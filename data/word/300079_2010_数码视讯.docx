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1"/>
          <w:szCs w:val="21"/>
        </w:rPr>
      </w:pPr>
    </w:p>
    <w:p>
      <w:pPr>
        <w:spacing w:line="621" w:lineRule="exact" w:before="0"/>
        <w:ind w:left="848" w:right="2378" w:firstLine="0"/>
        <w:jc w:val="center"/>
        <w:rPr>
          <w:rFonts w:ascii="黑体" w:hAnsi="黑体" w:cs="黑体" w:eastAsia="黑体" w:hint="default"/>
          <w:sz w:val="52"/>
          <w:szCs w:val="52"/>
        </w:rPr>
      </w:pPr>
      <w:r>
        <w:rPr>
          <w:rFonts w:ascii="黑体" w:hAnsi="黑体" w:cs="黑体" w:eastAsia="黑体" w:hint="default"/>
          <w:sz w:val="52"/>
          <w:szCs w:val="52"/>
        </w:rPr>
        <w:t>北京数码视讯科技股份有限公司</w:t>
      </w:r>
    </w:p>
    <w:p>
      <w:pPr>
        <w:spacing w:line="381" w:lineRule="auto" w:before="104"/>
        <w:ind w:left="1117" w:right="2649" w:hanging="3"/>
        <w:jc w:val="center"/>
        <w:rPr>
          <w:rFonts w:ascii="宋体" w:hAnsi="宋体" w:cs="宋体" w:eastAsia="宋体" w:hint="default"/>
          <w:sz w:val="30"/>
          <w:szCs w:val="30"/>
        </w:rPr>
      </w:pPr>
      <w:r>
        <w:rPr>
          <w:rFonts w:ascii="宋体" w:hAnsi="宋体" w:cs="宋体" w:eastAsia="宋体" w:hint="default"/>
          <w:b/>
          <w:bCs/>
          <w:sz w:val="30"/>
          <w:szCs w:val="30"/>
        </w:rPr>
        <w:t>Sumavision Technologies Co., Ltd.</w:t>
      </w:r>
      <w:r>
        <w:rPr>
          <w:rFonts w:ascii="宋体" w:hAnsi="宋体" w:cs="宋体" w:eastAsia="宋体" w:hint="default"/>
          <w:b/>
          <w:bCs/>
          <w:spacing w:val="1"/>
          <w:w w:val="99"/>
          <w:sz w:val="30"/>
          <w:szCs w:val="30"/>
        </w:rPr>
        <w:t> </w:t>
      </w:r>
      <w:r>
        <w:rPr>
          <w:rFonts w:ascii="宋体" w:hAnsi="宋体" w:cs="宋体" w:eastAsia="宋体" w:hint="default"/>
          <w:b/>
          <w:bCs/>
          <w:sz w:val="30"/>
          <w:szCs w:val="30"/>
        </w:rPr>
        <w:t>(</w:t>
      </w:r>
      <w:r>
        <w:rPr>
          <w:rFonts w:ascii="宋体" w:hAnsi="宋体" w:cs="宋体" w:eastAsia="宋体" w:hint="default"/>
          <w:b/>
          <w:bCs/>
          <w:sz w:val="30"/>
          <w:szCs w:val="30"/>
        </w:rPr>
        <w:t>北京市海淀区上地信息产业基地开拓路</w:t>
      </w:r>
      <w:r>
        <w:rPr>
          <w:rFonts w:ascii="宋体" w:hAnsi="宋体" w:cs="宋体" w:eastAsia="宋体" w:hint="default"/>
          <w:b/>
          <w:bCs/>
          <w:spacing w:val="-77"/>
          <w:sz w:val="30"/>
          <w:szCs w:val="30"/>
        </w:rPr>
        <w:t> </w:t>
      </w:r>
      <w:r>
        <w:rPr>
          <w:rFonts w:ascii="宋体" w:hAnsi="宋体" w:cs="宋体" w:eastAsia="宋体" w:hint="default"/>
          <w:b/>
          <w:bCs/>
          <w:sz w:val="30"/>
          <w:szCs w:val="30"/>
        </w:rPr>
        <w:t>15</w:t>
      </w:r>
      <w:r>
        <w:rPr>
          <w:rFonts w:ascii="宋体" w:hAnsi="宋体" w:cs="宋体" w:eastAsia="宋体" w:hint="default"/>
          <w:b/>
          <w:bCs/>
          <w:spacing w:val="-77"/>
          <w:sz w:val="30"/>
          <w:szCs w:val="30"/>
        </w:rPr>
        <w:t> </w:t>
      </w:r>
      <w:r>
        <w:rPr>
          <w:rFonts w:ascii="宋体" w:hAnsi="宋体" w:cs="宋体" w:eastAsia="宋体" w:hint="default"/>
          <w:b/>
          <w:bCs/>
          <w:sz w:val="30"/>
          <w:szCs w:val="30"/>
        </w:rPr>
        <w:t>号</w:t>
      </w:r>
      <w:r>
        <w:rPr>
          <w:rFonts w:ascii="宋体" w:hAnsi="宋体" w:cs="宋体" w:eastAsia="宋体" w:hint="default"/>
          <w:b/>
          <w:bCs/>
          <w:spacing w:val="-79"/>
          <w:sz w:val="30"/>
          <w:szCs w:val="30"/>
        </w:rPr>
        <w:t> </w:t>
      </w:r>
      <w:r>
        <w:rPr>
          <w:rFonts w:ascii="宋体" w:hAnsi="宋体" w:cs="宋体" w:eastAsia="宋体" w:hint="default"/>
          <w:b/>
          <w:bCs/>
          <w:sz w:val="30"/>
          <w:szCs w:val="30"/>
        </w:rPr>
        <w:t>1</w:t>
      </w:r>
      <w:r>
        <w:rPr>
          <w:rFonts w:ascii="宋体" w:hAnsi="宋体" w:cs="宋体" w:eastAsia="宋体" w:hint="default"/>
          <w:b/>
          <w:bCs/>
          <w:spacing w:val="-79"/>
          <w:sz w:val="30"/>
          <w:szCs w:val="30"/>
        </w:rPr>
        <w:t> </w:t>
      </w:r>
      <w:r>
        <w:rPr>
          <w:rFonts w:ascii="宋体" w:hAnsi="宋体" w:cs="宋体" w:eastAsia="宋体" w:hint="default"/>
          <w:b/>
          <w:bCs/>
          <w:sz w:val="30"/>
          <w:szCs w:val="30"/>
        </w:rPr>
        <w:t>幢</w:t>
      </w:r>
      <w:r>
        <w:rPr>
          <w:rFonts w:ascii="宋体" w:hAnsi="宋体" w:cs="宋体" w:eastAsia="宋体" w:hint="default"/>
          <w:b/>
          <w:bCs/>
          <w:sz w:val="30"/>
          <w:szCs w:val="30"/>
        </w:rPr>
        <w:t>)</w:t>
      </w:r>
      <w:r>
        <w:rPr>
          <w:rFonts w:ascii="宋体" w:hAnsi="宋体" w:cs="宋体" w:eastAsia="宋体" w:hint="default"/>
          <w:sz w:val="30"/>
          <w:szCs w:val="3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6"/>
          <w:szCs w:val="26"/>
        </w:rPr>
      </w:pPr>
    </w:p>
    <w:p>
      <w:pPr>
        <w:spacing w:line="2288" w:lineRule="exact"/>
        <w:ind w:left="1340" w:right="0" w:firstLine="0"/>
        <w:rPr>
          <w:rFonts w:ascii="宋体" w:hAnsi="宋体" w:cs="宋体" w:eastAsia="宋体" w:hint="default"/>
          <w:sz w:val="20"/>
          <w:szCs w:val="20"/>
        </w:rPr>
      </w:pPr>
      <w:r>
        <w:rPr>
          <w:rFonts w:ascii="宋体" w:hAnsi="宋体" w:cs="宋体" w:eastAsia="宋体" w:hint="default"/>
          <w:position w:val="-45"/>
          <w:sz w:val="20"/>
          <w:szCs w:val="20"/>
        </w:rPr>
        <w:drawing>
          <wp:inline distT="0" distB="0" distL="0" distR="0">
            <wp:extent cx="3551448" cy="1453038"/>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6" cstate="print"/>
                    <a:stretch>
                      <a:fillRect/>
                    </a:stretch>
                  </pic:blipFill>
                  <pic:spPr>
                    <a:xfrm>
                      <a:off x="0" y="0"/>
                      <a:ext cx="3551448" cy="1453038"/>
                    </a:xfrm>
                    <a:prstGeom prst="rect">
                      <a:avLst/>
                    </a:prstGeom>
                  </pic:spPr>
                </pic:pic>
              </a:graphicData>
            </a:graphic>
          </wp:inline>
        </w:drawing>
      </w:r>
      <w:r>
        <w:rPr>
          <w:rFonts w:ascii="宋体" w:hAnsi="宋体" w:cs="宋体" w:eastAsia="宋体" w:hint="default"/>
          <w:position w:val="-45"/>
          <w:sz w:val="20"/>
          <w:szCs w:val="20"/>
        </w:rPr>
      </w:r>
    </w:p>
    <w:p>
      <w:pPr>
        <w:spacing w:line="240" w:lineRule="auto" w:before="0"/>
        <w:rPr>
          <w:rFonts w:ascii="宋体" w:hAnsi="宋体" w:cs="宋体" w:eastAsia="宋体" w:hint="default"/>
          <w:b/>
          <w:bCs/>
          <w:sz w:val="30"/>
          <w:szCs w:val="30"/>
        </w:rPr>
      </w:pPr>
    </w:p>
    <w:p>
      <w:pPr>
        <w:spacing w:line="240" w:lineRule="auto" w:before="0"/>
        <w:rPr>
          <w:rFonts w:ascii="宋体" w:hAnsi="宋体" w:cs="宋体" w:eastAsia="宋体" w:hint="default"/>
          <w:b/>
          <w:bCs/>
          <w:sz w:val="30"/>
          <w:szCs w:val="30"/>
        </w:rPr>
      </w:pPr>
    </w:p>
    <w:p>
      <w:pPr>
        <w:spacing w:line="240" w:lineRule="auto" w:before="0"/>
        <w:rPr>
          <w:rFonts w:ascii="宋体" w:hAnsi="宋体" w:cs="宋体" w:eastAsia="宋体" w:hint="default"/>
          <w:b/>
          <w:bCs/>
          <w:sz w:val="30"/>
          <w:szCs w:val="30"/>
        </w:rPr>
      </w:pPr>
    </w:p>
    <w:p>
      <w:pPr>
        <w:spacing w:line="240" w:lineRule="auto" w:before="0"/>
        <w:rPr>
          <w:rFonts w:ascii="宋体" w:hAnsi="宋体" w:cs="宋体" w:eastAsia="宋体" w:hint="default"/>
          <w:b/>
          <w:bCs/>
          <w:sz w:val="30"/>
          <w:szCs w:val="30"/>
        </w:rPr>
      </w:pPr>
    </w:p>
    <w:p>
      <w:pPr>
        <w:spacing w:line="240" w:lineRule="auto" w:before="0"/>
        <w:rPr>
          <w:rFonts w:ascii="宋体" w:hAnsi="宋体" w:cs="宋体" w:eastAsia="宋体" w:hint="default"/>
          <w:b/>
          <w:bCs/>
          <w:sz w:val="30"/>
          <w:szCs w:val="30"/>
        </w:rPr>
      </w:pPr>
    </w:p>
    <w:p>
      <w:pPr>
        <w:spacing w:before="261"/>
        <w:ind w:left="848" w:right="2377" w:firstLine="0"/>
        <w:jc w:val="center"/>
        <w:rPr>
          <w:rFonts w:ascii="黑体" w:hAnsi="黑体" w:cs="黑体" w:eastAsia="黑体" w:hint="default"/>
          <w:sz w:val="52"/>
          <w:szCs w:val="52"/>
        </w:rPr>
      </w:pPr>
      <w:r>
        <w:rPr>
          <w:rFonts w:ascii="黑体" w:hAnsi="黑体" w:cs="黑体" w:eastAsia="黑体" w:hint="default"/>
          <w:sz w:val="52"/>
          <w:szCs w:val="52"/>
        </w:rPr>
        <w:t>2010</w:t>
      </w:r>
      <w:r>
        <w:rPr>
          <w:rFonts w:ascii="黑体" w:hAnsi="黑体" w:cs="黑体" w:eastAsia="黑体" w:hint="default"/>
          <w:spacing w:val="-130"/>
          <w:sz w:val="52"/>
          <w:szCs w:val="52"/>
        </w:rPr>
        <w:t> </w:t>
      </w:r>
      <w:r>
        <w:rPr>
          <w:rFonts w:ascii="黑体" w:hAnsi="黑体" w:cs="黑体" w:eastAsia="黑体" w:hint="default"/>
          <w:sz w:val="52"/>
          <w:szCs w:val="52"/>
        </w:rPr>
        <w:t>年度报告</w:t>
      </w:r>
    </w:p>
    <w:p>
      <w:pPr>
        <w:spacing w:line="240" w:lineRule="auto" w:before="0"/>
        <w:rPr>
          <w:rFonts w:ascii="黑体" w:hAnsi="黑体" w:cs="黑体" w:eastAsia="黑体" w:hint="default"/>
          <w:sz w:val="52"/>
          <w:szCs w:val="52"/>
        </w:rPr>
      </w:pPr>
    </w:p>
    <w:p>
      <w:pPr>
        <w:spacing w:line="240" w:lineRule="auto" w:before="0"/>
        <w:rPr>
          <w:rFonts w:ascii="黑体" w:hAnsi="黑体" w:cs="黑体" w:eastAsia="黑体" w:hint="default"/>
          <w:sz w:val="52"/>
          <w:szCs w:val="52"/>
        </w:rPr>
      </w:pPr>
    </w:p>
    <w:p>
      <w:pPr>
        <w:spacing w:line="285" w:lineRule="auto" w:before="384"/>
        <w:ind w:left="980" w:right="6306" w:firstLine="0"/>
        <w:jc w:val="left"/>
        <w:rPr>
          <w:rFonts w:ascii="黑体" w:hAnsi="黑体" w:cs="黑体" w:eastAsia="黑体" w:hint="default"/>
          <w:sz w:val="36"/>
          <w:szCs w:val="36"/>
        </w:rPr>
      </w:pPr>
      <w:r>
        <w:rPr>
          <w:rFonts w:ascii="黑体" w:hAnsi="黑体" w:cs="黑体" w:eastAsia="黑体" w:hint="default"/>
          <w:sz w:val="36"/>
          <w:szCs w:val="36"/>
        </w:rPr>
        <w:t>股票代码：</w:t>
      </w:r>
      <w:r>
        <w:rPr>
          <w:rFonts w:ascii="黑体" w:hAnsi="黑体" w:cs="黑体" w:eastAsia="黑体" w:hint="default"/>
          <w:sz w:val="36"/>
          <w:szCs w:val="36"/>
        </w:rPr>
        <w:t>300079 </w:t>
      </w:r>
      <w:r>
        <w:rPr>
          <w:rFonts w:ascii="黑体" w:hAnsi="黑体" w:cs="黑体" w:eastAsia="黑体" w:hint="default"/>
          <w:sz w:val="36"/>
          <w:szCs w:val="36"/>
        </w:rPr>
        <w:t>股票简称：数码视讯</w:t>
      </w:r>
    </w:p>
    <w:p>
      <w:pPr>
        <w:spacing w:before="22"/>
        <w:ind w:left="980" w:right="0" w:firstLine="0"/>
        <w:jc w:val="left"/>
        <w:rPr>
          <w:rFonts w:ascii="黑体" w:hAnsi="黑体" w:cs="黑体" w:eastAsia="黑体" w:hint="default"/>
          <w:sz w:val="36"/>
          <w:szCs w:val="36"/>
        </w:rPr>
      </w:pPr>
      <w:r>
        <w:rPr>
          <w:rFonts w:ascii="黑体" w:hAnsi="黑体" w:cs="黑体" w:eastAsia="黑体" w:hint="default"/>
          <w:sz w:val="36"/>
          <w:szCs w:val="36"/>
        </w:rPr>
        <w:t>报告期间：</w:t>
      </w:r>
      <w:r>
        <w:rPr>
          <w:rFonts w:ascii="黑体" w:hAnsi="黑体" w:cs="黑体" w:eastAsia="黑体" w:hint="default"/>
          <w:sz w:val="36"/>
          <w:szCs w:val="36"/>
        </w:rPr>
        <w:t>2010</w:t>
      </w:r>
      <w:r>
        <w:rPr>
          <w:rFonts w:ascii="黑体" w:hAnsi="黑体" w:cs="黑体" w:eastAsia="黑体" w:hint="default"/>
          <w:spacing w:val="-90"/>
          <w:sz w:val="36"/>
          <w:szCs w:val="36"/>
        </w:rPr>
        <w:t> </w:t>
      </w:r>
      <w:r>
        <w:rPr>
          <w:rFonts w:ascii="黑体" w:hAnsi="黑体" w:cs="黑体" w:eastAsia="黑体" w:hint="default"/>
          <w:sz w:val="36"/>
          <w:szCs w:val="36"/>
        </w:rPr>
        <w:t>年</w:t>
      </w:r>
      <w:r>
        <w:rPr>
          <w:rFonts w:ascii="黑体" w:hAnsi="黑体" w:cs="黑体" w:eastAsia="黑体" w:hint="default"/>
          <w:spacing w:val="-93"/>
          <w:sz w:val="36"/>
          <w:szCs w:val="36"/>
        </w:rPr>
        <w:t> </w:t>
      </w:r>
      <w:r>
        <w:rPr>
          <w:rFonts w:ascii="黑体" w:hAnsi="黑体" w:cs="黑体" w:eastAsia="黑体" w:hint="default"/>
          <w:sz w:val="36"/>
          <w:szCs w:val="36"/>
        </w:rPr>
        <w:t>1</w:t>
      </w:r>
      <w:r>
        <w:rPr>
          <w:rFonts w:ascii="黑体" w:hAnsi="黑体" w:cs="黑体" w:eastAsia="黑体" w:hint="default"/>
          <w:spacing w:val="-90"/>
          <w:sz w:val="36"/>
          <w:szCs w:val="36"/>
        </w:rPr>
        <w:t> </w:t>
      </w:r>
      <w:r>
        <w:rPr>
          <w:rFonts w:ascii="黑体" w:hAnsi="黑体" w:cs="黑体" w:eastAsia="黑体" w:hint="default"/>
          <w:sz w:val="36"/>
          <w:szCs w:val="36"/>
        </w:rPr>
        <w:t>月</w:t>
      </w:r>
      <w:r>
        <w:rPr>
          <w:rFonts w:ascii="黑体" w:hAnsi="黑体" w:cs="黑体" w:eastAsia="黑体" w:hint="default"/>
          <w:spacing w:val="-90"/>
          <w:sz w:val="36"/>
          <w:szCs w:val="36"/>
        </w:rPr>
        <w:t> </w:t>
      </w:r>
      <w:r>
        <w:rPr>
          <w:rFonts w:ascii="黑体" w:hAnsi="黑体" w:cs="黑体" w:eastAsia="黑体" w:hint="default"/>
          <w:sz w:val="36"/>
          <w:szCs w:val="36"/>
        </w:rPr>
        <w:t>1</w:t>
      </w:r>
      <w:r>
        <w:rPr>
          <w:rFonts w:ascii="黑体" w:hAnsi="黑体" w:cs="黑体" w:eastAsia="黑体" w:hint="default"/>
          <w:spacing w:val="-90"/>
          <w:sz w:val="36"/>
          <w:szCs w:val="36"/>
        </w:rPr>
        <w:t> </w:t>
      </w:r>
      <w:r>
        <w:rPr>
          <w:rFonts w:ascii="黑体" w:hAnsi="黑体" w:cs="黑体" w:eastAsia="黑体" w:hint="default"/>
          <w:sz w:val="36"/>
          <w:szCs w:val="36"/>
        </w:rPr>
        <w:t>日到</w:t>
      </w:r>
      <w:r>
        <w:rPr>
          <w:rFonts w:ascii="黑体" w:hAnsi="黑体" w:cs="黑体" w:eastAsia="黑体" w:hint="default"/>
          <w:spacing w:val="-90"/>
          <w:sz w:val="36"/>
          <w:szCs w:val="36"/>
        </w:rPr>
        <w:t> </w:t>
      </w:r>
      <w:r>
        <w:rPr>
          <w:rFonts w:ascii="黑体" w:hAnsi="黑体" w:cs="黑体" w:eastAsia="黑体" w:hint="default"/>
          <w:sz w:val="36"/>
          <w:szCs w:val="36"/>
        </w:rPr>
        <w:t>2010</w:t>
      </w:r>
      <w:r>
        <w:rPr>
          <w:rFonts w:ascii="黑体" w:hAnsi="黑体" w:cs="黑体" w:eastAsia="黑体" w:hint="default"/>
          <w:spacing w:val="-90"/>
          <w:sz w:val="36"/>
          <w:szCs w:val="36"/>
        </w:rPr>
        <w:t> </w:t>
      </w:r>
      <w:r>
        <w:rPr>
          <w:rFonts w:ascii="黑体" w:hAnsi="黑体" w:cs="黑体" w:eastAsia="黑体" w:hint="default"/>
          <w:sz w:val="36"/>
          <w:szCs w:val="36"/>
        </w:rPr>
        <w:t>年</w:t>
      </w:r>
      <w:r>
        <w:rPr>
          <w:rFonts w:ascii="黑体" w:hAnsi="黑体" w:cs="黑体" w:eastAsia="黑体" w:hint="default"/>
          <w:spacing w:val="-90"/>
          <w:sz w:val="36"/>
          <w:szCs w:val="36"/>
        </w:rPr>
        <w:t> </w:t>
      </w:r>
      <w:r>
        <w:rPr>
          <w:rFonts w:ascii="黑体" w:hAnsi="黑体" w:cs="黑体" w:eastAsia="黑体" w:hint="default"/>
          <w:sz w:val="36"/>
          <w:szCs w:val="36"/>
        </w:rPr>
        <w:t>12</w:t>
      </w:r>
      <w:r>
        <w:rPr>
          <w:rFonts w:ascii="黑体" w:hAnsi="黑体" w:cs="黑体" w:eastAsia="黑体" w:hint="default"/>
          <w:spacing w:val="-92"/>
          <w:sz w:val="36"/>
          <w:szCs w:val="36"/>
        </w:rPr>
        <w:t> </w:t>
      </w:r>
      <w:r>
        <w:rPr>
          <w:rFonts w:ascii="黑体" w:hAnsi="黑体" w:cs="黑体" w:eastAsia="黑体" w:hint="default"/>
          <w:sz w:val="36"/>
          <w:szCs w:val="36"/>
        </w:rPr>
        <w:t>月</w:t>
      </w:r>
      <w:r>
        <w:rPr>
          <w:rFonts w:ascii="黑体" w:hAnsi="黑体" w:cs="黑体" w:eastAsia="黑体" w:hint="default"/>
          <w:spacing w:val="-90"/>
          <w:sz w:val="36"/>
          <w:szCs w:val="36"/>
        </w:rPr>
        <w:t> </w:t>
      </w:r>
      <w:r>
        <w:rPr>
          <w:rFonts w:ascii="黑体" w:hAnsi="黑体" w:cs="黑体" w:eastAsia="黑体" w:hint="default"/>
          <w:sz w:val="36"/>
          <w:szCs w:val="36"/>
        </w:rPr>
        <w:t>31</w:t>
      </w:r>
      <w:r>
        <w:rPr>
          <w:rFonts w:ascii="黑体" w:hAnsi="黑体" w:cs="黑体" w:eastAsia="黑体" w:hint="default"/>
          <w:spacing w:val="-90"/>
          <w:sz w:val="36"/>
          <w:szCs w:val="36"/>
        </w:rPr>
        <w:t> </w:t>
      </w:r>
      <w:r>
        <w:rPr>
          <w:rFonts w:ascii="黑体" w:hAnsi="黑体" w:cs="黑体" w:eastAsia="黑体" w:hint="default"/>
          <w:sz w:val="36"/>
          <w:szCs w:val="36"/>
        </w:rPr>
        <w:t>日</w:t>
      </w:r>
    </w:p>
    <w:p>
      <w:pPr>
        <w:spacing w:before="88"/>
        <w:ind w:left="980" w:right="0" w:firstLine="0"/>
        <w:jc w:val="left"/>
        <w:rPr>
          <w:rFonts w:ascii="黑体" w:hAnsi="黑体" w:cs="黑体" w:eastAsia="黑体" w:hint="default"/>
          <w:sz w:val="36"/>
          <w:szCs w:val="36"/>
        </w:rPr>
      </w:pPr>
      <w:r>
        <w:rPr>
          <w:rFonts w:ascii="黑体" w:hAnsi="黑体" w:cs="黑体" w:eastAsia="黑体" w:hint="default"/>
          <w:sz w:val="36"/>
          <w:szCs w:val="36"/>
        </w:rPr>
        <w:t>披露日期：</w:t>
      </w:r>
      <w:r>
        <w:rPr>
          <w:rFonts w:ascii="黑体" w:hAnsi="黑体" w:cs="黑体" w:eastAsia="黑体" w:hint="default"/>
          <w:sz w:val="36"/>
          <w:szCs w:val="36"/>
        </w:rPr>
        <w:t>2011</w:t>
      </w:r>
      <w:r>
        <w:rPr>
          <w:rFonts w:ascii="黑体" w:hAnsi="黑体" w:cs="黑体" w:eastAsia="黑体" w:hint="default"/>
          <w:spacing w:val="-89"/>
          <w:sz w:val="36"/>
          <w:szCs w:val="36"/>
        </w:rPr>
        <w:t> </w:t>
      </w:r>
      <w:r>
        <w:rPr>
          <w:rFonts w:ascii="黑体" w:hAnsi="黑体" w:cs="黑体" w:eastAsia="黑体" w:hint="default"/>
          <w:sz w:val="36"/>
          <w:szCs w:val="36"/>
        </w:rPr>
        <w:t>年</w:t>
      </w:r>
      <w:r>
        <w:rPr>
          <w:rFonts w:ascii="黑体" w:hAnsi="黑体" w:cs="黑体" w:eastAsia="黑体" w:hint="default"/>
          <w:spacing w:val="-92"/>
          <w:sz w:val="36"/>
          <w:szCs w:val="36"/>
        </w:rPr>
        <w:t> </w:t>
      </w:r>
      <w:r>
        <w:rPr>
          <w:rFonts w:ascii="黑体" w:hAnsi="黑体" w:cs="黑体" w:eastAsia="黑体" w:hint="default"/>
          <w:sz w:val="36"/>
          <w:szCs w:val="36"/>
        </w:rPr>
        <w:t>3</w:t>
      </w:r>
      <w:r>
        <w:rPr>
          <w:rFonts w:ascii="黑体" w:hAnsi="黑体" w:cs="黑体" w:eastAsia="黑体" w:hint="default"/>
          <w:spacing w:val="-89"/>
          <w:sz w:val="36"/>
          <w:szCs w:val="36"/>
        </w:rPr>
        <w:t> </w:t>
      </w:r>
      <w:r>
        <w:rPr>
          <w:rFonts w:ascii="黑体" w:hAnsi="黑体" w:cs="黑体" w:eastAsia="黑体" w:hint="default"/>
          <w:sz w:val="36"/>
          <w:szCs w:val="36"/>
        </w:rPr>
        <w:t>月</w:t>
      </w:r>
      <w:r>
        <w:rPr>
          <w:rFonts w:ascii="黑体" w:hAnsi="黑体" w:cs="黑体" w:eastAsia="黑体" w:hint="default"/>
          <w:spacing w:val="-89"/>
          <w:sz w:val="36"/>
          <w:szCs w:val="36"/>
        </w:rPr>
        <w:t> </w:t>
      </w:r>
      <w:r>
        <w:rPr>
          <w:rFonts w:ascii="黑体" w:hAnsi="黑体" w:cs="黑体" w:eastAsia="黑体" w:hint="default"/>
          <w:sz w:val="36"/>
          <w:szCs w:val="36"/>
        </w:rPr>
        <w:t>28</w:t>
      </w:r>
      <w:r>
        <w:rPr>
          <w:rFonts w:ascii="黑体" w:hAnsi="黑体" w:cs="黑体" w:eastAsia="黑体" w:hint="default"/>
          <w:spacing w:val="-89"/>
          <w:sz w:val="36"/>
          <w:szCs w:val="36"/>
        </w:rPr>
        <w:t> </w:t>
      </w:r>
      <w:r>
        <w:rPr>
          <w:rFonts w:ascii="黑体" w:hAnsi="黑体" w:cs="黑体" w:eastAsia="黑体" w:hint="default"/>
          <w:sz w:val="36"/>
          <w:szCs w:val="36"/>
        </w:rPr>
        <w:t>日</w:t>
      </w:r>
    </w:p>
    <w:p>
      <w:pPr>
        <w:spacing w:after="0"/>
        <w:jc w:val="left"/>
        <w:rPr>
          <w:rFonts w:ascii="黑体" w:hAnsi="黑体" w:cs="黑体" w:eastAsia="黑体" w:hint="default"/>
          <w:sz w:val="36"/>
          <w:szCs w:val="36"/>
        </w:rPr>
        <w:sectPr>
          <w:footerReference w:type="default" r:id="rId5"/>
          <w:type w:val="continuous"/>
          <w:pgSz w:w="11910" w:h="16840"/>
          <w:pgMar w:footer="485" w:top="1580" w:bottom="680" w:left="1360" w:right="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22"/>
          <w:szCs w:val="22"/>
        </w:rPr>
      </w:pPr>
    </w:p>
    <w:p>
      <w:pPr>
        <w:pStyle w:val="Heading1"/>
        <w:spacing w:line="240" w:lineRule="auto"/>
        <w:ind w:right="751"/>
        <w:jc w:val="center"/>
        <w:rPr>
          <w:b w:val="0"/>
          <w:bCs w:val="0"/>
        </w:rPr>
      </w:pPr>
      <w:bookmarkStart w:name="_TOC_250010" w:id="1"/>
      <w:r>
        <w:rPr/>
        <w:t>重要提示</w:t>
      </w:r>
      <w:bookmarkEnd w:id="1"/>
      <w:r>
        <w:rPr>
          <w:b w:val="0"/>
          <w:bCs w:val="0"/>
        </w:rPr>
      </w:r>
    </w:p>
    <w:p>
      <w:pPr>
        <w:spacing w:line="240" w:lineRule="auto" w:before="0"/>
        <w:rPr>
          <w:rFonts w:ascii="黑体" w:hAnsi="黑体" w:cs="黑体" w:eastAsia="黑体" w:hint="default"/>
          <w:b/>
          <w:bCs/>
          <w:sz w:val="45"/>
          <w:szCs w:val="45"/>
        </w:rPr>
      </w:pPr>
    </w:p>
    <w:p>
      <w:pPr>
        <w:pStyle w:val="Heading6"/>
        <w:spacing w:line="357" w:lineRule="auto" w:before="0"/>
        <w:ind w:right="890" w:firstLine="480"/>
        <w:jc w:val="both"/>
      </w:pPr>
      <w:r>
        <w:rPr>
          <w:rFonts w:ascii="宋体" w:hAnsi="宋体" w:cs="宋体" w:eastAsia="宋体" w:hint="default"/>
        </w:rPr>
        <w:t>1</w:t>
      </w:r>
      <w:r>
        <w:rPr/>
        <w:t>、公司董事会、监事会及董事、监事、高级管理人员保证本报告所载资料不存在任何虚假记 </w:t>
      </w:r>
      <w:r>
        <w:rPr>
          <w:spacing w:val="-1"/>
        </w:rPr>
        <w:t>载、误导性陈述或者重大遗漏，并对其内容的真实性、准确性和完整性承担个别及连带责任。本年</w:t>
      </w:r>
      <w:r>
        <w:rPr>
          <w:spacing w:val="-109"/>
        </w:rPr>
        <w:t> </w:t>
      </w:r>
      <w:r>
        <w:rPr>
          <w:spacing w:val="-109"/>
        </w:rPr>
      </w:r>
      <w:r>
        <w:rPr>
          <w:spacing w:val="-1"/>
        </w:rPr>
        <w:t>度报告摘要摘自年度报告全文，报告全文同时刊载于证监会指定网站和公司网站。为全面了解公司</w:t>
      </w:r>
      <w:r>
        <w:rPr>
          <w:spacing w:val="-107"/>
        </w:rPr>
        <w:t> </w:t>
      </w:r>
      <w:r>
        <w:rPr>
          <w:spacing w:val="-107"/>
        </w:rPr>
      </w:r>
      <w:r>
        <w:rPr/>
        <w:t>生产经营状况和财务成果及公司的未来发展规划，投资者应到指定网站仔细阅读年度报告全文。</w:t>
      </w:r>
    </w:p>
    <w:p>
      <w:pPr>
        <w:pStyle w:val="Heading6"/>
        <w:spacing w:line="357" w:lineRule="auto" w:before="192"/>
        <w:ind w:right="890" w:firstLine="480"/>
        <w:jc w:val="both"/>
      </w:pPr>
      <w:r>
        <w:rPr>
          <w:rFonts w:ascii="宋体" w:hAnsi="宋体" w:cs="宋体" w:eastAsia="宋体" w:hint="default"/>
        </w:rPr>
        <w:t>2</w:t>
      </w:r>
      <w:r>
        <w:rPr/>
        <w:t>、没有董事、监事、高级管理人员声明对本年度报告内容的真实性、准确性和完整性无法保 证或存在异议。</w:t>
      </w:r>
    </w:p>
    <w:p>
      <w:pPr>
        <w:pStyle w:val="Heading6"/>
        <w:spacing w:line="240" w:lineRule="auto" w:before="192"/>
        <w:ind w:left="620" w:right="0"/>
        <w:jc w:val="left"/>
      </w:pPr>
      <w:r>
        <w:rPr>
          <w:rFonts w:ascii="宋体" w:hAnsi="宋体" w:cs="宋体" w:eastAsia="宋体" w:hint="default"/>
        </w:rPr>
        <w:t>3</w:t>
      </w:r>
      <w:r>
        <w:rPr/>
        <w:t>、全部董事均出席了审议本年度报告的董事会会议。</w:t>
      </w:r>
    </w:p>
    <w:p>
      <w:pPr>
        <w:spacing w:line="240" w:lineRule="auto" w:before="9"/>
        <w:rPr>
          <w:rFonts w:ascii="宋体" w:hAnsi="宋体" w:cs="宋体" w:eastAsia="宋体" w:hint="default"/>
          <w:sz w:val="23"/>
          <w:szCs w:val="23"/>
        </w:rPr>
      </w:pPr>
    </w:p>
    <w:p>
      <w:pPr>
        <w:pStyle w:val="Heading6"/>
        <w:spacing w:line="357" w:lineRule="auto" w:before="0"/>
        <w:ind w:right="890" w:firstLine="480"/>
        <w:jc w:val="both"/>
      </w:pPr>
      <w:r>
        <w:rPr>
          <w:rFonts w:ascii="宋体" w:hAnsi="宋体" w:cs="宋体" w:eastAsia="宋体" w:hint="default"/>
        </w:rPr>
        <w:t>4</w:t>
      </w:r>
      <w:r>
        <w:rPr/>
        <w:t>、公司年度财务报告已经立安达会计师事务所有限责任公司审计并被出具了标准无保留意见 的审计报告。</w:t>
      </w:r>
    </w:p>
    <w:p>
      <w:pPr>
        <w:pStyle w:val="Heading6"/>
        <w:spacing w:line="357" w:lineRule="auto" w:before="192"/>
        <w:ind w:right="889" w:firstLine="480"/>
        <w:jc w:val="both"/>
      </w:pPr>
      <w:r>
        <w:rPr>
          <w:rFonts w:ascii="宋体" w:hAnsi="宋体" w:cs="宋体" w:eastAsia="宋体" w:hint="default"/>
        </w:rPr>
        <w:t>5</w:t>
      </w:r>
      <w:r>
        <w:rPr/>
        <w:t>、公司负责人郑海涛、主管会计工作负责人孙鹏程及会计机构负责人（会计主管人员严海云 声明：保证年度报告中财务报告的真实、完整。</w:t>
      </w:r>
    </w:p>
    <w:p>
      <w:pPr>
        <w:spacing w:after="0" w:line="357" w:lineRule="auto"/>
        <w:jc w:val="both"/>
        <w:sectPr>
          <w:headerReference w:type="default" r:id="rId7"/>
          <w:footerReference w:type="default" r:id="rId8"/>
          <w:pgSz w:w="11910" w:h="16840"/>
          <w:pgMar w:header="877" w:footer="1186" w:top="1060" w:bottom="1380" w:left="580" w:right="0"/>
          <w:pgNumType w:start="1"/>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before="7"/>
        <w:ind w:left="0" w:right="751" w:firstLine="0"/>
        <w:jc w:val="center"/>
        <w:rPr>
          <w:rFonts w:ascii="黑体" w:hAnsi="黑体" w:cs="黑体" w:eastAsia="黑体" w:hint="default"/>
          <w:sz w:val="30"/>
          <w:szCs w:val="30"/>
        </w:rPr>
      </w:pPr>
      <w:bookmarkStart w:name="_TOC_250009" w:id="2"/>
      <w:r>
        <w:rPr>
          <w:rFonts w:ascii="黑体" w:hAnsi="黑体" w:cs="黑体" w:eastAsia="黑体" w:hint="default"/>
          <w:b/>
          <w:bCs/>
          <w:sz w:val="30"/>
          <w:szCs w:val="30"/>
        </w:rPr>
        <w:t>目录</w:t>
      </w:r>
      <w:bookmarkEnd w:id="2"/>
      <w:r>
        <w:rPr>
          <w:rFonts w:ascii="黑体" w:hAnsi="黑体" w:cs="黑体" w:eastAsia="黑体" w:hint="default"/>
          <w:sz w:val="30"/>
          <w:szCs w:val="30"/>
        </w:rPr>
      </w:r>
    </w:p>
    <w:sdt>
      <w:sdtPr>
        <w:docPartObj>
          <w:docPartGallery w:val="Table of Contents"/>
          <w:docPartUnique/>
        </w:docPartObj>
      </w:sdtPr>
      <w:sdtEndPr/>
      <w:sdtContent>
        <w:p>
          <w:pPr>
            <w:pStyle w:val="TOC1"/>
            <w:tabs>
              <w:tab w:pos="9769" w:val="right" w:leader="dot"/>
            </w:tabs>
            <w:spacing w:line="240" w:lineRule="auto" w:before="627"/>
            <w:ind w:right="0"/>
            <w:jc w:val="left"/>
            <w:rPr>
              <w:rFonts w:ascii="黑体" w:hAnsi="黑体" w:cs="黑体" w:eastAsia="黑体" w:hint="default"/>
              <w:b w:val="0"/>
              <w:bCs w:val="0"/>
            </w:rPr>
          </w:pPr>
          <w:hyperlink w:history="true" w:anchor="_TOC_250010">
            <w:r>
              <w:rPr/>
              <w:t>重要提示</w:t>
            </w:r>
            <w:r>
              <w:rPr>
                <w:rFonts w:ascii="黑体" w:hAnsi="黑体" w:cs="黑体" w:eastAsia="黑体" w:hint="default"/>
              </w:rPr>
              <w:tab/>
              <w:t>1</w:t>
            </w:r>
            <w:r>
              <w:rPr>
                <w:rFonts w:ascii="黑体" w:hAnsi="黑体" w:cs="黑体" w:eastAsia="黑体" w:hint="default"/>
                <w:b w:val="0"/>
                <w:bCs w:val="0"/>
              </w:rPr>
            </w:r>
          </w:hyperlink>
        </w:p>
        <w:p>
          <w:pPr>
            <w:pStyle w:val="TOC1"/>
            <w:tabs>
              <w:tab w:pos="9769" w:val="right" w:leader="dot"/>
            </w:tabs>
            <w:spacing w:line="240" w:lineRule="auto"/>
            <w:ind w:right="0"/>
            <w:jc w:val="left"/>
            <w:rPr>
              <w:rFonts w:ascii="黑体" w:hAnsi="黑体" w:cs="黑体" w:eastAsia="黑体" w:hint="default"/>
              <w:b w:val="0"/>
              <w:bCs w:val="0"/>
            </w:rPr>
          </w:pPr>
          <w:hyperlink w:history="true" w:anchor="_TOC_250009">
            <w:r>
              <w:rPr/>
              <w:t>目录</w:t>
            </w:r>
            <w:r>
              <w:rPr>
                <w:rFonts w:ascii="黑体" w:hAnsi="黑体" w:cs="黑体" w:eastAsia="黑体" w:hint="default"/>
              </w:rPr>
              <w:tab/>
              <w:t>2</w:t>
            </w:r>
            <w:r>
              <w:rPr>
                <w:rFonts w:ascii="黑体" w:hAnsi="黑体" w:cs="黑体" w:eastAsia="黑体" w:hint="default"/>
                <w:b w:val="0"/>
                <w:bCs w:val="0"/>
              </w:rPr>
            </w:r>
          </w:hyperlink>
        </w:p>
        <w:p>
          <w:pPr>
            <w:pStyle w:val="TOC1"/>
            <w:tabs>
              <w:tab w:pos="9769" w:val="right" w:leader="dot"/>
            </w:tabs>
            <w:spacing w:line="240" w:lineRule="auto"/>
            <w:ind w:right="0"/>
            <w:jc w:val="left"/>
            <w:rPr>
              <w:rFonts w:ascii="黑体" w:hAnsi="黑体" w:cs="黑体" w:eastAsia="黑体" w:hint="default"/>
              <w:b w:val="0"/>
              <w:bCs w:val="0"/>
            </w:rPr>
          </w:pPr>
          <w:hyperlink w:history="true" w:anchor="_TOC_250008">
            <w:r>
              <w:rPr/>
              <w:t>第一节</w:t>
            </w:r>
            <w:r>
              <w:rPr>
                <w:spacing w:val="2"/>
              </w:rPr>
              <w:t> </w:t>
            </w:r>
            <w:r>
              <w:rPr/>
              <w:t>释义</w:t>
            </w:r>
            <w:r>
              <w:rPr>
                <w:rFonts w:ascii="黑体" w:hAnsi="黑体" w:cs="黑体" w:eastAsia="黑体" w:hint="default"/>
              </w:rPr>
              <w:tab/>
              <w:t>3</w:t>
            </w:r>
            <w:r>
              <w:rPr>
                <w:rFonts w:ascii="黑体" w:hAnsi="黑体" w:cs="黑体" w:eastAsia="黑体" w:hint="default"/>
                <w:b w:val="0"/>
                <w:bCs w:val="0"/>
              </w:rPr>
            </w:r>
          </w:hyperlink>
        </w:p>
        <w:p>
          <w:pPr>
            <w:pStyle w:val="TOC1"/>
            <w:tabs>
              <w:tab w:pos="9769" w:val="right" w:leader="dot"/>
            </w:tabs>
            <w:spacing w:line="240" w:lineRule="auto"/>
            <w:ind w:right="0"/>
            <w:jc w:val="left"/>
            <w:rPr>
              <w:rFonts w:ascii="黑体" w:hAnsi="黑体" w:cs="黑体" w:eastAsia="黑体" w:hint="default"/>
              <w:b w:val="0"/>
              <w:bCs w:val="0"/>
            </w:rPr>
          </w:pPr>
          <w:hyperlink w:history="true" w:anchor="_TOC_250007">
            <w:r>
              <w:rPr/>
              <w:t>第二节</w:t>
            </w:r>
            <w:r>
              <w:rPr>
                <w:spacing w:val="2"/>
              </w:rPr>
              <w:t> </w:t>
            </w:r>
            <w:r>
              <w:rPr/>
              <w:t>公司基本情况简介</w:t>
            </w:r>
            <w:r>
              <w:rPr>
                <w:rFonts w:ascii="黑体" w:hAnsi="黑体" w:cs="黑体" w:eastAsia="黑体" w:hint="default"/>
              </w:rPr>
              <w:tab/>
              <w:t>4</w:t>
            </w:r>
            <w:r>
              <w:rPr>
                <w:rFonts w:ascii="黑体" w:hAnsi="黑体" w:cs="黑体" w:eastAsia="黑体" w:hint="default"/>
                <w:b w:val="0"/>
                <w:bCs w:val="0"/>
              </w:rPr>
            </w:r>
          </w:hyperlink>
        </w:p>
        <w:p>
          <w:pPr>
            <w:pStyle w:val="TOC1"/>
            <w:tabs>
              <w:tab w:pos="9769" w:val="right" w:leader="dot"/>
            </w:tabs>
            <w:spacing w:line="240" w:lineRule="auto" w:before="232"/>
            <w:ind w:right="0"/>
            <w:jc w:val="left"/>
            <w:rPr>
              <w:rFonts w:ascii="黑体" w:hAnsi="黑体" w:cs="黑体" w:eastAsia="黑体" w:hint="default"/>
              <w:b w:val="0"/>
              <w:bCs w:val="0"/>
            </w:rPr>
          </w:pPr>
          <w:hyperlink w:history="true" w:anchor="_TOC_250006">
            <w:r>
              <w:rPr/>
              <w:t>第三节</w:t>
            </w:r>
            <w:r>
              <w:rPr>
                <w:spacing w:val="2"/>
              </w:rPr>
              <w:t> </w:t>
            </w:r>
            <w:r>
              <w:rPr/>
              <w:t>会计数据和业务数据摘要</w:t>
            </w:r>
            <w:r>
              <w:rPr>
                <w:rFonts w:ascii="黑体" w:hAnsi="黑体" w:cs="黑体" w:eastAsia="黑体" w:hint="default"/>
              </w:rPr>
              <w:tab/>
              <w:t>5</w:t>
            </w:r>
            <w:r>
              <w:rPr>
                <w:rFonts w:ascii="黑体" w:hAnsi="黑体" w:cs="黑体" w:eastAsia="黑体" w:hint="default"/>
                <w:b w:val="0"/>
                <w:bCs w:val="0"/>
              </w:rPr>
            </w:r>
          </w:hyperlink>
        </w:p>
        <w:p>
          <w:pPr>
            <w:pStyle w:val="TOC1"/>
            <w:tabs>
              <w:tab w:pos="9769" w:val="right" w:leader="dot"/>
            </w:tabs>
            <w:spacing w:line="240" w:lineRule="auto"/>
            <w:ind w:right="0"/>
            <w:jc w:val="left"/>
            <w:rPr>
              <w:rFonts w:ascii="黑体" w:hAnsi="黑体" w:cs="黑体" w:eastAsia="黑体" w:hint="default"/>
              <w:b w:val="0"/>
              <w:bCs w:val="0"/>
            </w:rPr>
          </w:pPr>
          <w:hyperlink w:history="true" w:anchor="_TOC_250005">
            <w:r>
              <w:rPr/>
              <w:t>第四节</w:t>
            </w:r>
            <w:r>
              <w:rPr>
                <w:spacing w:val="2"/>
              </w:rPr>
              <w:t> </w:t>
            </w:r>
            <w:r>
              <w:rPr/>
              <w:t>董事会报告</w:t>
            </w:r>
            <w:r>
              <w:rPr>
                <w:rFonts w:ascii="黑体" w:hAnsi="黑体" w:cs="黑体" w:eastAsia="黑体" w:hint="default"/>
              </w:rPr>
              <w:tab/>
              <w:t>8</w:t>
            </w:r>
            <w:r>
              <w:rPr>
                <w:rFonts w:ascii="黑体" w:hAnsi="黑体" w:cs="黑体" w:eastAsia="黑体" w:hint="default"/>
                <w:b w:val="0"/>
                <w:bCs w:val="0"/>
              </w:rPr>
            </w:r>
          </w:hyperlink>
        </w:p>
        <w:p>
          <w:pPr>
            <w:pStyle w:val="TOC1"/>
            <w:tabs>
              <w:tab w:pos="9770" w:val="right" w:leader="dot"/>
            </w:tabs>
            <w:spacing w:line="240" w:lineRule="auto"/>
            <w:ind w:right="0"/>
            <w:jc w:val="left"/>
            <w:rPr>
              <w:rFonts w:ascii="黑体" w:hAnsi="黑体" w:cs="黑体" w:eastAsia="黑体" w:hint="default"/>
              <w:b w:val="0"/>
              <w:bCs w:val="0"/>
            </w:rPr>
          </w:pPr>
          <w:hyperlink w:history="true" w:anchor="_TOC_250004">
            <w:r>
              <w:rPr/>
              <w:t>第五节</w:t>
            </w:r>
            <w:r>
              <w:rPr>
                <w:spacing w:val="2"/>
              </w:rPr>
              <w:t> </w:t>
            </w:r>
            <w:r>
              <w:rPr/>
              <w:t>重要事项</w:t>
            </w:r>
            <w:r>
              <w:rPr>
                <w:rFonts w:ascii="黑体" w:hAnsi="黑体" w:cs="黑体" w:eastAsia="黑体" w:hint="default"/>
              </w:rPr>
              <w:tab/>
              <w:t>30</w:t>
            </w:r>
            <w:r>
              <w:rPr>
                <w:rFonts w:ascii="黑体" w:hAnsi="黑体" w:cs="黑体" w:eastAsia="黑体" w:hint="default"/>
                <w:b w:val="0"/>
                <w:bCs w:val="0"/>
              </w:rPr>
            </w:r>
          </w:hyperlink>
        </w:p>
        <w:p>
          <w:pPr>
            <w:pStyle w:val="TOC1"/>
            <w:tabs>
              <w:tab w:pos="9770" w:val="right" w:leader="dot"/>
            </w:tabs>
            <w:spacing w:line="240" w:lineRule="auto"/>
            <w:ind w:right="0"/>
            <w:jc w:val="left"/>
            <w:rPr>
              <w:rFonts w:ascii="黑体" w:hAnsi="黑体" w:cs="黑体" w:eastAsia="黑体" w:hint="default"/>
              <w:b w:val="0"/>
              <w:bCs w:val="0"/>
            </w:rPr>
          </w:pPr>
          <w:hyperlink w:history="true" w:anchor="_TOC_250003">
            <w:r>
              <w:rPr/>
              <w:t>第六节</w:t>
            </w:r>
            <w:r>
              <w:rPr>
                <w:spacing w:val="2"/>
              </w:rPr>
              <w:t> </w:t>
            </w:r>
            <w:r>
              <w:rPr/>
              <w:t>股本变动及股东情况</w:t>
            </w:r>
            <w:r>
              <w:rPr>
                <w:rFonts w:ascii="黑体" w:hAnsi="黑体" w:cs="黑体" w:eastAsia="黑体" w:hint="default"/>
              </w:rPr>
              <w:tab/>
              <w:t>34</w:t>
            </w:r>
            <w:r>
              <w:rPr>
                <w:rFonts w:ascii="黑体" w:hAnsi="黑体" w:cs="黑体" w:eastAsia="黑体" w:hint="default"/>
                <w:b w:val="0"/>
                <w:bCs w:val="0"/>
              </w:rPr>
            </w:r>
          </w:hyperlink>
        </w:p>
        <w:p>
          <w:pPr>
            <w:pStyle w:val="TOC1"/>
            <w:tabs>
              <w:tab w:pos="9770" w:val="right" w:leader="dot"/>
            </w:tabs>
            <w:spacing w:line="240" w:lineRule="auto"/>
            <w:ind w:right="0"/>
            <w:jc w:val="left"/>
            <w:rPr>
              <w:rFonts w:ascii="黑体" w:hAnsi="黑体" w:cs="黑体" w:eastAsia="黑体" w:hint="default"/>
              <w:b w:val="0"/>
              <w:bCs w:val="0"/>
            </w:rPr>
          </w:pPr>
          <w:hyperlink w:history="true" w:anchor="_TOC_250002">
            <w:r>
              <w:rPr/>
              <w:t>第七节</w:t>
            </w:r>
            <w:r>
              <w:rPr>
                <w:spacing w:val="2"/>
              </w:rPr>
              <w:t> </w:t>
            </w:r>
            <w:r>
              <w:rPr/>
              <w:t>董事、监事和高级管理人员和员工情况</w:t>
            </w:r>
            <w:r>
              <w:rPr>
                <w:rFonts w:ascii="黑体" w:hAnsi="黑体" w:cs="黑体" w:eastAsia="黑体" w:hint="default"/>
              </w:rPr>
              <w:tab/>
              <w:t>37</w:t>
            </w:r>
            <w:r>
              <w:rPr>
                <w:rFonts w:ascii="黑体" w:hAnsi="黑体" w:cs="黑体" w:eastAsia="黑体" w:hint="default"/>
                <w:b w:val="0"/>
                <w:bCs w:val="0"/>
              </w:rPr>
            </w:r>
          </w:hyperlink>
        </w:p>
        <w:p>
          <w:pPr>
            <w:pStyle w:val="TOC1"/>
            <w:tabs>
              <w:tab w:pos="9770" w:val="right" w:leader="dot"/>
            </w:tabs>
            <w:spacing w:line="240" w:lineRule="auto"/>
            <w:ind w:right="0"/>
            <w:jc w:val="left"/>
            <w:rPr>
              <w:rFonts w:ascii="黑体" w:hAnsi="黑体" w:cs="黑体" w:eastAsia="黑体" w:hint="default"/>
              <w:b w:val="0"/>
              <w:bCs w:val="0"/>
            </w:rPr>
          </w:pPr>
          <w:hyperlink w:history="true" w:anchor="_TOC_250001">
            <w:r>
              <w:rPr/>
              <w:t>第八节</w:t>
            </w:r>
            <w:r>
              <w:rPr>
                <w:spacing w:val="2"/>
              </w:rPr>
              <w:t> </w:t>
            </w:r>
            <w:r>
              <w:rPr/>
              <w:t>公司治理结构</w:t>
            </w:r>
            <w:r>
              <w:rPr>
                <w:rFonts w:ascii="黑体" w:hAnsi="黑体" w:cs="黑体" w:eastAsia="黑体" w:hint="default"/>
              </w:rPr>
              <w:tab/>
              <w:t>42</w:t>
            </w:r>
            <w:r>
              <w:rPr>
                <w:rFonts w:ascii="黑体" w:hAnsi="黑体" w:cs="黑体" w:eastAsia="黑体" w:hint="default"/>
                <w:b w:val="0"/>
                <w:bCs w:val="0"/>
              </w:rPr>
            </w:r>
          </w:hyperlink>
        </w:p>
        <w:p>
          <w:pPr>
            <w:pStyle w:val="TOC1"/>
            <w:tabs>
              <w:tab w:pos="9770" w:val="right" w:leader="dot"/>
            </w:tabs>
            <w:spacing w:line="240" w:lineRule="auto" w:before="232"/>
            <w:ind w:right="0"/>
            <w:jc w:val="left"/>
            <w:rPr>
              <w:rFonts w:ascii="黑体" w:hAnsi="黑体" w:cs="黑体" w:eastAsia="黑体" w:hint="default"/>
              <w:b w:val="0"/>
              <w:bCs w:val="0"/>
            </w:rPr>
          </w:pPr>
          <w:hyperlink w:history="true" w:anchor="_TOC_250000">
            <w:r>
              <w:rPr/>
              <w:t>第九节</w:t>
            </w:r>
            <w:r>
              <w:rPr>
                <w:spacing w:val="2"/>
              </w:rPr>
              <w:t> </w:t>
            </w:r>
            <w:r>
              <w:rPr/>
              <w:t>监事会报告</w:t>
            </w:r>
            <w:r>
              <w:rPr>
                <w:rFonts w:ascii="黑体" w:hAnsi="黑体" w:cs="黑体" w:eastAsia="黑体" w:hint="default"/>
              </w:rPr>
              <w:tab/>
              <w:t>48</w:t>
            </w:r>
            <w:r>
              <w:rPr>
                <w:rFonts w:ascii="黑体" w:hAnsi="黑体" w:cs="黑体" w:eastAsia="黑体" w:hint="default"/>
                <w:b w:val="0"/>
                <w:bCs w:val="0"/>
              </w:rPr>
            </w:r>
          </w:hyperlink>
        </w:p>
        <w:p>
          <w:pPr>
            <w:pStyle w:val="TOC1"/>
            <w:tabs>
              <w:tab w:pos="9770" w:val="right" w:leader="dot"/>
            </w:tabs>
            <w:spacing w:line="240" w:lineRule="auto"/>
            <w:ind w:right="0"/>
            <w:jc w:val="left"/>
            <w:rPr>
              <w:rFonts w:ascii="黑体" w:hAnsi="黑体" w:cs="黑体" w:eastAsia="黑体" w:hint="default"/>
              <w:b w:val="0"/>
              <w:bCs w:val="0"/>
            </w:rPr>
          </w:pPr>
          <w:r>
            <w:rPr/>
            <w:t>第十节</w:t>
          </w:r>
          <w:r>
            <w:rPr>
              <w:spacing w:val="2"/>
            </w:rPr>
            <w:t> </w:t>
          </w:r>
          <w:r>
            <w:rPr/>
            <w:t>财务报告</w:t>
          </w:r>
          <w:r>
            <w:rPr>
              <w:rFonts w:ascii="黑体" w:hAnsi="黑体" w:cs="黑体" w:eastAsia="黑体" w:hint="default"/>
            </w:rPr>
            <w:tab/>
            <w:t>50</w:t>
          </w:r>
          <w:r>
            <w:rPr>
              <w:rFonts w:ascii="黑体" w:hAnsi="黑体" w:cs="黑体" w:eastAsia="黑体" w:hint="default"/>
              <w:b w:val="0"/>
              <w:bCs w:val="0"/>
            </w:rPr>
          </w:r>
        </w:p>
        <w:p>
          <w:pPr>
            <w:pStyle w:val="TOC1"/>
            <w:tabs>
              <w:tab w:pos="9770" w:val="right" w:leader="dot"/>
            </w:tabs>
            <w:spacing w:line="240" w:lineRule="auto"/>
            <w:ind w:right="0"/>
            <w:jc w:val="left"/>
            <w:rPr>
              <w:rFonts w:ascii="黑体" w:hAnsi="黑体" w:cs="黑体" w:eastAsia="黑体" w:hint="default"/>
              <w:b w:val="0"/>
              <w:bCs w:val="0"/>
            </w:rPr>
          </w:pPr>
          <w:r>
            <w:rPr/>
            <w:t>第十一节</w:t>
          </w:r>
          <w:r>
            <w:rPr>
              <w:spacing w:val="-2"/>
            </w:rPr>
            <w:t> </w:t>
          </w:r>
          <w:r>
            <w:rPr/>
            <w:t>备查文件目录</w:t>
          </w:r>
          <w:r>
            <w:rPr>
              <w:rFonts w:ascii="黑体" w:hAnsi="黑体" w:cs="黑体" w:eastAsia="黑体" w:hint="default"/>
            </w:rPr>
            <w:tab/>
            <w:t>129</w:t>
          </w:r>
          <w:r>
            <w:rPr>
              <w:rFonts w:ascii="黑体" w:hAnsi="黑体" w:cs="黑体" w:eastAsia="黑体" w:hint="default"/>
              <w:b w:val="0"/>
              <w:bCs w:val="0"/>
            </w:rPr>
          </w:r>
        </w:p>
      </w:sdtContent>
    </w:sdt>
    <w:p>
      <w:pPr>
        <w:spacing w:after="0" w:line="240" w:lineRule="auto"/>
        <w:jc w:val="left"/>
        <w:rPr>
          <w:rFonts w:ascii="黑体" w:hAnsi="黑体" w:cs="黑体" w:eastAsia="黑体" w:hint="default"/>
        </w:rPr>
        <w:sectPr>
          <w:pgSz w:w="11910" w:h="16840"/>
          <w:pgMar w:header="877" w:footer="1186" w:top="1100" w:bottom="1380" w:left="580" w:right="0"/>
        </w:sectPr>
      </w:pPr>
    </w:p>
    <w:p>
      <w:pPr>
        <w:pStyle w:val="Heading1"/>
        <w:tabs>
          <w:tab w:pos="1286" w:val="left" w:leader="none"/>
        </w:tabs>
        <w:spacing w:line="240" w:lineRule="auto" w:before="113"/>
        <w:ind w:right="651"/>
        <w:jc w:val="center"/>
        <w:rPr>
          <w:b w:val="0"/>
          <w:bCs w:val="0"/>
        </w:rPr>
      </w:pPr>
      <w:bookmarkStart w:name="_TOC_250008" w:id="3"/>
      <w:r>
        <w:rPr>
          <w:w w:val="95"/>
        </w:rPr>
        <w:t>第一节</w:t>
        <w:tab/>
      </w:r>
      <w:r>
        <w:rPr/>
        <w:t>释义</w:t>
      </w:r>
      <w:bookmarkEnd w:id="3"/>
      <w:r>
        <w:rPr>
          <w:b w:val="0"/>
          <w:bCs w:val="0"/>
        </w:rPr>
      </w:r>
    </w:p>
    <w:p>
      <w:pPr>
        <w:pStyle w:val="Heading6"/>
        <w:spacing w:line="240" w:lineRule="auto" w:before="589"/>
        <w:ind w:left="720" w:right="0"/>
        <w:jc w:val="left"/>
      </w:pPr>
      <w:r>
        <w:rPr/>
        <w:t>在本年度报告中，除非文义另有所指，下列词语具有如下特定含义：</w:t>
      </w:r>
    </w:p>
    <w:p>
      <w:pPr>
        <w:spacing w:line="240" w:lineRule="auto" w:before="9"/>
        <w:rPr>
          <w:rFonts w:ascii="宋体" w:hAnsi="宋体" w:cs="宋体" w:eastAsia="宋体" w:hint="default"/>
          <w:sz w:val="20"/>
          <w:szCs w:val="20"/>
        </w:rPr>
      </w:pPr>
    </w:p>
    <w:tbl>
      <w:tblPr>
        <w:tblW w:w="0" w:type="auto"/>
        <w:jc w:val="left"/>
        <w:tblInd w:w="117" w:type="dxa"/>
        <w:tblLayout w:type="fixed"/>
        <w:tblCellMar>
          <w:top w:w="0" w:type="dxa"/>
          <w:left w:w="0" w:type="dxa"/>
          <w:bottom w:w="0" w:type="dxa"/>
          <w:right w:w="0" w:type="dxa"/>
        </w:tblCellMar>
        <w:tblLook w:val="01E0"/>
      </w:tblPr>
      <w:tblGrid>
        <w:gridCol w:w="2520"/>
        <w:gridCol w:w="848"/>
        <w:gridCol w:w="7146"/>
      </w:tblGrid>
      <w:tr>
        <w:trPr>
          <w:trHeight w:val="703" w:hRule="exact"/>
        </w:trPr>
        <w:tc>
          <w:tcPr>
            <w:tcW w:w="2520"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93"/>
              <w:ind w:left="93" w:right="0"/>
              <w:jc w:val="left"/>
              <w:rPr>
                <w:rFonts w:ascii="宋体" w:hAnsi="宋体" w:cs="宋体" w:eastAsia="宋体" w:hint="default"/>
                <w:sz w:val="18"/>
                <w:szCs w:val="18"/>
              </w:rPr>
            </w:pPr>
            <w:r>
              <w:rPr>
                <w:rFonts w:ascii="宋体" w:hAnsi="宋体" w:cs="宋体" w:eastAsia="宋体" w:hint="default"/>
                <w:sz w:val="18"/>
                <w:szCs w:val="18"/>
              </w:rPr>
              <w:t>条件接收系统、</w:t>
            </w:r>
            <w:r>
              <w:rPr>
                <w:rFonts w:ascii="宋体" w:hAnsi="宋体" w:cs="宋体" w:eastAsia="宋体" w:hint="default"/>
                <w:sz w:val="18"/>
                <w:szCs w:val="18"/>
              </w:rPr>
              <w:t>CA</w:t>
            </w:r>
            <w:r>
              <w:rPr>
                <w:rFonts w:ascii="宋体" w:hAnsi="宋体" w:cs="宋体" w:eastAsia="宋体" w:hint="default"/>
                <w:spacing w:val="-47"/>
                <w:sz w:val="18"/>
                <w:szCs w:val="18"/>
              </w:rPr>
              <w:t> </w:t>
            </w:r>
            <w:r>
              <w:rPr>
                <w:rFonts w:ascii="宋体" w:hAnsi="宋体" w:cs="宋体" w:eastAsia="宋体" w:hint="default"/>
                <w:sz w:val="18"/>
                <w:szCs w:val="18"/>
              </w:rPr>
              <w:t>系统、</w:t>
            </w:r>
            <w:r>
              <w:rPr>
                <w:rFonts w:ascii="宋体" w:hAnsi="宋体" w:cs="宋体" w:eastAsia="宋体" w:hint="default"/>
                <w:sz w:val="18"/>
                <w:szCs w:val="18"/>
              </w:rPr>
              <w:t>CAS</w:t>
            </w:r>
          </w:p>
        </w:tc>
        <w:tc>
          <w:tcPr>
            <w:tcW w:w="84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12" w:space="0" w:color="000000"/>
              <w:left w:val="single" w:sz="6" w:space="0" w:color="000000"/>
              <w:bottom w:val="single" w:sz="6" w:space="0" w:color="000000"/>
              <w:right w:val="single" w:sz="12" w:space="0" w:color="000000"/>
            </w:tcBorders>
          </w:tcPr>
          <w:p>
            <w:pPr>
              <w:pStyle w:val="TableParagraph"/>
              <w:spacing w:line="316" w:lineRule="auto" w:before="37"/>
              <w:ind w:left="100" w:right="92"/>
              <w:jc w:val="left"/>
              <w:rPr>
                <w:rFonts w:ascii="宋体" w:hAnsi="宋体" w:cs="宋体" w:eastAsia="宋体" w:hint="default"/>
                <w:sz w:val="18"/>
                <w:szCs w:val="18"/>
              </w:rPr>
            </w:pPr>
            <w:r>
              <w:rPr>
                <w:rFonts w:ascii="宋体" w:hAnsi="宋体" w:cs="宋体" w:eastAsia="宋体" w:hint="default"/>
                <w:sz w:val="18"/>
                <w:szCs w:val="18"/>
              </w:rPr>
              <w:t>Conditional Access</w:t>
            </w:r>
            <w:r>
              <w:rPr>
                <w:rFonts w:ascii="宋体" w:hAnsi="宋体" w:cs="宋体" w:eastAsia="宋体" w:hint="default"/>
                <w:spacing w:val="-10"/>
                <w:sz w:val="18"/>
                <w:szCs w:val="18"/>
              </w:rPr>
              <w:t> </w:t>
            </w:r>
            <w:r>
              <w:rPr>
                <w:rFonts w:ascii="宋体" w:hAnsi="宋体" w:cs="宋体" w:eastAsia="宋体" w:hint="default"/>
                <w:sz w:val="18"/>
                <w:szCs w:val="18"/>
              </w:rPr>
              <w:t>System</w:t>
            </w:r>
            <w:r>
              <w:rPr>
                <w:rFonts w:ascii="宋体" w:hAnsi="宋体" w:cs="宋体" w:eastAsia="宋体" w:hint="default"/>
                <w:sz w:val="18"/>
                <w:szCs w:val="18"/>
              </w:rPr>
              <w:t>，一种实现数字电视个性化和收费服务的软件系统，是开展 数字电视的核心软件系统，由</w:t>
            </w:r>
            <w:r>
              <w:rPr>
                <w:rFonts w:ascii="宋体" w:hAnsi="宋体" w:cs="宋体" w:eastAsia="宋体" w:hint="default"/>
                <w:spacing w:val="-46"/>
                <w:sz w:val="18"/>
                <w:szCs w:val="18"/>
              </w:rPr>
              <w:t> </w:t>
            </w:r>
            <w:r>
              <w:rPr>
                <w:rFonts w:ascii="宋体" w:hAnsi="宋体" w:cs="宋体" w:eastAsia="宋体" w:hint="default"/>
                <w:sz w:val="18"/>
                <w:szCs w:val="18"/>
              </w:rPr>
              <w:t>CA</w:t>
            </w:r>
            <w:r>
              <w:rPr>
                <w:rFonts w:ascii="宋体" w:hAnsi="宋体" w:cs="宋体" w:eastAsia="宋体" w:hint="default"/>
                <w:spacing w:val="-46"/>
                <w:sz w:val="18"/>
                <w:szCs w:val="18"/>
              </w:rPr>
              <w:t> </w:t>
            </w:r>
            <w:r>
              <w:rPr>
                <w:rFonts w:ascii="宋体" w:hAnsi="宋体" w:cs="宋体" w:eastAsia="宋体" w:hint="default"/>
                <w:sz w:val="18"/>
                <w:szCs w:val="18"/>
              </w:rPr>
              <w:t>智能卡、</w:t>
            </w:r>
            <w:r>
              <w:rPr>
                <w:rFonts w:ascii="宋体" w:hAnsi="宋体" w:cs="宋体" w:eastAsia="宋体" w:hint="default"/>
                <w:sz w:val="18"/>
                <w:szCs w:val="18"/>
              </w:rPr>
              <w:t>CA</w:t>
            </w:r>
            <w:r>
              <w:rPr>
                <w:rFonts w:ascii="宋体" w:hAnsi="宋体" w:cs="宋体" w:eastAsia="宋体" w:hint="default"/>
                <w:spacing w:val="-46"/>
                <w:sz w:val="18"/>
                <w:szCs w:val="18"/>
              </w:rPr>
              <w:t> </w:t>
            </w:r>
            <w:r>
              <w:rPr>
                <w:rFonts w:ascii="宋体" w:hAnsi="宋体" w:cs="宋体" w:eastAsia="宋体" w:hint="default"/>
                <w:sz w:val="18"/>
                <w:szCs w:val="18"/>
              </w:rPr>
              <w:t>前端系统和</w:t>
            </w:r>
            <w:r>
              <w:rPr>
                <w:rFonts w:ascii="宋体" w:hAnsi="宋体" w:cs="宋体" w:eastAsia="宋体" w:hint="default"/>
                <w:spacing w:val="-47"/>
                <w:sz w:val="18"/>
                <w:szCs w:val="18"/>
              </w:rPr>
              <w:t> </w:t>
            </w:r>
            <w:r>
              <w:rPr>
                <w:rFonts w:ascii="宋体" w:hAnsi="宋体" w:cs="宋体" w:eastAsia="宋体" w:hint="default"/>
                <w:sz w:val="18"/>
                <w:szCs w:val="18"/>
              </w:rPr>
              <w:t>CA</w:t>
            </w:r>
            <w:r>
              <w:rPr>
                <w:rFonts w:ascii="宋体" w:hAnsi="宋体" w:cs="宋体" w:eastAsia="宋体" w:hint="default"/>
                <w:spacing w:val="-48"/>
                <w:sz w:val="18"/>
                <w:szCs w:val="18"/>
              </w:rPr>
              <w:t> </w:t>
            </w:r>
            <w:r>
              <w:rPr>
                <w:rFonts w:ascii="宋体" w:hAnsi="宋体" w:cs="宋体" w:eastAsia="宋体" w:hint="default"/>
                <w:sz w:val="18"/>
                <w:szCs w:val="18"/>
              </w:rPr>
              <w:t>代理模块三部分构成</w:t>
            </w:r>
          </w:p>
        </w:tc>
      </w:tr>
      <w:tr>
        <w:trPr>
          <w:trHeight w:val="694" w:hRule="exact"/>
        </w:trPr>
        <w:tc>
          <w:tcPr>
            <w:tcW w:w="25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CA</w:t>
            </w:r>
            <w:r>
              <w:rPr>
                <w:rFonts w:ascii="宋体" w:hAnsi="宋体" w:cs="宋体" w:eastAsia="宋体" w:hint="default"/>
                <w:spacing w:val="-43"/>
                <w:sz w:val="18"/>
                <w:szCs w:val="18"/>
              </w:rPr>
              <w:t> </w:t>
            </w:r>
            <w:r>
              <w:rPr>
                <w:rFonts w:ascii="宋体" w:hAnsi="宋体" w:cs="宋体" w:eastAsia="宋体" w:hint="default"/>
                <w:sz w:val="18"/>
                <w:szCs w:val="18"/>
              </w:rPr>
              <w:t>智能卡</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37"/>
              <w:ind w:left="100" w:right="92"/>
              <w:jc w:val="left"/>
              <w:rPr>
                <w:rFonts w:ascii="宋体" w:hAnsi="宋体" w:cs="宋体" w:eastAsia="宋体" w:hint="default"/>
                <w:sz w:val="18"/>
                <w:szCs w:val="18"/>
              </w:rPr>
            </w:pPr>
            <w:r>
              <w:rPr>
                <w:rFonts w:ascii="宋体" w:hAnsi="宋体" w:cs="宋体" w:eastAsia="宋体" w:hint="default"/>
                <w:sz w:val="18"/>
                <w:szCs w:val="18"/>
              </w:rPr>
              <w:t>条件接收系统最重要的组成部分，在</w:t>
            </w:r>
            <w:r>
              <w:rPr>
                <w:rFonts w:ascii="宋体" w:hAnsi="宋体" w:cs="宋体" w:eastAsia="宋体" w:hint="default"/>
                <w:spacing w:val="-46"/>
                <w:sz w:val="18"/>
                <w:szCs w:val="18"/>
              </w:rPr>
              <w:t> </w:t>
            </w:r>
            <w:r>
              <w:rPr>
                <w:rFonts w:ascii="宋体" w:hAnsi="宋体" w:cs="宋体" w:eastAsia="宋体" w:hint="default"/>
                <w:sz w:val="18"/>
                <w:szCs w:val="18"/>
              </w:rPr>
              <w:t>IC</w:t>
            </w:r>
            <w:r>
              <w:rPr>
                <w:rFonts w:ascii="宋体" w:hAnsi="宋体" w:cs="宋体" w:eastAsia="宋体" w:hint="default"/>
                <w:spacing w:val="-46"/>
                <w:sz w:val="18"/>
                <w:szCs w:val="18"/>
              </w:rPr>
              <w:t> </w:t>
            </w:r>
            <w:r>
              <w:rPr>
                <w:rFonts w:ascii="宋体" w:hAnsi="宋体" w:cs="宋体" w:eastAsia="宋体" w:hint="default"/>
                <w:sz w:val="18"/>
                <w:szCs w:val="18"/>
              </w:rPr>
              <w:t>卡中嵌入软件，配置在用户终端的机顶盒中，实 现已付费用户对个性化和付费信息的接收，而未付费用户无法接收</w:t>
            </w:r>
          </w:p>
        </w:tc>
      </w:tr>
      <w:tr>
        <w:trPr>
          <w:trHeight w:val="696" w:hRule="exact"/>
        </w:trPr>
        <w:tc>
          <w:tcPr>
            <w:tcW w:w="25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IC</w:t>
            </w:r>
            <w:r>
              <w:rPr>
                <w:rFonts w:ascii="宋体" w:hAnsi="宋体" w:cs="宋体" w:eastAsia="宋体" w:hint="default"/>
                <w:spacing w:val="-43"/>
                <w:sz w:val="18"/>
                <w:szCs w:val="18"/>
              </w:rPr>
              <w:t> </w:t>
            </w:r>
            <w:r>
              <w:rPr>
                <w:rFonts w:ascii="宋体" w:hAnsi="宋体" w:cs="宋体" w:eastAsia="宋体" w:hint="default"/>
                <w:sz w:val="18"/>
                <w:szCs w:val="18"/>
              </w:rPr>
              <w:t>卡</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集成电路卡，一种电子元器件</w:t>
            </w:r>
          </w:p>
        </w:tc>
      </w:tr>
      <w:tr>
        <w:trPr>
          <w:trHeight w:val="697" w:hRule="exact"/>
        </w:trPr>
        <w:tc>
          <w:tcPr>
            <w:tcW w:w="25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数字电视前端设备</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在运营商的数字电视平台上处理数字电视信号的一系列设备，包含软件和硬件部分</w:t>
            </w:r>
          </w:p>
        </w:tc>
      </w:tr>
      <w:tr>
        <w:trPr>
          <w:trHeight w:val="694" w:hRule="exact"/>
        </w:trPr>
        <w:tc>
          <w:tcPr>
            <w:tcW w:w="25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增值业务</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37"/>
              <w:ind w:left="100" w:right="90"/>
              <w:jc w:val="left"/>
              <w:rPr>
                <w:rFonts w:ascii="宋体" w:hAnsi="宋体" w:cs="宋体" w:eastAsia="宋体" w:hint="default"/>
                <w:sz w:val="18"/>
                <w:szCs w:val="18"/>
              </w:rPr>
            </w:pPr>
            <w:r>
              <w:rPr>
                <w:rFonts w:ascii="宋体" w:hAnsi="宋体" w:cs="宋体" w:eastAsia="宋体" w:hint="default"/>
                <w:sz w:val="18"/>
                <w:szCs w:val="18"/>
              </w:rPr>
              <w:t>除了基本数字电视节目外，在数字电视平台上开展的拓展业务，主要包括内容、业务、</w:t>
            </w:r>
            <w:r>
              <w:rPr>
                <w:rFonts w:ascii="宋体" w:hAnsi="宋体" w:cs="宋体" w:eastAsia="宋体" w:hint="default"/>
                <w:spacing w:val="-15"/>
                <w:sz w:val="18"/>
                <w:szCs w:val="18"/>
              </w:rPr>
              <w:t> </w:t>
            </w:r>
            <w:r>
              <w:rPr>
                <w:rFonts w:ascii="宋体" w:hAnsi="宋体" w:cs="宋体" w:eastAsia="宋体" w:hint="default"/>
                <w:sz w:val="18"/>
                <w:szCs w:val="18"/>
              </w:rPr>
              <w:t>性能和功能的增值，如电视彩信、电视购物等</w:t>
            </w:r>
          </w:p>
        </w:tc>
      </w:tr>
      <w:tr>
        <w:trPr>
          <w:trHeight w:val="696" w:hRule="exact"/>
        </w:trPr>
        <w:tc>
          <w:tcPr>
            <w:tcW w:w="25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数字电视网络运营商</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对广播电视网络进行运营、管理并提供数字电视服务的广播电视网络公司</w:t>
            </w:r>
          </w:p>
        </w:tc>
      </w:tr>
      <w:tr>
        <w:trPr>
          <w:trHeight w:val="694" w:hRule="exact"/>
        </w:trPr>
        <w:tc>
          <w:tcPr>
            <w:tcW w:w="25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数字化整体转换、整体平移</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特指现阶段广电行业中运营商下辖区域的有线电视系统数字化改造过程</w:t>
            </w:r>
          </w:p>
        </w:tc>
      </w:tr>
      <w:tr>
        <w:trPr>
          <w:trHeight w:val="696" w:hRule="exact"/>
        </w:trPr>
        <w:tc>
          <w:tcPr>
            <w:tcW w:w="25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三网融合</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指宽带通信网、数字电视网、下一代互联网的互联互通和应用上的融合</w:t>
            </w:r>
          </w:p>
        </w:tc>
      </w:tr>
      <w:tr>
        <w:trPr>
          <w:trHeight w:val="696" w:hRule="exact"/>
        </w:trPr>
        <w:tc>
          <w:tcPr>
            <w:tcW w:w="25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机顶盒</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运行在用户家中，用来完成对数字电视节目的解扰并配合电视机进行播放的设备</w:t>
            </w:r>
          </w:p>
        </w:tc>
      </w:tr>
      <w:tr>
        <w:trPr>
          <w:trHeight w:val="694" w:hRule="exact"/>
        </w:trPr>
        <w:tc>
          <w:tcPr>
            <w:tcW w:w="25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单向网络</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34"/>
              <w:ind w:left="100" w:right="90"/>
              <w:jc w:val="left"/>
              <w:rPr>
                <w:rFonts w:ascii="宋体" w:hAnsi="宋体" w:cs="宋体" w:eastAsia="宋体" w:hint="default"/>
                <w:sz w:val="18"/>
                <w:szCs w:val="18"/>
              </w:rPr>
            </w:pPr>
            <w:r>
              <w:rPr>
                <w:rFonts w:ascii="宋体" w:hAnsi="宋体" w:cs="宋体" w:eastAsia="宋体" w:hint="default"/>
                <w:sz w:val="18"/>
                <w:szCs w:val="18"/>
              </w:rPr>
              <w:t>只能实现前端（广电运营商搭建的数字电视平台）向终端（数字电视用户）节目信号和</w:t>
            </w:r>
            <w:r>
              <w:rPr>
                <w:rFonts w:ascii="宋体" w:hAnsi="宋体" w:cs="宋体" w:eastAsia="宋体" w:hint="default"/>
                <w:spacing w:val="-15"/>
                <w:sz w:val="18"/>
                <w:szCs w:val="18"/>
              </w:rPr>
              <w:t> </w:t>
            </w:r>
            <w:r>
              <w:rPr>
                <w:rFonts w:ascii="宋体" w:hAnsi="宋体" w:cs="宋体" w:eastAsia="宋体" w:hint="default"/>
                <w:sz w:val="18"/>
                <w:szCs w:val="18"/>
              </w:rPr>
              <w:t>数据的传递，没有回传通道，无法实现终端向前端的数据回传</w:t>
            </w:r>
          </w:p>
        </w:tc>
      </w:tr>
      <w:tr>
        <w:trPr>
          <w:trHeight w:val="696" w:hRule="exact"/>
        </w:trPr>
        <w:tc>
          <w:tcPr>
            <w:tcW w:w="25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双向网络</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37"/>
              <w:ind w:left="100" w:right="90"/>
              <w:jc w:val="left"/>
              <w:rPr>
                <w:rFonts w:ascii="宋体" w:hAnsi="宋体" w:cs="宋体" w:eastAsia="宋体" w:hint="default"/>
                <w:sz w:val="18"/>
                <w:szCs w:val="18"/>
              </w:rPr>
            </w:pPr>
            <w:r>
              <w:rPr>
                <w:rFonts w:ascii="宋体" w:hAnsi="宋体" w:cs="宋体" w:eastAsia="宋体" w:hint="default"/>
                <w:sz w:val="18"/>
                <w:szCs w:val="18"/>
              </w:rPr>
              <w:t>具有回传通道，既可以实现前端向终端节目信号和数据的传递，也可以实现终端向前端</w:t>
            </w:r>
            <w:r>
              <w:rPr>
                <w:rFonts w:ascii="宋体" w:hAnsi="宋体" w:cs="宋体" w:eastAsia="宋体" w:hint="default"/>
                <w:spacing w:val="-15"/>
                <w:sz w:val="18"/>
                <w:szCs w:val="18"/>
              </w:rPr>
              <w:t> </w:t>
            </w:r>
            <w:r>
              <w:rPr>
                <w:rFonts w:ascii="宋体" w:hAnsi="宋体" w:cs="宋体" w:eastAsia="宋体" w:hint="default"/>
                <w:sz w:val="18"/>
                <w:szCs w:val="18"/>
              </w:rPr>
              <w:t>的数据回传</w:t>
            </w:r>
          </w:p>
        </w:tc>
      </w:tr>
      <w:tr>
        <w:trPr>
          <w:trHeight w:val="694" w:hRule="exact"/>
        </w:trPr>
        <w:tc>
          <w:tcPr>
            <w:tcW w:w="25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一站式服务</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由一家厂商提供数字电视平台建设的全线产品，并完成整个平台的搭建</w:t>
            </w:r>
          </w:p>
        </w:tc>
      </w:tr>
      <w:tr>
        <w:trPr>
          <w:trHeight w:val="696" w:hRule="exact"/>
        </w:trPr>
        <w:tc>
          <w:tcPr>
            <w:tcW w:w="25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sz w:val="18"/>
              </w:rPr>
              <w:t>CMMB</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中国移动多媒体广播，俗称手持电视</w:t>
            </w:r>
          </w:p>
        </w:tc>
      </w:tr>
      <w:tr>
        <w:trPr>
          <w:trHeight w:val="694" w:hRule="exact"/>
        </w:trPr>
        <w:tc>
          <w:tcPr>
            <w:tcW w:w="25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sz w:val="18"/>
              </w:rPr>
              <w:t>QAM</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Quadrature Amplitude</w:t>
            </w:r>
            <w:r>
              <w:rPr>
                <w:rFonts w:ascii="宋体" w:hAnsi="宋体" w:cs="宋体" w:eastAsia="宋体" w:hint="default"/>
                <w:spacing w:val="-11"/>
                <w:sz w:val="18"/>
                <w:szCs w:val="18"/>
              </w:rPr>
              <w:t> </w:t>
            </w:r>
            <w:r>
              <w:rPr>
                <w:rFonts w:ascii="宋体" w:hAnsi="宋体" w:cs="宋体" w:eastAsia="宋体" w:hint="default"/>
                <w:sz w:val="18"/>
                <w:szCs w:val="18"/>
              </w:rPr>
              <w:t>Modulation</w:t>
            </w:r>
            <w:r>
              <w:rPr>
                <w:rFonts w:ascii="宋体" w:hAnsi="宋体" w:cs="宋体" w:eastAsia="宋体" w:hint="default"/>
                <w:sz w:val="18"/>
                <w:szCs w:val="18"/>
              </w:rPr>
              <w:t>，正交幅度调制，一种调制的方式</w:t>
            </w:r>
          </w:p>
        </w:tc>
      </w:tr>
      <w:tr>
        <w:trPr>
          <w:trHeight w:val="696" w:hRule="exact"/>
        </w:trPr>
        <w:tc>
          <w:tcPr>
            <w:tcW w:w="25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sz w:val="18"/>
              </w:rPr>
              <w:t>SMR</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媒体路由平台</w:t>
            </w:r>
          </w:p>
        </w:tc>
      </w:tr>
      <w:tr>
        <w:trPr>
          <w:trHeight w:val="696" w:hRule="exact"/>
        </w:trPr>
        <w:tc>
          <w:tcPr>
            <w:tcW w:w="25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sz w:val="18"/>
              </w:rPr>
              <w:t>EMR</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数字电视集成式前端平台</w:t>
            </w:r>
          </w:p>
        </w:tc>
      </w:tr>
      <w:tr>
        <w:trPr>
          <w:trHeight w:val="701" w:hRule="exact"/>
        </w:trPr>
        <w:tc>
          <w:tcPr>
            <w:tcW w:w="252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sz w:val="18"/>
              </w:rPr>
              <w:t>IPQAM</w:t>
            </w:r>
          </w:p>
        </w:tc>
        <w:tc>
          <w:tcPr>
            <w:tcW w:w="84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指</w:t>
            </w:r>
          </w:p>
        </w:tc>
        <w:tc>
          <w:tcPr>
            <w:tcW w:w="714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边缘调制器</w:t>
            </w:r>
          </w:p>
        </w:tc>
      </w:tr>
    </w:tbl>
    <w:p>
      <w:pPr>
        <w:spacing w:after="0" w:line="240" w:lineRule="auto"/>
        <w:jc w:val="left"/>
        <w:rPr>
          <w:rFonts w:ascii="宋体" w:hAnsi="宋体" w:cs="宋体" w:eastAsia="宋体" w:hint="default"/>
          <w:sz w:val="18"/>
          <w:szCs w:val="18"/>
        </w:rPr>
        <w:sectPr>
          <w:pgSz w:w="11910" w:h="16840"/>
          <w:pgMar w:header="877" w:footer="1186" w:top="1100" w:bottom="1380" w:left="480" w:right="0"/>
        </w:sectPr>
      </w:pPr>
    </w:p>
    <w:p>
      <w:pPr>
        <w:spacing w:line="240" w:lineRule="auto" w:before="12"/>
        <w:rPr>
          <w:rFonts w:ascii="宋体" w:hAnsi="宋体" w:cs="宋体" w:eastAsia="宋体" w:hint="default"/>
          <w:sz w:val="29"/>
          <w:szCs w:val="29"/>
        </w:rPr>
      </w:pPr>
    </w:p>
    <w:p>
      <w:pPr>
        <w:pStyle w:val="Heading1"/>
        <w:tabs>
          <w:tab w:pos="4725" w:val="left" w:leader="none"/>
        </w:tabs>
        <w:spacing w:line="240" w:lineRule="auto"/>
        <w:ind w:left="3439" w:right="2886"/>
        <w:jc w:val="left"/>
        <w:rPr>
          <w:b w:val="0"/>
          <w:bCs w:val="0"/>
        </w:rPr>
      </w:pPr>
      <w:bookmarkStart w:name="_TOC_250007" w:id="4"/>
      <w:r>
        <w:rPr>
          <w:w w:val="95"/>
        </w:rPr>
        <w:t>第二节</w:t>
        <w:tab/>
      </w:r>
      <w:r>
        <w:rPr/>
        <w:t>公司基本情况简介</w:t>
      </w:r>
      <w:bookmarkEnd w:id="4"/>
      <w:r>
        <w:rPr>
          <w:b w:val="0"/>
          <w:bCs w:val="0"/>
        </w:rPr>
      </w:r>
    </w:p>
    <w:p>
      <w:pPr>
        <w:spacing w:line="240" w:lineRule="auto" w:before="0"/>
        <w:rPr>
          <w:rFonts w:ascii="黑体" w:hAnsi="黑体" w:cs="黑体" w:eastAsia="黑体" w:hint="default"/>
          <w:b/>
          <w:bCs/>
          <w:sz w:val="20"/>
          <w:szCs w:val="20"/>
        </w:rPr>
      </w:pPr>
    </w:p>
    <w:p>
      <w:pPr>
        <w:spacing w:line="240" w:lineRule="auto" w:before="2"/>
        <w:rPr>
          <w:rFonts w:ascii="黑体" w:hAnsi="黑体" w:cs="黑体" w:eastAsia="黑体" w:hint="default"/>
          <w:b/>
          <w:bCs/>
          <w:sz w:val="15"/>
          <w:szCs w:val="15"/>
        </w:rPr>
      </w:pPr>
    </w:p>
    <w:p>
      <w:pPr>
        <w:pStyle w:val="Heading6"/>
        <w:spacing w:line="417" w:lineRule="auto" w:before="26"/>
        <w:ind w:left="700" w:right="5526"/>
        <w:jc w:val="left"/>
      </w:pPr>
      <w:r>
        <w:rPr/>
        <w:t>一、基本情况简介 公司名称：北京数码视讯科技股份有限公司 英文名称：</w:t>
      </w:r>
      <w:r>
        <w:rPr>
          <w:rFonts w:ascii="宋体" w:hAnsi="宋体" w:cs="宋体" w:eastAsia="宋体" w:hint="default"/>
        </w:rPr>
        <w:t>Sumavision Technologies Co., Ltd. </w:t>
      </w:r>
      <w:r>
        <w:rPr/>
        <w:t>中文简称：数码视讯</w:t>
      </w:r>
    </w:p>
    <w:p>
      <w:pPr>
        <w:pStyle w:val="Heading6"/>
        <w:spacing w:line="417" w:lineRule="auto" w:before="55"/>
        <w:ind w:left="700" w:right="8046"/>
        <w:jc w:val="left"/>
      </w:pPr>
      <w:r>
        <w:rPr/>
        <w:t>英文简称：</w:t>
      </w:r>
      <w:r>
        <w:rPr>
          <w:rFonts w:ascii="宋体" w:hAnsi="宋体" w:cs="宋体" w:eastAsia="宋体" w:hint="default"/>
        </w:rPr>
        <w:t>Sumavision </w:t>
      </w:r>
      <w:r>
        <w:rPr/>
        <w:t>公司法定代表人：郑海涛 公司董事会秘书：</w:t>
      </w:r>
    </w:p>
    <w:p>
      <w:pPr>
        <w:spacing w:line="240" w:lineRule="auto" w:before="0"/>
        <w:rPr>
          <w:rFonts w:ascii="宋体" w:hAnsi="宋体" w:cs="宋体" w:eastAsia="宋体" w:hint="default"/>
          <w:sz w:val="4"/>
          <w:szCs w:val="4"/>
        </w:rPr>
      </w:pPr>
    </w:p>
    <w:tbl>
      <w:tblPr>
        <w:tblW w:w="0" w:type="auto"/>
        <w:jc w:val="left"/>
        <w:tblInd w:w="107" w:type="dxa"/>
        <w:tblLayout w:type="fixed"/>
        <w:tblCellMar>
          <w:top w:w="0" w:type="dxa"/>
          <w:left w:w="0" w:type="dxa"/>
          <w:bottom w:w="0" w:type="dxa"/>
          <w:right w:w="0" w:type="dxa"/>
        </w:tblCellMar>
        <w:tblLook w:val="01E0"/>
      </w:tblPr>
      <w:tblGrid>
        <w:gridCol w:w="3169"/>
        <w:gridCol w:w="6481"/>
      </w:tblGrid>
      <w:tr>
        <w:trPr>
          <w:trHeight w:val="401" w:hRule="exact"/>
        </w:trPr>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董事会秘书</w:t>
            </w:r>
          </w:p>
        </w:tc>
        <w:tc>
          <w:tcPr>
            <w:tcW w:w="6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李继祎</w:t>
            </w:r>
          </w:p>
        </w:tc>
      </w:tr>
      <w:tr>
        <w:trPr>
          <w:trHeight w:val="398" w:hRule="exact"/>
        </w:trPr>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联系地址</w:t>
            </w:r>
          </w:p>
        </w:tc>
        <w:tc>
          <w:tcPr>
            <w:tcW w:w="6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24"/>
                <w:szCs w:val="24"/>
              </w:rPr>
            </w:pPr>
            <w:r>
              <w:rPr>
                <w:rFonts w:ascii="宋体" w:hAnsi="宋体" w:cs="宋体" w:eastAsia="宋体" w:hint="default"/>
                <w:sz w:val="24"/>
                <w:szCs w:val="24"/>
              </w:rPr>
              <w:t>北京市海淀区上地信息产业基地开拓路</w:t>
            </w:r>
            <w:r>
              <w:rPr>
                <w:rFonts w:ascii="宋体" w:hAnsi="宋体" w:cs="宋体" w:eastAsia="宋体" w:hint="default"/>
                <w:spacing w:val="-60"/>
                <w:sz w:val="24"/>
                <w:szCs w:val="24"/>
              </w:rPr>
              <w:t> </w:t>
            </w:r>
            <w:r>
              <w:rPr>
                <w:rFonts w:ascii="宋体" w:hAnsi="宋体" w:cs="宋体" w:eastAsia="宋体" w:hint="default"/>
                <w:sz w:val="24"/>
                <w:szCs w:val="24"/>
              </w:rPr>
              <w:t>15</w:t>
            </w:r>
            <w:r>
              <w:rPr>
                <w:rFonts w:ascii="宋体" w:hAnsi="宋体" w:cs="宋体" w:eastAsia="宋体" w:hint="default"/>
                <w:spacing w:val="-60"/>
                <w:sz w:val="24"/>
                <w:szCs w:val="24"/>
              </w:rPr>
              <w:t> </w:t>
            </w:r>
            <w:r>
              <w:rPr>
                <w:rFonts w:ascii="宋体" w:hAnsi="宋体" w:cs="宋体" w:eastAsia="宋体" w:hint="default"/>
                <w:sz w:val="24"/>
                <w:szCs w:val="24"/>
              </w:rPr>
              <w:t>号数码视讯大厦</w:t>
            </w:r>
          </w:p>
        </w:tc>
      </w:tr>
      <w:tr>
        <w:trPr>
          <w:trHeight w:val="401" w:hRule="exact"/>
        </w:trPr>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24"/>
                <w:szCs w:val="24"/>
              </w:rPr>
            </w:pPr>
            <w:r>
              <w:rPr>
                <w:rFonts w:ascii="宋体" w:hAnsi="宋体" w:cs="宋体" w:eastAsia="宋体" w:hint="default"/>
                <w:sz w:val="24"/>
                <w:szCs w:val="24"/>
              </w:rPr>
              <w:t>邮编</w:t>
            </w:r>
          </w:p>
        </w:tc>
        <w:tc>
          <w:tcPr>
            <w:tcW w:w="6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24"/>
                <w:szCs w:val="24"/>
              </w:rPr>
            </w:pPr>
            <w:r>
              <w:rPr>
                <w:rFonts w:ascii="宋体"/>
                <w:sz w:val="24"/>
              </w:rPr>
              <w:t>100085</w:t>
            </w:r>
          </w:p>
        </w:tc>
      </w:tr>
      <w:tr>
        <w:trPr>
          <w:trHeight w:val="401" w:hRule="exact"/>
        </w:trPr>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电话</w:t>
            </w:r>
          </w:p>
        </w:tc>
        <w:tc>
          <w:tcPr>
            <w:tcW w:w="6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24"/>
                <w:szCs w:val="24"/>
              </w:rPr>
            </w:pPr>
            <w:r>
              <w:rPr>
                <w:rFonts w:ascii="宋体"/>
                <w:sz w:val="24"/>
              </w:rPr>
              <w:t>010-82345841</w:t>
            </w:r>
          </w:p>
        </w:tc>
      </w:tr>
      <w:tr>
        <w:trPr>
          <w:trHeight w:val="398" w:hRule="exact"/>
        </w:trPr>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传真</w:t>
            </w:r>
          </w:p>
        </w:tc>
        <w:tc>
          <w:tcPr>
            <w:tcW w:w="6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24"/>
                <w:szCs w:val="24"/>
              </w:rPr>
            </w:pPr>
            <w:r>
              <w:rPr>
                <w:rFonts w:ascii="宋体"/>
                <w:sz w:val="24"/>
              </w:rPr>
              <w:t>010-82345842</w:t>
            </w:r>
          </w:p>
        </w:tc>
      </w:tr>
      <w:tr>
        <w:trPr>
          <w:trHeight w:val="401" w:hRule="exact"/>
        </w:trPr>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24"/>
                <w:szCs w:val="24"/>
              </w:rPr>
            </w:pPr>
            <w:r>
              <w:rPr>
                <w:rFonts w:ascii="宋体" w:hAnsi="宋体" w:cs="宋体" w:eastAsia="宋体" w:hint="default"/>
                <w:sz w:val="24"/>
                <w:szCs w:val="24"/>
              </w:rPr>
              <w:t>电子信箱</w:t>
            </w:r>
          </w:p>
        </w:tc>
        <w:tc>
          <w:tcPr>
            <w:tcW w:w="6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24"/>
                <w:szCs w:val="24"/>
              </w:rPr>
            </w:pPr>
            <w:hyperlink r:id="rId9">
              <w:r>
                <w:rPr>
                  <w:rFonts w:ascii="宋体"/>
                  <w:sz w:val="24"/>
                </w:rPr>
                <w:t>sumavision@sumavision.com</w:t>
              </w:r>
            </w:hyperlink>
          </w:p>
        </w:tc>
      </w:tr>
    </w:tbl>
    <w:p>
      <w:pPr>
        <w:spacing w:line="240" w:lineRule="auto" w:before="0"/>
        <w:rPr>
          <w:rFonts w:ascii="宋体" w:hAnsi="宋体" w:cs="宋体" w:eastAsia="宋体" w:hint="default"/>
          <w:sz w:val="10"/>
          <w:szCs w:val="10"/>
        </w:rPr>
      </w:pPr>
    </w:p>
    <w:p>
      <w:pPr>
        <w:pStyle w:val="Heading6"/>
        <w:spacing w:line="240" w:lineRule="auto" w:before="26"/>
        <w:ind w:left="700" w:right="2886"/>
        <w:jc w:val="left"/>
      </w:pPr>
      <w:r>
        <w:rPr/>
        <w:t>公司注册地址：北京市海淀区上地信息产业基地开拓路</w:t>
      </w:r>
      <w:r>
        <w:rPr>
          <w:spacing w:val="-59"/>
        </w:rPr>
        <w:t> </w:t>
      </w:r>
      <w:r>
        <w:rPr>
          <w:rFonts w:ascii="宋体" w:hAnsi="宋体" w:cs="宋体" w:eastAsia="宋体" w:hint="default"/>
        </w:rPr>
        <w:t>15</w:t>
      </w:r>
      <w:r>
        <w:rPr>
          <w:rFonts w:ascii="宋体" w:hAnsi="宋体" w:cs="宋体" w:eastAsia="宋体" w:hint="default"/>
          <w:spacing w:val="-60"/>
        </w:rPr>
        <w:t> </w:t>
      </w:r>
      <w:r>
        <w:rPr/>
        <w:t>号</w:t>
      </w:r>
      <w:r>
        <w:rPr>
          <w:spacing w:val="-60"/>
        </w:rPr>
        <w:t> </w:t>
      </w:r>
      <w:r>
        <w:rPr>
          <w:rFonts w:ascii="宋体" w:hAnsi="宋体" w:cs="宋体" w:eastAsia="宋体" w:hint="default"/>
        </w:rPr>
        <w:t>1</w:t>
      </w:r>
      <w:r>
        <w:rPr>
          <w:rFonts w:ascii="宋体" w:hAnsi="宋体" w:cs="宋体" w:eastAsia="宋体" w:hint="default"/>
          <w:spacing w:val="-60"/>
        </w:rPr>
        <w:t> </w:t>
      </w:r>
      <w:r>
        <w:rPr/>
        <w:t>幢</w:t>
      </w:r>
    </w:p>
    <w:p>
      <w:pPr>
        <w:spacing w:line="240" w:lineRule="auto" w:before="11"/>
        <w:rPr>
          <w:rFonts w:ascii="宋体" w:hAnsi="宋体" w:cs="宋体" w:eastAsia="宋体" w:hint="default"/>
          <w:sz w:val="17"/>
          <w:szCs w:val="17"/>
        </w:rPr>
      </w:pPr>
    </w:p>
    <w:p>
      <w:pPr>
        <w:pStyle w:val="Heading6"/>
        <w:spacing w:line="415" w:lineRule="auto" w:before="0"/>
        <w:ind w:left="700" w:right="3845"/>
        <w:jc w:val="left"/>
        <w:rPr>
          <w:rFonts w:ascii="宋体" w:hAnsi="宋体" w:cs="宋体" w:eastAsia="宋体" w:hint="default"/>
        </w:rPr>
      </w:pPr>
      <w:r>
        <w:rPr/>
        <w:t>公司办公地址：北京市海淀区上地信息产业基地开拓路</w:t>
      </w:r>
      <w:r>
        <w:rPr>
          <w:spacing w:val="-59"/>
        </w:rPr>
        <w:t> </w:t>
      </w:r>
      <w:r>
        <w:rPr>
          <w:rFonts w:ascii="宋体" w:hAnsi="宋体" w:cs="宋体" w:eastAsia="宋体" w:hint="default"/>
        </w:rPr>
        <w:t>15</w:t>
      </w:r>
      <w:r>
        <w:rPr>
          <w:rFonts w:ascii="宋体" w:hAnsi="宋体" w:cs="宋体" w:eastAsia="宋体" w:hint="default"/>
          <w:spacing w:val="-60"/>
        </w:rPr>
        <w:t> </w:t>
      </w:r>
      <w:r>
        <w:rPr/>
        <w:t>号</w:t>
      </w:r>
      <w:r>
        <w:rPr>
          <w:spacing w:val="-60"/>
        </w:rPr>
        <w:t> </w:t>
      </w:r>
      <w:r>
        <w:rPr>
          <w:rFonts w:ascii="宋体" w:hAnsi="宋体" w:cs="宋体" w:eastAsia="宋体" w:hint="default"/>
        </w:rPr>
        <w:t>1</w:t>
      </w:r>
      <w:r>
        <w:rPr>
          <w:rFonts w:ascii="宋体" w:hAnsi="宋体" w:cs="宋体" w:eastAsia="宋体" w:hint="default"/>
          <w:spacing w:val="-60"/>
        </w:rPr>
        <w:t> </w:t>
      </w:r>
      <w:r>
        <w:rPr/>
        <w:t>幢 邮政编码：</w:t>
      </w:r>
      <w:r>
        <w:rPr>
          <w:rFonts w:ascii="宋体" w:hAnsi="宋体" w:cs="宋体" w:eastAsia="宋体" w:hint="default"/>
        </w:rPr>
        <w:t>100085</w:t>
      </w:r>
    </w:p>
    <w:p>
      <w:pPr>
        <w:pStyle w:val="Heading6"/>
        <w:spacing w:line="417" w:lineRule="auto" w:before="58"/>
        <w:ind w:left="700" w:right="6486"/>
        <w:jc w:val="left"/>
      </w:pPr>
      <w:r>
        <w:rPr/>
        <w:t>公司网址：</w:t>
      </w:r>
      <w:hyperlink r:id="rId10">
        <w:r>
          <w:rPr>
            <w:rFonts w:ascii="宋体" w:hAnsi="宋体" w:cs="宋体" w:eastAsia="宋体" w:hint="default"/>
          </w:rPr>
          <w:t>www.sumavision.com</w:t>
        </w:r>
      </w:hyperlink>
      <w:r>
        <w:rPr>
          <w:rFonts w:ascii="宋体" w:hAnsi="宋体" w:cs="宋体" w:eastAsia="宋体" w:hint="default"/>
        </w:rPr>
        <w:t> </w:t>
      </w:r>
      <w:r>
        <w:rPr/>
        <w:t>电子邮箱：</w:t>
      </w:r>
      <w:hyperlink r:id="rId9">
        <w:r>
          <w:rPr>
            <w:rFonts w:ascii="宋体" w:hAnsi="宋体" w:cs="宋体" w:eastAsia="宋体" w:hint="default"/>
          </w:rPr>
          <w:t>sumavision@sumavision.com</w:t>
        </w:r>
      </w:hyperlink>
      <w:r>
        <w:rPr>
          <w:rFonts w:ascii="宋体" w:hAnsi="宋体" w:cs="宋体" w:eastAsia="宋体" w:hint="default"/>
        </w:rPr>
        <w:t> </w:t>
      </w:r>
      <w:r>
        <w:rPr>
          <w:spacing w:val="-7"/>
        </w:rPr>
        <w:t>公司选定的信息披露报刊：《证券时报》</w:t>
      </w:r>
    </w:p>
    <w:p>
      <w:pPr>
        <w:pStyle w:val="Heading6"/>
        <w:spacing w:line="417" w:lineRule="auto" w:before="53"/>
        <w:ind w:left="700" w:right="2886"/>
        <w:jc w:val="left"/>
      </w:pPr>
      <w:r>
        <w:rPr/>
        <w:t>登载年度报告的中国证监会指定网站的网址：</w:t>
      </w:r>
      <w:hyperlink r:id="rId11">
        <w:r>
          <w:rPr>
            <w:rFonts w:ascii="宋体" w:hAnsi="宋体" w:cs="宋体" w:eastAsia="宋体" w:hint="default"/>
          </w:rPr>
          <w:t>http://www.cninfo.com.cn/</w:t>
        </w:r>
      </w:hyperlink>
      <w:r>
        <w:rPr>
          <w:rFonts w:ascii="宋体" w:hAnsi="宋体" w:cs="宋体" w:eastAsia="宋体" w:hint="default"/>
        </w:rPr>
        <w:t> </w:t>
      </w:r>
      <w:r>
        <w:rPr/>
        <w:t>公司年度报告备置地点：公司证券投资部 公司上市证券交易所：深圳证券交易所</w:t>
      </w:r>
    </w:p>
    <w:p>
      <w:pPr>
        <w:pStyle w:val="Heading6"/>
        <w:spacing w:line="417" w:lineRule="auto" w:before="55"/>
        <w:ind w:left="700" w:right="6624"/>
        <w:jc w:val="left"/>
      </w:pPr>
      <w:r>
        <w:rPr/>
        <w:t>股票简称：数码视讯 股票代码：</w:t>
      </w:r>
      <w:r>
        <w:rPr>
          <w:rFonts w:ascii="宋体" w:hAnsi="宋体" w:cs="宋体" w:eastAsia="宋体" w:hint="default"/>
        </w:rPr>
        <w:t>300079 </w:t>
      </w:r>
      <w:r>
        <w:rPr/>
        <w:t>持续督导机构：国信证券股份有限公司</w:t>
      </w:r>
    </w:p>
    <w:p>
      <w:pPr>
        <w:spacing w:after="0" w:line="417" w:lineRule="auto"/>
        <w:jc w:val="left"/>
        <w:sectPr>
          <w:pgSz w:w="11910" w:h="16840"/>
          <w:pgMar w:header="877" w:footer="1186" w:top="1100" w:bottom="1380" w:left="500" w:right="0"/>
        </w:sectPr>
      </w:pPr>
    </w:p>
    <w:p>
      <w:pPr>
        <w:spacing w:line="240" w:lineRule="auto" w:before="10"/>
        <w:rPr>
          <w:rFonts w:ascii="宋体" w:hAnsi="宋体" w:cs="宋体" w:eastAsia="宋体" w:hint="default"/>
          <w:sz w:val="22"/>
          <w:szCs w:val="22"/>
        </w:rPr>
      </w:pPr>
    </w:p>
    <w:p>
      <w:pPr>
        <w:spacing w:before="0"/>
        <w:ind w:left="2965" w:right="0" w:firstLine="0"/>
        <w:jc w:val="left"/>
        <w:rPr>
          <w:rFonts w:ascii="黑体" w:hAnsi="黑体" w:cs="黑体" w:eastAsia="黑体" w:hint="default"/>
          <w:sz w:val="32"/>
          <w:szCs w:val="32"/>
        </w:rPr>
      </w:pPr>
      <w:bookmarkStart w:name="_TOC_250006" w:id="5"/>
      <w:r>
        <w:rPr>
          <w:rFonts w:ascii="黑体" w:hAnsi="黑体" w:cs="黑体" w:eastAsia="黑体" w:hint="default"/>
          <w:sz w:val="32"/>
          <w:szCs w:val="32"/>
        </w:rPr>
        <w:t>第三节</w:t>
      </w:r>
      <w:r>
        <w:rPr>
          <w:rFonts w:ascii="黑体" w:hAnsi="黑体" w:cs="黑体" w:eastAsia="黑体" w:hint="default"/>
          <w:spacing w:val="-5"/>
          <w:sz w:val="32"/>
          <w:szCs w:val="32"/>
        </w:rPr>
        <w:t> </w:t>
      </w:r>
      <w:bookmarkEnd w:id="5"/>
      <w:r>
        <w:rPr>
          <w:rFonts w:ascii="黑体" w:hAnsi="黑体" w:cs="黑体" w:eastAsia="黑体" w:hint="default"/>
          <w:sz w:val="32"/>
          <w:szCs w:val="32"/>
        </w:rPr>
        <w:t>会计数据和业务数据摘要</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3"/>
          <w:szCs w:val="23"/>
        </w:rPr>
      </w:pPr>
    </w:p>
    <w:p>
      <w:pPr>
        <w:pStyle w:val="Heading6"/>
        <w:spacing w:line="240" w:lineRule="auto" w:before="26"/>
        <w:ind w:right="0"/>
        <w:jc w:val="left"/>
      </w:pPr>
      <w:r>
        <w:rPr/>
        <w:t>一、主要会计数据</w:t>
      </w:r>
    </w:p>
    <w:p>
      <w:pPr>
        <w:spacing w:line="240" w:lineRule="auto" w:before="10"/>
        <w:rPr>
          <w:rFonts w:ascii="宋体" w:hAnsi="宋体" w:cs="宋体" w:eastAsia="宋体" w:hint="default"/>
          <w:sz w:val="8"/>
          <w:szCs w:val="8"/>
        </w:rPr>
      </w:pPr>
    </w:p>
    <w:tbl>
      <w:tblPr>
        <w:tblW w:w="0" w:type="auto"/>
        <w:jc w:val="left"/>
        <w:tblInd w:w="118" w:type="dxa"/>
        <w:tblLayout w:type="fixed"/>
        <w:tblCellMar>
          <w:top w:w="0" w:type="dxa"/>
          <w:left w:w="0" w:type="dxa"/>
          <w:bottom w:w="0" w:type="dxa"/>
          <w:right w:w="0" w:type="dxa"/>
        </w:tblCellMar>
        <w:tblLook w:val="01E0"/>
      </w:tblPr>
      <w:tblGrid>
        <w:gridCol w:w="3095"/>
        <w:gridCol w:w="1702"/>
        <w:gridCol w:w="1690"/>
        <w:gridCol w:w="2338"/>
        <w:gridCol w:w="1690"/>
      </w:tblGrid>
      <w:tr>
        <w:trPr>
          <w:trHeight w:val="322" w:hRule="exact"/>
        </w:trPr>
        <w:tc>
          <w:tcPr>
            <w:tcW w:w="309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3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6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1"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23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6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3"/>
                <w:sz w:val="18"/>
                <w:szCs w:val="18"/>
              </w:rPr>
              <w:t> </w:t>
            </w:r>
            <w:r>
              <w:rPr>
                <w:rFonts w:ascii="宋体" w:hAnsi="宋体" w:cs="宋体" w:eastAsia="宋体" w:hint="default"/>
                <w:sz w:val="18"/>
                <w:szCs w:val="18"/>
              </w:rPr>
              <w:t>年</w:t>
            </w:r>
          </w:p>
        </w:tc>
      </w:tr>
      <w:tr>
        <w:trPr>
          <w:trHeight w:val="322" w:hRule="exact"/>
        </w:trPr>
        <w:tc>
          <w:tcPr>
            <w:tcW w:w="30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营业总收入（元）</w:t>
            </w:r>
          </w:p>
        </w:tc>
        <w:tc>
          <w:tcPr>
            <w:tcW w:w="170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sz w:val="18"/>
              </w:rPr>
              <w:t>350,125,905.65</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sz w:val="18"/>
              </w:rPr>
              <w:t>285,400,382.25</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sz w:val="18"/>
              </w:rPr>
              <w:t>22.68%</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sz w:val="18"/>
              </w:rPr>
              <w:t>214,627,113.47</w:t>
            </w:r>
          </w:p>
        </w:tc>
      </w:tr>
      <w:tr>
        <w:trPr>
          <w:trHeight w:val="322" w:hRule="exact"/>
        </w:trPr>
        <w:tc>
          <w:tcPr>
            <w:tcW w:w="30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利润总额（元）</w:t>
            </w:r>
          </w:p>
        </w:tc>
        <w:tc>
          <w:tcPr>
            <w:tcW w:w="170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sz w:val="18"/>
              </w:rPr>
              <w:t>158,083,298.90</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sz w:val="18"/>
              </w:rPr>
              <w:t>107,639,583.92</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sz w:val="18"/>
              </w:rPr>
              <w:t>46.86%</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sz w:val="18"/>
              </w:rPr>
              <w:t>91,852,473.74</w:t>
            </w:r>
          </w:p>
        </w:tc>
      </w:tr>
      <w:tr>
        <w:trPr>
          <w:trHeight w:val="322" w:hRule="exact"/>
        </w:trPr>
        <w:tc>
          <w:tcPr>
            <w:tcW w:w="30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归属于上市公司股东的净利润（元）</w:t>
            </w:r>
          </w:p>
        </w:tc>
        <w:tc>
          <w:tcPr>
            <w:tcW w:w="170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sz w:val="18"/>
              </w:rPr>
              <w:t>149,172,855.19</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sz w:val="18"/>
              </w:rPr>
              <w:t>98,125,932.07</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sz w:val="18"/>
              </w:rPr>
              <w:t>52.02%</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sz w:val="18"/>
              </w:rPr>
              <w:t>84,677,235.07</w:t>
            </w:r>
          </w:p>
        </w:tc>
      </w:tr>
      <w:tr>
        <w:trPr>
          <w:trHeight w:val="636" w:hRule="exact"/>
        </w:trPr>
        <w:tc>
          <w:tcPr>
            <w:tcW w:w="30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12" w:right="10"/>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归属于上市公司股东的扣除非经常性损 益的净利润（元）</w:t>
            </w:r>
          </w:p>
        </w:tc>
        <w:tc>
          <w:tcPr>
            <w:tcW w:w="170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sz w:val="18"/>
              </w:rPr>
              <w:t>130,226,477.15</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sz w:val="18"/>
              </w:rPr>
              <w:t>84,666,138.81</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sz w:val="18"/>
              </w:rPr>
              <w:t>53.81%</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sz w:val="18"/>
              </w:rPr>
              <w:t>77,065,481.12</w:t>
            </w:r>
          </w:p>
        </w:tc>
      </w:tr>
      <w:tr>
        <w:trPr>
          <w:trHeight w:val="322" w:hRule="exact"/>
        </w:trPr>
        <w:tc>
          <w:tcPr>
            <w:tcW w:w="30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经营活动产生的现金流量净额（元）</w:t>
            </w:r>
          </w:p>
        </w:tc>
        <w:tc>
          <w:tcPr>
            <w:tcW w:w="170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sz w:val="18"/>
              </w:rPr>
              <w:t>114,107,132.61</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sz w:val="18"/>
              </w:rPr>
              <w:t>59,655,823.04</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sz w:val="18"/>
              </w:rPr>
              <w:t>91.28%</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sz w:val="18"/>
              </w:rPr>
              <w:t>78,887,129.10</w:t>
            </w:r>
          </w:p>
        </w:tc>
      </w:tr>
      <w:tr>
        <w:trPr>
          <w:trHeight w:val="322" w:hRule="exact"/>
        </w:trPr>
        <w:tc>
          <w:tcPr>
            <w:tcW w:w="309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3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年末</w:t>
            </w:r>
          </w:p>
        </w:tc>
        <w:tc>
          <w:tcPr>
            <w:tcW w:w="16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1"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年末</w:t>
            </w:r>
          </w:p>
        </w:tc>
        <w:tc>
          <w:tcPr>
            <w:tcW w:w="23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6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3"/>
                <w:sz w:val="18"/>
                <w:szCs w:val="18"/>
              </w:rPr>
              <w:t> </w:t>
            </w:r>
            <w:r>
              <w:rPr>
                <w:rFonts w:ascii="宋体" w:hAnsi="宋体" w:cs="宋体" w:eastAsia="宋体" w:hint="default"/>
                <w:sz w:val="18"/>
                <w:szCs w:val="18"/>
              </w:rPr>
              <w:t>年末</w:t>
            </w:r>
          </w:p>
        </w:tc>
      </w:tr>
      <w:tr>
        <w:trPr>
          <w:trHeight w:val="322" w:hRule="exact"/>
        </w:trPr>
        <w:tc>
          <w:tcPr>
            <w:tcW w:w="30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70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sz w:val="18"/>
              </w:rPr>
              <w:t>2,278,194,552.11</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sz w:val="18"/>
              </w:rPr>
              <w:t>516,227,372.90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sz w:val="18"/>
              </w:rPr>
              <w:t>341.32%</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sz w:val="18"/>
              </w:rPr>
              <w:t>440,680,058.26</w:t>
            </w:r>
          </w:p>
        </w:tc>
      </w:tr>
      <w:tr>
        <w:trPr>
          <w:trHeight w:val="322" w:hRule="exact"/>
        </w:trPr>
        <w:tc>
          <w:tcPr>
            <w:tcW w:w="30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44"/>
              <w:jc w:val="left"/>
              <w:rPr>
                <w:rFonts w:ascii="宋体" w:hAnsi="宋体" w:cs="宋体" w:eastAsia="宋体" w:hint="default"/>
                <w:sz w:val="18"/>
                <w:szCs w:val="18"/>
              </w:rPr>
            </w:pPr>
            <w:r>
              <w:rPr>
                <w:rFonts w:ascii="宋体" w:hAnsi="宋体" w:cs="宋体" w:eastAsia="宋体" w:hint="default"/>
                <w:sz w:val="18"/>
                <w:szCs w:val="18"/>
              </w:rPr>
              <w:t>归属于上市公司股东的所有者权</w:t>
            </w:r>
            <w:r>
              <w:rPr>
                <w:rFonts w:ascii="宋体" w:hAnsi="宋体" w:cs="宋体" w:eastAsia="宋体" w:hint="default"/>
                <w:spacing w:val="-92"/>
                <w:sz w:val="18"/>
                <w:szCs w:val="18"/>
              </w:rPr>
              <w:t>益</w:t>
            </w:r>
            <w:r>
              <w:rPr>
                <w:rFonts w:ascii="宋体" w:hAnsi="宋体" w:cs="宋体" w:eastAsia="宋体" w:hint="default"/>
                <w:sz w:val="18"/>
                <w:szCs w:val="18"/>
              </w:rPr>
              <w:t>（元</w:t>
            </w:r>
            <w:r>
              <w:rPr>
                <w:rFonts w:ascii="宋体" w:hAnsi="宋体" w:cs="宋体" w:eastAsia="宋体" w:hint="default"/>
                <w:spacing w:val="-33"/>
                <w:sz w:val="18"/>
                <w:szCs w:val="18"/>
              </w:rPr>
              <w:t>）</w:t>
            </w:r>
            <w:r>
              <w:rPr>
                <w:rFonts w:ascii="宋体" w:hAnsi="宋体" w:cs="宋体" w:eastAsia="宋体" w:hint="default"/>
                <w:sz w:val="18"/>
                <w:szCs w:val="18"/>
              </w:rPr>
            </w:r>
          </w:p>
        </w:tc>
        <w:tc>
          <w:tcPr>
            <w:tcW w:w="170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sz w:val="18"/>
              </w:rPr>
              <w:t>2,138,642,515.69</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宋体" w:hAnsi="宋体" w:cs="宋体" w:eastAsia="宋体" w:hint="default"/>
                <w:sz w:val="18"/>
                <w:szCs w:val="18"/>
              </w:rPr>
            </w:pPr>
            <w:r>
              <w:rPr>
                <w:rFonts w:ascii="宋体"/>
                <w:sz w:val="18"/>
              </w:rPr>
              <w:t>394,623,806.15</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sz w:val="18"/>
              </w:rPr>
              <w:t>441.94%</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sz w:val="18"/>
              </w:rPr>
              <w:t>297,672,974.08</w:t>
            </w:r>
          </w:p>
        </w:tc>
      </w:tr>
      <w:tr>
        <w:trPr>
          <w:trHeight w:val="377" w:hRule="exact"/>
        </w:trPr>
        <w:tc>
          <w:tcPr>
            <w:tcW w:w="30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7"/>
              <w:ind w:left="12" w:right="0"/>
              <w:jc w:val="left"/>
              <w:rPr>
                <w:rFonts w:ascii="宋体" w:hAnsi="宋体" w:cs="宋体" w:eastAsia="宋体" w:hint="default"/>
                <w:sz w:val="18"/>
                <w:szCs w:val="18"/>
              </w:rPr>
            </w:pPr>
            <w:r>
              <w:rPr>
                <w:rFonts w:ascii="宋体" w:hAnsi="宋体" w:cs="宋体" w:eastAsia="宋体" w:hint="default"/>
                <w:sz w:val="18"/>
                <w:szCs w:val="18"/>
              </w:rPr>
              <w:t>股本（股）</w:t>
            </w:r>
          </w:p>
        </w:tc>
        <w:tc>
          <w:tcPr>
            <w:tcW w:w="170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7"/>
              <w:ind w:left="21" w:right="0"/>
              <w:jc w:val="left"/>
              <w:rPr>
                <w:rFonts w:ascii="宋体" w:hAnsi="宋体" w:cs="宋体" w:eastAsia="宋体" w:hint="default"/>
                <w:sz w:val="18"/>
                <w:szCs w:val="18"/>
              </w:rPr>
            </w:pPr>
            <w:r>
              <w:rPr>
                <w:rFonts w:ascii="宋体"/>
                <w:sz w:val="18"/>
              </w:rPr>
              <w:t>112,000,000.00</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21" w:right="0"/>
              <w:jc w:val="left"/>
              <w:rPr>
                <w:rFonts w:ascii="宋体" w:hAnsi="宋体" w:cs="宋体" w:eastAsia="宋体" w:hint="default"/>
                <w:sz w:val="18"/>
                <w:szCs w:val="18"/>
              </w:rPr>
            </w:pPr>
            <w:r>
              <w:rPr>
                <w:rFonts w:ascii="宋体"/>
                <w:sz w:val="18"/>
              </w:rPr>
              <w:t>84,000,000.00</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23" w:right="0"/>
              <w:jc w:val="left"/>
              <w:rPr>
                <w:rFonts w:ascii="宋体" w:hAnsi="宋体" w:cs="宋体" w:eastAsia="宋体" w:hint="default"/>
                <w:sz w:val="18"/>
                <w:szCs w:val="18"/>
              </w:rPr>
            </w:pPr>
            <w:r>
              <w:rPr>
                <w:rFonts w:ascii="宋体"/>
                <w:sz w:val="18"/>
              </w:rPr>
              <w:t>33.33%</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24" w:right="0"/>
              <w:jc w:val="left"/>
              <w:rPr>
                <w:rFonts w:ascii="宋体" w:hAnsi="宋体" w:cs="宋体" w:eastAsia="宋体" w:hint="default"/>
                <w:sz w:val="18"/>
                <w:szCs w:val="18"/>
              </w:rPr>
            </w:pPr>
            <w:r>
              <w:rPr>
                <w:rFonts w:ascii="宋体"/>
                <w:sz w:val="18"/>
              </w:rPr>
              <w:t>84,000,000.00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Heading6"/>
        <w:spacing w:line="240" w:lineRule="auto" w:before="26"/>
        <w:ind w:right="0"/>
        <w:jc w:val="left"/>
      </w:pPr>
      <w:r>
        <w:rPr/>
        <w:t>二、主要财务指标</w:t>
      </w:r>
    </w:p>
    <w:p>
      <w:pPr>
        <w:spacing w:line="240" w:lineRule="auto" w:before="10"/>
        <w:rPr>
          <w:rFonts w:ascii="宋体" w:hAnsi="宋体" w:cs="宋体" w:eastAsia="宋体" w:hint="default"/>
          <w:sz w:val="8"/>
          <w:szCs w:val="8"/>
        </w:rPr>
      </w:pPr>
    </w:p>
    <w:tbl>
      <w:tblPr>
        <w:tblW w:w="0" w:type="auto"/>
        <w:jc w:val="left"/>
        <w:tblInd w:w="118" w:type="dxa"/>
        <w:tblLayout w:type="fixed"/>
        <w:tblCellMar>
          <w:top w:w="0" w:type="dxa"/>
          <w:left w:w="0" w:type="dxa"/>
          <w:bottom w:w="0" w:type="dxa"/>
          <w:right w:w="0" w:type="dxa"/>
        </w:tblCellMar>
        <w:tblLook w:val="01E0"/>
      </w:tblPr>
      <w:tblGrid>
        <w:gridCol w:w="4655"/>
        <w:gridCol w:w="922"/>
        <w:gridCol w:w="910"/>
        <w:gridCol w:w="2468"/>
        <w:gridCol w:w="1560"/>
      </w:tblGrid>
      <w:tr>
        <w:trPr>
          <w:trHeight w:val="324" w:hRule="exact"/>
        </w:trPr>
        <w:tc>
          <w:tcPr>
            <w:tcW w:w="465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9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6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9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5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24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482"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3"/>
                <w:sz w:val="18"/>
                <w:szCs w:val="18"/>
              </w:rPr>
              <w:t> </w:t>
            </w:r>
            <w:r>
              <w:rPr>
                <w:rFonts w:ascii="宋体" w:hAnsi="宋体" w:cs="宋体" w:eastAsia="宋体" w:hint="default"/>
                <w:sz w:val="18"/>
                <w:szCs w:val="18"/>
              </w:rPr>
              <w:t>年</w:t>
            </w:r>
          </w:p>
        </w:tc>
      </w:tr>
      <w:tr>
        <w:trPr>
          <w:trHeight w:val="322" w:hRule="exact"/>
        </w:trPr>
        <w:tc>
          <w:tcPr>
            <w:tcW w:w="46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宋体" w:hAnsi="宋体" w:cs="宋体" w:eastAsia="宋体" w:hint="default"/>
                <w:sz w:val="18"/>
                <w:szCs w:val="18"/>
              </w:rPr>
              <w:t>/</w:t>
            </w:r>
            <w:r>
              <w:rPr>
                <w:rFonts w:ascii="宋体" w:hAnsi="宋体" w:cs="宋体" w:eastAsia="宋体" w:hint="default"/>
                <w:sz w:val="18"/>
                <w:szCs w:val="18"/>
              </w:rPr>
              <w:t>股）</w:t>
            </w:r>
          </w:p>
        </w:tc>
        <w:tc>
          <w:tcPr>
            <w:tcW w:w="9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z w:val="18"/>
              </w:rPr>
              <w:t>1.45</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宋体" w:hAnsi="宋体" w:cs="宋体" w:eastAsia="宋体" w:hint="default"/>
                <w:sz w:val="18"/>
                <w:szCs w:val="18"/>
              </w:rPr>
            </w:pPr>
            <w:r>
              <w:rPr>
                <w:rFonts w:ascii="宋体"/>
                <w:sz w:val="18"/>
              </w:rPr>
              <w:t>1.17</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pacing w:val="-1"/>
                <w:sz w:val="18"/>
              </w:rPr>
              <w:t>23.93%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z w:val="18"/>
              </w:rPr>
              <w:t>1.03</w:t>
            </w:r>
          </w:p>
        </w:tc>
      </w:tr>
      <w:tr>
        <w:trPr>
          <w:trHeight w:val="322" w:hRule="exact"/>
        </w:trPr>
        <w:tc>
          <w:tcPr>
            <w:tcW w:w="46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宋体" w:hAnsi="宋体" w:cs="宋体" w:eastAsia="宋体" w:hint="default"/>
                <w:sz w:val="18"/>
                <w:szCs w:val="18"/>
              </w:rPr>
              <w:t>/</w:t>
            </w:r>
            <w:r>
              <w:rPr>
                <w:rFonts w:ascii="宋体" w:hAnsi="宋体" w:cs="宋体" w:eastAsia="宋体" w:hint="default"/>
                <w:sz w:val="18"/>
                <w:szCs w:val="18"/>
              </w:rPr>
              <w:t>股）</w:t>
            </w:r>
          </w:p>
        </w:tc>
        <w:tc>
          <w:tcPr>
            <w:tcW w:w="9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z w:val="18"/>
              </w:rPr>
              <w:t>1.45</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宋体" w:hAnsi="宋体" w:cs="宋体" w:eastAsia="宋体" w:hint="default"/>
                <w:sz w:val="18"/>
                <w:szCs w:val="18"/>
              </w:rPr>
            </w:pPr>
            <w:r>
              <w:rPr>
                <w:rFonts w:ascii="宋体"/>
                <w:sz w:val="18"/>
              </w:rPr>
              <w:t>1.17</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pacing w:val="-1"/>
                <w:sz w:val="18"/>
              </w:rPr>
              <w:t>23.93%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z w:val="18"/>
              </w:rPr>
              <w:t>1.03</w:t>
            </w:r>
          </w:p>
        </w:tc>
      </w:tr>
      <w:tr>
        <w:trPr>
          <w:trHeight w:val="322" w:hRule="exact"/>
        </w:trPr>
        <w:tc>
          <w:tcPr>
            <w:tcW w:w="46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用最新股本计算的每股收益（元</w:t>
            </w:r>
            <w:r>
              <w:rPr>
                <w:rFonts w:ascii="宋体" w:hAnsi="宋体" w:cs="宋体" w:eastAsia="宋体" w:hint="default"/>
                <w:sz w:val="18"/>
                <w:szCs w:val="18"/>
              </w:rPr>
              <w:t>/</w:t>
            </w:r>
            <w:r>
              <w:rPr>
                <w:rFonts w:ascii="宋体" w:hAnsi="宋体" w:cs="宋体" w:eastAsia="宋体" w:hint="default"/>
                <w:sz w:val="18"/>
                <w:szCs w:val="18"/>
              </w:rPr>
              <w:t>股）</w:t>
            </w:r>
          </w:p>
        </w:tc>
        <w:tc>
          <w:tcPr>
            <w:tcW w:w="9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z w:val="18"/>
              </w:rPr>
              <w:t>1.45</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6"/>
              <w:jc w:val="center"/>
              <w:rPr>
                <w:rFonts w:ascii="宋体" w:hAnsi="宋体" w:cs="宋体" w:eastAsia="宋体" w:hint="default"/>
                <w:sz w:val="18"/>
                <w:szCs w:val="18"/>
              </w:rPr>
            </w:pPr>
            <w:r>
              <w:rPr>
                <w:rFonts w:ascii="宋体"/>
                <w:sz w:val="18"/>
              </w:rPr>
              <w:t>-</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4"/>
              <w:jc w:val="center"/>
              <w:rPr>
                <w:rFonts w:ascii="宋体" w:hAnsi="宋体" w:cs="宋体" w:eastAsia="宋体" w:hint="default"/>
                <w:sz w:val="18"/>
                <w:szCs w:val="18"/>
              </w:rPr>
            </w:pPr>
            <w:r>
              <w:rPr>
                <w:rFonts w:ascii="宋体"/>
                <w:sz w:val="18"/>
              </w:rPr>
              <w:t>-</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w:t>
            </w:r>
          </w:p>
        </w:tc>
      </w:tr>
      <w:tr>
        <w:trPr>
          <w:trHeight w:val="322" w:hRule="exact"/>
        </w:trPr>
        <w:tc>
          <w:tcPr>
            <w:tcW w:w="46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扣除非经常性损益后的基本每股收益（元</w:t>
            </w:r>
            <w:r>
              <w:rPr>
                <w:rFonts w:ascii="宋体" w:hAnsi="宋体" w:cs="宋体" w:eastAsia="宋体" w:hint="default"/>
                <w:sz w:val="18"/>
                <w:szCs w:val="18"/>
              </w:rPr>
              <w:t>/</w:t>
            </w:r>
            <w:r>
              <w:rPr>
                <w:rFonts w:ascii="宋体" w:hAnsi="宋体" w:cs="宋体" w:eastAsia="宋体" w:hint="default"/>
                <w:sz w:val="18"/>
                <w:szCs w:val="18"/>
              </w:rPr>
              <w:t>股）</w:t>
            </w:r>
          </w:p>
        </w:tc>
        <w:tc>
          <w:tcPr>
            <w:tcW w:w="9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z w:val="18"/>
              </w:rPr>
              <w:t>1.27</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宋体" w:hAnsi="宋体" w:cs="宋体" w:eastAsia="宋体" w:hint="default"/>
                <w:sz w:val="18"/>
                <w:szCs w:val="18"/>
              </w:rPr>
            </w:pPr>
            <w:r>
              <w:rPr>
                <w:rFonts w:ascii="宋体"/>
                <w:sz w:val="18"/>
              </w:rPr>
              <w:t>1.01</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pacing w:val="-1"/>
                <w:sz w:val="18"/>
              </w:rPr>
              <w:t>25.74%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z w:val="18"/>
              </w:rPr>
              <w:t>0.94</w:t>
            </w:r>
          </w:p>
        </w:tc>
      </w:tr>
      <w:tr>
        <w:trPr>
          <w:trHeight w:val="323" w:hRule="exact"/>
        </w:trPr>
        <w:tc>
          <w:tcPr>
            <w:tcW w:w="46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r>
              <w:rPr>
                <w:rFonts w:ascii="宋体" w:hAnsi="宋体" w:cs="宋体" w:eastAsia="宋体" w:hint="default"/>
                <w:sz w:val="18"/>
                <w:szCs w:val="18"/>
              </w:rPr>
              <w:t>%</w:t>
            </w:r>
            <w:r>
              <w:rPr>
                <w:rFonts w:ascii="宋体" w:hAnsi="宋体" w:cs="宋体" w:eastAsia="宋体" w:hint="default"/>
                <w:sz w:val="18"/>
                <w:szCs w:val="18"/>
              </w:rPr>
              <w:t>）</w:t>
            </w:r>
          </w:p>
        </w:tc>
        <w:tc>
          <w:tcPr>
            <w:tcW w:w="9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z w:val="18"/>
              </w:rPr>
              <w:t>9.73%</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宋体" w:hAnsi="宋体" w:cs="宋体" w:eastAsia="宋体" w:hint="default"/>
                <w:sz w:val="18"/>
                <w:szCs w:val="18"/>
              </w:rPr>
            </w:pPr>
            <w:r>
              <w:rPr>
                <w:rFonts w:ascii="宋体"/>
                <w:spacing w:val="-1"/>
                <w:sz w:val="18"/>
              </w:rPr>
              <w:t>28.35%</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z w:val="18"/>
              </w:rPr>
              <w:t>-18.62%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pacing w:val="-1"/>
                <w:sz w:val="18"/>
              </w:rPr>
              <w:t>35.92%</w:t>
            </w:r>
          </w:p>
        </w:tc>
      </w:tr>
      <w:tr>
        <w:trPr>
          <w:trHeight w:val="323" w:hRule="exact"/>
        </w:trPr>
        <w:tc>
          <w:tcPr>
            <w:tcW w:w="46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2" w:right="0"/>
              <w:jc w:val="left"/>
              <w:rPr>
                <w:rFonts w:ascii="宋体" w:hAnsi="宋体" w:cs="宋体" w:eastAsia="宋体" w:hint="default"/>
                <w:sz w:val="18"/>
                <w:szCs w:val="18"/>
              </w:rPr>
            </w:pPr>
            <w:r>
              <w:rPr>
                <w:rFonts w:ascii="宋体" w:hAnsi="宋体" w:cs="宋体" w:eastAsia="宋体" w:hint="default"/>
                <w:sz w:val="18"/>
                <w:szCs w:val="18"/>
              </w:rPr>
              <w:t>扣除非经常性损益后的加权平均净资产收益率（</w:t>
            </w:r>
            <w:r>
              <w:rPr>
                <w:rFonts w:ascii="宋体" w:hAnsi="宋体" w:cs="宋体" w:eastAsia="宋体" w:hint="default"/>
                <w:sz w:val="18"/>
                <w:szCs w:val="18"/>
              </w:rPr>
              <w:t>%</w:t>
            </w:r>
            <w:r>
              <w:rPr>
                <w:rFonts w:ascii="宋体" w:hAnsi="宋体" w:cs="宋体" w:eastAsia="宋体" w:hint="default"/>
                <w:sz w:val="18"/>
                <w:szCs w:val="18"/>
              </w:rPr>
              <w:t>）</w:t>
            </w:r>
          </w:p>
        </w:tc>
        <w:tc>
          <w:tcPr>
            <w:tcW w:w="9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21"/>
              <w:jc w:val="right"/>
              <w:rPr>
                <w:rFonts w:ascii="宋体" w:hAnsi="宋体" w:cs="宋体" w:eastAsia="宋体" w:hint="default"/>
                <w:sz w:val="18"/>
                <w:szCs w:val="18"/>
              </w:rPr>
            </w:pPr>
            <w:r>
              <w:rPr>
                <w:rFonts w:ascii="宋体"/>
                <w:sz w:val="18"/>
              </w:rPr>
              <w:t>8.50%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3"/>
              <w:jc w:val="right"/>
              <w:rPr>
                <w:rFonts w:ascii="宋体" w:hAnsi="宋体" w:cs="宋体" w:eastAsia="宋体" w:hint="default"/>
                <w:sz w:val="18"/>
                <w:szCs w:val="18"/>
              </w:rPr>
            </w:pPr>
            <w:r>
              <w:rPr>
                <w:rFonts w:ascii="宋体"/>
                <w:spacing w:val="-1"/>
                <w:sz w:val="18"/>
              </w:rPr>
              <w:t>24.46%</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宋体" w:hAnsi="宋体" w:cs="宋体" w:eastAsia="宋体" w:hint="default"/>
                <w:sz w:val="18"/>
                <w:szCs w:val="18"/>
              </w:rPr>
            </w:pPr>
            <w:r>
              <w:rPr>
                <w:rFonts w:ascii="宋体"/>
                <w:sz w:val="18"/>
              </w:rPr>
              <w:t>-15.96%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宋体" w:hAnsi="宋体" w:cs="宋体" w:eastAsia="宋体" w:hint="default"/>
                <w:sz w:val="18"/>
                <w:szCs w:val="18"/>
              </w:rPr>
            </w:pPr>
            <w:r>
              <w:rPr>
                <w:rFonts w:ascii="宋体"/>
                <w:spacing w:val="-1"/>
                <w:sz w:val="18"/>
              </w:rPr>
              <w:t>32.67%</w:t>
            </w:r>
          </w:p>
        </w:tc>
      </w:tr>
      <w:tr>
        <w:trPr>
          <w:trHeight w:val="322" w:hRule="exact"/>
        </w:trPr>
        <w:tc>
          <w:tcPr>
            <w:tcW w:w="46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每股经营活动产生的现金流量净额（元</w:t>
            </w:r>
            <w:r>
              <w:rPr>
                <w:rFonts w:ascii="宋体" w:hAnsi="宋体" w:cs="宋体" w:eastAsia="宋体" w:hint="default"/>
                <w:sz w:val="18"/>
                <w:szCs w:val="18"/>
              </w:rPr>
              <w:t>/</w:t>
            </w:r>
            <w:r>
              <w:rPr>
                <w:rFonts w:ascii="宋体" w:hAnsi="宋体" w:cs="宋体" w:eastAsia="宋体" w:hint="default"/>
                <w:sz w:val="18"/>
                <w:szCs w:val="18"/>
              </w:rPr>
              <w:t>股）</w:t>
            </w:r>
          </w:p>
        </w:tc>
        <w:tc>
          <w:tcPr>
            <w:tcW w:w="9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z w:val="18"/>
              </w:rPr>
              <w:t>1.02</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宋体" w:hAnsi="宋体" w:cs="宋体" w:eastAsia="宋体" w:hint="default"/>
                <w:sz w:val="18"/>
                <w:szCs w:val="18"/>
              </w:rPr>
            </w:pPr>
            <w:r>
              <w:rPr>
                <w:rFonts w:ascii="宋体"/>
                <w:sz w:val="18"/>
              </w:rPr>
              <w:t>0.71</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pacing w:val="-1"/>
                <w:sz w:val="18"/>
              </w:rPr>
              <w:t>43.66%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z w:val="18"/>
              </w:rPr>
              <w:t>0.94</w:t>
            </w:r>
          </w:p>
        </w:tc>
      </w:tr>
      <w:tr>
        <w:trPr>
          <w:trHeight w:val="322" w:hRule="exact"/>
        </w:trPr>
        <w:tc>
          <w:tcPr>
            <w:tcW w:w="465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9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62"/>
              <w:jc w:val="righ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年末</w:t>
            </w:r>
          </w:p>
        </w:tc>
        <w:tc>
          <w:tcPr>
            <w:tcW w:w="9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65"/>
              <w:jc w:val="righ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年末</w:t>
            </w:r>
          </w:p>
        </w:tc>
        <w:tc>
          <w:tcPr>
            <w:tcW w:w="24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46" w:right="0"/>
              <w:jc w:val="lef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391"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3"/>
                <w:sz w:val="18"/>
                <w:szCs w:val="18"/>
              </w:rPr>
              <w:t> </w:t>
            </w:r>
            <w:r>
              <w:rPr>
                <w:rFonts w:ascii="宋体" w:hAnsi="宋体" w:cs="宋体" w:eastAsia="宋体" w:hint="default"/>
                <w:sz w:val="18"/>
                <w:szCs w:val="18"/>
              </w:rPr>
              <w:t>年末</w:t>
            </w:r>
          </w:p>
        </w:tc>
      </w:tr>
      <w:tr>
        <w:trPr>
          <w:trHeight w:val="322" w:hRule="exact"/>
        </w:trPr>
        <w:tc>
          <w:tcPr>
            <w:tcW w:w="46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归属于上市公司股东的每股净资产（元</w:t>
            </w:r>
            <w:r>
              <w:rPr>
                <w:rFonts w:ascii="宋体" w:hAnsi="宋体" w:cs="宋体" w:eastAsia="宋体" w:hint="default"/>
                <w:sz w:val="18"/>
                <w:szCs w:val="18"/>
              </w:rPr>
              <w:t>/</w:t>
            </w:r>
            <w:r>
              <w:rPr>
                <w:rFonts w:ascii="宋体" w:hAnsi="宋体" w:cs="宋体" w:eastAsia="宋体" w:hint="default"/>
                <w:sz w:val="18"/>
                <w:szCs w:val="18"/>
              </w:rPr>
              <w:t>股）</w:t>
            </w:r>
          </w:p>
        </w:tc>
        <w:tc>
          <w:tcPr>
            <w:tcW w:w="92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z w:val="18"/>
              </w:rPr>
              <w:t>19.10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宋体" w:hAnsi="宋体" w:cs="宋体" w:eastAsia="宋体" w:hint="default"/>
                <w:sz w:val="18"/>
                <w:szCs w:val="18"/>
              </w:rPr>
            </w:pPr>
            <w:r>
              <w:rPr>
                <w:rFonts w:ascii="宋体"/>
                <w:sz w:val="18"/>
              </w:rPr>
              <w:t>4.70</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宋体" w:hAnsi="宋体" w:cs="宋体" w:eastAsia="宋体" w:hint="default"/>
                <w:sz w:val="18"/>
                <w:szCs w:val="18"/>
              </w:rPr>
            </w:pPr>
            <w:r>
              <w:rPr>
                <w:rFonts w:ascii="宋体"/>
                <w:sz w:val="18"/>
              </w:rPr>
              <w:t>306.38%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宋体" w:hAnsi="宋体" w:cs="宋体" w:eastAsia="宋体" w:hint="default"/>
                <w:sz w:val="18"/>
                <w:szCs w:val="18"/>
              </w:rPr>
            </w:pPr>
            <w:r>
              <w:rPr>
                <w:rFonts w:ascii="宋体"/>
                <w:sz w:val="18"/>
              </w:rPr>
              <w:t>3.54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pStyle w:val="Heading6"/>
        <w:spacing w:line="240" w:lineRule="auto" w:before="26"/>
        <w:ind w:right="0"/>
        <w:jc w:val="left"/>
        <w:rPr>
          <w:rFonts w:ascii="宋体" w:hAnsi="宋体" w:cs="宋体" w:eastAsia="宋体" w:hint="default"/>
        </w:rPr>
      </w:pPr>
      <w:r>
        <w:rPr/>
        <w:t>三、加权平均净资产收益率</w:t>
      </w:r>
      <w:r>
        <w:rPr>
          <w:rFonts w:ascii="宋体" w:hAnsi="宋体" w:cs="宋体" w:eastAsia="宋体" w:hint="default"/>
        </w:rPr>
        <w:t>=P0/(E0</w:t>
      </w:r>
      <w:r>
        <w:rPr/>
        <w:t>＋</w:t>
      </w:r>
      <w:r>
        <w:rPr>
          <w:rFonts w:ascii="宋体" w:hAnsi="宋体" w:cs="宋体" w:eastAsia="宋体" w:hint="default"/>
        </w:rPr>
        <w:t>NP</w:t>
      </w:r>
      <w:r>
        <w:rPr/>
        <w:t>÷</w:t>
      </w:r>
      <w:r>
        <w:rPr>
          <w:rFonts w:ascii="宋体" w:hAnsi="宋体" w:cs="宋体" w:eastAsia="宋体" w:hint="default"/>
        </w:rPr>
        <w:t>2</w:t>
      </w:r>
      <w:r>
        <w:rPr/>
        <w:t>＋</w:t>
      </w:r>
      <w:r>
        <w:rPr>
          <w:rFonts w:ascii="宋体" w:hAnsi="宋体" w:cs="宋体" w:eastAsia="宋体" w:hint="default"/>
        </w:rPr>
        <w:t>Ei</w:t>
      </w:r>
      <w:r>
        <w:rPr/>
        <w:t>×</w:t>
      </w:r>
      <w:r>
        <w:rPr>
          <w:rFonts w:ascii="宋体" w:hAnsi="宋体" w:cs="宋体" w:eastAsia="宋体" w:hint="default"/>
        </w:rPr>
        <w:t>Mi</w:t>
      </w:r>
      <w:r>
        <w:rPr/>
        <w:t>÷</w:t>
      </w:r>
      <w:r>
        <w:rPr>
          <w:rFonts w:ascii="宋体" w:hAnsi="宋体" w:cs="宋体" w:eastAsia="宋体" w:hint="default"/>
        </w:rPr>
        <w:t>M0</w:t>
      </w:r>
      <w:r>
        <w:rPr/>
        <w:t>– </w:t>
      </w:r>
      <w:r>
        <w:rPr>
          <w:rFonts w:ascii="宋体" w:hAnsi="宋体" w:cs="宋体" w:eastAsia="宋体" w:hint="default"/>
        </w:rPr>
        <w:t>Ej</w:t>
      </w:r>
      <w:r>
        <w:rPr/>
        <w:t>×</w:t>
      </w:r>
      <w:r>
        <w:rPr>
          <w:rFonts w:ascii="宋体" w:hAnsi="宋体" w:cs="宋体" w:eastAsia="宋体" w:hint="default"/>
        </w:rPr>
        <w:t>Mj</w:t>
      </w:r>
      <w:r>
        <w:rPr/>
        <w:t>÷</w:t>
      </w:r>
      <w:r>
        <w:rPr>
          <w:rFonts w:ascii="宋体" w:hAnsi="宋体" w:cs="宋体" w:eastAsia="宋体" w:hint="default"/>
        </w:rPr>
        <w:t>M0</w:t>
      </w:r>
      <w:r>
        <w:rPr/>
        <w:t>±</w:t>
      </w:r>
      <w:r>
        <w:rPr>
          <w:rFonts w:ascii="宋体" w:hAnsi="宋体" w:cs="宋体" w:eastAsia="宋体" w:hint="default"/>
        </w:rPr>
        <w:t>Ek</w:t>
      </w:r>
      <w:r>
        <w:rPr/>
        <w:t>×</w:t>
      </w:r>
      <w:r>
        <w:rPr>
          <w:rFonts w:ascii="宋体" w:hAnsi="宋体" w:cs="宋体" w:eastAsia="宋体" w:hint="default"/>
        </w:rPr>
        <w:t>Mk</w:t>
      </w:r>
      <w:r>
        <w:rPr/>
        <w:t>÷</w:t>
      </w:r>
      <w:r>
        <w:rPr>
          <w:rFonts w:ascii="宋体" w:hAnsi="宋体" w:cs="宋体" w:eastAsia="宋体" w:hint="default"/>
        </w:rPr>
        <w:t>M0)</w:t>
      </w:r>
    </w:p>
    <w:p>
      <w:pPr>
        <w:spacing w:line="240" w:lineRule="auto" w:before="7"/>
        <w:rPr>
          <w:rFonts w:ascii="宋体" w:hAnsi="宋体" w:cs="宋体" w:eastAsia="宋体" w:hint="default"/>
          <w:sz w:val="34"/>
          <w:szCs w:val="34"/>
        </w:rPr>
      </w:pPr>
    </w:p>
    <w:p>
      <w:pPr>
        <w:pStyle w:val="Heading6"/>
        <w:spacing w:line="357" w:lineRule="auto" w:before="0"/>
        <w:ind w:right="754" w:firstLine="480"/>
        <w:jc w:val="left"/>
      </w:pPr>
      <w:r>
        <w:rPr>
          <w:spacing w:val="-10"/>
        </w:rPr>
        <w:t>其中：</w:t>
      </w:r>
      <w:r>
        <w:rPr>
          <w:rFonts w:ascii="宋体" w:hAnsi="宋体" w:cs="宋体" w:eastAsia="宋体" w:hint="default"/>
          <w:spacing w:val="-10"/>
        </w:rPr>
        <w:t>P0</w:t>
      </w:r>
      <w:r>
        <w:rPr>
          <w:rFonts w:ascii="宋体" w:hAnsi="宋体" w:cs="宋体" w:eastAsia="宋体" w:hint="default"/>
          <w:spacing w:val="-73"/>
        </w:rPr>
        <w:t> </w:t>
      </w:r>
      <w:r>
        <w:rPr/>
        <w:t>分别对应于归属于公司普通股股东的净利润、扣除非经常性损益后归属于公司普通股 股东的净利润；</w:t>
      </w:r>
      <w:r>
        <w:rPr>
          <w:rFonts w:ascii="宋体" w:hAnsi="宋体" w:cs="宋体" w:eastAsia="宋体" w:hint="default"/>
        </w:rPr>
        <w:t>NP</w:t>
      </w:r>
      <w:r>
        <w:rPr>
          <w:rFonts w:ascii="宋体" w:hAnsi="宋体" w:cs="宋体" w:eastAsia="宋体" w:hint="default"/>
          <w:spacing w:val="-74"/>
        </w:rPr>
        <w:t> </w:t>
      </w:r>
      <w:r>
        <w:rPr/>
        <w:t>为归属于公司普通股股东的净利润；</w:t>
      </w:r>
      <w:r>
        <w:rPr>
          <w:rFonts w:ascii="宋体" w:hAnsi="宋体" w:cs="宋体" w:eastAsia="宋体" w:hint="default"/>
        </w:rPr>
        <w:t>E0</w:t>
      </w:r>
      <w:r>
        <w:rPr>
          <w:rFonts w:ascii="宋体" w:hAnsi="宋体" w:cs="宋体" w:eastAsia="宋体" w:hint="default"/>
          <w:spacing w:val="-74"/>
        </w:rPr>
        <w:t> </w:t>
      </w:r>
      <w:r>
        <w:rPr/>
        <w:t>为归属于公司普通股股东的期初净资产； </w:t>
      </w:r>
      <w:r>
        <w:rPr>
          <w:rFonts w:ascii="宋体" w:hAnsi="宋体" w:cs="宋体" w:eastAsia="宋体" w:hint="default"/>
        </w:rPr>
        <w:t>Ei</w:t>
      </w:r>
      <w:r>
        <w:rPr>
          <w:rFonts w:ascii="宋体" w:hAnsi="宋体" w:cs="宋体" w:eastAsia="宋体" w:hint="default"/>
          <w:spacing w:val="-60"/>
        </w:rPr>
        <w:t> </w:t>
      </w:r>
      <w:r>
        <w:rPr/>
        <w:t>为报告期发行新股或债转股等新增的、归属于公司普通股股东的净资产；</w:t>
      </w:r>
      <w:r>
        <w:rPr>
          <w:rFonts w:ascii="宋体" w:hAnsi="宋体" w:cs="宋体" w:eastAsia="宋体" w:hint="default"/>
        </w:rPr>
        <w:t>Ej</w:t>
      </w:r>
      <w:r>
        <w:rPr>
          <w:rFonts w:ascii="宋体" w:hAnsi="宋体" w:cs="宋体" w:eastAsia="宋体" w:hint="default"/>
          <w:spacing w:val="-60"/>
        </w:rPr>
        <w:t> </w:t>
      </w:r>
      <w:r>
        <w:rPr/>
        <w:t>为报告期回购或现 金分红等减少的、归属于公司普通股股东的净资产；</w:t>
      </w:r>
      <w:r>
        <w:rPr>
          <w:rFonts w:ascii="宋体" w:hAnsi="宋体" w:cs="宋体" w:eastAsia="宋体" w:hint="default"/>
        </w:rPr>
        <w:t>M0</w:t>
      </w:r>
      <w:r>
        <w:rPr>
          <w:rFonts w:ascii="宋体" w:hAnsi="宋体" w:cs="宋体" w:eastAsia="宋体" w:hint="default"/>
          <w:spacing w:val="-60"/>
        </w:rPr>
        <w:t> </w:t>
      </w:r>
      <w:r>
        <w:rPr/>
        <w:t>为报告期月份数；</w:t>
      </w:r>
      <w:r>
        <w:rPr>
          <w:rFonts w:ascii="宋体" w:hAnsi="宋体" w:cs="宋体" w:eastAsia="宋体" w:hint="default"/>
        </w:rPr>
        <w:t>Mi</w:t>
      </w:r>
      <w:r>
        <w:rPr>
          <w:rFonts w:ascii="宋体" w:hAnsi="宋体" w:cs="宋体" w:eastAsia="宋体" w:hint="default"/>
          <w:spacing w:val="-60"/>
        </w:rPr>
        <w:t> </w:t>
      </w:r>
      <w:r>
        <w:rPr/>
        <w:t>为新增净资产次月起 至报告期期末的累计月数；</w:t>
      </w:r>
      <w:r>
        <w:rPr>
          <w:rFonts w:ascii="宋体" w:hAnsi="宋体" w:cs="宋体" w:eastAsia="宋体" w:hint="default"/>
        </w:rPr>
        <w:t>Mj</w:t>
      </w:r>
      <w:r>
        <w:rPr>
          <w:rFonts w:ascii="宋体" w:hAnsi="宋体" w:cs="宋体" w:eastAsia="宋体" w:hint="default"/>
          <w:spacing w:val="-60"/>
        </w:rPr>
        <w:t> </w:t>
      </w:r>
      <w:r>
        <w:rPr/>
        <w:t>为减少净资产次月起至报告期期末的累计月数；</w:t>
      </w:r>
      <w:r>
        <w:rPr>
          <w:rFonts w:ascii="宋体" w:hAnsi="宋体" w:cs="宋体" w:eastAsia="宋体" w:hint="default"/>
        </w:rPr>
        <w:t>Ek</w:t>
      </w:r>
      <w:r>
        <w:rPr>
          <w:rFonts w:ascii="宋体" w:hAnsi="宋体" w:cs="宋体" w:eastAsia="宋体" w:hint="default"/>
          <w:spacing w:val="-60"/>
        </w:rPr>
        <w:t> </w:t>
      </w:r>
      <w:r>
        <w:rPr/>
        <w:t>为因其他交易或 </w:t>
      </w:r>
      <w:r>
        <w:rPr>
          <w:spacing w:val="-4"/>
        </w:rPr>
        <w:t>事项引起的、归属于公司普通股股东的净资产增减变动；</w:t>
      </w:r>
      <w:r>
        <w:rPr>
          <w:rFonts w:ascii="宋体" w:hAnsi="宋体" w:cs="宋体" w:eastAsia="宋体" w:hint="default"/>
          <w:spacing w:val="-4"/>
        </w:rPr>
        <w:t>Mk</w:t>
      </w:r>
      <w:r>
        <w:rPr>
          <w:rFonts w:ascii="宋体" w:hAnsi="宋体" w:cs="宋体" w:eastAsia="宋体" w:hint="default"/>
          <w:spacing w:val="-53"/>
        </w:rPr>
        <w:t> </w:t>
      </w:r>
      <w:r>
        <w:rPr/>
        <w:t>为发生其他净资产增减变动次月起至报</w:t>
      </w:r>
      <w:r>
        <w:rPr>
          <w:spacing w:val="-106"/>
        </w:rPr>
        <w:t> </w:t>
      </w:r>
      <w:r>
        <w:rPr>
          <w:spacing w:val="-106"/>
        </w:rPr>
      </w:r>
      <w:r>
        <w:rPr/>
        <w:t>告期期末的累计月数。</w:t>
      </w:r>
    </w:p>
    <w:p>
      <w:pPr>
        <w:spacing w:after="0" w:line="357" w:lineRule="auto"/>
        <w:jc w:val="left"/>
        <w:sectPr>
          <w:pgSz w:w="11910" w:h="16840"/>
          <w:pgMar w:header="877" w:footer="1186" w:top="1100" w:bottom="1380" w:left="580" w:right="0"/>
        </w:sectPr>
      </w:pPr>
    </w:p>
    <w:p>
      <w:pPr>
        <w:spacing w:line="240" w:lineRule="auto" w:before="11"/>
        <w:rPr>
          <w:rFonts w:ascii="宋体" w:hAnsi="宋体" w:cs="宋体" w:eastAsia="宋体" w:hint="default"/>
          <w:sz w:val="2"/>
          <w:szCs w:val="2"/>
        </w:rPr>
      </w:pPr>
      <w:r>
        <w:rPr/>
        <w:pict>
          <v:group style="position:absolute;margin-left:35.520pt;margin-top:192.139999pt;width:436.7pt;height:.5pt;mso-position-horizontal-relative:page;mso-position-vertical-relative:page;z-index:-1441312" coordorigin="710,3843" coordsize="8734,10">
            <v:shape style="position:absolute;left:710;top:3843;width:3507;height:10" type="#_x0000_t75" stroked="false">
              <v:imagedata r:id="rId12" o:title=""/>
            </v:shape>
            <v:shape style="position:absolute;left:4213;top:3843;width:1469;height:10" type="#_x0000_t75" stroked="false">
              <v:imagedata r:id="rId13" o:title=""/>
            </v:shape>
            <v:shape style="position:absolute;left:5677;top:3843;width:3767;height:10" type="#_x0000_t75" stroked="false">
              <v:imagedata r:id="rId14" o:title=""/>
            </v:shape>
            <w10:wrap type="none"/>
          </v:group>
        </w:pict>
      </w:r>
      <w:r>
        <w:rPr/>
        <w:pict>
          <v:group style="position:absolute;margin-left:34.79998pt;margin-top:212.779968pt;width:437.4pt;height:5.3pt;mso-position-horizontal-relative:page;mso-position-vertical-relative:page;z-index:-1441288" coordorigin="696,4256" coordsize="8748,106">
            <v:shape style="position:absolute;left:696;top:4256;width:3541;height:106" type="#_x0000_t75" stroked="false">
              <v:imagedata r:id="rId15" o:title=""/>
            </v:shape>
            <v:shape style="position:absolute;left:4213;top:4352;width:1469;height:10" type="#_x0000_t75" stroked="false">
              <v:imagedata r:id="rId16" o:title=""/>
            </v:shape>
            <v:shape style="position:absolute;left:5677;top:4352;width:3767;height:10" type="#_x0000_t75" stroked="false">
              <v:imagedata r:id="rId17" o:title=""/>
            </v:shape>
            <w10:wrap type="none"/>
          </v:group>
        </w:pict>
      </w:r>
      <w:r>
        <w:rPr/>
        <w:pict>
          <v:group style="position:absolute;margin-left:35.520pt;margin-top:249.259949pt;width:436.7pt;height:.5pt;mso-position-horizontal-relative:page;mso-position-vertical-relative:page;z-index:-1441264" coordorigin="710,4985" coordsize="8734,10">
            <v:shape style="position:absolute;left:710;top:4985;width:3507;height:10" type="#_x0000_t75" stroked="false">
              <v:imagedata r:id="rId12" o:title=""/>
            </v:shape>
            <v:shape style="position:absolute;left:4213;top:4985;width:1469;height:10" type="#_x0000_t75" stroked="false">
              <v:imagedata r:id="rId16" o:title=""/>
            </v:shape>
            <v:shape style="position:absolute;left:5677;top:4985;width:3767;height:10" type="#_x0000_t75" stroked="false">
              <v:imagedata r:id="rId17" o:title=""/>
            </v:shape>
            <w10:wrap type="none"/>
          </v:group>
        </w:pict>
      </w:r>
      <w:r>
        <w:rPr/>
        <w:pict>
          <v:group style="position:absolute;margin-left:34.79998pt;margin-top:269.930023pt;width:437.4pt;height:5.3pt;mso-position-horizontal-relative:page;mso-position-vertical-relative:page;z-index:-1441240" coordorigin="696,5399" coordsize="8748,106">
            <v:shape style="position:absolute;left:696;top:5399;width:3541;height:106" type="#_x0000_t75" stroked="false">
              <v:imagedata r:id="rId18" o:title=""/>
            </v:shape>
            <v:shape style="position:absolute;left:4213;top:5495;width:1469;height:10" type="#_x0000_t75" stroked="false">
              <v:imagedata r:id="rId13" o:title=""/>
            </v:shape>
            <v:shape style="position:absolute;left:5677;top:5495;width:3767;height:10" type="#_x0000_t75" stroked="false">
              <v:imagedata r:id="rId14" o:title=""/>
            </v:shape>
            <w10:wrap type="none"/>
          </v:group>
        </w:pict>
      </w:r>
      <w:r>
        <w:rPr/>
        <w:pict>
          <v:group style="position:absolute;margin-left:34.800011pt;margin-top:295.369965pt;width:437.4pt;height:5.3pt;mso-position-horizontal-relative:page;mso-position-vertical-relative:page;z-index:-1441216" coordorigin="696,5907" coordsize="8748,106">
            <v:shape style="position:absolute;left:696;top:5907;width:3541;height:106" type="#_x0000_t75" stroked="false">
              <v:imagedata r:id="rId19" o:title=""/>
            </v:shape>
            <v:shape style="position:absolute;left:4213;top:6003;width:1469;height:10" type="#_x0000_t75" stroked="false">
              <v:imagedata r:id="rId13" o:title=""/>
            </v:shape>
            <v:shape style="position:absolute;left:5677;top:6003;width:3767;height:10" type="#_x0000_t75" stroked="false">
              <v:imagedata r:id="rId14" o:title=""/>
            </v:shape>
            <w10:wrap type="none"/>
          </v:group>
        </w:pict>
      </w:r>
      <w:r>
        <w:rPr/>
        <w:pict>
          <v:group style="position:absolute;margin-left:34.79998pt;margin-top:320.810028pt;width:437.4pt;height:5.3pt;mso-position-horizontal-relative:page;mso-position-vertical-relative:page;z-index:-1441192" coordorigin="696,6416" coordsize="8748,106">
            <v:shape style="position:absolute;left:696;top:6416;width:3541;height:106" type="#_x0000_t75" stroked="false">
              <v:imagedata r:id="rId20" o:title=""/>
            </v:shape>
            <v:shape style="position:absolute;left:4213;top:6512;width:1469;height:10" type="#_x0000_t75" stroked="false">
              <v:imagedata r:id="rId16" o:title=""/>
            </v:shape>
            <v:shape style="position:absolute;left:5677;top:6512;width:3767;height:10" type="#_x0000_t75" stroked="false">
              <v:imagedata r:id="rId17" o:title=""/>
            </v:shape>
            <w10:wrap type="none"/>
          </v:group>
        </w:pict>
      </w:r>
      <w:r>
        <w:rPr/>
        <w:pict>
          <v:group style="position:absolute;margin-left:34.799995pt;margin-top:346.249969pt;width:437.4pt;height:5.3pt;mso-position-horizontal-relative:page;mso-position-vertical-relative:page;z-index:-1441168" coordorigin="696,6925" coordsize="8748,106">
            <v:shape style="position:absolute;left:696;top:6925;width:3541;height:106" type="#_x0000_t75" stroked="false">
              <v:imagedata r:id="rId21" o:title=""/>
            </v:shape>
            <v:shape style="position:absolute;left:4213;top:7021;width:1469;height:10" type="#_x0000_t75" stroked="false">
              <v:imagedata r:id="rId16" o:title=""/>
            </v:shape>
            <v:shape style="position:absolute;left:5677;top:7021;width:3767;height:10" type="#_x0000_t75" stroked="false">
              <v:imagedata r:id="rId17" o:title=""/>
            </v:shape>
            <w10:wrap type="none"/>
          </v:group>
        </w:pict>
      </w:r>
      <w:r>
        <w:rPr/>
        <w:pict>
          <v:group style="position:absolute;margin-left:34.799995pt;margin-top:371.689972pt;width:437.9pt;height:5.4pt;mso-position-horizontal-relative:page;mso-position-vertical-relative:page;z-index:-1441144" coordorigin="696,7434" coordsize="8758,108">
            <v:shape style="position:absolute;left:696;top:7434;width:3541;height:108" type="#_x0000_t75" stroked="false">
              <v:imagedata r:id="rId22" o:title=""/>
            </v:shape>
            <v:shape style="position:absolute;left:4213;top:7530;width:1478;height:12" type="#_x0000_t75" stroked="false">
              <v:imagedata r:id="rId23" o:title=""/>
            </v:shape>
            <v:shape style="position:absolute;left:5677;top:7530;width:1956;height:12" type="#_x0000_t75" stroked="false">
              <v:imagedata r:id="rId24" o:title=""/>
            </v:shape>
            <v:shape style="position:absolute;left:7619;top:7530;width:1834;height:12" type="#_x0000_t75" stroked="false">
              <v:imagedata r:id="rId25" o:title=""/>
            </v:shape>
            <w10:wrap type="none"/>
          </v:group>
        </w:pict>
      </w:r>
      <w:r>
        <w:rPr/>
        <w:pict>
          <v:group style="position:absolute;margin-left:34.799995pt;margin-top:397.249969pt;width:437.4pt;height:5.3pt;mso-position-horizontal-relative:page;mso-position-vertical-relative:page;z-index:-1441120" coordorigin="696,7945" coordsize="8748,106">
            <v:shape style="position:absolute;left:696;top:7945;width:3541;height:106" type="#_x0000_t75" stroked="false">
              <v:imagedata r:id="rId21" o:title=""/>
            </v:shape>
            <v:shape style="position:absolute;left:4213;top:8041;width:1469;height:10" type="#_x0000_t75" stroked="false">
              <v:imagedata r:id="rId16" o:title=""/>
            </v:shape>
            <v:shape style="position:absolute;left:5677;top:8041;width:3767;height:10" type="#_x0000_t75" stroked="false">
              <v:imagedata r:id="rId17" o:title=""/>
            </v:shape>
            <w10:wrap type="none"/>
          </v:group>
        </w:pict>
      </w:r>
      <w:r>
        <w:rPr/>
        <w:pict>
          <v:group style="position:absolute;margin-left:34.800011pt;margin-top:422.689972pt;width:437.4pt;height:5.3pt;mso-position-horizontal-relative:page;mso-position-vertical-relative:page;z-index:-1441096" coordorigin="696,8454" coordsize="8748,106">
            <v:shape style="position:absolute;left:696;top:8454;width:3541;height:106" type="#_x0000_t75" stroked="false">
              <v:imagedata r:id="rId21" o:title=""/>
            </v:shape>
            <v:shape style="position:absolute;left:4213;top:8550;width:1469;height:10" type="#_x0000_t75" stroked="false">
              <v:imagedata r:id="rId16" o:title=""/>
            </v:shape>
            <v:shape style="position:absolute;left:5677;top:8550;width:3767;height:10" type="#_x0000_t75" stroked="false">
              <v:imagedata r:id="rId17" o:title=""/>
            </v:shape>
            <w10:wrap type="none"/>
          </v:group>
        </w:pict>
      </w:r>
      <w:r>
        <w:rPr/>
        <w:pict>
          <v:group style="position:absolute;margin-left:34.799995pt;margin-top:448.149994pt;width:437.4pt;height:5.3pt;mso-position-horizontal-relative:page;mso-position-vertical-relative:page;z-index:-1441072" coordorigin="696,8963" coordsize="8748,106">
            <v:shape style="position:absolute;left:696;top:8963;width:3541;height:106" type="#_x0000_t75" stroked="false">
              <v:imagedata r:id="rId21" o:title=""/>
            </v:shape>
            <v:shape style="position:absolute;left:4213;top:9059;width:1469;height:10" type="#_x0000_t75" stroked="false">
              <v:imagedata r:id="rId16" o:title=""/>
            </v:shape>
            <v:shape style="position:absolute;left:5677;top:9059;width:3767;height:10" type="#_x0000_t75" stroked="false">
              <v:imagedata r:id="rId17" o:title=""/>
            </v:shape>
            <w10:wrap type="none"/>
          </v:group>
        </w:pict>
      </w: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pStyle w:val="Heading6"/>
        <w:spacing w:line="240" w:lineRule="auto" w:before="2"/>
        <w:ind w:right="0"/>
        <w:jc w:val="left"/>
      </w:pPr>
      <w:r>
        <w:rPr/>
        <w:pict>
          <v:group style="position:absolute;margin-left:34.800011pt;margin-top:27.79562pt;width:437.9pt;height:.5pt;mso-position-horizontal-relative:page;mso-position-vertical-relative:paragraph;z-index:-1441408" coordorigin="696,556" coordsize="8758,10">
            <v:shape style="position:absolute;left:701;top:556;width:10;height:10" type="#_x0000_t75" stroked="false">
              <v:imagedata r:id="rId26" o:title=""/>
            </v:shape>
            <v:shape style="position:absolute;left:696;top:556;width:3522;height:10" type="#_x0000_t75" stroked="false">
              <v:imagedata r:id="rId27" o:title=""/>
            </v:shape>
            <v:shape style="position:absolute;left:4213;top:556;width:1469;height:10" type="#_x0000_t75" stroked="false">
              <v:imagedata r:id="rId16" o:title=""/>
            </v:shape>
            <v:shape style="position:absolute;left:5677;top:556;width:3776;height:10" type="#_x0000_t75" stroked="false">
              <v:imagedata r:id="rId28" o:title=""/>
            </v:shape>
            <w10:wrap type="none"/>
          </v:group>
        </w:pict>
      </w:r>
      <w:r>
        <w:rPr/>
        <w:pict>
          <v:group style="position:absolute;margin-left:34.79998pt;margin-top:48.455582pt;width:437.9pt;height:5.4pt;mso-position-horizontal-relative:page;mso-position-vertical-relative:paragraph;z-index:-1441384" coordorigin="696,969" coordsize="8758,108">
            <v:shape style="position:absolute;left:696;top:969;width:3541;height:108" type="#_x0000_t75" stroked="false">
              <v:imagedata r:id="rId22" o:title=""/>
            </v:shape>
            <v:shape style="position:absolute;left:4213;top:1065;width:1478;height:12" type="#_x0000_t75" stroked="false">
              <v:imagedata r:id="rId23" o:title=""/>
            </v:shape>
            <v:shape style="position:absolute;left:5677;top:1065;width:1956;height:12" type="#_x0000_t75" stroked="false">
              <v:imagedata r:id="rId24" o:title=""/>
            </v:shape>
            <v:shape style="position:absolute;left:7619;top:1065;width:1834;height:12" type="#_x0000_t75" stroked="false">
              <v:imagedata r:id="rId25" o:title=""/>
            </v:shape>
            <w10:wrap type="none"/>
          </v:group>
        </w:pict>
      </w:r>
      <w:r>
        <w:rPr/>
        <w:pict>
          <v:group style="position:absolute;margin-left:34.800011pt;margin-top:74.015579pt;width:437.4pt;height:5.3pt;mso-position-horizontal-relative:page;mso-position-vertical-relative:paragraph;z-index:-1441360" coordorigin="696,1480" coordsize="8748,106">
            <v:shape style="position:absolute;left:696;top:1480;width:3541;height:106" type="#_x0000_t75" stroked="false">
              <v:imagedata r:id="rId21" o:title=""/>
            </v:shape>
            <v:shape style="position:absolute;left:4213;top:1576;width:1469;height:10" type="#_x0000_t75" stroked="false">
              <v:imagedata r:id="rId16" o:title=""/>
            </v:shape>
            <v:shape style="position:absolute;left:5677;top:1576;width:3767;height:10" type="#_x0000_t75" stroked="false">
              <v:imagedata r:id="rId17" o:title=""/>
            </v:shape>
            <w10:wrap type="none"/>
          </v:group>
        </w:pict>
      </w:r>
      <w:r>
        <w:rPr/>
        <w:pict>
          <v:group style="position:absolute;margin-left:34.79998pt;margin-top:99.455643pt;width:437.4pt;height:5.3pt;mso-position-horizontal-relative:page;mso-position-vertical-relative:paragraph;z-index:-1441336" coordorigin="696,1989" coordsize="8748,106">
            <v:shape style="position:absolute;left:696;top:1989;width:3541;height:106" type="#_x0000_t75" stroked="false">
              <v:imagedata r:id="rId29" o:title=""/>
            </v:shape>
            <v:shape style="position:absolute;left:4213;top:2085;width:1469;height:10" type="#_x0000_t75" stroked="false">
              <v:imagedata r:id="rId16" o:title=""/>
            </v:shape>
            <v:shape style="position:absolute;left:5677;top:2085;width:3767;height:10" type="#_x0000_t75" stroked="false">
              <v:imagedata r:id="rId17" o:title=""/>
            </v:shape>
            <w10:wrap type="none"/>
          </v:group>
        </w:pict>
      </w:r>
      <w:r>
        <w:rPr/>
        <w:t>四、基本每股收益的计算过程：</w:t>
      </w:r>
    </w:p>
    <w:p>
      <w:pPr>
        <w:spacing w:line="240" w:lineRule="auto" w:before="4"/>
        <w:rPr>
          <w:rFonts w:ascii="宋体" w:hAnsi="宋体" w:cs="宋体" w:eastAsia="宋体" w:hint="default"/>
          <w:sz w:val="18"/>
          <w:szCs w:val="18"/>
        </w:rPr>
      </w:pPr>
    </w:p>
    <w:tbl>
      <w:tblPr>
        <w:tblW w:w="0" w:type="auto"/>
        <w:jc w:val="left"/>
        <w:tblInd w:w="120" w:type="dxa"/>
        <w:tblLayout w:type="fixed"/>
        <w:tblCellMar>
          <w:top w:w="0" w:type="dxa"/>
          <w:left w:w="0" w:type="dxa"/>
          <w:bottom w:w="0" w:type="dxa"/>
          <w:right w:w="0" w:type="dxa"/>
        </w:tblCellMar>
        <w:tblLook w:val="01E0"/>
      </w:tblPr>
      <w:tblGrid>
        <w:gridCol w:w="3517"/>
        <w:gridCol w:w="1464"/>
        <w:gridCol w:w="1942"/>
        <w:gridCol w:w="1820"/>
      </w:tblGrid>
      <w:tr>
        <w:trPr>
          <w:trHeight w:val="443"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1"/>
                <w:sz w:val="18"/>
                <w:szCs w:val="18"/>
              </w:rPr>
              <w:t> </w:t>
            </w:r>
            <w:r>
              <w:rPr>
                <w:rFonts w:ascii="宋体" w:hAnsi="宋体" w:cs="宋体" w:eastAsia="宋体" w:hint="default"/>
                <w:sz w:val="18"/>
                <w:szCs w:val="18"/>
              </w:rPr>
              <w:t>目</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序</w:t>
            </w:r>
            <w:r>
              <w:rPr>
                <w:rFonts w:ascii="宋体" w:hAnsi="宋体" w:cs="宋体" w:eastAsia="宋体" w:hint="default"/>
                <w:spacing w:val="1"/>
                <w:sz w:val="18"/>
                <w:szCs w:val="18"/>
              </w:rPr>
              <w:t> </w:t>
            </w:r>
            <w:r>
              <w:rPr>
                <w:rFonts w:ascii="宋体" w:hAnsi="宋体" w:cs="宋体" w:eastAsia="宋体" w:hint="default"/>
                <w:sz w:val="18"/>
                <w:szCs w:val="18"/>
              </w:rPr>
              <w:t>号</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本期数</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42" w:right="0"/>
              <w:jc w:val="left"/>
              <w:rPr>
                <w:rFonts w:ascii="宋体" w:hAnsi="宋体" w:cs="宋体" w:eastAsia="宋体" w:hint="default"/>
                <w:sz w:val="18"/>
                <w:szCs w:val="18"/>
              </w:rPr>
            </w:pPr>
            <w:r>
              <w:rPr>
                <w:rFonts w:ascii="宋体" w:hAnsi="宋体" w:cs="宋体" w:eastAsia="宋体" w:hint="default"/>
                <w:sz w:val="18"/>
                <w:szCs w:val="18"/>
              </w:rPr>
              <w:t>上年同期</w:t>
            </w: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归属于公司普通股东的净利润</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1</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4"/>
              <w:jc w:val="right"/>
              <w:rPr>
                <w:rFonts w:ascii="Times New Roman" w:hAnsi="Times New Roman" w:cs="Times New Roman" w:eastAsia="Times New Roman" w:hint="default"/>
                <w:sz w:val="20"/>
                <w:szCs w:val="20"/>
              </w:rPr>
            </w:pPr>
            <w:r>
              <w:rPr>
                <w:rFonts w:ascii="Times New Roman"/>
                <w:w w:val="95"/>
                <w:sz w:val="20"/>
              </w:rPr>
              <w:t>149,172,855.19</w:t>
            </w:r>
            <w:r>
              <w:rPr>
                <w:rFonts w:ascii="Times New Roman"/>
                <w:sz w:val="20"/>
              </w:rPr>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4"/>
              <w:jc w:val="right"/>
              <w:rPr>
                <w:rFonts w:ascii="Times New Roman" w:hAnsi="Times New Roman" w:cs="Times New Roman" w:eastAsia="Times New Roman" w:hint="default"/>
                <w:sz w:val="18"/>
                <w:szCs w:val="18"/>
              </w:rPr>
            </w:pPr>
            <w:r>
              <w:rPr>
                <w:rFonts w:ascii="Times New Roman"/>
                <w:spacing w:val="-1"/>
                <w:sz w:val="18"/>
              </w:rPr>
              <w:t>98,125,932.07</w:t>
            </w: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非经常性损益</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2</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4"/>
              <w:jc w:val="right"/>
              <w:rPr>
                <w:rFonts w:ascii="Times New Roman" w:hAnsi="Times New Roman" w:cs="Times New Roman" w:eastAsia="Times New Roman" w:hint="default"/>
                <w:sz w:val="20"/>
                <w:szCs w:val="20"/>
              </w:rPr>
            </w:pPr>
            <w:r>
              <w:rPr>
                <w:rFonts w:ascii="Times New Roman"/>
                <w:w w:val="95"/>
                <w:sz w:val="20"/>
              </w:rPr>
              <w:t>18,946,378.04</w:t>
            </w:r>
            <w:r>
              <w:rPr>
                <w:rFonts w:ascii="Times New Roman"/>
                <w:sz w:val="20"/>
              </w:rPr>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4"/>
              <w:jc w:val="right"/>
              <w:rPr>
                <w:rFonts w:ascii="Times New Roman" w:hAnsi="Times New Roman" w:cs="Times New Roman" w:eastAsia="Times New Roman" w:hint="default"/>
                <w:sz w:val="18"/>
                <w:szCs w:val="18"/>
              </w:rPr>
            </w:pPr>
            <w:r>
              <w:rPr>
                <w:rFonts w:ascii="Times New Roman"/>
                <w:spacing w:val="-1"/>
                <w:sz w:val="18"/>
              </w:rPr>
              <w:t>13,459,793.27</w:t>
            </w: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395" w:hRule="exact"/>
        </w:trPr>
        <w:tc>
          <w:tcPr>
            <w:tcW w:w="3517" w:type="dxa"/>
            <w:vMerge w:val="restart"/>
            <w:tcBorders>
              <w:top w:val="nil" w:sz="6" w:space="0" w:color="auto"/>
              <w:left w:val="single" w:sz="4" w:space="0" w:color="000000"/>
              <w:right w:val="single" w:sz="4" w:space="0" w:color="000000"/>
            </w:tcBorders>
          </w:tcPr>
          <w:p>
            <w:pPr>
              <w:pStyle w:val="TableParagraph"/>
              <w:spacing w:line="316" w:lineRule="auto" w:before="8"/>
              <w:ind w:left="103" w:right="105"/>
              <w:jc w:val="left"/>
              <w:rPr>
                <w:rFonts w:ascii="宋体" w:hAnsi="宋体" w:cs="宋体" w:eastAsia="宋体" w:hint="default"/>
                <w:sz w:val="18"/>
                <w:szCs w:val="18"/>
              </w:rPr>
            </w:pPr>
            <w:r>
              <w:rPr>
                <w:rFonts w:ascii="宋体" w:hAnsi="宋体" w:cs="宋体" w:eastAsia="宋体" w:hint="default"/>
                <w:spacing w:val="2"/>
                <w:sz w:val="18"/>
                <w:szCs w:val="18"/>
              </w:rPr>
              <w:t>扣除非经常性损益后的归属于公司普通股</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股东的净利润</w:t>
            </w:r>
          </w:p>
        </w:tc>
        <w:tc>
          <w:tcPr>
            <w:tcW w:w="1464" w:type="dxa"/>
            <w:tcBorders>
              <w:top w:val="nil" w:sz="6" w:space="0" w:color="auto"/>
              <w:left w:val="single" w:sz="4" w:space="0" w:color="000000"/>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20"/>
                <w:szCs w:val="20"/>
              </w:rPr>
            </w:pPr>
            <w:r>
              <w:rPr>
                <w:rFonts w:ascii="Times New Roman"/>
                <w:w w:val="95"/>
                <w:sz w:val="20"/>
              </w:rPr>
              <w:t>130226477.15</w:t>
            </w:r>
            <w:r>
              <w:rPr>
                <w:rFonts w:ascii="Times New Roman"/>
                <w:sz w:val="20"/>
              </w:rPr>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84,666,138.80</w:t>
            </w:r>
          </w:p>
        </w:tc>
      </w:tr>
      <w:tr>
        <w:trPr>
          <w:trHeight w:val="278" w:hRule="exact"/>
        </w:trPr>
        <w:tc>
          <w:tcPr>
            <w:tcW w:w="3517" w:type="dxa"/>
            <w:vMerge/>
            <w:tcBorders>
              <w:left w:val="single" w:sz="4" w:space="0" w:color="000000"/>
              <w:bottom w:val="nil" w:sz="6" w:space="0" w:color="auto"/>
              <w:right w:val="single" w:sz="4" w:space="0" w:color="000000"/>
            </w:tcBorders>
          </w:tcPr>
          <w:p>
            <w:pP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160" w:lineRule="exact"/>
              <w:ind w:left="1" w:right="0"/>
              <w:jc w:val="center"/>
              <w:rPr>
                <w:rFonts w:ascii="宋体" w:hAnsi="宋体" w:cs="宋体" w:eastAsia="宋体" w:hint="default"/>
                <w:sz w:val="18"/>
                <w:szCs w:val="18"/>
              </w:rPr>
            </w:pPr>
            <w:r>
              <w:rPr>
                <w:rFonts w:ascii="宋体"/>
                <w:sz w:val="18"/>
              </w:rPr>
              <w:t>3=1-2</w:t>
            </w: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39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left="103" w:right="0"/>
              <w:jc w:val="left"/>
              <w:rPr>
                <w:rFonts w:ascii="宋体" w:hAnsi="宋体" w:cs="宋体" w:eastAsia="宋体" w:hint="default"/>
                <w:sz w:val="18"/>
                <w:szCs w:val="18"/>
              </w:rPr>
            </w:pPr>
            <w:r>
              <w:rPr>
                <w:rFonts w:ascii="宋体" w:hAnsi="宋体" w:cs="宋体" w:eastAsia="宋体" w:hint="default"/>
                <w:sz w:val="18"/>
                <w:szCs w:val="18"/>
              </w:rPr>
              <w:t>期初股份总数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55"/>
              <w:ind w:right="1"/>
              <w:jc w:val="center"/>
              <w:rPr>
                <w:rFonts w:ascii="宋体" w:hAnsi="宋体" w:cs="宋体" w:eastAsia="宋体" w:hint="default"/>
                <w:sz w:val="18"/>
                <w:szCs w:val="18"/>
              </w:rPr>
            </w:pPr>
            <w:r>
              <w:rPr>
                <w:rFonts w:ascii="宋体"/>
                <w:sz w:val="18"/>
              </w:rPr>
              <w:t>4</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4"/>
              <w:jc w:val="right"/>
              <w:rPr>
                <w:rFonts w:ascii="Times New Roman" w:hAnsi="Times New Roman" w:cs="Times New Roman" w:eastAsia="Times New Roman" w:hint="default"/>
                <w:sz w:val="20"/>
                <w:szCs w:val="20"/>
              </w:rPr>
            </w:pPr>
            <w:r>
              <w:rPr>
                <w:rFonts w:ascii="Times New Roman"/>
                <w:w w:val="95"/>
                <w:sz w:val="20"/>
              </w:rPr>
              <w:t>84,000,000.00</w:t>
            </w:r>
            <w:r>
              <w:rPr>
                <w:rFonts w:ascii="Times New Roman"/>
                <w:sz w:val="20"/>
              </w:rPr>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pacing w:val="-1"/>
                <w:sz w:val="18"/>
              </w:rPr>
              <w:t>84,000,000.00</w:t>
            </w: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673"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103" w:right="105"/>
              <w:jc w:val="left"/>
              <w:rPr>
                <w:rFonts w:ascii="宋体" w:hAnsi="宋体" w:cs="宋体" w:eastAsia="宋体" w:hint="default"/>
                <w:sz w:val="18"/>
                <w:szCs w:val="18"/>
              </w:rPr>
            </w:pPr>
            <w:r>
              <w:rPr>
                <w:rFonts w:ascii="宋体" w:hAnsi="宋体" w:cs="宋体" w:eastAsia="宋体" w:hint="default"/>
                <w:spacing w:val="2"/>
                <w:sz w:val="18"/>
                <w:szCs w:val="18"/>
              </w:rPr>
              <w:t>因公积金转增股份或股票股利分配等增加</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股份数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sz w:val="18"/>
              </w:rPr>
              <w:t>5</w:t>
            </w: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392"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left="103" w:right="0"/>
              <w:jc w:val="left"/>
              <w:rPr>
                <w:rFonts w:ascii="宋体" w:hAnsi="宋体" w:cs="宋体" w:eastAsia="宋体" w:hint="default"/>
                <w:sz w:val="18"/>
                <w:szCs w:val="18"/>
              </w:rPr>
            </w:pPr>
            <w:r>
              <w:rPr>
                <w:rFonts w:ascii="宋体" w:hAnsi="宋体" w:cs="宋体" w:eastAsia="宋体" w:hint="default"/>
                <w:sz w:val="18"/>
                <w:szCs w:val="18"/>
              </w:rPr>
              <w:t>发行新股或债转股等增加股份数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56"/>
              <w:ind w:right="0"/>
              <w:jc w:val="center"/>
              <w:rPr>
                <w:rFonts w:ascii="宋体" w:hAnsi="宋体" w:cs="宋体" w:eastAsia="宋体" w:hint="default"/>
                <w:sz w:val="18"/>
                <w:szCs w:val="18"/>
              </w:rPr>
            </w:pPr>
            <w:r>
              <w:rPr>
                <w:rFonts w:ascii="宋体"/>
                <w:sz w:val="18"/>
              </w:rPr>
              <w:t>6a</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4"/>
              <w:jc w:val="right"/>
              <w:rPr>
                <w:rFonts w:ascii="Times New Roman" w:hAnsi="Times New Roman" w:cs="Times New Roman" w:eastAsia="Times New Roman" w:hint="default"/>
                <w:sz w:val="20"/>
                <w:szCs w:val="20"/>
              </w:rPr>
            </w:pPr>
            <w:r>
              <w:rPr>
                <w:rFonts w:ascii="Times New Roman"/>
                <w:w w:val="95"/>
                <w:sz w:val="20"/>
              </w:rPr>
              <w:t>28,000,000.00</w:t>
            </w:r>
            <w:r>
              <w:rPr>
                <w:rFonts w:ascii="Times New Roman"/>
                <w:sz w:val="20"/>
              </w:rPr>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增加股份次月起至报告期期末的累积月数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7a</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4"/>
              <w:jc w:val="right"/>
              <w:rPr>
                <w:rFonts w:ascii="Times New Roman" w:hAnsi="Times New Roman" w:cs="Times New Roman" w:eastAsia="Times New Roman" w:hint="default"/>
                <w:sz w:val="20"/>
                <w:szCs w:val="20"/>
              </w:rPr>
            </w:pPr>
            <w:r>
              <w:rPr>
                <w:rFonts w:ascii="Times New Roman"/>
                <w:w w:val="99"/>
                <w:sz w:val="20"/>
              </w:rPr>
              <w:t>8</w:t>
            </w:r>
            <w:r>
              <w:rPr>
                <w:rFonts w:ascii="Times New Roman"/>
                <w:sz w:val="20"/>
              </w:rPr>
            </w:r>
          </w:p>
        </w:tc>
        <w:tc>
          <w:tcPr>
            <w:tcW w:w="1820"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发行新股或债转股等增加股份数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6b</w:t>
            </w: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增加股份次月起至报告期期末的累积月数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7b</w:t>
            </w: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3"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left="103" w:right="0"/>
              <w:jc w:val="left"/>
              <w:rPr>
                <w:rFonts w:ascii="宋体" w:hAnsi="宋体" w:cs="宋体" w:eastAsia="宋体" w:hint="default"/>
                <w:sz w:val="18"/>
                <w:szCs w:val="18"/>
              </w:rPr>
            </w:pPr>
            <w:r>
              <w:rPr>
                <w:rFonts w:ascii="宋体" w:hAnsi="宋体" w:cs="宋体" w:eastAsia="宋体" w:hint="default"/>
                <w:sz w:val="18"/>
                <w:szCs w:val="18"/>
              </w:rPr>
              <w:t>因回购等减少股份数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8</w:t>
            </w: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减少股份次月起至报告期期末的累积月数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9</w:t>
            </w: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报告期缩股数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10</w:t>
            </w: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11</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1"/>
              <w:jc w:val="right"/>
              <w:rPr>
                <w:rFonts w:ascii="Times New Roman" w:hAnsi="Times New Roman" w:cs="Times New Roman" w:eastAsia="Times New Roman" w:hint="default"/>
                <w:sz w:val="20"/>
                <w:szCs w:val="20"/>
              </w:rPr>
            </w:pPr>
            <w:r>
              <w:rPr>
                <w:rFonts w:ascii="Times New Roman"/>
                <w:sz w:val="20"/>
              </w:rPr>
              <w:t>12</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1"/>
              <w:jc w:val="right"/>
              <w:rPr>
                <w:rFonts w:ascii="Times New Roman" w:hAnsi="Times New Roman" w:cs="Times New Roman" w:eastAsia="Times New Roman" w:hint="default"/>
                <w:sz w:val="18"/>
                <w:szCs w:val="18"/>
              </w:rPr>
            </w:pPr>
            <w:r>
              <w:rPr>
                <w:rFonts w:ascii="Times New Roman"/>
                <w:sz w:val="18"/>
              </w:rPr>
              <w:t>12</w:t>
            </w: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868"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发行在外的普通股加权平均数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12=4+5+6a</w:t>
            </w:r>
            <w:r>
              <w:rPr>
                <w:rFonts w:ascii="宋体" w:hAnsi="宋体" w:cs="宋体" w:eastAsia="宋体" w:hint="default"/>
                <w:sz w:val="18"/>
                <w:szCs w:val="18"/>
              </w:rPr>
              <w:t>×</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7a/11+6b</w:t>
            </w:r>
            <w:r>
              <w:rPr>
                <w:rFonts w:ascii="宋体" w:hAnsi="宋体" w:cs="宋体" w:eastAsia="宋体" w:hint="default"/>
                <w:sz w:val="18"/>
                <w:szCs w:val="18"/>
              </w:rPr>
              <w:t>×</w:t>
            </w:r>
          </w:p>
          <w:p>
            <w:pPr>
              <w:pStyle w:val="TableParagraph"/>
              <w:spacing w:line="240" w:lineRule="auto" w:before="76"/>
              <w:ind w:right="0"/>
              <w:jc w:val="center"/>
              <w:rPr>
                <w:rFonts w:ascii="宋体" w:hAnsi="宋体" w:cs="宋体" w:eastAsia="宋体" w:hint="default"/>
                <w:sz w:val="18"/>
                <w:szCs w:val="18"/>
              </w:rPr>
            </w:pPr>
            <w:r>
              <w:rPr>
                <w:rFonts w:ascii="宋体"/>
                <w:sz w:val="18"/>
              </w:rPr>
              <w:t>7b/11</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right="104"/>
              <w:jc w:val="right"/>
              <w:rPr>
                <w:rFonts w:ascii="Times New Roman" w:hAnsi="Times New Roman" w:cs="Times New Roman" w:eastAsia="Times New Roman" w:hint="default"/>
                <w:sz w:val="20"/>
                <w:szCs w:val="20"/>
              </w:rPr>
            </w:pPr>
            <w:r>
              <w:rPr>
                <w:rFonts w:ascii="Times New Roman"/>
                <w:w w:val="95"/>
                <w:sz w:val="20"/>
              </w:rPr>
              <w:t>102,666,666.67</w:t>
            </w:r>
            <w:r>
              <w:rPr>
                <w:rFonts w:ascii="Times New Roman"/>
                <w:sz w:val="20"/>
              </w:rPr>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4"/>
              <w:jc w:val="right"/>
              <w:rPr>
                <w:rFonts w:ascii="Times New Roman" w:hAnsi="Times New Roman" w:cs="Times New Roman" w:eastAsia="Times New Roman" w:hint="default"/>
                <w:sz w:val="18"/>
                <w:szCs w:val="18"/>
              </w:rPr>
            </w:pPr>
            <w:r>
              <w:rPr>
                <w:rFonts w:ascii="Times New Roman"/>
                <w:spacing w:val="-1"/>
                <w:sz w:val="18"/>
              </w:rPr>
              <w:t>84,000,000.00</w:t>
            </w: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13=1/12</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3"/>
              <w:jc w:val="right"/>
              <w:rPr>
                <w:rFonts w:ascii="Times New Roman" w:hAnsi="Times New Roman" w:cs="Times New Roman" w:eastAsia="Times New Roman" w:hint="default"/>
                <w:sz w:val="20"/>
                <w:szCs w:val="20"/>
              </w:rPr>
            </w:pPr>
            <w:r>
              <w:rPr>
                <w:rFonts w:ascii="Times New Roman"/>
                <w:sz w:val="20"/>
              </w:rPr>
              <w:t>1.45</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2"/>
              <w:jc w:val="right"/>
              <w:rPr>
                <w:rFonts w:ascii="Times New Roman" w:hAnsi="Times New Roman" w:cs="Times New Roman" w:eastAsia="Times New Roman" w:hint="default"/>
                <w:sz w:val="18"/>
                <w:szCs w:val="18"/>
              </w:rPr>
            </w:pPr>
            <w:r>
              <w:rPr>
                <w:rFonts w:ascii="Times New Roman"/>
                <w:spacing w:val="-1"/>
                <w:sz w:val="18"/>
              </w:rPr>
              <w:t>1.17</w:t>
            </w: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509"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扣除非经常性损益基本每股收益</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14=3/12</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3"/>
              <w:jc w:val="right"/>
              <w:rPr>
                <w:rFonts w:ascii="Times New Roman" w:hAnsi="Times New Roman" w:cs="Times New Roman" w:eastAsia="Times New Roman" w:hint="default"/>
                <w:sz w:val="20"/>
                <w:szCs w:val="20"/>
              </w:rPr>
            </w:pPr>
            <w:r>
              <w:rPr>
                <w:rFonts w:ascii="Times New Roman"/>
                <w:sz w:val="20"/>
              </w:rPr>
              <w:t>1.27</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2"/>
              <w:jc w:val="right"/>
              <w:rPr>
                <w:rFonts w:ascii="Times New Roman" w:hAnsi="Times New Roman" w:cs="Times New Roman" w:eastAsia="Times New Roman" w:hint="default"/>
                <w:sz w:val="18"/>
                <w:szCs w:val="18"/>
              </w:rPr>
            </w:pPr>
            <w:r>
              <w:rPr>
                <w:rFonts w:ascii="Times New Roman"/>
                <w:spacing w:val="-1"/>
                <w:sz w:val="18"/>
              </w:rPr>
              <w:t>1.01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202"/>
        <w:ind w:left="552" w:right="0"/>
        <w:jc w:val="left"/>
        <w:rPr>
          <w:rFonts w:ascii="Times New Roman" w:hAnsi="Times New Roman" w:cs="Times New Roman" w:eastAsia="Times New Roman" w:hint="default"/>
        </w:rPr>
      </w:pPr>
      <w:r>
        <w:rPr/>
        <w:pict>
          <v:group style="position:absolute;margin-left:34.799995pt;margin-top:-82.084358pt;width:437.4pt;height:5.05pt;mso-position-horizontal-relative:page;mso-position-vertical-relative:paragraph;z-index:-1441048" coordorigin="696,-1642" coordsize="8748,101">
            <v:shape style="position:absolute;left:696;top:-1642;width:3541;height:101" type="#_x0000_t75" stroked="false">
              <v:imagedata r:id="rId30" o:title=""/>
            </v:shape>
            <v:shape style="position:absolute;left:4213;top:-1550;width:1469;height:10" type="#_x0000_t75" stroked="false">
              <v:imagedata r:id="rId16" o:title=""/>
            </v:shape>
            <v:shape style="position:absolute;left:5677;top:-1550;width:3767;height:10" type="#_x0000_t75" stroked="false">
              <v:imagedata r:id="rId17" o:title=""/>
            </v:shape>
            <w10:wrap type="none"/>
          </v:group>
        </w:pict>
      </w:r>
      <w:r>
        <w:rPr/>
        <w:pict>
          <v:group style="position:absolute;margin-left:34.800011pt;margin-top:-56.884331pt;width:437.4pt;height:5.3pt;mso-position-horizontal-relative:page;mso-position-vertical-relative:paragraph;z-index:-1441024" coordorigin="696,-1138" coordsize="8748,106">
            <v:shape style="position:absolute;left:696;top:-1138;width:3541;height:106" type="#_x0000_t75" stroked="false">
              <v:imagedata r:id="rId29" o:title=""/>
            </v:shape>
            <v:shape style="position:absolute;left:4213;top:-1042;width:1469;height:10" type="#_x0000_t75" stroked="false">
              <v:imagedata r:id="rId16" o:title=""/>
            </v:shape>
            <v:shape style="position:absolute;left:5677;top:-1042;width:3767;height:10" type="#_x0000_t75" stroked="false">
              <v:imagedata r:id="rId17" o:title=""/>
            </v:shape>
            <w10:wrap type="none"/>
          </v:group>
        </w:pict>
      </w:r>
      <w:r>
        <w:rPr/>
        <w:pict>
          <v:group style="position:absolute;margin-left:34.800011pt;margin-top:-31.444332pt;width:438.35pt;height:5.3pt;mso-position-horizontal-relative:page;mso-position-vertical-relative:paragraph;z-index:-1441000" coordorigin="696,-629" coordsize="8767,106">
            <v:shape style="position:absolute;left:701;top:-533;width:10;height:10" type="#_x0000_t75" stroked="false">
              <v:imagedata r:id="rId26" o:title=""/>
            </v:shape>
            <v:shape style="position:absolute;left:696;top:-533;width:3522;height:10" type="#_x0000_t75" stroked="false">
              <v:imagedata r:id="rId27" o:title=""/>
            </v:shape>
            <v:shape style="position:absolute;left:4208;top:-629;width:1474;height:106" type="#_x0000_t75" stroked="false">
              <v:imagedata r:id="rId31" o:title=""/>
            </v:shape>
            <v:shape style="position:absolute;left:5691;top:-629;width:3771;height:106" type="#_x0000_t75" stroked="false">
              <v:imagedata r:id="rId32" o:title=""/>
            </v:shape>
            <v:group style="position:absolute;left:9444;top:-528;width:10;height:2" coordorigin="9444,-528" coordsize="10,2">
              <v:shape style="position:absolute;left:9444;top:-528;width:10;height:2" coordorigin="9444,-528" coordsize="10,0" path="m9444,-528l9453,-528e" filled="false" stroked="true" strokeweight=".47998pt" strokecolor="#000000">
                <v:path arrowok="t"/>
              </v:shape>
            </v:group>
            <w10:wrap type="none"/>
          </v:group>
        </w:pict>
      </w:r>
      <w:r>
        <w:rPr/>
        <w:t>基本每股收益</w:t>
      </w:r>
      <w:r>
        <w:rPr>
          <w:rFonts w:ascii="Times New Roman" w:hAnsi="Times New Roman" w:cs="Times New Roman" w:eastAsia="Times New Roman" w:hint="default"/>
        </w:rPr>
        <w:t>=P</w:t>
      </w:r>
      <w:r>
        <w:rPr>
          <w:rFonts w:ascii="Times New Roman" w:hAnsi="Times New Roman" w:cs="Times New Roman" w:eastAsia="Times New Roman" w:hint="default"/>
          <w:position w:val="-2"/>
          <w:sz w:val="16"/>
          <w:szCs w:val="16"/>
        </w:rPr>
        <w:t>0</w:t>
      </w:r>
      <w:r>
        <w:rPr>
          <w:rFonts w:ascii="Times New Roman" w:hAnsi="Times New Roman" w:cs="Times New Roman" w:eastAsia="Times New Roman" w:hint="default"/>
        </w:rPr>
        <w:t>÷S</w:t>
      </w:r>
    </w:p>
    <w:p>
      <w:pPr>
        <w:spacing w:before="60"/>
        <w:ind w:left="552" w:right="0"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24"/>
          <w:szCs w:val="24"/>
        </w:rPr>
        <w:t>S= S</w:t>
      </w:r>
      <w:r>
        <w:rPr>
          <w:rFonts w:ascii="Times New Roman" w:hAnsi="Times New Roman" w:cs="Times New Roman" w:eastAsia="Times New Roman" w:hint="default"/>
          <w:position w:val="-2"/>
          <w:sz w:val="16"/>
          <w:szCs w:val="16"/>
        </w:rPr>
        <w:t>0</w:t>
      </w:r>
      <w:r>
        <w:rPr>
          <w:rFonts w:ascii="宋体" w:hAnsi="宋体" w:cs="宋体" w:eastAsia="宋体" w:hint="default"/>
          <w:sz w:val="24"/>
          <w:szCs w:val="24"/>
        </w:rPr>
        <w:t>＋</w:t>
      </w:r>
      <w:r>
        <w:rPr>
          <w:rFonts w:ascii="Times New Roman" w:hAnsi="Times New Roman" w:cs="Times New Roman" w:eastAsia="Times New Roman" w:hint="default"/>
          <w:sz w:val="24"/>
          <w:szCs w:val="24"/>
        </w:rPr>
        <w:t>S</w:t>
      </w:r>
      <w:r>
        <w:rPr>
          <w:rFonts w:ascii="Times New Roman" w:hAnsi="Times New Roman" w:cs="Times New Roman" w:eastAsia="Times New Roman" w:hint="default"/>
          <w:position w:val="-2"/>
          <w:sz w:val="16"/>
          <w:szCs w:val="16"/>
        </w:rPr>
        <w:t>1</w:t>
      </w:r>
      <w:r>
        <w:rPr>
          <w:rFonts w:ascii="宋体" w:hAnsi="宋体" w:cs="宋体" w:eastAsia="宋体" w:hint="default"/>
          <w:sz w:val="24"/>
          <w:szCs w:val="24"/>
        </w:rPr>
        <w:t>＋</w:t>
      </w:r>
      <w:r>
        <w:rPr>
          <w:rFonts w:ascii="Times New Roman" w:hAnsi="Times New Roman" w:cs="Times New Roman" w:eastAsia="Times New Roman" w:hint="default"/>
          <w:sz w:val="24"/>
          <w:szCs w:val="24"/>
        </w:rPr>
        <w:t>S</w:t>
      </w:r>
      <w:r>
        <w:rPr>
          <w:rFonts w:ascii="Times New Roman" w:hAnsi="Times New Roman" w:cs="Times New Roman" w:eastAsia="Times New Roman" w:hint="default"/>
          <w:position w:val="-2"/>
          <w:sz w:val="16"/>
          <w:szCs w:val="16"/>
        </w:rPr>
        <w:t>i</w:t>
      </w:r>
      <w:r>
        <w:rPr>
          <w:rFonts w:ascii="Times New Roman" w:hAnsi="Times New Roman" w:cs="Times New Roman" w:eastAsia="Times New Roman" w:hint="default"/>
          <w:sz w:val="24"/>
          <w:szCs w:val="24"/>
        </w:rPr>
        <w:t>×M</w:t>
      </w:r>
      <w:r>
        <w:rPr>
          <w:rFonts w:ascii="Times New Roman" w:hAnsi="Times New Roman" w:cs="Times New Roman" w:eastAsia="Times New Roman" w:hint="default"/>
          <w:position w:val="-2"/>
          <w:sz w:val="16"/>
          <w:szCs w:val="16"/>
        </w:rPr>
        <w:t>i</w:t>
      </w:r>
      <w:r>
        <w:rPr>
          <w:rFonts w:ascii="Times New Roman" w:hAnsi="Times New Roman" w:cs="Times New Roman" w:eastAsia="Times New Roman" w:hint="default"/>
          <w:sz w:val="24"/>
          <w:szCs w:val="24"/>
        </w:rPr>
        <w:t>÷M</w:t>
      </w:r>
      <w:r>
        <w:rPr>
          <w:rFonts w:ascii="Times New Roman" w:hAnsi="Times New Roman" w:cs="Times New Roman" w:eastAsia="Times New Roman" w:hint="default"/>
          <w:position w:val="-2"/>
          <w:sz w:val="16"/>
          <w:szCs w:val="16"/>
        </w:rPr>
        <w:t>0</w:t>
      </w:r>
      <w:r>
        <w:rPr>
          <w:rFonts w:ascii="Times New Roman" w:hAnsi="Times New Roman" w:cs="Times New Roman" w:eastAsia="Times New Roman" w:hint="default"/>
          <w:sz w:val="24"/>
          <w:szCs w:val="24"/>
        </w:rPr>
        <w:t>–</w:t>
      </w:r>
      <w:r>
        <w:rPr>
          <w:rFonts w:ascii="Times New Roman" w:hAnsi="Times New Roman" w:cs="Times New Roman" w:eastAsia="Times New Roman" w:hint="default"/>
          <w:spacing w:val="-12"/>
          <w:sz w:val="24"/>
          <w:szCs w:val="24"/>
        </w:rPr>
        <w:t> </w:t>
      </w:r>
      <w:r>
        <w:rPr>
          <w:rFonts w:ascii="Times New Roman" w:hAnsi="Times New Roman" w:cs="Times New Roman" w:eastAsia="Times New Roman" w:hint="default"/>
          <w:sz w:val="24"/>
          <w:szCs w:val="24"/>
        </w:rPr>
        <w:t>S</w:t>
      </w:r>
      <w:r>
        <w:rPr>
          <w:rFonts w:ascii="Times New Roman" w:hAnsi="Times New Roman" w:cs="Times New Roman" w:eastAsia="Times New Roman" w:hint="default"/>
          <w:position w:val="-2"/>
          <w:sz w:val="16"/>
          <w:szCs w:val="16"/>
        </w:rPr>
        <w:t>j</w:t>
      </w:r>
      <w:r>
        <w:rPr>
          <w:rFonts w:ascii="Times New Roman" w:hAnsi="Times New Roman" w:cs="Times New Roman" w:eastAsia="Times New Roman" w:hint="default"/>
          <w:sz w:val="24"/>
          <w:szCs w:val="24"/>
        </w:rPr>
        <w:t>×M</w:t>
      </w:r>
      <w:r>
        <w:rPr>
          <w:rFonts w:ascii="Times New Roman" w:hAnsi="Times New Roman" w:cs="Times New Roman" w:eastAsia="Times New Roman" w:hint="default"/>
          <w:position w:val="-2"/>
          <w:sz w:val="16"/>
          <w:szCs w:val="16"/>
        </w:rPr>
        <w:t>j</w:t>
      </w:r>
      <w:r>
        <w:rPr>
          <w:rFonts w:ascii="Times New Roman" w:hAnsi="Times New Roman" w:cs="Times New Roman" w:eastAsia="Times New Roman" w:hint="default"/>
          <w:sz w:val="24"/>
          <w:szCs w:val="24"/>
        </w:rPr>
        <w:t>÷M</w:t>
      </w:r>
      <w:r>
        <w:rPr>
          <w:rFonts w:ascii="Times New Roman" w:hAnsi="Times New Roman" w:cs="Times New Roman" w:eastAsia="Times New Roman" w:hint="default"/>
          <w:position w:val="-2"/>
          <w:sz w:val="16"/>
          <w:szCs w:val="16"/>
        </w:rPr>
        <w:t>0</w:t>
      </w:r>
      <w:r>
        <w:rPr>
          <w:rFonts w:ascii="Times New Roman" w:hAnsi="Times New Roman" w:cs="Times New Roman" w:eastAsia="Times New Roman" w:hint="default"/>
          <w:sz w:val="24"/>
          <w:szCs w:val="24"/>
        </w:rPr>
        <w:t>-S</w:t>
      </w:r>
      <w:r>
        <w:rPr>
          <w:rFonts w:ascii="Times New Roman" w:hAnsi="Times New Roman" w:cs="Times New Roman" w:eastAsia="Times New Roman" w:hint="default"/>
          <w:position w:val="-2"/>
          <w:sz w:val="16"/>
          <w:szCs w:val="16"/>
        </w:rPr>
        <w:t>k</w:t>
      </w:r>
      <w:r>
        <w:rPr>
          <w:rFonts w:ascii="Times New Roman" w:hAnsi="Times New Roman" w:cs="Times New Roman" w:eastAsia="Times New Roman" w:hint="default"/>
          <w:sz w:val="16"/>
          <w:szCs w:val="16"/>
        </w:rPr>
      </w:r>
    </w:p>
    <w:p>
      <w:pPr>
        <w:pStyle w:val="Heading6"/>
        <w:spacing w:line="283" w:lineRule="auto" w:before="217"/>
        <w:ind w:right="891" w:firstLine="484"/>
        <w:jc w:val="both"/>
      </w:pPr>
      <w:r>
        <w:rPr>
          <w:spacing w:val="2"/>
        </w:rPr>
        <w:t>其中：</w:t>
      </w:r>
      <w:r>
        <w:rPr>
          <w:rFonts w:ascii="Times New Roman" w:hAnsi="Times New Roman" w:cs="Times New Roman" w:eastAsia="Times New Roman" w:hint="default"/>
          <w:spacing w:val="2"/>
        </w:rPr>
        <w:t>P</w:t>
      </w:r>
      <w:r>
        <w:rPr>
          <w:rFonts w:ascii="Times New Roman" w:hAnsi="Times New Roman" w:cs="Times New Roman" w:eastAsia="Times New Roman" w:hint="default"/>
          <w:spacing w:val="2"/>
          <w:position w:val="-2"/>
          <w:sz w:val="16"/>
          <w:szCs w:val="16"/>
        </w:rPr>
        <w:t>0</w:t>
      </w:r>
      <w:r>
        <w:rPr>
          <w:rFonts w:ascii="Times New Roman" w:hAnsi="Times New Roman" w:cs="Times New Roman" w:eastAsia="Times New Roman" w:hint="default"/>
          <w:spacing w:val="8"/>
          <w:position w:val="-2"/>
          <w:sz w:val="16"/>
          <w:szCs w:val="16"/>
        </w:rPr>
        <w:t> </w:t>
      </w:r>
      <w:r>
        <w:rPr>
          <w:spacing w:val="3"/>
        </w:rPr>
        <w:t>为归属于公司普通股股东的净利润或扣除非经常性损益后归属于普通股股东的净利</w:t>
      </w:r>
      <w:r>
        <w:rPr/>
        <w:t> 润；</w:t>
      </w:r>
      <w:r>
        <w:rPr>
          <w:rFonts w:ascii="Times New Roman" w:hAnsi="Times New Roman" w:cs="Times New Roman" w:eastAsia="Times New Roman" w:hint="default"/>
        </w:rPr>
        <w:t>S </w:t>
      </w:r>
      <w:r>
        <w:rPr/>
        <w:t>为发行在外的普通股加权平均数；</w:t>
      </w:r>
      <w:r>
        <w:rPr>
          <w:rFonts w:ascii="Times New Roman" w:hAnsi="Times New Roman" w:cs="Times New Roman" w:eastAsia="Times New Roman" w:hint="default"/>
        </w:rPr>
        <w:t>S</w:t>
      </w:r>
      <w:r>
        <w:rPr>
          <w:rFonts w:ascii="Times New Roman" w:hAnsi="Times New Roman" w:cs="Times New Roman" w:eastAsia="Times New Roman" w:hint="default"/>
          <w:position w:val="-2"/>
          <w:sz w:val="16"/>
          <w:szCs w:val="16"/>
        </w:rPr>
        <w:t>0 </w:t>
      </w:r>
      <w:r>
        <w:rPr/>
        <w:t>为期初股份总数；</w:t>
      </w:r>
      <w:r>
        <w:rPr>
          <w:rFonts w:ascii="Times New Roman" w:hAnsi="Times New Roman" w:cs="Times New Roman" w:eastAsia="Times New Roman" w:hint="default"/>
        </w:rPr>
        <w:t>S</w:t>
      </w:r>
      <w:r>
        <w:rPr>
          <w:rFonts w:ascii="Times New Roman" w:hAnsi="Times New Roman" w:cs="Times New Roman" w:eastAsia="Times New Roman" w:hint="default"/>
          <w:position w:val="-2"/>
          <w:sz w:val="16"/>
          <w:szCs w:val="16"/>
        </w:rPr>
        <w:t>1</w:t>
      </w:r>
      <w:r>
        <w:rPr>
          <w:rFonts w:ascii="Times New Roman" w:hAnsi="Times New Roman" w:cs="Times New Roman" w:eastAsia="Times New Roman" w:hint="default"/>
          <w:spacing w:val="-13"/>
          <w:position w:val="-2"/>
          <w:sz w:val="16"/>
          <w:szCs w:val="16"/>
        </w:rPr>
        <w:t> </w:t>
      </w:r>
      <w:r>
        <w:rPr/>
        <w:t>为报告期因公积金转增股本或股票 股利分配等增加股份数；</w:t>
      </w:r>
      <w:r>
        <w:rPr>
          <w:rFonts w:ascii="Times New Roman" w:hAnsi="Times New Roman" w:cs="Times New Roman" w:eastAsia="Times New Roman" w:hint="default"/>
        </w:rPr>
        <w:t>S</w:t>
      </w:r>
      <w:r>
        <w:rPr>
          <w:rFonts w:ascii="Times New Roman" w:hAnsi="Times New Roman" w:cs="Times New Roman" w:eastAsia="Times New Roman" w:hint="default"/>
          <w:position w:val="-2"/>
          <w:sz w:val="16"/>
          <w:szCs w:val="16"/>
        </w:rPr>
        <w:t>i </w:t>
      </w:r>
      <w:r>
        <w:rPr/>
        <w:t>为报告期因发行新股或债转股等增加股份数；</w:t>
      </w:r>
      <w:r>
        <w:rPr>
          <w:rFonts w:ascii="Times New Roman" w:hAnsi="Times New Roman" w:cs="Times New Roman" w:eastAsia="Times New Roman" w:hint="default"/>
        </w:rPr>
        <w:t>S</w:t>
      </w:r>
      <w:r>
        <w:rPr>
          <w:rFonts w:ascii="Times New Roman" w:hAnsi="Times New Roman" w:cs="Times New Roman" w:eastAsia="Times New Roman" w:hint="default"/>
          <w:position w:val="-2"/>
          <w:sz w:val="16"/>
          <w:szCs w:val="16"/>
        </w:rPr>
        <w:t>j</w:t>
      </w:r>
      <w:r>
        <w:rPr>
          <w:rFonts w:ascii="Times New Roman" w:hAnsi="Times New Roman" w:cs="Times New Roman" w:eastAsia="Times New Roman" w:hint="default"/>
          <w:spacing w:val="11"/>
          <w:position w:val="-2"/>
          <w:sz w:val="16"/>
          <w:szCs w:val="16"/>
        </w:rPr>
        <w:t> </w:t>
      </w:r>
      <w:r>
        <w:rPr/>
        <w:t>为报告期因回购等减少 股份数；</w:t>
      </w:r>
      <w:r>
        <w:rPr>
          <w:rFonts w:ascii="Times New Roman" w:hAnsi="Times New Roman" w:cs="Times New Roman" w:eastAsia="Times New Roman" w:hint="default"/>
        </w:rPr>
        <w:t>S</w:t>
      </w:r>
      <w:r>
        <w:rPr>
          <w:rFonts w:ascii="Times New Roman" w:hAnsi="Times New Roman" w:cs="Times New Roman" w:eastAsia="Times New Roman" w:hint="default"/>
          <w:position w:val="-2"/>
          <w:sz w:val="16"/>
          <w:szCs w:val="16"/>
        </w:rPr>
        <w:t>k </w:t>
      </w:r>
      <w:r>
        <w:rPr/>
        <w:t>为报告期缩股数；</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0 </w:t>
      </w:r>
      <w:r>
        <w:rPr/>
        <w:t>报告期月份数；</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i</w:t>
      </w:r>
      <w:r>
        <w:rPr>
          <w:rFonts w:ascii="Times New Roman" w:hAnsi="Times New Roman" w:cs="Times New Roman" w:eastAsia="Times New Roman" w:hint="default"/>
          <w:spacing w:val="3"/>
          <w:position w:val="-2"/>
          <w:sz w:val="16"/>
          <w:szCs w:val="16"/>
        </w:rPr>
        <w:t> </w:t>
      </w:r>
      <w:r>
        <w:rPr/>
        <w:t>为增加股份次月起至报告期期末的累计月数； </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j</w:t>
      </w:r>
      <w:r>
        <w:rPr>
          <w:rFonts w:ascii="Times New Roman" w:hAnsi="Times New Roman" w:cs="Times New Roman" w:eastAsia="Times New Roman" w:hint="default"/>
          <w:spacing w:val="-2"/>
          <w:position w:val="-2"/>
          <w:sz w:val="16"/>
          <w:szCs w:val="16"/>
        </w:rPr>
        <w:t> </w:t>
      </w:r>
      <w:r>
        <w:rPr/>
        <w:t>为减少股份次月起至报告期期末的累计月数。</w:t>
      </w:r>
    </w:p>
    <w:p>
      <w:pPr>
        <w:pStyle w:val="Heading6"/>
        <w:spacing w:line="240" w:lineRule="auto" w:before="197"/>
        <w:ind w:left="620" w:right="0"/>
        <w:jc w:val="left"/>
      </w:pPr>
      <w:r>
        <w:rPr/>
        <w:t>稀释每股收益</w:t>
      </w:r>
      <w:r>
        <w:rPr>
          <w:rFonts w:ascii="Times New Roman" w:hAnsi="Times New Roman" w:cs="Times New Roman" w:eastAsia="Times New Roman" w:hint="default"/>
        </w:rPr>
        <w:t>=P</w:t>
      </w:r>
      <w:r>
        <w:rPr>
          <w:rFonts w:ascii="Times New Roman" w:hAnsi="Times New Roman" w:cs="Times New Roman" w:eastAsia="Times New Roman" w:hint="default"/>
          <w:position w:val="-2"/>
          <w:sz w:val="16"/>
          <w:szCs w:val="16"/>
        </w:rPr>
        <w:t>1</w:t>
      </w:r>
      <w:r>
        <w:rPr>
          <w:rFonts w:ascii="Times New Roman" w:hAnsi="Times New Roman" w:cs="Times New Roman" w:eastAsia="Times New Roman" w:hint="default"/>
        </w:rPr>
        <w:t>/(S</w:t>
      </w:r>
      <w:r>
        <w:rPr>
          <w:rFonts w:ascii="Times New Roman" w:hAnsi="Times New Roman" w:cs="Times New Roman" w:eastAsia="Times New Roman" w:hint="default"/>
          <w:position w:val="-2"/>
          <w:sz w:val="16"/>
          <w:szCs w:val="16"/>
        </w:rPr>
        <w:t>0</w:t>
      </w:r>
      <w:r>
        <w:rPr/>
        <w:t>＋</w:t>
      </w:r>
      <w:r>
        <w:rPr>
          <w:rFonts w:ascii="Times New Roman" w:hAnsi="Times New Roman" w:cs="Times New Roman" w:eastAsia="Times New Roman" w:hint="default"/>
        </w:rPr>
        <w:t>S</w:t>
      </w:r>
      <w:r>
        <w:rPr>
          <w:rFonts w:ascii="Times New Roman" w:hAnsi="Times New Roman" w:cs="Times New Roman" w:eastAsia="Times New Roman" w:hint="default"/>
          <w:position w:val="-2"/>
          <w:sz w:val="16"/>
          <w:szCs w:val="16"/>
        </w:rPr>
        <w:t>1</w:t>
      </w:r>
      <w:r>
        <w:rPr/>
        <w:t>＋</w:t>
      </w:r>
      <w:r>
        <w:rPr>
          <w:rFonts w:ascii="Times New Roman" w:hAnsi="Times New Roman" w:cs="Times New Roman" w:eastAsia="Times New Roman" w:hint="default"/>
        </w:rPr>
        <w:t>S</w:t>
      </w:r>
      <w:r>
        <w:rPr>
          <w:rFonts w:ascii="Times New Roman" w:hAnsi="Times New Roman" w:cs="Times New Roman" w:eastAsia="Times New Roman" w:hint="default"/>
          <w:position w:val="-2"/>
          <w:sz w:val="16"/>
          <w:szCs w:val="16"/>
        </w:rPr>
        <w:t>i</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i</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0</w:t>
      </w:r>
      <w:r>
        <w:rPr>
          <w:rFonts w:ascii="Times New Roman" w:hAnsi="Times New Roman" w:cs="Times New Roman" w:eastAsia="Times New Roman" w:hint="default"/>
        </w:rPr>
        <w:t>–</w:t>
      </w:r>
      <w:r>
        <w:rPr>
          <w:rFonts w:ascii="Times New Roman" w:hAnsi="Times New Roman" w:cs="Times New Roman" w:eastAsia="Times New Roman" w:hint="default"/>
        </w:rPr>
        <w:t>S</w:t>
      </w:r>
      <w:r>
        <w:rPr>
          <w:rFonts w:ascii="Times New Roman" w:hAnsi="Times New Roman" w:cs="Times New Roman" w:eastAsia="Times New Roman" w:hint="default"/>
          <w:position w:val="-2"/>
          <w:sz w:val="16"/>
          <w:szCs w:val="16"/>
        </w:rPr>
        <w:t>j</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j</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0</w:t>
      </w:r>
      <w:r>
        <w:rPr>
          <w:rFonts w:ascii="Times New Roman" w:hAnsi="Times New Roman" w:cs="Times New Roman" w:eastAsia="Times New Roman" w:hint="default"/>
        </w:rPr>
        <w:t>–</w:t>
      </w:r>
      <w:r>
        <w:rPr>
          <w:rFonts w:ascii="Times New Roman" w:hAnsi="Times New Roman" w:cs="Times New Roman" w:eastAsia="Times New Roman" w:hint="default"/>
        </w:rPr>
        <w:t>S</w:t>
      </w:r>
      <w:r>
        <w:rPr>
          <w:rFonts w:ascii="Times New Roman" w:hAnsi="Times New Roman" w:cs="Times New Roman" w:eastAsia="Times New Roman" w:hint="default"/>
          <w:position w:val="-2"/>
          <w:sz w:val="16"/>
          <w:szCs w:val="16"/>
        </w:rPr>
        <w:t>k</w:t>
      </w:r>
      <w:r>
        <w:rPr>
          <w:rFonts w:ascii="Times New Roman" w:hAnsi="Times New Roman" w:cs="Times New Roman" w:eastAsia="Times New Roman" w:hint="default"/>
        </w:rPr>
        <w:t>+</w:t>
      </w:r>
      <w:r>
        <w:rPr/>
        <w:t>认股权证、股份期权、可转换债券等增加</w:t>
      </w:r>
    </w:p>
    <w:p>
      <w:pPr>
        <w:spacing w:after="0" w:line="240" w:lineRule="auto"/>
        <w:jc w:val="left"/>
        <w:sectPr>
          <w:pgSz w:w="11910" w:h="16840"/>
          <w:pgMar w:header="877" w:footer="1186" w:top="1060" w:bottom="1380" w:left="580" w:right="0"/>
        </w:sectPr>
      </w:pPr>
    </w:p>
    <w:p>
      <w:pPr>
        <w:spacing w:line="240" w:lineRule="auto" w:before="11"/>
        <w:rPr>
          <w:rFonts w:ascii="宋体" w:hAnsi="宋体" w:cs="宋体" w:eastAsia="宋体" w:hint="default"/>
          <w:sz w:val="2"/>
          <w:szCs w:val="2"/>
        </w:rPr>
      </w:pPr>
    </w:p>
    <w:p>
      <w:pPr>
        <w:spacing w:line="20" w:lineRule="exact"/>
        <w:ind w:left="3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pStyle w:val="Heading6"/>
        <w:spacing w:line="240" w:lineRule="auto" w:before="33"/>
        <w:ind w:left="340" w:right="877"/>
        <w:jc w:val="left"/>
        <w:rPr>
          <w:rFonts w:ascii="Times New Roman" w:hAnsi="Times New Roman" w:cs="Times New Roman" w:eastAsia="Times New Roman" w:hint="default"/>
        </w:rPr>
      </w:pPr>
      <w:r>
        <w:rPr/>
        <w:t>的普通股加权平均数</w:t>
      </w:r>
      <w:r>
        <w:rPr>
          <w:rFonts w:ascii="Times New Roman" w:hAnsi="Times New Roman" w:cs="Times New Roman" w:eastAsia="Times New Roman" w:hint="default"/>
        </w:rPr>
        <w:t>)</w:t>
      </w:r>
    </w:p>
    <w:p>
      <w:pPr>
        <w:spacing w:line="240" w:lineRule="auto" w:before="8"/>
        <w:rPr>
          <w:rFonts w:ascii="Times New Roman" w:hAnsi="Times New Roman" w:cs="Times New Roman" w:eastAsia="Times New Roman" w:hint="default"/>
          <w:sz w:val="22"/>
          <w:szCs w:val="22"/>
        </w:rPr>
      </w:pPr>
    </w:p>
    <w:p>
      <w:pPr>
        <w:pStyle w:val="Heading6"/>
        <w:spacing w:line="283" w:lineRule="auto" w:before="0"/>
        <w:ind w:left="340" w:right="877" w:firstLine="484"/>
        <w:jc w:val="left"/>
      </w:pPr>
      <w:r>
        <w:rPr>
          <w:spacing w:val="-10"/>
        </w:rPr>
        <w:t>其中，</w:t>
      </w:r>
      <w:r>
        <w:rPr>
          <w:rFonts w:ascii="Times New Roman" w:hAnsi="Times New Roman" w:cs="Times New Roman" w:eastAsia="Times New Roman" w:hint="default"/>
          <w:spacing w:val="-10"/>
        </w:rPr>
        <w:t>P</w:t>
      </w:r>
      <w:r>
        <w:rPr>
          <w:rFonts w:ascii="Times New Roman" w:hAnsi="Times New Roman" w:cs="Times New Roman" w:eastAsia="Times New Roman" w:hint="default"/>
          <w:spacing w:val="-10"/>
          <w:position w:val="-2"/>
          <w:sz w:val="16"/>
          <w:szCs w:val="16"/>
        </w:rPr>
        <w:t>1</w:t>
      </w:r>
      <w:r>
        <w:rPr>
          <w:rFonts w:ascii="Times New Roman" w:hAnsi="Times New Roman" w:cs="Times New Roman" w:eastAsia="Times New Roman" w:hint="default"/>
          <w:spacing w:val="1"/>
          <w:position w:val="-2"/>
          <w:sz w:val="16"/>
          <w:szCs w:val="16"/>
        </w:rPr>
        <w:t> </w:t>
      </w:r>
      <w:r>
        <w:rPr/>
        <w:t>为归属于公司普通股股东的净利润或扣除非经常性损益后归属于公司普通股股东的净 利润，并考虑稀释性潜在普通股对其影响，按《企业会计准则》及有关规定进行调整。</w:t>
      </w:r>
    </w:p>
    <w:p>
      <w:pPr>
        <w:pStyle w:val="Heading6"/>
        <w:spacing w:line="240" w:lineRule="auto" w:before="204"/>
        <w:ind w:left="340" w:right="877"/>
        <w:jc w:val="left"/>
      </w:pPr>
      <w:r>
        <w:rPr/>
        <w:pict>
          <v:group style="position:absolute;margin-left:24.827986pt;margin-top:37.895603pt;width:535.25pt;height:228.65pt;mso-position-horizontal-relative:page;mso-position-vertical-relative:paragraph;z-index:-1440952" coordorigin="497,758" coordsize="10705,4573">
            <v:shape style="position:absolute;left:502;top:758;width:10;height:10" type="#_x0000_t75" stroked="false">
              <v:imagedata r:id="rId33" o:title=""/>
            </v:shape>
            <v:shape style="position:absolute;left:497;top:758;width:5756;height:10" type="#_x0000_t75" stroked="false">
              <v:imagedata r:id="rId34" o:title=""/>
            </v:shape>
            <v:shape style="position:absolute;left:6248;top:758;width:2833;height:10" type="#_x0000_t75" stroked="false">
              <v:imagedata r:id="rId35" o:title=""/>
            </v:shape>
            <v:shape style="position:absolute;left:9076;top:758;width:2119;height:10" type="#_x0000_t75" stroked="false">
              <v:imagedata r:id="rId36" o:title=""/>
            </v:shape>
            <v:group style="position:absolute;left:11186;top:763;width:10;height:2" coordorigin="11186,763" coordsize="10,2">
              <v:shape style="position:absolute;left:11186;top:763;width:10;height:2" coordorigin="11186,763" coordsize="10,0" path="m11186,763l11196,763e" filled="false" stroked="true" strokeweight=".48004pt" strokecolor="#000000">
                <v:path arrowok="t"/>
              </v:shape>
            </v:group>
            <v:group style="position:absolute;left:11186;top:768;width:10;height:20" coordorigin="11186,768" coordsize="10,20">
              <v:shape style="position:absolute;left:11186;top:768;width:10;height:20" coordorigin="11186,768" coordsize="10,20" path="m11186,787l11196,787,11196,768,11186,768,11186,787xe" filled="true" fillcolor="#000000" stroked="false">
                <v:path arrowok="t"/>
                <v:fill type="solid"/>
              </v:shape>
            </v:group>
            <v:group style="position:absolute;left:11186;top:787;width:10;height:20" coordorigin="11186,787" coordsize="10,20">
              <v:shape style="position:absolute;left:11186;top:787;width:10;height:20" coordorigin="11186,787" coordsize="10,20" path="m11186,806l11196,806,11196,787,11186,787,11186,806xe" filled="true" fillcolor="#000000" stroked="false">
                <v:path arrowok="t"/>
                <v:fill type="solid"/>
              </v:shape>
            </v:group>
            <v:group style="position:absolute;left:11186;top:806;width:10;height:20" coordorigin="11186,806" coordsize="10,20">
              <v:shape style="position:absolute;left:11186;top:806;width:10;height:20" coordorigin="11186,806" coordsize="10,20" path="m11186,825l11196,825,11196,806,11186,806,11186,825xe" filled="true" fillcolor="#000000" stroked="false">
                <v:path arrowok="t"/>
                <v:fill type="solid"/>
              </v:shape>
            </v:group>
            <v:group style="position:absolute;left:11186;top:825;width:10;height:20" coordorigin="11186,825" coordsize="10,20">
              <v:shape style="position:absolute;left:11186;top:825;width:10;height:20" coordorigin="11186,825" coordsize="10,20" path="m11186,844l11196,844,11196,825,11186,825,11186,844xe" filled="true" fillcolor="#000000" stroked="false">
                <v:path arrowok="t"/>
                <v:fill type="solid"/>
              </v:shape>
            </v:group>
            <v:group style="position:absolute;left:11186;top:844;width:10;height:20" coordorigin="11186,844" coordsize="10,20">
              <v:shape style="position:absolute;left:11186;top:844;width:10;height:20" coordorigin="11186,844" coordsize="10,20" path="m11186,864l11196,864,11196,844,11186,844,11186,864xe" filled="true" fillcolor="#000000" stroked="false">
                <v:path arrowok="t"/>
                <v:fill type="solid"/>
              </v:shape>
            </v:group>
            <v:group style="position:absolute;left:11186;top:864;width:10;height:20" coordorigin="11186,864" coordsize="10,20">
              <v:shape style="position:absolute;left:11186;top:864;width:10;height:20" coordorigin="11186,864" coordsize="10,20" path="m11186,883l11196,883,11196,864,11186,864,11186,883xe" filled="true" fillcolor="#000000" stroked="false">
                <v:path arrowok="t"/>
                <v:fill type="solid"/>
              </v:shape>
            </v:group>
            <v:group style="position:absolute;left:11186;top:883;width:10;height:20" coordorigin="11186,883" coordsize="10,20">
              <v:shape style="position:absolute;left:11186;top:883;width:10;height:20" coordorigin="11186,883" coordsize="10,20" path="m11186,902l11196,902,11196,883,11186,883,11186,902xe" filled="true" fillcolor="#000000" stroked="false">
                <v:path arrowok="t"/>
                <v:fill type="solid"/>
              </v:shape>
            </v:group>
            <v:group style="position:absolute;left:11186;top:902;width:10;height:20" coordorigin="11186,902" coordsize="10,20">
              <v:shape style="position:absolute;left:11186;top:902;width:10;height:20" coordorigin="11186,902" coordsize="10,20" path="m11186,921l11196,921,11196,902,11186,902,11186,921xe" filled="true" fillcolor="#000000" stroked="false">
                <v:path arrowok="t"/>
                <v:fill type="solid"/>
              </v:shape>
            </v:group>
            <v:group style="position:absolute;left:11186;top:921;width:10;height:20" coordorigin="11186,921" coordsize="10,20">
              <v:shape style="position:absolute;left:11186;top:921;width:10;height:20" coordorigin="11186,921" coordsize="10,20" path="m11186,940l11196,940,11196,921,11186,921,11186,940xe" filled="true" fillcolor="#000000" stroked="false">
                <v:path arrowok="t"/>
                <v:fill type="solid"/>
              </v:shape>
            </v:group>
            <v:group style="position:absolute;left:11186;top:940;width:10;height:20" coordorigin="11186,940" coordsize="10,20">
              <v:shape style="position:absolute;left:11186;top:940;width:10;height:20" coordorigin="11186,940" coordsize="10,20" path="m11186,960l11196,960,11196,940,11186,940,11186,960xe" filled="true" fillcolor="#000000" stroked="false">
                <v:path arrowok="t"/>
                <v:fill type="solid"/>
              </v:shape>
            </v:group>
            <v:group style="position:absolute;left:11186;top:960;width:10;height:20" coordorigin="11186,960" coordsize="10,20">
              <v:shape style="position:absolute;left:11186;top:960;width:10;height:20" coordorigin="11186,960" coordsize="10,20" path="m11186,979l11196,979,11196,960,11186,960,11186,979xe" filled="true" fillcolor="#000000" stroked="false">
                <v:path arrowok="t"/>
                <v:fill type="solid"/>
              </v:shape>
            </v:group>
            <v:group style="position:absolute;left:11186;top:979;width:10;height:20" coordorigin="11186,979" coordsize="10,20">
              <v:shape style="position:absolute;left:11186;top:979;width:10;height:20" coordorigin="11186,979" coordsize="10,20" path="m11186,998l11196,998,11196,979,11186,979,11186,998xe" filled="true" fillcolor="#000000" stroked="false">
                <v:path arrowok="t"/>
                <v:fill type="solid"/>
              </v:shape>
            </v:group>
            <v:group style="position:absolute;left:11186;top:998;width:10;height:20" coordorigin="11186,998" coordsize="10,20">
              <v:shape style="position:absolute;left:11186;top:998;width:10;height:20" coordorigin="11186,998" coordsize="10,20" path="m11186,1017l11196,1017,11196,998,11186,998,11186,1017xe" filled="true" fillcolor="#000000" stroked="false">
                <v:path arrowok="t"/>
                <v:fill type="solid"/>
              </v:shape>
            </v:group>
            <v:group style="position:absolute;left:11186;top:1017;width:10;height:20" coordorigin="11186,1017" coordsize="10,20">
              <v:shape style="position:absolute;left:11186;top:1017;width:10;height:20" coordorigin="11186,1017" coordsize="10,20" path="m11186,1036l11196,1036,11196,1017,11186,1017,11186,1036xe" filled="true" fillcolor="#000000" stroked="false">
                <v:path arrowok="t"/>
                <v:fill type="solid"/>
              </v:shape>
            </v:group>
            <v:group style="position:absolute;left:11186;top:1036;width:10;height:20" coordorigin="11186,1036" coordsize="10,20">
              <v:shape style="position:absolute;left:11186;top:1036;width:10;height:20" coordorigin="11186,1036" coordsize="10,20" path="m11186,1056l11196,1056,11196,1036,11186,1036,11186,1056xe" filled="true" fillcolor="#000000" stroked="false">
                <v:path arrowok="t"/>
                <v:fill type="solid"/>
              </v:shape>
            </v:group>
            <v:group style="position:absolute;left:11186;top:1056;width:10;height:20" coordorigin="11186,1056" coordsize="10,20">
              <v:shape style="position:absolute;left:11186;top:1056;width:10;height:20" coordorigin="11186,1056" coordsize="10,20" path="m11186,1075l11196,1075,11196,1056,11186,1056,11186,1075xe" filled="true" fillcolor="#000000" stroked="false">
                <v:path arrowok="t"/>
                <v:fill type="solid"/>
              </v:shape>
            </v:group>
            <v:group style="position:absolute;left:11186;top:1075;width:10;height:20" coordorigin="11186,1075" coordsize="10,20">
              <v:shape style="position:absolute;left:11186;top:1075;width:10;height:20" coordorigin="11186,1075" coordsize="10,20" path="m11186,1094l11196,1094,11196,1075,11186,1075,11186,1094xe" filled="true" fillcolor="#000000" stroked="false">
                <v:path arrowok="t"/>
                <v:fill type="solid"/>
              </v:shape>
            </v:group>
            <v:group style="position:absolute;left:11186;top:1094;width:10;height:20" coordorigin="11186,1094" coordsize="10,20">
              <v:shape style="position:absolute;left:11186;top:1094;width:10;height:20" coordorigin="11186,1094" coordsize="10,20" path="m11186,1113l11196,1113,11196,1094,11186,1094,11186,1113xe" filled="true" fillcolor="#000000" stroked="false">
                <v:path arrowok="t"/>
                <v:fill type="solid"/>
              </v:shape>
            </v:group>
            <v:group style="position:absolute;left:11186;top:1113;width:10;height:20" coordorigin="11186,1113" coordsize="10,20">
              <v:shape style="position:absolute;left:11186;top:1113;width:10;height:20" coordorigin="11186,1113" coordsize="10,20" path="m11186,1132l11196,1132,11196,1113,11186,1113,11186,1132xe" filled="true" fillcolor="#000000" stroked="false">
                <v:path arrowok="t"/>
                <v:fill type="solid"/>
              </v:shape>
            </v:group>
            <v:group style="position:absolute;left:11186;top:1132;width:10;height:20" coordorigin="11186,1132" coordsize="10,20">
              <v:shape style="position:absolute;left:11186;top:1132;width:10;height:20" coordorigin="11186,1132" coordsize="10,20" path="m11186,1152l11196,1152,11196,1132,11186,1132,11186,1152xe" filled="true" fillcolor="#000000" stroked="false">
                <v:path arrowok="t"/>
                <v:fill type="solid"/>
              </v:shape>
            </v:group>
            <v:group style="position:absolute;left:11186;top:1152;width:10;height:20" coordorigin="11186,1152" coordsize="10,20">
              <v:shape style="position:absolute;left:11186;top:1152;width:10;height:20" coordorigin="11186,1152" coordsize="10,20" path="m11186,1171l11196,1171,11196,1152,11186,1152,11186,1171xe" filled="true" fillcolor="#000000" stroked="false">
                <v:path arrowok="t"/>
                <v:fill type="solid"/>
              </v:shape>
            </v:group>
            <v:group style="position:absolute;left:11186;top:1173;width:10;height:2" coordorigin="11186,1173" coordsize="10,2">
              <v:shape style="position:absolute;left:11186;top:1173;width:10;height:2" coordorigin="11186,1173" coordsize="10,0" path="m11186,1173l11196,1173e" filled="false" stroked="true" strokeweight=".23999pt" strokecolor="#000000">
                <v:path arrowok="t"/>
              </v:shape>
              <v:shape style="position:absolute;left:497;top:1075;width:5775;height:110" type="#_x0000_t75" stroked="false">
                <v:imagedata r:id="rId37" o:title=""/>
              </v:shape>
              <v:shape style="position:absolute;left:6248;top:1171;width:2843;height:14" type="#_x0000_t75" stroked="false">
                <v:imagedata r:id="rId38" o:title=""/>
              </v:shape>
              <v:shape style="position:absolute;left:9076;top:1176;width:2110;height:10" type="#_x0000_t75" stroked="false">
                <v:imagedata r:id="rId39" o:title=""/>
              </v:shape>
            </v:group>
            <v:group style="position:absolute;left:11186;top:1180;width:10;height:2" coordorigin="11186,1180" coordsize="10,2">
              <v:shape style="position:absolute;left:11186;top:1180;width:10;height:2" coordorigin="11186,1180" coordsize="10,0" path="m11186,1180l11196,1180e" filled="false" stroked="true" strokeweight=".48004pt" strokecolor="#000000">
                <v:path arrowok="t"/>
              </v:shape>
            </v:group>
            <v:group style="position:absolute;left:11186;top:1185;width:10;height:20" coordorigin="11186,1185" coordsize="10,20">
              <v:shape style="position:absolute;left:11186;top:1185;width:10;height:20" coordorigin="11186,1185" coordsize="10,20" path="m11186,1204l11196,1204,11196,1185,11186,1185,11186,1204xe" filled="true" fillcolor="#000000" stroked="false">
                <v:path arrowok="t"/>
                <v:fill type="solid"/>
              </v:shape>
            </v:group>
            <v:group style="position:absolute;left:11186;top:1204;width:10;height:20" coordorigin="11186,1204" coordsize="10,20">
              <v:shape style="position:absolute;left:11186;top:1204;width:10;height:20" coordorigin="11186,1204" coordsize="10,20" path="m11186,1224l11196,1224,11196,1204,11186,1204,11186,1224xe" filled="true" fillcolor="#000000" stroked="false">
                <v:path arrowok="t"/>
                <v:fill type="solid"/>
              </v:shape>
            </v:group>
            <v:group style="position:absolute;left:11186;top:1224;width:10;height:20" coordorigin="11186,1224" coordsize="10,20">
              <v:shape style="position:absolute;left:11186;top:1224;width:10;height:20" coordorigin="11186,1224" coordsize="10,20" path="m11186,1243l11196,1243,11196,1224,11186,1224,11186,1243xe" filled="true" fillcolor="#000000" stroked="false">
                <v:path arrowok="t"/>
                <v:fill type="solid"/>
              </v:shape>
            </v:group>
            <v:group style="position:absolute;left:11186;top:1243;width:10;height:20" coordorigin="11186,1243" coordsize="10,20">
              <v:shape style="position:absolute;left:11186;top:1243;width:10;height:20" coordorigin="11186,1243" coordsize="10,20" path="m11186,1262l11196,1262,11196,1243,11186,1243,11186,1262xe" filled="true" fillcolor="#000000" stroked="false">
                <v:path arrowok="t"/>
                <v:fill type="solid"/>
              </v:shape>
            </v:group>
            <v:group style="position:absolute;left:11186;top:1262;width:10;height:20" coordorigin="11186,1262" coordsize="10,20">
              <v:shape style="position:absolute;left:11186;top:1262;width:10;height:20" coordorigin="11186,1262" coordsize="10,20" path="m11186,1281l11196,1281,11196,1262,11186,1262,11186,1281xe" filled="true" fillcolor="#000000" stroked="false">
                <v:path arrowok="t"/>
                <v:fill type="solid"/>
              </v:shape>
            </v:group>
            <v:group style="position:absolute;left:11186;top:1281;width:10;height:20" coordorigin="11186,1281" coordsize="10,20">
              <v:shape style="position:absolute;left:11186;top:1281;width:10;height:20" coordorigin="11186,1281" coordsize="10,20" path="m11186,1300l11196,1300,11196,1281,11186,1281,11186,1300xe" filled="true" fillcolor="#000000" stroked="false">
                <v:path arrowok="t"/>
                <v:fill type="solid"/>
              </v:shape>
            </v:group>
            <v:group style="position:absolute;left:11186;top:1300;width:10;height:20" coordorigin="11186,1300" coordsize="10,20">
              <v:shape style="position:absolute;left:11186;top:1300;width:10;height:20" coordorigin="11186,1300" coordsize="10,20" path="m11186,1320l11196,1320,11196,1300,11186,1300,11186,1320xe" filled="true" fillcolor="#000000" stroked="false">
                <v:path arrowok="t"/>
                <v:fill type="solid"/>
              </v:shape>
            </v:group>
            <v:group style="position:absolute;left:11186;top:1320;width:10;height:20" coordorigin="11186,1320" coordsize="10,20">
              <v:shape style="position:absolute;left:11186;top:1320;width:10;height:20" coordorigin="11186,1320" coordsize="10,20" path="m11186,1339l11196,1339,11196,1320,11186,1320,11186,1339xe" filled="true" fillcolor="#000000" stroked="false">
                <v:path arrowok="t"/>
                <v:fill type="solid"/>
              </v:shape>
            </v:group>
            <v:group style="position:absolute;left:11186;top:1339;width:10;height:20" coordorigin="11186,1339" coordsize="10,20">
              <v:shape style="position:absolute;left:11186;top:1339;width:10;height:20" coordorigin="11186,1339" coordsize="10,20" path="m11186,1358l11196,1358,11196,1339,11186,1339,11186,1358xe" filled="true" fillcolor="#000000" stroked="false">
                <v:path arrowok="t"/>
                <v:fill type="solid"/>
              </v:shape>
            </v:group>
            <v:group style="position:absolute;left:11186;top:1358;width:10;height:20" coordorigin="11186,1358" coordsize="10,20">
              <v:shape style="position:absolute;left:11186;top:1358;width:10;height:20" coordorigin="11186,1358" coordsize="10,20" path="m11186,1377l11196,1377,11196,1358,11186,1358,11186,1377xe" filled="true" fillcolor="#000000" stroked="false">
                <v:path arrowok="t"/>
                <v:fill type="solid"/>
              </v:shape>
            </v:group>
            <v:group style="position:absolute;left:11186;top:1377;width:10;height:20" coordorigin="11186,1377" coordsize="10,20">
              <v:shape style="position:absolute;left:11186;top:1377;width:10;height:20" coordorigin="11186,1377" coordsize="10,20" path="m11186,1396l11196,1396,11196,1377,11186,1377,11186,1396xe" filled="true" fillcolor="#000000" stroked="false">
                <v:path arrowok="t"/>
                <v:fill type="solid"/>
              </v:shape>
            </v:group>
            <v:group style="position:absolute;left:11186;top:1396;width:10;height:20" coordorigin="11186,1396" coordsize="10,20">
              <v:shape style="position:absolute;left:11186;top:1396;width:10;height:20" coordorigin="11186,1396" coordsize="10,20" path="m11186,1416l11196,1416,11196,1396,11186,1396,11186,1416xe" filled="true" fillcolor="#000000" stroked="false">
                <v:path arrowok="t"/>
                <v:fill type="solid"/>
              </v:shape>
            </v:group>
            <v:group style="position:absolute;left:11186;top:1416;width:10;height:20" coordorigin="11186,1416" coordsize="10,20">
              <v:shape style="position:absolute;left:11186;top:1416;width:10;height:20" coordorigin="11186,1416" coordsize="10,20" path="m11186,1435l11196,1435,11196,1416,11186,1416,11186,1435xe" filled="true" fillcolor="#000000" stroked="false">
                <v:path arrowok="t"/>
                <v:fill type="solid"/>
              </v:shape>
            </v:group>
            <v:group style="position:absolute;left:11186;top:1435;width:10;height:20" coordorigin="11186,1435" coordsize="10,20">
              <v:shape style="position:absolute;left:11186;top:1435;width:10;height:20" coordorigin="11186,1435" coordsize="10,20" path="m11186,1454l11196,1454,11196,1435,11186,1435,11186,1454xe" filled="true" fillcolor="#000000" stroked="false">
                <v:path arrowok="t"/>
                <v:fill type="solid"/>
              </v:shape>
            </v:group>
            <v:group style="position:absolute;left:11186;top:1454;width:10;height:20" coordorigin="11186,1454" coordsize="10,20">
              <v:shape style="position:absolute;left:11186;top:1454;width:10;height:20" coordorigin="11186,1454" coordsize="10,20" path="m11186,1473l11196,1473,11196,1454,11186,1454,11186,1473xe" filled="true" fillcolor="#000000" stroked="false">
                <v:path arrowok="t"/>
                <v:fill type="solid"/>
              </v:shape>
            </v:group>
            <v:group style="position:absolute;left:11186;top:1473;width:10;height:20" coordorigin="11186,1473" coordsize="10,20">
              <v:shape style="position:absolute;left:11186;top:1473;width:10;height:20" coordorigin="11186,1473" coordsize="10,20" path="m11186,1492l11196,1492,11196,1473,11186,1473,11186,1492xe" filled="true" fillcolor="#000000" stroked="false">
                <v:path arrowok="t"/>
                <v:fill type="solid"/>
              </v:shape>
            </v:group>
            <v:group style="position:absolute;left:11186;top:1492;width:10;height:20" coordorigin="11186,1492" coordsize="10,20">
              <v:shape style="position:absolute;left:11186;top:1492;width:10;height:20" coordorigin="11186,1492" coordsize="10,20" path="m11186,1512l11196,1512,11196,1492,11186,1492,11186,1512xe" filled="true" fillcolor="#000000" stroked="false">
                <v:path arrowok="t"/>
                <v:fill type="solid"/>
              </v:shape>
            </v:group>
            <v:group style="position:absolute;left:11186;top:1512;width:10;height:20" coordorigin="11186,1512" coordsize="10,20">
              <v:shape style="position:absolute;left:11186;top:1512;width:10;height:20" coordorigin="11186,1512" coordsize="10,20" path="m11186,1531l11196,1531,11196,1512,11186,1512,11186,1531xe" filled="true" fillcolor="#000000" stroked="false">
                <v:path arrowok="t"/>
                <v:fill type="solid"/>
              </v:shape>
            </v:group>
            <v:group style="position:absolute;left:11186;top:1531;width:10;height:20" coordorigin="11186,1531" coordsize="10,20">
              <v:shape style="position:absolute;left:11186;top:1531;width:10;height:20" coordorigin="11186,1531" coordsize="10,20" path="m11186,1550l11196,1550,11196,1531,11186,1531,11186,1550xe" filled="true" fillcolor="#000000" stroked="false">
                <v:path arrowok="t"/>
                <v:fill type="solid"/>
              </v:shape>
            </v:group>
            <v:group style="position:absolute;left:11186;top:1550;width:10;height:20" coordorigin="11186,1550" coordsize="10,20">
              <v:shape style="position:absolute;left:11186;top:1550;width:10;height:20" coordorigin="11186,1550" coordsize="10,20" path="m11186,1569l11196,1569,11196,1550,11186,1550,11186,1569xe" filled="true" fillcolor="#000000" stroked="false">
                <v:path arrowok="t"/>
                <v:fill type="solid"/>
              </v:shape>
            </v:group>
            <v:group style="position:absolute;left:11186;top:1569;width:10;height:20" coordorigin="11186,1569" coordsize="10,20">
              <v:shape style="position:absolute;left:11186;top:1569;width:10;height:20" coordorigin="11186,1569" coordsize="10,20" path="m11186,1588l11196,1588,11196,1569,11186,1569,11186,1588xe" filled="true" fillcolor="#000000" stroked="false">
                <v:path arrowok="t"/>
                <v:fill type="solid"/>
              </v:shape>
              <v:shape style="position:absolute;left:497;top:1492;width:5775;height:108" type="#_x0000_t75" stroked="false">
                <v:imagedata r:id="rId40" o:title=""/>
              </v:shape>
              <v:shape style="position:absolute;left:6248;top:1588;width:2843;height:12" type="#_x0000_t75" stroked="false">
                <v:imagedata r:id="rId41" o:title=""/>
              </v:shape>
              <v:shape style="position:absolute;left:9076;top:1588;width:2119;height:12" type="#_x0000_t75" stroked="false">
                <v:imagedata r:id="rId36" o:title=""/>
              </v:shape>
            </v:group>
            <v:group style="position:absolute;left:11186;top:1596;width:10;height:2" coordorigin="11186,1596" coordsize="10,2">
              <v:shape style="position:absolute;left:11186;top:1596;width:10;height:2" coordorigin="11186,1596" coordsize="10,0" path="m11186,1596l11196,1596e" filled="false" stroked="true" strokeweight=".47998pt" strokecolor="#000000">
                <v:path arrowok="t"/>
              </v:shape>
            </v:group>
            <v:group style="position:absolute;left:11186;top:1600;width:10;height:20" coordorigin="11186,1600" coordsize="10,20">
              <v:shape style="position:absolute;left:11186;top:1600;width:10;height:20" coordorigin="11186,1600" coordsize="10,20" path="m11186,1620l11196,1620,11196,1600,11186,1600,11186,1620xe" filled="true" fillcolor="#000000" stroked="false">
                <v:path arrowok="t"/>
                <v:fill type="solid"/>
              </v:shape>
            </v:group>
            <v:group style="position:absolute;left:11186;top:1620;width:10;height:20" coordorigin="11186,1620" coordsize="10,20">
              <v:shape style="position:absolute;left:11186;top:1620;width:10;height:20" coordorigin="11186,1620" coordsize="10,20" path="m11186,1639l11196,1639,11196,1620,11186,1620,11186,1639xe" filled="true" fillcolor="#000000" stroked="false">
                <v:path arrowok="t"/>
                <v:fill type="solid"/>
              </v:shape>
            </v:group>
            <v:group style="position:absolute;left:11186;top:1639;width:10;height:20" coordorigin="11186,1639" coordsize="10,20">
              <v:shape style="position:absolute;left:11186;top:1639;width:10;height:20" coordorigin="11186,1639" coordsize="10,20" path="m11186,1658l11196,1658,11196,1639,11186,1639,11186,1658xe" filled="true" fillcolor="#000000" stroked="false">
                <v:path arrowok="t"/>
                <v:fill type="solid"/>
              </v:shape>
            </v:group>
            <v:group style="position:absolute;left:11186;top:1658;width:10;height:20" coordorigin="11186,1658" coordsize="10,20">
              <v:shape style="position:absolute;left:11186;top:1658;width:10;height:20" coordorigin="11186,1658" coordsize="10,20" path="m11186,1677l11196,1677,11196,1658,11186,1658,11186,1677xe" filled="true" fillcolor="#000000" stroked="false">
                <v:path arrowok="t"/>
                <v:fill type="solid"/>
              </v:shape>
            </v:group>
            <v:group style="position:absolute;left:11186;top:1677;width:10;height:20" coordorigin="11186,1677" coordsize="10,20">
              <v:shape style="position:absolute;left:11186;top:1677;width:10;height:20" coordorigin="11186,1677" coordsize="10,20" path="m11186,1696l11196,1696,11196,1677,11186,1677,11186,1696xe" filled="true" fillcolor="#000000" stroked="false">
                <v:path arrowok="t"/>
                <v:fill type="solid"/>
              </v:shape>
            </v:group>
            <v:group style="position:absolute;left:11186;top:1696;width:10;height:20" coordorigin="11186,1696" coordsize="10,20">
              <v:shape style="position:absolute;left:11186;top:1696;width:10;height:20" coordorigin="11186,1696" coordsize="10,20" path="m11186,1716l11196,1716,11196,1696,11186,1696,11186,1716xe" filled="true" fillcolor="#000000" stroked="false">
                <v:path arrowok="t"/>
                <v:fill type="solid"/>
              </v:shape>
            </v:group>
            <v:group style="position:absolute;left:11186;top:1716;width:10;height:20" coordorigin="11186,1716" coordsize="10,20">
              <v:shape style="position:absolute;left:11186;top:1716;width:10;height:20" coordorigin="11186,1716" coordsize="10,20" path="m11186,1735l11196,1735,11196,1716,11186,1716,11186,1735xe" filled="true" fillcolor="#000000" stroked="false">
                <v:path arrowok="t"/>
                <v:fill type="solid"/>
              </v:shape>
            </v:group>
            <v:group style="position:absolute;left:11186;top:1735;width:10;height:20" coordorigin="11186,1735" coordsize="10,20">
              <v:shape style="position:absolute;left:11186;top:1735;width:10;height:20" coordorigin="11186,1735" coordsize="10,20" path="m11186,1754l11196,1754,11196,1735,11186,1735,11186,1754xe" filled="true" fillcolor="#000000" stroked="false">
                <v:path arrowok="t"/>
                <v:fill type="solid"/>
              </v:shape>
            </v:group>
            <v:group style="position:absolute;left:11186;top:1754;width:10;height:20" coordorigin="11186,1754" coordsize="10,20">
              <v:shape style="position:absolute;left:11186;top:1754;width:10;height:20" coordorigin="11186,1754" coordsize="10,20" path="m11186,1773l11196,1773,11196,1754,11186,1754,11186,1773xe" filled="true" fillcolor="#000000" stroked="false">
                <v:path arrowok="t"/>
                <v:fill type="solid"/>
              </v:shape>
            </v:group>
            <v:group style="position:absolute;left:11186;top:1773;width:10;height:20" coordorigin="11186,1773" coordsize="10,20">
              <v:shape style="position:absolute;left:11186;top:1773;width:10;height:20" coordorigin="11186,1773" coordsize="10,20" path="m11186,1792l11196,1792,11196,1773,11186,1773,11186,1792xe" filled="true" fillcolor="#000000" stroked="false">
                <v:path arrowok="t"/>
                <v:fill type="solid"/>
              </v:shape>
            </v:group>
            <v:group style="position:absolute;left:11186;top:1792;width:10;height:20" coordorigin="11186,1792" coordsize="10,20">
              <v:shape style="position:absolute;left:11186;top:1792;width:10;height:20" coordorigin="11186,1792" coordsize="10,20" path="m11186,1812l11196,1812,11196,1792,11186,1792,11186,1812xe" filled="true" fillcolor="#000000" stroked="false">
                <v:path arrowok="t"/>
                <v:fill type="solid"/>
              </v:shape>
            </v:group>
            <v:group style="position:absolute;left:11186;top:1812;width:10;height:20" coordorigin="11186,1812" coordsize="10,20">
              <v:shape style="position:absolute;left:11186;top:1812;width:10;height:20" coordorigin="11186,1812" coordsize="10,20" path="m11186,1831l11196,1831,11196,1812,11186,1812,11186,1831xe" filled="true" fillcolor="#000000" stroked="false">
                <v:path arrowok="t"/>
                <v:fill type="solid"/>
              </v:shape>
            </v:group>
            <v:group style="position:absolute;left:11186;top:1831;width:10;height:20" coordorigin="11186,1831" coordsize="10,20">
              <v:shape style="position:absolute;left:11186;top:1831;width:10;height:20" coordorigin="11186,1831" coordsize="10,20" path="m11186,1850l11196,1850,11196,1831,11186,1831,11186,1850xe" filled="true" fillcolor="#000000" stroked="false">
                <v:path arrowok="t"/>
                <v:fill type="solid"/>
              </v:shape>
            </v:group>
            <v:group style="position:absolute;left:11186;top:1850;width:10;height:20" coordorigin="11186,1850" coordsize="10,20">
              <v:shape style="position:absolute;left:11186;top:1850;width:10;height:20" coordorigin="11186,1850" coordsize="10,20" path="m11186,1869l11196,1869,11196,1850,11186,1850,11186,1869xe" filled="true" fillcolor="#000000" stroked="false">
                <v:path arrowok="t"/>
                <v:fill type="solid"/>
              </v:shape>
            </v:group>
            <v:group style="position:absolute;left:11186;top:1869;width:10;height:20" coordorigin="11186,1869" coordsize="10,20">
              <v:shape style="position:absolute;left:11186;top:1869;width:10;height:20" coordorigin="11186,1869" coordsize="10,20" path="m11186,1888l11196,1888,11196,1869,11186,1869,11186,1888xe" filled="true" fillcolor="#000000" stroked="false">
                <v:path arrowok="t"/>
                <v:fill type="solid"/>
              </v:shape>
            </v:group>
            <v:group style="position:absolute;left:11186;top:1888;width:10;height:20" coordorigin="11186,1888" coordsize="10,20">
              <v:shape style="position:absolute;left:11186;top:1888;width:10;height:20" coordorigin="11186,1888" coordsize="10,20" path="m11186,1908l11196,1908,11196,1888,11186,1888,11186,1908xe" filled="true" fillcolor="#000000" stroked="false">
                <v:path arrowok="t"/>
                <v:fill type="solid"/>
              </v:shape>
            </v:group>
            <v:group style="position:absolute;left:11186;top:1908;width:10;height:20" coordorigin="11186,1908" coordsize="10,20">
              <v:shape style="position:absolute;left:11186;top:1908;width:10;height:20" coordorigin="11186,1908" coordsize="10,20" path="m11186,1927l11196,1927,11196,1908,11186,1908,11186,1927xe" filled="true" fillcolor="#000000" stroked="false">
                <v:path arrowok="t"/>
                <v:fill type="solid"/>
              </v:shape>
            </v:group>
            <v:group style="position:absolute;left:11186;top:1927;width:10;height:20" coordorigin="11186,1927" coordsize="10,20">
              <v:shape style="position:absolute;left:11186;top:1927;width:10;height:20" coordorigin="11186,1927" coordsize="10,20" path="m11186,1946l11196,1946,11196,1927,11186,1927,11186,1946xe" filled="true" fillcolor="#000000" stroked="false">
                <v:path arrowok="t"/>
                <v:fill type="solid"/>
              </v:shape>
            </v:group>
            <v:group style="position:absolute;left:11186;top:1946;width:10;height:20" coordorigin="11186,1946" coordsize="10,20">
              <v:shape style="position:absolute;left:11186;top:1946;width:10;height:20" coordorigin="11186,1946" coordsize="10,20" path="m11186,1965l11196,1965,11196,1946,11186,1946,11186,1965xe" filled="true" fillcolor="#000000" stroked="false">
                <v:path arrowok="t"/>
                <v:fill type="solid"/>
              </v:shape>
            </v:group>
            <v:group style="position:absolute;left:11186;top:1965;width:10;height:20" coordorigin="11186,1965" coordsize="10,20">
              <v:shape style="position:absolute;left:11186;top:1965;width:10;height:20" coordorigin="11186,1965" coordsize="10,20" path="m11186,1984l11196,1984,11196,1965,11186,1965,11186,1984xe" filled="true" fillcolor="#000000" stroked="false">
                <v:path arrowok="t"/>
                <v:fill type="solid"/>
              </v:shape>
            </v:group>
            <v:group style="position:absolute;left:11186;top:1984;width:10;height:20" coordorigin="11186,1984" coordsize="10,20">
              <v:shape style="position:absolute;left:11186;top:1984;width:10;height:20" coordorigin="11186,1984" coordsize="10,20" path="m11186,2004l11196,2004,11196,1984,11186,1984,11186,2004xe" filled="true" fillcolor="#000000" stroked="false">
                <v:path arrowok="t"/>
                <v:fill type="solid"/>
              </v:shape>
              <v:shape style="position:absolute;left:497;top:1908;width:5775;height:108" type="#_x0000_t75" stroked="false">
                <v:imagedata r:id="rId42" o:title=""/>
              </v:shape>
              <v:shape style="position:absolute;left:6248;top:2004;width:2843;height:12" type="#_x0000_t75" stroked="false">
                <v:imagedata r:id="rId43" o:title=""/>
              </v:shape>
              <v:shape style="position:absolute;left:9076;top:2004;width:2119;height:12" type="#_x0000_t75" stroked="false">
                <v:imagedata r:id="rId44" o:title=""/>
              </v:shape>
            </v:group>
            <v:group style="position:absolute;left:11186;top:2011;width:10;height:2" coordorigin="11186,2011" coordsize="10,2">
              <v:shape style="position:absolute;left:11186;top:2011;width:10;height:2" coordorigin="11186,2011" coordsize="10,0" path="m11186,2011l11196,2011e" filled="false" stroked="true" strokeweight=".47998pt" strokecolor="#000000">
                <v:path arrowok="t"/>
              </v:shape>
            </v:group>
            <v:group style="position:absolute;left:11186;top:2016;width:10;height:20" coordorigin="11186,2016" coordsize="10,20">
              <v:shape style="position:absolute;left:11186;top:2016;width:10;height:20" coordorigin="11186,2016" coordsize="10,20" path="m11186,2035l11196,2035,11196,2016,11186,2016,11186,2035xe" filled="true" fillcolor="#000000" stroked="false">
                <v:path arrowok="t"/>
                <v:fill type="solid"/>
              </v:shape>
            </v:group>
            <v:group style="position:absolute;left:11186;top:2035;width:10;height:20" coordorigin="11186,2035" coordsize="10,20">
              <v:shape style="position:absolute;left:11186;top:2035;width:10;height:20" coordorigin="11186,2035" coordsize="10,20" path="m11186,2054l11196,2054,11196,2035,11186,2035,11186,2054xe" filled="true" fillcolor="#000000" stroked="false">
                <v:path arrowok="t"/>
                <v:fill type="solid"/>
              </v:shape>
            </v:group>
            <v:group style="position:absolute;left:11186;top:2054;width:10;height:20" coordorigin="11186,2054" coordsize="10,20">
              <v:shape style="position:absolute;left:11186;top:2054;width:10;height:20" coordorigin="11186,2054" coordsize="10,20" path="m11186,2073l11196,2073,11196,2054,11186,2054,11186,2073xe" filled="true" fillcolor="#000000" stroked="false">
                <v:path arrowok="t"/>
                <v:fill type="solid"/>
              </v:shape>
            </v:group>
            <v:group style="position:absolute;left:11186;top:2073;width:10;height:20" coordorigin="11186,2073" coordsize="10,20">
              <v:shape style="position:absolute;left:11186;top:2073;width:10;height:20" coordorigin="11186,2073" coordsize="10,20" path="m11186,2092l11196,2092,11196,2073,11186,2073,11186,2092xe" filled="true" fillcolor="#000000" stroked="false">
                <v:path arrowok="t"/>
                <v:fill type="solid"/>
              </v:shape>
            </v:group>
            <v:group style="position:absolute;left:11186;top:2092;width:10;height:20" coordorigin="11186,2092" coordsize="10,20">
              <v:shape style="position:absolute;left:11186;top:2092;width:10;height:20" coordorigin="11186,2092" coordsize="10,20" path="m11186,2112l11196,2112,11196,2092,11186,2092,11186,2112xe" filled="true" fillcolor="#000000" stroked="false">
                <v:path arrowok="t"/>
                <v:fill type="solid"/>
              </v:shape>
            </v:group>
            <v:group style="position:absolute;left:11186;top:2112;width:10;height:20" coordorigin="11186,2112" coordsize="10,20">
              <v:shape style="position:absolute;left:11186;top:2112;width:10;height:20" coordorigin="11186,2112" coordsize="10,20" path="m11186,2131l11196,2131,11196,2112,11186,2112,11186,2131xe" filled="true" fillcolor="#000000" stroked="false">
                <v:path arrowok="t"/>
                <v:fill type="solid"/>
              </v:shape>
            </v:group>
            <v:group style="position:absolute;left:11186;top:2131;width:10;height:20" coordorigin="11186,2131" coordsize="10,20">
              <v:shape style="position:absolute;left:11186;top:2131;width:10;height:20" coordorigin="11186,2131" coordsize="10,20" path="m11186,2150l11196,2150,11196,2131,11186,2131,11186,2150xe" filled="true" fillcolor="#000000" stroked="false">
                <v:path arrowok="t"/>
                <v:fill type="solid"/>
              </v:shape>
            </v:group>
            <v:group style="position:absolute;left:11186;top:2150;width:10;height:20" coordorigin="11186,2150" coordsize="10,20">
              <v:shape style="position:absolute;left:11186;top:2150;width:10;height:20" coordorigin="11186,2150" coordsize="10,20" path="m11186,2169l11196,2169,11196,2150,11186,2150,11186,2169xe" filled="true" fillcolor="#000000" stroked="false">
                <v:path arrowok="t"/>
                <v:fill type="solid"/>
              </v:shape>
            </v:group>
            <v:group style="position:absolute;left:11186;top:2169;width:10;height:20" coordorigin="11186,2169" coordsize="10,20">
              <v:shape style="position:absolute;left:11186;top:2169;width:10;height:20" coordorigin="11186,2169" coordsize="10,20" path="m11186,2188l11196,2188,11196,2169,11186,2169,11186,2188xe" filled="true" fillcolor="#000000" stroked="false">
                <v:path arrowok="t"/>
                <v:fill type="solid"/>
              </v:shape>
            </v:group>
            <v:group style="position:absolute;left:11186;top:2188;width:10;height:20" coordorigin="11186,2188" coordsize="10,20">
              <v:shape style="position:absolute;left:11186;top:2188;width:10;height:20" coordorigin="11186,2188" coordsize="10,20" path="m11186,2208l11196,2208,11196,2188,11186,2188,11186,2208xe" filled="true" fillcolor="#000000" stroked="false">
                <v:path arrowok="t"/>
                <v:fill type="solid"/>
              </v:shape>
            </v:group>
            <v:group style="position:absolute;left:11186;top:2208;width:10;height:20" coordorigin="11186,2208" coordsize="10,20">
              <v:shape style="position:absolute;left:11186;top:2208;width:10;height:20" coordorigin="11186,2208" coordsize="10,20" path="m11186,2227l11196,2227,11196,2208,11186,2208,11186,2227xe" filled="true" fillcolor="#000000" stroked="false">
                <v:path arrowok="t"/>
                <v:fill type="solid"/>
              </v:shape>
            </v:group>
            <v:group style="position:absolute;left:11186;top:2227;width:10;height:20" coordorigin="11186,2227" coordsize="10,20">
              <v:shape style="position:absolute;left:11186;top:2227;width:10;height:20" coordorigin="11186,2227" coordsize="10,20" path="m11186,2246l11196,2246,11196,2227,11186,2227,11186,2246xe" filled="true" fillcolor="#000000" stroked="false">
                <v:path arrowok="t"/>
                <v:fill type="solid"/>
              </v:shape>
            </v:group>
            <v:group style="position:absolute;left:11186;top:2246;width:10;height:20" coordorigin="11186,2246" coordsize="10,20">
              <v:shape style="position:absolute;left:11186;top:2246;width:10;height:20" coordorigin="11186,2246" coordsize="10,20" path="m11186,2265l11196,2265,11196,2246,11186,2246,11186,2265xe" filled="true" fillcolor="#000000" stroked="false">
                <v:path arrowok="t"/>
                <v:fill type="solid"/>
              </v:shape>
            </v:group>
            <v:group style="position:absolute;left:11186;top:2265;width:10;height:20" coordorigin="11186,2265" coordsize="10,20">
              <v:shape style="position:absolute;left:11186;top:2265;width:10;height:20" coordorigin="11186,2265" coordsize="10,20" path="m11186,2284l11196,2284,11196,2265,11186,2265,11186,2284xe" filled="true" fillcolor="#000000" stroked="false">
                <v:path arrowok="t"/>
                <v:fill type="solid"/>
              </v:shape>
            </v:group>
            <v:group style="position:absolute;left:11186;top:2284;width:10;height:20" coordorigin="11186,2284" coordsize="10,20">
              <v:shape style="position:absolute;left:11186;top:2284;width:10;height:20" coordorigin="11186,2284" coordsize="10,20" path="m11186,2304l11196,2304,11196,2284,11186,2284,11186,2304xe" filled="true" fillcolor="#000000" stroked="false">
                <v:path arrowok="t"/>
                <v:fill type="solid"/>
              </v:shape>
            </v:group>
            <v:group style="position:absolute;left:11186;top:2304;width:10;height:20" coordorigin="11186,2304" coordsize="10,20">
              <v:shape style="position:absolute;left:11186;top:2304;width:10;height:20" coordorigin="11186,2304" coordsize="10,20" path="m11186,2323l11196,2323,11196,2304,11186,2304,11186,2323xe" filled="true" fillcolor="#000000" stroked="false">
                <v:path arrowok="t"/>
                <v:fill type="solid"/>
              </v:shape>
            </v:group>
            <v:group style="position:absolute;left:11186;top:2323;width:10;height:20" coordorigin="11186,2323" coordsize="10,20">
              <v:shape style="position:absolute;left:11186;top:2323;width:10;height:20" coordorigin="11186,2323" coordsize="10,20" path="m11186,2342l11196,2342,11196,2323,11186,2323,11186,2342xe" filled="true" fillcolor="#000000" stroked="false">
                <v:path arrowok="t"/>
                <v:fill type="solid"/>
              </v:shape>
            </v:group>
            <v:group style="position:absolute;left:11186;top:2342;width:10;height:20" coordorigin="11186,2342" coordsize="10,20">
              <v:shape style="position:absolute;left:11186;top:2342;width:10;height:20" coordorigin="11186,2342" coordsize="10,20" path="m11186,2361l11196,2361,11196,2342,11186,2342,11186,2361xe" filled="true" fillcolor="#000000" stroked="false">
                <v:path arrowok="t"/>
                <v:fill type="solid"/>
              </v:shape>
            </v:group>
            <v:group style="position:absolute;left:11186;top:2361;width:10;height:20" coordorigin="11186,2361" coordsize="10,20">
              <v:shape style="position:absolute;left:11186;top:2361;width:10;height:20" coordorigin="11186,2361" coordsize="10,20" path="m11186,2380l11196,2380,11196,2361,11186,2361,11186,2380xe" filled="true" fillcolor="#000000" stroked="false">
                <v:path arrowok="t"/>
                <v:fill type="solid"/>
              </v:shape>
            </v:group>
            <v:group style="position:absolute;left:11186;top:2380;width:10;height:20" coordorigin="11186,2380" coordsize="10,20">
              <v:shape style="position:absolute;left:11186;top:2380;width:10;height:20" coordorigin="11186,2380" coordsize="10,20" path="m11186,2400l11196,2400,11196,2380,11186,2380,11186,2400xe" filled="true" fillcolor="#000000" stroked="false">
                <v:path arrowok="t"/>
                <v:fill type="solid"/>
              </v:shape>
            </v:group>
            <v:group style="position:absolute;left:11186;top:2400;width:10;height:20" coordorigin="11186,2400" coordsize="10,20">
              <v:shape style="position:absolute;left:11186;top:2400;width:10;height:20" coordorigin="11186,2400" coordsize="10,20" path="m11186,2419l11196,2419,11196,2400,11186,2400,11186,2419xe" filled="true" fillcolor="#000000" stroked="false">
                <v:path arrowok="t"/>
                <v:fill type="solid"/>
              </v:shape>
            </v:group>
            <v:group style="position:absolute;left:11186;top:2419;width:10;height:20" coordorigin="11186,2419" coordsize="10,20">
              <v:shape style="position:absolute;left:11186;top:2419;width:10;height:20" coordorigin="11186,2419" coordsize="10,20" path="m11186,2438l11196,2438,11196,2419,11186,2419,11186,2438xe" filled="true" fillcolor="#000000" stroked="false">
                <v:path arrowok="t"/>
                <v:fill type="solid"/>
              </v:shape>
            </v:group>
            <v:group style="position:absolute;left:11186;top:2438;width:10;height:20" coordorigin="11186,2438" coordsize="10,20">
              <v:shape style="position:absolute;left:11186;top:2438;width:10;height:20" coordorigin="11186,2438" coordsize="10,20" path="m11186,2457l11196,2457,11196,2438,11186,2438,11186,2457xe" filled="true" fillcolor="#000000" stroked="false">
                <v:path arrowok="t"/>
                <v:fill type="solid"/>
              </v:shape>
            </v:group>
            <v:group style="position:absolute;left:11186;top:2457;width:10;height:20" coordorigin="11186,2457" coordsize="10,20">
              <v:shape style="position:absolute;left:11186;top:2457;width:10;height:20" coordorigin="11186,2457" coordsize="10,20" path="m11186,2476l11196,2476,11196,2457,11186,2457,11186,2476xe" filled="true" fillcolor="#000000" stroked="false">
                <v:path arrowok="t"/>
                <v:fill type="solid"/>
              </v:shape>
            </v:group>
            <v:group style="position:absolute;left:11186;top:2476;width:10;height:20" coordorigin="11186,2476" coordsize="10,20">
              <v:shape style="position:absolute;left:11186;top:2476;width:10;height:20" coordorigin="11186,2476" coordsize="10,20" path="m11186,2496l11196,2496,11196,2476,11186,2476,11186,2496xe" filled="true" fillcolor="#000000" stroked="false">
                <v:path arrowok="t"/>
                <v:fill type="solid"/>
              </v:shape>
            </v:group>
            <v:group style="position:absolute;left:11186;top:2496;width:10;height:20" coordorigin="11186,2496" coordsize="10,20">
              <v:shape style="position:absolute;left:11186;top:2496;width:10;height:20" coordorigin="11186,2496" coordsize="10,20" path="m11186,2515l11196,2515,11196,2496,11186,2496,11186,2515xe" filled="true" fillcolor="#000000" stroked="false">
                <v:path arrowok="t"/>
                <v:fill type="solid"/>
              </v:shape>
            </v:group>
            <v:group style="position:absolute;left:11186;top:2515;width:10;height:20" coordorigin="11186,2515" coordsize="10,20">
              <v:shape style="position:absolute;left:11186;top:2515;width:10;height:20" coordorigin="11186,2515" coordsize="10,20" path="m11186,2534l11196,2534,11196,2515,11186,2515,11186,2534xe" filled="true" fillcolor="#000000" stroked="false">
                <v:path arrowok="t"/>
                <v:fill type="solid"/>
              </v:shape>
            </v:group>
            <v:group style="position:absolute;left:11186;top:2534;width:10;height:20" coordorigin="11186,2534" coordsize="10,20">
              <v:shape style="position:absolute;left:11186;top:2534;width:10;height:20" coordorigin="11186,2534" coordsize="10,20" path="m11186,2553l11196,2553,11196,2534,11186,2534,11186,2553xe" filled="true" fillcolor="#000000" stroked="false">
                <v:path arrowok="t"/>
                <v:fill type="solid"/>
              </v:shape>
            </v:group>
            <v:group style="position:absolute;left:11186;top:2553;width:10;height:20" coordorigin="11186,2553" coordsize="10,20">
              <v:shape style="position:absolute;left:11186;top:2553;width:10;height:20" coordorigin="11186,2553" coordsize="10,20" path="m11186,2572l11196,2572,11196,2553,11186,2553,11186,2572xe" filled="true" fillcolor="#000000" stroked="false">
                <v:path arrowok="t"/>
                <v:fill type="solid"/>
              </v:shape>
            </v:group>
            <v:group style="position:absolute;left:11186;top:2572;width:10;height:20" coordorigin="11186,2572" coordsize="10,20">
              <v:shape style="position:absolute;left:11186;top:2572;width:10;height:20" coordorigin="11186,2572" coordsize="10,20" path="m11186,2592l11196,2592,11196,2572,11186,2572,11186,2592xe" filled="true" fillcolor="#000000" stroked="false">
                <v:path arrowok="t"/>
                <v:fill type="solid"/>
              </v:shape>
            </v:group>
            <v:group style="position:absolute;left:11186;top:2592;width:10;height:20" coordorigin="11186,2592" coordsize="10,20">
              <v:shape style="position:absolute;left:11186;top:2592;width:10;height:20" coordorigin="11186,2592" coordsize="10,20" path="m11186,2611l11196,2611,11196,2592,11186,2592,11186,2611xe" filled="true" fillcolor="#000000" stroked="false">
                <v:path arrowok="t"/>
                <v:fill type="solid"/>
              </v:shape>
            </v:group>
            <v:group style="position:absolute;left:11186;top:2611;width:10;height:20" coordorigin="11186,2611" coordsize="10,20">
              <v:shape style="position:absolute;left:11186;top:2611;width:10;height:20" coordorigin="11186,2611" coordsize="10,20" path="m11186,2630l11196,2630,11196,2611,11186,2611,11186,2630xe" filled="true" fillcolor="#000000" stroked="false">
                <v:path arrowok="t"/>
                <v:fill type="solid"/>
              </v:shape>
            </v:group>
            <v:group style="position:absolute;left:11186;top:2630;width:10;height:20" coordorigin="11186,2630" coordsize="10,20">
              <v:shape style="position:absolute;left:11186;top:2630;width:10;height:20" coordorigin="11186,2630" coordsize="10,20" path="m11186,2649l11196,2649,11196,2630,11186,2630,11186,2649xe" filled="true" fillcolor="#000000" stroked="false">
                <v:path arrowok="t"/>
                <v:fill type="solid"/>
              </v:shape>
            </v:group>
            <v:group style="position:absolute;left:11186;top:2649;width:10;height:20" coordorigin="11186,2649" coordsize="10,20">
              <v:shape style="position:absolute;left:11186;top:2649;width:10;height:20" coordorigin="11186,2649" coordsize="10,20" path="m11186,2668l11196,2668,11196,2649,11186,2649,11186,2668xe" filled="true" fillcolor="#000000" stroked="false">
                <v:path arrowok="t"/>
                <v:fill type="solid"/>
              </v:shape>
            </v:group>
            <v:group style="position:absolute;left:11186;top:2668;width:10;height:20" coordorigin="11186,2668" coordsize="10,20">
              <v:shape style="position:absolute;left:11186;top:2668;width:10;height:20" coordorigin="11186,2668" coordsize="10,20" path="m11186,2688l11196,2688,11196,2668,11186,2668,11186,2688xe" filled="true" fillcolor="#000000" stroked="false">
                <v:path arrowok="t"/>
                <v:fill type="solid"/>
              </v:shape>
            </v:group>
            <v:group style="position:absolute;left:11186;top:2688;width:10;height:20" coordorigin="11186,2688" coordsize="10,20">
              <v:shape style="position:absolute;left:11186;top:2688;width:10;height:20" coordorigin="11186,2688" coordsize="10,20" path="m11186,2707l11196,2707,11196,2688,11186,2688,11186,2707xe" filled="true" fillcolor="#000000" stroked="false">
                <v:path arrowok="t"/>
                <v:fill type="solid"/>
              </v:shape>
            </v:group>
            <v:group style="position:absolute;left:11186;top:2707;width:10;height:20" coordorigin="11186,2707" coordsize="10,20">
              <v:shape style="position:absolute;left:11186;top:2707;width:10;height:20" coordorigin="11186,2707" coordsize="10,20" path="m11186,2726l11196,2726,11196,2707,11186,2707,11186,2726xe" filled="true" fillcolor="#000000" stroked="false">
                <v:path arrowok="t"/>
                <v:fill type="solid"/>
              </v:shape>
            </v:group>
            <v:group style="position:absolute;left:11186;top:2726;width:10;height:20" coordorigin="11186,2726" coordsize="10,20">
              <v:shape style="position:absolute;left:11186;top:2726;width:10;height:20" coordorigin="11186,2726" coordsize="10,20" path="m11186,2745l11196,2745,11196,2726,11186,2726,11186,2745xe" filled="true" fillcolor="#000000" stroked="false">
                <v:path arrowok="t"/>
                <v:fill type="solid"/>
              </v:shape>
            </v:group>
            <v:group style="position:absolute;left:11186;top:2745;width:10;height:20" coordorigin="11186,2745" coordsize="10,20">
              <v:shape style="position:absolute;left:11186;top:2745;width:10;height:20" coordorigin="11186,2745" coordsize="10,20" path="m11186,2764l11196,2764,11196,2745,11186,2745,11186,2764xe" filled="true" fillcolor="#000000" stroked="false">
                <v:path arrowok="t"/>
                <v:fill type="solid"/>
              </v:shape>
            </v:group>
            <v:group style="position:absolute;left:11186;top:2764;width:10;height:20" coordorigin="11186,2764" coordsize="10,20">
              <v:shape style="position:absolute;left:11186;top:2764;width:10;height:20" coordorigin="11186,2764" coordsize="10,20" path="m11186,2784l11196,2784,11196,2764,11186,2764,11186,2784xe" filled="true" fillcolor="#000000" stroked="false">
                <v:path arrowok="t"/>
                <v:fill type="solid"/>
              </v:shape>
            </v:group>
            <v:group style="position:absolute;left:11186;top:2784;width:10;height:20" coordorigin="11186,2784" coordsize="10,20">
              <v:shape style="position:absolute;left:11186;top:2784;width:10;height:20" coordorigin="11186,2784" coordsize="10,20" path="m11186,2803l11196,2803,11196,2784,11186,2784,11186,2803xe" filled="true" fillcolor="#000000" stroked="false">
                <v:path arrowok="t"/>
                <v:fill type="solid"/>
              </v:shape>
            </v:group>
            <v:group style="position:absolute;left:11186;top:2803;width:10;height:20" coordorigin="11186,2803" coordsize="10,20">
              <v:shape style="position:absolute;left:11186;top:2803;width:10;height:20" coordorigin="11186,2803" coordsize="10,20" path="m11186,2822l11196,2822,11196,2803,11186,2803,11186,2822xe" filled="true" fillcolor="#000000" stroked="false">
                <v:path arrowok="t"/>
                <v:fill type="solid"/>
              </v:shape>
            </v:group>
            <v:group style="position:absolute;left:11186;top:2824;width:10;height:2" coordorigin="11186,2824" coordsize="10,2">
              <v:shape style="position:absolute;left:11186;top:2824;width:10;height:2" coordorigin="11186,2824" coordsize="10,0" path="m11186,2824l11196,2824e" filled="false" stroked="true" strokeweight=".23999pt" strokecolor="#000000">
                <v:path arrowok="t"/>
              </v:shape>
              <v:shape style="position:absolute;left:497;top:2726;width:5776;height:111" type="#_x0000_t75" stroked="false">
                <v:imagedata r:id="rId45" o:title=""/>
              </v:shape>
              <v:shape style="position:absolute;left:6248;top:2822;width:2843;height:15" type="#_x0000_t75" stroked="false">
                <v:imagedata r:id="rId46" o:title=""/>
              </v:shape>
              <v:shape style="position:absolute;left:9076;top:2827;width:2110;height:10" type="#_x0000_t75" stroked="false">
                <v:imagedata r:id="rId47" o:title=""/>
              </v:shape>
            </v:group>
            <v:group style="position:absolute;left:11186;top:2832;width:10;height:2" coordorigin="11186,2832" coordsize="10,2">
              <v:shape style="position:absolute;left:11186;top:2832;width:10;height:2" coordorigin="11186,2832" coordsize="10,0" path="m11186,2832l11196,2832e" filled="false" stroked="true" strokeweight=".50403pt" strokecolor="#000000">
                <v:path arrowok="t"/>
              </v:shape>
            </v:group>
            <v:group style="position:absolute;left:11186;top:2837;width:10;height:20" coordorigin="11186,2837" coordsize="10,20">
              <v:shape style="position:absolute;left:11186;top:2837;width:10;height:20" coordorigin="11186,2837" coordsize="10,20" path="m11186,2856l11196,2856,11196,2837,11186,2837,11186,2856xe" filled="true" fillcolor="#000000" stroked="false">
                <v:path arrowok="t"/>
                <v:fill type="solid"/>
              </v:shape>
            </v:group>
            <v:group style="position:absolute;left:11186;top:2856;width:10;height:20" coordorigin="11186,2856" coordsize="10,20">
              <v:shape style="position:absolute;left:11186;top:2856;width:10;height:20" coordorigin="11186,2856" coordsize="10,20" path="m11186,2875l11196,2875,11196,2856,11186,2856,11186,2875xe" filled="true" fillcolor="#000000" stroked="false">
                <v:path arrowok="t"/>
                <v:fill type="solid"/>
              </v:shape>
            </v:group>
            <v:group style="position:absolute;left:11186;top:2875;width:10;height:20" coordorigin="11186,2875" coordsize="10,20">
              <v:shape style="position:absolute;left:11186;top:2875;width:10;height:20" coordorigin="11186,2875" coordsize="10,20" path="m11186,2895l11196,2895,11196,2875,11186,2875,11186,2895xe" filled="true" fillcolor="#000000" stroked="false">
                <v:path arrowok="t"/>
                <v:fill type="solid"/>
              </v:shape>
            </v:group>
            <v:group style="position:absolute;left:11186;top:2895;width:10;height:20" coordorigin="11186,2895" coordsize="10,20">
              <v:shape style="position:absolute;left:11186;top:2895;width:10;height:20" coordorigin="11186,2895" coordsize="10,20" path="m11186,2914l11196,2914,11196,2895,11186,2895,11186,2914xe" filled="true" fillcolor="#000000" stroked="false">
                <v:path arrowok="t"/>
                <v:fill type="solid"/>
              </v:shape>
            </v:group>
            <v:group style="position:absolute;left:11186;top:2914;width:10;height:20" coordorigin="11186,2914" coordsize="10,20">
              <v:shape style="position:absolute;left:11186;top:2914;width:10;height:20" coordorigin="11186,2914" coordsize="10,20" path="m11186,2933l11196,2933,11196,2914,11186,2914,11186,2933xe" filled="true" fillcolor="#000000" stroked="false">
                <v:path arrowok="t"/>
                <v:fill type="solid"/>
              </v:shape>
            </v:group>
            <v:group style="position:absolute;left:11186;top:2933;width:10;height:20" coordorigin="11186,2933" coordsize="10,20">
              <v:shape style="position:absolute;left:11186;top:2933;width:10;height:20" coordorigin="11186,2933" coordsize="10,20" path="m11186,2952l11196,2952,11196,2933,11186,2933,11186,2952xe" filled="true" fillcolor="#000000" stroked="false">
                <v:path arrowok="t"/>
                <v:fill type="solid"/>
              </v:shape>
            </v:group>
            <v:group style="position:absolute;left:11186;top:2952;width:10;height:20" coordorigin="11186,2952" coordsize="10,20">
              <v:shape style="position:absolute;left:11186;top:2952;width:10;height:20" coordorigin="11186,2952" coordsize="10,20" path="m11186,2971l11196,2971,11196,2952,11186,2952,11186,2971xe" filled="true" fillcolor="#000000" stroked="false">
                <v:path arrowok="t"/>
                <v:fill type="solid"/>
              </v:shape>
            </v:group>
            <v:group style="position:absolute;left:11186;top:2971;width:10;height:20" coordorigin="11186,2971" coordsize="10,20">
              <v:shape style="position:absolute;left:11186;top:2971;width:10;height:20" coordorigin="11186,2971" coordsize="10,20" path="m11186,2991l11196,2991,11196,2971,11186,2971,11186,2991xe" filled="true" fillcolor="#000000" stroked="false">
                <v:path arrowok="t"/>
                <v:fill type="solid"/>
              </v:shape>
            </v:group>
            <v:group style="position:absolute;left:11186;top:2991;width:10;height:20" coordorigin="11186,2991" coordsize="10,20">
              <v:shape style="position:absolute;left:11186;top:2991;width:10;height:20" coordorigin="11186,2991" coordsize="10,20" path="m11186,3010l11196,3010,11196,2991,11186,2991,11186,3010xe" filled="true" fillcolor="#000000" stroked="false">
                <v:path arrowok="t"/>
                <v:fill type="solid"/>
              </v:shape>
            </v:group>
            <v:group style="position:absolute;left:11186;top:3010;width:10;height:20" coordorigin="11186,3010" coordsize="10,20">
              <v:shape style="position:absolute;left:11186;top:3010;width:10;height:20" coordorigin="11186,3010" coordsize="10,20" path="m11186,3029l11196,3029,11196,3010,11186,3010,11186,3029xe" filled="true" fillcolor="#000000" stroked="false">
                <v:path arrowok="t"/>
                <v:fill type="solid"/>
              </v:shape>
            </v:group>
            <v:group style="position:absolute;left:11186;top:3029;width:10;height:20" coordorigin="11186,3029" coordsize="10,20">
              <v:shape style="position:absolute;left:11186;top:3029;width:10;height:20" coordorigin="11186,3029" coordsize="10,20" path="m11186,3048l11196,3048,11196,3029,11186,3029,11186,3048xe" filled="true" fillcolor="#000000" stroked="false">
                <v:path arrowok="t"/>
                <v:fill type="solid"/>
              </v:shape>
            </v:group>
            <v:group style="position:absolute;left:11186;top:3048;width:10;height:20" coordorigin="11186,3048" coordsize="10,20">
              <v:shape style="position:absolute;left:11186;top:3048;width:10;height:20" coordorigin="11186,3048" coordsize="10,20" path="m11186,3067l11196,3067,11196,3048,11186,3048,11186,3067xe" filled="true" fillcolor="#000000" stroked="false">
                <v:path arrowok="t"/>
                <v:fill type="solid"/>
              </v:shape>
            </v:group>
            <v:group style="position:absolute;left:11186;top:3067;width:10;height:20" coordorigin="11186,3067" coordsize="10,20">
              <v:shape style="position:absolute;left:11186;top:3067;width:10;height:20" coordorigin="11186,3067" coordsize="10,20" path="m11186,3087l11196,3087,11196,3067,11186,3067,11186,3087xe" filled="true" fillcolor="#000000" stroked="false">
                <v:path arrowok="t"/>
                <v:fill type="solid"/>
              </v:shape>
            </v:group>
            <v:group style="position:absolute;left:11186;top:3087;width:10;height:20" coordorigin="11186,3087" coordsize="10,20">
              <v:shape style="position:absolute;left:11186;top:3087;width:10;height:20" coordorigin="11186,3087" coordsize="10,20" path="m11186,3106l11196,3106,11196,3087,11186,3087,11186,3106xe" filled="true" fillcolor="#000000" stroked="false">
                <v:path arrowok="t"/>
                <v:fill type="solid"/>
              </v:shape>
            </v:group>
            <v:group style="position:absolute;left:11186;top:3106;width:10;height:20" coordorigin="11186,3106" coordsize="10,20">
              <v:shape style="position:absolute;left:11186;top:3106;width:10;height:20" coordorigin="11186,3106" coordsize="10,20" path="m11186,3125l11196,3125,11196,3106,11186,3106,11186,3125xe" filled="true" fillcolor="#000000" stroked="false">
                <v:path arrowok="t"/>
                <v:fill type="solid"/>
              </v:shape>
            </v:group>
            <v:group style="position:absolute;left:11186;top:3125;width:10;height:20" coordorigin="11186,3125" coordsize="10,20">
              <v:shape style="position:absolute;left:11186;top:3125;width:10;height:20" coordorigin="11186,3125" coordsize="10,20" path="m11186,3144l11196,3144,11196,3125,11186,3125,11186,3144xe" filled="true" fillcolor="#000000" stroked="false">
                <v:path arrowok="t"/>
                <v:fill type="solid"/>
              </v:shape>
            </v:group>
            <v:group style="position:absolute;left:11186;top:3144;width:10;height:20" coordorigin="11186,3144" coordsize="10,20">
              <v:shape style="position:absolute;left:11186;top:3144;width:10;height:20" coordorigin="11186,3144" coordsize="10,20" path="m11186,3163l11196,3163,11196,3144,11186,3144,11186,3163xe" filled="true" fillcolor="#000000" stroked="false">
                <v:path arrowok="t"/>
                <v:fill type="solid"/>
              </v:shape>
            </v:group>
            <v:group style="position:absolute;left:11186;top:3163;width:10;height:20" coordorigin="11186,3163" coordsize="10,20">
              <v:shape style="position:absolute;left:11186;top:3163;width:10;height:20" coordorigin="11186,3163" coordsize="10,20" path="m11186,3183l11196,3183,11196,3163,11186,3163,11186,3183xe" filled="true" fillcolor="#000000" stroked="false">
                <v:path arrowok="t"/>
                <v:fill type="solid"/>
              </v:shape>
            </v:group>
            <v:group style="position:absolute;left:11186;top:3183;width:10;height:20" coordorigin="11186,3183" coordsize="10,20">
              <v:shape style="position:absolute;left:11186;top:3183;width:10;height:20" coordorigin="11186,3183" coordsize="10,20" path="m11186,3202l11196,3202,11196,3183,11186,3183,11186,3202xe" filled="true" fillcolor="#000000" stroked="false">
                <v:path arrowok="t"/>
                <v:fill type="solid"/>
              </v:shape>
            </v:group>
            <v:group style="position:absolute;left:11186;top:3202;width:10;height:20" coordorigin="11186,3202" coordsize="10,20">
              <v:shape style="position:absolute;left:11186;top:3202;width:10;height:20" coordorigin="11186,3202" coordsize="10,20" path="m11186,3221l11196,3221,11196,3202,11186,3202,11186,3221xe" filled="true" fillcolor="#000000" stroked="false">
                <v:path arrowok="t"/>
                <v:fill type="solid"/>
              </v:shape>
            </v:group>
            <v:group style="position:absolute;left:11186;top:3221;width:10;height:20" coordorigin="11186,3221" coordsize="10,20">
              <v:shape style="position:absolute;left:11186;top:3221;width:10;height:20" coordorigin="11186,3221" coordsize="10,20" path="m11186,3240l11196,3240,11196,3221,11186,3221,11186,3240xe" filled="true" fillcolor="#000000" stroked="false">
                <v:path arrowok="t"/>
                <v:fill type="solid"/>
              </v:shape>
              <v:shape style="position:absolute;left:497;top:3144;width:5775;height:108" type="#_x0000_t75" stroked="false">
                <v:imagedata r:id="rId42" o:title=""/>
              </v:shape>
              <v:shape style="position:absolute;left:6248;top:3240;width:2843;height:12" type="#_x0000_t75" stroked="false">
                <v:imagedata r:id="rId43" o:title=""/>
              </v:shape>
              <v:shape style="position:absolute;left:9076;top:3240;width:2119;height:12" type="#_x0000_t75" stroked="false">
                <v:imagedata r:id="rId44" o:title=""/>
              </v:shape>
            </v:group>
            <v:group style="position:absolute;left:11186;top:3247;width:10;height:2" coordorigin="11186,3247" coordsize="10,2">
              <v:shape style="position:absolute;left:11186;top:3247;width:10;height:2" coordorigin="11186,3247" coordsize="10,0" path="m11186,3247l11196,3247e" filled="false" stroked="true" strokeweight=".47998pt" strokecolor="#000000">
                <v:path arrowok="t"/>
              </v:shape>
            </v:group>
            <v:group style="position:absolute;left:11186;top:3252;width:10;height:20" coordorigin="11186,3252" coordsize="10,20">
              <v:shape style="position:absolute;left:11186;top:3252;width:10;height:20" coordorigin="11186,3252" coordsize="10,20" path="m11186,3271l11196,3271,11196,3252,11186,3252,11186,3271xe" filled="true" fillcolor="#000000" stroked="false">
                <v:path arrowok="t"/>
                <v:fill type="solid"/>
              </v:shape>
            </v:group>
            <v:group style="position:absolute;left:11186;top:3271;width:10;height:20" coordorigin="11186,3271" coordsize="10,20">
              <v:shape style="position:absolute;left:11186;top:3271;width:10;height:20" coordorigin="11186,3271" coordsize="10,20" path="m11186,3291l11196,3291,11196,3271,11186,3271,11186,3291xe" filled="true" fillcolor="#000000" stroked="false">
                <v:path arrowok="t"/>
                <v:fill type="solid"/>
              </v:shape>
            </v:group>
            <v:group style="position:absolute;left:11186;top:3291;width:10;height:20" coordorigin="11186,3291" coordsize="10,20">
              <v:shape style="position:absolute;left:11186;top:3291;width:10;height:20" coordorigin="11186,3291" coordsize="10,20" path="m11186,3310l11196,3310,11196,3291,11186,3291,11186,3310xe" filled="true" fillcolor="#000000" stroked="false">
                <v:path arrowok="t"/>
                <v:fill type="solid"/>
              </v:shape>
            </v:group>
            <v:group style="position:absolute;left:11186;top:3310;width:10;height:20" coordorigin="11186,3310" coordsize="10,20">
              <v:shape style="position:absolute;left:11186;top:3310;width:10;height:20" coordorigin="11186,3310" coordsize="10,20" path="m11186,3329l11196,3329,11196,3310,11186,3310,11186,3329xe" filled="true" fillcolor="#000000" stroked="false">
                <v:path arrowok="t"/>
                <v:fill type="solid"/>
              </v:shape>
            </v:group>
            <v:group style="position:absolute;left:11186;top:3329;width:10;height:20" coordorigin="11186,3329" coordsize="10,20">
              <v:shape style="position:absolute;left:11186;top:3329;width:10;height:20" coordorigin="11186,3329" coordsize="10,20" path="m11186,3348l11196,3348,11196,3329,11186,3329,11186,3348xe" filled="true" fillcolor="#000000" stroked="false">
                <v:path arrowok="t"/>
                <v:fill type="solid"/>
              </v:shape>
            </v:group>
            <v:group style="position:absolute;left:11186;top:3348;width:10;height:20" coordorigin="11186,3348" coordsize="10,20">
              <v:shape style="position:absolute;left:11186;top:3348;width:10;height:20" coordorigin="11186,3348" coordsize="10,20" path="m11186,3367l11196,3367,11196,3348,11186,3348,11186,3367xe" filled="true" fillcolor="#000000" stroked="false">
                <v:path arrowok="t"/>
                <v:fill type="solid"/>
              </v:shape>
            </v:group>
            <v:group style="position:absolute;left:11186;top:3367;width:10;height:20" coordorigin="11186,3367" coordsize="10,20">
              <v:shape style="position:absolute;left:11186;top:3367;width:10;height:20" coordorigin="11186,3367" coordsize="10,20" path="m11186,3387l11196,3387,11196,3367,11186,3367,11186,3387xe" filled="true" fillcolor="#000000" stroked="false">
                <v:path arrowok="t"/>
                <v:fill type="solid"/>
              </v:shape>
            </v:group>
            <v:group style="position:absolute;left:11186;top:3387;width:10;height:20" coordorigin="11186,3387" coordsize="10,20">
              <v:shape style="position:absolute;left:11186;top:3387;width:10;height:20" coordorigin="11186,3387" coordsize="10,20" path="m11186,3406l11196,3406,11196,3387,11186,3387,11186,3406xe" filled="true" fillcolor="#000000" stroked="false">
                <v:path arrowok="t"/>
                <v:fill type="solid"/>
              </v:shape>
            </v:group>
            <v:group style="position:absolute;left:11186;top:3406;width:10;height:20" coordorigin="11186,3406" coordsize="10,20">
              <v:shape style="position:absolute;left:11186;top:3406;width:10;height:20" coordorigin="11186,3406" coordsize="10,20" path="m11186,3425l11196,3425,11196,3406,11186,3406,11186,3425xe" filled="true" fillcolor="#000000" stroked="false">
                <v:path arrowok="t"/>
                <v:fill type="solid"/>
              </v:shape>
            </v:group>
            <v:group style="position:absolute;left:11186;top:3425;width:10;height:20" coordorigin="11186,3425" coordsize="10,20">
              <v:shape style="position:absolute;left:11186;top:3425;width:10;height:20" coordorigin="11186,3425" coordsize="10,20" path="m11186,3444l11196,3444,11196,3425,11186,3425,11186,3444xe" filled="true" fillcolor="#000000" stroked="false">
                <v:path arrowok="t"/>
                <v:fill type="solid"/>
              </v:shape>
            </v:group>
            <v:group style="position:absolute;left:11186;top:3444;width:10;height:20" coordorigin="11186,3444" coordsize="10,20">
              <v:shape style="position:absolute;left:11186;top:3444;width:10;height:20" coordorigin="11186,3444" coordsize="10,20" path="m11186,3463l11196,3463,11196,3444,11186,3444,11186,3463xe" filled="true" fillcolor="#000000" stroked="false">
                <v:path arrowok="t"/>
                <v:fill type="solid"/>
              </v:shape>
            </v:group>
            <v:group style="position:absolute;left:11186;top:3463;width:10;height:20" coordorigin="11186,3463" coordsize="10,20">
              <v:shape style="position:absolute;left:11186;top:3463;width:10;height:20" coordorigin="11186,3463" coordsize="10,20" path="m11186,3483l11196,3483,11196,3463,11186,3463,11186,3483xe" filled="true" fillcolor="#000000" stroked="false">
                <v:path arrowok="t"/>
                <v:fill type="solid"/>
              </v:shape>
            </v:group>
            <v:group style="position:absolute;left:11186;top:3483;width:10;height:20" coordorigin="11186,3483" coordsize="10,20">
              <v:shape style="position:absolute;left:11186;top:3483;width:10;height:20" coordorigin="11186,3483" coordsize="10,20" path="m11186,3502l11196,3502,11196,3483,11186,3483,11186,3502xe" filled="true" fillcolor="#000000" stroked="false">
                <v:path arrowok="t"/>
                <v:fill type="solid"/>
              </v:shape>
            </v:group>
            <v:group style="position:absolute;left:11186;top:3502;width:10;height:20" coordorigin="11186,3502" coordsize="10,20">
              <v:shape style="position:absolute;left:11186;top:3502;width:10;height:20" coordorigin="11186,3502" coordsize="10,20" path="m11186,3521l11196,3521,11196,3502,11186,3502,11186,3521xe" filled="true" fillcolor="#000000" stroked="false">
                <v:path arrowok="t"/>
                <v:fill type="solid"/>
              </v:shape>
            </v:group>
            <v:group style="position:absolute;left:11186;top:3521;width:10;height:20" coordorigin="11186,3521" coordsize="10,20">
              <v:shape style="position:absolute;left:11186;top:3521;width:10;height:20" coordorigin="11186,3521" coordsize="10,20" path="m11186,3540l11196,3540,11196,3521,11186,3521,11186,3540xe" filled="true" fillcolor="#000000" stroked="false">
                <v:path arrowok="t"/>
                <v:fill type="solid"/>
              </v:shape>
            </v:group>
            <v:group style="position:absolute;left:11186;top:3540;width:10;height:20" coordorigin="11186,3540" coordsize="10,20">
              <v:shape style="position:absolute;left:11186;top:3540;width:10;height:20" coordorigin="11186,3540" coordsize="10,20" path="m11186,3559l11196,3559,11196,3540,11186,3540,11186,3559xe" filled="true" fillcolor="#000000" stroked="false">
                <v:path arrowok="t"/>
                <v:fill type="solid"/>
              </v:shape>
            </v:group>
            <v:group style="position:absolute;left:11186;top:3559;width:10;height:20" coordorigin="11186,3559" coordsize="10,20">
              <v:shape style="position:absolute;left:11186;top:3559;width:10;height:20" coordorigin="11186,3559" coordsize="10,20" path="m11186,3579l11196,3579,11196,3559,11186,3559,11186,3579xe" filled="true" fillcolor="#000000" stroked="false">
                <v:path arrowok="t"/>
                <v:fill type="solid"/>
              </v:shape>
            </v:group>
            <v:group style="position:absolute;left:11186;top:3579;width:10;height:20" coordorigin="11186,3579" coordsize="10,20">
              <v:shape style="position:absolute;left:11186;top:3579;width:10;height:20" coordorigin="11186,3579" coordsize="10,20" path="m11186,3598l11196,3598,11196,3579,11186,3579,11186,3598xe" filled="true" fillcolor="#000000" stroked="false">
                <v:path arrowok="t"/>
                <v:fill type="solid"/>
              </v:shape>
            </v:group>
            <v:group style="position:absolute;left:11186;top:3598;width:10;height:20" coordorigin="11186,3598" coordsize="10,20">
              <v:shape style="position:absolute;left:11186;top:3598;width:10;height:20" coordorigin="11186,3598" coordsize="10,20" path="m11186,3617l11196,3617,11196,3598,11186,3598,11186,3617xe" filled="true" fillcolor="#000000" stroked="false">
                <v:path arrowok="t"/>
                <v:fill type="solid"/>
              </v:shape>
            </v:group>
            <v:group style="position:absolute;left:11186;top:3617;width:10;height:20" coordorigin="11186,3617" coordsize="10,20">
              <v:shape style="position:absolute;left:11186;top:3617;width:10;height:20" coordorigin="11186,3617" coordsize="10,20" path="m11186,3636l11196,3636,11196,3617,11186,3617,11186,3636xe" filled="true" fillcolor="#000000" stroked="false">
                <v:path arrowok="t"/>
                <v:fill type="solid"/>
              </v:shape>
            </v:group>
            <v:group style="position:absolute;left:11186;top:3636;width:10;height:20" coordorigin="11186,3636" coordsize="10,20">
              <v:shape style="position:absolute;left:11186;top:3636;width:10;height:20" coordorigin="11186,3636" coordsize="10,20" path="m11186,3655l11196,3655,11196,3636,11186,3636,11186,3655xe" filled="true" fillcolor="#000000" stroked="false">
                <v:path arrowok="t"/>
                <v:fill type="solid"/>
              </v:shape>
              <v:shape style="position:absolute;left:497;top:3559;width:5775;height:108" type="#_x0000_t75" stroked="false">
                <v:imagedata r:id="rId40" o:title=""/>
              </v:shape>
              <v:shape style="position:absolute;left:6248;top:3655;width:2843;height:12" type="#_x0000_t75" stroked="false">
                <v:imagedata r:id="rId48" o:title=""/>
              </v:shape>
              <v:shape style="position:absolute;left:9076;top:3655;width:2119;height:12" type="#_x0000_t75" stroked="false">
                <v:imagedata r:id="rId44" o:title=""/>
              </v:shape>
            </v:group>
            <v:group style="position:absolute;left:11186;top:3663;width:10;height:2" coordorigin="11186,3663" coordsize="10,2">
              <v:shape style="position:absolute;left:11186;top:3663;width:10;height:2" coordorigin="11186,3663" coordsize="10,0" path="m11186,3663l11196,3663e" filled="false" stroked="true" strokeweight=".48004pt" strokecolor="#000000">
                <v:path arrowok="t"/>
              </v:shape>
            </v:group>
            <v:group style="position:absolute;left:11186;top:3667;width:10;height:20" coordorigin="11186,3667" coordsize="10,20">
              <v:shape style="position:absolute;left:11186;top:3667;width:10;height:20" coordorigin="11186,3667" coordsize="10,20" path="m11186,3687l11196,3687,11196,3667,11186,3667,11186,3687xe" filled="true" fillcolor="#000000" stroked="false">
                <v:path arrowok="t"/>
                <v:fill type="solid"/>
              </v:shape>
            </v:group>
            <v:group style="position:absolute;left:11186;top:3687;width:10;height:20" coordorigin="11186,3687" coordsize="10,20">
              <v:shape style="position:absolute;left:11186;top:3687;width:10;height:20" coordorigin="11186,3687" coordsize="10,20" path="m11186,3706l11196,3706,11196,3687,11186,3687,11186,3706xe" filled="true" fillcolor="#000000" stroked="false">
                <v:path arrowok="t"/>
                <v:fill type="solid"/>
              </v:shape>
            </v:group>
            <v:group style="position:absolute;left:11186;top:3706;width:10;height:20" coordorigin="11186,3706" coordsize="10,20">
              <v:shape style="position:absolute;left:11186;top:3706;width:10;height:20" coordorigin="11186,3706" coordsize="10,20" path="m11186,3725l11196,3725,11196,3706,11186,3706,11186,3725xe" filled="true" fillcolor="#000000" stroked="false">
                <v:path arrowok="t"/>
                <v:fill type="solid"/>
              </v:shape>
            </v:group>
            <v:group style="position:absolute;left:11186;top:3725;width:10;height:20" coordorigin="11186,3725" coordsize="10,20">
              <v:shape style="position:absolute;left:11186;top:3725;width:10;height:20" coordorigin="11186,3725" coordsize="10,20" path="m11186,3744l11196,3744,11196,3725,11186,3725,11186,3744xe" filled="true" fillcolor="#000000" stroked="false">
                <v:path arrowok="t"/>
                <v:fill type="solid"/>
              </v:shape>
            </v:group>
            <v:group style="position:absolute;left:11186;top:3744;width:10;height:20" coordorigin="11186,3744" coordsize="10,20">
              <v:shape style="position:absolute;left:11186;top:3744;width:10;height:20" coordorigin="11186,3744" coordsize="10,20" path="m11186,3763l11196,3763,11196,3744,11186,3744,11186,3763xe" filled="true" fillcolor="#000000" stroked="false">
                <v:path arrowok="t"/>
                <v:fill type="solid"/>
              </v:shape>
            </v:group>
            <v:group style="position:absolute;left:11186;top:3763;width:10;height:20" coordorigin="11186,3763" coordsize="10,20">
              <v:shape style="position:absolute;left:11186;top:3763;width:10;height:20" coordorigin="11186,3763" coordsize="10,20" path="m11186,3783l11196,3783,11196,3763,11186,3763,11186,3783xe" filled="true" fillcolor="#000000" stroked="false">
                <v:path arrowok="t"/>
                <v:fill type="solid"/>
              </v:shape>
            </v:group>
            <v:group style="position:absolute;left:11186;top:3783;width:10;height:20" coordorigin="11186,3783" coordsize="10,20">
              <v:shape style="position:absolute;left:11186;top:3783;width:10;height:20" coordorigin="11186,3783" coordsize="10,20" path="m11186,3802l11196,3802,11196,3783,11186,3783,11186,3802xe" filled="true" fillcolor="#000000" stroked="false">
                <v:path arrowok="t"/>
                <v:fill type="solid"/>
              </v:shape>
            </v:group>
            <v:group style="position:absolute;left:11186;top:3802;width:10;height:20" coordorigin="11186,3802" coordsize="10,20">
              <v:shape style="position:absolute;left:11186;top:3802;width:10;height:20" coordorigin="11186,3802" coordsize="10,20" path="m11186,3821l11196,3821,11196,3802,11186,3802,11186,3821xe" filled="true" fillcolor="#000000" stroked="false">
                <v:path arrowok="t"/>
                <v:fill type="solid"/>
              </v:shape>
            </v:group>
            <v:group style="position:absolute;left:11186;top:3821;width:10;height:20" coordorigin="11186,3821" coordsize="10,20">
              <v:shape style="position:absolute;left:11186;top:3821;width:10;height:20" coordorigin="11186,3821" coordsize="10,20" path="m11186,3840l11196,3840,11196,3821,11186,3821,11186,3840xe" filled="true" fillcolor="#000000" stroked="false">
                <v:path arrowok="t"/>
                <v:fill type="solid"/>
              </v:shape>
            </v:group>
            <v:group style="position:absolute;left:11186;top:3840;width:10;height:20" coordorigin="11186,3840" coordsize="10,20">
              <v:shape style="position:absolute;left:11186;top:3840;width:10;height:20" coordorigin="11186,3840" coordsize="10,20" path="m11186,3859l11196,3859,11196,3840,11186,3840,11186,3859xe" filled="true" fillcolor="#000000" stroked="false">
                <v:path arrowok="t"/>
                <v:fill type="solid"/>
              </v:shape>
            </v:group>
            <v:group style="position:absolute;left:11186;top:3859;width:10;height:20" coordorigin="11186,3859" coordsize="10,20">
              <v:shape style="position:absolute;left:11186;top:3859;width:10;height:20" coordorigin="11186,3859" coordsize="10,20" path="m11186,3879l11196,3879,11196,3859,11186,3859,11186,3879xe" filled="true" fillcolor="#000000" stroked="false">
                <v:path arrowok="t"/>
                <v:fill type="solid"/>
              </v:shape>
            </v:group>
            <v:group style="position:absolute;left:11186;top:3879;width:10;height:20" coordorigin="11186,3879" coordsize="10,20">
              <v:shape style="position:absolute;left:11186;top:3879;width:10;height:20" coordorigin="11186,3879" coordsize="10,20" path="m11186,3898l11196,3898,11196,3879,11186,3879,11186,3898xe" filled="true" fillcolor="#000000" stroked="false">
                <v:path arrowok="t"/>
                <v:fill type="solid"/>
              </v:shape>
            </v:group>
            <v:group style="position:absolute;left:11186;top:3898;width:10;height:20" coordorigin="11186,3898" coordsize="10,20">
              <v:shape style="position:absolute;left:11186;top:3898;width:10;height:20" coordorigin="11186,3898" coordsize="10,20" path="m11186,3917l11196,3917,11196,3898,11186,3898,11186,3917xe" filled="true" fillcolor="#000000" stroked="false">
                <v:path arrowok="t"/>
                <v:fill type="solid"/>
              </v:shape>
            </v:group>
            <v:group style="position:absolute;left:11186;top:3917;width:10;height:20" coordorigin="11186,3917" coordsize="10,20">
              <v:shape style="position:absolute;left:11186;top:3917;width:10;height:20" coordorigin="11186,3917" coordsize="10,20" path="m11186,3936l11196,3936,11196,3917,11186,3917,11186,3936xe" filled="true" fillcolor="#000000" stroked="false">
                <v:path arrowok="t"/>
                <v:fill type="solid"/>
              </v:shape>
            </v:group>
            <v:group style="position:absolute;left:11186;top:3936;width:10;height:20" coordorigin="11186,3936" coordsize="10,20">
              <v:shape style="position:absolute;left:11186;top:3936;width:10;height:20" coordorigin="11186,3936" coordsize="10,20" path="m11186,3955l11196,3955,11196,3936,11186,3936,11186,3955xe" filled="true" fillcolor="#000000" stroked="false">
                <v:path arrowok="t"/>
                <v:fill type="solid"/>
              </v:shape>
            </v:group>
            <v:group style="position:absolute;left:11186;top:3955;width:10;height:20" coordorigin="11186,3955" coordsize="10,20">
              <v:shape style="position:absolute;left:11186;top:3955;width:10;height:20" coordorigin="11186,3955" coordsize="10,20" path="m11186,3975l11196,3975,11196,3955,11186,3955,11186,3975xe" filled="true" fillcolor="#000000" stroked="false">
                <v:path arrowok="t"/>
                <v:fill type="solid"/>
              </v:shape>
            </v:group>
            <v:group style="position:absolute;left:11186;top:3975;width:10;height:20" coordorigin="11186,3975" coordsize="10,20">
              <v:shape style="position:absolute;left:11186;top:3975;width:10;height:20" coordorigin="11186,3975" coordsize="10,20" path="m11186,3994l11196,3994,11196,3975,11186,3975,11186,3994xe" filled="true" fillcolor="#000000" stroked="false">
                <v:path arrowok="t"/>
                <v:fill type="solid"/>
              </v:shape>
            </v:group>
            <v:group style="position:absolute;left:11186;top:3994;width:10;height:20" coordorigin="11186,3994" coordsize="10,20">
              <v:shape style="position:absolute;left:11186;top:3994;width:10;height:20" coordorigin="11186,3994" coordsize="10,20" path="m11186,4013l11196,4013,11196,3994,11186,3994,11186,4013xe" filled="true" fillcolor="#000000" stroked="false">
                <v:path arrowok="t"/>
                <v:fill type="solid"/>
              </v:shape>
            </v:group>
            <v:group style="position:absolute;left:11186;top:4013;width:10;height:20" coordorigin="11186,4013" coordsize="10,20">
              <v:shape style="position:absolute;left:11186;top:4013;width:10;height:20" coordorigin="11186,4013" coordsize="10,20" path="m11186,4032l11196,4032,11196,4013,11186,4013,11186,4032xe" filled="true" fillcolor="#000000" stroked="false">
                <v:path arrowok="t"/>
                <v:fill type="solid"/>
              </v:shape>
            </v:group>
            <v:group style="position:absolute;left:11186;top:4032;width:10;height:20" coordorigin="11186,4032" coordsize="10,20">
              <v:shape style="position:absolute;left:11186;top:4032;width:10;height:20" coordorigin="11186,4032" coordsize="10,20" path="m11186,4051l11196,4051,11196,4032,11186,4032,11186,4051xe" filled="true" fillcolor="#000000" stroked="false">
                <v:path arrowok="t"/>
                <v:fill type="solid"/>
              </v:shape>
            </v:group>
            <v:group style="position:absolute;left:11186;top:4051;width:10;height:20" coordorigin="11186,4051" coordsize="10,20">
              <v:shape style="position:absolute;left:11186;top:4051;width:10;height:20" coordorigin="11186,4051" coordsize="10,20" path="m11186,4071l11196,4071,11196,4051,11186,4051,11186,4071xe" filled="true" fillcolor="#000000" stroked="false">
                <v:path arrowok="t"/>
                <v:fill type="solid"/>
              </v:shape>
            </v:group>
            <v:group style="position:absolute;left:11186;top:4073;width:10;height:2" coordorigin="11186,4073" coordsize="10,2">
              <v:shape style="position:absolute;left:11186;top:4073;width:10;height:2" coordorigin="11186,4073" coordsize="10,0" path="m11186,4073l11196,4073e" filled="false" stroked="true" strokeweight=".23999pt" strokecolor="#000000">
                <v:path arrowok="t"/>
              </v:shape>
              <v:shape style="position:absolute;left:497;top:3975;width:5775;height:110" type="#_x0000_t75" stroked="false">
                <v:imagedata r:id="rId37" o:title=""/>
              </v:shape>
              <v:shape style="position:absolute;left:6248;top:4071;width:2843;height:14" type="#_x0000_t75" stroked="false">
                <v:imagedata r:id="rId49" o:title=""/>
              </v:shape>
              <v:shape style="position:absolute;left:9076;top:4075;width:2110;height:10" type="#_x0000_t75" stroked="false">
                <v:imagedata r:id="rId50" o:title=""/>
              </v:shape>
            </v:group>
            <v:group style="position:absolute;left:11186;top:4080;width:10;height:2" coordorigin="11186,4080" coordsize="10,2">
              <v:shape style="position:absolute;left:11186;top:4080;width:10;height:2" coordorigin="11186,4080" coordsize="10,0" path="m11186,4080l11196,4080e" filled="false" stroked="true" strokeweight=".48001pt" strokecolor="#000000">
                <v:path arrowok="t"/>
              </v:shape>
            </v:group>
            <v:group style="position:absolute;left:11186;top:4085;width:10;height:20" coordorigin="11186,4085" coordsize="10,20">
              <v:shape style="position:absolute;left:11186;top:4085;width:10;height:20" coordorigin="11186,4085" coordsize="10,20" path="m11186,4104l11196,4104,11196,4085,11186,4085,11186,4104xe" filled="true" fillcolor="#000000" stroked="false">
                <v:path arrowok="t"/>
                <v:fill type="solid"/>
              </v:shape>
            </v:group>
            <v:group style="position:absolute;left:11186;top:4104;width:10;height:20" coordorigin="11186,4104" coordsize="10,20">
              <v:shape style="position:absolute;left:11186;top:4104;width:10;height:20" coordorigin="11186,4104" coordsize="10,20" path="m11186,4123l11196,4123,11196,4104,11186,4104,11186,4123xe" filled="true" fillcolor="#000000" stroked="false">
                <v:path arrowok="t"/>
                <v:fill type="solid"/>
              </v:shape>
            </v:group>
            <v:group style="position:absolute;left:11186;top:4123;width:10;height:20" coordorigin="11186,4123" coordsize="10,20">
              <v:shape style="position:absolute;left:11186;top:4123;width:10;height:20" coordorigin="11186,4123" coordsize="10,20" path="m11186,4143l11196,4143,11196,4123,11186,4123,11186,4143xe" filled="true" fillcolor="#000000" stroked="false">
                <v:path arrowok="t"/>
                <v:fill type="solid"/>
              </v:shape>
            </v:group>
            <v:group style="position:absolute;left:11186;top:4143;width:10;height:20" coordorigin="11186,4143" coordsize="10,20">
              <v:shape style="position:absolute;left:11186;top:4143;width:10;height:20" coordorigin="11186,4143" coordsize="10,20" path="m11186,4162l11196,4162,11196,4143,11186,4143,11186,4162xe" filled="true" fillcolor="#000000" stroked="false">
                <v:path arrowok="t"/>
                <v:fill type="solid"/>
              </v:shape>
            </v:group>
            <v:group style="position:absolute;left:11186;top:4162;width:10;height:20" coordorigin="11186,4162" coordsize="10,20">
              <v:shape style="position:absolute;left:11186;top:4162;width:10;height:20" coordorigin="11186,4162" coordsize="10,20" path="m11186,4181l11196,4181,11196,4162,11186,4162,11186,4181xe" filled="true" fillcolor="#000000" stroked="false">
                <v:path arrowok="t"/>
                <v:fill type="solid"/>
              </v:shape>
            </v:group>
            <v:group style="position:absolute;left:11186;top:4181;width:10;height:20" coordorigin="11186,4181" coordsize="10,20">
              <v:shape style="position:absolute;left:11186;top:4181;width:10;height:20" coordorigin="11186,4181" coordsize="10,20" path="m11186,4200l11196,4200,11196,4181,11186,4181,11186,4200xe" filled="true" fillcolor="#000000" stroked="false">
                <v:path arrowok="t"/>
                <v:fill type="solid"/>
              </v:shape>
            </v:group>
            <v:group style="position:absolute;left:11186;top:4200;width:10;height:20" coordorigin="11186,4200" coordsize="10,20">
              <v:shape style="position:absolute;left:11186;top:4200;width:10;height:20" coordorigin="11186,4200" coordsize="10,20" path="m11186,4219l11196,4219,11196,4200,11186,4200,11186,4219xe" filled="true" fillcolor="#000000" stroked="false">
                <v:path arrowok="t"/>
                <v:fill type="solid"/>
              </v:shape>
            </v:group>
            <v:group style="position:absolute;left:11186;top:4219;width:10;height:20" coordorigin="11186,4219" coordsize="10,20">
              <v:shape style="position:absolute;left:11186;top:4219;width:10;height:20" coordorigin="11186,4219" coordsize="10,20" path="m11186,4239l11196,4239,11196,4219,11186,4219,11186,4239xe" filled="true" fillcolor="#000000" stroked="false">
                <v:path arrowok="t"/>
                <v:fill type="solid"/>
              </v:shape>
            </v:group>
            <v:group style="position:absolute;left:11186;top:4239;width:10;height:20" coordorigin="11186,4239" coordsize="10,20">
              <v:shape style="position:absolute;left:11186;top:4239;width:10;height:20" coordorigin="11186,4239" coordsize="10,20" path="m11186,4258l11196,4258,11196,4239,11186,4239,11186,4258xe" filled="true" fillcolor="#000000" stroked="false">
                <v:path arrowok="t"/>
                <v:fill type="solid"/>
              </v:shape>
            </v:group>
            <v:group style="position:absolute;left:11186;top:4258;width:10;height:20" coordorigin="11186,4258" coordsize="10,20">
              <v:shape style="position:absolute;left:11186;top:4258;width:10;height:20" coordorigin="11186,4258" coordsize="10,20" path="m11186,4277l11196,4277,11196,4258,11186,4258,11186,4277xe" filled="true" fillcolor="#000000" stroked="false">
                <v:path arrowok="t"/>
                <v:fill type="solid"/>
              </v:shape>
            </v:group>
            <v:group style="position:absolute;left:11186;top:4277;width:10;height:20" coordorigin="11186,4277" coordsize="10,20">
              <v:shape style="position:absolute;left:11186;top:4277;width:10;height:20" coordorigin="11186,4277" coordsize="10,20" path="m11186,4296l11196,4296,11196,4277,11186,4277,11186,4296xe" filled="true" fillcolor="#000000" stroked="false">
                <v:path arrowok="t"/>
                <v:fill type="solid"/>
              </v:shape>
            </v:group>
            <v:group style="position:absolute;left:11186;top:4296;width:10;height:20" coordorigin="11186,4296" coordsize="10,20">
              <v:shape style="position:absolute;left:11186;top:4296;width:10;height:20" coordorigin="11186,4296" coordsize="10,20" path="m11186,4315l11196,4315,11196,4296,11186,4296,11186,4315xe" filled="true" fillcolor="#000000" stroked="false">
                <v:path arrowok="t"/>
                <v:fill type="solid"/>
              </v:shape>
            </v:group>
            <v:group style="position:absolute;left:11186;top:4315;width:10;height:20" coordorigin="11186,4315" coordsize="10,20">
              <v:shape style="position:absolute;left:11186;top:4315;width:10;height:20" coordorigin="11186,4315" coordsize="10,20" path="m11186,4335l11196,4335,11196,4315,11186,4315,11186,4335xe" filled="true" fillcolor="#000000" stroked="false">
                <v:path arrowok="t"/>
                <v:fill type="solid"/>
              </v:shape>
            </v:group>
            <v:group style="position:absolute;left:11186;top:4335;width:10;height:20" coordorigin="11186,4335" coordsize="10,20">
              <v:shape style="position:absolute;left:11186;top:4335;width:10;height:20" coordorigin="11186,4335" coordsize="10,20" path="m11186,4354l11196,4354,11196,4335,11186,4335,11186,4354xe" filled="true" fillcolor="#000000" stroked="false">
                <v:path arrowok="t"/>
                <v:fill type="solid"/>
              </v:shape>
            </v:group>
            <v:group style="position:absolute;left:11186;top:4354;width:10;height:20" coordorigin="11186,4354" coordsize="10,20">
              <v:shape style="position:absolute;left:11186;top:4354;width:10;height:20" coordorigin="11186,4354" coordsize="10,20" path="m11186,4373l11196,4373,11196,4354,11186,4354,11186,4373xe" filled="true" fillcolor="#000000" stroked="false">
                <v:path arrowok="t"/>
                <v:fill type="solid"/>
              </v:shape>
            </v:group>
            <v:group style="position:absolute;left:11186;top:4373;width:10;height:20" coordorigin="11186,4373" coordsize="10,20">
              <v:shape style="position:absolute;left:11186;top:4373;width:10;height:20" coordorigin="11186,4373" coordsize="10,20" path="m11186,4392l11196,4392,11196,4373,11186,4373,11186,4392xe" filled="true" fillcolor="#000000" stroked="false">
                <v:path arrowok="t"/>
                <v:fill type="solid"/>
              </v:shape>
            </v:group>
            <v:group style="position:absolute;left:11186;top:4392;width:10;height:20" coordorigin="11186,4392" coordsize="10,20">
              <v:shape style="position:absolute;left:11186;top:4392;width:10;height:20" coordorigin="11186,4392" coordsize="10,20" path="m11186,4411l11196,4411,11196,4392,11186,4392,11186,4411xe" filled="true" fillcolor="#000000" stroked="false">
                <v:path arrowok="t"/>
                <v:fill type="solid"/>
              </v:shape>
            </v:group>
            <v:group style="position:absolute;left:11186;top:4411;width:10;height:20" coordorigin="11186,4411" coordsize="10,20">
              <v:shape style="position:absolute;left:11186;top:4411;width:10;height:20" coordorigin="11186,4411" coordsize="10,20" path="m11186,4431l11196,4431,11196,4411,11186,4411,11186,4431xe" filled="true" fillcolor="#000000" stroked="false">
                <v:path arrowok="t"/>
                <v:fill type="solid"/>
              </v:shape>
            </v:group>
            <v:group style="position:absolute;left:11186;top:4431;width:10;height:20" coordorigin="11186,4431" coordsize="10,20">
              <v:shape style="position:absolute;left:11186;top:4431;width:10;height:20" coordorigin="11186,4431" coordsize="10,20" path="m11186,4450l11196,4450,11196,4431,11186,4431,11186,4450xe" filled="true" fillcolor="#000000" stroked="false">
                <v:path arrowok="t"/>
                <v:fill type="solid"/>
              </v:shape>
            </v:group>
            <v:group style="position:absolute;left:11186;top:4450;width:10;height:20" coordorigin="11186,4450" coordsize="10,20">
              <v:shape style="position:absolute;left:11186;top:4450;width:10;height:20" coordorigin="11186,4450" coordsize="10,20" path="m11186,4469l11196,4469,11196,4450,11186,4450,11186,4469xe" filled="true" fillcolor="#000000" stroked="false">
                <v:path arrowok="t"/>
                <v:fill type="solid"/>
              </v:shape>
            </v:group>
            <v:group style="position:absolute;left:11186;top:4469;width:10;height:20" coordorigin="11186,4469" coordsize="10,20">
              <v:shape style="position:absolute;left:11186;top:4469;width:10;height:20" coordorigin="11186,4469" coordsize="10,20" path="m11186,4488l11196,4488,11196,4469,11186,4469,11186,4488xe" filled="true" fillcolor="#000000" stroked="false">
                <v:path arrowok="t"/>
                <v:fill type="solid"/>
              </v:shape>
              <v:shape style="position:absolute;left:497;top:4392;width:5775;height:108" type="#_x0000_t75" stroked="false">
                <v:imagedata r:id="rId40" o:title=""/>
              </v:shape>
              <v:shape style="position:absolute;left:6248;top:4488;width:2843;height:12" type="#_x0000_t75" stroked="false">
                <v:imagedata r:id="rId51" o:title=""/>
              </v:shape>
              <v:shape style="position:absolute;left:9076;top:4488;width:2119;height:12" type="#_x0000_t75" stroked="false">
                <v:imagedata r:id="rId44" o:title=""/>
              </v:shape>
            </v:group>
            <v:group style="position:absolute;left:11186;top:4495;width:10;height:2" coordorigin="11186,4495" coordsize="10,2">
              <v:shape style="position:absolute;left:11186;top:4495;width:10;height:2" coordorigin="11186,4495" coordsize="10,0" path="m11186,4495l11196,4495e" filled="false" stroked="true" strokeweight=".47998pt" strokecolor="#000000">
                <v:path arrowok="t"/>
              </v:shape>
            </v:group>
            <v:group style="position:absolute;left:11186;top:4500;width:10;height:20" coordorigin="11186,4500" coordsize="10,20">
              <v:shape style="position:absolute;left:11186;top:4500;width:10;height:20" coordorigin="11186,4500" coordsize="10,20" path="m11186,4519l11196,4519,11196,4500,11186,4500,11186,4519xe" filled="true" fillcolor="#000000" stroked="false">
                <v:path arrowok="t"/>
                <v:fill type="solid"/>
              </v:shape>
            </v:group>
            <v:group style="position:absolute;left:11186;top:4519;width:10;height:20" coordorigin="11186,4519" coordsize="10,20">
              <v:shape style="position:absolute;left:11186;top:4519;width:10;height:20" coordorigin="11186,4519" coordsize="10,20" path="m11186,4539l11196,4539,11196,4519,11186,4519,11186,4539xe" filled="true" fillcolor="#000000" stroked="false">
                <v:path arrowok="t"/>
                <v:fill type="solid"/>
              </v:shape>
            </v:group>
            <v:group style="position:absolute;left:11186;top:4539;width:10;height:20" coordorigin="11186,4539" coordsize="10,20">
              <v:shape style="position:absolute;left:11186;top:4539;width:10;height:20" coordorigin="11186,4539" coordsize="10,20" path="m11186,4558l11196,4558,11196,4539,11186,4539,11186,4558xe" filled="true" fillcolor="#000000" stroked="false">
                <v:path arrowok="t"/>
                <v:fill type="solid"/>
              </v:shape>
            </v:group>
            <v:group style="position:absolute;left:11186;top:4558;width:10;height:20" coordorigin="11186,4558" coordsize="10,20">
              <v:shape style="position:absolute;left:11186;top:4558;width:10;height:20" coordorigin="11186,4558" coordsize="10,20" path="m11186,4577l11196,4577,11196,4558,11186,4558,11186,4577xe" filled="true" fillcolor="#000000" stroked="false">
                <v:path arrowok="t"/>
                <v:fill type="solid"/>
              </v:shape>
            </v:group>
            <v:group style="position:absolute;left:11186;top:4577;width:10;height:20" coordorigin="11186,4577" coordsize="10,20">
              <v:shape style="position:absolute;left:11186;top:4577;width:10;height:20" coordorigin="11186,4577" coordsize="10,20" path="m11186,4596l11196,4596,11196,4577,11186,4577,11186,4596xe" filled="true" fillcolor="#000000" stroked="false">
                <v:path arrowok="t"/>
                <v:fill type="solid"/>
              </v:shape>
            </v:group>
            <v:group style="position:absolute;left:11186;top:4596;width:10;height:20" coordorigin="11186,4596" coordsize="10,20">
              <v:shape style="position:absolute;left:11186;top:4596;width:10;height:20" coordorigin="11186,4596" coordsize="10,20" path="m11186,4615l11196,4615,11196,4596,11186,4596,11186,4615xe" filled="true" fillcolor="#000000" stroked="false">
                <v:path arrowok="t"/>
                <v:fill type="solid"/>
              </v:shape>
            </v:group>
            <v:group style="position:absolute;left:11186;top:4615;width:10;height:20" coordorigin="11186,4615" coordsize="10,20">
              <v:shape style="position:absolute;left:11186;top:4615;width:10;height:20" coordorigin="11186,4615" coordsize="10,20" path="m11186,4635l11196,4635,11196,4615,11186,4615,11186,4635xe" filled="true" fillcolor="#000000" stroked="false">
                <v:path arrowok="t"/>
                <v:fill type="solid"/>
              </v:shape>
            </v:group>
            <v:group style="position:absolute;left:11186;top:4635;width:10;height:20" coordorigin="11186,4635" coordsize="10,20">
              <v:shape style="position:absolute;left:11186;top:4635;width:10;height:20" coordorigin="11186,4635" coordsize="10,20" path="m11186,4654l11196,4654,11196,4635,11186,4635,11186,4654xe" filled="true" fillcolor="#000000" stroked="false">
                <v:path arrowok="t"/>
                <v:fill type="solid"/>
              </v:shape>
            </v:group>
            <v:group style="position:absolute;left:11186;top:4654;width:10;height:20" coordorigin="11186,4654" coordsize="10,20">
              <v:shape style="position:absolute;left:11186;top:4654;width:10;height:20" coordorigin="11186,4654" coordsize="10,20" path="m11186,4673l11196,4673,11196,4654,11186,4654,11186,4673xe" filled="true" fillcolor="#000000" stroked="false">
                <v:path arrowok="t"/>
                <v:fill type="solid"/>
              </v:shape>
            </v:group>
            <v:group style="position:absolute;left:11186;top:4673;width:10;height:20" coordorigin="11186,4673" coordsize="10,20">
              <v:shape style="position:absolute;left:11186;top:4673;width:10;height:20" coordorigin="11186,4673" coordsize="10,20" path="m11186,4692l11196,4692,11196,4673,11186,4673,11186,4692xe" filled="true" fillcolor="#000000" stroked="false">
                <v:path arrowok="t"/>
                <v:fill type="solid"/>
              </v:shape>
            </v:group>
            <v:group style="position:absolute;left:11186;top:4692;width:10;height:20" coordorigin="11186,4692" coordsize="10,20">
              <v:shape style="position:absolute;left:11186;top:4692;width:10;height:20" coordorigin="11186,4692" coordsize="10,20" path="m11186,4711l11196,4711,11196,4692,11186,4692,11186,4711xe" filled="true" fillcolor="#000000" stroked="false">
                <v:path arrowok="t"/>
                <v:fill type="solid"/>
              </v:shape>
            </v:group>
            <v:group style="position:absolute;left:11186;top:4711;width:10;height:20" coordorigin="11186,4711" coordsize="10,20">
              <v:shape style="position:absolute;left:11186;top:4711;width:10;height:20" coordorigin="11186,4711" coordsize="10,20" path="m11186,4731l11196,4731,11196,4711,11186,4711,11186,4731xe" filled="true" fillcolor="#000000" stroked="false">
                <v:path arrowok="t"/>
                <v:fill type="solid"/>
              </v:shape>
            </v:group>
            <v:group style="position:absolute;left:11186;top:4731;width:10;height:20" coordorigin="11186,4731" coordsize="10,20">
              <v:shape style="position:absolute;left:11186;top:4731;width:10;height:20" coordorigin="11186,4731" coordsize="10,20" path="m11186,4750l11196,4750,11196,4731,11186,4731,11186,4750xe" filled="true" fillcolor="#000000" stroked="false">
                <v:path arrowok="t"/>
                <v:fill type="solid"/>
              </v:shape>
            </v:group>
            <v:group style="position:absolute;left:11186;top:4750;width:10;height:20" coordorigin="11186,4750" coordsize="10,20">
              <v:shape style="position:absolute;left:11186;top:4750;width:10;height:20" coordorigin="11186,4750" coordsize="10,20" path="m11186,4769l11196,4769,11196,4750,11186,4750,11186,4769xe" filled="true" fillcolor="#000000" stroked="false">
                <v:path arrowok="t"/>
                <v:fill type="solid"/>
              </v:shape>
            </v:group>
            <v:group style="position:absolute;left:11186;top:4769;width:10;height:20" coordorigin="11186,4769" coordsize="10,20">
              <v:shape style="position:absolute;left:11186;top:4769;width:10;height:20" coordorigin="11186,4769" coordsize="10,20" path="m11186,4788l11196,4788,11196,4769,11186,4769,11186,4788xe" filled="true" fillcolor="#000000" stroked="false">
                <v:path arrowok="t"/>
                <v:fill type="solid"/>
              </v:shape>
            </v:group>
            <v:group style="position:absolute;left:11186;top:4788;width:10;height:20" coordorigin="11186,4788" coordsize="10,20">
              <v:shape style="position:absolute;left:11186;top:4788;width:10;height:20" coordorigin="11186,4788" coordsize="10,20" path="m11186,4807l11196,4807,11196,4788,11186,4788,11186,4807xe" filled="true" fillcolor="#000000" stroked="false">
                <v:path arrowok="t"/>
                <v:fill type="solid"/>
              </v:shape>
            </v:group>
            <v:group style="position:absolute;left:11186;top:4807;width:10;height:20" coordorigin="11186,4807" coordsize="10,20">
              <v:shape style="position:absolute;left:11186;top:4807;width:10;height:20" coordorigin="11186,4807" coordsize="10,20" path="m11186,4827l11196,4827,11196,4807,11186,4807,11186,4827xe" filled="true" fillcolor="#000000" stroked="false">
                <v:path arrowok="t"/>
                <v:fill type="solid"/>
              </v:shape>
            </v:group>
            <v:group style="position:absolute;left:11186;top:4827;width:10;height:20" coordorigin="11186,4827" coordsize="10,20">
              <v:shape style="position:absolute;left:11186;top:4827;width:10;height:20" coordorigin="11186,4827" coordsize="10,20" path="m11186,4846l11196,4846,11196,4827,11186,4827,11186,4846xe" filled="true" fillcolor="#000000" stroked="false">
                <v:path arrowok="t"/>
                <v:fill type="solid"/>
              </v:shape>
            </v:group>
            <v:group style="position:absolute;left:11186;top:4846;width:10;height:20" coordorigin="11186,4846" coordsize="10,20">
              <v:shape style="position:absolute;left:11186;top:4846;width:10;height:20" coordorigin="11186,4846" coordsize="10,20" path="m11186,4865l11196,4865,11196,4846,11186,4846,11186,4865xe" filled="true" fillcolor="#000000" stroked="false">
                <v:path arrowok="t"/>
                <v:fill type="solid"/>
              </v:shape>
            </v:group>
            <v:group style="position:absolute;left:11186;top:4865;width:10;height:20" coordorigin="11186,4865" coordsize="10,20">
              <v:shape style="position:absolute;left:11186;top:4865;width:10;height:20" coordorigin="11186,4865" coordsize="10,20" path="m11186,4884l11196,4884,11196,4865,11186,4865,11186,4884xe" filled="true" fillcolor="#000000" stroked="false">
                <v:path arrowok="t"/>
                <v:fill type="solid"/>
              </v:shape>
            </v:group>
            <v:group style="position:absolute;left:11186;top:4884;width:10;height:20" coordorigin="11186,4884" coordsize="10,20">
              <v:shape style="position:absolute;left:11186;top:4884;width:10;height:20" coordorigin="11186,4884" coordsize="10,20" path="m11186,4903l11196,4903,11196,4884,11186,4884,11186,4903xe" filled="true" fillcolor="#000000" stroked="false">
                <v:path arrowok="t"/>
                <v:fill type="solid"/>
              </v:shape>
              <v:shape style="position:absolute;left:497;top:4807;width:5775;height:108" type="#_x0000_t75" stroked="false">
                <v:imagedata r:id="rId40" o:title=""/>
              </v:shape>
              <v:shape style="position:absolute;left:6248;top:4903;width:2843;height:12" type="#_x0000_t75" stroked="false">
                <v:imagedata r:id="rId41" o:title=""/>
              </v:shape>
              <v:shape style="position:absolute;left:9076;top:4903;width:2119;height:12" type="#_x0000_t75" stroked="false">
                <v:imagedata r:id="rId36" o:title=""/>
              </v:shape>
            </v:group>
            <v:group style="position:absolute;left:11186;top:4911;width:10;height:2" coordorigin="11186,4911" coordsize="10,2">
              <v:shape style="position:absolute;left:11186;top:4911;width:10;height:2" coordorigin="11186,4911" coordsize="10,0" path="m11186,4911l11196,4911e" filled="false" stroked="true" strokeweight=".48001pt" strokecolor="#000000">
                <v:path arrowok="t"/>
              </v:shape>
            </v:group>
            <v:group style="position:absolute;left:11186;top:4915;width:10;height:20" coordorigin="11186,4915" coordsize="10,20">
              <v:shape style="position:absolute;left:11186;top:4915;width:10;height:20" coordorigin="11186,4915" coordsize="10,20" path="m11186,4935l11196,4935,11196,4915,11186,4915,11186,4935xe" filled="true" fillcolor="#000000" stroked="false">
                <v:path arrowok="t"/>
                <v:fill type="solid"/>
              </v:shape>
            </v:group>
            <v:group style="position:absolute;left:11186;top:4935;width:10;height:20" coordorigin="11186,4935" coordsize="10,20">
              <v:shape style="position:absolute;left:11186;top:4935;width:10;height:20" coordorigin="11186,4935" coordsize="10,20" path="m11186,4954l11196,4954,11196,4935,11186,4935,11186,4954xe" filled="true" fillcolor="#000000" stroked="false">
                <v:path arrowok="t"/>
                <v:fill type="solid"/>
              </v:shape>
            </v:group>
            <v:group style="position:absolute;left:11186;top:4954;width:10;height:20" coordorigin="11186,4954" coordsize="10,20">
              <v:shape style="position:absolute;left:11186;top:4954;width:10;height:20" coordorigin="11186,4954" coordsize="10,20" path="m11186,4973l11196,4973,11196,4954,11186,4954,11186,4973xe" filled="true" fillcolor="#000000" stroked="false">
                <v:path arrowok="t"/>
                <v:fill type="solid"/>
              </v:shape>
            </v:group>
            <v:group style="position:absolute;left:11186;top:4973;width:10;height:20" coordorigin="11186,4973" coordsize="10,20">
              <v:shape style="position:absolute;left:11186;top:4973;width:10;height:20" coordorigin="11186,4973" coordsize="10,20" path="m11186,4992l11196,4992,11196,4973,11186,4973,11186,4992xe" filled="true" fillcolor="#000000" stroked="false">
                <v:path arrowok="t"/>
                <v:fill type="solid"/>
              </v:shape>
            </v:group>
            <v:group style="position:absolute;left:11186;top:4992;width:10;height:20" coordorigin="11186,4992" coordsize="10,20">
              <v:shape style="position:absolute;left:11186;top:4992;width:10;height:20" coordorigin="11186,4992" coordsize="10,20" path="m11186,5011l11196,5011,11196,4992,11186,4992,11186,5011xe" filled="true" fillcolor="#000000" stroked="false">
                <v:path arrowok="t"/>
                <v:fill type="solid"/>
              </v:shape>
            </v:group>
            <v:group style="position:absolute;left:11186;top:5011;width:10;height:20" coordorigin="11186,5011" coordsize="10,20">
              <v:shape style="position:absolute;left:11186;top:5011;width:10;height:20" coordorigin="11186,5011" coordsize="10,20" path="m11186,5031l11196,5031,11196,5011,11186,5011,11186,5031xe" filled="true" fillcolor="#000000" stroked="false">
                <v:path arrowok="t"/>
                <v:fill type="solid"/>
              </v:shape>
            </v:group>
            <v:group style="position:absolute;left:11186;top:5031;width:10;height:20" coordorigin="11186,5031" coordsize="10,20">
              <v:shape style="position:absolute;left:11186;top:5031;width:10;height:20" coordorigin="11186,5031" coordsize="10,20" path="m11186,5050l11196,5050,11196,5031,11186,5031,11186,5050xe" filled="true" fillcolor="#000000" stroked="false">
                <v:path arrowok="t"/>
                <v:fill type="solid"/>
              </v:shape>
            </v:group>
            <v:group style="position:absolute;left:11186;top:5050;width:10;height:20" coordorigin="11186,5050" coordsize="10,20">
              <v:shape style="position:absolute;left:11186;top:5050;width:10;height:20" coordorigin="11186,5050" coordsize="10,20" path="m11186,5069l11196,5069,11196,5050,11186,5050,11186,5069xe" filled="true" fillcolor="#000000" stroked="false">
                <v:path arrowok="t"/>
                <v:fill type="solid"/>
              </v:shape>
            </v:group>
            <v:group style="position:absolute;left:11186;top:5069;width:10;height:20" coordorigin="11186,5069" coordsize="10,20">
              <v:shape style="position:absolute;left:11186;top:5069;width:10;height:20" coordorigin="11186,5069" coordsize="10,20" path="m11186,5088l11196,5088,11196,5069,11186,5069,11186,5088xe" filled="true" fillcolor="#000000" stroked="false">
                <v:path arrowok="t"/>
                <v:fill type="solid"/>
              </v:shape>
            </v:group>
            <v:group style="position:absolute;left:11186;top:5088;width:10;height:20" coordorigin="11186,5088" coordsize="10,20">
              <v:shape style="position:absolute;left:11186;top:5088;width:10;height:20" coordorigin="11186,5088" coordsize="10,20" path="m11186,5107l11196,5107,11196,5088,11186,5088,11186,5107xe" filled="true" fillcolor="#000000" stroked="false">
                <v:path arrowok="t"/>
                <v:fill type="solid"/>
              </v:shape>
            </v:group>
            <v:group style="position:absolute;left:11186;top:5107;width:10;height:20" coordorigin="11186,5107" coordsize="10,20">
              <v:shape style="position:absolute;left:11186;top:5107;width:10;height:20" coordorigin="11186,5107" coordsize="10,20" path="m11186,5127l11196,5127,11196,5107,11186,5107,11186,5127xe" filled="true" fillcolor="#000000" stroked="false">
                <v:path arrowok="t"/>
                <v:fill type="solid"/>
              </v:shape>
            </v:group>
            <v:group style="position:absolute;left:11186;top:5127;width:10;height:20" coordorigin="11186,5127" coordsize="10,20">
              <v:shape style="position:absolute;left:11186;top:5127;width:10;height:20" coordorigin="11186,5127" coordsize="10,20" path="m11186,5146l11196,5146,11196,5127,11186,5127,11186,5146xe" filled="true" fillcolor="#000000" stroked="false">
                <v:path arrowok="t"/>
                <v:fill type="solid"/>
              </v:shape>
            </v:group>
            <v:group style="position:absolute;left:11186;top:5146;width:10;height:20" coordorigin="11186,5146" coordsize="10,20">
              <v:shape style="position:absolute;left:11186;top:5146;width:10;height:20" coordorigin="11186,5146" coordsize="10,20" path="m11186,5165l11196,5165,11196,5146,11186,5146,11186,5165xe" filled="true" fillcolor="#000000" stroked="false">
                <v:path arrowok="t"/>
                <v:fill type="solid"/>
              </v:shape>
            </v:group>
            <v:group style="position:absolute;left:11186;top:5165;width:10;height:20" coordorigin="11186,5165" coordsize="10,20">
              <v:shape style="position:absolute;left:11186;top:5165;width:10;height:20" coordorigin="11186,5165" coordsize="10,20" path="m11186,5184l11196,5184,11196,5165,11186,5165,11186,5184xe" filled="true" fillcolor="#000000" stroked="false">
                <v:path arrowok="t"/>
                <v:fill type="solid"/>
              </v:shape>
            </v:group>
            <v:group style="position:absolute;left:11186;top:5184;width:10;height:20" coordorigin="11186,5184" coordsize="10,20">
              <v:shape style="position:absolute;left:11186;top:5184;width:10;height:20" coordorigin="11186,5184" coordsize="10,20" path="m11186,5203l11196,5203,11196,5184,11186,5184,11186,5203xe" filled="true" fillcolor="#000000" stroked="false">
                <v:path arrowok="t"/>
                <v:fill type="solid"/>
              </v:shape>
            </v:group>
            <v:group style="position:absolute;left:11186;top:5203;width:10;height:20" coordorigin="11186,5203" coordsize="10,20">
              <v:shape style="position:absolute;left:11186;top:5203;width:10;height:20" coordorigin="11186,5203" coordsize="10,20" path="m11186,5223l11196,5223,11196,5203,11186,5203,11186,5223xe" filled="true" fillcolor="#000000" stroked="false">
                <v:path arrowok="t"/>
                <v:fill type="solid"/>
              </v:shape>
            </v:group>
            <v:group style="position:absolute;left:11186;top:5223;width:10;height:20" coordorigin="11186,5223" coordsize="10,20">
              <v:shape style="position:absolute;left:11186;top:5223;width:10;height:20" coordorigin="11186,5223" coordsize="10,20" path="m11186,5242l11196,5242,11196,5223,11186,5223,11186,5242xe" filled="true" fillcolor="#000000" stroked="false">
                <v:path arrowok="t"/>
                <v:fill type="solid"/>
              </v:shape>
            </v:group>
            <v:group style="position:absolute;left:11186;top:5242;width:10;height:20" coordorigin="11186,5242" coordsize="10,20">
              <v:shape style="position:absolute;left:11186;top:5242;width:10;height:20" coordorigin="11186,5242" coordsize="10,20" path="m11186,5261l11196,5261,11196,5242,11186,5242,11186,5261xe" filled="true" fillcolor="#000000" stroked="false">
                <v:path arrowok="t"/>
                <v:fill type="solid"/>
              </v:shape>
            </v:group>
            <v:group style="position:absolute;left:11186;top:5261;width:10;height:20" coordorigin="11186,5261" coordsize="10,20">
              <v:shape style="position:absolute;left:11186;top:5261;width:10;height:20" coordorigin="11186,5261" coordsize="10,20" path="m11186,5280l11196,5280,11196,5261,11186,5261,11186,5280xe" filled="true" fillcolor="#000000" stroked="false">
                <v:path arrowok="t"/>
                <v:fill type="solid"/>
              </v:shape>
            </v:group>
            <v:group style="position:absolute;left:11186;top:5280;width:10;height:20" coordorigin="11186,5280" coordsize="10,20">
              <v:shape style="position:absolute;left:11186;top:5280;width:10;height:20" coordorigin="11186,5280" coordsize="10,20" path="m11186,5299l11196,5299,11196,5280,11186,5280,11186,5299xe" filled="true" fillcolor="#000000" stroked="false">
                <v:path arrowok="t"/>
                <v:fill type="solid"/>
              </v:shape>
            </v:group>
            <v:group style="position:absolute;left:11186;top:5299;width:10;height:20" coordorigin="11186,5299" coordsize="10,20">
              <v:shape style="position:absolute;left:11186;top:5299;width:10;height:20" coordorigin="11186,5299" coordsize="10,20" path="m11186,5319l11196,5319,11196,5299,11186,5299,11186,5319xe" filled="true" fillcolor="#000000" stroked="false">
                <v:path arrowok="t"/>
                <v:fill type="solid"/>
              </v:shape>
              <v:shape style="position:absolute;left:502;top:5319;width:10;height:12" type="#_x0000_t75" stroked="false">
                <v:imagedata r:id="rId52" o:title=""/>
              </v:shape>
              <v:shape style="position:absolute;left:497;top:5319;width:5766;height:12" type="#_x0000_t75" stroked="false">
                <v:imagedata r:id="rId53" o:title=""/>
              </v:shape>
              <v:shape style="position:absolute;left:6248;top:5319;width:2843;height:12" type="#_x0000_t75" stroked="false">
                <v:imagedata r:id="rId43" o:title=""/>
              </v:shape>
              <v:shape style="position:absolute;left:9076;top:5319;width:2119;height:12" type="#_x0000_t75" stroked="false">
                <v:imagedata r:id="rId44" o:title=""/>
              </v:shape>
            </v:group>
            <v:group style="position:absolute;left:11186;top:5326;width:10;height:2" coordorigin="11186,5326" coordsize="10,2">
              <v:shape style="position:absolute;left:11186;top:5326;width:10;height:2" coordorigin="11186,5326" coordsize="10,0" path="m11186,5326l11196,5326e" filled="false" stroked="true" strokeweight=".48001pt" strokecolor="#000000">
                <v:path arrowok="t"/>
              </v:shape>
            </v:group>
            <w10:wrap type="none"/>
          </v:group>
        </w:pict>
      </w:r>
      <w:r>
        <w:rPr/>
        <w:t>五、当期非经常性损益明细表</w:t>
      </w:r>
    </w:p>
    <w:p>
      <w:pPr>
        <w:spacing w:line="240" w:lineRule="auto" w:before="1"/>
        <w:rPr>
          <w:rFonts w:ascii="宋体" w:hAnsi="宋体" w:cs="宋体" w:eastAsia="宋体" w:hint="default"/>
          <w:sz w:val="19"/>
          <w:szCs w:val="19"/>
        </w:rPr>
      </w:pPr>
    </w:p>
    <w:tbl>
      <w:tblPr>
        <w:tblW w:w="0" w:type="auto"/>
        <w:jc w:val="left"/>
        <w:tblInd w:w="121" w:type="dxa"/>
        <w:tblLayout w:type="fixed"/>
        <w:tblCellMar>
          <w:top w:w="0" w:type="dxa"/>
          <w:left w:w="0" w:type="dxa"/>
          <w:bottom w:w="0" w:type="dxa"/>
          <w:right w:w="0" w:type="dxa"/>
        </w:tblCellMar>
        <w:tblLook w:val="01E0"/>
      </w:tblPr>
      <w:tblGrid>
        <w:gridCol w:w="5751"/>
        <w:gridCol w:w="2828"/>
        <w:gridCol w:w="1525"/>
      </w:tblGrid>
      <w:tr>
        <w:trPr>
          <w:trHeight w:val="307" w:hRule="exact"/>
        </w:trPr>
        <w:tc>
          <w:tcPr>
            <w:tcW w:w="5751" w:type="dxa"/>
            <w:tcBorders>
              <w:top w:val="nil" w:sz="6" w:space="0" w:color="auto"/>
              <w:left w:val="single" w:sz="4" w:space="0" w:color="000000"/>
              <w:bottom w:val="nil" w:sz="6" w:space="0" w:color="auto"/>
              <w:right w:val="single" w:sz="4" w:space="0" w:color="000000"/>
            </w:tcBorders>
          </w:tcPr>
          <w:p>
            <w:pPr>
              <w:pStyle w:val="TableParagraph"/>
              <w:tabs>
                <w:tab w:pos="544" w:val="left" w:leader="none"/>
              </w:tabs>
              <w:spacing w:line="240" w:lineRule="auto" w:before="58"/>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2828"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 </w:t>
            </w:r>
            <w:r>
              <w:rPr>
                <w:rFonts w:ascii="宋体" w:hAnsi="宋体" w:cs="宋体" w:eastAsia="宋体" w:hint="default"/>
                <w:spacing w:val="2"/>
                <w:sz w:val="18"/>
                <w:szCs w:val="18"/>
                <w:u w:val="single" w:color="000000"/>
              </w:rPr>
              <w:t> </w:t>
            </w:r>
            <w:r>
              <w:rPr>
                <w:rFonts w:ascii="宋体" w:hAnsi="宋体" w:cs="宋体" w:eastAsia="宋体" w:hint="default"/>
                <w:sz w:val="18"/>
                <w:szCs w:val="18"/>
                <w:u w:val="single" w:color="000000"/>
              </w:rPr>
              <w:t>额</w:t>
            </w:r>
            <w:r>
              <w:rPr>
                <w:rFonts w:ascii="宋体" w:hAnsi="宋体" w:cs="宋体" w:eastAsia="宋体" w:hint="default"/>
                <w:sz w:val="18"/>
                <w:szCs w:val="18"/>
              </w:rPr>
            </w:r>
          </w:p>
        </w:tc>
        <w:tc>
          <w:tcPr>
            <w:tcW w:w="1525"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left="77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说 </w:t>
            </w:r>
            <w:r>
              <w:rPr>
                <w:rFonts w:ascii="宋体" w:hAnsi="宋体" w:cs="宋体" w:eastAsia="宋体" w:hint="default"/>
                <w:spacing w:val="2"/>
                <w:sz w:val="18"/>
                <w:szCs w:val="18"/>
                <w:u w:val="single" w:color="000000"/>
              </w:rPr>
              <w:t> </w:t>
            </w:r>
            <w:r>
              <w:rPr>
                <w:rFonts w:ascii="宋体" w:hAnsi="宋体" w:cs="宋体" w:eastAsia="宋体" w:hint="default"/>
                <w:sz w:val="18"/>
                <w:szCs w:val="18"/>
                <w:u w:val="single" w:color="000000"/>
              </w:rPr>
              <w:t>明</w:t>
            </w:r>
            <w:r>
              <w:rPr>
                <w:rFonts w:ascii="宋体" w:hAnsi="宋体" w:cs="宋体" w:eastAsia="宋体" w:hint="default"/>
                <w:sz w:val="18"/>
                <w:szCs w:val="18"/>
              </w:rPr>
            </w:r>
          </w:p>
        </w:tc>
      </w:tr>
      <w:tr>
        <w:trPr>
          <w:trHeight w:val="110" w:hRule="exact"/>
        </w:trPr>
        <w:tc>
          <w:tcPr>
            <w:tcW w:w="5751" w:type="dxa"/>
            <w:tcBorders>
              <w:top w:val="nil" w:sz="6" w:space="0" w:color="auto"/>
              <w:left w:val="single" w:sz="4" w:space="0" w:color="000000"/>
              <w:bottom w:val="nil" w:sz="6" w:space="0" w:color="auto"/>
              <w:right w:val="nil" w:sz="6" w:space="0" w:color="auto"/>
            </w:tcBorders>
          </w:tcPr>
          <w:p>
            <w:pPr/>
          </w:p>
        </w:tc>
        <w:tc>
          <w:tcPr>
            <w:tcW w:w="4353" w:type="dxa"/>
            <w:gridSpan w:val="2"/>
            <w:tcBorders>
              <w:top w:val="nil" w:sz="6" w:space="0" w:color="auto"/>
              <w:left w:val="nil" w:sz="6" w:space="0" w:color="auto"/>
              <w:bottom w:val="nil" w:sz="6" w:space="0" w:color="auto"/>
              <w:right w:val="nil" w:sz="6" w:space="0" w:color="auto"/>
            </w:tcBorders>
          </w:tcPr>
          <w:p>
            <w:pPr/>
          </w:p>
        </w:tc>
      </w:tr>
      <w:tr>
        <w:trPr>
          <w:trHeight w:val="307" w:hRule="exact"/>
        </w:trPr>
        <w:tc>
          <w:tcPr>
            <w:tcW w:w="575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4353"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96"/>
              <w:ind w:left="225" w:right="0"/>
              <w:jc w:val="center"/>
              <w:rPr>
                <w:rFonts w:ascii="Times New Roman" w:hAnsi="Times New Roman" w:cs="Times New Roman" w:eastAsia="Times New Roman" w:hint="default"/>
                <w:sz w:val="18"/>
                <w:szCs w:val="18"/>
              </w:rPr>
            </w:pPr>
            <w:r>
              <w:rPr>
                <w:rFonts w:ascii="Times New Roman"/>
                <w:sz w:val="18"/>
              </w:rPr>
              <w:t>-118,117.01</w:t>
            </w:r>
          </w:p>
        </w:tc>
      </w:tr>
      <w:tr>
        <w:trPr>
          <w:trHeight w:val="108" w:hRule="exact"/>
        </w:trPr>
        <w:tc>
          <w:tcPr>
            <w:tcW w:w="5751" w:type="dxa"/>
            <w:tcBorders>
              <w:top w:val="nil" w:sz="6" w:space="0" w:color="auto"/>
              <w:left w:val="single" w:sz="4" w:space="0" w:color="000000"/>
              <w:bottom w:val="nil" w:sz="6" w:space="0" w:color="auto"/>
              <w:right w:val="nil" w:sz="6" w:space="0" w:color="auto"/>
            </w:tcBorders>
          </w:tcPr>
          <w:p>
            <w:pPr/>
          </w:p>
        </w:tc>
        <w:tc>
          <w:tcPr>
            <w:tcW w:w="2828" w:type="dxa"/>
            <w:tcBorders>
              <w:top w:val="nil" w:sz="6" w:space="0" w:color="auto"/>
              <w:left w:val="nil" w:sz="6" w:space="0" w:color="auto"/>
              <w:bottom w:val="nil" w:sz="6" w:space="0" w:color="auto"/>
              <w:right w:val="single" w:sz="4" w:space="0" w:color="000000"/>
            </w:tcBorders>
          </w:tcPr>
          <w:p>
            <w:pPr/>
          </w:p>
        </w:tc>
        <w:tc>
          <w:tcPr>
            <w:tcW w:w="1525" w:type="dxa"/>
            <w:tcBorders>
              <w:top w:val="nil" w:sz="6" w:space="0" w:color="auto"/>
              <w:left w:val="single" w:sz="4" w:space="0" w:color="000000"/>
              <w:bottom w:val="nil" w:sz="6" w:space="0" w:color="auto"/>
              <w:right w:val="nil" w:sz="6" w:space="0" w:color="auto"/>
            </w:tcBorders>
          </w:tcPr>
          <w:p>
            <w:pPr/>
          </w:p>
        </w:tc>
      </w:tr>
      <w:tr>
        <w:trPr>
          <w:trHeight w:val="307" w:hRule="exact"/>
        </w:trPr>
        <w:tc>
          <w:tcPr>
            <w:tcW w:w="575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2828" w:type="dxa"/>
            <w:tcBorders>
              <w:top w:val="nil" w:sz="6" w:space="0" w:color="auto"/>
              <w:left w:val="single" w:sz="4" w:space="0" w:color="000000"/>
              <w:bottom w:val="nil" w:sz="6" w:space="0" w:color="auto"/>
              <w:right w:val="single" w:sz="4" w:space="0" w:color="000000"/>
            </w:tcBorders>
          </w:tcPr>
          <w:p>
            <w:pPr/>
          </w:p>
        </w:tc>
        <w:tc>
          <w:tcPr>
            <w:tcW w:w="1525" w:type="dxa"/>
            <w:tcBorders>
              <w:top w:val="nil" w:sz="6" w:space="0" w:color="auto"/>
              <w:left w:val="single" w:sz="4" w:space="0" w:color="000000"/>
              <w:bottom w:val="nil" w:sz="6" w:space="0" w:color="auto"/>
              <w:right w:val="nil" w:sz="6" w:space="0" w:color="auto"/>
            </w:tcBorders>
          </w:tcPr>
          <w:p>
            <w:pPr/>
          </w:p>
        </w:tc>
      </w:tr>
      <w:tr>
        <w:trPr>
          <w:trHeight w:val="108" w:hRule="exact"/>
        </w:trPr>
        <w:tc>
          <w:tcPr>
            <w:tcW w:w="5751" w:type="dxa"/>
            <w:tcBorders>
              <w:top w:val="nil" w:sz="6" w:space="0" w:color="auto"/>
              <w:left w:val="single" w:sz="4" w:space="0" w:color="000000"/>
              <w:bottom w:val="nil" w:sz="6" w:space="0" w:color="auto"/>
              <w:right w:val="nil" w:sz="6" w:space="0" w:color="auto"/>
            </w:tcBorders>
          </w:tcPr>
          <w:p>
            <w:pPr/>
          </w:p>
        </w:tc>
        <w:tc>
          <w:tcPr>
            <w:tcW w:w="4353" w:type="dxa"/>
            <w:gridSpan w:val="2"/>
            <w:tcBorders>
              <w:top w:val="nil" w:sz="6" w:space="0" w:color="auto"/>
              <w:left w:val="nil" w:sz="6" w:space="0" w:color="auto"/>
              <w:bottom w:val="nil" w:sz="6" w:space="0" w:color="auto"/>
              <w:right w:val="nil" w:sz="6" w:space="0" w:color="auto"/>
            </w:tcBorders>
          </w:tcPr>
          <w:p>
            <w:pPr/>
          </w:p>
        </w:tc>
      </w:tr>
      <w:tr>
        <w:trPr>
          <w:trHeight w:val="710" w:hRule="exact"/>
        </w:trPr>
        <w:tc>
          <w:tcPr>
            <w:tcW w:w="575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计入当期损益的政府补助（与企业业务密切相关，按照国家统一标准定</w:t>
            </w: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额或定量享受的政府补助除外）</w:t>
            </w:r>
          </w:p>
        </w:tc>
        <w:tc>
          <w:tcPr>
            <w:tcW w:w="4353"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46" w:right="0"/>
              <w:jc w:val="center"/>
              <w:rPr>
                <w:rFonts w:ascii="Times New Roman" w:hAnsi="Times New Roman" w:cs="Times New Roman" w:eastAsia="Times New Roman" w:hint="default"/>
                <w:sz w:val="18"/>
                <w:szCs w:val="18"/>
              </w:rPr>
            </w:pPr>
            <w:r>
              <w:rPr>
                <w:rFonts w:ascii="Times New Roman"/>
                <w:sz w:val="18"/>
              </w:rPr>
              <w:t>21,137,750.00</w:t>
            </w:r>
          </w:p>
        </w:tc>
      </w:tr>
      <w:tr>
        <w:trPr>
          <w:trHeight w:val="111" w:hRule="exact"/>
        </w:trPr>
        <w:tc>
          <w:tcPr>
            <w:tcW w:w="5751" w:type="dxa"/>
            <w:tcBorders>
              <w:top w:val="nil" w:sz="6" w:space="0" w:color="auto"/>
              <w:left w:val="single" w:sz="4" w:space="0" w:color="000000"/>
              <w:bottom w:val="nil" w:sz="6" w:space="0" w:color="auto"/>
              <w:right w:val="nil" w:sz="6" w:space="0" w:color="auto"/>
            </w:tcBorders>
          </w:tcPr>
          <w:p>
            <w:pPr/>
          </w:p>
        </w:tc>
        <w:tc>
          <w:tcPr>
            <w:tcW w:w="4353" w:type="dxa"/>
            <w:gridSpan w:val="2"/>
            <w:tcBorders>
              <w:top w:val="nil" w:sz="6" w:space="0" w:color="auto"/>
              <w:left w:val="nil" w:sz="6" w:space="0" w:color="auto"/>
              <w:bottom w:val="nil" w:sz="6" w:space="0" w:color="auto"/>
              <w:right w:val="nil" w:sz="6" w:space="0" w:color="auto"/>
            </w:tcBorders>
          </w:tcPr>
          <w:p>
            <w:pPr/>
          </w:p>
        </w:tc>
      </w:tr>
      <w:tr>
        <w:trPr>
          <w:trHeight w:val="307" w:hRule="exact"/>
        </w:trPr>
        <w:tc>
          <w:tcPr>
            <w:tcW w:w="575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4353"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98"/>
              <w:ind w:left="361" w:right="0"/>
              <w:jc w:val="center"/>
              <w:rPr>
                <w:rFonts w:ascii="Times New Roman" w:hAnsi="Times New Roman" w:cs="Times New Roman" w:eastAsia="Times New Roman" w:hint="default"/>
                <w:sz w:val="18"/>
                <w:szCs w:val="18"/>
              </w:rPr>
            </w:pPr>
            <w:r>
              <w:rPr>
                <w:rFonts w:ascii="Times New Roman"/>
                <w:sz w:val="18"/>
              </w:rPr>
              <w:t>31,898.17</w:t>
            </w:r>
          </w:p>
        </w:tc>
      </w:tr>
      <w:tr>
        <w:trPr>
          <w:trHeight w:val="108" w:hRule="exact"/>
        </w:trPr>
        <w:tc>
          <w:tcPr>
            <w:tcW w:w="5751" w:type="dxa"/>
            <w:tcBorders>
              <w:top w:val="nil" w:sz="6" w:space="0" w:color="auto"/>
              <w:left w:val="single" w:sz="4" w:space="0" w:color="000000"/>
              <w:bottom w:val="nil" w:sz="6" w:space="0" w:color="auto"/>
              <w:right w:val="nil" w:sz="6" w:space="0" w:color="auto"/>
            </w:tcBorders>
          </w:tcPr>
          <w:p>
            <w:pPr/>
          </w:p>
        </w:tc>
        <w:tc>
          <w:tcPr>
            <w:tcW w:w="2828" w:type="dxa"/>
            <w:tcBorders>
              <w:top w:val="nil" w:sz="6" w:space="0" w:color="auto"/>
              <w:left w:val="nil" w:sz="6" w:space="0" w:color="auto"/>
              <w:bottom w:val="nil" w:sz="6" w:space="0" w:color="auto"/>
              <w:right w:val="single" w:sz="4" w:space="0" w:color="000000"/>
            </w:tcBorders>
          </w:tcPr>
          <w:p>
            <w:pPr/>
          </w:p>
        </w:tc>
        <w:tc>
          <w:tcPr>
            <w:tcW w:w="1525" w:type="dxa"/>
            <w:tcBorders>
              <w:top w:val="nil" w:sz="6" w:space="0" w:color="auto"/>
              <w:left w:val="single" w:sz="4" w:space="0" w:color="000000"/>
              <w:bottom w:val="nil" w:sz="6" w:space="0" w:color="auto"/>
              <w:right w:val="nil" w:sz="6" w:space="0" w:color="auto"/>
            </w:tcBorders>
          </w:tcPr>
          <w:p>
            <w:pPr/>
          </w:p>
        </w:tc>
      </w:tr>
      <w:tr>
        <w:trPr>
          <w:trHeight w:val="307" w:hRule="exact"/>
        </w:trPr>
        <w:tc>
          <w:tcPr>
            <w:tcW w:w="575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其他符合非经营性损益定义的损益项目</w:t>
            </w:r>
          </w:p>
        </w:tc>
        <w:tc>
          <w:tcPr>
            <w:tcW w:w="2828" w:type="dxa"/>
            <w:tcBorders>
              <w:top w:val="nil" w:sz="6" w:space="0" w:color="auto"/>
              <w:left w:val="single" w:sz="4" w:space="0" w:color="000000"/>
              <w:bottom w:val="nil" w:sz="6" w:space="0" w:color="auto"/>
              <w:right w:val="single" w:sz="4" w:space="0" w:color="000000"/>
            </w:tcBorders>
          </w:tcPr>
          <w:p>
            <w:pPr/>
          </w:p>
        </w:tc>
        <w:tc>
          <w:tcPr>
            <w:tcW w:w="1525" w:type="dxa"/>
            <w:tcBorders>
              <w:top w:val="nil" w:sz="6" w:space="0" w:color="auto"/>
              <w:left w:val="single" w:sz="4" w:space="0" w:color="000000"/>
              <w:bottom w:val="nil" w:sz="6" w:space="0" w:color="auto"/>
              <w:right w:val="nil" w:sz="6" w:space="0" w:color="auto"/>
            </w:tcBorders>
          </w:tcPr>
          <w:p>
            <w:pPr/>
          </w:p>
        </w:tc>
      </w:tr>
      <w:tr>
        <w:trPr>
          <w:trHeight w:val="108" w:hRule="exact"/>
        </w:trPr>
        <w:tc>
          <w:tcPr>
            <w:tcW w:w="5751" w:type="dxa"/>
            <w:tcBorders>
              <w:top w:val="nil" w:sz="6" w:space="0" w:color="auto"/>
              <w:left w:val="single" w:sz="4" w:space="0" w:color="000000"/>
              <w:bottom w:val="nil" w:sz="6" w:space="0" w:color="auto"/>
              <w:right w:val="nil" w:sz="6" w:space="0" w:color="auto"/>
            </w:tcBorders>
          </w:tcPr>
          <w:p>
            <w:pPr/>
          </w:p>
        </w:tc>
        <w:tc>
          <w:tcPr>
            <w:tcW w:w="4353" w:type="dxa"/>
            <w:gridSpan w:val="2"/>
            <w:tcBorders>
              <w:top w:val="nil" w:sz="6" w:space="0" w:color="auto"/>
              <w:left w:val="nil" w:sz="6" w:space="0" w:color="auto"/>
              <w:bottom w:val="nil" w:sz="6" w:space="0" w:color="auto"/>
              <w:right w:val="nil" w:sz="6" w:space="0" w:color="auto"/>
            </w:tcBorders>
          </w:tcPr>
          <w:p>
            <w:pPr/>
          </w:p>
        </w:tc>
      </w:tr>
      <w:tr>
        <w:trPr>
          <w:trHeight w:val="307" w:hRule="exact"/>
        </w:trPr>
        <w:tc>
          <w:tcPr>
            <w:tcW w:w="5751" w:type="dxa"/>
            <w:tcBorders>
              <w:top w:val="nil" w:sz="6" w:space="0" w:color="auto"/>
              <w:left w:val="single" w:sz="4" w:space="0" w:color="000000"/>
              <w:bottom w:val="nil" w:sz="6" w:space="0" w:color="auto"/>
              <w:right w:val="single" w:sz="4" w:space="0" w:color="000000"/>
            </w:tcBorders>
          </w:tcPr>
          <w:p>
            <w:pPr>
              <w:pStyle w:val="TableParagraph"/>
              <w:tabs>
                <w:tab w:pos="544" w:val="left" w:leader="none"/>
              </w:tabs>
              <w:spacing w:line="240" w:lineRule="auto" w:before="58"/>
              <w:ind w:left="2" w:right="0"/>
              <w:jc w:val="center"/>
              <w:rPr>
                <w:rFonts w:ascii="宋体" w:hAnsi="宋体" w:cs="宋体" w:eastAsia="宋体" w:hint="default"/>
                <w:sz w:val="18"/>
                <w:szCs w:val="18"/>
              </w:rPr>
            </w:pPr>
            <w:r>
              <w:rPr>
                <w:rFonts w:ascii="宋体" w:hAnsi="宋体" w:cs="宋体" w:eastAsia="宋体" w:hint="default"/>
                <w:sz w:val="18"/>
                <w:szCs w:val="18"/>
              </w:rPr>
              <w:t>小</w:t>
              <w:tab/>
              <w:t>计</w:t>
            </w:r>
          </w:p>
        </w:tc>
        <w:tc>
          <w:tcPr>
            <w:tcW w:w="4353"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98"/>
              <w:ind w:left="46" w:right="0"/>
              <w:jc w:val="center"/>
              <w:rPr>
                <w:rFonts w:ascii="Times New Roman" w:hAnsi="Times New Roman" w:cs="Times New Roman" w:eastAsia="Times New Roman" w:hint="default"/>
                <w:sz w:val="18"/>
                <w:szCs w:val="18"/>
              </w:rPr>
            </w:pPr>
            <w:r>
              <w:rPr>
                <w:rFonts w:ascii="Times New Roman"/>
                <w:sz w:val="18"/>
              </w:rPr>
              <w:t>21,051,531.16</w:t>
            </w:r>
          </w:p>
        </w:tc>
      </w:tr>
      <w:tr>
        <w:trPr>
          <w:trHeight w:val="110" w:hRule="exact"/>
        </w:trPr>
        <w:tc>
          <w:tcPr>
            <w:tcW w:w="5751" w:type="dxa"/>
            <w:tcBorders>
              <w:top w:val="nil" w:sz="6" w:space="0" w:color="auto"/>
              <w:left w:val="single" w:sz="4" w:space="0" w:color="000000"/>
              <w:bottom w:val="nil" w:sz="6" w:space="0" w:color="auto"/>
              <w:right w:val="nil" w:sz="6" w:space="0" w:color="auto"/>
            </w:tcBorders>
          </w:tcPr>
          <w:p>
            <w:pPr/>
          </w:p>
        </w:tc>
        <w:tc>
          <w:tcPr>
            <w:tcW w:w="4353" w:type="dxa"/>
            <w:gridSpan w:val="2"/>
            <w:tcBorders>
              <w:top w:val="nil" w:sz="6" w:space="0" w:color="auto"/>
              <w:left w:val="nil" w:sz="6" w:space="0" w:color="auto"/>
              <w:bottom w:val="nil" w:sz="6" w:space="0" w:color="auto"/>
              <w:right w:val="nil" w:sz="6" w:space="0" w:color="auto"/>
            </w:tcBorders>
          </w:tcPr>
          <w:p>
            <w:pPr/>
          </w:p>
        </w:tc>
      </w:tr>
      <w:tr>
        <w:trPr>
          <w:trHeight w:val="307" w:hRule="exact"/>
        </w:trPr>
        <w:tc>
          <w:tcPr>
            <w:tcW w:w="575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4353"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96"/>
              <w:ind w:left="135" w:right="0"/>
              <w:jc w:val="center"/>
              <w:rPr>
                <w:rFonts w:ascii="Times New Roman" w:hAnsi="Times New Roman" w:cs="Times New Roman" w:eastAsia="Times New Roman" w:hint="default"/>
                <w:sz w:val="18"/>
                <w:szCs w:val="18"/>
              </w:rPr>
            </w:pPr>
            <w:r>
              <w:rPr>
                <w:rFonts w:ascii="Times New Roman"/>
                <w:sz w:val="18"/>
              </w:rPr>
              <w:t>2,105,153.12</w:t>
            </w:r>
          </w:p>
        </w:tc>
      </w:tr>
      <w:tr>
        <w:trPr>
          <w:trHeight w:val="108" w:hRule="exact"/>
        </w:trPr>
        <w:tc>
          <w:tcPr>
            <w:tcW w:w="5751" w:type="dxa"/>
            <w:tcBorders>
              <w:top w:val="nil" w:sz="6" w:space="0" w:color="auto"/>
              <w:left w:val="single" w:sz="4" w:space="0" w:color="000000"/>
              <w:bottom w:val="nil" w:sz="6" w:space="0" w:color="auto"/>
              <w:right w:val="nil" w:sz="6" w:space="0" w:color="auto"/>
            </w:tcBorders>
          </w:tcPr>
          <w:p>
            <w:pPr/>
          </w:p>
        </w:tc>
        <w:tc>
          <w:tcPr>
            <w:tcW w:w="2828" w:type="dxa"/>
            <w:tcBorders>
              <w:top w:val="nil" w:sz="6" w:space="0" w:color="auto"/>
              <w:left w:val="nil" w:sz="6" w:space="0" w:color="auto"/>
              <w:bottom w:val="nil" w:sz="6" w:space="0" w:color="auto"/>
              <w:right w:val="single" w:sz="4" w:space="0" w:color="000000"/>
            </w:tcBorders>
          </w:tcPr>
          <w:p>
            <w:pPr/>
          </w:p>
        </w:tc>
        <w:tc>
          <w:tcPr>
            <w:tcW w:w="1525" w:type="dxa"/>
            <w:tcBorders>
              <w:top w:val="nil" w:sz="6" w:space="0" w:color="auto"/>
              <w:left w:val="single" w:sz="4" w:space="0" w:color="000000"/>
              <w:bottom w:val="nil" w:sz="6" w:space="0" w:color="auto"/>
              <w:right w:val="nil" w:sz="6" w:space="0" w:color="auto"/>
            </w:tcBorders>
          </w:tcPr>
          <w:p>
            <w:pPr/>
          </w:p>
        </w:tc>
      </w:tr>
      <w:tr>
        <w:trPr>
          <w:trHeight w:val="307" w:hRule="exact"/>
        </w:trPr>
        <w:tc>
          <w:tcPr>
            <w:tcW w:w="575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374"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2828" w:type="dxa"/>
            <w:tcBorders>
              <w:top w:val="nil" w:sz="6" w:space="0" w:color="auto"/>
              <w:left w:val="single" w:sz="4" w:space="0" w:color="000000"/>
              <w:bottom w:val="nil" w:sz="6" w:space="0" w:color="auto"/>
              <w:right w:val="single" w:sz="4" w:space="0" w:color="000000"/>
            </w:tcBorders>
          </w:tcPr>
          <w:p>
            <w:pPr/>
          </w:p>
        </w:tc>
        <w:tc>
          <w:tcPr>
            <w:tcW w:w="1525" w:type="dxa"/>
            <w:tcBorders>
              <w:top w:val="nil" w:sz="6" w:space="0" w:color="auto"/>
              <w:left w:val="single" w:sz="4" w:space="0" w:color="000000"/>
              <w:bottom w:val="nil" w:sz="6" w:space="0" w:color="auto"/>
              <w:right w:val="nil" w:sz="6" w:space="0" w:color="auto"/>
            </w:tcBorders>
          </w:tcPr>
          <w:p>
            <w:pPr/>
          </w:p>
        </w:tc>
      </w:tr>
      <w:tr>
        <w:trPr>
          <w:trHeight w:val="108" w:hRule="exact"/>
        </w:trPr>
        <w:tc>
          <w:tcPr>
            <w:tcW w:w="5751" w:type="dxa"/>
            <w:tcBorders>
              <w:top w:val="nil" w:sz="6" w:space="0" w:color="auto"/>
              <w:left w:val="single" w:sz="4" w:space="0" w:color="000000"/>
              <w:bottom w:val="nil" w:sz="6" w:space="0" w:color="auto"/>
              <w:right w:val="nil" w:sz="6" w:space="0" w:color="auto"/>
            </w:tcBorders>
          </w:tcPr>
          <w:p>
            <w:pPr/>
          </w:p>
        </w:tc>
        <w:tc>
          <w:tcPr>
            <w:tcW w:w="4353" w:type="dxa"/>
            <w:gridSpan w:val="2"/>
            <w:tcBorders>
              <w:top w:val="nil" w:sz="6" w:space="0" w:color="auto"/>
              <w:left w:val="nil" w:sz="6" w:space="0" w:color="auto"/>
              <w:bottom w:val="nil" w:sz="6" w:space="0" w:color="auto"/>
              <w:right w:val="nil" w:sz="6" w:space="0" w:color="auto"/>
            </w:tcBorders>
          </w:tcPr>
          <w:p>
            <w:pPr/>
          </w:p>
        </w:tc>
      </w:tr>
      <w:tr>
        <w:trPr>
          <w:trHeight w:val="403" w:hRule="exact"/>
        </w:trPr>
        <w:tc>
          <w:tcPr>
            <w:tcW w:w="5751" w:type="dxa"/>
            <w:tcBorders>
              <w:top w:val="nil" w:sz="6" w:space="0" w:color="auto"/>
              <w:left w:val="single" w:sz="4" w:space="0" w:color="000000"/>
              <w:bottom w:val="nil" w:sz="6" w:space="0" w:color="auto"/>
              <w:right w:val="single" w:sz="4" w:space="0" w:color="000000"/>
            </w:tcBorders>
          </w:tcPr>
          <w:p>
            <w:pPr>
              <w:pStyle w:val="TableParagraph"/>
              <w:tabs>
                <w:tab w:pos="544" w:val="left" w:leader="none"/>
              </w:tabs>
              <w:spacing w:line="240" w:lineRule="auto" w:before="56"/>
              <w:ind w:left="2"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4353"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03"/>
              <w:ind w:left="46" w:right="0"/>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18,946,378.04</w:t>
            </w:r>
            <w:r>
              <w:rPr>
                <w:rFonts w:ascii="Times New Roman"/>
                <w:b/>
                <w:sz w:val="18"/>
              </w:rPr>
            </w:r>
            <w:r>
              <w:rPr>
                <w:rFonts w:ascii="Times New Roman"/>
                <w:sz w:val="18"/>
              </w:rPr>
            </w:r>
          </w:p>
        </w:tc>
      </w:tr>
    </w:tbl>
    <w:p>
      <w:pPr>
        <w:spacing w:after="0" w:line="240" w:lineRule="auto"/>
        <w:jc w:val="center"/>
        <w:rPr>
          <w:rFonts w:ascii="Times New Roman" w:hAnsi="Times New Roman" w:cs="Times New Roman" w:eastAsia="Times New Roman" w:hint="default"/>
          <w:sz w:val="18"/>
          <w:szCs w:val="18"/>
        </w:rPr>
        <w:sectPr>
          <w:pgSz w:w="11910" w:h="16840"/>
          <w:pgMar w:header="877" w:footer="1186" w:top="1060" w:bottom="1380" w:left="380" w:right="0"/>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p>
      <w:pPr>
        <w:pStyle w:val="Heading1"/>
        <w:spacing w:line="240" w:lineRule="auto"/>
        <w:ind w:right="101"/>
        <w:jc w:val="center"/>
        <w:rPr>
          <w:b w:val="0"/>
          <w:bCs w:val="0"/>
        </w:rPr>
      </w:pPr>
      <w:bookmarkStart w:name="_TOC_250005" w:id="6"/>
      <w:r>
        <w:rPr/>
        <w:t>第四节</w:t>
      </w:r>
      <w:r>
        <w:rPr>
          <w:spacing w:val="-6"/>
        </w:rPr>
        <w:t> </w:t>
      </w:r>
      <w:r>
        <w:rPr/>
        <w:t>董事会报告</w:t>
      </w:r>
      <w:bookmarkEnd w:id="6"/>
      <w:r>
        <w:rPr>
          <w:b w:val="0"/>
          <w:bCs w:val="0"/>
        </w:rPr>
      </w: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15"/>
          <w:szCs w:val="15"/>
        </w:rPr>
      </w:pPr>
    </w:p>
    <w:p>
      <w:pPr>
        <w:pStyle w:val="Heading5"/>
        <w:spacing w:line="240" w:lineRule="auto" w:before="26"/>
        <w:ind w:right="0"/>
        <w:jc w:val="left"/>
        <w:rPr>
          <w:b w:val="0"/>
          <w:bCs w:val="0"/>
        </w:rPr>
      </w:pPr>
      <w:r>
        <w:rPr/>
        <w:t>一、报告期内公司经营情况回顾</w:t>
      </w:r>
      <w:r>
        <w:rPr>
          <w:b w:val="0"/>
          <w:bCs w:val="0"/>
        </w:rPr>
      </w:r>
    </w:p>
    <w:p>
      <w:pPr>
        <w:pStyle w:val="Heading6"/>
        <w:spacing w:line="760" w:lineRule="atLeast" w:before="41"/>
        <w:ind w:left="620" w:right="706" w:hanging="480"/>
        <w:jc w:val="left"/>
      </w:pPr>
      <w:r>
        <w:rPr>
          <w:rFonts w:ascii="宋体" w:hAnsi="宋体" w:cs="宋体" w:eastAsia="宋体" w:hint="default"/>
          <w:b/>
          <w:bCs/>
        </w:rPr>
        <w:t>（一）公司总体经营情况</w:t>
      </w:r>
      <w:r>
        <w:rPr>
          <w:rFonts w:ascii="宋体" w:hAnsi="宋体" w:cs="宋体" w:eastAsia="宋体" w:hint="default"/>
          <w:b/>
          <w:bCs/>
          <w:w w:val="99"/>
        </w:rPr>
        <w:t> </w:t>
      </w:r>
      <w:r>
        <w:rPr>
          <w:rFonts w:ascii="宋体" w:hAnsi="宋体" w:cs="宋体" w:eastAsia="宋体" w:hint="default"/>
          <w:spacing w:val="-2"/>
        </w:rPr>
        <w:t>2010</w:t>
      </w:r>
      <w:r>
        <w:rPr>
          <w:spacing w:val="-2"/>
        </w:rPr>
        <w:t>年，公司首次公开发行人民币普通股</w:t>
      </w:r>
      <w:r>
        <w:rPr>
          <w:rFonts w:ascii="宋体" w:hAnsi="宋体" w:cs="宋体" w:eastAsia="宋体" w:hint="default"/>
          <w:spacing w:val="-2"/>
        </w:rPr>
        <w:t>2,800</w:t>
      </w:r>
      <w:r>
        <w:rPr>
          <w:spacing w:val="-2"/>
        </w:rPr>
        <w:t>万股，于</w:t>
      </w:r>
      <w:r>
        <w:rPr>
          <w:rFonts w:ascii="宋体" w:hAnsi="宋体" w:cs="宋体" w:eastAsia="宋体" w:hint="default"/>
          <w:spacing w:val="-2"/>
        </w:rPr>
        <w:t>2010</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30</w:t>
      </w:r>
      <w:r>
        <w:rPr>
          <w:spacing w:val="-2"/>
        </w:rPr>
        <w:t>日在深圳证券交易所创业板</w:t>
      </w:r>
    </w:p>
    <w:p>
      <w:pPr>
        <w:pStyle w:val="Heading6"/>
        <w:spacing w:line="357" w:lineRule="auto" w:before="154"/>
        <w:ind w:right="0"/>
        <w:jc w:val="left"/>
      </w:pPr>
      <w:r>
        <w:rPr>
          <w:spacing w:val="-3"/>
        </w:rPr>
        <w:t>上市交易，募集资金总额为</w:t>
      </w:r>
      <w:r>
        <w:rPr>
          <w:rFonts w:ascii="宋体" w:hAnsi="宋体" w:cs="宋体" w:eastAsia="宋体" w:hint="default"/>
          <w:spacing w:val="-3"/>
        </w:rPr>
        <w:t>16.77</w:t>
      </w:r>
      <w:r>
        <w:rPr>
          <w:spacing w:val="-3"/>
        </w:rPr>
        <w:t>亿元，大幅提高了公司的综合实力。特别是在国家加快推进电信网、</w:t>
      </w:r>
      <w:r>
        <w:rPr>
          <w:spacing w:val="-75"/>
        </w:rPr>
        <w:t> </w:t>
      </w:r>
      <w:r>
        <w:rPr>
          <w:spacing w:val="-75"/>
        </w:rPr>
      </w:r>
      <w:r>
        <w:rPr>
          <w:spacing w:val="-3"/>
        </w:rPr>
        <w:t>广播电视网和互联网三网融合的大背景下，为公司抓住三网融合的历史机遇，持续健康高速成长打下</w:t>
      </w:r>
      <w:r>
        <w:rPr>
          <w:spacing w:val="-83"/>
        </w:rPr>
        <w:t> </w:t>
      </w:r>
      <w:r>
        <w:rPr>
          <w:spacing w:val="-83"/>
        </w:rPr>
      </w:r>
      <w:r>
        <w:rPr/>
        <w:t>了坚实的基础。</w:t>
      </w:r>
    </w:p>
    <w:p>
      <w:pPr>
        <w:pStyle w:val="Heading6"/>
        <w:spacing w:line="355" w:lineRule="auto"/>
        <w:ind w:right="0" w:firstLine="480"/>
        <w:jc w:val="left"/>
      </w:pPr>
      <w:r>
        <w:rPr>
          <w:rFonts w:ascii="宋体" w:hAnsi="宋体" w:cs="宋体" w:eastAsia="宋体" w:hint="default"/>
          <w:spacing w:val="-3"/>
        </w:rPr>
        <w:t>2010</w:t>
      </w:r>
      <w:r>
        <w:rPr>
          <w:spacing w:val="-3"/>
        </w:rPr>
        <w:t>年，公司紧紧围绕产品升级和市场拓展两条主线，实施既定企业战略，实现公司经营业绩较</w:t>
      </w:r>
      <w:r>
        <w:rPr/>
        <w:t> 大幅度增长。报告期内，公司实现营业收入</w:t>
      </w:r>
      <w:r>
        <w:rPr>
          <w:rFonts w:ascii="宋体" w:hAnsi="宋体" w:cs="宋体" w:eastAsia="宋体" w:hint="default"/>
        </w:rPr>
        <w:t>35012.59</w:t>
      </w:r>
      <w:r>
        <w:rPr/>
        <w:t>万元，较去年同期增长</w:t>
      </w:r>
      <w:r>
        <w:rPr>
          <w:rFonts w:ascii="宋体" w:hAnsi="宋体" w:cs="宋体" w:eastAsia="宋体" w:hint="default"/>
        </w:rPr>
        <w:t>22.68%</w:t>
      </w:r>
      <w:r>
        <w:rPr/>
        <w:t>；实现营业利润 </w:t>
      </w:r>
      <w:r>
        <w:rPr>
          <w:rFonts w:ascii="宋体" w:hAnsi="宋体" w:cs="宋体" w:eastAsia="宋体" w:hint="default"/>
        </w:rPr>
        <w:t>11067.03</w:t>
      </w:r>
      <w:r>
        <w:rPr/>
        <w:t>万元，较去年同期增长</w:t>
      </w:r>
      <w:r>
        <w:rPr>
          <w:rFonts w:ascii="宋体" w:hAnsi="宋体" w:cs="宋体" w:eastAsia="宋体" w:hint="default"/>
        </w:rPr>
        <w:t>40.52%</w:t>
      </w:r>
      <w:r>
        <w:rPr/>
        <w:t>；实现利润总额</w:t>
      </w:r>
      <w:r>
        <w:rPr>
          <w:rFonts w:ascii="Times New Roman" w:hAnsi="Times New Roman" w:cs="Times New Roman" w:eastAsia="Times New Roman" w:hint="default"/>
          <w:sz w:val="21"/>
          <w:szCs w:val="21"/>
        </w:rPr>
        <w:t>15803.33</w:t>
      </w:r>
      <w:r>
        <w:rPr/>
        <w:t>万元，较去年同期增长</w:t>
      </w:r>
      <w:r>
        <w:rPr>
          <w:rFonts w:ascii="宋体" w:hAnsi="宋体" w:cs="宋体" w:eastAsia="宋体" w:hint="default"/>
        </w:rPr>
        <w:t>46.82%</w:t>
      </w:r>
      <w:r>
        <w:rPr/>
        <w:t>；实现 归属上市公司股东净利润</w:t>
      </w:r>
      <w:r>
        <w:rPr>
          <w:rFonts w:ascii="宋体" w:hAnsi="宋体" w:cs="宋体" w:eastAsia="宋体" w:hint="default"/>
        </w:rPr>
        <w:t>14852.54</w:t>
      </w:r>
      <w:r>
        <w:rPr/>
        <w:t>万元，较去年同期增长</w:t>
      </w:r>
      <w:r>
        <w:rPr>
          <w:rFonts w:ascii="宋体" w:hAnsi="宋体" w:cs="宋体" w:eastAsia="宋体" w:hint="default"/>
        </w:rPr>
        <w:t>51.36%</w:t>
      </w:r>
      <w:r>
        <w:rPr/>
        <w:t>。业绩增长的主要原因在于，</w:t>
      </w:r>
      <w:r>
        <w:rPr>
          <w:rFonts w:ascii="宋体" w:hAnsi="宋体" w:cs="宋体" w:eastAsia="宋体" w:hint="default"/>
        </w:rPr>
        <w:t>1</w:t>
      </w:r>
      <w:r>
        <w:rPr/>
        <w:t>、报 告期内公司积极拓展销售渠道，主营产品条件接收系统和数字电视前端设备销售收入增长较快；</w:t>
      </w:r>
      <w:r>
        <w:rPr>
          <w:rFonts w:ascii="宋体" w:hAnsi="宋体" w:cs="宋体" w:eastAsia="宋体" w:hint="default"/>
        </w:rPr>
        <w:t>2</w:t>
      </w:r>
      <w:r>
        <w:rPr/>
        <w:t>、 </w:t>
      </w:r>
      <w:r>
        <w:rPr>
          <w:spacing w:val="-3"/>
        </w:rPr>
        <w:t>销售规模的扩大使得报告期内单位销售成本下降，导致营业利润、利润总额及净利润增长幅度均高于</w:t>
      </w:r>
      <w:r>
        <w:rPr>
          <w:spacing w:val="-82"/>
        </w:rPr>
        <w:t> </w:t>
      </w:r>
      <w:r>
        <w:rPr>
          <w:spacing w:val="-82"/>
        </w:rPr>
      </w:r>
      <w:r>
        <w:rPr/>
        <w:t>营业收入增长幅度。</w:t>
      </w:r>
    </w:p>
    <w:p>
      <w:pPr>
        <w:pStyle w:val="Heading6"/>
        <w:spacing w:line="357" w:lineRule="auto" w:before="38"/>
        <w:ind w:right="719" w:firstLine="480"/>
        <w:jc w:val="both"/>
      </w:pPr>
      <w:r>
        <w:rPr>
          <w:spacing w:val="-3"/>
        </w:rPr>
        <w:t>报告期内，公司按照招股说明书中披露的“发展规划与发展目标”，有序推进。特别是前端硬件</w:t>
      </w:r>
      <w:r>
        <w:rPr/>
        <w:t> </w:t>
      </w:r>
      <w:r>
        <w:rPr>
          <w:spacing w:val="-3"/>
        </w:rPr>
        <w:t>设备研发计划的较好完成以及市场市场营销网络的提升，成为公司经营业绩取得较大幅度增长的主要</w:t>
      </w:r>
      <w:r>
        <w:rPr>
          <w:spacing w:val="-82"/>
        </w:rPr>
        <w:t> </w:t>
      </w:r>
      <w:r>
        <w:rPr>
          <w:spacing w:val="-82"/>
        </w:rPr>
      </w:r>
      <w:r>
        <w:rPr/>
        <w:t>因素。</w:t>
      </w:r>
    </w:p>
    <w:p>
      <w:pPr>
        <w:pStyle w:val="Heading6"/>
        <w:spacing w:line="357" w:lineRule="auto"/>
        <w:ind w:right="718" w:firstLine="480"/>
        <w:jc w:val="both"/>
      </w:pPr>
      <w:r>
        <w:rPr>
          <w:spacing w:val="-3"/>
        </w:rPr>
        <w:t>在加大研发力度的同时，公司高度重视知识产权保护工作。报告期内，公司申请专利</w:t>
      </w:r>
      <w:r>
        <w:rPr>
          <w:rFonts w:ascii="宋体" w:hAnsi="宋体" w:cs="宋体" w:eastAsia="宋体" w:hint="default"/>
          <w:spacing w:val="-3"/>
        </w:rPr>
        <w:t>14</w:t>
      </w:r>
      <w:r>
        <w:rPr>
          <w:spacing w:val="-3"/>
        </w:rPr>
        <w:t>项，获得</w:t>
      </w:r>
      <w:r>
        <w:rPr/>
        <w:t> 专利授权</w:t>
      </w:r>
      <w:r>
        <w:rPr>
          <w:rFonts w:ascii="宋体" w:hAnsi="宋体" w:cs="宋体" w:eastAsia="宋体" w:hint="default"/>
        </w:rPr>
        <w:t>12</w:t>
      </w:r>
      <w:r>
        <w:rPr/>
        <w:t>项，软件著作权登记</w:t>
      </w:r>
      <w:r>
        <w:rPr>
          <w:rFonts w:ascii="宋体" w:hAnsi="宋体" w:cs="宋体" w:eastAsia="宋体" w:hint="default"/>
        </w:rPr>
        <w:t>14</w:t>
      </w:r>
      <w:r>
        <w:rPr/>
        <w:t>项。进一步巩固了公司在行业内的技术优势。</w:t>
      </w:r>
    </w:p>
    <w:p>
      <w:pPr>
        <w:pStyle w:val="Heading6"/>
        <w:spacing w:line="357" w:lineRule="auto"/>
        <w:ind w:right="719" w:firstLine="480"/>
        <w:jc w:val="both"/>
      </w:pPr>
      <w:r>
        <w:rPr>
          <w:spacing w:val="-3"/>
        </w:rPr>
        <w:t>报告期内，公司在数字电视条件接收系统和前端硬件设备方面继续保持行业领先地位。在海外市</w:t>
      </w:r>
      <w:r>
        <w:rPr/>
        <w:t> 场和交通市场的开拓方面取得了一定突破。</w:t>
      </w:r>
    </w:p>
    <w:p>
      <w:pPr>
        <w:pStyle w:val="Heading6"/>
        <w:spacing w:line="357" w:lineRule="auto" w:before="37"/>
        <w:ind w:right="0" w:firstLine="480"/>
        <w:jc w:val="left"/>
      </w:pPr>
      <w:r>
        <w:rPr>
          <w:spacing w:val="-6"/>
        </w:rPr>
        <w:t>为适应三网融合条件下，广电运营商对有线电视网络双向化改造的需求，公司开始研发相关设备，</w:t>
      </w:r>
      <w:r>
        <w:rPr/>
        <w:t> 并提出了具有竞争力的解决方案。</w:t>
      </w:r>
    </w:p>
    <w:p>
      <w:pPr>
        <w:pStyle w:val="Heading6"/>
        <w:spacing w:line="357" w:lineRule="auto"/>
        <w:ind w:right="624" w:firstLine="480"/>
        <w:jc w:val="both"/>
      </w:pPr>
      <w:r>
        <w:rPr>
          <w:spacing w:val="-3"/>
        </w:rPr>
        <w:t>公司管理层认识到，公司现有主要盈利业务属于广电行业的细分行业，市场规模有限。为保持持</w:t>
      </w:r>
      <w:r>
        <w:rPr/>
        <w:t> </w:t>
      </w:r>
      <w:r>
        <w:rPr>
          <w:spacing w:val="-3"/>
        </w:rPr>
        <w:t>续健康发展，也为适应三网融合条件下，广电运营商的更多需求，公司将秉承自主研发、自主创新的</w:t>
      </w:r>
      <w:r>
        <w:rPr>
          <w:spacing w:val="-84"/>
        </w:rPr>
        <w:t> </w:t>
      </w:r>
      <w:r>
        <w:rPr>
          <w:spacing w:val="-84"/>
        </w:rPr>
      </w:r>
      <w:r>
        <w:rPr/>
        <w:t>精神，不断开拓新的业务领域和新的商业模式，加强产业链整合，以应对不断发展变化的市场环境。</w:t>
      </w:r>
    </w:p>
    <w:p>
      <w:pPr>
        <w:spacing w:after="0" w:line="357" w:lineRule="auto"/>
        <w:jc w:val="both"/>
        <w:sectPr>
          <w:pgSz w:w="11910" w:h="16840"/>
          <w:pgMar w:header="877" w:footer="1186" w:top="1060" w:bottom="1380" w:left="580" w:right="0"/>
        </w:sectPr>
      </w:pPr>
    </w:p>
    <w:p>
      <w:pPr>
        <w:spacing w:line="240" w:lineRule="auto" w:before="11"/>
        <w:rPr>
          <w:rFonts w:ascii="宋体" w:hAnsi="宋体" w:cs="宋体" w:eastAsia="宋体" w:hint="default"/>
          <w:sz w:val="7"/>
          <w:szCs w:val="7"/>
        </w:rPr>
      </w:pPr>
    </w:p>
    <w:p>
      <w:pPr>
        <w:pStyle w:val="Heading5"/>
        <w:spacing w:line="240" w:lineRule="auto" w:before="26"/>
        <w:ind w:left="220" w:right="2886"/>
        <w:jc w:val="left"/>
        <w:rPr>
          <w:b w:val="0"/>
          <w:bCs w:val="0"/>
        </w:rPr>
      </w:pPr>
      <w:r>
        <w:rPr/>
        <w:t>（二）公司主营业务及其经营情况</w:t>
      </w:r>
      <w:r>
        <w:rPr>
          <w:b w:val="0"/>
          <w:bCs w:val="0"/>
        </w:rPr>
      </w:r>
    </w:p>
    <w:p>
      <w:pPr>
        <w:spacing w:line="240" w:lineRule="auto" w:before="5"/>
        <w:rPr>
          <w:rFonts w:ascii="宋体" w:hAnsi="宋体" w:cs="宋体" w:eastAsia="宋体" w:hint="default"/>
          <w:b/>
          <w:bCs/>
          <w:sz w:val="34"/>
          <w:szCs w:val="34"/>
        </w:rPr>
      </w:pPr>
    </w:p>
    <w:p>
      <w:pPr>
        <w:pStyle w:val="Heading6"/>
        <w:spacing w:line="240" w:lineRule="auto" w:before="0"/>
        <w:ind w:left="220" w:right="2886"/>
        <w:jc w:val="left"/>
      </w:pPr>
      <w:r>
        <w:rPr>
          <w:rFonts w:ascii="宋体" w:hAnsi="宋体" w:cs="宋体" w:eastAsia="宋体" w:hint="default"/>
        </w:rPr>
        <w:t>1</w:t>
      </w:r>
      <w:r>
        <w:rPr/>
        <w:t>、</w:t>
      </w:r>
      <w:r>
        <w:rPr>
          <w:spacing w:val="-60"/>
        </w:rPr>
        <w:t> </w:t>
      </w:r>
      <w:r>
        <w:rPr/>
        <w:t>主营业务分行业、产品情况</w:t>
      </w:r>
    </w:p>
    <w:p>
      <w:pPr>
        <w:spacing w:line="240" w:lineRule="auto" w:before="9"/>
        <w:rPr>
          <w:rFonts w:ascii="宋体" w:hAnsi="宋体" w:cs="宋体" w:eastAsia="宋体" w:hint="default"/>
          <w:sz w:val="23"/>
          <w:szCs w:val="23"/>
        </w:rPr>
      </w:pPr>
    </w:p>
    <w:p>
      <w:pPr>
        <w:pStyle w:val="Heading6"/>
        <w:spacing w:line="240" w:lineRule="auto" w:before="0"/>
        <w:ind w:left="220" w:right="2886"/>
        <w:jc w:val="left"/>
      </w:pPr>
      <w:r>
        <w:rPr/>
        <w:t>（</w:t>
      </w:r>
      <w:r>
        <w:rPr>
          <w:rFonts w:ascii="宋体" w:hAnsi="宋体" w:cs="宋体" w:eastAsia="宋体" w:hint="default"/>
        </w:rPr>
        <w:t>1</w:t>
      </w:r>
      <w:r>
        <w:rPr/>
        <w:t>）主营业务分产品情况</w:t>
      </w:r>
    </w:p>
    <w:p>
      <w:pPr>
        <w:spacing w:line="240" w:lineRule="auto" w:before="12"/>
        <w:rPr>
          <w:rFonts w:ascii="宋体" w:hAnsi="宋体" w:cs="宋体" w:eastAsia="宋体" w:hint="default"/>
          <w:sz w:val="10"/>
          <w:szCs w:val="10"/>
        </w:rPr>
      </w:pPr>
    </w:p>
    <w:p>
      <w:pPr>
        <w:pStyle w:val="BodyText"/>
        <w:spacing w:line="240" w:lineRule="auto" w:before="36"/>
        <w:ind w:left="0" w:right="1517"/>
        <w:jc w:val="right"/>
      </w:pPr>
      <w:r>
        <w:rPr>
          <w:spacing w:val="-1"/>
        </w:rPr>
        <w:t>单位：万元</w:t>
      </w:r>
    </w:p>
    <w:p>
      <w:pPr>
        <w:spacing w:line="240" w:lineRule="auto" w:before="11"/>
        <w:rPr>
          <w:rFonts w:ascii="宋体" w:hAnsi="宋体" w:cs="宋体" w:eastAsia="宋体" w:hint="default"/>
          <w:sz w:val="9"/>
          <w:szCs w:val="9"/>
        </w:rPr>
      </w:pPr>
    </w:p>
    <w:tbl>
      <w:tblPr>
        <w:tblW w:w="0" w:type="auto"/>
        <w:jc w:val="left"/>
        <w:tblInd w:w="107" w:type="dxa"/>
        <w:tblLayout w:type="fixed"/>
        <w:tblCellMar>
          <w:top w:w="0" w:type="dxa"/>
          <w:left w:w="0" w:type="dxa"/>
          <w:bottom w:w="0" w:type="dxa"/>
          <w:right w:w="0" w:type="dxa"/>
        </w:tblCellMar>
        <w:tblLook w:val="01E0"/>
      </w:tblPr>
      <w:tblGrid>
        <w:gridCol w:w="1668"/>
        <w:gridCol w:w="1135"/>
        <w:gridCol w:w="1417"/>
        <w:gridCol w:w="1274"/>
        <w:gridCol w:w="1702"/>
        <w:gridCol w:w="1844"/>
        <w:gridCol w:w="1644"/>
      </w:tblGrid>
      <w:tr>
        <w:trPr>
          <w:trHeight w:val="634"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468" w:right="0"/>
              <w:jc w:val="left"/>
              <w:rPr>
                <w:rFonts w:ascii="宋体" w:hAnsi="宋体" w:cs="宋体" w:eastAsia="宋体" w:hint="default"/>
                <w:sz w:val="18"/>
                <w:szCs w:val="18"/>
              </w:rPr>
            </w:pPr>
            <w:r>
              <w:rPr>
                <w:rFonts w:ascii="宋体" w:hAnsi="宋体" w:cs="宋体" w:eastAsia="宋体" w:hint="default"/>
                <w:sz w:val="18"/>
                <w:szCs w:val="18"/>
              </w:rPr>
              <w:t>产品名称</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4"/>
              <w:jc w:val="right"/>
              <w:rPr>
                <w:rFonts w:ascii="宋体" w:hAnsi="宋体" w:cs="宋体" w:eastAsia="宋体" w:hint="default"/>
                <w:sz w:val="18"/>
                <w:szCs w:val="18"/>
              </w:rPr>
            </w:pPr>
            <w:r>
              <w:rPr>
                <w:rFonts w:ascii="宋体" w:hAnsi="宋体" w:cs="宋体" w:eastAsia="宋体" w:hint="default"/>
                <w:sz w:val="18"/>
                <w:szCs w:val="18"/>
              </w:rPr>
              <w:t>毛利率（</w:t>
            </w:r>
            <w:r>
              <w:rPr>
                <w:rFonts w:ascii="宋体" w:hAnsi="宋体" w:cs="宋体" w:eastAsia="宋体" w:hint="default"/>
                <w:sz w:val="18"/>
                <w:szCs w:val="18"/>
              </w:rPr>
              <w:t>%</w:t>
            </w:r>
            <w:r>
              <w:rPr>
                <w:rFonts w:ascii="宋体" w:hAnsi="宋体" w:cs="宋体" w:eastAsia="宋体" w:hint="default"/>
                <w:sz w:val="18"/>
                <w:szCs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50" w:right="125" w:hanging="226"/>
              <w:jc w:val="left"/>
              <w:rPr>
                <w:rFonts w:ascii="宋体" w:hAnsi="宋体" w:cs="宋体" w:eastAsia="宋体" w:hint="default"/>
                <w:sz w:val="18"/>
                <w:szCs w:val="18"/>
              </w:rPr>
            </w:pPr>
            <w:r>
              <w:rPr>
                <w:rFonts w:ascii="宋体" w:hAnsi="宋体" w:cs="宋体" w:eastAsia="宋体" w:hint="default"/>
                <w:sz w:val="18"/>
                <w:szCs w:val="18"/>
              </w:rPr>
              <w:t>营业收入比上年同 期增减（</w:t>
            </w:r>
            <w:r>
              <w:rPr>
                <w:rFonts w:ascii="宋体" w:hAnsi="宋体" w:cs="宋体" w:eastAsia="宋体" w:hint="default"/>
                <w:sz w:val="18"/>
                <w:szCs w:val="18"/>
              </w:rPr>
              <w:t>%</w:t>
            </w:r>
            <w:r>
              <w:rPr>
                <w:rFonts w:ascii="宋体" w:hAnsi="宋体" w:cs="宋体" w:eastAsia="宋体" w:hint="default"/>
                <w:sz w:val="18"/>
                <w:szCs w:val="18"/>
              </w:rPr>
              <w:t>）</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511" w:right="106" w:hanging="406"/>
              <w:jc w:val="left"/>
              <w:rPr>
                <w:rFonts w:ascii="宋体" w:hAnsi="宋体" w:cs="宋体" w:eastAsia="宋体" w:hint="default"/>
                <w:sz w:val="18"/>
                <w:szCs w:val="18"/>
              </w:rPr>
            </w:pPr>
            <w:r>
              <w:rPr>
                <w:rFonts w:ascii="宋体" w:hAnsi="宋体" w:cs="宋体" w:eastAsia="宋体" w:hint="default"/>
                <w:sz w:val="18"/>
                <w:szCs w:val="18"/>
              </w:rPr>
              <w:t>营业成本比上年同期 增减（</w:t>
            </w:r>
            <w:r>
              <w:rPr>
                <w:rFonts w:ascii="宋体" w:hAnsi="宋体" w:cs="宋体" w:eastAsia="宋体" w:hint="default"/>
                <w:sz w:val="18"/>
                <w:szCs w:val="18"/>
              </w:rPr>
              <w:t>%</w:t>
            </w:r>
            <w:r>
              <w:rPr>
                <w:rFonts w:ascii="宋体" w:hAnsi="宋体" w:cs="宋体" w:eastAsia="宋体" w:hint="default"/>
                <w:sz w:val="18"/>
                <w:szCs w:val="18"/>
              </w:rPr>
              <w:t>）</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21" w:right="185" w:hanging="135"/>
              <w:jc w:val="left"/>
              <w:rPr>
                <w:rFonts w:ascii="宋体" w:hAnsi="宋体" w:cs="宋体" w:eastAsia="宋体" w:hint="default"/>
                <w:sz w:val="18"/>
                <w:szCs w:val="18"/>
              </w:rPr>
            </w:pPr>
            <w:r>
              <w:rPr>
                <w:rFonts w:ascii="宋体" w:hAnsi="宋体" w:cs="宋体" w:eastAsia="宋体" w:hint="default"/>
                <w:sz w:val="18"/>
                <w:szCs w:val="18"/>
              </w:rPr>
              <w:t>毛利率比上年同 期增减（</w:t>
            </w:r>
            <w:r>
              <w:rPr>
                <w:rFonts w:ascii="宋体" w:hAnsi="宋体" w:cs="宋体" w:eastAsia="宋体" w:hint="default"/>
                <w:sz w:val="18"/>
                <w:szCs w:val="18"/>
              </w:rPr>
              <w:t>%</w:t>
            </w:r>
            <w:r>
              <w:rPr>
                <w:rFonts w:ascii="宋体" w:hAnsi="宋体" w:cs="宋体" w:eastAsia="宋体" w:hint="default"/>
                <w:sz w:val="18"/>
                <w:szCs w:val="18"/>
              </w:rPr>
              <w:t>）</w:t>
            </w:r>
          </w:p>
        </w:tc>
      </w:tr>
      <w:tr>
        <w:trPr>
          <w:trHeight w:val="322"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条件接收系统</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08" w:right="0"/>
              <w:jc w:val="left"/>
              <w:rPr>
                <w:rFonts w:ascii="宋体" w:hAnsi="宋体" w:cs="宋体" w:eastAsia="宋体" w:hint="default"/>
                <w:sz w:val="18"/>
                <w:szCs w:val="18"/>
              </w:rPr>
            </w:pPr>
            <w:r>
              <w:rPr>
                <w:rFonts w:ascii="宋体"/>
                <w:sz w:val="18"/>
              </w:rPr>
              <w:t>14,480.15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2,260.13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84.39%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27.28%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-6.84%</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z w:val="18"/>
              </w:rPr>
              <w:t>5.72%</w:t>
            </w:r>
          </w:p>
        </w:tc>
      </w:tr>
      <w:tr>
        <w:trPr>
          <w:trHeight w:val="324"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数字电视前端设备</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08" w:right="0"/>
              <w:jc w:val="left"/>
              <w:rPr>
                <w:rFonts w:ascii="宋体" w:hAnsi="宋体" w:cs="宋体" w:eastAsia="宋体" w:hint="default"/>
                <w:sz w:val="18"/>
                <w:szCs w:val="18"/>
              </w:rPr>
            </w:pPr>
            <w:r>
              <w:rPr>
                <w:rFonts w:ascii="宋体"/>
                <w:sz w:val="18"/>
              </w:rPr>
              <w:t>12,254.85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pacing w:val="-1"/>
                <w:sz w:val="18"/>
              </w:rPr>
              <w:t>2,073.14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pacing w:val="-1"/>
                <w:sz w:val="18"/>
              </w:rPr>
              <w:t>83.08%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pacing w:val="-1"/>
                <w:sz w:val="18"/>
              </w:rPr>
              <w:t>56.62%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pacing w:val="-1"/>
                <w:sz w:val="18"/>
              </w:rPr>
              <w:t>47.76%</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1.01%</w:t>
            </w:r>
          </w:p>
        </w:tc>
      </w:tr>
      <w:tr>
        <w:trPr>
          <w:trHeight w:val="322"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系统集成设备</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宋体" w:hAnsi="宋体" w:cs="宋体" w:eastAsia="宋体" w:hint="default"/>
                <w:sz w:val="18"/>
                <w:szCs w:val="18"/>
              </w:rPr>
            </w:pPr>
            <w:r>
              <w:rPr>
                <w:rFonts w:ascii="宋体"/>
                <w:spacing w:val="-1"/>
                <w:sz w:val="18"/>
              </w:rPr>
              <w:t>7,200.90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6,650.44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z w:val="18"/>
              </w:rPr>
              <w:t>7.64%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z w:val="18"/>
              </w:rPr>
              <w:t>1.03%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z w:val="18"/>
              </w:rPr>
              <w:t>4.79%</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-3.31%</w:t>
            </w:r>
            <w:r>
              <w:rPr>
                <w:rFonts w:ascii="宋体"/>
                <w:sz w:val="18"/>
              </w:rPr>
            </w:r>
          </w:p>
        </w:tc>
      </w:tr>
      <w:tr>
        <w:trPr>
          <w:trHeight w:val="322"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技术服务收入</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2"/>
              <w:jc w:val="right"/>
              <w:rPr>
                <w:rFonts w:ascii="宋体" w:hAnsi="宋体" w:cs="宋体" w:eastAsia="宋体" w:hint="default"/>
                <w:sz w:val="18"/>
                <w:szCs w:val="18"/>
              </w:rPr>
            </w:pPr>
            <w:r>
              <w:rPr>
                <w:rFonts w:ascii="宋体"/>
                <w:spacing w:val="-1"/>
                <w:sz w:val="18"/>
              </w:rPr>
              <w:t>886.28</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z w:val="18"/>
              </w:rPr>
              <w:t>100.00%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z w:val="18"/>
              </w:rPr>
              <w:t>105.25%</w:t>
            </w:r>
          </w:p>
        </w:tc>
        <w:tc>
          <w:tcPr>
            <w:tcW w:w="1844" w:type="dxa"/>
            <w:tcBorders>
              <w:top w:val="single" w:sz="4" w:space="0" w:color="000000"/>
              <w:left w:val="single" w:sz="4" w:space="0" w:color="000000"/>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z w:val="18"/>
              </w:rPr>
              <w:t>0.00%</w:t>
            </w:r>
          </w:p>
        </w:tc>
      </w:tr>
      <w:tr>
        <w:trPr>
          <w:trHeight w:val="322"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08" w:right="0"/>
              <w:jc w:val="left"/>
              <w:rPr>
                <w:rFonts w:ascii="宋体" w:hAnsi="宋体" w:cs="宋体" w:eastAsia="宋体" w:hint="default"/>
                <w:sz w:val="18"/>
                <w:szCs w:val="18"/>
              </w:rPr>
            </w:pPr>
            <w:r>
              <w:rPr>
                <w:rFonts w:ascii="宋体"/>
                <w:sz w:val="18"/>
              </w:rPr>
              <w:t>34,822.17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10,983.71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68.46%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30.12%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z w:val="18"/>
              </w:rPr>
              <w:t>7.94%</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z w:val="18"/>
              </w:rPr>
              <w:t>6.48%</w:t>
            </w:r>
          </w:p>
        </w:tc>
      </w:tr>
    </w:tbl>
    <w:p>
      <w:pPr>
        <w:pStyle w:val="Heading6"/>
        <w:spacing w:line="357" w:lineRule="auto" w:before="39"/>
        <w:ind w:left="220" w:right="718" w:firstLine="420"/>
        <w:jc w:val="left"/>
      </w:pPr>
      <w:r>
        <w:rPr>
          <w:spacing w:val="16"/>
        </w:rPr>
        <w:t>其中：报告期内上市公司向控股股东及其子公司销售产品和提供劳务的关联交易总金额为</w:t>
      </w:r>
      <w:r>
        <w:rPr/>
        <w:t> </w:t>
      </w:r>
      <w:r>
        <w:rPr>
          <w:rFonts w:ascii="宋体" w:hAnsi="宋体" w:cs="宋体" w:eastAsia="宋体" w:hint="default"/>
        </w:rPr>
        <w:t>2164.17</w:t>
      </w:r>
      <w:r>
        <w:rPr/>
        <w:t>万元。</w:t>
      </w:r>
    </w:p>
    <w:p>
      <w:pPr>
        <w:pStyle w:val="Heading6"/>
        <w:spacing w:line="240" w:lineRule="auto"/>
        <w:ind w:left="640" w:right="718"/>
        <w:jc w:val="left"/>
      </w:pPr>
      <w:r>
        <w:rPr/>
        <w:t>公司数字电视前端设备收入的大幅增长，受益于交通行业客户开拓取得较大突破。</w:t>
      </w:r>
    </w:p>
    <w:p>
      <w:pPr>
        <w:pStyle w:val="Heading6"/>
        <w:spacing w:line="240" w:lineRule="auto" w:before="154"/>
        <w:ind w:left="220" w:right="2886"/>
        <w:jc w:val="left"/>
      </w:pPr>
      <w:r>
        <w:rPr/>
        <w:t>（</w:t>
      </w:r>
      <w:r>
        <w:rPr>
          <w:rFonts w:ascii="宋体" w:hAnsi="宋体" w:cs="宋体" w:eastAsia="宋体" w:hint="default"/>
        </w:rPr>
        <w:t>2</w:t>
      </w:r>
      <w:r>
        <w:rPr/>
        <w:t>） 主营业务分地区情况：</w:t>
      </w:r>
    </w:p>
    <w:p>
      <w:pPr>
        <w:spacing w:line="240" w:lineRule="auto" w:before="10"/>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2446"/>
        <w:gridCol w:w="3647"/>
        <w:gridCol w:w="4592"/>
      </w:tblGrid>
      <w:tr>
        <w:trPr>
          <w:trHeight w:val="322" w:hRule="exact"/>
        </w:trPr>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地区名称</w:t>
            </w:r>
          </w:p>
        </w:tc>
        <w:tc>
          <w:tcPr>
            <w:tcW w:w="3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4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营业收入比上年增减（</w:t>
            </w:r>
            <w:r>
              <w:rPr>
                <w:rFonts w:ascii="宋体" w:hAnsi="宋体" w:cs="宋体" w:eastAsia="宋体" w:hint="default"/>
                <w:sz w:val="18"/>
                <w:szCs w:val="18"/>
              </w:rPr>
              <w:t>%</w:t>
            </w:r>
            <w:r>
              <w:rPr>
                <w:rFonts w:ascii="宋体" w:hAnsi="宋体" w:cs="宋体" w:eastAsia="宋体" w:hint="default"/>
                <w:sz w:val="18"/>
                <w:szCs w:val="18"/>
              </w:rPr>
              <w:t>）</w:t>
            </w:r>
          </w:p>
        </w:tc>
      </w:tr>
      <w:tr>
        <w:trPr>
          <w:trHeight w:val="324" w:hRule="exact"/>
        </w:trPr>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华北</w:t>
            </w:r>
          </w:p>
        </w:tc>
        <w:tc>
          <w:tcPr>
            <w:tcW w:w="3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86"/>
              <w:jc w:val="right"/>
              <w:rPr>
                <w:rFonts w:ascii="宋体" w:hAnsi="宋体" w:cs="宋体" w:eastAsia="宋体" w:hint="default"/>
                <w:sz w:val="18"/>
                <w:szCs w:val="18"/>
              </w:rPr>
            </w:pPr>
            <w:r>
              <w:rPr>
                <w:rFonts w:ascii="宋体"/>
                <w:spacing w:val="-1"/>
                <w:sz w:val="18"/>
              </w:rPr>
              <w:t>126,685,775.66</w:t>
            </w:r>
          </w:p>
        </w:tc>
        <w:tc>
          <w:tcPr>
            <w:tcW w:w="4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24.04%</w:t>
            </w:r>
          </w:p>
        </w:tc>
      </w:tr>
      <w:tr>
        <w:trPr>
          <w:trHeight w:val="322" w:hRule="exact"/>
        </w:trPr>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东北</w:t>
            </w:r>
          </w:p>
        </w:tc>
        <w:tc>
          <w:tcPr>
            <w:tcW w:w="3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276"/>
              <w:jc w:val="right"/>
              <w:rPr>
                <w:rFonts w:ascii="宋体" w:hAnsi="宋体" w:cs="宋体" w:eastAsia="宋体" w:hint="default"/>
                <w:sz w:val="18"/>
                <w:szCs w:val="18"/>
              </w:rPr>
            </w:pPr>
            <w:r>
              <w:rPr>
                <w:rFonts w:ascii="宋体"/>
                <w:spacing w:val="-1"/>
                <w:sz w:val="18"/>
              </w:rPr>
              <w:t>5,818,706.81</w:t>
            </w:r>
          </w:p>
        </w:tc>
        <w:tc>
          <w:tcPr>
            <w:tcW w:w="4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-36.18%</w:t>
            </w:r>
          </w:p>
        </w:tc>
      </w:tr>
      <w:tr>
        <w:trPr>
          <w:trHeight w:val="322" w:hRule="exact"/>
        </w:trPr>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华东</w:t>
            </w:r>
          </w:p>
        </w:tc>
        <w:tc>
          <w:tcPr>
            <w:tcW w:w="3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231"/>
              <w:jc w:val="right"/>
              <w:rPr>
                <w:rFonts w:ascii="宋体" w:hAnsi="宋体" w:cs="宋体" w:eastAsia="宋体" w:hint="default"/>
                <w:sz w:val="18"/>
                <w:szCs w:val="18"/>
              </w:rPr>
            </w:pPr>
            <w:r>
              <w:rPr>
                <w:rFonts w:ascii="宋体"/>
                <w:spacing w:val="-1"/>
                <w:sz w:val="18"/>
              </w:rPr>
              <w:t>90,497,620.96</w:t>
            </w:r>
          </w:p>
        </w:tc>
        <w:tc>
          <w:tcPr>
            <w:tcW w:w="4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125.67%</w:t>
            </w:r>
          </w:p>
        </w:tc>
      </w:tr>
      <w:tr>
        <w:trPr>
          <w:trHeight w:val="322" w:hRule="exact"/>
        </w:trPr>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华南</w:t>
            </w:r>
          </w:p>
        </w:tc>
        <w:tc>
          <w:tcPr>
            <w:tcW w:w="3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231"/>
              <w:jc w:val="right"/>
              <w:rPr>
                <w:rFonts w:ascii="宋体" w:hAnsi="宋体" w:cs="宋体" w:eastAsia="宋体" w:hint="default"/>
                <w:sz w:val="18"/>
                <w:szCs w:val="18"/>
              </w:rPr>
            </w:pPr>
            <w:r>
              <w:rPr>
                <w:rFonts w:ascii="宋体"/>
                <w:spacing w:val="-1"/>
                <w:sz w:val="18"/>
              </w:rPr>
              <w:t>15,805,528.76</w:t>
            </w:r>
          </w:p>
        </w:tc>
        <w:tc>
          <w:tcPr>
            <w:tcW w:w="4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-21.72%</w:t>
            </w:r>
          </w:p>
        </w:tc>
      </w:tr>
      <w:tr>
        <w:trPr>
          <w:trHeight w:val="322" w:hRule="exact"/>
        </w:trPr>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华中</w:t>
            </w:r>
          </w:p>
        </w:tc>
        <w:tc>
          <w:tcPr>
            <w:tcW w:w="3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231"/>
              <w:jc w:val="right"/>
              <w:rPr>
                <w:rFonts w:ascii="宋体" w:hAnsi="宋体" w:cs="宋体" w:eastAsia="宋体" w:hint="default"/>
                <w:sz w:val="18"/>
                <w:szCs w:val="18"/>
              </w:rPr>
            </w:pPr>
            <w:r>
              <w:rPr>
                <w:rFonts w:ascii="宋体"/>
                <w:spacing w:val="-1"/>
                <w:sz w:val="18"/>
              </w:rPr>
              <w:t>61,982,681.37</w:t>
            </w:r>
          </w:p>
        </w:tc>
        <w:tc>
          <w:tcPr>
            <w:tcW w:w="4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29.95%</w:t>
            </w:r>
          </w:p>
        </w:tc>
      </w:tr>
      <w:tr>
        <w:trPr>
          <w:trHeight w:val="322" w:hRule="exact"/>
        </w:trPr>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西北</w:t>
            </w:r>
          </w:p>
        </w:tc>
        <w:tc>
          <w:tcPr>
            <w:tcW w:w="3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231"/>
              <w:jc w:val="right"/>
              <w:rPr>
                <w:rFonts w:ascii="宋体" w:hAnsi="宋体" w:cs="宋体" w:eastAsia="宋体" w:hint="default"/>
                <w:sz w:val="18"/>
                <w:szCs w:val="18"/>
              </w:rPr>
            </w:pPr>
            <w:r>
              <w:rPr>
                <w:rFonts w:ascii="宋体"/>
                <w:spacing w:val="-1"/>
                <w:sz w:val="18"/>
              </w:rPr>
              <w:t>23,030,348.28</w:t>
            </w:r>
          </w:p>
        </w:tc>
        <w:tc>
          <w:tcPr>
            <w:tcW w:w="4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-16.95%</w:t>
            </w:r>
          </w:p>
        </w:tc>
      </w:tr>
      <w:tr>
        <w:trPr>
          <w:trHeight w:val="324" w:hRule="exact"/>
        </w:trPr>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西南</w:t>
            </w:r>
          </w:p>
        </w:tc>
        <w:tc>
          <w:tcPr>
            <w:tcW w:w="3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77"/>
              <w:jc w:val="right"/>
              <w:rPr>
                <w:rFonts w:ascii="宋体" w:hAnsi="宋体" w:cs="宋体" w:eastAsia="宋体" w:hint="default"/>
                <w:sz w:val="18"/>
                <w:szCs w:val="18"/>
              </w:rPr>
            </w:pPr>
            <w:r>
              <w:rPr>
                <w:rFonts w:ascii="宋体"/>
                <w:spacing w:val="-1"/>
                <w:sz w:val="18"/>
              </w:rPr>
              <w:t>8,534,050.98</w:t>
            </w:r>
          </w:p>
        </w:tc>
        <w:tc>
          <w:tcPr>
            <w:tcW w:w="4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-40.38%</w:t>
            </w:r>
          </w:p>
        </w:tc>
      </w:tr>
      <w:tr>
        <w:trPr>
          <w:trHeight w:val="322" w:hRule="exact"/>
        </w:trPr>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海外</w:t>
            </w:r>
          </w:p>
        </w:tc>
        <w:tc>
          <w:tcPr>
            <w:tcW w:w="3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231"/>
              <w:jc w:val="right"/>
              <w:rPr>
                <w:rFonts w:ascii="宋体" w:hAnsi="宋体" w:cs="宋体" w:eastAsia="宋体" w:hint="default"/>
                <w:sz w:val="18"/>
                <w:szCs w:val="18"/>
              </w:rPr>
            </w:pPr>
            <w:r>
              <w:rPr>
                <w:rFonts w:ascii="宋体"/>
                <w:spacing w:val="-1"/>
                <w:sz w:val="18"/>
              </w:rPr>
              <w:t>15,867,017.81</w:t>
            </w:r>
          </w:p>
        </w:tc>
        <w:tc>
          <w:tcPr>
            <w:tcW w:w="4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150.80%</w:t>
            </w:r>
          </w:p>
        </w:tc>
      </w:tr>
      <w:tr>
        <w:trPr>
          <w:trHeight w:val="322" w:hRule="exact"/>
        </w:trPr>
        <w:tc>
          <w:tcPr>
            <w:tcW w:w="2446" w:type="dxa"/>
            <w:tcBorders>
              <w:top w:val="single" w:sz="4" w:space="0" w:color="000000"/>
              <w:left w:val="single" w:sz="4" w:space="0" w:color="000000"/>
              <w:bottom w:val="single" w:sz="4" w:space="0" w:color="000000"/>
              <w:right w:val="single" w:sz="4" w:space="0" w:color="000000"/>
            </w:tcBorders>
          </w:tcPr>
          <w:p>
            <w:pPr>
              <w:pStyle w:val="TableParagraph"/>
              <w:tabs>
                <w:tab w:pos="542" w:val="left" w:leader="none"/>
              </w:tabs>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3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86"/>
              <w:jc w:val="right"/>
              <w:rPr>
                <w:rFonts w:ascii="宋体" w:hAnsi="宋体" w:cs="宋体" w:eastAsia="宋体" w:hint="default"/>
                <w:sz w:val="18"/>
                <w:szCs w:val="18"/>
              </w:rPr>
            </w:pPr>
            <w:r>
              <w:rPr>
                <w:rFonts w:ascii="宋体"/>
                <w:spacing w:val="-1"/>
                <w:sz w:val="18"/>
              </w:rPr>
              <w:t>348,221,730.63</w:t>
            </w:r>
          </w:p>
        </w:tc>
        <w:tc>
          <w:tcPr>
            <w:tcW w:w="4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30.12%</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8"/>
          <w:szCs w:val="28"/>
        </w:rPr>
      </w:pPr>
    </w:p>
    <w:p>
      <w:pPr>
        <w:pStyle w:val="Heading6"/>
        <w:spacing w:line="240" w:lineRule="auto" w:before="26"/>
        <w:ind w:left="220" w:right="2886"/>
        <w:jc w:val="left"/>
      </w:pPr>
      <w:r>
        <w:rPr>
          <w:rFonts w:ascii="宋体" w:hAnsi="宋体" w:cs="宋体" w:eastAsia="宋体" w:hint="default"/>
        </w:rPr>
        <w:t>2</w:t>
      </w:r>
      <w:r>
        <w:rPr/>
        <w:t>、</w:t>
      </w:r>
      <w:r>
        <w:rPr>
          <w:spacing w:val="-60"/>
        </w:rPr>
        <w:t> </w:t>
      </w:r>
      <w:r>
        <w:rPr/>
        <w:t>主要客户和供应商情况</w:t>
      </w:r>
    </w:p>
    <w:p>
      <w:pPr>
        <w:spacing w:line="240" w:lineRule="auto" w:before="9"/>
        <w:rPr>
          <w:rFonts w:ascii="宋体" w:hAnsi="宋体" w:cs="宋体" w:eastAsia="宋体" w:hint="default"/>
          <w:sz w:val="20"/>
          <w:szCs w:val="20"/>
        </w:rPr>
      </w:pPr>
    </w:p>
    <w:tbl>
      <w:tblPr>
        <w:tblW w:w="0" w:type="auto"/>
        <w:jc w:val="left"/>
        <w:tblInd w:w="107" w:type="dxa"/>
        <w:tblLayout w:type="fixed"/>
        <w:tblCellMar>
          <w:top w:w="0" w:type="dxa"/>
          <w:left w:w="0" w:type="dxa"/>
          <w:bottom w:w="0" w:type="dxa"/>
          <w:right w:w="0" w:type="dxa"/>
        </w:tblCellMar>
        <w:tblLook w:val="01E0"/>
      </w:tblPr>
      <w:tblGrid>
        <w:gridCol w:w="3227"/>
        <w:gridCol w:w="1277"/>
        <w:gridCol w:w="1560"/>
        <w:gridCol w:w="1560"/>
        <w:gridCol w:w="1841"/>
        <w:gridCol w:w="1219"/>
      </w:tblGrid>
      <w:tr>
        <w:trPr>
          <w:trHeight w:val="634"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客户名称</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03" w:right="98"/>
              <w:jc w:val="left"/>
              <w:rPr>
                <w:rFonts w:ascii="宋体" w:hAnsi="宋体" w:cs="宋体" w:eastAsia="宋体" w:hint="default"/>
                <w:sz w:val="18"/>
                <w:szCs w:val="18"/>
              </w:rPr>
            </w:pPr>
            <w:r>
              <w:rPr>
                <w:rFonts w:ascii="宋体" w:hAnsi="宋体" w:cs="宋体" w:eastAsia="宋体" w:hint="default"/>
                <w:spacing w:val="11"/>
                <w:sz w:val="18"/>
                <w:szCs w:val="18"/>
              </w:rPr>
              <w:t>销售金额</w:t>
            </w:r>
            <w:r>
              <w:rPr>
                <w:rFonts w:ascii="宋体" w:hAnsi="宋体" w:cs="宋体" w:eastAsia="宋体" w:hint="default"/>
                <w:spacing w:val="11"/>
                <w:sz w:val="18"/>
                <w:szCs w:val="18"/>
              </w:rPr>
              <w:t>(</w:t>
            </w:r>
            <w:r>
              <w:rPr>
                <w:rFonts w:ascii="宋体" w:hAnsi="宋体" w:cs="宋体" w:eastAsia="宋体" w:hint="default"/>
                <w:spacing w:val="-75"/>
                <w:sz w:val="18"/>
                <w:szCs w:val="18"/>
              </w:rPr>
              <w:t> </w:t>
            </w:r>
            <w:r>
              <w:rPr>
                <w:rFonts w:ascii="宋体" w:hAnsi="宋体" w:cs="宋体" w:eastAsia="宋体" w:hint="default"/>
                <w:sz w:val="18"/>
                <w:szCs w:val="18"/>
              </w:rPr>
              <w:t>万 元</w:t>
            </w:r>
            <w:r>
              <w:rPr>
                <w:rFonts w:ascii="宋体" w:hAnsi="宋体" w:cs="宋体" w:eastAsia="宋体" w:hint="default"/>
                <w:sz w:val="18"/>
                <w:szCs w:val="18"/>
              </w:rPr>
              <w:t>)</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03" w:right="84"/>
              <w:jc w:val="left"/>
              <w:rPr>
                <w:rFonts w:ascii="宋体" w:hAnsi="宋体" w:cs="宋体" w:eastAsia="宋体" w:hint="default"/>
                <w:sz w:val="18"/>
                <w:szCs w:val="18"/>
              </w:rPr>
            </w:pPr>
            <w:r>
              <w:rPr>
                <w:rFonts w:ascii="宋体" w:hAnsi="宋体" w:cs="宋体" w:eastAsia="宋体" w:hint="default"/>
                <w:spacing w:val="14"/>
                <w:sz w:val="18"/>
                <w:szCs w:val="18"/>
              </w:rPr>
              <w:t>占公司全部营业 </w:t>
            </w:r>
            <w:r>
              <w:rPr>
                <w:rFonts w:ascii="宋体" w:hAnsi="宋体" w:cs="宋体" w:eastAsia="宋体" w:hint="default"/>
                <w:sz w:val="18"/>
                <w:szCs w:val="18"/>
              </w:rPr>
              <w:t>收入的比例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应收账款余额</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03" w:right="374"/>
              <w:jc w:val="left"/>
              <w:rPr>
                <w:rFonts w:ascii="宋体" w:hAnsi="宋体" w:cs="宋体" w:eastAsia="宋体" w:hint="default"/>
                <w:sz w:val="18"/>
                <w:szCs w:val="18"/>
              </w:rPr>
            </w:pPr>
            <w:r>
              <w:rPr>
                <w:rFonts w:ascii="宋体" w:hAnsi="宋体" w:cs="宋体" w:eastAsia="宋体" w:hint="default"/>
                <w:sz w:val="18"/>
                <w:szCs w:val="18"/>
              </w:rPr>
              <w:t>占公司应收账款 总余额比例（</w:t>
            </w:r>
            <w:r>
              <w:rPr>
                <w:rFonts w:ascii="宋体" w:hAnsi="宋体" w:cs="宋体" w:eastAsia="宋体" w:hint="default"/>
                <w:sz w:val="18"/>
                <w:szCs w:val="18"/>
              </w:rPr>
              <w:t>%</w:t>
            </w:r>
            <w:r>
              <w:rPr>
                <w:rFonts w:ascii="宋体" w:hAnsi="宋体" w:cs="宋体" w:eastAsia="宋体" w:hint="default"/>
                <w:sz w:val="18"/>
                <w:szCs w:val="18"/>
              </w:rPr>
              <w:t>）</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03" w:right="384"/>
              <w:jc w:val="left"/>
              <w:rPr>
                <w:rFonts w:ascii="宋体" w:hAnsi="宋体" w:cs="宋体" w:eastAsia="宋体" w:hint="default"/>
                <w:sz w:val="18"/>
                <w:szCs w:val="18"/>
              </w:rPr>
            </w:pPr>
            <w:r>
              <w:rPr>
                <w:rFonts w:ascii="宋体" w:hAnsi="宋体" w:cs="宋体" w:eastAsia="宋体" w:hint="default"/>
                <w:sz w:val="18"/>
                <w:szCs w:val="18"/>
              </w:rPr>
              <w:t>是否存在 关联关系</w:t>
            </w:r>
          </w:p>
        </w:tc>
      </w:tr>
      <w:tr>
        <w:trPr>
          <w:trHeight w:val="32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北京网信未来信息技术有限公司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4,299.03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12.35%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0.00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0.00</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6"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3"/>
              <w:jc w:val="left"/>
              <w:rPr>
                <w:rFonts w:ascii="宋体" w:hAnsi="宋体" w:cs="宋体" w:eastAsia="宋体" w:hint="default"/>
                <w:sz w:val="18"/>
                <w:szCs w:val="18"/>
              </w:rPr>
            </w:pPr>
            <w:r>
              <w:rPr>
                <w:rFonts w:ascii="宋体" w:hAnsi="宋体" w:cs="宋体" w:eastAsia="宋体" w:hint="default"/>
                <w:spacing w:val="7"/>
                <w:sz w:val="18"/>
                <w:szCs w:val="18"/>
              </w:rPr>
              <w:t>国家广播电影电视总局无线电台管理</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局</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2,613.59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7.51%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0.00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0.00</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福建新大陆通信科技有限公司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2,570.00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7.38%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1554.17</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10.01%</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安徽广电信息网络股份有限公司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1,112.31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3.19%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412.10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2.66%</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内蒙古广播电视信息网络有限公司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1,099.73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r>
            <w:r>
              <w:rPr>
                <w:rFonts w:ascii="宋体"/>
                <w:sz w:val="18"/>
                <w:u w:val="single" w:color="000000"/>
              </w:rPr>
              <w:t>3.16%</w:t>
            </w:r>
            <w:r>
              <w:rPr>
                <w:rFonts w:ascii="宋体"/>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683.11</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4.40%</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前五名客户合计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11,694.65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33.40%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3" w:right="0"/>
              <w:jc w:val="left"/>
              <w:rPr>
                <w:rFonts w:ascii="宋体" w:hAnsi="宋体" w:cs="宋体" w:eastAsia="宋体" w:hint="default"/>
                <w:sz w:val="18"/>
                <w:szCs w:val="18"/>
              </w:rPr>
            </w:pPr>
            <w:r>
              <w:rPr>
                <w:rFonts w:ascii="宋体"/>
                <w:sz w:val="18"/>
              </w:rPr>
              <w:t>2649.38</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17.07%</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6"/>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供应商名称</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采购金额</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占年度采</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应付账款余额</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占公司应付账款</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是否存在</w:t>
            </w:r>
          </w:p>
        </w:tc>
      </w:tr>
    </w:tbl>
    <w:p>
      <w:pPr>
        <w:spacing w:after="0" w:line="240" w:lineRule="auto"/>
        <w:jc w:val="left"/>
        <w:rPr>
          <w:rFonts w:ascii="宋体" w:hAnsi="宋体" w:cs="宋体" w:eastAsia="宋体" w:hint="default"/>
          <w:sz w:val="18"/>
          <w:szCs w:val="18"/>
        </w:rPr>
        <w:sectPr>
          <w:pgSz w:w="11910" w:h="16840"/>
          <w:pgMar w:header="877" w:footer="1186" w:top="1060" w:bottom="1380" w:left="500" w:right="0"/>
        </w:sectPr>
      </w:pPr>
    </w:p>
    <w:p>
      <w:pPr>
        <w:spacing w:line="240" w:lineRule="auto" w:before="11"/>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3227"/>
        <w:gridCol w:w="1277"/>
        <w:gridCol w:w="1560"/>
        <w:gridCol w:w="1560"/>
        <w:gridCol w:w="1841"/>
        <w:gridCol w:w="1219"/>
      </w:tblGrid>
      <w:tr>
        <w:trPr>
          <w:trHeight w:val="636" w:hRule="exact"/>
        </w:trPr>
        <w:tc>
          <w:tcPr>
            <w:tcW w:w="3227" w:type="dxa"/>
            <w:tcBorders>
              <w:top w:val="single" w:sz="6" w:space="0" w:color="000000"/>
              <w:left w:val="single" w:sz="4" w:space="0" w:color="000000"/>
              <w:bottom w:val="single" w:sz="4" w:space="0" w:color="000000"/>
              <w:right w:val="single" w:sz="4" w:space="0" w:color="000000"/>
            </w:tcBorders>
          </w:tcPr>
          <w:p>
            <w:pPr/>
          </w:p>
        </w:tc>
        <w:tc>
          <w:tcPr>
            <w:tcW w:w="1277" w:type="dxa"/>
            <w:tcBorders>
              <w:top w:val="single" w:sz="6" w:space="0" w:color="000000"/>
              <w:left w:val="single" w:sz="4" w:space="0" w:color="000000"/>
              <w:bottom w:val="single" w:sz="4" w:space="0" w:color="000000"/>
              <w:right w:val="single" w:sz="4" w:space="0" w:color="000000"/>
            </w:tcBorders>
          </w:tcPr>
          <w:p>
            <w:pPr/>
          </w:p>
        </w:tc>
        <w:tc>
          <w:tcPr>
            <w:tcW w:w="1560" w:type="dxa"/>
            <w:tcBorders>
              <w:top w:val="single" w:sz="6" w:space="0" w:color="000000"/>
              <w:left w:val="single" w:sz="4" w:space="0" w:color="000000"/>
              <w:bottom w:val="single" w:sz="4" w:space="0" w:color="000000"/>
              <w:right w:val="single" w:sz="4" w:space="0" w:color="000000"/>
            </w:tcBorders>
          </w:tcPr>
          <w:p>
            <w:pPr>
              <w:pStyle w:val="TableParagraph"/>
              <w:spacing w:line="316" w:lineRule="auto" w:before="8"/>
              <w:ind w:left="103" w:right="634"/>
              <w:jc w:val="left"/>
              <w:rPr>
                <w:rFonts w:ascii="宋体" w:hAnsi="宋体" w:cs="宋体" w:eastAsia="宋体" w:hint="default"/>
                <w:sz w:val="18"/>
                <w:szCs w:val="18"/>
              </w:rPr>
            </w:pPr>
            <w:r>
              <w:rPr>
                <w:rFonts w:ascii="宋体" w:hAnsi="宋体" w:cs="宋体" w:eastAsia="宋体" w:hint="default"/>
                <w:sz w:val="18"/>
                <w:szCs w:val="18"/>
              </w:rPr>
              <w:t>购总金额 比例（</w:t>
            </w:r>
            <w:r>
              <w:rPr>
                <w:rFonts w:ascii="宋体" w:hAnsi="宋体" w:cs="宋体" w:eastAsia="宋体" w:hint="default"/>
                <w:sz w:val="18"/>
                <w:szCs w:val="18"/>
              </w:rPr>
              <w:t>%</w:t>
            </w:r>
            <w:r>
              <w:rPr>
                <w:rFonts w:ascii="宋体" w:hAnsi="宋体" w:cs="宋体" w:eastAsia="宋体" w:hint="default"/>
                <w:sz w:val="18"/>
                <w:szCs w:val="18"/>
              </w:rPr>
              <w:t>）</w:t>
            </w:r>
          </w:p>
        </w:tc>
        <w:tc>
          <w:tcPr>
            <w:tcW w:w="1560" w:type="dxa"/>
            <w:tcBorders>
              <w:top w:val="single" w:sz="6" w:space="0" w:color="000000"/>
              <w:left w:val="single" w:sz="4" w:space="0" w:color="000000"/>
              <w:bottom w:val="single" w:sz="4" w:space="0" w:color="000000"/>
              <w:right w:val="single" w:sz="4" w:space="0" w:color="000000"/>
            </w:tcBorders>
          </w:tcPr>
          <w:p>
            <w:pPr/>
          </w:p>
        </w:tc>
        <w:tc>
          <w:tcPr>
            <w:tcW w:w="184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总余额比例（</w:t>
            </w:r>
            <w:r>
              <w:rPr>
                <w:rFonts w:ascii="宋体" w:hAnsi="宋体" w:cs="宋体" w:eastAsia="宋体" w:hint="default"/>
                <w:sz w:val="18"/>
                <w:szCs w:val="18"/>
              </w:rPr>
              <w:t>%</w:t>
            </w:r>
            <w:r>
              <w:rPr>
                <w:rFonts w:ascii="宋体" w:hAnsi="宋体" w:cs="宋体" w:eastAsia="宋体" w:hint="default"/>
                <w:sz w:val="18"/>
                <w:szCs w:val="18"/>
              </w:rPr>
              <w:t>）</w:t>
            </w:r>
          </w:p>
        </w:tc>
        <w:tc>
          <w:tcPr>
            <w:tcW w:w="121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关联关系</w:t>
            </w:r>
          </w:p>
        </w:tc>
      </w:tr>
      <w:tr>
        <w:trPr>
          <w:trHeight w:val="324"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力合科技发展有限公司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sz w:val="18"/>
              </w:rPr>
              <w:t>2,334.47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sz w:val="18"/>
              </w:rPr>
              <w:t>15.39%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sz w:val="18"/>
              </w:rPr>
              <w:t>0.00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sz w:val="18"/>
              </w:rPr>
              <w:t>0.00%</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北京德方大有科技发展有限公司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2,243.37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14.79%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0.00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0.00%</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4"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tabs>
                <w:tab w:pos="1922" w:val="left" w:leader="none"/>
              </w:tabs>
              <w:spacing w:line="316" w:lineRule="auto" w:before="8"/>
              <w:ind w:left="103" w:right="103"/>
              <w:jc w:val="left"/>
              <w:rPr>
                <w:rFonts w:ascii="宋体" w:hAnsi="宋体" w:cs="宋体" w:eastAsia="宋体" w:hint="default"/>
                <w:sz w:val="18"/>
                <w:szCs w:val="18"/>
              </w:rPr>
            </w:pPr>
            <w:r>
              <w:rPr>
                <w:rFonts w:ascii="宋体"/>
                <w:spacing w:val="-1"/>
                <w:sz w:val="18"/>
              </w:rPr>
              <w:t>STMICROELECTRONICS</w:t>
              <w:tab/>
              <w:t>ASIA</w:t>
            </w:r>
            <w:r>
              <w:rPr>
                <w:rFonts w:ascii="宋体"/>
                <w:sz w:val="18"/>
              </w:rPr>
              <w:t> </w:t>
            </w:r>
            <w:r>
              <w:rPr>
                <w:rFonts w:ascii="宋体"/>
                <w:spacing w:val="18"/>
                <w:sz w:val="18"/>
              </w:rPr>
              <w:t> </w:t>
            </w:r>
            <w:r>
              <w:rPr>
                <w:rFonts w:ascii="宋体"/>
                <w:sz w:val="18"/>
              </w:rPr>
              <w:t>PACIFIC</w:t>
            </w:r>
            <w:r>
              <w:rPr>
                <w:rFonts w:ascii="宋体"/>
                <w:sz w:val="18"/>
              </w:rPr>
              <w:t> PTE</w:t>
            </w:r>
            <w:r>
              <w:rPr>
                <w:rFonts w:ascii="宋体"/>
                <w:spacing w:val="-2"/>
                <w:sz w:val="18"/>
              </w:rPr>
              <w:t> </w:t>
            </w:r>
            <w:r>
              <w:rPr>
                <w:rFonts w:ascii="宋体"/>
                <w:sz w:val="18"/>
              </w:rPr>
              <w:t>LTD.</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1,271.69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8.39%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210.47</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0.00%</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ATMEL(Inside</w:t>
            </w:r>
            <w:r>
              <w:rPr>
                <w:rFonts w:ascii="宋体"/>
                <w:spacing w:val="-9"/>
                <w:sz w:val="18"/>
              </w:rPr>
              <w:t> </w:t>
            </w:r>
            <w:r>
              <w:rPr>
                <w:rFonts w:ascii="宋体"/>
                <w:sz w:val="18"/>
              </w:rPr>
              <w:t>Contactless)</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897.41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5.92%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371.00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0.00%</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艾睿</w:t>
            </w:r>
            <w:r>
              <w:rPr>
                <w:rFonts w:ascii="宋体" w:hAnsi="宋体" w:cs="宋体" w:eastAsia="宋体" w:hint="default"/>
                <w:sz w:val="18"/>
                <w:szCs w:val="18"/>
              </w:rPr>
              <w:t>(</w:t>
            </w:r>
            <w:r>
              <w:rPr>
                <w:rFonts w:ascii="宋体" w:hAnsi="宋体" w:cs="宋体" w:eastAsia="宋体" w:hint="default"/>
                <w:sz w:val="18"/>
                <w:szCs w:val="18"/>
              </w:rPr>
              <w:t>中国</w:t>
            </w:r>
            <w:r>
              <w:rPr>
                <w:rFonts w:ascii="宋体" w:hAnsi="宋体" w:cs="宋体" w:eastAsia="宋体" w:hint="default"/>
                <w:sz w:val="18"/>
                <w:szCs w:val="18"/>
              </w:rPr>
              <w:t>)</w:t>
            </w:r>
            <w:r>
              <w:rPr>
                <w:rFonts w:ascii="宋体" w:hAnsi="宋体" w:cs="宋体" w:eastAsia="宋体" w:hint="default"/>
                <w:sz w:val="18"/>
                <w:szCs w:val="18"/>
              </w:rPr>
              <w:t>电子贸易有限公司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790.86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5.21%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182.50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0.00%</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前五名供应商合计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7537.80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49.70%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3" w:right="0"/>
              <w:jc w:val="left"/>
              <w:rPr>
                <w:rFonts w:ascii="宋体" w:hAnsi="宋体" w:cs="宋体" w:eastAsia="宋体" w:hint="default"/>
                <w:sz w:val="18"/>
                <w:szCs w:val="18"/>
              </w:rPr>
            </w:pPr>
            <w:r>
              <w:rPr>
                <w:rFonts w:ascii="宋体"/>
                <w:sz w:val="18"/>
              </w:rPr>
              <w:t>763.97</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3" w:right="0"/>
              <w:jc w:val="left"/>
              <w:rPr>
                <w:rFonts w:ascii="宋体" w:hAnsi="宋体" w:cs="宋体" w:eastAsia="宋体" w:hint="default"/>
                <w:sz w:val="18"/>
                <w:szCs w:val="18"/>
              </w:rPr>
            </w:pPr>
            <w:r>
              <w:rPr>
                <w:rFonts w:ascii="宋体"/>
                <w:sz w:val="18"/>
              </w:rPr>
              <w:t>41.54%</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p>
      <w:pPr>
        <w:pStyle w:val="Heading6"/>
        <w:spacing w:line="240" w:lineRule="auto" w:before="26"/>
        <w:ind w:left="220" w:right="2886"/>
        <w:jc w:val="left"/>
      </w:pPr>
      <w:r>
        <w:rPr>
          <w:rFonts w:ascii="宋体" w:hAnsi="宋体" w:cs="宋体" w:eastAsia="宋体" w:hint="default"/>
        </w:rPr>
        <w:t>3</w:t>
      </w:r>
      <w:r>
        <w:rPr/>
        <w:t>、</w:t>
      </w:r>
      <w:r>
        <w:rPr>
          <w:spacing w:val="-60"/>
        </w:rPr>
        <w:t> </w:t>
      </w:r>
      <w:r>
        <w:rPr/>
        <w:t>扣除非经常性损益的净利润</w:t>
      </w:r>
    </w:p>
    <w:p>
      <w:pPr>
        <w:spacing w:line="240" w:lineRule="auto" w:before="10"/>
        <w:rPr>
          <w:rFonts w:ascii="宋体" w:hAnsi="宋体" w:cs="宋体" w:eastAsia="宋体" w:hint="default"/>
          <w:sz w:val="20"/>
          <w:szCs w:val="20"/>
        </w:rPr>
      </w:pPr>
    </w:p>
    <w:tbl>
      <w:tblPr>
        <w:tblW w:w="0" w:type="auto"/>
        <w:jc w:val="left"/>
        <w:tblInd w:w="107" w:type="dxa"/>
        <w:tblLayout w:type="fixed"/>
        <w:tblCellMar>
          <w:top w:w="0" w:type="dxa"/>
          <w:left w:w="0" w:type="dxa"/>
          <w:bottom w:w="0" w:type="dxa"/>
          <w:right w:w="0" w:type="dxa"/>
        </w:tblCellMar>
        <w:tblLook w:val="01E0"/>
      </w:tblPr>
      <w:tblGrid>
        <w:gridCol w:w="5211"/>
        <w:gridCol w:w="2554"/>
        <w:gridCol w:w="2919"/>
      </w:tblGrid>
      <w:tr>
        <w:trPr>
          <w:trHeight w:val="1150" w:hRule="exact"/>
        </w:trPr>
        <w:tc>
          <w:tcPr>
            <w:tcW w:w="5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tabs>
                <w:tab w:pos="902" w:val="left" w:leader="none"/>
              </w:tabs>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727"/>
              <w:jc w:val="right"/>
              <w:rPr>
                <w:rFonts w:ascii="宋体" w:hAnsi="宋体" w:cs="宋体" w:eastAsia="宋体" w:hint="default"/>
                <w:sz w:val="18"/>
                <w:szCs w:val="18"/>
              </w:rPr>
            </w:pPr>
            <w:r>
              <w:rPr>
                <w:rFonts w:ascii="宋体" w:hAnsi="宋体" w:cs="宋体" w:eastAsia="宋体" w:hint="default"/>
                <w:sz w:val="18"/>
                <w:szCs w:val="18"/>
              </w:rPr>
              <w:t>金 </w:t>
            </w:r>
            <w:r>
              <w:rPr>
                <w:rFonts w:ascii="宋体" w:hAnsi="宋体" w:cs="宋体" w:eastAsia="宋体" w:hint="default"/>
                <w:spacing w:val="2"/>
                <w:sz w:val="18"/>
                <w:szCs w:val="18"/>
              </w:rPr>
              <w:t> </w:t>
            </w:r>
            <w:r>
              <w:rPr>
                <w:rFonts w:ascii="宋体" w:hAnsi="宋体" w:cs="宋体" w:eastAsia="宋体" w:hint="default"/>
                <w:sz w:val="18"/>
                <w:szCs w:val="18"/>
              </w:rPr>
              <w:t>额（元）</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316" w:lineRule="auto"/>
              <w:ind w:left="1003" w:right="104" w:hanging="901"/>
              <w:jc w:val="left"/>
              <w:rPr>
                <w:rFonts w:ascii="宋体" w:hAnsi="宋体" w:cs="宋体" w:eastAsia="宋体" w:hint="default"/>
                <w:sz w:val="18"/>
                <w:szCs w:val="18"/>
              </w:rPr>
            </w:pPr>
            <w:r>
              <w:rPr>
                <w:rFonts w:ascii="宋体" w:hAnsi="宋体" w:cs="宋体" w:eastAsia="宋体" w:hint="default"/>
                <w:sz w:val="18"/>
                <w:szCs w:val="18"/>
              </w:rPr>
              <w:t>绝对值占归属于公司普通股股东净 利润的比例</w:t>
            </w:r>
          </w:p>
        </w:tc>
      </w:tr>
      <w:tr>
        <w:trPr>
          <w:trHeight w:val="864" w:hRule="exact"/>
        </w:trPr>
        <w:tc>
          <w:tcPr>
            <w:tcW w:w="5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非流动性资产处置损益，包括已计提资产减值准备的冲销部分；</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775" w:right="0"/>
              <w:jc w:val="left"/>
              <w:rPr>
                <w:rFonts w:ascii="宋体" w:hAnsi="宋体" w:cs="宋体" w:eastAsia="宋体" w:hint="default"/>
                <w:sz w:val="18"/>
                <w:szCs w:val="18"/>
              </w:rPr>
            </w:pPr>
            <w:r>
              <w:rPr>
                <w:rFonts w:ascii="宋体"/>
                <w:sz w:val="18"/>
              </w:rPr>
              <w:t>-118,117.01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sz w:val="18"/>
              </w:rPr>
              <w:t>0.08%</w:t>
            </w:r>
          </w:p>
        </w:tc>
      </w:tr>
      <w:tr>
        <w:trPr>
          <w:trHeight w:val="946" w:hRule="exact"/>
        </w:trPr>
        <w:tc>
          <w:tcPr>
            <w:tcW w:w="521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9"/>
              <w:jc w:val="both"/>
              <w:rPr>
                <w:rFonts w:ascii="宋体" w:hAnsi="宋体" w:cs="宋体" w:eastAsia="宋体" w:hint="default"/>
                <w:sz w:val="18"/>
                <w:szCs w:val="18"/>
              </w:rPr>
            </w:pPr>
            <w:r>
              <w:rPr>
                <w:rFonts w:ascii="宋体" w:hAnsi="宋体" w:cs="宋体" w:eastAsia="宋体" w:hint="default"/>
                <w:spacing w:val="-2"/>
                <w:sz w:val="18"/>
                <w:szCs w:val="18"/>
              </w:rPr>
              <w:t>计入当期损益的政府补助，但与公司正常经营业务密切相关，符</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合国家政策规定、按照一定标准定额或定量持续享受的政府补助</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除外；</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right="684"/>
              <w:jc w:val="right"/>
              <w:rPr>
                <w:rFonts w:ascii="宋体" w:hAnsi="宋体" w:cs="宋体" w:eastAsia="宋体" w:hint="default"/>
                <w:sz w:val="18"/>
                <w:szCs w:val="18"/>
              </w:rPr>
            </w:pPr>
            <w:r>
              <w:rPr>
                <w:rFonts w:ascii="宋体"/>
                <w:spacing w:val="-1"/>
                <w:sz w:val="18"/>
              </w:rPr>
              <w:t>21,137,750.00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right="1"/>
              <w:jc w:val="center"/>
              <w:rPr>
                <w:rFonts w:ascii="宋体" w:hAnsi="宋体" w:cs="宋体" w:eastAsia="宋体" w:hint="default"/>
                <w:sz w:val="18"/>
                <w:szCs w:val="18"/>
              </w:rPr>
            </w:pPr>
            <w:r>
              <w:rPr>
                <w:rFonts w:ascii="宋体"/>
                <w:sz w:val="18"/>
              </w:rPr>
              <w:t>14.23%</w:t>
            </w:r>
          </w:p>
        </w:tc>
      </w:tr>
      <w:tr>
        <w:trPr>
          <w:trHeight w:val="322" w:hRule="exact"/>
        </w:trPr>
        <w:tc>
          <w:tcPr>
            <w:tcW w:w="5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31,898.17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sz w:val="18"/>
              </w:rPr>
              <w:t>0.02%</w:t>
            </w:r>
          </w:p>
        </w:tc>
      </w:tr>
      <w:tr>
        <w:trPr>
          <w:trHeight w:val="324" w:hRule="exact"/>
        </w:trPr>
        <w:tc>
          <w:tcPr>
            <w:tcW w:w="5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684"/>
              <w:jc w:val="right"/>
              <w:rPr>
                <w:rFonts w:ascii="宋体" w:hAnsi="宋体" w:cs="宋体" w:eastAsia="宋体" w:hint="default"/>
                <w:sz w:val="18"/>
                <w:szCs w:val="18"/>
              </w:rPr>
            </w:pPr>
            <w:r>
              <w:rPr>
                <w:rFonts w:ascii="宋体"/>
                <w:spacing w:val="-1"/>
                <w:sz w:val="18"/>
              </w:rPr>
              <w:t>21,051,531.16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sz w:val="18"/>
              </w:rPr>
              <w:t>14.17%</w:t>
            </w:r>
          </w:p>
        </w:tc>
      </w:tr>
      <w:tr>
        <w:trPr>
          <w:trHeight w:val="322" w:hRule="exact"/>
        </w:trPr>
        <w:tc>
          <w:tcPr>
            <w:tcW w:w="5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729"/>
              <w:jc w:val="right"/>
              <w:rPr>
                <w:rFonts w:ascii="宋体" w:hAnsi="宋体" w:cs="宋体" w:eastAsia="宋体" w:hint="default"/>
                <w:sz w:val="18"/>
                <w:szCs w:val="18"/>
              </w:rPr>
            </w:pPr>
            <w:r>
              <w:rPr>
                <w:rFonts w:ascii="宋体"/>
                <w:spacing w:val="-1"/>
                <w:sz w:val="18"/>
              </w:rPr>
              <w:t>2,105,153.12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sz w:val="18"/>
              </w:rPr>
              <w:t>1.42%</w:t>
            </w:r>
          </w:p>
        </w:tc>
      </w:tr>
      <w:tr>
        <w:trPr>
          <w:trHeight w:val="322" w:hRule="exact"/>
        </w:trPr>
        <w:tc>
          <w:tcPr>
            <w:tcW w:w="5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归属于公司普通股股东的的非经常性损益金额</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682"/>
              <w:jc w:val="right"/>
              <w:rPr>
                <w:rFonts w:ascii="宋体" w:hAnsi="宋体" w:cs="宋体" w:eastAsia="宋体" w:hint="default"/>
                <w:sz w:val="18"/>
                <w:szCs w:val="18"/>
              </w:rPr>
            </w:pPr>
            <w:r>
              <w:rPr>
                <w:rFonts w:ascii="宋体"/>
                <w:b/>
                <w:w w:val="99"/>
                <w:sz w:val="18"/>
              </w:rPr>
            </w:r>
            <w:r>
              <w:rPr>
                <w:rFonts w:ascii="宋体"/>
                <w:b/>
                <w:w w:val="95"/>
                <w:sz w:val="18"/>
                <w:u w:val="thick" w:color="000000"/>
              </w:rPr>
              <w:t>18,946,378.04</w:t>
            </w:r>
            <w:r>
              <w:rPr>
                <w:rFonts w:ascii="宋体"/>
                <w:b/>
                <w:w w:val="95"/>
                <w:sz w:val="18"/>
              </w:rPr>
            </w:r>
            <w:r>
              <w:rPr>
                <w:rFonts w:ascii="宋体"/>
                <w:sz w:val="18"/>
              </w:rPr>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12.75%</w:t>
            </w:r>
          </w:p>
        </w:tc>
      </w:tr>
    </w:tbl>
    <w:p>
      <w:pPr>
        <w:spacing w:line="240" w:lineRule="auto" w:before="12"/>
        <w:rPr>
          <w:rFonts w:ascii="宋体" w:hAnsi="宋体" w:cs="宋体" w:eastAsia="宋体" w:hint="default"/>
          <w:sz w:val="12"/>
          <w:szCs w:val="12"/>
        </w:rPr>
      </w:pPr>
    </w:p>
    <w:p>
      <w:pPr>
        <w:pStyle w:val="Heading6"/>
        <w:spacing w:line="240" w:lineRule="auto" w:before="26"/>
        <w:ind w:left="220" w:right="2886"/>
        <w:jc w:val="left"/>
      </w:pPr>
      <w:r>
        <w:rPr>
          <w:rFonts w:ascii="宋体" w:hAnsi="宋体" w:cs="宋体" w:eastAsia="宋体" w:hint="default"/>
        </w:rPr>
        <w:t>4</w:t>
      </w:r>
      <w:r>
        <w:rPr/>
        <w:t>、</w:t>
      </w:r>
      <w:r>
        <w:rPr>
          <w:spacing w:val="-60"/>
        </w:rPr>
        <w:t> </w:t>
      </w:r>
      <w:r>
        <w:rPr/>
        <w:t>主要费用情况</w:t>
      </w:r>
    </w:p>
    <w:p>
      <w:pPr>
        <w:spacing w:line="240" w:lineRule="auto" w:before="9"/>
        <w:rPr>
          <w:rFonts w:ascii="宋体" w:hAnsi="宋体" w:cs="宋体" w:eastAsia="宋体" w:hint="default"/>
          <w:sz w:val="20"/>
          <w:szCs w:val="20"/>
        </w:rPr>
      </w:pPr>
    </w:p>
    <w:tbl>
      <w:tblPr>
        <w:tblW w:w="0" w:type="auto"/>
        <w:jc w:val="left"/>
        <w:tblInd w:w="107" w:type="dxa"/>
        <w:tblLayout w:type="fixed"/>
        <w:tblCellMar>
          <w:top w:w="0" w:type="dxa"/>
          <w:left w:w="0" w:type="dxa"/>
          <w:bottom w:w="0" w:type="dxa"/>
          <w:right w:w="0" w:type="dxa"/>
        </w:tblCellMar>
        <w:tblLook w:val="01E0"/>
      </w:tblPr>
      <w:tblGrid>
        <w:gridCol w:w="2376"/>
        <w:gridCol w:w="1486"/>
        <w:gridCol w:w="1918"/>
        <w:gridCol w:w="1634"/>
        <w:gridCol w:w="1906"/>
        <w:gridCol w:w="1363"/>
      </w:tblGrid>
      <w:tr>
        <w:trPr>
          <w:trHeight w:val="322" w:hRule="exact"/>
        </w:trPr>
        <w:tc>
          <w:tcPr>
            <w:tcW w:w="237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费用项目</w:t>
            </w:r>
          </w:p>
        </w:tc>
        <w:tc>
          <w:tcPr>
            <w:tcW w:w="34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90"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1-12</w:t>
            </w:r>
            <w:r>
              <w:rPr>
                <w:rFonts w:ascii="宋体" w:hAnsi="宋体" w:cs="宋体" w:eastAsia="宋体" w:hint="default"/>
                <w:spacing w:val="-45"/>
                <w:sz w:val="18"/>
                <w:szCs w:val="18"/>
              </w:rPr>
              <w:t> </w:t>
            </w:r>
            <w:r>
              <w:rPr>
                <w:rFonts w:ascii="宋体" w:hAnsi="宋体" w:cs="宋体" w:eastAsia="宋体" w:hint="default"/>
                <w:sz w:val="18"/>
                <w:szCs w:val="18"/>
              </w:rPr>
              <w:t>月</w:t>
            </w:r>
          </w:p>
        </w:tc>
        <w:tc>
          <w:tcPr>
            <w:tcW w:w="35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156"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1-12</w:t>
            </w:r>
            <w:r>
              <w:rPr>
                <w:rFonts w:ascii="宋体" w:hAnsi="宋体" w:cs="宋体" w:eastAsia="宋体" w:hint="default"/>
                <w:spacing w:val="-45"/>
                <w:sz w:val="18"/>
                <w:szCs w:val="18"/>
              </w:rPr>
              <w:t> </w:t>
            </w:r>
            <w:r>
              <w:rPr>
                <w:rFonts w:ascii="宋体" w:hAnsi="宋体" w:cs="宋体" w:eastAsia="宋体" w:hint="default"/>
                <w:sz w:val="18"/>
                <w:szCs w:val="18"/>
              </w:rPr>
              <w:t>月</w:t>
            </w:r>
          </w:p>
        </w:tc>
        <w:tc>
          <w:tcPr>
            <w:tcW w:w="13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14" w:right="0"/>
              <w:jc w:val="left"/>
              <w:rPr>
                <w:rFonts w:ascii="宋体" w:hAnsi="宋体" w:cs="宋体" w:eastAsia="宋体" w:hint="default"/>
                <w:sz w:val="18"/>
                <w:szCs w:val="18"/>
              </w:rPr>
            </w:pPr>
            <w:r>
              <w:rPr>
                <w:rFonts w:ascii="宋体" w:hAnsi="宋体" w:cs="宋体" w:eastAsia="宋体" w:hint="default"/>
                <w:sz w:val="18"/>
                <w:szCs w:val="18"/>
              </w:rPr>
              <w:t>变动幅度</w:t>
            </w:r>
          </w:p>
        </w:tc>
      </w:tr>
      <w:tr>
        <w:trPr>
          <w:trHeight w:val="322" w:hRule="exact"/>
        </w:trPr>
        <w:tc>
          <w:tcPr>
            <w:tcW w:w="2376" w:type="dxa"/>
            <w:vMerge/>
            <w:tcBorders>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金额（元）</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23"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62" w:right="0"/>
              <w:jc w:val="left"/>
              <w:rPr>
                <w:rFonts w:ascii="宋体" w:hAnsi="宋体" w:cs="宋体" w:eastAsia="宋体" w:hint="default"/>
                <w:sz w:val="18"/>
                <w:szCs w:val="18"/>
              </w:rPr>
            </w:pPr>
            <w:r>
              <w:rPr>
                <w:rFonts w:ascii="宋体" w:hAnsi="宋体" w:cs="宋体" w:eastAsia="宋体" w:hint="default"/>
                <w:sz w:val="18"/>
                <w:szCs w:val="18"/>
              </w:rPr>
              <w:t>金额（元）</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16"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363" w:type="dxa"/>
            <w:vMerge/>
            <w:tcBorders>
              <w:left w:val="single" w:sz="4" w:space="0" w:color="000000"/>
              <w:bottom w:val="single" w:sz="4" w:space="0" w:color="000000"/>
              <w:right w:val="single" w:sz="4" w:space="0" w:color="000000"/>
            </w:tcBorders>
          </w:tcPr>
          <w:p>
            <w:pPr/>
          </w:p>
        </w:tc>
      </w:tr>
      <w:tr>
        <w:trPr>
          <w:trHeight w:val="324"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49,536,812.36</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pacing w:val="-1"/>
                <w:sz w:val="18"/>
              </w:rPr>
              <w:t>14.15%</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29,574,677.91</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pacing w:val="-1"/>
                <w:sz w:val="18"/>
              </w:rPr>
              <w:t>10.36%</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pacing w:val="-1"/>
                <w:sz w:val="18"/>
              </w:rPr>
              <w:t>67.50%</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77,221,625.57</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22.06%</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55,032,355.78</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2"/>
              <w:jc w:val="right"/>
              <w:rPr>
                <w:rFonts w:ascii="宋体" w:hAnsi="宋体" w:cs="宋体" w:eastAsia="宋体" w:hint="default"/>
                <w:sz w:val="18"/>
                <w:szCs w:val="18"/>
              </w:rPr>
            </w:pPr>
            <w:r>
              <w:rPr>
                <w:rFonts w:ascii="宋体"/>
                <w:spacing w:val="-1"/>
                <w:sz w:val="18"/>
              </w:rPr>
              <w:t>19.28%</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2"/>
              <w:jc w:val="right"/>
              <w:rPr>
                <w:rFonts w:ascii="宋体" w:hAnsi="宋体" w:cs="宋体" w:eastAsia="宋体" w:hint="default"/>
                <w:sz w:val="18"/>
                <w:szCs w:val="18"/>
              </w:rPr>
            </w:pPr>
            <w:r>
              <w:rPr>
                <w:rFonts w:ascii="宋体"/>
                <w:spacing w:val="-1"/>
                <w:sz w:val="18"/>
              </w:rPr>
              <w:t>40.32%</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其中：研发费用</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53,664,349.46</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15.33%</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29,074,585.65</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2"/>
              <w:jc w:val="right"/>
              <w:rPr>
                <w:rFonts w:ascii="宋体" w:hAnsi="宋体" w:cs="宋体" w:eastAsia="宋体" w:hint="default"/>
                <w:sz w:val="18"/>
                <w:szCs w:val="18"/>
              </w:rPr>
            </w:pPr>
            <w:r>
              <w:rPr>
                <w:rFonts w:ascii="宋体"/>
                <w:spacing w:val="-1"/>
                <w:sz w:val="18"/>
              </w:rPr>
              <w:t>10.19%</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2"/>
              <w:jc w:val="right"/>
              <w:rPr>
                <w:rFonts w:ascii="宋体" w:hAnsi="宋体" w:cs="宋体" w:eastAsia="宋体" w:hint="default"/>
                <w:sz w:val="18"/>
                <w:szCs w:val="18"/>
              </w:rPr>
            </w:pPr>
            <w:r>
              <w:rPr>
                <w:rFonts w:ascii="宋体"/>
                <w:spacing w:val="-1"/>
                <w:sz w:val="18"/>
              </w:rPr>
              <w:t>84.57%</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扣除研发费用后的管理费用</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23,557,276.11</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z w:val="18"/>
              </w:rPr>
              <w:t>6.73%</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25,957,770.13</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2"/>
              <w:jc w:val="right"/>
              <w:rPr>
                <w:rFonts w:ascii="宋体" w:hAnsi="宋体" w:cs="宋体" w:eastAsia="宋体" w:hint="default"/>
                <w:sz w:val="18"/>
                <w:szCs w:val="18"/>
              </w:rPr>
            </w:pPr>
            <w:r>
              <w:rPr>
                <w:rFonts w:ascii="宋体"/>
                <w:sz w:val="18"/>
              </w:rPr>
              <w:t>9.10%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2"/>
              <w:jc w:val="right"/>
              <w:rPr>
                <w:rFonts w:ascii="宋体" w:hAnsi="宋体" w:cs="宋体" w:eastAsia="宋体" w:hint="default"/>
                <w:sz w:val="18"/>
                <w:szCs w:val="18"/>
              </w:rPr>
            </w:pPr>
            <w:r>
              <w:rPr>
                <w:rFonts w:ascii="宋体"/>
                <w:spacing w:val="-1"/>
                <w:sz w:val="18"/>
              </w:rPr>
              <w:t>-9.25%</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-10,117,298.90</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-2.89%</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-729,841.60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2"/>
              <w:jc w:val="right"/>
              <w:rPr>
                <w:rFonts w:ascii="宋体" w:hAnsi="宋体" w:cs="宋体" w:eastAsia="宋体" w:hint="default"/>
                <w:sz w:val="18"/>
                <w:szCs w:val="18"/>
              </w:rPr>
            </w:pPr>
            <w:r>
              <w:rPr>
                <w:rFonts w:ascii="宋体"/>
                <w:spacing w:val="-1"/>
                <w:sz w:val="18"/>
              </w:rPr>
              <w:t>-0.26%</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宋体" w:hAnsi="宋体" w:cs="宋体" w:eastAsia="宋体" w:hint="default"/>
                <w:sz w:val="18"/>
                <w:szCs w:val="18"/>
              </w:rPr>
            </w:pPr>
            <w:r>
              <w:rPr>
                <w:rFonts w:ascii="宋体"/>
                <w:spacing w:val="-1"/>
                <w:sz w:val="18"/>
              </w:rPr>
              <w:t>1286.23%</w:t>
            </w:r>
          </w:p>
        </w:tc>
      </w:tr>
      <w:tr>
        <w:trPr>
          <w:trHeight w:val="32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9,514,528.79</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z w:val="18"/>
              </w:rPr>
              <w:t>2.72%</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9,513,651.85</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2"/>
              <w:jc w:val="right"/>
              <w:rPr>
                <w:rFonts w:ascii="宋体" w:hAnsi="宋体" w:cs="宋体" w:eastAsia="宋体" w:hint="default"/>
                <w:sz w:val="18"/>
                <w:szCs w:val="18"/>
              </w:rPr>
            </w:pPr>
            <w:r>
              <w:rPr>
                <w:rFonts w:ascii="宋体"/>
                <w:sz w:val="18"/>
              </w:rPr>
              <w:t>3.33%</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2"/>
              <w:jc w:val="right"/>
              <w:rPr>
                <w:rFonts w:ascii="宋体" w:hAnsi="宋体" w:cs="宋体" w:eastAsia="宋体" w:hint="default"/>
                <w:sz w:val="18"/>
                <w:szCs w:val="18"/>
              </w:rPr>
            </w:pPr>
            <w:r>
              <w:rPr>
                <w:rFonts w:ascii="宋体"/>
                <w:sz w:val="18"/>
              </w:rPr>
              <w:t>0.01%</w:t>
            </w:r>
          </w:p>
        </w:tc>
      </w:tr>
      <w:tr>
        <w:trPr>
          <w:trHeight w:val="324"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350,125,905.65</w:t>
            </w:r>
          </w:p>
        </w:tc>
        <w:tc>
          <w:tcPr>
            <w:tcW w:w="1918" w:type="dxa"/>
            <w:tcBorders>
              <w:top w:val="single" w:sz="4" w:space="0" w:color="000000"/>
              <w:left w:val="single" w:sz="4" w:space="0" w:color="000000"/>
              <w:bottom w:val="single" w:sz="4" w:space="0" w:color="000000"/>
              <w:right w:val="single" w:sz="4" w:space="0" w:color="000000"/>
            </w:tcBorders>
          </w:tcPr>
          <w:p>
            <w:pP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285,400,382.25</w:t>
            </w:r>
          </w:p>
        </w:tc>
        <w:tc>
          <w:tcPr>
            <w:tcW w:w="1906" w:type="dxa"/>
            <w:tcBorders>
              <w:top w:val="single" w:sz="4" w:space="0" w:color="000000"/>
              <w:left w:val="single" w:sz="4" w:space="0" w:color="000000"/>
              <w:bottom w:val="single" w:sz="4" w:space="0" w:color="000000"/>
              <w:right w:val="single" w:sz="4" w:space="0" w:color="000000"/>
            </w:tcBorders>
          </w:tcPr>
          <w:p>
            <w:pP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pacing w:val="-1"/>
                <w:sz w:val="18"/>
              </w:rPr>
              <w:t>22.68%</w:t>
            </w:r>
          </w:p>
        </w:tc>
      </w:tr>
    </w:tbl>
    <w:p>
      <w:pPr>
        <w:pStyle w:val="Heading6"/>
        <w:spacing w:line="357" w:lineRule="auto" w:before="39"/>
        <w:ind w:left="220" w:right="718" w:firstLine="420"/>
        <w:jc w:val="left"/>
      </w:pPr>
      <w:r>
        <w:rPr>
          <w:spacing w:val="-1"/>
        </w:rPr>
        <w:t>（</w:t>
      </w:r>
      <w:r>
        <w:rPr>
          <w:rFonts w:ascii="宋体" w:hAnsi="宋体" w:cs="宋体" w:eastAsia="宋体" w:hint="default"/>
          <w:spacing w:val="-1"/>
        </w:rPr>
        <w:t>1</w:t>
      </w:r>
      <w:r>
        <w:rPr>
          <w:spacing w:val="-1"/>
        </w:rPr>
        <w:t>）报告期内销售费用</w:t>
      </w:r>
      <w:r>
        <w:rPr>
          <w:rFonts w:ascii="宋体" w:hAnsi="宋体" w:cs="宋体" w:eastAsia="宋体" w:hint="default"/>
          <w:spacing w:val="-1"/>
        </w:rPr>
        <w:t>49,536,812.36</w:t>
      </w:r>
      <w:r>
        <w:rPr>
          <w:spacing w:val="-1"/>
        </w:rPr>
        <w:t>元，同比增长</w:t>
      </w:r>
      <w:r>
        <w:rPr>
          <w:rFonts w:ascii="宋体" w:hAnsi="宋体" w:cs="宋体" w:eastAsia="宋体" w:hint="default"/>
          <w:spacing w:val="-1"/>
        </w:rPr>
        <w:t>67.50%</w:t>
      </w:r>
      <w:r>
        <w:rPr>
          <w:spacing w:val="-1"/>
        </w:rPr>
        <w:t>，主要原因为公司报告期内加大营销</w:t>
      </w:r>
      <w:r>
        <w:rPr/>
        <w:t> 网络的建设所致。</w:t>
      </w:r>
    </w:p>
    <w:p>
      <w:pPr>
        <w:pStyle w:val="Heading6"/>
        <w:spacing w:line="357" w:lineRule="auto"/>
        <w:ind w:left="220" w:right="591" w:firstLine="420"/>
        <w:jc w:val="left"/>
      </w:pPr>
      <w:r>
        <w:rPr>
          <w:spacing w:val="-1"/>
        </w:rPr>
        <w:t>（</w:t>
      </w:r>
      <w:r>
        <w:rPr>
          <w:rFonts w:ascii="宋体" w:hAnsi="宋体" w:cs="宋体" w:eastAsia="宋体" w:hint="default"/>
          <w:spacing w:val="-1"/>
        </w:rPr>
        <w:t>2</w:t>
      </w:r>
      <w:r>
        <w:rPr>
          <w:spacing w:val="-1"/>
        </w:rPr>
        <w:t>）报告期内管理费用</w:t>
      </w:r>
      <w:r>
        <w:rPr>
          <w:rFonts w:ascii="宋体" w:hAnsi="宋体" w:cs="宋体" w:eastAsia="宋体" w:hint="default"/>
          <w:spacing w:val="-1"/>
        </w:rPr>
        <w:t>77,221,625.57</w:t>
      </w:r>
      <w:r>
        <w:rPr>
          <w:spacing w:val="-1"/>
        </w:rPr>
        <w:t>元，同比增长</w:t>
      </w:r>
      <w:r>
        <w:rPr>
          <w:rFonts w:ascii="宋体" w:hAnsi="宋体" w:cs="宋体" w:eastAsia="宋体" w:hint="default"/>
          <w:spacing w:val="-1"/>
        </w:rPr>
        <w:t>40.32%</w:t>
      </w:r>
      <w:r>
        <w:rPr>
          <w:spacing w:val="-1"/>
        </w:rPr>
        <w:t>，主要原因为公司报告期内加大研发</w:t>
      </w:r>
      <w:r>
        <w:rPr/>
        <w:t> 投入，研发费用本期</w:t>
      </w:r>
      <w:r>
        <w:rPr>
          <w:rFonts w:ascii="宋体" w:hAnsi="宋体" w:cs="宋体" w:eastAsia="宋体" w:hint="default"/>
        </w:rPr>
        <w:t>53,664,349.46</w:t>
      </w:r>
      <w:r>
        <w:rPr/>
        <w:t>元，同比增长</w:t>
      </w:r>
      <w:r>
        <w:rPr>
          <w:rFonts w:ascii="宋体" w:hAnsi="宋体" w:cs="宋体" w:eastAsia="宋体" w:hint="default"/>
        </w:rPr>
        <w:t>84.57%</w:t>
      </w:r>
      <w:r>
        <w:rPr/>
        <w:t>，主要用于募集资金项目的实施及三网融合</w:t>
      </w:r>
    </w:p>
    <w:p>
      <w:pPr>
        <w:spacing w:after="0" w:line="357" w:lineRule="auto"/>
        <w:jc w:val="left"/>
        <w:sectPr>
          <w:pgSz w:w="11910" w:h="16840"/>
          <w:pgMar w:header="877" w:footer="1186" w:top="1060" w:bottom="1380" w:left="500" w:right="0"/>
        </w:sectPr>
      </w:pPr>
    </w:p>
    <w:p>
      <w:pPr>
        <w:spacing w:line="240" w:lineRule="auto" w:before="11"/>
        <w:rPr>
          <w:rFonts w:ascii="宋体" w:hAnsi="宋体" w:cs="宋体" w:eastAsia="宋体" w:hint="default"/>
          <w:sz w:val="2"/>
          <w:szCs w:val="2"/>
        </w:rPr>
      </w:pPr>
    </w:p>
    <w:p>
      <w:pPr>
        <w:spacing w:line="20" w:lineRule="exact"/>
        <w:ind w:left="18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pStyle w:val="Heading6"/>
        <w:spacing w:line="240" w:lineRule="auto" w:before="33"/>
        <w:ind w:left="220" w:right="2886"/>
        <w:jc w:val="left"/>
      </w:pPr>
      <w:r>
        <w:rPr/>
        <w:t>相关技术的研发。</w:t>
      </w:r>
    </w:p>
    <w:p>
      <w:pPr>
        <w:pStyle w:val="Heading6"/>
        <w:spacing w:line="357" w:lineRule="auto" w:before="154"/>
        <w:ind w:left="220" w:right="591" w:firstLine="420"/>
        <w:jc w:val="left"/>
      </w:pPr>
      <w:r>
        <w:rPr>
          <w:spacing w:val="-1"/>
        </w:rPr>
        <w:t>（</w:t>
      </w:r>
      <w:r>
        <w:rPr>
          <w:rFonts w:ascii="宋体" w:hAnsi="宋体" w:cs="宋体" w:eastAsia="宋体" w:hint="default"/>
          <w:spacing w:val="-1"/>
        </w:rPr>
        <w:t>3</w:t>
      </w:r>
      <w:r>
        <w:rPr>
          <w:spacing w:val="-1"/>
        </w:rPr>
        <w:t>）报告期内财务费用</w:t>
      </w:r>
      <w:r>
        <w:rPr>
          <w:rFonts w:ascii="宋体" w:hAnsi="宋体" w:cs="宋体" w:eastAsia="宋体" w:hint="default"/>
          <w:spacing w:val="-1"/>
        </w:rPr>
        <w:t>-10,117,298.90</w:t>
      </w:r>
      <w:r>
        <w:rPr>
          <w:spacing w:val="-1"/>
        </w:rPr>
        <w:t>元，降幅</w:t>
      </w:r>
      <w:r>
        <w:rPr>
          <w:rFonts w:ascii="宋体" w:hAnsi="宋体" w:cs="宋体" w:eastAsia="宋体" w:hint="default"/>
          <w:spacing w:val="-1"/>
        </w:rPr>
        <w:t>1286.23%</w:t>
      </w:r>
      <w:r>
        <w:rPr>
          <w:spacing w:val="-1"/>
        </w:rPr>
        <w:t>，主要原因为随着公司货币资金增长，</w:t>
      </w:r>
      <w:r>
        <w:rPr/>
        <w:t> 银行存款利息收入增长所致。</w:t>
      </w:r>
    </w:p>
    <w:p>
      <w:pPr>
        <w:pStyle w:val="Heading6"/>
        <w:spacing w:line="240" w:lineRule="auto" w:before="192"/>
        <w:ind w:left="220" w:right="2886"/>
        <w:jc w:val="left"/>
      </w:pPr>
      <w:r>
        <w:rPr>
          <w:rFonts w:ascii="宋体" w:hAnsi="宋体" w:cs="宋体" w:eastAsia="宋体" w:hint="default"/>
        </w:rPr>
        <w:t>5</w:t>
      </w:r>
      <w:r>
        <w:rPr/>
        <w:t>、</w:t>
      </w:r>
      <w:r>
        <w:rPr>
          <w:spacing w:val="-60"/>
        </w:rPr>
        <w:t> </w:t>
      </w:r>
      <w:r>
        <w:rPr/>
        <w:t>公司资产构成情况</w:t>
      </w:r>
    </w:p>
    <w:p>
      <w:pPr>
        <w:spacing w:line="240" w:lineRule="auto" w:before="9"/>
        <w:rPr>
          <w:rFonts w:ascii="宋体" w:hAnsi="宋体" w:cs="宋体" w:eastAsia="宋体" w:hint="default"/>
          <w:sz w:val="20"/>
          <w:szCs w:val="20"/>
        </w:rPr>
      </w:pPr>
    </w:p>
    <w:tbl>
      <w:tblPr>
        <w:tblW w:w="0" w:type="auto"/>
        <w:jc w:val="left"/>
        <w:tblInd w:w="107" w:type="dxa"/>
        <w:tblLayout w:type="fixed"/>
        <w:tblCellMar>
          <w:top w:w="0" w:type="dxa"/>
          <w:left w:w="0" w:type="dxa"/>
          <w:bottom w:w="0" w:type="dxa"/>
          <w:right w:w="0" w:type="dxa"/>
        </w:tblCellMar>
        <w:tblLook w:val="01E0"/>
      </w:tblPr>
      <w:tblGrid>
        <w:gridCol w:w="1750"/>
        <w:gridCol w:w="1909"/>
        <w:gridCol w:w="1958"/>
        <w:gridCol w:w="1601"/>
        <w:gridCol w:w="1467"/>
        <w:gridCol w:w="1999"/>
      </w:tblGrid>
      <w:tr>
        <w:trPr>
          <w:trHeight w:val="341" w:hRule="exact"/>
        </w:trPr>
        <w:tc>
          <w:tcPr>
            <w:tcW w:w="1750"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资产项目</w:t>
            </w:r>
          </w:p>
        </w:tc>
        <w:tc>
          <w:tcPr>
            <w:tcW w:w="38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99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变动幅度</w:t>
            </w:r>
          </w:p>
        </w:tc>
      </w:tr>
      <w:tr>
        <w:trPr>
          <w:trHeight w:val="370" w:hRule="exact"/>
        </w:trPr>
        <w:tc>
          <w:tcPr>
            <w:tcW w:w="1750" w:type="dxa"/>
            <w:vMerge/>
            <w:tcBorders>
              <w:left w:val="single" w:sz="4" w:space="0" w:color="000000"/>
              <w:bottom w:val="single" w:sz="4" w:space="0" w:color="000000"/>
              <w:right w:val="single" w:sz="4" w:space="0" w:color="000000"/>
            </w:tcBorders>
          </w:tcPr>
          <w:p>
            <w:pP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占总资产比重</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占总资产比重</w:t>
            </w:r>
          </w:p>
        </w:tc>
        <w:tc>
          <w:tcPr>
            <w:tcW w:w="1999" w:type="dxa"/>
            <w:vMerge/>
            <w:tcBorders>
              <w:left w:val="single" w:sz="4" w:space="0" w:color="000000"/>
              <w:bottom w:val="single" w:sz="4" w:space="0" w:color="000000"/>
              <w:right w:val="single" w:sz="4" w:space="0" w:color="000000"/>
            </w:tcBorders>
          </w:tcPr>
          <w:p>
            <w:pPr/>
          </w:p>
        </w:tc>
      </w:tr>
      <w:tr>
        <w:trPr>
          <w:trHeight w:val="370"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909" w:type="dxa"/>
            <w:tcBorders>
              <w:top w:val="single" w:sz="4" w:space="0" w:color="000000"/>
              <w:left w:val="single" w:sz="4" w:space="0" w:color="000000"/>
              <w:bottom w:val="single" w:sz="4" w:space="0" w:color="000000"/>
              <w:right w:val="single" w:sz="4" w:space="0" w:color="000000"/>
            </w:tcBorders>
          </w:tcPr>
          <w:p>
            <w:pPr/>
          </w:p>
        </w:tc>
        <w:tc>
          <w:tcPr>
            <w:tcW w:w="1958" w:type="dxa"/>
            <w:tcBorders>
              <w:top w:val="single" w:sz="4" w:space="0" w:color="000000"/>
              <w:left w:val="single" w:sz="4" w:space="0" w:color="000000"/>
              <w:bottom w:val="single" w:sz="4" w:space="0" w:color="000000"/>
              <w:right w:val="single" w:sz="4" w:space="0" w:color="000000"/>
            </w:tcBorders>
          </w:tcPr>
          <w:p>
            <w:pPr/>
          </w:p>
        </w:tc>
        <w:tc>
          <w:tcPr>
            <w:tcW w:w="1601" w:type="dxa"/>
            <w:tcBorders>
              <w:top w:val="single" w:sz="4" w:space="0" w:color="000000"/>
              <w:left w:val="single" w:sz="4" w:space="0" w:color="000000"/>
              <w:bottom w:val="single" w:sz="4" w:space="0" w:color="000000"/>
              <w:right w:val="single" w:sz="4" w:space="0" w:color="000000"/>
            </w:tcBorders>
          </w:tcPr>
          <w:p>
            <w:pPr/>
          </w:p>
        </w:tc>
        <w:tc>
          <w:tcPr>
            <w:tcW w:w="1467"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
        </w:tc>
      </w:tr>
      <w:tr>
        <w:trPr>
          <w:trHeight w:val="372"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sz w:val="18"/>
              </w:rPr>
              <w:t>1,740,488,913.84</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sz w:val="18"/>
              </w:rPr>
              <w:t>76.42%</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sz w:val="18"/>
              </w:rPr>
              <w:t>184,969,011.22</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sz w:val="18"/>
              </w:rPr>
              <w:t>35.83%</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8"/>
                <w:szCs w:val="18"/>
              </w:rPr>
            </w:pPr>
            <w:r>
              <w:rPr>
                <w:rFonts w:ascii="宋体"/>
                <w:sz w:val="18"/>
              </w:rPr>
              <w:t>840.96%</w:t>
            </w:r>
          </w:p>
        </w:tc>
      </w:tr>
      <w:tr>
        <w:trPr>
          <w:trHeight w:val="370"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8,322,000.00</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0.37%</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1,965,600.00</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0.38%</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8"/>
                <w:szCs w:val="18"/>
              </w:rPr>
            </w:pPr>
            <w:r>
              <w:rPr>
                <w:rFonts w:ascii="宋体"/>
                <w:sz w:val="18"/>
              </w:rPr>
              <w:t>323.38%</w:t>
            </w:r>
          </w:p>
        </w:tc>
      </w:tr>
      <w:tr>
        <w:trPr>
          <w:trHeight w:val="370"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148,196,886.07</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6.51%</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122,607,634.60</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23.75%</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8"/>
                <w:szCs w:val="18"/>
              </w:rPr>
            </w:pPr>
            <w:r>
              <w:rPr>
                <w:rFonts w:ascii="宋体"/>
                <w:sz w:val="18"/>
              </w:rPr>
              <w:t>20.87%</w:t>
            </w:r>
          </w:p>
        </w:tc>
      </w:tr>
      <w:tr>
        <w:trPr>
          <w:trHeight w:val="370"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10,024,495.18</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0.44%</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932,087.60</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0.18%</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8"/>
                <w:szCs w:val="18"/>
              </w:rPr>
            </w:pPr>
            <w:r>
              <w:rPr>
                <w:rFonts w:ascii="宋体"/>
                <w:sz w:val="18"/>
              </w:rPr>
              <w:t>975.49%</w:t>
            </w:r>
          </w:p>
        </w:tc>
      </w:tr>
      <w:tr>
        <w:trPr>
          <w:trHeight w:val="370"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32,469,972.24</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1.43%</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7,574,706.19</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1.47%</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8"/>
                <w:szCs w:val="18"/>
              </w:rPr>
            </w:pPr>
            <w:r>
              <w:rPr>
                <w:rFonts w:ascii="宋体"/>
                <w:sz w:val="18"/>
              </w:rPr>
              <w:t>328.66%</w:t>
            </w:r>
          </w:p>
        </w:tc>
      </w:tr>
      <w:tr>
        <w:trPr>
          <w:trHeight w:val="370"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61,800,506.47</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2.71%</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36,567,112.97</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7.08%</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8"/>
                <w:szCs w:val="18"/>
              </w:rPr>
            </w:pPr>
            <w:r>
              <w:rPr>
                <w:rFonts w:ascii="宋体"/>
                <w:sz w:val="18"/>
              </w:rPr>
              <w:t>69.01%</w:t>
            </w:r>
          </w:p>
        </w:tc>
      </w:tr>
      <w:tr>
        <w:trPr>
          <w:trHeight w:val="372"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sz w:val="18"/>
              </w:rPr>
              <w:t>2,001,302,773.80</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sz w:val="18"/>
              </w:rPr>
              <w:t>87.87%</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sz w:val="18"/>
              </w:rPr>
              <w:t>354,616,152.58</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sz w:val="18"/>
              </w:rPr>
              <w:t>68.69%</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18"/>
                <w:szCs w:val="18"/>
              </w:rPr>
            </w:pPr>
            <w:r>
              <w:rPr>
                <w:rFonts w:ascii="宋体"/>
                <w:sz w:val="18"/>
              </w:rPr>
              <w:t>464.36%</w:t>
            </w:r>
          </w:p>
        </w:tc>
      </w:tr>
      <w:tr>
        <w:trPr>
          <w:trHeight w:val="370"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909" w:type="dxa"/>
            <w:tcBorders>
              <w:top w:val="single" w:sz="4" w:space="0" w:color="000000"/>
              <w:left w:val="single" w:sz="4" w:space="0" w:color="000000"/>
              <w:bottom w:val="single" w:sz="4" w:space="0" w:color="000000"/>
              <w:right w:val="single" w:sz="4" w:space="0" w:color="000000"/>
            </w:tcBorders>
          </w:tcPr>
          <w:p>
            <w:pPr/>
          </w:p>
        </w:tc>
        <w:tc>
          <w:tcPr>
            <w:tcW w:w="1958" w:type="dxa"/>
            <w:tcBorders>
              <w:top w:val="single" w:sz="4" w:space="0" w:color="000000"/>
              <w:left w:val="single" w:sz="4" w:space="0" w:color="000000"/>
              <w:bottom w:val="single" w:sz="4" w:space="0" w:color="000000"/>
              <w:right w:val="single" w:sz="4" w:space="0" w:color="000000"/>
            </w:tcBorders>
          </w:tcPr>
          <w:p>
            <w:pPr/>
          </w:p>
        </w:tc>
        <w:tc>
          <w:tcPr>
            <w:tcW w:w="1601" w:type="dxa"/>
            <w:tcBorders>
              <w:top w:val="single" w:sz="4" w:space="0" w:color="000000"/>
              <w:left w:val="single" w:sz="4" w:space="0" w:color="000000"/>
              <w:bottom w:val="single" w:sz="4" w:space="0" w:color="000000"/>
              <w:right w:val="single" w:sz="4" w:space="0" w:color="000000"/>
            </w:tcBorders>
          </w:tcPr>
          <w:p>
            <w:pPr/>
          </w:p>
        </w:tc>
        <w:tc>
          <w:tcPr>
            <w:tcW w:w="1467"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
        </w:tc>
      </w:tr>
      <w:tr>
        <w:trPr>
          <w:trHeight w:val="370"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102,472,279.80</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4.50%</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3,000,000.00</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0.58%</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8"/>
                <w:szCs w:val="18"/>
              </w:rPr>
            </w:pPr>
            <w:r>
              <w:rPr>
                <w:rFonts w:ascii="宋体"/>
                <w:sz w:val="18"/>
              </w:rPr>
              <w:t>3315.74%</w:t>
            </w:r>
          </w:p>
        </w:tc>
      </w:tr>
      <w:tr>
        <w:trPr>
          <w:trHeight w:val="370"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9,593,555.64</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0.42%</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9,863,224.26</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1.91%</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8"/>
                <w:szCs w:val="18"/>
              </w:rPr>
            </w:pPr>
            <w:r>
              <w:rPr>
                <w:rFonts w:ascii="宋体"/>
                <w:sz w:val="18"/>
              </w:rPr>
              <w:t>-2.73%</w:t>
            </w:r>
          </w:p>
        </w:tc>
      </w:tr>
      <w:tr>
        <w:trPr>
          <w:trHeight w:val="370"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101,732,280.59</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4.47%</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101,579,635.45</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19.68%</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8"/>
                <w:szCs w:val="18"/>
              </w:rPr>
            </w:pPr>
            <w:r>
              <w:rPr>
                <w:rFonts w:ascii="宋体"/>
                <w:sz w:val="18"/>
              </w:rPr>
              <w:t>0.15%</w:t>
            </w:r>
          </w:p>
        </w:tc>
      </w:tr>
      <w:tr>
        <w:trPr>
          <w:trHeight w:val="370"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44,222,759.02</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1.94%</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45,690,684.10</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8.85%</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8"/>
                <w:szCs w:val="18"/>
              </w:rPr>
            </w:pPr>
            <w:r>
              <w:rPr>
                <w:rFonts w:ascii="宋体"/>
                <w:sz w:val="18"/>
              </w:rPr>
              <w:t>-3.21%</w:t>
            </w:r>
          </w:p>
        </w:tc>
      </w:tr>
      <w:tr>
        <w:trPr>
          <w:trHeight w:val="372"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sz w:val="18"/>
              </w:rPr>
              <w:t>6,643,092.09</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sz w:val="18"/>
              </w:rPr>
              <w:t>0.29%</w:t>
            </w:r>
          </w:p>
        </w:tc>
        <w:tc>
          <w:tcPr>
            <w:tcW w:w="1601" w:type="dxa"/>
            <w:tcBorders>
              <w:top w:val="single" w:sz="4" w:space="0" w:color="000000"/>
              <w:left w:val="single" w:sz="4" w:space="0" w:color="000000"/>
              <w:bottom w:val="single" w:sz="4" w:space="0" w:color="000000"/>
              <w:right w:val="single" w:sz="4" w:space="0" w:color="000000"/>
            </w:tcBorders>
          </w:tcPr>
          <w:p>
            <w:pP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sz w:val="18"/>
              </w:rPr>
              <w:t>0.00%</w:t>
            </w:r>
          </w:p>
        </w:tc>
        <w:tc>
          <w:tcPr>
            <w:tcW w:w="1999" w:type="dxa"/>
            <w:tcBorders>
              <w:top w:val="single" w:sz="4" w:space="0" w:color="000000"/>
              <w:left w:val="single" w:sz="4" w:space="0" w:color="000000"/>
              <w:bottom w:val="single" w:sz="4" w:space="0" w:color="000000"/>
              <w:right w:val="single" w:sz="4" w:space="0" w:color="000000"/>
            </w:tcBorders>
          </w:tcPr>
          <w:p>
            <w:pPr/>
          </w:p>
        </w:tc>
      </w:tr>
      <w:tr>
        <w:trPr>
          <w:trHeight w:val="370"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2,331,448.17</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0.10%</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1,477,676.51</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0.29%</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8"/>
                <w:szCs w:val="18"/>
              </w:rPr>
            </w:pPr>
            <w:r>
              <w:rPr>
                <w:rFonts w:ascii="宋体"/>
                <w:sz w:val="18"/>
              </w:rPr>
              <w:t>57.78%</w:t>
            </w:r>
          </w:p>
        </w:tc>
      </w:tr>
      <w:tr>
        <w:trPr>
          <w:trHeight w:val="370"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266,995,415.31</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11.72%</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161,611,220.32</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31.31%</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8"/>
                <w:szCs w:val="18"/>
              </w:rPr>
            </w:pPr>
            <w:r>
              <w:rPr>
                <w:rFonts w:ascii="宋体"/>
                <w:sz w:val="18"/>
              </w:rPr>
              <w:t>65.21%</w:t>
            </w:r>
          </w:p>
        </w:tc>
      </w:tr>
      <w:tr>
        <w:trPr>
          <w:trHeight w:val="370" w:hRule="exact"/>
        </w:trPr>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2,268,298,189.11</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99.59%</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516,227,372.90</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sz w:val="18"/>
              </w:rPr>
              <w:t>100.00%</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0" w:right="0"/>
              <w:jc w:val="left"/>
              <w:rPr>
                <w:rFonts w:ascii="宋体" w:hAnsi="宋体" w:cs="宋体" w:eastAsia="宋体" w:hint="default"/>
                <w:sz w:val="18"/>
                <w:szCs w:val="18"/>
              </w:rPr>
            </w:pPr>
            <w:r>
              <w:rPr>
                <w:rFonts w:ascii="宋体"/>
                <w:sz w:val="18"/>
              </w:rPr>
              <w:t>339.40%</w:t>
            </w:r>
          </w:p>
        </w:tc>
      </w:tr>
    </w:tbl>
    <w:p>
      <w:pPr>
        <w:pStyle w:val="Heading6"/>
        <w:spacing w:line="357" w:lineRule="auto" w:before="39"/>
        <w:ind w:left="220" w:right="718" w:firstLine="420"/>
        <w:jc w:val="left"/>
      </w:pPr>
      <w:r>
        <w:rPr/>
        <w:t>（</w:t>
      </w:r>
      <w:r>
        <w:rPr>
          <w:rFonts w:ascii="宋体" w:hAnsi="宋体" w:cs="宋体" w:eastAsia="宋体" w:hint="default"/>
        </w:rPr>
        <w:t>1</w:t>
      </w:r>
      <w:r>
        <w:rPr/>
        <w:t>）期末货币资金</w:t>
      </w:r>
      <w:r>
        <w:rPr>
          <w:rFonts w:ascii="宋体" w:hAnsi="宋体" w:cs="宋体" w:eastAsia="宋体" w:hint="default"/>
        </w:rPr>
        <w:t>1,740,488,913.84</w:t>
      </w:r>
      <w:r>
        <w:rPr/>
        <w:t>元，较去年同期增加主要原因系报告期内收到募集资金所</w:t>
      </w:r>
      <w:r>
        <w:rPr>
          <w:spacing w:val="2"/>
        </w:rPr>
        <w:t> </w:t>
      </w:r>
      <w:r>
        <w:rPr/>
        <w:t>造成；</w:t>
      </w:r>
    </w:p>
    <w:p>
      <w:pPr>
        <w:pStyle w:val="Heading6"/>
        <w:spacing w:line="357" w:lineRule="auto"/>
        <w:ind w:left="220" w:right="591" w:firstLine="420"/>
        <w:jc w:val="left"/>
      </w:pPr>
      <w:r>
        <w:rPr>
          <w:spacing w:val="-5"/>
        </w:rPr>
        <w:t>（</w:t>
      </w:r>
      <w:r>
        <w:rPr>
          <w:rFonts w:ascii="宋体" w:hAnsi="宋体" w:cs="宋体" w:eastAsia="宋体" w:hint="default"/>
          <w:spacing w:val="-5"/>
        </w:rPr>
        <w:t>2</w:t>
      </w:r>
      <w:r>
        <w:rPr>
          <w:spacing w:val="-5"/>
        </w:rPr>
        <w:t>）应收账款净额期末</w:t>
      </w:r>
      <w:r>
        <w:rPr>
          <w:rFonts w:ascii="宋体" w:hAnsi="宋体" w:cs="宋体" w:eastAsia="宋体" w:hint="default"/>
          <w:spacing w:val="-5"/>
        </w:rPr>
        <w:t>148,196,886.07</w:t>
      </w:r>
      <w:r>
        <w:rPr>
          <w:spacing w:val="-5"/>
        </w:rPr>
        <w:t>元，应收票据期末</w:t>
      </w:r>
      <w:r>
        <w:rPr>
          <w:rFonts w:ascii="宋体" w:hAnsi="宋体" w:cs="宋体" w:eastAsia="宋体" w:hint="default"/>
          <w:spacing w:val="-5"/>
        </w:rPr>
        <w:t>8,322,000.00</w:t>
      </w:r>
      <w:r>
        <w:rPr>
          <w:spacing w:val="-5"/>
        </w:rPr>
        <w:t>元。分别同比增长</w:t>
      </w:r>
      <w:r>
        <w:rPr>
          <w:rFonts w:ascii="宋体" w:hAnsi="宋体" w:cs="宋体" w:eastAsia="宋体" w:hint="default"/>
          <w:spacing w:val="-5"/>
        </w:rPr>
        <w:t>20.87%</w:t>
      </w:r>
      <w:r>
        <w:rPr>
          <w:spacing w:val="-5"/>
        </w:rPr>
        <w:t>、</w:t>
      </w:r>
      <w:r>
        <w:rPr/>
        <w:t> </w:t>
      </w:r>
      <w:r>
        <w:rPr>
          <w:rFonts w:ascii="宋体" w:hAnsi="宋体" w:cs="宋体" w:eastAsia="宋体" w:hint="default"/>
        </w:rPr>
        <w:t>323.38%</w:t>
      </w:r>
      <w:r>
        <w:rPr/>
        <w:t>，主要系公司销售规模扩大，公司新一代数字电视前端设备产品及交通行业相关产品市场取</w:t>
      </w:r>
      <w:r>
        <w:rPr>
          <w:spacing w:val="-99"/>
        </w:rPr>
        <w:t> </w:t>
      </w:r>
      <w:r>
        <w:rPr>
          <w:spacing w:val="-99"/>
        </w:rPr>
      </w:r>
      <w:r>
        <w:rPr/>
        <w:t>得良好进展所致；</w:t>
      </w:r>
    </w:p>
    <w:p>
      <w:pPr>
        <w:pStyle w:val="Heading6"/>
        <w:spacing w:line="357" w:lineRule="auto"/>
        <w:ind w:left="220" w:right="718" w:firstLine="420"/>
        <w:jc w:val="left"/>
      </w:pPr>
      <w:r>
        <w:rPr/>
        <w:t>（</w:t>
      </w:r>
      <w:r>
        <w:rPr>
          <w:rFonts w:ascii="宋体" w:hAnsi="宋体" w:cs="宋体" w:eastAsia="宋体" w:hint="default"/>
        </w:rPr>
        <w:t>3</w:t>
      </w:r>
      <w:r>
        <w:rPr/>
        <w:t>）预付账款期末余额</w:t>
      </w:r>
      <w:r>
        <w:rPr>
          <w:rFonts w:ascii="宋体" w:hAnsi="宋体" w:cs="宋体" w:eastAsia="宋体" w:hint="default"/>
        </w:rPr>
        <w:t>10,024,495.18</w:t>
      </w:r>
      <w:r>
        <w:rPr/>
        <w:t>元，同比增幅为</w:t>
      </w:r>
      <w:r>
        <w:rPr>
          <w:rFonts w:ascii="宋体" w:hAnsi="宋体" w:cs="宋体" w:eastAsia="宋体" w:hint="default"/>
        </w:rPr>
        <w:t>975.49%</w:t>
      </w:r>
      <w:r>
        <w:rPr/>
        <w:t>，原因系报告期末预付国外芯片 款所致。</w:t>
      </w:r>
    </w:p>
    <w:p>
      <w:pPr>
        <w:pStyle w:val="Heading6"/>
        <w:spacing w:line="357" w:lineRule="auto"/>
        <w:ind w:left="220" w:right="718" w:firstLine="420"/>
        <w:jc w:val="left"/>
      </w:pPr>
      <w:r>
        <w:rPr/>
        <w:t>（</w:t>
      </w:r>
      <w:r>
        <w:rPr>
          <w:rFonts w:ascii="宋体" w:hAnsi="宋体" w:cs="宋体" w:eastAsia="宋体" w:hint="default"/>
        </w:rPr>
        <w:t>4</w:t>
      </w:r>
      <w:r>
        <w:rPr/>
        <w:t>）其他应收款期末余额</w:t>
      </w:r>
      <w:r>
        <w:rPr>
          <w:rFonts w:ascii="宋体" w:hAnsi="宋体" w:cs="宋体" w:eastAsia="宋体" w:hint="default"/>
        </w:rPr>
        <w:t>32,469,972.24</w:t>
      </w:r>
      <w:r>
        <w:rPr/>
        <w:t>元，较去年同期增长</w:t>
      </w:r>
      <w:r>
        <w:rPr>
          <w:rFonts w:ascii="宋体" w:hAnsi="宋体" w:cs="宋体" w:eastAsia="宋体" w:hint="default"/>
        </w:rPr>
        <w:t>328.66%</w:t>
      </w:r>
      <w:r>
        <w:rPr/>
        <w:t>，主要原因为公司业务拓</w:t>
      </w:r>
      <w:r>
        <w:rPr>
          <w:spacing w:val="2"/>
        </w:rPr>
        <w:t> </w:t>
      </w:r>
      <w:r>
        <w:rPr/>
        <w:t>展范围的扩大而导致个人借款增加所致。</w:t>
      </w:r>
    </w:p>
    <w:p>
      <w:pPr>
        <w:pStyle w:val="Heading6"/>
        <w:spacing w:line="240" w:lineRule="auto"/>
        <w:ind w:left="640" w:right="591"/>
        <w:jc w:val="left"/>
      </w:pPr>
      <w:r>
        <w:rPr/>
        <w:t>（</w:t>
      </w:r>
      <w:r>
        <w:rPr>
          <w:rFonts w:ascii="宋体" w:hAnsi="宋体" w:cs="宋体" w:eastAsia="宋体" w:hint="default"/>
        </w:rPr>
        <w:t>5</w:t>
      </w:r>
      <w:r>
        <w:rPr/>
        <w:t>）存货期末余额</w:t>
      </w:r>
      <w:r>
        <w:rPr>
          <w:rFonts w:ascii="宋体" w:hAnsi="宋体" w:cs="宋体" w:eastAsia="宋体" w:hint="default"/>
        </w:rPr>
        <w:t>61,800,506.47</w:t>
      </w:r>
      <w:r>
        <w:rPr/>
        <w:t>元，同比上涨</w:t>
      </w:r>
      <w:r>
        <w:rPr>
          <w:rFonts w:ascii="宋体" w:hAnsi="宋体" w:cs="宋体" w:eastAsia="宋体" w:hint="default"/>
        </w:rPr>
        <w:t>69.01%</w:t>
      </w:r>
      <w:r>
        <w:rPr/>
        <w:t>。主要原因为公司销售规模扩大而导致的</w:t>
      </w:r>
    </w:p>
    <w:p>
      <w:pPr>
        <w:pStyle w:val="Heading6"/>
        <w:spacing w:line="240" w:lineRule="auto" w:before="154"/>
        <w:ind w:left="220" w:right="2886"/>
        <w:jc w:val="left"/>
      </w:pPr>
      <w:r>
        <w:rPr/>
        <w:t>备料增加所致。</w:t>
      </w:r>
    </w:p>
    <w:p>
      <w:pPr>
        <w:spacing w:after="0" w:line="240" w:lineRule="auto"/>
        <w:jc w:val="left"/>
        <w:sectPr>
          <w:pgSz w:w="11910" w:h="16840"/>
          <w:pgMar w:header="877" w:footer="1186" w:top="1060" w:bottom="1380" w:left="500" w:right="0"/>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pStyle w:val="Heading6"/>
        <w:spacing w:line="357" w:lineRule="auto" w:before="33"/>
        <w:ind w:right="0" w:firstLine="420"/>
        <w:jc w:val="left"/>
      </w:pPr>
      <w:r>
        <w:rPr/>
        <w:t>（</w:t>
      </w:r>
      <w:r>
        <w:rPr>
          <w:rFonts w:ascii="宋体" w:hAnsi="宋体" w:cs="宋体" w:eastAsia="宋体" w:hint="default"/>
        </w:rPr>
        <w:t>6</w:t>
      </w:r>
      <w:r>
        <w:rPr/>
        <w:t>）长期股权投资期末余额</w:t>
      </w:r>
      <w:r>
        <w:rPr>
          <w:rFonts w:ascii="宋体" w:hAnsi="宋体" w:cs="宋体" w:eastAsia="宋体" w:hint="default"/>
        </w:rPr>
        <w:t>102,472,279.80</w:t>
      </w:r>
      <w:r>
        <w:rPr/>
        <w:t>元，同比增长</w:t>
      </w:r>
      <w:r>
        <w:rPr>
          <w:rFonts w:ascii="宋体" w:hAnsi="宋体" w:cs="宋体" w:eastAsia="宋体" w:hint="default"/>
        </w:rPr>
        <w:t>3315.74%</w:t>
      </w:r>
      <w:r>
        <w:rPr/>
        <w:t>，主要原因为报告期内公司</w:t>
      </w:r>
      <w:r>
        <w:rPr>
          <w:spacing w:val="2"/>
        </w:rPr>
        <w:t> </w:t>
      </w:r>
      <w:r>
        <w:rPr/>
        <w:t>进行了战略性投资。</w:t>
      </w:r>
    </w:p>
    <w:p>
      <w:pPr>
        <w:spacing w:before="36"/>
        <w:ind w:left="560" w:right="0" w:firstLine="0"/>
        <w:jc w:val="left"/>
        <w:rPr>
          <w:rFonts w:ascii="宋体" w:hAnsi="宋体" w:cs="宋体" w:eastAsia="宋体" w:hint="default"/>
          <w:sz w:val="21"/>
          <w:szCs w:val="21"/>
        </w:rPr>
      </w:pPr>
      <w:r>
        <w:rPr>
          <w:rFonts w:ascii="宋体" w:hAnsi="宋体" w:cs="宋体" w:eastAsia="宋体" w:hint="default"/>
          <w:sz w:val="24"/>
          <w:szCs w:val="24"/>
        </w:rPr>
        <w:t>（</w:t>
      </w:r>
      <w:r>
        <w:rPr>
          <w:rFonts w:ascii="宋体" w:hAnsi="宋体" w:cs="宋体" w:eastAsia="宋体" w:hint="default"/>
          <w:sz w:val="24"/>
          <w:szCs w:val="24"/>
        </w:rPr>
        <w:t>7</w:t>
      </w:r>
      <w:r>
        <w:rPr>
          <w:rFonts w:ascii="宋体" w:hAnsi="宋体" w:cs="宋体" w:eastAsia="宋体" w:hint="default"/>
          <w:sz w:val="24"/>
          <w:szCs w:val="24"/>
        </w:rPr>
        <w:t>）投资性房地产期末余额</w:t>
      </w:r>
      <w:r>
        <w:rPr>
          <w:rFonts w:ascii="宋体" w:hAnsi="宋体" w:cs="宋体" w:eastAsia="宋体" w:hint="default"/>
          <w:sz w:val="24"/>
          <w:szCs w:val="24"/>
        </w:rPr>
        <w:t>9,593,555.64</w:t>
      </w:r>
      <w:r>
        <w:rPr>
          <w:rFonts w:ascii="宋体" w:hAnsi="宋体" w:cs="宋体" w:eastAsia="宋体" w:hint="default"/>
          <w:sz w:val="24"/>
          <w:szCs w:val="24"/>
        </w:rPr>
        <w:t>元，</w:t>
      </w:r>
      <w:r>
        <w:rPr>
          <w:rFonts w:ascii="宋体" w:hAnsi="宋体" w:cs="宋体" w:eastAsia="宋体" w:hint="default"/>
          <w:sz w:val="21"/>
          <w:szCs w:val="21"/>
        </w:rPr>
        <w:t>投资性房地产原值没有发生变化。为盈创动力写字楼</w:t>
      </w:r>
      <w:r>
        <w:rPr>
          <w:rFonts w:ascii="Times New Roman" w:hAnsi="Times New Roman" w:cs="Times New Roman" w:eastAsia="Times New Roman" w:hint="default"/>
          <w:sz w:val="21"/>
          <w:szCs w:val="21"/>
        </w:rPr>
        <w:t>A</w:t>
      </w:r>
      <w:r>
        <w:rPr>
          <w:rFonts w:ascii="宋体" w:hAnsi="宋体" w:cs="宋体" w:eastAsia="宋体" w:hint="default"/>
          <w:sz w:val="21"/>
          <w:szCs w:val="21"/>
        </w:rPr>
        <w:t>座</w:t>
      </w:r>
    </w:p>
    <w:p>
      <w:pPr>
        <w:pStyle w:val="BodyText"/>
        <w:spacing w:line="240" w:lineRule="auto" w:before="142"/>
        <w:ind w:right="0"/>
        <w:jc w:val="left"/>
        <w:rPr>
          <w:sz w:val="24"/>
          <w:szCs w:val="24"/>
        </w:rPr>
      </w:pPr>
      <w:r>
        <w:rPr>
          <w:rFonts w:ascii="Times New Roman" w:hAnsi="Times New Roman" w:cs="Times New Roman" w:eastAsia="Times New Roman" w:hint="default"/>
        </w:rPr>
        <w:t>602</w:t>
      </w:r>
      <w:r>
        <w:rPr/>
        <w:t>，目前用于出租</w:t>
      </w:r>
      <w:r>
        <w:rPr>
          <w:sz w:val="24"/>
          <w:szCs w:val="24"/>
        </w:rPr>
        <w:t>。</w:t>
      </w:r>
    </w:p>
    <w:p>
      <w:pPr>
        <w:pStyle w:val="Heading6"/>
        <w:spacing w:line="240" w:lineRule="auto" w:before="142"/>
        <w:ind w:left="560" w:right="0"/>
        <w:jc w:val="left"/>
      </w:pPr>
      <w:r>
        <w:rPr/>
        <w:t>（</w:t>
      </w:r>
      <w:r>
        <w:rPr>
          <w:rFonts w:ascii="宋体" w:hAnsi="宋体" w:cs="宋体" w:eastAsia="宋体" w:hint="default"/>
        </w:rPr>
        <w:t>8</w:t>
      </w:r>
      <w:r>
        <w:rPr/>
        <w:t>）固定资产期末净值</w:t>
      </w:r>
      <w:r>
        <w:rPr>
          <w:rFonts w:ascii="宋体" w:hAnsi="宋体" w:cs="宋体" w:eastAsia="宋体" w:hint="default"/>
        </w:rPr>
        <w:t>101,732,280.59</w:t>
      </w:r>
      <w:r>
        <w:rPr/>
        <w:t>元，较去年略有增加，主要为采购办公设备所致。</w:t>
      </w:r>
    </w:p>
    <w:p>
      <w:pPr>
        <w:pStyle w:val="Heading6"/>
        <w:spacing w:line="357" w:lineRule="auto" w:before="154"/>
        <w:ind w:right="0" w:firstLine="420"/>
        <w:jc w:val="left"/>
      </w:pPr>
      <w:r>
        <w:rPr/>
        <w:t>（</w:t>
      </w:r>
      <w:r>
        <w:rPr>
          <w:rFonts w:ascii="宋体" w:hAnsi="宋体" w:cs="宋体" w:eastAsia="宋体" w:hint="default"/>
        </w:rPr>
        <w:t>9</w:t>
      </w:r>
      <w:r>
        <w:rPr/>
        <w:t>）开发支出期末余额</w:t>
      </w:r>
      <w:r>
        <w:rPr>
          <w:rFonts w:ascii="宋体" w:hAnsi="宋体" w:cs="宋体" w:eastAsia="宋体" w:hint="default"/>
        </w:rPr>
        <w:t>6,643,092.09</w:t>
      </w:r>
      <w:r>
        <w:rPr/>
        <w:t>元，主要原因为报告期内部分项目进入开发阶段所发生的</w:t>
      </w:r>
      <w:r>
        <w:rPr>
          <w:spacing w:val="2"/>
        </w:rPr>
        <w:t> </w:t>
      </w:r>
      <w:r>
        <w:rPr/>
        <w:t>费用资本化所致。</w:t>
      </w:r>
    </w:p>
    <w:p>
      <w:pPr>
        <w:pStyle w:val="Heading6"/>
        <w:spacing w:line="357" w:lineRule="auto"/>
        <w:ind w:right="0" w:firstLine="420"/>
        <w:jc w:val="left"/>
      </w:pPr>
      <w:r>
        <w:rPr>
          <w:spacing w:val="-1"/>
        </w:rPr>
        <w:t>（</w:t>
      </w:r>
      <w:r>
        <w:rPr>
          <w:rFonts w:ascii="宋体" w:hAnsi="宋体" w:cs="宋体" w:eastAsia="宋体" w:hint="default"/>
          <w:spacing w:val="-1"/>
        </w:rPr>
        <w:t>10</w:t>
      </w:r>
      <w:r>
        <w:rPr>
          <w:spacing w:val="-1"/>
        </w:rPr>
        <w:t>）递延所得税资产期末余额</w:t>
      </w:r>
      <w:r>
        <w:rPr>
          <w:rFonts w:ascii="宋体" w:hAnsi="宋体" w:cs="宋体" w:eastAsia="宋体" w:hint="default"/>
          <w:spacing w:val="-1"/>
        </w:rPr>
        <w:t>2,331,448.17</w:t>
      </w:r>
      <w:r>
        <w:rPr>
          <w:spacing w:val="-1"/>
        </w:rPr>
        <w:t>元，同比增长</w:t>
      </w:r>
      <w:r>
        <w:rPr>
          <w:rFonts w:ascii="宋体" w:hAnsi="宋体" w:cs="宋体" w:eastAsia="宋体" w:hint="default"/>
          <w:spacing w:val="-1"/>
        </w:rPr>
        <w:t>57.78%</w:t>
      </w:r>
      <w:r>
        <w:rPr>
          <w:spacing w:val="-1"/>
        </w:rPr>
        <w:t>，主要原因为由于坏账准备计</w:t>
      </w:r>
      <w:r>
        <w:rPr/>
        <w:t> 提增加所导致的递延所得税资产增加。</w:t>
      </w:r>
    </w:p>
    <w:p>
      <w:pPr>
        <w:pStyle w:val="Heading6"/>
        <w:spacing w:line="240" w:lineRule="auto" w:before="193"/>
        <w:ind w:right="0"/>
        <w:jc w:val="left"/>
      </w:pPr>
      <w:r>
        <w:rPr>
          <w:rFonts w:ascii="宋体" w:hAnsi="宋体" w:cs="宋体" w:eastAsia="宋体" w:hint="default"/>
        </w:rPr>
        <w:t>6</w:t>
      </w:r>
      <w:r>
        <w:rPr/>
        <w:t>、</w:t>
      </w:r>
      <w:r>
        <w:rPr>
          <w:spacing w:val="-60"/>
        </w:rPr>
        <w:t> </w:t>
      </w:r>
      <w:r>
        <w:rPr/>
        <w:t>公司现金流构成情况</w:t>
      </w:r>
    </w:p>
    <w:p>
      <w:pPr>
        <w:spacing w:line="240" w:lineRule="auto" w:before="9"/>
        <w:rPr>
          <w:rFonts w:ascii="宋体" w:hAnsi="宋体" w:cs="宋体" w:eastAsia="宋体" w:hint="default"/>
          <w:sz w:val="20"/>
          <w:szCs w:val="20"/>
        </w:rPr>
      </w:pPr>
    </w:p>
    <w:tbl>
      <w:tblPr>
        <w:tblW w:w="0" w:type="auto"/>
        <w:jc w:val="left"/>
        <w:tblInd w:w="120" w:type="dxa"/>
        <w:tblLayout w:type="fixed"/>
        <w:tblCellMar>
          <w:top w:w="0" w:type="dxa"/>
          <w:left w:w="0" w:type="dxa"/>
          <w:bottom w:w="0" w:type="dxa"/>
          <w:right w:w="0" w:type="dxa"/>
        </w:tblCellMar>
        <w:tblLook w:val="01E0"/>
      </w:tblPr>
      <w:tblGrid>
        <w:gridCol w:w="3985"/>
        <w:gridCol w:w="2268"/>
        <w:gridCol w:w="1985"/>
        <w:gridCol w:w="2126"/>
      </w:tblGrid>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tabs>
                <w:tab w:pos="643" w:val="left" w:leader="none"/>
              </w:tabs>
              <w:spacing w:line="240" w:lineRule="auto" w:before="13"/>
              <w:ind w:left="103" w:right="0"/>
              <w:jc w:val="left"/>
              <w:rPr>
                <w:rFonts w:ascii="宋体" w:hAnsi="宋体" w:cs="宋体" w:eastAsia="宋体" w:hint="default"/>
                <w:sz w:val="18"/>
                <w:szCs w:val="18"/>
              </w:rPr>
            </w:pPr>
            <w:r>
              <w:rPr>
                <w:rFonts w:ascii="宋体" w:hAnsi="宋体" w:cs="宋体" w:eastAsia="宋体" w:hint="default"/>
                <w:color w:val="333333"/>
                <w:sz w:val="18"/>
                <w:szCs w:val="18"/>
              </w:rPr>
              <w:t>项</w:t>
              <w:tab/>
              <w:t>目</w:t>
            </w:r>
            <w:r>
              <w:rPr>
                <w:rFonts w:ascii="宋体" w:hAnsi="宋体" w:cs="宋体" w:eastAsia="宋体" w:hint="default"/>
                <w:sz w:val="18"/>
                <w:szCs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1-12</w:t>
            </w:r>
            <w:r>
              <w:rPr>
                <w:rFonts w:ascii="宋体" w:hAnsi="宋体" w:cs="宋体" w:eastAsia="宋体" w:hint="default"/>
                <w:spacing w:val="-45"/>
                <w:sz w:val="18"/>
                <w:szCs w:val="18"/>
              </w:rPr>
              <w:t> </w:t>
            </w:r>
            <w:r>
              <w:rPr>
                <w:rFonts w:ascii="宋体" w:hAnsi="宋体" w:cs="宋体" w:eastAsia="宋体" w:hint="default"/>
                <w:sz w:val="18"/>
                <w:szCs w:val="18"/>
              </w:rPr>
              <w:t>月</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1-12</w:t>
            </w:r>
            <w:r>
              <w:rPr>
                <w:rFonts w:ascii="宋体" w:hAnsi="宋体" w:cs="宋体" w:eastAsia="宋体" w:hint="default"/>
                <w:spacing w:val="-45"/>
                <w:sz w:val="18"/>
                <w:szCs w:val="18"/>
              </w:rPr>
              <w:t> </w:t>
            </w:r>
            <w:r>
              <w:rPr>
                <w:rFonts w:ascii="宋体" w:hAnsi="宋体" w:cs="宋体" w:eastAsia="宋体" w:hint="default"/>
                <w:sz w:val="18"/>
                <w:szCs w:val="18"/>
              </w:rPr>
              <w:t>月</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变动幅度</w:t>
            </w:r>
          </w:p>
        </w:tc>
      </w:tr>
      <w:tr>
        <w:trPr>
          <w:trHeight w:val="331"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114,107,132.61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59,655,823.04</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91.28%</w:t>
            </w:r>
          </w:p>
        </w:tc>
      </w:tr>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391,505,631.36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254,727,127.20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53.70%</w:t>
            </w:r>
          </w:p>
        </w:tc>
      </w:tr>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27,037,205.29</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19,959,810.80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35.46%</w:t>
            </w:r>
          </w:p>
        </w:tc>
      </w:tr>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22,763,243.47</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18,663,028.68</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21.97%</w:t>
            </w:r>
          </w:p>
        </w:tc>
      </w:tr>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经营活动现金流入小计</w:t>
            </w:r>
            <w:r>
              <w:rPr>
                <w:rFonts w:ascii="宋体" w:hAnsi="宋体" w:cs="宋体" w:eastAsia="宋体" w:hint="default"/>
                <w:sz w:val="18"/>
                <w:szCs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441,306,080.12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293,349,966.68</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50.44%</w:t>
            </w:r>
          </w:p>
        </w:tc>
      </w:tr>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140,135,355.53</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118,229,035.46</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18.53%</w:t>
            </w:r>
          </w:p>
        </w:tc>
      </w:tr>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63,695,512.27</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44,030,068.84</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44.66%</w:t>
            </w:r>
          </w:p>
        </w:tc>
      </w:tr>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58,121,219.25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31,324,840.73</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85.54%</w:t>
            </w:r>
          </w:p>
        </w:tc>
      </w:tr>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65,246,860.46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40,110,198.61</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62.67%</w:t>
            </w:r>
          </w:p>
        </w:tc>
      </w:tr>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经营活动现金流出小计</w:t>
            </w:r>
            <w:r>
              <w:rPr>
                <w:rFonts w:ascii="宋体" w:hAnsi="宋体" w:cs="宋体" w:eastAsia="宋体" w:hint="default"/>
                <w:sz w:val="18"/>
                <w:szCs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327,198,947.51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233,694,143.64</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40.01%</w:t>
            </w:r>
          </w:p>
        </w:tc>
      </w:tr>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-135,603,681.80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-36,968,365.73</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266.81%</w:t>
            </w:r>
          </w:p>
        </w:tc>
      </w:tr>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270,000.00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16,701,945.30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-98.38%</w:t>
            </w:r>
          </w:p>
        </w:tc>
      </w:tr>
      <w:tr>
        <w:trPr>
          <w:trHeight w:val="331"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135,873,681.80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53,670,311.03</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153.16%</w:t>
            </w:r>
          </w:p>
        </w:tc>
      </w:tr>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1,577,151,904.03</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-29,848,700.00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-5383.82%</w:t>
            </w:r>
          </w:p>
        </w:tc>
      </w:tr>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1,609,472,000.00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44,699,900.00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3500.62%</w:t>
            </w:r>
          </w:p>
        </w:tc>
      </w:tr>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32,320,095.97</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74,548,600.00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-56.65%</w:t>
            </w:r>
          </w:p>
        </w:tc>
      </w:tr>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226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-1,705.16</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-100.00%</w:t>
            </w:r>
          </w:p>
        </w:tc>
      </w:tr>
      <w:tr>
        <w:trPr>
          <w:trHeight w:val="32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1,555,655,354.84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-7,162,947.85</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-21818.09%</w:t>
            </w:r>
          </w:p>
        </w:tc>
      </w:tr>
    </w:tbl>
    <w:p>
      <w:pPr>
        <w:pStyle w:val="Heading6"/>
        <w:spacing w:line="240" w:lineRule="auto" w:before="39"/>
        <w:ind w:left="560" w:right="0"/>
        <w:jc w:val="left"/>
      </w:pPr>
      <w:r>
        <w:rPr/>
        <w:t>（</w:t>
      </w:r>
      <w:r>
        <w:rPr>
          <w:rFonts w:ascii="宋体" w:hAnsi="宋体" w:cs="宋体" w:eastAsia="宋体" w:hint="default"/>
        </w:rPr>
        <w:t>1</w:t>
      </w:r>
      <w:r>
        <w:rPr/>
        <w:t>）报告期内经营活动产生的现金流量净额</w:t>
      </w:r>
      <w:r>
        <w:rPr>
          <w:rFonts w:ascii="宋体" w:hAnsi="宋体" w:cs="宋体" w:eastAsia="宋体" w:hint="default"/>
        </w:rPr>
        <w:t>114,107,132.61</w:t>
      </w:r>
      <w:r>
        <w:rPr/>
        <w:t>元，增幅</w:t>
      </w:r>
      <w:r>
        <w:rPr>
          <w:rFonts w:ascii="宋体" w:hAnsi="宋体" w:cs="宋体" w:eastAsia="宋体" w:hint="default"/>
        </w:rPr>
        <w:t>91.28%</w:t>
      </w:r>
      <w:r>
        <w:rPr/>
        <w:t>，主要构成为：</w:t>
      </w:r>
    </w:p>
    <w:p>
      <w:pPr>
        <w:pStyle w:val="Heading6"/>
        <w:spacing w:line="240" w:lineRule="auto" w:before="154"/>
        <w:ind w:left="706" w:right="0"/>
        <w:jc w:val="left"/>
      </w:pPr>
      <w:r>
        <w:rPr/>
        <w:t>①</w:t>
      </w:r>
      <w:r>
        <w:rPr>
          <w:spacing w:val="-87"/>
        </w:rPr>
        <w:t> </w:t>
      </w:r>
      <w:r>
        <w:rPr/>
        <w:t>销售商品、提供劳务收到的现金</w:t>
      </w:r>
      <w:r>
        <w:rPr>
          <w:rFonts w:ascii="宋体" w:hAnsi="宋体" w:cs="宋体" w:eastAsia="宋体" w:hint="default"/>
        </w:rPr>
        <w:t>391,505,631.36</w:t>
      </w:r>
      <w:r>
        <w:rPr/>
        <w:t>元，较去年同期增加</w:t>
      </w:r>
      <w:r>
        <w:rPr>
          <w:rFonts w:ascii="宋体" w:hAnsi="宋体" w:cs="宋体" w:eastAsia="宋体" w:hint="default"/>
        </w:rPr>
        <w:t>53.70%</w:t>
      </w:r>
      <w:r>
        <w:rPr/>
        <w:t>；</w:t>
      </w:r>
    </w:p>
    <w:p>
      <w:pPr>
        <w:pStyle w:val="Heading6"/>
        <w:spacing w:line="240" w:lineRule="auto" w:before="154"/>
        <w:ind w:left="706" w:right="0"/>
        <w:jc w:val="left"/>
      </w:pPr>
      <w:r>
        <w:rPr/>
        <w:t>②</w:t>
      </w:r>
      <w:r>
        <w:rPr>
          <w:spacing w:val="-88"/>
        </w:rPr>
        <w:t> </w:t>
      </w:r>
      <w:r>
        <w:rPr/>
        <w:t>收到的税费返还</w:t>
      </w:r>
      <w:r>
        <w:rPr>
          <w:rFonts w:ascii="宋体" w:hAnsi="宋体" w:cs="宋体" w:eastAsia="宋体" w:hint="default"/>
        </w:rPr>
        <w:t>27,037,205.29</w:t>
      </w:r>
      <w:r>
        <w:rPr/>
        <w:t>元，较去年同期略有增加；</w:t>
      </w:r>
    </w:p>
    <w:p>
      <w:pPr>
        <w:pStyle w:val="Heading6"/>
        <w:spacing w:line="357" w:lineRule="auto" w:before="154"/>
        <w:ind w:right="705" w:firstLine="566"/>
        <w:jc w:val="left"/>
      </w:pPr>
      <w:r>
        <w:rPr/>
        <w:t>③</w:t>
      </w:r>
      <w:r>
        <w:rPr>
          <w:spacing w:val="-85"/>
        </w:rPr>
        <w:t> </w:t>
      </w:r>
      <w:r>
        <w:rPr>
          <w:spacing w:val="-2"/>
        </w:rPr>
        <w:t>收到的其他与经营活动有关的现金</w:t>
      </w:r>
      <w:r>
        <w:rPr>
          <w:rFonts w:ascii="宋体" w:hAnsi="宋体" w:cs="宋体" w:eastAsia="宋体" w:hint="default"/>
          <w:spacing w:val="-2"/>
        </w:rPr>
        <w:t>22,763,243.47</w:t>
      </w:r>
      <w:r>
        <w:rPr>
          <w:spacing w:val="-2"/>
        </w:rPr>
        <w:t>元，同比增长</w:t>
      </w:r>
      <w:r>
        <w:rPr>
          <w:rFonts w:ascii="宋体" w:hAnsi="宋体" w:cs="宋体" w:eastAsia="宋体" w:hint="default"/>
          <w:spacing w:val="-2"/>
        </w:rPr>
        <w:t>21.97%</w:t>
      </w:r>
      <w:r>
        <w:rPr>
          <w:spacing w:val="-2"/>
        </w:rPr>
        <w:t>，主要原因为收到研发</w:t>
      </w:r>
      <w:r>
        <w:rPr/>
        <w:t> 项目资助资金；</w:t>
      </w:r>
    </w:p>
    <w:p>
      <w:pPr>
        <w:pStyle w:val="Heading6"/>
        <w:spacing w:line="240" w:lineRule="auto"/>
        <w:ind w:left="706" w:right="0"/>
        <w:jc w:val="left"/>
      </w:pPr>
      <w:r>
        <w:rPr/>
        <w:t>④</w:t>
      </w:r>
      <w:r>
        <w:rPr>
          <w:spacing w:val="-83"/>
        </w:rPr>
        <w:t> </w:t>
      </w:r>
      <w:r>
        <w:rPr>
          <w:spacing w:val="-2"/>
        </w:rPr>
        <w:t>支付给职工以及为职工支付的现金</w:t>
      </w:r>
      <w:r>
        <w:rPr>
          <w:rFonts w:ascii="宋体" w:hAnsi="宋体" w:cs="宋体" w:eastAsia="宋体" w:hint="default"/>
          <w:spacing w:val="-2"/>
        </w:rPr>
        <w:t>63,695,512.27</w:t>
      </w:r>
      <w:r>
        <w:rPr>
          <w:spacing w:val="-2"/>
        </w:rPr>
        <w:t>，较去年同期增长</w:t>
      </w:r>
      <w:r>
        <w:rPr>
          <w:rFonts w:ascii="宋体" w:hAnsi="宋体" w:cs="宋体" w:eastAsia="宋体" w:hint="default"/>
          <w:spacing w:val="-2"/>
        </w:rPr>
        <w:t>44.66%</w:t>
      </w:r>
      <w:r>
        <w:rPr>
          <w:spacing w:val="-2"/>
        </w:rPr>
        <w:t>，主要是因为公司</w:t>
      </w:r>
    </w:p>
    <w:p>
      <w:pPr>
        <w:spacing w:after="0" w:line="240" w:lineRule="auto"/>
        <w:jc w:val="left"/>
        <w:sectPr>
          <w:pgSz w:w="11910" w:h="16840"/>
          <w:pgMar w:header="877" w:footer="1186" w:top="1060" w:bottom="1380" w:left="580" w:right="0"/>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pStyle w:val="Heading6"/>
        <w:spacing w:line="240" w:lineRule="auto" w:before="33"/>
        <w:ind w:right="0"/>
        <w:jc w:val="left"/>
      </w:pPr>
      <w:r>
        <w:rPr/>
        <w:t>员工数量增加及工资调整所致；</w:t>
      </w:r>
    </w:p>
    <w:p>
      <w:pPr>
        <w:pStyle w:val="Heading6"/>
        <w:spacing w:line="357" w:lineRule="auto" w:before="154"/>
        <w:ind w:right="705" w:firstLine="566"/>
        <w:jc w:val="left"/>
      </w:pPr>
      <w:r>
        <w:rPr/>
        <w:t>⑤</w:t>
      </w:r>
      <w:r>
        <w:rPr>
          <w:spacing w:val="-85"/>
        </w:rPr>
        <w:t> </w:t>
      </w:r>
      <w:r>
        <w:rPr>
          <w:spacing w:val="-2"/>
        </w:rPr>
        <w:t>支付的各项税费</w:t>
      </w:r>
      <w:r>
        <w:rPr>
          <w:rFonts w:ascii="宋体" w:hAnsi="宋体" w:cs="宋体" w:eastAsia="宋体" w:hint="default"/>
          <w:spacing w:val="-2"/>
        </w:rPr>
        <w:t>58,121,219.25</w:t>
      </w:r>
      <w:r>
        <w:rPr>
          <w:spacing w:val="-2"/>
        </w:rPr>
        <w:t>元，同比增长</w:t>
      </w:r>
      <w:r>
        <w:rPr>
          <w:rFonts w:ascii="宋体" w:hAnsi="宋体" w:cs="宋体" w:eastAsia="宋体" w:hint="default"/>
          <w:spacing w:val="-2"/>
        </w:rPr>
        <w:t>85.54%</w:t>
      </w:r>
      <w:r>
        <w:rPr>
          <w:spacing w:val="-2"/>
        </w:rPr>
        <w:t>，主要原因为随着销售收入的增长，各项</w:t>
      </w:r>
      <w:r>
        <w:rPr/>
        <w:t> 税费随之增长所致；</w:t>
      </w:r>
    </w:p>
    <w:p>
      <w:pPr>
        <w:pStyle w:val="Heading6"/>
        <w:spacing w:line="357" w:lineRule="auto"/>
        <w:ind w:right="701" w:firstLine="566"/>
        <w:jc w:val="left"/>
      </w:pPr>
      <w:r>
        <w:rPr/>
        <w:t>⑥</w:t>
      </w:r>
      <w:r>
        <w:rPr>
          <w:spacing w:val="-87"/>
        </w:rPr>
        <w:t> </w:t>
      </w:r>
      <w:r>
        <w:rPr>
          <w:spacing w:val="-2"/>
        </w:rPr>
        <w:t>支付的其他与经营活动有关的现金</w:t>
      </w:r>
      <w:r>
        <w:rPr>
          <w:rFonts w:ascii="宋体" w:hAnsi="宋体" w:cs="宋体" w:eastAsia="宋体" w:hint="default"/>
          <w:spacing w:val="-2"/>
        </w:rPr>
        <w:t>65,246,860.46</w:t>
      </w:r>
      <w:r>
        <w:rPr>
          <w:spacing w:val="-2"/>
        </w:rPr>
        <w:t>元，主要原因为公司销售网络的建设导致费</w:t>
      </w:r>
      <w:r>
        <w:rPr/>
        <w:t> 用大幅增长。</w:t>
      </w:r>
    </w:p>
    <w:p>
      <w:pPr>
        <w:pStyle w:val="Heading6"/>
        <w:spacing w:line="240" w:lineRule="auto"/>
        <w:ind w:left="560" w:right="0"/>
        <w:jc w:val="left"/>
      </w:pPr>
      <w:r>
        <w:rPr/>
        <w:t>（</w:t>
      </w:r>
      <w:r>
        <w:rPr>
          <w:rFonts w:ascii="宋体" w:hAnsi="宋体" w:cs="宋体" w:eastAsia="宋体" w:hint="default"/>
        </w:rPr>
        <w:t>2</w:t>
      </w:r>
      <w:r>
        <w:rPr/>
        <w:t>）投资活动现金净流量</w:t>
      </w:r>
      <w:r>
        <w:rPr>
          <w:rFonts w:ascii="宋体" w:hAnsi="宋体" w:cs="宋体" w:eastAsia="宋体" w:hint="default"/>
        </w:rPr>
        <w:t>-135,603,681.80</w:t>
      </w:r>
      <w:r>
        <w:rPr/>
        <w:t>元，同比降幅</w:t>
      </w:r>
      <w:r>
        <w:rPr>
          <w:rFonts w:ascii="宋体" w:hAnsi="宋体" w:cs="宋体" w:eastAsia="宋体" w:hint="default"/>
        </w:rPr>
        <w:t>266.81%</w:t>
      </w:r>
      <w:r>
        <w:rPr/>
        <w:t>，主要原因为：</w:t>
      </w:r>
    </w:p>
    <w:p>
      <w:pPr>
        <w:pStyle w:val="Heading6"/>
        <w:spacing w:line="357" w:lineRule="auto" w:before="154"/>
        <w:ind w:right="705" w:firstLine="566"/>
        <w:jc w:val="left"/>
      </w:pPr>
      <w:r>
        <w:rPr/>
        <w:t>①</w:t>
      </w:r>
      <w:r>
        <w:rPr>
          <w:spacing w:val="-83"/>
        </w:rPr>
        <w:t> </w:t>
      </w:r>
      <w:r>
        <w:rPr>
          <w:spacing w:val="-2"/>
        </w:rPr>
        <w:t>投资活动现金流出量</w:t>
      </w:r>
      <w:r>
        <w:rPr>
          <w:rFonts w:ascii="宋体" w:hAnsi="宋体" w:cs="宋体" w:eastAsia="宋体" w:hint="default"/>
          <w:spacing w:val="-2"/>
        </w:rPr>
        <w:t>135,873,681.80</w:t>
      </w:r>
      <w:r>
        <w:rPr>
          <w:spacing w:val="-2"/>
        </w:rPr>
        <w:t>元，同比涨幅</w:t>
      </w:r>
      <w:r>
        <w:rPr>
          <w:rFonts w:ascii="宋体" w:hAnsi="宋体" w:cs="宋体" w:eastAsia="宋体" w:hint="default"/>
          <w:spacing w:val="-2"/>
        </w:rPr>
        <w:t>153.16%</w:t>
      </w:r>
      <w:r>
        <w:rPr>
          <w:spacing w:val="-2"/>
        </w:rPr>
        <w:t>，主要原因支付公司购买办公楼而</w:t>
      </w:r>
      <w:r>
        <w:rPr/>
        <w:t> 办理的承兑汇票本期到期解付所致，解付金额</w:t>
      </w:r>
      <w:r>
        <w:rPr>
          <w:rFonts w:ascii="宋体" w:hAnsi="宋体" w:cs="宋体" w:eastAsia="宋体" w:hint="default"/>
        </w:rPr>
        <w:t>22,556,000.00</w:t>
      </w:r>
      <w:r>
        <w:rPr>
          <w:rFonts w:ascii="宋体" w:hAnsi="宋体" w:cs="宋体" w:eastAsia="宋体" w:hint="default"/>
          <w:spacing w:val="1"/>
        </w:rPr>
        <w:t> </w:t>
      </w:r>
      <w:r>
        <w:rPr/>
        <w:t>元；</w:t>
      </w:r>
    </w:p>
    <w:p>
      <w:pPr>
        <w:pStyle w:val="Heading6"/>
        <w:spacing w:line="357" w:lineRule="auto"/>
        <w:ind w:right="710" w:firstLine="566"/>
        <w:jc w:val="left"/>
      </w:pPr>
      <w:r>
        <w:rPr/>
        <w:t>②</w:t>
      </w:r>
      <w:r>
        <w:rPr>
          <w:spacing w:val="-70"/>
        </w:rPr>
        <w:t> </w:t>
      </w:r>
      <w:r>
        <w:rPr/>
        <w:t>公司报告期内进行了战略投资，分别对数字电视国家工程实验室有限公司、福建新大陆、博</w:t>
      </w:r>
      <w:r>
        <w:rPr/>
        <w:t> 汇科技投资</w:t>
      </w:r>
      <w:r>
        <w:rPr>
          <w:rFonts w:ascii="宋体" w:hAnsi="宋体" w:cs="宋体" w:eastAsia="宋体" w:hint="default"/>
        </w:rPr>
        <w:t>625</w:t>
      </w:r>
      <w:r>
        <w:rPr/>
        <w:t>万、</w:t>
      </w:r>
      <w:r>
        <w:rPr>
          <w:rFonts w:ascii="宋体" w:hAnsi="宋体" w:cs="宋体" w:eastAsia="宋体" w:hint="default"/>
        </w:rPr>
        <w:t>6000</w:t>
      </w:r>
      <w:r>
        <w:rPr/>
        <w:t>万元和</w:t>
      </w:r>
      <w:r>
        <w:rPr>
          <w:rFonts w:ascii="宋体" w:hAnsi="宋体" w:cs="宋体" w:eastAsia="宋体" w:hint="default"/>
        </w:rPr>
        <w:t>3000</w:t>
      </w:r>
      <w:r>
        <w:rPr/>
        <w:t>万元；</w:t>
      </w:r>
    </w:p>
    <w:p>
      <w:pPr>
        <w:pStyle w:val="Heading6"/>
        <w:spacing w:line="357" w:lineRule="auto"/>
        <w:ind w:right="707" w:firstLine="566"/>
        <w:jc w:val="left"/>
      </w:pPr>
      <w:r>
        <w:rPr/>
        <w:t>③</w:t>
      </w:r>
      <w:r>
        <w:rPr>
          <w:spacing w:val="-67"/>
        </w:rPr>
        <w:t> </w:t>
      </w:r>
      <w:r>
        <w:rPr/>
        <w:t>公司在报告期内扩大市场营销网络建设，购买深圳紫光信息港有限公司房产导致，支付预付</w:t>
      </w:r>
      <w:r>
        <w:rPr/>
        <w:t> 款金额为</w:t>
      </w:r>
      <w:r>
        <w:rPr>
          <w:rFonts w:ascii="宋体" w:hAnsi="宋体" w:cs="宋体" w:eastAsia="宋体" w:hint="default"/>
        </w:rPr>
        <w:t>1025</w:t>
      </w:r>
      <w:r>
        <w:rPr/>
        <w:t>万元。</w:t>
      </w:r>
    </w:p>
    <w:p>
      <w:pPr>
        <w:pStyle w:val="Heading6"/>
        <w:spacing w:line="357" w:lineRule="auto"/>
        <w:ind w:right="0" w:firstLine="420"/>
        <w:jc w:val="left"/>
      </w:pPr>
      <w:r>
        <w:rPr/>
        <w:t>（</w:t>
      </w:r>
      <w:r>
        <w:rPr>
          <w:rFonts w:ascii="宋体" w:hAnsi="宋体" w:cs="宋体" w:eastAsia="宋体" w:hint="default"/>
        </w:rPr>
        <w:t>3</w:t>
      </w:r>
      <w:r>
        <w:rPr/>
        <w:t>）筹资活动产生的现金净流量</w:t>
      </w:r>
      <w:r>
        <w:rPr>
          <w:rFonts w:ascii="宋体" w:hAnsi="宋体" w:cs="宋体" w:eastAsia="宋体" w:hint="default"/>
        </w:rPr>
        <w:t>1,577,151,904.03</w:t>
      </w:r>
      <w:r>
        <w:rPr/>
        <w:t>元，同比增长</w:t>
      </w:r>
      <w:r>
        <w:rPr>
          <w:rFonts w:ascii="宋体" w:hAnsi="宋体" w:cs="宋体" w:eastAsia="宋体" w:hint="default"/>
        </w:rPr>
        <w:t>5383.82%</w:t>
      </w:r>
      <w:r>
        <w:rPr/>
        <w:t>，主要原因为报告期 内募集资金到位所致。</w:t>
      </w:r>
    </w:p>
    <w:p>
      <w:pPr>
        <w:pStyle w:val="Heading6"/>
        <w:spacing w:line="240" w:lineRule="auto" w:before="192"/>
        <w:ind w:right="0"/>
        <w:jc w:val="left"/>
      </w:pPr>
      <w:r>
        <w:rPr>
          <w:rFonts w:ascii="宋体" w:hAnsi="宋体" w:cs="宋体" w:eastAsia="宋体" w:hint="default"/>
        </w:rPr>
        <w:t>7</w:t>
      </w:r>
      <w:r>
        <w:rPr/>
        <w:t>、</w:t>
      </w:r>
      <w:r>
        <w:rPr>
          <w:spacing w:val="-60"/>
        </w:rPr>
        <w:t> </w:t>
      </w:r>
      <w:r>
        <w:rPr/>
        <w:t>偿债能力分析</w:t>
      </w:r>
    </w:p>
    <w:p>
      <w:pPr>
        <w:spacing w:line="240" w:lineRule="auto" w:before="9"/>
        <w:rPr>
          <w:rFonts w:ascii="宋体" w:hAnsi="宋体" w:cs="宋体" w:eastAsia="宋体" w:hint="default"/>
          <w:sz w:val="20"/>
          <w:szCs w:val="20"/>
        </w:rPr>
      </w:pPr>
    </w:p>
    <w:tbl>
      <w:tblPr>
        <w:tblW w:w="0" w:type="auto"/>
        <w:jc w:val="left"/>
        <w:tblInd w:w="120" w:type="dxa"/>
        <w:tblLayout w:type="fixed"/>
        <w:tblCellMar>
          <w:top w:w="0" w:type="dxa"/>
          <w:left w:w="0" w:type="dxa"/>
          <w:bottom w:w="0" w:type="dxa"/>
          <w:right w:w="0" w:type="dxa"/>
        </w:tblCellMar>
        <w:tblLook w:val="01E0"/>
      </w:tblPr>
      <w:tblGrid>
        <w:gridCol w:w="2424"/>
        <w:gridCol w:w="2269"/>
        <w:gridCol w:w="1844"/>
        <w:gridCol w:w="1985"/>
        <w:gridCol w:w="1985"/>
      </w:tblGrid>
      <w:tr>
        <w:trPr>
          <w:trHeight w:val="324"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年（或年末）</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年（或年末）</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3"/>
                <w:sz w:val="18"/>
                <w:szCs w:val="18"/>
              </w:rPr>
              <w:t> </w:t>
            </w:r>
            <w:r>
              <w:rPr>
                <w:rFonts w:ascii="宋体" w:hAnsi="宋体" w:cs="宋体" w:eastAsia="宋体" w:hint="default"/>
                <w:sz w:val="18"/>
                <w:szCs w:val="18"/>
              </w:rPr>
              <w:t>年（或年末）</w:t>
            </w:r>
          </w:p>
        </w:tc>
      </w:tr>
      <w:tr>
        <w:trPr>
          <w:trHeight w:val="322"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流动比率（倍）</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15.29</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2.99</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411%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2.40</w:t>
            </w:r>
          </w:p>
        </w:tc>
      </w:tr>
      <w:tr>
        <w:trPr>
          <w:trHeight w:val="322"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速动比率（倍）</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14.82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2.68</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452%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2.21</w:t>
            </w:r>
          </w:p>
        </w:tc>
      </w:tr>
      <w:tr>
        <w:trPr>
          <w:trHeight w:val="322"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资产负债率（</w:t>
            </w:r>
            <w:r>
              <w:rPr>
                <w:rFonts w:ascii="宋体" w:hAnsi="宋体" w:cs="宋体" w:eastAsia="宋体" w:hint="default"/>
                <w:sz w:val="18"/>
                <w:szCs w:val="18"/>
              </w:rPr>
              <w:t>%</w:t>
            </w:r>
            <w:r>
              <w:rPr>
                <w:rFonts w:ascii="宋体" w:hAnsi="宋体" w:cs="宋体" w:eastAsia="宋体" w:hint="default"/>
                <w:sz w:val="18"/>
                <w:szCs w:val="18"/>
              </w:rPr>
              <w:t>）母公司</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7.66%</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28.52%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-73%</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32.45%</w:t>
            </w:r>
          </w:p>
        </w:tc>
      </w:tr>
      <w:tr>
        <w:trPr>
          <w:trHeight w:val="322"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资产负债率（</w:t>
            </w:r>
            <w:r>
              <w:rPr>
                <w:rFonts w:ascii="宋体" w:hAnsi="宋体" w:cs="宋体" w:eastAsia="宋体" w:hint="default"/>
                <w:sz w:val="18"/>
                <w:szCs w:val="18"/>
              </w:rPr>
              <w:t>%</w:t>
            </w:r>
            <w:r>
              <w:rPr>
                <w:rFonts w:ascii="宋体" w:hAnsi="宋体" w:cs="宋体" w:eastAsia="宋体" w:hint="default"/>
                <w:sz w:val="18"/>
                <w:szCs w:val="18"/>
              </w:rPr>
              <w:t>）合并</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6.04%</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23.56%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32.45%</w:t>
            </w:r>
          </w:p>
        </w:tc>
      </w:tr>
    </w:tbl>
    <w:p>
      <w:pPr>
        <w:pStyle w:val="Heading6"/>
        <w:spacing w:line="357" w:lineRule="auto" w:before="39"/>
        <w:ind w:right="589" w:firstLine="420"/>
        <w:jc w:val="left"/>
      </w:pPr>
      <w:r>
        <w:rPr>
          <w:spacing w:val="-1"/>
        </w:rPr>
        <w:t>报告期内，公司流动比率和速动比率大幅提高，主要系公司首次发行</w:t>
      </w:r>
      <w:r>
        <w:rPr>
          <w:rFonts w:ascii="宋体" w:hAnsi="宋体" w:cs="宋体" w:eastAsia="宋体" w:hint="default"/>
          <w:spacing w:val="-1"/>
        </w:rPr>
        <w:t>A</w:t>
      </w:r>
      <w:r>
        <w:rPr>
          <w:spacing w:val="-1"/>
        </w:rPr>
        <w:t>股股票后，资金充足导致，</w:t>
      </w:r>
      <w:r>
        <w:rPr/>
        <w:t> 公司资金充足，短期偿债风险很小。</w:t>
      </w:r>
    </w:p>
    <w:p>
      <w:pPr>
        <w:pStyle w:val="Heading6"/>
        <w:spacing w:line="357" w:lineRule="auto"/>
        <w:ind w:right="708" w:firstLine="420"/>
        <w:jc w:val="left"/>
      </w:pPr>
      <w:r>
        <w:rPr>
          <w:spacing w:val="-1"/>
        </w:rPr>
        <w:t>报告期末，公司资产负债率大幅降低，主要系公司发行新股募集资金后，净资产大幅增加，导致</w:t>
      </w:r>
      <w:r>
        <w:rPr/>
        <w:t> 资产负债率下降，长期偿债风险很低。</w:t>
      </w:r>
    </w:p>
    <w:p>
      <w:pPr>
        <w:pStyle w:val="Heading6"/>
        <w:spacing w:line="240" w:lineRule="auto" w:before="192"/>
        <w:ind w:right="0"/>
        <w:jc w:val="left"/>
      </w:pPr>
      <w:r>
        <w:rPr>
          <w:rFonts w:ascii="宋体" w:hAnsi="宋体" w:cs="宋体" w:eastAsia="宋体" w:hint="default"/>
        </w:rPr>
        <w:t>8</w:t>
      </w:r>
      <w:r>
        <w:rPr/>
        <w:t>、</w:t>
      </w:r>
      <w:r>
        <w:rPr>
          <w:spacing w:val="-60"/>
        </w:rPr>
        <w:t> </w:t>
      </w:r>
      <w:r>
        <w:rPr/>
        <w:t>资产运营能力分析</w:t>
      </w:r>
    </w:p>
    <w:p>
      <w:pPr>
        <w:spacing w:line="240" w:lineRule="auto" w:before="10"/>
        <w:rPr>
          <w:rFonts w:ascii="宋体" w:hAnsi="宋体" w:cs="宋体" w:eastAsia="宋体" w:hint="default"/>
          <w:sz w:val="20"/>
          <w:szCs w:val="20"/>
        </w:rPr>
      </w:pPr>
    </w:p>
    <w:tbl>
      <w:tblPr>
        <w:tblW w:w="0" w:type="auto"/>
        <w:jc w:val="left"/>
        <w:tblInd w:w="120" w:type="dxa"/>
        <w:tblLayout w:type="fixed"/>
        <w:tblCellMar>
          <w:top w:w="0" w:type="dxa"/>
          <w:left w:w="0" w:type="dxa"/>
          <w:bottom w:w="0" w:type="dxa"/>
          <w:right w:w="0" w:type="dxa"/>
        </w:tblCellMar>
        <w:tblLook w:val="01E0"/>
      </w:tblPr>
      <w:tblGrid>
        <w:gridCol w:w="2000"/>
        <w:gridCol w:w="2269"/>
        <w:gridCol w:w="1702"/>
        <w:gridCol w:w="2269"/>
        <w:gridCol w:w="2268"/>
      </w:tblGrid>
      <w:tr>
        <w:trPr>
          <w:trHeight w:val="324" w:hRule="exact"/>
        </w:trPr>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3"/>
                <w:sz w:val="18"/>
                <w:szCs w:val="18"/>
              </w:rPr>
              <w:t> </w:t>
            </w:r>
            <w:r>
              <w:rPr>
                <w:rFonts w:ascii="宋体" w:hAnsi="宋体" w:cs="宋体" w:eastAsia="宋体" w:hint="default"/>
                <w:sz w:val="18"/>
                <w:szCs w:val="18"/>
              </w:rPr>
              <w:t>年</w:t>
            </w:r>
          </w:p>
        </w:tc>
      </w:tr>
      <w:tr>
        <w:trPr>
          <w:trHeight w:val="322" w:hRule="exact"/>
        </w:trPr>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应收账款周转率</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2.59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2.80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-7.63%</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2.70</w:t>
            </w:r>
          </w:p>
        </w:tc>
      </w:tr>
      <w:tr>
        <w:trPr>
          <w:trHeight w:val="322" w:hRule="exact"/>
        </w:trPr>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存货周转率</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2.24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3.82</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-41.37%</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3.49</w:t>
            </w:r>
          </w:p>
        </w:tc>
      </w:tr>
      <w:tr>
        <w:trPr>
          <w:trHeight w:val="322" w:hRule="exact"/>
        </w:trPr>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流动资产周转率</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0.30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0.85</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-65.25%</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0.73</w:t>
            </w:r>
          </w:p>
        </w:tc>
      </w:tr>
      <w:tr>
        <w:trPr>
          <w:trHeight w:val="322" w:hRule="exact"/>
        </w:trPr>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非流动资产周转率</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0.51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0.81</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-37.05%</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0.97</w:t>
            </w:r>
          </w:p>
        </w:tc>
      </w:tr>
      <w:tr>
        <w:trPr>
          <w:trHeight w:val="324" w:hRule="exact"/>
        </w:trPr>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总资产周转率</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0.25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0.60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-57.98%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0.57</w:t>
            </w:r>
          </w:p>
        </w:tc>
      </w:tr>
    </w:tbl>
    <w:p>
      <w:pPr>
        <w:pStyle w:val="Heading6"/>
        <w:spacing w:line="240" w:lineRule="auto" w:before="39"/>
        <w:ind w:left="560" w:right="0"/>
        <w:jc w:val="left"/>
      </w:pPr>
      <w:r>
        <w:rPr/>
        <w:t>存货周转率的下降主要原因是报告期内存货备货增加所致。</w:t>
      </w:r>
    </w:p>
    <w:p>
      <w:pPr>
        <w:spacing w:after="0" w:line="240" w:lineRule="auto"/>
        <w:jc w:val="left"/>
        <w:sectPr>
          <w:pgSz w:w="11910" w:h="16840"/>
          <w:pgMar w:header="877" w:footer="1186" w:top="1060" w:bottom="1380" w:left="580" w:right="0"/>
        </w:sectPr>
      </w:pPr>
    </w:p>
    <w:p>
      <w:pPr>
        <w:spacing w:line="240" w:lineRule="auto" w:before="11"/>
        <w:rPr>
          <w:rFonts w:ascii="宋体" w:hAnsi="宋体" w:cs="宋体" w:eastAsia="宋体" w:hint="default"/>
          <w:sz w:val="2"/>
          <w:szCs w:val="2"/>
        </w:rPr>
      </w:pPr>
    </w:p>
    <w:p>
      <w:pPr>
        <w:spacing w:line="20" w:lineRule="exact"/>
        <w:ind w:left="18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pStyle w:val="Heading6"/>
        <w:spacing w:line="357" w:lineRule="auto" w:before="33"/>
        <w:ind w:left="220" w:right="708" w:firstLine="420"/>
        <w:jc w:val="left"/>
      </w:pPr>
      <w:r>
        <w:rPr>
          <w:spacing w:val="-1"/>
        </w:rPr>
        <w:t>非流动资产周转率大幅下降，主要原因是：报告期内，公司进行了设备的购置导致非流动资产增</w:t>
      </w:r>
      <w:r>
        <w:rPr/>
        <w:t> 加较大；</w:t>
      </w:r>
    </w:p>
    <w:p>
      <w:pPr>
        <w:pStyle w:val="Heading6"/>
        <w:spacing w:line="357" w:lineRule="auto"/>
        <w:ind w:left="220" w:right="711" w:firstLine="420"/>
        <w:jc w:val="left"/>
      </w:pPr>
      <w:r>
        <w:rPr>
          <w:spacing w:val="-1"/>
        </w:rPr>
        <w:t>流动资产周转率和总资产周转率下降，主要因为是：公司</w:t>
      </w:r>
      <w:r>
        <w:rPr>
          <w:rFonts w:ascii="宋体" w:hAnsi="宋体" w:cs="宋体" w:eastAsia="宋体" w:hint="default"/>
          <w:spacing w:val="-1"/>
        </w:rPr>
        <w:t>2010</w:t>
      </w:r>
      <w:r>
        <w:rPr>
          <w:spacing w:val="-1"/>
        </w:rPr>
        <w:t>年</w:t>
      </w:r>
      <w:r>
        <w:rPr>
          <w:rFonts w:ascii="宋体" w:hAnsi="宋体" w:cs="宋体" w:eastAsia="宋体" w:hint="default"/>
          <w:spacing w:val="-1"/>
        </w:rPr>
        <w:t>4</w:t>
      </w:r>
      <w:r>
        <w:rPr>
          <w:spacing w:val="-1"/>
        </w:rPr>
        <w:t>月发行</w:t>
      </w:r>
      <w:r>
        <w:rPr>
          <w:rFonts w:ascii="宋体" w:hAnsi="宋体" w:cs="宋体" w:eastAsia="宋体" w:hint="default"/>
          <w:spacing w:val="-1"/>
        </w:rPr>
        <w:t>A</w:t>
      </w:r>
      <w:r>
        <w:rPr>
          <w:spacing w:val="-1"/>
        </w:rPr>
        <w:t>股普通股票后，相应流</w:t>
      </w:r>
      <w:r>
        <w:rPr/>
        <w:t> 动资产和总资产大幅增长导致。</w:t>
      </w:r>
    </w:p>
    <w:p>
      <w:pPr>
        <w:pStyle w:val="Heading6"/>
        <w:spacing w:line="240" w:lineRule="auto" w:before="192"/>
        <w:ind w:left="220" w:right="2886"/>
        <w:jc w:val="left"/>
      </w:pPr>
      <w:r>
        <w:rPr>
          <w:rFonts w:ascii="宋体" w:hAnsi="宋体" w:cs="宋体" w:eastAsia="宋体" w:hint="default"/>
        </w:rPr>
        <w:t>9</w:t>
      </w:r>
      <w:r>
        <w:rPr/>
        <w:t>、</w:t>
      </w:r>
      <w:r>
        <w:rPr>
          <w:spacing w:val="-60"/>
        </w:rPr>
        <w:t> </w:t>
      </w:r>
      <w:r>
        <w:rPr/>
        <w:t>薪酬分析</w:t>
      </w:r>
    </w:p>
    <w:p>
      <w:pPr>
        <w:spacing w:line="240" w:lineRule="auto" w:before="9"/>
        <w:rPr>
          <w:rFonts w:ascii="宋体" w:hAnsi="宋体" w:cs="宋体" w:eastAsia="宋体" w:hint="default"/>
          <w:sz w:val="23"/>
          <w:szCs w:val="23"/>
        </w:rPr>
      </w:pPr>
    </w:p>
    <w:p>
      <w:pPr>
        <w:pStyle w:val="Heading6"/>
        <w:spacing w:line="477" w:lineRule="auto" w:before="0"/>
        <w:ind w:left="220" w:right="4386" w:firstLine="420"/>
        <w:jc w:val="left"/>
      </w:pPr>
      <w:r>
        <w:rPr/>
        <w:t>详见本报告第七节</w:t>
      </w:r>
      <w:r>
        <w:rPr>
          <w:rFonts w:ascii="宋体" w:hAnsi="宋体" w:cs="宋体" w:eastAsia="宋体" w:hint="default"/>
        </w:rPr>
        <w:t>-</w:t>
      </w:r>
      <w:r>
        <w:rPr/>
        <w:t>董事、监事、高级管理人员和员工情况。 </w:t>
      </w:r>
      <w:r>
        <w:rPr>
          <w:rFonts w:ascii="宋体" w:hAnsi="宋体" w:cs="宋体" w:eastAsia="宋体" w:hint="default"/>
        </w:rPr>
        <w:t>10</w:t>
      </w:r>
      <w:r>
        <w:rPr/>
        <w:t>、公司研发费用情况</w:t>
      </w:r>
    </w:p>
    <w:p>
      <w:pPr>
        <w:pStyle w:val="Heading6"/>
        <w:spacing w:line="357" w:lineRule="auto" w:before="72"/>
        <w:ind w:left="220" w:right="718" w:firstLine="420"/>
        <w:jc w:val="left"/>
      </w:pPr>
      <w:r>
        <w:rPr/>
        <w:t>公司报告期内加大研发投入，研发费用本期</w:t>
      </w:r>
      <w:r>
        <w:rPr>
          <w:rFonts w:ascii="宋体" w:hAnsi="宋体" w:cs="宋体" w:eastAsia="宋体" w:hint="default"/>
        </w:rPr>
        <w:t>53,664,349.46</w:t>
      </w:r>
      <w:r>
        <w:rPr/>
        <w:t>元，同比增长</w:t>
      </w:r>
      <w:r>
        <w:rPr>
          <w:rFonts w:ascii="宋体" w:hAnsi="宋体" w:cs="宋体" w:eastAsia="宋体" w:hint="default"/>
        </w:rPr>
        <w:t>84.57%</w:t>
      </w:r>
      <w:r>
        <w:rPr/>
        <w:t>，主要用于募集 资金项目的实施及三网融合相关技术的研发。</w:t>
      </w:r>
    </w:p>
    <w:p>
      <w:pPr>
        <w:pStyle w:val="Heading6"/>
        <w:spacing w:line="357" w:lineRule="auto"/>
        <w:ind w:left="220" w:right="591" w:firstLine="480"/>
        <w:jc w:val="left"/>
      </w:pPr>
      <w:r>
        <w:rPr>
          <w:spacing w:val="-6"/>
        </w:rPr>
        <w:t>公司自成立来一直高度重视研发投入力度，报告期内，公司的研发投入保持了持续快速增长趋势，</w:t>
      </w:r>
      <w:r>
        <w:rPr/>
        <w:t> 持续的研发投入为公司巩固和进一步提高技术竞争优势提供了有力的物质保障。</w:t>
      </w:r>
    </w:p>
    <w:p>
      <w:pPr>
        <w:pStyle w:val="Heading6"/>
        <w:spacing w:line="240" w:lineRule="auto" w:before="192"/>
        <w:ind w:left="220" w:right="2886"/>
        <w:jc w:val="left"/>
      </w:pPr>
      <w:r>
        <w:rPr>
          <w:rFonts w:ascii="宋体" w:hAnsi="宋体" w:cs="宋体" w:eastAsia="宋体" w:hint="default"/>
        </w:rPr>
        <w:t>11</w:t>
      </w:r>
      <w:r>
        <w:rPr/>
        <w:t>、主要无形资产情况</w:t>
      </w:r>
    </w:p>
    <w:p>
      <w:pPr>
        <w:spacing w:line="240" w:lineRule="auto" w:before="9"/>
        <w:rPr>
          <w:rFonts w:ascii="宋体" w:hAnsi="宋体" w:cs="宋体" w:eastAsia="宋体" w:hint="default"/>
          <w:sz w:val="23"/>
          <w:szCs w:val="23"/>
        </w:rPr>
      </w:pPr>
    </w:p>
    <w:p>
      <w:pPr>
        <w:pStyle w:val="Heading6"/>
        <w:spacing w:line="357" w:lineRule="auto" w:before="0"/>
        <w:ind w:left="220" w:right="708" w:firstLine="420"/>
        <w:jc w:val="left"/>
      </w:pPr>
      <w:r>
        <w:rPr>
          <w:spacing w:val="-1"/>
        </w:rPr>
        <w:t>报告期内公司无形资产（商标、专利、非专利技术、土地使用权、水面养殖权、探矿权、采矿权</w:t>
      </w:r>
      <w:r>
        <w:rPr/>
        <w:t> 等）未发生重大变化；</w:t>
      </w:r>
    </w:p>
    <w:p>
      <w:pPr>
        <w:pStyle w:val="Heading6"/>
        <w:spacing w:line="240" w:lineRule="auto"/>
        <w:ind w:left="220" w:right="2886"/>
        <w:jc w:val="left"/>
      </w:pPr>
      <w:r>
        <w:rPr/>
        <w:t>（</w:t>
      </w:r>
      <w:r>
        <w:rPr>
          <w:rFonts w:ascii="宋体" w:hAnsi="宋体" w:cs="宋体" w:eastAsia="宋体" w:hint="default"/>
        </w:rPr>
        <w:t>1</w:t>
      </w:r>
      <w:r>
        <w:rPr/>
        <w:t>）著作权</w:t>
      </w:r>
    </w:p>
    <w:p>
      <w:pPr>
        <w:pStyle w:val="Heading6"/>
        <w:spacing w:line="357" w:lineRule="auto" w:before="154"/>
        <w:ind w:left="220" w:right="718" w:firstLine="420"/>
        <w:jc w:val="left"/>
      </w:pPr>
      <w:r>
        <w:rPr/>
        <w:t>报告期内，公司新取得</w:t>
      </w:r>
      <w:r>
        <w:rPr>
          <w:rFonts w:ascii="宋体" w:hAnsi="宋体" w:cs="宋体" w:eastAsia="宋体" w:hint="default"/>
        </w:rPr>
        <w:t>14</w:t>
      </w:r>
      <w:r>
        <w:rPr/>
        <w:t>项软件著作权。截至报告期末，公司及其控股子公司共拥有</w:t>
      </w:r>
      <w:r>
        <w:rPr>
          <w:rFonts w:ascii="宋体" w:hAnsi="宋体" w:cs="宋体" w:eastAsia="宋体" w:hint="default"/>
        </w:rPr>
        <w:t>110</w:t>
      </w:r>
      <w:r>
        <w:rPr/>
        <w:t>项计算 机软件著作权，具体情况如下：</w:t>
      </w:r>
    </w:p>
    <w:tbl>
      <w:tblPr>
        <w:tblW w:w="0" w:type="auto"/>
        <w:jc w:val="left"/>
        <w:tblInd w:w="107" w:type="dxa"/>
        <w:tblLayout w:type="fixed"/>
        <w:tblCellMar>
          <w:top w:w="0" w:type="dxa"/>
          <w:left w:w="0" w:type="dxa"/>
          <w:bottom w:w="0" w:type="dxa"/>
          <w:right w:w="0" w:type="dxa"/>
        </w:tblCellMar>
        <w:tblLook w:val="01E0"/>
      </w:tblPr>
      <w:tblGrid>
        <w:gridCol w:w="578"/>
        <w:gridCol w:w="4683"/>
        <w:gridCol w:w="1296"/>
        <w:gridCol w:w="1702"/>
        <w:gridCol w:w="1301"/>
        <w:gridCol w:w="1123"/>
      </w:tblGrid>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软件名称</w:t>
            </w:r>
            <w:r>
              <w:rPr>
                <w:rFonts w:ascii="宋体" w:hAnsi="宋体" w:cs="宋体" w:eastAsia="宋体" w:hint="default"/>
                <w:sz w:val="18"/>
                <w:szCs w:val="18"/>
              </w:rPr>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登记号</w:t>
            </w:r>
            <w:r>
              <w:rPr>
                <w:rFonts w:ascii="宋体" w:hAnsi="宋体" w:cs="宋体" w:eastAsia="宋体" w:hint="default"/>
                <w:sz w:val="18"/>
                <w:szCs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编号</w:t>
            </w:r>
            <w:r>
              <w:rPr>
                <w:rFonts w:ascii="宋体" w:hAnsi="宋体" w:cs="宋体" w:eastAsia="宋体" w:hint="default"/>
                <w:sz w:val="18"/>
                <w:szCs w:val="18"/>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首次发表日期</w:t>
            </w:r>
            <w:r>
              <w:rPr>
                <w:rFonts w:ascii="宋体" w:hAnsi="宋体" w:cs="宋体" w:eastAsia="宋体" w:hint="default"/>
                <w:sz w:val="18"/>
                <w:szCs w:val="18"/>
              </w:rPr>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登记日期</w:t>
            </w:r>
            <w:r>
              <w:rPr>
                <w:rFonts w:ascii="宋体" w:hAnsi="宋体" w:cs="宋体" w:eastAsia="宋体" w:hint="default"/>
                <w:sz w:val="18"/>
                <w:szCs w:val="18"/>
              </w:rPr>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1</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复用器系统控制软件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2007SR19338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085333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2002-8-17</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2007-12-4</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解码器系统控制软件</w:t>
            </w:r>
            <w:r>
              <w:rPr>
                <w:rFonts w:ascii="宋体" w:hAnsi="宋体" w:cs="宋体" w:eastAsia="宋体" w:hint="default"/>
                <w:spacing w:val="-47"/>
                <w:sz w:val="18"/>
                <w:szCs w:val="18"/>
              </w:rPr>
              <w:t> </w:t>
            </w:r>
            <w:r>
              <w:rPr>
                <w:rFonts w:ascii="宋体" w:hAnsi="宋体" w:cs="宋体" w:eastAsia="宋体" w:hint="default"/>
                <w:sz w:val="18"/>
                <w:szCs w:val="18"/>
              </w:rPr>
              <w:t>V1.64</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2007SR19074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085069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2002-9-2</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3</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网络适配器系统控制软件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2007SR19073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085068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2002-9-18</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4</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编码器系统控制软件</w:t>
            </w:r>
            <w:r>
              <w:rPr>
                <w:rFonts w:ascii="宋体" w:hAnsi="宋体" w:cs="宋体" w:eastAsia="宋体" w:hint="default"/>
                <w:spacing w:val="-47"/>
                <w:sz w:val="18"/>
                <w:szCs w:val="18"/>
              </w:rPr>
              <w:t> </w:t>
            </w:r>
            <w:r>
              <w:rPr>
                <w:rFonts w:ascii="宋体" w:hAnsi="宋体" w:cs="宋体" w:eastAsia="宋体" w:hint="default"/>
                <w:sz w:val="18"/>
                <w:szCs w:val="18"/>
              </w:rPr>
              <w:t>V1.57</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2007SR19072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085067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2002-10-15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5</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码流分析仪系统控制软件</w:t>
            </w:r>
            <w:r>
              <w:rPr>
                <w:rFonts w:ascii="宋体" w:hAnsi="宋体" w:cs="宋体" w:eastAsia="宋体" w:hint="default"/>
                <w:spacing w:val="-46"/>
                <w:sz w:val="18"/>
                <w:szCs w:val="18"/>
              </w:rPr>
              <w:t> </w:t>
            </w:r>
            <w:r>
              <w:rPr>
                <w:rFonts w:ascii="宋体" w:hAnsi="宋体" w:cs="宋体" w:eastAsia="宋体" w:hint="default"/>
                <w:sz w:val="18"/>
                <w:szCs w:val="18"/>
              </w:rPr>
              <w:t>V1.0</w:t>
            </w:r>
            <w:r>
              <w:rPr>
                <w:rFonts w:ascii="宋体" w:hAnsi="宋体" w:cs="宋体" w:eastAsia="宋体" w:hint="default"/>
                <w:sz w:val="18"/>
                <w:szCs w:val="18"/>
              </w:rPr>
              <w:t>（码流分析仪系统软件）</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2007SR19085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085080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2003-1-24</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2007-11-30</w:t>
            </w:r>
          </w:p>
        </w:tc>
      </w:tr>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6</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网络适配器系统控制软件</w:t>
            </w:r>
            <w:r>
              <w:rPr>
                <w:rFonts w:ascii="宋体" w:hAnsi="宋体" w:cs="宋体" w:eastAsia="宋体" w:hint="default"/>
                <w:spacing w:val="-46"/>
                <w:sz w:val="18"/>
                <w:szCs w:val="18"/>
              </w:rPr>
              <w:t> </w:t>
            </w:r>
            <w:r>
              <w:rPr>
                <w:rFonts w:ascii="宋体" w:hAnsi="宋体" w:cs="宋体" w:eastAsia="宋体" w:hint="default"/>
                <w:sz w:val="18"/>
                <w:szCs w:val="18"/>
              </w:rPr>
              <w:t>V2.40</w:t>
            </w:r>
            <w:r>
              <w:rPr>
                <w:rFonts w:ascii="宋体" w:hAnsi="宋体" w:cs="宋体" w:eastAsia="宋体" w:hint="default"/>
                <w:sz w:val="18"/>
                <w:szCs w:val="18"/>
              </w:rPr>
              <w:t>（简称：网络适配器）</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2007SR19071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085066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2003-1-24</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sz w:val="18"/>
              </w:rPr>
              <w:t>7</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网络管理系统软件</w:t>
            </w:r>
            <w:r>
              <w:rPr>
                <w:rFonts w:ascii="宋体" w:hAnsi="宋体" w:cs="宋体" w:eastAsia="宋体" w:hint="default"/>
                <w:spacing w:val="-49"/>
                <w:sz w:val="18"/>
                <w:szCs w:val="18"/>
              </w:rPr>
              <w:t> </w:t>
            </w:r>
            <w:r>
              <w:rPr>
                <w:rFonts w:ascii="宋体" w:hAnsi="宋体" w:cs="宋体" w:eastAsia="宋体" w:hint="default"/>
                <w:sz w:val="18"/>
                <w:szCs w:val="18"/>
              </w:rPr>
              <w:t>V1.00</w:t>
            </w:r>
            <w:r>
              <w:rPr>
                <w:rFonts w:ascii="宋体" w:hAnsi="宋体" w:cs="宋体" w:eastAsia="宋体" w:hint="default"/>
                <w:sz w:val="18"/>
                <w:szCs w:val="18"/>
              </w:rPr>
              <w:t>（简称：网管软件）</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sz w:val="18"/>
              </w:rPr>
              <w:t>2007SR19066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085061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sz w:val="18"/>
              </w:rPr>
              <w:t>2003-2-10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8</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节目监控系统软件</w:t>
            </w:r>
            <w:r>
              <w:rPr>
                <w:rFonts w:ascii="宋体" w:hAnsi="宋体" w:cs="宋体" w:eastAsia="宋体" w:hint="default"/>
                <w:spacing w:val="-47"/>
                <w:sz w:val="18"/>
                <w:szCs w:val="18"/>
              </w:rPr>
              <w:t> </w:t>
            </w:r>
            <w:r>
              <w:rPr>
                <w:rFonts w:ascii="宋体" w:hAnsi="宋体" w:cs="宋体" w:eastAsia="宋体" w:hint="default"/>
                <w:sz w:val="18"/>
                <w:szCs w:val="18"/>
              </w:rPr>
              <w:t>V1.0</w:t>
            </w:r>
            <w:r>
              <w:rPr>
                <w:rFonts w:ascii="宋体" w:hAnsi="宋体" w:cs="宋体" w:eastAsia="宋体" w:hint="default"/>
                <w:sz w:val="18"/>
                <w:szCs w:val="18"/>
              </w:rPr>
              <w:t>（简称：监控系统）</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2007SR19081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085076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2003-3-19</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2007-11-30</w:t>
            </w:r>
          </w:p>
        </w:tc>
      </w:tr>
      <w:tr>
        <w:trPr>
          <w:trHeight w:val="63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sz w:val="18"/>
              </w:rPr>
              <w:t>9</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
              <w:ind w:left="103" w:right="98"/>
              <w:jc w:val="left"/>
              <w:rPr>
                <w:rFonts w:ascii="宋体" w:hAnsi="宋体" w:cs="宋体" w:eastAsia="宋体" w:hint="default"/>
                <w:sz w:val="18"/>
                <w:szCs w:val="18"/>
              </w:rPr>
            </w:pPr>
            <w:r>
              <w:rPr>
                <w:rFonts w:ascii="宋体" w:hAnsi="宋体" w:cs="宋体" w:eastAsia="宋体" w:hint="default"/>
                <w:sz w:val="18"/>
                <w:szCs w:val="18"/>
              </w:rPr>
              <w:t>数字卫星解码器系统软件</w:t>
            </w:r>
            <w:r>
              <w:rPr>
                <w:rFonts w:ascii="宋体" w:hAnsi="宋体" w:cs="宋体" w:eastAsia="宋体" w:hint="default"/>
                <w:spacing w:val="-33"/>
                <w:sz w:val="18"/>
                <w:szCs w:val="18"/>
              </w:rPr>
              <w:t> </w:t>
            </w:r>
            <w:r>
              <w:rPr>
                <w:rFonts w:ascii="宋体" w:hAnsi="宋体" w:cs="宋体" w:eastAsia="宋体" w:hint="default"/>
                <w:sz w:val="18"/>
                <w:szCs w:val="18"/>
              </w:rPr>
              <w:t>V1.00</w:t>
            </w:r>
            <w:r>
              <w:rPr>
                <w:rFonts w:ascii="宋体" w:hAnsi="宋体" w:cs="宋体" w:eastAsia="宋体" w:hint="default"/>
                <w:sz w:val="18"/>
                <w:szCs w:val="18"/>
              </w:rPr>
              <w:t>（简称：数字卫星解码器 软件）</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sz w:val="18"/>
              </w:rPr>
              <w:t>2007SR19086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085081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sz w:val="18"/>
              </w:rPr>
              <w:t>2003-4-5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10</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QAM</w:t>
            </w:r>
            <w:r>
              <w:rPr>
                <w:rFonts w:ascii="宋体" w:hAnsi="宋体" w:cs="宋体" w:eastAsia="宋体" w:hint="default"/>
                <w:spacing w:val="-46"/>
                <w:sz w:val="18"/>
                <w:szCs w:val="18"/>
              </w:rPr>
              <w:t> </w:t>
            </w:r>
            <w:r>
              <w:rPr>
                <w:rFonts w:ascii="宋体" w:hAnsi="宋体" w:cs="宋体" w:eastAsia="宋体" w:hint="default"/>
                <w:sz w:val="18"/>
                <w:szCs w:val="18"/>
              </w:rPr>
              <w:t>调制系统控制软件</w:t>
            </w:r>
            <w:r>
              <w:rPr>
                <w:rFonts w:ascii="宋体" w:hAnsi="宋体" w:cs="宋体" w:eastAsia="宋体" w:hint="default"/>
                <w:spacing w:val="-47"/>
                <w:sz w:val="18"/>
                <w:szCs w:val="18"/>
              </w:rPr>
              <w:t> </w:t>
            </w:r>
            <w:r>
              <w:rPr>
                <w:rFonts w:ascii="宋体" w:hAnsi="宋体" w:cs="宋体" w:eastAsia="宋体" w:hint="default"/>
                <w:sz w:val="18"/>
                <w:szCs w:val="18"/>
              </w:rPr>
              <w:t>V2.10</w:t>
            </w:r>
            <w:r>
              <w:rPr>
                <w:rFonts w:ascii="宋体" w:hAnsi="宋体" w:cs="宋体" w:eastAsia="宋体" w:hint="default"/>
                <w:sz w:val="18"/>
                <w:szCs w:val="18"/>
              </w:rPr>
              <w:t>（简称：</w:t>
            </w:r>
            <w:r>
              <w:rPr>
                <w:rFonts w:ascii="宋体" w:hAnsi="宋体" w:cs="宋体" w:eastAsia="宋体" w:hint="default"/>
                <w:sz w:val="18"/>
                <w:szCs w:val="18"/>
              </w:rPr>
              <w:t>QAM</w:t>
            </w:r>
            <w:r>
              <w:rPr>
                <w:rFonts w:ascii="宋体" w:hAnsi="宋体" w:cs="宋体" w:eastAsia="宋体" w:hint="default"/>
                <w:spacing w:val="-46"/>
                <w:sz w:val="18"/>
                <w:szCs w:val="18"/>
              </w:rPr>
              <w:t> </w:t>
            </w:r>
            <w:r>
              <w:rPr>
                <w:rFonts w:ascii="宋体" w:hAnsi="宋体" w:cs="宋体" w:eastAsia="宋体" w:hint="default"/>
                <w:sz w:val="18"/>
                <w:szCs w:val="18"/>
              </w:rPr>
              <w:t>调制器）</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2007SR19334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085329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2003-4-5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2007-12-4</w:t>
            </w:r>
          </w:p>
        </w:tc>
      </w:tr>
      <w:tr>
        <w:trPr>
          <w:trHeight w:val="63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sz w:val="18"/>
              </w:rPr>
              <w:t>11</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
              <w:ind w:left="103" w:right="7"/>
              <w:jc w:val="left"/>
              <w:rPr>
                <w:rFonts w:ascii="宋体" w:hAnsi="宋体" w:cs="宋体" w:eastAsia="宋体" w:hint="default"/>
                <w:sz w:val="18"/>
                <w:szCs w:val="18"/>
              </w:rPr>
            </w:pPr>
            <w:r>
              <w:rPr>
                <w:rFonts w:ascii="宋体" w:hAnsi="宋体" w:cs="宋体" w:eastAsia="宋体" w:hint="default"/>
                <w:sz w:val="18"/>
                <w:szCs w:val="18"/>
              </w:rPr>
              <w:t>TS</w:t>
            </w:r>
            <w:r>
              <w:rPr>
                <w:rFonts w:ascii="宋体" w:hAnsi="宋体" w:cs="宋体" w:eastAsia="宋体" w:hint="default"/>
                <w:spacing w:val="-42"/>
                <w:sz w:val="18"/>
                <w:szCs w:val="18"/>
              </w:rPr>
              <w:t> </w:t>
            </w:r>
            <w:r>
              <w:rPr>
                <w:rFonts w:ascii="宋体" w:hAnsi="宋体" w:cs="宋体" w:eastAsia="宋体" w:hint="default"/>
                <w:spacing w:val="-5"/>
                <w:sz w:val="18"/>
                <w:szCs w:val="18"/>
              </w:rPr>
              <w:t>码流采集发送卡（带</w:t>
            </w:r>
            <w:r>
              <w:rPr>
                <w:rFonts w:ascii="宋体" w:hAnsi="宋体" w:cs="宋体" w:eastAsia="宋体" w:hint="default"/>
                <w:spacing w:val="-43"/>
                <w:sz w:val="18"/>
                <w:szCs w:val="18"/>
              </w:rPr>
              <w:t> </w:t>
            </w:r>
            <w:r>
              <w:rPr>
                <w:rFonts w:ascii="宋体" w:hAnsi="宋体" w:cs="宋体" w:eastAsia="宋体" w:hint="default"/>
                <w:sz w:val="18"/>
                <w:szCs w:val="18"/>
              </w:rPr>
              <w:t>QAM</w:t>
            </w:r>
            <w:r>
              <w:rPr>
                <w:rFonts w:ascii="宋体" w:hAnsi="宋体" w:cs="宋体" w:eastAsia="宋体" w:hint="default"/>
                <w:spacing w:val="-42"/>
                <w:sz w:val="18"/>
                <w:szCs w:val="18"/>
              </w:rPr>
              <w:t> </w:t>
            </w:r>
            <w:r>
              <w:rPr>
                <w:rFonts w:ascii="宋体" w:hAnsi="宋体" w:cs="宋体" w:eastAsia="宋体" w:hint="default"/>
                <w:spacing w:val="-7"/>
                <w:sz w:val="18"/>
                <w:szCs w:val="18"/>
              </w:rPr>
              <w:t>解调）系统软件</w:t>
            </w:r>
            <w:r>
              <w:rPr>
                <w:rFonts w:ascii="宋体" w:hAnsi="宋体" w:cs="宋体" w:eastAsia="宋体" w:hint="default"/>
                <w:spacing w:val="-42"/>
                <w:sz w:val="18"/>
                <w:szCs w:val="18"/>
              </w:rPr>
              <w:t> </w:t>
            </w:r>
            <w:r>
              <w:rPr>
                <w:rFonts w:ascii="宋体" w:hAnsi="宋体" w:cs="宋体" w:eastAsia="宋体" w:hint="default"/>
                <w:spacing w:val="-5"/>
                <w:sz w:val="18"/>
                <w:szCs w:val="18"/>
              </w:rPr>
              <w:t>V1.00</w:t>
            </w:r>
            <w:r>
              <w:rPr>
                <w:rFonts w:ascii="宋体" w:hAnsi="宋体" w:cs="宋体" w:eastAsia="宋体" w:hint="default"/>
                <w:spacing w:val="-5"/>
                <w:sz w:val="18"/>
                <w:szCs w:val="18"/>
              </w:rPr>
              <w:t>（简称：</w:t>
            </w:r>
            <w:r>
              <w:rPr>
                <w:rFonts w:ascii="宋体" w:hAnsi="宋体" w:cs="宋体" w:eastAsia="宋体" w:hint="default"/>
                <w:sz w:val="18"/>
                <w:szCs w:val="18"/>
              </w:rPr>
              <w:t> </w:t>
            </w:r>
            <w:r>
              <w:rPr>
                <w:rFonts w:ascii="宋体" w:hAnsi="宋体" w:cs="宋体" w:eastAsia="宋体" w:hint="default"/>
                <w:sz w:val="18"/>
                <w:szCs w:val="18"/>
              </w:rPr>
              <w:t>TS</w:t>
            </w:r>
            <w:r>
              <w:rPr>
                <w:rFonts w:ascii="宋体" w:hAnsi="宋体" w:cs="宋体" w:eastAsia="宋体" w:hint="default"/>
                <w:spacing w:val="-43"/>
                <w:sz w:val="18"/>
                <w:szCs w:val="18"/>
              </w:rPr>
              <w:t> </w:t>
            </w:r>
            <w:r>
              <w:rPr>
                <w:rFonts w:ascii="宋体" w:hAnsi="宋体" w:cs="宋体" w:eastAsia="宋体" w:hint="default"/>
                <w:sz w:val="18"/>
                <w:szCs w:val="18"/>
              </w:rPr>
              <w:t>码流采集发送卡系统软件）</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sz w:val="18"/>
              </w:rPr>
              <w:t>2007SR19065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085060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sz w:val="18"/>
              </w:rPr>
              <w:t>2003-4-5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sz w:val="18"/>
              </w:rPr>
              <w:t>2007-11-30</w:t>
            </w:r>
          </w:p>
        </w:tc>
      </w:tr>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12</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卫星接收机系统控制软件</w:t>
            </w:r>
            <w:r>
              <w:rPr>
                <w:rFonts w:ascii="宋体" w:hAnsi="宋体" w:cs="宋体" w:eastAsia="宋体" w:hint="default"/>
                <w:spacing w:val="-46"/>
                <w:sz w:val="18"/>
                <w:szCs w:val="18"/>
              </w:rPr>
              <w:t> </w:t>
            </w:r>
            <w:r>
              <w:rPr>
                <w:rFonts w:ascii="宋体" w:hAnsi="宋体" w:cs="宋体" w:eastAsia="宋体" w:hint="default"/>
                <w:sz w:val="18"/>
                <w:szCs w:val="18"/>
              </w:rPr>
              <w:t>V1.00</w:t>
            </w:r>
            <w:r>
              <w:rPr>
                <w:rFonts w:ascii="宋体" w:hAnsi="宋体" w:cs="宋体" w:eastAsia="宋体" w:hint="default"/>
                <w:sz w:val="18"/>
                <w:szCs w:val="18"/>
              </w:rPr>
              <w:t>（简称：卫星接收机）</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2007SR19335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085330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2003-6-5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2007-12-4</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13</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数字光端机控制软件</w:t>
            </w:r>
            <w:r>
              <w:rPr>
                <w:rFonts w:ascii="宋体" w:hAnsi="宋体" w:cs="宋体" w:eastAsia="宋体" w:hint="default"/>
                <w:spacing w:val="-49"/>
                <w:sz w:val="18"/>
                <w:szCs w:val="18"/>
              </w:rPr>
              <w:t> </w:t>
            </w:r>
            <w:r>
              <w:rPr>
                <w:rFonts w:ascii="宋体" w:hAnsi="宋体" w:cs="宋体" w:eastAsia="宋体" w:hint="default"/>
                <w:sz w:val="18"/>
                <w:szCs w:val="18"/>
              </w:rPr>
              <w:t>V1.00</w:t>
            </w:r>
            <w:r>
              <w:rPr>
                <w:rFonts w:ascii="宋体" w:hAnsi="宋体" w:cs="宋体" w:eastAsia="宋体" w:hint="default"/>
                <w:sz w:val="18"/>
                <w:szCs w:val="18"/>
              </w:rPr>
              <w:t>（简称：数字光端机软件）</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2007SR19064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085059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2003-6-20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2007-11-30</w:t>
            </w:r>
          </w:p>
        </w:tc>
      </w:tr>
    </w:tbl>
    <w:p>
      <w:pPr>
        <w:spacing w:after="0" w:line="240" w:lineRule="auto"/>
        <w:jc w:val="left"/>
        <w:rPr>
          <w:rFonts w:ascii="宋体" w:hAnsi="宋体" w:cs="宋体" w:eastAsia="宋体" w:hint="default"/>
          <w:sz w:val="18"/>
          <w:szCs w:val="18"/>
        </w:rPr>
        <w:sectPr>
          <w:pgSz w:w="11910" w:h="16840"/>
          <w:pgMar w:header="877" w:footer="1186" w:top="1060" w:bottom="1380" w:left="500" w:right="0"/>
        </w:sectPr>
      </w:pPr>
    </w:p>
    <w:p>
      <w:pPr>
        <w:spacing w:line="240" w:lineRule="auto" w:before="2"/>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578"/>
        <w:gridCol w:w="4683"/>
        <w:gridCol w:w="1296"/>
        <w:gridCol w:w="1702"/>
        <w:gridCol w:w="1301"/>
        <w:gridCol w:w="1123"/>
      </w:tblGrid>
      <w:tr>
        <w:trPr>
          <w:trHeight w:val="324" w:hRule="exact"/>
        </w:trPr>
        <w:tc>
          <w:tcPr>
            <w:tcW w:w="57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14</w:t>
            </w:r>
          </w:p>
        </w:tc>
        <w:tc>
          <w:tcPr>
            <w:tcW w:w="468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ASI</w:t>
            </w:r>
            <w:r>
              <w:rPr>
                <w:rFonts w:ascii="宋体" w:hAnsi="宋体" w:cs="宋体" w:eastAsia="宋体" w:hint="default"/>
                <w:spacing w:val="-37"/>
                <w:sz w:val="18"/>
                <w:szCs w:val="18"/>
              </w:rPr>
              <w:t> </w:t>
            </w:r>
            <w:r>
              <w:rPr>
                <w:rFonts w:ascii="宋体" w:hAnsi="宋体" w:cs="宋体" w:eastAsia="宋体" w:hint="default"/>
                <w:sz w:val="18"/>
                <w:szCs w:val="18"/>
              </w:rPr>
              <w:t>切换矩阵系统软件</w:t>
            </w:r>
            <w:r>
              <w:rPr>
                <w:rFonts w:ascii="宋体" w:hAnsi="宋体" w:cs="宋体" w:eastAsia="宋体" w:hint="default"/>
                <w:spacing w:val="-38"/>
                <w:sz w:val="18"/>
                <w:szCs w:val="18"/>
              </w:rPr>
              <w:t> </w:t>
            </w:r>
            <w:r>
              <w:rPr>
                <w:rFonts w:ascii="宋体" w:hAnsi="宋体" w:cs="宋体" w:eastAsia="宋体" w:hint="default"/>
                <w:spacing w:val="-3"/>
                <w:sz w:val="18"/>
                <w:szCs w:val="18"/>
              </w:rPr>
              <w:t>V1.00</w:t>
            </w:r>
            <w:r>
              <w:rPr>
                <w:rFonts w:ascii="宋体" w:hAnsi="宋体" w:cs="宋体" w:eastAsia="宋体" w:hint="default"/>
                <w:spacing w:val="-3"/>
                <w:sz w:val="18"/>
                <w:szCs w:val="18"/>
              </w:rPr>
              <w:t>（简称：切换矩阵系统软件）</w:t>
            </w:r>
          </w:p>
        </w:tc>
        <w:tc>
          <w:tcPr>
            <w:tcW w:w="129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2007SR19070</w:t>
            </w:r>
          </w:p>
        </w:tc>
        <w:tc>
          <w:tcPr>
            <w:tcW w:w="170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085065</w:t>
            </w:r>
          </w:p>
        </w:tc>
        <w:tc>
          <w:tcPr>
            <w:tcW w:w="130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2003-7-5</w:t>
            </w:r>
          </w:p>
        </w:tc>
        <w:tc>
          <w:tcPr>
            <w:tcW w:w="112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15</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独立扰码器系统控制软件</w:t>
            </w:r>
            <w:r>
              <w:rPr>
                <w:rFonts w:ascii="宋体" w:hAnsi="宋体" w:cs="宋体" w:eastAsia="宋体" w:hint="default"/>
                <w:spacing w:val="-46"/>
                <w:sz w:val="18"/>
                <w:szCs w:val="18"/>
              </w:rPr>
              <w:t> </w:t>
            </w:r>
            <w:r>
              <w:rPr>
                <w:rFonts w:ascii="宋体" w:hAnsi="宋体" w:cs="宋体" w:eastAsia="宋体" w:hint="default"/>
                <w:sz w:val="18"/>
                <w:szCs w:val="18"/>
              </w:rPr>
              <w:t>V1.0</w:t>
            </w:r>
            <w:r>
              <w:rPr>
                <w:rFonts w:ascii="宋体" w:hAnsi="宋体" w:cs="宋体" w:eastAsia="宋体" w:hint="default"/>
                <w:sz w:val="18"/>
                <w:szCs w:val="18"/>
              </w:rPr>
              <w:t>（简称：独立扰码器）</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2007SR19063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085058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2003-9-20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16</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视频服务系统软件</w:t>
            </w:r>
            <w:r>
              <w:rPr>
                <w:rFonts w:ascii="宋体" w:hAnsi="宋体" w:cs="宋体" w:eastAsia="宋体" w:hint="default"/>
                <w:spacing w:val="-49"/>
                <w:sz w:val="18"/>
                <w:szCs w:val="18"/>
              </w:rPr>
              <w:t> </w:t>
            </w:r>
            <w:r>
              <w:rPr>
                <w:rFonts w:ascii="宋体" w:hAnsi="宋体" w:cs="宋体" w:eastAsia="宋体" w:hint="default"/>
                <w:sz w:val="18"/>
                <w:szCs w:val="18"/>
              </w:rPr>
              <w:t>V1.00</w:t>
            </w:r>
            <w:r>
              <w:rPr>
                <w:rFonts w:ascii="宋体" w:hAnsi="宋体" w:cs="宋体" w:eastAsia="宋体" w:hint="default"/>
                <w:sz w:val="18"/>
                <w:szCs w:val="18"/>
              </w:rPr>
              <w:t>（简称：视频服务器系统）</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2007SR19061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085056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2003-9-30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17</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电子节目指南系统软件</w:t>
            </w:r>
            <w:r>
              <w:rPr>
                <w:rFonts w:ascii="宋体" w:hAnsi="宋体" w:cs="宋体" w:eastAsia="宋体" w:hint="default"/>
                <w:spacing w:val="-47"/>
                <w:sz w:val="18"/>
                <w:szCs w:val="18"/>
              </w:rPr>
              <w:t> </w:t>
            </w:r>
            <w:r>
              <w:rPr>
                <w:rFonts w:ascii="宋体" w:hAnsi="宋体" w:cs="宋体" w:eastAsia="宋体" w:hint="default"/>
                <w:sz w:val="18"/>
                <w:szCs w:val="18"/>
              </w:rPr>
              <w:t>V1.00</w:t>
            </w:r>
            <w:r>
              <w:rPr>
                <w:rFonts w:ascii="宋体" w:hAnsi="宋体" w:cs="宋体" w:eastAsia="宋体" w:hint="default"/>
                <w:sz w:val="18"/>
                <w:szCs w:val="18"/>
              </w:rPr>
              <w:t>（</w:t>
            </w:r>
            <w:r>
              <w:rPr>
                <w:rFonts w:ascii="宋体" w:hAnsi="宋体" w:cs="宋体" w:eastAsia="宋体" w:hint="default"/>
                <w:sz w:val="18"/>
                <w:szCs w:val="18"/>
              </w:rPr>
              <w:t>EPG</w:t>
            </w:r>
            <w:r>
              <w:rPr>
                <w:rFonts w:ascii="宋体" w:hAnsi="宋体" w:cs="宋体" w:eastAsia="宋体" w:hint="default"/>
                <w:spacing w:val="-46"/>
                <w:sz w:val="18"/>
                <w:szCs w:val="18"/>
              </w:rPr>
              <w:t> </w:t>
            </w:r>
            <w:r>
              <w:rPr>
                <w:rFonts w:ascii="宋体" w:hAnsi="宋体" w:cs="宋体" w:eastAsia="宋体" w:hint="default"/>
                <w:sz w:val="18"/>
                <w:szCs w:val="18"/>
              </w:rPr>
              <w:t>服务器系统软件）</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2007SR19087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085082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2003-10-10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18</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码流分配器系统控制软件</w:t>
            </w:r>
            <w:r>
              <w:rPr>
                <w:rFonts w:ascii="宋体" w:hAnsi="宋体" w:cs="宋体" w:eastAsia="宋体" w:hint="default"/>
                <w:spacing w:val="-46"/>
                <w:sz w:val="18"/>
                <w:szCs w:val="18"/>
              </w:rPr>
              <w:t> </w:t>
            </w:r>
            <w:r>
              <w:rPr>
                <w:rFonts w:ascii="宋体" w:hAnsi="宋体" w:cs="宋体" w:eastAsia="宋体" w:hint="default"/>
                <w:sz w:val="18"/>
                <w:szCs w:val="18"/>
              </w:rPr>
              <w:t>V1.0</w:t>
            </w:r>
            <w:r>
              <w:rPr>
                <w:rFonts w:ascii="宋体" w:hAnsi="宋体" w:cs="宋体" w:eastAsia="宋体" w:hint="default"/>
                <w:sz w:val="18"/>
                <w:szCs w:val="18"/>
              </w:rPr>
              <w:t>（简称：码流分配器）</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2007SR19084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085079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2003-11-20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19</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有线数字电视用户管理系统</w:t>
            </w:r>
            <w:r>
              <w:rPr>
                <w:rFonts w:ascii="宋体" w:hAnsi="宋体" w:cs="宋体" w:eastAsia="宋体" w:hint="default"/>
                <w:spacing w:val="-46"/>
                <w:sz w:val="18"/>
                <w:szCs w:val="18"/>
              </w:rPr>
              <w:t> </w:t>
            </w:r>
            <w:r>
              <w:rPr>
                <w:rFonts w:ascii="宋体" w:hAnsi="宋体" w:cs="宋体" w:eastAsia="宋体" w:hint="default"/>
                <w:sz w:val="18"/>
                <w:szCs w:val="18"/>
              </w:rPr>
              <w:t>V1.0(</w:t>
            </w:r>
            <w:r>
              <w:rPr>
                <w:rFonts w:ascii="宋体" w:hAnsi="宋体" w:cs="宋体" w:eastAsia="宋体" w:hint="default"/>
                <w:sz w:val="18"/>
                <w:szCs w:val="18"/>
              </w:rPr>
              <w:t>简称：</w:t>
            </w:r>
            <w:r>
              <w:rPr>
                <w:rFonts w:ascii="宋体" w:hAnsi="宋体" w:cs="宋体" w:eastAsia="宋体" w:hint="default"/>
                <w:sz w:val="18"/>
                <w:szCs w:val="18"/>
              </w:rPr>
              <w:t>SMS</w:t>
            </w:r>
            <w:r>
              <w:rPr>
                <w:rFonts w:ascii="宋体" w:hAnsi="宋体" w:cs="宋体" w:eastAsia="宋体" w:hint="default"/>
                <w:spacing w:val="-45"/>
                <w:sz w:val="18"/>
                <w:szCs w:val="18"/>
              </w:rPr>
              <w:t> </w:t>
            </w:r>
            <w:r>
              <w:rPr>
                <w:rFonts w:ascii="宋体" w:hAnsi="宋体" w:cs="宋体" w:eastAsia="宋体" w:hint="default"/>
                <w:sz w:val="18"/>
                <w:szCs w:val="18"/>
              </w:rPr>
              <w:t>软件）</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2007SR19333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085328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2004-2-27</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2007-12-4</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有线数字电视条件接收系统</w:t>
            </w:r>
            <w:r>
              <w:rPr>
                <w:rFonts w:ascii="宋体" w:hAnsi="宋体" w:cs="宋体" w:eastAsia="宋体" w:hint="default"/>
                <w:spacing w:val="-46"/>
                <w:sz w:val="18"/>
                <w:szCs w:val="18"/>
              </w:rPr>
              <w:t> </w:t>
            </w:r>
            <w:r>
              <w:rPr>
                <w:rFonts w:ascii="宋体" w:hAnsi="宋体" w:cs="宋体" w:eastAsia="宋体" w:hint="default"/>
                <w:sz w:val="18"/>
                <w:szCs w:val="18"/>
              </w:rPr>
              <w:t>V1.0</w:t>
            </w:r>
            <w:r>
              <w:rPr>
                <w:rFonts w:ascii="宋体" w:hAnsi="宋体" w:cs="宋体" w:eastAsia="宋体" w:hint="default"/>
                <w:sz w:val="18"/>
                <w:szCs w:val="18"/>
              </w:rPr>
              <w:t>（</w:t>
            </w:r>
            <w:r>
              <w:rPr>
                <w:rFonts w:ascii="宋体" w:hAnsi="宋体" w:cs="宋体" w:eastAsia="宋体" w:hint="default"/>
                <w:sz w:val="18"/>
                <w:szCs w:val="18"/>
              </w:rPr>
              <w:t>CAS</w:t>
            </w:r>
            <w:r>
              <w:rPr>
                <w:rFonts w:ascii="宋体" w:hAnsi="宋体" w:cs="宋体" w:eastAsia="宋体" w:hint="default"/>
                <w:spacing w:val="-45"/>
                <w:sz w:val="18"/>
                <w:szCs w:val="18"/>
              </w:rPr>
              <w:t> </w:t>
            </w:r>
            <w:r>
              <w:rPr>
                <w:rFonts w:ascii="宋体" w:hAnsi="宋体" w:cs="宋体" w:eastAsia="宋体" w:hint="default"/>
                <w:sz w:val="18"/>
                <w:szCs w:val="18"/>
              </w:rPr>
              <w:t>软件）</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2007SR19083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085078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2004-2-27</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21</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独立加扰器系统控制软件</w:t>
            </w:r>
            <w:r>
              <w:rPr>
                <w:rFonts w:ascii="宋体" w:hAnsi="宋体" w:cs="宋体" w:eastAsia="宋体" w:hint="default"/>
                <w:spacing w:val="-46"/>
                <w:sz w:val="18"/>
                <w:szCs w:val="18"/>
              </w:rPr>
              <w:t> </w:t>
            </w:r>
            <w:r>
              <w:rPr>
                <w:rFonts w:ascii="宋体" w:hAnsi="宋体" w:cs="宋体" w:eastAsia="宋体" w:hint="default"/>
                <w:sz w:val="18"/>
                <w:szCs w:val="18"/>
              </w:rPr>
              <w:t>V1.0</w:t>
            </w:r>
            <w:r>
              <w:rPr>
                <w:rFonts w:ascii="宋体" w:hAnsi="宋体" w:cs="宋体" w:eastAsia="宋体" w:hint="default"/>
                <w:sz w:val="18"/>
                <w:szCs w:val="18"/>
              </w:rPr>
              <w:t>（简称：独立加扰器）</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2007SR19337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085332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2004-3-20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2007-12-4</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22</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会议电视终端系统软件</w:t>
            </w:r>
            <w:r>
              <w:rPr>
                <w:rFonts w:ascii="宋体" w:hAnsi="宋体" w:cs="宋体" w:eastAsia="宋体" w:hint="default"/>
                <w:spacing w:val="-47"/>
                <w:sz w:val="18"/>
                <w:szCs w:val="18"/>
              </w:rPr>
              <w:t> </w:t>
            </w:r>
            <w:r>
              <w:rPr>
                <w:rFonts w:ascii="宋体" w:hAnsi="宋体" w:cs="宋体" w:eastAsia="宋体" w:hint="default"/>
                <w:sz w:val="18"/>
                <w:szCs w:val="18"/>
              </w:rPr>
              <w:t>V1.0</w:t>
            </w:r>
            <w:r>
              <w:rPr>
                <w:rFonts w:ascii="宋体" w:hAnsi="宋体" w:cs="宋体" w:eastAsia="宋体" w:hint="default"/>
                <w:sz w:val="18"/>
                <w:szCs w:val="18"/>
              </w:rPr>
              <w:t>（简称：会议电视终端）</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2007SR19080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085075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2004-4-12</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63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23</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8"/>
              <w:jc w:val="left"/>
              <w:rPr>
                <w:rFonts w:ascii="宋体" w:hAnsi="宋体" w:cs="宋体" w:eastAsia="宋体" w:hint="default"/>
                <w:sz w:val="18"/>
                <w:szCs w:val="18"/>
              </w:rPr>
            </w:pPr>
            <w:r>
              <w:rPr>
                <w:rFonts w:ascii="宋体" w:hAnsi="宋体" w:cs="宋体" w:eastAsia="宋体" w:hint="default"/>
                <w:sz w:val="18"/>
                <w:szCs w:val="18"/>
              </w:rPr>
              <w:t>便携式码流分析仪系统控制软件</w:t>
            </w:r>
            <w:r>
              <w:rPr>
                <w:rFonts w:ascii="宋体" w:hAnsi="宋体" w:cs="宋体" w:eastAsia="宋体" w:hint="default"/>
                <w:spacing w:val="-35"/>
                <w:sz w:val="18"/>
                <w:szCs w:val="18"/>
              </w:rPr>
              <w:t> </w:t>
            </w:r>
            <w:r>
              <w:rPr>
                <w:rFonts w:ascii="宋体" w:hAnsi="宋体" w:cs="宋体" w:eastAsia="宋体" w:hint="default"/>
                <w:spacing w:val="-7"/>
                <w:sz w:val="18"/>
                <w:szCs w:val="18"/>
              </w:rPr>
              <w:t>V1.0</w:t>
            </w:r>
            <w:r>
              <w:rPr>
                <w:rFonts w:ascii="宋体" w:hAnsi="宋体" w:cs="宋体" w:eastAsia="宋体" w:hint="default"/>
                <w:spacing w:val="-7"/>
                <w:sz w:val="18"/>
                <w:szCs w:val="18"/>
              </w:rPr>
              <w:t>（简称：便携式码流</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分析仪）</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2007SR19082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085077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2004-5-10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24</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存储播出系统软件</w:t>
            </w:r>
            <w:r>
              <w:rPr>
                <w:rFonts w:ascii="宋体" w:hAnsi="宋体" w:cs="宋体" w:eastAsia="宋体" w:hint="default"/>
                <w:spacing w:val="-47"/>
                <w:sz w:val="18"/>
                <w:szCs w:val="18"/>
              </w:rPr>
              <w:t> </w:t>
            </w:r>
            <w:r>
              <w:rPr>
                <w:rFonts w:ascii="宋体" w:hAnsi="宋体" w:cs="宋体" w:eastAsia="宋体" w:hint="default"/>
                <w:sz w:val="18"/>
                <w:szCs w:val="18"/>
              </w:rPr>
              <w:t>V1.0</w:t>
            </w:r>
            <w:r>
              <w:rPr>
                <w:rFonts w:ascii="宋体" w:hAnsi="宋体" w:cs="宋体" w:eastAsia="宋体" w:hint="default"/>
                <w:sz w:val="18"/>
                <w:szCs w:val="18"/>
              </w:rPr>
              <w:t>（简称：存储播出系统）</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2007SR19094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085089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2004-6-15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25</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DVB</w:t>
            </w:r>
            <w:r>
              <w:rPr>
                <w:rFonts w:ascii="宋体" w:hAnsi="宋体" w:cs="宋体" w:eastAsia="宋体" w:hint="default"/>
                <w:sz w:val="18"/>
                <w:szCs w:val="18"/>
              </w:rPr>
              <w:t>—</w:t>
            </w:r>
            <w:r>
              <w:rPr>
                <w:rFonts w:ascii="宋体" w:hAnsi="宋体" w:cs="宋体" w:eastAsia="宋体" w:hint="default"/>
                <w:sz w:val="18"/>
                <w:szCs w:val="18"/>
              </w:rPr>
              <w:t>IP</w:t>
            </w:r>
            <w:r>
              <w:rPr>
                <w:rFonts w:ascii="宋体" w:hAnsi="宋体" w:cs="宋体" w:eastAsia="宋体" w:hint="default"/>
                <w:spacing w:val="-46"/>
                <w:sz w:val="18"/>
                <w:szCs w:val="18"/>
              </w:rPr>
              <w:t> </w:t>
            </w:r>
            <w:r>
              <w:rPr>
                <w:rFonts w:ascii="宋体" w:hAnsi="宋体" w:cs="宋体" w:eastAsia="宋体" w:hint="default"/>
                <w:sz w:val="18"/>
                <w:szCs w:val="18"/>
              </w:rPr>
              <w:t>网关系统控制软件</w:t>
            </w:r>
            <w:r>
              <w:rPr>
                <w:rFonts w:ascii="宋体" w:hAnsi="宋体" w:cs="宋体" w:eastAsia="宋体" w:hint="default"/>
                <w:spacing w:val="-47"/>
                <w:sz w:val="18"/>
                <w:szCs w:val="18"/>
              </w:rPr>
              <w:t> </w:t>
            </w:r>
            <w:r>
              <w:rPr>
                <w:rFonts w:ascii="宋体" w:hAnsi="宋体" w:cs="宋体" w:eastAsia="宋体" w:hint="default"/>
                <w:sz w:val="18"/>
                <w:szCs w:val="18"/>
              </w:rPr>
              <w:t>V1.0</w:t>
            </w:r>
            <w:r>
              <w:rPr>
                <w:rFonts w:ascii="宋体" w:hAnsi="宋体" w:cs="宋体" w:eastAsia="宋体" w:hint="default"/>
                <w:sz w:val="18"/>
                <w:szCs w:val="18"/>
              </w:rPr>
              <w:t>（简称：网关）</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2007SR19079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085074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2004-11-12</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26</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数字电视条件接收系统软件</w:t>
            </w:r>
            <w:r>
              <w:rPr>
                <w:rFonts w:ascii="宋体" w:hAnsi="宋体" w:cs="宋体" w:eastAsia="宋体" w:hint="default"/>
                <w:spacing w:val="-46"/>
                <w:sz w:val="18"/>
                <w:szCs w:val="18"/>
              </w:rPr>
              <w:t> </w:t>
            </w:r>
            <w:r>
              <w:rPr>
                <w:rFonts w:ascii="宋体" w:hAnsi="宋体" w:cs="宋体" w:eastAsia="宋体" w:hint="default"/>
                <w:sz w:val="18"/>
                <w:szCs w:val="18"/>
              </w:rPr>
              <w:t>V2.01</w:t>
            </w:r>
            <w:r>
              <w:rPr>
                <w:rFonts w:ascii="宋体" w:hAnsi="宋体" w:cs="宋体" w:eastAsia="宋体" w:hint="default"/>
                <w:sz w:val="18"/>
                <w:szCs w:val="18"/>
              </w:rPr>
              <w:t>（简称：</w:t>
            </w:r>
            <w:r>
              <w:rPr>
                <w:rFonts w:ascii="宋体" w:hAnsi="宋体" w:cs="宋体" w:eastAsia="宋体" w:hint="default"/>
                <w:sz w:val="18"/>
                <w:szCs w:val="18"/>
              </w:rPr>
              <w:t>CAS</w:t>
            </w:r>
            <w:r>
              <w:rPr>
                <w:rFonts w:ascii="宋体" w:hAnsi="宋体" w:cs="宋体" w:eastAsia="宋体" w:hint="default"/>
                <w:spacing w:val="-45"/>
                <w:sz w:val="18"/>
                <w:szCs w:val="18"/>
              </w:rPr>
              <w:t> </w:t>
            </w:r>
            <w:r>
              <w:rPr>
                <w:rFonts w:ascii="宋体" w:hAnsi="宋体" w:cs="宋体" w:eastAsia="宋体" w:hint="default"/>
                <w:sz w:val="18"/>
                <w:szCs w:val="18"/>
              </w:rPr>
              <w:t>软件）</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2007SR19077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085072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2005-3-4</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27</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数字电视用户管理系统软件</w:t>
            </w:r>
            <w:r>
              <w:rPr>
                <w:rFonts w:ascii="宋体" w:hAnsi="宋体" w:cs="宋体" w:eastAsia="宋体" w:hint="default"/>
                <w:spacing w:val="-46"/>
                <w:sz w:val="18"/>
                <w:szCs w:val="18"/>
              </w:rPr>
              <w:t> </w:t>
            </w:r>
            <w:r>
              <w:rPr>
                <w:rFonts w:ascii="宋体" w:hAnsi="宋体" w:cs="宋体" w:eastAsia="宋体" w:hint="default"/>
                <w:sz w:val="18"/>
                <w:szCs w:val="18"/>
              </w:rPr>
              <w:t>V2.01</w:t>
            </w:r>
            <w:r>
              <w:rPr>
                <w:rFonts w:ascii="宋体" w:hAnsi="宋体" w:cs="宋体" w:eastAsia="宋体" w:hint="default"/>
                <w:sz w:val="18"/>
                <w:szCs w:val="18"/>
              </w:rPr>
              <w:t>（简称：</w:t>
            </w:r>
            <w:r>
              <w:rPr>
                <w:rFonts w:ascii="宋体" w:hAnsi="宋体" w:cs="宋体" w:eastAsia="宋体" w:hint="default"/>
                <w:sz w:val="18"/>
                <w:szCs w:val="18"/>
              </w:rPr>
              <w:t>SMS</w:t>
            </w:r>
            <w:r>
              <w:rPr>
                <w:rFonts w:ascii="宋体" w:hAnsi="宋体" w:cs="宋体" w:eastAsia="宋体" w:hint="default"/>
                <w:spacing w:val="-45"/>
                <w:sz w:val="18"/>
                <w:szCs w:val="18"/>
              </w:rPr>
              <w:t> </w:t>
            </w:r>
            <w:r>
              <w:rPr>
                <w:rFonts w:ascii="宋体" w:hAnsi="宋体" w:cs="宋体" w:eastAsia="宋体" w:hint="default"/>
                <w:sz w:val="18"/>
                <w:szCs w:val="18"/>
              </w:rPr>
              <w:t>软件）</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2007SR19060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085055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2005-3-14</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2007-11-30</w:t>
            </w:r>
          </w:p>
        </w:tc>
      </w:tr>
      <w:tr>
        <w:trPr>
          <w:trHeight w:val="63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28</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8"/>
              <w:jc w:val="left"/>
              <w:rPr>
                <w:rFonts w:ascii="宋体" w:hAnsi="宋体" w:cs="宋体" w:eastAsia="宋体" w:hint="default"/>
                <w:sz w:val="18"/>
                <w:szCs w:val="18"/>
              </w:rPr>
            </w:pPr>
            <w:r>
              <w:rPr>
                <w:rFonts w:ascii="宋体" w:hAnsi="宋体" w:cs="宋体" w:eastAsia="宋体" w:hint="default"/>
                <w:sz w:val="18"/>
                <w:szCs w:val="18"/>
              </w:rPr>
              <w:t>数字视音频</w:t>
            </w:r>
            <w:r>
              <w:rPr>
                <w:rFonts w:ascii="宋体" w:hAnsi="宋体" w:cs="宋体" w:eastAsia="宋体" w:hint="default"/>
                <w:spacing w:val="-46"/>
                <w:sz w:val="18"/>
                <w:szCs w:val="18"/>
              </w:rPr>
              <w:t> </w:t>
            </w:r>
            <w:r>
              <w:rPr>
                <w:rFonts w:ascii="宋体" w:hAnsi="宋体" w:cs="宋体" w:eastAsia="宋体" w:hint="default"/>
                <w:sz w:val="18"/>
                <w:szCs w:val="18"/>
              </w:rPr>
              <w:t>SDI</w:t>
            </w:r>
            <w:r>
              <w:rPr>
                <w:rFonts w:ascii="宋体" w:hAnsi="宋体" w:cs="宋体" w:eastAsia="宋体" w:hint="default"/>
                <w:spacing w:val="-45"/>
                <w:sz w:val="18"/>
                <w:szCs w:val="18"/>
              </w:rPr>
              <w:t> </w:t>
            </w:r>
            <w:r>
              <w:rPr>
                <w:rFonts w:ascii="宋体" w:hAnsi="宋体" w:cs="宋体" w:eastAsia="宋体" w:hint="default"/>
                <w:sz w:val="18"/>
                <w:szCs w:val="18"/>
              </w:rPr>
              <w:t>信号处理系统控制软件</w:t>
            </w:r>
            <w:r>
              <w:rPr>
                <w:rFonts w:ascii="宋体" w:hAnsi="宋体" w:cs="宋体" w:eastAsia="宋体" w:hint="default"/>
                <w:spacing w:val="-45"/>
                <w:sz w:val="18"/>
                <w:szCs w:val="18"/>
              </w:rPr>
              <w:t> </w:t>
            </w:r>
            <w:r>
              <w:rPr>
                <w:rFonts w:ascii="宋体" w:hAnsi="宋体" w:cs="宋体" w:eastAsia="宋体" w:hint="default"/>
                <w:spacing w:val="-8"/>
                <w:sz w:val="18"/>
                <w:szCs w:val="18"/>
              </w:rPr>
              <w:t>V1.0</w:t>
            </w:r>
            <w:r>
              <w:rPr>
                <w:rFonts w:ascii="宋体" w:hAnsi="宋体" w:cs="宋体" w:eastAsia="宋体" w:hint="default"/>
                <w:spacing w:val="-8"/>
                <w:sz w:val="18"/>
                <w:szCs w:val="18"/>
              </w:rPr>
              <w:t>（简称：数字</w:t>
            </w:r>
            <w:r>
              <w:rPr>
                <w:rFonts w:ascii="宋体" w:hAnsi="宋体" w:cs="宋体" w:eastAsia="宋体" w:hint="default"/>
                <w:sz w:val="18"/>
                <w:szCs w:val="18"/>
              </w:rPr>
              <w:t> 视音频处理系统）</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2007SR19078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085073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2005-3-16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29</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有线数字电视机顶盒软件</w:t>
            </w:r>
            <w:r>
              <w:rPr>
                <w:rFonts w:ascii="宋体" w:hAnsi="宋体" w:cs="宋体" w:eastAsia="宋体" w:hint="default"/>
                <w:spacing w:val="-38"/>
                <w:sz w:val="18"/>
                <w:szCs w:val="18"/>
              </w:rPr>
              <w:t> </w:t>
            </w:r>
            <w:r>
              <w:rPr>
                <w:rFonts w:ascii="宋体" w:hAnsi="宋体" w:cs="宋体" w:eastAsia="宋体" w:hint="default"/>
                <w:spacing w:val="-5"/>
                <w:sz w:val="18"/>
                <w:szCs w:val="18"/>
              </w:rPr>
              <w:t>V1.00</w:t>
            </w:r>
            <w:r>
              <w:rPr>
                <w:rFonts w:ascii="宋体" w:hAnsi="宋体" w:cs="宋体" w:eastAsia="宋体" w:hint="default"/>
                <w:spacing w:val="-5"/>
                <w:sz w:val="18"/>
                <w:szCs w:val="18"/>
              </w:rPr>
              <w:t>（简称：有线电视机顶盒）</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2007SR19068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085063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2005-3-16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30</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移动数字电视终端软件</w:t>
            </w:r>
            <w:r>
              <w:rPr>
                <w:rFonts w:ascii="宋体" w:hAnsi="宋体" w:cs="宋体" w:eastAsia="宋体" w:hint="default"/>
                <w:spacing w:val="-48"/>
                <w:sz w:val="18"/>
                <w:szCs w:val="18"/>
              </w:rPr>
              <w:t> </w:t>
            </w:r>
            <w:r>
              <w:rPr>
                <w:rFonts w:ascii="宋体" w:hAnsi="宋体" w:cs="宋体" w:eastAsia="宋体" w:hint="default"/>
                <w:sz w:val="18"/>
                <w:szCs w:val="18"/>
              </w:rPr>
              <w:t>V1.00</w:t>
            </w:r>
            <w:r>
              <w:rPr>
                <w:rFonts w:ascii="宋体" w:hAnsi="宋体" w:cs="宋体" w:eastAsia="宋体" w:hint="default"/>
                <w:sz w:val="18"/>
                <w:szCs w:val="18"/>
              </w:rPr>
              <w:t>（简称：移动电视机顶盒）</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2007SR19067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085062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2005-3-16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31</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条件接收系统智能卡软件</w:t>
            </w:r>
            <w:r>
              <w:rPr>
                <w:rFonts w:ascii="宋体" w:hAnsi="宋体" w:cs="宋体" w:eastAsia="宋体" w:hint="default"/>
                <w:spacing w:val="-46"/>
                <w:sz w:val="18"/>
                <w:szCs w:val="18"/>
              </w:rPr>
              <w:t> </w:t>
            </w:r>
            <w:r>
              <w:rPr>
                <w:rFonts w:ascii="宋体" w:hAnsi="宋体" w:cs="宋体" w:eastAsia="宋体" w:hint="default"/>
                <w:sz w:val="18"/>
                <w:szCs w:val="18"/>
              </w:rPr>
              <w:t>V2.01</w:t>
            </w:r>
            <w:r>
              <w:rPr>
                <w:rFonts w:ascii="宋体" w:hAnsi="宋体" w:cs="宋体" w:eastAsia="宋体" w:hint="default"/>
                <w:sz w:val="18"/>
                <w:szCs w:val="18"/>
              </w:rPr>
              <w:t>（简称：智能卡）</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2007SR19098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085093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2005-3-17</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32</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电子节目指南系统软件</w:t>
            </w:r>
            <w:r>
              <w:rPr>
                <w:rFonts w:ascii="宋体" w:hAnsi="宋体" w:cs="宋体" w:eastAsia="宋体" w:hint="default"/>
                <w:spacing w:val="-48"/>
                <w:sz w:val="18"/>
                <w:szCs w:val="18"/>
              </w:rPr>
              <w:t> </w:t>
            </w:r>
            <w:r>
              <w:rPr>
                <w:rFonts w:ascii="宋体" w:hAnsi="宋体" w:cs="宋体" w:eastAsia="宋体" w:hint="default"/>
                <w:sz w:val="18"/>
                <w:szCs w:val="18"/>
              </w:rPr>
              <w:t>V2.21</w:t>
            </w:r>
            <w:r>
              <w:rPr>
                <w:rFonts w:ascii="宋体" w:hAnsi="宋体" w:cs="宋体" w:eastAsia="宋体" w:hint="default"/>
                <w:sz w:val="18"/>
                <w:szCs w:val="18"/>
              </w:rPr>
              <w:t>（电子节目指南）</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2007SR19089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085084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2005-4-22</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33</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MPEG-4</w:t>
            </w:r>
            <w:r>
              <w:rPr>
                <w:rFonts w:ascii="宋体" w:hAnsi="宋体" w:cs="宋体" w:eastAsia="宋体" w:hint="default"/>
                <w:spacing w:val="-44"/>
                <w:sz w:val="18"/>
                <w:szCs w:val="18"/>
              </w:rPr>
              <w:t> </w:t>
            </w:r>
            <w:r>
              <w:rPr>
                <w:rFonts w:ascii="宋体" w:hAnsi="宋体" w:cs="宋体" w:eastAsia="宋体" w:hint="default"/>
                <w:sz w:val="18"/>
                <w:szCs w:val="18"/>
              </w:rPr>
              <w:t>处理系统控制软件</w:t>
            </w:r>
            <w:r>
              <w:rPr>
                <w:rFonts w:ascii="宋体" w:hAnsi="宋体" w:cs="宋体" w:eastAsia="宋体" w:hint="default"/>
                <w:spacing w:val="-47"/>
                <w:sz w:val="18"/>
                <w:szCs w:val="18"/>
              </w:rPr>
              <w:t> </w:t>
            </w:r>
            <w:r>
              <w:rPr>
                <w:rFonts w:ascii="宋体" w:hAnsi="宋体" w:cs="宋体" w:eastAsia="宋体" w:hint="default"/>
                <w:spacing w:val="-6"/>
                <w:sz w:val="18"/>
                <w:szCs w:val="18"/>
              </w:rPr>
              <w:t>V1.0</w:t>
            </w:r>
            <w:r>
              <w:rPr>
                <w:rFonts w:ascii="宋体" w:hAnsi="宋体" w:cs="宋体" w:eastAsia="宋体" w:hint="default"/>
                <w:spacing w:val="-6"/>
                <w:sz w:val="18"/>
                <w:szCs w:val="18"/>
              </w:rPr>
              <w:t>（简称：</w:t>
            </w:r>
            <w:r>
              <w:rPr>
                <w:rFonts w:ascii="宋体" w:hAnsi="宋体" w:cs="宋体" w:eastAsia="宋体" w:hint="default"/>
                <w:spacing w:val="-6"/>
                <w:sz w:val="18"/>
                <w:szCs w:val="18"/>
              </w:rPr>
              <w:t>MPEG-4</w:t>
            </w:r>
            <w:r>
              <w:rPr>
                <w:rFonts w:ascii="宋体" w:hAnsi="宋体" w:cs="宋体" w:eastAsia="宋体" w:hint="default"/>
                <w:spacing w:val="-44"/>
                <w:sz w:val="18"/>
                <w:szCs w:val="18"/>
              </w:rPr>
              <w:t> </w:t>
            </w:r>
            <w:r>
              <w:rPr>
                <w:rFonts w:ascii="宋体" w:hAnsi="宋体" w:cs="宋体" w:eastAsia="宋体" w:hint="default"/>
                <w:sz w:val="18"/>
                <w:szCs w:val="18"/>
              </w:rPr>
              <w:t>处理系统）</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2007SR19059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085054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2005-6-14</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34</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存储播出系统软件</w:t>
            </w:r>
            <w:r>
              <w:rPr>
                <w:rFonts w:ascii="宋体" w:hAnsi="宋体" w:cs="宋体" w:eastAsia="宋体" w:hint="default"/>
                <w:spacing w:val="-49"/>
                <w:sz w:val="18"/>
                <w:szCs w:val="18"/>
              </w:rPr>
              <w:t> </w:t>
            </w:r>
            <w:r>
              <w:rPr>
                <w:rFonts w:ascii="宋体" w:hAnsi="宋体" w:cs="宋体" w:eastAsia="宋体" w:hint="default"/>
                <w:sz w:val="18"/>
                <w:szCs w:val="18"/>
              </w:rPr>
              <w:t>V2.30</w:t>
            </w:r>
            <w:r>
              <w:rPr>
                <w:rFonts w:ascii="宋体" w:hAnsi="宋体" w:cs="宋体" w:eastAsia="宋体" w:hint="default"/>
                <w:sz w:val="18"/>
                <w:szCs w:val="18"/>
              </w:rPr>
              <w:t>（简称：存储播出系统）</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2007SR19088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085083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2005-6-15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35</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统计复用器系统控制软件</w:t>
            </w:r>
            <w:r>
              <w:rPr>
                <w:rFonts w:ascii="宋体" w:hAnsi="宋体" w:cs="宋体" w:eastAsia="宋体" w:hint="default"/>
                <w:spacing w:val="-46"/>
                <w:sz w:val="18"/>
                <w:szCs w:val="18"/>
              </w:rPr>
              <w:t> </w:t>
            </w:r>
            <w:r>
              <w:rPr>
                <w:rFonts w:ascii="宋体" w:hAnsi="宋体" w:cs="宋体" w:eastAsia="宋体" w:hint="default"/>
                <w:sz w:val="18"/>
                <w:szCs w:val="18"/>
              </w:rPr>
              <w:t>V1.0</w:t>
            </w:r>
            <w:r>
              <w:rPr>
                <w:rFonts w:ascii="宋体" w:hAnsi="宋体" w:cs="宋体" w:eastAsia="宋体" w:hint="default"/>
                <w:sz w:val="18"/>
                <w:szCs w:val="18"/>
              </w:rPr>
              <w:t>（简称：统计复用器）</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2007SR19336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085331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2005-8-1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2007-12-4</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36</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QAM</w:t>
            </w:r>
            <w:r>
              <w:rPr>
                <w:rFonts w:ascii="宋体" w:hAnsi="宋体" w:cs="宋体" w:eastAsia="宋体" w:hint="default"/>
                <w:spacing w:val="-46"/>
                <w:sz w:val="18"/>
                <w:szCs w:val="18"/>
              </w:rPr>
              <w:t> </w:t>
            </w:r>
            <w:r>
              <w:rPr>
                <w:rFonts w:ascii="宋体" w:hAnsi="宋体" w:cs="宋体" w:eastAsia="宋体" w:hint="default"/>
                <w:sz w:val="18"/>
                <w:szCs w:val="18"/>
              </w:rPr>
              <w:t>转发系统</w:t>
            </w:r>
            <w:r>
              <w:rPr>
                <w:rFonts w:ascii="宋体" w:hAnsi="宋体" w:cs="宋体" w:eastAsia="宋体" w:hint="default"/>
                <w:spacing w:val="-47"/>
                <w:sz w:val="18"/>
                <w:szCs w:val="18"/>
              </w:rPr>
              <w:t> </w:t>
            </w:r>
            <w:r>
              <w:rPr>
                <w:rFonts w:ascii="宋体" w:hAnsi="宋体" w:cs="宋体" w:eastAsia="宋体" w:hint="default"/>
                <w:sz w:val="18"/>
                <w:szCs w:val="18"/>
              </w:rPr>
              <w:t>V2.26</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2007SR19075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085070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2006-2-23</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37</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数字电视终端设备升级系统软件</w:t>
            </w:r>
            <w:r>
              <w:rPr>
                <w:rFonts w:ascii="宋体" w:hAnsi="宋体" w:cs="宋体" w:eastAsia="宋体" w:hint="default"/>
                <w:spacing w:val="-46"/>
                <w:sz w:val="18"/>
                <w:szCs w:val="18"/>
              </w:rPr>
              <w:t> </w:t>
            </w:r>
            <w:r>
              <w:rPr>
                <w:rFonts w:ascii="宋体" w:hAnsi="宋体" w:cs="宋体" w:eastAsia="宋体" w:hint="default"/>
                <w:sz w:val="18"/>
                <w:szCs w:val="18"/>
              </w:rPr>
              <w:t>V2.01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2007SR19095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085090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2006-5-8</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63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38</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8"/>
              <w:jc w:val="left"/>
              <w:rPr>
                <w:rFonts w:ascii="宋体" w:hAnsi="宋体" w:cs="宋体" w:eastAsia="宋体" w:hint="default"/>
                <w:sz w:val="18"/>
                <w:szCs w:val="18"/>
              </w:rPr>
            </w:pPr>
            <w:r>
              <w:rPr>
                <w:rFonts w:ascii="宋体" w:hAnsi="宋体" w:cs="宋体" w:eastAsia="宋体" w:hint="default"/>
                <w:sz w:val="18"/>
                <w:szCs w:val="18"/>
              </w:rPr>
              <w:t>核心多媒体交换平台系统</w:t>
            </w:r>
            <w:r>
              <w:rPr>
                <w:rFonts w:ascii="宋体" w:hAnsi="宋体" w:cs="宋体" w:eastAsia="宋体" w:hint="default"/>
                <w:spacing w:val="-33"/>
                <w:sz w:val="18"/>
                <w:szCs w:val="18"/>
              </w:rPr>
              <w:t> </w:t>
            </w:r>
            <w:r>
              <w:rPr>
                <w:rFonts w:ascii="宋体" w:hAnsi="宋体" w:cs="宋体" w:eastAsia="宋体" w:hint="default"/>
                <w:sz w:val="18"/>
                <w:szCs w:val="18"/>
              </w:rPr>
              <w:t>V2.23</w:t>
            </w:r>
            <w:r>
              <w:rPr>
                <w:rFonts w:ascii="宋体" w:hAnsi="宋体" w:cs="宋体" w:eastAsia="宋体" w:hint="default"/>
                <w:sz w:val="18"/>
                <w:szCs w:val="18"/>
              </w:rPr>
              <w:t>（简称：核心多媒体交换 平台）</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2007SR19062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4"/>
                <w:sz w:val="18"/>
                <w:szCs w:val="18"/>
              </w:rPr>
              <w:t> </w:t>
            </w:r>
            <w:r>
              <w:rPr>
                <w:rFonts w:ascii="宋体" w:hAnsi="宋体" w:cs="宋体" w:eastAsia="宋体" w:hint="default"/>
                <w:sz w:val="18"/>
                <w:szCs w:val="18"/>
              </w:rPr>
              <w:t>085057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2006-5-9</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2007-11-30</w:t>
            </w:r>
          </w:p>
        </w:tc>
      </w:tr>
      <w:tr>
        <w:trPr>
          <w:trHeight w:val="636"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39</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98"/>
              <w:jc w:val="left"/>
              <w:rPr>
                <w:rFonts w:ascii="宋体" w:hAnsi="宋体" w:cs="宋体" w:eastAsia="宋体" w:hint="default"/>
                <w:sz w:val="18"/>
                <w:szCs w:val="18"/>
              </w:rPr>
            </w:pPr>
            <w:r>
              <w:rPr>
                <w:rFonts w:ascii="宋体" w:hAnsi="宋体" w:cs="宋体" w:eastAsia="宋体" w:hint="default"/>
                <w:sz w:val="18"/>
                <w:szCs w:val="18"/>
              </w:rPr>
              <w:t>高清晰视频会议终端系统</w:t>
            </w:r>
            <w:r>
              <w:rPr>
                <w:rFonts w:ascii="宋体" w:hAnsi="宋体" w:cs="宋体" w:eastAsia="宋体" w:hint="default"/>
                <w:spacing w:val="-33"/>
                <w:sz w:val="18"/>
                <w:szCs w:val="18"/>
              </w:rPr>
              <w:t> </w:t>
            </w:r>
            <w:r>
              <w:rPr>
                <w:rFonts w:ascii="宋体" w:hAnsi="宋体" w:cs="宋体" w:eastAsia="宋体" w:hint="default"/>
                <w:sz w:val="18"/>
                <w:szCs w:val="18"/>
              </w:rPr>
              <w:t>V2.06</w:t>
            </w:r>
            <w:r>
              <w:rPr>
                <w:rFonts w:ascii="宋体" w:hAnsi="宋体" w:cs="宋体" w:eastAsia="宋体" w:hint="default"/>
                <w:sz w:val="18"/>
                <w:szCs w:val="18"/>
              </w:rPr>
              <w:t>（简称：高清晰视频会议 终端）</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2007SR19076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085071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2006-5-15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40</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数字电视业务调度管理系统软件</w:t>
            </w:r>
            <w:r>
              <w:rPr>
                <w:rFonts w:ascii="宋体" w:hAnsi="宋体" w:cs="宋体" w:eastAsia="宋体" w:hint="default"/>
                <w:spacing w:val="-46"/>
                <w:sz w:val="18"/>
                <w:szCs w:val="18"/>
              </w:rPr>
              <w:t> </w:t>
            </w:r>
            <w:r>
              <w:rPr>
                <w:rFonts w:ascii="宋体" w:hAnsi="宋体" w:cs="宋体" w:eastAsia="宋体" w:hint="default"/>
                <w:sz w:val="18"/>
                <w:szCs w:val="18"/>
              </w:rPr>
              <w:t>V2.01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2007SR19097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085092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2006-5-17</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41</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数字电视彩信系统软件</w:t>
            </w:r>
            <w:r>
              <w:rPr>
                <w:rFonts w:ascii="宋体" w:hAnsi="宋体" w:cs="宋体" w:eastAsia="宋体" w:hint="default"/>
                <w:spacing w:val="-45"/>
                <w:sz w:val="18"/>
                <w:szCs w:val="18"/>
              </w:rPr>
              <w:t> </w:t>
            </w:r>
            <w:r>
              <w:rPr>
                <w:rFonts w:ascii="宋体" w:hAnsi="宋体" w:cs="宋体" w:eastAsia="宋体" w:hint="default"/>
                <w:sz w:val="18"/>
                <w:szCs w:val="18"/>
              </w:rPr>
              <w:t>V2.1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2007SR19091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085086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2006-7-10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42</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TS</w:t>
            </w:r>
            <w:r>
              <w:rPr>
                <w:rFonts w:ascii="宋体" w:hAnsi="宋体" w:cs="宋体" w:eastAsia="宋体" w:hint="default"/>
                <w:spacing w:val="-43"/>
                <w:sz w:val="18"/>
                <w:szCs w:val="18"/>
              </w:rPr>
              <w:t> </w:t>
            </w:r>
            <w:r>
              <w:rPr>
                <w:rFonts w:ascii="宋体" w:hAnsi="宋体" w:cs="宋体" w:eastAsia="宋体" w:hint="default"/>
                <w:sz w:val="18"/>
                <w:szCs w:val="18"/>
              </w:rPr>
              <w:t>码流采集发送卡系统软件</w:t>
            </w:r>
            <w:r>
              <w:rPr>
                <w:rFonts w:ascii="宋体" w:hAnsi="宋体" w:cs="宋体" w:eastAsia="宋体" w:hint="default"/>
                <w:spacing w:val="-46"/>
                <w:sz w:val="18"/>
                <w:szCs w:val="18"/>
              </w:rPr>
              <w:t> </w:t>
            </w:r>
            <w:r>
              <w:rPr>
                <w:rFonts w:ascii="宋体" w:hAnsi="宋体" w:cs="宋体" w:eastAsia="宋体" w:hint="default"/>
                <w:sz w:val="18"/>
                <w:szCs w:val="18"/>
              </w:rPr>
              <w:t>V2.01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2007SR19069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085064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2006-8-15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43</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道路视频监控系统软件</w:t>
            </w:r>
            <w:r>
              <w:rPr>
                <w:rFonts w:ascii="宋体" w:hAnsi="宋体" w:cs="宋体" w:eastAsia="宋体" w:hint="default"/>
                <w:spacing w:val="-47"/>
                <w:sz w:val="18"/>
                <w:szCs w:val="18"/>
              </w:rPr>
              <w:t> </w:t>
            </w:r>
            <w:r>
              <w:rPr>
                <w:rFonts w:ascii="宋体" w:hAnsi="宋体" w:cs="宋体" w:eastAsia="宋体" w:hint="default"/>
                <w:sz w:val="18"/>
                <w:szCs w:val="18"/>
              </w:rPr>
              <w:t>V1.00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2008SR00329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087508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2006-10-21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2008-1-7</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44</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数字版权管理系统软件</w:t>
            </w:r>
            <w:r>
              <w:rPr>
                <w:rFonts w:ascii="宋体" w:hAnsi="宋体" w:cs="宋体" w:eastAsia="宋体" w:hint="default"/>
                <w:spacing w:val="-47"/>
                <w:sz w:val="18"/>
                <w:szCs w:val="18"/>
              </w:rPr>
              <w:t> </w:t>
            </w:r>
            <w:r>
              <w:rPr>
                <w:rFonts w:ascii="宋体" w:hAnsi="宋体" w:cs="宋体" w:eastAsia="宋体" w:hint="default"/>
                <w:sz w:val="18"/>
                <w:szCs w:val="18"/>
              </w:rPr>
              <w:t>V2.10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2007SR19093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085088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2007-5-17</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5"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sz w:val="18"/>
              </w:rPr>
              <w:t>45</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数字卫星</w:t>
            </w:r>
            <w:r>
              <w:rPr>
                <w:rFonts w:ascii="宋体" w:hAnsi="宋体" w:cs="宋体" w:eastAsia="宋体" w:hint="default"/>
                <w:spacing w:val="-47"/>
                <w:sz w:val="18"/>
                <w:szCs w:val="18"/>
              </w:rPr>
              <w:t> </w:t>
            </w:r>
            <w:r>
              <w:rPr>
                <w:rFonts w:ascii="宋体" w:hAnsi="宋体" w:cs="宋体" w:eastAsia="宋体" w:hint="default"/>
                <w:sz w:val="18"/>
                <w:szCs w:val="18"/>
              </w:rPr>
              <w:t>TS</w:t>
            </w:r>
            <w:r>
              <w:rPr>
                <w:rFonts w:ascii="宋体" w:hAnsi="宋体" w:cs="宋体" w:eastAsia="宋体" w:hint="default"/>
                <w:spacing w:val="-46"/>
                <w:sz w:val="18"/>
                <w:szCs w:val="18"/>
              </w:rPr>
              <w:t> </w:t>
            </w:r>
            <w:r>
              <w:rPr>
                <w:rFonts w:ascii="宋体" w:hAnsi="宋体" w:cs="宋体" w:eastAsia="宋体" w:hint="default"/>
                <w:sz w:val="18"/>
                <w:szCs w:val="18"/>
              </w:rPr>
              <w:t>流转发器控制软件</w:t>
            </w:r>
            <w:r>
              <w:rPr>
                <w:rFonts w:ascii="宋体" w:hAnsi="宋体" w:cs="宋体" w:eastAsia="宋体" w:hint="default"/>
                <w:spacing w:val="-47"/>
                <w:sz w:val="18"/>
                <w:szCs w:val="18"/>
              </w:rPr>
              <w:t> </w:t>
            </w:r>
            <w:r>
              <w:rPr>
                <w:rFonts w:ascii="宋体" w:hAnsi="宋体" w:cs="宋体" w:eastAsia="宋体" w:hint="default"/>
                <w:sz w:val="18"/>
                <w:szCs w:val="18"/>
              </w:rPr>
              <w:t>V1.11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sz w:val="18"/>
              </w:rPr>
              <w:t>2008SR00330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087509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sz w:val="18"/>
              </w:rPr>
              <w:t>2007-6-5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sz w:val="18"/>
              </w:rPr>
              <w:t>2008-1-7</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46</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数字电视条件接收系统智能卡软件</w:t>
            </w:r>
            <w:r>
              <w:rPr>
                <w:rFonts w:ascii="宋体" w:hAnsi="宋体" w:cs="宋体" w:eastAsia="宋体" w:hint="default"/>
                <w:spacing w:val="-44"/>
                <w:sz w:val="18"/>
                <w:szCs w:val="18"/>
              </w:rPr>
              <w:t> </w:t>
            </w:r>
            <w:r>
              <w:rPr>
                <w:rFonts w:ascii="宋体" w:hAnsi="宋体" w:cs="宋体" w:eastAsia="宋体" w:hint="default"/>
                <w:sz w:val="18"/>
                <w:szCs w:val="18"/>
              </w:rPr>
              <w:t>V5.1</w:t>
            </w:r>
            <w:r>
              <w:rPr>
                <w:rFonts w:ascii="宋体" w:hAnsi="宋体" w:cs="宋体" w:eastAsia="宋体" w:hint="default"/>
                <w:sz w:val="18"/>
                <w:szCs w:val="18"/>
              </w:rPr>
              <w:t>（简称：智能卡）</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2007SR19090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085085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2007-6-8</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63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47</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9"/>
              <w:jc w:val="left"/>
              <w:rPr>
                <w:rFonts w:ascii="宋体" w:hAnsi="宋体" w:cs="宋体" w:eastAsia="宋体" w:hint="default"/>
                <w:sz w:val="18"/>
                <w:szCs w:val="18"/>
              </w:rPr>
            </w:pPr>
            <w:r>
              <w:rPr>
                <w:rFonts w:ascii="宋体" w:hAnsi="宋体" w:cs="宋体" w:eastAsia="宋体" w:hint="default"/>
                <w:sz w:val="18"/>
                <w:szCs w:val="18"/>
              </w:rPr>
              <w:t>数字电视条件接收系统终端（机顶盒）软件</w:t>
            </w:r>
            <w:r>
              <w:rPr>
                <w:rFonts w:ascii="宋体" w:hAnsi="宋体" w:cs="宋体" w:eastAsia="宋体" w:hint="default"/>
                <w:spacing w:val="-44"/>
                <w:sz w:val="18"/>
                <w:szCs w:val="18"/>
              </w:rPr>
              <w:t> </w:t>
            </w:r>
            <w:r>
              <w:rPr>
                <w:rFonts w:ascii="宋体" w:hAnsi="宋体" w:cs="宋体" w:eastAsia="宋体" w:hint="default"/>
                <w:sz w:val="18"/>
                <w:szCs w:val="18"/>
              </w:rPr>
              <w:t>V5.1</w:t>
            </w:r>
            <w:r>
              <w:rPr>
                <w:rFonts w:ascii="宋体" w:hAnsi="宋体" w:cs="宋体" w:eastAsia="宋体" w:hint="default"/>
                <w:sz w:val="18"/>
                <w:szCs w:val="18"/>
              </w:rPr>
              <w:t>（简称： 终端（机顶盒）软件）</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2007SR19096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085091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2007-6-8</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48</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数字电视条件接收系统软件</w:t>
            </w:r>
            <w:r>
              <w:rPr>
                <w:rFonts w:ascii="宋体" w:hAnsi="宋体" w:cs="宋体" w:eastAsia="宋体" w:hint="default"/>
                <w:spacing w:val="-46"/>
                <w:sz w:val="18"/>
                <w:szCs w:val="18"/>
              </w:rPr>
              <w:t> </w:t>
            </w:r>
            <w:r>
              <w:rPr>
                <w:rFonts w:ascii="宋体" w:hAnsi="宋体" w:cs="宋体" w:eastAsia="宋体" w:hint="default"/>
                <w:sz w:val="18"/>
                <w:szCs w:val="18"/>
              </w:rPr>
              <w:t>V5.1</w:t>
            </w:r>
            <w:r>
              <w:rPr>
                <w:rFonts w:ascii="宋体" w:hAnsi="宋体" w:cs="宋体" w:eastAsia="宋体" w:hint="default"/>
                <w:sz w:val="18"/>
                <w:szCs w:val="18"/>
              </w:rPr>
              <w:t>（</w:t>
            </w:r>
            <w:r>
              <w:rPr>
                <w:rFonts w:ascii="宋体" w:hAnsi="宋体" w:cs="宋体" w:eastAsia="宋体" w:hint="default"/>
                <w:sz w:val="18"/>
                <w:szCs w:val="18"/>
              </w:rPr>
              <w:t>CAS</w:t>
            </w:r>
            <w:r>
              <w:rPr>
                <w:rFonts w:ascii="宋体" w:hAnsi="宋体" w:cs="宋体" w:eastAsia="宋体" w:hint="default"/>
                <w:spacing w:val="-45"/>
                <w:sz w:val="18"/>
                <w:szCs w:val="18"/>
              </w:rPr>
              <w:t> </w:t>
            </w:r>
            <w:r>
              <w:rPr>
                <w:rFonts w:ascii="宋体" w:hAnsi="宋体" w:cs="宋体" w:eastAsia="宋体" w:hint="default"/>
                <w:sz w:val="18"/>
                <w:szCs w:val="18"/>
              </w:rPr>
              <w:t>软件）</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2007SR19092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085087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2007-6-8</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49</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软件化条件接收系统控制软件</w:t>
            </w:r>
            <w:r>
              <w:rPr>
                <w:rFonts w:ascii="宋体" w:hAnsi="宋体" w:cs="宋体" w:eastAsia="宋体" w:hint="default"/>
                <w:spacing w:val="-44"/>
                <w:sz w:val="18"/>
                <w:szCs w:val="18"/>
              </w:rPr>
              <w:t> </w:t>
            </w:r>
            <w:r>
              <w:rPr>
                <w:rFonts w:ascii="宋体" w:hAnsi="宋体" w:cs="宋体" w:eastAsia="宋体" w:hint="default"/>
                <w:sz w:val="18"/>
                <w:szCs w:val="18"/>
              </w:rPr>
              <w:t>V1.00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2008SR03119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090298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2007-6-25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2008-2-14</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50</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AVS</w:t>
            </w:r>
            <w:r>
              <w:rPr>
                <w:rFonts w:ascii="宋体" w:hAnsi="宋体" w:cs="宋体" w:eastAsia="宋体" w:hint="default"/>
                <w:spacing w:val="-46"/>
                <w:sz w:val="18"/>
                <w:szCs w:val="18"/>
              </w:rPr>
              <w:t> </w:t>
            </w:r>
            <w:r>
              <w:rPr>
                <w:rFonts w:ascii="宋体" w:hAnsi="宋体" w:cs="宋体" w:eastAsia="宋体" w:hint="default"/>
                <w:sz w:val="18"/>
                <w:szCs w:val="18"/>
              </w:rPr>
              <w:t>编解码系统软件</w:t>
            </w:r>
            <w:r>
              <w:rPr>
                <w:rFonts w:ascii="宋体" w:hAnsi="宋体" w:cs="宋体" w:eastAsia="宋体" w:hint="default"/>
                <w:spacing w:val="-47"/>
                <w:sz w:val="18"/>
                <w:szCs w:val="18"/>
              </w:rPr>
              <w:t> </w:t>
            </w:r>
            <w:r>
              <w:rPr>
                <w:rFonts w:ascii="宋体" w:hAnsi="宋体" w:cs="宋体" w:eastAsia="宋体" w:hint="default"/>
                <w:sz w:val="18"/>
                <w:szCs w:val="18"/>
              </w:rPr>
              <w:t>V1.00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2008SR03120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090299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2007-6-28</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2008-2-14</w:t>
            </w:r>
          </w:p>
        </w:tc>
      </w:tr>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51</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媒体路由控制系统软件</w:t>
            </w:r>
            <w:r>
              <w:rPr>
                <w:rFonts w:ascii="宋体" w:hAnsi="宋体" w:cs="宋体" w:eastAsia="宋体" w:hint="default"/>
                <w:spacing w:val="-45"/>
                <w:sz w:val="18"/>
                <w:szCs w:val="18"/>
              </w:rPr>
              <w:t> </w:t>
            </w:r>
            <w:r>
              <w:rPr>
                <w:rFonts w:ascii="宋体" w:hAnsi="宋体" w:cs="宋体" w:eastAsia="宋体" w:hint="default"/>
                <w:sz w:val="18"/>
                <w:szCs w:val="18"/>
              </w:rPr>
              <w:t>V1.00</w:t>
            </w:r>
            <w:r>
              <w:rPr>
                <w:rFonts w:ascii="宋体" w:hAnsi="宋体" w:cs="宋体" w:eastAsia="宋体" w:hint="default"/>
                <w:sz w:val="18"/>
                <w:szCs w:val="18"/>
              </w:rPr>
              <w:t>（简称：</w:t>
            </w:r>
            <w:r>
              <w:rPr>
                <w:rFonts w:ascii="宋体" w:hAnsi="宋体" w:cs="宋体" w:eastAsia="宋体" w:hint="default"/>
                <w:sz w:val="18"/>
                <w:szCs w:val="18"/>
              </w:rPr>
              <w:t>SMR</w:t>
            </w:r>
            <w:r>
              <w:rPr>
                <w:rFonts w:ascii="宋体" w:hAnsi="宋体" w:cs="宋体" w:eastAsia="宋体" w:hint="default"/>
                <w:sz w:val="18"/>
                <w:szCs w:val="18"/>
              </w:rPr>
              <w:t>）</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2008SR03118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090297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2007-6-28</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2008-2-14</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52</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EMR</w:t>
            </w:r>
            <w:r>
              <w:rPr>
                <w:rFonts w:ascii="宋体" w:hAnsi="宋体" w:cs="宋体" w:eastAsia="宋体" w:hint="default"/>
                <w:spacing w:val="-46"/>
                <w:sz w:val="18"/>
                <w:szCs w:val="18"/>
              </w:rPr>
              <w:t> </w:t>
            </w:r>
            <w:r>
              <w:rPr>
                <w:rFonts w:ascii="宋体" w:hAnsi="宋体" w:cs="宋体" w:eastAsia="宋体" w:hint="default"/>
                <w:sz w:val="18"/>
                <w:szCs w:val="18"/>
              </w:rPr>
              <w:t>平台系统控制软件</w:t>
            </w:r>
            <w:r>
              <w:rPr>
                <w:rFonts w:ascii="宋体" w:hAnsi="宋体" w:cs="宋体" w:eastAsia="宋体" w:hint="default"/>
                <w:spacing w:val="-47"/>
                <w:sz w:val="18"/>
                <w:szCs w:val="18"/>
              </w:rPr>
              <w:t> </w:t>
            </w:r>
            <w:r>
              <w:rPr>
                <w:rFonts w:ascii="宋体" w:hAnsi="宋体" w:cs="宋体" w:eastAsia="宋体" w:hint="default"/>
                <w:sz w:val="18"/>
                <w:szCs w:val="18"/>
              </w:rPr>
              <w:t>V1.37</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2008SR01081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088260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2007-6-29</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2008-1-16</w:t>
            </w:r>
          </w:p>
        </w:tc>
      </w:tr>
    </w:tbl>
    <w:p>
      <w:pPr>
        <w:spacing w:after="0" w:line="240" w:lineRule="auto"/>
        <w:jc w:val="left"/>
        <w:rPr>
          <w:rFonts w:ascii="宋体" w:hAnsi="宋体" w:cs="宋体" w:eastAsia="宋体" w:hint="default"/>
          <w:sz w:val="18"/>
          <w:szCs w:val="18"/>
        </w:rPr>
        <w:sectPr>
          <w:pgSz w:w="11910" w:h="16840"/>
          <w:pgMar w:header="877" w:footer="1186" w:top="1060" w:bottom="1380" w:left="500" w:right="0"/>
        </w:sectPr>
      </w:pPr>
    </w:p>
    <w:p>
      <w:pPr>
        <w:spacing w:line="240" w:lineRule="auto" w:before="2"/>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578"/>
        <w:gridCol w:w="4683"/>
        <w:gridCol w:w="1296"/>
        <w:gridCol w:w="1702"/>
        <w:gridCol w:w="1301"/>
        <w:gridCol w:w="1123"/>
      </w:tblGrid>
      <w:tr>
        <w:trPr>
          <w:trHeight w:val="324" w:hRule="exact"/>
        </w:trPr>
        <w:tc>
          <w:tcPr>
            <w:tcW w:w="57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53</w:t>
            </w:r>
          </w:p>
        </w:tc>
        <w:tc>
          <w:tcPr>
            <w:tcW w:w="468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马赛克导航系统软件</w:t>
            </w:r>
            <w:r>
              <w:rPr>
                <w:rFonts w:ascii="宋体" w:hAnsi="宋体" w:cs="宋体" w:eastAsia="宋体" w:hint="default"/>
                <w:spacing w:val="-47"/>
                <w:sz w:val="18"/>
                <w:szCs w:val="18"/>
              </w:rPr>
              <w:t> </w:t>
            </w:r>
            <w:r>
              <w:rPr>
                <w:rFonts w:ascii="宋体" w:hAnsi="宋体" w:cs="宋体" w:eastAsia="宋体" w:hint="default"/>
                <w:sz w:val="18"/>
                <w:szCs w:val="18"/>
              </w:rPr>
              <w:t>V1.00</w:t>
            </w:r>
          </w:p>
        </w:tc>
        <w:tc>
          <w:tcPr>
            <w:tcW w:w="129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2007SR20512</w:t>
            </w:r>
          </w:p>
        </w:tc>
        <w:tc>
          <w:tcPr>
            <w:tcW w:w="170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086507</w:t>
            </w:r>
          </w:p>
        </w:tc>
        <w:tc>
          <w:tcPr>
            <w:tcW w:w="130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2007-8-10</w:t>
            </w:r>
          </w:p>
        </w:tc>
        <w:tc>
          <w:tcPr>
            <w:tcW w:w="112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2007-12-21</w:t>
            </w:r>
          </w:p>
        </w:tc>
      </w:tr>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54</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H.264</w:t>
            </w:r>
            <w:r>
              <w:rPr>
                <w:rFonts w:ascii="宋体" w:hAnsi="宋体" w:cs="宋体" w:eastAsia="宋体" w:hint="default"/>
                <w:spacing w:val="-46"/>
                <w:sz w:val="18"/>
                <w:szCs w:val="18"/>
              </w:rPr>
              <w:t> </w:t>
            </w:r>
            <w:r>
              <w:rPr>
                <w:rFonts w:ascii="宋体" w:hAnsi="宋体" w:cs="宋体" w:eastAsia="宋体" w:hint="default"/>
                <w:sz w:val="18"/>
                <w:szCs w:val="18"/>
              </w:rPr>
              <w:t>编解码系统软件</w:t>
            </w:r>
            <w:r>
              <w:rPr>
                <w:rFonts w:ascii="宋体" w:hAnsi="宋体" w:cs="宋体" w:eastAsia="宋体" w:hint="default"/>
                <w:spacing w:val="-47"/>
                <w:sz w:val="18"/>
                <w:szCs w:val="18"/>
              </w:rPr>
              <w:t> </w:t>
            </w:r>
            <w:r>
              <w:rPr>
                <w:rFonts w:ascii="宋体" w:hAnsi="宋体" w:cs="宋体" w:eastAsia="宋体" w:hint="default"/>
                <w:sz w:val="18"/>
                <w:szCs w:val="18"/>
              </w:rPr>
              <w:t>V1.00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2007SR20511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086506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2007-8-10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2007-12-21</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55</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双向数字电视条件接收系统软件</w:t>
            </w:r>
            <w:r>
              <w:rPr>
                <w:rFonts w:ascii="宋体" w:hAnsi="宋体" w:cs="宋体" w:eastAsia="宋体" w:hint="default"/>
                <w:spacing w:val="-44"/>
                <w:sz w:val="18"/>
                <w:szCs w:val="18"/>
              </w:rPr>
              <w:t> </w:t>
            </w:r>
            <w:r>
              <w:rPr>
                <w:rFonts w:ascii="宋体" w:hAnsi="宋体" w:cs="宋体" w:eastAsia="宋体" w:hint="default"/>
                <w:sz w:val="18"/>
                <w:szCs w:val="18"/>
              </w:rPr>
              <w:t>V5.1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2008SR06052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093231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2007-7-1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2008-3-24</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56</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双向数字电视条件接收系统智能卡软件</w:t>
            </w:r>
            <w:r>
              <w:rPr>
                <w:rFonts w:ascii="宋体" w:hAnsi="宋体" w:cs="宋体" w:eastAsia="宋体" w:hint="default"/>
                <w:spacing w:val="-44"/>
                <w:sz w:val="18"/>
                <w:szCs w:val="18"/>
              </w:rPr>
              <w:t> </w:t>
            </w:r>
            <w:r>
              <w:rPr>
                <w:rFonts w:ascii="宋体" w:hAnsi="宋体" w:cs="宋体" w:eastAsia="宋体" w:hint="default"/>
                <w:sz w:val="18"/>
                <w:szCs w:val="18"/>
              </w:rPr>
              <w:t>V5.1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2008SR06051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093230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2007-7-1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2008-3-24</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57</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精简数字电视订户管理系统软件</w:t>
            </w:r>
            <w:r>
              <w:rPr>
                <w:rFonts w:ascii="宋体" w:hAnsi="宋体" w:cs="宋体" w:eastAsia="宋体" w:hint="default"/>
                <w:spacing w:val="-48"/>
                <w:sz w:val="18"/>
                <w:szCs w:val="18"/>
              </w:rPr>
              <w:t> </w:t>
            </w:r>
            <w:r>
              <w:rPr>
                <w:rFonts w:ascii="宋体" w:hAnsi="宋体" w:cs="宋体" w:eastAsia="宋体" w:hint="default"/>
                <w:sz w:val="18"/>
                <w:szCs w:val="18"/>
              </w:rPr>
              <w:t>V1.0</w:t>
            </w:r>
            <w:r>
              <w:rPr>
                <w:rFonts w:ascii="宋体" w:hAnsi="宋体" w:cs="宋体" w:eastAsia="宋体" w:hint="default"/>
                <w:sz w:val="18"/>
                <w:szCs w:val="18"/>
              </w:rPr>
              <w:t>（简称：</w:t>
            </w:r>
            <w:r>
              <w:rPr>
                <w:rFonts w:ascii="宋体" w:hAnsi="宋体" w:cs="宋体" w:eastAsia="宋体" w:hint="default"/>
                <w:sz w:val="18"/>
                <w:szCs w:val="18"/>
              </w:rPr>
              <w:t>SMS-S</w:t>
            </w:r>
            <w:r>
              <w:rPr>
                <w:rFonts w:ascii="宋体" w:hAnsi="宋体" w:cs="宋体" w:eastAsia="宋体" w:hint="default"/>
                <w:sz w:val="18"/>
                <w:szCs w:val="18"/>
              </w:rPr>
              <w:t>）</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2008SR05132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092311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2007-7-5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2008-3-7</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58</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数字电视文件播发系统</w:t>
            </w:r>
            <w:r>
              <w:rPr>
                <w:rFonts w:ascii="宋体" w:hAnsi="宋体" w:cs="宋体" w:eastAsia="宋体" w:hint="default"/>
                <w:spacing w:val="-47"/>
                <w:sz w:val="18"/>
                <w:szCs w:val="18"/>
              </w:rPr>
              <w:t> </w:t>
            </w:r>
            <w:r>
              <w:rPr>
                <w:rFonts w:ascii="宋体" w:hAnsi="宋体" w:cs="宋体" w:eastAsia="宋体" w:hint="default"/>
                <w:sz w:val="18"/>
                <w:szCs w:val="18"/>
              </w:rPr>
              <w:t>V2.01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2008SR05133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092312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2007-11-25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2008-3-7</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59</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移动多媒体广播媒体流处理系统控制软件</w:t>
            </w:r>
            <w:r>
              <w:rPr>
                <w:rFonts w:ascii="宋体" w:hAnsi="宋体" w:cs="宋体" w:eastAsia="宋体" w:hint="default"/>
                <w:spacing w:val="-46"/>
                <w:sz w:val="18"/>
                <w:szCs w:val="18"/>
              </w:rPr>
              <w:t> </w:t>
            </w:r>
            <w:r>
              <w:rPr>
                <w:rFonts w:ascii="宋体" w:hAnsi="宋体" w:cs="宋体" w:eastAsia="宋体" w:hint="default"/>
                <w:sz w:val="18"/>
                <w:szCs w:val="18"/>
              </w:rPr>
              <w:t>V1.00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2008SR08334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095513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2007-6-28</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2008-4-30</w:t>
            </w:r>
          </w:p>
        </w:tc>
      </w:tr>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60</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IPQAM</w:t>
            </w:r>
            <w:r>
              <w:rPr>
                <w:rFonts w:ascii="宋体" w:hAnsi="宋体" w:cs="宋体" w:eastAsia="宋体" w:hint="default"/>
                <w:spacing w:val="-46"/>
                <w:sz w:val="18"/>
                <w:szCs w:val="18"/>
              </w:rPr>
              <w:t> </w:t>
            </w:r>
            <w:r>
              <w:rPr>
                <w:rFonts w:ascii="宋体" w:hAnsi="宋体" w:cs="宋体" w:eastAsia="宋体" w:hint="default"/>
                <w:sz w:val="18"/>
                <w:szCs w:val="18"/>
              </w:rPr>
              <w:t>调试器系统控制软件</w:t>
            </w:r>
            <w:r>
              <w:rPr>
                <w:rFonts w:ascii="宋体" w:hAnsi="宋体" w:cs="宋体" w:eastAsia="宋体" w:hint="default"/>
                <w:spacing w:val="-48"/>
                <w:sz w:val="18"/>
                <w:szCs w:val="18"/>
              </w:rPr>
              <w:t> </w:t>
            </w:r>
            <w:r>
              <w:rPr>
                <w:rFonts w:ascii="宋体" w:hAnsi="宋体" w:cs="宋体" w:eastAsia="宋体" w:hint="default"/>
                <w:sz w:val="18"/>
                <w:szCs w:val="18"/>
              </w:rPr>
              <w:t>V1.00(new)</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2008SR37282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124461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2008-11-15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2008-12-25</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61</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SIG</w:t>
            </w:r>
            <w:r>
              <w:rPr>
                <w:rFonts w:ascii="宋体" w:hAnsi="宋体" w:cs="宋体" w:eastAsia="宋体" w:hint="default"/>
                <w:spacing w:val="-47"/>
                <w:sz w:val="18"/>
                <w:szCs w:val="18"/>
              </w:rPr>
              <w:t> </w:t>
            </w:r>
            <w:r>
              <w:rPr>
                <w:rFonts w:ascii="宋体" w:hAnsi="宋体" w:cs="宋体" w:eastAsia="宋体" w:hint="default"/>
                <w:sz w:val="18"/>
                <w:szCs w:val="18"/>
              </w:rPr>
              <w:t>系统软件</w:t>
            </w:r>
            <w:r>
              <w:rPr>
                <w:rFonts w:ascii="宋体" w:hAnsi="宋体" w:cs="宋体" w:eastAsia="宋体" w:hint="default"/>
                <w:spacing w:val="-48"/>
                <w:sz w:val="18"/>
                <w:szCs w:val="18"/>
              </w:rPr>
              <w:t> </w:t>
            </w:r>
            <w:r>
              <w:rPr>
                <w:rFonts w:ascii="宋体" w:hAnsi="宋体" w:cs="宋体" w:eastAsia="宋体" w:hint="default"/>
                <w:sz w:val="18"/>
                <w:szCs w:val="18"/>
              </w:rPr>
              <w:t>V2.0</w:t>
            </w:r>
            <w:r>
              <w:rPr>
                <w:rFonts w:ascii="宋体" w:hAnsi="宋体" w:cs="宋体" w:eastAsia="宋体" w:hint="default"/>
                <w:sz w:val="18"/>
                <w:szCs w:val="18"/>
              </w:rPr>
              <w:t>（简称：</w:t>
            </w:r>
            <w:r>
              <w:rPr>
                <w:rFonts w:ascii="宋体" w:hAnsi="宋体" w:cs="宋体" w:eastAsia="宋体" w:hint="default"/>
                <w:sz w:val="18"/>
                <w:szCs w:val="18"/>
              </w:rPr>
              <w:t>SIG</w:t>
            </w:r>
            <w:r>
              <w:rPr>
                <w:rFonts w:ascii="宋体" w:hAnsi="宋体" w:cs="宋体" w:eastAsia="宋体" w:hint="default"/>
                <w:sz w:val="18"/>
                <w:szCs w:val="18"/>
              </w:rPr>
              <w:t>）</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2009SR014389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141389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2009-3-1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2009-4-9</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62</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MPEG-</w:t>
            </w:r>
            <w:r>
              <w:rPr>
                <w:rFonts w:ascii="宋体" w:hAnsi="宋体" w:cs="宋体" w:eastAsia="宋体" w:hint="default"/>
                <w:sz w:val="18"/>
                <w:szCs w:val="18"/>
              </w:rPr>
              <w:t>Ⅱ至</w:t>
            </w:r>
            <w:r>
              <w:rPr>
                <w:rFonts w:ascii="宋体" w:hAnsi="宋体" w:cs="宋体" w:eastAsia="宋体" w:hint="default"/>
                <w:spacing w:val="-48"/>
                <w:sz w:val="18"/>
                <w:szCs w:val="18"/>
              </w:rPr>
              <w:t> </w:t>
            </w:r>
            <w:r>
              <w:rPr>
                <w:rFonts w:ascii="宋体" w:hAnsi="宋体" w:cs="宋体" w:eastAsia="宋体" w:hint="default"/>
                <w:sz w:val="18"/>
                <w:szCs w:val="18"/>
              </w:rPr>
              <w:t>AVS</w:t>
            </w:r>
            <w:r>
              <w:rPr>
                <w:rFonts w:ascii="宋体" w:hAnsi="宋体" w:cs="宋体" w:eastAsia="宋体" w:hint="default"/>
                <w:spacing w:val="-47"/>
                <w:sz w:val="18"/>
                <w:szCs w:val="18"/>
              </w:rPr>
              <w:t> </w:t>
            </w:r>
            <w:r>
              <w:rPr>
                <w:rFonts w:ascii="宋体" w:hAnsi="宋体" w:cs="宋体" w:eastAsia="宋体" w:hint="default"/>
                <w:sz w:val="18"/>
                <w:szCs w:val="18"/>
              </w:rPr>
              <w:t>转码系统控制软件</w:t>
            </w:r>
            <w:r>
              <w:rPr>
                <w:rFonts w:ascii="宋体" w:hAnsi="宋体" w:cs="宋体" w:eastAsia="宋体" w:hint="default"/>
                <w:spacing w:val="-47"/>
                <w:sz w:val="18"/>
                <w:szCs w:val="18"/>
              </w:rPr>
              <w:t> </w:t>
            </w:r>
            <w:r>
              <w:rPr>
                <w:rFonts w:ascii="宋体" w:hAnsi="宋体" w:cs="宋体" w:eastAsia="宋体" w:hint="default"/>
                <w:sz w:val="18"/>
                <w:szCs w:val="18"/>
              </w:rPr>
              <w:t>V1.00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2009SR025071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0152070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2008-6-16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2009-6-25</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63</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MPEG-</w:t>
            </w:r>
            <w:r>
              <w:rPr>
                <w:rFonts w:ascii="宋体" w:hAnsi="宋体" w:cs="宋体" w:eastAsia="宋体" w:hint="default"/>
                <w:sz w:val="18"/>
                <w:szCs w:val="18"/>
              </w:rPr>
              <w:t>Ⅱ至</w:t>
            </w:r>
            <w:r>
              <w:rPr>
                <w:rFonts w:ascii="宋体" w:hAnsi="宋体" w:cs="宋体" w:eastAsia="宋体" w:hint="default"/>
                <w:spacing w:val="-48"/>
                <w:sz w:val="18"/>
                <w:szCs w:val="18"/>
              </w:rPr>
              <w:t> </w:t>
            </w:r>
            <w:r>
              <w:rPr>
                <w:rFonts w:ascii="宋体" w:hAnsi="宋体" w:cs="宋体" w:eastAsia="宋体" w:hint="default"/>
                <w:sz w:val="18"/>
                <w:szCs w:val="18"/>
              </w:rPr>
              <w:t>H.264</w:t>
            </w:r>
            <w:r>
              <w:rPr>
                <w:rFonts w:ascii="宋体" w:hAnsi="宋体" w:cs="宋体" w:eastAsia="宋体" w:hint="default"/>
                <w:spacing w:val="-46"/>
                <w:sz w:val="18"/>
                <w:szCs w:val="18"/>
              </w:rPr>
              <w:t> </w:t>
            </w:r>
            <w:r>
              <w:rPr>
                <w:rFonts w:ascii="宋体" w:hAnsi="宋体" w:cs="宋体" w:eastAsia="宋体" w:hint="default"/>
                <w:sz w:val="18"/>
                <w:szCs w:val="18"/>
              </w:rPr>
              <w:t>转码系统控制软件</w:t>
            </w:r>
            <w:r>
              <w:rPr>
                <w:rFonts w:ascii="宋体" w:hAnsi="宋体" w:cs="宋体" w:eastAsia="宋体" w:hint="default"/>
                <w:spacing w:val="-47"/>
                <w:sz w:val="18"/>
                <w:szCs w:val="18"/>
              </w:rPr>
              <w:t> </w:t>
            </w:r>
            <w:r>
              <w:rPr>
                <w:rFonts w:ascii="宋体" w:hAnsi="宋体" w:cs="宋体" w:eastAsia="宋体" w:hint="default"/>
                <w:sz w:val="18"/>
                <w:szCs w:val="18"/>
              </w:rPr>
              <w:t>V1.00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2009SR024922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0151921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2008-6-10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2009-6-25</w:t>
            </w:r>
          </w:p>
        </w:tc>
      </w:tr>
      <w:tr>
        <w:trPr>
          <w:trHeight w:val="63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64</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6"/>
              <w:jc w:val="left"/>
              <w:rPr>
                <w:rFonts w:ascii="宋体" w:hAnsi="宋体" w:cs="宋体" w:eastAsia="宋体" w:hint="default"/>
                <w:sz w:val="18"/>
                <w:szCs w:val="18"/>
              </w:rPr>
            </w:pPr>
            <w:r>
              <w:rPr>
                <w:rFonts w:ascii="宋体" w:hAnsi="宋体" w:cs="宋体" w:eastAsia="宋体" w:hint="default"/>
                <w:sz w:val="18"/>
                <w:szCs w:val="18"/>
              </w:rPr>
              <w:t>传输流码流修整系统控制软件</w:t>
            </w:r>
            <w:r>
              <w:rPr>
                <w:rFonts w:ascii="宋体" w:hAnsi="宋体" w:cs="宋体" w:eastAsia="宋体" w:hint="default"/>
                <w:spacing w:val="-31"/>
                <w:sz w:val="18"/>
                <w:szCs w:val="18"/>
              </w:rPr>
              <w:t> </w:t>
            </w:r>
            <w:r>
              <w:rPr>
                <w:rFonts w:ascii="宋体" w:hAnsi="宋体" w:cs="宋体" w:eastAsia="宋体" w:hint="default"/>
                <w:sz w:val="18"/>
                <w:szCs w:val="18"/>
              </w:rPr>
              <w:t>V1.00</w:t>
            </w:r>
            <w:r>
              <w:rPr>
                <w:rFonts w:ascii="宋体" w:hAnsi="宋体" w:cs="宋体" w:eastAsia="宋体" w:hint="default"/>
                <w:sz w:val="18"/>
                <w:szCs w:val="18"/>
              </w:rPr>
              <w:t>（简称：网络管理系 统）</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2008SR13252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100431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2007-12-28</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2008-7-11</w:t>
            </w:r>
          </w:p>
        </w:tc>
      </w:tr>
      <w:tr>
        <w:trPr>
          <w:trHeight w:val="771"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sz w:val="18"/>
              </w:rPr>
              <w:t>65</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8"/>
              <w:ind w:left="103" w:right="98"/>
              <w:jc w:val="left"/>
              <w:rPr>
                <w:rFonts w:ascii="宋体" w:hAnsi="宋体" w:cs="宋体" w:eastAsia="宋体" w:hint="default"/>
                <w:sz w:val="18"/>
                <w:szCs w:val="18"/>
              </w:rPr>
            </w:pPr>
            <w:r>
              <w:rPr>
                <w:rFonts w:ascii="宋体" w:hAnsi="宋体" w:cs="宋体" w:eastAsia="宋体" w:hint="default"/>
                <w:sz w:val="18"/>
                <w:szCs w:val="18"/>
              </w:rPr>
              <w:t>软件化数字电视接收系统控制软件</w:t>
            </w:r>
            <w:r>
              <w:rPr>
                <w:rFonts w:ascii="宋体" w:hAnsi="宋体" w:cs="宋体" w:eastAsia="宋体" w:hint="default"/>
                <w:spacing w:val="-33"/>
                <w:sz w:val="18"/>
                <w:szCs w:val="18"/>
              </w:rPr>
              <w:t> </w:t>
            </w:r>
            <w:r>
              <w:rPr>
                <w:rFonts w:ascii="宋体" w:hAnsi="宋体" w:cs="宋体" w:eastAsia="宋体" w:hint="default"/>
                <w:sz w:val="18"/>
                <w:szCs w:val="18"/>
              </w:rPr>
              <w:t>V1.00</w:t>
            </w:r>
            <w:r>
              <w:rPr>
                <w:rFonts w:ascii="宋体" w:hAnsi="宋体" w:cs="宋体" w:eastAsia="宋体" w:hint="default"/>
                <w:sz w:val="18"/>
                <w:szCs w:val="18"/>
              </w:rPr>
              <w:t>（简称：数字电 视软件化接收系统）</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sz w:val="18"/>
              </w:rPr>
              <w:t>2008SR13251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100430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sz w:val="18"/>
              </w:rPr>
              <w:t>2007-6-25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sz w:val="18"/>
              </w:rPr>
              <w:t>2008-7-11</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66</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CAS </w:t>
            </w:r>
            <w:r>
              <w:rPr>
                <w:rFonts w:ascii="宋体" w:hAnsi="宋体" w:cs="宋体" w:eastAsia="宋体" w:hint="default"/>
                <w:sz w:val="18"/>
                <w:szCs w:val="18"/>
              </w:rPr>
              <w:t>前端密码系统</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2010SR034953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0223226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2009-5-1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2009-10-1</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67</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数字电视</w:t>
            </w:r>
            <w:r>
              <w:rPr>
                <w:rFonts w:ascii="宋体" w:hAnsi="宋体" w:cs="宋体" w:eastAsia="宋体" w:hint="default"/>
                <w:spacing w:val="-47"/>
                <w:sz w:val="18"/>
                <w:szCs w:val="18"/>
              </w:rPr>
              <w:t> </w:t>
            </w:r>
            <w:r>
              <w:rPr>
                <w:rFonts w:ascii="宋体" w:hAnsi="宋体" w:cs="宋体" w:eastAsia="宋体" w:hint="default"/>
                <w:sz w:val="18"/>
                <w:szCs w:val="18"/>
              </w:rPr>
              <w:t>PSI/SI</w:t>
            </w:r>
            <w:r>
              <w:rPr>
                <w:rFonts w:ascii="宋体" w:hAnsi="宋体" w:cs="宋体" w:eastAsia="宋体" w:hint="default"/>
                <w:spacing w:val="-46"/>
                <w:sz w:val="18"/>
                <w:szCs w:val="18"/>
              </w:rPr>
              <w:t> </w:t>
            </w:r>
            <w:r>
              <w:rPr>
                <w:rFonts w:ascii="宋体" w:hAnsi="宋体" w:cs="宋体" w:eastAsia="宋体" w:hint="default"/>
                <w:sz w:val="18"/>
                <w:szCs w:val="18"/>
              </w:rPr>
              <w:t>表编辑播发控制软件</w:t>
            </w:r>
            <w:r>
              <w:rPr>
                <w:rFonts w:ascii="宋体" w:hAnsi="宋体" w:cs="宋体" w:eastAsia="宋体" w:hint="default"/>
                <w:spacing w:val="-46"/>
                <w:sz w:val="18"/>
                <w:szCs w:val="18"/>
              </w:rPr>
              <w:t> </w:t>
            </w:r>
            <w:r>
              <w:rPr>
                <w:rFonts w:ascii="宋体" w:hAnsi="宋体" w:cs="宋体" w:eastAsia="宋体" w:hint="default"/>
                <w:sz w:val="18"/>
                <w:szCs w:val="18"/>
              </w:rPr>
              <w:t>V1.00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2009SR052533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0179532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2008-9-25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2009-11-11</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68</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高级编码控制软件</w:t>
            </w:r>
            <w:r>
              <w:rPr>
                <w:rFonts w:ascii="宋体" w:hAnsi="宋体" w:cs="宋体" w:eastAsia="宋体" w:hint="default"/>
                <w:spacing w:val="-47"/>
                <w:sz w:val="18"/>
                <w:szCs w:val="18"/>
              </w:rPr>
              <w:t> </w:t>
            </w:r>
            <w:r>
              <w:rPr>
                <w:rFonts w:ascii="宋体" w:hAnsi="宋体" w:cs="宋体" w:eastAsia="宋体" w:hint="default"/>
                <w:sz w:val="18"/>
                <w:szCs w:val="18"/>
              </w:rPr>
              <w:t>V1.00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2009SR052534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0179533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2008-12-10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2009-11-11</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69</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高级解码控制软件</w:t>
            </w:r>
            <w:r>
              <w:rPr>
                <w:rFonts w:ascii="宋体" w:hAnsi="宋体" w:cs="宋体" w:eastAsia="宋体" w:hint="default"/>
                <w:spacing w:val="-47"/>
                <w:sz w:val="18"/>
                <w:szCs w:val="18"/>
              </w:rPr>
              <w:t> </w:t>
            </w:r>
            <w:r>
              <w:rPr>
                <w:rFonts w:ascii="宋体" w:hAnsi="宋体" w:cs="宋体" w:eastAsia="宋体" w:hint="default"/>
                <w:sz w:val="18"/>
                <w:szCs w:val="18"/>
              </w:rPr>
              <w:t>V1.00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2009SR052535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0179534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未发表</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2009-11-11</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70</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数字电视码流处理系统控制软件</w:t>
            </w:r>
            <w:r>
              <w:rPr>
                <w:rFonts w:ascii="宋体" w:hAnsi="宋体" w:cs="宋体" w:eastAsia="宋体" w:hint="default"/>
                <w:spacing w:val="-46"/>
                <w:sz w:val="18"/>
                <w:szCs w:val="18"/>
              </w:rPr>
              <w:t> </w:t>
            </w:r>
            <w:r>
              <w:rPr>
                <w:rFonts w:ascii="宋体" w:hAnsi="宋体" w:cs="宋体" w:eastAsia="宋体" w:hint="default"/>
                <w:sz w:val="18"/>
                <w:szCs w:val="18"/>
              </w:rPr>
              <w:t>V1.00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2009SR052588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0179588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2008-11-25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2009-11-12</w:t>
            </w:r>
          </w:p>
        </w:tc>
      </w:tr>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71</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数字电视备份调度系统控制软件</w:t>
            </w:r>
            <w:r>
              <w:rPr>
                <w:rFonts w:ascii="宋体" w:hAnsi="宋体" w:cs="宋体" w:eastAsia="宋体" w:hint="default"/>
                <w:spacing w:val="-46"/>
                <w:sz w:val="18"/>
                <w:szCs w:val="18"/>
              </w:rPr>
              <w:t> </w:t>
            </w:r>
            <w:r>
              <w:rPr>
                <w:rFonts w:ascii="宋体" w:hAnsi="宋体" w:cs="宋体" w:eastAsia="宋体" w:hint="default"/>
                <w:sz w:val="18"/>
                <w:szCs w:val="18"/>
              </w:rPr>
              <w:t>V1.00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2009SR052589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0179589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2008-12-20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2009-11-12</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72</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移动多媒体复用器系统控制软件</w:t>
            </w:r>
            <w:r>
              <w:rPr>
                <w:rFonts w:ascii="宋体" w:hAnsi="宋体" w:cs="宋体" w:eastAsia="宋体" w:hint="default"/>
                <w:spacing w:val="-46"/>
                <w:sz w:val="18"/>
                <w:szCs w:val="18"/>
              </w:rPr>
              <w:t> </w:t>
            </w:r>
            <w:r>
              <w:rPr>
                <w:rFonts w:ascii="宋体" w:hAnsi="宋体" w:cs="宋体" w:eastAsia="宋体" w:hint="default"/>
                <w:sz w:val="18"/>
                <w:szCs w:val="18"/>
              </w:rPr>
              <w:t>V1.00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2009SR055601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0182600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2008-10-20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2009-11-28</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73</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移动多媒体加扰器系统控制软件</w:t>
            </w:r>
            <w:r>
              <w:rPr>
                <w:rFonts w:ascii="宋体" w:hAnsi="宋体" w:cs="宋体" w:eastAsia="宋体" w:hint="default"/>
                <w:spacing w:val="-46"/>
                <w:sz w:val="18"/>
                <w:szCs w:val="18"/>
              </w:rPr>
              <w:t> </w:t>
            </w:r>
            <w:r>
              <w:rPr>
                <w:rFonts w:ascii="宋体" w:hAnsi="宋体" w:cs="宋体" w:eastAsia="宋体" w:hint="default"/>
                <w:sz w:val="18"/>
                <w:szCs w:val="18"/>
              </w:rPr>
              <w:t>V1.00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2009SR055600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0182599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2008-9-25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2009-11-28</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74</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双向网络安全访问系统</w:t>
            </w:r>
            <w:r>
              <w:rPr>
                <w:rFonts w:ascii="宋体" w:hAnsi="宋体" w:cs="宋体" w:eastAsia="宋体" w:hint="default"/>
                <w:sz w:val="18"/>
                <w:szCs w:val="18"/>
              </w:rPr>
              <w:t>[</w:t>
            </w:r>
            <w:r>
              <w:rPr>
                <w:rFonts w:ascii="宋体" w:hAnsi="宋体" w:cs="宋体" w:eastAsia="宋体" w:hint="default"/>
                <w:sz w:val="18"/>
                <w:szCs w:val="18"/>
              </w:rPr>
              <w:t>简称：</w:t>
            </w:r>
            <w:r>
              <w:rPr>
                <w:rFonts w:ascii="宋体" w:hAnsi="宋体" w:cs="宋体" w:eastAsia="宋体" w:hint="default"/>
                <w:sz w:val="18"/>
                <w:szCs w:val="18"/>
              </w:rPr>
              <w:t>BNSAS]V1.0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2009SR059102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0186101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未发表</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2009-12-22</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75</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数字电视监控系统控制软件</w:t>
            </w:r>
            <w:r>
              <w:rPr>
                <w:rFonts w:ascii="宋体" w:hAnsi="宋体" w:cs="宋体" w:eastAsia="宋体" w:hint="default"/>
                <w:spacing w:val="-45"/>
                <w:sz w:val="18"/>
                <w:szCs w:val="18"/>
              </w:rPr>
              <w:t> </w:t>
            </w:r>
            <w:r>
              <w:rPr>
                <w:rFonts w:ascii="宋体" w:hAnsi="宋体" w:cs="宋体" w:eastAsia="宋体" w:hint="default"/>
                <w:sz w:val="18"/>
                <w:szCs w:val="18"/>
              </w:rPr>
              <w:t>V1.00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2009SR002968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0191241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2009-6-20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2010-1-19</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76</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多画面显示系统软件</w:t>
            </w:r>
            <w:r>
              <w:rPr>
                <w:rFonts w:ascii="宋体" w:hAnsi="宋体" w:cs="宋体" w:eastAsia="宋体" w:hint="default"/>
                <w:spacing w:val="-47"/>
                <w:sz w:val="18"/>
                <w:szCs w:val="18"/>
              </w:rPr>
              <w:t> </w:t>
            </w:r>
            <w:r>
              <w:rPr>
                <w:rFonts w:ascii="宋体" w:hAnsi="宋体" w:cs="宋体" w:eastAsia="宋体" w:hint="default"/>
                <w:sz w:val="18"/>
                <w:szCs w:val="18"/>
              </w:rPr>
              <w:t>V1.00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2010SR022050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0210323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2010-3-22</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2010-5-12</w:t>
            </w:r>
          </w:p>
        </w:tc>
      </w:tr>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77</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机房智能值守系统</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2010SR055962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0244235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2010-5-3</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2010-8-18</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78</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星捷图像传输与控制指挥系统</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2010SR058964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0247237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2010-6-1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2010-11-5</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79</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电视支付系统（简称：</w:t>
            </w:r>
            <w:r>
              <w:rPr>
                <w:rFonts w:ascii="宋体" w:hAnsi="宋体" w:cs="宋体" w:eastAsia="宋体" w:hint="default"/>
                <w:sz w:val="18"/>
                <w:szCs w:val="18"/>
              </w:rPr>
              <w:t>TvPay</w:t>
            </w:r>
            <w:r>
              <w:rPr>
                <w:rFonts w:ascii="宋体" w:hAnsi="宋体" w:cs="宋体" w:eastAsia="宋体" w:hint="default"/>
                <w:sz w:val="18"/>
                <w:szCs w:val="18"/>
              </w:rPr>
              <w:t>）</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2009SR013506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0140506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2009-3-1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2009-3-27</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80</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电子业务指南系统软件（简称：</w:t>
            </w:r>
            <w:r>
              <w:rPr>
                <w:rFonts w:ascii="宋体" w:hAnsi="宋体" w:cs="宋体" w:eastAsia="宋体" w:hint="default"/>
                <w:sz w:val="18"/>
                <w:szCs w:val="18"/>
              </w:rPr>
              <w:t>ESG</w:t>
            </w:r>
            <w:r>
              <w:rPr>
                <w:rFonts w:ascii="宋体" w:hAnsi="宋体" w:cs="宋体" w:eastAsia="宋体" w:hint="default"/>
                <w:sz w:val="18"/>
                <w:szCs w:val="18"/>
              </w:rPr>
              <w:t>）</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2009SR07965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134144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2008-11-22</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2009-2-27</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81</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电子节目指南播发系统（简称：</w:t>
            </w:r>
            <w:r>
              <w:rPr>
                <w:rFonts w:ascii="宋体" w:hAnsi="宋体" w:cs="宋体" w:eastAsia="宋体" w:hint="default"/>
                <w:sz w:val="18"/>
                <w:szCs w:val="18"/>
              </w:rPr>
              <w:t>EPG</w:t>
            </w:r>
            <w:r>
              <w:rPr>
                <w:rFonts w:ascii="宋体" w:hAnsi="宋体" w:cs="宋体" w:eastAsia="宋体" w:hint="default"/>
                <w:sz w:val="18"/>
                <w:szCs w:val="18"/>
              </w:rPr>
              <w:t>）</w:t>
            </w:r>
            <w:r>
              <w:rPr>
                <w:rFonts w:ascii="宋体" w:hAnsi="宋体" w:cs="宋体" w:eastAsia="宋体" w:hint="default"/>
                <w:sz w:val="18"/>
                <w:szCs w:val="18"/>
              </w:rPr>
              <w:t>V2.30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2009SR014513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014513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2009-4-13</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82</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电子彩信前端系统（简称：</w:t>
            </w:r>
            <w:r>
              <w:rPr>
                <w:rFonts w:ascii="宋体" w:hAnsi="宋体" w:cs="宋体" w:eastAsia="宋体" w:hint="default"/>
                <w:sz w:val="18"/>
                <w:szCs w:val="18"/>
              </w:rPr>
              <w:t>TVMMSServer</w:t>
            </w:r>
            <w:r>
              <w:rPr>
                <w:rFonts w:ascii="宋体" w:hAnsi="宋体" w:cs="宋体" w:eastAsia="宋体" w:hint="default"/>
                <w:sz w:val="18"/>
                <w:szCs w:val="18"/>
              </w:rPr>
              <w:t>）</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2009SR014511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014511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2009-2-27</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2009-4-13</w:t>
            </w:r>
          </w:p>
        </w:tc>
      </w:tr>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83</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电子彩信终端系统（简称：</w:t>
            </w:r>
            <w:r>
              <w:rPr>
                <w:rFonts w:ascii="宋体" w:hAnsi="宋体" w:cs="宋体" w:eastAsia="宋体" w:hint="default"/>
                <w:sz w:val="18"/>
                <w:szCs w:val="18"/>
              </w:rPr>
              <w:t>TVMMSTerminal</w:t>
            </w:r>
            <w:r>
              <w:rPr>
                <w:rFonts w:ascii="宋体" w:hAnsi="宋体" w:cs="宋体" w:eastAsia="宋体" w:hint="default"/>
                <w:sz w:val="18"/>
                <w:szCs w:val="18"/>
              </w:rPr>
              <w:t>）</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2009SR014510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014510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2009-2-27</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2009-4-13</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84</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用户收视行为调查系统（简称：</w:t>
            </w:r>
            <w:r>
              <w:rPr>
                <w:rFonts w:ascii="宋体" w:hAnsi="宋体" w:cs="宋体" w:eastAsia="宋体" w:hint="default"/>
                <w:sz w:val="18"/>
                <w:szCs w:val="18"/>
              </w:rPr>
              <w:t>TransBon</w:t>
            </w:r>
            <w:r>
              <w:rPr>
                <w:rFonts w:ascii="宋体" w:hAnsi="宋体" w:cs="宋体" w:eastAsia="宋体" w:hint="default"/>
                <w:sz w:val="18"/>
                <w:szCs w:val="18"/>
              </w:rPr>
              <w:t>）</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2009SR014512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软着登字第</w:t>
            </w:r>
            <w:r>
              <w:rPr>
                <w:rFonts w:ascii="宋体" w:hAnsi="宋体" w:cs="宋体" w:eastAsia="宋体" w:hint="default"/>
                <w:spacing w:val="-46"/>
                <w:sz w:val="18"/>
                <w:szCs w:val="18"/>
              </w:rPr>
              <w:t> </w:t>
            </w:r>
            <w:r>
              <w:rPr>
                <w:rFonts w:ascii="宋体" w:hAnsi="宋体" w:cs="宋体" w:eastAsia="宋体" w:hint="default"/>
                <w:sz w:val="18"/>
                <w:szCs w:val="18"/>
              </w:rPr>
              <w:t>014512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2009-4-13</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85</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数据广播前端系统（简称：</w:t>
            </w:r>
            <w:r>
              <w:rPr>
                <w:rFonts w:ascii="宋体" w:hAnsi="宋体" w:cs="宋体" w:eastAsia="宋体" w:hint="default"/>
                <w:sz w:val="18"/>
                <w:szCs w:val="18"/>
              </w:rPr>
              <w:t>DBS</w:t>
            </w:r>
            <w:r>
              <w:rPr>
                <w:rFonts w:ascii="宋体" w:hAnsi="宋体" w:cs="宋体" w:eastAsia="宋体" w:hint="default"/>
                <w:sz w:val="18"/>
                <w:szCs w:val="18"/>
              </w:rPr>
              <w:t>）</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2009SR017068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0144067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2009-3-1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2009-3-1</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86</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PushVOD</w:t>
            </w:r>
            <w:r>
              <w:rPr>
                <w:rFonts w:ascii="宋体" w:hAnsi="宋体" w:cs="宋体" w:eastAsia="宋体" w:hint="default"/>
                <w:spacing w:val="-51"/>
                <w:sz w:val="18"/>
                <w:szCs w:val="18"/>
              </w:rPr>
              <w:t> </w:t>
            </w:r>
            <w:r>
              <w:rPr>
                <w:rFonts w:ascii="宋体" w:hAnsi="宋体" w:cs="宋体" w:eastAsia="宋体" w:hint="default"/>
                <w:sz w:val="18"/>
                <w:szCs w:val="18"/>
              </w:rPr>
              <w:t>系统软件（简称：</w:t>
            </w:r>
            <w:r>
              <w:rPr>
                <w:rFonts w:ascii="宋体" w:hAnsi="宋体" w:cs="宋体" w:eastAsia="宋体" w:hint="default"/>
                <w:sz w:val="18"/>
                <w:szCs w:val="18"/>
              </w:rPr>
              <w:t>PushVOD</w:t>
            </w:r>
            <w:r>
              <w:rPr>
                <w:rFonts w:ascii="宋体" w:hAnsi="宋体" w:cs="宋体" w:eastAsia="宋体" w:hint="default"/>
                <w:sz w:val="18"/>
                <w:szCs w:val="18"/>
              </w:rPr>
              <w:t>）</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2009SR014075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0141076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2008-12-31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2008-12-31</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87</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业务信息播发系统（简称：</w:t>
            </w:r>
            <w:r>
              <w:rPr>
                <w:rFonts w:ascii="宋体" w:hAnsi="宋体" w:cs="宋体" w:eastAsia="宋体" w:hint="default"/>
                <w:sz w:val="18"/>
                <w:szCs w:val="18"/>
              </w:rPr>
              <w:t>SIG</w:t>
            </w:r>
            <w:r>
              <w:rPr>
                <w:rFonts w:ascii="宋体" w:hAnsi="宋体" w:cs="宋体" w:eastAsia="宋体" w:hint="default"/>
                <w:sz w:val="18"/>
                <w:szCs w:val="18"/>
              </w:rPr>
              <w:t>）</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2009SR017069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0144068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2009-3-1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2009-3-1</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88</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CMMB</w:t>
            </w:r>
            <w:r>
              <w:rPr>
                <w:rFonts w:ascii="宋体" w:hAnsi="宋体" w:cs="宋体" w:eastAsia="宋体" w:hint="default"/>
                <w:spacing w:val="-46"/>
                <w:sz w:val="18"/>
                <w:szCs w:val="18"/>
              </w:rPr>
              <w:t> </w:t>
            </w:r>
            <w:r>
              <w:rPr>
                <w:rFonts w:ascii="宋体" w:hAnsi="宋体" w:cs="宋体" w:eastAsia="宋体" w:hint="default"/>
                <w:sz w:val="18"/>
                <w:szCs w:val="18"/>
              </w:rPr>
              <w:t>打包机系统软件（简称：打包机）</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2009SR015098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0142097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2009-1-1</w:t>
            </w:r>
          </w:p>
        </w:tc>
      </w:tr>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89</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数字电视终端设备软件升级系统（简称：</w:t>
            </w:r>
            <w:r>
              <w:rPr>
                <w:rFonts w:ascii="宋体" w:hAnsi="宋体" w:cs="宋体" w:eastAsia="宋体" w:hint="default"/>
                <w:sz w:val="18"/>
                <w:szCs w:val="18"/>
              </w:rPr>
              <w:t>Loader</w:t>
            </w:r>
            <w:r>
              <w:rPr>
                <w:rFonts w:ascii="宋体" w:hAnsi="宋体" w:cs="宋体" w:eastAsia="宋体" w:hint="default"/>
                <w:sz w:val="18"/>
                <w:szCs w:val="18"/>
              </w:rPr>
              <w:t>）</w:t>
            </w:r>
            <w:r>
              <w:rPr>
                <w:rFonts w:ascii="宋体" w:hAnsi="宋体" w:cs="宋体" w:eastAsia="宋体" w:hint="default"/>
                <w:sz w:val="18"/>
                <w:szCs w:val="18"/>
              </w:rPr>
              <w:t>V2.01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2009SR017077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0144076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2009-1-1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2009-1-1</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90</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CMMB</w:t>
            </w:r>
            <w:r>
              <w:rPr>
                <w:rFonts w:ascii="宋体" w:hAnsi="宋体" w:cs="宋体" w:eastAsia="宋体" w:hint="default"/>
                <w:spacing w:val="-46"/>
                <w:sz w:val="18"/>
                <w:szCs w:val="18"/>
              </w:rPr>
              <w:t> </w:t>
            </w:r>
            <w:r>
              <w:rPr>
                <w:rFonts w:ascii="宋体" w:hAnsi="宋体" w:cs="宋体" w:eastAsia="宋体" w:hint="default"/>
                <w:sz w:val="18"/>
                <w:szCs w:val="18"/>
              </w:rPr>
              <w:t>紧急广播系统软件（简称：</w:t>
            </w:r>
            <w:r>
              <w:rPr>
                <w:rFonts w:ascii="宋体" w:hAnsi="宋体" w:cs="宋体" w:eastAsia="宋体" w:hint="default"/>
                <w:sz w:val="18"/>
                <w:szCs w:val="18"/>
              </w:rPr>
              <w:t>EBS</w:t>
            </w:r>
            <w:r>
              <w:rPr>
                <w:rFonts w:ascii="宋体" w:hAnsi="宋体" w:cs="宋体" w:eastAsia="宋体" w:hint="default"/>
                <w:sz w:val="18"/>
                <w:szCs w:val="18"/>
              </w:rPr>
              <w:t>）</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2009SR023767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0150766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2009-6-19</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91</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PushVOD </w:t>
            </w:r>
            <w:r>
              <w:rPr>
                <w:rFonts w:ascii="宋体" w:hAnsi="宋体" w:cs="宋体" w:eastAsia="宋体" w:hint="default"/>
                <w:sz w:val="18"/>
                <w:szCs w:val="18"/>
              </w:rPr>
              <w:t>终端系统（简称：</w:t>
            </w:r>
            <w:r>
              <w:rPr>
                <w:rFonts w:ascii="宋体" w:hAnsi="宋体" w:cs="宋体" w:eastAsia="宋体" w:hint="default"/>
                <w:sz w:val="18"/>
                <w:szCs w:val="18"/>
              </w:rPr>
              <w:t>PushVOD</w:t>
            </w:r>
            <w:r>
              <w:rPr>
                <w:rFonts w:ascii="宋体" w:hAnsi="宋体" w:cs="宋体" w:eastAsia="宋体" w:hint="default"/>
                <w:spacing w:val="-52"/>
                <w:sz w:val="18"/>
                <w:szCs w:val="18"/>
              </w:rPr>
              <w:t> </w:t>
            </w:r>
            <w:r>
              <w:rPr>
                <w:rFonts w:ascii="宋体" w:hAnsi="宋体" w:cs="宋体" w:eastAsia="宋体" w:hint="default"/>
                <w:sz w:val="18"/>
                <w:szCs w:val="18"/>
              </w:rPr>
              <w:t>Client</w:t>
            </w:r>
            <w:r>
              <w:rPr>
                <w:rFonts w:ascii="宋体" w:hAnsi="宋体" w:cs="宋体" w:eastAsia="宋体" w:hint="default"/>
                <w:sz w:val="18"/>
                <w:szCs w:val="18"/>
              </w:rPr>
              <w:t>）</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2009SR042297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0169296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2009-7-1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2009-9-25</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92</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数字电视中间件系统（简称：</w:t>
            </w:r>
            <w:r>
              <w:rPr>
                <w:rFonts w:ascii="宋体" w:hAnsi="宋体" w:cs="宋体" w:eastAsia="宋体" w:hint="default"/>
                <w:sz w:val="18"/>
                <w:szCs w:val="18"/>
              </w:rPr>
              <w:t>RocME</w:t>
            </w:r>
            <w:r>
              <w:rPr>
                <w:rFonts w:ascii="宋体" w:hAnsi="宋体" w:cs="宋体" w:eastAsia="宋体" w:hint="default"/>
                <w:sz w:val="18"/>
                <w:szCs w:val="18"/>
              </w:rPr>
              <w:t>）</w:t>
            </w:r>
            <w:r>
              <w:rPr>
                <w:rFonts w:ascii="宋体" w:hAnsi="宋体" w:cs="宋体" w:eastAsia="宋体" w:hint="default"/>
                <w:sz w:val="18"/>
                <w:szCs w:val="18"/>
              </w:rPr>
              <w:t>V2.0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2009SR042298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0169297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2009-7-1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2009-9-25</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93</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嵌入式</w:t>
            </w:r>
            <w:r>
              <w:rPr>
                <w:rFonts w:ascii="宋体" w:hAnsi="宋体" w:cs="宋体" w:eastAsia="宋体" w:hint="default"/>
                <w:spacing w:val="-48"/>
                <w:sz w:val="18"/>
                <w:szCs w:val="18"/>
              </w:rPr>
              <w:t> </w:t>
            </w:r>
            <w:r>
              <w:rPr>
                <w:rFonts w:ascii="宋体" w:hAnsi="宋体" w:cs="宋体" w:eastAsia="宋体" w:hint="default"/>
                <w:sz w:val="18"/>
                <w:szCs w:val="18"/>
              </w:rPr>
              <w:t>Web</w:t>
            </w:r>
            <w:r>
              <w:rPr>
                <w:rFonts w:ascii="宋体" w:hAnsi="宋体" w:cs="宋体" w:eastAsia="宋体" w:hint="default"/>
                <w:spacing w:val="-47"/>
                <w:sz w:val="18"/>
                <w:szCs w:val="18"/>
              </w:rPr>
              <w:t> </w:t>
            </w:r>
            <w:r>
              <w:rPr>
                <w:rFonts w:ascii="宋体" w:hAnsi="宋体" w:cs="宋体" w:eastAsia="宋体" w:hint="default"/>
                <w:sz w:val="18"/>
                <w:szCs w:val="18"/>
              </w:rPr>
              <w:t>浏览器系统（简称：</w:t>
            </w:r>
            <w:r>
              <w:rPr>
                <w:rFonts w:ascii="宋体" w:hAnsi="宋体" w:cs="宋体" w:eastAsia="宋体" w:hint="default"/>
                <w:sz w:val="18"/>
                <w:szCs w:val="18"/>
              </w:rPr>
              <w:t>RocME</w:t>
            </w:r>
            <w:r>
              <w:rPr>
                <w:rFonts w:ascii="宋体" w:hAnsi="宋体" w:cs="宋体" w:eastAsia="宋体" w:hint="default"/>
                <w:sz w:val="18"/>
                <w:szCs w:val="18"/>
              </w:rPr>
              <w:t>）</w:t>
            </w:r>
            <w:r>
              <w:rPr>
                <w:rFonts w:ascii="宋体" w:hAnsi="宋体" w:cs="宋体" w:eastAsia="宋体" w:hint="default"/>
                <w:sz w:val="18"/>
                <w:szCs w:val="18"/>
              </w:rPr>
              <w:t>V2.0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2009SR045624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0172623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2009-3-1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2009-10-13</w:t>
            </w:r>
          </w:p>
        </w:tc>
      </w:tr>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94</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StreamGuard CAS</w:t>
            </w:r>
            <w:r>
              <w:rPr>
                <w:rFonts w:ascii="宋体" w:hAnsi="宋体" w:cs="宋体" w:eastAsia="宋体" w:hint="default"/>
                <w:spacing w:val="-41"/>
                <w:sz w:val="18"/>
                <w:szCs w:val="18"/>
              </w:rPr>
              <w:t> </w:t>
            </w:r>
            <w:r>
              <w:rPr>
                <w:rFonts w:ascii="宋体" w:hAnsi="宋体" w:cs="宋体" w:eastAsia="宋体" w:hint="default"/>
                <w:sz w:val="18"/>
                <w:szCs w:val="18"/>
              </w:rPr>
              <w:t>双向数字电视条件接收系统智能卡”</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2009SR057266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9"/>
              <w:jc w:val="center"/>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0184265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2009-4-30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2009-12-10</w:t>
            </w:r>
          </w:p>
        </w:tc>
      </w:tr>
    </w:tbl>
    <w:p>
      <w:pPr>
        <w:spacing w:after="0" w:line="240" w:lineRule="auto"/>
        <w:jc w:val="left"/>
        <w:rPr>
          <w:rFonts w:ascii="宋体" w:hAnsi="宋体" w:cs="宋体" w:eastAsia="宋体" w:hint="default"/>
          <w:sz w:val="18"/>
          <w:szCs w:val="18"/>
        </w:rPr>
        <w:sectPr>
          <w:pgSz w:w="11910" w:h="16840"/>
          <w:pgMar w:header="877" w:footer="1186" w:top="1060" w:bottom="1420" w:left="500" w:right="0"/>
        </w:sectPr>
      </w:pPr>
    </w:p>
    <w:p>
      <w:pPr>
        <w:spacing w:line="240" w:lineRule="auto" w:before="2"/>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578"/>
        <w:gridCol w:w="4683"/>
        <w:gridCol w:w="1296"/>
        <w:gridCol w:w="1702"/>
        <w:gridCol w:w="1301"/>
        <w:gridCol w:w="1123"/>
      </w:tblGrid>
      <w:tr>
        <w:trPr>
          <w:trHeight w:val="324" w:hRule="exact"/>
        </w:trPr>
        <w:tc>
          <w:tcPr>
            <w:tcW w:w="578" w:type="dxa"/>
            <w:tcBorders>
              <w:top w:val="single" w:sz="6" w:space="0" w:color="000000"/>
              <w:left w:val="single" w:sz="4" w:space="0" w:color="000000"/>
              <w:bottom w:val="single" w:sz="4" w:space="0" w:color="000000"/>
              <w:right w:val="single" w:sz="4" w:space="0" w:color="000000"/>
            </w:tcBorders>
          </w:tcPr>
          <w:p>
            <w:pPr/>
          </w:p>
        </w:tc>
        <w:tc>
          <w:tcPr>
            <w:tcW w:w="468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软件</w:t>
            </w:r>
            <w:r>
              <w:rPr>
                <w:rFonts w:ascii="宋体" w:hAnsi="宋体" w:cs="宋体" w:eastAsia="宋体" w:hint="default"/>
                <w:spacing w:val="-46"/>
                <w:sz w:val="18"/>
                <w:szCs w:val="18"/>
              </w:rPr>
              <w:t> </w:t>
            </w:r>
            <w:r>
              <w:rPr>
                <w:rFonts w:ascii="宋体" w:hAnsi="宋体" w:cs="宋体" w:eastAsia="宋体" w:hint="default"/>
                <w:sz w:val="18"/>
                <w:szCs w:val="18"/>
              </w:rPr>
              <w:t>V22</w:t>
            </w:r>
          </w:p>
        </w:tc>
        <w:tc>
          <w:tcPr>
            <w:tcW w:w="1296" w:type="dxa"/>
            <w:tcBorders>
              <w:top w:val="single" w:sz="6" w:space="0" w:color="000000"/>
              <w:left w:val="single" w:sz="4" w:space="0" w:color="000000"/>
              <w:bottom w:val="single" w:sz="4" w:space="0" w:color="000000"/>
              <w:right w:val="single" w:sz="4" w:space="0" w:color="000000"/>
            </w:tcBorders>
          </w:tcPr>
          <w:p>
            <w:pPr/>
          </w:p>
        </w:tc>
        <w:tc>
          <w:tcPr>
            <w:tcW w:w="1702" w:type="dxa"/>
            <w:tcBorders>
              <w:top w:val="single" w:sz="6" w:space="0" w:color="000000"/>
              <w:left w:val="single" w:sz="4" w:space="0" w:color="000000"/>
              <w:bottom w:val="single" w:sz="4" w:space="0" w:color="000000"/>
              <w:right w:val="single" w:sz="4" w:space="0" w:color="000000"/>
            </w:tcBorders>
          </w:tcPr>
          <w:p>
            <w:pPr/>
          </w:p>
        </w:tc>
        <w:tc>
          <w:tcPr>
            <w:tcW w:w="1301" w:type="dxa"/>
            <w:tcBorders>
              <w:top w:val="single" w:sz="6" w:space="0" w:color="000000"/>
              <w:left w:val="single" w:sz="4" w:space="0" w:color="000000"/>
              <w:bottom w:val="single" w:sz="4" w:space="0" w:color="000000"/>
              <w:right w:val="single" w:sz="4" w:space="0" w:color="000000"/>
            </w:tcBorders>
          </w:tcPr>
          <w:p>
            <w:pPr/>
          </w:p>
        </w:tc>
        <w:tc>
          <w:tcPr>
            <w:tcW w:w="1123" w:type="dxa"/>
            <w:tcBorders>
              <w:top w:val="single" w:sz="6" w:space="0" w:color="000000"/>
              <w:left w:val="single" w:sz="4" w:space="0" w:color="000000"/>
              <w:bottom w:val="single" w:sz="4" w:space="0" w:color="000000"/>
              <w:right w:val="single" w:sz="4" w:space="0" w:color="000000"/>
            </w:tcBorders>
          </w:tcPr>
          <w:p>
            <w:pPr/>
          </w:p>
        </w:tc>
      </w:tr>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95</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StreamGuard</w:t>
            </w:r>
            <w:r>
              <w:rPr>
                <w:rFonts w:ascii="宋体" w:hAnsi="宋体" w:cs="宋体" w:eastAsia="宋体" w:hint="default"/>
                <w:spacing w:val="-6"/>
                <w:sz w:val="18"/>
                <w:szCs w:val="18"/>
              </w:rPr>
              <w:t> </w:t>
            </w:r>
            <w:r>
              <w:rPr>
                <w:rFonts w:ascii="宋体" w:hAnsi="宋体" w:cs="宋体" w:eastAsia="宋体" w:hint="default"/>
                <w:sz w:val="18"/>
                <w:szCs w:val="18"/>
              </w:rPr>
              <w:t>CAS</w:t>
            </w:r>
            <w:r>
              <w:rPr>
                <w:rFonts w:ascii="宋体" w:hAnsi="宋体" w:cs="宋体" w:eastAsia="宋体" w:hint="default"/>
                <w:spacing w:val="-46"/>
                <w:sz w:val="18"/>
                <w:szCs w:val="18"/>
              </w:rPr>
              <w:t> </w:t>
            </w:r>
            <w:r>
              <w:rPr>
                <w:rFonts w:ascii="宋体" w:hAnsi="宋体" w:cs="宋体" w:eastAsia="宋体" w:hint="default"/>
                <w:sz w:val="18"/>
                <w:szCs w:val="18"/>
              </w:rPr>
              <w:t>数字电视条件接收系统智能卡</w:t>
            </w:r>
            <w:r>
              <w:rPr>
                <w:rFonts w:ascii="宋体" w:hAnsi="宋体" w:cs="宋体" w:eastAsia="宋体" w:hint="default"/>
                <w:spacing w:val="-47"/>
                <w:sz w:val="18"/>
                <w:szCs w:val="18"/>
              </w:rPr>
              <w:t> </w:t>
            </w:r>
            <w:r>
              <w:rPr>
                <w:rFonts w:ascii="宋体" w:hAnsi="宋体" w:cs="宋体" w:eastAsia="宋体" w:hint="default"/>
                <w:sz w:val="18"/>
                <w:szCs w:val="18"/>
              </w:rPr>
              <w:t>V52</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2009SR053870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0180869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2009-3-20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8"/>
              <w:jc w:val="right"/>
              <w:rPr>
                <w:rFonts w:ascii="宋体" w:hAnsi="宋体" w:cs="宋体" w:eastAsia="宋体" w:hint="default"/>
                <w:sz w:val="18"/>
                <w:szCs w:val="18"/>
              </w:rPr>
            </w:pPr>
            <w:r>
              <w:rPr>
                <w:rFonts w:ascii="宋体"/>
                <w:spacing w:val="-1"/>
                <w:sz w:val="18"/>
              </w:rPr>
              <w:t>2009-11-19</w:t>
            </w:r>
            <w:r>
              <w:rPr>
                <w:rFonts w:ascii="宋体"/>
                <w:sz w:val="18"/>
              </w:rPr>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96</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数字版权管理系统软件</w:t>
            </w:r>
            <w:r>
              <w:rPr>
                <w:rFonts w:ascii="宋体" w:hAnsi="宋体" w:cs="宋体" w:eastAsia="宋体" w:hint="default"/>
                <w:spacing w:val="-46"/>
                <w:sz w:val="18"/>
                <w:szCs w:val="18"/>
              </w:rPr>
              <w:t> </w:t>
            </w:r>
            <w:r>
              <w:rPr>
                <w:rFonts w:ascii="宋体" w:hAnsi="宋体" w:cs="宋体" w:eastAsia="宋体" w:hint="default"/>
                <w:sz w:val="18"/>
                <w:szCs w:val="18"/>
              </w:rPr>
              <w:t>V2.0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2009SR053872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0180871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2009-1-16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8"/>
              <w:jc w:val="right"/>
              <w:rPr>
                <w:rFonts w:ascii="宋体" w:hAnsi="宋体" w:cs="宋体" w:eastAsia="宋体" w:hint="default"/>
                <w:sz w:val="18"/>
                <w:szCs w:val="18"/>
              </w:rPr>
            </w:pPr>
            <w:r>
              <w:rPr>
                <w:rFonts w:ascii="宋体"/>
                <w:spacing w:val="-1"/>
                <w:sz w:val="18"/>
              </w:rPr>
              <w:t>2009-11-19</w:t>
            </w:r>
            <w:r>
              <w:rPr>
                <w:rFonts w:ascii="宋体"/>
                <w:sz w:val="18"/>
              </w:rPr>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97</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StreamGuard CAS </w:t>
            </w:r>
            <w:r>
              <w:rPr>
                <w:rFonts w:ascii="宋体" w:hAnsi="宋体" w:cs="宋体" w:eastAsia="宋体" w:hint="default"/>
                <w:sz w:val="18"/>
                <w:szCs w:val="18"/>
              </w:rPr>
              <w:t>双向数字电视条件接收系统</w:t>
            </w:r>
            <w:r>
              <w:rPr>
                <w:rFonts w:ascii="宋体" w:hAnsi="宋体" w:cs="宋体" w:eastAsia="宋体" w:hint="default"/>
                <w:spacing w:val="-50"/>
                <w:sz w:val="18"/>
                <w:szCs w:val="18"/>
              </w:rPr>
              <w:t> </w:t>
            </w:r>
            <w:r>
              <w:rPr>
                <w:rFonts w:ascii="宋体" w:hAnsi="宋体" w:cs="宋体" w:eastAsia="宋体" w:hint="default"/>
                <w:sz w:val="18"/>
                <w:szCs w:val="18"/>
              </w:rPr>
              <w:t>V2.1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2009SR054576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0181575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2009-4-30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8"/>
              <w:jc w:val="right"/>
              <w:rPr>
                <w:rFonts w:ascii="宋体" w:hAnsi="宋体" w:cs="宋体" w:eastAsia="宋体" w:hint="default"/>
                <w:sz w:val="18"/>
                <w:szCs w:val="18"/>
              </w:rPr>
            </w:pPr>
            <w:r>
              <w:rPr>
                <w:rFonts w:ascii="宋体"/>
                <w:spacing w:val="-1"/>
                <w:sz w:val="18"/>
              </w:rPr>
              <w:t>2009-11-25</w:t>
            </w:r>
            <w:r>
              <w:rPr>
                <w:rFonts w:ascii="宋体"/>
                <w:sz w:val="18"/>
              </w:rPr>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98</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双向网络安全控制系统</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2009SR058011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0185010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2009-10-30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8"/>
              <w:jc w:val="right"/>
              <w:rPr>
                <w:rFonts w:ascii="宋体" w:hAnsi="宋体" w:cs="宋体" w:eastAsia="宋体" w:hint="default"/>
                <w:sz w:val="18"/>
                <w:szCs w:val="18"/>
              </w:rPr>
            </w:pPr>
            <w:r>
              <w:rPr>
                <w:rFonts w:ascii="宋体"/>
                <w:spacing w:val="-1"/>
                <w:sz w:val="18"/>
              </w:rPr>
              <w:t>2009-12-15</w:t>
            </w:r>
            <w:r>
              <w:rPr>
                <w:rFonts w:ascii="宋体"/>
                <w:sz w:val="18"/>
              </w:rPr>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99</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数字电视用户管理系统软件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2009SR057264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0184263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2009-6-20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8"/>
              <w:jc w:val="right"/>
              <w:rPr>
                <w:rFonts w:ascii="宋体" w:hAnsi="宋体" w:cs="宋体" w:eastAsia="宋体" w:hint="default"/>
                <w:sz w:val="18"/>
                <w:szCs w:val="18"/>
              </w:rPr>
            </w:pPr>
            <w:r>
              <w:rPr>
                <w:rFonts w:ascii="宋体"/>
                <w:spacing w:val="-1"/>
                <w:sz w:val="18"/>
              </w:rPr>
              <w:t>2009-12-10</w:t>
            </w:r>
            <w:r>
              <w:rPr>
                <w:rFonts w:ascii="宋体"/>
                <w:sz w:val="18"/>
              </w:rPr>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100</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StreamGuard CAS </w:t>
            </w:r>
            <w:r>
              <w:rPr>
                <w:rFonts w:ascii="宋体" w:hAnsi="宋体" w:cs="宋体" w:eastAsia="宋体" w:hint="default"/>
                <w:sz w:val="18"/>
                <w:szCs w:val="18"/>
              </w:rPr>
              <w:t>数字电视条件接收系统</w:t>
            </w:r>
            <w:r>
              <w:rPr>
                <w:rFonts w:ascii="宋体" w:hAnsi="宋体" w:cs="宋体" w:eastAsia="宋体" w:hint="default"/>
                <w:spacing w:val="-50"/>
                <w:sz w:val="18"/>
                <w:szCs w:val="18"/>
              </w:rPr>
              <w:t> </w:t>
            </w:r>
            <w:r>
              <w:rPr>
                <w:rFonts w:ascii="宋体" w:hAnsi="宋体" w:cs="宋体" w:eastAsia="宋体" w:hint="default"/>
                <w:sz w:val="18"/>
                <w:szCs w:val="18"/>
              </w:rPr>
              <w:t>V5.1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2009SR053871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0180870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未发表</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8"/>
              <w:jc w:val="right"/>
              <w:rPr>
                <w:rFonts w:ascii="宋体" w:hAnsi="宋体" w:cs="宋体" w:eastAsia="宋体" w:hint="default"/>
                <w:sz w:val="18"/>
                <w:szCs w:val="18"/>
              </w:rPr>
            </w:pPr>
            <w:r>
              <w:rPr>
                <w:rFonts w:ascii="宋体"/>
                <w:spacing w:val="-1"/>
                <w:sz w:val="18"/>
              </w:rPr>
              <w:t>2009-11-19</w:t>
            </w:r>
            <w:r>
              <w:rPr>
                <w:rFonts w:ascii="宋体"/>
                <w:sz w:val="18"/>
              </w:rPr>
            </w:r>
          </w:p>
        </w:tc>
      </w:tr>
      <w:tr>
        <w:trPr>
          <w:trHeight w:val="324"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101</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综合解码系统控制软件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2011SR000046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0263720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2010.11.26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8"/>
              <w:jc w:val="right"/>
              <w:rPr>
                <w:rFonts w:ascii="宋体" w:hAnsi="宋体" w:cs="宋体" w:eastAsia="宋体" w:hint="default"/>
                <w:sz w:val="18"/>
                <w:szCs w:val="18"/>
              </w:rPr>
            </w:pPr>
            <w:r>
              <w:rPr>
                <w:rFonts w:ascii="宋体"/>
                <w:spacing w:val="-1"/>
                <w:sz w:val="18"/>
              </w:rPr>
              <w:t>2010.11.29</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102</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综合编码系统控制软件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2011SR000097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0263771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2010.11.26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8"/>
              <w:jc w:val="right"/>
              <w:rPr>
                <w:rFonts w:ascii="宋体" w:hAnsi="宋体" w:cs="宋体" w:eastAsia="宋体" w:hint="default"/>
                <w:sz w:val="18"/>
                <w:szCs w:val="18"/>
              </w:rPr>
            </w:pPr>
            <w:r>
              <w:rPr>
                <w:rFonts w:ascii="宋体"/>
                <w:spacing w:val="-1"/>
                <w:sz w:val="18"/>
              </w:rPr>
              <w:t>2010.11.29</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103</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综合解调控制软件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2011SR000764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0264438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2010.11.26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8"/>
              <w:jc w:val="right"/>
              <w:rPr>
                <w:rFonts w:ascii="宋体" w:hAnsi="宋体" w:cs="宋体" w:eastAsia="宋体" w:hint="default"/>
                <w:sz w:val="18"/>
                <w:szCs w:val="18"/>
              </w:rPr>
            </w:pPr>
            <w:r>
              <w:rPr>
                <w:rFonts w:ascii="宋体"/>
                <w:spacing w:val="-1"/>
                <w:sz w:val="18"/>
              </w:rPr>
              <w:t>2010.11.30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104</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综合调制控制软件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2011SR000762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0264436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2010.11.26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8"/>
              <w:jc w:val="right"/>
              <w:rPr>
                <w:rFonts w:ascii="宋体" w:hAnsi="宋体" w:cs="宋体" w:eastAsia="宋体" w:hint="default"/>
                <w:sz w:val="18"/>
                <w:szCs w:val="18"/>
              </w:rPr>
            </w:pPr>
            <w:r>
              <w:rPr>
                <w:rFonts w:ascii="宋体"/>
                <w:spacing w:val="-1"/>
                <w:sz w:val="18"/>
              </w:rPr>
              <w:t>2010.11.30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105</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码流统计复用控制软件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2011SR000784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0264458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2010.11.26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8"/>
              <w:jc w:val="right"/>
              <w:rPr>
                <w:rFonts w:ascii="宋体" w:hAnsi="宋体" w:cs="宋体" w:eastAsia="宋体" w:hint="default"/>
                <w:sz w:val="18"/>
                <w:szCs w:val="18"/>
              </w:rPr>
            </w:pPr>
            <w:r>
              <w:rPr>
                <w:rFonts w:ascii="宋体"/>
                <w:spacing w:val="-1"/>
                <w:sz w:val="18"/>
              </w:rPr>
              <w:t>2010.11.30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106</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媒体综合路由控制软件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2011SR000620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0264294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2010.11.26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8"/>
              <w:jc w:val="right"/>
              <w:rPr>
                <w:rFonts w:ascii="宋体" w:hAnsi="宋体" w:cs="宋体" w:eastAsia="宋体" w:hint="default"/>
                <w:sz w:val="18"/>
                <w:szCs w:val="18"/>
              </w:rPr>
            </w:pPr>
            <w:r>
              <w:rPr>
                <w:rFonts w:ascii="宋体"/>
                <w:spacing w:val="-1"/>
                <w:sz w:val="18"/>
              </w:rPr>
              <w:t>2010.11.30</w:t>
            </w:r>
          </w:p>
        </w:tc>
      </w:tr>
      <w:tr>
        <w:trPr>
          <w:trHeight w:val="325"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sz w:val="18"/>
              </w:rPr>
              <w:t>107</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加扰系统控制软件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sz w:val="18"/>
              </w:rPr>
              <w:t>2011SR000621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0264523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sz w:val="18"/>
              </w:rPr>
              <w:t>2011.11.26</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8"/>
              <w:jc w:val="right"/>
              <w:rPr>
                <w:rFonts w:ascii="宋体" w:hAnsi="宋体" w:cs="宋体" w:eastAsia="宋体" w:hint="default"/>
                <w:sz w:val="18"/>
                <w:szCs w:val="18"/>
              </w:rPr>
            </w:pPr>
            <w:r>
              <w:rPr>
                <w:rFonts w:ascii="宋体"/>
                <w:spacing w:val="-1"/>
                <w:sz w:val="18"/>
              </w:rPr>
              <w:t>2010.11.30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108</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监控平台软件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2011SR005516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0269190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2010.12.03</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8"/>
              <w:jc w:val="right"/>
              <w:rPr>
                <w:rFonts w:ascii="宋体" w:hAnsi="宋体" w:cs="宋体" w:eastAsia="宋体" w:hint="default"/>
                <w:sz w:val="18"/>
                <w:szCs w:val="18"/>
              </w:rPr>
            </w:pPr>
            <w:r>
              <w:rPr>
                <w:rFonts w:ascii="宋体"/>
                <w:spacing w:val="-1"/>
                <w:sz w:val="18"/>
              </w:rPr>
              <w:t>2010.12.10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109</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数据广播系统软件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2011SR005517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0269191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2010.12.03</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8"/>
              <w:jc w:val="right"/>
              <w:rPr>
                <w:rFonts w:ascii="宋体" w:hAnsi="宋体" w:cs="宋体" w:eastAsia="宋体" w:hint="default"/>
                <w:sz w:val="18"/>
                <w:szCs w:val="18"/>
              </w:rPr>
            </w:pPr>
            <w:r>
              <w:rPr>
                <w:rFonts w:ascii="宋体"/>
                <w:spacing w:val="-1"/>
                <w:sz w:val="18"/>
              </w:rPr>
              <w:t>2010.12.10</w:t>
            </w:r>
          </w:p>
        </w:tc>
      </w:tr>
      <w:tr>
        <w:trPr>
          <w:trHeight w:val="322" w:hRule="exac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110</w:t>
            </w:r>
          </w:p>
        </w:tc>
        <w:tc>
          <w:tcPr>
            <w:tcW w:w="4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公共信息系统软件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2011SR005610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着登字第</w:t>
            </w:r>
            <w:r>
              <w:rPr>
                <w:rFonts w:ascii="宋体" w:hAnsi="宋体" w:cs="宋体" w:eastAsia="宋体" w:hint="default"/>
                <w:spacing w:val="-48"/>
                <w:sz w:val="18"/>
                <w:szCs w:val="18"/>
              </w:rPr>
              <w:t> </w:t>
            </w:r>
            <w:r>
              <w:rPr>
                <w:rFonts w:ascii="宋体" w:hAnsi="宋体" w:cs="宋体" w:eastAsia="宋体" w:hint="default"/>
                <w:sz w:val="18"/>
                <w:szCs w:val="18"/>
              </w:rPr>
              <w:t>0269284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2010.12.03</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8"/>
              <w:jc w:val="right"/>
              <w:rPr>
                <w:rFonts w:ascii="宋体" w:hAnsi="宋体" w:cs="宋体" w:eastAsia="宋体" w:hint="default"/>
                <w:sz w:val="18"/>
                <w:szCs w:val="18"/>
              </w:rPr>
            </w:pPr>
            <w:r>
              <w:rPr>
                <w:rFonts w:ascii="宋体"/>
                <w:spacing w:val="-1"/>
                <w:sz w:val="18"/>
              </w:rPr>
              <w:t>2010.12.10</w:t>
            </w:r>
          </w:p>
        </w:tc>
      </w:tr>
    </w:tbl>
    <w:p>
      <w:pPr>
        <w:spacing w:line="240" w:lineRule="auto" w:before="8"/>
        <w:rPr>
          <w:rFonts w:ascii="Times New Roman" w:hAnsi="Times New Roman" w:cs="Times New Roman" w:eastAsia="Times New Roman" w:hint="default"/>
          <w:sz w:val="14"/>
          <w:szCs w:val="14"/>
        </w:rPr>
      </w:pPr>
    </w:p>
    <w:p>
      <w:pPr>
        <w:pStyle w:val="Heading6"/>
        <w:spacing w:line="240" w:lineRule="auto" w:before="26"/>
        <w:ind w:left="220" w:right="2886"/>
        <w:jc w:val="left"/>
      </w:pPr>
      <w:r>
        <w:rPr/>
        <w:t>（</w:t>
      </w:r>
      <w:r>
        <w:rPr>
          <w:rFonts w:ascii="宋体" w:hAnsi="宋体" w:cs="宋体" w:eastAsia="宋体" w:hint="default"/>
        </w:rPr>
        <w:t>2</w:t>
      </w:r>
      <w:r>
        <w:rPr/>
        <w:t>）专利</w:t>
      </w:r>
    </w:p>
    <w:p>
      <w:pPr>
        <w:spacing w:line="240" w:lineRule="auto" w:before="9"/>
        <w:rPr>
          <w:rFonts w:ascii="宋体" w:hAnsi="宋体" w:cs="宋体" w:eastAsia="宋体" w:hint="default"/>
          <w:sz w:val="23"/>
          <w:szCs w:val="23"/>
        </w:rPr>
      </w:pPr>
    </w:p>
    <w:p>
      <w:pPr>
        <w:pStyle w:val="Heading6"/>
        <w:spacing w:line="240" w:lineRule="auto" w:before="0"/>
        <w:ind w:left="640" w:right="2886"/>
        <w:jc w:val="left"/>
      </w:pPr>
      <w:r>
        <w:rPr/>
        <w:t>截至报告期末，公司及其子公司拥有</w:t>
      </w:r>
      <w:r>
        <w:rPr>
          <w:rFonts w:ascii="宋体" w:hAnsi="宋体" w:cs="宋体" w:eastAsia="宋体" w:hint="default"/>
        </w:rPr>
        <w:t>24</w:t>
      </w:r>
      <w:r>
        <w:rPr/>
        <w:t>项专利，具体情况如下：</w:t>
      </w:r>
    </w:p>
    <w:p>
      <w:pPr>
        <w:spacing w:line="240" w:lineRule="auto" w:before="10"/>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535"/>
        <w:gridCol w:w="1133"/>
        <w:gridCol w:w="1700"/>
        <w:gridCol w:w="4397"/>
        <w:gridCol w:w="2977"/>
      </w:tblGrid>
      <w:tr>
        <w:trPr>
          <w:trHeight w:val="634"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40"/>
              <w:jc w:val="left"/>
              <w:rPr>
                <w:rFonts w:ascii="宋体" w:hAnsi="宋体" w:cs="宋体" w:eastAsia="宋体" w:hint="default"/>
                <w:sz w:val="18"/>
                <w:szCs w:val="18"/>
              </w:rPr>
            </w:pPr>
            <w:r>
              <w:rPr>
                <w:rFonts w:ascii="宋体" w:hAnsi="宋体" w:cs="宋体" w:eastAsia="宋体" w:hint="default"/>
                <w:b/>
                <w:bCs/>
                <w:sz w:val="18"/>
                <w:szCs w:val="18"/>
              </w:rPr>
              <w:t>序</w:t>
            </w:r>
            <w:r>
              <w:rPr>
                <w:rFonts w:ascii="宋体" w:hAnsi="宋体" w:cs="宋体" w:eastAsia="宋体" w:hint="default"/>
                <w:b/>
                <w:bCs/>
                <w:w w:val="99"/>
                <w:sz w:val="18"/>
                <w:szCs w:val="18"/>
              </w:rPr>
              <w:t> </w:t>
            </w:r>
            <w:r>
              <w:rPr>
                <w:rFonts w:ascii="宋体" w:hAnsi="宋体" w:cs="宋体" w:eastAsia="宋体" w:hint="default"/>
                <w:b/>
                <w:bCs/>
                <w:sz w:val="18"/>
                <w:szCs w:val="18"/>
              </w:rPr>
              <w:t>号</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b/>
                <w:bCs/>
                <w:sz w:val="18"/>
                <w:szCs w:val="18"/>
              </w:rPr>
              <w:t>案型</w:t>
            </w:r>
            <w:r>
              <w:rPr>
                <w:rFonts w:ascii="宋体" w:hAnsi="宋体" w:cs="宋体" w:eastAsia="宋体" w:hint="default"/>
                <w:sz w:val="18"/>
                <w:szCs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b/>
                <w:bCs/>
                <w:sz w:val="18"/>
                <w:szCs w:val="18"/>
              </w:rPr>
              <w:t>专利号</w:t>
            </w:r>
            <w:r>
              <w:rPr>
                <w:rFonts w:ascii="宋体" w:hAnsi="宋体" w:cs="宋体" w:eastAsia="宋体" w:hint="default"/>
                <w:sz w:val="18"/>
                <w:szCs w:val="18"/>
              </w:rPr>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b/>
                <w:bCs/>
                <w:sz w:val="18"/>
                <w:szCs w:val="18"/>
              </w:rPr>
              <w:t>发明名称</w:t>
            </w:r>
            <w:r>
              <w:rPr>
                <w:rFonts w:ascii="宋体" w:hAnsi="宋体" w:cs="宋体" w:eastAsia="宋体" w:hint="default"/>
                <w:sz w:val="18"/>
                <w:szCs w:val="18"/>
              </w:rPr>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b/>
                <w:bCs/>
                <w:sz w:val="18"/>
                <w:szCs w:val="18"/>
              </w:rPr>
              <w:t>发明申请人</w:t>
            </w:r>
            <w:r>
              <w:rPr>
                <w:rFonts w:ascii="宋体" w:hAnsi="宋体" w:cs="宋体" w:eastAsia="宋体" w:hint="default"/>
                <w:sz w:val="18"/>
                <w:szCs w:val="18"/>
              </w:rPr>
            </w:r>
          </w:p>
        </w:tc>
      </w:tr>
      <w:tr>
        <w:trPr>
          <w:trHeight w:val="324"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实用新型</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02230770.2</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卫星信号传送流接收转发器</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实用新型</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02234792.5</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将</w:t>
            </w:r>
            <w:r>
              <w:rPr>
                <w:rFonts w:ascii="宋体" w:hAnsi="宋体" w:cs="宋体" w:eastAsia="宋体" w:hint="default"/>
                <w:spacing w:val="-46"/>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兆数据分配到</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个</w:t>
            </w:r>
            <w:r>
              <w:rPr>
                <w:rFonts w:ascii="宋体" w:hAnsi="宋体" w:cs="宋体" w:eastAsia="宋体" w:hint="default"/>
                <w:spacing w:val="-48"/>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兆通道传输的网络适配器</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实用新型</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02252006.6</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一种卫星信号数据传输流接收转发调制器</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发明</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zl200410077927.1</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一种实现区域锁定的方法</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实用新型</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ZL200820078520.4</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一种机箱（实用新型）</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发明</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ZL200610089076.1</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一种实现实时媒体版权保护的系统及方法</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4"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发明</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200710121065.1</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一种实现一户多端的数字电视终端系统及方法</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8</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发明</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ZL200710121071.7</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一种利用数字电视接收彩信的系统和方法</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北京数码视讯软件技术发展有限公司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9</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发明</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ZL200710121070.2</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一种利用数字电视发送彩信的系统和方法</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北京数码视讯软件技术发展有限公司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发明</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ZL200510105787.9</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一种实现两级条件接收系统的替换方法</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外观专利</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ZL200830084463.6</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机箱面板（外观专利）</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发明</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ZL200710176593.7</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一种数字电视有条件接收系统及其应用</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5"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sz w:val="18"/>
              </w:rPr>
              <w:t>13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发明</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sz w:val="18"/>
              </w:rPr>
              <w:t>ZL200710121064.7</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一种对数字内容及授权进行加密和解密的方法</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发明</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200710121068.5</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数字电视彩信系统向数字电视终端循环发送彩信的方法</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发明</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200710121069.X</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实现互联网终端向数字电视彩信系统发送信息的方法</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发明</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200810116784.9</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基于数字信号处理器的去块滤波方法</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发明</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200810105992.9</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一种视音频编解码方法和装置</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18</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实用新型</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200920246258.4</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一种基于红外摄像技术的空间遥控器</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4"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19</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发明</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200910083450.0</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用于数字电视彩信系统的彩信传送方法</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宋体" w:hAnsi="宋体" w:cs="宋体" w:eastAsia="宋体" w:hint="default"/>
                <w:sz w:val="15"/>
                <w:szCs w:val="15"/>
              </w:rPr>
            </w:pPr>
            <w:r>
              <w:rPr>
                <w:rFonts w:ascii="宋体" w:hAnsi="宋体" w:cs="宋体" w:eastAsia="宋体" w:hint="default"/>
                <w:sz w:val="15"/>
                <w:szCs w:val="15"/>
              </w:rPr>
              <w:t>北京数码视讯软件技术发展有限公司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发明</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200810241074.9</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账单发送方法及电视彩信系统</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实用新型</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200920277434.0</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用于数字电视条件接收系统的子母卡</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bl>
    <w:p>
      <w:pPr>
        <w:spacing w:after="0" w:line="240" w:lineRule="auto"/>
        <w:jc w:val="left"/>
        <w:rPr>
          <w:rFonts w:ascii="宋体" w:hAnsi="宋体" w:cs="宋体" w:eastAsia="宋体" w:hint="default"/>
          <w:sz w:val="18"/>
          <w:szCs w:val="18"/>
        </w:rPr>
        <w:sectPr>
          <w:pgSz w:w="11910" w:h="16840"/>
          <w:pgMar w:header="877" w:footer="1186" w:top="1060" w:bottom="1380" w:left="500" w:right="0"/>
        </w:sectPr>
      </w:pPr>
    </w:p>
    <w:p>
      <w:pPr>
        <w:spacing w:line="240" w:lineRule="auto" w:before="6"/>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535"/>
        <w:gridCol w:w="1133"/>
        <w:gridCol w:w="1700"/>
        <w:gridCol w:w="4397"/>
        <w:gridCol w:w="2977"/>
      </w:tblGrid>
      <w:tr>
        <w:trPr>
          <w:trHeight w:val="336" w:hRule="exact"/>
        </w:trPr>
        <w:tc>
          <w:tcPr>
            <w:tcW w:w="53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sz w:val="18"/>
              </w:rPr>
              <w:t>22</w:t>
            </w:r>
          </w:p>
        </w:tc>
        <w:tc>
          <w:tcPr>
            <w:tcW w:w="113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发明</w:t>
            </w:r>
          </w:p>
        </w:tc>
        <w:tc>
          <w:tcPr>
            <w:tcW w:w="170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sz w:val="18"/>
              </w:rPr>
              <w:t>200910076590.5</w:t>
            </w:r>
          </w:p>
        </w:tc>
        <w:tc>
          <w:tcPr>
            <w:tcW w:w="439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用于电视彩信系统的彩信发送方法和装置</w:t>
            </w:r>
          </w:p>
        </w:tc>
        <w:tc>
          <w:tcPr>
            <w:tcW w:w="297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外观专利</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201030267381.2</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媒体路由器</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外观专利</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201030267391.6</w:t>
            </w:r>
          </w:p>
        </w:tc>
        <w:tc>
          <w:tcPr>
            <w:tcW w:w="4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通用边缘调制器</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bl>
    <w:p>
      <w:pPr>
        <w:pStyle w:val="Heading6"/>
        <w:spacing w:line="240" w:lineRule="auto" w:before="39"/>
        <w:ind w:left="220" w:right="2886"/>
        <w:jc w:val="left"/>
      </w:pPr>
      <w:r>
        <w:rPr/>
        <w:t>（</w:t>
      </w:r>
      <w:r>
        <w:rPr>
          <w:rFonts w:ascii="宋体" w:hAnsi="宋体" w:cs="宋体" w:eastAsia="宋体" w:hint="default"/>
        </w:rPr>
        <w:t>3</w:t>
      </w:r>
      <w:r>
        <w:rPr/>
        <w:t>）商标</w:t>
      </w:r>
    </w:p>
    <w:p>
      <w:pPr>
        <w:pStyle w:val="Heading6"/>
        <w:spacing w:line="240" w:lineRule="auto" w:before="154"/>
        <w:ind w:left="640" w:right="2886"/>
        <w:jc w:val="left"/>
      </w:pPr>
      <w:r>
        <w:rPr/>
        <w:t>截至报告期末，公司拥有的商标情况如下：</w:t>
      </w:r>
    </w:p>
    <w:p>
      <w:pPr>
        <w:spacing w:line="240" w:lineRule="auto" w:before="10"/>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638"/>
        <w:gridCol w:w="1640"/>
        <w:gridCol w:w="794"/>
        <w:gridCol w:w="1333"/>
        <w:gridCol w:w="1548"/>
        <w:gridCol w:w="4731"/>
      </w:tblGrid>
      <w:tr>
        <w:trPr>
          <w:trHeight w:val="322" w:hRule="exact"/>
        </w:trPr>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31" w:right="0"/>
              <w:jc w:val="left"/>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b/>
                <w:bCs/>
                <w:sz w:val="18"/>
                <w:szCs w:val="18"/>
              </w:rPr>
              <w:t>名称</w:t>
            </w:r>
            <w:r>
              <w:rPr>
                <w:rFonts w:ascii="宋体" w:hAnsi="宋体" w:cs="宋体" w:eastAsia="宋体" w:hint="default"/>
                <w:sz w:val="18"/>
                <w:szCs w:val="18"/>
              </w:rPr>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1"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00" w:right="0"/>
              <w:jc w:val="left"/>
              <w:rPr>
                <w:rFonts w:ascii="宋体" w:hAnsi="宋体" w:cs="宋体" w:eastAsia="宋体" w:hint="default"/>
                <w:sz w:val="18"/>
                <w:szCs w:val="18"/>
              </w:rPr>
            </w:pPr>
            <w:r>
              <w:rPr>
                <w:rFonts w:ascii="宋体" w:hAnsi="宋体" w:cs="宋体" w:eastAsia="宋体" w:hint="default"/>
                <w:b/>
                <w:bCs/>
                <w:sz w:val="18"/>
                <w:szCs w:val="18"/>
              </w:rPr>
              <w:t>授权日期</w:t>
            </w:r>
            <w:r>
              <w:rPr>
                <w:rFonts w:ascii="宋体" w:hAnsi="宋体" w:cs="宋体" w:eastAsia="宋体" w:hint="default"/>
                <w:sz w:val="18"/>
                <w:szCs w:val="18"/>
              </w:rPr>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96" w:right="0"/>
              <w:jc w:val="left"/>
              <w:rPr>
                <w:rFonts w:ascii="宋体" w:hAnsi="宋体" w:cs="宋体" w:eastAsia="宋体" w:hint="default"/>
                <w:sz w:val="18"/>
                <w:szCs w:val="18"/>
              </w:rPr>
            </w:pPr>
            <w:r>
              <w:rPr>
                <w:rFonts w:ascii="宋体" w:hAnsi="宋体" w:cs="宋体" w:eastAsia="宋体" w:hint="default"/>
                <w:b/>
                <w:bCs/>
                <w:sz w:val="18"/>
                <w:szCs w:val="18"/>
              </w:rPr>
              <w:t>有效期</w:t>
            </w:r>
            <w:r>
              <w:rPr>
                <w:rFonts w:ascii="宋体" w:hAnsi="宋体" w:cs="宋体" w:eastAsia="宋体" w:hint="default"/>
                <w:sz w:val="18"/>
                <w:szCs w:val="18"/>
              </w:rPr>
            </w:r>
          </w:p>
        </w:tc>
        <w:tc>
          <w:tcPr>
            <w:tcW w:w="4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公司名称</w:t>
            </w:r>
            <w:r>
              <w:rPr>
                <w:rFonts w:ascii="宋体" w:hAnsi="宋体" w:cs="宋体" w:eastAsia="宋体" w:hint="default"/>
                <w:sz w:val="18"/>
                <w:szCs w:val="18"/>
              </w:rPr>
            </w:r>
          </w:p>
        </w:tc>
      </w:tr>
      <w:tr>
        <w:trPr>
          <w:trHeight w:val="322" w:hRule="exact"/>
        </w:trPr>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Sumavision</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41</w:t>
            </w:r>
            <w:r>
              <w:rPr>
                <w:rFonts w:ascii="宋体" w:hAnsi="宋体" w:cs="宋体" w:eastAsia="宋体" w:hint="default"/>
                <w:spacing w:val="-43"/>
                <w:sz w:val="18"/>
                <w:szCs w:val="18"/>
              </w:rPr>
              <w:t> </w:t>
            </w:r>
            <w:r>
              <w:rPr>
                <w:rFonts w:ascii="宋体" w:hAnsi="宋体" w:cs="宋体" w:eastAsia="宋体" w:hint="default"/>
                <w:sz w:val="18"/>
                <w:szCs w:val="18"/>
              </w:rPr>
              <w:t>类</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2010-11-28</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2020-11-27</w:t>
            </w:r>
          </w:p>
        </w:tc>
        <w:tc>
          <w:tcPr>
            <w:tcW w:w="4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4" w:hRule="exact"/>
        </w:trPr>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Sumavision</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35</w:t>
            </w:r>
            <w:r>
              <w:rPr>
                <w:rFonts w:ascii="宋体" w:hAnsi="宋体" w:cs="宋体" w:eastAsia="宋体" w:hint="default"/>
                <w:spacing w:val="-43"/>
                <w:sz w:val="18"/>
                <w:szCs w:val="18"/>
              </w:rPr>
              <w:t> </w:t>
            </w:r>
            <w:r>
              <w:rPr>
                <w:rFonts w:ascii="宋体" w:hAnsi="宋体" w:cs="宋体" w:eastAsia="宋体" w:hint="default"/>
                <w:sz w:val="18"/>
                <w:szCs w:val="18"/>
              </w:rPr>
              <w:t>类</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2010-10-7</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2020-10-6</w:t>
            </w:r>
          </w:p>
        </w:tc>
        <w:tc>
          <w:tcPr>
            <w:tcW w:w="4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3</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SUMAVISION</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38</w:t>
            </w:r>
            <w:r>
              <w:rPr>
                <w:rFonts w:ascii="宋体" w:hAnsi="宋体" w:cs="宋体" w:eastAsia="宋体" w:hint="default"/>
                <w:spacing w:val="-43"/>
                <w:sz w:val="18"/>
                <w:szCs w:val="18"/>
              </w:rPr>
              <w:t> </w:t>
            </w:r>
            <w:r>
              <w:rPr>
                <w:rFonts w:ascii="宋体" w:hAnsi="宋体" w:cs="宋体" w:eastAsia="宋体" w:hint="default"/>
                <w:sz w:val="18"/>
                <w:szCs w:val="18"/>
              </w:rPr>
              <w:t>类</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2010-3-28</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2020-3-27</w:t>
            </w:r>
          </w:p>
        </w:tc>
        <w:tc>
          <w:tcPr>
            <w:tcW w:w="4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smsx</w:t>
            </w:r>
            <w:r>
              <w:rPr>
                <w:rFonts w:ascii="宋体" w:hAnsi="宋体" w:cs="宋体" w:eastAsia="宋体" w:hint="default"/>
                <w:spacing w:val="-43"/>
                <w:sz w:val="18"/>
                <w:szCs w:val="18"/>
              </w:rPr>
              <w:t> </w:t>
            </w:r>
            <w:r>
              <w:rPr>
                <w:rFonts w:ascii="宋体" w:hAnsi="宋体" w:cs="宋体" w:eastAsia="宋体" w:hint="default"/>
                <w:sz w:val="18"/>
                <w:szCs w:val="18"/>
              </w:rPr>
              <w:t>图文商标</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类</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2007-2-28</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2017-2-27</w:t>
            </w:r>
          </w:p>
        </w:tc>
        <w:tc>
          <w:tcPr>
            <w:tcW w:w="4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SUMAVISION</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类</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2008-4-28</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2018-4-27</w:t>
            </w:r>
          </w:p>
        </w:tc>
        <w:tc>
          <w:tcPr>
            <w:tcW w:w="4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6</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一种图形</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类</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2003-8-14</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2010-8-13</w:t>
            </w:r>
          </w:p>
        </w:tc>
        <w:tc>
          <w:tcPr>
            <w:tcW w:w="4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2" w:hRule="exact"/>
        </w:trPr>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chinic</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类</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2002-6-7</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2012-6-6</w:t>
            </w:r>
          </w:p>
        </w:tc>
        <w:tc>
          <w:tcPr>
            <w:tcW w:w="4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r>
        <w:trPr>
          <w:trHeight w:val="324" w:hRule="exact"/>
        </w:trPr>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8</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wushuang</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类</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2009-3-21</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2019-3-20</w:t>
            </w:r>
          </w:p>
        </w:tc>
        <w:tc>
          <w:tcPr>
            <w:tcW w:w="4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p>
        </w:tc>
      </w:tr>
    </w:tbl>
    <w:p>
      <w:pPr>
        <w:spacing w:line="240" w:lineRule="auto" w:before="12"/>
        <w:rPr>
          <w:rFonts w:ascii="宋体" w:hAnsi="宋体" w:cs="宋体" w:eastAsia="宋体" w:hint="default"/>
          <w:sz w:val="12"/>
          <w:szCs w:val="12"/>
        </w:rPr>
      </w:pPr>
    </w:p>
    <w:p>
      <w:pPr>
        <w:pStyle w:val="Heading6"/>
        <w:spacing w:line="240" w:lineRule="auto" w:before="26"/>
        <w:ind w:left="220" w:right="2886"/>
        <w:jc w:val="left"/>
      </w:pPr>
      <w:r>
        <w:rPr>
          <w:rFonts w:ascii="宋体" w:hAnsi="宋体" w:cs="宋体" w:eastAsia="宋体" w:hint="default"/>
        </w:rPr>
        <w:t>12</w:t>
      </w:r>
      <w:r>
        <w:rPr/>
        <w:t>、公司核心竞争优势</w:t>
      </w:r>
    </w:p>
    <w:p>
      <w:pPr>
        <w:spacing w:line="240" w:lineRule="auto" w:before="9"/>
        <w:rPr>
          <w:rFonts w:ascii="宋体" w:hAnsi="宋体" w:cs="宋体" w:eastAsia="宋体" w:hint="default"/>
          <w:sz w:val="23"/>
          <w:szCs w:val="23"/>
        </w:rPr>
      </w:pPr>
    </w:p>
    <w:p>
      <w:pPr>
        <w:pStyle w:val="Heading6"/>
        <w:spacing w:line="357" w:lineRule="auto" w:before="0"/>
        <w:ind w:left="220" w:right="719" w:firstLine="427"/>
        <w:jc w:val="both"/>
      </w:pPr>
      <w:r>
        <w:rPr/>
        <w:t>（</w:t>
      </w:r>
      <w:r>
        <w:rPr>
          <w:rFonts w:ascii="宋体" w:hAnsi="宋体" w:cs="宋体" w:eastAsia="宋体" w:hint="default"/>
        </w:rPr>
        <w:t>1</w:t>
      </w:r>
      <w:r>
        <w:rPr/>
        <w:t>）</w:t>
      </w:r>
      <w:r>
        <w:rPr>
          <w:spacing w:val="-43"/>
        </w:rPr>
        <w:t> </w:t>
      </w:r>
      <w:r>
        <w:rPr/>
        <w:t>公司在数字电视领域积累了丰富的优质客户资源，拥有较多省级网络客户。公司产品已经</w:t>
      </w:r>
      <w:r>
        <w:rPr/>
        <w:t> 进入全国</w:t>
      </w:r>
      <w:r>
        <w:rPr>
          <w:rFonts w:ascii="宋体" w:hAnsi="宋体" w:cs="宋体" w:eastAsia="宋体" w:hint="default"/>
        </w:rPr>
        <w:t>34</w:t>
      </w:r>
      <w:r>
        <w:rPr>
          <w:rFonts w:ascii="宋体" w:hAnsi="宋体" w:cs="宋体" w:eastAsia="宋体" w:hint="default"/>
          <w:spacing w:val="-1"/>
        </w:rPr>
        <w:t> </w:t>
      </w:r>
      <w:r>
        <w:rPr/>
        <w:t>个省级平台，广泛应用于国家广电总局、中央电视台、中国有线电视网络有限公司和北 </w:t>
      </w:r>
      <w:r>
        <w:rPr>
          <w:spacing w:val="-3"/>
        </w:rPr>
        <w:t>京、香港、上海、广东、广西、福建、江西、甘肃、贵州、云南、辽宁、吉林、河南、青海等省级广</w:t>
      </w:r>
      <w:r>
        <w:rPr>
          <w:spacing w:val="-92"/>
        </w:rPr>
        <w:t> </w:t>
      </w:r>
      <w:r>
        <w:rPr>
          <w:spacing w:val="-92"/>
        </w:rPr>
      </w:r>
      <w:r>
        <w:rPr/>
        <w:t>电干线网或中心系统。公司有线数字电视省级网络运营商的客户基础较好，省网整合之后，</w:t>
      </w:r>
      <w:r>
        <w:rPr>
          <w:sz w:val="21"/>
          <w:szCs w:val="21"/>
        </w:rPr>
        <w:t>为未来进</w:t>
      </w:r>
      <w:r>
        <w:rPr>
          <w:spacing w:val="-102"/>
          <w:sz w:val="21"/>
          <w:szCs w:val="21"/>
        </w:rPr>
        <w:t> </w:t>
      </w:r>
      <w:r>
        <w:rPr>
          <w:spacing w:val="-102"/>
          <w:sz w:val="21"/>
          <w:szCs w:val="21"/>
        </w:rPr>
      </w:r>
      <w:r>
        <w:rPr>
          <w:sz w:val="21"/>
          <w:szCs w:val="21"/>
        </w:rPr>
        <w:t>一步扩大市场奠定了良好基础</w:t>
      </w:r>
      <w:r>
        <w:rPr/>
        <w:t>。</w:t>
      </w:r>
    </w:p>
    <w:p>
      <w:pPr>
        <w:pStyle w:val="Heading6"/>
        <w:spacing w:line="357" w:lineRule="auto"/>
        <w:ind w:left="220" w:right="591" w:firstLine="427"/>
        <w:jc w:val="left"/>
      </w:pPr>
      <w:r>
        <w:rPr/>
        <w:t>（</w:t>
      </w:r>
      <w:r>
        <w:rPr>
          <w:rFonts w:ascii="宋体" w:hAnsi="宋体" w:cs="宋体" w:eastAsia="宋体" w:hint="default"/>
        </w:rPr>
        <w:t>2</w:t>
      </w:r>
      <w:r>
        <w:rPr/>
        <w:t>）</w:t>
      </w:r>
      <w:r>
        <w:rPr>
          <w:spacing w:val="-29"/>
        </w:rPr>
        <w:t> </w:t>
      </w:r>
      <w:r>
        <w:rPr/>
        <w:t>公司具有强大的技术研发实力和技术领先优势。公司掌握了数字电视条件接收系统和前端</w:t>
      </w:r>
      <w:r>
        <w:rPr/>
        <w:t> </w:t>
      </w:r>
      <w:r>
        <w:rPr>
          <w:spacing w:val="-5"/>
        </w:rPr>
        <w:t>设备的多项核心技术，包括数字电视条件接收技术、数字电视编解码技术、数字电视传输流复用技术、</w:t>
      </w:r>
      <w:r>
        <w:rPr>
          <w:spacing w:val="-111"/>
        </w:rPr>
        <w:t> </w:t>
      </w:r>
      <w:r>
        <w:rPr>
          <w:spacing w:val="-111"/>
        </w:rPr>
      </w:r>
      <w:r>
        <w:rPr>
          <w:spacing w:val="-3"/>
        </w:rPr>
        <w:t>数字电视调制技术、数字电视码流调整技术、数字电视数据播发技术等数字电视条件接收系统和前端</w:t>
      </w:r>
      <w:r>
        <w:rPr>
          <w:spacing w:val="-84"/>
        </w:rPr>
        <w:t> </w:t>
      </w:r>
      <w:r>
        <w:rPr>
          <w:spacing w:val="-84"/>
        </w:rPr>
      </w:r>
      <w:r>
        <w:rPr>
          <w:spacing w:val="-3"/>
        </w:rPr>
        <w:t>设备核心技术；通过自主研发，公司还掌握了数字电视中间件技术和电视彩信等增值业务技术，目前</w:t>
      </w:r>
      <w:r>
        <w:rPr>
          <w:spacing w:val="-83"/>
        </w:rPr>
        <w:t> </w:t>
      </w:r>
      <w:r>
        <w:rPr>
          <w:spacing w:val="-83"/>
        </w:rPr>
      </w:r>
      <w:r>
        <w:rPr/>
        <w:t>正在完善升级电视商务系统、电视彩信系统和数字版权管理系统新版本、中间件系统。</w:t>
      </w:r>
    </w:p>
    <w:p>
      <w:pPr>
        <w:pStyle w:val="Heading6"/>
        <w:spacing w:line="357" w:lineRule="auto"/>
        <w:ind w:left="220" w:right="717" w:firstLine="427"/>
        <w:jc w:val="both"/>
      </w:pPr>
      <w:r>
        <w:rPr/>
        <w:t>（</w:t>
      </w:r>
      <w:r>
        <w:rPr>
          <w:rFonts w:ascii="宋体" w:hAnsi="宋体" w:cs="宋体" w:eastAsia="宋体" w:hint="default"/>
        </w:rPr>
        <w:t>3</w:t>
      </w:r>
      <w:r>
        <w:rPr/>
        <w:t>）</w:t>
      </w:r>
      <w:r>
        <w:rPr>
          <w:spacing w:val="-15"/>
        </w:rPr>
        <w:t> </w:t>
      </w:r>
      <w:r>
        <w:rPr/>
        <w:t>公司建立了覆盖全国的直销和售后服务网络，同时拥有较高的品牌知名度。公司在全国</w:t>
      </w:r>
      <w:r>
        <w:rPr>
          <w:rFonts w:ascii="宋体" w:hAnsi="宋体" w:cs="宋体" w:eastAsia="宋体" w:hint="default"/>
        </w:rPr>
        <w:t>5 </w:t>
      </w:r>
      <w:r>
        <w:rPr/>
        <w:t>大区域建立了</w:t>
      </w:r>
      <w:r>
        <w:rPr>
          <w:rFonts w:ascii="宋体" w:hAnsi="宋体" w:cs="宋体" w:eastAsia="宋体" w:hint="default"/>
        </w:rPr>
        <w:t>23 </w:t>
      </w:r>
      <w:r>
        <w:rPr/>
        <w:t>个办事处，为运营商提供“常在身边”的沟通渠道，同时凭借公司强大的技术实力 </w:t>
      </w:r>
      <w:r>
        <w:rPr>
          <w:spacing w:val="-3"/>
        </w:rPr>
        <w:t>和齐全的产品线，可以满足省级网络运营商更多的一站式服务需求，为其提供整体解决方案。公司的</w:t>
      </w:r>
      <w:r>
        <w:rPr>
          <w:spacing w:val="-84"/>
        </w:rPr>
        <w:t> </w:t>
      </w:r>
      <w:r>
        <w:rPr>
          <w:spacing w:val="-84"/>
        </w:rPr>
      </w:r>
      <w:r>
        <w:rPr>
          <w:spacing w:val="-3"/>
        </w:rPr>
        <w:t>产品已服务了众多的省级、市级以及区县级有线网络运营商，积累了良好的口碑，树立了良好的品牌</w:t>
      </w:r>
      <w:r>
        <w:rPr>
          <w:spacing w:val="-84"/>
        </w:rPr>
        <w:t> </w:t>
      </w:r>
      <w:r>
        <w:rPr>
          <w:spacing w:val="-84"/>
        </w:rPr>
      </w:r>
      <w:r>
        <w:rPr>
          <w:spacing w:val="-3"/>
        </w:rPr>
        <w:t>形象。凭借完善的市场营销网络、便利的一站式服务与整体解决方案、良好的品牌形象与知名度，公</w:t>
      </w:r>
      <w:r>
        <w:rPr>
          <w:spacing w:val="-84"/>
        </w:rPr>
        <w:t> </w:t>
      </w:r>
      <w:r>
        <w:rPr>
          <w:spacing w:val="-84"/>
        </w:rPr>
      </w:r>
      <w:r>
        <w:rPr/>
        <w:t>司在市县级、省级客户中具有较好的满意度和忠诚度。</w:t>
      </w:r>
    </w:p>
    <w:p>
      <w:pPr>
        <w:pStyle w:val="Heading6"/>
        <w:spacing w:line="240" w:lineRule="auto" w:before="192"/>
        <w:ind w:left="220" w:right="2886"/>
        <w:jc w:val="left"/>
      </w:pPr>
      <w:r>
        <w:rPr>
          <w:rFonts w:ascii="宋体" w:hAnsi="宋体" w:cs="宋体" w:eastAsia="宋体" w:hint="default"/>
        </w:rPr>
        <w:t>13</w:t>
      </w:r>
      <w:r>
        <w:rPr/>
        <w:t>、主要控股子公司的经营情况及业绩</w:t>
      </w:r>
    </w:p>
    <w:p>
      <w:pPr>
        <w:spacing w:line="240" w:lineRule="auto" w:before="9"/>
        <w:rPr>
          <w:rFonts w:ascii="宋体" w:hAnsi="宋体" w:cs="宋体" w:eastAsia="宋体" w:hint="default"/>
          <w:sz w:val="20"/>
          <w:szCs w:val="20"/>
        </w:rPr>
      </w:pPr>
    </w:p>
    <w:tbl>
      <w:tblPr>
        <w:tblW w:w="0" w:type="auto"/>
        <w:jc w:val="left"/>
        <w:tblInd w:w="200" w:type="dxa"/>
        <w:tblLayout w:type="fixed"/>
        <w:tblCellMar>
          <w:top w:w="0" w:type="dxa"/>
          <w:left w:w="0" w:type="dxa"/>
          <w:bottom w:w="0" w:type="dxa"/>
          <w:right w:w="0" w:type="dxa"/>
        </w:tblCellMar>
        <w:tblLook w:val="01E0"/>
      </w:tblPr>
      <w:tblGrid>
        <w:gridCol w:w="3613"/>
        <w:gridCol w:w="1790"/>
        <w:gridCol w:w="2268"/>
        <w:gridCol w:w="2693"/>
      </w:tblGrid>
      <w:tr>
        <w:trPr>
          <w:trHeight w:val="322" w:hRule="exact"/>
        </w:trPr>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27"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66"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年净利润</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778"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年净利润</w:t>
            </w:r>
          </w:p>
        </w:tc>
      </w:tr>
    </w:tbl>
    <w:p>
      <w:pPr>
        <w:spacing w:after="0" w:line="240" w:lineRule="auto"/>
        <w:jc w:val="left"/>
        <w:rPr>
          <w:rFonts w:ascii="宋体" w:hAnsi="宋体" w:cs="宋体" w:eastAsia="宋体" w:hint="default"/>
          <w:sz w:val="18"/>
          <w:szCs w:val="18"/>
        </w:rPr>
        <w:sectPr>
          <w:pgSz w:w="11910" w:h="16840"/>
          <w:pgMar w:header="877" w:footer="1186" w:top="1060" w:bottom="1380" w:left="500" w:right="0"/>
        </w:sectPr>
      </w:pPr>
    </w:p>
    <w:p>
      <w:pPr>
        <w:spacing w:line="240" w:lineRule="auto" w:before="11"/>
        <w:rPr>
          <w:rFonts w:ascii="宋体" w:hAnsi="宋体" w:cs="宋体" w:eastAsia="宋体" w:hint="default"/>
          <w:sz w:val="2"/>
          <w:szCs w:val="2"/>
        </w:rPr>
      </w:pPr>
    </w:p>
    <w:tbl>
      <w:tblPr>
        <w:tblW w:w="0" w:type="auto"/>
        <w:jc w:val="left"/>
        <w:tblInd w:w="120" w:type="dxa"/>
        <w:tblLayout w:type="fixed"/>
        <w:tblCellMar>
          <w:top w:w="0" w:type="dxa"/>
          <w:left w:w="0" w:type="dxa"/>
          <w:bottom w:w="0" w:type="dxa"/>
          <w:right w:w="0" w:type="dxa"/>
        </w:tblCellMar>
        <w:tblLook w:val="01E0"/>
      </w:tblPr>
      <w:tblGrid>
        <w:gridCol w:w="3613"/>
        <w:gridCol w:w="1790"/>
        <w:gridCol w:w="2268"/>
        <w:gridCol w:w="2693"/>
      </w:tblGrid>
      <w:tr>
        <w:trPr>
          <w:trHeight w:val="324" w:hRule="exact"/>
        </w:trPr>
        <w:tc>
          <w:tcPr>
            <w:tcW w:w="361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北京数码视讯软件技术发展有限公司</w:t>
            </w:r>
          </w:p>
        </w:tc>
        <w:tc>
          <w:tcPr>
            <w:tcW w:w="179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100%</w:t>
            </w:r>
          </w:p>
        </w:tc>
        <w:tc>
          <w:tcPr>
            <w:tcW w:w="226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37,814,527.67</w:t>
            </w:r>
          </w:p>
        </w:tc>
        <w:tc>
          <w:tcPr>
            <w:tcW w:w="269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-7,257,074.23</w:t>
            </w:r>
          </w:p>
        </w:tc>
      </w:tr>
      <w:tr>
        <w:trPr>
          <w:trHeight w:val="324" w:hRule="exact"/>
        </w:trPr>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鼎点视讯科技有限公司</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100%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-430,093.22</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sz w:val="18"/>
              </w:rPr>
              <w:t>0.00</w:t>
            </w:r>
          </w:p>
        </w:tc>
      </w:tr>
      <w:tr>
        <w:trPr>
          <w:trHeight w:val="322" w:hRule="exact"/>
        </w:trPr>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北京数码视讯建设发展有限公司</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100%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-6,400.00</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sz w:val="18"/>
              </w:rPr>
              <w:t>0.00</w:t>
            </w:r>
          </w:p>
        </w:tc>
      </w:tr>
      <w:tr>
        <w:trPr>
          <w:trHeight w:val="322" w:hRule="exact"/>
        </w:trPr>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北京星际无双文化传媒有限公司</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100%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-1,287.02</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sz w:val="18"/>
              </w:rPr>
              <w:t>0.00</w:t>
            </w:r>
          </w:p>
        </w:tc>
      </w:tr>
      <w:tr>
        <w:trPr>
          <w:trHeight w:val="322" w:hRule="exact"/>
        </w:trPr>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北京数码视讯通信技术发展有限公司</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51%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-13,575.58</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sz w:val="18"/>
              </w:rPr>
              <w:t>0.00</w:t>
            </w:r>
          </w:p>
        </w:tc>
      </w:tr>
    </w:tbl>
    <w:p>
      <w:pPr>
        <w:pStyle w:val="Heading6"/>
        <w:spacing w:line="240" w:lineRule="auto" w:before="39"/>
        <w:ind w:left="560" w:right="0"/>
        <w:jc w:val="left"/>
      </w:pPr>
      <w:r>
        <w:rPr/>
        <w:pict>
          <v:group style="position:absolute;margin-left:34.560001pt;margin-top:-80.894379pt;width:526.3pt;height:.1pt;mso-position-horizontal-relative:page;mso-position-vertical-relative:paragraph;z-index:-1440808" coordorigin="691,-1618" coordsize="10526,2">
            <v:shape style="position:absolute;left:691;top:-1618;width:10526;height:2" coordorigin="691,-1618" coordsize="10526,0" path="m691,-1618l11217,-1618e" filled="false" stroked="true" strokeweight=".72pt" strokecolor="#000000">
              <v:path arrowok="t"/>
            </v:shape>
            <w10:wrap type="none"/>
          </v:group>
        </w:pict>
      </w:r>
      <w:r>
        <w:rPr/>
        <w:t>报告期内，公司控股子公司均纳入合并范围，子公司经营情况如下：</w:t>
      </w:r>
    </w:p>
    <w:p>
      <w:pPr>
        <w:pStyle w:val="Heading6"/>
        <w:spacing w:line="357" w:lineRule="auto" w:before="154"/>
        <w:ind w:left="560" w:right="0" w:hanging="420"/>
        <w:jc w:val="left"/>
      </w:pPr>
      <w:r>
        <w:rPr/>
        <w:t>（</w:t>
      </w:r>
      <w:r>
        <w:rPr>
          <w:rFonts w:ascii="宋体" w:hAnsi="宋体" w:cs="宋体" w:eastAsia="宋体" w:hint="default"/>
        </w:rPr>
        <w:t>1</w:t>
      </w:r>
      <w:r>
        <w:rPr/>
        <w:t>）北京数码视讯软件技术发展有限公司</w:t>
      </w:r>
      <w:r>
        <w:rPr>
          <w:rFonts w:ascii="宋体" w:hAnsi="宋体" w:cs="宋体" w:eastAsia="宋体" w:hint="default"/>
        </w:rPr>
        <w:t>(</w:t>
      </w:r>
      <w:r>
        <w:rPr/>
        <w:t>以下简称“软件公司”</w:t>
      </w:r>
      <w:r>
        <w:rPr>
          <w:rFonts w:ascii="宋体" w:hAnsi="宋体" w:cs="宋体" w:eastAsia="宋体" w:hint="default"/>
        </w:rPr>
        <w:t>) </w:t>
      </w:r>
      <w:r>
        <w:rPr>
          <w:spacing w:val="-5"/>
        </w:rPr>
        <w:t>截止</w:t>
      </w:r>
      <w:r>
        <w:rPr>
          <w:rFonts w:ascii="宋体" w:hAnsi="宋体" w:cs="宋体" w:eastAsia="宋体" w:hint="default"/>
          <w:spacing w:val="-5"/>
        </w:rPr>
        <w:t>2010</w:t>
      </w:r>
      <w:r>
        <w:rPr>
          <w:spacing w:val="-5"/>
        </w:rPr>
        <w:t>年</w:t>
      </w:r>
      <w:r>
        <w:rPr>
          <w:rFonts w:ascii="宋体" w:hAnsi="宋体" w:cs="宋体" w:eastAsia="宋体" w:hint="default"/>
          <w:spacing w:val="-5"/>
        </w:rPr>
        <w:t>12</w:t>
      </w:r>
      <w:r>
        <w:rPr>
          <w:spacing w:val="-5"/>
        </w:rPr>
        <w:t>月</w:t>
      </w:r>
      <w:r>
        <w:rPr>
          <w:rFonts w:ascii="宋体" w:hAnsi="宋体" w:cs="宋体" w:eastAsia="宋体" w:hint="default"/>
          <w:spacing w:val="-5"/>
        </w:rPr>
        <w:t>31</w:t>
      </w:r>
      <w:r>
        <w:rPr>
          <w:spacing w:val="-5"/>
        </w:rPr>
        <w:t>日，软件公司总资产</w:t>
      </w:r>
      <w:r>
        <w:rPr>
          <w:rFonts w:ascii="宋体" w:hAnsi="宋体" w:cs="宋体" w:eastAsia="宋体" w:hint="default"/>
          <w:spacing w:val="-5"/>
        </w:rPr>
        <w:t>20,036.54</w:t>
      </w:r>
      <w:r>
        <w:rPr>
          <w:spacing w:val="-5"/>
        </w:rPr>
        <w:t>万元，净资产</w:t>
      </w:r>
      <w:r>
        <w:rPr>
          <w:rFonts w:ascii="宋体" w:hAnsi="宋体" w:cs="宋体" w:eastAsia="宋体" w:hint="default"/>
          <w:spacing w:val="-5"/>
        </w:rPr>
        <w:t>13,056.60</w:t>
      </w:r>
      <w:r>
        <w:rPr>
          <w:spacing w:val="-5"/>
        </w:rPr>
        <w:t>万元，分别增长</w:t>
      </w:r>
      <w:r>
        <w:rPr>
          <w:rFonts w:ascii="宋体" w:hAnsi="宋体" w:cs="宋体" w:eastAsia="宋体" w:hint="default"/>
          <w:spacing w:val="-5"/>
        </w:rPr>
        <w:t>112.66%</w:t>
      </w:r>
      <w:r>
        <w:rPr>
          <w:spacing w:val="-5"/>
        </w:rPr>
        <w:t>、</w:t>
      </w:r>
    </w:p>
    <w:p>
      <w:pPr>
        <w:pStyle w:val="Heading6"/>
        <w:spacing w:line="357" w:lineRule="auto"/>
        <w:ind w:right="0"/>
        <w:jc w:val="left"/>
      </w:pPr>
      <w:r>
        <w:rPr>
          <w:rFonts w:ascii="宋体" w:hAnsi="宋体" w:cs="宋体" w:eastAsia="宋体" w:hint="default"/>
          <w:spacing w:val="-2"/>
        </w:rPr>
        <w:t>40.77%</w:t>
      </w:r>
      <w:r>
        <w:rPr>
          <w:spacing w:val="-2"/>
        </w:rPr>
        <w:t>。</w:t>
      </w:r>
      <w:r>
        <w:rPr>
          <w:rFonts w:ascii="宋体" w:hAnsi="宋体" w:cs="宋体" w:eastAsia="宋体" w:hint="default"/>
          <w:spacing w:val="-2"/>
        </w:rPr>
        <w:t>2010</w:t>
      </w:r>
      <w:r>
        <w:rPr>
          <w:spacing w:val="-2"/>
        </w:rPr>
        <w:t>年度实现营业收入</w:t>
      </w:r>
      <w:r>
        <w:rPr>
          <w:rFonts w:ascii="宋体" w:hAnsi="宋体" w:cs="宋体" w:eastAsia="宋体" w:hint="default"/>
          <w:spacing w:val="-2"/>
        </w:rPr>
        <w:t>8,433.28</w:t>
      </w:r>
      <w:r>
        <w:rPr>
          <w:spacing w:val="-2"/>
        </w:rPr>
        <w:t>万元，营业利润</w:t>
      </w:r>
      <w:r>
        <w:rPr>
          <w:rFonts w:ascii="宋体" w:hAnsi="宋体" w:cs="宋体" w:eastAsia="宋体" w:hint="default"/>
          <w:spacing w:val="-2"/>
        </w:rPr>
        <w:t>2,055.16</w:t>
      </w:r>
      <w:r>
        <w:rPr>
          <w:spacing w:val="-2"/>
        </w:rPr>
        <w:t>万元，净利润</w:t>
      </w:r>
      <w:r>
        <w:rPr>
          <w:rFonts w:ascii="宋体" w:hAnsi="宋体" w:cs="宋体" w:eastAsia="宋体" w:hint="default"/>
          <w:spacing w:val="-2"/>
        </w:rPr>
        <w:t>3,781.45</w:t>
      </w:r>
      <w:r>
        <w:rPr>
          <w:spacing w:val="-2"/>
        </w:rPr>
        <w:t>万元，比去</w:t>
      </w:r>
      <w:r>
        <w:rPr>
          <w:spacing w:val="-95"/>
        </w:rPr>
        <w:t> </w:t>
      </w:r>
      <w:r>
        <w:rPr>
          <w:spacing w:val="-95"/>
        </w:rPr>
      </w:r>
      <w:r>
        <w:rPr/>
        <w:t>年同期相比分别增长</w:t>
      </w:r>
      <w:r>
        <w:rPr>
          <w:rFonts w:ascii="宋体" w:hAnsi="宋体" w:cs="宋体" w:eastAsia="宋体" w:hint="default"/>
        </w:rPr>
        <w:t>2129.87%</w:t>
      </w:r>
      <w:r>
        <w:rPr/>
        <w:t>、</w:t>
      </w:r>
      <w:r>
        <w:rPr>
          <w:rFonts w:ascii="宋体" w:hAnsi="宋体" w:cs="宋体" w:eastAsia="宋体" w:hint="default"/>
        </w:rPr>
        <w:t>376.24%</w:t>
      </w:r>
      <w:r>
        <w:rPr/>
        <w:t>、</w:t>
      </w:r>
      <w:r>
        <w:rPr>
          <w:rFonts w:ascii="宋体" w:hAnsi="宋体" w:cs="宋体" w:eastAsia="宋体" w:hint="default"/>
        </w:rPr>
        <w:t>621.07%</w:t>
      </w:r>
      <w:r>
        <w:rPr/>
        <w:t>。</w:t>
      </w:r>
    </w:p>
    <w:p>
      <w:pPr>
        <w:pStyle w:val="Heading6"/>
        <w:spacing w:line="240" w:lineRule="auto" w:before="37"/>
        <w:ind w:right="0"/>
        <w:jc w:val="left"/>
        <w:rPr>
          <w:rFonts w:ascii="宋体" w:hAnsi="宋体" w:cs="宋体" w:eastAsia="宋体" w:hint="default"/>
        </w:rPr>
      </w:pPr>
      <w:r>
        <w:rPr/>
        <w:t>（</w:t>
      </w:r>
      <w:r>
        <w:rPr>
          <w:rFonts w:ascii="宋体" w:hAnsi="宋体" w:cs="宋体" w:eastAsia="宋体" w:hint="default"/>
        </w:rPr>
        <w:t>2</w:t>
      </w:r>
      <w:r>
        <w:rPr/>
        <w:t>）鼎点视讯科技有限公司</w:t>
      </w:r>
      <w:r>
        <w:rPr>
          <w:rFonts w:ascii="宋体" w:hAnsi="宋体" w:cs="宋体" w:eastAsia="宋体" w:hint="default"/>
        </w:rPr>
        <w:t>(</w:t>
      </w:r>
      <w:r>
        <w:rPr/>
        <w:t>以下简称“鼎点视讯”</w:t>
      </w:r>
      <w:r>
        <w:rPr>
          <w:rFonts w:ascii="宋体" w:hAnsi="宋体" w:cs="宋体" w:eastAsia="宋体" w:hint="default"/>
        </w:rPr>
        <w:t>)</w:t>
      </w:r>
    </w:p>
    <w:p>
      <w:pPr>
        <w:pStyle w:val="Heading6"/>
        <w:spacing w:line="357" w:lineRule="auto" w:before="154"/>
        <w:ind w:right="716" w:firstLine="420"/>
        <w:jc w:val="both"/>
      </w:pPr>
      <w:r>
        <w:rPr/>
        <w:t>截止</w:t>
      </w:r>
      <w:r>
        <w:rPr>
          <w:rFonts w:ascii="宋体" w:hAnsi="宋体" w:cs="宋体" w:eastAsia="宋体" w:hint="default"/>
        </w:rPr>
        <w:t>2010</w:t>
      </w:r>
      <w:r>
        <w:rPr/>
        <w:t>年</w:t>
      </w:r>
      <w:r>
        <w:rPr>
          <w:rFonts w:ascii="宋体" w:hAnsi="宋体" w:cs="宋体" w:eastAsia="宋体" w:hint="default"/>
        </w:rPr>
        <w:t>12</w:t>
      </w:r>
      <w:r>
        <w:rPr/>
        <w:t>月</w:t>
      </w:r>
      <w:r>
        <w:rPr>
          <w:rFonts w:ascii="宋体" w:hAnsi="宋体" w:cs="宋体" w:eastAsia="宋体" w:hint="default"/>
        </w:rPr>
        <w:t>31</w:t>
      </w:r>
      <w:r>
        <w:rPr/>
        <w:t>日，鼎点视讯总资产</w:t>
      </w:r>
      <w:r>
        <w:rPr>
          <w:rFonts w:ascii="宋体" w:hAnsi="宋体" w:cs="宋体" w:eastAsia="宋体" w:hint="default"/>
        </w:rPr>
        <w:t>10,029.62</w:t>
      </w:r>
      <w:r>
        <w:rPr/>
        <w:t>万元，净资产</w:t>
      </w:r>
      <w:r>
        <w:rPr>
          <w:rFonts w:ascii="宋体" w:hAnsi="宋体" w:cs="宋体" w:eastAsia="宋体" w:hint="default"/>
        </w:rPr>
        <w:t>9,956.99</w:t>
      </w:r>
      <w:r>
        <w:rPr/>
        <w:t>万元。</w:t>
      </w:r>
      <w:r>
        <w:rPr>
          <w:rFonts w:ascii="宋体" w:hAnsi="宋体" w:cs="宋体" w:eastAsia="宋体" w:hint="default"/>
        </w:rPr>
        <w:t>2010</w:t>
      </w:r>
      <w:r>
        <w:rPr/>
        <w:t>年度实现营 业收入</w:t>
      </w:r>
      <w:r>
        <w:rPr>
          <w:rFonts w:ascii="宋体" w:hAnsi="宋体" w:cs="宋体" w:eastAsia="宋体" w:hint="default"/>
        </w:rPr>
        <w:t>11.45</w:t>
      </w:r>
      <w:r>
        <w:rPr/>
        <w:t>万元，营业利润</w:t>
      </w:r>
      <w:r>
        <w:rPr>
          <w:rFonts w:ascii="宋体" w:hAnsi="宋体" w:cs="宋体" w:eastAsia="宋体" w:hint="default"/>
        </w:rPr>
        <w:t>-43.01</w:t>
      </w:r>
      <w:r>
        <w:rPr/>
        <w:t>万元，净利润</w:t>
      </w:r>
      <w:r>
        <w:rPr>
          <w:rFonts w:ascii="宋体" w:hAnsi="宋体" w:cs="宋体" w:eastAsia="宋体" w:hint="default"/>
        </w:rPr>
        <w:t>-43.01</w:t>
      </w:r>
      <w:r>
        <w:rPr/>
        <w:t>万元。</w:t>
      </w:r>
    </w:p>
    <w:p>
      <w:pPr>
        <w:pStyle w:val="Heading6"/>
        <w:spacing w:line="357" w:lineRule="auto"/>
        <w:ind w:left="560" w:right="711" w:hanging="420"/>
        <w:jc w:val="left"/>
        <w:rPr>
          <w:rFonts w:ascii="宋体" w:hAnsi="宋体" w:cs="宋体" w:eastAsia="宋体" w:hint="default"/>
        </w:rPr>
      </w:pPr>
      <w:r>
        <w:rPr/>
        <w:t>（</w:t>
      </w:r>
      <w:r>
        <w:rPr>
          <w:rFonts w:ascii="宋体" w:hAnsi="宋体" w:cs="宋体" w:eastAsia="宋体" w:hint="default"/>
        </w:rPr>
        <w:t>3</w:t>
      </w:r>
      <w:r>
        <w:rPr/>
        <w:t>）北京数码视讯建设发展有限公司</w:t>
      </w:r>
      <w:r>
        <w:rPr>
          <w:rFonts w:ascii="宋体" w:hAnsi="宋体" w:cs="宋体" w:eastAsia="宋体" w:hint="default"/>
        </w:rPr>
        <w:t>(</w:t>
      </w:r>
      <w:r>
        <w:rPr/>
        <w:t>以下简称“建设公司”</w:t>
      </w:r>
      <w:r>
        <w:rPr>
          <w:rFonts w:ascii="宋体" w:hAnsi="宋体" w:cs="宋体" w:eastAsia="宋体" w:hint="default"/>
        </w:rPr>
        <w:t>) </w:t>
      </w:r>
      <w:r>
        <w:rPr>
          <w:spacing w:val="-3"/>
        </w:rPr>
        <w:t>截止</w:t>
      </w:r>
      <w:r>
        <w:rPr>
          <w:rFonts w:ascii="宋体" w:hAnsi="宋体" w:cs="宋体" w:eastAsia="宋体" w:hint="default"/>
          <w:spacing w:val="-3"/>
        </w:rPr>
        <w:t>2010</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日，建设公司总资产</w:t>
      </w:r>
      <w:r>
        <w:rPr>
          <w:rFonts w:ascii="宋体" w:hAnsi="宋体" w:cs="宋体" w:eastAsia="宋体" w:hint="default"/>
          <w:spacing w:val="-3"/>
        </w:rPr>
        <w:t>600</w:t>
      </w:r>
      <w:r>
        <w:rPr>
          <w:spacing w:val="-3"/>
        </w:rPr>
        <w:t>万元，净资产</w:t>
      </w:r>
      <w:r>
        <w:rPr>
          <w:rFonts w:ascii="宋体" w:hAnsi="宋体" w:cs="宋体" w:eastAsia="宋体" w:hint="default"/>
          <w:spacing w:val="-3"/>
        </w:rPr>
        <w:t>599.36</w:t>
      </w:r>
      <w:r>
        <w:rPr>
          <w:spacing w:val="-3"/>
        </w:rPr>
        <w:t>万元。</w:t>
      </w:r>
      <w:r>
        <w:rPr>
          <w:rFonts w:ascii="宋体" w:hAnsi="宋体" w:cs="宋体" w:eastAsia="宋体" w:hint="default"/>
          <w:spacing w:val="-3"/>
        </w:rPr>
        <w:t>2010</w:t>
      </w:r>
      <w:r>
        <w:rPr>
          <w:spacing w:val="-3"/>
        </w:rPr>
        <w:t>年度实现营业收入</w:t>
      </w:r>
      <w:r>
        <w:rPr>
          <w:rFonts w:ascii="宋体" w:hAnsi="宋体" w:cs="宋体" w:eastAsia="宋体" w:hint="default"/>
          <w:spacing w:val="-3"/>
        </w:rPr>
        <w:t>0.00</w:t>
      </w:r>
    </w:p>
    <w:p>
      <w:pPr>
        <w:pStyle w:val="Heading6"/>
        <w:spacing w:line="240" w:lineRule="auto"/>
        <w:ind w:right="0"/>
        <w:jc w:val="left"/>
      </w:pPr>
      <w:r>
        <w:rPr/>
        <w:t>万元，营业利润</w:t>
      </w:r>
      <w:r>
        <w:rPr>
          <w:rFonts w:ascii="宋体" w:hAnsi="宋体" w:cs="宋体" w:eastAsia="宋体" w:hint="default"/>
        </w:rPr>
        <w:t>-0.64</w:t>
      </w:r>
      <w:r>
        <w:rPr/>
        <w:t>万元，净利润</w:t>
      </w:r>
      <w:r>
        <w:rPr>
          <w:rFonts w:ascii="宋体" w:hAnsi="宋体" w:cs="宋体" w:eastAsia="宋体" w:hint="default"/>
        </w:rPr>
        <w:t>-0.64</w:t>
      </w:r>
      <w:r>
        <w:rPr/>
        <w:t>万元。</w:t>
      </w:r>
    </w:p>
    <w:p>
      <w:pPr>
        <w:pStyle w:val="Heading6"/>
        <w:spacing w:line="357" w:lineRule="auto" w:before="154"/>
        <w:ind w:left="560" w:right="0" w:hanging="420"/>
        <w:jc w:val="left"/>
      </w:pPr>
      <w:r>
        <w:rPr/>
        <w:t>（</w:t>
      </w:r>
      <w:r>
        <w:rPr>
          <w:rFonts w:ascii="宋体" w:hAnsi="宋体" w:cs="宋体" w:eastAsia="宋体" w:hint="default"/>
        </w:rPr>
        <w:t>4</w:t>
      </w:r>
      <w:r>
        <w:rPr/>
        <w:t>）北京星际无双文化传媒有限公司</w:t>
      </w:r>
      <w:r>
        <w:rPr>
          <w:rFonts w:ascii="宋体" w:hAnsi="宋体" w:cs="宋体" w:eastAsia="宋体" w:hint="default"/>
        </w:rPr>
        <w:t>(</w:t>
      </w:r>
      <w:r>
        <w:rPr/>
        <w:t>以下简称“星际无双”</w:t>
      </w:r>
      <w:r>
        <w:rPr>
          <w:rFonts w:ascii="宋体" w:hAnsi="宋体" w:cs="宋体" w:eastAsia="宋体" w:hint="default"/>
        </w:rPr>
        <w:t>) </w:t>
      </w:r>
      <w:r>
        <w:rPr>
          <w:spacing w:val="-1"/>
        </w:rPr>
        <w:t>截止</w:t>
      </w:r>
      <w:r>
        <w:rPr>
          <w:rFonts w:ascii="宋体" w:hAnsi="宋体" w:cs="宋体" w:eastAsia="宋体" w:hint="default"/>
          <w:spacing w:val="-1"/>
        </w:rPr>
        <w:t>2010</w:t>
      </w:r>
      <w:r>
        <w:rPr>
          <w:spacing w:val="-1"/>
        </w:rPr>
        <w:t>年</w:t>
      </w:r>
      <w:r>
        <w:rPr>
          <w:rFonts w:ascii="宋体" w:hAnsi="宋体" w:cs="宋体" w:eastAsia="宋体" w:hint="default"/>
          <w:spacing w:val="-1"/>
        </w:rPr>
        <w:t>12</w:t>
      </w:r>
      <w:r>
        <w:rPr>
          <w:spacing w:val="-1"/>
        </w:rPr>
        <w:t>月</w:t>
      </w:r>
      <w:r>
        <w:rPr>
          <w:rFonts w:ascii="宋体" w:hAnsi="宋体" w:cs="宋体" w:eastAsia="宋体" w:hint="default"/>
          <w:spacing w:val="-1"/>
        </w:rPr>
        <w:t>31</w:t>
      </w:r>
      <w:r>
        <w:rPr>
          <w:spacing w:val="-1"/>
        </w:rPr>
        <w:t>日，星际无双总资产</w:t>
      </w:r>
      <w:r>
        <w:rPr>
          <w:rFonts w:ascii="宋体" w:hAnsi="宋体" w:cs="宋体" w:eastAsia="宋体" w:hint="default"/>
          <w:spacing w:val="-1"/>
        </w:rPr>
        <w:t>499.87</w:t>
      </w:r>
      <w:r>
        <w:rPr>
          <w:spacing w:val="-1"/>
        </w:rPr>
        <w:t>万元，净资产</w:t>
      </w:r>
      <w:r>
        <w:rPr>
          <w:rFonts w:ascii="宋体" w:hAnsi="宋体" w:cs="宋体" w:eastAsia="宋体" w:hint="default"/>
          <w:spacing w:val="-1"/>
        </w:rPr>
        <w:t>499.87</w:t>
      </w:r>
      <w:r>
        <w:rPr>
          <w:spacing w:val="-1"/>
        </w:rPr>
        <w:t>万元。</w:t>
      </w:r>
      <w:r>
        <w:rPr>
          <w:rFonts w:ascii="宋体" w:hAnsi="宋体" w:cs="宋体" w:eastAsia="宋体" w:hint="default"/>
          <w:spacing w:val="-1"/>
        </w:rPr>
        <w:t>2010</w:t>
      </w:r>
      <w:r>
        <w:rPr>
          <w:spacing w:val="-1"/>
        </w:rPr>
        <w:t>年度实现营业收入</w:t>
      </w:r>
    </w:p>
    <w:p>
      <w:pPr>
        <w:pStyle w:val="Heading6"/>
        <w:spacing w:line="240" w:lineRule="auto"/>
        <w:ind w:right="0"/>
        <w:jc w:val="left"/>
      </w:pPr>
      <w:r>
        <w:rPr>
          <w:rFonts w:ascii="宋体" w:hAnsi="宋体" w:cs="宋体" w:eastAsia="宋体" w:hint="default"/>
        </w:rPr>
        <w:t>0.00</w:t>
      </w:r>
      <w:r>
        <w:rPr/>
        <w:t>万元，营业利润</w:t>
      </w:r>
      <w:r>
        <w:rPr>
          <w:rFonts w:ascii="宋体" w:hAnsi="宋体" w:cs="宋体" w:eastAsia="宋体" w:hint="default"/>
        </w:rPr>
        <w:t>-0.13</w:t>
      </w:r>
      <w:r>
        <w:rPr/>
        <w:t>万元，净利润</w:t>
      </w:r>
      <w:r>
        <w:rPr>
          <w:rFonts w:ascii="宋体" w:hAnsi="宋体" w:cs="宋体" w:eastAsia="宋体" w:hint="default"/>
        </w:rPr>
        <w:t>-0.13</w:t>
      </w:r>
      <w:r>
        <w:rPr/>
        <w:t>万元。</w:t>
      </w:r>
    </w:p>
    <w:p>
      <w:pPr>
        <w:pStyle w:val="Heading6"/>
        <w:spacing w:line="357" w:lineRule="auto" w:before="154"/>
        <w:ind w:left="560" w:right="0" w:hanging="420"/>
        <w:jc w:val="left"/>
      </w:pPr>
      <w:r>
        <w:rPr/>
        <w:t>（</w:t>
      </w:r>
      <w:r>
        <w:rPr>
          <w:rFonts w:ascii="宋体" w:hAnsi="宋体" w:cs="宋体" w:eastAsia="宋体" w:hint="default"/>
        </w:rPr>
        <w:t>5</w:t>
      </w:r>
      <w:r>
        <w:rPr/>
        <w:t>）北京数码视讯通信技术发展有限公司</w:t>
      </w:r>
      <w:r>
        <w:rPr>
          <w:rFonts w:ascii="宋体" w:hAnsi="宋体" w:cs="宋体" w:eastAsia="宋体" w:hint="default"/>
        </w:rPr>
        <w:t>(</w:t>
      </w:r>
      <w:r>
        <w:rPr/>
        <w:t>以下简称“通信公司”</w:t>
      </w:r>
      <w:r>
        <w:rPr>
          <w:rFonts w:ascii="宋体" w:hAnsi="宋体" w:cs="宋体" w:eastAsia="宋体" w:hint="default"/>
        </w:rPr>
        <w:t>) </w:t>
      </w:r>
      <w:r>
        <w:rPr>
          <w:spacing w:val="-1"/>
        </w:rPr>
        <w:t>截止</w:t>
      </w:r>
      <w:r>
        <w:rPr>
          <w:rFonts w:ascii="宋体" w:hAnsi="宋体" w:cs="宋体" w:eastAsia="宋体" w:hint="default"/>
          <w:spacing w:val="-1"/>
        </w:rPr>
        <w:t>2010</w:t>
      </w:r>
      <w:r>
        <w:rPr>
          <w:spacing w:val="-1"/>
        </w:rPr>
        <w:t>年</w:t>
      </w:r>
      <w:r>
        <w:rPr>
          <w:rFonts w:ascii="宋体" w:hAnsi="宋体" w:cs="宋体" w:eastAsia="宋体" w:hint="default"/>
          <w:spacing w:val="-1"/>
        </w:rPr>
        <w:t>12</w:t>
      </w:r>
      <w:r>
        <w:rPr>
          <w:spacing w:val="-1"/>
        </w:rPr>
        <w:t>月</w:t>
      </w:r>
      <w:r>
        <w:rPr>
          <w:rFonts w:ascii="宋体" w:hAnsi="宋体" w:cs="宋体" w:eastAsia="宋体" w:hint="default"/>
          <w:spacing w:val="-1"/>
        </w:rPr>
        <w:t>31</w:t>
      </w:r>
      <w:r>
        <w:rPr>
          <w:spacing w:val="-1"/>
        </w:rPr>
        <w:t>日，通信公司总资产</w:t>
      </w:r>
      <w:r>
        <w:rPr>
          <w:rFonts w:ascii="宋体" w:hAnsi="宋体" w:cs="宋体" w:eastAsia="宋体" w:hint="default"/>
          <w:spacing w:val="-1"/>
        </w:rPr>
        <w:t>401.88</w:t>
      </w:r>
      <w:r>
        <w:rPr>
          <w:spacing w:val="-1"/>
        </w:rPr>
        <w:t>万元，净资产</w:t>
      </w:r>
      <w:r>
        <w:rPr>
          <w:rFonts w:ascii="宋体" w:hAnsi="宋体" w:cs="宋体" w:eastAsia="宋体" w:hint="default"/>
          <w:spacing w:val="-1"/>
        </w:rPr>
        <w:t>398.64</w:t>
      </w:r>
      <w:r>
        <w:rPr>
          <w:spacing w:val="-1"/>
        </w:rPr>
        <w:t>万元。</w:t>
      </w:r>
      <w:r>
        <w:rPr>
          <w:rFonts w:ascii="宋体" w:hAnsi="宋体" w:cs="宋体" w:eastAsia="宋体" w:hint="default"/>
          <w:spacing w:val="-1"/>
        </w:rPr>
        <w:t>2010</w:t>
      </w:r>
      <w:r>
        <w:rPr>
          <w:spacing w:val="-1"/>
        </w:rPr>
        <w:t>年度实现营业收入</w:t>
      </w:r>
    </w:p>
    <w:p>
      <w:pPr>
        <w:spacing w:line="585" w:lineRule="auto" w:before="36"/>
        <w:ind w:left="140" w:right="5646" w:firstLine="0"/>
        <w:jc w:val="left"/>
        <w:rPr>
          <w:rFonts w:ascii="宋体" w:hAnsi="宋体" w:cs="宋体" w:eastAsia="宋体" w:hint="default"/>
          <w:sz w:val="24"/>
          <w:szCs w:val="24"/>
        </w:rPr>
      </w:pPr>
      <w:r>
        <w:rPr>
          <w:rFonts w:ascii="宋体" w:hAnsi="宋体" w:cs="宋体" w:eastAsia="宋体" w:hint="default"/>
          <w:sz w:val="24"/>
          <w:szCs w:val="24"/>
        </w:rPr>
        <w:t>7.35</w:t>
      </w:r>
      <w:r>
        <w:rPr>
          <w:rFonts w:ascii="宋体" w:hAnsi="宋体" w:cs="宋体" w:eastAsia="宋体" w:hint="default"/>
          <w:sz w:val="24"/>
          <w:szCs w:val="24"/>
        </w:rPr>
        <w:t>万元，营业利润</w:t>
      </w:r>
      <w:r>
        <w:rPr>
          <w:rFonts w:ascii="宋体" w:hAnsi="宋体" w:cs="宋体" w:eastAsia="宋体" w:hint="default"/>
          <w:sz w:val="24"/>
          <w:szCs w:val="24"/>
        </w:rPr>
        <w:t>-1.36</w:t>
      </w:r>
      <w:r>
        <w:rPr>
          <w:rFonts w:ascii="宋体" w:hAnsi="宋体" w:cs="宋体" w:eastAsia="宋体" w:hint="default"/>
          <w:sz w:val="24"/>
          <w:szCs w:val="24"/>
        </w:rPr>
        <w:t>万元，净利润</w:t>
      </w:r>
      <w:r>
        <w:rPr>
          <w:rFonts w:ascii="宋体" w:hAnsi="宋体" w:cs="宋体" w:eastAsia="宋体" w:hint="default"/>
          <w:sz w:val="24"/>
          <w:szCs w:val="24"/>
        </w:rPr>
        <w:t>-1.36</w:t>
      </w:r>
      <w:r>
        <w:rPr>
          <w:rFonts w:ascii="宋体" w:hAnsi="宋体" w:cs="宋体" w:eastAsia="宋体" w:hint="default"/>
          <w:sz w:val="24"/>
          <w:szCs w:val="24"/>
        </w:rPr>
        <w:t>万元。 </w:t>
      </w:r>
      <w:r>
        <w:rPr>
          <w:rFonts w:ascii="宋体" w:hAnsi="宋体" w:cs="宋体" w:eastAsia="宋体" w:hint="default"/>
          <w:b/>
          <w:bCs/>
          <w:sz w:val="24"/>
          <w:szCs w:val="24"/>
        </w:rPr>
        <w:t>二、对公司未来发展展望</w:t>
      </w:r>
      <w:r>
        <w:rPr>
          <w:rFonts w:ascii="宋体" w:hAnsi="宋体" w:cs="宋体" w:eastAsia="宋体" w:hint="default"/>
          <w:sz w:val="24"/>
          <w:szCs w:val="24"/>
        </w:rPr>
      </w:r>
    </w:p>
    <w:p>
      <w:pPr>
        <w:pStyle w:val="Heading5"/>
        <w:spacing w:line="240" w:lineRule="auto" w:before="142"/>
        <w:ind w:right="0"/>
        <w:jc w:val="left"/>
        <w:rPr>
          <w:b w:val="0"/>
          <w:bCs w:val="0"/>
        </w:rPr>
      </w:pPr>
      <w:r>
        <w:rPr/>
        <w:t>（一）公司所处行业发展趋势及影响</w:t>
      </w:r>
      <w:r>
        <w:rPr>
          <w:b w:val="0"/>
          <w:bCs w:val="0"/>
        </w:rPr>
      </w:r>
    </w:p>
    <w:p>
      <w:pPr>
        <w:spacing w:line="240" w:lineRule="auto" w:before="5"/>
        <w:rPr>
          <w:rFonts w:ascii="宋体" w:hAnsi="宋体" w:cs="宋体" w:eastAsia="宋体" w:hint="default"/>
          <w:b/>
          <w:bCs/>
          <w:sz w:val="34"/>
          <w:szCs w:val="34"/>
        </w:rPr>
      </w:pPr>
    </w:p>
    <w:p>
      <w:pPr>
        <w:pStyle w:val="Heading6"/>
        <w:spacing w:line="357" w:lineRule="auto" w:before="0"/>
        <w:ind w:right="718" w:firstLine="480"/>
        <w:jc w:val="both"/>
      </w:pPr>
      <w:r>
        <w:rPr>
          <w:spacing w:val="-3"/>
        </w:rPr>
        <w:t>公司是国内领先的数字电视软件及系统提供商、数字电视整体解决方案提供商。公司业务主要在</w:t>
      </w:r>
      <w:r>
        <w:rPr/>
        <w:t> 数字电视行业。三网融合是国家重要的产业政策，也是公司所处行业的基本发展趋势和历史机遇。</w:t>
      </w:r>
    </w:p>
    <w:p>
      <w:pPr>
        <w:pStyle w:val="Heading6"/>
        <w:spacing w:line="357" w:lineRule="auto"/>
        <w:ind w:right="622" w:firstLine="480"/>
        <w:jc w:val="both"/>
      </w:pPr>
      <w:r>
        <w:rPr>
          <w:rFonts w:ascii="宋体" w:hAnsi="宋体" w:cs="宋体" w:eastAsia="宋体" w:hint="default"/>
        </w:rPr>
        <w:t>2010</w:t>
      </w:r>
      <w:r>
        <w:rPr/>
        <w:t>年</w:t>
      </w:r>
      <w:r>
        <w:rPr>
          <w:rFonts w:ascii="宋体" w:hAnsi="宋体" w:cs="宋体" w:eastAsia="宋体" w:hint="default"/>
        </w:rPr>
        <w:t>1</w:t>
      </w:r>
      <w:r>
        <w:rPr/>
        <w:t>月</w:t>
      </w:r>
      <w:r>
        <w:rPr>
          <w:rFonts w:ascii="宋体" w:hAnsi="宋体" w:cs="宋体" w:eastAsia="宋体" w:hint="default"/>
        </w:rPr>
        <w:t>13</w:t>
      </w:r>
      <w:r>
        <w:rPr/>
        <w:t>日，国务院总理温家宝主持召开国务院常务会议，决定加快推进电信网、广播电视 </w:t>
      </w:r>
      <w:r>
        <w:rPr>
          <w:spacing w:val="-2"/>
        </w:rPr>
        <w:t>网和互联网三网融合。会议提出了推进三网融合的阶段性目标。</w:t>
      </w:r>
      <w:r>
        <w:rPr>
          <w:rFonts w:ascii="宋体" w:hAnsi="宋体" w:cs="宋体" w:eastAsia="宋体" w:hint="default"/>
          <w:spacing w:val="-2"/>
        </w:rPr>
        <w:t>2010</w:t>
      </w:r>
      <w:r>
        <w:rPr>
          <w:spacing w:val="-2"/>
        </w:rPr>
        <w:t>年至</w:t>
      </w:r>
      <w:r>
        <w:rPr>
          <w:rFonts w:ascii="宋体" w:hAnsi="宋体" w:cs="宋体" w:eastAsia="宋体" w:hint="default"/>
          <w:spacing w:val="-2"/>
        </w:rPr>
        <w:t>2012</w:t>
      </w:r>
      <w:r>
        <w:rPr>
          <w:spacing w:val="-2"/>
        </w:rPr>
        <w:t>年重点开展广电和电信</w:t>
      </w:r>
      <w:r>
        <w:rPr/>
        <w:t> 业务双向进入试点，探索形成保障三网融合规范有序开展的政策体系和体制机制。</w:t>
      </w:r>
      <w:r>
        <w:rPr>
          <w:rFonts w:ascii="宋体" w:hAnsi="宋体" w:cs="宋体" w:eastAsia="宋体" w:hint="default"/>
        </w:rPr>
        <w:t>2013</w:t>
      </w:r>
      <w:r>
        <w:rPr/>
        <w:t>年至</w:t>
      </w:r>
      <w:r>
        <w:rPr>
          <w:rFonts w:ascii="宋体" w:hAnsi="宋体" w:cs="宋体" w:eastAsia="宋体" w:hint="default"/>
        </w:rPr>
        <w:t>2015</w:t>
      </w:r>
      <w:r>
        <w:rPr/>
        <w:t>年，</w:t>
      </w:r>
    </w:p>
    <w:p>
      <w:pPr>
        <w:spacing w:after="0" w:line="357" w:lineRule="auto"/>
        <w:jc w:val="both"/>
        <w:sectPr>
          <w:footerReference w:type="default" r:id="rId54"/>
          <w:pgSz w:w="11910" w:h="16840"/>
          <w:pgMar w:footer="1312" w:header="877" w:top="1060" w:bottom="1500" w:left="580" w:right="0"/>
          <w:pgNumType w:start="19"/>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pStyle w:val="Heading6"/>
        <w:spacing w:line="357" w:lineRule="auto" w:before="33"/>
        <w:ind w:right="606"/>
        <w:jc w:val="left"/>
      </w:pPr>
      <w:r>
        <w:rPr>
          <w:spacing w:val="-8"/>
        </w:rPr>
        <w:t>基本建立适应三网融合的体制机制和职责清晰、协调顺畅、决策科学、管理高效的新型监管体系。</w:t>
      </w:r>
      <w:r>
        <w:rPr>
          <w:rFonts w:ascii="宋体" w:hAnsi="宋体" w:cs="宋体" w:eastAsia="宋体" w:hint="default"/>
          <w:spacing w:val="-8"/>
        </w:rPr>
        <w:t>2010</w:t>
      </w:r>
      <w:r>
        <w:rPr>
          <w:rFonts w:ascii="宋体" w:hAnsi="宋体" w:cs="宋体" w:eastAsia="宋体" w:hint="default"/>
          <w:spacing w:val="-76"/>
        </w:rPr>
        <w:t> </w:t>
      </w:r>
      <w:r>
        <w:rPr/>
        <w:t>年</w:t>
      </w:r>
      <w:r>
        <w:rPr>
          <w:rFonts w:ascii="宋体" w:hAnsi="宋体" w:cs="宋体" w:eastAsia="宋体" w:hint="default"/>
        </w:rPr>
        <w:t>7</w:t>
      </w:r>
      <w:r>
        <w:rPr/>
        <w:t>月</w:t>
      </w:r>
      <w:r>
        <w:rPr>
          <w:rFonts w:ascii="宋体" w:hAnsi="宋体" w:cs="宋体" w:eastAsia="宋体" w:hint="default"/>
        </w:rPr>
        <w:t>1</w:t>
      </w:r>
      <w:r>
        <w:rPr/>
        <w:t>日国务院办公厅正式对外公布了第一批三网融合试点地区（城市）名单，北京、上海、大连、 </w:t>
      </w:r>
      <w:r>
        <w:rPr>
          <w:spacing w:val="-3"/>
        </w:rPr>
        <w:t>哈尔滨、南京、杭州、厦门、青岛、武汉、长株潭城市群、深圳、绵阳共</w:t>
      </w:r>
      <w:r>
        <w:rPr>
          <w:rFonts w:ascii="宋体" w:hAnsi="宋体" w:cs="宋体" w:eastAsia="宋体" w:hint="default"/>
          <w:spacing w:val="-3"/>
        </w:rPr>
        <w:t>12</w:t>
      </w:r>
      <w:r>
        <w:rPr>
          <w:spacing w:val="-3"/>
        </w:rPr>
        <w:t>个城市和地区入围。标志</w:t>
      </w:r>
      <w:r>
        <w:rPr>
          <w:spacing w:val="-82"/>
        </w:rPr>
        <w:t> </w:t>
      </w:r>
      <w:r>
        <w:rPr>
          <w:spacing w:val="-82"/>
        </w:rPr>
      </w:r>
      <w:r>
        <w:rPr/>
        <w:t>着三网融合进入实质性推进阶段。</w:t>
      </w:r>
    </w:p>
    <w:p>
      <w:pPr>
        <w:pStyle w:val="Heading6"/>
        <w:spacing w:line="357" w:lineRule="auto"/>
        <w:ind w:right="0" w:firstLine="480"/>
        <w:jc w:val="left"/>
      </w:pPr>
      <w:r>
        <w:rPr>
          <w:spacing w:val="-6"/>
        </w:rPr>
        <w:t>报告期内，数字电视条件接收系统市场竞争格局变化不大，公司依然保持市场占有率第二的位置，</w:t>
      </w:r>
      <w:r>
        <w:rPr/>
        <w:t> 且市场份额逐步扩大。</w:t>
      </w:r>
    </w:p>
    <w:p>
      <w:pPr>
        <w:pStyle w:val="Heading6"/>
        <w:spacing w:line="357" w:lineRule="auto"/>
        <w:ind w:right="0" w:firstLine="480"/>
        <w:jc w:val="left"/>
      </w:pPr>
      <w:r>
        <w:rPr>
          <w:spacing w:val="-6"/>
        </w:rPr>
        <w:t>报告期内，数字电视前端硬件设备市场竞争格局变化不大，公司依然保持市场占有率第一的位置。</w:t>
      </w:r>
      <w:r>
        <w:rPr/>
        <w:t> 受惠于公司对新一代前端硬件设备</w:t>
      </w:r>
      <w:r>
        <w:rPr>
          <w:rFonts w:ascii="宋体" w:hAnsi="宋体" w:cs="宋体" w:eastAsia="宋体" w:hint="default"/>
        </w:rPr>
        <w:t>EMR</w:t>
      </w:r>
      <w:r>
        <w:rPr/>
        <w:t>、</w:t>
      </w:r>
      <w:r>
        <w:rPr>
          <w:rFonts w:ascii="宋体" w:hAnsi="宋体" w:cs="宋体" w:eastAsia="宋体" w:hint="default"/>
        </w:rPr>
        <w:t>SMR</w:t>
      </w:r>
      <w:r>
        <w:rPr/>
        <w:t>、</w:t>
      </w:r>
      <w:r>
        <w:rPr>
          <w:rFonts w:ascii="宋体" w:hAnsi="宋体" w:cs="宋体" w:eastAsia="宋体" w:hint="default"/>
        </w:rPr>
        <w:t>IPQAM</w:t>
      </w:r>
      <w:r>
        <w:rPr/>
        <w:t>的研发及产业化取得阶段性成果，前端硬件设备 的销售取得较大幅度增长。</w:t>
      </w:r>
    </w:p>
    <w:p>
      <w:pPr>
        <w:pStyle w:val="Heading6"/>
        <w:spacing w:line="357" w:lineRule="auto" w:before="37"/>
        <w:ind w:right="0" w:firstLine="480"/>
        <w:jc w:val="left"/>
      </w:pPr>
      <w:r>
        <w:rPr>
          <w:spacing w:val="-6"/>
        </w:rPr>
        <w:t>三网融合的推进，极大的提高了有线电视运营商对有线电视网络进行双向化改造的积极性。为此，</w:t>
      </w:r>
      <w:r>
        <w:rPr/>
        <w:t> </w:t>
      </w:r>
      <w:r>
        <w:rPr>
          <w:spacing w:val="-3"/>
        </w:rPr>
        <w:t>公司开始介入有线数字电视网络双向化改造市场，并提出了自主创新的整体解决方案。未来，双向化</w:t>
      </w:r>
      <w:r>
        <w:rPr>
          <w:spacing w:val="-84"/>
        </w:rPr>
        <w:t> </w:t>
      </w:r>
      <w:r>
        <w:rPr>
          <w:spacing w:val="-84"/>
        </w:rPr>
      </w:r>
      <w:r>
        <w:rPr/>
        <w:t>改造相关设备的提供及系统集成，将成为公司新的利润增长点。</w:t>
      </w:r>
    </w:p>
    <w:p>
      <w:pPr>
        <w:pStyle w:val="Heading6"/>
        <w:spacing w:line="357" w:lineRule="auto"/>
        <w:ind w:right="0" w:firstLine="480"/>
        <w:jc w:val="left"/>
      </w:pPr>
      <w:r>
        <w:rPr>
          <w:spacing w:val="-3"/>
        </w:rPr>
        <w:t>三网融合，尤其是有线数字电视网络双向化改造完成后，将对数字电视增值业务的开展提供广阔</w:t>
      </w:r>
      <w:r>
        <w:rPr/>
        <w:t> 的平台。公司在数字电视中间件和增值业务方面进行了大量积累。</w:t>
      </w:r>
    </w:p>
    <w:p>
      <w:pPr>
        <w:spacing w:line="240" w:lineRule="auto" w:before="7"/>
        <w:rPr>
          <w:rFonts w:ascii="宋体" w:hAnsi="宋体" w:cs="宋体" w:eastAsia="宋体" w:hint="default"/>
          <w:sz w:val="25"/>
          <w:szCs w:val="25"/>
        </w:rPr>
      </w:pPr>
    </w:p>
    <w:p>
      <w:pPr>
        <w:pStyle w:val="Heading5"/>
        <w:spacing w:line="240" w:lineRule="auto"/>
        <w:ind w:right="0"/>
        <w:jc w:val="left"/>
        <w:rPr>
          <w:b w:val="0"/>
          <w:bCs w:val="0"/>
        </w:rPr>
      </w:pPr>
      <w:r>
        <w:rPr/>
        <w:t>（二）公司未来发展的风险因素分析及对策</w:t>
      </w:r>
      <w:r>
        <w:rPr>
          <w:b w:val="0"/>
          <w:bCs w:val="0"/>
        </w:rPr>
      </w:r>
    </w:p>
    <w:p>
      <w:pPr>
        <w:spacing w:line="240" w:lineRule="auto" w:before="5"/>
        <w:rPr>
          <w:rFonts w:ascii="宋体" w:hAnsi="宋体" w:cs="宋体" w:eastAsia="宋体" w:hint="default"/>
          <w:b/>
          <w:bCs/>
          <w:sz w:val="34"/>
          <w:szCs w:val="34"/>
        </w:rPr>
      </w:pPr>
    </w:p>
    <w:p>
      <w:pPr>
        <w:pStyle w:val="Heading6"/>
        <w:spacing w:line="357" w:lineRule="auto" w:before="0"/>
        <w:ind w:left="620" w:right="6606"/>
        <w:jc w:val="left"/>
      </w:pPr>
      <w:r>
        <w:rPr/>
        <w:t>公司在未来经营发展中面临如下风险： </w:t>
      </w:r>
      <w:r>
        <w:rPr>
          <w:rFonts w:ascii="宋体" w:hAnsi="宋体" w:cs="宋体" w:eastAsia="宋体" w:hint="default"/>
        </w:rPr>
        <w:t>1</w:t>
      </w:r>
      <w:r>
        <w:rPr/>
        <w:t>、行业政策实施进度不确定的风险</w:t>
      </w:r>
    </w:p>
    <w:p>
      <w:pPr>
        <w:pStyle w:val="Heading6"/>
        <w:spacing w:line="357" w:lineRule="auto"/>
        <w:ind w:right="0" w:firstLine="480"/>
        <w:jc w:val="left"/>
      </w:pPr>
      <w:r>
        <w:rPr>
          <w:spacing w:val="-3"/>
        </w:rPr>
        <w:t>三网融合是公司发展的重要契机，但未来存在国家三网融合政策的实施进度不确定风险。电视网</w:t>
      </w:r>
      <w:r>
        <w:rPr/>
        <w:t> </w:t>
      </w:r>
      <w:r>
        <w:rPr>
          <w:spacing w:val="-5"/>
        </w:rPr>
        <w:t>络的发展过程必然经历数字化、双向化、宽带化等多个发展阶段。从</w:t>
      </w:r>
      <w:r>
        <w:rPr>
          <w:rFonts w:ascii="宋体" w:hAnsi="宋体" w:cs="宋体" w:eastAsia="宋体" w:hint="default"/>
          <w:spacing w:val="-5"/>
        </w:rPr>
        <w:t>2000</w:t>
      </w:r>
      <w:r>
        <w:rPr>
          <w:spacing w:val="-5"/>
        </w:rPr>
        <w:t>年开始的国内数字电视改造，</w:t>
      </w:r>
      <w:r>
        <w:rPr>
          <w:spacing w:val="-98"/>
        </w:rPr>
        <w:t> </w:t>
      </w:r>
      <w:r>
        <w:rPr>
          <w:spacing w:val="-3"/>
        </w:rPr>
        <w:t>属于数字化过程。这个过程经历了</w:t>
      </w:r>
      <w:r>
        <w:rPr>
          <w:rFonts w:ascii="宋体" w:hAnsi="宋体" w:cs="宋体" w:eastAsia="宋体" w:hint="default"/>
          <w:spacing w:val="-3"/>
        </w:rPr>
        <w:t>10</w:t>
      </w:r>
      <w:r>
        <w:rPr>
          <w:spacing w:val="-3"/>
        </w:rPr>
        <w:t>年的时间，不到一半的有线电视用户完成了数字化改造。三网融</w:t>
      </w:r>
      <w:r>
        <w:rPr>
          <w:spacing w:val="-80"/>
        </w:rPr>
        <w:t> </w:t>
      </w:r>
      <w:r>
        <w:rPr>
          <w:spacing w:val="-80"/>
        </w:rPr>
      </w:r>
      <w:r>
        <w:rPr>
          <w:spacing w:val="-3"/>
        </w:rPr>
        <w:t>合必将大大加速电视网络双向化、宽带化的进程。公司的发展机遇也正在于此。三网融合进程的快慢</w:t>
      </w:r>
      <w:r>
        <w:rPr>
          <w:spacing w:val="-84"/>
        </w:rPr>
        <w:t> </w:t>
      </w:r>
      <w:r>
        <w:rPr>
          <w:spacing w:val="-84"/>
        </w:rPr>
      </w:r>
      <w:r>
        <w:rPr/>
        <w:t>直接关系到电视网络双向化、宽带化的进程，关系到相关市场规模的大小，也关系到公司未来发展。 因此，三网融合进程不确定的风险，也是公司发展的风险。</w:t>
      </w:r>
    </w:p>
    <w:p>
      <w:pPr>
        <w:pStyle w:val="Heading6"/>
        <w:spacing w:line="357" w:lineRule="auto" w:before="37"/>
        <w:ind w:right="606" w:firstLine="480"/>
        <w:jc w:val="left"/>
      </w:pPr>
      <w:r>
        <w:rPr>
          <w:spacing w:val="-3"/>
        </w:rPr>
        <w:t>公司凭借在数字电视行业多年经营，与多数运营商保持着良好的业务关系与合作关系。与运营商</w:t>
      </w:r>
      <w:r>
        <w:rPr/>
        <w:t> 的多层次密切沟通，使公司得以及时准确的了解三网融合的发展动态，从而可以实时调整发展策略。</w:t>
      </w:r>
    </w:p>
    <w:p>
      <w:pPr>
        <w:pStyle w:val="Heading6"/>
        <w:spacing w:line="357" w:lineRule="auto"/>
        <w:ind w:left="620" w:right="0"/>
        <w:jc w:val="left"/>
      </w:pPr>
      <w:r>
        <w:rPr>
          <w:rFonts w:ascii="宋体" w:hAnsi="宋体" w:cs="宋体" w:eastAsia="宋体" w:hint="default"/>
        </w:rPr>
        <w:t>2</w:t>
      </w:r>
      <w:r>
        <w:rPr/>
        <w:t>、主营产品价格下降的风险 </w:t>
      </w:r>
      <w:r>
        <w:rPr>
          <w:spacing w:val="-6"/>
        </w:rPr>
        <w:t>公司主要产品条件接收系统和传统前端设备，其市场已经进入成熟期，降低产品价格的压力增大。</w:t>
      </w:r>
    </w:p>
    <w:p>
      <w:pPr>
        <w:pStyle w:val="Heading6"/>
        <w:spacing w:line="240" w:lineRule="auto"/>
        <w:ind w:right="0"/>
        <w:jc w:val="left"/>
      </w:pPr>
      <w:r>
        <w:rPr>
          <w:spacing w:val="-3"/>
        </w:rPr>
        <w:t>公司将通过不断研发新产品，不断提升产品性价比，满足市场对更高性能、更多个性化功能、更高安</w:t>
      </w:r>
    </w:p>
    <w:p>
      <w:pPr>
        <w:spacing w:after="0" w:line="240" w:lineRule="auto"/>
        <w:jc w:val="left"/>
        <w:sectPr>
          <w:footerReference w:type="default" r:id="rId55"/>
          <w:pgSz w:w="11910" w:h="16840"/>
          <w:pgMar w:footer="1833" w:header="877" w:top="1060" w:bottom="2020" w:left="580" w:right="0"/>
          <w:pgNumType w:start="20"/>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pStyle w:val="Heading6"/>
        <w:spacing w:line="357" w:lineRule="auto" w:before="33"/>
        <w:ind w:left="620" w:right="726"/>
        <w:jc w:val="left"/>
      </w:pPr>
      <w:r>
        <w:rPr>
          <w:rFonts w:ascii="宋体" w:hAnsi="宋体" w:cs="宋体" w:eastAsia="宋体" w:hint="default"/>
        </w:rPr>
        <w:t>3</w:t>
      </w:r>
      <w:r>
        <w:rPr/>
        <w:t>、募集资金投资项目风险 公司在报告期内通过公开发行股票募集资金总额</w:t>
      </w:r>
      <w:r>
        <w:rPr>
          <w:rFonts w:ascii="宋体" w:hAnsi="宋体" w:cs="宋体" w:eastAsia="宋体" w:hint="default"/>
        </w:rPr>
        <w:t>16.77</w:t>
      </w:r>
      <w:r>
        <w:rPr/>
        <w:t>亿元，投资于以下项目：数字电视条件接</w:t>
      </w:r>
    </w:p>
    <w:p>
      <w:pPr>
        <w:pStyle w:val="Heading6"/>
        <w:spacing w:line="357" w:lineRule="auto"/>
        <w:ind w:right="719"/>
        <w:jc w:val="both"/>
      </w:pPr>
      <w:r>
        <w:rPr>
          <w:spacing w:val="-3"/>
        </w:rPr>
        <w:t>收系统研发及产业化项目、双向数字电视条件接收系统研发及产业化项目、新一代数字电视前端硬件</w:t>
      </w:r>
      <w:r>
        <w:rPr>
          <w:spacing w:val="-84"/>
        </w:rPr>
        <w:t> </w:t>
      </w:r>
      <w:r>
        <w:rPr>
          <w:spacing w:val="-84"/>
        </w:rPr>
      </w:r>
      <w:r>
        <w:rPr>
          <w:spacing w:val="-3"/>
        </w:rPr>
        <w:t>系统开发及产业化项目、数字电视增值业务产品研发项目、市场营销与服务网络建设项目和其他与主</w:t>
      </w:r>
      <w:r>
        <w:rPr>
          <w:spacing w:val="-84"/>
        </w:rPr>
        <w:t> </w:t>
      </w:r>
      <w:r>
        <w:rPr>
          <w:spacing w:val="-84"/>
        </w:rPr>
      </w:r>
      <w:r>
        <w:rPr>
          <w:spacing w:val="-3"/>
        </w:rPr>
        <w:t>营业务相关的营运资金。上市后，公司针对其他与主营业务相关的营运资金，围绕产业链整合，积极</w:t>
      </w:r>
      <w:r>
        <w:rPr>
          <w:spacing w:val="-84"/>
        </w:rPr>
        <w:t> </w:t>
      </w:r>
      <w:r>
        <w:rPr>
          <w:spacing w:val="-84"/>
        </w:rPr>
      </w:r>
      <w:r>
        <w:rPr>
          <w:spacing w:val="-3"/>
        </w:rPr>
        <w:t>考察投资项目。未来公司还将继续选择投资项目，努力用好募集资金，提高公司效益。虽然所有投资</w:t>
      </w:r>
      <w:r>
        <w:rPr>
          <w:spacing w:val="-84"/>
        </w:rPr>
        <w:t> </w:t>
      </w:r>
      <w:r>
        <w:rPr>
          <w:spacing w:val="-84"/>
        </w:rPr>
      </w:r>
      <w:r>
        <w:rPr>
          <w:spacing w:val="-3"/>
        </w:rPr>
        <w:t>项目都经过谨慎评估论证，但政策发展、市场变化、研发进度都具有不确定性，会给投资项目能否实</w:t>
      </w:r>
      <w:r>
        <w:rPr>
          <w:spacing w:val="-84"/>
        </w:rPr>
        <w:t> </w:t>
      </w:r>
      <w:r>
        <w:rPr>
          <w:spacing w:val="-84"/>
        </w:rPr>
      </w:r>
      <w:r>
        <w:rPr/>
        <w:t>现预定收益带来风险。尤其是参股企业如果经营不善，可能带来投资损失。</w:t>
      </w:r>
    </w:p>
    <w:p>
      <w:pPr>
        <w:pStyle w:val="Heading6"/>
        <w:spacing w:line="357" w:lineRule="auto"/>
        <w:ind w:right="718" w:firstLine="480"/>
        <w:jc w:val="both"/>
      </w:pPr>
      <w:r>
        <w:rPr>
          <w:spacing w:val="-3"/>
        </w:rPr>
        <w:t>为尽量避免投资风险，公司主要做好两方面工作：其一，把好项目筛选关，选择三网融合范围内</w:t>
      </w:r>
      <w:r>
        <w:rPr/>
        <w:t> </w:t>
      </w:r>
      <w:r>
        <w:rPr>
          <w:spacing w:val="-3"/>
        </w:rPr>
        <w:t>熟悉的行业，做好尽职调查、可行性研究；其二，把好项目实施关，项目投资后保持持续跟进，及时</w:t>
      </w:r>
      <w:r>
        <w:rPr>
          <w:spacing w:val="-84"/>
        </w:rPr>
        <w:t> </w:t>
      </w:r>
      <w:r>
        <w:rPr>
          <w:spacing w:val="-84"/>
        </w:rPr>
      </w:r>
      <w:r>
        <w:rPr/>
        <w:t>发现问题，及时解决问题，确保投资项目不出现损失。</w:t>
      </w:r>
    </w:p>
    <w:p>
      <w:pPr>
        <w:pStyle w:val="Heading6"/>
        <w:spacing w:line="357" w:lineRule="auto"/>
        <w:ind w:left="620" w:right="580"/>
        <w:jc w:val="left"/>
      </w:pPr>
      <w:r>
        <w:rPr>
          <w:rFonts w:ascii="宋体" w:hAnsi="宋体" w:cs="宋体" w:eastAsia="宋体" w:hint="default"/>
        </w:rPr>
        <w:t>4</w:t>
      </w:r>
      <w:r>
        <w:rPr/>
        <w:t>、公司快速发展带来的管理风险 </w:t>
      </w:r>
      <w:r>
        <w:rPr>
          <w:spacing w:val="-3"/>
        </w:rPr>
        <w:t>近年来，公司业务增速较快，经营规模和资产规模持续扩大，员工人数不断增加。截至</w:t>
      </w:r>
      <w:r>
        <w:rPr>
          <w:rFonts w:ascii="宋体" w:hAnsi="宋体" w:cs="宋体" w:eastAsia="宋体" w:hint="default"/>
          <w:spacing w:val="-3"/>
        </w:rPr>
        <w:t>2008</w:t>
      </w:r>
      <w:r>
        <w:rPr>
          <w:rFonts w:ascii="宋体" w:hAnsi="宋体" w:cs="宋体" w:eastAsia="宋体" w:hint="default"/>
          <w:spacing w:val="32"/>
        </w:rPr>
        <w:t> </w:t>
      </w:r>
      <w:r>
        <w:rPr/>
        <w:t>年、</w:t>
      </w:r>
    </w:p>
    <w:p>
      <w:pPr>
        <w:pStyle w:val="Heading6"/>
        <w:spacing w:line="357" w:lineRule="auto"/>
        <w:ind w:right="607"/>
        <w:jc w:val="left"/>
      </w:pPr>
      <w:r>
        <w:rPr>
          <w:rFonts w:ascii="宋体" w:hAnsi="宋体" w:cs="宋体" w:eastAsia="宋体" w:hint="default"/>
        </w:rPr>
        <w:t>2009 </w:t>
      </w:r>
      <w:r>
        <w:rPr/>
        <w:t>年、</w:t>
      </w:r>
      <w:r>
        <w:rPr>
          <w:rFonts w:ascii="宋体" w:hAnsi="宋体" w:cs="宋体" w:eastAsia="宋体" w:hint="default"/>
        </w:rPr>
        <w:t>2010 </w:t>
      </w:r>
      <w:r>
        <w:rPr/>
        <w:t>年各年年底，员工人数分别为</w:t>
      </w:r>
      <w:r>
        <w:rPr>
          <w:rFonts w:ascii="宋体" w:hAnsi="宋体" w:cs="宋体" w:eastAsia="宋体" w:hint="default"/>
        </w:rPr>
        <w:t>380</w:t>
      </w:r>
      <w:r>
        <w:rPr/>
        <w:t>人、</w:t>
      </w:r>
      <w:r>
        <w:rPr>
          <w:rFonts w:ascii="宋体" w:hAnsi="宋体" w:cs="宋体" w:eastAsia="宋体" w:hint="default"/>
        </w:rPr>
        <w:t>484 </w:t>
      </w:r>
      <w:r>
        <w:rPr/>
        <w:t>人、</w:t>
      </w:r>
      <w:r>
        <w:rPr>
          <w:rFonts w:ascii="宋体" w:hAnsi="宋体" w:cs="宋体" w:eastAsia="宋体" w:hint="default"/>
        </w:rPr>
        <w:t>591</w:t>
      </w:r>
      <w:r>
        <w:rPr/>
        <w:t>人。</w:t>
      </w:r>
      <w:r>
        <w:rPr>
          <w:rFonts w:ascii="宋体" w:hAnsi="宋体" w:cs="宋体" w:eastAsia="宋体" w:hint="default"/>
        </w:rPr>
        <w:t>2010</w:t>
      </w:r>
      <w:r>
        <w:rPr>
          <w:rFonts w:ascii="宋体" w:hAnsi="宋体" w:cs="宋体" w:eastAsia="宋体" w:hint="default"/>
          <w:spacing w:val="-1"/>
        </w:rPr>
        <w:t> </w:t>
      </w:r>
      <w:r>
        <w:rPr/>
        <w:t>年</w:t>
      </w:r>
      <w:r>
        <w:rPr>
          <w:rFonts w:ascii="宋体" w:hAnsi="宋体" w:cs="宋体" w:eastAsia="宋体" w:hint="default"/>
        </w:rPr>
        <w:t>4</w:t>
      </w:r>
      <w:r>
        <w:rPr/>
        <w:t>月在创业板上市后， </w:t>
      </w:r>
      <w:r>
        <w:rPr>
          <w:spacing w:val="-3"/>
        </w:rPr>
        <w:t>公司的总资产和净资产大幅增加，同时随着多个个募投项目的实施，公司的研发、市场人数将持续增</w:t>
      </w:r>
      <w:r>
        <w:rPr>
          <w:spacing w:val="-82"/>
        </w:rPr>
        <w:t> </w:t>
      </w:r>
      <w:r>
        <w:rPr>
          <w:spacing w:val="-82"/>
        </w:rPr>
      </w:r>
      <w:r>
        <w:rPr>
          <w:spacing w:val="-3"/>
        </w:rPr>
        <w:t>长，业务规模将迅速扩张。以上员工团队和生产规模的迅速增长将对公司的技术研发、内部控制、市</w:t>
      </w:r>
      <w:r>
        <w:rPr>
          <w:spacing w:val="-84"/>
        </w:rPr>
        <w:t> </w:t>
      </w:r>
      <w:r>
        <w:rPr>
          <w:spacing w:val="-84"/>
        </w:rPr>
      </w:r>
      <w:r>
        <w:rPr>
          <w:spacing w:val="-3"/>
        </w:rPr>
        <w:t>场营销以及综合管理能力形成了挑战，这对公司经营团队的管理能力提出了更高更新的要求，从而导</w:t>
      </w:r>
      <w:r>
        <w:rPr>
          <w:spacing w:val="-84"/>
        </w:rPr>
        <w:t> </w:t>
      </w:r>
      <w:r>
        <w:rPr>
          <w:spacing w:val="-84"/>
        </w:rPr>
      </w:r>
      <w:r>
        <w:rPr/>
        <w:t>致了快速发展中的管理风险。</w:t>
      </w:r>
    </w:p>
    <w:p>
      <w:pPr>
        <w:pStyle w:val="Heading6"/>
        <w:spacing w:line="357" w:lineRule="auto"/>
        <w:ind w:right="716" w:firstLine="480"/>
        <w:jc w:val="both"/>
      </w:pPr>
      <w:r>
        <w:rPr>
          <w:spacing w:val="-3"/>
        </w:rPr>
        <w:t>为此，公司将制定完善的管理流程和管理指标考核体系，定期对公司管理的各环节进行内审，不</w:t>
      </w:r>
      <w:r>
        <w:rPr/>
        <w:t> </w:t>
      </w:r>
      <w:r>
        <w:rPr>
          <w:spacing w:val="-3"/>
        </w:rPr>
        <w:t>断完善管理流程，并且通过科学有效的绩效评估，建立公平合理的绩效考核制度，对管理层和员工进</w:t>
      </w:r>
      <w:r>
        <w:rPr>
          <w:spacing w:val="-83"/>
        </w:rPr>
        <w:t> </w:t>
      </w:r>
      <w:r>
        <w:rPr>
          <w:spacing w:val="-83"/>
        </w:rPr>
      </w:r>
      <w:r>
        <w:rPr>
          <w:spacing w:val="-3"/>
        </w:rPr>
        <w:t>行业绩考核评价。同时，根据业务发展和内部机构调整的需要，不断提高管理信息化水平，使其更好</w:t>
      </w:r>
      <w:r>
        <w:rPr>
          <w:spacing w:val="-83"/>
        </w:rPr>
        <w:t> </w:t>
      </w:r>
      <w:r>
        <w:rPr>
          <w:spacing w:val="-83"/>
        </w:rPr>
      </w:r>
      <w:r>
        <w:rPr/>
        <w:t>的发挥在公司生产经营中的促进、监督、制约作用，使公司管理实现科学化、制度化和规范化。</w:t>
      </w:r>
    </w:p>
    <w:p>
      <w:pPr>
        <w:pStyle w:val="Heading6"/>
        <w:spacing w:line="357" w:lineRule="auto"/>
        <w:ind w:left="620" w:right="0"/>
        <w:jc w:val="left"/>
      </w:pPr>
      <w:r>
        <w:rPr>
          <w:rFonts w:ascii="宋体" w:hAnsi="宋体" w:cs="宋体" w:eastAsia="宋体" w:hint="default"/>
        </w:rPr>
        <w:t>5</w:t>
      </w:r>
      <w:r>
        <w:rPr/>
        <w:t>、核心技术人员流失风险 </w:t>
      </w:r>
      <w:r>
        <w:rPr>
          <w:spacing w:val="-3"/>
        </w:rPr>
        <w:t>公司属于技术密集型企业，主要产品的技术含量较高，公司主要已研发成功项目和正在研发的项</w:t>
      </w:r>
    </w:p>
    <w:p>
      <w:pPr>
        <w:pStyle w:val="Heading6"/>
        <w:spacing w:line="357" w:lineRule="auto" w:before="37"/>
        <w:ind w:right="591"/>
        <w:jc w:val="left"/>
      </w:pPr>
      <w:r>
        <w:rPr>
          <w:spacing w:val="-3"/>
        </w:rPr>
        <w:t>目由核心技术人员负责主持并参与研发工作，公司对核心技术人员的依赖性较强。公司为技术人员提</w:t>
      </w:r>
      <w:r>
        <w:rPr>
          <w:spacing w:val="-83"/>
        </w:rPr>
        <w:t> </w:t>
      </w:r>
      <w:r>
        <w:rPr>
          <w:spacing w:val="-83"/>
        </w:rPr>
      </w:r>
      <w:r>
        <w:rPr>
          <w:spacing w:val="-5"/>
        </w:rPr>
        <w:t>供了较好的薪酬体系，与其签订了劳动合同和《保密协议》，同时公司主要技术人员持有公司的股份。</w:t>
      </w:r>
      <w:r>
        <w:rPr>
          <w:spacing w:val="-110"/>
        </w:rPr>
        <w:t> </w:t>
      </w:r>
      <w:r>
        <w:rPr>
          <w:spacing w:val="-110"/>
        </w:rPr>
      </w:r>
      <w:r>
        <w:rPr>
          <w:spacing w:val="-3"/>
        </w:rPr>
        <w:t>这些措施有效降低了公司技术人员的流动性，公司最近两年内，特别是公司上市后，未发生核心技术</w:t>
      </w:r>
      <w:r>
        <w:rPr>
          <w:spacing w:val="-82"/>
        </w:rPr>
        <w:t> </w:t>
      </w:r>
      <w:r>
        <w:rPr>
          <w:spacing w:val="-82"/>
        </w:rPr>
      </w:r>
      <w:r>
        <w:rPr>
          <w:spacing w:val="-3"/>
        </w:rPr>
        <w:t>人员流失或核心技术人员泄密的情形。但未来是否会发生技术人员流失的情形存在不确定性。一旦发</w:t>
      </w:r>
      <w:r>
        <w:rPr>
          <w:spacing w:val="-83"/>
        </w:rPr>
        <w:t> </w:t>
      </w:r>
      <w:r>
        <w:rPr>
          <w:spacing w:val="-83"/>
        </w:rPr>
      </w:r>
      <w:r>
        <w:rPr>
          <w:spacing w:val="-3"/>
        </w:rPr>
        <w:t>生核心技术人员流失特别是关键技术人员流失的情形，公司的研发计划、研发能力、未来竞争能力都</w:t>
      </w:r>
      <w:r>
        <w:rPr>
          <w:spacing w:val="-84"/>
        </w:rPr>
        <w:t> </w:t>
      </w:r>
      <w:r>
        <w:rPr>
          <w:spacing w:val="-84"/>
        </w:rPr>
      </w:r>
      <w:r>
        <w:rPr/>
        <w:t>会受到一定程度的不利影响。</w:t>
      </w:r>
    </w:p>
    <w:p>
      <w:pPr>
        <w:spacing w:after="0" w:line="357" w:lineRule="auto"/>
        <w:jc w:val="left"/>
        <w:sectPr>
          <w:footerReference w:type="default" r:id="rId56"/>
          <w:pgSz w:w="11910" w:h="16840"/>
          <w:pgMar w:footer="1186" w:header="877" w:top="1060" w:bottom="1380" w:left="580" w:right="0"/>
          <w:pgNumType w:start="21"/>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pStyle w:val="Heading6"/>
        <w:spacing w:line="357" w:lineRule="auto" w:before="33"/>
        <w:ind w:right="718" w:firstLine="480"/>
        <w:jc w:val="both"/>
      </w:pPr>
      <w:r>
        <w:rPr>
          <w:spacing w:val="-3"/>
        </w:rPr>
        <w:t>为尽量避免核心技术人员流失风险，公司着重采取以下措施：第一，加强企业文化建设，提高核</w:t>
      </w:r>
      <w:r>
        <w:rPr/>
        <w:t> </w:t>
      </w:r>
      <w:r>
        <w:rPr>
          <w:spacing w:val="-3"/>
        </w:rPr>
        <w:t>心技术人员对公司上市后发展平台更大、空间更大、事业更大的认识，提高企业凝聚力；第二，不断</w:t>
      </w:r>
      <w:r>
        <w:rPr>
          <w:spacing w:val="-88"/>
        </w:rPr>
        <w:t> </w:t>
      </w:r>
      <w:r>
        <w:rPr>
          <w:spacing w:val="-88"/>
        </w:rPr>
      </w:r>
      <w:r>
        <w:rPr>
          <w:spacing w:val="-3"/>
        </w:rPr>
        <w:t>改善薪酬体系在内的多方位激励机制，确保核心技术人员安心工作；第三，健全研发管理体系，尽量</w:t>
      </w:r>
      <w:r>
        <w:rPr>
          <w:spacing w:val="-84"/>
        </w:rPr>
        <w:t> </w:t>
      </w:r>
      <w:r>
        <w:rPr>
          <w:spacing w:val="-84"/>
        </w:rPr>
      </w:r>
      <w:r>
        <w:rPr/>
        <w:t>减少研发项目对单个研发人员的依赖，培养壮大研发梯队。</w:t>
      </w:r>
    </w:p>
    <w:p>
      <w:pPr>
        <w:spacing w:line="764" w:lineRule="exact" w:before="3"/>
        <w:ind w:left="620" w:right="8275" w:hanging="480"/>
        <w:jc w:val="left"/>
        <w:rPr>
          <w:rFonts w:ascii="宋体" w:hAnsi="宋体" w:cs="宋体" w:eastAsia="宋体" w:hint="default"/>
          <w:sz w:val="24"/>
          <w:szCs w:val="24"/>
        </w:rPr>
      </w:pPr>
      <w:r>
        <w:rPr>
          <w:rFonts w:ascii="宋体" w:hAnsi="宋体" w:cs="宋体" w:eastAsia="宋体" w:hint="default"/>
          <w:b/>
          <w:bCs/>
          <w:sz w:val="24"/>
          <w:szCs w:val="24"/>
        </w:rPr>
        <w:t>（三）发展战略及经营计划</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、发展战略</w:t>
      </w:r>
    </w:p>
    <w:p>
      <w:pPr>
        <w:pStyle w:val="Heading6"/>
        <w:spacing w:line="357" w:lineRule="auto" w:before="35"/>
        <w:ind w:right="743" w:firstLine="480"/>
        <w:jc w:val="both"/>
      </w:pPr>
      <w:r>
        <w:rPr/>
        <w:t>公司坚持“让每个人享受数字生活”</w:t>
      </w:r>
      <w:r>
        <w:rPr>
          <w:spacing w:val="1"/>
        </w:rPr>
        <w:t> </w:t>
      </w:r>
      <w:r>
        <w:rPr/>
        <w:t>的经营宗旨，秉承“创业、团队、创新”的企业精神，一</w:t>
      </w:r>
      <w:r>
        <w:rPr/>
        <w:t> 贯追求“公司与员工共同发展，公司与客户共同发展，公司与社会共同发展”。</w:t>
      </w:r>
    </w:p>
    <w:p>
      <w:pPr>
        <w:pStyle w:val="Heading6"/>
        <w:spacing w:line="357" w:lineRule="auto" w:before="37"/>
        <w:ind w:right="716" w:firstLine="480"/>
        <w:jc w:val="both"/>
      </w:pPr>
      <w:r>
        <w:rPr>
          <w:spacing w:val="-3"/>
        </w:rPr>
        <w:t>公司总体发展战略目标为：专注于数字电视产业，引领中国数字电视技术的发展。在继公司完成</w:t>
      </w:r>
      <w:r>
        <w:rPr/>
        <w:t> </w:t>
      </w:r>
      <w:r>
        <w:rPr>
          <w:spacing w:val="-3"/>
        </w:rPr>
        <w:t>数字电视前端设备产品线、前端软件产品线之后，将继续丰富和完善手机电视产品线、增值业务产品</w:t>
      </w:r>
      <w:r>
        <w:rPr>
          <w:spacing w:val="-84"/>
        </w:rPr>
        <w:t> </w:t>
      </w:r>
      <w:r>
        <w:rPr>
          <w:spacing w:val="-84"/>
        </w:rPr>
      </w:r>
      <w:r>
        <w:rPr>
          <w:spacing w:val="-3"/>
        </w:rPr>
        <w:t>线、终端软件产品线、接入网改造产品线。在致力于成为中国数字电视行业龙头企业的同时，积极开</w:t>
      </w:r>
      <w:r>
        <w:rPr>
          <w:spacing w:val="-84"/>
        </w:rPr>
        <w:t> </w:t>
      </w:r>
      <w:r>
        <w:rPr>
          <w:spacing w:val="-84"/>
        </w:rPr>
      </w:r>
      <w:r>
        <w:rPr/>
        <w:t>拓国际市场。</w:t>
      </w:r>
    </w:p>
    <w:p>
      <w:pPr>
        <w:pStyle w:val="Heading6"/>
        <w:spacing w:line="240" w:lineRule="auto"/>
        <w:ind w:left="620" w:right="0"/>
        <w:jc w:val="left"/>
      </w:pPr>
      <w:r>
        <w:rPr>
          <w:rFonts w:ascii="宋体" w:hAnsi="宋体" w:cs="宋体" w:eastAsia="宋体" w:hint="default"/>
        </w:rPr>
        <w:t>2</w:t>
      </w:r>
      <w:r>
        <w:rPr/>
        <w:t>、</w:t>
      </w:r>
      <w:r>
        <w:rPr>
          <w:rFonts w:ascii="宋体" w:hAnsi="宋体" w:cs="宋体" w:eastAsia="宋体" w:hint="default"/>
        </w:rPr>
        <w:t>2011</w:t>
      </w:r>
      <w:r>
        <w:rPr/>
        <w:t>年经营计划</w:t>
      </w:r>
    </w:p>
    <w:p>
      <w:pPr>
        <w:pStyle w:val="Heading6"/>
        <w:spacing w:line="357" w:lineRule="auto" w:before="154"/>
        <w:ind w:left="620" w:right="0"/>
        <w:jc w:val="left"/>
      </w:pPr>
      <w:r>
        <w:rPr/>
        <w:t>（</w:t>
      </w:r>
      <w:r>
        <w:rPr>
          <w:rFonts w:ascii="宋体" w:hAnsi="宋体" w:cs="宋体" w:eastAsia="宋体" w:hint="default"/>
        </w:rPr>
        <w:t>1</w:t>
      </w:r>
      <w:r>
        <w:rPr/>
        <w:t>）品牌提升计划 </w:t>
      </w:r>
      <w:r>
        <w:rPr>
          <w:spacing w:val="-3"/>
        </w:rPr>
        <w:t>“数码视讯”品牌是公司核心竞争力的要素之一。公司将进一步完善和改进对公司产品技术优势</w:t>
      </w:r>
    </w:p>
    <w:p>
      <w:pPr>
        <w:pStyle w:val="Heading6"/>
        <w:spacing w:line="357" w:lineRule="auto"/>
        <w:ind w:right="606"/>
        <w:jc w:val="left"/>
      </w:pPr>
      <w:r>
        <w:rPr/>
        <w:t>和服务特色的宣传，改进售后服务尤其是售后回访。通过媒体宣传和客户口碑不断提高“数码视讯” </w:t>
      </w:r>
      <w:r>
        <w:rPr>
          <w:spacing w:val="-3"/>
        </w:rPr>
        <w:t>品牌在客户群中的认知度和美誉度，并使技术领先和服务优质成为“数码视讯”品牌的主要内涵。公</w:t>
      </w:r>
      <w:r>
        <w:rPr>
          <w:spacing w:val="-83"/>
        </w:rPr>
        <w:t> </w:t>
      </w:r>
      <w:r>
        <w:rPr>
          <w:spacing w:val="-83"/>
        </w:rPr>
      </w:r>
      <w:r>
        <w:rPr/>
        <w:t>司力争将“数码视讯”树立成国际知名品牌。</w:t>
      </w:r>
    </w:p>
    <w:p>
      <w:pPr>
        <w:pStyle w:val="Heading6"/>
        <w:spacing w:line="357" w:lineRule="auto"/>
        <w:ind w:left="620" w:right="0"/>
        <w:jc w:val="left"/>
      </w:pPr>
      <w:r>
        <w:rPr/>
        <w:t>（</w:t>
      </w:r>
      <w:r>
        <w:rPr>
          <w:rFonts w:ascii="宋体" w:hAnsi="宋体" w:cs="宋体" w:eastAsia="宋体" w:hint="default"/>
        </w:rPr>
        <w:t>2</w:t>
      </w:r>
      <w:r>
        <w:rPr/>
        <w:t>）市场拓展计划 </w:t>
      </w:r>
      <w:r>
        <w:rPr>
          <w:spacing w:val="-3"/>
        </w:rPr>
        <w:t>市场优势是公司主要竞争优势之一。公司将继续保持强大的市场拓展力度，不断巩固和发展公司</w:t>
      </w:r>
    </w:p>
    <w:p>
      <w:pPr>
        <w:pStyle w:val="Heading6"/>
        <w:spacing w:line="240" w:lineRule="auto"/>
        <w:ind w:right="0"/>
        <w:jc w:val="left"/>
      </w:pPr>
      <w:r>
        <w:rPr/>
        <w:t>的市场优势。</w:t>
      </w:r>
    </w:p>
    <w:p>
      <w:pPr>
        <w:pStyle w:val="Heading6"/>
        <w:spacing w:line="357" w:lineRule="auto" w:before="154"/>
        <w:ind w:right="719" w:firstLine="480"/>
        <w:jc w:val="both"/>
      </w:pPr>
      <w:r>
        <w:rPr>
          <w:spacing w:val="-3"/>
        </w:rPr>
        <w:t>公司将围绕使用募集资金的市场营销服务网络建设项目，加快全国及海外的市场营销服务网络建</w:t>
      </w:r>
      <w:r>
        <w:rPr/>
        <w:t> 设工作。将公司的市场营销和服务水平提高到一个新水平。</w:t>
      </w:r>
    </w:p>
    <w:p>
      <w:pPr>
        <w:pStyle w:val="Heading6"/>
        <w:spacing w:line="240" w:lineRule="auto" w:before="37"/>
        <w:ind w:left="620" w:right="0"/>
        <w:jc w:val="left"/>
      </w:pPr>
      <w:r>
        <w:rPr/>
        <w:t>在巩固广电运营商市场的同时，公司努力开拓交通等其他行业市场。</w:t>
      </w:r>
    </w:p>
    <w:p>
      <w:pPr>
        <w:pStyle w:val="Heading6"/>
        <w:spacing w:line="415" w:lineRule="auto" w:before="154"/>
        <w:ind w:left="620" w:right="887"/>
        <w:jc w:val="left"/>
      </w:pPr>
      <w:r>
        <w:rPr/>
        <w:t>（</w:t>
      </w:r>
      <w:r>
        <w:rPr>
          <w:rFonts w:ascii="宋体" w:hAnsi="宋体" w:cs="宋体" w:eastAsia="宋体" w:hint="default"/>
        </w:rPr>
        <w:t>3</w:t>
      </w:r>
      <w:r>
        <w:rPr/>
        <w:t>）研究开发计划 </w:t>
      </w:r>
      <w:r>
        <w:rPr>
          <w:spacing w:val="-1"/>
        </w:rPr>
        <w:t>作为高新技术企业和软件企业，技术的创新性和领先性是公司核心竞争力的重要组成部分。未</w:t>
      </w:r>
    </w:p>
    <w:p>
      <w:pPr>
        <w:pStyle w:val="Heading6"/>
        <w:spacing w:line="293" w:lineRule="exact" w:before="0"/>
        <w:ind w:right="0"/>
        <w:jc w:val="left"/>
      </w:pPr>
      <w:r>
        <w:rPr/>
        <w:t>来公司将不断加大研发投入，不断推出新产品，保持领先地位。</w:t>
      </w:r>
    </w:p>
    <w:p>
      <w:pPr>
        <w:spacing w:line="240" w:lineRule="auto" w:before="7"/>
        <w:rPr>
          <w:rFonts w:ascii="宋体" w:hAnsi="宋体" w:cs="宋体" w:eastAsia="宋体" w:hint="default"/>
          <w:sz w:val="29"/>
          <w:szCs w:val="29"/>
        </w:rPr>
      </w:pPr>
    </w:p>
    <w:p>
      <w:pPr>
        <w:pStyle w:val="Heading6"/>
        <w:spacing w:line="240" w:lineRule="auto" w:before="0"/>
        <w:ind w:left="620" w:right="0"/>
        <w:jc w:val="left"/>
      </w:pPr>
      <w:r>
        <w:rPr/>
        <w:t>软件方面，在完善升级数字电视条件接收系统的同时，不断完善开发中间件和增值业务产品线。</w:t>
      </w:r>
    </w:p>
    <w:p>
      <w:pPr>
        <w:spacing w:after="0" w:line="240" w:lineRule="auto"/>
        <w:jc w:val="left"/>
        <w:sectPr>
          <w:pgSz w:w="11910" w:h="16840"/>
          <w:pgMar w:header="877" w:footer="1186" w:top="1060" w:bottom="1380" w:left="580" w:right="0"/>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pStyle w:val="Heading6"/>
        <w:spacing w:line="357" w:lineRule="auto" w:before="33"/>
        <w:ind w:right="0"/>
        <w:jc w:val="left"/>
      </w:pPr>
      <w:r>
        <w:rPr>
          <w:spacing w:val="-3"/>
        </w:rPr>
        <w:t>硬件方面，在进一步完善开发新一代数字电视前端硬件设备的同时，开发有线数字电视网络双向化改</w:t>
      </w:r>
      <w:r>
        <w:rPr>
          <w:spacing w:val="-84"/>
        </w:rPr>
        <w:t> </w:t>
      </w:r>
      <w:r>
        <w:rPr>
          <w:spacing w:val="-84"/>
        </w:rPr>
      </w:r>
      <w:r>
        <w:rPr/>
        <w:t>造相关产品、集成技术。</w:t>
      </w:r>
    </w:p>
    <w:p>
      <w:pPr>
        <w:pStyle w:val="Heading6"/>
        <w:spacing w:line="357" w:lineRule="auto"/>
        <w:ind w:left="620" w:right="0"/>
        <w:jc w:val="left"/>
      </w:pPr>
      <w:r>
        <w:rPr/>
        <w:t>（</w:t>
      </w:r>
      <w:r>
        <w:rPr>
          <w:rFonts w:ascii="宋体" w:hAnsi="宋体" w:cs="宋体" w:eastAsia="宋体" w:hint="default"/>
        </w:rPr>
        <w:t>4</w:t>
      </w:r>
      <w:r>
        <w:rPr/>
        <w:t>）数字电视产业园建设计划 </w:t>
      </w:r>
      <w:r>
        <w:rPr>
          <w:spacing w:val="-3"/>
        </w:rPr>
        <w:t>作为公司未来发展的重要基地，公司在北京市顺义区的数字电视产业园已经完成土地购置、勘察</w:t>
      </w:r>
    </w:p>
    <w:p>
      <w:pPr>
        <w:pStyle w:val="Heading6"/>
        <w:spacing w:line="357" w:lineRule="auto"/>
        <w:ind w:right="0"/>
        <w:jc w:val="left"/>
      </w:pPr>
      <w:r>
        <w:rPr>
          <w:spacing w:val="-3"/>
        </w:rPr>
        <w:t>设计，正在进行开工前的各项审批。</w:t>
      </w:r>
      <w:r>
        <w:rPr>
          <w:rFonts w:ascii="宋体" w:hAnsi="宋体" w:cs="宋体" w:eastAsia="宋体" w:hint="default"/>
          <w:spacing w:val="-3"/>
        </w:rPr>
        <w:t>2011</w:t>
      </w:r>
      <w:r>
        <w:rPr>
          <w:spacing w:val="-3"/>
        </w:rPr>
        <w:t>年，数字电视产业园将进入施工阶段。数字电视产业园的建</w:t>
      </w:r>
      <w:r>
        <w:rPr>
          <w:spacing w:val="-78"/>
        </w:rPr>
        <w:t> </w:t>
      </w:r>
      <w:r>
        <w:rPr>
          <w:spacing w:val="-78"/>
        </w:rPr>
      </w:r>
      <w:r>
        <w:rPr/>
        <w:t>设将为公司实施募集资金投资项目，扩大业务规模，为提高核心竞争力提供基本物质保障。</w:t>
      </w:r>
    </w:p>
    <w:p>
      <w:pPr>
        <w:pStyle w:val="Heading6"/>
        <w:spacing w:line="357" w:lineRule="auto"/>
        <w:ind w:left="620" w:right="0"/>
        <w:jc w:val="left"/>
      </w:pPr>
      <w:r>
        <w:rPr/>
        <w:t>（</w:t>
      </w:r>
      <w:r>
        <w:rPr>
          <w:rFonts w:ascii="宋体" w:hAnsi="宋体" w:cs="宋体" w:eastAsia="宋体" w:hint="default"/>
        </w:rPr>
        <w:t>5</w:t>
      </w:r>
      <w:r>
        <w:rPr/>
        <w:t>）产业链整合计划 </w:t>
      </w:r>
      <w:r>
        <w:rPr>
          <w:spacing w:val="-3"/>
        </w:rPr>
        <w:t>随着三网融合政策的推进，相关领域将产生大量的市场机遇。一方面，公司依靠自身市场及研发</w:t>
      </w:r>
    </w:p>
    <w:p>
      <w:pPr>
        <w:pStyle w:val="Heading6"/>
        <w:spacing w:line="357" w:lineRule="auto"/>
        <w:ind w:right="591"/>
        <w:jc w:val="left"/>
      </w:pPr>
      <w:r>
        <w:rPr>
          <w:spacing w:val="-5"/>
        </w:rPr>
        <w:t>实力，努力把握市场机遇，扩大主营业务规模。另一方面，公司依托资本平台和自身品牌、管理优势，</w:t>
      </w:r>
      <w:r>
        <w:rPr>
          <w:spacing w:val="-115"/>
        </w:rPr>
        <w:t> </w:t>
      </w:r>
      <w:r>
        <w:rPr>
          <w:spacing w:val="-115"/>
        </w:rPr>
      </w:r>
      <w:r>
        <w:rPr/>
        <w:t>谨慎筛选投资项目，开展产业链整合。</w:t>
      </w:r>
    </w:p>
    <w:p>
      <w:pPr>
        <w:spacing w:line="764" w:lineRule="exact" w:before="3"/>
        <w:ind w:left="620" w:right="0" w:hanging="480"/>
        <w:jc w:val="left"/>
        <w:rPr>
          <w:rFonts w:ascii="宋体" w:hAnsi="宋体" w:cs="宋体" w:eastAsia="宋体" w:hint="default"/>
          <w:sz w:val="24"/>
          <w:szCs w:val="24"/>
        </w:rPr>
      </w:pPr>
      <w:r>
        <w:rPr>
          <w:rFonts w:ascii="宋体" w:hAnsi="宋体" w:cs="宋体" w:eastAsia="宋体" w:hint="default"/>
          <w:b/>
          <w:bCs/>
          <w:sz w:val="24"/>
          <w:szCs w:val="24"/>
        </w:rPr>
        <w:t>（四）资金需求及使用计划</w:t>
      </w:r>
      <w:r>
        <w:rPr>
          <w:rFonts w:ascii="宋体" w:hAnsi="宋体" w:cs="宋体" w:eastAsia="宋体" w:hint="default"/>
          <w:b/>
          <w:bCs/>
          <w:w w:val="99"/>
          <w:sz w:val="24"/>
          <w:szCs w:val="24"/>
        </w:rPr>
        <w:t> </w:t>
      </w:r>
      <w:r>
        <w:rPr>
          <w:rFonts w:ascii="宋体" w:hAnsi="宋体" w:cs="宋体" w:eastAsia="宋体" w:hint="default"/>
          <w:spacing w:val="-3"/>
          <w:sz w:val="24"/>
          <w:szCs w:val="24"/>
        </w:rPr>
        <w:t>为完成</w:t>
      </w:r>
      <w:r>
        <w:rPr>
          <w:rFonts w:ascii="宋体" w:hAnsi="宋体" w:cs="宋体" w:eastAsia="宋体" w:hint="default"/>
          <w:spacing w:val="-3"/>
          <w:sz w:val="24"/>
          <w:szCs w:val="24"/>
        </w:rPr>
        <w:t>2011</w:t>
      </w:r>
      <w:r>
        <w:rPr>
          <w:rFonts w:ascii="宋体" w:hAnsi="宋体" w:cs="宋体" w:eastAsia="宋体" w:hint="default"/>
          <w:spacing w:val="-3"/>
          <w:sz w:val="24"/>
          <w:szCs w:val="24"/>
        </w:rPr>
        <w:t>年经营计划，在维持日常营运资金的同时，提升市场营销服务水平，新产品、新技术</w:t>
      </w:r>
    </w:p>
    <w:p>
      <w:pPr>
        <w:pStyle w:val="Heading6"/>
        <w:spacing w:line="357" w:lineRule="auto" w:before="35"/>
        <w:ind w:right="719"/>
        <w:jc w:val="both"/>
      </w:pPr>
      <w:r>
        <w:rPr>
          <w:spacing w:val="-3"/>
        </w:rPr>
        <w:t>研发，数字电视产业园建设，以及产业链整合都需要大量资金。公司将合理而审慎运用募集资金，并</w:t>
      </w:r>
      <w:r>
        <w:rPr>
          <w:spacing w:val="-84"/>
        </w:rPr>
        <w:t> </w:t>
      </w:r>
      <w:r>
        <w:rPr>
          <w:spacing w:val="-84"/>
        </w:rPr>
      </w:r>
      <w:r>
        <w:rPr>
          <w:spacing w:val="-3"/>
        </w:rPr>
        <w:t>结合自有资金和银行贷款等多种渠道，最大限度发挥资金效益，为公司的快速发展夯实基础，为股东</w:t>
      </w:r>
      <w:r>
        <w:rPr>
          <w:spacing w:val="-84"/>
        </w:rPr>
        <w:t> </w:t>
      </w:r>
      <w:r>
        <w:rPr>
          <w:spacing w:val="-84"/>
        </w:rPr>
      </w:r>
      <w:r>
        <w:rPr/>
        <w:t>创造最大效益。</w:t>
      </w:r>
    </w:p>
    <w:p>
      <w:pPr>
        <w:spacing w:line="240" w:lineRule="auto" w:before="7"/>
        <w:rPr>
          <w:rFonts w:ascii="宋体" w:hAnsi="宋体" w:cs="宋体" w:eastAsia="宋体" w:hint="default"/>
          <w:sz w:val="25"/>
          <w:szCs w:val="25"/>
        </w:rPr>
      </w:pPr>
    </w:p>
    <w:p>
      <w:pPr>
        <w:pStyle w:val="Heading5"/>
        <w:spacing w:line="240" w:lineRule="auto"/>
        <w:ind w:right="0"/>
        <w:jc w:val="both"/>
        <w:rPr>
          <w:b w:val="0"/>
          <w:bCs w:val="0"/>
        </w:rPr>
      </w:pPr>
      <w:r>
        <w:rPr/>
        <w:t>三、报告期内公司投资情况</w:t>
      </w:r>
      <w:r>
        <w:rPr>
          <w:b w:val="0"/>
          <w:bCs w:val="0"/>
        </w:rPr>
      </w:r>
    </w:p>
    <w:p>
      <w:pPr>
        <w:spacing w:line="240" w:lineRule="auto" w:before="0"/>
        <w:rPr>
          <w:rFonts w:ascii="宋体" w:hAnsi="宋体" w:cs="宋体" w:eastAsia="宋体" w:hint="default"/>
          <w:b/>
          <w:bCs/>
          <w:sz w:val="24"/>
          <w:szCs w:val="24"/>
        </w:rPr>
      </w:pPr>
    </w:p>
    <w:p>
      <w:pPr>
        <w:pStyle w:val="Heading5"/>
        <w:spacing w:line="240" w:lineRule="auto" w:before="173"/>
        <w:ind w:right="0"/>
        <w:jc w:val="both"/>
        <w:rPr>
          <w:b w:val="0"/>
          <w:bCs w:val="0"/>
        </w:rPr>
      </w:pPr>
      <w:r>
        <w:rPr/>
        <w:t>（一）募集资金基本情况</w:t>
      </w:r>
      <w:r>
        <w:rPr>
          <w:b w:val="0"/>
          <w:bCs w:val="0"/>
        </w:rPr>
      </w:r>
    </w:p>
    <w:p>
      <w:pPr>
        <w:spacing w:line="240" w:lineRule="auto" w:before="4"/>
        <w:rPr>
          <w:rFonts w:ascii="宋体" w:hAnsi="宋体" w:cs="宋体" w:eastAsia="宋体" w:hint="default"/>
          <w:b/>
          <w:bCs/>
          <w:sz w:val="34"/>
          <w:szCs w:val="34"/>
        </w:rPr>
      </w:pPr>
    </w:p>
    <w:p>
      <w:pPr>
        <w:pStyle w:val="Heading6"/>
        <w:spacing w:line="340" w:lineRule="auto" w:before="0"/>
        <w:ind w:left="740" w:right="786" w:hanging="140"/>
        <w:jc w:val="left"/>
      </w:pPr>
      <w:r>
        <w:rPr>
          <w:rFonts w:ascii="Times New Roman" w:hAnsi="Times New Roman" w:cs="Times New Roman" w:eastAsia="Times New Roman" w:hint="default"/>
          <w:sz w:val="23"/>
          <w:szCs w:val="23"/>
        </w:rPr>
        <w:t>1</w:t>
      </w:r>
      <w:r>
        <w:rPr>
          <w:sz w:val="23"/>
          <w:szCs w:val="23"/>
        </w:rPr>
        <w:t>、</w:t>
      </w:r>
      <w:r>
        <w:rPr/>
        <w:t>募集资金到位情况</w:t>
      </w:r>
      <w:r>
        <w:rPr/>
        <w:t> 北京数码视讯科技股份有限公司经中国证券监督管理委员会证监许可</w:t>
      </w:r>
      <w:r>
        <w:rPr>
          <w:rFonts w:ascii="宋体" w:hAnsi="宋体" w:cs="宋体" w:eastAsia="宋体" w:hint="default"/>
        </w:rPr>
        <w:t>[2010]434</w:t>
      </w:r>
      <w:r>
        <w:rPr>
          <w:rFonts w:ascii="宋体" w:hAnsi="宋体" w:cs="宋体" w:eastAsia="宋体" w:hint="default"/>
          <w:spacing w:val="-60"/>
        </w:rPr>
        <w:t> </w:t>
      </w:r>
      <w:r>
        <w:rPr/>
        <w:t>号文件核准，</w:t>
      </w:r>
    </w:p>
    <w:p>
      <w:pPr>
        <w:pStyle w:val="Heading6"/>
        <w:spacing w:line="357" w:lineRule="auto" w:before="53"/>
        <w:ind w:right="875"/>
        <w:jc w:val="left"/>
      </w:pPr>
      <w:r>
        <w:rPr>
          <w:spacing w:val="-1"/>
        </w:rPr>
        <w:t>并经深圳证券交易所同意，由主承销商国信证券股份有限公司采用网下向配售对象询价配售与网上</w:t>
      </w:r>
      <w:r>
        <w:rPr>
          <w:spacing w:val="-106"/>
        </w:rPr>
        <w:t> </w:t>
      </w:r>
      <w:r>
        <w:rPr>
          <w:spacing w:val="-106"/>
        </w:rPr>
      </w:r>
      <w:r>
        <w:rPr/>
        <w:t>向社会公众投资者定价发行相结合的方式发行人民币普通股股票 </w:t>
      </w:r>
      <w:r>
        <w:rPr>
          <w:rFonts w:ascii="宋体" w:hAnsi="宋体" w:cs="宋体" w:eastAsia="宋体" w:hint="default"/>
        </w:rPr>
        <w:t>2,800 </w:t>
      </w:r>
      <w:r>
        <w:rPr/>
        <w:t>万股（每股面值 </w:t>
      </w:r>
      <w:r>
        <w:rPr>
          <w:rFonts w:ascii="宋体" w:hAnsi="宋体" w:cs="宋体" w:eastAsia="宋体" w:hint="default"/>
        </w:rPr>
        <w:t>1</w:t>
      </w:r>
      <w:r>
        <w:rPr>
          <w:rFonts w:ascii="宋体" w:hAnsi="宋体" w:cs="宋体" w:eastAsia="宋体" w:hint="default"/>
          <w:spacing w:val="-29"/>
        </w:rPr>
        <w:t> </w:t>
      </w:r>
      <w:r>
        <w:rPr/>
        <w:t>元），</w:t>
      </w:r>
    </w:p>
    <w:p>
      <w:pPr>
        <w:pStyle w:val="Heading6"/>
        <w:spacing w:line="240" w:lineRule="auto" w:before="37"/>
        <w:ind w:right="0"/>
        <w:jc w:val="both"/>
      </w:pPr>
      <w:r>
        <w:rPr/>
        <w:t>发行价为每股人民币 </w:t>
      </w:r>
      <w:r>
        <w:rPr>
          <w:rFonts w:ascii="宋体" w:hAnsi="宋体" w:cs="宋体" w:eastAsia="宋体" w:hint="default"/>
        </w:rPr>
        <w:t>59.90 </w:t>
      </w:r>
      <w:r>
        <w:rPr>
          <w:spacing w:val="2"/>
        </w:rPr>
        <w:t>元，应募集资金总额为 </w:t>
      </w:r>
      <w:r>
        <w:rPr>
          <w:rFonts w:ascii="宋体" w:hAnsi="宋体" w:cs="宋体" w:eastAsia="宋体" w:hint="default"/>
        </w:rPr>
        <w:t>1,677,200,000.00</w:t>
      </w:r>
      <w:r>
        <w:rPr>
          <w:rFonts w:ascii="宋体" w:hAnsi="宋体" w:cs="宋体" w:eastAsia="宋体" w:hint="default"/>
          <w:spacing w:val="37"/>
        </w:rPr>
        <w:t> </w:t>
      </w:r>
      <w:r>
        <w:rPr>
          <w:spacing w:val="2"/>
        </w:rPr>
        <w:t>元，扣除承销费和保荐费</w:t>
      </w:r>
    </w:p>
    <w:p>
      <w:pPr>
        <w:pStyle w:val="Heading6"/>
        <w:spacing w:line="240" w:lineRule="auto" w:before="154"/>
        <w:ind w:right="0"/>
        <w:jc w:val="both"/>
        <w:rPr>
          <w:rFonts w:ascii="宋体" w:hAnsi="宋体" w:cs="宋体" w:eastAsia="宋体" w:hint="default"/>
        </w:rPr>
      </w:pPr>
      <w:r>
        <w:rPr>
          <w:rFonts w:ascii="宋体" w:hAnsi="宋体" w:cs="宋体" w:eastAsia="宋体" w:hint="default"/>
        </w:rPr>
        <w:t>70,188,000.00</w:t>
      </w:r>
      <w:r>
        <w:rPr>
          <w:rFonts w:ascii="宋体" w:hAnsi="宋体" w:cs="宋体" w:eastAsia="宋体" w:hint="default"/>
          <w:spacing w:val="-59"/>
        </w:rPr>
        <w:t> </w:t>
      </w:r>
      <w:r>
        <w:rPr/>
        <w:t>元（本公司已于</w:t>
      </w:r>
      <w:r>
        <w:rPr>
          <w:spacing w:val="-58"/>
        </w:rPr>
        <w:t> </w:t>
      </w:r>
      <w:r>
        <w:rPr>
          <w:rFonts w:ascii="宋体" w:hAnsi="宋体" w:cs="宋体" w:eastAsia="宋体" w:hint="default"/>
        </w:rPr>
        <w:t>2007</w:t>
      </w:r>
      <w:r>
        <w:rPr>
          <w:rFonts w:ascii="宋体" w:hAnsi="宋体" w:cs="宋体" w:eastAsia="宋体" w:hint="default"/>
          <w:spacing w:val="-59"/>
        </w:rPr>
        <w:t> </w:t>
      </w:r>
      <w:r>
        <w:rPr/>
        <w:t>年</w:t>
      </w:r>
      <w:r>
        <w:rPr>
          <w:spacing w:val="-59"/>
        </w:rPr>
        <w:t> </w:t>
      </w:r>
      <w:r>
        <w:rPr>
          <w:rFonts w:ascii="宋体" w:hAnsi="宋体" w:cs="宋体" w:eastAsia="宋体" w:hint="default"/>
        </w:rPr>
        <w:t>12</w:t>
      </w:r>
      <w:r>
        <w:rPr>
          <w:rFonts w:ascii="宋体" w:hAnsi="宋体" w:cs="宋体" w:eastAsia="宋体" w:hint="default"/>
          <w:spacing w:val="-61"/>
        </w:rPr>
        <w:t> </w:t>
      </w:r>
      <w:r>
        <w:rPr/>
        <w:t>月</w:t>
      </w:r>
      <w:r>
        <w:rPr>
          <w:spacing w:val="-59"/>
        </w:rPr>
        <w:t> </w:t>
      </w:r>
      <w:r>
        <w:rPr>
          <w:rFonts w:ascii="宋体" w:hAnsi="宋体" w:cs="宋体" w:eastAsia="宋体" w:hint="default"/>
        </w:rPr>
        <w:t>11</w:t>
      </w:r>
      <w:r>
        <w:rPr>
          <w:rFonts w:ascii="宋体" w:hAnsi="宋体" w:cs="宋体" w:eastAsia="宋体" w:hint="default"/>
          <w:spacing w:val="-59"/>
        </w:rPr>
        <w:t> </w:t>
      </w:r>
      <w:r>
        <w:rPr/>
        <w:t>日、</w:t>
      </w:r>
      <w:r>
        <w:rPr>
          <w:spacing w:val="-1"/>
        </w:rPr>
        <w:t> </w:t>
      </w:r>
      <w:r>
        <w:rPr>
          <w:rFonts w:ascii="宋体" w:hAnsi="宋体" w:cs="宋体" w:eastAsia="宋体" w:hint="default"/>
        </w:rPr>
        <w:t>2008</w:t>
      </w:r>
      <w:r>
        <w:rPr>
          <w:rFonts w:ascii="宋体" w:hAnsi="宋体" w:cs="宋体" w:eastAsia="宋体" w:hint="default"/>
          <w:spacing w:val="-59"/>
        </w:rPr>
        <w:t> </w:t>
      </w:r>
      <w:r>
        <w:rPr/>
        <w:t>年</w:t>
      </w:r>
      <w:r>
        <w:rPr>
          <w:spacing w:val="-59"/>
        </w:rPr>
        <w:t> </w:t>
      </w:r>
      <w:r>
        <w:rPr>
          <w:rFonts w:ascii="宋体" w:hAnsi="宋体" w:cs="宋体" w:eastAsia="宋体" w:hint="default"/>
        </w:rPr>
        <w:t>5</w:t>
      </w:r>
      <w:r>
        <w:rPr>
          <w:rFonts w:ascii="宋体" w:hAnsi="宋体" w:cs="宋体" w:eastAsia="宋体" w:hint="default"/>
          <w:spacing w:val="-61"/>
        </w:rPr>
        <w:t> </w:t>
      </w:r>
      <w:r>
        <w:rPr/>
        <w:t>月</w:t>
      </w:r>
      <w:r>
        <w:rPr>
          <w:spacing w:val="-59"/>
        </w:rPr>
        <w:t> </w:t>
      </w:r>
      <w:r>
        <w:rPr>
          <w:rFonts w:ascii="宋体" w:hAnsi="宋体" w:cs="宋体" w:eastAsia="宋体" w:hint="default"/>
        </w:rPr>
        <w:t>6</w:t>
      </w:r>
      <w:r>
        <w:rPr>
          <w:rFonts w:ascii="宋体" w:hAnsi="宋体" w:cs="宋体" w:eastAsia="宋体" w:hint="default"/>
          <w:spacing w:val="-59"/>
        </w:rPr>
        <w:t> </w:t>
      </w:r>
      <w:r>
        <w:rPr/>
        <w:t>日、</w:t>
      </w:r>
      <w:r>
        <w:rPr>
          <w:rFonts w:ascii="宋体" w:hAnsi="宋体" w:cs="宋体" w:eastAsia="宋体" w:hint="default"/>
        </w:rPr>
        <w:t>2008</w:t>
      </w:r>
      <w:r>
        <w:rPr>
          <w:rFonts w:ascii="宋体" w:hAnsi="宋体" w:cs="宋体" w:eastAsia="宋体" w:hint="default"/>
          <w:spacing w:val="-58"/>
        </w:rPr>
        <w:t> </w:t>
      </w:r>
      <w:r>
        <w:rPr/>
        <w:t>年</w:t>
      </w:r>
      <w:r>
        <w:rPr>
          <w:spacing w:val="-59"/>
        </w:rPr>
        <w:t> </w:t>
      </w:r>
      <w:r>
        <w:rPr>
          <w:rFonts w:ascii="宋体" w:hAnsi="宋体" w:cs="宋体" w:eastAsia="宋体" w:hint="default"/>
        </w:rPr>
        <w:t>5</w:t>
      </w:r>
      <w:r>
        <w:rPr>
          <w:rFonts w:ascii="宋体" w:hAnsi="宋体" w:cs="宋体" w:eastAsia="宋体" w:hint="default"/>
          <w:spacing w:val="-59"/>
        </w:rPr>
        <w:t> </w:t>
      </w:r>
      <w:r>
        <w:rPr/>
        <w:t>月</w:t>
      </w:r>
      <w:r>
        <w:rPr>
          <w:spacing w:val="-59"/>
        </w:rPr>
        <w:t> </w:t>
      </w:r>
      <w:r>
        <w:rPr>
          <w:rFonts w:ascii="宋体" w:hAnsi="宋体" w:cs="宋体" w:eastAsia="宋体" w:hint="default"/>
        </w:rPr>
        <w:t>22</w:t>
      </w:r>
      <w:r>
        <w:rPr>
          <w:rFonts w:ascii="宋体" w:hAnsi="宋体" w:cs="宋体" w:eastAsia="宋体" w:hint="default"/>
          <w:spacing w:val="-59"/>
        </w:rPr>
        <w:t> </w:t>
      </w:r>
      <w:r>
        <w:rPr/>
        <w:t>日、</w:t>
      </w:r>
      <w:r>
        <w:rPr>
          <w:rFonts w:ascii="宋体" w:hAnsi="宋体" w:cs="宋体" w:eastAsia="宋体" w:hint="default"/>
        </w:rPr>
        <w:t>2008</w:t>
      </w:r>
    </w:p>
    <w:p>
      <w:pPr>
        <w:pStyle w:val="Heading6"/>
        <w:spacing w:line="240" w:lineRule="auto" w:before="154"/>
        <w:ind w:right="0"/>
        <w:jc w:val="both"/>
      </w:pPr>
      <w:r>
        <w:rPr/>
        <w:t>年</w:t>
      </w:r>
      <w:r>
        <w:rPr>
          <w:spacing w:val="-49"/>
        </w:rPr>
        <w:t> </w:t>
      </w:r>
      <w:r>
        <w:rPr>
          <w:rFonts w:ascii="宋体" w:hAnsi="宋体" w:cs="宋体" w:eastAsia="宋体" w:hint="default"/>
        </w:rPr>
        <w:t>9</w:t>
      </w:r>
      <w:r>
        <w:rPr>
          <w:rFonts w:ascii="宋体" w:hAnsi="宋体" w:cs="宋体" w:eastAsia="宋体" w:hint="default"/>
          <w:spacing w:val="-49"/>
        </w:rPr>
        <w:t> </w:t>
      </w:r>
      <w:r>
        <w:rPr/>
        <w:t>月</w:t>
      </w:r>
      <w:r>
        <w:rPr>
          <w:spacing w:val="-49"/>
        </w:rPr>
        <w:t> </w:t>
      </w:r>
      <w:r>
        <w:rPr>
          <w:rFonts w:ascii="宋体" w:hAnsi="宋体" w:cs="宋体" w:eastAsia="宋体" w:hint="default"/>
        </w:rPr>
        <w:t>26</w:t>
      </w:r>
      <w:r>
        <w:rPr>
          <w:rFonts w:ascii="宋体" w:hAnsi="宋体" w:cs="宋体" w:eastAsia="宋体" w:hint="default"/>
          <w:spacing w:val="-49"/>
        </w:rPr>
        <w:t> </w:t>
      </w:r>
      <w:r>
        <w:rPr/>
        <w:t>日支付主承销商国信证券股份有限公司</w:t>
      </w:r>
      <w:r>
        <w:rPr>
          <w:spacing w:val="-49"/>
        </w:rPr>
        <w:t> </w:t>
      </w:r>
      <w:r>
        <w:rPr>
          <w:rFonts w:ascii="宋体" w:hAnsi="宋体" w:cs="宋体" w:eastAsia="宋体" w:hint="default"/>
        </w:rPr>
        <w:t>500,000.00</w:t>
      </w:r>
      <w:r>
        <w:rPr>
          <w:rFonts w:ascii="宋体" w:hAnsi="宋体" w:cs="宋体" w:eastAsia="宋体" w:hint="default"/>
          <w:spacing w:val="-49"/>
        </w:rPr>
        <w:t> </w:t>
      </w:r>
      <w:r>
        <w:rPr/>
        <w:t>元）后为</w:t>
      </w:r>
      <w:r>
        <w:rPr>
          <w:spacing w:val="-49"/>
        </w:rPr>
        <w:t> </w:t>
      </w:r>
      <w:r>
        <w:rPr>
          <w:rFonts w:ascii="宋体" w:hAnsi="宋体" w:cs="宋体" w:eastAsia="宋体" w:hint="default"/>
        </w:rPr>
        <w:t>1,607,512,000.00</w:t>
      </w:r>
      <w:r>
        <w:rPr>
          <w:rFonts w:ascii="宋体" w:hAnsi="宋体" w:cs="宋体" w:eastAsia="宋体" w:hint="default"/>
          <w:spacing w:val="-49"/>
        </w:rPr>
        <w:t> </w:t>
      </w:r>
      <w:r>
        <w:rPr/>
        <w:t>元，已</w:t>
      </w:r>
    </w:p>
    <w:p>
      <w:pPr>
        <w:pStyle w:val="Heading6"/>
        <w:spacing w:line="240" w:lineRule="auto" w:before="154"/>
        <w:ind w:right="0"/>
        <w:jc w:val="both"/>
      </w:pPr>
      <w:r>
        <w:rPr/>
        <w:t>于</w:t>
      </w:r>
      <w:r>
        <w:rPr>
          <w:spacing w:val="-60"/>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04</w:t>
      </w:r>
      <w:r>
        <w:rPr>
          <w:rFonts w:ascii="宋体" w:hAnsi="宋体" w:cs="宋体" w:eastAsia="宋体" w:hint="default"/>
          <w:spacing w:val="-61"/>
        </w:rPr>
        <w:t> </w:t>
      </w:r>
      <w:r>
        <w:rPr/>
        <w:t>月</w:t>
      </w:r>
      <w:r>
        <w:rPr>
          <w:spacing w:val="-60"/>
        </w:rPr>
        <w:t> </w:t>
      </w:r>
      <w:r>
        <w:rPr>
          <w:rFonts w:ascii="宋体" w:hAnsi="宋体" w:cs="宋体" w:eastAsia="宋体" w:hint="default"/>
        </w:rPr>
        <w:t>26</w:t>
      </w:r>
      <w:r>
        <w:rPr>
          <w:rFonts w:ascii="宋体" w:hAnsi="宋体" w:cs="宋体" w:eastAsia="宋体" w:hint="default"/>
          <w:spacing w:val="-60"/>
        </w:rPr>
        <w:t> </w:t>
      </w:r>
      <w:r>
        <w:rPr/>
        <w:t>日汇入本公司在华夏银行北京知春支行</w:t>
      </w:r>
      <w:r>
        <w:rPr>
          <w:spacing w:val="-59"/>
        </w:rPr>
        <w:t> </w:t>
      </w:r>
      <w:r>
        <w:rPr>
          <w:rFonts w:ascii="宋体" w:hAnsi="宋体" w:cs="宋体" w:eastAsia="宋体" w:hint="default"/>
        </w:rPr>
        <w:t>4049200001801900046755</w:t>
      </w:r>
      <w:r>
        <w:rPr>
          <w:rFonts w:ascii="宋体" w:hAnsi="宋体" w:cs="宋体" w:eastAsia="宋体" w:hint="default"/>
          <w:spacing w:val="-60"/>
        </w:rPr>
        <w:t> </w:t>
      </w:r>
      <w:r>
        <w:rPr/>
        <w:t>账户。</w:t>
      </w:r>
    </w:p>
    <w:p>
      <w:pPr>
        <w:pStyle w:val="Heading6"/>
        <w:spacing w:line="357" w:lineRule="auto" w:before="154"/>
        <w:ind w:right="888" w:firstLine="480"/>
        <w:jc w:val="left"/>
      </w:pPr>
      <w:r>
        <w:rPr>
          <w:spacing w:val="22"/>
        </w:rPr>
        <w:t>另扣除律师费、</w:t>
      </w:r>
      <w:r>
        <w:rPr>
          <w:spacing w:val="-93"/>
        </w:rPr>
        <w:t> </w:t>
      </w:r>
      <w:r>
        <w:rPr>
          <w:spacing w:val="23"/>
        </w:rPr>
        <w:t>审计费等其他发行费用</w:t>
      </w:r>
      <w:r>
        <w:rPr>
          <w:spacing w:val="37"/>
        </w:rPr>
        <w:t> </w:t>
      </w:r>
      <w:r>
        <w:rPr>
          <w:rFonts w:ascii="宋体" w:hAnsi="宋体" w:cs="宋体" w:eastAsia="宋体" w:hint="default"/>
        </w:rPr>
        <w:t>15,161,600.00</w:t>
      </w:r>
      <w:r>
        <w:rPr>
          <w:rFonts w:ascii="宋体" w:hAnsi="宋体" w:cs="宋体" w:eastAsia="宋体" w:hint="default"/>
          <w:spacing w:val="33"/>
        </w:rPr>
        <w:t> </w:t>
      </w:r>
      <w:r>
        <w:rPr>
          <w:spacing w:val="13"/>
        </w:rPr>
        <w:t>元，</w:t>
      </w:r>
      <w:r>
        <w:rPr>
          <w:spacing w:val="-93"/>
        </w:rPr>
        <w:t> </w:t>
      </w:r>
      <w:r>
        <w:rPr>
          <w:spacing w:val="24"/>
        </w:rPr>
        <w:t>本公司本次募集资金净额</w:t>
      </w:r>
      <w:r>
        <w:rPr/>
        <w:t> </w:t>
      </w:r>
      <w:r>
        <w:rPr>
          <w:rFonts w:ascii="宋体" w:hAnsi="宋体" w:cs="宋体" w:eastAsia="宋体" w:hint="default"/>
        </w:rPr>
        <w:t>1,591,850,400.00</w:t>
      </w:r>
      <w:r>
        <w:rPr>
          <w:rFonts w:ascii="宋体" w:hAnsi="宋体" w:cs="宋体" w:eastAsia="宋体" w:hint="default"/>
          <w:spacing w:val="7"/>
        </w:rPr>
        <w:t> </w:t>
      </w:r>
      <w:r>
        <w:rPr>
          <w:spacing w:val="2"/>
        </w:rPr>
        <w:t>元。上述募集资金到位情况业经利安达会计师事务所有限公司验证，并由其出</w:t>
      </w:r>
      <w:r>
        <w:rPr/>
      </w:r>
    </w:p>
    <w:p>
      <w:pPr>
        <w:spacing w:after="0" w:line="357" w:lineRule="auto"/>
        <w:jc w:val="left"/>
        <w:sectPr>
          <w:pgSz w:w="11910" w:h="16840"/>
          <w:pgMar w:header="877" w:footer="1186" w:top="1060" w:bottom="1380" w:left="580" w:right="0"/>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pStyle w:val="Heading6"/>
        <w:spacing w:line="240" w:lineRule="auto" w:before="33"/>
        <w:ind w:right="0"/>
        <w:jc w:val="left"/>
      </w:pPr>
      <w:r>
        <w:rPr/>
        <w:t>具了《验资报告》（利安达验字</w:t>
      </w:r>
      <w:r>
        <w:rPr>
          <w:rFonts w:ascii="宋体" w:hAnsi="宋体" w:cs="宋体" w:eastAsia="宋体" w:hint="default"/>
        </w:rPr>
        <w:t>[2010]</w:t>
      </w:r>
      <w:r>
        <w:rPr/>
        <w:t>第</w:t>
      </w:r>
      <w:r>
        <w:rPr>
          <w:spacing w:val="-60"/>
        </w:rPr>
        <w:t> </w:t>
      </w:r>
      <w:r>
        <w:rPr>
          <w:rFonts w:ascii="宋体" w:hAnsi="宋体" w:cs="宋体" w:eastAsia="宋体" w:hint="default"/>
        </w:rPr>
        <w:t>1023</w:t>
      </w:r>
      <w:r>
        <w:rPr>
          <w:rFonts w:ascii="宋体" w:hAnsi="宋体" w:cs="宋体" w:eastAsia="宋体" w:hint="default"/>
          <w:spacing w:val="-60"/>
        </w:rPr>
        <w:t> </w:t>
      </w:r>
      <w:r>
        <w:rPr/>
        <w:t>号）。</w:t>
      </w:r>
    </w:p>
    <w:p>
      <w:pPr>
        <w:pStyle w:val="Heading6"/>
        <w:spacing w:line="240" w:lineRule="auto" w:before="154"/>
        <w:ind w:left="740" w:right="0"/>
        <w:jc w:val="left"/>
      </w:pPr>
      <w:r>
        <w:rPr/>
        <w:t>按财政部财会</w:t>
      </w:r>
      <w:r>
        <w:rPr>
          <w:rFonts w:ascii="宋体" w:hAnsi="宋体" w:cs="宋体" w:eastAsia="宋体" w:hint="default"/>
        </w:rPr>
        <w:t>[2010]25</w:t>
      </w:r>
      <w:r>
        <w:rPr>
          <w:rFonts w:ascii="宋体" w:hAnsi="宋体" w:cs="宋体" w:eastAsia="宋体" w:hint="default"/>
          <w:spacing w:val="-57"/>
        </w:rPr>
        <w:t> </w:t>
      </w:r>
      <w:r>
        <w:rPr>
          <w:spacing w:val="-4"/>
        </w:rPr>
        <w:t>号《关于执行企业会计准则的上市公司和非上市公司做好</w:t>
      </w:r>
      <w:r>
        <w:rPr>
          <w:spacing w:val="-56"/>
        </w:rPr>
        <w:t> </w:t>
      </w:r>
      <w:r>
        <w:rPr>
          <w:rFonts w:ascii="宋体" w:hAnsi="宋体" w:cs="宋体" w:eastAsia="宋体" w:hint="default"/>
        </w:rPr>
        <w:t>2010</w:t>
      </w:r>
      <w:r>
        <w:rPr>
          <w:rFonts w:ascii="宋体" w:hAnsi="宋体" w:cs="宋体" w:eastAsia="宋体" w:hint="default"/>
          <w:spacing w:val="-57"/>
        </w:rPr>
        <w:t> </w:t>
      </w:r>
      <w:r>
        <w:rPr/>
        <w:t>年年报</w:t>
      </w:r>
    </w:p>
    <w:p>
      <w:pPr>
        <w:pStyle w:val="Heading6"/>
        <w:spacing w:line="240" w:lineRule="auto" w:before="154"/>
        <w:ind w:right="0"/>
        <w:jc w:val="left"/>
        <w:rPr>
          <w:rFonts w:ascii="宋体" w:hAnsi="宋体" w:cs="宋体" w:eastAsia="宋体" w:hint="default"/>
        </w:rPr>
      </w:pPr>
      <w:r>
        <w:rPr>
          <w:spacing w:val="-9"/>
        </w:rPr>
        <w:t>工作的通知》的规定，对发行权益性证券过程中发生的广告费、路演费、酒会费等费用</w:t>
      </w:r>
      <w:r>
        <w:rPr>
          <w:spacing w:val="-44"/>
        </w:rPr>
        <w:t> </w:t>
      </w:r>
      <w:r>
        <w:rPr>
          <w:rFonts w:ascii="宋体" w:hAnsi="宋体" w:cs="宋体" w:eastAsia="宋体" w:hint="default"/>
        </w:rPr>
        <w:t>2,995,454.35</w:t>
      </w:r>
    </w:p>
    <w:p>
      <w:pPr>
        <w:pStyle w:val="Heading6"/>
        <w:spacing w:line="357" w:lineRule="auto" w:before="154"/>
        <w:ind w:left="740" w:right="4086" w:hanging="601"/>
        <w:jc w:val="left"/>
      </w:pPr>
      <w:r>
        <w:rPr/>
        <w:t>元调整至当期损益。调整后募集资金净额为</w:t>
      </w:r>
      <w:r>
        <w:rPr>
          <w:spacing w:val="-59"/>
        </w:rPr>
        <w:t> </w:t>
      </w:r>
      <w:r>
        <w:rPr>
          <w:rFonts w:ascii="宋体" w:hAnsi="宋体" w:cs="宋体" w:eastAsia="宋体" w:hint="default"/>
        </w:rPr>
        <w:t>1,594,845,854.35</w:t>
      </w:r>
      <w:r>
        <w:rPr>
          <w:rFonts w:ascii="宋体" w:hAnsi="宋体" w:cs="宋体" w:eastAsia="宋体" w:hint="default"/>
          <w:spacing w:val="-60"/>
        </w:rPr>
        <w:t> </w:t>
      </w:r>
      <w:r>
        <w:rPr/>
        <w:t>元。 </w:t>
      </w:r>
      <w:r>
        <w:rPr>
          <w:rFonts w:ascii="宋体" w:hAnsi="宋体" w:cs="宋体" w:eastAsia="宋体" w:hint="default"/>
        </w:rPr>
        <w:t>2</w:t>
      </w:r>
      <w:r>
        <w:rPr/>
        <w:t>、报告期末募集资金存放情况</w:t>
      </w:r>
    </w:p>
    <w:p>
      <w:pPr>
        <w:pStyle w:val="Heading6"/>
        <w:spacing w:line="357" w:lineRule="auto"/>
        <w:ind w:right="878" w:firstLine="480"/>
        <w:jc w:val="left"/>
        <w:rPr>
          <w:rFonts w:ascii="宋体" w:hAnsi="宋体" w:cs="宋体" w:eastAsia="宋体" w:hint="default"/>
        </w:rPr>
      </w:pPr>
      <w:r>
        <w:rPr/>
        <w:t>公</w:t>
      </w:r>
      <w:r>
        <w:rPr>
          <w:spacing w:val="-83"/>
        </w:rPr>
        <w:t> </w:t>
      </w:r>
      <w:r>
        <w:rPr/>
        <w:t>司</w:t>
      </w:r>
      <w:r>
        <w:rPr>
          <w:spacing w:val="-83"/>
        </w:rPr>
        <w:t> </w:t>
      </w:r>
      <w:r>
        <w:rPr/>
        <w:t>实</w:t>
      </w:r>
      <w:r>
        <w:rPr>
          <w:spacing w:val="-83"/>
        </w:rPr>
        <w:t> </w:t>
      </w:r>
      <w:r>
        <w:rPr/>
        <w:t>际</w:t>
      </w:r>
      <w:r>
        <w:rPr>
          <w:spacing w:val="-86"/>
        </w:rPr>
        <w:t> </w:t>
      </w:r>
      <w:r>
        <w:rPr/>
        <w:t>收</w:t>
      </w:r>
      <w:r>
        <w:rPr>
          <w:spacing w:val="-83"/>
        </w:rPr>
        <w:t> </w:t>
      </w:r>
      <w:r>
        <w:rPr/>
        <w:t>到</w:t>
      </w:r>
      <w:r>
        <w:rPr>
          <w:spacing w:val="-83"/>
        </w:rPr>
        <w:t> </w:t>
      </w:r>
      <w:r>
        <w:rPr/>
        <w:t>募</w:t>
      </w:r>
      <w:r>
        <w:rPr>
          <w:spacing w:val="-86"/>
        </w:rPr>
        <w:t> </w:t>
      </w:r>
      <w:r>
        <w:rPr/>
        <w:t>集</w:t>
      </w:r>
      <w:r>
        <w:rPr>
          <w:spacing w:val="-86"/>
        </w:rPr>
        <w:t> </w:t>
      </w:r>
      <w:r>
        <w:rPr/>
        <w:t>资</w:t>
      </w:r>
      <w:r>
        <w:rPr>
          <w:spacing w:val="-83"/>
        </w:rPr>
        <w:t> </w:t>
      </w:r>
      <w:r>
        <w:rPr/>
        <w:t>金</w:t>
      </w:r>
      <w:r>
        <w:rPr>
          <w:spacing w:val="-83"/>
        </w:rPr>
        <w:t> </w:t>
      </w:r>
      <w:r>
        <w:rPr/>
        <w:t>为</w:t>
      </w:r>
      <w:r>
        <w:rPr>
          <w:spacing w:val="40"/>
        </w:rPr>
        <w:t> </w:t>
      </w:r>
      <w:r>
        <w:rPr>
          <w:rFonts w:ascii="宋体" w:hAnsi="宋体" w:cs="宋体" w:eastAsia="宋体" w:hint="default"/>
        </w:rPr>
        <w:t>1,607,512,000.00</w:t>
      </w:r>
      <w:r>
        <w:rPr>
          <w:rFonts w:ascii="宋体" w:hAnsi="宋体" w:cs="宋体" w:eastAsia="宋体" w:hint="default"/>
          <w:spacing w:val="37"/>
        </w:rPr>
        <w:t> </w:t>
      </w:r>
      <w:r>
        <w:rPr/>
        <w:t>元</w:t>
      </w:r>
      <w:r>
        <w:rPr>
          <w:spacing w:val="-83"/>
        </w:rPr>
        <w:t> </w:t>
      </w:r>
      <w:r>
        <w:rPr>
          <w:rFonts w:ascii="宋体" w:hAnsi="宋体" w:cs="宋体" w:eastAsia="宋体" w:hint="default"/>
        </w:rPr>
        <w:t>(</w:t>
      </w:r>
      <w:r>
        <w:rPr>
          <w:rFonts w:ascii="宋体" w:hAnsi="宋体" w:cs="宋体" w:eastAsia="宋体" w:hint="default"/>
          <w:spacing w:val="-83"/>
        </w:rPr>
        <w:t> </w:t>
      </w:r>
      <w:r>
        <w:rPr/>
        <w:t>其</w:t>
      </w:r>
      <w:r>
        <w:rPr>
          <w:spacing w:val="-86"/>
        </w:rPr>
        <w:t> </w:t>
      </w:r>
      <w:r>
        <w:rPr/>
        <w:t>中</w:t>
      </w:r>
      <w:r>
        <w:rPr>
          <w:spacing w:val="-83"/>
        </w:rPr>
        <w:t> </w:t>
      </w:r>
      <w:r>
        <w:rPr/>
        <w:t>包</w:t>
      </w:r>
      <w:r>
        <w:rPr>
          <w:spacing w:val="-83"/>
        </w:rPr>
        <w:t> </w:t>
      </w:r>
      <w:r>
        <w:rPr/>
        <w:t>含</w:t>
      </w:r>
      <w:r>
        <w:rPr>
          <w:spacing w:val="-86"/>
        </w:rPr>
        <w:t> </w:t>
      </w:r>
      <w:r>
        <w:rPr/>
        <w:t>前</w:t>
      </w:r>
      <w:r>
        <w:rPr>
          <w:spacing w:val="-83"/>
        </w:rPr>
        <w:t> </w:t>
      </w:r>
      <w:r>
        <w:rPr/>
        <w:t>期</w:t>
      </w:r>
      <w:r>
        <w:rPr>
          <w:spacing w:val="-83"/>
        </w:rPr>
        <w:t> </w:t>
      </w:r>
      <w:r>
        <w:rPr/>
        <w:t>先</w:t>
      </w:r>
      <w:r>
        <w:rPr>
          <w:spacing w:val="-83"/>
        </w:rPr>
        <w:t> </w:t>
      </w:r>
      <w:r>
        <w:rPr/>
        <w:t>行</w:t>
      </w:r>
      <w:r>
        <w:rPr>
          <w:spacing w:val="-86"/>
        </w:rPr>
        <w:t> </w:t>
      </w:r>
      <w:r>
        <w:rPr/>
        <w:t>垫</w:t>
      </w:r>
      <w:r>
        <w:rPr>
          <w:spacing w:val="-83"/>
        </w:rPr>
        <w:t> </w:t>
      </w:r>
      <w:r>
        <w:rPr/>
        <w:t>付</w:t>
      </w:r>
      <w:r>
        <w:rPr>
          <w:spacing w:val="-83"/>
        </w:rPr>
        <w:t> </w:t>
      </w:r>
      <w:r>
        <w:rPr/>
        <w:t>发</w:t>
      </w:r>
      <w:r>
        <w:rPr>
          <w:spacing w:val="-86"/>
        </w:rPr>
        <w:t> </w:t>
      </w:r>
      <w:r>
        <w:rPr/>
        <w:t>行</w:t>
      </w:r>
      <w:r>
        <w:rPr>
          <w:spacing w:val="-86"/>
        </w:rPr>
        <w:t> </w:t>
      </w:r>
      <w:r>
        <w:rPr/>
        <w:t>费</w:t>
      </w:r>
      <w:r>
        <w:rPr>
          <w:spacing w:val="-83"/>
        </w:rPr>
        <w:t> </w:t>
      </w:r>
      <w:r>
        <w:rPr/>
        <w:t>用</w:t>
      </w:r>
      <w:r>
        <w:rPr>
          <w:spacing w:val="-83"/>
        </w:rPr>
        <w:t> </w:t>
      </w:r>
      <w:r>
        <w:rPr/>
        <w:t>等</w:t>
      </w:r>
      <w:r>
        <w:rPr/>
        <w:t> </w:t>
      </w:r>
      <w:r>
        <w:rPr>
          <w:rFonts w:ascii="宋体" w:hAnsi="宋体" w:cs="宋体" w:eastAsia="宋体" w:hint="default"/>
        </w:rPr>
        <w:t>12,666,145.65</w:t>
      </w:r>
      <w:r>
        <w:rPr>
          <w:rFonts w:ascii="宋体" w:hAnsi="宋体" w:cs="宋体" w:eastAsia="宋体" w:hint="default"/>
          <w:spacing w:val="-63"/>
        </w:rPr>
        <w:t> </w:t>
      </w:r>
      <w:r>
        <w:rPr>
          <w:spacing w:val="-20"/>
        </w:rPr>
        <w:t>元</w:t>
      </w:r>
      <w:r>
        <w:rPr>
          <w:rFonts w:ascii="宋体" w:hAnsi="宋体" w:cs="宋体" w:eastAsia="宋体" w:hint="default"/>
          <w:spacing w:val="-20"/>
        </w:rPr>
        <w:t>)</w:t>
      </w:r>
      <w:r>
        <w:rPr>
          <w:spacing w:val="-20"/>
        </w:rPr>
        <w:t>。截止到</w:t>
      </w:r>
      <w:r>
        <w:rPr>
          <w:spacing w:val="-63"/>
        </w:rPr>
        <w:t> </w:t>
      </w:r>
      <w:r>
        <w:rPr>
          <w:rFonts w:ascii="宋体" w:hAnsi="宋体" w:cs="宋体" w:eastAsia="宋体" w:hint="default"/>
        </w:rPr>
        <w:t>2010</w:t>
      </w:r>
      <w:r>
        <w:rPr>
          <w:rFonts w:ascii="宋体" w:hAnsi="宋体" w:cs="宋体" w:eastAsia="宋体" w:hint="default"/>
          <w:spacing w:val="-60"/>
        </w:rPr>
        <w:t> </w:t>
      </w:r>
      <w:r>
        <w:rPr/>
        <w:t>年</w:t>
      </w:r>
      <w:r>
        <w:rPr>
          <w:spacing w:val="-63"/>
        </w:rPr>
        <w:t> </w:t>
      </w:r>
      <w:r>
        <w:rPr>
          <w:rFonts w:ascii="宋体" w:hAnsi="宋体" w:cs="宋体" w:eastAsia="宋体" w:hint="default"/>
        </w:rPr>
        <w:t>12</w:t>
      </w:r>
      <w:r>
        <w:rPr>
          <w:rFonts w:ascii="宋体" w:hAnsi="宋体" w:cs="宋体" w:eastAsia="宋体" w:hint="default"/>
          <w:spacing w:val="-61"/>
        </w:rPr>
        <w:t> </w:t>
      </w:r>
      <w:r>
        <w:rPr/>
        <w:t>月</w:t>
      </w:r>
      <w:r>
        <w:rPr>
          <w:spacing w:val="-63"/>
        </w:rPr>
        <w:t> </w:t>
      </w:r>
      <w:r>
        <w:rPr>
          <w:rFonts w:ascii="宋体" w:hAnsi="宋体" w:cs="宋体" w:eastAsia="宋体" w:hint="default"/>
        </w:rPr>
        <w:t>31</w:t>
      </w:r>
      <w:r>
        <w:rPr>
          <w:rFonts w:ascii="宋体" w:hAnsi="宋体" w:cs="宋体" w:eastAsia="宋体" w:hint="default"/>
          <w:spacing w:val="-61"/>
        </w:rPr>
        <w:t> </w:t>
      </w:r>
      <w:r>
        <w:rPr>
          <w:spacing w:val="-8"/>
        </w:rPr>
        <w:t>日，公司募集资金项目累计投入金额为</w:t>
      </w:r>
      <w:r>
        <w:rPr>
          <w:spacing w:val="-62"/>
        </w:rPr>
        <w:t> </w:t>
      </w:r>
      <w:r>
        <w:rPr>
          <w:rFonts w:ascii="宋体" w:hAnsi="宋体" w:cs="宋体" w:eastAsia="宋体" w:hint="default"/>
        </w:rPr>
        <w:t>239,099,495.57</w:t>
      </w:r>
    </w:p>
    <w:p>
      <w:pPr>
        <w:pStyle w:val="Heading6"/>
        <w:spacing w:line="240" w:lineRule="auto"/>
        <w:ind w:right="0"/>
        <w:jc w:val="left"/>
      </w:pPr>
      <w:r>
        <w:rPr>
          <w:spacing w:val="-3"/>
        </w:rPr>
        <w:t>元，其中用自有资金先行垫付募集资金项目款 </w:t>
      </w:r>
      <w:r>
        <w:rPr>
          <w:rFonts w:ascii="宋体" w:hAnsi="宋体" w:cs="宋体" w:eastAsia="宋体" w:hint="default"/>
        </w:rPr>
        <w:t>40,000,000.00</w:t>
      </w:r>
      <w:r>
        <w:rPr>
          <w:rFonts w:ascii="宋体" w:hAnsi="宋体" w:cs="宋体" w:eastAsia="宋体" w:hint="default"/>
          <w:spacing w:val="-37"/>
        </w:rPr>
        <w:t> </w:t>
      </w:r>
      <w:r>
        <w:rPr>
          <w:spacing w:val="-3"/>
        </w:rPr>
        <w:t>元。另募集资金账户发生手续费支出</w:t>
      </w:r>
    </w:p>
    <w:p>
      <w:pPr>
        <w:pStyle w:val="Heading6"/>
        <w:spacing w:line="240" w:lineRule="auto" w:before="154"/>
        <w:ind w:right="0"/>
        <w:jc w:val="left"/>
      </w:pPr>
      <w:r>
        <w:rPr>
          <w:rFonts w:ascii="宋体" w:hAnsi="宋体" w:cs="宋体" w:eastAsia="宋体" w:hint="default"/>
        </w:rPr>
        <w:t>19,169.95 </w:t>
      </w:r>
      <w:r>
        <w:rPr/>
        <w:t>元，利息收入为 </w:t>
      </w:r>
      <w:r>
        <w:rPr>
          <w:rFonts w:ascii="宋体" w:hAnsi="宋体" w:cs="宋体" w:eastAsia="宋体" w:hint="default"/>
        </w:rPr>
        <w:t>1,620,988.97 </w:t>
      </w:r>
      <w:r>
        <w:rPr/>
        <w:t>元。截止到 </w:t>
      </w:r>
      <w:r>
        <w:rPr>
          <w:rFonts w:ascii="宋体" w:hAnsi="宋体" w:cs="宋体" w:eastAsia="宋体" w:hint="default"/>
        </w:rPr>
        <w:t>2010 </w:t>
      </w:r>
      <w:r>
        <w:rPr/>
        <w:t>年 </w:t>
      </w:r>
      <w:r>
        <w:rPr>
          <w:rFonts w:ascii="宋体" w:hAnsi="宋体" w:cs="宋体" w:eastAsia="宋体" w:hint="default"/>
        </w:rPr>
        <w:t>12 </w:t>
      </w:r>
      <w:r>
        <w:rPr/>
        <w:t>月 </w:t>
      </w:r>
      <w:r>
        <w:rPr>
          <w:rFonts w:ascii="宋体" w:hAnsi="宋体" w:cs="宋体" w:eastAsia="宋体" w:hint="default"/>
        </w:rPr>
        <w:t>31</w:t>
      </w:r>
      <w:r>
        <w:rPr>
          <w:rFonts w:ascii="宋体" w:hAnsi="宋体" w:cs="宋体" w:eastAsia="宋体" w:hint="default"/>
          <w:spacing w:val="-32"/>
        </w:rPr>
        <w:t> </w:t>
      </w:r>
      <w:r>
        <w:rPr/>
        <w:t>日募集资金账户余额为</w:t>
      </w:r>
    </w:p>
    <w:p>
      <w:pPr>
        <w:pStyle w:val="Heading6"/>
        <w:spacing w:line="240" w:lineRule="auto" w:before="154"/>
        <w:ind w:right="0"/>
        <w:jc w:val="left"/>
      </w:pPr>
      <w:r>
        <w:rPr>
          <w:rFonts w:ascii="宋体" w:hAnsi="宋体" w:cs="宋体" w:eastAsia="宋体" w:hint="default"/>
        </w:rPr>
        <w:t>1,410,014,323.45</w:t>
      </w:r>
      <w:r>
        <w:rPr>
          <w:rFonts w:ascii="宋体" w:hAnsi="宋体" w:cs="宋体" w:eastAsia="宋体" w:hint="default"/>
          <w:spacing w:val="-60"/>
        </w:rPr>
        <w:t> </w:t>
      </w:r>
      <w:r>
        <w:rPr/>
        <w:t>元。</w:t>
      </w:r>
    </w:p>
    <w:p>
      <w:pPr>
        <w:pStyle w:val="Heading6"/>
        <w:spacing w:line="240" w:lineRule="auto" w:before="154"/>
        <w:ind w:left="620" w:right="0"/>
        <w:jc w:val="left"/>
      </w:pPr>
      <w:r>
        <w:rPr/>
        <w:t>存放情况如下：</w:t>
      </w:r>
    </w:p>
    <w:p>
      <w:pPr>
        <w:pStyle w:val="BodyText"/>
        <w:spacing w:line="240" w:lineRule="auto" w:before="102"/>
        <w:ind w:left="0" w:right="2360"/>
        <w:jc w:val="right"/>
      </w:pPr>
      <w:r>
        <w:rPr>
          <w:spacing w:val="-1"/>
        </w:rPr>
        <w:t>单位：元</w:t>
      </w:r>
    </w:p>
    <w:p>
      <w:pPr>
        <w:spacing w:line="240" w:lineRule="auto" w:before="10"/>
        <w:rPr>
          <w:rFonts w:ascii="宋体" w:hAnsi="宋体" w:cs="宋体" w:eastAsia="宋体" w:hint="default"/>
          <w:sz w:val="3"/>
          <w:szCs w:val="3"/>
        </w:rPr>
      </w:pPr>
    </w:p>
    <w:tbl>
      <w:tblPr>
        <w:tblW w:w="0" w:type="auto"/>
        <w:jc w:val="left"/>
        <w:tblInd w:w="1186" w:type="dxa"/>
        <w:tblLayout w:type="fixed"/>
        <w:tblCellMar>
          <w:top w:w="0" w:type="dxa"/>
          <w:left w:w="0" w:type="dxa"/>
          <w:bottom w:w="0" w:type="dxa"/>
          <w:right w:w="0" w:type="dxa"/>
        </w:tblCellMar>
        <w:tblLook w:val="01E0"/>
      </w:tblPr>
      <w:tblGrid>
        <w:gridCol w:w="4914"/>
        <w:gridCol w:w="3452"/>
      </w:tblGrid>
      <w:tr>
        <w:trPr>
          <w:trHeight w:val="521"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5"/>
              <w:jc w:val="center"/>
              <w:rPr>
                <w:rFonts w:ascii="宋体" w:hAnsi="宋体" w:cs="宋体" w:eastAsia="宋体" w:hint="default"/>
                <w:sz w:val="18"/>
                <w:szCs w:val="18"/>
              </w:rPr>
            </w:pPr>
            <w:r>
              <w:rPr>
                <w:rFonts w:ascii="宋体" w:hAnsi="宋体" w:cs="宋体" w:eastAsia="宋体" w:hint="default"/>
                <w:sz w:val="18"/>
                <w:szCs w:val="18"/>
              </w:rPr>
              <w:t>银行名称</w:t>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8" w:right="0"/>
              <w:jc w:val="center"/>
              <w:rPr>
                <w:rFonts w:ascii="宋体" w:hAnsi="宋体" w:cs="宋体" w:eastAsia="宋体" w:hint="default"/>
                <w:sz w:val="18"/>
                <w:szCs w:val="18"/>
              </w:rPr>
            </w:pPr>
            <w:r>
              <w:rPr>
                <w:rFonts w:ascii="宋体" w:hAnsi="宋体" w:cs="宋体" w:eastAsia="宋体" w:hint="default"/>
                <w:sz w:val="18"/>
                <w:szCs w:val="18"/>
              </w:rPr>
              <w:t>截止日余额</w:t>
            </w:r>
          </w:p>
        </w:tc>
      </w:tr>
      <w:tr>
        <w:trPr>
          <w:trHeight w:val="521"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0" w:right="0"/>
              <w:jc w:val="left"/>
              <w:rPr>
                <w:rFonts w:ascii="宋体" w:hAnsi="宋体" w:cs="宋体" w:eastAsia="宋体" w:hint="default"/>
                <w:sz w:val="18"/>
                <w:szCs w:val="18"/>
              </w:rPr>
            </w:pPr>
            <w:r>
              <w:rPr>
                <w:rFonts w:ascii="宋体" w:hAnsi="宋体" w:cs="宋体" w:eastAsia="宋体" w:hint="default"/>
                <w:b/>
                <w:bCs/>
                <w:sz w:val="18"/>
                <w:szCs w:val="18"/>
              </w:rPr>
              <w:t>华夏银行北京知春支行募集资金账户余额合计</w:t>
            </w:r>
            <w:r>
              <w:rPr>
                <w:rFonts w:ascii="宋体" w:hAnsi="宋体" w:cs="宋体" w:eastAsia="宋体" w:hint="default"/>
                <w:sz w:val="18"/>
                <w:szCs w:val="18"/>
              </w:rPr>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18"/>
                <w:szCs w:val="18"/>
              </w:rPr>
            </w:pPr>
            <w:r>
              <w:rPr>
                <w:rFonts w:ascii="宋体"/>
                <w:b/>
                <w:w w:val="95"/>
                <w:sz w:val="18"/>
              </w:rPr>
              <w:t>605,094,256.15</w:t>
            </w:r>
            <w:r>
              <w:rPr>
                <w:rFonts w:ascii="宋体"/>
                <w:sz w:val="18"/>
              </w:rPr>
            </w:r>
          </w:p>
        </w:tc>
      </w:tr>
      <w:tr>
        <w:trPr>
          <w:trHeight w:val="518"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460"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宋体" w:hAnsi="宋体" w:cs="宋体" w:eastAsia="宋体" w:hint="default"/>
                <w:spacing w:val="-1"/>
                <w:sz w:val="18"/>
                <w:szCs w:val="18"/>
              </w:rPr>
              <w:t> </w:t>
            </w: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）募集资金监管账户</w:t>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18"/>
                <w:szCs w:val="18"/>
              </w:rPr>
            </w:pPr>
            <w:r>
              <w:rPr>
                <w:rFonts w:ascii="宋体"/>
                <w:spacing w:val="-1"/>
                <w:sz w:val="18"/>
              </w:rPr>
              <w:t>94,256.15</w:t>
            </w:r>
          </w:p>
        </w:tc>
      </w:tr>
      <w:tr>
        <w:trPr>
          <w:trHeight w:val="521"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094"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）人民币定期户（一年）</w:t>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0"/>
              <w:jc w:val="right"/>
              <w:rPr>
                <w:rFonts w:ascii="宋体" w:hAnsi="宋体" w:cs="宋体" w:eastAsia="宋体" w:hint="default"/>
                <w:sz w:val="18"/>
                <w:szCs w:val="18"/>
              </w:rPr>
            </w:pPr>
            <w:r>
              <w:rPr>
                <w:rFonts w:ascii="宋体"/>
                <w:spacing w:val="-1"/>
                <w:sz w:val="18"/>
              </w:rPr>
              <w:t>200,000,000.00</w:t>
            </w:r>
          </w:p>
        </w:tc>
      </w:tr>
      <w:tr>
        <w:trPr>
          <w:trHeight w:val="521"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91"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）人民币定期户（二年）</w:t>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1"/>
              <w:jc w:val="right"/>
              <w:rPr>
                <w:rFonts w:ascii="宋体" w:hAnsi="宋体" w:cs="宋体" w:eastAsia="宋体" w:hint="default"/>
                <w:sz w:val="18"/>
                <w:szCs w:val="18"/>
              </w:rPr>
            </w:pPr>
            <w:r>
              <w:rPr>
                <w:rFonts w:ascii="宋体"/>
                <w:spacing w:val="-1"/>
                <w:sz w:val="18"/>
              </w:rPr>
              <w:t>200,000,000.00</w:t>
            </w:r>
          </w:p>
        </w:tc>
      </w:tr>
      <w:tr>
        <w:trPr>
          <w:trHeight w:val="518"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91"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）人民币定期户（三年）</w:t>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18"/>
                <w:szCs w:val="18"/>
              </w:rPr>
            </w:pPr>
            <w:r>
              <w:rPr>
                <w:rFonts w:ascii="宋体"/>
                <w:spacing w:val="-1"/>
                <w:sz w:val="18"/>
              </w:rPr>
              <w:t>200,000,000.00</w:t>
            </w:r>
          </w:p>
        </w:tc>
      </w:tr>
      <w:tr>
        <w:trPr>
          <w:trHeight w:val="521"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094"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5</w:t>
            </w:r>
            <w:r>
              <w:rPr>
                <w:rFonts w:ascii="宋体" w:hAnsi="宋体" w:cs="宋体" w:eastAsia="宋体" w:hint="default"/>
                <w:sz w:val="18"/>
                <w:szCs w:val="18"/>
              </w:rPr>
              <w:t>）七天通知存款</w:t>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宋体" w:hAnsi="宋体" w:cs="宋体" w:eastAsia="宋体" w:hint="default"/>
                <w:sz w:val="18"/>
                <w:szCs w:val="18"/>
              </w:rPr>
            </w:pPr>
            <w:r>
              <w:rPr>
                <w:rFonts w:ascii="宋体"/>
                <w:spacing w:val="-1"/>
                <w:sz w:val="18"/>
              </w:rPr>
              <w:t>5,000,000.00</w:t>
            </w:r>
          </w:p>
        </w:tc>
      </w:tr>
      <w:tr>
        <w:trPr>
          <w:trHeight w:val="521"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0" w:right="0"/>
              <w:jc w:val="left"/>
              <w:rPr>
                <w:rFonts w:ascii="宋体" w:hAnsi="宋体" w:cs="宋体" w:eastAsia="宋体" w:hint="default"/>
                <w:sz w:val="18"/>
                <w:szCs w:val="18"/>
              </w:rPr>
            </w:pPr>
            <w:r>
              <w:rPr>
                <w:rFonts w:ascii="宋体" w:hAnsi="宋体" w:cs="宋体" w:eastAsia="宋体" w:hint="default"/>
                <w:b/>
                <w:bCs/>
                <w:sz w:val="18"/>
                <w:szCs w:val="18"/>
              </w:rPr>
              <w:t>北京银行科技园支行募集资金账户余额合计</w:t>
            </w:r>
            <w:r>
              <w:rPr>
                <w:rFonts w:ascii="宋体" w:hAnsi="宋体" w:cs="宋体" w:eastAsia="宋体" w:hint="default"/>
                <w:sz w:val="18"/>
                <w:szCs w:val="18"/>
              </w:rPr>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18"/>
                <w:szCs w:val="18"/>
              </w:rPr>
            </w:pPr>
            <w:r>
              <w:rPr>
                <w:rFonts w:ascii="宋体"/>
                <w:b/>
                <w:w w:val="95"/>
                <w:sz w:val="18"/>
              </w:rPr>
              <w:t>400,000,000.00</w:t>
            </w:r>
            <w:r>
              <w:rPr>
                <w:rFonts w:ascii="宋体"/>
                <w:sz w:val="18"/>
              </w:rPr>
            </w:r>
          </w:p>
        </w:tc>
      </w:tr>
      <w:tr>
        <w:trPr>
          <w:trHeight w:val="518"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460" w:right="0"/>
              <w:jc w:val="left"/>
              <w:rPr>
                <w:rFonts w:ascii="宋体" w:hAnsi="宋体" w:cs="宋体" w:eastAsia="宋体" w:hint="default"/>
                <w:sz w:val="18"/>
                <w:szCs w:val="18"/>
              </w:rPr>
            </w:pPr>
            <w:r>
              <w:rPr>
                <w:rFonts w:ascii="宋体" w:hAnsi="宋体" w:cs="宋体" w:eastAsia="宋体" w:hint="default"/>
                <w:sz w:val="18"/>
                <w:szCs w:val="18"/>
              </w:rPr>
              <w:t>其中：人民币定期户（二年）</w:t>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18"/>
                <w:szCs w:val="18"/>
              </w:rPr>
            </w:pPr>
            <w:r>
              <w:rPr>
                <w:rFonts w:ascii="宋体"/>
                <w:spacing w:val="-1"/>
                <w:sz w:val="18"/>
              </w:rPr>
              <w:t>400,000,000.00</w:t>
            </w:r>
          </w:p>
        </w:tc>
      </w:tr>
      <w:tr>
        <w:trPr>
          <w:trHeight w:val="521"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00" w:right="0"/>
              <w:jc w:val="left"/>
              <w:rPr>
                <w:rFonts w:ascii="宋体" w:hAnsi="宋体" w:cs="宋体" w:eastAsia="宋体" w:hint="default"/>
                <w:sz w:val="18"/>
                <w:szCs w:val="18"/>
              </w:rPr>
            </w:pPr>
            <w:r>
              <w:rPr>
                <w:rFonts w:ascii="宋体" w:hAnsi="宋体" w:cs="宋体" w:eastAsia="宋体" w:hint="default"/>
                <w:b/>
                <w:bCs/>
                <w:sz w:val="18"/>
                <w:szCs w:val="18"/>
              </w:rPr>
              <w:t>中国建设银行中关村支行募集资金账户余额合计</w:t>
            </w:r>
            <w:r>
              <w:rPr>
                <w:rFonts w:ascii="宋体" w:hAnsi="宋体" w:cs="宋体" w:eastAsia="宋体" w:hint="default"/>
                <w:sz w:val="18"/>
                <w:szCs w:val="18"/>
              </w:rPr>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2"/>
              <w:jc w:val="right"/>
              <w:rPr>
                <w:rFonts w:ascii="宋体" w:hAnsi="宋体" w:cs="宋体" w:eastAsia="宋体" w:hint="default"/>
                <w:sz w:val="18"/>
                <w:szCs w:val="18"/>
              </w:rPr>
            </w:pPr>
            <w:r>
              <w:rPr>
                <w:rFonts w:ascii="宋体"/>
                <w:b/>
                <w:w w:val="95"/>
                <w:sz w:val="18"/>
              </w:rPr>
              <w:t>200,000,000.00</w:t>
            </w:r>
            <w:r>
              <w:rPr>
                <w:rFonts w:ascii="宋体"/>
                <w:sz w:val="18"/>
              </w:rPr>
            </w:r>
          </w:p>
        </w:tc>
      </w:tr>
      <w:tr>
        <w:trPr>
          <w:trHeight w:val="521"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460" w:right="0"/>
              <w:jc w:val="left"/>
              <w:rPr>
                <w:rFonts w:ascii="宋体" w:hAnsi="宋体" w:cs="宋体" w:eastAsia="宋体" w:hint="default"/>
                <w:sz w:val="18"/>
                <w:szCs w:val="18"/>
              </w:rPr>
            </w:pPr>
            <w:r>
              <w:rPr>
                <w:rFonts w:ascii="宋体" w:hAnsi="宋体" w:cs="宋体" w:eastAsia="宋体" w:hint="default"/>
                <w:sz w:val="18"/>
                <w:szCs w:val="18"/>
              </w:rPr>
              <w:t>其中：人民币定期户（二年）</w:t>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18"/>
                <w:szCs w:val="18"/>
              </w:rPr>
            </w:pPr>
            <w:r>
              <w:rPr>
                <w:rFonts w:ascii="宋体"/>
                <w:spacing w:val="-1"/>
                <w:sz w:val="18"/>
              </w:rPr>
              <w:t>200,000,000.00</w:t>
            </w:r>
          </w:p>
        </w:tc>
      </w:tr>
      <w:tr>
        <w:trPr>
          <w:trHeight w:val="519"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0" w:right="0"/>
              <w:jc w:val="left"/>
              <w:rPr>
                <w:rFonts w:ascii="宋体" w:hAnsi="宋体" w:cs="宋体" w:eastAsia="宋体" w:hint="default"/>
                <w:sz w:val="18"/>
                <w:szCs w:val="18"/>
              </w:rPr>
            </w:pPr>
            <w:r>
              <w:rPr>
                <w:rFonts w:ascii="宋体" w:hAnsi="宋体" w:cs="宋体" w:eastAsia="宋体" w:hint="default"/>
                <w:b/>
                <w:bCs/>
                <w:sz w:val="18"/>
                <w:szCs w:val="18"/>
              </w:rPr>
              <w:t>中国建设银行东四支行募集资金账户余额合计</w:t>
            </w:r>
            <w:r>
              <w:rPr>
                <w:rFonts w:ascii="宋体" w:hAnsi="宋体" w:cs="宋体" w:eastAsia="宋体" w:hint="default"/>
                <w:sz w:val="18"/>
                <w:szCs w:val="18"/>
              </w:rPr>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2"/>
              <w:jc w:val="right"/>
              <w:rPr>
                <w:rFonts w:ascii="宋体" w:hAnsi="宋体" w:cs="宋体" w:eastAsia="宋体" w:hint="default"/>
                <w:sz w:val="18"/>
                <w:szCs w:val="18"/>
              </w:rPr>
            </w:pPr>
            <w:r>
              <w:rPr>
                <w:rFonts w:ascii="宋体"/>
                <w:b/>
                <w:w w:val="95"/>
                <w:sz w:val="18"/>
              </w:rPr>
              <w:t>200,000,000.00</w:t>
            </w:r>
            <w:r>
              <w:rPr>
                <w:rFonts w:ascii="宋体"/>
                <w:sz w:val="18"/>
              </w:rPr>
            </w:r>
          </w:p>
        </w:tc>
      </w:tr>
      <w:tr>
        <w:trPr>
          <w:trHeight w:val="521"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460" w:right="0"/>
              <w:jc w:val="left"/>
              <w:rPr>
                <w:rFonts w:ascii="宋体" w:hAnsi="宋体" w:cs="宋体" w:eastAsia="宋体" w:hint="default"/>
                <w:sz w:val="18"/>
                <w:szCs w:val="18"/>
              </w:rPr>
            </w:pPr>
            <w:r>
              <w:rPr>
                <w:rFonts w:ascii="宋体" w:hAnsi="宋体" w:cs="宋体" w:eastAsia="宋体" w:hint="default"/>
                <w:sz w:val="18"/>
                <w:szCs w:val="18"/>
              </w:rPr>
              <w:t>其中：人民币定期户（二年）</w:t>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宋体" w:hAnsi="宋体" w:cs="宋体" w:eastAsia="宋体" w:hint="default"/>
                <w:sz w:val="18"/>
                <w:szCs w:val="18"/>
              </w:rPr>
            </w:pPr>
            <w:r>
              <w:rPr>
                <w:rFonts w:ascii="宋体"/>
                <w:spacing w:val="-1"/>
                <w:sz w:val="18"/>
              </w:rPr>
              <w:t>200,000,000.00</w:t>
            </w:r>
          </w:p>
        </w:tc>
      </w:tr>
      <w:tr>
        <w:trPr>
          <w:trHeight w:val="521"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0" w:right="0"/>
              <w:jc w:val="left"/>
              <w:rPr>
                <w:rFonts w:ascii="宋体" w:hAnsi="宋体" w:cs="宋体" w:eastAsia="宋体" w:hint="default"/>
                <w:sz w:val="18"/>
                <w:szCs w:val="18"/>
              </w:rPr>
            </w:pPr>
            <w:r>
              <w:rPr>
                <w:rFonts w:ascii="宋体" w:hAnsi="宋体" w:cs="宋体" w:eastAsia="宋体" w:hint="default"/>
                <w:b/>
                <w:bCs/>
                <w:sz w:val="18"/>
                <w:szCs w:val="18"/>
              </w:rPr>
              <w:t>华夏银行知春支行（软件公司）募集资金账户余额合计</w:t>
            </w:r>
            <w:r>
              <w:rPr>
                <w:rFonts w:ascii="宋体" w:hAnsi="宋体" w:cs="宋体" w:eastAsia="宋体" w:hint="default"/>
                <w:sz w:val="18"/>
                <w:szCs w:val="18"/>
              </w:rPr>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3"/>
              <w:jc w:val="right"/>
              <w:rPr>
                <w:rFonts w:ascii="宋体" w:hAnsi="宋体" w:cs="宋体" w:eastAsia="宋体" w:hint="default"/>
                <w:sz w:val="18"/>
                <w:szCs w:val="18"/>
              </w:rPr>
            </w:pPr>
            <w:r>
              <w:rPr>
                <w:rFonts w:ascii="宋体"/>
                <w:b/>
                <w:w w:val="95"/>
                <w:sz w:val="18"/>
              </w:rPr>
              <w:t>4,920,067.30</w:t>
            </w:r>
            <w:r>
              <w:rPr>
                <w:rFonts w:ascii="宋体"/>
                <w:sz w:val="18"/>
              </w:rPr>
            </w:r>
          </w:p>
        </w:tc>
      </w:tr>
      <w:tr>
        <w:trPr>
          <w:trHeight w:val="518"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460" w:right="0"/>
              <w:jc w:val="left"/>
              <w:rPr>
                <w:rFonts w:ascii="宋体" w:hAnsi="宋体" w:cs="宋体" w:eastAsia="宋体" w:hint="default"/>
                <w:sz w:val="18"/>
                <w:szCs w:val="18"/>
              </w:rPr>
            </w:pPr>
            <w:r>
              <w:rPr>
                <w:rFonts w:ascii="宋体" w:hAnsi="宋体" w:cs="宋体" w:eastAsia="宋体" w:hint="default"/>
                <w:sz w:val="18"/>
                <w:szCs w:val="18"/>
              </w:rPr>
              <w:t>其中：募集资金监管账户</w:t>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18"/>
                <w:szCs w:val="18"/>
              </w:rPr>
            </w:pPr>
            <w:r>
              <w:rPr>
                <w:rFonts w:ascii="宋体"/>
                <w:spacing w:val="-1"/>
                <w:sz w:val="18"/>
              </w:rPr>
              <w:t>420,067.30</w:t>
            </w:r>
          </w:p>
        </w:tc>
      </w:tr>
      <w:tr>
        <w:trPr>
          <w:trHeight w:val="521"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003" w:right="0"/>
              <w:jc w:val="left"/>
              <w:rPr>
                <w:rFonts w:ascii="宋体" w:hAnsi="宋体" w:cs="宋体" w:eastAsia="宋体" w:hint="default"/>
                <w:sz w:val="18"/>
                <w:szCs w:val="18"/>
              </w:rPr>
            </w:pPr>
            <w:r>
              <w:rPr>
                <w:rFonts w:ascii="宋体" w:hAnsi="宋体" w:cs="宋体" w:eastAsia="宋体" w:hint="default"/>
                <w:sz w:val="18"/>
                <w:szCs w:val="18"/>
              </w:rPr>
              <w:t>募集资金七天</w:t>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宋体" w:hAnsi="宋体" w:cs="宋体" w:eastAsia="宋体" w:hint="default"/>
                <w:sz w:val="18"/>
                <w:szCs w:val="18"/>
              </w:rPr>
            </w:pPr>
            <w:r>
              <w:rPr>
                <w:rFonts w:ascii="宋体"/>
                <w:spacing w:val="-1"/>
                <w:sz w:val="18"/>
              </w:rPr>
              <w:t>4,500,000.00</w:t>
            </w:r>
          </w:p>
        </w:tc>
      </w:tr>
      <w:tr>
        <w:trPr>
          <w:trHeight w:val="521" w:hRule="exact"/>
        </w:trPr>
        <w:tc>
          <w:tcPr>
            <w:tcW w:w="4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0" w:right="0"/>
              <w:jc w:val="left"/>
              <w:rPr>
                <w:rFonts w:ascii="宋体" w:hAnsi="宋体" w:cs="宋体" w:eastAsia="宋体" w:hint="default"/>
                <w:sz w:val="18"/>
                <w:szCs w:val="18"/>
              </w:rPr>
            </w:pPr>
            <w:r>
              <w:rPr>
                <w:rFonts w:ascii="宋体" w:hAnsi="宋体" w:cs="宋体" w:eastAsia="宋体" w:hint="default"/>
                <w:b/>
                <w:bCs/>
                <w:sz w:val="18"/>
                <w:szCs w:val="18"/>
              </w:rPr>
              <w:t>募集资金账户余额合计</w:t>
            </w:r>
            <w:r>
              <w:rPr>
                <w:rFonts w:ascii="宋体" w:hAnsi="宋体" w:cs="宋体" w:eastAsia="宋体" w:hint="default"/>
                <w:sz w:val="18"/>
                <w:szCs w:val="18"/>
              </w:rPr>
            </w:r>
          </w:p>
        </w:tc>
        <w:tc>
          <w:tcPr>
            <w:tcW w:w="3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18"/>
                <w:szCs w:val="18"/>
              </w:rPr>
            </w:pPr>
            <w:r>
              <w:rPr>
                <w:rFonts w:ascii="宋体"/>
                <w:spacing w:val="-1"/>
                <w:sz w:val="18"/>
              </w:rPr>
              <w:t>1,410,014,323.45</w:t>
            </w:r>
          </w:p>
        </w:tc>
      </w:tr>
    </w:tbl>
    <w:p>
      <w:pPr>
        <w:spacing w:after="0" w:line="240" w:lineRule="auto"/>
        <w:jc w:val="right"/>
        <w:rPr>
          <w:rFonts w:ascii="宋体" w:hAnsi="宋体" w:cs="宋体" w:eastAsia="宋体" w:hint="default"/>
          <w:sz w:val="18"/>
          <w:szCs w:val="18"/>
        </w:rPr>
        <w:sectPr>
          <w:pgSz w:w="11910" w:h="16840"/>
          <w:pgMar w:header="877" w:footer="1186" w:top="1060" w:bottom="1400" w:left="580" w:right="0"/>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Heading6"/>
        <w:spacing w:line="240" w:lineRule="auto" w:before="26"/>
        <w:ind w:left="740" w:right="0"/>
        <w:jc w:val="left"/>
      </w:pPr>
      <w:r>
        <w:rPr>
          <w:rFonts w:ascii="宋体" w:hAnsi="宋体" w:cs="宋体" w:eastAsia="宋体" w:hint="default"/>
        </w:rPr>
        <w:t>3</w:t>
      </w:r>
      <w:r>
        <w:rPr/>
        <w:t>、募集资金的管理情况</w:t>
      </w:r>
    </w:p>
    <w:p>
      <w:pPr>
        <w:pStyle w:val="Heading6"/>
        <w:spacing w:line="357" w:lineRule="auto" w:before="154"/>
        <w:ind w:right="887" w:firstLine="600"/>
        <w:jc w:val="both"/>
      </w:pPr>
      <w:r>
        <w:rPr/>
        <w:t>为进一步加强募集资金的管理和运用，提高募集资金使用效率，根据《深圳证券交易所创业</w:t>
      </w:r>
      <w:r>
        <w:rPr>
          <w:spacing w:val="2"/>
        </w:rPr>
        <w:t> </w:t>
      </w:r>
      <w:r>
        <w:rPr>
          <w:spacing w:val="-1"/>
        </w:rPr>
        <w:t>板股票上市规则》、《深圳证券交易所创业板上市公司规范运作指引》、《深圳证券交易所上市公</w:t>
      </w:r>
      <w:r>
        <w:rPr>
          <w:spacing w:val="-107"/>
        </w:rPr>
        <w:t> </w:t>
      </w:r>
      <w:r>
        <w:rPr>
          <w:spacing w:val="-107"/>
        </w:rPr>
      </w:r>
      <w:r>
        <w:rPr>
          <w:spacing w:val="-1"/>
        </w:rPr>
        <w:t>司募集资金管理办法》等相关法律、法规和规范性文件的相关规定，公司分别与华夏银行北京知春</w:t>
      </w:r>
      <w:r>
        <w:rPr>
          <w:spacing w:val="-107"/>
        </w:rPr>
        <w:t> </w:t>
      </w:r>
      <w:r>
        <w:rPr>
          <w:spacing w:val="-107"/>
        </w:rPr>
      </w:r>
      <w:r>
        <w:rPr>
          <w:spacing w:val="-1"/>
        </w:rPr>
        <w:t>支行、中国建设银行北京东四支行、北京银行中关村科技园区支行、中国建设银行北京中关村支行</w:t>
      </w:r>
    </w:p>
    <w:p>
      <w:pPr>
        <w:pStyle w:val="Heading6"/>
        <w:spacing w:line="240" w:lineRule="auto"/>
        <w:ind w:right="0"/>
        <w:jc w:val="left"/>
      </w:pPr>
      <w:r>
        <w:rPr/>
        <w:t>（上述银行统称“开户银行”）及保荐机构国信证券股份有限公司（以下简称“国信证券”）签署</w:t>
      </w:r>
    </w:p>
    <w:p>
      <w:pPr>
        <w:pStyle w:val="Heading6"/>
        <w:spacing w:line="357" w:lineRule="auto" w:before="154"/>
        <w:ind w:right="754"/>
        <w:jc w:val="left"/>
      </w:pPr>
      <w:r>
        <w:rPr/>
        <w:t>《募集资金三方监管协议》。三方监管协议与深圳</w:t>
      </w:r>
      <w:r>
        <w:rPr>
          <w:spacing w:val="-28"/>
        </w:rPr>
        <w:t> </w:t>
      </w:r>
      <w:r>
        <w:rPr/>
        <w:t>证券交易所三方监管协议范本不存在重大差异，</w:t>
      </w:r>
      <w:r>
        <w:rPr/>
        <w:t> 三方监管协议的履行不存在问题。</w:t>
      </w:r>
    </w:p>
    <w:p>
      <w:pPr>
        <w:pStyle w:val="Heading6"/>
        <w:spacing w:line="240" w:lineRule="auto" w:before="37"/>
        <w:ind w:left="740" w:right="0"/>
        <w:jc w:val="left"/>
      </w:pPr>
      <w:r>
        <w:rPr>
          <w:rFonts w:ascii="宋体" w:hAnsi="宋体" w:cs="宋体" w:eastAsia="宋体" w:hint="default"/>
        </w:rPr>
        <w:t>4</w:t>
      </w:r>
      <w:r>
        <w:rPr/>
        <w:t>、募集资金使用情况对照表</w:t>
      </w:r>
    </w:p>
    <w:p>
      <w:pPr>
        <w:spacing w:after="0" w:line="240" w:lineRule="auto"/>
        <w:jc w:val="left"/>
        <w:sectPr>
          <w:pgSz w:w="11910" w:h="16840"/>
          <w:pgMar w:header="877" w:footer="1186" w:top="1060" w:bottom="1380" w:left="580" w:right="0"/>
        </w:sectPr>
      </w:pPr>
    </w:p>
    <w:p>
      <w:pPr>
        <w:spacing w:line="240" w:lineRule="auto" w:before="11"/>
        <w:rPr>
          <w:rFonts w:ascii="宋体" w:hAnsi="宋体" w:cs="宋体" w:eastAsia="宋体" w:hint="default"/>
          <w:sz w:val="2"/>
          <w:szCs w:val="2"/>
        </w:rPr>
      </w:pPr>
    </w:p>
    <w:p>
      <w:pPr>
        <w:spacing w:line="20" w:lineRule="exact"/>
        <w:ind w:left="185" w:right="0" w:firstLine="0"/>
        <w:rPr>
          <w:rFonts w:ascii="宋体" w:hAnsi="宋体" w:cs="宋体" w:eastAsia="宋体" w:hint="default"/>
          <w:sz w:val="2"/>
          <w:szCs w:val="2"/>
        </w:rPr>
      </w:pPr>
      <w:r>
        <w:rPr>
          <w:rFonts w:ascii="宋体" w:hAnsi="宋体" w:cs="宋体" w:eastAsia="宋体" w:hint="default"/>
          <w:sz w:val="2"/>
          <w:szCs w:val="2"/>
        </w:rPr>
        <w:pict>
          <v:group style="width:675.5pt;height:.75pt;mso-position-horizontal-relative:char;mso-position-vertical-relative:line" coordorigin="0,0" coordsize="13510,15">
            <v:group style="position:absolute;left:7;top:7;width:13495;height:2" coordorigin="7,7" coordsize="13495,2">
              <v:shape style="position:absolute;left:7;top:7;width:13495;height:2" coordorigin="7,7" coordsize="13495,0" path="m7,7l13502,7e" filled="false" stroked="true" strokeweight=".72pt" strokecolor="#000000">
                <v:path arrowok="t"/>
              </v:shape>
            </v:group>
          </v:group>
        </w:pict>
      </w:r>
      <w:r>
        <w:rPr>
          <w:rFonts w:ascii="宋体" w:hAnsi="宋体" w:cs="宋体" w:eastAsia="宋体" w:hint="default"/>
          <w:sz w:val="2"/>
          <w:szCs w:val="2"/>
        </w:rPr>
      </w:r>
    </w:p>
    <w:p>
      <w:pPr>
        <w:spacing w:before="1"/>
        <w:ind w:left="221" w:right="9357" w:firstLine="0"/>
        <w:jc w:val="left"/>
        <w:rPr>
          <w:rFonts w:ascii="宋体" w:hAnsi="宋体" w:cs="宋体" w:eastAsia="宋体" w:hint="default"/>
          <w:sz w:val="20"/>
          <w:szCs w:val="20"/>
        </w:rPr>
      </w:pPr>
      <w:r>
        <w:rPr>
          <w:rFonts w:ascii="宋体" w:hAnsi="宋体" w:cs="宋体" w:eastAsia="宋体" w:hint="default"/>
          <w:sz w:val="20"/>
          <w:szCs w:val="20"/>
        </w:rPr>
        <w:t>单位：万元</w:t>
      </w:r>
    </w:p>
    <w:p>
      <w:pPr>
        <w:spacing w:line="240" w:lineRule="auto" w:before="6"/>
        <w:rPr>
          <w:rFonts w:ascii="宋体" w:hAnsi="宋体" w:cs="宋体" w:eastAsia="宋体" w:hint="default"/>
          <w:sz w:val="4"/>
          <w:szCs w:val="4"/>
        </w:rPr>
      </w:pPr>
    </w:p>
    <w:tbl>
      <w:tblPr>
        <w:tblW w:w="0" w:type="auto"/>
        <w:jc w:val="left"/>
        <w:tblInd w:w="108" w:type="dxa"/>
        <w:tblLayout w:type="fixed"/>
        <w:tblCellMar>
          <w:top w:w="0" w:type="dxa"/>
          <w:left w:w="0" w:type="dxa"/>
          <w:bottom w:w="0" w:type="dxa"/>
          <w:right w:w="0" w:type="dxa"/>
        </w:tblCellMar>
        <w:tblLook w:val="01E0"/>
      </w:tblPr>
      <w:tblGrid>
        <w:gridCol w:w="4403"/>
        <w:gridCol w:w="818"/>
        <w:gridCol w:w="1015"/>
        <w:gridCol w:w="1015"/>
        <w:gridCol w:w="1018"/>
        <w:gridCol w:w="1015"/>
        <w:gridCol w:w="1049"/>
        <w:gridCol w:w="917"/>
        <w:gridCol w:w="754"/>
        <w:gridCol w:w="780"/>
        <w:gridCol w:w="869"/>
      </w:tblGrid>
      <w:tr>
        <w:trPr>
          <w:trHeight w:val="324" w:hRule="exact"/>
        </w:trPr>
        <w:tc>
          <w:tcPr>
            <w:tcW w:w="62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募集资金总额</w:t>
            </w:r>
          </w:p>
        </w:tc>
        <w:tc>
          <w:tcPr>
            <w:tcW w:w="20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Times New Roman" w:hAnsi="Times New Roman" w:cs="Times New Roman" w:eastAsia="Times New Roman" w:hint="default"/>
                <w:sz w:val="20"/>
                <w:szCs w:val="20"/>
              </w:rPr>
            </w:pPr>
            <w:r>
              <w:rPr>
                <w:rFonts w:ascii="Times New Roman"/>
                <w:sz w:val="20"/>
              </w:rPr>
              <w:t>159,484.59</w:t>
            </w:r>
          </w:p>
        </w:tc>
        <w:tc>
          <w:tcPr>
            <w:tcW w:w="3735" w:type="dxa"/>
            <w:gridSpan w:val="4"/>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0" w:right="0"/>
              <w:jc w:val="left"/>
              <w:rPr>
                <w:rFonts w:ascii="宋体" w:hAnsi="宋体" w:cs="宋体" w:eastAsia="宋体" w:hint="default"/>
                <w:sz w:val="20"/>
                <w:szCs w:val="20"/>
              </w:rPr>
            </w:pPr>
            <w:r>
              <w:rPr>
                <w:rFonts w:ascii="宋体" w:hAnsi="宋体" w:cs="宋体" w:eastAsia="宋体" w:hint="default"/>
                <w:sz w:val="20"/>
                <w:szCs w:val="20"/>
              </w:rPr>
              <w:t>本报告期已投入募集资金总额</w:t>
            </w:r>
          </w:p>
        </w:tc>
        <w:tc>
          <w:tcPr>
            <w:tcW w:w="16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Times New Roman" w:hAnsi="Times New Roman" w:cs="Times New Roman" w:eastAsia="Times New Roman" w:hint="default"/>
                <w:sz w:val="20"/>
                <w:szCs w:val="20"/>
              </w:rPr>
            </w:pPr>
            <w:r>
              <w:rPr>
                <w:rFonts w:ascii="Times New Roman"/>
                <w:sz w:val="20"/>
              </w:rPr>
              <w:t>16,448.15</w:t>
            </w:r>
          </w:p>
        </w:tc>
      </w:tr>
      <w:tr>
        <w:trPr>
          <w:trHeight w:val="322" w:hRule="exact"/>
        </w:trPr>
        <w:tc>
          <w:tcPr>
            <w:tcW w:w="62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变更用途的募集资金总额</w:t>
            </w:r>
          </w:p>
        </w:tc>
        <w:tc>
          <w:tcPr>
            <w:tcW w:w="2033" w:type="dxa"/>
            <w:gridSpan w:val="2"/>
            <w:tcBorders>
              <w:top w:val="single" w:sz="4" w:space="0" w:color="000000"/>
              <w:left w:val="single" w:sz="4" w:space="0" w:color="000000"/>
              <w:bottom w:val="single" w:sz="4" w:space="0" w:color="000000"/>
              <w:right w:val="single" w:sz="4" w:space="0" w:color="000000"/>
            </w:tcBorders>
          </w:tcPr>
          <w:p>
            <w:pPr/>
          </w:p>
        </w:tc>
        <w:tc>
          <w:tcPr>
            <w:tcW w:w="3735" w:type="dxa"/>
            <w:gridSpan w:val="4"/>
            <w:vMerge w:val="restart"/>
            <w:tcBorders>
              <w:top w:val="single" w:sz="4" w:space="0" w:color="000000"/>
              <w:left w:val="single" w:sz="4" w:space="0" w:color="000000"/>
              <w:right w:val="single" w:sz="4" w:space="0" w:color="000000"/>
            </w:tcBorders>
          </w:tcPr>
          <w:p>
            <w:pPr>
              <w:pStyle w:val="TableParagraph"/>
              <w:spacing w:line="240" w:lineRule="auto" w:before="153"/>
              <w:ind w:left="100" w:right="0"/>
              <w:jc w:val="left"/>
              <w:rPr>
                <w:rFonts w:ascii="宋体" w:hAnsi="宋体" w:cs="宋体" w:eastAsia="宋体" w:hint="default"/>
                <w:sz w:val="20"/>
                <w:szCs w:val="20"/>
              </w:rPr>
            </w:pPr>
            <w:r>
              <w:rPr>
                <w:rFonts w:ascii="宋体" w:hAnsi="宋体" w:cs="宋体" w:eastAsia="宋体" w:hint="default"/>
                <w:sz w:val="20"/>
                <w:szCs w:val="20"/>
              </w:rPr>
              <w:t>已累计投入募集资金总额</w:t>
            </w:r>
          </w:p>
        </w:tc>
        <w:tc>
          <w:tcPr>
            <w:tcW w:w="1649" w:type="dxa"/>
            <w:gridSpan w:val="2"/>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3" w:right="0"/>
              <w:jc w:val="left"/>
              <w:rPr>
                <w:rFonts w:ascii="Times New Roman" w:hAnsi="Times New Roman" w:cs="Times New Roman" w:eastAsia="Times New Roman" w:hint="default"/>
                <w:sz w:val="20"/>
                <w:szCs w:val="20"/>
              </w:rPr>
            </w:pPr>
            <w:r>
              <w:rPr>
                <w:rFonts w:ascii="Times New Roman"/>
                <w:sz w:val="20"/>
              </w:rPr>
              <w:t>23,909.95</w:t>
            </w:r>
          </w:p>
        </w:tc>
      </w:tr>
      <w:tr>
        <w:trPr>
          <w:trHeight w:val="322" w:hRule="exact"/>
        </w:trPr>
        <w:tc>
          <w:tcPr>
            <w:tcW w:w="62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变更用途的募集资金总额比例</w:t>
            </w:r>
          </w:p>
        </w:tc>
        <w:tc>
          <w:tcPr>
            <w:tcW w:w="20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0.00%</w:t>
            </w:r>
          </w:p>
        </w:tc>
        <w:tc>
          <w:tcPr>
            <w:tcW w:w="3735" w:type="dxa"/>
            <w:gridSpan w:val="4"/>
            <w:vMerge/>
            <w:tcBorders>
              <w:left w:val="single" w:sz="4" w:space="0" w:color="000000"/>
              <w:bottom w:val="single" w:sz="4" w:space="0" w:color="000000"/>
              <w:right w:val="single" w:sz="4" w:space="0" w:color="000000"/>
            </w:tcBorders>
          </w:tcPr>
          <w:p>
            <w:pPr/>
          </w:p>
        </w:tc>
        <w:tc>
          <w:tcPr>
            <w:tcW w:w="1649" w:type="dxa"/>
            <w:gridSpan w:val="2"/>
            <w:vMerge/>
            <w:tcBorders>
              <w:left w:val="single" w:sz="4" w:space="0" w:color="000000"/>
              <w:bottom w:val="single" w:sz="4" w:space="0" w:color="000000"/>
              <w:right w:val="single" w:sz="4" w:space="0" w:color="000000"/>
            </w:tcBorders>
          </w:tcPr>
          <w:p>
            <w:pPr/>
          </w:p>
        </w:tc>
      </w:tr>
      <w:tr>
        <w:trPr>
          <w:trHeight w:val="1570"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7"/>
                <w:szCs w:val="27"/>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承诺投资项目和超募资金投向</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07"/>
              <w:jc w:val="both"/>
              <w:rPr>
                <w:rFonts w:ascii="宋体" w:hAnsi="宋体" w:cs="宋体" w:eastAsia="宋体" w:hint="default"/>
                <w:sz w:val="20"/>
                <w:szCs w:val="20"/>
              </w:rPr>
            </w:pPr>
            <w:r>
              <w:rPr>
                <w:rFonts w:ascii="宋体" w:hAnsi="宋体" w:cs="宋体" w:eastAsia="宋体" w:hint="default"/>
                <w:sz w:val="20"/>
                <w:szCs w:val="20"/>
              </w:rPr>
              <w:t>是否已</w:t>
            </w:r>
            <w:r>
              <w:rPr>
                <w:rFonts w:ascii="宋体" w:hAnsi="宋体" w:cs="宋体" w:eastAsia="宋体" w:hint="default"/>
                <w:w w:val="99"/>
                <w:sz w:val="20"/>
                <w:szCs w:val="20"/>
              </w:rPr>
              <w:t> </w:t>
            </w:r>
            <w:r>
              <w:rPr>
                <w:rFonts w:ascii="宋体" w:hAnsi="宋体" w:cs="宋体" w:eastAsia="宋体" w:hint="default"/>
                <w:sz w:val="20"/>
                <w:szCs w:val="20"/>
              </w:rPr>
              <w:t>变更项</w:t>
            </w:r>
            <w:r>
              <w:rPr>
                <w:rFonts w:ascii="宋体" w:hAnsi="宋体" w:cs="宋体" w:eastAsia="宋体" w:hint="default"/>
                <w:w w:val="99"/>
                <w:sz w:val="20"/>
                <w:szCs w:val="20"/>
              </w:rPr>
              <w:t> </w:t>
            </w:r>
            <w:r>
              <w:rPr>
                <w:rFonts w:ascii="宋体" w:hAnsi="宋体" w:cs="宋体" w:eastAsia="宋体" w:hint="default"/>
                <w:sz w:val="20"/>
                <w:szCs w:val="20"/>
              </w:rPr>
              <w:t>目（含</w:t>
            </w:r>
            <w:r>
              <w:rPr>
                <w:rFonts w:ascii="宋体" w:hAnsi="宋体" w:cs="宋体" w:eastAsia="宋体" w:hint="default"/>
                <w:w w:val="99"/>
                <w:sz w:val="20"/>
                <w:szCs w:val="20"/>
              </w:rPr>
              <w:t> </w:t>
            </w:r>
            <w:r>
              <w:rPr>
                <w:rFonts w:ascii="宋体" w:hAnsi="宋体" w:cs="宋体" w:eastAsia="宋体" w:hint="default"/>
                <w:sz w:val="20"/>
                <w:szCs w:val="20"/>
              </w:rPr>
              <w:t>部分变</w:t>
            </w:r>
            <w:r>
              <w:rPr>
                <w:rFonts w:ascii="宋体" w:hAnsi="宋体" w:cs="宋体" w:eastAsia="宋体" w:hint="default"/>
                <w:w w:val="99"/>
                <w:sz w:val="20"/>
                <w:szCs w:val="20"/>
              </w:rPr>
              <w:t> </w:t>
            </w:r>
            <w:r>
              <w:rPr>
                <w:rFonts w:ascii="宋体" w:hAnsi="宋体" w:cs="宋体" w:eastAsia="宋体" w:hint="default"/>
                <w:sz w:val="20"/>
                <w:szCs w:val="20"/>
              </w:rPr>
              <w:t>更）</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85" w:lineRule="auto"/>
              <w:ind w:left="100" w:right="107"/>
              <w:jc w:val="both"/>
              <w:rPr>
                <w:rFonts w:ascii="宋体" w:hAnsi="宋体" w:cs="宋体" w:eastAsia="宋体" w:hint="default"/>
                <w:sz w:val="20"/>
                <w:szCs w:val="20"/>
              </w:rPr>
            </w:pPr>
            <w:r>
              <w:rPr>
                <w:rFonts w:ascii="宋体" w:hAnsi="宋体" w:cs="宋体" w:eastAsia="宋体" w:hint="default"/>
                <w:sz w:val="20"/>
                <w:szCs w:val="20"/>
              </w:rPr>
              <w:t>募集资金</w:t>
            </w:r>
            <w:r>
              <w:rPr>
                <w:rFonts w:ascii="宋体" w:hAnsi="宋体" w:cs="宋体" w:eastAsia="宋体" w:hint="default"/>
                <w:w w:val="99"/>
                <w:sz w:val="20"/>
                <w:szCs w:val="20"/>
              </w:rPr>
              <w:t> </w:t>
            </w:r>
            <w:r>
              <w:rPr>
                <w:rFonts w:ascii="宋体" w:hAnsi="宋体" w:cs="宋体" w:eastAsia="宋体" w:hint="default"/>
                <w:sz w:val="20"/>
                <w:szCs w:val="20"/>
              </w:rPr>
              <w:t>承诺投资</w:t>
            </w:r>
            <w:r>
              <w:rPr>
                <w:rFonts w:ascii="宋体" w:hAnsi="宋体" w:cs="宋体" w:eastAsia="宋体" w:hint="default"/>
                <w:w w:val="99"/>
                <w:sz w:val="20"/>
                <w:szCs w:val="20"/>
              </w:rPr>
              <w:t> </w:t>
            </w:r>
            <w:r>
              <w:rPr>
                <w:rFonts w:ascii="宋体" w:hAnsi="宋体" w:cs="宋体" w:eastAsia="宋体" w:hint="default"/>
                <w:sz w:val="20"/>
                <w:szCs w:val="20"/>
              </w:rPr>
              <w:t>总额</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85" w:lineRule="auto"/>
              <w:ind w:left="103" w:right="103"/>
              <w:jc w:val="left"/>
              <w:rPr>
                <w:rFonts w:ascii="宋体" w:hAnsi="宋体" w:cs="宋体" w:eastAsia="宋体" w:hint="default"/>
                <w:sz w:val="20"/>
                <w:szCs w:val="20"/>
              </w:rPr>
            </w:pPr>
            <w:r>
              <w:rPr>
                <w:rFonts w:ascii="宋体" w:hAnsi="宋体" w:cs="宋体" w:eastAsia="宋体" w:hint="default"/>
                <w:sz w:val="20"/>
                <w:szCs w:val="20"/>
              </w:rPr>
              <w:t>调整后投</w:t>
            </w:r>
            <w:r>
              <w:rPr>
                <w:rFonts w:ascii="宋体" w:hAnsi="宋体" w:cs="宋体" w:eastAsia="宋体" w:hint="default"/>
                <w:w w:val="99"/>
                <w:sz w:val="20"/>
                <w:szCs w:val="20"/>
              </w:rPr>
              <w:t> </w:t>
            </w:r>
            <w:r>
              <w:rPr>
                <w:rFonts w:ascii="宋体" w:hAnsi="宋体" w:cs="宋体" w:eastAsia="宋体" w:hint="default"/>
                <w:sz w:val="20"/>
                <w:szCs w:val="20"/>
              </w:rPr>
              <w:t>资总额</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85" w:lineRule="auto"/>
              <w:ind w:left="103" w:right="107"/>
              <w:jc w:val="both"/>
              <w:rPr>
                <w:rFonts w:ascii="宋体" w:hAnsi="宋体" w:cs="宋体" w:eastAsia="宋体" w:hint="default"/>
                <w:sz w:val="20"/>
                <w:szCs w:val="20"/>
              </w:rPr>
            </w:pPr>
            <w:r>
              <w:rPr>
                <w:rFonts w:ascii="宋体" w:hAnsi="宋体" w:cs="宋体" w:eastAsia="宋体" w:hint="default"/>
                <w:sz w:val="20"/>
                <w:szCs w:val="20"/>
              </w:rPr>
              <w:t>本报告期</w:t>
            </w:r>
            <w:r>
              <w:rPr>
                <w:rFonts w:ascii="宋体" w:hAnsi="宋体" w:cs="宋体" w:eastAsia="宋体" w:hint="default"/>
                <w:w w:val="99"/>
                <w:sz w:val="20"/>
                <w:szCs w:val="20"/>
              </w:rPr>
              <w:t> </w:t>
            </w:r>
            <w:r>
              <w:rPr>
                <w:rFonts w:ascii="宋体" w:hAnsi="宋体" w:cs="宋体" w:eastAsia="宋体" w:hint="default"/>
                <w:sz w:val="20"/>
                <w:szCs w:val="20"/>
              </w:rPr>
              <w:t>实际投入</w:t>
            </w:r>
            <w:r>
              <w:rPr>
                <w:rFonts w:ascii="宋体" w:hAnsi="宋体" w:cs="宋体" w:eastAsia="宋体" w:hint="default"/>
                <w:w w:val="99"/>
                <w:sz w:val="20"/>
                <w:szCs w:val="20"/>
              </w:rPr>
              <w:t> </w:t>
            </w:r>
            <w:r>
              <w:rPr>
                <w:rFonts w:ascii="宋体" w:hAnsi="宋体" w:cs="宋体" w:eastAsia="宋体" w:hint="default"/>
                <w:sz w:val="20"/>
                <w:szCs w:val="20"/>
              </w:rPr>
              <w:t>金额</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85" w:lineRule="auto"/>
              <w:ind w:left="100" w:right="107"/>
              <w:jc w:val="both"/>
              <w:rPr>
                <w:rFonts w:ascii="宋体" w:hAnsi="宋体" w:cs="宋体" w:eastAsia="宋体" w:hint="default"/>
                <w:sz w:val="20"/>
                <w:szCs w:val="20"/>
              </w:rPr>
            </w:pPr>
            <w:r>
              <w:rPr>
                <w:rFonts w:ascii="宋体" w:hAnsi="宋体" w:cs="宋体" w:eastAsia="宋体" w:hint="default"/>
                <w:sz w:val="20"/>
                <w:szCs w:val="20"/>
              </w:rPr>
              <w:t>截至期末</w:t>
            </w:r>
            <w:r>
              <w:rPr>
                <w:rFonts w:ascii="宋体" w:hAnsi="宋体" w:cs="宋体" w:eastAsia="宋体" w:hint="default"/>
                <w:w w:val="99"/>
                <w:sz w:val="20"/>
                <w:szCs w:val="20"/>
              </w:rPr>
              <w:t> </w:t>
            </w:r>
            <w:r>
              <w:rPr>
                <w:rFonts w:ascii="宋体" w:hAnsi="宋体" w:cs="宋体" w:eastAsia="宋体" w:hint="default"/>
                <w:sz w:val="20"/>
                <w:szCs w:val="20"/>
              </w:rPr>
              <w:t>累计投入</w:t>
            </w:r>
            <w:r>
              <w:rPr>
                <w:rFonts w:ascii="宋体" w:hAnsi="宋体" w:cs="宋体" w:eastAsia="宋体" w:hint="default"/>
                <w:w w:val="99"/>
                <w:sz w:val="20"/>
                <w:szCs w:val="20"/>
              </w:rPr>
              <w:t> </w:t>
            </w:r>
            <w:r>
              <w:rPr>
                <w:rFonts w:ascii="宋体" w:hAnsi="宋体" w:cs="宋体" w:eastAsia="宋体" w:hint="default"/>
                <w:sz w:val="20"/>
                <w:szCs w:val="20"/>
              </w:rPr>
              <w:t>金额</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48"/>
              <w:ind w:left="103" w:right="89"/>
              <w:jc w:val="both"/>
              <w:rPr>
                <w:rFonts w:ascii="宋体" w:hAnsi="宋体" w:cs="宋体" w:eastAsia="宋体" w:hint="default"/>
                <w:sz w:val="20"/>
                <w:szCs w:val="20"/>
              </w:rPr>
            </w:pPr>
            <w:r>
              <w:rPr>
                <w:rFonts w:ascii="宋体" w:hAnsi="宋体" w:cs="宋体" w:eastAsia="宋体" w:hint="default"/>
                <w:spacing w:val="12"/>
                <w:sz w:val="20"/>
                <w:szCs w:val="20"/>
              </w:rPr>
              <w:t>项目达到</w:t>
            </w:r>
            <w:r>
              <w:rPr>
                <w:rFonts w:ascii="宋体" w:hAnsi="宋体" w:cs="宋体" w:eastAsia="宋体" w:hint="default"/>
                <w:spacing w:val="12"/>
                <w:w w:val="99"/>
                <w:sz w:val="20"/>
                <w:szCs w:val="20"/>
              </w:rPr>
              <w:t> </w:t>
            </w:r>
            <w:r>
              <w:rPr>
                <w:rFonts w:ascii="宋体" w:hAnsi="宋体" w:cs="宋体" w:eastAsia="宋体" w:hint="default"/>
                <w:spacing w:val="12"/>
                <w:sz w:val="20"/>
                <w:szCs w:val="20"/>
              </w:rPr>
              <w:t>预定可使</w:t>
            </w:r>
            <w:r>
              <w:rPr>
                <w:rFonts w:ascii="宋体" w:hAnsi="宋体" w:cs="宋体" w:eastAsia="宋体" w:hint="default"/>
                <w:spacing w:val="12"/>
                <w:w w:val="99"/>
                <w:sz w:val="20"/>
                <w:szCs w:val="20"/>
              </w:rPr>
              <w:t> </w:t>
            </w:r>
            <w:r>
              <w:rPr>
                <w:rFonts w:ascii="宋体" w:hAnsi="宋体" w:cs="宋体" w:eastAsia="宋体" w:hint="default"/>
                <w:spacing w:val="12"/>
                <w:sz w:val="20"/>
                <w:szCs w:val="20"/>
              </w:rPr>
              <w:t>用状态日</w:t>
            </w:r>
            <w:r>
              <w:rPr>
                <w:rFonts w:ascii="宋体" w:hAnsi="宋体" w:cs="宋体" w:eastAsia="宋体" w:hint="default"/>
                <w:spacing w:val="12"/>
                <w:w w:val="99"/>
                <w:sz w:val="20"/>
                <w:szCs w:val="20"/>
              </w:rPr>
              <w:t> </w:t>
            </w:r>
            <w:r>
              <w:rPr>
                <w:rFonts w:ascii="宋体" w:hAnsi="宋体" w:cs="宋体" w:eastAsia="宋体" w:hint="default"/>
                <w:sz w:val="20"/>
                <w:szCs w:val="20"/>
              </w:rPr>
              <w:t>期</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85" w:lineRule="auto"/>
              <w:ind w:left="103" w:right="53"/>
              <w:jc w:val="both"/>
              <w:rPr>
                <w:rFonts w:ascii="宋体" w:hAnsi="宋体" w:cs="宋体" w:eastAsia="宋体" w:hint="default"/>
                <w:sz w:val="20"/>
                <w:szCs w:val="20"/>
              </w:rPr>
            </w:pPr>
            <w:r>
              <w:rPr>
                <w:rFonts w:ascii="宋体" w:hAnsi="宋体" w:cs="宋体" w:eastAsia="宋体" w:hint="default"/>
                <w:spacing w:val="33"/>
                <w:sz w:val="20"/>
                <w:szCs w:val="20"/>
              </w:rPr>
              <w:t>本报告</w:t>
            </w:r>
            <w:r>
              <w:rPr>
                <w:rFonts w:ascii="宋体" w:hAnsi="宋体" w:cs="宋体" w:eastAsia="宋体" w:hint="default"/>
                <w:spacing w:val="-50"/>
                <w:sz w:val="20"/>
                <w:szCs w:val="20"/>
              </w:rPr>
              <w:t> </w:t>
            </w:r>
            <w:r>
              <w:rPr>
                <w:rFonts w:ascii="宋体" w:hAnsi="宋体" w:cs="宋体" w:eastAsia="宋体" w:hint="default"/>
                <w:spacing w:val="33"/>
                <w:sz w:val="20"/>
                <w:szCs w:val="20"/>
              </w:rPr>
              <w:t>期实现</w:t>
            </w:r>
            <w:r>
              <w:rPr>
                <w:rFonts w:ascii="宋体" w:hAnsi="宋体" w:cs="宋体" w:eastAsia="宋体" w:hint="default"/>
                <w:spacing w:val="-50"/>
                <w:sz w:val="20"/>
                <w:szCs w:val="20"/>
              </w:rPr>
              <w:t> </w:t>
            </w:r>
            <w:r>
              <w:rPr>
                <w:rFonts w:ascii="宋体" w:hAnsi="宋体" w:cs="宋体" w:eastAsia="宋体" w:hint="default"/>
                <w:sz w:val="20"/>
                <w:szCs w:val="20"/>
              </w:rPr>
              <w:t>的效益</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03" w:right="0"/>
              <w:jc w:val="left"/>
              <w:rPr>
                <w:rFonts w:ascii="宋体" w:hAnsi="宋体" w:cs="宋体" w:eastAsia="宋体" w:hint="default"/>
                <w:sz w:val="20"/>
                <w:szCs w:val="20"/>
              </w:rPr>
            </w:pPr>
            <w:r>
              <w:rPr>
                <w:rFonts w:ascii="宋体" w:hAnsi="宋体" w:cs="宋体" w:eastAsia="宋体" w:hint="default"/>
                <w:sz w:val="20"/>
                <w:szCs w:val="20"/>
              </w:rPr>
              <w:t>是</w:t>
            </w:r>
            <w:r>
              <w:rPr>
                <w:rFonts w:ascii="宋体" w:hAnsi="宋体" w:cs="宋体" w:eastAsia="宋体" w:hint="default"/>
                <w:spacing w:val="34"/>
                <w:sz w:val="20"/>
                <w:szCs w:val="20"/>
              </w:rPr>
              <w:t> </w:t>
            </w:r>
            <w:r>
              <w:rPr>
                <w:rFonts w:ascii="宋体" w:hAnsi="宋体" w:cs="宋体" w:eastAsia="宋体" w:hint="default"/>
                <w:sz w:val="20"/>
                <w:szCs w:val="20"/>
              </w:rPr>
              <w:t>否</w:t>
            </w:r>
          </w:p>
          <w:p>
            <w:pPr>
              <w:pStyle w:val="TableParagraph"/>
              <w:spacing w:line="240" w:lineRule="auto" w:before="50"/>
              <w:ind w:left="103" w:right="0"/>
              <w:jc w:val="left"/>
              <w:rPr>
                <w:rFonts w:ascii="宋体" w:hAnsi="宋体" w:cs="宋体" w:eastAsia="宋体" w:hint="default"/>
                <w:sz w:val="20"/>
                <w:szCs w:val="20"/>
              </w:rPr>
            </w:pPr>
            <w:r>
              <w:rPr>
                <w:rFonts w:ascii="宋体" w:hAnsi="宋体" w:cs="宋体" w:eastAsia="宋体" w:hint="default"/>
                <w:sz w:val="20"/>
                <w:szCs w:val="20"/>
              </w:rPr>
              <w:t>达</w:t>
            </w:r>
            <w:r>
              <w:rPr>
                <w:rFonts w:ascii="宋体" w:hAnsi="宋体" w:cs="宋体" w:eastAsia="宋体" w:hint="default"/>
                <w:spacing w:val="34"/>
                <w:sz w:val="20"/>
                <w:szCs w:val="20"/>
              </w:rPr>
              <w:t> </w:t>
            </w:r>
            <w:r>
              <w:rPr>
                <w:rFonts w:ascii="宋体" w:hAnsi="宋体" w:cs="宋体" w:eastAsia="宋体" w:hint="default"/>
                <w:sz w:val="20"/>
                <w:szCs w:val="20"/>
              </w:rPr>
              <w:t>到</w:t>
            </w:r>
          </w:p>
          <w:p>
            <w:pPr>
              <w:pStyle w:val="TableParagraph"/>
              <w:spacing w:line="285" w:lineRule="auto" w:before="50"/>
              <w:ind w:left="103" w:right="103"/>
              <w:jc w:val="left"/>
              <w:rPr>
                <w:rFonts w:ascii="宋体" w:hAnsi="宋体" w:cs="宋体" w:eastAsia="宋体" w:hint="default"/>
                <w:sz w:val="20"/>
                <w:szCs w:val="20"/>
              </w:rPr>
            </w:pPr>
            <w:r>
              <w:rPr>
                <w:rFonts w:ascii="宋体" w:hAnsi="宋体" w:cs="宋体" w:eastAsia="宋体" w:hint="default"/>
                <w:sz w:val="20"/>
                <w:szCs w:val="20"/>
              </w:rPr>
              <w:t>预</w:t>
            </w:r>
            <w:r>
              <w:rPr>
                <w:rFonts w:ascii="宋体" w:hAnsi="宋体" w:cs="宋体" w:eastAsia="宋体" w:hint="default"/>
                <w:spacing w:val="34"/>
                <w:sz w:val="20"/>
                <w:szCs w:val="20"/>
              </w:rPr>
              <w:t> </w:t>
            </w:r>
            <w:r>
              <w:rPr>
                <w:rFonts w:ascii="宋体" w:hAnsi="宋体" w:cs="宋体" w:eastAsia="宋体" w:hint="default"/>
                <w:sz w:val="20"/>
                <w:szCs w:val="20"/>
              </w:rPr>
              <w:t>计</w:t>
            </w:r>
            <w:r>
              <w:rPr>
                <w:rFonts w:ascii="宋体" w:hAnsi="宋体" w:cs="宋体" w:eastAsia="宋体" w:hint="default"/>
                <w:w w:val="99"/>
                <w:sz w:val="20"/>
                <w:szCs w:val="20"/>
              </w:rPr>
              <w:t> </w:t>
            </w:r>
            <w:r>
              <w:rPr>
                <w:rFonts w:ascii="宋体" w:hAnsi="宋体" w:cs="宋体" w:eastAsia="宋体" w:hint="default"/>
                <w:sz w:val="20"/>
                <w:szCs w:val="20"/>
              </w:rPr>
              <w:t>效益</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03" w:right="0"/>
              <w:jc w:val="left"/>
              <w:rPr>
                <w:rFonts w:ascii="宋体" w:hAnsi="宋体" w:cs="宋体" w:eastAsia="宋体" w:hint="default"/>
                <w:sz w:val="20"/>
                <w:szCs w:val="20"/>
              </w:rPr>
            </w:pPr>
            <w:r>
              <w:rPr>
                <w:rFonts w:ascii="宋体" w:hAnsi="宋体" w:cs="宋体" w:eastAsia="宋体" w:hint="default"/>
                <w:sz w:val="20"/>
                <w:szCs w:val="20"/>
              </w:rPr>
              <w:t>是</w:t>
            </w:r>
            <w:r>
              <w:rPr>
                <w:rFonts w:ascii="宋体" w:hAnsi="宋体" w:cs="宋体" w:eastAsia="宋体" w:hint="default"/>
                <w:spacing w:val="63"/>
                <w:sz w:val="20"/>
                <w:szCs w:val="20"/>
              </w:rPr>
              <w:t> </w:t>
            </w:r>
            <w:r>
              <w:rPr>
                <w:rFonts w:ascii="宋体" w:hAnsi="宋体" w:cs="宋体" w:eastAsia="宋体" w:hint="default"/>
                <w:sz w:val="20"/>
                <w:szCs w:val="20"/>
              </w:rPr>
              <w:t>否</w:t>
            </w:r>
          </w:p>
          <w:p>
            <w:pPr>
              <w:pStyle w:val="TableParagraph"/>
              <w:spacing w:line="240" w:lineRule="auto" w:before="50"/>
              <w:ind w:left="103" w:right="0"/>
              <w:jc w:val="left"/>
              <w:rPr>
                <w:rFonts w:ascii="宋体" w:hAnsi="宋体" w:cs="宋体" w:eastAsia="宋体" w:hint="default"/>
                <w:sz w:val="20"/>
                <w:szCs w:val="20"/>
              </w:rPr>
            </w:pPr>
            <w:r>
              <w:rPr>
                <w:rFonts w:ascii="宋体" w:hAnsi="宋体" w:cs="宋体" w:eastAsia="宋体" w:hint="default"/>
                <w:sz w:val="20"/>
                <w:szCs w:val="20"/>
              </w:rPr>
              <w:t>符</w:t>
            </w:r>
            <w:r>
              <w:rPr>
                <w:rFonts w:ascii="宋体" w:hAnsi="宋体" w:cs="宋体" w:eastAsia="宋体" w:hint="default"/>
                <w:spacing w:val="63"/>
                <w:sz w:val="20"/>
                <w:szCs w:val="20"/>
              </w:rPr>
              <w:t> </w:t>
            </w:r>
            <w:r>
              <w:rPr>
                <w:rFonts w:ascii="宋体" w:hAnsi="宋体" w:cs="宋体" w:eastAsia="宋体" w:hint="default"/>
                <w:sz w:val="20"/>
                <w:szCs w:val="20"/>
              </w:rPr>
              <w:t>合</w:t>
            </w:r>
          </w:p>
          <w:p>
            <w:pPr>
              <w:pStyle w:val="TableParagraph"/>
              <w:spacing w:line="285" w:lineRule="auto" w:before="50"/>
              <w:ind w:left="103" w:right="101"/>
              <w:jc w:val="left"/>
              <w:rPr>
                <w:rFonts w:ascii="宋体" w:hAnsi="宋体" w:cs="宋体" w:eastAsia="宋体" w:hint="default"/>
                <w:sz w:val="20"/>
                <w:szCs w:val="20"/>
              </w:rPr>
            </w:pPr>
            <w:r>
              <w:rPr>
                <w:rFonts w:ascii="宋体" w:hAnsi="宋体" w:cs="宋体" w:eastAsia="宋体" w:hint="default"/>
                <w:sz w:val="20"/>
                <w:szCs w:val="20"/>
              </w:rPr>
              <w:t>计</w:t>
            </w:r>
            <w:r>
              <w:rPr>
                <w:rFonts w:ascii="宋体" w:hAnsi="宋体" w:cs="宋体" w:eastAsia="宋体" w:hint="default"/>
                <w:spacing w:val="63"/>
                <w:sz w:val="20"/>
                <w:szCs w:val="20"/>
              </w:rPr>
              <w:t> </w:t>
            </w:r>
            <w:r>
              <w:rPr>
                <w:rFonts w:ascii="宋体" w:hAnsi="宋体" w:cs="宋体" w:eastAsia="宋体" w:hint="default"/>
                <w:sz w:val="20"/>
                <w:szCs w:val="20"/>
              </w:rPr>
              <w:t>划</w:t>
            </w:r>
            <w:r>
              <w:rPr>
                <w:rFonts w:ascii="宋体" w:hAnsi="宋体" w:cs="宋体" w:eastAsia="宋体" w:hint="default"/>
                <w:w w:val="99"/>
                <w:sz w:val="20"/>
                <w:szCs w:val="20"/>
              </w:rPr>
              <w:t> </w:t>
            </w:r>
            <w:r>
              <w:rPr>
                <w:rFonts w:ascii="宋体" w:hAnsi="宋体" w:cs="宋体" w:eastAsia="宋体" w:hint="default"/>
                <w:sz w:val="20"/>
                <w:szCs w:val="20"/>
              </w:rPr>
              <w:t>进度</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77"/>
              <w:jc w:val="both"/>
              <w:rPr>
                <w:rFonts w:ascii="宋体" w:hAnsi="宋体" w:cs="宋体" w:eastAsia="宋体" w:hint="default"/>
                <w:sz w:val="20"/>
                <w:szCs w:val="20"/>
              </w:rPr>
            </w:pPr>
            <w:r>
              <w:rPr>
                <w:rFonts w:ascii="宋体" w:hAnsi="宋体" w:cs="宋体" w:eastAsia="宋体" w:hint="default"/>
                <w:spacing w:val="17"/>
                <w:sz w:val="20"/>
                <w:szCs w:val="20"/>
              </w:rPr>
              <w:t>项目可</w:t>
            </w:r>
            <w:r>
              <w:rPr>
                <w:rFonts w:ascii="宋体" w:hAnsi="宋体" w:cs="宋体" w:eastAsia="宋体" w:hint="default"/>
                <w:spacing w:val="-74"/>
                <w:sz w:val="20"/>
                <w:szCs w:val="20"/>
              </w:rPr>
              <w:t> </w:t>
            </w:r>
            <w:r>
              <w:rPr>
                <w:rFonts w:ascii="宋体" w:hAnsi="宋体" w:cs="宋体" w:eastAsia="宋体" w:hint="default"/>
                <w:spacing w:val="17"/>
                <w:sz w:val="20"/>
                <w:szCs w:val="20"/>
              </w:rPr>
              <w:t>行性是</w:t>
            </w:r>
            <w:r>
              <w:rPr>
                <w:rFonts w:ascii="宋体" w:hAnsi="宋体" w:cs="宋体" w:eastAsia="宋体" w:hint="default"/>
                <w:spacing w:val="-74"/>
                <w:sz w:val="20"/>
                <w:szCs w:val="20"/>
              </w:rPr>
              <w:t> </w:t>
            </w:r>
            <w:r>
              <w:rPr>
                <w:rFonts w:ascii="宋体" w:hAnsi="宋体" w:cs="宋体" w:eastAsia="宋体" w:hint="default"/>
                <w:spacing w:val="17"/>
                <w:sz w:val="20"/>
                <w:szCs w:val="20"/>
              </w:rPr>
              <w:t>否发生</w:t>
            </w:r>
            <w:r>
              <w:rPr>
                <w:rFonts w:ascii="宋体" w:hAnsi="宋体" w:cs="宋体" w:eastAsia="宋体" w:hint="default"/>
                <w:spacing w:val="-74"/>
                <w:sz w:val="20"/>
                <w:szCs w:val="20"/>
              </w:rPr>
              <w:t> </w:t>
            </w:r>
            <w:r>
              <w:rPr>
                <w:rFonts w:ascii="宋体" w:hAnsi="宋体" w:cs="宋体" w:eastAsia="宋体" w:hint="default"/>
                <w:spacing w:val="17"/>
                <w:sz w:val="20"/>
                <w:szCs w:val="20"/>
              </w:rPr>
              <w:t>重大变</w:t>
            </w:r>
            <w:r>
              <w:rPr>
                <w:rFonts w:ascii="宋体" w:hAnsi="宋体" w:cs="宋体" w:eastAsia="宋体" w:hint="default"/>
                <w:spacing w:val="-74"/>
                <w:sz w:val="20"/>
                <w:szCs w:val="20"/>
              </w:rPr>
              <w:t> </w:t>
            </w:r>
            <w:r>
              <w:rPr>
                <w:rFonts w:ascii="宋体" w:hAnsi="宋体" w:cs="宋体" w:eastAsia="宋体" w:hint="default"/>
                <w:sz w:val="20"/>
                <w:szCs w:val="20"/>
              </w:rPr>
              <w:t>化</w:t>
            </w: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承诺投资项目</w:t>
            </w:r>
          </w:p>
        </w:tc>
        <w:tc>
          <w:tcPr>
            <w:tcW w:w="9251" w:type="dxa"/>
            <w:gridSpan w:val="10"/>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数字电视条件接收系统研发及产业化项目</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9,812.14</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9,812.14</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874.90</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2,223.87</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Times New Roman" w:hAnsi="Times New Roman" w:cs="Times New Roman" w:eastAsia="Times New Roman" w:hint="default"/>
                <w:sz w:val="20"/>
                <w:szCs w:val="20"/>
              </w:rPr>
            </w:pPr>
            <w:r>
              <w:rPr>
                <w:rFonts w:ascii="Times New Roman"/>
                <w:sz w:val="20"/>
              </w:rPr>
              <w:t>2012-4-30</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261.92</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24"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双向数字电视条件接收系统研发及产业化项目</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0" w:right="0"/>
              <w:jc w:val="left"/>
              <w:rPr>
                <w:rFonts w:ascii="Times New Roman" w:hAnsi="Times New Roman" w:cs="Times New Roman" w:eastAsia="Times New Roman" w:hint="default"/>
                <w:sz w:val="20"/>
                <w:szCs w:val="20"/>
              </w:rPr>
            </w:pPr>
            <w:r>
              <w:rPr>
                <w:rFonts w:ascii="Times New Roman"/>
                <w:sz w:val="20"/>
              </w:rPr>
              <w:t>8,621.84</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Times New Roman" w:hAnsi="Times New Roman" w:cs="Times New Roman" w:eastAsia="Times New Roman" w:hint="default"/>
                <w:sz w:val="20"/>
                <w:szCs w:val="20"/>
              </w:rPr>
            </w:pPr>
            <w:r>
              <w:rPr>
                <w:rFonts w:ascii="Times New Roman"/>
                <w:sz w:val="20"/>
              </w:rPr>
              <w:t>8,621.84</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Times New Roman" w:hAnsi="Times New Roman" w:cs="Times New Roman" w:eastAsia="Times New Roman" w:hint="default"/>
                <w:sz w:val="20"/>
                <w:szCs w:val="20"/>
              </w:rPr>
            </w:pPr>
            <w:r>
              <w:rPr>
                <w:rFonts w:ascii="Times New Roman"/>
                <w:sz w:val="20"/>
              </w:rPr>
              <w:t>165.16</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0" w:right="0"/>
              <w:jc w:val="left"/>
              <w:rPr>
                <w:rFonts w:ascii="Times New Roman" w:hAnsi="Times New Roman" w:cs="Times New Roman" w:eastAsia="Times New Roman" w:hint="default"/>
                <w:sz w:val="20"/>
                <w:szCs w:val="20"/>
              </w:rPr>
            </w:pPr>
            <w:r>
              <w:rPr>
                <w:rFonts w:ascii="Times New Roman"/>
                <w:sz w:val="20"/>
              </w:rPr>
              <w:t>1531.98</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Times New Roman" w:hAnsi="Times New Roman" w:cs="Times New Roman" w:eastAsia="Times New Roman" w:hint="default"/>
                <w:sz w:val="20"/>
                <w:szCs w:val="20"/>
              </w:rPr>
            </w:pPr>
            <w:r>
              <w:rPr>
                <w:rFonts w:ascii="Times New Roman"/>
                <w:sz w:val="20"/>
              </w:rPr>
              <w:t>2012-4-30</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Times New Roman" w:hAnsi="Times New Roman" w:cs="Times New Roman" w:eastAsia="Times New Roman" w:hint="default"/>
                <w:sz w:val="20"/>
                <w:szCs w:val="20"/>
              </w:rPr>
            </w:pPr>
            <w:r>
              <w:rPr>
                <w:rFonts w:ascii="Times New Roman"/>
                <w:sz w:val="20"/>
              </w:rPr>
              <w:t>161.55</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数字电视增值业务产品研发项目</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6,263.74</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6,263.74</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1,179.24</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2,984.46</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Times New Roman" w:hAnsi="Times New Roman" w:cs="Times New Roman" w:eastAsia="Times New Roman" w:hint="default"/>
                <w:sz w:val="20"/>
                <w:szCs w:val="20"/>
              </w:rPr>
            </w:pPr>
            <w:r>
              <w:rPr>
                <w:rFonts w:ascii="Times New Roman"/>
                <w:sz w:val="20"/>
              </w:rPr>
              <w:t>2012-4-30</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90.07</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市场营销与服务网络建设项目</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6,172.27</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6,172.27</w:t>
            </w:r>
          </w:p>
        </w:tc>
        <w:tc>
          <w:tcPr>
            <w:tcW w:w="1018"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754"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新一代数字电视前端系统开发及产业化项目</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8,023.07</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8,023.07</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2103.85</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5044.64</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Times New Roman" w:hAnsi="Times New Roman" w:cs="Times New Roman" w:eastAsia="Times New Roman" w:hint="default"/>
                <w:sz w:val="20"/>
                <w:szCs w:val="20"/>
              </w:rPr>
            </w:pPr>
            <w:r>
              <w:rPr>
                <w:rFonts w:ascii="Times New Roman"/>
                <w:sz w:val="20"/>
              </w:rPr>
              <w:t>2012-4-30</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418.03</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承诺投资项目小计</w:t>
            </w:r>
          </w:p>
        </w:tc>
        <w:tc>
          <w:tcPr>
            <w:tcW w:w="818"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38,893.06</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38,893.06</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4,323.15</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11,784.95</w:t>
            </w:r>
          </w:p>
        </w:tc>
        <w:tc>
          <w:tcPr>
            <w:tcW w:w="1049"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931.57</w:t>
            </w:r>
          </w:p>
        </w:tc>
        <w:tc>
          <w:tcPr>
            <w:tcW w:w="754"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超募资金投向</w:t>
            </w:r>
          </w:p>
        </w:tc>
        <w:tc>
          <w:tcPr>
            <w:tcW w:w="9251" w:type="dxa"/>
            <w:gridSpan w:val="10"/>
            <w:tcBorders>
              <w:top w:val="single" w:sz="4" w:space="0" w:color="000000"/>
              <w:left w:val="single" w:sz="4" w:space="0" w:color="000000"/>
              <w:bottom w:val="single" w:sz="4" w:space="0" w:color="000000"/>
              <w:right w:val="single" w:sz="4" w:space="0" w:color="000000"/>
            </w:tcBorders>
          </w:tcPr>
          <w:p>
            <w:pPr/>
          </w:p>
        </w:tc>
      </w:tr>
      <w:tr>
        <w:trPr>
          <w:trHeight w:val="636"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05"/>
              <w:jc w:val="left"/>
              <w:rPr>
                <w:rFonts w:ascii="宋体" w:hAnsi="宋体" w:cs="宋体" w:eastAsia="宋体" w:hint="default"/>
                <w:sz w:val="20"/>
                <w:szCs w:val="20"/>
              </w:rPr>
            </w:pPr>
            <w:r>
              <w:rPr>
                <w:rFonts w:ascii="宋体" w:hAnsi="宋体" w:cs="宋体" w:eastAsia="宋体" w:hint="default"/>
                <w:w w:val="95"/>
                <w:sz w:val="20"/>
                <w:szCs w:val="20"/>
              </w:rPr>
              <w:t>数字电视国家工程实验室（北京）有限公司投资</w:t>
            </w:r>
            <w:r>
              <w:rPr>
                <w:rFonts w:ascii="宋体" w:hAnsi="宋体" w:cs="宋体" w:eastAsia="宋体" w:hint="default"/>
                <w:spacing w:val="94"/>
                <w:w w:val="95"/>
                <w:sz w:val="20"/>
                <w:szCs w:val="20"/>
              </w:rPr>
              <w:t> </w:t>
            </w:r>
            <w:r>
              <w:rPr>
                <w:rFonts w:ascii="宋体" w:hAnsi="宋体" w:cs="宋体" w:eastAsia="宋体" w:hint="default"/>
                <w:spacing w:val="94"/>
                <w:w w:val="95"/>
                <w:sz w:val="20"/>
                <w:szCs w:val="20"/>
              </w:rPr>
            </w:r>
            <w:r>
              <w:rPr>
                <w:rFonts w:ascii="宋体" w:hAnsi="宋体" w:cs="宋体" w:eastAsia="宋体" w:hint="default"/>
                <w:sz w:val="20"/>
                <w:szCs w:val="20"/>
              </w:rPr>
              <w:t>项目</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00" w:right="0"/>
              <w:jc w:val="left"/>
              <w:rPr>
                <w:rFonts w:ascii="Times New Roman" w:hAnsi="Times New Roman" w:cs="Times New Roman" w:eastAsia="Times New Roman" w:hint="default"/>
                <w:sz w:val="20"/>
                <w:szCs w:val="20"/>
              </w:rPr>
            </w:pPr>
            <w:r>
              <w:rPr>
                <w:rFonts w:ascii="Times New Roman"/>
                <w:sz w:val="20"/>
              </w:rPr>
              <w:t>625.00</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03" w:right="0"/>
              <w:jc w:val="left"/>
              <w:rPr>
                <w:rFonts w:ascii="Times New Roman" w:hAnsi="Times New Roman" w:cs="Times New Roman" w:eastAsia="Times New Roman" w:hint="default"/>
                <w:sz w:val="20"/>
                <w:szCs w:val="20"/>
              </w:rPr>
            </w:pPr>
            <w:r>
              <w:rPr>
                <w:rFonts w:ascii="Times New Roman"/>
                <w:sz w:val="20"/>
              </w:rPr>
              <w:t>625.00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03" w:right="0"/>
              <w:jc w:val="left"/>
              <w:rPr>
                <w:rFonts w:ascii="Times New Roman" w:hAnsi="Times New Roman" w:cs="Times New Roman" w:eastAsia="Times New Roman" w:hint="default"/>
                <w:sz w:val="20"/>
                <w:szCs w:val="20"/>
              </w:rPr>
            </w:pPr>
            <w:r>
              <w:rPr>
                <w:rFonts w:ascii="Times New Roman"/>
                <w:sz w:val="20"/>
              </w:rPr>
              <w:t>625.00</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00" w:right="0"/>
              <w:jc w:val="left"/>
              <w:rPr>
                <w:rFonts w:ascii="Times New Roman" w:hAnsi="Times New Roman" w:cs="Times New Roman" w:eastAsia="Times New Roman" w:hint="default"/>
                <w:sz w:val="20"/>
                <w:szCs w:val="20"/>
              </w:rPr>
            </w:pPr>
            <w:r>
              <w:rPr>
                <w:rFonts w:ascii="Times New Roman"/>
                <w:sz w:val="20"/>
              </w:rPr>
              <w:t>625.00</w:t>
            </w:r>
          </w:p>
        </w:tc>
        <w:tc>
          <w:tcPr>
            <w:tcW w:w="1049"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754"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偿还银行贷款项目</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2,000.00</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2,000.00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2,000.00</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2,000.00</w:t>
            </w:r>
          </w:p>
        </w:tc>
        <w:tc>
          <w:tcPr>
            <w:tcW w:w="1049"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754"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星际无双文化传媒有限公司</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500.00</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500.00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500.00</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500.00</w:t>
            </w:r>
          </w:p>
        </w:tc>
        <w:tc>
          <w:tcPr>
            <w:tcW w:w="1049"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754"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北京市博汇科技有限公司</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3,000.00</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3,000.00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3,000.00</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3,000.00</w:t>
            </w:r>
          </w:p>
        </w:tc>
        <w:tc>
          <w:tcPr>
            <w:tcW w:w="1049"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322.23</w:t>
            </w:r>
          </w:p>
        </w:tc>
        <w:tc>
          <w:tcPr>
            <w:tcW w:w="754"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福建新大陆通信科技有限公司投资项目</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6,000.00</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6,000.00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6,000.00</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6,000.00</w:t>
            </w:r>
          </w:p>
        </w:tc>
        <w:tc>
          <w:tcPr>
            <w:tcW w:w="1049"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754"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超募资金投向小计</w:t>
            </w:r>
          </w:p>
        </w:tc>
        <w:tc>
          <w:tcPr>
            <w:tcW w:w="818"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12,125.00</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12,125.00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12,125.00</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0" w:right="0"/>
              <w:jc w:val="left"/>
              <w:rPr>
                <w:rFonts w:ascii="Times New Roman" w:hAnsi="Times New Roman" w:cs="Times New Roman" w:eastAsia="Times New Roman" w:hint="default"/>
                <w:sz w:val="20"/>
                <w:szCs w:val="20"/>
              </w:rPr>
            </w:pPr>
            <w:r>
              <w:rPr>
                <w:rFonts w:ascii="Times New Roman"/>
                <w:sz w:val="20"/>
              </w:rPr>
              <w:t>12,125.00</w:t>
            </w:r>
          </w:p>
        </w:tc>
        <w:tc>
          <w:tcPr>
            <w:tcW w:w="1049"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0"/>
                <w:szCs w:val="20"/>
              </w:rPr>
            </w:pPr>
            <w:r>
              <w:rPr>
                <w:rFonts w:ascii="Times New Roman"/>
                <w:sz w:val="20"/>
              </w:rPr>
              <w:t>322.23</w:t>
            </w:r>
          </w:p>
        </w:tc>
        <w:tc>
          <w:tcPr>
            <w:tcW w:w="754"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818" w:type="dxa"/>
            <w:tcBorders>
              <w:top w:val="single" w:sz="4" w:space="0" w:color="000000"/>
              <w:left w:val="single" w:sz="4" w:space="0" w:color="000000"/>
              <w:bottom w:val="single" w:sz="4" w:space="0" w:color="000000"/>
              <w:right w:val="single" w:sz="4" w:space="0" w:color="000000"/>
            </w:tcBorders>
          </w:tcPr>
          <w:p>
            <w:pP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0" w:right="0"/>
              <w:jc w:val="left"/>
              <w:rPr>
                <w:rFonts w:ascii="Times New Roman" w:hAnsi="Times New Roman" w:cs="Times New Roman" w:eastAsia="Times New Roman" w:hint="default"/>
                <w:sz w:val="20"/>
                <w:szCs w:val="20"/>
              </w:rPr>
            </w:pPr>
            <w:r>
              <w:rPr>
                <w:rFonts w:ascii="Times New Roman"/>
                <w:sz w:val="20"/>
              </w:rPr>
              <w:t>51,018.06</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Times New Roman" w:hAnsi="Times New Roman" w:cs="Times New Roman" w:eastAsia="Times New Roman" w:hint="default"/>
                <w:sz w:val="20"/>
                <w:szCs w:val="20"/>
              </w:rPr>
            </w:pPr>
            <w:r>
              <w:rPr>
                <w:rFonts w:ascii="Times New Roman"/>
                <w:sz w:val="20"/>
              </w:rPr>
              <w:t>51,018.06</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Times New Roman" w:hAnsi="Times New Roman" w:cs="Times New Roman" w:eastAsia="Times New Roman" w:hint="default"/>
                <w:sz w:val="20"/>
                <w:szCs w:val="20"/>
              </w:rPr>
            </w:pPr>
            <w:r>
              <w:rPr>
                <w:rFonts w:ascii="Times New Roman"/>
                <w:sz w:val="20"/>
              </w:rPr>
              <w:t>16,448.15</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0" w:right="0"/>
              <w:jc w:val="left"/>
              <w:rPr>
                <w:rFonts w:ascii="Times New Roman" w:hAnsi="Times New Roman" w:cs="Times New Roman" w:eastAsia="Times New Roman" w:hint="default"/>
                <w:sz w:val="20"/>
                <w:szCs w:val="20"/>
              </w:rPr>
            </w:pPr>
            <w:r>
              <w:rPr>
                <w:rFonts w:ascii="Times New Roman"/>
                <w:sz w:val="20"/>
              </w:rPr>
              <w:t>23,909.95</w:t>
            </w:r>
          </w:p>
        </w:tc>
        <w:tc>
          <w:tcPr>
            <w:tcW w:w="1049"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Times New Roman" w:hAnsi="Times New Roman" w:cs="Times New Roman" w:eastAsia="Times New Roman" w:hint="default"/>
                <w:sz w:val="20"/>
                <w:szCs w:val="20"/>
              </w:rPr>
            </w:pPr>
            <w:r>
              <w:rPr>
                <w:rFonts w:ascii="Times New Roman"/>
                <w:sz w:val="20"/>
              </w:rPr>
              <w:t>1,253.80</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Times New Roman" w:hAnsi="Times New Roman" w:cs="Times New Roman" w:eastAsia="Times New Roman" w:hint="default"/>
                <w:sz w:val="20"/>
                <w:szCs w:val="20"/>
              </w:rPr>
            </w:pPr>
            <w:r>
              <w:rPr>
                <w:rFonts w:ascii="Times New Roman"/>
                <w:w w:val="99"/>
                <w:sz w:val="20"/>
              </w:rPr>
              <w:t>-</w:t>
            </w:r>
            <w:r>
              <w:rPr>
                <w:rFonts w:ascii="Times New Roman"/>
                <w:sz w:val="20"/>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Times New Roman" w:hAnsi="Times New Roman" w:cs="Times New Roman" w:eastAsia="Times New Roman" w:hint="default"/>
                <w:sz w:val="20"/>
                <w:szCs w:val="20"/>
              </w:rPr>
            </w:pPr>
            <w:r>
              <w:rPr>
                <w:rFonts w:ascii="Times New Roman"/>
                <w:w w:val="99"/>
                <w:sz w:val="20"/>
              </w:rPr>
              <w:t>-</w:t>
            </w:r>
            <w:r>
              <w:rPr>
                <w:rFonts w:ascii="Times New Roman"/>
                <w:sz w:val="20"/>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Times New Roman" w:hAnsi="Times New Roman" w:cs="Times New Roman" w:eastAsia="Times New Roman" w:hint="default"/>
                <w:sz w:val="20"/>
                <w:szCs w:val="20"/>
              </w:rPr>
            </w:pPr>
            <w:r>
              <w:rPr>
                <w:rFonts w:ascii="Times New Roman"/>
                <w:w w:val="99"/>
                <w:sz w:val="20"/>
              </w:rPr>
              <w:t>-</w:t>
            </w:r>
            <w:r>
              <w:rPr>
                <w:rFonts w:ascii="Times New Roman"/>
                <w:sz w:val="20"/>
              </w:rPr>
            </w:r>
          </w:p>
        </w:tc>
      </w:tr>
      <w:tr>
        <w:trPr>
          <w:trHeight w:val="634"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05"/>
              <w:jc w:val="left"/>
              <w:rPr>
                <w:rFonts w:ascii="宋体" w:hAnsi="宋体" w:cs="宋体" w:eastAsia="宋体" w:hint="default"/>
                <w:sz w:val="20"/>
                <w:szCs w:val="20"/>
              </w:rPr>
            </w:pPr>
            <w:r>
              <w:rPr>
                <w:rFonts w:ascii="宋体" w:hAnsi="宋体" w:cs="宋体" w:eastAsia="宋体" w:hint="default"/>
                <w:w w:val="95"/>
                <w:sz w:val="20"/>
                <w:szCs w:val="20"/>
              </w:rPr>
              <w:t>未达到计划进度或预计收益的情况和原因（分具</w:t>
            </w:r>
            <w:r>
              <w:rPr>
                <w:rFonts w:ascii="宋体" w:hAnsi="宋体" w:cs="宋体" w:eastAsia="宋体" w:hint="default"/>
                <w:spacing w:val="1"/>
                <w:w w:val="95"/>
                <w:sz w:val="20"/>
                <w:szCs w:val="20"/>
              </w:rPr>
              <w:t> </w:t>
            </w:r>
            <w:r>
              <w:rPr>
                <w:rFonts w:ascii="宋体" w:hAnsi="宋体" w:cs="宋体" w:eastAsia="宋体" w:hint="default"/>
                <w:spacing w:val="1"/>
                <w:w w:val="95"/>
                <w:sz w:val="20"/>
                <w:szCs w:val="20"/>
              </w:rPr>
            </w:r>
            <w:r>
              <w:rPr>
                <w:rFonts w:ascii="宋体" w:hAnsi="宋体" w:cs="宋体" w:eastAsia="宋体" w:hint="default"/>
                <w:sz w:val="20"/>
                <w:szCs w:val="20"/>
              </w:rPr>
              <w:t>体项目）</w:t>
            </w:r>
          </w:p>
        </w:tc>
        <w:tc>
          <w:tcPr>
            <w:tcW w:w="9251"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03" w:right="0"/>
              <w:jc w:val="left"/>
              <w:rPr>
                <w:rFonts w:ascii="宋体" w:hAnsi="宋体" w:cs="宋体" w:eastAsia="宋体" w:hint="default"/>
                <w:sz w:val="20"/>
                <w:szCs w:val="20"/>
              </w:rPr>
            </w:pPr>
            <w:r>
              <w:rPr>
                <w:rFonts w:ascii="宋体" w:hAnsi="宋体" w:cs="宋体" w:eastAsia="宋体" w:hint="default"/>
                <w:w w:val="99"/>
                <w:sz w:val="20"/>
                <w:szCs w:val="20"/>
              </w:rPr>
              <w:t>无</w:t>
            </w:r>
            <w:r>
              <w:rPr>
                <w:rFonts w:ascii="宋体" w:hAnsi="宋体" w:cs="宋体" w:eastAsia="宋体" w:hint="default"/>
                <w:sz w:val="20"/>
                <w:szCs w:val="20"/>
              </w:rPr>
            </w: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项目可行性发生重大变化的情况说明</w:t>
            </w:r>
          </w:p>
        </w:tc>
        <w:tc>
          <w:tcPr>
            <w:tcW w:w="9251" w:type="dxa"/>
            <w:gridSpan w:val="10"/>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无</w:t>
            </w:r>
            <w:r>
              <w:rPr>
                <w:rFonts w:ascii="宋体" w:hAnsi="宋体" w:cs="宋体" w:eastAsia="宋体" w:hint="default"/>
                <w:sz w:val="20"/>
                <w:szCs w:val="20"/>
              </w:rPr>
            </w: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超募资金的金额、用途及使用情况</w:t>
            </w:r>
          </w:p>
        </w:tc>
        <w:tc>
          <w:tcPr>
            <w:tcW w:w="9251" w:type="dxa"/>
            <w:gridSpan w:val="10"/>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公司超额募集资金共计</w:t>
            </w:r>
            <w:r>
              <w:rPr>
                <w:rFonts w:ascii="宋体" w:hAnsi="宋体" w:cs="宋体" w:eastAsia="宋体" w:hint="default"/>
                <w:spacing w:val="-54"/>
                <w:sz w:val="20"/>
                <w:szCs w:val="20"/>
              </w:rPr>
              <w:t> </w:t>
            </w:r>
            <w:r>
              <w:rPr>
                <w:rFonts w:ascii="宋体" w:hAnsi="宋体" w:cs="宋体" w:eastAsia="宋体" w:hint="default"/>
                <w:sz w:val="20"/>
                <w:szCs w:val="20"/>
              </w:rPr>
              <w:t>120591.53</w:t>
            </w:r>
            <w:r>
              <w:rPr>
                <w:rFonts w:ascii="宋体" w:hAnsi="宋体" w:cs="宋体" w:eastAsia="宋体" w:hint="default"/>
                <w:spacing w:val="-52"/>
                <w:sz w:val="20"/>
                <w:szCs w:val="20"/>
              </w:rPr>
              <w:t> </w:t>
            </w:r>
            <w:r>
              <w:rPr>
                <w:rFonts w:ascii="宋体" w:hAnsi="宋体" w:cs="宋体" w:eastAsia="宋体" w:hint="default"/>
                <w:sz w:val="20"/>
                <w:szCs w:val="20"/>
              </w:rPr>
              <w:t>万元，已使用</w:t>
            </w:r>
            <w:r>
              <w:rPr>
                <w:rFonts w:ascii="宋体" w:hAnsi="宋体" w:cs="宋体" w:eastAsia="宋体" w:hint="default"/>
                <w:spacing w:val="-54"/>
                <w:sz w:val="20"/>
                <w:szCs w:val="20"/>
              </w:rPr>
              <w:t> </w:t>
            </w:r>
            <w:r>
              <w:rPr>
                <w:rFonts w:ascii="宋体" w:hAnsi="宋体" w:cs="宋体" w:eastAsia="宋体" w:hint="default"/>
                <w:sz w:val="20"/>
                <w:szCs w:val="20"/>
              </w:rPr>
              <w:t>12125</w:t>
            </w:r>
            <w:r>
              <w:rPr>
                <w:rFonts w:ascii="宋体" w:hAnsi="宋体" w:cs="宋体" w:eastAsia="宋体" w:hint="default"/>
                <w:spacing w:val="-53"/>
                <w:sz w:val="20"/>
                <w:szCs w:val="20"/>
              </w:rPr>
              <w:t> </w:t>
            </w:r>
            <w:r>
              <w:rPr>
                <w:rFonts w:ascii="宋体" w:hAnsi="宋体" w:cs="宋体" w:eastAsia="宋体" w:hint="default"/>
                <w:sz w:val="20"/>
                <w:szCs w:val="20"/>
              </w:rPr>
              <w:t>万元。其中：</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4"/>
                <w:sz w:val="20"/>
                <w:szCs w:val="20"/>
              </w:rPr>
              <w:t> </w:t>
            </w:r>
            <w:r>
              <w:rPr>
                <w:rFonts w:ascii="宋体" w:hAnsi="宋体" w:cs="宋体" w:eastAsia="宋体" w:hint="default"/>
                <w:sz w:val="20"/>
                <w:szCs w:val="20"/>
              </w:rPr>
              <w:t>6</w:t>
            </w:r>
            <w:r>
              <w:rPr>
                <w:rFonts w:ascii="宋体" w:hAnsi="宋体" w:cs="宋体" w:eastAsia="宋体" w:hint="default"/>
                <w:spacing w:val="-53"/>
                <w:sz w:val="20"/>
                <w:szCs w:val="20"/>
              </w:rPr>
              <w:t> </w:t>
            </w:r>
            <w:r>
              <w:rPr>
                <w:rFonts w:ascii="宋体" w:hAnsi="宋体" w:cs="宋体" w:eastAsia="宋体" w:hint="default"/>
                <w:sz w:val="20"/>
                <w:szCs w:val="20"/>
              </w:rPr>
              <w:t>月</w:t>
            </w:r>
            <w:r>
              <w:rPr>
                <w:rFonts w:ascii="宋体" w:hAnsi="宋体" w:cs="宋体" w:eastAsia="宋体" w:hint="default"/>
                <w:spacing w:val="-54"/>
                <w:sz w:val="20"/>
                <w:szCs w:val="20"/>
              </w:rPr>
              <w:t> </w:t>
            </w:r>
            <w:r>
              <w:rPr>
                <w:rFonts w:ascii="宋体" w:hAnsi="宋体" w:cs="宋体" w:eastAsia="宋体" w:hint="default"/>
                <w:sz w:val="20"/>
                <w:szCs w:val="20"/>
              </w:rPr>
              <w:t>4</w:t>
            </w:r>
            <w:r>
              <w:rPr>
                <w:rFonts w:ascii="宋体" w:hAnsi="宋体" w:cs="宋体" w:eastAsia="宋体" w:hint="default"/>
                <w:spacing w:val="-55"/>
                <w:sz w:val="20"/>
                <w:szCs w:val="20"/>
              </w:rPr>
              <w:t> </w:t>
            </w:r>
            <w:r>
              <w:rPr>
                <w:rFonts w:ascii="宋体" w:hAnsi="宋体" w:cs="宋体" w:eastAsia="宋体" w:hint="default"/>
                <w:sz w:val="20"/>
                <w:szCs w:val="20"/>
              </w:rPr>
              <w:t>日，经第一届董事会</w:t>
            </w:r>
          </w:p>
        </w:tc>
      </w:tr>
    </w:tbl>
    <w:p>
      <w:pPr>
        <w:spacing w:after="0" w:line="254" w:lineRule="exact"/>
        <w:jc w:val="left"/>
        <w:rPr>
          <w:rFonts w:ascii="宋体" w:hAnsi="宋体" w:cs="宋体" w:eastAsia="宋体" w:hint="default"/>
          <w:sz w:val="20"/>
          <w:szCs w:val="20"/>
        </w:rPr>
        <w:sectPr>
          <w:headerReference w:type="default" r:id="rId57"/>
          <w:footerReference w:type="default" r:id="rId58"/>
          <w:pgSz w:w="16840" w:h="11910" w:orient="landscape"/>
          <w:pgMar w:header="867" w:footer="1186" w:top="1060" w:bottom="1380" w:left="1480" w:right="0"/>
          <w:pgNumType w:start="26"/>
        </w:sectPr>
      </w:pPr>
    </w:p>
    <w:p>
      <w:pPr>
        <w:spacing w:line="240" w:lineRule="auto" w:before="11"/>
        <w:rPr>
          <w:rFonts w:ascii="宋体" w:hAnsi="宋体" w:cs="宋体" w:eastAsia="宋体" w:hint="default"/>
          <w:sz w:val="2"/>
          <w:szCs w:val="2"/>
        </w:rPr>
      </w:pPr>
    </w:p>
    <w:tbl>
      <w:tblPr>
        <w:tblW w:w="0" w:type="auto"/>
        <w:jc w:val="left"/>
        <w:tblInd w:w="108" w:type="dxa"/>
        <w:tblLayout w:type="fixed"/>
        <w:tblCellMar>
          <w:top w:w="0" w:type="dxa"/>
          <w:left w:w="0" w:type="dxa"/>
          <w:bottom w:w="0" w:type="dxa"/>
          <w:right w:w="0" w:type="dxa"/>
        </w:tblCellMar>
        <w:tblLook w:val="01E0"/>
      </w:tblPr>
      <w:tblGrid>
        <w:gridCol w:w="4403"/>
        <w:gridCol w:w="9251"/>
      </w:tblGrid>
      <w:tr>
        <w:trPr>
          <w:trHeight w:val="1587" w:hRule="exact"/>
        </w:trPr>
        <w:tc>
          <w:tcPr>
            <w:tcW w:w="4403" w:type="dxa"/>
            <w:tcBorders>
              <w:top w:val="single" w:sz="6" w:space="0" w:color="000000"/>
              <w:left w:val="single" w:sz="4" w:space="0" w:color="000000"/>
              <w:bottom w:val="single" w:sz="4" w:space="0" w:color="000000"/>
              <w:right w:val="single" w:sz="4" w:space="0" w:color="000000"/>
            </w:tcBorders>
          </w:tcPr>
          <w:p>
            <w:pPr/>
          </w:p>
        </w:tc>
        <w:tc>
          <w:tcPr>
            <w:tcW w:w="9251" w:type="dxa"/>
            <w:tcBorders>
              <w:top w:val="single" w:sz="15" w:space="0" w:color="000000"/>
              <w:left w:val="single" w:sz="4" w:space="0" w:color="000000"/>
              <w:bottom w:val="single" w:sz="4" w:space="0" w:color="000000"/>
              <w:right w:val="single" w:sz="4" w:space="0" w:color="000000"/>
            </w:tcBorders>
          </w:tcPr>
          <w:p>
            <w:pPr>
              <w:pStyle w:val="TableParagraph"/>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第二十三次会议通过，投资数字电视国家工程实验室（北京）有限公司投资项目 </w:t>
            </w:r>
            <w:r>
              <w:rPr>
                <w:rFonts w:ascii="宋体" w:hAnsi="宋体" w:cs="宋体" w:eastAsia="宋体" w:hint="default"/>
                <w:sz w:val="20"/>
                <w:szCs w:val="20"/>
              </w:rPr>
              <w:t>625</w:t>
            </w:r>
            <w:r>
              <w:rPr>
                <w:rFonts w:ascii="宋体" w:hAnsi="宋体" w:cs="宋体" w:eastAsia="宋体" w:hint="default"/>
                <w:spacing w:val="-72"/>
                <w:sz w:val="20"/>
                <w:szCs w:val="20"/>
              </w:rPr>
              <w:t> </w:t>
            </w:r>
            <w:r>
              <w:rPr>
                <w:rFonts w:ascii="宋体" w:hAnsi="宋体" w:cs="宋体" w:eastAsia="宋体" w:hint="default"/>
                <w:sz w:val="20"/>
                <w:szCs w:val="20"/>
              </w:rPr>
              <w:t>万元，偿还银行贷</w:t>
            </w:r>
          </w:p>
          <w:p>
            <w:pPr>
              <w:pStyle w:val="TableParagraph"/>
              <w:spacing w:line="240" w:lineRule="auto" w:before="50"/>
              <w:ind w:left="103" w:right="0"/>
              <w:jc w:val="left"/>
              <w:rPr>
                <w:rFonts w:ascii="宋体" w:hAnsi="宋体" w:cs="宋体" w:eastAsia="宋体" w:hint="default"/>
                <w:sz w:val="20"/>
                <w:szCs w:val="20"/>
              </w:rPr>
            </w:pPr>
            <w:r>
              <w:rPr>
                <w:rFonts w:ascii="宋体" w:hAnsi="宋体" w:cs="宋体" w:eastAsia="宋体" w:hint="default"/>
                <w:sz w:val="20"/>
                <w:szCs w:val="20"/>
              </w:rPr>
              <w:t>款</w:t>
            </w:r>
            <w:r>
              <w:rPr>
                <w:rFonts w:ascii="宋体" w:hAnsi="宋体" w:cs="宋体" w:eastAsia="宋体" w:hint="default"/>
                <w:spacing w:val="-54"/>
                <w:sz w:val="20"/>
                <w:szCs w:val="20"/>
              </w:rPr>
              <w:t> </w:t>
            </w:r>
            <w:r>
              <w:rPr>
                <w:rFonts w:ascii="宋体" w:hAnsi="宋体" w:cs="宋体" w:eastAsia="宋体" w:hint="default"/>
                <w:sz w:val="20"/>
                <w:szCs w:val="20"/>
              </w:rPr>
              <w:t>2000</w:t>
            </w:r>
            <w:r>
              <w:rPr>
                <w:rFonts w:ascii="宋体" w:hAnsi="宋体" w:cs="宋体" w:eastAsia="宋体" w:hint="default"/>
                <w:spacing w:val="-53"/>
                <w:sz w:val="20"/>
                <w:szCs w:val="20"/>
              </w:rPr>
              <w:t> </w:t>
            </w:r>
            <w:r>
              <w:rPr>
                <w:rFonts w:ascii="宋体" w:hAnsi="宋体" w:cs="宋体" w:eastAsia="宋体" w:hint="default"/>
                <w:sz w:val="20"/>
                <w:szCs w:val="20"/>
              </w:rPr>
              <w:t>万元，投资福建新大陆通信科技有限公司投资项目</w:t>
            </w:r>
            <w:r>
              <w:rPr>
                <w:rFonts w:ascii="宋体" w:hAnsi="宋体" w:cs="宋体" w:eastAsia="宋体" w:hint="default"/>
                <w:spacing w:val="-53"/>
                <w:sz w:val="20"/>
                <w:szCs w:val="20"/>
              </w:rPr>
              <w:t> </w:t>
            </w:r>
            <w:r>
              <w:rPr>
                <w:rFonts w:ascii="宋体" w:hAnsi="宋体" w:cs="宋体" w:eastAsia="宋体" w:hint="default"/>
                <w:sz w:val="20"/>
                <w:szCs w:val="20"/>
              </w:rPr>
              <w:t>6000</w:t>
            </w:r>
            <w:r>
              <w:rPr>
                <w:rFonts w:ascii="宋体" w:hAnsi="宋体" w:cs="宋体" w:eastAsia="宋体" w:hint="default"/>
                <w:spacing w:val="-53"/>
                <w:sz w:val="20"/>
                <w:szCs w:val="20"/>
              </w:rPr>
              <w:t> </w:t>
            </w:r>
            <w:r>
              <w:rPr>
                <w:rFonts w:ascii="宋体" w:hAnsi="宋体" w:cs="宋体" w:eastAsia="宋体" w:hint="default"/>
                <w:sz w:val="20"/>
                <w:szCs w:val="20"/>
              </w:rPr>
              <w:t>万元；</w:t>
            </w: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4"/>
                <w:sz w:val="20"/>
                <w:szCs w:val="20"/>
              </w:rPr>
              <w:t> </w:t>
            </w:r>
            <w:r>
              <w:rPr>
                <w:rFonts w:ascii="宋体" w:hAnsi="宋体" w:cs="宋体" w:eastAsia="宋体" w:hint="default"/>
                <w:sz w:val="20"/>
                <w:szCs w:val="20"/>
              </w:rPr>
              <w:t>8</w:t>
            </w:r>
            <w:r>
              <w:rPr>
                <w:rFonts w:ascii="宋体" w:hAnsi="宋体" w:cs="宋体" w:eastAsia="宋体" w:hint="default"/>
                <w:spacing w:val="-55"/>
                <w:sz w:val="20"/>
                <w:szCs w:val="20"/>
              </w:rPr>
              <w:t> </w:t>
            </w:r>
            <w:r>
              <w:rPr>
                <w:rFonts w:ascii="宋体" w:hAnsi="宋体" w:cs="宋体" w:eastAsia="宋体" w:hint="default"/>
                <w:sz w:val="20"/>
                <w:szCs w:val="20"/>
              </w:rPr>
              <w:t>月</w:t>
            </w:r>
            <w:r>
              <w:rPr>
                <w:rFonts w:ascii="宋体" w:hAnsi="宋体" w:cs="宋体" w:eastAsia="宋体" w:hint="default"/>
                <w:spacing w:val="-54"/>
                <w:sz w:val="20"/>
                <w:szCs w:val="20"/>
              </w:rPr>
              <w:t> </w:t>
            </w:r>
            <w:r>
              <w:rPr>
                <w:rFonts w:ascii="宋体" w:hAnsi="宋体" w:cs="宋体" w:eastAsia="宋体" w:hint="default"/>
                <w:sz w:val="20"/>
                <w:szCs w:val="20"/>
              </w:rPr>
              <w:t>2</w:t>
            </w:r>
            <w:r>
              <w:rPr>
                <w:rFonts w:ascii="宋体" w:hAnsi="宋体" w:cs="宋体" w:eastAsia="宋体" w:hint="default"/>
                <w:spacing w:val="-53"/>
                <w:sz w:val="20"/>
                <w:szCs w:val="20"/>
              </w:rPr>
              <w:t> </w:t>
            </w:r>
            <w:r>
              <w:rPr>
                <w:rFonts w:ascii="宋体" w:hAnsi="宋体" w:cs="宋体" w:eastAsia="宋体" w:hint="default"/>
                <w:sz w:val="20"/>
                <w:szCs w:val="20"/>
              </w:rPr>
              <w:t>日，经第一届董事</w:t>
            </w:r>
          </w:p>
          <w:p>
            <w:pPr>
              <w:pStyle w:val="TableParagraph"/>
              <w:spacing w:line="240" w:lineRule="auto" w:before="50"/>
              <w:ind w:left="103" w:right="0"/>
              <w:jc w:val="left"/>
              <w:rPr>
                <w:rFonts w:ascii="宋体" w:hAnsi="宋体" w:cs="宋体" w:eastAsia="宋体" w:hint="default"/>
                <w:sz w:val="20"/>
                <w:szCs w:val="20"/>
              </w:rPr>
            </w:pPr>
            <w:r>
              <w:rPr>
                <w:rFonts w:ascii="宋体" w:hAnsi="宋体" w:cs="宋体" w:eastAsia="宋体" w:hint="default"/>
                <w:sz w:val="20"/>
                <w:szCs w:val="20"/>
              </w:rPr>
              <w:t>会第二十五次会议通过，投资星际无双文化传媒有限公司</w:t>
            </w:r>
            <w:r>
              <w:rPr>
                <w:rFonts w:ascii="宋体" w:hAnsi="宋体" w:cs="宋体" w:eastAsia="宋体" w:hint="default"/>
                <w:spacing w:val="-53"/>
                <w:sz w:val="20"/>
                <w:szCs w:val="20"/>
              </w:rPr>
              <w:t> </w:t>
            </w:r>
            <w:r>
              <w:rPr>
                <w:rFonts w:ascii="宋体" w:hAnsi="宋体" w:cs="宋体" w:eastAsia="宋体" w:hint="default"/>
                <w:sz w:val="20"/>
                <w:szCs w:val="20"/>
              </w:rPr>
              <w:t>500</w:t>
            </w:r>
            <w:r>
              <w:rPr>
                <w:rFonts w:ascii="宋体" w:hAnsi="宋体" w:cs="宋体" w:eastAsia="宋体" w:hint="default"/>
                <w:spacing w:val="-53"/>
                <w:sz w:val="20"/>
                <w:szCs w:val="20"/>
              </w:rPr>
              <w:t> </w:t>
            </w:r>
            <w:r>
              <w:rPr>
                <w:rFonts w:ascii="宋体" w:hAnsi="宋体" w:cs="宋体" w:eastAsia="宋体" w:hint="default"/>
                <w:sz w:val="20"/>
                <w:szCs w:val="20"/>
              </w:rPr>
              <w:t>万元；</w:t>
            </w:r>
            <w:r>
              <w:rPr>
                <w:rFonts w:ascii="宋体" w:hAnsi="宋体" w:cs="宋体" w:eastAsia="宋体" w:hint="default"/>
                <w:sz w:val="20"/>
                <w:szCs w:val="20"/>
              </w:rPr>
              <w:t>2010</w:t>
            </w:r>
            <w:r>
              <w:rPr>
                <w:rFonts w:ascii="宋体" w:hAnsi="宋体" w:cs="宋体" w:eastAsia="宋体" w:hint="default"/>
                <w:spacing w:val="-53"/>
                <w:sz w:val="20"/>
                <w:szCs w:val="20"/>
              </w:rPr>
              <w:t> </w:t>
            </w:r>
            <w:r>
              <w:rPr>
                <w:rFonts w:ascii="宋体" w:hAnsi="宋体" w:cs="宋体" w:eastAsia="宋体" w:hint="default"/>
                <w:sz w:val="20"/>
                <w:szCs w:val="20"/>
              </w:rPr>
              <w:t>年</w:t>
            </w:r>
            <w:r>
              <w:rPr>
                <w:rFonts w:ascii="宋体" w:hAnsi="宋体" w:cs="宋体" w:eastAsia="宋体" w:hint="default"/>
                <w:spacing w:val="-54"/>
                <w:sz w:val="20"/>
                <w:szCs w:val="20"/>
              </w:rPr>
              <w:t> </w:t>
            </w:r>
            <w:r>
              <w:rPr>
                <w:rFonts w:ascii="宋体" w:hAnsi="宋体" w:cs="宋体" w:eastAsia="宋体" w:hint="default"/>
                <w:sz w:val="20"/>
                <w:szCs w:val="20"/>
              </w:rPr>
              <w:t>11</w:t>
            </w:r>
            <w:r>
              <w:rPr>
                <w:rFonts w:ascii="宋体" w:hAnsi="宋体" w:cs="宋体" w:eastAsia="宋体" w:hint="default"/>
                <w:spacing w:val="-53"/>
                <w:sz w:val="20"/>
                <w:szCs w:val="20"/>
              </w:rPr>
              <w:t> </w:t>
            </w:r>
            <w:r>
              <w:rPr>
                <w:rFonts w:ascii="宋体" w:hAnsi="宋体" w:cs="宋体" w:eastAsia="宋体" w:hint="default"/>
                <w:sz w:val="20"/>
                <w:szCs w:val="20"/>
              </w:rPr>
              <w:t>月</w:t>
            </w:r>
            <w:r>
              <w:rPr>
                <w:rFonts w:ascii="宋体" w:hAnsi="宋体" w:cs="宋体" w:eastAsia="宋体" w:hint="default"/>
                <w:spacing w:val="-56"/>
                <w:sz w:val="20"/>
                <w:szCs w:val="20"/>
              </w:rPr>
              <w:t> </w:t>
            </w:r>
            <w:r>
              <w:rPr>
                <w:rFonts w:ascii="宋体" w:hAnsi="宋体" w:cs="宋体" w:eastAsia="宋体" w:hint="default"/>
                <w:sz w:val="20"/>
                <w:szCs w:val="20"/>
              </w:rPr>
              <w:t>29</w:t>
            </w:r>
            <w:r>
              <w:rPr>
                <w:rFonts w:ascii="宋体" w:hAnsi="宋体" w:cs="宋体" w:eastAsia="宋体" w:hint="default"/>
                <w:spacing w:val="-53"/>
                <w:sz w:val="20"/>
                <w:szCs w:val="20"/>
              </w:rPr>
              <w:t> </w:t>
            </w:r>
            <w:r>
              <w:rPr>
                <w:rFonts w:ascii="宋体" w:hAnsi="宋体" w:cs="宋体" w:eastAsia="宋体" w:hint="default"/>
                <w:sz w:val="20"/>
                <w:szCs w:val="20"/>
              </w:rPr>
              <w:t>日，经第二届董事</w:t>
            </w:r>
          </w:p>
          <w:p>
            <w:pPr>
              <w:pStyle w:val="TableParagraph"/>
              <w:spacing w:line="285" w:lineRule="auto" w:before="50"/>
              <w:ind w:left="103" w:right="105"/>
              <w:jc w:val="left"/>
              <w:rPr>
                <w:rFonts w:ascii="宋体" w:hAnsi="宋体" w:cs="宋体" w:eastAsia="宋体" w:hint="default"/>
                <w:sz w:val="20"/>
                <w:szCs w:val="20"/>
              </w:rPr>
            </w:pPr>
            <w:r>
              <w:rPr>
                <w:rFonts w:ascii="宋体" w:hAnsi="宋体" w:cs="宋体" w:eastAsia="宋体" w:hint="default"/>
                <w:sz w:val="20"/>
                <w:szCs w:val="20"/>
              </w:rPr>
              <w:t>会第四次会议通过，投资北京市博汇科技有限公司</w:t>
            </w:r>
            <w:r>
              <w:rPr>
                <w:rFonts w:ascii="宋体" w:hAnsi="宋体" w:cs="宋体" w:eastAsia="宋体" w:hint="default"/>
                <w:spacing w:val="-82"/>
                <w:sz w:val="20"/>
                <w:szCs w:val="20"/>
              </w:rPr>
              <w:t> </w:t>
            </w:r>
            <w:r>
              <w:rPr>
                <w:rFonts w:ascii="宋体" w:hAnsi="宋体" w:cs="宋体" w:eastAsia="宋体" w:hint="default"/>
                <w:sz w:val="20"/>
                <w:szCs w:val="20"/>
              </w:rPr>
              <w:t>3000</w:t>
            </w:r>
            <w:r>
              <w:rPr>
                <w:rFonts w:ascii="宋体" w:hAnsi="宋体" w:cs="宋体" w:eastAsia="宋体" w:hint="default"/>
                <w:spacing w:val="-82"/>
                <w:sz w:val="20"/>
                <w:szCs w:val="20"/>
              </w:rPr>
              <w:t> </w:t>
            </w:r>
            <w:r>
              <w:rPr>
                <w:rFonts w:ascii="宋体" w:hAnsi="宋体" w:cs="宋体" w:eastAsia="宋体" w:hint="default"/>
                <w:sz w:val="20"/>
                <w:szCs w:val="20"/>
              </w:rPr>
              <w:t>万元。目前公司正在积极调研、论证新项目和并</w:t>
            </w:r>
            <w:r>
              <w:rPr>
                <w:rFonts w:ascii="宋体" w:hAnsi="宋体" w:cs="宋体" w:eastAsia="宋体" w:hint="default"/>
                <w:w w:val="99"/>
                <w:sz w:val="20"/>
                <w:szCs w:val="20"/>
              </w:rPr>
              <w:t> </w:t>
            </w:r>
            <w:r>
              <w:rPr>
                <w:rFonts w:ascii="宋体" w:hAnsi="宋体" w:cs="宋体" w:eastAsia="宋体" w:hint="default"/>
                <w:sz w:val="20"/>
                <w:szCs w:val="20"/>
              </w:rPr>
              <w:t>购项目，剩余超募资金尚未使用。</w:t>
            </w: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募集资金投资项目实施地点变更情况</w:t>
            </w:r>
          </w:p>
        </w:tc>
        <w:tc>
          <w:tcPr>
            <w:tcW w:w="925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无</w:t>
            </w:r>
            <w:r>
              <w:rPr>
                <w:rFonts w:ascii="宋体" w:hAnsi="宋体" w:cs="宋体" w:eastAsia="宋体" w:hint="default"/>
                <w:sz w:val="20"/>
                <w:szCs w:val="20"/>
              </w:rPr>
            </w: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募集资金投资项目实施方式调整情况</w:t>
            </w:r>
          </w:p>
        </w:tc>
        <w:tc>
          <w:tcPr>
            <w:tcW w:w="925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无</w:t>
            </w:r>
            <w:r>
              <w:rPr>
                <w:rFonts w:ascii="宋体" w:hAnsi="宋体" w:cs="宋体" w:eastAsia="宋体" w:hint="default"/>
                <w:sz w:val="20"/>
                <w:szCs w:val="20"/>
              </w:rPr>
            </w:r>
          </w:p>
        </w:tc>
      </w:tr>
      <w:tr>
        <w:trPr>
          <w:trHeight w:val="634"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03" w:right="0"/>
              <w:jc w:val="left"/>
              <w:rPr>
                <w:rFonts w:ascii="宋体" w:hAnsi="宋体" w:cs="宋体" w:eastAsia="宋体" w:hint="default"/>
                <w:sz w:val="20"/>
                <w:szCs w:val="20"/>
              </w:rPr>
            </w:pPr>
            <w:r>
              <w:rPr>
                <w:rFonts w:ascii="宋体" w:hAnsi="宋体" w:cs="宋体" w:eastAsia="宋体" w:hint="default"/>
                <w:sz w:val="20"/>
                <w:szCs w:val="20"/>
              </w:rPr>
              <w:t>募集资金投资项目先期投入及置换情况</w:t>
            </w:r>
          </w:p>
        </w:tc>
        <w:tc>
          <w:tcPr>
            <w:tcW w:w="9251" w:type="dxa"/>
            <w:tcBorders>
              <w:top w:val="single" w:sz="4" w:space="0" w:color="000000"/>
              <w:left w:val="single" w:sz="4" w:space="0" w:color="000000"/>
              <w:bottom w:val="single" w:sz="4" w:space="0" w:color="000000"/>
              <w:right w:val="single" w:sz="4" w:space="0" w:color="000000"/>
            </w:tcBorders>
          </w:tcPr>
          <w:p>
            <w:pPr>
              <w:pStyle w:val="TableParagraph"/>
              <w:tabs>
                <w:tab w:pos="8139" w:val="left" w:leader="none"/>
              </w:tabs>
              <w:spacing w:line="269" w:lineRule="exact"/>
              <w:ind w:left="103" w:right="0"/>
              <w:jc w:val="left"/>
              <w:rPr>
                <w:rFonts w:ascii="宋体" w:hAnsi="宋体" w:cs="宋体" w:eastAsia="宋体" w:hint="default"/>
                <w:sz w:val="20"/>
                <w:szCs w:val="20"/>
              </w:rPr>
            </w:pPr>
            <w:r>
              <w:rPr>
                <w:rFonts w:ascii="宋体" w:hAnsi="宋体" w:cs="宋体" w:eastAsia="宋体" w:hint="default"/>
                <w:sz w:val="20"/>
                <w:szCs w:val="20"/>
              </w:rPr>
              <w:t>本公司自筹资金预先投入募投项目的置换金额为 </w:t>
            </w:r>
            <w:r>
              <w:rPr>
                <w:rFonts w:ascii="Times New Roman" w:hAnsi="Times New Roman" w:cs="Times New Roman" w:eastAsia="Times New Roman" w:hint="default"/>
                <w:sz w:val="20"/>
                <w:szCs w:val="20"/>
              </w:rPr>
              <w:t>9091.82</w:t>
            </w:r>
            <w:r>
              <w:rPr>
                <w:rFonts w:ascii="Times New Roman" w:hAnsi="Times New Roman" w:cs="Times New Roman" w:eastAsia="Times New Roman" w:hint="default"/>
                <w:spacing w:val="29"/>
                <w:sz w:val="20"/>
                <w:szCs w:val="20"/>
              </w:rPr>
              <w:t> </w:t>
            </w:r>
            <w:r>
              <w:rPr>
                <w:rFonts w:ascii="宋体" w:hAnsi="宋体" w:cs="宋体" w:eastAsia="宋体" w:hint="default"/>
                <w:sz w:val="20"/>
                <w:szCs w:val="20"/>
              </w:rPr>
              <w:t>万元，已经利安达会计师事务所</w:t>
              <w:tab/>
              <w:t>利安达专字</w:t>
            </w:r>
          </w:p>
          <w:p>
            <w:pPr>
              <w:pStyle w:val="TableParagraph"/>
              <w:spacing w:line="240" w:lineRule="auto" w:before="35"/>
              <w:ind w:left="103" w:right="0"/>
              <w:jc w:val="left"/>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2010</w:t>
            </w:r>
            <w:r>
              <w:rPr>
                <w:rFonts w:ascii="宋体" w:hAnsi="宋体" w:cs="宋体" w:eastAsia="宋体" w:hint="default"/>
                <w:sz w:val="20"/>
                <w:szCs w:val="20"/>
              </w:rPr>
              <w:t>】第</w:t>
            </w:r>
            <w:r>
              <w:rPr>
                <w:rFonts w:ascii="宋体" w:hAnsi="宋体" w:cs="宋体" w:eastAsia="宋体" w:hint="default"/>
                <w:spacing w:val="-53"/>
                <w:sz w:val="20"/>
                <w:szCs w:val="20"/>
              </w:rPr>
              <w:t> </w:t>
            </w:r>
            <w:r>
              <w:rPr>
                <w:rFonts w:ascii="Times New Roman" w:hAnsi="Times New Roman" w:cs="Times New Roman" w:eastAsia="Times New Roman" w:hint="default"/>
                <w:sz w:val="20"/>
                <w:szCs w:val="20"/>
              </w:rPr>
              <w:t>1430</w:t>
            </w:r>
            <w:r>
              <w:rPr>
                <w:rFonts w:ascii="Times New Roman" w:hAnsi="Times New Roman" w:cs="Times New Roman" w:eastAsia="Times New Roman" w:hint="default"/>
                <w:spacing w:val="-1"/>
                <w:sz w:val="20"/>
                <w:szCs w:val="20"/>
              </w:rPr>
              <w:t> </w:t>
            </w:r>
            <w:r>
              <w:rPr>
                <w:rFonts w:ascii="宋体" w:hAnsi="宋体" w:cs="宋体" w:eastAsia="宋体" w:hint="default"/>
                <w:sz w:val="20"/>
                <w:szCs w:val="20"/>
              </w:rPr>
              <w:t>号审计。</w:t>
            </w: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项目实施出现募集资金结余的金额及原因</w:t>
            </w:r>
          </w:p>
        </w:tc>
        <w:tc>
          <w:tcPr>
            <w:tcW w:w="925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募投项目正在实施过程中</w:t>
            </w: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其他与主营业务相关的营运资金的使用情况</w:t>
            </w:r>
          </w:p>
        </w:tc>
        <w:tc>
          <w:tcPr>
            <w:tcW w:w="9251" w:type="dxa"/>
            <w:tcBorders>
              <w:top w:val="single" w:sz="4" w:space="0" w:color="000000"/>
              <w:left w:val="single" w:sz="4" w:space="0" w:color="000000"/>
              <w:bottom w:val="single" w:sz="4" w:space="0" w:color="000000"/>
              <w:right w:val="single" w:sz="4" w:space="0" w:color="000000"/>
            </w:tcBorders>
          </w:tcPr>
          <w:p>
            <w:pPr/>
          </w:p>
        </w:tc>
      </w:tr>
      <w:tr>
        <w:trPr>
          <w:trHeight w:val="948"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尚未使用的募集资金用途及去向</w:t>
            </w:r>
          </w:p>
        </w:tc>
        <w:tc>
          <w:tcPr>
            <w:tcW w:w="9251"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05"/>
              <w:jc w:val="left"/>
              <w:rPr>
                <w:rFonts w:ascii="宋体" w:hAnsi="宋体" w:cs="宋体" w:eastAsia="宋体" w:hint="default"/>
                <w:sz w:val="20"/>
                <w:szCs w:val="20"/>
              </w:rPr>
            </w:pPr>
            <w:r>
              <w:rPr>
                <w:rFonts w:ascii="宋体" w:hAnsi="宋体" w:cs="宋体" w:eastAsia="宋体" w:hint="default"/>
                <w:sz w:val="20"/>
                <w:szCs w:val="20"/>
              </w:rPr>
              <w:t>用途：尚未使用的募集资金余额为 </w:t>
            </w:r>
            <w:r>
              <w:rPr>
                <w:rFonts w:ascii="宋体" w:hAnsi="宋体" w:cs="宋体" w:eastAsia="宋体" w:hint="default"/>
                <w:sz w:val="20"/>
                <w:szCs w:val="20"/>
              </w:rPr>
              <w:t>141001.43</w:t>
            </w:r>
            <w:r>
              <w:rPr>
                <w:rFonts w:ascii="宋体" w:hAnsi="宋体" w:cs="宋体" w:eastAsia="宋体" w:hint="default"/>
                <w:spacing w:val="-73"/>
                <w:sz w:val="20"/>
                <w:szCs w:val="20"/>
              </w:rPr>
              <w:t> </w:t>
            </w:r>
            <w:r>
              <w:rPr>
                <w:rFonts w:ascii="宋体" w:hAnsi="宋体" w:cs="宋体" w:eastAsia="宋体" w:hint="default"/>
                <w:sz w:val="20"/>
                <w:szCs w:val="20"/>
              </w:rPr>
              <w:t>万元，已承诺部分将按计划投入募集资金项目，超募资金</w:t>
            </w:r>
            <w:r>
              <w:rPr>
                <w:rFonts w:ascii="宋体" w:hAnsi="宋体" w:cs="宋体" w:eastAsia="宋体" w:hint="default"/>
                <w:w w:val="99"/>
                <w:sz w:val="20"/>
                <w:szCs w:val="20"/>
              </w:rPr>
              <w:t> </w:t>
            </w:r>
            <w:r>
              <w:rPr>
                <w:rFonts w:ascii="宋体" w:hAnsi="宋体" w:cs="宋体" w:eastAsia="宋体" w:hint="default"/>
                <w:sz w:val="20"/>
                <w:szCs w:val="20"/>
              </w:rPr>
              <w:t>待确定投资项再使用。</w:t>
            </w:r>
          </w:p>
          <w:p>
            <w:pPr>
              <w:pStyle w:val="TableParagraph"/>
              <w:spacing w:line="240" w:lineRule="auto" w:before="12"/>
              <w:ind w:left="103" w:right="0"/>
              <w:jc w:val="left"/>
              <w:rPr>
                <w:rFonts w:ascii="宋体" w:hAnsi="宋体" w:cs="宋体" w:eastAsia="宋体" w:hint="default"/>
                <w:sz w:val="20"/>
                <w:szCs w:val="20"/>
              </w:rPr>
            </w:pPr>
            <w:r>
              <w:rPr>
                <w:rFonts w:ascii="宋体" w:hAnsi="宋体" w:cs="宋体" w:eastAsia="宋体" w:hint="default"/>
                <w:sz w:val="20"/>
                <w:szCs w:val="20"/>
              </w:rPr>
              <w:t>去向：剩余募集资金存放于募集资金专户及定期存单</w:t>
            </w:r>
          </w:p>
        </w:tc>
      </w:tr>
      <w:tr>
        <w:trPr>
          <w:trHeight w:val="634"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06"/>
              <w:jc w:val="left"/>
              <w:rPr>
                <w:rFonts w:ascii="宋体" w:hAnsi="宋体" w:cs="宋体" w:eastAsia="宋体" w:hint="default"/>
                <w:sz w:val="20"/>
                <w:szCs w:val="20"/>
              </w:rPr>
            </w:pPr>
            <w:r>
              <w:rPr>
                <w:rFonts w:ascii="宋体" w:hAnsi="宋体" w:cs="宋体" w:eastAsia="宋体" w:hint="default"/>
                <w:spacing w:val="9"/>
                <w:sz w:val="20"/>
                <w:szCs w:val="20"/>
              </w:rPr>
              <w:t>投资项目运营中可能出现的风险和重大不利变</w:t>
            </w:r>
            <w:r>
              <w:rPr>
                <w:rFonts w:ascii="宋体" w:hAnsi="宋体" w:cs="宋体" w:eastAsia="宋体" w:hint="default"/>
                <w:w w:val="99"/>
                <w:sz w:val="20"/>
                <w:szCs w:val="20"/>
              </w:rPr>
              <w:t> </w:t>
            </w:r>
            <w:r>
              <w:rPr>
                <w:rFonts w:ascii="宋体" w:hAnsi="宋体" w:cs="宋体" w:eastAsia="宋体" w:hint="default"/>
                <w:sz w:val="20"/>
                <w:szCs w:val="20"/>
              </w:rPr>
              <w:t>化</w:t>
            </w:r>
          </w:p>
        </w:tc>
        <w:tc>
          <w:tcPr>
            <w:tcW w:w="9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03" w:right="0"/>
              <w:jc w:val="left"/>
              <w:rPr>
                <w:rFonts w:ascii="宋体" w:hAnsi="宋体" w:cs="宋体" w:eastAsia="宋体" w:hint="default"/>
                <w:sz w:val="20"/>
                <w:szCs w:val="20"/>
              </w:rPr>
            </w:pPr>
            <w:r>
              <w:rPr>
                <w:rFonts w:ascii="宋体" w:hAnsi="宋体" w:cs="宋体" w:eastAsia="宋体" w:hint="default"/>
                <w:w w:val="99"/>
                <w:sz w:val="20"/>
                <w:szCs w:val="20"/>
              </w:rPr>
              <w:t>无</w:t>
            </w:r>
            <w:r>
              <w:rPr>
                <w:rFonts w:ascii="宋体" w:hAnsi="宋体" w:cs="宋体" w:eastAsia="宋体" w:hint="default"/>
                <w:sz w:val="20"/>
                <w:szCs w:val="20"/>
              </w:rPr>
            </w:r>
          </w:p>
        </w:tc>
      </w:tr>
      <w:tr>
        <w:trPr>
          <w:trHeight w:val="322" w:hRule="exact"/>
        </w:trPr>
        <w:tc>
          <w:tcPr>
            <w:tcW w:w="4403"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sz w:val="20"/>
                <w:szCs w:val="20"/>
              </w:rPr>
              <w:t>募集资金使用及披露中存在的问题或其他情况</w:t>
            </w:r>
          </w:p>
        </w:tc>
        <w:tc>
          <w:tcPr>
            <w:tcW w:w="9251"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无</w:t>
            </w:r>
            <w:r>
              <w:rPr>
                <w:rFonts w:ascii="宋体" w:hAnsi="宋体" w:cs="宋体" w:eastAsia="宋体" w:hint="default"/>
                <w:sz w:val="20"/>
                <w:szCs w:val="20"/>
              </w:rPr>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Heading6"/>
        <w:spacing w:line="357" w:lineRule="auto" w:before="26"/>
        <w:ind w:left="701" w:right="9357" w:hanging="481"/>
        <w:jc w:val="left"/>
      </w:pPr>
      <w:r>
        <w:rPr>
          <w:rFonts w:ascii="宋体" w:hAnsi="宋体" w:cs="宋体" w:eastAsia="宋体" w:hint="default"/>
        </w:rPr>
        <w:t>5</w:t>
      </w:r>
      <w:r>
        <w:rPr/>
        <w:t>、变更募集资金投资项目的资金使用情况 公司</w:t>
      </w:r>
      <w:r>
        <w:rPr>
          <w:rFonts w:ascii="宋体" w:hAnsi="宋体" w:cs="宋体" w:eastAsia="宋体" w:hint="default"/>
        </w:rPr>
        <w:t>2010</w:t>
      </w:r>
      <w:r>
        <w:rPr/>
        <w:t>年不存在变更募集资金投资项目的情况。</w:t>
      </w:r>
    </w:p>
    <w:p>
      <w:pPr>
        <w:pStyle w:val="Heading6"/>
        <w:spacing w:line="357" w:lineRule="auto"/>
        <w:ind w:left="701" w:right="7197" w:hanging="481"/>
        <w:jc w:val="left"/>
      </w:pPr>
      <w:r>
        <w:rPr>
          <w:rFonts w:ascii="宋体" w:hAnsi="宋体" w:cs="宋体" w:eastAsia="宋体" w:hint="default"/>
        </w:rPr>
        <w:t>6</w:t>
      </w:r>
      <w:r>
        <w:rPr/>
        <w:t>、募集资金使用及披露中存在的问题 公司已披露的相关信息不存在未及时、真实、准确、完整披露的情况。</w:t>
      </w:r>
    </w:p>
    <w:p>
      <w:pPr>
        <w:spacing w:after="0" w:line="357" w:lineRule="auto"/>
        <w:jc w:val="left"/>
        <w:sectPr>
          <w:pgSz w:w="16840" w:h="11910" w:orient="landscape"/>
          <w:pgMar w:header="867" w:footer="1186" w:top="1060" w:bottom="1380" w:left="1480" w:right="0"/>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14"/>
          <w:szCs w:val="14"/>
        </w:rPr>
      </w:pPr>
    </w:p>
    <w:p>
      <w:pPr>
        <w:pStyle w:val="Heading5"/>
        <w:spacing w:line="415" w:lineRule="auto" w:before="26"/>
        <w:ind w:right="720"/>
        <w:jc w:val="left"/>
        <w:rPr>
          <w:b w:val="0"/>
          <w:bCs w:val="0"/>
        </w:rPr>
      </w:pPr>
      <w:r>
        <w:rPr>
          <w:spacing w:val="2"/>
        </w:rPr>
        <w:t>（二）报告期内，公司持有其它上市公司股权、参股商业银行、证券公司、保险公司、信托公司和</w:t>
      </w:r>
      <w:r>
        <w:rPr>
          <w:w w:val="99"/>
        </w:rPr>
        <w:t> </w:t>
      </w:r>
      <w:r>
        <w:rPr/>
        <w:t>期货公司等金融企业股权的情况如下：</w:t>
      </w:r>
      <w:r>
        <w:rPr>
          <w:b w:val="0"/>
          <w:bCs w:val="0"/>
        </w:rPr>
      </w:r>
    </w:p>
    <w:p>
      <w:pPr>
        <w:spacing w:line="240" w:lineRule="auto" w:before="7"/>
        <w:rPr>
          <w:rFonts w:ascii="宋体" w:hAnsi="宋体" w:cs="宋体" w:eastAsia="宋体" w:hint="default"/>
          <w:b/>
          <w:bCs/>
          <w:sz w:val="23"/>
          <w:szCs w:val="23"/>
        </w:rPr>
      </w:pPr>
    </w:p>
    <w:p>
      <w:pPr>
        <w:pStyle w:val="Heading6"/>
        <w:spacing w:line="357" w:lineRule="auto" w:before="0"/>
        <w:ind w:right="606" w:firstLine="480"/>
        <w:jc w:val="left"/>
      </w:pPr>
      <w:r>
        <w:rPr/>
        <w:t>报告期内，公司继续持有北京市中关村小额贷款股份有限公司</w:t>
      </w:r>
      <w:r>
        <w:rPr>
          <w:rFonts w:ascii="宋体" w:hAnsi="宋体" w:cs="宋体" w:eastAsia="宋体" w:hint="default"/>
        </w:rPr>
        <w:t>1%</w:t>
      </w:r>
      <w:r>
        <w:rPr/>
        <w:t>的股权。注：</w:t>
      </w:r>
      <w:r>
        <w:rPr>
          <w:rFonts w:ascii="宋体" w:hAnsi="宋体" w:cs="宋体" w:eastAsia="宋体" w:hint="default"/>
        </w:rPr>
        <w:t>2009 </w:t>
      </w:r>
      <w:r>
        <w:rPr/>
        <w:t>年</w:t>
      </w:r>
      <w:r>
        <w:rPr>
          <w:rFonts w:ascii="宋体" w:hAnsi="宋体" w:cs="宋体" w:eastAsia="宋体" w:hint="default"/>
        </w:rPr>
        <w:t>4</w:t>
      </w:r>
      <w:r>
        <w:rPr/>
        <w:t>月</w:t>
      </w:r>
      <w:r>
        <w:rPr>
          <w:rFonts w:ascii="宋体" w:hAnsi="宋体" w:cs="宋体" w:eastAsia="宋体" w:hint="default"/>
        </w:rPr>
        <w:t>30</w:t>
      </w:r>
      <w:r>
        <w:rPr/>
        <w:t>日， 公司与北京中关村科技创业金融服务集团有限公司、北京市国有资产经营有限责任公司等</w:t>
      </w:r>
      <w:r>
        <w:rPr>
          <w:rFonts w:ascii="宋体" w:hAnsi="宋体" w:cs="宋体" w:eastAsia="宋体" w:hint="default"/>
        </w:rPr>
        <w:t>8</w:t>
      </w:r>
      <w:r>
        <w:rPr/>
        <w:t>家企业签 </w:t>
      </w:r>
      <w:r>
        <w:rPr>
          <w:spacing w:val="-3"/>
        </w:rPr>
        <w:t>署《关于共同出资设立北京市中关村小额贷款股份有限公司的协议书》，共同出资发起设立中关村小</w:t>
      </w:r>
      <w:r>
        <w:rPr>
          <w:spacing w:val="-84"/>
        </w:rPr>
        <w:t> </w:t>
      </w:r>
      <w:r>
        <w:rPr>
          <w:spacing w:val="-84"/>
        </w:rPr>
      </w:r>
      <w:r>
        <w:rPr>
          <w:spacing w:val="-3"/>
        </w:rPr>
        <w:t>额贷款公司，数码视讯出资</w:t>
      </w:r>
      <w:r>
        <w:rPr>
          <w:rFonts w:ascii="宋体" w:hAnsi="宋体" w:cs="宋体" w:eastAsia="宋体" w:hint="default"/>
          <w:spacing w:val="-3"/>
        </w:rPr>
        <w:t>300</w:t>
      </w:r>
      <w:r>
        <w:rPr>
          <w:spacing w:val="-3"/>
        </w:rPr>
        <w:t>万元，认缴中关村小额贷款公司发行的</w:t>
      </w:r>
      <w:r>
        <w:rPr>
          <w:rFonts w:ascii="宋体" w:hAnsi="宋体" w:cs="宋体" w:eastAsia="宋体" w:hint="default"/>
          <w:spacing w:val="-3"/>
        </w:rPr>
        <w:t>300</w:t>
      </w:r>
      <w:r>
        <w:rPr>
          <w:spacing w:val="-3"/>
        </w:rPr>
        <w:t>万股股份，占中关村小额贷</w:t>
      </w:r>
      <w:r>
        <w:rPr>
          <w:spacing w:val="-75"/>
        </w:rPr>
        <w:t> </w:t>
      </w:r>
      <w:r>
        <w:rPr>
          <w:spacing w:val="-75"/>
        </w:rPr>
      </w:r>
      <w:r>
        <w:rPr/>
        <w:t>款公司注册资本总额的</w:t>
      </w:r>
      <w:r>
        <w:rPr>
          <w:rFonts w:ascii="宋体" w:hAnsi="宋体" w:cs="宋体" w:eastAsia="宋体" w:hint="default"/>
        </w:rPr>
        <w:t>1%</w:t>
      </w:r>
      <w:r>
        <w:rPr/>
        <w:t>。</w:t>
      </w:r>
    </w:p>
    <w:p>
      <w:pPr>
        <w:spacing w:line="240" w:lineRule="auto" w:before="8"/>
        <w:rPr>
          <w:rFonts w:ascii="宋体" w:hAnsi="宋体" w:cs="宋体" w:eastAsia="宋体" w:hint="default"/>
          <w:sz w:val="22"/>
          <w:szCs w:val="22"/>
        </w:rPr>
      </w:pPr>
    </w:p>
    <w:p>
      <w:pPr>
        <w:pStyle w:val="Heading5"/>
        <w:spacing w:line="412" w:lineRule="auto"/>
        <w:ind w:right="720"/>
        <w:jc w:val="left"/>
        <w:rPr>
          <w:b w:val="0"/>
          <w:bCs w:val="0"/>
        </w:rPr>
      </w:pPr>
      <w:r>
        <w:rPr>
          <w:spacing w:val="2"/>
        </w:rPr>
        <w:t>（三）报告期内，公司没有持有以公允价值计量的境内外基金、债券、信托产品、期货、金融衍生</w:t>
      </w:r>
      <w:r>
        <w:rPr>
          <w:w w:val="99"/>
        </w:rPr>
        <w:t> </w:t>
      </w:r>
      <w:r>
        <w:rPr/>
        <w:t>工具等金融资产。</w:t>
      </w:r>
      <w:r>
        <w:rPr>
          <w:b w:val="0"/>
          <w:bCs w:val="0"/>
        </w:rPr>
      </w:r>
    </w:p>
    <w:p>
      <w:pPr>
        <w:spacing w:line="240" w:lineRule="auto" w:before="1"/>
        <w:rPr>
          <w:rFonts w:ascii="宋体" w:hAnsi="宋体" w:cs="宋体" w:eastAsia="宋体" w:hint="default"/>
          <w:b/>
          <w:bCs/>
          <w:sz w:val="24"/>
          <w:szCs w:val="24"/>
        </w:rPr>
      </w:pPr>
    </w:p>
    <w:p>
      <w:pPr>
        <w:pStyle w:val="Heading5"/>
        <w:spacing w:line="240" w:lineRule="auto"/>
        <w:ind w:right="0"/>
        <w:jc w:val="left"/>
        <w:rPr>
          <w:b w:val="0"/>
          <w:bCs w:val="0"/>
        </w:rPr>
      </w:pPr>
      <w:r>
        <w:rPr/>
        <w:t>（四）报告期内，公司对外投资参股、设立控股子公司的情况如下：</w:t>
      </w:r>
      <w:r>
        <w:rPr>
          <w:b w:val="0"/>
          <w:bCs w:val="0"/>
        </w:rPr>
      </w:r>
    </w:p>
    <w:p>
      <w:pPr>
        <w:spacing w:line="240" w:lineRule="auto" w:before="0"/>
        <w:rPr>
          <w:rFonts w:ascii="宋体" w:hAnsi="宋体" w:cs="宋体" w:eastAsia="宋体" w:hint="default"/>
          <w:b/>
          <w:bCs/>
          <w:sz w:val="24"/>
          <w:szCs w:val="24"/>
        </w:rPr>
      </w:pPr>
    </w:p>
    <w:p>
      <w:pPr>
        <w:pStyle w:val="Heading6"/>
        <w:spacing w:line="357" w:lineRule="auto" w:before="168"/>
        <w:ind w:right="726" w:firstLine="465"/>
        <w:jc w:val="left"/>
      </w:pPr>
      <w:r>
        <w:rPr/>
        <w:t>北京数码视讯科技股份有限公司使用公司上市募集的其他与主营业务相关的资金投资设立数字 电视工程实验室（北京）有限公司，投资总额为</w:t>
      </w:r>
      <w:r>
        <w:rPr>
          <w:rFonts w:ascii="宋体" w:hAnsi="宋体" w:cs="宋体" w:eastAsia="宋体" w:hint="default"/>
        </w:rPr>
        <w:t>625</w:t>
      </w:r>
      <w:r>
        <w:rPr/>
        <w:t>万元，占数字电视工程实验室（北京）有限公司 注册资本的</w:t>
      </w:r>
      <w:r>
        <w:rPr>
          <w:rFonts w:ascii="宋体" w:hAnsi="宋体" w:cs="宋体" w:eastAsia="宋体" w:hint="default"/>
        </w:rPr>
        <w:t>12.5%</w:t>
      </w:r>
      <w:r>
        <w:rPr/>
        <w:t>。</w:t>
      </w:r>
    </w:p>
    <w:p>
      <w:pPr>
        <w:pStyle w:val="Heading6"/>
        <w:spacing w:line="357" w:lineRule="auto" w:before="34"/>
        <w:ind w:right="861" w:firstLine="465"/>
        <w:jc w:val="left"/>
      </w:pPr>
      <w:r>
        <w:rPr/>
        <w:t>北京数码视讯科技股份有限公司使用公司上市募集的其他与主营业务相关的资金对福建新大陆 通信科技有限公司增资，投资总额为</w:t>
      </w:r>
      <w:r>
        <w:rPr>
          <w:rFonts w:ascii="宋体" w:hAnsi="宋体" w:cs="宋体" w:eastAsia="宋体" w:hint="default"/>
        </w:rPr>
        <w:t>6000</w:t>
      </w:r>
      <w:r>
        <w:rPr/>
        <w:t>万元，占新大陆通信增资后注册资本的</w:t>
      </w:r>
      <w:r>
        <w:rPr>
          <w:rFonts w:ascii="宋体" w:hAnsi="宋体" w:cs="宋体" w:eastAsia="宋体" w:hint="default"/>
        </w:rPr>
        <w:t>10%</w:t>
      </w:r>
      <w:r>
        <w:rPr/>
        <w:t>。</w:t>
      </w:r>
    </w:p>
    <w:p>
      <w:pPr>
        <w:pStyle w:val="Heading6"/>
        <w:spacing w:line="357" w:lineRule="auto" w:before="34"/>
        <w:ind w:right="846" w:firstLine="480"/>
        <w:jc w:val="left"/>
      </w:pPr>
      <w:r>
        <w:rPr/>
        <w:t>北京数码视讯科技股份有限公司使用公司上市募集的其他与主营业务相关的资金投资设立北京 星际无双文化传媒有限公司，投资总额为</w:t>
      </w:r>
      <w:r>
        <w:rPr>
          <w:rFonts w:ascii="宋体" w:hAnsi="宋体" w:cs="宋体" w:eastAsia="宋体" w:hint="default"/>
        </w:rPr>
        <w:t>500</w:t>
      </w:r>
      <w:r>
        <w:rPr/>
        <w:t>万元，占注册资本的</w:t>
      </w:r>
      <w:r>
        <w:rPr>
          <w:rFonts w:ascii="宋体" w:hAnsi="宋体" w:cs="宋体" w:eastAsia="宋体" w:hint="default"/>
        </w:rPr>
        <w:t>100%</w:t>
      </w:r>
      <w:r>
        <w:rPr/>
        <w:t>。</w:t>
      </w:r>
    </w:p>
    <w:p>
      <w:pPr>
        <w:pStyle w:val="Heading6"/>
        <w:spacing w:line="357" w:lineRule="auto" w:before="34"/>
        <w:ind w:right="0" w:firstLine="480"/>
        <w:jc w:val="left"/>
      </w:pPr>
      <w:r>
        <w:rPr>
          <w:spacing w:val="-3"/>
        </w:rPr>
        <w:t>北京数码视讯科技股份有限公司与吕菲菲、纪松岩三方以现金方式出资设立北京数码视讯通信技</w:t>
      </w:r>
      <w:r>
        <w:rPr/>
        <w:t> 术发展有限公司，公司投资总额为</w:t>
      </w:r>
      <w:r>
        <w:rPr>
          <w:rFonts w:ascii="宋体" w:hAnsi="宋体" w:cs="宋体" w:eastAsia="宋体" w:hint="default"/>
        </w:rPr>
        <w:t>510</w:t>
      </w:r>
      <w:r>
        <w:rPr/>
        <w:t>万元，股权比例为</w:t>
      </w:r>
      <w:r>
        <w:rPr>
          <w:rFonts w:ascii="宋体" w:hAnsi="宋体" w:cs="宋体" w:eastAsia="宋体" w:hint="default"/>
        </w:rPr>
        <w:t>51%</w:t>
      </w:r>
      <w:r>
        <w:rPr/>
        <w:t>。</w:t>
      </w:r>
    </w:p>
    <w:p>
      <w:pPr>
        <w:pStyle w:val="Heading6"/>
        <w:spacing w:line="357" w:lineRule="auto" w:before="34"/>
        <w:ind w:right="741" w:firstLine="465"/>
        <w:jc w:val="left"/>
      </w:pPr>
      <w:r>
        <w:rPr/>
        <w:t>北京数码视讯科技股份有限公司使用自有资金</w:t>
      </w:r>
      <w:r>
        <w:rPr>
          <w:rFonts w:ascii="宋体" w:hAnsi="宋体" w:cs="宋体" w:eastAsia="宋体" w:hint="default"/>
        </w:rPr>
        <w:t>100,000,000</w:t>
      </w:r>
      <w:r>
        <w:rPr/>
        <w:t>元投资设立全资子公司鼎点视讯科技 有限公司。</w:t>
      </w:r>
    </w:p>
    <w:p>
      <w:pPr>
        <w:pStyle w:val="Heading6"/>
        <w:spacing w:line="355" w:lineRule="auto" w:before="37"/>
        <w:ind w:right="741" w:firstLine="465"/>
        <w:jc w:val="left"/>
      </w:pPr>
      <w:r>
        <w:rPr/>
        <w:t>北京数码视讯科技股份有限公司以自有资金出资人民币</w:t>
      </w:r>
      <w:r>
        <w:rPr>
          <w:rFonts w:ascii="宋体" w:hAnsi="宋体" w:cs="宋体" w:eastAsia="宋体" w:hint="default"/>
        </w:rPr>
        <w:t>6</w:t>
      </w:r>
      <w:r>
        <w:rPr/>
        <w:t>，</w:t>
      </w:r>
      <w:r>
        <w:rPr>
          <w:rFonts w:ascii="宋体" w:hAnsi="宋体" w:cs="宋体" w:eastAsia="宋体" w:hint="default"/>
        </w:rPr>
        <w:t>000,000.00</w:t>
      </w:r>
      <w:r>
        <w:rPr/>
        <w:t>元投资设立全资子公司北 京数码视讯建设发展有限公司。</w:t>
      </w:r>
    </w:p>
    <w:p>
      <w:pPr>
        <w:pStyle w:val="Heading6"/>
        <w:spacing w:line="355" w:lineRule="auto" w:before="38"/>
        <w:ind w:right="0" w:firstLine="480"/>
        <w:jc w:val="left"/>
      </w:pPr>
      <w:r>
        <w:rPr>
          <w:spacing w:val="-3"/>
        </w:rPr>
        <w:t>北京数码视讯科技股份有限公司对北京市博汇科技有限公司增资，投资总额为</w:t>
      </w:r>
      <w:r>
        <w:rPr>
          <w:rFonts w:ascii="宋体" w:hAnsi="宋体" w:cs="宋体" w:eastAsia="宋体" w:hint="default"/>
          <w:spacing w:val="-3"/>
        </w:rPr>
        <w:t>3000</w:t>
      </w:r>
      <w:r>
        <w:rPr>
          <w:spacing w:val="-3"/>
        </w:rPr>
        <w:t>万元，本公司</w:t>
      </w:r>
      <w:r>
        <w:rPr/>
        <w:t> 所持股权占北京博汇注册资本的</w:t>
      </w:r>
      <w:r>
        <w:rPr>
          <w:rFonts w:ascii="宋体" w:hAnsi="宋体" w:cs="宋体" w:eastAsia="宋体" w:hint="default"/>
        </w:rPr>
        <w:t>20%</w:t>
      </w:r>
      <w:r>
        <w:rPr/>
        <w:t>。</w:t>
      </w:r>
    </w:p>
    <w:p>
      <w:pPr>
        <w:spacing w:after="0" w:line="355" w:lineRule="auto"/>
        <w:jc w:val="left"/>
        <w:sectPr>
          <w:headerReference w:type="default" r:id="rId59"/>
          <w:footerReference w:type="default" r:id="rId60"/>
          <w:pgSz w:w="11910" w:h="16840"/>
          <w:pgMar w:header="867" w:footer="1186" w:top="1060" w:bottom="1380" w:left="580" w:right="0"/>
          <w:pgNumType w:start="28"/>
        </w:sectPr>
      </w:pPr>
    </w:p>
    <w:p>
      <w:pPr>
        <w:pStyle w:val="Heading5"/>
        <w:spacing w:line="612" w:lineRule="auto" w:before="13"/>
        <w:ind w:right="1287"/>
        <w:jc w:val="left"/>
        <w:rPr>
          <w:b w:val="0"/>
          <w:bCs w:val="0"/>
        </w:rPr>
      </w:pPr>
      <w:r>
        <w:rPr/>
        <w:pict>
          <v:group style="position:absolute;margin-left:34.560001pt;margin-top:2.185630pt;width:526.3pt;height:.1pt;mso-position-horizontal-relative:page;mso-position-vertical-relative:paragraph;z-index:-1440592" coordorigin="691,44" coordsize="10526,2">
            <v:shape style="position:absolute;left:691;top:44;width:10526;height:2" coordorigin="691,44" coordsize="10526,0" path="m691,44l11217,44e" filled="false" stroked="true" strokeweight=".72pt" strokecolor="#000000">
              <v:path arrowok="t"/>
            </v:shape>
            <w10:wrap type="none"/>
          </v:group>
        </w:pict>
      </w:r>
      <w:r>
        <w:rPr/>
        <w:t>四、报告期内，公司没有发行在外的可转换为股份的各种金融工具、以公允价值计量的负债。</w:t>
      </w:r>
      <w:r>
        <w:rPr>
          <w:w w:val="99"/>
        </w:rPr>
        <w:t> </w:t>
      </w:r>
      <w:r>
        <w:rPr/>
        <w:t>五、报告期财务会计报告审计情况及会计政策、会计估计变更以及会计差错更正的说明</w:t>
      </w:r>
      <w:r>
        <w:rPr>
          <w:b w:val="0"/>
          <w:bCs w:val="0"/>
        </w:rPr>
      </w:r>
    </w:p>
    <w:p>
      <w:pPr>
        <w:pStyle w:val="Heading6"/>
        <w:spacing w:line="355" w:lineRule="auto" w:before="110"/>
        <w:ind w:left="620" w:right="1566" w:hanging="480"/>
        <w:jc w:val="left"/>
      </w:pPr>
      <w:r>
        <w:rPr/>
        <w:t>（一）报告期内公司财务报告审计情况 经利安达会计师事务所有限责任公司审计，对本公司</w:t>
      </w:r>
      <w:r>
        <w:rPr>
          <w:rFonts w:ascii="宋体" w:hAnsi="宋体" w:cs="宋体" w:eastAsia="宋体" w:hint="default"/>
        </w:rPr>
        <w:t>2010</w:t>
      </w:r>
      <w:r>
        <w:rPr/>
        <w:t>年度财务报告出具了标准无保</w:t>
      </w:r>
    </w:p>
    <w:p>
      <w:pPr>
        <w:pStyle w:val="Heading6"/>
        <w:spacing w:line="240" w:lineRule="auto" w:before="38"/>
        <w:ind w:right="0"/>
        <w:jc w:val="left"/>
      </w:pPr>
      <w:r>
        <w:rPr/>
        <w:t>留意见的审计报告。</w:t>
      </w:r>
    </w:p>
    <w:p>
      <w:pPr>
        <w:pStyle w:val="Heading6"/>
        <w:spacing w:line="357" w:lineRule="auto" w:before="151"/>
        <w:ind w:left="620" w:right="1806" w:hanging="480"/>
        <w:jc w:val="left"/>
      </w:pPr>
      <w:r>
        <w:rPr/>
        <w:t>（二）公司会计政策、会计估计变更情况及对公司的影响说明和分析 报告期内，公司没有重大会计政策变化、会计估计变更情况，未发生重大会计差错。</w:t>
      </w:r>
    </w:p>
    <w:p>
      <w:pPr>
        <w:spacing w:line="240" w:lineRule="auto" w:before="8"/>
        <w:rPr>
          <w:rFonts w:ascii="宋体" w:hAnsi="宋体" w:cs="宋体" w:eastAsia="宋体" w:hint="default"/>
          <w:sz w:val="22"/>
          <w:szCs w:val="22"/>
        </w:rPr>
      </w:pPr>
    </w:p>
    <w:p>
      <w:pPr>
        <w:pStyle w:val="Heading5"/>
        <w:spacing w:line="240" w:lineRule="auto"/>
        <w:ind w:right="0"/>
        <w:jc w:val="left"/>
        <w:rPr>
          <w:b w:val="0"/>
          <w:bCs w:val="0"/>
        </w:rPr>
      </w:pPr>
      <w:r>
        <w:rPr/>
        <w:t>六、利润分配或资本公积转增股本预案</w:t>
      </w:r>
      <w:r>
        <w:rPr>
          <w:b w:val="0"/>
          <w:bCs w:val="0"/>
        </w:rPr>
      </w:r>
    </w:p>
    <w:p>
      <w:pPr>
        <w:spacing w:line="240" w:lineRule="auto" w:before="0"/>
        <w:rPr>
          <w:rFonts w:ascii="宋体" w:hAnsi="宋体" w:cs="宋体" w:eastAsia="宋体" w:hint="default"/>
          <w:b/>
          <w:bCs/>
          <w:sz w:val="24"/>
          <w:szCs w:val="24"/>
        </w:rPr>
      </w:pPr>
    </w:p>
    <w:p>
      <w:pPr>
        <w:pStyle w:val="Heading5"/>
        <w:spacing w:line="240" w:lineRule="auto" w:before="173"/>
        <w:ind w:right="0"/>
        <w:jc w:val="left"/>
        <w:rPr>
          <w:b w:val="0"/>
          <w:bCs w:val="0"/>
        </w:rPr>
      </w:pPr>
      <w:r>
        <w:rPr/>
        <w:t>（一）最近三年利润分配情况</w:t>
      </w:r>
      <w:r>
        <w:rPr>
          <w:b w:val="0"/>
          <w:bCs w:val="0"/>
        </w:rPr>
      </w:r>
    </w:p>
    <w:p>
      <w:pPr>
        <w:spacing w:line="240" w:lineRule="auto" w:before="0"/>
        <w:rPr>
          <w:rFonts w:ascii="宋体" w:hAnsi="宋体" w:cs="宋体" w:eastAsia="宋体" w:hint="default"/>
          <w:b/>
          <w:bCs/>
          <w:sz w:val="24"/>
          <w:szCs w:val="24"/>
        </w:rPr>
      </w:pPr>
    </w:p>
    <w:p>
      <w:pPr>
        <w:pStyle w:val="Heading6"/>
        <w:spacing w:line="355" w:lineRule="auto" w:before="168"/>
        <w:ind w:right="702"/>
        <w:jc w:val="left"/>
      </w:pPr>
      <w:r>
        <w:rPr>
          <w:rFonts w:ascii="宋体" w:hAnsi="宋体" w:cs="宋体" w:eastAsia="宋体" w:hint="default"/>
          <w:spacing w:val="-4"/>
        </w:rPr>
        <w:t>1</w:t>
      </w:r>
      <w:r>
        <w:rPr>
          <w:spacing w:val="-4"/>
        </w:rPr>
        <w:t>、</w:t>
      </w:r>
      <w:r>
        <w:rPr>
          <w:rFonts w:ascii="宋体" w:hAnsi="宋体" w:cs="宋体" w:eastAsia="宋体" w:hint="default"/>
          <w:spacing w:val="-4"/>
        </w:rPr>
        <w:t>2008</w:t>
      </w:r>
      <w:r>
        <w:rPr>
          <w:spacing w:val="-4"/>
        </w:rPr>
        <w:t>年</w:t>
      </w:r>
      <w:r>
        <w:rPr>
          <w:rFonts w:ascii="宋体" w:hAnsi="宋体" w:cs="宋体" w:eastAsia="宋体" w:hint="default"/>
          <w:spacing w:val="-4"/>
        </w:rPr>
        <w:t>12</w:t>
      </w:r>
      <w:r>
        <w:rPr>
          <w:spacing w:val="-4"/>
        </w:rPr>
        <w:t>月</w:t>
      </w:r>
      <w:r>
        <w:rPr>
          <w:rFonts w:ascii="宋体" w:hAnsi="宋体" w:cs="宋体" w:eastAsia="宋体" w:hint="default"/>
          <w:spacing w:val="-4"/>
        </w:rPr>
        <w:t>31</w:t>
      </w:r>
      <w:r>
        <w:rPr>
          <w:spacing w:val="-4"/>
        </w:rPr>
        <w:t>日，公司</w:t>
      </w:r>
      <w:r>
        <w:rPr>
          <w:rFonts w:ascii="宋体" w:hAnsi="宋体" w:cs="宋体" w:eastAsia="宋体" w:hint="default"/>
          <w:spacing w:val="-4"/>
        </w:rPr>
        <w:t>2008</w:t>
      </w:r>
      <w:r>
        <w:rPr>
          <w:rFonts w:ascii="宋体" w:hAnsi="宋体" w:cs="宋体" w:eastAsia="宋体" w:hint="default"/>
          <w:spacing w:val="-16"/>
        </w:rPr>
        <w:t> </w:t>
      </w:r>
      <w:r>
        <w:rPr/>
        <w:t>年度第四次临时股东大会通过</w:t>
      </w:r>
      <w:r>
        <w:rPr>
          <w:rFonts w:ascii="宋体" w:hAnsi="宋体" w:cs="宋体" w:eastAsia="宋体" w:hint="default"/>
        </w:rPr>
        <w:t>2007</w:t>
      </w:r>
      <w:r>
        <w:rPr/>
        <w:t>年度利润分配方案，以现金方式分 配股利</w:t>
      </w:r>
      <w:r>
        <w:rPr>
          <w:rFonts w:ascii="宋体" w:hAnsi="宋体" w:cs="宋体" w:eastAsia="宋体" w:hint="default"/>
        </w:rPr>
        <w:t>840</w:t>
      </w:r>
      <w:r>
        <w:rPr/>
        <w:t>万元；</w:t>
      </w:r>
    </w:p>
    <w:p>
      <w:pPr>
        <w:pStyle w:val="Heading6"/>
        <w:spacing w:line="357" w:lineRule="auto" w:before="38"/>
        <w:ind w:right="726"/>
        <w:jc w:val="left"/>
      </w:pPr>
      <w:r>
        <w:rPr>
          <w:rFonts w:ascii="宋体" w:hAnsi="宋体" w:cs="宋体" w:eastAsia="宋体" w:hint="default"/>
        </w:rPr>
        <w:t>2</w:t>
      </w:r>
      <w:r>
        <w:rPr/>
        <w:t>、</w:t>
      </w:r>
      <w:r>
        <w:rPr>
          <w:rFonts w:ascii="宋体" w:hAnsi="宋体" w:cs="宋体" w:eastAsia="宋体" w:hint="default"/>
        </w:rPr>
        <w:t>2009 </w:t>
      </w:r>
      <w:r>
        <w:rPr/>
        <w:t>年</w:t>
      </w:r>
      <w:r>
        <w:rPr>
          <w:rFonts w:ascii="宋体" w:hAnsi="宋体" w:cs="宋体" w:eastAsia="宋体" w:hint="default"/>
        </w:rPr>
        <w:t>6</w:t>
      </w:r>
      <w:r>
        <w:rPr/>
        <w:t>月</w:t>
      </w:r>
      <w:r>
        <w:rPr>
          <w:rFonts w:ascii="宋体" w:hAnsi="宋体" w:cs="宋体" w:eastAsia="宋体" w:hint="default"/>
        </w:rPr>
        <w:t>10</w:t>
      </w:r>
      <w:r>
        <w:rPr/>
        <w:t>日，公司</w:t>
      </w:r>
      <w:r>
        <w:rPr>
          <w:rFonts w:ascii="宋体" w:hAnsi="宋体" w:cs="宋体" w:eastAsia="宋体" w:hint="default"/>
        </w:rPr>
        <w:t>2009 </w:t>
      </w:r>
      <w:r>
        <w:rPr/>
        <w:t>年第三次临时股东大会审议通过，以公司总股本</w:t>
      </w:r>
      <w:r>
        <w:rPr>
          <w:rFonts w:ascii="宋体" w:hAnsi="宋体" w:cs="宋体" w:eastAsia="宋体" w:hint="default"/>
        </w:rPr>
        <w:t>8,400</w:t>
      </w:r>
      <w:r>
        <w:rPr/>
        <w:t>万股为基准， 将公司未分配利润</w:t>
      </w:r>
      <w:r>
        <w:rPr>
          <w:rFonts w:ascii="宋体" w:hAnsi="宋体" w:cs="宋体" w:eastAsia="宋体" w:hint="default"/>
        </w:rPr>
        <w:t>587.50</w:t>
      </w:r>
      <w:r>
        <w:rPr/>
        <w:t>万元以现金方式进行股利分配。</w:t>
      </w:r>
    </w:p>
    <w:p>
      <w:pPr>
        <w:spacing w:line="240" w:lineRule="auto" w:before="8"/>
        <w:rPr>
          <w:rFonts w:ascii="宋体" w:hAnsi="宋体" w:cs="宋体" w:eastAsia="宋体" w:hint="default"/>
          <w:sz w:val="22"/>
          <w:szCs w:val="22"/>
        </w:rPr>
      </w:pPr>
    </w:p>
    <w:p>
      <w:pPr>
        <w:pStyle w:val="Heading5"/>
        <w:spacing w:line="240" w:lineRule="auto"/>
        <w:ind w:right="0"/>
        <w:jc w:val="left"/>
        <w:rPr>
          <w:b w:val="0"/>
          <w:bCs w:val="0"/>
        </w:rPr>
      </w:pPr>
      <w:r>
        <w:rPr/>
        <w:t>（二）</w:t>
      </w:r>
      <w:r>
        <w:rPr>
          <w:rFonts w:ascii="宋体" w:hAnsi="宋体" w:cs="宋体" w:eastAsia="宋体" w:hint="default"/>
        </w:rPr>
        <w:t>2010</w:t>
      </w:r>
      <w:r>
        <w:rPr>
          <w:rFonts w:ascii="宋体" w:hAnsi="宋体" w:cs="宋体" w:eastAsia="宋体" w:hint="default"/>
          <w:spacing w:val="-63"/>
        </w:rPr>
        <w:t> </w:t>
      </w:r>
      <w:r>
        <w:rPr/>
        <w:t>年度利润分配预案</w:t>
      </w:r>
      <w:r>
        <w:rPr>
          <w:b w:val="0"/>
          <w:bCs w:val="0"/>
        </w:rPr>
      </w:r>
    </w:p>
    <w:p>
      <w:pPr>
        <w:spacing w:line="240" w:lineRule="auto" w:before="6"/>
        <w:rPr>
          <w:rFonts w:ascii="宋体" w:hAnsi="宋体" w:cs="宋体" w:eastAsia="宋体" w:hint="default"/>
          <w:b/>
          <w:bCs/>
          <w:sz w:val="19"/>
          <w:szCs w:val="19"/>
        </w:rPr>
      </w:pPr>
    </w:p>
    <w:p>
      <w:pPr>
        <w:pStyle w:val="Heading6"/>
        <w:spacing w:line="357" w:lineRule="auto" w:before="0"/>
        <w:ind w:right="702" w:firstLine="480"/>
        <w:jc w:val="left"/>
        <w:rPr>
          <w:rFonts w:ascii="宋体" w:hAnsi="宋体" w:cs="宋体" w:eastAsia="宋体" w:hint="default"/>
        </w:rPr>
      </w:pPr>
      <w:r>
        <w:rPr/>
        <w:t>经立安达会计师事务所有限公司审计，</w:t>
      </w:r>
      <w:r>
        <w:rPr>
          <w:rFonts w:ascii="宋体" w:hAnsi="宋体" w:cs="宋体" w:eastAsia="宋体" w:hint="default"/>
        </w:rPr>
        <w:t>2010</w:t>
      </w:r>
      <w:r>
        <w:rPr>
          <w:rFonts w:ascii="宋体" w:hAnsi="宋体" w:cs="宋体" w:eastAsia="宋体" w:hint="default"/>
          <w:spacing w:val="21"/>
        </w:rPr>
        <w:t> </w:t>
      </w:r>
      <w:r>
        <w:rPr/>
        <w:t>年度归属于北京数码视讯科技股份有限公司的净利 润为</w:t>
      </w:r>
      <w:r>
        <w:rPr>
          <w:spacing w:val="-43"/>
        </w:rPr>
        <w:t> </w:t>
      </w:r>
      <w:r>
        <w:rPr>
          <w:rFonts w:ascii="宋体" w:hAnsi="宋体" w:cs="宋体" w:eastAsia="宋体" w:hint="default"/>
        </w:rPr>
        <w:t>112,772,897.16</w:t>
      </w:r>
      <w:r>
        <w:rPr>
          <w:rFonts w:ascii="宋体" w:hAnsi="宋体" w:cs="宋体" w:eastAsia="宋体" w:hint="default"/>
          <w:spacing w:val="-44"/>
        </w:rPr>
        <w:t> </w:t>
      </w:r>
      <w:r>
        <w:rPr/>
        <w:t>元，按</w:t>
      </w:r>
      <w:r>
        <w:rPr>
          <w:spacing w:val="-43"/>
        </w:rPr>
        <w:t> </w:t>
      </w:r>
      <w:r>
        <w:rPr>
          <w:rFonts w:ascii="宋体" w:hAnsi="宋体" w:cs="宋体" w:eastAsia="宋体" w:hint="default"/>
        </w:rPr>
        <w:t>2010 </w:t>
      </w:r>
      <w:r>
        <w:rPr/>
        <w:t>年度公司实现净利润的</w:t>
      </w:r>
      <w:r>
        <w:rPr>
          <w:spacing w:val="-43"/>
        </w:rPr>
        <w:t> </w:t>
      </w:r>
      <w:r>
        <w:rPr>
          <w:rFonts w:ascii="宋体" w:hAnsi="宋体" w:cs="宋体" w:eastAsia="宋体" w:hint="default"/>
        </w:rPr>
        <w:t>10</w:t>
      </w:r>
      <w:r>
        <w:rPr/>
        <w:t>％提取法定盈余公积金</w:t>
      </w:r>
      <w:r>
        <w:rPr>
          <w:spacing w:val="-43"/>
        </w:rPr>
        <w:t> </w:t>
      </w:r>
      <w:r>
        <w:rPr>
          <w:rFonts w:ascii="宋体" w:hAnsi="宋体" w:cs="宋体" w:eastAsia="宋体" w:hint="default"/>
        </w:rPr>
        <w:t>11,277,289.72</w:t>
      </w:r>
    </w:p>
    <w:p>
      <w:pPr>
        <w:pStyle w:val="Heading6"/>
        <w:spacing w:line="240" w:lineRule="auto" w:before="34"/>
        <w:ind w:right="0"/>
        <w:jc w:val="left"/>
      </w:pPr>
      <w:r>
        <w:rPr>
          <w:spacing w:val="3"/>
        </w:rPr>
        <w:t>元，加年初未分配利润 </w:t>
      </w:r>
      <w:r>
        <w:rPr>
          <w:rFonts w:ascii="宋体" w:hAnsi="宋体" w:cs="宋体" w:eastAsia="宋体" w:hint="default"/>
        </w:rPr>
        <w:t>229,307,943.91 </w:t>
      </w:r>
      <w:r>
        <w:rPr>
          <w:spacing w:val="3"/>
        </w:rPr>
        <w:t>元，截至 </w:t>
      </w:r>
      <w:r>
        <w:rPr>
          <w:rFonts w:ascii="宋体" w:hAnsi="宋体" w:cs="宋体" w:eastAsia="宋体" w:hint="default"/>
        </w:rPr>
        <w:t>2010 </w:t>
      </w:r>
      <w:r>
        <w:rPr/>
        <w:t>年 </w:t>
      </w:r>
      <w:r>
        <w:rPr>
          <w:rFonts w:ascii="宋体" w:hAnsi="宋体" w:cs="宋体" w:eastAsia="宋体" w:hint="default"/>
        </w:rPr>
        <w:t>12 </w:t>
      </w:r>
      <w:r>
        <w:rPr/>
        <w:t>月 </w:t>
      </w:r>
      <w:r>
        <w:rPr>
          <w:rFonts w:ascii="宋体" w:hAnsi="宋体" w:cs="宋体" w:eastAsia="宋体" w:hint="default"/>
        </w:rPr>
        <w:t>31</w:t>
      </w:r>
      <w:r>
        <w:rPr>
          <w:rFonts w:ascii="宋体" w:hAnsi="宋体" w:cs="宋体" w:eastAsia="宋体" w:hint="default"/>
          <w:spacing w:val="34"/>
        </w:rPr>
        <w:t> </w:t>
      </w:r>
      <w:r>
        <w:rPr>
          <w:spacing w:val="4"/>
        </w:rPr>
        <w:t>日止，公司可供分配利润为</w:t>
      </w:r>
      <w:r>
        <w:rPr/>
      </w:r>
    </w:p>
    <w:p>
      <w:pPr>
        <w:pStyle w:val="Heading6"/>
        <w:spacing w:line="240" w:lineRule="auto" w:before="154"/>
        <w:ind w:right="0"/>
        <w:jc w:val="left"/>
      </w:pPr>
      <w:r>
        <w:rPr>
          <w:rFonts w:ascii="宋体" w:hAnsi="宋体" w:cs="宋体" w:eastAsia="宋体" w:hint="default"/>
        </w:rPr>
        <w:t>330,803,551.35</w:t>
      </w:r>
      <w:r>
        <w:rPr>
          <w:rFonts w:ascii="宋体" w:hAnsi="宋体" w:cs="宋体" w:eastAsia="宋体" w:hint="default"/>
          <w:spacing w:val="-62"/>
        </w:rPr>
        <w:t> </w:t>
      </w:r>
      <w:r>
        <w:rPr>
          <w:spacing w:val="-5"/>
        </w:rPr>
        <w:t>元。截止</w:t>
      </w:r>
      <w:r>
        <w:rPr>
          <w:spacing w:val="-62"/>
        </w:rPr>
        <w:t> </w:t>
      </w:r>
      <w:r>
        <w:rPr>
          <w:rFonts w:ascii="宋体" w:hAnsi="宋体" w:cs="宋体" w:eastAsia="宋体" w:hint="default"/>
        </w:rPr>
        <w:t>2010</w:t>
      </w:r>
      <w:r>
        <w:rPr>
          <w:rFonts w:ascii="宋体" w:hAnsi="宋体" w:cs="宋体" w:eastAsia="宋体" w:hint="default"/>
          <w:spacing w:val="-62"/>
        </w:rPr>
        <w:t> </w:t>
      </w:r>
      <w:r>
        <w:rPr/>
        <w:t>年</w:t>
      </w:r>
      <w:r>
        <w:rPr>
          <w:spacing w:val="-62"/>
        </w:rPr>
        <w:t> </w:t>
      </w:r>
      <w:r>
        <w:rPr>
          <w:rFonts w:ascii="宋体" w:hAnsi="宋体" w:cs="宋体" w:eastAsia="宋体" w:hint="default"/>
        </w:rPr>
        <w:t>12</w:t>
      </w:r>
      <w:r>
        <w:rPr>
          <w:rFonts w:ascii="宋体" w:hAnsi="宋体" w:cs="宋体" w:eastAsia="宋体" w:hint="default"/>
          <w:spacing w:val="-62"/>
        </w:rPr>
        <w:t> </w:t>
      </w:r>
      <w:r>
        <w:rPr/>
        <w:t>月</w:t>
      </w:r>
      <w:r>
        <w:rPr>
          <w:spacing w:val="-62"/>
        </w:rPr>
        <w:t> </w:t>
      </w:r>
      <w:r>
        <w:rPr>
          <w:rFonts w:ascii="宋体" w:hAnsi="宋体" w:cs="宋体" w:eastAsia="宋体" w:hint="default"/>
        </w:rPr>
        <w:t>31</w:t>
      </w:r>
      <w:r>
        <w:rPr>
          <w:rFonts w:ascii="宋体" w:hAnsi="宋体" w:cs="宋体" w:eastAsia="宋体" w:hint="default"/>
          <w:spacing w:val="-62"/>
        </w:rPr>
        <w:t> </w:t>
      </w:r>
      <w:r>
        <w:rPr/>
        <w:t>日，北京数码视讯科技股份有限公司的资本公积金年末余</w:t>
      </w:r>
    </w:p>
    <w:p>
      <w:pPr>
        <w:pStyle w:val="Heading6"/>
        <w:spacing w:line="240" w:lineRule="auto" w:before="154"/>
        <w:ind w:right="0"/>
        <w:jc w:val="left"/>
      </w:pPr>
      <w:r>
        <w:rPr/>
        <w:t>额</w:t>
      </w:r>
      <w:r>
        <w:rPr>
          <w:spacing w:val="-60"/>
        </w:rPr>
        <w:t> </w:t>
      </w:r>
      <w:r>
        <w:rPr>
          <w:rFonts w:ascii="宋体" w:hAnsi="宋体" w:cs="宋体" w:eastAsia="宋体" w:hint="default"/>
        </w:rPr>
        <w:t>1,629,616,979.61</w:t>
      </w:r>
      <w:r>
        <w:rPr>
          <w:rFonts w:ascii="宋体" w:hAnsi="宋体" w:cs="宋体" w:eastAsia="宋体" w:hint="default"/>
          <w:spacing w:val="-60"/>
        </w:rPr>
        <w:t> </w:t>
      </w:r>
      <w:r>
        <w:rPr/>
        <w:t>元。</w:t>
      </w:r>
    </w:p>
    <w:p>
      <w:pPr>
        <w:pStyle w:val="Heading6"/>
        <w:spacing w:line="240" w:lineRule="auto" w:before="151"/>
        <w:ind w:left="620" w:right="0"/>
        <w:jc w:val="left"/>
        <w:rPr>
          <w:rFonts w:ascii="宋体" w:hAnsi="宋体" w:cs="宋体" w:eastAsia="宋体" w:hint="default"/>
        </w:rPr>
      </w:pPr>
      <w:r>
        <w:rPr>
          <w:rFonts w:ascii="宋体" w:hAnsi="宋体" w:cs="宋体" w:eastAsia="宋体" w:hint="default"/>
        </w:rPr>
        <w:t>2010</w:t>
      </w:r>
      <w:r>
        <w:rPr>
          <w:rFonts w:ascii="宋体" w:hAnsi="宋体" w:cs="宋体" w:eastAsia="宋体" w:hint="default"/>
          <w:spacing w:val="-60"/>
        </w:rPr>
        <w:t> </w:t>
      </w:r>
      <w:r>
        <w:rPr>
          <w:spacing w:val="-3"/>
        </w:rPr>
        <w:t>年度公司利润分配预案为：拟以截止</w:t>
      </w:r>
      <w:r>
        <w:rPr>
          <w:spacing w:val="-60"/>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日总股本</w:t>
      </w:r>
      <w:r>
        <w:rPr>
          <w:spacing w:val="-60"/>
        </w:rPr>
        <w:t> </w:t>
      </w:r>
      <w:r>
        <w:rPr>
          <w:rFonts w:ascii="宋体" w:hAnsi="宋体" w:cs="宋体" w:eastAsia="宋体" w:hint="default"/>
        </w:rPr>
        <w:t>112000000</w:t>
      </w:r>
      <w:r>
        <w:rPr>
          <w:rFonts w:ascii="宋体" w:hAnsi="宋体" w:cs="宋体" w:eastAsia="宋体" w:hint="default"/>
          <w:spacing w:val="-60"/>
        </w:rPr>
        <w:t> </w:t>
      </w:r>
      <w:r>
        <w:rPr>
          <w:spacing w:val="-8"/>
        </w:rPr>
        <w:t>股为基数，每</w:t>
      </w:r>
      <w:r>
        <w:rPr>
          <w:spacing w:val="-60"/>
        </w:rPr>
        <w:t> </w:t>
      </w:r>
      <w:r>
        <w:rPr>
          <w:rFonts w:ascii="宋体" w:hAnsi="宋体" w:cs="宋体" w:eastAsia="宋体" w:hint="default"/>
        </w:rPr>
        <w:t>10</w:t>
      </w:r>
    </w:p>
    <w:p>
      <w:pPr>
        <w:pStyle w:val="Heading6"/>
        <w:spacing w:line="240" w:lineRule="auto" w:before="154"/>
        <w:ind w:right="0"/>
        <w:jc w:val="left"/>
        <w:rPr>
          <w:rFonts w:ascii="宋体" w:hAnsi="宋体" w:cs="宋体" w:eastAsia="宋体" w:hint="default"/>
        </w:rPr>
      </w:pPr>
      <w:r>
        <w:rPr/>
        <w:t>股派发现金红利</w:t>
      </w:r>
      <w:r>
        <w:rPr>
          <w:spacing w:val="-62"/>
        </w:rPr>
        <w:t> </w:t>
      </w:r>
      <w:r>
        <w:rPr>
          <w:rFonts w:ascii="宋体" w:hAnsi="宋体" w:cs="宋体" w:eastAsia="宋体" w:hint="default"/>
        </w:rPr>
        <w:t>5.0</w:t>
      </w:r>
      <w:r>
        <w:rPr>
          <w:rFonts w:ascii="宋体" w:hAnsi="宋体" w:cs="宋体" w:eastAsia="宋体" w:hint="default"/>
          <w:spacing w:val="-63"/>
        </w:rPr>
        <w:t> </w:t>
      </w:r>
      <w:r>
        <w:rPr>
          <w:spacing w:val="-120"/>
        </w:rPr>
        <w:t>元</w:t>
      </w:r>
      <w:r>
        <w:rPr/>
        <w:t>（含税</w:t>
      </w:r>
      <w:r>
        <w:rPr>
          <w:spacing w:val="-120"/>
        </w:rPr>
        <w:t>），</w:t>
      </w:r>
      <w:r>
        <w:rPr/>
        <w:t>共计派发</w:t>
      </w:r>
      <w:r>
        <w:rPr>
          <w:spacing w:val="-62"/>
        </w:rPr>
        <w:t> </w:t>
      </w:r>
      <w:r>
        <w:rPr>
          <w:rFonts w:ascii="宋体" w:hAnsi="宋体" w:cs="宋体" w:eastAsia="宋体" w:hint="default"/>
        </w:rPr>
        <w:t>56000000</w:t>
      </w:r>
      <w:r>
        <w:rPr>
          <w:rFonts w:ascii="宋体" w:hAnsi="宋体" w:cs="宋体" w:eastAsia="宋体" w:hint="default"/>
          <w:spacing w:val="-63"/>
        </w:rPr>
        <w:t> </w:t>
      </w:r>
      <w:r>
        <w:rPr/>
        <w:t>元</w:t>
      </w:r>
      <w:r>
        <w:rPr>
          <w:spacing w:val="-120"/>
        </w:rPr>
        <w:t>；</w:t>
      </w:r>
      <w:r>
        <w:rPr/>
        <w:t>拟以截止</w:t>
      </w:r>
      <w:r>
        <w:rPr>
          <w:spacing w:val="-62"/>
        </w:rPr>
        <w:t> </w:t>
      </w:r>
      <w:r>
        <w:rPr>
          <w:rFonts w:ascii="宋体" w:hAnsi="宋体" w:cs="宋体" w:eastAsia="宋体" w:hint="default"/>
        </w:rPr>
        <w:t>2010</w:t>
      </w:r>
      <w:r>
        <w:rPr>
          <w:rFonts w:ascii="宋体" w:hAnsi="宋体" w:cs="宋体" w:eastAsia="宋体" w:hint="default"/>
          <w:spacing w:val="-65"/>
        </w:rPr>
        <w:t> </w:t>
      </w:r>
      <w:r>
        <w:rPr/>
        <w:t>年</w:t>
      </w:r>
      <w:r>
        <w:rPr>
          <w:spacing w:val="-63"/>
        </w:rPr>
        <w:t> </w:t>
      </w:r>
      <w:r>
        <w:rPr>
          <w:rFonts w:ascii="宋体" w:hAnsi="宋体" w:cs="宋体" w:eastAsia="宋体" w:hint="default"/>
        </w:rPr>
        <w:t>12</w:t>
      </w:r>
      <w:r>
        <w:rPr>
          <w:rFonts w:ascii="宋体" w:hAnsi="宋体" w:cs="宋体" w:eastAsia="宋体" w:hint="default"/>
          <w:spacing w:val="-63"/>
        </w:rPr>
        <w:t> </w:t>
      </w:r>
      <w:r>
        <w:rPr/>
        <w:t>月</w:t>
      </w:r>
      <w:r>
        <w:rPr>
          <w:spacing w:val="-63"/>
        </w:rPr>
        <w:t> </w:t>
      </w:r>
      <w:r>
        <w:rPr>
          <w:rFonts w:ascii="宋体" w:hAnsi="宋体" w:cs="宋体" w:eastAsia="宋体" w:hint="default"/>
        </w:rPr>
        <w:t>31</w:t>
      </w:r>
      <w:r>
        <w:rPr>
          <w:rFonts w:ascii="宋体" w:hAnsi="宋体" w:cs="宋体" w:eastAsia="宋体" w:hint="default"/>
          <w:spacing w:val="-62"/>
        </w:rPr>
        <w:t> </w:t>
      </w:r>
      <w:r>
        <w:rPr/>
        <w:t>日总股本</w:t>
      </w:r>
      <w:r>
        <w:rPr>
          <w:spacing w:val="-63"/>
        </w:rPr>
        <w:t> </w:t>
      </w:r>
      <w:r>
        <w:rPr>
          <w:rFonts w:ascii="宋体" w:hAnsi="宋体" w:cs="宋体" w:eastAsia="宋体" w:hint="default"/>
        </w:rPr>
        <w:t>1</w:t>
      </w:r>
      <w:r>
        <w:rPr>
          <w:rFonts w:ascii="宋体" w:hAnsi="宋体" w:cs="宋体" w:eastAsia="宋体" w:hint="default"/>
          <w:spacing w:val="-3"/>
        </w:rPr>
        <w:t>1</w:t>
      </w:r>
      <w:r>
        <w:rPr>
          <w:rFonts w:ascii="宋体" w:hAnsi="宋体" w:cs="宋体" w:eastAsia="宋体" w:hint="default"/>
        </w:rPr>
        <w:t>2000000</w:t>
      </w:r>
    </w:p>
    <w:p>
      <w:pPr>
        <w:pStyle w:val="Heading6"/>
        <w:spacing w:line="240" w:lineRule="auto" w:before="151"/>
        <w:ind w:right="0"/>
        <w:jc w:val="left"/>
      </w:pPr>
      <w:r>
        <w:rPr/>
        <w:t>股为基数，以资本公积金转增股本，每</w:t>
      </w:r>
      <w:r>
        <w:rPr>
          <w:spacing w:val="-59"/>
        </w:rPr>
        <w:t> </w:t>
      </w:r>
      <w:r>
        <w:rPr>
          <w:rFonts w:ascii="宋体" w:hAnsi="宋体" w:cs="宋体" w:eastAsia="宋体" w:hint="default"/>
        </w:rPr>
        <w:t>10</w:t>
      </w:r>
      <w:r>
        <w:rPr>
          <w:rFonts w:ascii="宋体" w:hAnsi="宋体" w:cs="宋体" w:eastAsia="宋体" w:hint="default"/>
          <w:spacing w:val="-60"/>
        </w:rPr>
        <w:t> </w:t>
      </w:r>
      <w:r>
        <w:rPr/>
        <w:t>股转增</w:t>
      </w:r>
      <w:r>
        <w:rPr>
          <w:spacing w:val="-60"/>
        </w:rPr>
        <w:t> </w:t>
      </w:r>
      <w:r>
        <w:rPr>
          <w:rFonts w:ascii="宋体" w:hAnsi="宋体" w:cs="宋体" w:eastAsia="宋体" w:hint="default"/>
        </w:rPr>
        <w:t>10</w:t>
      </w:r>
      <w:r>
        <w:rPr>
          <w:rFonts w:ascii="宋体" w:hAnsi="宋体" w:cs="宋体" w:eastAsia="宋体" w:hint="default"/>
          <w:spacing w:val="-60"/>
        </w:rPr>
        <w:t> </w:t>
      </w:r>
      <w:r>
        <w:rPr/>
        <w:t>股合计转增股本</w:t>
      </w:r>
      <w:r>
        <w:rPr>
          <w:spacing w:val="-60"/>
        </w:rPr>
        <w:t> </w:t>
      </w:r>
      <w:r>
        <w:rPr>
          <w:rFonts w:ascii="宋体" w:hAnsi="宋体" w:cs="宋体" w:eastAsia="宋体" w:hint="default"/>
        </w:rPr>
        <w:t>11200 </w:t>
      </w:r>
      <w:r>
        <w:rPr/>
        <w:t>万股。</w:t>
      </w:r>
    </w:p>
    <w:p>
      <w:pPr>
        <w:pStyle w:val="Heading6"/>
        <w:spacing w:line="240" w:lineRule="auto" w:before="154"/>
        <w:ind w:right="0"/>
        <w:jc w:val="left"/>
      </w:pPr>
      <w:r>
        <w:rPr/>
        <w:t>预案实施后，公司总股本由</w:t>
      </w:r>
      <w:r>
        <w:rPr>
          <w:spacing w:val="-60"/>
        </w:rPr>
        <w:t> </w:t>
      </w:r>
      <w:r>
        <w:rPr>
          <w:rFonts w:ascii="宋体" w:hAnsi="宋体" w:cs="宋体" w:eastAsia="宋体" w:hint="default"/>
        </w:rPr>
        <w:t>11200 </w:t>
      </w:r>
      <w:r>
        <w:rPr/>
        <w:t>万股增至</w:t>
      </w:r>
      <w:r>
        <w:rPr>
          <w:spacing w:val="-60"/>
        </w:rPr>
        <w:t> </w:t>
      </w:r>
      <w:r>
        <w:rPr>
          <w:rFonts w:ascii="宋体" w:hAnsi="宋体" w:cs="宋体" w:eastAsia="宋体" w:hint="default"/>
        </w:rPr>
        <w:t>22400</w:t>
      </w:r>
      <w:r>
        <w:rPr>
          <w:rFonts w:ascii="宋体" w:hAnsi="宋体" w:cs="宋体" w:eastAsia="宋体" w:hint="default"/>
          <w:spacing w:val="-60"/>
        </w:rPr>
        <w:t> </w:t>
      </w:r>
      <w:r>
        <w:rPr/>
        <w:t>万股。</w:t>
      </w:r>
    </w:p>
    <w:p>
      <w:pPr>
        <w:pStyle w:val="Heading6"/>
        <w:spacing w:line="240" w:lineRule="auto" w:before="151"/>
        <w:ind w:left="620" w:right="0"/>
        <w:jc w:val="left"/>
      </w:pPr>
      <w:r>
        <w:rPr/>
        <w:t>本议案尚需提交公司</w:t>
      </w:r>
      <w:r>
        <w:rPr>
          <w:spacing w:val="-60"/>
        </w:rPr>
        <w:t> </w:t>
      </w:r>
      <w:r>
        <w:rPr>
          <w:rFonts w:ascii="宋体" w:hAnsi="宋体" w:cs="宋体" w:eastAsia="宋体" w:hint="default"/>
        </w:rPr>
        <w:t>2010</w:t>
      </w:r>
      <w:r>
        <w:rPr>
          <w:rFonts w:ascii="宋体" w:hAnsi="宋体" w:cs="宋体" w:eastAsia="宋体" w:hint="default"/>
          <w:spacing w:val="-60"/>
        </w:rPr>
        <w:t> </w:t>
      </w:r>
      <w:r>
        <w:rPr/>
        <w:t>年年度股东大会审议通过。</w:t>
      </w:r>
    </w:p>
    <w:p>
      <w:pPr>
        <w:spacing w:after="0" w:line="240" w:lineRule="auto"/>
        <w:jc w:val="left"/>
        <w:sectPr>
          <w:pgSz w:w="11910" w:h="16840"/>
          <w:pgMar w:header="867" w:footer="1186" w:top="1060" w:bottom="1380" w:left="580" w:right="0"/>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tabs>
          <w:tab w:pos="1279" w:val="left" w:leader="none"/>
        </w:tabs>
        <w:spacing w:before="0"/>
        <w:ind w:left="0" w:right="578" w:firstLine="0"/>
        <w:jc w:val="center"/>
        <w:rPr>
          <w:rFonts w:ascii="黑体" w:hAnsi="黑体" w:cs="黑体" w:eastAsia="黑体" w:hint="default"/>
          <w:sz w:val="32"/>
          <w:szCs w:val="32"/>
        </w:rPr>
      </w:pPr>
      <w:bookmarkStart w:name="_TOC_250004" w:id="7"/>
      <w:r>
        <w:rPr>
          <w:rFonts w:ascii="黑体" w:hAnsi="黑体" w:cs="黑体" w:eastAsia="黑体" w:hint="default"/>
          <w:w w:val="95"/>
          <w:sz w:val="32"/>
          <w:szCs w:val="32"/>
        </w:rPr>
        <w:t>第五节</w:t>
        <w:tab/>
      </w:r>
      <w:bookmarkEnd w:id="7"/>
      <w:r>
        <w:rPr>
          <w:rFonts w:ascii="黑体" w:hAnsi="黑体" w:cs="黑体" w:eastAsia="黑体" w:hint="default"/>
          <w:sz w:val="32"/>
          <w:szCs w:val="32"/>
        </w:rPr>
        <w:t>重要事项</w:t>
      </w:r>
    </w:p>
    <w:p>
      <w:pPr>
        <w:spacing w:line="240" w:lineRule="auto" w:before="0"/>
        <w:rPr>
          <w:rFonts w:ascii="黑体" w:hAnsi="黑体" w:cs="黑体" w:eastAsia="黑体" w:hint="default"/>
          <w:sz w:val="32"/>
          <w:szCs w:val="32"/>
        </w:rPr>
      </w:pPr>
    </w:p>
    <w:p>
      <w:pPr>
        <w:spacing w:line="240" w:lineRule="auto" w:before="11"/>
        <w:rPr>
          <w:rFonts w:ascii="黑体" w:hAnsi="黑体" w:cs="黑体" w:eastAsia="黑体" w:hint="default"/>
          <w:sz w:val="38"/>
          <w:szCs w:val="38"/>
        </w:rPr>
      </w:pPr>
    </w:p>
    <w:p>
      <w:pPr>
        <w:pStyle w:val="Heading5"/>
        <w:spacing w:line="412" w:lineRule="auto"/>
        <w:ind w:right="720"/>
        <w:jc w:val="left"/>
        <w:rPr>
          <w:b w:val="0"/>
          <w:bCs w:val="0"/>
        </w:rPr>
      </w:pPr>
      <w:r>
        <w:rPr>
          <w:spacing w:val="2"/>
        </w:rPr>
        <w:t>一、报告期内，公司无重大诉讼、仲裁事项，也无以前期间发生但持续到报告期的重大诉讼、仲裁</w:t>
      </w:r>
      <w:r>
        <w:rPr>
          <w:w w:val="99"/>
        </w:rPr>
        <w:t> </w:t>
      </w:r>
      <w:r>
        <w:rPr/>
        <w:t>事项。</w:t>
      </w:r>
      <w:r>
        <w:rPr>
          <w:b w:val="0"/>
          <w:bCs w:val="0"/>
        </w:rPr>
      </w:r>
    </w:p>
    <w:p>
      <w:pPr>
        <w:spacing w:line="240" w:lineRule="auto" w:before="11"/>
        <w:rPr>
          <w:rFonts w:ascii="宋体" w:hAnsi="宋体" w:cs="宋体" w:eastAsia="宋体" w:hint="default"/>
          <w:b/>
          <w:bCs/>
          <w:sz w:val="23"/>
          <w:szCs w:val="23"/>
        </w:rPr>
      </w:pPr>
    </w:p>
    <w:p>
      <w:pPr>
        <w:pStyle w:val="Heading5"/>
        <w:spacing w:line="240" w:lineRule="auto"/>
        <w:ind w:right="0"/>
        <w:jc w:val="left"/>
        <w:rPr>
          <w:b w:val="0"/>
          <w:bCs w:val="0"/>
        </w:rPr>
      </w:pPr>
      <w:r>
        <w:rPr/>
        <w:t>二、报告期内，公司未发生破产重组等相关事项。</w:t>
      </w:r>
      <w:r>
        <w:rPr>
          <w:b w:val="0"/>
          <w:bCs w:val="0"/>
        </w:rPr>
      </w:r>
    </w:p>
    <w:p>
      <w:pPr>
        <w:spacing w:line="240" w:lineRule="auto" w:before="0"/>
        <w:rPr>
          <w:rFonts w:ascii="宋体" w:hAnsi="宋体" w:cs="宋体" w:eastAsia="宋体" w:hint="default"/>
          <w:b/>
          <w:bCs/>
          <w:sz w:val="24"/>
          <w:szCs w:val="24"/>
        </w:rPr>
      </w:pPr>
    </w:p>
    <w:p>
      <w:pPr>
        <w:pStyle w:val="Heading5"/>
        <w:spacing w:line="240" w:lineRule="auto" w:before="174"/>
        <w:ind w:right="0"/>
        <w:jc w:val="left"/>
        <w:rPr>
          <w:b w:val="0"/>
          <w:bCs w:val="0"/>
        </w:rPr>
      </w:pPr>
      <w:r>
        <w:rPr/>
        <w:t>三、报告期内，公司未发生重大资产收购、出售及资产重组事项。</w:t>
      </w:r>
      <w:r>
        <w:rPr>
          <w:b w:val="0"/>
          <w:bCs w:val="0"/>
        </w:rPr>
      </w:r>
    </w:p>
    <w:p>
      <w:pPr>
        <w:spacing w:line="240" w:lineRule="auto" w:before="0"/>
        <w:rPr>
          <w:rFonts w:ascii="宋体" w:hAnsi="宋体" w:cs="宋体" w:eastAsia="宋体" w:hint="default"/>
          <w:b/>
          <w:bCs/>
          <w:sz w:val="24"/>
          <w:szCs w:val="24"/>
        </w:rPr>
      </w:pPr>
    </w:p>
    <w:p>
      <w:pPr>
        <w:pStyle w:val="Heading5"/>
        <w:spacing w:line="240" w:lineRule="auto" w:before="171"/>
        <w:ind w:right="0"/>
        <w:jc w:val="left"/>
        <w:rPr>
          <w:b w:val="0"/>
          <w:bCs w:val="0"/>
        </w:rPr>
      </w:pPr>
      <w:r>
        <w:rPr/>
        <w:t>四、报告期内，公司未有股权激励事项。</w:t>
      </w:r>
      <w:r>
        <w:rPr>
          <w:b w:val="0"/>
          <w:bCs w:val="0"/>
        </w:rPr>
      </w:r>
    </w:p>
    <w:p>
      <w:pPr>
        <w:spacing w:line="240" w:lineRule="auto" w:before="0"/>
        <w:rPr>
          <w:rFonts w:ascii="宋体" w:hAnsi="宋体" w:cs="宋体" w:eastAsia="宋体" w:hint="default"/>
          <w:b/>
          <w:bCs/>
          <w:sz w:val="24"/>
          <w:szCs w:val="24"/>
        </w:rPr>
      </w:pPr>
    </w:p>
    <w:p>
      <w:pPr>
        <w:pStyle w:val="Heading5"/>
        <w:spacing w:line="415" w:lineRule="auto" w:before="168"/>
        <w:ind w:right="0"/>
        <w:jc w:val="left"/>
        <w:rPr>
          <w:b w:val="0"/>
          <w:bCs w:val="0"/>
        </w:rPr>
      </w:pPr>
      <w:r>
        <w:rPr>
          <w:spacing w:val="3"/>
          <w:w w:val="95"/>
        </w:rPr>
        <w:t>五、报告期内，公司持有其它上市公司股权、参股商业银行、证券公司、保险公司、信托公司和期</w:t>
      </w:r>
      <w:r>
        <w:rPr>
          <w:spacing w:val="10"/>
          <w:w w:val="95"/>
        </w:rPr>
        <w:t> </w:t>
      </w:r>
      <w:r>
        <w:rPr>
          <w:spacing w:val="10"/>
          <w:w w:val="95"/>
        </w:rPr>
      </w:r>
      <w:r>
        <w:rPr/>
        <w:t>货公司等金融企业股权的情况</w:t>
      </w:r>
      <w:r>
        <w:rPr>
          <w:rFonts w:ascii="宋体" w:hAnsi="宋体" w:cs="宋体" w:eastAsia="宋体" w:hint="default"/>
        </w:rPr>
        <w:t>:</w:t>
      </w:r>
      <w:r>
        <w:rPr/>
        <w:t>详见董事会报告第三点第（二）项，此处不赘</w:t>
      </w:r>
      <w:r>
        <w:rPr>
          <w:b w:val="0"/>
          <w:bCs w:val="0"/>
        </w:rPr>
      </w:r>
    </w:p>
    <w:p>
      <w:pPr>
        <w:spacing w:line="240" w:lineRule="auto" w:before="9"/>
        <w:rPr>
          <w:rFonts w:ascii="宋体" w:hAnsi="宋体" w:cs="宋体" w:eastAsia="宋体" w:hint="default"/>
          <w:b/>
          <w:bCs/>
          <w:sz w:val="23"/>
          <w:szCs w:val="23"/>
        </w:rPr>
      </w:pPr>
    </w:p>
    <w:p>
      <w:pPr>
        <w:pStyle w:val="Heading5"/>
        <w:spacing w:line="612" w:lineRule="auto"/>
        <w:ind w:right="2291"/>
        <w:jc w:val="left"/>
        <w:rPr>
          <w:b w:val="0"/>
          <w:bCs w:val="0"/>
        </w:rPr>
      </w:pPr>
      <w:r>
        <w:rPr/>
        <w:t>六、报告期内，公司无证券投资情况。</w:t>
      </w:r>
      <w:r>
        <w:rPr>
          <w:w w:val="99"/>
        </w:rPr>
        <w:t> </w:t>
      </w:r>
      <w:r>
        <w:rPr>
          <w:w w:val="95"/>
        </w:rPr>
        <w:t>七、报告期内，公司不存在控股股东及其它关联方非经营性占用公司资金的情况。</w:t>
      </w:r>
      <w:r>
        <w:rPr>
          <w:spacing w:val="83"/>
          <w:w w:val="95"/>
        </w:rPr>
        <w:t> </w:t>
      </w:r>
      <w:r>
        <w:rPr>
          <w:spacing w:val="83"/>
          <w:w w:val="95"/>
        </w:rPr>
      </w:r>
      <w:r>
        <w:rPr/>
        <w:t>八、报告期内，公司无重大关联交易事项。</w:t>
      </w:r>
      <w:r>
        <w:rPr>
          <w:w w:val="99"/>
        </w:rPr>
        <w:t> </w:t>
      </w:r>
      <w:r>
        <w:rPr/>
        <w:t>九、报告期内公司重大合同及其履行情况</w:t>
      </w:r>
      <w:r>
        <w:rPr>
          <w:b w:val="0"/>
          <w:bCs w:val="0"/>
        </w:rPr>
      </w:r>
    </w:p>
    <w:p>
      <w:pPr>
        <w:pStyle w:val="Heading5"/>
        <w:spacing w:line="240" w:lineRule="auto" w:before="113"/>
        <w:ind w:right="0"/>
        <w:jc w:val="left"/>
        <w:rPr>
          <w:b w:val="0"/>
          <w:bCs w:val="0"/>
        </w:rPr>
      </w:pPr>
      <w:r>
        <w:rPr/>
        <w:t>（一）销售合同</w:t>
      </w:r>
      <w:r>
        <w:rPr>
          <w:b w:val="0"/>
          <w:bCs w:val="0"/>
        </w:rPr>
      </w:r>
    </w:p>
    <w:p>
      <w:pPr>
        <w:spacing w:line="240" w:lineRule="auto" w:before="0"/>
        <w:rPr>
          <w:rFonts w:ascii="宋体" w:hAnsi="宋体" w:cs="宋体" w:eastAsia="宋体" w:hint="default"/>
          <w:b/>
          <w:bCs/>
          <w:sz w:val="24"/>
          <w:szCs w:val="24"/>
        </w:rPr>
      </w:pPr>
    </w:p>
    <w:p>
      <w:pPr>
        <w:pStyle w:val="Heading6"/>
        <w:spacing w:line="357" w:lineRule="auto" w:before="168"/>
        <w:ind w:right="720" w:firstLine="465"/>
        <w:jc w:val="both"/>
      </w:pPr>
      <w:r>
        <w:rPr>
          <w:rFonts w:ascii="宋体" w:hAnsi="宋体" w:cs="宋体" w:eastAsia="宋体" w:hint="default"/>
        </w:rPr>
        <w:t>1</w:t>
      </w:r>
      <w:r>
        <w:rPr/>
        <w:t>、北京数码视讯科技股份有限公司与天津广播电视网络有限公司于</w:t>
      </w:r>
      <w:r>
        <w:rPr>
          <w:rFonts w:ascii="宋体" w:hAnsi="宋体" w:cs="宋体" w:eastAsia="宋体" w:hint="default"/>
        </w:rPr>
        <w:t>2010 </w:t>
      </w:r>
      <w:r>
        <w:rPr/>
        <w:t>年</w:t>
      </w:r>
      <w:r>
        <w:rPr>
          <w:rFonts w:ascii="宋体" w:hAnsi="宋体" w:cs="宋体" w:eastAsia="宋体" w:hint="default"/>
        </w:rPr>
        <w:t>8</w:t>
      </w:r>
      <w:r>
        <w:rPr/>
        <w:t>月</w:t>
      </w:r>
      <w:r>
        <w:rPr>
          <w:rFonts w:ascii="宋体" w:hAnsi="宋体" w:cs="宋体" w:eastAsia="宋体" w:hint="default"/>
        </w:rPr>
        <w:t>19</w:t>
      </w:r>
      <w:r>
        <w:rPr/>
        <w:t>日签订了条件 接收系统（</w:t>
      </w:r>
      <w:r>
        <w:rPr>
          <w:rFonts w:ascii="宋体" w:hAnsi="宋体" w:cs="宋体" w:eastAsia="宋体" w:hint="default"/>
        </w:rPr>
        <w:t>CAS</w:t>
      </w:r>
      <w:r>
        <w:rPr/>
        <w:t>）购销合同，本合同为框架协议，合同总金额需看合同签订期间订单实际产生数量， 以及每笔订单智能卡（即</w:t>
      </w:r>
      <w:r>
        <w:rPr>
          <w:rFonts w:ascii="宋体" w:hAnsi="宋体" w:cs="宋体" w:eastAsia="宋体" w:hint="default"/>
        </w:rPr>
        <w:t>IC</w:t>
      </w:r>
      <w:r>
        <w:rPr>
          <w:rFonts w:ascii="宋体" w:hAnsi="宋体" w:cs="宋体" w:eastAsia="宋体" w:hint="default"/>
          <w:spacing w:val="2"/>
        </w:rPr>
        <w:t> </w:t>
      </w:r>
      <w:r>
        <w:rPr>
          <w:spacing w:val="-3"/>
        </w:rPr>
        <w:t>卡，在本合同的单价为</w:t>
      </w:r>
      <w:r>
        <w:rPr>
          <w:rFonts w:ascii="宋体" w:hAnsi="宋体" w:cs="宋体" w:eastAsia="宋体" w:hint="default"/>
          <w:spacing w:val="-3"/>
        </w:rPr>
        <w:t>27</w:t>
      </w:r>
      <w:r>
        <w:rPr>
          <w:spacing w:val="-3"/>
        </w:rPr>
        <w:t>元</w:t>
      </w:r>
      <w:r>
        <w:rPr>
          <w:rFonts w:ascii="宋体" w:hAnsi="宋体" w:cs="宋体" w:eastAsia="宋体" w:hint="default"/>
          <w:spacing w:val="-3"/>
        </w:rPr>
        <w:t>/</w:t>
      </w:r>
      <w:r>
        <w:rPr>
          <w:spacing w:val="-3"/>
        </w:rPr>
        <w:t>张）实际发卡数量，结算方式为智能卡到货</w:t>
      </w:r>
      <w:r>
        <w:rPr/>
        <w:t> 之日起</w:t>
      </w:r>
      <w:r>
        <w:rPr>
          <w:rFonts w:ascii="宋体" w:hAnsi="宋体" w:cs="宋体" w:eastAsia="宋体" w:hint="default"/>
        </w:rPr>
        <w:t>3</w:t>
      </w:r>
      <w:r>
        <w:rPr/>
        <w:t>个月内支付订单全款的</w:t>
      </w:r>
      <w:r>
        <w:rPr>
          <w:rFonts w:ascii="宋体" w:hAnsi="宋体" w:cs="宋体" w:eastAsia="宋体" w:hint="default"/>
        </w:rPr>
        <w:t>95%</w:t>
      </w:r>
      <w:r>
        <w:rPr/>
        <w:t>，尾款于智能卡（</w:t>
      </w:r>
      <w:r>
        <w:rPr>
          <w:rFonts w:ascii="宋体" w:hAnsi="宋体" w:cs="宋体" w:eastAsia="宋体" w:hint="default"/>
        </w:rPr>
        <w:t>IC</w:t>
      </w:r>
      <w:r>
        <w:rPr/>
        <w:t>卡）到货之日起</w:t>
      </w:r>
      <w:r>
        <w:rPr>
          <w:rFonts w:ascii="宋体" w:hAnsi="宋体" w:cs="宋体" w:eastAsia="宋体" w:hint="default"/>
        </w:rPr>
        <w:t>1</w:t>
      </w:r>
      <w:r>
        <w:rPr/>
        <w:t>年后的</w:t>
      </w:r>
      <w:r>
        <w:rPr>
          <w:rFonts w:ascii="宋体" w:hAnsi="宋体" w:cs="宋体" w:eastAsia="宋体" w:hint="default"/>
        </w:rPr>
        <w:t>15</w:t>
      </w:r>
      <w:r>
        <w:rPr/>
        <w:t>个工作日内支付完 毕。本合同的签署时间为</w:t>
      </w:r>
      <w:r>
        <w:rPr>
          <w:rFonts w:ascii="宋体" w:hAnsi="宋体" w:cs="宋体" w:eastAsia="宋体" w:hint="default"/>
        </w:rPr>
        <w:t>2010</w:t>
      </w:r>
      <w:r>
        <w:rPr/>
        <w:t>年</w:t>
      </w:r>
      <w:r>
        <w:rPr>
          <w:rFonts w:ascii="宋体" w:hAnsi="宋体" w:cs="宋体" w:eastAsia="宋体" w:hint="default"/>
        </w:rPr>
        <w:t>8</w:t>
      </w:r>
      <w:r>
        <w:rPr/>
        <w:t>月</w:t>
      </w:r>
      <w:r>
        <w:rPr>
          <w:rFonts w:ascii="宋体" w:hAnsi="宋体" w:cs="宋体" w:eastAsia="宋体" w:hint="default"/>
        </w:rPr>
        <w:t>19</w:t>
      </w:r>
      <w:r>
        <w:rPr/>
        <w:t>日，于合同签订之日起生效。报告期内，天津广播电视网络有 限公司没有实际向本公司下订单。</w:t>
      </w:r>
    </w:p>
    <w:p>
      <w:pPr>
        <w:pStyle w:val="Heading6"/>
        <w:spacing w:line="240" w:lineRule="auto"/>
        <w:ind w:left="605" w:right="0"/>
        <w:jc w:val="left"/>
        <w:rPr>
          <w:rFonts w:ascii="宋体" w:hAnsi="宋体" w:cs="宋体" w:eastAsia="宋体" w:hint="default"/>
        </w:rPr>
      </w:pPr>
      <w:r>
        <w:rPr>
          <w:rFonts w:ascii="宋体" w:hAnsi="宋体" w:cs="宋体" w:eastAsia="宋体" w:hint="default"/>
        </w:rPr>
        <w:t>2</w:t>
      </w:r>
      <w:r>
        <w:rPr/>
        <w:t>、北京数码视讯科技股份有限公司与国家广电总局无线电台管理局于</w:t>
      </w:r>
      <w:r>
        <w:rPr>
          <w:rFonts w:ascii="宋体" w:hAnsi="宋体" w:cs="宋体" w:eastAsia="宋体" w:hint="default"/>
        </w:rPr>
        <w:t>2010 </w:t>
      </w:r>
      <w:r>
        <w:rPr/>
        <w:t>年</w:t>
      </w:r>
      <w:r>
        <w:rPr>
          <w:rFonts w:ascii="宋体" w:hAnsi="宋体" w:cs="宋体" w:eastAsia="宋体" w:hint="default"/>
        </w:rPr>
        <w:t>9</w:t>
      </w:r>
      <w:r>
        <w:rPr/>
        <w:t>月</w:t>
      </w:r>
      <w:r>
        <w:rPr>
          <w:rFonts w:ascii="宋体" w:hAnsi="宋体" w:cs="宋体" w:eastAsia="宋体" w:hint="default"/>
        </w:rPr>
        <w:t>15</w:t>
      </w:r>
      <w:r>
        <w:rPr/>
        <w:t>日签订了</w:t>
      </w:r>
      <w:r>
        <w:rPr>
          <w:rFonts w:ascii="宋体" w:hAnsi="宋体" w:cs="宋体" w:eastAsia="宋体" w:hint="default"/>
        </w:rPr>
        <w:t>3</w:t>
      </w:r>
    </w:p>
    <w:p>
      <w:pPr>
        <w:spacing w:after="0" w:line="240" w:lineRule="auto"/>
        <w:jc w:val="left"/>
        <w:rPr>
          <w:rFonts w:ascii="宋体" w:hAnsi="宋体" w:cs="宋体" w:eastAsia="宋体" w:hint="default"/>
        </w:rPr>
        <w:sectPr>
          <w:pgSz w:w="11910" w:h="16840"/>
          <w:pgMar w:header="867" w:footer="1186" w:top="1060" w:bottom="1380" w:left="580" w:right="0"/>
        </w:sectPr>
      </w:pPr>
    </w:p>
    <w:p>
      <w:pPr>
        <w:pStyle w:val="Heading6"/>
        <w:spacing w:line="357" w:lineRule="auto" w:before="11"/>
        <w:ind w:right="0"/>
        <w:jc w:val="left"/>
      </w:pPr>
      <w:r>
        <w:rPr/>
        <w:pict>
          <v:group style="position:absolute;margin-left:34.560001pt;margin-top:2.205625pt;width:526.3pt;height:.1pt;mso-position-horizontal-relative:page;mso-position-vertical-relative:paragraph;z-index:-1440544" coordorigin="691,44" coordsize="10526,2">
            <v:shape style="position:absolute;left:691;top:44;width:10526;height:2" coordorigin="691,44" coordsize="10526,0" path="m691,44l11217,44e" filled="false" stroked="true" strokeweight=".72pt" strokecolor="#000000">
              <v:path arrowok="t"/>
            </v:shape>
            <w10:wrap type="none"/>
          </v:group>
        </w:pict>
      </w:r>
      <w:r>
        <w:rPr/>
        <w:t>份购销合同，</w:t>
      </w:r>
      <w:r>
        <w:rPr>
          <w:rFonts w:ascii="宋体" w:hAnsi="宋体" w:cs="宋体" w:eastAsia="宋体" w:hint="default"/>
        </w:rPr>
        <w:t>3 </w:t>
      </w:r>
      <w:r>
        <w:rPr/>
        <w:t>份购销合同均为数字电视前端设备购销合同（合同金额分别为</w:t>
      </w:r>
      <w:r>
        <w:rPr>
          <w:rFonts w:ascii="宋体" w:hAnsi="宋体" w:cs="宋体" w:eastAsia="宋体" w:hint="default"/>
        </w:rPr>
        <w:t>6384000</w:t>
      </w:r>
      <w:r>
        <w:rPr/>
        <w:t>元、</w:t>
      </w:r>
      <w:r>
        <w:rPr>
          <w:rFonts w:ascii="宋体" w:hAnsi="宋体" w:cs="宋体" w:eastAsia="宋体" w:hint="default"/>
        </w:rPr>
        <w:t>14868000 </w:t>
      </w:r>
      <w:r>
        <w:rPr/>
        <w:t>元、</w:t>
      </w:r>
      <w:r>
        <w:rPr>
          <w:rFonts w:ascii="宋体" w:hAnsi="宋体" w:cs="宋体" w:eastAsia="宋体" w:hint="default"/>
        </w:rPr>
        <w:t>8820000</w:t>
      </w:r>
      <w:r>
        <w:rPr/>
        <w:t>元</w:t>
      </w:r>
      <w:r>
        <w:rPr>
          <w:rFonts w:ascii="宋体" w:hAnsi="宋体" w:cs="宋体" w:eastAsia="宋体" w:hint="default"/>
        </w:rPr>
        <w:t>)</w:t>
      </w:r>
      <w:r>
        <w:rPr/>
        <w:t>，</w:t>
      </w:r>
      <w:r>
        <w:rPr>
          <w:rFonts w:ascii="宋体" w:hAnsi="宋体" w:cs="宋体" w:eastAsia="宋体" w:hint="default"/>
        </w:rPr>
        <w:t>3</w:t>
      </w:r>
      <w:r>
        <w:rPr/>
        <w:t>份合同总金额共计</w:t>
      </w:r>
      <w:r>
        <w:rPr>
          <w:rFonts w:ascii="宋体" w:hAnsi="宋体" w:cs="宋体" w:eastAsia="宋体" w:hint="default"/>
        </w:rPr>
        <w:t>30072000</w:t>
      </w:r>
      <w:r>
        <w:rPr/>
        <w:t>元，</w:t>
      </w:r>
      <w:r>
        <w:rPr>
          <w:rFonts w:ascii="宋体" w:hAnsi="宋体" w:cs="宋体" w:eastAsia="宋体" w:hint="default"/>
        </w:rPr>
        <w:t>3</w:t>
      </w:r>
      <w:r>
        <w:rPr/>
        <w:t>份合同结算方式均为：鉴于该</w:t>
      </w:r>
      <w:r>
        <w:rPr>
          <w:rFonts w:ascii="宋体" w:hAnsi="宋体" w:cs="宋体" w:eastAsia="宋体" w:hint="default"/>
        </w:rPr>
        <w:t>3</w:t>
      </w:r>
      <w:r>
        <w:rPr/>
        <w:t>份合同均属于政 府招标项目，公司需在合同签署后支付合同金额的</w:t>
      </w:r>
      <w:r>
        <w:rPr>
          <w:rFonts w:ascii="宋体" w:hAnsi="宋体" w:cs="宋体" w:eastAsia="宋体" w:hint="default"/>
        </w:rPr>
        <w:t>20%</w:t>
      </w:r>
      <w:r>
        <w:rPr/>
        <w:t>作为保证金，交易对手收到公司的保证金后向 </w:t>
      </w:r>
      <w:r>
        <w:rPr>
          <w:spacing w:val="-3"/>
        </w:rPr>
        <w:t>公司支付</w:t>
      </w:r>
      <w:r>
        <w:rPr>
          <w:rFonts w:ascii="宋体" w:hAnsi="宋体" w:cs="宋体" w:eastAsia="宋体" w:hint="default"/>
          <w:spacing w:val="-3"/>
        </w:rPr>
        <w:t>50%</w:t>
      </w:r>
      <w:r>
        <w:rPr>
          <w:spacing w:val="-3"/>
        </w:rPr>
        <w:t>的合同款，到货验收后交易对手支付</w:t>
      </w:r>
      <w:r>
        <w:rPr>
          <w:rFonts w:ascii="宋体" w:hAnsi="宋体" w:cs="宋体" w:eastAsia="宋体" w:hint="default"/>
          <w:spacing w:val="-3"/>
        </w:rPr>
        <w:t>30%</w:t>
      </w:r>
      <w:r>
        <w:rPr>
          <w:spacing w:val="-3"/>
        </w:rPr>
        <w:t>的合同款，初验合格后交易对手支付余款。保证</w:t>
      </w:r>
      <w:r>
        <w:rPr>
          <w:spacing w:val="-76"/>
        </w:rPr>
        <w:t> </w:t>
      </w:r>
      <w:r>
        <w:rPr>
          <w:spacing w:val="-76"/>
        </w:rPr>
      </w:r>
      <w:r>
        <w:rPr>
          <w:spacing w:val="-5"/>
        </w:rPr>
        <w:t>金在终验合格满一年后全部退还。该</w:t>
      </w:r>
      <w:r>
        <w:rPr>
          <w:rFonts w:ascii="宋体" w:hAnsi="宋体" w:cs="宋体" w:eastAsia="宋体" w:hint="default"/>
          <w:spacing w:val="-5"/>
        </w:rPr>
        <w:t>3</w:t>
      </w:r>
      <w:r>
        <w:rPr>
          <w:spacing w:val="-5"/>
        </w:rPr>
        <w:t>份合同的签署时间均为</w:t>
      </w:r>
      <w:r>
        <w:rPr>
          <w:rFonts w:ascii="宋体" w:hAnsi="宋体" w:cs="宋体" w:eastAsia="宋体" w:hint="default"/>
          <w:spacing w:val="-5"/>
        </w:rPr>
        <w:t>2010</w:t>
      </w:r>
      <w:r>
        <w:rPr>
          <w:spacing w:val="-5"/>
        </w:rPr>
        <w:t>年</w:t>
      </w:r>
      <w:r>
        <w:rPr>
          <w:rFonts w:ascii="宋体" w:hAnsi="宋体" w:cs="宋体" w:eastAsia="宋体" w:hint="default"/>
          <w:spacing w:val="-5"/>
        </w:rPr>
        <w:t>9</w:t>
      </w:r>
      <w:r>
        <w:rPr>
          <w:spacing w:val="-5"/>
        </w:rPr>
        <w:t>月</w:t>
      </w:r>
      <w:r>
        <w:rPr>
          <w:rFonts w:ascii="宋体" w:hAnsi="宋体" w:cs="宋体" w:eastAsia="宋体" w:hint="default"/>
          <w:spacing w:val="-5"/>
        </w:rPr>
        <w:t>15</w:t>
      </w:r>
      <w:r>
        <w:rPr>
          <w:spacing w:val="-5"/>
        </w:rPr>
        <w:t>日，于合同签订之日起生效。</w:t>
      </w:r>
      <w:r>
        <w:rPr>
          <w:spacing w:val="-90"/>
        </w:rPr>
        <w:t> </w:t>
      </w:r>
      <w:r>
        <w:rPr>
          <w:spacing w:val="-90"/>
        </w:rPr>
      </w:r>
      <w:r>
        <w:rPr/>
        <w:t>该合同在报告期内没有发货及验收，不符合收入确认条件。故在报告期内不确认为收入。</w:t>
      </w:r>
    </w:p>
    <w:p>
      <w:pPr>
        <w:spacing w:line="240" w:lineRule="auto" w:before="10"/>
        <w:rPr>
          <w:rFonts w:ascii="宋体" w:hAnsi="宋体" w:cs="宋体" w:eastAsia="宋体" w:hint="default"/>
          <w:sz w:val="22"/>
          <w:szCs w:val="22"/>
        </w:rPr>
      </w:pPr>
    </w:p>
    <w:p>
      <w:pPr>
        <w:pStyle w:val="Heading5"/>
        <w:spacing w:line="240" w:lineRule="auto"/>
        <w:ind w:right="0"/>
        <w:jc w:val="left"/>
        <w:rPr>
          <w:b w:val="0"/>
          <w:bCs w:val="0"/>
        </w:rPr>
      </w:pPr>
      <w:r>
        <w:rPr/>
        <w:t>（二）担保合同</w:t>
      </w:r>
      <w:r>
        <w:rPr>
          <w:b w:val="0"/>
          <w:bCs w:val="0"/>
        </w:rPr>
      </w:r>
    </w:p>
    <w:p>
      <w:pPr>
        <w:spacing w:line="240" w:lineRule="auto" w:before="0"/>
        <w:rPr>
          <w:rFonts w:ascii="宋体" w:hAnsi="宋体" w:cs="宋体" w:eastAsia="宋体" w:hint="default"/>
          <w:b/>
          <w:bCs/>
          <w:sz w:val="24"/>
          <w:szCs w:val="24"/>
        </w:rPr>
      </w:pPr>
    </w:p>
    <w:p>
      <w:pPr>
        <w:pStyle w:val="Heading6"/>
        <w:spacing w:line="357" w:lineRule="auto" w:before="168"/>
        <w:ind w:right="716" w:firstLine="480"/>
        <w:jc w:val="both"/>
      </w:pPr>
      <w:r>
        <w:rPr>
          <w:rFonts w:ascii="宋体" w:hAnsi="宋体" w:cs="宋体" w:eastAsia="宋体" w:hint="default"/>
        </w:rPr>
        <w:t>2010</w:t>
      </w:r>
      <w:r>
        <w:rPr>
          <w:rFonts w:ascii="宋体" w:hAnsi="宋体" w:cs="宋体" w:eastAsia="宋体" w:hint="default"/>
          <w:spacing w:val="-43"/>
        </w:rPr>
        <w:t> </w:t>
      </w:r>
      <w:r>
        <w:rPr/>
        <w:t>年</w:t>
      </w:r>
      <w:r>
        <w:rPr>
          <w:spacing w:val="-44"/>
        </w:rPr>
        <w:t> </w:t>
      </w:r>
      <w:r>
        <w:rPr>
          <w:rFonts w:ascii="宋体" w:hAnsi="宋体" w:cs="宋体" w:eastAsia="宋体" w:hint="default"/>
        </w:rPr>
        <w:t>11</w:t>
      </w:r>
      <w:r>
        <w:rPr>
          <w:rFonts w:ascii="宋体" w:hAnsi="宋体" w:cs="宋体" w:eastAsia="宋体" w:hint="default"/>
          <w:spacing w:val="-44"/>
        </w:rPr>
        <w:t> </w:t>
      </w:r>
      <w:r>
        <w:rPr/>
        <w:t>月</w:t>
      </w:r>
      <w:r>
        <w:rPr>
          <w:spacing w:val="-44"/>
        </w:rPr>
        <w:t> </w:t>
      </w:r>
      <w:r>
        <w:rPr>
          <w:rFonts w:ascii="宋体" w:hAnsi="宋体" w:cs="宋体" w:eastAsia="宋体" w:hint="default"/>
        </w:rPr>
        <w:t>29</w:t>
      </w:r>
      <w:r>
        <w:rPr>
          <w:rFonts w:ascii="宋体" w:hAnsi="宋体" w:cs="宋体" w:eastAsia="宋体" w:hint="default"/>
          <w:spacing w:val="-44"/>
        </w:rPr>
        <w:t> </w:t>
      </w:r>
      <w:r>
        <w:rPr/>
        <w:t>日，上市公司第二届第六次董事会会议审议通过了《关于同意为全资子公司北 </w:t>
      </w:r>
      <w:r>
        <w:rPr>
          <w:spacing w:val="-3"/>
        </w:rPr>
        <w:t>京数码视讯软件技术发展有限公司向华夏银行知春支行申请授信提供担保的议案》，上市公司以股东</w:t>
      </w:r>
      <w:r>
        <w:rPr>
          <w:spacing w:val="-82"/>
        </w:rPr>
        <w:t> </w:t>
      </w:r>
      <w:r>
        <w:rPr>
          <w:spacing w:val="-82"/>
        </w:rPr>
      </w:r>
      <w:r>
        <w:rPr/>
        <w:t>的身份同意为全资子公司的</w:t>
      </w:r>
      <w:r>
        <w:rPr>
          <w:spacing w:val="-48"/>
        </w:rPr>
        <w:t> </w:t>
      </w:r>
      <w:r>
        <w:rPr>
          <w:rFonts w:ascii="宋体" w:hAnsi="宋体" w:cs="宋体" w:eastAsia="宋体" w:hint="default"/>
        </w:rPr>
        <w:t>3000</w:t>
      </w:r>
      <w:r>
        <w:rPr>
          <w:rFonts w:ascii="宋体" w:hAnsi="宋体" w:cs="宋体" w:eastAsia="宋体" w:hint="default"/>
          <w:spacing w:val="-48"/>
        </w:rPr>
        <w:t> </w:t>
      </w:r>
      <w:r>
        <w:rPr/>
        <w:t>万申请授信提供最高额保证，</w:t>
      </w:r>
      <w:r>
        <w:rPr>
          <w:rFonts w:ascii="宋体" w:hAnsi="宋体" w:cs="宋体" w:eastAsia="宋体" w:hint="default"/>
        </w:rPr>
        <w:t>2010</w:t>
      </w:r>
      <w:r>
        <w:rPr>
          <w:rFonts w:ascii="宋体" w:hAnsi="宋体" w:cs="宋体" w:eastAsia="宋体" w:hint="default"/>
          <w:spacing w:val="-48"/>
        </w:rPr>
        <w:t> </w:t>
      </w:r>
      <w:r>
        <w:rPr/>
        <w:t>年</w:t>
      </w:r>
      <w:r>
        <w:rPr>
          <w:spacing w:val="-48"/>
        </w:rPr>
        <w:t> </w:t>
      </w:r>
      <w:r>
        <w:rPr>
          <w:rFonts w:ascii="宋体" w:hAnsi="宋体" w:cs="宋体" w:eastAsia="宋体" w:hint="default"/>
        </w:rPr>
        <w:t>12</w:t>
      </w:r>
      <w:r>
        <w:rPr>
          <w:rFonts w:ascii="宋体" w:hAnsi="宋体" w:cs="宋体" w:eastAsia="宋体" w:hint="default"/>
          <w:spacing w:val="-48"/>
        </w:rPr>
        <w:t> </w:t>
      </w:r>
      <w:r>
        <w:rPr/>
        <w:t>月</w:t>
      </w:r>
      <w:r>
        <w:rPr>
          <w:spacing w:val="-48"/>
        </w:rPr>
        <w:t> </w:t>
      </w:r>
      <w:r>
        <w:rPr>
          <w:rFonts w:ascii="宋体" w:hAnsi="宋体" w:cs="宋体" w:eastAsia="宋体" w:hint="default"/>
        </w:rPr>
        <w:t>8</w:t>
      </w:r>
      <w:r>
        <w:rPr>
          <w:rFonts w:ascii="宋体" w:hAnsi="宋体" w:cs="宋体" w:eastAsia="宋体" w:hint="default"/>
          <w:spacing w:val="-48"/>
        </w:rPr>
        <w:t> </w:t>
      </w:r>
      <w:r>
        <w:rPr/>
        <w:t>日，上市公司与华夏</w:t>
      </w:r>
    </w:p>
    <w:p>
      <w:pPr>
        <w:pStyle w:val="Heading6"/>
        <w:spacing w:line="240" w:lineRule="auto"/>
        <w:ind w:right="0"/>
        <w:jc w:val="left"/>
        <w:rPr>
          <w:rFonts w:ascii="宋体" w:hAnsi="宋体" w:cs="宋体" w:eastAsia="宋体" w:hint="default"/>
        </w:rPr>
      </w:pPr>
      <w:r>
        <w:rPr/>
        <w:t>银行股份有限公司知春支行签订了《最高额保证合同》，被担保的主债权的发生期间为 </w:t>
      </w:r>
      <w:r>
        <w:rPr>
          <w:rFonts w:ascii="宋体" w:hAnsi="宋体" w:cs="宋体" w:eastAsia="宋体" w:hint="default"/>
        </w:rPr>
        <w:t>2010 </w:t>
      </w:r>
      <w:r>
        <w:rPr/>
        <w:t>年</w:t>
      </w:r>
      <w:r>
        <w:rPr>
          <w:spacing w:val="25"/>
        </w:rPr>
        <w:t> </w:t>
      </w:r>
      <w:r>
        <w:rPr>
          <w:rFonts w:ascii="宋体" w:hAnsi="宋体" w:cs="宋体" w:eastAsia="宋体" w:hint="default"/>
        </w:rPr>
        <w:t>12</w:t>
      </w:r>
    </w:p>
    <w:p>
      <w:pPr>
        <w:spacing w:line="556" w:lineRule="auto" w:before="151"/>
        <w:ind w:left="140" w:right="1171" w:firstLine="0"/>
        <w:jc w:val="left"/>
        <w:rPr>
          <w:rFonts w:ascii="宋体" w:hAnsi="宋体" w:cs="宋体" w:eastAsia="宋体" w:hint="default"/>
          <w:sz w:val="24"/>
          <w:szCs w:val="24"/>
        </w:rPr>
      </w:pP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日至</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1"/>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日，保证期间为主债务履行期限届满日起两年。 </w:t>
      </w:r>
      <w:r>
        <w:rPr>
          <w:rFonts w:ascii="宋体" w:hAnsi="宋体" w:cs="宋体" w:eastAsia="宋体" w:hint="default"/>
          <w:b/>
          <w:bCs/>
          <w:sz w:val="24"/>
          <w:szCs w:val="24"/>
        </w:rPr>
        <w:t>十、公司或持有公司股份</w:t>
      </w:r>
      <w:r>
        <w:rPr>
          <w:rFonts w:ascii="宋体" w:hAnsi="宋体" w:cs="宋体" w:eastAsia="宋体" w:hint="default"/>
          <w:b/>
          <w:bCs/>
          <w:spacing w:val="-62"/>
          <w:sz w:val="24"/>
          <w:szCs w:val="24"/>
        </w:rPr>
        <w:t> </w:t>
      </w:r>
      <w:r>
        <w:rPr>
          <w:rFonts w:ascii="宋体" w:hAnsi="宋体" w:cs="宋体" w:eastAsia="宋体" w:hint="default"/>
          <w:b/>
          <w:bCs/>
          <w:sz w:val="24"/>
          <w:szCs w:val="24"/>
        </w:rPr>
        <w:t>5%</w:t>
      </w:r>
      <w:r>
        <w:rPr>
          <w:rFonts w:ascii="宋体" w:hAnsi="宋体" w:cs="宋体" w:eastAsia="宋体" w:hint="default"/>
          <w:b/>
          <w:bCs/>
          <w:sz w:val="24"/>
          <w:szCs w:val="24"/>
        </w:rPr>
        <w:t>以上（含</w:t>
      </w:r>
      <w:r>
        <w:rPr>
          <w:rFonts w:ascii="宋体" w:hAnsi="宋体" w:cs="宋体" w:eastAsia="宋体" w:hint="default"/>
          <w:b/>
          <w:bCs/>
          <w:spacing w:val="-65"/>
          <w:sz w:val="24"/>
          <w:szCs w:val="24"/>
        </w:rPr>
        <w:t> </w:t>
      </w:r>
      <w:r>
        <w:rPr>
          <w:rFonts w:ascii="宋体" w:hAnsi="宋体" w:cs="宋体" w:eastAsia="宋体" w:hint="default"/>
          <w:b/>
          <w:bCs/>
          <w:sz w:val="24"/>
          <w:szCs w:val="24"/>
        </w:rPr>
        <w:t>5%</w:t>
      </w:r>
      <w:r>
        <w:rPr>
          <w:rFonts w:ascii="宋体" w:hAnsi="宋体" w:cs="宋体" w:eastAsia="宋体" w:hint="default"/>
          <w:b/>
          <w:bCs/>
          <w:sz w:val="24"/>
          <w:szCs w:val="24"/>
        </w:rPr>
        <w:t>）的股东在报告期内发生或持续到报告期内的承诺事项</w:t>
      </w:r>
      <w:r>
        <w:rPr>
          <w:rFonts w:ascii="宋体" w:hAnsi="宋体" w:cs="宋体" w:eastAsia="宋体" w:hint="default"/>
          <w:sz w:val="24"/>
          <w:szCs w:val="24"/>
        </w:rPr>
      </w:r>
    </w:p>
    <w:p>
      <w:pPr>
        <w:pStyle w:val="Heading5"/>
        <w:spacing w:line="240" w:lineRule="auto" w:before="168"/>
        <w:ind w:right="0"/>
        <w:jc w:val="left"/>
        <w:rPr>
          <w:b w:val="0"/>
          <w:bCs w:val="0"/>
        </w:rPr>
      </w:pPr>
      <w:r>
        <w:rPr/>
        <w:t>（一）避免同业竞争的承诺</w:t>
      </w:r>
      <w:r>
        <w:rPr>
          <w:b w:val="0"/>
          <w:bCs w:val="0"/>
        </w:rPr>
      </w:r>
    </w:p>
    <w:p>
      <w:pPr>
        <w:spacing w:line="240" w:lineRule="auto" w:before="0"/>
        <w:rPr>
          <w:rFonts w:ascii="宋体" w:hAnsi="宋体" w:cs="宋体" w:eastAsia="宋体" w:hint="default"/>
          <w:b/>
          <w:bCs/>
          <w:sz w:val="24"/>
          <w:szCs w:val="24"/>
        </w:rPr>
      </w:pPr>
    </w:p>
    <w:p>
      <w:pPr>
        <w:pStyle w:val="Heading6"/>
        <w:spacing w:line="357" w:lineRule="auto" w:before="169"/>
        <w:ind w:right="0" w:firstLine="480"/>
        <w:jc w:val="left"/>
      </w:pPr>
      <w:r>
        <w:rPr>
          <w:spacing w:val="-3"/>
        </w:rPr>
        <w:t>为了避免未来可能的同业竞争，郑海涛先生及配偶李易南女士向本公司出具了《避免同业竞争的</w:t>
      </w:r>
      <w:r>
        <w:rPr/>
        <w:t> </w:t>
      </w:r>
      <w:r>
        <w:rPr>
          <w:spacing w:val="-3"/>
        </w:rPr>
        <w:t>承诺函》，作出如下承诺：“与公司的关系发生实质性改变之前，保证本人及本人控制的其他企业现</w:t>
      </w:r>
      <w:r>
        <w:rPr>
          <w:spacing w:val="-87"/>
        </w:rPr>
        <w:t> </w:t>
      </w:r>
      <w:r>
        <w:rPr>
          <w:spacing w:val="-87"/>
        </w:rPr>
      </w:r>
      <w:r>
        <w:rPr>
          <w:spacing w:val="-3"/>
        </w:rPr>
        <w:t>在及将来均不从事与公司可能发生同业竞争的任何业务或投资、合作经营、实际控制与公司业务相同</w:t>
      </w:r>
      <w:r>
        <w:rPr>
          <w:spacing w:val="-84"/>
        </w:rPr>
        <w:t> </w:t>
      </w:r>
      <w:r>
        <w:rPr>
          <w:spacing w:val="-84"/>
        </w:rPr>
      </w:r>
      <w:r>
        <w:rPr/>
        <w:t>或相似的其他任何企业。凡是与公司可能产生同业竞争的机会，都将及时通知并建议公司参与。 </w:t>
      </w:r>
      <w:r>
        <w:rPr>
          <w:spacing w:val="-3"/>
        </w:rPr>
        <w:t>与公司的关系发生实质性改变之前，保证与公司永不发生同业竞争。如若违反上述承诺或保证并给公</w:t>
      </w:r>
      <w:r>
        <w:rPr>
          <w:spacing w:val="-84"/>
        </w:rPr>
        <w:t> </w:t>
      </w:r>
      <w:r>
        <w:rPr>
          <w:spacing w:val="-84"/>
        </w:rPr>
      </w:r>
      <w:r>
        <w:rPr/>
        <w:t>司造成损失的，愿意向公司承担赔偿责任。”</w:t>
      </w:r>
    </w:p>
    <w:p>
      <w:pPr>
        <w:spacing w:line="240" w:lineRule="auto" w:before="11"/>
        <w:rPr>
          <w:rFonts w:ascii="宋体" w:hAnsi="宋体" w:cs="宋体" w:eastAsia="宋体" w:hint="default"/>
          <w:sz w:val="22"/>
          <w:szCs w:val="22"/>
        </w:rPr>
      </w:pPr>
    </w:p>
    <w:p>
      <w:pPr>
        <w:pStyle w:val="Heading5"/>
        <w:spacing w:line="240" w:lineRule="auto"/>
        <w:ind w:right="0"/>
        <w:jc w:val="left"/>
        <w:rPr>
          <w:b w:val="0"/>
          <w:bCs w:val="0"/>
        </w:rPr>
      </w:pPr>
      <w:r>
        <w:rPr/>
        <w:t>（二）股份锁定承诺</w:t>
      </w:r>
      <w:r>
        <w:rPr>
          <w:b w:val="0"/>
          <w:bCs w:val="0"/>
        </w:rPr>
      </w:r>
    </w:p>
    <w:p>
      <w:pPr>
        <w:spacing w:line="240" w:lineRule="auto" w:before="0"/>
        <w:rPr>
          <w:rFonts w:ascii="宋体" w:hAnsi="宋体" w:cs="宋体" w:eastAsia="宋体" w:hint="default"/>
          <w:b/>
          <w:bCs/>
          <w:sz w:val="24"/>
          <w:szCs w:val="24"/>
        </w:rPr>
      </w:pPr>
    </w:p>
    <w:p>
      <w:pPr>
        <w:pStyle w:val="Heading6"/>
        <w:spacing w:line="357" w:lineRule="auto" w:before="168"/>
        <w:ind w:right="719" w:firstLine="480"/>
        <w:jc w:val="both"/>
      </w:pPr>
      <w:r>
        <w:rPr>
          <w:rFonts w:ascii="宋体" w:hAnsi="宋体" w:cs="宋体" w:eastAsia="宋体" w:hint="default"/>
        </w:rPr>
        <w:t>1</w:t>
      </w:r>
      <w:r>
        <w:rPr/>
        <w:t>、公司控股股东和实际控制人郑海涛及其配偶李易南，公司法人股东深圳市中科远东创业投资 </w:t>
      </w:r>
      <w:r>
        <w:rPr>
          <w:spacing w:val="-3"/>
        </w:rPr>
        <w:t>有限公司、北京启迪创业孵化器有限公司、清华科技园创业投资有限公司，以及公司自然人股东王健</w:t>
      </w:r>
      <w:r>
        <w:rPr>
          <w:spacing w:val="-84"/>
        </w:rPr>
        <w:t> </w:t>
      </w:r>
      <w:r>
        <w:rPr>
          <w:spacing w:val="-84"/>
        </w:rPr>
      </w:r>
      <w:r>
        <w:rPr>
          <w:spacing w:val="-3"/>
        </w:rPr>
        <w:t>摄、张怀雨及其配偶李枚芳承诺：自公司股票上市之日起三十六个月内，不转让或者委托他人管理其</w:t>
      </w:r>
      <w:r>
        <w:rPr>
          <w:spacing w:val="-84"/>
        </w:rPr>
        <w:t> </w:t>
      </w:r>
      <w:r>
        <w:rPr>
          <w:spacing w:val="-84"/>
        </w:rPr>
      </w:r>
      <w:r>
        <w:rPr/>
        <w:t>直接或间接持有的公司股份，也不由公司回购其直接或间接持有的公司股份。</w:t>
      </w:r>
    </w:p>
    <w:p>
      <w:pPr>
        <w:pStyle w:val="Heading6"/>
        <w:spacing w:line="240" w:lineRule="auto" w:before="34"/>
        <w:ind w:left="620" w:right="0"/>
        <w:jc w:val="left"/>
      </w:pPr>
      <w:r>
        <w:rPr>
          <w:rFonts w:ascii="宋体" w:hAnsi="宋体" w:cs="宋体" w:eastAsia="宋体" w:hint="default"/>
        </w:rPr>
        <w:t>2</w:t>
      </w:r>
      <w:r>
        <w:rPr/>
        <w:t>、公司法人股东珠海清华科技园创业投资有限公司、北京歌华有线电视网络股份有限公司、深</w:t>
      </w:r>
    </w:p>
    <w:p>
      <w:pPr>
        <w:spacing w:after="0" w:line="240" w:lineRule="auto"/>
        <w:jc w:val="left"/>
        <w:sectPr>
          <w:footerReference w:type="default" r:id="rId61"/>
          <w:pgSz w:w="11910" w:h="16840"/>
          <w:pgMar w:footer="1186" w:header="867" w:top="1060" w:bottom="1380" w:left="580" w:right="0"/>
          <w:pgNumType w:start="31"/>
        </w:sectPr>
      </w:pPr>
    </w:p>
    <w:p>
      <w:pPr>
        <w:pStyle w:val="Heading6"/>
        <w:spacing w:line="357" w:lineRule="auto" w:before="11"/>
        <w:ind w:right="606"/>
        <w:jc w:val="left"/>
      </w:pPr>
      <w:r>
        <w:rPr/>
        <w:pict>
          <v:group style="position:absolute;margin-left:34.560001pt;margin-top:2.205625pt;width:526.3pt;height:.1pt;mso-position-horizontal-relative:page;mso-position-vertical-relative:paragraph;z-index:-1440520" coordorigin="691,44" coordsize="10526,2">
            <v:shape style="position:absolute;left:691;top:44;width:10526;height:2" coordorigin="691,44" coordsize="10526,0" path="m691,44l11217,44e" filled="false" stroked="true" strokeweight=".72pt" strokecolor="#000000">
              <v:path arrowok="t"/>
            </v:shape>
            <w10:wrap type="none"/>
          </v:group>
        </w:pict>
      </w:r>
      <w:r>
        <w:rPr/>
        <w:t>圳市达晨创业投资有限公司、常州力合创业投资有限公司以及除郑海涛、李易南、王健摄、张怀雨、 李枚芳以外的</w:t>
      </w:r>
      <w:r>
        <w:rPr>
          <w:rFonts w:ascii="宋体" w:hAnsi="宋体" w:cs="宋体" w:eastAsia="宋体" w:hint="default"/>
        </w:rPr>
        <w:t>125 </w:t>
      </w:r>
      <w:r>
        <w:rPr>
          <w:spacing w:val="-3"/>
        </w:rPr>
        <w:t>名自然人股东承诺：自公司股票上市之日起十二个月内不转让或者委托他人管理其</w:t>
      </w:r>
      <w:r>
        <w:rPr>
          <w:spacing w:val="-106"/>
        </w:rPr>
        <w:t> </w:t>
      </w:r>
      <w:r>
        <w:rPr>
          <w:spacing w:val="-106"/>
        </w:rPr>
      </w:r>
      <w:r>
        <w:rPr/>
        <w:t>直接或间接持有的公司股份，也不由公司回购其直接或间接持有的公司股份。</w:t>
      </w:r>
    </w:p>
    <w:p>
      <w:pPr>
        <w:pStyle w:val="Heading6"/>
        <w:spacing w:line="357" w:lineRule="auto"/>
        <w:ind w:right="719" w:firstLine="465"/>
        <w:jc w:val="both"/>
      </w:pPr>
      <w:r>
        <w:rPr>
          <w:rFonts w:ascii="宋体" w:hAnsi="宋体" w:cs="宋体" w:eastAsia="宋体" w:hint="default"/>
        </w:rPr>
        <w:t>3</w:t>
      </w:r>
      <w:r>
        <w:rPr/>
        <w:t>、担任公司董事、监事、高级管理人员的郑海涛、彭秋和、宿玉文、张刚、张怀雨、王万春、 </w:t>
      </w:r>
      <w:r>
        <w:rPr>
          <w:spacing w:val="-3"/>
        </w:rPr>
        <w:t>周昕、刘竹雨、汝继刚，以及郑海涛的配偶李易南、张怀雨的配偶李枚芳、张刚的配偶张立新、彭秋</w:t>
      </w:r>
      <w:r>
        <w:rPr>
          <w:spacing w:val="-85"/>
        </w:rPr>
        <w:t> </w:t>
      </w:r>
      <w:r>
        <w:rPr>
          <w:spacing w:val="-85"/>
        </w:rPr>
      </w:r>
      <w:r>
        <w:rPr>
          <w:spacing w:val="-3"/>
        </w:rPr>
        <w:t>和的配偶杨秀英承诺：除前述锁定期外，在自己或配偶任职期间，每年转让的公司股份不超过其直接</w:t>
      </w:r>
      <w:r>
        <w:rPr>
          <w:spacing w:val="-84"/>
        </w:rPr>
        <w:t> </w:t>
      </w:r>
      <w:r>
        <w:rPr>
          <w:spacing w:val="-84"/>
        </w:rPr>
      </w:r>
      <w:r>
        <w:rPr>
          <w:spacing w:val="-3"/>
        </w:rPr>
        <w:t>或间接持有本公司股份总数的百分之二十五；在自己或配偶离职后半年内，不转让其直接或间接持有</w:t>
      </w:r>
      <w:r>
        <w:rPr>
          <w:spacing w:val="-84"/>
        </w:rPr>
        <w:t> </w:t>
      </w:r>
      <w:r>
        <w:rPr>
          <w:spacing w:val="-84"/>
        </w:rPr>
      </w:r>
      <w:r>
        <w:rPr/>
        <w:t>的本公司股份。</w:t>
      </w:r>
    </w:p>
    <w:p>
      <w:pPr>
        <w:pStyle w:val="Heading6"/>
        <w:spacing w:line="357" w:lineRule="auto"/>
        <w:ind w:right="606" w:firstLine="480"/>
        <w:jc w:val="left"/>
      </w:pPr>
      <w:r>
        <w:rPr>
          <w:rFonts w:ascii="宋体" w:hAnsi="宋体" w:cs="宋体" w:eastAsia="宋体" w:hint="default"/>
        </w:rPr>
        <w:t>4</w:t>
      </w:r>
      <w:r>
        <w:rPr/>
        <w:t>、公司的董事、监事与高级管理人员股份锁定承诺：“本人若在首次公开发行股票上市之日起 </w:t>
      </w:r>
      <w:r>
        <w:rPr>
          <w:spacing w:val="-3"/>
        </w:rPr>
        <w:t>六个月内（含第六个月）申报离职，将自申报离职之日起十八个月（含第十八个月）内不转让本人直</w:t>
      </w:r>
      <w:r>
        <w:rPr>
          <w:spacing w:val="-88"/>
        </w:rPr>
        <w:t> </w:t>
      </w:r>
      <w:r>
        <w:rPr>
          <w:spacing w:val="-88"/>
        </w:rPr>
      </w:r>
      <w:r>
        <w:rPr/>
        <w:t>接持有的本公司股份；本人若在首次公开发行股票上市之日起第七个月至第十二个月（含第七个月、 </w:t>
      </w:r>
      <w:r>
        <w:rPr>
          <w:spacing w:val="-3"/>
        </w:rPr>
        <w:t>第十二个月）之间申报离职，将自申报离职之日起十二个月内（含第十二个月）不转让本人直接持有</w:t>
      </w:r>
      <w:r>
        <w:rPr>
          <w:spacing w:val="-84"/>
        </w:rPr>
        <w:t> </w:t>
      </w:r>
      <w:r>
        <w:rPr>
          <w:spacing w:val="-84"/>
        </w:rPr>
      </w:r>
      <w:r>
        <w:rPr/>
        <w:t>的本公司股份。”报告期内，公司董监高均遵守了以上承诺。</w:t>
      </w:r>
    </w:p>
    <w:p>
      <w:pPr>
        <w:spacing w:line="556" w:lineRule="auto" w:before="34"/>
        <w:ind w:left="140" w:right="5166" w:firstLine="480"/>
        <w:jc w:val="left"/>
        <w:rPr>
          <w:rFonts w:ascii="宋体" w:hAnsi="宋体" w:cs="宋体" w:eastAsia="宋体" w:hint="default"/>
          <w:sz w:val="24"/>
          <w:szCs w:val="24"/>
        </w:rPr>
      </w:pPr>
      <w:r>
        <w:rPr>
          <w:rFonts w:ascii="宋体" w:hAnsi="宋体" w:cs="宋体" w:eastAsia="宋体" w:hint="default"/>
          <w:sz w:val="24"/>
          <w:szCs w:val="24"/>
        </w:rPr>
        <w:t>报告期内，上述股东均严格遵守并履行了相应承诺。 </w:t>
      </w:r>
      <w:r>
        <w:rPr>
          <w:rFonts w:ascii="宋体" w:hAnsi="宋体" w:cs="宋体" w:eastAsia="宋体" w:hint="default"/>
          <w:b/>
          <w:bCs/>
          <w:sz w:val="24"/>
          <w:szCs w:val="24"/>
        </w:rPr>
        <w:t>十一、解聘、聘任会计师事务所情况及支付报酬情况</w:t>
      </w:r>
      <w:r>
        <w:rPr>
          <w:rFonts w:ascii="宋体" w:hAnsi="宋体" w:cs="宋体" w:eastAsia="宋体" w:hint="default"/>
          <w:sz w:val="24"/>
          <w:szCs w:val="24"/>
        </w:rPr>
      </w:r>
    </w:p>
    <w:p>
      <w:pPr>
        <w:pStyle w:val="Heading6"/>
        <w:spacing w:line="357" w:lineRule="auto" w:before="166"/>
        <w:ind w:right="716" w:firstLine="600"/>
        <w:jc w:val="both"/>
      </w:pPr>
      <w:r>
        <w:rPr>
          <w:rFonts w:ascii="宋体" w:hAnsi="宋体" w:cs="宋体" w:eastAsia="宋体" w:hint="default"/>
        </w:rPr>
        <w:t>2009</w:t>
      </w:r>
      <w:r>
        <w:rPr/>
        <w:t>年年度股东大会审议通过了《关于续聘利安达会计师事务所有限责任公司为公司</w:t>
      </w:r>
      <w:r>
        <w:rPr>
          <w:rFonts w:ascii="宋体" w:hAnsi="宋体" w:cs="宋体" w:eastAsia="宋体" w:hint="default"/>
        </w:rPr>
        <w:t>2010</w:t>
      </w:r>
      <w:r>
        <w:rPr/>
        <w:t>年度 </w:t>
      </w:r>
      <w:r>
        <w:rPr>
          <w:spacing w:val="-3"/>
        </w:rPr>
        <w:t>审计机构的议案》，决定继续聘任利安达会计师事务所有限责任公司为</w:t>
      </w:r>
      <w:r>
        <w:rPr>
          <w:rFonts w:ascii="宋体" w:hAnsi="宋体" w:cs="宋体" w:eastAsia="宋体" w:hint="default"/>
          <w:spacing w:val="-3"/>
        </w:rPr>
        <w:t>2010</w:t>
      </w:r>
      <w:r>
        <w:rPr>
          <w:spacing w:val="-3"/>
        </w:rPr>
        <w:t>年度财务审计机构，聘期</w:t>
      </w:r>
      <w:r>
        <w:rPr>
          <w:spacing w:val="-78"/>
        </w:rPr>
        <w:t> </w:t>
      </w:r>
      <w:r>
        <w:rPr>
          <w:spacing w:val="-78"/>
        </w:rPr>
      </w:r>
      <w:r>
        <w:rPr/>
        <w:t>一年，报告期内，共计支付利安达会计师事务所有限责任公司报酬</w:t>
      </w:r>
      <w:r>
        <w:rPr>
          <w:rFonts w:ascii="宋体" w:hAnsi="宋体" w:cs="宋体" w:eastAsia="宋体" w:hint="default"/>
        </w:rPr>
        <w:t>26</w:t>
      </w:r>
      <w:r>
        <w:rPr/>
        <w:t>万元（不含</w:t>
      </w:r>
      <w:r>
        <w:rPr>
          <w:rFonts w:ascii="宋体" w:hAnsi="宋体" w:cs="宋体" w:eastAsia="宋体" w:hint="default"/>
        </w:rPr>
        <w:t>IPO</w:t>
      </w:r>
      <w:r>
        <w:rPr/>
        <w:t>审计费）。</w:t>
      </w:r>
    </w:p>
    <w:p>
      <w:pPr>
        <w:spacing w:after="0" w:line="357" w:lineRule="auto"/>
        <w:jc w:val="both"/>
        <w:sectPr>
          <w:pgSz w:w="11910" w:h="16840"/>
          <w:pgMar w:header="867" w:footer="1186" w:top="1060" w:bottom="1380" w:left="580" w:right="0"/>
        </w:sectPr>
      </w:pPr>
    </w:p>
    <w:p>
      <w:pPr>
        <w:pStyle w:val="Heading5"/>
        <w:spacing w:line="412" w:lineRule="auto" w:before="13"/>
        <w:ind w:right="719"/>
        <w:jc w:val="both"/>
        <w:rPr>
          <w:b w:val="0"/>
          <w:bCs w:val="0"/>
        </w:rPr>
      </w:pPr>
      <w:r>
        <w:rPr/>
        <w:pict>
          <v:group style="position:absolute;margin-left:34.560001pt;margin-top:2.185630pt;width:526.3pt;height:.1pt;mso-position-horizontal-relative:page;mso-position-vertical-relative:paragraph;z-index:-1440496" coordorigin="691,44" coordsize="10526,2">
            <v:shape style="position:absolute;left:691;top:44;width:10526;height:2" coordorigin="691,44" coordsize="10526,0" path="m691,44l11217,44e" filled="false" stroked="true" strokeweight=".72pt" strokecolor="#000000">
              <v:path arrowok="t"/>
            </v:shape>
            <w10:wrap type="none"/>
          </v:group>
        </w:pict>
      </w:r>
      <w:r>
        <w:rPr>
          <w:spacing w:val="2"/>
        </w:rPr>
        <w:t>十二、报告期内，公司及董事、监事、高级管理人员、公司控股股东、实际控制人不存在受有权机</w:t>
      </w:r>
      <w:r>
        <w:rPr>
          <w:w w:val="99"/>
        </w:rPr>
        <w:t> </w:t>
      </w:r>
      <w:r>
        <w:rPr>
          <w:spacing w:val="2"/>
        </w:rPr>
        <w:t>关调查、司法纪检部门采取强制措施、被移送司法机关或追究刑事责任、中国证监会稽查、中国证</w:t>
      </w:r>
      <w:r>
        <w:rPr>
          <w:w w:val="99"/>
        </w:rPr>
        <w:t> </w:t>
      </w:r>
      <w:r>
        <w:rPr>
          <w:spacing w:val="3"/>
          <w:w w:val="95"/>
        </w:rPr>
        <w:t>监会行政处罚、证券市场禁入、认定为不适当人选被其他行政管理部门处罚及证券交易所公开谴责</w:t>
      </w:r>
      <w:r>
        <w:rPr>
          <w:spacing w:val="10"/>
          <w:w w:val="95"/>
        </w:rPr>
        <w:t> </w:t>
      </w:r>
      <w:r>
        <w:rPr>
          <w:spacing w:val="10"/>
          <w:w w:val="95"/>
        </w:rPr>
      </w:r>
      <w:r>
        <w:rPr/>
        <w:t>的情形。</w:t>
      </w:r>
      <w:r>
        <w:rPr>
          <w:b w:val="0"/>
          <w:bCs w:val="0"/>
        </w:rPr>
      </w:r>
    </w:p>
    <w:p>
      <w:pPr>
        <w:spacing w:line="240" w:lineRule="auto" w:before="11"/>
        <w:rPr>
          <w:rFonts w:ascii="宋体" w:hAnsi="宋体" w:cs="宋体" w:eastAsia="宋体" w:hint="default"/>
          <w:b/>
          <w:bCs/>
          <w:sz w:val="23"/>
          <w:szCs w:val="23"/>
        </w:rPr>
      </w:pPr>
    </w:p>
    <w:p>
      <w:pPr>
        <w:pStyle w:val="Heading5"/>
        <w:spacing w:line="240" w:lineRule="auto"/>
        <w:ind w:right="0"/>
        <w:jc w:val="both"/>
        <w:rPr>
          <w:b w:val="0"/>
          <w:bCs w:val="0"/>
        </w:rPr>
      </w:pPr>
      <w:r>
        <w:rPr/>
        <w:t>十三、报告期内，中国证监会及其派出机构没有对公司提出整改意见。</w:t>
      </w:r>
      <w:r>
        <w:rPr>
          <w:b w:val="0"/>
          <w:bCs w:val="0"/>
        </w:rPr>
      </w:r>
    </w:p>
    <w:p>
      <w:pPr>
        <w:spacing w:line="240" w:lineRule="auto" w:before="0"/>
        <w:rPr>
          <w:rFonts w:ascii="宋体" w:hAnsi="宋体" w:cs="宋体" w:eastAsia="宋体" w:hint="default"/>
          <w:b/>
          <w:bCs/>
          <w:sz w:val="24"/>
          <w:szCs w:val="24"/>
        </w:rPr>
      </w:pPr>
    </w:p>
    <w:p>
      <w:pPr>
        <w:pStyle w:val="Heading5"/>
        <w:spacing w:line="412" w:lineRule="auto" w:before="168"/>
        <w:ind w:right="715"/>
        <w:jc w:val="both"/>
        <w:rPr>
          <w:b w:val="0"/>
          <w:bCs w:val="0"/>
        </w:rPr>
      </w:pPr>
      <w:r>
        <w:rPr/>
        <w:t>十四、</w:t>
      </w:r>
      <w:r>
        <w:rPr>
          <w:rFonts w:ascii="宋体" w:hAnsi="宋体" w:cs="宋体" w:eastAsia="宋体" w:hint="default"/>
        </w:rPr>
        <w:t>2010</w:t>
      </w:r>
      <w:r>
        <w:rPr>
          <w:rFonts w:ascii="宋体" w:hAnsi="宋体" w:cs="宋体" w:eastAsia="宋体" w:hint="default"/>
          <w:spacing w:val="-3"/>
        </w:rPr>
        <w:t> </w:t>
      </w:r>
      <w:r>
        <w:rPr/>
        <w:t>年</w:t>
      </w:r>
      <w:r>
        <w:rPr>
          <w:spacing w:val="-36"/>
        </w:rPr>
        <w:t> </w:t>
      </w:r>
      <w:r>
        <w:rPr>
          <w:rFonts w:ascii="宋体" w:hAnsi="宋体" w:cs="宋体" w:eastAsia="宋体" w:hint="default"/>
        </w:rPr>
        <w:t>8</w:t>
      </w:r>
      <w:r>
        <w:rPr>
          <w:rFonts w:ascii="宋体" w:hAnsi="宋体" w:cs="宋体" w:eastAsia="宋体" w:hint="default"/>
          <w:spacing w:val="-1"/>
        </w:rPr>
        <w:t> </w:t>
      </w:r>
      <w:r>
        <w:rPr/>
        <w:t>月</w:t>
      </w:r>
      <w:r>
        <w:rPr>
          <w:spacing w:val="-36"/>
        </w:rPr>
        <w:t> </w:t>
      </w:r>
      <w:r>
        <w:rPr>
          <w:rFonts w:ascii="宋体" w:hAnsi="宋体" w:cs="宋体" w:eastAsia="宋体" w:hint="default"/>
        </w:rPr>
        <w:t>27</w:t>
      </w:r>
      <w:r>
        <w:rPr>
          <w:rFonts w:ascii="宋体" w:hAnsi="宋体" w:cs="宋体" w:eastAsia="宋体" w:hint="default"/>
          <w:spacing w:val="-36"/>
        </w:rPr>
        <w:t> </w:t>
      </w:r>
      <w:r>
        <w:rPr/>
        <w:t>日，根据公司</w:t>
      </w:r>
      <w:r>
        <w:rPr>
          <w:spacing w:val="-35"/>
        </w:rPr>
        <w:t> </w:t>
      </w:r>
      <w:r>
        <w:rPr>
          <w:rFonts w:ascii="宋体" w:hAnsi="宋体" w:cs="宋体" w:eastAsia="宋体" w:hint="default"/>
        </w:rPr>
        <w:t>2010</w:t>
      </w:r>
      <w:r>
        <w:rPr>
          <w:rFonts w:ascii="宋体" w:hAnsi="宋体" w:cs="宋体" w:eastAsia="宋体" w:hint="default"/>
          <w:spacing w:val="-3"/>
        </w:rPr>
        <w:t> </w:t>
      </w:r>
      <w:r>
        <w:rPr/>
        <w:t>年第一次临时股东大会决议，审议通过了《关于公司董</w:t>
      </w:r>
      <w:r>
        <w:rPr>
          <w:w w:val="99"/>
        </w:rPr>
        <w:t> </w:t>
      </w:r>
      <w:r>
        <w:rPr>
          <w:spacing w:val="2"/>
        </w:rPr>
        <w:t>事会换届选举的议案》，选举了公司第二届董监事会成员。除此之外，报告期内公司和子公司没有</w:t>
      </w:r>
      <w:r>
        <w:rPr>
          <w:w w:val="99"/>
        </w:rPr>
        <w:t> </w:t>
      </w:r>
      <w:r>
        <w:rPr>
          <w:spacing w:val="2"/>
        </w:rPr>
        <w:t>发生其他《证券法》第六十七条、《上市公司信息披露管理办法》第三十条所列的重大事件，以及</w:t>
      </w:r>
      <w:r>
        <w:rPr>
          <w:w w:val="99"/>
        </w:rPr>
        <w:t> </w:t>
      </w:r>
      <w:r>
        <w:rPr/>
        <w:t>公司董事会判断为重大事件的事项。</w:t>
      </w:r>
      <w:r>
        <w:rPr>
          <w:b w:val="0"/>
          <w:bCs w:val="0"/>
        </w:rPr>
      </w:r>
    </w:p>
    <w:p>
      <w:pPr>
        <w:spacing w:line="240" w:lineRule="auto" w:before="1"/>
        <w:rPr>
          <w:rFonts w:ascii="宋体" w:hAnsi="宋体" w:cs="宋体" w:eastAsia="宋体" w:hint="default"/>
          <w:b/>
          <w:bCs/>
          <w:sz w:val="24"/>
          <w:szCs w:val="24"/>
        </w:rPr>
      </w:pPr>
    </w:p>
    <w:p>
      <w:pPr>
        <w:pStyle w:val="Heading5"/>
        <w:spacing w:line="240" w:lineRule="auto"/>
        <w:ind w:right="0"/>
        <w:jc w:val="both"/>
        <w:rPr>
          <w:b w:val="0"/>
          <w:bCs w:val="0"/>
        </w:rPr>
      </w:pPr>
      <w:r>
        <w:rPr/>
        <w:t>十五、公司内部审计机构的设置、人员安排和内部审计制度的执行情况</w:t>
      </w:r>
      <w:r>
        <w:rPr>
          <w:b w:val="0"/>
          <w:bCs w:val="0"/>
        </w:rPr>
      </w:r>
    </w:p>
    <w:p>
      <w:pPr>
        <w:spacing w:line="240" w:lineRule="auto" w:before="0"/>
        <w:rPr>
          <w:rFonts w:ascii="宋体" w:hAnsi="宋体" w:cs="宋体" w:eastAsia="宋体" w:hint="default"/>
          <w:b/>
          <w:bCs/>
          <w:sz w:val="24"/>
          <w:szCs w:val="24"/>
        </w:rPr>
      </w:pPr>
    </w:p>
    <w:p>
      <w:pPr>
        <w:pStyle w:val="Heading6"/>
        <w:spacing w:line="355" w:lineRule="auto" w:before="168"/>
        <w:ind w:right="720"/>
        <w:jc w:val="both"/>
      </w:pPr>
      <w:r>
        <w:rPr>
          <w:spacing w:val="-3"/>
        </w:rPr>
        <w:t>公司根据制定的《内部审计制度》设立独立的内部审计部门，配备了专职的内部审计人员，严格按制</w:t>
      </w:r>
      <w:r>
        <w:rPr>
          <w:spacing w:val="-83"/>
        </w:rPr>
        <w:t> </w:t>
      </w:r>
      <w:r>
        <w:rPr>
          <w:spacing w:val="-83"/>
        </w:rPr>
      </w:r>
      <w:r>
        <w:rPr/>
        <w:t>度执行，定期进行了内部审计工作。</w:t>
      </w:r>
    </w:p>
    <w:p>
      <w:pPr>
        <w:spacing w:after="0" w:line="355" w:lineRule="auto"/>
        <w:jc w:val="both"/>
        <w:sectPr>
          <w:pgSz w:w="11910" w:h="16840"/>
          <w:pgMar w:header="867" w:footer="1186" w:top="1060" w:bottom="1380" w:left="580" w:right="0"/>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7"/>
          <w:szCs w:val="17"/>
        </w:rPr>
      </w:pPr>
    </w:p>
    <w:p>
      <w:pPr>
        <w:pStyle w:val="Heading1"/>
        <w:spacing w:line="240" w:lineRule="auto"/>
        <w:ind w:left="3981" w:right="0"/>
        <w:jc w:val="left"/>
        <w:rPr>
          <w:b w:val="0"/>
          <w:bCs w:val="0"/>
        </w:rPr>
      </w:pPr>
      <w:bookmarkStart w:name="_TOC_250003" w:id="8"/>
      <w:r>
        <w:rPr/>
        <w:t>第六节</w:t>
      </w:r>
      <w:r>
        <w:rPr>
          <w:spacing w:val="-6"/>
        </w:rPr>
        <w:t> </w:t>
      </w:r>
      <w:r>
        <w:rPr/>
        <w:t>股本变动及股东情况</w:t>
      </w:r>
      <w:bookmarkEnd w:id="8"/>
      <w:r>
        <w:rPr>
          <w:b w:val="0"/>
          <w:bCs w:val="0"/>
        </w:rPr>
      </w:r>
    </w:p>
    <w:p>
      <w:pPr>
        <w:spacing w:line="240" w:lineRule="auto" w:before="0"/>
        <w:rPr>
          <w:rFonts w:ascii="黑体" w:hAnsi="黑体" w:cs="黑体" w:eastAsia="黑体" w:hint="default"/>
          <w:b/>
          <w:bCs/>
          <w:sz w:val="32"/>
          <w:szCs w:val="32"/>
        </w:rPr>
      </w:pPr>
    </w:p>
    <w:p>
      <w:pPr>
        <w:spacing w:line="240" w:lineRule="auto" w:before="1"/>
        <w:rPr>
          <w:rFonts w:ascii="黑体" w:hAnsi="黑体" w:cs="黑体" w:eastAsia="黑体" w:hint="default"/>
          <w:b/>
          <w:bCs/>
          <w:sz w:val="39"/>
          <w:szCs w:val="39"/>
        </w:rPr>
      </w:pPr>
    </w:p>
    <w:p>
      <w:pPr>
        <w:pStyle w:val="Heading5"/>
        <w:spacing w:line="240" w:lineRule="auto"/>
        <w:ind w:right="0"/>
        <w:jc w:val="left"/>
        <w:rPr>
          <w:b w:val="0"/>
          <w:bCs w:val="0"/>
        </w:rPr>
      </w:pPr>
      <w:r>
        <w:rPr/>
        <w:t>一、</w:t>
      </w:r>
      <w:r>
        <w:rPr>
          <w:spacing w:val="-94"/>
        </w:rPr>
        <w:t> </w:t>
      </w:r>
      <w:r>
        <w:rPr/>
        <w:t>股本变动及股东情况（截止</w:t>
      </w:r>
      <w:r>
        <w:rPr>
          <w:spacing w:val="-60"/>
        </w:rPr>
        <w:t> </w:t>
      </w:r>
      <w:r>
        <w:rPr>
          <w:rFonts w:ascii="宋体" w:hAnsi="宋体" w:cs="宋体" w:eastAsia="宋体" w:hint="default"/>
        </w:rPr>
        <w:t>2010</w:t>
      </w:r>
      <w:r>
        <w:rPr>
          <w:rFonts w:ascii="宋体" w:hAnsi="宋体" w:cs="宋体" w:eastAsia="宋体" w:hint="default"/>
          <w:spacing w:val="-62"/>
        </w:rPr>
        <w:t> </w:t>
      </w:r>
      <w:r>
        <w:rPr/>
        <w:t>年</w:t>
      </w:r>
      <w:r>
        <w:rPr>
          <w:spacing w:val="-62"/>
        </w:rPr>
        <w:t> </w:t>
      </w:r>
      <w:r>
        <w:rPr>
          <w:rFonts w:ascii="宋体" w:hAnsi="宋体" w:cs="宋体" w:eastAsia="宋体" w:hint="default"/>
        </w:rPr>
        <w:t>12</w:t>
      </w:r>
      <w:r>
        <w:rPr>
          <w:rFonts w:ascii="宋体" w:hAnsi="宋体" w:cs="宋体" w:eastAsia="宋体" w:hint="default"/>
          <w:spacing w:val="-62"/>
        </w:rPr>
        <w:t> </w:t>
      </w:r>
      <w:r>
        <w:rPr/>
        <w:t>月</w:t>
      </w:r>
      <w:r>
        <w:rPr>
          <w:spacing w:val="-60"/>
        </w:rPr>
        <w:t> </w:t>
      </w:r>
      <w:r>
        <w:rPr>
          <w:rFonts w:ascii="宋体" w:hAnsi="宋体" w:cs="宋体" w:eastAsia="宋体" w:hint="default"/>
        </w:rPr>
        <w:t>31</w:t>
      </w:r>
      <w:r>
        <w:rPr>
          <w:rFonts w:ascii="宋体" w:hAnsi="宋体" w:cs="宋体" w:eastAsia="宋体" w:hint="default"/>
          <w:spacing w:val="-62"/>
        </w:rPr>
        <w:t> </w:t>
      </w:r>
      <w:r>
        <w:rPr/>
        <w:t>日）</w:t>
      </w:r>
      <w:r>
        <w:rPr>
          <w:b w:val="0"/>
          <w:bCs w:val="0"/>
        </w:rPr>
      </w:r>
    </w:p>
    <w:p>
      <w:pPr>
        <w:spacing w:line="240" w:lineRule="auto" w:before="0"/>
        <w:rPr>
          <w:rFonts w:ascii="宋体" w:hAnsi="宋体" w:cs="宋体" w:eastAsia="宋体" w:hint="default"/>
          <w:b/>
          <w:bCs/>
          <w:sz w:val="24"/>
          <w:szCs w:val="24"/>
        </w:rPr>
      </w:pPr>
    </w:p>
    <w:p>
      <w:pPr>
        <w:pStyle w:val="Heading5"/>
        <w:spacing w:line="240" w:lineRule="auto" w:before="171"/>
        <w:ind w:right="0"/>
        <w:jc w:val="left"/>
        <w:rPr>
          <w:b w:val="0"/>
          <w:bCs w:val="0"/>
        </w:rPr>
      </w:pPr>
      <w:r>
        <w:rPr/>
        <w:t>（一）</w:t>
      </w:r>
      <w:r>
        <w:rPr>
          <w:spacing w:val="-80"/>
        </w:rPr>
        <w:t> </w:t>
      </w:r>
      <w:r>
        <w:rPr/>
        <w:t>报告期内股份变动情况表（单位：股）</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8"/>
          <w:szCs w:val="18"/>
        </w:rPr>
      </w:pPr>
    </w:p>
    <w:tbl>
      <w:tblPr>
        <w:tblW w:w="0" w:type="auto"/>
        <w:jc w:val="left"/>
        <w:tblInd w:w="118" w:type="dxa"/>
        <w:tblLayout w:type="fixed"/>
        <w:tblCellMar>
          <w:top w:w="0" w:type="dxa"/>
          <w:left w:w="0" w:type="dxa"/>
          <w:bottom w:w="0" w:type="dxa"/>
          <w:right w:w="0" w:type="dxa"/>
        </w:tblCellMar>
        <w:tblLook w:val="01E0"/>
      </w:tblPr>
      <w:tblGrid>
        <w:gridCol w:w="2284"/>
        <w:gridCol w:w="969"/>
        <w:gridCol w:w="684"/>
        <w:gridCol w:w="958"/>
        <w:gridCol w:w="415"/>
        <w:gridCol w:w="956"/>
        <w:gridCol w:w="418"/>
        <w:gridCol w:w="955"/>
        <w:gridCol w:w="1047"/>
        <w:gridCol w:w="1541"/>
      </w:tblGrid>
      <w:tr>
        <w:trPr>
          <w:trHeight w:val="127" w:hRule="exact"/>
        </w:trPr>
        <w:tc>
          <w:tcPr>
            <w:tcW w:w="2284" w:type="dxa"/>
            <w:tcBorders>
              <w:top w:val="single" w:sz="4" w:space="0" w:color="000000"/>
              <w:left w:val="single" w:sz="4" w:space="0" w:color="000000"/>
              <w:bottom w:val="nil" w:sz="6" w:space="0" w:color="auto"/>
              <w:right w:val="single" w:sz="4" w:space="0" w:color="000000"/>
            </w:tcBorders>
            <w:shd w:val="clear" w:color="auto" w:fill="DCDCDC"/>
          </w:tcPr>
          <w:p>
            <w:pPr/>
          </w:p>
        </w:tc>
        <w:tc>
          <w:tcPr>
            <w:tcW w:w="1653"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08" w:lineRule="exact"/>
              <w:ind w:left="378"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3701" w:type="dxa"/>
            <w:gridSpan w:val="5"/>
            <w:vMerge w:val="restart"/>
            <w:tcBorders>
              <w:top w:val="single" w:sz="4" w:space="0" w:color="000000"/>
              <w:left w:val="single" w:sz="4" w:space="0" w:color="000000"/>
              <w:right w:val="single" w:sz="4" w:space="0" w:color="000000"/>
            </w:tcBorders>
            <w:shd w:val="clear" w:color="auto" w:fill="DCDCDC"/>
          </w:tcPr>
          <w:p>
            <w:pPr>
              <w:pStyle w:val="TableParagraph"/>
              <w:spacing w:line="208" w:lineRule="exact"/>
              <w:ind w:left="945"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p>
        </w:tc>
        <w:tc>
          <w:tcPr>
            <w:tcW w:w="2588"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08" w:lineRule="exact"/>
              <w:ind w:left="838"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18" w:hRule="exact"/>
        </w:trPr>
        <w:tc>
          <w:tcPr>
            <w:tcW w:w="2284" w:type="dxa"/>
            <w:vMerge w:val="restart"/>
            <w:tcBorders>
              <w:top w:val="nil" w:sz="6" w:space="0" w:color="auto"/>
              <w:left w:val="single" w:sz="4" w:space="0" w:color="000000"/>
              <w:right w:val="single" w:sz="4" w:space="0" w:color="000000"/>
            </w:tcBorders>
            <w:shd w:val="clear" w:color="auto" w:fill="DCDCDC"/>
          </w:tcPr>
          <w:p>
            <w:pPr/>
          </w:p>
        </w:tc>
        <w:tc>
          <w:tcPr>
            <w:tcW w:w="1653" w:type="dxa"/>
            <w:gridSpan w:val="2"/>
            <w:vMerge/>
            <w:tcBorders>
              <w:left w:val="single" w:sz="4" w:space="0" w:color="000000"/>
              <w:bottom w:val="single" w:sz="4" w:space="0" w:color="000000"/>
              <w:right w:val="single" w:sz="4" w:space="0" w:color="000000"/>
            </w:tcBorders>
            <w:shd w:val="clear" w:color="auto" w:fill="DCDCDC"/>
          </w:tcPr>
          <w:p>
            <w:pPr/>
          </w:p>
        </w:tc>
        <w:tc>
          <w:tcPr>
            <w:tcW w:w="3701" w:type="dxa"/>
            <w:gridSpan w:val="5"/>
            <w:vMerge/>
            <w:tcBorders>
              <w:left w:val="single" w:sz="4" w:space="0" w:color="000000"/>
              <w:bottom w:val="single" w:sz="4" w:space="0" w:color="000000"/>
              <w:right w:val="single" w:sz="4" w:space="0" w:color="000000"/>
            </w:tcBorders>
            <w:shd w:val="clear" w:color="auto" w:fill="DCDCDC"/>
          </w:tcPr>
          <w:p>
            <w:pPr/>
          </w:p>
        </w:tc>
        <w:tc>
          <w:tcPr>
            <w:tcW w:w="2588" w:type="dxa"/>
            <w:gridSpan w:val="2"/>
            <w:vMerge/>
            <w:tcBorders>
              <w:left w:val="single" w:sz="4" w:space="0" w:color="000000"/>
              <w:bottom w:val="single" w:sz="4" w:space="0" w:color="000000"/>
              <w:right w:val="single" w:sz="4" w:space="0" w:color="000000"/>
            </w:tcBorders>
            <w:shd w:val="clear" w:color="auto" w:fill="DCDCDC"/>
          </w:tcPr>
          <w:p>
            <w:pPr/>
          </w:p>
        </w:tc>
      </w:tr>
      <w:tr>
        <w:trPr>
          <w:trHeight w:val="243" w:hRule="exact"/>
        </w:trPr>
        <w:tc>
          <w:tcPr>
            <w:tcW w:w="2284" w:type="dxa"/>
            <w:vMerge/>
            <w:tcBorders>
              <w:left w:val="single" w:sz="4" w:space="0" w:color="000000"/>
              <w:bottom w:val="single" w:sz="4" w:space="0" w:color="000000"/>
              <w:right w:val="single" w:sz="4" w:space="0" w:color="000000"/>
            </w:tcBorders>
            <w:shd w:val="clear" w:color="auto" w:fill="DCDCDC"/>
          </w:tcPr>
          <w:p>
            <w:pPr/>
          </w:p>
        </w:tc>
        <w:tc>
          <w:tcPr>
            <w:tcW w:w="9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03"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6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5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9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发行新股</w:t>
            </w:r>
          </w:p>
        </w:tc>
        <w:tc>
          <w:tcPr>
            <w:tcW w:w="4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95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4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2"/>
              <w:jc w:val="center"/>
              <w:rPr>
                <w:rFonts w:ascii="宋体" w:hAnsi="宋体" w:cs="宋体" w:eastAsia="宋体" w:hint="default"/>
                <w:sz w:val="18"/>
                <w:szCs w:val="18"/>
              </w:rPr>
            </w:pPr>
            <w:r>
              <w:rPr>
                <w:rFonts w:ascii="宋体" w:hAnsi="宋体" w:cs="宋体" w:eastAsia="宋体" w:hint="default"/>
                <w:sz w:val="18"/>
                <w:szCs w:val="18"/>
              </w:rPr>
              <w:t>小计</w:t>
            </w:r>
          </w:p>
        </w:tc>
        <w:tc>
          <w:tcPr>
            <w:tcW w:w="104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38"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5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2"/>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45" w:hRule="exact"/>
        </w:trPr>
        <w:tc>
          <w:tcPr>
            <w:tcW w:w="2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969" w:type="dxa"/>
            <w:tcBorders>
              <w:top w:val="single" w:sz="4" w:space="0" w:color="000000"/>
              <w:left w:val="single" w:sz="9" w:space="0" w:color="DCDCDC"/>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pacing w:val="-1"/>
                <w:sz w:val="18"/>
              </w:rPr>
              <w:t>84,000,000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100.00%</w:t>
            </w:r>
          </w:p>
        </w:tc>
        <w:tc>
          <w:tcPr>
            <w:tcW w:w="958"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9"/>
              <w:jc w:val="right"/>
              <w:rPr>
                <w:rFonts w:ascii="宋体" w:hAnsi="宋体" w:cs="宋体" w:eastAsia="宋体" w:hint="default"/>
                <w:sz w:val="18"/>
                <w:szCs w:val="18"/>
              </w:rPr>
            </w:pPr>
            <w:r>
              <w:rPr>
                <w:rFonts w:ascii="宋体"/>
                <w:spacing w:val="-1"/>
                <w:sz w:val="18"/>
              </w:rPr>
              <w:t>84,000,000</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pacing w:val="-1"/>
                <w:sz w:val="18"/>
              </w:rPr>
              <w:t>75.00%</w:t>
            </w:r>
          </w:p>
        </w:tc>
      </w:tr>
      <w:tr>
        <w:trPr>
          <w:trHeight w:val="242" w:hRule="exact"/>
        </w:trPr>
        <w:tc>
          <w:tcPr>
            <w:tcW w:w="2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、国家持股</w:t>
            </w:r>
          </w:p>
        </w:tc>
        <w:tc>
          <w:tcPr>
            <w:tcW w:w="969" w:type="dxa"/>
            <w:tcBorders>
              <w:top w:val="single" w:sz="4" w:space="0" w:color="000000"/>
              <w:left w:val="single" w:sz="9" w:space="0" w:color="DCDCDC"/>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z w:val="18"/>
              </w:rPr>
              <w:t>0.00%</w:t>
            </w:r>
          </w:p>
        </w:tc>
        <w:tc>
          <w:tcPr>
            <w:tcW w:w="958"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、国有法人持股</w:t>
            </w:r>
          </w:p>
        </w:tc>
        <w:tc>
          <w:tcPr>
            <w:tcW w:w="969" w:type="dxa"/>
            <w:tcBorders>
              <w:top w:val="single" w:sz="4" w:space="0" w:color="000000"/>
              <w:left w:val="single" w:sz="9" w:space="0" w:color="DCDCDC"/>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z w:val="18"/>
              </w:rPr>
              <w:t>0.00%</w:t>
            </w:r>
          </w:p>
        </w:tc>
        <w:tc>
          <w:tcPr>
            <w:tcW w:w="958"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、其他内资持股</w:t>
            </w:r>
          </w:p>
        </w:tc>
        <w:tc>
          <w:tcPr>
            <w:tcW w:w="969" w:type="dxa"/>
            <w:tcBorders>
              <w:top w:val="single" w:sz="4" w:space="0" w:color="000000"/>
              <w:left w:val="single" w:sz="9" w:space="0" w:color="DCDCDC"/>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pacing w:val="-1"/>
                <w:sz w:val="18"/>
              </w:rPr>
              <w:t>84,000,000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100.00%</w:t>
            </w:r>
          </w:p>
        </w:tc>
        <w:tc>
          <w:tcPr>
            <w:tcW w:w="958"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9"/>
              <w:jc w:val="right"/>
              <w:rPr>
                <w:rFonts w:ascii="宋体" w:hAnsi="宋体" w:cs="宋体" w:eastAsia="宋体" w:hint="default"/>
                <w:sz w:val="18"/>
                <w:szCs w:val="18"/>
              </w:rPr>
            </w:pPr>
            <w:r>
              <w:rPr>
                <w:rFonts w:ascii="宋体"/>
                <w:spacing w:val="-1"/>
                <w:sz w:val="18"/>
              </w:rPr>
              <w:t>84,000,000</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pacing w:val="-1"/>
                <w:sz w:val="18"/>
              </w:rPr>
              <w:t>75.00%</w:t>
            </w:r>
          </w:p>
        </w:tc>
      </w:tr>
      <w:tr>
        <w:trPr>
          <w:trHeight w:val="242" w:hRule="exact"/>
        </w:trPr>
        <w:tc>
          <w:tcPr>
            <w:tcW w:w="2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其中：境内非国有法人持股</w:t>
            </w:r>
          </w:p>
        </w:tc>
        <w:tc>
          <w:tcPr>
            <w:tcW w:w="969" w:type="dxa"/>
            <w:tcBorders>
              <w:top w:val="single" w:sz="4" w:space="0" w:color="000000"/>
              <w:left w:val="single" w:sz="9" w:space="0" w:color="DCDCDC"/>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pacing w:val="-1"/>
                <w:sz w:val="18"/>
              </w:rPr>
              <w:t>27,242,955</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pacing w:val="-1"/>
                <w:sz w:val="18"/>
              </w:rPr>
              <w:t>32.43%</w:t>
            </w:r>
          </w:p>
        </w:tc>
        <w:tc>
          <w:tcPr>
            <w:tcW w:w="958"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9"/>
              <w:jc w:val="right"/>
              <w:rPr>
                <w:rFonts w:ascii="宋体" w:hAnsi="宋体" w:cs="宋体" w:eastAsia="宋体" w:hint="default"/>
                <w:sz w:val="18"/>
                <w:szCs w:val="18"/>
              </w:rPr>
            </w:pPr>
            <w:r>
              <w:rPr>
                <w:rFonts w:ascii="宋体"/>
                <w:spacing w:val="-1"/>
                <w:sz w:val="18"/>
              </w:rPr>
              <w:t>27,242,955</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pacing w:val="-1"/>
                <w:sz w:val="18"/>
              </w:rPr>
              <w:t>24.32%</w:t>
            </w:r>
          </w:p>
        </w:tc>
      </w:tr>
      <w:tr>
        <w:trPr>
          <w:trHeight w:val="245" w:hRule="exact"/>
        </w:trPr>
        <w:tc>
          <w:tcPr>
            <w:tcW w:w="2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465"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969" w:type="dxa"/>
            <w:tcBorders>
              <w:top w:val="single" w:sz="4" w:space="0" w:color="000000"/>
              <w:left w:val="single" w:sz="9" w:space="0" w:color="DCDCDC"/>
              <w:bottom w:val="single" w:sz="4" w:space="0" w:color="000000"/>
              <w:right w:val="single" w:sz="4" w:space="0" w:color="000000"/>
            </w:tcBorders>
          </w:tcPr>
          <w:p>
            <w:pPr>
              <w:pStyle w:val="TableParagraph"/>
              <w:spacing w:line="208" w:lineRule="exact"/>
              <w:ind w:right="22"/>
              <w:jc w:val="right"/>
              <w:rPr>
                <w:rFonts w:ascii="宋体" w:hAnsi="宋体" w:cs="宋体" w:eastAsia="宋体" w:hint="default"/>
                <w:sz w:val="18"/>
                <w:szCs w:val="18"/>
              </w:rPr>
            </w:pPr>
            <w:r>
              <w:rPr>
                <w:rFonts w:ascii="宋体"/>
                <w:spacing w:val="-1"/>
                <w:sz w:val="18"/>
              </w:rPr>
              <w:t>56,757,045</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8"/>
              <w:jc w:val="right"/>
              <w:rPr>
                <w:rFonts w:ascii="宋体" w:hAnsi="宋体" w:cs="宋体" w:eastAsia="宋体" w:hint="default"/>
                <w:sz w:val="18"/>
                <w:szCs w:val="18"/>
              </w:rPr>
            </w:pPr>
            <w:r>
              <w:rPr>
                <w:rFonts w:ascii="宋体"/>
                <w:spacing w:val="-1"/>
                <w:sz w:val="18"/>
              </w:rPr>
              <w:t>67.57%</w:t>
            </w:r>
          </w:p>
        </w:tc>
        <w:tc>
          <w:tcPr>
            <w:tcW w:w="958"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9"/>
              <w:jc w:val="right"/>
              <w:rPr>
                <w:rFonts w:ascii="宋体" w:hAnsi="宋体" w:cs="宋体" w:eastAsia="宋体" w:hint="default"/>
                <w:sz w:val="18"/>
                <w:szCs w:val="18"/>
              </w:rPr>
            </w:pPr>
            <w:r>
              <w:rPr>
                <w:rFonts w:ascii="宋体"/>
                <w:spacing w:val="-1"/>
                <w:sz w:val="18"/>
              </w:rPr>
              <w:t>56,757,045</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3"/>
              <w:jc w:val="right"/>
              <w:rPr>
                <w:rFonts w:ascii="宋体" w:hAnsi="宋体" w:cs="宋体" w:eastAsia="宋体" w:hint="default"/>
                <w:sz w:val="18"/>
                <w:szCs w:val="18"/>
              </w:rPr>
            </w:pPr>
            <w:r>
              <w:rPr>
                <w:rFonts w:ascii="宋体"/>
                <w:spacing w:val="-1"/>
                <w:sz w:val="18"/>
              </w:rPr>
              <w:t>50.68%</w:t>
            </w:r>
          </w:p>
        </w:tc>
      </w:tr>
      <w:tr>
        <w:trPr>
          <w:trHeight w:val="242" w:hRule="exact"/>
        </w:trPr>
        <w:tc>
          <w:tcPr>
            <w:tcW w:w="2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、外资持股</w:t>
            </w:r>
          </w:p>
        </w:tc>
        <w:tc>
          <w:tcPr>
            <w:tcW w:w="969" w:type="dxa"/>
            <w:tcBorders>
              <w:top w:val="single" w:sz="4" w:space="0" w:color="000000"/>
              <w:left w:val="single" w:sz="9" w:space="0" w:color="DCDCDC"/>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z w:val="18"/>
              </w:rPr>
              <w:t>0.00%</w:t>
            </w:r>
          </w:p>
        </w:tc>
        <w:tc>
          <w:tcPr>
            <w:tcW w:w="958"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969" w:type="dxa"/>
            <w:tcBorders>
              <w:top w:val="single" w:sz="4" w:space="0" w:color="000000"/>
              <w:left w:val="single" w:sz="9" w:space="0" w:color="DCDCDC"/>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z w:val="18"/>
              </w:rPr>
              <w:t>0.00%</w:t>
            </w:r>
          </w:p>
        </w:tc>
        <w:tc>
          <w:tcPr>
            <w:tcW w:w="958"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465"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969" w:type="dxa"/>
            <w:tcBorders>
              <w:top w:val="single" w:sz="4" w:space="0" w:color="000000"/>
              <w:left w:val="single" w:sz="9" w:space="0" w:color="DCDCDC"/>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z w:val="18"/>
              </w:rPr>
              <w:t>0.00%</w:t>
            </w:r>
          </w:p>
        </w:tc>
        <w:tc>
          <w:tcPr>
            <w:tcW w:w="958"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、高管股份</w:t>
            </w:r>
          </w:p>
        </w:tc>
        <w:tc>
          <w:tcPr>
            <w:tcW w:w="969" w:type="dxa"/>
            <w:tcBorders>
              <w:top w:val="single" w:sz="4" w:space="0" w:color="000000"/>
              <w:left w:val="single" w:sz="9" w:space="0" w:color="DCDCDC"/>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969" w:type="dxa"/>
            <w:tcBorders>
              <w:top w:val="single" w:sz="4" w:space="0" w:color="000000"/>
              <w:left w:val="single" w:sz="9" w:space="0" w:color="DCDCDC"/>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28,000,000</w:t>
            </w:r>
          </w:p>
        </w:tc>
        <w:tc>
          <w:tcPr>
            <w:tcW w:w="415"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28,000,000</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9"/>
              <w:jc w:val="right"/>
              <w:rPr>
                <w:rFonts w:ascii="宋体" w:hAnsi="宋体" w:cs="宋体" w:eastAsia="宋体" w:hint="default"/>
                <w:sz w:val="18"/>
                <w:szCs w:val="18"/>
              </w:rPr>
            </w:pPr>
            <w:r>
              <w:rPr>
                <w:rFonts w:ascii="宋体"/>
                <w:spacing w:val="-1"/>
                <w:sz w:val="18"/>
              </w:rPr>
              <w:t>28,000,000</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pacing w:val="-1"/>
                <w:sz w:val="18"/>
              </w:rPr>
              <w:t>25.00%</w:t>
            </w:r>
          </w:p>
        </w:tc>
      </w:tr>
      <w:tr>
        <w:trPr>
          <w:trHeight w:val="242" w:hRule="exact"/>
        </w:trPr>
        <w:tc>
          <w:tcPr>
            <w:tcW w:w="2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、人民币普通股</w:t>
            </w:r>
          </w:p>
        </w:tc>
        <w:tc>
          <w:tcPr>
            <w:tcW w:w="969" w:type="dxa"/>
            <w:tcBorders>
              <w:top w:val="single" w:sz="4" w:space="0" w:color="000000"/>
              <w:left w:val="single" w:sz="9" w:space="0" w:color="DCDCDC"/>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z w:val="18"/>
              </w:rPr>
              <w:t>0.00%</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28,000,000</w:t>
            </w:r>
          </w:p>
        </w:tc>
        <w:tc>
          <w:tcPr>
            <w:tcW w:w="415"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28,000,000</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9"/>
              <w:jc w:val="right"/>
              <w:rPr>
                <w:rFonts w:ascii="宋体" w:hAnsi="宋体" w:cs="宋体" w:eastAsia="宋体" w:hint="default"/>
                <w:sz w:val="18"/>
                <w:szCs w:val="18"/>
              </w:rPr>
            </w:pPr>
            <w:r>
              <w:rPr>
                <w:rFonts w:ascii="宋体"/>
                <w:spacing w:val="-1"/>
                <w:sz w:val="18"/>
              </w:rPr>
              <w:t>28,000,000</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pacing w:val="-1"/>
                <w:sz w:val="18"/>
              </w:rPr>
              <w:t>25.00%</w:t>
            </w:r>
          </w:p>
        </w:tc>
      </w:tr>
      <w:tr>
        <w:trPr>
          <w:trHeight w:val="245" w:hRule="exact"/>
        </w:trPr>
        <w:tc>
          <w:tcPr>
            <w:tcW w:w="2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1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、境内上市的外资股</w:t>
            </w:r>
          </w:p>
        </w:tc>
        <w:tc>
          <w:tcPr>
            <w:tcW w:w="969" w:type="dxa"/>
            <w:tcBorders>
              <w:top w:val="single" w:sz="4" w:space="0" w:color="000000"/>
              <w:left w:val="single" w:sz="9" w:space="0" w:color="DCDCDC"/>
              <w:bottom w:val="single" w:sz="4" w:space="0" w:color="000000"/>
              <w:right w:val="single" w:sz="4" w:space="0" w:color="000000"/>
            </w:tcBorders>
          </w:tcPr>
          <w:p>
            <w:pPr>
              <w:pStyle w:val="TableParagraph"/>
              <w:spacing w:line="208" w:lineRule="exact"/>
              <w:ind w:right="23"/>
              <w:jc w:val="right"/>
              <w:rPr>
                <w:rFonts w:ascii="宋体" w:hAnsi="宋体" w:cs="宋体" w:eastAsia="宋体" w:hint="default"/>
                <w:sz w:val="18"/>
                <w:szCs w:val="18"/>
              </w:rPr>
            </w:pPr>
            <w:r>
              <w:rPr>
                <w:rFonts w:ascii="宋体"/>
                <w:sz w:val="18"/>
              </w:rPr>
              <w:t>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8"/>
              <w:jc w:val="right"/>
              <w:rPr>
                <w:rFonts w:ascii="宋体" w:hAnsi="宋体" w:cs="宋体" w:eastAsia="宋体" w:hint="default"/>
                <w:sz w:val="18"/>
                <w:szCs w:val="18"/>
              </w:rPr>
            </w:pPr>
            <w:r>
              <w:rPr>
                <w:rFonts w:ascii="宋体"/>
                <w:sz w:val="18"/>
              </w:rPr>
              <w:t>0.00%</w:t>
            </w:r>
          </w:p>
        </w:tc>
        <w:tc>
          <w:tcPr>
            <w:tcW w:w="958"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2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6" w:lineRule="exact"/>
              <w:ind w:left="1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、境外上市的外资股</w:t>
            </w:r>
          </w:p>
        </w:tc>
        <w:tc>
          <w:tcPr>
            <w:tcW w:w="969" w:type="dxa"/>
            <w:tcBorders>
              <w:top w:val="single" w:sz="4" w:space="0" w:color="000000"/>
              <w:left w:val="single" w:sz="9" w:space="0" w:color="DCDCDC"/>
              <w:bottom w:val="single" w:sz="4" w:space="0" w:color="000000"/>
              <w:right w:val="single" w:sz="4" w:space="0" w:color="000000"/>
            </w:tcBorders>
          </w:tcPr>
          <w:p>
            <w:pPr>
              <w:pStyle w:val="TableParagraph"/>
              <w:spacing w:line="206" w:lineRule="exact"/>
              <w:ind w:right="23"/>
              <w:jc w:val="right"/>
              <w:rPr>
                <w:rFonts w:ascii="宋体" w:hAnsi="宋体" w:cs="宋体" w:eastAsia="宋体" w:hint="default"/>
                <w:sz w:val="18"/>
                <w:szCs w:val="18"/>
              </w:rPr>
            </w:pPr>
            <w:r>
              <w:rPr>
                <w:rFonts w:ascii="宋体"/>
                <w:sz w:val="18"/>
              </w:rPr>
              <w:t>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8"/>
              <w:jc w:val="right"/>
              <w:rPr>
                <w:rFonts w:ascii="宋体" w:hAnsi="宋体" w:cs="宋体" w:eastAsia="宋体" w:hint="default"/>
                <w:sz w:val="18"/>
                <w:szCs w:val="18"/>
              </w:rPr>
            </w:pPr>
            <w:r>
              <w:rPr>
                <w:rFonts w:ascii="宋体"/>
                <w:sz w:val="18"/>
              </w:rPr>
              <w:t>0.00%</w:t>
            </w:r>
          </w:p>
        </w:tc>
        <w:tc>
          <w:tcPr>
            <w:tcW w:w="958"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2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8" w:lineRule="exact"/>
              <w:ind w:left="1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969" w:type="dxa"/>
            <w:tcBorders>
              <w:top w:val="single" w:sz="4" w:space="0" w:color="000000"/>
              <w:left w:val="single" w:sz="9" w:space="0" w:color="DCDCDC"/>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2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969" w:type="dxa"/>
            <w:tcBorders>
              <w:top w:val="single" w:sz="4" w:space="0" w:color="000000"/>
              <w:left w:val="single" w:sz="9" w:space="0" w:color="DCDCDC"/>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pacing w:val="-1"/>
                <w:sz w:val="18"/>
              </w:rPr>
              <w:t>84,000,000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100.00%</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28,000,000</w:t>
            </w:r>
          </w:p>
        </w:tc>
        <w:tc>
          <w:tcPr>
            <w:tcW w:w="415"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28,000,000</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9"/>
              <w:jc w:val="right"/>
              <w:rPr>
                <w:rFonts w:ascii="宋体" w:hAnsi="宋体" w:cs="宋体" w:eastAsia="宋体" w:hint="default"/>
                <w:sz w:val="18"/>
                <w:szCs w:val="18"/>
              </w:rPr>
            </w:pPr>
            <w:r>
              <w:rPr>
                <w:rFonts w:ascii="宋体"/>
                <w:spacing w:val="-1"/>
                <w:sz w:val="18"/>
              </w:rPr>
              <w:t>112,000,000</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100.00%</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8"/>
          <w:szCs w:val="18"/>
        </w:rPr>
      </w:pPr>
    </w:p>
    <w:p>
      <w:pPr>
        <w:pStyle w:val="Heading5"/>
        <w:spacing w:line="240" w:lineRule="auto" w:before="26"/>
        <w:ind w:right="0"/>
        <w:jc w:val="left"/>
        <w:rPr>
          <w:b w:val="0"/>
          <w:bCs w:val="0"/>
        </w:rPr>
      </w:pPr>
      <w:r>
        <w:rPr/>
        <w:t>（二）</w:t>
      </w:r>
      <w:r>
        <w:rPr>
          <w:spacing w:val="-80"/>
        </w:rPr>
        <w:t> </w:t>
      </w:r>
      <w:r>
        <w:rPr/>
        <w:t>报告期内限售股份变动情况表（单位：股）</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tbl>
      <w:tblPr>
        <w:tblW w:w="0" w:type="auto"/>
        <w:jc w:val="left"/>
        <w:tblInd w:w="106" w:type="dxa"/>
        <w:tblLayout w:type="fixed"/>
        <w:tblCellMar>
          <w:top w:w="0" w:type="dxa"/>
          <w:left w:w="0" w:type="dxa"/>
          <w:bottom w:w="0" w:type="dxa"/>
          <w:right w:w="0" w:type="dxa"/>
        </w:tblCellMar>
        <w:tblLook w:val="01E0"/>
      </w:tblPr>
      <w:tblGrid>
        <w:gridCol w:w="2813"/>
        <w:gridCol w:w="733"/>
        <w:gridCol w:w="866"/>
        <w:gridCol w:w="1589"/>
        <w:gridCol w:w="1344"/>
        <w:gridCol w:w="1333"/>
        <w:gridCol w:w="1560"/>
      </w:tblGrid>
      <w:tr>
        <w:trPr>
          <w:trHeight w:val="475" w:hRule="exact"/>
        </w:trPr>
        <w:tc>
          <w:tcPr>
            <w:tcW w:w="28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7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91" w:right="0"/>
              <w:jc w:val="left"/>
              <w:rPr>
                <w:rFonts w:ascii="宋体" w:hAnsi="宋体" w:cs="宋体" w:eastAsia="宋体" w:hint="default"/>
                <w:sz w:val="18"/>
                <w:szCs w:val="18"/>
              </w:rPr>
            </w:pPr>
            <w:r>
              <w:rPr>
                <w:rFonts w:ascii="宋体" w:hAnsi="宋体" w:cs="宋体" w:eastAsia="宋体" w:hint="default"/>
                <w:sz w:val="18"/>
                <w:szCs w:val="18"/>
              </w:rPr>
              <w:t>年初限</w:t>
            </w:r>
          </w:p>
          <w:p>
            <w:pPr>
              <w:pStyle w:val="TableParagraph"/>
              <w:spacing w:line="234" w:lineRule="exact"/>
              <w:ind w:left="91" w:right="0"/>
              <w:jc w:val="left"/>
              <w:rPr>
                <w:rFonts w:ascii="宋体" w:hAnsi="宋体" w:cs="宋体" w:eastAsia="宋体" w:hint="default"/>
                <w:sz w:val="18"/>
                <w:szCs w:val="18"/>
              </w:rPr>
            </w:pPr>
            <w:r>
              <w:rPr>
                <w:rFonts w:ascii="宋体" w:hAnsi="宋体" w:cs="宋体" w:eastAsia="宋体" w:hint="default"/>
                <w:sz w:val="18"/>
                <w:szCs w:val="18"/>
              </w:rPr>
              <w:t>售股数</w:t>
            </w:r>
          </w:p>
        </w:tc>
        <w:tc>
          <w:tcPr>
            <w:tcW w:w="8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69" w:right="0"/>
              <w:jc w:val="left"/>
              <w:rPr>
                <w:rFonts w:ascii="宋体" w:hAnsi="宋体" w:cs="宋体" w:eastAsia="宋体" w:hint="default"/>
                <w:sz w:val="18"/>
                <w:szCs w:val="18"/>
              </w:rPr>
            </w:pPr>
            <w:r>
              <w:rPr>
                <w:rFonts w:ascii="宋体" w:hAnsi="宋体" w:cs="宋体" w:eastAsia="宋体" w:hint="default"/>
                <w:sz w:val="18"/>
                <w:szCs w:val="18"/>
              </w:rPr>
              <w:t>本年解除</w:t>
            </w:r>
          </w:p>
          <w:p>
            <w:pPr>
              <w:pStyle w:val="TableParagraph"/>
              <w:spacing w:line="234" w:lineRule="exact"/>
              <w:ind w:left="69" w:right="0"/>
              <w:jc w:val="left"/>
              <w:rPr>
                <w:rFonts w:ascii="宋体" w:hAnsi="宋体" w:cs="宋体" w:eastAsia="宋体" w:hint="default"/>
                <w:sz w:val="18"/>
                <w:szCs w:val="18"/>
              </w:rPr>
            </w:pPr>
            <w:r>
              <w:rPr>
                <w:rFonts w:ascii="宋体" w:hAnsi="宋体" w:cs="宋体" w:eastAsia="宋体" w:hint="default"/>
                <w:sz w:val="18"/>
                <w:szCs w:val="18"/>
              </w:rPr>
              <w:t>限售股数</w:t>
            </w:r>
          </w:p>
        </w:tc>
        <w:tc>
          <w:tcPr>
            <w:tcW w:w="158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5"/>
              <w:ind w:right="69"/>
              <w:jc w:val="right"/>
              <w:rPr>
                <w:rFonts w:ascii="宋体" w:hAnsi="宋体" w:cs="宋体" w:eastAsia="宋体" w:hint="default"/>
                <w:sz w:val="18"/>
                <w:szCs w:val="18"/>
              </w:rPr>
            </w:pPr>
            <w:r>
              <w:rPr>
                <w:rFonts w:ascii="宋体" w:hAnsi="宋体" w:cs="宋体" w:eastAsia="宋体" w:hint="default"/>
                <w:sz w:val="18"/>
                <w:szCs w:val="18"/>
              </w:rPr>
              <w:t>本年增加限售股数</w:t>
            </w:r>
          </w:p>
        </w:tc>
        <w:tc>
          <w:tcPr>
            <w:tcW w:w="13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5"/>
              <w:ind w:left="127" w:right="0"/>
              <w:jc w:val="left"/>
              <w:rPr>
                <w:rFonts w:ascii="宋体" w:hAnsi="宋体" w:cs="宋体" w:eastAsia="宋体" w:hint="default"/>
                <w:sz w:val="18"/>
                <w:szCs w:val="18"/>
              </w:rPr>
            </w:pPr>
            <w:r>
              <w:rPr>
                <w:rFonts w:ascii="宋体" w:hAnsi="宋体" w:cs="宋体" w:eastAsia="宋体" w:hint="default"/>
                <w:sz w:val="18"/>
                <w:szCs w:val="18"/>
              </w:rPr>
              <w:t>年末限售股数</w:t>
            </w:r>
          </w:p>
        </w:tc>
        <w:tc>
          <w:tcPr>
            <w:tcW w:w="13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5"/>
              <w:ind w:left="300"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5"/>
              <w:ind w:left="232" w:right="0"/>
              <w:jc w:val="left"/>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245"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郑海涛</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pacing w:val="-1"/>
                <w:sz w:val="18"/>
              </w:rPr>
              <w:t>20,663,101</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20,663,101</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242"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深圳市中科远东创业投资有限公司</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8,000,000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8,000,000</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245"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北京启迪创业孵化器有限公司</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6,397,205</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6,397,205</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242"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清华科技园创业投资有限公司</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5,095,750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5,095,750</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243"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4" w:right="0"/>
              <w:jc w:val="left"/>
              <w:rPr>
                <w:rFonts w:ascii="宋体" w:hAnsi="宋体" w:cs="宋体" w:eastAsia="宋体" w:hint="default"/>
                <w:sz w:val="18"/>
                <w:szCs w:val="18"/>
              </w:rPr>
            </w:pPr>
            <w:r>
              <w:rPr>
                <w:rFonts w:ascii="宋体" w:hAnsi="宋体" w:cs="宋体" w:eastAsia="宋体" w:hint="default"/>
                <w:sz w:val="18"/>
                <w:szCs w:val="18"/>
              </w:rPr>
              <w:t>王健摄</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21"/>
              <w:jc w:val="right"/>
              <w:rPr>
                <w:rFonts w:ascii="宋体" w:hAnsi="宋体" w:cs="宋体" w:eastAsia="宋体" w:hint="default"/>
                <w:sz w:val="18"/>
                <w:szCs w:val="18"/>
              </w:rPr>
            </w:pPr>
            <w:r>
              <w:rPr>
                <w:rFonts w:ascii="宋体"/>
                <w:spacing w:val="-1"/>
                <w:sz w:val="18"/>
              </w:rPr>
              <w:t>4,268,623</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21"/>
              <w:jc w:val="right"/>
              <w:rPr>
                <w:rFonts w:ascii="宋体" w:hAnsi="宋体" w:cs="宋体" w:eastAsia="宋体" w:hint="default"/>
                <w:sz w:val="18"/>
                <w:szCs w:val="18"/>
              </w:rPr>
            </w:pPr>
            <w:r>
              <w:rPr>
                <w:rFonts w:ascii="宋体"/>
                <w:spacing w:val="-1"/>
                <w:sz w:val="18"/>
              </w:rPr>
              <w:t>4,268,623</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1"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245"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4" w:right="0"/>
              <w:jc w:val="left"/>
              <w:rPr>
                <w:rFonts w:ascii="宋体" w:hAnsi="宋体" w:cs="宋体" w:eastAsia="宋体" w:hint="default"/>
                <w:sz w:val="18"/>
                <w:szCs w:val="18"/>
              </w:rPr>
            </w:pPr>
            <w:r>
              <w:rPr>
                <w:rFonts w:ascii="宋体" w:hAnsi="宋体" w:cs="宋体" w:eastAsia="宋体" w:hint="default"/>
                <w:sz w:val="18"/>
                <w:szCs w:val="18"/>
              </w:rPr>
              <w:t>李枚芳</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1"/>
              <w:jc w:val="right"/>
              <w:rPr>
                <w:rFonts w:ascii="宋体" w:hAnsi="宋体" w:cs="宋体" w:eastAsia="宋体" w:hint="default"/>
                <w:sz w:val="18"/>
                <w:szCs w:val="18"/>
              </w:rPr>
            </w:pPr>
            <w:r>
              <w:rPr>
                <w:rFonts w:ascii="宋体"/>
                <w:sz w:val="18"/>
              </w:rPr>
              <w:t>613,333</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1"/>
              <w:jc w:val="right"/>
              <w:rPr>
                <w:rFonts w:ascii="宋体" w:hAnsi="宋体" w:cs="宋体" w:eastAsia="宋体" w:hint="default"/>
                <w:sz w:val="18"/>
                <w:szCs w:val="18"/>
              </w:rPr>
            </w:pPr>
            <w:r>
              <w:rPr>
                <w:rFonts w:ascii="宋体"/>
                <w:sz w:val="18"/>
              </w:rPr>
              <w:t>613,333</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1"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242"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张怀雨</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z w:val="18"/>
              </w:rPr>
              <w:t>316,211</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z w:val="18"/>
              </w:rPr>
              <w:t>316,211</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245"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李易南</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89,316</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89,316</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242"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付屹东</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4,043,012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4,043,012</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日</w:t>
            </w:r>
          </w:p>
        </w:tc>
      </w:tr>
      <w:tr>
        <w:trPr>
          <w:trHeight w:val="245"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彭秋和</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3,488,352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3,488,352</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日</w:t>
            </w:r>
          </w:p>
        </w:tc>
      </w:tr>
      <w:tr>
        <w:trPr>
          <w:trHeight w:val="242"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周春举</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3,443,012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3,443,012</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日</w:t>
            </w:r>
          </w:p>
        </w:tc>
      </w:tr>
      <w:tr>
        <w:trPr>
          <w:trHeight w:val="242"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杨秀英</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3,000,000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3,000,000</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日</w:t>
            </w:r>
          </w:p>
        </w:tc>
      </w:tr>
      <w:tr>
        <w:trPr>
          <w:trHeight w:val="245"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4" w:right="0"/>
              <w:jc w:val="left"/>
              <w:rPr>
                <w:rFonts w:ascii="宋体" w:hAnsi="宋体" w:cs="宋体" w:eastAsia="宋体" w:hint="default"/>
                <w:sz w:val="18"/>
                <w:szCs w:val="18"/>
              </w:rPr>
            </w:pPr>
            <w:r>
              <w:rPr>
                <w:rFonts w:ascii="宋体" w:hAnsi="宋体" w:cs="宋体" w:eastAsia="宋体" w:hint="default"/>
                <w:sz w:val="18"/>
                <w:szCs w:val="18"/>
              </w:rPr>
              <w:t>珠海清华科技园创业投资有限公司</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1"/>
              <w:jc w:val="right"/>
              <w:rPr>
                <w:rFonts w:ascii="宋体" w:hAnsi="宋体" w:cs="宋体" w:eastAsia="宋体" w:hint="default"/>
                <w:sz w:val="18"/>
                <w:szCs w:val="18"/>
              </w:rPr>
            </w:pPr>
            <w:r>
              <w:rPr>
                <w:rFonts w:ascii="宋体"/>
                <w:spacing w:val="-1"/>
                <w:sz w:val="18"/>
              </w:rPr>
              <w:t>2,400,000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1"/>
              <w:jc w:val="right"/>
              <w:rPr>
                <w:rFonts w:ascii="宋体" w:hAnsi="宋体" w:cs="宋体" w:eastAsia="宋体" w:hint="default"/>
                <w:sz w:val="18"/>
                <w:szCs w:val="18"/>
              </w:rPr>
            </w:pPr>
            <w:r>
              <w:rPr>
                <w:rFonts w:ascii="宋体"/>
                <w:spacing w:val="-1"/>
                <w:sz w:val="18"/>
              </w:rPr>
              <w:t>2,400,000</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1"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日</w:t>
            </w:r>
          </w:p>
        </w:tc>
      </w:tr>
      <w:tr>
        <w:trPr>
          <w:trHeight w:val="242"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宿玉文</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z w:val="18"/>
              </w:rPr>
              <w:t>294,603</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z w:val="18"/>
              </w:rPr>
              <w:t>294,603</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日</w:t>
            </w:r>
          </w:p>
        </w:tc>
      </w:tr>
      <w:tr>
        <w:trPr>
          <w:trHeight w:val="245"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罗茁</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z w:val="18"/>
              </w:rPr>
              <w:t>781,898</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z w:val="18"/>
              </w:rPr>
              <w:t>781,898</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日</w:t>
            </w:r>
          </w:p>
        </w:tc>
      </w:tr>
      <w:tr>
        <w:trPr>
          <w:trHeight w:val="242"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周昕</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z w:val="18"/>
              </w:rPr>
              <w:t>902,382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z w:val="18"/>
              </w:rPr>
              <w:t>902,382</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日</w:t>
            </w:r>
          </w:p>
        </w:tc>
      </w:tr>
    </w:tbl>
    <w:p>
      <w:pPr>
        <w:spacing w:after="0" w:line="205" w:lineRule="exact"/>
        <w:jc w:val="left"/>
        <w:rPr>
          <w:rFonts w:ascii="宋体" w:hAnsi="宋体" w:cs="宋体" w:eastAsia="宋体" w:hint="default"/>
          <w:sz w:val="18"/>
          <w:szCs w:val="18"/>
        </w:rPr>
        <w:sectPr>
          <w:pgSz w:w="11910" w:h="16840"/>
          <w:pgMar w:header="867" w:footer="1186" w:top="1060" w:bottom="1380" w:left="580" w:right="0"/>
        </w:sectPr>
      </w:pPr>
    </w:p>
    <w:p>
      <w:pPr>
        <w:spacing w:line="240" w:lineRule="auto" w:before="6"/>
        <w:rPr>
          <w:rFonts w:ascii="宋体" w:hAnsi="宋体" w:cs="宋体" w:eastAsia="宋体" w:hint="default"/>
          <w:b/>
          <w:bCs/>
          <w:sz w:val="2"/>
          <w:szCs w:val="2"/>
        </w:rPr>
      </w:pPr>
    </w:p>
    <w:tbl>
      <w:tblPr>
        <w:tblW w:w="0" w:type="auto"/>
        <w:jc w:val="left"/>
        <w:tblInd w:w="106" w:type="dxa"/>
        <w:tblLayout w:type="fixed"/>
        <w:tblCellMar>
          <w:top w:w="0" w:type="dxa"/>
          <w:left w:w="0" w:type="dxa"/>
          <w:bottom w:w="0" w:type="dxa"/>
          <w:right w:w="0" w:type="dxa"/>
        </w:tblCellMar>
        <w:tblLook w:val="01E0"/>
      </w:tblPr>
      <w:tblGrid>
        <w:gridCol w:w="2813"/>
        <w:gridCol w:w="733"/>
        <w:gridCol w:w="866"/>
        <w:gridCol w:w="1589"/>
        <w:gridCol w:w="1344"/>
        <w:gridCol w:w="1333"/>
        <w:gridCol w:w="1560"/>
        <w:gridCol w:w="288"/>
      </w:tblGrid>
      <w:tr>
        <w:trPr>
          <w:trHeight w:val="257" w:hRule="exact"/>
        </w:trPr>
        <w:tc>
          <w:tcPr>
            <w:tcW w:w="2813" w:type="dxa"/>
            <w:tcBorders>
              <w:top w:val="single" w:sz="10" w:space="0" w:color="000000"/>
              <w:left w:val="single" w:sz="4" w:space="0" w:color="000000"/>
              <w:bottom w:val="single" w:sz="4" w:space="0" w:color="000000"/>
              <w:right w:val="single" w:sz="4" w:space="0" w:color="000000"/>
            </w:tcBorders>
          </w:tcPr>
          <w:p>
            <w:pPr>
              <w:pStyle w:val="TableParagraph"/>
              <w:spacing w:line="213" w:lineRule="exact"/>
              <w:ind w:left="24" w:right="0"/>
              <w:jc w:val="left"/>
              <w:rPr>
                <w:rFonts w:ascii="宋体" w:hAnsi="宋体" w:cs="宋体" w:eastAsia="宋体" w:hint="default"/>
                <w:sz w:val="18"/>
                <w:szCs w:val="18"/>
              </w:rPr>
            </w:pPr>
            <w:r>
              <w:rPr>
                <w:rFonts w:ascii="宋体" w:hAnsi="宋体" w:cs="宋体" w:eastAsia="宋体" w:hint="default"/>
                <w:sz w:val="18"/>
                <w:szCs w:val="18"/>
              </w:rPr>
              <w:t>张刚</w:t>
            </w:r>
          </w:p>
        </w:tc>
        <w:tc>
          <w:tcPr>
            <w:tcW w:w="733" w:type="dxa"/>
            <w:tcBorders>
              <w:top w:val="single" w:sz="10" w:space="0" w:color="000000"/>
              <w:left w:val="single" w:sz="4" w:space="0" w:color="000000"/>
              <w:bottom w:val="single" w:sz="4" w:space="0" w:color="000000"/>
              <w:right w:val="single" w:sz="4" w:space="0" w:color="000000"/>
            </w:tcBorders>
          </w:tcPr>
          <w:p>
            <w:pPr>
              <w:pStyle w:val="TableParagraph"/>
              <w:spacing w:line="213" w:lineRule="exact"/>
              <w:ind w:right="20"/>
              <w:jc w:val="right"/>
              <w:rPr>
                <w:rFonts w:ascii="宋体" w:hAnsi="宋体" w:cs="宋体" w:eastAsia="宋体" w:hint="default"/>
                <w:sz w:val="18"/>
                <w:szCs w:val="18"/>
              </w:rPr>
            </w:pPr>
            <w:r>
              <w:rPr>
                <w:rFonts w:ascii="宋体"/>
                <w:sz w:val="18"/>
              </w:rPr>
              <w:t>0</w:t>
            </w:r>
          </w:p>
        </w:tc>
        <w:tc>
          <w:tcPr>
            <w:tcW w:w="866" w:type="dxa"/>
            <w:tcBorders>
              <w:top w:val="single" w:sz="10" w:space="0" w:color="000000"/>
              <w:left w:val="single" w:sz="4" w:space="0" w:color="000000"/>
              <w:bottom w:val="single" w:sz="4" w:space="0" w:color="000000"/>
              <w:right w:val="single" w:sz="4" w:space="0" w:color="000000"/>
            </w:tcBorders>
          </w:tcPr>
          <w:p>
            <w:pPr>
              <w:pStyle w:val="TableParagraph"/>
              <w:spacing w:line="213" w:lineRule="exact"/>
              <w:ind w:right="20"/>
              <w:jc w:val="right"/>
              <w:rPr>
                <w:rFonts w:ascii="宋体" w:hAnsi="宋体" w:cs="宋体" w:eastAsia="宋体" w:hint="default"/>
                <w:sz w:val="18"/>
                <w:szCs w:val="18"/>
              </w:rPr>
            </w:pPr>
            <w:r>
              <w:rPr>
                <w:rFonts w:ascii="宋体"/>
                <w:sz w:val="18"/>
              </w:rPr>
              <w:t>0</w:t>
            </w:r>
          </w:p>
        </w:tc>
        <w:tc>
          <w:tcPr>
            <w:tcW w:w="1589" w:type="dxa"/>
            <w:tcBorders>
              <w:top w:val="single" w:sz="10" w:space="0" w:color="000000"/>
              <w:left w:val="single" w:sz="4" w:space="0" w:color="000000"/>
              <w:bottom w:val="single" w:sz="4" w:space="0" w:color="000000"/>
              <w:right w:val="single" w:sz="4" w:space="0" w:color="000000"/>
            </w:tcBorders>
          </w:tcPr>
          <w:p>
            <w:pPr>
              <w:pStyle w:val="TableParagraph"/>
              <w:spacing w:line="213" w:lineRule="exact"/>
              <w:ind w:right="21"/>
              <w:jc w:val="right"/>
              <w:rPr>
                <w:rFonts w:ascii="宋体" w:hAnsi="宋体" w:cs="宋体" w:eastAsia="宋体" w:hint="default"/>
                <w:sz w:val="18"/>
                <w:szCs w:val="18"/>
              </w:rPr>
            </w:pPr>
            <w:r>
              <w:rPr>
                <w:rFonts w:ascii="宋体"/>
                <w:sz w:val="18"/>
              </w:rPr>
              <w:t>286,020</w:t>
            </w:r>
          </w:p>
        </w:tc>
        <w:tc>
          <w:tcPr>
            <w:tcW w:w="1344" w:type="dxa"/>
            <w:tcBorders>
              <w:top w:val="single" w:sz="10" w:space="0" w:color="000000"/>
              <w:left w:val="single" w:sz="4" w:space="0" w:color="000000"/>
              <w:bottom w:val="single" w:sz="4" w:space="0" w:color="000000"/>
              <w:right w:val="single" w:sz="4" w:space="0" w:color="000000"/>
            </w:tcBorders>
          </w:tcPr>
          <w:p>
            <w:pPr>
              <w:pStyle w:val="TableParagraph"/>
              <w:spacing w:line="213" w:lineRule="exact"/>
              <w:ind w:right="21"/>
              <w:jc w:val="right"/>
              <w:rPr>
                <w:rFonts w:ascii="宋体" w:hAnsi="宋体" w:cs="宋体" w:eastAsia="宋体" w:hint="default"/>
                <w:sz w:val="18"/>
                <w:szCs w:val="18"/>
              </w:rPr>
            </w:pPr>
            <w:r>
              <w:rPr>
                <w:rFonts w:ascii="宋体"/>
                <w:sz w:val="18"/>
              </w:rPr>
              <w:t>286,020</w:t>
            </w:r>
          </w:p>
        </w:tc>
        <w:tc>
          <w:tcPr>
            <w:tcW w:w="1333" w:type="dxa"/>
            <w:tcBorders>
              <w:top w:val="single" w:sz="10" w:space="0" w:color="000000"/>
              <w:left w:val="single" w:sz="4" w:space="0" w:color="000000"/>
              <w:bottom w:val="single" w:sz="4" w:space="0" w:color="000000"/>
              <w:right w:val="single" w:sz="4" w:space="0" w:color="000000"/>
            </w:tcBorders>
          </w:tcPr>
          <w:p>
            <w:pPr>
              <w:pStyle w:val="TableParagraph"/>
              <w:spacing w:line="213"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10" w:space="0" w:color="000000"/>
              <w:left w:val="single" w:sz="4" w:space="0" w:color="000000"/>
              <w:bottom w:val="single" w:sz="4" w:space="0" w:color="000000"/>
              <w:right w:val="single" w:sz="4" w:space="0" w:color="000000"/>
            </w:tcBorders>
          </w:tcPr>
          <w:p>
            <w:pPr>
              <w:pStyle w:val="TableParagraph"/>
              <w:spacing w:line="213" w:lineRule="exact"/>
              <w:ind w:left="21"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288" w:type="dxa"/>
            <w:vMerge w:val="restart"/>
            <w:tcBorders>
              <w:top w:val="single" w:sz="6" w:space="0" w:color="000000"/>
              <w:left w:val="single" w:sz="4" w:space="0" w:color="000000"/>
              <w:right w:val="nil" w:sz="6" w:space="0" w:color="auto"/>
            </w:tcBorders>
          </w:tcPr>
          <w:p>
            <w:pPr/>
          </w:p>
        </w:tc>
      </w:tr>
      <w:tr>
        <w:trPr>
          <w:trHeight w:val="242"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王万春</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z w:val="18"/>
              </w:rPr>
              <w:t>109,992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z w:val="18"/>
              </w:rPr>
              <w:t>109,992</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288" w:type="dxa"/>
            <w:vMerge/>
            <w:tcBorders>
              <w:left w:val="single" w:sz="4" w:space="0" w:color="000000"/>
              <w:right w:val="nil" w:sz="6" w:space="0" w:color="auto"/>
            </w:tcBorders>
          </w:tcPr>
          <w:p>
            <w:pPr/>
          </w:p>
        </w:tc>
      </w:tr>
      <w:tr>
        <w:trPr>
          <w:trHeight w:val="245"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4" w:right="0"/>
              <w:jc w:val="left"/>
              <w:rPr>
                <w:rFonts w:ascii="宋体" w:hAnsi="宋体" w:cs="宋体" w:eastAsia="宋体" w:hint="default"/>
                <w:sz w:val="18"/>
                <w:szCs w:val="18"/>
              </w:rPr>
            </w:pPr>
            <w:r>
              <w:rPr>
                <w:rFonts w:ascii="宋体" w:hAnsi="宋体" w:cs="宋体" w:eastAsia="宋体" w:hint="default"/>
                <w:sz w:val="18"/>
                <w:szCs w:val="18"/>
              </w:rPr>
              <w:t>刘竹雨</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21"/>
              <w:jc w:val="right"/>
              <w:rPr>
                <w:rFonts w:ascii="宋体" w:hAnsi="宋体" w:cs="宋体" w:eastAsia="宋体" w:hint="default"/>
                <w:sz w:val="18"/>
                <w:szCs w:val="18"/>
              </w:rPr>
            </w:pPr>
            <w:r>
              <w:rPr>
                <w:rFonts w:ascii="宋体"/>
                <w:sz w:val="18"/>
              </w:rPr>
              <w:t>144,983</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21"/>
              <w:jc w:val="right"/>
              <w:rPr>
                <w:rFonts w:ascii="宋体" w:hAnsi="宋体" w:cs="宋体" w:eastAsia="宋体" w:hint="default"/>
                <w:sz w:val="18"/>
                <w:szCs w:val="18"/>
              </w:rPr>
            </w:pPr>
            <w:r>
              <w:rPr>
                <w:rFonts w:ascii="宋体"/>
                <w:sz w:val="18"/>
              </w:rPr>
              <w:t>144,983</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1"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288" w:type="dxa"/>
            <w:vMerge/>
            <w:tcBorders>
              <w:left w:val="single" w:sz="4" w:space="0" w:color="000000"/>
              <w:right w:val="nil" w:sz="6" w:space="0" w:color="auto"/>
            </w:tcBorders>
          </w:tcPr>
          <w:p>
            <w:pPr/>
          </w:p>
        </w:tc>
      </w:tr>
      <w:tr>
        <w:trPr>
          <w:trHeight w:val="475"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4" w:right="0"/>
              <w:jc w:val="left"/>
              <w:rPr>
                <w:rFonts w:ascii="宋体" w:hAnsi="宋体" w:cs="宋体" w:eastAsia="宋体" w:hint="default"/>
                <w:sz w:val="18"/>
                <w:szCs w:val="18"/>
              </w:rPr>
            </w:pPr>
            <w:r>
              <w:rPr>
                <w:rFonts w:ascii="宋体" w:hAnsi="宋体" w:cs="宋体" w:eastAsia="宋体" w:hint="default"/>
                <w:sz w:val="18"/>
                <w:szCs w:val="18"/>
              </w:rPr>
              <w:t>北京歌华有线电视网络股份有限公</w:t>
            </w:r>
          </w:p>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司</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1"/>
              <w:jc w:val="right"/>
              <w:rPr>
                <w:rFonts w:ascii="宋体" w:hAnsi="宋体" w:cs="宋体" w:eastAsia="宋体" w:hint="default"/>
                <w:sz w:val="18"/>
                <w:szCs w:val="18"/>
              </w:rPr>
            </w:pPr>
            <w:r>
              <w:rPr>
                <w:rFonts w:ascii="宋体"/>
                <w:spacing w:val="-1"/>
                <w:sz w:val="18"/>
              </w:rPr>
              <w:t>2,000,000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1"/>
              <w:jc w:val="right"/>
              <w:rPr>
                <w:rFonts w:ascii="宋体" w:hAnsi="宋体" w:cs="宋体" w:eastAsia="宋体" w:hint="default"/>
                <w:sz w:val="18"/>
                <w:szCs w:val="18"/>
              </w:rPr>
            </w:pPr>
            <w:r>
              <w:rPr>
                <w:rFonts w:ascii="宋体"/>
                <w:spacing w:val="-1"/>
                <w:sz w:val="18"/>
              </w:rPr>
              <w:t>2,000,000</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1"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288" w:type="dxa"/>
            <w:vMerge/>
            <w:tcBorders>
              <w:left w:val="single" w:sz="4" w:space="0" w:color="000000"/>
              <w:right w:val="nil" w:sz="6" w:space="0" w:color="auto"/>
            </w:tcBorders>
          </w:tcPr>
          <w:p>
            <w:pPr/>
          </w:p>
        </w:tc>
      </w:tr>
      <w:tr>
        <w:trPr>
          <w:trHeight w:val="245"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4" w:right="0"/>
              <w:jc w:val="left"/>
              <w:rPr>
                <w:rFonts w:ascii="宋体" w:hAnsi="宋体" w:cs="宋体" w:eastAsia="宋体" w:hint="default"/>
                <w:sz w:val="18"/>
                <w:szCs w:val="18"/>
              </w:rPr>
            </w:pPr>
            <w:r>
              <w:rPr>
                <w:rFonts w:ascii="宋体" w:hAnsi="宋体" w:cs="宋体" w:eastAsia="宋体" w:hint="default"/>
                <w:sz w:val="18"/>
                <w:szCs w:val="18"/>
              </w:rPr>
              <w:t>深圳市达晨创业投资有限公司</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0"/>
              <w:jc w:val="right"/>
              <w:rPr>
                <w:rFonts w:ascii="宋体" w:hAnsi="宋体" w:cs="宋体" w:eastAsia="宋体" w:hint="default"/>
                <w:sz w:val="18"/>
                <w:szCs w:val="18"/>
              </w:rPr>
            </w:pPr>
            <w:r>
              <w:rPr>
                <w:rFonts w:ascii="宋体"/>
                <w:sz w:val="18"/>
              </w:rPr>
              <w:t>1,750,000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1"/>
              <w:jc w:val="right"/>
              <w:rPr>
                <w:rFonts w:ascii="宋体" w:hAnsi="宋体" w:cs="宋体" w:eastAsia="宋体" w:hint="default"/>
                <w:sz w:val="18"/>
                <w:szCs w:val="18"/>
              </w:rPr>
            </w:pPr>
            <w:r>
              <w:rPr>
                <w:rFonts w:ascii="宋体"/>
                <w:spacing w:val="-1"/>
                <w:sz w:val="18"/>
              </w:rPr>
              <w:t>1,750,000</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1"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288" w:type="dxa"/>
            <w:vMerge/>
            <w:tcBorders>
              <w:left w:val="single" w:sz="4" w:space="0" w:color="000000"/>
              <w:right w:val="nil" w:sz="6" w:space="0" w:color="auto"/>
            </w:tcBorders>
          </w:tcPr>
          <w:p>
            <w:pPr/>
          </w:p>
        </w:tc>
      </w:tr>
      <w:tr>
        <w:trPr>
          <w:trHeight w:val="242"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常州力合创业投资有限公司</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1,600,000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1,600,000</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288" w:type="dxa"/>
            <w:vMerge/>
            <w:tcBorders>
              <w:left w:val="single" w:sz="4" w:space="0" w:color="000000"/>
              <w:right w:val="nil" w:sz="6" w:space="0" w:color="auto"/>
            </w:tcBorders>
          </w:tcPr>
          <w:p>
            <w:pPr/>
          </w:p>
        </w:tc>
      </w:tr>
      <w:tr>
        <w:trPr>
          <w:trHeight w:val="245"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其他个人投资者</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pacing w:val="-1"/>
                <w:sz w:val="18"/>
              </w:rPr>
              <w:t>14,312,207</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14,312,207</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首发承诺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288" w:type="dxa"/>
            <w:vMerge/>
            <w:tcBorders>
              <w:left w:val="single" w:sz="4" w:space="0" w:color="000000"/>
              <w:right w:val="nil" w:sz="6" w:space="0" w:color="auto"/>
            </w:tcBorders>
          </w:tcPr>
          <w:p>
            <w:pPr/>
          </w:p>
        </w:tc>
      </w:tr>
      <w:tr>
        <w:trPr>
          <w:trHeight w:val="242"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网下询价发行的股份</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9"/>
              <w:jc w:val="right"/>
              <w:rPr>
                <w:rFonts w:ascii="宋体" w:hAnsi="宋体" w:cs="宋体" w:eastAsia="宋体" w:hint="default"/>
                <w:sz w:val="18"/>
                <w:szCs w:val="18"/>
              </w:rPr>
            </w:pPr>
            <w:r>
              <w:rPr>
                <w:rFonts w:ascii="宋体"/>
                <w:spacing w:val="-1"/>
                <w:sz w:val="18"/>
              </w:rPr>
              <w:t>5,600,000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5,600,000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0</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191" w:lineRule="exact"/>
              <w:ind w:left="21" w:right="0"/>
              <w:jc w:val="left"/>
              <w:rPr>
                <w:rFonts w:ascii="宋体" w:hAnsi="宋体" w:cs="宋体" w:eastAsia="宋体" w:hint="default"/>
                <w:sz w:val="15"/>
                <w:szCs w:val="15"/>
              </w:rPr>
            </w:pPr>
            <w:r>
              <w:rPr>
                <w:rFonts w:ascii="宋体" w:hAnsi="宋体" w:cs="宋体" w:eastAsia="宋体" w:hint="default"/>
                <w:sz w:val="15"/>
                <w:szCs w:val="15"/>
              </w:rPr>
              <w:t>网下新股配售规定</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288" w:type="dxa"/>
            <w:vMerge/>
            <w:tcBorders>
              <w:left w:val="single" w:sz="4" w:space="0" w:color="000000"/>
              <w:right w:val="nil" w:sz="6" w:space="0" w:color="auto"/>
            </w:tcBorders>
          </w:tcPr>
          <w:p>
            <w:pPr/>
          </w:p>
        </w:tc>
      </w:tr>
      <w:tr>
        <w:trPr>
          <w:trHeight w:val="245" w:hRule="exact"/>
        </w:trPr>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9"/>
              <w:jc w:val="right"/>
              <w:rPr>
                <w:rFonts w:ascii="宋体" w:hAnsi="宋体" w:cs="宋体" w:eastAsia="宋体" w:hint="default"/>
                <w:sz w:val="18"/>
                <w:szCs w:val="18"/>
              </w:rPr>
            </w:pPr>
            <w:r>
              <w:rPr>
                <w:rFonts w:ascii="宋体"/>
                <w:spacing w:val="-1"/>
                <w:sz w:val="18"/>
              </w:rPr>
              <w:t>5,600,000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pacing w:val="-1"/>
                <w:sz w:val="18"/>
              </w:rPr>
              <w:t>89,600,000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84,000,000</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w:t>
            </w:r>
          </w:p>
        </w:tc>
        <w:tc>
          <w:tcPr>
            <w:tcW w:w="288" w:type="dxa"/>
            <w:vMerge/>
            <w:tcBorders>
              <w:left w:val="single" w:sz="4" w:space="0" w:color="000000"/>
              <w:right w:val="nil" w:sz="6" w:space="0" w:color="auto"/>
            </w:tcBorders>
          </w:tcPr>
          <w:p>
            <w:pPr/>
          </w:p>
        </w:tc>
      </w:tr>
      <w:tr>
        <w:trPr>
          <w:trHeight w:val="242" w:hRule="exact"/>
        </w:trPr>
        <w:tc>
          <w:tcPr>
            <w:tcW w:w="28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0"/>
              <w:jc w:val="right"/>
              <w:rPr>
                <w:rFonts w:ascii="宋体" w:hAnsi="宋体" w:cs="宋体" w:eastAsia="宋体" w:hint="default"/>
                <w:sz w:val="18"/>
                <w:szCs w:val="18"/>
              </w:rPr>
            </w:pPr>
            <w:r>
              <w:rPr>
                <w:rFonts w:ascii="宋体"/>
                <w:sz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9"/>
              <w:jc w:val="right"/>
              <w:rPr>
                <w:rFonts w:ascii="宋体" w:hAnsi="宋体" w:cs="宋体" w:eastAsia="宋体" w:hint="default"/>
                <w:sz w:val="18"/>
                <w:szCs w:val="18"/>
              </w:rPr>
            </w:pPr>
            <w:r>
              <w:rPr>
                <w:rFonts w:ascii="宋体"/>
                <w:spacing w:val="-1"/>
                <w:sz w:val="18"/>
              </w:rPr>
              <w:t>5,600,000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pacing w:val="-1"/>
                <w:sz w:val="18"/>
              </w:rPr>
              <w:t>89,600,000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
              <w:jc w:val="right"/>
              <w:rPr>
                <w:rFonts w:ascii="宋体" w:hAnsi="宋体" w:cs="宋体" w:eastAsia="宋体" w:hint="default"/>
                <w:sz w:val="18"/>
                <w:szCs w:val="18"/>
              </w:rPr>
            </w:pPr>
            <w:r>
              <w:rPr>
                <w:rFonts w:ascii="宋体"/>
                <w:spacing w:val="-1"/>
                <w:sz w:val="18"/>
              </w:rPr>
              <w:t>84,000,000</w:t>
            </w:r>
          </w:p>
        </w:tc>
        <w:tc>
          <w:tcPr>
            <w:tcW w:w="13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3"/>
              <w:jc w:val="center"/>
              <w:rPr>
                <w:rFonts w:ascii="宋体" w:hAnsi="宋体" w:cs="宋体" w:eastAsia="宋体" w:hint="default"/>
                <w:sz w:val="18"/>
                <w:szCs w:val="18"/>
              </w:rPr>
            </w:pPr>
            <w:r>
              <w:rPr>
                <w:rFonts w:ascii="宋体" w:hAnsi="宋体" w:cs="宋体" w:eastAsia="宋体" w:hint="default"/>
                <w:sz w:val="18"/>
                <w:szCs w:val="18"/>
              </w:rPr>
              <w:t>－</w:t>
            </w: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288" w:type="dxa"/>
            <w:vMerge/>
            <w:tcBorders>
              <w:left w:val="single" w:sz="4" w:space="0" w:color="000000"/>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7"/>
          <w:szCs w:val="17"/>
        </w:rPr>
      </w:pPr>
    </w:p>
    <w:p>
      <w:pPr>
        <w:pStyle w:val="Heading5"/>
        <w:spacing w:line="240" w:lineRule="auto" w:before="26"/>
        <w:ind w:right="0"/>
        <w:jc w:val="left"/>
        <w:rPr>
          <w:b w:val="0"/>
          <w:bCs w:val="0"/>
        </w:rPr>
      </w:pPr>
      <w:r>
        <w:rPr/>
        <w:t>二、公司前</w:t>
      </w:r>
      <w:r>
        <w:rPr>
          <w:spacing w:val="-63"/>
        </w:rPr>
        <w:t> </w:t>
      </w:r>
      <w:r>
        <w:rPr>
          <w:rFonts w:ascii="宋体" w:hAnsi="宋体" w:cs="宋体" w:eastAsia="宋体" w:hint="default"/>
        </w:rPr>
        <w:t>10</w:t>
      </w:r>
      <w:r>
        <w:rPr>
          <w:rFonts w:ascii="宋体" w:hAnsi="宋体" w:cs="宋体" w:eastAsia="宋体" w:hint="default"/>
          <w:spacing w:val="-63"/>
        </w:rPr>
        <w:t> </w:t>
      </w:r>
      <w:r>
        <w:rPr/>
        <w:t>名股东和控股股东及实际控制人情况</w:t>
      </w:r>
      <w:r>
        <w:rPr>
          <w:b w:val="0"/>
          <w:bCs w:val="0"/>
        </w:rPr>
      </w:r>
    </w:p>
    <w:p>
      <w:pPr>
        <w:spacing w:line="240" w:lineRule="auto" w:before="0"/>
        <w:rPr>
          <w:rFonts w:ascii="宋体" w:hAnsi="宋体" w:cs="宋体" w:eastAsia="宋体" w:hint="default"/>
          <w:b/>
          <w:bCs/>
          <w:sz w:val="24"/>
          <w:szCs w:val="24"/>
        </w:rPr>
      </w:pPr>
    </w:p>
    <w:p>
      <w:pPr>
        <w:pStyle w:val="Heading5"/>
        <w:spacing w:line="240" w:lineRule="auto" w:before="174"/>
        <w:ind w:right="0"/>
        <w:jc w:val="left"/>
        <w:rPr>
          <w:b w:val="0"/>
          <w:bCs w:val="0"/>
        </w:rPr>
      </w:pPr>
      <w:r>
        <w:rPr/>
        <w:t>（一）前</w:t>
      </w:r>
      <w:r>
        <w:rPr>
          <w:spacing w:val="-63"/>
        </w:rPr>
        <w:t> </w:t>
      </w:r>
      <w:r>
        <w:rPr>
          <w:rFonts w:ascii="宋体" w:hAnsi="宋体" w:cs="宋体" w:eastAsia="宋体" w:hint="default"/>
        </w:rPr>
        <w:t>10</w:t>
      </w:r>
      <w:r>
        <w:rPr>
          <w:rFonts w:ascii="宋体" w:hAnsi="宋体" w:cs="宋体" w:eastAsia="宋体" w:hint="default"/>
          <w:spacing w:val="-63"/>
        </w:rPr>
        <w:t> </w:t>
      </w:r>
      <w:r>
        <w:rPr/>
        <w:t>名股东、前</w:t>
      </w:r>
      <w:r>
        <w:rPr>
          <w:spacing w:val="-61"/>
        </w:rPr>
        <w:t> </w:t>
      </w:r>
      <w:r>
        <w:rPr>
          <w:rFonts w:ascii="宋体" w:hAnsi="宋体" w:cs="宋体" w:eastAsia="宋体" w:hint="default"/>
        </w:rPr>
        <w:t>10</w:t>
      </w:r>
      <w:r>
        <w:rPr>
          <w:rFonts w:ascii="宋体" w:hAnsi="宋体" w:cs="宋体" w:eastAsia="宋体" w:hint="default"/>
          <w:spacing w:val="-61"/>
        </w:rPr>
        <w:t> </w:t>
      </w:r>
      <w:r>
        <w:rPr/>
        <w:t>名无限售流通股股东持股情况表</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9"/>
          <w:szCs w:val="19"/>
        </w:rPr>
      </w:pPr>
    </w:p>
    <w:tbl>
      <w:tblPr>
        <w:tblW w:w="0" w:type="auto"/>
        <w:jc w:val="left"/>
        <w:tblInd w:w="106" w:type="dxa"/>
        <w:tblLayout w:type="fixed"/>
        <w:tblCellMar>
          <w:top w:w="0" w:type="dxa"/>
          <w:left w:w="0" w:type="dxa"/>
          <w:bottom w:w="0" w:type="dxa"/>
          <w:right w:w="0" w:type="dxa"/>
        </w:tblCellMar>
        <w:tblLook w:val="01E0"/>
      </w:tblPr>
      <w:tblGrid>
        <w:gridCol w:w="1987"/>
        <w:gridCol w:w="785"/>
        <w:gridCol w:w="319"/>
        <w:gridCol w:w="1244"/>
        <w:gridCol w:w="842"/>
        <w:gridCol w:w="586"/>
        <w:gridCol w:w="415"/>
        <w:gridCol w:w="2173"/>
        <w:gridCol w:w="1886"/>
      </w:tblGrid>
      <w:tr>
        <w:trPr>
          <w:trHeight w:val="245" w:hRule="exact"/>
        </w:trPr>
        <w:tc>
          <w:tcPr>
            <w:tcW w:w="198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631" w:right="0"/>
              <w:jc w:val="left"/>
              <w:rPr>
                <w:rFonts w:ascii="宋体" w:hAnsi="宋体" w:cs="宋体" w:eastAsia="宋体" w:hint="default"/>
                <w:sz w:val="18"/>
                <w:szCs w:val="18"/>
              </w:rPr>
            </w:pPr>
            <w:r>
              <w:rPr>
                <w:rFonts w:ascii="宋体" w:hAnsi="宋体" w:cs="宋体" w:eastAsia="宋体" w:hint="default"/>
                <w:sz w:val="18"/>
                <w:szCs w:val="18"/>
              </w:rPr>
              <w:t>股东总数</w:t>
            </w:r>
          </w:p>
        </w:tc>
        <w:tc>
          <w:tcPr>
            <w:tcW w:w="8251" w:type="dxa"/>
            <w:gridSpan w:val="8"/>
            <w:tcBorders>
              <w:top w:val="single" w:sz="4" w:space="0" w:color="000000"/>
              <w:left w:val="single" w:sz="9" w:space="0" w:color="DCDCDC"/>
              <w:bottom w:val="single" w:sz="4" w:space="0" w:color="000000"/>
              <w:right w:val="single" w:sz="4" w:space="0" w:color="000000"/>
            </w:tcBorders>
          </w:tcPr>
          <w:p>
            <w:pPr>
              <w:pStyle w:val="TableParagraph"/>
              <w:spacing w:line="219" w:lineRule="exact"/>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17682 </w:t>
            </w:r>
            <w:r>
              <w:rPr>
                <w:rFonts w:ascii="宋体" w:hAnsi="宋体" w:cs="宋体" w:eastAsia="宋体" w:hint="default"/>
                <w:sz w:val="18"/>
                <w:szCs w:val="18"/>
              </w:rPr>
              <w:t>户</w:t>
            </w:r>
          </w:p>
        </w:tc>
      </w:tr>
      <w:tr>
        <w:trPr>
          <w:trHeight w:val="238" w:hRule="exact"/>
        </w:trPr>
        <w:tc>
          <w:tcPr>
            <w:tcW w:w="10238"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9" w:lineRule="exact"/>
              <w:ind w:left="926"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247" w:hRule="exact"/>
        </w:trPr>
        <w:tc>
          <w:tcPr>
            <w:tcW w:w="2772"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0" w:lineRule="exact"/>
              <w:ind w:left="2"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563"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0" w:lineRule="exact"/>
              <w:ind w:left="415"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8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0" w:lineRule="exact"/>
              <w:ind w:right="55"/>
              <w:jc w:val="right"/>
              <w:rPr>
                <w:rFonts w:ascii="宋体" w:hAnsi="宋体" w:cs="宋体" w:eastAsia="宋体" w:hint="default"/>
                <w:sz w:val="18"/>
                <w:szCs w:val="18"/>
              </w:rPr>
            </w:pPr>
            <w:r>
              <w:rPr>
                <w:rFonts w:ascii="宋体" w:hAnsi="宋体" w:cs="宋体" w:eastAsia="宋体" w:hint="default"/>
                <w:sz w:val="18"/>
                <w:szCs w:val="18"/>
              </w:rPr>
              <w:t>持股比例</w:t>
            </w:r>
          </w:p>
        </w:tc>
        <w:tc>
          <w:tcPr>
            <w:tcW w:w="100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0" w:lineRule="exact"/>
              <w:ind w:left="136"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21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0" w:lineRule="exact"/>
              <w:ind w:left="91" w:right="0"/>
              <w:jc w:val="left"/>
              <w:rPr>
                <w:rFonts w:ascii="宋体" w:hAnsi="宋体" w:cs="宋体" w:eastAsia="宋体" w:hint="default"/>
                <w:sz w:val="18"/>
                <w:szCs w:val="18"/>
              </w:rPr>
            </w:pPr>
            <w:r>
              <w:rPr>
                <w:rFonts w:ascii="宋体" w:hAnsi="宋体" w:cs="宋体" w:eastAsia="宋体" w:hint="default"/>
                <w:sz w:val="18"/>
                <w:szCs w:val="18"/>
              </w:rPr>
              <w:t>持有有限售条件股份数量</w:t>
            </w:r>
          </w:p>
        </w:tc>
        <w:tc>
          <w:tcPr>
            <w:tcW w:w="188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0" w:lineRule="exact"/>
              <w:ind w:right="36"/>
              <w:jc w:val="right"/>
              <w:rPr>
                <w:rFonts w:ascii="宋体" w:hAnsi="宋体" w:cs="宋体" w:eastAsia="宋体" w:hint="default"/>
                <w:sz w:val="18"/>
                <w:szCs w:val="18"/>
              </w:rPr>
            </w:pPr>
            <w:r>
              <w:rPr>
                <w:rFonts w:ascii="宋体" w:hAnsi="宋体" w:cs="宋体" w:eastAsia="宋体" w:hint="default"/>
                <w:sz w:val="18"/>
                <w:szCs w:val="18"/>
              </w:rPr>
              <w:t>质押或冻结的股份数量</w:t>
            </w:r>
          </w:p>
        </w:tc>
      </w:tr>
      <w:tr>
        <w:trPr>
          <w:trHeight w:val="245" w:hRule="exact"/>
        </w:trPr>
        <w:tc>
          <w:tcPr>
            <w:tcW w:w="27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4" w:right="0"/>
              <w:jc w:val="left"/>
              <w:rPr>
                <w:rFonts w:ascii="宋体" w:hAnsi="宋体" w:cs="宋体" w:eastAsia="宋体" w:hint="default"/>
                <w:sz w:val="18"/>
                <w:szCs w:val="18"/>
              </w:rPr>
            </w:pPr>
            <w:r>
              <w:rPr>
                <w:rFonts w:ascii="宋体" w:hAnsi="宋体" w:cs="宋体" w:eastAsia="宋体" w:hint="default"/>
                <w:sz w:val="18"/>
                <w:szCs w:val="18"/>
              </w:rPr>
              <w:t>郑海涛</w:t>
            </w:r>
          </w:p>
        </w:tc>
        <w:tc>
          <w:tcPr>
            <w:tcW w:w="15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8"/>
              <w:jc w:val="right"/>
              <w:rPr>
                <w:rFonts w:ascii="Times New Roman" w:hAnsi="Times New Roman" w:cs="Times New Roman" w:eastAsia="Times New Roman" w:hint="default"/>
                <w:sz w:val="18"/>
                <w:szCs w:val="18"/>
              </w:rPr>
            </w:pPr>
            <w:r>
              <w:rPr>
                <w:rFonts w:ascii="Times New Roman"/>
                <w:sz w:val="18"/>
              </w:rPr>
              <w:t>18.44%</w:t>
            </w:r>
          </w:p>
        </w:tc>
        <w:tc>
          <w:tcPr>
            <w:tcW w:w="10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58" w:right="0"/>
              <w:jc w:val="left"/>
              <w:rPr>
                <w:rFonts w:ascii="Times New Roman" w:hAnsi="Times New Roman" w:cs="Times New Roman" w:eastAsia="Times New Roman" w:hint="default"/>
                <w:sz w:val="18"/>
                <w:szCs w:val="18"/>
              </w:rPr>
            </w:pPr>
            <w:r>
              <w:rPr>
                <w:rFonts w:ascii="Times New Roman"/>
                <w:sz w:val="18"/>
              </w:rPr>
              <w:t>20,663,101</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20,663,101</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3"/>
              <w:jc w:val="right"/>
              <w:rPr>
                <w:rFonts w:ascii="Times New Roman" w:hAnsi="Times New Roman" w:cs="Times New Roman" w:eastAsia="Times New Roman" w:hint="default"/>
                <w:sz w:val="18"/>
                <w:szCs w:val="18"/>
              </w:rPr>
            </w:pPr>
            <w:r>
              <w:rPr>
                <w:rFonts w:ascii="Times New Roman"/>
                <w:sz w:val="18"/>
              </w:rPr>
              <w:t>0</w:t>
            </w:r>
          </w:p>
        </w:tc>
      </w:tr>
      <w:tr>
        <w:trPr>
          <w:trHeight w:val="242" w:hRule="exact"/>
        </w:trPr>
        <w:tc>
          <w:tcPr>
            <w:tcW w:w="27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深圳市中科远东创业投资有限公司</w:t>
            </w:r>
          </w:p>
        </w:tc>
        <w:tc>
          <w:tcPr>
            <w:tcW w:w="15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Times New Roman" w:hAnsi="Times New Roman" w:cs="Times New Roman" w:eastAsia="Times New Roman" w:hint="default"/>
                <w:sz w:val="18"/>
                <w:szCs w:val="18"/>
              </w:rPr>
            </w:pPr>
            <w:r>
              <w:rPr>
                <w:rFonts w:ascii="Times New Roman"/>
                <w:sz w:val="18"/>
              </w:rPr>
              <w:t>7.14%</w:t>
            </w:r>
          </w:p>
        </w:tc>
        <w:tc>
          <w:tcPr>
            <w:tcW w:w="10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49" w:right="0"/>
              <w:jc w:val="left"/>
              <w:rPr>
                <w:rFonts w:ascii="Times New Roman" w:hAnsi="Times New Roman" w:cs="Times New Roman" w:eastAsia="Times New Roman" w:hint="default"/>
                <w:sz w:val="18"/>
                <w:szCs w:val="18"/>
              </w:rPr>
            </w:pPr>
            <w:r>
              <w:rPr>
                <w:rFonts w:ascii="Times New Roman"/>
                <w:sz w:val="18"/>
              </w:rPr>
              <w:t>8,000,000</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8,000,000</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3"/>
              <w:jc w:val="right"/>
              <w:rPr>
                <w:rFonts w:ascii="Times New Roman" w:hAnsi="Times New Roman" w:cs="Times New Roman" w:eastAsia="Times New Roman" w:hint="default"/>
                <w:sz w:val="18"/>
                <w:szCs w:val="18"/>
              </w:rPr>
            </w:pPr>
            <w:r>
              <w:rPr>
                <w:rFonts w:ascii="Times New Roman"/>
                <w:sz w:val="18"/>
              </w:rPr>
              <w:t>0</w:t>
            </w:r>
          </w:p>
        </w:tc>
      </w:tr>
      <w:tr>
        <w:trPr>
          <w:trHeight w:val="245" w:hRule="exact"/>
        </w:trPr>
        <w:tc>
          <w:tcPr>
            <w:tcW w:w="27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北京启迪创业孵化器有限公司</w:t>
            </w:r>
          </w:p>
        </w:tc>
        <w:tc>
          <w:tcPr>
            <w:tcW w:w="15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Times New Roman" w:hAnsi="Times New Roman" w:cs="Times New Roman" w:eastAsia="Times New Roman" w:hint="default"/>
                <w:sz w:val="18"/>
                <w:szCs w:val="18"/>
              </w:rPr>
            </w:pPr>
            <w:r>
              <w:rPr>
                <w:rFonts w:ascii="Times New Roman"/>
                <w:sz w:val="18"/>
              </w:rPr>
              <w:t>5.71%</w:t>
            </w:r>
          </w:p>
        </w:tc>
        <w:tc>
          <w:tcPr>
            <w:tcW w:w="10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49" w:right="0"/>
              <w:jc w:val="left"/>
              <w:rPr>
                <w:rFonts w:ascii="Times New Roman" w:hAnsi="Times New Roman" w:cs="Times New Roman" w:eastAsia="Times New Roman" w:hint="default"/>
                <w:sz w:val="18"/>
                <w:szCs w:val="18"/>
              </w:rPr>
            </w:pPr>
            <w:r>
              <w:rPr>
                <w:rFonts w:ascii="Times New Roman"/>
                <w:sz w:val="18"/>
              </w:rPr>
              <w:t>6,397,205</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6,397,205</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3"/>
              <w:jc w:val="right"/>
              <w:rPr>
                <w:rFonts w:ascii="Times New Roman" w:hAnsi="Times New Roman" w:cs="Times New Roman" w:eastAsia="Times New Roman" w:hint="default"/>
                <w:sz w:val="18"/>
                <w:szCs w:val="18"/>
              </w:rPr>
            </w:pPr>
            <w:r>
              <w:rPr>
                <w:rFonts w:ascii="Times New Roman"/>
                <w:sz w:val="18"/>
              </w:rPr>
              <w:t>0</w:t>
            </w:r>
          </w:p>
        </w:tc>
      </w:tr>
      <w:tr>
        <w:trPr>
          <w:trHeight w:val="242" w:hRule="exact"/>
        </w:trPr>
        <w:tc>
          <w:tcPr>
            <w:tcW w:w="27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清华科技园创业投资有限公司</w:t>
            </w:r>
          </w:p>
        </w:tc>
        <w:tc>
          <w:tcPr>
            <w:tcW w:w="15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Times New Roman" w:hAnsi="Times New Roman" w:cs="Times New Roman" w:eastAsia="Times New Roman" w:hint="default"/>
                <w:sz w:val="18"/>
                <w:szCs w:val="18"/>
              </w:rPr>
            </w:pPr>
            <w:r>
              <w:rPr>
                <w:rFonts w:ascii="Times New Roman"/>
                <w:sz w:val="18"/>
              </w:rPr>
              <w:t>4.54%</w:t>
            </w:r>
          </w:p>
        </w:tc>
        <w:tc>
          <w:tcPr>
            <w:tcW w:w="10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49" w:right="0"/>
              <w:jc w:val="left"/>
              <w:rPr>
                <w:rFonts w:ascii="Times New Roman" w:hAnsi="Times New Roman" w:cs="Times New Roman" w:eastAsia="Times New Roman" w:hint="default"/>
                <w:sz w:val="18"/>
                <w:szCs w:val="18"/>
              </w:rPr>
            </w:pPr>
            <w:r>
              <w:rPr>
                <w:rFonts w:ascii="Times New Roman"/>
                <w:sz w:val="18"/>
              </w:rPr>
              <w:t>5,095,750</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5,095,750</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3"/>
              <w:jc w:val="right"/>
              <w:rPr>
                <w:rFonts w:ascii="Times New Roman" w:hAnsi="Times New Roman" w:cs="Times New Roman" w:eastAsia="Times New Roman" w:hint="default"/>
                <w:sz w:val="18"/>
                <w:szCs w:val="18"/>
              </w:rPr>
            </w:pPr>
            <w:r>
              <w:rPr>
                <w:rFonts w:ascii="Times New Roman"/>
                <w:sz w:val="18"/>
              </w:rPr>
              <w:t>0</w:t>
            </w:r>
          </w:p>
        </w:tc>
      </w:tr>
      <w:tr>
        <w:trPr>
          <w:trHeight w:val="245" w:hRule="exact"/>
        </w:trPr>
        <w:tc>
          <w:tcPr>
            <w:tcW w:w="27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王健摄</w:t>
            </w:r>
          </w:p>
        </w:tc>
        <w:tc>
          <w:tcPr>
            <w:tcW w:w="15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Times New Roman" w:hAnsi="Times New Roman" w:cs="Times New Roman" w:eastAsia="Times New Roman" w:hint="default"/>
                <w:sz w:val="18"/>
                <w:szCs w:val="18"/>
              </w:rPr>
            </w:pPr>
            <w:r>
              <w:rPr>
                <w:rFonts w:ascii="Times New Roman"/>
                <w:sz w:val="18"/>
              </w:rPr>
              <w:t>3.81%</w:t>
            </w:r>
          </w:p>
        </w:tc>
        <w:tc>
          <w:tcPr>
            <w:tcW w:w="10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49" w:right="0"/>
              <w:jc w:val="left"/>
              <w:rPr>
                <w:rFonts w:ascii="Times New Roman" w:hAnsi="Times New Roman" w:cs="Times New Roman" w:eastAsia="Times New Roman" w:hint="default"/>
                <w:sz w:val="18"/>
                <w:szCs w:val="18"/>
              </w:rPr>
            </w:pPr>
            <w:r>
              <w:rPr>
                <w:rFonts w:ascii="Times New Roman"/>
                <w:sz w:val="18"/>
              </w:rPr>
              <w:t>4,268,623</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4,268,623</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Times New Roman" w:hAnsi="Times New Roman" w:cs="Times New Roman" w:eastAsia="Times New Roman" w:hint="default"/>
                <w:sz w:val="18"/>
                <w:szCs w:val="18"/>
              </w:rPr>
            </w:pPr>
            <w:r>
              <w:rPr>
                <w:rFonts w:ascii="Times New Roman"/>
                <w:spacing w:val="-1"/>
                <w:sz w:val="18"/>
              </w:rPr>
              <w:t>4,268,623</w:t>
            </w:r>
          </w:p>
        </w:tc>
      </w:tr>
      <w:tr>
        <w:trPr>
          <w:trHeight w:val="242" w:hRule="exact"/>
        </w:trPr>
        <w:tc>
          <w:tcPr>
            <w:tcW w:w="27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付屹东</w:t>
            </w:r>
          </w:p>
        </w:tc>
        <w:tc>
          <w:tcPr>
            <w:tcW w:w="15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Times New Roman" w:hAnsi="Times New Roman" w:cs="Times New Roman" w:eastAsia="Times New Roman" w:hint="default"/>
                <w:sz w:val="18"/>
                <w:szCs w:val="18"/>
              </w:rPr>
            </w:pPr>
            <w:r>
              <w:rPr>
                <w:rFonts w:ascii="Times New Roman"/>
                <w:sz w:val="18"/>
              </w:rPr>
              <w:t>3.60%</w:t>
            </w:r>
          </w:p>
        </w:tc>
        <w:tc>
          <w:tcPr>
            <w:tcW w:w="10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49" w:right="0"/>
              <w:jc w:val="left"/>
              <w:rPr>
                <w:rFonts w:ascii="Times New Roman" w:hAnsi="Times New Roman" w:cs="Times New Roman" w:eastAsia="Times New Roman" w:hint="default"/>
                <w:sz w:val="18"/>
                <w:szCs w:val="18"/>
              </w:rPr>
            </w:pPr>
            <w:r>
              <w:rPr>
                <w:rFonts w:ascii="Times New Roman"/>
                <w:sz w:val="18"/>
              </w:rPr>
              <w:t>4,043,012</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9"/>
              <w:jc w:val="right"/>
              <w:rPr>
                <w:rFonts w:ascii="Times New Roman" w:hAnsi="Times New Roman" w:cs="Times New Roman" w:eastAsia="Times New Roman" w:hint="default"/>
                <w:sz w:val="18"/>
                <w:szCs w:val="18"/>
              </w:rPr>
            </w:pPr>
            <w:r>
              <w:rPr>
                <w:rFonts w:ascii="Times New Roman"/>
                <w:spacing w:val="-1"/>
                <w:sz w:val="18"/>
              </w:rPr>
              <w:t>4,043,012</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Times New Roman" w:hAnsi="Times New Roman" w:cs="Times New Roman" w:eastAsia="Times New Roman" w:hint="default"/>
                <w:sz w:val="18"/>
                <w:szCs w:val="18"/>
              </w:rPr>
            </w:pPr>
            <w:r>
              <w:rPr>
                <w:rFonts w:ascii="Times New Roman"/>
                <w:spacing w:val="-1"/>
                <w:sz w:val="18"/>
              </w:rPr>
              <w:t>1,000,000</w:t>
            </w:r>
          </w:p>
        </w:tc>
      </w:tr>
      <w:tr>
        <w:trPr>
          <w:trHeight w:val="242" w:hRule="exact"/>
        </w:trPr>
        <w:tc>
          <w:tcPr>
            <w:tcW w:w="27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彭秋和</w:t>
            </w:r>
          </w:p>
        </w:tc>
        <w:tc>
          <w:tcPr>
            <w:tcW w:w="15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Times New Roman" w:hAnsi="Times New Roman" w:cs="Times New Roman" w:eastAsia="Times New Roman" w:hint="default"/>
                <w:sz w:val="18"/>
                <w:szCs w:val="18"/>
              </w:rPr>
            </w:pPr>
            <w:r>
              <w:rPr>
                <w:rFonts w:ascii="Times New Roman"/>
                <w:spacing w:val="-2"/>
                <w:sz w:val="18"/>
              </w:rPr>
              <w:t>3.11%</w:t>
            </w:r>
          </w:p>
        </w:tc>
        <w:tc>
          <w:tcPr>
            <w:tcW w:w="10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49" w:right="0"/>
              <w:jc w:val="left"/>
              <w:rPr>
                <w:rFonts w:ascii="Times New Roman" w:hAnsi="Times New Roman" w:cs="Times New Roman" w:eastAsia="Times New Roman" w:hint="default"/>
                <w:sz w:val="18"/>
                <w:szCs w:val="18"/>
              </w:rPr>
            </w:pPr>
            <w:r>
              <w:rPr>
                <w:rFonts w:ascii="Times New Roman"/>
                <w:sz w:val="18"/>
              </w:rPr>
              <w:t>3,488,352</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3,488,352</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3"/>
              <w:jc w:val="right"/>
              <w:rPr>
                <w:rFonts w:ascii="Times New Roman" w:hAnsi="Times New Roman" w:cs="Times New Roman" w:eastAsia="Times New Roman" w:hint="default"/>
                <w:sz w:val="18"/>
                <w:szCs w:val="18"/>
              </w:rPr>
            </w:pPr>
            <w:r>
              <w:rPr>
                <w:rFonts w:ascii="Times New Roman"/>
                <w:sz w:val="18"/>
              </w:rPr>
              <w:t>0</w:t>
            </w:r>
          </w:p>
        </w:tc>
      </w:tr>
      <w:tr>
        <w:trPr>
          <w:trHeight w:val="245" w:hRule="exact"/>
        </w:trPr>
        <w:tc>
          <w:tcPr>
            <w:tcW w:w="27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4" w:right="0"/>
              <w:jc w:val="left"/>
              <w:rPr>
                <w:rFonts w:ascii="宋体" w:hAnsi="宋体" w:cs="宋体" w:eastAsia="宋体" w:hint="default"/>
                <w:sz w:val="18"/>
                <w:szCs w:val="18"/>
              </w:rPr>
            </w:pPr>
            <w:r>
              <w:rPr>
                <w:rFonts w:ascii="宋体" w:hAnsi="宋体" w:cs="宋体" w:eastAsia="宋体" w:hint="default"/>
                <w:sz w:val="18"/>
                <w:szCs w:val="18"/>
              </w:rPr>
              <w:t>周春举</w:t>
            </w:r>
          </w:p>
        </w:tc>
        <w:tc>
          <w:tcPr>
            <w:tcW w:w="15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Times New Roman" w:hAnsi="Times New Roman" w:cs="Times New Roman" w:eastAsia="Times New Roman" w:hint="default"/>
                <w:sz w:val="18"/>
                <w:szCs w:val="18"/>
              </w:rPr>
            </w:pPr>
            <w:r>
              <w:rPr>
                <w:rFonts w:ascii="Times New Roman"/>
                <w:sz w:val="18"/>
              </w:rPr>
              <w:t>3.07%</w:t>
            </w:r>
          </w:p>
        </w:tc>
        <w:tc>
          <w:tcPr>
            <w:tcW w:w="10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49" w:right="0"/>
              <w:jc w:val="left"/>
              <w:rPr>
                <w:rFonts w:ascii="Times New Roman" w:hAnsi="Times New Roman" w:cs="Times New Roman" w:eastAsia="Times New Roman" w:hint="default"/>
                <w:sz w:val="18"/>
                <w:szCs w:val="18"/>
              </w:rPr>
            </w:pPr>
            <w:r>
              <w:rPr>
                <w:rFonts w:ascii="Times New Roman"/>
                <w:sz w:val="18"/>
              </w:rPr>
              <w:t>3,443,012</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3,443,012</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3"/>
              <w:jc w:val="right"/>
              <w:rPr>
                <w:rFonts w:ascii="Times New Roman" w:hAnsi="Times New Roman" w:cs="Times New Roman" w:eastAsia="Times New Roman" w:hint="default"/>
                <w:sz w:val="18"/>
                <w:szCs w:val="18"/>
              </w:rPr>
            </w:pPr>
            <w:r>
              <w:rPr>
                <w:rFonts w:ascii="Times New Roman"/>
                <w:sz w:val="18"/>
              </w:rPr>
              <w:t>0</w:t>
            </w:r>
          </w:p>
        </w:tc>
      </w:tr>
      <w:tr>
        <w:trPr>
          <w:trHeight w:val="243" w:hRule="exact"/>
        </w:trPr>
        <w:tc>
          <w:tcPr>
            <w:tcW w:w="27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4" w:right="0"/>
              <w:jc w:val="left"/>
              <w:rPr>
                <w:rFonts w:ascii="宋体" w:hAnsi="宋体" w:cs="宋体" w:eastAsia="宋体" w:hint="default"/>
                <w:sz w:val="18"/>
                <w:szCs w:val="18"/>
              </w:rPr>
            </w:pPr>
            <w:r>
              <w:rPr>
                <w:rFonts w:ascii="宋体" w:hAnsi="宋体" w:cs="宋体" w:eastAsia="宋体" w:hint="default"/>
                <w:sz w:val="18"/>
                <w:szCs w:val="18"/>
              </w:rPr>
              <w:t>杨秀英</w:t>
            </w:r>
          </w:p>
        </w:tc>
        <w:tc>
          <w:tcPr>
            <w:tcW w:w="15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Times New Roman" w:hAnsi="Times New Roman" w:cs="Times New Roman" w:eastAsia="Times New Roman" w:hint="default"/>
                <w:sz w:val="18"/>
                <w:szCs w:val="18"/>
              </w:rPr>
            </w:pPr>
            <w:r>
              <w:rPr>
                <w:rFonts w:ascii="Times New Roman"/>
                <w:sz w:val="18"/>
              </w:rPr>
              <w:t>2.67%</w:t>
            </w:r>
          </w:p>
        </w:tc>
        <w:tc>
          <w:tcPr>
            <w:tcW w:w="10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9" w:right="0"/>
              <w:jc w:val="left"/>
              <w:rPr>
                <w:rFonts w:ascii="Times New Roman" w:hAnsi="Times New Roman" w:cs="Times New Roman" w:eastAsia="Times New Roman" w:hint="default"/>
                <w:sz w:val="18"/>
                <w:szCs w:val="18"/>
              </w:rPr>
            </w:pPr>
            <w:r>
              <w:rPr>
                <w:rFonts w:ascii="Times New Roman"/>
                <w:sz w:val="18"/>
              </w:rPr>
              <w:t>3,000,000</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18"/>
                <w:szCs w:val="18"/>
              </w:rPr>
            </w:pPr>
            <w:r>
              <w:rPr>
                <w:rFonts w:ascii="Times New Roman"/>
                <w:spacing w:val="-1"/>
                <w:sz w:val="18"/>
              </w:rPr>
              <w:t>3,000,000</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Times New Roman" w:hAnsi="Times New Roman" w:cs="Times New Roman" w:eastAsia="Times New Roman" w:hint="default"/>
                <w:sz w:val="18"/>
                <w:szCs w:val="18"/>
              </w:rPr>
            </w:pPr>
            <w:r>
              <w:rPr>
                <w:rFonts w:ascii="Times New Roman"/>
                <w:spacing w:val="-1"/>
                <w:sz w:val="18"/>
              </w:rPr>
              <w:t>1,700,000</w:t>
            </w:r>
          </w:p>
        </w:tc>
      </w:tr>
      <w:tr>
        <w:trPr>
          <w:trHeight w:val="245" w:hRule="exact"/>
        </w:trPr>
        <w:tc>
          <w:tcPr>
            <w:tcW w:w="27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珠海清华科技园创业投资有限公司</w:t>
            </w:r>
          </w:p>
        </w:tc>
        <w:tc>
          <w:tcPr>
            <w:tcW w:w="15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Times New Roman" w:hAnsi="Times New Roman" w:cs="Times New Roman" w:eastAsia="Times New Roman" w:hint="default"/>
                <w:sz w:val="18"/>
                <w:szCs w:val="18"/>
              </w:rPr>
            </w:pPr>
            <w:r>
              <w:rPr>
                <w:rFonts w:ascii="Times New Roman"/>
                <w:sz w:val="18"/>
              </w:rPr>
              <w:t>2.14%</w:t>
            </w:r>
          </w:p>
        </w:tc>
        <w:tc>
          <w:tcPr>
            <w:tcW w:w="10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49" w:right="0"/>
              <w:jc w:val="left"/>
              <w:rPr>
                <w:rFonts w:ascii="Times New Roman" w:hAnsi="Times New Roman" w:cs="Times New Roman" w:eastAsia="Times New Roman" w:hint="default"/>
                <w:sz w:val="18"/>
                <w:szCs w:val="18"/>
              </w:rPr>
            </w:pPr>
            <w:r>
              <w:rPr>
                <w:rFonts w:ascii="Times New Roman"/>
                <w:sz w:val="18"/>
              </w:rPr>
              <w:t>2,400,000</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18"/>
                <w:szCs w:val="18"/>
              </w:rPr>
            </w:pPr>
            <w:r>
              <w:rPr>
                <w:rFonts w:ascii="Times New Roman"/>
                <w:spacing w:val="-1"/>
                <w:sz w:val="18"/>
              </w:rPr>
              <w:t>2,400,000</w:t>
            </w:r>
          </w:p>
        </w:tc>
        <w:tc>
          <w:tcPr>
            <w:tcW w:w="1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3"/>
              <w:jc w:val="right"/>
              <w:rPr>
                <w:rFonts w:ascii="Times New Roman" w:hAnsi="Times New Roman" w:cs="Times New Roman" w:eastAsia="Times New Roman" w:hint="default"/>
                <w:sz w:val="18"/>
                <w:szCs w:val="18"/>
              </w:rPr>
            </w:pPr>
            <w:r>
              <w:rPr>
                <w:rFonts w:ascii="Times New Roman"/>
                <w:sz w:val="18"/>
              </w:rPr>
              <w:t>0</w:t>
            </w:r>
          </w:p>
        </w:tc>
      </w:tr>
      <w:tr>
        <w:trPr>
          <w:trHeight w:val="242" w:hRule="exact"/>
        </w:trPr>
        <w:tc>
          <w:tcPr>
            <w:tcW w:w="10238"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9" w:lineRule="exact"/>
              <w:ind w:left="926"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245" w:hRule="exact"/>
        </w:trPr>
        <w:tc>
          <w:tcPr>
            <w:tcW w:w="3092"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672"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40" w:right="0"/>
              <w:jc w:val="left"/>
              <w:rPr>
                <w:rFonts w:ascii="宋体" w:hAnsi="宋体" w:cs="宋体" w:eastAsia="宋体" w:hint="default"/>
                <w:sz w:val="18"/>
                <w:szCs w:val="18"/>
              </w:rPr>
            </w:pPr>
            <w:r>
              <w:rPr>
                <w:rFonts w:ascii="宋体" w:hAnsi="宋体" w:cs="宋体" w:eastAsia="宋体" w:hint="default"/>
                <w:sz w:val="18"/>
                <w:szCs w:val="18"/>
              </w:rPr>
              <w:t>持有无限售条件股份数量</w:t>
            </w:r>
          </w:p>
        </w:tc>
        <w:tc>
          <w:tcPr>
            <w:tcW w:w="4474"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3"/>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242" w:hRule="exact"/>
        </w:trPr>
        <w:tc>
          <w:tcPr>
            <w:tcW w:w="3092"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黄靖</w:t>
            </w:r>
          </w:p>
        </w:tc>
        <w:tc>
          <w:tcPr>
            <w:tcW w:w="267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Times New Roman" w:hAnsi="Times New Roman" w:cs="Times New Roman" w:eastAsia="Times New Roman" w:hint="default"/>
                <w:sz w:val="18"/>
                <w:szCs w:val="18"/>
              </w:rPr>
            </w:pPr>
            <w:r>
              <w:rPr>
                <w:rFonts w:ascii="Times New Roman"/>
                <w:spacing w:val="-1"/>
                <w:sz w:val="18"/>
              </w:rPr>
              <w:t>234,969</w:t>
            </w:r>
          </w:p>
        </w:tc>
        <w:tc>
          <w:tcPr>
            <w:tcW w:w="4474"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2" w:hRule="exact"/>
        </w:trPr>
        <w:tc>
          <w:tcPr>
            <w:tcW w:w="3092"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朱卫群</w:t>
            </w:r>
          </w:p>
        </w:tc>
        <w:tc>
          <w:tcPr>
            <w:tcW w:w="267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Times New Roman" w:hAnsi="Times New Roman" w:cs="Times New Roman" w:eastAsia="Times New Roman" w:hint="default"/>
                <w:sz w:val="18"/>
                <w:szCs w:val="18"/>
              </w:rPr>
            </w:pPr>
            <w:r>
              <w:rPr>
                <w:rFonts w:ascii="Times New Roman"/>
                <w:spacing w:val="-1"/>
                <w:sz w:val="18"/>
              </w:rPr>
              <w:t>160,891</w:t>
            </w:r>
          </w:p>
        </w:tc>
        <w:tc>
          <w:tcPr>
            <w:tcW w:w="4474"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5" w:hRule="exact"/>
        </w:trPr>
        <w:tc>
          <w:tcPr>
            <w:tcW w:w="3092" w:type="dxa"/>
            <w:gridSpan w:val="3"/>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4" w:right="0"/>
              <w:jc w:val="left"/>
              <w:rPr>
                <w:rFonts w:ascii="宋体" w:hAnsi="宋体" w:cs="宋体" w:eastAsia="宋体" w:hint="default"/>
                <w:sz w:val="18"/>
                <w:szCs w:val="18"/>
              </w:rPr>
            </w:pPr>
            <w:r>
              <w:rPr>
                <w:rFonts w:ascii="宋体" w:hAnsi="宋体" w:cs="宋体" w:eastAsia="宋体" w:hint="default"/>
                <w:sz w:val="18"/>
                <w:szCs w:val="18"/>
              </w:rPr>
              <w:t>柳孙荣</w:t>
            </w:r>
          </w:p>
        </w:tc>
        <w:tc>
          <w:tcPr>
            <w:tcW w:w="267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Times New Roman" w:hAnsi="Times New Roman" w:cs="Times New Roman" w:eastAsia="Times New Roman" w:hint="default"/>
                <w:sz w:val="18"/>
                <w:szCs w:val="18"/>
              </w:rPr>
            </w:pPr>
            <w:r>
              <w:rPr>
                <w:rFonts w:ascii="Times New Roman"/>
                <w:spacing w:val="-1"/>
                <w:sz w:val="18"/>
              </w:rPr>
              <w:t>151,435</w:t>
            </w:r>
          </w:p>
        </w:tc>
        <w:tc>
          <w:tcPr>
            <w:tcW w:w="4474" w:type="dxa"/>
            <w:gridSpan w:val="3"/>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2" w:hRule="exact"/>
        </w:trPr>
        <w:tc>
          <w:tcPr>
            <w:tcW w:w="3092"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陈娟</w:t>
            </w:r>
          </w:p>
        </w:tc>
        <w:tc>
          <w:tcPr>
            <w:tcW w:w="267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Times New Roman" w:hAnsi="Times New Roman" w:cs="Times New Roman" w:eastAsia="Times New Roman" w:hint="default"/>
                <w:sz w:val="18"/>
                <w:szCs w:val="18"/>
              </w:rPr>
            </w:pPr>
            <w:r>
              <w:rPr>
                <w:rFonts w:ascii="Times New Roman"/>
                <w:spacing w:val="-1"/>
                <w:sz w:val="18"/>
              </w:rPr>
              <w:t>140,000</w:t>
            </w:r>
          </w:p>
        </w:tc>
        <w:tc>
          <w:tcPr>
            <w:tcW w:w="4474"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5" w:hRule="exact"/>
        </w:trPr>
        <w:tc>
          <w:tcPr>
            <w:tcW w:w="3092"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董文艺</w:t>
            </w:r>
          </w:p>
        </w:tc>
        <w:tc>
          <w:tcPr>
            <w:tcW w:w="267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Times New Roman" w:hAnsi="Times New Roman" w:cs="Times New Roman" w:eastAsia="Times New Roman" w:hint="default"/>
                <w:sz w:val="18"/>
                <w:szCs w:val="18"/>
              </w:rPr>
            </w:pPr>
            <w:r>
              <w:rPr>
                <w:rFonts w:ascii="Times New Roman"/>
                <w:spacing w:val="-1"/>
                <w:sz w:val="18"/>
              </w:rPr>
              <w:t>126,020</w:t>
            </w:r>
          </w:p>
        </w:tc>
        <w:tc>
          <w:tcPr>
            <w:tcW w:w="4474"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2" w:hRule="exact"/>
        </w:trPr>
        <w:tc>
          <w:tcPr>
            <w:tcW w:w="3092"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江培勇</w:t>
            </w:r>
          </w:p>
        </w:tc>
        <w:tc>
          <w:tcPr>
            <w:tcW w:w="267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Times New Roman" w:hAnsi="Times New Roman" w:cs="Times New Roman" w:eastAsia="Times New Roman" w:hint="default"/>
                <w:sz w:val="18"/>
                <w:szCs w:val="18"/>
              </w:rPr>
            </w:pPr>
            <w:r>
              <w:rPr>
                <w:rFonts w:ascii="Times New Roman"/>
                <w:spacing w:val="-1"/>
                <w:sz w:val="18"/>
              </w:rPr>
              <w:t>125,850</w:t>
            </w:r>
          </w:p>
        </w:tc>
        <w:tc>
          <w:tcPr>
            <w:tcW w:w="4474"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5" w:hRule="exact"/>
        </w:trPr>
        <w:tc>
          <w:tcPr>
            <w:tcW w:w="3092"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易金山</w:t>
            </w:r>
          </w:p>
        </w:tc>
        <w:tc>
          <w:tcPr>
            <w:tcW w:w="267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Times New Roman" w:hAnsi="Times New Roman" w:cs="Times New Roman" w:eastAsia="Times New Roman" w:hint="default"/>
                <w:sz w:val="18"/>
                <w:szCs w:val="18"/>
              </w:rPr>
            </w:pPr>
            <w:r>
              <w:rPr>
                <w:rFonts w:ascii="Times New Roman"/>
                <w:spacing w:val="-1"/>
                <w:sz w:val="18"/>
              </w:rPr>
              <w:t>120,000</w:t>
            </w:r>
          </w:p>
        </w:tc>
        <w:tc>
          <w:tcPr>
            <w:tcW w:w="4474"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2" w:hRule="exact"/>
        </w:trPr>
        <w:tc>
          <w:tcPr>
            <w:tcW w:w="3092"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林艳娟</w:t>
            </w:r>
          </w:p>
        </w:tc>
        <w:tc>
          <w:tcPr>
            <w:tcW w:w="267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Times New Roman" w:hAnsi="Times New Roman" w:cs="Times New Roman" w:eastAsia="Times New Roman" w:hint="default"/>
                <w:sz w:val="18"/>
                <w:szCs w:val="18"/>
              </w:rPr>
            </w:pPr>
            <w:r>
              <w:rPr>
                <w:rFonts w:ascii="Times New Roman"/>
                <w:spacing w:val="-2"/>
                <w:sz w:val="18"/>
              </w:rPr>
              <w:t>116,000</w:t>
            </w:r>
          </w:p>
        </w:tc>
        <w:tc>
          <w:tcPr>
            <w:tcW w:w="4474"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2" w:hRule="exact"/>
        </w:trPr>
        <w:tc>
          <w:tcPr>
            <w:tcW w:w="3092"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路明</w:t>
            </w:r>
          </w:p>
        </w:tc>
        <w:tc>
          <w:tcPr>
            <w:tcW w:w="267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Times New Roman" w:hAnsi="Times New Roman" w:cs="Times New Roman" w:eastAsia="Times New Roman" w:hint="default"/>
                <w:sz w:val="18"/>
                <w:szCs w:val="18"/>
              </w:rPr>
            </w:pPr>
            <w:r>
              <w:rPr>
                <w:rFonts w:ascii="Times New Roman"/>
                <w:spacing w:val="-2"/>
                <w:sz w:val="18"/>
              </w:rPr>
              <w:t>113,170</w:t>
            </w:r>
          </w:p>
        </w:tc>
        <w:tc>
          <w:tcPr>
            <w:tcW w:w="4474"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5" w:hRule="exact"/>
        </w:trPr>
        <w:tc>
          <w:tcPr>
            <w:tcW w:w="3092" w:type="dxa"/>
            <w:gridSpan w:val="3"/>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4" w:right="0"/>
              <w:jc w:val="left"/>
              <w:rPr>
                <w:rFonts w:ascii="宋体" w:hAnsi="宋体" w:cs="宋体" w:eastAsia="宋体" w:hint="default"/>
                <w:sz w:val="18"/>
                <w:szCs w:val="18"/>
              </w:rPr>
            </w:pPr>
            <w:r>
              <w:rPr>
                <w:rFonts w:ascii="宋体" w:hAnsi="宋体" w:cs="宋体" w:eastAsia="宋体" w:hint="default"/>
                <w:sz w:val="18"/>
                <w:szCs w:val="18"/>
              </w:rPr>
              <w:t>国泰君安证券股份有限公司</w:t>
            </w:r>
          </w:p>
        </w:tc>
        <w:tc>
          <w:tcPr>
            <w:tcW w:w="267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Times New Roman" w:hAnsi="Times New Roman" w:cs="Times New Roman" w:eastAsia="Times New Roman" w:hint="default"/>
                <w:sz w:val="18"/>
                <w:szCs w:val="18"/>
              </w:rPr>
            </w:pPr>
            <w:r>
              <w:rPr>
                <w:rFonts w:ascii="Times New Roman"/>
                <w:spacing w:val="-1"/>
                <w:sz w:val="18"/>
              </w:rPr>
              <w:t>109,535</w:t>
            </w:r>
          </w:p>
        </w:tc>
        <w:tc>
          <w:tcPr>
            <w:tcW w:w="4474" w:type="dxa"/>
            <w:gridSpan w:val="3"/>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917" w:hRule="exact"/>
        </w:trPr>
        <w:tc>
          <w:tcPr>
            <w:tcW w:w="198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right="0"/>
              <w:jc w:val="left"/>
              <w:rPr>
                <w:rFonts w:ascii="宋体" w:hAnsi="宋体" w:cs="宋体" w:eastAsia="宋体" w:hint="default"/>
                <w:b/>
                <w:bCs/>
                <w:sz w:val="16"/>
                <w:szCs w:val="16"/>
              </w:rPr>
            </w:pPr>
          </w:p>
          <w:p>
            <w:pPr>
              <w:pStyle w:val="TableParagraph"/>
              <w:spacing w:line="232" w:lineRule="exact"/>
              <w:ind w:left="24" w:right="151"/>
              <w:jc w:val="left"/>
              <w:rPr>
                <w:rFonts w:ascii="宋体" w:hAnsi="宋体" w:cs="宋体" w:eastAsia="宋体" w:hint="default"/>
                <w:sz w:val="18"/>
                <w:szCs w:val="18"/>
              </w:rPr>
            </w:pPr>
            <w:r>
              <w:rPr>
                <w:rFonts w:ascii="宋体" w:hAnsi="宋体" w:cs="宋体" w:eastAsia="宋体" w:hint="default"/>
                <w:sz w:val="18"/>
                <w:szCs w:val="18"/>
              </w:rPr>
              <w:t>上述股东关联关系或一 致行动的说明</w:t>
            </w:r>
          </w:p>
        </w:tc>
        <w:tc>
          <w:tcPr>
            <w:tcW w:w="8251" w:type="dxa"/>
            <w:gridSpan w:val="8"/>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9" w:right="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名股东中，除彭秋和先生与杨秀英女士为夫妻关系外，其他限售股东不存在关联关系，也不属</w:t>
            </w:r>
          </w:p>
          <w:p>
            <w:pPr>
              <w:pStyle w:val="TableParagraph"/>
              <w:spacing w:line="236" w:lineRule="exact" w:before="13"/>
              <w:ind w:left="29" w:right="111"/>
              <w:jc w:val="left"/>
              <w:rPr>
                <w:rFonts w:ascii="宋体" w:hAnsi="宋体" w:cs="宋体" w:eastAsia="宋体" w:hint="default"/>
                <w:sz w:val="18"/>
                <w:szCs w:val="18"/>
              </w:rPr>
            </w:pPr>
            <w:r>
              <w:rPr>
                <w:rFonts w:ascii="宋体" w:hAnsi="宋体" w:cs="宋体" w:eastAsia="宋体" w:hint="default"/>
                <w:sz w:val="18"/>
                <w:szCs w:val="18"/>
              </w:rPr>
              <w:t>于《上市公司收购管理办法》规定的一致行动人。 未知剩余股东之间是否存在关联关系，也未知是否属于《上市公司收购管理办法》规定的一致行动人。</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5"/>
        <w:spacing w:line="240" w:lineRule="auto" w:before="26"/>
        <w:ind w:right="0"/>
        <w:jc w:val="left"/>
        <w:rPr>
          <w:b w:val="0"/>
          <w:bCs w:val="0"/>
        </w:rPr>
      </w:pPr>
      <w:r>
        <w:rPr/>
        <w:t>（二）控股股东及实际控制人情况介绍</w:t>
      </w:r>
      <w:r>
        <w:rPr>
          <w:b w:val="0"/>
          <w:bCs w:val="0"/>
        </w:rPr>
      </w:r>
    </w:p>
    <w:p>
      <w:pPr>
        <w:spacing w:line="240" w:lineRule="auto" w:before="0"/>
        <w:rPr>
          <w:rFonts w:ascii="宋体" w:hAnsi="宋体" w:cs="宋体" w:eastAsia="宋体" w:hint="default"/>
          <w:b/>
          <w:bCs/>
          <w:sz w:val="24"/>
          <w:szCs w:val="24"/>
        </w:rPr>
      </w:pPr>
    </w:p>
    <w:p>
      <w:pPr>
        <w:pStyle w:val="Heading6"/>
        <w:spacing w:line="240" w:lineRule="auto" w:before="168"/>
        <w:ind w:right="0"/>
        <w:jc w:val="left"/>
      </w:pPr>
      <w:r>
        <w:rPr>
          <w:rFonts w:ascii="宋体" w:hAnsi="宋体" w:cs="宋体" w:eastAsia="宋体" w:hint="default"/>
        </w:rPr>
        <w:t>1</w:t>
      </w:r>
      <w:r>
        <w:rPr/>
        <w:t>、控股股东及实际控制人：截止</w:t>
      </w:r>
      <w:r>
        <w:rPr>
          <w:rFonts w:ascii="宋体" w:hAnsi="宋体" w:cs="宋体" w:eastAsia="宋体" w:hint="default"/>
        </w:rPr>
        <w:t>2010</w:t>
      </w:r>
      <w:r>
        <w:rPr/>
        <w:t>年</w:t>
      </w:r>
      <w:r>
        <w:rPr>
          <w:rFonts w:ascii="宋体" w:hAnsi="宋体" w:cs="宋体" w:eastAsia="宋体" w:hint="default"/>
        </w:rPr>
        <w:t>12</w:t>
      </w:r>
      <w:r>
        <w:rPr/>
        <w:t>月</w:t>
      </w:r>
      <w:r>
        <w:rPr>
          <w:rFonts w:ascii="宋体" w:hAnsi="宋体" w:cs="宋体" w:eastAsia="宋体" w:hint="default"/>
        </w:rPr>
        <w:t>31</w:t>
      </w:r>
      <w:r>
        <w:rPr/>
        <w:t>日，郑海涛先生持有公司</w:t>
      </w:r>
      <w:r>
        <w:rPr>
          <w:rFonts w:ascii="宋体" w:hAnsi="宋体" w:cs="宋体" w:eastAsia="宋体" w:hint="default"/>
        </w:rPr>
        <w:t>20,663,101</w:t>
      </w:r>
      <w:r>
        <w:rPr/>
        <w:t>股，为公司的控</w:t>
      </w:r>
    </w:p>
    <w:p>
      <w:pPr>
        <w:spacing w:after="0" w:line="240" w:lineRule="auto"/>
        <w:jc w:val="left"/>
        <w:sectPr>
          <w:pgSz w:w="11910" w:h="16840"/>
          <w:pgMar w:header="867" w:footer="1186" w:top="1060" w:bottom="1380" w:left="580" w:right="0"/>
        </w:sectPr>
      </w:pPr>
    </w:p>
    <w:p>
      <w:pPr>
        <w:pStyle w:val="Heading6"/>
        <w:spacing w:line="357" w:lineRule="auto" w:before="11"/>
        <w:ind w:left="220" w:right="591"/>
        <w:jc w:val="left"/>
      </w:pPr>
      <w:r>
        <w:rPr/>
        <w:pict>
          <v:group style="position:absolute;margin-left:34.560001pt;margin-top:2.205625pt;width:526.3pt;height:.1pt;mso-position-horizontal-relative:page;mso-position-vertical-relative:paragraph;z-index:-1440400" coordorigin="691,44" coordsize="10526,2">
            <v:shape style="position:absolute;left:691;top:44;width:10526;height:2" coordorigin="691,44" coordsize="10526,0" path="m691,44l11217,44e" filled="false" stroked="true" strokeweight=".72pt" strokecolor="#000000">
              <v:path arrowok="t"/>
            </v:shape>
            <w10:wrap type="none"/>
          </v:group>
        </w:pict>
      </w:r>
      <w:r>
        <w:rPr>
          <w:spacing w:val="-3"/>
        </w:rPr>
        <w:t>股股东及实际控制人。郑海涛，中国国籍，无其它国家或地区长期居留权，为公司的发起人，现担任</w:t>
      </w:r>
      <w:r>
        <w:rPr>
          <w:spacing w:val="-85"/>
        </w:rPr>
        <w:t> </w:t>
      </w:r>
      <w:r>
        <w:rPr>
          <w:spacing w:val="-85"/>
        </w:rPr>
      </w:r>
      <w:r>
        <w:rPr/>
        <w:t>公司董事长兼总经理，除持有公司股份外无其它控股或参股公司。</w:t>
      </w:r>
    </w:p>
    <w:p>
      <w:pPr>
        <w:pStyle w:val="Heading6"/>
        <w:spacing w:line="357" w:lineRule="auto" w:before="34"/>
        <w:ind w:left="220" w:right="5421" w:firstLine="465"/>
        <w:jc w:val="left"/>
      </w:pPr>
      <w:r>
        <w:rPr/>
        <w:t>公司控股股东或实际控制人报告期内未发生变化。 </w:t>
      </w:r>
      <w:r>
        <w:rPr>
          <w:rFonts w:ascii="宋体" w:hAnsi="宋体" w:cs="宋体" w:eastAsia="宋体" w:hint="default"/>
        </w:rPr>
        <w:t>2</w:t>
      </w:r>
      <w:r>
        <w:rPr/>
        <w:t>、公司与实际控制人之间的产权及控制关系的方框图</w:t>
      </w:r>
    </w:p>
    <w:p>
      <w:pPr>
        <w:spacing w:line="240" w:lineRule="auto" w:before="1"/>
        <w:rPr>
          <w:rFonts w:ascii="宋体" w:hAnsi="宋体" w:cs="宋体" w:eastAsia="宋体" w:hint="default"/>
          <w:sz w:val="26"/>
          <w:szCs w:val="26"/>
        </w:rPr>
      </w:pPr>
    </w:p>
    <w:p>
      <w:pPr>
        <w:spacing w:line="404" w:lineRule="exact"/>
        <w:ind w:left="955" w:right="0" w:firstLine="0"/>
        <w:rPr>
          <w:rFonts w:ascii="宋体" w:hAnsi="宋体" w:cs="宋体" w:eastAsia="宋体" w:hint="default"/>
          <w:sz w:val="20"/>
          <w:szCs w:val="20"/>
        </w:rPr>
      </w:pPr>
      <w:r>
        <w:rPr>
          <w:rFonts w:ascii="宋体" w:hAnsi="宋体" w:cs="宋体" w:eastAsia="宋体" w:hint="default"/>
          <w:position w:val="-7"/>
          <w:sz w:val="20"/>
          <w:szCs w:val="20"/>
        </w:rPr>
        <w:pict>
          <v:shape style="width:160.5pt;height:20.2pt;mso-position-horizontal-relative:char;mso-position-vertical-relative:line" type="#_x0000_t202" filled="false" stroked="true" strokeweight=".75pt" strokecolor="#000000">
            <w10:anchorlock/>
            <v:textbox inset="0,0,0,0">
              <w:txbxContent>
                <w:p>
                  <w:pPr>
                    <w:pStyle w:val="BodyText"/>
                    <w:spacing w:line="240" w:lineRule="auto" w:before="39"/>
                    <w:ind w:left="652" w:right="0"/>
                    <w:jc w:val="left"/>
                  </w:pPr>
                  <w:r>
                    <w:rPr/>
                    <w:t>实际控制人：郑海涛</w:t>
                  </w:r>
                </w:p>
              </w:txbxContent>
            </v:textbox>
          </v:shape>
        </w:pict>
      </w:r>
      <w:r>
        <w:rPr>
          <w:rFonts w:ascii="宋体" w:hAnsi="宋体" w:cs="宋体" w:eastAsia="宋体" w:hint="default"/>
          <w:position w:val="-7"/>
          <w:sz w:val="20"/>
          <w:szCs w:val="20"/>
        </w:rPr>
      </w:r>
    </w:p>
    <w:p>
      <w:pPr>
        <w:spacing w:line="240" w:lineRule="auto" w:before="2"/>
        <w:rPr>
          <w:rFonts w:ascii="宋体" w:hAnsi="宋体" w:cs="宋体" w:eastAsia="宋体" w:hint="default"/>
          <w:sz w:val="17"/>
          <w:szCs w:val="17"/>
        </w:rPr>
      </w:pPr>
    </w:p>
    <w:p>
      <w:pPr>
        <w:pStyle w:val="Heading6"/>
        <w:spacing w:line="240" w:lineRule="auto" w:before="0"/>
        <w:ind w:left="2601" w:right="2886"/>
        <w:jc w:val="left"/>
        <w:rPr>
          <w:rFonts w:ascii="宋体" w:hAnsi="宋体" w:cs="宋体" w:eastAsia="宋体" w:hint="default"/>
        </w:rPr>
      </w:pPr>
      <w:r>
        <w:rPr/>
        <w:pict>
          <v:group style="position:absolute;margin-left:143.910004pt;margin-top:-11.734367pt;width:6pt;height:49.1pt;mso-position-horizontal-relative:page;mso-position-vertical-relative:paragraph;z-index:-1440376" coordorigin="2878,-235" coordsize="120,982">
            <v:shape style="position:absolute;left:2878;top:-235;width:120;height:982" coordorigin="2878,-235" coordsize="120,982" path="m2928,627l2878,628,2940,747,2983,657,2933,657,2929,653,2928,647,2928,627xe" filled="true" fillcolor="#000000" stroked="false">
              <v:path arrowok="t"/>
              <v:fill type="solid"/>
            </v:shape>
            <v:shape style="position:absolute;left:2878;top:-235;width:120;height:982" coordorigin="2878,-235" coordsize="120,982" path="m2948,627l2928,627,2928,647,2929,653,2933,657,2944,657,2948,653,2948,647,2948,627xe" filled="true" fillcolor="#000000" stroked="false">
              <v:path arrowok="t"/>
              <v:fill type="solid"/>
            </v:shape>
            <v:shape style="position:absolute;left:2878;top:-235;width:120;height:982" coordorigin="2878,-235" coordsize="120,982" path="m2998,626l2948,627,2948,647,2948,653,2944,657,2983,657,2998,626xe" filled="true" fillcolor="#000000" stroked="false">
              <v:path arrowok="t"/>
              <v:fill type="solid"/>
            </v:shape>
            <v:shape style="position:absolute;left:2878;top:-235;width:120;height:982" coordorigin="2878,-235" coordsize="120,982" path="m2930,-235l2919,-235,2915,-230,2915,-224,2928,627,2948,627,2935,-224,2935,-230,2930,-235xe" filled="true" fillcolor="#000000" stroked="false">
              <v:path arrowok="t"/>
              <v:fill type="solid"/>
            </v:shape>
            <w10:wrap type="none"/>
          </v:group>
        </w:pict>
      </w:r>
      <w:r>
        <w:rPr>
          <w:rFonts w:ascii="宋体"/>
        </w:rPr>
        <w:t>18.45%</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3"/>
          <w:szCs w:val="13"/>
        </w:rPr>
      </w:pPr>
    </w:p>
    <w:p>
      <w:pPr>
        <w:spacing w:line="404" w:lineRule="exact"/>
        <w:ind w:left="955" w:right="0" w:firstLine="0"/>
        <w:rPr>
          <w:rFonts w:ascii="宋体" w:hAnsi="宋体" w:cs="宋体" w:eastAsia="宋体" w:hint="default"/>
          <w:sz w:val="20"/>
          <w:szCs w:val="20"/>
        </w:rPr>
      </w:pPr>
      <w:r>
        <w:rPr>
          <w:rFonts w:ascii="宋体" w:hAnsi="宋体" w:cs="宋体" w:eastAsia="宋体" w:hint="default"/>
          <w:position w:val="-7"/>
          <w:sz w:val="20"/>
          <w:szCs w:val="20"/>
        </w:rPr>
        <w:pict>
          <v:shape style="width:160.5pt;height:20.2pt;mso-position-horizontal-relative:char;mso-position-vertical-relative:line" type="#_x0000_t202" filled="false" stroked="true" strokeweight=".75pt" strokecolor="#000000">
            <w10:anchorlock/>
            <v:textbox inset="0,0,0,0">
              <w:txbxContent>
                <w:p>
                  <w:pPr>
                    <w:pStyle w:val="BodyText"/>
                    <w:spacing w:line="240" w:lineRule="auto" w:before="38"/>
                    <w:ind w:left="232" w:right="0"/>
                    <w:jc w:val="left"/>
                  </w:pPr>
                  <w:r>
                    <w:rPr/>
                    <w:t>北京数码视讯科技股份有限公</w:t>
                  </w:r>
                </w:p>
              </w:txbxContent>
            </v:textbox>
          </v:shape>
        </w:pict>
      </w:r>
      <w:r>
        <w:rPr>
          <w:rFonts w:ascii="宋体" w:hAnsi="宋体" w:cs="宋体" w:eastAsia="宋体" w:hint="default"/>
          <w:position w:val="-7"/>
          <w:sz w:val="20"/>
          <w:szCs w:val="20"/>
        </w:rPr>
      </w:r>
    </w:p>
    <w:p>
      <w:pPr>
        <w:spacing w:line="240" w:lineRule="auto" w:before="4"/>
        <w:rPr>
          <w:rFonts w:ascii="宋体" w:hAnsi="宋体" w:cs="宋体" w:eastAsia="宋体" w:hint="default"/>
          <w:sz w:val="20"/>
          <w:szCs w:val="20"/>
        </w:rPr>
      </w:pPr>
    </w:p>
    <w:p>
      <w:pPr>
        <w:pStyle w:val="Heading6"/>
        <w:spacing w:line="240" w:lineRule="auto" w:before="0"/>
        <w:ind w:left="220" w:right="2886"/>
        <w:jc w:val="left"/>
      </w:pPr>
      <w:r>
        <w:rPr>
          <w:rFonts w:ascii="宋体" w:hAnsi="宋体" w:cs="宋体" w:eastAsia="宋体" w:hint="default"/>
        </w:rPr>
        <w:t>3</w:t>
      </w:r>
      <w:r>
        <w:rPr/>
        <w:t>、其它持股</w:t>
      </w:r>
      <w:r>
        <w:rPr>
          <w:spacing w:val="-60"/>
        </w:rPr>
        <w:t> </w:t>
      </w:r>
      <w:r>
        <w:rPr>
          <w:rFonts w:ascii="宋体" w:hAnsi="宋体" w:cs="宋体" w:eastAsia="宋体" w:hint="default"/>
        </w:rPr>
        <w:t>5%</w:t>
      </w:r>
      <w:r>
        <w:rPr/>
        <w:t>以上的股东情况</w:t>
      </w:r>
    </w:p>
    <w:p>
      <w:pPr>
        <w:spacing w:line="240" w:lineRule="auto" w:before="9"/>
        <w:rPr>
          <w:rFonts w:ascii="宋体" w:hAnsi="宋体" w:cs="宋体" w:eastAsia="宋体" w:hint="default"/>
          <w:sz w:val="20"/>
          <w:szCs w:val="20"/>
        </w:rPr>
      </w:pPr>
    </w:p>
    <w:tbl>
      <w:tblPr>
        <w:tblW w:w="0" w:type="auto"/>
        <w:jc w:val="left"/>
        <w:tblInd w:w="107" w:type="dxa"/>
        <w:tblLayout w:type="fixed"/>
        <w:tblCellMar>
          <w:top w:w="0" w:type="dxa"/>
          <w:left w:w="0" w:type="dxa"/>
          <w:bottom w:w="0" w:type="dxa"/>
          <w:right w:w="0" w:type="dxa"/>
        </w:tblCellMar>
        <w:tblLook w:val="01E0"/>
      </w:tblPr>
      <w:tblGrid>
        <w:gridCol w:w="4652"/>
        <w:gridCol w:w="2585"/>
        <w:gridCol w:w="1601"/>
        <w:gridCol w:w="1846"/>
      </w:tblGrid>
      <w:tr>
        <w:trPr>
          <w:trHeight w:val="283" w:hRule="exact"/>
        </w:trPr>
        <w:tc>
          <w:tcPr>
            <w:tcW w:w="46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25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股东性质</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pacing w:val="-1"/>
                <w:sz w:val="21"/>
                <w:szCs w:val="21"/>
              </w:rPr>
              <w:t>持股比例（</w:t>
            </w:r>
            <w:r>
              <w:rPr>
                <w:rFonts w:ascii="宋体" w:hAnsi="宋体" w:cs="宋体" w:eastAsia="宋体" w:hint="default"/>
                <w:spacing w:val="-1"/>
                <w:sz w:val="21"/>
                <w:szCs w:val="21"/>
              </w:rPr>
              <w:t>%</w:t>
            </w:r>
            <w:r>
              <w:rPr>
                <w:rFonts w:ascii="宋体" w:hAnsi="宋体" w:cs="宋体" w:eastAsia="宋体" w:hint="default"/>
                <w:spacing w:val="-1"/>
                <w:sz w:val="21"/>
                <w:szCs w:val="21"/>
              </w:rPr>
              <w:t>）</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pacing w:val="-1"/>
                <w:sz w:val="21"/>
                <w:szCs w:val="21"/>
              </w:rPr>
              <w:t>持股总数（股）</w:t>
            </w:r>
          </w:p>
        </w:tc>
      </w:tr>
      <w:tr>
        <w:trPr>
          <w:trHeight w:val="281" w:hRule="exact"/>
        </w:trPr>
        <w:tc>
          <w:tcPr>
            <w:tcW w:w="46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深圳市中科远东创业投资有限公司</w:t>
            </w:r>
          </w:p>
        </w:tc>
        <w:tc>
          <w:tcPr>
            <w:tcW w:w="25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7.14</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8000000</w:t>
            </w:r>
          </w:p>
        </w:tc>
      </w:tr>
      <w:tr>
        <w:trPr>
          <w:trHeight w:val="283" w:hRule="exact"/>
        </w:trPr>
        <w:tc>
          <w:tcPr>
            <w:tcW w:w="46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北京启迪创业孵化器有限公司</w:t>
            </w:r>
          </w:p>
        </w:tc>
        <w:tc>
          <w:tcPr>
            <w:tcW w:w="25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5.71</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6397205</w:t>
            </w:r>
          </w:p>
        </w:tc>
      </w:tr>
    </w:tbl>
    <w:p>
      <w:pPr>
        <w:spacing w:after="0" w:line="241" w:lineRule="exact"/>
        <w:jc w:val="right"/>
        <w:rPr>
          <w:rFonts w:ascii="宋体" w:hAnsi="宋体" w:cs="宋体" w:eastAsia="宋体" w:hint="default"/>
          <w:sz w:val="21"/>
          <w:szCs w:val="21"/>
        </w:rPr>
        <w:sectPr>
          <w:pgSz w:w="11910" w:h="16840"/>
          <w:pgMar w:header="867" w:footer="1186" w:top="1060" w:bottom="1380" w:left="500" w:right="0"/>
        </w:sectPr>
      </w:pPr>
    </w:p>
    <w:p>
      <w:pPr>
        <w:spacing w:line="240" w:lineRule="auto" w:before="11"/>
        <w:rPr>
          <w:rFonts w:ascii="宋体" w:hAnsi="宋体" w:cs="宋体" w:eastAsia="宋体" w:hint="default"/>
          <w:sz w:val="2"/>
          <w:szCs w:val="2"/>
        </w:rPr>
      </w:pPr>
    </w:p>
    <w:p>
      <w:pPr>
        <w:spacing w:line="20" w:lineRule="exact"/>
        <w:ind w:left="18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5"/>
          <w:szCs w:val="25"/>
        </w:rPr>
      </w:pPr>
    </w:p>
    <w:p>
      <w:pPr>
        <w:pStyle w:val="Heading1"/>
        <w:spacing w:line="240" w:lineRule="auto"/>
        <w:ind w:left="2159" w:right="718"/>
        <w:jc w:val="left"/>
        <w:rPr>
          <w:b w:val="0"/>
          <w:bCs w:val="0"/>
        </w:rPr>
      </w:pPr>
      <w:bookmarkStart w:name="_TOC_250002" w:id="9"/>
      <w:r>
        <w:rPr/>
        <w:t>第七节</w:t>
      </w:r>
      <w:r>
        <w:rPr>
          <w:spacing w:val="-8"/>
        </w:rPr>
        <w:t> </w:t>
      </w:r>
      <w:r>
        <w:rPr/>
        <w:t>董事、监事和高级管理人员和员工情况</w:t>
      </w:r>
      <w:bookmarkEnd w:id="9"/>
      <w:r>
        <w:rPr>
          <w:b w:val="0"/>
          <w:bCs w:val="0"/>
        </w:rPr>
      </w:r>
    </w:p>
    <w:p>
      <w:pPr>
        <w:spacing w:line="240" w:lineRule="auto" w:before="0"/>
        <w:rPr>
          <w:rFonts w:ascii="黑体" w:hAnsi="黑体" w:cs="黑体" w:eastAsia="黑体" w:hint="default"/>
          <w:b/>
          <w:bCs/>
          <w:sz w:val="32"/>
          <w:szCs w:val="32"/>
        </w:rPr>
      </w:pPr>
    </w:p>
    <w:p>
      <w:pPr>
        <w:spacing w:line="240" w:lineRule="auto" w:before="1"/>
        <w:rPr>
          <w:rFonts w:ascii="黑体" w:hAnsi="黑体" w:cs="黑体" w:eastAsia="黑体" w:hint="default"/>
          <w:b/>
          <w:bCs/>
          <w:sz w:val="39"/>
          <w:szCs w:val="39"/>
        </w:rPr>
      </w:pPr>
    </w:p>
    <w:p>
      <w:pPr>
        <w:pStyle w:val="Heading5"/>
        <w:spacing w:line="240" w:lineRule="auto"/>
        <w:ind w:left="220" w:right="2886"/>
        <w:jc w:val="left"/>
        <w:rPr>
          <w:b w:val="0"/>
          <w:bCs w:val="0"/>
        </w:rPr>
      </w:pPr>
      <w:r>
        <w:rPr/>
        <w:t>一、</w:t>
      </w:r>
      <w:r>
        <w:rPr>
          <w:spacing w:val="-95"/>
        </w:rPr>
        <w:t> </w:t>
      </w:r>
      <w:r>
        <w:rPr/>
        <w:t>董事、监事和高级管理人员的情况</w:t>
      </w:r>
      <w:r>
        <w:rPr>
          <w:b w:val="0"/>
          <w:bCs w:val="0"/>
        </w:rPr>
      </w:r>
    </w:p>
    <w:p>
      <w:pPr>
        <w:spacing w:line="240" w:lineRule="auto" w:before="0"/>
        <w:rPr>
          <w:rFonts w:ascii="宋体" w:hAnsi="宋体" w:cs="宋体" w:eastAsia="宋体" w:hint="default"/>
          <w:b/>
          <w:bCs/>
          <w:sz w:val="24"/>
          <w:szCs w:val="24"/>
        </w:rPr>
      </w:pPr>
    </w:p>
    <w:p>
      <w:pPr>
        <w:pStyle w:val="Heading5"/>
        <w:spacing w:line="240" w:lineRule="auto" w:before="171"/>
        <w:ind w:left="220" w:right="2886"/>
        <w:jc w:val="left"/>
        <w:rPr>
          <w:b w:val="0"/>
          <w:bCs w:val="0"/>
        </w:rPr>
      </w:pPr>
      <w:r>
        <w:rPr/>
        <w:t>（一）董事、监事和高级管理人员持股变动情况及薪酬情况</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9"/>
          <w:szCs w:val="19"/>
        </w:rPr>
      </w:pPr>
    </w:p>
    <w:tbl>
      <w:tblPr>
        <w:tblW w:w="0" w:type="auto"/>
        <w:jc w:val="left"/>
        <w:tblInd w:w="107" w:type="dxa"/>
        <w:tblLayout w:type="fixed"/>
        <w:tblCellMar>
          <w:top w:w="0" w:type="dxa"/>
          <w:left w:w="0" w:type="dxa"/>
          <w:bottom w:w="0" w:type="dxa"/>
          <w:right w:w="0" w:type="dxa"/>
        </w:tblCellMar>
        <w:tblLook w:val="01E0"/>
      </w:tblPr>
      <w:tblGrid>
        <w:gridCol w:w="1100"/>
        <w:gridCol w:w="1219"/>
        <w:gridCol w:w="533"/>
        <w:gridCol w:w="531"/>
        <w:gridCol w:w="1687"/>
        <w:gridCol w:w="1635"/>
        <w:gridCol w:w="1176"/>
        <w:gridCol w:w="1268"/>
        <w:gridCol w:w="1536"/>
      </w:tblGrid>
      <w:tr>
        <w:trPr>
          <w:trHeight w:val="1412"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4"/>
                <w:szCs w:val="24"/>
              </w:rPr>
            </w:pPr>
          </w:p>
          <w:p>
            <w:pPr>
              <w:pStyle w:val="TableParagraph"/>
              <w:spacing w:line="357" w:lineRule="auto"/>
              <w:ind w:left="103" w:right="239"/>
              <w:jc w:val="left"/>
              <w:rPr>
                <w:rFonts w:ascii="宋体" w:hAnsi="宋体" w:cs="宋体" w:eastAsia="宋体" w:hint="default"/>
                <w:sz w:val="18"/>
                <w:szCs w:val="18"/>
              </w:rPr>
            </w:pPr>
            <w:r>
              <w:rPr>
                <w:rFonts w:ascii="宋体" w:hAnsi="宋体" w:cs="宋体" w:eastAsia="宋体" w:hint="default"/>
                <w:sz w:val="18"/>
                <w:szCs w:val="18"/>
              </w:rPr>
              <w:t>性 别</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4"/>
                <w:szCs w:val="24"/>
              </w:rPr>
            </w:pPr>
          </w:p>
          <w:p>
            <w:pPr>
              <w:pStyle w:val="TableParagraph"/>
              <w:spacing w:line="357" w:lineRule="auto"/>
              <w:ind w:left="103" w:right="236"/>
              <w:jc w:val="left"/>
              <w:rPr>
                <w:rFonts w:ascii="宋体" w:hAnsi="宋体" w:cs="宋体" w:eastAsia="宋体" w:hint="default"/>
                <w:sz w:val="18"/>
                <w:szCs w:val="18"/>
              </w:rPr>
            </w:pPr>
            <w:r>
              <w:rPr>
                <w:rFonts w:ascii="宋体" w:hAnsi="宋体" w:cs="宋体" w:eastAsia="宋体" w:hint="default"/>
                <w:sz w:val="18"/>
                <w:szCs w:val="18"/>
              </w:rPr>
              <w:t>年 龄</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任期起止日期</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持股数量（股）</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股份比例</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报告期内从</w:t>
            </w:r>
            <w:r>
              <w:rPr>
                <w:rFonts w:ascii="宋体" w:hAnsi="宋体" w:cs="宋体" w:eastAsia="宋体" w:hint="default"/>
                <w:sz w:val="18"/>
                <w:szCs w:val="18"/>
              </w:rPr>
            </w:r>
          </w:p>
          <w:p>
            <w:pPr>
              <w:pStyle w:val="TableParagraph"/>
              <w:spacing w:line="240" w:lineRule="auto" w:before="115"/>
              <w:ind w:left="103" w:right="0"/>
              <w:jc w:val="left"/>
              <w:rPr>
                <w:rFonts w:ascii="宋体" w:hAnsi="宋体" w:cs="宋体" w:eastAsia="宋体" w:hint="default"/>
                <w:sz w:val="18"/>
                <w:szCs w:val="18"/>
              </w:rPr>
            </w:pPr>
            <w:r>
              <w:rPr>
                <w:rFonts w:ascii="宋体" w:hAnsi="宋体" w:cs="宋体" w:eastAsia="宋体" w:hint="default"/>
                <w:spacing w:val="12"/>
                <w:sz w:val="18"/>
                <w:szCs w:val="18"/>
              </w:rPr>
              <w:t>公司领取的</w:t>
            </w:r>
            <w:r>
              <w:rPr>
                <w:rFonts w:ascii="宋体" w:hAnsi="宋体" w:cs="宋体" w:eastAsia="宋体" w:hint="default"/>
                <w:sz w:val="18"/>
                <w:szCs w:val="18"/>
              </w:rPr>
            </w:r>
          </w:p>
          <w:p>
            <w:pPr>
              <w:pStyle w:val="TableParagraph"/>
              <w:spacing w:line="357" w:lineRule="auto" w:before="115"/>
              <w:ind w:left="103" w:right="135"/>
              <w:jc w:val="left"/>
              <w:rPr>
                <w:rFonts w:ascii="宋体" w:hAnsi="宋体" w:cs="宋体" w:eastAsia="宋体" w:hint="default"/>
                <w:sz w:val="18"/>
                <w:szCs w:val="18"/>
              </w:rPr>
            </w:pPr>
            <w:r>
              <w:rPr>
                <w:rFonts w:ascii="宋体" w:hAnsi="宋体" w:cs="宋体" w:eastAsia="宋体" w:hint="default"/>
                <w:spacing w:val="55"/>
                <w:sz w:val="18"/>
                <w:szCs w:val="18"/>
              </w:rPr>
              <w:t>报酬总额</w:t>
            </w:r>
            <w:r>
              <w:rPr>
                <w:rFonts w:ascii="宋体" w:hAnsi="宋体" w:cs="宋体" w:eastAsia="宋体" w:hint="default"/>
                <w:spacing w:val="-16"/>
                <w:sz w:val="18"/>
                <w:szCs w:val="18"/>
              </w:rPr>
              <w:t> </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142"/>
              <w:ind w:left="103" w:right="182"/>
              <w:jc w:val="both"/>
              <w:rPr>
                <w:rFonts w:ascii="宋体" w:hAnsi="宋体" w:cs="宋体" w:eastAsia="宋体" w:hint="default"/>
                <w:sz w:val="18"/>
                <w:szCs w:val="18"/>
              </w:rPr>
            </w:pPr>
            <w:r>
              <w:rPr>
                <w:rFonts w:ascii="宋体" w:hAnsi="宋体" w:cs="宋体" w:eastAsia="宋体" w:hint="default"/>
                <w:spacing w:val="21"/>
                <w:sz w:val="18"/>
                <w:szCs w:val="18"/>
              </w:rPr>
              <w:t>是否在股东单</w:t>
            </w:r>
            <w:r>
              <w:rPr>
                <w:rFonts w:ascii="宋体" w:hAnsi="宋体" w:cs="宋体" w:eastAsia="宋体" w:hint="default"/>
                <w:spacing w:val="-86"/>
                <w:sz w:val="18"/>
                <w:szCs w:val="18"/>
              </w:rPr>
              <w:t> </w:t>
            </w:r>
            <w:r>
              <w:rPr>
                <w:rFonts w:ascii="宋体" w:hAnsi="宋体" w:cs="宋体" w:eastAsia="宋体" w:hint="default"/>
                <w:spacing w:val="21"/>
                <w:sz w:val="18"/>
                <w:szCs w:val="18"/>
              </w:rPr>
              <w:t>位或其他关联</w:t>
            </w:r>
            <w:r>
              <w:rPr>
                <w:rFonts w:ascii="宋体" w:hAnsi="宋体" w:cs="宋体" w:eastAsia="宋体" w:hint="default"/>
                <w:spacing w:val="-86"/>
                <w:sz w:val="18"/>
                <w:szCs w:val="18"/>
              </w:rPr>
              <w:t> </w:t>
            </w:r>
            <w:r>
              <w:rPr>
                <w:rFonts w:ascii="宋体" w:hAnsi="宋体" w:cs="宋体" w:eastAsia="宋体" w:hint="default"/>
                <w:sz w:val="18"/>
                <w:szCs w:val="18"/>
              </w:rPr>
              <w:t>单位领取薪酬</w:t>
            </w:r>
          </w:p>
        </w:tc>
      </w:tr>
      <w:tr>
        <w:trPr>
          <w:trHeight w:val="36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郑海涛</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46</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2010.8</w:t>
            </w:r>
            <w:r>
              <w:rPr>
                <w:rFonts w:ascii="宋体"/>
                <w:spacing w:val="-4"/>
                <w:sz w:val="18"/>
              </w:rPr>
              <w:t> </w:t>
            </w:r>
            <w:r>
              <w:rPr>
                <w:rFonts w:ascii="宋体"/>
                <w:sz w:val="18"/>
              </w:rPr>
              <w:t>-2013.8</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20663101</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18.45%</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509" w:right="0"/>
              <w:jc w:val="left"/>
              <w:rPr>
                <w:rFonts w:ascii="宋体" w:hAnsi="宋体" w:cs="宋体" w:eastAsia="宋体" w:hint="default"/>
                <w:sz w:val="18"/>
                <w:szCs w:val="18"/>
              </w:rPr>
            </w:pPr>
            <w:r>
              <w:rPr>
                <w:rFonts w:ascii="宋体"/>
                <w:sz w:val="18"/>
              </w:rPr>
              <w:t>663519</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梅萌</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56</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689" w:right="0"/>
              <w:jc w:val="left"/>
              <w:rPr>
                <w:rFonts w:ascii="宋体" w:hAnsi="宋体" w:cs="宋体" w:eastAsia="宋体" w:hint="default"/>
                <w:sz w:val="18"/>
                <w:szCs w:val="18"/>
              </w:rPr>
            </w:pPr>
            <w:r>
              <w:rPr>
                <w:rFonts w:ascii="宋体"/>
                <w:sz w:val="18"/>
              </w:rPr>
              <w:t>0.00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彭秋和</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61</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3488352</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3.11%</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689" w:right="0"/>
              <w:jc w:val="left"/>
              <w:rPr>
                <w:rFonts w:ascii="宋体" w:hAnsi="宋体" w:cs="宋体" w:eastAsia="宋体" w:hint="default"/>
                <w:sz w:val="18"/>
                <w:szCs w:val="18"/>
              </w:rPr>
            </w:pPr>
            <w:r>
              <w:rPr>
                <w:rFonts w:ascii="宋体"/>
                <w:sz w:val="18"/>
              </w:rPr>
              <w:t>0.00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宿玉文</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37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294603</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0.26%</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509" w:right="0"/>
              <w:jc w:val="left"/>
              <w:rPr>
                <w:rFonts w:ascii="宋体" w:hAnsi="宋体" w:cs="宋体" w:eastAsia="宋体" w:hint="default"/>
                <w:sz w:val="18"/>
                <w:szCs w:val="18"/>
              </w:rPr>
            </w:pPr>
            <w:r>
              <w:rPr>
                <w:rFonts w:ascii="宋体"/>
                <w:sz w:val="18"/>
              </w:rPr>
              <w:t>278024</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张刚</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36</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286,020</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0.25%</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509" w:right="0"/>
              <w:jc w:val="left"/>
              <w:rPr>
                <w:rFonts w:ascii="宋体" w:hAnsi="宋体" w:cs="宋体" w:eastAsia="宋体" w:hint="default"/>
                <w:sz w:val="18"/>
                <w:szCs w:val="18"/>
              </w:rPr>
            </w:pPr>
            <w:r>
              <w:rPr>
                <w:rFonts w:ascii="宋体"/>
                <w:sz w:val="18"/>
              </w:rPr>
              <w:t>278681</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戴君</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33</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689" w:right="0"/>
              <w:jc w:val="left"/>
              <w:rPr>
                <w:rFonts w:ascii="宋体" w:hAnsi="宋体" w:cs="宋体" w:eastAsia="宋体" w:hint="default"/>
                <w:sz w:val="18"/>
                <w:szCs w:val="18"/>
              </w:rPr>
            </w:pPr>
            <w:r>
              <w:rPr>
                <w:rFonts w:ascii="宋体"/>
                <w:sz w:val="18"/>
              </w:rPr>
              <w:t>0.00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杨金观</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47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598" w:right="0"/>
              <w:jc w:val="left"/>
              <w:rPr>
                <w:rFonts w:ascii="宋体" w:hAnsi="宋体" w:cs="宋体" w:eastAsia="宋体" w:hint="default"/>
                <w:sz w:val="18"/>
                <w:szCs w:val="18"/>
              </w:rPr>
            </w:pPr>
            <w:r>
              <w:rPr>
                <w:rFonts w:ascii="宋体"/>
                <w:sz w:val="18"/>
              </w:rPr>
              <w:t>50000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刘剑波</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45</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598" w:right="0"/>
              <w:jc w:val="left"/>
              <w:rPr>
                <w:rFonts w:ascii="宋体" w:hAnsi="宋体" w:cs="宋体" w:eastAsia="宋体" w:hint="default"/>
                <w:sz w:val="18"/>
                <w:szCs w:val="18"/>
              </w:rPr>
            </w:pPr>
            <w:r>
              <w:rPr>
                <w:rFonts w:ascii="宋体"/>
                <w:sz w:val="18"/>
              </w:rPr>
              <w:t>50000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何沛中</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49</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598" w:right="0"/>
              <w:jc w:val="left"/>
              <w:rPr>
                <w:rFonts w:ascii="宋体" w:hAnsi="宋体" w:cs="宋体" w:eastAsia="宋体" w:hint="default"/>
                <w:sz w:val="18"/>
                <w:szCs w:val="18"/>
              </w:rPr>
            </w:pPr>
            <w:r>
              <w:rPr>
                <w:rFonts w:ascii="宋体"/>
                <w:sz w:val="18"/>
              </w:rPr>
              <w:t>50000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周昕</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pacing w:val="45"/>
                <w:sz w:val="18"/>
                <w:szCs w:val="18"/>
              </w:rPr>
              <w:t>监事会主</w:t>
            </w:r>
            <w:r>
              <w:rPr>
                <w:rFonts w:ascii="宋体" w:hAnsi="宋体" w:cs="宋体" w:eastAsia="宋体" w:hint="default"/>
                <w:spacing w:val="-30"/>
                <w:sz w:val="18"/>
                <w:szCs w:val="18"/>
              </w:rPr>
              <w:t> </w:t>
            </w:r>
            <w:r>
              <w:rPr>
                <w:rFonts w:ascii="宋体" w:hAnsi="宋体" w:cs="宋体" w:eastAsia="宋体" w:hint="default"/>
                <w:sz w:val="18"/>
                <w:szCs w:val="18"/>
              </w:rPr>
            </w:r>
          </w:p>
          <w:p>
            <w:pPr>
              <w:pStyle w:val="TableParagraph"/>
              <w:spacing w:line="240" w:lineRule="auto" w:before="115"/>
              <w:ind w:left="103" w:right="0"/>
              <w:jc w:val="left"/>
              <w:rPr>
                <w:rFonts w:ascii="宋体" w:hAnsi="宋体" w:cs="宋体" w:eastAsia="宋体" w:hint="default"/>
                <w:sz w:val="18"/>
                <w:szCs w:val="18"/>
              </w:rPr>
            </w:pPr>
            <w:r>
              <w:rPr>
                <w:rFonts w:ascii="宋体" w:hAnsi="宋体" w:cs="宋体" w:eastAsia="宋体" w:hint="default"/>
                <w:sz w:val="18"/>
                <w:szCs w:val="18"/>
              </w:rPr>
              <w:t>席</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sz w:val="18"/>
              </w:rPr>
              <w:t>37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sz w:val="18"/>
              </w:rPr>
              <w:t>902382</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sz w:val="18"/>
              </w:rPr>
              <w:t>0.81%</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598" w:right="0"/>
              <w:jc w:val="left"/>
              <w:rPr>
                <w:rFonts w:ascii="宋体" w:hAnsi="宋体" w:cs="宋体" w:eastAsia="宋体" w:hint="default"/>
                <w:sz w:val="18"/>
                <w:szCs w:val="18"/>
              </w:rPr>
            </w:pPr>
            <w:r>
              <w:rPr>
                <w:rFonts w:ascii="宋体"/>
                <w:sz w:val="18"/>
              </w:rPr>
              <w:t>41122</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刘磊</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53</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689" w:right="0"/>
              <w:jc w:val="left"/>
              <w:rPr>
                <w:rFonts w:ascii="宋体" w:hAnsi="宋体" w:cs="宋体" w:eastAsia="宋体" w:hint="default"/>
                <w:sz w:val="18"/>
                <w:szCs w:val="18"/>
              </w:rPr>
            </w:pPr>
            <w:r>
              <w:rPr>
                <w:rFonts w:ascii="宋体"/>
                <w:sz w:val="18"/>
              </w:rPr>
              <w:t>0.00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6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邰志强</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45</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0</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89" w:right="0"/>
              <w:jc w:val="left"/>
              <w:rPr>
                <w:rFonts w:ascii="宋体" w:hAnsi="宋体" w:cs="宋体" w:eastAsia="宋体" w:hint="default"/>
                <w:sz w:val="18"/>
                <w:szCs w:val="18"/>
              </w:rPr>
            </w:pPr>
            <w:r>
              <w:rPr>
                <w:rFonts w:ascii="宋体"/>
                <w:sz w:val="18"/>
              </w:rPr>
              <w:t>0.00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汝继刚</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30</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10000</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37" w:right="0"/>
              <w:jc w:val="left"/>
              <w:rPr>
                <w:rFonts w:ascii="宋体" w:hAnsi="宋体" w:cs="宋体" w:eastAsia="宋体" w:hint="default"/>
                <w:sz w:val="18"/>
                <w:szCs w:val="18"/>
              </w:rPr>
            </w:pPr>
            <w:r>
              <w:rPr>
                <w:rFonts w:ascii="宋体"/>
                <w:sz w:val="18"/>
              </w:rPr>
              <w:t>228146.07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汪涛</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45</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0</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09" w:right="0"/>
              <w:jc w:val="left"/>
              <w:rPr>
                <w:rFonts w:ascii="宋体" w:hAnsi="宋体" w:cs="宋体" w:eastAsia="宋体" w:hint="default"/>
                <w:sz w:val="18"/>
                <w:szCs w:val="18"/>
              </w:rPr>
            </w:pPr>
            <w:r>
              <w:rPr>
                <w:rFonts w:ascii="宋体"/>
                <w:sz w:val="18"/>
              </w:rPr>
              <w:t>194863</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张怀雨</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42</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2010.9-2013.8</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316,211</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0.28%</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509" w:right="0"/>
              <w:jc w:val="left"/>
              <w:rPr>
                <w:rFonts w:ascii="宋体" w:hAnsi="宋体" w:cs="宋体" w:eastAsia="宋体" w:hint="default"/>
                <w:sz w:val="18"/>
                <w:szCs w:val="18"/>
              </w:rPr>
            </w:pPr>
            <w:r>
              <w:rPr>
                <w:rFonts w:ascii="宋体"/>
                <w:sz w:val="18"/>
              </w:rPr>
              <w:t>241828</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王万春</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33</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109992</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0.10%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509" w:right="0"/>
              <w:jc w:val="left"/>
              <w:rPr>
                <w:rFonts w:ascii="宋体" w:hAnsi="宋体" w:cs="宋体" w:eastAsia="宋体" w:hint="default"/>
                <w:sz w:val="18"/>
                <w:szCs w:val="18"/>
              </w:rPr>
            </w:pPr>
            <w:r>
              <w:rPr>
                <w:rFonts w:ascii="宋体"/>
                <w:sz w:val="18"/>
              </w:rPr>
              <w:t>238343</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刘竹雨</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37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144983</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0.13%</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509" w:right="0"/>
              <w:jc w:val="left"/>
              <w:rPr>
                <w:rFonts w:ascii="宋体" w:hAnsi="宋体" w:cs="宋体" w:eastAsia="宋体" w:hint="default"/>
                <w:sz w:val="18"/>
                <w:szCs w:val="18"/>
              </w:rPr>
            </w:pPr>
            <w:r>
              <w:rPr>
                <w:rFonts w:ascii="宋体"/>
                <w:sz w:val="18"/>
              </w:rPr>
              <w:t>136359</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李继祎</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pacing w:val="45"/>
                <w:sz w:val="18"/>
                <w:szCs w:val="18"/>
              </w:rPr>
              <w:t>董事会秘</w:t>
            </w:r>
            <w:r>
              <w:rPr>
                <w:rFonts w:ascii="宋体" w:hAnsi="宋体" w:cs="宋体" w:eastAsia="宋体" w:hint="default"/>
                <w:spacing w:val="-30"/>
                <w:sz w:val="18"/>
                <w:szCs w:val="18"/>
              </w:rPr>
              <w:t> </w:t>
            </w:r>
            <w:r>
              <w:rPr>
                <w:rFonts w:ascii="宋体" w:hAnsi="宋体" w:cs="宋体" w:eastAsia="宋体" w:hint="default"/>
                <w:sz w:val="18"/>
                <w:szCs w:val="18"/>
              </w:rPr>
            </w:r>
          </w:p>
          <w:p>
            <w:pPr>
              <w:pStyle w:val="TableParagraph"/>
              <w:spacing w:line="240" w:lineRule="auto" w:before="115"/>
              <w:ind w:left="103" w:right="0"/>
              <w:jc w:val="left"/>
              <w:rPr>
                <w:rFonts w:ascii="宋体" w:hAnsi="宋体" w:cs="宋体" w:eastAsia="宋体" w:hint="default"/>
                <w:sz w:val="18"/>
                <w:szCs w:val="18"/>
              </w:rPr>
            </w:pPr>
            <w:r>
              <w:rPr>
                <w:rFonts w:ascii="宋体" w:hAnsi="宋体" w:cs="宋体" w:eastAsia="宋体" w:hint="default"/>
                <w:sz w:val="18"/>
                <w:szCs w:val="18"/>
              </w:rPr>
              <w:t>书</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sz w:val="18"/>
              </w:rPr>
              <w:t>37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sz w:val="18"/>
              </w:rPr>
              <w:t>0</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sz w:val="18"/>
              </w:rPr>
              <w:t>0.00%</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509" w:right="0"/>
              <w:jc w:val="left"/>
              <w:rPr>
                <w:rFonts w:ascii="宋体" w:hAnsi="宋体" w:cs="宋体" w:eastAsia="宋体" w:hint="default"/>
                <w:sz w:val="18"/>
                <w:szCs w:val="18"/>
              </w:rPr>
            </w:pPr>
            <w:r>
              <w:rPr>
                <w:rFonts w:ascii="宋体"/>
                <w:sz w:val="18"/>
              </w:rPr>
              <w:t>173578</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26215644</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sz w:val="18"/>
              </w:rPr>
              <w:t>23.39%</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523" w:right="0"/>
              <w:jc w:val="left"/>
              <w:rPr>
                <w:rFonts w:ascii="宋体" w:hAnsi="宋体" w:cs="宋体" w:eastAsia="宋体" w:hint="default"/>
                <w:sz w:val="18"/>
                <w:szCs w:val="18"/>
              </w:rPr>
            </w:pPr>
            <w:r>
              <w:rPr>
                <w:rFonts w:ascii="宋体"/>
                <w:sz w:val="18"/>
              </w:rPr>
              <w:t>2624463</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p>
        </w:tc>
      </w:tr>
    </w:tbl>
    <w:p>
      <w:pPr>
        <w:spacing w:line="204" w:lineRule="exact" w:before="0"/>
        <w:ind w:left="220" w:right="718" w:firstLine="0"/>
        <w:jc w:val="left"/>
        <w:rPr>
          <w:rFonts w:ascii="宋体" w:hAnsi="宋体" w:cs="宋体" w:eastAsia="宋体" w:hint="default"/>
          <w:sz w:val="18"/>
          <w:szCs w:val="18"/>
        </w:rPr>
      </w:pPr>
      <w:r>
        <w:rPr>
          <w:rFonts w:ascii="宋体" w:hAnsi="宋体" w:cs="宋体" w:eastAsia="宋体" w:hint="default"/>
          <w:sz w:val="18"/>
          <w:szCs w:val="18"/>
        </w:rPr>
        <w:t>注：刘竹雨自</w:t>
      </w:r>
      <w:r>
        <w:rPr>
          <w:rFonts w:ascii="宋体" w:hAnsi="宋体" w:cs="宋体" w:eastAsia="宋体" w:hint="default"/>
          <w:spacing w:val="-35"/>
          <w:sz w:val="18"/>
          <w:szCs w:val="18"/>
        </w:rPr>
        <w:t> </w:t>
      </w:r>
      <w:r>
        <w:rPr>
          <w:rFonts w:ascii="宋体" w:hAnsi="宋体" w:cs="宋体" w:eastAsia="宋体" w:hint="default"/>
          <w:spacing w:val="1"/>
          <w:sz w:val="18"/>
          <w:szCs w:val="18"/>
        </w:rPr>
        <w:t>201</w:t>
      </w:r>
      <w:r>
        <w:rPr>
          <w:rFonts w:ascii="宋体" w:hAnsi="宋体" w:cs="宋体" w:eastAsia="宋体" w:hint="default"/>
          <w:sz w:val="18"/>
          <w:szCs w:val="18"/>
        </w:rPr>
        <w:t>1</w:t>
      </w:r>
      <w:r>
        <w:rPr>
          <w:rFonts w:ascii="宋体" w:hAnsi="宋体" w:cs="宋体" w:eastAsia="宋体" w:hint="default"/>
          <w:spacing w:val="-34"/>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宋体" w:hAnsi="宋体" w:cs="宋体" w:eastAsia="宋体" w:hint="default"/>
          <w:sz w:val="18"/>
          <w:szCs w:val="18"/>
        </w:rPr>
        <w:t>1</w:t>
      </w:r>
      <w:r>
        <w:rPr>
          <w:rFonts w:ascii="宋体" w:hAnsi="宋体" w:cs="宋体" w:eastAsia="宋体" w:hint="default"/>
          <w:spacing w:val="-34"/>
          <w:sz w:val="18"/>
          <w:szCs w:val="18"/>
        </w:rPr>
        <w:t> </w:t>
      </w:r>
      <w:r>
        <w:rPr>
          <w:rFonts w:ascii="宋体" w:hAnsi="宋体" w:cs="宋体" w:eastAsia="宋体" w:hint="default"/>
          <w:sz w:val="18"/>
          <w:szCs w:val="18"/>
        </w:rPr>
        <w:t>月</w:t>
      </w:r>
      <w:r>
        <w:rPr>
          <w:rFonts w:ascii="宋体" w:hAnsi="宋体" w:cs="宋体" w:eastAsia="宋体" w:hint="default"/>
          <w:spacing w:val="-3"/>
          <w:sz w:val="18"/>
          <w:szCs w:val="18"/>
        </w:rPr>
        <w:t>起</w:t>
      </w:r>
      <w:r>
        <w:rPr>
          <w:rFonts w:ascii="宋体" w:hAnsi="宋体" w:cs="宋体" w:eastAsia="宋体" w:hint="default"/>
          <w:sz w:val="18"/>
          <w:szCs w:val="18"/>
        </w:rPr>
        <w:t>不再担任公司财务总监，由孙鹏程继任财务总监，具体情况详见本节第一</w:t>
      </w:r>
      <w:r>
        <w:rPr>
          <w:rFonts w:ascii="宋体" w:hAnsi="宋体" w:cs="宋体" w:eastAsia="宋体" w:hint="default"/>
          <w:spacing w:val="-92"/>
          <w:sz w:val="18"/>
          <w:szCs w:val="18"/>
        </w:rPr>
        <w:t>、</w:t>
      </w:r>
      <w:r>
        <w:rPr>
          <w:rFonts w:ascii="宋体" w:hAnsi="宋体" w:cs="宋体" w:eastAsia="宋体" w:hint="default"/>
          <w:sz w:val="18"/>
          <w:szCs w:val="18"/>
        </w:rPr>
        <w:t>（二</w:t>
      </w:r>
      <w:r>
        <w:rPr>
          <w:rFonts w:ascii="宋体" w:hAnsi="宋体" w:cs="宋体" w:eastAsia="宋体" w:hint="default"/>
          <w:spacing w:val="-91"/>
          <w:sz w:val="18"/>
          <w:szCs w:val="18"/>
        </w:rPr>
        <w:t>）</w:t>
      </w: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pacing w:val="-34"/>
          <w:sz w:val="18"/>
          <w:szCs w:val="18"/>
        </w:rPr>
        <w:t> </w:t>
      </w:r>
      <w:r>
        <w:rPr>
          <w:rFonts w:ascii="宋体" w:hAnsi="宋体" w:cs="宋体" w:eastAsia="宋体" w:hint="default"/>
          <w:sz w:val="18"/>
          <w:szCs w:val="18"/>
        </w:rPr>
        <w:t>项</w:t>
      </w:r>
      <w:r>
        <w:rPr>
          <w:rFonts w:ascii="宋体" w:hAnsi="宋体" w:cs="宋体" w:eastAsia="宋体" w:hint="default"/>
          <w:spacing w:val="2"/>
          <w:sz w:val="18"/>
          <w:szCs w:val="18"/>
        </w:rPr>
        <w:t>关</w:t>
      </w:r>
      <w:r>
        <w:rPr>
          <w:rFonts w:ascii="宋体" w:hAnsi="宋体" w:cs="宋体" w:eastAsia="宋体" w:hint="default"/>
          <w:sz w:val="18"/>
          <w:szCs w:val="18"/>
        </w:rPr>
        <w:t>于公司高级管</w:t>
      </w:r>
    </w:p>
    <w:p>
      <w:pPr>
        <w:spacing w:line="234" w:lineRule="exact" w:before="0"/>
        <w:ind w:left="220" w:right="2886" w:firstLine="0"/>
        <w:jc w:val="left"/>
        <w:rPr>
          <w:rFonts w:ascii="宋体" w:hAnsi="宋体" w:cs="宋体" w:eastAsia="宋体" w:hint="default"/>
          <w:sz w:val="18"/>
          <w:szCs w:val="18"/>
        </w:rPr>
      </w:pPr>
      <w:r>
        <w:rPr>
          <w:rFonts w:ascii="宋体" w:hAnsi="宋体" w:cs="宋体" w:eastAsia="宋体" w:hint="default"/>
          <w:sz w:val="18"/>
          <w:szCs w:val="18"/>
        </w:rPr>
        <w:t>理人员情况介绍。</w:t>
      </w:r>
    </w:p>
    <w:p>
      <w:pPr>
        <w:spacing w:after="0" w:line="234" w:lineRule="exact"/>
        <w:jc w:val="left"/>
        <w:rPr>
          <w:rFonts w:ascii="宋体" w:hAnsi="宋体" w:cs="宋体" w:eastAsia="宋体" w:hint="default"/>
          <w:sz w:val="18"/>
          <w:szCs w:val="18"/>
        </w:rPr>
        <w:sectPr>
          <w:pgSz w:w="11910" w:h="16840"/>
          <w:pgMar w:header="867" w:footer="1186" w:top="1060" w:bottom="1380" w:left="500" w:right="0"/>
        </w:sectPr>
      </w:pPr>
    </w:p>
    <w:p>
      <w:pPr>
        <w:pStyle w:val="Heading5"/>
        <w:spacing w:line="240" w:lineRule="auto" w:before="13"/>
        <w:ind w:right="0"/>
        <w:jc w:val="left"/>
        <w:rPr>
          <w:b w:val="0"/>
          <w:bCs w:val="0"/>
        </w:rPr>
      </w:pPr>
      <w:r>
        <w:rPr/>
        <w:pict>
          <v:group style="position:absolute;margin-left:34.560001pt;margin-top:2.185630pt;width:526.3pt;height:.1pt;mso-position-horizontal-relative:page;mso-position-vertical-relative:paragraph;z-index:-1440328" coordorigin="691,44" coordsize="10526,2">
            <v:shape style="position:absolute;left:691;top:44;width:10526;height:2" coordorigin="691,44" coordsize="10526,0" path="m691,44l11217,44e" filled="false" stroked="true" strokeweight=".72pt" strokecolor="#000000">
              <v:path arrowok="t"/>
            </v:shape>
            <w10:wrap type="none"/>
          </v:group>
        </w:pict>
      </w:r>
      <w:r>
        <w:rPr/>
        <w:t>（二）董事、监事、高级管理人员最近五年的主要工作经历</w:t>
      </w:r>
      <w:r>
        <w:rPr>
          <w:b w:val="0"/>
          <w:bCs w:val="0"/>
        </w:rPr>
      </w:r>
    </w:p>
    <w:p>
      <w:pPr>
        <w:spacing w:line="240" w:lineRule="auto" w:before="0"/>
        <w:rPr>
          <w:rFonts w:ascii="宋体" w:hAnsi="宋体" w:cs="宋体" w:eastAsia="宋体" w:hint="default"/>
          <w:b/>
          <w:bCs/>
          <w:sz w:val="24"/>
          <w:szCs w:val="24"/>
        </w:rPr>
      </w:pPr>
    </w:p>
    <w:p>
      <w:pPr>
        <w:pStyle w:val="Heading6"/>
        <w:spacing w:line="240" w:lineRule="auto" w:before="171"/>
        <w:ind w:right="0"/>
        <w:jc w:val="left"/>
      </w:pPr>
      <w:r>
        <w:rPr>
          <w:rFonts w:ascii="宋体" w:hAnsi="宋体" w:cs="宋体" w:eastAsia="宋体" w:hint="default"/>
        </w:rPr>
        <w:t>1</w:t>
      </w:r>
      <w:r>
        <w:rPr/>
        <w:t>、</w:t>
      </w:r>
      <w:r>
        <w:rPr>
          <w:spacing w:val="-60"/>
        </w:rPr>
        <w:t> </w:t>
      </w:r>
      <w:r>
        <w:rPr/>
        <w:t>董事会成员</w:t>
      </w:r>
    </w:p>
    <w:p>
      <w:pPr>
        <w:pStyle w:val="Heading6"/>
        <w:spacing w:line="357" w:lineRule="auto" w:before="151"/>
        <w:ind w:left="500" w:right="716" w:firstLine="480"/>
        <w:jc w:val="both"/>
      </w:pPr>
      <w:r>
        <w:rPr/>
        <w:t>郑海涛</w:t>
      </w:r>
      <w:r>
        <w:rPr>
          <w:spacing w:val="21"/>
        </w:rPr>
        <w:t> </w:t>
      </w:r>
      <w:r>
        <w:rPr>
          <w:spacing w:val="-3"/>
        </w:rPr>
        <w:t>先生，董事长，总经理，</w:t>
      </w:r>
      <w:r>
        <w:rPr>
          <w:rFonts w:ascii="宋体" w:hAnsi="宋体" w:cs="宋体" w:eastAsia="宋体" w:hint="default"/>
          <w:spacing w:val="-3"/>
        </w:rPr>
        <w:t>1964</w:t>
      </w:r>
      <w:r>
        <w:rPr>
          <w:spacing w:val="-3"/>
        </w:rPr>
        <w:t>年出生，硕士学位。郑海涛先生于</w:t>
      </w:r>
      <w:r>
        <w:rPr>
          <w:rFonts w:ascii="宋体" w:hAnsi="宋体" w:cs="宋体" w:eastAsia="宋体" w:hint="default"/>
          <w:spacing w:val="-3"/>
        </w:rPr>
        <w:t>2000</w:t>
      </w:r>
      <w:r>
        <w:rPr>
          <w:spacing w:val="-3"/>
        </w:rPr>
        <w:t>年创办了公司前</w:t>
      </w:r>
      <w:r>
        <w:rPr/>
        <w:t> 身北京自清科技有限公司，并出任公司董事长兼总经理至今。郑海涛先生在</w:t>
      </w:r>
      <w:r>
        <w:rPr>
          <w:rFonts w:ascii="宋体" w:hAnsi="宋体" w:cs="宋体" w:eastAsia="宋体" w:hint="default"/>
        </w:rPr>
        <w:t>2003</w:t>
      </w:r>
      <w:r>
        <w:rPr/>
        <w:t>年第二届中关村 优秀企业家、创业者评选活动中获“优秀创业者”称号。</w:t>
      </w:r>
      <w:r>
        <w:rPr>
          <w:rFonts w:ascii="宋体" w:hAnsi="宋体" w:cs="宋体" w:eastAsia="宋体" w:hint="default"/>
        </w:rPr>
        <w:t>2008</w:t>
      </w:r>
      <w:r>
        <w:rPr/>
        <w:t>年</w:t>
      </w:r>
      <w:r>
        <w:rPr>
          <w:rFonts w:ascii="宋体" w:hAnsi="宋体" w:cs="宋体" w:eastAsia="宋体" w:hint="default"/>
        </w:rPr>
        <w:t>12</w:t>
      </w:r>
      <w:r>
        <w:rPr/>
        <w:t>月，获授“北京市优秀青年企 </w:t>
      </w:r>
      <w:r>
        <w:rPr>
          <w:spacing w:val="-3"/>
        </w:rPr>
        <w:t>业家”荣誉称号。</w:t>
      </w:r>
      <w:r>
        <w:rPr>
          <w:rFonts w:ascii="宋体" w:hAnsi="宋体" w:cs="宋体" w:eastAsia="宋体" w:hint="default"/>
          <w:spacing w:val="-3"/>
        </w:rPr>
        <w:t>2009</w:t>
      </w:r>
      <w:r>
        <w:rPr>
          <w:spacing w:val="-3"/>
        </w:rPr>
        <w:t>年</w:t>
      </w:r>
      <w:r>
        <w:rPr>
          <w:rFonts w:ascii="宋体" w:hAnsi="宋体" w:cs="宋体" w:eastAsia="宋体" w:hint="default"/>
          <w:spacing w:val="-3"/>
        </w:rPr>
        <w:t>1</w:t>
      </w:r>
      <w:r>
        <w:rPr>
          <w:spacing w:val="-3"/>
        </w:rPr>
        <w:t>月，被评为“</w:t>
      </w:r>
      <w:r>
        <w:rPr>
          <w:rFonts w:ascii="宋体" w:hAnsi="宋体" w:cs="宋体" w:eastAsia="宋体" w:hint="default"/>
          <w:spacing w:val="-3"/>
        </w:rPr>
        <w:t>2008</w:t>
      </w:r>
      <w:r>
        <w:rPr>
          <w:spacing w:val="-3"/>
        </w:rPr>
        <w:t>广电行业十大企业风云人物”。郑海涛先生董事职务</w:t>
      </w:r>
      <w:r>
        <w:rPr>
          <w:spacing w:val="-74"/>
        </w:rPr>
        <w:t> </w:t>
      </w:r>
      <w:r>
        <w:rPr>
          <w:spacing w:val="-74"/>
        </w:rPr>
      </w:r>
      <w:r>
        <w:rPr/>
        <w:t>经公司</w:t>
      </w:r>
      <w:r>
        <w:rPr>
          <w:rFonts w:ascii="宋体" w:hAnsi="宋体" w:cs="宋体" w:eastAsia="宋体" w:hint="default"/>
        </w:rPr>
        <w:t>2010</w:t>
      </w:r>
      <w:r>
        <w:rPr/>
        <w:t>年</w:t>
      </w:r>
      <w:r>
        <w:rPr>
          <w:rFonts w:ascii="宋体" w:hAnsi="宋体" w:cs="宋体" w:eastAsia="宋体" w:hint="default"/>
        </w:rPr>
        <w:t>8</w:t>
      </w:r>
      <w:r>
        <w:rPr/>
        <w:t>月</w:t>
      </w:r>
      <w:r>
        <w:rPr>
          <w:rFonts w:ascii="宋体" w:hAnsi="宋体" w:cs="宋体" w:eastAsia="宋体" w:hint="default"/>
        </w:rPr>
        <w:t>27</w:t>
      </w:r>
      <w:r>
        <w:rPr/>
        <w:t>日召开的</w:t>
      </w:r>
      <w:r>
        <w:rPr>
          <w:rFonts w:ascii="宋体" w:hAnsi="宋体" w:cs="宋体" w:eastAsia="宋体" w:hint="default"/>
        </w:rPr>
        <w:t>2010</w:t>
      </w:r>
      <w:r>
        <w:rPr/>
        <w:t>年第一次临时股东大会选举产生，于</w:t>
      </w:r>
      <w:r>
        <w:rPr>
          <w:rFonts w:ascii="宋体" w:hAnsi="宋体" w:cs="宋体" w:eastAsia="宋体" w:hint="default"/>
        </w:rPr>
        <w:t>2010</w:t>
      </w:r>
      <w:r>
        <w:rPr/>
        <w:t>年</w:t>
      </w:r>
      <w:r>
        <w:rPr>
          <w:rFonts w:ascii="宋体" w:hAnsi="宋体" w:cs="宋体" w:eastAsia="宋体" w:hint="default"/>
        </w:rPr>
        <w:t>9</w:t>
      </w:r>
      <w:r>
        <w:rPr/>
        <w:t>月</w:t>
      </w:r>
      <w:r>
        <w:rPr>
          <w:rFonts w:ascii="宋体" w:hAnsi="宋体" w:cs="宋体" w:eastAsia="宋体" w:hint="default"/>
        </w:rPr>
        <w:t>16</w:t>
      </w:r>
      <w:r>
        <w:rPr/>
        <w:t>日召开的第二 届董事会第一次会议被选举为董事长兼总经理，任期三年。</w:t>
      </w:r>
    </w:p>
    <w:p>
      <w:pPr>
        <w:pStyle w:val="Heading6"/>
        <w:spacing w:line="357" w:lineRule="auto" w:before="34"/>
        <w:ind w:left="500" w:right="716" w:firstLine="480"/>
        <w:jc w:val="both"/>
      </w:pPr>
      <w:r>
        <w:rPr/>
        <w:t>彭秋和</w:t>
      </w:r>
      <w:r>
        <w:rPr>
          <w:spacing w:val="15"/>
        </w:rPr>
        <w:t> </w:t>
      </w:r>
      <w:r>
        <w:rPr>
          <w:spacing w:val="-3"/>
        </w:rPr>
        <w:t>先生，董事，</w:t>
      </w:r>
      <w:r>
        <w:rPr>
          <w:rFonts w:ascii="宋体" w:hAnsi="宋体" w:cs="宋体" w:eastAsia="宋体" w:hint="default"/>
          <w:spacing w:val="-3"/>
        </w:rPr>
        <w:t>1949</w:t>
      </w:r>
      <w:r>
        <w:rPr>
          <w:spacing w:val="-3"/>
        </w:rPr>
        <w:t>年出生，中专学历。曾任青岛锅炉设备厂厂长，现任青岛星河锅炉</w:t>
      </w:r>
      <w:r>
        <w:rPr/>
        <w:t> </w:t>
      </w:r>
      <w:r>
        <w:rPr>
          <w:spacing w:val="-2"/>
        </w:rPr>
        <w:t>设备有限公司董事长。彭秋和先生董事任职经公司</w:t>
      </w:r>
      <w:r>
        <w:rPr>
          <w:rFonts w:ascii="宋体" w:hAnsi="宋体" w:cs="宋体" w:eastAsia="宋体" w:hint="default"/>
          <w:spacing w:val="-2"/>
        </w:rPr>
        <w:t>2010</w:t>
      </w:r>
      <w:r>
        <w:rPr>
          <w:spacing w:val="-2"/>
        </w:rPr>
        <w:t>年</w:t>
      </w:r>
      <w:r>
        <w:rPr>
          <w:rFonts w:ascii="宋体" w:hAnsi="宋体" w:cs="宋体" w:eastAsia="宋体" w:hint="default"/>
          <w:spacing w:val="-2"/>
        </w:rPr>
        <w:t>8</w:t>
      </w:r>
      <w:r>
        <w:rPr>
          <w:spacing w:val="-2"/>
        </w:rPr>
        <w:t>月</w:t>
      </w:r>
      <w:r>
        <w:rPr>
          <w:rFonts w:ascii="宋体" w:hAnsi="宋体" w:cs="宋体" w:eastAsia="宋体" w:hint="default"/>
          <w:spacing w:val="-2"/>
        </w:rPr>
        <w:t>27</w:t>
      </w:r>
      <w:r>
        <w:rPr>
          <w:spacing w:val="-2"/>
        </w:rPr>
        <w:t>日召开的</w:t>
      </w:r>
      <w:r>
        <w:rPr>
          <w:rFonts w:ascii="宋体" w:hAnsi="宋体" w:cs="宋体" w:eastAsia="宋体" w:hint="default"/>
          <w:spacing w:val="-2"/>
        </w:rPr>
        <w:t>2010</w:t>
      </w:r>
      <w:r>
        <w:rPr>
          <w:spacing w:val="-2"/>
        </w:rPr>
        <w:t>年第一次临时股东大</w:t>
      </w:r>
      <w:r>
        <w:rPr>
          <w:spacing w:val="-117"/>
        </w:rPr>
        <w:t> </w:t>
      </w:r>
      <w:r>
        <w:rPr/>
        <w:t>会选举产生，任期三年。</w:t>
      </w:r>
    </w:p>
    <w:p>
      <w:pPr>
        <w:pStyle w:val="Heading6"/>
        <w:spacing w:line="357" w:lineRule="auto"/>
        <w:ind w:left="500" w:right="716" w:firstLine="480"/>
        <w:jc w:val="both"/>
      </w:pPr>
      <w:r>
        <w:rPr/>
        <w:t>梅 萌</w:t>
      </w:r>
      <w:r>
        <w:rPr>
          <w:spacing w:val="16"/>
        </w:rPr>
        <w:t> </w:t>
      </w:r>
      <w:r>
        <w:rPr>
          <w:spacing w:val="-3"/>
        </w:rPr>
        <w:t>先生，董事，</w:t>
      </w:r>
      <w:r>
        <w:rPr>
          <w:rFonts w:ascii="宋体" w:hAnsi="宋体" w:cs="宋体" w:eastAsia="宋体" w:hint="default"/>
          <w:spacing w:val="-3"/>
        </w:rPr>
        <w:t>1954</w:t>
      </w:r>
      <w:r>
        <w:rPr>
          <w:spacing w:val="-3"/>
        </w:rPr>
        <w:t>年出生，本科学历。历任清华大学校团委副书记、清华大学校长办</w:t>
      </w:r>
      <w:r>
        <w:rPr/>
        <w:t> 公室主任、清华大学教育基金会副秘书长等职务。现任公司董事、清华科技园发展中心主任，启 迪控股股份有限公司（原“北京清华科技园建设股份有限公司”）董事长、启迪创业董事长、清 </w:t>
      </w:r>
      <w:r>
        <w:rPr>
          <w:spacing w:val="-2"/>
        </w:rPr>
        <w:t>华科技园董事长。梅萌先生董事任职经公司</w:t>
      </w:r>
      <w:r>
        <w:rPr>
          <w:rFonts w:ascii="宋体" w:hAnsi="宋体" w:cs="宋体" w:eastAsia="宋体" w:hint="default"/>
          <w:spacing w:val="-2"/>
        </w:rPr>
        <w:t>2010</w:t>
      </w:r>
      <w:r>
        <w:rPr>
          <w:spacing w:val="-2"/>
        </w:rPr>
        <w:t>年</w:t>
      </w:r>
      <w:r>
        <w:rPr>
          <w:rFonts w:ascii="宋体" w:hAnsi="宋体" w:cs="宋体" w:eastAsia="宋体" w:hint="default"/>
          <w:spacing w:val="-2"/>
        </w:rPr>
        <w:t>8</w:t>
      </w:r>
      <w:r>
        <w:rPr>
          <w:spacing w:val="-2"/>
        </w:rPr>
        <w:t>月</w:t>
      </w:r>
      <w:r>
        <w:rPr>
          <w:rFonts w:ascii="宋体" w:hAnsi="宋体" w:cs="宋体" w:eastAsia="宋体" w:hint="default"/>
          <w:spacing w:val="-2"/>
        </w:rPr>
        <w:t>27</w:t>
      </w:r>
      <w:r>
        <w:rPr>
          <w:spacing w:val="-2"/>
        </w:rPr>
        <w:t>日召开的</w:t>
      </w:r>
      <w:r>
        <w:rPr>
          <w:rFonts w:ascii="宋体" w:hAnsi="宋体" w:cs="宋体" w:eastAsia="宋体" w:hint="default"/>
          <w:spacing w:val="-2"/>
        </w:rPr>
        <w:t>2010</w:t>
      </w:r>
      <w:r>
        <w:rPr>
          <w:spacing w:val="-2"/>
        </w:rPr>
        <w:t>年第一次临时股东大会选举</w:t>
      </w:r>
      <w:r>
        <w:rPr>
          <w:spacing w:val="-117"/>
        </w:rPr>
        <w:t> </w:t>
      </w:r>
      <w:r>
        <w:rPr/>
        <w:t>产生，任期三年。</w:t>
      </w:r>
    </w:p>
    <w:p>
      <w:pPr>
        <w:pStyle w:val="Heading6"/>
        <w:spacing w:line="357" w:lineRule="auto"/>
        <w:ind w:left="500" w:right="718" w:firstLine="480"/>
        <w:jc w:val="both"/>
      </w:pPr>
      <w:r>
        <w:rPr/>
        <w:t>戴 君</w:t>
      </w:r>
      <w:r>
        <w:rPr>
          <w:spacing w:val="19"/>
        </w:rPr>
        <w:t> </w:t>
      </w:r>
      <w:r>
        <w:rPr>
          <w:spacing w:val="-3"/>
        </w:rPr>
        <w:t>先生，董事，</w:t>
      </w:r>
      <w:r>
        <w:rPr>
          <w:rFonts w:ascii="宋体" w:hAnsi="宋体" w:cs="宋体" w:eastAsia="宋体" w:hint="default"/>
          <w:spacing w:val="-3"/>
        </w:rPr>
        <w:t>1975</w:t>
      </w:r>
      <w:r>
        <w:rPr>
          <w:spacing w:val="-3"/>
        </w:rPr>
        <w:t>年出生，美国俄克拉荷马市大学工商管理硕士。历任上海江沪实业</w:t>
      </w:r>
      <w:r>
        <w:rPr/>
        <w:t> 公司总经理助理，湘财证券有限公司高级行业研究员，富瑞达资产管理有限公司研究部高级经理 </w:t>
      </w:r>
      <w:r>
        <w:rPr>
          <w:spacing w:val="-3"/>
        </w:rPr>
        <w:t>等职。现任深圳市中科招商创业投资管理有限公司副总裁。戴君先生董事任职经公司</w:t>
      </w:r>
      <w:r>
        <w:rPr>
          <w:rFonts w:ascii="宋体" w:hAnsi="宋体" w:cs="宋体" w:eastAsia="宋体" w:hint="default"/>
          <w:spacing w:val="-3"/>
        </w:rPr>
        <w:t>2010</w:t>
      </w:r>
      <w:r>
        <w:rPr>
          <w:spacing w:val="-3"/>
        </w:rPr>
        <w:t>年</w:t>
      </w:r>
      <w:r>
        <w:rPr>
          <w:rFonts w:ascii="宋体" w:hAnsi="宋体" w:cs="宋体" w:eastAsia="宋体" w:hint="default"/>
          <w:spacing w:val="-3"/>
        </w:rPr>
        <w:t>8</w:t>
      </w:r>
      <w:r>
        <w:rPr>
          <w:spacing w:val="-3"/>
        </w:rPr>
        <w:t>月</w:t>
      </w:r>
      <w:r>
        <w:rPr>
          <w:rFonts w:ascii="宋体" w:hAnsi="宋体" w:cs="宋体" w:eastAsia="宋体" w:hint="default"/>
          <w:spacing w:val="-3"/>
        </w:rPr>
        <w:t>27</w:t>
      </w:r>
      <w:r>
        <w:rPr>
          <w:rFonts w:ascii="宋体" w:hAnsi="宋体" w:cs="宋体" w:eastAsia="宋体" w:hint="default"/>
          <w:spacing w:val="-77"/>
        </w:rPr>
        <w:t> </w:t>
      </w:r>
      <w:r>
        <w:rPr/>
        <w:t>日召开的</w:t>
      </w:r>
      <w:r>
        <w:rPr>
          <w:rFonts w:ascii="宋体" w:hAnsi="宋体" w:cs="宋体" w:eastAsia="宋体" w:hint="default"/>
        </w:rPr>
        <w:t>2010</w:t>
      </w:r>
      <w:r>
        <w:rPr/>
        <w:t>年第一次临时股东大会选举产生，任期三年。</w:t>
      </w:r>
    </w:p>
    <w:p>
      <w:pPr>
        <w:pStyle w:val="Heading6"/>
        <w:spacing w:line="357" w:lineRule="auto"/>
        <w:ind w:left="500" w:right="607" w:firstLine="480"/>
        <w:jc w:val="left"/>
      </w:pPr>
      <w:r>
        <w:rPr/>
        <w:t>宿玉文</w:t>
      </w:r>
      <w:r>
        <w:rPr>
          <w:spacing w:val="-1"/>
        </w:rPr>
        <w:t> </w:t>
      </w:r>
      <w:r>
        <w:rPr/>
        <w:t>先生，董事，副总经理，</w:t>
      </w:r>
      <w:r>
        <w:rPr>
          <w:rFonts w:ascii="宋体" w:hAnsi="宋体" w:cs="宋体" w:eastAsia="宋体" w:hint="default"/>
        </w:rPr>
        <w:t>1973</w:t>
      </w:r>
      <w:r>
        <w:rPr/>
        <w:t>年出生，研究生学历，主要研究领域为数字电视传输、 媒体内容保护和增值业务技术，具有丰富的项目组织和管理经验，中国电子视像行业协会专家委 员会委员。曾任中兴通讯科技有限公司研发人员。</w:t>
      </w:r>
      <w:r>
        <w:rPr>
          <w:rFonts w:ascii="宋体" w:hAnsi="宋体" w:cs="宋体" w:eastAsia="宋体" w:hint="default"/>
        </w:rPr>
        <w:t>2001</w:t>
      </w:r>
      <w:r>
        <w:rPr/>
        <w:t>年加入本公司，先后担任项目经理、部门 </w:t>
      </w:r>
      <w:r>
        <w:rPr>
          <w:spacing w:val="-2"/>
        </w:rPr>
        <w:t>经理，现担任公司董事、副总经理。宿玉文先生董事任职经公司</w:t>
      </w:r>
      <w:r>
        <w:rPr>
          <w:rFonts w:ascii="宋体" w:hAnsi="宋体" w:cs="宋体" w:eastAsia="宋体" w:hint="default"/>
          <w:spacing w:val="-2"/>
        </w:rPr>
        <w:t>2010</w:t>
      </w:r>
      <w:r>
        <w:rPr>
          <w:spacing w:val="-2"/>
        </w:rPr>
        <w:t>年</w:t>
      </w:r>
      <w:r>
        <w:rPr>
          <w:rFonts w:ascii="宋体" w:hAnsi="宋体" w:cs="宋体" w:eastAsia="宋体" w:hint="default"/>
          <w:spacing w:val="-2"/>
        </w:rPr>
        <w:t>8</w:t>
      </w:r>
      <w:r>
        <w:rPr>
          <w:spacing w:val="-2"/>
        </w:rPr>
        <w:t>月</w:t>
      </w:r>
      <w:r>
        <w:rPr>
          <w:rFonts w:ascii="宋体" w:hAnsi="宋体" w:cs="宋体" w:eastAsia="宋体" w:hint="default"/>
          <w:spacing w:val="-2"/>
        </w:rPr>
        <w:t>27</w:t>
      </w:r>
      <w:r>
        <w:rPr>
          <w:spacing w:val="-2"/>
        </w:rPr>
        <w:t>日召开的</w:t>
      </w:r>
      <w:r>
        <w:rPr>
          <w:rFonts w:ascii="宋体" w:hAnsi="宋体" w:cs="宋体" w:eastAsia="宋体" w:hint="default"/>
          <w:spacing w:val="-2"/>
        </w:rPr>
        <w:t>2010</w:t>
      </w:r>
      <w:r>
        <w:rPr>
          <w:spacing w:val="-2"/>
        </w:rPr>
        <w:t>年第一</w:t>
      </w:r>
      <w:r>
        <w:rPr/>
        <w:t> </w:t>
      </w:r>
      <w:r>
        <w:rPr>
          <w:spacing w:val="-3"/>
        </w:rPr>
        <w:t>次临时股东大会选举产生，任期三年，并于</w:t>
      </w:r>
      <w:r>
        <w:rPr>
          <w:rFonts w:ascii="宋体" w:hAnsi="宋体" w:cs="宋体" w:eastAsia="宋体" w:hint="default"/>
          <w:spacing w:val="-3"/>
        </w:rPr>
        <w:t>2010</w:t>
      </w:r>
      <w:r>
        <w:rPr>
          <w:spacing w:val="-3"/>
        </w:rPr>
        <w:t>年</w:t>
      </w:r>
      <w:r>
        <w:rPr>
          <w:rFonts w:ascii="宋体" w:hAnsi="宋体" w:cs="宋体" w:eastAsia="宋体" w:hint="default"/>
          <w:spacing w:val="-3"/>
        </w:rPr>
        <w:t>9</w:t>
      </w:r>
      <w:r>
        <w:rPr>
          <w:spacing w:val="-3"/>
        </w:rPr>
        <w:t>月</w:t>
      </w:r>
      <w:r>
        <w:rPr>
          <w:rFonts w:ascii="宋体" w:hAnsi="宋体" w:cs="宋体" w:eastAsia="宋体" w:hint="default"/>
          <w:spacing w:val="-3"/>
        </w:rPr>
        <w:t>16</w:t>
      </w:r>
      <w:r>
        <w:rPr>
          <w:spacing w:val="-3"/>
        </w:rPr>
        <w:t>日召开的第二届第一次董事会被聘任为副</w:t>
      </w:r>
      <w:r>
        <w:rPr>
          <w:spacing w:val="-77"/>
        </w:rPr>
        <w:t> </w:t>
      </w:r>
      <w:r>
        <w:rPr/>
        <w:t>总经理。</w:t>
      </w:r>
    </w:p>
    <w:p>
      <w:pPr>
        <w:pStyle w:val="Heading6"/>
        <w:spacing w:line="355" w:lineRule="auto"/>
        <w:ind w:left="500" w:right="718" w:firstLine="480"/>
        <w:jc w:val="both"/>
      </w:pPr>
      <w:r>
        <w:rPr/>
        <w:t>张 刚</w:t>
      </w:r>
      <w:r>
        <w:rPr>
          <w:spacing w:val="23"/>
        </w:rPr>
        <w:t> </w:t>
      </w:r>
      <w:r>
        <w:rPr>
          <w:spacing w:val="-3"/>
        </w:rPr>
        <w:t>先生，副总经理。</w:t>
      </w:r>
      <w:r>
        <w:rPr>
          <w:rFonts w:ascii="宋体" w:hAnsi="宋体" w:cs="宋体" w:eastAsia="宋体" w:hint="default"/>
          <w:spacing w:val="-3"/>
        </w:rPr>
        <w:t>1974</w:t>
      </w:r>
      <w:r>
        <w:rPr>
          <w:spacing w:val="-3"/>
        </w:rPr>
        <w:t>年出生，研究生学历。</w:t>
      </w:r>
      <w:r>
        <w:rPr>
          <w:rFonts w:ascii="宋体" w:hAnsi="宋体" w:cs="宋体" w:eastAsia="宋体" w:hint="default"/>
          <w:spacing w:val="-3"/>
        </w:rPr>
        <w:t>2001</w:t>
      </w:r>
      <w:r>
        <w:rPr>
          <w:spacing w:val="-3"/>
        </w:rPr>
        <w:t>年加入公司，曾任多媒体事业部经</w:t>
      </w:r>
      <w:r>
        <w:rPr/>
        <w:t> </w:t>
      </w:r>
      <w:r>
        <w:rPr>
          <w:spacing w:val="-3"/>
        </w:rPr>
        <w:t>理、副总经理。经公司</w:t>
      </w:r>
      <w:r>
        <w:rPr>
          <w:rFonts w:ascii="宋体" w:hAnsi="宋体" w:cs="宋体" w:eastAsia="宋体" w:hint="default"/>
          <w:spacing w:val="-3"/>
        </w:rPr>
        <w:t>2007</w:t>
      </w:r>
      <w:r>
        <w:rPr>
          <w:spacing w:val="-3"/>
        </w:rPr>
        <w:t>年</w:t>
      </w:r>
      <w:r>
        <w:rPr>
          <w:rFonts w:ascii="宋体" w:hAnsi="宋体" w:cs="宋体" w:eastAsia="宋体" w:hint="default"/>
          <w:spacing w:val="-3"/>
        </w:rPr>
        <w:t>7</w:t>
      </w:r>
      <w:r>
        <w:rPr>
          <w:spacing w:val="-3"/>
        </w:rPr>
        <w:t>月</w:t>
      </w:r>
      <w:r>
        <w:rPr>
          <w:rFonts w:ascii="宋体" w:hAnsi="宋体" w:cs="宋体" w:eastAsia="宋体" w:hint="default"/>
          <w:spacing w:val="-3"/>
        </w:rPr>
        <w:t>31</w:t>
      </w:r>
      <w:r>
        <w:rPr>
          <w:spacing w:val="-3"/>
        </w:rPr>
        <w:t>日召开的第一届董事会第一次会议被聘为公司副总经理。经公</w:t>
      </w:r>
      <w:r>
        <w:rPr>
          <w:spacing w:val="-78"/>
        </w:rPr>
        <w:t> </w:t>
      </w:r>
      <w:r>
        <w:rPr>
          <w:spacing w:val="-78"/>
        </w:rPr>
      </w:r>
      <w:r>
        <w:rPr>
          <w:spacing w:val="-3"/>
        </w:rPr>
        <w:t>司</w:t>
      </w:r>
      <w:r>
        <w:rPr>
          <w:rFonts w:ascii="宋体" w:hAnsi="宋体" w:cs="宋体" w:eastAsia="宋体" w:hint="default"/>
          <w:spacing w:val="-3"/>
        </w:rPr>
        <w:t>2010</w:t>
      </w:r>
      <w:r>
        <w:rPr>
          <w:spacing w:val="-3"/>
        </w:rPr>
        <w:t>年</w:t>
      </w:r>
      <w:r>
        <w:rPr>
          <w:rFonts w:ascii="宋体" w:hAnsi="宋体" w:cs="宋体" w:eastAsia="宋体" w:hint="default"/>
          <w:spacing w:val="-3"/>
        </w:rPr>
        <w:t>8</w:t>
      </w:r>
      <w:r>
        <w:rPr>
          <w:spacing w:val="-3"/>
        </w:rPr>
        <w:t>月</w:t>
      </w:r>
      <w:r>
        <w:rPr>
          <w:rFonts w:ascii="宋体" w:hAnsi="宋体" w:cs="宋体" w:eastAsia="宋体" w:hint="default"/>
          <w:spacing w:val="-3"/>
        </w:rPr>
        <w:t>27</w:t>
      </w:r>
      <w:r>
        <w:rPr>
          <w:spacing w:val="-3"/>
        </w:rPr>
        <w:t>日召开的</w:t>
      </w:r>
      <w:r>
        <w:rPr>
          <w:rFonts w:ascii="宋体" w:hAnsi="宋体" w:cs="宋体" w:eastAsia="宋体" w:hint="default"/>
          <w:spacing w:val="-3"/>
        </w:rPr>
        <w:t>2010</w:t>
      </w:r>
      <w:r>
        <w:rPr>
          <w:spacing w:val="-3"/>
        </w:rPr>
        <w:t>年度第一次临时股东大会被选举为第二届董事会董事，任期三年，并</w:t>
      </w:r>
      <w:r>
        <w:rPr>
          <w:spacing w:val="-73"/>
        </w:rPr>
        <w:t> </w:t>
      </w:r>
      <w:r>
        <w:rPr>
          <w:spacing w:val="-73"/>
        </w:rPr>
      </w:r>
      <w:r>
        <w:rPr/>
        <w:t>于</w:t>
      </w:r>
      <w:r>
        <w:rPr>
          <w:rFonts w:ascii="宋体" w:hAnsi="宋体" w:cs="宋体" w:eastAsia="宋体" w:hint="default"/>
        </w:rPr>
        <w:t>2010</w:t>
      </w:r>
      <w:r>
        <w:rPr/>
        <w:t>年</w:t>
      </w:r>
      <w:r>
        <w:rPr>
          <w:rFonts w:ascii="宋体" w:hAnsi="宋体" w:cs="宋体" w:eastAsia="宋体" w:hint="default"/>
        </w:rPr>
        <w:t>9</w:t>
      </w:r>
      <w:r>
        <w:rPr/>
        <w:t>月</w:t>
      </w:r>
      <w:r>
        <w:rPr>
          <w:rFonts w:ascii="宋体" w:hAnsi="宋体" w:cs="宋体" w:eastAsia="宋体" w:hint="default"/>
        </w:rPr>
        <w:t>16</w:t>
      </w:r>
      <w:r>
        <w:rPr/>
        <w:t>日召开的第二届第一次董事会被聘任为副总经理。</w:t>
      </w:r>
    </w:p>
    <w:p>
      <w:pPr>
        <w:spacing w:after="0" w:line="355" w:lineRule="auto"/>
        <w:jc w:val="both"/>
        <w:sectPr>
          <w:pgSz w:w="11910" w:h="16840"/>
          <w:pgMar w:header="867" w:footer="1186" w:top="1060" w:bottom="1380" w:left="580" w:right="0"/>
        </w:sectPr>
      </w:pPr>
    </w:p>
    <w:p>
      <w:pPr>
        <w:pStyle w:val="Heading6"/>
        <w:spacing w:line="357" w:lineRule="auto" w:before="11"/>
        <w:ind w:left="500" w:right="716" w:firstLine="480"/>
        <w:jc w:val="both"/>
      </w:pPr>
      <w:r>
        <w:rPr/>
        <w:pict>
          <v:group style="position:absolute;margin-left:34.560001pt;margin-top:2.205625pt;width:526.3pt;height:.1pt;mso-position-horizontal-relative:page;mso-position-vertical-relative:paragraph;z-index:-1440304" coordorigin="691,44" coordsize="10526,2">
            <v:shape style="position:absolute;left:691;top:44;width:10526;height:2" coordorigin="691,44" coordsize="10526,0" path="m691,44l11217,44e" filled="false" stroked="true" strokeweight=".72pt" strokecolor="#000000">
              <v:path arrowok="t"/>
            </v:shape>
            <w10:wrap type="none"/>
          </v:group>
        </w:pict>
      </w:r>
      <w:r>
        <w:rPr/>
        <w:t>何沛中</w:t>
      </w:r>
      <w:r>
        <w:rPr>
          <w:spacing w:val="30"/>
        </w:rPr>
        <w:t> </w:t>
      </w:r>
      <w:r>
        <w:rPr>
          <w:spacing w:val="-3"/>
        </w:rPr>
        <w:t>先生，独立董事，</w:t>
      </w:r>
      <w:r>
        <w:rPr>
          <w:rFonts w:ascii="宋体" w:hAnsi="宋体" w:cs="宋体" w:eastAsia="宋体" w:hint="default"/>
          <w:spacing w:val="-3"/>
        </w:rPr>
        <w:t>2002</w:t>
      </w:r>
      <w:r>
        <w:rPr>
          <w:spacing w:val="-3"/>
        </w:rPr>
        <w:t>年至</w:t>
      </w:r>
      <w:r>
        <w:rPr>
          <w:rFonts w:ascii="宋体" w:hAnsi="宋体" w:cs="宋体" w:eastAsia="宋体" w:hint="default"/>
          <w:spacing w:val="-3"/>
        </w:rPr>
        <w:t>2007</w:t>
      </w:r>
      <w:r>
        <w:rPr>
          <w:spacing w:val="-3"/>
        </w:rPr>
        <w:t>年担任杭州网通信息港有限公司常务副总经理，</w:t>
      </w:r>
      <w:r>
        <w:rPr>
          <w:rFonts w:ascii="宋体" w:hAnsi="宋体" w:cs="宋体" w:eastAsia="宋体" w:hint="default"/>
          <w:spacing w:val="-3"/>
        </w:rPr>
        <w:t>2008</w:t>
      </w:r>
      <w:r>
        <w:rPr>
          <w:rFonts w:ascii="宋体" w:hAnsi="宋体" w:cs="宋体" w:eastAsia="宋体" w:hint="default"/>
        </w:rPr>
        <w:t> </w:t>
      </w:r>
      <w:r>
        <w:rPr>
          <w:spacing w:val="-2"/>
        </w:rPr>
        <w:t>年至今担任华数数字电视传媒集团有限公司高级副总裁，何沛中先生于</w:t>
      </w:r>
      <w:r>
        <w:rPr>
          <w:rFonts w:ascii="宋体" w:hAnsi="宋体" w:cs="宋体" w:eastAsia="宋体" w:hint="default"/>
          <w:spacing w:val="-2"/>
        </w:rPr>
        <w:t>2010</w:t>
      </w:r>
      <w:r>
        <w:rPr>
          <w:spacing w:val="-2"/>
        </w:rPr>
        <w:t>年</w:t>
      </w:r>
      <w:r>
        <w:rPr>
          <w:rFonts w:ascii="宋体" w:hAnsi="宋体" w:cs="宋体" w:eastAsia="宋体" w:hint="default"/>
          <w:spacing w:val="-2"/>
        </w:rPr>
        <w:t>8</w:t>
      </w:r>
      <w:r>
        <w:rPr>
          <w:spacing w:val="-2"/>
        </w:rPr>
        <w:t>月</w:t>
      </w:r>
      <w:r>
        <w:rPr>
          <w:rFonts w:ascii="宋体" w:hAnsi="宋体" w:cs="宋体" w:eastAsia="宋体" w:hint="default"/>
          <w:spacing w:val="-2"/>
        </w:rPr>
        <w:t>27</w:t>
      </w:r>
      <w:r>
        <w:rPr>
          <w:spacing w:val="-2"/>
        </w:rPr>
        <w:t>日召开的</w:t>
      </w:r>
      <w:r>
        <w:rPr>
          <w:rFonts w:ascii="宋体" w:hAnsi="宋体" w:cs="宋体" w:eastAsia="宋体" w:hint="default"/>
          <w:spacing w:val="-2"/>
        </w:rPr>
        <w:t>2010</w:t>
      </w:r>
      <w:r>
        <w:rPr>
          <w:rFonts w:ascii="宋体" w:hAnsi="宋体" w:cs="宋体" w:eastAsia="宋体" w:hint="default"/>
          <w:spacing w:val="-118"/>
        </w:rPr>
        <w:t> </w:t>
      </w:r>
      <w:r>
        <w:rPr/>
        <w:t>年度第一次临时股东大会被选举为第二届董事会独立董事，任期三年。</w:t>
      </w:r>
    </w:p>
    <w:p>
      <w:pPr>
        <w:pStyle w:val="Heading6"/>
        <w:spacing w:line="357" w:lineRule="auto"/>
        <w:ind w:left="500" w:right="716" w:firstLine="480"/>
        <w:jc w:val="both"/>
      </w:pPr>
      <w:r>
        <w:rPr/>
        <w:t>杨金观</w:t>
      </w:r>
      <w:r>
        <w:rPr>
          <w:spacing w:val="15"/>
        </w:rPr>
        <w:t> </w:t>
      </w:r>
      <w:r>
        <w:rPr>
          <w:spacing w:val="-3"/>
        </w:rPr>
        <w:t>先生，独立董事，</w:t>
      </w:r>
      <w:r>
        <w:rPr>
          <w:rFonts w:ascii="宋体" w:hAnsi="宋体" w:cs="宋体" w:eastAsia="宋体" w:hint="default"/>
          <w:spacing w:val="-3"/>
        </w:rPr>
        <w:t>1963</w:t>
      </w:r>
      <w:r>
        <w:rPr>
          <w:spacing w:val="-3"/>
        </w:rPr>
        <w:t>年出生，研究生学历。历任中央财经大学会计系副主任、会计</w:t>
      </w:r>
      <w:r>
        <w:rPr/>
        <w:t> 学院党总支书记兼副院长。现任中央财经大学教务处处长、中国内部审计协会常务理事、中国注 册税务师协会理事、全国高等教学研究会常务理事、全国高等财经研究会教改和评估专业委员会 主任委员、凌云工业股份有限公司、宁夏大元股份有限公司独立董事、华电国际电力股份有限公 </w:t>
      </w:r>
      <w:r>
        <w:rPr>
          <w:spacing w:val="-2"/>
        </w:rPr>
        <w:t>司独立董事。杨金观先生于</w:t>
      </w:r>
      <w:r>
        <w:rPr>
          <w:rFonts w:ascii="宋体" w:hAnsi="宋体" w:cs="宋体" w:eastAsia="宋体" w:hint="default"/>
          <w:spacing w:val="-2"/>
        </w:rPr>
        <w:t>2010</w:t>
      </w:r>
      <w:r>
        <w:rPr>
          <w:spacing w:val="-2"/>
        </w:rPr>
        <w:t>年</w:t>
      </w:r>
      <w:r>
        <w:rPr>
          <w:rFonts w:ascii="宋体" w:hAnsi="宋体" w:cs="宋体" w:eastAsia="宋体" w:hint="default"/>
          <w:spacing w:val="-2"/>
        </w:rPr>
        <w:t>8</w:t>
      </w:r>
      <w:r>
        <w:rPr>
          <w:spacing w:val="-2"/>
        </w:rPr>
        <w:t>月</w:t>
      </w:r>
      <w:r>
        <w:rPr>
          <w:rFonts w:ascii="宋体" w:hAnsi="宋体" w:cs="宋体" w:eastAsia="宋体" w:hint="default"/>
          <w:spacing w:val="-2"/>
        </w:rPr>
        <w:t>27</w:t>
      </w:r>
      <w:r>
        <w:rPr>
          <w:spacing w:val="-2"/>
        </w:rPr>
        <w:t>日召开的</w:t>
      </w:r>
      <w:r>
        <w:rPr>
          <w:rFonts w:ascii="宋体" w:hAnsi="宋体" w:cs="宋体" w:eastAsia="宋体" w:hint="default"/>
          <w:spacing w:val="-2"/>
        </w:rPr>
        <w:t>2010</w:t>
      </w:r>
      <w:r>
        <w:rPr>
          <w:spacing w:val="-2"/>
        </w:rPr>
        <w:t>年度第一次临时股东大会被选举为第二届董</w:t>
      </w:r>
      <w:r>
        <w:rPr>
          <w:spacing w:val="-117"/>
        </w:rPr>
        <w:t> </w:t>
      </w:r>
      <w:r>
        <w:rPr/>
        <w:t>事会独立董事，任期三年。</w:t>
      </w:r>
    </w:p>
    <w:p>
      <w:pPr>
        <w:pStyle w:val="Heading6"/>
        <w:spacing w:line="357" w:lineRule="auto" w:before="34"/>
        <w:ind w:left="500" w:right="719" w:firstLine="480"/>
        <w:jc w:val="both"/>
      </w:pPr>
      <w:r>
        <w:rPr/>
        <w:t>刘剑波</w:t>
      </w:r>
      <w:r>
        <w:rPr>
          <w:spacing w:val="18"/>
        </w:rPr>
        <w:t> </w:t>
      </w:r>
      <w:r>
        <w:rPr>
          <w:spacing w:val="-3"/>
        </w:rPr>
        <w:t>先生，独立董事，</w:t>
      </w:r>
      <w:r>
        <w:rPr>
          <w:rFonts w:ascii="宋体" w:hAnsi="宋体" w:cs="宋体" w:eastAsia="宋体" w:hint="default"/>
          <w:spacing w:val="-3"/>
        </w:rPr>
        <w:t>1965</w:t>
      </w:r>
      <w:r>
        <w:rPr>
          <w:spacing w:val="-3"/>
        </w:rPr>
        <w:t>年出生，研究生学历。历任中国传媒大学广播电视传输系副系</w:t>
      </w:r>
      <w:r>
        <w:rPr/>
        <w:t> 主任、信息工程学院副院长。现任中国传媒大学信息工程学院院长，中国传媒大学宽带信息网络 研究所所长，全国有线电视技术专业委员会副主任委员，全国信息与电子学科研究生教育委员会 理事、北京电子学会理事、北京电子学会广播电视专业委员会副主任委员、北京图象图形学学会 </w:t>
      </w:r>
      <w:r>
        <w:rPr>
          <w:spacing w:val="-2"/>
        </w:rPr>
        <w:t>常务理事、本公司独立董事。刘剑波先生于</w:t>
      </w:r>
      <w:r>
        <w:rPr>
          <w:rFonts w:ascii="宋体" w:hAnsi="宋体" w:cs="宋体" w:eastAsia="宋体" w:hint="default"/>
          <w:spacing w:val="-2"/>
        </w:rPr>
        <w:t>2010</w:t>
      </w:r>
      <w:r>
        <w:rPr>
          <w:spacing w:val="-2"/>
        </w:rPr>
        <w:t>年</w:t>
      </w:r>
      <w:r>
        <w:rPr>
          <w:rFonts w:ascii="宋体" w:hAnsi="宋体" w:cs="宋体" w:eastAsia="宋体" w:hint="default"/>
          <w:spacing w:val="-2"/>
        </w:rPr>
        <w:t>8</w:t>
      </w:r>
      <w:r>
        <w:rPr>
          <w:spacing w:val="-2"/>
        </w:rPr>
        <w:t>月</w:t>
      </w:r>
      <w:r>
        <w:rPr>
          <w:rFonts w:ascii="宋体" w:hAnsi="宋体" w:cs="宋体" w:eastAsia="宋体" w:hint="default"/>
          <w:spacing w:val="-2"/>
        </w:rPr>
        <w:t>27</w:t>
      </w:r>
      <w:r>
        <w:rPr>
          <w:spacing w:val="-2"/>
        </w:rPr>
        <w:t>日召开的</w:t>
      </w:r>
      <w:r>
        <w:rPr>
          <w:rFonts w:ascii="宋体" w:hAnsi="宋体" w:cs="宋体" w:eastAsia="宋体" w:hint="default"/>
          <w:spacing w:val="-2"/>
        </w:rPr>
        <w:t>2010</w:t>
      </w:r>
      <w:r>
        <w:rPr>
          <w:spacing w:val="-2"/>
        </w:rPr>
        <w:t>年度第一次临时股东大会被</w:t>
      </w:r>
      <w:r>
        <w:rPr/>
        <w:t> 选举为第二届董事会独立董事，任期三年。</w:t>
      </w:r>
    </w:p>
    <w:p>
      <w:pPr>
        <w:pStyle w:val="Heading6"/>
        <w:spacing w:line="240" w:lineRule="auto" w:before="34"/>
        <w:ind w:left="500" w:right="0"/>
        <w:jc w:val="left"/>
      </w:pPr>
      <w:r>
        <w:rPr>
          <w:rFonts w:ascii="宋体" w:hAnsi="宋体" w:cs="宋体" w:eastAsia="宋体" w:hint="default"/>
        </w:rPr>
        <w:t>2</w:t>
      </w:r>
      <w:r>
        <w:rPr/>
        <w:t>、监事会成员</w:t>
      </w:r>
    </w:p>
    <w:p>
      <w:pPr>
        <w:pStyle w:val="Heading6"/>
        <w:spacing w:line="357" w:lineRule="auto" w:before="154"/>
        <w:ind w:left="500" w:right="716" w:firstLine="480"/>
        <w:jc w:val="both"/>
      </w:pPr>
      <w:r>
        <w:rPr/>
        <w:t>周 昕</w:t>
      </w:r>
      <w:r>
        <w:rPr>
          <w:spacing w:val="19"/>
        </w:rPr>
        <w:t> </w:t>
      </w:r>
      <w:r>
        <w:rPr>
          <w:spacing w:val="-3"/>
        </w:rPr>
        <w:t>先生，监事会主席，</w:t>
      </w:r>
      <w:r>
        <w:rPr>
          <w:rFonts w:ascii="宋体" w:hAnsi="宋体" w:cs="宋体" w:eastAsia="宋体" w:hint="default"/>
          <w:spacing w:val="-3"/>
        </w:rPr>
        <w:t>1973</w:t>
      </w:r>
      <w:r>
        <w:rPr>
          <w:spacing w:val="-3"/>
        </w:rPr>
        <w:t>年出生，本科结业。曾任西安仪表厂技术中心开发所研发工</w:t>
      </w:r>
      <w:r>
        <w:rPr/>
        <w:t> 程师、本公司研发部主任工程师、拓展部部门经理、视频通讯事业部总经理，现任公司视频通讯 </w:t>
      </w:r>
      <w:r>
        <w:rPr>
          <w:spacing w:val="-3"/>
        </w:rPr>
        <w:t>事业部助理总经理。周昕先生监事会主席任职由</w:t>
      </w:r>
      <w:r>
        <w:rPr>
          <w:rFonts w:ascii="宋体" w:hAnsi="宋体" w:cs="宋体" w:eastAsia="宋体" w:hint="default"/>
          <w:spacing w:val="-3"/>
        </w:rPr>
        <w:t>2010</w:t>
      </w:r>
      <w:r>
        <w:rPr>
          <w:spacing w:val="-3"/>
        </w:rPr>
        <w:t>年</w:t>
      </w:r>
      <w:r>
        <w:rPr>
          <w:rFonts w:ascii="宋体" w:hAnsi="宋体" w:cs="宋体" w:eastAsia="宋体" w:hint="default"/>
          <w:spacing w:val="-3"/>
        </w:rPr>
        <w:t>9</w:t>
      </w:r>
      <w:r>
        <w:rPr>
          <w:spacing w:val="-3"/>
        </w:rPr>
        <w:t>月</w:t>
      </w:r>
      <w:r>
        <w:rPr>
          <w:rFonts w:ascii="宋体" w:hAnsi="宋体" w:cs="宋体" w:eastAsia="宋体" w:hint="default"/>
          <w:spacing w:val="-3"/>
        </w:rPr>
        <w:t>16</w:t>
      </w:r>
      <w:r>
        <w:rPr>
          <w:spacing w:val="-3"/>
        </w:rPr>
        <w:t>日召开的第二届第一次监事会会议选</w:t>
      </w:r>
      <w:r>
        <w:rPr>
          <w:spacing w:val="-75"/>
        </w:rPr>
        <w:t> </w:t>
      </w:r>
      <w:r>
        <w:rPr/>
        <w:t>举产生，任期三年。</w:t>
      </w:r>
    </w:p>
    <w:p>
      <w:pPr>
        <w:pStyle w:val="Heading6"/>
        <w:spacing w:line="357" w:lineRule="auto" w:before="34"/>
        <w:ind w:left="500" w:right="713" w:firstLine="480"/>
        <w:jc w:val="both"/>
      </w:pPr>
      <w:r>
        <w:rPr/>
        <w:t>刘 磊</w:t>
      </w:r>
      <w:r>
        <w:rPr>
          <w:spacing w:val="16"/>
        </w:rPr>
        <w:t> </w:t>
      </w:r>
      <w:r>
        <w:rPr>
          <w:spacing w:val="-3"/>
        </w:rPr>
        <w:t>先生，监事，</w:t>
      </w:r>
      <w:r>
        <w:rPr>
          <w:rFonts w:ascii="宋体" w:hAnsi="宋体" w:cs="宋体" w:eastAsia="宋体" w:hint="default"/>
          <w:spacing w:val="-3"/>
        </w:rPr>
        <w:t>1957</w:t>
      </w:r>
      <w:r>
        <w:rPr>
          <w:spacing w:val="-3"/>
        </w:rPr>
        <w:t>年出生，大专学历。历任歌华有线副总工程师、北京有线广播电视</w:t>
      </w:r>
      <w:r>
        <w:rPr/>
        <w:t> 网络中心技术部副主任、北京时代华纳有线电视工程有限公司总经理和总工程师、北京有线电视 </w:t>
      </w:r>
      <w:r>
        <w:rPr>
          <w:spacing w:val="-8"/>
        </w:rPr>
        <w:t>台工程部副主任、北京</w:t>
      </w:r>
      <w:r>
        <w:rPr>
          <w:rFonts w:ascii="宋体" w:hAnsi="宋体" w:cs="宋体" w:eastAsia="宋体" w:hint="default"/>
          <w:spacing w:val="-8"/>
        </w:rPr>
        <w:t>701</w:t>
      </w:r>
      <w:r>
        <w:rPr>
          <w:spacing w:val="-8"/>
        </w:rPr>
        <w:t>厂副总工程师，现任歌华有线副总工程师。刘磊先生监事任职经公司</w:t>
      </w:r>
      <w:r>
        <w:rPr>
          <w:rFonts w:ascii="宋体" w:hAnsi="宋体" w:cs="宋体" w:eastAsia="宋体" w:hint="default"/>
          <w:spacing w:val="-8"/>
        </w:rPr>
        <w:t>2010</w:t>
      </w:r>
      <w:r>
        <w:rPr>
          <w:rFonts w:ascii="宋体" w:hAnsi="宋体" w:cs="宋体" w:eastAsia="宋体" w:hint="default"/>
          <w:spacing w:val="-76"/>
        </w:rPr>
        <w:t> </w:t>
      </w:r>
      <w:r>
        <w:rPr/>
        <w:t>年</w:t>
      </w:r>
      <w:r>
        <w:rPr>
          <w:rFonts w:ascii="宋体" w:hAnsi="宋体" w:cs="宋体" w:eastAsia="宋体" w:hint="default"/>
        </w:rPr>
        <w:t>8</w:t>
      </w:r>
      <w:r>
        <w:rPr/>
        <w:t>月</w:t>
      </w:r>
      <w:r>
        <w:rPr>
          <w:rFonts w:ascii="宋体" w:hAnsi="宋体" w:cs="宋体" w:eastAsia="宋体" w:hint="default"/>
        </w:rPr>
        <w:t>27</w:t>
      </w:r>
      <w:r>
        <w:rPr/>
        <w:t>日召开的</w:t>
      </w:r>
      <w:r>
        <w:rPr>
          <w:rFonts w:ascii="宋体" w:hAnsi="宋体" w:cs="宋体" w:eastAsia="宋体" w:hint="default"/>
        </w:rPr>
        <w:t>2010</w:t>
      </w:r>
      <w:r>
        <w:rPr/>
        <w:t>年度第一次临时股东大会选举产生，任期三年。</w:t>
      </w:r>
    </w:p>
    <w:p>
      <w:pPr>
        <w:pStyle w:val="Heading6"/>
        <w:spacing w:line="357" w:lineRule="auto" w:before="34"/>
        <w:ind w:left="500" w:right="0" w:firstLine="480"/>
        <w:jc w:val="left"/>
      </w:pPr>
      <w:r>
        <w:rPr/>
        <w:t>邰志强</w:t>
      </w:r>
      <w:r>
        <w:rPr>
          <w:spacing w:val="7"/>
        </w:rPr>
        <w:t> </w:t>
      </w:r>
      <w:r>
        <w:rPr>
          <w:spacing w:val="-3"/>
        </w:rPr>
        <w:t>先生，监事，</w:t>
      </w:r>
      <w:r>
        <w:rPr>
          <w:rFonts w:ascii="宋体" w:hAnsi="宋体" w:cs="宋体" w:eastAsia="宋体" w:hint="default"/>
          <w:spacing w:val="-3"/>
        </w:rPr>
        <w:t>1965</w:t>
      </w:r>
      <w:r>
        <w:rPr>
          <w:spacing w:val="-3"/>
        </w:rPr>
        <w:t>出生，研究生学历。曾任国务院发展研究中心助理研究员、北京清</w:t>
      </w:r>
      <w:r>
        <w:rPr/>
        <w:t> 华科技园发展中心主任助理、清华科技园总经理、北京华大创业科技有限公司董事长等，现任清 </w:t>
      </w:r>
      <w:r>
        <w:rPr>
          <w:spacing w:val="-3"/>
        </w:rPr>
        <w:t>华科技园创业投资有限公司董事兼总经理、厦门海洋实业（集团）股份有限公司董事长兼总经理、</w:t>
      </w:r>
      <w:r>
        <w:rPr>
          <w:spacing w:val="-87"/>
        </w:rPr>
        <w:t> </w:t>
      </w:r>
      <w:r>
        <w:rPr>
          <w:spacing w:val="-87"/>
        </w:rPr>
      </w:r>
      <w:r>
        <w:rPr/>
        <w:t>北京马力文化有限公司董事长、北京紫光百会科技有限公司董事长。邰志强先生监事任职经公司 </w:t>
      </w:r>
      <w:r>
        <w:rPr>
          <w:rFonts w:ascii="宋体" w:hAnsi="宋体" w:cs="宋体" w:eastAsia="宋体" w:hint="default"/>
        </w:rPr>
        <w:t>2010</w:t>
      </w:r>
      <w:r>
        <w:rPr/>
        <w:t>年</w:t>
      </w:r>
      <w:r>
        <w:rPr>
          <w:rFonts w:ascii="宋体" w:hAnsi="宋体" w:cs="宋体" w:eastAsia="宋体" w:hint="default"/>
        </w:rPr>
        <w:t>8</w:t>
      </w:r>
      <w:r>
        <w:rPr/>
        <w:t>月</w:t>
      </w:r>
      <w:r>
        <w:rPr>
          <w:rFonts w:ascii="宋体" w:hAnsi="宋体" w:cs="宋体" w:eastAsia="宋体" w:hint="default"/>
        </w:rPr>
        <w:t>27</w:t>
      </w:r>
      <w:r>
        <w:rPr/>
        <w:t>日召开的</w:t>
      </w:r>
      <w:r>
        <w:rPr>
          <w:rFonts w:ascii="宋体" w:hAnsi="宋体" w:cs="宋体" w:eastAsia="宋体" w:hint="default"/>
        </w:rPr>
        <w:t>2010</w:t>
      </w:r>
      <w:r>
        <w:rPr/>
        <w:t>年度第一次临时股东大会选举产生，任期三年。</w:t>
      </w:r>
    </w:p>
    <w:p>
      <w:pPr>
        <w:pStyle w:val="Heading6"/>
        <w:tabs>
          <w:tab w:pos="1460" w:val="left" w:leader="none"/>
        </w:tabs>
        <w:spacing w:line="240" w:lineRule="auto"/>
        <w:ind w:left="980" w:right="0"/>
        <w:jc w:val="left"/>
      </w:pPr>
      <w:r>
        <w:rPr/>
        <w:t>汪</w:t>
        <w:tab/>
        <w:t>涛</w:t>
      </w:r>
      <w:r>
        <w:rPr>
          <w:spacing w:val="25"/>
        </w:rPr>
        <w:t> </w:t>
      </w:r>
      <w:r>
        <w:rPr>
          <w:spacing w:val="-3"/>
        </w:rPr>
        <w:t>先生，职工监事，</w:t>
      </w:r>
      <w:r>
        <w:rPr>
          <w:rFonts w:ascii="宋体" w:hAnsi="宋体" w:cs="宋体" w:eastAsia="宋体" w:hint="default"/>
          <w:spacing w:val="-3"/>
        </w:rPr>
        <w:t>1965</w:t>
      </w:r>
      <w:r>
        <w:rPr>
          <w:spacing w:val="-3"/>
        </w:rPr>
        <w:t>年出生，研究生学历。曾任优恩艾斯通播网技术（北京）有限</w:t>
      </w:r>
    </w:p>
    <w:p>
      <w:pPr>
        <w:spacing w:after="0" w:line="240" w:lineRule="auto"/>
        <w:jc w:val="left"/>
        <w:sectPr>
          <w:pgSz w:w="11910" w:h="16840"/>
          <w:pgMar w:header="867" w:footer="1186" w:top="1060" w:bottom="1380" w:left="580" w:right="0"/>
        </w:sectPr>
      </w:pPr>
    </w:p>
    <w:p>
      <w:pPr>
        <w:pStyle w:val="Heading6"/>
        <w:spacing w:line="357" w:lineRule="auto" w:before="11"/>
        <w:ind w:left="500" w:right="606"/>
        <w:jc w:val="left"/>
      </w:pPr>
      <w:r>
        <w:rPr/>
        <w:pict>
          <v:group style="position:absolute;margin-left:34.560001pt;margin-top:2.205625pt;width:526.3pt;height:.1pt;mso-position-horizontal-relative:page;mso-position-vertical-relative:paragraph;z-index:-1440280" coordorigin="691,44" coordsize="10526,2">
            <v:shape style="position:absolute;left:691;top:44;width:10526;height:2" coordorigin="691,44" coordsize="10526,0" path="m691,44l11217,44e" filled="false" stroked="true" strokeweight=".72pt" strokecolor="#000000">
              <v:path arrowok="t"/>
            </v:shape>
            <w10:wrap type="none"/>
          </v:group>
        </w:pict>
      </w:r>
      <w:r>
        <w:rPr>
          <w:spacing w:val="-3"/>
        </w:rPr>
        <w:t>公司</w:t>
      </w:r>
      <w:r>
        <w:rPr>
          <w:rFonts w:ascii="宋体" w:hAnsi="宋体" w:cs="宋体" w:eastAsia="宋体" w:hint="default"/>
          <w:spacing w:val="-3"/>
        </w:rPr>
        <w:t>CEO</w:t>
      </w:r>
      <w:r>
        <w:rPr>
          <w:spacing w:val="-3"/>
        </w:rPr>
        <w:t>、罗森伯格亚太电子有限公司印度子公司总经理、中兴通讯战略规划高级工程师、深圳迪</w:t>
      </w:r>
      <w:r>
        <w:rPr>
          <w:spacing w:val="-84"/>
        </w:rPr>
        <w:t> </w:t>
      </w:r>
      <w:r>
        <w:rPr>
          <w:spacing w:val="-84"/>
        </w:rPr>
      </w:r>
      <w:r>
        <w:rPr/>
        <w:t>科有限公司开发部经理、惠州国贸集团电子有限公司</w:t>
      </w:r>
      <w:r>
        <w:rPr>
          <w:rFonts w:ascii="宋体" w:hAnsi="宋体" w:cs="宋体" w:eastAsia="宋体" w:hint="default"/>
        </w:rPr>
        <w:t>CEO</w:t>
      </w:r>
      <w:r>
        <w:rPr/>
        <w:t>、王码电脑（惠州）有限公司技术总监、 </w:t>
      </w:r>
      <w:r>
        <w:rPr>
          <w:spacing w:val="-3"/>
        </w:rPr>
        <w:t>郑州邮电部设计院仪表室工程师。</w:t>
      </w:r>
      <w:r>
        <w:rPr>
          <w:rFonts w:ascii="宋体" w:hAnsi="宋体" w:cs="宋体" w:eastAsia="宋体" w:hint="default"/>
          <w:spacing w:val="-3"/>
        </w:rPr>
        <w:t>2008</w:t>
      </w:r>
      <w:r>
        <w:rPr>
          <w:spacing w:val="-3"/>
        </w:rPr>
        <w:t>年</w:t>
      </w:r>
      <w:r>
        <w:rPr>
          <w:rFonts w:ascii="宋体" w:hAnsi="宋体" w:cs="宋体" w:eastAsia="宋体" w:hint="default"/>
          <w:spacing w:val="-3"/>
        </w:rPr>
        <w:t>4</w:t>
      </w:r>
      <w:r>
        <w:rPr>
          <w:spacing w:val="-3"/>
        </w:rPr>
        <w:t>月起任数码视讯视频通讯事业部副总经理。汪涛先生监</w:t>
      </w:r>
      <w:r>
        <w:rPr>
          <w:spacing w:val="-80"/>
        </w:rPr>
        <w:t> </w:t>
      </w:r>
      <w:r>
        <w:rPr>
          <w:spacing w:val="-80"/>
        </w:rPr>
      </w:r>
      <w:r>
        <w:rPr/>
        <w:t>事任职由</w:t>
      </w:r>
      <w:r>
        <w:rPr>
          <w:rFonts w:ascii="宋体" w:hAnsi="宋体" w:cs="宋体" w:eastAsia="宋体" w:hint="default"/>
        </w:rPr>
        <w:t>2010</w:t>
      </w:r>
      <w:r>
        <w:rPr/>
        <w:t>年</w:t>
      </w:r>
      <w:r>
        <w:rPr>
          <w:rFonts w:ascii="宋体" w:hAnsi="宋体" w:cs="宋体" w:eastAsia="宋体" w:hint="default"/>
        </w:rPr>
        <w:t>8</w:t>
      </w:r>
      <w:r>
        <w:rPr/>
        <w:t>月</w:t>
      </w:r>
      <w:r>
        <w:rPr>
          <w:rFonts w:ascii="宋体" w:hAnsi="宋体" w:cs="宋体" w:eastAsia="宋体" w:hint="default"/>
        </w:rPr>
        <w:t>11</w:t>
      </w:r>
      <w:r>
        <w:rPr/>
        <w:t>日召开的数码视讯职工代表大会选举产生，任期三年。</w:t>
      </w:r>
    </w:p>
    <w:p>
      <w:pPr>
        <w:pStyle w:val="Heading6"/>
        <w:spacing w:line="357" w:lineRule="auto"/>
        <w:ind w:left="500" w:right="585" w:firstLine="480"/>
        <w:jc w:val="left"/>
      </w:pPr>
      <w:r>
        <w:rPr/>
        <w:t>汝继刚</w:t>
      </w:r>
      <w:r>
        <w:rPr>
          <w:spacing w:val="33"/>
        </w:rPr>
        <w:t> </w:t>
      </w:r>
      <w:r>
        <w:rPr>
          <w:spacing w:val="-6"/>
        </w:rPr>
        <w:t>先生，监事，</w:t>
      </w:r>
      <w:r>
        <w:rPr>
          <w:rFonts w:ascii="宋体" w:hAnsi="宋体" w:cs="宋体" w:eastAsia="宋体" w:hint="default"/>
          <w:spacing w:val="-6"/>
        </w:rPr>
        <w:t>1980</w:t>
      </w:r>
      <w:r>
        <w:rPr>
          <w:spacing w:val="-6"/>
        </w:rPr>
        <w:t>年出生，研究生学历。</w:t>
      </w:r>
      <w:r>
        <w:rPr>
          <w:rFonts w:ascii="宋体" w:hAnsi="宋体" w:cs="宋体" w:eastAsia="宋体" w:hint="default"/>
          <w:spacing w:val="-6"/>
        </w:rPr>
        <w:t>2006</w:t>
      </w:r>
      <w:r>
        <w:rPr>
          <w:spacing w:val="-6"/>
        </w:rPr>
        <w:t>年加入北京数码视讯科技股份有限公司，</w:t>
      </w:r>
      <w:r>
        <w:rPr/>
        <w:t> </w:t>
      </w:r>
      <w:r>
        <w:rPr>
          <w:spacing w:val="-2"/>
        </w:rPr>
        <w:t>历任项目经理、部门经理，于</w:t>
      </w:r>
      <w:r>
        <w:rPr>
          <w:rFonts w:ascii="宋体" w:hAnsi="宋体" w:cs="宋体" w:eastAsia="宋体" w:hint="default"/>
          <w:spacing w:val="-2"/>
        </w:rPr>
        <w:t>2010</w:t>
      </w:r>
      <w:r>
        <w:rPr>
          <w:spacing w:val="-2"/>
        </w:rPr>
        <w:t>年</w:t>
      </w:r>
      <w:r>
        <w:rPr>
          <w:rFonts w:ascii="宋体" w:hAnsi="宋体" w:cs="宋体" w:eastAsia="宋体" w:hint="default"/>
          <w:spacing w:val="-2"/>
        </w:rPr>
        <w:t>8</w:t>
      </w:r>
      <w:r>
        <w:rPr>
          <w:spacing w:val="-2"/>
        </w:rPr>
        <w:t>月</w:t>
      </w:r>
      <w:r>
        <w:rPr>
          <w:rFonts w:ascii="宋体" w:hAnsi="宋体" w:cs="宋体" w:eastAsia="宋体" w:hint="default"/>
          <w:spacing w:val="-2"/>
        </w:rPr>
        <w:t>27</w:t>
      </w:r>
      <w:r>
        <w:rPr>
          <w:spacing w:val="-2"/>
        </w:rPr>
        <w:t>日召开的公司</w:t>
      </w:r>
      <w:r>
        <w:rPr>
          <w:rFonts w:ascii="宋体" w:hAnsi="宋体" w:cs="宋体" w:eastAsia="宋体" w:hint="default"/>
          <w:spacing w:val="-2"/>
        </w:rPr>
        <w:t>2010</w:t>
      </w:r>
      <w:r>
        <w:rPr>
          <w:spacing w:val="-2"/>
        </w:rPr>
        <w:t>年度第一次临时股东大会选举为第二</w:t>
      </w:r>
      <w:r>
        <w:rPr/>
        <w:t> 届监事会监事，任期三年。</w:t>
      </w:r>
    </w:p>
    <w:p>
      <w:pPr>
        <w:pStyle w:val="Heading6"/>
        <w:spacing w:line="357" w:lineRule="auto" w:before="34"/>
        <w:ind w:left="980" w:right="4206" w:hanging="481"/>
        <w:jc w:val="left"/>
      </w:pPr>
      <w:r>
        <w:rPr>
          <w:rFonts w:ascii="宋体" w:hAnsi="宋体" w:cs="宋体" w:eastAsia="宋体" w:hint="default"/>
        </w:rPr>
        <w:t>3</w:t>
      </w:r>
      <w:r>
        <w:rPr/>
        <w:t>、高级管理人员 郑海涛，总经理，简历详见本节之“</w:t>
      </w:r>
      <w:r>
        <w:rPr>
          <w:rFonts w:ascii="宋体" w:hAnsi="宋体" w:cs="宋体" w:eastAsia="宋体" w:hint="default"/>
        </w:rPr>
        <w:t>1</w:t>
      </w:r>
      <w:r>
        <w:rPr/>
        <w:t>、董事会成员”。 宿玉文，副总经理，简历详见本节之“</w:t>
      </w:r>
      <w:r>
        <w:rPr>
          <w:rFonts w:ascii="宋体" w:hAnsi="宋体" w:cs="宋体" w:eastAsia="宋体" w:hint="default"/>
        </w:rPr>
        <w:t>1</w:t>
      </w:r>
      <w:r>
        <w:rPr/>
        <w:t>、董事会成员”。 张刚，副总经理，简历详见本节之“</w:t>
      </w:r>
      <w:r>
        <w:rPr>
          <w:rFonts w:ascii="宋体" w:hAnsi="宋体" w:cs="宋体" w:eastAsia="宋体" w:hint="default"/>
        </w:rPr>
        <w:t>1</w:t>
      </w:r>
      <w:r>
        <w:rPr/>
        <w:t>、董事会成员”。</w:t>
      </w:r>
    </w:p>
    <w:p>
      <w:pPr>
        <w:pStyle w:val="Heading6"/>
        <w:spacing w:line="357" w:lineRule="auto" w:before="34"/>
        <w:ind w:left="500" w:right="0" w:firstLine="480"/>
        <w:jc w:val="left"/>
      </w:pPr>
      <w:r>
        <w:rPr/>
        <w:t>张怀雨</w:t>
      </w:r>
      <w:r>
        <w:rPr>
          <w:spacing w:val="7"/>
        </w:rPr>
        <w:t> </w:t>
      </w:r>
      <w:r>
        <w:rPr>
          <w:spacing w:val="-3"/>
        </w:rPr>
        <w:t>先生，男，副总经理，</w:t>
      </w:r>
      <w:r>
        <w:rPr>
          <w:rFonts w:ascii="宋体" w:hAnsi="宋体" w:cs="宋体" w:eastAsia="宋体" w:hint="default"/>
          <w:spacing w:val="-3"/>
        </w:rPr>
        <w:t>1968</w:t>
      </w:r>
      <w:r>
        <w:rPr>
          <w:spacing w:val="-3"/>
        </w:rPr>
        <w:t>年出生，大专学历。历任重庆傲能电子科技有限公司区域</w:t>
      </w:r>
      <w:r>
        <w:rPr/>
        <w:t> </w:t>
      </w:r>
      <w:r>
        <w:rPr>
          <w:spacing w:val="-3"/>
        </w:rPr>
        <w:t>经理、中广数据广播网络科技有限公司网络运营部总监、广州中广万纬信息技术有限公司总经理。</w:t>
      </w:r>
      <w:r>
        <w:rPr>
          <w:spacing w:val="-87"/>
        </w:rPr>
        <w:t> </w:t>
      </w:r>
      <w:r>
        <w:rPr>
          <w:spacing w:val="-87"/>
        </w:rPr>
      </w:r>
      <w:r>
        <w:rPr>
          <w:rFonts w:ascii="宋体" w:hAnsi="宋体" w:cs="宋体" w:eastAsia="宋体" w:hint="default"/>
        </w:rPr>
        <w:t>2005</w:t>
      </w:r>
      <w:r>
        <w:rPr/>
        <w:t>年</w:t>
      </w:r>
      <w:r>
        <w:rPr>
          <w:rFonts w:ascii="宋体" w:hAnsi="宋体" w:cs="宋体" w:eastAsia="宋体" w:hint="default"/>
        </w:rPr>
        <w:t>5</w:t>
      </w:r>
      <w:r>
        <w:rPr/>
        <w:t>月加入本公司，于</w:t>
      </w:r>
      <w:r>
        <w:rPr>
          <w:rFonts w:ascii="宋体" w:hAnsi="宋体" w:cs="宋体" w:eastAsia="宋体" w:hint="default"/>
        </w:rPr>
        <w:t>2010</w:t>
      </w:r>
      <w:r>
        <w:rPr/>
        <w:t>年</w:t>
      </w:r>
      <w:r>
        <w:rPr>
          <w:rFonts w:ascii="宋体" w:hAnsi="宋体" w:cs="宋体" w:eastAsia="宋体" w:hint="default"/>
        </w:rPr>
        <w:t>9</w:t>
      </w:r>
      <w:r>
        <w:rPr/>
        <w:t>月</w:t>
      </w:r>
      <w:r>
        <w:rPr>
          <w:rFonts w:ascii="宋体" w:hAnsi="宋体" w:cs="宋体" w:eastAsia="宋体" w:hint="default"/>
        </w:rPr>
        <w:t>16</w:t>
      </w:r>
      <w:r>
        <w:rPr/>
        <w:t>日召开的第二届第一次董事会被聘任为副总经理。</w:t>
      </w:r>
    </w:p>
    <w:p>
      <w:pPr>
        <w:pStyle w:val="Heading6"/>
        <w:spacing w:line="355" w:lineRule="auto"/>
        <w:ind w:left="500" w:right="588" w:firstLine="480"/>
        <w:jc w:val="left"/>
      </w:pPr>
      <w:r>
        <w:rPr/>
        <w:t>王万春</w:t>
      </w:r>
      <w:r>
        <w:rPr>
          <w:spacing w:val="30"/>
        </w:rPr>
        <w:t> </w:t>
      </w:r>
      <w:r>
        <w:rPr>
          <w:spacing w:val="-6"/>
        </w:rPr>
        <w:t>先生，副总经理。</w:t>
      </w:r>
      <w:r>
        <w:rPr>
          <w:rFonts w:ascii="宋体" w:hAnsi="宋体" w:cs="宋体" w:eastAsia="宋体" w:hint="default"/>
          <w:spacing w:val="-6"/>
        </w:rPr>
        <w:t>1977</w:t>
      </w:r>
      <w:r>
        <w:rPr>
          <w:spacing w:val="-6"/>
        </w:rPr>
        <w:t>年出生，本科学历。</w:t>
      </w:r>
      <w:r>
        <w:rPr>
          <w:rFonts w:ascii="宋体" w:hAnsi="宋体" w:cs="宋体" w:eastAsia="宋体" w:hint="default"/>
          <w:spacing w:val="-6"/>
        </w:rPr>
        <w:t>2001</w:t>
      </w:r>
      <w:r>
        <w:rPr>
          <w:spacing w:val="-6"/>
        </w:rPr>
        <w:t>年加入公司，曾任研发部副总裁助理，</w:t>
      </w:r>
      <w:r>
        <w:rPr/>
        <w:t> 生产客服中心主任。于</w:t>
      </w:r>
      <w:r>
        <w:rPr>
          <w:rFonts w:ascii="宋体" w:hAnsi="宋体" w:cs="宋体" w:eastAsia="宋体" w:hint="default"/>
        </w:rPr>
        <w:t>2010</w:t>
      </w:r>
      <w:r>
        <w:rPr/>
        <w:t>年</w:t>
      </w:r>
      <w:r>
        <w:rPr>
          <w:rFonts w:ascii="宋体" w:hAnsi="宋体" w:cs="宋体" w:eastAsia="宋体" w:hint="default"/>
        </w:rPr>
        <w:t>9</w:t>
      </w:r>
      <w:r>
        <w:rPr/>
        <w:t>月</w:t>
      </w:r>
      <w:r>
        <w:rPr>
          <w:rFonts w:ascii="宋体" w:hAnsi="宋体" w:cs="宋体" w:eastAsia="宋体" w:hint="default"/>
        </w:rPr>
        <w:t>16</w:t>
      </w:r>
      <w:r>
        <w:rPr/>
        <w:t>日召开的第二届第一次董事会被聘任为副总经理。</w:t>
      </w:r>
    </w:p>
    <w:p>
      <w:pPr>
        <w:pStyle w:val="Heading6"/>
        <w:spacing w:line="355" w:lineRule="auto" w:before="38"/>
        <w:ind w:left="500" w:right="707" w:firstLine="480"/>
        <w:jc w:val="left"/>
      </w:pPr>
      <w:r>
        <w:rPr/>
        <w:t>刘竹雨</w:t>
      </w:r>
      <w:r>
        <w:rPr>
          <w:spacing w:val="22"/>
        </w:rPr>
        <w:t> </w:t>
      </w:r>
      <w:r>
        <w:rPr>
          <w:spacing w:val="-3"/>
        </w:rPr>
        <w:t>先生，男，</w:t>
      </w:r>
      <w:r>
        <w:rPr>
          <w:rFonts w:ascii="宋体" w:hAnsi="宋体" w:cs="宋体" w:eastAsia="宋体" w:hint="default"/>
          <w:spacing w:val="-3"/>
        </w:rPr>
        <w:t>1973</w:t>
      </w:r>
      <w:r>
        <w:rPr>
          <w:spacing w:val="-3"/>
        </w:rPr>
        <w:t>年出生，经济师。曾任新华书店总店总帐会计。</w:t>
      </w:r>
      <w:r>
        <w:rPr>
          <w:rFonts w:ascii="宋体" w:hAnsi="宋体" w:cs="宋体" w:eastAsia="宋体" w:hint="default"/>
          <w:spacing w:val="-3"/>
        </w:rPr>
        <w:t>2002</w:t>
      </w:r>
      <w:r>
        <w:rPr>
          <w:spacing w:val="-3"/>
        </w:rPr>
        <w:t>年加入公司。历</w:t>
      </w:r>
      <w:r>
        <w:rPr/>
        <w:t> 任公司财务总监，经公司</w:t>
      </w:r>
      <w:r>
        <w:rPr>
          <w:rFonts w:ascii="宋体" w:hAnsi="宋体" w:cs="宋体" w:eastAsia="宋体" w:hint="default"/>
        </w:rPr>
        <w:t>2010</w:t>
      </w:r>
      <w:r>
        <w:rPr/>
        <w:t>年</w:t>
      </w:r>
      <w:r>
        <w:rPr>
          <w:rFonts w:ascii="宋体" w:hAnsi="宋体" w:cs="宋体" w:eastAsia="宋体" w:hint="default"/>
        </w:rPr>
        <w:t>9</w:t>
      </w:r>
      <w:r>
        <w:rPr/>
        <w:t>月</w:t>
      </w:r>
      <w:r>
        <w:rPr>
          <w:rFonts w:ascii="宋体" w:hAnsi="宋体" w:cs="宋体" w:eastAsia="宋体" w:hint="default"/>
        </w:rPr>
        <w:t>16</w:t>
      </w:r>
      <w:r>
        <w:rPr/>
        <w:t>日召开的第二届第一次董事会会议被聘为公司财务总监。</w:t>
      </w:r>
    </w:p>
    <w:p>
      <w:pPr>
        <w:pStyle w:val="Heading6"/>
        <w:spacing w:line="357" w:lineRule="auto" w:before="38"/>
        <w:ind w:left="500" w:right="743" w:firstLine="360"/>
        <w:jc w:val="both"/>
      </w:pPr>
      <w:r>
        <w:rPr/>
        <w:t>（注：公司于</w:t>
      </w:r>
      <w:r>
        <w:rPr>
          <w:rFonts w:ascii="宋体" w:hAnsi="宋体" w:cs="宋体" w:eastAsia="宋体" w:hint="default"/>
        </w:rPr>
        <w:t>2011</w:t>
      </w:r>
      <w:r>
        <w:rPr/>
        <w:t>年</w:t>
      </w:r>
      <w:r>
        <w:rPr>
          <w:rFonts w:ascii="宋体" w:hAnsi="宋体" w:cs="宋体" w:eastAsia="宋体" w:hint="default"/>
        </w:rPr>
        <w:t>1</w:t>
      </w:r>
      <w:r>
        <w:rPr/>
        <w:t>月</w:t>
      </w:r>
      <w:r>
        <w:rPr>
          <w:rFonts w:ascii="宋体" w:hAnsi="宋体" w:cs="宋体" w:eastAsia="宋体" w:hint="default"/>
        </w:rPr>
        <w:t>24</w:t>
      </w:r>
      <w:r>
        <w:rPr/>
        <w:t>日召开的第二届董事会第七次会议审议通过过了《关于更换财务总 监及内审部负责人的议案》，刘竹雨先生不再担任公司财务总监的职务，公司决定聘任孙鹏程先 生为公司新任财务总监。</w:t>
      </w:r>
    </w:p>
    <w:p>
      <w:pPr>
        <w:pStyle w:val="Heading6"/>
        <w:spacing w:line="357" w:lineRule="auto"/>
        <w:ind w:left="500" w:right="716" w:firstLine="480"/>
        <w:jc w:val="both"/>
      </w:pPr>
      <w:r>
        <w:rPr/>
        <w:t>孙鹏程 男，</w:t>
      </w:r>
      <w:r>
        <w:rPr>
          <w:rFonts w:ascii="宋体" w:hAnsi="宋体" w:cs="宋体" w:eastAsia="宋体" w:hint="default"/>
        </w:rPr>
        <w:t>1975 </w:t>
      </w:r>
      <w:r>
        <w:rPr/>
        <w:t>年</w:t>
      </w:r>
      <w:r>
        <w:rPr>
          <w:rFonts w:ascii="宋体" w:hAnsi="宋体" w:cs="宋体" w:eastAsia="宋体" w:hint="default"/>
        </w:rPr>
        <w:t>4</w:t>
      </w:r>
      <w:r>
        <w:rPr>
          <w:rFonts w:ascii="宋体" w:hAnsi="宋体" w:cs="宋体" w:eastAsia="宋体" w:hint="default"/>
          <w:spacing w:val="-1"/>
        </w:rPr>
        <w:t> </w:t>
      </w:r>
      <w:r>
        <w:rPr/>
        <w:t>月出生，本科学历，中国国籍，会计师、审计师。毕业于中央财经大 学税务系，曾就职于东方通信科技股份有限公司、烽火通信科技股份有限公司、大唐软件技术股 </w:t>
      </w:r>
      <w:r>
        <w:rPr>
          <w:spacing w:val="-4"/>
        </w:rPr>
        <w:t>份有限公司等单位，先后担任过税务经理、财务经理等职务。</w:t>
      </w:r>
      <w:r>
        <w:rPr>
          <w:rFonts w:ascii="宋体" w:hAnsi="宋体" w:cs="宋体" w:eastAsia="宋体" w:hint="default"/>
          <w:spacing w:val="-4"/>
        </w:rPr>
        <w:t>2007 </w:t>
      </w:r>
      <w:r>
        <w:rPr/>
        <w:t>年</w:t>
      </w:r>
      <w:r>
        <w:rPr>
          <w:rFonts w:ascii="宋体" w:hAnsi="宋体" w:cs="宋体" w:eastAsia="宋体" w:hint="default"/>
        </w:rPr>
        <w:t>8</w:t>
      </w:r>
      <w:r>
        <w:rPr>
          <w:rFonts w:ascii="宋体" w:hAnsi="宋体" w:cs="宋体" w:eastAsia="宋体" w:hint="default"/>
          <w:spacing w:val="33"/>
        </w:rPr>
        <w:t> </w:t>
      </w:r>
      <w:r>
        <w:rPr/>
        <w:t>月开始就职于北京数码视 讯科技股份有限公司，曾担任财务部经理，公司内审部负责人，经公司第二届第七次董事会会议 审议通过被聘任为公司财务总监，任期与第二届届总经理、副总经理任职期限一致。）</w:t>
      </w:r>
    </w:p>
    <w:p>
      <w:pPr>
        <w:pStyle w:val="Heading6"/>
        <w:spacing w:line="357" w:lineRule="auto" w:before="34"/>
        <w:ind w:left="500" w:right="726" w:firstLine="480"/>
        <w:jc w:val="left"/>
      </w:pPr>
      <w:r>
        <w:rPr/>
        <w:t>李继祎 先生，男，</w:t>
      </w:r>
      <w:r>
        <w:rPr>
          <w:rFonts w:ascii="宋体" w:hAnsi="宋体" w:cs="宋体" w:eastAsia="宋体" w:hint="default"/>
        </w:rPr>
        <w:t>1973</w:t>
      </w:r>
      <w:r>
        <w:rPr>
          <w:rFonts w:ascii="宋体" w:hAnsi="宋体" w:cs="宋体" w:eastAsia="宋体" w:hint="default"/>
          <w:spacing w:val="-1"/>
        </w:rPr>
        <w:t> </w:t>
      </w:r>
      <w:r>
        <w:rPr/>
        <w:t>年出生，研究生学历。曾任北京工业发展投资管理有限公司项目经 理、清华紫光股份有限公司笔记本事业部总经理助理。李继祎先生</w:t>
      </w:r>
      <w:r>
        <w:rPr>
          <w:rFonts w:ascii="宋体" w:hAnsi="宋体" w:cs="宋体" w:eastAsia="宋体" w:hint="default"/>
        </w:rPr>
        <w:t>2008</w:t>
      </w:r>
      <w:r>
        <w:rPr/>
        <w:t>年加入公司，经公司</w:t>
      </w:r>
      <w:r>
        <w:rPr>
          <w:rFonts w:ascii="宋体" w:hAnsi="宋体" w:cs="宋体" w:eastAsia="宋体" w:hint="default"/>
        </w:rPr>
        <w:t>2010 </w:t>
      </w:r>
      <w:r>
        <w:rPr/>
        <w:t>年</w:t>
      </w:r>
      <w:r>
        <w:rPr>
          <w:rFonts w:ascii="宋体" w:hAnsi="宋体" w:cs="宋体" w:eastAsia="宋体" w:hint="default"/>
        </w:rPr>
        <w:t>9</w:t>
      </w:r>
      <w:r>
        <w:rPr/>
        <w:t>月</w:t>
      </w:r>
      <w:r>
        <w:rPr>
          <w:rFonts w:ascii="宋体" w:hAnsi="宋体" w:cs="宋体" w:eastAsia="宋体" w:hint="default"/>
        </w:rPr>
        <w:t>16</w:t>
      </w:r>
      <w:r>
        <w:rPr/>
        <w:t>日召开的第二届第一次董事会会议被聘为公司董事会秘书。 </w:t>
      </w:r>
      <w:r>
        <w:rPr>
          <w:rFonts w:ascii="宋体" w:hAnsi="宋体" w:cs="宋体" w:eastAsia="宋体" w:hint="default"/>
        </w:rPr>
        <w:t>4</w:t>
      </w:r>
      <w:r>
        <w:rPr/>
        <w:t>、董事、监事、高级管理人员与其他核心人员的兼职情况和兼职单位与本公司的关联关系</w:t>
      </w:r>
    </w:p>
    <w:p>
      <w:pPr>
        <w:spacing w:after="0" w:line="357" w:lineRule="auto"/>
        <w:jc w:val="left"/>
        <w:sectPr>
          <w:pgSz w:w="11910" w:h="16840"/>
          <w:pgMar w:header="867" w:footer="1186" w:top="1060" w:bottom="1380" w:left="580" w:right="0"/>
        </w:sectPr>
      </w:pPr>
    </w:p>
    <w:p>
      <w:pPr>
        <w:spacing w:line="240" w:lineRule="auto" w:before="6"/>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1337"/>
        <w:gridCol w:w="4249"/>
        <w:gridCol w:w="2672"/>
        <w:gridCol w:w="2426"/>
      </w:tblGrid>
      <w:tr>
        <w:trPr>
          <w:trHeight w:val="372" w:hRule="exact"/>
        </w:trPr>
        <w:tc>
          <w:tcPr>
            <w:tcW w:w="1337" w:type="dxa"/>
            <w:tcBorders>
              <w:top w:val="single" w:sz="10" w:space="0" w:color="000000"/>
              <w:left w:val="single" w:sz="4" w:space="0" w:color="000000"/>
              <w:bottom w:val="single" w:sz="4" w:space="0" w:color="000000"/>
              <w:right w:val="single" w:sz="4" w:space="0" w:color="000000"/>
            </w:tcBorders>
          </w:tcPr>
          <w:p>
            <w:pPr>
              <w:pStyle w:val="TableParagraph"/>
              <w:spacing w:line="210" w:lineRule="exact"/>
              <w:ind w:right="34"/>
              <w:jc w:val="center"/>
              <w:rPr>
                <w:rFonts w:ascii="宋体" w:hAnsi="宋体" w:cs="宋体" w:eastAsia="宋体" w:hint="default"/>
                <w:sz w:val="18"/>
                <w:szCs w:val="18"/>
              </w:rPr>
            </w:pPr>
            <w:r>
              <w:rPr>
                <w:rFonts w:ascii="宋体" w:hAnsi="宋体" w:cs="宋体" w:eastAsia="宋体" w:hint="default"/>
                <w:b/>
                <w:bCs/>
                <w:sz w:val="18"/>
                <w:szCs w:val="18"/>
              </w:rPr>
              <w:t>姓名</w:t>
            </w:r>
            <w:r>
              <w:rPr>
                <w:rFonts w:ascii="宋体" w:hAnsi="宋体" w:cs="宋体" w:eastAsia="宋体" w:hint="default"/>
                <w:sz w:val="18"/>
                <w:szCs w:val="18"/>
              </w:rPr>
            </w:r>
          </w:p>
        </w:tc>
        <w:tc>
          <w:tcPr>
            <w:tcW w:w="4249" w:type="dxa"/>
            <w:tcBorders>
              <w:top w:val="single" w:sz="10"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任职</w:t>
            </w:r>
            <w:r>
              <w:rPr>
                <w:rFonts w:ascii="宋体" w:hAnsi="宋体" w:cs="宋体" w:eastAsia="宋体" w:hint="default"/>
                <w:b/>
                <w:bCs/>
                <w:sz w:val="18"/>
                <w:szCs w:val="18"/>
              </w:rPr>
              <w:t>/</w:t>
            </w:r>
            <w:r>
              <w:rPr>
                <w:rFonts w:ascii="宋体" w:hAnsi="宋体" w:cs="宋体" w:eastAsia="宋体" w:hint="default"/>
                <w:b/>
                <w:bCs/>
                <w:sz w:val="18"/>
                <w:szCs w:val="18"/>
              </w:rPr>
              <w:t>兼职单位</w:t>
            </w:r>
            <w:r>
              <w:rPr>
                <w:rFonts w:ascii="宋体" w:hAnsi="宋体" w:cs="宋体" w:eastAsia="宋体" w:hint="default"/>
                <w:sz w:val="18"/>
                <w:szCs w:val="18"/>
              </w:rPr>
            </w:r>
          </w:p>
        </w:tc>
        <w:tc>
          <w:tcPr>
            <w:tcW w:w="2672" w:type="dxa"/>
            <w:tcBorders>
              <w:top w:val="single" w:sz="10"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与发行人关系</w:t>
            </w:r>
            <w:r>
              <w:rPr>
                <w:rFonts w:ascii="宋体" w:hAnsi="宋体" w:cs="宋体" w:eastAsia="宋体" w:hint="default"/>
                <w:sz w:val="18"/>
                <w:szCs w:val="18"/>
              </w:rPr>
            </w:r>
          </w:p>
        </w:tc>
        <w:tc>
          <w:tcPr>
            <w:tcW w:w="2426" w:type="dxa"/>
            <w:tcBorders>
              <w:top w:val="single" w:sz="10"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职务</w:t>
            </w:r>
            <w:r>
              <w:rPr>
                <w:rFonts w:ascii="宋体" w:hAnsi="宋体" w:cs="宋体" w:eastAsia="宋体" w:hint="default"/>
                <w:sz w:val="18"/>
                <w:szCs w:val="18"/>
              </w:rPr>
            </w:r>
          </w:p>
        </w:tc>
      </w:tr>
      <w:tr>
        <w:trPr>
          <w:trHeight w:val="363" w:hRule="exact"/>
        </w:trPr>
        <w:tc>
          <w:tcPr>
            <w:tcW w:w="1337" w:type="dxa"/>
            <w:vMerge w:val="restart"/>
            <w:tcBorders>
              <w:top w:val="single" w:sz="4" w:space="0" w:color="000000"/>
              <w:left w:val="single" w:sz="4" w:space="0" w:color="000000"/>
              <w:right w:val="single" w:sz="4" w:space="0" w:color="000000"/>
            </w:tcBorders>
          </w:tcPr>
          <w:p>
            <w:pPr>
              <w:pStyle w:val="TableParagraph"/>
              <w:spacing w:line="240" w:lineRule="auto" w:before="150"/>
              <w:ind w:left="103" w:right="0"/>
              <w:jc w:val="left"/>
              <w:rPr>
                <w:rFonts w:ascii="宋体" w:hAnsi="宋体" w:cs="宋体" w:eastAsia="宋体" w:hint="default"/>
                <w:sz w:val="18"/>
                <w:szCs w:val="18"/>
              </w:rPr>
            </w:pPr>
            <w:r>
              <w:rPr>
                <w:rFonts w:ascii="宋体" w:hAnsi="宋体" w:cs="宋体" w:eastAsia="宋体" w:hint="default"/>
                <w:sz w:val="18"/>
                <w:szCs w:val="18"/>
              </w:rPr>
              <w:t>郑海涛</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北京数码视讯软件技术发展有限公司</w:t>
            </w:r>
          </w:p>
        </w:tc>
        <w:tc>
          <w:tcPr>
            <w:tcW w:w="26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发行人的全资子公司</w:t>
            </w:r>
          </w:p>
        </w:tc>
        <w:tc>
          <w:tcPr>
            <w:tcW w:w="242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法定代表人</w:t>
            </w:r>
          </w:p>
        </w:tc>
      </w:tr>
      <w:tr>
        <w:trPr>
          <w:trHeight w:val="360" w:hRule="exact"/>
        </w:trPr>
        <w:tc>
          <w:tcPr>
            <w:tcW w:w="1337" w:type="dxa"/>
            <w:vMerge/>
            <w:tcBorders>
              <w:left w:val="single" w:sz="4" w:space="0" w:color="000000"/>
              <w:bottom w:val="single" w:sz="4" w:space="0" w:color="000000"/>
              <w:right w:val="single" w:sz="4" w:space="0" w:color="000000"/>
            </w:tcBorders>
          </w:tcPr>
          <w:p>
            <w:pP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鼎点视讯科技有限公司</w:t>
            </w:r>
          </w:p>
        </w:tc>
        <w:tc>
          <w:tcPr>
            <w:tcW w:w="267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发行人的全资子公司</w:t>
            </w:r>
          </w:p>
        </w:tc>
        <w:tc>
          <w:tcPr>
            <w:tcW w:w="242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法定代表人</w:t>
            </w:r>
          </w:p>
        </w:tc>
      </w:tr>
      <w:tr>
        <w:trPr>
          <w:trHeight w:val="360" w:hRule="exact"/>
        </w:trPr>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宿玉文</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北京数码视讯软件技术发展有限公司</w:t>
            </w:r>
          </w:p>
        </w:tc>
        <w:tc>
          <w:tcPr>
            <w:tcW w:w="267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发行人的全资子公司</w:t>
            </w:r>
          </w:p>
        </w:tc>
        <w:tc>
          <w:tcPr>
            <w:tcW w:w="242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总经理</w:t>
            </w:r>
          </w:p>
        </w:tc>
      </w:tr>
      <w:tr>
        <w:trPr>
          <w:trHeight w:val="360" w:hRule="exact"/>
        </w:trPr>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汝继刚</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鼎点视讯科技有限公司</w:t>
            </w:r>
          </w:p>
        </w:tc>
        <w:tc>
          <w:tcPr>
            <w:tcW w:w="267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发行人的全资子公司</w:t>
            </w:r>
          </w:p>
        </w:tc>
        <w:tc>
          <w:tcPr>
            <w:tcW w:w="242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总经理</w:t>
            </w:r>
          </w:p>
        </w:tc>
      </w:tr>
      <w:tr>
        <w:trPr>
          <w:trHeight w:val="360" w:hRule="exact"/>
        </w:trPr>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张怀雨</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北京星际无双文化传媒有限公司</w:t>
            </w:r>
          </w:p>
        </w:tc>
        <w:tc>
          <w:tcPr>
            <w:tcW w:w="267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发行人的全资子公司</w:t>
            </w:r>
          </w:p>
        </w:tc>
        <w:tc>
          <w:tcPr>
            <w:tcW w:w="242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法定代表人</w:t>
            </w:r>
          </w:p>
        </w:tc>
      </w:tr>
      <w:tr>
        <w:trPr>
          <w:trHeight w:val="360" w:hRule="exact"/>
        </w:trPr>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张刚</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北京数码视讯建设发展有限公司</w:t>
            </w:r>
          </w:p>
        </w:tc>
        <w:tc>
          <w:tcPr>
            <w:tcW w:w="267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发行人的全资子公司</w:t>
            </w:r>
          </w:p>
        </w:tc>
        <w:tc>
          <w:tcPr>
            <w:tcW w:w="242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法定代表人</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pStyle w:val="Heading5"/>
        <w:spacing w:line="240" w:lineRule="auto" w:before="26"/>
        <w:ind w:left="220" w:right="2886"/>
        <w:jc w:val="left"/>
        <w:rPr>
          <w:b w:val="0"/>
          <w:bCs w:val="0"/>
        </w:rPr>
      </w:pPr>
      <w:r>
        <w:rPr/>
        <w:t>（三）报告期公司董事、监事、高级管理人员变动情况</w:t>
      </w:r>
      <w:r>
        <w:rPr>
          <w:b w:val="0"/>
          <w:bCs w:val="0"/>
        </w:rPr>
      </w:r>
    </w:p>
    <w:p>
      <w:pPr>
        <w:spacing w:line="240" w:lineRule="auto" w:before="0"/>
        <w:rPr>
          <w:rFonts w:ascii="宋体" w:hAnsi="宋体" w:cs="宋体" w:eastAsia="宋体" w:hint="default"/>
          <w:b/>
          <w:bCs/>
          <w:sz w:val="24"/>
          <w:szCs w:val="24"/>
        </w:rPr>
      </w:pPr>
    </w:p>
    <w:p>
      <w:pPr>
        <w:pStyle w:val="Heading6"/>
        <w:spacing w:line="357" w:lineRule="auto" w:before="168"/>
        <w:ind w:left="220" w:right="719" w:firstLine="465"/>
        <w:jc w:val="both"/>
      </w:pPr>
      <w:r>
        <w:rPr/>
        <w:t>报告期内，公司于</w:t>
      </w:r>
      <w:r>
        <w:rPr>
          <w:rFonts w:ascii="宋体" w:hAnsi="宋体" w:cs="宋体" w:eastAsia="宋体" w:hint="default"/>
        </w:rPr>
        <w:t>2010</w:t>
      </w:r>
      <w:r>
        <w:rPr/>
        <w:t>年</w:t>
      </w:r>
      <w:r>
        <w:rPr>
          <w:rFonts w:ascii="宋体" w:hAnsi="宋体" w:cs="宋体" w:eastAsia="宋体" w:hint="default"/>
        </w:rPr>
        <w:t>8</w:t>
      </w:r>
      <w:r>
        <w:rPr/>
        <w:t>月</w:t>
      </w:r>
      <w:r>
        <w:rPr>
          <w:rFonts w:ascii="宋体" w:hAnsi="宋体" w:cs="宋体" w:eastAsia="宋体" w:hint="default"/>
        </w:rPr>
        <w:t>27</w:t>
      </w:r>
      <w:r>
        <w:rPr/>
        <w:t>日召开的</w:t>
      </w:r>
      <w:r>
        <w:rPr>
          <w:rFonts w:ascii="宋体" w:hAnsi="宋体" w:cs="宋体" w:eastAsia="宋体" w:hint="default"/>
        </w:rPr>
        <w:t>2010</w:t>
      </w:r>
      <w:r>
        <w:rPr/>
        <w:t>年第一次临时股东大会进行了董监事会换届选举， </w:t>
      </w:r>
      <w:r>
        <w:rPr>
          <w:spacing w:val="-3"/>
        </w:rPr>
        <w:t>选举出了第二届董事会董事及第二届监事会非职工监事，第二届董事会董事及监事会非职工监事任期</w:t>
      </w:r>
      <w:r>
        <w:rPr>
          <w:spacing w:val="-82"/>
        </w:rPr>
        <w:t> </w:t>
      </w:r>
      <w:r>
        <w:rPr>
          <w:spacing w:val="-82"/>
        </w:rPr>
      </w:r>
      <w:r>
        <w:rPr/>
        <w:t>为自股东大会通过决议之日起三年；</w:t>
      </w:r>
    </w:p>
    <w:p>
      <w:pPr>
        <w:pStyle w:val="Heading6"/>
        <w:spacing w:line="355" w:lineRule="auto"/>
        <w:ind w:left="220" w:right="758" w:firstLine="465"/>
        <w:jc w:val="both"/>
      </w:pPr>
      <w:r>
        <w:rPr/>
        <w:t>并于</w:t>
      </w:r>
      <w:r>
        <w:rPr>
          <w:rFonts w:ascii="宋体" w:hAnsi="宋体" w:cs="宋体" w:eastAsia="宋体" w:hint="default"/>
        </w:rPr>
        <w:t>2010</w:t>
      </w:r>
      <w:r>
        <w:rPr/>
        <w:t>年的</w:t>
      </w:r>
      <w:r>
        <w:rPr>
          <w:rFonts w:ascii="宋体" w:hAnsi="宋体" w:cs="宋体" w:eastAsia="宋体" w:hint="default"/>
        </w:rPr>
        <w:t>9</w:t>
      </w:r>
      <w:r>
        <w:rPr/>
        <w:t>月</w:t>
      </w:r>
      <w:r>
        <w:rPr>
          <w:rFonts w:ascii="宋体" w:hAnsi="宋体" w:cs="宋体" w:eastAsia="宋体" w:hint="default"/>
        </w:rPr>
        <w:t>16</w:t>
      </w:r>
      <w:r>
        <w:rPr/>
        <w:t>日召开的第二届第一次董监事会会议上选举产生了董事长、副董事长、监事 会主席以及公司的高级管理人员。上述人员任期为自董事会通过决议之日起三年。</w:t>
      </w:r>
    </w:p>
    <w:p>
      <w:pPr>
        <w:spacing w:line="240" w:lineRule="auto" w:before="12"/>
        <w:rPr>
          <w:rFonts w:ascii="宋体" w:hAnsi="宋体" w:cs="宋体" w:eastAsia="宋体" w:hint="default"/>
          <w:sz w:val="22"/>
          <w:szCs w:val="22"/>
        </w:rPr>
      </w:pPr>
    </w:p>
    <w:p>
      <w:pPr>
        <w:pStyle w:val="Heading5"/>
        <w:spacing w:line="609" w:lineRule="auto"/>
        <w:ind w:left="220" w:right="718"/>
        <w:jc w:val="left"/>
        <w:rPr>
          <w:b w:val="0"/>
          <w:bCs w:val="0"/>
        </w:rPr>
      </w:pPr>
      <w:r>
        <w:rPr>
          <w:w w:val="95"/>
        </w:rPr>
        <w:t>二、报告期内，公司核心技术团队和关键技术人员（非董事、监事、高级管理人员）未发生变动。</w:t>
      </w:r>
      <w:r>
        <w:rPr>
          <w:spacing w:val="51"/>
          <w:w w:val="95"/>
        </w:rPr>
        <w:t> </w:t>
      </w:r>
      <w:r>
        <w:rPr>
          <w:spacing w:val="51"/>
          <w:w w:val="95"/>
        </w:rPr>
      </w:r>
      <w:r>
        <w:rPr/>
        <w:t>三、公司员工情况</w:t>
      </w:r>
      <w:r>
        <w:rPr>
          <w:b w:val="0"/>
          <w:bCs w:val="0"/>
        </w:rPr>
      </w:r>
    </w:p>
    <w:p>
      <w:pPr>
        <w:pStyle w:val="Heading5"/>
        <w:spacing w:line="609" w:lineRule="auto" w:before="116"/>
        <w:ind w:left="220" w:right="929"/>
        <w:jc w:val="left"/>
        <w:rPr>
          <w:rFonts w:ascii="宋体" w:hAnsi="宋体" w:cs="宋体" w:eastAsia="宋体" w:hint="default"/>
          <w:b w:val="0"/>
          <w:bCs w:val="0"/>
        </w:rPr>
      </w:pPr>
      <w:r>
        <w:rPr/>
        <w:pict>
          <v:shape style="position:absolute;margin-left:30.360001pt;margin-top:71.055634pt;width:534.950pt;height:85.7pt;mso-position-horizontal-relative:page;mso-position-vertical-relative:paragraph;z-index:22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60"/>
                    <w:gridCol w:w="3562"/>
                    <w:gridCol w:w="3562"/>
                  </w:tblGrid>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专业</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员工人数（人）</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2"/>
                          <w:jc w:val="center"/>
                          <w:rPr>
                            <w:rFonts w:ascii="宋体" w:hAnsi="宋体" w:cs="宋体" w:eastAsia="宋体" w:hint="default"/>
                            <w:sz w:val="18"/>
                            <w:szCs w:val="18"/>
                          </w:rPr>
                        </w:pPr>
                        <w:r>
                          <w:rPr>
                            <w:rFonts w:ascii="宋体" w:hAnsi="宋体" w:cs="宋体" w:eastAsia="宋体" w:hint="default"/>
                            <w:sz w:val="18"/>
                            <w:szCs w:val="18"/>
                          </w:rPr>
                          <w:t>占员工总数的比例（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生产人员</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Times New Roman" w:hAnsi="Times New Roman" w:cs="Times New Roman" w:eastAsia="Times New Roman" w:hint="default"/>
                            <w:sz w:val="18"/>
                            <w:szCs w:val="18"/>
                          </w:rPr>
                        </w:pPr>
                        <w:r>
                          <w:rPr>
                            <w:rFonts w:ascii="Times New Roman"/>
                            <w:sz w:val="18"/>
                          </w:rPr>
                          <w:t>20</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 w:right="0"/>
                          <w:jc w:val="center"/>
                          <w:rPr>
                            <w:rFonts w:ascii="Times New Roman" w:hAnsi="Times New Roman" w:cs="Times New Roman" w:eastAsia="Times New Roman" w:hint="default"/>
                            <w:sz w:val="18"/>
                            <w:szCs w:val="18"/>
                          </w:rPr>
                        </w:pPr>
                        <w:r>
                          <w:rPr>
                            <w:rFonts w:ascii="Times New Roman"/>
                            <w:sz w:val="18"/>
                          </w:rPr>
                          <w:t>3.1</w:t>
                        </w: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管理人员</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sz w:val="18"/>
                          </w:rPr>
                          <w:t>60</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sz w:val="18"/>
                          </w:rPr>
                          <w:t>10.1</w:t>
                        </w: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0"/>
                          <w:jc w:val="center"/>
                          <w:rPr>
                            <w:rFonts w:ascii="宋体" w:hAnsi="宋体" w:cs="宋体" w:eastAsia="宋体" w:hint="default"/>
                            <w:sz w:val="18"/>
                            <w:szCs w:val="18"/>
                          </w:rPr>
                        </w:pPr>
                        <w:r>
                          <w:rPr>
                            <w:rFonts w:ascii="宋体" w:hAnsi="宋体" w:cs="宋体" w:eastAsia="宋体" w:hint="default"/>
                            <w:sz w:val="18"/>
                            <w:szCs w:val="18"/>
                          </w:rPr>
                          <w:t>销售人员</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sz w:val="18"/>
                          </w:rPr>
                          <w:t>137</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sz w:val="18"/>
                          </w:rPr>
                          <w:t>23.1</w:t>
                        </w: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研发人员</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sz w:val="18"/>
                          </w:rPr>
                          <w:t>358</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sz w:val="18"/>
                          </w:rPr>
                          <w:t>60.5</w:t>
                        </w: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财务人员</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sz w:val="18"/>
                          </w:rPr>
                          <w:t>16</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 w:right="0"/>
                          <w:jc w:val="center"/>
                          <w:rPr>
                            <w:rFonts w:ascii="Times New Roman" w:hAnsi="Times New Roman" w:cs="Times New Roman" w:eastAsia="Times New Roman" w:hint="default"/>
                            <w:sz w:val="18"/>
                            <w:szCs w:val="18"/>
                          </w:rPr>
                        </w:pPr>
                        <w:r>
                          <w:rPr>
                            <w:rFonts w:ascii="Times New Roman"/>
                            <w:sz w:val="18"/>
                          </w:rPr>
                          <w:t>3.2</w:t>
                        </w: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Times New Roman" w:hAnsi="Times New Roman" w:cs="Times New Roman" w:eastAsia="Times New Roman" w:hint="default"/>
                            <w:sz w:val="18"/>
                            <w:szCs w:val="18"/>
                          </w:rPr>
                        </w:pPr>
                        <w:r>
                          <w:rPr>
                            <w:rFonts w:ascii="Times New Roman"/>
                            <w:sz w:val="18"/>
                          </w:rPr>
                          <w:t>591</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Times New Roman" w:hAnsi="Times New Roman" w:cs="Times New Roman" w:eastAsia="Times New Roman" w:hint="default"/>
                            <w:sz w:val="18"/>
                            <w:szCs w:val="18"/>
                          </w:rPr>
                        </w:pPr>
                        <w:r>
                          <w:rPr>
                            <w:rFonts w:ascii="Times New Roman"/>
                            <w:sz w:val="18"/>
                          </w:rPr>
                          <w:t>100</w:t>
                        </w:r>
                      </w:p>
                    </w:tc>
                  </w:tr>
                </w:tbl>
                <w:p>
                  <w:pPr/>
                </w:p>
              </w:txbxContent>
            </v:textbox>
            <w10:wrap type="none"/>
          </v:shape>
        </w:pict>
      </w:r>
      <w:r>
        <w:rPr/>
        <w:t>（一）截至</w:t>
      </w:r>
      <w:r>
        <w:rPr>
          <w:spacing w:val="-62"/>
        </w:rPr>
        <w:t> </w:t>
      </w:r>
      <w:r>
        <w:rPr>
          <w:rFonts w:ascii="宋体" w:hAnsi="宋体" w:cs="宋体" w:eastAsia="宋体" w:hint="default"/>
        </w:rPr>
        <w:t>2010</w:t>
      </w:r>
      <w:r>
        <w:rPr>
          <w:rFonts w:ascii="宋体" w:hAnsi="宋体" w:cs="宋体" w:eastAsia="宋体" w:hint="default"/>
          <w:spacing w:val="-63"/>
        </w:rPr>
        <w:t> </w:t>
      </w:r>
      <w:r>
        <w:rPr/>
        <w:t>年</w:t>
      </w:r>
      <w:r>
        <w:rPr>
          <w:spacing w:val="-61"/>
        </w:rPr>
        <w:t> </w:t>
      </w:r>
      <w:r>
        <w:rPr>
          <w:rFonts w:ascii="宋体" w:hAnsi="宋体" w:cs="宋体" w:eastAsia="宋体" w:hint="default"/>
        </w:rPr>
        <w:t>12</w:t>
      </w:r>
      <w:r>
        <w:rPr>
          <w:rFonts w:ascii="宋体" w:hAnsi="宋体" w:cs="宋体" w:eastAsia="宋体" w:hint="default"/>
          <w:spacing w:val="-63"/>
        </w:rPr>
        <w:t> </w:t>
      </w:r>
      <w:r>
        <w:rPr/>
        <w:t>月</w:t>
      </w:r>
      <w:r>
        <w:rPr>
          <w:spacing w:val="-61"/>
        </w:rPr>
        <w:t> </w:t>
      </w:r>
      <w:r>
        <w:rPr>
          <w:rFonts w:ascii="宋体" w:hAnsi="宋体" w:cs="宋体" w:eastAsia="宋体" w:hint="default"/>
        </w:rPr>
        <w:t>31</w:t>
      </w:r>
      <w:r>
        <w:rPr>
          <w:rFonts w:ascii="宋体" w:hAnsi="宋体" w:cs="宋体" w:eastAsia="宋体" w:hint="default"/>
          <w:spacing w:val="-61"/>
        </w:rPr>
        <w:t> </w:t>
      </w:r>
      <w:r>
        <w:rPr/>
        <w:t>日，公司员工（含全资子公司）的专业结构、受教育程度情况如下：</w:t>
      </w:r>
      <w:r>
        <w:rPr>
          <w:w w:val="99"/>
        </w:rPr>
        <w:t> </w:t>
      </w:r>
      <w:r>
        <w:rPr>
          <w:rFonts w:ascii="宋体" w:hAnsi="宋体" w:cs="宋体" w:eastAsia="宋体" w:hint="default"/>
          <w:b w:val="0"/>
          <w:bCs w:val="0"/>
        </w:rPr>
        <w:t>1</w:t>
      </w:r>
      <w:r>
        <w:rPr>
          <w:rFonts w:ascii="宋体" w:hAnsi="宋体" w:cs="宋体" w:eastAsia="宋体" w:hint="default"/>
          <w:b w:val="0"/>
          <w:bCs w:val="0"/>
        </w:rPr>
        <w:t>、员工专业结构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87"/>
        <w:ind w:left="220" w:right="2886"/>
        <w:jc w:val="left"/>
      </w:pPr>
      <w:r>
        <w:rPr>
          <w:rFonts w:ascii="宋体" w:hAnsi="宋体" w:cs="宋体" w:eastAsia="宋体" w:hint="default"/>
        </w:rPr>
        <w:t>2</w:t>
      </w:r>
      <w:r>
        <w:rPr/>
        <w:t>、</w:t>
      </w:r>
      <w:r>
        <w:rPr>
          <w:spacing w:val="-60"/>
        </w:rPr>
        <w:t> </w:t>
      </w:r>
      <w:r>
        <w:rPr/>
        <w:t>员工受教育程度</w:t>
      </w:r>
    </w:p>
    <w:p>
      <w:pPr>
        <w:spacing w:line="240" w:lineRule="auto" w:before="11"/>
        <w:rPr>
          <w:rFonts w:ascii="宋体" w:hAnsi="宋体" w:cs="宋体" w:eastAsia="宋体" w:hint="default"/>
          <w:sz w:val="26"/>
          <w:szCs w:val="26"/>
        </w:rPr>
      </w:pPr>
    </w:p>
    <w:tbl>
      <w:tblPr>
        <w:tblW w:w="0" w:type="auto"/>
        <w:jc w:val="left"/>
        <w:tblInd w:w="107" w:type="dxa"/>
        <w:tblLayout w:type="fixed"/>
        <w:tblCellMar>
          <w:top w:w="0" w:type="dxa"/>
          <w:left w:w="0" w:type="dxa"/>
          <w:bottom w:w="0" w:type="dxa"/>
          <w:right w:w="0" w:type="dxa"/>
        </w:tblCellMar>
        <w:tblLook w:val="01E0"/>
      </w:tblPr>
      <w:tblGrid>
        <w:gridCol w:w="3654"/>
        <w:gridCol w:w="3543"/>
        <w:gridCol w:w="3546"/>
      </w:tblGrid>
      <w:tr>
        <w:trPr>
          <w:trHeight w:val="242"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学历</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 w:right="0"/>
              <w:jc w:val="center"/>
              <w:rPr>
                <w:rFonts w:ascii="宋体" w:hAnsi="宋体" w:cs="宋体" w:eastAsia="宋体" w:hint="default"/>
                <w:sz w:val="18"/>
                <w:szCs w:val="18"/>
              </w:rPr>
            </w:pPr>
            <w:r>
              <w:rPr>
                <w:rFonts w:ascii="宋体" w:hAnsi="宋体" w:cs="宋体" w:eastAsia="宋体" w:hint="default"/>
                <w:sz w:val="18"/>
                <w:szCs w:val="18"/>
              </w:rPr>
              <w:t>员工人数（人）</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占员工总数的比例</w:t>
            </w:r>
          </w:p>
        </w:tc>
      </w:tr>
      <w:tr>
        <w:trPr>
          <w:trHeight w:val="245"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硕士及以上</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 w:right="0"/>
              <w:jc w:val="center"/>
              <w:rPr>
                <w:rFonts w:ascii="宋体" w:hAnsi="宋体" w:cs="宋体" w:eastAsia="宋体" w:hint="default"/>
                <w:sz w:val="18"/>
                <w:szCs w:val="18"/>
              </w:rPr>
            </w:pPr>
            <w:r>
              <w:rPr>
                <w:rFonts w:ascii="宋体"/>
                <w:sz w:val="18"/>
              </w:rPr>
              <w:t>208</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 w:right="0"/>
              <w:jc w:val="center"/>
              <w:rPr>
                <w:rFonts w:ascii="Times New Roman" w:hAnsi="Times New Roman" w:cs="Times New Roman" w:eastAsia="Times New Roman" w:hint="default"/>
                <w:sz w:val="18"/>
                <w:szCs w:val="18"/>
              </w:rPr>
            </w:pPr>
            <w:r>
              <w:rPr>
                <w:rFonts w:ascii="Times New Roman"/>
                <w:sz w:val="18"/>
              </w:rPr>
              <w:t>35.2</w:t>
            </w:r>
          </w:p>
        </w:tc>
      </w:tr>
      <w:tr>
        <w:trPr>
          <w:trHeight w:val="242"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本科</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 w:right="0"/>
              <w:jc w:val="center"/>
              <w:rPr>
                <w:rFonts w:ascii="宋体" w:hAnsi="宋体" w:cs="宋体" w:eastAsia="宋体" w:hint="default"/>
                <w:sz w:val="18"/>
                <w:szCs w:val="18"/>
              </w:rPr>
            </w:pPr>
            <w:r>
              <w:rPr>
                <w:rFonts w:ascii="宋体"/>
                <w:sz w:val="18"/>
              </w:rPr>
              <w:t>342</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 w:right="0"/>
              <w:jc w:val="center"/>
              <w:rPr>
                <w:rFonts w:ascii="Times New Roman" w:hAnsi="Times New Roman" w:cs="Times New Roman" w:eastAsia="Times New Roman" w:hint="default"/>
                <w:sz w:val="18"/>
                <w:szCs w:val="18"/>
              </w:rPr>
            </w:pPr>
            <w:r>
              <w:rPr>
                <w:rFonts w:ascii="Times New Roman"/>
                <w:sz w:val="18"/>
              </w:rPr>
              <w:t>57.9</w:t>
            </w:r>
          </w:p>
        </w:tc>
      </w:tr>
      <w:tr>
        <w:trPr>
          <w:trHeight w:val="242"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本科以下</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 w:right="0"/>
              <w:jc w:val="center"/>
              <w:rPr>
                <w:rFonts w:ascii="宋体" w:hAnsi="宋体" w:cs="宋体" w:eastAsia="宋体" w:hint="default"/>
                <w:sz w:val="18"/>
                <w:szCs w:val="18"/>
              </w:rPr>
            </w:pPr>
            <w:r>
              <w:rPr>
                <w:rFonts w:ascii="宋体"/>
                <w:sz w:val="18"/>
              </w:rPr>
              <w:t>41</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
              <w:jc w:val="center"/>
              <w:rPr>
                <w:rFonts w:ascii="Times New Roman" w:hAnsi="Times New Roman" w:cs="Times New Roman" w:eastAsia="Times New Roman" w:hint="default"/>
                <w:sz w:val="18"/>
                <w:szCs w:val="18"/>
              </w:rPr>
            </w:pPr>
            <w:r>
              <w:rPr>
                <w:rFonts w:ascii="Times New Roman"/>
                <w:sz w:val="18"/>
              </w:rPr>
              <w:t>6.9</w:t>
            </w:r>
          </w:p>
        </w:tc>
      </w:tr>
      <w:tr>
        <w:trPr>
          <w:trHeight w:val="245"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 w:right="0"/>
              <w:jc w:val="center"/>
              <w:rPr>
                <w:rFonts w:ascii="宋体" w:hAnsi="宋体" w:cs="宋体" w:eastAsia="宋体" w:hint="default"/>
                <w:sz w:val="18"/>
                <w:szCs w:val="18"/>
              </w:rPr>
            </w:pPr>
            <w:r>
              <w:rPr>
                <w:rFonts w:ascii="宋体"/>
                <w:sz w:val="18"/>
              </w:rPr>
              <w:t>591</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 w:right="0"/>
              <w:jc w:val="center"/>
              <w:rPr>
                <w:rFonts w:ascii="Times New Roman" w:hAnsi="Times New Roman" w:cs="Times New Roman" w:eastAsia="Times New Roman" w:hint="default"/>
                <w:sz w:val="18"/>
                <w:szCs w:val="18"/>
              </w:rPr>
            </w:pPr>
            <w:r>
              <w:rPr>
                <w:rFonts w:ascii="Times New Roman"/>
                <w:sz w:val="18"/>
              </w:rPr>
              <w:t>100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pStyle w:val="Heading5"/>
        <w:spacing w:line="240" w:lineRule="auto" w:before="26"/>
        <w:ind w:left="220" w:right="2886"/>
        <w:jc w:val="left"/>
        <w:rPr>
          <w:b w:val="0"/>
          <w:bCs w:val="0"/>
        </w:rPr>
      </w:pPr>
      <w:r>
        <w:rPr/>
        <w:t>（二）截至</w:t>
      </w:r>
      <w:r>
        <w:rPr>
          <w:spacing w:val="-61"/>
        </w:rPr>
        <w:t> </w:t>
      </w:r>
      <w:r>
        <w:rPr>
          <w:rFonts w:ascii="宋体" w:hAnsi="宋体" w:cs="宋体" w:eastAsia="宋体" w:hint="default"/>
        </w:rPr>
        <w:t>2010</w:t>
      </w:r>
      <w:r>
        <w:rPr>
          <w:rFonts w:ascii="宋体" w:hAnsi="宋体" w:cs="宋体" w:eastAsia="宋体" w:hint="default"/>
          <w:spacing w:val="-3"/>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2"/>
        </w:rPr>
        <w:t> </w:t>
      </w:r>
      <w:r>
        <w:rPr>
          <w:rFonts w:ascii="宋体" w:hAnsi="宋体" w:cs="宋体" w:eastAsia="宋体" w:hint="default"/>
        </w:rPr>
        <w:t>31</w:t>
      </w:r>
      <w:r>
        <w:rPr>
          <w:rFonts w:ascii="宋体" w:hAnsi="宋体" w:cs="宋体" w:eastAsia="宋体" w:hint="default"/>
          <w:spacing w:val="-62"/>
        </w:rPr>
        <w:t> </w:t>
      </w:r>
      <w:r>
        <w:rPr/>
        <w:t>日，公司没有需承担费用的离退休员工。</w:t>
      </w:r>
      <w:r>
        <w:rPr>
          <w:b w:val="0"/>
          <w:bCs w:val="0"/>
        </w:rPr>
      </w:r>
    </w:p>
    <w:p>
      <w:pPr>
        <w:spacing w:after="0" w:line="240" w:lineRule="auto"/>
        <w:jc w:val="left"/>
        <w:sectPr>
          <w:pgSz w:w="11910" w:h="16840"/>
          <w:pgMar w:header="867" w:footer="1186" w:top="1060" w:bottom="1380" w:left="500" w:right="0"/>
        </w:sectPr>
      </w:pPr>
    </w:p>
    <w:p>
      <w:pPr>
        <w:spacing w:line="240" w:lineRule="auto" w:before="11"/>
        <w:rPr>
          <w:rFonts w:ascii="宋体" w:hAnsi="宋体" w:cs="宋体" w:eastAsia="宋体" w:hint="default"/>
          <w:b/>
          <w:bCs/>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spacing w:before="0"/>
        <w:ind w:left="0" w:right="578" w:firstLine="0"/>
        <w:jc w:val="center"/>
        <w:rPr>
          <w:rFonts w:ascii="黑体" w:hAnsi="黑体" w:cs="黑体" w:eastAsia="黑体" w:hint="default"/>
          <w:sz w:val="32"/>
          <w:szCs w:val="32"/>
        </w:rPr>
      </w:pPr>
      <w:bookmarkStart w:name="_TOC_250001" w:id="10"/>
      <w:r>
        <w:rPr>
          <w:rFonts w:ascii="黑体" w:hAnsi="黑体" w:cs="黑体" w:eastAsia="黑体" w:hint="default"/>
          <w:sz w:val="32"/>
          <w:szCs w:val="32"/>
        </w:rPr>
        <w:t>第八节</w:t>
      </w:r>
      <w:r>
        <w:rPr>
          <w:rFonts w:ascii="黑体" w:hAnsi="黑体" w:cs="黑体" w:eastAsia="黑体" w:hint="default"/>
          <w:spacing w:val="-4"/>
          <w:sz w:val="32"/>
          <w:szCs w:val="32"/>
        </w:rPr>
        <w:t> </w:t>
      </w:r>
      <w:bookmarkEnd w:id="10"/>
      <w:r>
        <w:rPr>
          <w:rFonts w:ascii="黑体" w:hAnsi="黑体" w:cs="黑体" w:eastAsia="黑体" w:hint="default"/>
          <w:sz w:val="32"/>
          <w:szCs w:val="32"/>
        </w:rPr>
        <w:t>公司治理结构</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28"/>
          <w:szCs w:val="28"/>
        </w:rPr>
      </w:pPr>
    </w:p>
    <w:p>
      <w:pPr>
        <w:pStyle w:val="Heading5"/>
        <w:spacing w:line="240" w:lineRule="auto" w:before="26"/>
        <w:ind w:right="0"/>
        <w:jc w:val="left"/>
        <w:rPr>
          <w:b w:val="0"/>
          <w:bCs w:val="0"/>
        </w:rPr>
      </w:pPr>
      <w:r>
        <w:rPr/>
        <w:t>一、公司治理情况</w:t>
      </w:r>
      <w:r>
        <w:rPr>
          <w:b w:val="0"/>
          <w:bCs w:val="0"/>
        </w:rPr>
      </w:r>
    </w:p>
    <w:p>
      <w:pPr>
        <w:spacing w:line="240" w:lineRule="auto" w:before="0"/>
        <w:rPr>
          <w:rFonts w:ascii="宋体" w:hAnsi="宋体" w:cs="宋体" w:eastAsia="宋体" w:hint="default"/>
          <w:b/>
          <w:bCs/>
          <w:sz w:val="24"/>
          <w:szCs w:val="24"/>
        </w:rPr>
      </w:pPr>
    </w:p>
    <w:p>
      <w:pPr>
        <w:pStyle w:val="Heading6"/>
        <w:spacing w:line="357" w:lineRule="auto" w:before="168"/>
        <w:ind w:right="719" w:firstLine="480"/>
        <w:jc w:val="both"/>
      </w:pPr>
      <w:r>
        <w:rPr>
          <w:spacing w:val="-3"/>
        </w:rPr>
        <w:t>报告期内，公司严格按照《公司法》、《证券法》、《上市公司治理准则》、《深圳证券交易所</w:t>
      </w:r>
      <w:r>
        <w:rPr/>
        <w:t> </w:t>
      </w:r>
      <w:r>
        <w:rPr>
          <w:spacing w:val="-3"/>
        </w:rPr>
        <w:t>创业板股票上市规则》、《深圳证券交易所创业板上市公司规范运作》等法律、法规和中国证监会有</w:t>
      </w:r>
      <w:r>
        <w:rPr>
          <w:spacing w:val="-87"/>
        </w:rPr>
        <w:t> </w:t>
      </w:r>
      <w:r>
        <w:rPr>
          <w:spacing w:val="-87"/>
        </w:rPr>
      </w:r>
      <w:r>
        <w:rPr>
          <w:spacing w:val="-3"/>
        </w:rPr>
        <w:t>关法律法规等的要求，不断完善公司的法人治理结构，建立健全公司内部管理和控制制度，规范公司</w:t>
      </w:r>
      <w:r>
        <w:rPr>
          <w:spacing w:val="-84"/>
        </w:rPr>
        <w:t> </w:t>
      </w:r>
      <w:r>
        <w:rPr>
          <w:spacing w:val="-84"/>
        </w:rPr>
      </w:r>
      <w:r>
        <w:rPr/>
        <w:t>运作，加强信息披露工作，积极开展投资者管理工作，进一步提高公司治理水平。</w:t>
      </w:r>
    </w:p>
    <w:p>
      <w:pPr>
        <w:pStyle w:val="Heading6"/>
        <w:spacing w:line="357" w:lineRule="auto" w:before="34"/>
        <w:ind w:right="720" w:firstLine="480"/>
        <w:jc w:val="both"/>
      </w:pPr>
      <w:r>
        <w:rPr>
          <w:spacing w:val="-8"/>
        </w:rPr>
        <w:t>（一）股东与股东大会：报告期内，公司召开的股东大会均符合《上市公司股东大会规则》、《公</w:t>
      </w:r>
      <w:r>
        <w:rPr/>
        <w:t> 司章程》、《股东大会议事规则》所规定的召开及审议程序。</w:t>
      </w:r>
    </w:p>
    <w:p>
      <w:pPr>
        <w:pStyle w:val="Heading6"/>
        <w:spacing w:line="357" w:lineRule="auto" w:before="34"/>
        <w:ind w:right="591" w:firstLine="480"/>
        <w:jc w:val="left"/>
      </w:pPr>
      <w:r>
        <w:rPr>
          <w:spacing w:val="-3"/>
        </w:rPr>
        <w:t>（二）控股股东与上市公司的关系：公司控股股东严格按照《上市公司治理准则》、《深圳证券</w:t>
      </w:r>
      <w:r>
        <w:rPr/>
        <w:t> </w:t>
      </w:r>
      <w:r>
        <w:rPr>
          <w:spacing w:val="-5"/>
        </w:rPr>
        <w:t>交易所创业板股票上市规则》、《深圳证券交易所创业板股票上市公司规范运作指引》、《公司章程》</w:t>
      </w:r>
      <w:r>
        <w:rPr>
          <w:spacing w:val="-110"/>
        </w:rPr>
        <w:t> </w:t>
      </w:r>
      <w:r>
        <w:rPr>
          <w:spacing w:val="-110"/>
        </w:rPr>
      </w:r>
      <w:r>
        <w:rPr>
          <w:spacing w:val="-3"/>
        </w:rPr>
        <w:t>规范自己的行为，依法行使权力并承担相应的义务，报告期内，公司控股股东没有直接或间接干预公</w:t>
      </w:r>
      <w:r>
        <w:rPr>
          <w:spacing w:val="-83"/>
        </w:rPr>
        <w:t> </w:t>
      </w:r>
      <w:r>
        <w:rPr>
          <w:spacing w:val="-83"/>
        </w:rPr>
      </w:r>
      <w:r>
        <w:rPr/>
        <w:t>司经营决策和管理活动，上市公司保持了人员独立、资产独立、财务独立、机构独立、业务独立。</w:t>
      </w:r>
    </w:p>
    <w:p>
      <w:pPr>
        <w:pStyle w:val="Heading6"/>
        <w:spacing w:line="357" w:lineRule="auto" w:before="34"/>
        <w:ind w:right="716" w:firstLine="480"/>
        <w:jc w:val="both"/>
      </w:pPr>
      <w:r>
        <w:rPr>
          <w:spacing w:val="-3"/>
        </w:rPr>
        <w:t>（三）董事与董事会：公司董事会设董事</w:t>
      </w:r>
      <w:r>
        <w:rPr>
          <w:spacing w:val="-64"/>
        </w:rPr>
        <w:t> </w:t>
      </w:r>
      <w:r>
        <w:rPr>
          <w:rFonts w:ascii="宋体" w:hAnsi="宋体" w:cs="宋体" w:eastAsia="宋体" w:hint="default"/>
        </w:rPr>
        <w:t>9</w:t>
      </w:r>
      <w:r>
        <w:rPr>
          <w:rFonts w:ascii="宋体" w:hAnsi="宋体" w:cs="宋体" w:eastAsia="宋体" w:hint="default"/>
          <w:spacing w:val="-65"/>
        </w:rPr>
        <w:t> </w:t>
      </w:r>
      <w:r>
        <w:rPr>
          <w:spacing w:val="-3"/>
        </w:rPr>
        <w:t>名，其中独立董事</w:t>
      </w:r>
      <w:r>
        <w:rPr>
          <w:spacing w:val="-65"/>
        </w:rPr>
        <w:t> </w:t>
      </w:r>
      <w:r>
        <w:rPr>
          <w:rFonts w:ascii="宋体" w:hAnsi="宋体" w:cs="宋体" w:eastAsia="宋体" w:hint="default"/>
        </w:rPr>
        <w:t>3</w:t>
      </w:r>
      <w:r>
        <w:rPr>
          <w:rFonts w:ascii="宋体" w:hAnsi="宋体" w:cs="宋体" w:eastAsia="宋体" w:hint="default"/>
          <w:spacing w:val="-65"/>
        </w:rPr>
        <w:t> </w:t>
      </w:r>
      <w:r>
        <w:rPr/>
        <w:t>名，董事会的人数及人员构成符 合法律、法规和《公司章程》的要求。</w:t>
      </w:r>
      <w:r>
        <w:rPr>
          <w:rFonts w:ascii="宋体" w:hAnsi="宋体" w:cs="宋体" w:eastAsia="宋体" w:hint="default"/>
        </w:rPr>
        <w:t>9</w:t>
      </w:r>
      <w:r>
        <w:rPr>
          <w:rFonts w:ascii="宋体" w:hAnsi="宋体" w:cs="宋体" w:eastAsia="宋体" w:hint="default"/>
          <w:spacing w:val="-91"/>
        </w:rPr>
        <w:t> </w:t>
      </w:r>
      <w:r>
        <w:rPr/>
        <w:t>位董事积极参加学习与培训，不断提高自身专业素养，能够 </w:t>
      </w:r>
      <w:r>
        <w:rPr>
          <w:spacing w:val="-3"/>
        </w:rPr>
        <w:t>按照《董事会议事规则》、《深圳证券交易所创业板上市公司规范运作指引》的要求开展业务，报告</w:t>
      </w:r>
      <w:r>
        <w:rPr>
          <w:spacing w:val="-82"/>
        </w:rPr>
        <w:t> </w:t>
      </w:r>
      <w:r>
        <w:rPr>
          <w:spacing w:val="-82"/>
        </w:rPr>
      </w:r>
      <w:r>
        <w:rPr/>
        <w:t>期内均勤勉尽责的履行了自己应尽的义务。</w:t>
      </w:r>
    </w:p>
    <w:p>
      <w:pPr>
        <w:pStyle w:val="Heading6"/>
        <w:spacing w:line="357" w:lineRule="auto" w:before="34"/>
        <w:ind w:right="719" w:firstLine="480"/>
        <w:jc w:val="both"/>
      </w:pPr>
      <w:r>
        <w:rPr>
          <w:spacing w:val="-3"/>
        </w:rPr>
        <w:t>（四）监事与监事会：公司监事会设监事</w:t>
      </w:r>
      <w:r>
        <w:rPr>
          <w:spacing w:val="-63"/>
        </w:rPr>
        <w:t> </w:t>
      </w:r>
      <w:r>
        <w:rPr>
          <w:rFonts w:ascii="宋体" w:hAnsi="宋体" w:cs="宋体" w:eastAsia="宋体" w:hint="default"/>
        </w:rPr>
        <w:t>5</w:t>
      </w:r>
      <w:r>
        <w:rPr>
          <w:rFonts w:ascii="宋体" w:hAnsi="宋体" w:cs="宋体" w:eastAsia="宋体" w:hint="default"/>
          <w:spacing w:val="-63"/>
        </w:rPr>
        <w:t> </w:t>
      </w:r>
      <w:r>
        <w:rPr>
          <w:spacing w:val="-3"/>
        </w:rPr>
        <w:t>名，其中职工代表监事</w:t>
      </w:r>
      <w:r>
        <w:rPr>
          <w:spacing w:val="-63"/>
        </w:rPr>
        <w:t> </w:t>
      </w:r>
      <w:r>
        <w:rPr>
          <w:rFonts w:ascii="宋体" w:hAnsi="宋体" w:cs="宋体" w:eastAsia="宋体" w:hint="default"/>
        </w:rPr>
        <w:t>2</w:t>
      </w:r>
      <w:r>
        <w:rPr>
          <w:rFonts w:ascii="宋体" w:hAnsi="宋体" w:cs="宋体" w:eastAsia="宋体" w:hint="default"/>
          <w:spacing w:val="-63"/>
        </w:rPr>
        <w:t> </w:t>
      </w:r>
      <w:r>
        <w:rPr/>
        <w:t>名，监事会的人数及人员构 </w:t>
      </w:r>
      <w:r>
        <w:rPr>
          <w:spacing w:val="-3"/>
        </w:rPr>
        <w:t>成符合法律、法规和《公司章程》的要求。公司所有监事均能认真学习相关法律法规，积极参加相关</w:t>
      </w:r>
      <w:r>
        <w:rPr>
          <w:spacing w:val="-88"/>
        </w:rPr>
        <w:t> </w:t>
      </w:r>
      <w:r>
        <w:rPr>
          <w:spacing w:val="-88"/>
        </w:rPr>
      </w:r>
      <w:r>
        <w:rPr>
          <w:spacing w:val="-3"/>
        </w:rPr>
        <w:t>岗位培训，熟悉作为监事的责任和义务，并能够认真履行自己的职责，本着对公司和全体股东负责的</w:t>
      </w:r>
      <w:r>
        <w:rPr>
          <w:spacing w:val="-84"/>
        </w:rPr>
        <w:t> </w:t>
      </w:r>
      <w:r>
        <w:rPr>
          <w:spacing w:val="-84"/>
        </w:rPr>
      </w:r>
      <w:r>
        <w:rPr>
          <w:spacing w:val="-3"/>
        </w:rPr>
        <w:t>精神，依法、独立地对公司财务以及公司董事、经理和其他高级管理人员履行职责的合法性、合规性</w:t>
      </w:r>
      <w:r>
        <w:rPr>
          <w:spacing w:val="-84"/>
        </w:rPr>
        <w:t> </w:t>
      </w:r>
      <w:r>
        <w:rPr>
          <w:spacing w:val="-84"/>
        </w:rPr>
      </w:r>
      <w:r>
        <w:rPr/>
        <w:t>进行监督，维护公司和股东的合法权益。</w:t>
      </w:r>
    </w:p>
    <w:p>
      <w:pPr>
        <w:pStyle w:val="Heading6"/>
        <w:spacing w:line="357" w:lineRule="auto" w:before="34"/>
        <w:ind w:right="720" w:firstLine="480"/>
        <w:jc w:val="both"/>
      </w:pPr>
      <w:r>
        <w:rPr>
          <w:spacing w:val="-3"/>
        </w:rPr>
        <w:t>（五）绩效评价与激励约束机制：公司正逐步建立和完善公正、透明的董事、监事和高级管理人</w:t>
      </w:r>
      <w:r>
        <w:rPr/>
        <w:t> 员的绩效评价标准和激励约束机制，公司高级管理人员的聘任公开、透明，符合法律法规的规定。</w:t>
      </w:r>
    </w:p>
    <w:p>
      <w:pPr>
        <w:pStyle w:val="Heading6"/>
        <w:spacing w:line="357" w:lineRule="auto" w:before="34"/>
        <w:ind w:right="719" w:firstLine="480"/>
        <w:jc w:val="both"/>
      </w:pPr>
      <w:r>
        <w:rPr>
          <w:spacing w:val="-3"/>
        </w:rPr>
        <w:t>（六）利益相关者：公司充分尊重和维护相关利益者的合法权益，以“共同创造、共同分享”的</w:t>
      </w:r>
      <w:r>
        <w:rPr/>
        <w:t> </w:t>
      </w:r>
      <w:r>
        <w:rPr>
          <w:spacing w:val="-3"/>
        </w:rPr>
        <w:t>核心价值观为指导，积极与利益相关者合作，加强与各方的沟通和交流，实现股东、员工、企业和社</w:t>
      </w:r>
      <w:r>
        <w:rPr>
          <w:spacing w:val="-85"/>
        </w:rPr>
        <w:t> </w:t>
      </w:r>
      <w:r>
        <w:rPr>
          <w:spacing w:val="-85"/>
        </w:rPr>
      </w:r>
      <w:r>
        <w:rPr/>
        <w:t>会等各方利益的协调平衡，共同推动公司持续、快速、健康、和谐的发展。</w:t>
      </w:r>
    </w:p>
    <w:p>
      <w:pPr>
        <w:spacing w:after="0" w:line="357" w:lineRule="auto"/>
        <w:jc w:val="both"/>
        <w:sectPr>
          <w:pgSz w:w="11910" w:h="16840"/>
          <w:pgMar w:header="867" w:footer="1186" w:top="1060" w:bottom="1380" w:left="580" w:right="0"/>
        </w:sectPr>
      </w:pPr>
    </w:p>
    <w:p>
      <w:pPr>
        <w:pStyle w:val="Heading5"/>
        <w:spacing w:line="240" w:lineRule="auto" w:before="13"/>
        <w:ind w:left="220" w:right="2886"/>
        <w:jc w:val="left"/>
        <w:rPr>
          <w:b w:val="0"/>
          <w:bCs w:val="0"/>
        </w:rPr>
      </w:pPr>
      <w:r>
        <w:rPr/>
        <w:pict>
          <v:group style="position:absolute;margin-left:34.560001pt;margin-top:2.185630pt;width:526.3pt;height:.1pt;mso-position-horizontal-relative:page;mso-position-vertical-relative:paragraph;z-index:-1440208" coordorigin="691,44" coordsize="10526,2">
            <v:shape style="position:absolute;left:691;top:44;width:10526;height:2" coordorigin="691,44" coordsize="10526,0" path="m691,44l11217,44e" filled="false" stroked="true" strokeweight=".72pt" strokecolor="#000000">
              <v:path arrowok="t"/>
            </v:shape>
            <w10:wrap type="none"/>
          </v:group>
        </w:pict>
      </w:r>
      <w:r>
        <w:rPr/>
        <w:t>二、公司董事长、独立董事及其它董事履行职责情况</w:t>
      </w:r>
      <w:r>
        <w:rPr>
          <w:b w:val="0"/>
          <w:bCs w:val="0"/>
        </w:rPr>
      </w:r>
    </w:p>
    <w:p>
      <w:pPr>
        <w:spacing w:line="240" w:lineRule="auto" w:before="0"/>
        <w:rPr>
          <w:rFonts w:ascii="宋体" w:hAnsi="宋体" w:cs="宋体" w:eastAsia="宋体" w:hint="default"/>
          <w:b/>
          <w:bCs/>
          <w:sz w:val="24"/>
          <w:szCs w:val="24"/>
        </w:rPr>
      </w:pPr>
    </w:p>
    <w:p>
      <w:pPr>
        <w:pStyle w:val="Heading6"/>
        <w:spacing w:line="357" w:lineRule="auto" w:before="171"/>
        <w:ind w:left="220" w:right="719" w:firstLine="480"/>
        <w:jc w:val="both"/>
      </w:pPr>
      <w:r>
        <w:rPr>
          <w:spacing w:val="-3"/>
        </w:rPr>
        <w:t>报告期内，公司全体董事严格按照《公司法》、《证券法》、《深圳证券交易所创业板上市公司</w:t>
      </w:r>
      <w:r>
        <w:rPr/>
        <w:t> </w:t>
      </w:r>
      <w:r>
        <w:rPr>
          <w:spacing w:val="-3"/>
        </w:rPr>
        <w:t>规范运作指引》、《上市公司治理准则》及《公司章程》等法律、法规及规章制度的规定和要求，勤</w:t>
      </w:r>
      <w:r>
        <w:rPr>
          <w:spacing w:val="-84"/>
        </w:rPr>
        <w:t> </w:t>
      </w:r>
      <w:r>
        <w:rPr>
          <w:spacing w:val="-84"/>
        </w:rPr>
      </w:r>
      <w:r>
        <w:rPr>
          <w:spacing w:val="-3"/>
        </w:rPr>
        <w:t>勉尽责地履行董事职责，持续关注公司经营状况，遵守董事行为规范，积极参加相关培训，提高规范</w:t>
      </w:r>
      <w:r>
        <w:rPr>
          <w:spacing w:val="-83"/>
        </w:rPr>
        <w:t> </w:t>
      </w:r>
      <w:r>
        <w:rPr>
          <w:spacing w:val="-83"/>
        </w:rPr>
      </w:r>
      <w:r>
        <w:rPr>
          <w:spacing w:val="-3"/>
        </w:rPr>
        <w:t>运作水平，发挥各自的专业特长，积极的履行职责。董事在董事会会议投票表决重大事项或其它对公</w:t>
      </w:r>
      <w:r>
        <w:rPr>
          <w:spacing w:val="-84"/>
        </w:rPr>
        <w:t> </w:t>
      </w:r>
      <w:r>
        <w:rPr>
          <w:spacing w:val="-84"/>
        </w:rPr>
      </w:r>
      <w:r>
        <w:rPr>
          <w:spacing w:val="-3"/>
        </w:rPr>
        <w:t>司有重大影响的事项时，严格遵循公司董事会议事规则的有关审议规定，审慎决策，切实保护公司和</w:t>
      </w:r>
      <w:r>
        <w:rPr>
          <w:spacing w:val="-84"/>
        </w:rPr>
        <w:t> </w:t>
      </w:r>
      <w:r>
        <w:rPr>
          <w:spacing w:val="-84"/>
        </w:rPr>
      </w:r>
      <w:r>
        <w:rPr/>
        <w:t>股东利益。</w:t>
      </w:r>
    </w:p>
    <w:p>
      <w:pPr>
        <w:pStyle w:val="Heading6"/>
        <w:spacing w:line="357" w:lineRule="auto"/>
        <w:ind w:left="220" w:right="606" w:firstLine="480"/>
        <w:jc w:val="left"/>
      </w:pPr>
      <w:r>
        <w:rPr>
          <w:spacing w:val="-3"/>
        </w:rPr>
        <w:t>公司董事长在履行职责时，严格按照《公司法》、《证券法》、《深圳证券交易所创业板上市公</w:t>
      </w:r>
      <w:r>
        <w:rPr/>
        <w:t> 司规范运作指引》和《公司章程》规定，行使董事长职权，履行职责。在召集、主持董事会会议时， </w:t>
      </w:r>
      <w:r>
        <w:rPr>
          <w:spacing w:val="-3"/>
        </w:rPr>
        <w:t>带头执行董事会集体决策机制，积极推动公司治理工作和内部控制建设、督促执行股东大会和董事会</w:t>
      </w:r>
      <w:r>
        <w:rPr>
          <w:spacing w:val="-84"/>
        </w:rPr>
        <w:t> </w:t>
      </w:r>
      <w:r>
        <w:rPr>
          <w:spacing w:val="-84"/>
        </w:rPr>
      </w:r>
      <w:r>
        <w:rPr>
          <w:spacing w:val="-3"/>
        </w:rPr>
        <w:t>的各项决议，确保董事会依法正常运作。保证独立董事和董事会秘书的知情权，及时将董事会工作运</w:t>
      </w:r>
      <w:r>
        <w:rPr>
          <w:spacing w:val="-83"/>
        </w:rPr>
        <w:t> </w:t>
      </w:r>
      <w:r>
        <w:rPr>
          <w:spacing w:val="-83"/>
        </w:rPr>
      </w:r>
      <w:r>
        <w:rPr/>
        <w:t>行情况通报其他董事。</w:t>
      </w:r>
    </w:p>
    <w:p>
      <w:pPr>
        <w:pStyle w:val="Heading6"/>
        <w:spacing w:line="357" w:lineRule="auto" w:before="34"/>
        <w:ind w:left="220" w:right="719" w:firstLine="480"/>
        <w:jc w:val="both"/>
      </w:pPr>
      <w:r>
        <w:rPr>
          <w:spacing w:val="-3"/>
        </w:rPr>
        <w:t>公司独立董事能够严格按照《公司章程》、《独立董事制度》等的规定，本着对公司、股东负责</w:t>
      </w:r>
      <w:r>
        <w:rPr/>
        <w:t> </w:t>
      </w:r>
      <w:r>
        <w:rPr>
          <w:spacing w:val="-3"/>
        </w:rPr>
        <w:t>的态度，勤勉尽责，忠实履行职责，积极出席相关会议，认真审议各项议案，客观地发表自己的看法</w:t>
      </w:r>
      <w:r>
        <w:rPr>
          <w:spacing w:val="-88"/>
        </w:rPr>
        <w:t> </w:t>
      </w:r>
      <w:r>
        <w:rPr>
          <w:spacing w:val="-88"/>
        </w:rPr>
      </w:r>
      <w:r>
        <w:rPr>
          <w:spacing w:val="-3"/>
        </w:rPr>
        <w:t>和观点，积极深入公司及控股子公司进行现场调研，了解公司运营、研发经营状况、内部控制、建设</w:t>
      </w:r>
      <w:r>
        <w:rPr>
          <w:spacing w:val="-86"/>
        </w:rPr>
        <w:t> </w:t>
      </w:r>
      <w:r>
        <w:rPr>
          <w:spacing w:val="-86"/>
        </w:rPr>
      </w:r>
      <w:r>
        <w:rPr>
          <w:spacing w:val="-3"/>
        </w:rPr>
        <w:t>以及董事会决议和股东会决议的执行情况，并利用自己的专业知识做出独立、公正的判断。在报告期</w:t>
      </w:r>
      <w:r>
        <w:rPr>
          <w:spacing w:val="-84"/>
        </w:rPr>
        <w:t> </w:t>
      </w:r>
      <w:r>
        <w:rPr>
          <w:spacing w:val="-84"/>
        </w:rPr>
      </w:r>
      <w:r>
        <w:rPr>
          <w:spacing w:val="-3"/>
        </w:rPr>
        <w:t>内，对超募资金使用计划、高级管理人员聘任、续聘审计机构、内控的自我评价等事项发表独立董事</w:t>
      </w:r>
      <w:r>
        <w:rPr>
          <w:spacing w:val="-83"/>
        </w:rPr>
        <w:t> </w:t>
      </w:r>
      <w:r>
        <w:rPr>
          <w:spacing w:val="-83"/>
        </w:rPr>
      </w:r>
      <w:r>
        <w:rPr/>
        <w:t>意见，不受公司和控股股东的影响，切实维护了中小股东的利益。</w:t>
      </w:r>
    </w:p>
    <w:p>
      <w:pPr>
        <w:pStyle w:val="Heading6"/>
        <w:spacing w:line="355" w:lineRule="auto"/>
        <w:ind w:left="220" w:right="1806" w:firstLine="480"/>
        <w:jc w:val="left"/>
      </w:pPr>
      <w:r>
        <w:rPr/>
        <w:t>报告期内，公司三名独立董事对公司董事会的议案及公司其他事项均没有提出异议。 报告期内，公司董事出席董事会情况如下：</w:t>
      </w:r>
    </w:p>
    <w:p>
      <w:pPr>
        <w:spacing w:line="240" w:lineRule="auto" w:before="1"/>
        <w:rPr>
          <w:rFonts w:ascii="宋体" w:hAnsi="宋体" w:cs="宋体" w:eastAsia="宋体" w:hint="default"/>
          <w:sz w:val="6"/>
          <w:szCs w:val="6"/>
        </w:rPr>
      </w:pPr>
    </w:p>
    <w:tbl>
      <w:tblPr>
        <w:tblW w:w="0" w:type="auto"/>
        <w:jc w:val="left"/>
        <w:tblInd w:w="107" w:type="dxa"/>
        <w:tblLayout w:type="fixed"/>
        <w:tblCellMar>
          <w:top w:w="0" w:type="dxa"/>
          <w:left w:w="0" w:type="dxa"/>
          <w:bottom w:w="0" w:type="dxa"/>
          <w:right w:w="0" w:type="dxa"/>
        </w:tblCellMar>
        <w:tblLook w:val="01E0"/>
      </w:tblPr>
      <w:tblGrid>
        <w:gridCol w:w="1229"/>
        <w:gridCol w:w="1226"/>
        <w:gridCol w:w="1229"/>
        <w:gridCol w:w="1474"/>
        <w:gridCol w:w="1352"/>
        <w:gridCol w:w="1111"/>
        <w:gridCol w:w="3063"/>
      </w:tblGrid>
      <w:tr>
        <w:trPr>
          <w:trHeight w:val="360" w:hRule="exact"/>
        </w:trPr>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b/>
                <w:bCs/>
                <w:sz w:val="18"/>
                <w:szCs w:val="18"/>
              </w:rPr>
              <w:t>董事姓名</w:t>
            </w:r>
            <w:r>
              <w:rPr>
                <w:rFonts w:ascii="宋体" w:hAnsi="宋体" w:cs="宋体" w:eastAsia="宋体" w:hint="default"/>
                <w:sz w:val="18"/>
                <w:szCs w:val="18"/>
              </w:rPr>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b/>
                <w:bCs/>
                <w:sz w:val="18"/>
                <w:szCs w:val="18"/>
              </w:rPr>
              <w:t>具体职务</w:t>
            </w:r>
            <w:r>
              <w:rPr>
                <w:rFonts w:ascii="宋体" w:hAnsi="宋体" w:cs="宋体" w:eastAsia="宋体" w:hint="default"/>
                <w:sz w:val="18"/>
                <w:szCs w:val="18"/>
              </w:rPr>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b/>
                <w:bCs/>
                <w:sz w:val="18"/>
                <w:szCs w:val="18"/>
              </w:rPr>
              <w:t>应出席次</w:t>
            </w:r>
            <w:r>
              <w:rPr>
                <w:rFonts w:ascii="宋体" w:hAnsi="宋体" w:cs="宋体" w:eastAsia="宋体" w:hint="default"/>
                <w:sz w:val="18"/>
                <w:szCs w:val="18"/>
              </w:rPr>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b/>
                <w:bCs/>
                <w:sz w:val="18"/>
                <w:szCs w:val="18"/>
              </w:rPr>
              <w:t>亲自出席次</w:t>
            </w:r>
            <w:r>
              <w:rPr>
                <w:rFonts w:ascii="宋体" w:hAnsi="宋体" w:cs="宋体" w:eastAsia="宋体" w:hint="default"/>
                <w:sz w:val="18"/>
                <w:szCs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b/>
                <w:bCs/>
                <w:sz w:val="18"/>
                <w:szCs w:val="18"/>
              </w:rPr>
              <w:t>委托出席次</w:t>
            </w:r>
            <w:r>
              <w:rPr>
                <w:rFonts w:ascii="宋体" w:hAnsi="宋体" w:cs="宋体" w:eastAsia="宋体" w:hint="default"/>
                <w:sz w:val="18"/>
                <w:szCs w:val="18"/>
              </w:rPr>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b/>
                <w:bCs/>
                <w:sz w:val="18"/>
                <w:szCs w:val="18"/>
              </w:rPr>
              <w:t>缺席次数</w:t>
            </w:r>
            <w:r>
              <w:rPr>
                <w:rFonts w:ascii="宋体" w:hAnsi="宋体" w:cs="宋体" w:eastAsia="宋体" w:hint="default"/>
                <w:sz w:val="18"/>
                <w:szCs w:val="18"/>
              </w:rPr>
            </w:r>
          </w:p>
        </w:tc>
        <w:tc>
          <w:tcPr>
            <w:tcW w:w="306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b/>
                <w:bCs/>
                <w:sz w:val="18"/>
                <w:szCs w:val="18"/>
              </w:rPr>
              <w:t>是否连续两次未亲自出席会议</w:t>
            </w:r>
            <w:r>
              <w:rPr>
                <w:rFonts w:ascii="宋体" w:hAnsi="宋体" w:cs="宋体" w:eastAsia="宋体" w:hint="default"/>
                <w:sz w:val="18"/>
                <w:szCs w:val="18"/>
              </w:rPr>
            </w:r>
          </w:p>
        </w:tc>
      </w:tr>
      <w:tr>
        <w:trPr>
          <w:trHeight w:val="360" w:hRule="exact"/>
        </w:trPr>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郑海涛</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sz w:val="18"/>
              </w:rPr>
              <w:t>0</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 w:right="0"/>
              <w:jc w:val="center"/>
              <w:rPr>
                <w:rFonts w:ascii="宋体" w:hAnsi="宋体" w:cs="宋体" w:eastAsia="宋体" w:hint="default"/>
                <w:sz w:val="18"/>
                <w:szCs w:val="18"/>
              </w:rPr>
            </w:pPr>
            <w:r>
              <w:rPr>
                <w:rFonts w:ascii="宋体"/>
                <w:sz w:val="18"/>
              </w:rPr>
              <w:t>0</w:t>
            </w:r>
          </w:p>
        </w:tc>
        <w:tc>
          <w:tcPr>
            <w:tcW w:w="306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彭秋和</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sz w:val="18"/>
              </w:rPr>
              <w:t>0</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 w:right="0"/>
              <w:jc w:val="center"/>
              <w:rPr>
                <w:rFonts w:ascii="宋体" w:hAnsi="宋体" w:cs="宋体" w:eastAsia="宋体" w:hint="default"/>
                <w:sz w:val="18"/>
                <w:szCs w:val="18"/>
              </w:rPr>
            </w:pPr>
            <w:r>
              <w:rPr>
                <w:rFonts w:ascii="宋体"/>
                <w:sz w:val="18"/>
              </w:rPr>
              <w:t>0</w:t>
            </w:r>
          </w:p>
        </w:tc>
        <w:tc>
          <w:tcPr>
            <w:tcW w:w="306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梅萌</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sz w:val="18"/>
              </w:rPr>
              <w:t>0</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 w:right="0"/>
              <w:jc w:val="center"/>
              <w:rPr>
                <w:rFonts w:ascii="宋体" w:hAnsi="宋体" w:cs="宋体" w:eastAsia="宋体" w:hint="default"/>
                <w:sz w:val="18"/>
                <w:szCs w:val="18"/>
              </w:rPr>
            </w:pPr>
            <w:r>
              <w:rPr>
                <w:rFonts w:ascii="宋体"/>
                <w:sz w:val="18"/>
              </w:rPr>
              <w:t>0</w:t>
            </w:r>
          </w:p>
        </w:tc>
        <w:tc>
          <w:tcPr>
            <w:tcW w:w="306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戴君</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
              <w:jc w:val="center"/>
              <w:rPr>
                <w:rFonts w:ascii="宋体" w:hAnsi="宋体" w:cs="宋体" w:eastAsia="宋体" w:hint="default"/>
                <w:sz w:val="18"/>
                <w:szCs w:val="18"/>
              </w:rPr>
            </w:pPr>
            <w:r>
              <w:rPr>
                <w:rFonts w:ascii="宋体"/>
                <w:sz w:val="18"/>
              </w:rPr>
              <w:t>0</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 w:right="0"/>
              <w:jc w:val="center"/>
              <w:rPr>
                <w:rFonts w:ascii="宋体" w:hAnsi="宋体" w:cs="宋体" w:eastAsia="宋体" w:hint="default"/>
                <w:sz w:val="18"/>
                <w:szCs w:val="18"/>
              </w:rPr>
            </w:pPr>
            <w:r>
              <w:rPr>
                <w:rFonts w:ascii="宋体"/>
                <w:sz w:val="18"/>
              </w:rPr>
              <w:t>0</w:t>
            </w:r>
          </w:p>
        </w:tc>
        <w:tc>
          <w:tcPr>
            <w:tcW w:w="306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宿玉文</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sz w:val="18"/>
              </w:rPr>
              <w:t>0</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 w:right="0"/>
              <w:jc w:val="center"/>
              <w:rPr>
                <w:rFonts w:ascii="宋体" w:hAnsi="宋体" w:cs="宋体" w:eastAsia="宋体" w:hint="default"/>
                <w:sz w:val="18"/>
                <w:szCs w:val="18"/>
              </w:rPr>
            </w:pPr>
            <w:r>
              <w:rPr>
                <w:rFonts w:ascii="宋体"/>
                <w:sz w:val="18"/>
              </w:rPr>
              <w:t>0</w:t>
            </w:r>
          </w:p>
        </w:tc>
        <w:tc>
          <w:tcPr>
            <w:tcW w:w="306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张刚</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sz w:val="18"/>
              </w:rPr>
              <w:t>0</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 w:right="0"/>
              <w:jc w:val="center"/>
              <w:rPr>
                <w:rFonts w:ascii="宋体" w:hAnsi="宋体" w:cs="宋体" w:eastAsia="宋体" w:hint="default"/>
                <w:sz w:val="18"/>
                <w:szCs w:val="18"/>
              </w:rPr>
            </w:pPr>
            <w:r>
              <w:rPr>
                <w:rFonts w:ascii="宋体"/>
                <w:sz w:val="18"/>
              </w:rPr>
              <w:t>0</w:t>
            </w:r>
          </w:p>
        </w:tc>
        <w:tc>
          <w:tcPr>
            <w:tcW w:w="306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何沛中</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sz w:val="18"/>
              </w:rPr>
              <w:t>6</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sz w:val="18"/>
              </w:rPr>
              <w:t>6</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sz w:val="18"/>
              </w:rPr>
              <w:t>0</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 w:right="0"/>
              <w:jc w:val="center"/>
              <w:rPr>
                <w:rFonts w:ascii="宋体" w:hAnsi="宋体" w:cs="宋体" w:eastAsia="宋体" w:hint="default"/>
                <w:sz w:val="18"/>
                <w:szCs w:val="18"/>
              </w:rPr>
            </w:pPr>
            <w:r>
              <w:rPr>
                <w:rFonts w:ascii="宋体"/>
                <w:sz w:val="18"/>
              </w:rPr>
              <w:t>0</w:t>
            </w:r>
          </w:p>
        </w:tc>
        <w:tc>
          <w:tcPr>
            <w:tcW w:w="306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杨金观</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sz w:val="18"/>
              </w:rPr>
              <w:t>0</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 w:right="0"/>
              <w:jc w:val="center"/>
              <w:rPr>
                <w:rFonts w:ascii="宋体" w:hAnsi="宋体" w:cs="宋体" w:eastAsia="宋体" w:hint="default"/>
                <w:sz w:val="18"/>
                <w:szCs w:val="18"/>
              </w:rPr>
            </w:pPr>
            <w:r>
              <w:rPr>
                <w:rFonts w:ascii="宋体"/>
                <w:sz w:val="18"/>
              </w:rPr>
              <w:t>0</w:t>
            </w:r>
          </w:p>
        </w:tc>
        <w:tc>
          <w:tcPr>
            <w:tcW w:w="306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刘剑波</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sz w:val="18"/>
              </w:rPr>
              <w:t>0</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 w:right="0"/>
              <w:jc w:val="center"/>
              <w:rPr>
                <w:rFonts w:ascii="宋体" w:hAnsi="宋体" w:cs="宋体" w:eastAsia="宋体" w:hint="default"/>
                <w:sz w:val="18"/>
                <w:szCs w:val="18"/>
              </w:rPr>
            </w:pPr>
            <w:r>
              <w:rPr>
                <w:rFonts w:ascii="宋体"/>
                <w:sz w:val="18"/>
              </w:rPr>
              <w:t>0</w:t>
            </w:r>
          </w:p>
        </w:tc>
        <w:tc>
          <w:tcPr>
            <w:tcW w:w="306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03" w:lineRule="exact"/>
        <w:jc w:val="center"/>
        <w:rPr>
          <w:rFonts w:ascii="宋体" w:hAnsi="宋体" w:cs="宋体" w:eastAsia="宋体" w:hint="default"/>
          <w:sz w:val="18"/>
          <w:szCs w:val="18"/>
        </w:rPr>
        <w:sectPr>
          <w:pgSz w:w="11910" w:h="16840"/>
          <w:pgMar w:header="867" w:footer="1186" w:top="1060" w:bottom="1380" w:left="500" w:right="0"/>
        </w:sectPr>
      </w:pPr>
    </w:p>
    <w:p>
      <w:pPr>
        <w:pStyle w:val="Heading5"/>
        <w:spacing w:line="240" w:lineRule="auto" w:before="13"/>
        <w:ind w:left="220" w:right="2886"/>
        <w:jc w:val="left"/>
        <w:rPr>
          <w:b w:val="0"/>
          <w:bCs w:val="0"/>
        </w:rPr>
      </w:pPr>
      <w:r>
        <w:rPr/>
        <w:pict>
          <v:group style="position:absolute;margin-left:34.560001pt;margin-top:2.185630pt;width:526.3pt;height:.1pt;mso-position-horizontal-relative:page;mso-position-vertical-relative:paragraph;z-index:-1440184" coordorigin="691,44" coordsize="10526,2">
            <v:shape style="position:absolute;left:691;top:44;width:10526;height:2" coordorigin="691,44" coordsize="10526,0" path="m691,44l11217,44e" filled="false" stroked="true" strokeweight=".72pt" strokecolor="#000000">
              <v:path arrowok="t"/>
            </v:shape>
            <w10:wrap type="none"/>
          </v:group>
        </w:pict>
      </w:r>
      <w:r>
        <w:rPr/>
        <w:t>三、股东大会会议情况</w:t>
      </w:r>
      <w:r>
        <w:rPr>
          <w:b w:val="0"/>
          <w:bCs w:val="0"/>
        </w:rPr>
      </w:r>
    </w:p>
    <w:p>
      <w:pPr>
        <w:spacing w:line="240" w:lineRule="auto" w:before="0"/>
        <w:rPr>
          <w:rFonts w:ascii="宋体" w:hAnsi="宋体" w:cs="宋体" w:eastAsia="宋体" w:hint="default"/>
          <w:b/>
          <w:bCs/>
          <w:sz w:val="24"/>
          <w:szCs w:val="24"/>
        </w:rPr>
      </w:pPr>
    </w:p>
    <w:p>
      <w:pPr>
        <w:pStyle w:val="Heading6"/>
        <w:spacing w:line="357" w:lineRule="auto" w:before="171"/>
        <w:ind w:left="220" w:right="716" w:firstLine="480"/>
        <w:jc w:val="both"/>
      </w:pPr>
      <w:r>
        <w:rPr>
          <w:rFonts w:ascii="宋体" w:hAnsi="宋体" w:cs="宋体" w:eastAsia="宋体" w:hint="default"/>
        </w:rPr>
        <w:t>2009</w:t>
      </w:r>
      <w:r>
        <w:rPr/>
        <w:t>年年度股东大会于</w:t>
      </w:r>
      <w:r>
        <w:rPr>
          <w:rFonts w:ascii="宋体" w:hAnsi="宋体" w:cs="宋体" w:eastAsia="宋体" w:hint="default"/>
        </w:rPr>
        <w:t>2010 </w:t>
      </w:r>
      <w:r>
        <w:rPr/>
        <w:t>年</w:t>
      </w:r>
      <w:r>
        <w:rPr>
          <w:rFonts w:ascii="宋体" w:hAnsi="宋体" w:cs="宋体" w:eastAsia="宋体" w:hint="default"/>
        </w:rPr>
        <w:t>6</w:t>
      </w:r>
      <w:r>
        <w:rPr/>
        <w:t>月</w:t>
      </w:r>
      <w:r>
        <w:rPr>
          <w:rFonts w:ascii="宋体" w:hAnsi="宋体" w:cs="宋体" w:eastAsia="宋体" w:hint="default"/>
        </w:rPr>
        <w:t>28</w:t>
      </w:r>
      <w:r>
        <w:rPr/>
        <w:t>日上午在公司</w:t>
      </w:r>
      <w:r>
        <w:rPr>
          <w:rFonts w:ascii="宋体" w:hAnsi="宋体" w:cs="宋体" w:eastAsia="宋体" w:hint="default"/>
        </w:rPr>
        <w:t>2003</w:t>
      </w:r>
      <w:r>
        <w:rPr>
          <w:rFonts w:ascii="宋体" w:hAnsi="宋体" w:cs="宋体" w:eastAsia="宋体" w:hint="default"/>
          <w:spacing w:val="-1"/>
        </w:rPr>
        <w:t> </w:t>
      </w:r>
      <w:r>
        <w:rPr/>
        <w:t>会议室（地址：北京市海淀区上地信息 产业基地开拓路</w:t>
      </w:r>
      <w:r>
        <w:rPr>
          <w:rFonts w:ascii="宋体" w:hAnsi="宋体" w:cs="宋体" w:eastAsia="宋体" w:hint="default"/>
        </w:rPr>
        <w:t>15 </w:t>
      </w:r>
      <w:r>
        <w:rPr>
          <w:spacing w:val="-3"/>
        </w:rPr>
        <w:t>号数码视讯大厦）召开，审议通过《</w:t>
      </w:r>
      <w:r>
        <w:rPr>
          <w:rFonts w:ascii="宋体" w:hAnsi="宋体" w:cs="宋体" w:eastAsia="宋体" w:hint="default"/>
          <w:spacing w:val="-3"/>
        </w:rPr>
        <w:t>2009</w:t>
      </w:r>
      <w:r>
        <w:rPr>
          <w:rFonts w:ascii="宋体" w:hAnsi="宋体" w:cs="宋体" w:eastAsia="宋体" w:hint="default"/>
          <w:spacing w:val="22"/>
        </w:rPr>
        <w:t> </w:t>
      </w:r>
      <w:r>
        <w:rPr>
          <w:spacing w:val="-3"/>
        </w:rPr>
        <w:t>年度董事会工作报告》的议案、《</w:t>
      </w:r>
      <w:r>
        <w:rPr>
          <w:rFonts w:ascii="宋体" w:hAnsi="宋体" w:cs="宋体" w:eastAsia="宋体" w:hint="default"/>
          <w:spacing w:val="-3"/>
        </w:rPr>
        <w:t>2009</w:t>
      </w:r>
      <w:r>
        <w:rPr>
          <w:rFonts w:ascii="宋体" w:hAnsi="宋体" w:cs="宋体" w:eastAsia="宋体" w:hint="default"/>
        </w:rPr>
        <w:t> </w:t>
      </w:r>
      <w:r>
        <w:rPr>
          <w:spacing w:val="-3"/>
        </w:rPr>
        <w:t>年度独立董事述职报告》的议案、《</w:t>
      </w:r>
      <w:r>
        <w:rPr>
          <w:rFonts w:ascii="宋体" w:hAnsi="宋体" w:cs="宋体" w:eastAsia="宋体" w:hint="default"/>
          <w:spacing w:val="-3"/>
        </w:rPr>
        <w:t>2009 </w:t>
      </w:r>
      <w:r>
        <w:rPr>
          <w:spacing w:val="-3"/>
        </w:rPr>
        <w:t>年度监事会工作报告》的议案、《公司</w:t>
      </w:r>
      <w:r>
        <w:rPr>
          <w:rFonts w:ascii="宋体" w:hAnsi="宋体" w:cs="宋体" w:eastAsia="宋体" w:hint="default"/>
          <w:spacing w:val="-3"/>
        </w:rPr>
        <w:t>2009</w:t>
      </w:r>
      <w:r>
        <w:rPr>
          <w:rFonts w:ascii="宋体" w:hAnsi="宋体" w:cs="宋体" w:eastAsia="宋体" w:hint="default"/>
          <w:spacing w:val="31"/>
        </w:rPr>
        <w:t> </w:t>
      </w:r>
      <w:r>
        <w:rPr/>
        <w:t>年度利润分配 预案》的议案、《独立董事津贴》的议案、《聘请公司</w:t>
      </w:r>
      <w:r>
        <w:rPr>
          <w:rFonts w:ascii="宋体" w:hAnsi="宋体" w:cs="宋体" w:eastAsia="宋体" w:hint="default"/>
        </w:rPr>
        <w:t>2010 </w:t>
      </w:r>
      <w:r>
        <w:rPr/>
        <w:t>年度审计机构》的议案、《更换董事会 </w:t>
      </w:r>
      <w:r>
        <w:rPr>
          <w:spacing w:val="-8"/>
        </w:rPr>
        <w:t>薪酬和考核委员会主任》的议案、《投资设立鼎点视讯科技有限公司》的议案、《利用部分募集的“其</w:t>
      </w:r>
      <w:r>
        <w:rPr>
          <w:spacing w:val="-96"/>
        </w:rPr>
        <w:t> </w:t>
      </w:r>
      <w:r>
        <w:rPr>
          <w:spacing w:val="-96"/>
        </w:rPr>
      </w:r>
      <w:r>
        <w:rPr/>
        <w:t>他与主营业务相关的营运资金”投资福建新大陆通信科技有限公司》的议案；</w:t>
      </w:r>
    </w:p>
    <w:p>
      <w:pPr>
        <w:pStyle w:val="Heading6"/>
        <w:spacing w:line="357" w:lineRule="auto"/>
        <w:ind w:left="220" w:right="706" w:firstLine="480"/>
        <w:jc w:val="left"/>
      </w:pPr>
      <w:r>
        <w:rPr>
          <w:rFonts w:ascii="宋体" w:hAnsi="宋体" w:cs="宋体" w:eastAsia="宋体" w:hint="default"/>
        </w:rPr>
        <w:t>2010 </w:t>
      </w:r>
      <w:r>
        <w:rPr/>
        <w:t>年度第一次临时股东大会</w:t>
      </w:r>
      <w:r>
        <w:rPr>
          <w:rFonts w:ascii="宋体" w:hAnsi="宋体" w:cs="宋体" w:eastAsia="宋体" w:hint="default"/>
        </w:rPr>
        <w:t>2010 </w:t>
      </w:r>
      <w:r>
        <w:rPr/>
        <w:t>年</w:t>
      </w:r>
      <w:r>
        <w:rPr>
          <w:rFonts w:ascii="宋体" w:hAnsi="宋体" w:cs="宋体" w:eastAsia="宋体" w:hint="default"/>
        </w:rPr>
        <w:t>8</w:t>
      </w:r>
      <w:r>
        <w:rPr/>
        <w:t>月</w:t>
      </w:r>
      <w:r>
        <w:rPr>
          <w:rFonts w:ascii="宋体" w:hAnsi="宋体" w:cs="宋体" w:eastAsia="宋体" w:hint="default"/>
        </w:rPr>
        <w:t>27</w:t>
      </w:r>
      <w:r>
        <w:rPr/>
        <w:t>日上午在北京市海淀区中关村东路</w:t>
      </w:r>
      <w:r>
        <w:rPr>
          <w:rFonts w:ascii="宋体" w:hAnsi="宋体" w:cs="宋体" w:eastAsia="宋体" w:hint="default"/>
        </w:rPr>
        <w:t>1</w:t>
      </w:r>
      <w:r>
        <w:rPr/>
        <w:t>号清华科技园 科技大厦</w:t>
      </w:r>
      <w:r>
        <w:rPr>
          <w:rFonts w:ascii="宋体" w:hAnsi="宋体" w:cs="宋体" w:eastAsia="宋体" w:hint="default"/>
        </w:rPr>
        <w:t>A</w:t>
      </w:r>
      <w:r>
        <w:rPr>
          <w:rFonts w:ascii="宋体" w:hAnsi="宋体" w:cs="宋体" w:eastAsia="宋体" w:hint="default"/>
          <w:spacing w:val="20"/>
        </w:rPr>
        <w:t> </w:t>
      </w:r>
      <w:r>
        <w:rPr>
          <w:spacing w:val="-3"/>
        </w:rPr>
        <w:t>座</w:t>
      </w:r>
      <w:r>
        <w:rPr>
          <w:rFonts w:ascii="宋体" w:hAnsi="宋体" w:cs="宋体" w:eastAsia="宋体" w:hint="default"/>
          <w:spacing w:val="-3"/>
        </w:rPr>
        <w:t>27</w:t>
      </w:r>
      <w:r>
        <w:rPr>
          <w:spacing w:val="-3"/>
        </w:rPr>
        <w:t>层新斋会议室召开，审议通过了《关于公司董事会换届选举的议案》、《关于公司监</w:t>
      </w:r>
      <w:r>
        <w:rPr/>
        <w:t> 事会换届选举的议案》。</w:t>
      </w:r>
    </w:p>
    <w:p>
      <w:pPr>
        <w:spacing w:line="240" w:lineRule="auto" w:before="8"/>
        <w:rPr>
          <w:rFonts w:ascii="宋体" w:hAnsi="宋体" w:cs="宋体" w:eastAsia="宋体" w:hint="default"/>
          <w:sz w:val="22"/>
          <w:szCs w:val="22"/>
        </w:rPr>
      </w:pPr>
    </w:p>
    <w:p>
      <w:pPr>
        <w:pStyle w:val="Heading5"/>
        <w:spacing w:line="240" w:lineRule="auto"/>
        <w:ind w:left="220" w:right="2886"/>
        <w:jc w:val="left"/>
        <w:rPr>
          <w:b w:val="0"/>
          <w:bCs w:val="0"/>
        </w:rPr>
      </w:pPr>
      <w:r>
        <w:rPr/>
        <w:t>四、董事会运行情况</w:t>
      </w:r>
      <w:r>
        <w:rPr>
          <w:b w:val="0"/>
          <w:bCs w:val="0"/>
        </w:rPr>
      </w:r>
    </w:p>
    <w:p>
      <w:pPr>
        <w:spacing w:line="790" w:lineRule="atLeast" w:before="11"/>
        <w:ind w:left="700" w:right="591" w:hanging="480"/>
        <w:jc w:val="left"/>
        <w:rPr>
          <w:rFonts w:ascii="宋体" w:hAnsi="宋体" w:cs="宋体" w:eastAsia="宋体" w:hint="default"/>
          <w:sz w:val="24"/>
          <w:szCs w:val="24"/>
        </w:rPr>
      </w:pPr>
      <w:r>
        <w:rPr>
          <w:rFonts w:ascii="宋体" w:hAnsi="宋体" w:cs="宋体" w:eastAsia="宋体" w:hint="default"/>
          <w:b/>
          <w:bCs/>
          <w:sz w:val="24"/>
          <w:szCs w:val="24"/>
        </w:rPr>
        <w:t>（一）董事会会议情况</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报告期内，公司共召开了</w:t>
      </w:r>
      <w:r>
        <w:rPr>
          <w:rFonts w:ascii="宋体" w:hAnsi="宋体" w:cs="宋体" w:eastAsia="宋体" w:hint="default"/>
          <w:spacing w:val="-3"/>
          <w:sz w:val="24"/>
          <w:szCs w:val="24"/>
        </w:rPr>
        <w:t>13</w:t>
      </w:r>
      <w:r>
        <w:rPr>
          <w:rFonts w:ascii="宋体" w:hAnsi="宋体" w:cs="宋体" w:eastAsia="宋体" w:hint="default"/>
          <w:spacing w:val="-3"/>
          <w:sz w:val="24"/>
          <w:szCs w:val="24"/>
        </w:rPr>
        <w:t>次董事会。公司董事会严格遵守《公司法》、《公司章程》、《董事</w:t>
      </w:r>
    </w:p>
    <w:p>
      <w:pPr>
        <w:pStyle w:val="Heading6"/>
        <w:spacing w:line="240" w:lineRule="auto" w:before="151"/>
        <w:ind w:left="220" w:right="718"/>
        <w:jc w:val="left"/>
      </w:pPr>
      <w:r>
        <w:rPr/>
        <w:t>会议事规则》中的有关规定，对公司的相关事项做出了决策，程序规范，具体情况如下：</w:t>
      </w:r>
    </w:p>
    <w:p>
      <w:pPr>
        <w:spacing w:line="240" w:lineRule="auto" w:before="11"/>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1810"/>
        <w:gridCol w:w="5312"/>
        <w:gridCol w:w="3562"/>
      </w:tblGrid>
      <w:tr>
        <w:trPr>
          <w:trHeight w:val="360"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b/>
                <w:bCs/>
                <w:sz w:val="18"/>
                <w:szCs w:val="18"/>
              </w:rPr>
              <w:t>会议名称</w:t>
            </w:r>
            <w:r>
              <w:rPr>
                <w:rFonts w:ascii="宋体" w:hAnsi="宋体" w:cs="宋体" w:eastAsia="宋体" w:hint="default"/>
                <w:sz w:val="18"/>
                <w:szCs w:val="18"/>
              </w:rPr>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b/>
                <w:bCs/>
                <w:sz w:val="18"/>
                <w:szCs w:val="18"/>
              </w:rPr>
              <w:t>召开时间</w:t>
            </w:r>
            <w:r>
              <w:rPr>
                <w:rFonts w:ascii="宋体" w:hAnsi="宋体" w:cs="宋体" w:eastAsia="宋体" w:hint="default"/>
                <w:sz w:val="18"/>
                <w:szCs w:val="18"/>
              </w:rPr>
            </w:r>
          </w:p>
        </w:tc>
      </w:tr>
      <w:tr>
        <w:trPr>
          <w:trHeight w:val="360"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第一届董事会第二十一次会议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4</w:t>
            </w:r>
            <w:r>
              <w:rPr>
                <w:rFonts w:ascii="宋体" w:hAnsi="宋体" w:cs="宋体" w:eastAsia="宋体" w:hint="default"/>
                <w:sz w:val="18"/>
                <w:szCs w:val="18"/>
              </w:rPr>
              <w:t>月</w:t>
            </w:r>
            <w:r>
              <w:rPr>
                <w:rFonts w:ascii="宋体" w:hAnsi="宋体" w:cs="宋体" w:eastAsia="宋体" w:hint="default"/>
                <w:sz w:val="18"/>
                <w:szCs w:val="18"/>
              </w:rPr>
              <w:t>15</w:t>
            </w:r>
            <w:r>
              <w:rPr>
                <w:rFonts w:ascii="宋体" w:hAnsi="宋体" w:cs="宋体" w:eastAsia="宋体" w:hint="default"/>
                <w:sz w:val="18"/>
                <w:szCs w:val="18"/>
              </w:rPr>
              <w:t>日</w:t>
            </w:r>
          </w:p>
        </w:tc>
      </w:tr>
      <w:tr>
        <w:trPr>
          <w:trHeight w:val="360"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2</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第一届董事会第二十二次会议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5</w:t>
            </w:r>
            <w:r>
              <w:rPr>
                <w:rFonts w:ascii="宋体" w:hAnsi="宋体" w:cs="宋体" w:eastAsia="宋体" w:hint="default"/>
                <w:sz w:val="18"/>
                <w:szCs w:val="18"/>
              </w:rPr>
              <w:t>月</w:t>
            </w:r>
            <w:r>
              <w:rPr>
                <w:rFonts w:ascii="宋体" w:hAnsi="宋体" w:cs="宋体" w:eastAsia="宋体" w:hint="default"/>
                <w:sz w:val="18"/>
                <w:szCs w:val="18"/>
              </w:rPr>
              <w:t>27</w:t>
            </w:r>
            <w:r>
              <w:rPr>
                <w:rFonts w:ascii="宋体" w:hAnsi="宋体" w:cs="宋体" w:eastAsia="宋体" w:hint="default"/>
                <w:sz w:val="18"/>
                <w:szCs w:val="18"/>
              </w:rPr>
              <w:t>日</w:t>
            </w:r>
          </w:p>
        </w:tc>
      </w:tr>
      <w:tr>
        <w:trPr>
          <w:trHeight w:val="360"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3</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第一届董事会第二十三次会议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4</w:t>
            </w:r>
            <w:r>
              <w:rPr>
                <w:rFonts w:ascii="宋体" w:hAnsi="宋体" w:cs="宋体" w:eastAsia="宋体" w:hint="default"/>
                <w:sz w:val="18"/>
                <w:szCs w:val="18"/>
              </w:rPr>
              <w:t>日</w:t>
            </w:r>
          </w:p>
        </w:tc>
      </w:tr>
      <w:tr>
        <w:trPr>
          <w:trHeight w:val="360"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4</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第一届董事会第二十四次会议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17</w:t>
            </w:r>
            <w:r>
              <w:rPr>
                <w:rFonts w:ascii="宋体" w:hAnsi="宋体" w:cs="宋体" w:eastAsia="宋体" w:hint="default"/>
                <w:sz w:val="18"/>
                <w:szCs w:val="18"/>
              </w:rPr>
              <w:t>日</w:t>
            </w:r>
          </w:p>
        </w:tc>
      </w:tr>
      <w:tr>
        <w:trPr>
          <w:trHeight w:val="360"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5</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第一届董事会第二十五次会议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2</w:t>
            </w:r>
            <w:r>
              <w:rPr>
                <w:rFonts w:ascii="宋体" w:hAnsi="宋体" w:cs="宋体" w:eastAsia="宋体" w:hint="default"/>
                <w:sz w:val="18"/>
                <w:szCs w:val="18"/>
              </w:rPr>
              <w:t>日</w:t>
            </w:r>
          </w:p>
        </w:tc>
      </w:tr>
      <w:tr>
        <w:trPr>
          <w:trHeight w:val="360"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6</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第一届董事会第二十六次会议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9</w:t>
            </w:r>
            <w:r>
              <w:rPr>
                <w:rFonts w:ascii="宋体" w:hAnsi="宋体" w:cs="宋体" w:eastAsia="宋体" w:hint="default"/>
                <w:sz w:val="18"/>
                <w:szCs w:val="18"/>
              </w:rPr>
              <w:t>日</w:t>
            </w:r>
          </w:p>
        </w:tc>
      </w:tr>
      <w:tr>
        <w:trPr>
          <w:trHeight w:val="362"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7</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第一届董事会第二十七次会议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25</w:t>
            </w:r>
            <w:r>
              <w:rPr>
                <w:rFonts w:ascii="宋体" w:hAnsi="宋体" w:cs="宋体" w:eastAsia="宋体" w:hint="default"/>
                <w:sz w:val="18"/>
                <w:szCs w:val="18"/>
              </w:rPr>
              <w:t>日</w:t>
            </w:r>
          </w:p>
        </w:tc>
      </w:tr>
      <w:tr>
        <w:trPr>
          <w:trHeight w:val="360"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8</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第二届董事会第一次会议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w:t>
            </w:r>
            <w:r>
              <w:rPr>
                <w:rFonts w:ascii="宋体" w:hAnsi="宋体" w:cs="宋体" w:eastAsia="宋体" w:hint="default"/>
                <w:sz w:val="18"/>
                <w:szCs w:val="18"/>
              </w:rPr>
              <w:t>16</w:t>
            </w:r>
            <w:r>
              <w:rPr>
                <w:rFonts w:ascii="宋体" w:hAnsi="宋体" w:cs="宋体" w:eastAsia="宋体" w:hint="default"/>
                <w:sz w:val="18"/>
                <w:szCs w:val="18"/>
              </w:rPr>
              <w:t>日</w:t>
            </w:r>
          </w:p>
        </w:tc>
      </w:tr>
      <w:tr>
        <w:trPr>
          <w:trHeight w:val="361"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9</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第二届董事会第二次会议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w:t>
            </w:r>
            <w:r>
              <w:rPr>
                <w:rFonts w:ascii="宋体" w:hAnsi="宋体" w:cs="宋体" w:eastAsia="宋体" w:hint="default"/>
                <w:sz w:val="18"/>
                <w:szCs w:val="18"/>
              </w:rPr>
              <w:t>17</w:t>
            </w:r>
            <w:r>
              <w:rPr>
                <w:rFonts w:ascii="宋体" w:hAnsi="宋体" w:cs="宋体" w:eastAsia="宋体" w:hint="default"/>
                <w:sz w:val="18"/>
                <w:szCs w:val="18"/>
              </w:rPr>
              <w:t>日</w:t>
            </w:r>
          </w:p>
        </w:tc>
      </w:tr>
      <w:tr>
        <w:trPr>
          <w:trHeight w:val="360"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10</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第二届董事会第三次会议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10</w:t>
            </w:r>
            <w:r>
              <w:rPr>
                <w:rFonts w:ascii="宋体" w:hAnsi="宋体" w:cs="宋体" w:eastAsia="宋体" w:hint="default"/>
                <w:sz w:val="18"/>
                <w:szCs w:val="18"/>
              </w:rPr>
              <w:t>月</w:t>
            </w:r>
            <w:r>
              <w:rPr>
                <w:rFonts w:ascii="宋体" w:hAnsi="宋体" w:cs="宋体" w:eastAsia="宋体" w:hint="default"/>
                <w:sz w:val="18"/>
                <w:szCs w:val="18"/>
              </w:rPr>
              <w:t>15</w:t>
            </w:r>
            <w:r>
              <w:rPr>
                <w:rFonts w:ascii="宋体" w:hAnsi="宋体" w:cs="宋体" w:eastAsia="宋体" w:hint="default"/>
                <w:sz w:val="18"/>
                <w:szCs w:val="18"/>
              </w:rPr>
              <w:t>日</w:t>
            </w:r>
          </w:p>
        </w:tc>
      </w:tr>
      <w:tr>
        <w:trPr>
          <w:trHeight w:val="360"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11</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第二届董事会第四次会议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11</w:t>
            </w:r>
            <w:r>
              <w:rPr>
                <w:rFonts w:ascii="宋体" w:hAnsi="宋体" w:cs="宋体" w:eastAsia="宋体" w:hint="default"/>
                <w:sz w:val="18"/>
                <w:szCs w:val="18"/>
              </w:rPr>
              <w:t>月</w:t>
            </w:r>
            <w:r>
              <w:rPr>
                <w:rFonts w:ascii="宋体" w:hAnsi="宋体" w:cs="宋体" w:eastAsia="宋体" w:hint="default"/>
                <w:sz w:val="18"/>
                <w:szCs w:val="18"/>
              </w:rPr>
              <w:t>8</w:t>
            </w:r>
            <w:r>
              <w:rPr>
                <w:rFonts w:ascii="宋体" w:hAnsi="宋体" w:cs="宋体" w:eastAsia="宋体" w:hint="default"/>
                <w:sz w:val="18"/>
                <w:szCs w:val="18"/>
              </w:rPr>
              <w:t>日</w:t>
            </w:r>
          </w:p>
        </w:tc>
      </w:tr>
      <w:tr>
        <w:trPr>
          <w:trHeight w:val="360"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12</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第二届董事会第五次会议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11</w:t>
            </w:r>
            <w:r>
              <w:rPr>
                <w:rFonts w:ascii="宋体" w:hAnsi="宋体" w:cs="宋体" w:eastAsia="宋体" w:hint="default"/>
                <w:sz w:val="18"/>
                <w:szCs w:val="18"/>
              </w:rPr>
              <w:t>月</w:t>
            </w:r>
            <w:r>
              <w:rPr>
                <w:rFonts w:ascii="宋体" w:hAnsi="宋体" w:cs="宋体" w:eastAsia="宋体" w:hint="default"/>
                <w:sz w:val="18"/>
                <w:szCs w:val="18"/>
              </w:rPr>
              <w:t>15</w:t>
            </w:r>
            <w:r>
              <w:rPr>
                <w:rFonts w:ascii="宋体" w:hAnsi="宋体" w:cs="宋体" w:eastAsia="宋体" w:hint="default"/>
                <w:sz w:val="18"/>
                <w:szCs w:val="18"/>
              </w:rPr>
              <w:t>日</w:t>
            </w:r>
          </w:p>
        </w:tc>
      </w:tr>
      <w:tr>
        <w:trPr>
          <w:trHeight w:val="360" w:hRule="exact"/>
        </w:trPr>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13</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第二届董事会第六次会议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11</w:t>
            </w:r>
            <w:r>
              <w:rPr>
                <w:rFonts w:ascii="宋体" w:hAnsi="宋体" w:cs="宋体" w:eastAsia="宋体" w:hint="default"/>
                <w:sz w:val="18"/>
                <w:szCs w:val="18"/>
              </w:rPr>
              <w:t>月</w:t>
            </w:r>
            <w:r>
              <w:rPr>
                <w:rFonts w:ascii="宋体" w:hAnsi="宋体" w:cs="宋体" w:eastAsia="宋体" w:hint="default"/>
                <w:sz w:val="18"/>
                <w:szCs w:val="18"/>
              </w:rPr>
              <w:t>29</w:t>
            </w:r>
            <w:r>
              <w:rPr>
                <w:rFonts w:ascii="宋体" w:hAnsi="宋体" w:cs="宋体" w:eastAsia="宋体" w:hint="default"/>
                <w:sz w:val="18"/>
                <w:szCs w:val="18"/>
              </w:rPr>
              <w:t>日</w:t>
            </w:r>
          </w:p>
        </w:tc>
      </w:tr>
    </w:tbl>
    <w:p>
      <w:pPr>
        <w:spacing w:line="240" w:lineRule="auto" w:before="10"/>
        <w:rPr>
          <w:rFonts w:ascii="宋体" w:hAnsi="宋体" w:cs="宋体" w:eastAsia="宋体" w:hint="default"/>
          <w:sz w:val="18"/>
          <w:szCs w:val="18"/>
        </w:rPr>
      </w:pPr>
    </w:p>
    <w:p>
      <w:pPr>
        <w:pStyle w:val="Heading6"/>
        <w:spacing w:line="355" w:lineRule="auto" w:before="26"/>
        <w:ind w:left="220" w:right="718" w:firstLine="465"/>
        <w:jc w:val="left"/>
      </w:pPr>
      <w:r>
        <w:rPr/>
        <w:t>北京数码视讯科技股份有限公司于</w:t>
      </w:r>
      <w:r>
        <w:rPr>
          <w:rFonts w:ascii="宋体" w:hAnsi="宋体" w:cs="宋体" w:eastAsia="宋体" w:hint="default"/>
        </w:rPr>
        <w:t>2010</w:t>
      </w:r>
      <w:r>
        <w:rPr/>
        <w:t>年</w:t>
      </w:r>
      <w:r>
        <w:rPr>
          <w:rFonts w:ascii="宋体" w:hAnsi="宋体" w:cs="宋体" w:eastAsia="宋体" w:hint="default"/>
        </w:rPr>
        <w:t>4</w:t>
      </w:r>
      <w:r>
        <w:rPr/>
        <w:t>月</w:t>
      </w:r>
      <w:r>
        <w:rPr>
          <w:rFonts w:ascii="宋体" w:hAnsi="宋体" w:cs="宋体" w:eastAsia="宋体" w:hint="default"/>
        </w:rPr>
        <w:t>15</w:t>
      </w:r>
      <w:r>
        <w:rPr/>
        <w:t>日在公司会议室以通讯方式召开了第一届董事会 </w:t>
      </w:r>
      <w:r>
        <w:rPr>
          <w:spacing w:val="-3"/>
        </w:rPr>
        <w:t>第二十一次会议，审议通过了《关于向华夏银行北京知春支行申请人民币叁仟万元银行承兑汇票之授</w:t>
      </w:r>
    </w:p>
    <w:p>
      <w:pPr>
        <w:spacing w:after="0" w:line="355" w:lineRule="auto"/>
        <w:jc w:val="left"/>
        <w:sectPr>
          <w:pgSz w:w="11910" w:h="16840"/>
          <w:pgMar w:header="867" w:footer="1186" w:top="1060" w:bottom="1380" w:left="500" w:right="0"/>
        </w:sectPr>
      </w:pPr>
    </w:p>
    <w:p>
      <w:pPr>
        <w:pStyle w:val="Heading6"/>
        <w:spacing w:line="357" w:lineRule="auto" w:before="11"/>
        <w:ind w:left="620" w:right="726" w:hanging="480"/>
        <w:jc w:val="left"/>
      </w:pPr>
      <w:r>
        <w:rPr/>
        <w:pict>
          <v:group style="position:absolute;margin-left:34.560001pt;margin-top:2.205625pt;width:526.3pt;height:.1pt;mso-position-horizontal-relative:page;mso-position-vertical-relative:paragraph;z-index:-1440160" coordorigin="691,44" coordsize="10526,2">
            <v:shape style="position:absolute;left:691;top:44;width:10526;height:2" coordorigin="691,44" coordsize="10526,0" path="m691,44l11217,44e" filled="false" stroked="true" strokeweight=".72pt" strokecolor="#000000">
              <v:path arrowok="t"/>
            </v:shape>
            <w10:wrap type="none"/>
          </v:group>
        </w:pict>
      </w:r>
      <w:r>
        <w:rPr/>
        <w:t>信额度的议案》 北京数码视讯科技股份有限公司于</w:t>
      </w:r>
      <w:r>
        <w:rPr>
          <w:rFonts w:ascii="宋体" w:hAnsi="宋体" w:cs="宋体" w:eastAsia="宋体" w:hint="default"/>
        </w:rPr>
        <w:t>2010</w:t>
      </w:r>
      <w:r>
        <w:rPr/>
        <w:t>年</w:t>
      </w:r>
      <w:r>
        <w:rPr>
          <w:rFonts w:ascii="宋体" w:hAnsi="宋体" w:cs="宋体" w:eastAsia="宋体" w:hint="default"/>
        </w:rPr>
        <w:t>5</w:t>
      </w:r>
      <w:r>
        <w:rPr/>
        <w:t>月</w:t>
      </w:r>
      <w:r>
        <w:rPr>
          <w:rFonts w:ascii="宋体" w:hAnsi="宋体" w:cs="宋体" w:eastAsia="宋体" w:hint="default"/>
        </w:rPr>
        <w:t>27</w:t>
      </w:r>
      <w:r>
        <w:rPr/>
        <w:t>日在公司会议室以通讯方式召开了第一届董事会</w:t>
      </w:r>
    </w:p>
    <w:p>
      <w:pPr>
        <w:pStyle w:val="Heading6"/>
        <w:spacing w:line="357" w:lineRule="auto" w:before="34"/>
        <w:ind w:right="720"/>
        <w:jc w:val="both"/>
      </w:pPr>
      <w:r>
        <w:rPr>
          <w:spacing w:val="-3"/>
        </w:rPr>
        <w:t>第二十二次会议，审议通过了《关于设立募集资金专用账户的议案》、《关于签订募集资金三方监管</w:t>
      </w:r>
      <w:r>
        <w:rPr>
          <w:spacing w:val="-87"/>
        </w:rPr>
        <w:t> </w:t>
      </w:r>
      <w:r>
        <w:rPr>
          <w:spacing w:val="-87"/>
        </w:rPr>
      </w:r>
      <w:r>
        <w:rPr/>
        <w:t>协议的议案》；</w:t>
      </w:r>
    </w:p>
    <w:p>
      <w:pPr>
        <w:pStyle w:val="Heading6"/>
        <w:spacing w:line="357" w:lineRule="auto"/>
        <w:ind w:right="591" w:firstLine="480"/>
        <w:jc w:val="left"/>
      </w:pPr>
      <w:r>
        <w:rPr/>
        <w:t>北京数码视讯科技股份有限公司第一届第二十三次董事会会议于 </w:t>
      </w:r>
      <w:r>
        <w:rPr>
          <w:rFonts w:ascii="宋体" w:hAnsi="宋体" w:cs="宋体" w:eastAsia="宋体" w:hint="default"/>
        </w:rPr>
        <w:t>2010</w:t>
      </w:r>
      <w:r>
        <w:rPr>
          <w:rFonts w:ascii="宋体" w:hAnsi="宋体" w:cs="宋体" w:eastAsia="宋体" w:hint="default"/>
          <w:spacing w:val="1"/>
        </w:rPr>
        <w:t> </w:t>
      </w:r>
      <w:r>
        <w:rPr/>
        <w:t>年</w:t>
      </w:r>
      <w:r>
        <w:rPr>
          <w:rFonts w:ascii="宋体" w:hAnsi="宋体" w:cs="宋体" w:eastAsia="宋体" w:hint="default"/>
        </w:rPr>
        <w:t>6</w:t>
      </w:r>
      <w:r>
        <w:rPr/>
        <w:t>月</w:t>
      </w:r>
      <w:r>
        <w:rPr>
          <w:rFonts w:ascii="宋体" w:hAnsi="宋体" w:cs="宋体" w:eastAsia="宋体" w:hint="default"/>
        </w:rPr>
        <w:t>4</w:t>
      </w:r>
      <w:r>
        <w:rPr/>
        <w:t>日在公司会议室 以现场方式召开，通过《</w:t>
      </w:r>
      <w:r>
        <w:rPr>
          <w:rFonts w:ascii="宋体" w:hAnsi="宋体" w:cs="宋体" w:eastAsia="宋体" w:hint="default"/>
        </w:rPr>
        <w:t>2009 </w:t>
      </w:r>
      <w:r>
        <w:rPr/>
        <w:t>年度总经理工作报告》、《</w:t>
      </w:r>
      <w:r>
        <w:rPr>
          <w:rFonts w:ascii="宋体" w:hAnsi="宋体" w:cs="宋体" w:eastAsia="宋体" w:hint="default"/>
        </w:rPr>
        <w:t>2009 </w:t>
      </w:r>
      <w:r>
        <w:rPr/>
        <w:t>年度董事会工作报告》、《</w:t>
      </w:r>
      <w:r>
        <w:rPr>
          <w:rFonts w:ascii="宋体" w:hAnsi="宋体" w:cs="宋体" w:eastAsia="宋体" w:hint="default"/>
        </w:rPr>
        <w:t>2009 </w:t>
      </w:r>
      <w:r>
        <w:rPr/>
        <w:t>年 度独立董事述职报告》、《公司</w:t>
      </w:r>
      <w:r>
        <w:rPr>
          <w:rFonts w:ascii="宋体" w:hAnsi="宋体" w:cs="宋体" w:eastAsia="宋体" w:hint="default"/>
        </w:rPr>
        <w:t>2009 </w:t>
      </w:r>
      <w:r>
        <w:rPr>
          <w:spacing w:val="-3"/>
        </w:rPr>
        <w:t>年度利润分配预案》、《独立董事津贴》、《聘请公司</w:t>
      </w:r>
      <w:r>
        <w:rPr>
          <w:rFonts w:ascii="宋体" w:hAnsi="宋体" w:cs="宋体" w:eastAsia="宋体" w:hint="default"/>
          <w:spacing w:val="-3"/>
        </w:rPr>
        <w:t>2010</w:t>
      </w:r>
      <w:r>
        <w:rPr>
          <w:rFonts w:ascii="宋体" w:hAnsi="宋体" w:cs="宋体" w:eastAsia="宋体" w:hint="default"/>
          <w:spacing w:val="-9"/>
        </w:rPr>
        <w:t> </w:t>
      </w:r>
      <w:r>
        <w:rPr/>
        <w:t>年 </w:t>
      </w:r>
      <w:r>
        <w:rPr>
          <w:spacing w:val="-3"/>
        </w:rPr>
        <w:t>度审计机构》、《更换董事会薪酬和考核委员会主任的议案》、《投资设立鼎点视讯科技有限公司的</w:t>
      </w:r>
      <w:r>
        <w:rPr>
          <w:spacing w:val="-86"/>
        </w:rPr>
        <w:t> </w:t>
      </w:r>
      <w:r>
        <w:rPr>
          <w:spacing w:val="-86"/>
        </w:rPr>
      </w:r>
      <w:r>
        <w:rPr>
          <w:spacing w:val="-3"/>
        </w:rPr>
        <w:t>议案》、《关于利用部分募集的“其他与主营业务相关的营运资金”投资福建新大陆通信科技有限公</w:t>
      </w:r>
      <w:r>
        <w:rPr>
          <w:spacing w:val="-85"/>
        </w:rPr>
        <w:t> </w:t>
      </w:r>
      <w:r>
        <w:rPr>
          <w:spacing w:val="-85"/>
        </w:rPr>
      </w:r>
      <w:r>
        <w:rPr>
          <w:spacing w:val="-5"/>
        </w:rPr>
        <w:t>司的议案》、《关于使用部分募集的“其他与主营业务相关的营运资金”偿还公司银行贷款的议案》、</w:t>
      </w:r>
    </w:p>
    <w:p>
      <w:pPr>
        <w:pStyle w:val="Heading6"/>
        <w:spacing w:line="357" w:lineRule="auto"/>
        <w:ind w:right="720"/>
        <w:jc w:val="both"/>
      </w:pPr>
      <w:r>
        <w:rPr>
          <w:spacing w:val="-3"/>
        </w:rPr>
        <w:t>《关于使用部分募集的“其他与主营业务相关的营运资金”投资数字电视国家工程实验室（北京）有</w:t>
      </w:r>
      <w:r>
        <w:rPr>
          <w:spacing w:val="-84"/>
        </w:rPr>
        <w:t> </w:t>
      </w:r>
      <w:r>
        <w:rPr>
          <w:spacing w:val="-84"/>
        </w:rPr>
      </w:r>
      <w:r>
        <w:rPr/>
        <w:t>限公司的议案》、《更换公司内审部负责人的议案》、并发出了召开</w:t>
      </w:r>
      <w:r>
        <w:rPr>
          <w:rFonts w:ascii="宋体" w:hAnsi="宋体" w:cs="宋体" w:eastAsia="宋体" w:hint="default"/>
        </w:rPr>
        <w:t>2009 </w:t>
      </w:r>
      <w:r>
        <w:rPr/>
        <w:t>年年度股东大会讨论上述 第（</w:t>
      </w:r>
      <w:r>
        <w:rPr>
          <w:rFonts w:ascii="宋体" w:hAnsi="宋体" w:cs="宋体" w:eastAsia="宋体" w:hint="default"/>
        </w:rPr>
        <w:t>2</w:t>
      </w:r>
      <w:r>
        <w:rPr/>
        <w:t>）到第（</w:t>
      </w:r>
      <w:r>
        <w:rPr>
          <w:rFonts w:ascii="宋体" w:hAnsi="宋体" w:cs="宋体" w:eastAsia="宋体" w:hint="default"/>
        </w:rPr>
        <w:t>9</w:t>
      </w:r>
      <w:r>
        <w:rPr/>
        <w:t>）项事项的通知；</w:t>
      </w:r>
    </w:p>
    <w:p>
      <w:pPr>
        <w:pStyle w:val="Heading6"/>
        <w:spacing w:line="357" w:lineRule="auto" w:before="34"/>
        <w:ind w:right="716" w:firstLine="480"/>
        <w:jc w:val="both"/>
      </w:pPr>
      <w:r>
        <w:rPr>
          <w:spacing w:val="-3"/>
        </w:rPr>
        <w:t>北京数码视讯科技股份有限公司第一届董事会第二十四次会议于</w:t>
      </w:r>
      <w:r>
        <w:rPr>
          <w:rFonts w:ascii="宋体" w:hAnsi="宋体" w:cs="宋体" w:eastAsia="宋体" w:hint="default"/>
          <w:spacing w:val="-3"/>
        </w:rPr>
        <w:t>2010</w:t>
      </w:r>
      <w:r>
        <w:rPr>
          <w:spacing w:val="-3"/>
        </w:rPr>
        <w:t>年</w:t>
      </w:r>
      <w:r>
        <w:rPr>
          <w:rFonts w:ascii="宋体" w:hAnsi="宋体" w:cs="宋体" w:eastAsia="宋体" w:hint="default"/>
          <w:spacing w:val="-3"/>
        </w:rPr>
        <w:t>6</w:t>
      </w:r>
      <w:r>
        <w:rPr>
          <w:spacing w:val="-3"/>
        </w:rPr>
        <w:t>月</w:t>
      </w:r>
      <w:r>
        <w:rPr>
          <w:rFonts w:ascii="宋体" w:hAnsi="宋体" w:cs="宋体" w:eastAsia="宋体" w:hint="default"/>
          <w:spacing w:val="-3"/>
        </w:rPr>
        <w:t>17</w:t>
      </w:r>
      <w:r>
        <w:rPr>
          <w:spacing w:val="-3"/>
        </w:rPr>
        <w:t>日上午</w:t>
      </w:r>
      <w:r>
        <w:rPr>
          <w:rFonts w:ascii="宋体" w:hAnsi="宋体" w:cs="宋体" w:eastAsia="宋体" w:hint="default"/>
          <w:spacing w:val="-3"/>
        </w:rPr>
        <w:t>10</w:t>
      </w:r>
      <w:r>
        <w:rPr>
          <w:spacing w:val="-3"/>
        </w:rPr>
        <w:t>：</w:t>
      </w:r>
      <w:r>
        <w:rPr>
          <w:rFonts w:ascii="宋体" w:hAnsi="宋体" w:cs="宋体" w:eastAsia="宋体" w:hint="default"/>
          <w:spacing w:val="-3"/>
        </w:rPr>
        <w:t>00</w:t>
      </w:r>
      <w:r>
        <w:rPr>
          <w:rFonts w:ascii="宋体" w:hAnsi="宋体" w:cs="宋体" w:eastAsia="宋体" w:hint="default"/>
          <w:spacing w:val="38"/>
        </w:rPr>
        <w:t> </w:t>
      </w:r>
      <w:r>
        <w:rPr/>
        <w:t>在公 司会议室以现场方式召开，审议通过了《关于董事会换届选举并征集董事候选人的议案》；</w:t>
      </w:r>
    </w:p>
    <w:p>
      <w:pPr>
        <w:pStyle w:val="Heading6"/>
        <w:spacing w:line="357" w:lineRule="auto" w:before="34"/>
        <w:ind w:right="719" w:firstLine="480"/>
        <w:jc w:val="both"/>
      </w:pPr>
      <w:r>
        <w:rPr/>
        <w:t>北京数码视讯科技股份有限公司第一届董事会第二十五次会议于</w:t>
      </w:r>
      <w:r>
        <w:rPr>
          <w:rFonts w:ascii="宋体" w:hAnsi="宋体" w:cs="宋体" w:eastAsia="宋体" w:hint="default"/>
        </w:rPr>
        <w:t>2010</w:t>
      </w:r>
      <w:r>
        <w:rPr/>
        <w:t>年</w:t>
      </w:r>
      <w:r>
        <w:rPr>
          <w:rFonts w:ascii="宋体" w:hAnsi="宋体" w:cs="宋体" w:eastAsia="宋体" w:hint="default"/>
        </w:rPr>
        <w:t>8</w:t>
      </w:r>
      <w:r>
        <w:rPr/>
        <w:t>月</w:t>
      </w:r>
      <w:r>
        <w:rPr>
          <w:rFonts w:ascii="宋体" w:hAnsi="宋体" w:cs="宋体" w:eastAsia="宋体" w:hint="default"/>
        </w:rPr>
        <w:t>2</w:t>
      </w:r>
      <w:r>
        <w:rPr/>
        <w:t>日上午</w:t>
      </w:r>
      <w:r>
        <w:rPr>
          <w:rFonts w:ascii="宋体" w:hAnsi="宋体" w:cs="宋体" w:eastAsia="宋体" w:hint="default"/>
        </w:rPr>
        <w:t>10</w:t>
      </w:r>
      <w:r>
        <w:rPr/>
        <w:t>：</w:t>
      </w:r>
      <w:r>
        <w:rPr>
          <w:rFonts w:ascii="宋体" w:hAnsi="宋体" w:cs="宋体" w:eastAsia="宋体" w:hint="default"/>
        </w:rPr>
        <w:t>00 </w:t>
      </w:r>
      <w:r>
        <w:rPr/>
        <w:t>以通 </w:t>
      </w:r>
      <w:r>
        <w:rPr>
          <w:spacing w:val="-3"/>
        </w:rPr>
        <w:t>讯方式召开，通过了《关于以募集资金置换预先已投入募集资金投资项目的自筹资金的议案》、《关</w:t>
      </w:r>
      <w:r>
        <w:rPr>
          <w:spacing w:val="-87"/>
        </w:rPr>
        <w:t> </w:t>
      </w:r>
      <w:r>
        <w:rPr>
          <w:spacing w:val="-87"/>
        </w:rPr>
      </w:r>
      <w:r>
        <w:rPr>
          <w:spacing w:val="-3"/>
        </w:rPr>
        <w:t>于使用其他与主营业务相关的营运资金投资设立北京星际无双文化传媒有限公司的议案》、《关于使</w:t>
      </w:r>
      <w:r>
        <w:rPr>
          <w:spacing w:val="-83"/>
        </w:rPr>
        <w:t> </w:t>
      </w:r>
      <w:r>
        <w:rPr>
          <w:spacing w:val="-83"/>
        </w:rPr>
      </w:r>
      <w:r>
        <w:rPr/>
        <w:t>用自有资金投资设立北京数码视讯通信技术发展有限公司的议案》；</w:t>
      </w:r>
    </w:p>
    <w:p>
      <w:pPr>
        <w:pStyle w:val="Heading6"/>
        <w:spacing w:line="357" w:lineRule="auto"/>
        <w:ind w:right="716" w:firstLine="480"/>
        <w:jc w:val="both"/>
      </w:pPr>
      <w:r>
        <w:rPr/>
        <w:t>北京数码视讯科技股份有限公司第一届董事会第二十六次会议于</w:t>
      </w:r>
      <w:r>
        <w:rPr>
          <w:rFonts w:ascii="宋体" w:hAnsi="宋体" w:cs="宋体" w:eastAsia="宋体" w:hint="default"/>
        </w:rPr>
        <w:t>2010</w:t>
      </w:r>
      <w:r>
        <w:rPr/>
        <w:t>年</w:t>
      </w:r>
      <w:r>
        <w:rPr>
          <w:rFonts w:ascii="宋体" w:hAnsi="宋体" w:cs="宋体" w:eastAsia="宋体" w:hint="default"/>
        </w:rPr>
        <w:t>8</w:t>
      </w:r>
      <w:r>
        <w:rPr/>
        <w:t>月</w:t>
      </w:r>
      <w:r>
        <w:rPr>
          <w:rFonts w:ascii="宋体" w:hAnsi="宋体" w:cs="宋体" w:eastAsia="宋体" w:hint="default"/>
        </w:rPr>
        <w:t>9</w:t>
      </w:r>
      <w:r>
        <w:rPr/>
        <w:t>日上午</w:t>
      </w:r>
      <w:r>
        <w:rPr>
          <w:rFonts w:ascii="宋体" w:hAnsi="宋体" w:cs="宋体" w:eastAsia="宋体" w:hint="default"/>
        </w:rPr>
        <w:t>10</w:t>
      </w:r>
      <w:r>
        <w:rPr/>
        <w:t>：</w:t>
      </w:r>
      <w:r>
        <w:rPr>
          <w:rFonts w:ascii="宋体" w:hAnsi="宋体" w:cs="宋体" w:eastAsia="宋体" w:hint="default"/>
        </w:rPr>
        <w:t>00 </w:t>
      </w:r>
      <w:r>
        <w:rPr/>
        <w:t>以通 </w:t>
      </w:r>
      <w:r>
        <w:rPr>
          <w:spacing w:val="-3"/>
        </w:rPr>
        <w:t>讯方式召开，通过了《关于董事会换届选举的议案》、《关于召开公司</w:t>
      </w:r>
      <w:r>
        <w:rPr>
          <w:rFonts w:ascii="宋体" w:hAnsi="宋体" w:cs="宋体" w:eastAsia="宋体" w:hint="default"/>
          <w:spacing w:val="-3"/>
        </w:rPr>
        <w:t>2010</w:t>
      </w:r>
      <w:r>
        <w:rPr>
          <w:spacing w:val="-3"/>
        </w:rPr>
        <w:t>年度第一次临时股东大会</w:t>
      </w:r>
      <w:r>
        <w:rPr>
          <w:spacing w:val="-78"/>
        </w:rPr>
        <w:t> </w:t>
      </w:r>
      <w:r>
        <w:rPr/>
        <w:t>的议案》；</w:t>
      </w:r>
    </w:p>
    <w:p>
      <w:pPr>
        <w:pStyle w:val="Heading6"/>
        <w:spacing w:line="357" w:lineRule="auto" w:before="34"/>
        <w:ind w:right="742" w:firstLine="480"/>
        <w:jc w:val="both"/>
      </w:pPr>
      <w:r>
        <w:rPr/>
        <w:t>北京数码视讯科技股份有限公司第一届第二十七次董事会会议于</w:t>
      </w:r>
      <w:r>
        <w:rPr>
          <w:rFonts w:ascii="宋体" w:hAnsi="宋体" w:cs="宋体" w:eastAsia="宋体" w:hint="default"/>
        </w:rPr>
        <w:t>2010</w:t>
      </w:r>
      <w:r>
        <w:rPr/>
        <w:t>年</w:t>
      </w:r>
      <w:r>
        <w:rPr>
          <w:rFonts w:ascii="宋体" w:hAnsi="宋体" w:cs="宋体" w:eastAsia="宋体" w:hint="default"/>
        </w:rPr>
        <w:t>8</w:t>
      </w:r>
      <w:r>
        <w:rPr/>
        <w:t>月</w:t>
      </w:r>
      <w:r>
        <w:rPr>
          <w:rFonts w:ascii="宋体" w:hAnsi="宋体" w:cs="宋体" w:eastAsia="宋体" w:hint="default"/>
        </w:rPr>
        <w:t>25</w:t>
      </w:r>
      <w:r>
        <w:rPr/>
        <w:t>日上午</w:t>
      </w:r>
      <w:r>
        <w:rPr>
          <w:rFonts w:ascii="宋体" w:hAnsi="宋体" w:cs="宋体" w:eastAsia="宋体" w:hint="default"/>
        </w:rPr>
        <w:t>10</w:t>
      </w:r>
      <w:r>
        <w:rPr/>
        <w:t>：</w:t>
      </w:r>
      <w:r>
        <w:rPr>
          <w:rFonts w:ascii="宋体" w:hAnsi="宋体" w:cs="宋体" w:eastAsia="宋体" w:hint="default"/>
        </w:rPr>
        <w:t>00</w:t>
      </w:r>
      <w:r>
        <w:rPr/>
        <w:t>以通 讯方式召开，通过了《</w:t>
      </w:r>
      <w:r>
        <w:rPr>
          <w:rFonts w:ascii="宋体" w:hAnsi="宋体" w:cs="宋体" w:eastAsia="宋体" w:hint="default"/>
        </w:rPr>
        <w:t>2010 </w:t>
      </w:r>
      <w:r>
        <w:rPr/>
        <w:t>年半年度报告全文》及《</w:t>
      </w:r>
      <w:r>
        <w:rPr>
          <w:rFonts w:ascii="宋体" w:hAnsi="宋体" w:cs="宋体" w:eastAsia="宋体" w:hint="default"/>
        </w:rPr>
        <w:t>2010</w:t>
      </w:r>
      <w:r>
        <w:rPr>
          <w:rFonts w:ascii="宋体" w:hAnsi="宋体" w:cs="宋体" w:eastAsia="宋体" w:hint="default"/>
          <w:spacing w:val="1"/>
        </w:rPr>
        <w:t> </w:t>
      </w:r>
      <w:r>
        <w:rPr/>
        <w:t>年半年度报告摘要》；</w:t>
      </w:r>
    </w:p>
    <w:p>
      <w:pPr>
        <w:pStyle w:val="Heading6"/>
        <w:spacing w:line="357" w:lineRule="auto" w:before="34"/>
        <w:ind w:right="623" w:firstLine="465"/>
        <w:jc w:val="both"/>
      </w:pPr>
      <w:r>
        <w:rPr/>
        <w:t>北京数码视讯科技股份有限公司第二届董事会第一次会议于</w:t>
      </w:r>
      <w:r>
        <w:rPr>
          <w:rFonts w:ascii="宋体" w:hAnsi="宋体" w:cs="宋体" w:eastAsia="宋体" w:hint="default"/>
        </w:rPr>
        <w:t>2010 </w:t>
      </w:r>
      <w:r>
        <w:rPr/>
        <w:t>年</w:t>
      </w:r>
      <w:r>
        <w:rPr>
          <w:rFonts w:ascii="宋体" w:hAnsi="宋体" w:cs="宋体" w:eastAsia="宋体" w:hint="default"/>
        </w:rPr>
        <w:t>9 </w:t>
      </w:r>
      <w:r>
        <w:rPr/>
        <w:t>月</w:t>
      </w:r>
      <w:r>
        <w:rPr>
          <w:rFonts w:ascii="宋体" w:hAnsi="宋体" w:cs="宋体" w:eastAsia="宋体" w:hint="default"/>
        </w:rPr>
        <w:t>16 </w:t>
      </w:r>
      <w:r>
        <w:rPr/>
        <w:t>日上午</w:t>
      </w:r>
      <w:r>
        <w:rPr>
          <w:rFonts w:ascii="宋体" w:hAnsi="宋体" w:cs="宋体" w:eastAsia="宋体" w:hint="default"/>
        </w:rPr>
        <w:t>10</w:t>
      </w:r>
      <w:r>
        <w:rPr/>
        <w:t>：</w:t>
      </w:r>
      <w:r>
        <w:rPr>
          <w:rFonts w:ascii="宋体" w:hAnsi="宋体" w:cs="宋体" w:eastAsia="宋体" w:hint="default"/>
        </w:rPr>
        <w:t>00 </w:t>
      </w:r>
      <w:r>
        <w:rPr/>
        <w:t>在公 司董事会办公室以通讯方式召开，通过《关于设立第二届董事会专门委员会及其人员组成的议案》、</w:t>
      </w:r>
    </w:p>
    <w:p>
      <w:pPr>
        <w:pStyle w:val="Heading6"/>
        <w:spacing w:line="240" w:lineRule="auto" w:before="34"/>
        <w:ind w:right="0"/>
        <w:jc w:val="left"/>
      </w:pPr>
      <w:r>
        <w:rPr/>
        <w:t>《关于选举公司第二届董事会董事长、副董事长的议案》、《关于聘任公司高级管理人员的议案》、</w:t>
      </w:r>
    </w:p>
    <w:p>
      <w:pPr>
        <w:pStyle w:val="Heading6"/>
        <w:spacing w:line="355" w:lineRule="auto" w:before="154"/>
        <w:ind w:left="605" w:right="700" w:hanging="466"/>
        <w:jc w:val="left"/>
      </w:pPr>
      <w:r>
        <w:rPr/>
        <w:t>《关于聘任公司董事会秘书的议案》； 北京数码视讯科技股份有限公司第二届董事会第二次会议于</w:t>
      </w:r>
      <w:r>
        <w:rPr>
          <w:rFonts w:ascii="宋体" w:hAnsi="宋体" w:cs="宋体" w:eastAsia="宋体" w:hint="default"/>
        </w:rPr>
        <w:t>2010</w:t>
      </w:r>
      <w:r>
        <w:rPr/>
        <w:t>年</w:t>
      </w:r>
      <w:r>
        <w:rPr>
          <w:rFonts w:ascii="宋体" w:hAnsi="宋体" w:cs="宋体" w:eastAsia="宋体" w:hint="default"/>
        </w:rPr>
        <w:t>9</w:t>
      </w:r>
      <w:r>
        <w:rPr/>
        <w:t>月</w:t>
      </w:r>
      <w:r>
        <w:rPr>
          <w:rFonts w:ascii="宋体" w:hAnsi="宋体" w:cs="宋体" w:eastAsia="宋体" w:hint="default"/>
        </w:rPr>
        <w:t>17</w:t>
      </w:r>
      <w:r>
        <w:rPr/>
        <w:t>日上午</w:t>
      </w:r>
      <w:r>
        <w:rPr>
          <w:rFonts w:ascii="宋体" w:hAnsi="宋体" w:cs="宋体" w:eastAsia="宋体" w:hint="default"/>
        </w:rPr>
        <w:t>10</w:t>
      </w:r>
      <w:r>
        <w:rPr/>
        <w:t>：</w:t>
      </w:r>
      <w:r>
        <w:rPr>
          <w:rFonts w:ascii="宋体" w:hAnsi="宋体" w:cs="宋体" w:eastAsia="宋体" w:hint="default"/>
        </w:rPr>
        <w:t>00</w:t>
      </w:r>
      <w:r>
        <w:rPr>
          <w:rFonts w:ascii="宋体" w:hAnsi="宋体" w:cs="宋体" w:eastAsia="宋体" w:hint="default"/>
          <w:spacing w:val="-79"/>
        </w:rPr>
        <w:t> </w:t>
      </w:r>
      <w:r>
        <w:rPr/>
        <w:t>以通讯方</w:t>
      </w:r>
    </w:p>
    <w:p>
      <w:pPr>
        <w:pStyle w:val="Heading6"/>
        <w:spacing w:line="240" w:lineRule="auto" w:before="38"/>
        <w:ind w:right="0"/>
        <w:jc w:val="left"/>
      </w:pPr>
      <w:r>
        <w:rPr>
          <w:spacing w:val="-3"/>
        </w:rPr>
        <w:t>式召开，通过了《关于向华夏银行北京知春支行申请银行承兑汇票授信额度的议案》、《关于坏账核</w:t>
      </w:r>
    </w:p>
    <w:p>
      <w:pPr>
        <w:spacing w:after="0" w:line="240" w:lineRule="auto"/>
        <w:jc w:val="left"/>
        <w:sectPr>
          <w:pgSz w:w="11910" w:h="16840"/>
          <w:pgMar w:header="867" w:footer="1186" w:top="1060" w:bottom="1380" w:left="580" w:right="0"/>
        </w:sectPr>
      </w:pPr>
    </w:p>
    <w:p>
      <w:pPr>
        <w:pStyle w:val="Heading6"/>
        <w:spacing w:line="240" w:lineRule="auto" w:before="11"/>
        <w:ind w:right="0"/>
        <w:jc w:val="left"/>
      </w:pPr>
      <w:r>
        <w:rPr/>
        <w:pict>
          <v:group style="position:absolute;margin-left:34.560001pt;margin-top:2.205625pt;width:526.3pt;height:.1pt;mso-position-horizontal-relative:page;mso-position-vertical-relative:paragraph;z-index:-1440136" coordorigin="691,44" coordsize="10526,2">
            <v:shape style="position:absolute;left:691;top:44;width:10526;height:2" coordorigin="691,44" coordsize="10526,0" path="m691,44l11217,44e" filled="false" stroked="true" strokeweight=".72pt" strokecolor="#000000">
              <v:path arrowok="t"/>
            </v:shape>
            <w10:wrap type="none"/>
          </v:group>
        </w:pict>
      </w:r>
      <w:r>
        <w:rPr/>
        <w:t>销的议案》；</w:t>
      </w:r>
    </w:p>
    <w:p>
      <w:pPr>
        <w:pStyle w:val="Heading6"/>
        <w:spacing w:line="357" w:lineRule="auto" w:before="154"/>
        <w:ind w:right="743" w:firstLine="465"/>
        <w:jc w:val="both"/>
      </w:pPr>
      <w:r>
        <w:rPr/>
        <w:t>北京数码视讯科技股份有限公司第二届第三次董事会会议于</w:t>
      </w:r>
      <w:r>
        <w:rPr>
          <w:rFonts w:ascii="宋体" w:hAnsi="宋体" w:cs="宋体" w:eastAsia="宋体" w:hint="default"/>
        </w:rPr>
        <w:t>2010</w:t>
      </w:r>
      <w:r>
        <w:rPr/>
        <w:t>年</w:t>
      </w:r>
      <w:r>
        <w:rPr>
          <w:rFonts w:ascii="宋体" w:hAnsi="宋体" w:cs="宋体" w:eastAsia="宋体" w:hint="default"/>
        </w:rPr>
        <w:t>10</w:t>
      </w:r>
      <w:r>
        <w:rPr/>
        <w:t>月</w:t>
      </w:r>
      <w:r>
        <w:rPr>
          <w:rFonts w:ascii="宋体" w:hAnsi="宋体" w:cs="宋体" w:eastAsia="宋体" w:hint="default"/>
        </w:rPr>
        <w:t>15</w:t>
      </w:r>
      <w:r>
        <w:rPr/>
        <w:t>日上午</w:t>
      </w:r>
      <w:r>
        <w:rPr>
          <w:rFonts w:ascii="宋体" w:hAnsi="宋体" w:cs="宋体" w:eastAsia="宋体" w:hint="default"/>
        </w:rPr>
        <w:t>10</w:t>
      </w:r>
      <w:r>
        <w:rPr/>
        <w:t>：</w:t>
      </w:r>
      <w:r>
        <w:rPr>
          <w:rFonts w:ascii="宋体" w:hAnsi="宋体" w:cs="宋体" w:eastAsia="宋体" w:hint="default"/>
        </w:rPr>
        <w:t>00 </w:t>
      </w:r>
      <w:r>
        <w:rPr/>
        <w:t>以通讯 方式召开，通过了《</w:t>
      </w:r>
      <w:r>
        <w:rPr>
          <w:rFonts w:ascii="宋体" w:hAnsi="宋体" w:cs="宋体" w:eastAsia="宋体" w:hint="default"/>
        </w:rPr>
        <w:t>2010 </w:t>
      </w:r>
      <w:r>
        <w:rPr/>
        <w:t>年第三季度报告全文及正文》、《内幕信息知情人登记管理制度》、《关 于向华夏银行知春支行申请综合授信的议案》。</w:t>
      </w:r>
    </w:p>
    <w:p>
      <w:pPr>
        <w:pStyle w:val="Heading6"/>
        <w:spacing w:line="357" w:lineRule="auto"/>
        <w:ind w:right="718" w:firstLine="465"/>
        <w:jc w:val="both"/>
      </w:pPr>
      <w:r>
        <w:rPr/>
        <w:t>北京数码视讯科技股份有限公司第二届董事会第四次会议于</w:t>
      </w:r>
      <w:r>
        <w:rPr>
          <w:rFonts w:ascii="宋体" w:hAnsi="宋体" w:cs="宋体" w:eastAsia="宋体" w:hint="default"/>
        </w:rPr>
        <w:t>2010 </w:t>
      </w:r>
      <w:r>
        <w:rPr/>
        <w:t>年</w:t>
      </w:r>
      <w:r>
        <w:rPr>
          <w:rFonts w:ascii="宋体" w:hAnsi="宋体" w:cs="宋体" w:eastAsia="宋体" w:hint="default"/>
        </w:rPr>
        <w:t>11</w:t>
      </w:r>
      <w:r>
        <w:rPr/>
        <w:t>月</w:t>
      </w:r>
      <w:r>
        <w:rPr>
          <w:rFonts w:ascii="宋体" w:hAnsi="宋体" w:cs="宋体" w:eastAsia="宋体" w:hint="default"/>
        </w:rPr>
        <w:t>8</w:t>
      </w:r>
      <w:r>
        <w:rPr/>
        <w:t>日上午</w:t>
      </w:r>
      <w:r>
        <w:rPr>
          <w:rFonts w:ascii="宋体" w:hAnsi="宋体" w:cs="宋体" w:eastAsia="宋体" w:hint="default"/>
        </w:rPr>
        <w:t>10</w:t>
      </w:r>
      <w:r>
        <w:rPr/>
        <w:t>：</w:t>
      </w:r>
      <w:r>
        <w:rPr>
          <w:rFonts w:ascii="宋体" w:hAnsi="宋体" w:cs="宋体" w:eastAsia="宋体" w:hint="default"/>
        </w:rPr>
        <w:t>00 </w:t>
      </w:r>
      <w:r>
        <w:rPr/>
        <w:t>在公司 </w:t>
      </w:r>
      <w:r>
        <w:rPr>
          <w:spacing w:val="-3"/>
        </w:rPr>
        <w:t>董事会办公室以通讯方式召开，通过了《关于同意全资子公司北京数码视讯软件技术发展有限公司向</w:t>
      </w:r>
      <w:r>
        <w:rPr>
          <w:spacing w:val="-82"/>
        </w:rPr>
        <w:t> </w:t>
      </w:r>
      <w:r>
        <w:rPr>
          <w:spacing w:val="-82"/>
        </w:rPr>
      </w:r>
      <w:r>
        <w:rPr/>
        <w:t>华夏银行知春支行申请授信的议案》；</w:t>
      </w:r>
    </w:p>
    <w:p>
      <w:pPr>
        <w:pStyle w:val="Heading6"/>
        <w:spacing w:line="357" w:lineRule="auto" w:before="34"/>
        <w:ind w:right="716" w:firstLine="465"/>
        <w:jc w:val="both"/>
      </w:pPr>
      <w:r>
        <w:rPr>
          <w:spacing w:val="-2"/>
        </w:rPr>
        <w:t>北京数码视讯科技股份有限公司第二届董事会第五次会议于</w:t>
      </w:r>
      <w:r>
        <w:rPr>
          <w:rFonts w:ascii="宋体" w:hAnsi="宋体" w:cs="宋体" w:eastAsia="宋体" w:hint="default"/>
          <w:spacing w:val="-2"/>
        </w:rPr>
        <w:t>2010</w:t>
      </w:r>
      <w:r>
        <w:rPr>
          <w:spacing w:val="-2"/>
        </w:rPr>
        <w:t>年</w:t>
      </w:r>
      <w:r>
        <w:rPr>
          <w:rFonts w:ascii="宋体" w:hAnsi="宋体" w:cs="宋体" w:eastAsia="宋体" w:hint="default"/>
          <w:spacing w:val="-2"/>
        </w:rPr>
        <w:t>11</w:t>
      </w:r>
      <w:r>
        <w:rPr>
          <w:spacing w:val="-2"/>
        </w:rPr>
        <w:t>月</w:t>
      </w:r>
      <w:r>
        <w:rPr>
          <w:rFonts w:ascii="宋体" w:hAnsi="宋体" w:cs="宋体" w:eastAsia="宋体" w:hint="default"/>
          <w:spacing w:val="-2"/>
        </w:rPr>
        <w:t>15</w:t>
      </w:r>
      <w:r>
        <w:rPr>
          <w:spacing w:val="-2"/>
        </w:rPr>
        <w:t>日上午</w:t>
      </w:r>
      <w:r>
        <w:rPr>
          <w:rFonts w:ascii="宋体" w:hAnsi="宋体" w:cs="宋体" w:eastAsia="宋体" w:hint="default"/>
          <w:spacing w:val="-2"/>
        </w:rPr>
        <w:t>10</w:t>
      </w:r>
      <w:r>
        <w:rPr>
          <w:spacing w:val="-2"/>
        </w:rPr>
        <w:t>：</w:t>
      </w:r>
      <w:r>
        <w:rPr>
          <w:rFonts w:ascii="宋体" w:hAnsi="宋体" w:cs="宋体" w:eastAsia="宋体" w:hint="default"/>
          <w:spacing w:val="-2"/>
        </w:rPr>
        <w:t>00</w:t>
      </w:r>
      <w:r>
        <w:rPr>
          <w:spacing w:val="-2"/>
        </w:rPr>
        <w:t>在公司董</w:t>
      </w:r>
      <w:r>
        <w:rPr/>
        <w:t> </w:t>
      </w:r>
      <w:r>
        <w:rPr>
          <w:spacing w:val="-3"/>
        </w:rPr>
        <w:t>事会办公室以通讯方式召开，通过了《关于使用自有资金投资设立北京数码视讯建设发展有限公司的</w:t>
      </w:r>
      <w:r>
        <w:rPr>
          <w:spacing w:val="-82"/>
        </w:rPr>
        <w:t> </w:t>
      </w:r>
      <w:r>
        <w:rPr>
          <w:spacing w:val="-82"/>
        </w:rPr>
      </w:r>
      <w:r>
        <w:rPr/>
        <w:t>议案》；</w:t>
      </w:r>
    </w:p>
    <w:p>
      <w:pPr>
        <w:pStyle w:val="Heading6"/>
        <w:spacing w:line="357" w:lineRule="auto"/>
        <w:ind w:right="716" w:firstLine="480"/>
        <w:jc w:val="both"/>
      </w:pPr>
      <w:r>
        <w:rPr>
          <w:spacing w:val="-2"/>
        </w:rPr>
        <w:t>北京数码视讯科技股份有限公司第二届第六次董事会会议于</w:t>
      </w:r>
      <w:r>
        <w:rPr>
          <w:rFonts w:ascii="宋体" w:hAnsi="宋体" w:cs="宋体" w:eastAsia="宋体" w:hint="default"/>
          <w:spacing w:val="-2"/>
        </w:rPr>
        <w:t>2010</w:t>
      </w:r>
      <w:r>
        <w:rPr>
          <w:spacing w:val="-2"/>
        </w:rPr>
        <w:t>年</w:t>
      </w:r>
      <w:r>
        <w:rPr>
          <w:rFonts w:ascii="宋体" w:hAnsi="宋体" w:cs="宋体" w:eastAsia="宋体" w:hint="default"/>
          <w:spacing w:val="-2"/>
        </w:rPr>
        <w:t>11</w:t>
      </w:r>
      <w:r>
        <w:rPr>
          <w:spacing w:val="-2"/>
        </w:rPr>
        <w:t>月</w:t>
      </w:r>
      <w:r>
        <w:rPr>
          <w:rFonts w:ascii="宋体" w:hAnsi="宋体" w:cs="宋体" w:eastAsia="宋体" w:hint="default"/>
          <w:spacing w:val="-2"/>
        </w:rPr>
        <w:t>29</w:t>
      </w:r>
      <w:r>
        <w:rPr>
          <w:spacing w:val="-2"/>
        </w:rPr>
        <w:t>日上午</w:t>
      </w:r>
      <w:r>
        <w:rPr>
          <w:rFonts w:ascii="宋体" w:hAnsi="宋体" w:cs="宋体" w:eastAsia="宋体" w:hint="default"/>
          <w:spacing w:val="-2"/>
        </w:rPr>
        <w:t>10</w:t>
      </w:r>
      <w:r>
        <w:rPr>
          <w:spacing w:val="-2"/>
        </w:rPr>
        <w:t>：</w:t>
      </w:r>
      <w:r>
        <w:rPr>
          <w:rFonts w:ascii="宋体" w:hAnsi="宋体" w:cs="宋体" w:eastAsia="宋体" w:hint="default"/>
          <w:spacing w:val="-2"/>
        </w:rPr>
        <w:t>00</w:t>
      </w:r>
      <w:r>
        <w:rPr>
          <w:spacing w:val="-2"/>
        </w:rPr>
        <w:t>以通讯方</w:t>
      </w:r>
      <w:r>
        <w:rPr/>
        <w:t> </w:t>
      </w:r>
      <w:r>
        <w:rPr>
          <w:spacing w:val="-3"/>
        </w:rPr>
        <w:t>式召开，通过了《关于利用部分募集的其他与主营业务相关的营运资金投资北京市博汇科技有限公司</w:t>
      </w:r>
      <w:r>
        <w:rPr>
          <w:spacing w:val="-82"/>
        </w:rPr>
        <w:t> </w:t>
      </w:r>
      <w:r>
        <w:rPr>
          <w:spacing w:val="-82"/>
        </w:rPr>
      </w:r>
      <w:r>
        <w:rPr>
          <w:spacing w:val="-3"/>
        </w:rPr>
        <w:t>的议案》、《关于同意为全资子公司北京数码视讯软件技术发展有限公司向华夏银行知春支行申请授</w:t>
      </w:r>
      <w:r>
        <w:rPr>
          <w:spacing w:val="-83"/>
        </w:rPr>
        <w:t> </w:t>
      </w:r>
      <w:r>
        <w:rPr>
          <w:spacing w:val="-83"/>
        </w:rPr>
      </w:r>
      <w:r>
        <w:rPr/>
        <w:t>信提供担保的议案》；</w:t>
      </w:r>
    </w:p>
    <w:p>
      <w:pPr>
        <w:spacing w:line="240" w:lineRule="auto" w:before="10"/>
        <w:rPr>
          <w:rFonts w:ascii="宋体" w:hAnsi="宋体" w:cs="宋体" w:eastAsia="宋体" w:hint="default"/>
          <w:sz w:val="22"/>
          <w:szCs w:val="22"/>
        </w:rPr>
      </w:pPr>
    </w:p>
    <w:p>
      <w:pPr>
        <w:pStyle w:val="Heading5"/>
        <w:spacing w:line="240" w:lineRule="auto"/>
        <w:ind w:right="0"/>
        <w:jc w:val="left"/>
        <w:rPr>
          <w:b w:val="0"/>
          <w:bCs w:val="0"/>
        </w:rPr>
      </w:pPr>
      <w:r>
        <w:rPr/>
        <w:t>（二）董事会下属委员会运行情况</w:t>
      </w:r>
      <w:r>
        <w:rPr>
          <w:b w:val="0"/>
          <w:bCs w:val="0"/>
        </w:rPr>
      </w:r>
    </w:p>
    <w:p>
      <w:pPr>
        <w:spacing w:line="240" w:lineRule="auto" w:before="0"/>
        <w:rPr>
          <w:rFonts w:ascii="宋体" w:hAnsi="宋体" w:cs="宋体" w:eastAsia="宋体" w:hint="default"/>
          <w:b/>
          <w:bCs/>
          <w:sz w:val="24"/>
          <w:szCs w:val="24"/>
        </w:rPr>
      </w:pPr>
    </w:p>
    <w:p>
      <w:pPr>
        <w:pStyle w:val="Heading6"/>
        <w:spacing w:line="357" w:lineRule="auto" w:before="169"/>
        <w:ind w:left="380" w:right="606" w:hanging="240"/>
        <w:jc w:val="left"/>
      </w:pPr>
      <w:r>
        <w:rPr>
          <w:rFonts w:ascii="宋体" w:hAnsi="宋体" w:cs="宋体" w:eastAsia="宋体" w:hint="default"/>
        </w:rPr>
        <w:t>1</w:t>
      </w:r>
      <w:r>
        <w:rPr/>
        <w:t>、审计委员会运行情况 报告期内，董事会审计委员会审查了公司内部控制制度及执行情况，审核了公司重要的会计政策，</w:t>
      </w:r>
    </w:p>
    <w:p>
      <w:pPr>
        <w:pStyle w:val="Heading6"/>
        <w:spacing w:line="240" w:lineRule="auto" w:before="34"/>
        <w:ind w:right="0"/>
        <w:jc w:val="left"/>
      </w:pPr>
      <w:r>
        <w:rPr/>
        <w:t>定期了解公司财务状况和经营情况，主要开展了如下工作：</w:t>
      </w:r>
    </w:p>
    <w:p>
      <w:pPr>
        <w:pStyle w:val="Heading6"/>
        <w:spacing w:line="240" w:lineRule="auto" w:before="154"/>
        <w:ind w:right="0"/>
        <w:jc w:val="left"/>
      </w:pPr>
      <w:r>
        <w:rPr/>
        <w:t>（</w:t>
      </w:r>
      <w:r>
        <w:rPr>
          <w:rFonts w:ascii="宋体" w:hAnsi="宋体" w:cs="宋体" w:eastAsia="宋体" w:hint="default"/>
        </w:rPr>
        <w:t>1</w:t>
      </w:r>
      <w:r>
        <w:rPr/>
        <w:t>）督促和指导内审部对公司</w:t>
      </w:r>
      <w:r>
        <w:rPr>
          <w:rFonts w:ascii="宋体" w:hAnsi="宋体" w:cs="宋体" w:eastAsia="宋体" w:hint="default"/>
        </w:rPr>
        <w:t>2010 </w:t>
      </w:r>
      <w:r>
        <w:rPr/>
        <w:t>年半年度财务报表、</w:t>
      </w:r>
      <w:r>
        <w:rPr>
          <w:rFonts w:ascii="宋体" w:hAnsi="宋体" w:cs="宋体" w:eastAsia="宋体" w:hint="default"/>
        </w:rPr>
        <w:t>2010 </w:t>
      </w:r>
      <w:r>
        <w:rPr/>
        <w:t>年三季度财务报表进行内部审计；</w:t>
      </w:r>
    </w:p>
    <w:p>
      <w:pPr>
        <w:pStyle w:val="Heading6"/>
        <w:spacing w:line="240" w:lineRule="auto" w:before="151"/>
        <w:ind w:right="0"/>
        <w:jc w:val="left"/>
      </w:pPr>
      <w:r>
        <w:rPr/>
        <w:t>（</w:t>
      </w:r>
      <w:r>
        <w:rPr>
          <w:rFonts w:ascii="宋体" w:hAnsi="宋体" w:cs="宋体" w:eastAsia="宋体" w:hint="default"/>
        </w:rPr>
        <w:t>2</w:t>
      </w:r>
      <w:r>
        <w:rPr/>
        <w:t>）与会计师事务所就 </w:t>
      </w:r>
      <w:r>
        <w:rPr>
          <w:rFonts w:ascii="宋体" w:hAnsi="宋体" w:cs="宋体" w:eastAsia="宋体" w:hint="default"/>
        </w:rPr>
        <w:t>2010 </w:t>
      </w:r>
      <w:r>
        <w:rPr/>
        <w:t>年年度审计报告的编制进行沟通与交流；</w:t>
      </w:r>
    </w:p>
    <w:p>
      <w:pPr>
        <w:pStyle w:val="Heading6"/>
        <w:spacing w:line="240" w:lineRule="auto" w:before="154"/>
        <w:ind w:right="0"/>
        <w:jc w:val="left"/>
      </w:pPr>
      <w:r>
        <w:rPr/>
        <w:t>（</w:t>
      </w:r>
      <w:r>
        <w:rPr>
          <w:rFonts w:ascii="宋体" w:hAnsi="宋体" w:cs="宋体" w:eastAsia="宋体" w:hint="default"/>
        </w:rPr>
        <w:t>3</w:t>
      </w:r>
      <w:r>
        <w:rPr/>
        <w:t>）督促和指导内审部对募集资金的存放进行审计，并形成专项报告；</w:t>
      </w:r>
    </w:p>
    <w:p>
      <w:pPr>
        <w:pStyle w:val="Heading6"/>
        <w:spacing w:line="355" w:lineRule="auto" w:before="154"/>
        <w:ind w:right="726"/>
        <w:jc w:val="left"/>
      </w:pPr>
      <w:r>
        <w:rPr/>
        <w:t>（</w:t>
      </w:r>
      <w:r>
        <w:rPr>
          <w:rFonts w:ascii="宋体" w:hAnsi="宋体" w:cs="宋体" w:eastAsia="宋体" w:hint="default"/>
        </w:rPr>
        <w:t>4</w:t>
      </w:r>
      <w:r>
        <w:rPr/>
        <w:t>）对会计师事务所在 </w:t>
      </w:r>
      <w:r>
        <w:rPr>
          <w:rFonts w:ascii="宋体" w:hAnsi="宋体" w:cs="宋体" w:eastAsia="宋体" w:hint="default"/>
        </w:rPr>
        <w:t>2010 </w:t>
      </w:r>
      <w:r>
        <w:rPr/>
        <w:t>年度对公司提供的审计服务进行评估，并提请董事会聘请</w:t>
      </w:r>
      <w:r>
        <w:rPr>
          <w:rFonts w:ascii="宋体" w:hAnsi="宋体" w:cs="宋体" w:eastAsia="宋体" w:hint="default"/>
        </w:rPr>
        <w:t>2011</w:t>
      </w:r>
      <w:r>
        <w:rPr/>
        <w:t>年度为 公司提供审计服务的机构；</w:t>
      </w:r>
    </w:p>
    <w:p>
      <w:pPr>
        <w:pStyle w:val="Heading6"/>
        <w:spacing w:line="355" w:lineRule="auto" w:before="39"/>
        <w:ind w:left="500" w:right="726" w:hanging="360"/>
        <w:jc w:val="left"/>
      </w:pPr>
      <w:r>
        <w:rPr>
          <w:rFonts w:ascii="宋体" w:hAnsi="宋体" w:cs="宋体" w:eastAsia="宋体" w:hint="default"/>
        </w:rPr>
        <w:t>2</w:t>
      </w:r>
      <w:r>
        <w:rPr/>
        <w:t>、薪酬与考核委员会运行情况 报告期内，董事会薪酬与考核委员会对公司董事、监事及高级管理人员进行考核，确认公司已建</w:t>
      </w:r>
    </w:p>
    <w:p>
      <w:pPr>
        <w:pStyle w:val="Heading6"/>
        <w:spacing w:line="355" w:lineRule="auto" w:before="38"/>
        <w:ind w:right="0"/>
        <w:jc w:val="left"/>
      </w:pPr>
      <w:r>
        <w:rPr>
          <w:spacing w:val="-3"/>
        </w:rPr>
        <w:t>立了公正、有效的高级管理人员的绩效评价标准和激励约束机制，并按照权责对等原则对管理层考核</w:t>
      </w:r>
      <w:r>
        <w:rPr>
          <w:spacing w:val="-83"/>
        </w:rPr>
        <w:t> </w:t>
      </w:r>
      <w:r>
        <w:rPr>
          <w:spacing w:val="-83"/>
        </w:rPr>
      </w:r>
      <w:r>
        <w:rPr/>
        <w:t>实绩，落实薪酬实施的具体方案。</w:t>
      </w:r>
    </w:p>
    <w:p>
      <w:pPr>
        <w:pStyle w:val="Heading6"/>
        <w:spacing w:line="355" w:lineRule="auto" w:before="38"/>
        <w:ind w:left="620" w:right="726" w:hanging="480"/>
        <w:jc w:val="left"/>
      </w:pPr>
      <w:r>
        <w:rPr>
          <w:rFonts w:ascii="宋体" w:hAnsi="宋体" w:cs="宋体" w:eastAsia="宋体" w:hint="default"/>
        </w:rPr>
        <w:t>3</w:t>
      </w:r>
      <w:r>
        <w:rPr/>
        <w:t>、战略委员会的履职情况 报告期内，战略委员会</w:t>
      </w:r>
      <w:r>
        <w:rPr>
          <w:rFonts w:ascii="宋体" w:hAnsi="宋体" w:cs="宋体" w:eastAsia="宋体" w:hint="default"/>
        </w:rPr>
        <w:t>3</w:t>
      </w:r>
      <w:r>
        <w:rPr/>
        <w:t>名成员均认真履行了相关工作职责，对公司内外部发展环境的变化进行</w:t>
      </w:r>
    </w:p>
    <w:p>
      <w:pPr>
        <w:spacing w:after="0" w:line="355" w:lineRule="auto"/>
        <w:jc w:val="left"/>
        <w:sectPr>
          <w:pgSz w:w="11910" w:h="16840"/>
          <w:pgMar w:header="867" w:footer="1186" w:top="1060" w:bottom="1380" w:left="580" w:right="0"/>
        </w:sectPr>
      </w:pPr>
    </w:p>
    <w:p>
      <w:pPr>
        <w:pStyle w:val="Heading6"/>
        <w:spacing w:line="357" w:lineRule="auto" w:before="11"/>
        <w:ind w:right="706"/>
        <w:jc w:val="left"/>
      </w:pPr>
      <w:r>
        <w:rPr/>
        <w:pict>
          <v:group style="position:absolute;margin-left:34.560001pt;margin-top:2.205625pt;width:526.3pt;height:.1pt;mso-position-horizontal-relative:page;mso-position-vertical-relative:paragraph;z-index:-1440112" coordorigin="691,44" coordsize="10526,2">
            <v:shape style="position:absolute;left:691;top:44;width:10526;height:2" coordorigin="691,44" coordsize="10526,0" path="m691,44l11217,44e" filled="false" stroked="true" strokeweight=".72pt" strokecolor="#000000">
              <v:path arrowok="t"/>
            </v:shape>
            <w10:wrap type="none"/>
          </v:group>
        </w:pict>
      </w:r>
      <w:r>
        <w:rPr>
          <w:spacing w:val="-3"/>
        </w:rPr>
        <w:t>充分的了解和研究，对公司中长期战略规划、重大投资等事项进行研究，并就相关议题提请董事会审</w:t>
      </w:r>
      <w:r>
        <w:rPr>
          <w:spacing w:val="-84"/>
        </w:rPr>
        <w:t> </w:t>
      </w:r>
      <w:r>
        <w:rPr>
          <w:spacing w:val="-84"/>
        </w:rPr>
      </w:r>
      <w:r>
        <w:rPr/>
        <w:t>议。</w:t>
      </w:r>
    </w:p>
    <w:p>
      <w:pPr>
        <w:pStyle w:val="Heading6"/>
        <w:spacing w:line="357" w:lineRule="auto" w:before="34"/>
        <w:ind w:left="620" w:right="726" w:hanging="480"/>
        <w:jc w:val="left"/>
      </w:pPr>
      <w:r>
        <w:rPr>
          <w:rFonts w:ascii="宋体" w:hAnsi="宋体" w:cs="宋体" w:eastAsia="宋体" w:hint="default"/>
        </w:rPr>
        <w:t>4</w:t>
      </w:r>
      <w:r>
        <w:rPr/>
        <w:t>、提名委员会的履职情况 报告期内，提名委员会</w:t>
      </w:r>
      <w:r>
        <w:rPr>
          <w:rFonts w:ascii="宋体" w:hAnsi="宋体" w:cs="宋体" w:eastAsia="宋体" w:hint="default"/>
        </w:rPr>
        <w:t>3</w:t>
      </w:r>
      <w:r>
        <w:rPr/>
        <w:t>名成员勤勉尽责地履行职责，持续研究与关注高级管理人员选拔制度，</w:t>
      </w:r>
    </w:p>
    <w:p>
      <w:pPr>
        <w:spacing w:line="556" w:lineRule="auto" w:before="36"/>
        <w:ind w:left="140" w:right="6606" w:firstLine="0"/>
        <w:jc w:val="left"/>
        <w:rPr>
          <w:rFonts w:ascii="宋体" w:hAnsi="宋体" w:cs="宋体" w:eastAsia="宋体" w:hint="default"/>
          <w:sz w:val="24"/>
          <w:szCs w:val="24"/>
        </w:rPr>
      </w:pPr>
      <w:r>
        <w:rPr>
          <w:rFonts w:ascii="宋体" w:hAnsi="宋体" w:cs="宋体" w:eastAsia="宋体" w:hint="default"/>
          <w:sz w:val="24"/>
          <w:szCs w:val="24"/>
        </w:rPr>
        <w:t>认真审核与评价公司高级管理人员候选人。 </w:t>
      </w:r>
      <w:r>
        <w:rPr>
          <w:rFonts w:ascii="宋体" w:hAnsi="宋体" w:cs="宋体" w:eastAsia="宋体" w:hint="default"/>
          <w:b/>
          <w:bCs/>
          <w:sz w:val="24"/>
          <w:szCs w:val="24"/>
        </w:rPr>
        <w:t>五、公司内部控制建立健全情况</w:t>
      </w:r>
      <w:r>
        <w:rPr>
          <w:rFonts w:ascii="宋体" w:hAnsi="宋体" w:cs="宋体" w:eastAsia="宋体" w:hint="default"/>
          <w:sz w:val="24"/>
          <w:szCs w:val="24"/>
        </w:rPr>
      </w:r>
    </w:p>
    <w:p>
      <w:pPr>
        <w:pStyle w:val="Heading6"/>
        <w:spacing w:line="355" w:lineRule="auto" w:before="168"/>
        <w:ind w:right="716" w:firstLine="480"/>
        <w:jc w:val="both"/>
      </w:pPr>
      <w:r>
        <w:rPr>
          <w:spacing w:val="-3"/>
        </w:rPr>
        <w:t>公司已经建立起了较规范的内部控制体系，现行的内部控制制度基本覆盖了公司良性运作的各个</w:t>
      </w:r>
      <w:r>
        <w:rPr/>
        <w:t> 环节和各个领域，为公司的良性运作健康发展奠定了坚实的制度基础，并切实得到了贯彻实行。</w:t>
      </w:r>
    </w:p>
    <w:p>
      <w:pPr>
        <w:spacing w:line="240" w:lineRule="auto" w:before="13"/>
        <w:rPr>
          <w:rFonts w:ascii="宋体" w:hAnsi="宋体" w:cs="宋体" w:eastAsia="宋体" w:hint="default"/>
          <w:sz w:val="22"/>
          <w:szCs w:val="22"/>
        </w:rPr>
      </w:pPr>
    </w:p>
    <w:p>
      <w:pPr>
        <w:pStyle w:val="Heading5"/>
        <w:spacing w:line="240" w:lineRule="auto"/>
        <w:ind w:right="0"/>
        <w:jc w:val="left"/>
        <w:rPr>
          <w:b w:val="0"/>
          <w:bCs w:val="0"/>
        </w:rPr>
      </w:pPr>
      <w:r>
        <w:rPr/>
        <w:t>（一）法人治理方面</w:t>
      </w:r>
      <w:r>
        <w:rPr>
          <w:b w:val="0"/>
          <w:bCs w:val="0"/>
        </w:rPr>
      </w:r>
    </w:p>
    <w:p>
      <w:pPr>
        <w:spacing w:line="240" w:lineRule="auto" w:before="0"/>
        <w:rPr>
          <w:rFonts w:ascii="宋体" w:hAnsi="宋体" w:cs="宋体" w:eastAsia="宋体" w:hint="default"/>
          <w:b/>
          <w:bCs/>
          <w:sz w:val="24"/>
          <w:szCs w:val="24"/>
        </w:rPr>
      </w:pPr>
    </w:p>
    <w:p>
      <w:pPr>
        <w:pStyle w:val="Heading6"/>
        <w:spacing w:line="357" w:lineRule="auto" w:before="168"/>
        <w:ind w:right="716" w:firstLine="480"/>
        <w:jc w:val="both"/>
      </w:pPr>
      <w:r>
        <w:rPr>
          <w:spacing w:val="-3"/>
        </w:rPr>
        <w:t>公司制订了《北京数码视讯科技股份有限公司章程》、《股东大会议事规则》、《董事会议事规</w:t>
      </w:r>
      <w:r>
        <w:rPr/>
        <w:t> </w:t>
      </w:r>
      <w:r>
        <w:rPr>
          <w:spacing w:val="-3"/>
        </w:rPr>
        <w:t>则》、《监事会议事规则》、《独立董事制度》、《董事会秘书制度》、《总经理工作细则》等，明</w:t>
      </w:r>
      <w:r>
        <w:rPr>
          <w:spacing w:val="-88"/>
        </w:rPr>
        <w:t> </w:t>
      </w:r>
      <w:r>
        <w:rPr>
          <w:spacing w:val="-88"/>
        </w:rPr>
      </w:r>
      <w:r>
        <w:rPr/>
        <w:t>确了股东大会、董事会、监事会和经理层的职权范围、议事规则和决策机制。</w:t>
      </w:r>
    </w:p>
    <w:p>
      <w:pPr>
        <w:spacing w:line="240" w:lineRule="auto" w:before="10"/>
        <w:rPr>
          <w:rFonts w:ascii="宋体" w:hAnsi="宋体" w:cs="宋体" w:eastAsia="宋体" w:hint="default"/>
          <w:sz w:val="22"/>
          <w:szCs w:val="22"/>
        </w:rPr>
      </w:pPr>
    </w:p>
    <w:p>
      <w:pPr>
        <w:pStyle w:val="Heading5"/>
        <w:spacing w:line="240" w:lineRule="auto"/>
        <w:ind w:right="0"/>
        <w:jc w:val="left"/>
        <w:rPr>
          <w:b w:val="0"/>
          <w:bCs w:val="0"/>
        </w:rPr>
      </w:pPr>
      <w:r>
        <w:rPr/>
        <w:t>（二）经营管理方面</w:t>
      </w:r>
      <w:r>
        <w:rPr>
          <w:b w:val="0"/>
          <w:bCs w:val="0"/>
        </w:rPr>
      </w:r>
    </w:p>
    <w:p>
      <w:pPr>
        <w:spacing w:line="240" w:lineRule="auto" w:before="0"/>
        <w:rPr>
          <w:rFonts w:ascii="宋体" w:hAnsi="宋体" w:cs="宋体" w:eastAsia="宋体" w:hint="default"/>
          <w:b/>
          <w:bCs/>
          <w:sz w:val="24"/>
          <w:szCs w:val="24"/>
        </w:rPr>
      </w:pPr>
    </w:p>
    <w:p>
      <w:pPr>
        <w:pStyle w:val="Heading6"/>
        <w:spacing w:line="357" w:lineRule="auto" w:before="169"/>
        <w:ind w:right="623" w:firstLine="480"/>
        <w:jc w:val="both"/>
      </w:pPr>
      <w:r>
        <w:rPr>
          <w:spacing w:val="-3"/>
        </w:rPr>
        <w:t>公司针对经营管理的各个层面制定和修订了系列管理办法，主要有：人力资源管理系列、行政管</w:t>
      </w:r>
      <w:r>
        <w:rPr/>
        <w:t> 理系列、采购管理系列、销售管理系列等，保证了公司的经营管理科学有效，规范操作，安全有序。</w:t>
      </w:r>
    </w:p>
    <w:p>
      <w:pPr>
        <w:spacing w:line="240" w:lineRule="auto" w:before="8"/>
        <w:rPr>
          <w:rFonts w:ascii="宋体" w:hAnsi="宋体" w:cs="宋体" w:eastAsia="宋体" w:hint="default"/>
          <w:sz w:val="22"/>
          <w:szCs w:val="22"/>
        </w:rPr>
      </w:pPr>
    </w:p>
    <w:p>
      <w:pPr>
        <w:pStyle w:val="Heading5"/>
        <w:spacing w:line="240" w:lineRule="auto"/>
        <w:ind w:right="0"/>
        <w:jc w:val="left"/>
        <w:rPr>
          <w:b w:val="0"/>
          <w:bCs w:val="0"/>
        </w:rPr>
      </w:pPr>
      <w:r>
        <w:rPr/>
        <w:t>（三）财务管理方面</w:t>
      </w:r>
      <w:r>
        <w:rPr>
          <w:b w:val="0"/>
          <w:bCs w:val="0"/>
        </w:rPr>
      </w:r>
    </w:p>
    <w:p>
      <w:pPr>
        <w:spacing w:line="240" w:lineRule="auto" w:before="0"/>
        <w:rPr>
          <w:rFonts w:ascii="宋体" w:hAnsi="宋体" w:cs="宋体" w:eastAsia="宋体" w:hint="default"/>
          <w:b/>
          <w:bCs/>
          <w:sz w:val="24"/>
          <w:szCs w:val="24"/>
        </w:rPr>
      </w:pPr>
    </w:p>
    <w:p>
      <w:pPr>
        <w:pStyle w:val="Heading6"/>
        <w:spacing w:line="357" w:lineRule="auto" w:before="171"/>
        <w:ind w:right="719" w:firstLine="480"/>
        <w:jc w:val="both"/>
      </w:pPr>
      <w:r>
        <w:rPr>
          <w:spacing w:val="-3"/>
        </w:rPr>
        <w:t>公司先后制定和修订了一系列严格的财务内控制度，主要有：对外投资管理制度、关联交易决策</w:t>
      </w:r>
      <w:r>
        <w:rPr/>
        <w:t> </w:t>
      </w:r>
      <w:r>
        <w:rPr>
          <w:spacing w:val="-3"/>
        </w:rPr>
        <w:t>制度、对外担保管理办法、货币资金管理制度、预算管理制度、固定资产管理制度、库存管理办法及</w:t>
      </w:r>
      <w:r>
        <w:rPr>
          <w:spacing w:val="-88"/>
        </w:rPr>
        <w:t> </w:t>
      </w:r>
      <w:r>
        <w:rPr>
          <w:spacing w:val="-88"/>
        </w:rPr>
      </w:r>
      <w:r>
        <w:rPr>
          <w:spacing w:val="-3"/>
        </w:rPr>
        <w:t>操作流程、应收账款管理制度、公司信用管理制度、出口退税管理办法及操作流程等，较好地保证了</w:t>
      </w:r>
      <w:r>
        <w:rPr>
          <w:spacing w:val="-84"/>
        </w:rPr>
        <w:t> </w:t>
      </w:r>
      <w:r>
        <w:rPr>
          <w:spacing w:val="-84"/>
        </w:rPr>
      </w:r>
      <w:r>
        <w:rPr/>
        <w:t>财务工作的安全性、严密性，确保公司各项经营活动的正常进行，有效控制了财务风险。</w:t>
      </w:r>
    </w:p>
    <w:p>
      <w:pPr>
        <w:spacing w:after="0" w:line="357" w:lineRule="auto"/>
        <w:jc w:val="both"/>
        <w:sectPr>
          <w:pgSz w:w="11910" w:h="16840"/>
          <w:pgMar w:header="867" w:footer="1186" w:top="1060" w:bottom="1380" w:left="580" w:right="0"/>
        </w:sectPr>
      </w:pPr>
    </w:p>
    <w:p>
      <w:pPr>
        <w:spacing w:line="240" w:lineRule="auto" w:before="11"/>
        <w:rPr>
          <w:rFonts w:ascii="宋体" w:hAnsi="宋体" w:cs="宋体" w:eastAsia="宋体" w:hint="default"/>
          <w:sz w:val="2"/>
          <w:szCs w:val="2"/>
        </w:rPr>
      </w:pPr>
    </w:p>
    <w:p>
      <w:pPr>
        <w:spacing w:line="20" w:lineRule="exact"/>
        <w:ind w:left="18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7"/>
          <w:szCs w:val="17"/>
        </w:rPr>
      </w:pPr>
    </w:p>
    <w:p>
      <w:pPr>
        <w:spacing w:before="0"/>
        <w:ind w:left="0" w:right="496" w:firstLine="0"/>
        <w:jc w:val="center"/>
        <w:rPr>
          <w:rFonts w:ascii="黑体" w:hAnsi="黑体" w:cs="黑体" w:eastAsia="黑体" w:hint="default"/>
          <w:sz w:val="32"/>
          <w:szCs w:val="32"/>
        </w:rPr>
      </w:pPr>
      <w:bookmarkStart w:name="_TOC_250000" w:id="11"/>
      <w:r>
        <w:rPr>
          <w:rFonts w:ascii="黑体" w:hAnsi="黑体" w:cs="黑体" w:eastAsia="黑体" w:hint="default"/>
          <w:sz w:val="32"/>
          <w:szCs w:val="32"/>
        </w:rPr>
        <w:t>第九节</w:t>
      </w:r>
      <w:r>
        <w:rPr>
          <w:rFonts w:ascii="黑体" w:hAnsi="黑体" w:cs="黑体" w:eastAsia="黑体" w:hint="default"/>
          <w:spacing w:val="-3"/>
          <w:sz w:val="32"/>
          <w:szCs w:val="32"/>
        </w:rPr>
        <w:t> </w:t>
      </w:r>
      <w:bookmarkEnd w:id="11"/>
      <w:r>
        <w:rPr>
          <w:rFonts w:ascii="黑体" w:hAnsi="黑体" w:cs="黑体" w:eastAsia="黑体" w:hint="default"/>
          <w:sz w:val="32"/>
          <w:szCs w:val="32"/>
        </w:rPr>
        <w:t>监事会报告</w:t>
      </w:r>
    </w:p>
    <w:p>
      <w:pPr>
        <w:spacing w:line="240" w:lineRule="auto" w:before="0"/>
        <w:rPr>
          <w:rFonts w:ascii="黑体" w:hAnsi="黑体" w:cs="黑体" w:eastAsia="黑体" w:hint="default"/>
          <w:sz w:val="32"/>
          <w:szCs w:val="32"/>
        </w:rPr>
      </w:pPr>
    </w:p>
    <w:p>
      <w:pPr>
        <w:spacing w:line="240" w:lineRule="auto" w:before="11"/>
        <w:rPr>
          <w:rFonts w:ascii="黑体" w:hAnsi="黑体" w:cs="黑体" w:eastAsia="黑体" w:hint="default"/>
          <w:sz w:val="38"/>
          <w:szCs w:val="38"/>
        </w:rPr>
      </w:pPr>
    </w:p>
    <w:p>
      <w:pPr>
        <w:pStyle w:val="Heading6"/>
        <w:spacing w:line="355" w:lineRule="auto" w:before="0"/>
        <w:ind w:left="220" w:right="591" w:firstLine="480"/>
        <w:jc w:val="left"/>
      </w:pPr>
      <w:r>
        <w:rPr>
          <w:spacing w:val="-3"/>
        </w:rPr>
        <w:t>报告期内，公司监事会严格按照《公司法》、《公司章程》、《监事会议事规则》等有关规定的</w:t>
      </w:r>
      <w:r>
        <w:rPr/>
        <w:t> 要求，本着对全体股东负责的态度，认真履行监事会自身职能，发挥监事会应有的作用。</w:t>
      </w:r>
    </w:p>
    <w:p>
      <w:pPr>
        <w:spacing w:line="240" w:lineRule="auto" w:before="12"/>
        <w:rPr>
          <w:rFonts w:ascii="宋体" w:hAnsi="宋体" w:cs="宋体" w:eastAsia="宋体" w:hint="default"/>
          <w:sz w:val="22"/>
          <w:szCs w:val="22"/>
        </w:rPr>
      </w:pPr>
    </w:p>
    <w:p>
      <w:pPr>
        <w:spacing w:line="609" w:lineRule="auto" w:before="0"/>
        <w:ind w:left="220" w:right="4806" w:firstLine="0"/>
        <w:jc w:val="left"/>
        <w:rPr>
          <w:rFonts w:ascii="宋体" w:hAnsi="宋体" w:cs="宋体" w:eastAsia="宋体" w:hint="default"/>
          <w:sz w:val="24"/>
          <w:szCs w:val="24"/>
        </w:rPr>
      </w:pPr>
      <w:r>
        <w:rPr/>
        <w:pict>
          <v:shape style="position:absolute;margin-left:30.360001pt;margin-top:65.285606pt;width:534.950pt;height:144.5pt;mso-position-horizontal-relative:page;mso-position-vertical-relative:paragraph;z-index:23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68"/>
                    <w:gridCol w:w="5454"/>
                    <w:gridCol w:w="3562"/>
                  </w:tblGrid>
                  <w:tr>
                    <w:trPr>
                      <w:trHeight w:val="360"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 w:right="0"/>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545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b/>
                            <w:bCs/>
                            <w:sz w:val="18"/>
                            <w:szCs w:val="18"/>
                          </w:rPr>
                          <w:t>会议名称</w:t>
                        </w:r>
                        <w:r>
                          <w:rPr>
                            <w:rFonts w:ascii="宋体" w:hAnsi="宋体" w:cs="宋体" w:eastAsia="宋体" w:hint="default"/>
                            <w:sz w:val="18"/>
                            <w:szCs w:val="18"/>
                          </w:rPr>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b/>
                            <w:bCs/>
                            <w:sz w:val="18"/>
                            <w:szCs w:val="18"/>
                          </w:rPr>
                          <w:t>召开时间</w:t>
                        </w:r>
                        <w:r>
                          <w:rPr>
                            <w:rFonts w:ascii="宋体" w:hAnsi="宋体" w:cs="宋体" w:eastAsia="宋体" w:hint="default"/>
                            <w:sz w:val="18"/>
                            <w:szCs w:val="18"/>
                          </w:rPr>
                        </w:r>
                      </w:p>
                    </w:tc>
                  </w:tr>
                  <w:tr>
                    <w:trPr>
                      <w:trHeight w:val="360"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sz w:val="18"/>
                          </w:rPr>
                          <w:t>1</w:t>
                        </w:r>
                      </w:p>
                    </w:tc>
                    <w:tc>
                      <w:tcPr>
                        <w:tcW w:w="545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第一届监事会第六次会议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3"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4</w:t>
                        </w:r>
                        <w:r>
                          <w:rPr>
                            <w:rFonts w:ascii="宋体" w:hAnsi="宋体" w:cs="宋体" w:eastAsia="宋体" w:hint="default"/>
                            <w:sz w:val="18"/>
                            <w:szCs w:val="18"/>
                          </w:rPr>
                          <w:t>日</w:t>
                        </w:r>
                      </w:p>
                    </w:tc>
                  </w:tr>
                  <w:tr>
                    <w:trPr>
                      <w:trHeight w:val="360"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sz w:val="18"/>
                          </w:rPr>
                          <w:t>2</w:t>
                        </w:r>
                      </w:p>
                    </w:tc>
                    <w:tc>
                      <w:tcPr>
                        <w:tcW w:w="545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第一届监事会第七次会议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3"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17</w:t>
                        </w:r>
                        <w:r>
                          <w:rPr>
                            <w:rFonts w:ascii="宋体" w:hAnsi="宋体" w:cs="宋体" w:eastAsia="宋体" w:hint="default"/>
                            <w:sz w:val="18"/>
                            <w:szCs w:val="18"/>
                          </w:rPr>
                          <w:t>日</w:t>
                        </w:r>
                      </w:p>
                    </w:tc>
                  </w:tr>
                  <w:tr>
                    <w:trPr>
                      <w:trHeight w:val="360"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sz w:val="18"/>
                          </w:rPr>
                          <w:t>3</w:t>
                        </w:r>
                      </w:p>
                    </w:tc>
                    <w:tc>
                      <w:tcPr>
                        <w:tcW w:w="545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第一届监事会第八次会议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3"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2</w:t>
                        </w:r>
                        <w:r>
                          <w:rPr>
                            <w:rFonts w:ascii="宋体" w:hAnsi="宋体" w:cs="宋体" w:eastAsia="宋体" w:hint="default"/>
                            <w:sz w:val="18"/>
                            <w:szCs w:val="18"/>
                          </w:rPr>
                          <w:t>日</w:t>
                        </w:r>
                      </w:p>
                    </w:tc>
                  </w:tr>
                  <w:tr>
                    <w:trPr>
                      <w:trHeight w:val="360"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sz w:val="18"/>
                          </w:rPr>
                          <w:t>4</w:t>
                        </w:r>
                      </w:p>
                    </w:tc>
                    <w:tc>
                      <w:tcPr>
                        <w:tcW w:w="545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第一届监事会第九次会议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3"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9</w:t>
                        </w:r>
                        <w:r>
                          <w:rPr>
                            <w:rFonts w:ascii="宋体" w:hAnsi="宋体" w:cs="宋体" w:eastAsia="宋体" w:hint="default"/>
                            <w:sz w:val="18"/>
                            <w:szCs w:val="18"/>
                          </w:rPr>
                          <w:t>日</w:t>
                        </w:r>
                      </w:p>
                    </w:tc>
                  </w:tr>
                  <w:tr>
                    <w:trPr>
                      <w:trHeight w:val="360"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sz w:val="18"/>
                          </w:rPr>
                          <w:t>5</w:t>
                        </w:r>
                      </w:p>
                    </w:tc>
                    <w:tc>
                      <w:tcPr>
                        <w:tcW w:w="545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第一届监事会第十次会议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3"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25</w:t>
                        </w:r>
                        <w:r>
                          <w:rPr>
                            <w:rFonts w:ascii="宋体" w:hAnsi="宋体" w:cs="宋体" w:eastAsia="宋体" w:hint="default"/>
                            <w:sz w:val="18"/>
                            <w:szCs w:val="18"/>
                          </w:rPr>
                          <w:t>日</w:t>
                        </w:r>
                      </w:p>
                    </w:tc>
                  </w:tr>
                  <w:tr>
                    <w:trPr>
                      <w:trHeight w:val="360"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sz w:val="18"/>
                          </w:rPr>
                          <w:t>6</w:t>
                        </w:r>
                      </w:p>
                    </w:tc>
                    <w:tc>
                      <w:tcPr>
                        <w:tcW w:w="545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第二届监事会第一次会议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3"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w:t>
                        </w:r>
                        <w:r>
                          <w:rPr>
                            <w:rFonts w:ascii="宋体" w:hAnsi="宋体" w:cs="宋体" w:eastAsia="宋体" w:hint="default"/>
                            <w:sz w:val="18"/>
                            <w:szCs w:val="18"/>
                          </w:rPr>
                          <w:t>16</w:t>
                        </w:r>
                        <w:r>
                          <w:rPr>
                            <w:rFonts w:ascii="宋体" w:hAnsi="宋体" w:cs="宋体" w:eastAsia="宋体" w:hint="default"/>
                            <w:sz w:val="18"/>
                            <w:szCs w:val="18"/>
                          </w:rPr>
                          <w:t>日</w:t>
                        </w:r>
                      </w:p>
                    </w:tc>
                  </w:tr>
                  <w:tr>
                    <w:trPr>
                      <w:trHeight w:val="360"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sz w:val="18"/>
                          </w:rPr>
                          <w:t>7</w:t>
                        </w:r>
                      </w:p>
                    </w:tc>
                    <w:tc>
                      <w:tcPr>
                        <w:tcW w:w="545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第二届监事会第二次会议</w:t>
                        </w:r>
                      </w:p>
                    </w:tc>
                    <w:tc>
                      <w:tcPr>
                        <w:tcW w:w="356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3"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w:t>
                        </w:r>
                        <w:r>
                          <w:rPr>
                            <w:rFonts w:ascii="宋体" w:hAnsi="宋体" w:cs="宋体" w:eastAsia="宋体" w:hint="default"/>
                            <w:sz w:val="18"/>
                            <w:szCs w:val="18"/>
                          </w:rPr>
                          <w:t>17</w:t>
                        </w:r>
                        <w:r>
                          <w:rPr>
                            <w:rFonts w:ascii="宋体" w:hAnsi="宋体" w:cs="宋体" w:eastAsia="宋体" w:hint="default"/>
                            <w:sz w:val="18"/>
                            <w:szCs w:val="18"/>
                          </w:rPr>
                          <w:t>日</w:t>
                        </w:r>
                      </w:p>
                    </w:tc>
                  </w:tr>
                </w:tbl>
                <w:p>
                  <w:pPr/>
                </w:p>
              </w:txbxContent>
            </v:textbox>
            <w10:wrap type="none"/>
          </v:shape>
        </w:pict>
      </w:r>
      <w:r>
        <w:rPr>
          <w:rFonts w:ascii="宋体" w:hAnsi="宋体" w:cs="宋体" w:eastAsia="宋体" w:hint="default"/>
          <w:b/>
          <w:bCs/>
          <w:sz w:val="24"/>
          <w:szCs w:val="24"/>
        </w:rPr>
        <w:t>一、报告期内监事会工作情况</w:t>
      </w:r>
      <w:r>
        <w:rPr>
          <w:rFonts w:ascii="宋体" w:hAnsi="宋体" w:cs="宋体" w:eastAsia="宋体" w:hint="default"/>
          <w:b/>
          <w:bCs/>
          <w:w w:val="99"/>
          <w:sz w:val="24"/>
          <w:szCs w:val="24"/>
        </w:rPr>
        <w:t> </w:t>
      </w:r>
      <w:r>
        <w:rPr>
          <w:rFonts w:ascii="宋体" w:hAnsi="宋体" w:cs="宋体" w:eastAsia="宋体" w:hint="default"/>
          <w:sz w:val="24"/>
          <w:szCs w:val="24"/>
        </w:rPr>
        <w:t>报告期内，公司监事会共召开了</w:t>
      </w:r>
      <w:r>
        <w:rPr>
          <w:rFonts w:ascii="宋体" w:hAnsi="宋体" w:cs="宋体" w:eastAsia="宋体" w:hint="default"/>
          <w:sz w:val="24"/>
          <w:szCs w:val="24"/>
        </w:rPr>
        <w:t>7</w:t>
      </w:r>
      <w:r>
        <w:rPr>
          <w:rFonts w:ascii="宋体" w:hAnsi="宋体" w:cs="宋体" w:eastAsia="宋体" w:hint="default"/>
          <w:sz w:val="24"/>
          <w:szCs w:val="24"/>
        </w:rPr>
        <w:t>次监事会，具体内容如下：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p>
      <w:pPr>
        <w:pStyle w:val="Heading6"/>
        <w:spacing w:line="355" w:lineRule="auto" w:before="26"/>
        <w:ind w:left="220" w:right="585" w:firstLine="480"/>
        <w:jc w:val="left"/>
      </w:pPr>
      <w:r>
        <w:rPr/>
        <w:t>北京数码视讯科技股份有限公司第一届监事会第六次会议于</w:t>
      </w:r>
      <w:r>
        <w:rPr>
          <w:spacing w:val="-59"/>
        </w:rPr>
        <w:t> </w:t>
      </w:r>
      <w:r>
        <w:rPr>
          <w:rFonts w:ascii="宋体" w:hAnsi="宋体" w:cs="宋体" w:eastAsia="宋体" w:hint="default"/>
        </w:rPr>
        <w:t>2010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w:t>
      </w:r>
      <w:r>
        <w:rPr>
          <w:spacing w:val="-60"/>
        </w:rPr>
        <w:t> </w:t>
      </w:r>
      <w:r>
        <w:rPr>
          <w:rFonts w:ascii="宋体" w:hAnsi="宋体" w:cs="宋体" w:eastAsia="宋体" w:hint="default"/>
        </w:rPr>
        <w:t>4</w:t>
      </w:r>
      <w:r>
        <w:rPr>
          <w:rFonts w:ascii="宋体" w:hAnsi="宋体" w:cs="宋体" w:eastAsia="宋体" w:hint="default"/>
          <w:spacing w:val="-60"/>
        </w:rPr>
        <w:t> </w:t>
      </w:r>
      <w:r>
        <w:rPr/>
        <w:t>日下午</w:t>
      </w:r>
      <w:r>
        <w:rPr>
          <w:spacing w:val="-60"/>
        </w:rPr>
        <w:t> </w:t>
      </w:r>
      <w:r>
        <w:rPr>
          <w:rFonts w:ascii="宋体" w:hAnsi="宋体" w:cs="宋体" w:eastAsia="宋体" w:hint="default"/>
          <w:spacing w:val="-24"/>
        </w:rPr>
        <w:t>1</w:t>
      </w:r>
      <w:r>
        <w:rPr>
          <w:spacing w:val="-24"/>
        </w:rPr>
        <w:t>：</w:t>
      </w:r>
      <w:r>
        <w:rPr>
          <w:rFonts w:ascii="宋体" w:hAnsi="宋体" w:cs="宋体" w:eastAsia="宋体" w:hint="default"/>
          <w:spacing w:val="-24"/>
        </w:rPr>
        <w:t>00</w:t>
      </w:r>
      <w:r>
        <w:rPr>
          <w:rFonts w:ascii="宋体" w:hAnsi="宋体" w:cs="宋体" w:eastAsia="宋体" w:hint="default"/>
        </w:rPr>
        <w:t> </w:t>
      </w:r>
      <w:r>
        <w:rPr/>
        <w:t>在公司 </w:t>
      </w:r>
      <w:r>
        <w:rPr>
          <w:spacing w:val="-3"/>
        </w:rPr>
        <w:t>会议室以现场方式召开，审议通过《</w:t>
      </w:r>
      <w:r>
        <w:rPr>
          <w:rFonts w:ascii="宋体" w:hAnsi="宋体" w:cs="宋体" w:eastAsia="宋体" w:hint="default"/>
          <w:spacing w:val="-3"/>
        </w:rPr>
        <w:t>2009</w:t>
      </w:r>
      <w:r>
        <w:rPr>
          <w:rFonts w:ascii="宋体" w:hAnsi="宋体" w:cs="宋体" w:eastAsia="宋体" w:hint="default"/>
          <w:spacing w:val="-55"/>
        </w:rPr>
        <w:t> </w:t>
      </w:r>
      <w:r>
        <w:rPr>
          <w:spacing w:val="-6"/>
        </w:rPr>
        <w:t>年度监事会工作报告》、《公司</w:t>
      </w:r>
      <w:r>
        <w:rPr>
          <w:spacing w:val="-55"/>
        </w:rPr>
        <w:t> </w:t>
      </w:r>
      <w:r>
        <w:rPr>
          <w:rFonts w:ascii="宋体" w:hAnsi="宋体" w:cs="宋体" w:eastAsia="宋体" w:hint="default"/>
        </w:rPr>
        <w:t>2009</w:t>
      </w:r>
      <w:r>
        <w:rPr>
          <w:rFonts w:ascii="宋体" w:hAnsi="宋体" w:cs="宋体" w:eastAsia="宋体" w:hint="default"/>
          <w:spacing w:val="-55"/>
        </w:rPr>
        <w:t> </w:t>
      </w:r>
      <w:r>
        <w:rPr>
          <w:spacing w:val="-3"/>
        </w:rPr>
        <w:t>年度利润分配预案》、</w:t>
      </w:r>
    </w:p>
    <w:p>
      <w:pPr>
        <w:pStyle w:val="Heading6"/>
        <w:spacing w:line="240" w:lineRule="auto" w:before="38"/>
        <w:ind w:left="220" w:right="2886"/>
        <w:jc w:val="left"/>
      </w:pPr>
      <w:r>
        <w:rPr/>
        <w:t>《关于聘请公司</w:t>
      </w:r>
      <w:r>
        <w:rPr>
          <w:spacing w:val="-60"/>
        </w:rPr>
        <w:t> </w:t>
      </w:r>
      <w:r>
        <w:rPr>
          <w:rFonts w:ascii="宋体" w:hAnsi="宋体" w:cs="宋体" w:eastAsia="宋体" w:hint="default"/>
        </w:rPr>
        <w:t>2010</w:t>
      </w:r>
      <w:r>
        <w:rPr>
          <w:rFonts w:ascii="宋体" w:hAnsi="宋体" w:cs="宋体" w:eastAsia="宋体" w:hint="default"/>
          <w:spacing w:val="-60"/>
        </w:rPr>
        <w:t> </w:t>
      </w:r>
      <w:r>
        <w:rPr/>
        <w:t>年度审计机构的议案》；</w:t>
      </w:r>
    </w:p>
    <w:p>
      <w:pPr>
        <w:pStyle w:val="Heading6"/>
        <w:spacing w:line="357" w:lineRule="auto" w:before="151"/>
        <w:ind w:left="220" w:right="700" w:firstLine="480"/>
        <w:jc w:val="left"/>
      </w:pPr>
      <w:r>
        <w:rPr/>
        <w:t>北京数码视讯科技股份有限公司第一届监事会第七次会议于</w:t>
      </w:r>
      <w:r>
        <w:rPr>
          <w:spacing w:val="-59"/>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w:t>
      </w:r>
      <w:r>
        <w:rPr>
          <w:spacing w:val="-60"/>
        </w:rPr>
        <w:t> </w:t>
      </w:r>
      <w:r>
        <w:rPr>
          <w:rFonts w:ascii="宋体" w:hAnsi="宋体" w:cs="宋体" w:eastAsia="宋体" w:hint="default"/>
        </w:rPr>
        <w:t>17</w:t>
      </w:r>
      <w:r>
        <w:rPr>
          <w:rFonts w:ascii="宋体" w:hAnsi="宋体" w:cs="宋体" w:eastAsia="宋体" w:hint="default"/>
          <w:spacing w:val="-60"/>
        </w:rPr>
        <w:t> </w:t>
      </w:r>
      <w:r>
        <w:rPr/>
        <w:t>日上午</w:t>
      </w:r>
      <w:r>
        <w:rPr>
          <w:spacing w:val="-60"/>
        </w:rPr>
        <w:t> </w:t>
      </w:r>
      <w:r>
        <w:rPr>
          <w:rFonts w:ascii="宋体" w:hAnsi="宋体" w:cs="宋体" w:eastAsia="宋体" w:hint="default"/>
          <w:spacing w:val="-7"/>
        </w:rPr>
        <w:t>11</w:t>
      </w:r>
      <w:r>
        <w:rPr>
          <w:spacing w:val="-7"/>
        </w:rPr>
        <w:t>：</w:t>
      </w:r>
      <w:r>
        <w:rPr>
          <w:rFonts w:ascii="宋体" w:hAnsi="宋体" w:cs="宋体" w:eastAsia="宋体" w:hint="default"/>
          <w:spacing w:val="-7"/>
        </w:rPr>
        <w:t>00</w:t>
      </w:r>
      <w:r>
        <w:rPr>
          <w:rFonts w:ascii="宋体" w:hAnsi="宋体" w:cs="宋体" w:eastAsia="宋体" w:hint="default"/>
        </w:rPr>
        <w:t> </w:t>
      </w:r>
      <w:r>
        <w:rPr/>
        <w:t>在公 司会议室以现场方式召开，会议通过了《关于监事会换届选举并征集监事候选人的议案》</w:t>
      </w:r>
    </w:p>
    <w:p>
      <w:pPr>
        <w:pStyle w:val="Heading6"/>
        <w:spacing w:line="357" w:lineRule="auto" w:before="34"/>
        <w:ind w:left="220" w:right="702" w:firstLine="480"/>
        <w:jc w:val="left"/>
      </w:pPr>
      <w:r>
        <w:rPr/>
        <w:t>北京数码视讯科技股份有限公司第一届监事会第八次会议于</w:t>
      </w:r>
      <w:r>
        <w:rPr>
          <w:spacing w:val="-60"/>
        </w:rPr>
        <w:t> </w:t>
      </w:r>
      <w:r>
        <w:rPr>
          <w:rFonts w:ascii="宋体" w:hAnsi="宋体" w:cs="宋体" w:eastAsia="宋体" w:hint="default"/>
        </w:rPr>
        <w:t>2010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w:t>
      </w:r>
      <w:r>
        <w:rPr>
          <w:spacing w:val="-60"/>
        </w:rPr>
        <w:t> </w:t>
      </w:r>
      <w:r>
        <w:rPr>
          <w:rFonts w:ascii="宋体" w:hAnsi="宋体" w:cs="宋体" w:eastAsia="宋体" w:hint="default"/>
        </w:rPr>
        <w:t>2</w:t>
      </w:r>
      <w:r>
        <w:rPr>
          <w:rFonts w:ascii="宋体" w:hAnsi="宋体" w:cs="宋体" w:eastAsia="宋体" w:hint="default"/>
          <w:spacing w:val="-60"/>
        </w:rPr>
        <w:t> </w:t>
      </w:r>
      <w:r>
        <w:rPr/>
        <w:t>日下午</w:t>
      </w:r>
      <w:r>
        <w:rPr>
          <w:spacing w:val="-60"/>
        </w:rPr>
        <w:t> </w:t>
      </w:r>
      <w:r>
        <w:rPr>
          <w:rFonts w:ascii="宋体" w:hAnsi="宋体" w:cs="宋体" w:eastAsia="宋体" w:hint="default"/>
          <w:spacing w:val="-24"/>
        </w:rPr>
        <w:t>2</w:t>
      </w:r>
      <w:r>
        <w:rPr>
          <w:spacing w:val="-24"/>
        </w:rPr>
        <w:t>：</w:t>
      </w:r>
      <w:r>
        <w:rPr>
          <w:rFonts w:ascii="宋体" w:hAnsi="宋体" w:cs="宋体" w:eastAsia="宋体" w:hint="default"/>
          <w:spacing w:val="-24"/>
        </w:rPr>
        <w:t>00</w:t>
      </w:r>
      <w:r>
        <w:rPr>
          <w:rFonts w:ascii="宋体" w:hAnsi="宋体" w:cs="宋体" w:eastAsia="宋体" w:hint="default"/>
        </w:rPr>
        <w:t> </w:t>
      </w:r>
      <w:r>
        <w:rPr/>
        <w:t>以通讯 方式召开，会议通过了《关于以募集资金置换预先已投入募集资金投资项目的自筹资金的议案》；</w:t>
      </w:r>
    </w:p>
    <w:p>
      <w:pPr>
        <w:pStyle w:val="Heading6"/>
        <w:spacing w:line="355" w:lineRule="auto" w:before="37"/>
        <w:ind w:left="220" w:right="701" w:firstLine="480"/>
        <w:jc w:val="left"/>
      </w:pPr>
      <w:r>
        <w:rPr/>
        <w:t>北京数码视讯科技股份有限公司第一届监事会第九次会议于</w:t>
      </w:r>
      <w:r>
        <w:rPr>
          <w:spacing w:val="-59"/>
        </w:rPr>
        <w:t> </w:t>
      </w:r>
      <w:r>
        <w:rPr>
          <w:rFonts w:ascii="宋体" w:hAnsi="宋体" w:cs="宋体" w:eastAsia="宋体" w:hint="default"/>
        </w:rPr>
        <w:t>2010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w:t>
      </w:r>
      <w:r>
        <w:rPr>
          <w:spacing w:val="-60"/>
        </w:rPr>
        <w:t> </w:t>
      </w:r>
      <w:r>
        <w:rPr>
          <w:rFonts w:ascii="宋体" w:hAnsi="宋体" w:cs="宋体" w:eastAsia="宋体" w:hint="default"/>
        </w:rPr>
        <w:t>9</w:t>
      </w:r>
      <w:r>
        <w:rPr>
          <w:rFonts w:ascii="宋体" w:hAnsi="宋体" w:cs="宋体" w:eastAsia="宋体" w:hint="default"/>
          <w:spacing w:val="-60"/>
        </w:rPr>
        <w:t> </w:t>
      </w:r>
      <w:r>
        <w:rPr/>
        <w:t>日下午</w:t>
      </w:r>
      <w:r>
        <w:rPr>
          <w:spacing w:val="-60"/>
        </w:rPr>
        <w:t> </w:t>
      </w:r>
      <w:r>
        <w:rPr>
          <w:rFonts w:ascii="宋体" w:hAnsi="宋体" w:cs="宋体" w:eastAsia="宋体" w:hint="default"/>
          <w:spacing w:val="-24"/>
        </w:rPr>
        <w:t>2</w:t>
      </w:r>
      <w:r>
        <w:rPr>
          <w:spacing w:val="-24"/>
        </w:rPr>
        <w:t>：</w:t>
      </w:r>
      <w:r>
        <w:rPr>
          <w:rFonts w:ascii="宋体" w:hAnsi="宋体" w:cs="宋体" w:eastAsia="宋体" w:hint="default"/>
          <w:spacing w:val="-24"/>
        </w:rPr>
        <w:t>00</w:t>
      </w:r>
      <w:r>
        <w:rPr>
          <w:rFonts w:ascii="宋体" w:hAnsi="宋体" w:cs="宋体" w:eastAsia="宋体" w:hint="default"/>
        </w:rPr>
        <w:t> </w:t>
      </w:r>
      <w:r>
        <w:rPr/>
        <w:t>以通讯 方式召开，审议通过《关于公司监事会换届选举的议案》；</w:t>
      </w:r>
    </w:p>
    <w:p>
      <w:pPr>
        <w:pStyle w:val="Heading6"/>
        <w:spacing w:line="355" w:lineRule="auto" w:before="38"/>
        <w:ind w:left="220" w:right="704" w:firstLine="480"/>
        <w:jc w:val="left"/>
      </w:pPr>
      <w:r>
        <w:rPr/>
        <w:t>北京数码视讯科技股份有限公司第一届监事会第十次会议于</w:t>
      </w:r>
      <w:r>
        <w:rPr>
          <w:spacing w:val="-57"/>
        </w:rPr>
        <w:t> </w:t>
      </w:r>
      <w:r>
        <w:rPr>
          <w:rFonts w:ascii="宋体" w:hAnsi="宋体" w:cs="宋体" w:eastAsia="宋体" w:hint="default"/>
        </w:rPr>
        <w:t>2010</w:t>
      </w:r>
      <w:r>
        <w:rPr>
          <w:rFonts w:ascii="宋体" w:hAnsi="宋体" w:cs="宋体" w:eastAsia="宋体" w:hint="default"/>
          <w:spacing w:val="-58"/>
        </w:rPr>
        <w:t> </w:t>
      </w:r>
      <w:r>
        <w:rPr/>
        <w:t>年</w:t>
      </w:r>
      <w:r>
        <w:rPr>
          <w:spacing w:val="-56"/>
        </w:rPr>
        <w:t> </w:t>
      </w:r>
      <w:r>
        <w:rPr>
          <w:rFonts w:ascii="宋体" w:hAnsi="宋体" w:cs="宋体" w:eastAsia="宋体" w:hint="default"/>
        </w:rPr>
        <w:t>8</w:t>
      </w:r>
      <w:r>
        <w:rPr>
          <w:rFonts w:ascii="宋体" w:hAnsi="宋体" w:cs="宋体" w:eastAsia="宋体" w:hint="default"/>
          <w:spacing w:val="-58"/>
        </w:rPr>
        <w:t> </w:t>
      </w:r>
      <w:r>
        <w:rPr/>
        <w:t>月</w:t>
      </w:r>
      <w:r>
        <w:rPr>
          <w:spacing w:val="-57"/>
        </w:rPr>
        <w:t> </w:t>
      </w:r>
      <w:r>
        <w:rPr>
          <w:rFonts w:ascii="宋体" w:hAnsi="宋体" w:cs="宋体" w:eastAsia="宋体" w:hint="default"/>
        </w:rPr>
        <w:t>25</w:t>
      </w:r>
      <w:r>
        <w:rPr>
          <w:rFonts w:ascii="宋体" w:hAnsi="宋体" w:cs="宋体" w:eastAsia="宋体" w:hint="default"/>
          <w:spacing w:val="-58"/>
        </w:rPr>
        <w:t> </w:t>
      </w:r>
      <w:r>
        <w:rPr/>
        <w:t>日上午</w:t>
      </w:r>
      <w:r>
        <w:rPr>
          <w:spacing w:val="-58"/>
        </w:rPr>
        <w:t> </w:t>
      </w:r>
      <w:r>
        <w:rPr>
          <w:rFonts w:ascii="宋体" w:hAnsi="宋体" w:cs="宋体" w:eastAsia="宋体" w:hint="default"/>
        </w:rPr>
        <w:t>10</w:t>
      </w:r>
      <w:r>
        <w:rPr/>
        <w:t>：</w:t>
      </w:r>
      <w:r>
        <w:rPr>
          <w:rFonts w:ascii="宋体" w:hAnsi="宋体" w:cs="宋体" w:eastAsia="宋体" w:hint="default"/>
        </w:rPr>
        <w:t>00</w:t>
      </w:r>
      <w:r>
        <w:rPr>
          <w:rFonts w:ascii="宋体" w:hAnsi="宋体" w:cs="宋体" w:eastAsia="宋体" w:hint="default"/>
          <w:spacing w:val="-56"/>
        </w:rPr>
        <w:t> </w:t>
      </w:r>
      <w:r>
        <w:rPr/>
        <w:t>以通 讯方式召开，审议通过了《</w:t>
      </w:r>
      <w:r>
        <w:rPr>
          <w:rFonts w:ascii="宋体" w:hAnsi="宋体" w:cs="宋体" w:eastAsia="宋体" w:hint="default"/>
        </w:rPr>
        <w:t>2010 </w:t>
      </w:r>
      <w:r>
        <w:rPr/>
        <w:t>年半年度报告全文》及《</w:t>
      </w:r>
      <w:r>
        <w:rPr>
          <w:rFonts w:ascii="宋体" w:hAnsi="宋体" w:cs="宋体" w:eastAsia="宋体" w:hint="default"/>
        </w:rPr>
        <w:t>2010 </w:t>
      </w:r>
      <w:r>
        <w:rPr/>
        <w:t>年半年度报告摘要》；</w:t>
      </w:r>
    </w:p>
    <w:p>
      <w:pPr>
        <w:pStyle w:val="Heading6"/>
        <w:spacing w:line="355" w:lineRule="auto" w:before="38"/>
        <w:ind w:left="220" w:right="701" w:firstLine="480"/>
        <w:jc w:val="left"/>
      </w:pPr>
      <w:r>
        <w:rPr/>
        <w:t>北京数码视讯科技股份有限公司第二届监事会第一次会议于</w:t>
      </w:r>
      <w:r>
        <w:rPr>
          <w:spacing w:val="-60"/>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9</w:t>
      </w:r>
      <w:r>
        <w:rPr>
          <w:rFonts w:ascii="宋体" w:hAnsi="宋体" w:cs="宋体" w:eastAsia="宋体" w:hint="default"/>
          <w:spacing w:val="-60"/>
        </w:rPr>
        <w:t> </w:t>
      </w:r>
      <w:r>
        <w:rPr/>
        <w:t>月</w:t>
      </w:r>
      <w:r>
        <w:rPr>
          <w:spacing w:val="-60"/>
        </w:rPr>
        <w:t> </w:t>
      </w:r>
      <w:r>
        <w:rPr>
          <w:rFonts w:ascii="宋体" w:hAnsi="宋体" w:cs="宋体" w:eastAsia="宋体" w:hint="default"/>
        </w:rPr>
        <w:t>16</w:t>
      </w:r>
      <w:r>
        <w:rPr>
          <w:rFonts w:ascii="宋体" w:hAnsi="宋体" w:cs="宋体" w:eastAsia="宋体" w:hint="default"/>
          <w:spacing w:val="-60"/>
        </w:rPr>
        <w:t> </w:t>
      </w:r>
      <w:r>
        <w:rPr/>
        <w:t>日上午</w:t>
      </w:r>
      <w:r>
        <w:rPr>
          <w:spacing w:val="-60"/>
        </w:rPr>
        <w:t> </w:t>
      </w:r>
      <w:r>
        <w:rPr>
          <w:rFonts w:ascii="宋体" w:hAnsi="宋体" w:cs="宋体" w:eastAsia="宋体" w:hint="default"/>
          <w:spacing w:val="-7"/>
        </w:rPr>
        <w:t>10</w:t>
      </w:r>
      <w:r>
        <w:rPr>
          <w:spacing w:val="-7"/>
        </w:rPr>
        <w:t>：</w:t>
      </w:r>
      <w:r>
        <w:rPr>
          <w:rFonts w:ascii="宋体" w:hAnsi="宋体" w:cs="宋体" w:eastAsia="宋体" w:hint="default"/>
          <w:spacing w:val="-7"/>
        </w:rPr>
        <w:t>00</w:t>
      </w:r>
      <w:r>
        <w:rPr>
          <w:rFonts w:ascii="宋体" w:hAnsi="宋体" w:cs="宋体" w:eastAsia="宋体" w:hint="default"/>
        </w:rPr>
        <w:t> </w:t>
      </w:r>
      <w:r>
        <w:rPr/>
        <w:t>在公 司以通讯方式召开，审议通过了《关于选举公司第二届监事会主席的议案》；</w:t>
      </w:r>
    </w:p>
    <w:p>
      <w:pPr>
        <w:spacing w:after="0" w:line="355" w:lineRule="auto"/>
        <w:jc w:val="left"/>
        <w:sectPr>
          <w:pgSz w:w="11910" w:h="16840"/>
          <w:pgMar w:header="867" w:footer="1186" w:top="1060" w:bottom="1380" w:left="500" w:right="0"/>
        </w:sectPr>
      </w:pPr>
    </w:p>
    <w:p>
      <w:pPr>
        <w:pStyle w:val="Heading6"/>
        <w:spacing w:line="357" w:lineRule="auto" w:before="11"/>
        <w:ind w:right="716" w:firstLine="480"/>
        <w:jc w:val="both"/>
      </w:pPr>
      <w:r>
        <w:rPr/>
        <w:pict>
          <v:group style="position:absolute;margin-left:34.560001pt;margin-top:2.205625pt;width:526.3pt;height:.1pt;mso-position-horizontal-relative:page;mso-position-vertical-relative:paragraph;z-index:-1440040" coordorigin="691,44" coordsize="10526,2">
            <v:shape style="position:absolute;left:691;top:44;width:10526;height:2" coordorigin="691,44" coordsize="10526,0" path="m691,44l11217,44e" filled="false" stroked="true" strokeweight=".72pt" strokecolor="#000000">
              <v:path arrowok="t"/>
            </v:shape>
            <w10:wrap type="none"/>
          </v:group>
        </w:pict>
      </w:r>
      <w:r>
        <w:rPr/>
        <w:t>北京数码视讯科技股份有限公司第二届监事会第二次会议于</w:t>
      </w:r>
      <w:r>
        <w:rPr>
          <w:spacing w:val="-57"/>
        </w:rPr>
        <w:t> </w:t>
      </w:r>
      <w:r>
        <w:rPr>
          <w:rFonts w:ascii="宋体" w:hAnsi="宋体" w:cs="宋体" w:eastAsia="宋体" w:hint="default"/>
        </w:rPr>
        <w:t>2010</w:t>
      </w:r>
      <w:r>
        <w:rPr>
          <w:rFonts w:ascii="宋体" w:hAnsi="宋体" w:cs="宋体" w:eastAsia="宋体" w:hint="default"/>
          <w:spacing w:val="-58"/>
        </w:rPr>
        <w:t> </w:t>
      </w:r>
      <w:r>
        <w:rPr/>
        <w:t>年</w:t>
      </w:r>
      <w:r>
        <w:rPr>
          <w:spacing w:val="-56"/>
        </w:rPr>
        <w:t> </w:t>
      </w:r>
      <w:r>
        <w:rPr>
          <w:rFonts w:ascii="宋体" w:hAnsi="宋体" w:cs="宋体" w:eastAsia="宋体" w:hint="default"/>
        </w:rPr>
        <w:t>9</w:t>
      </w:r>
      <w:r>
        <w:rPr>
          <w:rFonts w:ascii="宋体" w:hAnsi="宋体" w:cs="宋体" w:eastAsia="宋体" w:hint="default"/>
          <w:spacing w:val="-58"/>
        </w:rPr>
        <w:t> </w:t>
      </w:r>
      <w:r>
        <w:rPr/>
        <w:t>月</w:t>
      </w:r>
      <w:r>
        <w:rPr>
          <w:spacing w:val="-57"/>
        </w:rPr>
        <w:t> </w:t>
      </w:r>
      <w:r>
        <w:rPr>
          <w:rFonts w:ascii="宋体" w:hAnsi="宋体" w:cs="宋体" w:eastAsia="宋体" w:hint="default"/>
        </w:rPr>
        <w:t>17</w:t>
      </w:r>
      <w:r>
        <w:rPr>
          <w:rFonts w:ascii="宋体" w:hAnsi="宋体" w:cs="宋体" w:eastAsia="宋体" w:hint="default"/>
          <w:spacing w:val="-58"/>
        </w:rPr>
        <w:t> </w:t>
      </w:r>
      <w:r>
        <w:rPr/>
        <w:t>日上午</w:t>
      </w:r>
      <w:r>
        <w:rPr>
          <w:spacing w:val="-58"/>
        </w:rPr>
        <w:t> </w:t>
      </w:r>
      <w:r>
        <w:rPr>
          <w:rFonts w:ascii="宋体" w:hAnsi="宋体" w:cs="宋体" w:eastAsia="宋体" w:hint="default"/>
        </w:rPr>
        <w:t>10</w:t>
      </w:r>
      <w:r>
        <w:rPr/>
        <w:t>：</w:t>
      </w:r>
      <w:r>
        <w:rPr>
          <w:rFonts w:ascii="宋体" w:hAnsi="宋体" w:cs="宋体" w:eastAsia="宋体" w:hint="default"/>
        </w:rPr>
        <w:t>00</w:t>
      </w:r>
      <w:r>
        <w:rPr>
          <w:rFonts w:ascii="宋体" w:hAnsi="宋体" w:cs="宋体" w:eastAsia="宋体" w:hint="default"/>
          <w:spacing w:val="-56"/>
        </w:rPr>
        <w:t> </w:t>
      </w:r>
      <w:r>
        <w:rPr/>
        <w:t>以通 讯方式召开，审议通过了《关于坏账核销的议案》；</w:t>
      </w:r>
    </w:p>
    <w:p>
      <w:pPr>
        <w:spacing w:line="240" w:lineRule="auto" w:before="8"/>
        <w:rPr>
          <w:rFonts w:ascii="宋体" w:hAnsi="宋体" w:cs="宋体" w:eastAsia="宋体" w:hint="default"/>
          <w:sz w:val="22"/>
          <w:szCs w:val="22"/>
        </w:rPr>
      </w:pPr>
    </w:p>
    <w:p>
      <w:pPr>
        <w:pStyle w:val="Heading5"/>
        <w:spacing w:line="240" w:lineRule="auto"/>
        <w:ind w:right="0"/>
        <w:jc w:val="left"/>
        <w:rPr>
          <w:b w:val="0"/>
          <w:bCs w:val="0"/>
        </w:rPr>
      </w:pPr>
      <w:r>
        <w:rPr/>
        <w:t>二、监事会对公司报告期内有关事项的审核意见</w:t>
      </w:r>
      <w:r>
        <w:rPr>
          <w:b w:val="0"/>
          <w:bCs w:val="0"/>
        </w:rPr>
      </w:r>
    </w:p>
    <w:p>
      <w:pPr>
        <w:spacing w:line="240" w:lineRule="auto" w:before="7"/>
        <w:rPr>
          <w:rFonts w:ascii="宋体" w:hAnsi="宋体" w:cs="宋体" w:eastAsia="宋体" w:hint="default"/>
          <w:b/>
          <w:bCs/>
          <w:sz w:val="31"/>
          <w:szCs w:val="31"/>
        </w:rPr>
      </w:pPr>
    </w:p>
    <w:p>
      <w:pPr>
        <w:pStyle w:val="Heading6"/>
        <w:spacing w:line="357" w:lineRule="auto" w:before="0"/>
        <w:ind w:right="719" w:firstLine="480"/>
        <w:jc w:val="both"/>
      </w:pPr>
      <w:r>
        <w:rPr>
          <w:spacing w:val="-3"/>
        </w:rPr>
        <w:t>报告期内，公司监事会严格按照有关法律、法规及公司章程的规定，对公司依法运作情况、公司</w:t>
      </w:r>
      <w:r>
        <w:rPr/>
        <w:t> </w:t>
      </w:r>
      <w:r>
        <w:rPr>
          <w:spacing w:val="-3"/>
        </w:rPr>
        <w:t>财务情况、关联交易等事项进行了认真监督检查，根据检查结果，对报告期内公司有关情况发表如下</w:t>
      </w:r>
      <w:r>
        <w:rPr>
          <w:spacing w:val="-84"/>
        </w:rPr>
        <w:t> </w:t>
      </w:r>
      <w:r>
        <w:rPr>
          <w:spacing w:val="-84"/>
        </w:rPr>
      </w:r>
      <w:r>
        <w:rPr/>
        <w:t>独立意见：</w:t>
      </w:r>
    </w:p>
    <w:p>
      <w:pPr>
        <w:spacing w:line="240" w:lineRule="auto" w:before="8"/>
        <w:rPr>
          <w:rFonts w:ascii="宋体" w:hAnsi="宋体" w:cs="宋体" w:eastAsia="宋体" w:hint="default"/>
          <w:sz w:val="22"/>
          <w:szCs w:val="22"/>
        </w:rPr>
      </w:pPr>
    </w:p>
    <w:p>
      <w:pPr>
        <w:pStyle w:val="Heading5"/>
        <w:spacing w:line="240" w:lineRule="auto"/>
        <w:ind w:right="0"/>
        <w:jc w:val="left"/>
        <w:rPr>
          <w:b w:val="0"/>
          <w:bCs w:val="0"/>
        </w:rPr>
      </w:pPr>
      <w:r>
        <w:rPr/>
        <w:t>（一）公司关联交易情况</w:t>
      </w:r>
      <w:r>
        <w:rPr>
          <w:b w:val="0"/>
          <w:bCs w:val="0"/>
        </w:rPr>
      </w:r>
    </w:p>
    <w:p>
      <w:pPr>
        <w:spacing w:line="240" w:lineRule="auto" w:before="0"/>
        <w:rPr>
          <w:rFonts w:ascii="宋体" w:hAnsi="宋体" w:cs="宋体" w:eastAsia="宋体" w:hint="default"/>
          <w:b/>
          <w:bCs/>
          <w:sz w:val="24"/>
          <w:szCs w:val="24"/>
        </w:rPr>
      </w:pPr>
    </w:p>
    <w:p>
      <w:pPr>
        <w:pStyle w:val="Heading6"/>
        <w:spacing w:line="355" w:lineRule="auto" w:before="171"/>
        <w:ind w:right="743" w:firstLine="480"/>
        <w:jc w:val="both"/>
      </w:pPr>
      <w:r>
        <w:rPr>
          <w:rFonts w:ascii="宋体" w:hAnsi="宋体" w:cs="宋体" w:eastAsia="宋体" w:hint="default"/>
        </w:rPr>
        <w:t>2010 </w:t>
      </w:r>
      <w:r>
        <w:rPr/>
        <w:t>年度公司未发生重大关联交易行为，不存在任何内部交易，不存在损害公司和所有股东利 益的行为。</w:t>
      </w:r>
    </w:p>
    <w:p>
      <w:pPr>
        <w:spacing w:line="240" w:lineRule="auto" w:before="12"/>
        <w:rPr>
          <w:rFonts w:ascii="宋体" w:hAnsi="宋体" w:cs="宋体" w:eastAsia="宋体" w:hint="default"/>
          <w:sz w:val="22"/>
          <w:szCs w:val="22"/>
        </w:rPr>
      </w:pPr>
    </w:p>
    <w:p>
      <w:pPr>
        <w:pStyle w:val="Heading5"/>
        <w:spacing w:line="240" w:lineRule="auto"/>
        <w:ind w:right="0"/>
        <w:jc w:val="left"/>
        <w:rPr>
          <w:b w:val="0"/>
          <w:bCs w:val="0"/>
        </w:rPr>
      </w:pPr>
      <w:r>
        <w:rPr/>
        <w:t>（二）公司对外担保情况</w:t>
      </w:r>
      <w:r>
        <w:rPr>
          <w:b w:val="0"/>
          <w:bCs w:val="0"/>
        </w:rPr>
      </w:r>
    </w:p>
    <w:p>
      <w:pPr>
        <w:spacing w:line="240" w:lineRule="auto" w:before="0"/>
        <w:rPr>
          <w:rFonts w:ascii="宋体" w:hAnsi="宋体" w:cs="宋体" w:eastAsia="宋体" w:hint="default"/>
          <w:b/>
          <w:bCs/>
          <w:sz w:val="24"/>
          <w:szCs w:val="24"/>
        </w:rPr>
      </w:pPr>
    </w:p>
    <w:p>
      <w:pPr>
        <w:pStyle w:val="Heading6"/>
        <w:spacing w:line="357" w:lineRule="auto" w:before="168"/>
        <w:ind w:right="0" w:firstLine="720"/>
        <w:jc w:val="left"/>
      </w:pPr>
      <w:r>
        <w:rPr>
          <w:spacing w:val="-3"/>
        </w:rPr>
        <w:t>监事会对报告期内公司对外担保的审批流程进行了认真检查，认为：公司对外担保符合相关法</w:t>
      </w:r>
      <w:r>
        <w:rPr/>
        <w:t> 律规定，不存在任何损害公司和所有股东利益的行为。</w:t>
      </w:r>
    </w:p>
    <w:p>
      <w:pPr>
        <w:spacing w:line="240" w:lineRule="auto" w:before="8"/>
        <w:rPr>
          <w:rFonts w:ascii="宋体" w:hAnsi="宋体" w:cs="宋体" w:eastAsia="宋体" w:hint="default"/>
          <w:sz w:val="22"/>
          <w:szCs w:val="22"/>
        </w:rPr>
      </w:pPr>
    </w:p>
    <w:p>
      <w:pPr>
        <w:spacing w:line="609" w:lineRule="auto" w:before="0"/>
        <w:ind w:left="605" w:right="6141" w:hanging="466"/>
        <w:jc w:val="left"/>
        <w:rPr>
          <w:rFonts w:ascii="宋体" w:hAnsi="宋体" w:cs="宋体" w:eastAsia="宋体" w:hint="default"/>
          <w:sz w:val="24"/>
          <w:szCs w:val="24"/>
        </w:rPr>
      </w:pPr>
      <w:r>
        <w:rPr>
          <w:rFonts w:ascii="宋体" w:hAnsi="宋体" w:cs="宋体" w:eastAsia="宋体" w:hint="default"/>
          <w:b/>
          <w:bCs/>
          <w:sz w:val="24"/>
          <w:szCs w:val="24"/>
        </w:rPr>
        <w:t>（三）公司收购、出售资产情况</w:t>
      </w:r>
      <w:r>
        <w:rPr>
          <w:rFonts w:ascii="宋体" w:hAnsi="宋体" w:cs="宋体" w:eastAsia="宋体" w:hint="default"/>
          <w:b/>
          <w:bCs/>
          <w:w w:val="99"/>
          <w:sz w:val="24"/>
          <w:szCs w:val="24"/>
        </w:rPr>
        <w:t> </w:t>
      </w:r>
      <w:r>
        <w:rPr>
          <w:rFonts w:ascii="宋体" w:hAnsi="宋体" w:cs="宋体" w:eastAsia="宋体" w:hint="default"/>
          <w:sz w:val="24"/>
          <w:szCs w:val="24"/>
        </w:rPr>
        <w:t>2010</w:t>
      </w:r>
      <w:r>
        <w:rPr>
          <w:rFonts w:ascii="宋体" w:hAnsi="宋体" w:cs="宋体" w:eastAsia="宋体" w:hint="default"/>
          <w:sz w:val="24"/>
          <w:szCs w:val="24"/>
        </w:rPr>
        <w:t>年度公司未发生收购、出售资产情况。</w:t>
      </w:r>
    </w:p>
    <w:p>
      <w:pPr>
        <w:pStyle w:val="Heading5"/>
        <w:spacing w:line="240" w:lineRule="auto" w:before="43"/>
        <w:ind w:right="0"/>
        <w:jc w:val="left"/>
        <w:rPr>
          <w:b w:val="0"/>
          <w:bCs w:val="0"/>
        </w:rPr>
      </w:pPr>
      <w:r>
        <w:rPr/>
        <w:t>（四）公司财务情况</w:t>
      </w:r>
      <w:r>
        <w:rPr>
          <w:b w:val="0"/>
          <w:bCs w:val="0"/>
        </w:rPr>
      </w:r>
    </w:p>
    <w:p>
      <w:pPr>
        <w:spacing w:line="240" w:lineRule="auto" w:before="0"/>
        <w:rPr>
          <w:rFonts w:ascii="宋体" w:hAnsi="宋体" w:cs="宋体" w:eastAsia="宋体" w:hint="default"/>
          <w:b/>
          <w:bCs/>
          <w:sz w:val="24"/>
          <w:szCs w:val="24"/>
        </w:rPr>
      </w:pPr>
    </w:p>
    <w:p>
      <w:pPr>
        <w:pStyle w:val="Heading6"/>
        <w:spacing w:line="357" w:lineRule="auto" w:before="171"/>
        <w:ind w:right="581" w:firstLine="480"/>
        <w:jc w:val="left"/>
      </w:pPr>
      <w:r>
        <w:rPr>
          <w:spacing w:val="-5"/>
        </w:rPr>
        <w:t>监事会对公司报告期内的财务状况、财务管理和经营成果进行了认真的监督、检查和审核后认为：</w:t>
      </w:r>
      <w:r>
        <w:rPr/>
        <w:t> </w:t>
      </w:r>
      <w:r>
        <w:rPr>
          <w:spacing w:val="-3"/>
        </w:rPr>
        <w:t>公司财务制度及内控机制健全、财务状况良好。</w:t>
      </w:r>
      <w:r>
        <w:rPr>
          <w:rFonts w:ascii="宋体" w:hAnsi="宋体" w:cs="宋体" w:eastAsia="宋体" w:hint="default"/>
          <w:spacing w:val="-3"/>
        </w:rPr>
        <w:t>2010</w:t>
      </w:r>
      <w:r>
        <w:rPr>
          <w:spacing w:val="-3"/>
        </w:rPr>
        <w:t>年度财务报告真实、客观反映了公司的财务状况</w:t>
      </w:r>
      <w:r>
        <w:rPr>
          <w:spacing w:val="-77"/>
        </w:rPr>
        <w:t> </w:t>
      </w:r>
      <w:r>
        <w:rPr>
          <w:spacing w:val="-77"/>
        </w:rPr>
      </w:r>
      <w:r>
        <w:rPr/>
        <w:t>和经营成果。</w:t>
      </w:r>
    </w:p>
    <w:p>
      <w:pPr>
        <w:spacing w:line="240" w:lineRule="auto" w:before="8"/>
        <w:rPr>
          <w:rFonts w:ascii="宋体" w:hAnsi="宋体" w:cs="宋体" w:eastAsia="宋体" w:hint="default"/>
          <w:sz w:val="22"/>
          <w:szCs w:val="22"/>
        </w:rPr>
      </w:pPr>
    </w:p>
    <w:p>
      <w:pPr>
        <w:pStyle w:val="Heading5"/>
        <w:spacing w:line="240" w:lineRule="auto"/>
        <w:ind w:right="0"/>
        <w:jc w:val="left"/>
        <w:rPr>
          <w:b w:val="0"/>
          <w:bCs w:val="0"/>
        </w:rPr>
      </w:pPr>
      <w:r>
        <w:rPr/>
        <w:t>（五）公司募集资金投入项目情况</w:t>
      </w:r>
      <w:r>
        <w:rPr>
          <w:b w:val="0"/>
          <w:bCs w:val="0"/>
        </w:rPr>
      </w:r>
    </w:p>
    <w:p>
      <w:pPr>
        <w:spacing w:line="240" w:lineRule="auto" w:before="0"/>
        <w:rPr>
          <w:rFonts w:ascii="宋体" w:hAnsi="宋体" w:cs="宋体" w:eastAsia="宋体" w:hint="default"/>
          <w:b/>
          <w:bCs/>
          <w:sz w:val="24"/>
          <w:szCs w:val="24"/>
        </w:rPr>
      </w:pPr>
    </w:p>
    <w:p>
      <w:pPr>
        <w:pStyle w:val="Heading6"/>
        <w:spacing w:line="357" w:lineRule="auto" w:before="171"/>
        <w:ind w:right="718" w:firstLine="480"/>
        <w:jc w:val="both"/>
      </w:pPr>
      <w:r>
        <w:rPr>
          <w:spacing w:val="-3"/>
        </w:rPr>
        <w:t>公司能够严格按照《深圳证券交易所创业板股票上市规则》、《深圳证券交易所创业板上市公司</w:t>
      </w:r>
      <w:r>
        <w:rPr/>
        <w:t> 规范运作指引》、《创业板信息披露业务备忘录第</w:t>
      </w:r>
      <w:r>
        <w:rPr>
          <w:rFonts w:ascii="宋体" w:hAnsi="宋体" w:cs="宋体" w:eastAsia="宋体" w:hint="default"/>
        </w:rPr>
        <w:t>1</w:t>
      </w:r>
      <w:r>
        <w:rPr/>
        <w:t>号－超募资金使用（修订）》等法律法规的规定 管理和使用募集资金。募集资金实际投入项目和承诺投入项目一致。</w:t>
      </w:r>
    </w:p>
    <w:p>
      <w:pPr>
        <w:spacing w:after="0" w:line="357" w:lineRule="auto"/>
        <w:jc w:val="both"/>
        <w:sectPr>
          <w:pgSz w:w="11910" w:h="16840"/>
          <w:pgMar w:header="867" w:footer="1186" w:top="1060" w:bottom="1380" w:left="580" w:right="0"/>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spacing w:line="240" w:lineRule="auto" w:before="9"/>
        <w:rPr>
          <w:rFonts w:ascii="宋体" w:hAnsi="宋体" w:cs="宋体" w:eastAsia="宋体" w:hint="default"/>
          <w:sz w:val="22"/>
          <w:szCs w:val="22"/>
        </w:rPr>
      </w:pPr>
    </w:p>
    <w:p>
      <w:pPr>
        <w:spacing w:line="539" w:lineRule="exact" w:before="0"/>
        <w:ind w:left="0" w:right="578" w:firstLine="0"/>
        <w:jc w:val="center"/>
        <w:rPr>
          <w:rFonts w:ascii="宋体" w:hAnsi="宋体" w:cs="宋体" w:eastAsia="宋体" w:hint="default"/>
          <w:sz w:val="44"/>
          <w:szCs w:val="44"/>
        </w:rPr>
      </w:pPr>
      <w:r>
        <w:rPr>
          <w:rFonts w:ascii="宋体" w:hAnsi="宋体" w:cs="宋体" w:eastAsia="宋体" w:hint="default"/>
          <w:b/>
          <w:bCs/>
          <w:sz w:val="44"/>
          <w:szCs w:val="44"/>
        </w:rPr>
        <w:t>第十节</w:t>
      </w:r>
      <w:r>
        <w:rPr>
          <w:rFonts w:ascii="宋体" w:hAnsi="宋体" w:cs="宋体" w:eastAsia="宋体" w:hint="default"/>
          <w:b/>
          <w:bCs/>
          <w:spacing w:val="-5"/>
          <w:sz w:val="44"/>
          <w:szCs w:val="44"/>
        </w:rPr>
        <w:t> </w:t>
      </w:r>
      <w:r>
        <w:rPr>
          <w:rFonts w:ascii="宋体" w:hAnsi="宋体" w:cs="宋体" w:eastAsia="宋体" w:hint="default"/>
          <w:b/>
          <w:bCs/>
          <w:sz w:val="44"/>
          <w:szCs w:val="44"/>
        </w:rPr>
        <w:t>财务报告</w:t>
      </w:r>
      <w:r>
        <w:rPr>
          <w:rFonts w:ascii="宋体" w:hAnsi="宋体" w:cs="宋体" w:eastAsia="宋体" w:hint="default"/>
          <w:sz w:val="44"/>
          <w:szCs w:val="44"/>
        </w:rPr>
      </w:r>
    </w:p>
    <w:p>
      <w:pPr>
        <w:spacing w:line="240" w:lineRule="auto" w:before="0"/>
        <w:rPr>
          <w:rFonts w:ascii="宋体" w:hAnsi="宋体" w:cs="宋体" w:eastAsia="宋体" w:hint="default"/>
          <w:b/>
          <w:bCs/>
          <w:sz w:val="44"/>
          <w:szCs w:val="44"/>
        </w:rPr>
      </w:pPr>
    </w:p>
    <w:p>
      <w:pPr>
        <w:spacing w:line="240" w:lineRule="auto" w:before="10"/>
        <w:rPr>
          <w:rFonts w:ascii="宋体" w:hAnsi="宋体" w:cs="宋体" w:eastAsia="宋体" w:hint="default"/>
          <w:b/>
          <w:bCs/>
          <w:sz w:val="43"/>
          <w:szCs w:val="43"/>
        </w:rPr>
      </w:pPr>
    </w:p>
    <w:p>
      <w:pPr>
        <w:tabs>
          <w:tab w:pos="1120" w:val="left" w:leader="none"/>
          <w:tab w:pos="1680" w:val="left" w:leader="none"/>
        </w:tabs>
        <w:spacing w:before="0"/>
        <w:ind w:left="0" w:right="618" w:firstLine="0"/>
        <w:jc w:val="center"/>
        <w:rPr>
          <w:rFonts w:ascii="宋体" w:hAnsi="宋体" w:cs="宋体" w:eastAsia="宋体" w:hint="default"/>
          <w:sz w:val="32"/>
          <w:szCs w:val="32"/>
        </w:rPr>
      </w:pPr>
      <w:r>
        <w:rPr>
          <w:rFonts w:ascii="宋体" w:hAnsi="宋体" w:cs="宋体" w:eastAsia="宋体" w:hint="default"/>
          <w:sz w:val="32"/>
          <w:szCs w:val="32"/>
        </w:rPr>
        <w:t>审</w:t>
      </w:r>
      <w:r>
        <w:rPr>
          <w:rFonts w:ascii="宋体" w:hAnsi="宋体" w:cs="宋体" w:eastAsia="宋体" w:hint="default"/>
          <w:spacing w:val="78"/>
          <w:sz w:val="32"/>
          <w:szCs w:val="32"/>
        </w:rPr>
        <w:t> </w:t>
      </w:r>
      <w:r>
        <w:rPr>
          <w:rFonts w:ascii="宋体" w:hAnsi="宋体" w:cs="宋体" w:eastAsia="宋体" w:hint="default"/>
          <w:sz w:val="32"/>
          <w:szCs w:val="32"/>
        </w:rPr>
        <w:t>计</w:t>
        <w:tab/>
      </w:r>
      <w:r>
        <w:rPr>
          <w:rFonts w:ascii="宋体" w:hAnsi="宋体" w:cs="宋体" w:eastAsia="宋体" w:hint="default"/>
          <w:w w:val="95"/>
          <w:sz w:val="32"/>
          <w:szCs w:val="32"/>
        </w:rPr>
        <w:t>报</w:t>
        <w:tab/>
      </w:r>
      <w:r>
        <w:rPr>
          <w:rFonts w:ascii="宋体" w:hAnsi="宋体" w:cs="宋体" w:eastAsia="宋体" w:hint="default"/>
          <w:sz w:val="32"/>
          <w:szCs w:val="32"/>
        </w:rPr>
        <w:t>告</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8"/>
        <w:spacing w:line="240" w:lineRule="auto" w:before="32"/>
        <w:ind w:left="0" w:right="716"/>
        <w:jc w:val="right"/>
      </w:pPr>
      <w:r>
        <w:rPr/>
        <w:t>利安达审字</w:t>
      </w:r>
      <w:r>
        <w:rPr>
          <w:rFonts w:ascii="Times New Roman" w:hAnsi="Times New Roman" w:cs="Times New Roman" w:eastAsia="Times New Roman" w:hint="default"/>
        </w:rPr>
        <w:t>[2011]</w:t>
      </w:r>
      <w:r>
        <w:rPr/>
        <w:t>第</w:t>
      </w:r>
      <w:r>
        <w:rPr>
          <w:spacing w:val="-66"/>
        </w:rPr>
        <w:t> </w:t>
      </w:r>
      <w:r>
        <w:rPr>
          <w:rFonts w:ascii="Times New Roman" w:hAnsi="Times New Roman" w:cs="Times New Roman" w:eastAsia="Times New Roman" w:hint="default"/>
        </w:rPr>
        <w:t>1165</w:t>
      </w:r>
      <w:r>
        <w:rPr>
          <w:rFonts w:ascii="Times New Roman" w:hAnsi="Times New Roman" w:cs="Times New Roman" w:eastAsia="Times New Roman" w:hint="default"/>
          <w:spacing w:val="-11"/>
        </w:rPr>
        <w:t> </w:t>
      </w:r>
      <w:r>
        <w:rPr/>
        <w:t>号</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p>
      <w:pPr>
        <w:spacing w:before="7"/>
        <w:ind w:left="140" w:right="0" w:firstLine="0"/>
        <w:jc w:val="left"/>
        <w:rPr>
          <w:rFonts w:ascii="宋体" w:hAnsi="宋体" w:cs="宋体" w:eastAsia="宋体" w:hint="default"/>
          <w:sz w:val="30"/>
          <w:szCs w:val="30"/>
        </w:rPr>
      </w:pPr>
      <w:r>
        <w:rPr>
          <w:rFonts w:ascii="宋体" w:hAnsi="宋体" w:cs="宋体" w:eastAsia="宋体" w:hint="default"/>
          <w:b/>
          <w:bCs/>
          <w:spacing w:val="29"/>
          <w:sz w:val="30"/>
          <w:szCs w:val="30"/>
        </w:rPr>
        <w:t>北京数码视讯科技股份有限公司全体股东：</w:t>
      </w:r>
      <w:r>
        <w:rPr>
          <w:rFonts w:ascii="宋体" w:hAnsi="宋体" w:cs="宋体" w:eastAsia="宋体" w:hint="default"/>
          <w:b/>
          <w:bCs/>
          <w:spacing w:val="-120"/>
          <w:sz w:val="30"/>
          <w:szCs w:val="30"/>
        </w:rPr>
        <w:t> </w:t>
      </w:r>
      <w:r>
        <w:rPr>
          <w:rFonts w:ascii="宋体" w:hAnsi="宋体" w:cs="宋体" w:eastAsia="宋体" w:hint="default"/>
          <w:sz w:val="30"/>
          <w:szCs w:val="30"/>
        </w:rPr>
      </w:r>
    </w:p>
    <w:p>
      <w:pPr>
        <w:pStyle w:val="Heading8"/>
        <w:spacing w:line="350" w:lineRule="auto" w:before="205"/>
        <w:ind w:right="625" w:firstLine="520"/>
        <w:jc w:val="left"/>
      </w:pPr>
      <w:r>
        <w:rPr/>
        <w:t>我</w:t>
      </w:r>
      <w:r>
        <w:rPr>
          <w:spacing w:val="-71"/>
        </w:rPr>
        <w:t> </w:t>
      </w:r>
      <w:r>
        <w:rPr/>
        <w:t>们</w:t>
      </w:r>
      <w:r>
        <w:rPr>
          <w:spacing w:val="-71"/>
        </w:rPr>
        <w:t> </w:t>
      </w:r>
      <w:r>
        <w:rPr/>
        <w:t>审</w:t>
      </w:r>
      <w:r>
        <w:rPr>
          <w:spacing w:val="-71"/>
        </w:rPr>
        <w:t> </w:t>
      </w:r>
      <w:r>
        <w:rPr/>
        <w:t>计</w:t>
      </w:r>
      <w:r>
        <w:rPr>
          <w:spacing w:val="-69"/>
        </w:rPr>
        <w:t> </w:t>
      </w:r>
      <w:r>
        <w:rPr/>
        <w:t>了</w:t>
      </w:r>
      <w:r>
        <w:rPr>
          <w:spacing w:val="-71"/>
        </w:rPr>
        <w:t> </w:t>
      </w:r>
      <w:r>
        <w:rPr/>
        <w:t>后</w:t>
      </w:r>
      <w:r>
        <w:rPr>
          <w:spacing w:val="-71"/>
        </w:rPr>
        <w:t> </w:t>
      </w:r>
      <w:r>
        <w:rPr/>
        <w:t>附</w:t>
      </w:r>
      <w:r>
        <w:rPr>
          <w:spacing w:val="-69"/>
        </w:rPr>
        <w:t> </w:t>
      </w:r>
      <w:r>
        <w:rPr/>
        <w:t>的</w:t>
      </w:r>
      <w:r>
        <w:rPr>
          <w:spacing w:val="-69"/>
        </w:rPr>
        <w:t> </w:t>
      </w:r>
      <w:r>
        <w:rPr/>
        <w:t>北</w:t>
      </w:r>
      <w:r>
        <w:rPr>
          <w:spacing w:val="-69"/>
        </w:rPr>
        <w:t> </w:t>
      </w:r>
      <w:r>
        <w:rPr/>
        <w:t>京</w:t>
      </w:r>
      <w:r>
        <w:rPr>
          <w:spacing w:val="-71"/>
        </w:rPr>
        <w:t> </w:t>
      </w:r>
      <w:r>
        <w:rPr/>
        <w:t>数</w:t>
      </w:r>
      <w:r>
        <w:rPr>
          <w:spacing w:val="-71"/>
        </w:rPr>
        <w:t> </w:t>
      </w:r>
      <w:r>
        <w:rPr/>
        <w:t>码</w:t>
      </w:r>
      <w:r>
        <w:rPr>
          <w:spacing w:val="-71"/>
        </w:rPr>
        <w:t> </w:t>
      </w:r>
      <w:r>
        <w:rPr/>
        <w:t>视</w:t>
      </w:r>
      <w:r>
        <w:rPr>
          <w:spacing w:val="-69"/>
        </w:rPr>
        <w:t> </w:t>
      </w:r>
      <w:r>
        <w:rPr/>
        <w:t>讯</w:t>
      </w:r>
      <w:r>
        <w:rPr>
          <w:spacing w:val="-71"/>
        </w:rPr>
        <w:t> </w:t>
      </w:r>
      <w:r>
        <w:rPr/>
        <w:t>科</w:t>
      </w:r>
      <w:r>
        <w:rPr>
          <w:spacing w:val="-71"/>
        </w:rPr>
        <w:t> </w:t>
      </w:r>
      <w:r>
        <w:rPr/>
        <w:t>技</w:t>
      </w:r>
      <w:r>
        <w:rPr>
          <w:spacing w:val="-67"/>
        </w:rPr>
        <w:t> </w:t>
      </w:r>
      <w:r>
        <w:rPr/>
        <w:t>股</w:t>
      </w:r>
      <w:r>
        <w:rPr>
          <w:spacing w:val="-71"/>
        </w:rPr>
        <w:t> </w:t>
      </w:r>
      <w:r>
        <w:rPr/>
        <w:t>份</w:t>
      </w:r>
      <w:r>
        <w:rPr>
          <w:spacing w:val="-69"/>
        </w:rPr>
        <w:t> </w:t>
      </w:r>
      <w:r>
        <w:rPr/>
        <w:t>有</w:t>
      </w:r>
      <w:r>
        <w:rPr>
          <w:spacing w:val="-71"/>
        </w:rPr>
        <w:t> </w:t>
      </w:r>
      <w:r>
        <w:rPr/>
        <w:t>限</w:t>
      </w:r>
      <w:r>
        <w:rPr>
          <w:spacing w:val="-71"/>
        </w:rPr>
        <w:t> </w:t>
      </w:r>
      <w:r>
        <w:rPr/>
        <w:t>公</w:t>
      </w:r>
      <w:r>
        <w:rPr>
          <w:spacing w:val="-71"/>
        </w:rPr>
        <w:t> </w:t>
      </w:r>
      <w:r>
        <w:rPr>
          <w:spacing w:val="3"/>
        </w:rPr>
        <w:t>司（</w:t>
      </w:r>
      <w:r>
        <w:rPr>
          <w:spacing w:val="-69"/>
        </w:rPr>
        <w:t> </w:t>
      </w:r>
      <w:r>
        <w:rPr/>
        <w:t>以</w:t>
      </w:r>
      <w:r>
        <w:rPr>
          <w:spacing w:val="-71"/>
        </w:rPr>
        <w:t> </w:t>
      </w:r>
      <w:r>
        <w:rPr/>
        <w:t>下</w:t>
      </w:r>
      <w:r>
        <w:rPr>
          <w:spacing w:val="-71"/>
        </w:rPr>
        <w:t> </w:t>
      </w:r>
      <w:r>
        <w:rPr/>
        <w:t>简</w:t>
      </w:r>
      <w:r>
        <w:rPr>
          <w:spacing w:val="-69"/>
        </w:rPr>
        <w:t> </w:t>
      </w:r>
      <w:r>
        <w:rPr/>
        <w:t>称</w:t>
      </w:r>
      <w:r>
        <w:rPr>
          <w:spacing w:val="-66"/>
        </w:rPr>
        <w:t> </w:t>
      </w:r>
      <w:r>
        <w:rPr>
          <w:spacing w:val="27"/>
        </w:rPr>
        <w:t>数码视讯</w:t>
      </w:r>
      <w:r>
        <w:rPr>
          <w:spacing w:val="-68"/>
        </w:rPr>
        <w:t> </w:t>
      </w:r>
      <w:r>
        <w:rPr/>
        <w:t>公</w:t>
      </w:r>
      <w:r>
        <w:rPr>
          <w:spacing w:val="-71"/>
        </w:rPr>
        <w:t> </w:t>
      </w:r>
      <w:r>
        <w:rPr/>
        <w:t>司</w:t>
      </w:r>
      <w:r>
        <w:rPr>
          <w:spacing w:val="-71"/>
        </w:rPr>
        <w:t> </w:t>
      </w:r>
      <w:r>
        <w:rPr>
          <w:spacing w:val="3"/>
        </w:rPr>
        <w:t>）财</w:t>
      </w:r>
      <w:r>
        <w:rPr>
          <w:spacing w:val="-69"/>
        </w:rPr>
        <w:t> </w:t>
      </w:r>
      <w:r>
        <w:rPr/>
        <w:t>务</w:t>
      </w:r>
      <w:r>
        <w:rPr>
          <w:spacing w:val="-69"/>
        </w:rPr>
        <w:t> </w:t>
      </w:r>
      <w:r>
        <w:rPr/>
        <w:t>报</w:t>
      </w:r>
      <w:r>
        <w:rPr>
          <w:spacing w:val="-71"/>
        </w:rPr>
        <w:t> </w:t>
      </w:r>
      <w:r>
        <w:rPr/>
        <w:t>表</w:t>
      </w:r>
      <w:r>
        <w:rPr>
          <w:spacing w:val="-71"/>
        </w:rPr>
        <w:t> </w:t>
      </w:r>
      <w:r>
        <w:rPr/>
        <w:t>，</w:t>
      </w:r>
      <w:r>
        <w:rPr>
          <w:w w:val="100"/>
        </w:rPr>
        <w:t> </w:t>
      </w:r>
      <w:r>
        <w:rPr>
          <w:spacing w:val="18"/>
        </w:rPr>
        <w:t>包括</w:t>
      </w:r>
      <w:r>
        <w:rPr>
          <w:spacing w:val="-5"/>
        </w:rPr>
        <w:t> </w:t>
      </w:r>
      <w:r>
        <w:rPr>
          <w:rFonts w:ascii="Times New Roman" w:hAnsi="Times New Roman" w:cs="Times New Roman" w:eastAsia="Times New Roman" w:hint="default"/>
          <w:spacing w:val="14"/>
        </w:rPr>
        <w:t>2010</w:t>
      </w:r>
      <w:r>
        <w:rPr>
          <w:rFonts w:ascii="Times New Roman" w:hAnsi="Times New Roman" w:cs="Times New Roman" w:eastAsia="Times New Roman" w:hint="default"/>
          <w:spacing w:val="31"/>
        </w:rPr>
        <w:t> </w:t>
      </w:r>
      <w:r>
        <w:rPr/>
        <w:t>年</w:t>
      </w:r>
      <w:r>
        <w:rPr>
          <w:spacing w:val="-5"/>
        </w:rPr>
        <w:t> </w:t>
      </w:r>
      <w:r>
        <w:rPr>
          <w:rFonts w:ascii="Times New Roman" w:hAnsi="Times New Roman" w:cs="Times New Roman" w:eastAsia="Times New Roman" w:hint="default"/>
          <w:spacing w:val="9"/>
        </w:rPr>
        <w:t>12</w:t>
      </w:r>
      <w:r>
        <w:rPr>
          <w:rFonts w:ascii="Times New Roman" w:hAnsi="Times New Roman" w:cs="Times New Roman" w:eastAsia="Times New Roman" w:hint="default"/>
          <w:spacing w:val="33"/>
        </w:rPr>
        <w:t> </w:t>
      </w:r>
      <w:r>
        <w:rPr/>
        <w:t>月</w:t>
      </w:r>
      <w:r>
        <w:rPr>
          <w:spacing w:val="-5"/>
        </w:rPr>
        <w:t> </w:t>
      </w:r>
      <w:r>
        <w:rPr>
          <w:rFonts w:ascii="Times New Roman" w:hAnsi="Times New Roman" w:cs="Times New Roman" w:eastAsia="Times New Roman" w:hint="default"/>
          <w:spacing w:val="10"/>
        </w:rPr>
        <w:t>31</w:t>
      </w:r>
      <w:r>
        <w:rPr>
          <w:rFonts w:ascii="Times New Roman" w:hAnsi="Times New Roman" w:cs="Times New Roman" w:eastAsia="Times New Roman" w:hint="default"/>
          <w:spacing w:val="31"/>
        </w:rPr>
        <w:t> </w:t>
      </w:r>
      <w:r>
        <w:rPr/>
        <w:t>日</w:t>
      </w:r>
      <w:r>
        <w:rPr>
          <w:spacing w:val="-71"/>
        </w:rPr>
        <w:t> </w:t>
      </w:r>
      <w:r>
        <w:rPr/>
        <w:t>的</w:t>
      </w:r>
      <w:r>
        <w:rPr>
          <w:spacing w:val="-71"/>
        </w:rPr>
        <w:t> </w:t>
      </w:r>
      <w:r>
        <w:rPr/>
        <w:t>资</w:t>
      </w:r>
      <w:r>
        <w:rPr>
          <w:spacing w:val="-69"/>
        </w:rPr>
        <w:t> </w:t>
      </w:r>
      <w:r>
        <w:rPr/>
        <w:t>产</w:t>
      </w:r>
      <w:r>
        <w:rPr>
          <w:spacing w:val="-71"/>
        </w:rPr>
        <w:t> </w:t>
      </w:r>
      <w:r>
        <w:rPr/>
        <w:t>负</w:t>
      </w:r>
      <w:r>
        <w:rPr>
          <w:spacing w:val="-71"/>
        </w:rPr>
        <w:t> </w:t>
      </w:r>
      <w:r>
        <w:rPr/>
        <w:t>债</w:t>
      </w:r>
      <w:r>
        <w:rPr>
          <w:spacing w:val="-69"/>
        </w:rPr>
        <w:t> </w:t>
      </w:r>
      <w:r>
        <w:rPr/>
        <w:t>表</w:t>
      </w:r>
      <w:r>
        <w:rPr>
          <w:spacing w:val="-69"/>
        </w:rPr>
        <w:t> </w:t>
      </w:r>
      <w:r>
        <w:rPr/>
        <w:t>及</w:t>
      </w:r>
      <w:r>
        <w:rPr>
          <w:spacing w:val="-69"/>
        </w:rPr>
        <w:t> </w:t>
      </w:r>
      <w:r>
        <w:rPr/>
        <w:t>合</w:t>
      </w:r>
      <w:r>
        <w:rPr>
          <w:spacing w:val="-71"/>
        </w:rPr>
        <w:t> </w:t>
      </w:r>
      <w:r>
        <w:rPr/>
        <w:t>并</w:t>
      </w:r>
      <w:r>
        <w:rPr>
          <w:spacing w:val="-71"/>
        </w:rPr>
        <w:t> </w:t>
      </w:r>
      <w:r>
        <w:rPr/>
        <w:t>资</w:t>
      </w:r>
      <w:r>
        <w:rPr>
          <w:spacing w:val="-71"/>
        </w:rPr>
        <w:t> </w:t>
      </w:r>
      <w:r>
        <w:rPr/>
        <w:t>产</w:t>
      </w:r>
      <w:r>
        <w:rPr>
          <w:spacing w:val="-69"/>
        </w:rPr>
        <w:t> </w:t>
      </w:r>
      <w:r>
        <w:rPr/>
        <w:t>负</w:t>
      </w:r>
      <w:r>
        <w:rPr>
          <w:spacing w:val="-71"/>
        </w:rPr>
        <w:t> </w:t>
      </w:r>
      <w:r>
        <w:rPr/>
        <w:t>债</w:t>
      </w:r>
      <w:r>
        <w:rPr>
          <w:spacing w:val="-71"/>
        </w:rPr>
        <w:t> </w:t>
      </w:r>
      <w:r>
        <w:rPr/>
        <w:t>表</w:t>
      </w:r>
      <w:r>
        <w:rPr>
          <w:spacing w:val="-69"/>
        </w:rPr>
        <w:t> </w:t>
      </w:r>
      <w:r>
        <w:rPr/>
        <w:t>，</w:t>
      </w:r>
      <w:r>
        <w:rPr>
          <w:spacing w:val="-69"/>
        </w:rPr>
        <w:t> </w:t>
      </w:r>
      <w:r>
        <w:rPr>
          <w:rFonts w:ascii="Times New Roman" w:hAnsi="Times New Roman" w:cs="Times New Roman" w:eastAsia="Times New Roman" w:hint="default"/>
          <w:spacing w:val="14"/>
        </w:rPr>
        <w:t>2010</w:t>
      </w:r>
      <w:r>
        <w:rPr>
          <w:rFonts w:ascii="Times New Roman" w:hAnsi="Times New Roman" w:cs="Times New Roman" w:eastAsia="Times New Roman" w:hint="default"/>
          <w:spacing w:val="31"/>
        </w:rPr>
        <w:t> </w:t>
      </w:r>
      <w:r>
        <w:rPr/>
        <w:t>年</w:t>
      </w:r>
      <w:r>
        <w:rPr>
          <w:spacing w:val="-71"/>
        </w:rPr>
        <w:t> </w:t>
      </w:r>
      <w:r>
        <w:rPr/>
        <w:t>度</w:t>
      </w:r>
      <w:r>
        <w:rPr>
          <w:spacing w:val="-71"/>
        </w:rPr>
        <w:t> </w:t>
      </w:r>
      <w:r>
        <w:rPr/>
        <w:t>的</w:t>
      </w:r>
      <w:r>
        <w:rPr>
          <w:spacing w:val="-69"/>
        </w:rPr>
        <w:t> </w:t>
      </w:r>
      <w:r>
        <w:rPr/>
        <w:t>利</w:t>
      </w:r>
      <w:r>
        <w:rPr>
          <w:spacing w:val="-71"/>
        </w:rPr>
        <w:t> </w:t>
      </w:r>
      <w:r>
        <w:rPr/>
        <w:t>润</w:t>
      </w:r>
      <w:r>
        <w:rPr>
          <w:spacing w:val="-71"/>
        </w:rPr>
        <w:t> </w:t>
      </w:r>
      <w:r>
        <w:rPr/>
        <w:t>表</w:t>
      </w:r>
      <w:r>
        <w:rPr>
          <w:spacing w:val="-67"/>
        </w:rPr>
        <w:t> </w:t>
      </w:r>
      <w:r>
        <w:rPr/>
        <w:t>及</w:t>
      </w:r>
      <w:r>
        <w:rPr>
          <w:spacing w:val="-71"/>
        </w:rPr>
        <w:t> </w:t>
      </w:r>
      <w:r>
        <w:rPr/>
        <w:t>合</w:t>
      </w:r>
      <w:r>
        <w:rPr>
          <w:spacing w:val="-69"/>
        </w:rPr>
        <w:t> </w:t>
      </w:r>
      <w:r>
        <w:rPr/>
        <w:t>并</w:t>
      </w:r>
      <w:r>
        <w:rPr>
          <w:spacing w:val="-71"/>
        </w:rPr>
        <w:t> </w:t>
      </w:r>
      <w:r>
        <w:rPr>
          <w:spacing w:val="24"/>
        </w:rPr>
        <w:t>利润表</w:t>
      </w:r>
      <w:r>
        <w:rPr>
          <w:spacing w:val="-69"/>
        </w:rPr>
        <w:t> </w:t>
      </w:r>
      <w:r>
        <w:rPr/>
        <w:t>、</w:t>
      </w:r>
      <w:r>
        <w:rPr>
          <w:w w:val="100"/>
        </w:rPr>
        <w:t> </w:t>
      </w:r>
      <w:r>
        <w:rPr>
          <w:spacing w:val="31"/>
        </w:rPr>
        <w:t>现金流量表</w:t>
      </w:r>
      <w:r>
        <w:rPr>
          <w:spacing w:val="-59"/>
        </w:rPr>
        <w:t> </w:t>
      </w:r>
      <w:r>
        <w:rPr>
          <w:spacing w:val="26"/>
        </w:rPr>
        <w:t>及合并</w:t>
      </w:r>
      <w:r>
        <w:rPr>
          <w:spacing w:val="-61"/>
        </w:rPr>
        <w:t> </w:t>
      </w:r>
      <w:r>
        <w:rPr>
          <w:spacing w:val="31"/>
        </w:rPr>
        <w:t>现金流量表</w:t>
      </w:r>
      <w:r>
        <w:rPr>
          <w:spacing w:val="-59"/>
        </w:rPr>
        <w:t> </w:t>
      </w:r>
      <w:r>
        <w:rPr>
          <w:spacing w:val="37"/>
        </w:rPr>
        <w:t>、所有者权益变动表及合并所有者权益变动表以及财务报表</w:t>
      </w:r>
      <w:r>
        <w:rPr>
          <w:spacing w:val="-57"/>
        </w:rPr>
        <w:t> </w:t>
      </w:r>
      <w:r>
        <w:rPr/>
        <w:t>附</w:t>
      </w:r>
      <w:r>
        <w:rPr>
          <w:spacing w:val="-69"/>
        </w:rPr>
        <w:t> </w:t>
      </w:r>
      <w:r>
        <w:rPr>
          <w:spacing w:val="-69"/>
        </w:rPr>
      </w:r>
      <w:r>
        <w:rPr/>
        <w:t>注</w:t>
      </w:r>
      <w:r>
        <w:rPr>
          <w:spacing w:val="-71"/>
        </w:rPr>
        <w:t> </w:t>
      </w:r>
      <w:r>
        <w:rPr/>
        <w:t>。</w:t>
      </w:r>
    </w:p>
    <w:p>
      <w:pPr>
        <w:spacing w:line="240" w:lineRule="auto" w:before="12"/>
        <w:rPr>
          <w:rFonts w:ascii="宋体" w:hAnsi="宋体" w:cs="宋体" w:eastAsia="宋体" w:hint="default"/>
          <w:sz w:val="31"/>
          <w:szCs w:val="31"/>
        </w:rPr>
      </w:pPr>
    </w:p>
    <w:p>
      <w:pPr>
        <w:pStyle w:val="Heading7"/>
        <w:spacing w:line="240" w:lineRule="auto"/>
        <w:ind w:right="0"/>
        <w:jc w:val="left"/>
        <w:rPr>
          <w:b w:val="0"/>
          <w:bCs w:val="0"/>
        </w:rPr>
      </w:pPr>
      <w:r>
        <w:rPr/>
        <w:t>一</w:t>
      </w:r>
      <w:r>
        <w:rPr>
          <w:spacing w:val="-72"/>
        </w:rPr>
        <w:t> </w:t>
      </w:r>
      <w:r>
        <w:rPr/>
        <w:t>、</w:t>
      </w:r>
      <w:r>
        <w:rPr>
          <w:spacing w:val="-72"/>
        </w:rPr>
        <w:t> </w:t>
      </w:r>
      <w:r>
        <w:rPr/>
        <w:t>管</w:t>
      </w:r>
      <w:r>
        <w:rPr>
          <w:spacing w:val="-72"/>
        </w:rPr>
        <w:t> </w:t>
      </w:r>
      <w:r>
        <w:rPr/>
        <w:t>理</w:t>
      </w:r>
      <w:r>
        <w:rPr>
          <w:spacing w:val="-74"/>
        </w:rPr>
        <w:t> </w:t>
      </w:r>
      <w:r>
        <w:rPr/>
        <w:t>层</w:t>
      </w:r>
      <w:r>
        <w:rPr>
          <w:spacing w:val="-72"/>
        </w:rPr>
        <w:t> </w:t>
      </w:r>
      <w:r>
        <w:rPr/>
        <w:t>对</w:t>
      </w:r>
      <w:r>
        <w:rPr>
          <w:spacing w:val="-72"/>
        </w:rPr>
        <w:t> </w:t>
      </w:r>
      <w:r>
        <w:rPr/>
        <w:t>财</w:t>
      </w:r>
      <w:r>
        <w:rPr>
          <w:spacing w:val="-72"/>
        </w:rPr>
        <w:t> </w:t>
      </w:r>
      <w:r>
        <w:rPr/>
        <w:t>务</w:t>
      </w:r>
      <w:r>
        <w:rPr>
          <w:spacing w:val="-74"/>
        </w:rPr>
        <w:t> </w:t>
      </w:r>
      <w:r>
        <w:rPr/>
        <w:t>报</w:t>
      </w:r>
      <w:r>
        <w:rPr>
          <w:spacing w:val="-74"/>
        </w:rPr>
        <w:t> </w:t>
      </w:r>
      <w:r>
        <w:rPr/>
        <w:t>表</w:t>
      </w:r>
      <w:r>
        <w:rPr>
          <w:spacing w:val="-72"/>
        </w:rPr>
        <w:t> </w:t>
      </w:r>
      <w:r>
        <w:rPr/>
        <w:t>的</w:t>
      </w:r>
      <w:r>
        <w:rPr>
          <w:spacing w:val="-72"/>
        </w:rPr>
        <w:t> </w:t>
      </w:r>
      <w:r>
        <w:rPr/>
        <w:t>责</w:t>
      </w:r>
      <w:r>
        <w:rPr>
          <w:spacing w:val="-72"/>
        </w:rPr>
        <w:t> </w:t>
      </w:r>
      <w:r>
        <w:rPr/>
        <w:t>任</w:t>
      </w:r>
      <w:r>
        <w:rPr>
          <w:b w:val="0"/>
          <w:bCs w:val="0"/>
        </w:rPr>
      </w:r>
    </w:p>
    <w:p>
      <w:pPr>
        <w:pStyle w:val="Heading8"/>
        <w:spacing w:line="240" w:lineRule="auto" w:before="141"/>
        <w:ind w:left="660" w:right="0"/>
        <w:jc w:val="left"/>
      </w:pPr>
      <w:r>
        <w:rPr>
          <w:spacing w:val="21"/>
        </w:rPr>
        <w:t>按照</w:t>
      </w:r>
      <w:r>
        <w:rPr>
          <w:spacing w:val="-64"/>
        </w:rPr>
        <w:t> </w:t>
      </w:r>
      <w:r>
        <w:rPr/>
        <w:t>企</w:t>
      </w:r>
      <w:r>
        <w:rPr>
          <w:spacing w:val="-67"/>
        </w:rPr>
        <w:t> </w:t>
      </w:r>
      <w:r>
        <w:rPr/>
        <w:t>业</w:t>
      </w:r>
      <w:r>
        <w:rPr>
          <w:spacing w:val="-65"/>
        </w:rPr>
        <w:t> </w:t>
      </w:r>
      <w:r>
        <w:rPr/>
        <w:t>会</w:t>
      </w:r>
      <w:r>
        <w:rPr>
          <w:spacing w:val="-67"/>
        </w:rPr>
        <w:t> </w:t>
      </w:r>
      <w:r>
        <w:rPr/>
        <w:t>计</w:t>
      </w:r>
      <w:r>
        <w:rPr>
          <w:spacing w:val="-65"/>
        </w:rPr>
        <w:t> </w:t>
      </w:r>
      <w:r>
        <w:rPr/>
        <w:t>准</w:t>
      </w:r>
      <w:r>
        <w:rPr>
          <w:spacing w:val="-67"/>
        </w:rPr>
        <w:t> </w:t>
      </w:r>
      <w:r>
        <w:rPr/>
        <w:t>则</w:t>
      </w:r>
      <w:r>
        <w:rPr>
          <w:spacing w:val="-65"/>
        </w:rPr>
        <w:t> </w:t>
      </w:r>
      <w:r>
        <w:rPr/>
        <w:t>的</w:t>
      </w:r>
      <w:r>
        <w:rPr>
          <w:spacing w:val="-65"/>
        </w:rPr>
        <w:t> </w:t>
      </w:r>
      <w:r>
        <w:rPr/>
        <w:t>规</w:t>
      </w:r>
      <w:r>
        <w:rPr>
          <w:spacing w:val="-67"/>
        </w:rPr>
        <w:t> </w:t>
      </w:r>
      <w:r>
        <w:rPr/>
        <w:t>定</w:t>
      </w:r>
      <w:r>
        <w:rPr>
          <w:spacing w:val="-63"/>
        </w:rPr>
        <w:t> </w:t>
      </w:r>
      <w:r>
        <w:rPr/>
        <w:t>编</w:t>
      </w:r>
      <w:r>
        <w:rPr>
          <w:spacing w:val="-67"/>
        </w:rPr>
        <w:t> </w:t>
      </w:r>
      <w:r>
        <w:rPr/>
        <w:t>制</w:t>
      </w:r>
      <w:r>
        <w:rPr>
          <w:spacing w:val="-65"/>
        </w:rPr>
        <w:t> </w:t>
      </w:r>
      <w:r>
        <w:rPr/>
        <w:t>财</w:t>
      </w:r>
      <w:r>
        <w:rPr>
          <w:spacing w:val="-67"/>
        </w:rPr>
        <w:t> </w:t>
      </w:r>
      <w:r>
        <w:rPr/>
        <w:t>务</w:t>
      </w:r>
      <w:r>
        <w:rPr>
          <w:spacing w:val="-65"/>
        </w:rPr>
        <w:t> </w:t>
      </w:r>
      <w:r>
        <w:rPr/>
        <w:t>报</w:t>
      </w:r>
      <w:r>
        <w:rPr>
          <w:spacing w:val="-67"/>
        </w:rPr>
        <w:t> </w:t>
      </w:r>
      <w:r>
        <w:rPr/>
        <w:t>表</w:t>
      </w:r>
      <w:r>
        <w:rPr>
          <w:spacing w:val="-65"/>
        </w:rPr>
        <w:t> </w:t>
      </w:r>
      <w:r>
        <w:rPr/>
        <w:t>是</w:t>
      </w:r>
      <w:r>
        <w:rPr>
          <w:spacing w:val="-64"/>
        </w:rPr>
        <w:t> </w:t>
      </w:r>
      <w:r>
        <w:rPr/>
        <w:t>数</w:t>
      </w:r>
      <w:r>
        <w:rPr>
          <w:spacing w:val="-67"/>
        </w:rPr>
        <w:t> </w:t>
      </w:r>
      <w:r>
        <w:rPr/>
        <w:t>码</w:t>
      </w:r>
      <w:r>
        <w:rPr>
          <w:spacing w:val="-65"/>
        </w:rPr>
        <w:t> </w:t>
      </w:r>
      <w:r>
        <w:rPr/>
        <w:t>视</w:t>
      </w:r>
      <w:r>
        <w:rPr>
          <w:spacing w:val="-67"/>
        </w:rPr>
        <w:t> </w:t>
      </w:r>
      <w:r>
        <w:rPr/>
        <w:t>讯</w:t>
      </w:r>
      <w:r>
        <w:rPr>
          <w:spacing w:val="-64"/>
        </w:rPr>
        <w:t> </w:t>
      </w:r>
      <w:r>
        <w:rPr/>
        <w:t>公</w:t>
      </w:r>
      <w:r>
        <w:rPr>
          <w:spacing w:val="-67"/>
        </w:rPr>
        <w:t> </w:t>
      </w:r>
      <w:r>
        <w:rPr/>
        <w:t>司</w:t>
      </w:r>
      <w:r>
        <w:rPr>
          <w:spacing w:val="-65"/>
        </w:rPr>
        <w:t> </w:t>
      </w:r>
      <w:r>
        <w:rPr/>
        <w:t>管</w:t>
      </w:r>
      <w:r>
        <w:rPr>
          <w:spacing w:val="-67"/>
        </w:rPr>
        <w:t> </w:t>
      </w:r>
      <w:r>
        <w:rPr/>
        <w:t>理</w:t>
      </w:r>
      <w:r>
        <w:rPr>
          <w:spacing w:val="-65"/>
        </w:rPr>
        <w:t> </w:t>
      </w:r>
      <w:r>
        <w:rPr/>
        <w:t>层</w:t>
      </w:r>
      <w:r>
        <w:rPr>
          <w:spacing w:val="-65"/>
        </w:rPr>
        <w:t> </w:t>
      </w:r>
      <w:r>
        <w:rPr/>
        <w:t>的</w:t>
      </w:r>
      <w:r>
        <w:rPr>
          <w:spacing w:val="-67"/>
        </w:rPr>
        <w:t> </w:t>
      </w:r>
      <w:r>
        <w:rPr/>
        <w:t>责</w:t>
      </w:r>
      <w:r>
        <w:rPr>
          <w:spacing w:val="-65"/>
        </w:rPr>
        <w:t> </w:t>
      </w:r>
      <w:r>
        <w:rPr/>
        <w:t>任</w:t>
      </w:r>
      <w:r>
        <w:rPr>
          <w:spacing w:val="-67"/>
        </w:rPr>
        <w:t> </w:t>
      </w:r>
      <w:r>
        <w:rPr/>
        <w:t>。</w:t>
      </w:r>
      <w:r>
        <w:rPr>
          <w:spacing w:val="-65"/>
        </w:rPr>
        <w:t> </w:t>
      </w:r>
      <w:r>
        <w:rPr/>
        <w:t>这</w:t>
      </w:r>
      <w:r>
        <w:rPr>
          <w:spacing w:val="-67"/>
        </w:rPr>
        <w:t> </w:t>
      </w:r>
      <w:r>
        <w:rPr/>
        <w:t>种</w:t>
      </w:r>
      <w:r>
        <w:rPr>
          <w:spacing w:val="-65"/>
        </w:rPr>
        <w:t> </w:t>
      </w:r>
      <w:r>
        <w:rPr/>
        <w:t>责</w:t>
      </w:r>
      <w:r>
        <w:rPr>
          <w:spacing w:val="-67"/>
        </w:rPr>
        <w:t> </w:t>
      </w:r>
      <w:r>
        <w:rPr/>
        <w:t>任</w:t>
      </w:r>
      <w:r>
        <w:rPr>
          <w:spacing w:val="-65"/>
        </w:rPr>
        <w:t> </w:t>
      </w:r>
      <w:r>
        <w:rPr/>
        <w:t>包</w:t>
      </w:r>
      <w:r>
        <w:rPr>
          <w:spacing w:val="-65"/>
        </w:rPr>
        <w:t> </w:t>
      </w:r>
      <w:r>
        <w:rPr/>
        <w:t>括</w:t>
      </w:r>
      <w:r>
        <w:rPr>
          <w:spacing w:val="-67"/>
        </w:rPr>
        <w:t> </w:t>
      </w:r>
      <w:r>
        <w:rPr/>
        <w:t>：</w:t>
      </w:r>
    </w:p>
    <w:p>
      <w:pPr>
        <w:pStyle w:val="Heading8"/>
        <w:spacing w:line="336" w:lineRule="auto"/>
        <w:ind w:right="767"/>
        <w:jc w:val="left"/>
      </w:pPr>
      <w:r>
        <w:rPr/>
        <w:t>（</w:t>
      </w:r>
      <w:r>
        <w:rPr>
          <w:spacing w:val="-71"/>
        </w:rPr>
        <w:t> </w:t>
      </w:r>
      <w:r>
        <w:rPr>
          <w:rFonts w:ascii="Times New Roman" w:hAnsi="Times New Roman" w:cs="Times New Roman" w:eastAsia="Times New Roman" w:hint="default"/>
          <w:spacing w:val="11"/>
        </w:rPr>
        <w:t>1</w:t>
      </w:r>
      <w:r>
        <w:rPr>
          <w:spacing w:val="11"/>
        </w:rPr>
        <w:t>）设</w:t>
      </w:r>
      <w:r>
        <w:rPr>
          <w:spacing w:val="-69"/>
        </w:rPr>
        <w:t> </w:t>
      </w:r>
      <w:r>
        <w:rPr/>
        <w:t>计</w:t>
      </w:r>
      <w:r>
        <w:rPr>
          <w:spacing w:val="-71"/>
        </w:rPr>
        <w:t> </w:t>
      </w:r>
      <w:r>
        <w:rPr>
          <w:spacing w:val="7"/>
        </w:rPr>
        <w:t>、实</w:t>
      </w:r>
      <w:r>
        <w:rPr>
          <w:spacing w:val="-69"/>
        </w:rPr>
        <w:t> </w:t>
      </w:r>
      <w:r>
        <w:rPr/>
        <w:t>施</w:t>
      </w:r>
      <w:r>
        <w:rPr>
          <w:spacing w:val="-71"/>
        </w:rPr>
        <w:t> </w:t>
      </w:r>
      <w:r>
        <w:rPr/>
        <w:t>和</w:t>
      </w:r>
      <w:r>
        <w:rPr>
          <w:spacing w:val="-71"/>
        </w:rPr>
        <w:t> </w:t>
      </w:r>
      <w:r>
        <w:rPr/>
        <w:t>维</w:t>
      </w:r>
      <w:r>
        <w:rPr>
          <w:spacing w:val="-69"/>
        </w:rPr>
        <w:t> </w:t>
      </w:r>
      <w:r>
        <w:rPr/>
        <w:t>护</w:t>
      </w:r>
      <w:r>
        <w:rPr>
          <w:spacing w:val="-71"/>
        </w:rPr>
        <w:t> </w:t>
      </w:r>
      <w:r>
        <w:rPr/>
        <w:t>与</w:t>
      </w:r>
      <w:r>
        <w:rPr>
          <w:spacing w:val="-71"/>
        </w:rPr>
        <w:t> </w:t>
      </w:r>
      <w:r>
        <w:rPr/>
        <w:t>财</w:t>
      </w:r>
      <w:r>
        <w:rPr>
          <w:spacing w:val="-71"/>
        </w:rPr>
        <w:t> </w:t>
      </w:r>
      <w:r>
        <w:rPr/>
        <w:t>务</w:t>
      </w:r>
      <w:r>
        <w:rPr>
          <w:spacing w:val="-69"/>
        </w:rPr>
        <w:t> </w:t>
      </w:r>
      <w:r>
        <w:rPr/>
        <w:t>报</w:t>
      </w:r>
      <w:r>
        <w:rPr>
          <w:spacing w:val="-71"/>
        </w:rPr>
        <w:t> </w:t>
      </w:r>
      <w:r>
        <w:rPr/>
        <w:t>表</w:t>
      </w:r>
      <w:r>
        <w:rPr>
          <w:spacing w:val="-71"/>
        </w:rPr>
        <w:t> </w:t>
      </w:r>
      <w:r>
        <w:rPr/>
        <w:t>编</w:t>
      </w:r>
      <w:r>
        <w:rPr>
          <w:spacing w:val="-69"/>
        </w:rPr>
        <w:t> </w:t>
      </w:r>
      <w:r>
        <w:rPr/>
        <w:t>制</w:t>
      </w:r>
      <w:r>
        <w:rPr>
          <w:spacing w:val="-71"/>
        </w:rPr>
        <w:t> </w:t>
      </w:r>
      <w:r>
        <w:rPr/>
        <w:t>相</w:t>
      </w:r>
      <w:r>
        <w:rPr>
          <w:spacing w:val="-69"/>
        </w:rPr>
        <w:t> </w:t>
      </w:r>
      <w:r>
        <w:rPr/>
        <w:t>关</w:t>
      </w:r>
      <w:r>
        <w:rPr>
          <w:spacing w:val="-71"/>
        </w:rPr>
        <w:t> </w:t>
      </w:r>
      <w:r>
        <w:rPr/>
        <w:t>的</w:t>
      </w:r>
      <w:r>
        <w:rPr>
          <w:spacing w:val="-71"/>
        </w:rPr>
        <w:t> </w:t>
      </w:r>
      <w:r>
        <w:rPr/>
        <w:t>内</w:t>
      </w:r>
      <w:r>
        <w:rPr>
          <w:spacing w:val="-71"/>
        </w:rPr>
        <w:t> </w:t>
      </w:r>
      <w:r>
        <w:rPr/>
        <w:t>部</w:t>
      </w:r>
      <w:r>
        <w:rPr>
          <w:spacing w:val="-69"/>
        </w:rPr>
        <w:t> </w:t>
      </w:r>
      <w:r>
        <w:rPr/>
        <w:t>控</w:t>
      </w:r>
      <w:r>
        <w:rPr>
          <w:spacing w:val="-71"/>
        </w:rPr>
        <w:t> </w:t>
      </w:r>
      <w:r>
        <w:rPr/>
        <w:t>制</w:t>
      </w:r>
      <w:r>
        <w:rPr>
          <w:spacing w:val="-69"/>
        </w:rPr>
        <w:t> </w:t>
      </w:r>
      <w:r>
        <w:rPr>
          <w:spacing w:val="7"/>
        </w:rPr>
        <w:t>，以</w:t>
      </w:r>
      <w:r>
        <w:rPr>
          <w:spacing w:val="-71"/>
        </w:rPr>
        <w:t> </w:t>
      </w:r>
      <w:r>
        <w:rPr/>
        <w:t>使</w:t>
      </w:r>
      <w:r>
        <w:rPr>
          <w:spacing w:val="-69"/>
        </w:rPr>
        <w:t> </w:t>
      </w:r>
      <w:r>
        <w:rPr/>
        <w:t>财</w:t>
      </w:r>
      <w:r>
        <w:rPr>
          <w:spacing w:val="-71"/>
        </w:rPr>
        <w:t> </w:t>
      </w:r>
      <w:r>
        <w:rPr/>
        <w:t>务</w:t>
      </w:r>
      <w:r>
        <w:rPr>
          <w:spacing w:val="-71"/>
        </w:rPr>
        <w:t> </w:t>
      </w:r>
      <w:r>
        <w:rPr/>
        <w:t>报</w:t>
      </w:r>
      <w:r>
        <w:rPr>
          <w:spacing w:val="-71"/>
        </w:rPr>
        <w:t> </w:t>
      </w:r>
      <w:r>
        <w:rPr/>
        <w:t>表</w:t>
      </w:r>
      <w:r>
        <w:rPr>
          <w:spacing w:val="-69"/>
        </w:rPr>
        <w:t> </w:t>
      </w:r>
      <w:r>
        <w:rPr/>
        <w:t>不</w:t>
      </w:r>
      <w:r>
        <w:rPr>
          <w:spacing w:val="-71"/>
        </w:rPr>
        <w:t> </w:t>
      </w:r>
      <w:r>
        <w:rPr/>
        <w:t>存</w:t>
      </w:r>
      <w:r>
        <w:rPr>
          <w:spacing w:val="-71"/>
        </w:rPr>
        <w:t> </w:t>
      </w:r>
      <w:r>
        <w:rPr/>
        <w:t>在</w:t>
      </w:r>
      <w:r>
        <w:rPr>
          <w:spacing w:val="-69"/>
        </w:rPr>
        <w:t> </w:t>
      </w:r>
      <w:r>
        <w:rPr/>
        <w:t>由</w:t>
      </w:r>
      <w:r>
        <w:rPr>
          <w:spacing w:val="-71"/>
        </w:rPr>
        <w:t> </w:t>
      </w:r>
      <w:r>
        <w:rPr/>
        <w:t>于</w:t>
      </w:r>
      <w:r>
        <w:rPr>
          <w:spacing w:val="-69"/>
        </w:rPr>
        <w:t> </w:t>
      </w:r>
      <w:r>
        <w:rPr/>
        <w:t>舞</w:t>
      </w:r>
      <w:r>
        <w:rPr>
          <w:spacing w:val="-71"/>
        </w:rPr>
        <w:t> </w:t>
      </w:r>
      <w:r>
        <w:rPr/>
        <w:t>弊</w:t>
      </w:r>
      <w:r>
        <w:rPr>
          <w:spacing w:val="-71"/>
        </w:rPr>
        <w:t> </w:t>
      </w:r>
      <w:r>
        <w:rPr/>
        <w:t>或</w:t>
      </w:r>
      <w:r>
        <w:rPr>
          <w:spacing w:val="-71"/>
        </w:rPr>
        <w:t> </w:t>
      </w:r>
      <w:r>
        <w:rPr/>
        <w:t>错</w:t>
      </w:r>
      <w:r>
        <w:rPr>
          <w:w w:val="100"/>
        </w:rPr>
        <w:t> 误</w:t>
      </w:r>
      <w:r>
        <w:rPr>
          <w:spacing w:val="-73"/>
          <w:w w:val="100"/>
        </w:rPr>
        <w:t> </w:t>
      </w:r>
      <w:r>
        <w:rPr>
          <w:w w:val="100"/>
        </w:rPr>
        <w:t>而</w:t>
      </w:r>
      <w:r>
        <w:rPr>
          <w:spacing w:val="-73"/>
          <w:w w:val="100"/>
        </w:rPr>
        <w:t> </w:t>
      </w:r>
      <w:r>
        <w:rPr>
          <w:w w:val="100"/>
        </w:rPr>
        <w:t>导</w:t>
      </w:r>
      <w:r>
        <w:rPr>
          <w:spacing w:val="-73"/>
          <w:w w:val="100"/>
        </w:rPr>
        <w:t> </w:t>
      </w:r>
      <w:r>
        <w:rPr>
          <w:w w:val="100"/>
        </w:rPr>
        <w:t>致</w:t>
      </w:r>
      <w:r>
        <w:rPr>
          <w:spacing w:val="-71"/>
          <w:w w:val="100"/>
        </w:rPr>
        <w:t> </w:t>
      </w:r>
      <w:r>
        <w:rPr>
          <w:w w:val="100"/>
        </w:rPr>
        <w:t>的</w:t>
      </w:r>
      <w:r>
        <w:rPr>
          <w:spacing w:val="-73"/>
          <w:w w:val="100"/>
        </w:rPr>
        <w:t> </w:t>
      </w:r>
      <w:r>
        <w:rPr>
          <w:w w:val="100"/>
        </w:rPr>
        <w:t>重</w:t>
      </w:r>
      <w:r>
        <w:rPr>
          <w:spacing w:val="-73"/>
          <w:w w:val="100"/>
        </w:rPr>
        <w:t> </w:t>
      </w:r>
      <w:r>
        <w:rPr>
          <w:w w:val="100"/>
        </w:rPr>
        <w:t>大</w:t>
      </w:r>
      <w:r>
        <w:rPr>
          <w:spacing w:val="-71"/>
          <w:w w:val="100"/>
        </w:rPr>
        <w:t> </w:t>
      </w:r>
      <w:r>
        <w:rPr>
          <w:w w:val="100"/>
        </w:rPr>
        <w:t>错</w:t>
      </w:r>
      <w:r>
        <w:rPr>
          <w:spacing w:val="-73"/>
          <w:w w:val="100"/>
        </w:rPr>
        <w:t> </w:t>
      </w:r>
      <w:r>
        <w:rPr>
          <w:w w:val="100"/>
        </w:rPr>
        <w:t>报</w:t>
      </w:r>
      <w:r>
        <w:rPr>
          <w:spacing w:val="-71"/>
          <w:w w:val="100"/>
        </w:rPr>
        <w:t> </w:t>
      </w:r>
      <w:r>
        <w:rPr>
          <w:spacing w:val="-46"/>
          <w:w w:val="100"/>
        </w:rPr>
        <w:t>；（</w:t>
      </w:r>
      <w:r>
        <w:rPr>
          <w:spacing w:val="-71"/>
          <w:w w:val="100"/>
        </w:rPr>
        <w:t> </w:t>
      </w:r>
      <w:r>
        <w:rPr>
          <w:rFonts w:ascii="Times New Roman" w:hAnsi="Times New Roman" w:cs="Times New Roman" w:eastAsia="Times New Roman" w:hint="default"/>
          <w:spacing w:val="9"/>
          <w:w w:val="100"/>
        </w:rPr>
        <w:t>2</w:t>
      </w:r>
      <w:r>
        <w:rPr>
          <w:spacing w:val="9"/>
          <w:w w:val="100"/>
        </w:rPr>
        <w:t>）</w:t>
      </w:r>
      <w:r>
        <w:rPr>
          <w:spacing w:val="-73"/>
          <w:w w:val="100"/>
        </w:rPr>
        <w:t> </w:t>
      </w:r>
      <w:r>
        <w:rPr>
          <w:w w:val="100"/>
        </w:rPr>
        <w:t>选</w:t>
      </w:r>
      <w:r>
        <w:rPr>
          <w:spacing w:val="-71"/>
          <w:w w:val="100"/>
        </w:rPr>
        <w:t> </w:t>
      </w:r>
      <w:r>
        <w:rPr>
          <w:w w:val="100"/>
        </w:rPr>
        <w:t>择</w:t>
      </w:r>
      <w:r>
        <w:rPr>
          <w:spacing w:val="-73"/>
          <w:w w:val="100"/>
        </w:rPr>
        <w:t> </w:t>
      </w:r>
      <w:r>
        <w:rPr>
          <w:w w:val="100"/>
        </w:rPr>
        <w:t>和</w:t>
      </w:r>
      <w:r>
        <w:rPr>
          <w:spacing w:val="-73"/>
          <w:w w:val="100"/>
        </w:rPr>
        <w:t> </w:t>
      </w:r>
      <w:r>
        <w:rPr>
          <w:w w:val="100"/>
        </w:rPr>
        <w:t>运</w:t>
      </w:r>
      <w:r>
        <w:rPr>
          <w:spacing w:val="-71"/>
          <w:w w:val="100"/>
        </w:rPr>
        <w:t> </w:t>
      </w:r>
      <w:r>
        <w:rPr>
          <w:w w:val="100"/>
        </w:rPr>
        <w:t>用</w:t>
      </w:r>
      <w:r>
        <w:rPr>
          <w:spacing w:val="-73"/>
          <w:w w:val="100"/>
        </w:rPr>
        <w:t> </w:t>
      </w:r>
      <w:r>
        <w:rPr>
          <w:w w:val="100"/>
        </w:rPr>
        <w:t>恰</w:t>
      </w:r>
      <w:r>
        <w:rPr>
          <w:spacing w:val="-71"/>
          <w:w w:val="100"/>
        </w:rPr>
        <w:t> </w:t>
      </w:r>
      <w:r>
        <w:rPr>
          <w:w w:val="100"/>
        </w:rPr>
        <w:t>当</w:t>
      </w:r>
      <w:r>
        <w:rPr>
          <w:spacing w:val="-73"/>
          <w:w w:val="100"/>
        </w:rPr>
        <w:t> </w:t>
      </w:r>
      <w:r>
        <w:rPr>
          <w:w w:val="100"/>
        </w:rPr>
        <w:t>的</w:t>
      </w:r>
      <w:r>
        <w:rPr>
          <w:spacing w:val="-73"/>
          <w:w w:val="100"/>
        </w:rPr>
        <w:t> </w:t>
      </w:r>
      <w:r>
        <w:rPr>
          <w:w w:val="100"/>
        </w:rPr>
        <w:t>会</w:t>
      </w:r>
      <w:r>
        <w:rPr>
          <w:spacing w:val="-73"/>
          <w:w w:val="100"/>
        </w:rPr>
        <w:t> </w:t>
      </w:r>
      <w:r>
        <w:rPr>
          <w:w w:val="100"/>
        </w:rPr>
        <w:t>计</w:t>
      </w:r>
      <w:r>
        <w:rPr>
          <w:spacing w:val="-71"/>
          <w:w w:val="100"/>
        </w:rPr>
        <w:t> </w:t>
      </w:r>
      <w:r>
        <w:rPr>
          <w:w w:val="100"/>
        </w:rPr>
        <w:t>政</w:t>
      </w:r>
      <w:r>
        <w:rPr>
          <w:spacing w:val="-73"/>
          <w:w w:val="100"/>
        </w:rPr>
        <w:t> </w:t>
      </w:r>
      <w:r>
        <w:rPr>
          <w:w w:val="100"/>
        </w:rPr>
        <w:t>策</w:t>
      </w:r>
      <w:r>
        <w:rPr>
          <w:spacing w:val="-73"/>
          <w:w w:val="100"/>
        </w:rPr>
        <w:t> </w:t>
      </w:r>
      <w:r>
        <w:rPr>
          <w:spacing w:val="-45"/>
          <w:w w:val="100"/>
        </w:rPr>
        <w:t>；（</w:t>
      </w:r>
      <w:r>
        <w:rPr>
          <w:spacing w:val="-70"/>
          <w:w w:val="100"/>
        </w:rPr>
        <w:t> </w:t>
      </w:r>
      <w:r>
        <w:rPr>
          <w:rFonts w:ascii="Times New Roman" w:hAnsi="Times New Roman" w:cs="Times New Roman" w:eastAsia="Times New Roman" w:hint="default"/>
          <w:spacing w:val="9"/>
          <w:w w:val="100"/>
        </w:rPr>
        <w:t>3</w:t>
      </w:r>
      <w:r>
        <w:rPr>
          <w:spacing w:val="9"/>
          <w:w w:val="100"/>
        </w:rPr>
        <w:t>）</w:t>
      </w:r>
      <w:r>
        <w:rPr>
          <w:spacing w:val="-71"/>
          <w:w w:val="100"/>
        </w:rPr>
        <w:t> </w:t>
      </w:r>
      <w:r>
        <w:rPr>
          <w:w w:val="100"/>
        </w:rPr>
        <w:t>作</w:t>
      </w:r>
      <w:r>
        <w:rPr>
          <w:spacing w:val="-73"/>
          <w:w w:val="100"/>
        </w:rPr>
        <w:t> </w:t>
      </w:r>
      <w:r>
        <w:rPr>
          <w:w w:val="100"/>
        </w:rPr>
        <w:t>出</w:t>
      </w:r>
      <w:r>
        <w:rPr>
          <w:spacing w:val="-73"/>
          <w:w w:val="100"/>
        </w:rPr>
        <w:t> </w:t>
      </w:r>
      <w:r>
        <w:rPr>
          <w:w w:val="100"/>
        </w:rPr>
        <w:t>合</w:t>
      </w:r>
      <w:r>
        <w:rPr>
          <w:spacing w:val="-73"/>
          <w:w w:val="100"/>
        </w:rPr>
        <w:t> </w:t>
      </w:r>
      <w:r>
        <w:rPr>
          <w:w w:val="100"/>
        </w:rPr>
        <w:t>理</w:t>
      </w:r>
      <w:r>
        <w:rPr>
          <w:spacing w:val="-71"/>
          <w:w w:val="100"/>
        </w:rPr>
        <w:t> </w:t>
      </w:r>
      <w:r>
        <w:rPr>
          <w:w w:val="100"/>
        </w:rPr>
        <w:t>的</w:t>
      </w:r>
      <w:r>
        <w:rPr>
          <w:spacing w:val="-73"/>
          <w:w w:val="100"/>
        </w:rPr>
        <w:t> </w:t>
      </w:r>
      <w:r>
        <w:rPr>
          <w:w w:val="100"/>
        </w:rPr>
        <w:t>会</w:t>
      </w:r>
      <w:r>
        <w:rPr>
          <w:spacing w:val="-73"/>
          <w:w w:val="100"/>
        </w:rPr>
        <w:t> </w:t>
      </w:r>
      <w:r>
        <w:rPr>
          <w:w w:val="100"/>
        </w:rPr>
        <w:t>计</w:t>
      </w:r>
      <w:r>
        <w:rPr>
          <w:spacing w:val="-71"/>
          <w:w w:val="100"/>
        </w:rPr>
        <w:t> </w:t>
      </w:r>
      <w:r>
        <w:rPr>
          <w:w w:val="100"/>
        </w:rPr>
        <w:t>估</w:t>
      </w:r>
      <w:r>
        <w:rPr>
          <w:spacing w:val="-73"/>
          <w:w w:val="100"/>
        </w:rPr>
        <w:t> </w:t>
      </w:r>
      <w:r>
        <w:rPr>
          <w:w w:val="100"/>
        </w:rPr>
        <w:t>计</w:t>
      </w:r>
      <w:r>
        <w:rPr>
          <w:spacing w:val="-71"/>
          <w:w w:val="100"/>
        </w:rPr>
        <w:t> </w:t>
      </w:r>
      <w:r>
        <w:rPr>
          <w:w w:val="100"/>
        </w:rPr>
        <w:t>。</w:t>
      </w:r>
    </w:p>
    <w:p>
      <w:pPr>
        <w:pStyle w:val="Heading7"/>
        <w:spacing w:line="240" w:lineRule="auto" w:before="27"/>
        <w:ind w:right="0"/>
        <w:jc w:val="left"/>
        <w:rPr>
          <w:b w:val="0"/>
          <w:bCs w:val="0"/>
        </w:rPr>
      </w:pPr>
      <w:r>
        <w:rPr/>
        <w:t>二</w:t>
      </w:r>
      <w:r>
        <w:rPr>
          <w:spacing w:val="-72"/>
        </w:rPr>
        <w:t> </w:t>
      </w:r>
      <w:r>
        <w:rPr/>
        <w:t>、</w:t>
      </w:r>
      <w:r>
        <w:rPr>
          <w:spacing w:val="-72"/>
        </w:rPr>
        <w:t> </w:t>
      </w:r>
      <w:r>
        <w:rPr/>
        <w:t>注</w:t>
      </w:r>
      <w:r>
        <w:rPr>
          <w:spacing w:val="-72"/>
        </w:rPr>
        <w:t> </w:t>
      </w:r>
      <w:r>
        <w:rPr/>
        <w:t>册</w:t>
      </w:r>
      <w:r>
        <w:rPr>
          <w:spacing w:val="-74"/>
        </w:rPr>
        <w:t> </w:t>
      </w:r>
      <w:r>
        <w:rPr/>
        <w:t>会</w:t>
      </w:r>
      <w:r>
        <w:rPr>
          <w:spacing w:val="-72"/>
        </w:rPr>
        <w:t> </w:t>
      </w:r>
      <w:r>
        <w:rPr/>
        <w:t>计</w:t>
      </w:r>
      <w:r>
        <w:rPr>
          <w:spacing w:val="-72"/>
        </w:rPr>
        <w:t> </w:t>
      </w:r>
      <w:r>
        <w:rPr/>
        <w:t>师</w:t>
      </w:r>
      <w:r>
        <w:rPr>
          <w:spacing w:val="-72"/>
        </w:rPr>
        <w:t> </w:t>
      </w:r>
      <w:r>
        <w:rPr/>
        <w:t>的</w:t>
      </w:r>
      <w:r>
        <w:rPr>
          <w:spacing w:val="-74"/>
        </w:rPr>
        <w:t> </w:t>
      </w:r>
      <w:r>
        <w:rPr/>
        <w:t>责</w:t>
      </w:r>
      <w:r>
        <w:rPr>
          <w:spacing w:val="-74"/>
        </w:rPr>
        <w:t> </w:t>
      </w:r>
      <w:r>
        <w:rPr/>
        <w:t>任</w:t>
      </w:r>
      <w:r>
        <w:rPr>
          <w:b w:val="0"/>
          <w:bCs w:val="0"/>
        </w:rPr>
      </w:r>
    </w:p>
    <w:p>
      <w:pPr>
        <w:pStyle w:val="Heading8"/>
        <w:spacing w:line="357" w:lineRule="auto"/>
        <w:ind w:right="607" w:firstLine="520"/>
        <w:jc w:val="left"/>
      </w:pPr>
      <w:r>
        <w:rPr>
          <w:spacing w:val="34"/>
        </w:rPr>
        <w:t>我们的责任是在实施</w:t>
      </w:r>
      <w:r>
        <w:rPr>
          <w:spacing w:val="-65"/>
        </w:rPr>
        <w:t> </w:t>
      </w:r>
      <w:r>
        <w:rPr>
          <w:spacing w:val="33"/>
        </w:rPr>
        <w:t>审计工作的基础</w:t>
      </w:r>
      <w:r>
        <w:rPr>
          <w:spacing w:val="-66"/>
        </w:rPr>
        <w:t> </w:t>
      </w:r>
      <w:r>
        <w:rPr/>
        <w:t>上</w:t>
      </w:r>
      <w:r>
        <w:rPr>
          <w:spacing w:val="-69"/>
        </w:rPr>
        <w:t> </w:t>
      </w:r>
      <w:r>
        <w:rPr/>
        <w:t>对</w:t>
      </w:r>
      <w:r>
        <w:rPr>
          <w:spacing w:val="-65"/>
        </w:rPr>
        <w:t> </w:t>
      </w:r>
      <w:r>
        <w:rPr/>
        <w:t>财</w:t>
      </w:r>
      <w:r>
        <w:rPr>
          <w:spacing w:val="-69"/>
        </w:rPr>
        <w:t> </w:t>
      </w:r>
      <w:r>
        <w:rPr/>
        <w:t>务</w:t>
      </w:r>
      <w:r>
        <w:rPr>
          <w:spacing w:val="-69"/>
        </w:rPr>
        <w:t> </w:t>
      </w:r>
      <w:r>
        <w:rPr/>
        <w:t>报</w:t>
      </w:r>
      <w:r>
        <w:rPr>
          <w:spacing w:val="-69"/>
        </w:rPr>
        <w:t> </w:t>
      </w:r>
      <w:r>
        <w:rPr/>
        <w:t>表</w:t>
      </w:r>
      <w:r>
        <w:rPr>
          <w:spacing w:val="-69"/>
        </w:rPr>
        <w:t> </w:t>
      </w:r>
      <w:r>
        <w:rPr/>
        <w:t>发</w:t>
      </w:r>
      <w:r>
        <w:rPr>
          <w:spacing w:val="-69"/>
        </w:rPr>
        <w:t> </w:t>
      </w:r>
      <w:r>
        <w:rPr/>
        <w:t>表</w:t>
      </w:r>
      <w:r>
        <w:rPr>
          <w:spacing w:val="-69"/>
        </w:rPr>
        <w:t> </w:t>
      </w:r>
      <w:r>
        <w:rPr/>
        <w:t>审</w:t>
      </w:r>
      <w:r>
        <w:rPr>
          <w:spacing w:val="-69"/>
        </w:rPr>
        <w:t> </w:t>
      </w:r>
      <w:r>
        <w:rPr/>
        <w:t>计</w:t>
      </w:r>
      <w:r>
        <w:rPr>
          <w:spacing w:val="-69"/>
        </w:rPr>
        <w:t> </w:t>
      </w:r>
      <w:r>
        <w:rPr/>
        <w:t>意</w:t>
      </w:r>
      <w:r>
        <w:rPr>
          <w:spacing w:val="-65"/>
        </w:rPr>
        <w:t> </w:t>
      </w:r>
      <w:r>
        <w:rPr/>
        <w:t>见</w:t>
      </w:r>
      <w:r>
        <w:rPr>
          <w:spacing w:val="-69"/>
        </w:rPr>
        <w:t> </w:t>
      </w:r>
      <w:r>
        <w:rPr/>
        <w:t>。</w:t>
      </w:r>
      <w:r>
        <w:rPr>
          <w:spacing w:val="-69"/>
        </w:rPr>
        <w:t> </w:t>
      </w:r>
      <w:r>
        <w:rPr/>
        <w:t>我</w:t>
      </w:r>
      <w:r>
        <w:rPr>
          <w:spacing w:val="-69"/>
        </w:rPr>
        <w:t> </w:t>
      </w:r>
      <w:r>
        <w:rPr/>
        <w:t>们</w:t>
      </w:r>
      <w:r>
        <w:rPr>
          <w:spacing w:val="-69"/>
        </w:rPr>
        <w:t> </w:t>
      </w:r>
      <w:r>
        <w:rPr/>
        <w:t>按</w:t>
      </w:r>
      <w:r>
        <w:rPr>
          <w:spacing w:val="-69"/>
        </w:rPr>
        <w:t> </w:t>
      </w:r>
      <w:r>
        <w:rPr/>
        <w:t>照</w:t>
      </w:r>
      <w:r>
        <w:rPr>
          <w:spacing w:val="-69"/>
        </w:rPr>
        <w:t> </w:t>
      </w:r>
      <w:r>
        <w:rPr/>
        <w:t>中</w:t>
      </w:r>
      <w:r>
        <w:rPr>
          <w:spacing w:val="-69"/>
        </w:rPr>
        <w:t> </w:t>
      </w:r>
      <w:r>
        <w:rPr/>
        <w:t>国</w:t>
      </w:r>
      <w:r>
        <w:rPr>
          <w:spacing w:val="-69"/>
        </w:rPr>
        <w:t> </w:t>
      </w:r>
      <w:r>
        <w:rPr/>
        <w:t>注</w:t>
      </w:r>
      <w:r>
        <w:rPr>
          <w:spacing w:val="-65"/>
        </w:rPr>
        <w:t> </w:t>
      </w:r>
      <w:r>
        <w:rPr/>
        <w:t>册</w:t>
      </w:r>
      <w:r>
        <w:rPr>
          <w:spacing w:val="-69"/>
        </w:rPr>
        <w:t> </w:t>
      </w:r>
      <w:r>
        <w:rPr/>
        <w:t>会</w:t>
      </w:r>
      <w:r>
        <w:rPr>
          <w:w w:val="100"/>
        </w:rPr>
        <w:t> </w:t>
      </w:r>
      <w:r>
        <w:rPr/>
        <w:t>计</w:t>
      </w:r>
      <w:r>
        <w:rPr>
          <w:spacing w:val="-72"/>
        </w:rPr>
        <w:t> </w:t>
      </w:r>
      <w:r>
        <w:rPr/>
        <w:t>师</w:t>
      </w:r>
      <w:r>
        <w:rPr>
          <w:spacing w:val="-72"/>
        </w:rPr>
        <w:t> </w:t>
      </w:r>
      <w:r>
        <w:rPr/>
        <w:t>审</w:t>
      </w:r>
      <w:r>
        <w:rPr>
          <w:spacing w:val="-72"/>
        </w:rPr>
        <w:t> </w:t>
      </w:r>
      <w:r>
        <w:rPr/>
        <w:t>计</w:t>
      </w:r>
      <w:r>
        <w:rPr>
          <w:spacing w:val="-70"/>
        </w:rPr>
        <w:t> </w:t>
      </w:r>
      <w:r>
        <w:rPr/>
        <w:t>准</w:t>
      </w:r>
      <w:r>
        <w:rPr>
          <w:spacing w:val="-72"/>
        </w:rPr>
        <w:t> </w:t>
      </w:r>
      <w:r>
        <w:rPr/>
        <w:t>则</w:t>
      </w:r>
      <w:r>
        <w:rPr>
          <w:spacing w:val="-72"/>
        </w:rPr>
        <w:t> </w:t>
      </w:r>
      <w:r>
        <w:rPr/>
        <w:t>的</w:t>
      </w:r>
      <w:r>
        <w:rPr>
          <w:spacing w:val="-70"/>
        </w:rPr>
        <w:t> </w:t>
      </w:r>
      <w:r>
        <w:rPr/>
        <w:t>规</w:t>
      </w:r>
      <w:r>
        <w:rPr>
          <w:spacing w:val="-72"/>
        </w:rPr>
        <w:t> </w:t>
      </w:r>
      <w:r>
        <w:rPr/>
        <w:t>定</w:t>
      </w:r>
      <w:r>
        <w:rPr>
          <w:spacing w:val="-70"/>
        </w:rPr>
        <w:t> </w:t>
      </w:r>
      <w:r>
        <w:rPr/>
        <w:t>执</w:t>
      </w:r>
      <w:r>
        <w:rPr>
          <w:spacing w:val="-72"/>
        </w:rPr>
        <w:t> </w:t>
      </w:r>
      <w:r>
        <w:rPr/>
        <w:t>行</w:t>
      </w:r>
      <w:r>
        <w:rPr>
          <w:spacing w:val="-72"/>
        </w:rPr>
        <w:t> </w:t>
      </w:r>
      <w:r>
        <w:rPr/>
        <w:t>了</w:t>
      </w:r>
      <w:r>
        <w:rPr>
          <w:spacing w:val="-72"/>
        </w:rPr>
        <w:t> </w:t>
      </w:r>
      <w:r>
        <w:rPr/>
        <w:t>审</w:t>
      </w:r>
      <w:r>
        <w:rPr>
          <w:spacing w:val="-70"/>
        </w:rPr>
        <w:t> </w:t>
      </w:r>
      <w:r>
        <w:rPr/>
        <w:t>计</w:t>
      </w:r>
      <w:r>
        <w:rPr>
          <w:spacing w:val="-72"/>
        </w:rPr>
        <w:t> </w:t>
      </w:r>
      <w:r>
        <w:rPr/>
        <w:t>工</w:t>
      </w:r>
      <w:r>
        <w:rPr>
          <w:spacing w:val="-72"/>
        </w:rPr>
        <w:t> </w:t>
      </w:r>
      <w:r>
        <w:rPr/>
        <w:t>作</w:t>
      </w:r>
      <w:r>
        <w:rPr>
          <w:spacing w:val="-70"/>
        </w:rPr>
        <w:t> </w:t>
      </w:r>
      <w:r>
        <w:rPr>
          <w:spacing w:val="-14"/>
        </w:rPr>
        <w:t>。中</w:t>
      </w:r>
      <w:r>
        <w:rPr>
          <w:spacing w:val="-70"/>
        </w:rPr>
        <w:t> </w:t>
      </w:r>
      <w:r>
        <w:rPr/>
        <w:t>国</w:t>
      </w:r>
      <w:r>
        <w:rPr>
          <w:spacing w:val="-72"/>
        </w:rPr>
        <w:t> </w:t>
      </w:r>
      <w:r>
        <w:rPr/>
        <w:t>注</w:t>
      </w:r>
      <w:r>
        <w:rPr>
          <w:spacing w:val="-72"/>
        </w:rPr>
        <w:t> </w:t>
      </w:r>
      <w:r>
        <w:rPr/>
        <w:t>册</w:t>
      </w:r>
      <w:r>
        <w:rPr>
          <w:spacing w:val="-72"/>
        </w:rPr>
        <w:t> </w:t>
      </w:r>
      <w:r>
        <w:rPr/>
        <w:t>会</w:t>
      </w:r>
      <w:r>
        <w:rPr>
          <w:spacing w:val="-70"/>
        </w:rPr>
        <w:t> </w:t>
      </w:r>
      <w:r>
        <w:rPr/>
        <w:t>计</w:t>
      </w:r>
      <w:r>
        <w:rPr>
          <w:spacing w:val="-72"/>
        </w:rPr>
        <w:t> </w:t>
      </w:r>
      <w:r>
        <w:rPr/>
        <w:t>师</w:t>
      </w:r>
      <w:r>
        <w:rPr>
          <w:spacing w:val="-72"/>
        </w:rPr>
        <w:t> </w:t>
      </w:r>
      <w:r>
        <w:rPr/>
        <w:t>审</w:t>
      </w:r>
      <w:r>
        <w:rPr>
          <w:spacing w:val="-70"/>
        </w:rPr>
        <w:t> </w:t>
      </w:r>
      <w:r>
        <w:rPr/>
        <w:t>计</w:t>
      </w:r>
      <w:r>
        <w:rPr>
          <w:spacing w:val="-72"/>
        </w:rPr>
        <w:t> </w:t>
      </w:r>
      <w:r>
        <w:rPr/>
        <w:t>准</w:t>
      </w:r>
      <w:r>
        <w:rPr>
          <w:spacing w:val="-70"/>
        </w:rPr>
        <w:t> </w:t>
      </w:r>
      <w:r>
        <w:rPr/>
        <w:t>则</w:t>
      </w:r>
      <w:r>
        <w:rPr>
          <w:spacing w:val="-72"/>
        </w:rPr>
        <w:t> </w:t>
      </w:r>
      <w:r>
        <w:rPr/>
        <w:t>要</w:t>
      </w:r>
      <w:r>
        <w:rPr>
          <w:spacing w:val="-72"/>
        </w:rPr>
        <w:t> </w:t>
      </w:r>
      <w:r>
        <w:rPr/>
        <w:t>求</w:t>
      </w:r>
      <w:r>
        <w:rPr>
          <w:spacing w:val="-72"/>
        </w:rPr>
        <w:t> </w:t>
      </w:r>
      <w:r>
        <w:rPr/>
        <w:t>我</w:t>
      </w:r>
      <w:r>
        <w:rPr>
          <w:spacing w:val="-70"/>
        </w:rPr>
        <w:t> </w:t>
      </w:r>
      <w:r>
        <w:rPr/>
        <w:t>们</w:t>
      </w:r>
      <w:r>
        <w:rPr>
          <w:spacing w:val="-72"/>
        </w:rPr>
        <w:t> </w:t>
      </w:r>
      <w:r>
        <w:rPr/>
        <w:t>遵</w:t>
      </w:r>
      <w:r>
        <w:rPr>
          <w:spacing w:val="-72"/>
        </w:rPr>
        <w:t> </w:t>
      </w:r>
      <w:r>
        <w:rPr/>
        <w:t>守</w:t>
      </w:r>
      <w:r>
        <w:rPr>
          <w:spacing w:val="-70"/>
        </w:rPr>
        <w:t> </w:t>
      </w:r>
      <w:r>
        <w:rPr/>
        <w:t>职</w:t>
      </w:r>
      <w:r>
        <w:rPr>
          <w:spacing w:val="-72"/>
        </w:rPr>
        <w:t> </w:t>
      </w:r>
      <w:r>
        <w:rPr/>
        <w:t>业</w:t>
      </w:r>
      <w:r>
        <w:rPr>
          <w:spacing w:val="-70"/>
        </w:rPr>
        <w:t> </w:t>
      </w:r>
      <w:r>
        <w:rPr/>
        <w:t>道</w:t>
      </w:r>
      <w:r>
        <w:rPr>
          <w:spacing w:val="-72"/>
        </w:rPr>
        <w:t> </w:t>
      </w:r>
      <w:r>
        <w:rPr/>
        <w:t>德</w:t>
      </w:r>
      <w:r>
        <w:rPr>
          <w:spacing w:val="-72"/>
        </w:rPr>
        <w:t> </w:t>
      </w:r>
      <w:r>
        <w:rPr/>
        <w:t>规</w:t>
      </w:r>
      <w:r>
        <w:rPr>
          <w:spacing w:val="-72"/>
        </w:rPr>
        <w:t> </w:t>
      </w:r>
      <w:r>
        <w:rPr/>
        <w:t>范</w:t>
      </w:r>
      <w:r>
        <w:rPr>
          <w:spacing w:val="-70"/>
        </w:rPr>
        <w:t> </w:t>
      </w:r>
      <w:r>
        <w:rPr/>
        <w:t>，</w:t>
      </w:r>
      <w:r>
        <w:rPr>
          <w:w w:val="100"/>
        </w:rPr>
        <w:t> </w:t>
      </w:r>
      <w:r>
        <w:rPr/>
        <w:t>计</w:t>
      </w:r>
      <w:r>
        <w:rPr>
          <w:spacing w:val="-72"/>
        </w:rPr>
        <w:t> </w:t>
      </w:r>
      <w:r>
        <w:rPr/>
        <w:t>划</w:t>
      </w:r>
      <w:r>
        <w:rPr>
          <w:spacing w:val="-72"/>
        </w:rPr>
        <w:t> </w:t>
      </w:r>
      <w:r>
        <w:rPr/>
        <w:t>和</w:t>
      </w:r>
      <w:r>
        <w:rPr>
          <w:spacing w:val="-72"/>
        </w:rPr>
        <w:t> </w:t>
      </w:r>
      <w:r>
        <w:rPr/>
        <w:t>实</w:t>
      </w:r>
      <w:r>
        <w:rPr>
          <w:spacing w:val="-70"/>
        </w:rPr>
        <w:t> </w:t>
      </w:r>
      <w:r>
        <w:rPr/>
        <w:t>施</w:t>
      </w:r>
      <w:r>
        <w:rPr>
          <w:spacing w:val="-72"/>
        </w:rPr>
        <w:t> </w:t>
      </w:r>
      <w:r>
        <w:rPr/>
        <w:t>审</w:t>
      </w:r>
      <w:r>
        <w:rPr>
          <w:spacing w:val="-72"/>
        </w:rPr>
        <w:t> </w:t>
      </w:r>
      <w:r>
        <w:rPr/>
        <w:t>计</w:t>
      </w:r>
      <w:r>
        <w:rPr>
          <w:spacing w:val="-70"/>
        </w:rPr>
        <w:t> </w:t>
      </w:r>
      <w:r>
        <w:rPr/>
        <w:t>工</w:t>
      </w:r>
      <w:r>
        <w:rPr>
          <w:spacing w:val="-72"/>
        </w:rPr>
        <w:t> </w:t>
      </w:r>
      <w:r>
        <w:rPr/>
        <w:t>作</w:t>
      </w:r>
      <w:r>
        <w:rPr>
          <w:spacing w:val="-70"/>
        </w:rPr>
        <w:t> </w:t>
      </w:r>
      <w:r>
        <w:rPr/>
        <w:t>以</w:t>
      </w:r>
      <w:r>
        <w:rPr>
          <w:spacing w:val="-72"/>
        </w:rPr>
        <w:t> </w:t>
      </w:r>
      <w:r>
        <w:rPr/>
        <w:t>对</w:t>
      </w:r>
      <w:r>
        <w:rPr>
          <w:spacing w:val="-72"/>
        </w:rPr>
        <w:t> </w:t>
      </w:r>
      <w:r>
        <w:rPr/>
        <w:t>财</w:t>
      </w:r>
      <w:r>
        <w:rPr>
          <w:spacing w:val="-72"/>
        </w:rPr>
        <w:t> </w:t>
      </w:r>
      <w:r>
        <w:rPr/>
        <w:t>务</w:t>
      </w:r>
      <w:r>
        <w:rPr>
          <w:spacing w:val="-70"/>
        </w:rPr>
        <w:t> </w:t>
      </w:r>
      <w:r>
        <w:rPr/>
        <w:t>报</w:t>
      </w:r>
      <w:r>
        <w:rPr>
          <w:spacing w:val="-72"/>
        </w:rPr>
        <w:t> </w:t>
      </w:r>
      <w:r>
        <w:rPr/>
        <w:t>表</w:t>
      </w:r>
      <w:r>
        <w:rPr>
          <w:spacing w:val="-72"/>
        </w:rPr>
        <w:t> </w:t>
      </w:r>
      <w:r>
        <w:rPr/>
        <w:t>是</w:t>
      </w:r>
      <w:r>
        <w:rPr>
          <w:spacing w:val="-70"/>
        </w:rPr>
        <w:t> </w:t>
      </w:r>
      <w:r>
        <w:rPr/>
        <w:t>否</w:t>
      </w:r>
      <w:r>
        <w:rPr>
          <w:spacing w:val="-72"/>
        </w:rPr>
        <w:t> </w:t>
      </w:r>
      <w:r>
        <w:rPr/>
        <w:t>不</w:t>
      </w:r>
      <w:r>
        <w:rPr>
          <w:spacing w:val="-70"/>
        </w:rPr>
        <w:t> </w:t>
      </w:r>
      <w:r>
        <w:rPr/>
        <w:t>存</w:t>
      </w:r>
      <w:r>
        <w:rPr>
          <w:spacing w:val="-72"/>
        </w:rPr>
        <w:t> </w:t>
      </w:r>
      <w:r>
        <w:rPr/>
        <w:t>在</w:t>
      </w:r>
      <w:r>
        <w:rPr>
          <w:spacing w:val="-72"/>
        </w:rPr>
        <w:t> </w:t>
      </w:r>
      <w:r>
        <w:rPr/>
        <w:t>重</w:t>
      </w:r>
      <w:r>
        <w:rPr>
          <w:spacing w:val="-72"/>
        </w:rPr>
        <w:t> </w:t>
      </w:r>
      <w:r>
        <w:rPr/>
        <w:t>大</w:t>
      </w:r>
      <w:r>
        <w:rPr>
          <w:spacing w:val="-70"/>
        </w:rPr>
        <w:t> </w:t>
      </w:r>
      <w:r>
        <w:rPr/>
        <w:t>错</w:t>
      </w:r>
      <w:r>
        <w:rPr>
          <w:spacing w:val="-72"/>
        </w:rPr>
        <w:t> </w:t>
      </w:r>
      <w:r>
        <w:rPr/>
        <w:t>报</w:t>
      </w:r>
      <w:r>
        <w:rPr>
          <w:spacing w:val="-72"/>
        </w:rPr>
        <w:t> </w:t>
      </w:r>
      <w:r>
        <w:rPr/>
        <w:t>获</w:t>
      </w:r>
      <w:r>
        <w:rPr>
          <w:spacing w:val="-70"/>
        </w:rPr>
        <w:t> </w:t>
      </w:r>
      <w:r>
        <w:rPr/>
        <w:t>取</w:t>
      </w:r>
      <w:r>
        <w:rPr>
          <w:spacing w:val="-72"/>
        </w:rPr>
        <w:t> </w:t>
      </w:r>
      <w:r>
        <w:rPr/>
        <w:t>合</w:t>
      </w:r>
      <w:r>
        <w:rPr>
          <w:spacing w:val="-70"/>
        </w:rPr>
        <w:t> </w:t>
      </w:r>
      <w:r>
        <w:rPr/>
        <w:t>理</w:t>
      </w:r>
      <w:r>
        <w:rPr>
          <w:spacing w:val="-72"/>
        </w:rPr>
        <w:t> </w:t>
      </w:r>
      <w:r>
        <w:rPr/>
        <w:t>保</w:t>
      </w:r>
      <w:r>
        <w:rPr>
          <w:spacing w:val="-72"/>
        </w:rPr>
        <w:t> </w:t>
      </w:r>
      <w:r>
        <w:rPr/>
        <w:t>证</w:t>
      </w:r>
      <w:r>
        <w:rPr>
          <w:spacing w:val="-72"/>
        </w:rPr>
        <w:t> </w:t>
      </w:r>
      <w:r>
        <w:rPr/>
        <w:t>。</w:t>
      </w:r>
    </w:p>
    <w:p>
      <w:pPr>
        <w:pStyle w:val="Heading8"/>
        <w:spacing w:line="357" w:lineRule="auto" w:before="31"/>
        <w:ind w:right="628" w:firstLine="520"/>
        <w:jc w:val="left"/>
      </w:pPr>
      <w:r>
        <w:rPr>
          <w:spacing w:val="34"/>
        </w:rPr>
        <w:t>审计工作涉及实施审</w:t>
      </w:r>
      <w:r>
        <w:rPr>
          <w:spacing w:val="-56"/>
        </w:rPr>
        <w:t> </w:t>
      </w:r>
      <w:r>
        <w:rPr>
          <w:spacing w:val="34"/>
        </w:rPr>
        <w:t>计程序，以获取有关</w:t>
      </w:r>
      <w:r>
        <w:rPr>
          <w:spacing w:val="-56"/>
        </w:rPr>
        <w:t> </w:t>
      </w:r>
      <w:r>
        <w:rPr>
          <w:spacing w:val="34"/>
        </w:rPr>
        <w:t>财务报表金额和披露</w:t>
      </w:r>
      <w:r>
        <w:rPr>
          <w:spacing w:val="-56"/>
        </w:rPr>
        <w:t> </w:t>
      </w:r>
      <w:r>
        <w:rPr>
          <w:spacing w:val="34"/>
        </w:rPr>
        <w:t>的审计证据。选择的</w:t>
      </w:r>
      <w:r>
        <w:rPr>
          <w:spacing w:val="-56"/>
        </w:rPr>
        <w:t> </w:t>
      </w:r>
      <w:r>
        <w:rPr>
          <w:spacing w:val="19"/>
        </w:rPr>
        <w:t>审计</w:t>
      </w:r>
      <w:r>
        <w:rPr>
          <w:spacing w:val="-70"/>
        </w:rPr>
        <w:t> </w:t>
      </w:r>
      <w:r>
        <w:rPr/>
        <w:t>程</w:t>
      </w:r>
      <w:r>
        <w:rPr>
          <w:spacing w:val="-72"/>
        </w:rPr>
        <w:t> </w:t>
      </w:r>
      <w:r>
        <w:rPr/>
        <w:t>序</w:t>
      </w:r>
      <w:r>
        <w:rPr>
          <w:spacing w:val="-72"/>
        </w:rPr>
        <w:t> </w:t>
      </w:r>
      <w:r>
        <w:rPr/>
        <w:t>取</w:t>
      </w:r>
      <w:r>
        <w:rPr>
          <w:spacing w:val="-72"/>
        </w:rPr>
        <w:t> </w:t>
      </w:r>
      <w:r>
        <w:rPr/>
        <w:t>决</w:t>
      </w:r>
      <w:r>
        <w:rPr>
          <w:spacing w:val="-70"/>
        </w:rPr>
        <w:t> </w:t>
      </w:r>
      <w:r>
        <w:rPr/>
        <w:t>于</w:t>
      </w:r>
      <w:r>
        <w:rPr>
          <w:spacing w:val="-72"/>
        </w:rPr>
        <w:t> </w:t>
      </w:r>
      <w:r>
        <w:rPr/>
        <w:t>注</w:t>
      </w:r>
      <w:r>
        <w:rPr>
          <w:spacing w:val="-72"/>
        </w:rPr>
        <w:t> </w:t>
      </w:r>
      <w:r>
        <w:rPr/>
        <w:t>册</w:t>
      </w:r>
      <w:r>
        <w:rPr>
          <w:spacing w:val="-70"/>
        </w:rPr>
        <w:t> </w:t>
      </w:r>
      <w:r>
        <w:rPr/>
        <w:t>会</w:t>
      </w:r>
      <w:r>
        <w:rPr>
          <w:spacing w:val="-72"/>
        </w:rPr>
        <w:t> </w:t>
      </w:r>
      <w:r>
        <w:rPr/>
        <w:t>计</w:t>
      </w:r>
      <w:r>
        <w:rPr>
          <w:spacing w:val="-70"/>
        </w:rPr>
        <w:t> </w:t>
      </w:r>
      <w:r>
        <w:rPr/>
        <w:t>师</w:t>
      </w:r>
      <w:r>
        <w:rPr>
          <w:spacing w:val="-72"/>
        </w:rPr>
        <w:t> </w:t>
      </w:r>
      <w:r>
        <w:rPr/>
        <w:t>的</w:t>
      </w:r>
      <w:r>
        <w:rPr>
          <w:spacing w:val="-72"/>
        </w:rPr>
        <w:t> </w:t>
      </w:r>
      <w:r>
        <w:rPr/>
        <w:t>判</w:t>
      </w:r>
      <w:r>
        <w:rPr>
          <w:spacing w:val="-72"/>
        </w:rPr>
        <w:t> </w:t>
      </w:r>
      <w:r>
        <w:rPr/>
        <w:t>断</w:t>
      </w:r>
      <w:r>
        <w:rPr>
          <w:spacing w:val="-70"/>
        </w:rPr>
        <w:t> </w:t>
      </w:r>
      <w:r>
        <w:rPr>
          <w:spacing w:val="-14"/>
        </w:rPr>
        <w:t>，包</w:t>
      </w:r>
      <w:r>
        <w:rPr>
          <w:spacing w:val="-70"/>
        </w:rPr>
        <w:t> </w:t>
      </w:r>
      <w:r>
        <w:rPr/>
        <w:t>括</w:t>
      </w:r>
      <w:r>
        <w:rPr>
          <w:spacing w:val="-72"/>
        </w:rPr>
        <w:t> </w:t>
      </w:r>
      <w:r>
        <w:rPr/>
        <w:t>对</w:t>
      </w:r>
      <w:r>
        <w:rPr>
          <w:spacing w:val="-72"/>
        </w:rPr>
        <w:t> </w:t>
      </w:r>
      <w:r>
        <w:rPr/>
        <w:t>由</w:t>
      </w:r>
      <w:r>
        <w:rPr>
          <w:spacing w:val="-70"/>
        </w:rPr>
        <w:t> </w:t>
      </w:r>
      <w:r>
        <w:rPr/>
        <w:t>于</w:t>
      </w:r>
      <w:r>
        <w:rPr>
          <w:spacing w:val="-72"/>
        </w:rPr>
        <w:t> </w:t>
      </w:r>
      <w:r>
        <w:rPr/>
        <w:t>舞</w:t>
      </w:r>
      <w:r>
        <w:rPr>
          <w:spacing w:val="-72"/>
        </w:rPr>
        <w:t> </w:t>
      </w:r>
      <w:r>
        <w:rPr/>
        <w:t>弊</w:t>
      </w:r>
      <w:r>
        <w:rPr>
          <w:spacing w:val="-72"/>
        </w:rPr>
        <w:t> </w:t>
      </w:r>
      <w:r>
        <w:rPr/>
        <w:t>或</w:t>
      </w:r>
      <w:r>
        <w:rPr>
          <w:spacing w:val="-70"/>
        </w:rPr>
        <w:t> </w:t>
      </w:r>
      <w:r>
        <w:rPr/>
        <w:t>错</w:t>
      </w:r>
      <w:r>
        <w:rPr>
          <w:spacing w:val="-72"/>
        </w:rPr>
        <w:t> </w:t>
      </w:r>
      <w:r>
        <w:rPr/>
        <w:t>误</w:t>
      </w:r>
      <w:r>
        <w:rPr>
          <w:spacing w:val="-72"/>
        </w:rPr>
        <w:t> </w:t>
      </w:r>
      <w:r>
        <w:rPr/>
        <w:t>导</w:t>
      </w:r>
      <w:r>
        <w:rPr>
          <w:spacing w:val="-70"/>
        </w:rPr>
        <w:t> </w:t>
      </w:r>
      <w:r>
        <w:rPr/>
        <w:t>致</w:t>
      </w:r>
      <w:r>
        <w:rPr>
          <w:spacing w:val="-72"/>
        </w:rPr>
        <w:t> </w:t>
      </w:r>
      <w:r>
        <w:rPr/>
        <w:t>的</w:t>
      </w:r>
      <w:r>
        <w:rPr>
          <w:spacing w:val="-70"/>
        </w:rPr>
        <w:t> </w:t>
      </w:r>
      <w:r>
        <w:rPr/>
        <w:t>财</w:t>
      </w:r>
      <w:r>
        <w:rPr>
          <w:spacing w:val="-72"/>
        </w:rPr>
        <w:t> </w:t>
      </w:r>
      <w:r>
        <w:rPr/>
        <w:t>务</w:t>
      </w:r>
      <w:r>
        <w:rPr>
          <w:spacing w:val="-72"/>
        </w:rPr>
        <w:t> </w:t>
      </w:r>
      <w:r>
        <w:rPr/>
        <w:t>报</w:t>
      </w:r>
      <w:r>
        <w:rPr>
          <w:spacing w:val="-72"/>
        </w:rPr>
        <w:t> </w:t>
      </w:r>
      <w:r>
        <w:rPr/>
        <w:t>表</w:t>
      </w:r>
      <w:r>
        <w:rPr>
          <w:spacing w:val="-70"/>
        </w:rPr>
        <w:t> </w:t>
      </w:r>
      <w:r>
        <w:rPr/>
        <w:t>重</w:t>
      </w:r>
      <w:r>
        <w:rPr>
          <w:spacing w:val="-72"/>
        </w:rPr>
        <w:t> </w:t>
      </w:r>
      <w:r>
        <w:rPr/>
        <w:t>大</w:t>
      </w:r>
      <w:r>
        <w:rPr>
          <w:spacing w:val="-72"/>
        </w:rPr>
        <w:t> </w:t>
      </w:r>
      <w:r>
        <w:rPr/>
        <w:t>错</w:t>
      </w:r>
      <w:r>
        <w:rPr>
          <w:spacing w:val="-70"/>
        </w:rPr>
        <w:t> </w:t>
      </w:r>
      <w:r>
        <w:rPr/>
        <w:t>报</w:t>
      </w:r>
      <w:r>
        <w:rPr>
          <w:spacing w:val="-72"/>
        </w:rPr>
        <w:t> </w:t>
      </w:r>
      <w:r>
        <w:rPr/>
        <w:t>风</w:t>
      </w:r>
      <w:r>
        <w:rPr>
          <w:spacing w:val="-70"/>
        </w:rPr>
        <w:t> </w:t>
      </w:r>
      <w:r>
        <w:rPr/>
        <w:t>险</w:t>
      </w:r>
      <w:r>
        <w:rPr>
          <w:spacing w:val="-72"/>
        </w:rPr>
        <w:t> </w:t>
      </w:r>
      <w:r>
        <w:rPr/>
        <w:t>的</w:t>
      </w:r>
      <w:r>
        <w:rPr>
          <w:spacing w:val="-72"/>
        </w:rPr>
        <w:t> </w:t>
      </w:r>
      <w:r>
        <w:rPr/>
        <w:t>评</w:t>
      </w:r>
      <w:r>
        <w:rPr>
          <w:spacing w:val="-72"/>
        </w:rPr>
        <w:t> </w:t>
      </w:r>
      <w:r>
        <w:rPr/>
        <w:t>估</w:t>
      </w:r>
      <w:r>
        <w:rPr>
          <w:spacing w:val="-70"/>
        </w:rPr>
        <w:t> </w:t>
      </w:r>
      <w:r>
        <w:rPr/>
        <w:t>。</w:t>
      </w:r>
      <w:r>
        <w:rPr>
          <w:w w:val="100"/>
        </w:rPr>
        <w:t> </w:t>
      </w:r>
      <w:r>
        <w:rPr>
          <w:spacing w:val="38"/>
        </w:rPr>
        <w:t>在进行风险评估时，我们考虑与财务报表编制相关的内部控制，以设计恰当的审计程序，</w:t>
      </w:r>
      <w:r>
        <w:rPr>
          <w:spacing w:val="2"/>
        </w:rPr>
        <w:t> </w:t>
      </w:r>
      <w:r>
        <w:rPr/>
        <w:t>但</w:t>
      </w:r>
    </w:p>
    <w:p>
      <w:pPr>
        <w:pStyle w:val="Heading8"/>
        <w:spacing w:line="355" w:lineRule="auto" w:before="32"/>
        <w:ind w:right="754"/>
        <w:jc w:val="left"/>
      </w:pPr>
      <w:r>
        <w:rPr>
          <w:spacing w:val="38"/>
        </w:rPr>
        <w:t>目的并非对内部控制的有效性发表意见。审计工作还包括评价管理层选用会计政策的恰当</w:t>
      </w:r>
      <w:r>
        <w:rPr>
          <w:spacing w:val="-29"/>
        </w:rPr>
        <w:t> </w:t>
      </w:r>
      <w:r>
        <w:rPr/>
        <w:t>性</w:t>
      </w:r>
      <w:r>
        <w:rPr>
          <w:spacing w:val="-79"/>
        </w:rPr>
        <w:t> </w:t>
      </w:r>
      <w:r>
        <w:rPr>
          <w:spacing w:val="-79"/>
        </w:rPr>
      </w:r>
      <w:r>
        <w:rPr>
          <w:spacing w:val="18"/>
        </w:rPr>
        <w:t>和作</w:t>
      </w:r>
      <w:r>
        <w:rPr>
          <w:spacing w:val="-72"/>
        </w:rPr>
        <w:t> </w:t>
      </w:r>
      <w:r>
        <w:rPr/>
        <w:t>出</w:t>
      </w:r>
      <w:r>
        <w:rPr>
          <w:spacing w:val="-72"/>
        </w:rPr>
        <w:t> </w:t>
      </w:r>
      <w:r>
        <w:rPr/>
        <w:t>会</w:t>
      </w:r>
      <w:r>
        <w:rPr>
          <w:spacing w:val="-69"/>
        </w:rPr>
        <w:t> </w:t>
      </w:r>
      <w:r>
        <w:rPr/>
        <w:t>计</w:t>
      </w:r>
      <w:r>
        <w:rPr>
          <w:spacing w:val="-72"/>
        </w:rPr>
        <w:t> </w:t>
      </w:r>
      <w:r>
        <w:rPr/>
        <w:t>估</w:t>
      </w:r>
      <w:r>
        <w:rPr>
          <w:spacing w:val="-72"/>
        </w:rPr>
        <w:t> </w:t>
      </w:r>
      <w:r>
        <w:rPr/>
        <w:t>计</w:t>
      </w:r>
      <w:r>
        <w:rPr>
          <w:spacing w:val="-69"/>
        </w:rPr>
        <w:t> </w:t>
      </w:r>
      <w:r>
        <w:rPr/>
        <w:t>的</w:t>
      </w:r>
      <w:r>
        <w:rPr>
          <w:spacing w:val="-72"/>
        </w:rPr>
        <w:t> </w:t>
      </w:r>
      <w:r>
        <w:rPr/>
        <w:t>合</w:t>
      </w:r>
      <w:r>
        <w:rPr>
          <w:spacing w:val="-69"/>
        </w:rPr>
        <w:t> </w:t>
      </w:r>
      <w:r>
        <w:rPr/>
        <w:t>理</w:t>
      </w:r>
      <w:r>
        <w:rPr>
          <w:spacing w:val="-72"/>
        </w:rPr>
        <w:t> </w:t>
      </w:r>
      <w:r>
        <w:rPr/>
        <w:t>性</w:t>
      </w:r>
      <w:r>
        <w:rPr>
          <w:spacing w:val="-72"/>
        </w:rPr>
        <w:t> </w:t>
      </w:r>
      <w:r>
        <w:rPr/>
        <w:t>，</w:t>
      </w:r>
      <w:r>
        <w:rPr>
          <w:spacing w:val="-72"/>
        </w:rPr>
        <w:t> </w:t>
      </w:r>
      <w:r>
        <w:rPr/>
        <w:t>以</w:t>
      </w:r>
      <w:r>
        <w:rPr>
          <w:spacing w:val="-69"/>
        </w:rPr>
        <w:t> </w:t>
      </w:r>
      <w:r>
        <w:rPr/>
        <w:t>及</w:t>
      </w:r>
      <w:r>
        <w:rPr>
          <w:spacing w:val="-72"/>
        </w:rPr>
        <w:t> </w:t>
      </w:r>
      <w:r>
        <w:rPr/>
        <w:t>评</w:t>
      </w:r>
      <w:r>
        <w:rPr>
          <w:spacing w:val="-72"/>
        </w:rPr>
        <w:t> </w:t>
      </w:r>
      <w:r>
        <w:rPr/>
        <w:t>价</w:t>
      </w:r>
      <w:r>
        <w:rPr>
          <w:spacing w:val="-69"/>
        </w:rPr>
        <w:t> </w:t>
      </w:r>
      <w:r>
        <w:rPr/>
        <w:t>财</w:t>
      </w:r>
      <w:r>
        <w:rPr>
          <w:spacing w:val="-72"/>
        </w:rPr>
        <w:t> </w:t>
      </w:r>
      <w:r>
        <w:rPr/>
        <w:t>务</w:t>
      </w:r>
      <w:r>
        <w:rPr>
          <w:spacing w:val="-69"/>
        </w:rPr>
        <w:t> </w:t>
      </w:r>
      <w:r>
        <w:rPr/>
        <w:t>报</w:t>
      </w:r>
      <w:r>
        <w:rPr>
          <w:spacing w:val="-72"/>
        </w:rPr>
        <w:t> </w:t>
      </w:r>
      <w:r>
        <w:rPr/>
        <w:t>表</w:t>
      </w:r>
      <w:r>
        <w:rPr>
          <w:spacing w:val="-72"/>
        </w:rPr>
        <w:t> </w:t>
      </w:r>
      <w:r>
        <w:rPr/>
        <w:t>的</w:t>
      </w:r>
      <w:r>
        <w:rPr>
          <w:spacing w:val="-72"/>
        </w:rPr>
        <w:t> </w:t>
      </w:r>
      <w:r>
        <w:rPr/>
        <w:t>总</w:t>
      </w:r>
      <w:r>
        <w:rPr>
          <w:spacing w:val="-69"/>
        </w:rPr>
        <w:t> </w:t>
      </w:r>
      <w:r>
        <w:rPr/>
        <w:t>体</w:t>
      </w:r>
      <w:r>
        <w:rPr>
          <w:spacing w:val="-72"/>
        </w:rPr>
        <w:t> </w:t>
      </w:r>
      <w:r>
        <w:rPr/>
        <w:t>列</w:t>
      </w:r>
      <w:r>
        <w:rPr>
          <w:spacing w:val="-72"/>
        </w:rPr>
        <w:t> </w:t>
      </w:r>
      <w:r>
        <w:rPr/>
        <w:t>报</w:t>
      </w:r>
      <w:r>
        <w:rPr>
          <w:spacing w:val="-69"/>
        </w:rPr>
        <w:t> </w:t>
      </w:r>
      <w:r>
        <w:rPr/>
        <w:t>。</w:t>
      </w:r>
    </w:p>
    <w:p>
      <w:pPr>
        <w:pStyle w:val="Heading8"/>
        <w:spacing w:line="240" w:lineRule="auto" w:before="33"/>
        <w:ind w:left="660" w:right="0"/>
        <w:jc w:val="left"/>
      </w:pPr>
      <w:r>
        <w:rPr/>
        <w:t>我</w:t>
      </w:r>
      <w:r>
        <w:rPr>
          <w:spacing w:val="-72"/>
        </w:rPr>
        <w:t> </w:t>
      </w:r>
      <w:r>
        <w:rPr/>
        <w:t>们</w:t>
      </w:r>
      <w:r>
        <w:rPr>
          <w:spacing w:val="-72"/>
        </w:rPr>
        <w:t> </w:t>
      </w:r>
      <w:r>
        <w:rPr/>
        <w:t>相</w:t>
      </w:r>
      <w:r>
        <w:rPr>
          <w:spacing w:val="-72"/>
        </w:rPr>
        <w:t> </w:t>
      </w:r>
      <w:r>
        <w:rPr/>
        <w:t>信</w:t>
      </w:r>
      <w:r>
        <w:rPr>
          <w:spacing w:val="-70"/>
        </w:rPr>
        <w:t> </w:t>
      </w:r>
      <w:r>
        <w:rPr/>
        <w:t>，</w:t>
      </w:r>
      <w:r>
        <w:rPr>
          <w:spacing w:val="-72"/>
        </w:rPr>
        <w:t> </w:t>
      </w:r>
      <w:r>
        <w:rPr/>
        <w:t>我</w:t>
      </w:r>
      <w:r>
        <w:rPr>
          <w:spacing w:val="-72"/>
        </w:rPr>
        <w:t> </w:t>
      </w:r>
      <w:r>
        <w:rPr/>
        <w:t>们</w:t>
      </w:r>
      <w:r>
        <w:rPr>
          <w:spacing w:val="-70"/>
        </w:rPr>
        <w:t> </w:t>
      </w:r>
      <w:r>
        <w:rPr/>
        <w:t>获</w:t>
      </w:r>
      <w:r>
        <w:rPr>
          <w:spacing w:val="-72"/>
        </w:rPr>
        <w:t> </w:t>
      </w:r>
      <w:r>
        <w:rPr/>
        <w:t>取</w:t>
      </w:r>
      <w:r>
        <w:rPr>
          <w:spacing w:val="-70"/>
        </w:rPr>
        <w:t> </w:t>
      </w:r>
      <w:r>
        <w:rPr/>
        <w:t>的</w:t>
      </w:r>
      <w:r>
        <w:rPr>
          <w:spacing w:val="-72"/>
        </w:rPr>
        <w:t> </w:t>
      </w:r>
      <w:r>
        <w:rPr/>
        <w:t>审</w:t>
      </w:r>
      <w:r>
        <w:rPr>
          <w:spacing w:val="-72"/>
        </w:rPr>
        <w:t> </w:t>
      </w:r>
      <w:r>
        <w:rPr/>
        <w:t>计</w:t>
      </w:r>
      <w:r>
        <w:rPr>
          <w:spacing w:val="-72"/>
        </w:rPr>
        <w:t> </w:t>
      </w:r>
      <w:r>
        <w:rPr/>
        <w:t>证</w:t>
      </w:r>
      <w:r>
        <w:rPr>
          <w:spacing w:val="-70"/>
        </w:rPr>
        <w:t> </w:t>
      </w:r>
      <w:r>
        <w:rPr/>
        <w:t>据</w:t>
      </w:r>
      <w:r>
        <w:rPr>
          <w:spacing w:val="-72"/>
        </w:rPr>
        <w:t> </w:t>
      </w:r>
      <w:r>
        <w:rPr/>
        <w:t>是</w:t>
      </w:r>
      <w:r>
        <w:rPr>
          <w:spacing w:val="-72"/>
        </w:rPr>
        <w:t> </w:t>
      </w:r>
      <w:r>
        <w:rPr/>
        <w:t>充</w:t>
      </w:r>
      <w:r>
        <w:rPr>
          <w:spacing w:val="-70"/>
        </w:rPr>
        <w:t> </w:t>
      </w:r>
      <w:r>
        <w:rPr/>
        <w:t>分</w:t>
      </w:r>
      <w:r>
        <w:rPr>
          <w:spacing w:val="-72"/>
        </w:rPr>
        <w:t> </w:t>
      </w:r>
      <w:r>
        <w:rPr/>
        <w:t>、</w:t>
      </w:r>
      <w:r>
        <w:rPr>
          <w:spacing w:val="-70"/>
        </w:rPr>
        <w:t> </w:t>
      </w:r>
      <w:r>
        <w:rPr/>
        <w:t>适</w:t>
      </w:r>
      <w:r>
        <w:rPr>
          <w:spacing w:val="-72"/>
        </w:rPr>
        <w:t> </w:t>
      </w:r>
      <w:r>
        <w:rPr/>
        <w:t>当</w:t>
      </w:r>
      <w:r>
        <w:rPr>
          <w:spacing w:val="-72"/>
        </w:rPr>
        <w:t> </w:t>
      </w:r>
      <w:r>
        <w:rPr/>
        <w:t>的</w:t>
      </w:r>
      <w:r>
        <w:rPr>
          <w:spacing w:val="-72"/>
        </w:rPr>
        <w:t> </w:t>
      </w:r>
      <w:r>
        <w:rPr/>
        <w:t>，</w:t>
      </w:r>
      <w:r>
        <w:rPr>
          <w:spacing w:val="-70"/>
        </w:rPr>
        <w:t> </w:t>
      </w:r>
      <w:r>
        <w:rPr/>
        <w:t>为</w:t>
      </w:r>
      <w:r>
        <w:rPr>
          <w:spacing w:val="-72"/>
        </w:rPr>
        <w:t> </w:t>
      </w:r>
      <w:r>
        <w:rPr/>
        <w:t>发</w:t>
      </w:r>
      <w:r>
        <w:rPr>
          <w:spacing w:val="-72"/>
        </w:rPr>
        <w:t> </w:t>
      </w:r>
      <w:r>
        <w:rPr/>
        <w:t>表</w:t>
      </w:r>
      <w:r>
        <w:rPr>
          <w:spacing w:val="-70"/>
        </w:rPr>
        <w:t> </w:t>
      </w:r>
      <w:r>
        <w:rPr/>
        <w:t>审</w:t>
      </w:r>
      <w:r>
        <w:rPr>
          <w:spacing w:val="-72"/>
        </w:rPr>
        <w:t> </w:t>
      </w:r>
      <w:r>
        <w:rPr/>
        <w:t>计</w:t>
      </w:r>
      <w:r>
        <w:rPr>
          <w:spacing w:val="-70"/>
        </w:rPr>
        <w:t> </w:t>
      </w:r>
      <w:r>
        <w:rPr/>
        <w:t>意</w:t>
      </w:r>
      <w:r>
        <w:rPr>
          <w:spacing w:val="-72"/>
        </w:rPr>
        <w:t> </w:t>
      </w:r>
      <w:r>
        <w:rPr/>
        <w:t>见</w:t>
      </w:r>
      <w:r>
        <w:rPr>
          <w:spacing w:val="-72"/>
        </w:rPr>
        <w:t> </w:t>
      </w:r>
      <w:r>
        <w:rPr/>
        <w:t>提</w:t>
      </w:r>
      <w:r>
        <w:rPr>
          <w:spacing w:val="-72"/>
        </w:rPr>
        <w:t> </w:t>
      </w:r>
      <w:r>
        <w:rPr/>
        <w:t>供</w:t>
      </w:r>
      <w:r>
        <w:rPr>
          <w:spacing w:val="-70"/>
        </w:rPr>
        <w:t> </w:t>
      </w:r>
      <w:r>
        <w:rPr/>
        <w:t>了</w:t>
      </w:r>
      <w:r>
        <w:rPr>
          <w:spacing w:val="-72"/>
        </w:rPr>
        <w:t> </w:t>
      </w:r>
      <w:r>
        <w:rPr/>
        <w:t>基</w:t>
      </w:r>
      <w:r>
        <w:rPr>
          <w:spacing w:val="-72"/>
        </w:rPr>
        <w:t> </w:t>
      </w:r>
      <w:r>
        <w:rPr/>
        <w:t>础</w:t>
      </w:r>
      <w:r>
        <w:rPr>
          <w:spacing w:val="-70"/>
        </w:rPr>
        <w:t> </w:t>
      </w:r>
      <w:r>
        <w:rPr/>
        <w:t>。</w:t>
      </w:r>
    </w:p>
    <w:p>
      <w:pPr>
        <w:spacing w:after="0" w:line="240" w:lineRule="auto"/>
        <w:jc w:val="left"/>
        <w:sectPr>
          <w:pgSz w:w="11910" w:h="16840"/>
          <w:pgMar w:header="867" w:footer="1186" w:top="1060" w:bottom="1380" w:left="5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pStyle w:val="Heading7"/>
        <w:spacing w:line="240" w:lineRule="auto" w:before="32"/>
        <w:ind w:right="0"/>
        <w:jc w:val="left"/>
        <w:rPr>
          <w:b w:val="0"/>
          <w:bCs w:val="0"/>
        </w:rPr>
      </w:pPr>
      <w:r>
        <w:rPr/>
        <w:t>三</w:t>
      </w:r>
      <w:r>
        <w:rPr>
          <w:spacing w:val="-72"/>
        </w:rPr>
        <w:t> </w:t>
      </w:r>
      <w:r>
        <w:rPr/>
        <w:t>、</w:t>
      </w:r>
      <w:r>
        <w:rPr>
          <w:spacing w:val="-72"/>
        </w:rPr>
        <w:t> </w:t>
      </w:r>
      <w:r>
        <w:rPr/>
        <w:t>审</w:t>
      </w:r>
      <w:r>
        <w:rPr>
          <w:spacing w:val="-72"/>
        </w:rPr>
        <w:t> </w:t>
      </w:r>
      <w:r>
        <w:rPr/>
        <w:t>计</w:t>
      </w:r>
      <w:r>
        <w:rPr>
          <w:spacing w:val="-74"/>
        </w:rPr>
        <w:t> </w:t>
      </w:r>
      <w:r>
        <w:rPr/>
        <w:t>意</w:t>
      </w:r>
      <w:r>
        <w:rPr>
          <w:spacing w:val="-72"/>
        </w:rPr>
        <w:t> </w:t>
      </w:r>
      <w:r>
        <w:rPr/>
        <w:t>见</w:t>
      </w:r>
      <w:r>
        <w:rPr>
          <w:b w:val="0"/>
          <w:bCs w:val="0"/>
        </w:rPr>
      </w:r>
    </w:p>
    <w:p>
      <w:pPr>
        <w:pStyle w:val="Heading8"/>
        <w:spacing w:line="357" w:lineRule="auto"/>
        <w:ind w:right="628" w:firstLine="520"/>
        <w:jc w:val="left"/>
      </w:pPr>
      <w:r>
        <w:rPr>
          <w:spacing w:val="31"/>
        </w:rPr>
        <w:t>我们认为，</w:t>
      </w:r>
      <w:r>
        <w:rPr>
          <w:spacing w:val="-67"/>
        </w:rPr>
        <w:t> </w:t>
      </w:r>
      <w:r>
        <w:rPr>
          <w:spacing w:val="29"/>
        </w:rPr>
        <w:t>数码视讯</w:t>
      </w:r>
      <w:r>
        <w:rPr>
          <w:spacing w:val="-65"/>
        </w:rPr>
        <w:t> </w:t>
      </w:r>
      <w:r>
        <w:rPr>
          <w:spacing w:val="19"/>
        </w:rPr>
        <w:t>公司</w:t>
      </w:r>
      <w:r>
        <w:rPr>
          <w:spacing w:val="-67"/>
        </w:rPr>
        <w:t> </w:t>
      </w:r>
      <w:r>
        <w:rPr/>
        <w:t>财</w:t>
      </w:r>
      <w:r>
        <w:rPr>
          <w:spacing w:val="-68"/>
        </w:rPr>
        <w:t> </w:t>
      </w:r>
      <w:r>
        <w:rPr/>
        <w:t>务</w:t>
      </w:r>
      <w:r>
        <w:rPr>
          <w:spacing w:val="-68"/>
        </w:rPr>
        <w:t> </w:t>
      </w:r>
      <w:r>
        <w:rPr/>
        <w:t>报</w:t>
      </w:r>
      <w:r>
        <w:rPr>
          <w:spacing w:val="-68"/>
        </w:rPr>
        <w:t> </w:t>
      </w:r>
      <w:r>
        <w:rPr/>
        <w:t>表</w:t>
      </w:r>
      <w:r>
        <w:rPr>
          <w:spacing w:val="-68"/>
        </w:rPr>
        <w:t> </w:t>
      </w:r>
      <w:r>
        <w:rPr/>
        <w:t>已</w:t>
      </w:r>
      <w:r>
        <w:rPr>
          <w:spacing w:val="-68"/>
        </w:rPr>
        <w:t> </w:t>
      </w:r>
      <w:r>
        <w:rPr/>
        <w:t>经</w:t>
      </w:r>
      <w:r>
        <w:rPr>
          <w:spacing w:val="-68"/>
        </w:rPr>
        <w:t> </w:t>
      </w:r>
      <w:r>
        <w:rPr/>
        <w:t>按</w:t>
      </w:r>
      <w:r>
        <w:rPr>
          <w:spacing w:val="-65"/>
        </w:rPr>
        <w:t> </w:t>
      </w:r>
      <w:r>
        <w:rPr/>
        <w:t>照</w:t>
      </w:r>
      <w:r>
        <w:rPr>
          <w:spacing w:val="-66"/>
        </w:rPr>
        <w:t> </w:t>
      </w:r>
      <w:r>
        <w:rPr>
          <w:spacing w:val="34"/>
        </w:rPr>
        <w:t>企业会计准则的规</w:t>
      </w:r>
      <w:r>
        <w:rPr>
          <w:spacing w:val="-65"/>
        </w:rPr>
        <w:t> </w:t>
      </w:r>
      <w:r>
        <w:rPr/>
        <w:t>定</w:t>
      </w:r>
      <w:r>
        <w:rPr>
          <w:spacing w:val="-67"/>
        </w:rPr>
        <w:t> </w:t>
      </w:r>
      <w:r>
        <w:rPr>
          <w:spacing w:val="31"/>
        </w:rPr>
        <w:t>编制，在所</w:t>
      </w:r>
      <w:r>
        <w:rPr>
          <w:spacing w:val="-67"/>
        </w:rPr>
        <w:t> </w:t>
      </w:r>
      <w:r>
        <w:rPr/>
        <w:t>有</w:t>
      </w:r>
      <w:r>
        <w:rPr>
          <w:spacing w:val="-68"/>
        </w:rPr>
        <w:t> </w:t>
      </w:r>
      <w:r>
        <w:rPr/>
        <w:t>重</w:t>
      </w:r>
      <w:r>
        <w:rPr>
          <w:spacing w:val="-68"/>
        </w:rPr>
        <w:t> </w:t>
      </w:r>
      <w:r>
        <w:rPr/>
        <w:t>大</w:t>
      </w:r>
      <w:r>
        <w:rPr>
          <w:spacing w:val="-65"/>
        </w:rPr>
        <w:t> </w:t>
      </w:r>
      <w:r>
        <w:rPr/>
        <w:t>方</w:t>
      </w:r>
      <w:r>
        <w:rPr>
          <w:spacing w:val="-68"/>
        </w:rPr>
        <w:t> </w:t>
      </w:r>
      <w:r>
        <w:rPr/>
        <w:t>面</w:t>
      </w:r>
      <w:r>
        <w:rPr>
          <w:w w:val="100"/>
        </w:rPr>
        <w:t> </w:t>
      </w:r>
      <w:r>
        <w:rPr/>
        <w:t>公</w:t>
      </w:r>
      <w:r>
        <w:rPr>
          <w:spacing w:val="-71"/>
        </w:rPr>
        <w:t> </w:t>
      </w:r>
      <w:r>
        <w:rPr/>
        <w:t>允</w:t>
      </w:r>
      <w:r>
        <w:rPr>
          <w:spacing w:val="-71"/>
        </w:rPr>
        <w:t> </w:t>
      </w:r>
      <w:r>
        <w:rPr/>
        <w:t>反</w:t>
      </w:r>
      <w:r>
        <w:rPr>
          <w:spacing w:val="-71"/>
        </w:rPr>
        <w:t> </w:t>
      </w:r>
      <w:r>
        <w:rPr/>
        <w:t>映</w:t>
      </w:r>
      <w:r>
        <w:rPr>
          <w:spacing w:val="-69"/>
        </w:rPr>
        <w:t> </w:t>
      </w:r>
      <w:r>
        <w:rPr/>
        <w:t>了</w:t>
      </w:r>
      <w:r>
        <w:rPr>
          <w:spacing w:val="-70"/>
        </w:rPr>
        <w:t> </w:t>
      </w:r>
      <w:r>
        <w:rPr/>
        <w:t>数</w:t>
      </w:r>
      <w:r>
        <w:rPr>
          <w:spacing w:val="-71"/>
        </w:rPr>
        <w:t> </w:t>
      </w:r>
      <w:r>
        <w:rPr/>
        <w:t>码</w:t>
      </w:r>
      <w:r>
        <w:rPr>
          <w:spacing w:val="-69"/>
        </w:rPr>
        <w:t> </w:t>
      </w:r>
      <w:r>
        <w:rPr/>
        <w:t>视</w:t>
      </w:r>
      <w:r>
        <w:rPr>
          <w:spacing w:val="-71"/>
        </w:rPr>
        <w:t> </w:t>
      </w:r>
      <w:r>
        <w:rPr/>
        <w:t>讯</w:t>
      </w:r>
      <w:r>
        <w:rPr>
          <w:spacing w:val="-68"/>
        </w:rPr>
        <w:t> </w:t>
      </w:r>
      <w:r>
        <w:rPr>
          <w:spacing w:val="18"/>
        </w:rPr>
        <w:t>公司</w:t>
      </w:r>
      <w:r>
        <w:rPr>
          <w:spacing w:val="-29"/>
        </w:rPr>
        <w:t> </w:t>
      </w:r>
      <w:r>
        <w:rPr>
          <w:rFonts w:ascii="Times New Roman" w:hAnsi="Times New Roman" w:cs="Times New Roman" w:eastAsia="Times New Roman" w:hint="default"/>
          <w:spacing w:val="12"/>
        </w:rPr>
        <w:t>210</w:t>
      </w:r>
      <w:r>
        <w:rPr>
          <w:rFonts w:ascii="Times New Roman" w:hAnsi="Times New Roman" w:cs="Times New Roman" w:eastAsia="Times New Roman" w:hint="default"/>
          <w:spacing w:val="6"/>
        </w:rPr>
        <w:t> </w:t>
      </w:r>
      <w:r>
        <w:rPr/>
        <w:t>年</w:t>
      </w:r>
      <w:r>
        <w:rPr>
          <w:spacing w:val="-27"/>
        </w:rPr>
        <w:t> </w:t>
      </w:r>
      <w:r>
        <w:rPr>
          <w:rFonts w:ascii="Times New Roman" w:hAnsi="Times New Roman" w:cs="Times New Roman" w:eastAsia="Times New Roman" w:hint="default"/>
          <w:spacing w:val="9"/>
        </w:rPr>
        <w:t>12</w:t>
      </w:r>
      <w:r>
        <w:rPr>
          <w:rFonts w:ascii="Times New Roman" w:hAnsi="Times New Roman" w:cs="Times New Roman" w:eastAsia="Times New Roman" w:hint="default"/>
          <w:spacing w:val="6"/>
        </w:rPr>
        <w:t> </w:t>
      </w:r>
      <w:r>
        <w:rPr/>
        <w:t>月</w:t>
      </w:r>
      <w:r>
        <w:rPr>
          <w:spacing w:val="-29"/>
        </w:rPr>
        <w:t> </w:t>
      </w:r>
      <w:r>
        <w:rPr>
          <w:rFonts w:ascii="Times New Roman" w:hAnsi="Times New Roman" w:cs="Times New Roman" w:eastAsia="Times New Roman" w:hint="default"/>
          <w:spacing w:val="9"/>
        </w:rPr>
        <w:t>31</w:t>
      </w:r>
      <w:r>
        <w:rPr>
          <w:rFonts w:ascii="Times New Roman" w:hAnsi="Times New Roman" w:cs="Times New Roman" w:eastAsia="Times New Roman" w:hint="default"/>
          <w:spacing w:val="8"/>
        </w:rPr>
        <w:t> </w:t>
      </w:r>
      <w:r>
        <w:rPr/>
        <w:t>日</w:t>
      </w:r>
      <w:r>
        <w:rPr>
          <w:spacing w:val="-69"/>
        </w:rPr>
        <w:t> </w:t>
      </w:r>
      <w:r>
        <w:rPr/>
        <w:t>的</w:t>
      </w:r>
      <w:r>
        <w:rPr>
          <w:spacing w:val="-71"/>
        </w:rPr>
        <w:t> </w:t>
      </w:r>
      <w:r>
        <w:rPr/>
        <w:t>财</w:t>
      </w:r>
      <w:r>
        <w:rPr>
          <w:spacing w:val="-71"/>
        </w:rPr>
        <w:t> </w:t>
      </w:r>
      <w:r>
        <w:rPr/>
        <w:t>务</w:t>
      </w:r>
      <w:r>
        <w:rPr>
          <w:spacing w:val="-71"/>
        </w:rPr>
        <w:t> </w:t>
      </w:r>
      <w:r>
        <w:rPr/>
        <w:t>状</w:t>
      </w:r>
      <w:r>
        <w:rPr>
          <w:spacing w:val="-69"/>
        </w:rPr>
        <w:t> </w:t>
      </w:r>
      <w:r>
        <w:rPr/>
        <w:t>况</w:t>
      </w:r>
      <w:r>
        <w:rPr>
          <w:spacing w:val="-71"/>
        </w:rPr>
        <w:t> </w:t>
      </w:r>
      <w:r>
        <w:rPr/>
        <w:t>以</w:t>
      </w:r>
      <w:r>
        <w:rPr>
          <w:spacing w:val="-71"/>
        </w:rPr>
        <w:t> </w:t>
      </w:r>
      <w:r>
        <w:rPr/>
        <w:t>及</w:t>
      </w:r>
      <w:r>
        <w:rPr>
          <w:spacing w:val="-25"/>
        </w:rPr>
        <w:t> </w:t>
      </w:r>
      <w:r>
        <w:rPr>
          <w:rFonts w:ascii="Times New Roman" w:hAnsi="Times New Roman" w:cs="Times New Roman" w:eastAsia="Times New Roman" w:hint="default"/>
          <w:spacing w:val="13"/>
        </w:rPr>
        <w:t>2010</w:t>
      </w:r>
      <w:r>
        <w:rPr>
          <w:rFonts w:ascii="Times New Roman" w:hAnsi="Times New Roman" w:cs="Times New Roman" w:eastAsia="Times New Roman" w:hint="default"/>
          <w:spacing w:val="8"/>
        </w:rPr>
        <w:t> </w:t>
      </w:r>
      <w:r>
        <w:rPr/>
        <w:t>年</w:t>
      </w:r>
      <w:r>
        <w:rPr>
          <w:spacing w:val="-71"/>
        </w:rPr>
        <w:t> </w:t>
      </w:r>
      <w:r>
        <w:rPr/>
        <w:t>度</w:t>
      </w:r>
      <w:r>
        <w:rPr>
          <w:spacing w:val="-71"/>
        </w:rPr>
        <w:t> </w:t>
      </w:r>
      <w:r>
        <w:rPr/>
        <w:t>的</w:t>
      </w:r>
      <w:r>
        <w:rPr>
          <w:spacing w:val="-71"/>
        </w:rPr>
        <w:t> </w:t>
      </w:r>
      <w:r>
        <w:rPr/>
        <w:t>经</w:t>
      </w:r>
      <w:r>
        <w:rPr>
          <w:spacing w:val="-69"/>
        </w:rPr>
        <w:t> </w:t>
      </w:r>
      <w:r>
        <w:rPr/>
        <w:t>营</w:t>
      </w:r>
      <w:r>
        <w:rPr>
          <w:spacing w:val="-71"/>
        </w:rPr>
        <w:t> </w:t>
      </w:r>
      <w:r>
        <w:rPr/>
        <w:t>成</w:t>
      </w:r>
      <w:r>
        <w:rPr>
          <w:spacing w:val="-71"/>
        </w:rPr>
        <w:t> </w:t>
      </w:r>
      <w:r>
        <w:rPr/>
        <w:t>果</w:t>
      </w:r>
      <w:r>
        <w:rPr>
          <w:spacing w:val="-69"/>
        </w:rPr>
        <w:t> </w:t>
      </w:r>
      <w:r>
        <w:rPr/>
        <w:t>和</w:t>
      </w:r>
      <w:r>
        <w:rPr>
          <w:spacing w:val="-71"/>
        </w:rPr>
        <w:t> </w:t>
      </w:r>
      <w:r>
        <w:rPr/>
        <w:t>现</w:t>
      </w:r>
      <w:r>
        <w:rPr>
          <w:spacing w:val="-69"/>
        </w:rPr>
        <w:t> </w:t>
      </w:r>
      <w:r>
        <w:rPr/>
        <w:t>金</w:t>
      </w:r>
      <w:r>
        <w:rPr>
          <w:spacing w:val="-71"/>
        </w:rPr>
        <w:t> </w:t>
      </w:r>
      <w:r>
        <w:rPr/>
        <w:t>流</w:t>
      </w:r>
      <w:r>
        <w:rPr>
          <w:spacing w:val="-71"/>
        </w:rPr>
        <w:t> </w:t>
      </w:r>
      <w:r>
        <w:rPr/>
        <w:t>量</w:t>
      </w:r>
      <w:r>
        <w:rPr>
          <w:spacing w:val="-71"/>
        </w:rPr>
        <w:t> </w:t>
      </w:r>
      <w:r>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32"/>
          <w:szCs w:val="32"/>
        </w:rPr>
      </w:pPr>
    </w:p>
    <w:p>
      <w:pPr>
        <w:pStyle w:val="Heading8"/>
        <w:tabs>
          <w:tab w:pos="4820" w:val="left" w:leader="none"/>
        </w:tabs>
        <w:spacing w:line="295" w:lineRule="auto" w:before="0"/>
        <w:ind w:left="889" w:right="4726" w:hanging="342"/>
        <w:jc w:val="left"/>
      </w:pPr>
      <w:r>
        <w:rPr/>
        <w:t>利</w:t>
      </w:r>
      <w:r>
        <w:rPr>
          <w:spacing w:val="-72"/>
        </w:rPr>
        <w:t> </w:t>
      </w:r>
      <w:r>
        <w:rPr/>
        <w:t>安</w:t>
      </w:r>
      <w:r>
        <w:rPr>
          <w:spacing w:val="-70"/>
        </w:rPr>
        <w:t> </w:t>
      </w:r>
      <w:r>
        <w:rPr/>
        <w:t>达</w:t>
      </w:r>
      <w:r>
        <w:rPr>
          <w:spacing w:val="-71"/>
        </w:rPr>
        <w:t> </w:t>
      </w:r>
      <w:r>
        <w:rPr/>
        <w:t>会</w:t>
      </w:r>
      <w:r>
        <w:rPr>
          <w:spacing w:val="-72"/>
        </w:rPr>
        <w:t> </w:t>
      </w:r>
      <w:r>
        <w:rPr/>
        <w:t>计</w:t>
      </w:r>
      <w:r>
        <w:rPr>
          <w:spacing w:val="-70"/>
        </w:rPr>
        <w:t> </w:t>
      </w:r>
      <w:r>
        <w:rPr/>
        <w:t>师</w:t>
      </w:r>
      <w:r>
        <w:rPr>
          <w:spacing w:val="-72"/>
        </w:rPr>
        <w:t> </w:t>
      </w:r>
      <w:r>
        <w:rPr/>
        <w:t>事</w:t>
      </w:r>
      <w:r>
        <w:rPr>
          <w:spacing w:val="-72"/>
        </w:rPr>
        <w:t> </w:t>
      </w:r>
      <w:r>
        <w:rPr/>
        <w:t>务</w:t>
      </w:r>
      <w:r>
        <w:rPr>
          <w:spacing w:val="-70"/>
        </w:rPr>
        <w:t> </w:t>
      </w:r>
      <w:r>
        <w:rPr/>
        <w:t>所</w:t>
        <w:tab/>
        <w:t>中</w:t>
      </w:r>
      <w:r>
        <w:rPr>
          <w:spacing w:val="-72"/>
        </w:rPr>
        <w:t> </w:t>
      </w:r>
      <w:r>
        <w:rPr/>
        <w:t>国</w:t>
      </w:r>
      <w:r>
        <w:rPr>
          <w:spacing w:val="-72"/>
        </w:rPr>
        <w:t> </w:t>
      </w:r>
      <w:r>
        <w:rPr/>
        <w:t>注</w:t>
      </w:r>
      <w:r>
        <w:rPr>
          <w:spacing w:val="-72"/>
        </w:rPr>
        <w:t> </w:t>
      </w:r>
      <w:r>
        <w:rPr/>
        <w:t>册</w:t>
      </w:r>
      <w:r>
        <w:rPr>
          <w:spacing w:val="-70"/>
        </w:rPr>
        <w:t> </w:t>
      </w:r>
      <w:r>
        <w:rPr/>
        <w:t>会</w:t>
      </w:r>
      <w:r>
        <w:rPr>
          <w:spacing w:val="-72"/>
        </w:rPr>
        <w:t> </w:t>
      </w:r>
      <w:r>
        <w:rPr/>
        <w:t>计</w:t>
      </w:r>
      <w:r>
        <w:rPr>
          <w:spacing w:val="-72"/>
        </w:rPr>
        <w:t> </w:t>
      </w:r>
      <w:r>
        <w:rPr/>
        <w:t>师</w:t>
      </w:r>
      <w:r>
        <w:rPr>
          <w:w w:val="100"/>
        </w:rPr>
        <w:t> </w:t>
      </w:r>
      <w:r>
        <w:rPr/>
        <w:t>有</w:t>
      </w:r>
      <w:r>
        <w:rPr>
          <w:spacing w:val="-72"/>
        </w:rPr>
        <w:t> </w:t>
      </w:r>
      <w:r>
        <w:rPr/>
        <w:t>限</w:t>
      </w:r>
      <w:r>
        <w:rPr>
          <w:spacing w:val="-69"/>
        </w:rPr>
        <w:t> </w:t>
      </w:r>
      <w:r>
        <w:rPr/>
        <w:t>责</w:t>
      </w:r>
      <w:r>
        <w:rPr>
          <w:spacing w:val="-72"/>
        </w:rPr>
        <w:t> </w:t>
      </w:r>
      <w:r>
        <w:rPr/>
        <w:t>任</w:t>
      </w:r>
      <w:r>
        <w:rPr>
          <w:spacing w:val="-72"/>
        </w:rPr>
        <w:t> </w:t>
      </w:r>
      <w:r>
        <w:rPr/>
        <w:t>公</w:t>
      </w:r>
      <w:r>
        <w:rPr>
          <w:spacing w:val="-69"/>
        </w:rPr>
        <w:t> </w:t>
      </w:r>
      <w:r>
        <w:rPr/>
        <w:t>司</w:t>
      </w:r>
    </w:p>
    <w:p>
      <w:pPr>
        <w:pStyle w:val="Heading8"/>
        <w:spacing w:line="240" w:lineRule="auto" w:before="19"/>
        <w:ind w:left="4369" w:right="4277"/>
        <w:jc w:val="center"/>
      </w:pPr>
      <w:r>
        <w:rPr/>
        <w:t>中</w:t>
      </w:r>
      <w:r>
        <w:rPr>
          <w:spacing w:val="-72"/>
        </w:rPr>
        <w:t> </w:t>
      </w:r>
      <w:r>
        <w:rPr/>
        <w:t>国</w:t>
      </w:r>
      <w:r>
        <w:rPr>
          <w:spacing w:val="-72"/>
        </w:rPr>
        <w:t> </w:t>
      </w:r>
      <w:r>
        <w:rPr/>
        <w:t>注</w:t>
      </w:r>
      <w:r>
        <w:rPr>
          <w:spacing w:val="-72"/>
        </w:rPr>
        <w:t> </w:t>
      </w:r>
      <w:r>
        <w:rPr/>
        <w:t>册</w:t>
      </w:r>
      <w:r>
        <w:rPr>
          <w:spacing w:val="-70"/>
        </w:rPr>
        <w:t> </w:t>
      </w:r>
      <w:r>
        <w:rPr/>
        <w:t>会</w:t>
      </w:r>
      <w:r>
        <w:rPr>
          <w:spacing w:val="-72"/>
        </w:rPr>
        <w:t> </w:t>
      </w:r>
      <w:r>
        <w:rPr/>
        <w:t>计</w:t>
      </w:r>
      <w:r>
        <w:rPr>
          <w:spacing w:val="-72"/>
        </w:rPr>
        <w:t> </w:t>
      </w:r>
      <w:r>
        <w:rPr/>
        <w:t>师</w:t>
      </w:r>
    </w:p>
    <w:p>
      <w:pPr>
        <w:spacing w:line="240" w:lineRule="auto" w:before="5"/>
        <w:rPr>
          <w:rFonts w:ascii="宋体" w:hAnsi="宋体" w:cs="宋体" w:eastAsia="宋体" w:hint="default"/>
          <w:sz w:val="29"/>
          <w:szCs w:val="29"/>
        </w:rPr>
      </w:pPr>
    </w:p>
    <w:p>
      <w:pPr>
        <w:pStyle w:val="Heading8"/>
        <w:tabs>
          <w:tab w:pos="4820" w:val="left" w:leader="none"/>
        </w:tabs>
        <w:spacing w:line="240" w:lineRule="auto" w:before="0"/>
        <w:ind w:left="1038" w:right="0"/>
        <w:jc w:val="left"/>
      </w:pPr>
      <w:r>
        <w:rPr>
          <w:spacing w:val="19"/>
        </w:rPr>
        <w:t>中国</w:t>
      </w:r>
      <w:r>
        <w:rPr>
          <w:spacing w:val="-60"/>
        </w:rPr>
        <w:t> </w:t>
      </w:r>
      <w:r>
        <w:rPr>
          <w:rFonts w:ascii="Times New Roman" w:hAnsi="Times New Roman" w:cs="Times New Roman" w:eastAsia="Times New Roman" w:hint="default"/>
          <w:spacing w:val="11"/>
        </w:rPr>
        <w:t>·</w:t>
      </w:r>
      <w:r>
        <w:rPr>
          <w:spacing w:val="11"/>
        </w:rPr>
        <w:t>北京</w:t>
        <w:tab/>
      </w:r>
      <w:r>
        <w:rPr/>
        <w:t>二</w:t>
      </w:r>
      <w:r>
        <w:rPr>
          <w:spacing w:val="-81"/>
        </w:rPr>
        <w:t> </w:t>
      </w:r>
      <w:r>
        <w:rPr/>
        <w:t>〇</w:t>
      </w:r>
      <w:r>
        <w:rPr>
          <w:spacing w:val="-81"/>
        </w:rPr>
        <w:t> </w:t>
      </w:r>
      <w:r>
        <w:rPr>
          <w:spacing w:val="13"/>
        </w:rPr>
        <w:t>一一</w:t>
      </w:r>
      <w:r>
        <w:rPr>
          <w:spacing w:val="-80"/>
        </w:rPr>
        <w:t> </w:t>
      </w:r>
      <w:r>
        <w:rPr/>
        <w:t>年</w:t>
      </w:r>
      <w:r>
        <w:rPr>
          <w:spacing w:val="-81"/>
        </w:rPr>
        <w:t> </w:t>
      </w:r>
      <w:r>
        <w:rPr/>
        <w:t>三</w:t>
      </w:r>
      <w:r>
        <w:rPr>
          <w:spacing w:val="-81"/>
        </w:rPr>
        <w:t> </w:t>
      </w:r>
      <w:r>
        <w:rPr/>
        <w:t>月</w:t>
      </w:r>
      <w:r>
        <w:rPr>
          <w:spacing w:val="-81"/>
        </w:rPr>
        <w:t> </w:t>
      </w:r>
      <w:r>
        <w:rPr>
          <w:spacing w:val="20"/>
        </w:rPr>
        <w:t>二十五</w:t>
      </w:r>
      <w:r>
        <w:rPr>
          <w:spacing w:val="-81"/>
        </w:rPr>
        <w:t> </w:t>
      </w:r>
      <w:r>
        <w:rPr/>
        <w:t>日</w:t>
      </w:r>
    </w:p>
    <w:p>
      <w:pPr>
        <w:spacing w:after="0" w:line="240" w:lineRule="auto"/>
        <w:jc w:val="left"/>
        <w:sectPr>
          <w:pgSz w:w="11910" w:h="16840"/>
          <w:pgMar w:header="867" w:footer="1186" w:top="1060" w:bottom="1380" w:left="580" w:right="0"/>
        </w:sectPr>
      </w:pPr>
    </w:p>
    <w:p>
      <w:pPr>
        <w:spacing w:line="240" w:lineRule="auto" w:before="11"/>
        <w:rPr>
          <w:rFonts w:ascii="宋体" w:hAnsi="宋体" w:cs="宋体" w:eastAsia="宋体" w:hint="default"/>
          <w:sz w:val="17"/>
          <w:szCs w:val="17"/>
        </w:rPr>
      </w:pPr>
    </w:p>
    <w:p>
      <w:pPr>
        <w:pStyle w:val="Heading4"/>
        <w:spacing w:line="240" w:lineRule="auto"/>
        <w:ind w:right="498"/>
        <w:jc w:val="center"/>
        <w:rPr>
          <w:b w:val="0"/>
          <w:bCs w:val="0"/>
        </w:rPr>
      </w:pPr>
      <w:r>
        <w:rPr/>
        <w:t>合 并 资 产 负 债</w:t>
      </w:r>
      <w:r>
        <w:rPr>
          <w:spacing w:val="-5"/>
        </w:rPr>
        <w:t> </w:t>
      </w:r>
      <w:r>
        <w:rPr/>
        <w:t>表</w:t>
      </w:r>
      <w:r>
        <w:rPr>
          <w:b w:val="0"/>
          <w:bCs w:val="0"/>
        </w:rPr>
      </w:r>
    </w:p>
    <w:p>
      <w:pPr>
        <w:tabs>
          <w:tab w:pos="4772" w:val="left" w:leader="none"/>
          <w:tab w:pos="9321" w:val="left" w:leader="none"/>
        </w:tabs>
        <w:spacing w:before="12"/>
        <w:ind w:left="0" w:right="565" w:firstLine="0"/>
        <w:jc w:val="center"/>
        <w:rPr>
          <w:rFonts w:ascii="宋体" w:hAnsi="宋体" w:cs="宋体" w:eastAsia="宋体" w:hint="default"/>
          <w:sz w:val="18"/>
          <w:szCs w:val="18"/>
        </w:rPr>
      </w:pPr>
      <w:r>
        <w:rPr>
          <w:rFonts w:ascii="宋体" w:hAnsi="宋体" w:cs="宋体" w:eastAsia="宋体" w:hint="default"/>
          <w:sz w:val="18"/>
          <w:szCs w:val="18"/>
        </w:rPr>
        <w:t>编制单位：北京数码视讯科技股份有限公司</w:t>
        <w:tab/>
      </w: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5"/>
          <w:sz w:val="18"/>
          <w:szCs w:val="18"/>
        </w:rPr>
        <w:t> </w:t>
      </w:r>
      <w:r>
        <w:rPr>
          <w:rFonts w:ascii="宋体" w:hAnsi="宋体" w:cs="宋体" w:eastAsia="宋体" w:hint="default"/>
          <w:sz w:val="18"/>
          <w:szCs w:val="18"/>
        </w:rPr>
        <w:t>日</w:t>
        <w:tab/>
        <w:t>金额单位：元</w:t>
      </w:r>
    </w:p>
    <w:p>
      <w:pPr>
        <w:spacing w:line="240" w:lineRule="auto" w:before="0"/>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1392"/>
        <w:gridCol w:w="718"/>
        <w:gridCol w:w="1541"/>
        <w:gridCol w:w="1418"/>
        <w:gridCol w:w="1985"/>
        <w:gridCol w:w="708"/>
        <w:gridCol w:w="1563"/>
        <w:gridCol w:w="1358"/>
      </w:tblGrid>
      <w:tr>
        <w:trPr>
          <w:trHeight w:val="485" w:hRule="exact"/>
        </w:trPr>
        <w:tc>
          <w:tcPr>
            <w:tcW w:w="1392" w:type="dxa"/>
            <w:tcBorders>
              <w:top w:val="single" w:sz="4" w:space="0" w:color="000000"/>
              <w:left w:val="single" w:sz="4" w:space="0" w:color="000000"/>
              <w:bottom w:val="single" w:sz="4" w:space="0" w:color="000000"/>
              <w:right w:val="single" w:sz="4" w:space="0" w:color="000000"/>
            </w:tcBorders>
          </w:tcPr>
          <w:p>
            <w:pPr>
              <w:pStyle w:val="TableParagraph"/>
              <w:tabs>
                <w:tab w:pos="917" w:val="left" w:leader="none"/>
              </w:tabs>
              <w:spacing w:line="240" w:lineRule="auto" w:before="97"/>
              <w:ind w:left="103" w:right="0"/>
              <w:jc w:val="left"/>
              <w:rPr>
                <w:rFonts w:ascii="宋体" w:hAnsi="宋体" w:cs="宋体" w:eastAsia="宋体" w:hint="default"/>
                <w:sz w:val="18"/>
                <w:szCs w:val="18"/>
              </w:rPr>
            </w:pPr>
            <w:r>
              <w:rPr>
                <w:rFonts w:ascii="宋体" w:hAnsi="宋体" w:cs="宋体" w:eastAsia="宋体" w:hint="default"/>
                <w:b/>
                <w:bCs/>
                <w:w w:val="95"/>
                <w:sz w:val="18"/>
                <w:szCs w:val="18"/>
              </w:rPr>
              <w:t>资</w:t>
              <w:tab/>
            </w:r>
            <w:r>
              <w:rPr>
                <w:rFonts w:ascii="宋体" w:hAnsi="宋体" w:cs="宋体" w:eastAsia="宋体" w:hint="default"/>
                <w:b/>
                <w:bCs/>
                <w:sz w:val="18"/>
                <w:szCs w:val="18"/>
              </w:rPr>
              <w:t>产</w:t>
            </w:r>
            <w:r>
              <w:rPr>
                <w:rFonts w:ascii="宋体" w:hAnsi="宋体" w:cs="宋体" w:eastAsia="宋体" w:hint="default"/>
                <w:sz w:val="18"/>
                <w:szCs w:val="18"/>
              </w:rPr>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年末余额</w:t>
            </w:r>
            <w:r>
              <w:rPr>
                <w:rFonts w:ascii="宋体" w:hAnsi="宋体" w:cs="宋体" w:eastAsia="宋体" w:hint="default"/>
                <w:sz w:val="18"/>
                <w:szCs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年初余额</w:t>
            </w:r>
            <w:r>
              <w:rPr>
                <w:rFonts w:ascii="宋体" w:hAnsi="宋体" w:cs="宋体" w:eastAsia="宋体" w:hint="default"/>
                <w:sz w:val="18"/>
                <w:szCs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
              <w:ind w:left="103" w:right="102"/>
              <w:jc w:val="left"/>
              <w:rPr>
                <w:rFonts w:ascii="宋体" w:hAnsi="宋体" w:cs="宋体" w:eastAsia="宋体" w:hint="default"/>
                <w:sz w:val="18"/>
                <w:szCs w:val="18"/>
              </w:rPr>
            </w:pPr>
            <w:r>
              <w:rPr>
                <w:rFonts w:ascii="宋体" w:hAnsi="宋体" w:cs="宋体" w:eastAsia="宋体" w:hint="default"/>
                <w:b/>
                <w:bCs/>
                <w:spacing w:val="-4"/>
                <w:sz w:val="18"/>
                <w:szCs w:val="18"/>
              </w:rPr>
              <w:t>负债和所有者权益（或</w:t>
            </w:r>
            <w:r>
              <w:rPr>
                <w:rFonts w:ascii="宋体" w:hAnsi="宋体" w:cs="宋体" w:eastAsia="宋体" w:hint="default"/>
                <w:b/>
                <w:bCs/>
                <w:w w:val="99"/>
                <w:sz w:val="18"/>
                <w:szCs w:val="18"/>
              </w:rPr>
              <w:t> </w:t>
            </w:r>
            <w:r>
              <w:rPr>
                <w:rFonts w:ascii="宋体" w:hAnsi="宋体" w:cs="宋体" w:eastAsia="宋体" w:hint="default"/>
                <w:b/>
                <w:bCs/>
                <w:sz w:val="18"/>
                <w:szCs w:val="18"/>
              </w:rPr>
              <w:t>股东权益）</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563"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年末余额</w:t>
            </w:r>
            <w:r>
              <w:rPr>
                <w:rFonts w:ascii="宋体" w:hAnsi="宋体" w:cs="宋体" w:eastAsia="宋体" w:hint="default"/>
                <w:sz w:val="18"/>
                <w:szCs w:val="18"/>
              </w:rPr>
            </w:r>
          </w:p>
        </w:tc>
        <w:tc>
          <w:tcPr>
            <w:tcW w:w="1358" w:type="dxa"/>
            <w:tcBorders>
              <w:top w:val="single" w:sz="8" w:space="0" w:color="000000"/>
              <w:left w:val="single" w:sz="4" w:space="0" w:color="000000"/>
              <w:bottom w:val="single" w:sz="4" w:space="0" w:color="000000"/>
              <w:right w:val="single" w:sz="8"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年初余额</w:t>
            </w:r>
            <w:r>
              <w:rPr>
                <w:rFonts w:ascii="宋体" w:hAnsi="宋体" w:cs="宋体" w:eastAsia="宋体" w:hint="default"/>
                <w:sz w:val="18"/>
                <w:szCs w:val="18"/>
              </w:rPr>
            </w:r>
          </w:p>
        </w:tc>
      </w:tr>
      <w:tr>
        <w:trPr>
          <w:trHeight w:val="245"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8" w:lineRule="exact"/>
              <w:ind w:left="98"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color w:val="333333"/>
                <w:sz w:val="18"/>
                <w:szCs w:val="18"/>
              </w:rPr>
              <w:t>流动负债：</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1,740,488,913.4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184,969,011.22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pacing w:val="-12"/>
                <w:sz w:val="18"/>
                <w:szCs w:val="18"/>
              </w:rPr>
              <w:t>五、</w:t>
            </w:r>
            <w:r>
              <w:rPr>
                <w:rFonts w:ascii="Times New Roman" w:hAnsi="Times New Roman" w:cs="Times New Roman" w:eastAsia="Times New Roman" w:hint="default"/>
                <w:color w:val="333333"/>
                <w:spacing w:val="-12"/>
                <w:sz w:val="18"/>
                <w:szCs w:val="18"/>
              </w:rPr>
              <w:t>16</w:t>
            </w:r>
            <w:r>
              <w:rPr>
                <w:rFonts w:ascii="Times New Roman" w:hAnsi="Times New Roman" w:cs="Times New Roman" w:eastAsia="Times New Roman" w:hint="default"/>
                <w:sz w:val="18"/>
                <w:szCs w:val="18"/>
              </w:rPr>
            </w: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20,000,000.00</w:t>
            </w:r>
          </w:p>
        </w:tc>
      </w:tr>
      <w:tr>
        <w:trPr>
          <w:trHeight w:val="245"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8" w:lineRule="exact"/>
              <w:ind w:left="98"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478"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pacing w:val="15"/>
                <w:sz w:val="18"/>
                <w:szCs w:val="18"/>
              </w:rPr>
              <w:t>交易性金融资</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产</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五、</w:t>
            </w:r>
            <w:r>
              <w:rPr>
                <w:rFonts w:ascii="宋体" w:hAnsi="宋体" w:cs="宋体" w:eastAsia="宋体" w:hint="default"/>
                <w:sz w:val="18"/>
                <w:szCs w:val="18"/>
              </w:rPr>
              <w:t>2</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8,322,000.00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1,965,600.00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5"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8" w:lineRule="exact"/>
              <w:ind w:left="98"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4</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148,196,886.07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122,607,634.60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pacing w:val="-12"/>
                <w:sz w:val="18"/>
                <w:szCs w:val="18"/>
              </w:rPr>
              <w:t>五、</w:t>
            </w:r>
            <w:r>
              <w:rPr>
                <w:rFonts w:ascii="Times New Roman" w:hAnsi="Times New Roman" w:cs="Times New Roman" w:eastAsia="Times New Roman" w:hint="default"/>
                <w:color w:val="333333"/>
                <w:spacing w:val="-12"/>
                <w:sz w:val="18"/>
                <w:szCs w:val="18"/>
              </w:rPr>
              <w:t>17</w:t>
            </w:r>
            <w:r>
              <w:rPr>
                <w:rFonts w:ascii="Times New Roman" w:hAnsi="Times New Roman" w:cs="Times New Roman" w:eastAsia="Times New Roman" w:hint="default"/>
                <w:sz w:val="18"/>
                <w:szCs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51,935,515.35</w:t>
            </w: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58,143,035.25</w:t>
            </w: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6</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10,024,495.18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932,087.60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pacing w:val="-12"/>
                <w:sz w:val="18"/>
                <w:szCs w:val="18"/>
              </w:rPr>
              <w:t>五、</w:t>
            </w:r>
            <w:r>
              <w:rPr>
                <w:rFonts w:ascii="Times New Roman" w:hAnsi="Times New Roman" w:cs="Times New Roman" w:eastAsia="Times New Roman" w:hint="default"/>
                <w:color w:val="333333"/>
                <w:spacing w:val="-12"/>
                <w:sz w:val="18"/>
                <w:szCs w:val="18"/>
              </w:rPr>
              <w:t>18</w:t>
            </w:r>
            <w:r>
              <w:rPr>
                <w:rFonts w:ascii="Times New Roman" w:hAnsi="Times New Roman" w:cs="Times New Roman" w:eastAsia="Times New Roman" w:hint="default"/>
                <w:sz w:val="18"/>
                <w:szCs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18,390,281.17</w:t>
            </w: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13,803,960.81</w:t>
            </w:r>
          </w:p>
        </w:tc>
      </w:tr>
      <w:tr>
        <w:trPr>
          <w:trHeight w:val="245"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pacing w:val="-12"/>
                <w:sz w:val="18"/>
                <w:szCs w:val="18"/>
              </w:rPr>
              <w:t>五、</w:t>
            </w:r>
            <w:r>
              <w:rPr>
                <w:rFonts w:ascii="Times New Roman" w:hAnsi="Times New Roman" w:cs="Times New Roman" w:eastAsia="Times New Roman" w:hint="default"/>
                <w:color w:val="333333"/>
                <w:spacing w:val="-12"/>
                <w:sz w:val="18"/>
                <w:szCs w:val="18"/>
              </w:rPr>
              <w:t>19</w:t>
            </w:r>
            <w:r>
              <w:rPr>
                <w:rFonts w:ascii="Times New Roman" w:hAnsi="Times New Roman" w:cs="Times New Roman" w:eastAsia="Times New Roman" w:hint="default"/>
                <w:sz w:val="18"/>
                <w:szCs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38,219,107.04</w:t>
            </w: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1,698,769.16</w:t>
            </w: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478"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pacing w:val="15"/>
                <w:sz w:val="18"/>
                <w:szCs w:val="18"/>
              </w:rPr>
              <w:t>应收分保合同</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准备金</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03"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7,786,917.80</w:t>
            </w: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pacing w:val="-12"/>
                <w:sz w:val="18"/>
                <w:szCs w:val="18"/>
              </w:rPr>
              <w:t>五、</w:t>
            </w:r>
            <w:r>
              <w:rPr>
                <w:rFonts w:ascii="Times New Roman" w:hAnsi="Times New Roman" w:cs="Times New Roman" w:eastAsia="Times New Roman" w:hint="default"/>
                <w:color w:val="333333"/>
                <w:spacing w:val="-12"/>
                <w:sz w:val="18"/>
                <w:szCs w:val="18"/>
              </w:rPr>
              <w:t>20</w:t>
            </w:r>
            <w:r>
              <w:rPr>
                <w:rFonts w:ascii="Times New Roman" w:hAnsi="Times New Roman" w:cs="Times New Roman" w:eastAsia="Times New Roman" w:hint="default"/>
                <w:sz w:val="18"/>
                <w:szCs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15,615,409.94</w:t>
            </w: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3,155,142.62</w:t>
            </w:r>
          </w:p>
        </w:tc>
      </w:tr>
      <w:tr>
        <w:trPr>
          <w:trHeight w:val="245"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pacing w:val="-12"/>
                <w:sz w:val="18"/>
                <w:szCs w:val="18"/>
              </w:rPr>
              <w:t>五、</w:t>
            </w:r>
            <w:r>
              <w:rPr>
                <w:rFonts w:ascii="Times New Roman" w:hAnsi="Times New Roman" w:cs="Times New Roman" w:eastAsia="Times New Roman" w:hint="default"/>
                <w:color w:val="333333"/>
                <w:spacing w:val="-12"/>
                <w:sz w:val="18"/>
                <w:szCs w:val="18"/>
              </w:rPr>
              <w:t>21</w:t>
            </w:r>
            <w:r>
              <w:rPr>
                <w:rFonts w:ascii="Times New Roman" w:hAnsi="Times New Roman" w:cs="Times New Roman" w:eastAsia="Times New Roman" w:hint="default"/>
                <w:sz w:val="18"/>
                <w:szCs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5,230,781.13</w:t>
            </w: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8,986,026.49</w:t>
            </w: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5</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32,469,972.24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7,574,706.19</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pacing w:val="-12"/>
                <w:sz w:val="18"/>
                <w:szCs w:val="18"/>
              </w:rPr>
              <w:t>五、</w:t>
            </w:r>
            <w:r>
              <w:rPr>
                <w:rFonts w:ascii="Times New Roman" w:hAnsi="Times New Roman" w:cs="Times New Roman" w:eastAsia="Times New Roman" w:hint="default"/>
                <w:color w:val="333333"/>
                <w:spacing w:val="-12"/>
                <w:sz w:val="18"/>
                <w:szCs w:val="18"/>
              </w:rPr>
              <w:t>22</w:t>
            </w:r>
            <w:r>
              <w:rPr>
                <w:rFonts w:ascii="Times New Roman" w:hAnsi="Times New Roman" w:cs="Times New Roman" w:eastAsia="Times New Roman" w:hint="default"/>
                <w:sz w:val="18"/>
                <w:szCs w:val="18"/>
              </w:rPr>
            </w: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8,100.00</w:t>
            </w:r>
          </w:p>
        </w:tc>
      </w:tr>
      <w:tr>
        <w:trPr>
          <w:trHeight w:val="478"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4" w:lineRule="exact"/>
              <w:ind w:left="98" w:right="0"/>
              <w:jc w:val="left"/>
              <w:rPr>
                <w:rFonts w:ascii="宋体" w:hAnsi="宋体" w:cs="宋体" w:eastAsia="宋体" w:hint="default"/>
                <w:sz w:val="18"/>
                <w:szCs w:val="18"/>
              </w:rPr>
            </w:pPr>
            <w:r>
              <w:rPr>
                <w:rFonts w:ascii="宋体" w:hAnsi="宋体" w:cs="宋体" w:eastAsia="宋体" w:hint="default"/>
                <w:spacing w:val="15"/>
                <w:sz w:val="18"/>
                <w:szCs w:val="18"/>
              </w:rPr>
              <w:t>买入返售金融</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34" w:lineRule="exact"/>
              <w:ind w:left="98" w:right="0"/>
              <w:jc w:val="left"/>
              <w:rPr>
                <w:rFonts w:ascii="宋体" w:hAnsi="宋体" w:cs="宋体" w:eastAsia="宋体" w:hint="default"/>
                <w:sz w:val="18"/>
                <w:szCs w:val="18"/>
              </w:rPr>
            </w:pPr>
            <w:r>
              <w:rPr>
                <w:rFonts w:ascii="宋体" w:hAnsi="宋体" w:cs="宋体" w:eastAsia="宋体" w:hint="default"/>
                <w:sz w:val="18"/>
                <w:szCs w:val="18"/>
              </w:rPr>
              <w:t>资产</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7</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61,800,506.47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36,567,112.97</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pacing w:val="-12"/>
                <w:sz w:val="18"/>
                <w:szCs w:val="18"/>
              </w:rPr>
              <w:t>五、</w:t>
            </w:r>
            <w:r>
              <w:rPr>
                <w:rFonts w:ascii="Times New Roman" w:hAnsi="Times New Roman" w:cs="Times New Roman" w:eastAsia="Times New Roman" w:hint="default"/>
                <w:color w:val="333333"/>
                <w:spacing w:val="-12"/>
                <w:sz w:val="18"/>
                <w:szCs w:val="18"/>
              </w:rPr>
              <w:t>23</w:t>
            </w:r>
            <w:r>
              <w:rPr>
                <w:rFonts w:ascii="Times New Roman" w:hAnsi="Times New Roman" w:cs="Times New Roman" w:eastAsia="Times New Roman" w:hint="default"/>
                <w:sz w:val="18"/>
                <w:szCs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2,041,593.82</w:t>
            </w: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12,748,532.42</w:t>
            </w:r>
          </w:p>
        </w:tc>
      </w:tr>
      <w:tr>
        <w:trPr>
          <w:trHeight w:val="478"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pacing w:val="15"/>
                <w:sz w:val="18"/>
                <w:szCs w:val="18"/>
              </w:rPr>
              <w:t>一年内到期的</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5"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18"/>
                <w:szCs w:val="18"/>
              </w:rPr>
            </w:pPr>
            <w:r>
              <w:rPr>
                <w:rFonts w:ascii="Times New Roman"/>
                <w:b/>
                <w:sz w:val="18"/>
              </w:rPr>
              <w:t>2,009,089,691.60</w:t>
            </w:r>
            <w:r>
              <w:rPr>
                <w:rFonts w:ascii="Times New Roman"/>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18"/>
                <w:szCs w:val="18"/>
              </w:rPr>
            </w:pPr>
            <w:r>
              <w:rPr>
                <w:rFonts w:ascii="Times New Roman"/>
                <w:b/>
                <w:sz w:val="18"/>
              </w:rPr>
              <w:t>354,616,152.58</w:t>
            </w:r>
            <w:r>
              <w:rPr>
                <w:rFonts w:ascii="Times New Roman"/>
                <w:sz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478"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7"/>
              <w:ind w:left="98"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6"/>
                <w:sz w:val="18"/>
                <w:szCs w:val="18"/>
              </w:rPr>
              <w:t>一年内到期的非流动</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478"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4" w:lineRule="exact"/>
              <w:ind w:left="98" w:right="0"/>
              <w:jc w:val="left"/>
              <w:rPr>
                <w:rFonts w:ascii="宋体" w:hAnsi="宋体" w:cs="宋体" w:eastAsia="宋体" w:hint="default"/>
                <w:sz w:val="18"/>
                <w:szCs w:val="18"/>
              </w:rPr>
            </w:pPr>
            <w:r>
              <w:rPr>
                <w:rFonts w:ascii="宋体" w:hAnsi="宋体" w:cs="宋体" w:eastAsia="宋体" w:hint="default"/>
                <w:spacing w:val="15"/>
                <w:sz w:val="18"/>
                <w:szCs w:val="18"/>
              </w:rPr>
              <w:t>发放委托贷款</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34" w:lineRule="exact"/>
              <w:ind w:left="98" w:right="0"/>
              <w:jc w:val="left"/>
              <w:rPr>
                <w:rFonts w:ascii="宋体" w:hAnsi="宋体" w:cs="宋体" w:eastAsia="宋体" w:hint="default"/>
                <w:sz w:val="18"/>
                <w:szCs w:val="18"/>
              </w:rPr>
            </w:pPr>
            <w:r>
              <w:rPr>
                <w:rFonts w:ascii="宋体" w:hAnsi="宋体" w:cs="宋体" w:eastAsia="宋体" w:hint="default"/>
                <w:sz w:val="18"/>
                <w:szCs w:val="18"/>
              </w:rPr>
              <w:t>及垫款</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475"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4" w:lineRule="exact"/>
              <w:ind w:left="98" w:right="0"/>
              <w:jc w:val="left"/>
              <w:rPr>
                <w:rFonts w:ascii="宋体" w:hAnsi="宋体" w:cs="宋体" w:eastAsia="宋体" w:hint="default"/>
                <w:sz w:val="18"/>
                <w:szCs w:val="18"/>
              </w:rPr>
            </w:pPr>
            <w:r>
              <w:rPr>
                <w:rFonts w:ascii="宋体" w:hAnsi="宋体" w:cs="宋体" w:eastAsia="宋体" w:hint="default"/>
                <w:spacing w:val="15"/>
                <w:sz w:val="18"/>
                <w:szCs w:val="18"/>
              </w:rPr>
              <w:t>可供出售金融</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34" w:lineRule="exact"/>
              <w:ind w:left="98" w:right="0"/>
              <w:jc w:val="left"/>
              <w:rPr>
                <w:rFonts w:ascii="宋体" w:hAnsi="宋体" w:cs="宋体" w:eastAsia="宋体" w:hint="default"/>
                <w:sz w:val="18"/>
                <w:szCs w:val="18"/>
              </w:rPr>
            </w:pPr>
            <w:r>
              <w:rPr>
                <w:rFonts w:ascii="宋体" w:hAnsi="宋体" w:cs="宋体" w:eastAsia="宋体" w:hint="default"/>
                <w:sz w:val="18"/>
                <w:szCs w:val="18"/>
              </w:rPr>
              <w:t>资产</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03" w:right="0"/>
              <w:jc w:val="left"/>
              <w:rPr>
                <w:rFonts w:ascii="Times New Roman" w:hAnsi="Times New Roman" w:cs="Times New Roman" w:eastAsia="Times New Roman" w:hint="default"/>
                <w:sz w:val="18"/>
                <w:szCs w:val="18"/>
              </w:rPr>
            </w:pPr>
            <w:r>
              <w:rPr>
                <w:rFonts w:ascii="Times New Roman"/>
                <w:b/>
                <w:sz w:val="18"/>
              </w:rPr>
              <w:t>131,432,688.45</w:t>
            </w:r>
            <w:r>
              <w:rPr>
                <w:rFonts w:ascii="Times New Roman"/>
                <w:sz w:val="18"/>
              </w:rPr>
            </w: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9"/>
              <w:ind w:left="103" w:right="0"/>
              <w:jc w:val="left"/>
              <w:rPr>
                <w:rFonts w:ascii="Times New Roman" w:hAnsi="Times New Roman" w:cs="Times New Roman" w:eastAsia="Times New Roman" w:hint="default"/>
                <w:sz w:val="18"/>
                <w:szCs w:val="18"/>
              </w:rPr>
            </w:pPr>
            <w:r>
              <w:rPr>
                <w:rFonts w:ascii="Times New Roman"/>
                <w:b/>
                <w:sz w:val="18"/>
              </w:rPr>
              <w:t>118,543,566.75</w:t>
            </w:r>
            <w:r>
              <w:rPr>
                <w:rFonts w:ascii="Times New Roman"/>
                <w:sz w:val="18"/>
              </w:rPr>
            </w:r>
          </w:p>
        </w:tc>
      </w:tr>
      <w:tr>
        <w:trPr>
          <w:trHeight w:val="478"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pacing w:val="15"/>
                <w:sz w:val="18"/>
                <w:szCs w:val="18"/>
              </w:rPr>
              <w:t>持有至到期投</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资</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color w:val="333333"/>
                <w:sz w:val="18"/>
                <w:szCs w:val="18"/>
              </w:rPr>
              <w:t>非流动负债：</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5"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8" w:lineRule="exact"/>
              <w:ind w:left="98"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9</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102,472,279.80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3,000,000.00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pacing w:val="-10"/>
                <w:sz w:val="18"/>
                <w:szCs w:val="18"/>
              </w:rPr>
              <w:t>五、</w:t>
            </w:r>
            <w:r>
              <w:rPr>
                <w:rFonts w:ascii="Times New Roman" w:hAnsi="Times New Roman" w:cs="Times New Roman" w:eastAsia="Times New Roman" w:hint="default"/>
                <w:spacing w:val="-10"/>
                <w:sz w:val="18"/>
                <w:szCs w:val="18"/>
              </w:rPr>
              <w:t>10</w:t>
            </w:r>
            <w:r>
              <w:rPr>
                <w:rFonts w:ascii="Times New Roman" w:hAnsi="Times New Roman" w:cs="Times New Roman" w:eastAsia="Times New Roman" w:hint="default"/>
                <w:sz w:val="18"/>
                <w:szCs w:val="18"/>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9,593,555.64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9,863,224.26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5"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pacing w:val="-10"/>
                <w:sz w:val="18"/>
                <w:szCs w:val="18"/>
              </w:rPr>
              <w:t>五、</w:t>
            </w:r>
            <w:r>
              <w:rPr>
                <w:rFonts w:ascii="Times New Roman" w:hAnsi="Times New Roman" w:cs="Times New Roman" w:eastAsia="Times New Roman" w:hint="default"/>
                <w:spacing w:val="-10"/>
                <w:sz w:val="18"/>
                <w:szCs w:val="18"/>
              </w:rPr>
              <w:t>11</w:t>
            </w:r>
            <w:r>
              <w:rPr>
                <w:rFonts w:ascii="Times New Roman" w:hAnsi="Times New Roman" w:cs="Times New Roman" w:eastAsia="Times New Roman" w:hint="default"/>
                <w:sz w:val="18"/>
                <w:szCs w:val="18"/>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101,732,280.59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101,579,635.45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pacing w:val="-10"/>
                <w:sz w:val="18"/>
                <w:szCs w:val="18"/>
              </w:rPr>
              <w:t>五、</w:t>
            </w:r>
            <w:r>
              <w:rPr>
                <w:rFonts w:ascii="Times New Roman" w:hAnsi="Times New Roman" w:cs="Times New Roman" w:eastAsia="Times New Roman" w:hint="default"/>
                <w:spacing w:val="-10"/>
                <w:sz w:val="18"/>
                <w:szCs w:val="18"/>
              </w:rPr>
              <w:t>12</w:t>
            </w:r>
            <w:r>
              <w:rPr>
                <w:rFonts w:ascii="Times New Roman" w:hAnsi="Times New Roman" w:cs="Times New Roman" w:eastAsia="Times New Roman" w:hint="default"/>
                <w:sz w:val="18"/>
                <w:szCs w:val="18"/>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1,492,845.20</w:t>
            </w: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5"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pacing w:val="-12"/>
                <w:sz w:val="18"/>
                <w:szCs w:val="18"/>
              </w:rPr>
              <w:t>五、</w:t>
            </w:r>
            <w:r>
              <w:rPr>
                <w:rFonts w:ascii="Times New Roman" w:hAnsi="Times New Roman" w:cs="Times New Roman" w:eastAsia="Times New Roman" w:hint="default"/>
                <w:color w:val="333333"/>
                <w:spacing w:val="-12"/>
                <w:sz w:val="18"/>
                <w:szCs w:val="18"/>
              </w:rPr>
              <w:t>14</w:t>
            </w:r>
            <w:r>
              <w:rPr>
                <w:rFonts w:ascii="Times New Roman" w:hAnsi="Times New Roman" w:cs="Times New Roman" w:eastAsia="Times New Roman" w:hint="default"/>
                <w:sz w:val="18"/>
                <w:szCs w:val="18"/>
              </w:rPr>
            </w: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pacing w:val="-12"/>
                <w:sz w:val="18"/>
                <w:szCs w:val="18"/>
              </w:rPr>
              <w:t>五、</w:t>
            </w:r>
            <w:r>
              <w:rPr>
                <w:rFonts w:ascii="Times New Roman" w:hAnsi="Times New Roman" w:cs="Times New Roman" w:eastAsia="Times New Roman" w:hint="default"/>
                <w:color w:val="333333"/>
                <w:spacing w:val="-12"/>
                <w:sz w:val="18"/>
                <w:szCs w:val="18"/>
              </w:rPr>
              <w:t>24</w:t>
            </w:r>
            <w:r>
              <w:rPr>
                <w:rFonts w:ascii="Times New Roman" w:hAnsi="Times New Roman" w:cs="Times New Roman" w:eastAsia="Times New Roman" w:hint="default"/>
                <w:sz w:val="18"/>
                <w:szCs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6,166,000.00</w:t>
            </w: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3,060,000.00</w:t>
            </w:r>
          </w:p>
        </w:tc>
      </w:tr>
      <w:tr>
        <w:trPr>
          <w:trHeight w:val="478"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4" w:lineRule="exact"/>
              <w:ind w:left="98" w:right="0"/>
              <w:jc w:val="left"/>
              <w:rPr>
                <w:rFonts w:ascii="宋体" w:hAnsi="宋体" w:cs="宋体" w:eastAsia="宋体" w:hint="default"/>
                <w:sz w:val="18"/>
                <w:szCs w:val="18"/>
              </w:rPr>
            </w:pPr>
            <w:r>
              <w:rPr>
                <w:rFonts w:ascii="宋体" w:hAnsi="宋体" w:cs="宋体" w:eastAsia="宋体" w:hint="default"/>
                <w:spacing w:val="15"/>
                <w:sz w:val="18"/>
                <w:szCs w:val="18"/>
              </w:rPr>
              <w:t>生产性生物资</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34" w:lineRule="exact"/>
              <w:ind w:left="98" w:right="0"/>
              <w:jc w:val="left"/>
              <w:rPr>
                <w:rFonts w:ascii="宋体" w:hAnsi="宋体" w:cs="宋体" w:eastAsia="宋体" w:hint="default"/>
                <w:sz w:val="18"/>
                <w:szCs w:val="18"/>
              </w:rPr>
            </w:pPr>
            <w:r>
              <w:rPr>
                <w:rFonts w:ascii="宋体" w:hAnsi="宋体" w:cs="宋体" w:eastAsia="宋体" w:hint="default"/>
                <w:sz w:val="18"/>
                <w:szCs w:val="18"/>
              </w:rPr>
              <w:t>产</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03" w:right="0"/>
              <w:jc w:val="left"/>
              <w:rPr>
                <w:rFonts w:ascii="Times New Roman" w:hAnsi="Times New Roman" w:cs="Times New Roman" w:eastAsia="Times New Roman" w:hint="default"/>
                <w:sz w:val="18"/>
                <w:szCs w:val="18"/>
              </w:rPr>
            </w:pPr>
            <w:r>
              <w:rPr>
                <w:rFonts w:ascii="Times New Roman"/>
                <w:b/>
                <w:sz w:val="18"/>
              </w:rPr>
              <w:t>6,166,000.00</w:t>
            </w:r>
            <w:r>
              <w:rPr>
                <w:rFonts w:ascii="Times New Roman"/>
                <w:sz w:val="18"/>
              </w:rPr>
            </w: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9"/>
              <w:ind w:left="103" w:right="0"/>
              <w:jc w:val="left"/>
              <w:rPr>
                <w:rFonts w:ascii="Times New Roman" w:hAnsi="Times New Roman" w:cs="Times New Roman" w:eastAsia="Times New Roman" w:hint="default"/>
                <w:sz w:val="18"/>
                <w:szCs w:val="18"/>
              </w:rPr>
            </w:pPr>
            <w:r>
              <w:rPr>
                <w:rFonts w:ascii="Times New Roman"/>
                <w:b/>
                <w:sz w:val="18"/>
              </w:rPr>
              <w:t>3,060,000.00</w:t>
            </w:r>
            <w:r>
              <w:rPr>
                <w:rFonts w:ascii="Times New Roman"/>
                <w:sz w:val="18"/>
              </w:rPr>
            </w:r>
          </w:p>
        </w:tc>
      </w:tr>
      <w:tr>
        <w:trPr>
          <w:trHeight w:val="243"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6" w:lineRule="exact"/>
              <w:ind w:left="98"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Times New Roman" w:hAnsi="Times New Roman" w:cs="Times New Roman" w:eastAsia="Times New Roman" w:hint="default"/>
                <w:sz w:val="18"/>
                <w:szCs w:val="18"/>
              </w:rPr>
            </w:pPr>
            <w:r>
              <w:rPr>
                <w:rFonts w:ascii="Times New Roman"/>
                <w:b/>
                <w:sz w:val="18"/>
              </w:rPr>
              <w:t>137,598,688.45</w:t>
            </w:r>
            <w:r>
              <w:rPr>
                <w:rFonts w:ascii="Times New Roman"/>
                <w:sz w:val="18"/>
              </w:rPr>
            </w: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
              <w:ind w:left="103" w:right="0"/>
              <w:jc w:val="left"/>
              <w:rPr>
                <w:rFonts w:ascii="Times New Roman" w:hAnsi="Times New Roman" w:cs="Times New Roman" w:eastAsia="Times New Roman" w:hint="default"/>
                <w:sz w:val="18"/>
                <w:szCs w:val="18"/>
              </w:rPr>
            </w:pPr>
            <w:r>
              <w:rPr>
                <w:rFonts w:ascii="Times New Roman"/>
                <w:b/>
                <w:sz w:val="18"/>
              </w:rPr>
              <w:t>121,603,566.75</w:t>
            </w:r>
            <w:r>
              <w:rPr>
                <w:rFonts w:ascii="Times New Roman"/>
                <w:sz w:val="18"/>
              </w:rPr>
            </w:r>
          </w:p>
        </w:tc>
      </w:tr>
      <w:tr>
        <w:trPr>
          <w:trHeight w:val="478"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7"/>
              <w:ind w:left="98"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Times New Roman" w:hAnsi="Times New Roman" w:cs="Times New Roman" w:eastAsia="Times New Roman" w:hint="default"/>
                <w:sz w:val="18"/>
                <w:szCs w:val="18"/>
              </w:rPr>
            </w:pPr>
            <w:r>
              <w:rPr>
                <w:rFonts w:ascii="宋体" w:hAnsi="宋体" w:cs="宋体" w:eastAsia="宋体" w:hint="default"/>
                <w:spacing w:val="-10"/>
                <w:sz w:val="18"/>
                <w:szCs w:val="18"/>
              </w:rPr>
              <w:t>五、</w:t>
            </w:r>
            <w:r>
              <w:rPr>
                <w:rFonts w:ascii="Times New Roman" w:hAnsi="Times New Roman" w:cs="Times New Roman" w:eastAsia="Times New Roman" w:hint="default"/>
                <w:spacing w:val="-10"/>
                <w:sz w:val="18"/>
                <w:szCs w:val="18"/>
              </w:rPr>
              <w:t>13</w:t>
            </w:r>
            <w:r>
              <w:rPr>
                <w:rFonts w:ascii="Times New Roman" w:hAnsi="Times New Roman" w:cs="Times New Roman" w:eastAsia="Times New Roman" w:hint="default"/>
                <w:sz w:val="18"/>
                <w:szCs w:val="18"/>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03" w:right="0"/>
              <w:jc w:val="left"/>
              <w:rPr>
                <w:rFonts w:ascii="Times New Roman" w:hAnsi="Times New Roman" w:cs="Times New Roman" w:eastAsia="Times New Roman" w:hint="default"/>
                <w:sz w:val="18"/>
                <w:szCs w:val="18"/>
              </w:rPr>
            </w:pPr>
            <w:r>
              <w:rPr>
                <w:rFonts w:ascii="Times New Roman"/>
                <w:sz w:val="18"/>
              </w:rPr>
              <w:t>44,222,759.02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03" w:right="0"/>
              <w:jc w:val="left"/>
              <w:rPr>
                <w:rFonts w:ascii="Times New Roman" w:hAnsi="Times New Roman" w:cs="Times New Roman" w:eastAsia="Times New Roman" w:hint="default"/>
                <w:sz w:val="18"/>
                <w:szCs w:val="18"/>
              </w:rPr>
            </w:pPr>
            <w:r>
              <w:rPr>
                <w:rFonts w:ascii="Times New Roman"/>
                <w:sz w:val="18"/>
              </w:rPr>
              <w:t>45,690,684.10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color w:val="333333"/>
                <w:spacing w:val="-4"/>
                <w:sz w:val="18"/>
                <w:szCs w:val="18"/>
              </w:rPr>
              <w:t>所有者权益（或股东权</w:t>
            </w:r>
            <w:r>
              <w:rPr>
                <w:rFonts w:ascii="宋体" w:hAnsi="宋体" w:cs="宋体" w:eastAsia="宋体" w:hint="default"/>
                <w:spacing w:val="-4"/>
                <w:sz w:val="18"/>
                <w:szCs w:val="18"/>
              </w:rPr>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color w:val="333333"/>
                <w:sz w:val="18"/>
                <w:szCs w:val="18"/>
              </w:rPr>
              <w:t>益）：</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pacing w:val="-10"/>
                <w:sz w:val="18"/>
                <w:szCs w:val="18"/>
              </w:rPr>
              <w:t>五、</w:t>
            </w:r>
            <w:r>
              <w:rPr>
                <w:rFonts w:ascii="Times New Roman" w:hAnsi="Times New Roman" w:cs="Times New Roman" w:eastAsia="Times New Roman" w:hint="default"/>
                <w:spacing w:val="-10"/>
                <w:sz w:val="18"/>
                <w:szCs w:val="18"/>
              </w:rPr>
              <w:t>13</w:t>
            </w:r>
            <w:r>
              <w:rPr>
                <w:rFonts w:ascii="Times New Roman" w:hAnsi="Times New Roman" w:cs="Times New Roman" w:eastAsia="Times New Roman" w:hint="default"/>
                <w:sz w:val="18"/>
                <w:szCs w:val="18"/>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6,643,092.09</w:t>
            </w: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3"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pacing w:val="-12"/>
                <w:sz w:val="18"/>
                <w:szCs w:val="18"/>
              </w:rPr>
              <w:t>五、</w:t>
            </w:r>
            <w:r>
              <w:rPr>
                <w:rFonts w:ascii="Times New Roman" w:hAnsi="Times New Roman" w:cs="Times New Roman" w:eastAsia="Times New Roman" w:hint="default"/>
                <w:color w:val="333333"/>
                <w:spacing w:val="-12"/>
                <w:sz w:val="18"/>
                <w:szCs w:val="18"/>
              </w:rPr>
              <w:t>25</w:t>
            </w:r>
            <w:r>
              <w:rPr>
                <w:rFonts w:ascii="Times New Roman" w:hAnsi="Times New Roman" w:cs="Times New Roman" w:eastAsia="Times New Roman" w:hint="default"/>
                <w:sz w:val="18"/>
                <w:szCs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112,000,000.00</w:t>
            </w: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84,000,000.00</w:t>
            </w:r>
          </w:p>
        </w:tc>
      </w:tr>
      <w:tr>
        <w:trPr>
          <w:trHeight w:val="245"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pacing w:val="-12"/>
                <w:sz w:val="18"/>
                <w:szCs w:val="18"/>
              </w:rPr>
              <w:t>五、</w:t>
            </w:r>
            <w:r>
              <w:rPr>
                <w:rFonts w:ascii="Times New Roman" w:hAnsi="Times New Roman" w:cs="Times New Roman" w:eastAsia="Times New Roman" w:hint="default"/>
                <w:color w:val="333333"/>
                <w:spacing w:val="-12"/>
                <w:sz w:val="18"/>
                <w:szCs w:val="18"/>
              </w:rPr>
              <w:t>26</w:t>
            </w:r>
            <w:r>
              <w:rPr>
                <w:rFonts w:ascii="Times New Roman" w:hAnsi="Times New Roman" w:cs="Times New Roman" w:eastAsia="Times New Roman" w:hint="default"/>
                <w:sz w:val="18"/>
                <w:szCs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1,629,616,979.61</w:t>
            </w: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62,771,125.26</w:t>
            </w: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color w:val="333333"/>
                <w:sz w:val="18"/>
                <w:szCs w:val="18"/>
              </w:rPr>
              <w:t>减：库存股</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478"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pacing w:val="15"/>
                <w:sz w:val="18"/>
                <w:szCs w:val="18"/>
              </w:rPr>
              <w:t>递延所得税资</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产</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Times New Roman" w:hAnsi="Times New Roman" w:cs="Times New Roman" w:eastAsia="Times New Roman" w:hint="default"/>
                <w:sz w:val="18"/>
                <w:szCs w:val="18"/>
              </w:rPr>
            </w:pPr>
            <w:r>
              <w:rPr>
                <w:rFonts w:ascii="宋体" w:hAnsi="宋体" w:cs="宋体" w:eastAsia="宋体" w:hint="default"/>
                <w:spacing w:val="-10"/>
                <w:sz w:val="18"/>
                <w:szCs w:val="18"/>
              </w:rPr>
              <w:t>五、</w:t>
            </w:r>
            <w:r>
              <w:rPr>
                <w:rFonts w:ascii="Times New Roman" w:hAnsi="Times New Roman" w:cs="Times New Roman" w:eastAsia="Times New Roman" w:hint="default"/>
                <w:spacing w:val="-10"/>
                <w:sz w:val="18"/>
                <w:szCs w:val="18"/>
              </w:rPr>
              <w:t>14</w:t>
            </w:r>
            <w:r>
              <w:rPr>
                <w:rFonts w:ascii="Times New Roman" w:hAnsi="Times New Roman" w:cs="Times New Roman" w:eastAsia="Times New Roman" w:hint="default"/>
                <w:sz w:val="18"/>
                <w:szCs w:val="18"/>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03" w:right="0"/>
              <w:jc w:val="left"/>
              <w:rPr>
                <w:rFonts w:ascii="Times New Roman" w:hAnsi="Times New Roman" w:cs="Times New Roman" w:eastAsia="Times New Roman" w:hint="default"/>
                <w:sz w:val="18"/>
                <w:szCs w:val="18"/>
              </w:rPr>
            </w:pPr>
            <w:r>
              <w:rPr>
                <w:rFonts w:ascii="Times New Roman"/>
                <w:sz w:val="18"/>
              </w:rPr>
              <w:t>2,948,048.17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03" w:right="0"/>
              <w:jc w:val="left"/>
              <w:rPr>
                <w:rFonts w:ascii="Times New Roman" w:hAnsi="Times New Roman" w:cs="Times New Roman" w:eastAsia="Times New Roman" w:hint="default"/>
                <w:sz w:val="18"/>
                <w:szCs w:val="18"/>
              </w:rPr>
            </w:pPr>
            <w:r>
              <w:rPr>
                <w:rFonts w:ascii="Times New Roman"/>
                <w:sz w:val="18"/>
              </w:rPr>
              <w:t>1,477,676.51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478"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4" w:lineRule="exact"/>
              <w:ind w:left="98" w:right="0"/>
              <w:jc w:val="left"/>
              <w:rPr>
                <w:rFonts w:ascii="宋体" w:hAnsi="宋体" w:cs="宋体" w:eastAsia="宋体" w:hint="default"/>
                <w:sz w:val="18"/>
                <w:szCs w:val="18"/>
              </w:rPr>
            </w:pPr>
            <w:r>
              <w:rPr>
                <w:rFonts w:ascii="宋体" w:hAnsi="宋体" w:cs="宋体" w:eastAsia="宋体" w:hint="default"/>
                <w:spacing w:val="15"/>
                <w:sz w:val="18"/>
                <w:szCs w:val="18"/>
              </w:rPr>
              <w:t>其他非流动资</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34" w:lineRule="exact"/>
              <w:ind w:left="98" w:right="0"/>
              <w:jc w:val="left"/>
              <w:rPr>
                <w:rFonts w:ascii="宋体" w:hAnsi="宋体" w:cs="宋体" w:eastAsia="宋体" w:hint="default"/>
                <w:sz w:val="18"/>
                <w:szCs w:val="18"/>
              </w:rPr>
            </w:pPr>
            <w:r>
              <w:rPr>
                <w:rFonts w:ascii="宋体" w:hAnsi="宋体" w:cs="宋体" w:eastAsia="宋体" w:hint="default"/>
                <w:sz w:val="18"/>
                <w:szCs w:val="18"/>
              </w:rPr>
              <w:t>产</w:t>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color w:val="333333"/>
                <w:sz w:val="18"/>
                <w:szCs w:val="18"/>
              </w:rPr>
              <w:t>盈余公积</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pacing w:val="-12"/>
                <w:sz w:val="18"/>
                <w:szCs w:val="18"/>
              </w:rPr>
              <w:t>五、</w:t>
            </w:r>
            <w:r>
              <w:rPr>
                <w:rFonts w:ascii="Times New Roman" w:hAnsi="Times New Roman" w:cs="Times New Roman" w:eastAsia="Times New Roman" w:hint="default"/>
                <w:color w:val="333333"/>
                <w:spacing w:val="-12"/>
                <w:sz w:val="18"/>
                <w:szCs w:val="18"/>
              </w:rPr>
              <w:t>27</w:t>
            </w:r>
            <w:r>
              <w:rPr>
                <w:rFonts w:ascii="Times New Roman" w:hAnsi="Times New Roman" w:cs="Times New Roman" w:eastAsia="Times New Roman" w:hint="default"/>
                <w:sz w:val="18"/>
                <w:szCs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03" w:right="0"/>
              <w:jc w:val="left"/>
              <w:rPr>
                <w:rFonts w:ascii="Times New Roman" w:hAnsi="Times New Roman" w:cs="Times New Roman" w:eastAsia="Times New Roman" w:hint="default"/>
                <w:sz w:val="18"/>
                <w:szCs w:val="18"/>
              </w:rPr>
            </w:pPr>
            <w:r>
              <w:rPr>
                <w:rFonts w:ascii="Times New Roman"/>
                <w:sz w:val="18"/>
              </w:rPr>
              <w:t>40,127,196.27</w:t>
            </w: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4"/>
              <w:ind w:left="103" w:right="0"/>
              <w:jc w:val="left"/>
              <w:rPr>
                <w:rFonts w:ascii="Times New Roman" w:hAnsi="Times New Roman" w:cs="Times New Roman" w:eastAsia="Times New Roman" w:hint="default"/>
                <w:sz w:val="18"/>
                <w:szCs w:val="18"/>
              </w:rPr>
            </w:pPr>
            <w:r>
              <w:rPr>
                <w:rFonts w:ascii="Times New Roman"/>
                <w:sz w:val="18"/>
              </w:rPr>
              <w:t>25,793,311.20</w:t>
            </w:r>
          </w:p>
        </w:tc>
      </w:tr>
      <w:tr>
        <w:trPr>
          <w:trHeight w:val="475" w:hRule="exact"/>
        </w:trPr>
        <w:tc>
          <w:tcPr>
            <w:tcW w:w="1392" w:type="dxa"/>
            <w:tcBorders>
              <w:top w:val="single" w:sz="4" w:space="0" w:color="000000"/>
              <w:left w:val="single" w:sz="8" w:space="0" w:color="000000"/>
              <w:bottom w:val="single" w:sz="4" w:space="0" w:color="000000"/>
              <w:right w:val="single" w:sz="4" w:space="0" w:color="000000"/>
            </w:tcBorders>
          </w:tcPr>
          <w:p>
            <w:pPr>
              <w:pStyle w:val="TableParagraph"/>
              <w:spacing w:line="204" w:lineRule="exact"/>
              <w:ind w:left="98" w:right="0"/>
              <w:jc w:val="left"/>
              <w:rPr>
                <w:rFonts w:ascii="宋体" w:hAnsi="宋体" w:cs="宋体" w:eastAsia="宋体" w:hint="default"/>
                <w:sz w:val="18"/>
                <w:szCs w:val="18"/>
              </w:rPr>
            </w:pPr>
            <w:r>
              <w:rPr>
                <w:rFonts w:ascii="宋体" w:hAnsi="宋体" w:cs="宋体" w:eastAsia="宋体" w:hint="default"/>
                <w:b/>
                <w:bCs/>
                <w:spacing w:val="15"/>
                <w:sz w:val="18"/>
                <w:szCs w:val="18"/>
              </w:rPr>
              <w:t>非流动资产合</w:t>
            </w:r>
            <w:r>
              <w:rPr>
                <w:rFonts w:ascii="宋体" w:hAnsi="宋体" w:cs="宋体" w:eastAsia="宋体" w:hint="default"/>
                <w:b/>
                <w:bCs/>
                <w:spacing w:val="-72"/>
                <w:sz w:val="18"/>
                <w:szCs w:val="18"/>
              </w:rPr>
              <w:t> </w:t>
            </w:r>
            <w:r>
              <w:rPr>
                <w:rFonts w:ascii="宋体" w:hAnsi="宋体" w:cs="宋体" w:eastAsia="宋体" w:hint="default"/>
                <w:sz w:val="18"/>
                <w:szCs w:val="18"/>
              </w:rPr>
            </w:r>
          </w:p>
          <w:p>
            <w:pPr>
              <w:pStyle w:val="TableParagraph"/>
              <w:spacing w:line="234" w:lineRule="exact"/>
              <w:ind w:left="98" w:right="0"/>
              <w:jc w:val="left"/>
              <w:rPr>
                <w:rFonts w:ascii="宋体" w:hAnsi="宋体" w:cs="宋体" w:eastAsia="宋体" w:hint="default"/>
                <w:sz w:val="18"/>
                <w:szCs w:val="18"/>
              </w:rPr>
            </w:pPr>
            <w:r>
              <w:rPr>
                <w:rFonts w:ascii="宋体" w:hAnsi="宋体" w:cs="宋体" w:eastAsia="宋体" w:hint="default"/>
                <w:b/>
                <w:bCs/>
                <w:w w:val="99"/>
                <w:sz w:val="18"/>
                <w:szCs w:val="18"/>
              </w:rPr>
              <w:t>计</w:t>
            </w:r>
            <w:r>
              <w:rPr>
                <w:rFonts w:ascii="宋体" w:hAnsi="宋体" w:cs="宋体" w:eastAsia="宋体" w:hint="default"/>
                <w:sz w:val="18"/>
                <w:szCs w:val="18"/>
              </w:rPr>
            </w: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03" w:right="0"/>
              <w:jc w:val="left"/>
              <w:rPr>
                <w:rFonts w:ascii="Times New Roman" w:hAnsi="Times New Roman" w:cs="Times New Roman" w:eastAsia="Times New Roman" w:hint="default"/>
                <w:sz w:val="18"/>
                <w:szCs w:val="18"/>
              </w:rPr>
            </w:pPr>
            <w:r>
              <w:rPr>
                <w:rFonts w:ascii="Times New Roman"/>
                <w:b/>
                <w:sz w:val="18"/>
              </w:rPr>
              <w:t>269,104,860.51</w:t>
            </w:r>
            <w:r>
              <w:rPr>
                <w:rFonts w:ascii="Times New Roman"/>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03" w:right="0"/>
              <w:jc w:val="left"/>
              <w:rPr>
                <w:rFonts w:ascii="Times New Roman" w:hAnsi="Times New Roman" w:cs="Times New Roman" w:eastAsia="Times New Roman" w:hint="default"/>
                <w:sz w:val="18"/>
                <w:szCs w:val="18"/>
              </w:rPr>
            </w:pPr>
            <w:r>
              <w:rPr>
                <w:rFonts w:ascii="Times New Roman"/>
                <w:b/>
                <w:sz w:val="18"/>
              </w:rPr>
              <w:t>161,611,220.32</w:t>
            </w:r>
            <w:r>
              <w:rPr>
                <w:rFonts w:ascii="Times New Roman"/>
                <w:sz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bl>
    <w:p>
      <w:pPr>
        <w:spacing w:after="0"/>
        <w:sectPr>
          <w:pgSz w:w="11910" w:h="16840"/>
          <w:pgMar w:header="867" w:footer="1186" w:top="1060" w:bottom="1380" w:left="500" w:right="0"/>
        </w:sectPr>
      </w:pPr>
    </w:p>
    <w:p>
      <w:pPr>
        <w:spacing w:line="240" w:lineRule="auto" w:before="11"/>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1392"/>
        <w:gridCol w:w="718"/>
        <w:gridCol w:w="1541"/>
        <w:gridCol w:w="1418"/>
        <w:gridCol w:w="1985"/>
        <w:gridCol w:w="708"/>
        <w:gridCol w:w="1563"/>
        <w:gridCol w:w="1358"/>
      </w:tblGrid>
      <w:tr>
        <w:trPr>
          <w:trHeight w:val="247" w:hRule="exact"/>
        </w:trPr>
        <w:tc>
          <w:tcPr>
            <w:tcW w:w="1392" w:type="dxa"/>
            <w:tcBorders>
              <w:top w:val="single" w:sz="6" w:space="0" w:color="000000"/>
              <w:left w:val="single" w:sz="8" w:space="0" w:color="000000"/>
              <w:bottom w:val="single" w:sz="4" w:space="0" w:color="000000"/>
              <w:right w:val="single" w:sz="4" w:space="0" w:color="000000"/>
            </w:tcBorders>
          </w:tcPr>
          <w:p>
            <w:pPr/>
          </w:p>
        </w:tc>
        <w:tc>
          <w:tcPr>
            <w:tcW w:w="718" w:type="dxa"/>
            <w:tcBorders>
              <w:top w:val="single" w:sz="6" w:space="0" w:color="000000"/>
              <w:left w:val="single" w:sz="4" w:space="0" w:color="000000"/>
              <w:bottom w:val="single" w:sz="4" w:space="0" w:color="000000"/>
              <w:right w:val="single" w:sz="4" w:space="0" w:color="000000"/>
            </w:tcBorders>
          </w:tcPr>
          <w:p>
            <w:pPr/>
          </w:p>
        </w:tc>
        <w:tc>
          <w:tcPr>
            <w:tcW w:w="1541" w:type="dxa"/>
            <w:tcBorders>
              <w:top w:val="single" w:sz="6" w:space="0" w:color="000000"/>
              <w:left w:val="single" w:sz="4" w:space="0" w:color="000000"/>
              <w:bottom w:val="single" w:sz="4" w:space="0" w:color="000000"/>
              <w:right w:val="single" w:sz="4" w:space="0" w:color="000000"/>
            </w:tcBorders>
          </w:tcPr>
          <w:p>
            <w:pPr/>
          </w:p>
        </w:tc>
        <w:tc>
          <w:tcPr>
            <w:tcW w:w="1418" w:type="dxa"/>
            <w:tcBorders>
              <w:top w:val="single" w:sz="6" w:space="0" w:color="000000"/>
              <w:left w:val="single" w:sz="4" w:space="0" w:color="000000"/>
              <w:bottom w:val="single" w:sz="4" w:space="0" w:color="000000"/>
              <w:right w:val="single" w:sz="4" w:space="0" w:color="000000"/>
            </w:tcBorders>
          </w:tcPr>
          <w:p>
            <w:pPr/>
          </w:p>
        </w:tc>
        <w:tc>
          <w:tcPr>
            <w:tcW w:w="1985" w:type="dxa"/>
            <w:tcBorders>
              <w:top w:val="single" w:sz="6"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708" w:type="dxa"/>
            <w:tcBorders>
              <w:top w:val="single" w:sz="6"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pacing w:val="-12"/>
                <w:sz w:val="18"/>
                <w:szCs w:val="18"/>
              </w:rPr>
              <w:t>五、</w:t>
            </w:r>
            <w:r>
              <w:rPr>
                <w:rFonts w:ascii="Times New Roman" w:hAnsi="Times New Roman" w:cs="Times New Roman" w:eastAsia="Times New Roman" w:hint="default"/>
                <w:color w:val="333333"/>
                <w:spacing w:val="-12"/>
                <w:sz w:val="18"/>
                <w:szCs w:val="18"/>
              </w:rPr>
              <w:t>28</w:t>
            </w:r>
            <w:r>
              <w:rPr>
                <w:rFonts w:ascii="Times New Roman" w:hAnsi="Times New Roman" w:cs="Times New Roman" w:eastAsia="Times New Roman" w:hint="default"/>
                <w:sz w:val="18"/>
                <w:szCs w:val="18"/>
              </w:rPr>
            </w:r>
          </w:p>
        </w:tc>
        <w:tc>
          <w:tcPr>
            <w:tcW w:w="156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356,898,339.81</w:t>
            </w:r>
          </w:p>
        </w:tc>
        <w:tc>
          <w:tcPr>
            <w:tcW w:w="1358" w:type="dxa"/>
            <w:tcBorders>
              <w:top w:val="single" w:sz="6" w:space="0" w:color="000000"/>
              <w:left w:val="single" w:sz="4" w:space="0" w:color="000000"/>
              <w:bottom w:val="single" w:sz="4" w:space="0" w:color="000000"/>
              <w:right w:val="single" w:sz="8" w:space="0" w:color="000000"/>
            </w:tcBorders>
          </w:tcPr>
          <w:p>
            <w:pPr>
              <w:pStyle w:val="TableParagraph"/>
              <w:spacing w:line="240" w:lineRule="auto" w:before="9"/>
              <w:ind w:right="113"/>
              <w:jc w:val="right"/>
              <w:rPr>
                <w:rFonts w:ascii="Times New Roman" w:hAnsi="Times New Roman" w:cs="Times New Roman" w:eastAsia="Times New Roman" w:hint="default"/>
                <w:sz w:val="18"/>
                <w:szCs w:val="18"/>
              </w:rPr>
            </w:pPr>
            <w:r>
              <w:rPr>
                <w:rFonts w:ascii="Times New Roman"/>
                <w:spacing w:val="-1"/>
                <w:sz w:val="18"/>
              </w:rPr>
              <w:t>222,059,369.69</w:t>
            </w: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478" w:hRule="exact"/>
        </w:trPr>
        <w:tc>
          <w:tcPr>
            <w:tcW w:w="1392" w:type="dxa"/>
            <w:tcBorders>
              <w:top w:val="single" w:sz="4" w:space="0" w:color="000000"/>
              <w:left w:val="single" w:sz="8"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b/>
                <w:bCs/>
                <w:spacing w:val="16"/>
                <w:sz w:val="18"/>
                <w:szCs w:val="18"/>
              </w:rPr>
              <w:t>归属于母公司所有者</w:t>
            </w:r>
            <w:r>
              <w:rPr>
                <w:rFonts w:ascii="宋体" w:hAnsi="宋体" w:cs="宋体" w:eastAsia="宋体" w:hint="default"/>
                <w:spacing w:val="16"/>
                <w:sz w:val="18"/>
                <w:szCs w:val="18"/>
              </w:rPr>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b/>
                <w:bCs/>
                <w:sz w:val="18"/>
                <w:szCs w:val="18"/>
              </w:rPr>
              <w:t>权益合计</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03" w:right="0"/>
              <w:jc w:val="left"/>
              <w:rPr>
                <w:rFonts w:ascii="Times New Roman" w:hAnsi="Times New Roman" w:cs="Times New Roman" w:eastAsia="Times New Roman" w:hint="default"/>
                <w:sz w:val="18"/>
                <w:szCs w:val="18"/>
              </w:rPr>
            </w:pPr>
            <w:r>
              <w:rPr>
                <w:rFonts w:ascii="Times New Roman"/>
                <w:b/>
                <w:sz w:val="18"/>
              </w:rPr>
              <w:t>2,138,642,515.69</w:t>
            </w:r>
            <w:r>
              <w:rPr>
                <w:rFonts w:ascii="Times New Roman"/>
                <w:sz w:val="18"/>
              </w:rPr>
            </w: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30"/>
              <w:ind w:right="113"/>
              <w:jc w:val="right"/>
              <w:rPr>
                <w:rFonts w:ascii="Times New Roman" w:hAnsi="Times New Roman" w:cs="Times New Roman" w:eastAsia="Times New Roman" w:hint="default"/>
                <w:sz w:val="18"/>
                <w:szCs w:val="18"/>
              </w:rPr>
            </w:pPr>
            <w:r>
              <w:rPr>
                <w:rFonts w:ascii="Times New Roman"/>
                <w:b/>
                <w:spacing w:val="-1"/>
                <w:sz w:val="18"/>
              </w:rPr>
              <w:t>394,623,806.15</w:t>
            </w:r>
            <w:r>
              <w:rPr>
                <w:rFonts w:ascii="Times New Roman"/>
                <w:spacing w:val="-1"/>
                <w:sz w:val="18"/>
              </w:rPr>
            </w:r>
          </w:p>
        </w:tc>
      </w:tr>
      <w:tr>
        <w:trPr>
          <w:trHeight w:val="242" w:hRule="exact"/>
        </w:trPr>
        <w:tc>
          <w:tcPr>
            <w:tcW w:w="1392" w:type="dxa"/>
            <w:tcBorders>
              <w:top w:val="single" w:sz="4" w:space="0" w:color="000000"/>
              <w:left w:val="single" w:sz="8"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18"/>
                <w:szCs w:val="18"/>
              </w:rPr>
            </w:pPr>
            <w:r>
              <w:rPr>
                <w:rFonts w:ascii="Times New Roman"/>
                <w:b/>
                <w:sz w:val="18"/>
              </w:rPr>
              <w:t>1,953,347.97</w:t>
            </w:r>
            <w:r>
              <w:rPr>
                <w:rFonts w:ascii="Times New Roman"/>
                <w:sz w:val="18"/>
              </w:rPr>
            </w:r>
          </w:p>
        </w:tc>
        <w:tc>
          <w:tcPr>
            <w:tcW w:w="1358" w:type="dxa"/>
            <w:tcBorders>
              <w:top w:val="single" w:sz="4" w:space="0" w:color="000000"/>
              <w:left w:val="single" w:sz="4" w:space="0" w:color="000000"/>
              <w:bottom w:val="single" w:sz="4" w:space="0" w:color="000000"/>
              <w:right w:val="single" w:sz="8" w:space="0" w:color="000000"/>
            </w:tcBorders>
          </w:tcPr>
          <w:p>
            <w:pPr/>
          </w:p>
        </w:tc>
      </w:tr>
      <w:tr>
        <w:trPr>
          <w:trHeight w:val="245" w:hRule="exact"/>
        </w:trPr>
        <w:tc>
          <w:tcPr>
            <w:tcW w:w="1392" w:type="dxa"/>
            <w:tcBorders>
              <w:top w:val="single" w:sz="4" w:space="0" w:color="000000"/>
              <w:left w:val="single" w:sz="8"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所有者权益合计</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Times New Roman" w:hAnsi="Times New Roman" w:cs="Times New Roman" w:eastAsia="Times New Roman" w:hint="default"/>
                <w:sz w:val="18"/>
                <w:szCs w:val="18"/>
              </w:rPr>
            </w:pPr>
            <w:r>
              <w:rPr>
                <w:rFonts w:ascii="Times New Roman"/>
                <w:b/>
                <w:sz w:val="18"/>
              </w:rPr>
              <w:t>2,140,595,863.66</w:t>
            </w:r>
            <w:r>
              <w:rPr>
                <w:rFonts w:ascii="Times New Roman"/>
                <w:sz w:val="18"/>
              </w:rPr>
            </w:r>
          </w:p>
        </w:tc>
        <w:tc>
          <w:tcPr>
            <w:tcW w:w="135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4"/>
              <w:ind w:right="113"/>
              <w:jc w:val="right"/>
              <w:rPr>
                <w:rFonts w:ascii="Times New Roman" w:hAnsi="Times New Roman" w:cs="Times New Roman" w:eastAsia="Times New Roman" w:hint="default"/>
                <w:sz w:val="18"/>
                <w:szCs w:val="18"/>
              </w:rPr>
            </w:pPr>
            <w:r>
              <w:rPr>
                <w:rFonts w:ascii="Times New Roman"/>
                <w:b/>
                <w:spacing w:val="-1"/>
                <w:sz w:val="18"/>
              </w:rPr>
              <w:t>394,623,806.15</w:t>
            </w:r>
            <w:r>
              <w:rPr>
                <w:rFonts w:ascii="Times New Roman"/>
                <w:spacing w:val="-1"/>
                <w:sz w:val="18"/>
              </w:rPr>
            </w:r>
          </w:p>
        </w:tc>
      </w:tr>
      <w:tr>
        <w:trPr>
          <w:trHeight w:val="482" w:hRule="exact"/>
        </w:trPr>
        <w:tc>
          <w:tcPr>
            <w:tcW w:w="1392"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before="85"/>
              <w:ind w:left="98"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718" w:type="dxa"/>
            <w:tcBorders>
              <w:top w:val="single" w:sz="4" w:space="0" w:color="000000"/>
              <w:left w:val="single" w:sz="4" w:space="0" w:color="000000"/>
              <w:bottom w:val="single" w:sz="8" w:space="0" w:color="000000"/>
              <w:right w:val="single" w:sz="4" w:space="0" w:color="000000"/>
            </w:tcBorders>
          </w:tcPr>
          <w:p>
            <w:pPr/>
          </w:p>
        </w:tc>
        <w:tc>
          <w:tcPr>
            <w:tcW w:w="1541"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29"/>
              <w:ind w:left="103" w:right="0"/>
              <w:jc w:val="left"/>
              <w:rPr>
                <w:rFonts w:ascii="Times New Roman" w:hAnsi="Times New Roman" w:cs="Times New Roman" w:eastAsia="Times New Roman" w:hint="default"/>
                <w:sz w:val="18"/>
                <w:szCs w:val="18"/>
              </w:rPr>
            </w:pPr>
            <w:r>
              <w:rPr>
                <w:rFonts w:ascii="Times New Roman"/>
                <w:b/>
                <w:sz w:val="18"/>
              </w:rPr>
              <w:t>2,278,194,552.11</w:t>
            </w:r>
            <w:r>
              <w:rPr>
                <w:rFonts w:ascii="Times New Roman"/>
                <w:sz w:val="18"/>
              </w:rPr>
            </w:r>
          </w:p>
        </w:tc>
        <w:tc>
          <w:tcPr>
            <w:tcW w:w="1418"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29"/>
              <w:ind w:left="103" w:right="0"/>
              <w:jc w:val="left"/>
              <w:rPr>
                <w:rFonts w:ascii="Times New Roman" w:hAnsi="Times New Roman" w:cs="Times New Roman" w:eastAsia="Times New Roman" w:hint="default"/>
                <w:sz w:val="18"/>
                <w:szCs w:val="18"/>
              </w:rPr>
            </w:pPr>
            <w:r>
              <w:rPr>
                <w:rFonts w:ascii="Times New Roman"/>
                <w:b/>
                <w:sz w:val="18"/>
              </w:rPr>
              <w:t>516,227,372.90</w:t>
            </w:r>
            <w:r>
              <w:rPr>
                <w:rFonts w:ascii="Times New Roman"/>
                <w:sz w:val="18"/>
              </w:rPr>
            </w:r>
          </w:p>
        </w:tc>
        <w:tc>
          <w:tcPr>
            <w:tcW w:w="1985" w:type="dxa"/>
            <w:tcBorders>
              <w:top w:val="single" w:sz="4" w:space="0" w:color="000000"/>
              <w:left w:val="single" w:sz="4" w:space="0" w:color="000000"/>
              <w:bottom w:val="single" w:sz="8"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b/>
                <w:bCs/>
                <w:spacing w:val="16"/>
                <w:sz w:val="18"/>
                <w:szCs w:val="18"/>
              </w:rPr>
              <w:t>负债和所有者权益总</w:t>
            </w:r>
            <w:r>
              <w:rPr>
                <w:rFonts w:ascii="宋体" w:hAnsi="宋体" w:cs="宋体" w:eastAsia="宋体" w:hint="default"/>
                <w:spacing w:val="16"/>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b/>
                <w:bCs/>
                <w:w w:val="99"/>
                <w:sz w:val="18"/>
                <w:szCs w:val="18"/>
              </w:rPr>
              <w:t>计</w:t>
            </w:r>
            <w:r>
              <w:rPr>
                <w:rFonts w:ascii="宋体" w:hAnsi="宋体" w:cs="宋体" w:eastAsia="宋体" w:hint="default"/>
                <w:sz w:val="18"/>
                <w:szCs w:val="18"/>
              </w:rPr>
            </w:r>
          </w:p>
        </w:tc>
        <w:tc>
          <w:tcPr>
            <w:tcW w:w="708" w:type="dxa"/>
            <w:tcBorders>
              <w:top w:val="single" w:sz="4" w:space="0" w:color="000000"/>
              <w:left w:val="single" w:sz="4" w:space="0" w:color="000000"/>
              <w:bottom w:val="single" w:sz="8" w:space="0" w:color="000000"/>
              <w:right w:val="single" w:sz="4" w:space="0" w:color="000000"/>
            </w:tcBorders>
          </w:tcPr>
          <w:p>
            <w:pPr/>
          </w:p>
        </w:tc>
        <w:tc>
          <w:tcPr>
            <w:tcW w:w="1563"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29"/>
              <w:ind w:left="103" w:right="0"/>
              <w:jc w:val="left"/>
              <w:rPr>
                <w:rFonts w:ascii="Times New Roman" w:hAnsi="Times New Roman" w:cs="Times New Roman" w:eastAsia="Times New Roman" w:hint="default"/>
                <w:sz w:val="18"/>
                <w:szCs w:val="18"/>
              </w:rPr>
            </w:pPr>
            <w:r>
              <w:rPr>
                <w:rFonts w:ascii="Times New Roman"/>
                <w:b/>
                <w:sz w:val="18"/>
              </w:rPr>
              <w:t>2,278,194,552.11</w:t>
            </w:r>
            <w:r>
              <w:rPr>
                <w:rFonts w:ascii="Times New Roman"/>
                <w:sz w:val="18"/>
              </w:rPr>
            </w:r>
          </w:p>
        </w:tc>
        <w:tc>
          <w:tcPr>
            <w:tcW w:w="1358"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129"/>
              <w:ind w:right="112"/>
              <w:jc w:val="right"/>
              <w:rPr>
                <w:rFonts w:ascii="Times New Roman" w:hAnsi="Times New Roman" w:cs="Times New Roman" w:eastAsia="Times New Roman" w:hint="default"/>
                <w:sz w:val="18"/>
                <w:szCs w:val="18"/>
              </w:rPr>
            </w:pPr>
            <w:r>
              <w:rPr>
                <w:rFonts w:ascii="Times New Roman"/>
                <w:b/>
                <w:spacing w:val="-1"/>
                <w:sz w:val="18"/>
              </w:rPr>
              <w:t>516,227,372.90</w:t>
            </w:r>
            <w:r>
              <w:rPr>
                <w:rFonts w:ascii="Times New Roman"/>
                <w:spacing w:val="-1"/>
                <w:sz w:val="18"/>
              </w:rPr>
            </w:r>
          </w:p>
        </w:tc>
      </w:tr>
    </w:tbl>
    <w:p>
      <w:pPr>
        <w:tabs>
          <w:tab w:pos="4454" w:val="left" w:leader="none"/>
          <w:tab w:pos="8686" w:val="left" w:leader="none"/>
        </w:tabs>
        <w:spacing w:line="205" w:lineRule="exact" w:before="0"/>
        <w:ind w:left="220" w:right="718" w:firstLine="0"/>
        <w:jc w:val="left"/>
        <w:rPr>
          <w:rFonts w:ascii="宋体" w:hAnsi="宋体" w:cs="宋体" w:eastAsia="宋体" w:hint="default"/>
          <w:sz w:val="18"/>
          <w:szCs w:val="18"/>
        </w:rPr>
      </w:pPr>
      <w:r>
        <w:rPr>
          <w:rFonts w:ascii="宋体" w:hAnsi="宋体" w:cs="宋体" w:eastAsia="宋体" w:hint="default"/>
          <w:sz w:val="18"/>
          <w:szCs w:val="18"/>
        </w:rPr>
        <w:t>法定代表人：</w:t>
        <w:tab/>
      </w:r>
      <w:r>
        <w:rPr>
          <w:rFonts w:ascii="宋体" w:hAnsi="宋体" w:cs="宋体" w:eastAsia="宋体" w:hint="default"/>
          <w:spacing w:val="-1"/>
          <w:sz w:val="18"/>
          <w:szCs w:val="18"/>
        </w:rPr>
        <w:t>主管会计工作负责人：</w:t>
        <w:tab/>
        <w:t>会计机构负责人：</w:t>
      </w:r>
    </w:p>
    <w:p>
      <w:pPr>
        <w:spacing w:after="0" w:line="205" w:lineRule="exact"/>
        <w:jc w:val="left"/>
        <w:rPr>
          <w:rFonts w:ascii="宋体" w:hAnsi="宋体" w:cs="宋体" w:eastAsia="宋体" w:hint="default"/>
          <w:sz w:val="18"/>
          <w:szCs w:val="18"/>
        </w:rPr>
        <w:sectPr>
          <w:pgSz w:w="11910" w:h="16840"/>
          <w:pgMar w:header="867" w:footer="1186" w:top="1060" w:bottom="1380" w:left="500" w:right="0"/>
        </w:sectPr>
      </w:pPr>
    </w:p>
    <w:p>
      <w:pPr>
        <w:spacing w:line="240" w:lineRule="auto" w:before="11"/>
        <w:rPr>
          <w:rFonts w:ascii="宋体" w:hAnsi="宋体" w:cs="宋体" w:eastAsia="宋体" w:hint="default"/>
          <w:sz w:val="2"/>
          <w:szCs w:val="2"/>
        </w:rPr>
      </w:pPr>
    </w:p>
    <w:p>
      <w:pPr>
        <w:spacing w:line="20" w:lineRule="exact"/>
        <w:ind w:left="18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13"/>
          <w:szCs w:val="13"/>
        </w:rPr>
      </w:pPr>
    </w:p>
    <w:p>
      <w:pPr>
        <w:pStyle w:val="Heading4"/>
        <w:tabs>
          <w:tab w:pos="561" w:val="left" w:leader="none"/>
          <w:tab w:pos="1123" w:val="left" w:leader="none"/>
          <w:tab w:pos="1685" w:val="left" w:leader="none"/>
          <w:tab w:pos="2249" w:val="left" w:leader="none"/>
        </w:tabs>
        <w:spacing w:line="240" w:lineRule="auto"/>
        <w:ind w:right="498"/>
        <w:jc w:val="center"/>
        <w:rPr>
          <w:b w:val="0"/>
          <w:bCs w:val="0"/>
        </w:rPr>
      </w:pPr>
      <w:r>
        <w:rPr>
          <w:w w:val="95"/>
        </w:rPr>
        <w:t>合</w:t>
        <w:tab/>
        <w:t>并</w:t>
        <w:tab/>
        <w:t>利</w:t>
        <w:tab/>
        <w:t>润</w:t>
        <w:tab/>
      </w:r>
      <w:r>
        <w:rPr/>
        <w:t>表</w:t>
      </w:r>
      <w:r>
        <w:rPr>
          <w:b w:val="0"/>
          <w:bCs w:val="0"/>
        </w:rPr>
      </w:r>
    </w:p>
    <w:p>
      <w:pPr>
        <w:tabs>
          <w:tab w:pos="5124" w:val="left" w:leader="none"/>
          <w:tab w:pos="9402" w:val="left" w:leader="none"/>
        </w:tabs>
        <w:spacing w:before="12"/>
        <w:ind w:left="0" w:right="493" w:firstLine="0"/>
        <w:jc w:val="center"/>
        <w:rPr>
          <w:rFonts w:ascii="宋体" w:hAnsi="宋体" w:cs="宋体" w:eastAsia="宋体" w:hint="default"/>
          <w:sz w:val="18"/>
          <w:szCs w:val="18"/>
        </w:rPr>
      </w:pPr>
      <w:r>
        <w:rPr>
          <w:rFonts w:ascii="宋体" w:hAnsi="宋体" w:cs="宋体" w:eastAsia="宋体" w:hint="default"/>
          <w:spacing w:val="-1"/>
          <w:sz w:val="18"/>
          <w:szCs w:val="18"/>
        </w:rPr>
        <w:t>编制单位：北京数码视讯科技股份有限公司</w:t>
        <w:tab/>
      </w:r>
      <w:r>
        <w:rPr>
          <w:rFonts w:ascii="宋体" w:hAnsi="宋体" w:cs="宋体" w:eastAsia="宋体" w:hint="default"/>
          <w:spacing w:val="-1"/>
          <w:sz w:val="18"/>
          <w:szCs w:val="18"/>
        </w:rPr>
        <w:t>2010</w:t>
      </w:r>
      <w:r>
        <w:rPr>
          <w:rFonts w:ascii="宋体" w:hAnsi="宋体" w:cs="宋体" w:eastAsia="宋体" w:hint="default"/>
          <w:spacing w:val="-42"/>
          <w:sz w:val="18"/>
          <w:szCs w:val="18"/>
        </w:rPr>
        <w:t> </w:t>
      </w:r>
      <w:r>
        <w:rPr>
          <w:rFonts w:ascii="宋体" w:hAnsi="宋体" w:cs="宋体" w:eastAsia="宋体" w:hint="default"/>
          <w:sz w:val="18"/>
          <w:szCs w:val="18"/>
        </w:rPr>
        <w:t>年度</w:t>
        <w:tab/>
      </w:r>
      <w:r>
        <w:rPr>
          <w:rFonts w:ascii="宋体" w:hAnsi="宋体" w:cs="宋体" w:eastAsia="宋体" w:hint="default"/>
          <w:spacing w:val="-3"/>
          <w:sz w:val="18"/>
          <w:szCs w:val="18"/>
        </w:rPr>
        <w:t>金额单位：元</w:t>
      </w: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6337"/>
        <w:gridCol w:w="756"/>
        <w:gridCol w:w="1743"/>
        <w:gridCol w:w="1848"/>
      </w:tblGrid>
      <w:tr>
        <w:trPr>
          <w:trHeight w:val="298" w:hRule="exact"/>
        </w:trPr>
        <w:tc>
          <w:tcPr>
            <w:tcW w:w="6337" w:type="dxa"/>
            <w:tcBorders>
              <w:top w:val="single" w:sz="8" w:space="0" w:color="000000"/>
              <w:left w:val="single" w:sz="8" w:space="0" w:color="000000"/>
              <w:bottom w:val="single" w:sz="4" w:space="0" w:color="000000"/>
              <w:right w:val="single" w:sz="4" w:space="0" w:color="000000"/>
            </w:tcBorders>
          </w:tcPr>
          <w:p>
            <w:pPr>
              <w:pStyle w:val="TableParagraph"/>
              <w:tabs>
                <w:tab w:pos="732" w:val="left" w:leader="none"/>
              </w:tabs>
              <w:spacing w:line="229" w:lineRule="exact"/>
              <w:ind w:left="98" w:right="0"/>
              <w:jc w:val="left"/>
              <w:rPr>
                <w:rFonts w:ascii="宋体" w:hAnsi="宋体" w:cs="宋体" w:eastAsia="宋体" w:hint="default"/>
                <w:sz w:val="18"/>
                <w:szCs w:val="18"/>
              </w:rPr>
            </w:pPr>
            <w:r>
              <w:rPr>
                <w:rFonts w:ascii="宋体" w:hAnsi="宋体" w:cs="宋体" w:eastAsia="宋体" w:hint="default"/>
                <w:b/>
                <w:bCs/>
                <w:color w:val="333333"/>
                <w:w w:val="95"/>
                <w:sz w:val="18"/>
                <w:szCs w:val="18"/>
              </w:rPr>
              <w:t>项</w:t>
              <w:tab/>
            </w:r>
            <w:r>
              <w:rPr>
                <w:rFonts w:ascii="宋体" w:hAnsi="宋体" w:cs="宋体" w:eastAsia="宋体" w:hint="default"/>
                <w:b/>
                <w:bCs/>
                <w:color w:val="333333"/>
                <w:sz w:val="18"/>
                <w:szCs w:val="18"/>
              </w:rPr>
              <w:t>目</w:t>
            </w:r>
            <w:r>
              <w:rPr>
                <w:rFonts w:ascii="宋体" w:hAnsi="宋体" w:cs="宋体" w:eastAsia="宋体" w:hint="default"/>
                <w:sz w:val="18"/>
                <w:szCs w:val="18"/>
              </w:rPr>
            </w:r>
          </w:p>
        </w:tc>
        <w:tc>
          <w:tcPr>
            <w:tcW w:w="756" w:type="dxa"/>
            <w:tcBorders>
              <w:top w:val="single" w:sz="8"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附注</w:t>
            </w:r>
            <w:r>
              <w:rPr>
                <w:rFonts w:ascii="宋体" w:hAnsi="宋体" w:cs="宋体" w:eastAsia="宋体" w:hint="default"/>
                <w:sz w:val="18"/>
                <w:szCs w:val="18"/>
              </w:rPr>
            </w:r>
          </w:p>
        </w:tc>
        <w:tc>
          <w:tcPr>
            <w:tcW w:w="1743" w:type="dxa"/>
            <w:tcBorders>
              <w:top w:val="single" w:sz="8"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本年金额</w:t>
            </w:r>
            <w:r>
              <w:rPr>
                <w:rFonts w:ascii="宋体" w:hAnsi="宋体" w:cs="宋体" w:eastAsia="宋体" w:hint="default"/>
                <w:sz w:val="18"/>
                <w:szCs w:val="18"/>
              </w:rPr>
            </w:r>
          </w:p>
        </w:tc>
        <w:tc>
          <w:tcPr>
            <w:tcW w:w="1848" w:type="dxa"/>
            <w:tcBorders>
              <w:top w:val="single" w:sz="8" w:space="0" w:color="000000"/>
              <w:left w:val="single" w:sz="4" w:space="0" w:color="000000"/>
              <w:bottom w:val="single" w:sz="4" w:space="0" w:color="000000"/>
              <w:right w:val="single" w:sz="8"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上年金额</w:t>
            </w:r>
            <w:r>
              <w:rPr>
                <w:rFonts w:ascii="宋体" w:hAnsi="宋体" w:cs="宋体" w:eastAsia="宋体" w:hint="default"/>
                <w:sz w:val="18"/>
                <w:szCs w:val="18"/>
              </w:rPr>
            </w:r>
          </w:p>
        </w:tc>
      </w:tr>
      <w:tr>
        <w:trPr>
          <w:trHeight w:val="295"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一、营业总收入</w:t>
            </w:r>
            <w:r>
              <w:rPr>
                <w:rFonts w:ascii="宋体" w:hAnsi="宋体" w:cs="宋体" w:eastAsia="宋体" w:hint="default"/>
                <w:sz w:val="18"/>
                <w:szCs w:val="18"/>
              </w:rPr>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350,125,905.65</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285,400,382.25</w:t>
            </w: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98"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29</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350,125,905.65</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285,400,382.25</w:t>
            </w:r>
          </w:p>
        </w:tc>
      </w:tr>
      <w:tr>
        <w:trPr>
          <w:trHeight w:val="295"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98"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5"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二、营业总成本</w:t>
            </w:r>
            <w:r>
              <w:rPr>
                <w:rFonts w:ascii="宋体" w:hAnsi="宋体" w:cs="宋体" w:eastAsia="宋体" w:hint="default"/>
                <w:sz w:val="18"/>
                <w:szCs w:val="18"/>
              </w:rPr>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242,627,886.59</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206,644,737.26</w:t>
            </w:r>
          </w:p>
        </w:tc>
      </w:tr>
      <w:tr>
        <w:trPr>
          <w:trHeight w:val="295"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29</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110,069,948.51</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116,811,190.03</w:t>
            </w: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98"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5"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98"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6"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98"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5"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98"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5"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278"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30</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3,692,029.77</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2,723,034.05</w:t>
            </w: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278"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31</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49,536,812.36</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29,574,677.91</w:t>
            </w:r>
          </w:p>
        </w:tc>
      </w:tr>
      <w:tr>
        <w:trPr>
          <w:trHeight w:val="295"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278"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32</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77,221,625.57</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55,032,355.78</w:t>
            </w: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278"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33</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-10,117,298.90</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-729,841.60</w:t>
            </w:r>
          </w:p>
        </w:tc>
      </w:tr>
      <w:tr>
        <w:trPr>
          <w:trHeight w:val="295"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278"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五、</w:t>
            </w:r>
            <w:r>
              <w:rPr>
                <w:rFonts w:ascii="宋体" w:hAnsi="宋体" w:cs="宋体" w:eastAsia="宋体" w:hint="default"/>
                <w:sz w:val="18"/>
                <w:szCs w:val="18"/>
              </w:rPr>
              <w:t>34</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12,224,769.28</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3,233,321.09</w:t>
            </w: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43" w:lineRule="exact"/>
              <w:ind w:left="98"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pacing w:val="-1"/>
                <w:w w:val="44"/>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5"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45" w:lineRule="exact"/>
              <w:ind w:left="278"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pacing w:val="-1"/>
                <w:w w:val="44"/>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35</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3,222,279.80</w:t>
            </w: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278"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6"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46" w:lineRule="exact"/>
              <w:ind w:left="98"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pacing w:val="-1"/>
                <w:w w:val="44"/>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43"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三、营业利润（亏损以</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110,720,298.86</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78,755,644.99</w:t>
            </w:r>
          </w:p>
        </w:tc>
      </w:tr>
      <w:tr>
        <w:trPr>
          <w:trHeight w:val="295"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36</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47,507,757.81</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28,884,975.15</w:t>
            </w: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98"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37</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144,757.77</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1,036.22</w:t>
            </w:r>
          </w:p>
        </w:tc>
      </w:tr>
      <w:tr>
        <w:trPr>
          <w:trHeight w:val="295"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278"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43"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四、利润总额（亏损总额以</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158,083,298.90</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107,639,583.92</w:t>
            </w:r>
          </w:p>
        </w:tc>
      </w:tr>
      <w:tr>
        <w:trPr>
          <w:trHeight w:val="295"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38</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8,917,095.74</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9,513,651.85</w:t>
            </w: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43"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五、净利润（净亏损以</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149,166,203.16</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98,125,932.07</w:t>
            </w:r>
          </w:p>
        </w:tc>
      </w:tr>
      <w:tr>
        <w:trPr>
          <w:trHeight w:val="295"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149,172,855.19</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98,125,932.07</w:t>
            </w: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98"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-6,652.03</w:t>
            </w: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5"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六、每股收益：</w:t>
            </w:r>
            <w:r>
              <w:rPr>
                <w:rFonts w:ascii="宋体" w:hAnsi="宋体" w:cs="宋体" w:eastAsia="宋体" w:hint="default"/>
                <w:sz w:val="18"/>
                <w:szCs w:val="18"/>
              </w:rPr>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98"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39</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1.45</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1.17</w:t>
            </w:r>
          </w:p>
        </w:tc>
      </w:tr>
      <w:tr>
        <w:trPr>
          <w:trHeight w:val="296"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39</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1.45</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1.17</w:t>
            </w: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七、其他综合收益</w:t>
            </w:r>
            <w:r>
              <w:rPr>
                <w:rFonts w:ascii="宋体" w:hAnsi="宋体" w:cs="宋体" w:eastAsia="宋体" w:hint="default"/>
                <w:sz w:val="18"/>
                <w:szCs w:val="18"/>
              </w:rPr>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8" w:space="0" w:color="000000"/>
            </w:tcBorders>
          </w:tcPr>
          <w:p>
            <w:pPr/>
          </w:p>
        </w:tc>
      </w:tr>
      <w:tr>
        <w:trPr>
          <w:trHeight w:val="295"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八、综合收益总额</w:t>
            </w:r>
            <w:r>
              <w:rPr>
                <w:rFonts w:ascii="宋体" w:hAnsi="宋体" w:cs="宋体" w:eastAsia="宋体" w:hint="default"/>
                <w:sz w:val="18"/>
                <w:szCs w:val="18"/>
              </w:rPr>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149,166,203.16</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98,125,932.07</w:t>
            </w:r>
          </w:p>
        </w:tc>
      </w:tr>
      <w:tr>
        <w:trPr>
          <w:trHeight w:val="293" w:hRule="exact"/>
        </w:trPr>
        <w:tc>
          <w:tcPr>
            <w:tcW w:w="6337"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98"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756" w:type="dxa"/>
            <w:tcBorders>
              <w:top w:val="single" w:sz="4" w:space="0" w:color="000000"/>
              <w:left w:val="single" w:sz="4" w:space="0" w:color="000000"/>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149,172,855.19</w:t>
            </w:r>
          </w:p>
        </w:tc>
        <w:tc>
          <w:tcPr>
            <w:tcW w:w="184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196,251,864.14</w:t>
            </w:r>
          </w:p>
        </w:tc>
      </w:tr>
      <w:tr>
        <w:trPr>
          <w:trHeight w:val="300" w:hRule="exact"/>
        </w:trPr>
        <w:tc>
          <w:tcPr>
            <w:tcW w:w="6337" w:type="dxa"/>
            <w:tcBorders>
              <w:top w:val="single" w:sz="4" w:space="0" w:color="000000"/>
              <w:left w:val="single" w:sz="8" w:space="0" w:color="000000"/>
              <w:bottom w:val="single" w:sz="8"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756" w:type="dxa"/>
            <w:tcBorders>
              <w:top w:val="single" w:sz="4" w:space="0" w:color="000000"/>
              <w:left w:val="single" w:sz="4" w:space="0" w:color="000000"/>
              <w:bottom w:val="single" w:sz="8" w:space="0" w:color="000000"/>
              <w:right w:val="single" w:sz="4" w:space="0" w:color="000000"/>
            </w:tcBorders>
          </w:tcPr>
          <w:p>
            <w:pPr/>
          </w:p>
        </w:tc>
        <w:tc>
          <w:tcPr>
            <w:tcW w:w="1743"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-6,652.03</w:t>
            </w:r>
          </w:p>
        </w:tc>
        <w:tc>
          <w:tcPr>
            <w:tcW w:w="1848" w:type="dxa"/>
            <w:tcBorders>
              <w:top w:val="single" w:sz="4" w:space="0" w:color="000000"/>
              <w:left w:val="single" w:sz="4" w:space="0" w:color="000000"/>
              <w:bottom w:val="single" w:sz="8" w:space="0" w:color="000000"/>
              <w:right w:val="single" w:sz="8" w:space="0" w:color="000000"/>
            </w:tcBorders>
          </w:tcPr>
          <w:p>
            <w:pPr/>
          </w:p>
        </w:tc>
      </w:tr>
    </w:tbl>
    <w:p>
      <w:pPr>
        <w:tabs>
          <w:tab w:pos="4454" w:val="left" w:leader="none"/>
          <w:tab w:pos="8686" w:val="left" w:leader="none"/>
        </w:tabs>
        <w:spacing w:line="232" w:lineRule="exact" w:before="0"/>
        <w:ind w:left="220" w:right="718" w:firstLine="0"/>
        <w:jc w:val="left"/>
        <w:rPr>
          <w:rFonts w:ascii="宋体" w:hAnsi="宋体" w:cs="宋体" w:eastAsia="宋体" w:hint="default"/>
          <w:sz w:val="18"/>
          <w:szCs w:val="18"/>
        </w:rPr>
      </w:pPr>
      <w:r>
        <w:rPr>
          <w:rFonts w:ascii="宋体" w:hAnsi="宋体" w:cs="宋体" w:eastAsia="宋体" w:hint="default"/>
          <w:sz w:val="18"/>
          <w:szCs w:val="18"/>
        </w:rPr>
        <w:t>法定代表人：</w:t>
        <w:tab/>
      </w:r>
      <w:r>
        <w:rPr>
          <w:rFonts w:ascii="宋体" w:hAnsi="宋体" w:cs="宋体" w:eastAsia="宋体" w:hint="default"/>
          <w:spacing w:val="-1"/>
          <w:sz w:val="18"/>
          <w:szCs w:val="18"/>
        </w:rPr>
        <w:t>主管会计工作负责人：</w:t>
        <w:tab/>
        <w:t>会计机构负责人：</w:t>
      </w:r>
    </w:p>
    <w:p>
      <w:pPr>
        <w:spacing w:after="0" w:line="232" w:lineRule="exact"/>
        <w:jc w:val="left"/>
        <w:rPr>
          <w:rFonts w:ascii="宋体" w:hAnsi="宋体" w:cs="宋体" w:eastAsia="宋体" w:hint="default"/>
          <w:sz w:val="18"/>
          <w:szCs w:val="18"/>
        </w:rPr>
        <w:sectPr>
          <w:pgSz w:w="11910" w:h="16840"/>
          <w:pgMar w:header="867" w:footer="1186" w:top="1060" w:bottom="1380" w:left="500" w:right="0"/>
        </w:sectPr>
      </w:pPr>
    </w:p>
    <w:p>
      <w:pPr>
        <w:spacing w:before="1"/>
        <w:ind w:left="0" w:right="499" w:firstLine="0"/>
        <w:jc w:val="center"/>
        <w:rPr>
          <w:rFonts w:ascii="宋体" w:hAnsi="宋体" w:cs="宋体" w:eastAsia="宋体" w:hint="default"/>
          <w:sz w:val="30"/>
          <w:szCs w:val="30"/>
        </w:rPr>
      </w:pPr>
      <w:r>
        <w:rPr/>
        <w:pict>
          <v:group style="position:absolute;margin-left:34.560001pt;margin-top:2.209531pt;width:526.3pt;height:.1pt;mso-position-horizontal-relative:page;mso-position-vertical-relative:paragraph;z-index:-1439968" coordorigin="691,44" coordsize="10526,2">
            <v:shape style="position:absolute;left:691;top:44;width:10526;height:2" coordorigin="691,44" coordsize="10526,0" path="m691,44l11217,44e" filled="false" stroked="true" strokeweight=".72pt" strokecolor="#000000">
              <v:path arrowok="t"/>
            </v:shape>
            <w10:wrap type="none"/>
          </v:group>
        </w:pict>
      </w:r>
      <w:r>
        <w:rPr>
          <w:rFonts w:ascii="宋体" w:hAnsi="宋体" w:cs="宋体" w:eastAsia="宋体" w:hint="default"/>
          <w:b/>
          <w:bCs/>
          <w:sz w:val="30"/>
          <w:szCs w:val="30"/>
        </w:rPr>
        <w:t>合并现金流量表</w:t>
      </w:r>
      <w:r>
        <w:rPr>
          <w:rFonts w:ascii="宋体" w:hAnsi="宋体" w:cs="宋体" w:eastAsia="宋体" w:hint="default"/>
          <w:sz w:val="30"/>
          <w:szCs w:val="30"/>
        </w:rPr>
      </w:r>
    </w:p>
    <w:p>
      <w:pPr>
        <w:spacing w:line="240" w:lineRule="auto" w:before="4"/>
        <w:rPr>
          <w:rFonts w:ascii="宋体" w:hAnsi="宋体" w:cs="宋体" w:eastAsia="宋体" w:hint="default"/>
          <w:b/>
          <w:bCs/>
          <w:sz w:val="21"/>
          <w:szCs w:val="21"/>
        </w:rPr>
      </w:pPr>
    </w:p>
    <w:p>
      <w:pPr>
        <w:tabs>
          <w:tab w:pos="5623" w:val="left" w:leader="none"/>
          <w:tab w:pos="8461" w:val="left" w:leader="none"/>
        </w:tabs>
        <w:spacing w:before="0"/>
        <w:ind w:left="220" w:right="718" w:firstLine="0"/>
        <w:jc w:val="left"/>
        <w:rPr>
          <w:rFonts w:ascii="宋体" w:hAnsi="宋体" w:cs="宋体" w:eastAsia="宋体" w:hint="default"/>
          <w:sz w:val="18"/>
          <w:szCs w:val="18"/>
        </w:rPr>
      </w:pPr>
      <w:r>
        <w:rPr>
          <w:rFonts w:ascii="宋体" w:hAnsi="宋体" w:cs="宋体" w:eastAsia="宋体" w:hint="default"/>
          <w:sz w:val="18"/>
          <w:szCs w:val="18"/>
        </w:rPr>
        <w:t>编制单位：北京数码视讯科技股份有限公司</w:t>
        <w:tab/>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年度</w:t>
        <w:tab/>
        <w:t>金额单位：元</w:t>
      </w:r>
    </w:p>
    <w:p>
      <w:pPr>
        <w:spacing w:line="240" w:lineRule="auto" w:before="2"/>
        <w:rPr>
          <w:rFonts w:ascii="宋体" w:hAnsi="宋体" w:cs="宋体" w:eastAsia="宋体" w:hint="default"/>
          <w:sz w:val="6"/>
          <w:szCs w:val="6"/>
        </w:rPr>
      </w:pPr>
    </w:p>
    <w:tbl>
      <w:tblPr>
        <w:tblW w:w="0" w:type="auto"/>
        <w:jc w:val="left"/>
        <w:tblInd w:w="102" w:type="dxa"/>
        <w:tblLayout w:type="fixed"/>
        <w:tblCellMar>
          <w:top w:w="0" w:type="dxa"/>
          <w:left w:w="0" w:type="dxa"/>
          <w:bottom w:w="0" w:type="dxa"/>
          <w:right w:w="0" w:type="dxa"/>
        </w:tblCellMar>
        <w:tblLook w:val="01E0"/>
      </w:tblPr>
      <w:tblGrid>
        <w:gridCol w:w="6525"/>
        <w:gridCol w:w="1001"/>
        <w:gridCol w:w="1789"/>
        <w:gridCol w:w="1370"/>
      </w:tblGrid>
      <w:tr>
        <w:trPr>
          <w:trHeight w:val="355" w:hRule="exact"/>
        </w:trPr>
        <w:tc>
          <w:tcPr>
            <w:tcW w:w="6525" w:type="dxa"/>
            <w:tcBorders>
              <w:top w:val="single" w:sz="8" w:space="0" w:color="000000"/>
              <w:left w:val="single" w:sz="8" w:space="0" w:color="000000"/>
              <w:bottom w:val="single" w:sz="4" w:space="0" w:color="000000"/>
              <w:right w:val="single" w:sz="4" w:space="0" w:color="000000"/>
            </w:tcBorders>
          </w:tcPr>
          <w:p>
            <w:pPr>
              <w:pStyle w:val="TableParagraph"/>
              <w:tabs>
                <w:tab w:pos="732" w:val="left" w:leader="none"/>
              </w:tabs>
              <w:spacing w:line="240" w:lineRule="auto" w:before="25"/>
              <w:ind w:left="98" w:right="0"/>
              <w:jc w:val="left"/>
              <w:rPr>
                <w:rFonts w:ascii="宋体" w:hAnsi="宋体" w:cs="宋体" w:eastAsia="宋体" w:hint="default"/>
                <w:sz w:val="18"/>
                <w:szCs w:val="18"/>
              </w:rPr>
            </w:pPr>
            <w:r>
              <w:rPr>
                <w:rFonts w:ascii="宋体" w:hAnsi="宋体" w:cs="宋体" w:eastAsia="宋体" w:hint="default"/>
                <w:b/>
                <w:bCs/>
                <w:color w:val="333333"/>
                <w:w w:val="95"/>
                <w:sz w:val="18"/>
                <w:szCs w:val="18"/>
              </w:rPr>
              <w:t>项</w:t>
              <w:tab/>
            </w:r>
            <w:r>
              <w:rPr>
                <w:rFonts w:ascii="宋体" w:hAnsi="宋体" w:cs="宋体" w:eastAsia="宋体" w:hint="default"/>
                <w:b/>
                <w:bCs/>
                <w:color w:val="333333"/>
                <w:sz w:val="18"/>
                <w:szCs w:val="18"/>
              </w:rPr>
              <w:t>目</w:t>
            </w:r>
            <w:r>
              <w:rPr>
                <w:rFonts w:ascii="宋体" w:hAnsi="宋体" w:cs="宋体" w:eastAsia="宋体" w:hint="default"/>
                <w:sz w:val="18"/>
                <w:szCs w:val="18"/>
              </w:rPr>
            </w:r>
          </w:p>
        </w:tc>
        <w:tc>
          <w:tcPr>
            <w:tcW w:w="1001"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附注</w:t>
            </w:r>
            <w:r>
              <w:rPr>
                <w:rFonts w:ascii="宋体" w:hAnsi="宋体" w:cs="宋体" w:eastAsia="宋体" w:hint="default"/>
                <w:sz w:val="18"/>
                <w:szCs w:val="18"/>
              </w:rPr>
            </w:r>
          </w:p>
        </w:tc>
        <w:tc>
          <w:tcPr>
            <w:tcW w:w="178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本年金额</w:t>
            </w:r>
            <w:r>
              <w:rPr>
                <w:rFonts w:ascii="宋体" w:hAnsi="宋体" w:cs="宋体" w:eastAsia="宋体" w:hint="default"/>
                <w:sz w:val="18"/>
                <w:szCs w:val="18"/>
              </w:rPr>
            </w:r>
          </w:p>
        </w:tc>
        <w:tc>
          <w:tcPr>
            <w:tcW w:w="1370" w:type="dxa"/>
            <w:tcBorders>
              <w:top w:val="single" w:sz="8" w:space="0" w:color="000000"/>
              <w:left w:val="single" w:sz="4" w:space="0" w:color="000000"/>
              <w:bottom w:val="single" w:sz="4" w:space="0" w:color="000000"/>
              <w:right w:val="single" w:sz="8"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上年金额</w:t>
            </w:r>
            <w:r>
              <w:rPr>
                <w:rFonts w:ascii="宋体" w:hAnsi="宋体" w:cs="宋体" w:eastAsia="宋体" w:hint="default"/>
                <w:sz w:val="18"/>
                <w:szCs w:val="18"/>
              </w:rPr>
            </w: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sz w:val="18"/>
              </w:rPr>
              <w:t>391,505,631.36</w:t>
            </w:r>
          </w:p>
        </w:tc>
        <w:tc>
          <w:tcPr>
            <w:tcW w:w="137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254,727,127.20</w:t>
            </w:r>
            <w:r>
              <w:rPr>
                <w:rFonts w:ascii="Times New Roman"/>
                <w:sz w:val="18"/>
              </w:rPr>
            </w: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客户存款和同业存放款项净增加额</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向其他金融机构拆入资金净增加额</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48"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1"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3"/>
              <w:ind w:left="98" w:right="0"/>
              <w:jc w:val="left"/>
              <w:rPr>
                <w:rFonts w:ascii="宋体" w:hAnsi="宋体" w:cs="宋体" w:eastAsia="宋体" w:hint="default"/>
                <w:sz w:val="18"/>
                <w:szCs w:val="18"/>
              </w:rPr>
            </w:pPr>
            <w:r>
              <w:rPr>
                <w:rFonts w:ascii="宋体" w:hAnsi="宋体" w:cs="宋体" w:eastAsia="宋体" w:hint="default"/>
                <w:sz w:val="18"/>
                <w:szCs w:val="18"/>
              </w:rPr>
              <w:t>处置交易性金融资产净增加额</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48"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sz w:val="18"/>
              </w:rPr>
              <w:t>27,022,353.63</w:t>
            </w:r>
          </w:p>
        </w:tc>
        <w:tc>
          <w:tcPr>
            <w:tcW w:w="137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19,959,810.80</w:t>
            </w:r>
            <w:r>
              <w:rPr>
                <w:rFonts w:ascii="Times New Roman"/>
                <w:sz w:val="18"/>
              </w:rPr>
            </w: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z w:val="18"/>
                <w:szCs w:val="18"/>
              </w:rPr>
              <w:t>五、</w:t>
            </w:r>
            <w:r>
              <w:rPr>
                <w:rFonts w:ascii="Times New Roman" w:hAnsi="Times New Roman" w:cs="Times New Roman" w:eastAsia="Times New Roman" w:hint="default"/>
                <w:color w:val="333333"/>
                <w:sz w:val="18"/>
                <w:szCs w:val="18"/>
              </w:rPr>
              <w:t>40</w:t>
            </w:r>
            <w:r>
              <w:rPr>
                <w:rFonts w:ascii="Times New Roman" w:hAnsi="Times New Roman" w:cs="Times New Roman" w:eastAsia="Times New Roman" w:hint="default"/>
                <w:sz w:val="18"/>
                <w:szCs w:val="18"/>
              </w:rPr>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sz w:val="18"/>
              </w:rPr>
              <w:t>22,778,095.13</w:t>
            </w:r>
          </w:p>
        </w:tc>
        <w:tc>
          <w:tcPr>
            <w:tcW w:w="137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18,663,028.68</w:t>
            </w:r>
            <w:r>
              <w:rPr>
                <w:rFonts w:ascii="Times New Roman"/>
                <w:sz w:val="18"/>
              </w:rPr>
            </w: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441,306,080.12</w:t>
            </w:r>
            <w:r>
              <w:rPr>
                <w:rFonts w:ascii="Times New Roman"/>
                <w:sz w:val="18"/>
              </w:rPr>
            </w:r>
          </w:p>
        </w:tc>
        <w:tc>
          <w:tcPr>
            <w:tcW w:w="137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293,349,966.68</w:t>
            </w:r>
            <w:r>
              <w:rPr>
                <w:rFonts w:ascii="Times New Roman"/>
                <w:sz w:val="18"/>
              </w:rPr>
            </w: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sz w:val="18"/>
              </w:rPr>
              <w:t>140,135,355.53</w:t>
            </w:r>
          </w:p>
        </w:tc>
        <w:tc>
          <w:tcPr>
            <w:tcW w:w="137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118,229,035.46</w:t>
            </w:r>
            <w:r>
              <w:rPr>
                <w:rFonts w:ascii="Times New Roman"/>
                <w:sz w:val="18"/>
              </w:rPr>
            </w: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48"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存放中央银行和同业款项净增加额</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1"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sz w:val="18"/>
              </w:rPr>
              <w:t>63,695,512.27</w:t>
            </w:r>
          </w:p>
        </w:tc>
        <w:tc>
          <w:tcPr>
            <w:tcW w:w="137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44,030,068.84</w:t>
            </w:r>
            <w:r>
              <w:rPr>
                <w:rFonts w:ascii="Times New Roman"/>
                <w:sz w:val="18"/>
              </w:rPr>
            </w: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sz w:val="18"/>
              </w:rPr>
              <w:t>58,121,219.25</w:t>
            </w:r>
          </w:p>
        </w:tc>
        <w:tc>
          <w:tcPr>
            <w:tcW w:w="137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31,324,840.73</w:t>
            </w:r>
            <w:r>
              <w:rPr>
                <w:rFonts w:ascii="Times New Roman"/>
                <w:sz w:val="18"/>
              </w:rPr>
            </w:r>
          </w:p>
        </w:tc>
      </w:tr>
      <w:tr>
        <w:trPr>
          <w:trHeight w:val="348"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z w:val="18"/>
                <w:szCs w:val="18"/>
              </w:rPr>
              <w:t>五、</w:t>
            </w:r>
            <w:r>
              <w:rPr>
                <w:rFonts w:ascii="Times New Roman" w:hAnsi="Times New Roman" w:cs="Times New Roman" w:eastAsia="Times New Roman" w:hint="default"/>
                <w:color w:val="333333"/>
                <w:sz w:val="18"/>
                <w:szCs w:val="18"/>
              </w:rPr>
              <w:t>40</w:t>
            </w:r>
            <w:r>
              <w:rPr>
                <w:rFonts w:ascii="Times New Roman" w:hAnsi="Times New Roman" w:cs="Times New Roman" w:eastAsia="Times New Roman" w:hint="default"/>
                <w:sz w:val="18"/>
                <w:szCs w:val="18"/>
              </w:rPr>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Times New Roman"/>
                <w:sz w:val="18"/>
              </w:rPr>
              <w:t>65,246,860.46</w:t>
            </w:r>
          </w:p>
        </w:tc>
        <w:tc>
          <w:tcPr>
            <w:tcW w:w="137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Times New Roman"/>
                <w:color w:val="333333"/>
                <w:sz w:val="18"/>
              </w:rPr>
              <w:t>40,110,198.61</w:t>
            </w:r>
            <w:r>
              <w:rPr>
                <w:rFonts w:ascii="Times New Roman"/>
                <w:sz w:val="18"/>
              </w:rPr>
            </w: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327,198,947.51</w:t>
            </w:r>
            <w:r>
              <w:rPr>
                <w:rFonts w:ascii="Times New Roman"/>
                <w:sz w:val="18"/>
              </w:rPr>
            </w:r>
          </w:p>
        </w:tc>
        <w:tc>
          <w:tcPr>
            <w:tcW w:w="137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233,694,143.64</w:t>
            </w:r>
            <w:r>
              <w:rPr>
                <w:rFonts w:ascii="Times New Roman"/>
                <w:sz w:val="18"/>
              </w:rPr>
            </w: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114,107,132.61</w:t>
            </w:r>
            <w:r>
              <w:rPr>
                <w:rFonts w:ascii="Times New Roman"/>
                <w:sz w:val="18"/>
              </w:rPr>
            </w:r>
          </w:p>
        </w:tc>
        <w:tc>
          <w:tcPr>
            <w:tcW w:w="137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59,655,823.04</w:t>
            </w:r>
            <w:r>
              <w:rPr>
                <w:rFonts w:ascii="Times New Roman"/>
                <w:sz w:val="18"/>
              </w:rPr>
            </w: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1"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48"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Times New Roman"/>
                <w:sz w:val="18"/>
              </w:rPr>
              <w:t>270,000.00</w:t>
            </w:r>
          </w:p>
        </w:tc>
        <w:tc>
          <w:tcPr>
            <w:tcW w:w="137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Times New Roman"/>
                <w:color w:val="333333"/>
                <w:sz w:val="18"/>
              </w:rPr>
              <w:t>16,701,945.30</w:t>
            </w:r>
            <w:r>
              <w:rPr>
                <w:rFonts w:ascii="Times New Roman"/>
                <w:sz w:val="18"/>
              </w:rPr>
            </w: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270,000.00</w:t>
            </w:r>
            <w:r>
              <w:rPr>
                <w:rFonts w:ascii="Times New Roman"/>
                <w:sz w:val="18"/>
              </w:rPr>
            </w:r>
          </w:p>
        </w:tc>
        <w:tc>
          <w:tcPr>
            <w:tcW w:w="137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16,701,945.30</w:t>
            </w:r>
            <w:r>
              <w:rPr>
                <w:rFonts w:ascii="Times New Roman"/>
                <w:sz w:val="18"/>
              </w:rPr>
            </w: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sz w:val="18"/>
              </w:rPr>
              <w:t>39,623,681.80</w:t>
            </w:r>
          </w:p>
        </w:tc>
        <w:tc>
          <w:tcPr>
            <w:tcW w:w="137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50,670,311.03</w:t>
            </w:r>
            <w:r>
              <w:rPr>
                <w:rFonts w:ascii="Times New Roman"/>
                <w:sz w:val="18"/>
              </w:rPr>
            </w: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sz w:val="18"/>
              </w:rPr>
              <w:t>96,250,000.00</w:t>
            </w:r>
          </w:p>
        </w:tc>
        <w:tc>
          <w:tcPr>
            <w:tcW w:w="137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3,000,000.00</w:t>
            </w:r>
            <w:r>
              <w:rPr>
                <w:rFonts w:ascii="Times New Roman"/>
                <w:sz w:val="18"/>
              </w:rPr>
            </w:r>
          </w:p>
        </w:tc>
      </w:tr>
      <w:tr>
        <w:trPr>
          <w:trHeight w:val="348"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8" w:space="0" w:color="000000"/>
            </w:tcBorders>
          </w:tcPr>
          <w:p>
            <w:pPr/>
          </w:p>
        </w:tc>
      </w:tr>
    </w:tbl>
    <w:p>
      <w:pPr>
        <w:spacing w:after="0"/>
        <w:sectPr>
          <w:pgSz w:w="11910" w:h="16840"/>
          <w:pgMar w:header="867" w:footer="1186" w:top="1060" w:bottom="1460" w:left="500" w:right="0"/>
        </w:sectPr>
      </w:pPr>
    </w:p>
    <w:p>
      <w:pPr>
        <w:spacing w:line="240" w:lineRule="auto" w:before="10"/>
        <w:rPr>
          <w:rFonts w:ascii="Times New Roman" w:hAnsi="Times New Roman" w:cs="Times New Roman" w:eastAsia="Times New Roman" w:hint="default"/>
          <w:sz w:val="2"/>
          <w:szCs w:val="2"/>
        </w:rPr>
      </w:pPr>
    </w:p>
    <w:tbl>
      <w:tblPr>
        <w:tblW w:w="0" w:type="auto"/>
        <w:jc w:val="left"/>
        <w:tblInd w:w="117" w:type="dxa"/>
        <w:tblLayout w:type="fixed"/>
        <w:tblCellMar>
          <w:top w:w="0" w:type="dxa"/>
          <w:left w:w="0" w:type="dxa"/>
          <w:bottom w:w="0" w:type="dxa"/>
          <w:right w:w="0" w:type="dxa"/>
        </w:tblCellMar>
        <w:tblLook w:val="01E0"/>
      </w:tblPr>
      <w:tblGrid>
        <w:gridCol w:w="6529"/>
        <w:gridCol w:w="1001"/>
        <w:gridCol w:w="1789"/>
        <w:gridCol w:w="1375"/>
      </w:tblGrid>
      <w:tr>
        <w:trPr>
          <w:trHeight w:val="356" w:hRule="exact"/>
        </w:trPr>
        <w:tc>
          <w:tcPr>
            <w:tcW w:w="6529" w:type="dxa"/>
            <w:tcBorders>
              <w:top w:val="single" w:sz="6"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001" w:type="dxa"/>
            <w:tcBorders>
              <w:top w:val="single" w:sz="6" w:space="0" w:color="000000"/>
              <w:left w:val="single" w:sz="4" w:space="0" w:color="000000"/>
              <w:bottom w:val="single" w:sz="4" w:space="0" w:color="000000"/>
              <w:right w:val="single" w:sz="4" w:space="0" w:color="000000"/>
            </w:tcBorders>
          </w:tcPr>
          <w:p>
            <w:pPr/>
          </w:p>
        </w:tc>
        <w:tc>
          <w:tcPr>
            <w:tcW w:w="1789" w:type="dxa"/>
            <w:tcBorders>
              <w:top w:val="single" w:sz="6" w:space="0" w:color="000000"/>
              <w:left w:val="single" w:sz="4" w:space="0" w:color="000000"/>
              <w:bottom w:val="single" w:sz="4" w:space="0" w:color="000000"/>
              <w:right w:val="single" w:sz="4" w:space="0" w:color="000000"/>
            </w:tcBorders>
          </w:tcPr>
          <w:p>
            <w:pPr/>
          </w:p>
        </w:tc>
        <w:tc>
          <w:tcPr>
            <w:tcW w:w="1375" w:type="dxa"/>
            <w:tcBorders>
              <w:top w:val="single" w:sz="6" w:space="0" w:color="000000"/>
              <w:left w:val="single" w:sz="4" w:space="0" w:color="000000"/>
              <w:bottom w:val="single" w:sz="4" w:space="0" w:color="000000"/>
              <w:right w:val="single" w:sz="8" w:space="0" w:color="000000"/>
            </w:tcBorders>
          </w:tcPr>
          <w:p>
            <w:pPr/>
          </w:p>
        </w:tc>
      </w:tr>
      <w:tr>
        <w:trPr>
          <w:trHeight w:val="351"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135,873,681.80</w:t>
            </w:r>
            <w:r>
              <w:rPr>
                <w:rFonts w:ascii="Times New Roman"/>
                <w:sz w:val="18"/>
              </w:rPr>
            </w:r>
          </w:p>
        </w:tc>
        <w:tc>
          <w:tcPr>
            <w:tcW w:w="137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53,670,311.03</w:t>
            </w:r>
            <w:r>
              <w:rPr>
                <w:rFonts w:ascii="Times New Roman"/>
                <w:sz w:val="18"/>
              </w:rPr>
            </w:r>
          </w:p>
        </w:tc>
      </w:tr>
      <w:tr>
        <w:trPr>
          <w:trHeight w:val="350"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-135,603,681.80</w:t>
            </w:r>
            <w:r>
              <w:rPr>
                <w:rFonts w:ascii="Times New Roman"/>
                <w:sz w:val="18"/>
              </w:rPr>
            </w:r>
          </w:p>
        </w:tc>
        <w:tc>
          <w:tcPr>
            <w:tcW w:w="137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-36,968,365.73</w:t>
            </w:r>
            <w:r>
              <w:rPr>
                <w:rFonts w:ascii="Times New Roman"/>
                <w:sz w:val="18"/>
              </w:rPr>
            </w:r>
          </w:p>
        </w:tc>
      </w:tr>
      <w:tr>
        <w:trPr>
          <w:trHeight w:val="350"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8" w:space="0" w:color="000000"/>
            </w:tcBorders>
          </w:tcPr>
          <w:p>
            <w:pPr/>
          </w:p>
        </w:tc>
      </w:tr>
      <w:tr>
        <w:trPr>
          <w:trHeight w:val="348"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Times New Roman"/>
                <w:sz w:val="18"/>
              </w:rPr>
              <w:t>1,609,472,000.00</w:t>
            </w:r>
          </w:p>
        </w:tc>
        <w:tc>
          <w:tcPr>
            <w:tcW w:w="137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4"/>
              <w:ind w:left="103" w:right="0"/>
              <w:jc w:val="left"/>
              <w:rPr>
                <w:rFonts w:ascii="Times New Roman" w:hAnsi="Times New Roman" w:cs="Times New Roman" w:eastAsia="Times New Roman" w:hint="default"/>
                <w:sz w:val="18"/>
                <w:szCs w:val="18"/>
              </w:rPr>
            </w:pPr>
            <w:r>
              <w:rPr>
                <w:rFonts w:ascii="Times New Roman"/>
                <w:b/>
                <w:color w:val="333333"/>
                <w:sz w:val="18"/>
              </w:rPr>
              <w:t>4,699,900.00</w:t>
            </w:r>
            <w:r>
              <w:rPr>
                <w:rFonts w:ascii="Times New Roman"/>
                <w:sz w:val="18"/>
              </w:rPr>
            </w:r>
          </w:p>
        </w:tc>
      </w:tr>
      <w:tr>
        <w:trPr>
          <w:trHeight w:val="350"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40,000,000.00</w:t>
            </w:r>
            <w:r>
              <w:rPr>
                <w:rFonts w:ascii="Times New Roman"/>
                <w:sz w:val="18"/>
              </w:rPr>
            </w:r>
          </w:p>
        </w:tc>
      </w:tr>
      <w:tr>
        <w:trPr>
          <w:trHeight w:val="350"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1,609,472,000.00</w:t>
            </w:r>
            <w:r>
              <w:rPr>
                <w:rFonts w:ascii="Times New Roman"/>
                <w:sz w:val="18"/>
              </w:rPr>
            </w:r>
          </w:p>
        </w:tc>
        <w:tc>
          <w:tcPr>
            <w:tcW w:w="137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44,699,900.00</w:t>
            </w:r>
            <w:r>
              <w:rPr>
                <w:rFonts w:ascii="Times New Roman"/>
                <w:sz w:val="18"/>
              </w:rPr>
            </w:r>
          </w:p>
        </w:tc>
      </w:tr>
      <w:tr>
        <w:trPr>
          <w:trHeight w:val="348"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Times New Roman"/>
                <w:sz w:val="18"/>
              </w:rPr>
              <w:t>20,000,000.00</w:t>
            </w:r>
          </w:p>
        </w:tc>
        <w:tc>
          <w:tcPr>
            <w:tcW w:w="137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Times New Roman"/>
                <w:color w:val="333333"/>
                <w:sz w:val="18"/>
              </w:rPr>
              <w:t>60,000,000.00</w:t>
            </w:r>
            <w:r>
              <w:rPr>
                <w:rFonts w:ascii="Times New Roman"/>
                <w:sz w:val="18"/>
              </w:rPr>
            </w:r>
          </w:p>
        </w:tc>
      </w:tr>
      <w:tr>
        <w:trPr>
          <w:trHeight w:val="350"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sz w:val="18"/>
              </w:rPr>
              <w:t>472,500.00</w:t>
            </w:r>
          </w:p>
        </w:tc>
        <w:tc>
          <w:tcPr>
            <w:tcW w:w="137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14,548,600.00</w:t>
            </w:r>
            <w:r>
              <w:rPr>
                <w:rFonts w:ascii="Times New Roman"/>
                <w:sz w:val="18"/>
              </w:rPr>
            </w:r>
          </w:p>
        </w:tc>
      </w:tr>
      <w:tr>
        <w:trPr>
          <w:trHeight w:val="351"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其中：子公司支付给少数股东的股利、利润</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3" w:right="0"/>
              <w:jc w:val="left"/>
              <w:rPr>
                <w:rFonts w:ascii="Times New Roman" w:hAnsi="Times New Roman" w:cs="Times New Roman" w:eastAsia="Times New Roman" w:hint="default"/>
                <w:sz w:val="18"/>
                <w:szCs w:val="18"/>
              </w:rPr>
            </w:pPr>
            <w:r>
              <w:rPr>
                <w:rFonts w:ascii="宋体" w:hAnsi="宋体" w:cs="宋体" w:eastAsia="宋体" w:hint="default"/>
                <w:color w:val="333333"/>
                <w:sz w:val="18"/>
                <w:szCs w:val="18"/>
              </w:rPr>
              <w:t>五、</w:t>
            </w:r>
            <w:r>
              <w:rPr>
                <w:rFonts w:ascii="Times New Roman" w:hAnsi="Times New Roman" w:cs="Times New Roman" w:eastAsia="Times New Roman" w:hint="default"/>
                <w:color w:val="333333"/>
                <w:sz w:val="18"/>
                <w:szCs w:val="18"/>
              </w:rPr>
              <w:t>40</w:t>
            </w:r>
            <w:r>
              <w:rPr>
                <w:rFonts w:ascii="Times New Roman" w:hAnsi="Times New Roman" w:cs="Times New Roman" w:eastAsia="Times New Roman" w:hint="default"/>
                <w:sz w:val="18"/>
                <w:szCs w:val="18"/>
              </w:rPr>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sz w:val="18"/>
              </w:rPr>
              <w:t>11,847,595.97</w:t>
            </w:r>
          </w:p>
        </w:tc>
        <w:tc>
          <w:tcPr>
            <w:tcW w:w="1375"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32,320,095.97</w:t>
            </w:r>
            <w:r>
              <w:rPr>
                <w:rFonts w:ascii="Times New Roman"/>
                <w:sz w:val="18"/>
              </w:rPr>
            </w:r>
          </w:p>
        </w:tc>
        <w:tc>
          <w:tcPr>
            <w:tcW w:w="137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74,548,600.00</w:t>
            </w:r>
            <w:r>
              <w:rPr>
                <w:rFonts w:ascii="Times New Roman"/>
                <w:sz w:val="18"/>
              </w:rPr>
            </w:r>
          </w:p>
        </w:tc>
      </w:tr>
      <w:tr>
        <w:trPr>
          <w:trHeight w:val="350"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1,577,151,904.03</w:t>
            </w:r>
            <w:r>
              <w:rPr>
                <w:rFonts w:ascii="Times New Roman"/>
                <w:sz w:val="18"/>
              </w:rPr>
            </w:r>
          </w:p>
        </w:tc>
        <w:tc>
          <w:tcPr>
            <w:tcW w:w="137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-29,848,700.00</w:t>
            </w:r>
            <w:r>
              <w:rPr>
                <w:rFonts w:ascii="Times New Roman"/>
                <w:sz w:val="18"/>
              </w:rPr>
            </w:r>
          </w:p>
        </w:tc>
      </w:tr>
      <w:tr>
        <w:trPr>
          <w:trHeight w:val="348"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Times New Roman"/>
                <w:color w:val="333333"/>
                <w:sz w:val="18"/>
              </w:rPr>
              <w:t>-135,452.22</w:t>
            </w:r>
            <w:r>
              <w:rPr>
                <w:rFonts w:ascii="Times New Roman"/>
                <w:sz w:val="18"/>
              </w:rPr>
            </w:r>
          </w:p>
        </w:tc>
        <w:tc>
          <w:tcPr>
            <w:tcW w:w="137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Times New Roman"/>
                <w:color w:val="333333"/>
                <w:sz w:val="18"/>
              </w:rPr>
              <w:t>-1,705.16</w:t>
            </w:r>
            <w:r>
              <w:rPr>
                <w:rFonts w:ascii="Times New Roman"/>
                <w:sz w:val="18"/>
              </w:rPr>
            </w:r>
          </w:p>
        </w:tc>
      </w:tr>
      <w:tr>
        <w:trPr>
          <w:trHeight w:val="350"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1,555,519,902.62</w:t>
            </w:r>
            <w:r>
              <w:rPr>
                <w:rFonts w:ascii="Times New Roman"/>
                <w:sz w:val="18"/>
              </w:rPr>
            </w:r>
          </w:p>
        </w:tc>
        <w:tc>
          <w:tcPr>
            <w:tcW w:w="137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-7,162,947.85</w:t>
            </w:r>
            <w:r>
              <w:rPr>
                <w:rFonts w:ascii="Times New Roman"/>
                <w:sz w:val="18"/>
              </w:rPr>
            </w:r>
          </w:p>
        </w:tc>
      </w:tr>
      <w:tr>
        <w:trPr>
          <w:trHeight w:val="350" w:hRule="exact"/>
        </w:trPr>
        <w:tc>
          <w:tcPr>
            <w:tcW w:w="652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b/>
                <w:bCs/>
                <w:sz w:val="18"/>
                <w:szCs w:val="18"/>
              </w:rPr>
              <w:t>加：期初现金及现金等价物余额</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sz w:val="18"/>
              </w:rPr>
              <w:t>184,969,011.22</w:t>
            </w:r>
          </w:p>
        </w:tc>
        <w:tc>
          <w:tcPr>
            <w:tcW w:w="137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192,131,959.07</w:t>
            </w:r>
            <w:r>
              <w:rPr>
                <w:rFonts w:ascii="Times New Roman"/>
                <w:sz w:val="18"/>
              </w:rPr>
            </w:r>
          </w:p>
        </w:tc>
      </w:tr>
      <w:tr>
        <w:trPr>
          <w:trHeight w:val="355" w:hRule="exact"/>
        </w:trPr>
        <w:tc>
          <w:tcPr>
            <w:tcW w:w="6529"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before="22"/>
              <w:ind w:left="98"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1001" w:type="dxa"/>
            <w:tcBorders>
              <w:top w:val="single" w:sz="4" w:space="0" w:color="000000"/>
              <w:left w:val="single" w:sz="4" w:space="0" w:color="000000"/>
              <w:bottom w:val="single" w:sz="8" w:space="0" w:color="000000"/>
              <w:right w:val="single" w:sz="4" w:space="0" w:color="000000"/>
            </w:tcBorders>
          </w:tcPr>
          <w:p>
            <w:pPr/>
          </w:p>
        </w:tc>
        <w:tc>
          <w:tcPr>
            <w:tcW w:w="178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1,740,488,913.84</w:t>
            </w:r>
            <w:r>
              <w:rPr>
                <w:rFonts w:ascii="Times New Roman"/>
                <w:sz w:val="18"/>
              </w:rPr>
            </w:r>
          </w:p>
        </w:tc>
        <w:tc>
          <w:tcPr>
            <w:tcW w:w="1375"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color w:val="333333"/>
                <w:sz w:val="18"/>
              </w:rPr>
              <w:t>184,969,011.22</w:t>
            </w:r>
            <w:r>
              <w:rPr>
                <w:rFonts w:ascii="Times New Roman"/>
                <w:sz w:val="18"/>
              </w:rPr>
            </w:r>
          </w:p>
        </w:tc>
      </w:tr>
      <w:tr>
        <w:trPr>
          <w:trHeight w:val="280" w:hRule="exact"/>
        </w:trPr>
        <w:tc>
          <w:tcPr>
            <w:tcW w:w="6529" w:type="dxa"/>
            <w:tcBorders>
              <w:top w:val="single" w:sz="8" w:space="0" w:color="000000"/>
              <w:left w:val="nil" w:sz="6" w:space="0" w:color="auto"/>
              <w:bottom w:val="nil" w:sz="6" w:space="0" w:color="auto"/>
              <w:right w:val="nil" w:sz="6" w:space="0" w:color="auto"/>
            </w:tcBorders>
          </w:tcPr>
          <w:p>
            <w:pPr>
              <w:pStyle w:val="TableParagraph"/>
              <w:tabs>
                <w:tab w:pos="4116" w:val="left" w:leader="none"/>
              </w:tabs>
              <w:spacing w:line="240" w:lineRule="auto" w:before="9"/>
              <w:ind w:left="112" w:right="0"/>
              <w:jc w:val="left"/>
              <w:rPr>
                <w:rFonts w:ascii="宋体" w:hAnsi="宋体" w:cs="宋体" w:eastAsia="宋体" w:hint="default"/>
                <w:sz w:val="20"/>
                <w:szCs w:val="20"/>
              </w:rPr>
            </w:pPr>
            <w:r>
              <w:rPr>
                <w:rFonts w:ascii="宋体" w:hAnsi="宋体" w:cs="宋体" w:eastAsia="宋体" w:hint="default"/>
                <w:w w:val="95"/>
                <w:sz w:val="20"/>
                <w:szCs w:val="20"/>
              </w:rPr>
              <w:t>法定代表人：</w:t>
              <w:tab/>
            </w:r>
            <w:r>
              <w:rPr>
                <w:rFonts w:ascii="宋体" w:hAnsi="宋体" w:cs="宋体" w:eastAsia="宋体" w:hint="default"/>
                <w:sz w:val="20"/>
                <w:szCs w:val="20"/>
              </w:rPr>
              <w:t>主管会计工作负责人：</w:t>
            </w:r>
          </w:p>
        </w:tc>
        <w:tc>
          <w:tcPr>
            <w:tcW w:w="1001" w:type="dxa"/>
            <w:tcBorders>
              <w:top w:val="single" w:sz="8" w:space="0" w:color="000000"/>
              <w:left w:val="nil" w:sz="6" w:space="0" w:color="auto"/>
              <w:bottom w:val="nil" w:sz="6" w:space="0" w:color="auto"/>
              <w:right w:val="nil" w:sz="6" w:space="0" w:color="auto"/>
            </w:tcBorders>
          </w:tcPr>
          <w:p>
            <w:pPr/>
          </w:p>
        </w:tc>
        <w:tc>
          <w:tcPr>
            <w:tcW w:w="1789" w:type="dxa"/>
            <w:tcBorders>
              <w:top w:val="single" w:sz="8" w:space="0" w:color="000000"/>
              <w:left w:val="nil" w:sz="6" w:space="0" w:color="auto"/>
              <w:bottom w:val="nil" w:sz="6" w:space="0" w:color="auto"/>
              <w:right w:val="nil" w:sz="6" w:space="0" w:color="auto"/>
            </w:tcBorders>
          </w:tcPr>
          <w:p>
            <w:pPr>
              <w:pStyle w:val="TableParagraph"/>
              <w:spacing w:line="240" w:lineRule="auto" w:before="9"/>
              <w:ind w:left="107" w:right="0"/>
              <w:jc w:val="left"/>
              <w:rPr>
                <w:rFonts w:ascii="宋体" w:hAnsi="宋体" w:cs="宋体" w:eastAsia="宋体" w:hint="default"/>
                <w:sz w:val="20"/>
                <w:szCs w:val="20"/>
              </w:rPr>
            </w:pPr>
            <w:r>
              <w:rPr>
                <w:rFonts w:ascii="宋体" w:hAnsi="宋体" w:cs="宋体" w:eastAsia="宋体" w:hint="default"/>
                <w:sz w:val="20"/>
                <w:szCs w:val="20"/>
              </w:rPr>
              <w:t>会计机构负责人</w:t>
            </w:r>
          </w:p>
        </w:tc>
        <w:tc>
          <w:tcPr>
            <w:tcW w:w="1375" w:type="dxa"/>
            <w:tcBorders>
              <w:top w:val="single" w:sz="8" w:space="0" w:color="000000"/>
              <w:left w:val="nil" w:sz="6" w:space="0" w:color="auto"/>
              <w:bottom w:val="nil" w:sz="6" w:space="0" w:color="auto"/>
              <w:right w:val="nil" w:sz="6" w:space="0" w:color="auto"/>
            </w:tcBorders>
          </w:tcPr>
          <w:p>
            <w:pPr/>
          </w:p>
        </w:tc>
      </w:tr>
    </w:tbl>
    <w:p>
      <w:pPr>
        <w:spacing w:after="0"/>
        <w:sectPr>
          <w:pgSz w:w="11910" w:h="16840"/>
          <w:pgMar w:header="867" w:footer="1186" w:top="1060" w:bottom="1380" w:left="480" w:right="0"/>
        </w:sectPr>
      </w:pPr>
    </w:p>
    <w:p>
      <w:pPr>
        <w:spacing w:line="240" w:lineRule="auto" w:before="2"/>
        <w:rPr>
          <w:rFonts w:ascii="Times New Roman" w:hAnsi="Times New Roman" w:cs="Times New Roman" w:eastAsia="Times New Roman" w:hint="default"/>
          <w:sz w:val="3"/>
          <w:szCs w:val="3"/>
        </w:rPr>
      </w:pPr>
    </w:p>
    <w:p>
      <w:pPr>
        <w:spacing w:line="20" w:lineRule="exact"/>
        <w:ind w:left="184"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73.65pt;height:.75pt;mso-position-horizontal-relative:char;mso-position-vertical-relative:line" coordorigin="0,0" coordsize="15473,15">
            <v:group style="position:absolute;left:7;top:7;width:15459;height:2" coordorigin="7,7" coordsize="15459,2">
              <v:shape style="position:absolute;left:7;top:7;width:15459;height:2" coordorigin="7,7" coordsize="15459,0" path="m7,7l15466,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10"/>
        <w:rPr>
          <w:rFonts w:ascii="Times New Roman" w:hAnsi="Times New Roman" w:cs="Times New Roman" w:eastAsia="Times New Roman" w:hint="default"/>
          <w:sz w:val="15"/>
          <w:szCs w:val="15"/>
        </w:rPr>
      </w:pPr>
    </w:p>
    <w:p>
      <w:pPr>
        <w:spacing w:before="0"/>
        <w:ind w:left="0" w:right="502" w:firstLine="0"/>
        <w:jc w:val="center"/>
        <w:rPr>
          <w:rFonts w:ascii="宋体" w:hAnsi="宋体" w:cs="宋体" w:eastAsia="宋体" w:hint="default"/>
          <w:sz w:val="32"/>
          <w:szCs w:val="32"/>
        </w:rPr>
      </w:pPr>
      <w:r>
        <w:rPr>
          <w:rFonts w:ascii="宋体" w:hAnsi="宋体" w:cs="宋体" w:eastAsia="宋体" w:hint="default"/>
          <w:b/>
          <w:bCs/>
          <w:sz w:val="32"/>
          <w:szCs w:val="32"/>
        </w:rPr>
        <w:t>合并所有者权益变动表</w:t>
      </w:r>
      <w:r>
        <w:rPr>
          <w:rFonts w:ascii="宋体" w:hAnsi="宋体" w:cs="宋体" w:eastAsia="宋体" w:hint="default"/>
          <w:sz w:val="32"/>
          <w:szCs w:val="32"/>
        </w:rPr>
      </w:r>
    </w:p>
    <w:p>
      <w:pPr>
        <w:tabs>
          <w:tab w:pos="8105" w:val="left" w:leader="none"/>
          <w:tab w:pos="14274" w:val="left" w:leader="none"/>
        </w:tabs>
        <w:spacing w:before="20"/>
        <w:ind w:left="0" w:right="543" w:firstLine="0"/>
        <w:jc w:val="center"/>
        <w:rPr>
          <w:rFonts w:ascii="宋体" w:hAnsi="宋体" w:cs="宋体" w:eastAsia="宋体" w:hint="default"/>
          <w:sz w:val="18"/>
          <w:szCs w:val="18"/>
        </w:rPr>
      </w:pPr>
      <w:r>
        <w:rPr>
          <w:rFonts w:ascii="宋体" w:hAnsi="宋体" w:cs="宋体" w:eastAsia="宋体" w:hint="default"/>
          <w:sz w:val="18"/>
          <w:szCs w:val="18"/>
        </w:rPr>
        <w:t>编制单位：北京数码视讯科技股份有限公司</w:t>
        <w:tab/>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年度</w:t>
        <w:tab/>
        <w:t>金额单位：元</w:t>
      </w:r>
    </w:p>
    <w:p>
      <w:pPr>
        <w:spacing w:line="240" w:lineRule="auto" w:before="1"/>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3653"/>
        <w:gridCol w:w="518"/>
        <w:gridCol w:w="1609"/>
        <w:gridCol w:w="1560"/>
        <w:gridCol w:w="636"/>
        <w:gridCol w:w="780"/>
        <w:gridCol w:w="1277"/>
        <w:gridCol w:w="847"/>
        <w:gridCol w:w="1563"/>
        <w:gridCol w:w="1274"/>
        <w:gridCol w:w="1899"/>
      </w:tblGrid>
      <w:tr>
        <w:trPr>
          <w:trHeight w:val="276" w:hRule="exact"/>
        </w:trPr>
        <w:tc>
          <w:tcPr>
            <w:tcW w:w="3653" w:type="dxa"/>
            <w:vMerge w:val="restart"/>
            <w:tcBorders>
              <w:top w:val="single" w:sz="8" w:space="0" w:color="000000"/>
              <w:left w:val="single" w:sz="8"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518" w:type="dxa"/>
            <w:vMerge w:val="restart"/>
            <w:tcBorders>
              <w:top w:val="single" w:sz="8"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03" w:right="223"/>
              <w:jc w:val="left"/>
              <w:rPr>
                <w:rFonts w:ascii="宋体" w:hAnsi="宋体" w:cs="宋体" w:eastAsia="宋体" w:hint="default"/>
                <w:sz w:val="18"/>
                <w:szCs w:val="18"/>
              </w:rPr>
            </w:pPr>
            <w:r>
              <w:rPr>
                <w:rFonts w:ascii="宋体" w:hAnsi="宋体" w:cs="宋体" w:eastAsia="宋体" w:hint="default"/>
                <w:b/>
                <w:bCs/>
                <w:sz w:val="18"/>
                <w:szCs w:val="18"/>
              </w:rPr>
              <w:t>附</w:t>
            </w:r>
            <w:r>
              <w:rPr>
                <w:rFonts w:ascii="宋体" w:hAnsi="宋体" w:cs="宋体" w:eastAsia="宋体" w:hint="default"/>
                <w:b/>
                <w:bCs/>
                <w:w w:val="99"/>
                <w:sz w:val="18"/>
                <w:szCs w:val="18"/>
              </w:rPr>
              <w:t> </w:t>
            </w:r>
            <w:r>
              <w:rPr>
                <w:rFonts w:ascii="宋体" w:hAnsi="宋体" w:cs="宋体" w:eastAsia="宋体" w:hint="default"/>
                <w:b/>
                <w:bCs/>
                <w:sz w:val="18"/>
                <w:szCs w:val="18"/>
              </w:rPr>
              <w:t>注</w:t>
            </w:r>
            <w:r>
              <w:rPr>
                <w:rFonts w:ascii="宋体" w:hAnsi="宋体" w:cs="宋体" w:eastAsia="宋体" w:hint="default"/>
                <w:sz w:val="18"/>
                <w:szCs w:val="18"/>
              </w:rPr>
            </w:r>
          </w:p>
        </w:tc>
        <w:tc>
          <w:tcPr>
            <w:tcW w:w="11445" w:type="dxa"/>
            <w:gridSpan w:val="9"/>
            <w:tcBorders>
              <w:top w:val="single" w:sz="8" w:space="0" w:color="000000"/>
              <w:left w:val="single" w:sz="4" w:space="0" w:color="000000"/>
              <w:bottom w:val="single" w:sz="4" w:space="0" w:color="000000"/>
              <w:right w:val="single" w:sz="8" w:space="0" w:color="000000"/>
            </w:tcBorders>
          </w:tcPr>
          <w:p>
            <w:pPr>
              <w:pStyle w:val="TableParagraph"/>
              <w:spacing w:line="232" w:lineRule="exact"/>
              <w:ind w:left="103"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r>
      <w:tr>
        <w:trPr>
          <w:trHeight w:val="720" w:hRule="exact"/>
        </w:trPr>
        <w:tc>
          <w:tcPr>
            <w:tcW w:w="3653" w:type="dxa"/>
            <w:vMerge/>
            <w:tcBorders>
              <w:left w:val="single" w:sz="8" w:space="0" w:color="000000"/>
              <w:bottom w:val="single" w:sz="4" w:space="0" w:color="000000"/>
              <w:right w:val="single" w:sz="4" w:space="0" w:color="000000"/>
            </w:tcBorders>
          </w:tcPr>
          <w:p>
            <w:pPr/>
          </w:p>
        </w:tc>
        <w:tc>
          <w:tcPr>
            <w:tcW w:w="518" w:type="dxa"/>
            <w:vMerge/>
            <w:tcBorders>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b/>
                <w:bCs/>
                <w:sz w:val="18"/>
                <w:szCs w:val="18"/>
              </w:rPr>
              <w:t>实收资本</w:t>
            </w:r>
            <w:r>
              <w:rPr>
                <w:rFonts w:ascii="宋体" w:hAnsi="宋体" w:cs="宋体" w:eastAsia="宋体" w:hint="default"/>
                <w:sz w:val="18"/>
                <w:szCs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
              <w:ind w:left="103" w:right="41"/>
              <w:jc w:val="left"/>
              <w:rPr>
                <w:rFonts w:ascii="宋体" w:hAnsi="宋体" w:cs="宋体" w:eastAsia="宋体" w:hint="default"/>
                <w:sz w:val="18"/>
                <w:szCs w:val="18"/>
              </w:rPr>
            </w:pPr>
            <w:r>
              <w:rPr>
                <w:rFonts w:ascii="宋体" w:hAnsi="宋体" w:cs="宋体" w:eastAsia="宋体" w:hint="default"/>
                <w:b/>
                <w:bCs/>
                <w:spacing w:val="30"/>
                <w:sz w:val="18"/>
                <w:szCs w:val="18"/>
              </w:rPr>
              <w:t>减：</w:t>
            </w:r>
            <w:r>
              <w:rPr>
                <w:rFonts w:ascii="宋体" w:hAnsi="宋体" w:cs="宋体" w:eastAsia="宋体" w:hint="default"/>
                <w:b/>
                <w:bCs/>
                <w:spacing w:val="-31"/>
                <w:sz w:val="18"/>
                <w:szCs w:val="18"/>
              </w:rPr>
              <w:t> </w:t>
            </w:r>
            <w:r>
              <w:rPr>
                <w:rFonts w:ascii="宋体" w:hAnsi="宋体" w:cs="宋体" w:eastAsia="宋体" w:hint="default"/>
                <w:b/>
                <w:bCs/>
                <w:spacing w:val="30"/>
                <w:sz w:val="18"/>
                <w:szCs w:val="18"/>
              </w:rPr>
              <w:t>库存</w:t>
            </w:r>
            <w:r>
              <w:rPr>
                <w:rFonts w:ascii="宋体" w:hAnsi="宋体" w:cs="宋体" w:eastAsia="宋体" w:hint="default"/>
                <w:b/>
                <w:bCs/>
                <w:spacing w:val="-31"/>
                <w:sz w:val="18"/>
                <w:szCs w:val="18"/>
              </w:rPr>
              <w:t> </w:t>
            </w:r>
            <w:r>
              <w:rPr>
                <w:rFonts w:ascii="宋体" w:hAnsi="宋体" w:cs="宋体" w:eastAsia="宋体" w:hint="default"/>
                <w:sz w:val="18"/>
                <w:szCs w:val="18"/>
              </w:rPr>
            </w:r>
          </w:p>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b/>
                <w:bCs/>
                <w:w w:val="99"/>
                <w:sz w:val="18"/>
                <w:szCs w:val="18"/>
              </w:rPr>
              <w:t>股</w:t>
            </w:r>
            <w:r>
              <w:rPr>
                <w:rFonts w:ascii="宋体" w:hAnsi="宋体" w:cs="宋体" w:eastAsia="宋体" w:hint="default"/>
                <w:sz w:val="18"/>
                <w:szCs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21"/>
              <w:ind w:left="103" w:right="104"/>
              <w:jc w:val="left"/>
              <w:rPr>
                <w:rFonts w:ascii="宋体" w:hAnsi="宋体" w:cs="宋体" w:eastAsia="宋体" w:hint="default"/>
                <w:sz w:val="18"/>
                <w:szCs w:val="18"/>
              </w:rPr>
            </w:pPr>
            <w:r>
              <w:rPr>
                <w:rFonts w:ascii="宋体" w:hAnsi="宋体" w:cs="宋体" w:eastAsia="宋体" w:hint="default"/>
                <w:b/>
                <w:bCs/>
                <w:spacing w:val="6"/>
                <w:sz w:val="18"/>
                <w:szCs w:val="18"/>
              </w:rPr>
              <w:t>专项储</w:t>
            </w:r>
            <w:r>
              <w:rPr>
                <w:rFonts w:ascii="宋体" w:hAnsi="宋体" w:cs="宋体" w:eastAsia="宋体" w:hint="default"/>
                <w:b/>
                <w:bCs/>
                <w:w w:val="99"/>
                <w:sz w:val="18"/>
                <w:szCs w:val="18"/>
              </w:rPr>
              <w:t> </w:t>
            </w:r>
            <w:r>
              <w:rPr>
                <w:rFonts w:ascii="宋体" w:hAnsi="宋体" w:cs="宋体" w:eastAsia="宋体" w:hint="default"/>
                <w:b/>
                <w:bCs/>
                <w:sz w:val="18"/>
                <w:szCs w:val="18"/>
              </w:rPr>
              <w:t>备</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21"/>
              <w:ind w:left="103" w:right="99"/>
              <w:jc w:val="left"/>
              <w:rPr>
                <w:rFonts w:ascii="宋体" w:hAnsi="宋体" w:cs="宋体" w:eastAsia="宋体" w:hint="default"/>
                <w:sz w:val="18"/>
                <w:szCs w:val="18"/>
              </w:rPr>
            </w:pPr>
            <w:r>
              <w:rPr>
                <w:rFonts w:ascii="宋体" w:hAnsi="宋体" w:cs="宋体" w:eastAsia="宋体" w:hint="default"/>
                <w:b/>
                <w:bCs/>
                <w:sz w:val="18"/>
                <w:szCs w:val="18"/>
              </w:rPr>
              <w:t>一</w:t>
            </w:r>
            <w:r>
              <w:rPr>
                <w:rFonts w:ascii="宋体" w:hAnsi="宋体" w:cs="宋体" w:eastAsia="宋体" w:hint="default"/>
                <w:b/>
                <w:bCs/>
                <w:spacing w:val="-47"/>
                <w:sz w:val="18"/>
                <w:szCs w:val="18"/>
              </w:rPr>
              <w:t> </w:t>
            </w:r>
            <w:r>
              <w:rPr>
                <w:rFonts w:ascii="宋体" w:hAnsi="宋体" w:cs="宋体" w:eastAsia="宋体" w:hint="default"/>
                <w:b/>
                <w:bCs/>
                <w:sz w:val="18"/>
                <w:szCs w:val="18"/>
              </w:rPr>
              <w:t>般</w:t>
            </w:r>
            <w:r>
              <w:rPr>
                <w:rFonts w:ascii="宋体" w:hAnsi="宋体" w:cs="宋体" w:eastAsia="宋体" w:hint="default"/>
                <w:b/>
                <w:bCs/>
                <w:spacing w:val="-44"/>
                <w:sz w:val="18"/>
                <w:szCs w:val="18"/>
              </w:rPr>
              <w:t> </w:t>
            </w:r>
            <w:r>
              <w:rPr>
                <w:rFonts w:ascii="宋体" w:hAnsi="宋体" w:cs="宋体" w:eastAsia="宋体" w:hint="default"/>
                <w:b/>
                <w:bCs/>
                <w:sz w:val="18"/>
                <w:szCs w:val="18"/>
              </w:rPr>
              <w:t>风</w:t>
            </w:r>
            <w:r>
              <w:rPr>
                <w:rFonts w:ascii="宋体" w:hAnsi="宋体" w:cs="宋体" w:eastAsia="宋体" w:hint="default"/>
                <w:b/>
                <w:bCs/>
                <w:w w:val="99"/>
                <w:sz w:val="18"/>
                <w:szCs w:val="18"/>
              </w:rPr>
              <w:t> </w:t>
            </w:r>
            <w:r>
              <w:rPr>
                <w:rFonts w:ascii="宋体" w:hAnsi="宋体" w:cs="宋体" w:eastAsia="宋体" w:hint="default"/>
                <w:b/>
                <w:bCs/>
                <w:sz w:val="18"/>
                <w:szCs w:val="18"/>
              </w:rPr>
              <w:t>险准备</w:t>
            </w:r>
            <w:r>
              <w:rPr>
                <w:rFonts w:ascii="宋体" w:hAnsi="宋体" w:cs="宋体" w:eastAsia="宋体" w:hint="default"/>
                <w:sz w:val="18"/>
                <w:szCs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21"/>
              <w:ind w:left="103" w:right="101"/>
              <w:jc w:val="left"/>
              <w:rPr>
                <w:rFonts w:ascii="宋体" w:hAnsi="宋体" w:cs="宋体" w:eastAsia="宋体" w:hint="default"/>
                <w:sz w:val="18"/>
                <w:szCs w:val="18"/>
              </w:rPr>
            </w:pPr>
            <w:r>
              <w:rPr>
                <w:rFonts w:ascii="宋体" w:hAnsi="宋体" w:cs="宋体" w:eastAsia="宋体" w:hint="default"/>
                <w:b/>
                <w:bCs/>
                <w:sz w:val="18"/>
                <w:szCs w:val="18"/>
              </w:rPr>
              <w:t>少</w:t>
            </w:r>
            <w:r>
              <w:rPr>
                <w:rFonts w:ascii="宋体" w:hAnsi="宋体" w:cs="宋体" w:eastAsia="宋体" w:hint="default"/>
                <w:b/>
                <w:bCs/>
                <w:spacing w:val="-52"/>
                <w:sz w:val="18"/>
                <w:szCs w:val="18"/>
              </w:rPr>
              <w:t> </w:t>
            </w:r>
            <w:r>
              <w:rPr>
                <w:rFonts w:ascii="宋体" w:hAnsi="宋体" w:cs="宋体" w:eastAsia="宋体" w:hint="default"/>
                <w:b/>
                <w:bCs/>
                <w:sz w:val="18"/>
                <w:szCs w:val="18"/>
              </w:rPr>
              <w:t>数</w:t>
            </w:r>
            <w:r>
              <w:rPr>
                <w:rFonts w:ascii="宋体" w:hAnsi="宋体" w:cs="宋体" w:eastAsia="宋体" w:hint="default"/>
                <w:b/>
                <w:bCs/>
                <w:spacing w:val="-54"/>
                <w:sz w:val="18"/>
                <w:szCs w:val="18"/>
              </w:rPr>
              <w:t> </w:t>
            </w:r>
            <w:r>
              <w:rPr>
                <w:rFonts w:ascii="宋体" w:hAnsi="宋体" w:cs="宋体" w:eastAsia="宋体" w:hint="default"/>
                <w:b/>
                <w:bCs/>
                <w:sz w:val="18"/>
                <w:szCs w:val="18"/>
              </w:rPr>
              <w:t>股</w:t>
            </w:r>
            <w:r>
              <w:rPr>
                <w:rFonts w:ascii="宋体" w:hAnsi="宋体" w:cs="宋体" w:eastAsia="宋体" w:hint="default"/>
                <w:b/>
                <w:bCs/>
                <w:spacing w:val="-52"/>
                <w:sz w:val="18"/>
                <w:szCs w:val="18"/>
              </w:rPr>
              <w:t> </w:t>
            </w:r>
            <w:r>
              <w:rPr>
                <w:rFonts w:ascii="宋体" w:hAnsi="宋体" w:cs="宋体" w:eastAsia="宋体" w:hint="default"/>
                <w:b/>
                <w:bCs/>
                <w:sz w:val="18"/>
                <w:szCs w:val="18"/>
              </w:rPr>
              <w:t>东</w:t>
            </w:r>
            <w:r>
              <w:rPr>
                <w:rFonts w:ascii="宋体" w:hAnsi="宋体" w:cs="宋体" w:eastAsia="宋体" w:hint="default"/>
                <w:b/>
                <w:bCs/>
                <w:spacing w:val="-54"/>
                <w:sz w:val="18"/>
                <w:szCs w:val="18"/>
              </w:rPr>
              <w:t> </w:t>
            </w:r>
            <w:r>
              <w:rPr>
                <w:rFonts w:ascii="宋体" w:hAnsi="宋体" w:cs="宋体" w:eastAsia="宋体" w:hint="default"/>
                <w:b/>
                <w:bCs/>
                <w:sz w:val="18"/>
                <w:szCs w:val="18"/>
              </w:rPr>
              <w:t>权</w:t>
            </w:r>
            <w:r>
              <w:rPr>
                <w:rFonts w:ascii="宋体" w:hAnsi="宋体" w:cs="宋体" w:eastAsia="宋体" w:hint="default"/>
                <w:b/>
                <w:bCs/>
                <w:w w:val="99"/>
                <w:sz w:val="18"/>
                <w:szCs w:val="18"/>
              </w:rPr>
              <w:t> </w:t>
            </w:r>
            <w:r>
              <w:rPr>
                <w:rFonts w:ascii="宋体" w:hAnsi="宋体" w:cs="宋体" w:eastAsia="宋体" w:hint="default"/>
                <w:b/>
                <w:bCs/>
                <w:sz w:val="18"/>
                <w:szCs w:val="18"/>
              </w:rPr>
              <w:t>益</w:t>
            </w:r>
            <w:r>
              <w:rPr>
                <w:rFonts w:ascii="宋体" w:hAnsi="宋体" w:cs="宋体" w:eastAsia="宋体" w:hint="default"/>
                <w:sz w:val="18"/>
                <w:szCs w:val="18"/>
              </w:rPr>
            </w: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b/>
                <w:bCs/>
                <w:sz w:val="18"/>
                <w:szCs w:val="18"/>
              </w:rPr>
              <w:t>所者者权益合计</w:t>
            </w:r>
            <w:r>
              <w:rPr>
                <w:rFonts w:ascii="宋体" w:hAnsi="宋体" w:cs="宋体" w:eastAsia="宋体" w:hint="default"/>
                <w:sz w:val="18"/>
                <w:szCs w:val="18"/>
              </w:rPr>
            </w:r>
          </w:p>
        </w:tc>
      </w:tr>
      <w:tr>
        <w:trPr>
          <w:trHeight w:val="242"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84,000,000.00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0" w:right="0"/>
              <w:jc w:val="left"/>
              <w:rPr>
                <w:rFonts w:ascii="Times New Roman" w:hAnsi="Times New Roman" w:cs="Times New Roman" w:eastAsia="Times New Roman" w:hint="default"/>
                <w:sz w:val="18"/>
                <w:szCs w:val="18"/>
              </w:rPr>
            </w:pPr>
            <w:r>
              <w:rPr>
                <w:rFonts w:ascii="Times New Roman"/>
                <w:sz w:val="18"/>
              </w:rPr>
              <w:t>62,771,125.26</w:t>
            </w: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0" w:right="0"/>
              <w:jc w:val="left"/>
              <w:rPr>
                <w:rFonts w:ascii="Times New Roman" w:hAnsi="Times New Roman" w:cs="Times New Roman" w:eastAsia="Times New Roman" w:hint="default"/>
                <w:sz w:val="18"/>
                <w:szCs w:val="18"/>
              </w:rPr>
            </w:pPr>
            <w:r>
              <w:rPr>
                <w:rFonts w:ascii="Times New Roman"/>
                <w:sz w:val="18"/>
              </w:rPr>
              <w:t>25,793,311.20</w:t>
            </w: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222,059,369.69</w:t>
            </w: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394,623,806.15</w:t>
            </w:r>
          </w:p>
        </w:tc>
      </w:tr>
      <w:tr>
        <w:trPr>
          <w:trHeight w:val="245"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加：</w:t>
            </w:r>
            <w:r>
              <w:rPr>
                <w:rFonts w:ascii="宋体" w:hAnsi="宋体" w:cs="宋体" w:eastAsia="宋体" w:hint="default"/>
                <w:spacing w:val="2"/>
                <w:sz w:val="18"/>
                <w:szCs w:val="18"/>
              </w:rPr>
              <w:t> </w:t>
            </w:r>
            <w:r>
              <w:rPr>
                <w:rFonts w:ascii="宋体" w:hAnsi="宋体" w:cs="宋体" w:eastAsia="宋体" w:hint="default"/>
                <w:sz w:val="18"/>
                <w:szCs w:val="18"/>
              </w:rPr>
              <w:t>1</w:t>
            </w:r>
            <w:r>
              <w:rPr>
                <w:rFonts w:ascii="宋体" w:hAnsi="宋体" w:cs="宋体" w:eastAsia="宋体" w:hint="default"/>
                <w:sz w:val="18"/>
                <w:szCs w:val="18"/>
              </w:rPr>
              <w:t>．会计政策变更</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．前期差错更正</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3"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20"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08"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84,000,000.00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0" w:right="0"/>
              <w:jc w:val="left"/>
              <w:rPr>
                <w:rFonts w:ascii="Times New Roman" w:hAnsi="Times New Roman" w:cs="Times New Roman" w:eastAsia="Times New Roman" w:hint="default"/>
                <w:sz w:val="18"/>
                <w:szCs w:val="18"/>
              </w:rPr>
            </w:pPr>
            <w:r>
              <w:rPr>
                <w:rFonts w:ascii="Times New Roman"/>
                <w:sz w:val="18"/>
              </w:rPr>
              <w:t>62,771,125.26</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0" w:right="0"/>
              <w:jc w:val="left"/>
              <w:rPr>
                <w:rFonts w:ascii="Times New Roman" w:hAnsi="Times New Roman" w:cs="Times New Roman" w:eastAsia="Times New Roman" w:hint="default"/>
                <w:sz w:val="18"/>
                <w:szCs w:val="18"/>
              </w:rPr>
            </w:pPr>
            <w:r>
              <w:rPr>
                <w:rFonts w:ascii="Times New Roman"/>
                <w:sz w:val="18"/>
              </w:rPr>
              <w:t>25,793,311.20</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222,059,369.69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394,623,806.15</w:t>
            </w:r>
          </w:p>
        </w:tc>
      </w:tr>
      <w:tr>
        <w:trPr>
          <w:trHeight w:val="242"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b/>
                <w:bCs/>
                <w:spacing w:val="-4"/>
                <w:sz w:val="18"/>
                <w:szCs w:val="18"/>
              </w:rPr>
              <w:t>三、本年增减变动金额</w:t>
            </w:r>
            <w:r>
              <w:rPr>
                <w:rFonts w:ascii="宋体" w:hAnsi="宋体" w:cs="宋体" w:eastAsia="宋体" w:hint="default"/>
                <w:b/>
                <w:bCs/>
                <w:spacing w:val="-4"/>
                <w:sz w:val="18"/>
                <w:szCs w:val="18"/>
              </w:rPr>
              <w:t>(</w:t>
            </w:r>
            <w:r>
              <w:rPr>
                <w:rFonts w:ascii="宋体" w:hAnsi="宋体" w:cs="宋体" w:eastAsia="宋体" w:hint="default"/>
                <w:b/>
                <w:bCs/>
                <w:spacing w:val="-4"/>
                <w:sz w:val="18"/>
                <w:szCs w:val="18"/>
              </w:rPr>
              <w:t>减少以“</w:t>
            </w:r>
            <w:r>
              <w:rPr>
                <w:rFonts w:ascii="宋体" w:hAnsi="宋体" w:cs="宋体" w:eastAsia="宋体" w:hint="default"/>
                <w:b/>
                <w:bCs/>
                <w:spacing w:val="-4"/>
                <w:sz w:val="18"/>
                <w:szCs w:val="18"/>
              </w:rPr>
              <w:t>-</w:t>
            </w:r>
            <w:r>
              <w:rPr>
                <w:rFonts w:ascii="宋体" w:hAnsi="宋体" w:cs="宋体" w:eastAsia="宋体" w:hint="default"/>
                <w:b/>
                <w:bCs/>
                <w:spacing w:val="-4"/>
                <w:sz w:val="18"/>
                <w:szCs w:val="18"/>
              </w:rPr>
              <w:t>”号填列</w:t>
            </w:r>
            <w:r>
              <w:rPr>
                <w:rFonts w:ascii="宋体" w:hAnsi="宋体" w:cs="宋体" w:eastAsia="宋体" w:hint="default"/>
                <w:b/>
                <w:bCs/>
                <w:spacing w:val="-4"/>
                <w:sz w:val="18"/>
                <w:szCs w:val="18"/>
              </w:rPr>
              <w:t>)</w:t>
            </w:r>
            <w:r>
              <w:rPr>
                <w:rFonts w:ascii="宋体" w:hAnsi="宋体" w:cs="宋体" w:eastAsia="宋体" w:hint="default"/>
                <w:spacing w:val="-4"/>
                <w:sz w:val="18"/>
                <w:szCs w:val="18"/>
              </w:rPr>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28,000,000.00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0" w:right="0"/>
              <w:jc w:val="left"/>
              <w:rPr>
                <w:rFonts w:ascii="Times New Roman" w:hAnsi="Times New Roman" w:cs="Times New Roman" w:eastAsia="Times New Roman" w:hint="default"/>
                <w:sz w:val="18"/>
                <w:szCs w:val="18"/>
              </w:rPr>
            </w:pPr>
            <w:r>
              <w:rPr>
                <w:rFonts w:ascii="Times New Roman"/>
                <w:sz w:val="18"/>
              </w:rPr>
              <w:t>1,566,845,854.35</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0" w:right="0"/>
              <w:jc w:val="left"/>
              <w:rPr>
                <w:rFonts w:ascii="Times New Roman" w:hAnsi="Times New Roman" w:cs="Times New Roman" w:eastAsia="Times New Roman" w:hint="default"/>
                <w:sz w:val="18"/>
                <w:szCs w:val="18"/>
              </w:rPr>
            </w:pPr>
            <w:r>
              <w:rPr>
                <w:rFonts w:ascii="Times New Roman"/>
                <w:sz w:val="18"/>
              </w:rPr>
              <w:t>14,333,885.07</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134,838,970.12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1,953,347.97</w:t>
            </w: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1,745,972,057.51</w:t>
            </w:r>
          </w:p>
        </w:tc>
      </w:tr>
      <w:tr>
        <w:trPr>
          <w:trHeight w:val="245"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08" w:lineRule="exact"/>
              <w:ind w:left="98"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149,172,855.19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-6,652.03</w:t>
            </w: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149,166,203.16</w:t>
            </w:r>
          </w:p>
        </w:tc>
      </w:tr>
      <w:tr>
        <w:trPr>
          <w:trHeight w:val="242"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149,172,855.19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-6,652.03</w:t>
            </w: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149,166,203.16</w:t>
            </w:r>
          </w:p>
        </w:tc>
      </w:tr>
      <w:tr>
        <w:trPr>
          <w:trHeight w:val="242"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28,000,000.00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0" w:right="0"/>
              <w:jc w:val="left"/>
              <w:rPr>
                <w:rFonts w:ascii="Times New Roman" w:hAnsi="Times New Roman" w:cs="Times New Roman" w:eastAsia="Times New Roman" w:hint="default"/>
                <w:sz w:val="18"/>
                <w:szCs w:val="18"/>
              </w:rPr>
            </w:pPr>
            <w:r>
              <w:rPr>
                <w:rFonts w:ascii="Times New Roman"/>
                <w:sz w:val="18"/>
              </w:rPr>
              <w:t>1,566,845,854.35</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1,960,000.00</w:t>
            </w: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1,596,805,854.35</w:t>
            </w:r>
          </w:p>
        </w:tc>
      </w:tr>
      <w:tr>
        <w:trPr>
          <w:trHeight w:val="245"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tabs>
                <w:tab w:pos="506" w:val="left" w:leader="none"/>
              </w:tabs>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tab/>
            </w:r>
            <w:r>
              <w:rPr>
                <w:rFonts w:ascii="宋体" w:hAnsi="宋体" w:cs="宋体" w:eastAsia="宋体" w:hint="default"/>
                <w:sz w:val="18"/>
                <w:szCs w:val="18"/>
              </w:rPr>
              <w:t>所有者投入资本</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28,000,000.00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0" w:right="0"/>
              <w:jc w:val="left"/>
              <w:rPr>
                <w:rFonts w:ascii="Times New Roman" w:hAnsi="Times New Roman" w:cs="Times New Roman" w:eastAsia="Times New Roman" w:hint="default"/>
                <w:sz w:val="18"/>
                <w:szCs w:val="18"/>
              </w:rPr>
            </w:pPr>
            <w:r>
              <w:rPr>
                <w:rFonts w:ascii="Times New Roman"/>
                <w:sz w:val="18"/>
              </w:rPr>
              <w:t>1,566,845,854.35</w:t>
            </w: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1,960,000.00</w:t>
            </w: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1,596,805,854.35</w:t>
            </w:r>
          </w:p>
        </w:tc>
      </w:tr>
      <w:tr>
        <w:trPr>
          <w:trHeight w:val="242"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08" w:lineRule="exact"/>
              <w:ind w:left="98"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Times New Roman" w:hAnsi="Times New Roman" w:cs="Times New Roman" w:eastAsia="Times New Roman" w:hint="default"/>
                <w:sz w:val="18"/>
                <w:szCs w:val="18"/>
              </w:rPr>
            </w:pPr>
            <w:r>
              <w:rPr>
                <w:rFonts w:ascii="Times New Roman"/>
                <w:sz w:val="18"/>
              </w:rPr>
              <w:t>14,333,885.07</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sz w:val="18"/>
              </w:rPr>
              <w:t>-14,333,885.07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0" w:right="0"/>
              <w:jc w:val="left"/>
              <w:rPr>
                <w:rFonts w:ascii="Times New Roman" w:hAnsi="Times New Roman" w:cs="Times New Roman" w:eastAsia="Times New Roman" w:hint="default"/>
                <w:sz w:val="18"/>
                <w:szCs w:val="18"/>
              </w:rPr>
            </w:pPr>
            <w:r>
              <w:rPr>
                <w:rFonts w:ascii="Times New Roman"/>
                <w:sz w:val="18"/>
              </w:rPr>
              <w:t>14,333,885.07</w:t>
            </w: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-14,333,885.07</w:t>
            </w: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．对所有者（或股东）的分配</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21"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其他</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3"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653"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518" w:type="dxa"/>
            <w:tcBorders>
              <w:top w:val="single" w:sz="4" w:space="0" w:color="000000"/>
              <w:left w:val="single" w:sz="4" w:space="0" w:color="000000"/>
              <w:bottom w:val="single" w:sz="4" w:space="0" w:color="000000"/>
              <w:right w:val="single" w:sz="4" w:space="0" w:color="000000"/>
            </w:tcBorders>
          </w:tcPr>
          <w:p>
            <w:pPr/>
          </w:p>
        </w:tc>
        <w:tc>
          <w:tcPr>
            <w:tcW w:w="160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47"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89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50" w:hRule="exact"/>
        </w:trPr>
        <w:tc>
          <w:tcPr>
            <w:tcW w:w="3653" w:type="dxa"/>
            <w:tcBorders>
              <w:top w:val="single" w:sz="4" w:space="0" w:color="000000"/>
              <w:left w:val="single" w:sz="8" w:space="0" w:color="000000"/>
              <w:bottom w:val="single" w:sz="8" w:space="0" w:color="000000"/>
              <w:right w:val="single" w:sz="4" w:space="0" w:color="000000"/>
            </w:tcBorders>
          </w:tcPr>
          <w:p>
            <w:pPr>
              <w:pStyle w:val="TableParagraph"/>
              <w:spacing w:line="208"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518" w:type="dxa"/>
            <w:tcBorders>
              <w:top w:val="single" w:sz="4" w:space="0" w:color="000000"/>
              <w:left w:val="single" w:sz="4" w:space="0" w:color="000000"/>
              <w:bottom w:val="single" w:sz="8" w:space="0" w:color="000000"/>
              <w:right w:val="single" w:sz="4" w:space="0" w:color="000000"/>
            </w:tcBorders>
          </w:tcPr>
          <w:p>
            <w:pPr/>
          </w:p>
        </w:tc>
        <w:tc>
          <w:tcPr>
            <w:tcW w:w="160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112,000,000.00</w:t>
            </w:r>
          </w:p>
        </w:tc>
        <w:tc>
          <w:tcPr>
            <w:tcW w:w="156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
              <w:ind w:left="100" w:right="0"/>
              <w:jc w:val="left"/>
              <w:rPr>
                <w:rFonts w:ascii="Times New Roman" w:hAnsi="Times New Roman" w:cs="Times New Roman" w:eastAsia="Times New Roman" w:hint="default"/>
                <w:sz w:val="18"/>
                <w:szCs w:val="18"/>
              </w:rPr>
            </w:pPr>
            <w:r>
              <w:rPr>
                <w:rFonts w:ascii="Times New Roman"/>
                <w:sz w:val="18"/>
              </w:rPr>
              <w:t>1,629,616,979.61</w:t>
            </w:r>
          </w:p>
        </w:tc>
        <w:tc>
          <w:tcPr>
            <w:tcW w:w="63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
              <w:ind w:left="100" w:right="0"/>
              <w:jc w:val="left"/>
              <w:rPr>
                <w:rFonts w:ascii="Times New Roman" w:hAnsi="Times New Roman" w:cs="Times New Roman" w:eastAsia="Times New Roman" w:hint="default"/>
                <w:sz w:val="18"/>
                <w:szCs w:val="18"/>
              </w:rPr>
            </w:pPr>
            <w:r>
              <w:rPr>
                <w:rFonts w:ascii="Times New Roman"/>
                <w:sz w:val="18"/>
              </w:rPr>
              <w:t>40,127,196.27</w:t>
            </w:r>
          </w:p>
        </w:tc>
        <w:tc>
          <w:tcPr>
            <w:tcW w:w="847"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3"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356,898,339.81</w:t>
            </w:r>
          </w:p>
        </w:tc>
        <w:tc>
          <w:tcPr>
            <w:tcW w:w="127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1,953,347.97</w:t>
            </w:r>
          </w:p>
        </w:tc>
        <w:tc>
          <w:tcPr>
            <w:tcW w:w="1899"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2,140,595,863.66</w:t>
            </w:r>
          </w:p>
        </w:tc>
      </w:tr>
    </w:tbl>
    <w:p>
      <w:pPr>
        <w:tabs>
          <w:tab w:pos="6976" w:val="left" w:leader="none"/>
          <w:tab w:pos="13640" w:val="left" w:leader="none"/>
        </w:tabs>
        <w:spacing w:line="205" w:lineRule="exact" w:before="0"/>
        <w:ind w:left="220" w:right="0" w:firstLine="0"/>
        <w:jc w:val="left"/>
        <w:rPr>
          <w:rFonts w:ascii="宋体" w:hAnsi="宋体" w:cs="宋体" w:eastAsia="宋体" w:hint="default"/>
          <w:sz w:val="18"/>
          <w:szCs w:val="18"/>
        </w:rPr>
      </w:pPr>
      <w:r>
        <w:rPr>
          <w:rFonts w:ascii="宋体" w:hAnsi="宋体" w:cs="宋体" w:eastAsia="宋体" w:hint="default"/>
          <w:sz w:val="18"/>
          <w:szCs w:val="18"/>
        </w:rPr>
        <w:t>法定代表人：</w:t>
        <w:tab/>
      </w:r>
      <w:r>
        <w:rPr>
          <w:rFonts w:ascii="宋体" w:hAnsi="宋体" w:cs="宋体" w:eastAsia="宋体" w:hint="default"/>
          <w:spacing w:val="-1"/>
          <w:sz w:val="18"/>
          <w:szCs w:val="18"/>
        </w:rPr>
        <w:t>主管会计工作负责人：</w:t>
        <w:tab/>
        <w:t>会计机构负责人：</w:t>
      </w:r>
    </w:p>
    <w:p>
      <w:pPr>
        <w:spacing w:after="0" w:line="205" w:lineRule="exact"/>
        <w:jc w:val="left"/>
        <w:rPr>
          <w:rFonts w:ascii="宋体" w:hAnsi="宋体" w:cs="宋体" w:eastAsia="宋体" w:hint="default"/>
          <w:sz w:val="18"/>
          <w:szCs w:val="18"/>
        </w:rPr>
        <w:sectPr>
          <w:headerReference w:type="default" r:id="rId62"/>
          <w:footerReference w:type="default" r:id="rId63"/>
          <w:pgSz w:w="16840" w:h="11910" w:orient="landscape"/>
          <w:pgMar w:header="867" w:footer="1186" w:top="1060" w:bottom="1380" w:left="500" w:right="0"/>
          <w:pgNumType w:start="57"/>
        </w:sectPr>
      </w:pPr>
    </w:p>
    <w:p>
      <w:pPr>
        <w:spacing w:line="416" w:lineRule="exact" w:before="0"/>
        <w:ind w:left="0" w:right="502" w:firstLine="0"/>
        <w:jc w:val="center"/>
        <w:rPr>
          <w:rFonts w:ascii="宋体" w:hAnsi="宋体" w:cs="宋体" w:eastAsia="宋体" w:hint="default"/>
          <w:sz w:val="32"/>
          <w:szCs w:val="32"/>
        </w:rPr>
      </w:pPr>
      <w:r>
        <w:rPr/>
        <w:pict>
          <v:group style="position:absolute;margin-left:34.560001pt;margin-top:2.202064pt;width:772.95pt;height:.1pt;mso-position-horizontal-relative:page;mso-position-vertical-relative:paragraph;z-index:-1439920" coordorigin="691,44" coordsize="15459,2">
            <v:shape style="position:absolute;left:691;top:44;width:15459;height:2" coordorigin="691,44" coordsize="15459,0" path="m691,44l16150,44e" filled="false" stroked="true" strokeweight=".72pt" strokecolor="#000000">
              <v:path arrowok="t"/>
            </v:shape>
            <w10:wrap type="none"/>
          </v:group>
        </w:pict>
      </w:r>
      <w:r>
        <w:rPr>
          <w:rFonts w:ascii="宋体" w:hAnsi="宋体" w:cs="宋体" w:eastAsia="宋体" w:hint="default"/>
          <w:b/>
          <w:bCs/>
          <w:sz w:val="32"/>
          <w:szCs w:val="32"/>
        </w:rPr>
        <w:t>合并所有者权益变动表</w:t>
      </w:r>
      <w:r>
        <w:rPr>
          <w:rFonts w:ascii="宋体" w:hAnsi="宋体" w:cs="宋体" w:eastAsia="宋体" w:hint="default"/>
          <w:sz w:val="32"/>
          <w:szCs w:val="32"/>
        </w:rPr>
      </w:r>
    </w:p>
    <w:p>
      <w:pPr>
        <w:tabs>
          <w:tab w:pos="7546" w:val="left" w:leader="none"/>
          <w:tab w:pos="14341" w:val="left" w:leader="none"/>
        </w:tabs>
        <w:spacing w:before="20"/>
        <w:ind w:left="0" w:right="493" w:firstLine="0"/>
        <w:jc w:val="center"/>
        <w:rPr>
          <w:rFonts w:ascii="宋体" w:hAnsi="宋体" w:cs="宋体" w:eastAsia="宋体" w:hint="default"/>
          <w:sz w:val="18"/>
          <w:szCs w:val="18"/>
        </w:rPr>
      </w:pPr>
      <w:r>
        <w:rPr>
          <w:rFonts w:ascii="宋体" w:hAnsi="宋体" w:cs="宋体" w:eastAsia="宋体" w:hint="default"/>
          <w:spacing w:val="-2"/>
          <w:sz w:val="18"/>
          <w:szCs w:val="18"/>
        </w:rPr>
        <w:t>编制单位：北京数码视讯科技股份有限公司</w:t>
        <w:tab/>
      </w:r>
      <w:r>
        <w:rPr>
          <w:rFonts w:ascii="宋体" w:hAnsi="宋体" w:cs="宋体" w:eastAsia="宋体" w:hint="default"/>
          <w:spacing w:val="-1"/>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年度</w:t>
        <w:tab/>
      </w:r>
      <w:r>
        <w:rPr>
          <w:rFonts w:ascii="宋体" w:hAnsi="宋体" w:cs="宋体" w:eastAsia="宋体" w:hint="default"/>
          <w:spacing w:val="-4"/>
          <w:sz w:val="18"/>
          <w:szCs w:val="18"/>
        </w:rPr>
        <w:t>金额单位：元</w:t>
      </w: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3300"/>
        <w:gridCol w:w="662"/>
        <w:gridCol w:w="1390"/>
        <w:gridCol w:w="1274"/>
        <w:gridCol w:w="1135"/>
        <w:gridCol w:w="996"/>
        <w:gridCol w:w="1274"/>
        <w:gridCol w:w="1277"/>
        <w:gridCol w:w="1414"/>
        <w:gridCol w:w="1277"/>
        <w:gridCol w:w="1616"/>
      </w:tblGrid>
      <w:tr>
        <w:trPr>
          <w:trHeight w:val="274" w:hRule="exact"/>
        </w:trPr>
        <w:tc>
          <w:tcPr>
            <w:tcW w:w="3300" w:type="dxa"/>
            <w:vMerge w:val="restart"/>
            <w:tcBorders>
              <w:top w:val="single" w:sz="8" w:space="0" w:color="000000"/>
              <w:left w:val="single" w:sz="8" w:space="0" w:color="000000"/>
              <w:right w:val="single" w:sz="4" w:space="0" w:color="000000"/>
            </w:tcBorders>
          </w:tcPr>
          <w:p>
            <w:pPr/>
          </w:p>
        </w:tc>
        <w:tc>
          <w:tcPr>
            <w:tcW w:w="662" w:type="dxa"/>
            <w:vMerge w:val="restart"/>
            <w:tcBorders>
              <w:top w:val="single" w:sz="8"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1654" w:type="dxa"/>
            <w:gridSpan w:val="9"/>
            <w:tcBorders>
              <w:top w:val="single" w:sz="8" w:space="0" w:color="000000"/>
              <w:left w:val="single" w:sz="4" w:space="0" w:color="000000"/>
              <w:bottom w:val="single" w:sz="4" w:space="0" w:color="000000"/>
              <w:right w:val="single" w:sz="8"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b/>
                <w:bCs/>
                <w:sz w:val="20"/>
                <w:szCs w:val="20"/>
              </w:rPr>
              <w:t>本期期末金额</w:t>
            </w:r>
            <w:r>
              <w:rPr>
                <w:rFonts w:ascii="宋体" w:hAnsi="宋体" w:cs="宋体" w:eastAsia="宋体" w:hint="default"/>
                <w:sz w:val="20"/>
                <w:szCs w:val="20"/>
              </w:rPr>
            </w:r>
          </w:p>
        </w:tc>
      </w:tr>
      <w:tr>
        <w:trPr>
          <w:trHeight w:val="487" w:hRule="exact"/>
        </w:trPr>
        <w:tc>
          <w:tcPr>
            <w:tcW w:w="3300" w:type="dxa"/>
            <w:vMerge/>
            <w:tcBorders>
              <w:left w:val="single" w:sz="8"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b/>
                <w:bCs/>
                <w:sz w:val="18"/>
                <w:szCs w:val="18"/>
              </w:rPr>
              <w:t>实收资本</w:t>
            </w:r>
            <w:r>
              <w:rPr>
                <w:rFonts w:ascii="宋体" w:hAnsi="宋体" w:cs="宋体" w:eastAsia="宋体" w:hint="default"/>
                <w:sz w:val="18"/>
                <w:szCs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b/>
                <w:bCs/>
                <w:sz w:val="18"/>
                <w:szCs w:val="18"/>
              </w:rPr>
              <w:t>减：库存股</w:t>
            </w:r>
            <w:r>
              <w:rPr>
                <w:rFonts w:ascii="宋体" w:hAnsi="宋体" w:cs="宋体" w:eastAsia="宋体" w:hint="default"/>
                <w:sz w:val="18"/>
                <w:szCs w:val="18"/>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b/>
                <w:bCs/>
                <w:sz w:val="18"/>
                <w:szCs w:val="18"/>
              </w:rPr>
              <w:t>专项储备</w:t>
            </w:r>
            <w:r>
              <w:rPr>
                <w:rFonts w:ascii="宋体" w:hAnsi="宋体" w:cs="宋体" w:eastAsia="宋体" w:hint="default"/>
                <w:sz w:val="18"/>
                <w:szCs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101"/>
              <w:jc w:val="left"/>
              <w:rPr>
                <w:rFonts w:ascii="宋体" w:hAnsi="宋体" w:cs="宋体" w:eastAsia="宋体" w:hint="default"/>
                <w:sz w:val="18"/>
                <w:szCs w:val="18"/>
              </w:rPr>
            </w:pPr>
            <w:r>
              <w:rPr>
                <w:rFonts w:ascii="宋体" w:hAnsi="宋体" w:cs="宋体" w:eastAsia="宋体" w:hint="default"/>
                <w:b/>
                <w:bCs/>
                <w:sz w:val="18"/>
                <w:szCs w:val="18"/>
              </w:rPr>
              <w:t>一</w:t>
            </w:r>
            <w:r>
              <w:rPr>
                <w:rFonts w:ascii="宋体" w:hAnsi="宋体" w:cs="宋体" w:eastAsia="宋体" w:hint="default"/>
                <w:b/>
                <w:bCs/>
                <w:spacing w:val="-52"/>
                <w:sz w:val="18"/>
                <w:szCs w:val="18"/>
              </w:rPr>
              <w:t> </w:t>
            </w:r>
            <w:r>
              <w:rPr>
                <w:rFonts w:ascii="宋体" w:hAnsi="宋体" w:cs="宋体" w:eastAsia="宋体" w:hint="default"/>
                <w:b/>
                <w:bCs/>
                <w:sz w:val="18"/>
                <w:szCs w:val="18"/>
              </w:rPr>
              <w:t>般</w:t>
            </w:r>
            <w:r>
              <w:rPr>
                <w:rFonts w:ascii="宋体" w:hAnsi="宋体" w:cs="宋体" w:eastAsia="宋体" w:hint="default"/>
                <w:b/>
                <w:bCs/>
                <w:spacing w:val="-52"/>
                <w:sz w:val="18"/>
                <w:szCs w:val="18"/>
              </w:rPr>
              <w:t> </w:t>
            </w:r>
            <w:r>
              <w:rPr>
                <w:rFonts w:ascii="宋体" w:hAnsi="宋体" w:cs="宋体" w:eastAsia="宋体" w:hint="default"/>
                <w:b/>
                <w:bCs/>
                <w:sz w:val="18"/>
                <w:szCs w:val="18"/>
              </w:rPr>
              <w:t>风</w:t>
            </w:r>
            <w:r>
              <w:rPr>
                <w:rFonts w:ascii="宋体" w:hAnsi="宋体" w:cs="宋体" w:eastAsia="宋体" w:hint="default"/>
                <w:b/>
                <w:bCs/>
                <w:spacing w:val="-52"/>
                <w:sz w:val="18"/>
                <w:szCs w:val="18"/>
              </w:rPr>
              <w:t> </w:t>
            </w:r>
            <w:r>
              <w:rPr>
                <w:rFonts w:ascii="宋体" w:hAnsi="宋体" w:cs="宋体" w:eastAsia="宋体" w:hint="default"/>
                <w:b/>
                <w:bCs/>
                <w:sz w:val="18"/>
                <w:szCs w:val="18"/>
              </w:rPr>
              <w:t>险</w:t>
            </w:r>
            <w:r>
              <w:rPr>
                <w:rFonts w:ascii="宋体" w:hAnsi="宋体" w:cs="宋体" w:eastAsia="宋体" w:hint="default"/>
                <w:b/>
                <w:bCs/>
                <w:spacing w:val="-54"/>
                <w:sz w:val="18"/>
                <w:szCs w:val="18"/>
              </w:rPr>
              <w:t> </w:t>
            </w:r>
            <w:r>
              <w:rPr>
                <w:rFonts w:ascii="宋体" w:hAnsi="宋体" w:cs="宋体" w:eastAsia="宋体" w:hint="default"/>
                <w:b/>
                <w:bCs/>
                <w:sz w:val="18"/>
                <w:szCs w:val="18"/>
              </w:rPr>
              <w:t>准</w:t>
            </w:r>
            <w:r>
              <w:rPr>
                <w:rFonts w:ascii="宋体" w:hAnsi="宋体" w:cs="宋体" w:eastAsia="宋体" w:hint="default"/>
                <w:b/>
                <w:bCs/>
                <w:w w:val="99"/>
                <w:sz w:val="18"/>
                <w:szCs w:val="18"/>
              </w:rPr>
              <w:t> </w:t>
            </w:r>
            <w:r>
              <w:rPr>
                <w:rFonts w:ascii="宋体" w:hAnsi="宋体" w:cs="宋体" w:eastAsia="宋体" w:hint="default"/>
                <w:b/>
                <w:bCs/>
                <w:sz w:val="18"/>
                <w:szCs w:val="18"/>
              </w:rPr>
              <w:t>备</w:t>
            </w:r>
            <w:r>
              <w:rPr>
                <w:rFonts w:ascii="宋体" w:hAnsi="宋体" w:cs="宋体" w:eastAsia="宋体" w:hint="default"/>
                <w:sz w:val="18"/>
                <w:szCs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101"/>
              <w:jc w:val="left"/>
              <w:rPr>
                <w:rFonts w:ascii="宋体" w:hAnsi="宋体" w:cs="宋体" w:eastAsia="宋体" w:hint="default"/>
                <w:sz w:val="18"/>
                <w:szCs w:val="18"/>
              </w:rPr>
            </w:pPr>
            <w:r>
              <w:rPr>
                <w:rFonts w:ascii="宋体" w:hAnsi="宋体" w:cs="宋体" w:eastAsia="宋体" w:hint="default"/>
                <w:b/>
                <w:bCs/>
                <w:sz w:val="18"/>
                <w:szCs w:val="18"/>
              </w:rPr>
              <w:t>少</w:t>
            </w:r>
            <w:r>
              <w:rPr>
                <w:rFonts w:ascii="宋体" w:hAnsi="宋体" w:cs="宋体" w:eastAsia="宋体" w:hint="default"/>
                <w:b/>
                <w:bCs/>
                <w:spacing w:val="-52"/>
                <w:sz w:val="18"/>
                <w:szCs w:val="18"/>
              </w:rPr>
              <w:t> </w:t>
            </w:r>
            <w:r>
              <w:rPr>
                <w:rFonts w:ascii="宋体" w:hAnsi="宋体" w:cs="宋体" w:eastAsia="宋体" w:hint="default"/>
                <w:b/>
                <w:bCs/>
                <w:sz w:val="18"/>
                <w:szCs w:val="18"/>
              </w:rPr>
              <w:t>数</w:t>
            </w:r>
            <w:r>
              <w:rPr>
                <w:rFonts w:ascii="宋体" w:hAnsi="宋体" w:cs="宋体" w:eastAsia="宋体" w:hint="default"/>
                <w:b/>
                <w:bCs/>
                <w:spacing w:val="-52"/>
                <w:sz w:val="18"/>
                <w:szCs w:val="18"/>
              </w:rPr>
              <w:t> </w:t>
            </w:r>
            <w:r>
              <w:rPr>
                <w:rFonts w:ascii="宋体" w:hAnsi="宋体" w:cs="宋体" w:eastAsia="宋体" w:hint="default"/>
                <w:b/>
                <w:bCs/>
                <w:sz w:val="18"/>
                <w:szCs w:val="18"/>
              </w:rPr>
              <w:t>股</w:t>
            </w:r>
            <w:r>
              <w:rPr>
                <w:rFonts w:ascii="宋体" w:hAnsi="宋体" w:cs="宋体" w:eastAsia="宋体" w:hint="default"/>
                <w:b/>
                <w:bCs/>
                <w:spacing w:val="-52"/>
                <w:sz w:val="18"/>
                <w:szCs w:val="18"/>
              </w:rPr>
              <w:t> </w:t>
            </w:r>
            <w:r>
              <w:rPr>
                <w:rFonts w:ascii="宋体" w:hAnsi="宋体" w:cs="宋体" w:eastAsia="宋体" w:hint="default"/>
                <w:b/>
                <w:bCs/>
                <w:sz w:val="18"/>
                <w:szCs w:val="18"/>
              </w:rPr>
              <w:t>东</w:t>
            </w:r>
            <w:r>
              <w:rPr>
                <w:rFonts w:ascii="宋体" w:hAnsi="宋体" w:cs="宋体" w:eastAsia="宋体" w:hint="default"/>
                <w:b/>
                <w:bCs/>
                <w:spacing w:val="-54"/>
                <w:sz w:val="18"/>
                <w:szCs w:val="18"/>
              </w:rPr>
              <w:t> </w:t>
            </w:r>
            <w:r>
              <w:rPr>
                <w:rFonts w:ascii="宋体" w:hAnsi="宋体" w:cs="宋体" w:eastAsia="宋体" w:hint="default"/>
                <w:b/>
                <w:bCs/>
                <w:sz w:val="18"/>
                <w:szCs w:val="18"/>
              </w:rPr>
              <w:t>权</w:t>
            </w:r>
            <w:r>
              <w:rPr>
                <w:rFonts w:ascii="宋体" w:hAnsi="宋体" w:cs="宋体" w:eastAsia="宋体" w:hint="default"/>
                <w:b/>
                <w:bCs/>
                <w:w w:val="99"/>
                <w:sz w:val="18"/>
                <w:szCs w:val="18"/>
              </w:rPr>
              <w:t> </w:t>
            </w:r>
            <w:r>
              <w:rPr>
                <w:rFonts w:ascii="宋体" w:hAnsi="宋体" w:cs="宋体" w:eastAsia="宋体" w:hint="default"/>
                <w:b/>
                <w:bCs/>
                <w:sz w:val="18"/>
                <w:szCs w:val="18"/>
              </w:rPr>
              <w:t>益</w:t>
            </w:r>
            <w:r>
              <w:rPr>
                <w:rFonts w:ascii="宋体" w:hAnsi="宋体" w:cs="宋体" w:eastAsia="宋体" w:hint="default"/>
                <w:sz w:val="18"/>
                <w:szCs w:val="18"/>
              </w:rPr>
            </w: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所有者权益合计</w:t>
            </w:r>
            <w:r>
              <w:rPr>
                <w:rFonts w:ascii="宋体" w:hAnsi="宋体" w:cs="宋体" w:eastAsia="宋体" w:hint="default"/>
                <w:sz w:val="18"/>
                <w:szCs w:val="18"/>
              </w:rPr>
            </w:r>
          </w:p>
        </w:tc>
      </w:tr>
      <w:tr>
        <w:trPr>
          <w:trHeight w:val="242"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84,000,000.00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58,071,125.26</w:t>
            </w: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15,249,920.56</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140,351,828.25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100.01</w:t>
            </w: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297,672,874.07</w:t>
            </w:r>
          </w:p>
        </w:tc>
      </w:tr>
      <w:tr>
        <w:trPr>
          <w:trHeight w:val="245"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加：</w:t>
            </w:r>
            <w:r>
              <w:rPr>
                <w:rFonts w:ascii="宋体" w:hAnsi="宋体" w:cs="宋体" w:eastAsia="宋体" w:hint="default"/>
                <w:spacing w:val="2"/>
                <w:sz w:val="18"/>
                <w:szCs w:val="18"/>
              </w:rPr>
              <w:t> </w:t>
            </w:r>
            <w:r>
              <w:rPr>
                <w:rFonts w:ascii="宋体" w:hAnsi="宋体" w:cs="宋体" w:eastAsia="宋体" w:hint="default"/>
                <w:sz w:val="18"/>
                <w:szCs w:val="18"/>
              </w:rPr>
              <w:t>1</w:t>
            </w:r>
            <w:r>
              <w:rPr>
                <w:rFonts w:ascii="宋体" w:hAnsi="宋体" w:cs="宋体" w:eastAsia="宋体" w:hint="default"/>
                <w:sz w:val="18"/>
                <w:szCs w:val="18"/>
              </w:rPr>
              <w:t>．会计政策变更</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．前期差错更正</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84,000,000.00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58,071,125.26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15,249,920.56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140,351,828.25</w:t>
            </w: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297,672,874.07</w:t>
            </w:r>
          </w:p>
        </w:tc>
      </w:tr>
      <w:tr>
        <w:trPr>
          <w:trHeight w:val="219"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184" w:lineRule="exact"/>
              <w:ind w:left="98" w:right="0"/>
              <w:jc w:val="left"/>
              <w:rPr>
                <w:rFonts w:ascii="宋体" w:hAnsi="宋体" w:cs="宋体" w:eastAsia="宋体" w:hint="default"/>
                <w:sz w:val="16"/>
                <w:szCs w:val="16"/>
              </w:rPr>
            </w:pPr>
            <w:r>
              <w:rPr>
                <w:rFonts w:ascii="宋体" w:hAnsi="宋体" w:cs="宋体" w:eastAsia="宋体" w:hint="default"/>
                <w:b/>
                <w:bCs/>
                <w:spacing w:val="-3"/>
                <w:sz w:val="16"/>
                <w:szCs w:val="16"/>
              </w:rPr>
              <w:t>三、本年增减变动金额</w:t>
            </w:r>
            <w:r>
              <w:rPr>
                <w:rFonts w:ascii="宋体" w:hAnsi="宋体" w:cs="宋体" w:eastAsia="宋体" w:hint="default"/>
                <w:b/>
                <w:bCs/>
                <w:spacing w:val="-3"/>
                <w:sz w:val="16"/>
                <w:szCs w:val="16"/>
              </w:rPr>
              <w:t>(</w:t>
            </w:r>
            <w:r>
              <w:rPr>
                <w:rFonts w:ascii="宋体" w:hAnsi="宋体" w:cs="宋体" w:eastAsia="宋体" w:hint="default"/>
                <w:b/>
                <w:bCs/>
                <w:spacing w:val="-3"/>
                <w:sz w:val="16"/>
                <w:szCs w:val="16"/>
              </w:rPr>
              <w:t>减少以“</w:t>
            </w:r>
            <w:r>
              <w:rPr>
                <w:rFonts w:ascii="宋体" w:hAnsi="宋体" w:cs="宋体" w:eastAsia="宋体" w:hint="default"/>
                <w:b/>
                <w:bCs/>
                <w:spacing w:val="-3"/>
                <w:sz w:val="16"/>
                <w:szCs w:val="16"/>
              </w:rPr>
              <w:t>-</w:t>
            </w:r>
            <w:r>
              <w:rPr>
                <w:rFonts w:ascii="宋体" w:hAnsi="宋体" w:cs="宋体" w:eastAsia="宋体" w:hint="default"/>
                <w:b/>
                <w:bCs/>
                <w:spacing w:val="-3"/>
                <w:sz w:val="16"/>
                <w:szCs w:val="16"/>
              </w:rPr>
              <w:t>”号填列</w:t>
            </w:r>
            <w:r>
              <w:rPr>
                <w:rFonts w:ascii="宋体" w:hAnsi="宋体" w:cs="宋体" w:eastAsia="宋体" w:hint="default"/>
                <w:b/>
                <w:bCs/>
                <w:spacing w:val="-3"/>
                <w:sz w:val="16"/>
                <w:szCs w:val="16"/>
              </w:rPr>
              <w:t>)</w:t>
            </w:r>
            <w:r>
              <w:rPr>
                <w:rFonts w:ascii="宋体" w:hAnsi="宋体" w:cs="宋体" w:eastAsia="宋体" w:hint="default"/>
                <w:spacing w:val="-3"/>
                <w:sz w:val="16"/>
                <w:szCs w:val="16"/>
              </w:rPr>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Times New Roman" w:hAnsi="Times New Roman" w:cs="Times New Roman" w:eastAsia="Times New Roman" w:hint="default"/>
                <w:sz w:val="18"/>
                <w:szCs w:val="18"/>
              </w:rPr>
            </w:pPr>
            <w:r>
              <w:rPr>
                <w:rFonts w:ascii="Times New Roman"/>
                <w:sz w:val="18"/>
              </w:rPr>
              <w:t>4,700,000.00</w:t>
            </w: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Times New Roman" w:hAnsi="Times New Roman" w:cs="Times New Roman" w:eastAsia="Times New Roman" w:hint="default"/>
                <w:sz w:val="18"/>
                <w:szCs w:val="18"/>
              </w:rPr>
            </w:pPr>
            <w:r>
              <w:rPr>
                <w:rFonts w:ascii="Times New Roman"/>
                <w:sz w:val="18"/>
              </w:rPr>
              <w:t>10,543,390.64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Times New Roman" w:hAnsi="Times New Roman" w:cs="Times New Roman" w:eastAsia="Times New Roman" w:hint="default"/>
                <w:sz w:val="18"/>
                <w:szCs w:val="18"/>
              </w:rPr>
            </w:pPr>
            <w:r>
              <w:rPr>
                <w:rFonts w:ascii="Times New Roman"/>
                <w:sz w:val="18"/>
              </w:rPr>
              <w:t>81,707,541.44</w:t>
            </w: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03" w:lineRule="exact"/>
              <w:ind w:left="103" w:right="0"/>
              <w:jc w:val="left"/>
              <w:rPr>
                <w:rFonts w:ascii="Times New Roman" w:hAnsi="Times New Roman" w:cs="Times New Roman" w:eastAsia="Times New Roman" w:hint="default"/>
                <w:sz w:val="18"/>
                <w:szCs w:val="18"/>
              </w:rPr>
            </w:pPr>
            <w:r>
              <w:rPr>
                <w:rFonts w:ascii="Times New Roman"/>
                <w:sz w:val="18"/>
              </w:rPr>
              <w:t>96,950,932.08</w:t>
            </w:r>
          </w:p>
        </w:tc>
      </w:tr>
      <w:tr>
        <w:trPr>
          <w:trHeight w:val="242"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98,125,932.07</w:t>
            </w: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98,125,932.07</w:t>
            </w:r>
          </w:p>
        </w:tc>
      </w:tr>
      <w:tr>
        <w:trPr>
          <w:trHeight w:val="245"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0.01</w:t>
            </w: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0.01</w:t>
            </w:r>
          </w:p>
        </w:tc>
      </w:tr>
      <w:tr>
        <w:trPr>
          <w:trHeight w:val="242"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98,125,932.08</w:t>
            </w: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98,125,932.08</w:t>
            </w:r>
          </w:p>
        </w:tc>
      </w:tr>
      <w:tr>
        <w:trPr>
          <w:trHeight w:val="242"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tabs>
                <w:tab w:pos="506" w:val="left" w:leader="none"/>
              </w:tabs>
              <w:spacing w:line="221"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tab/>
            </w:r>
            <w:r>
              <w:rPr>
                <w:rFonts w:ascii="宋体" w:hAnsi="宋体" w:cs="宋体" w:eastAsia="宋体" w:hint="default"/>
                <w:sz w:val="18"/>
                <w:szCs w:val="18"/>
              </w:rPr>
              <w:t>所有者投入资本</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-100.01</w:t>
            </w: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10,543,390.64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-16,418,390.64</w:t>
            </w: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-5,875,000.00</w:t>
            </w:r>
          </w:p>
        </w:tc>
      </w:tr>
      <w:tr>
        <w:trPr>
          <w:trHeight w:val="245"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10,543,390.64</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-10,543,390.64</w:t>
            </w: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3"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．对所有者（或股东）的分配</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-5,875,000.00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-5,875,000.00</w:t>
            </w:r>
          </w:p>
        </w:tc>
      </w:tr>
      <w:tr>
        <w:trPr>
          <w:trHeight w:val="245"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21"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4,700,000.00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4,700,000.00</w:t>
            </w:r>
          </w:p>
        </w:tc>
      </w:tr>
      <w:tr>
        <w:trPr>
          <w:trHeight w:val="245"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4,700,000.00</w:t>
            </w: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4,700,000.00</w:t>
            </w:r>
          </w:p>
        </w:tc>
      </w:tr>
      <w:tr>
        <w:trPr>
          <w:trHeight w:val="242"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tabs>
                <w:tab w:pos="506" w:val="left" w:leader="none"/>
              </w:tabs>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tab/>
            </w:r>
            <w:r>
              <w:rPr>
                <w:rFonts w:ascii="宋体" w:hAnsi="宋体" w:cs="宋体" w:eastAsia="宋体" w:hint="default"/>
                <w:sz w:val="18"/>
                <w:szCs w:val="18"/>
              </w:rPr>
              <w:t>其他</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189"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21"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3"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3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66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7" w:hRule="exact"/>
        </w:trPr>
        <w:tc>
          <w:tcPr>
            <w:tcW w:w="3300" w:type="dxa"/>
            <w:tcBorders>
              <w:top w:val="single" w:sz="4" w:space="0" w:color="000000"/>
              <w:left w:val="single" w:sz="8" w:space="0" w:color="000000"/>
              <w:bottom w:val="single" w:sz="8"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662" w:type="dxa"/>
            <w:tcBorders>
              <w:top w:val="single" w:sz="4" w:space="0" w:color="000000"/>
              <w:left w:val="single" w:sz="4" w:space="0" w:color="000000"/>
              <w:bottom w:val="single" w:sz="8" w:space="0" w:color="000000"/>
              <w:right w:val="single" w:sz="4" w:space="0" w:color="000000"/>
            </w:tcBorders>
          </w:tcPr>
          <w:p>
            <w:pPr/>
          </w:p>
        </w:tc>
        <w:tc>
          <w:tcPr>
            <w:tcW w:w="139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84,000,000.00</w:t>
            </w:r>
          </w:p>
        </w:tc>
        <w:tc>
          <w:tcPr>
            <w:tcW w:w="127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62,771,125.26</w:t>
            </w:r>
          </w:p>
        </w:tc>
        <w:tc>
          <w:tcPr>
            <w:tcW w:w="1135"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25,793,311.20</w:t>
            </w:r>
          </w:p>
        </w:tc>
        <w:tc>
          <w:tcPr>
            <w:tcW w:w="1277"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222,059,369.69</w:t>
            </w:r>
          </w:p>
        </w:tc>
        <w:tc>
          <w:tcPr>
            <w:tcW w:w="1277" w:type="dxa"/>
            <w:tcBorders>
              <w:top w:val="single" w:sz="4" w:space="0" w:color="000000"/>
              <w:left w:val="single" w:sz="4" w:space="0" w:color="000000"/>
              <w:bottom w:val="single" w:sz="8" w:space="0" w:color="000000"/>
              <w:right w:val="single" w:sz="4" w:space="0" w:color="000000"/>
            </w:tcBorders>
          </w:tcPr>
          <w:p>
            <w:pPr/>
          </w:p>
        </w:tc>
        <w:tc>
          <w:tcPr>
            <w:tcW w:w="1616"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394,623,806.15</w:t>
            </w:r>
          </w:p>
        </w:tc>
      </w:tr>
    </w:tbl>
    <w:p>
      <w:pPr>
        <w:tabs>
          <w:tab w:pos="6976" w:val="left" w:leader="none"/>
          <w:tab w:pos="13640" w:val="left" w:leader="none"/>
        </w:tabs>
        <w:spacing w:before="34"/>
        <w:ind w:left="220" w:right="0" w:firstLine="0"/>
        <w:jc w:val="left"/>
        <w:rPr>
          <w:rFonts w:ascii="宋体" w:hAnsi="宋体" w:cs="宋体" w:eastAsia="宋体" w:hint="default"/>
          <w:sz w:val="18"/>
          <w:szCs w:val="18"/>
        </w:rPr>
      </w:pPr>
      <w:r>
        <w:rPr>
          <w:rFonts w:ascii="宋体" w:hAnsi="宋体" w:cs="宋体" w:eastAsia="宋体" w:hint="default"/>
          <w:sz w:val="18"/>
          <w:szCs w:val="18"/>
        </w:rPr>
        <w:t>法定代表人：</w:t>
        <w:tab/>
      </w:r>
      <w:r>
        <w:rPr>
          <w:rFonts w:ascii="宋体" w:hAnsi="宋体" w:cs="宋体" w:eastAsia="宋体" w:hint="default"/>
          <w:spacing w:val="-1"/>
          <w:sz w:val="18"/>
          <w:szCs w:val="18"/>
        </w:rPr>
        <w:t>主管会计工作负责人：</w:t>
        <w:tab/>
        <w:t>会计机构负责人：</w:t>
      </w:r>
    </w:p>
    <w:p>
      <w:pPr>
        <w:spacing w:after="0"/>
        <w:jc w:val="left"/>
        <w:rPr>
          <w:rFonts w:ascii="宋体" w:hAnsi="宋体" w:cs="宋体" w:eastAsia="宋体" w:hint="default"/>
          <w:sz w:val="18"/>
          <w:szCs w:val="18"/>
        </w:rPr>
        <w:sectPr>
          <w:pgSz w:w="16840" w:h="11910" w:orient="landscape"/>
          <w:pgMar w:header="867" w:footer="1186" w:top="1060" w:bottom="1380" w:left="500" w:right="0"/>
        </w:sectPr>
      </w:pPr>
    </w:p>
    <w:p>
      <w:pPr>
        <w:spacing w:line="240" w:lineRule="auto" w:before="1"/>
        <w:rPr>
          <w:rFonts w:ascii="宋体" w:hAnsi="宋体" w:cs="宋体" w:eastAsia="宋体" w:hint="default"/>
          <w:sz w:val="14"/>
          <w:szCs w:val="14"/>
        </w:rPr>
      </w:pPr>
    </w:p>
    <w:p>
      <w:pPr>
        <w:spacing w:before="7"/>
        <w:ind w:left="0" w:right="631" w:firstLine="0"/>
        <w:jc w:val="center"/>
        <w:rPr>
          <w:rFonts w:ascii="宋体" w:hAnsi="宋体" w:cs="宋体" w:eastAsia="宋体" w:hint="default"/>
          <w:sz w:val="30"/>
          <w:szCs w:val="30"/>
        </w:rPr>
      </w:pPr>
      <w:r>
        <w:rPr>
          <w:rFonts w:ascii="宋体" w:hAnsi="宋体" w:cs="宋体" w:eastAsia="宋体" w:hint="default"/>
          <w:b/>
          <w:bCs/>
          <w:sz w:val="30"/>
          <w:szCs w:val="30"/>
        </w:rPr>
        <w:t>资产负债表</w:t>
      </w:r>
      <w:r>
        <w:rPr>
          <w:rFonts w:ascii="宋体" w:hAnsi="宋体" w:cs="宋体" w:eastAsia="宋体" w:hint="default"/>
          <w:sz w:val="30"/>
          <w:szCs w:val="30"/>
        </w:rPr>
      </w:r>
    </w:p>
    <w:p>
      <w:pPr>
        <w:tabs>
          <w:tab w:pos="4867" w:val="left" w:leader="none"/>
          <w:tab w:pos="6624" w:val="left" w:leader="none"/>
        </w:tabs>
        <w:spacing w:before="16"/>
        <w:ind w:left="220" w:right="0" w:firstLine="0"/>
        <w:jc w:val="left"/>
        <w:rPr>
          <w:rFonts w:ascii="宋体" w:hAnsi="宋体" w:cs="宋体" w:eastAsia="宋体" w:hint="default"/>
          <w:sz w:val="18"/>
          <w:szCs w:val="18"/>
        </w:rPr>
      </w:pPr>
      <w:r>
        <w:rPr>
          <w:rFonts w:ascii="宋体" w:hAnsi="宋体" w:cs="宋体" w:eastAsia="宋体" w:hint="default"/>
          <w:spacing w:val="-2"/>
          <w:sz w:val="18"/>
          <w:szCs w:val="18"/>
        </w:rPr>
        <w:t>编制单位：北京数码视讯科技股份有限公司</w:t>
        <w:tab/>
      </w:r>
      <w:r>
        <w:rPr>
          <w:rFonts w:ascii="宋体" w:hAnsi="宋体" w:cs="宋体" w:eastAsia="宋体" w:hint="default"/>
          <w:spacing w:val="-1"/>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pacing w:val="-1"/>
          <w:sz w:val="18"/>
          <w:szCs w:val="18"/>
        </w:rPr>
        <w:t>12</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pacing w:val="-1"/>
          <w:sz w:val="18"/>
          <w:szCs w:val="18"/>
        </w:rPr>
        <w:t>31</w:t>
      </w:r>
      <w:r>
        <w:rPr>
          <w:rFonts w:ascii="宋体" w:hAnsi="宋体" w:cs="宋体" w:eastAsia="宋体" w:hint="default"/>
          <w:spacing w:val="-44"/>
          <w:sz w:val="18"/>
          <w:szCs w:val="18"/>
        </w:rPr>
        <w:t> </w:t>
      </w:r>
      <w:r>
        <w:rPr>
          <w:rFonts w:ascii="宋体" w:hAnsi="宋体" w:cs="宋体" w:eastAsia="宋体" w:hint="default"/>
          <w:sz w:val="18"/>
          <w:szCs w:val="18"/>
        </w:rPr>
        <w:t>日</w:t>
        <w:tab/>
      </w:r>
      <w:r>
        <w:rPr>
          <w:rFonts w:ascii="宋体" w:hAnsi="宋体" w:cs="宋体" w:eastAsia="宋体" w:hint="default"/>
          <w:spacing w:val="-7"/>
          <w:sz w:val="18"/>
          <w:szCs w:val="18"/>
        </w:rPr>
        <w:t>金额单位：元</w:t>
      </w:r>
    </w:p>
    <w:p>
      <w:pPr>
        <w:spacing w:line="240" w:lineRule="auto" w:before="1"/>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1668"/>
        <w:gridCol w:w="850"/>
        <w:gridCol w:w="1443"/>
        <w:gridCol w:w="1181"/>
        <w:gridCol w:w="2537"/>
        <w:gridCol w:w="370"/>
        <w:gridCol w:w="1455"/>
        <w:gridCol w:w="1181"/>
      </w:tblGrid>
      <w:tr>
        <w:trPr>
          <w:trHeight w:val="478"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tabs>
                <w:tab w:pos="917" w:val="left" w:leader="none"/>
              </w:tabs>
              <w:spacing w:line="240" w:lineRule="auto" w:before="87"/>
              <w:ind w:left="103" w:right="0"/>
              <w:jc w:val="left"/>
              <w:rPr>
                <w:rFonts w:ascii="宋体" w:hAnsi="宋体" w:cs="宋体" w:eastAsia="宋体" w:hint="default"/>
                <w:sz w:val="18"/>
                <w:szCs w:val="18"/>
              </w:rPr>
            </w:pPr>
            <w:r>
              <w:rPr>
                <w:rFonts w:ascii="宋体" w:hAnsi="宋体" w:cs="宋体" w:eastAsia="宋体" w:hint="default"/>
                <w:b/>
                <w:bCs/>
                <w:w w:val="95"/>
                <w:sz w:val="18"/>
                <w:szCs w:val="18"/>
              </w:rPr>
              <w:t>资</w:t>
              <w:tab/>
            </w:r>
            <w:r>
              <w:rPr>
                <w:rFonts w:ascii="宋体" w:hAnsi="宋体" w:cs="宋体" w:eastAsia="宋体" w:hint="default"/>
                <w:b/>
                <w:bCs/>
                <w:sz w:val="18"/>
                <w:szCs w:val="18"/>
              </w:rPr>
              <w:t>产</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年末余额</w:t>
            </w:r>
            <w:r>
              <w:rPr>
                <w:rFonts w:ascii="宋体" w:hAnsi="宋体" w:cs="宋体" w:eastAsia="宋体" w:hint="default"/>
                <w:sz w:val="18"/>
                <w:szCs w:val="18"/>
              </w:rPr>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年初余额</w:t>
            </w:r>
            <w:r>
              <w:rPr>
                <w:rFonts w:ascii="宋体" w:hAnsi="宋体" w:cs="宋体" w:eastAsia="宋体" w:hint="default"/>
                <w:sz w:val="18"/>
                <w:szCs w:val="18"/>
              </w:rPr>
            </w: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负债和所有者权益（或股东权</w:t>
            </w:r>
            <w:r>
              <w:rPr>
                <w:rFonts w:ascii="宋体" w:hAnsi="宋体" w:cs="宋体" w:eastAsia="宋体" w:hint="default"/>
                <w:sz w:val="18"/>
                <w:szCs w:val="18"/>
              </w:rPr>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b/>
                <w:bCs/>
                <w:sz w:val="18"/>
                <w:szCs w:val="18"/>
              </w:rPr>
              <w:t>益）</w:t>
            </w:r>
            <w:r>
              <w:rPr>
                <w:rFonts w:ascii="宋体" w:hAnsi="宋体" w:cs="宋体" w:eastAsia="宋体" w:hint="default"/>
                <w:sz w:val="18"/>
                <w:szCs w:val="18"/>
              </w:rPr>
            </w:r>
          </w:p>
        </w:tc>
        <w:tc>
          <w:tcPr>
            <w:tcW w:w="37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w w:val="99"/>
                <w:sz w:val="18"/>
                <w:szCs w:val="18"/>
              </w:rPr>
              <w:t>附</w:t>
            </w:r>
            <w:r>
              <w:rPr>
                <w:rFonts w:ascii="宋体" w:hAnsi="宋体" w:cs="宋体" w:eastAsia="宋体" w:hint="default"/>
                <w:sz w:val="18"/>
                <w:szCs w:val="18"/>
              </w:rPr>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b/>
                <w:bCs/>
                <w:w w:val="99"/>
                <w:sz w:val="18"/>
                <w:szCs w:val="18"/>
              </w:rPr>
              <w:t>注</w:t>
            </w:r>
            <w:r>
              <w:rPr>
                <w:rFonts w:ascii="宋体" w:hAnsi="宋体" w:cs="宋体" w:eastAsia="宋体" w:hint="default"/>
                <w:sz w:val="18"/>
                <w:szCs w:val="18"/>
              </w:rPr>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年末余额</w:t>
            </w:r>
            <w:r>
              <w:rPr>
                <w:rFonts w:ascii="宋体" w:hAnsi="宋体" w:cs="宋体" w:eastAsia="宋体" w:hint="default"/>
                <w:sz w:val="18"/>
                <w:szCs w:val="18"/>
              </w:rPr>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年初余额</w:t>
            </w:r>
            <w:r>
              <w:rPr>
                <w:rFonts w:ascii="宋体" w:hAnsi="宋体" w:cs="宋体" w:eastAsia="宋体" w:hint="default"/>
                <w:sz w:val="18"/>
                <w:szCs w:val="18"/>
              </w:rPr>
            </w:r>
          </w:p>
        </w:tc>
      </w:tr>
      <w:tr>
        <w:trPr>
          <w:trHeight w:val="293"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98"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color w:val="333333"/>
                <w:sz w:val="18"/>
                <w:szCs w:val="18"/>
              </w:rPr>
              <w:t>流动负债：</w:t>
            </w:r>
            <w:r>
              <w:rPr>
                <w:rFonts w:ascii="宋体" w:hAnsi="宋体" w:cs="宋体" w:eastAsia="宋体" w:hint="default"/>
                <w:sz w:val="18"/>
                <w:szCs w:val="18"/>
              </w:rPr>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
        </w:tc>
      </w:tr>
      <w:tr>
        <w:trPr>
          <w:trHeight w:val="425"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1"/>
              <w:ind w:left="278"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Times New Roman" w:hAnsi="Times New Roman" w:cs="Times New Roman" w:eastAsia="Times New Roman" w:hint="default"/>
                <w:sz w:val="18"/>
                <w:szCs w:val="18"/>
              </w:rPr>
            </w:pPr>
            <w:r>
              <w:rPr>
                <w:rFonts w:ascii="Times New Roman"/>
                <w:sz w:val="18"/>
              </w:rPr>
              <w:t>1,588,499,567.7</w:t>
            </w:r>
          </w:p>
          <w:p>
            <w:pPr>
              <w:pStyle w:val="TableParagraph"/>
              <w:spacing w:line="240" w:lineRule="auto" w:before="2"/>
              <w:ind w:left="103" w:right="0"/>
              <w:jc w:val="left"/>
              <w:rPr>
                <w:rFonts w:ascii="Times New Roman" w:hAnsi="Times New Roman" w:cs="Times New Roman" w:eastAsia="Times New Roman" w:hint="default"/>
                <w:sz w:val="18"/>
                <w:szCs w:val="18"/>
              </w:rPr>
            </w:pPr>
            <w:r>
              <w:rPr>
                <w:rFonts w:ascii="Times New Roman"/>
                <w:sz w:val="18"/>
              </w:rPr>
              <w:t>3</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Times New Roman" w:hAnsi="Times New Roman" w:cs="Times New Roman" w:eastAsia="Times New Roman" w:hint="default"/>
                <w:sz w:val="18"/>
                <w:szCs w:val="18"/>
              </w:rPr>
            </w:pPr>
            <w:r>
              <w:rPr>
                <w:rFonts w:ascii="Times New Roman"/>
                <w:sz w:val="18"/>
              </w:rPr>
              <w:t>177,895,284.</w:t>
            </w:r>
          </w:p>
          <w:p>
            <w:pPr>
              <w:pStyle w:val="TableParagraph"/>
              <w:spacing w:line="240" w:lineRule="auto" w:before="2"/>
              <w:ind w:left="103" w:right="0"/>
              <w:jc w:val="left"/>
              <w:rPr>
                <w:rFonts w:ascii="Times New Roman" w:hAnsi="Times New Roman" w:cs="Times New Roman" w:eastAsia="Times New Roman" w:hint="default"/>
                <w:sz w:val="18"/>
                <w:szCs w:val="18"/>
              </w:rPr>
            </w:pPr>
            <w:r>
              <w:rPr>
                <w:rFonts w:ascii="Times New Roman"/>
                <w:sz w:val="18"/>
              </w:rPr>
              <w:t>25</w:t>
            </w: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28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02" w:lineRule="exact"/>
              <w:ind w:left="103" w:right="0"/>
              <w:jc w:val="left"/>
              <w:rPr>
                <w:rFonts w:ascii="Times New Roman" w:hAnsi="Times New Roman" w:cs="Times New Roman" w:eastAsia="Times New Roman" w:hint="default"/>
                <w:sz w:val="18"/>
                <w:szCs w:val="18"/>
              </w:rPr>
            </w:pPr>
            <w:r>
              <w:rPr>
                <w:rFonts w:ascii="Times New Roman"/>
                <w:sz w:val="18"/>
              </w:rPr>
              <w:t>20,000,000.0</w:t>
            </w:r>
          </w:p>
          <w:p>
            <w:pPr>
              <w:pStyle w:val="TableParagraph"/>
              <w:spacing w:line="240" w:lineRule="auto" w:before="2"/>
              <w:ind w:left="103" w:right="0"/>
              <w:jc w:val="left"/>
              <w:rPr>
                <w:rFonts w:ascii="Times New Roman" w:hAnsi="Times New Roman" w:cs="Times New Roman" w:eastAsia="Times New Roman" w:hint="default"/>
                <w:sz w:val="18"/>
                <w:szCs w:val="18"/>
              </w:rPr>
            </w:pPr>
            <w:r>
              <w:rPr>
                <w:rFonts w:ascii="Times New Roman"/>
                <w:sz w:val="18"/>
              </w:rPr>
              <w:t>0</w:t>
            </w:r>
          </w:p>
        </w:tc>
      </w:tr>
      <w:tr>
        <w:trPr>
          <w:trHeight w:val="293"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
        </w:tc>
      </w:tr>
      <w:tr>
        <w:trPr>
          <w:trHeight w:val="425"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1"/>
              <w:ind w:left="278"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Times New Roman" w:hAnsi="Times New Roman" w:cs="Times New Roman" w:eastAsia="Times New Roman" w:hint="default"/>
                <w:sz w:val="18"/>
                <w:szCs w:val="18"/>
              </w:rPr>
            </w:pPr>
            <w:r>
              <w:rPr>
                <w:rFonts w:ascii="Times New Roman"/>
                <w:sz w:val="18"/>
              </w:rPr>
              <w:t>6,962,000.00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Times New Roman" w:hAnsi="Times New Roman" w:cs="Times New Roman" w:eastAsia="Times New Roman" w:hint="default"/>
                <w:sz w:val="18"/>
                <w:szCs w:val="18"/>
              </w:rPr>
            </w:pPr>
            <w:r>
              <w:rPr>
                <w:rFonts w:ascii="Times New Roman"/>
                <w:sz w:val="18"/>
              </w:rPr>
              <w:t>1,965,600.00</w:t>
            </w: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28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Times New Roman" w:hAnsi="Times New Roman" w:cs="Times New Roman" w:eastAsia="Times New Roman" w:hint="default"/>
                <w:sz w:val="18"/>
                <w:szCs w:val="18"/>
              </w:rPr>
            </w:pPr>
            <w:r>
              <w:rPr>
                <w:rFonts w:ascii="Times New Roman"/>
                <w:sz w:val="18"/>
              </w:rPr>
              <w:t>49,069,687.35</w:t>
            </w: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04" w:lineRule="exact"/>
              <w:ind w:left="103" w:right="0"/>
              <w:jc w:val="left"/>
              <w:rPr>
                <w:rFonts w:ascii="Times New Roman" w:hAnsi="Times New Roman" w:cs="Times New Roman" w:eastAsia="Times New Roman" w:hint="default"/>
                <w:sz w:val="18"/>
                <w:szCs w:val="18"/>
              </w:rPr>
            </w:pPr>
            <w:r>
              <w:rPr>
                <w:rFonts w:ascii="Times New Roman"/>
                <w:sz w:val="18"/>
              </w:rPr>
              <w:t>58,143,035.2</w:t>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sz w:val="18"/>
              </w:rPr>
              <w:t>5</w:t>
            </w:r>
          </w:p>
        </w:tc>
      </w:tr>
      <w:tr>
        <w:trPr>
          <w:trHeight w:val="425"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1"/>
              <w:ind w:left="278"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1</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sz w:val="18"/>
              </w:rPr>
              <w:t>133,669,734.25</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Times New Roman" w:hAnsi="Times New Roman" w:cs="Times New Roman" w:eastAsia="Times New Roman" w:hint="default"/>
                <w:sz w:val="18"/>
                <w:szCs w:val="18"/>
              </w:rPr>
            </w:pPr>
            <w:r>
              <w:rPr>
                <w:rFonts w:ascii="Times New Roman"/>
                <w:sz w:val="18"/>
              </w:rPr>
              <w:t>120,938,304.</w:t>
            </w:r>
          </w:p>
          <w:p>
            <w:pPr>
              <w:pStyle w:val="TableParagraph"/>
              <w:spacing w:line="240" w:lineRule="auto" w:before="2"/>
              <w:ind w:left="103" w:right="0"/>
              <w:jc w:val="left"/>
              <w:rPr>
                <w:rFonts w:ascii="Times New Roman" w:hAnsi="Times New Roman" w:cs="Times New Roman" w:eastAsia="Times New Roman" w:hint="default"/>
                <w:sz w:val="18"/>
                <w:szCs w:val="18"/>
              </w:rPr>
            </w:pPr>
            <w:r>
              <w:rPr>
                <w:rFonts w:ascii="Times New Roman"/>
                <w:sz w:val="18"/>
              </w:rPr>
              <w:t>10</w:t>
            </w: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28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sz w:val="18"/>
              </w:rPr>
              <w:t>19,536,570.44</w:t>
            </w: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02" w:lineRule="exact"/>
              <w:ind w:left="103" w:right="0"/>
              <w:jc w:val="left"/>
              <w:rPr>
                <w:rFonts w:ascii="Times New Roman" w:hAnsi="Times New Roman" w:cs="Times New Roman" w:eastAsia="Times New Roman" w:hint="default"/>
                <w:sz w:val="18"/>
                <w:szCs w:val="18"/>
              </w:rPr>
            </w:pPr>
            <w:r>
              <w:rPr>
                <w:rFonts w:ascii="Times New Roman"/>
                <w:sz w:val="18"/>
              </w:rPr>
              <w:t>15,899,725.5</w:t>
            </w:r>
          </w:p>
          <w:p>
            <w:pPr>
              <w:pStyle w:val="TableParagraph"/>
              <w:spacing w:line="240" w:lineRule="auto" w:before="2"/>
              <w:ind w:left="103" w:right="0"/>
              <w:jc w:val="left"/>
              <w:rPr>
                <w:rFonts w:ascii="Times New Roman" w:hAnsi="Times New Roman" w:cs="Times New Roman" w:eastAsia="Times New Roman" w:hint="default"/>
                <w:sz w:val="18"/>
                <w:szCs w:val="18"/>
              </w:rPr>
            </w:pPr>
            <w:r>
              <w:rPr>
                <w:rFonts w:ascii="Times New Roman"/>
                <w:sz w:val="18"/>
              </w:rPr>
              <w:t>9</w:t>
            </w:r>
          </w:p>
        </w:tc>
      </w:tr>
      <w:tr>
        <w:trPr>
          <w:trHeight w:val="293"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278"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9,616,631.58</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907,497.60</w:t>
            </w: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33,361,631.44</w:t>
            </w: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1,698,769.16</w:t>
            </w:r>
          </w:p>
        </w:tc>
      </w:tr>
      <w:tr>
        <w:trPr>
          <w:trHeight w:val="295"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278"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7,736,917.80</w:t>
            </w: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8,060,441.95</w:t>
            </w: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2,452,698.90</w:t>
            </w:r>
          </w:p>
        </w:tc>
      </w:tr>
      <w:tr>
        <w:trPr>
          <w:trHeight w:val="293"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278"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3,122,440.81</w:t>
            </w: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8,591,164.11</w:t>
            </w:r>
          </w:p>
        </w:tc>
      </w:tr>
      <w:tr>
        <w:trPr>
          <w:trHeight w:val="296"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27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2</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Times New Roman" w:hAnsi="Times New Roman" w:cs="Times New Roman" w:eastAsia="Times New Roman" w:hint="default"/>
                <w:sz w:val="18"/>
                <w:szCs w:val="18"/>
              </w:rPr>
            </w:pPr>
            <w:r>
              <w:rPr>
                <w:rFonts w:ascii="Times New Roman"/>
                <w:sz w:val="18"/>
              </w:rPr>
              <w:t>51,771,769.77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Times New Roman" w:hAnsi="Times New Roman" w:cs="Times New Roman" w:eastAsia="Times New Roman" w:hint="default"/>
                <w:sz w:val="18"/>
                <w:szCs w:val="18"/>
              </w:rPr>
            </w:pPr>
            <w:r>
              <w:rPr>
                <w:rFonts w:ascii="Times New Roman"/>
                <w:sz w:val="18"/>
              </w:rPr>
              <w:t>7,436,588.50</w:t>
            </w: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4"/>
              <w:ind w:left="103" w:right="0"/>
              <w:jc w:val="left"/>
              <w:rPr>
                <w:rFonts w:ascii="Times New Roman" w:hAnsi="Times New Roman" w:cs="Times New Roman" w:eastAsia="Times New Roman" w:hint="default"/>
                <w:sz w:val="18"/>
                <w:szCs w:val="18"/>
              </w:rPr>
            </w:pPr>
            <w:r>
              <w:rPr>
                <w:rFonts w:ascii="Times New Roman"/>
                <w:sz w:val="18"/>
              </w:rPr>
              <w:t>8,100.00</w:t>
            </w:r>
          </w:p>
        </w:tc>
      </w:tr>
      <w:tr>
        <w:trPr>
          <w:trHeight w:val="422"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1"/>
              <w:ind w:left="278"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sz w:val="18"/>
              </w:rPr>
              <w:t>55,778,013.09</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Times New Roman" w:hAnsi="Times New Roman" w:cs="Times New Roman" w:eastAsia="Times New Roman" w:hint="default"/>
                <w:sz w:val="18"/>
                <w:szCs w:val="18"/>
              </w:rPr>
            </w:pPr>
            <w:r>
              <w:rPr>
                <w:rFonts w:ascii="Times New Roman"/>
                <w:sz w:val="18"/>
              </w:rPr>
              <w:t>36,453,509.6</w:t>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sz w:val="18"/>
              </w:rPr>
              <w:t>9</w:t>
            </w: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28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
        </w:tc>
      </w:tr>
      <w:tr>
        <w:trPr>
          <w:trHeight w:val="478"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06" w:lineRule="exact"/>
              <w:ind w:left="278" w:right="0"/>
              <w:jc w:val="left"/>
              <w:rPr>
                <w:rFonts w:ascii="宋体" w:hAnsi="宋体" w:cs="宋体" w:eastAsia="宋体" w:hint="default"/>
                <w:sz w:val="18"/>
                <w:szCs w:val="18"/>
              </w:rPr>
            </w:pPr>
            <w:r>
              <w:rPr>
                <w:rFonts w:ascii="宋体" w:hAnsi="宋体" w:cs="宋体" w:eastAsia="宋体" w:hint="default"/>
                <w:sz w:val="18"/>
                <w:szCs w:val="18"/>
              </w:rPr>
              <w:t>一年内到期的非</w:t>
            </w:r>
          </w:p>
          <w:p>
            <w:pPr>
              <w:pStyle w:val="TableParagraph"/>
              <w:spacing w:line="234" w:lineRule="exact"/>
              <w:ind w:left="98"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8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3" w:right="0"/>
              <w:jc w:val="left"/>
              <w:rPr>
                <w:rFonts w:ascii="Times New Roman" w:hAnsi="Times New Roman" w:cs="Times New Roman" w:eastAsia="Times New Roman" w:hint="default"/>
                <w:sz w:val="18"/>
                <w:szCs w:val="18"/>
              </w:rPr>
            </w:pPr>
            <w:r>
              <w:rPr>
                <w:rFonts w:ascii="Times New Roman"/>
                <w:sz w:val="18"/>
              </w:rPr>
              <w:t>55,725,213.78</w:t>
            </w: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07" w:lineRule="exact" w:before="24"/>
              <w:ind w:left="103" w:right="0"/>
              <w:jc w:val="left"/>
              <w:rPr>
                <w:rFonts w:ascii="Times New Roman" w:hAnsi="Times New Roman" w:cs="Times New Roman" w:eastAsia="Times New Roman" w:hint="default"/>
                <w:sz w:val="18"/>
                <w:szCs w:val="18"/>
              </w:rPr>
            </w:pPr>
            <w:r>
              <w:rPr>
                <w:rFonts w:ascii="Times New Roman"/>
                <w:sz w:val="18"/>
              </w:rPr>
              <w:t>50,482,586.4</w:t>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sz w:val="18"/>
              </w:rPr>
              <w:t>2</w:t>
            </w:r>
          </w:p>
        </w:tc>
      </w:tr>
      <w:tr>
        <w:trPr>
          <w:trHeight w:val="295"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278"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
        </w:tc>
      </w:tr>
      <w:tr>
        <w:trPr>
          <w:trHeight w:val="422"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58"/>
              <w:ind w:left="98"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b/>
                <w:sz w:val="18"/>
              </w:rPr>
              <w:t>1,854,034,634.2</w:t>
            </w:r>
            <w:r>
              <w:rPr>
                <w:rFonts w:ascii="Times New Roman"/>
                <w:sz w:val="18"/>
              </w:rPr>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b/>
                <w:sz w:val="18"/>
              </w:rPr>
              <w:t>2</w:t>
            </w:r>
            <w:r>
              <w:rPr>
                <w:rFonts w:ascii="Times New Roman"/>
                <w:sz w:val="18"/>
              </w:rPr>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b/>
                <w:sz w:val="18"/>
              </w:rPr>
              <w:t>345,596,784.</w:t>
            </w:r>
            <w:r>
              <w:rPr>
                <w:rFonts w:ascii="Times New Roman"/>
                <w:sz w:val="18"/>
              </w:rPr>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b/>
                <w:sz w:val="18"/>
              </w:rPr>
              <w:t>14</w:t>
            </w:r>
            <w:r>
              <w:rPr>
                <w:rFonts w:ascii="Times New Roman"/>
                <w:sz w:val="18"/>
              </w:rPr>
            </w: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8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
        </w:tc>
      </w:tr>
      <w:tr>
        <w:trPr>
          <w:trHeight w:val="425"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1"/>
              <w:ind w:left="98"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流动负债合计</w:t>
            </w:r>
            <w:r>
              <w:rPr>
                <w:rFonts w:ascii="宋体" w:hAnsi="宋体" w:cs="宋体" w:eastAsia="宋体" w:hint="default"/>
                <w:sz w:val="18"/>
                <w:szCs w:val="18"/>
              </w:rPr>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b/>
                <w:sz w:val="18"/>
              </w:rPr>
              <w:t>168,875,985.77</w:t>
            </w:r>
            <w:r>
              <w:rPr>
                <w:rFonts w:ascii="Times New Roman"/>
                <w:sz w:val="18"/>
              </w:rPr>
            </w: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b/>
                <w:sz w:val="18"/>
              </w:rPr>
              <w:t>157,276,079.</w:t>
            </w:r>
            <w:r>
              <w:rPr>
                <w:rFonts w:ascii="Times New Roman"/>
                <w:sz w:val="18"/>
              </w:rPr>
            </w:r>
          </w:p>
          <w:p>
            <w:pPr>
              <w:pStyle w:val="TableParagraph"/>
              <w:spacing w:line="240" w:lineRule="auto" w:before="2"/>
              <w:ind w:left="103" w:right="0"/>
              <w:jc w:val="left"/>
              <w:rPr>
                <w:rFonts w:ascii="Times New Roman" w:hAnsi="Times New Roman" w:cs="Times New Roman" w:eastAsia="Times New Roman" w:hint="default"/>
                <w:sz w:val="18"/>
                <w:szCs w:val="18"/>
              </w:rPr>
            </w:pPr>
            <w:r>
              <w:rPr>
                <w:rFonts w:ascii="Times New Roman"/>
                <w:b/>
                <w:sz w:val="18"/>
              </w:rPr>
              <w:t>43</w:t>
            </w:r>
            <w:r>
              <w:rPr>
                <w:rFonts w:ascii="Times New Roman"/>
                <w:sz w:val="18"/>
              </w:rPr>
            </w:r>
          </w:p>
        </w:tc>
      </w:tr>
      <w:tr>
        <w:trPr>
          <w:trHeight w:val="478"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04" w:lineRule="exact"/>
              <w:ind w:left="278" w:right="0"/>
              <w:jc w:val="left"/>
              <w:rPr>
                <w:rFonts w:ascii="宋体" w:hAnsi="宋体" w:cs="宋体" w:eastAsia="宋体" w:hint="default"/>
                <w:sz w:val="18"/>
                <w:szCs w:val="18"/>
              </w:rPr>
            </w:pPr>
            <w:r>
              <w:rPr>
                <w:rFonts w:ascii="宋体" w:hAnsi="宋体" w:cs="宋体" w:eastAsia="宋体" w:hint="default"/>
                <w:sz w:val="18"/>
                <w:szCs w:val="18"/>
              </w:rPr>
              <w:t>可供出售金融资</w:t>
            </w:r>
          </w:p>
          <w:p>
            <w:pPr>
              <w:pStyle w:val="TableParagraph"/>
              <w:spacing w:line="234" w:lineRule="exact"/>
              <w:ind w:left="98" w:right="0"/>
              <w:jc w:val="left"/>
              <w:rPr>
                <w:rFonts w:ascii="宋体" w:hAnsi="宋体" w:cs="宋体" w:eastAsia="宋体" w:hint="default"/>
                <w:sz w:val="18"/>
                <w:szCs w:val="18"/>
              </w:rPr>
            </w:pPr>
            <w:r>
              <w:rPr>
                <w:rFonts w:ascii="宋体" w:hAnsi="宋体" w:cs="宋体" w:eastAsia="宋体" w:hint="default"/>
                <w:sz w:val="18"/>
                <w:szCs w:val="18"/>
              </w:rPr>
              <w:t>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color w:val="333333"/>
                <w:sz w:val="18"/>
                <w:szCs w:val="18"/>
              </w:rPr>
              <w:t>非流动负债：</w:t>
            </w:r>
            <w:r>
              <w:rPr>
                <w:rFonts w:ascii="宋体" w:hAnsi="宋体" w:cs="宋体" w:eastAsia="宋体" w:hint="default"/>
                <w:sz w:val="18"/>
                <w:szCs w:val="18"/>
              </w:rPr>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
        </w:tc>
      </w:tr>
      <w:tr>
        <w:trPr>
          <w:trHeight w:val="293"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278"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
        </w:tc>
      </w:tr>
      <w:tr>
        <w:trPr>
          <w:trHeight w:val="295"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278"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
        </w:tc>
      </w:tr>
      <w:tr>
        <w:trPr>
          <w:trHeight w:val="423"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59"/>
              <w:ind w:left="98"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3</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sz w:val="18"/>
              </w:rPr>
              <w:t>315,512,279.80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Times New Roman" w:hAnsi="Times New Roman" w:cs="Times New Roman" w:eastAsia="Times New Roman" w:hint="default"/>
                <w:sz w:val="18"/>
                <w:szCs w:val="18"/>
              </w:rPr>
            </w:pPr>
            <w:r>
              <w:rPr>
                <w:rFonts w:ascii="Times New Roman"/>
                <w:sz w:val="18"/>
              </w:rPr>
              <w:t>103,000,000.</w:t>
            </w: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00</w:t>
            </w: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8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
        </w:tc>
      </w:tr>
      <w:tr>
        <w:trPr>
          <w:trHeight w:val="295"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9,593,555.64</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9,863,224.26</w:t>
            </w: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
        </w:tc>
      </w:tr>
      <w:tr>
        <w:trPr>
          <w:trHeight w:val="422"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1"/>
              <w:ind w:left="278"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sz w:val="18"/>
              </w:rPr>
              <w:t>96,243,858.22</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Times New Roman" w:hAnsi="Times New Roman" w:cs="Times New Roman" w:eastAsia="Times New Roman" w:hint="default"/>
                <w:sz w:val="18"/>
                <w:szCs w:val="18"/>
              </w:rPr>
            </w:pPr>
            <w:r>
              <w:rPr>
                <w:rFonts w:ascii="Times New Roman"/>
                <w:sz w:val="18"/>
              </w:rPr>
              <w:t>99,371,965.8</w:t>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sz w:val="18"/>
              </w:rPr>
              <w:t>4</w:t>
            </w: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28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
        </w:tc>
      </w:tr>
      <w:tr>
        <w:trPr>
          <w:trHeight w:val="295"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278"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
        </w:tc>
      </w:tr>
      <w:tr>
        <w:trPr>
          <w:trHeight w:val="293"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278"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6,166,000.00</w:t>
            </w: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sz w:val="18"/>
              </w:rPr>
              <w:t>3,060,000.00</w:t>
            </w:r>
          </w:p>
        </w:tc>
      </w:tr>
      <w:tr>
        <w:trPr>
          <w:trHeight w:val="295"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非流动负债合计</w:t>
            </w:r>
            <w:r>
              <w:rPr>
                <w:rFonts w:ascii="宋体" w:hAnsi="宋体" w:cs="宋体" w:eastAsia="宋体" w:hint="default"/>
                <w:sz w:val="18"/>
                <w:szCs w:val="18"/>
              </w:rPr>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103" w:right="0"/>
              <w:jc w:val="left"/>
              <w:rPr>
                <w:rFonts w:ascii="Times New Roman" w:hAnsi="Times New Roman" w:cs="Times New Roman" w:eastAsia="Times New Roman" w:hint="default"/>
                <w:sz w:val="18"/>
                <w:szCs w:val="18"/>
              </w:rPr>
            </w:pPr>
            <w:r>
              <w:rPr>
                <w:rFonts w:ascii="Times New Roman"/>
                <w:b/>
                <w:sz w:val="18"/>
              </w:rPr>
              <w:t>6,166,000.00</w:t>
            </w:r>
            <w:r>
              <w:rPr>
                <w:rFonts w:ascii="Times New Roman"/>
                <w:sz w:val="18"/>
              </w:rPr>
            </w: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0"/>
              <w:ind w:left="103" w:right="0"/>
              <w:jc w:val="left"/>
              <w:rPr>
                <w:rFonts w:ascii="Times New Roman" w:hAnsi="Times New Roman" w:cs="Times New Roman" w:eastAsia="Times New Roman" w:hint="default"/>
                <w:sz w:val="18"/>
                <w:szCs w:val="18"/>
              </w:rPr>
            </w:pPr>
            <w:r>
              <w:rPr>
                <w:rFonts w:ascii="Times New Roman"/>
                <w:b/>
                <w:sz w:val="18"/>
              </w:rPr>
              <w:t>3,060,000.00</w:t>
            </w:r>
            <w:r>
              <w:rPr>
                <w:rFonts w:ascii="Times New Roman"/>
                <w:sz w:val="18"/>
              </w:rPr>
            </w:r>
          </w:p>
        </w:tc>
      </w:tr>
      <w:tr>
        <w:trPr>
          <w:trHeight w:val="425"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1"/>
              <w:ind w:left="98"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负债合计</w:t>
            </w:r>
            <w:r>
              <w:rPr>
                <w:rFonts w:ascii="宋体" w:hAnsi="宋体" w:cs="宋体" w:eastAsia="宋体" w:hint="default"/>
                <w:sz w:val="18"/>
                <w:szCs w:val="18"/>
              </w:rPr>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103" w:right="0"/>
              <w:jc w:val="left"/>
              <w:rPr>
                <w:rFonts w:ascii="Times New Roman" w:hAnsi="Times New Roman" w:cs="Times New Roman" w:eastAsia="Times New Roman" w:hint="default"/>
                <w:sz w:val="18"/>
                <w:szCs w:val="18"/>
              </w:rPr>
            </w:pPr>
            <w:r>
              <w:rPr>
                <w:rFonts w:ascii="Times New Roman"/>
                <w:b/>
                <w:sz w:val="18"/>
              </w:rPr>
              <w:t>175,041,985.77</w:t>
            </w:r>
            <w:r>
              <w:rPr>
                <w:rFonts w:ascii="Times New Roman"/>
                <w:sz w:val="18"/>
              </w:rPr>
            </w: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b/>
                <w:sz w:val="18"/>
              </w:rPr>
              <w:t>160,336,079.</w:t>
            </w:r>
            <w:r>
              <w:rPr>
                <w:rFonts w:ascii="Times New Roman"/>
                <w:sz w:val="18"/>
              </w:rPr>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b/>
                <w:sz w:val="18"/>
              </w:rPr>
              <w:t>43</w:t>
            </w:r>
            <w:r>
              <w:rPr>
                <w:rFonts w:ascii="Times New Roman"/>
                <w:sz w:val="18"/>
              </w:rPr>
            </w:r>
          </w:p>
        </w:tc>
      </w:tr>
      <w:tr>
        <w:trPr>
          <w:trHeight w:val="293"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29" w:lineRule="exact"/>
              <w:ind w:left="278"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color w:val="333333"/>
                <w:sz w:val="18"/>
                <w:szCs w:val="18"/>
              </w:rPr>
              <w:t>所有者权益（或股东权益）：</w:t>
            </w:r>
            <w:r>
              <w:rPr>
                <w:rFonts w:ascii="宋体" w:hAnsi="宋体" w:cs="宋体" w:eastAsia="宋体" w:hint="default"/>
                <w:sz w:val="18"/>
                <w:szCs w:val="18"/>
              </w:rPr>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
        </w:tc>
      </w:tr>
      <w:tr>
        <w:trPr>
          <w:trHeight w:val="425"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1"/>
              <w:ind w:left="278"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sz w:val="18"/>
              </w:rPr>
              <w:t>2,296,739.05</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sz w:val="18"/>
              </w:rPr>
              <w:t>2,898,809.05</w:t>
            </w: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283"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sz w:val="18"/>
              </w:rPr>
              <w:t>112,000,000.00</w:t>
            </w: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02" w:lineRule="exact"/>
              <w:ind w:left="103" w:right="0"/>
              <w:jc w:val="left"/>
              <w:rPr>
                <w:rFonts w:ascii="Times New Roman" w:hAnsi="Times New Roman" w:cs="Times New Roman" w:eastAsia="Times New Roman" w:hint="default"/>
                <w:sz w:val="18"/>
                <w:szCs w:val="18"/>
              </w:rPr>
            </w:pPr>
            <w:r>
              <w:rPr>
                <w:rFonts w:ascii="Times New Roman"/>
                <w:sz w:val="18"/>
              </w:rPr>
              <w:t>84,000,000.0</w:t>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sz w:val="18"/>
              </w:rPr>
              <w:t>0</w:t>
            </w:r>
          </w:p>
        </w:tc>
      </w:tr>
      <w:tr>
        <w:trPr>
          <w:trHeight w:val="422"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58"/>
              <w:ind w:left="278"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sz w:val="18"/>
              </w:rPr>
              <w:t>3,904,002.55</w:t>
            </w: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8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Times New Roman" w:hAnsi="Times New Roman" w:cs="Times New Roman" w:eastAsia="Times New Roman" w:hint="default"/>
                <w:sz w:val="18"/>
                <w:szCs w:val="18"/>
              </w:rPr>
            </w:pPr>
            <w:r>
              <w:rPr>
                <w:rFonts w:ascii="Times New Roman"/>
                <w:sz w:val="18"/>
              </w:rPr>
              <w:t>1,629,616,979.6</w:t>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sz w:val="18"/>
              </w:rPr>
              <w:t>1</w:t>
            </w: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02" w:lineRule="exact"/>
              <w:ind w:left="103" w:right="0"/>
              <w:jc w:val="left"/>
              <w:rPr>
                <w:rFonts w:ascii="Times New Roman" w:hAnsi="Times New Roman" w:cs="Times New Roman" w:eastAsia="Times New Roman" w:hint="default"/>
                <w:sz w:val="18"/>
                <w:szCs w:val="18"/>
              </w:rPr>
            </w:pPr>
            <w:r>
              <w:rPr>
                <w:rFonts w:ascii="Times New Roman"/>
                <w:sz w:val="18"/>
              </w:rPr>
              <w:t>62,771,125.2</w:t>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sz w:val="18"/>
              </w:rPr>
              <w:t>6</w:t>
            </w:r>
          </w:p>
        </w:tc>
      </w:tr>
      <w:tr>
        <w:trPr>
          <w:trHeight w:val="296"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278"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color w:val="333333"/>
                <w:sz w:val="18"/>
                <w:szCs w:val="18"/>
              </w:rPr>
              <w:t>减：库存股</w:t>
            </w:r>
            <w:r>
              <w:rPr>
                <w:rFonts w:ascii="宋体" w:hAnsi="宋体" w:cs="宋体" w:eastAsia="宋体" w:hint="default"/>
                <w:sz w:val="18"/>
                <w:szCs w:val="18"/>
              </w:rPr>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
        </w:tc>
      </w:tr>
      <w:tr>
        <w:trPr>
          <w:trHeight w:val="293"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
        </w:tc>
      </w:tr>
      <w:tr>
        <w:trPr>
          <w:trHeight w:val="425"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1"/>
              <w:ind w:left="98"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Times New Roman" w:hAnsi="Times New Roman" w:cs="Times New Roman" w:eastAsia="Times New Roman" w:hint="default"/>
                <w:sz w:val="18"/>
                <w:szCs w:val="18"/>
              </w:rPr>
            </w:pPr>
            <w:r>
              <w:rPr>
                <w:rFonts w:ascii="Times New Roman"/>
                <w:sz w:val="18"/>
              </w:rPr>
              <w:t>2,948,048.17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Times New Roman" w:hAnsi="Times New Roman" w:cs="Times New Roman" w:eastAsia="Times New Roman" w:hint="default"/>
                <w:sz w:val="18"/>
                <w:szCs w:val="18"/>
              </w:rPr>
            </w:pPr>
            <w:r>
              <w:rPr>
                <w:rFonts w:ascii="Times New Roman"/>
                <w:sz w:val="18"/>
              </w:rPr>
              <w:t>1,477,676.51</w:t>
            </w: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color w:val="333333"/>
                <w:sz w:val="18"/>
                <w:szCs w:val="18"/>
              </w:rPr>
              <w:t>盈余公积</w:t>
            </w:r>
            <w:r>
              <w:rPr>
                <w:rFonts w:ascii="宋体" w:hAnsi="宋体" w:cs="宋体" w:eastAsia="宋体" w:hint="default"/>
                <w:sz w:val="18"/>
                <w:szCs w:val="18"/>
              </w:rPr>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Times New Roman" w:hAnsi="Times New Roman" w:cs="Times New Roman" w:eastAsia="Times New Roman" w:hint="default"/>
                <w:sz w:val="18"/>
                <w:szCs w:val="18"/>
              </w:rPr>
            </w:pPr>
            <w:r>
              <w:rPr>
                <w:rFonts w:ascii="Times New Roman"/>
                <w:sz w:val="18"/>
              </w:rPr>
              <w:t>37,070,600.92</w:t>
            </w: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04" w:lineRule="exact"/>
              <w:ind w:left="103" w:right="0"/>
              <w:jc w:val="left"/>
              <w:rPr>
                <w:rFonts w:ascii="Times New Roman" w:hAnsi="Times New Roman" w:cs="Times New Roman" w:eastAsia="Times New Roman" w:hint="default"/>
                <w:sz w:val="18"/>
                <w:szCs w:val="18"/>
              </w:rPr>
            </w:pPr>
            <w:r>
              <w:rPr>
                <w:rFonts w:ascii="Times New Roman"/>
                <w:sz w:val="18"/>
              </w:rPr>
              <w:t>25,793,311.2</w:t>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sz w:val="18"/>
              </w:rPr>
              <w:t>0</w:t>
            </w:r>
          </w:p>
        </w:tc>
      </w:tr>
      <w:tr>
        <w:trPr>
          <w:trHeight w:val="295"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32" w:lineRule="exact"/>
              <w:ind w:left="98"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color w:val="333333"/>
                <w:sz w:val="18"/>
                <w:szCs w:val="18"/>
              </w:rPr>
              <w:t>一般风险准备</w:t>
            </w:r>
            <w:r>
              <w:rPr>
                <w:rFonts w:ascii="宋体" w:hAnsi="宋体" w:cs="宋体" w:eastAsia="宋体" w:hint="default"/>
                <w:sz w:val="18"/>
                <w:szCs w:val="18"/>
              </w:rPr>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8" w:space="0" w:color="000000"/>
            </w:tcBorders>
          </w:tcPr>
          <w:p>
            <w:pPr/>
          </w:p>
        </w:tc>
      </w:tr>
      <w:tr>
        <w:trPr>
          <w:trHeight w:val="422" w:hRule="exact"/>
        </w:trPr>
        <w:tc>
          <w:tcPr>
            <w:tcW w:w="166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58"/>
              <w:ind w:left="98"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103" w:right="0"/>
              <w:jc w:val="left"/>
              <w:rPr>
                <w:rFonts w:ascii="Times New Roman" w:hAnsi="Times New Roman" w:cs="Times New Roman" w:eastAsia="Times New Roman" w:hint="default"/>
                <w:sz w:val="18"/>
                <w:szCs w:val="18"/>
              </w:rPr>
            </w:pPr>
            <w:r>
              <w:rPr>
                <w:rFonts w:ascii="Times New Roman"/>
                <w:b/>
                <w:sz w:val="18"/>
              </w:rPr>
              <w:t>430,498,483.43</w:t>
            </w:r>
            <w:r>
              <w:rPr>
                <w:rFonts w:ascii="Times New Roman"/>
                <w:sz w:val="18"/>
              </w:rPr>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b/>
                <w:sz w:val="18"/>
              </w:rPr>
              <w:t>216,611,675.</w:t>
            </w:r>
            <w:r>
              <w:rPr>
                <w:rFonts w:ascii="Times New Roman"/>
                <w:sz w:val="18"/>
              </w:rPr>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b/>
                <w:sz w:val="18"/>
              </w:rPr>
              <w:t>66</w:t>
            </w:r>
            <w:r>
              <w:rPr>
                <w:rFonts w:ascii="Times New Roman"/>
                <w:sz w:val="18"/>
              </w:rPr>
            </w: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sz w:val="18"/>
              </w:rPr>
              <w:t>330,803,551.35</w:t>
            </w: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02" w:lineRule="exact"/>
              <w:ind w:left="103" w:right="0"/>
              <w:jc w:val="left"/>
              <w:rPr>
                <w:rFonts w:ascii="Times New Roman" w:hAnsi="Times New Roman" w:cs="Times New Roman" w:eastAsia="Times New Roman" w:hint="default"/>
                <w:sz w:val="18"/>
                <w:szCs w:val="18"/>
              </w:rPr>
            </w:pPr>
            <w:r>
              <w:rPr>
                <w:rFonts w:ascii="Times New Roman"/>
                <w:sz w:val="18"/>
              </w:rPr>
              <w:t>229,307,943.</w:t>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sz w:val="18"/>
              </w:rPr>
              <w:t>91</w:t>
            </w:r>
          </w:p>
        </w:tc>
      </w:tr>
      <w:tr>
        <w:trPr>
          <w:trHeight w:val="425" w:hRule="exact"/>
        </w:trPr>
        <w:tc>
          <w:tcPr>
            <w:tcW w:w="1668" w:type="dxa"/>
            <w:tcBorders>
              <w:top w:val="single" w:sz="4" w:space="0" w:color="000000"/>
              <w:left w:val="single" w:sz="8"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所有者权益合计</w:t>
            </w:r>
            <w:r>
              <w:rPr>
                <w:rFonts w:ascii="宋体" w:hAnsi="宋体" w:cs="宋体" w:eastAsia="宋体" w:hint="default"/>
                <w:sz w:val="18"/>
                <w:szCs w:val="18"/>
              </w:rPr>
            </w:r>
          </w:p>
        </w:tc>
        <w:tc>
          <w:tcPr>
            <w:tcW w:w="370"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b/>
                <w:sz w:val="18"/>
              </w:rPr>
              <w:t>2,109,491,131.8</w:t>
            </w:r>
            <w:r>
              <w:rPr>
                <w:rFonts w:ascii="Times New Roman"/>
                <w:sz w:val="18"/>
              </w:rPr>
            </w:r>
          </w:p>
          <w:p>
            <w:pPr>
              <w:pStyle w:val="TableParagraph"/>
              <w:spacing w:line="240" w:lineRule="auto" w:before="2"/>
              <w:ind w:left="103" w:right="0"/>
              <w:jc w:val="left"/>
              <w:rPr>
                <w:rFonts w:ascii="Times New Roman" w:hAnsi="Times New Roman" w:cs="Times New Roman" w:eastAsia="Times New Roman" w:hint="default"/>
                <w:sz w:val="18"/>
                <w:szCs w:val="18"/>
              </w:rPr>
            </w:pPr>
            <w:r>
              <w:rPr>
                <w:rFonts w:ascii="Times New Roman"/>
                <w:b/>
                <w:sz w:val="18"/>
              </w:rPr>
              <w:t>8</w:t>
            </w:r>
            <w:r>
              <w:rPr>
                <w:rFonts w:ascii="Times New Roman"/>
                <w:sz w:val="18"/>
              </w:rPr>
            </w:r>
          </w:p>
        </w:tc>
        <w:tc>
          <w:tcPr>
            <w:tcW w:w="1181"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b/>
                <w:sz w:val="18"/>
              </w:rPr>
              <w:t>401,872,380.</w:t>
            </w:r>
            <w:r>
              <w:rPr>
                <w:rFonts w:ascii="Times New Roman"/>
                <w:sz w:val="18"/>
              </w:rPr>
            </w:r>
          </w:p>
          <w:p>
            <w:pPr>
              <w:pStyle w:val="TableParagraph"/>
              <w:spacing w:line="240" w:lineRule="auto" w:before="2"/>
              <w:ind w:left="103" w:right="0"/>
              <w:jc w:val="left"/>
              <w:rPr>
                <w:rFonts w:ascii="Times New Roman" w:hAnsi="Times New Roman" w:cs="Times New Roman" w:eastAsia="Times New Roman" w:hint="default"/>
                <w:sz w:val="18"/>
                <w:szCs w:val="18"/>
              </w:rPr>
            </w:pPr>
            <w:r>
              <w:rPr>
                <w:rFonts w:ascii="Times New Roman"/>
                <w:b/>
                <w:sz w:val="18"/>
              </w:rPr>
              <w:t>37</w:t>
            </w:r>
            <w:r>
              <w:rPr>
                <w:rFonts w:ascii="Times New Roman"/>
                <w:sz w:val="18"/>
              </w:rPr>
            </w:r>
          </w:p>
        </w:tc>
      </w:tr>
      <w:tr>
        <w:trPr>
          <w:trHeight w:val="427" w:hRule="exact"/>
        </w:trPr>
        <w:tc>
          <w:tcPr>
            <w:tcW w:w="1668"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before="61"/>
              <w:ind w:left="98"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850" w:type="dxa"/>
            <w:tcBorders>
              <w:top w:val="single" w:sz="4" w:space="0" w:color="000000"/>
              <w:left w:val="single" w:sz="4" w:space="0" w:color="000000"/>
              <w:bottom w:val="single" w:sz="8" w:space="0" w:color="000000"/>
              <w:right w:val="single" w:sz="4" w:space="0" w:color="000000"/>
            </w:tcBorders>
          </w:tcPr>
          <w:p>
            <w:pPr/>
          </w:p>
        </w:tc>
        <w:tc>
          <w:tcPr>
            <w:tcW w:w="1443" w:type="dxa"/>
            <w:tcBorders>
              <w:top w:val="single" w:sz="4" w:space="0" w:color="000000"/>
              <w:left w:val="single" w:sz="4" w:space="0" w:color="000000"/>
              <w:bottom w:val="single" w:sz="8" w:space="0" w:color="000000"/>
              <w:right w:val="single" w:sz="4" w:space="0" w:color="000000"/>
            </w:tcBorders>
          </w:tcPr>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b/>
                <w:sz w:val="18"/>
              </w:rPr>
              <w:t>2,284,533,117.6</w:t>
            </w:r>
            <w:r>
              <w:rPr>
                <w:rFonts w:ascii="Times New Roman"/>
                <w:sz w:val="18"/>
              </w:rPr>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b/>
                <w:sz w:val="18"/>
              </w:rPr>
              <w:t>5</w:t>
            </w:r>
            <w:r>
              <w:rPr>
                <w:rFonts w:ascii="Times New Roman"/>
                <w:sz w:val="18"/>
              </w:rPr>
            </w:r>
          </w:p>
        </w:tc>
        <w:tc>
          <w:tcPr>
            <w:tcW w:w="1181" w:type="dxa"/>
            <w:tcBorders>
              <w:top w:val="single" w:sz="4" w:space="0" w:color="000000"/>
              <w:left w:val="single" w:sz="4" w:space="0" w:color="000000"/>
              <w:bottom w:val="single" w:sz="8" w:space="0" w:color="000000"/>
              <w:right w:val="single" w:sz="4" w:space="0" w:color="000000"/>
            </w:tcBorders>
          </w:tcPr>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b/>
                <w:sz w:val="18"/>
              </w:rPr>
              <w:t>562,208,459.</w:t>
            </w:r>
            <w:r>
              <w:rPr>
                <w:rFonts w:ascii="Times New Roman"/>
                <w:sz w:val="18"/>
              </w:rPr>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b/>
                <w:sz w:val="18"/>
              </w:rPr>
              <w:t>80</w:t>
            </w:r>
            <w:r>
              <w:rPr>
                <w:rFonts w:ascii="Times New Roman"/>
                <w:sz w:val="18"/>
              </w:rPr>
            </w:r>
          </w:p>
        </w:tc>
        <w:tc>
          <w:tcPr>
            <w:tcW w:w="2537"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b/>
                <w:bCs/>
                <w:color w:val="333333"/>
                <w:sz w:val="18"/>
                <w:szCs w:val="18"/>
              </w:rPr>
              <w:t>负债和所有者权益总计</w:t>
            </w:r>
            <w:r>
              <w:rPr>
                <w:rFonts w:ascii="宋体" w:hAnsi="宋体" w:cs="宋体" w:eastAsia="宋体" w:hint="default"/>
                <w:sz w:val="18"/>
                <w:szCs w:val="18"/>
              </w:rPr>
            </w:r>
          </w:p>
        </w:tc>
        <w:tc>
          <w:tcPr>
            <w:tcW w:w="370" w:type="dxa"/>
            <w:tcBorders>
              <w:top w:val="single" w:sz="4" w:space="0" w:color="000000"/>
              <w:left w:val="single" w:sz="4" w:space="0" w:color="000000"/>
              <w:bottom w:val="single" w:sz="8" w:space="0" w:color="000000"/>
              <w:right w:val="single" w:sz="4" w:space="0" w:color="000000"/>
            </w:tcBorders>
          </w:tcPr>
          <w:p>
            <w:pPr/>
          </w:p>
        </w:tc>
        <w:tc>
          <w:tcPr>
            <w:tcW w:w="1455" w:type="dxa"/>
            <w:tcBorders>
              <w:top w:val="single" w:sz="4" w:space="0" w:color="000000"/>
              <w:left w:val="single" w:sz="4" w:space="0" w:color="000000"/>
              <w:bottom w:val="single" w:sz="8" w:space="0" w:color="000000"/>
              <w:right w:val="single" w:sz="4" w:space="0" w:color="000000"/>
            </w:tcBorders>
          </w:tcPr>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b/>
                <w:sz w:val="18"/>
              </w:rPr>
              <w:t>2,284,533,117.6</w:t>
            </w:r>
            <w:r>
              <w:rPr>
                <w:rFonts w:ascii="Times New Roman"/>
                <w:sz w:val="18"/>
              </w:rPr>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b/>
                <w:sz w:val="18"/>
              </w:rPr>
              <w:t>5</w:t>
            </w:r>
            <w:r>
              <w:rPr>
                <w:rFonts w:ascii="Times New Roman"/>
                <w:sz w:val="18"/>
              </w:rPr>
            </w:r>
          </w:p>
        </w:tc>
        <w:tc>
          <w:tcPr>
            <w:tcW w:w="1181" w:type="dxa"/>
            <w:tcBorders>
              <w:top w:val="single" w:sz="4" w:space="0" w:color="000000"/>
              <w:left w:val="single" w:sz="4" w:space="0" w:color="000000"/>
              <w:bottom w:val="single" w:sz="8" w:space="0" w:color="000000"/>
              <w:right w:val="single" w:sz="8" w:space="0" w:color="000000"/>
            </w:tcBorders>
          </w:tcPr>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b/>
                <w:sz w:val="18"/>
              </w:rPr>
              <w:t>562,208,459.</w:t>
            </w:r>
            <w:r>
              <w:rPr>
                <w:rFonts w:ascii="Times New Roman"/>
                <w:sz w:val="18"/>
              </w:rPr>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b/>
                <w:sz w:val="18"/>
              </w:rPr>
              <w:t>80</w:t>
            </w:r>
            <w:r>
              <w:rPr>
                <w:rFonts w:ascii="Times New Roman"/>
                <w:sz w:val="18"/>
              </w:rPr>
            </w:r>
          </w:p>
        </w:tc>
      </w:tr>
    </w:tbl>
    <w:p>
      <w:pPr>
        <w:tabs>
          <w:tab w:pos="4180" w:val="left" w:leader="none"/>
          <w:tab w:pos="8540" w:val="left" w:leader="none"/>
        </w:tabs>
        <w:spacing w:line="232" w:lineRule="exact" w:before="0"/>
        <w:ind w:left="220" w:right="0" w:firstLine="0"/>
        <w:jc w:val="left"/>
        <w:rPr>
          <w:rFonts w:ascii="宋体" w:hAnsi="宋体" w:cs="宋体" w:eastAsia="宋体" w:hint="default"/>
          <w:sz w:val="18"/>
          <w:szCs w:val="18"/>
        </w:rPr>
      </w:pPr>
      <w:r>
        <w:rPr>
          <w:rFonts w:ascii="宋体" w:hAnsi="宋体" w:cs="宋体" w:eastAsia="宋体" w:hint="default"/>
          <w:sz w:val="18"/>
          <w:szCs w:val="18"/>
        </w:rPr>
        <w:t>法定代表人：</w:t>
        <w:tab/>
        <w:t>主管会计工作负责人：</w:t>
        <w:tab/>
        <w:t>会计机构负责人：</w:t>
      </w:r>
    </w:p>
    <w:p>
      <w:pPr>
        <w:spacing w:after="0" w:line="232" w:lineRule="exact"/>
        <w:jc w:val="left"/>
        <w:rPr>
          <w:rFonts w:ascii="宋体" w:hAnsi="宋体" w:cs="宋体" w:eastAsia="宋体" w:hint="default"/>
          <w:sz w:val="18"/>
          <w:szCs w:val="18"/>
        </w:rPr>
        <w:sectPr>
          <w:headerReference w:type="default" r:id="rId64"/>
          <w:footerReference w:type="default" r:id="rId65"/>
          <w:pgSz w:w="11910" w:h="16840"/>
          <w:pgMar w:header="990" w:footer="1184" w:top="1200" w:bottom="1380" w:left="500" w:right="480"/>
          <w:pgNumType w:start="59"/>
        </w:sectPr>
      </w:pPr>
    </w:p>
    <w:p>
      <w:pPr>
        <w:spacing w:line="240" w:lineRule="auto" w:before="0"/>
        <w:rPr>
          <w:rFonts w:ascii="宋体" w:hAnsi="宋体" w:cs="宋体" w:eastAsia="宋体" w:hint="default"/>
          <w:sz w:val="20"/>
          <w:szCs w:val="20"/>
        </w:rPr>
      </w:pPr>
    </w:p>
    <w:p>
      <w:pPr>
        <w:tabs>
          <w:tab w:pos="643" w:val="left" w:leader="none"/>
          <w:tab w:pos="1286" w:val="left" w:leader="none"/>
        </w:tabs>
        <w:spacing w:before="166"/>
        <w:ind w:left="0" w:right="15" w:firstLine="0"/>
        <w:jc w:val="center"/>
        <w:rPr>
          <w:rFonts w:ascii="宋体" w:hAnsi="宋体" w:cs="宋体" w:eastAsia="宋体" w:hint="default"/>
          <w:sz w:val="32"/>
          <w:szCs w:val="32"/>
        </w:rPr>
      </w:pPr>
      <w:r>
        <w:rPr>
          <w:rFonts w:ascii="宋体" w:hAnsi="宋体" w:cs="宋体" w:eastAsia="宋体" w:hint="default"/>
          <w:b/>
          <w:bCs/>
          <w:w w:val="95"/>
          <w:sz w:val="32"/>
          <w:szCs w:val="32"/>
        </w:rPr>
        <w:t>利</w:t>
        <w:tab/>
        <w:t>润</w:t>
        <w:tab/>
      </w:r>
      <w:r>
        <w:rPr>
          <w:rFonts w:ascii="宋体" w:hAnsi="宋体" w:cs="宋体" w:eastAsia="宋体" w:hint="default"/>
          <w:b/>
          <w:bCs/>
          <w:sz w:val="32"/>
          <w:szCs w:val="32"/>
        </w:rPr>
        <w:t>表</w:t>
      </w:r>
      <w:r>
        <w:rPr>
          <w:rFonts w:ascii="宋体" w:hAnsi="宋体" w:cs="宋体" w:eastAsia="宋体" w:hint="default"/>
          <w:sz w:val="32"/>
          <w:szCs w:val="32"/>
        </w:rPr>
      </w:r>
    </w:p>
    <w:p>
      <w:pPr>
        <w:tabs>
          <w:tab w:pos="5763" w:val="left" w:leader="none"/>
          <w:tab w:pos="9321" w:val="left" w:leader="none"/>
        </w:tabs>
        <w:spacing w:before="20"/>
        <w:ind w:left="0" w:right="85" w:firstLine="0"/>
        <w:jc w:val="center"/>
        <w:rPr>
          <w:rFonts w:ascii="宋体" w:hAnsi="宋体" w:cs="宋体" w:eastAsia="宋体" w:hint="default"/>
          <w:sz w:val="18"/>
          <w:szCs w:val="18"/>
        </w:rPr>
      </w:pPr>
      <w:r>
        <w:rPr>
          <w:rFonts w:ascii="宋体" w:hAnsi="宋体" w:cs="宋体" w:eastAsia="宋体" w:hint="default"/>
          <w:sz w:val="18"/>
          <w:szCs w:val="18"/>
        </w:rPr>
        <w:t>编制单位：北京数码视讯科技股份有限公司</w:t>
        <w:tab/>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年度</w:t>
        <w:tab/>
        <w:t>金额单位：元</w:t>
      </w: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3678"/>
        <w:gridCol w:w="1586"/>
        <w:gridCol w:w="3690"/>
        <w:gridCol w:w="1730"/>
      </w:tblGrid>
      <w:tr>
        <w:trPr>
          <w:trHeight w:val="468" w:hRule="exact"/>
        </w:trPr>
        <w:tc>
          <w:tcPr>
            <w:tcW w:w="3678" w:type="dxa"/>
            <w:tcBorders>
              <w:top w:val="single" w:sz="8" w:space="0" w:color="000000"/>
              <w:left w:val="single" w:sz="8" w:space="0" w:color="000000"/>
              <w:bottom w:val="single" w:sz="4" w:space="0" w:color="000000"/>
              <w:right w:val="single" w:sz="4" w:space="0" w:color="000000"/>
            </w:tcBorders>
          </w:tcPr>
          <w:p>
            <w:pPr>
              <w:pStyle w:val="TableParagraph"/>
              <w:tabs>
                <w:tab w:pos="912" w:val="left" w:leader="none"/>
              </w:tabs>
              <w:spacing w:line="240" w:lineRule="auto" w:before="80"/>
              <w:ind w:left="98" w:right="0"/>
              <w:jc w:val="left"/>
              <w:rPr>
                <w:rFonts w:ascii="宋体" w:hAnsi="宋体" w:cs="宋体" w:eastAsia="宋体" w:hint="default"/>
                <w:sz w:val="18"/>
                <w:szCs w:val="18"/>
              </w:rPr>
            </w:pPr>
            <w:r>
              <w:rPr>
                <w:rFonts w:ascii="宋体" w:hAnsi="宋体" w:cs="宋体" w:eastAsia="宋体" w:hint="default"/>
                <w:b/>
                <w:bCs/>
                <w:w w:val="95"/>
                <w:sz w:val="18"/>
                <w:szCs w:val="18"/>
              </w:rPr>
              <w:t>项</w:t>
              <w:tab/>
            </w:r>
            <w:r>
              <w:rPr>
                <w:rFonts w:ascii="宋体" w:hAnsi="宋体" w:cs="宋体" w:eastAsia="宋体" w:hint="default"/>
                <w:b/>
                <w:bCs/>
                <w:sz w:val="18"/>
                <w:szCs w:val="18"/>
              </w:rPr>
              <w:t>目</w:t>
            </w:r>
            <w:r>
              <w:rPr>
                <w:rFonts w:ascii="宋体" w:hAnsi="宋体" w:cs="宋体" w:eastAsia="宋体" w:hint="default"/>
                <w:sz w:val="18"/>
                <w:szCs w:val="18"/>
              </w:rPr>
            </w:r>
          </w:p>
        </w:tc>
        <w:tc>
          <w:tcPr>
            <w:tcW w:w="1586"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369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80"/>
              <w:ind w:left="100"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730" w:type="dxa"/>
            <w:tcBorders>
              <w:top w:val="single" w:sz="8" w:space="0" w:color="000000"/>
              <w:left w:val="single" w:sz="4" w:space="0" w:color="000000"/>
              <w:bottom w:val="single" w:sz="4" w:space="0" w:color="000000"/>
              <w:right w:val="single" w:sz="8" w:space="0" w:color="000000"/>
            </w:tcBorders>
          </w:tcPr>
          <w:p>
            <w:pPr>
              <w:pStyle w:val="TableParagraph"/>
              <w:spacing w:line="240" w:lineRule="auto" w:before="80"/>
              <w:ind w:left="103"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463"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98" w:right="0"/>
              <w:jc w:val="left"/>
              <w:rPr>
                <w:rFonts w:ascii="宋体" w:hAnsi="宋体" w:cs="宋体" w:eastAsia="宋体" w:hint="default"/>
                <w:sz w:val="18"/>
                <w:szCs w:val="18"/>
              </w:rPr>
            </w:pPr>
            <w:r>
              <w:rPr>
                <w:rFonts w:ascii="宋体" w:hAnsi="宋体" w:cs="宋体" w:eastAsia="宋体" w:hint="default"/>
                <w:b/>
                <w:bCs/>
                <w:sz w:val="18"/>
                <w:szCs w:val="18"/>
              </w:rPr>
              <w:t>一、营业收入</w:t>
            </w:r>
            <w:r>
              <w:rPr>
                <w:rFonts w:ascii="宋体" w:hAnsi="宋体" w:cs="宋体" w:eastAsia="宋体" w:hint="default"/>
                <w:sz w:val="18"/>
                <w:szCs w:val="18"/>
              </w:rPr>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18"/>
                <w:szCs w:val="18"/>
              </w:rPr>
            </w:pPr>
            <w:r>
              <w:rPr>
                <w:rFonts w:ascii="宋体" w:hAnsi="宋体" w:cs="宋体" w:eastAsia="宋体" w:hint="default"/>
                <w:sz w:val="18"/>
                <w:szCs w:val="18"/>
              </w:rPr>
              <w:t>十三、</w:t>
            </w:r>
            <w:r>
              <w:rPr>
                <w:rFonts w:ascii="宋体" w:hAnsi="宋体" w:cs="宋体" w:eastAsia="宋体" w:hint="default"/>
                <w:sz w:val="18"/>
                <w:szCs w:val="18"/>
              </w:rPr>
              <w:t>4</w:t>
            </w:r>
          </w:p>
        </w:tc>
        <w:tc>
          <w:tcPr>
            <w:tcW w:w="3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00" w:right="0"/>
              <w:jc w:val="left"/>
              <w:rPr>
                <w:rFonts w:ascii="Times New Roman" w:hAnsi="Times New Roman" w:cs="Times New Roman" w:eastAsia="Times New Roman" w:hint="default"/>
                <w:sz w:val="18"/>
                <w:szCs w:val="18"/>
              </w:rPr>
            </w:pPr>
            <w:r>
              <w:rPr>
                <w:rFonts w:ascii="Times New Roman"/>
                <w:b/>
                <w:sz w:val="18"/>
              </w:rPr>
              <w:t>288,109,902.82</w:t>
            </w:r>
            <w:r>
              <w:rPr>
                <w:rFonts w:ascii="Times New Roman"/>
                <w:sz w:val="18"/>
              </w:rPr>
            </w:r>
          </w:p>
        </w:tc>
        <w:tc>
          <w:tcPr>
            <w:tcW w:w="173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4"/>
              <w:ind w:left="103" w:right="0"/>
              <w:jc w:val="left"/>
              <w:rPr>
                <w:rFonts w:ascii="Times New Roman" w:hAnsi="Times New Roman" w:cs="Times New Roman" w:eastAsia="Times New Roman" w:hint="default"/>
                <w:sz w:val="18"/>
                <w:szCs w:val="18"/>
              </w:rPr>
            </w:pPr>
            <w:r>
              <w:rPr>
                <w:rFonts w:ascii="Times New Roman"/>
                <w:b/>
                <w:sz w:val="18"/>
              </w:rPr>
              <w:t>283,691,010.56</w:t>
            </w:r>
            <w:r>
              <w:rPr>
                <w:rFonts w:ascii="Times New Roman"/>
                <w:sz w:val="18"/>
              </w:rPr>
            </w:r>
          </w:p>
        </w:tc>
      </w:tr>
      <w:tr>
        <w:trPr>
          <w:trHeight w:val="466"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98"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18"/>
                <w:szCs w:val="18"/>
              </w:rPr>
            </w:pPr>
            <w:r>
              <w:rPr>
                <w:rFonts w:ascii="宋体" w:hAnsi="宋体" w:cs="宋体" w:eastAsia="宋体" w:hint="default"/>
                <w:sz w:val="18"/>
                <w:szCs w:val="18"/>
              </w:rPr>
              <w:t>十三、</w:t>
            </w:r>
            <w:r>
              <w:rPr>
                <w:rFonts w:ascii="宋体" w:hAnsi="宋体" w:cs="宋体" w:eastAsia="宋体" w:hint="default"/>
                <w:sz w:val="18"/>
                <w:szCs w:val="18"/>
              </w:rPr>
              <w:t>4</w:t>
            </w:r>
          </w:p>
        </w:tc>
        <w:tc>
          <w:tcPr>
            <w:tcW w:w="3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00" w:right="0"/>
              <w:jc w:val="left"/>
              <w:rPr>
                <w:rFonts w:ascii="Times New Roman" w:hAnsi="Times New Roman" w:cs="Times New Roman" w:eastAsia="Times New Roman" w:hint="default"/>
                <w:sz w:val="18"/>
                <w:szCs w:val="18"/>
              </w:rPr>
            </w:pPr>
            <w:r>
              <w:rPr>
                <w:rFonts w:ascii="Times New Roman"/>
                <w:b/>
                <w:sz w:val="18"/>
              </w:rPr>
              <w:t>110,642,051.46</w:t>
            </w:r>
            <w:r>
              <w:rPr>
                <w:rFonts w:ascii="Times New Roman"/>
                <w:sz w:val="18"/>
              </w:rPr>
            </w:r>
          </w:p>
        </w:tc>
        <w:tc>
          <w:tcPr>
            <w:tcW w:w="173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0"/>
              <w:ind w:left="103" w:right="0"/>
              <w:jc w:val="left"/>
              <w:rPr>
                <w:rFonts w:ascii="Times New Roman" w:hAnsi="Times New Roman" w:cs="Times New Roman" w:eastAsia="Times New Roman" w:hint="default"/>
                <w:sz w:val="18"/>
                <w:szCs w:val="18"/>
              </w:rPr>
            </w:pPr>
            <w:r>
              <w:rPr>
                <w:rFonts w:ascii="Times New Roman"/>
                <w:sz w:val="18"/>
              </w:rPr>
              <w:t>118,424,899.44</w:t>
            </w:r>
          </w:p>
        </w:tc>
      </w:tr>
      <w:tr>
        <w:trPr>
          <w:trHeight w:val="463"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278"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0" w:right="0"/>
              <w:jc w:val="left"/>
              <w:rPr>
                <w:rFonts w:ascii="Times New Roman" w:hAnsi="Times New Roman" w:cs="Times New Roman" w:eastAsia="Times New Roman" w:hint="default"/>
                <w:sz w:val="18"/>
                <w:szCs w:val="18"/>
              </w:rPr>
            </w:pPr>
            <w:r>
              <w:rPr>
                <w:rFonts w:ascii="Times New Roman"/>
                <w:sz w:val="18"/>
              </w:rPr>
              <w:t>2,778,203.67</w:t>
            </w:r>
          </w:p>
        </w:tc>
        <w:tc>
          <w:tcPr>
            <w:tcW w:w="173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17"/>
              <w:ind w:left="103" w:right="0"/>
              <w:jc w:val="left"/>
              <w:rPr>
                <w:rFonts w:ascii="Times New Roman" w:hAnsi="Times New Roman" w:cs="Times New Roman" w:eastAsia="Times New Roman" w:hint="default"/>
                <w:sz w:val="18"/>
                <w:szCs w:val="18"/>
              </w:rPr>
            </w:pPr>
            <w:r>
              <w:rPr>
                <w:rFonts w:ascii="Times New Roman"/>
                <w:sz w:val="18"/>
              </w:rPr>
              <w:t>2,676,496.98</w:t>
            </w:r>
          </w:p>
        </w:tc>
      </w:tr>
      <w:tr>
        <w:trPr>
          <w:trHeight w:val="463"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278"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100" w:right="0"/>
              <w:jc w:val="left"/>
              <w:rPr>
                <w:rFonts w:ascii="Times New Roman" w:hAnsi="Times New Roman" w:cs="Times New Roman" w:eastAsia="Times New Roman" w:hint="default"/>
                <w:sz w:val="18"/>
                <w:szCs w:val="18"/>
              </w:rPr>
            </w:pPr>
            <w:r>
              <w:rPr>
                <w:rFonts w:ascii="Times New Roman"/>
                <w:sz w:val="18"/>
              </w:rPr>
              <w:t>37,043,226.41</w:t>
            </w:r>
          </w:p>
        </w:tc>
        <w:tc>
          <w:tcPr>
            <w:tcW w:w="173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0"/>
              <w:ind w:left="103" w:right="0"/>
              <w:jc w:val="left"/>
              <w:rPr>
                <w:rFonts w:ascii="Times New Roman" w:hAnsi="Times New Roman" w:cs="Times New Roman" w:eastAsia="Times New Roman" w:hint="default"/>
                <w:sz w:val="18"/>
                <w:szCs w:val="18"/>
              </w:rPr>
            </w:pPr>
            <w:r>
              <w:rPr>
                <w:rFonts w:ascii="Times New Roman"/>
                <w:sz w:val="18"/>
              </w:rPr>
              <w:t>29,051,483.64</w:t>
            </w:r>
          </w:p>
        </w:tc>
      </w:tr>
      <w:tr>
        <w:trPr>
          <w:trHeight w:val="466"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278"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100" w:right="0"/>
              <w:jc w:val="left"/>
              <w:rPr>
                <w:rFonts w:ascii="Times New Roman" w:hAnsi="Times New Roman" w:cs="Times New Roman" w:eastAsia="Times New Roman" w:hint="default"/>
                <w:sz w:val="18"/>
                <w:szCs w:val="18"/>
              </w:rPr>
            </w:pPr>
            <w:r>
              <w:rPr>
                <w:rFonts w:ascii="Times New Roman"/>
                <w:sz w:val="18"/>
              </w:rPr>
              <w:t>49,828,004.43</w:t>
            </w:r>
          </w:p>
        </w:tc>
        <w:tc>
          <w:tcPr>
            <w:tcW w:w="173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0"/>
              <w:ind w:left="103" w:right="0"/>
              <w:jc w:val="left"/>
              <w:rPr>
                <w:rFonts w:ascii="Times New Roman" w:hAnsi="Times New Roman" w:cs="Times New Roman" w:eastAsia="Times New Roman" w:hint="default"/>
                <w:sz w:val="18"/>
                <w:szCs w:val="18"/>
              </w:rPr>
            </w:pPr>
            <w:r>
              <w:rPr>
                <w:rFonts w:ascii="Times New Roman"/>
                <w:sz w:val="18"/>
              </w:rPr>
              <w:t>44,691,862.79</w:t>
            </w:r>
          </w:p>
        </w:tc>
      </w:tr>
      <w:tr>
        <w:trPr>
          <w:trHeight w:val="464"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278"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100" w:right="0"/>
              <w:jc w:val="left"/>
              <w:rPr>
                <w:rFonts w:ascii="Times New Roman" w:hAnsi="Times New Roman" w:cs="Times New Roman" w:eastAsia="Times New Roman" w:hint="default"/>
                <w:sz w:val="18"/>
                <w:szCs w:val="18"/>
              </w:rPr>
            </w:pPr>
            <w:r>
              <w:rPr>
                <w:rFonts w:ascii="Times New Roman"/>
                <w:sz w:val="18"/>
              </w:rPr>
              <w:t>-9,956,307.29</w:t>
            </w:r>
          </w:p>
        </w:tc>
        <w:tc>
          <w:tcPr>
            <w:tcW w:w="173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18"/>
              <w:ind w:left="103" w:right="0"/>
              <w:jc w:val="left"/>
              <w:rPr>
                <w:rFonts w:ascii="Times New Roman" w:hAnsi="Times New Roman" w:cs="Times New Roman" w:eastAsia="Times New Roman" w:hint="default"/>
                <w:sz w:val="18"/>
                <w:szCs w:val="18"/>
              </w:rPr>
            </w:pPr>
            <w:r>
              <w:rPr>
                <w:rFonts w:ascii="Times New Roman"/>
                <w:sz w:val="18"/>
              </w:rPr>
              <w:t>-487,275.48</w:t>
            </w:r>
          </w:p>
        </w:tc>
      </w:tr>
      <w:tr>
        <w:trPr>
          <w:trHeight w:val="463"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278"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100" w:right="0"/>
              <w:jc w:val="left"/>
              <w:rPr>
                <w:rFonts w:ascii="Times New Roman" w:hAnsi="Times New Roman" w:cs="Times New Roman" w:eastAsia="Times New Roman" w:hint="default"/>
                <w:sz w:val="18"/>
                <w:szCs w:val="18"/>
              </w:rPr>
            </w:pPr>
            <w:r>
              <w:rPr>
                <w:rFonts w:ascii="Times New Roman"/>
                <w:sz w:val="18"/>
              </w:rPr>
              <w:t>9,846,320.52</w:t>
            </w:r>
          </w:p>
        </w:tc>
        <w:tc>
          <w:tcPr>
            <w:tcW w:w="173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0"/>
              <w:ind w:left="103" w:right="0"/>
              <w:jc w:val="left"/>
              <w:rPr>
                <w:rFonts w:ascii="Times New Roman" w:hAnsi="Times New Roman" w:cs="Times New Roman" w:eastAsia="Times New Roman" w:hint="default"/>
                <w:sz w:val="18"/>
                <w:szCs w:val="18"/>
              </w:rPr>
            </w:pPr>
            <w:r>
              <w:rPr>
                <w:rFonts w:ascii="Times New Roman"/>
                <w:sz w:val="18"/>
              </w:rPr>
              <w:t>3,138,192.24</w:t>
            </w:r>
          </w:p>
        </w:tc>
      </w:tr>
      <w:tr>
        <w:trPr>
          <w:trHeight w:val="466"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98"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pacing w:val="-1"/>
                <w:w w:val="44"/>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8" w:space="0" w:color="000000"/>
            </w:tcBorders>
          </w:tcPr>
          <w:p>
            <w:pPr/>
          </w:p>
        </w:tc>
      </w:tr>
      <w:tr>
        <w:trPr>
          <w:trHeight w:val="463"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278"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pacing w:val="-1"/>
                <w:w w:val="44"/>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5</w:t>
            </w:r>
          </w:p>
        </w:tc>
        <w:tc>
          <w:tcPr>
            <w:tcW w:w="3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100" w:right="0"/>
              <w:jc w:val="left"/>
              <w:rPr>
                <w:rFonts w:ascii="Times New Roman" w:hAnsi="Times New Roman" w:cs="Times New Roman" w:eastAsia="Times New Roman" w:hint="default"/>
                <w:sz w:val="18"/>
                <w:szCs w:val="18"/>
              </w:rPr>
            </w:pPr>
            <w:r>
              <w:rPr>
                <w:rFonts w:ascii="Times New Roman"/>
                <w:b/>
                <w:sz w:val="18"/>
              </w:rPr>
              <w:t>3,222,279.80</w:t>
            </w:r>
            <w:r>
              <w:rPr>
                <w:rFonts w:ascii="Times New Roman"/>
                <w:sz w:val="18"/>
              </w:rPr>
            </w:r>
          </w:p>
        </w:tc>
        <w:tc>
          <w:tcPr>
            <w:tcW w:w="173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2"/>
              <w:ind w:left="103" w:right="0"/>
              <w:jc w:val="lef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463"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278"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8" w:space="0" w:color="000000"/>
            </w:tcBorders>
          </w:tcPr>
          <w:p>
            <w:pPr/>
          </w:p>
        </w:tc>
      </w:tr>
      <w:tr>
        <w:trPr>
          <w:trHeight w:val="466"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98" w:right="0"/>
              <w:jc w:val="left"/>
              <w:rPr>
                <w:rFonts w:ascii="宋体" w:hAnsi="宋体" w:cs="宋体" w:eastAsia="宋体" w:hint="default"/>
                <w:sz w:val="18"/>
                <w:szCs w:val="18"/>
              </w:rPr>
            </w:pPr>
            <w:r>
              <w:rPr>
                <w:rFonts w:ascii="宋体" w:hAnsi="宋体" w:cs="宋体" w:eastAsia="宋体" w:hint="default"/>
                <w:b/>
                <w:bCs/>
                <w:sz w:val="18"/>
                <w:szCs w:val="18"/>
              </w:rPr>
              <w:t>二、营业利润（亏损以</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00" w:right="0"/>
              <w:jc w:val="left"/>
              <w:rPr>
                <w:rFonts w:ascii="Times New Roman" w:hAnsi="Times New Roman" w:cs="Times New Roman" w:eastAsia="Times New Roman" w:hint="default"/>
                <w:sz w:val="18"/>
                <w:szCs w:val="18"/>
              </w:rPr>
            </w:pPr>
            <w:r>
              <w:rPr>
                <w:rFonts w:ascii="Times New Roman"/>
                <w:b/>
                <w:sz w:val="18"/>
              </w:rPr>
              <w:t>91,150,683.42</w:t>
            </w:r>
            <w:r>
              <w:rPr>
                <w:rFonts w:ascii="Times New Roman"/>
                <w:sz w:val="18"/>
              </w:rPr>
            </w:r>
          </w:p>
        </w:tc>
        <w:tc>
          <w:tcPr>
            <w:tcW w:w="173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4"/>
              <w:ind w:left="103" w:right="0"/>
              <w:jc w:val="left"/>
              <w:rPr>
                <w:rFonts w:ascii="Times New Roman" w:hAnsi="Times New Roman" w:cs="Times New Roman" w:eastAsia="Times New Roman" w:hint="default"/>
                <w:sz w:val="18"/>
                <w:szCs w:val="18"/>
              </w:rPr>
            </w:pPr>
            <w:r>
              <w:rPr>
                <w:rFonts w:ascii="Times New Roman"/>
                <w:b/>
                <w:sz w:val="18"/>
              </w:rPr>
              <w:t>86,195,350.95</w:t>
            </w:r>
            <w:r>
              <w:rPr>
                <w:rFonts w:ascii="Times New Roman"/>
                <w:sz w:val="18"/>
              </w:rPr>
            </w:r>
          </w:p>
        </w:tc>
      </w:tr>
      <w:tr>
        <w:trPr>
          <w:trHeight w:val="463"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98"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0" w:right="0"/>
              <w:jc w:val="left"/>
              <w:rPr>
                <w:rFonts w:ascii="Times New Roman" w:hAnsi="Times New Roman" w:cs="Times New Roman" w:eastAsia="Times New Roman" w:hint="default"/>
                <w:sz w:val="18"/>
                <w:szCs w:val="18"/>
              </w:rPr>
            </w:pPr>
            <w:r>
              <w:rPr>
                <w:rFonts w:ascii="Times New Roman"/>
                <w:sz w:val="18"/>
              </w:rPr>
              <w:t>30,656,827.06</w:t>
            </w:r>
          </w:p>
        </w:tc>
        <w:tc>
          <w:tcPr>
            <w:tcW w:w="173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17"/>
              <w:ind w:left="103" w:right="0"/>
              <w:jc w:val="left"/>
              <w:rPr>
                <w:rFonts w:ascii="Times New Roman" w:hAnsi="Times New Roman" w:cs="Times New Roman" w:eastAsia="Times New Roman" w:hint="default"/>
                <w:sz w:val="18"/>
                <w:szCs w:val="18"/>
              </w:rPr>
            </w:pPr>
            <w:r>
              <w:rPr>
                <w:rFonts w:ascii="Times New Roman"/>
                <w:sz w:val="18"/>
              </w:rPr>
              <w:t>28,702,343.42</w:t>
            </w:r>
          </w:p>
        </w:tc>
      </w:tr>
      <w:tr>
        <w:trPr>
          <w:trHeight w:val="463"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98"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00" w:right="0"/>
              <w:jc w:val="left"/>
              <w:rPr>
                <w:rFonts w:ascii="Times New Roman" w:hAnsi="Times New Roman" w:cs="Times New Roman" w:eastAsia="Times New Roman" w:hint="default"/>
                <w:sz w:val="18"/>
                <w:szCs w:val="18"/>
              </w:rPr>
            </w:pPr>
            <w:r>
              <w:rPr>
                <w:rFonts w:ascii="Times New Roman"/>
                <w:b/>
                <w:sz w:val="18"/>
              </w:rPr>
              <w:t>117,517.58</w:t>
            </w:r>
            <w:r>
              <w:rPr>
                <w:rFonts w:ascii="Times New Roman"/>
                <w:sz w:val="18"/>
              </w:rPr>
            </w:r>
          </w:p>
        </w:tc>
        <w:tc>
          <w:tcPr>
            <w:tcW w:w="173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4"/>
              <w:ind w:left="103" w:right="0"/>
              <w:jc w:val="left"/>
              <w:rPr>
                <w:rFonts w:ascii="Times New Roman" w:hAnsi="Times New Roman" w:cs="Times New Roman" w:eastAsia="Times New Roman" w:hint="default"/>
                <w:sz w:val="18"/>
                <w:szCs w:val="18"/>
              </w:rPr>
            </w:pPr>
            <w:r>
              <w:rPr>
                <w:rFonts w:ascii="Times New Roman"/>
                <w:b/>
                <w:sz w:val="18"/>
              </w:rPr>
              <w:t>1,036.22</w:t>
            </w:r>
            <w:r>
              <w:rPr>
                <w:rFonts w:ascii="Times New Roman"/>
                <w:sz w:val="18"/>
              </w:rPr>
            </w:r>
          </w:p>
        </w:tc>
      </w:tr>
      <w:tr>
        <w:trPr>
          <w:trHeight w:val="466"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278"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8" w:space="0" w:color="000000"/>
            </w:tcBorders>
          </w:tcPr>
          <w:p>
            <w:pPr/>
          </w:p>
        </w:tc>
      </w:tr>
      <w:tr>
        <w:trPr>
          <w:trHeight w:val="463"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98" w:right="0"/>
              <w:jc w:val="left"/>
              <w:rPr>
                <w:rFonts w:ascii="宋体" w:hAnsi="宋体" w:cs="宋体" w:eastAsia="宋体" w:hint="default"/>
                <w:sz w:val="18"/>
                <w:szCs w:val="18"/>
              </w:rPr>
            </w:pPr>
            <w:r>
              <w:rPr>
                <w:rFonts w:ascii="宋体" w:hAnsi="宋体" w:cs="宋体" w:eastAsia="宋体" w:hint="default"/>
                <w:b/>
                <w:bCs/>
                <w:sz w:val="18"/>
                <w:szCs w:val="18"/>
              </w:rPr>
              <w:t>三、利润总额（亏损总额以</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100" w:right="0"/>
              <w:jc w:val="left"/>
              <w:rPr>
                <w:rFonts w:ascii="Times New Roman" w:hAnsi="Times New Roman" w:cs="Times New Roman" w:eastAsia="Times New Roman" w:hint="default"/>
                <w:sz w:val="18"/>
                <w:szCs w:val="18"/>
              </w:rPr>
            </w:pPr>
            <w:r>
              <w:rPr>
                <w:rFonts w:ascii="Times New Roman"/>
                <w:b/>
                <w:sz w:val="18"/>
              </w:rPr>
              <w:t>121,689,992.90</w:t>
            </w:r>
            <w:r>
              <w:rPr>
                <w:rFonts w:ascii="Times New Roman"/>
                <w:sz w:val="18"/>
              </w:rPr>
            </w:r>
          </w:p>
        </w:tc>
        <w:tc>
          <w:tcPr>
            <w:tcW w:w="173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2"/>
              <w:ind w:left="103" w:right="0"/>
              <w:jc w:val="left"/>
              <w:rPr>
                <w:rFonts w:ascii="Times New Roman" w:hAnsi="Times New Roman" w:cs="Times New Roman" w:eastAsia="Times New Roman" w:hint="default"/>
                <w:sz w:val="18"/>
                <w:szCs w:val="18"/>
              </w:rPr>
            </w:pPr>
            <w:r>
              <w:rPr>
                <w:rFonts w:ascii="Times New Roman"/>
                <w:b/>
                <w:sz w:val="18"/>
              </w:rPr>
              <w:t>114,896,658.15</w:t>
            </w:r>
            <w:r>
              <w:rPr>
                <w:rFonts w:ascii="Times New Roman"/>
                <w:sz w:val="18"/>
              </w:rPr>
            </w:r>
          </w:p>
        </w:tc>
      </w:tr>
      <w:tr>
        <w:trPr>
          <w:trHeight w:val="463"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98"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00" w:right="0"/>
              <w:jc w:val="left"/>
              <w:rPr>
                <w:rFonts w:ascii="Times New Roman" w:hAnsi="Times New Roman" w:cs="Times New Roman" w:eastAsia="Times New Roman" w:hint="default"/>
                <w:sz w:val="18"/>
                <w:szCs w:val="18"/>
              </w:rPr>
            </w:pPr>
            <w:r>
              <w:rPr>
                <w:rFonts w:ascii="Times New Roman"/>
                <w:b/>
                <w:sz w:val="18"/>
              </w:rPr>
              <w:t>8,917,095.74</w:t>
            </w:r>
            <w:r>
              <w:rPr>
                <w:rFonts w:ascii="Times New Roman"/>
                <w:sz w:val="18"/>
              </w:rPr>
            </w:r>
          </w:p>
        </w:tc>
        <w:tc>
          <w:tcPr>
            <w:tcW w:w="173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4"/>
              <w:ind w:left="103" w:right="0"/>
              <w:jc w:val="left"/>
              <w:rPr>
                <w:rFonts w:ascii="Times New Roman" w:hAnsi="Times New Roman" w:cs="Times New Roman" w:eastAsia="Times New Roman" w:hint="default"/>
                <w:sz w:val="18"/>
                <w:szCs w:val="18"/>
              </w:rPr>
            </w:pPr>
            <w:r>
              <w:rPr>
                <w:rFonts w:ascii="Times New Roman"/>
                <w:b/>
                <w:sz w:val="18"/>
              </w:rPr>
              <w:t>9,513,651.85</w:t>
            </w:r>
            <w:r>
              <w:rPr>
                <w:rFonts w:ascii="Times New Roman"/>
                <w:sz w:val="18"/>
              </w:rPr>
            </w:r>
          </w:p>
        </w:tc>
      </w:tr>
      <w:tr>
        <w:trPr>
          <w:trHeight w:val="466"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98" w:right="0"/>
              <w:jc w:val="left"/>
              <w:rPr>
                <w:rFonts w:ascii="宋体" w:hAnsi="宋体" w:cs="宋体" w:eastAsia="宋体" w:hint="default"/>
                <w:sz w:val="18"/>
                <w:szCs w:val="18"/>
              </w:rPr>
            </w:pPr>
            <w:r>
              <w:rPr>
                <w:rFonts w:ascii="宋体" w:hAnsi="宋体" w:cs="宋体" w:eastAsia="宋体" w:hint="default"/>
                <w:b/>
                <w:bCs/>
                <w:sz w:val="18"/>
                <w:szCs w:val="18"/>
              </w:rPr>
              <w:t>四、净利润（净亏损以</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00" w:right="0"/>
              <w:jc w:val="left"/>
              <w:rPr>
                <w:rFonts w:ascii="Times New Roman" w:hAnsi="Times New Roman" w:cs="Times New Roman" w:eastAsia="Times New Roman" w:hint="default"/>
                <w:sz w:val="18"/>
                <w:szCs w:val="18"/>
              </w:rPr>
            </w:pPr>
            <w:r>
              <w:rPr>
                <w:rFonts w:ascii="Times New Roman"/>
                <w:b/>
                <w:sz w:val="18"/>
              </w:rPr>
              <w:t>112,772,897.16</w:t>
            </w:r>
            <w:r>
              <w:rPr>
                <w:rFonts w:ascii="Times New Roman"/>
                <w:sz w:val="18"/>
              </w:rPr>
            </w:r>
          </w:p>
        </w:tc>
        <w:tc>
          <w:tcPr>
            <w:tcW w:w="173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4"/>
              <w:ind w:left="103" w:right="0"/>
              <w:jc w:val="left"/>
              <w:rPr>
                <w:rFonts w:ascii="Times New Roman" w:hAnsi="Times New Roman" w:cs="Times New Roman" w:eastAsia="Times New Roman" w:hint="default"/>
                <w:sz w:val="18"/>
                <w:szCs w:val="18"/>
              </w:rPr>
            </w:pPr>
            <w:r>
              <w:rPr>
                <w:rFonts w:ascii="Times New Roman"/>
                <w:b/>
                <w:sz w:val="18"/>
              </w:rPr>
              <w:t>105,383,006.30</w:t>
            </w:r>
            <w:r>
              <w:rPr>
                <w:rFonts w:ascii="Times New Roman"/>
                <w:sz w:val="18"/>
              </w:rPr>
            </w:r>
          </w:p>
        </w:tc>
      </w:tr>
      <w:tr>
        <w:trPr>
          <w:trHeight w:val="463"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98" w:right="0"/>
              <w:jc w:val="left"/>
              <w:rPr>
                <w:rFonts w:ascii="宋体" w:hAnsi="宋体" w:cs="宋体" w:eastAsia="宋体" w:hint="default"/>
                <w:sz w:val="18"/>
                <w:szCs w:val="18"/>
              </w:rPr>
            </w:pPr>
            <w:r>
              <w:rPr>
                <w:rFonts w:ascii="宋体" w:hAnsi="宋体" w:cs="宋体" w:eastAsia="宋体" w:hint="default"/>
                <w:b/>
                <w:bCs/>
                <w:sz w:val="18"/>
                <w:szCs w:val="18"/>
              </w:rPr>
              <w:t>五、每股收益</w:t>
            </w:r>
            <w:r>
              <w:rPr>
                <w:rFonts w:ascii="宋体" w:hAnsi="宋体" w:cs="宋体" w:eastAsia="宋体" w:hint="default"/>
                <w:sz w:val="18"/>
                <w:szCs w:val="18"/>
              </w:rPr>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8" w:space="0" w:color="000000"/>
            </w:tcBorders>
          </w:tcPr>
          <w:p>
            <w:pPr/>
          </w:p>
        </w:tc>
      </w:tr>
      <w:tr>
        <w:trPr>
          <w:trHeight w:val="463"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6"/>
              <w:ind w:left="98" w:right="0"/>
              <w:jc w:val="left"/>
              <w:rPr>
                <w:rFonts w:ascii="宋体" w:hAnsi="宋体" w:cs="宋体" w:eastAsia="宋体" w:hint="default"/>
                <w:sz w:val="20"/>
                <w:szCs w:val="20"/>
              </w:rPr>
            </w:pPr>
            <w:r>
              <w:rPr>
                <w:rFonts w:ascii="宋体" w:hAnsi="宋体" w:cs="宋体" w:eastAsia="宋体" w:hint="default"/>
                <w:sz w:val="20"/>
                <w:szCs w:val="20"/>
              </w:rPr>
              <w:t>基本每股收益</w:t>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100" w:right="0"/>
              <w:jc w:val="left"/>
              <w:rPr>
                <w:rFonts w:ascii="Times New Roman" w:hAnsi="Times New Roman" w:cs="Times New Roman" w:eastAsia="Times New Roman" w:hint="default"/>
                <w:sz w:val="18"/>
                <w:szCs w:val="18"/>
              </w:rPr>
            </w:pPr>
            <w:r>
              <w:rPr>
                <w:rFonts w:ascii="Times New Roman"/>
                <w:sz w:val="18"/>
              </w:rPr>
              <w:t>1.10</w:t>
            </w:r>
          </w:p>
        </w:tc>
        <w:tc>
          <w:tcPr>
            <w:tcW w:w="173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0"/>
              <w:ind w:left="103" w:right="0"/>
              <w:jc w:val="left"/>
              <w:rPr>
                <w:rFonts w:ascii="Times New Roman" w:hAnsi="Times New Roman" w:cs="Times New Roman" w:eastAsia="Times New Roman" w:hint="default"/>
                <w:sz w:val="18"/>
                <w:szCs w:val="18"/>
              </w:rPr>
            </w:pPr>
            <w:r>
              <w:rPr>
                <w:rFonts w:ascii="Times New Roman"/>
                <w:sz w:val="18"/>
              </w:rPr>
              <w:t>1.25</w:t>
            </w:r>
          </w:p>
        </w:tc>
      </w:tr>
      <w:tr>
        <w:trPr>
          <w:trHeight w:val="466"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6"/>
              <w:ind w:left="98" w:right="0"/>
              <w:jc w:val="left"/>
              <w:rPr>
                <w:rFonts w:ascii="宋体" w:hAnsi="宋体" w:cs="宋体" w:eastAsia="宋体" w:hint="default"/>
                <w:sz w:val="20"/>
                <w:szCs w:val="20"/>
              </w:rPr>
            </w:pPr>
            <w:r>
              <w:rPr>
                <w:rFonts w:ascii="宋体" w:hAnsi="宋体" w:cs="宋体" w:eastAsia="宋体" w:hint="default"/>
                <w:sz w:val="20"/>
                <w:szCs w:val="20"/>
              </w:rPr>
              <w:t>稀释每股收益</w:t>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100" w:right="0"/>
              <w:jc w:val="left"/>
              <w:rPr>
                <w:rFonts w:ascii="Times New Roman" w:hAnsi="Times New Roman" w:cs="Times New Roman" w:eastAsia="Times New Roman" w:hint="default"/>
                <w:sz w:val="18"/>
                <w:szCs w:val="18"/>
              </w:rPr>
            </w:pPr>
            <w:r>
              <w:rPr>
                <w:rFonts w:ascii="Times New Roman"/>
                <w:sz w:val="18"/>
              </w:rPr>
              <w:t>1.10</w:t>
            </w:r>
          </w:p>
        </w:tc>
        <w:tc>
          <w:tcPr>
            <w:tcW w:w="173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0"/>
              <w:ind w:left="103" w:right="0"/>
              <w:jc w:val="left"/>
              <w:rPr>
                <w:rFonts w:ascii="Times New Roman" w:hAnsi="Times New Roman" w:cs="Times New Roman" w:eastAsia="Times New Roman" w:hint="default"/>
                <w:sz w:val="18"/>
                <w:szCs w:val="18"/>
              </w:rPr>
            </w:pPr>
            <w:r>
              <w:rPr>
                <w:rFonts w:ascii="Times New Roman"/>
                <w:sz w:val="18"/>
              </w:rPr>
              <w:t>1.25</w:t>
            </w:r>
          </w:p>
        </w:tc>
      </w:tr>
      <w:tr>
        <w:trPr>
          <w:trHeight w:val="464" w:hRule="exact"/>
        </w:trPr>
        <w:tc>
          <w:tcPr>
            <w:tcW w:w="367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98" w:right="0"/>
              <w:jc w:val="left"/>
              <w:rPr>
                <w:rFonts w:ascii="宋体" w:hAnsi="宋体" w:cs="宋体" w:eastAsia="宋体" w:hint="default"/>
                <w:sz w:val="18"/>
                <w:szCs w:val="18"/>
              </w:rPr>
            </w:pPr>
            <w:r>
              <w:rPr>
                <w:rFonts w:ascii="宋体" w:hAnsi="宋体" w:cs="宋体" w:eastAsia="宋体" w:hint="default"/>
                <w:b/>
                <w:bCs/>
                <w:sz w:val="18"/>
                <w:szCs w:val="18"/>
              </w:rPr>
              <w:t>六、其他综合收益</w:t>
            </w:r>
            <w:r>
              <w:rPr>
                <w:rFonts w:ascii="宋体" w:hAnsi="宋体" w:cs="宋体" w:eastAsia="宋体" w:hint="default"/>
                <w:sz w:val="18"/>
                <w:szCs w:val="18"/>
              </w:rPr>
            </w:r>
          </w:p>
        </w:tc>
        <w:tc>
          <w:tcPr>
            <w:tcW w:w="1586" w:type="dxa"/>
            <w:tcBorders>
              <w:top w:val="single" w:sz="4" w:space="0" w:color="000000"/>
              <w:left w:val="single" w:sz="4" w:space="0" w:color="000000"/>
              <w:bottom w:val="single" w:sz="4" w:space="0" w:color="000000"/>
              <w:right w:val="single" w:sz="4" w:space="0" w:color="000000"/>
            </w:tcBorders>
          </w:tcPr>
          <w:p>
            <w:pPr/>
          </w:p>
        </w:tc>
        <w:tc>
          <w:tcPr>
            <w:tcW w:w="3690"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8" w:space="0" w:color="000000"/>
            </w:tcBorders>
          </w:tcPr>
          <w:p>
            <w:pPr/>
          </w:p>
        </w:tc>
      </w:tr>
      <w:tr>
        <w:trPr>
          <w:trHeight w:val="468" w:hRule="exact"/>
        </w:trPr>
        <w:tc>
          <w:tcPr>
            <w:tcW w:w="3678"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before="80"/>
              <w:ind w:left="98" w:right="0"/>
              <w:jc w:val="left"/>
              <w:rPr>
                <w:rFonts w:ascii="宋体" w:hAnsi="宋体" w:cs="宋体" w:eastAsia="宋体" w:hint="default"/>
                <w:sz w:val="18"/>
                <w:szCs w:val="18"/>
              </w:rPr>
            </w:pPr>
            <w:r>
              <w:rPr>
                <w:rFonts w:ascii="宋体" w:hAnsi="宋体" w:cs="宋体" w:eastAsia="宋体" w:hint="default"/>
                <w:b/>
                <w:bCs/>
                <w:sz w:val="18"/>
                <w:szCs w:val="18"/>
              </w:rPr>
              <w:t>七、综合收益总额</w:t>
            </w:r>
            <w:r>
              <w:rPr>
                <w:rFonts w:ascii="宋体" w:hAnsi="宋体" w:cs="宋体" w:eastAsia="宋体" w:hint="default"/>
                <w:sz w:val="18"/>
                <w:szCs w:val="18"/>
              </w:rPr>
            </w:r>
          </w:p>
        </w:tc>
        <w:tc>
          <w:tcPr>
            <w:tcW w:w="1586" w:type="dxa"/>
            <w:tcBorders>
              <w:top w:val="single" w:sz="4" w:space="0" w:color="000000"/>
              <w:left w:val="single" w:sz="4" w:space="0" w:color="000000"/>
              <w:bottom w:val="single" w:sz="8" w:space="0" w:color="000000"/>
              <w:right w:val="single" w:sz="4" w:space="0" w:color="000000"/>
            </w:tcBorders>
          </w:tcPr>
          <w:p>
            <w:pPr/>
          </w:p>
        </w:tc>
        <w:tc>
          <w:tcPr>
            <w:tcW w:w="369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20"/>
              <w:ind w:left="100" w:right="0"/>
              <w:jc w:val="left"/>
              <w:rPr>
                <w:rFonts w:ascii="Times New Roman" w:hAnsi="Times New Roman" w:cs="Times New Roman" w:eastAsia="Times New Roman" w:hint="default"/>
                <w:sz w:val="18"/>
                <w:szCs w:val="18"/>
              </w:rPr>
            </w:pPr>
            <w:r>
              <w:rPr>
                <w:rFonts w:ascii="Times New Roman"/>
                <w:sz w:val="18"/>
              </w:rPr>
              <w:t>112,772,897.16</w:t>
            </w:r>
          </w:p>
        </w:tc>
        <w:tc>
          <w:tcPr>
            <w:tcW w:w="1730"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120"/>
              <w:ind w:left="103" w:right="0"/>
              <w:jc w:val="left"/>
              <w:rPr>
                <w:rFonts w:ascii="Times New Roman" w:hAnsi="Times New Roman" w:cs="Times New Roman" w:eastAsia="Times New Roman" w:hint="default"/>
                <w:sz w:val="18"/>
                <w:szCs w:val="18"/>
              </w:rPr>
            </w:pPr>
            <w:r>
              <w:rPr>
                <w:rFonts w:ascii="Times New Roman"/>
                <w:sz w:val="18"/>
              </w:rPr>
              <w:t>105,383,006.30</w:t>
            </w:r>
          </w:p>
        </w:tc>
      </w:tr>
    </w:tbl>
    <w:p>
      <w:pPr>
        <w:tabs>
          <w:tab w:pos="5174" w:val="left" w:leader="none"/>
          <w:tab w:pos="9173" w:val="left" w:leader="none"/>
        </w:tabs>
        <w:spacing w:before="82"/>
        <w:ind w:left="220" w:right="0" w:firstLine="0"/>
        <w:jc w:val="left"/>
        <w:rPr>
          <w:rFonts w:ascii="宋体" w:hAnsi="宋体" w:cs="宋体" w:eastAsia="宋体" w:hint="default"/>
          <w:sz w:val="18"/>
          <w:szCs w:val="18"/>
        </w:rPr>
      </w:pPr>
      <w:r>
        <w:rPr>
          <w:rFonts w:ascii="宋体" w:hAnsi="宋体" w:cs="宋体" w:eastAsia="宋体" w:hint="default"/>
          <w:sz w:val="18"/>
          <w:szCs w:val="18"/>
        </w:rPr>
        <w:t>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990" w:footer="1184" w:top="1200" w:bottom="1380" w:left="500" w:right="480"/>
        </w:sectPr>
      </w:pPr>
    </w:p>
    <w:p>
      <w:pPr>
        <w:spacing w:line="240" w:lineRule="auto" w:before="6"/>
        <w:rPr>
          <w:rFonts w:ascii="宋体" w:hAnsi="宋体" w:cs="宋体" w:eastAsia="宋体" w:hint="default"/>
          <w:sz w:val="13"/>
          <w:szCs w:val="13"/>
        </w:rPr>
      </w:pPr>
    </w:p>
    <w:p>
      <w:pPr>
        <w:pStyle w:val="Heading5"/>
        <w:tabs>
          <w:tab w:pos="482" w:val="left" w:leader="none"/>
          <w:tab w:pos="964" w:val="left" w:leader="none"/>
          <w:tab w:pos="1447" w:val="left" w:leader="none"/>
          <w:tab w:pos="1929" w:val="left" w:leader="none"/>
        </w:tabs>
        <w:spacing w:line="240" w:lineRule="auto" w:before="26"/>
        <w:ind w:left="0" w:right="18"/>
        <w:jc w:val="center"/>
        <w:rPr>
          <w:b w:val="0"/>
          <w:bCs w:val="0"/>
        </w:rPr>
      </w:pPr>
      <w:r>
        <w:rPr>
          <w:w w:val="95"/>
        </w:rPr>
        <w:t>现</w:t>
        <w:tab/>
        <w:t>金</w:t>
        <w:tab/>
        <w:t>流</w:t>
        <w:tab/>
        <w:t>量</w:t>
        <w:tab/>
      </w:r>
      <w:r>
        <w:rPr/>
        <w:t>表</w:t>
      </w:r>
      <w:r>
        <w:rPr>
          <w:b w:val="0"/>
          <w:bCs w:val="0"/>
        </w:rPr>
      </w:r>
    </w:p>
    <w:p>
      <w:pPr>
        <w:tabs>
          <w:tab w:pos="5033" w:val="left" w:leader="none"/>
          <w:tab w:pos="9402" w:val="left" w:leader="none"/>
        </w:tabs>
        <w:spacing w:before="6"/>
        <w:ind w:left="0" w:right="13" w:firstLine="0"/>
        <w:jc w:val="center"/>
        <w:rPr>
          <w:rFonts w:ascii="宋体" w:hAnsi="宋体" w:cs="宋体" w:eastAsia="宋体" w:hint="default"/>
          <w:sz w:val="18"/>
          <w:szCs w:val="18"/>
        </w:rPr>
      </w:pPr>
      <w:r>
        <w:rPr>
          <w:rFonts w:ascii="宋体" w:hAnsi="宋体" w:cs="宋体" w:eastAsia="宋体" w:hint="default"/>
          <w:spacing w:val="-1"/>
          <w:sz w:val="18"/>
          <w:szCs w:val="18"/>
        </w:rPr>
        <w:t>编制单位：北京数码视讯科技股份有限公司</w:t>
        <w:tab/>
      </w:r>
      <w:r>
        <w:rPr>
          <w:rFonts w:ascii="宋体" w:hAnsi="宋体" w:cs="宋体" w:eastAsia="宋体" w:hint="default"/>
          <w:spacing w:val="-1"/>
          <w:sz w:val="18"/>
          <w:szCs w:val="18"/>
        </w:rPr>
        <w:t>2010</w:t>
      </w:r>
      <w:r>
        <w:rPr>
          <w:rFonts w:ascii="宋体" w:hAnsi="宋体" w:cs="宋体" w:eastAsia="宋体" w:hint="default"/>
          <w:spacing w:val="-42"/>
          <w:sz w:val="18"/>
          <w:szCs w:val="18"/>
        </w:rPr>
        <w:t> </w:t>
      </w:r>
      <w:r>
        <w:rPr>
          <w:rFonts w:ascii="宋体" w:hAnsi="宋体" w:cs="宋体" w:eastAsia="宋体" w:hint="default"/>
          <w:sz w:val="18"/>
          <w:szCs w:val="18"/>
        </w:rPr>
        <w:t>年度</w:t>
        <w:tab/>
      </w:r>
      <w:r>
        <w:rPr>
          <w:rFonts w:ascii="宋体" w:hAnsi="宋体" w:cs="宋体" w:eastAsia="宋体" w:hint="default"/>
          <w:spacing w:val="-3"/>
          <w:sz w:val="18"/>
          <w:szCs w:val="18"/>
        </w:rPr>
        <w:t>金额单位：元</w:t>
      </w: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5961"/>
        <w:gridCol w:w="857"/>
        <w:gridCol w:w="2513"/>
        <w:gridCol w:w="1354"/>
      </w:tblGrid>
      <w:tr>
        <w:trPr>
          <w:trHeight w:val="334" w:hRule="exact"/>
        </w:trPr>
        <w:tc>
          <w:tcPr>
            <w:tcW w:w="5961" w:type="dxa"/>
            <w:tcBorders>
              <w:top w:val="single" w:sz="8" w:space="0" w:color="000000"/>
              <w:left w:val="single" w:sz="8" w:space="0" w:color="000000"/>
              <w:bottom w:val="single" w:sz="4" w:space="0" w:color="000000"/>
              <w:right w:val="single" w:sz="4" w:space="0" w:color="000000"/>
            </w:tcBorders>
          </w:tcPr>
          <w:p>
            <w:pPr>
              <w:pStyle w:val="TableParagraph"/>
              <w:tabs>
                <w:tab w:pos="912" w:val="left" w:leader="none"/>
              </w:tabs>
              <w:spacing w:line="240" w:lineRule="auto" w:before="13"/>
              <w:ind w:left="98" w:right="0"/>
              <w:jc w:val="left"/>
              <w:rPr>
                <w:rFonts w:ascii="宋体" w:hAnsi="宋体" w:cs="宋体" w:eastAsia="宋体" w:hint="default"/>
                <w:sz w:val="18"/>
                <w:szCs w:val="18"/>
              </w:rPr>
            </w:pPr>
            <w:r>
              <w:rPr>
                <w:rFonts w:ascii="宋体" w:hAnsi="宋体" w:cs="宋体" w:eastAsia="宋体" w:hint="default"/>
                <w:b/>
                <w:bCs/>
                <w:w w:val="95"/>
                <w:sz w:val="18"/>
                <w:szCs w:val="18"/>
              </w:rPr>
              <w:t>项</w:t>
              <w:tab/>
            </w:r>
            <w:r>
              <w:rPr>
                <w:rFonts w:ascii="宋体" w:hAnsi="宋体" w:cs="宋体" w:eastAsia="宋体" w:hint="default"/>
                <w:b/>
                <w:bCs/>
                <w:sz w:val="18"/>
                <w:szCs w:val="18"/>
              </w:rPr>
              <w:t>目</w:t>
            </w:r>
            <w:r>
              <w:rPr>
                <w:rFonts w:ascii="宋体" w:hAnsi="宋体" w:cs="宋体" w:eastAsia="宋体" w:hint="default"/>
                <w:sz w:val="18"/>
                <w:szCs w:val="18"/>
              </w:rPr>
            </w:r>
          </w:p>
        </w:tc>
        <w:tc>
          <w:tcPr>
            <w:tcW w:w="857"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513"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354" w:type="dxa"/>
            <w:tcBorders>
              <w:top w:val="single" w:sz="8" w:space="0" w:color="000000"/>
              <w:left w:val="single" w:sz="4" w:space="0" w:color="000000"/>
              <w:bottom w:val="single" w:sz="4" w:space="0" w:color="000000"/>
              <w:right w:val="single" w:sz="8"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8" w:space="0" w:color="000000"/>
            </w:tcBorders>
          </w:tcPr>
          <w:p>
            <w:pP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332,103,116.75</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254,604,037.20</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21,074,822.91</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19,777,179.07</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26,468,251.86</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57,921,663.81</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379,646,191.52</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332,302,880.08</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137,367,306.93</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117,819,509.46</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40,259,631.59</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36,600,944.07</w:t>
            </w:r>
          </w:p>
        </w:tc>
      </w:tr>
      <w:tr>
        <w:trPr>
          <w:trHeight w:val="331"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48,185,059.66</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30,886,014.81</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73,192,750.07</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39,006,780.66</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sz w:val="18"/>
              </w:rPr>
              <w:t>299,004,748.25</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sz w:val="18"/>
              </w:rPr>
              <w:t>224,313,249.00</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103" w:right="0"/>
              <w:jc w:val="left"/>
              <w:rPr>
                <w:rFonts w:ascii="Times New Roman" w:hAnsi="Times New Roman" w:cs="Times New Roman" w:eastAsia="Times New Roman" w:hint="default"/>
                <w:sz w:val="18"/>
                <w:szCs w:val="18"/>
              </w:rPr>
            </w:pPr>
            <w:r>
              <w:rPr>
                <w:rFonts w:ascii="Times New Roman"/>
                <w:b/>
                <w:sz w:val="18"/>
              </w:rPr>
              <w:t>80,641,443.27</w:t>
            </w:r>
            <w:r>
              <w:rPr>
                <w:rFonts w:ascii="Times New Roman"/>
                <w:sz w:val="18"/>
              </w:rPr>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5"/>
              <w:ind w:left="103" w:right="0"/>
              <w:jc w:val="left"/>
              <w:rPr>
                <w:rFonts w:ascii="Times New Roman" w:hAnsi="Times New Roman" w:cs="Times New Roman" w:eastAsia="Times New Roman" w:hint="default"/>
                <w:sz w:val="18"/>
                <w:szCs w:val="18"/>
              </w:rPr>
            </w:pPr>
            <w:r>
              <w:rPr>
                <w:rFonts w:ascii="Times New Roman"/>
                <w:b/>
                <w:sz w:val="18"/>
              </w:rPr>
              <w:t>107,989,631.08</w:t>
            </w:r>
            <w:r>
              <w:rPr>
                <w:rFonts w:ascii="Times New Roman"/>
                <w:sz w:val="18"/>
              </w:rPr>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8" w:space="0" w:color="000000"/>
            </w:tcBorders>
          </w:tcPr>
          <w:p>
            <w:pP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8" w:space="0" w:color="000000"/>
            </w:tcBorders>
          </w:tcPr>
          <w:p>
            <w:pP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8" w:space="0" w:color="000000"/>
            </w:tcBorders>
          </w:tcPr>
          <w:p>
            <w:pP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270,000.00</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16,701,945.30</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8" w:space="0" w:color="000000"/>
            </w:tcBorders>
          </w:tcPr>
          <w:p>
            <w:pP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8" w:space="0" w:color="000000"/>
            </w:tcBorders>
          </w:tcPr>
          <w:p>
            <w:pP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270,000.00</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16,701,945.30</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36,073,611.60</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6,069,346.03</w:t>
            </w:r>
          </w:p>
        </w:tc>
      </w:tr>
      <w:tr>
        <w:trPr>
          <w:trHeight w:val="332"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209,290,000.00</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53,000,000.00</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8" w:space="0" w:color="000000"/>
            </w:tcBorders>
          </w:tcPr>
          <w:p>
            <w:pP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8" w:space="0" w:color="000000"/>
            </w:tcBorders>
          </w:tcPr>
          <w:p>
            <w:pP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245,363,611.60</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59,069,346.03</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103" w:right="0"/>
              <w:jc w:val="left"/>
              <w:rPr>
                <w:rFonts w:ascii="Times New Roman" w:hAnsi="Times New Roman" w:cs="Times New Roman" w:eastAsia="Times New Roman" w:hint="default"/>
                <w:sz w:val="18"/>
                <w:szCs w:val="18"/>
              </w:rPr>
            </w:pPr>
            <w:r>
              <w:rPr>
                <w:rFonts w:ascii="Times New Roman"/>
                <w:b/>
                <w:sz w:val="18"/>
              </w:rPr>
              <w:t>-245,093,611.60</w:t>
            </w:r>
            <w:r>
              <w:rPr>
                <w:rFonts w:ascii="Times New Roman"/>
                <w:sz w:val="18"/>
              </w:rPr>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5"/>
              <w:ind w:left="103" w:right="0"/>
              <w:jc w:val="left"/>
              <w:rPr>
                <w:rFonts w:ascii="Times New Roman" w:hAnsi="Times New Roman" w:cs="Times New Roman" w:eastAsia="Times New Roman" w:hint="default"/>
                <w:sz w:val="18"/>
                <w:szCs w:val="18"/>
              </w:rPr>
            </w:pPr>
            <w:r>
              <w:rPr>
                <w:rFonts w:ascii="Times New Roman"/>
                <w:b/>
                <w:sz w:val="18"/>
              </w:rPr>
              <w:t>-42,367,400.73</w:t>
            </w:r>
            <w:r>
              <w:rPr>
                <w:rFonts w:ascii="Times New Roman"/>
                <w:sz w:val="18"/>
              </w:rPr>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8" w:space="0" w:color="000000"/>
            </w:tcBorders>
          </w:tcPr>
          <w:p>
            <w:pP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1,607,512,000.00</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4,700,000.00</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40,000,000.00</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8" w:space="0" w:color="000000"/>
            </w:tcBorders>
          </w:tcPr>
          <w:p>
            <w:pP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8" w:space="0" w:color="000000"/>
            </w:tcBorders>
          </w:tcPr>
          <w:p>
            <w:pP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1,607,512,000.00</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44,700,000.00</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20,000,000.00</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60,000,000.00</w:t>
            </w:r>
          </w:p>
        </w:tc>
      </w:tr>
      <w:tr>
        <w:trPr>
          <w:trHeight w:val="331"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472,500.00</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14,548,600.00</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11,847,595.97</w:t>
            </w:r>
          </w:p>
        </w:tc>
        <w:tc>
          <w:tcPr>
            <w:tcW w:w="1354" w:type="dxa"/>
            <w:tcBorders>
              <w:top w:val="single" w:sz="4" w:space="0" w:color="000000"/>
              <w:left w:val="single" w:sz="4" w:space="0" w:color="000000"/>
              <w:bottom w:val="single" w:sz="4" w:space="0" w:color="000000"/>
              <w:right w:val="single" w:sz="8" w:space="0" w:color="000000"/>
            </w:tcBorders>
          </w:tcPr>
          <w:p>
            <w:pP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32,320,095.97</w:t>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74,548,600.00</w:t>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103" w:right="0"/>
              <w:jc w:val="left"/>
              <w:rPr>
                <w:rFonts w:ascii="Times New Roman" w:hAnsi="Times New Roman" w:cs="Times New Roman" w:eastAsia="Times New Roman" w:hint="default"/>
                <w:sz w:val="18"/>
                <w:szCs w:val="18"/>
              </w:rPr>
            </w:pPr>
            <w:r>
              <w:rPr>
                <w:rFonts w:ascii="Times New Roman"/>
                <w:b/>
                <w:sz w:val="18"/>
              </w:rPr>
              <w:t>1,575,191,904.03</w:t>
            </w:r>
            <w:r>
              <w:rPr>
                <w:rFonts w:ascii="Times New Roman"/>
                <w:sz w:val="18"/>
              </w:rPr>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5"/>
              <w:ind w:left="103" w:right="0"/>
              <w:jc w:val="left"/>
              <w:rPr>
                <w:rFonts w:ascii="Times New Roman" w:hAnsi="Times New Roman" w:cs="Times New Roman" w:eastAsia="Times New Roman" w:hint="default"/>
                <w:sz w:val="18"/>
                <w:szCs w:val="18"/>
              </w:rPr>
            </w:pPr>
            <w:r>
              <w:rPr>
                <w:rFonts w:ascii="Times New Roman"/>
                <w:b/>
                <w:sz w:val="18"/>
              </w:rPr>
              <w:t>-29,848,600.00</w:t>
            </w:r>
            <w:r>
              <w:rPr>
                <w:rFonts w:ascii="Times New Roman"/>
                <w:sz w:val="18"/>
              </w:rPr>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103" w:right="0"/>
              <w:jc w:val="left"/>
              <w:rPr>
                <w:rFonts w:ascii="Times New Roman" w:hAnsi="Times New Roman" w:cs="Times New Roman" w:eastAsia="Times New Roman" w:hint="default"/>
                <w:sz w:val="18"/>
                <w:szCs w:val="18"/>
              </w:rPr>
            </w:pPr>
            <w:r>
              <w:rPr>
                <w:rFonts w:ascii="Times New Roman"/>
                <w:b/>
                <w:sz w:val="18"/>
              </w:rPr>
              <w:t>-135,452.22</w:t>
            </w:r>
            <w:r>
              <w:rPr>
                <w:rFonts w:ascii="Times New Roman"/>
                <w:sz w:val="18"/>
              </w:rPr>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5"/>
              <w:ind w:left="103" w:right="0"/>
              <w:jc w:val="left"/>
              <w:rPr>
                <w:rFonts w:ascii="Times New Roman" w:hAnsi="Times New Roman" w:cs="Times New Roman" w:eastAsia="Times New Roman" w:hint="default"/>
                <w:sz w:val="18"/>
                <w:szCs w:val="18"/>
              </w:rPr>
            </w:pPr>
            <w:r>
              <w:rPr>
                <w:rFonts w:ascii="Times New Roman"/>
                <w:b/>
                <w:sz w:val="18"/>
              </w:rPr>
              <w:t>-1,705.16</w:t>
            </w:r>
            <w:r>
              <w:rPr>
                <w:rFonts w:ascii="Times New Roman"/>
                <w:sz w:val="18"/>
              </w:rPr>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103" w:right="0"/>
              <w:jc w:val="left"/>
              <w:rPr>
                <w:rFonts w:ascii="Times New Roman" w:hAnsi="Times New Roman" w:cs="Times New Roman" w:eastAsia="Times New Roman" w:hint="default"/>
                <w:sz w:val="18"/>
                <w:szCs w:val="18"/>
              </w:rPr>
            </w:pPr>
            <w:r>
              <w:rPr>
                <w:rFonts w:ascii="Times New Roman"/>
                <w:b/>
                <w:sz w:val="18"/>
              </w:rPr>
              <w:t>1,410,604,283.48</w:t>
            </w:r>
            <w:r>
              <w:rPr>
                <w:rFonts w:ascii="Times New Roman"/>
                <w:sz w:val="18"/>
              </w:rPr>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5"/>
              <w:ind w:left="103" w:right="0"/>
              <w:jc w:val="left"/>
              <w:rPr>
                <w:rFonts w:ascii="Times New Roman" w:hAnsi="Times New Roman" w:cs="Times New Roman" w:eastAsia="Times New Roman" w:hint="default"/>
                <w:sz w:val="18"/>
                <w:szCs w:val="18"/>
              </w:rPr>
            </w:pPr>
            <w:r>
              <w:rPr>
                <w:rFonts w:ascii="Times New Roman"/>
                <w:b/>
                <w:sz w:val="18"/>
              </w:rPr>
              <w:t>35,771,925.19</w:t>
            </w:r>
            <w:r>
              <w:rPr>
                <w:rFonts w:ascii="Times New Roman"/>
                <w:sz w:val="18"/>
              </w:rPr>
            </w:r>
          </w:p>
        </w:tc>
      </w:tr>
      <w:tr>
        <w:trPr>
          <w:trHeight w:val="329" w:hRule="exact"/>
        </w:trPr>
        <w:tc>
          <w:tcPr>
            <w:tcW w:w="596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b/>
                <w:bCs/>
                <w:sz w:val="18"/>
                <w:szCs w:val="18"/>
              </w:rPr>
              <w:t>加：期初现金及现金等价物余额</w:t>
            </w:r>
            <w:r>
              <w:rPr>
                <w:rFonts w:ascii="宋体" w:hAnsi="宋体" w:cs="宋体" w:eastAsia="宋体" w:hint="default"/>
                <w:sz w:val="18"/>
                <w:szCs w:val="18"/>
              </w:rPr>
            </w:r>
          </w:p>
        </w:tc>
        <w:tc>
          <w:tcPr>
            <w:tcW w:w="857" w:type="dxa"/>
            <w:tcBorders>
              <w:top w:val="single" w:sz="4" w:space="0" w:color="000000"/>
              <w:left w:val="single" w:sz="4" w:space="0" w:color="000000"/>
              <w:bottom w:val="single" w:sz="4" w:space="0" w:color="000000"/>
              <w:right w:val="single" w:sz="4" w:space="0" w:color="000000"/>
            </w:tcBorders>
          </w:tcPr>
          <w:p>
            <w:pPr/>
          </w:p>
        </w:tc>
        <w:tc>
          <w:tcPr>
            <w:tcW w:w="2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103" w:right="0"/>
              <w:jc w:val="left"/>
              <w:rPr>
                <w:rFonts w:ascii="Times New Roman" w:hAnsi="Times New Roman" w:cs="Times New Roman" w:eastAsia="Times New Roman" w:hint="default"/>
                <w:sz w:val="18"/>
                <w:szCs w:val="18"/>
              </w:rPr>
            </w:pPr>
            <w:r>
              <w:rPr>
                <w:rFonts w:ascii="Times New Roman"/>
                <w:b/>
                <w:sz w:val="18"/>
              </w:rPr>
              <w:t>177,895,284.25</w:t>
            </w:r>
            <w:r>
              <w:rPr>
                <w:rFonts w:ascii="Times New Roman"/>
                <w:sz w:val="18"/>
              </w:rPr>
            </w:r>
          </w:p>
        </w:tc>
        <w:tc>
          <w:tcPr>
            <w:tcW w:w="135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5"/>
              <w:ind w:left="103" w:right="0"/>
              <w:jc w:val="left"/>
              <w:rPr>
                <w:rFonts w:ascii="Times New Roman" w:hAnsi="Times New Roman" w:cs="Times New Roman" w:eastAsia="Times New Roman" w:hint="default"/>
                <w:sz w:val="18"/>
                <w:szCs w:val="18"/>
              </w:rPr>
            </w:pPr>
            <w:r>
              <w:rPr>
                <w:rFonts w:ascii="Times New Roman"/>
                <w:b/>
                <w:sz w:val="18"/>
              </w:rPr>
              <w:t>142,123,359.06</w:t>
            </w:r>
            <w:r>
              <w:rPr>
                <w:rFonts w:ascii="Times New Roman"/>
                <w:sz w:val="18"/>
              </w:rPr>
            </w:r>
          </w:p>
        </w:tc>
      </w:tr>
      <w:tr>
        <w:trPr>
          <w:trHeight w:val="334" w:hRule="exact"/>
        </w:trPr>
        <w:tc>
          <w:tcPr>
            <w:tcW w:w="5961"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857" w:type="dxa"/>
            <w:tcBorders>
              <w:top w:val="single" w:sz="4" w:space="0" w:color="000000"/>
              <w:left w:val="single" w:sz="4" w:space="0" w:color="000000"/>
              <w:bottom w:val="single" w:sz="8" w:space="0" w:color="000000"/>
              <w:right w:val="single" w:sz="4" w:space="0" w:color="000000"/>
            </w:tcBorders>
          </w:tcPr>
          <w:p>
            <w:pPr/>
          </w:p>
        </w:tc>
        <w:tc>
          <w:tcPr>
            <w:tcW w:w="2513"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7"/>
              <w:ind w:left="103" w:right="0"/>
              <w:jc w:val="left"/>
              <w:rPr>
                <w:rFonts w:ascii="Times New Roman" w:hAnsi="Times New Roman" w:cs="Times New Roman" w:eastAsia="Times New Roman" w:hint="default"/>
                <w:sz w:val="18"/>
                <w:szCs w:val="18"/>
              </w:rPr>
            </w:pPr>
            <w:r>
              <w:rPr>
                <w:rFonts w:ascii="Times New Roman"/>
                <w:b/>
                <w:sz w:val="18"/>
              </w:rPr>
              <w:t>1,588,499,567.73</w:t>
            </w:r>
            <w:r>
              <w:rPr>
                <w:rFonts w:ascii="Times New Roman"/>
                <w:sz w:val="18"/>
              </w:rPr>
            </w:r>
          </w:p>
        </w:tc>
        <w:tc>
          <w:tcPr>
            <w:tcW w:w="1354"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57"/>
              <w:ind w:left="103" w:right="0"/>
              <w:jc w:val="left"/>
              <w:rPr>
                <w:rFonts w:ascii="Times New Roman" w:hAnsi="Times New Roman" w:cs="Times New Roman" w:eastAsia="Times New Roman" w:hint="default"/>
                <w:sz w:val="18"/>
                <w:szCs w:val="18"/>
              </w:rPr>
            </w:pPr>
            <w:r>
              <w:rPr>
                <w:rFonts w:ascii="Times New Roman"/>
                <w:b/>
                <w:sz w:val="18"/>
              </w:rPr>
              <w:t>177,895,284.25</w:t>
            </w:r>
            <w:r>
              <w:rPr>
                <w:rFonts w:ascii="Times New Roman"/>
                <w:sz w:val="18"/>
              </w:rPr>
            </w:r>
          </w:p>
        </w:tc>
      </w:tr>
    </w:tbl>
    <w:p>
      <w:pPr>
        <w:tabs>
          <w:tab w:pos="4545" w:val="left" w:leader="none"/>
          <w:tab w:pos="9253" w:val="left" w:leader="none"/>
        </w:tabs>
        <w:spacing w:line="205" w:lineRule="exact" w:before="0"/>
        <w:ind w:left="220" w:right="0" w:firstLine="0"/>
        <w:jc w:val="left"/>
        <w:rPr>
          <w:rFonts w:ascii="宋体" w:hAnsi="宋体" w:cs="宋体" w:eastAsia="宋体" w:hint="default"/>
          <w:sz w:val="18"/>
          <w:szCs w:val="18"/>
        </w:rPr>
      </w:pPr>
      <w:r>
        <w:rPr>
          <w:rFonts w:ascii="宋体" w:hAnsi="宋体" w:cs="宋体" w:eastAsia="宋体" w:hint="default"/>
          <w:sz w:val="18"/>
          <w:szCs w:val="18"/>
        </w:rPr>
        <w:t>法定代表人：</w:t>
        <w:tab/>
      </w:r>
      <w:r>
        <w:rPr>
          <w:rFonts w:ascii="宋体" w:hAnsi="宋体" w:cs="宋体" w:eastAsia="宋体" w:hint="default"/>
          <w:spacing w:val="-1"/>
          <w:sz w:val="18"/>
          <w:szCs w:val="18"/>
        </w:rPr>
        <w:t>主管会计工作负责人：</w:t>
        <w:tab/>
      </w:r>
      <w:r>
        <w:rPr>
          <w:rFonts w:ascii="宋体" w:hAnsi="宋体" w:cs="宋体" w:eastAsia="宋体" w:hint="default"/>
          <w:sz w:val="18"/>
          <w:szCs w:val="18"/>
        </w:rPr>
        <w:t>会计机构负责人：</w:t>
      </w:r>
    </w:p>
    <w:p>
      <w:pPr>
        <w:spacing w:after="0" w:line="205" w:lineRule="exact"/>
        <w:jc w:val="left"/>
        <w:rPr>
          <w:rFonts w:ascii="宋体" w:hAnsi="宋体" w:cs="宋体" w:eastAsia="宋体" w:hint="default"/>
          <w:sz w:val="18"/>
          <w:szCs w:val="18"/>
        </w:rPr>
        <w:sectPr>
          <w:pgSz w:w="11910" w:h="16840"/>
          <w:pgMar w:header="990" w:footer="1184" w:top="1200" w:bottom="1380" w:left="500" w:right="480"/>
        </w:sectPr>
      </w:pPr>
    </w:p>
    <w:p>
      <w:pPr>
        <w:spacing w:line="392" w:lineRule="exact" w:before="0"/>
        <w:ind w:left="0" w:right="0" w:firstLine="0"/>
        <w:jc w:val="center"/>
        <w:rPr>
          <w:rFonts w:ascii="宋体" w:hAnsi="宋体" w:cs="宋体" w:eastAsia="宋体" w:hint="default"/>
          <w:sz w:val="32"/>
          <w:szCs w:val="32"/>
        </w:rPr>
      </w:pPr>
      <w:r>
        <w:rPr/>
        <w:pict>
          <v:group style="position:absolute;margin-left:34.560001pt;margin-top:1.122064pt;width:772.95pt;height:.1pt;mso-position-horizontal-relative:page;mso-position-vertical-relative:paragraph;z-index:-1439896" coordorigin="691,22" coordsize="15459,2">
            <v:shape style="position:absolute;left:691;top:22;width:15459;height:2" coordorigin="691,22" coordsize="15459,0" path="m691,22l16150,22e" filled="false" stroked="true" strokeweight=".48pt" strokecolor="#000000">
              <v:path arrowok="t"/>
            </v:shape>
            <w10:wrap type="none"/>
          </v:group>
        </w:pict>
      </w:r>
      <w:r>
        <w:rPr>
          <w:rFonts w:ascii="宋体" w:hAnsi="宋体" w:cs="宋体" w:eastAsia="宋体" w:hint="default"/>
          <w:b/>
          <w:bCs/>
          <w:sz w:val="32"/>
          <w:szCs w:val="32"/>
        </w:rPr>
        <w:t>所 有 者 权 益 变 动</w:t>
      </w:r>
      <w:r>
        <w:rPr>
          <w:rFonts w:ascii="宋体" w:hAnsi="宋体" w:cs="宋体" w:eastAsia="宋体" w:hint="default"/>
          <w:b/>
          <w:bCs/>
          <w:spacing w:val="-10"/>
          <w:sz w:val="32"/>
          <w:szCs w:val="32"/>
        </w:rPr>
        <w:t> </w:t>
      </w:r>
      <w:r>
        <w:rPr>
          <w:rFonts w:ascii="宋体" w:hAnsi="宋体" w:cs="宋体" w:eastAsia="宋体" w:hint="default"/>
          <w:b/>
          <w:bCs/>
          <w:sz w:val="32"/>
          <w:szCs w:val="32"/>
        </w:rPr>
        <w:t>表</w:t>
      </w:r>
      <w:r>
        <w:rPr>
          <w:rFonts w:ascii="宋体" w:hAnsi="宋体" w:cs="宋体" w:eastAsia="宋体" w:hint="default"/>
          <w:sz w:val="32"/>
          <w:szCs w:val="32"/>
        </w:rPr>
      </w:r>
    </w:p>
    <w:p>
      <w:pPr>
        <w:tabs>
          <w:tab w:pos="8014" w:val="left" w:leader="none"/>
          <w:tab w:pos="14094" w:val="left" w:leader="none"/>
        </w:tabs>
        <w:spacing w:before="20"/>
        <w:ind w:left="0" w:right="7" w:firstLine="0"/>
        <w:jc w:val="center"/>
        <w:rPr>
          <w:rFonts w:ascii="宋体" w:hAnsi="宋体" w:cs="宋体" w:eastAsia="宋体" w:hint="default"/>
          <w:sz w:val="18"/>
          <w:szCs w:val="18"/>
        </w:rPr>
      </w:pPr>
      <w:r>
        <w:rPr>
          <w:rFonts w:ascii="宋体" w:hAnsi="宋体" w:cs="宋体" w:eastAsia="宋体" w:hint="default"/>
          <w:sz w:val="18"/>
          <w:szCs w:val="18"/>
        </w:rPr>
        <w:t>编制单位：北京数码视讯科技股份有限公司</w:t>
        <w:tab/>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年度</w:t>
        <w:tab/>
        <w:t>金额单位：元</w:t>
      </w:r>
    </w:p>
    <w:p>
      <w:pPr>
        <w:spacing w:line="240" w:lineRule="auto" w:before="1"/>
        <w:rPr>
          <w:rFonts w:ascii="宋体" w:hAnsi="宋体" w:cs="宋体" w:eastAsia="宋体" w:hint="default"/>
          <w:sz w:val="2"/>
          <w:szCs w:val="2"/>
        </w:rPr>
      </w:pPr>
    </w:p>
    <w:tbl>
      <w:tblPr>
        <w:tblW w:w="0" w:type="auto"/>
        <w:jc w:val="left"/>
        <w:tblInd w:w="130" w:type="dxa"/>
        <w:tblLayout w:type="fixed"/>
        <w:tblCellMar>
          <w:top w:w="0" w:type="dxa"/>
          <w:left w:w="0" w:type="dxa"/>
          <w:bottom w:w="0" w:type="dxa"/>
          <w:right w:w="0" w:type="dxa"/>
        </w:tblCellMar>
        <w:tblLook w:val="01E0"/>
      </w:tblPr>
      <w:tblGrid>
        <w:gridCol w:w="3310"/>
        <w:gridCol w:w="588"/>
        <w:gridCol w:w="1568"/>
        <w:gridCol w:w="1459"/>
        <w:gridCol w:w="1106"/>
        <w:gridCol w:w="1061"/>
        <w:gridCol w:w="1490"/>
        <w:gridCol w:w="1491"/>
        <w:gridCol w:w="1620"/>
        <w:gridCol w:w="1707"/>
      </w:tblGrid>
      <w:tr>
        <w:trPr>
          <w:trHeight w:val="276" w:hRule="exact"/>
        </w:trPr>
        <w:tc>
          <w:tcPr>
            <w:tcW w:w="3310" w:type="dxa"/>
            <w:vMerge w:val="restart"/>
            <w:tcBorders>
              <w:top w:val="single" w:sz="8" w:space="0" w:color="000000"/>
              <w:left w:val="single" w:sz="8" w:space="0" w:color="000000"/>
              <w:right w:val="single" w:sz="4" w:space="0" w:color="000000"/>
            </w:tcBorders>
          </w:tcPr>
          <w:p>
            <w:pPr>
              <w:pStyle w:val="TableParagraph"/>
              <w:spacing w:line="240" w:lineRule="auto" w:before="111"/>
              <w:ind w:left="9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588" w:type="dxa"/>
            <w:vMerge w:val="restart"/>
            <w:tcBorders>
              <w:top w:val="single" w:sz="8" w:space="0" w:color="000000"/>
              <w:left w:val="single" w:sz="4" w:space="0" w:color="000000"/>
              <w:right w:val="single" w:sz="4" w:space="0" w:color="000000"/>
            </w:tcBorders>
          </w:tcPr>
          <w:p>
            <w:pPr>
              <w:pStyle w:val="TableParagraph"/>
              <w:spacing w:line="240" w:lineRule="auto" w:before="111"/>
              <w:ind w:left="103"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1503" w:type="dxa"/>
            <w:gridSpan w:val="8"/>
            <w:tcBorders>
              <w:top w:val="single" w:sz="8" w:space="0" w:color="000000"/>
              <w:left w:val="single" w:sz="4" w:space="0" w:color="000000"/>
              <w:bottom w:val="single" w:sz="4" w:space="0" w:color="000000"/>
              <w:right w:val="single" w:sz="8" w:space="0" w:color="000000"/>
            </w:tcBorders>
          </w:tcPr>
          <w:p>
            <w:pPr>
              <w:pStyle w:val="TableParagraph"/>
              <w:spacing w:line="232" w:lineRule="exact"/>
              <w:ind w:left="103"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r>
      <w:tr>
        <w:trPr>
          <w:trHeight w:val="252" w:hRule="exact"/>
        </w:trPr>
        <w:tc>
          <w:tcPr>
            <w:tcW w:w="3310" w:type="dxa"/>
            <w:vMerge/>
            <w:tcBorders>
              <w:left w:val="single" w:sz="8" w:space="0" w:color="000000"/>
              <w:bottom w:val="single" w:sz="4" w:space="0" w:color="000000"/>
              <w:right w:val="single" w:sz="4" w:space="0" w:color="000000"/>
            </w:tcBorders>
          </w:tcPr>
          <w:p>
            <w:pPr/>
          </w:p>
        </w:tc>
        <w:tc>
          <w:tcPr>
            <w:tcW w:w="588" w:type="dxa"/>
            <w:vMerge/>
            <w:tcBorders>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实收资本</w:t>
            </w:r>
            <w:r>
              <w:rPr>
                <w:rFonts w:ascii="宋体" w:hAnsi="宋体" w:cs="宋体" w:eastAsia="宋体" w:hint="default"/>
                <w:sz w:val="18"/>
                <w:szCs w:val="18"/>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减：库存股</w:t>
            </w:r>
            <w:r>
              <w:rPr>
                <w:rFonts w:ascii="宋体" w:hAnsi="宋体" w:cs="宋体" w:eastAsia="宋体" w:hint="default"/>
                <w:sz w:val="18"/>
                <w:szCs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专项储备</w:t>
            </w:r>
            <w:r>
              <w:rPr>
                <w:rFonts w:ascii="宋体" w:hAnsi="宋体" w:cs="宋体" w:eastAsia="宋体" w:hint="default"/>
                <w:sz w:val="18"/>
                <w:szCs w:val="18"/>
              </w:rPr>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一般风险准备</w:t>
            </w:r>
            <w:r>
              <w:rPr>
                <w:rFonts w:ascii="宋体" w:hAnsi="宋体" w:cs="宋体" w:eastAsia="宋体" w:hint="default"/>
                <w:sz w:val="18"/>
                <w:szCs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所者者权益合计</w:t>
            </w:r>
            <w:r>
              <w:rPr>
                <w:rFonts w:ascii="宋体" w:hAnsi="宋体" w:cs="宋体" w:eastAsia="宋体" w:hint="default"/>
                <w:sz w:val="18"/>
                <w:szCs w:val="18"/>
              </w:rPr>
            </w:r>
          </w:p>
        </w:tc>
      </w:tr>
      <w:tr>
        <w:trPr>
          <w:trHeight w:val="245"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84,000,000.00</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62,771,125.26</w:t>
            </w: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25,793,311.20</w:t>
            </w: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229,307,943.91</w:t>
            </w: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401,872,380.37</w:t>
            </w:r>
          </w:p>
        </w:tc>
      </w:tr>
      <w:tr>
        <w:trPr>
          <w:trHeight w:val="242"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加：</w:t>
            </w:r>
            <w:r>
              <w:rPr>
                <w:rFonts w:ascii="宋体" w:hAnsi="宋体" w:cs="宋体" w:eastAsia="宋体" w:hint="default"/>
                <w:spacing w:val="2"/>
                <w:sz w:val="18"/>
                <w:szCs w:val="18"/>
              </w:rPr>
              <w:t> </w:t>
            </w:r>
            <w:r>
              <w:rPr>
                <w:rFonts w:ascii="宋体" w:hAnsi="宋体" w:cs="宋体" w:eastAsia="宋体" w:hint="default"/>
                <w:sz w:val="18"/>
                <w:szCs w:val="18"/>
              </w:rPr>
              <w:t>1</w:t>
            </w:r>
            <w:r>
              <w:rPr>
                <w:rFonts w:ascii="宋体" w:hAnsi="宋体" w:cs="宋体" w:eastAsia="宋体" w:hint="default"/>
                <w:sz w:val="18"/>
                <w:szCs w:val="18"/>
              </w:rPr>
              <w:t>．会计政策变更</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．前期差错更正</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84,000,000.00</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62,771,125.26</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25,793,311.20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229,307,943.91</w:t>
            </w: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401,872,380.37</w:t>
            </w:r>
          </w:p>
        </w:tc>
      </w:tr>
      <w:tr>
        <w:trPr>
          <w:trHeight w:val="425"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0"/>
              <w:ind w:left="98" w:right="0"/>
              <w:jc w:val="left"/>
              <w:rPr>
                <w:rFonts w:ascii="宋体" w:hAnsi="宋体" w:cs="宋体" w:eastAsia="宋体" w:hint="default"/>
                <w:sz w:val="16"/>
                <w:szCs w:val="16"/>
              </w:rPr>
            </w:pPr>
            <w:r>
              <w:rPr>
                <w:rFonts w:ascii="宋体" w:hAnsi="宋体" w:cs="宋体" w:eastAsia="宋体" w:hint="default"/>
                <w:b/>
                <w:bCs/>
                <w:spacing w:val="-3"/>
                <w:sz w:val="16"/>
                <w:szCs w:val="16"/>
              </w:rPr>
              <w:t>三、本年增减变动金额</w:t>
            </w:r>
            <w:r>
              <w:rPr>
                <w:rFonts w:ascii="宋体" w:hAnsi="宋体" w:cs="宋体" w:eastAsia="宋体" w:hint="default"/>
                <w:b/>
                <w:bCs/>
                <w:spacing w:val="-3"/>
                <w:sz w:val="16"/>
                <w:szCs w:val="16"/>
              </w:rPr>
              <w:t>(</w:t>
            </w:r>
            <w:r>
              <w:rPr>
                <w:rFonts w:ascii="宋体" w:hAnsi="宋体" w:cs="宋体" w:eastAsia="宋体" w:hint="default"/>
                <w:b/>
                <w:bCs/>
                <w:spacing w:val="-3"/>
                <w:sz w:val="16"/>
                <w:szCs w:val="16"/>
              </w:rPr>
              <w:t>减少以“</w:t>
            </w:r>
            <w:r>
              <w:rPr>
                <w:rFonts w:ascii="宋体" w:hAnsi="宋体" w:cs="宋体" w:eastAsia="宋体" w:hint="default"/>
                <w:b/>
                <w:bCs/>
                <w:spacing w:val="-3"/>
                <w:sz w:val="16"/>
                <w:szCs w:val="16"/>
              </w:rPr>
              <w:t>-</w:t>
            </w:r>
            <w:r>
              <w:rPr>
                <w:rFonts w:ascii="宋体" w:hAnsi="宋体" w:cs="宋体" w:eastAsia="宋体" w:hint="default"/>
                <w:b/>
                <w:bCs/>
                <w:spacing w:val="-3"/>
                <w:sz w:val="16"/>
                <w:szCs w:val="16"/>
              </w:rPr>
              <w:t>”号填列</w:t>
            </w:r>
            <w:r>
              <w:rPr>
                <w:rFonts w:ascii="宋体" w:hAnsi="宋体" w:cs="宋体" w:eastAsia="宋体" w:hint="default"/>
                <w:b/>
                <w:bCs/>
                <w:spacing w:val="-3"/>
                <w:sz w:val="16"/>
                <w:szCs w:val="16"/>
              </w:rPr>
              <w:t>)</w:t>
            </w:r>
            <w:r>
              <w:rPr>
                <w:rFonts w:ascii="宋体" w:hAnsi="宋体" w:cs="宋体" w:eastAsia="宋体" w:hint="default"/>
                <w:spacing w:val="-3"/>
                <w:sz w:val="16"/>
                <w:szCs w:val="16"/>
              </w:rPr>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Times New Roman" w:hAnsi="Times New Roman" w:cs="Times New Roman" w:eastAsia="Times New Roman" w:hint="default"/>
                <w:sz w:val="18"/>
                <w:szCs w:val="18"/>
              </w:rPr>
            </w:pPr>
            <w:r>
              <w:rPr>
                <w:rFonts w:ascii="Times New Roman"/>
                <w:sz w:val="18"/>
              </w:rPr>
              <w:t>28,000,000.00</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Times New Roman" w:hAnsi="Times New Roman" w:cs="Times New Roman" w:eastAsia="Times New Roman" w:hint="default"/>
                <w:sz w:val="18"/>
                <w:szCs w:val="18"/>
              </w:rPr>
            </w:pPr>
            <w:r>
              <w:rPr>
                <w:rFonts w:ascii="Times New Roman"/>
                <w:sz w:val="18"/>
              </w:rPr>
              <w:t>1,566,845,854.3</w:t>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sz w:val="18"/>
              </w:rPr>
              <w:t>5</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Times New Roman" w:hAnsi="Times New Roman" w:cs="Times New Roman" w:eastAsia="Times New Roman" w:hint="default"/>
                <w:sz w:val="18"/>
                <w:szCs w:val="18"/>
              </w:rPr>
            </w:pPr>
            <w:r>
              <w:rPr>
                <w:rFonts w:ascii="Times New Roman"/>
                <w:sz w:val="18"/>
              </w:rPr>
              <w:t>11,277,289.72</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Times New Roman" w:hAnsi="Times New Roman" w:cs="Times New Roman" w:eastAsia="Times New Roman" w:hint="default"/>
                <w:sz w:val="18"/>
                <w:szCs w:val="18"/>
              </w:rPr>
            </w:pPr>
            <w:r>
              <w:rPr>
                <w:rFonts w:ascii="Times New Roman"/>
                <w:sz w:val="18"/>
              </w:rPr>
              <w:t>101,495,607.44</w:t>
            </w: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1"/>
              <w:ind w:left="103" w:right="0"/>
              <w:jc w:val="left"/>
              <w:rPr>
                <w:rFonts w:ascii="Times New Roman" w:hAnsi="Times New Roman" w:cs="Times New Roman" w:eastAsia="Times New Roman" w:hint="default"/>
                <w:sz w:val="18"/>
                <w:szCs w:val="18"/>
              </w:rPr>
            </w:pPr>
            <w:r>
              <w:rPr>
                <w:rFonts w:ascii="Times New Roman"/>
                <w:sz w:val="18"/>
              </w:rPr>
              <w:t>1,707,618,751.51</w:t>
            </w:r>
          </w:p>
        </w:tc>
      </w:tr>
      <w:tr>
        <w:trPr>
          <w:trHeight w:val="245"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112,772,897.16</w:t>
            </w: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112,772,897.16</w:t>
            </w:r>
          </w:p>
        </w:tc>
      </w:tr>
      <w:tr>
        <w:trPr>
          <w:trHeight w:val="242"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112,772,897.16</w:t>
            </w: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112,772,897.16</w:t>
            </w:r>
          </w:p>
        </w:tc>
      </w:tr>
      <w:tr>
        <w:trPr>
          <w:trHeight w:val="425"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1"/>
              <w:ind w:left="98"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Times New Roman" w:hAnsi="Times New Roman" w:cs="Times New Roman" w:eastAsia="Times New Roman" w:hint="default"/>
                <w:sz w:val="18"/>
                <w:szCs w:val="18"/>
              </w:rPr>
            </w:pPr>
            <w:r>
              <w:rPr>
                <w:rFonts w:ascii="Times New Roman"/>
                <w:sz w:val="18"/>
              </w:rPr>
              <w:t>28,000,000.00</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Times New Roman" w:hAnsi="Times New Roman" w:cs="Times New Roman" w:eastAsia="Times New Roman" w:hint="default"/>
                <w:sz w:val="18"/>
                <w:szCs w:val="18"/>
              </w:rPr>
            </w:pPr>
            <w:r>
              <w:rPr>
                <w:rFonts w:ascii="Times New Roman"/>
                <w:sz w:val="18"/>
              </w:rPr>
              <w:t>1,566,845,854.3</w:t>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sz w:val="18"/>
              </w:rPr>
              <w:t>5</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0"/>
              <w:ind w:left="103" w:right="0"/>
              <w:jc w:val="left"/>
              <w:rPr>
                <w:rFonts w:ascii="Times New Roman" w:hAnsi="Times New Roman" w:cs="Times New Roman" w:eastAsia="Times New Roman" w:hint="default"/>
                <w:sz w:val="18"/>
                <w:szCs w:val="18"/>
              </w:rPr>
            </w:pPr>
            <w:r>
              <w:rPr>
                <w:rFonts w:ascii="Times New Roman"/>
                <w:sz w:val="18"/>
              </w:rPr>
              <w:t>1,594,845,854.35</w:t>
            </w:r>
          </w:p>
        </w:tc>
      </w:tr>
      <w:tr>
        <w:trPr>
          <w:trHeight w:val="425"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tabs>
                <w:tab w:pos="506" w:val="left" w:leader="none"/>
              </w:tabs>
              <w:spacing w:line="240" w:lineRule="auto" w:before="61"/>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tab/>
            </w:r>
            <w:r>
              <w:rPr>
                <w:rFonts w:ascii="宋体" w:hAnsi="宋体" w:cs="宋体" w:eastAsia="宋体" w:hint="default"/>
                <w:sz w:val="18"/>
                <w:szCs w:val="18"/>
              </w:rPr>
              <w:t>所有者投入资本</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sz w:val="18"/>
              </w:rPr>
              <w:t>28,000,000.00</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Times New Roman" w:hAnsi="Times New Roman" w:cs="Times New Roman" w:eastAsia="Times New Roman" w:hint="default"/>
                <w:sz w:val="18"/>
                <w:szCs w:val="18"/>
              </w:rPr>
            </w:pPr>
            <w:r>
              <w:rPr>
                <w:rFonts w:ascii="Times New Roman"/>
                <w:sz w:val="18"/>
              </w:rPr>
              <w:t>1,566,845,854.3</w:t>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sz w:val="18"/>
              </w:rPr>
              <w:t>5</w:t>
            </w: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sz w:val="18"/>
              </w:rPr>
              <w:t>1,594,845,854.35</w:t>
            </w:r>
          </w:p>
        </w:tc>
      </w:tr>
      <w:tr>
        <w:trPr>
          <w:trHeight w:val="242"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3"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11,277,289.72</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-11,277,289.72</w:t>
            </w: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11,277,289.72</w:t>
            </w: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-11,277,289.72</w:t>
            </w: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21"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．对所有者（或股东）的分配</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21"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其他</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20"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31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588"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
        </w:tc>
        <w:tc>
          <w:tcPr>
            <w:tcW w:w="149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7" w:hRule="exact"/>
        </w:trPr>
        <w:tc>
          <w:tcPr>
            <w:tcW w:w="3310"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before="58"/>
              <w:ind w:left="98"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588" w:type="dxa"/>
            <w:tcBorders>
              <w:top w:val="single" w:sz="4" w:space="0" w:color="000000"/>
              <w:left w:val="single" w:sz="4" w:space="0" w:color="000000"/>
              <w:bottom w:val="single" w:sz="8" w:space="0" w:color="000000"/>
              <w:right w:val="single" w:sz="4" w:space="0" w:color="000000"/>
            </w:tcBorders>
          </w:tcPr>
          <w:p>
            <w:pPr/>
          </w:p>
        </w:tc>
        <w:tc>
          <w:tcPr>
            <w:tcW w:w="1568"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sz w:val="18"/>
              </w:rPr>
              <w:t>112,000,000.00</w:t>
            </w:r>
          </w:p>
        </w:tc>
        <w:tc>
          <w:tcPr>
            <w:tcW w:w="1459" w:type="dxa"/>
            <w:tcBorders>
              <w:top w:val="single" w:sz="4" w:space="0" w:color="000000"/>
              <w:left w:val="single" w:sz="4" w:space="0" w:color="000000"/>
              <w:bottom w:val="single" w:sz="8" w:space="0" w:color="000000"/>
              <w:right w:val="single" w:sz="4" w:space="0" w:color="000000"/>
            </w:tcBorders>
          </w:tcPr>
          <w:p>
            <w:pPr>
              <w:pStyle w:val="TableParagraph"/>
              <w:spacing w:line="202" w:lineRule="exact"/>
              <w:ind w:left="103" w:right="0"/>
              <w:jc w:val="left"/>
              <w:rPr>
                <w:rFonts w:ascii="Times New Roman" w:hAnsi="Times New Roman" w:cs="Times New Roman" w:eastAsia="Times New Roman" w:hint="default"/>
                <w:sz w:val="18"/>
                <w:szCs w:val="18"/>
              </w:rPr>
            </w:pPr>
            <w:r>
              <w:rPr>
                <w:rFonts w:ascii="Times New Roman"/>
                <w:sz w:val="18"/>
              </w:rPr>
              <w:t>1,629,616,979.6</w:t>
            </w:r>
          </w:p>
          <w:p>
            <w:pPr>
              <w:pStyle w:val="TableParagraph"/>
              <w:spacing w:line="207" w:lineRule="exact"/>
              <w:ind w:left="103" w:right="0"/>
              <w:jc w:val="left"/>
              <w:rPr>
                <w:rFonts w:ascii="Times New Roman" w:hAnsi="Times New Roman" w:cs="Times New Roman" w:eastAsia="Times New Roman" w:hint="default"/>
                <w:sz w:val="18"/>
                <w:szCs w:val="18"/>
              </w:rPr>
            </w:pPr>
            <w:r>
              <w:rPr>
                <w:rFonts w:ascii="Times New Roman"/>
                <w:sz w:val="18"/>
              </w:rPr>
              <w:t>1</w:t>
            </w:r>
          </w:p>
        </w:tc>
        <w:tc>
          <w:tcPr>
            <w:tcW w:w="110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sz w:val="18"/>
              </w:rPr>
              <w:t>37,070,600.92</w:t>
            </w:r>
          </w:p>
        </w:tc>
        <w:tc>
          <w:tcPr>
            <w:tcW w:w="1491"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sz w:val="18"/>
              </w:rPr>
              <w:t>330,803,551.35</w:t>
            </w:r>
          </w:p>
        </w:tc>
        <w:tc>
          <w:tcPr>
            <w:tcW w:w="1707"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98"/>
              <w:ind w:left="103" w:right="0"/>
              <w:jc w:val="left"/>
              <w:rPr>
                <w:rFonts w:ascii="Times New Roman" w:hAnsi="Times New Roman" w:cs="Times New Roman" w:eastAsia="Times New Roman" w:hint="default"/>
                <w:sz w:val="18"/>
                <w:szCs w:val="18"/>
              </w:rPr>
            </w:pPr>
            <w:r>
              <w:rPr>
                <w:rFonts w:ascii="Times New Roman"/>
                <w:sz w:val="18"/>
              </w:rPr>
              <w:t>2,109,491,131.88</w:t>
            </w:r>
          </w:p>
        </w:tc>
      </w:tr>
    </w:tbl>
    <w:p>
      <w:pPr>
        <w:tabs>
          <w:tab w:pos="7004" w:val="left" w:leader="none"/>
          <w:tab w:pos="13668" w:val="left" w:leader="none"/>
        </w:tabs>
        <w:spacing w:line="208" w:lineRule="exact" w:before="0"/>
        <w:ind w:left="247" w:right="0" w:firstLine="0"/>
        <w:jc w:val="left"/>
        <w:rPr>
          <w:rFonts w:ascii="宋体" w:hAnsi="宋体" w:cs="宋体" w:eastAsia="宋体" w:hint="default"/>
          <w:sz w:val="18"/>
          <w:szCs w:val="18"/>
        </w:rPr>
      </w:pPr>
      <w:r>
        <w:rPr>
          <w:rFonts w:ascii="宋体" w:hAnsi="宋体" w:cs="宋体" w:eastAsia="宋体" w:hint="default"/>
          <w:sz w:val="18"/>
          <w:szCs w:val="18"/>
        </w:rPr>
        <w:t>法定代表人：</w:t>
        <w:tab/>
      </w:r>
      <w:r>
        <w:rPr>
          <w:rFonts w:ascii="宋体" w:hAnsi="宋体" w:cs="宋体" w:eastAsia="宋体" w:hint="default"/>
          <w:spacing w:val="-1"/>
          <w:sz w:val="18"/>
          <w:szCs w:val="18"/>
        </w:rPr>
        <w:t>主管会计工作负责人：</w:t>
        <w:tab/>
        <w:t>会计机构负责人：</w:t>
      </w:r>
    </w:p>
    <w:p>
      <w:pPr>
        <w:spacing w:after="0" w:line="208" w:lineRule="exact"/>
        <w:jc w:val="left"/>
        <w:rPr>
          <w:rFonts w:ascii="宋体" w:hAnsi="宋体" w:cs="宋体" w:eastAsia="宋体" w:hint="default"/>
          <w:sz w:val="18"/>
          <w:szCs w:val="18"/>
        </w:rPr>
        <w:sectPr>
          <w:headerReference w:type="default" r:id="rId66"/>
          <w:footerReference w:type="default" r:id="rId67"/>
          <w:pgSz w:w="16840" w:h="11910" w:orient="landscape"/>
          <w:pgMar w:header="980" w:footer="1184" w:top="1160" w:bottom="1380" w:left="580" w:right="580"/>
          <w:pgNumType w:start="62"/>
        </w:sectPr>
      </w:pPr>
    </w:p>
    <w:p>
      <w:pPr>
        <w:spacing w:line="392" w:lineRule="exact" w:before="0"/>
        <w:ind w:left="0" w:right="19" w:firstLine="0"/>
        <w:jc w:val="center"/>
        <w:rPr>
          <w:rFonts w:ascii="宋体" w:hAnsi="宋体" w:cs="宋体" w:eastAsia="宋体" w:hint="default"/>
          <w:sz w:val="32"/>
          <w:szCs w:val="32"/>
        </w:rPr>
      </w:pPr>
      <w:r>
        <w:rPr/>
        <w:pict>
          <v:group style="position:absolute;margin-left:34.560001pt;margin-top:1.122064pt;width:772.95pt;height:.1pt;mso-position-horizontal-relative:page;mso-position-vertical-relative:paragraph;z-index:-1439872" coordorigin="691,22" coordsize="15459,2">
            <v:shape style="position:absolute;left:691;top:22;width:15459;height:2" coordorigin="691,22" coordsize="15459,0" path="m691,22l16150,22e" filled="false" stroked="true" strokeweight=".48pt" strokecolor="#000000">
              <v:path arrowok="t"/>
            </v:shape>
            <w10:wrap type="none"/>
          </v:group>
        </w:pict>
      </w:r>
      <w:r>
        <w:rPr>
          <w:rFonts w:ascii="宋体" w:hAnsi="宋体" w:cs="宋体" w:eastAsia="宋体" w:hint="default"/>
          <w:b/>
          <w:bCs/>
          <w:sz w:val="32"/>
          <w:szCs w:val="32"/>
        </w:rPr>
        <w:t>所 有 者 权 益 变 动</w:t>
      </w:r>
      <w:r>
        <w:rPr>
          <w:rFonts w:ascii="宋体" w:hAnsi="宋体" w:cs="宋体" w:eastAsia="宋体" w:hint="default"/>
          <w:b/>
          <w:bCs/>
          <w:spacing w:val="-10"/>
          <w:sz w:val="32"/>
          <w:szCs w:val="32"/>
        </w:rPr>
        <w:t> </w:t>
      </w:r>
      <w:r>
        <w:rPr>
          <w:rFonts w:ascii="宋体" w:hAnsi="宋体" w:cs="宋体" w:eastAsia="宋体" w:hint="default"/>
          <w:b/>
          <w:bCs/>
          <w:sz w:val="32"/>
          <w:szCs w:val="32"/>
        </w:rPr>
        <w:t>表</w:t>
      </w:r>
      <w:r>
        <w:rPr>
          <w:rFonts w:ascii="宋体" w:hAnsi="宋体" w:cs="宋体" w:eastAsia="宋体" w:hint="default"/>
          <w:sz w:val="32"/>
          <w:szCs w:val="32"/>
        </w:rPr>
      </w:r>
    </w:p>
    <w:p>
      <w:pPr>
        <w:tabs>
          <w:tab w:pos="7815" w:val="left" w:leader="none"/>
          <w:tab w:pos="14341" w:val="left" w:leader="none"/>
        </w:tabs>
        <w:spacing w:before="20"/>
        <w:ind w:left="0" w:right="13" w:firstLine="0"/>
        <w:jc w:val="center"/>
        <w:rPr>
          <w:rFonts w:ascii="宋体" w:hAnsi="宋体" w:cs="宋体" w:eastAsia="宋体" w:hint="default"/>
          <w:sz w:val="18"/>
          <w:szCs w:val="18"/>
        </w:rPr>
      </w:pPr>
      <w:r>
        <w:rPr>
          <w:rFonts w:ascii="宋体" w:hAnsi="宋体" w:cs="宋体" w:eastAsia="宋体" w:hint="default"/>
          <w:spacing w:val="-2"/>
          <w:sz w:val="18"/>
          <w:szCs w:val="18"/>
        </w:rPr>
        <w:t>编制单位：北京数码视讯科技股份有限公司</w:t>
        <w:tab/>
      </w:r>
      <w:r>
        <w:rPr>
          <w:rFonts w:ascii="宋体" w:hAnsi="宋体" w:cs="宋体" w:eastAsia="宋体" w:hint="default"/>
          <w:spacing w:val="-1"/>
          <w:sz w:val="18"/>
          <w:szCs w:val="18"/>
        </w:rPr>
        <w:t>2009</w:t>
      </w:r>
      <w:r>
        <w:rPr>
          <w:rFonts w:ascii="宋体" w:hAnsi="宋体" w:cs="宋体" w:eastAsia="宋体" w:hint="default"/>
          <w:spacing w:val="-42"/>
          <w:sz w:val="18"/>
          <w:szCs w:val="18"/>
        </w:rPr>
        <w:t> </w:t>
      </w:r>
      <w:r>
        <w:rPr>
          <w:rFonts w:ascii="宋体" w:hAnsi="宋体" w:cs="宋体" w:eastAsia="宋体" w:hint="default"/>
          <w:sz w:val="18"/>
          <w:szCs w:val="18"/>
        </w:rPr>
        <w:t>年度</w:t>
        <w:tab/>
      </w:r>
      <w:r>
        <w:rPr>
          <w:rFonts w:ascii="宋体" w:hAnsi="宋体" w:cs="宋体" w:eastAsia="宋体" w:hint="default"/>
          <w:spacing w:val="-4"/>
          <w:sz w:val="18"/>
          <w:szCs w:val="18"/>
        </w:rPr>
        <w:t>金额单位：元</w:t>
      </w:r>
    </w:p>
    <w:p>
      <w:pPr>
        <w:spacing w:line="240" w:lineRule="auto" w:before="1"/>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3800"/>
        <w:gridCol w:w="715"/>
        <w:gridCol w:w="1558"/>
        <w:gridCol w:w="1558"/>
        <w:gridCol w:w="1138"/>
        <w:gridCol w:w="994"/>
        <w:gridCol w:w="1272"/>
        <w:gridCol w:w="1417"/>
        <w:gridCol w:w="1414"/>
        <w:gridCol w:w="1752"/>
      </w:tblGrid>
      <w:tr>
        <w:trPr>
          <w:trHeight w:val="276" w:hRule="exact"/>
        </w:trPr>
        <w:tc>
          <w:tcPr>
            <w:tcW w:w="3800" w:type="dxa"/>
            <w:vMerge w:val="restart"/>
            <w:tcBorders>
              <w:top w:val="single" w:sz="8" w:space="0" w:color="000000"/>
              <w:left w:val="single" w:sz="8" w:space="0" w:color="000000"/>
              <w:right w:val="single" w:sz="4" w:space="0" w:color="000000"/>
            </w:tcBorders>
          </w:tcPr>
          <w:p>
            <w:pPr/>
          </w:p>
        </w:tc>
        <w:tc>
          <w:tcPr>
            <w:tcW w:w="715" w:type="dxa"/>
            <w:vMerge w:val="restart"/>
            <w:tcBorders>
              <w:top w:val="single" w:sz="8" w:space="0" w:color="000000"/>
              <w:left w:val="single" w:sz="4" w:space="0" w:color="000000"/>
              <w:right w:val="single" w:sz="4" w:space="0" w:color="000000"/>
            </w:tcBorders>
          </w:tcPr>
          <w:p>
            <w:pPr>
              <w:pStyle w:val="TableParagraph"/>
              <w:spacing w:line="240" w:lineRule="auto" w:before="111"/>
              <w:ind w:left="103"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1102" w:type="dxa"/>
            <w:gridSpan w:val="8"/>
            <w:tcBorders>
              <w:top w:val="single" w:sz="8" w:space="0" w:color="000000"/>
              <w:left w:val="single" w:sz="4" w:space="0" w:color="000000"/>
              <w:bottom w:val="single" w:sz="4" w:space="0" w:color="000000"/>
              <w:right w:val="single" w:sz="8" w:space="0" w:color="000000"/>
            </w:tcBorders>
          </w:tcPr>
          <w:p>
            <w:pPr>
              <w:pStyle w:val="TableParagraph"/>
              <w:spacing w:line="232" w:lineRule="exact"/>
              <w:ind w:left="1" w:right="0"/>
              <w:jc w:val="center"/>
              <w:rPr>
                <w:rFonts w:ascii="宋体" w:hAnsi="宋体" w:cs="宋体" w:eastAsia="宋体" w:hint="default"/>
                <w:sz w:val="20"/>
                <w:szCs w:val="20"/>
              </w:rPr>
            </w:pPr>
            <w:r>
              <w:rPr>
                <w:rFonts w:ascii="宋体" w:hAnsi="宋体" w:cs="宋体" w:eastAsia="宋体" w:hint="default"/>
                <w:b/>
                <w:bCs/>
                <w:sz w:val="20"/>
                <w:szCs w:val="20"/>
              </w:rPr>
              <w:t>本期期末金额</w:t>
            </w:r>
            <w:r>
              <w:rPr>
                <w:rFonts w:ascii="宋体" w:hAnsi="宋体" w:cs="宋体" w:eastAsia="宋体" w:hint="default"/>
                <w:sz w:val="20"/>
                <w:szCs w:val="20"/>
              </w:rPr>
            </w:r>
          </w:p>
        </w:tc>
      </w:tr>
      <w:tr>
        <w:trPr>
          <w:trHeight w:val="252" w:hRule="exact"/>
        </w:trPr>
        <w:tc>
          <w:tcPr>
            <w:tcW w:w="3800" w:type="dxa"/>
            <w:vMerge/>
            <w:tcBorders>
              <w:left w:val="single" w:sz="8" w:space="0" w:color="000000"/>
              <w:bottom w:val="single" w:sz="4" w:space="0" w:color="000000"/>
              <w:right w:val="single" w:sz="4" w:space="0" w:color="000000"/>
            </w:tcBorders>
          </w:tcPr>
          <w:p>
            <w:pPr/>
          </w:p>
        </w:tc>
        <w:tc>
          <w:tcPr>
            <w:tcW w:w="715" w:type="dxa"/>
            <w:vMerge/>
            <w:tcBorders>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实收资本</w:t>
            </w:r>
            <w:r>
              <w:rPr>
                <w:rFonts w:ascii="宋体" w:hAnsi="宋体" w:cs="宋体" w:eastAsia="宋体" w:hint="default"/>
                <w:sz w:val="18"/>
                <w:szCs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减：库存股</w:t>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0" w:right="0"/>
              <w:jc w:val="left"/>
              <w:rPr>
                <w:rFonts w:ascii="宋体" w:hAnsi="宋体" w:cs="宋体" w:eastAsia="宋体" w:hint="default"/>
                <w:sz w:val="18"/>
                <w:szCs w:val="18"/>
              </w:rPr>
            </w:pPr>
            <w:r>
              <w:rPr>
                <w:rFonts w:ascii="宋体" w:hAnsi="宋体" w:cs="宋体" w:eastAsia="宋体" w:hint="default"/>
                <w:b/>
                <w:bCs/>
                <w:sz w:val="18"/>
                <w:szCs w:val="18"/>
              </w:rPr>
              <w:t>专项储备</w:t>
            </w:r>
            <w:r>
              <w:rPr>
                <w:rFonts w:ascii="宋体" w:hAnsi="宋体" w:cs="宋体" w:eastAsia="宋体" w:hint="default"/>
                <w:sz w:val="18"/>
                <w:szCs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一般风险准备</w:t>
            </w:r>
            <w:r>
              <w:rPr>
                <w:rFonts w:ascii="宋体" w:hAnsi="宋体" w:cs="宋体" w:eastAsia="宋体" w:hint="default"/>
                <w:sz w:val="18"/>
                <w:szCs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所有者权益合计</w:t>
            </w:r>
            <w:r>
              <w:rPr>
                <w:rFonts w:ascii="宋体" w:hAnsi="宋体" w:cs="宋体" w:eastAsia="宋体" w:hint="default"/>
                <w:sz w:val="18"/>
                <w:szCs w:val="18"/>
              </w:rPr>
            </w:r>
          </w:p>
        </w:tc>
      </w:tr>
      <w:tr>
        <w:trPr>
          <w:trHeight w:val="245"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84,000,000.00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58,071,125.26</w:t>
            </w: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15,255,010.57</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140,338,238.24</w:t>
            </w: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297,664,374.07</w:t>
            </w:r>
          </w:p>
        </w:tc>
      </w:tr>
      <w:tr>
        <w:trPr>
          <w:trHeight w:val="242"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加：</w:t>
            </w:r>
            <w:r>
              <w:rPr>
                <w:rFonts w:ascii="宋体" w:hAnsi="宋体" w:cs="宋体" w:eastAsia="宋体" w:hint="default"/>
                <w:spacing w:val="2"/>
                <w:sz w:val="18"/>
                <w:szCs w:val="18"/>
              </w:rPr>
              <w:t> </w:t>
            </w:r>
            <w:r>
              <w:rPr>
                <w:rFonts w:ascii="宋体" w:hAnsi="宋体" w:cs="宋体" w:eastAsia="宋体" w:hint="default"/>
                <w:sz w:val="18"/>
                <w:szCs w:val="18"/>
              </w:rPr>
              <w:t>1</w:t>
            </w:r>
            <w:r>
              <w:rPr>
                <w:rFonts w:ascii="宋体" w:hAnsi="宋体" w:cs="宋体" w:eastAsia="宋体" w:hint="default"/>
                <w:sz w:val="18"/>
                <w:szCs w:val="18"/>
              </w:rPr>
              <w:t>．会计政策变更</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．前期差错更正</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84,000,000.00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58,071,125.26</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15,255,010.57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140,338,238.24</w:t>
            </w: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297,664,374.07</w:t>
            </w:r>
          </w:p>
        </w:tc>
      </w:tr>
      <w:tr>
        <w:trPr>
          <w:trHeight w:val="238"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196" w:lineRule="exact"/>
              <w:ind w:left="98" w:right="0"/>
              <w:jc w:val="left"/>
              <w:rPr>
                <w:rFonts w:ascii="宋体" w:hAnsi="宋体" w:cs="宋体" w:eastAsia="宋体" w:hint="default"/>
                <w:sz w:val="16"/>
                <w:szCs w:val="16"/>
              </w:rPr>
            </w:pPr>
            <w:r>
              <w:rPr>
                <w:rFonts w:ascii="宋体" w:hAnsi="宋体" w:cs="宋体" w:eastAsia="宋体" w:hint="default"/>
                <w:b/>
                <w:bCs/>
                <w:sz w:val="16"/>
                <w:szCs w:val="16"/>
              </w:rPr>
              <w:t>三、本年增减变动金额</w:t>
            </w:r>
            <w:r>
              <w:rPr>
                <w:rFonts w:ascii="宋体" w:hAnsi="宋体" w:cs="宋体" w:eastAsia="宋体" w:hint="default"/>
                <w:b/>
                <w:bCs/>
                <w:sz w:val="16"/>
                <w:szCs w:val="16"/>
              </w:rPr>
              <w:t>(</w:t>
            </w:r>
            <w:r>
              <w:rPr>
                <w:rFonts w:ascii="宋体" w:hAnsi="宋体" w:cs="宋体" w:eastAsia="宋体" w:hint="default"/>
                <w:b/>
                <w:bCs/>
                <w:sz w:val="16"/>
                <w:szCs w:val="16"/>
              </w:rPr>
              <w:t>减少以“</w:t>
            </w:r>
            <w:r>
              <w:rPr>
                <w:rFonts w:ascii="宋体" w:hAnsi="宋体" w:cs="宋体" w:eastAsia="宋体" w:hint="default"/>
                <w:b/>
                <w:bCs/>
                <w:sz w:val="16"/>
                <w:szCs w:val="16"/>
              </w:rPr>
              <w:t>-</w:t>
            </w:r>
            <w:r>
              <w:rPr>
                <w:rFonts w:ascii="宋体" w:hAnsi="宋体" w:cs="宋体" w:eastAsia="宋体" w:hint="default"/>
                <w:b/>
                <w:bCs/>
                <w:sz w:val="16"/>
                <w:szCs w:val="16"/>
              </w:rPr>
              <w:t>”号填列</w:t>
            </w:r>
            <w:r>
              <w:rPr>
                <w:rFonts w:ascii="宋体" w:hAnsi="宋体" w:cs="宋体" w:eastAsia="宋体" w:hint="default"/>
                <w:b/>
                <w:bCs/>
                <w:sz w:val="16"/>
                <w:szCs w:val="16"/>
              </w:rPr>
              <w:t>)</w:t>
            </w:r>
            <w:r>
              <w:rPr>
                <w:rFonts w:ascii="宋体" w:hAnsi="宋体" w:cs="宋体" w:eastAsia="宋体" w:hint="default"/>
                <w:sz w:val="16"/>
                <w:szCs w:val="16"/>
              </w:rPr>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4,700,000.00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10,538,300.63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88,969,705.67</w:t>
            </w: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104,208,006.30</w:t>
            </w:r>
          </w:p>
        </w:tc>
      </w:tr>
      <w:tr>
        <w:trPr>
          <w:trHeight w:val="245"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105,383,006.30</w:t>
            </w: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105,383,006.30</w:t>
            </w:r>
          </w:p>
        </w:tc>
      </w:tr>
      <w:tr>
        <w:trPr>
          <w:trHeight w:val="242"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105,383,006.30</w:t>
            </w: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105,383,006.30</w:t>
            </w:r>
          </w:p>
        </w:tc>
      </w:tr>
      <w:tr>
        <w:trPr>
          <w:trHeight w:val="245"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08" w:lineRule="exact"/>
              <w:ind w:left="98"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4,700,000.00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4,700,000.00</w:t>
            </w:r>
          </w:p>
        </w:tc>
      </w:tr>
      <w:tr>
        <w:trPr>
          <w:trHeight w:val="242"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tabs>
                <w:tab w:pos="506" w:val="left" w:leader="none"/>
              </w:tabs>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tab/>
            </w:r>
            <w:r>
              <w:rPr>
                <w:rFonts w:ascii="宋体" w:hAnsi="宋体" w:cs="宋体" w:eastAsia="宋体" w:hint="default"/>
                <w:sz w:val="18"/>
                <w:szCs w:val="18"/>
              </w:rPr>
              <w:t>所有者投入资本</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4,700,000.00</w:t>
            </w: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4,700,000.00</w:t>
            </w:r>
          </w:p>
        </w:tc>
      </w:tr>
      <w:tr>
        <w:trPr>
          <w:trHeight w:val="245"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21"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10,538,300.63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-16,413,300.63</w:t>
            </w: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-5,875,000.00</w:t>
            </w:r>
          </w:p>
        </w:tc>
      </w:tr>
      <w:tr>
        <w:trPr>
          <w:trHeight w:val="242"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10,538,300.63</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-10,538,300.63</w:t>
            </w: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3"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．对所有者（或股东）的分配</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-5,875,000.00</w:t>
            </w: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sz w:val="18"/>
              </w:rPr>
              <w:t>-5,875,000.00</w:t>
            </w:r>
          </w:p>
        </w:tc>
      </w:tr>
      <w:tr>
        <w:trPr>
          <w:trHeight w:val="242"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08" w:lineRule="exact"/>
              <w:ind w:left="98"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tabs>
                <w:tab w:pos="506" w:val="left" w:leader="none"/>
              </w:tabs>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tab/>
            </w:r>
            <w:r>
              <w:rPr>
                <w:rFonts w:ascii="宋体" w:hAnsi="宋体" w:cs="宋体" w:eastAsia="宋体" w:hint="default"/>
                <w:sz w:val="18"/>
                <w:szCs w:val="18"/>
              </w:rPr>
              <w:t>其他</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19"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21" w:lineRule="exact"/>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3" w:hRule="exact"/>
        </w:trPr>
        <w:tc>
          <w:tcPr>
            <w:tcW w:w="3800" w:type="dxa"/>
            <w:tcBorders>
              <w:top w:val="single" w:sz="4" w:space="0" w:color="000000"/>
              <w:left w:val="single" w:sz="8" w:space="0" w:color="000000"/>
              <w:bottom w:val="single" w:sz="4" w:space="0" w:color="000000"/>
              <w:right w:val="single" w:sz="4" w:space="0" w:color="000000"/>
            </w:tcBorders>
          </w:tcPr>
          <w:p>
            <w:pPr>
              <w:pStyle w:val="TableParagraph"/>
              <w:spacing w:line="206" w:lineRule="exact"/>
              <w:ind w:left="98"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715"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50" w:hRule="exact"/>
        </w:trPr>
        <w:tc>
          <w:tcPr>
            <w:tcW w:w="3800" w:type="dxa"/>
            <w:tcBorders>
              <w:top w:val="single" w:sz="4" w:space="0" w:color="000000"/>
              <w:left w:val="single" w:sz="8" w:space="0" w:color="000000"/>
              <w:bottom w:val="single" w:sz="8"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715" w:type="dxa"/>
            <w:tcBorders>
              <w:top w:val="single" w:sz="4" w:space="0" w:color="000000"/>
              <w:left w:val="single" w:sz="4" w:space="0" w:color="000000"/>
              <w:bottom w:val="single" w:sz="8" w:space="0" w:color="000000"/>
              <w:right w:val="single" w:sz="4" w:space="0" w:color="000000"/>
            </w:tcBorders>
          </w:tcPr>
          <w:p>
            <w:pPr/>
          </w:p>
        </w:tc>
        <w:tc>
          <w:tcPr>
            <w:tcW w:w="1558"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84,000,000.00</w:t>
            </w:r>
          </w:p>
        </w:tc>
        <w:tc>
          <w:tcPr>
            <w:tcW w:w="1558"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62,771,125.26</w:t>
            </w:r>
          </w:p>
        </w:tc>
        <w:tc>
          <w:tcPr>
            <w:tcW w:w="1138"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2"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25,793,311.20</w:t>
            </w:r>
          </w:p>
        </w:tc>
        <w:tc>
          <w:tcPr>
            <w:tcW w:w="1417"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229,307,943.91</w:t>
            </w:r>
          </w:p>
        </w:tc>
        <w:tc>
          <w:tcPr>
            <w:tcW w:w="1752"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9"/>
              <w:ind w:left="103" w:right="0"/>
              <w:jc w:val="left"/>
              <w:rPr>
                <w:rFonts w:ascii="Times New Roman" w:hAnsi="Times New Roman" w:cs="Times New Roman" w:eastAsia="Times New Roman" w:hint="default"/>
                <w:sz w:val="18"/>
                <w:szCs w:val="18"/>
              </w:rPr>
            </w:pPr>
            <w:r>
              <w:rPr>
                <w:rFonts w:ascii="Times New Roman"/>
                <w:sz w:val="18"/>
              </w:rPr>
              <w:t>401,872,380.37</w:t>
            </w:r>
          </w:p>
        </w:tc>
      </w:tr>
    </w:tbl>
    <w:p>
      <w:pPr>
        <w:tabs>
          <w:tab w:pos="6624" w:val="left" w:leader="none"/>
          <w:tab w:pos="13323" w:val="left" w:leader="none"/>
        </w:tabs>
        <w:spacing w:line="230" w:lineRule="exact" w:before="0"/>
        <w:ind w:left="220" w:right="0" w:firstLine="0"/>
        <w:jc w:val="left"/>
        <w:rPr>
          <w:rFonts w:ascii="宋体" w:hAnsi="宋体" w:cs="宋体" w:eastAsia="宋体" w:hint="default"/>
          <w:sz w:val="20"/>
          <w:szCs w:val="20"/>
        </w:rPr>
      </w:pPr>
      <w:r>
        <w:rPr>
          <w:rFonts w:ascii="宋体" w:hAnsi="宋体" w:cs="宋体" w:eastAsia="宋体" w:hint="default"/>
          <w:w w:val="95"/>
          <w:sz w:val="20"/>
          <w:szCs w:val="20"/>
        </w:rPr>
        <w:t>法定代表人：</w:t>
        <w:tab/>
        <w:t>主管会计工作负责人：</w:t>
        <w:tab/>
      </w:r>
      <w:r>
        <w:rPr>
          <w:rFonts w:ascii="宋体" w:hAnsi="宋体" w:cs="宋体" w:eastAsia="宋体" w:hint="default"/>
          <w:sz w:val="20"/>
          <w:szCs w:val="20"/>
        </w:rPr>
        <w:t>会计机构负责人：</w:t>
      </w:r>
    </w:p>
    <w:p>
      <w:pPr>
        <w:spacing w:after="0" w:line="230" w:lineRule="exact"/>
        <w:jc w:val="left"/>
        <w:rPr>
          <w:rFonts w:ascii="宋体" w:hAnsi="宋体" w:cs="宋体" w:eastAsia="宋体" w:hint="default"/>
          <w:sz w:val="20"/>
          <w:szCs w:val="20"/>
        </w:rPr>
        <w:sectPr>
          <w:pgSz w:w="16840" w:h="11910" w:orient="landscape"/>
          <w:pgMar w:header="980" w:footer="1184" w:top="1160" w:bottom="1380" w:left="500" w:right="480"/>
        </w:sectPr>
      </w:pPr>
    </w:p>
    <w:p>
      <w:pPr>
        <w:spacing w:line="240" w:lineRule="auto" w:before="6"/>
        <w:rPr>
          <w:rFonts w:ascii="宋体" w:hAnsi="宋体" w:cs="宋体" w:eastAsia="宋体" w:hint="default"/>
          <w:sz w:val="24"/>
          <w:szCs w:val="24"/>
        </w:rPr>
      </w:pPr>
      <w:r>
        <w:rPr/>
        <w:pict>
          <v:group style="position:absolute;margin-left:42.840012pt;margin-top:596.709961pt;width:412.2pt;height:5.2pt;mso-position-horizontal-relative:page;mso-position-vertical-relative:page;z-index:-1439704" coordorigin="857,11934" coordsize="8244,104">
            <v:shape style="position:absolute;left:857;top:11934;width:3205;height:103" type="#_x0000_t75" stroked="false">
              <v:imagedata r:id="rId70" o:title=""/>
            </v:shape>
            <v:shape style="position:absolute;left:4038;top:12028;width:5063;height:10" type="#_x0000_t75" stroked="false">
              <v:imagedata r:id="rId71" o:title=""/>
            </v:shape>
            <w10:wrap type="none"/>
          </v:group>
        </w:pict>
      </w:r>
    </w:p>
    <w:p>
      <w:pPr>
        <w:spacing w:line="381" w:lineRule="auto" w:before="7"/>
        <w:ind w:left="3113" w:right="2951" w:firstLine="0"/>
        <w:jc w:val="center"/>
        <w:rPr>
          <w:rFonts w:ascii="宋体" w:hAnsi="宋体" w:cs="宋体" w:eastAsia="宋体" w:hint="default"/>
          <w:sz w:val="30"/>
          <w:szCs w:val="30"/>
        </w:rPr>
      </w:pPr>
      <w:r>
        <w:rPr>
          <w:rFonts w:ascii="宋体" w:hAnsi="宋体" w:cs="宋体" w:eastAsia="宋体" w:hint="default"/>
          <w:sz w:val="30"/>
          <w:szCs w:val="30"/>
        </w:rPr>
        <w:t>北京数码视讯科技股份有限公司 财务报表附注</w:t>
      </w:r>
    </w:p>
    <w:p>
      <w:pPr>
        <w:pStyle w:val="Heading6"/>
        <w:spacing w:line="327" w:lineRule="exact" w:before="0"/>
        <w:ind w:left="3110" w:right="2951"/>
        <w:jc w:val="center"/>
      </w:pPr>
      <w:r>
        <w:rPr/>
        <w:t>截止</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w:t>
      </w:r>
    </w:p>
    <w:p>
      <w:pPr>
        <w:pStyle w:val="BodyText"/>
        <w:spacing w:line="240" w:lineRule="auto" w:before="99"/>
        <w:ind w:left="3113" w:right="2951"/>
        <w:jc w:val="center"/>
      </w:pPr>
      <w:r>
        <w:rPr/>
        <w:t>（除特别说明外，金额以人民币元表述）</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0"/>
          <w:szCs w:val="10"/>
        </w:rPr>
      </w:pPr>
    </w:p>
    <w:p>
      <w:pPr>
        <w:spacing w:line="20" w:lineRule="exact"/>
        <w:ind w:left="335" w:right="0" w:firstLine="0"/>
        <w:rPr>
          <w:rFonts w:ascii="宋体" w:hAnsi="宋体" w:cs="宋体" w:eastAsia="宋体" w:hint="default"/>
          <w:sz w:val="2"/>
          <w:szCs w:val="2"/>
        </w:rPr>
      </w:pPr>
      <w:r>
        <w:rPr>
          <w:rFonts w:ascii="宋体" w:hAnsi="宋体" w:cs="宋体" w:eastAsia="宋体" w:hint="default"/>
          <w:sz w:val="2"/>
          <w:szCs w:val="2"/>
        </w:rPr>
        <w:pict>
          <v:group style="width:467.75pt;height:.5pt;mso-position-horizontal-relative:char;mso-position-vertical-relative:line" coordorigin="0,0" coordsize="9355,10">
            <v:group style="position:absolute;left:5;top:5;width:9346;height:2" coordorigin="5,5" coordsize="9346,2">
              <v:shape style="position:absolute;left:5;top:5;width:9346;height:2" coordorigin="5,5" coordsize="9346,0" path="m5,5l9350,5e" filled="false" stroked="true" strokeweight=".48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17"/>
          <w:szCs w:val="17"/>
        </w:rPr>
      </w:pPr>
    </w:p>
    <w:p>
      <w:pPr>
        <w:pStyle w:val="Heading5"/>
        <w:spacing w:line="240" w:lineRule="auto" w:before="26"/>
        <w:ind w:left="822" w:right="114"/>
        <w:jc w:val="left"/>
        <w:rPr>
          <w:b w:val="0"/>
          <w:bCs w:val="0"/>
        </w:rPr>
      </w:pPr>
      <w:r>
        <w:rPr/>
        <w:t>一、公司基本情况</w:t>
      </w:r>
      <w:r>
        <w:rPr>
          <w:b w:val="0"/>
          <w:bCs w:val="0"/>
        </w:rPr>
      </w:r>
    </w:p>
    <w:p>
      <w:pPr>
        <w:pStyle w:val="Heading9"/>
        <w:spacing w:line="240" w:lineRule="auto" w:before="193"/>
        <w:ind w:right="114"/>
        <w:jc w:val="left"/>
        <w:rPr>
          <w:b w:val="0"/>
          <w:bCs w:val="0"/>
        </w:rPr>
      </w:pPr>
      <w:r>
        <w:rPr>
          <w:rFonts w:ascii="Times New Roman" w:hAnsi="Times New Roman" w:cs="Times New Roman" w:eastAsia="Times New Roman" w:hint="default"/>
        </w:rPr>
        <w:t>1</w:t>
      </w:r>
      <w:r>
        <w:rPr/>
        <w:t>、</w:t>
      </w:r>
      <w:r>
        <w:rPr>
          <w:spacing w:val="-64"/>
        </w:rPr>
        <w:t> </w:t>
      </w:r>
      <w:r>
        <w:rPr/>
        <w:t>历史沿革</w:t>
      </w:r>
      <w:r>
        <w:rPr>
          <w:b w:val="0"/>
          <w:bCs w:val="0"/>
        </w:rPr>
      </w:r>
    </w:p>
    <w:p>
      <w:pPr>
        <w:pStyle w:val="BodyText"/>
        <w:spacing w:line="321" w:lineRule="auto" w:before="107"/>
        <w:ind w:left="340" w:right="170" w:firstLine="420"/>
        <w:jc w:val="both"/>
      </w:pPr>
      <w:r>
        <w:rPr>
          <w:spacing w:val="-5"/>
          <w:w w:val="100"/>
        </w:rPr>
        <w:t>北京数码视讯科技股份有限公司（以下简称“公司”或“本公司”）前身为</w:t>
      </w:r>
      <w:r>
        <w:rPr>
          <w:w w:val="100"/>
        </w:rPr>
        <w:t> </w:t>
      </w:r>
      <w:r>
        <w:rPr>
          <w:rFonts w:ascii="Times New Roman" w:hAnsi="Times New Roman" w:cs="Times New Roman" w:eastAsia="Times New Roman" w:hint="default"/>
          <w:spacing w:val="-1"/>
          <w:w w:val="100"/>
        </w:rPr>
        <w:t>2000</w:t>
      </w:r>
      <w:r>
        <w:rPr>
          <w:rFonts w:ascii="Times New Roman" w:hAnsi="Times New Roman" w:cs="Times New Roman" w:eastAsia="Times New Roman" w:hint="default"/>
          <w:w w:val="100"/>
        </w:rPr>
        <w:t> </w:t>
      </w:r>
      <w:r>
        <w:rPr>
          <w:w w:val="100"/>
        </w:rPr>
        <w:t>年 </w:t>
      </w:r>
      <w:r>
        <w:rPr>
          <w:rFonts w:ascii="Times New Roman" w:hAnsi="Times New Roman" w:cs="Times New Roman" w:eastAsia="Times New Roman" w:hint="default"/>
          <w:w w:val="100"/>
        </w:rPr>
        <w:t>3</w:t>
      </w:r>
      <w:r>
        <w:rPr>
          <w:rFonts w:ascii="Times New Roman" w:hAnsi="Times New Roman" w:cs="Times New Roman" w:eastAsia="Times New Roman" w:hint="default"/>
          <w:spacing w:val="-4"/>
          <w:w w:val="100"/>
        </w:rPr>
        <w:t> </w:t>
      </w:r>
      <w:r>
        <w:rPr>
          <w:spacing w:val="-2"/>
          <w:w w:val="100"/>
        </w:rPr>
        <w:t>月成立的北京自</w:t>
      </w:r>
      <w:r>
        <w:rPr>
          <w:w w:val="100"/>
        </w:rPr>
        <w:t> </w:t>
      </w:r>
      <w:r>
        <w:rPr>
          <w:spacing w:val="-7"/>
        </w:rPr>
        <w:t>清科技有限公司。</w:t>
      </w:r>
      <w:r>
        <w:rPr>
          <w:rFonts w:ascii="Times New Roman" w:hAnsi="Times New Roman" w:cs="Times New Roman" w:eastAsia="Times New Roman" w:hint="default"/>
          <w:spacing w:val="-7"/>
        </w:rPr>
        <w:t>2001</w:t>
      </w:r>
      <w:r>
        <w:rPr>
          <w:rFonts w:ascii="Times New Roman" w:hAnsi="Times New Roman" w:cs="Times New Roman" w:eastAsia="Times New Roman" w:hint="default"/>
          <w:spacing w:val="7"/>
        </w:rPr>
        <w:t> </w:t>
      </w:r>
      <w:r>
        <w:rPr/>
        <w:t>年</w:t>
      </w:r>
      <w:r>
        <w:rPr>
          <w:spacing w:val="-45"/>
        </w:rPr>
        <w:t> </w:t>
      </w:r>
      <w:r>
        <w:rPr>
          <w:rFonts w:ascii="Times New Roman" w:hAnsi="Times New Roman" w:cs="Times New Roman" w:eastAsia="Times New Roman" w:hint="default"/>
        </w:rPr>
        <w:t>4</w:t>
      </w:r>
      <w:r>
        <w:rPr>
          <w:rFonts w:ascii="Times New Roman" w:hAnsi="Times New Roman" w:cs="Times New Roman" w:eastAsia="Times New Roman" w:hint="default"/>
          <w:spacing w:val="11"/>
        </w:rPr>
        <w:t> </w:t>
      </w:r>
      <w:r>
        <w:rPr>
          <w:spacing w:val="-4"/>
        </w:rPr>
        <w:t>月北京自清科技有限公司名称变更为北京数码视讯科技有限公司。</w:t>
      </w:r>
      <w:r>
        <w:rPr>
          <w:rFonts w:ascii="Times New Roman" w:hAnsi="Times New Roman" w:cs="Times New Roman" w:eastAsia="Times New Roman" w:hint="default"/>
          <w:spacing w:val="-4"/>
        </w:rPr>
        <w:t>2007</w:t>
      </w:r>
      <w:r>
        <w:rPr>
          <w:rFonts w:ascii="Times New Roman" w:hAnsi="Times New Roman" w:cs="Times New Roman" w:eastAsia="Times New Roman" w:hint="default"/>
          <w:spacing w:val="11"/>
        </w:rPr>
        <w:t> </w:t>
      </w:r>
      <w:r>
        <w:rPr/>
        <w:t>年</w:t>
      </w:r>
      <w:r>
        <w:rPr>
          <w:spacing w:val="15"/>
        </w:rPr>
        <w:t> </w:t>
      </w:r>
      <w:r>
        <w:rPr>
          <w:rFonts w:ascii="Times New Roman" w:hAnsi="Times New Roman" w:cs="Times New Roman" w:eastAsia="Times New Roman" w:hint="default"/>
        </w:rPr>
        <w:t>8</w:t>
      </w:r>
      <w:r>
        <w:rPr>
          <w:rFonts w:ascii="Times New Roman" w:hAnsi="Times New Roman" w:cs="Times New Roman" w:eastAsia="Times New Roman" w:hint="default"/>
          <w:spacing w:val="22"/>
        </w:rPr>
        <w:t> </w:t>
      </w:r>
      <w:r>
        <w:rPr/>
        <w:t>月</w:t>
      </w:r>
      <w:r>
        <w:rPr>
          <w:spacing w:val="-100"/>
        </w:rPr>
        <w:t> </w:t>
      </w:r>
      <w:r>
        <w:rPr/>
        <w:t>北京数码视讯科技有限公司整体变更为北京数码视讯科技股份有限公司。并于</w:t>
      </w:r>
      <w:r>
        <w:rPr>
          <w:spacing w:val="-3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4"/>
        </w:rPr>
        <w:t> </w:t>
      </w:r>
      <w:r>
        <w:rPr/>
        <w:t>年</w:t>
      </w:r>
      <w:r>
        <w:rPr>
          <w:spacing w:val="-40"/>
        </w:rPr>
        <w:t> </w:t>
      </w:r>
      <w:r>
        <w:rPr>
          <w:rFonts w:ascii="Times New Roman" w:hAnsi="Times New Roman" w:cs="Times New Roman" w:eastAsia="Times New Roman" w:hint="default"/>
        </w:rPr>
        <w:t>8</w:t>
      </w:r>
      <w:r>
        <w:rPr>
          <w:rFonts w:ascii="Times New Roman" w:hAnsi="Times New Roman" w:cs="Times New Roman" w:eastAsia="Times New Roman" w:hint="default"/>
          <w:spacing w:val="14"/>
        </w:rPr>
        <w:t> </w:t>
      </w:r>
      <w:r>
        <w:rPr/>
        <w:t>月</w:t>
      </w:r>
      <w:r>
        <w:rPr>
          <w:spacing w:val="-41"/>
        </w:rPr>
        <w:t> </w:t>
      </w:r>
      <w:r>
        <w:rPr>
          <w:rFonts w:ascii="Times New Roman" w:hAnsi="Times New Roman" w:cs="Times New Roman" w:eastAsia="Times New Roman" w:hint="default"/>
        </w:rPr>
        <w:t>21</w:t>
      </w:r>
      <w:r>
        <w:rPr>
          <w:rFonts w:ascii="Times New Roman" w:hAnsi="Times New Roman" w:cs="Times New Roman" w:eastAsia="Times New Roman" w:hint="default"/>
          <w:spacing w:val="12"/>
        </w:rPr>
        <w:t> </w:t>
      </w:r>
      <w:r>
        <w:rPr/>
        <w:t>日取得北京</w:t>
      </w:r>
      <w:r>
        <w:rPr>
          <w:w w:val="100"/>
        </w:rPr>
        <w:t> </w:t>
      </w:r>
      <w:r>
        <w:rPr/>
        <w:t>市工商行政管理局核发的 </w:t>
      </w:r>
      <w:r>
        <w:rPr>
          <w:rFonts w:ascii="Times New Roman" w:hAnsi="Times New Roman" w:cs="Times New Roman" w:eastAsia="Times New Roman" w:hint="default"/>
        </w:rPr>
        <w:t>110108001231462 </w:t>
      </w:r>
      <w:r>
        <w:rPr/>
        <w:t>号企业法人营业执照，组织机构代码为</w:t>
      </w:r>
      <w:r>
        <w:rPr>
          <w:spacing w:val="-46"/>
        </w:rPr>
        <w:t> </w:t>
      </w:r>
      <w:r>
        <w:rPr>
          <w:rFonts w:ascii="Times New Roman" w:hAnsi="Times New Roman" w:cs="Times New Roman" w:eastAsia="Times New Roman" w:hint="default"/>
        </w:rPr>
        <w:t>71878922-3</w:t>
      </w:r>
      <w:r>
        <w:rPr/>
        <w:t>。公司注册</w:t>
      </w:r>
      <w:r>
        <w:rPr>
          <w:w w:val="100"/>
        </w:rPr>
        <w:t> </w:t>
      </w:r>
      <w:r>
        <w:rPr/>
        <w:t>资本为</w:t>
      </w:r>
      <w:r>
        <w:rPr>
          <w:spacing w:val="-52"/>
        </w:rPr>
        <w:t> </w:t>
      </w:r>
      <w:r>
        <w:rPr>
          <w:rFonts w:ascii="Times New Roman" w:hAnsi="Times New Roman" w:cs="Times New Roman" w:eastAsia="Times New Roman" w:hint="default"/>
        </w:rPr>
        <w:t>8,400 </w:t>
      </w:r>
      <w:r>
        <w:rPr/>
        <w:t>万元。</w:t>
      </w:r>
    </w:p>
    <w:p>
      <w:pPr>
        <w:pStyle w:val="BodyText"/>
        <w:spacing w:line="240" w:lineRule="auto" w:before="21"/>
        <w:ind w:left="760" w:right="114"/>
        <w:jc w:val="left"/>
      </w:pPr>
      <w:r>
        <w:rPr/>
        <w:t>根据公司</w:t>
      </w:r>
      <w:r>
        <w:rPr>
          <w:spacing w:val="-38"/>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r>
        <w:rPr>
          <w:spacing w:val="-38"/>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38"/>
        </w:rPr>
        <w:t> </w:t>
      </w:r>
      <w:r>
        <w:rPr>
          <w:rFonts w:ascii="Times New Roman" w:hAnsi="Times New Roman" w:cs="Times New Roman" w:eastAsia="Times New Roman" w:hint="default"/>
        </w:rPr>
        <w:t>16</w:t>
      </w:r>
      <w:r>
        <w:rPr>
          <w:rFonts w:ascii="Times New Roman" w:hAnsi="Times New Roman" w:cs="Times New Roman" w:eastAsia="Times New Roman" w:hint="default"/>
          <w:spacing w:val="12"/>
        </w:rPr>
        <w:t> </w:t>
      </w:r>
      <w:r>
        <w:rPr/>
        <w:t>日召开的第四次临时股东大会会议决议，并经并经中国证券监督管理委员会</w:t>
      </w:r>
    </w:p>
    <w:p>
      <w:pPr>
        <w:pStyle w:val="BodyText"/>
        <w:spacing w:line="324" w:lineRule="auto" w:before="98"/>
        <w:ind w:left="340" w:right="114"/>
        <w:jc w:val="left"/>
      </w:pPr>
      <w:r>
        <w:rPr>
          <w:w w:val="100"/>
        </w:rPr>
        <w:t>（证监许</w:t>
      </w:r>
      <w:r>
        <w:rPr>
          <w:spacing w:val="2"/>
          <w:w w:val="100"/>
        </w:rPr>
        <w:t>可</w:t>
      </w:r>
      <w:r>
        <w:rPr>
          <w:rFonts w:ascii="Times New Roman" w:hAnsi="Times New Roman" w:cs="Times New Roman" w:eastAsia="Times New Roman" w:hint="default"/>
          <w:spacing w:val="-1"/>
          <w:w w:val="100"/>
        </w:rPr>
        <w:t>[</w:t>
      </w:r>
      <w:r>
        <w:rPr>
          <w:rFonts w:ascii="Times New Roman" w:hAnsi="Times New Roman" w:cs="Times New Roman" w:eastAsia="Times New Roman" w:hint="default"/>
          <w:w w:val="100"/>
        </w:rPr>
        <w:t>2</w:t>
      </w:r>
      <w:r>
        <w:rPr>
          <w:rFonts w:ascii="Times New Roman" w:hAnsi="Times New Roman" w:cs="Times New Roman" w:eastAsia="Times New Roman" w:hint="default"/>
          <w:spacing w:val="-3"/>
          <w:w w:val="100"/>
        </w:rPr>
        <w:t>0</w:t>
      </w:r>
      <w:r>
        <w:rPr>
          <w:rFonts w:ascii="Times New Roman" w:hAnsi="Times New Roman" w:cs="Times New Roman" w:eastAsia="Times New Roman" w:hint="default"/>
          <w:w w:val="100"/>
        </w:rPr>
        <w:t>10</w:t>
      </w:r>
      <w:r>
        <w:rPr>
          <w:rFonts w:ascii="Times New Roman" w:hAnsi="Times New Roman" w:cs="Times New Roman" w:eastAsia="Times New Roman" w:hint="default"/>
          <w:spacing w:val="-1"/>
          <w:w w:val="100"/>
        </w:rPr>
        <w:t>]</w:t>
      </w:r>
      <w:r>
        <w:rPr>
          <w:rFonts w:ascii="Times New Roman" w:hAnsi="Times New Roman" w:cs="Times New Roman" w:eastAsia="Times New Roman" w:hint="default"/>
          <w:w w:val="100"/>
        </w:rPr>
        <w:t>434</w:t>
      </w:r>
      <w:r>
        <w:rPr>
          <w:rFonts w:ascii="Times New Roman" w:hAnsi="Times New Roman" w:cs="Times New Roman" w:eastAsia="Times New Roman" w:hint="default"/>
        </w:rPr>
        <w:t> </w:t>
      </w:r>
      <w:r>
        <w:rPr>
          <w:rFonts w:ascii="Times New Roman" w:hAnsi="Times New Roman" w:cs="Times New Roman" w:eastAsia="Times New Roman" w:hint="default"/>
          <w:spacing w:val="-3"/>
        </w:rPr>
        <w:t> </w:t>
      </w:r>
      <w:r>
        <w:rPr>
          <w:w w:val="100"/>
        </w:rPr>
        <w:t>号</w:t>
      </w:r>
      <w:r>
        <w:rPr>
          <w:spacing w:val="-106"/>
          <w:w w:val="100"/>
        </w:rPr>
        <w:t>）</w:t>
      </w:r>
      <w:r>
        <w:rPr>
          <w:w w:val="100"/>
        </w:rPr>
        <w:t>《关于核准北京数码视讯科技股份有限公司首次公开发行股票并在创业板上</w:t>
      </w:r>
      <w:r>
        <w:rPr>
          <w:spacing w:val="2"/>
          <w:w w:val="100"/>
        </w:rPr>
        <w:t>市</w:t>
      </w:r>
      <w:r>
        <w:rPr>
          <w:w w:val="100"/>
        </w:rPr>
        <w:t>的</w:t>
      </w:r>
      <w:r>
        <w:rPr>
          <w:w w:val="100"/>
        </w:rPr>
        <w:t> 批复</w:t>
      </w:r>
      <w:r>
        <w:rPr>
          <w:spacing w:val="-3"/>
          <w:w w:val="100"/>
        </w:rPr>
        <w:t>》</w:t>
      </w:r>
      <w:r>
        <w:rPr>
          <w:w w:val="100"/>
        </w:rPr>
        <w:t>文</w:t>
      </w:r>
      <w:r>
        <w:rPr>
          <w:spacing w:val="-3"/>
          <w:w w:val="100"/>
        </w:rPr>
        <w:t>核</w:t>
      </w:r>
      <w:r>
        <w:rPr>
          <w:w w:val="100"/>
        </w:rPr>
        <w:t>准</w:t>
      </w:r>
      <w:r>
        <w:rPr>
          <w:spacing w:val="-3"/>
          <w:w w:val="100"/>
        </w:rPr>
        <w:t>，</w:t>
      </w:r>
      <w:r>
        <w:rPr>
          <w:w w:val="100"/>
        </w:rPr>
        <w:t>公</w:t>
      </w:r>
      <w:r>
        <w:rPr>
          <w:spacing w:val="-3"/>
          <w:w w:val="100"/>
        </w:rPr>
        <w:t>司</w:t>
      </w:r>
      <w:r>
        <w:rPr>
          <w:w w:val="100"/>
        </w:rPr>
        <w:t>于</w:t>
      </w:r>
      <w:r>
        <w:rPr>
          <w:spacing w:val="-53"/>
        </w:rPr>
        <w:t> </w:t>
      </w:r>
      <w:r>
        <w:rPr>
          <w:rFonts w:ascii="Times New Roman" w:hAnsi="Times New Roman" w:cs="Times New Roman" w:eastAsia="Times New Roman" w:hint="default"/>
          <w:spacing w:val="-3"/>
          <w:w w:val="100"/>
        </w:rPr>
        <w:t>20</w:t>
      </w:r>
      <w:r>
        <w:rPr>
          <w:rFonts w:ascii="Times New Roman" w:hAnsi="Times New Roman" w:cs="Times New Roman" w:eastAsia="Times New Roman" w:hint="default"/>
          <w:w w:val="100"/>
        </w:rPr>
        <w:t>10</w:t>
      </w:r>
      <w:r>
        <w:rPr>
          <w:rFonts w:ascii="Times New Roman" w:hAnsi="Times New Roman" w:cs="Times New Roman" w:eastAsia="Times New Roman" w:hint="default"/>
        </w:rPr>
        <w:t> </w:t>
      </w:r>
      <w:r>
        <w:rPr>
          <w:w w:val="100"/>
        </w:rPr>
        <w:t>年</w:t>
      </w:r>
      <w:r>
        <w:rPr>
          <w:spacing w:val="-54"/>
        </w:rPr>
        <w:t> </w:t>
      </w:r>
      <w:r>
        <w:rPr>
          <w:rFonts w:ascii="Times New Roman" w:hAnsi="Times New Roman" w:cs="Times New Roman" w:eastAsia="Times New Roman" w:hint="default"/>
          <w:w w:val="100"/>
        </w:rPr>
        <w:t>4</w:t>
      </w:r>
      <w:r>
        <w:rPr>
          <w:rFonts w:ascii="Times New Roman" w:hAnsi="Times New Roman" w:cs="Times New Roman" w:eastAsia="Times New Roman" w:hint="default"/>
        </w:rPr>
        <w:t> </w:t>
      </w:r>
      <w:r>
        <w:rPr>
          <w:w w:val="100"/>
        </w:rPr>
        <w:t>月</w:t>
      </w:r>
      <w:r>
        <w:rPr>
          <w:spacing w:val="-53"/>
        </w:rPr>
        <w:t> </w:t>
      </w:r>
      <w:r>
        <w:rPr>
          <w:rFonts w:ascii="Times New Roman" w:hAnsi="Times New Roman" w:cs="Times New Roman" w:eastAsia="Times New Roman" w:hint="default"/>
          <w:spacing w:val="-3"/>
          <w:w w:val="100"/>
        </w:rPr>
        <w:t>2</w:t>
      </w:r>
      <w:r>
        <w:rPr>
          <w:rFonts w:ascii="Times New Roman" w:hAnsi="Times New Roman" w:cs="Times New Roman" w:eastAsia="Times New Roman" w:hint="default"/>
          <w:w w:val="100"/>
        </w:rPr>
        <w:t>6</w:t>
      </w:r>
      <w:r>
        <w:rPr>
          <w:rFonts w:ascii="Times New Roman" w:hAnsi="Times New Roman" w:cs="Times New Roman" w:eastAsia="Times New Roman" w:hint="default"/>
        </w:rPr>
        <w:t> </w:t>
      </w:r>
      <w:r>
        <w:rPr>
          <w:spacing w:val="-3"/>
          <w:w w:val="100"/>
        </w:rPr>
        <w:t>日</w:t>
      </w:r>
      <w:r>
        <w:rPr>
          <w:w w:val="100"/>
        </w:rPr>
        <w:t>公</w:t>
      </w:r>
      <w:r>
        <w:rPr>
          <w:spacing w:val="-3"/>
          <w:w w:val="100"/>
        </w:rPr>
        <w:t>开</w:t>
      </w:r>
      <w:r>
        <w:rPr>
          <w:w w:val="100"/>
        </w:rPr>
        <w:t>发</w:t>
      </w:r>
      <w:r>
        <w:rPr>
          <w:spacing w:val="-3"/>
          <w:w w:val="100"/>
        </w:rPr>
        <w:t>售</w:t>
      </w:r>
      <w:r>
        <w:rPr>
          <w:w w:val="100"/>
        </w:rPr>
        <w:t>人民</w:t>
      </w:r>
      <w:r>
        <w:rPr>
          <w:spacing w:val="-3"/>
          <w:w w:val="100"/>
        </w:rPr>
        <w:t>币</w:t>
      </w:r>
      <w:r>
        <w:rPr>
          <w:w w:val="100"/>
        </w:rPr>
        <w:t>普</w:t>
      </w:r>
      <w:r>
        <w:rPr>
          <w:spacing w:val="-3"/>
          <w:w w:val="100"/>
        </w:rPr>
        <w:t>通</w:t>
      </w:r>
      <w:r>
        <w:rPr>
          <w:w w:val="100"/>
        </w:rPr>
        <w:t>股</w:t>
      </w:r>
      <w:r>
        <w:rPr>
          <w:spacing w:val="-3"/>
          <w:w w:val="100"/>
        </w:rPr>
        <w:t>（</w:t>
      </w:r>
      <w:r>
        <w:rPr>
          <w:rFonts w:ascii="Times New Roman" w:hAnsi="Times New Roman" w:cs="Times New Roman" w:eastAsia="Times New Roman" w:hint="default"/>
          <w:w w:val="100"/>
        </w:rPr>
        <w:t>A</w:t>
      </w:r>
      <w:r>
        <w:rPr>
          <w:rFonts w:ascii="Times New Roman" w:hAnsi="Times New Roman" w:cs="Times New Roman" w:eastAsia="Times New Roman" w:hint="default"/>
          <w:spacing w:val="-1"/>
        </w:rPr>
        <w:t> </w:t>
      </w:r>
      <w:r>
        <w:rPr>
          <w:w w:val="100"/>
        </w:rPr>
        <w:t>股</w:t>
      </w:r>
      <w:r>
        <w:rPr>
          <w:spacing w:val="-108"/>
          <w:w w:val="100"/>
        </w:rPr>
        <w:t>）</w:t>
      </w:r>
      <w:r>
        <w:rPr>
          <w:w w:val="100"/>
        </w:rPr>
        <w:t>，</w:t>
      </w:r>
      <w:r>
        <w:rPr>
          <w:spacing w:val="-3"/>
          <w:w w:val="100"/>
        </w:rPr>
        <w:t>公</w:t>
      </w:r>
      <w:r>
        <w:rPr>
          <w:w w:val="100"/>
        </w:rPr>
        <w:t>开发</w:t>
      </w:r>
      <w:r>
        <w:rPr>
          <w:spacing w:val="-3"/>
          <w:w w:val="100"/>
        </w:rPr>
        <w:t>售</w:t>
      </w:r>
      <w:r>
        <w:rPr>
          <w:w w:val="100"/>
        </w:rPr>
        <w:t>后</w:t>
      </w:r>
      <w:r>
        <w:rPr>
          <w:spacing w:val="-3"/>
          <w:w w:val="100"/>
        </w:rPr>
        <w:t>股本</w:t>
      </w:r>
      <w:r>
        <w:rPr>
          <w:w w:val="100"/>
        </w:rPr>
        <w:t>为</w:t>
      </w:r>
      <w:r>
        <w:rPr>
          <w:spacing w:val="-52"/>
        </w:rPr>
        <w:t> </w:t>
      </w:r>
      <w:r>
        <w:rPr>
          <w:rFonts w:ascii="Times New Roman" w:hAnsi="Times New Roman" w:cs="Times New Roman" w:eastAsia="Times New Roman" w:hint="default"/>
          <w:spacing w:val="-8"/>
          <w:w w:val="100"/>
        </w:rPr>
        <w:t>1</w:t>
      </w:r>
      <w:r>
        <w:rPr>
          <w:rFonts w:ascii="Times New Roman" w:hAnsi="Times New Roman" w:cs="Times New Roman" w:eastAsia="Times New Roman" w:hint="default"/>
          <w:w w:val="100"/>
        </w:rPr>
        <w:t>1</w:t>
      </w:r>
      <w:r>
        <w:rPr>
          <w:rFonts w:ascii="Times New Roman" w:hAnsi="Times New Roman" w:cs="Times New Roman" w:eastAsia="Times New Roman" w:hint="default"/>
          <w:spacing w:val="-3"/>
          <w:w w:val="100"/>
        </w:rPr>
        <w:t>,</w:t>
      </w:r>
      <w:r>
        <w:rPr>
          <w:rFonts w:ascii="Times New Roman" w:hAnsi="Times New Roman" w:cs="Times New Roman" w:eastAsia="Times New Roman" w:hint="default"/>
          <w:w w:val="100"/>
        </w:rPr>
        <w:t>200</w:t>
      </w:r>
      <w:r>
        <w:rPr>
          <w:rFonts w:ascii="Times New Roman" w:hAnsi="Times New Roman" w:cs="Times New Roman" w:eastAsia="Times New Roman" w:hint="default"/>
          <w:spacing w:val="-3"/>
        </w:rPr>
        <w:t> </w:t>
      </w:r>
      <w:r>
        <w:rPr>
          <w:spacing w:val="-3"/>
          <w:w w:val="100"/>
        </w:rPr>
        <w:t>万</w:t>
      </w:r>
      <w:r>
        <w:rPr>
          <w:w w:val="100"/>
        </w:rPr>
        <w:t>元。</w:t>
      </w:r>
    </w:p>
    <w:p>
      <w:pPr>
        <w:pStyle w:val="BodyText"/>
        <w:spacing w:line="324" w:lineRule="auto" w:before="16"/>
        <w:ind w:left="340" w:right="162"/>
        <w:jc w:val="left"/>
      </w:pPr>
      <w:r>
        <w:rPr/>
        <w:t>本公司首次公开发行人民币普通股</w:t>
      </w:r>
      <w:r>
        <w:rPr>
          <w:spacing w:val="-68"/>
        </w:rPr>
        <w:t> </w:t>
      </w:r>
      <w:r>
        <w:rPr>
          <w:rFonts w:ascii="Times New Roman" w:hAnsi="Times New Roman" w:cs="Times New Roman" w:eastAsia="Times New Roman" w:hint="default"/>
        </w:rPr>
        <w:t>2,800</w:t>
      </w:r>
      <w:r>
        <w:rPr>
          <w:rFonts w:ascii="Times New Roman" w:hAnsi="Times New Roman" w:cs="Times New Roman" w:eastAsia="Times New Roman" w:hint="default"/>
          <w:spacing w:val="-18"/>
        </w:rPr>
        <w:t> </w:t>
      </w:r>
      <w:r>
        <w:rPr>
          <w:spacing w:val="-3"/>
        </w:rPr>
        <w:t>万股已在深圳证券交易所挂牌交易，公司证券代码</w:t>
      </w:r>
      <w:r>
        <w:rPr>
          <w:rFonts w:ascii="Times New Roman" w:hAnsi="Times New Roman" w:cs="Times New Roman" w:eastAsia="Times New Roman" w:hint="default"/>
          <w:spacing w:val="-3"/>
        </w:rPr>
        <w:t>―300079‖</w:t>
      </w:r>
      <w:r>
        <w:rPr>
          <w:spacing w:val="-3"/>
        </w:rPr>
        <w:t>，证券</w:t>
      </w:r>
      <w:r>
        <w:rPr>
          <w:w w:val="100"/>
        </w:rPr>
        <w:t> </w:t>
      </w:r>
      <w:r>
        <w:rPr>
          <w:spacing w:val="-2"/>
          <w:w w:val="100"/>
        </w:rPr>
        <w:t>简称</w:t>
      </w:r>
      <w:r>
        <w:rPr>
          <w:rFonts w:ascii="Times New Roman" w:hAnsi="Times New Roman" w:cs="Times New Roman" w:eastAsia="Times New Roman" w:hint="default"/>
          <w:spacing w:val="-2"/>
          <w:w w:val="100"/>
        </w:rPr>
        <w:t>―</w:t>
      </w:r>
      <w:r>
        <w:rPr>
          <w:spacing w:val="-2"/>
          <w:w w:val="100"/>
        </w:rPr>
        <w:t>数码视讯</w:t>
      </w:r>
      <w:r>
        <w:rPr>
          <w:rFonts w:ascii="Times New Roman" w:hAnsi="Times New Roman" w:cs="Times New Roman" w:eastAsia="Times New Roman" w:hint="default"/>
          <w:spacing w:val="-2"/>
          <w:w w:val="100"/>
        </w:rPr>
        <w:t>‖</w:t>
      </w:r>
      <w:r>
        <w:rPr>
          <w:spacing w:val="-2"/>
          <w:w w:val="100"/>
        </w:rPr>
        <w:t>。</w:t>
      </w:r>
    </w:p>
    <w:p>
      <w:pPr>
        <w:pStyle w:val="BodyText"/>
        <w:spacing w:line="324" w:lineRule="auto" w:before="17"/>
        <w:ind w:left="760" w:right="4306"/>
        <w:jc w:val="left"/>
      </w:pPr>
      <w:r>
        <w:rPr/>
        <w:pict>
          <v:group style="position:absolute;margin-left:42.839996pt;margin-top:57.273689pt;width:412.2pt;height:5.05pt;mso-position-horizontal-relative:page;mso-position-vertical-relative:paragraph;z-index:-1439800" coordorigin="857,1145" coordsize="8244,101">
            <v:shape style="position:absolute;left:857;top:1145;width:3205;height:101" type="#_x0000_t75" stroked="false">
              <v:imagedata r:id="rId72" o:title=""/>
            </v:shape>
            <v:shape style="position:absolute;left:4038;top:1237;width:5063;height:10" type="#_x0000_t75" stroked="false">
              <v:imagedata r:id="rId71" o:title=""/>
            </v:shape>
            <w10:wrap type="none"/>
          </v:group>
        </w:pict>
      </w:r>
      <w:r>
        <w:rPr/>
        <w:pict>
          <v:group style="position:absolute;margin-left:42.840012pt;margin-top:79.593658pt;width:412.2pt;height:5.2pt;mso-position-horizontal-relative:page;mso-position-vertical-relative:paragraph;z-index:-1439776" coordorigin="857,1592" coordsize="8244,104">
            <v:shape style="position:absolute;left:857;top:1592;width:3205;height:103" type="#_x0000_t75" stroked="false">
              <v:imagedata r:id="rId70" o:title=""/>
            </v:shape>
            <v:shape style="position:absolute;left:4038;top:1685;width:5063;height:10" type="#_x0000_t75" stroked="false">
              <v:imagedata r:id="rId71" o:title=""/>
            </v:shape>
            <w10:wrap type="none"/>
          </v:group>
        </w:pict>
      </w:r>
      <w:r>
        <w:rPr/>
        <w:pict>
          <v:group style="position:absolute;margin-left:42.840012pt;margin-top:102.033661pt;width:412.2pt;height:5.2pt;mso-position-horizontal-relative:page;mso-position-vertical-relative:paragraph;z-index:-1439752" coordorigin="857,2041" coordsize="8244,104">
            <v:shape style="position:absolute;left:857;top:2041;width:3205;height:103" type="#_x0000_t75" stroked="false">
              <v:imagedata r:id="rId70" o:title=""/>
            </v:shape>
            <v:shape style="position:absolute;left:4038;top:2134;width:5063;height:10" type="#_x0000_t75" stroked="false">
              <v:imagedata r:id="rId71" o:title=""/>
            </v:shape>
            <w10:wrap type="none"/>
          </v:group>
        </w:pict>
      </w:r>
      <w:r>
        <w:rPr/>
        <w:pict>
          <v:group style="position:absolute;margin-left:42.840012pt;margin-top:131.193665pt;width:412.2pt;height:5.3pt;mso-position-horizontal-relative:page;mso-position-vertical-relative:paragraph;z-index:-1439728" coordorigin="857,2624" coordsize="8244,106">
            <v:shape style="position:absolute;left:857;top:2624;width:3205;height:106" type="#_x0000_t75" stroked="false">
              <v:imagedata r:id="rId73" o:title=""/>
            </v:shape>
            <v:shape style="position:absolute;left:4038;top:2720;width:5063;height:10" type="#_x0000_t75" stroked="false">
              <v:imagedata r:id="rId71" o:title=""/>
            </v:shape>
            <w10:wrap type="none"/>
          </v:group>
        </w:pict>
      </w:r>
      <w:r>
        <w:rPr/>
        <w:t>截至</w:t>
      </w:r>
      <w:r>
        <w:rPr>
          <w:spacing w:val="-5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日，公司股本总额为</w:t>
      </w:r>
      <w:r>
        <w:rPr>
          <w:spacing w:val="-53"/>
        </w:rPr>
        <w:t> </w:t>
      </w:r>
      <w:r>
        <w:rPr>
          <w:rFonts w:ascii="Times New Roman" w:hAnsi="Times New Roman" w:cs="Times New Roman" w:eastAsia="Times New Roman" w:hint="default"/>
        </w:rPr>
        <w:t>11,200</w:t>
      </w:r>
      <w:r>
        <w:rPr>
          <w:rFonts w:ascii="Times New Roman" w:hAnsi="Times New Roman" w:cs="Times New Roman" w:eastAsia="Times New Roman" w:hint="default"/>
          <w:spacing w:val="-4"/>
        </w:rPr>
        <w:t> </w:t>
      </w:r>
      <w:r>
        <w:rPr/>
        <w:t>万股。</w:t>
      </w:r>
      <w:r>
        <w:rPr>
          <w:w w:val="100"/>
        </w:rPr>
        <w:t> </w:t>
      </w:r>
      <w:r>
        <w:rPr/>
        <w:t>股东持股数及持股比例为：</w:t>
      </w: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12.7pt;height:.5pt;mso-position-horizontal-relative:char;mso-position-vertical-relative:line" coordorigin="0,0" coordsize="8254,10">
            <v:shape style="position:absolute;left:5;top:0;width:10;height:10" type="#_x0000_t75" stroked="false">
              <v:imagedata r:id="rId74" o:title=""/>
            </v:shape>
            <v:shape style="position:absolute;left:0;top:0;width:3186;height:10" type="#_x0000_t75" stroked="false">
              <v:imagedata r:id="rId75" o:title=""/>
            </v:shape>
            <v:shape style="position:absolute;left:3181;top:0;width:5072;height:10" type="#_x0000_t75" stroked="false">
              <v:imagedata r:id="rId76" o:title=""/>
            </v:shape>
          </v:group>
        </w:pict>
      </w:r>
      <w:r>
        <w:rPr>
          <w:rFonts w:ascii="宋体" w:hAnsi="宋体" w:cs="宋体" w:eastAsia="宋体" w:hint="default"/>
          <w:sz w:val="2"/>
          <w:szCs w:val="2"/>
        </w:rPr>
      </w:r>
    </w:p>
    <w:tbl>
      <w:tblPr>
        <w:tblW w:w="0" w:type="auto"/>
        <w:jc w:val="left"/>
        <w:tblInd w:w="121" w:type="dxa"/>
        <w:tblLayout w:type="fixed"/>
        <w:tblCellMar>
          <w:top w:w="0" w:type="dxa"/>
          <w:left w:w="0" w:type="dxa"/>
          <w:bottom w:w="0" w:type="dxa"/>
          <w:right w:w="0" w:type="dxa"/>
        </w:tblCellMar>
        <w:tblLook w:val="01E0"/>
      </w:tblPr>
      <w:tblGrid>
        <w:gridCol w:w="3181"/>
        <w:gridCol w:w="2648"/>
        <w:gridCol w:w="2410"/>
      </w:tblGrid>
      <w:tr>
        <w:trPr>
          <w:trHeight w:val="365" w:hRule="exact"/>
        </w:trPr>
        <w:tc>
          <w:tcPr>
            <w:tcW w:w="3181" w:type="dxa"/>
            <w:tcBorders>
              <w:top w:val="nil" w:sz="6" w:space="0" w:color="auto"/>
              <w:left w:val="single" w:sz="4" w:space="0" w:color="000000"/>
              <w:bottom w:val="nil" w:sz="6" w:space="0" w:color="auto"/>
              <w:right w:val="single" w:sz="4" w:space="0" w:color="000000"/>
            </w:tcBorders>
          </w:tcPr>
          <w:p>
            <w:pPr>
              <w:pStyle w:val="TableParagraph"/>
              <w:tabs>
                <w:tab w:pos="737" w:val="left" w:leader="none"/>
              </w:tabs>
              <w:spacing w:line="240" w:lineRule="auto" w:before="8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股</w:t>
              <w:tab/>
              <w:t>东</w:t>
            </w:r>
            <w:r>
              <w:rPr>
                <w:rFonts w:ascii="宋体" w:hAnsi="宋体" w:cs="宋体" w:eastAsia="宋体" w:hint="default"/>
                <w:sz w:val="18"/>
                <w:szCs w:val="18"/>
              </w:rPr>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持股数（股）</w:t>
            </w:r>
            <w:r>
              <w:rPr>
                <w:rFonts w:ascii="宋体" w:hAnsi="宋体" w:cs="宋体" w:eastAsia="宋体" w:hint="default"/>
                <w:sz w:val="18"/>
                <w:szCs w:val="18"/>
              </w:rPr>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9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持股比例</w:t>
            </w:r>
            <w:r>
              <w:rPr>
                <w:rFonts w:ascii="宋体" w:hAnsi="宋体" w:cs="宋体" w:eastAsia="宋体" w:hint="default"/>
                <w:sz w:val="18"/>
                <w:szCs w:val="18"/>
                <w:u w:val="single" w:color="000000"/>
              </w:rPr>
              <w:t>(%)</w:t>
            </w:r>
            <w:r>
              <w:rPr>
                <w:rFonts w:ascii="宋体" w:hAnsi="宋体" w:cs="宋体" w:eastAsia="宋体" w:hint="default"/>
                <w:sz w:val="18"/>
                <w:szCs w:val="18"/>
              </w:rPr>
            </w:r>
          </w:p>
        </w:tc>
      </w:tr>
      <w:tr>
        <w:trPr>
          <w:trHeight w:val="101" w:hRule="exact"/>
        </w:trPr>
        <w:tc>
          <w:tcPr>
            <w:tcW w:w="3181" w:type="dxa"/>
            <w:tcBorders>
              <w:top w:val="nil" w:sz="6" w:space="0" w:color="auto"/>
              <w:left w:val="single" w:sz="4" w:space="0" w:color="000000"/>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346" w:hRule="exact"/>
        </w:trPr>
        <w:tc>
          <w:tcPr>
            <w:tcW w:w="3181"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103" w:right="0"/>
              <w:jc w:val="left"/>
              <w:rPr>
                <w:rFonts w:ascii="宋体" w:hAnsi="宋体" w:cs="宋体" w:eastAsia="宋体" w:hint="default"/>
                <w:sz w:val="18"/>
                <w:szCs w:val="18"/>
              </w:rPr>
            </w:pPr>
            <w:r>
              <w:rPr>
                <w:rFonts w:ascii="宋体" w:hAnsi="宋体" w:cs="宋体" w:eastAsia="宋体" w:hint="default"/>
                <w:sz w:val="18"/>
                <w:szCs w:val="18"/>
              </w:rPr>
              <w:t>郑海涛</w:t>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1"/>
              <w:jc w:val="right"/>
              <w:rPr>
                <w:rFonts w:ascii="Times New Roman" w:hAnsi="Times New Roman" w:cs="Times New Roman" w:eastAsia="Times New Roman" w:hint="default"/>
                <w:sz w:val="18"/>
                <w:szCs w:val="18"/>
              </w:rPr>
            </w:pPr>
            <w:r>
              <w:rPr>
                <w:rFonts w:ascii="Times New Roman"/>
                <w:spacing w:val="-1"/>
                <w:sz w:val="18"/>
              </w:rPr>
              <w:t>20,663,101.00</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0"/>
              <w:jc w:val="right"/>
              <w:rPr>
                <w:rFonts w:ascii="Times New Roman" w:hAnsi="Times New Roman" w:cs="Times New Roman" w:eastAsia="Times New Roman" w:hint="default"/>
                <w:sz w:val="18"/>
                <w:szCs w:val="18"/>
              </w:rPr>
            </w:pPr>
            <w:r>
              <w:rPr>
                <w:rFonts w:ascii="Times New Roman"/>
                <w:sz w:val="18"/>
              </w:rPr>
              <w:t>18.45</w:t>
            </w:r>
          </w:p>
        </w:tc>
      </w:tr>
      <w:tr>
        <w:trPr>
          <w:trHeight w:val="103" w:hRule="exact"/>
        </w:trPr>
        <w:tc>
          <w:tcPr>
            <w:tcW w:w="3181" w:type="dxa"/>
            <w:tcBorders>
              <w:top w:val="nil" w:sz="6" w:space="0" w:color="auto"/>
              <w:left w:val="single" w:sz="4" w:space="0" w:color="000000"/>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346" w:hRule="exact"/>
        </w:trPr>
        <w:tc>
          <w:tcPr>
            <w:tcW w:w="318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103" w:right="0"/>
              <w:jc w:val="left"/>
              <w:rPr>
                <w:rFonts w:ascii="宋体" w:hAnsi="宋体" w:cs="宋体" w:eastAsia="宋体" w:hint="default"/>
                <w:sz w:val="18"/>
                <w:szCs w:val="18"/>
              </w:rPr>
            </w:pPr>
            <w:r>
              <w:rPr>
                <w:rFonts w:ascii="宋体" w:hAnsi="宋体" w:cs="宋体" w:eastAsia="宋体" w:hint="default"/>
                <w:sz w:val="18"/>
                <w:szCs w:val="18"/>
              </w:rPr>
              <w:t>深圳市中科远东创业投资有限公司</w:t>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101"/>
              <w:jc w:val="right"/>
              <w:rPr>
                <w:rFonts w:ascii="Times New Roman" w:hAnsi="Times New Roman" w:cs="Times New Roman" w:eastAsia="Times New Roman" w:hint="default"/>
                <w:sz w:val="18"/>
                <w:szCs w:val="18"/>
              </w:rPr>
            </w:pPr>
            <w:r>
              <w:rPr>
                <w:rFonts w:ascii="Times New Roman"/>
                <w:spacing w:val="-1"/>
                <w:sz w:val="18"/>
              </w:rPr>
              <w:t>8,000,000.00</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101"/>
              <w:jc w:val="right"/>
              <w:rPr>
                <w:rFonts w:ascii="Times New Roman" w:hAnsi="Times New Roman" w:cs="Times New Roman" w:eastAsia="Times New Roman" w:hint="default"/>
                <w:sz w:val="18"/>
                <w:szCs w:val="18"/>
              </w:rPr>
            </w:pPr>
            <w:r>
              <w:rPr>
                <w:rFonts w:ascii="Times New Roman"/>
                <w:spacing w:val="-1"/>
                <w:sz w:val="18"/>
              </w:rPr>
              <w:t>7.14</w:t>
            </w:r>
          </w:p>
        </w:tc>
      </w:tr>
      <w:tr>
        <w:trPr>
          <w:trHeight w:val="103" w:hRule="exact"/>
        </w:trPr>
        <w:tc>
          <w:tcPr>
            <w:tcW w:w="3181" w:type="dxa"/>
            <w:tcBorders>
              <w:top w:val="nil" w:sz="6" w:space="0" w:color="auto"/>
              <w:left w:val="single" w:sz="4" w:space="0" w:color="000000"/>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480" w:hRule="exact"/>
        </w:trPr>
        <w:tc>
          <w:tcPr>
            <w:tcW w:w="3181"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left="103" w:right="0"/>
              <w:jc w:val="left"/>
              <w:rPr>
                <w:rFonts w:ascii="宋体" w:hAnsi="宋体" w:cs="宋体" w:eastAsia="宋体" w:hint="default"/>
                <w:sz w:val="18"/>
                <w:szCs w:val="18"/>
              </w:rPr>
            </w:pPr>
            <w:r>
              <w:rPr>
                <w:rFonts w:ascii="宋体" w:hAnsi="宋体" w:cs="宋体" w:eastAsia="宋体" w:hint="default"/>
                <w:sz w:val="18"/>
                <w:szCs w:val="18"/>
              </w:rPr>
              <w:t>北京启迪创业孵化器有限公司</w:t>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6,397,205.00</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5.71</w:t>
            </w:r>
          </w:p>
        </w:tc>
      </w:tr>
      <w:tr>
        <w:trPr>
          <w:trHeight w:val="106" w:hRule="exact"/>
        </w:trPr>
        <w:tc>
          <w:tcPr>
            <w:tcW w:w="3181" w:type="dxa"/>
            <w:tcBorders>
              <w:top w:val="nil" w:sz="6" w:space="0" w:color="auto"/>
              <w:left w:val="single" w:sz="4" w:space="0" w:color="000000"/>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346" w:hRule="exact"/>
        </w:trPr>
        <w:tc>
          <w:tcPr>
            <w:tcW w:w="3181"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103" w:right="0"/>
              <w:jc w:val="left"/>
              <w:rPr>
                <w:rFonts w:ascii="宋体" w:hAnsi="宋体" w:cs="宋体" w:eastAsia="宋体" w:hint="default"/>
                <w:sz w:val="18"/>
                <w:szCs w:val="18"/>
              </w:rPr>
            </w:pPr>
            <w:r>
              <w:rPr>
                <w:rFonts w:ascii="宋体" w:hAnsi="宋体" w:cs="宋体" w:eastAsia="宋体" w:hint="default"/>
                <w:sz w:val="18"/>
                <w:szCs w:val="18"/>
              </w:rPr>
              <w:t>其他法人股东</w:t>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1"/>
              <w:jc w:val="right"/>
              <w:rPr>
                <w:rFonts w:ascii="Times New Roman" w:hAnsi="Times New Roman" w:cs="Times New Roman" w:eastAsia="Times New Roman" w:hint="default"/>
                <w:sz w:val="18"/>
                <w:szCs w:val="18"/>
              </w:rPr>
            </w:pPr>
            <w:r>
              <w:rPr>
                <w:rFonts w:ascii="Times New Roman"/>
                <w:spacing w:val="-1"/>
                <w:sz w:val="18"/>
              </w:rPr>
              <w:t>12,845,750.00</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0"/>
              <w:jc w:val="right"/>
              <w:rPr>
                <w:rFonts w:ascii="Times New Roman" w:hAnsi="Times New Roman" w:cs="Times New Roman" w:eastAsia="Times New Roman" w:hint="default"/>
                <w:sz w:val="18"/>
                <w:szCs w:val="18"/>
              </w:rPr>
            </w:pPr>
            <w:r>
              <w:rPr>
                <w:rFonts w:ascii="Times New Roman"/>
                <w:sz w:val="18"/>
              </w:rPr>
              <w:t>11.47</w:t>
            </w:r>
          </w:p>
        </w:tc>
      </w:tr>
      <w:tr>
        <w:trPr>
          <w:trHeight w:val="103" w:hRule="exact"/>
        </w:trPr>
        <w:tc>
          <w:tcPr>
            <w:tcW w:w="3181" w:type="dxa"/>
            <w:tcBorders>
              <w:top w:val="nil" w:sz="6" w:space="0" w:color="auto"/>
              <w:left w:val="single" w:sz="4" w:space="0" w:color="000000"/>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481" w:hRule="exact"/>
        </w:trPr>
        <w:tc>
          <w:tcPr>
            <w:tcW w:w="3181"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left="103" w:right="0"/>
              <w:jc w:val="left"/>
              <w:rPr>
                <w:rFonts w:ascii="宋体" w:hAnsi="宋体" w:cs="宋体" w:eastAsia="宋体" w:hint="default"/>
                <w:sz w:val="18"/>
                <w:szCs w:val="18"/>
              </w:rPr>
            </w:pPr>
            <w:r>
              <w:rPr>
                <w:rFonts w:ascii="宋体" w:hAnsi="宋体" w:cs="宋体" w:eastAsia="宋体" w:hint="default"/>
                <w:sz w:val="18"/>
                <w:szCs w:val="18"/>
              </w:rPr>
              <w:t>其他自然人股东</w:t>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36,093,944.00</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32.23</w:t>
            </w:r>
          </w:p>
        </w:tc>
      </w:tr>
      <w:tr>
        <w:trPr>
          <w:trHeight w:val="106" w:hRule="exact"/>
        </w:trPr>
        <w:tc>
          <w:tcPr>
            <w:tcW w:w="3181" w:type="dxa"/>
            <w:tcBorders>
              <w:top w:val="nil" w:sz="6" w:space="0" w:color="auto"/>
              <w:left w:val="single" w:sz="4" w:space="0" w:color="000000"/>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346" w:hRule="exact"/>
        </w:trPr>
        <w:tc>
          <w:tcPr>
            <w:tcW w:w="3181"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103" w:right="0"/>
              <w:jc w:val="left"/>
              <w:rPr>
                <w:rFonts w:ascii="宋体" w:hAnsi="宋体" w:cs="宋体" w:eastAsia="宋体" w:hint="default"/>
                <w:sz w:val="18"/>
                <w:szCs w:val="18"/>
              </w:rPr>
            </w:pPr>
            <w:r>
              <w:rPr>
                <w:rFonts w:ascii="宋体" w:hAnsi="宋体" w:cs="宋体" w:eastAsia="宋体" w:hint="default"/>
                <w:sz w:val="18"/>
                <w:szCs w:val="18"/>
              </w:rPr>
              <w:t>社会公众股股东</w:t>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1"/>
              <w:jc w:val="right"/>
              <w:rPr>
                <w:rFonts w:ascii="Times New Roman" w:hAnsi="Times New Roman" w:cs="Times New Roman" w:eastAsia="Times New Roman" w:hint="default"/>
                <w:sz w:val="18"/>
                <w:szCs w:val="18"/>
              </w:rPr>
            </w:pPr>
            <w:r>
              <w:rPr>
                <w:rFonts w:ascii="Times New Roman"/>
                <w:spacing w:val="-1"/>
                <w:sz w:val="18"/>
              </w:rPr>
              <w:t>28,000,000.00</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0"/>
              <w:jc w:val="right"/>
              <w:rPr>
                <w:rFonts w:ascii="Times New Roman" w:hAnsi="Times New Roman" w:cs="Times New Roman" w:eastAsia="Times New Roman" w:hint="default"/>
                <w:sz w:val="18"/>
                <w:szCs w:val="18"/>
              </w:rPr>
            </w:pPr>
            <w:r>
              <w:rPr>
                <w:rFonts w:ascii="Times New Roman"/>
                <w:sz w:val="18"/>
              </w:rPr>
              <w:t>25.00</w:t>
            </w:r>
          </w:p>
        </w:tc>
      </w:tr>
      <w:tr>
        <w:trPr>
          <w:trHeight w:val="103" w:hRule="exact"/>
        </w:trPr>
        <w:tc>
          <w:tcPr>
            <w:tcW w:w="3181" w:type="dxa"/>
            <w:tcBorders>
              <w:top w:val="nil" w:sz="6" w:space="0" w:color="auto"/>
              <w:left w:val="single" w:sz="4" w:space="0" w:color="000000"/>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439" w:hRule="exact"/>
        </w:trPr>
        <w:tc>
          <w:tcPr>
            <w:tcW w:w="3181" w:type="dxa"/>
            <w:tcBorders>
              <w:top w:val="nil" w:sz="6" w:space="0" w:color="auto"/>
              <w:left w:val="single" w:sz="4" w:space="0" w:color="000000"/>
              <w:bottom w:val="nil" w:sz="6" w:space="0" w:color="auto"/>
              <w:right w:val="single" w:sz="4" w:space="0" w:color="000000"/>
            </w:tcBorders>
          </w:tcPr>
          <w:p>
            <w:pPr>
              <w:pStyle w:val="TableParagraph"/>
              <w:tabs>
                <w:tab w:pos="646" w:val="left" w:leader="none"/>
              </w:tabs>
              <w:spacing w:line="240" w:lineRule="auto" w:before="7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合</w:t>
              <w:tab/>
              <w:t>计</w:t>
            </w:r>
            <w:r>
              <w:rPr>
                <w:rFonts w:ascii="宋体" w:hAnsi="宋体" w:cs="宋体" w:eastAsia="宋体" w:hint="default"/>
                <w:sz w:val="18"/>
                <w:szCs w:val="18"/>
              </w:rPr>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2"/>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double" w:color="000000"/>
              </w:rPr>
              <w:t>112,,000,000.00</w:t>
            </w:r>
            <w:r>
              <w:rPr>
                <w:rFonts w:ascii="Times New Roman"/>
                <w:spacing w:val="-1"/>
                <w:sz w:val="18"/>
              </w:rPr>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double" w:color="000000"/>
              </w:rPr>
              <w:t>100.00</w:t>
            </w:r>
            <w:r>
              <w:rPr>
                <w:rFonts w:ascii="Times New Roman"/>
                <w:spacing w:val="-1"/>
                <w:sz w:val="18"/>
              </w:rPr>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p>
      <w:pPr>
        <w:spacing w:line="333" w:lineRule="auto" w:before="36"/>
        <w:ind w:left="760" w:right="2927" w:hanging="8"/>
        <w:jc w:val="left"/>
        <w:rPr>
          <w:rFonts w:ascii="宋体" w:hAnsi="宋体" w:cs="宋体" w:eastAsia="宋体" w:hint="default"/>
          <w:sz w:val="21"/>
          <w:szCs w:val="21"/>
        </w:rPr>
      </w:pPr>
      <w:r>
        <w:rPr/>
        <w:pict>
          <v:group style="position:absolute;margin-left:42.839981pt;margin-top:-74.256348pt;width:412.2pt;height:5.3pt;mso-position-horizontal-relative:page;mso-position-vertical-relative:paragraph;z-index:-1439680" coordorigin="857,-1485" coordsize="8244,106">
            <v:shape style="position:absolute;left:857;top:-1485;width:3205;height:106" type="#_x0000_t75" stroked="false">
              <v:imagedata r:id="rId73" o:title=""/>
            </v:shape>
            <v:shape style="position:absolute;left:4038;top:-1389;width:5063;height:10" type="#_x0000_t75" stroked="false">
              <v:imagedata r:id="rId71" o:title=""/>
            </v:shape>
            <w10:wrap type="none"/>
          </v:group>
        </w:pict>
      </w:r>
      <w:r>
        <w:rPr/>
        <w:pict>
          <v:group style="position:absolute;margin-left:42.839981pt;margin-top:-51.69635pt;width:412.2pt;height:5.2pt;mso-position-horizontal-relative:page;mso-position-vertical-relative:paragraph;z-index:-1439656" coordorigin="857,-1034" coordsize="8244,104">
            <v:shape style="position:absolute;left:857;top:-1034;width:3205;height:103" type="#_x0000_t75" stroked="false">
              <v:imagedata r:id="rId70" o:title=""/>
            </v:shape>
            <v:shape style="position:absolute;left:4038;top:-940;width:5063;height:10" type="#_x0000_t75" stroked="false">
              <v:imagedata r:id="rId71" o:title=""/>
            </v:shape>
            <w10:wrap type="none"/>
          </v:group>
        </w:pict>
      </w:r>
      <w:r>
        <w:rPr/>
        <w:pict>
          <v:group style="position:absolute;margin-left:42.839981pt;margin-top:-29.256351pt;width:413.15pt;height:5.2pt;mso-position-horizontal-relative:page;mso-position-vertical-relative:paragraph;z-index:-1439632" coordorigin="857,-585" coordsize="8263,104">
            <v:shape style="position:absolute;left:862;top:-492;width:10;height:10" type="#_x0000_t75" stroked="false">
              <v:imagedata r:id="rId77" o:title=""/>
            </v:shape>
            <v:shape style="position:absolute;left:857;top:-492;width:3186;height:10" type="#_x0000_t75" stroked="false">
              <v:imagedata r:id="rId78" o:title=""/>
            </v:shape>
            <v:shape style="position:absolute;left:4052;top:-585;width:5067;height:103" type="#_x0000_t75" stroked="false">
              <v:imagedata r:id="rId79" o:title=""/>
            </v:shape>
            <v:group style="position:absolute;left:9100;top:-487;width:10;height:2" coordorigin="9100,-487" coordsize="10,2">
              <v:shape style="position:absolute;left:9100;top:-487;width:10;height:2" coordorigin="9100,-487" coordsize="10,0" path="m9100,-487l9110,-487e" filled="false" stroked="true" strokeweight=".48004pt" strokecolor="#000000">
                <v:path arrowok="t"/>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66"/>
          <w:sz w:val="21"/>
          <w:szCs w:val="21"/>
        </w:rPr>
        <w:t> </w:t>
      </w:r>
      <w:r>
        <w:rPr>
          <w:rFonts w:ascii="宋体" w:hAnsi="宋体" w:cs="宋体" w:eastAsia="宋体" w:hint="default"/>
          <w:b/>
          <w:bCs/>
          <w:sz w:val="21"/>
          <w:szCs w:val="21"/>
        </w:rPr>
        <w:t>所处行业</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公司所属行业为数字电视行业中的数字电视软硬件供应商。</w:t>
      </w:r>
    </w:p>
    <w:p>
      <w:pPr>
        <w:spacing w:after="0" w:line="333" w:lineRule="auto"/>
        <w:jc w:val="left"/>
        <w:rPr>
          <w:rFonts w:ascii="宋体" w:hAnsi="宋体" w:cs="宋体" w:eastAsia="宋体" w:hint="default"/>
          <w:sz w:val="21"/>
          <w:szCs w:val="21"/>
        </w:rPr>
        <w:sectPr>
          <w:headerReference w:type="default" r:id="rId68"/>
          <w:footerReference w:type="default" r:id="rId69"/>
          <w:pgSz w:w="11910" w:h="16840"/>
          <w:pgMar w:header="990" w:footer="1184" w:top="1160" w:bottom="1380" w:left="740" w:right="900"/>
          <w:pgNumType w:start="64"/>
        </w:sectPr>
      </w:pPr>
    </w:p>
    <w:p>
      <w:pPr>
        <w:spacing w:line="240" w:lineRule="auto" w:before="10"/>
        <w:rPr>
          <w:rFonts w:ascii="宋体" w:hAnsi="宋体" w:cs="宋体" w:eastAsia="宋体" w:hint="default"/>
          <w:sz w:val="17"/>
          <w:szCs w:val="17"/>
        </w:rPr>
      </w:pPr>
    </w:p>
    <w:p>
      <w:pPr>
        <w:pStyle w:val="BodyText"/>
        <w:spacing w:line="326" w:lineRule="auto" w:before="36"/>
        <w:ind w:left="560" w:right="186" w:hanging="8"/>
        <w:jc w:val="left"/>
      </w:pPr>
      <w:r>
        <w:rPr>
          <w:rFonts w:ascii="Times New Roman" w:hAnsi="Times New Roman" w:cs="Times New Roman" w:eastAsia="Times New Roman" w:hint="default"/>
          <w:b/>
          <w:bCs/>
        </w:rPr>
        <w:t>3</w:t>
      </w:r>
      <w:r>
        <w:rPr>
          <w:rFonts w:ascii="宋体" w:hAnsi="宋体" w:cs="宋体" w:eastAsia="宋体" w:hint="default"/>
          <w:b/>
          <w:bCs/>
        </w:rPr>
        <w:t>、</w:t>
      </w:r>
      <w:r>
        <w:rPr>
          <w:rFonts w:ascii="宋体" w:hAnsi="宋体" w:cs="宋体" w:eastAsia="宋体" w:hint="default"/>
          <w:b/>
          <w:bCs/>
          <w:spacing w:val="-66"/>
        </w:rPr>
        <w:t> </w:t>
      </w:r>
      <w:r>
        <w:rPr>
          <w:rFonts w:ascii="宋体" w:hAnsi="宋体" w:cs="宋体" w:eastAsia="宋体" w:hint="default"/>
          <w:b/>
          <w:bCs/>
        </w:rPr>
        <w:t>经营范围</w:t>
      </w:r>
      <w:r>
        <w:rPr>
          <w:rFonts w:ascii="宋体" w:hAnsi="宋体" w:cs="宋体" w:eastAsia="宋体" w:hint="default"/>
          <w:b/>
          <w:bCs/>
          <w:spacing w:val="-104"/>
        </w:rPr>
        <w:t> </w:t>
      </w:r>
      <w:r>
        <w:rPr>
          <w:rFonts w:ascii="宋体" w:hAnsi="宋体" w:cs="宋体" w:eastAsia="宋体" w:hint="default"/>
          <w:b/>
          <w:bCs/>
          <w:spacing w:val="-104"/>
        </w:rPr>
      </w:r>
      <w:r>
        <w:rPr/>
        <w:t>本公司经批准的经营范围：经国家密码管理机构批准的商用密码产品的开发、生产；销售经国家密码</w:t>
      </w:r>
    </w:p>
    <w:p>
      <w:pPr>
        <w:pStyle w:val="BodyText"/>
        <w:spacing w:line="340" w:lineRule="auto" w:before="38"/>
        <w:ind w:right="131"/>
        <w:jc w:val="both"/>
      </w:pPr>
      <w:r>
        <w:rPr>
          <w:spacing w:val="-5"/>
        </w:rPr>
        <w:t>管理局审批并通过制定检测机构产品质量检测的商用密码产品；第二类增值电信业务中的信息服务业务（不</w:t>
      </w:r>
      <w:r>
        <w:rPr>
          <w:spacing w:val="-3"/>
        </w:rPr>
        <w:t> </w:t>
      </w:r>
      <w:r>
        <w:rPr>
          <w:spacing w:val="-3"/>
        </w:rPr>
      </w:r>
      <w:r>
        <w:rPr>
          <w:spacing w:val="-4"/>
          <w:w w:val="100"/>
        </w:rPr>
        <w:t>含固定网电话信息服务和互联网信息服务）；制作、发行动画片、电视综艺、专题片；货物进出口、技术进</w:t>
      </w:r>
      <w:r>
        <w:rPr>
          <w:w w:val="100"/>
        </w:rPr>
        <w:t> </w:t>
      </w:r>
      <w:r>
        <w:rPr/>
        <w:t>出口、代理进出口等。</w:t>
      </w:r>
    </w:p>
    <w:p>
      <w:pPr>
        <w:pStyle w:val="BodyText"/>
        <w:spacing w:line="326" w:lineRule="auto" w:before="114"/>
        <w:ind w:left="560" w:right="186" w:hanging="8"/>
        <w:jc w:val="left"/>
      </w:pPr>
      <w:r>
        <w:rPr>
          <w:rFonts w:ascii="Times New Roman" w:hAnsi="Times New Roman" w:cs="Times New Roman" w:eastAsia="Times New Roman" w:hint="default"/>
          <w:b/>
          <w:bCs/>
        </w:rPr>
        <w:t>4</w:t>
      </w:r>
      <w:r>
        <w:rPr>
          <w:rFonts w:ascii="宋体" w:hAnsi="宋体" w:cs="宋体" w:eastAsia="宋体" w:hint="default"/>
          <w:b/>
          <w:bCs/>
        </w:rPr>
        <w:t>、</w:t>
      </w:r>
      <w:r>
        <w:rPr>
          <w:rFonts w:ascii="宋体" w:hAnsi="宋体" w:cs="宋体" w:eastAsia="宋体" w:hint="default"/>
          <w:b/>
          <w:bCs/>
          <w:spacing w:val="-66"/>
        </w:rPr>
        <w:t> </w:t>
      </w:r>
      <w:r>
        <w:rPr>
          <w:rFonts w:ascii="宋体" w:hAnsi="宋体" w:cs="宋体" w:eastAsia="宋体" w:hint="default"/>
          <w:b/>
          <w:bCs/>
        </w:rPr>
        <w:t>主要产品</w:t>
      </w:r>
      <w:r>
        <w:rPr>
          <w:rFonts w:ascii="宋体" w:hAnsi="宋体" w:cs="宋体" w:eastAsia="宋体" w:hint="default"/>
          <w:b/>
          <w:bCs/>
          <w:spacing w:val="-104"/>
        </w:rPr>
        <w:t> </w:t>
      </w:r>
      <w:r>
        <w:rPr>
          <w:rFonts w:ascii="宋体" w:hAnsi="宋体" w:cs="宋体" w:eastAsia="宋体" w:hint="default"/>
          <w:b/>
          <w:bCs/>
          <w:spacing w:val="-104"/>
        </w:rPr>
      </w:r>
      <w:r>
        <w:rPr>
          <w:spacing w:val="-2"/>
        </w:rPr>
        <w:t>本公司主要产品包括数字电视条件接收系统、数字电视前端设备、数字电视运营软件等。</w:t>
      </w:r>
    </w:p>
    <w:p>
      <w:pPr>
        <w:pStyle w:val="Heading5"/>
        <w:spacing w:line="240" w:lineRule="auto" w:before="178"/>
        <w:ind w:left="622" w:right="186"/>
        <w:jc w:val="left"/>
        <w:rPr>
          <w:b w:val="0"/>
          <w:bCs w:val="0"/>
        </w:rPr>
      </w:pPr>
      <w:r>
        <w:rPr/>
        <w:t>二、公司主要会计政策、会计估计和前期差错</w:t>
      </w:r>
      <w:r>
        <w:rPr>
          <w:b w:val="0"/>
          <w:bCs w:val="0"/>
        </w:rPr>
      </w:r>
    </w:p>
    <w:p>
      <w:pPr>
        <w:pStyle w:val="BodyText"/>
        <w:spacing w:line="336" w:lineRule="auto" w:before="193"/>
        <w:ind w:left="560" w:right="186"/>
        <w:jc w:val="left"/>
        <w:rPr>
          <w:rFonts w:ascii="Times New Roman" w:hAnsi="Times New Roman" w:cs="Times New Roman" w:eastAsia="Times New Roman" w:hint="default"/>
        </w:rPr>
      </w:pPr>
      <w:r>
        <w:rPr>
          <w:rFonts w:ascii="Times New Roman" w:hAnsi="Times New Roman" w:cs="Times New Roman" w:eastAsia="Times New Roman" w:hint="default"/>
          <w:b/>
          <w:bCs/>
        </w:rPr>
        <w:t>1</w:t>
      </w:r>
      <w:r>
        <w:rPr>
          <w:rFonts w:ascii="宋体" w:hAnsi="宋体" w:cs="宋体" w:eastAsia="宋体" w:hint="default"/>
          <w:b/>
          <w:bCs/>
        </w:rPr>
        <w:t>、财务报表的编制基础</w:t>
      </w:r>
      <w:r>
        <w:rPr>
          <w:rFonts w:ascii="宋体" w:hAnsi="宋体" w:cs="宋体" w:eastAsia="宋体" w:hint="default"/>
          <w:b/>
          <w:bCs/>
          <w:spacing w:val="-98"/>
        </w:rPr>
        <w:t> </w:t>
      </w:r>
      <w:r>
        <w:rPr>
          <w:rFonts w:ascii="宋体" w:hAnsi="宋体" w:cs="宋体" w:eastAsia="宋体" w:hint="default"/>
          <w:b/>
          <w:bCs/>
          <w:spacing w:val="-98"/>
        </w:rPr>
      </w:r>
      <w:r>
        <w:rPr/>
        <w:t>本公司财务报表以持续经营假设为基础，根据实际发生的交易和事项，按照财政部于</w:t>
      </w:r>
      <w:r>
        <w:rPr>
          <w:spacing w:val="-43"/>
        </w:rPr>
        <w:t> </w:t>
      </w:r>
      <w:r>
        <w:rPr>
          <w:rFonts w:ascii="Times New Roman" w:hAnsi="Times New Roman" w:cs="Times New Roman" w:eastAsia="Times New Roman" w:hint="default"/>
        </w:rPr>
        <w:t>2006</w:t>
      </w:r>
      <w:r>
        <w:rPr>
          <w:rFonts w:ascii="Times New Roman" w:hAnsi="Times New Roman" w:cs="Times New Roman" w:eastAsia="Times New Roman" w:hint="default"/>
          <w:spacing w:val="9"/>
        </w:rPr>
        <w:t> </w:t>
      </w:r>
      <w:r>
        <w:rPr/>
        <w:t>年</w:t>
      </w:r>
      <w:r>
        <w:rPr>
          <w:spacing w:val="-43"/>
        </w:rPr>
        <w:t> </w:t>
      </w:r>
      <w:r>
        <w:rPr>
          <w:rFonts w:ascii="Times New Roman" w:hAnsi="Times New Roman" w:cs="Times New Roman" w:eastAsia="Times New Roman" w:hint="default"/>
        </w:rPr>
        <w:t>2</w:t>
      </w:r>
      <w:r>
        <w:rPr>
          <w:rFonts w:ascii="Times New Roman" w:hAnsi="Times New Roman" w:cs="Times New Roman" w:eastAsia="Times New Roman" w:hint="default"/>
          <w:spacing w:val="7"/>
        </w:rPr>
        <w:t> </w:t>
      </w:r>
      <w:r>
        <w:rPr/>
        <w:t>月</w:t>
      </w:r>
      <w:r>
        <w:rPr>
          <w:spacing w:val="-43"/>
        </w:rPr>
        <w:t> </w:t>
      </w:r>
      <w:r>
        <w:rPr>
          <w:rFonts w:ascii="Times New Roman" w:hAnsi="Times New Roman" w:cs="Times New Roman" w:eastAsia="Times New Roman" w:hint="default"/>
          <w:spacing w:val="-3"/>
        </w:rPr>
        <w:t>15</w:t>
      </w:r>
      <w:r>
        <w:rPr>
          <w:rFonts w:ascii="Times New Roman" w:hAnsi="Times New Roman" w:cs="Times New Roman" w:eastAsia="Times New Roman" w:hint="default"/>
        </w:rPr>
      </w:r>
    </w:p>
    <w:p>
      <w:pPr>
        <w:pStyle w:val="BodyText"/>
        <w:spacing w:line="240" w:lineRule="auto" w:before="22"/>
        <w:ind w:right="0"/>
        <w:jc w:val="both"/>
      </w:pPr>
      <w:r>
        <w:rPr>
          <w:w w:val="100"/>
        </w:rPr>
        <w:t>日颁</w:t>
      </w:r>
      <w:r>
        <w:rPr>
          <w:spacing w:val="-3"/>
          <w:w w:val="100"/>
        </w:rPr>
        <w:t>布</w:t>
      </w:r>
      <w:r>
        <w:rPr>
          <w:w w:val="100"/>
        </w:rPr>
        <w:t>的</w:t>
      </w:r>
      <w:r>
        <w:rPr>
          <w:spacing w:val="-3"/>
          <w:w w:val="100"/>
        </w:rPr>
        <w:t>《</w:t>
      </w:r>
      <w:r>
        <w:rPr>
          <w:w w:val="100"/>
        </w:rPr>
        <w:t>企</w:t>
      </w:r>
      <w:r>
        <w:rPr>
          <w:spacing w:val="-3"/>
          <w:w w:val="100"/>
        </w:rPr>
        <w:t>业</w:t>
      </w:r>
      <w:r>
        <w:rPr>
          <w:w w:val="100"/>
        </w:rPr>
        <w:t>会</w:t>
      </w:r>
      <w:r>
        <w:rPr>
          <w:spacing w:val="-3"/>
          <w:w w:val="100"/>
        </w:rPr>
        <w:t>计</w:t>
      </w:r>
      <w:r>
        <w:rPr>
          <w:w w:val="100"/>
        </w:rPr>
        <w:t>准</w:t>
      </w:r>
      <w:r>
        <w:rPr>
          <w:spacing w:val="-3"/>
          <w:w w:val="100"/>
        </w:rPr>
        <w:t>则</w:t>
      </w:r>
      <w:r>
        <w:rPr>
          <w:spacing w:val="-108"/>
          <w:w w:val="100"/>
        </w:rPr>
        <w:t>》</w:t>
      </w:r>
      <w:r>
        <w:rPr>
          <w:w w:val="100"/>
        </w:rPr>
        <w:t>，并</w:t>
      </w:r>
      <w:r>
        <w:rPr>
          <w:spacing w:val="-3"/>
          <w:w w:val="100"/>
        </w:rPr>
        <w:t>基</w:t>
      </w:r>
      <w:r>
        <w:rPr>
          <w:w w:val="100"/>
        </w:rPr>
        <w:t>于</w:t>
      </w:r>
      <w:r>
        <w:rPr>
          <w:spacing w:val="-3"/>
          <w:w w:val="100"/>
        </w:rPr>
        <w:t>本</w:t>
      </w:r>
      <w:r>
        <w:rPr>
          <w:w w:val="100"/>
        </w:rPr>
        <w:t>附</w:t>
      </w:r>
      <w:r>
        <w:rPr>
          <w:spacing w:val="-3"/>
          <w:w w:val="100"/>
        </w:rPr>
        <w:t>注</w:t>
      </w:r>
      <w:r>
        <w:rPr>
          <w:w w:val="100"/>
        </w:rPr>
        <w:t>第</w:t>
      </w:r>
      <w:r>
        <w:rPr>
          <w:spacing w:val="-3"/>
          <w:w w:val="100"/>
        </w:rPr>
        <w:t>二</w:t>
      </w:r>
      <w:r>
        <w:rPr>
          <w:w w:val="100"/>
        </w:rPr>
        <w:t>部</w:t>
      </w:r>
      <w:r>
        <w:rPr>
          <w:spacing w:val="-3"/>
          <w:w w:val="100"/>
        </w:rPr>
        <w:t>分</w:t>
      </w:r>
      <w:r>
        <w:rPr>
          <w:w w:val="100"/>
        </w:rPr>
        <w:t>所述</w:t>
      </w:r>
      <w:r>
        <w:rPr>
          <w:spacing w:val="-3"/>
          <w:w w:val="100"/>
        </w:rPr>
        <w:t>的</w:t>
      </w:r>
      <w:r>
        <w:rPr>
          <w:w w:val="100"/>
        </w:rPr>
        <w:t>主</w:t>
      </w:r>
      <w:r>
        <w:rPr>
          <w:spacing w:val="-3"/>
          <w:w w:val="100"/>
        </w:rPr>
        <w:t>要</w:t>
      </w:r>
      <w:r>
        <w:rPr>
          <w:w w:val="100"/>
        </w:rPr>
        <w:t>会</w:t>
      </w:r>
      <w:r>
        <w:rPr>
          <w:spacing w:val="-3"/>
          <w:w w:val="100"/>
        </w:rPr>
        <w:t>计</w:t>
      </w:r>
      <w:r>
        <w:rPr>
          <w:w w:val="100"/>
        </w:rPr>
        <w:t>政</w:t>
      </w:r>
      <w:r>
        <w:rPr>
          <w:spacing w:val="-3"/>
          <w:w w:val="100"/>
        </w:rPr>
        <w:t>策</w:t>
      </w:r>
      <w:r>
        <w:rPr>
          <w:w w:val="100"/>
        </w:rPr>
        <w:t>、</w:t>
      </w:r>
      <w:r>
        <w:rPr>
          <w:spacing w:val="-3"/>
          <w:w w:val="100"/>
        </w:rPr>
        <w:t>会</w:t>
      </w:r>
      <w:r>
        <w:rPr>
          <w:w w:val="100"/>
        </w:rPr>
        <w:t>计估</w:t>
      </w:r>
      <w:r>
        <w:rPr>
          <w:spacing w:val="-3"/>
          <w:w w:val="100"/>
        </w:rPr>
        <w:t>计</w:t>
      </w:r>
      <w:r>
        <w:rPr>
          <w:w w:val="100"/>
        </w:rPr>
        <w:t>而</w:t>
      </w:r>
      <w:r>
        <w:rPr>
          <w:spacing w:val="-3"/>
          <w:w w:val="100"/>
        </w:rPr>
        <w:t>编</w:t>
      </w:r>
      <w:r>
        <w:rPr>
          <w:w w:val="100"/>
        </w:rPr>
        <w:t>制。</w:t>
      </w:r>
    </w:p>
    <w:p>
      <w:pPr>
        <w:spacing w:line="240" w:lineRule="auto" w:before="1"/>
        <w:rPr>
          <w:rFonts w:ascii="宋体" w:hAnsi="宋体" w:cs="宋体" w:eastAsia="宋体" w:hint="default"/>
          <w:sz w:val="16"/>
          <w:szCs w:val="16"/>
        </w:rPr>
      </w:pPr>
    </w:p>
    <w:p>
      <w:pPr>
        <w:spacing w:line="336" w:lineRule="auto" w:before="0"/>
        <w:ind w:left="560" w:right="18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、遵循企业会计准则的声明</w:t>
      </w:r>
      <w:r>
        <w:rPr>
          <w:rFonts w:ascii="宋体" w:hAnsi="宋体" w:cs="宋体" w:eastAsia="宋体" w:hint="default"/>
          <w:b/>
          <w:bCs/>
          <w:spacing w:val="-100"/>
          <w:sz w:val="21"/>
          <w:szCs w:val="21"/>
        </w:rPr>
        <w:t> </w:t>
      </w:r>
      <w:r>
        <w:rPr>
          <w:rFonts w:ascii="宋体" w:hAnsi="宋体" w:cs="宋体" w:eastAsia="宋体" w:hint="default"/>
          <w:b/>
          <w:bCs/>
          <w:spacing w:val="-100"/>
          <w:sz w:val="21"/>
          <w:szCs w:val="21"/>
        </w:rPr>
      </w:r>
      <w:r>
        <w:rPr>
          <w:rFonts w:ascii="宋体" w:hAnsi="宋体" w:cs="宋体" w:eastAsia="宋体" w:hint="default"/>
          <w:spacing w:val="-2"/>
          <w:sz w:val="21"/>
          <w:szCs w:val="21"/>
        </w:rPr>
        <w:t>本公司编制的本年财务报表符合企业会计准则的要求，真实、完整地反映了公司的财务状况、经营成</w:t>
      </w:r>
    </w:p>
    <w:p>
      <w:pPr>
        <w:pStyle w:val="BodyText"/>
        <w:spacing w:line="240" w:lineRule="auto" w:before="46"/>
        <w:ind w:right="0"/>
        <w:jc w:val="both"/>
      </w:pPr>
      <w:r>
        <w:rPr/>
        <w:t>果和现金流量等有关信息。</w:t>
      </w:r>
    </w:p>
    <w:p>
      <w:pPr>
        <w:spacing w:line="240" w:lineRule="auto" w:before="1"/>
        <w:rPr>
          <w:rFonts w:ascii="宋体" w:hAnsi="宋体" w:cs="宋体" w:eastAsia="宋体" w:hint="default"/>
          <w:sz w:val="16"/>
          <w:szCs w:val="16"/>
        </w:rPr>
      </w:pPr>
    </w:p>
    <w:p>
      <w:pPr>
        <w:pStyle w:val="Heading9"/>
        <w:spacing w:line="240" w:lineRule="auto"/>
        <w:ind w:left="560" w:right="186"/>
        <w:jc w:val="left"/>
        <w:rPr>
          <w:b w:val="0"/>
          <w:bCs w:val="0"/>
        </w:rPr>
      </w:pPr>
      <w:r>
        <w:rPr>
          <w:rFonts w:ascii="Times New Roman" w:hAnsi="Times New Roman" w:cs="Times New Roman" w:eastAsia="Times New Roman" w:hint="default"/>
        </w:rPr>
        <w:t>3</w:t>
      </w:r>
      <w:r>
        <w:rPr/>
        <w:t>、会计期间</w:t>
      </w:r>
      <w:r>
        <w:rPr>
          <w:b w:val="0"/>
          <w:bCs w:val="0"/>
        </w:rPr>
      </w:r>
    </w:p>
    <w:p>
      <w:pPr>
        <w:pStyle w:val="BodyText"/>
        <w:spacing w:line="240" w:lineRule="auto" w:before="112"/>
        <w:ind w:left="560" w:right="186"/>
        <w:jc w:val="left"/>
      </w:pPr>
      <w:r>
        <w:rPr/>
        <w:t>会计年度自公历</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月</w:t>
      </w:r>
      <w:r>
        <w:rPr>
          <w:spacing w:val="-53"/>
        </w:rPr>
        <w:t> </w:t>
      </w:r>
      <w:r>
        <w:rPr>
          <w:rFonts w:ascii="Times New Roman" w:hAnsi="Times New Roman" w:cs="Times New Roman" w:eastAsia="Times New Roman" w:hint="default"/>
        </w:rPr>
        <w:t>1 </w:t>
      </w:r>
      <w:r>
        <w:rPr/>
        <w:t>日起至</w:t>
      </w:r>
      <w:r>
        <w:rPr>
          <w:spacing w:val="-52"/>
        </w:rPr>
        <w:t> </w:t>
      </w:r>
      <w:r>
        <w:rPr>
          <w:rFonts w:ascii="Times New Roman" w:hAnsi="Times New Roman" w:cs="Times New Roman" w:eastAsia="Times New Roman" w:hint="default"/>
        </w:rPr>
        <w:t>12 </w:t>
      </w:r>
      <w:r>
        <w:rPr/>
        <w:t>月</w:t>
      </w:r>
      <w:r>
        <w:rPr>
          <w:spacing w:val="-55"/>
        </w:rPr>
        <w:t> </w:t>
      </w:r>
      <w:r>
        <w:rPr>
          <w:rFonts w:ascii="Times New Roman" w:hAnsi="Times New Roman" w:cs="Times New Roman" w:eastAsia="Times New Roman" w:hint="default"/>
        </w:rPr>
        <w:t>31 </w:t>
      </w:r>
      <w:r>
        <w:rPr/>
        <w:t>日止。</w:t>
      </w:r>
    </w:p>
    <w:p>
      <w:pPr>
        <w:spacing w:line="336" w:lineRule="auto" w:before="194"/>
        <w:ind w:left="560" w:right="6147"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、记账本位币</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spacing w:val="-2"/>
          <w:sz w:val="21"/>
          <w:szCs w:val="21"/>
        </w:rPr>
        <w:t>以人民币为记账本位币。</w:t>
      </w:r>
    </w:p>
    <w:p>
      <w:pPr>
        <w:pStyle w:val="Heading9"/>
        <w:spacing w:line="240" w:lineRule="auto" w:before="126"/>
        <w:ind w:left="560" w:right="186"/>
        <w:jc w:val="left"/>
        <w:rPr>
          <w:b w:val="0"/>
          <w:bCs w:val="0"/>
        </w:rPr>
      </w:pPr>
      <w:r>
        <w:rPr>
          <w:rFonts w:ascii="Times New Roman" w:hAnsi="Times New Roman" w:cs="Times New Roman" w:eastAsia="Times New Roman" w:hint="default"/>
        </w:rPr>
        <w:t>5</w:t>
      </w:r>
      <w:r>
        <w:rPr/>
        <w:t>、同一控制下和非同一控制下企业合并的会计处理方法</w:t>
      </w:r>
      <w:r>
        <w:rPr>
          <w:b w:val="0"/>
          <w:bCs w:val="0"/>
        </w:rPr>
      </w:r>
    </w:p>
    <w:p>
      <w:pPr>
        <w:pStyle w:val="BodyText"/>
        <w:spacing w:line="336" w:lineRule="auto" w:before="112"/>
        <w:ind w:left="553" w:right="186"/>
        <w:jc w:val="left"/>
      </w:pPr>
      <w:r>
        <w:rPr/>
        <w:t>（</w:t>
      </w:r>
      <w:r>
        <w:rPr>
          <w:rFonts w:ascii="Times New Roman" w:hAnsi="Times New Roman" w:cs="Times New Roman" w:eastAsia="Times New Roman" w:hint="default"/>
        </w:rPr>
        <w:t>1</w:t>
      </w:r>
      <w:r>
        <w:rPr/>
        <w:t>）同一控制下的企业合并的会计处理方法</w:t>
      </w:r>
      <w:r>
        <w:rPr>
          <w:w w:val="100"/>
        </w:rPr>
        <w:t> </w:t>
      </w:r>
      <w:r>
        <w:rPr>
          <w:spacing w:val="-2"/>
        </w:rPr>
        <w:t>本公司在企业合并中取得的资产和负债，按照合并日被合并方的账面价值计量。本公司取得的净资产</w:t>
      </w:r>
    </w:p>
    <w:p>
      <w:pPr>
        <w:pStyle w:val="BodyText"/>
        <w:spacing w:line="355" w:lineRule="auto" w:before="46"/>
        <w:ind w:right="219"/>
        <w:jc w:val="both"/>
      </w:pPr>
      <w:r>
        <w:rPr>
          <w:spacing w:val="-2"/>
        </w:rPr>
        <w:t>账面价值与支付的合并对价账面价值（或发生股份面值总额）的差额，应当调整资本公积；资本公积不足</w:t>
      </w:r>
      <w:r>
        <w:rPr>
          <w:spacing w:val="-21"/>
        </w:rPr>
        <w:t> </w:t>
      </w:r>
      <w:r>
        <w:rPr>
          <w:spacing w:val="-21"/>
        </w:rPr>
      </w:r>
      <w:r>
        <w:rPr/>
        <w:t>冲减的，调整留存收益。</w:t>
      </w:r>
    </w:p>
    <w:p>
      <w:pPr>
        <w:pStyle w:val="BodyText"/>
        <w:spacing w:line="336" w:lineRule="auto" w:before="30"/>
        <w:ind w:left="553" w:right="186"/>
        <w:jc w:val="left"/>
      </w:pPr>
      <w:r>
        <w:rPr/>
        <w:t>（</w:t>
      </w:r>
      <w:r>
        <w:rPr>
          <w:rFonts w:ascii="Times New Roman" w:hAnsi="Times New Roman" w:cs="Times New Roman" w:eastAsia="Times New Roman" w:hint="default"/>
        </w:rPr>
        <w:t>2</w:t>
      </w:r>
      <w:r>
        <w:rPr/>
        <w:t>）非同一控制下的企业合并的会计处理方法</w:t>
      </w:r>
      <w:r>
        <w:rPr>
          <w:w w:val="100"/>
        </w:rPr>
        <w:t> </w:t>
      </w:r>
      <w:r>
        <w:rPr>
          <w:spacing w:val="-2"/>
        </w:rPr>
        <w:t>本公司在购买日对合并成本大于合并中取得的被购买方可辨认净资产公允价值份额的差额，确认为商</w:t>
      </w:r>
    </w:p>
    <w:p>
      <w:pPr>
        <w:pStyle w:val="BodyText"/>
        <w:spacing w:line="355" w:lineRule="auto" w:before="46"/>
        <w:ind w:right="217"/>
        <w:jc w:val="both"/>
      </w:pPr>
      <w:r>
        <w:rPr>
          <w:spacing w:val="-2"/>
        </w:rPr>
        <w:t>誉；如果合并成本小于合并中取得的被购买方可辨认净资产公允价值份额的差额，首先对取得的被购买方</w:t>
      </w:r>
      <w:r>
        <w:rPr>
          <w:spacing w:val="-21"/>
        </w:rPr>
        <w:t> </w:t>
      </w:r>
      <w:r>
        <w:rPr>
          <w:spacing w:val="-21"/>
        </w:rPr>
      </w:r>
      <w:r>
        <w:rPr>
          <w:spacing w:val="-2"/>
        </w:rPr>
        <w:t>的各项可辨认资产、负债及或有负债的公允价值以及合并成本的计量进行复核，经复核后合并成本仍小于</w:t>
      </w:r>
      <w:r>
        <w:rPr>
          <w:spacing w:val="-21"/>
        </w:rPr>
        <w:t> </w:t>
      </w:r>
      <w:r>
        <w:rPr>
          <w:spacing w:val="-21"/>
        </w:rPr>
      </w:r>
      <w:r>
        <w:rPr/>
        <w:t>合并中取得的被购买方可辨认净资产公允价值份额的，其差额应当计入当期损益。</w:t>
      </w:r>
    </w:p>
    <w:p>
      <w:pPr>
        <w:pStyle w:val="Heading9"/>
        <w:spacing w:line="240" w:lineRule="auto" w:before="109"/>
        <w:ind w:left="560" w:right="186"/>
        <w:jc w:val="left"/>
        <w:rPr>
          <w:b w:val="0"/>
          <w:bCs w:val="0"/>
        </w:rPr>
      </w:pPr>
      <w:r>
        <w:rPr>
          <w:rFonts w:ascii="Times New Roman" w:hAnsi="Times New Roman" w:cs="Times New Roman" w:eastAsia="Times New Roman" w:hint="default"/>
        </w:rPr>
        <w:t>6</w:t>
      </w:r>
      <w:r>
        <w:rPr/>
        <w:t>、合并财务报表的编制方法</w:t>
      </w:r>
      <w:r>
        <w:rPr>
          <w:b w:val="0"/>
          <w:bCs w:val="0"/>
        </w:rPr>
      </w:r>
    </w:p>
    <w:p>
      <w:pPr>
        <w:pStyle w:val="BodyText"/>
        <w:spacing w:line="240" w:lineRule="auto" w:before="115"/>
        <w:ind w:left="334" w:right="7657"/>
        <w:jc w:val="center"/>
      </w:pPr>
      <w:r>
        <w:rPr/>
        <w:t>（</w:t>
      </w:r>
      <w:r>
        <w:rPr>
          <w:rFonts w:ascii="Times New Roman" w:hAnsi="Times New Roman" w:cs="Times New Roman" w:eastAsia="Times New Roman" w:hint="default"/>
        </w:rPr>
        <w:t>1</w:t>
      </w:r>
      <w:r>
        <w:rPr/>
        <w:t>）合并范围的确定</w:t>
      </w:r>
    </w:p>
    <w:p>
      <w:pPr>
        <w:pStyle w:val="BodyText"/>
        <w:spacing w:line="386" w:lineRule="auto" w:before="146"/>
        <w:ind w:right="186" w:firstLine="420"/>
        <w:jc w:val="left"/>
      </w:pPr>
      <w:r>
        <w:rPr/>
        <w:t>合并财务报表按照</w:t>
      </w:r>
      <w:r>
        <w:rPr>
          <w:spacing w:val="-54"/>
        </w:rPr>
        <w:t> </w:t>
      </w:r>
      <w:r>
        <w:rPr>
          <w:rFonts w:ascii="Times New Roman" w:hAnsi="Times New Roman" w:cs="Times New Roman" w:eastAsia="Times New Roman" w:hint="default"/>
        </w:rPr>
        <w:t>2006</w:t>
      </w:r>
      <w:r>
        <w:rPr>
          <w:rFonts w:ascii="Times New Roman" w:hAnsi="Times New Roman" w:cs="Times New Roman" w:eastAsia="Times New Roman" w:hint="default"/>
          <w:spacing w:val="-4"/>
        </w:rPr>
        <w:t> </w:t>
      </w:r>
      <w:r>
        <w:rPr/>
        <w:t>年</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月颁布的《企业会计准则第</w:t>
      </w:r>
      <w:r>
        <w:rPr>
          <w:spacing w:val="-54"/>
        </w:rPr>
        <w:t> </w:t>
      </w:r>
      <w:r>
        <w:rPr>
          <w:rFonts w:ascii="Times New Roman" w:hAnsi="Times New Roman" w:cs="Times New Roman" w:eastAsia="Times New Roman" w:hint="default"/>
        </w:rPr>
        <w:t>33</w:t>
      </w:r>
      <w:r>
        <w:rPr>
          <w:rFonts w:ascii="Times New Roman" w:hAnsi="Times New Roman" w:cs="Times New Roman" w:eastAsia="Times New Roman" w:hint="default"/>
          <w:spacing w:val="-4"/>
        </w:rPr>
        <w:t> </w:t>
      </w:r>
      <w:r>
        <w:rPr/>
        <w:t>号</w:t>
      </w:r>
      <w:r>
        <w:rPr>
          <w:rFonts w:ascii="Times New Roman" w:hAnsi="Times New Roman" w:cs="Times New Roman" w:eastAsia="Times New Roman" w:hint="default"/>
        </w:rPr>
        <w:t>——</w:t>
      </w:r>
      <w:r>
        <w:rPr/>
        <w:t>合并财务报表》执行。以控制为基</w:t>
      </w:r>
      <w:r>
        <w:rPr>
          <w:w w:val="100"/>
        </w:rPr>
        <w:t> </w:t>
      </w:r>
      <w:r>
        <w:rPr>
          <w:spacing w:val="-2"/>
        </w:rPr>
        <w:t>础确定合并财务报表的合并范围，合并了本公司及本公司直接或间接控制的子公司、特殊目的主体的财务</w:t>
      </w:r>
    </w:p>
    <w:p>
      <w:pPr>
        <w:spacing w:after="0" w:line="386" w:lineRule="auto"/>
        <w:jc w:val="left"/>
        <w:sectPr>
          <w:pgSz w:w="11910" w:h="16840"/>
          <w:pgMar w:header="990" w:footer="1184" w:top="1200" w:bottom="1380" w:left="940" w:right="940"/>
        </w:sectPr>
      </w:pPr>
    </w:p>
    <w:p>
      <w:pPr>
        <w:spacing w:line="240" w:lineRule="auto" w:before="12"/>
        <w:rPr>
          <w:rFonts w:ascii="宋体" w:hAnsi="宋体" w:cs="宋体" w:eastAsia="宋体" w:hint="default"/>
          <w:sz w:val="19"/>
          <w:szCs w:val="19"/>
        </w:rPr>
      </w:pPr>
    </w:p>
    <w:p>
      <w:pPr>
        <w:pStyle w:val="BodyText"/>
        <w:spacing w:line="408" w:lineRule="auto" w:before="36"/>
        <w:ind w:left="560" w:right="112" w:hanging="421"/>
        <w:jc w:val="left"/>
      </w:pPr>
      <w:r>
        <w:rPr>
          <w:spacing w:val="-4"/>
        </w:rPr>
        <w:t>报表。控制是指本公司有权决定被投资单位的财务和经营政策，并能据以从该企业的经营活动中获取利益。</w:t>
      </w:r>
      <w:r>
        <w:rPr>
          <w:spacing w:val="-33"/>
        </w:rPr>
        <w:t> </w:t>
      </w:r>
      <w:r>
        <w:rPr>
          <w:spacing w:val="-33"/>
        </w:rPr>
      </w:r>
      <w:r>
        <w:rPr/>
        <w:t>有证据表明母公司不能控制被投资单位的，不纳入合并报表范围。</w:t>
      </w:r>
    </w:p>
    <w:p>
      <w:pPr>
        <w:pStyle w:val="BodyText"/>
        <w:spacing w:line="386" w:lineRule="auto" w:before="46"/>
        <w:ind w:left="560" w:right="186" w:hanging="137"/>
        <w:jc w:val="left"/>
      </w:pPr>
      <w:r>
        <w:rPr/>
        <w:t>（</w:t>
      </w:r>
      <w:r>
        <w:rPr>
          <w:rFonts w:ascii="Times New Roman" w:hAnsi="Times New Roman" w:cs="Times New Roman" w:eastAsia="Times New Roman" w:hint="default"/>
        </w:rPr>
        <w:t>2</w:t>
      </w:r>
      <w:r>
        <w:rPr/>
        <w:t>）</w:t>
      </w:r>
      <w:r>
        <w:rPr>
          <w:spacing w:val="-77"/>
        </w:rPr>
        <w:t> </w:t>
      </w:r>
      <w:r>
        <w:rPr/>
        <w:t>购买或出售子公司股权的处理</w:t>
      </w:r>
      <w:r>
        <w:rPr>
          <w:spacing w:val="-102"/>
        </w:rPr>
        <w:t> </w:t>
      </w:r>
      <w:r>
        <w:rPr>
          <w:spacing w:val="-102"/>
        </w:rPr>
      </w:r>
      <w:r>
        <w:rPr>
          <w:spacing w:val="-2"/>
        </w:rPr>
        <w:t>本公司将与购买或出售子公司股权所有权相关的风险和报酬实质上发生转移的时间确认为购买日和出</w:t>
      </w:r>
    </w:p>
    <w:p>
      <w:pPr>
        <w:pStyle w:val="BodyText"/>
        <w:spacing w:line="408" w:lineRule="auto" w:before="65"/>
        <w:ind w:left="245" w:right="219"/>
        <w:jc w:val="both"/>
      </w:pPr>
      <w:r>
        <w:rPr>
          <w:spacing w:val="-4"/>
        </w:rPr>
        <w:t>售日。对于非同一控制下企业合并取得或出售的子公司，在购买日后及出售日前的经营成果及现金流量已</w:t>
      </w:r>
      <w:r>
        <w:rPr>
          <w:spacing w:val="-35"/>
        </w:rPr>
        <w:t> </w:t>
      </w:r>
      <w:r>
        <w:rPr>
          <w:spacing w:val="-35"/>
        </w:rPr>
      </w:r>
      <w:r>
        <w:rPr>
          <w:spacing w:val="-4"/>
        </w:rPr>
        <w:t>适当地包括在合并利润表和合并现金流量表中；对于同一控制下企业合并取得的子公司，自合并当期期初</w:t>
      </w:r>
      <w:r>
        <w:rPr>
          <w:spacing w:val="-35"/>
        </w:rPr>
        <w:t> </w:t>
      </w:r>
      <w:r>
        <w:rPr>
          <w:spacing w:val="-35"/>
        </w:rPr>
      </w:r>
      <w:r>
        <w:rPr>
          <w:spacing w:val="-4"/>
          <w:w w:val="100"/>
        </w:rPr>
        <w:t>至合并日的经营成果和现金流量也已包括在合并利润表和合并现金流量表中，合并财务报表的比较数也已</w:t>
      </w:r>
      <w:r>
        <w:rPr>
          <w:spacing w:val="-94"/>
          <w:w w:val="100"/>
        </w:rPr>
        <w:t> </w:t>
      </w:r>
      <w:r>
        <w:rPr>
          <w:spacing w:val="-94"/>
          <w:w w:val="100"/>
        </w:rPr>
      </w:r>
      <w:r>
        <w:rPr/>
        <w:t>作出了相应的调整。</w:t>
      </w:r>
    </w:p>
    <w:p>
      <w:pPr>
        <w:pStyle w:val="BodyText"/>
        <w:spacing w:line="398" w:lineRule="auto" w:before="46"/>
        <w:ind w:right="217" w:firstLine="526"/>
        <w:jc w:val="both"/>
      </w:pPr>
      <w:r>
        <w:rPr>
          <w:spacing w:val="-4"/>
        </w:rPr>
        <w:t>购买子公司少数股权所形成的长期股权投资，公司在编制合并财务报表时，因购买少数股权新取得的</w:t>
      </w:r>
      <w:r>
        <w:rPr>
          <w:w w:val="100"/>
        </w:rPr>
        <w:t> </w:t>
      </w:r>
      <w:r>
        <w:rPr/>
        <w:t>长期股权投资与按照新增持股比例计算应享有子公司自购买日</w:t>
      </w:r>
      <w:r>
        <w:rPr>
          <w:rFonts w:ascii="Times New Roman" w:hAnsi="Times New Roman" w:cs="Times New Roman" w:eastAsia="Times New Roman" w:hint="default"/>
        </w:rPr>
        <w:t>(</w:t>
      </w:r>
      <w:r>
        <w:rPr/>
        <w:t>或合并日</w:t>
      </w:r>
      <w:r>
        <w:rPr>
          <w:rFonts w:ascii="Times New Roman" w:hAnsi="Times New Roman" w:cs="Times New Roman" w:eastAsia="Times New Roman" w:hint="default"/>
        </w:rPr>
        <w:t>)</w:t>
      </w:r>
      <w:r>
        <w:rPr/>
        <w:t>开始持续计算的净资产份额之间</w:t>
      </w:r>
      <w:r>
        <w:rPr>
          <w:spacing w:val="-32"/>
        </w:rPr>
        <w:t> </w:t>
      </w:r>
      <w:r>
        <w:rPr>
          <w:spacing w:val="-32"/>
        </w:rPr>
      </w:r>
      <w:r>
        <w:rPr/>
        <w:t>的差额，调整所有者权益</w:t>
      </w:r>
      <w:r>
        <w:rPr>
          <w:rFonts w:ascii="Times New Roman" w:hAnsi="Times New Roman" w:cs="Times New Roman" w:eastAsia="Times New Roman" w:hint="default"/>
        </w:rPr>
        <w:t>(</w:t>
      </w:r>
      <w:r>
        <w:rPr/>
        <w:t>资本公积</w:t>
      </w:r>
      <w:r>
        <w:rPr>
          <w:rFonts w:ascii="Times New Roman" w:hAnsi="Times New Roman" w:cs="Times New Roman" w:eastAsia="Times New Roman" w:hint="default"/>
        </w:rPr>
        <w:t>)</w:t>
      </w:r>
      <w:r>
        <w:rPr/>
        <w:t>，资本公积不足冲减的，调整留存收益。</w:t>
      </w:r>
    </w:p>
    <w:p>
      <w:pPr>
        <w:pStyle w:val="BodyText"/>
        <w:spacing w:line="386" w:lineRule="auto" w:before="24"/>
        <w:ind w:left="666" w:right="186" w:hanging="106"/>
        <w:jc w:val="left"/>
      </w:pPr>
      <w:r>
        <w:rPr/>
        <w:t>（</w:t>
      </w:r>
      <w:r>
        <w:rPr>
          <w:rFonts w:ascii="Times New Roman" w:hAnsi="Times New Roman" w:cs="Times New Roman" w:eastAsia="Times New Roman" w:hint="default"/>
        </w:rPr>
        <w:t>3</w:t>
      </w:r>
      <w:r>
        <w:rPr/>
        <w:t>）当子公司的会计政策、会计期间与母公司不一致时，对子公司的财务报表进行调整。</w:t>
      </w:r>
      <w:r>
        <w:rPr>
          <w:w w:val="100"/>
        </w:rPr>
        <w:t> </w:t>
      </w:r>
      <w:r>
        <w:rPr>
          <w:spacing w:val="-4"/>
          <w:w w:val="100"/>
        </w:rPr>
        <w:t>如果子公司执行的会计政策与本公司不一致，编制合并财务报表时已按照本公司的会计政策对子公司</w:t>
      </w:r>
    </w:p>
    <w:p>
      <w:pPr>
        <w:pStyle w:val="BodyText"/>
        <w:spacing w:line="408" w:lineRule="auto" w:before="65"/>
        <w:ind w:left="245" w:right="217"/>
        <w:jc w:val="both"/>
      </w:pPr>
      <w:r>
        <w:rPr>
          <w:spacing w:val="-4"/>
        </w:rPr>
        <w:t>财务报表进行了相应的调整；对非同一控制下企业合并取得的子公司，已按照购买日该子公司可辨认的资</w:t>
      </w:r>
      <w:r>
        <w:rPr>
          <w:spacing w:val="-35"/>
        </w:rPr>
        <w:t> </w:t>
      </w:r>
      <w:r>
        <w:rPr>
          <w:spacing w:val="-35"/>
        </w:rPr>
      </w:r>
      <w:r>
        <w:rPr/>
        <w:t>产、负债及或有负债的公允价值对子公司财务报表进行了相应的调整。</w:t>
      </w:r>
    </w:p>
    <w:p>
      <w:pPr>
        <w:pStyle w:val="BodyText"/>
        <w:spacing w:line="398" w:lineRule="auto" w:before="46"/>
        <w:ind w:left="560" w:right="186"/>
        <w:jc w:val="left"/>
      </w:pPr>
      <w:r>
        <w:rPr/>
        <w:t>（</w:t>
      </w:r>
      <w:r>
        <w:rPr>
          <w:rFonts w:ascii="Times New Roman" w:hAnsi="Times New Roman" w:cs="Times New Roman" w:eastAsia="Times New Roman" w:hint="default"/>
        </w:rPr>
        <w:t>4</w:t>
      </w:r>
      <w:r>
        <w:rPr/>
        <w:t>）合并方法</w:t>
      </w:r>
      <w:r>
        <w:rPr>
          <w:w w:val="100"/>
        </w:rPr>
        <w:t> </w:t>
      </w:r>
      <w:r>
        <w:rPr/>
        <w:t>在编制合并财务报表时，本公司与子公司及子公司相互之间的所有重大账户及交易将予以抵销。</w:t>
      </w:r>
      <w:r>
        <w:rPr>
          <w:w w:val="100"/>
        </w:rPr>
        <w:t> </w:t>
      </w:r>
      <w:r>
        <w:rPr>
          <w:spacing w:val="-2"/>
        </w:rPr>
        <w:t>被合并子公司净资产属于少数股东权益的部分在合并财务报表的股东权益中单独列报。少数股东分担</w:t>
      </w:r>
    </w:p>
    <w:p>
      <w:pPr>
        <w:pStyle w:val="BodyText"/>
        <w:spacing w:line="408" w:lineRule="auto" w:before="54"/>
        <w:ind w:right="186"/>
        <w:jc w:val="left"/>
      </w:pPr>
      <w:r>
        <w:rPr>
          <w:spacing w:val="-2"/>
        </w:rPr>
        <w:t>的亏损如果超过其在子公司的权益份额，如该少数股东有义务且有能力弥补，则冲减少数股东权益；否则</w:t>
      </w:r>
      <w:r>
        <w:rPr>
          <w:spacing w:val="-21"/>
        </w:rPr>
        <w:t> </w:t>
      </w:r>
      <w:r>
        <w:rPr>
          <w:spacing w:val="-21"/>
        </w:rPr>
      </w:r>
      <w:r>
        <w:rPr/>
        <w:t>有关超额亏损将由本公司承担。</w:t>
      </w:r>
    </w:p>
    <w:p>
      <w:pPr>
        <w:spacing w:line="384" w:lineRule="auto" w:before="125"/>
        <w:ind w:left="560" w:right="21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、现金等价物的确定标准</w:t>
      </w:r>
      <w:r>
        <w:rPr>
          <w:rFonts w:ascii="宋体" w:hAnsi="宋体" w:cs="宋体" w:eastAsia="宋体" w:hint="default"/>
          <w:b/>
          <w:bCs/>
          <w:spacing w:val="-101"/>
          <w:sz w:val="21"/>
          <w:szCs w:val="21"/>
        </w:rPr>
        <w:t> </w:t>
      </w:r>
      <w:r>
        <w:rPr>
          <w:rFonts w:ascii="宋体" w:hAnsi="宋体" w:cs="宋体" w:eastAsia="宋体" w:hint="default"/>
          <w:b/>
          <w:bCs/>
          <w:spacing w:val="-101"/>
          <w:sz w:val="21"/>
          <w:szCs w:val="21"/>
        </w:rPr>
      </w:r>
      <w:r>
        <w:rPr>
          <w:rFonts w:ascii="宋体" w:hAnsi="宋体" w:cs="宋体" w:eastAsia="宋体" w:hint="default"/>
          <w:spacing w:val="-6"/>
          <w:w w:val="100"/>
          <w:sz w:val="21"/>
          <w:szCs w:val="21"/>
        </w:rPr>
        <w:t>本公司之现金等价物指持有期限短（一般是指从购买日起三个月内到期）、流动性强、易于转换为已知</w:t>
      </w:r>
    </w:p>
    <w:p>
      <w:pPr>
        <w:pStyle w:val="BodyText"/>
        <w:spacing w:line="240" w:lineRule="auto" w:before="67"/>
        <w:ind w:right="186"/>
        <w:jc w:val="left"/>
      </w:pPr>
      <w:r>
        <w:rPr/>
        <w:t>金额现金、价值变动风险很小的投资。</w:t>
      </w:r>
    </w:p>
    <w:p>
      <w:pPr>
        <w:spacing w:line="240" w:lineRule="auto" w:before="11"/>
        <w:rPr>
          <w:rFonts w:ascii="宋体" w:hAnsi="宋体" w:cs="宋体" w:eastAsia="宋体" w:hint="default"/>
          <w:sz w:val="20"/>
          <w:szCs w:val="20"/>
        </w:rPr>
      </w:pPr>
    </w:p>
    <w:p>
      <w:pPr>
        <w:pStyle w:val="Heading9"/>
        <w:spacing w:line="240" w:lineRule="auto"/>
        <w:ind w:left="560" w:right="186"/>
        <w:jc w:val="left"/>
        <w:rPr>
          <w:b w:val="0"/>
          <w:bCs w:val="0"/>
        </w:rPr>
      </w:pPr>
      <w:r>
        <w:rPr>
          <w:rFonts w:ascii="Times New Roman" w:hAnsi="Times New Roman" w:cs="Times New Roman" w:eastAsia="Times New Roman" w:hint="default"/>
        </w:rPr>
        <w:t>8</w:t>
      </w:r>
      <w:r>
        <w:rPr/>
        <w:t>、外币业务和外币报表折算</w:t>
      </w:r>
      <w:r>
        <w:rPr>
          <w:b w:val="0"/>
          <w:bCs w:val="0"/>
        </w:rPr>
      </w:r>
    </w:p>
    <w:p>
      <w:pPr>
        <w:pStyle w:val="BodyText"/>
        <w:spacing w:line="386" w:lineRule="auto" w:before="177"/>
        <w:ind w:left="560" w:right="186" w:hanging="8"/>
        <w:jc w:val="left"/>
      </w:pPr>
      <w:r>
        <w:rPr/>
        <w:t>（</w:t>
      </w:r>
      <w:r>
        <w:rPr>
          <w:rFonts w:ascii="Times New Roman" w:hAnsi="Times New Roman" w:cs="Times New Roman" w:eastAsia="Times New Roman" w:hint="default"/>
        </w:rPr>
        <w:t>1</w:t>
      </w:r>
      <w:r>
        <w:rPr/>
        <w:t>）外币交易</w:t>
      </w:r>
      <w:r>
        <w:rPr>
          <w:w w:val="100"/>
        </w:rPr>
        <w:t> </w:t>
      </w:r>
      <w:r>
        <w:rPr>
          <w:spacing w:val="-2"/>
        </w:rPr>
        <w:t>本公司发生的外币交易，采用交易发生日的即期汇率（通常指中国人民银行公布的当日外汇牌价的中</w:t>
      </w:r>
    </w:p>
    <w:p>
      <w:pPr>
        <w:pStyle w:val="BodyText"/>
        <w:spacing w:line="408" w:lineRule="auto" w:before="65"/>
        <w:ind w:left="560" w:right="186" w:hanging="421"/>
        <w:jc w:val="left"/>
      </w:pPr>
      <w:r>
        <w:rPr/>
        <w:t>间价，下同）折合算成人民币记账。</w:t>
      </w:r>
      <w:r>
        <w:rPr>
          <w:w w:val="100"/>
        </w:rPr>
        <w:t> </w:t>
      </w:r>
      <w:r>
        <w:rPr>
          <w:spacing w:val="-2"/>
        </w:rPr>
        <w:t>在资产负债表日，对外币货币性项目，采用资产负债表日即期汇率折算，因资产负债表日即期汇率与</w:t>
      </w:r>
    </w:p>
    <w:p>
      <w:pPr>
        <w:pStyle w:val="BodyText"/>
        <w:spacing w:line="240" w:lineRule="auto" w:before="46"/>
        <w:ind w:right="186"/>
        <w:jc w:val="left"/>
      </w:pPr>
      <w:r>
        <w:rPr/>
        <w:t>初始确认时或者前一资产负债表日即期汇率不同而产生的汇兑差额，计入当期损益。以历史成本计量的外</w:t>
      </w:r>
    </w:p>
    <w:p>
      <w:pPr>
        <w:spacing w:after="0" w:line="240" w:lineRule="auto"/>
        <w:jc w:val="left"/>
        <w:sectPr>
          <w:pgSz w:w="11910" w:h="16840"/>
          <w:pgMar w:header="990" w:footer="1184" w:top="1200" w:bottom="1380" w:left="940" w:right="940"/>
        </w:sectPr>
      </w:pPr>
    </w:p>
    <w:p>
      <w:pPr>
        <w:spacing w:line="240" w:lineRule="auto" w:before="12"/>
        <w:rPr>
          <w:rFonts w:ascii="宋体" w:hAnsi="宋体" w:cs="宋体" w:eastAsia="宋体" w:hint="default"/>
          <w:sz w:val="19"/>
          <w:szCs w:val="19"/>
        </w:rPr>
      </w:pPr>
    </w:p>
    <w:p>
      <w:pPr>
        <w:pStyle w:val="BodyText"/>
        <w:spacing w:line="408" w:lineRule="auto" w:before="36"/>
        <w:ind w:right="217"/>
        <w:jc w:val="both"/>
      </w:pPr>
      <w:r>
        <w:rPr>
          <w:spacing w:val="-2"/>
        </w:rPr>
        <w:t>币非货币性项目，仍采用交易发生日的即期汇率折算，不改变其记账本位币金额。以公允价值计量的外币</w:t>
      </w:r>
      <w:r>
        <w:rPr>
          <w:spacing w:val="-21"/>
        </w:rPr>
        <w:t> </w:t>
      </w:r>
      <w:r>
        <w:rPr>
          <w:spacing w:val="-21"/>
        </w:rPr>
      </w:r>
      <w:r>
        <w:rPr>
          <w:spacing w:val="-2"/>
        </w:rPr>
        <w:t>非货币性项目，采用公允价值确定日的即期汇率折算，折算后的记账本位币金额与原记账本位币金额的差</w:t>
      </w:r>
      <w:r>
        <w:rPr>
          <w:spacing w:val="-21"/>
        </w:rPr>
        <w:t> </w:t>
      </w:r>
      <w:r>
        <w:rPr>
          <w:spacing w:val="-21"/>
        </w:rPr>
      </w:r>
      <w:r>
        <w:rPr/>
        <w:t>额，作为公允价值变动处理，计入当期损益。</w:t>
      </w:r>
    </w:p>
    <w:p>
      <w:pPr>
        <w:pStyle w:val="BodyText"/>
        <w:spacing w:line="240" w:lineRule="auto" w:before="46"/>
        <w:ind w:left="553" w:right="186"/>
        <w:jc w:val="left"/>
      </w:pPr>
      <w:r>
        <w:rPr/>
        <w:t>（</w:t>
      </w:r>
      <w:r>
        <w:rPr>
          <w:rFonts w:ascii="Times New Roman" w:hAnsi="Times New Roman" w:cs="Times New Roman" w:eastAsia="Times New Roman" w:hint="default"/>
        </w:rPr>
        <w:t>2</w:t>
      </w:r>
      <w:r>
        <w:rPr/>
        <w:t>）外币财务报表的折算</w:t>
      </w:r>
    </w:p>
    <w:p>
      <w:pPr>
        <w:pStyle w:val="BodyText"/>
        <w:spacing w:line="386" w:lineRule="auto" w:before="177"/>
        <w:ind w:right="217" w:firstLine="420"/>
        <w:jc w:val="both"/>
      </w:pPr>
      <w:r>
        <w:rPr>
          <w:w w:val="100"/>
        </w:rPr>
        <w:t>①</w:t>
      </w:r>
      <w:r>
        <w:rPr>
          <w:spacing w:val="33"/>
          <w:w w:val="100"/>
        </w:rPr>
        <w:t> </w:t>
      </w:r>
      <w:r>
        <w:rPr>
          <w:spacing w:val="-2"/>
          <w:w w:val="99"/>
        </w:rPr>
        <w:t>资产负债表中的资产和负债项目，采用资产负债表日的即期汇率折算；所有者权益项目除</w:t>
      </w:r>
      <w:r>
        <w:rPr>
          <w:rFonts w:ascii="Times New Roman" w:hAnsi="Times New Roman" w:cs="Times New Roman" w:eastAsia="Times New Roman" w:hint="default"/>
          <w:spacing w:val="-2"/>
          <w:w w:val="99"/>
        </w:rPr>
        <w:t>―</w:t>
      </w:r>
      <w:r>
        <w:rPr>
          <w:spacing w:val="-2"/>
          <w:w w:val="99"/>
        </w:rPr>
        <w:t>未分配</w:t>
      </w:r>
      <w:r>
        <w:rPr>
          <w:w w:val="100"/>
        </w:rPr>
        <w:t> </w:t>
      </w:r>
      <w:r>
        <w:rPr/>
        <w:t>利润</w:t>
      </w:r>
      <w:r>
        <w:rPr>
          <w:rFonts w:ascii="Times New Roman" w:hAnsi="Times New Roman" w:cs="Times New Roman" w:eastAsia="Times New Roman" w:hint="default"/>
        </w:rPr>
        <w:t>‖</w:t>
      </w:r>
      <w:r>
        <w:rPr/>
        <w:t>项目外，其他项目采用发生时的即期汇率折算。</w:t>
      </w:r>
    </w:p>
    <w:p>
      <w:pPr>
        <w:pStyle w:val="BodyText"/>
        <w:spacing w:line="408" w:lineRule="auto" w:before="35"/>
        <w:ind w:left="560" w:right="186"/>
        <w:jc w:val="left"/>
      </w:pPr>
      <w:r>
        <w:rPr/>
        <w:t>②</w:t>
      </w:r>
      <w:r>
        <w:rPr>
          <w:spacing w:val="-1"/>
        </w:rPr>
        <w:t> </w:t>
      </w:r>
      <w:r>
        <w:rPr/>
        <w:t>利润表中的收入和费用项目，采用交易发生日的即期汇率折算。</w:t>
      </w:r>
      <w:r>
        <w:rPr>
          <w:w w:val="100"/>
        </w:rPr>
        <w:t> </w:t>
      </w:r>
      <w:r>
        <w:rPr>
          <w:spacing w:val="-2"/>
        </w:rPr>
        <w:t>按照上述折算产生的外币财务报表折算差额，在资产负债表中所有者权益项目下单独列示。</w:t>
      </w:r>
    </w:p>
    <w:p>
      <w:pPr>
        <w:pStyle w:val="BodyText"/>
        <w:spacing w:line="408" w:lineRule="auto" w:before="46"/>
        <w:ind w:right="217" w:firstLine="420"/>
        <w:jc w:val="both"/>
      </w:pPr>
      <w:r>
        <w:rPr/>
        <w:t>③</w:t>
      </w:r>
      <w:r>
        <w:rPr>
          <w:spacing w:val="49"/>
        </w:rPr>
        <w:t> </w:t>
      </w:r>
      <w:r>
        <w:rPr>
          <w:spacing w:val="-4"/>
        </w:rPr>
        <w:t>现金流量表采用现金流量发生日的即期汇率折算。汇率变动对现金的影响额作为调节项目，在现金</w:t>
      </w:r>
      <w:r>
        <w:rPr>
          <w:w w:val="100"/>
        </w:rPr>
        <w:t> </w:t>
      </w:r>
      <w:r>
        <w:rPr/>
        <w:t>流量表中单独列示。</w:t>
      </w:r>
    </w:p>
    <w:p>
      <w:pPr>
        <w:pStyle w:val="Heading9"/>
        <w:spacing w:line="240" w:lineRule="auto" w:before="125"/>
        <w:ind w:left="560" w:right="186"/>
        <w:jc w:val="left"/>
        <w:rPr>
          <w:b w:val="0"/>
          <w:bCs w:val="0"/>
        </w:rPr>
      </w:pPr>
      <w:r>
        <w:rPr>
          <w:rFonts w:ascii="Times New Roman" w:hAnsi="Times New Roman" w:cs="Times New Roman" w:eastAsia="Times New Roman" w:hint="default"/>
        </w:rPr>
        <w:t>9</w:t>
      </w:r>
      <w:r>
        <w:rPr/>
        <w:t>、金融工具</w:t>
      </w:r>
      <w:r>
        <w:rPr>
          <w:b w:val="0"/>
          <w:bCs w:val="0"/>
        </w:rPr>
      </w:r>
    </w:p>
    <w:p>
      <w:pPr>
        <w:pStyle w:val="BodyText"/>
        <w:spacing w:line="386" w:lineRule="auto" w:before="175"/>
        <w:ind w:left="560" w:right="186"/>
        <w:jc w:val="left"/>
      </w:pPr>
      <w:r>
        <w:rPr/>
        <w:t>（</w:t>
      </w:r>
      <w:r>
        <w:rPr>
          <w:rFonts w:ascii="Times New Roman" w:hAnsi="Times New Roman" w:cs="Times New Roman" w:eastAsia="Times New Roman" w:hint="default"/>
        </w:rPr>
        <w:t>1</w:t>
      </w:r>
      <w:r>
        <w:rPr/>
        <w:t>）金融资产和金融负债的分类</w:t>
      </w:r>
      <w:r>
        <w:rPr>
          <w:w w:val="100"/>
        </w:rPr>
        <w:t> </w:t>
      </w:r>
      <w:r>
        <w:rPr>
          <w:spacing w:val="-2"/>
        </w:rPr>
        <w:t>本公司按照投资目的和经济实质对拥有的金融资产分为以公允价值计量且其变动计入当期损益的金融</w:t>
      </w:r>
    </w:p>
    <w:p>
      <w:pPr>
        <w:pStyle w:val="BodyText"/>
        <w:spacing w:line="408" w:lineRule="auto" w:before="65"/>
        <w:ind w:left="560" w:right="186" w:hanging="421"/>
        <w:jc w:val="left"/>
      </w:pPr>
      <w:r>
        <w:rPr/>
        <w:t>资产、持有至到期投资、贷款及应收款项和可供出售金融资产四大类。</w:t>
      </w:r>
      <w:r>
        <w:rPr>
          <w:w w:val="100"/>
        </w:rPr>
        <w:t> </w:t>
      </w:r>
      <w:r>
        <w:rPr>
          <w:spacing w:val="-2"/>
        </w:rPr>
        <w:t>按照经济实质将金融负债划分为以公允价值计量且其变动计入当期损益的金融负债和其他金融负债两</w:t>
      </w:r>
    </w:p>
    <w:p>
      <w:pPr>
        <w:pStyle w:val="BodyText"/>
        <w:spacing w:line="240" w:lineRule="auto" w:before="46"/>
        <w:ind w:right="0"/>
        <w:jc w:val="both"/>
      </w:pPr>
      <w:r>
        <w:rPr/>
        <w:t>大类。</w:t>
      </w:r>
    </w:p>
    <w:p>
      <w:pPr>
        <w:spacing w:line="240" w:lineRule="auto" w:before="10"/>
        <w:rPr>
          <w:rFonts w:ascii="宋体" w:hAnsi="宋体" w:cs="宋体" w:eastAsia="宋体" w:hint="default"/>
          <w:sz w:val="14"/>
          <w:szCs w:val="14"/>
        </w:rPr>
      </w:pPr>
    </w:p>
    <w:p>
      <w:pPr>
        <w:pStyle w:val="BodyText"/>
        <w:spacing w:line="408" w:lineRule="auto"/>
        <w:ind w:right="217" w:firstLine="420"/>
        <w:jc w:val="both"/>
      </w:pPr>
      <w:r>
        <w:rPr>
          <w:w w:val="100"/>
        </w:rPr>
        <w:t>①</w:t>
      </w:r>
      <w:r>
        <w:rPr>
          <w:spacing w:val="3"/>
          <w:w w:val="100"/>
        </w:rPr>
        <w:t> </w:t>
      </w:r>
      <w:r>
        <w:rPr>
          <w:spacing w:val="-4"/>
          <w:w w:val="100"/>
        </w:rPr>
        <w:t>以公允价值计量且其变动计入当期损益的金融资产或金融负债：包括交易性金融资产或金融负债和</w:t>
      </w:r>
      <w:r>
        <w:rPr>
          <w:w w:val="100"/>
        </w:rPr>
        <w:t> </w:t>
      </w:r>
      <w:r>
        <w:rPr/>
        <w:t>指定以公允价值计量且其变动计入当期损益的金融资产或金融负债。</w:t>
      </w:r>
    </w:p>
    <w:p>
      <w:pPr>
        <w:pStyle w:val="BodyText"/>
        <w:spacing w:line="398" w:lineRule="auto" w:before="46"/>
        <w:ind w:left="560" w:right="186"/>
        <w:jc w:val="left"/>
      </w:pPr>
      <w:r>
        <w:rPr/>
        <w:t>交易性金融资产或金融负债是指满足下列条件之一的金融资产或金融负债：</w:t>
      </w:r>
      <w:r>
        <w:rPr>
          <w:w w:val="100"/>
        </w:rPr>
        <w:t> </w:t>
      </w:r>
      <w:r>
        <w:rPr>
          <w:rFonts w:ascii="Times New Roman" w:hAnsi="Times New Roman" w:cs="Times New Roman" w:eastAsia="Times New Roman" w:hint="default"/>
        </w:rPr>
        <w:t>a</w:t>
      </w:r>
      <w:r>
        <w:rPr/>
        <w:t>、取得该金融资产或承担该金融负债的目的，主要是为了近期内出售或回购；</w:t>
      </w:r>
      <w:r>
        <w:rPr>
          <w:w w:val="100"/>
        </w:rPr>
        <w:t> </w:t>
      </w:r>
      <w:r>
        <w:rPr>
          <w:rFonts w:ascii="Times New Roman" w:hAnsi="Times New Roman" w:cs="Times New Roman" w:eastAsia="Times New Roman" w:hint="default"/>
          <w:spacing w:val="-4"/>
        </w:rPr>
        <w:t>b</w:t>
      </w:r>
      <w:r>
        <w:rPr>
          <w:spacing w:val="-4"/>
        </w:rPr>
        <w:t>、属于进行集中管理的可辨认金融工具组合的一部分，且有客观证据表明企业近期采用短期获利方式</w:t>
      </w:r>
    </w:p>
    <w:p>
      <w:pPr>
        <w:pStyle w:val="BodyText"/>
        <w:spacing w:line="240" w:lineRule="auto" w:before="24"/>
        <w:ind w:right="0"/>
        <w:jc w:val="both"/>
      </w:pPr>
      <w:r>
        <w:rPr/>
        <w:t>对该组合进行管理；</w:t>
      </w:r>
    </w:p>
    <w:p>
      <w:pPr>
        <w:spacing w:line="240" w:lineRule="auto" w:before="10"/>
        <w:rPr>
          <w:rFonts w:ascii="宋体" w:hAnsi="宋体" w:cs="宋体" w:eastAsia="宋体" w:hint="default"/>
          <w:sz w:val="14"/>
          <w:szCs w:val="14"/>
        </w:rPr>
      </w:pPr>
    </w:p>
    <w:p>
      <w:pPr>
        <w:pStyle w:val="BodyText"/>
        <w:spacing w:line="398" w:lineRule="auto"/>
        <w:ind w:right="217" w:firstLine="420"/>
        <w:jc w:val="both"/>
      </w:pPr>
      <w:r>
        <w:rPr>
          <w:rFonts w:ascii="Times New Roman" w:hAnsi="Times New Roman" w:cs="Times New Roman" w:eastAsia="Times New Roman" w:hint="default"/>
          <w:spacing w:val="-4"/>
        </w:rPr>
        <w:t>c</w:t>
      </w:r>
      <w:r>
        <w:rPr>
          <w:spacing w:val="-4"/>
        </w:rPr>
        <w:t>、属于衍生工具。但是，被指定且为有效套期工具的衍生工具、属于财务担保合同的衍生工具、与在</w:t>
      </w:r>
      <w:r>
        <w:rPr>
          <w:w w:val="100"/>
        </w:rPr>
        <w:t> </w:t>
      </w:r>
      <w:r>
        <w:rPr>
          <w:spacing w:val="-2"/>
        </w:rPr>
        <w:t>活跃市场中没有报价且其公允价值不能可靠计量的权益工具投资挂钩并须通过交付该权益工具结算的衍生</w:t>
      </w:r>
      <w:r>
        <w:rPr>
          <w:spacing w:val="-21"/>
        </w:rPr>
        <w:t> </w:t>
      </w:r>
      <w:r>
        <w:rPr>
          <w:spacing w:val="-21"/>
        </w:rPr>
      </w:r>
      <w:r>
        <w:rPr/>
        <w:t>工具除外。</w:t>
      </w:r>
    </w:p>
    <w:p>
      <w:pPr>
        <w:pStyle w:val="BodyText"/>
        <w:spacing w:line="408" w:lineRule="auto" w:before="54"/>
        <w:ind w:right="217" w:firstLine="420"/>
        <w:jc w:val="both"/>
      </w:pPr>
      <w:r>
        <w:rPr>
          <w:spacing w:val="-2"/>
        </w:rPr>
        <w:t>指定以公允价值计量且其变动计入当期损益的金融资产或金融负债是指满足下列条件之一的金融资产</w:t>
      </w:r>
      <w:r>
        <w:rPr>
          <w:w w:val="100"/>
        </w:rPr>
        <w:t> </w:t>
      </w:r>
      <w:r>
        <w:rPr/>
        <w:t>或金融：</w:t>
      </w:r>
    </w:p>
    <w:p>
      <w:pPr>
        <w:pStyle w:val="BodyText"/>
        <w:spacing w:line="386" w:lineRule="auto" w:before="46"/>
        <w:ind w:right="217" w:firstLine="420"/>
        <w:jc w:val="both"/>
      </w:pPr>
      <w:r>
        <w:rPr>
          <w:rFonts w:ascii="Times New Roman" w:hAnsi="Times New Roman" w:cs="Times New Roman" w:eastAsia="Times New Roman" w:hint="default"/>
          <w:spacing w:val="-4"/>
          <w:w w:val="100"/>
        </w:rPr>
        <w:t>a</w:t>
      </w:r>
      <w:r>
        <w:rPr>
          <w:spacing w:val="-4"/>
          <w:w w:val="100"/>
        </w:rPr>
        <w:t>、该指定可以消除或明显减少由于该金融资产或金融负债的计量基础不同所导致的相关利得或损失在</w:t>
      </w:r>
      <w:r>
        <w:rPr>
          <w:w w:val="100"/>
        </w:rPr>
        <w:t> </w:t>
      </w:r>
      <w:r>
        <w:rPr/>
        <w:t>确认或计量方面不一致的情况；</w:t>
      </w:r>
    </w:p>
    <w:p>
      <w:pPr>
        <w:spacing w:after="0" w:line="386" w:lineRule="auto"/>
        <w:jc w:val="both"/>
        <w:sectPr>
          <w:pgSz w:w="11910" w:h="16840"/>
          <w:pgMar w:header="990" w:footer="1184" w:top="1200" w:bottom="1380" w:left="940" w:right="940"/>
        </w:sectPr>
      </w:pPr>
    </w:p>
    <w:p>
      <w:pPr>
        <w:spacing w:line="240" w:lineRule="auto" w:before="12"/>
        <w:rPr>
          <w:rFonts w:ascii="宋体" w:hAnsi="宋体" w:cs="宋体" w:eastAsia="宋体" w:hint="default"/>
          <w:sz w:val="19"/>
          <w:szCs w:val="19"/>
        </w:rPr>
      </w:pPr>
    </w:p>
    <w:p>
      <w:pPr>
        <w:pStyle w:val="BodyText"/>
        <w:spacing w:line="386" w:lineRule="auto" w:before="36"/>
        <w:ind w:right="186" w:firstLine="420"/>
        <w:jc w:val="left"/>
      </w:pPr>
      <w:r>
        <w:rPr>
          <w:rFonts w:ascii="Times New Roman" w:hAnsi="Times New Roman" w:cs="Times New Roman" w:eastAsia="Times New Roman" w:hint="default"/>
          <w:spacing w:val="-4"/>
        </w:rPr>
        <w:t>b</w:t>
      </w:r>
      <w:r>
        <w:rPr>
          <w:spacing w:val="-4"/>
        </w:rPr>
        <w:t>、企业风险管理或投资策略的正式书面文件已载明，该金融资产组合、该金融负债组合、或该金融资</w:t>
      </w:r>
      <w:r>
        <w:rPr>
          <w:w w:val="100"/>
        </w:rPr>
        <w:t> </w:t>
      </w:r>
      <w:r>
        <w:rPr/>
        <w:t>产和金融负债组合，以公允价值为基础进行管理、评价并向关键管理人员报告。</w:t>
      </w:r>
    </w:p>
    <w:p>
      <w:pPr>
        <w:pStyle w:val="BodyText"/>
        <w:spacing w:line="408" w:lineRule="auto" w:before="65"/>
        <w:ind w:right="217" w:firstLine="420"/>
        <w:jc w:val="both"/>
      </w:pPr>
      <w:r>
        <w:rPr/>
        <w:t>②</w:t>
      </w:r>
      <w:r>
        <w:rPr>
          <w:spacing w:val="50"/>
        </w:rPr>
        <w:t> </w:t>
      </w:r>
      <w:r>
        <w:rPr>
          <w:spacing w:val="-4"/>
        </w:rPr>
        <w:t>持有至到期投资：是指到期日固定、回收金额固定或可确定，且企业有明确意图和能力持有至到期</w:t>
      </w:r>
      <w:r>
        <w:rPr>
          <w:w w:val="100"/>
        </w:rPr>
        <w:t> </w:t>
      </w:r>
      <w:r>
        <w:rPr>
          <w:spacing w:val="-2"/>
        </w:rPr>
        <w:t>的非衍生金融资产。主要包括本公司管理层有明确意图和能力持有至到期的固定利率国债、浮动利率公司</w:t>
      </w:r>
      <w:r>
        <w:rPr>
          <w:spacing w:val="-21"/>
        </w:rPr>
        <w:t> </w:t>
      </w:r>
      <w:r>
        <w:rPr>
          <w:spacing w:val="-21"/>
        </w:rPr>
      </w:r>
      <w:r>
        <w:rPr/>
        <w:t>债券等。</w:t>
      </w:r>
    </w:p>
    <w:p>
      <w:pPr>
        <w:pStyle w:val="BodyText"/>
        <w:spacing w:line="408" w:lineRule="auto" w:before="46"/>
        <w:ind w:right="186" w:firstLine="420"/>
        <w:jc w:val="left"/>
      </w:pPr>
      <w:r>
        <w:rPr/>
        <w:t>③</w:t>
      </w:r>
      <w:r>
        <w:rPr>
          <w:spacing w:val="48"/>
        </w:rPr>
        <w:t> </w:t>
      </w:r>
      <w:r>
        <w:rPr>
          <w:spacing w:val="-4"/>
        </w:rPr>
        <w:t>应收款项：是指在活跃市场中没有报价、回收金额固定或可确定的非衍生金融资产。本公司应收款</w:t>
      </w:r>
      <w:r>
        <w:rPr>
          <w:w w:val="100"/>
        </w:rPr>
        <w:t> </w:t>
      </w:r>
      <w:r>
        <w:rPr/>
        <w:t>项主要是指本公司销售商品或提供劳务形成的应收账款以及其他应收款。</w:t>
      </w:r>
    </w:p>
    <w:p>
      <w:pPr>
        <w:pStyle w:val="BodyText"/>
        <w:spacing w:line="410" w:lineRule="auto" w:before="46"/>
        <w:ind w:right="186" w:firstLine="420"/>
        <w:jc w:val="left"/>
      </w:pPr>
      <w:r>
        <w:rPr/>
        <w:t>④</w:t>
      </w:r>
      <w:r>
        <w:rPr>
          <w:spacing w:val="49"/>
        </w:rPr>
        <w:t> </w:t>
      </w:r>
      <w:r>
        <w:rPr>
          <w:spacing w:val="-4"/>
        </w:rPr>
        <w:t>可供出售金融资产：是指初始确认时即被指定为可供出售的非衍生金融资产，以及没有划分为以公</w:t>
      </w:r>
      <w:r>
        <w:rPr>
          <w:w w:val="100"/>
        </w:rPr>
        <w:t> </w:t>
      </w:r>
      <w:r>
        <w:rPr/>
        <w:t>允价值计量且其变动计入当期损益的金融资产、持有至到期投资、贷款和应收款项的金融资产。</w:t>
      </w:r>
    </w:p>
    <w:p>
      <w:pPr>
        <w:pStyle w:val="BodyText"/>
        <w:spacing w:line="240" w:lineRule="auto" w:before="44"/>
        <w:ind w:left="560" w:right="186"/>
        <w:jc w:val="left"/>
      </w:pPr>
      <w:r>
        <w:rPr/>
        <w:t>⑤</w:t>
      </w:r>
      <w:r>
        <w:rPr>
          <w:spacing w:val="-7"/>
        </w:rPr>
        <w:t> </w:t>
      </w:r>
      <w:r>
        <w:rPr/>
        <w:t>其他金融负债：指没有划分为以公允价值计量且其变动计入当期损益的金融负债。</w:t>
      </w:r>
    </w:p>
    <w:p>
      <w:pPr>
        <w:spacing w:line="240" w:lineRule="auto" w:before="10"/>
        <w:rPr>
          <w:rFonts w:ascii="宋体" w:hAnsi="宋体" w:cs="宋体" w:eastAsia="宋体" w:hint="default"/>
          <w:sz w:val="14"/>
          <w:szCs w:val="14"/>
        </w:rPr>
      </w:pPr>
    </w:p>
    <w:p>
      <w:pPr>
        <w:pStyle w:val="BodyText"/>
        <w:spacing w:line="386" w:lineRule="auto"/>
        <w:ind w:left="560" w:right="186"/>
        <w:jc w:val="left"/>
      </w:pPr>
      <w:r>
        <w:rPr/>
        <w:t>（</w:t>
      </w:r>
      <w:r>
        <w:rPr>
          <w:rFonts w:ascii="Times New Roman" w:hAnsi="Times New Roman" w:cs="Times New Roman" w:eastAsia="Times New Roman" w:hint="default"/>
        </w:rPr>
        <w:t>2</w:t>
      </w:r>
      <w:r>
        <w:rPr/>
        <w:t>）金融资产和金融负债的计量</w:t>
      </w:r>
      <w:r>
        <w:rPr>
          <w:w w:val="100"/>
        </w:rPr>
        <w:t> </w:t>
      </w:r>
      <w:r>
        <w:rPr>
          <w:spacing w:val="-2"/>
        </w:rPr>
        <w:t>本公司金融资产或金融负债在初始确认时，按照公允价值计量。对于以公允价值计量且其变动计入当</w:t>
      </w:r>
    </w:p>
    <w:p>
      <w:pPr>
        <w:pStyle w:val="BodyText"/>
        <w:spacing w:line="408" w:lineRule="auto" w:before="65"/>
        <w:ind w:right="186"/>
        <w:jc w:val="left"/>
      </w:pPr>
      <w:r>
        <w:rPr>
          <w:spacing w:val="-2"/>
        </w:rPr>
        <w:t>期损益的金融资产或金融负债，相关交易费用直接计入当期损益；对于其他类别的金融资产或金融负债，</w:t>
      </w:r>
      <w:r>
        <w:rPr>
          <w:spacing w:val="-21"/>
        </w:rPr>
        <w:t> </w:t>
      </w:r>
      <w:r>
        <w:rPr>
          <w:spacing w:val="-21"/>
        </w:rPr>
      </w:r>
      <w:r>
        <w:rPr/>
        <w:t>相关交易费用计入初始确认金额。</w:t>
      </w:r>
    </w:p>
    <w:p>
      <w:pPr>
        <w:pStyle w:val="BodyText"/>
        <w:spacing w:line="240" w:lineRule="auto" w:before="46"/>
        <w:ind w:left="560" w:right="186"/>
        <w:jc w:val="left"/>
      </w:pPr>
      <w:r>
        <w:rPr/>
        <w:t>本公司对金融资产和金融负债的后续计量方法如下：</w:t>
      </w:r>
    </w:p>
    <w:p>
      <w:pPr>
        <w:spacing w:line="240" w:lineRule="auto" w:before="10"/>
        <w:rPr>
          <w:rFonts w:ascii="宋体" w:hAnsi="宋体" w:cs="宋体" w:eastAsia="宋体" w:hint="default"/>
          <w:sz w:val="14"/>
          <w:szCs w:val="14"/>
        </w:rPr>
      </w:pPr>
    </w:p>
    <w:p>
      <w:pPr>
        <w:pStyle w:val="BodyText"/>
        <w:tabs>
          <w:tab w:pos="1085" w:val="left" w:leader="none"/>
        </w:tabs>
        <w:spacing w:line="408" w:lineRule="auto"/>
        <w:ind w:right="227" w:firstLine="420"/>
        <w:jc w:val="left"/>
      </w:pPr>
      <w:r>
        <w:rPr/>
        <w:t>①</w:t>
        <w:tab/>
      </w:r>
      <w:r>
        <w:rPr>
          <w:spacing w:val="-4"/>
        </w:rPr>
        <w:t>以公允价值计量且其变动计入当期损益的金融资产和金融负债，按照公允价值进行后续计量，公</w:t>
      </w:r>
      <w:r>
        <w:rPr>
          <w:w w:val="100"/>
        </w:rPr>
        <w:t> </w:t>
      </w:r>
      <w:r>
        <w:rPr/>
        <w:t>允价值变动及终止确认产生的利得或损失计入当期损益。</w:t>
      </w:r>
    </w:p>
    <w:p>
      <w:pPr>
        <w:pStyle w:val="BodyText"/>
        <w:tabs>
          <w:tab w:pos="1085" w:val="left" w:leader="none"/>
        </w:tabs>
        <w:spacing w:line="408" w:lineRule="auto" w:before="46"/>
        <w:ind w:right="227" w:firstLine="420"/>
        <w:jc w:val="left"/>
      </w:pPr>
      <w:r>
        <w:rPr/>
        <w:t>②</w:t>
        <w:tab/>
      </w:r>
      <w:r>
        <w:rPr>
          <w:spacing w:val="-4"/>
        </w:rPr>
        <w:t>持有至到期投资，采用实际利率法，按照摊余成本进行后续计量，其终止确认、发生减值或摊销</w:t>
      </w:r>
      <w:r>
        <w:rPr>
          <w:w w:val="100"/>
        </w:rPr>
        <w:t> </w:t>
      </w:r>
      <w:r>
        <w:rPr/>
        <w:t>产生的利得或损失计入当期收益。</w:t>
      </w:r>
    </w:p>
    <w:p>
      <w:pPr>
        <w:pStyle w:val="BodyText"/>
        <w:tabs>
          <w:tab w:pos="1085" w:val="left" w:leader="none"/>
        </w:tabs>
        <w:spacing w:line="408" w:lineRule="auto" w:before="46"/>
        <w:ind w:right="227" w:firstLine="420"/>
        <w:jc w:val="left"/>
      </w:pPr>
      <w:r>
        <w:rPr/>
        <w:t>③</w:t>
        <w:tab/>
      </w:r>
      <w:r>
        <w:rPr>
          <w:spacing w:val="-4"/>
        </w:rPr>
        <w:t>应收款项，采用实际利率法，按照摊余成本进行后续计量，其终止确认、发生减值或摊销产生的</w:t>
      </w:r>
      <w:r>
        <w:rPr>
          <w:w w:val="100"/>
        </w:rPr>
        <w:t> </w:t>
      </w:r>
      <w:r>
        <w:rPr/>
        <w:t>利得或损失计入当期收益。</w:t>
      </w:r>
    </w:p>
    <w:p>
      <w:pPr>
        <w:pStyle w:val="BodyText"/>
        <w:tabs>
          <w:tab w:pos="1085" w:val="left" w:leader="none"/>
        </w:tabs>
        <w:spacing w:line="408" w:lineRule="auto" w:before="46"/>
        <w:ind w:right="112" w:firstLine="420"/>
        <w:jc w:val="left"/>
      </w:pPr>
      <w:r>
        <w:rPr>
          <w:w w:val="100"/>
        </w:rPr>
        <w:t>④</w:t>
        <w:tab/>
      </w:r>
      <w:r>
        <w:rPr>
          <w:spacing w:val="-7"/>
          <w:w w:val="100"/>
        </w:rPr>
        <w:t>可供出售金融资产，按照公允价值进行后续计量，公允价值变动形成的利得或损失计入资本公积。</w:t>
      </w:r>
      <w:r>
        <w:rPr>
          <w:w w:val="100"/>
        </w:rPr>
        <w:t> </w:t>
      </w:r>
      <w:r>
        <w:rPr/>
        <w:t>处置可供出售金融资产时，将取得的价款与该金融资产账面价值之间差额计入投资损益；同时，将原直接</w:t>
      </w:r>
      <w:r>
        <w:rPr>
          <w:w w:val="100"/>
        </w:rPr>
        <w:t> </w:t>
      </w:r>
      <w:r>
        <w:rPr/>
        <w:t>计入所有者权益的公允价值变动累计额对应处置部分的金额转出，计入投资损益。该类金融资产减值损失</w:t>
      </w:r>
      <w:r>
        <w:rPr>
          <w:w w:val="100"/>
        </w:rPr>
        <w:t> </w:t>
      </w:r>
      <w:r>
        <w:rPr/>
        <w:t>及外币货币性金融资产汇兑差额计入当期损益。可供出售金融资产持有期间取得的利息及被投资单位宣告</w:t>
      </w:r>
      <w:r>
        <w:rPr>
          <w:w w:val="100"/>
        </w:rPr>
        <w:t> </w:t>
      </w:r>
      <w:r>
        <w:rPr/>
        <w:t>发放的现金股利，计入投资收益。</w:t>
      </w:r>
    </w:p>
    <w:p>
      <w:pPr>
        <w:pStyle w:val="BodyText"/>
        <w:tabs>
          <w:tab w:pos="1085" w:val="left" w:leader="none"/>
        </w:tabs>
        <w:spacing w:line="408" w:lineRule="auto" w:before="46"/>
        <w:ind w:right="217" w:firstLine="420"/>
        <w:jc w:val="left"/>
      </w:pPr>
      <w:r>
        <w:rPr>
          <w:w w:val="100"/>
        </w:rPr>
        <w:t>⑤</w:t>
        <w:tab/>
      </w:r>
      <w:r>
        <w:rPr>
          <w:spacing w:val="-4"/>
          <w:w w:val="100"/>
        </w:rPr>
        <w:t>其他金融负债，与在活跃市场中没有报价且其公允价值不能可靠计量的权益工具投资挂钩并须通</w:t>
      </w:r>
      <w:r>
        <w:rPr>
          <w:w w:val="100"/>
        </w:rPr>
        <w:t> </w:t>
      </w:r>
      <w:r>
        <w:rPr/>
        <w:t>过交付该权益工具结算的衍生金融负债按照成本进行后续计量。</w:t>
      </w:r>
    </w:p>
    <w:p>
      <w:pPr>
        <w:pStyle w:val="BodyText"/>
        <w:spacing w:line="240" w:lineRule="auto" w:before="46"/>
        <w:ind w:right="186" w:firstLine="420"/>
        <w:jc w:val="left"/>
      </w:pPr>
      <w:r>
        <w:rPr/>
        <w:t>不属于指定为以公允价值计量且其变动计入当期损益的金融负债的财务担保合同，以及没有指定为以</w:t>
      </w:r>
    </w:p>
    <w:p>
      <w:pPr>
        <w:spacing w:line="240" w:lineRule="auto" w:before="10"/>
        <w:rPr>
          <w:rFonts w:ascii="宋体" w:hAnsi="宋体" w:cs="宋体" w:eastAsia="宋体" w:hint="default"/>
          <w:sz w:val="14"/>
          <w:szCs w:val="14"/>
        </w:rPr>
      </w:pPr>
    </w:p>
    <w:p>
      <w:pPr>
        <w:pStyle w:val="BodyText"/>
        <w:spacing w:line="240" w:lineRule="auto"/>
        <w:ind w:right="186"/>
        <w:jc w:val="left"/>
      </w:pPr>
      <w:r>
        <w:rPr/>
        <w:t>公允价值计量且其变动计入当期损益并将以低于市场利率贷款的贷款承诺，在初始确认后按照下列两项金</w:t>
      </w:r>
    </w:p>
    <w:p>
      <w:pPr>
        <w:spacing w:after="0" w:line="240" w:lineRule="auto"/>
        <w:jc w:val="left"/>
        <w:sectPr>
          <w:pgSz w:w="11910" w:h="16840"/>
          <w:pgMar w:header="990" w:footer="1184" w:top="1200" w:bottom="1380" w:left="940" w:right="940"/>
        </w:sectPr>
      </w:pPr>
    </w:p>
    <w:p>
      <w:pPr>
        <w:spacing w:line="240" w:lineRule="auto" w:before="12"/>
        <w:rPr>
          <w:rFonts w:ascii="宋体" w:hAnsi="宋体" w:cs="宋体" w:eastAsia="宋体" w:hint="default"/>
          <w:sz w:val="19"/>
          <w:szCs w:val="19"/>
        </w:rPr>
      </w:pPr>
    </w:p>
    <w:p>
      <w:pPr>
        <w:pStyle w:val="BodyText"/>
        <w:spacing w:line="240" w:lineRule="auto" w:before="36"/>
        <w:ind w:right="186"/>
        <w:jc w:val="left"/>
      </w:pPr>
      <w:r>
        <w:rPr>
          <w:w w:val="100"/>
        </w:rPr>
        <w:t>额之</w:t>
      </w:r>
      <w:r>
        <w:rPr>
          <w:spacing w:val="-3"/>
          <w:w w:val="100"/>
        </w:rPr>
        <w:t>中</w:t>
      </w:r>
      <w:r>
        <w:rPr>
          <w:w w:val="100"/>
        </w:rPr>
        <w:t>的</w:t>
      </w:r>
      <w:r>
        <w:rPr>
          <w:spacing w:val="-3"/>
          <w:w w:val="100"/>
        </w:rPr>
        <w:t>较</w:t>
      </w:r>
      <w:r>
        <w:rPr>
          <w:w w:val="100"/>
        </w:rPr>
        <w:t>高</w:t>
      </w:r>
      <w:r>
        <w:rPr>
          <w:spacing w:val="-3"/>
          <w:w w:val="100"/>
        </w:rPr>
        <w:t>者</w:t>
      </w:r>
      <w:r>
        <w:rPr>
          <w:w w:val="100"/>
        </w:rPr>
        <w:t>进</w:t>
      </w:r>
      <w:r>
        <w:rPr>
          <w:spacing w:val="-3"/>
          <w:w w:val="100"/>
        </w:rPr>
        <w:t>行</w:t>
      </w:r>
      <w:r>
        <w:rPr>
          <w:w w:val="100"/>
        </w:rPr>
        <w:t>后</w:t>
      </w:r>
      <w:r>
        <w:rPr>
          <w:spacing w:val="-3"/>
          <w:w w:val="100"/>
        </w:rPr>
        <w:t>续</w:t>
      </w:r>
      <w:r>
        <w:rPr>
          <w:w w:val="100"/>
        </w:rPr>
        <w:t>计量</w:t>
      </w:r>
      <w:r>
        <w:rPr>
          <w:spacing w:val="-2"/>
          <w:w w:val="100"/>
        </w:rPr>
        <w:t>：</w:t>
      </w:r>
      <w:r>
        <w:rPr>
          <w:rFonts w:ascii="Times New Roman" w:hAnsi="Times New Roman" w:cs="Times New Roman" w:eastAsia="Times New Roman" w:hint="default"/>
          <w:spacing w:val="-1"/>
          <w:w w:val="100"/>
        </w:rPr>
        <w:t>a</w:t>
      </w:r>
      <w:r>
        <w:rPr>
          <w:spacing w:val="-106"/>
          <w:w w:val="100"/>
        </w:rPr>
        <w:t>、</w:t>
      </w:r>
      <w:r>
        <w:rPr>
          <w:spacing w:val="-3"/>
          <w:w w:val="100"/>
        </w:rPr>
        <w:t>《</w:t>
      </w:r>
      <w:r>
        <w:rPr>
          <w:w w:val="100"/>
        </w:rPr>
        <w:t>企</w:t>
      </w:r>
      <w:r>
        <w:rPr>
          <w:spacing w:val="-3"/>
          <w:w w:val="100"/>
        </w:rPr>
        <w:t>业</w:t>
      </w:r>
      <w:r>
        <w:rPr>
          <w:w w:val="100"/>
        </w:rPr>
        <w:t>会</w:t>
      </w:r>
      <w:r>
        <w:rPr>
          <w:spacing w:val="-3"/>
          <w:w w:val="100"/>
        </w:rPr>
        <w:t>计</w:t>
      </w:r>
      <w:r>
        <w:rPr>
          <w:w w:val="100"/>
        </w:rPr>
        <w:t>准</w:t>
      </w:r>
      <w:r>
        <w:rPr>
          <w:spacing w:val="-3"/>
          <w:w w:val="100"/>
        </w:rPr>
        <w:t>则</w:t>
      </w:r>
      <w:r>
        <w:rPr>
          <w:w w:val="100"/>
        </w:rPr>
        <w:t>第</w:t>
      </w:r>
      <w:r>
        <w:rPr>
          <w:spacing w:val="-46"/>
        </w:rPr>
        <w:t> </w:t>
      </w:r>
      <w:r>
        <w:rPr>
          <w:rFonts w:ascii="Times New Roman" w:hAnsi="Times New Roman" w:cs="Times New Roman" w:eastAsia="Times New Roman" w:hint="default"/>
          <w:spacing w:val="-3"/>
          <w:w w:val="100"/>
        </w:rPr>
        <w:t>1</w:t>
      </w:r>
      <w:r>
        <w:rPr>
          <w:rFonts w:ascii="Times New Roman" w:hAnsi="Times New Roman" w:cs="Times New Roman" w:eastAsia="Times New Roman" w:hint="default"/>
          <w:w w:val="100"/>
        </w:rPr>
        <w:t>3</w:t>
      </w:r>
      <w:r>
        <w:rPr>
          <w:rFonts w:ascii="Times New Roman" w:hAnsi="Times New Roman" w:cs="Times New Roman" w:eastAsia="Times New Roman" w:hint="default"/>
          <w:spacing w:val="7"/>
        </w:rPr>
        <w:t> </w:t>
      </w:r>
      <w:r>
        <w:rPr>
          <w:spacing w:val="-2"/>
          <w:w w:val="100"/>
        </w:rPr>
        <w:t>号</w:t>
      </w:r>
      <w:r>
        <w:rPr>
          <w:rFonts w:ascii="Times New Roman" w:hAnsi="Times New Roman" w:cs="Times New Roman" w:eastAsia="Times New Roman" w:hint="default"/>
          <w:w w:val="100"/>
        </w:rPr>
        <w:t>—</w:t>
      </w:r>
      <w:r>
        <w:rPr>
          <w:rFonts w:ascii="Times New Roman" w:hAnsi="Times New Roman" w:cs="Times New Roman" w:eastAsia="Times New Roman" w:hint="default"/>
          <w:spacing w:val="-3"/>
          <w:w w:val="100"/>
        </w:rPr>
        <w:t>—</w:t>
      </w:r>
      <w:r>
        <w:rPr>
          <w:w w:val="100"/>
        </w:rPr>
        <w:t>或</w:t>
      </w:r>
      <w:r>
        <w:rPr>
          <w:spacing w:val="-3"/>
          <w:w w:val="100"/>
        </w:rPr>
        <w:t>有</w:t>
      </w:r>
      <w:r>
        <w:rPr>
          <w:w w:val="100"/>
        </w:rPr>
        <w:t>事</w:t>
      </w:r>
      <w:r>
        <w:rPr>
          <w:spacing w:val="-3"/>
          <w:w w:val="100"/>
        </w:rPr>
        <w:t>项</w:t>
      </w:r>
      <w:r>
        <w:rPr>
          <w:w w:val="100"/>
        </w:rPr>
        <w:t>》</w:t>
      </w:r>
      <w:r>
        <w:rPr>
          <w:spacing w:val="-3"/>
          <w:w w:val="100"/>
        </w:rPr>
        <w:t>确</w:t>
      </w:r>
      <w:r>
        <w:rPr>
          <w:w w:val="100"/>
        </w:rPr>
        <w:t>定的</w:t>
      </w:r>
      <w:r>
        <w:rPr>
          <w:spacing w:val="-3"/>
          <w:w w:val="100"/>
        </w:rPr>
        <w:t>金</w:t>
      </w:r>
      <w:r>
        <w:rPr>
          <w:w w:val="100"/>
        </w:rPr>
        <w:t>额</w:t>
      </w:r>
      <w:r>
        <w:rPr>
          <w:spacing w:val="-3"/>
          <w:w w:val="100"/>
        </w:rPr>
        <w:t>；</w:t>
      </w:r>
      <w:r>
        <w:rPr>
          <w:rFonts w:ascii="Times New Roman" w:hAnsi="Times New Roman" w:cs="Times New Roman" w:eastAsia="Times New Roman" w:hint="default"/>
          <w:w w:val="100"/>
        </w:rPr>
        <w:t>b</w:t>
      </w:r>
      <w:r>
        <w:rPr>
          <w:spacing w:val="-3"/>
          <w:w w:val="100"/>
        </w:rPr>
        <w:t>、</w:t>
      </w:r>
      <w:r>
        <w:rPr>
          <w:w w:val="100"/>
        </w:rPr>
        <w:t>初</w:t>
      </w:r>
      <w:r>
        <w:rPr>
          <w:spacing w:val="-3"/>
          <w:w w:val="100"/>
        </w:rPr>
        <w:t>始确认金</w:t>
      </w:r>
      <w:r>
        <w:rPr>
          <w:w w:val="100"/>
        </w:rPr>
        <w:t>额</w:t>
      </w:r>
    </w:p>
    <w:p>
      <w:pPr>
        <w:pStyle w:val="BodyText"/>
        <w:spacing w:line="386" w:lineRule="auto" w:before="177"/>
        <w:ind w:left="560" w:right="186" w:hanging="421"/>
        <w:jc w:val="left"/>
      </w:pPr>
      <w:r>
        <w:rPr/>
        <w:t>扣除按照《企业会计准则第</w:t>
      </w:r>
      <w:r>
        <w:rPr>
          <w:spacing w:val="-54"/>
        </w:rPr>
        <w:t> </w:t>
      </w:r>
      <w:r>
        <w:rPr>
          <w:rFonts w:ascii="Times New Roman" w:hAnsi="Times New Roman" w:cs="Times New Roman" w:eastAsia="Times New Roman" w:hint="default"/>
        </w:rPr>
        <w:t>14</w:t>
      </w:r>
      <w:r>
        <w:rPr>
          <w:rFonts w:ascii="Times New Roman" w:hAnsi="Times New Roman" w:cs="Times New Roman" w:eastAsia="Times New Roman" w:hint="default"/>
          <w:spacing w:val="-3"/>
        </w:rPr>
        <w:t> </w:t>
      </w:r>
      <w:r>
        <w:rPr/>
        <w:t>号</w:t>
      </w:r>
      <w:r>
        <w:rPr>
          <w:rFonts w:ascii="Times New Roman" w:hAnsi="Times New Roman" w:cs="Times New Roman" w:eastAsia="Times New Roman" w:hint="default"/>
        </w:rPr>
        <w:t>——</w:t>
      </w:r>
      <w:r>
        <w:rPr/>
        <w:t>收入》的原则确定的累计摊销额的余额。</w:t>
      </w:r>
      <w:r>
        <w:rPr>
          <w:w w:val="100"/>
        </w:rPr>
        <w:t> </w:t>
      </w:r>
      <w:r>
        <w:rPr>
          <w:spacing w:val="-2"/>
        </w:rPr>
        <w:t>其他金融负债采用实际利率法，按摊余成本进行后续计量，终止确认或摊销时产生的损益计入当期损</w:t>
      </w:r>
    </w:p>
    <w:p>
      <w:pPr>
        <w:pStyle w:val="BodyText"/>
        <w:spacing w:line="240" w:lineRule="auto" w:before="65"/>
        <w:ind w:right="186"/>
        <w:jc w:val="left"/>
      </w:pPr>
      <w:r>
        <w:rPr/>
        <w:t>益。</w:t>
      </w:r>
    </w:p>
    <w:p>
      <w:pPr>
        <w:spacing w:line="240" w:lineRule="auto" w:before="10"/>
        <w:rPr>
          <w:rFonts w:ascii="宋体" w:hAnsi="宋体" w:cs="宋体" w:eastAsia="宋体" w:hint="default"/>
          <w:sz w:val="14"/>
          <w:szCs w:val="14"/>
        </w:rPr>
      </w:pPr>
    </w:p>
    <w:p>
      <w:pPr>
        <w:pStyle w:val="BodyText"/>
        <w:spacing w:line="408" w:lineRule="auto"/>
        <w:ind w:right="217" w:firstLine="420"/>
        <w:jc w:val="both"/>
      </w:pPr>
      <w:r>
        <w:rPr/>
        <w:t>⑥</w:t>
      </w:r>
      <w:r>
        <w:rPr>
          <w:spacing w:val="52"/>
        </w:rPr>
        <w:t> </w:t>
      </w:r>
      <w:r>
        <w:rPr>
          <w:spacing w:val="-4"/>
        </w:rPr>
        <w:t>公允价值：是指在公平交易中，熟悉情况的交易双方自愿进行资产交换或者债务清偿的金额。在</w:t>
      </w:r>
      <w:r>
        <w:rPr>
          <w:w w:val="100"/>
        </w:rPr>
        <w:t> </w:t>
      </w:r>
      <w:r>
        <w:rPr>
          <w:spacing w:val="-2"/>
        </w:rPr>
        <w:t>公平交易中，交易双方应当是持续经营企业，不打算或不需要进行清算、重大缩减经营规模，或在不利条</w:t>
      </w:r>
      <w:r>
        <w:rPr>
          <w:spacing w:val="-21"/>
        </w:rPr>
        <w:t> </w:t>
      </w:r>
      <w:r>
        <w:rPr>
          <w:spacing w:val="-21"/>
        </w:rPr>
      </w:r>
      <w:r>
        <w:rPr>
          <w:spacing w:val="-2"/>
        </w:rPr>
        <w:t>件下仍进行交易。存在活跃市场的金融资产或金融负债，活跃市场中的报价应当用于确定其公允价值。不</w:t>
      </w:r>
      <w:r>
        <w:rPr>
          <w:spacing w:val="-21"/>
        </w:rPr>
        <w:t> </w:t>
      </w:r>
      <w:r>
        <w:rPr>
          <w:spacing w:val="-21"/>
        </w:rPr>
      </w:r>
      <w:r>
        <w:rPr/>
        <w:t>存在活跃市场的，企业应当采用估值技术确定其公允价值。</w:t>
      </w:r>
    </w:p>
    <w:p>
      <w:pPr>
        <w:pStyle w:val="BodyText"/>
        <w:spacing w:line="408" w:lineRule="auto" w:before="46"/>
        <w:ind w:right="217" w:firstLine="420"/>
        <w:jc w:val="both"/>
      </w:pPr>
      <w:r>
        <w:rPr/>
        <w:t>⑦</w:t>
      </w:r>
      <w:r>
        <w:rPr>
          <w:spacing w:val="52"/>
        </w:rPr>
        <w:t> </w:t>
      </w:r>
      <w:r>
        <w:rPr>
          <w:spacing w:val="-4"/>
        </w:rPr>
        <w:t>摊余成本：金融资产或金融负债的摊余成本，是指该金融资产或金融负债的初始确认金额扣除已</w:t>
      </w:r>
      <w:r>
        <w:rPr>
          <w:w w:val="100"/>
        </w:rPr>
        <w:t> </w:t>
      </w:r>
      <w:r>
        <w:rPr>
          <w:spacing w:val="-2"/>
        </w:rPr>
        <w:t>偿还的本金，加上或减去采用实际利率法将该初始确认金额与到期日金额之间的差额进行摊销形成的累计</w:t>
      </w:r>
      <w:r>
        <w:rPr>
          <w:spacing w:val="-21"/>
        </w:rPr>
        <w:t> </w:t>
      </w:r>
      <w:r>
        <w:rPr>
          <w:spacing w:val="-21"/>
        </w:rPr>
      </w:r>
      <w:r>
        <w:rPr/>
        <w:t>摊销额，并扣除金融资产已发生的减值损失后的余额。</w:t>
      </w:r>
    </w:p>
    <w:p>
      <w:pPr>
        <w:pStyle w:val="BodyText"/>
        <w:spacing w:line="408" w:lineRule="auto" w:before="46"/>
        <w:ind w:right="217" w:firstLine="420"/>
        <w:jc w:val="both"/>
      </w:pPr>
      <w:r>
        <w:rPr/>
        <w:t>⑧</w:t>
      </w:r>
      <w:r>
        <w:rPr>
          <w:spacing w:val="51"/>
        </w:rPr>
        <w:t> </w:t>
      </w:r>
      <w:r>
        <w:rPr>
          <w:spacing w:val="-4"/>
        </w:rPr>
        <w:t>实际利率法，是指按照金融资产或金融负债（含一组金融资产或金融负债）的实际利率计算其摊</w:t>
      </w:r>
      <w:r>
        <w:rPr>
          <w:w w:val="100"/>
        </w:rPr>
        <w:t> </w:t>
      </w:r>
      <w:r>
        <w:rPr>
          <w:spacing w:val="-2"/>
        </w:rPr>
        <w:t>余成本及各期利息收入或利息费用的方法。实际利率，是指将金融资产或金融负债在预期存续期间或适用</w:t>
      </w:r>
      <w:r>
        <w:rPr>
          <w:spacing w:val="-21"/>
        </w:rPr>
        <w:t> </w:t>
      </w:r>
      <w:r>
        <w:rPr>
          <w:spacing w:val="-21"/>
        </w:rPr>
      </w:r>
      <w:r>
        <w:rPr>
          <w:spacing w:val="-2"/>
        </w:rPr>
        <w:t>的更短期间内的未来现金流量，折现为该金融资产或金融负债当前账面价值所使用的利率。在确定实际利</w:t>
      </w:r>
      <w:r>
        <w:rPr>
          <w:spacing w:val="-21"/>
        </w:rPr>
        <w:t> </w:t>
      </w:r>
      <w:r>
        <w:rPr>
          <w:spacing w:val="-21"/>
        </w:rPr>
      </w:r>
      <w:r>
        <w:rPr>
          <w:spacing w:val="-2"/>
        </w:rPr>
        <w:t>率时，应当在考虑金融资产或金融负债所有合同条款（包括提前还款权、看涨期权、类似期权等）的基础</w:t>
      </w:r>
      <w:r>
        <w:rPr>
          <w:spacing w:val="-21"/>
        </w:rPr>
        <w:t> </w:t>
      </w:r>
      <w:r>
        <w:rPr>
          <w:spacing w:val="-21"/>
        </w:rPr>
      </w:r>
      <w:r>
        <w:rPr/>
        <w:t>上预计未来现金流量，但不应当考虑未来信用损失。</w:t>
      </w:r>
    </w:p>
    <w:p>
      <w:pPr>
        <w:pStyle w:val="BodyText"/>
        <w:spacing w:line="240" w:lineRule="auto" w:before="46"/>
        <w:ind w:left="560" w:right="186"/>
        <w:jc w:val="left"/>
      </w:pPr>
      <w:r>
        <w:rPr/>
        <w:t>（</w:t>
      </w:r>
      <w:r>
        <w:rPr>
          <w:rFonts w:ascii="Times New Roman" w:hAnsi="Times New Roman" w:cs="Times New Roman" w:eastAsia="Times New Roman" w:hint="default"/>
        </w:rPr>
        <w:t>3</w:t>
      </w:r>
      <w:r>
        <w:rPr/>
        <w:t>）金融资产的转移及终止确认</w:t>
      </w:r>
    </w:p>
    <w:p>
      <w:pPr>
        <w:pStyle w:val="BodyText"/>
        <w:spacing w:line="398" w:lineRule="auto" w:before="177"/>
        <w:ind w:left="560" w:right="1366"/>
        <w:jc w:val="left"/>
      </w:pPr>
      <w:r>
        <w:rPr/>
        <w:t>①</w:t>
      </w:r>
      <w:r>
        <w:rPr>
          <w:spacing w:val="-1"/>
        </w:rPr>
        <w:t> </w:t>
      </w:r>
      <w:r>
        <w:rPr/>
        <w:t>满足下列条件之一的金融资产，予以终止确认：</w:t>
      </w:r>
      <w:r>
        <w:rPr>
          <w:w w:val="100"/>
        </w:rPr>
        <w:t> </w:t>
      </w:r>
      <w:r>
        <w:rPr>
          <w:rFonts w:ascii="Times New Roman" w:hAnsi="Times New Roman" w:cs="Times New Roman" w:eastAsia="Times New Roman" w:hint="default"/>
        </w:rPr>
        <w:t>a</w:t>
      </w:r>
      <w:r>
        <w:rPr/>
        <w:t>、将收取金融资产现金流量的合同权利终止；</w:t>
      </w:r>
      <w:r>
        <w:rPr>
          <w:w w:val="100"/>
        </w:rPr>
        <w:t> </w:t>
      </w:r>
      <w:r>
        <w:rPr>
          <w:rFonts w:ascii="Times New Roman" w:hAnsi="Times New Roman" w:cs="Times New Roman" w:eastAsia="Times New Roman" w:hint="default"/>
          <w:spacing w:val="-2"/>
        </w:rPr>
        <w:t>b</w:t>
      </w:r>
      <w:r>
        <w:rPr>
          <w:spacing w:val="-2"/>
        </w:rPr>
        <w:t>、该金融资产已经转移，且该金融资产所有权上几乎所有的风险和报酬转移给转入方；</w:t>
      </w:r>
    </w:p>
    <w:p>
      <w:pPr>
        <w:pStyle w:val="BodyText"/>
        <w:spacing w:line="386" w:lineRule="auto" w:before="24"/>
        <w:ind w:right="0" w:firstLine="420"/>
        <w:jc w:val="left"/>
      </w:pPr>
      <w:r>
        <w:rPr>
          <w:rFonts w:ascii="Times New Roman" w:hAnsi="Times New Roman" w:cs="Times New Roman" w:eastAsia="Times New Roman" w:hint="default"/>
          <w:spacing w:val="-6"/>
          <w:w w:val="100"/>
        </w:rPr>
        <w:t>c</w:t>
      </w:r>
      <w:r>
        <w:rPr>
          <w:spacing w:val="-6"/>
          <w:w w:val="100"/>
        </w:rPr>
        <w:t>、该金融资产已经转移，但是企业既没有转移也没有保留该金融资产所有权上几乎所有的风险和报酬，</w:t>
      </w:r>
      <w:r>
        <w:rPr>
          <w:w w:val="100"/>
        </w:rPr>
        <w:t> </w:t>
      </w:r>
      <w:r>
        <w:rPr/>
        <w:t>且放弃了对该金融资产的控制。</w:t>
      </w:r>
    </w:p>
    <w:p>
      <w:pPr>
        <w:pStyle w:val="BodyText"/>
        <w:spacing w:line="398" w:lineRule="auto" w:before="65"/>
        <w:ind w:left="560" w:right="1366"/>
        <w:jc w:val="left"/>
      </w:pPr>
      <w:r>
        <w:rPr/>
        <w:t>②</w:t>
      </w:r>
      <w:r>
        <w:rPr>
          <w:spacing w:val="-5"/>
        </w:rPr>
        <w:t> </w:t>
      </w:r>
      <w:r>
        <w:rPr/>
        <w:t>本公司在金融资产整体转移满足终止确认条件的，将下列两项的差额计入当期损益：</w:t>
      </w:r>
      <w:r>
        <w:rPr>
          <w:w w:val="100"/>
        </w:rPr>
        <w:t> </w:t>
      </w:r>
      <w:r>
        <w:rPr>
          <w:rFonts w:ascii="Times New Roman" w:hAnsi="Times New Roman" w:cs="Times New Roman" w:eastAsia="Times New Roman" w:hint="default"/>
        </w:rPr>
        <w:t>a</w:t>
      </w:r>
      <w:r>
        <w:rPr/>
        <w:t>、所转移金融资产的账面价值；</w:t>
      </w:r>
      <w:r>
        <w:rPr>
          <w:w w:val="100"/>
        </w:rPr>
        <w:t> </w:t>
      </w:r>
      <w:r>
        <w:rPr>
          <w:rFonts w:ascii="Times New Roman" w:hAnsi="Times New Roman" w:cs="Times New Roman" w:eastAsia="Times New Roman" w:hint="default"/>
        </w:rPr>
        <w:t>b</w:t>
      </w:r>
      <w:r>
        <w:rPr/>
        <w:t>、因转移而收到的对价，与原直接计入所有者权益的公允价值变动累计额之和。</w:t>
      </w:r>
    </w:p>
    <w:p>
      <w:pPr>
        <w:pStyle w:val="BodyText"/>
        <w:spacing w:line="408" w:lineRule="auto" w:before="24"/>
        <w:ind w:right="112" w:firstLine="420"/>
        <w:jc w:val="left"/>
      </w:pPr>
      <w:r>
        <w:rPr/>
        <w:t>③</w:t>
      </w:r>
      <w:r>
        <w:rPr>
          <w:spacing w:val="27"/>
        </w:rPr>
        <w:t> </w:t>
      </w:r>
      <w:r>
        <w:rPr>
          <w:spacing w:val="-4"/>
        </w:rPr>
        <w:t>本公司的金融资产部分转移满足终止确认条件的，将所转移金融资产整体的账面价值，在终止确认</w:t>
      </w:r>
      <w:r>
        <w:rPr>
          <w:w w:val="100"/>
        </w:rPr>
        <w:t> </w:t>
      </w:r>
      <w:r>
        <w:rPr>
          <w:spacing w:val="-4"/>
        </w:rPr>
        <w:t>部分和未终止确认部分之间，按照各自的相对公允价值进行分摊，并将下列两项金额的差额计入当期损益：</w:t>
      </w:r>
    </w:p>
    <w:p>
      <w:pPr>
        <w:pStyle w:val="BodyText"/>
        <w:spacing w:line="386" w:lineRule="auto" w:before="46"/>
        <w:ind w:left="560" w:right="186"/>
        <w:jc w:val="left"/>
      </w:pPr>
      <w:r>
        <w:rPr>
          <w:rFonts w:ascii="Times New Roman" w:hAnsi="Times New Roman" w:cs="Times New Roman" w:eastAsia="Times New Roman" w:hint="default"/>
        </w:rPr>
        <w:t>a</w:t>
      </w:r>
      <w:r>
        <w:rPr/>
        <w:t>、终止确认部分的账面价值；</w:t>
      </w:r>
      <w:r>
        <w:rPr>
          <w:w w:val="100"/>
        </w:rPr>
        <w:t> </w:t>
      </w:r>
      <w:r>
        <w:rPr>
          <w:rFonts w:ascii="Times New Roman" w:hAnsi="Times New Roman" w:cs="Times New Roman" w:eastAsia="Times New Roman" w:hint="default"/>
          <w:spacing w:val="-4"/>
        </w:rPr>
        <w:t>b</w:t>
      </w:r>
      <w:r>
        <w:rPr>
          <w:spacing w:val="-4"/>
        </w:rPr>
        <w:t>、终止确认部分的对价，与原直接计入所有者权益的公允价值变动累计额中对应终止确认部分的金额</w:t>
      </w:r>
    </w:p>
    <w:p>
      <w:pPr>
        <w:pStyle w:val="BodyText"/>
        <w:spacing w:line="240" w:lineRule="auto" w:before="35"/>
        <w:ind w:right="186"/>
        <w:jc w:val="left"/>
      </w:pPr>
      <w:r>
        <w:rPr/>
        <w:t>之和。</w:t>
      </w:r>
    </w:p>
    <w:p>
      <w:pPr>
        <w:spacing w:after="0" w:line="240" w:lineRule="auto"/>
        <w:jc w:val="left"/>
        <w:sectPr>
          <w:footerReference w:type="default" r:id="rId80"/>
          <w:pgSz w:w="11910" w:h="16840"/>
          <w:pgMar w:footer="1184" w:header="990" w:top="1200" w:bottom="1380" w:left="940" w:right="940"/>
          <w:pgNumType w:start="69"/>
        </w:sectPr>
      </w:pPr>
    </w:p>
    <w:p>
      <w:pPr>
        <w:spacing w:line="240" w:lineRule="auto" w:before="12"/>
        <w:rPr>
          <w:rFonts w:ascii="宋体" w:hAnsi="宋体" w:cs="宋体" w:eastAsia="宋体" w:hint="default"/>
          <w:sz w:val="19"/>
          <w:szCs w:val="19"/>
        </w:rPr>
      </w:pPr>
      <w:r>
        <w:rPr/>
        <w:pict>
          <v:shape style="position:absolute;margin-left:48.360001pt;margin-top:761.856018pt;width:.47252pt;height:.4725pt;mso-position-horizontal-relative:page;mso-position-vertical-relative:page;z-index:-1439584" type="#_x0000_t75" stroked="false">
            <v:imagedata r:id="rId81" o:title=""/>
          </v:shape>
        </w:pict>
      </w:r>
      <w:r>
        <w:rPr/>
        <w:pict>
          <v:shape style="position:absolute;margin-left:474.579987pt;margin-top:761.856018pt;width:.47253pt;height:.4725pt;mso-position-horizontal-relative:page;mso-position-vertical-relative:page;z-index:2896" type="#_x0000_t75" stroked="false">
            <v:imagedata r:id="rId82" o:title=""/>
          </v:shape>
        </w:pict>
      </w:r>
    </w:p>
    <w:p>
      <w:pPr>
        <w:pStyle w:val="BodyText"/>
        <w:spacing w:line="408" w:lineRule="auto" w:before="36"/>
        <w:ind w:left="220" w:right="113" w:firstLine="420"/>
        <w:jc w:val="both"/>
      </w:pPr>
      <w:r>
        <w:rPr>
          <w:w w:val="100"/>
        </w:rPr>
        <w:t>④</w:t>
      </w:r>
      <w:r>
        <w:rPr>
          <w:spacing w:val="31"/>
          <w:w w:val="100"/>
        </w:rPr>
        <w:t> </w:t>
      </w:r>
      <w:r>
        <w:rPr>
          <w:spacing w:val="-7"/>
          <w:w w:val="100"/>
        </w:rPr>
        <w:t>金融资产转移不满足终止确认条件的，继续确认该金融资产，将所收到的对价确认为一项金融负债。</w:t>
      </w:r>
      <w:r>
        <w:rPr>
          <w:w w:val="100"/>
        </w:rPr>
        <w:t> </w:t>
      </w:r>
      <w:r>
        <w:rPr>
          <w:spacing w:val="-4"/>
          <w:w w:val="100"/>
        </w:rPr>
        <w:t>对于采用继续涉入方式的金融资产转移，企业应当按照继续涉入所转移金融资产的程度确认一项金融资产，</w:t>
      </w:r>
      <w:r>
        <w:rPr>
          <w:spacing w:val="-88"/>
          <w:w w:val="100"/>
        </w:rPr>
        <w:t> </w:t>
      </w:r>
      <w:r>
        <w:rPr>
          <w:spacing w:val="-88"/>
          <w:w w:val="100"/>
        </w:rPr>
      </w:r>
      <w:r>
        <w:rPr/>
        <w:t>同时确认一项金融负债。</w:t>
      </w:r>
    </w:p>
    <w:p>
      <w:pPr>
        <w:pStyle w:val="BodyText"/>
        <w:spacing w:line="240" w:lineRule="auto" w:before="46"/>
        <w:ind w:left="640" w:right="213"/>
        <w:jc w:val="left"/>
      </w:pPr>
      <w:r>
        <w:rPr/>
        <w:t>（</w:t>
      </w:r>
      <w:r>
        <w:rPr>
          <w:rFonts w:ascii="Times New Roman" w:hAnsi="Times New Roman" w:cs="Times New Roman" w:eastAsia="Times New Roman" w:hint="default"/>
        </w:rPr>
        <w:t>4</w:t>
      </w:r>
      <w:r>
        <w:rPr/>
        <w:t>）金融资产减值测试方法及减值准备计提方法</w:t>
      </w:r>
    </w:p>
    <w:p>
      <w:pPr>
        <w:pStyle w:val="BodyText"/>
        <w:spacing w:line="240" w:lineRule="auto" w:before="177"/>
        <w:ind w:left="640" w:right="213"/>
        <w:jc w:val="left"/>
      </w:pPr>
      <w:r>
        <w:rPr/>
        <w:t>①本公司在有以下证据表明该金融资产发生减值的，计提减值准备：</w:t>
      </w:r>
    </w:p>
    <w:p>
      <w:pPr>
        <w:spacing w:line="240" w:lineRule="auto" w:before="10"/>
        <w:rPr>
          <w:rFonts w:ascii="宋体" w:hAnsi="宋体" w:cs="宋体" w:eastAsia="宋体" w:hint="default"/>
          <w:sz w:val="14"/>
          <w:szCs w:val="14"/>
        </w:rPr>
      </w:pPr>
    </w:p>
    <w:p>
      <w:pPr>
        <w:pStyle w:val="BodyText"/>
        <w:spacing w:line="240" w:lineRule="auto"/>
        <w:ind w:left="640" w:right="213"/>
        <w:jc w:val="left"/>
      </w:pPr>
      <w:r>
        <w:rPr>
          <w:rFonts w:ascii="Times New Roman" w:hAnsi="Times New Roman" w:cs="Times New Roman" w:eastAsia="Times New Roman" w:hint="default"/>
        </w:rPr>
        <w:t>a</w:t>
      </w:r>
      <w:r>
        <w:rPr/>
        <w:t>、</w:t>
      </w:r>
      <w:r>
        <w:rPr>
          <w:spacing w:val="-48"/>
        </w:rPr>
        <w:t> </w:t>
      </w:r>
      <w:r>
        <w:rPr/>
        <w:t>发行方或债务人发生严重财务困难；</w:t>
      </w:r>
    </w:p>
    <w:p>
      <w:pPr>
        <w:pStyle w:val="BodyText"/>
        <w:spacing w:line="240" w:lineRule="auto" w:before="177"/>
        <w:ind w:left="640" w:right="213"/>
        <w:jc w:val="left"/>
      </w:pPr>
      <w:r>
        <w:rPr>
          <w:rFonts w:ascii="Times New Roman" w:hAnsi="Times New Roman" w:cs="Times New Roman" w:eastAsia="Times New Roman" w:hint="default"/>
        </w:rPr>
        <w:t>b</w:t>
      </w:r>
      <w:r>
        <w:rPr/>
        <w:t>、</w:t>
      </w:r>
      <w:r>
        <w:rPr>
          <w:spacing w:val="-7"/>
        </w:rPr>
        <w:t> </w:t>
      </w:r>
      <w:r>
        <w:rPr>
          <w:spacing w:val="-2"/>
        </w:rPr>
        <w:t>债务人违反了合同条款，如偿付利息或本金发生违约或逾期等；</w:t>
      </w:r>
    </w:p>
    <w:p>
      <w:pPr>
        <w:pStyle w:val="BodyText"/>
        <w:spacing w:line="240" w:lineRule="auto" w:before="177"/>
        <w:ind w:left="640" w:right="213"/>
        <w:jc w:val="left"/>
      </w:pPr>
      <w:r>
        <w:rPr>
          <w:rFonts w:ascii="Times New Roman" w:hAnsi="Times New Roman" w:cs="Times New Roman" w:eastAsia="Times New Roman" w:hint="default"/>
          <w:spacing w:val="-1"/>
        </w:rPr>
        <w:t>c</w:t>
      </w:r>
      <w:r>
        <w:rPr>
          <w:spacing w:val="-1"/>
        </w:rPr>
        <w:t>、</w:t>
      </w:r>
      <w:r>
        <w:rPr>
          <w:spacing w:val="16"/>
        </w:rPr>
        <w:t> </w:t>
      </w:r>
      <w:r>
        <w:rPr>
          <w:spacing w:val="-2"/>
        </w:rPr>
        <w:t>债权人出于经济或法律等方面的考虑，对发生财务困难的债务人作出让步；</w:t>
      </w:r>
    </w:p>
    <w:p>
      <w:pPr>
        <w:pStyle w:val="BodyText"/>
        <w:spacing w:line="240" w:lineRule="auto" w:before="178"/>
        <w:ind w:left="640" w:right="213"/>
        <w:jc w:val="left"/>
      </w:pPr>
      <w:r>
        <w:rPr>
          <w:rFonts w:ascii="Times New Roman" w:hAnsi="Times New Roman" w:cs="Times New Roman" w:eastAsia="Times New Roman" w:hint="default"/>
        </w:rPr>
        <w:t>d</w:t>
      </w:r>
      <w:r>
        <w:rPr/>
        <w:t>、</w:t>
      </w:r>
      <w:r>
        <w:rPr>
          <w:spacing w:val="-61"/>
        </w:rPr>
        <w:t> </w:t>
      </w:r>
      <w:r>
        <w:rPr/>
        <w:t>债务人可能倒闭或进行其他财务重组；</w:t>
      </w:r>
    </w:p>
    <w:p>
      <w:pPr>
        <w:pStyle w:val="BodyText"/>
        <w:spacing w:line="240" w:lineRule="auto" w:before="177"/>
        <w:ind w:left="640" w:right="213"/>
        <w:jc w:val="left"/>
      </w:pPr>
      <w:r>
        <w:rPr>
          <w:rFonts w:ascii="Times New Roman" w:hAnsi="Times New Roman" w:cs="Times New Roman" w:eastAsia="Times New Roman" w:hint="default"/>
          <w:spacing w:val="-1"/>
        </w:rPr>
        <w:t>e</w:t>
      </w:r>
      <w:r>
        <w:rPr>
          <w:spacing w:val="-1"/>
        </w:rPr>
        <w:t>、</w:t>
      </w:r>
      <w:r>
        <w:rPr>
          <w:spacing w:val="9"/>
        </w:rPr>
        <w:t> </w:t>
      </w:r>
      <w:r>
        <w:rPr>
          <w:spacing w:val="-2"/>
        </w:rPr>
        <w:t>因发行方发生重大财务困难，该金融资产无法在活跃市场继续交易；</w:t>
      </w:r>
    </w:p>
    <w:p>
      <w:pPr>
        <w:pStyle w:val="BodyText"/>
        <w:spacing w:line="386" w:lineRule="auto" w:before="177"/>
        <w:ind w:left="220" w:right="213" w:firstLine="427"/>
        <w:jc w:val="left"/>
      </w:pPr>
      <w:r>
        <w:rPr>
          <w:rFonts w:ascii="Times New Roman" w:hAnsi="Times New Roman" w:cs="Times New Roman" w:eastAsia="Times New Roman" w:hint="default"/>
        </w:rPr>
        <w:t>f</w:t>
      </w:r>
      <w:r>
        <w:rPr/>
        <w:t>、</w:t>
      </w:r>
      <w:r>
        <w:rPr>
          <w:spacing w:val="21"/>
        </w:rPr>
        <w:t> </w:t>
      </w:r>
      <w:r>
        <w:rPr/>
        <w:t>无法辨认一组金融资产中的某项资产的现金流量是否已经减少，但根据公开的数据对其进行总体</w:t>
      </w:r>
      <w:r>
        <w:rPr>
          <w:w w:val="100"/>
        </w:rPr>
        <w:t> </w:t>
      </w:r>
      <w:r>
        <w:rPr/>
        <w:t>评价后发现，该组金融资产自初始确认以来的预计未来现金流量确已减少且可计量；</w:t>
      </w:r>
    </w:p>
    <w:p>
      <w:pPr>
        <w:pStyle w:val="BodyText"/>
        <w:spacing w:line="386" w:lineRule="auto" w:before="65"/>
        <w:ind w:left="220" w:right="212" w:firstLine="427"/>
        <w:jc w:val="left"/>
      </w:pPr>
      <w:r>
        <w:rPr>
          <w:rFonts w:ascii="Times New Roman" w:hAnsi="Times New Roman" w:cs="Times New Roman" w:eastAsia="Times New Roman" w:hint="default"/>
        </w:rPr>
        <w:t>g</w:t>
      </w:r>
      <w:r>
        <w:rPr/>
        <w:t>、</w:t>
      </w:r>
      <w:r>
        <w:rPr>
          <w:spacing w:val="-13"/>
        </w:rPr>
        <w:t> </w:t>
      </w:r>
      <w:r>
        <w:rPr/>
        <w:t>债务人经营所处的技术、市场、经济或法律环境等发生重大不利变化，使权益工具投资人可能无</w:t>
      </w:r>
      <w:r>
        <w:rPr>
          <w:w w:val="100"/>
        </w:rPr>
        <w:t> </w:t>
      </w:r>
      <w:r>
        <w:rPr/>
        <w:t>法收回投资成本；</w:t>
      </w:r>
    </w:p>
    <w:p>
      <w:pPr>
        <w:pStyle w:val="BodyText"/>
        <w:spacing w:line="240" w:lineRule="auto" w:before="65"/>
        <w:ind w:left="640" w:right="213"/>
        <w:jc w:val="left"/>
      </w:pPr>
      <w:r>
        <w:rPr>
          <w:rFonts w:ascii="Times New Roman" w:hAnsi="Times New Roman" w:cs="Times New Roman" w:eastAsia="Times New Roman" w:hint="default"/>
        </w:rPr>
        <w:t>h</w:t>
      </w:r>
      <w:r>
        <w:rPr/>
        <w:t>、</w:t>
      </w:r>
      <w:r>
        <w:rPr>
          <w:spacing w:val="-17"/>
        </w:rPr>
        <w:t> </w:t>
      </w:r>
      <w:r>
        <w:rPr>
          <w:spacing w:val="-2"/>
        </w:rPr>
        <w:t>权益工具投资的公允价值发生严重或非暂时性下跌；</w:t>
      </w:r>
    </w:p>
    <w:p>
      <w:pPr>
        <w:pStyle w:val="BodyText"/>
        <w:spacing w:line="240" w:lineRule="auto" w:before="177"/>
        <w:ind w:left="640" w:right="213"/>
        <w:jc w:val="left"/>
      </w:pPr>
      <w:r>
        <w:rPr>
          <w:rFonts w:ascii="Times New Roman" w:hAnsi="Times New Roman" w:cs="Times New Roman" w:eastAsia="Times New Roman" w:hint="default"/>
        </w:rPr>
        <w:t>i</w:t>
      </w:r>
      <w:r>
        <w:rPr/>
        <w:t>、</w:t>
      </w:r>
      <w:r>
        <w:rPr>
          <w:spacing w:val="-14"/>
        </w:rPr>
        <w:t> </w:t>
      </w:r>
      <w:r>
        <w:rPr/>
        <w:t>其他表明金融资产发生减值的客观证据。</w:t>
      </w:r>
    </w:p>
    <w:p>
      <w:pPr>
        <w:pStyle w:val="BodyText"/>
        <w:spacing w:line="240" w:lineRule="auto" w:before="177"/>
        <w:ind w:left="640" w:right="0"/>
        <w:jc w:val="left"/>
      </w:pPr>
      <w:r>
        <w:rPr/>
        <w:t>②本公司在资产负债表日分别不同类别的金融资产采取不同的方法进行减值测试，并计提减值准备：</w:t>
      </w:r>
    </w:p>
    <w:p>
      <w:pPr>
        <w:pStyle w:val="BodyText"/>
        <w:spacing w:line="336" w:lineRule="auto" w:before="162"/>
        <w:ind w:left="220" w:right="213" w:firstLine="420"/>
        <w:jc w:val="left"/>
      </w:pPr>
      <w:r>
        <w:rPr>
          <w:rFonts w:ascii="Times New Roman" w:hAnsi="Times New Roman" w:cs="Times New Roman" w:eastAsia="Times New Roman" w:hint="default"/>
          <w:spacing w:val="-4"/>
        </w:rPr>
        <w:t>a</w:t>
      </w:r>
      <w:r>
        <w:rPr>
          <w:spacing w:val="-4"/>
        </w:rPr>
        <w:t>、持有至到期投资：在资产负债表日本公司对于持有至到期投资有客观证据表明其发生了减值的，应</w:t>
      </w:r>
      <w:r>
        <w:rPr>
          <w:w w:val="100"/>
        </w:rPr>
        <w:t> </w:t>
      </w:r>
      <w:r>
        <w:rPr/>
        <w:t>当根据其账面价值与预计未来现金流量现值之间差额计算确认减值损失。</w:t>
      </w:r>
    </w:p>
    <w:p>
      <w:pPr>
        <w:pStyle w:val="BodyText"/>
        <w:spacing w:line="350" w:lineRule="auto" w:before="46"/>
        <w:ind w:left="220" w:right="217" w:firstLine="420"/>
        <w:jc w:val="both"/>
      </w:pPr>
      <w:r>
        <w:rPr>
          <w:rFonts w:ascii="Times New Roman" w:hAnsi="Times New Roman" w:cs="Times New Roman" w:eastAsia="Times New Roman" w:hint="default"/>
          <w:spacing w:val="-4"/>
        </w:rPr>
        <w:t>b</w:t>
      </w:r>
      <w:r>
        <w:rPr>
          <w:spacing w:val="-4"/>
        </w:rPr>
        <w:t>、可供出售金融资产：在资产负债表日本公司对可供出售金融资产的减值情况进行分析，判断该项金</w:t>
      </w:r>
      <w:r>
        <w:rPr>
          <w:w w:val="100"/>
        </w:rPr>
        <w:t> </w:t>
      </w:r>
      <w:r>
        <w:rPr>
          <w:spacing w:val="-2"/>
        </w:rPr>
        <w:t>融资产公允价值是否持续下降。通常情况下，如果可供出售金融资产的公允价值发生较大幅度下降，在综</w:t>
      </w:r>
      <w:r>
        <w:rPr>
          <w:spacing w:val="-21"/>
        </w:rPr>
        <w:t> </w:t>
      </w:r>
      <w:r>
        <w:rPr>
          <w:spacing w:val="-21"/>
        </w:rPr>
      </w:r>
      <w:r>
        <w:rPr>
          <w:spacing w:val="-2"/>
        </w:rPr>
        <w:t>合考虑各种相关因素后，预期这种下降趋势属于非暂时性的，可以认定该可供出售金融资产已发生减值，</w:t>
      </w:r>
      <w:r>
        <w:rPr>
          <w:spacing w:val="-21"/>
        </w:rPr>
        <w:t> </w:t>
      </w:r>
      <w:r>
        <w:rPr>
          <w:spacing w:val="-21"/>
        </w:rPr>
      </w:r>
      <w:r>
        <w:rPr>
          <w:spacing w:val="-2"/>
        </w:rPr>
        <w:t>确认减值损失。可供出售金融资产发生减值的，在确认减值损失时，将原直接计入所有者权益的公允价值</w:t>
      </w:r>
      <w:r>
        <w:rPr>
          <w:spacing w:val="-21"/>
        </w:rPr>
        <w:t> </w:t>
      </w:r>
      <w:r>
        <w:rPr>
          <w:spacing w:val="-21"/>
        </w:rPr>
      </w:r>
      <w:r>
        <w:rPr/>
        <w:t>下降形成的累计损失一并转出，计入资产减值损失。</w:t>
      </w:r>
    </w:p>
    <w:p>
      <w:pPr>
        <w:pStyle w:val="Heading9"/>
        <w:spacing w:line="240" w:lineRule="auto" w:before="114"/>
        <w:ind w:left="640" w:right="213"/>
        <w:jc w:val="left"/>
        <w:rPr>
          <w:b w:val="0"/>
          <w:bCs w:val="0"/>
        </w:rPr>
      </w:pPr>
      <w:r>
        <w:rPr>
          <w:rFonts w:ascii="宋体" w:hAnsi="宋体" w:cs="宋体" w:eastAsia="宋体" w:hint="default"/>
        </w:rPr>
        <w:t>10</w:t>
      </w:r>
      <w:r>
        <w:rPr/>
        <w:t>、应收款项</w:t>
      </w:r>
      <w:r>
        <w:rPr>
          <w:b w:val="0"/>
          <w:bCs w:val="0"/>
        </w:rPr>
      </w:r>
    </w:p>
    <w:p>
      <w:pPr>
        <w:pStyle w:val="BodyText"/>
        <w:spacing w:line="240" w:lineRule="auto" w:before="82"/>
        <w:ind w:left="310" w:right="4930"/>
        <w:jc w:val="center"/>
      </w:pPr>
      <w:r>
        <w:rPr/>
        <w:pict>
          <v:group style="position:absolute;margin-left:48.11998pt;margin-top:20.323635pt;width:427.45pt;height:47.9pt;mso-position-horizontal-relative:page;mso-position-vertical-relative:paragraph;z-index:-1439608" coordorigin="962,406" coordsize="8549,958">
            <v:shape style="position:absolute;left:967;top:406;width:10;height:10" type="#_x0000_t75" stroked="false">
              <v:imagedata r:id="rId83" o:title=""/>
            </v:shape>
            <v:shape style="position:absolute;left:962;top:406;width:8539;height:10" type="#_x0000_t75" stroked="false">
              <v:imagedata r:id="rId84" o:title=""/>
            </v:shape>
            <v:group style="position:absolute;left:9492;top:411;width:10;height:2" coordorigin="9492,411" coordsize="10,2">
              <v:shape style="position:absolute;left:9492;top:411;width:10;height:2" coordorigin="9492,411" coordsize="10,0" path="m9492,411l9501,411e" filled="false" stroked="true" strokeweight=".48004pt" strokecolor="#000000">
                <v:path arrowok="t"/>
              </v:shape>
            </v:group>
            <v:group style="position:absolute;left:9492;top:416;width:10;height:20" coordorigin="9492,416" coordsize="10,20">
              <v:shape style="position:absolute;left:9492;top:416;width:10;height:20" coordorigin="9492,416" coordsize="10,20" path="m9492,435l9501,435,9501,416,9492,416,9492,435xe" filled="true" fillcolor="#000000" stroked="false">
                <v:path arrowok="t"/>
                <v:fill type="solid"/>
              </v:shape>
            </v:group>
            <v:group style="position:absolute;left:9492;top:435;width:10;height:20" coordorigin="9492,435" coordsize="10,20">
              <v:shape style="position:absolute;left:9492;top:435;width:10;height:20" coordorigin="9492,435" coordsize="10,20" path="m9492,454l9501,454,9501,435,9492,435,9492,454xe" filled="true" fillcolor="#000000" stroked="false">
                <v:path arrowok="t"/>
                <v:fill type="solid"/>
              </v:shape>
            </v:group>
            <v:group style="position:absolute;left:9492;top:454;width:10;height:20" coordorigin="9492,454" coordsize="10,20">
              <v:shape style="position:absolute;left:9492;top:454;width:10;height:20" coordorigin="9492,454" coordsize="10,20" path="m9492,474l9501,474,9501,454,9492,454,9492,474xe" filled="true" fillcolor="#000000" stroked="false">
                <v:path arrowok="t"/>
                <v:fill type="solid"/>
              </v:shape>
            </v:group>
            <v:group style="position:absolute;left:9492;top:474;width:10;height:20" coordorigin="9492,474" coordsize="10,20">
              <v:shape style="position:absolute;left:9492;top:474;width:10;height:20" coordorigin="9492,474" coordsize="10,20" path="m9492,493l9501,493,9501,474,9492,474,9492,493xe" filled="true" fillcolor="#000000" stroked="false">
                <v:path arrowok="t"/>
                <v:fill type="solid"/>
              </v:shape>
            </v:group>
            <v:group style="position:absolute;left:9492;top:493;width:10;height:20" coordorigin="9492,493" coordsize="10,20">
              <v:shape style="position:absolute;left:9492;top:493;width:10;height:20" coordorigin="9492,493" coordsize="10,20" path="m9492,512l9501,512,9501,493,9492,493,9492,512xe" filled="true" fillcolor="#000000" stroked="false">
                <v:path arrowok="t"/>
                <v:fill type="solid"/>
              </v:shape>
            </v:group>
            <v:group style="position:absolute;left:9492;top:512;width:10;height:20" coordorigin="9492,512" coordsize="10,20">
              <v:shape style="position:absolute;left:9492;top:512;width:10;height:20" coordorigin="9492,512" coordsize="10,20" path="m9492,531l9501,531,9501,512,9492,512,9492,531xe" filled="true" fillcolor="#000000" stroked="false">
                <v:path arrowok="t"/>
                <v:fill type="solid"/>
              </v:shape>
            </v:group>
            <v:group style="position:absolute;left:9492;top:531;width:10;height:20" coordorigin="9492,531" coordsize="10,20">
              <v:shape style="position:absolute;left:9492;top:531;width:10;height:20" coordorigin="9492,531" coordsize="10,20" path="m9492,550l9501,550,9501,531,9492,531,9492,550xe" filled="true" fillcolor="#000000" stroked="false">
                <v:path arrowok="t"/>
                <v:fill type="solid"/>
              </v:shape>
            </v:group>
            <v:group style="position:absolute;left:9492;top:550;width:10;height:20" coordorigin="9492,550" coordsize="10,20">
              <v:shape style="position:absolute;left:9492;top:550;width:10;height:20" coordorigin="9492,550" coordsize="10,20" path="m9492,570l9501,570,9501,550,9492,550,9492,570xe" filled="true" fillcolor="#000000" stroked="false">
                <v:path arrowok="t"/>
                <v:fill type="solid"/>
              </v:shape>
            </v:group>
            <v:group style="position:absolute;left:9492;top:570;width:10;height:20" coordorigin="9492,570" coordsize="10,20">
              <v:shape style="position:absolute;left:9492;top:570;width:10;height:20" coordorigin="9492,570" coordsize="10,20" path="m9492,589l9501,589,9501,570,9492,570,9492,589xe" filled="true" fillcolor="#000000" stroked="false">
                <v:path arrowok="t"/>
                <v:fill type="solid"/>
              </v:shape>
            </v:group>
            <v:group style="position:absolute;left:9492;top:589;width:10;height:20" coordorigin="9492,589" coordsize="10,20">
              <v:shape style="position:absolute;left:9492;top:589;width:10;height:20" coordorigin="9492,589" coordsize="10,20" path="m9492,608l9501,608,9501,589,9492,589,9492,608xe" filled="true" fillcolor="#000000" stroked="false">
                <v:path arrowok="t"/>
                <v:fill type="solid"/>
              </v:shape>
            </v:group>
            <v:group style="position:absolute;left:9492;top:608;width:10;height:20" coordorigin="9492,608" coordsize="10,20">
              <v:shape style="position:absolute;left:9492;top:608;width:10;height:20" coordorigin="9492,608" coordsize="10,20" path="m9492,627l9501,627,9501,608,9492,608,9492,627xe" filled="true" fillcolor="#000000" stroked="false">
                <v:path arrowok="t"/>
                <v:fill type="solid"/>
              </v:shape>
            </v:group>
            <v:group style="position:absolute;left:9492;top:627;width:10;height:20" coordorigin="9492,627" coordsize="10,20">
              <v:shape style="position:absolute;left:9492;top:627;width:10;height:20" coordorigin="9492,627" coordsize="10,20" path="m9492,646l9501,646,9501,627,9492,627,9492,646xe" filled="true" fillcolor="#000000" stroked="false">
                <v:path arrowok="t"/>
                <v:fill type="solid"/>
              </v:shape>
            </v:group>
            <v:group style="position:absolute;left:9492;top:646;width:10;height:20" coordorigin="9492,646" coordsize="10,20">
              <v:shape style="position:absolute;left:9492;top:646;width:10;height:20" coordorigin="9492,646" coordsize="10,20" path="m9492,666l9501,666,9501,646,9492,646,9492,666xe" filled="true" fillcolor="#000000" stroked="false">
                <v:path arrowok="t"/>
                <v:fill type="solid"/>
              </v:shape>
            </v:group>
            <v:group style="position:absolute;left:9492;top:666;width:10;height:20" coordorigin="9492,666" coordsize="10,20">
              <v:shape style="position:absolute;left:9492;top:666;width:10;height:20" coordorigin="9492,666" coordsize="10,20" path="m9492,685l9501,685,9501,666,9492,666,9492,685xe" filled="true" fillcolor="#000000" stroked="false">
                <v:path arrowok="t"/>
                <v:fill type="solid"/>
              </v:shape>
            </v:group>
            <v:group style="position:absolute;left:9492;top:685;width:10;height:20" coordorigin="9492,685" coordsize="10,20">
              <v:shape style="position:absolute;left:9492;top:685;width:10;height:20" coordorigin="9492,685" coordsize="10,20" path="m9492,704l9501,704,9501,685,9492,685,9492,704xe" filled="true" fillcolor="#000000" stroked="false">
                <v:path arrowok="t"/>
                <v:fill type="solid"/>
              </v:shape>
            </v:group>
            <v:group style="position:absolute;left:9492;top:704;width:10;height:20" coordorigin="9492,704" coordsize="10,20">
              <v:shape style="position:absolute;left:9492;top:704;width:10;height:20" coordorigin="9492,704" coordsize="10,20" path="m9492,723l9501,723,9501,704,9492,704,9492,723xe" filled="true" fillcolor="#000000" stroked="false">
                <v:path arrowok="t"/>
                <v:fill type="solid"/>
              </v:shape>
            </v:group>
            <v:group style="position:absolute;left:9492;top:723;width:10;height:20" coordorigin="9492,723" coordsize="10,20">
              <v:shape style="position:absolute;left:9492;top:723;width:10;height:20" coordorigin="9492,723" coordsize="10,20" path="m9492,742l9501,742,9501,723,9492,723,9492,742xe" filled="true" fillcolor="#000000" stroked="false">
                <v:path arrowok="t"/>
                <v:fill type="solid"/>
              </v:shape>
            </v:group>
            <v:group style="position:absolute;left:9492;top:742;width:10;height:20" coordorigin="9492,742" coordsize="10,20">
              <v:shape style="position:absolute;left:9492;top:742;width:10;height:20" coordorigin="9492,742" coordsize="10,20" path="m9492,762l9501,762,9501,742,9492,742,9492,762xe" filled="true" fillcolor="#000000" stroked="false">
                <v:path arrowok="t"/>
                <v:fill type="solid"/>
              </v:shape>
            </v:group>
            <v:group style="position:absolute;left:9492;top:762;width:10;height:20" coordorigin="9492,762" coordsize="10,20">
              <v:shape style="position:absolute;left:9492;top:762;width:10;height:20" coordorigin="9492,762" coordsize="10,20" path="m9492,781l9501,781,9501,762,9492,762,9492,781xe" filled="true" fillcolor="#000000" stroked="false">
                <v:path arrowok="t"/>
                <v:fill type="solid"/>
              </v:shape>
            </v:group>
            <v:group style="position:absolute;left:9492;top:781;width:10;height:20" coordorigin="9492,781" coordsize="10,20">
              <v:shape style="position:absolute;left:9492;top:781;width:10;height:20" coordorigin="9492,781" coordsize="10,20" path="m9492,800l9501,800,9501,781,9492,781,9492,800xe" filled="true" fillcolor="#000000" stroked="false">
                <v:path arrowok="t"/>
                <v:fill type="solid"/>
              </v:shape>
            </v:group>
            <v:group style="position:absolute;left:9492;top:800;width:10;height:20" coordorigin="9492,800" coordsize="10,20">
              <v:shape style="position:absolute;left:9492;top:800;width:10;height:20" coordorigin="9492,800" coordsize="10,20" path="m9492,819l9501,819,9501,800,9492,800,9492,819xe" filled="true" fillcolor="#000000" stroked="false">
                <v:path arrowok="t"/>
                <v:fill type="solid"/>
              </v:shape>
            </v:group>
            <v:group style="position:absolute;left:9492;top:819;width:10;height:20" coordorigin="9492,819" coordsize="10,20">
              <v:shape style="position:absolute;left:9492;top:819;width:10;height:20" coordorigin="9492,819" coordsize="10,20" path="m9492,838l9501,838,9501,819,9492,819,9492,838xe" filled="true" fillcolor="#000000" stroked="false">
                <v:path arrowok="t"/>
                <v:fill type="solid"/>
              </v:shape>
            </v:group>
            <v:group style="position:absolute;left:9492;top:838;width:10;height:20" coordorigin="9492,838" coordsize="10,20">
              <v:shape style="position:absolute;left:9492;top:838;width:10;height:20" coordorigin="9492,838" coordsize="10,20" path="m9492,858l9501,858,9501,838,9492,838,9492,858xe" filled="true" fillcolor="#000000" stroked="false">
                <v:path arrowok="t"/>
                <v:fill type="solid"/>
              </v:shape>
            </v:group>
            <v:group style="position:absolute;left:9492;top:858;width:10;height:20" coordorigin="9492,858" coordsize="10,20">
              <v:shape style="position:absolute;left:9492;top:858;width:10;height:20" coordorigin="9492,858" coordsize="10,20" path="m9492,877l9501,877,9501,858,9492,858,9492,877xe" filled="true" fillcolor="#000000" stroked="false">
                <v:path arrowok="t"/>
                <v:fill type="solid"/>
              </v:shape>
            </v:group>
            <v:group style="position:absolute;left:9492;top:877;width:10;height:20" coordorigin="9492,877" coordsize="10,20">
              <v:shape style="position:absolute;left:9492;top:877;width:10;height:20" coordorigin="9492,877" coordsize="10,20" path="m9492,896l9501,896,9501,877,9492,877,9492,896xe" filled="true" fillcolor="#000000" stroked="false">
                <v:path arrowok="t"/>
                <v:fill type="solid"/>
              </v:shape>
            </v:group>
            <v:group style="position:absolute;left:9492;top:896;width:10;height:20" coordorigin="9492,896" coordsize="10,20">
              <v:shape style="position:absolute;left:9492;top:896;width:10;height:20" coordorigin="9492,896" coordsize="10,20" path="m9492,915l9501,915,9501,896,9492,896,9492,915xe" filled="true" fillcolor="#000000" stroked="false">
                <v:path arrowok="t"/>
                <v:fill type="solid"/>
              </v:shape>
            </v:group>
            <v:group style="position:absolute;left:9492;top:915;width:10;height:20" coordorigin="9492,915" coordsize="10,20">
              <v:shape style="position:absolute;left:9492;top:915;width:10;height:20" coordorigin="9492,915" coordsize="10,20" path="m9492,934l9501,934,9501,915,9492,915,9492,934xe" filled="true" fillcolor="#000000" stroked="false">
                <v:path arrowok="t"/>
                <v:fill type="solid"/>
              </v:shape>
            </v:group>
            <v:group style="position:absolute;left:9492;top:934;width:10;height:20" coordorigin="9492,934" coordsize="10,20">
              <v:shape style="position:absolute;left:9492;top:934;width:10;height:20" coordorigin="9492,934" coordsize="10,20" path="m9492,954l9501,954,9501,934,9492,934,9492,954xe" filled="true" fillcolor="#000000" stroked="false">
                <v:path arrowok="t"/>
                <v:fill type="solid"/>
              </v:shape>
            </v:group>
            <v:group style="position:absolute;left:9492;top:954;width:10;height:20" coordorigin="9492,954" coordsize="10,20">
              <v:shape style="position:absolute;left:9492;top:954;width:10;height:20" coordorigin="9492,954" coordsize="10,20" path="m9492,973l9501,973,9501,954,9492,954,9492,973xe" filled="true" fillcolor="#000000" stroked="false">
                <v:path arrowok="t"/>
                <v:fill type="solid"/>
              </v:shape>
            </v:group>
            <v:group style="position:absolute;left:9492;top:973;width:10;height:20" coordorigin="9492,973" coordsize="10,20">
              <v:shape style="position:absolute;left:9492;top:973;width:10;height:20" coordorigin="9492,973" coordsize="10,20" path="m9492,992l9501,992,9501,973,9492,973,9492,992xe" filled="true" fillcolor="#000000" stroked="false">
                <v:path arrowok="t"/>
                <v:fill type="solid"/>
              </v:shape>
            </v:group>
            <v:group style="position:absolute;left:9492;top:992;width:10;height:20" coordorigin="9492,992" coordsize="10,20">
              <v:shape style="position:absolute;left:9492;top:992;width:10;height:20" coordorigin="9492,992" coordsize="10,20" path="m9492,1011l9501,1011,9501,992,9492,992,9492,1011xe" filled="true" fillcolor="#000000" stroked="false">
                <v:path arrowok="t"/>
                <v:fill type="solid"/>
              </v:shape>
            </v:group>
            <v:group style="position:absolute;left:9492;top:1011;width:10;height:20" coordorigin="9492,1011" coordsize="10,20">
              <v:shape style="position:absolute;left:9492;top:1011;width:10;height:20" coordorigin="9492,1011" coordsize="10,20" path="m9492,1030l9501,1030,9501,1011,9492,1011,9492,1030xe" filled="true" fillcolor="#000000" stroked="false">
                <v:path arrowok="t"/>
                <v:fill type="solid"/>
              </v:shape>
            </v:group>
            <v:group style="position:absolute;left:9492;top:1030;width:10;height:20" coordorigin="9492,1030" coordsize="10,20">
              <v:shape style="position:absolute;left:9492;top:1030;width:10;height:20" coordorigin="9492,1030" coordsize="10,20" path="m9492,1050l9501,1050,9501,1030,9492,1030,9492,1050xe" filled="true" fillcolor="#000000" stroked="false">
                <v:path arrowok="t"/>
                <v:fill type="solid"/>
              </v:shape>
            </v:group>
            <v:group style="position:absolute;left:9492;top:1050;width:10;height:20" coordorigin="9492,1050" coordsize="10,20">
              <v:shape style="position:absolute;left:9492;top:1050;width:10;height:20" coordorigin="9492,1050" coordsize="10,20" path="m9492,1069l9501,1069,9501,1050,9492,1050,9492,1069xe" filled="true" fillcolor="#000000" stroked="false">
                <v:path arrowok="t"/>
                <v:fill type="solid"/>
              </v:shape>
            </v:group>
            <v:group style="position:absolute;left:9492;top:1069;width:10;height:20" coordorigin="9492,1069" coordsize="10,20">
              <v:shape style="position:absolute;left:9492;top:1069;width:10;height:20" coordorigin="9492,1069" coordsize="10,20" path="m9492,1088l9501,1088,9501,1069,9492,1069,9492,1088xe" filled="true" fillcolor="#000000" stroked="false">
                <v:path arrowok="t"/>
                <v:fill type="solid"/>
              </v:shape>
            </v:group>
            <v:group style="position:absolute;left:9492;top:1088;width:10;height:20" coordorigin="9492,1088" coordsize="10,20">
              <v:shape style="position:absolute;left:9492;top:1088;width:10;height:20" coordorigin="9492,1088" coordsize="10,20" path="m9492,1107l9501,1107,9501,1088,9492,1088,9492,1107xe" filled="true" fillcolor="#000000" stroked="false">
                <v:path arrowok="t"/>
                <v:fill type="solid"/>
              </v:shape>
            </v:group>
            <v:group style="position:absolute;left:9492;top:1107;width:10;height:20" coordorigin="9492,1107" coordsize="10,20">
              <v:shape style="position:absolute;left:9492;top:1107;width:10;height:20" coordorigin="9492,1107" coordsize="10,20" path="m9492,1126l9501,1126,9501,1107,9492,1107,9492,1126xe" filled="true" fillcolor="#000000" stroked="false">
                <v:path arrowok="t"/>
                <v:fill type="solid"/>
              </v:shape>
            </v:group>
            <v:group style="position:absolute;left:9492;top:1126;width:10;height:20" coordorigin="9492,1126" coordsize="10,20">
              <v:shape style="position:absolute;left:9492;top:1126;width:10;height:20" coordorigin="9492,1126" coordsize="10,20" path="m9492,1146l9501,1146,9501,1126,9492,1126,9492,1146xe" filled="true" fillcolor="#000000" stroked="false">
                <v:path arrowok="t"/>
                <v:fill type="solid"/>
              </v:shape>
            </v:group>
            <v:group style="position:absolute;left:9492;top:1146;width:10;height:20" coordorigin="9492,1146" coordsize="10,20">
              <v:shape style="position:absolute;left:9492;top:1146;width:10;height:20" coordorigin="9492,1146" coordsize="10,20" path="m9492,1165l9501,1165,9501,1146,9492,1146,9492,1165xe" filled="true" fillcolor="#000000" stroked="false">
                <v:path arrowok="t"/>
                <v:fill type="solid"/>
              </v:shape>
            </v:group>
            <v:group style="position:absolute;left:9492;top:1165;width:10;height:20" coordorigin="9492,1165" coordsize="10,20">
              <v:shape style="position:absolute;left:9492;top:1165;width:10;height:20" coordorigin="9492,1165" coordsize="10,20" path="m9492,1184l9501,1184,9501,1165,9492,1165,9492,1184xe" filled="true" fillcolor="#000000" stroked="false">
                <v:path arrowok="t"/>
                <v:fill type="solid"/>
              </v:shape>
            </v:group>
            <v:group style="position:absolute;left:9492;top:1184;width:10;height:20" coordorigin="9492,1184" coordsize="10,20">
              <v:shape style="position:absolute;left:9492;top:1184;width:10;height:20" coordorigin="9492,1184" coordsize="10,20" path="m9492,1203l9501,1203,9501,1184,9492,1184,9492,1203xe" filled="true" fillcolor="#000000" stroked="false">
                <v:path arrowok="t"/>
                <v:fill type="solid"/>
              </v:shape>
            </v:group>
            <v:group style="position:absolute;left:9492;top:1203;width:10;height:20" coordorigin="9492,1203" coordsize="10,20">
              <v:shape style="position:absolute;left:9492;top:1203;width:10;height:20" coordorigin="9492,1203" coordsize="10,20" path="m9492,1222l9501,1222,9501,1203,9492,1203,9492,1222xe" filled="true" fillcolor="#000000" stroked="false">
                <v:path arrowok="t"/>
                <v:fill type="solid"/>
              </v:shape>
            </v:group>
            <v:group style="position:absolute;left:9492;top:1222;width:10;height:20" coordorigin="9492,1222" coordsize="10,20">
              <v:shape style="position:absolute;left:9492;top:1222;width:10;height:20" coordorigin="9492,1222" coordsize="10,20" path="m9492,1242l9501,1242,9501,1222,9492,1222,9492,1242xe" filled="true" fillcolor="#000000" stroked="false">
                <v:path arrowok="t"/>
                <v:fill type="solid"/>
              </v:shape>
            </v:group>
            <v:group style="position:absolute;left:9492;top:1242;width:10;height:20" coordorigin="9492,1242" coordsize="10,20">
              <v:shape style="position:absolute;left:9492;top:1242;width:10;height:20" coordorigin="9492,1242" coordsize="10,20" path="m9492,1261l9501,1261,9501,1242,9492,1242,9492,1261xe" filled="true" fillcolor="#000000" stroked="false">
                <v:path arrowok="t"/>
                <v:fill type="solid"/>
              </v:shape>
              <v:shape style="position:absolute;left:962;top:1261;width:8548;height:103" type="#_x0000_t75" stroked="false">
                <v:imagedata r:id="rId85" o:title=""/>
              </v:shape>
            </v:group>
            <w10:wrap type="none"/>
          </v:group>
        </w:pict>
      </w:r>
      <w:r>
        <w:rPr>
          <w:rFonts w:ascii="宋体" w:hAnsi="宋体" w:cs="宋体" w:eastAsia="宋体" w:hint="default"/>
        </w:rPr>
        <w:t>(1)</w:t>
      </w:r>
      <w:r>
        <w:rPr>
          <w:rFonts w:ascii="宋体" w:hAnsi="宋体" w:cs="宋体" w:eastAsia="宋体" w:hint="default"/>
          <w:spacing w:val="-5"/>
        </w:rPr>
        <w:t> </w:t>
      </w:r>
      <w:r>
        <w:rPr/>
        <w:t>单项金额重大并单项计提坏账准备的应收款项：</w:t>
      </w:r>
    </w:p>
    <w:p>
      <w:pPr>
        <w:spacing w:line="240" w:lineRule="auto" w:before="7"/>
        <w:rPr>
          <w:rFonts w:ascii="宋体" w:hAnsi="宋体" w:cs="宋体" w:eastAsia="宋体" w:hint="default"/>
          <w:sz w:val="4"/>
          <w:szCs w:val="4"/>
        </w:rPr>
      </w:pPr>
    </w:p>
    <w:tbl>
      <w:tblPr>
        <w:tblW w:w="0" w:type="auto"/>
        <w:jc w:val="left"/>
        <w:tblInd w:w="107" w:type="dxa"/>
        <w:tblLayout w:type="fixed"/>
        <w:tblCellMar>
          <w:top w:w="0" w:type="dxa"/>
          <w:left w:w="0" w:type="dxa"/>
          <w:bottom w:w="0" w:type="dxa"/>
          <w:right w:w="0" w:type="dxa"/>
        </w:tblCellMar>
        <w:tblLook w:val="01E0"/>
      </w:tblPr>
      <w:tblGrid>
        <w:gridCol w:w="4261"/>
        <w:gridCol w:w="4263"/>
      </w:tblGrid>
      <w:tr>
        <w:trPr>
          <w:trHeight w:val="944" w:hRule="exact"/>
        </w:trPr>
        <w:tc>
          <w:tcPr>
            <w:tcW w:w="426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单项金额重大的判断依据或金额标准</w:t>
            </w:r>
          </w:p>
        </w:tc>
        <w:tc>
          <w:tcPr>
            <w:tcW w:w="4263" w:type="dxa"/>
            <w:tcBorders>
              <w:top w:val="nil" w:sz="6" w:space="0" w:color="auto"/>
              <w:left w:val="single" w:sz="4" w:space="0" w:color="000000"/>
              <w:bottom w:val="nil" w:sz="6" w:space="0" w:color="auto"/>
              <w:right w:val="nil" w:sz="6" w:space="0" w:color="auto"/>
            </w:tcBorders>
          </w:tcPr>
          <w:p>
            <w:pPr>
              <w:pStyle w:val="TableParagraph"/>
              <w:spacing w:line="264" w:lineRule="auto"/>
              <w:ind w:left="103" w:right="106"/>
              <w:jc w:val="both"/>
              <w:rPr>
                <w:rFonts w:ascii="宋体" w:hAnsi="宋体" w:cs="宋体" w:eastAsia="宋体" w:hint="default"/>
                <w:sz w:val="21"/>
                <w:szCs w:val="21"/>
              </w:rPr>
            </w:pPr>
            <w:r>
              <w:rPr>
                <w:rFonts w:ascii="宋体" w:hAnsi="宋体" w:cs="宋体" w:eastAsia="宋体" w:hint="default"/>
                <w:sz w:val="21"/>
                <w:szCs w:val="21"/>
              </w:rPr>
              <w:t>公司于资产负债表日，将应收账款余额大于</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Times New Roman" w:hAnsi="Times New Roman" w:cs="Times New Roman" w:eastAsia="Times New Roman" w:hint="default"/>
                <w:w w:val="100"/>
                <w:sz w:val="21"/>
                <w:szCs w:val="21"/>
              </w:rPr>
              <w:t>100</w:t>
            </w:r>
            <w:r>
              <w:rPr>
                <w:rFonts w:ascii="Times New Roman" w:hAnsi="Times New Roman" w:cs="Times New Roman" w:eastAsia="Times New Roman" w:hint="default"/>
                <w:spacing w:val="3"/>
                <w:w w:val="100"/>
                <w:sz w:val="21"/>
                <w:szCs w:val="21"/>
              </w:rPr>
              <w:t> </w:t>
            </w:r>
            <w:r>
              <w:rPr>
                <w:rFonts w:ascii="宋体" w:hAnsi="宋体" w:cs="宋体" w:eastAsia="宋体" w:hint="default"/>
                <w:spacing w:val="-11"/>
                <w:w w:val="100"/>
                <w:sz w:val="21"/>
                <w:szCs w:val="21"/>
              </w:rPr>
              <w:t>万元，其他应收款余额大于</w:t>
            </w:r>
            <w:r>
              <w:rPr>
                <w:rFonts w:ascii="宋体" w:hAnsi="宋体" w:cs="宋体" w:eastAsia="宋体" w:hint="default"/>
                <w:spacing w:val="-50"/>
                <w:w w:val="100"/>
                <w:sz w:val="21"/>
                <w:szCs w:val="21"/>
              </w:rPr>
              <w:t> </w:t>
            </w:r>
            <w:r>
              <w:rPr>
                <w:rFonts w:ascii="Times New Roman" w:hAnsi="Times New Roman" w:cs="Times New Roman" w:eastAsia="Times New Roman" w:hint="default"/>
                <w:spacing w:val="-1"/>
                <w:w w:val="100"/>
                <w:sz w:val="21"/>
                <w:szCs w:val="21"/>
              </w:rPr>
              <w:t>100</w:t>
            </w:r>
            <w:r>
              <w:rPr>
                <w:rFonts w:ascii="Times New Roman" w:hAnsi="Times New Roman" w:cs="Times New Roman" w:eastAsia="Times New Roman" w:hint="default"/>
                <w:spacing w:val="3"/>
                <w:w w:val="100"/>
                <w:sz w:val="21"/>
                <w:szCs w:val="21"/>
              </w:rPr>
              <w:t> </w:t>
            </w:r>
            <w:r>
              <w:rPr>
                <w:rFonts w:ascii="宋体" w:hAnsi="宋体" w:cs="宋体" w:eastAsia="宋体" w:hint="default"/>
                <w:spacing w:val="-2"/>
                <w:w w:val="100"/>
                <w:sz w:val="21"/>
                <w:szCs w:val="21"/>
              </w:rPr>
              <w:t>万元的应</w:t>
            </w:r>
            <w:r>
              <w:rPr>
                <w:rFonts w:ascii="宋体" w:hAnsi="宋体" w:cs="宋体" w:eastAsia="宋体" w:hint="default"/>
                <w:w w:val="100"/>
                <w:sz w:val="21"/>
                <w:szCs w:val="21"/>
              </w:rPr>
              <w:t> </w:t>
            </w:r>
            <w:r>
              <w:rPr>
                <w:rFonts w:ascii="宋体" w:hAnsi="宋体" w:cs="宋体" w:eastAsia="宋体" w:hint="default"/>
                <w:sz w:val="21"/>
                <w:szCs w:val="21"/>
              </w:rPr>
              <w:t>收款款项划分为单项金额重大的应收款项</w:t>
            </w:r>
          </w:p>
        </w:tc>
      </w:tr>
      <w:tr>
        <w:trPr>
          <w:trHeight w:val="1257" w:hRule="exact"/>
        </w:trPr>
        <w:tc>
          <w:tcPr>
            <w:tcW w:w="42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73" w:lineRule="auto"/>
              <w:ind w:left="103" w:right="153"/>
              <w:jc w:val="left"/>
              <w:rPr>
                <w:rFonts w:ascii="宋体" w:hAnsi="宋体" w:cs="宋体" w:eastAsia="宋体" w:hint="default"/>
                <w:sz w:val="21"/>
                <w:szCs w:val="21"/>
              </w:rPr>
            </w:pPr>
            <w:r>
              <w:rPr>
                <w:rFonts w:ascii="宋体" w:hAnsi="宋体" w:cs="宋体" w:eastAsia="宋体" w:hint="default"/>
                <w:spacing w:val="-2"/>
                <w:sz w:val="21"/>
                <w:szCs w:val="21"/>
              </w:rPr>
              <w:t>单项金额重大并单项计提坏账准备的计提方</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法</w:t>
            </w:r>
          </w:p>
        </w:tc>
        <w:tc>
          <w:tcPr>
            <w:tcW w:w="4263" w:type="dxa"/>
            <w:tcBorders>
              <w:top w:val="nil" w:sz="6" w:space="0" w:color="auto"/>
              <w:left w:val="single" w:sz="4" w:space="0" w:color="000000"/>
              <w:bottom w:val="single" w:sz="4" w:space="0" w:color="000000"/>
              <w:right w:val="single" w:sz="4" w:space="0" w:color="000000"/>
            </w:tcBorders>
          </w:tcPr>
          <w:p>
            <w:pPr>
              <w:pStyle w:val="TableParagraph"/>
              <w:spacing w:line="273" w:lineRule="auto"/>
              <w:ind w:left="103" w:right="87"/>
              <w:jc w:val="both"/>
              <w:rPr>
                <w:rFonts w:ascii="宋体" w:hAnsi="宋体" w:cs="宋体" w:eastAsia="宋体" w:hint="default"/>
                <w:sz w:val="21"/>
                <w:szCs w:val="21"/>
              </w:rPr>
            </w:pPr>
            <w:r>
              <w:rPr>
                <w:rFonts w:ascii="宋体" w:hAnsi="宋体" w:cs="宋体" w:eastAsia="宋体" w:hint="default"/>
                <w:spacing w:val="13"/>
                <w:sz w:val="21"/>
                <w:szCs w:val="21"/>
              </w:rPr>
              <w:t>应收款款项划分为单项金额重大的应收款</w:t>
            </w:r>
            <w:r>
              <w:rPr>
                <w:rFonts w:ascii="宋体" w:hAnsi="宋体" w:cs="宋体" w:eastAsia="宋体" w:hint="default"/>
                <w:spacing w:val="-66"/>
                <w:sz w:val="21"/>
                <w:szCs w:val="21"/>
              </w:rPr>
              <w:t> </w:t>
            </w:r>
            <w:r>
              <w:rPr>
                <w:rFonts w:ascii="宋体" w:hAnsi="宋体" w:cs="宋体" w:eastAsia="宋体" w:hint="default"/>
                <w:sz w:val="21"/>
                <w:szCs w:val="21"/>
              </w:rPr>
              <w:t>项，逐项进行减值测试，有客观证据表明其</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z w:val="21"/>
                <w:szCs w:val="21"/>
              </w:rPr>
              <w:t>发生了减值的，根据其未来现金流量现值低</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z w:val="21"/>
                <w:szCs w:val="21"/>
              </w:rPr>
              <w:t>于其账面价值的差额，确认减值损失，计提</w:t>
            </w:r>
          </w:p>
        </w:tc>
      </w:tr>
    </w:tbl>
    <w:p>
      <w:pPr>
        <w:spacing w:after="0" w:line="273" w:lineRule="auto"/>
        <w:jc w:val="both"/>
        <w:rPr>
          <w:rFonts w:ascii="宋体" w:hAnsi="宋体" w:cs="宋体" w:eastAsia="宋体" w:hint="default"/>
          <w:sz w:val="21"/>
          <w:szCs w:val="21"/>
        </w:rPr>
        <w:sectPr>
          <w:pgSz w:w="11910" w:h="16840"/>
          <w:pgMar w:header="990" w:footer="1184" w:top="1200" w:bottom="1380" w:left="860" w:right="940"/>
        </w:sectPr>
      </w:pPr>
    </w:p>
    <w:p>
      <w:pPr>
        <w:spacing w:line="240" w:lineRule="auto" w:before="10"/>
        <w:rPr>
          <w:rFonts w:ascii="宋体" w:hAnsi="宋体" w:cs="宋体" w:eastAsia="宋体" w:hint="default"/>
          <w:sz w:val="17"/>
          <w:szCs w:val="17"/>
        </w:rPr>
      </w:pPr>
    </w:p>
    <w:p>
      <w:pPr>
        <w:spacing w:line="331" w:lineRule="exact"/>
        <w:ind w:left="102" w:right="0" w:firstLine="0"/>
        <w:rPr>
          <w:rFonts w:ascii="宋体" w:hAnsi="宋体" w:cs="宋体" w:eastAsia="宋体" w:hint="default"/>
          <w:sz w:val="20"/>
          <w:szCs w:val="20"/>
        </w:rPr>
      </w:pPr>
      <w:r>
        <w:rPr>
          <w:rFonts w:ascii="宋体" w:hAnsi="宋体" w:cs="宋体" w:eastAsia="宋体" w:hint="default"/>
          <w:position w:val="-6"/>
          <w:sz w:val="20"/>
          <w:szCs w:val="20"/>
        </w:rPr>
        <w:pict>
          <v:group style="width:427.45pt;height:16.6pt;mso-position-horizontal-relative:char;mso-position-vertical-relative:line" coordorigin="0,0" coordsize="8549,332">
            <v:shape style="position:absolute;left:5;top:0;width:10;height:10" type="#_x0000_t75" stroked="false">
              <v:imagedata r:id="rId86" o:title=""/>
            </v:shape>
            <v:shape style="position:absolute;left:0;top:0;width:8539;height:10" type="#_x0000_t75" stroked="false">
              <v:imagedata r:id="rId87" o:title=""/>
            </v:shape>
            <v:group style="position:absolute;left:8529;top:5;width:10;height:2" coordorigin="8529,5" coordsize="10,2">
              <v:shape style="position:absolute;left:8529;top:5;width:10;height:2" coordorigin="8529,5" coordsize="10,0" path="m8529,5l8539,5e" filled="false" stroked="true" strokeweight=".47998pt" strokecolor="#000000">
                <v:path arrowok="t"/>
              </v:shape>
            </v:group>
            <v:group style="position:absolute;left:5;top:10;width:10;height:20" coordorigin="5,10" coordsize="10,20">
              <v:shape style="position:absolute;left:5;top:10;width:10;height:20" coordorigin="5,10" coordsize="10,20" path="m5,29l14,29,14,10,5,10,5,29xe" filled="true" fillcolor="#000000" stroked="false">
                <v:path arrowok="t"/>
                <v:fill type="solid"/>
              </v:shape>
            </v:group>
            <v:group style="position:absolute;left:5;top:29;width:10;height:20" coordorigin="5,29" coordsize="10,20">
              <v:shape style="position:absolute;left:5;top:29;width:10;height:20" coordorigin="5,29" coordsize="10,20" path="m5,48l14,48,14,29,5,29,5,48xe" filled="true" fillcolor="#000000" stroked="false">
                <v:path arrowok="t"/>
                <v:fill type="solid"/>
              </v:shape>
            </v:group>
            <v:group style="position:absolute;left:5;top:48;width:10;height:20" coordorigin="5,48" coordsize="10,20">
              <v:shape style="position:absolute;left:5;top:48;width:10;height:20" coordorigin="5,48" coordsize="10,20" path="m5,67l14,67,14,48,5,48,5,67xe" filled="true" fillcolor="#000000" stroked="false">
                <v:path arrowok="t"/>
                <v:fill type="solid"/>
              </v:shape>
            </v:group>
            <v:group style="position:absolute;left:5;top:67;width:10;height:20" coordorigin="5,67" coordsize="10,20">
              <v:shape style="position:absolute;left:5;top:67;width:10;height:20" coordorigin="5,67" coordsize="10,20" path="m5,86l14,86,14,67,5,67,5,86xe" filled="true" fillcolor="#000000" stroked="false">
                <v:path arrowok="t"/>
                <v:fill type="solid"/>
              </v:shape>
            </v:group>
            <v:group style="position:absolute;left:5;top:86;width:10;height:20" coordorigin="5,86" coordsize="10,20">
              <v:shape style="position:absolute;left:5;top:86;width:10;height:20" coordorigin="5,86" coordsize="10,20" path="m5,106l14,106,14,86,5,86,5,106xe" filled="true" fillcolor="#000000" stroked="false">
                <v:path arrowok="t"/>
                <v:fill type="solid"/>
              </v:shape>
            </v:group>
            <v:group style="position:absolute;left:5;top:106;width:10;height:20" coordorigin="5,106" coordsize="10,20">
              <v:shape style="position:absolute;left:5;top:106;width:10;height:20" coordorigin="5,106" coordsize="10,20" path="m5,125l14,125,14,106,5,106,5,125xe" filled="true" fillcolor="#000000" stroked="false">
                <v:path arrowok="t"/>
                <v:fill type="solid"/>
              </v:shape>
            </v:group>
            <v:group style="position:absolute;left:5;top:125;width:10;height:20" coordorigin="5,125" coordsize="10,20">
              <v:shape style="position:absolute;left:5;top:125;width:10;height:20" coordorigin="5,125" coordsize="10,20" path="m5,144l14,144,14,125,5,125,5,144xe" filled="true" fillcolor="#000000" stroked="false">
                <v:path arrowok="t"/>
                <v:fill type="solid"/>
              </v:shape>
            </v:group>
            <v:group style="position:absolute;left:5;top:144;width:10;height:20" coordorigin="5,144" coordsize="10,20">
              <v:shape style="position:absolute;left:5;top:144;width:10;height:20" coordorigin="5,144" coordsize="10,20" path="m5,163l14,163,14,144,5,144,5,163xe" filled="true" fillcolor="#000000" stroked="false">
                <v:path arrowok="t"/>
                <v:fill type="solid"/>
              </v:shape>
            </v:group>
            <v:group style="position:absolute;left:5;top:163;width:10;height:20" coordorigin="5,163" coordsize="10,20">
              <v:shape style="position:absolute;left:5;top:163;width:10;height:20" coordorigin="5,163" coordsize="10,20" path="m5,182l14,182,14,163,5,163,5,182xe" filled="true" fillcolor="#000000" stroked="false">
                <v:path arrowok="t"/>
                <v:fill type="solid"/>
              </v:shape>
            </v:group>
            <v:group style="position:absolute;left:5;top:182;width:10;height:20" coordorigin="5,182" coordsize="10,20">
              <v:shape style="position:absolute;left:5;top:182;width:10;height:20" coordorigin="5,182" coordsize="10,20" path="m5,202l14,202,14,182,5,182,5,202xe" filled="true" fillcolor="#000000" stroked="false">
                <v:path arrowok="t"/>
                <v:fill type="solid"/>
              </v:shape>
            </v:group>
            <v:group style="position:absolute;left:5;top:202;width:10;height:20" coordorigin="5,202" coordsize="10,20">
              <v:shape style="position:absolute;left:5;top:202;width:10;height:20" coordorigin="5,202" coordsize="10,20" path="m5,221l14,221,14,202,5,202,5,221xe" filled="true" fillcolor="#000000" stroked="false">
                <v:path arrowok="t"/>
                <v:fill type="solid"/>
              </v:shape>
            </v:group>
            <v:group style="position:absolute;left:5;top:221;width:10;height:20" coordorigin="5,221" coordsize="10,20">
              <v:shape style="position:absolute;left:5;top:221;width:10;height:20" coordorigin="5,221" coordsize="10,20" path="m5,240l14,240,14,221,5,221,5,240xe" filled="true" fillcolor="#000000" stroked="false">
                <v:path arrowok="t"/>
                <v:fill type="solid"/>
              </v:shape>
            </v:group>
            <v:group style="position:absolute;left:5;top:240;width:10;height:20" coordorigin="5,240" coordsize="10,20">
              <v:shape style="position:absolute;left:5;top:240;width:10;height:20" coordorigin="5,240" coordsize="10,20" path="m5,259l14,259,14,240,5,240,5,259xe" filled="true" fillcolor="#000000" stroked="false">
                <v:path arrowok="t"/>
                <v:fill type="solid"/>
              </v:shape>
            </v:group>
            <v:group style="position:absolute;left:5;top:259;width:10;height:20" coordorigin="5,259" coordsize="10,20">
              <v:shape style="position:absolute;left:5;top:259;width:10;height:20" coordorigin="5,259" coordsize="10,20" path="m5,278l14,278,14,259,5,259,5,278xe" filled="true" fillcolor="#000000" stroked="false">
                <v:path arrowok="t"/>
                <v:fill type="solid"/>
              </v:shape>
            </v:group>
            <v:group style="position:absolute;left:5;top:278;width:10;height:20" coordorigin="5,278" coordsize="10,20">
              <v:shape style="position:absolute;left:5;top:278;width:10;height:20" coordorigin="5,278" coordsize="10,20" path="m5,298l14,298,14,278,5,278,5,298xe" filled="true" fillcolor="#000000" stroked="false">
                <v:path arrowok="t"/>
                <v:fill type="solid"/>
              </v:shape>
            </v:group>
            <v:group style="position:absolute;left:5;top:298;width:10;height:20" coordorigin="5,298" coordsize="10,20">
              <v:shape style="position:absolute;left:5;top:298;width:10;height:20" coordorigin="5,298" coordsize="10,20" path="m5,317l14,317,14,298,5,298,5,317xe" filled="true" fillcolor="#000000" stroked="false">
                <v:path arrowok="t"/>
                <v:fill type="solid"/>
              </v:shape>
              <v:shape style="position:absolute;left:5;top:317;width:10;height:14" type="#_x0000_t75" stroked="false">
                <v:imagedata r:id="rId88" o:title=""/>
              </v:shape>
            </v:group>
            <v:group style="position:absolute;left:5;top:326;width:10;height:2" coordorigin="5,326" coordsize="10,2">
              <v:shape style="position:absolute;left:5;top:326;width:10;height:2" coordorigin="5,326" coordsize="10,0" path="m5,326l14,326e" filled="false" stroked="true" strokeweight=".47998pt" strokecolor="#000000">
                <v:path arrowok="t"/>
              </v:shape>
            </v:group>
            <v:group style="position:absolute;left:4266;top:10;width:10;height:20" coordorigin="4266,10" coordsize="10,20">
              <v:shape style="position:absolute;left:4266;top:10;width:10;height:20" coordorigin="4266,10" coordsize="10,20" path="m4266,29l4275,29,4275,10,4266,10,4266,29xe" filled="true" fillcolor="#000000" stroked="false">
                <v:path arrowok="t"/>
                <v:fill type="solid"/>
              </v:shape>
            </v:group>
            <v:group style="position:absolute;left:4266;top:29;width:10;height:20" coordorigin="4266,29" coordsize="10,20">
              <v:shape style="position:absolute;left:4266;top:29;width:10;height:20" coordorigin="4266,29" coordsize="10,20" path="m4266,48l4275,48,4275,29,4266,29,4266,48xe" filled="true" fillcolor="#000000" stroked="false">
                <v:path arrowok="t"/>
                <v:fill type="solid"/>
              </v:shape>
            </v:group>
            <v:group style="position:absolute;left:4266;top:48;width:10;height:20" coordorigin="4266,48" coordsize="10,20">
              <v:shape style="position:absolute;left:4266;top:48;width:10;height:20" coordorigin="4266,48" coordsize="10,20" path="m4266,67l4275,67,4275,48,4266,48,4266,67xe" filled="true" fillcolor="#000000" stroked="false">
                <v:path arrowok="t"/>
                <v:fill type="solid"/>
              </v:shape>
            </v:group>
            <v:group style="position:absolute;left:4266;top:67;width:10;height:20" coordorigin="4266,67" coordsize="10,20">
              <v:shape style="position:absolute;left:4266;top:67;width:10;height:20" coordorigin="4266,67" coordsize="10,20" path="m4266,86l4275,86,4275,67,4266,67,4266,86xe" filled="true" fillcolor="#000000" stroked="false">
                <v:path arrowok="t"/>
                <v:fill type="solid"/>
              </v:shape>
            </v:group>
            <v:group style="position:absolute;left:4266;top:86;width:10;height:20" coordorigin="4266,86" coordsize="10,20">
              <v:shape style="position:absolute;left:4266;top:86;width:10;height:20" coordorigin="4266,86" coordsize="10,20" path="m4266,106l4275,106,4275,86,4266,86,4266,106xe" filled="true" fillcolor="#000000" stroked="false">
                <v:path arrowok="t"/>
                <v:fill type="solid"/>
              </v:shape>
            </v:group>
            <v:group style="position:absolute;left:4266;top:106;width:10;height:20" coordorigin="4266,106" coordsize="10,20">
              <v:shape style="position:absolute;left:4266;top:106;width:10;height:20" coordorigin="4266,106" coordsize="10,20" path="m4266,125l4275,125,4275,106,4266,106,4266,125xe" filled="true" fillcolor="#000000" stroked="false">
                <v:path arrowok="t"/>
                <v:fill type="solid"/>
              </v:shape>
            </v:group>
            <v:group style="position:absolute;left:4266;top:125;width:10;height:20" coordorigin="4266,125" coordsize="10,20">
              <v:shape style="position:absolute;left:4266;top:125;width:10;height:20" coordorigin="4266,125" coordsize="10,20" path="m4266,144l4275,144,4275,125,4266,125,4266,144xe" filled="true" fillcolor="#000000" stroked="false">
                <v:path arrowok="t"/>
                <v:fill type="solid"/>
              </v:shape>
            </v:group>
            <v:group style="position:absolute;left:4266;top:144;width:10;height:20" coordorigin="4266,144" coordsize="10,20">
              <v:shape style="position:absolute;left:4266;top:144;width:10;height:20" coordorigin="4266,144" coordsize="10,20" path="m4266,163l4275,163,4275,144,4266,144,4266,163xe" filled="true" fillcolor="#000000" stroked="false">
                <v:path arrowok="t"/>
                <v:fill type="solid"/>
              </v:shape>
            </v:group>
            <v:group style="position:absolute;left:4266;top:163;width:10;height:20" coordorigin="4266,163" coordsize="10,20">
              <v:shape style="position:absolute;left:4266;top:163;width:10;height:20" coordorigin="4266,163" coordsize="10,20" path="m4266,182l4275,182,4275,163,4266,163,4266,182xe" filled="true" fillcolor="#000000" stroked="false">
                <v:path arrowok="t"/>
                <v:fill type="solid"/>
              </v:shape>
            </v:group>
            <v:group style="position:absolute;left:4266;top:182;width:10;height:20" coordorigin="4266,182" coordsize="10,20">
              <v:shape style="position:absolute;left:4266;top:182;width:10;height:20" coordorigin="4266,182" coordsize="10,20" path="m4266,202l4275,202,4275,182,4266,182,4266,202xe" filled="true" fillcolor="#000000" stroked="false">
                <v:path arrowok="t"/>
                <v:fill type="solid"/>
              </v:shape>
            </v:group>
            <v:group style="position:absolute;left:4266;top:202;width:10;height:20" coordorigin="4266,202" coordsize="10,20">
              <v:shape style="position:absolute;left:4266;top:202;width:10;height:20" coordorigin="4266,202" coordsize="10,20" path="m4266,221l4275,221,4275,202,4266,202,4266,221xe" filled="true" fillcolor="#000000" stroked="false">
                <v:path arrowok="t"/>
                <v:fill type="solid"/>
              </v:shape>
              <v:shape style="position:absolute;left:14;top:221;width:4271;height:110" type="#_x0000_t75" stroked="false">
                <v:imagedata r:id="rId89" o:title=""/>
              </v:shape>
            </v:group>
            <v:group style="position:absolute;left:4266;top:326;width:10;height:2" coordorigin="4266,326" coordsize="10,2">
              <v:shape style="position:absolute;left:4266;top:326;width:10;height:2" coordorigin="4266,326" coordsize="10,0" path="m4266,326l4275,326e" filled="false" stroked="true" strokeweight=".47998pt" strokecolor="#000000">
                <v:path arrowok="t"/>
              </v:shape>
            </v:group>
            <v:group style="position:absolute;left:8529;top:10;width:10;height:20" coordorigin="8529,10" coordsize="10,20">
              <v:shape style="position:absolute;left:8529;top:10;width:10;height:20" coordorigin="8529,10" coordsize="10,20" path="m8529,29l8539,29,8539,10,8529,10,8529,29xe" filled="true" fillcolor="#000000" stroked="false">
                <v:path arrowok="t"/>
                <v:fill type="solid"/>
              </v:shape>
            </v:group>
            <v:group style="position:absolute;left:8529;top:29;width:10;height:20" coordorigin="8529,29" coordsize="10,20">
              <v:shape style="position:absolute;left:8529;top:29;width:10;height:20" coordorigin="8529,29" coordsize="10,20" path="m8529,48l8539,48,8539,29,8529,29,8529,48xe" filled="true" fillcolor="#000000" stroked="false">
                <v:path arrowok="t"/>
                <v:fill type="solid"/>
              </v:shape>
            </v:group>
            <v:group style="position:absolute;left:8529;top:48;width:10;height:20" coordorigin="8529,48" coordsize="10,20">
              <v:shape style="position:absolute;left:8529;top:48;width:10;height:20" coordorigin="8529,48" coordsize="10,20" path="m8529,67l8539,67,8539,48,8529,48,8529,67xe" filled="true" fillcolor="#000000" stroked="false">
                <v:path arrowok="t"/>
                <v:fill type="solid"/>
              </v:shape>
            </v:group>
            <v:group style="position:absolute;left:8529;top:67;width:10;height:20" coordorigin="8529,67" coordsize="10,20">
              <v:shape style="position:absolute;left:8529;top:67;width:10;height:20" coordorigin="8529,67" coordsize="10,20" path="m8529,86l8539,86,8539,67,8529,67,8529,86xe" filled="true" fillcolor="#000000" stroked="false">
                <v:path arrowok="t"/>
                <v:fill type="solid"/>
              </v:shape>
            </v:group>
            <v:group style="position:absolute;left:8529;top:86;width:10;height:20" coordorigin="8529,86" coordsize="10,20">
              <v:shape style="position:absolute;left:8529;top:86;width:10;height:20" coordorigin="8529,86" coordsize="10,20" path="m8529,106l8539,106,8539,86,8529,86,8529,106xe" filled="true" fillcolor="#000000" stroked="false">
                <v:path arrowok="t"/>
                <v:fill type="solid"/>
              </v:shape>
            </v:group>
            <v:group style="position:absolute;left:8529;top:106;width:10;height:20" coordorigin="8529,106" coordsize="10,20">
              <v:shape style="position:absolute;left:8529;top:106;width:10;height:20" coordorigin="8529,106" coordsize="10,20" path="m8529,125l8539,125,8539,106,8529,106,8529,125xe" filled="true" fillcolor="#000000" stroked="false">
                <v:path arrowok="t"/>
                <v:fill type="solid"/>
              </v:shape>
            </v:group>
            <v:group style="position:absolute;left:8529;top:125;width:10;height:20" coordorigin="8529,125" coordsize="10,20">
              <v:shape style="position:absolute;left:8529;top:125;width:10;height:20" coordorigin="8529,125" coordsize="10,20" path="m8529,144l8539,144,8539,125,8529,125,8529,144xe" filled="true" fillcolor="#000000" stroked="false">
                <v:path arrowok="t"/>
                <v:fill type="solid"/>
              </v:shape>
            </v:group>
            <v:group style="position:absolute;left:8529;top:144;width:10;height:20" coordorigin="8529,144" coordsize="10,20">
              <v:shape style="position:absolute;left:8529;top:144;width:10;height:20" coordorigin="8529,144" coordsize="10,20" path="m8529,163l8539,163,8539,144,8529,144,8529,163xe" filled="true" fillcolor="#000000" stroked="false">
                <v:path arrowok="t"/>
                <v:fill type="solid"/>
              </v:shape>
            </v:group>
            <v:group style="position:absolute;left:8529;top:163;width:10;height:20" coordorigin="8529,163" coordsize="10,20">
              <v:shape style="position:absolute;left:8529;top:163;width:10;height:20" coordorigin="8529,163" coordsize="10,20" path="m8529,182l8539,182,8539,163,8529,163,8529,182xe" filled="true" fillcolor="#000000" stroked="false">
                <v:path arrowok="t"/>
                <v:fill type="solid"/>
              </v:shape>
            </v:group>
            <v:group style="position:absolute;left:8529;top:182;width:10;height:20" coordorigin="8529,182" coordsize="10,20">
              <v:shape style="position:absolute;left:8529;top:182;width:10;height:20" coordorigin="8529,182" coordsize="10,20" path="m8529,202l8539,202,8539,182,8529,182,8529,202xe" filled="true" fillcolor="#000000" stroked="false">
                <v:path arrowok="t"/>
                <v:fill type="solid"/>
              </v:shape>
            </v:group>
            <v:group style="position:absolute;left:8529;top:202;width:10;height:20" coordorigin="8529,202" coordsize="10,20">
              <v:shape style="position:absolute;left:8529;top:202;width:10;height:20" coordorigin="8529,202" coordsize="10,20" path="m8529,221l8539,221,8539,202,8529,202,8529,221xe" filled="true" fillcolor="#000000" stroked="false">
                <v:path arrowok="t"/>
                <v:fill type="solid"/>
              </v:shape>
              <v:shape style="position:absolute;left:4275;top:221;width:4273;height:110" type="#_x0000_t75" stroked="false">
                <v:imagedata r:id="rId90" o:title=""/>
              </v:shape>
            </v:group>
            <v:group style="position:absolute;left:8529;top:326;width:10;height:2" coordorigin="8529,326" coordsize="10,2">
              <v:shape style="position:absolute;left:8529;top:326;width:10;height:2" coordorigin="8529,326" coordsize="10,0" path="m8529,326l8539,326e" filled="false" stroked="true" strokeweight=".47998pt" strokecolor="#000000">
                <v:path arrowok="t"/>
              </v:shape>
              <v:shape style="position:absolute;left:0;top:0;width:8549;height:332" type="#_x0000_t202" filled="false" stroked="false">
                <v:textbox inset="0,0,0,0">
                  <w:txbxContent>
                    <w:p>
                      <w:pPr>
                        <w:spacing w:line="272" w:lineRule="exact" w:before="0"/>
                        <w:ind w:left="1262" w:right="0" w:firstLine="0"/>
                        <w:jc w:val="center"/>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group>
          </v:group>
        </w:pict>
      </w:r>
      <w:r>
        <w:rPr>
          <w:rFonts w:ascii="宋体" w:hAnsi="宋体" w:cs="宋体" w:eastAsia="宋体" w:hint="default"/>
          <w:position w:val="-6"/>
          <w:sz w:val="20"/>
          <w:szCs w:val="20"/>
        </w:rPr>
      </w:r>
    </w:p>
    <w:p>
      <w:pPr>
        <w:spacing w:line="240" w:lineRule="auto" w:before="2"/>
        <w:rPr>
          <w:rFonts w:ascii="宋体" w:hAnsi="宋体" w:cs="宋体" w:eastAsia="宋体" w:hint="default"/>
          <w:sz w:val="20"/>
          <w:szCs w:val="20"/>
        </w:rPr>
      </w:pPr>
    </w:p>
    <w:p>
      <w:pPr>
        <w:pStyle w:val="BodyText"/>
        <w:spacing w:line="240" w:lineRule="auto" w:before="36"/>
        <w:ind w:left="534" w:right="213"/>
        <w:jc w:val="left"/>
      </w:pPr>
      <w:r>
        <w:rPr/>
        <w:pict>
          <v:shape style="position:absolute;margin-left:48.360001pt;margin-top:18.023668pt;width:.48002pt;height:.48pt;mso-position-horizontal-relative:page;mso-position-vertical-relative:paragraph;z-index:3016" type="#_x0000_t75" stroked="false">
            <v:imagedata r:id="rId91" o:title=""/>
          </v:shape>
        </w:pict>
      </w:r>
      <w:r>
        <w:rPr/>
        <w:pict>
          <v:shape style="position:absolute;margin-left:474.579987pt;margin-top:18.023668pt;width:.48003pt;height:.48pt;mso-position-horizontal-relative:page;mso-position-vertical-relative:paragraph;z-index:3040" type="#_x0000_t75" stroked="false">
            <v:imagedata r:id="rId91" o:title=""/>
          </v:shape>
        </w:pict>
      </w:r>
      <w:r>
        <w:rPr/>
        <w:pict>
          <v:shape style="position:absolute;margin-left:48.84pt;margin-top:34.103668pt;width:425.75773pt;height:.48pt;mso-position-horizontal-relative:page;mso-position-vertical-relative:paragraph;z-index:3064" type="#_x0000_t75" stroked="false">
            <v:imagedata r:id="rId92" o:title=""/>
          </v:shape>
        </w:pict>
      </w:r>
      <w:r>
        <w:rPr>
          <w:rFonts w:ascii="宋体" w:hAnsi="宋体" w:cs="宋体" w:eastAsia="宋体" w:hint="default"/>
        </w:rPr>
        <w:t>(2) </w:t>
      </w:r>
      <w:r>
        <w:rPr/>
        <w:t>按组合计提坏账准备应收款项：</w:t>
      </w:r>
    </w:p>
    <w:p>
      <w:pPr>
        <w:spacing w:line="240" w:lineRule="auto" w:before="10"/>
        <w:rPr>
          <w:rFonts w:ascii="宋体" w:hAnsi="宋体" w:cs="宋体" w:eastAsia="宋体"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8524"/>
      </w:tblGrid>
      <w:tr>
        <w:trPr>
          <w:trHeight w:val="324" w:hRule="exact"/>
        </w:trPr>
        <w:tc>
          <w:tcPr>
            <w:tcW w:w="8524" w:type="dxa"/>
            <w:tcBorders>
              <w:top w:val="single" w:sz="4" w:space="0" w:color="000000"/>
              <w:left w:val="single" w:sz="4" w:space="0" w:color="000000"/>
              <w:bottom w:val="nil" w:sz="6" w:space="0" w:color="auto"/>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确定组合的依据，账龄</w:t>
            </w:r>
          </w:p>
        </w:tc>
      </w:tr>
      <w:tr>
        <w:trPr>
          <w:trHeight w:val="327" w:hRule="exact"/>
        </w:trPr>
        <w:tc>
          <w:tcPr>
            <w:tcW w:w="8524" w:type="dxa"/>
            <w:tcBorders>
              <w:top w:val="nil" w:sz="6" w:space="0" w:color="auto"/>
              <w:left w:val="single" w:sz="4" w:space="0" w:color="000000"/>
              <w:bottom w:val="nil" w:sz="6" w:space="0" w:color="auto"/>
              <w:right w:val="single" w:sz="4" w:space="0" w:color="000000"/>
            </w:tcBorders>
          </w:tcPr>
          <w:p>
            <w:pPr>
              <w:pStyle w:val="TableParagraph"/>
              <w:spacing w:line="267" w:lineRule="exact"/>
              <w:ind w:left="103" w:right="0"/>
              <w:jc w:val="left"/>
              <w:rPr>
                <w:rFonts w:ascii="宋体" w:hAnsi="宋体" w:cs="宋体" w:eastAsia="宋体" w:hint="default"/>
                <w:sz w:val="21"/>
                <w:szCs w:val="21"/>
              </w:rPr>
            </w:pPr>
            <w:r>
              <w:rPr>
                <w:rFonts w:ascii="宋体" w:hAnsi="宋体" w:cs="宋体" w:eastAsia="宋体" w:hint="default"/>
                <w:sz w:val="21"/>
                <w:szCs w:val="21"/>
              </w:rPr>
              <w:t>按组合计提坏账准备的计提方法，账龄分析法</w:t>
            </w:r>
          </w:p>
        </w:tc>
      </w:tr>
    </w:tbl>
    <w:p>
      <w:pPr>
        <w:spacing w:line="240" w:lineRule="auto" w:before="12"/>
        <w:rPr>
          <w:rFonts w:ascii="宋体" w:hAnsi="宋体" w:cs="宋体" w:eastAsia="宋体" w:hint="default"/>
          <w:sz w:val="22"/>
          <w:szCs w:val="22"/>
        </w:rPr>
      </w:pPr>
    </w:p>
    <w:p>
      <w:pPr>
        <w:pStyle w:val="BodyText"/>
        <w:tabs>
          <w:tab w:pos="1691" w:val="left" w:leader="none"/>
        </w:tabs>
        <w:spacing w:line="240" w:lineRule="auto"/>
        <w:ind w:left="534" w:right="213"/>
        <w:jc w:val="left"/>
      </w:pPr>
      <w:r>
        <w:rPr/>
        <w:pict>
          <v:shape style="position:absolute;margin-left:48.360001pt;margin-top:-15.456293pt;width:.48002pt;height:.48pt;mso-position-horizontal-relative:page;mso-position-vertical-relative:paragraph;z-index:3088" type="#_x0000_t75" stroked="false">
            <v:imagedata r:id="rId91" o:title=""/>
          </v:shape>
        </w:pict>
      </w:r>
      <w:r>
        <w:rPr/>
        <w:pict>
          <v:shape style="position:absolute;margin-left:48.84pt;margin-top:-15.456293pt;width:426.23777pt;height:.48pt;mso-position-horizontal-relative:page;mso-position-vertical-relative:paragraph;z-index:3112" type="#_x0000_t75" stroked="false">
            <v:imagedata r:id="rId93" o:title=""/>
          </v:shape>
        </w:pict>
      </w:r>
      <w:r>
        <w:rPr/>
        <w:pict>
          <v:shape style="position:absolute;margin-left:48.360001pt;margin-top:16.223707pt;width:.48002pt;height:.48pt;mso-position-horizontal-relative:page;mso-position-vertical-relative:paragraph;z-index:-1439320" type="#_x0000_t75" stroked="false">
            <v:imagedata r:id="rId94" o:title=""/>
          </v:shape>
        </w:pict>
      </w:r>
      <w:r>
        <w:rPr/>
        <w:pict>
          <v:shape style="position:absolute;margin-left:474.700012pt;margin-top:16.223707pt;width:.48pt;height:.48pt;mso-position-horizontal-relative:page;mso-position-vertical-relative:paragraph;z-index:-1439296" type="#_x0000_t75" stroked="false">
            <v:imagedata r:id="rId94" o:title=""/>
          </v:shape>
        </w:pict>
      </w:r>
      <w:r>
        <w:rPr/>
        <w:pict>
          <v:group style="position:absolute;margin-left:48.84pt;margin-top:47.903706pt;width:425.9pt;height:.5pt;mso-position-horizontal-relative:page;mso-position-vertical-relative:paragraph;z-index:-1439272" coordorigin="977,958" coordsize="8518,10">
            <v:shape style="position:absolute;left:977;top:958;width:6383;height:10" type="#_x0000_t75" stroked="false">
              <v:imagedata r:id="rId95" o:title=""/>
            </v:shape>
            <v:shape style="position:absolute;left:7355;top:958;width:2139;height:10" type="#_x0000_t75" stroked="false">
              <v:imagedata r:id="rId96" o:title=""/>
            </v:shape>
            <w10:wrap type="none"/>
          </v:group>
        </w:pict>
      </w:r>
      <w:r>
        <w:rPr/>
        <w:pict>
          <v:group style="position:absolute;margin-left:48.11998pt;margin-top:58.943668pt;width:426.6pt;height:5.55pt;mso-position-horizontal-relative:page;mso-position-vertical-relative:paragraph;z-index:-1439248" coordorigin="962,1179" coordsize="8532,111">
            <v:shape style="position:absolute;left:962;top:1179;width:4285;height:110" type="#_x0000_t75" stroked="false">
              <v:imagedata r:id="rId97" o:title=""/>
            </v:shape>
            <v:shape style="position:absolute;left:5223;top:1280;width:2136;height:10" type="#_x0000_t75" stroked="false">
              <v:imagedata r:id="rId98" o:title=""/>
            </v:shape>
            <v:shape style="position:absolute;left:7355;top:1280;width:2139;height:10" type="#_x0000_t75" stroked="false">
              <v:imagedata r:id="rId99" o:title=""/>
            </v:shape>
            <w10:wrap type="none"/>
          </v:group>
        </w:pict>
      </w:r>
      <w:r>
        <w:rPr/>
        <w:t>√ 适用</w:t>
        <w:tab/>
        <w:t>不适用</w:t>
      </w:r>
    </w:p>
    <w:p>
      <w:pPr>
        <w:spacing w:line="240" w:lineRule="auto" w:before="11"/>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4261"/>
        <w:gridCol w:w="2132"/>
        <w:gridCol w:w="2134"/>
      </w:tblGrid>
      <w:tr>
        <w:trPr>
          <w:trHeight w:val="634" w:hRule="exact"/>
        </w:trPr>
        <w:tc>
          <w:tcPr>
            <w:tcW w:w="4261"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2132" w:type="dxa"/>
            <w:tcBorders>
              <w:top w:val="single" w:sz="4" w:space="0" w:color="000000"/>
              <w:left w:val="single" w:sz="4" w:space="0" w:color="000000"/>
              <w:bottom w:val="nil" w:sz="6" w:space="0" w:color="auto"/>
              <w:right w:val="single" w:sz="4" w:space="0" w:color="000000"/>
            </w:tcBorders>
          </w:tcPr>
          <w:p>
            <w:pPr>
              <w:pStyle w:val="TableParagraph"/>
              <w:spacing w:line="273" w:lineRule="auto"/>
              <w:ind w:left="103" w:right="100"/>
              <w:jc w:val="left"/>
              <w:rPr>
                <w:rFonts w:ascii="宋体" w:hAnsi="宋体" w:cs="宋体" w:eastAsia="宋体" w:hint="default"/>
                <w:sz w:val="21"/>
                <w:szCs w:val="21"/>
              </w:rPr>
            </w:pPr>
            <w:r>
              <w:rPr>
                <w:rFonts w:ascii="宋体" w:hAnsi="宋体" w:cs="宋体" w:eastAsia="宋体" w:hint="default"/>
                <w:sz w:val="21"/>
                <w:szCs w:val="21"/>
              </w:rPr>
              <w:t>应</w:t>
            </w:r>
            <w:r>
              <w:rPr>
                <w:rFonts w:ascii="宋体" w:hAnsi="宋体" w:cs="宋体" w:eastAsia="宋体" w:hint="default"/>
                <w:spacing w:val="-71"/>
                <w:sz w:val="21"/>
                <w:szCs w:val="21"/>
              </w:rPr>
              <w:t> </w:t>
            </w:r>
            <w:r>
              <w:rPr>
                <w:rFonts w:ascii="宋体" w:hAnsi="宋体" w:cs="宋体" w:eastAsia="宋体" w:hint="default"/>
                <w:sz w:val="21"/>
                <w:szCs w:val="21"/>
              </w:rPr>
              <w:t>收</w:t>
            </w:r>
            <w:r>
              <w:rPr>
                <w:rFonts w:ascii="宋体" w:hAnsi="宋体" w:cs="宋体" w:eastAsia="宋体" w:hint="default"/>
                <w:spacing w:val="-73"/>
                <w:sz w:val="21"/>
                <w:szCs w:val="21"/>
              </w:rPr>
              <w:t> </w:t>
            </w:r>
            <w:r>
              <w:rPr>
                <w:rFonts w:ascii="宋体" w:hAnsi="宋体" w:cs="宋体" w:eastAsia="宋体" w:hint="default"/>
                <w:sz w:val="21"/>
                <w:szCs w:val="21"/>
              </w:rPr>
              <w:t>账</w:t>
            </w:r>
            <w:r>
              <w:rPr>
                <w:rFonts w:ascii="宋体" w:hAnsi="宋体" w:cs="宋体" w:eastAsia="宋体" w:hint="default"/>
                <w:spacing w:val="-71"/>
                <w:sz w:val="21"/>
                <w:szCs w:val="21"/>
              </w:rPr>
              <w:t> </w:t>
            </w:r>
            <w:r>
              <w:rPr>
                <w:rFonts w:ascii="宋体" w:hAnsi="宋体" w:cs="宋体" w:eastAsia="宋体" w:hint="default"/>
                <w:sz w:val="21"/>
                <w:szCs w:val="21"/>
              </w:rPr>
              <w:t>款</w:t>
            </w:r>
            <w:r>
              <w:rPr>
                <w:rFonts w:ascii="宋体" w:hAnsi="宋体" w:cs="宋体" w:eastAsia="宋体" w:hint="default"/>
                <w:spacing w:val="-73"/>
                <w:sz w:val="21"/>
                <w:szCs w:val="21"/>
              </w:rPr>
              <w:t> </w:t>
            </w:r>
            <w:r>
              <w:rPr>
                <w:rFonts w:ascii="宋体" w:hAnsi="宋体" w:cs="宋体" w:eastAsia="宋体" w:hint="default"/>
                <w:sz w:val="21"/>
                <w:szCs w:val="21"/>
              </w:rPr>
              <w:t>计</w:t>
            </w:r>
            <w:r>
              <w:rPr>
                <w:rFonts w:ascii="宋体" w:hAnsi="宋体" w:cs="宋体" w:eastAsia="宋体" w:hint="default"/>
                <w:spacing w:val="-71"/>
                <w:sz w:val="21"/>
                <w:szCs w:val="21"/>
              </w:rPr>
              <w:t> </w:t>
            </w:r>
            <w:r>
              <w:rPr>
                <w:rFonts w:ascii="宋体" w:hAnsi="宋体" w:cs="宋体" w:eastAsia="宋体" w:hint="default"/>
                <w:sz w:val="21"/>
                <w:szCs w:val="21"/>
              </w:rPr>
              <w:t>提</w:t>
            </w:r>
            <w:r>
              <w:rPr>
                <w:rFonts w:ascii="宋体" w:hAnsi="宋体" w:cs="宋体" w:eastAsia="宋体" w:hint="default"/>
                <w:spacing w:val="-73"/>
                <w:sz w:val="21"/>
                <w:szCs w:val="21"/>
              </w:rPr>
              <w:t> </w:t>
            </w:r>
            <w:r>
              <w:rPr>
                <w:rFonts w:ascii="宋体" w:hAnsi="宋体" w:cs="宋体" w:eastAsia="宋体" w:hint="default"/>
                <w:sz w:val="21"/>
                <w:szCs w:val="21"/>
              </w:rPr>
              <w:t>比</w:t>
            </w:r>
            <w:r>
              <w:rPr>
                <w:rFonts w:ascii="宋体" w:hAnsi="宋体" w:cs="宋体" w:eastAsia="宋体" w:hint="default"/>
                <w:spacing w:val="-71"/>
                <w:sz w:val="21"/>
                <w:szCs w:val="21"/>
              </w:rPr>
              <w:t> </w:t>
            </w:r>
            <w:r>
              <w:rPr>
                <w:rFonts w:ascii="宋体" w:hAnsi="宋体" w:cs="宋体" w:eastAsia="宋体" w:hint="default"/>
                <w:sz w:val="21"/>
                <w:szCs w:val="21"/>
              </w:rPr>
              <w:t>例</w:t>
            </w:r>
            <w:r>
              <w:rPr>
                <w:rFonts w:ascii="宋体" w:hAnsi="宋体" w:cs="宋体" w:eastAsia="宋体" w:hint="default"/>
                <w:w w:val="100"/>
                <w:sz w:val="21"/>
                <w:szCs w:val="21"/>
              </w:rPr>
              <w:t> </w:t>
            </w:r>
            <w:r>
              <w:rPr>
                <w:rFonts w:ascii="宋体" w:hAnsi="宋体" w:cs="宋体" w:eastAsia="宋体" w:hint="default"/>
                <w:sz w:val="21"/>
                <w:szCs w:val="21"/>
              </w:rPr>
              <w:t>(%)</w:t>
            </w:r>
          </w:p>
        </w:tc>
        <w:tc>
          <w:tcPr>
            <w:tcW w:w="2134" w:type="dxa"/>
            <w:tcBorders>
              <w:top w:val="single" w:sz="4" w:space="0" w:color="000000"/>
              <w:left w:val="single" w:sz="4" w:space="0" w:color="000000"/>
              <w:bottom w:val="nil" w:sz="6" w:space="0" w:color="auto"/>
              <w:right w:val="single" w:sz="4" w:space="0" w:color="000000"/>
            </w:tcBorders>
          </w:tcPr>
          <w:p>
            <w:pPr>
              <w:pStyle w:val="TableParagraph"/>
              <w:spacing w:line="273" w:lineRule="auto"/>
              <w:ind w:left="103" w:right="98"/>
              <w:jc w:val="left"/>
              <w:rPr>
                <w:rFonts w:ascii="宋体" w:hAnsi="宋体" w:cs="宋体" w:eastAsia="宋体" w:hint="default"/>
                <w:sz w:val="21"/>
                <w:szCs w:val="21"/>
              </w:rPr>
            </w:pPr>
            <w:r>
              <w:rPr>
                <w:rFonts w:ascii="宋体" w:hAnsi="宋体" w:cs="宋体" w:eastAsia="宋体" w:hint="default"/>
                <w:sz w:val="21"/>
                <w:szCs w:val="21"/>
              </w:rPr>
              <w:t>其他应收款计提比例</w:t>
            </w:r>
            <w:r>
              <w:rPr>
                <w:rFonts w:ascii="宋体" w:hAnsi="宋体" w:cs="宋体" w:eastAsia="宋体" w:hint="default"/>
                <w:spacing w:val="-77"/>
                <w:sz w:val="21"/>
                <w:szCs w:val="21"/>
              </w:rPr>
              <w:t> </w:t>
            </w:r>
            <w:r>
              <w:rPr>
                <w:rFonts w:ascii="宋体" w:hAnsi="宋体" w:cs="宋体" w:eastAsia="宋体" w:hint="default"/>
                <w:sz w:val="21"/>
                <w:szCs w:val="21"/>
              </w:rPr>
              <w:t>(%)</w:t>
            </w:r>
          </w:p>
        </w:tc>
      </w:tr>
      <w:tr>
        <w:trPr>
          <w:trHeight w:val="266" w:hRule="exact"/>
        </w:trPr>
        <w:tc>
          <w:tcPr>
            <w:tcW w:w="42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年以内（含</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101"/>
              <w:jc w:val="right"/>
              <w:rPr>
                <w:rFonts w:ascii="宋体" w:hAnsi="宋体" w:cs="宋体" w:eastAsia="宋体" w:hint="default"/>
                <w:sz w:val="21"/>
                <w:szCs w:val="21"/>
              </w:rPr>
            </w:pPr>
            <w:r>
              <w:rPr>
                <w:rFonts w:ascii="宋体"/>
                <w:w w:val="100"/>
                <w:sz w:val="21"/>
              </w:rPr>
              <w:t>5</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101"/>
              <w:jc w:val="right"/>
              <w:rPr>
                <w:rFonts w:ascii="宋体" w:hAnsi="宋体" w:cs="宋体" w:eastAsia="宋体" w:hint="default"/>
                <w:sz w:val="21"/>
                <w:szCs w:val="21"/>
              </w:rPr>
            </w:pPr>
            <w:r>
              <w:rPr>
                <w:rFonts w:ascii="宋体"/>
                <w:w w:val="100"/>
                <w:sz w:val="21"/>
              </w:rPr>
              <w:t>5</w:t>
            </w:r>
          </w:p>
        </w:tc>
      </w:tr>
      <w:tr>
        <w:trPr>
          <w:trHeight w:val="59" w:hRule="exact"/>
        </w:trPr>
        <w:tc>
          <w:tcPr>
            <w:tcW w:w="4261" w:type="dxa"/>
            <w:tcBorders>
              <w:top w:val="nil" w:sz="6" w:space="0" w:color="auto"/>
              <w:left w:val="single" w:sz="4" w:space="0" w:color="000000"/>
              <w:bottom w:val="nil" w:sz="6" w:space="0" w:color="auto"/>
              <w:right w:val="nil" w:sz="6" w:space="0" w:color="auto"/>
            </w:tcBorders>
          </w:tcPr>
          <w:p>
            <w:pPr/>
          </w:p>
        </w:tc>
        <w:tc>
          <w:tcPr>
            <w:tcW w:w="2132" w:type="dxa"/>
            <w:tcBorders>
              <w:top w:val="nil" w:sz="6" w:space="0" w:color="auto"/>
              <w:left w:val="nil" w:sz="6" w:space="0" w:color="auto"/>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263" w:hRule="exact"/>
        </w:trPr>
        <w:tc>
          <w:tcPr>
            <w:tcW w:w="4261" w:type="dxa"/>
            <w:tcBorders>
              <w:top w:val="nil" w:sz="6" w:space="0" w:color="auto"/>
              <w:left w:val="single" w:sz="4" w:space="0" w:color="000000"/>
              <w:bottom w:val="nil" w:sz="6" w:space="0" w:color="auto"/>
              <w:right w:val="single" w:sz="4" w:space="0" w:color="000000"/>
            </w:tcBorders>
          </w:tcPr>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101"/>
              <w:jc w:val="right"/>
              <w:rPr>
                <w:rFonts w:ascii="宋体" w:hAnsi="宋体" w:cs="宋体" w:eastAsia="宋体" w:hint="default"/>
                <w:sz w:val="21"/>
                <w:szCs w:val="21"/>
              </w:rPr>
            </w:pPr>
            <w:r>
              <w:rPr>
                <w:rFonts w:ascii="宋体"/>
                <w:sz w:val="21"/>
              </w:rPr>
              <w:t>10</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101"/>
              <w:jc w:val="right"/>
              <w:rPr>
                <w:rFonts w:ascii="宋体" w:hAnsi="宋体" w:cs="宋体" w:eastAsia="宋体" w:hint="default"/>
                <w:sz w:val="21"/>
                <w:szCs w:val="21"/>
              </w:rPr>
            </w:pPr>
            <w:r>
              <w:rPr>
                <w:rFonts w:ascii="宋体"/>
                <w:sz w:val="21"/>
              </w:rPr>
              <w:t>10</w:t>
            </w:r>
          </w:p>
        </w:tc>
      </w:tr>
      <w:tr>
        <w:trPr>
          <w:trHeight w:val="59" w:hRule="exact"/>
        </w:trPr>
        <w:tc>
          <w:tcPr>
            <w:tcW w:w="4261" w:type="dxa"/>
            <w:tcBorders>
              <w:top w:val="nil" w:sz="6" w:space="0" w:color="auto"/>
              <w:left w:val="single" w:sz="4" w:space="0" w:color="000000"/>
              <w:bottom w:val="nil" w:sz="6" w:space="0" w:color="auto"/>
              <w:right w:val="nil" w:sz="6" w:space="0" w:color="auto"/>
            </w:tcBorders>
          </w:tcPr>
          <w:p>
            <w:pPr/>
          </w:p>
        </w:tc>
        <w:tc>
          <w:tcPr>
            <w:tcW w:w="2132" w:type="dxa"/>
            <w:tcBorders>
              <w:top w:val="nil" w:sz="6" w:space="0" w:color="auto"/>
              <w:left w:val="nil" w:sz="6" w:space="0" w:color="auto"/>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262" w:hRule="exact"/>
        </w:trPr>
        <w:tc>
          <w:tcPr>
            <w:tcW w:w="4261" w:type="dxa"/>
            <w:tcBorders>
              <w:top w:val="nil" w:sz="6" w:space="0" w:color="auto"/>
              <w:left w:val="single" w:sz="4" w:space="0" w:color="000000"/>
              <w:bottom w:val="nil" w:sz="6" w:space="0" w:color="auto"/>
              <w:right w:val="single" w:sz="4" w:space="0" w:color="000000"/>
            </w:tcBorders>
          </w:tcPr>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101"/>
              <w:jc w:val="right"/>
              <w:rPr>
                <w:rFonts w:ascii="宋体" w:hAnsi="宋体" w:cs="宋体" w:eastAsia="宋体" w:hint="default"/>
                <w:sz w:val="21"/>
                <w:szCs w:val="21"/>
              </w:rPr>
            </w:pPr>
            <w:r>
              <w:rPr>
                <w:rFonts w:ascii="宋体"/>
                <w:sz w:val="21"/>
              </w:rPr>
              <w:t>20</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101"/>
              <w:jc w:val="right"/>
              <w:rPr>
                <w:rFonts w:ascii="宋体" w:hAnsi="宋体" w:cs="宋体" w:eastAsia="宋体" w:hint="default"/>
                <w:sz w:val="21"/>
                <w:szCs w:val="21"/>
              </w:rPr>
            </w:pPr>
            <w:r>
              <w:rPr>
                <w:rFonts w:ascii="宋体"/>
                <w:sz w:val="21"/>
              </w:rPr>
              <w:t>20</w:t>
            </w:r>
          </w:p>
        </w:tc>
      </w:tr>
      <w:tr>
        <w:trPr>
          <w:trHeight w:val="59" w:hRule="exact"/>
        </w:trPr>
        <w:tc>
          <w:tcPr>
            <w:tcW w:w="4261" w:type="dxa"/>
            <w:tcBorders>
              <w:top w:val="nil" w:sz="6" w:space="0" w:color="auto"/>
              <w:left w:val="single" w:sz="4" w:space="0" w:color="000000"/>
              <w:bottom w:val="nil" w:sz="6" w:space="0" w:color="auto"/>
              <w:right w:val="nil" w:sz="6" w:space="0" w:color="auto"/>
            </w:tcBorders>
          </w:tcPr>
          <w:p>
            <w:pPr/>
          </w:p>
        </w:tc>
        <w:tc>
          <w:tcPr>
            <w:tcW w:w="2132" w:type="dxa"/>
            <w:tcBorders>
              <w:top w:val="nil" w:sz="6" w:space="0" w:color="auto"/>
              <w:left w:val="nil" w:sz="6" w:space="0" w:color="auto"/>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321" w:hRule="exact"/>
        </w:trPr>
        <w:tc>
          <w:tcPr>
            <w:tcW w:w="426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w:t>
            </w: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101"/>
              <w:jc w:val="right"/>
              <w:rPr>
                <w:rFonts w:ascii="宋体" w:hAnsi="宋体" w:cs="宋体" w:eastAsia="宋体" w:hint="default"/>
                <w:sz w:val="21"/>
                <w:szCs w:val="21"/>
              </w:rPr>
            </w:pPr>
            <w:r>
              <w:rPr>
                <w:rFonts w:ascii="宋体"/>
                <w:sz w:val="21"/>
              </w:rPr>
              <w:t>50</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101"/>
              <w:jc w:val="right"/>
              <w:rPr>
                <w:rFonts w:ascii="宋体" w:hAnsi="宋体" w:cs="宋体" w:eastAsia="宋体" w:hint="default"/>
                <w:sz w:val="21"/>
                <w:szCs w:val="21"/>
              </w:rPr>
            </w:pPr>
            <w:r>
              <w:rPr>
                <w:rFonts w:ascii="宋体"/>
                <w:sz w:val="21"/>
              </w:rPr>
              <w:t>50</w:t>
            </w:r>
          </w:p>
        </w:tc>
      </w:tr>
      <w:tr>
        <w:trPr>
          <w:trHeight w:val="266" w:hRule="exact"/>
        </w:trPr>
        <w:tc>
          <w:tcPr>
            <w:tcW w:w="42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98"/>
              <w:jc w:val="right"/>
              <w:rPr>
                <w:rFonts w:ascii="宋体" w:hAnsi="宋体" w:cs="宋体" w:eastAsia="宋体" w:hint="default"/>
                <w:sz w:val="21"/>
                <w:szCs w:val="21"/>
              </w:rPr>
            </w:pPr>
            <w:r>
              <w:rPr>
                <w:rFonts w:ascii="宋体"/>
                <w:sz w:val="21"/>
              </w:rPr>
              <w:t>100</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98"/>
              <w:jc w:val="right"/>
              <w:rPr>
                <w:rFonts w:ascii="宋体" w:hAnsi="宋体" w:cs="宋体" w:eastAsia="宋体" w:hint="default"/>
                <w:sz w:val="21"/>
                <w:szCs w:val="21"/>
              </w:rPr>
            </w:pPr>
            <w:r>
              <w:rPr>
                <w:rFonts w:ascii="宋体"/>
                <w:sz w:val="21"/>
              </w:rPr>
              <w:t>100</w:t>
            </w:r>
          </w:p>
        </w:tc>
      </w:tr>
      <w:tr>
        <w:trPr>
          <w:trHeight w:val="59" w:hRule="exact"/>
        </w:trPr>
        <w:tc>
          <w:tcPr>
            <w:tcW w:w="4261" w:type="dxa"/>
            <w:tcBorders>
              <w:top w:val="nil" w:sz="6" w:space="0" w:color="auto"/>
              <w:left w:val="single" w:sz="4" w:space="0" w:color="000000"/>
              <w:bottom w:val="nil" w:sz="6" w:space="0" w:color="auto"/>
              <w:right w:val="nil" w:sz="6" w:space="0" w:color="auto"/>
            </w:tcBorders>
          </w:tcPr>
          <w:p>
            <w:pPr/>
          </w:p>
        </w:tc>
        <w:tc>
          <w:tcPr>
            <w:tcW w:w="2132" w:type="dxa"/>
            <w:tcBorders>
              <w:top w:val="nil" w:sz="6" w:space="0" w:color="auto"/>
              <w:left w:val="nil" w:sz="6" w:space="0" w:color="auto"/>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bl>
    <w:p>
      <w:pPr>
        <w:spacing w:line="20" w:lineRule="exact"/>
        <w:ind w:left="6509" w:right="0"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1355103" cy="6096"/>
            <wp:effectExtent l="0" t="0" r="0" b="0"/>
            <wp:docPr id="3" name="image74.png" descr=""/>
            <wp:cNvGraphicFramePr>
              <a:graphicFrameLocks noChangeAspect="1"/>
            </wp:cNvGraphicFramePr>
            <a:graphic>
              <a:graphicData uri="http://schemas.openxmlformats.org/drawingml/2006/picture">
                <pic:pic>
                  <pic:nvPicPr>
                    <pic:cNvPr id="4" name="image74.png"/>
                    <pic:cNvPicPr/>
                  </pic:nvPicPr>
                  <pic:blipFill>
                    <a:blip r:embed="rId100" cstate="print"/>
                    <a:stretch>
                      <a:fillRect/>
                    </a:stretch>
                  </pic:blipFill>
                  <pic:spPr>
                    <a:xfrm>
                      <a:off x="0" y="0"/>
                      <a:ext cx="1355103" cy="6096"/>
                    </a:xfrm>
                    <a:prstGeom prst="rect">
                      <a:avLst/>
                    </a:prstGeom>
                  </pic:spPr>
                </pic:pic>
              </a:graphicData>
            </a:graphic>
          </wp:inline>
        </w:drawing>
      </w:r>
      <w:r>
        <w:rPr>
          <w:rFonts w:ascii="宋体" w:hAnsi="宋体" w:cs="宋体" w:eastAsia="宋体" w:hint="default"/>
          <w:sz w:val="2"/>
          <w:szCs w:val="2"/>
        </w:rPr>
      </w:r>
    </w:p>
    <w:p>
      <w:pPr>
        <w:pStyle w:val="BodyText"/>
        <w:spacing w:line="240" w:lineRule="auto"/>
        <w:ind w:left="220" w:right="213"/>
        <w:jc w:val="left"/>
      </w:pPr>
      <w:r>
        <w:rPr/>
        <w:pict>
          <v:group style="position:absolute;margin-left:48.11998pt;margin-top:-53.28627pt;width:426.6pt;height:5.55pt;mso-position-horizontal-relative:page;mso-position-vertical-relative:paragraph;z-index:-1439224" coordorigin="962,-1066" coordsize="8532,111">
            <v:shape style="position:absolute;left:962;top:-1066;width:4285;height:110" type="#_x0000_t75" stroked="false">
              <v:imagedata r:id="rId97" o:title=""/>
            </v:shape>
            <v:shape style="position:absolute;left:5223;top:-965;width:2136;height:10" type="#_x0000_t75" stroked="false">
              <v:imagedata r:id="rId98" o:title=""/>
            </v:shape>
            <v:shape style="position:absolute;left:7355;top:-965;width:2139;height:10" type="#_x0000_t75" stroked="false">
              <v:imagedata r:id="rId99" o:title=""/>
            </v:shape>
            <w10:wrap type="none"/>
          </v:group>
        </w:pict>
      </w:r>
      <w:r>
        <w:rPr/>
        <w:pict>
          <v:group style="position:absolute;margin-left:48.12001pt;margin-top:-37.20639pt;width:426.6pt;height:5.55pt;mso-position-horizontal-relative:page;mso-position-vertical-relative:paragraph;z-index:-1439200" coordorigin="962,-744" coordsize="8532,111">
            <v:shape style="position:absolute;left:962;top:-744;width:4285;height:110" type="#_x0000_t75" stroked="false">
              <v:imagedata r:id="rId97" o:title=""/>
            </v:shape>
            <v:shape style="position:absolute;left:5223;top:-643;width:2136;height:10" type="#_x0000_t75" stroked="false">
              <v:imagedata r:id="rId98" o:title=""/>
            </v:shape>
            <v:shape style="position:absolute;left:7355;top:-643;width:2139;height:10" type="#_x0000_t75" stroked="false">
              <v:imagedata r:id="rId99" o:title=""/>
            </v:shape>
            <w10:wrap type="none"/>
          </v:group>
        </w:pict>
      </w:r>
      <w:r>
        <w:rPr/>
        <w:pict>
          <v:group style="position:absolute;margin-left:48.84pt;margin-top:-15.936291pt;width:425.9pt;height:.5pt;mso-position-horizontal-relative:page;mso-position-vertical-relative:paragraph;z-index:-1439176" coordorigin="977,-319" coordsize="8518,10">
            <v:shape style="position:absolute;left:977;top:-319;width:6383;height:10" type="#_x0000_t75" stroked="false">
              <v:imagedata r:id="rId95" o:title=""/>
            </v:shape>
            <v:shape style="position:absolute;left:7355;top:-319;width:2139;height:10" type="#_x0000_t75" stroked="false">
              <v:imagedata r:id="rId96" o:title=""/>
            </v:shape>
            <w10:wrap type="none"/>
          </v:group>
        </w:pict>
      </w:r>
      <w:r>
        <w:rPr/>
        <w:pict>
          <v:group style="position:absolute;margin-left:48.360001pt;margin-top:-4.896271pt;width:319.650pt;height:5.55pt;mso-position-horizontal-relative:page;mso-position-vertical-relative:paragraph;z-index:-1439152" coordorigin="967,-98" coordsize="6393,111">
            <v:shape style="position:absolute;left:967;top:-2;width:10;height:14" type="#_x0000_t75" stroked="false">
              <v:imagedata r:id="rId88" o:title=""/>
            </v:shape>
            <v:shape style="position:absolute;left:977;top:-98;width:4271;height:110" type="#_x0000_t75" stroked="false">
              <v:imagedata r:id="rId101" o:title=""/>
            </v:shape>
            <v:shape style="position:absolute;left:5223;top:3;width:2136;height:10" type="#_x0000_t75" stroked="false">
              <v:imagedata r:id="rId98" o:title=""/>
            </v:shape>
            <w10:wrap type="none"/>
          </v:group>
        </w:pict>
      </w:r>
      <w:r>
        <w:rPr/>
        <w:pict>
          <v:group style="position:absolute;margin-left:48.84pt;margin-top:77.543709pt;width:425.75pt;height:.5pt;mso-position-horizontal-relative:page;mso-position-vertical-relative:paragraph;z-index:-1439128" coordorigin="977,1551" coordsize="8515,10">
            <v:shape style="position:absolute;left:977;top:1551;width:2979;height:10" type="#_x0000_t75" stroked="false">
              <v:imagedata r:id="rId102" o:title=""/>
            </v:shape>
            <v:shape style="position:absolute;left:3951;top:1551;width:5540;height:10" type="#_x0000_t75" stroked="false">
              <v:imagedata r:id="rId103" o:title=""/>
            </v:shape>
            <w10:wrap type="none"/>
          </v:group>
        </w:pict>
      </w:r>
      <w:r>
        <w:rPr/>
        <w:t>（</w:t>
      </w:r>
      <w:r>
        <w:rPr>
          <w:rFonts w:ascii="宋体" w:hAnsi="宋体" w:cs="宋体" w:eastAsia="宋体" w:hint="default"/>
        </w:rPr>
        <w:t>3</w:t>
      </w:r>
      <w:r>
        <w:rPr/>
        <w:t>）单项金额虽不重大但单项计提坏账准备的应收账款：</w:t>
      </w:r>
    </w:p>
    <w:p>
      <w:pPr>
        <w:spacing w:line="240" w:lineRule="auto" w:before="10"/>
        <w:rPr>
          <w:rFonts w:ascii="宋体" w:hAnsi="宋体" w:cs="宋体" w:eastAsia="宋体" w:hint="default"/>
          <w:sz w:val="3"/>
          <w:szCs w:val="3"/>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26.95pt;height:.5pt;mso-position-horizontal-relative:char;mso-position-vertical-relative:line" coordorigin="0,0" coordsize="8539,10">
            <v:shape style="position:absolute;left:5;top:0;width:10;height:10" type="#_x0000_t75" stroked="false">
              <v:imagedata r:id="rId94" o:title=""/>
            </v:shape>
            <v:shape style="position:absolute;left:0;top:0;width:2994;height:10" type="#_x0000_t75" stroked="false">
              <v:imagedata r:id="rId104" o:title=""/>
            </v:shape>
            <v:shape style="position:absolute;left:2989;top:0;width:5550;height:10" type="#_x0000_t75" stroked="false">
              <v:imagedata r:id="rId105" o:title=""/>
            </v:shape>
          </v:group>
        </w:pict>
      </w:r>
      <w:r>
        <w:rPr>
          <w:rFonts w:ascii="宋体" w:hAnsi="宋体" w:cs="宋体" w:eastAsia="宋体" w:hint="default"/>
          <w:sz w:val="2"/>
          <w:szCs w:val="2"/>
        </w:rPr>
      </w:r>
    </w:p>
    <w:tbl>
      <w:tblPr>
        <w:tblW w:w="0" w:type="auto"/>
        <w:jc w:val="left"/>
        <w:tblInd w:w="107" w:type="dxa"/>
        <w:tblLayout w:type="fixed"/>
        <w:tblCellMar>
          <w:top w:w="0" w:type="dxa"/>
          <w:left w:w="0" w:type="dxa"/>
          <w:bottom w:w="0" w:type="dxa"/>
          <w:right w:w="0" w:type="dxa"/>
        </w:tblCellMar>
        <w:tblLook w:val="01E0"/>
      </w:tblPr>
      <w:tblGrid>
        <w:gridCol w:w="2989"/>
        <w:gridCol w:w="5535"/>
      </w:tblGrid>
      <w:tr>
        <w:trPr>
          <w:trHeight w:val="1198" w:hRule="exact"/>
        </w:trPr>
        <w:tc>
          <w:tcPr>
            <w:tcW w:w="2989" w:type="dxa"/>
            <w:tcBorders>
              <w:top w:val="nil" w:sz="6" w:space="0" w:color="auto"/>
              <w:left w:val="single" w:sz="4" w:space="0" w:color="000000"/>
              <w:bottom w:val="nil" w:sz="6" w:space="0" w:color="auto"/>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单项计提坏账准备的理由</w:t>
            </w:r>
          </w:p>
        </w:tc>
        <w:tc>
          <w:tcPr>
            <w:tcW w:w="5535" w:type="dxa"/>
            <w:tcBorders>
              <w:top w:val="nil" w:sz="6" w:space="0" w:color="auto"/>
              <w:left w:val="single" w:sz="4" w:space="0" w:color="000000"/>
              <w:bottom w:val="nil" w:sz="6" w:space="0" w:color="auto"/>
              <w:right w:val="single" w:sz="4" w:space="0" w:color="000000"/>
            </w:tcBorders>
          </w:tcPr>
          <w:p>
            <w:pPr>
              <w:pStyle w:val="TableParagraph"/>
              <w:spacing w:line="345" w:lineRule="auto" w:before="33"/>
              <w:ind w:left="103" w:right="98" w:firstLine="420"/>
              <w:jc w:val="both"/>
              <w:rPr>
                <w:rFonts w:ascii="宋体" w:hAnsi="宋体" w:cs="宋体" w:eastAsia="宋体" w:hint="default"/>
                <w:sz w:val="21"/>
                <w:szCs w:val="21"/>
              </w:rPr>
            </w:pPr>
            <w:r>
              <w:rPr>
                <w:rFonts w:ascii="宋体" w:hAnsi="宋体" w:cs="宋体" w:eastAsia="宋体" w:hint="default"/>
                <w:sz w:val="21"/>
                <w:szCs w:val="21"/>
              </w:rPr>
              <w:t>本公司将账龄超过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年的应收款项分类为单项金额不</w:t>
            </w:r>
            <w:r>
              <w:rPr>
                <w:rFonts w:ascii="宋体" w:hAnsi="宋体" w:cs="宋体" w:eastAsia="宋体" w:hint="default"/>
                <w:w w:val="100"/>
                <w:sz w:val="21"/>
                <w:szCs w:val="21"/>
              </w:rPr>
              <w:t> </w:t>
            </w:r>
            <w:r>
              <w:rPr>
                <w:rFonts w:ascii="宋体" w:hAnsi="宋体" w:cs="宋体" w:eastAsia="宋体" w:hint="default"/>
                <w:sz w:val="21"/>
                <w:szCs w:val="21"/>
              </w:rPr>
              <w:t>重大但按信用风险特征组合后该组合的风险较大的应收款</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项。</w:t>
            </w:r>
          </w:p>
        </w:tc>
      </w:tr>
      <w:tr>
        <w:trPr>
          <w:trHeight w:val="1651" w:hRule="exact"/>
        </w:trPr>
        <w:tc>
          <w:tcPr>
            <w:tcW w:w="2989"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103" w:right="0"/>
              <w:jc w:val="left"/>
              <w:rPr>
                <w:rFonts w:ascii="宋体" w:hAnsi="宋体" w:cs="宋体" w:eastAsia="宋体" w:hint="default"/>
                <w:sz w:val="21"/>
                <w:szCs w:val="21"/>
              </w:rPr>
            </w:pPr>
            <w:r>
              <w:rPr>
                <w:rFonts w:ascii="宋体" w:hAnsi="宋体" w:cs="宋体" w:eastAsia="宋体" w:hint="default"/>
                <w:sz w:val="21"/>
                <w:szCs w:val="21"/>
              </w:rPr>
              <w:t>坏账准备的计提方法</w:t>
            </w:r>
          </w:p>
        </w:tc>
        <w:tc>
          <w:tcPr>
            <w:tcW w:w="5535" w:type="dxa"/>
            <w:tcBorders>
              <w:top w:val="nil" w:sz="6" w:space="0" w:color="auto"/>
              <w:left w:val="single" w:sz="4" w:space="0" w:color="000000"/>
              <w:bottom w:val="nil" w:sz="6" w:space="0" w:color="auto"/>
              <w:right w:val="single" w:sz="4" w:space="0" w:color="000000"/>
            </w:tcBorders>
          </w:tcPr>
          <w:p>
            <w:pPr>
              <w:pStyle w:val="TableParagraph"/>
              <w:spacing w:line="355" w:lineRule="auto" w:before="61"/>
              <w:ind w:left="103" w:right="102" w:firstLine="420"/>
              <w:jc w:val="both"/>
              <w:rPr>
                <w:rFonts w:ascii="宋体" w:hAnsi="宋体" w:cs="宋体" w:eastAsia="宋体" w:hint="default"/>
                <w:sz w:val="21"/>
                <w:szCs w:val="21"/>
              </w:rPr>
            </w:pPr>
            <w:r>
              <w:rPr>
                <w:rFonts w:ascii="宋体" w:hAnsi="宋体" w:cs="宋体" w:eastAsia="宋体" w:hint="default"/>
                <w:sz w:val="21"/>
                <w:szCs w:val="21"/>
              </w:rPr>
              <w:t>本公司对于单项金额不重大但按信用风险特征组合后</w:t>
            </w:r>
            <w:r>
              <w:rPr>
                <w:rFonts w:ascii="宋体" w:hAnsi="宋体" w:cs="宋体" w:eastAsia="宋体" w:hint="default"/>
                <w:w w:val="100"/>
                <w:sz w:val="21"/>
                <w:szCs w:val="21"/>
              </w:rPr>
              <w:t> </w:t>
            </w:r>
            <w:r>
              <w:rPr>
                <w:rFonts w:ascii="宋体" w:hAnsi="宋体" w:cs="宋体" w:eastAsia="宋体" w:hint="default"/>
                <w:sz w:val="21"/>
                <w:szCs w:val="21"/>
              </w:rPr>
              <w:t>该组合的风险较大的应收款项通过对应收款项进行账龄分</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析，并结合债务单位的实际财务状况及现金流量情况确定</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应收款项的可回收金额，确认减值损失，计提坏账准备。</w:t>
            </w:r>
          </w:p>
        </w:tc>
      </w:tr>
    </w:tbl>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26.95pt;height:.5pt;mso-position-horizontal-relative:char;mso-position-vertical-relative:line" coordorigin="0,0" coordsize="8539,10">
            <v:shape style="position:absolute;left:5;top:0;width:10;height:10" type="#_x0000_t75" stroked="false">
              <v:imagedata r:id="rId106" o:title=""/>
            </v:shape>
            <v:shape style="position:absolute;left:0;top:0;width:2994;height:10" type="#_x0000_t75" stroked="false">
              <v:imagedata r:id="rId104" o:title=""/>
            </v:shape>
            <v:shape style="position:absolute;left:3003;top:0;width:5535;height:10" type="#_x0000_t75" stroked="false">
              <v:imagedata r:id="rId107"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p>
      <w:pPr>
        <w:pStyle w:val="Heading9"/>
        <w:spacing w:line="240" w:lineRule="auto" w:before="36"/>
        <w:ind w:left="640" w:right="213"/>
        <w:jc w:val="left"/>
        <w:rPr>
          <w:b w:val="0"/>
          <w:bCs w:val="0"/>
        </w:rPr>
      </w:pPr>
      <w:r>
        <w:rPr>
          <w:rFonts w:ascii="Times New Roman" w:hAnsi="Times New Roman" w:cs="Times New Roman" w:eastAsia="Times New Roman" w:hint="default"/>
        </w:rPr>
        <w:t>11</w:t>
      </w:r>
      <w:r>
        <w:rPr/>
        <w:t>、存货</w:t>
      </w:r>
      <w:r>
        <w:rPr>
          <w:b w:val="0"/>
          <w:bCs w:val="0"/>
        </w:rPr>
      </w:r>
    </w:p>
    <w:p>
      <w:pPr>
        <w:pStyle w:val="BodyText"/>
        <w:spacing w:line="336" w:lineRule="auto" w:before="112"/>
        <w:ind w:left="640" w:right="213"/>
        <w:jc w:val="left"/>
      </w:pPr>
      <w:r>
        <w:rPr/>
        <w:t>（</w:t>
      </w:r>
      <w:r>
        <w:rPr>
          <w:rFonts w:ascii="Times New Roman" w:hAnsi="Times New Roman" w:cs="Times New Roman" w:eastAsia="Times New Roman" w:hint="default"/>
        </w:rPr>
        <w:t>1</w:t>
      </w:r>
      <w:r>
        <w:rPr/>
        <w:t>）存货的分类</w:t>
      </w:r>
      <w:r>
        <w:rPr>
          <w:w w:val="100"/>
        </w:rPr>
        <w:t> </w:t>
      </w:r>
      <w:r>
        <w:rPr>
          <w:spacing w:val="-2"/>
        </w:rPr>
        <w:t>本公司存货是指企业在日常活动中持有以备出售的产成品或商品、处在生产过程中的在产品、在生产</w:t>
      </w:r>
    </w:p>
    <w:p>
      <w:pPr>
        <w:pStyle w:val="BodyText"/>
        <w:spacing w:line="355" w:lineRule="auto" w:before="46"/>
        <w:ind w:left="220" w:right="213"/>
        <w:jc w:val="left"/>
      </w:pPr>
      <w:r>
        <w:rPr>
          <w:spacing w:val="-2"/>
        </w:rPr>
        <w:t>过程或提供劳务过程中耗用的材料和物料等。包括在途物资、原材料、在产品、库存商品、发出商品、委</w:t>
      </w:r>
      <w:r>
        <w:rPr>
          <w:spacing w:val="-21"/>
        </w:rPr>
        <w:t> </w:t>
      </w:r>
      <w:r>
        <w:rPr>
          <w:spacing w:val="-21"/>
        </w:rPr>
      </w:r>
      <w:r>
        <w:rPr/>
        <w:t>托加工物资、周转材料等大类。</w:t>
      </w:r>
    </w:p>
    <w:p>
      <w:pPr>
        <w:pStyle w:val="BodyText"/>
        <w:spacing w:line="336" w:lineRule="auto" w:before="30"/>
        <w:ind w:left="640" w:right="213"/>
        <w:jc w:val="left"/>
      </w:pPr>
      <w:r>
        <w:rPr/>
        <w:t>（</w:t>
      </w:r>
      <w:r>
        <w:rPr>
          <w:rFonts w:ascii="Times New Roman" w:hAnsi="Times New Roman" w:cs="Times New Roman" w:eastAsia="Times New Roman" w:hint="default"/>
        </w:rPr>
        <w:t>2</w:t>
      </w:r>
      <w:r>
        <w:rPr/>
        <w:t>）发出存货的计价方法</w:t>
      </w:r>
      <w:r>
        <w:rPr>
          <w:w w:val="100"/>
        </w:rPr>
        <w:t> </w:t>
      </w:r>
      <w:r>
        <w:rPr>
          <w:spacing w:val="-2"/>
        </w:rPr>
        <w:t>本公司取得的存货按实际成本进行初始计量，存货成本包括采购成本、加工成本和其他成本。</w:t>
      </w:r>
      <w:r>
        <w:rPr>
          <w:spacing w:val="-28"/>
        </w:rPr>
        <w:t> </w:t>
      </w:r>
      <w:r>
        <w:rPr>
          <w:spacing w:val="-28"/>
        </w:rPr>
      </w:r>
      <w:r>
        <w:rPr/>
        <w:t>存货发出采用加权平均法核算。</w:t>
      </w:r>
    </w:p>
    <w:p>
      <w:pPr>
        <w:pStyle w:val="BodyText"/>
        <w:spacing w:line="240" w:lineRule="auto" w:before="37"/>
        <w:ind w:left="640" w:right="213"/>
        <w:jc w:val="left"/>
      </w:pPr>
      <w:r>
        <w:rPr/>
        <w:t>（</w:t>
      </w:r>
      <w:r>
        <w:rPr>
          <w:rFonts w:ascii="Times New Roman" w:hAnsi="Times New Roman" w:cs="Times New Roman" w:eastAsia="Times New Roman" w:hint="default"/>
        </w:rPr>
        <w:t>3</w:t>
      </w:r>
      <w:r>
        <w:rPr/>
        <w:t>）存货可变现净值的确定依据及存货跌价准备的计提方法</w:t>
      </w:r>
    </w:p>
    <w:p>
      <w:pPr>
        <w:pStyle w:val="BodyText"/>
        <w:spacing w:line="355" w:lineRule="auto" w:before="115"/>
        <w:ind w:left="220" w:right="217" w:firstLine="420"/>
        <w:jc w:val="both"/>
      </w:pPr>
      <w:r>
        <w:rPr>
          <w:spacing w:val="-2"/>
        </w:rPr>
        <w:t>①存货可变现净值的确定：产成品、商品和用于出售的材料等直接用于出售的商品存货，以该存货的</w:t>
      </w:r>
      <w:r>
        <w:rPr>
          <w:w w:val="100"/>
        </w:rPr>
        <w:t> </w:t>
      </w:r>
      <w:r>
        <w:rPr>
          <w:spacing w:val="-2"/>
        </w:rPr>
        <w:t>估计售价减去估计的销售费用和相关税费后的金额，确定其可变现净值。需要经过加工的材料存货，以所</w:t>
      </w:r>
      <w:r>
        <w:rPr>
          <w:spacing w:val="-21"/>
        </w:rPr>
        <w:t> </w:t>
      </w:r>
      <w:r>
        <w:rPr>
          <w:spacing w:val="-21"/>
        </w:rPr>
      </w:r>
      <w:r>
        <w:rPr>
          <w:spacing w:val="-2"/>
        </w:rPr>
        <w:t>生产的产品的估计售价减去至完工时估计将要发生的成本、估计的销售费用和相关税费后的金额，确定其</w:t>
      </w:r>
      <w:r>
        <w:rPr>
          <w:spacing w:val="-21"/>
        </w:rPr>
        <w:t> </w:t>
      </w:r>
      <w:r>
        <w:rPr>
          <w:spacing w:val="-21"/>
        </w:rPr>
      </w:r>
      <w:r>
        <w:rPr>
          <w:spacing w:val="-2"/>
        </w:rPr>
        <w:t>可变现净值。为执行销售合同或者劳务合同而持有的存货，其可变现净值以合同价格为基础计算。若持有</w:t>
      </w:r>
      <w:r>
        <w:rPr>
          <w:spacing w:val="-21"/>
        </w:rPr>
        <w:t> </w:t>
      </w:r>
      <w:r>
        <w:rPr>
          <w:spacing w:val="-21"/>
        </w:rPr>
      </w:r>
      <w:r>
        <w:rPr/>
        <w:t>存货的数量多于销售合同订购数量的，超出部分的存货的可变现净值应当以一般销售价格为基础计算。</w:t>
      </w:r>
    </w:p>
    <w:p>
      <w:pPr>
        <w:spacing w:after="0" w:line="355" w:lineRule="auto"/>
        <w:jc w:val="both"/>
        <w:sectPr>
          <w:pgSz w:w="11910" w:h="16840"/>
          <w:pgMar w:header="990" w:footer="1184" w:top="1200" w:bottom="1380" w:left="860" w:right="940"/>
        </w:sectPr>
      </w:pPr>
    </w:p>
    <w:p>
      <w:pPr>
        <w:spacing w:line="240" w:lineRule="auto" w:before="4"/>
        <w:rPr>
          <w:rFonts w:ascii="宋体" w:hAnsi="宋体" w:cs="宋体" w:eastAsia="宋体" w:hint="default"/>
          <w:sz w:val="18"/>
          <w:szCs w:val="18"/>
        </w:rPr>
      </w:pPr>
    </w:p>
    <w:p>
      <w:pPr>
        <w:pStyle w:val="BodyText"/>
        <w:spacing w:line="307" w:lineRule="auto" w:before="36"/>
        <w:ind w:left="560" w:right="186" w:firstLine="4"/>
        <w:jc w:val="left"/>
      </w:pPr>
      <w:r>
        <w:rPr/>
        <w:t>②存货跌价准备的计提方法</w:t>
      </w:r>
      <w:r>
        <w:rPr>
          <w:w w:val="100"/>
        </w:rPr>
        <w:t> </w:t>
      </w:r>
      <w:r>
        <w:rPr>
          <w:spacing w:val="-2"/>
        </w:rPr>
        <w:t>资产负债表日，公司存货按照成本与可变现净值孰低计量。当其可变现净值低于成本时，提取存货跌</w:t>
      </w:r>
    </w:p>
    <w:p>
      <w:pPr>
        <w:pStyle w:val="BodyText"/>
        <w:spacing w:line="355" w:lineRule="auto" w:before="72"/>
        <w:ind w:left="560" w:right="186" w:hanging="421"/>
        <w:jc w:val="left"/>
      </w:pPr>
      <w:r>
        <w:rPr/>
        <w:t>价准备。本公司按照单个存货项目计提存货跌价准备。</w:t>
      </w:r>
      <w:r>
        <w:rPr>
          <w:w w:val="100"/>
        </w:rPr>
        <w:t> </w:t>
      </w:r>
      <w:r>
        <w:rPr>
          <w:spacing w:val="-2"/>
        </w:rPr>
        <w:t>计提存货减值准备以后，如果以前减记存货价值的影响因素已经消失的，减记的金额予以恢复，并在</w:t>
      </w:r>
    </w:p>
    <w:p>
      <w:pPr>
        <w:pStyle w:val="BodyText"/>
        <w:spacing w:line="240" w:lineRule="auto" w:before="30"/>
        <w:ind w:right="186"/>
        <w:jc w:val="left"/>
      </w:pPr>
      <w:r>
        <w:rPr/>
        <w:t>原已计提的存货跌价准备金额内转回，转回的金额计入当期损益。</w:t>
      </w:r>
    </w:p>
    <w:p>
      <w:pPr>
        <w:pStyle w:val="BodyText"/>
        <w:spacing w:line="336" w:lineRule="auto" w:before="130"/>
        <w:ind w:left="560" w:right="6147"/>
        <w:jc w:val="left"/>
      </w:pPr>
      <w:r>
        <w:rPr/>
        <w:t>（</w:t>
      </w:r>
      <w:r>
        <w:rPr>
          <w:rFonts w:ascii="Times New Roman" w:hAnsi="Times New Roman" w:cs="Times New Roman" w:eastAsia="Times New Roman" w:hint="default"/>
        </w:rPr>
        <w:t>4</w:t>
      </w:r>
      <w:r>
        <w:rPr/>
        <w:t>）存货的盘存制度</w:t>
      </w:r>
      <w:r>
        <w:rPr>
          <w:w w:val="100"/>
        </w:rPr>
        <w:t> </w:t>
      </w:r>
      <w:r>
        <w:rPr>
          <w:spacing w:val="-2"/>
        </w:rPr>
        <w:t>本公司存货采用永续盘存制。</w:t>
      </w:r>
    </w:p>
    <w:p>
      <w:pPr>
        <w:pStyle w:val="BodyText"/>
        <w:spacing w:line="328" w:lineRule="auto" w:before="46"/>
        <w:ind w:left="560" w:right="1366"/>
        <w:jc w:val="left"/>
      </w:pPr>
      <w:r>
        <w:rPr/>
        <w:t>（</w:t>
      </w:r>
      <w:r>
        <w:rPr>
          <w:rFonts w:ascii="Times New Roman" w:hAnsi="Times New Roman" w:cs="Times New Roman" w:eastAsia="Times New Roman" w:hint="default"/>
        </w:rPr>
        <w:t>5</w:t>
      </w:r>
      <w:r>
        <w:rPr/>
        <w:t>）低值易耗品和包装物的摊销方法</w:t>
      </w:r>
      <w:r>
        <w:rPr>
          <w:w w:val="100"/>
        </w:rPr>
        <w:t> </w:t>
      </w:r>
      <w:r>
        <w:rPr>
          <w:spacing w:val="-2"/>
        </w:rPr>
        <w:t>低值易耗品采用一次摊销法；包装物采用一次摊销法。</w:t>
      </w:r>
    </w:p>
    <w:p>
      <w:pPr>
        <w:spacing w:line="400" w:lineRule="auto" w:before="123"/>
        <w:ind w:left="560" w:right="396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12</w:t>
      </w:r>
      <w:r>
        <w:rPr>
          <w:rFonts w:ascii="宋体" w:hAnsi="宋体" w:cs="宋体" w:eastAsia="宋体" w:hint="default"/>
          <w:b/>
          <w:bCs/>
          <w:sz w:val="21"/>
          <w:szCs w:val="21"/>
        </w:rPr>
        <w:t>、长期股权投资</w:t>
      </w:r>
      <w:r>
        <w:rPr>
          <w:rFonts w:ascii="宋体" w:hAnsi="宋体" w:cs="宋体" w:eastAsia="宋体" w:hint="default"/>
          <w:b/>
          <w:bCs/>
          <w:spacing w:val="-101"/>
          <w:sz w:val="21"/>
          <w:szCs w:val="21"/>
        </w:rPr>
        <w:t> </w:t>
      </w:r>
      <w:r>
        <w:rPr>
          <w:rFonts w:ascii="宋体" w:hAnsi="宋体" w:cs="宋体" w:eastAsia="宋体" w:hint="default"/>
          <w:b/>
          <w:bCs/>
          <w:spacing w:val="-101"/>
          <w:sz w:val="21"/>
          <w:szCs w:val="21"/>
        </w:rPr>
      </w:r>
      <w:r>
        <w:rPr>
          <w:rFonts w:ascii="宋体" w:hAnsi="宋体" w:cs="宋体" w:eastAsia="宋体" w:hint="default"/>
          <w:spacing w:val="-2"/>
          <w:sz w:val="21"/>
          <w:szCs w:val="21"/>
        </w:rPr>
        <w:t>长期股权投资的投资成本确定、后续计量及损益确认方法。</w:t>
      </w:r>
    </w:p>
    <w:p>
      <w:pPr>
        <w:pStyle w:val="BodyText"/>
        <w:spacing w:line="355" w:lineRule="auto"/>
        <w:ind w:right="217" w:firstLine="420"/>
        <w:jc w:val="both"/>
      </w:pPr>
      <w:r>
        <w:rPr>
          <w:spacing w:val="-2"/>
        </w:rPr>
        <w:t>长期股权投资包括本公司持有的能够对被投资单位实施控制、共同控制或重大影响的权益性投资，或</w:t>
      </w:r>
      <w:r>
        <w:rPr>
          <w:w w:val="100"/>
        </w:rPr>
        <w:t> </w:t>
      </w:r>
      <w:r>
        <w:rPr>
          <w:spacing w:val="-2"/>
        </w:rPr>
        <w:t>者本公司对被投资单位不具有控制、共同控制或重大影响，并且在活跃市场中没有报价、公允价值不能可</w:t>
      </w:r>
      <w:r>
        <w:rPr>
          <w:spacing w:val="-21"/>
        </w:rPr>
        <w:t> </w:t>
      </w:r>
      <w:r>
        <w:rPr>
          <w:spacing w:val="-21"/>
        </w:rPr>
      </w:r>
      <w:r>
        <w:rPr/>
        <w:t>靠计量的长期股权投资。</w:t>
      </w:r>
    </w:p>
    <w:p>
      <w:pPr>
        <w:pStyle w:val="BodyText"/>
        <w:spacing w:line="336" w:lineRule="auto" w:before="30"/>
        <w:ind w:left="560" w:right="3964"/>
        <w:jc w:val="left"/>
      </w:pPr>
      <w:r>
        <w:rPr/>
        <w:t>（</w:t>
      </w:r>
      <w:r>
        <w:rPr>
          <w:rFonts w:ascii="Times New Roman" w:hAnsi="Times New Roman" w:cs="Times New Roman" w:eastAsia="Times New Roman" w:hint="default"/>
        </w:rPr>
        <w:t>1)</w:t>
      </w:r>
      <w:r>
        <w:rPr/>
        <w:t>投资成本确定</w:t>
      </w:r>
      <w:r>
        <w:rPr>
          <w:w w:val="100"/>
        </w:rPr>
        <w:t> </w:t>
      </w:r>
      <w:r>
        <w:rPr>
          <w:spacing w:val="-2"/>
        </w:rPr>
        <w:t>本公司分别以下情况对长期股权投资进行计量：</w:t>
      </w:r>
    </w:p>
    <w:p>
      <w:pPr>
        <w:pStyle w:val="BodyText"/>
        <w:spacing w:line="240" w:lineRule="auto" w:before="46"/>
        <w:ind w:left="560" w:right="186"/>
        <w:jc w:val="left"/>
      </w:pPr>
      <w:r>
        <w:rPr/>
        <w:t>①</w:t>
      </w:r>
      <w:r>
        <w:rPr>
          <w:spacing w:val="-4"/>
        </w:rPr>
        <w:t> </w:t>
      </w:r>
      <w:r>
        <w:rPr/>
        <w:t>合并形成的长期股权投资，按照下列规定确定其投资成本：</w:t>
      </w:r>
    </w:p>
    <w:p>
      <w:pPr>
        <w:pStyle w:val="BodyText"/>
        <w:spacing w:line="350" w:lineRule="auto" w:before="130"/>
        <w:ind w:right="0" w:firstLine="420"/>
        <w:jc w:val="left"/>
      </w:pPr>
      <w:r>
        <w:rPr>
          <w:rFonts w:ascii="Times New Roman" w:hAnsi="Times New Roman" w:cs="Times New Roman" w:eastAsia="Times New Roman" w:hint="default"/>
          <w:spacing w:val="-4"/>
        </w:rPr>
        <w:t>a</w:t>
      </w:r>
      <w:r>
        <w:rPr>
          <w:spacing w:val="-4"/>
        </w:rPr>
        <w:t>、同一控制下的企业合并取得的长期股权投资，公司以支付现金、转让非现金资产或承担债务方式作</w:t>
      </w:r>
      <w:r>
        <w:rPr>
          <w:w w:val="100"/>
        </w:rPr>
        <w:t> </w:t>
      </w:r>
      <w:r>
        <w:rPr>
          <w:spacing w:val="-4"/>
          <w:w w:val="100"/>
        </w:rPr>
        <w:t>为合并对价的，在合并日按照取得被合并方所有者权益账面价值的份额作为长期股权投资的初始投资成本。</w:t>
      </w:r>
      <w:r>
        <w:rPr>
          <w:spacing w:val="-88"/>
          <w:w w:val="100"/>
        </w:rPr>
        <w:t> </w:t>
      </w:r>
      <w:r>
        <w:rPr>
          <w:spacing w:val="-88"/>
          <w:w w:val="100"/>
        </w:rPr>
      </w:r>
      <w:r>
        <w:rPr/>
        <w:t>长期股权投资初始投资成本与支付的现金、转让的非现金资产以及所承担债务账面价值之间的差额，调整</w:t>
      </w:r>
      <w:r>
        <w:rPr>
          <w:w w:val="100"/>
        </w:rPr>
        <w:t> </w:t>
      </w:r>
      <w:r>
        <w:rPr/>
        <w:t>资本公积；资本公积不足冲减的，调整留存收益。公司以发行权益性证券作为合并对价的，在合并日按照</w:t>
      </w:r>
      <w:r>
        <w:rPr>
          <w:w w:val="100"/>
        </w:rPr>
        <w:t> </w:t>
      </w:r>
      <w:r>
        <w:rPr/>
        <w:t>取得被合并方所有者权益账面价值的份额作为长期股权投资的初始投资成本。按照发行股份的面值总额作</w:t>
      </w:r>
      <w:r>
        <w:rPr>
          <w:spacing w:val="-3"/>
          <w:w w:val="100"/>
        </w:rPr>
        <w:t> </w:t>
      </w:r>
      <w:r>
        <w:rPr/>
        <w:t>为股本，长期股权投资初始投资成本与所发行股份面值总额之间的差额，调整资本公积；资本公积不足冲</w:t>
      </w:r>
      <w:r>
        <w:rPr>
          <w:w w:val="100"/>
        </w:rPr>
        <w:t> </w:t>
      </w:r>
      <w:r>
        <w:rPr/>
        <w:t>减的，调整留存收益。为企业合并发生的各项直接相关费用，包括为进行企业合并而支付的审计费用、评</w:t>
      </w:r>
      <w:r>
        <w:rPr>
          <w:w w:val="100"/>
        </w:rPr>
        <w:t> </w:t>
      </w:r>
      <w:r>
        <w:rPr/>
        <w:t>估费用、法律服务费用等，于发生时计入当期损益。</w:t>
      </w:r>
    </w:p>
    <w:p>
      <w:pPr>
        <w:pStyle w:val="BodyText"/>
        <w:spacing w:line="350" w:lineRule="auto" w:before="34"/>
        <w:ind w:right="0" w:firstLine="420"/>
        <w:jc w:val="left"/>
      </w:pPr>
      <w:r>
        <w:rPr>
          <w:rFonts w:ascii="Times New Roman" w:hAnsi="Times New Roman" w:cs="Times New Roman" w:eastAsia="Times New Roman" w:hint="default"/>
          <w:spacing w:val="-4"/>
        </w:rPr>
        <w:t>b</w:t>
      </w:r>
      <w:r>
        <w:rPr>
          <w:spacing w:val="-4"/>
        </w:rPr>
        <w:t>、非同一控制下的企业合并取得的长期股权投资，合并成本为在购买日为取得对被购买方的控制权而</w:t>
      </w:r>
      <w:r>
        <w:rPr>
          <w:w w:val="100"/>
        </w:rPr>
        <w:t> </w:t>
      </w:r>
      <w:r>
        <w:rPr/>
        <w:t>付出的资产、发生或承担的负债以及发行的权益性证券的公允价值。企业合并成本大于合并中取得的被购</w:t>
      </w:r>
      <w:r>
        <w:rPr>
          <w:w w:val="100"/>
        </w:rPr>
        <w:t> </w:t>
      </w:r>
      <w:r>
        <w:rPr/>
        <w:t>买方可辨认净资产公允价值份额的差额，确认为合并资产负债表中的商誉。企业合并成本小于合并中取得</w:t>
      </w:r>
      <w:r>
        <w:rPr>
          <w:w w:val="100"/>
        </w:rPr>
        <w:t> </w:t>
      </w:r>
      <w:r>
        <w:rPr>
          <w:spacing w:val="-8"/>
          <w:w w:val="100"/>
        </w:rPr>
        <w:t>的被购买方可辨认净资产公允价值份额的差额，计入当期损益（营业外收入）。为企业合并发生的各项费用，</w:t>
      </w:r>
      <w:r>
        <w:rPr>
          <w:spacing w:val="-102"/>
          <w:w w:val="100"/>
        </w:rPr>
        <w:t> </w:t>
      </w:r>
      <w:r>
        <w:rPr>
          <w:spacing w:val="-102"/>
          <w:w w:val="100"/>
        </w:rPr>
      </w:r>
      <w:r>
        <w:rPr/>
        <w:t>包括为进行企业合并而支付的审计、法律服务、评估咨询等中介费用以及其他相关管理费用，于发生时计</w:t>
      </w:r>
      <w:r>
        <w:rPr>
          <w:w w:val="100"/>
        </w:rPr>
        <w:t> </w:t>
      </w:r>
      <w:r>
        <w:rPr/>
        <w:t>入当期损益；购买方作为合并对价发行的权益性证券或债务性证券的交易费用，计入权益性证券或债务性</w:t>
      </w:r>
      <w:r>
        <w:rPr>
          <w:w w:val="100"/>
        </w:rPr>
        <w:t> </w:t>
      </w:r>
      <w:r>
        <w:rPr>
          <w:spacing w:val="-11"/>
          <w:w w:val="100"/>
        </w:rPr>
        <w:t>证券的初始确认金额。。</w:t>
      </w:r>
    </w:p>
    <w:p>
      <w:pPr>
        <w:pStyle w:val="BodyText"/>
        <w:spacing w:line="240" w:lineRule="auto" w:before="65"/>
        <w:ind w:left="560" w:right="186"/>
        <w:jc w:val="left"/>
      </w:pPr>
      <w:r>
        <w:rPr/>
        <w:t>企业通过多次交易分步实现非同一控制下企业合并的，应当区分个别财务报表和合并财务报表进行相</w:t>
      </w:r>
    </w:p>
    <w:p>
      <w:pPr>
        <w:spacing w:line="240" w:lineRule="auto" w:before="10"/>
        <w:rPr>
          <w:rFonts w:ascii="宋体" w:hAnsi="宋体" w:cs="宋体" w:eastAsia="宋体" w:hint="default"/>
          <w:sz w:val="14"/>
          <w:szCs w:val="14"/>
        </w:rPr>
      </w:pPr>
    </w:p>
    <w:p>
      <w:pPr>
        <w:pStyle w:val="BodyText"/>
        <w:spacing w:line="240" w:lineRule="auto"/>
        <w:ind w:right="186"/>
        <w:jc w:val="left"/>
      </w:pPr>
      <w:r>
        <w:rPr/>
        <w:t>关会计处理：</w:t>
      </w:r>
    </w:p>
    <w:p>
      <w:pPr>
        <w:spacing w:after="0" w:line="240" w:lineRule="auto"/>
        <w:jc w:val="left"/>
        <w:sectPr>
          <w:footerReference w:type="default" r:id="rId108"/>
          <w:pgSz w:w="11910" w:h="16840"/>
          <w:pgMar w:footer="1184" w:header="990" w:top="1200" w:bottom="1380" w:left="940" w:right="940"/>
          <w:pgNumType w:start="72"/>
        </w:sectPr>
      </w:pPr>
    </w:p>
    <w:p>
      <w:pPr>
        <w:spacing w:line="240" w:lineRule="auto" w:before="12"/>
        <w:rPr>
          <w:rFonts w:ascii="宋体" w:hAnsi="宋体" w:cs="宋体" w:eastAsia="宋体" w:hint="default"/>
          <w:sz w:val="19"/>
          <w:szCs w:val="19"/>
        </w:rPr>
      </w:pPr>
    </w:p>
    <w:p>
      <w:pPr>
        <w:pStyle w:val="BodyText"/>
        <w:spacing w:line="408" w:lineRule="auto" w:before="36"/>
        <w:ind w:right="217" w:firstLine="420"/>
        <w:jc w:val="both"/>
      </w:pPr>
      <w:r>
        <w:rPr>
          <w:spacing w:val="-2"/>
        </w:rPr>
        <w:t>（Ⅰ）在个别财务报表中，应当以购买日之前所持被购买方的股权投资的账面价值与购买日新增投资</w:t>
      </w:r>
      <w:r>
        <w:rPr>
          <w:w w:val="100"/>
        </w:rPr>
        <w:t> </w:t>
      </w:r>
      <w:r>
        <w:rPr>
          <w:spacing w:val="-2"/>
        </w:rPr>
        <w:t>成本之和，作为该项投资的初始投资成本；购买日之前持有的被购买方的股权涉及其他综合收益的，应当</w:t>
      </w:r>
      <w:r>
        <w:rPr>
          <w:spacing w:val="-21"/>
        </w:rPr>
        <w:t> </w:t>
      </w:r>
      <w:r>
        <w:rPr>
          <w:spacing w:val="-21"/>
        </w:rPr>
      </w:r>
      <w:r>
        <w:rPr>
          <w:spacing w:val="-2"/>
        </w:rPr>
        <w:t>在处置该项投资时将与其相关的其他综合收益（例如，可供出售金融资产公允价值变动计入资本公积的部</w:t>
      </w:r>
      <w:r>
        <w:rPr>
          <w:spacing w:val="-21"/>
        </w:rPr>
        <w:t> </w:t>
      </w:r>
      <w:r>
        <w:rPr>
          <w:spacing w:val="-21"/>
        </w:rPr>
      </w:r>
      <w:r>
        <w:rPr/>
        <w:t>分，下同）转入当期投资收益。</w:t>
      </w:r>
    </w:p>
    <w:p>
      <w:pPr>
        <w:pStyle w:val="BodyText"/>
        <w:spacing w:line="408" w:lineRule="auto" w:before="46"/>
        <w:ind w:right="217" w:firstLine="420"/>
        <w:jc w:val="both"/>
      </w:pPr>
      <w:r>
        <w:rPr>
          <w:spacing w:val="-2"/>
        </w:rPr>
        <w:t>（Ⅱ）在合并财务报表中，对于购买日之前持有的被购买方的股权，应当按照该股权在购买日的公允</w:t>
      </w:r>
      <w:r>
        <w:rPr>
          <w:w w:val="100"/>
        </w:rPr>
        <w:t> </w:t>
      </w:r>
      <w:r>
        <w:rPr>
          <w:spacing w:val="-2"/>
        </w:rPr>
        <w:t>价值进行重新计量，公允价值与其账面价值的差额计入当期投资收益；购买日之前持有的被购买方的股权</w:t>
      </w:r>
      <w:r>
        <w:rPr>
          <w:spacing w:val="-21"/>
        </w:rPr>
        <w:t> </w:t>
      </w:r>
      <w:r>
        <w:rPr>
          <w:spacing w:val="-21"/>
        </w:rPr>
      </w:r>
      <w:r>
        <w:rPr>
          <w:spacing w:val="-2"/>
        </w:rPr>
        <w:t>涉及其他综合收益的，与其相关的其他综合收益应当转为购买日所属当期投资收益。购买方应当在附注中</w:t>
      </w:r>
      <w:r>
        <w:rPr>
          <w:spacing w:val="-21"/>
        </w:rPr>
        <w:t> </w:t>
      </w:r>
      <w:r>
        <w:rPr>
          <w:spacing w:val="-21"/>
        </w:rPr>
      </w:r>
      <w:r>
        <w:rPr>
          <w:spacing w:val="-2"/>
        </w:rPr>
        <w:t>披露其在购买日之前持有的被购买方的股权在购买日的公允价值、按照公允价值重新计量产生的相关利得</w:t>
      </w:r>
      <w:r>
        <w:rPr>
          <w:spacing w:val="-21"/>
        </w:rPr>
        <w:t> </w:t>
      </w:r>
      <w:r>
        <w:rPr>
          <w:spacing w:val="-21"/>
        </w:rPr>
      </w:r>
      <w:r>
        <w:rPr/>
        <w:t>或损失的金额。</w:t>
      </w:r>
    </w:p>
    <w:p>
      <w:pPr>
        <w:pStyle w:val="BodyText"/>
        <w:spacing w:line="355" w:lineRule="auto" w:before="15"/>
        <w:ind w:right="217" w:firstLine="420"/>
        <w:jc w:val="both"/>
      </w:pPr>
      <w:r>
        <w:rPr/>
        <w:t>②</w:t>
      </w:r>
      <w:r>
        <w:rPr>
          <w:spacing w:val="49"/>
        </w:rPr>
        <w:t> </w:t>
      </w:r>
      <w:r>
        <w:rPr>
          <w:spacing w:val="-4"/>
        </w:rPr>
        <w:t>除企业合并形成的长期股权投资以外，其他方式取得的长期股权投资，按照下列规定确定其投资成</w:t>
      </w:r>
      <w:r>
        <w:rPr>
          <w:w w:val="100"/>
        </w:rPr>
        <w:t> </w:t>
      </w:r>
      <w:r>
        <w:rPr/>
        <w:t>本：</w:t>
      </w:r>
    </w:p>
    <w:p>
      <w:pPr>
        <w:pStyle w:val="BodyText"/>
        <w:spacing w:line="345" w:lineRule="auto" w:before="30"/>
        <w:ind w:right="217" w:firstLine="420"/>
        <w:jc w:val="both"/>
      </w:pPr>
      <w:r>
        <w:rPr>
          <w:rFonts w:ascii="Times New Roman" w:hAnsi="Times New Roman" w:cs="Times New Roman" w:eastAsia="Times New Roman" w:hint="default"/>
          <w:spacing w:val="-4"/>
        </w:rPr>
        <w:t>a</w:t>
      </w:r>
      <w:r>
        <w:rPr>
          <w:spacing w:val="-4"/>
        </w:rPr>
        <w:t>、以支付现金取得的长期股权投资，按照实际支付的购买价款作为初始投资成本。初始投资成本包括</w:t>
      </w:r>
      <w:r>
        <w:rPr>
          <w:w w:val="100"/>
        </w:rPr>
        <w:t> </w:t>
      </w:r>
      <w:r>
        <w:rPr>
          <w:spacing w:val="-2"/>
        </w:rPr>
        <w:t>与取得长期股权投资直接相关的费用、税金及其他必要支出，但实际支付的价款中包含的已宣告但尚未领</w:t>
      </w:r>
      <w:r>
        <w:rPr>
          <w:spacing w:val="-21"/>
        </w:rPr>
        <w:t> </w:t>
      </w:r>
      <w:r>
        <w:rPr>
          <w:spacing w:val="-21"/>
        </w:rPr>
      </w:r>
      <w:r>
        <w:rPr/>
        <w:t>取的现金股利，应作为应收项目单独核算。</w:t>
      </w:r>
    </w:p>
    <w:p>
      <w:pPr>
        <w:pStyle w:val="BodyText"/>
        <w:spacing w:line="336" w:lineRule="auto" w:before="38"/>
        <w:ind w:left="560" w:right="186"/>
        <w:jc w:val="left"/>
      </w:pPr>
      <w:r>
        <w:rPr>
          <w:rFonts w:ascii="Times New Roman" w:hAnsi="Times New Roman" w:cs="Times New Roman" w:eastAsia="Times New Roman" w:hint="default"/>
        </w:rPr>
        <w:t>b</w:t>
      </w:r>
      <w:r>
        <w:rPr/>
        <w:t>、以发行权益性证券取得的长期股权投资，按照发行权益性证券的公允价值作为初始投资成本。</w:t>
      </w:r>
      <w:r>
        <w:rPr>
          <w:w w:val="100"/>
        </w:rPr>
        <w:t> </w:t>
      </w:r>
      <w:r>
        <w:rPr>
          <w:rFonts w:ascii="Times New Roman" w:hAnsi="Times New Roman" w:cs="Times New Roman" w:eastAsia="Times New Roman" w:hint="default"/>
          <w:spacing w:val="-4"/>
        </w:rPr>
        <w:t>c</w:t>
      </w:r>
      <w:r>
        <w:rPr>
          <w:spacing w:val="-4"/>
        </w:rPr>
        <w:t>、投资者投入的长期股权投资，按照投资合同或协议约定的价值作为初始投资成本，但合同或协议约</w:t>
      </w:r>
    </w:p>
    <w:p>
      <w:pPr>
        <w:pStyle w:val="BodyText"/>
        <w:spacing w:line="240" w:lineRule="auto" w:before="22"/>
        <w:ind w:right="186"/>
        <w:jc w:val="left"/>
      </w:pPr>
      <w:r>
        <w:rPr/>
        <w:t>定价值不公允的除外。</w:t>
      </w:r>
    </w:p>
    <w:p>
      <w:pPr>
        <w:pStyle w:val="BodyText"/>
        <w:spacing w:line="348" w:lineRule="auto" w:before="131"/>
        <w:ind w:right="217" w:firstLine="420"/>
        <w:jc w:val="both"/>
      </w:pPr>
      <w:r>
        <w:rPr>
          <w:rFonts w:ascii="Times New Roman" w:hAnsi="Times New Roman" w:cs="Times New Roman" w:eastAsia="Times New Roman" w:hint="default"/>
          <w:spacing w:val="-4"/>
        </w:rPr>
        <w:t>d</w:t>
      </w:r>
      <w:r>
        <w:rPr>
          <w:spacing w:val="-4"/>
        </w:rPr>
        <w:t>、通过非货币性资产交换取得的长期股权投资，如果该项交换具有商业实质且换入资产或换出资产的</w:t>
      </w:r>
      <w:r>
        <w:rPr>
          <w:w w:val="100"/>
        </w:rPr>
        <w:t> </w:t>
      </w:r>
      <w:r>
        <w:rPr>
          <w:spacing w:val="-2"/>
        </w:rPr>
        <w:t>公允价值能可靠计量，则以换出资产的公允价值和相关税费作为初始投资成本，换出资产的公允价值与账</w:t>
      </w:r>
      <w:r>
        <w:rPr>
          <w:spacing w:val="-21"/>
        </w:rPr>
        <w:t> </w:t>
      </w:r>
      <w:r>
        <w:rPr>
          <w:spacing w:val="-21"/>
        </w:rPr>
      </w:r>
      <w:r>
        <w:rPr>
          <w:spacing w:val="-2"/>
        </w:rPr>
        <w:t>面价值之间的差额计入当期损益；若非货币资产交换不同时具备上述两个条件，则按换出资产的账面价值</w:t>
      </w:r>
      <w:r>
        <w:rPr>
          <w:spacing w:val="-21"/>
        </w:rPr>
        <w:t> </w:t>
      </w:r>
      <w:r>
        <w:rPr>
          <w:spacing w:val="-21"/>
        </w:rPr>
      </w:r>
      <w:r>
        <w:rPr/>
        <w:t>和相关税费作为初始投资成本。</w:t>
      </w:r>
    </w:p>
    <w:p>
      <w:pPr>
        <w:pStyle w:val="BodyText"/>
        <w:spacing w:line="336" w:lineRule="auto" w:before="36"/>
        <w:ind w:right="217" w:firstLine="420"/>
        <w:jc w:val="both"/>
      </w:pPr>
      <w:r>
        <w:rPr>
          <w:rFonts w:ascii="Times New Roman" w:hAnsi="Times New Roman" w:cs="Times New Roman" w:eastAsia="Times New Roman" w:hint="default"/>
          <w:spacing w:val="-4"/>
        </w:rPr>
        <w:t>e</w:t>
      </w:r>
      <w:r>
        <w:rPr>
          <w:spacing w:val="-4"/>
        </w:rPr>
        <w:t>、以债务重组方式取得的长期股权投资，按取得的股权的公允价值作为初始投资成本，初始投资成本</w:t>
      </w:r>
      <w:r>
        <w:rPr>
          <w:w w:val="100"/>
        </w:rPr>
        <w:t> </w:t>
      </w:r>
      <w:r>
        <w:rPr/>
        <w:t>与债权账面价值之间的差额计入当期损益。</w:t>
      </w:r>
    </w:p>
    <w:p>
      <w:pPr>
        <w:pStyle w:val="BodyText"/>
        <w:spacing w:line="345" w:lineRule="auto" w:before="46"/>
        <w:ind w:left="560" w:right="186"/>
        <w:jc w:val="left"/>
      </w:pPr>
      <w:r>
        <w:rPr>
          <w:rFonts w:ascii="Times New Roman" w:hAnsi="Times New Roman" w:cs="Times New Roman" w:eastAsia="Times New Roman" w:hint="default"/>
        </w:rPr>
        <w:t>(2)</w:t>
      </w:r>
      <w:r>
        <w:rPr/>
        <w:t>后续计量及损益确认方法</w:t>
      </w:r>
      <w:r>
        <w:rPr>
          <w:w w:val="100"/>
        </w:rPr>
        <w:t> </w:t>
      </w:r>
      <w:r>
        <w:rPr/>
        <w:t>对子公司的长期股权投资采用成本法核算，编制合并财务报表时按照权益法进行调整。</w:t>
      </w:r>
      <w:r>
        <w:rPr>
          <w:w w:val="100"/>
        </w:rPr>
        <w:t> </w:t>
      </w:r>
      <w:r>
        <w:rPr>
          <w:spacing w:val="-2"/>
        </w:rPr>
        <w:t>对被投资单位不具有共同控制或重大影响且在活跃市场中没有报价、公允价值不能可靠计量的长期股</w:t>
      </w:r>
    </w:p>
    <w:p>
      <w:pPr>
        <w:pStyle w:val="BodyText"/>
        <w:spacing w:line="355" w:lineRule="auto" w:before="39"/>
        <w:ind w:left="560" w:right="227" w:hanging="421"/>
        <w:jc w:val="left"/>
      </w:pPr>
      <w:r>
        <w:rPr/>
        <w:t>权投资，采用的成本法核算。</w:t>
      </w:r>
      <w:r>
        <w:rPr>
          <w:w w:val="100"/>
        </w:rPr>
        <w:t> </w:t>
      </w:r>
      <w:r>
        <w:rPr/>
        <w:t>对被投资单位具有共同控制或重大影响的长期股权投资，采用权益法核算。</w:t>
      </w:r>
      <w:r>
        <w:rPr>
          <w:w w:val="100"/>
        </w:rPr>
        <w:t> </w:t>
      </w:r>
      <w:r>
        <w:rPr>
          <w:rFonts w:ascii="Times New Roman" w:hAnsi="Times New Roman" w:cs="Times New Roman" w:eastAsia="Times New Roman" w:hint="default"/>
          <w:spacing w:val="-4"/>
        </w:rPr>
        <w:t>a</w:t>
      </w:r>
      <w:r>
        <w:rPr>
          <w:spacing w:val="-4"/>
        </w:rPr>
        <w:t>、采用成本法核算时，追加或收回投资调整长期股权投资的成本。取得被投资单位宣告发放的现金股</w:t>
      </w:r>
    </w:p>
    <w:p>
      <w:pPr>
        <w:pStyle w:val="BodyText"/>
        <w:spacing w:line="355" w:lineRule="auto" w:before="3"/>
        <w:ind w:right="186"/>
        <w:jc w:val="left"/>
      </w:pPr>
      <w:r>
        <w:rPr>
          <w:spacing w:val="-2"/>
        </w:rPr>
        <w:t>利或利润，除取得投资时实际支付的价款或对价中包含的已宣告但尚未发放的现金股利或利润外，按照享</w:t>
      </w:r>
      <w:r>
        <w:rPr>
          <w:spacing w:val="-21"/>
        </w:rPr>
        <w:t> </w:t>
      </w:r>
      <w:r>
        <w:rPr>
          <w:spacing w:val="-21"/>
        </w:rPr>
      </w:r>
      <w:r>
        <w:rPr/>
        <w:t>有被投资单位宣告发放的现金股利或利润确认当期投资收益。</w:t>
      </w:r>
    </w:p>
    <w:p>
      <w:pPr>
        <w:pStyle w:val="BodyText"/>
        <w:spacing w:line="336" w:lineRule="auto" w:before="30"/>
        <w:ind w:right="217" w:firstLine="420"/>
        <w:jc w:val="both"/>
      </w:pPr>
      <w:r>
        <w:rPr>
          <w:rFonts w:ascii="Times New Roman" w:hAnsi="Times New Roman" w:cs="Times New Roman" w:eastAsia="Times New Roman" w:hint="default"/>
          <w:spacing w:val="-4"/>
        </w:rPr>
        <w:t>b</w:t>
      </w:r>
      <w:r>
        <w:rPr>
          <w:spacing w:val="-4"/>
        </w:rPr>
        <w:t>、采用权益法核算时，按照应享有或应分担的被投资单位实现的净损益的份额，确认投资损益并调整</w:t>
      </w:r>
      <w:r>
        <w:rPr>
          <w:w w:val="100"/>
        </w:rPr>
        <w:t> </w:t>
      </w:r>
      <w:r>
        <w:rPr/>
        <w:t>长期股权投资的账面价值。</w:t>
      </w:r>
    </w:p>
    <w:p>
      <w:pPr>
        <w:spacing w:after="0" w:line="336" w:lineRule="auto"/>
        <w:jc w:val="both"/>
        <w:sectPr>
          <w:footerReference w:type="default" r:id="rId109"/>
          <w:pgSz w:w="11910" w:h="16840"/>
          <w:pgMar w:footer="1184" w:header="990" w:top="1200" w:bottom="1380" w:left="940" w:right="940"/>
          <w:pgNumType w:start="73"/>
        </w:sectPr>
      </w:pPr>
    </w:p>
    <w:p>
      <w:pPr>
        <w:spacing w:line="240" w:lineRule="auto" w:before="7"/>
        <w:rPr>
          <w:rFonts w:ascii="宋体" w:hAnsi="宋体" w:cs="宋体" w:eastAsia="宋体" w:hint="default"/>
          <w:sz w:val="17"/>
          <w:szCs w:val="17"/>
        </w:rPr>
      </w:pPr>
    </w:p>
    <w:p>
      <w:pPr>
        <w:pStyle w:val="BodyText"/>
        <w:spacing w:line="355" w:lineRule="auto" w:before="36"/>
        <w:ind w:right="217" w:firstLine="420"/>
        <w:jc w:val="both"/>
      </w:pPr>
      <w:r>
        <w:rPr>
          <w:spacing w:val="-2"/>
        </w:rPr>
        <w:t>当期投资损益为按应享有或应分担的被投资单位当年实现的净利润或发生的净亏损的份额。在确认应</w:t>
      </w:r>
      <w:r>
        <w:rPr>
          <w:w w:val="100"/>
        </w:rPr>
        <w:t> </w:t>
      </w:r>
      <w:r>
        <w:rPr>
          <w:spacing w:val="-2"/>
        </w:rPr>
        <w:t>享有或应分担被投资单位的净利润或净亏损时，在被投资单位账面净利润的基础上，对被投资单位采用的</w:t>
      </w:r>
      <w:r>
        <w:rPr>
          <w:spacing w:val="-21"/>
        </w:rPr>
        <w:t> </w:t>
      </w:r>
      <w:r>
        <w:rPr>
          <w:spacing w:val="-21"/>
        </w:rPr>
      </w:r>
      <w:r>
        <w:rPr>
          <w:spacing w:val="-2"/>
        </w:rPr>
        <w:t>与本公司不一致的会计政策、以本公司取得投资时被投资单位固定资产及无形资产的公允价值为基础计提</w:t>
      </w:r>
      <w:r>
        <w:rPr>
          <w:spacing w:val="-21"/>
        </w:rPr>
        <w:t> </w:t>
      </w:r>
      <w:r>
        <w:rPr>
          <w:spacing w:val="-21"/>
        </w:rPr>
      </w:r>
      <w:r>
        <w:rPr>
          <w:spacing w:val="-2"/>
        </w:rPr>
        <w:t>的折旧额或摊销额，以及以本公司取得投资时有关资产的公允价值为基础计算确定的资产减值准备金额等</w:t>
      </w:r>
      <w:r>
        <w:rPr>
          <w:spacing w:val="-20"/>
        </w:rPr>
        <w:t> </w:t>
      </w:r>
      <w:r>
        <w:rPr>
          <w:spacing w:val="-20"/>
        </w:rPr>
      </w:r>
      <w:r>
        <w:rPr>
          <w:spacing w:val="-2"/>
        </w:rPr>
        <w:t>对被投资单位净利润的影响进行调整，并且将本公司与联营企业及合营企业之间发生的内部交易损益予以</w:t>
      </w:r>
      <w:r>
        <w:rPr>
          <w:spacing w:val="-21"/>
        </w:rPr>
        <w:t> </w:t>
      </w:r>
      <w:r>
        <w:rPr>
          <w:spacing w:val="-21"/>
        </w:rPr>
      </w:r>
      <w:r>
        <w:rPr/>
        <w:t>抵销，在此基础上确认投资损益。本公司与被投资单位发生的内部交易损失，按照《企业会计准则第</w:t>
      </w:r>
      <w:r>
        <w:rPr>
          <w:spacing w:val="-57"/>
        </w:rPr>
        <w:t> </w:t>
      </w:r>
      <w:r>
        <w:rPr>
          <w:rFonts w:ascii="Times New Roman" w:hAnsi="Times New Roman" w:cs="Times New Roman" w:eastAsia="Times New Roman" w:hint="default"/>
        </w:rPr>
        <w:t>8</w:t>
      </w:r>
      <w:r>
        <w:rPr>
          <w:rFonts w:ascii="Times New Roman" w:hAnsi="Times New Roman" w:cs="Times New Roman" w:eastAsia="Times New Roman" w:hint="default"/>
          <w:spacing w:val="-5"/>
        </w:rPr>
        <w:t> </w:t>
      </w:r>
      <w:r>
        <w:rPr/>
        <w:t>号</w:t>
      </w:r>
    </w:p>
    <w:p>
      <w:pPr>
        <w:pStyle w:val="BodyText"/>
        <w:spacing w:line="336" w:lineRule="auto" w:before="3"/>
        <w:ind w:left="560" w:right="186" w:hanging="421"/>
        <w:jc w:val="left"/>
      </w:pPr>
      <w:r>
        <w:rPr>
          <w:rFonts w:ascii="Times New Roman" w:hAnsi="Times New Roman" w:cs="Times New Roman" w:eastAsia="Times New Roman" w:hint="default"/>
        </w:rPr>
        <w:t>——</w:t>
      </w:r>
      <w:r>
        <w:rPr/>
        <w:t>资产减值》等规定属于资产减值损失的则全额确认。</w:t>
      </w:r>
      <w:r>
        <w:rPr>
          <w:w w:val="100"/>
        </w:rPr>
        <w:t> </w:t>
      </w:r>
      <w:r>
        <w:rPr>
          <w:spacing w:val="-2"/>
        </w:rPr>
        <w:t>在确认应分担的被投资单位发生的净亏损时，以长期股权投资及其他实质上构成对被投资单位净投资</w:t>
      </w:r>
    </w:p>
    <w:p>
      <w:pPr>
        <w:pStyle w:val="BodyText"/>
        <w:spacing w:line="355" w:lineRule="auto" w:before="46"/>
        <w:ind w:right="0"/>
        <w:jc w:val="left"/>
      </w:pPr>
      <w:r>
        <w:rPr>
          <w:spacing w:val="-8"/>
          <w:w w:val="100"/>
        </w:rPr>
        <w:t>的长期权益减记至零为限（投资企业负有承担额外损失义务的除外）；如果被投资单位以后各期实现盈利的，</w:t>
      </w:r>
      <w:r>
        <w:rPr>
          <w:spacing w:val="-102"/>
          <w:w w:val="100"/>
        </w:rPr>
        <w:t> </w:t>
      </w:r>
      <w:r>
        <w:rPr>
          <w:spacing w:val="-102"/>
          <w:w w:val="100"/>
        </w:rPr>
      </w:r>
      <w:r>
        <w:rPr/>
        <w:t>在收益分享额超过未确认的亏损分担额以后，按超过未确认的亏损分担额的金额，依次恢复长期权益、长</w:t>
      </w:r>
      <w:r>
        <w:rPr>
          <w:w w:val="100"/>
        </w:rPr>
        <w:t> </w:t>
      </w:r>
      <w:r>
        <w:rPr/>
        <w:t>期股权投资的账面价值。</w:t>
      </w:r>
    </w:p>
    <w:p>
      <w:pPr>
        <w:pStyle w:val="BodyText"/>
        <w:spacing w:line="355" w:lineRule="auto" w:before="30"/>
        <w:ind w:right="217" w:firstLine="420"/>
        <w:jc w:val="both"/>
      </w:pPr>
      <w:r>
        <w:rPr>
          <w:spacing w:val="-2"/>
        </w:rPr>
        <w:t>对于首次执行日之前已经持有的对联营企业和合营企业的长期股权投资，如存在与该投资相关的股权</w:t>
      </w:r>
      <w:r>
        <w:rPr>
          <w:w w:val="100"/>
        </w:rPr>
        <w:t> </w:t>
      </w:r>
      <w:r>
        <w:rPr/>
        <w:t>投资借方差额，按原剩余期限直线法摊销，摊销金额计入当期损益。</w:t>
      </w:r>
    </w:p>
    <w:p>
      <w:pPr>
        <w:pStyle w:val="BodyText"/>
        <w:spacing w:line="240" w:lineRule="auto" w:before="30"/>
        <w:ind w:left="560" w:right="186"/>
        <w:jc w:val="left"/>
      </w:pPr>
      <w:r>
        <w:rPr/>
        <w:t>（</w:t>
      </w:r>
      <w:r>
        <w:rPr>
          <w:rFonts w:ascii="Times New Roman" w:hAnsi="Times New Roman" w:cs="Times New Roman" w:eastAsia="Times New Roman" w:hint="default"/>
        </w:rPr>
        <w:t>3</w:t>
      </w:r>
      <w:r>
        <w:rPr/>
        <w:t>）确定对被投资单位具有共同控制、重大影响的依据</w:t>
      </w:r>
    </w:p>
    <w:p>
      <w:pPr>
        <w:pStyle w:val="BodyText"/>
        <w:spacing w:line="343" w:lineRule="auto" w:before="115"/>
        <w:ind w:right="219" w:firstLine="420"/>
        <w:jc w:val="both"/>
      </w:pPr>
      <w:r>
        <w:rPr>
          <w:rFonts w:ascii="宋体" w:hAnsi="宋体" w:cs="宋体" w:eastAsia="宋体" w:hint="default"/>
          <w:spacing w:val="-2"/>
        </w:rPr>
        <w:t>①</w:t>
      </w:r>
      <w:r>
        <w:rPr>
          <w:spacing w:val="-2"/>
        </w:rPr>
        <w:t>存在以下一种或几种情况时，确定对被投资单位具有共同控制：</w:t>
      </w:r>
      <w:r>
        <w:rPr>
          <w:rFonts w:ascii="Times New Roman" w:hAnsi="Times New Roman" w:cs="Times New Roman" w:eastAsia="Times New Roman" w:hint="default"/>
          <w:spacing w:val="-2"/>
        </w:rPr>
        <w:t>A.</w:t>
      </w:r>
      <w:r>
        <w:rPr>
          <w:spacing w:val="-2"/>
        </w:rPr>
        <w:t>任何一个合营方均不能单独控制</w:t>
      </w:r>
      <w:r>
        <w:rPr>
          <w:w w:val="100"/>
        </w:rPr>
        <w:t> </w:t>
      </w:r>
      <w:r>
        <w:rPr>
          <w:spacing w:val="-1"/>
        </w:rPr>
        <w:t>合营企业的生产经营活动。</w:t>
      </w:r>
      <w:r>
        <w:rPr>
          <w:rFonts w:ascii="Times New Roman" w:hAnsi="Times New Roman" w:cs="Times New Roman" w:eastAsia="Times New Roman" w:hint="default"/>
          <w:spacing w:val="-1"/>
        </w:rPr>
        <w:t>B.</w:t>
      </w:r>
      <w:r>
        <w:rPr>
          <w:spacing w:val="-1"/>
        </w:rPr>
        <w:t>涉及合营企业基本经营活动的决策需要各合营方一致同意。</w:t>
      </w:r>
      <w:r>
        <w:rPr>
          <w:rFonts w:ascii="Times New Roman" w:hAnsi="Times New Roman" w:cs="Times New Roman" w:eastAsia="Times New Roman" w:hint="default"/>
          <w:spacing w:val="-1"/>
        </w:rPr>
        <w:t>C.</w:t>
      </w:r>
      <w:r>
        <w:rPr>
          <w:spacing w:val="-1"/>
        </w:rPr>
        <w:t>各合营方可能</w:t>
      </w:r>
      <w:r>
        <w:rPr>
          <w:spacing w:val="-25"/>
        </w:rPr>
        <w:t> </w:t>
      </w:r>
      <w:r>
        <w:rPr>
          <w:spacing w:val="-25"/>
        </w:rPr>
      </w:r>
      <w:r>
        <w:rPr/>
        <w:t>通过合同或协议的形式任命其中的一个合营方对合营企业的日常活动进行管理</w:t>
      </w:r>
      <w:r>
        <w:rPr>
          <w:rFonts w:ascii="Times New Roman" w:hAnsi="Times New Roman" w:cs="Times New Roman" w:eastAsia="Times New Roman" w:hint="default"/>
        </w:rPr>
        <w:t>,</w:t>
      </w:r>
      <w:r>
        <w:rPr/>
        <w:t>但其必须在各合营方已经</w:t>
      </w:r>
      <w:r>
        <w:rPr>
          <w:spacing w:val="37"/>
        </w:rPr>
        <w:t> </w:t>
      </w:r>
      <w:r>
        <w:rPr>
          <w:spacing w:val="37"/>
        </w:rPr>
      </w:r>
      <w:r>
        <w:rPr>
          <w:spacing w:val="-2"/>
        </w:rPr>
        <w:t>一致同意的财务和经营政策范围内行使管理权。当被投资单位处于法定重组或破产中，或者在向投资方转</w:t>
      </w:r>
      <w:r>
        <w:rPr>
          <w:spacing w:val="-21"/>
        </w:rPr>
        <w:t> </w:t>
      </w:r>
      <w:r>
        <w:rPr>
          <w:spacing w:val="-21"/>
        </w:rPr>
      </w:r>
      <w:r>
        <w:rPr>
          <w:spacing w:val="-2"/>
        </w:rPr>
        <w:t>移资金的能力受到严格的长期限制情况下经营时，通常投资方对被投资单位可能无法实施共同控制。但如</w:t>
      </w:r>
      <w:r>
        <w:rPr>
          <w:spacing w:val="-21"/>
        </w:rPr>
        <w:t> </w:t>
      </w:r>
      <w:r>
        <w:rPr>
          <w:spacing w:val="-21"/>
        </w:rPr>
      </w:r>
      <w:r>
        <w:rPr/>
        <w:t>果能够证明存在共同控制，合营各方仍应当按照长期股权投资准则的规定采用权益法核算。</w:t>
      </w:r>
    </w:p>
    <w:p>
      <w:pPr>
        <w:pStyle w:val="BodyText"/>
        <w:spacing w:line="336" w:lineRule="auto" w:before="40"/>
        <w:ind w:right="217" w:firstLine="420"/>
        <w:jc w:val="both"/>
      </w:pPr>
      <w:r>
        <w:rPr>
          <w:rFonts w:ascii="宋体" w:hAnsi="宋体" w:cs="宋体" w:eastAsia="宋体" w:hint="default"/>
          <w:spacing w:val="-2"/>
        </w:rPr>
        <w:t>②</w:t>
      </w:r>
      <w:r>
        <w:rPr>
          <w:spacing w:val="-2"/>
        </w:rPr>
        <w:t>存在以下一种或几种情况时，确定对被投资单位具有重大影响：</w:t>
      </w:r>
      <w:r>
        <w:rPr>
          <w:rFonts w:ascii="Times New Roman" w:hAnsi="Times New Roman" w:cs="Times New Roman" w:eastAsia="Times New Roman" w:hint="default"/>
          <w:spacing w:val="-2"/>
        </w:rPr>
        <w:t>A.</w:t>
      </w:r>
      <w:r>
        <w:rPr>
          <w:spacing w:val="-2"/>
        </w:rPr>
        <w:t>在被投资单位的董事会或类似权</w:t>
      </w:r>
      <w:r>
        <w:rPr>
          <w:w w:val="100"/>
        </w:rPr>
        <w:t> </w:t>
      </w:r>
      <w:r>
        <w:rPr>
          <w:spacing w:val="-2"/>
        </w:rPr>
        <w:t>力机构中派有代表。</w:t>
      </w:r>
      <w:r>
        <w:rPr>
          <w:rFonts w:ascii="Times New Roman" w:hAnsi="Times New Roman" w:cs="Times New Roman" w:eastAsia="Times New Roman" w:hint="default"/>
          <w:spacing w:val="-2"/>
        </w:rPr>
        <w:t>B.</w:t>
      </w:r>
      <w:r>
        <w:rPr>
          <w:spacing w:val="-2"/>
        </w:rPr>
        <w:t>参与被投资单位的政策制定过程</w:t>
      </w:r>
      <w:r>
        <w:rPr>
          <w:rFonts w:ascii="Times New Roman" w:hAnsi="Times New Roman" w:cs="Times New Roman" w:eastAsia="Times New Roman" w:hint="default"/>
          <w:spacing w:val="-2"/>
        </w:rPr>
        <w:t>,</w:t>
      </w:r>
      <w:r>
        <w:rPr>
          <w:spacing w:val="-2"/>
        </w:rPr>
        <w:t>包括股利分配政策等的制定。</w:t>
      </w:r>
      <w:r>
        <w:rPr>
          <w:rFonts w:ascii="Times New Roman" w:hAnsi="Times New Roman" w:cs="Times New Roman" w:eastAsia="Times New Roman" w:hint="default"/>
          <w:spacing w:val="-2"/>
        </w:rPr>
        <w:t>C.</w:t>
      </w:r>
      <w:r>
        <w:rPr>
          <w:spacing w:val="-2"/>
        </w:rPr>
        <w:t>与被投资单位之间</w:t>
      </w:r>
      <w:r>
        <w:rPr>
          <w:spacing w:val="-35"/>
        </w:rPr>
        <w:t> </w:t>
      </w:r>
      <w:r>
        <w:rPr>
          <w:spacing w:val="-35"/>
        </w:rPr>
      </w:r>
      <w:r>
        <w:rPr/>
        <w:t>发生重要交易。</w:t>
      </w:r>
      <w:r>
        <w:rPr>
          <w:rFonts w:ascii="Times New Roman" w:hAnsi="Times New Roman" w:cs="Times New Roman" w:eastAsia="Times New Roman" w:hint="default"/>
        </w:rPr>
        <w:t>D.</w:t>
      </w:r>
      <w:r>
        <w:rPr/>
        <w:t>向被投资单位派出管理人员。</w:t>
      </w:r>
      <w:r>
        <w:rPr>
          <w:rFonts w:ascii="Times New Roman" w:hAnsi="Times New Roman" w:cs="Times New Roman" w:eastAsia="Times New Roman" w:hint="default"/>
        </w:rPr>
        <w:t>E.</w:t>
      </w:r>
      <w:r>
        <w:rPr/>
        <w:t>向被投资单位提供关键技术资料。</w:t>
      </w:r>
    </w:p>
    <w:p>
      <w:pPr>
        <w:pStyle w:val="BodyText"/>
        <w:spacing w:line="336" w:lineRule="auto" w:before="22"/>
        <w:ind w:left="560" w:right="186"/>
        <w:jc w:val="left"/>
      </w:pPr>
      <w:r>
        <w:rPr/>
        <w:t>（</w:t>
      </w:r>
      <w:r>
        <w:rPr>
          <w:rFonts w:ascii="Times New Roman" w:hAnsi="Times New Roman" w:cs="Times New Roman" w:eastAsia="Times New Roman" w:hint="default"/>
        </w:rPr>
        <w:t>4</w:t>
      </w:r>
      <w:r>
        <w:rPr/>
        <w:t>）长期股权投资减值测试方法及减值准备计提方法：</w:t>
      </w:r>
      <w:r>
        <w:rPr>
          <w:w w:val="100"/>
        </w:rPr>
        <w:t> </w:t>
      </w:r>
      <w:r>
        <w:rPr>
          <w:spacing w:val="-2"/>
        </w:rPr>
        <w:t>本公司在资产负债表日对长期股权投资进行逐项检查，根据被投资单位经营政策、法律环境、市场需</w:t>
      </w:r>
    </w:p>
    <w:p>
      <w:pPr>
        <w:pStyle w:val="BodyText"/>
        <w:spacing w:line="355" w:lineRule="auto" w:before="46"/>
        <w:ind w:right="219"/>
        <w:jc w:val="both"/>
      </w:pPr>
      <w:r>
        <w:rPr>
          <w:spacing w:val="-2"/>
        </w:rPr>
        <w:t>求、行业及盈利能力等的各种变化判断长期股权投资是否存在减值迹象。当长期股权投资可收回金额低于</w:t>
      </w:r>
      <w:r>
        <w:rPr>
          <w:spacing w:val="-21"/>
        </w:rPr>
        <w:t> </w:t>
      </w:r>
      <w:r>
        <w:rPr>
          <w:spacing w:val="-21"/>
        </w:rPr>
      </w:r>
      <w:r>
        <w:rPr>
          <w:spacing w:val="-2"/>
        </w:rPr>
        <w:t>账面价值时，将可收回金额低于长期股权投资账面价值的差额作为长期股权投资减值准备予以计提。资产</w:t>
      </w:r>
      <w:r>
        <w:rPr>
          <w:spacing w:val="-21"/>
        </w:rPr>
        <w:t> </w:t>
      </w:r>
      <w:r>
        <w:rPr>
          <w:spacing w:val="-21"/>
        </w:rPr>
      </w:r>
      <w:r>
        <w:rPr/>
        <w:t>减值损失一经确认，在以后会计期间不再转回。</w:t>
      </w:r>
    </w:p>
    <w:p>
      <w:pPr>
        <w:pStyle w:val="BodyText"/>
        <w:spacing w:line="333" w:lineRule="auto" w:before="109"/>
        <w:ind w:left="560" w:right="186"/>
        <w:jc w:val="left"/>
      </w:pPr>
      <w:r>
        <w:rPr>
          <w:rFonts w:ascii="Times New Roman" w:hAnsi="Times New Roman" w:cs="Times New Roman" w:eastAsia="Times New Roman" w:hint="default"/>
          <w:b/>
          <w:bCs/>
        </w:rPr>
        <w:t>13</w:t>
      </w:r>
      <w:r>
        <w:rPr>
          <w:rFonts w:ascii="宋体" w:hAnsi="宋体" w:cs="宋体" w:eastAsia="宋体" w:hint="default"/>
          <w:b/>
          <w:bCs/>
        </w:rPr>
        <w:t>、投资性房地产</w:t>
      </w:r>
      <w:r>
        <w:rPr>
          <w:rFonts w:ascii="宋体" w:hAnsi="宋体" w:cs="宋体" w:eastAsia="宋体" w:hint="default"/>
          <w:b/>
          <w:bCs/>
          <w:spacing w:val="-101"/>
        </w:rPr>
        <w:t> </w:t>
      </w:r>
      <w:r>
        <w:rPr>
          <w:rFonts w:ascii="宋体" w:hAnsi="宋体" w:cs="宋体" w:eastAsia="宋体" w:hint="default"/>
          <w:b/>
          <w:bCs/>
          <w:spacing w:val="-101"/>
        </w:rPr>
      </w:r>
      <w:r>
        <w:rPr>
          <w:spacing w:val="-3"/>
        </w:rPr>
        <w:t>投资性房地产指为赚取租金和</w:t>
      </w:r>
      <w:r>
        <w:rPr>
          <w:rFonts w:ascii="Times New Roman" w:hAnsi="Times New Roman" w:cs="Times New Roman" w:eastAsia="Times New Roman" w:hint="default"/>
          <w:spacing w:val="-3"/>
        </w:rPr>
        <w:t>/</w:t>
      </w:r>
      <w:r>
        <w:rPr>
          <w:spacing w:val="-3"/>
        </w:rPr>
        <w:t>或为资本增值而持有的房地产，包括已出租或准备增值后转让的土地使</w:t>
      </w:r>
    </w:p>
    <w:p>
      <w:pPr>
        <w:pStyle w:val="BodyText"/>
        <w:spacing w:line="240" w:lineRule="auto" w:before="24"/>
        <w:ind w:right="186"/>
        <w:jc w:val="left"/>
      </w:pPr>
      <w:r>
        <w:rPr/>
        <w:t>用权、已出租的建筑物。</w:t>
      </w:r>
    </w:p>
    <w:p>
      <w:pPr>
        <w:pStyle w:val="BodyText"/>
        <w:spacing w:line="336" w:lineRule="auto" w:before="130"/>
        <w:ind w:left="560" w:right="186"/>
        <w:jc w:val="left"/>
      </w:pPr>
      <w:r>
        <w:rPr/>
        <w:t>（</w:t>
      </w:r>
      <w:r>
        <w:rPr>
          <w:rFonts w:ascii="Times New Roman" w:hAnsi="Times New Roman" w:cs="Times New Roman" w:eastAsia="Times New Roman" w:hint="default"/>
        </w:rPr>
        <w:t>1</w:t>
      </w:r>
      <w:r>
        <w:rPr/>
        <w:t>）采用成本模式计量的投资性房地产的折旧或摊销方法</w:t>
      </w:r>
      <w:r>
        <w:rPr>
          <w:w w:val="100"/>
        </w:rPr>
        <w:t> </w:t>
      </w:r>
      <w:r>
        <w:rPr>
          <w:spacing w:val="-2"/>
        </w:rPr>
        <w:t>本公司采用成本模式对所有投资性房地产进行后续计量，按其预计使用寿命及净残值率对建筑物和土</w:t>
      </w:r>
    </w:p>
    <w:p>
      <w:pPr>
        <w:pStyle w:val="BodyText"/>
        <w:spacing w:line="240" w:lineRule="auto" w:before="46"/>
        <w:ind w:right="186"/>
        <w:jc w:val="left"/>
      </w:pPr>
      <w:r>
        <w:rPr/>
        <w:t>地使用权计提折旧或摊销。投资性房地产的预计使用寿命、净残值率及年折旧</w:t>
      </w:r>
      <w:r>
        <w:rPr>
          <w:rFonts w:ascii="Times New Roman" w:hAnsi="Times New Roman" w:cs="Times New Roman" w:eastAsia="Times New Roman" w:hint="default"/>
        </w:rPr>
        <w:t>(</w:t>
      </w:r>
      <w:r>
        <w:rPr/>
        <w:t>摊销</w:t>
      </w:r>
      <w:r>
        <w:rPr>
          <w:rFonts w:ascii="Times New Roman" w:hAnsi="Times New Roman" w:cs="Times New Roman" w:eastAsia="Times New Roman" w:hint="default"/>
        </w:rPr>
        <w:t>)</w:t>
      </w:r>
      <w:r>
        <w:rPr/>
        <w:t>率列示如下：</w:t>
      </w:r>
    </w:p>
    <w:p>
      <w:pPr>
        <w:spacing w:after="0" w:line="240" w:lineRule="auto"/>
        <w:jc w:val="left"/>
        <w:sectPr>
          <w:footerReference w:type="default" r:id="rId110"/>
          <w:pgSz w:w="11910" w:h="16840"/>
          <w:pgMar w:footer="1184" w:header="990" w:top="1200" w:bottom="1380" w:left="940" w:right="940"/>
          <w:pgNumType w:start="74"/>
        </w:sectPr>
      </w:pPr>
    </w:p>
    <w:tbl>
      <w:tblPr>
        <w:tblW w:w="0" w:type="auto"/>
        <w:jc w:val="left"/>
        <w:tblInd w:w="107" w:type="dxa"/>
        <w:tblLayout w:type="fixed"/>
        <w:tblCellMar>
          <w:top w:w="0" w:type="dxa"/>
          <w:left w:w="0" w:type="dxa"/>
          <w:bottom w:w="0" w:type="dxa"/>
          <w:right w:w="0" w:type="dxa"/>
        </w:tblCellMar>
        <w:tblLook w:val="01E0"/>
      </w:tblPr>
      <w:tblGrid>
        <w:gridCol w:w="2492"/>
        <w:gridCol w:w="2278"/>
        <w:gridCol w:w="2439"/>
        <w:gridCol w:w="2633"/>
      </w:tblGrid>
      <w:tr>
        <w:trPr>
          <w:trHeight w:val="708" w:hRule="exact"/>
        </w:trPr>
        <w:tc>
          <w:tcPr>
            <w:tcW w:w="24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936"/>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投资性房地产类别</w:t>
            </w:r>
            <w:r>
              <w:rPr>
                <w:rFonts w:ascii="宋体" w:hAnsi="宋体" w:cs="宋体" w:eastAsia="宋体" w:hint="default"/>
                <w:sz w:val="18"/>
                <w:szCs w:val="18"/>
              </w:rPr>
            </w:r>
          </w:p>
        </w:tc>
        <w:tc>
          <w:tcPr>
            <w:tcW w:w="227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57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预计残值率</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tc>
        <w:tc>
          <w:tcPr>
            <w:tcW w:w="243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6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预计使用寿命</w:t>
            </w:r>
            <w:r>
              <w:rPr>
                <w:rFonts w:ascii="宋体" w:hAnsi="宋体" w:cs="宋体" w:eastAsia="宋体" w:hint="default"/>
                <w:sz w:val="18"/>
                <w:szCs w:val="18"/>
              </w:rPr>
            </w:r>
          </w:p>
        </w:tc>
        <w:tc>
          <w:tcPr>
            <w:tcW w:w="263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51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年折旧（摊销）率</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tc>
      </w:tr>
      <w:tr>
        <w:trPr>
          <w:trHeight w:val="110" w:hRule="exact"/>
        </w:trPr>
        <w:tc>
          <w:tcPr>
            <w:tcW w:w="2492" w:type="dxa"/>
            <w:tcBorders>
              <w:top w:val="nil" w:sz="6" w:space="0" w:color="auto"/>
              <w:left w:val="single" w:sz="4" w:space="0" w:color="000000"/>
              <w:bottom w:val="nil" w:sz="6" w:space="0" w:color="auto"/>
              <w:right w:val="nil" w:sz="6" w:space="0" w:color="auto"/>
            </w:tcBorders>
          </w:tcPr>
          <w:p>
            <w:pPr/>
          </w:p>
        </w:tc>
        <w:tc>
          <w:tcPr>
            <w:tcW w:w="2278" w:type="dxa"/>
            <w:tcBorders>
              <w:top w:val="nil" w:sz="6" w:space="0" w:color="auto"/>
              <w:left w:val="nil" w:sz="6" w:space="0" w:color="auto"/>
              <w:bottom w:val="nil" w:sz="6" w:space="0" w:color="auto"/>
              <w:right w:val="single" w:sz="4" w:space="0" w:color="000000"/>
            </w:tcBorders>
          </w:tcPr>
          <w:p>
            <w:pPr/>
          </w:p>
        </w:tc>
        <w:tc>
          <w:tcPr>
            <w:tcW w:w="2439" w:type="dxa"/>
            <w:tcBorders>
              <w:top w:val="nil" w:sz="6" w:space="0" w:color="auto"/>
              <w:left w:val="single" w:sz="4" w:space="0" w:color="000000"/>
              <w:bottom w:val="nil" w:sz="6" w:space="0" w:color="auto"/>
              <w:right w:val="single" w:sz="4" w:space="0" w:color="000000"/>
            </w:tcBorders>
          </w:tcPr>
          <w:p>
            <w:pPr/>
          </w:p>
        </w:tc>
        <w:tc>
          <w:tcPr>
            <w:tcW w:w="2633"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492"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883"/>
              <w:jc w:val="right"/>
              <w:rPr>
                <w:rFonts w:ascii="宋体" w:hAnsi="宋体" w:cs="宋体" w:eastAsia="宋体" w:hint="default"/>
                <w:sz w:val="18"/>
                <w:szCs w:val="18"/>
              </w:rPr>
            </w:pPr>
            <w:r>
              <w:rPr>
                <w:rFonts w:ascii="宋体" w:hAnsi="宋体" w:cs="宋体" w:eastAsia="宋体" w:hint="default"/>
                <w:sz w:val="18"/>
                <w:szCs w:val="18"/>
              </w:rPr>
              <w:t>房屋、建筑物</w:t>
            </w:r>
          </w:p>
        </w:tc>
        <w:tc>
          <w:tcPr>
            <w:tcW w:w="2278"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left="1454" w:right="0"/>
              <w:jc w:val="left"/>
              <w:rPr>
                <w:rFonts w:ascii="Times New Roman" w:hAnsi="Times New Roman" w:cs="Times New Roman" w:eastAsia="Times New Roman" w:hint="default"/>
                <w:sz w:val="18"/>
                <w:szCs w:val="18"/>
              </w:rPr>
            </w:pPr>
            <w:r>
              <w:rPr>
                <w:rFonts w:ascii="Times New Roman"/>
                <w:sz w:val="18"/>
              </w:rPr>
              <w:t>5</w:t>
            </w:r>
          </w:p>
        </w:tc>
        <w:tc>
          <w:tcPr>
            <w:tcW w:w="2439"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16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40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633" w:type="dxa"/>
            <w:tcBorders>
              <w:top w:val="nil" w:sz="6" w:space="0" w:color="auto"/>
              <w:left w:val="single" w:sz="4" w:space="0" w:color="000000"/>
              <w:bottom w:val="nil" w:sz="6" w:space="0" w:color="auto"/>
              <w:right w:val="nil" w:sz="6" w:space="0" w:color="auto"/>
            </w:tcBorders>
          </w:tcPr>
          <w:p>
            <w:pPr>
              <w:pStyle w:val="TableParagraph"/>
              <w:spacing w:line="240" w:lineRule="auto" w:before="98"/>
              <w:ind w:left="237" w:right="0"/>
              <w:jc w:val="center"/>
              <w:rPr>
                <w:rFonts w:ascii="Times New Roman" w:hAnsi="Times New Roman" w:cs="Times New Roman" w:eastAsia="Times New Roman" w:hint="default"/>
                <w:sz w:val="18"/>
                <w:szCs w:val="18"/>
              </w:rPr>
            </w:pPr>
            <w:r>
              <w:rPr>
                <w:rFonts w:ascii="Times New Roman"/>
                <w:sz w:val="18"/>
              </w:rPr>
              <w:t>2.37</w:t>
            </w:r>
          </w:p>
        </w:tc>
      </w:tr>
    </w:tbl>
    <w:p>
      <w:pPr>
        <w:pStyle w:val="BodyText"/>
        <w:spacing w:line="343" w:lineRule="auto" w:before="55"/>
        <w:ind w:left="640" w:right="14"/>
        <w:jc w:val="left"/>
      </w:pPr>
      <w:r>
        <w:rPr/>
        <w:pict>
          <v:group style="position:absolute;margin-left:52.560001pt;margin-top:-60.606335pt;width:490.3pt;height:.1pt;mso-position-horizontal-relative:page;mso-position-vertical-relative:paragraph;z-index:-1439056" coordorigin="1051,-1212" coordsize="9806,2">
            <v:shape style="position:absolute;left:1051;top:-1212;width:9806;height:2" coordorigin="1051,-1212" coordsize="9806,0" path="m1051,-1212l10857,-1212e" filled="false" stroked="true" strokeweight=".48pt" strokecolor="#000000">
              <v:path arrowok="t"/>
            </v:shape>
            <w10:wrap type="none"/>
          </v:group>
        </w:pict>
      </w:r>
      <w:r>
        <w:rPr/>
        <w:pict>
          <v:group style="position:absolute;margin-left:48.11998pt;margin-top:-48.726315pt;width:499.45pt;height:49.85pt;mso-position-horizontal-relative:page;mso-position-vertical-relative:paragraph;z-index:-1439032" coordorigin="962,-975" coordsize="9989,997">
            <v:shape style="position:absolute;left:967;top:-975;width:10;height:10" type="#_x0000_t75" stroked="false">
              <v:imagedata r:id="rId112" o:title=""/>
            </v:shape>
            <v:shape style="position:absolute;left:962;top:-975;width:2496;height:10" type="#_x0000_t75" stroked="false">
              <v:imagedata r:id="rId113" o:title=""/>
            </v:shape>
            <v:shape style="position:absolute;left:3454;top:-975;width:2283;height:10" type="#_x0000_t75" stroked="false">
              <v:imagedata r:id="rId114" o:title=""/>
            </v:shape>
            <v:shape style="position:absolute;left:5732;top:-975;width:5209;height:10" type="#_x0000_t75" stroked="false">
              <v:imagedata r:id="rId115" o:title=""/>
            </v:shape>
            <v:group style="position:absolute;left:10932;top:-970;width:10;height:2" coordorigin="10932,-970" coordsize="10,2">
              <v:shape style="position:absolute;left:10932;top:-970;width:10;height:2" coordorigin="10932,-970" coordsize="10,0" path="m10932,-970l10941,-970e" filled="false" stroked="true" strokeweight=".47998pt" strokecolor="#000000">
                <v:path arrowok="t"/>
              </v:shape>
            </v:group>
            <v:group style="position:absolute;left:10932;top:-965;width:10;height:20" coordorigin="10932,-965" coordsize="10,20">
              <v:shape style="position:absolute;left:10932;top:-965;width:10;height:20" coordorigin="10932,-965" coordsize="10,20" path="m10932,-946l10941,-946,10941,-965,10932,-965,10932,-946xe" filled="true" fillcolor="#000000" stroked="false">
                <v:path arrowok="t"/>
                <v:fill type="solid"/>
              </v:shape>
            </v:group>
            <v:group style="position:absolute;left:10932;top:-946;width:10;height:20" coordorigin="10932,-946" coordsize="10,20">
              <v:shape style="position:absolute;left:10932;top:-946;width:10;height:20" coordorigin="10932,-946" coordsize="10,20" path="m10932,-927l10941,-927,10941,-946,10932,-946,10932,-927xe" filled="true" fillcolor="#000000" stroked="false">
                <v:path arrowok="t"/>
                <v:fill type="solid"/>
              </v:shape>
            </v:group>
            <v:group style="position:absolute;left:10932;top:-927;width:10;height:20" coordorigin="10932,-927" coordsize="10,20">
              <v:shape style="position:absolute;left:10932;top:-927;width:10;height:20" coordorigin="10932,-927" coordsize="10,20" path="m10932,-907l10941,-907,10941,-927,10932,-927,10932,-907xe" filled="true" fillcolor="#000000" stroked="false">
                <v:path arrowok="t"/>
                <v:fill type="solid"/>
              </v:shape>
            </v:group>
            <v:group style="position:absolute;left:10932;top:-907;width:10;height:20" coordorigin="10932,-907" coordsize="10,20">
              <v:shape style="position:absolute;left:10932;top:-907;width:10;height:20" coordorigin="10932,-907" coordsize="10,20" path="m10932,-888l10941,-888,10941,-907,10932,-907,10932,-888xe" filled="true" fillcolor="#000000" stroked="false">
                <v:path arrowok="t"/>
                <v:fill type="solid"/>
              </v:shape>
            </v:group>
            <v:group style="position:absolute;left:10932;top:-888;width:10;height:20" coordorigin="10932,-888" coordsize="10,20">
              <v:shape style="position:absolute;left:10932;top:-888;width:10;height:20" coordorigin="10932,-888" coordsize="10,20" path="m10932,-869l10941,-869,10941,-888,10932,-888,10932,-869xe" filled="true" fillcolor="#000000" stroked="false">
                <v:path arrowok="t"/>
                <v:fill type="solid"/>
              </v:shape>
            </v:group>
            <v:group style="position:absolute;left:10932;top:-869;width:10;height:20" coordorigin="10932,-869" coordsize="10,20">
              <v:shape style="position:absolute;left:10932;top:-869;width:10;height:20" coordorigin="10932,-869" coordsize="10,20" path="m10932,-850l10941,-850,10941,-869,10932,-869,10932,-850xe" filled="true" fillcolor="#000000" stroked="false">
                <v:path arrowok="t"/>
                <v:fill type="solid"/>
              </v:shape>
            </v:group>
            <v:group style="position:absolute;left:10932;top:-850;width:10;height:20" coordorigin="10932,-850" coordsize="10,20">
              <v:shape style="position:absolute;left:10932;top:-850;width:10;height:20" coordorigin="10932,-850" coordsize="10,20" path="m10932,-831l10941,-831,10941,-850,10932,-850,10932,-831xe" filled="true" fillcolor="#000000" stroked="false">
                <v:path arrowok="t"/>
                <v:fill type="solid"/>
              </v:shape>
            </v:group>
            <v:group style="position:absolute;left:10932;top:-831;width:10;height:20" coordorigin="10932,-831" coordsize="10,20">
              <v:shape style="position:absolute;left:10932;top:-831;width:10;height:20" coordorigin="10932,-831" coordsize="10,20" path="m10932,-811l10941,-811,10941,-831,10932,-831,10932,-811xe" filled="true" fillcolor="#000000" stroked="false">
                <v:path arrowok="t"/>
                <v:fill type="solid"/>
              </v:shape>
            </v:group>
            <v:group style="position:absolute;left:10932;top:-811;width:10;height:20" coordorigin="10932,-811" coordsize="10,20">
              <v:shape style="position:absolute;left:10932;top:-811;width:10;height:20" coordorigin="10932,-811" coordsize="10,20" path="m10932,-792l10941,-792,10941,-811,10932,-811,10932,-792xe" filled="true" fillcolor="#000000" stroked="false">
                <v:path arrowok="t"/>
                <v:fill type="solid"/>
              </v:shape>
            </v:group>
            <v:group style="position:absolute;left:10932;top:-792;width:10;height:20" coordorigin="10932,-792" coordsize="10,20">
              <v:shape style="position:absolute;left:10932;top:-792;width:10;height:20" coordorigin="10932,-792" coordsize="10,20" path="m10932,-773l10941,-773,10941,-792,10932,-792,10932,-773xe" filled="true" fillcolor="#000000" stroked="false">
                <v:path arrowok="t"/>
                <v:fill type="solid"/>
              </v:shape>
            </v:group>
            <v:group style="position:absolute;left:10932;top:-773;width:10;height:20" coordorigin="10932,-773" coordsize="10,20">
              <v:shape style="position:absolute;left:10932;top:-773;width:10;height:20" coordorigin="10932,-773" coordsize="10,20" path="m10932,-754l10941,-754,10941,-773,10932,-773,10932,-754xe" filled="true" fillcolor="#000000" stroked="false">
                <v:path arrowok="t"/>
                <v:fill type="solid"/>
              </v:shape>
            </v:group>
            <v:group style="position:absolute;left:10932;top:-754;width:10;height:20" coordorigin="10932,-754" coordsize="10,20">
              <v:shape style="position:absolute;left:10932;top:-754;width:10;height:20" coordorigin="10932,-754" coordsize="10,20" path="m10932,-735l10941,-735,10941,-754,10932,-754,10932,-735xe" filled="true" fillcolor="#000000" stroked="false">
                <v:path arrowok="t"/>
                <v:fill type="solid"/>
              </v:shape>
            </v:group>
            <v:group style="position:absolute;left:10932;top:-735;width:10;height:20" coordorigin="10932,-735" coordsize="10,20">
              <v:shape style="position:absolute;left:10932;top:-735;width:10;height:20" coordorigin="10932,-735" coordsize="10,20" path="m10932,-715l10941,-715,10941,-735,10932,-735,10932,-715xe" filled="true" fillcolor="#000000" stroked="false">
                <v:path arrowok="t"/>
                <v:fill type="solid"/>
              </v:shape>
            </v:group>
            <v:group style="position:absolute;left:10932;top:-715;width:10;height:20" coordorigin="10932,-715" coordsize="10,20">
              <v:shape style="position:absolute;left:10932;top:-715;width:10;height:20" coordorigin="10932,-715" coordsize="10,20" path="m10932,-696l10941,-696,10941,-715,10932,-715,10932,-696xe" filled="true" fillcolor="#000000" stroked="false">
                <v:path arrowok="t"/>
                <v:fill type="solid"/>
              </v:shape>
            </v:group>
            <v:group style="position:absolute;left:10932;top:-696;width:10;height:20" coordorigin="10932,-696" coordsize="10,20">
              <v:shape style="position:absolute;left:10932;top:-696;width:10;height:20" coordorigin="10932,-696" coordsize="10,20" path="m10932,-677l10941,-677,10941,-696,10932,-696,10932,-677xe" filled="true" fillcolor="#000000" stroked="false">
                <v:path arrowok="t"/>
                <v:fill type="solid"/>
              </v:shape>
            </v:group>
            <v:group style="position:absolute;left:10932;top:-677;width:10;height:20" coordorigin="10932,-677" coordsize="10,20">
              <v:shape style="position:absolute;left:10932;top:-677;width:10;height:20" coordorigin="10932,-677" coordsize="10,20" path="m10932,-658l10941,-658,10941,-677,10932,-677,10932,-658xe" filled="true" fillcolor="#000000" stroked="false">
                <v:path arrowok="t"/>
                <v:fill type="solid"/>
              </v:shape>
            </v:group>
            <v:group style="position:absolute;left:10932;top:-658;width:10;height:20" coordorigin="10932,-658" coordsize="10,20">
              <v:shape style="position:absolute;left:10932;top:-658;width:10;height:20" coordorigin="10932,-658" coordsize="10,20" path="m10932,-639l10941,-639,10941,-658,10932,-658,10932,-639xe" filled="true" fillcolor="#000000" stroked="false">
                <v:path arrowok="t"/>
                <v:fill type="solid"/>
              </v:shape>
            </v:group>
            <v:group style="position:absolute;left:10932;top:-639;width:10;height:20" coordorigin="10932,-639" coordsize="10,20">
              <v:shape style="position:absolute;left:10932;top:-639;width:10;height:20" coordorigin="10932,-639" coordsize="10,20" path="m10932,-619l10941,-619,10941,-639,10932,-639,10932,-619xe" filled="true" fillcolor="#000000" stroked="false">
                <v:path arrowok="t"/>
                <v:fill type="solid"/>
              </v:shape>
            </v:group>
            <v:group style="position:absolute;left:10932;top:-619;width:10;height:20" coordorigin="10932,-619" coordsize="10,20">
              <v:shape style="position:absolute;left:10932;top:-619;width:10;height:20" coordorigin="10932,-619" coordsize="10,20" path="m10932,-600l10941,-600,10941,-619,10932,-619,10932,-600xe" filled="true" fillcolor="#000000" stroked="false">
                <v:path arrowok="t"/>
                <v:fill type="solid"/>
              </v:shape>
            </v:group>
            <v:group style="position:absolute;left:10932;top:-600;width:10;height:20" coordorigin="10932,-600" coordsize="10,20">
              <v:shape style="position:absolute;left:10932;top:-600;width:10;height:20" coordorigin="10932,-600" coordsize="10,20" path="m10932,-581l10941,-581,10941,-600,10932,-600,10932,-581xe" filled="true" fillcolor="#000000" stroked="false">
                <v:path arrowok="t"/>
                <v:fill type="solid"/>
              </v:shape>
            </v:group>
            <v:group style="position:absolute;left:10932;top:-581;width:10;height:20" coordorigin="10932,-581" coordsize="10,20">
              <v:shape style="position:absolute;left:10932;top:-581;width:10;height:20" coordorigin="10932,-581" coordsize="10,20" path="m10932,-561l10941,-561,10941,-581,10932,-581,10932,-561xe" filled="true" fillcolor="#000000" stroked="false">
                <v:path arrowok="t"/>
                <v:fill type="solid"/>
              </v:shape>
            </v:group>
            <v:group style="position:absolute;left:10932;top:-561;width:10;height:20" coordorigin="10932,-561" coordsize="10,20">
              <v:shape style="position:absolute;left:10932;top:-561;width:10;height:20" coordorigin="10932,-561" coordsize="10,20" path="m10932,-542l10941,-542,10941,-561,10932,-561,10932,-542xe" filled="true" fillcolor="#000000" stroked="false">
                <v:path arrowok="t"/>
                <v:fill type="solid"/>
              </v:shape>
            </v:group>
            <v:group style="position:absolute;left:10932;top:-542;width:10;height:20" coordorigin="10932,-542" coordsize="10,20">
              <v:shape style="position:absolute;left:10932;top:-542;width:10;height:20" coordorigin="10932,-542" coordsize="10,20" path="m10932,-523l10941,-523,10941,-542,10932,-542,10932,-523xe" filled="true" fillcolor="#000000" stroked="false">
                <v:path arrowok="t"/>
                <v:fill type="solid"/>
              </v:shape>
            </v:group>
            <v:group style="position:absolute;left:10932;top:-523;width:10;height:20" coordorigin="10932,-523" coordsize="10,20">
              <v:shape style="position:absolute;left:10932;top:-523;width:10;height:20" coordorigin="10932,-523" coordsize="10,20" path="m10932,-504l10941,-504,10941,-523,10932,-523,10932,-504xe" filled="true" fillcolor="#000000" stroked="false">
                <v:path arrowok="t"/>
                <v:fill type="solid"/>
              </v:shape>
            </v:group>
            <v:group style="position:absolute;left:10932;top:-504;width:10;height:20" coordorigin="10932,-504" coordsize="10,20">
              <v:shape style="position:absolute;left:10932;top:-504;width:10;height:20" coordorigin="10932,-504" coordsize="10,20" path="m10932,-485l10941,-485,10941,-504,10932,-504,10932,-485xe" filled="true" fillcolor="#000000" stroked="false">
                <v:path arrowok="t"/>
                <v:fill type="solid"/>
              </v:shape>
            </v:group>
            <v:group style="position:absolute;left:10932;top:-485;width:10;height:20" coordorigin="10932,-485" coordsize="10,20">
              <v:shape style="position:absolute;left:10932;top:-485;width:10;height:20" coordorigin="10932,-485" coordsize="10,20" path="m10932,-465l10941,-465,10941,-485,10932,-485,10932,-465xe" filled="true" fillcolor="#000000" stroked="false">
                <v:path arrowok="t"/>
                <v:fill type="solid"/>
              </v:shape>
            </v:group>
            <v:group style="position:absolute;left:10932;top:-465;width:10;height:20" coordorigin="10932,-465" coordsize="10,20">
              <v:shape style="position:absolute;left:10932;top:-465;width:10;height:20" coordorigin="10932,-465" coordsize="10,20" path="m10932,-446l10941,-446,10941,-465,10932,-465,10932,-446xe" filled="true" fillcolor="#000000" stroked="false">
                <v:path arrowok="t"/>
                <v:fill type="solid"/>
              </v:shape>
            </v:group>
            <v:group style="position:absolute;left:10932;top:-446;width:10;height:20" coordorigin="10932,-446" coordsize="10,20">
              <v:shape style="position:absolute;left:10932;top:-446;width:10;height:20" coordorigin="10932,-446" coordsize="10,20" path="m10932,-427l10941,-427,10941,-446,10932,-446,10932,-427xe" filled="true" fillcolor="#000000" stroked="false">
                <v:path arrowok="t"/>
                <v:fill type="solid"/>
              </v:shape>
            </v:group>
            <v:group style="position:absolute;left:10932;top:-427;width:10;height:20" coordorigin="10932,-427" coordsize="10,20">
              <v:shape style="position:absolute;left:10932;top:-427;width:10;height:20" coordorigin="10932,-427" coordsize="10,20" path="m10932,-408l10941,-408,10941,-427,10932,-427,10932,-408xe" filled="true" fillcolor="#000000" stroked="false">
                <v:path arrowok="t"/>
                <v:fill type="solid"/>
              </v:shape>
              <v:shape style="position:absolute;left:962;top:-504;width:2516;height:110" type="#_x0000_t75" stroked="false">
                <v:imagedata r:id="rId116" o:title=""/>
              </v:shape>
              <v:shape style="position:absolute;left:3454;top:-408;width:2293;height:14" type="#_x0000_t75" stroked="false">
                <v:imagedata r:id="rId117" o:title=""/>
              </v:shape>
              <v:shape style="position:absolute;left:5732;top:-408;width:2453;height:14" type="#_x0000_t75" stroked="false">
                <v:imagedata r:id="rId118" o:title=""/>
              </v:shape>
              <v:shape style="position:absolute;left:8171;top:-408;width:2770;height:14" type="#_x0000_t75" stroked="false">
                <v:imagedata r:id="rId119" o:title=""/>
              </v:shape>
            </v:group>
            <v:group style="position:absolute;left:10932;top:-398;width:10;height:2" coordorigin="10932,-398" coordsize="10,2">
              <v:shape style="position:absolute;left:10932;top:-398;width:10;height:2" coordorigin="10932,-398" coordsize="10,0" path="m10932,-398l10941,-398e" filled="false" stroked="true" strokeweight=".48004pt" strokecolor="#000000">
                <v:path arrowok="t"/>
              </v:shape>
            </v:group>
            <v:group style="position:absolute;left:10932;top:-393;width:10;height:20" coordorigin="10932,-393" coordsize="10,20">
              <v:shape style="position:absolute;left:10932;top:-393;width:10;height:20" coordorigin="10932,-393" coordsize="10,20" path="m10932,-374l10941,-374,10941,-393,10932,-393,10932,-374xe" filled="true" fillcolor="#000000" stroked="false">
                <v:path arrowok="t"/>
                <v:fill type="solid"/>
              </v:shape>
            </v:group>
            <v:group style="position:absolute;left:10932;top:-374;width:10;height:20" coordorigin="10932,-374" coordsize="10,20">
              <v:shape style="position:absolute;left:10932;top:-374;width:10;height:20" coordorigin="10932,-374" coordsize="10,20" path="m10932,-355l10941,-355,10941,-374,10932,-374,10932,-355xe" filled="true" fillcolor="#000000" stroked="false">
                <v:path arrowok="t"/>
                <v:fill type="solid"/>
              </v:shape>
            </v:group>
            <v:group style="position:absolute;left:10932;top:-355;width:10;height:20" coordorigin="10932,-355" coordsize="10,20">
              <v:shape style="position:absolute;left:10932;top:-355;width:10;height:20" coordorigin="10932,-355" coordsize="10,20" path="m10932,-336l10941,-336,10941,-355,10932,-355,10932,-336xe" filled="true" fillcolor="#000000" stroked="false">
                <v:path arrowok="t"/>
                <v:fill type="solid"/>
              </v:shape>
            </v:group>
            <v:group style="position:absolute;left:10932;top:-336;width:10;height:20" coordorigin="10932,-336" coordsize="10,20">
              <v:shape style="position:absolute;left:10932;top:-336;width:10;height:20" coordorigin="10932,-336" coordsize="10,20" path="m10932,-317l10941,-317,10941,-336,10932,-336,10932,-317xe" filled="true" fillcolor="#000000" stroked="false">
                <v:path arrowok="t"/>
                <v:fill type="solid"/>
              </v:shape>
            </v:group>
            <v:group style="position:absolute;left:10932;top:-317;width:10;height:20" coordorigin="10932,-317" coordsize="10,20">
              <v:shape style="position:absolute;left:10932;top:-317;width:10;height:20" coordorigin="10932,-317" coordsize="10,20" path="m10932,-297l10941,-297,10941,-317,10932,-317,10932,-297xe" filled="true" fillcolor="#000000" stroked="false">
                <v:path arrowok="t"/>
                <v:fill type="solid"/>
              </v:shape>
            </v:group>
            <v:group style="position:absolute;left:10932;top:-297;width:10;height:20" coordorigin="10932,-297" coordsize="10,20">
              <v:shape style="position:absolute;left:10932;top:-297;width:10;height:20" coordorigin="10932,-297" coordsize="10,20" path="m10932,-278l10941,-278,10941,-297,10932,-297,10932,-278xe" filled="true" fillcolor="#000000" stroked="false">
                <v:path arrowok="t"/>
                <v:fill type="solid"/>
              </v:shape>
            </v:group>
            <v:group style="position:absolute;left:10932;top:-278;width:10;height:20" coordorigin="10932,-278" coordsize="10,20">
              <v:shape style="position:absolute;left:10932;top:-278;width:10;height:20" coordorigin="10932,-278" coordsize="10,20" path="m10932,-259l10941,-259,10941,-278,10932,-278,10932,-259xe" filled="true" fillcolor="#000000" stroked="false">
                <v:path arrowok="t"/>
                <v:fill type="solid"/>
              </v:shape>
            </v:group>
            <v:group style="position:absolute;left:10932;top:-259;width:10;height:20" coordorigin="10932,-259" coordsize="10,20">
              <v:shape style="position:absolute;left:10932;top:-259;width:10;height:20" coordorigin="10932,-259" coordsize="10,20" path="m10932,-240l10941,-240,10941,-259,10932,-259,10932,-240xe" filled="true" fillcolor="#000000" stroked="false">
                <v:path arrowok="t"/>
                <v:fill type="solid"/>
              </v:shape>
            </v:group>
            <v:group style="position:absolute;left:10932;top:-240;width:10;height:20" coordorigin="10932,-240" coordsize="10,20">
              <v:shape style="position:absolute;left:10932;top:-240;width:10;height:20" coordorigin="10932,-240" coordsize="10,20" path="m10932,-221l10941,-221,10941,-240,10932,-240,10932,-221xe" filled="true" fillcolor="#000000" stroked="false">
                <v:path arrowok="t"/>
                <v:fill type="solid"/>
              </v:shape>
            </v:group>
            <v:group style="position:absolute;left:10932;top:-221;width:10;height:20" coordorigin="10932,-221" coordsize="10,20">
              <v:shape style="position:absolute;left:10932;top:-221;width:10;height:20" coordorigin="10932,-221" coordsize="10,20" path="m10932,-201l10941,-201,10941,-221,10932,-221,10932,-201xe" filled="true" fillcolor="#000000" stroked="false">
                <v:path arrowok="t"/>
                <v:fill type="solid"/>
              </v:shape>
            </v:group>
            <v:group style="position:absolute;left:10932;top:-201;width:10;height:20" coordorigin="10932,-201" coordsize="10,20">
              <v:shape style="position:absolute;left:10932;top:-201;width:10;height:20" coordorigin="10932,-201" coordsize="10,20" path="m10932,-182l10941,-182,10941,-201,10932,-201,10932,-182xe" filled="true" fillcolor="#000000" stroked="false">
                <v:path arrowok="t"/>
                <v:fill type="solid"/>
              </v:shape>
            </v:group>
            <v:group style="position:absolute;left:10932;top:-182;width:10;height:20" coordorigin="10932,-182" coordsize="10,20">
              <v:shape style="position:absolute;left:10932;top:-182;width:10;height:20" coordorigin="10932,-182" coordsize="10,20" path="m10932,-163l10941,-163,10941,-182,10932,-182,10932,-163xe" filled="true" fillcolor="#000000" stroked="false">
                <v:path arrowok="t"/>
                <v:fill type="solid"/>
              </v:shape>
            </v:group>
            <v:group style="position:absolute;left:10932;top:-163;width:10;height:20" coordorigin="10932,-163" coordsize="10,20">
              <v:shape style="position:absolute;left:10932;top:-163;width:10;height:20" coordorigin="10932,-163" coordsize="10,20" path="m10932,-144l10941,-144,10941,-163,10932,-163,10932,-144xe" filled="true" fillcolor="#000000" stroked="false">
                <v:path arrowok="t"/>
                <v:fill type="solid"/>
              </v:shape>
            </v:group>
            <v:group style="position:absolute;left:10932;top:-144;width:10;height:20" coordorigin="10932,-144" coordsize="10,20">
              <v:shape style="position:absolute;left:10932;top:-144;width:10;height:20" coordorigin="10932,-144" coordsize="10,20" path="m10932,-125l10941,-125,10941,-144,10932,-144,10932,-125xe" filled="true" fillcolor="#000000" stroked="false">
                <v:path arrowok="t"/>
                <v:fill type="solid"/>
              </v:shape>
            </v:group>
            <v:group style="position:absolute;left:10932;top:-125;width:10;height:20" coordorigin="10932,-125" coordsize="10,20">
              <v:shape style="position:absolute;left:10932;top:-125;width:10;height:20" coordorigin="10932,-125" coordsize="10,20" path="m10932,-105l10941,-105,10941,-125,10932,-125,10932,-105xe" filled="true" fillcolor="#000000" stroked="false">
                <v:path arrowok="t"/>
                <v:fill type="solid"/>
              </v:shape>
            </v:group>
            <v:group style="position:absolute;left:10932;top:-105;width:10;height:20" coordorigin="10932,-105" coordsize="10,20">
              <v:shape style="position:absolute;left:10932;top:-105;width:10;height:20" coordorigin="10932,-105" coordsize="10,20" path="m10932,-86l10941,-86,10941,-105,10932,-105,10932,-86xe" filled="true" fillcolor="#000000" stroked="false">
                <v:path arrowok="t"/>
                <v:fill type="solid"/>
              </v:shape>
              <v:shape style="position:absolute;left:977;top:-86;width:2501;height:108" type="#_x0000_t75" stroked="false">
                <v:imagedata r:id="rId120" o:title=""/>
              </v:shape>
              <v:shape style="position:absolute;left:3468;top:-86;width:2288;height:108" type="#_x0000_t75" stroked="false">
                <v:imagedata r:id="rId121" o:title=""/>
              </v:shape>
              <v:shape style="position:absolute;left:5747;top:-86;width:2448;height:108" type="#_x0000_t75" stroked="false">
                <v:imagedata r:id="rId122" o:title=""/>
              </v:shape>
              <v:shape style="position:absolute;left:8185;top:-86;width:2765;height:108" type="#_x0000_t75" stroked="false">
                <v:imagedata r:id="rId123" o:title=""/>
              </v:shape>
            </v:group>
            <v:group style="position:absolute;left:10932;top:17;width:10;height:2" coordorigin="10932,17" coordsize="10,2">
              <v:shape style="position:absolute;left:10932;top:17;width:10;height:2" coordorigin="10932,17" coordsize="10,0" path="m10932,17l10941,17e" filled="false" stroked="true" strokeweight=".47998pt" strokecolor="#000000">
                <v:path arrowok="t"/>
              </v:shape>
            </v:group>
            <w10:wrap type="none"/>
          </v:group>
        </w:pict>
      </w:r>
      <w:r>
        <w:rPr/>
        <w:t>（</w:t>
      </w:r>
      <w:r>
        <w:rPr>
          <w:rFonts w:ascii="Times New Roman" w:hAnsi="Times New Roman" w:cs="Times New Roman" w:eastAsia="Times New Roman" w:hint="default"/>
        </w:rPr>
        <w:t>2</w:t>
      </w:r>
      <w:r>
        <w:rPr/>
        <w:t>）采用成本模式计量的投资性房地产减值准备计提依据</w:t>
      </w:r>
      <w:r>
        <w:rPr>
          <w:w w:val="100"/>
        </w:rPr>
        <w:t> </w:t>
      </w:r>
      <w:r>
        <w:rPr>
          <w:spacing w:val="-2"/>
        </w:rPr>
        <w:t>资产负债表日按投资性房产的成本与可收回金额孰低计价，可收回金额低于成本的，按两者的差额计</w:t>
      </w:r>
    </w:p>
    <w:p>
      <w:pPr>
        <w:pStyle w:val="BodyText"/>
        <w:spacing w:line="270" w:lineRule="exact"/>
        <w:ind w:left="220" w:right="14"/>
        <w:jc w:val="left"/>
      </w:pPr>
      <w:r>
        <w:rPr>
          <w:spacing w:val="-4"/>
        </w:rPr>
        <w:t>提减值准备。如果已经计提减值准备的投资性房地产的价值又得以恢复，前期已计提的减值准备不得转回。</w:t>
      </w:r>
    </w:p>
    <w:p>
      <w:pPr>
        <w:spacing w:line="240" w:lineRule="auto" w:before="2"/>
        <w:rPr>
          <w:rFonts w:ascii="宋体" w:hAnsi="宋体" w:cs="宋体" w:eastAsia="宋体" w:hint="default"/>
          <w:sz w:val="21"/>
          <w:szCs w:val="21"/>
        </w:rPr>
      </w:pPr>
    </w:p>
    <w:p>
      <w:pPr>
        <w:pStyle w:val="Heading9"/>
        <w:spacing w:line="240" w:lineRule="auto"/>
        <w:ind w:left="640" w:right="14"/>
        <w:jc w:val="left"/>
        <w:rPr>
          <w:b w:val="0"/>
          <w:bCs w:val="0"/>
        </w:rPr>
      </w:pPr>
      <w:r>
        <w:rPr>
          <w:rFonts w:ascii="Times New Roman" w:hAnsi="Times New Roman" w:cs="Times New Roman" w:eastAsia="Times New Roman" w:hint="default"/>
        </w:rPr>
        <w:t>14</w:t>
      </w:r>
      <w:r>
        <w:rPr/>
        <w:t>、固定资产</w:t>
      </w:r>
      <w:r>
        <w:rPr>
          <w:b w:val="0"/>
          <w:bCs w:val="0"/>
        </w:rPr>
      </w:r>
    </w:p>
    <w:p>
      <w:pPr>
        <w:pStyle w:val="BodyText"/>
        <w:spacing w:line="336" w:lineRule="auto" w:before="115"/>
        <w:ind w:left="640" w:right="14"/>
        <w:jc w:val="left"/>
      </w:pPr>
      <w:r>
        <w:rPr/>
        <w:t>（</w:t>
      </w:r>
      <w:r>
        <w:rPr>
          <w:rFonts w:ascii="Times New Roman" w:hAnsi="Times New Roman" w:cs="Times New Roman" w:eastAsia="Times New Roman" w:hint="default"/>
        </w:rPr>
        <w:t>1</w:t>
      </w:r>
      <w:r>
        <w:rPr/>
        <w:t>）固定资产确认条件</w:t>
      </w:r>
      <w:r>
        <w:rPr>
          <w:w w:val="100"/>
        </w:rPr>
        <w:t> </w:t>
      </w:r>
      <w:r>
        <w:rPr>
          <w:spacing w:val="-2"/>
        </w:rPr>
        <w:t>固定资产是指为生产商品、提供劳务、出租或经营管理而持有的使用年限超过一年的单位价值较高的</w:t>
      </w:r>
    </w:p>
    <w:p>
      <w:pPr>
        <w:pStyle w:val="BodyText"/>
        <w:spacing w:line="240" w:lineRule="auto" w:before="46"/>
        <w:ind w:left="220" w:right="14"/>
        <w:jc w:val="left"/>
      </w:pPr>
      <w:r>
        <w:rPr/>
        <w:t>有形资产。固定资产在同时满足下列条件时，按取得时的实际成本予以确认：</w:t>
      </w:r>
    </w:p>
    <w:p>
      <w:pPr>
        <w:pStyle w:val="BodyText"/>
        <w:spacing w:line="240" w:lineRule="auto" w:before="131"/>
        <w:ind w:left="640" w:right="14"/>
        <w:jc w:val="left"/>
      </w:pPr>
      <w:r>
        <w:rPr/>
        <w:t>①</w:t>
      </w:r>
      <w:r>
        <w:rPr>
          <w:spacing w:val="42"/>
        </w:rPr>
        <w:t> </w:t>
      </w:r>
      <w:r>
        <w:rPr/>
        <w:t>与该固定资产有关的经济利益很可能流入企业；</w:t>
      </w:r>
    </w:p>
    <w:p>
      <w:pPr>
        <w:pStyle w:val="BodyText"/>
        <w:spacing w:line="355" w:lineRule="auto" w:before="130"/>
        <w:ind w:left="645" w:right="14" w:hanging="5"/>
        <w:jc w:val="left"/>
      </w:pPr>
      <w:r>
        <w:rPr/>
        <w:t>②</w:t>
      </w:r>
      <w:r>
        <w:rPr>
          <w:spacing w:val="43"/>
        </w:rPr>
        <w:t> </w:t>
      </w:r>
      <w:r>
        <w:rPr/>
        <w:t>该固定资产的成本能够可靠地计量。</w:t>
      </w:r>
      <w:r>
        <w:rPr>
          <w:spacing w:val="-103"/>
        </w:rPr>
        <w:t> </w:t>
      </w:r>
      <w:r>
        <w:rPr>
          <w:spacing w:val="-103"/>
        </w:rPr>
      </w:r>
      <w:r>
        <w:rPr>
          <w:spacing w:val="-2"/>
        </w:rPr>
        <w:t>与固定资产有关的后续支出，符合上述确认条件的，计入固定资产成本；不符合上述确认条件的，发</w:t>
      </w:r>
    </w:p>
    <w:p>
      <w:pPr>
        <w:pStyle w:val="BodyText"/>
        <w:spacing w:line="240" w:lineRule="auto" w:before="30"/>
        <w:ind w:left="220" w:right="14"/>
        <w:jc w:val="left"/>
      </w:pPr>
      <w:r>
        <w:rPr/>
        <w:t>生时计入当期损益。</w:t>
      </w:r>
    </w:p>
    <w:p>
      <w:pPr>
        <w:pStyle w:val="BodyText"/>
        <w:spacing w:line="345" w:lineRule="auto" w:before="130"/>
        <w:ind w:left="640" w:right="3391"/>
        <w:jc w:val="left"/>
      </w:pPr>
      <w:r>
        <w:rPr/>
        <w:pict>
          <v:group style="position:absolute;margin-left:98.183998pt;margin-top:93.403648pt;width:399pt;height:.5pt;mso-position-horizontal-relative:page;mso-position-vertical-relative:paragraph;z-index:-1439008" coordorigin="1964,1868" coordsize="7980,10">
            <v:shape style="position:absolute;left:1964;top:1868;width:1988;height:10" type="#_x0000_t75" stroked="false">
              <v:imagedata r:id="rId124" o:title=""/>
            </v:shape>
            <v:shape style="position:absolute;left:3947;top:1868;width:3999;height:10" type="#_x0000_t75" stroked="false">
              <v:imagedata r:id="rId125" o:title=""/>
            </v:shape>
            <v:shape style="position:absolute;left:7941;top:1868;width:2002;height:10" type="#_x0000_t75" stroked="false">
              <v:imagedata r:id="rId126" o:title=""/>
            </v:shape>
            <w10:wrap type="none"/>
          </v:group>
        </w:pict>
      </w:r>
      <w:r>
        <w:rPr/>
        <w:pict>
          <v:group style="position:absolute;margin-left:98.183998pt;margin-top:113.463646pt;width:399pt;height:.5pt;mso-position-horizontal-relative:page;mso-position-vertical-relative:paragraph;z-index:-1438984" coordorigin="1964,2269" coordsize="7980,10">
            <v:shape style="position:absolute;left:1964;top:2269;width:1988;height:10" type="#_x0000_t75" stroked="false">
              <v:imagedata r:id="rId124" o:title=""/>
            </v:shape>
            <v:shape style="position:absolute;left:3947;top:2269;width:3999;height:10" type="#_x0000_t75" stroked="false">
              <v:imagedata r:id="rId125" o:title=""/>
            </v:shape>
            <v:shape style="position:absolute;left:7941;top:2269;width:2002;height:10" type="#_x0000_t75" stroked="false">
              <v:imagedata r:id="rId126" o:title=""/>
            </v:shape>
            <w10:wrap type="none"/>
          </v:group>
        </w:pict>
      </w:r>
      <w:r>
        <w:rPr/>
        <w:t>（</w:t>
      </w:r>
      <w:r>
        <w:rPr>
          <w:rFonts w:ascii="Times New Roman" w:hAnsi="Times New Roman" w:cs="Times New Roman" w:eastAsia="Times New Roman" w:hint="default"/>
        </w:rPr>
        <w:t>2</w:t>
      </w:r>
      <w:r>
        <w:rPr/>
        <w:t>）各类固定资产的折旧方法</w:t>
      </w:r>
      <w:r>
        <w:rPr>
          <w:w w:val="100"/>
        </w:rPr>
        <w:t> </w:t>
      </w:r>
      <w:r>
        <w:rPr/>
        <w:t>本公司固定资产折旧采用年限平均法</w:t>
      </w:r>
      <w:r>
        <w:rPr>
          <w:w w:val="100"/>
        </w:rPr>
        <w:t> </w:t>
      </w:r>
      <w:r>
        <w:rPr>
          <w:spacing w:val="-2"/>
        </w:rPr>
        <w:t>各类固定资产的折旧年限、残值率和年折旧率如下：</w:t>
      </w:r>
    </w:p>
    <w:p>
      <w:pPr>
        <w:spacing w:line="20" w:lineRule="exact"/>
        <w:ind w:left="1089" w:right="0" w:firstLine="0"/>
        <w:rPr>
          <w:rFonts w:ascii="宋体" w:hAnsi="宋体" w:cs="宋体" w:eastAsia="宋体" w:hint="default"/>
          <w:sz w:val="2"/>
          <w:szCs w:val="2"/>
        </w:rPr>
      </w:pPr>
      <w:r>
        <w:rPr>
          <w:rFonts w:ascii="宋体" w:hAnsi="宋体" w:cs="宋体" w:eastAsia="宋体" w:hint="default"/>
          <w:sz w:val="2"/>
          <w:szCs w:val="2"/>
        </w:rPr>
        <w:pict>
          <v:group style="width:400.2pt;height:.5pt;mso-position-horizontal-relative:char;mso-position-vertical-relative:line" coordorigin="0,0" coordsize="8004,10">
            <v:shape style="position:absolute;left:5;top:0;width:10;height:10" type="#_x0000_t75" stroked="false">
              <v:imagedata r:id="rId112" o:title=""/>
            </v:shape>
            <v:shape style="position:absolute;left:0;top:0;width:2002;height:10" type="#_x0000_t75" stroked="false">
              <v:imagedata r:id="rId126" o:title=""/>
            </v:shape>
            <v:shape style="position:absolute;left:1997;top:0;width:3999;height:10" type="#_x0000_t75" stroked="false">
              <v:imagedata r:id="rId125" o:title=""/>
            </v:shape>
            <v:shape style="position:absolute;left:5991;top:0;width:2012;height:10" type="#_x0000_t75" stroked="false">
              <v:imagedata r:id="rId127" o:title=""/>
            </v:shape>
          </v:group>
        </w:pict>
      </w:r>
      <w:r>
        <w:rPr>
          <w:rFonts w:ascii="宋体" w:hAnsi="宋体" w:cs="宋体" w:eastAsia="宋体" w:hint="default"/>
          <w:sz w:val="2"/>
          <w:szCs w:val="2"/>
        </w:rPr>
      </w:r>
    </w:p>
    <w:tbl>
      <w:tblPr>
        <w:tblW w:w="0" w:type="auto"/>
        <w:jc w:val="left"/>
        <w:tblInd w:w="1094" w:type="dxa"/>
        <w:tblLayout w:type="fixed"/>
        <w:tblCellMar>
          <w:top w:w="0" w:type="dxa"/>
          <w:left w:w="0" w:type="dxa"/>
          <w:bottom w:w="0" w:type="dxa"/>
          <w:right w:w="0" w:type="dxa"/>
        </w:tblCellMar>
        <w:tblLook w:val="01E0"/>
      </w:tblPr>
      <w:tblGrid>
        <w:gridCol w:w="1997"/>
        <w:gridCol w:w="1997"/>
        <w:gridCol w:w="1997"/>
        <w:gridCol w:w="1997"/>
      </w:tblGrid>
      <w:tr>
        <w:trPr>
          <w:trHeight w:val="551" w:hRule="exact"/>
        </w:trPr>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5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固定资产类别</w:t>
            </w:r>
            <w:r>
              <w:rPr>
                <w:rFonts w:ascii="宋体" w:hAnsi="宋体" w:cs="宋体" w:eastAsia="宋体" w:hint="default"/>
                <w:sz w:val="18"/>
                <w:szCs w:val="18"/>
              </w:rPr>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折旧年限</w:t>
            </w:r>
            <w:r>
              <w:rPr>
                <w:rFonts w:ascii="宋体" w:hAnsi="宋体" w:cs="宋体" w:eastAsia="宋体" w:hint="default"/>
                <w:sz w:val="18"/>
                <w:szCs w:val="18"/>
              </w:rPr>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预计残值率</w:t>
            </w:r>
            <w:r>
              <w:rPr>
                <w:rFonts w:ascii="宋体" w:hAnsi="宋体" w:cs="宋体" w:eastAsia="宋体" w:hint="default"/>
                <w:sz w:val="18"/>
                <w:szCs w:val="18"/>
                <w:u w:val="single" w:color="000000"/>
              </w:rPr>
              <w:t>(%)</w:t>
            </w:r>
            <w:r>
              <w:rPr>
                <w:rFonts w:ascii="宋体" w:hAnsi="宋体" w:cs="宋体" w:eastAsia="宋体" w:hint="default"/>
                <w:sz w:val="18"/>
                <w:szCs w:val="18"/>
              </w:rPr>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9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年折旧率</w:t>
            </w:r>
            <w:r>
              <w:rPr>
                <w:rFonts w:ascii="宋体" w:hAnsi="宋体" w:cs="宋体" w:eastAsia="宋体" w:hint="default"/>
                <w:sz w:val="18"/>
                <w:szCs w:val="18"/>
                <w:u w:val="single" w:color="000000"/>
              </w:rPr>
              <w:t>(%)</w:t>
            </w:r>
            <w:r>
              <w:rPr>
                <w:rFonts w:ascii="宋体" w:hAnsi="宋体" w:cs="宋体" w:eastAsia="宋体" w:hint="default"/>
                <w:sz w:val="18"/>
                <w:szCs w:val="18"/>
              </w:rPr>
            </w:r>
          </w:p>
        </w:tc>
      </w:tr>
      <w:tr>
        <w:trPr>
          <w:trHeight w:val="405" w:hRule="exact"/>
        </w:trPr>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103"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449"/>
              <w:jc w:val="right"/>
              <w:rPr>
                <w:rFonts w:ascii="宋体" w:hAnsi="宋体" w:cs="宋体" w:eastAsia="宋体" w:hint="default"/>
                <w:sz w:val="18"/>
                <w:szCs w:val="18"/>
              </w:rPr>
            </w:pPr>
            <w:r>
              <w:rPr>
                <w:rFonts w:ascii="Times New Roman" w:hAnsi="Times New Roman" w:cs="Times New Roman" w:eastAsia="Times New Roman" w:hint="default"/>
                <w:sz w:val="18"/>
                <w:szCs w:val="18"/>
              </w:rPr>
              <w:t>40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left="464" w:right="0"/>
              <w:jc w:val="center"/>
              <w:rPr>
                <w:rFonts w:ascii="Times New Roman" w:hAnsi="Times New Roman" w:cs="Times New Roman" w:eastAsia="Times New Roman" w:hint="default"/>
                <w:sz w:val="18"/>
                <w:szCs w:val="18"/>
              </w:rPr>
            </w:pPr>
            <w:r>
              <w:rPr>
                <w:rFonts w:ascii="Times New Roman"/>
                <w:sz w:val="18"/>
              </w:rPr>
              <w:t>5</w:t>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345"/>
              <w:jc w:val="right"/>
              <w:rPr>
                <w:rFonts w:ascii="Times New Roman" w:hAnsi="Times New Roman" w:cs="Times New Roman" w:eastAsia="Times New Roman" w:hint="default"/>
                <w:sz w:val="18"/>
                <w:szCs w:val="18"/>
              </w:rPr>
            </w:pPr>
            <w:r>
              <w:rPr>
                <w:rFonts w:ascii="Times New Roman"/>
                <w:spacing w:val="-1"/>
                <w:sz w:val="18"/>
              </w:rPr>
              <w:t>2.37</w:t>
            </w:r>
          </w:p>
        </w:tc>
      </w:tr>
      <w:tr>
        <w:trPr>
          <w:trHeight w:val="400" w:hRule="exact"/>
        </w:trPr>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left="103"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449"/>
              <w:jc w:val="righ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464" w:right="0"/>
              <w:jc w:val="center"/>
              <w:rPr>
                <w:rFonts w:ascii="Times New Roman" w:hAnsi="Times New Roman" w:cs="Times New Roman" w:eastAsia="Times New Roman" w:hint="default"/>
                <w:sz w:val="18"/>
                <w:szCs w:val="18"/>
              </w:rPr>
            </w:pPr>
            <w:r>
              <w:rPr>
                <w:rFonts w:ascii="Times New Roman"/>
                <w:sz w:val="18"/>
              </w:rPr>
              <w:t>5</w:t>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345"/>
              <w:jc w:val="right"/>
              <w:rPr>
                <w:rFonts w:ascii="Times New Roman" w:hAnsi="Times New Roman" w:cs="Times New Roman" w:eastAsia="Times New Roman" w:hint="default"/>
                <w:sz w:val="18"/>
                <w:szCs w:val="18"/>
              </w:rPr>
            </w:pPr>
            <w:r>
              <w:rPr>
                <w:rFonts w:ascii="Times New Roman"/>
                <w:spacing w:val="-1"/>
                <w:sz w:val="18"/>
              </w:rPr>
              <w:t>9.50</w:t>
            </w:r>
          </w:p>
        </w:tc>
      </w:tr>
      <w:tr>
        <w:trPr>
          <w:trHeight w:val="401" w:hRule="exact"/>
        </w:trPr>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449"/>
              <w:jc w:val="righ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left="464" w:right="0"/>
              <w:jc w:val="center"/>
              <w:rPr>
                <w:rFonts w:ascii="Times New Roman" w:hAnsi="Times New Roman" w:cs="Times New Roman" w:eastAsia="Times New Roman" w:hint="default"/>
                <w:sz w:val="18"/>
                <w:szCs w:val="18"/>
              </w:rPr>
            </w:pPr>
            <w:r>
              <w:rPr>
                <w:rFonts w:ascii="Times New Roman"/>
                <w:sz w:val="18"/>
              </w:rPr>
              <w:t>5</w:t>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345"/>
              <w:jc w:val="right"/>
              <w:rPr>
                <w:rFonts w:ascii="Times New Roman" w:hAnsi="Times New Roman" w:cs="Times New Roman" w:eastAsia="Times New Roman" w:hint="default"/>
                <w:sz w:val="18"/>
                <w:szCs w:val="18"/>
              </w:rPr>
            </w:pPr>
            <w:r>
              <w:rPr>
                <w:rFonts w:ascii="Times New Roman"/>
                <w:spacing w:val="-1"/>
                <w:sz w:val="18"/>
              </w:rPr>
              <w:t>9.50</w:t>
            </w:r>
          </w:p>
        </w:tc>
      </w:tr>
      <w:tr>
        <w:trPr>
          <w:trHeight w:val="400" w:hRule="exact"/>
        </w:trPr>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仪器设备</w:t>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449"/>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left="464" w:right="0"/>
              <w:jc w:val="center"/>
              <w:rPr>
                <w:rFonts w:ascii="Times New Roman" w:hAnsi="Times New Roman" w:cs="Times New Roman" w:eastAsia="Times New Roman" w:hint="default"/>
                <w:sz w:val="18"/>
                <w:szCs w:val="18"/>
              </w:rPr>
            </w:pPr>
            <w:r>
              <w:rPr>
                <w:rFonts w:ascii="Times New Roman"/>
                <w:sz w:val="18"/>
              </w:rPr>
              <w:t>5</w:t>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345"/>
              <w:jc w:val="right"/>
              <w:rPr>
                <w:rFonts w:ascii="Times New Roman" w:hAnsi="Times New Roman" w:cs="Times New Roman" w:eastAsia="Times New Roman" w:hint="default"/>
                <w:sz w:val="18"/>
                <w:szCs w:val="18"/>
              </w:rPr>
            </w:pPr>
            <w:r>
              <w:rPr>
                <w:rFonts w:ascii="Times New Roman"/>
                <w:sz w:val="18"/>
              </w:rPr>
              <w:t>19.00</w:t>
            </w:r>
          </w:p>
        </w:tc>
      </w:tr>
      <w:tr>
        <w:trPr>
          <w:trHeight w:val="391" w:hRule="exact"/>
        </w:trPr>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left="103"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449"/>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464" w:right="0"/>
              <w:jc w:val="center"/>
              <w:rPr>
                <w:rFonts w:ascii="Times New Roman" w:hAnsi="Times New Roman" w:cs="Times New Roman" w:eastAsia="Times New Roman" w:hint="default"/>
                <w:sz w:val="18"/>
                <w:szCs w:val="18"/>
              </w:rPr>
            </w:pPr>
            <w:r>
              <w:rPr>
                <w:rFonts w:ascii="Times New Roman"/>
                <w:sz w:val="18"/>
              </w:rPr>
              <w:t>5</w:t>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345"/>
              <w:jc w:val="right"/>
              <w:rPr>
                <w:rFonts w:ascii="Times New Roman" w:hAnsi="Times New Roman" w:cs="Times New Roman" w:eastAsia="Times New Roman" w:hint="default"/>
                <w:sz w:val="18"/>
                <w:szCs w:val="18"/>
              </w:rPr>
            </w:pPr>
            <w:r>
              <w:rPr>
                <w:rFonts w:ascii="Times New Roman"/>
                <w:sz w:val="18"/>
              </w:rPr>
              <w:t>19.00</w:t>
            </w:r>
          </w:p>
        </w:tc>
      </w:tr>
    </w:tbl>
    <w:p>
      <w:pPr>
        <w:spacing w:line="20" w:lineRule="exact"/>
        <w:ind w:left="1089" w:right="0" w:firstLine="0"/>
        <w:rPr>
          <w:rFonts w:ascii="宋体" w:hAnsi="宋体" w:cs="宋体" w:eastAsia="宋体" w:hint="default"/>
          <w:sz w:val="2"/>
          <w:szCs w:val="2"/>
        </w:rPr>
      </w:pPr>
      <w:r>
        <w:rPr>
          <w:rFonts w:ascii="宋体" w:hAnsi="宋体" w:cs="宋体" w:eastAsia="宋体" w:hint="default"/>
          <w:sz w:val="2"/>
          <w:szCs w:val="2"/>
        </w:rPr>
        <w:pict>
          <v:group style="width:299.850pt;height:.5pt;mso-position-horizontal-relative:char;mso-position-vertical-relative:line" coordorigin="0,0" coordsize="5997,10">
            <v:shape style="position:absolute;left:5;top:0;width:10;height:10" type="#_x0000_t75" stroked="false">
              <v:imagedata r:id="rId112" o:title=""/>
            </v:shape>
            <v:shape style="position:absolute;left:0;top:0;width:2002;height:10" type="#_x0000_t75" stroked="false">
              <v:imagedata r:id="rId126" o:title=""/>
            </v:shape>
            <v:shape style="position:absolute;left:2012;top:0;width:3984;height:10" type="#_x0000_t75" stroked="false">
              <v:imagedata r:id="rId128" o:title=""/>
            </v:shape>
          </v:group>
        </w:pict>
      </w:r>
      <w:r>
        <w:rPr>
          <w:rFonts w:ascii="宋体" w:hAnsi="宋体" w:cs="宋体" w:eastAsia="宋体" w:hint="default"/>
          <w:sz w:val="2"/>
          <w:szCs w:val="2"/>
        </w:rPr>
      </w:r>
      <w:r>
        <w:rPr>
          <w:rFonts w:ascii="宋体" w:hAnsi="宋体" w:cs="宋体" w:eastAsia="宋体" w:hint="default"/>
          <w:sz w:val="2"/>
          <w:szCs w:val="2"/>
        </w:rPr>
        <w:drawing>
          <wp:inline distT="0" distB="0" distL="0" distR="0">
            <wp:extent cx="1268401" cy="6096"/>
            <wp:effectExtent l="0" t="0" r="0" b="0"/>
            <wp:docPr id="5" name="image99.png" descr=""/>
            <wp:cNvGraphicFramePr>
              <a:graphicFrameLocks noChangeAspect="1"/>
            </wp:cNvGraphicFramePr>
            <a:graphic>
              <a:graphicData uri="http://schemas.openxmlformats.org/drawingml/2006/picture">
                <pic:pic>
                  <pic:nvPicPr>
                    <pic:cNvPr id="6" name="image99.png"/>
                    <pic:cNvPicPr/>
                  </pic:nvPicPr>
                  <pic:blipFill>
                    <a:blip r:embed="rId129" cstate="print"/>
                    <a:stretch>
                      <a:fillRect/>
                    </a:stretch>
                  </pic:blipFill>
                  <pic:spPr>
                    <a:xfrm>
                      <a:off x="0" y="0"/>
                      <a:ext cx="1268401" cy="6096"/>
                    </a:xfrm>
                    <a:prstGeom prst="rect">
                      <a:avLst/>
                    </a:prstGeom>
                  </pic:spPr>
                </pic:pic>
              </a:graphicData>
            </a:graphic>
          </wp:inline>
        </w:drawing>
      </w:r>
      <w:r>
        <w:rPr>
          <w:rFonts w:ascii="宋体" w:hAnsi="宋体" w:cs="宋体" w:eastAsia="宋体" w:hint="default"/>
          <w:sz w:val="2"/>
          <w:szCs w:val="2"/>
        </w:rPr>
      </w:r>
    </w:p>
    <w:p>
      <w:pPr>
        <w:pStyle w:val="BodyText"/>
        <w:spacing w:line="240" w:lineRule="auto" w:before="22"/>
        <w:ind w:left="640" w:right="14"/>
        <w:jc w:val="left"/>
      </w:pPr>
      <w:r>
        <w:rPr/>
        <w:pict>
          <v:group style="position:absolute;margin-left:98.183998pt;margin-top:-61.036335pt;width:399pt;height:.5pt;mso-position-horizontal-relative:page;mso-position-vertical-relative:paragraph;z-index:-1438960" coordorigin="1964,-1221" coordsize="7980,10">
            <v:shape style="position:absolute;left:1964;top:-1221;width:1988;height:10" type="#_x0000_t75" stroked="false">
              <v:imagedata r:id="rId124" o:title=""/>
            </v:shape>
            <v:shape style="position:absolute;left:3947;top:-1221;width:3999;height:10" type="#_x0000_t75" stroked="false">
              <v:imagedata r:id="rId125" o:title=""/>
            </v:shape>
            <v:shape style="position:absolute;left:7941;top:-1221;width:2002;height:10" type="#_x0000_t75" stroked="false">
              <v:imagedata r:id="rId126" o:title=""/>
            </v:shape>
            <w10:wrap type="none"/>
          </v:group>
        </w:pict>
      </w:r>
      <w:r>
        <w:rPr/>
        <w:pict>
          <v:group style="position:absolute;margin-left:98.183998pt;margin-top:-41.116306pt;width:399pt;height:.5pt;mso-position-horizontal-relative:page;mso-position-vertical-relative:paragraph;z-index:-1438936" coordorigin="1964,-822" coordsize="7980,10">
            <v:shape style="position:absolute;left:1964;top:-822;width:1988;height:10" type="#_x0000_t75" stroked="false">
              <v:imagedata r:id="rId124" o:title=""/>
            </v:shape>
            <v:shape style="position:absolute;left:3947;top:-822;width:3999;height:10" type="#_x0000_t75" stroked="false">
              <v:imagedata r:id="rId125" o:title=""/>
            </v:shape>
            <v:shape style="position:absolute;left:7941;top:-822;width:2002;height:10" type="#_x0000_t75" stroked="false">
              <v:imagedata r:id="rId126" o:title=""/>
            </v:shape>
            <w10:wrap type="none"/>
          </v:group>
        </w:pict>
      </w:r>
      <w:r>
        <w:rPr/>
        <w:pict>
          <v:group style="position:absolute;margin-left:98.183998pt;margin-top:-21.076305pt;width:399pt;height:.5pt;mso-position-horizontal-relative:page;mso-position-vertical-relative:paragraph;z-index:-1438912" coordorigin="1964,-422" coordsize="7980,10">
            <v:shape style="position:absolute;left:1964;top:-422;width:1988;height:10" type="#_x0000_t75" stroked="false">
              <v:imagedata r:id="rId124" o:title=""/>
            </v:shape>
            <v:shape style="position:absolute;left:3947;top:-422;width:3999;height:10" type="#_x0000_t75" stroked="false">
              <v:imagedata r:id="rId125" o:title=""/>
            </v:shape>
            <v:shape style="position:absolute;left:7941;top:-422;width:2002;height:10" type="#_x0000_t75" stroked="false">
              <v:imagedata r:id="rId126" o:title=""/>
            </v:shape>
            <w10:wrap type="none"/>
          </v:group>
        </w:pict>
      </w:r>
      <w:r>
        <w:rPr/>
        <w:t>（</w:t>
      </w:r>
      <w:r>
        <w:rPr>
          <w:rFonts w:ascii="Times New Roman" w:hAnsi="Times New Roman" w:cs="Times New Roman" w:eastAsia="Times New Roman" w:hint="default"/>
        </w:rPr>
        <w:t>3</w:t>
      </w:r>
      <w:r>
        <w:rPr/>
        <w:t>）固定资产的减值测试方法、减值准备计提方法</w:t>
      </w:r>
    </w:p>
    <w:p>
      <w:pPr>
        <w:spacing w:line="240" w:lineRule="auto" w:before="5"/>
        <w:rPr>
          <w:rFonts w:ascii="宋体" w:hAnsi="宋体" w:cs="宋体" w:eastAsia="宋体" w:hint="default"/>
          <w:sz w:val="8"/>
          <w:szCs w:val="8"/>
        </w:rPr>
      </w:pPr>
    </w:p>
    <w:p>
      <w:pPr>
        <w:pStyle w:val="BodyText"/>
        <w:spacing w:line="408" w:lineRule="auto" w:before="36"/>
        <w:ind w:left="220" w:right="317" w:firstLine="420"/>
        <w:jc w:val="both"/>
      </w:pPr>
      <w:r>
        <w:rPr>
          <w:spacing w:val="-2"/>
        </w:rPr>
        <w:t>本公司在资产负债表日对各项固定资产进行判断，当存在减值迹象，估计可收回金额低于其账面价值</w:t>
      </w:r>
      <w:r>
        <w:rPr>
          <w:w w:val="100"/>
        </w:rPr>
        <w:t> </w:t>
      </w:r>
      <w:r>
        <w:rPr>
          <w:spacing w:val="-2"/>
        </w:rPr>
        <w:t>时，账面价值减记至可收回金额，减记的金额确认为资产减值损失，计入当期损益，同时计提相应的资产</w:t>
      </w:r>
      <w:r>
        <w:rPr>
          <w:spacing w:val="-24"/>
        </w:rPr>
        <w:t> </w:t>
      </w:r>
      <w:r>
        <w:rPr>
          <w:spacing w:val="-24"/>
        </w:rPr>
      </w:r>
      <w:r>
        <w:rPr>
          <w:spacing w:val="-2"/>
        </w:rPr>
        <w:t>减值准备。资产减值损失一经确认，在以后会计期间不再转回。当存在下列迹象的，表明固定资产资产可</w:t>
      </w:r>
      <w:r>
        <w:rPr>
          <w:spacing w:val="-21"/>
        </w:rPr>
        <w:t> </w:t>
      </w:r>
      <w:r>
        <w:rPr>
          <w:spacing w:val="-21"/>
        </w:rPr>
      </w:r>
      <w:r>
        <w:rPr/>
        <w:t>能发生了减值：</w:t>
      </w:r>
    </w:p>
    <w:p>
      <w:pPr>
        <w:pStyle w:val="BodyText"/>
        <w:tabs>
          <w:tab w:pos="1060" w:val="left" w:leader="none"/>
        </w:tabs>
        <w:spacing w:line="240" w:lineRule="auto" w:before="46"/>
        <w:ind w:left="640" w:right="14"/>
        <w:jc w:val="left"/>
      </w:pPr>
      <w:r>
        <w:rPr/>
        <w:t>①</w:t>
        <w:tab/>
        <w:t>资产的市价当期大幅度下跌，其跌幅明显高于因时间的推移或者正常使用而预计的下跌；</w:t>
      </w:r>
    </w:p>
    <w:p>
      <w:pPr>
        <w:spacing w:line="240" w:lineRule="auto" w:before="10"/>
        <w:rPr>
          <w:rFonts w:ascii="宋体" w:hAnsi="宋体" w:cs="宋体" w:eastAsia="宋体" w:hint="default"/>
          <w:sz w:val="14"/>
          <w:szCs w:val="14"/>
        </w:rPr>
      </w:pPr>
    </w:p>
    <w:p>
      <w:pPr>
        <w:pStyle w:val="BodyText"/>
        <w:spacing w:line="408" w:lineRule="auto"/>
        <w:ind w:left="220" w:right="317" w:firstLine="420"/>
        <w:jc w:val="both"/>
      </w:pPr>
      <w:r>
        <w:rPr/>
        <w:t>②</w:t>
      </w:r>
      <w:r>
        <w:rPr>
          <w:spacing w:val="98"/>
        </w:rPr>
        <w:t> </w:t>
      </w:r>
      <w:r>
        <w:rPr/>
        <w:t>企业经营所处的经济、技术或法律等环境以及资产所处的市场在当期或将在近期发生重大变化，</w:t>
      </w:r>
      <w:r>
        <w:rPr>
          <w:w w:val="100"/>
        </w:rPr>
        <w:t> </w:t>
      </w:r>
      <w:r>
        <w:rPr/>
        <w:t>从而对企业产生不利影响；</w:t>
      </w:r>
    </w:p>
    <w:p>
      <w:pPr>
        <w:pStyle w:val="BodyText"/>
        <w:spacing w:line="408" w:lineRule="auto" w:before="46"/>
        <w:ind w:left="220" w:right="317" w:firstLine="420"/>
        <w:jc w:val="both"/>
      </w:pPr>
      <w:r>
        <w:rPr/>
        <w:t>③</w:t>
      </w:r>
      <w:r>
        <w:rPr>
          <w:spacing w:val="98"/>
        </w:rPr>
        <w:t> </w:t>
      </w:r>
      <w:r>
        <w:rPr/>
        <w:t>市场利率或者其他市场投资回报率在当期已经提高，从而影响企业用来计算资产预计未来现金流</w:t>
      </w:r>
      <w:r>
        <w:rPr>
          <w:w w:val="100"/>
        </w:rPr>
        <w:t> </w:t>
      </w:r>
      <w:r>
        <w:rPr/>
        <w:t>量现值的折现率，导致资产可收回金额大幅度降低；</w:t>
      </w:r>
    </w:p>
    <w:p>
      <w:pPr>
        <w:spacing w:after="0" w:line="408" w:lineRule="auto"/>
        <w:jc w:val="both"/>
        <w:sectPr>
          <w:footerReference w:type="default" r:id="rId111"/>
          <w:pgSz w:w="11910" w:h="16840"/>
          <w:pgMar w:footer="1184" w:header="990" w:top="1160" w:bottom="1380" w:left="860" w:right="840"/>
          <w:pgNumType w:start="75"/>
        </w:sect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490.8pt;height:.5pt;mso-position-horizontal-relative:char;mso-position-vertical-relative:line" coordorigin="0,0" coordsize="9816,10">
            <v:group style="position:absolute;left:5;top:5;width:9806;height:2" coordorigin="5,5" coordsize="9806,2">
              <v:shape style="position:absolute;left:5;top:5;width:9806;height:2" coordorigin="5,5" coordsize="9806,0" path="m5,5l9811,5e" filled="false" stroked="true" strokeweight=".48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0"/>
          <w:szCs w:val="20"/>
        </w:rPr>
      </w:pPr>
    </w:p>
    <w:p>
      <w:pPr>
        <w:pStyle w:val="BodyText"/>
        <w:tabs>
          <w:tab w:pos="980" w:val="left" w:leader="none"/>
        </w:tabs>
        <w:spacing w:line="240" w:lineRule="auto" w:before="36"/>
        <w:ind w:left="560" w:right="186"/>
        <w:jc w:val="left"/>
      </w:pPr>
      <w:r>
        <w:rPr/>
        <w:t>④</w:t>
        <w:tab/>
        <w:t>有证据表明资产已经陈旧过时或其实体已经损坏；</w:t>
      </w:r>
    </w:p>
    <w:p>
      <w:pPr>
        <w:spacing w:line="240" w:lineRule="auto" w:before="10"/>
        <w:rPr>
          <w:rFonts w:ascii="宋体" w:hAnsi="宋体" w:cs="宋体" w:eastAsia="宋体" w:hint="default"/>
          <w:sz w:val="14"/>
          <w:szCs w:val="14"/>
        </w:rPr>
      </w:pPr>
    </w:p>
    <w:p>
      <w:pPr>
        <w:pStyle w:val="BodyText"/>
        <w:tabs>
          <w:tab w:pos="980" w:val="left" w:leader="none"/>
        </w:tabs>
        <w:spacing w:line="240" w:lineRule="auto"/>
        <w:ind w:left="560" w:right="186"/>
        <w:jc w:val="left"/>
      </w:pPr>
      <w:r>
        <w:rPr/>
        <w:t>⑤</w:t>
        <w:tab/>
        <w:t>资产已经或者将被闲置、终止使用或者计划提前处置；</w:t>
      </w:r>
    </w:p>
    <w:p>
      <w:pPr>
        <w:spacing w:line="240" w:lineRule="auto" w:before="10"/>
        <w:rPr>
          <w:rFonts w:ascii="宋体" w:hAnsi="宋体" w:cs="宋体" w:eastAsia="宋体" w:hint="default"/>
          <w:sz w:val="14"/>
          <w:szCs w:val="14"/>
        </w:rPr>
      </w:pPr>
    </w:p>
    <w:p>
      <w:pPr>
        <w:pStyle w:val="BodyText"/>
        <w:tabs>
          <w:tab w:pos="980" w:val="left" w:leader="none"/>
        </w:tabs>
        <w:spacing w:line="408" w:lineRule="auto"/>
        <w:ind w:right="227" w:firstLine="420"/>
        <w:jc w:val="left"/>
      </w:pPr>
      <w:r>
        <w:rPr/>
        <w:t>⑥</w:t>
        <w:tab/>
      </w:r>
      <w:r>
        <w:rPr>
          <w:spacing w:val="-2"/>
        </w:rPr>
        <w:t>企业内部报告的证据表明资产的经济绩效已经低于或者将低于预期，如：资产所创造的净现金流</w:t>
      </w:r>
      <w:r>
        <w:rPr>
          <w:w w:val="100"/>
        </w:rPr>
        <w:t> </w:t>
      </w:r>
      <w:r>
        <w:rPr/>
        <w:t>量或者实现的营业利润（或者损失）远远低于预计金额等；</w:t>
      </w:r>
    </w:p>
    <w:p>
      <w:pPr>
        <w:pStyle w:val="BodyText"/>
        <w:tabs>
          <w:tab w:pos="980" w:val="left" w:leader="none"/>
        </w:tabs>
        <w:spacing w:line="240" w:lineRule="auto" w:before="46"/>
        <w:ind w:left="560" w:right="186"/>
        <w:jc w:val="left"/>
      </w:pPr>
      <w:r>
        <w:rPr/>
        <w:t>⑦</w:t>
        <w:tab/>
        <w:t>其他表明资产可能已经发生减值的迹象。</w:t>
      </w:r>
    </w:p>
    <w:p>
      <w:pPr>
        <w:spacing w:line="240" w:lineRule="auto" w:before="10"/>
        <w:rPr>
          <w:rFonts w:ascii="宋体" w:hAnsi="宋体" w:cs="宋体" w:eastAsia="宋体" w:hint="default"/>
          <w:sz w:val="14"/>
          <w:szCs w:val="14"/>
        </w:rPr>
      </w:pPr>
    </w:p>
    <w:p>
      <w:pPr>
        <w:pStyle w:val="BodyText"/>
        <w:spacing w:line="386" w:lineRule="auto"/>
        <w:ind w:left="560" w:right="186" w:hanging="106"/>
        <w:jc w:val="left"/>
      </w:pPr>
      <w:r>
        <w:rPr/>
        <w:t>（</w:t>
      </w:r>
      <w:r>
        <w:rPr>
          <w:rFonts w:ascii="Times New Roman" w:hAnsi="Times New Roman" w:cs="Times New Roman" w:eastAsia="Times New Roman" w:hint="default"/>
        </w:rPr>
        <w:t>4</w:t>
      </w:r>
      <w:r>
        <w:rPr/>
        <w:t>）融资租入固定资产的认定依据、计价方法</w:t>
      </w:r>
      <w:r>
        <w:rPr>
          <w:w w:val="100"/>
        </w:rPr>
        <w:t> </w:t>
      </w:r>
      <w:r>
        <w:rPr>
          <w:spacing w:val="-2"/>
        </w:rPr>
        <w:t>本公司在租入的固定资产实质上转移了与资产有关的全部风险和报酬时确认该项固定资产的租赁为融</w:t>
      </w:r>
    </w:p>
    <w:p>
      <w:pPr>
        <w:pStyle w:val="BodyText"/>
        <w:spacing w:line="408" w:lineRule="auto" w:before="65"/>
        <w:ind w:right="219"/>
        <w:jc w:val="both"/>
      </w:pPr>
      <w:r>
        <w:rPr>
          <w:spacing w:val="-2"/>
        </w:rPr>
        <w:t>资租赁。融资租赁取得的固定资产的成本，按租赁开始日租赁资产公允价值与最低租赁付款额现值两者中</w:t>
      </w:r>
      <w:r>
        <w:rPr>
          <w:spacing w:val="-21"/>
        </w:rPr>
        <w:t> </w:t>
      </w:r>
      <w:r>
        <w:rPr>
          <w:spacing w:val="-21"/>
        </w:rPr>
      </w:r>
      <w:r>
        <w:rPr>
          <w:spacing w:val="-2"/>
        </w:rPr>
        <w:t>较低者确定。融资租入的固定资产采用与自有固定资产相一致的折旧政策计提租赁资产折旧。能够合理确</w:t>
      </w:r>
      <w:r>
        <w:rPr>
          <w:spacing w:val="-21"/>
        </w:rPr>
        <w:t> </w:t>
      </w:r>
      <w:r>
        <w:rPr>
          <w:spacing w:val="-21"/>
        </w:rPr>
      </w:r>
      <w:r>
        <w:rPr>
          <w:spacing w:val="-2"/>
        </w:rPr>
        <w:t>定租赁期届满时将会取得租赁资产所有权的，在租赁资产使用年限内计提折旧；无法合理确定租赁期届满</w:t>
      </w:r>
      <w:r>
        <w:rPr>
          <w:spacing w:val="-21"/>
        </w:rPr>
        <w:t> </w:t>
      </w:r>
      <w:r>
        <w:rPr>
          <w:spacing w:val="-21"/>
        </w:rPr>
      </w:r>
      <w:r>
        <w:rPr/>
        <w:t>时能够取得租赁资产所有权的，在租赁期与租赁资产使用寿命两者中较短的期间内计提折旧。</w:t>
      </w:r>
    </w:p>
    <w:p>
      <w:pPr>
        <w:pStyle w:val="Heading9"/>
        <w:spacing w:line="240" w:lineRule="auto" w:before="125"/>
        <w:ind w:left="560" w:right="186"/>
        <w:jc w:val="left"/>
        <w:rPr>
          <w:b w:val="0"/>
          <w:bCs w:val="0"/>
        </w:rPr>
      </w:pPr>
      <w:r>
        <w:rPr>
          <w:rFonts w:ascii="Times New Roman" w:hAnsi="Times New Roman" w:cs="Times New Roman" w:eastAsia="Times New Roman" w:hint="default"/>
        </w:rPr>
        <w:t>15</w:t>
      </w:r>
      <w:r>
        <w:rPr/>
        <w:t>、在建工程</w:t>
      </w:r>
      <w:r>
        <w:rPr>
          <w:b w:val="0"/>
          <w:bCs w:val="0"/>
        </w:rPr>
      </w:r>
    </w:p>
    <w:p>
      <w:pPr>
        <w:pStyle w:val="BodyText"/>
        <w:spacing w:line="386" w:lineRule="auto" w:before="175"/>
        <w:ind w:left="666" w:right="3964" w:hanging="106"/>
        <w:jc w:val="left"/>
      </w:pPr>
      <w:r>
        <w:rPr/>
        <w:t>（</w:t>
      </w:r>
      <w:r>
        <w:rPr>
          <w:rFonts w:ascii="Times New Roman" w:hAnsi="Times New Roman" w:cs="Times New Roman" w:eastAsia="Times New Roman" w:hint="default"/>
        </w:rPr>
        <w:t>1</w:t>
      </w:r>
      <w:r>
        <w:rPr/>
        <w:t>）在建工程的分类</w:t>
      </w:r>
      <w:r>
        <w:rPr>
          <w:w w:val="100"/>
        </w:rPr>
        <w:t> </w:t>
      </w:r>
      <w:r>
        <w:rPr>
          <w:spacing w:val="-2"/>
        </w:rPr>
        <w:t>本公司在建工程以立项项目进行分类。</w:t>
      </w:r>
    </w:p>
    <w:p>
      <w:pPr>
        <w:pStyle w:val="BodyText"/>
        <w:spacing w:line="516" w:lineRule="auto" w:before="144"/>
        <w:ind w:left="560" w:right="186"/>
        <w:jc w:val="left"/>
      </w:pPr>
      <w:r>
        <w:rPr/>
        <w:t>（</w:t>
      </w:r>
      <w:r>
        <w:rPr>
          <w:rFonts w:ascii="Times New Roman" w:hAnsi="Times New Roman" w:cs="Times New Roman" w:eastAsia="Times New Roman" w:hint="default"/>
        </w:rPr>
        <w:t>2</w:t>
      </w:r>
      <w:r>
        <w:rPr/>
        <w:t>）在建工程结转为固定资产的标准和时点</w:t>
      </w:r>
      <w:r>
        <w:rPr>
          <w:w w:val="100"/>
        </w:rPr>
        <w:t> </w:t>
      </w:r>
      <w:r>
        <w:rPr>
          <w:spacing w:val="-2"/>
        </w:rPr>
        <w:t>在建工程达到预定可使用状态时，按工程实际成本转入固定资产。已达到预定可使用状态但尚未办理</w:t>
      </w:r>
    </w:p>
    <w:p>
      <w:pPr>
        <w:pStyle w:val="BodyText"/>
        <w:spacing w:line="544" w:lineRule="auto" w:before="107"/>
        <w:ind w:right="217"/>
        <w:jc w:val="both"/>
      </w:pPr>
      <w:r>
        <w:rPr>
          <w:spacing w:val="-2"/>
        </w:rPr>
        <w:t>竣工决算的，先按估计价值转入固定资产，待办理竣工决算后再按实际成本调整原暂估价值，但不再调整</w:t>
      </w:r>
      <w:r>
        <w:rPr>
          <w:spacing w:val="-21"/>
        </w:rPr>
        <w:t> </w:t>
      </w:r>
      <w:r>
        <w:rPr>
          <w:spacing w:val="-21"/>
        </w:rPr>
      </w:r>
      <w:r>
        <w:rPr/>
        <w:t>原已计提的折旧。</w:t>
      </w:r>
    </w:p>
    <w:p>
      <w:pPr>
        <w:pStyle w:val="BodyText"/>
        <w:spacing w:line="386" w:lineRule="auto" w:before="3"/>
        <w:ind w:left="666" w:right="186" w:hanging="106"/>
        <w:jc w:val="left"/>
      </w:pPr>
      <w:r>
        <w:rPr/>
        <w:t>（</w:t>
      </w:r>
      <w:r>
        <w:rPr>
          <w:rFonts w:ascii="Times New Roman" w:hAnsi="Times New Roman" w:cs="Times New Roman" w:eastAsia="Times New Roman" w:hint="default"/>
        </w:rPr>
        <w:t>3</w:t>
      </w:r>
      <w:r>
        <w:rPr/>
        <w:t>）在建工程减值测试方法、减值准备计提方法</w:t>
      </w:r>
      <w:r>
        <w:rPr>
          <w:w w:val="100"/>
        </w:rPr>
        <w:t> </w:t>
      </w:r>
      <w:r>
        <w:rPr>
          <w:spacing w:val="-4"/>
        </w:rPr>
        <w:t>本公司于资产负债表日对在建工程进行全面检查，如果有证据表明在建工程已经发生了减值，估计可</w:t>
      </w:r>
    </w:p>
    <w:p>
      <w:pPr>
        <w:pStyle w:val="BodyText"/>
        <w:spacing w:line="408" w:lineRule="auto" w:before="65"/>
        <w:ind w:right="219"/>
        <w:jc w:val="both"/>
      </w:pPr>
      <w:r>
        <w:rPr>
          <w:spacing w:val="-2"/>
        </w:rPr>
        <w:t>收回金额低于其账面价值时，账面价值减记至可收回金额，减记的金额确认为资产减值损失，计入当期损</w:t>
      </w:r>
      <w:r>
        <w:rPr>
          <w:spacing w:val="-21"/>
        </w:rPr>
        <w:t> </w:t>
      </w:r>
      <w:r>
        <w:rPr>
          <w:spacing w:val="-21"/>
        </w:rPr>
      </w:r>
      <w:r>
        <w:rPr>
          <w:spacing w:val="-2"/>
        </w:rPr>
        <w:t>益，同时计提相应的资产减值准备。资产减值损失一经确认，在以后会计期间不再转回。存在下列一项或</w:t>
      </w:r>
      <w:r>
        <w:rPr>
          <w:spacing w:val="-21"/>
        </w:rPr>
        <w:t> </w:t>
      </w:r>
      <w:r>
        <w:rPr>
          <w:spacing w:val="-21"/>
        </w:rPr>
      </w:r>
      <w:r>
        <w:rPr/>
        <w:t>若干项情况的，应当对在建工程进行减值测试：</w:t>
      </w:r>
    </w:p>
    <w:p>
      <w:pPr>
        <w:pStyle w:val="BodyText"/>
        <w:tabs>
          <w:tab w:pos="980" w:val="left" w:leader="none"/>
        </w:tabs>
        <w:spacing w:line="240" w:lineRule="auto" w:before="125"/>
        <w:ind w:left="560" w:right="186"/>
        <w:jc w:val="left"/>
      </w:pPr>
      <w:r>
        <w:rPr/>
        <w:t>①</w:t>
        <w:tab/>
        <w:t>长期停建并且预计在未来</w:t>
      </w:r>
      <w:r>
        <w:rPr>
          <w:spacing w:val="-57"/>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t>年内不会重新开工的在建工程；</w:t>
      </w:r>
    </w:p>
    <w:p>
      <w:pPr>
        <w:spacing w:line="240" w:lineRule="auto" w:before="6"/>
        <w:rPr>
          <w:rFonts w:ascii="宋体" w:hAnsi="宋体" w:cs="宋体" w:eastAsia="宋体" w:hint="default"/>
          <w:sz w:val="25"/>
          <w:szCs w:val="25"/>
        </w:rPr>
      </w:pPr>
    </w:p>
    <w:p>
      <w:pPr>
        <w:pStyle w:val="BodyText"/>
        <w:tabs>
          <w:tab w:pos="980" w:val="left" w:leader="none"/>
        </w:tabs>
        <w:spacing w:line="544" w:lineRule="auto"/>
        <w:ind w:right="227" w:firstLine="420"/>
        <w:jc w:val="left"/>
      </w:pPr>
      <w:r>
        <w:rPr/>
        <w:t>②</w:t>
        <w:tab/>
      </w:r>
      <w:r>
        <w:rPr>
          <w:spacing w:val="-2"/>
        </w:rPr>
        <w:t>所建项目无论在性能上，还是在技术上已经落后，并且给企业带来的经济利益具有很大的不确定</w:t>
      </w:r>
      <w:r>
        <w:rPr>
          <w:w w:val="100"/>
        </w:rPr>
        <w:t> </w:t>
      </w:r>
      <w:r>
        <w:rPr/>
        <w:t>性；</w:t>
      </w:r>
    </w:p>
    <w:p>
      <w:pPr>
        <w:pStyle w:val="BodyText"/>
        <w:spacing w:line="240" w:lineRule="auto" w:before="82"/>
        <w:ind w:left="567" w:right="186"/>
        <w:jc w:val="left"/>
      </w:pPr>
      <w:r>
        <w:rPr/>
        <w:t>③</w:t>
      </w:r>
      <w:r>
        <w:rPr>
          <w:spacing w:val="-36"/>
        </w:rPr>
        <w:t> </w:t>
      </w:r>
      <w:r>
        <w:rPr/>
        <w:t>其他足以证明在建工程已经发生减值的情形</w:t>
      </w:r>
    </w:p>
    <w:p>
      <w:pPr>
        <w:spacing w:after="0" w:line="240" w:lineRule="auto"/>
        <w:jc w:val="left"/>
        <w:sectPr>
          <w:pgSz w:w="11910" w:h="16840"/>
          <w:pgMar w:header="990" w:footer="1184" w:top="1160" w:bottom="1380" w:left="940" w:right="940"/>
        </w:sectPr>
      </w:pPr>
    </w:p>
    <w:p>
      <w:pPr>
        <w:spacing w:line="240" w:lineRule="auto" w:before="11"/>
        <w:rPr>
          <w:rFonts w:ascii="宋体" w:hAnsi="宋体" w:cs="宋体" w:eastAsia="宋体" w:hint="default"/>
          <w:sz w:val="19"/>
          <w:szCs w:val="19"/>
        </w:rPr>
      </w:pPr>
    </w:p>
    <w:p>
      <w:pPr>
        <w:pStyle w:val="Heading9"/>
        <w:spacing w:line="240" w:lineRule="auto" w:before="36"/>
        <w:ind w:left="560" w:right="186"/>
        <w:jc w:val="left"/>
        <w:rPr>
          <w:b w:val="0"/>
          <w:bCs w:val="0"/>
        </w:rPr>
      </w:pPr>
      <w:r>
        <w:rPr>
          <w:rFonts w:ascii="Times New Roman" w:hAnsi="Times New Roman" w:cs="Times New Roman" w:eastAsia="Times New Roman" w:hint="default"/>
        </w:rPr>
        <w:t>16</w:t>
      </w:r>
      <w:r>
        <w:rPr/>
        <w:t>、借款费用</w:t>
      </w:r>
      <w:r>
        <w:rPr>
          <w:b w:val="0"/>
          <w:bCs w:val="0"/>
        </w:rPr>
      </w:r>
    </w:p>
    <w:p>
      <w:pPr>
        <w:pStyle w:val="BodyText"/>
        <w:spacing w:line="386" w:lineRule="auto" w:before="144"/>
        <w:ind w:left="560" w:right="186"/>
        <w:jc w:val="left"/>
      </w:pPr>
      <w:r>
        <w:rPr/>
        <w:t>（</w:t>
      </w:r>
      <w:r>
        <w:rPr>
          <w:rFonts w:ascii="Times New Roman" w:hAnsi="Times New Roman" w:cs="Times New Roman" w:eastAsia="Times New Roman" w:hint="default"/>
        </w:rPr>
        <w:t>1</w:t>
      </w:r>
      <w:r>
        <w:rPr/>
        <w:t>）借款费用资本化的确认原则和资本化期间</w:t>
      </w:r>
      <w:r>
        <w:rPr>
          <w:w w:val="100"/>
        </w:rPr>
        <w:t> </w:t>
      </w:r>
      <w:r>
        <w:rPr>
          <w:spacing w:val="-2"/>
        </w:rPr>
        <w:t>本公司发生的可直接归属于符合资本化条件的资产的购建或生产的借款费用在同时满足下列条件时予</w:t>
      </w:r>
    </w:p>
    <w:p>
      <w:pPr>
        <w:pStyle w:val="BodyText"/>
        <w:spacing w:line="240" w:lineRule="auto" w:before="65"/>
        <w:ind w:right="186"/>
        <w:jc w:val="left"/>
      </w:pPr>
      <w:r>
        <w:rPr/>
        <w:t>以资本化计入相关资产成本：</w:t>
      </w:r>
    </w:p>
    <w:p>
      <w:pPr>
        <w:spacing w:line="240" w:lineRule="auto" w:before="10"/>
        <w:rPr>
          <w:rFonts w:ascii="宋体" w:hAnsi="宋体" w:cs="宋体" w:eastAsia="宋体" w:hint="default"/>
          <w:sz w:val="14"/>
          <w:szCs w:val="14"/>
        </w:rPr>
      </w:pPr>
    </w:p>
    <w:p>
      <w:pPr>
        <w:pStyle w:val="BodyText"/>
        <w:spacing w:line="240" w:lineRule="auto"/>
        <w:ind w:left="560" w:right="186"/>
        <w:jc w:val="left"/>
      </w:pPr>
      <w:r>
        <w:rPr/>
        <w:t>①资产支出已经发生；</w:t>
      </w:r>
    </w:p>
    <w:p>
      <w:pPr>
        <w:spacing w:line="240" w:lineRule="auto" w:before="10"/>
        <w:rPr>
          <w:rFonts w:ascii="宋体" w:hAnsi="宋体" w:cs="宋体" w:eastAsia="宋体" w:hint="default"/>
          <w:sz w:val="14"/>
          <w:szCs w:val="14"/>
        </w:rPr>
      </w:pPr>
    </w:p>
    <w:p>
      <w:pPr>
        <w:pStyle w:val="BodyText"/>
        <w:spacing w:line="240" w:lineRule="auto"/>
        <w:ind w:left="560" w:right="186"/>
        <w:jc w:val="left"/>
      </w:pPr>
      <w:r>
        <w:rPr/>
        <w:t>②借款费用已经发生；</w:t>
      </w:r>
    </w:p>
    <w:p>
      <w:pPr>
        <w:spacing w:line="240" w:lineRule="auto" w:before="10"/>
        <w:rPr>
          <w:rFonts w:ascii="宋体" w:hAnsi="宋体" w:cs="宋体" w:eastAsia="宋体" w:hint="default"/>
          <w:sz w:val="14"/>
          <w:szCs w:val="14"/>
        </w:rPr>
      </w:pPr>
    </w:p>
    <w:p>
      <w:pPr>
        <w:pStyle w:val="BodyText"/>
        <w:spacing w:line="408" w:lineRule="auto"/>
        <w:ind w:left="560" w:right="214"/>
        <w:jc w:val="left"/>
      </w:pPr>
      <w:r>
        <w:rPr/>
        <w:t>③为使资产达到预定可使用状态所必要的购建或者生产活动已经开始。</w:t>
      </w:r>
      <w:r>
        <w:rPr>
          <w:w w:val="100"/>
        </w:rPr>
        <w:t> </w:t>
      </w:r>
      <w:r>
        <w:rPr/>
        <w:t>其他的借款利息、折价或溢价和汇兑差额，计入发生当期的损益。</w:t>
      </w:r>
      <w:r>
        <w:rPr>
          <w:w w:val="100"/>
        </w:rPr>
        <w:t> </w:t>
      </w:r>
      <w:r>
        <w:rPr/>
        <w:t>符合资本化条件的资产在购建或者生产过程中发生非正常中断，且中断时间连续超过</w:t>
      </w:r>
      <w:r>
        <w:rPr>
          <w:spacing w:val="-55"/>
        </w:rPr>
        <w:t> </w:t>
      </w:r>
      <w:r>
        <w:rPr>
          <w:rFonts w:ascii="Times New Roman" w:hAnsi="Times New Roman" w:cs="Times New Roman" w:eastAsia="Times New Roman" w:hint="default"/>
        </w:rPr>
        <w:t>3</w:t>
      </w:r>
      <w:r>
        <w:rPr>
          <w:rFonts w:ascii="Times New Roman" w:hAnsi="Times New Roman" w:cs="Times New Roman" w:eastAsia="Times New Roman" w:hint="default"/>
          <w:spacing w:val="-6"/>
        </w:rPr>
        <w:t> </w:t>
      </w:r>
      <w:r>
        <w:rPr/>
        <w:t>个月的，暂停</w:t>
      </w:r>
    </w:p>
    <w:p>
      <w:pPr>
        <w:pStyle w:val="BodyText"/>
        <w:spacing w:line="408" w:lineRule="auto" w:before="14"/>
        <w:ind w:left="560" w:right="112" w:hanging="421"/>
        <w:jc w:val="left"/>
      </w:pPr>
      <w:r>
        <w:rPr/>
        <w:t>借款费用的资本化。</w:t>
      </w:r>
      <w:r>
        <w:rPr>
          <w:w w:val="100"/>
        </w:rPr>
        <w:t> </w:t>
      </w:r>
      <w:r>
        <w:rPr>
          <w:spacing w:val="-4"/>
          <w:w w:val="100"/>
        </w:rPr>
        <w:t>当购建或者生产符合资本化条件的资产达到预定可使用或者可销售状态时，停止其借款费用的资本化；</w:t>
      </w:r>
    </w:p>
    <w:p>
      <w:pPr>
        <w:pStyle w:val="BodyText"/>
        <w:spacing w:line="240" w:lineRule="auto" w:before="46"/>
        <w:ind w:right="186"/>
        <w:jc w:val="left"/>
      </w:pPr>
      <w:r>
        <w:rPr/>
        <w:t>以后发生的借款费用于发生当期确认为费用。</w:t>
      </w:r>
    </w:p>
    <w:p>
      <w:pPr>
        <w:spacing w:line="240" w:lineRule="auto" w:before="10"/>
        <w:rPr>
          <w:rFonts w:ascii="宋体" w:hAnsi="宋体" w:cs="宋体" w:eastAsia="宋体" w:hint="default"/>
          <w:sz w:val="14"/>
          <w:szCs w:val="14"/>
        </w:rPr>
      </w:pPr>
    </w:p>
    <w:p>
      <w:pPr>
        <w:pStyle w:val="BodyText"/>
        <w:spacing w:line="386" w:lineRule="auto"/>
        <w:ind w:left="560" w:right="112"/>
        <w:jc w:val="left"/>
      </w:pPr>
      <w:r>
        <w:rPr/>
        <w:t>（</w:t>
      </w:r>
      <w:r>
        <w:rPr>
          <w:rFonts w:ascii="Times New Roman" w:hAnsi="Times New Roman" w:cs="Times New Roman" w:eastAsia="Times New Roman" w:hint="default"/>
        </w:rPr>
        <w:t>2</w:t>
      </w:r>
      <w:r>
        <w:rPr/>
        <w:t>）借款费用资本化金额的计算方法</w:t>
      </w:r>
      <w:r>
        <w:rPr>
          <w:w w:val="100"/>
        </w:rPr>
        <w:t> </w:t>
      </w:r>
      <w:r>
        <w:rPr>
          <w:spacing w:val="-4"/>
          <w:w w:val="100"/>
        </w:rPr>
        <w:t>为购建或者生产符合资本化条件的资产而借入专门借款的，应当以专门借款当期实际发生的利息费用，</w:t>
      </w:r>
    </w:p>
    <w:p>
      <w:pPr>
        <w:pStyle w:val="BodyText"/>
        <w:spacing w:line="408" w:lineRule="auto" w:before="65"/>
        <w:ind w:right="186"/>
        <w:jc w:val="left"/>
      </w:pPr>
      <w:r>
        <w:rPr>
          <w:spacing w:val="-2"/>
        </w:rPr>
        <w:t>减去将尚未动用的借款资金存入银行取得的利息收入或者进行暂时性投资取得的投资收益后的金额，确定</w:t>
      </w:r>
      <w:r>
        <w:rPr>
          <w:spacing w:val="-21"/>
        </w:rPr>
        <w:t> </w:t>
      </w:r>
      <w:r>
        <w:rPr>
          <w:spacing w:val="-21"/>
        </w:rPr>
      </w:r>
      <w:r>
        <w:rPr/>
        <w:t>为专门借款利息费用的资本化金额。</w:t>
      </w:r>
    </w:p>
    <w:p>
      <w:pPr>
        <w:pStyle w:val="BodyText"/>
        <w:spacing w:line="408" w:lineRule="auto" w:before="46"/>
        <w:ind w:right="186" w:firstLine="420"/>
        <w:jc w:val="left"/>
      </w:pPr>
      <w:r>
        <w:rPr>
          <w:spacing w:val="-2"/>
        </w:rPr>
        <w:t>购建或者生产符合资本化条件的资产占用了一般借款的，一般借款应予资本化的利息金额按累计资产</w:t>
      </w:r>
      <w:r>
        <w:rPr>
          <w:w w:val="100"/>
        </w:rPr>
        <w:t> </w:t>
      </w:r>
      <w:r>
        <w:rPr/>
        <w:t>支出超过专门借款部分的资产支出加权平均数乘以所占用一般借款的资本化率计算。</w:t>
      </w:r>
    </w:p>
    <w:p>
      <w:pPr>
        <w:pStyle w:val="Heading9"/>
        <w:spacing w:line="240" w:lineRule="auto" w:before="94"/>
        <w:ind w:left="560" w:right="186"/>
        <w:jc w:val="left"/>
        <w:rPr>
          <w:b w:val="0"/>
          <w:bCs w:val="0"/>
        </w:rPr>
      </w:pPr>
      <w:r>
        <w:rPr>
          <w:rFonts w:ascii="Times New Roman" w:hAnsi="Times New Roman" w:cs="Times New Roman" w:eastAsia="Times New Roman" w:hint="default"/>
        </w:rPr>
        <w:t>17</w:t>
      </w:r>
      <w:r>
        <w:rPr/>
        <w:t>、无形资产</w:t>
      </w:r>
      <w:r>
        <w:rPr>
          <w:b w:val="0"/>
          <w:bCs w:val="0"/>
        </w:rPr>
      </w:r>
    </w:p>
    <w:p>
      <w:pPr>
        <w:pStyle w:val="BodyText"/>
        <w:spacing w:line="386" w:lineRule="auto" w:before="143"/>
        <w:ind w:left="560" w:right="6147"/>
        <w:jc w:val="left"/>
      </w:pPr>
      <w:r>
        <w:rPr/>
        <w:t>（</w:t>
      </w:r>
      <w:r>
        <w:rPr>
          <w:rFonts w:ascii="Times New Roman" w:hAnsi="Times New Roman" w:cs="Times New Roman" w:eastAsia="Times New Roman" w:hint="default"/>
        </w:rPr>
        <w:t>1</w:t>
      </w:r>
      <w:r>
        <w:rPr/>
        <w:t>）无形资产的计价方法</w:t>
      </w:r>
      <w:r>
        <w:rPr>
          <w:w w:val="100"/>
        </w:rPr>
        <w:t> </w:t>
      </w:r>
      <w:r>
        <w:rPr>
          <w:spacing w:val="-2"/>
        </w:rPr>
        <w:t>无形资产按成本进行初始计量。</w:t>
      </w:r>
    </w:p>
    <w:p>
      <w:pPr>
        <w:pStyle w:val="BodyText"/>
        <w:spacing w:line="386" w:lineRule="auto" w:before="65"/>
        <w:ind w:left="560" w:right="112"/>
        <w:jc w:val="left"/>
      </w:pPr>
      <w:r>
        <w:rPr/>
        <w:t>（</w:t>
      </w:r>
      <w:r>
        <w:rPr>
          <w:rFonts w:ascii="Times New Roman" w:hAnsi="Times New Roman" w:cs="Times New Roman" w:eastAsia="Times New Roman" w:hint="default"/>
        </w:rPr>
        <w:t>2</w:t>
      </w:r>
      <w:r>
        <w:rPr/>
        <w:t>）无形资产使用寿命及摊销</w:t>
      </w:r>
      <w:r>
        <w:rPr>
          <w:w w:val="100"/>
        </w:rPr>
        <w:t> </w:t>
      </w:r>
      <w:r>
        <w:rPr>
          <w:spacing w:val="-4"/>
        </w:rPr>
        <w:t>根据无形资产的合同性权利或其他法定权利、同行业情况、历史经验、相关专家论证等综合因素判断，</w:t>
      </w:r>
    </w:p>
    <w:p>
      <w:pPr>
        <w:pStyle w:val="BodyText"/>
        <w:spacing w:line="410" w:lineRule="auto" w:before="65"/>
        <w:ind w:right="186"/>
        <w:jc w:val="left"/>
      </w:pPr>
      <w:r>
        <w:rPr>
          <w:spacing w:val="-2"/>
        </w:rPr>
        <w:t>能合理确定无形资产为公司带来经济利益期限的，作为使用寿命有限的无形资产；无法合理确定无形资产</w:t>
      </w:r>
      <w:r>
        <w:rPr>
          <w:spacing w:val="-21"/>
        </w:rPr>
        <w:t> </w:t>
      </w:r>
      <w:r>
        <w:rPr>
          <w:spacing w:val="-21"/>
        </w:rPr>
      </w:r>
      <w:r>
        <w:rPr/>
        <w:t>为公司带来经济利益期限的，视为使用寿命不确定的无形资产。</w:t>
      </w:r>
    </w:p>
    <w:p>
      <w:pPr>
        <w:pStyle w:val="BodyText"/>
        <w:spacing w:line="408" w:lineRule="auto" w:before="44"/>
        <w:ind w:right="217" w:firstLine="420"/>
        <w:jc w:val="both"/>
      </w:pPr>
      <w:r>
        <w:rPr>
          <w:spacing w:val="-2"/>
        </w:rPr>
        <w:t>①对使用寿命有限的无形资产，估计其使用寿命时通常考虑以下因素：①运用该资产生产的产品通常</w:t>
      </w:r>
      <w:r>
        <w:rPr>
          <w:w w:val="100"/>
        </w:rPr>
        <w:t> </w:t>
      </w:r>
      <w:r>
        <w:rPr>
          <w:spacing w:val="-2"/>
        </w:rPr>
        <w:t>的寿命周期、可获得的类似资产使用寿命的信息；②技术、工艺等方面的现阶段情况及对未来发展趋势的</w:t>
      </w:r>
      <w:r>
        <w:rPr>
          <w:spacing w:val="-21"/>
        </w:rPr>
        <w:t> </w:t>
      </w:r>
      <w:r>
        <w:rPr>
          <w:spacing w:val="-21"/>
        </w:rPr>
      </w:r>
      <w:r>
        <w:rPr>
          <w:spacing w:val="-2"/>
        </w:rPr>
        <w:t>估计；③以该资产生产的产品或提供劳务的市场需求情况；④现在或潜在的竞争者预期采取的行动；⑤为</w:t>
      </w:r>
      <w:r>
        <w:rPr>
          <w:spacing w:val="-21"/>
        </w:rPr>
        <w:t> </w:t>
      </w:r>
      <w:r>
        <w:rPr>
          <w:spacing w:val="-21"/>
        </w:rPr>
      </w:r>
      <w:r>
        <w:rPr>
          <w:spacing w:val="-2"/>
        </w:rPr>
        <w:t>维持该资产带来经济利益能力的预期维护支出，以及公司预计支付有关支出的能力；⑥对该资产控制期限</w:t>
      </w:r>
    </w:p>
    <w:p>
      <w:pPr>
        <w:pStyle w:val="BodyText"/>
        <w:spacing w:line="240" w:lineRule="auto" w:before="46"/>
        <w:ind w:right="186"/>
        <w:jc w:val="left"/>
      </w:pPr>
      <w:r>
        <w:rPr/>
        <w:t>的相关法律规定或类似限制，如特许使用期、租赁期等；⑦与公司持有其他资产使用寿命的关联性等。</w:t>
      </w:r>
    </w:p>
    <w:p>
      <w:pPr>
        <w:spacing w:after="0" w:line="240" w:lineRule="auto"/>
        <w:jc w:val="left"/>
        <w:sectPr>
          <w:pgSz w:w="11910" w:h="16840"/>
          <w:pgMar w:header="990" w:footer="1184" w:top="1160" w:bottom="1380" w:left="940" w:right="940"/>
        </w:sectPr>
      </w:pPr>
    </w:p>
    <w:p>
      <w:pPr>
        <w:spacing w:line="240" w:lineRule="auto" w:before="0"/>
        <w:rPr>
          <w:rFonts w:ascii="宋体" w:hAnsi="宋体" w:cs="宋体" w:eastAsia="宋体" w:hint="default"/>
          <w:sz w:val="22"/>
          <w:szCs w:val="22"/>
        </w:rPr>
      </w:pPr>
    </w:p>
    <w:p>
      <w:pPr>
        <w:pStyle w:val="BodyText"/>
        <w:spacing w:line="408" w:lineRule="auto" w:before="36"/>
        <w:ind w:right="186" w:firstLine="420"/>
        <w:jc w:val="left"/>
      </w:pPr>
      <w:r>
        <w:rPr>
          <w:spacing w:val="-2"/>
        </w:rPr>
        <w:t>②使用寿命有限的无形资产，在使用寿命内按照与该项无形资产有关的经济利益的预期实现方式系统</w:t>
      </w:r>
      <w:r>
        <w:rPr>
          <w:w w:val="100"/>
        </w:rPr>
        <w:t> </w:t>
      </w:r>
      <w:r>
        <w:rPr/>
        <w:t>合理地摊销，无法可靠确定预期实现方式的，采用直线法摊销。</w:t>
      </w:r>
    </w:p>
    <w:p>
      <w:pPr>
        <w:pStyle w:val="BodyText"/>
        <w:spacing w:line="386" w:lineRule="auto" w:before="46"/>
        <w:ind w:left="560" w:right="186"/>
        <w:jc w:val="left"/>
      </w:pPr>
      <w:r>
        <w:rPr/>
        <w:t>（</w:t>
      </w:r>
      <w:r>
        <w:rPr>
          <w:rFonts w:ascii="Times New Roman" w:hAnsi="Times New Roman" w:cs="Times New Roman" w:eastAsia="Times New Roman" w:hint="default"/>
        </w:rPr>
        <w:t>3</w:t>
      </w:r>
      <w:r>
        <w:rPr/>
        <w:t>）寿命不确定的无形资产的减值测试方法及减值准备计提方法</w:t>
      </w:r>
      <w:r>
        <w:rPr>
          <w:w w:val="100"/>
        </w:rPr>
        <w:t> </w:t>
      </w:r>
      <w:r>
        <w:rPr>
          <w:spacing w:val="-2"/>
        </w:rPr>
        <w:t>公司在每年年度终了对使用寿命不确定的无形资产的使用寿命进行复核，如果重新复核后仍为不确定</w:t>
      </w:r>
    </w:p>
    <w:p>
      <w:pPr>
        <w:pStyle w:val="BodyText"/>
        <w:spacing w:line="408" w:lineRule="auto" w:before="65"/>
        <w:ind w:right="219"/>
        <w:jc w:val="both"/>
      </w:pPr>
      <w:r>
        <w:rPr>
          <w:spacing w:val="-2"/>
        </w:rPr>
        <w:t>的，应当在资产负债表日进行减值测试。当无形资产的可收回金额低于其账面价值时，将资产的账面价值</w:t>
      </w:r>
      <w:r>
        <w:rPr>
          <w:spacing w:val="-21"/>
        </w:rPr>
        <w:t> </w:t>
      </w:r>
      <w:r>
        <w:rPr>
          <w:spacing w:val="-21"/>
        </w:rPr>
      </w:r>
      <w:r>
        <w:rPr>
          <w:spacing w:val="-2"/>
        </w:rPr>
        <w:t>减记至可收回金额，减记的金额确认为资产减值损失，计入当期损益，同时计提相无形资产减值准备。无</w:t>
      </w:r>
      <w:r>
        <w:rPr>
          <w:spacing w:val="-21"/>
        </w:rPr>
        <w:t> </w:t>
      </w:r>
      <w:r>
        <w:rPr>
          <w:spacing w:val="-21"/>
        </w:rPr>
      </w:r>
      <w:r>
        <w:rPr>
          <w:spacing w:val="-2"/>
        </w:rPr>
        <w:t>形资产减值损失一经确认，在以后会计期间不再转回。存在下列一项或多项以下情况的，对无形资产进行</w:t>
      </w:r>
      <w:r>
        <w:rPr>
          <w:spacing w:val="-21"/>
        </w:rPr>
        <w:t> </w:t>
      </w:r>
      <w:r>
        <w:rPr>
          <w:spacing w:val="-21"/>
        </w:rPr>
      </w:r>
      <w:r>
        <w:rPr/>
        <w:t>减值测试：</w:t>
      </w:r>
    </w:p>
    <w:p>
      <w:pPr>
        <w:pStyle w:val="BodyText"/>
        <w:spacing w:line="386" w:lineRule="auto" w:before="46"/>
        <w:ind w:left="560" w:right="186"/>
        <w:jc w:val="left"/>
      </w:pPr>
      <w:r>
        <w:rPr>
          <w:rFonts w:ascii="Times New Roman" w:hAnsi="Times New Roman" w:cs="Times New Roman" w:eastAsia="Times New Roman" w:hint="default"/>
          <w:spacing w:val="-2"/>
        </w:rPr>
        <w:t>A.</w:t>
      </w:r>
      <w:r>
        <w:rPr>
          <w:spacing w:val="-2"/>
        </w:rPr>
        <w:t>该无形资产已被其他新技术等所替代，使其为企业创造经济利益的能力受到重大不利影响；</w:t>
      </w:r>
      <w:r>
        <w:rPr>
          <w:spacing w:val="-28"/>
        </w:rPr>
        <w:t> </w:t>
      </w:r>
      <w:r>
        <w:rPr>
          <w:spacing w:val="-28"/>
        </w:rPr>
      </w:r>
      <w:r>
        <w:rPr>
          <w:rFonts w:ascii="Times New Roman" w:hAnsi="Times New Roman" w:cs="Times New Roman" w:eastAsia="Times New Roman" w:hint="default"/>
        </w:rPr>
        <w:t>B.</w:t>
      </w:r>
      <w:r>
        <w:rPr/>
        <w:t>该无形资产的市价在当期大幅下跌，并在剩余年限内可能不会回升；</w:t>
      </w:r>
      <w:r>
        <w:rPr>
          <w:w w:val="100"/>
        </w:rPr>
        <w:t> </w:t>
      </w:r>
      <w:r>
        <w:rPr>
          <w:rFonts w:ascii="Times New Roman" w:hAnsi="Times New Roman" w:cs="Times New Roman" w:eastAsia="Times New Roman" w:hint="default"/>
        </w:rPr>
        <w:t>C.</w:t>
      </w:r>
      <w:r>
        <w:rPr/>
        <w:t>其他足以表明该无形资产的账面价值已超过可收回金额的情况。</w:t>
      </w:r>
    </w:p>
    <w:p>
      <w:pPr>
        <w:pStyle w:val="BodyText"/>
        <w:spacing w:line="386" w:lineRule="auto" w:before="35"/>
        <w:ind w:left="560" w:right="186"/>
        <w:jc w:val="left"/>
      </w:pPr>
      <w:r>
        <w:rPr/>
        <w:t>（</w:t>
      </w:r>
      <w:r>
        <w:rPr>
          <w:rFonts w:ascii="Times New Roman" w:hAnsi="Times New Roman" w:cs="Times New Roman" w:eastAsia="Times New Roman" w:hint="default"/>
        </w:rPr>
        <w:t>4</w:t>
      </w:r>
      <w:r>
        <w:rPr/>
        <w:t>）划分内部研究开发项目的研究阶段和开发阶段具体标准</w:t>
      </w:r>
      <w:r>
        <w:rPr>
          <w:w w:val="100"/>
        </w:rPr>
        <w:t> </w:t>
      </w:r>
      <w:r>
        <w:rPr>
          <w:spacing w:val="-2"/>
        </w:rPr>
        <w:t>内部研究开发项目研究阶段的支出，于发生时计入当期损益。内部研究开发项目开发阶段的支出，同</w:t>
      </w:r>
    </w:p>
    <w:p>
      <w:pPr>
        <w:pStyle w:val="BodyText"/>
        <w:spacing w:line="408" w:lineRule="auto" w:before="65"/>
        <w:ind w:right="217"/>
        <w:jc w:val="both"/>
      </w:pPr>
      <w:r>
        <w:rPr>
          <w:spacing w:val="-2"/>
        </w:rPr>
        <w:t>时满足下列条件的，确认为无形资产：①完成该无形资产以使其能够使用或出售在技术上具有可行性；②</w:t>
      </w:r>
      <w:r>
        <w:rPr>
          <w:spacing w:val="-21"/>
        </w:rPr>
        <w:t> </w:t>
      </w:r>
      <w:r>
        <w:rPr>
          <w:spacing w:val="-21"/>
        </w:rPr>
      </w:r>
      <w:r>
        <w:rPr>
          <w:spacing w:val="-2"/>
        </w:rPr>
        <w:t>具有完成该无形资产并使用或出售的意图；③无形资产产生经济利益的方式，包括能够证明运用该无形资</w:t>
      </w:r>
      <w:r>
        <w:rPr>
          <w:spacing w:val="-21"/>
        </w:rPr>
        <w:t> </w:t>
      </w:r>
      <w:r>
        <w:rPr>
          <w:spacing w:val="-21"/>
        </w:rPr>
      </w:r>
      <w:r>
        <w:rPr>
          <w:spacing w:val="-2"/>
        </w:rPr>
        <w:t>产生产的产品存在市场或无形资产自身存在市场，无形资产将在内部使用的，可证明其有用性；④有足够</w:t>
      </w:r>
      <w:r>
        <w:rPr>
          <w:spacing w:val="-21"/>
        </w:rPr>
        <w:t> </w:t>
      </w:r>
      <w:r>
        <w:rPr>
          <w:spacing w:val="-21"/>
        </w:rPr>
      </w:r>
      <w:r>
        <w:rPr>
          <w:spacing w:val="-2"/>
        </w:rPr>
        <w:t>的技术、财务资源和其他资源支持，以完成该无形资产的开发，并有能力使用或出售该无形资产；⑤归属</w:t>
      </w:r>
      <w:r>
        <w:rPr>
          <w:spacing w:val="-20"/>
        </w:rPr>
        <w:t> </w:t>
      </w:r>
      <w:r>
        <w:rPr>
          <w:spacing w:val="-20"/>
        </w:rPr>
      </w:r>
      <w:r>
        <w:rPr/>
        <w:t>于该无形资产开发阶段的支出能够可靠地计量。</w:t>
      </w:r>
    </w:p>
    <w:p>
      <w:pPr>
        <w:pStyle w:val="Heading9"/>
        <w:spacing w:line="240" w:lineRule="auto" w:before="94"/>
        <w:ind w:left="560" w:right="186"/>
        <w:jc w:val="left"/>
        <w:rPr>
          <w:b w:val="0"/>
          <w:bCs w:val="0"/>
        </w:rPr>
      </w:pPr>
      <w:r>
        <w:rPr>
          <w:rFonts w:ascii="Times New Roman" w:hAnsi="Times New Roman" w:cs="Times New Roman" w:eastAsia="Times New Roman" w:hint="default"/>
        </w:rPr>
        <w:t>18</w:t>
      </w:r>
      <w:r>
        <w:rPr/>
        <w:t>、长期待摊费用</w:t>
      </w:r>
      <w:r>
        <w:rPr>
          <w:b w:val="0"/>
          <w:bCs w:val="0"/>
        </w:rPr>
      </w:r>
    </w:p>
    <w:p>
      <w:pPr>
        <w:pStyle w:val="BodyText"/>
        <w:spacing w:line="336" w:lineRule="auto" w:before="112"/>
        <w:ind w:right="212" w:firstLine="420"/>
        <w:jc w:val="left"/>
      </w:pPr>
      <w:r>
        <w:rPr/>
        <w:t>本公司长期待摊费用是指已经发生但应由本年和以后各期负担的分摊期限在</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年以上的各项费用。长</w:t>
      </w:r>
      <w:r>
        <w:rPr>
          <w:w w:val="100"/>
        </w:rPr>
        <w:t> </w:t>
      </w:r>
      <w:r>
        <w:rPr/>
        <w:t>期待摊费用按实际支出入账，在项目受益期内平均摊销。</w:t>
      </w:r>
    </w:p>
    <w:p>
      <w:pPr>
        <w:pStyle w:val="Heading9"/>
        <w:spacing w:line="240" w:lineRule="auto" w:before="126"/>
        <w:ind w:left="560" w:right="186"/>
        <w:jc w:val="left"/>
        <w:rPr>
          <w:b w:val="0"/>
          <w:bCs w:val="0"/>
        </w:rPr>
      </w:pPr>
      <w:r>
        <w:rPr>
          <w:rFonts w:ascii="Times New Roman" w:hAnsi="Times New Roman" w:cs="Times New Roman" w:eastAsia="Times New Roman" w:hint="default"/>
        </w:rPr>
        <w:t>19</w:t>
      </w:r>
      <w:r>
        <w:rPr/>
        <w:t>、预计负债</w:t>
      </w:r>
      <w:r>
        <w:rPr>
          <w:b w:val="0"/>
          <w:bCs w:val="0"/>
        </w:rPr>
      </w:r>
    </w:p>
    <w:p>
      <w:pPr>
        <w:pStyle w:val="BodyText"/>
        <w:spacing w:line="336" w:lineRule="auto" w:before="115"/>
        <w:ind w:left="560" w:right="186" w:hanging="106"/>
        <w:jc w:val="left"/>
      </w:pPr>
      <w:r>
        <w:rPr/>
        <w:t>（</w:t>
      </w:r>
      <w:r>
        <w:rPr>
          <w:rFonts w:ascii="Times New Roman" w:hAnsi="Times New Roman" w:cs="Times New Roman" w:eastAsia="Times New Roman" w:hint="default"/>
        </w:rPr>
        <w:t>1</w:t>
      </w:r>
      <w:r>
        <w:rPr/>
        <w:t>）</w:t>
      </w:r>
      <w:r>
        <w:rPr>
          <w:spacing w:val="86"/>
        </w:rPr>
        <w:t> </w:t>
      </w:r>
      <w:r>
        <w:rPr/>
        <w:t>预计负债的确认标准</w:t>
      </w:r>
      <w:r>
        <w:rPr>
          <w:spacing w:val="-101"/>
        </w:rPr>
        <w:t> </w:t>
      </w:r>
      <w:r>
        <w:rPr>
          <w:spacing w:val="-101"/>
        </w:rPr>
      </w:r>
      <w:r>
        <w:rPr>
          <w:spacing w:val="-2"/>
        </w:rPr>
        <w:t>当与对外担保、未决诉讼或仲裁、产品质量保证、裁员计划、亏损合同、重组义务、固定资产弃置义</w:t>
      </w:r>
    </w:p>
    <w:p>
      <w:pPr>
        <w:pStyle w:val="BodyText"/>
        <w:spacing w:line="240" w:lineRule="auto" w:before="47"/>
        <w:ind w:right="0"/>
        <w:jc w:val="both"/>
      </w:pPr>
      <w:r>
        <w:rPr/>
        <w:t>务等或有事项相关的义务同时符合以下条件，则将其确认为负债：</w:t>
      </w:r>
    </w:p>
    <w:p>
      <w:pPr>
        <w:pStyle w:val="BodyText"/>
        <w:tabs>
          <w:tab w:pos="1088" w:val="left" w:leader="none"/>
        </w:tabs>
        <w:spacing w:line="240" w:lineRule="auto" w:before="130"/>
        <w:ind w:left="666" w:right="186"/>
        <w:jc w:val="left"/>
      </w:pPr>
      <w:r>
        <w:rPr/>
        <w:t>①</w:t>
        <w:tab/>
        <w:t>该义务是公司承担的现时义务；</w:t>
      </w:r>
    </w:p>
    <w:p>
      <w:pPr>
        <w:pStyle w:val="BodyText"/>
        <w:tabs>
          <w:tab w:pos="1085" w:val="left" w:leader="none"/>
        </w:tabs>
        <w:spacing w:line="240" w:lineRule="auto" w:before="130"/>
        <w:ind w:left="620" w:right="186"/>
        <w:jc w:val="left"/>
      </w:pPr>
      <w:r>
        <w:rPr/>
        <w:t>①</w:t>
        <w:tab/>
        <w:t>该义务的履行很可能导致经济利益流出公司；</w:t>
      </w:r>
    </w:p>
    <w:p>
      <w:pPr>
        <w:pStyle w:val="BodyText"/>
        <w:tabs>
          <w:tab w:pos="1085" w:val="left" w:leader="none"/>
        </w:tabs>
        <w:spacing w:line="355" w:lineRule="auto" w:before="130"/>
        <w:ind w:left="560" w:right="2946" w:firstLine="60"/>
        <w:jc w:val="left"/>
      </w:pPr>
      <w:r>
        <w:rPr/>
        <w:t>②</w:t>
        <w:tab/>
        <w:t>该义务的金额能够可靠地计量。</w:t>
      </w:r>
      <w:r>
        <w:rPr>
          <w:w w:val="100"/>
        </w:rPr>
        <w:t> </w:t>
      </w:r>
      <w:r>
        <w:rPr>
          <w:spacing w:val="-2"/>
        </w:rPr>
        <w:t>公司的亏损合同和承担的重组义务符合上述条件的，确认为预计负债。</w:t>
      </w:r>
    </w:p>
    <w:p>
      <w:pPr>
        <w:pStyle w:val="BodyText"/>
        <w:spacing w:line="333" w:lineRule="auto" w:before="30"/>
        <w:ind w:left="666" w:right="186" w:hanging="212"/>
        <w:jc w:val="left"/>
      </w:pPr>
      <w:r>
        <w:rPr/>
        <w:t>（</w:t>
      </w:r>
      <w:r>
        <w:rPr>
          <w:rFonts w:ascii="Times New Roman" w:hAnsi="Times New Roman" w:cs="Times New Roman" w:eastAsia="Times New Roman" w:hint="default"/>
        </w:rPr>
        <w:t>2</w:t>
      </w:r>
      <w:r>
        <w:rPr/>
        <w:t>）</w:t>
      </w:r>
      <w:r>
        <w:rPr>
          <w:spacing w:val="86"/>
        </w:rPr>
        <w:t> </w:t>
      </w:r>
      <w:r>
        <w:rPr/>
        <w:t>预计负债的计量</w:t>
      </w:r>
      <w:r>
        <w:rPr>
          <w:spacing w:val="-100"/>
        </w:rPr>
        <w:t> </w:t>
      </w:r>
      <w:r>
        <w:rPr>
          <w:spacing w:val="-100"/>
        </w:rPr>
      </w:r>
      <w:r>
        <w:rPr>
          <w:spacing w:val="-4"/>
          <w:w w:val="100"/>
        </w:rPr>
        <w:t>预计负债按照履行相关现时义务可能导致经济利益流出的最佳估计数进行初始计量，并综合考虑与或</w:t>
      </w:r>
    </w:p>
    <w:p>
      <w:pPr>
        <w:spacing w:after="0" w:line="333" w:lineRule="auto"/>
        <w:jc w:val="left"/>
        <w:sectPr>
          <w:pgSz w:w="11910" w:h="16840"/>
          <w:pgMar w:header="990" w:footer="1184" w:top="1160" w:bottom="1380" w:left="940" w:right="940"/>
        </w:sectPr>
      </w:pPr>
    </w:p>
    <w:p>
      <w:pPr>
        <w:spacing w:line="240" w:lineRule="auto" w:before="8"/>
        <w:rPr>
          <w:rFonts w:ascii="宋体" w:hAnsi="宋体" w:cs="宋体" w:eastAsia="宋体" w:hint="default"/>
          <w:sz w:val="19"/>
          <w:szCs w:val="19"/>
        </w:rPr>
      </w:pPr>
    </w:p>
    <w:p>
      <w:pPr>
        <w:pStyle w:val="BodyText"/>
        <w:spacing w:line="355" w:lineRule="auto" w:before="36"/>
        <w:ind w:left="245" w:right="217"/>
        <w:jc w:val="both"/>
      </w:pPr>
      <w:r>
        <w:rPr>
          <w:spacing w:val="-4"/>
        </w:rPr>
        <w:t>有事项相关的风险、不确定性及货币时间价值等因素。货币时间价值影响重大的，通过对相关未来现金流</w:t>
      </w:r>
      <w:r>
        <w:rPr>
          <w:spacing w:val="-36"/>
        </w:rPr>
        <w:t> </w:t>
      </w:r>
      <w:r>
        <w:rPr>
          <w:spacing w:val="-36"/>
        </w:rPr>
      </w:r>
      <w:r>
        <w:rPr>
          <w:spacing w:val="-4"/>
        </w:rPr>
        <w:t>出进行折现后确定最佳估计数。于资产负债表日对预计负债的账面价值进行复核，并对账面价值进行调整</w:t>
      </w:r>
      <w:r>
        <w:rPr>
          <w:spacing w:val="-35"/>
        </w:rPr>
        <w:t> </w:t>
      </w:r>
      <w:r>
        <w:rPr>
          <w:spacing w:val="-35"/>
        </w:rPr>
      </w:r>
      <w:r>
        <w:rPr/>
        <w:t>以反映当前最佳估计数。因时间推移导致的预计负债账面价值的增加金额，确认为利息费用。</w:t>
      </w:r>
    </w:p>
    <w:p>
      <w:pPr>
        <w:pStyle w:val="BodyText"/>
        <w:spacing w:line="336" w:lineRule="auto" w:before="30"/>
        <w:ind w:left="666" w:right="186"/>
        <w:jc w:val="left"/>
      </w:pPr>
      <w:r>
        <w:rPr/>
        <w:t>（</w:t>
      </w:r>
      <w:r>
        <w:rPr>
          <w:rFonts w:ascii="Times New Roman" w:hAnsi="Times New Roman" w:cs="Times New Roman" w:eastAsia="Times New Roman" w:hint="default"/>
        </w:rPr>
        <w:t>3</w:t>
      </w:r>
      <w:r>
        <w:rPr/>
        <w:t>）最佳估计数的确定方法</w:t>
      </w:r>
      <w:r>
        <w:rPr>
          <w:w w:val="100"/>
        </w:rPr>
        <w:t> </w:t>
      </w:r>
      <w:r>
        <w:rPr>
          <w:spacing w:val="-4"/>
        </w:rPr>
        <w:t>如果所需支出存在一个金额范围，则最佳估计数按该范围的上、下限金额的平均数确定；如果所需支</w:t>
      </w:r>
    </w:p>
    <w:p>
      <w:pPr>
        <w:pStyle w:val="BodyText"/>
        <w:spacing w:line="240" w:lineRule="auto" w:before="46"/>
        <w:ind w:left="245" w:right="0"/>
        <w:jc w:val="both"/>
      </w:pPr>
      <w:r>
        <w:rPr/>
        <w:t>出不存在一个金额范围，则按如下方法确定：</w:t>
      </w:r>
    </w:p>
    <w:p>
      <w:pPr>
        <w:pStyle w:val="BodyText"/>
        <w:spacing w:line="240" w:lineRule="auto" w:before="130"/>
        <w:ind w:left="666" w:right="186"/>
        <w:jc w:val="left"/>
      </w:pPr>
      <w:r>
        <w:rPr/>
        <w:t>①</w:t>
      </w:r>
      <w:r>
        <w:rPr>
          <w:spacing w:val="-6"/>
        </w:rPr>
        <w:t> </w:t>
      </w:r>
      <w:r>
        <w:rPr/>
        <w:t>或有事项涉及单个项目时，最佳估计数按最可能发生的金额确定；</w:t>
      </w:r>
    </w:p>
    <w:p>
      <w:pPr>
        <w:pStyle w:val="BodyText"/>
        <w:spacing w:line="355" w:lineRule="auto" w:before="130"/>
        <w:ind w:left="245" w:right="217" w:firstLine="420"/>
        <w:jc w:val="both"/>
      </w:pPr>
      <w:r>
        <w:rPr/>
        <w:t>②</w:t>
      </w:r>
      <w:r>
        <w:rPr>
          <w:spacing w:val="-7"/>
        </w:rPr>
        <w:t> </w:t>
      </w:r>
      <w:r>
        <w:rPr/>
        <w:t>或有事项涉及多个项目时，最佳估计数按各种可能发生额及其发生概率计算确定。清偿确认的负</w:t>
      </w:r>
      <w:r>
        <w:rPr>
          <w:w w:val="100"/>
        </w:rPr>
        <w:t> </w:t>
      </w:r>
      <w:r>
        <w:rPr>
          <w:spacing w:val="-4"/>
        </w:rPr>
        <w:t>债所需支出全部或部分预期由第三方或其他方补偿的，则补偿金额在基本确定能收到时，作为资产单独确</w:t>
      </w:r>
      <w:r>
        <w:rPr>
          <w:spacing w:val="-35"/>
        </w:rPr>
        <w:t> </w:t>
      </w:r>
      <w:r>
        <w:rPr>
          <w:spacing w:val="-35"/>
        </w:rPr>
      </w:r>
      <w:r>
        <w:rPr/>
        <w:t>认。确认的补偿金额不超过所确认负债的账面价值。</w:t>
      </w:r>
    </w:p>
    <w:p>
      <w:pPr>
        <w:pStyle w:val="Heading9"/>
        <w:spacing w:line="240" w:lineRule="auto" w:before="109"/>
        <w:ind w:left="560" w:right="186"/>
        <w:jc w:val="left"/>
        <w:rPr>
          <w:b w:val="0"/>
          <w:bCs w:val="0"/>
        </w:rPr>
      </w:pPr>
      <w:r>
        <w:rPr>
          <w:rFonts w:ascii="Times New Roman" w:hAnsi="Times New Roman" w:cs="Times New Roman" w:eastAsia="Times New Roman" w:hint="default"/>
        </w:rPr>
        <w:t>20</w:t>
      </w:r>
      <w:r>
        <w:rPr/>
        <w:t>、股份支付及权益工具</w:t>
      </w:r>
      <w:r>
        <w:rPr>
          <w:b w:val="0"/>
          <w:bCs w:val="0"/>
        </w:rPr>
      </w:r>
    </w:p>
    <w:p>
      <w:pPr>
        <w:pStyle w:val="BodyText"/>
        <w:spacing w:line="336" w:lineRule="auto" w:before="112"/>
        <w:ind w:left="560" w:right="1366"/>
        <w:jc w:val="left"/>
      </w:pPr>
      <w:r>
        <w:rPr/>
        <w:t>（</w:t>
      </w:r>
      <w:r>
        <w:rPr>
          <w:rFonts w:ascii="Times New Roman" w:hAnsi="Times New Roman" w:cs="Times New Roman" w:eastAsia="Times New Roman" w:hint="default"/>
        </w:rPr>
        <w:t>1</w:t>
      </w:r>
      <w:r>
        <w:rPr/>
        <w:t>）股份支付的种类</w:t>
      </w:r>
      <w:r>
        <w:rPr>
          <w:w w:val="100"/>
        </w:rPr>
        <w:t> </w:t>
      </w:r>
      <w:r>
        <w:rPr>
          <w:spacing w:val="-2"/>
        </w:rPr>
        <w:t>本公司的股份支付分为以现金结算的股份支付和以权益结算的股份支付。</w:t>
      </w:r>
    </w:p>
    <w:p>
      <w:pPr>
        <w:pStyle w:val="BodyText"/>
        <w:spacing w:line="355" w:lineRule="auto" w:before="46"/>
        <w:ind w:left="560" w:right="186"/>
        <w:jc w:val="left"/>
      </w:pPr>
      <w:r>
        <w:rPr/>
        <w:t>①以现金结算的股份支付</w:t>
      </w:r>
      <w:r>
        <w:rPr>
          <w:w w:val="100"/>
        </w:rPr>
        <w:t> </w:t>
      </w:r>
      <w:r>
        <w:rPr>
          <w:spacing w:val="-2"/>
        </w:rPr>
        <w:t>以现金结算的股份支付，按照本公司承担的以股份或其他权益工具为基础计算确定的负债的公允价值</w:t>
      </w:r>
    </w:p>
    <w:p>
      <w:pPr>
        <w:pStyle w:val="BodyText"/>
        <w:spacing w:line="240" w:lineRule="auto" w:before="30"/>
        <w:ind w:right="186"/>
        <w:jc w:val="left"/>
      </w:pPr>
      <w:r>
        <w:rPr/>
        <w:t>计量。</w:t>
      </w:r>
    </w:p>
    <w:p>
      <w:pPr>
        <w:pStyle w:val="BodyText"/>
        <w:spacing w:line="355" w:lineRule="auto" w:before="130"/>
        <w:ind w:right="186" w:firstLine="420"/>
        <w:jc w:val="left"/>
      </w:pPr>
      <w:r>
        <w:rPr>
          <w:spacing w:val="-2"/>
        </w:rPr>
        <w:t>授予后立即可行权的以现金结算的股份支付，在授予日以本公司承担负债的公允价值计入相关成本或</w:t>
      </w:r>
      <w:r>
        <w:rPr>
          <w:w w:val="100"/>
        </w:rPr>
        <w:t> </w:t>
      </w:r>
      <w:r>
        <w:rPr/>
        <w:t>费用，相应增加负债。</w:t>
      </w:r>
    </w:p>
    <w:p>
      <w:pPr>
        <w:pStyle w:val="BodyText"/>
        <w:spacing w:line="355" w:lineRule="auto" w:before="30"/>
        <w:ind w:right="186" w:firstLine="420"/>
        <w:jc w:val="left"/>
      </w:pPr>
      <w:r>
        <w:rPr>
          <w:spacing w:val="-2"/>
        </w:rPr>
        <w:t>存在等待期的以现金结算的股份支付，在等待期内的每个资产负债表日以对可行权情况的最佳估计为</w:t>
      </w:r>
      <w:r>
        <w:rPr>
          <w:w w:val="100"/>
        </w:rPr>
        <w:t> </w:t>
      </w:r>
      <w:r>
        <w:rPr/>
        <w:t>基础，按本公司承担负债的公允价值金额，将当期取得的服务计入成本或费用和相应的负债。</w:t>
      </w:r>
    </w:p>
    <w:p>
      <w:pPr>
        <w:pStyle w:val="BodyText"/>
        <w:spacing w:line="355" w:lineRule="auto" w:before="30"/>
        <w:ind w:left="560" w:right="1366"/>
        <w:jc w:val="left"/>
      </w:pPr>
      <w:r>
        <w:rPr/>
        <w:t>②以权益工具结算的股份支付</w:t>
      </w:r>
      <w:r>
        <w:rPr>
          <w:w w:val="100"/>
        </w:rPr>
        <w:t> </w:t>
      </w:r>
      <w:r>
        <w:rPr>
          <w:spacing w:val="-2"/>
        </w:rPr>
        <w:t>以权益结算的股份支付，以授予职工权益工具的公允价值计量。</w:t>
      </w:r>
    </w:p>
    <w:p>
      <w:pPr>
        <w:pStyle w:val="BodyText"/>
        <w:spacing w:line="355" w:lineRule="auto" w:before="30"/>
        <w:ind w:right="186" w:firstLine="420"/>
        <w:jc w:val="left"/>
      </w:pPr>
      <w:r>
        <w:rPr>
          <w:spacing w:val="-2"/>
        </w:rPr>
        <w:t>授予后立即可行权的以权益结算的股份支付，在授予日以权益工具的公允价值计入相关成本或费用，</w:t>
      </w:r>
      <w:r>
        <w:rPr>
          <w:w w:val="100"/>
        </w:rPr>
        <w:t> </w:t>
      </w:r>
      <w:r>
        <w:rPr/>
        <w:t>相应增加资本公积。</w:t>
      </w:r>
    </w:p>
    <w:p>
      <w:pPr>
        <w:pStyle w:val="BodyText"/>
        <w:spacing w:line="355" w:lineRule="auto" w:before="30"/>
        <w:ind w:right="186" w:firstLine="420"/>
        <w:jc w:val="left"/>
      </w:pPr>
      <w:r>
        <w:rPr>
          <w:spacing w:val="-2"/>
        </w:rPr>
        <w:t>存在等待期的以权益结算的股份支付，在等待期内的每个资产负债表日，以对可行权权益工具数量的</w:t>
      </w:r>
      <w:r>
        <w:rPr>
          <w:w w:val="100"/>
        </w:rPr>
        <w:t> </w:t>
      </w:r>
      <w:r>
        <w:rPr/>
        <w:t>最佳估计为基础，按权益工具授予日的公允价值，将当期取得的服务计入成本或费用和资本公积。</w:t>
      </w:r>
    </w:p>
    <w:p>
      <w:pPr>
        <w:pStyle w:val="BodyText"/>
        <w:spacing w:line="240" w:lineRule="auto" w:before="30"/>
        <w:ind w:left="562" w:right="186"/>
        <w:jc w:val="left"/>
      </w:pPr>
      <w:r>
        <w:rPr/>
        <w:t>（</w:t>
      </w:r>
      <w:r>
        <w:rPr>
          <w:rFonts w:ascii="Times New Roman" w:hAnsi="Times New Roman" w:cs="Times New Roman" w:eastAsia="Times New Roman" w:hint="default"/>
        </w:rPr>
        <w:t>2</w:t>
      </w:r>
      <w:r>
        <w:rPr/>
        <w:t>）权益工具公允价值的确定方法</w:t>
      </w:r>
    </w:p>
    <w:p>
      <w:pPr>
        <w:pStyle w:val="BodyText"/>
        <w:spacing w:line="355" w:lineRule="auto" w:before="115"/>
        <w:ind w:right="186" w:firstLine="566"/>
        <w:jc w:val="left"/>
      </w:pPr>
      <w:r>
        <w:rPr/>
        <w:t>①</w:t>
      </w:r>
      <w:r>
        <w:rPr>
          <w:spacing w:val="16"/>
        </w:rPr>
        <w:t> </w:t>
      </w:r>
      <w:r>
        <w:rPr>
          <w:spacing w:val="-2"/>
        </w:rPr>
        <w:t>对于授予职工的股份，其公允价值按公司股份的市场价格计量，同时考虑授予股份所依据的条款</w:t>
      </w:r>
      <w:r>
        <w:rPr>
          <w:w w:val="100"/>
        </w:rPr>
        <w:t> </w:t>
      </w:r>
      <w:r>
        <w:rPr/>
        <w:t>和条件（不包括市场条件之外的可行权条件）进行调整。</w:t>
      </w:r>
    </w:p>
    <w:p>
      <w:pPr>
        <w:pStyle w:val="BodyText"/>
        <w:spacing w:line="331" w:lineRule="auto" w:before="30"/>
        <w:ind w:right="186" w:firstLine="526"/>
        <w:jc w:val="left"/>
        <w:rPr>
          <w:sz w:val="24"/>
          <w:szCs w:val="24"/>
        </w:rPr>
      </w:pPr>
      <w:r>
        <w:rPr>
          <w:spacing w:val="-4"/>
        </w:rPr>
        <w:t>②对于授予职工的股票期权，在许多情况下难以获得其市场价格。如果不存在条款和条件相似的交易</w:t>
      </w:r>
      <w:r>
        <w:rPr>
          <w:w w:val="100"/>
        </w:rPr>
        <w:t> </w:t>
      </w:r>
      <w:r>
        <w:rPr/>
        <w:t>期权，公司选择适用的期权定价模型估计所授予的期权的公允价值</w:t>
      </w:r>
      <w:r>
        <w:rPr>
          <w:color w:val="FF0000"/>
          <w:sz w:val="24"/>
          <w:szCs w:val="24"/>
        </w:rPr>
        <w:t>。</w:t>
      </w:r>
      <w:r>
        <w:rPr>
          <w:sz w:val="24"/>
          <w:szCs w:val="24"/>
        </w:rPr>
      </w:r>
    </w:p>
    <w:p>
      <w:pPr>
        <w:pStyle w:val="BodyText"/>
        <w:spacing w:line="336" w:lineRule="auto" w:before="25"/>
        <w:ind w:left="666" w:right="112" w:hanging="106"/>
        <w:jc w:val="left"/>
      </w:pPr>
      <w:r>
        <w:rPr/>
        <w:t>（</w:t>
      </w:r>
      <w:r>
        <w:rPr>
          <w:rFonts w:ascii="Times New Roman" w:hAnsi="Times New Roman" w:cs="Times New Roman" w:eastAsia="Times New Roman" w:hint="default"/>
        </w:rPr>
        <w:t>3</w:t>
      </w:r>
      <w:r>
        <w:rPr/>
        <w:t>）确认可行权权益工具最佳估计的依据：</w:t>
      </w:r>
      <w:r>
        <w:rPr>
          <w:w w:val="100"/>
        </w:rPr>
        <w:t> </w:t>
      </w:r>
      <w:r>
        <w:rPr>
          <w:spacing w:val="-2"/>
        </w:rPr>
        <w:t>在等待期内每个资产负债表日，公司根据最新取得的可行权职工人数变动等后续信息作出最佳估计，</w:t>
      </w:r>
    </w:p>
    <w:p>
      <w:pPr>
        <w:pStyle w:val="BodyText"/>
        <w:spacing w:line="240" w:lineRule="auto" w:before="46"/>
        <w:ind w:right="186"/>
        <w:jc w:val="left"/>
      </w:pPr>
      <w:r>
        <w:rPr/>
        <w:t>修正预计可行权的权益工具数量，以作出可行权权益工具的最佳估计。</w:t>
      </w:r>
    </w:p>
    <w:p>
      <w:pPr>
        <w:spacing w:after="0" w:line="240" w:lineRule="auto"/>
        <w:jc w:val="left"/>
        <w:sectPr>
          <w:pgSz w:w="11910" w:h="16840"/>
          <w:pgMar w:header="990" w:footer="1184" w:top="1160" w:bottom="1380" w:left="940" w:right="940"/>
        </w:sectPr>
      </w:pPr>
    </w:p>
    <w:p>
      <w:pPr>
        <w:spacing w:line="240" w:lineRule="auto" w:before="8"/>
        <w:rPr>
          <w:rFonts w:ascii="宋体" w:hAnsi="宋体" w:cs="宋体" w:eastAsia="宋体" w:hint="default"/>
          <w:sz w:val="19"/>
          <w:szCs w:val="19"/>
        </w:rPr>
      </w:pPr>
    </w:p>
    <w:p>
      <w:pPr>
        <w:pStyle w:val="BodyText"/>
        <w:spacing w:line="240" w:lineRule="auto" w:before="36"/>
        <w:ind w:left="560" w:right="186"/>
        <w:jc w:val="left"/>
      </w:pPr>
      <w:r>
        <w:rPr/>
        <w:t>（</w:t>
      </w:r>
      <w:r>
        <w:rPr>
          <w:rFonts w:ascii="Times New Roman" w:hAnsi="Times New Roman" w:cs="Times New Roman" w:eastAsia="Times New Roman" w:hint="default"/>
        </w:rPr>
        <w:t>4</w:t>
      </w:r>
      <w:r>
        <w:rPr/>
        <w:t>）实施股份支付计划的会计处理</w:t>
      </w:r>
    </w:p>
    <w:p>
      <w:pPr>
        <w:pStyle w:val="BodyText"/>
        <w:spacing w:line="355" w:lineRule="auto" w:before="115"/>
        <w:ind w:right="217" w:firstLine="427"/>
        <w:jc w:val="both"/>
      </w:pPr>
      <w:r>
        <w:rPr/>
        <w:t>①</w:t>
      </w:r>
      <w:r>
        <w:rPr>
          <w:spacing w:val="91"/>
        </w:rPr>
        <w:t> </w:t>
      </w:r>
      <w:r>
        <w:rPr/>
        <w:t>授予后立即可行权的以现金结算的股份支付，在授予日以本公司承担负债的公允价值计入相关成</w:t>
      </w:r>
      <w:r>
        <w:rPr>
          <w:w w:val="100"/>
        </w:rPr>
        <w:t> </w:t>
      </w:r>
      <w:r>
        <w:rPr>
          <w:spacing w:val="-2"/>
        </w:rPr>
        <w:t>本或费用，相应增加负债。并在结算前的每个资产负债表日和结算日对负债的公允价值重新计量，将其变</w:t>
      </w:r>
      <w:r>
        <w:rPr>
          <w:spacing w:val="-21"/>
        </w:rPr>
        <w:t> </w:t>
      </w:r>
      <w:r>
        <w:rPr>
          <w:spacing w:val="-21"/>
        </w:rPr>
      </w:r>
      <w:r>
        <w:rPr/>
        <w:t>动计入损益。</w:t>
      </w:r>
    </w:p>
    <w:p>
      <w:pPr>
        <w:pStyle w:val="BodyText"/>
        <w:spacing w:line="355" w:lineRule="auto" w:before="30"/>
        <w:ind w:right="217" w:firstLine="480"/>
        <w:jc w:val="both"/>
      </w:pPr>
      <w:r>
        <w:rPr/>
        <w:t>②</w:t>
      </w:r>
      <w:r>
        <w:rPr>
          <w:spacing w:val="37"/>
        </w:rPr>
        <w:t> </w:t>
      </w:r>
      <w:r>
        <w:rPr/>
        <w:t>完成等待期内的服务或达到规定业绩条件以后才可行权的以现金结算的股份支付，在等待期内的</w:t>
      </w:r>
      <w:r>
        <w:rPr>
          <w:w w:val="100"/>
        </w:rPr>
        <w:t> </w:t>
      </w:r>
      <w:r>
        <w:rPr>
          <w:spacing w:val="-2"/>
        </w:rPr>
        <w:t>每个资产负债表日以对可行权情况的最佳估计为基础，按本公司承担负债的公允价值金额，将当期取得的</w:t>
      </w:r>
      <w:r>
        <w:rPr>
          <w:spacing w:val="-21"/>
        </w:rPr>
        <w:t> </w:t>
      </w:r>
      <w:r>
        <w:rPr>
          <w:spacing w:val="-21"/>
        </w:rPr>
      </w:r>
      <w:r>
        <w:rPr/>
        <w:t>服务计入成本或费用和相应的负债。</w:t>
      </w:r>
    </w:p>
    <w:p>
      <w:pPr>
        <w:pStyle w:val="BodyText"/>
        <w:spacing w:line="355" w:lineRule="auto" w:before="30"/>
        <w:ind w:right="217" w:firstLine="427"/>
        <w:jc w:val="both"/>
      </w:pPr>
      <w:r>
        <w:rPr/>
        <w:t>③</w:t>
      </w:r>
      <w:r>
        <w:rPr>
          <w:spacing w:val="91"/>
        </w:rPr>
        <w:t> </w:t>
      </w:r>
      <w:r>
        <w:rPr/>
        <w:t>授予后立即可行权的换取职工服务的以权益结算的股份支付，在授予日以权益工具的公允价值计</w:t>
      </w:r>
      <w:r>
        <w:rPr>
          <w:w w:val="100"/>
        </w:rPr>
        <w:t> </w:t>
      </w:r>
      <w:r>
        <w:rPr/>
        <w:t>入相关成本或费用，相应增加资本公积。</w:t>
      </w:r>
    </w:p>
    <w:p>
      <w:pPr>
        <w:pStyle w:val="BodyText"/>
        <w:spacing w:line="355" w:lineRule="auto" w:before="30"/>
        <w:ind w:right="217" w:firstLine="427"/>
        <w:jc w:val="both"/>
      </w:pPr>
      <w:r>
        <w:rPr/>
        <w:t>④</w:t>
      </w:r>
      <w:r>
        <w:rPr>
          <w:spacing w:val="91"/>
        </w:rPr>
        <w:t> </w:t>
      </w:r>
      <w:r>
        <w:rPr/>
        <w:t>完成等待期内的服务或达到规定业绩条件以后才可行权换取职工服务的以权益结算的股份支付，</w:t>
      </w:r>
      <w:r>
        <w:rPr>
          <w:w w:val="100"/>
        </w:rPr>
        <w:t> </w:t>
      </w:r>
      <w:r>
        <w:rPr>
          <w:spacing w:val="-2"/>
        </w:rPr>
        <w:t>在等待期内的每个资产负债表日，以对可行权权益工具数量的最佳估计为基础，按权益工具授予日的公允</w:t>
      </w:r>
      <w:r>
        <w:rPr>
          <w:spacing w:val="-21"/>
        </w:rPr>
        <w:t> </w:t>
      </w:r>
      <w:r>
        <w:rPr>
          <w:spacing w:val="-21"/>
        </w:rPr>
      </w:r>
      <w:r>
        <w:rPr/>
        <w:t>价值，将当期取得的服务计入成本或费用和资本公积。</w:t>
      </w:r>
    </w:p>
    <w:p>
      <w:pPr>
        <w:pStyle w:val="BodyText"/>
        <w:spacing w:line="336" w:lineRule="auto" w:before="30"/>
        <w:ind w:left="560" w:right="186" w:hanging="106"/>
        <w:jc w:val="left"/>
      </w:pPr>
      <w:r>
        <w:rPr/>
        <w:t>（</w:t>
      </w:r>
      <w:r>
        <w:rPr>
          <w:rFonts w:ascii="Times New Roman" w:hAnsi="Times New Roman" w:cs="Times New Roman" w:eastAsia="Times New Roman" w:hint="default"/>
        </w:rPr>
        <w:t>5</w:t>
      </w:r>
      <w:r>
        <w:rPr/>
        <w:t>）修改、终止股份支付计划的会计处理</w:t>
      </w:r>
      <w:r>
        <w:rPr>
          <w:w w:val="100"/>
        </w:rPr>
        <w:t> </w:t>
      </w:r>
      <w:r>
        <w:rPr>
          <w:spacing w:val="-2"/>
        </w:rPr>
        <w:t>如果修改增加了所授予的权益工具的公允价值，公司按照权益工具公允价值的增加相应地确认取得服</w:t>
      </w:r>
    </w:p>
    <w:p>
      <w:pPr>
        <w:pStyle w:val="BodyText"/>
        <w:spacing w:line="355" w:lineRule="auto" w:before="46"/>
        <w:ind w:right="219"/>
        <w:jc w:val="both"/>
      </w:pPr>
      <w:r>
        <w:rPr>
          <w:spacing w:val="-2"/>
        </w:rPr>
        <w:t>务的增加；如果修改增加了所授予的权益工具的数量，公司将增加的权益工具的公允价值相应地确认为取</w:t>
      </w:r>
      <w:r>
        <w:rPr>
          <w:spacing w:val="-21"/>
        </w:rPr>
        <w:t> </w:t>
      </w:r>
      <w:r>
        <w:rPr>
          <w:spacing w:val="-21"/>
        </w:rPr>
      </w:r>
      <w:r>
        <w:rPr>
          <w:spacing w:val="-2"/>
        </w:rPr>
        <w:t>得服务的增加；如果公司按照有利于职工的方式修改可行权条件，公司在处理可行权条件时，考虑修改后</w:t>
      </w:r>
      <w:r>
        <w:rPr>
          <w:spacing w:val="-21"/>
        </w:rPr>
        <w:t> </w:t>
      </w:r>
      <w:r>
        <w:rPr>
          <w:spacing w:val="-21"/>
        </w:rPr>
      </w:r>
      <w:r>
        <w:rPr/>
        <w:t>的可行权条件。</w:t>
      </w:r>
    </w:p>
    <w:p>
      <w:pPr>
        <w:pStyle w:val="BodyText"/>
        <w:spacing w:line="355" w:lineRule="auto" w:before="30"/>
        <w:ind w:right="217" w:firstLine="420"/>
        <w:jc w:val="both"/>
      </w:pPr>
      <w:r>
        <w:rPr>
          <w:spacing w:val="-2"/>
        </w:rPr>
        <w:t>如果修改减少了授予的权益工具的公允价值，公司继续以权益工具在授予日的公允价值为基础，确认</w:t>
      </w:r>
      <w:r>
        <w:rPr>
          <w:w w:val="100"/>
        </w:rPr>
        <w:t> </w:t>
      </w:r>
      <w:r>
        <w:rPr>
          <w:spacing w:val="-2"/>
        </w:rPr>
        <w:t>取得服务的金额，而不考虑权益工具公允价值的减少；如果修改减少了授予的权益工具的数量，公司将减</w:t>
      </w:r>
      <w:r>
        <w:rPr>
          <w:spacing w:val="-23"/>
        </w:rPr>
        <w:t> </w:t>
      </w:r>
      <w:r>
        <w:rPr>
          <w:spacing w:val="-23"/>
        </w:rPr>
      </w:r>
      <w:r>
        <w:rPr>
          <w:spacing w:val="-2"/>
        </w:rPr>
        <w:t>少部分作为已授予的权益工具的取消来进行处理；如果以不利于职工的方式修改了可行权条件，在处理可</w:t>
      </w:r>
      <w:r>
        <w:rPr>
          <w:spacing w:val="-21"/>
        </w:rPr>
        <w:t> </w:t>
      </w:r>
      <w:r>
        <w:rPr>
          <w:spacing w:val="-21"/>
        </w:rPr>
      </w:r>
      <w:r>
        <w:rPr/>
        <w:t>行权条件时，不考虑修改后的可行权条件。</w:t>
      </w:r>
    </w:p>
    <w:p>
      <w:pPr>
        <w:pStyle w:val="BodyText"/>
        <w:spacing w:line="355" w:lineRule="auto" w:before="30"/>
        <w:ind w:right="217" w:firstLine="420"/>
        <w:jc w:val="both"/>
      </w:pPr>
      <w:r>
        <w:rPr>
          <w:spacing w:val="-2"/>
        </w:rPr>
        <w:t>如果公司在等待期内取消了所授予的权益工具或结算了所授予的权益工具（因未满足可行权条件而被</w:t>
      </w:r>
      <w:r>
        <w:rPr>
          <w:w w:val="100"/>
        </w:rPr>
        <w:t> </w:t>
      </w:r>
      <w:r>
        <w:rPr/>
        <w:t>取消的除外，则将取消或结算作为加速可行权处理，立即确认原本在剩余等待期内确认的金额</w:t>
      </w:r>
    </w:p>
    <w:p>
      <w:pPr>
        <w:spacing w:line="333" w:lineRule="auto" w:before="109"/>
        <w:ind w:left="560" w:right="6147"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21</w:t>
      </w:r>
      <w:r>
        <w:rPr>
          <w:rFonts w:ascii="宋体" w:hAnsi="宋体" w:cs="宋体" w:eastAsia="宋体" w:hint="default"/>
          <w:b/>
          <w:bCs/>
          <w:sz w:val="21"/>
          <w:szCs w:val="21"/>
        </w:rPr>
        <w:t>、收入</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收入确认原则和计量方法：</w:t>
      </w:r>
    </w:p>
    <w:p>
      <w:pPr>
        <w:pStyle w:val="BodyText"/>
        <w:spacing w:line="336" w:lineRule="auto" w:before="49"/>
        <w:ind w:left="560" w:right="3964"/>
        <w:jc w:val="left"/>
      </w:pPr>
      <w:r>
        <w:rPr/>
        <w:t>（</w:t>
      </w:r>
      <w:r>
        <w:rPr>
          <w:rFonts w:ascii="Times New Roman" w:hAnsi="Times New Roman" w:cs="Times New Roman" w:eastAsia="Times New Roman" w:hint="default"/>
        </w:rPr>
        <w:t>1</w:t>
      </w:r>
      <w:r>
        <w:rPr/>
        <w:t>）商品销售收入</w:t>
      </w:r>
      <w:r>
        <w:rPr>
          <w:w w:val="100"/>
        </w:rPr>
        <w:t> </w:t>
      </w:r>
      <w:r>
        <w:rPr>
          <w:spacing w:val="-2"/>
        </w:rPr>
        <w:t>本公司商品销售收入同时满足下列条件时才能予以确认：</w:t>
      </w:r>
    </w:p>
    <w:p>
      <w:pPr>
        <w:pStyle w:val="BodyText"/>
        <w:spacing w:line="240" w:lineRule="auto" w:before="47"/>
        <w:ind w:left="560" w:right="186"/>
        <w:jc w:val="left"/>
      </w:pPr>
      <w:r>
        <w:rPr/>
        <w:t>①</w:t>
      </w:r>
      <w:r>
        <w:rPr>
          <w:spacing w:val="-4"/>
        </w:rPr>
        <w:t> </w:t>
      </w:r>
      <w:r>
        <w:rPr/>
        <w:t>本公司已将商品所有权上的主要风险和报酬转移给购货方；</w:t>
      </w:r>
    </w:p>
    <w:p>
      <w:pPr>
        <w:pStyle w:val="BodyText"/>
        <w:spacing w:line="240" w:lineRule="auto" w:before="130"/>
        <w:ind w:left="560" w:right="186"/>
        <w:jc w:val="left"/>
      </w:pPr>
      <w:r>
        <w:rPr/>
        <w:t>②</w:t>
      </w:r>
      <w:r>
        <w:rPr>
          <w:spacing w:val="-7"/>
        </w:rPr>
        <w:t> </w:t>
      </w:r>
      <w:r>
        <w:rPr/>
        <w:t>本公司既没有保留通常与所有权相联系的继续管理权，也没有对已售出的商品实施有效控制；</w:t>
      </w:r>
    </w:p>
    <w:p>
      <w:pPr>
        <w:pStyle w:val="BodyText"/>
        <w:spacing w:line="240" w:lineRule="auto" w:before="130"/>
        <w:ind w:left="560" w:right="186"/>
        <w:jc w:val="left"/>
      </w:pPr>
      <w:r>
        <w:rPr/>
        <w:t>③</w:t>
      </w:r>
      <w:r>
        <w:rPr>
          <w:spacing w:val="-2"/>
        </w:rPr>
        <w:t> </w:t>
      </w:r>
      <w:r>
        <w:rPr/>
        <w:t>收入的金额能够可靠地计量；</w:t>
      </w:r>
    </w:p>
    <w:p>
      <w:pPr>
        <w:pStyle w:val="BodyText"/>
        <w:spacing w:line="240" w:lineRule="auto" w:before="130"/>
        <w:ind w:left="560" w:right="186"/>
        <w:jc w:val="left"/>
      </w:pPr>
      <w:r>
        <w:rPr/>
        <w:t>④</w:t>
      </w:r>
      <w:r>
        <w:rPr>
          <w:spacing w:val="-2"/>
        </w:rPr>
        <w:t> </w:t>
      </w:r>
      <w:r>
        <w:rPr/>
        <w:t>相关的经济利益很可能流入企业；</w:t>
      </w:r>
    </w:p>
    <w:p>
      <w:pPr>
        <w:pStyle w:val="BodyText"/>
        <w:spacing w:line="240" w:lineRule="auto" w:before="130"/>
        <w:ind w:left="560" w:right="186"/>
        <w:jc w:val="left"/>
      </w:pPr>
      <w:r>
        <w:rPr/>
        <w:t>⑤</w:t>
      </w:r>
      <w:r>
        <w:rPr>
          <w:spacing w:val="-4"/>
        </w:rPr>
        <w:t> </w:t>
      </w:r>
      <w:r>
        <w:rPr/>
        <w:t>相关的已发生或将发生的成本能够可靠地计量。</w:t>
      </w:r>
    </w:p>
    <w:p>
      <w:pPr>
        <w:pStyle w:val="BodyText"/>
        <w:spacing w:line="240" w:lineRule="auto" w:before="130"/>
        <w:ind w:left="560" w:right="186"/>
        <w:jc w:val="left"/>
      </w:pPr>
      <w:r>
        <w:rPr/>
        <w:t>（</w:t>
      </w:r>
      <w:r>
        <w:rPr>
          <w:rFonts w:ascii="Times New Roman" w:hAnsi="Times New Roman" w:cs="Times New Roman" w:eastAsia="Times New Roman" w:hint="default"/>
        </w:rPr>
        <w:t>2</w:t>
      </w:r>
      <w:r>
        <w:rPr/>
        <w:t>）建造合同收入</w:t>
      </w:r>
    </w:p>
    <w:p>
      <w:pPr>
        <w:pStyle w:val="BodyText"/>
        <w:spacing w:line="240" w:lineRule="auto" w:before="115"/>
        <w:ind w:left="560" w:right="186"/>
        <w:jc w:val="left"/>
      </w:pPr>
      <w:r>
        <w:rPr>
          <w:w w:val="100"/>
        </w:rPr>
        <w:t>①</w:t>
      </w:r>
      <w:r>
        <w:rPr/>
        <w:t> </w:t>
      </w:r>
      <w:r>
        <w:rPr>
          <w:spacing w:val="-3"/>
          <w:w w:val="100"/>
        </w:rPr>
        <w:t>当</w:t>
      </w:r>
      <w:r>
        <w:rPr>
          <w:w w:val="100"/>
        </w:rPr>
        <w:t>建</w:t>
      </w:r>
      <w:r>
        <w:rPr>
          <w:spacing w:val="-3"/>
          <w:w w:val="100"/>
        </w:rPr>
        <w:t>造</w:t>
      </w:r>
      <w:r>
        <w:rPr>
          <w:w w:val="100"/>
        </w:rPr>
        <w:t>合</w:t>
      </w:r>
      <w:r>
        <w:rPr>
          <w:spacing w:val="-3"/>
          <w:w w:val="100"/>
        </w:rPr>
        <w:t>同</w:t>
      </w:r>
      <w:r>
        <w:rPr>
          <w:w w:val="100"/>
        </w:rPr>
        <w:t>的</w:t>
      </w:r>
      <w:r>
        <w:rPr>
          <w:spacing w:val="-3"/>
          <w:w w:val="100"/>
        </w:rPr>
        <w:t>结</w:t>
      </w:r>
      <w:r>
        <w:rPr>
          <w:w w:val="100"/>
        </w:rPr>
        <w:t>果</w:t>
      </w:r>
      <w:r>
        <w:rPr>
          <w:spacing w:val="-3"/>
          <w:w w:val="100"/>
        </w:rPr>
        <w:t>可以</w:t>
      </w:r>
      <w:r>
        <w:rPr>
          <w:w w:val="100"/>
        </w:rPr>
        <w:t>可靠</w:t>
      </w:r>
      <w:r>
        <w:rPr>
          <w:spacing w:val="-3"/>
          <w:w w:val="100"/>
        </w:rPr>
        <w:t>地</w:t>
      </w:r>
      <w:r>
        <w:rPr>
          <w:w w:val="100"/>
        </w:rPr>
        <w:t>估</w:t>
      </w:r>
      <w:r>
        <w:rPr>
          <w:spacing w:val="-3"/>
          <w:w w:val="100"/>
        </w:rPr>
        <w:t>计时</w:t>
      </w:r>
      <w:r>
        <w:rPr>
          <w:spacing w:val="-104"/>
          <w:w w:val="100"/>
        </w:rPr>
        <w:t>，</w:t>
      </w:r>
      <w:r>
        <w:rPr>
          <w:spacing w:val="-3"/>
          <w:w w:val="100"/>
        </w:rPr>
        <w:t>与</w:t>
      </w:r>
      <w:r>
        <w:rPr>
          <w:w w:val="100"/>
        </w:rPr>
        <w:t>其</w:t>
      </w:r>
      <w:r>
        <w:rPr>
          <w:spacing w:val="-3"/>
          <w:w w:val="100"/>
        </w:rPr>
        <w:t>相</w:t>
      </w:r>
      <w:r>
        <w:rPr>
          <w:w w:val="100"/>
        </w:rPr>
        <w:t>关</w:t>
      </w:r>
      <w:r>
        <w:rPr>
          <w:spacing w:val="-3"/>
          <w:w w:val="100"/>
        </w:rPr>
        <w:t>的</w:t>
      </w:r>
      <w:r>
        <w:rPr>
          <w:w w:val="100"/>
        </w:rPr>
        <w:t>合同</w:t>
      </w:r>
      <w:r>
        <w:rPr>
          <w:spacing w:val="-3"/>
          <w:w w:val="100"/>
        </w:rPr>
        <w:t>收</w:t>
      </w:r>
      <w:r>
        <w:rPr>
          <w:w w:val="100"/>
        </w:rPr>
        <w:t>入</w:t>
      </w:r>
      <w:r>
        <w:rPr>
          <w:spacing w:val="-3"/>
          <w:w w:val="100"/>
        </w:rPr>
        <w:t>和</w:t>
      </w:r>
      <w:r>
        <w:rPr>
          <w:w w:val="100"/>
        </w:rPr>
        <w:t>合</w:t>
      </w:r>
      <w:r>
        <w:rPr>
          <w:spacing w:val="-3"/>
          <w:w w:val="100"/>
        </w:rPr>
        <w:t>同</w:t>
      </w:r>
      <w:r>
        <w:rPr>
          <w:w w:val="100"/>
        </w:rPr>
        <w:t>费</w:t>
      </w:r>
      <w:r>
        <w:rPr>
          <w:spacing w:val="-3"/>
          <w:w w:val="100"/>
        </w:rPr>
        <w:t>用</w:t>
      </w:r>
      <w:r>
        <w:rPr>
          <w:w w:val="100"/>
        </w:rPr>
        <w:t>在</w:t>
      </w:r>
      <w:r>
        <w:rPr>
          <w:spacing w:val="-3"/>
          <w:w w:val="100"/>
        </w:rPr>
        <w:t>资</w:t>
      </w:r>
      <w:r>
        <w:rPr>
          <w:w w:val="100"/>
        </w:rPr>
        <w:t>产负</w:t>
      </w:r>
      <w:r>
        <w:rPr>
          <w:spacing w:val="-3"/>
          <w:w w:val="100"/>
        </w:rPr>
        <w:t>债</w:t>
      </w:r>
      <w:r>
        <w:rPr>
          <w:w w:val="100"/>
        </w:rPr>
        <w:t>表</w:t>
      </w:r>
      <w:r>
        <w:rPr>
          <w:spacing w:val="-3"/>
          <w:w w:val="100"/>
        </w:rPr>
        <w:t>日</w:t>
      </w:r>
      <w:r>
        <w:rPr>
          <w:w w:val="100"/>
        </w:rPr>
        <w:t>按</w:t>
      </w:r>
      <w:r>
        <w:rPr>
          <w:spacing w:val="-3"/>
          <w:w w:val="100"/>
        </w:rPr>
        <w:t>完</w:t>
      </w:r>
      <w:r>
        <w:rPr>
          <w:w w:val="100"/>
        </w:rPr>
        <w:t>工</w:t>
      </w:r>
      <w:r>
        <w:rPr>
          <w:spacing w:val="-3"/>
          <w:w w:val="100"/>
        </w:rPr>
        <w:t>百</w:t>
      </w:r>
      <w:r>
        <w:rPr>
          <w:w w:val="100"/>
        </w:rPr>
        <w:t>分</w:t>
      </w:r>
    </w:p>
    <w:p>
      <w:pPr>
        <w:spacing w:after="0" w:line="240" w:lineRule="auto"/>
        <w:jc w:val="left"/>
        <w:sectPr>
          <w:pgSz w:w="11910" w:h="16840"/>
          <w:pgMar w:header="990" w:footer="1184" w:top="1160" w:bottom="1380" w:left="940" w:right="940"/>
        </w:sectPr>
      </w:pPr>
    </w:p>
    <w:p>
      <w:pPr>
        <w:spacing w:line="240" w:lineRule="auto" w:before="8"/>
        <w:rPr>
          <w:rFonts w:ascii="宋体" w:hAnsi="宋体" w:cs="宋体" w:eastAsia="宋体" w:hint="default"/>
          <w:sz w:val="19"/>
          <w:szCs w:val="19"/>
        </w:rPr>
      </w:pPr>
    </w:p>
    <w:p>
      <w:pPr>
        <w:pStyle w:val="BodyText"/>
        <w:spacing w:line="355" w:lineRule="auto" w:before="36"/>
        <w:ind w:right="186"/>
        <w:jc w:val="left"/>
      </w:pPr>
      <w:r>
        <w:rPr>
          <w:spacing w:val="-2"/>
        </w:rPr>
        <w:t>比法予以确认。完工百分比法，是指根据合同完工进度确认合同收入和合同费用的方法。合同完工程度按</w:t>
      </w:r>
      <w:r>
        <w:rPr>
          <w:spacing w:val="-21"/>
        </w:rPr>
        <w:t> </w:t>
      </w:r>
      <w:r>
        <w:rPr>
          <w:spacing w:val="-21"/>
        </w:rPr>
      </w:r>
      <w:r>
        <w:rPr/>
        <w:t>照累计实际发生的合同费用占合同预计总成本的比例确定</w:t>
      </w:r>
    </w:p>
    <w:p>
      <w:pPr>
        <w:pStyle w:val="BodyText"/>
        <w:spacing w:line="340" w:lineRule="auto" w:before="30"/>
        <w:ind w:left="560" w:right="2946"/>
        <w:jc w:val="left"/>
      </w:pPr>
      <w:r>
        <w:rPr/>
        <w:t>固定造价合同的结果能够可靠估计，是指同时满足下列条件：</w:t>
      </w:r>
      <w:r>
        <w:rPr>
          <w:w w:val="100"/>
        </w:rPr>
        <w:t> </w:t>
      </w:r>
      <w:r>
        <w:rPr>
          <w:rFonts w:ascii="Times New Roman" w:hAnsi="Times New Roman" w:cs="Times New Roman" w:eastAsia="Times New Roman" w:hint="default"/>
        </w:rPr>
        <w:t>a</w:t>
      </w:r>
      <w:r>
        <w:rPr/>
        <w:t>、合同总收入能够可靠地计量；</w:t>
      </w:r>
      <w:r>
        <w:rPr>
          <w:w w:val="100"/>
        </w:rPr>
        <w:t> </w:t>
      </w:r>
      <w:r>
        <w:rPr>
          <w:rFonts w:ascii="Times New Roman" w:hAnsi="Times New Roman" w:cs="Times New Roman" w:eastAsia="Times New Roman" w:hint="default"/>
        </w:rPr>
        <w:t>b</w:t>
      </w:r>
      <w:r>
        <w:rPr/>
        <w:t>、与合同相关的经济利益很可能流入企业；</w:t>
      </w:r>
      <w:r>
        <w:rPr>
          <w:w w:val="100"/>
        </w:rPr>
        <w:t> </w:t>
      </w:r>
      <w:r>
        <w:rPr>
          <w:rFonts w:ascii="Times New Roman" w:hAnsi="Times New Roman" w:cs="Times New Roman" w:eastAsia="Times New Roman" w:hint="default"/>
        </w:rPr>
        <w:t>c</w:t>
      </w:r>
      <w:r>
        <w:rPr/>
        <w:t>、实际发生的合同成本能够清楚地区分和可靠地计量；</w:t>
      </w:r>
      <w:r>
        <w:rPr>
          <w:w w:val="100"/>
        </w:rPr>
        <w:t> </w:t>
      </w:r>
      <w:r>
        <w:rPr>
          <w:rFonts w:ascii="Times New Roman" w:hAnsi="Times New Roman" w:cs="Times New Roman" w:eastAsia="Times New Roman" w:hint="default"/>
          <w:spacing w:val="-2"/>
        </w:rPr>
        <w:t>d</w:t>
      </w:r>
      <w:r>
        <w:rPr>
          <w:spacing w:val="-2"/>
        </w:rPr>
        <w:t>、合同完工进度和为完成合同尚需发生的成本能够可靠地确定。</w:t>
      </w:r>
      <w:r>
        <w:rPr>
          <w:spacing w:val="-52"/>
        </w:rPr>
        <w:t> </w:t>
      </w:r>
      <w:r>
        <w:rPr>
          <w:spacing w:val="-52"/>
        </w:rPr>
      </w:r>
      <w:r>
        <w:rPr/>
        <w:t>成本加成合同的结果能够可靠估计，是指同时满足下列条件：</w:t>
      </w:r>
      <w:r>
        <w:rPr>
          <w:w w:val="100"/>
        </w:rPr>
        <w:t> </w:t>
      </w:r>
      <w:r>
        <w:rPr>
          <w:rFonts w:ascii="Times New Roman" w:hAnsi="Times New Roman" w:cs="Times New Roman" w:eastAsia="Times New Roman" w:hint="default"/>
        </w:rPr>
        <w:t>a</w:t>
      </w:r>
      <w:r>
        <w:rPr/>
        <w:t>、与合同相关的经济利益很可能流入企业；</w:t>
      </w:r>
      <w:r>
        <w:rPr>
          <w:w w:val="100"/>
        </w:rPr>
        <w:t> </w:t>
      </w:r>
      <w:r>
        <w:rPr>
          <w:rFonts w:ascii="Times New Roman" w:hAnsi="Times New Roman" w:cs="Times New Roman" w:eastAsia="Times New Roman" w:hint="default"/>
        </w:rPr>
        <w:t>b</w:t>
      </w:r>
      <w:r>
        <w:rPr/>
        <w:t>、实际发生的合同成本能够清楚地区分和可靠地计量。</w:t>
      </w:r>
    </w:p>
    <w:p>
      <w:pPr>
        <w:pStyle w:val="BodyText"/>
        <w:spacing w:line="355" w:lineRule="auto" w:before="17"/>
        <w:ind w:right="217" w:firstLine="420"/>
        <w:jc w:val="both"/>
      </w:pPr>
      <w:r>
        <w:rPr>
          <w:spacing w:val="-2"/>
        </w:rPr>
        <w:t>在资产负债表日，按照合同总收入乘以完工进度扣除以前会计期间累计已确认收入后的金额，确认为</w:t>
      </w:r>
      <w:r>
        <w:rPr>
          <w:w w:val="100"/>
        </w:rPr>
        <w:t> </w:t>
      </w:r>
      <w:r>
        <w:rPr>
          <w:spacing w:val="-2"/>
        </w:rPr>
        <w:t>当期合同收入；同时，按照合同预计总成本乘以完工进度扣除以前会计期间累计已确认费用后的金额，确</w:t>
      </w:r>
      <w:r>
        <w:rPr>
          <w:spacing w:val="-21"/>
        </w:rPr>
        <w:t> </w:t>
      </w:r>
      <w:r>
        <w:rPr>
          <w:spacing w:val="-21"/>
        </w:rPr>
      </w:r>
      <w:r>
        <w:rPr/>
        <w:t>认为当期合同费用。因合同工程变更而产生的收入、索赔及奖励会在与客户达成协议时记入合同收入。</w:t>
      </w:r>
    </w:p>
    <w:p>
      <w:pPr>
        <w:pStyle w:val="BodyText"/>
        <w:spacing w:line="240" w:lineRule="auto" w:before="30"/>
        <w:ind w:left="560" w:right="186"/>
        <w:jc w:val="left"/>
      </w:pPr>
      <w:r>
        <w:rPr/>
        <w:t>②</w:t>
      </w:r>
      <w:r>
        <w:rPr>
          <w:spacing w:val="-3"/>
        </w:rPr>
        <w:t> </w:t>
      </w:r>
      <w:r>
        <w:rPr/>
        <w:t>建造合同的结果不能可靠估计的，分别下列情况处理：</w:t>
      </w:r>
    </w:p>
    <w:p>
      <w:pPr>
        <w:pStyle w:val="BodyText"/>
        <w:spacing w:line="336" w:lineRule="auto" w:before="130"/>
        <w:ind w:right="186" w:firstLine="420"/>
        <w:jc w:val="left"/>
      </w:pPr>
      <w:r>
        <w:rPr>
          <w:rFonts w:ascii="Times New Roman" w:hAnsi="Times New Roman" w:cs="Times New Roman" w:eastAsia="Times New Roman" w:hint="default"/>
          <w:spacing w:val="-4"/>
        </w:rPr>
        <w:t>a</w:t>
      </w:r>
      <w:r>
        <w:rPr>
          <w:spacing w:val="-4"/>
        </w:rPr>
        <w:t>、合同成本能够收回的，合同收入根据能够收回的实际合同成本予以确认，合同成本在其发生的当期</w:t>
      </w:r>
      <w:r>
        <w:rPr>
          <w:w w:val="100"/>
        </w:rPr>
        <w:t> </w:t>
      </w:r>
      <w:r>
        <w:rPr/>
        <w:t>确认为合同费用。</w:t>
      </w:r>
    </w:p>
    <w:p>
      <w:pPr>
        <w:pStyle w:val="BodyText"/>
        <w:spacing w:line="240" w:lineRule="auto" w:before="46"/>
        <w:ind w:left="560" w:right="186"/>
        <w:jc w:val="left"/>
      </w:pPr>
      <w:r>
        <w:rPr>
          <w:rFonts w:ascii="Times New Roman" w:hAnsi="Times New Roman" w:cs="Times New Roman" w:eastAsia="Times New Roman" w:hint="default"/>
        </w:rPr>
        <w:t>b</w:t>
      </w:r>
      <w:r>
        <w:rPr/>
        <w:t>、合同成本不可能收回的，在发生时立即确认为合同费用，不确认合同收入。</w:t>
      </w:r>
    </w:p>
    <w:p>
      <w:pPr>
        <w:pStyle w:val="BodyText"/>
        <w:spacing w:line="240" w:lineRule="auto" w:before="115"/>
        <w:ind w:left="560" w:right="186"/>
        <w:jc w:val="left"/>
      </w:pPr>
      <w:r>
        <w:rPr/>
        <w:t>③</w:t>
      </w:r>
      <w:r>
        <w:rPr>
          <w:spacing w:val="-7"/>
        </w:rPr>
        <w:t> </w:t>
      </w:r>
      <w:r>
        <w:rPr/>
        <w:t>如果合同总成本很可能超过合同总收入，则预期损失立即确认为费用。</w:t>
      </w:r>
    </w:p>
    <w:p>
      <w:pPr>
        <w:pStyle w:val="BodyText"/>
        <w:spacing w:line="240" w:lineRule="auto" w:before="131"/>
        <w:ind w:left="560" w:right="186"/>
        <w:jc w:val="left"/>
      </w:pPr>
      <w:r>
        <w:rPr/>
        <w:t>（</w:t>
      </w:r>
      <w:r>
        <w:rPr>
          <w:rFonts w:ascii="Times New Roman" w:hAnsi="Times New Roman" w:cs="Times New Roman" w:eastAsia="Times New Roman" w:hint="default"/>
        </w:rPr>
        <w:t>3</w:t>
      </w:r>
      <w:r>
        <w:rPr/>
        <w:t>）提供劳务</w:t>
      </w:r>
    </w:p>
    <w:p>
      <w:pPr>
        <w:pStyle w:val="BodyText"/>
        <w:spacing w:line="355" w:lineRule="auto" w:before="115"/>
        <w:ind w:right="219" w:firstLine="420"/>
        <w:jc w:val="left"/>
      </w:pPr>
      <w:r>
        <w:rPr/>
        <w:t>①</w:t>
      </w:r>
      <w:r>
        <w:rPr>
          <w:spacing w:val="92"/>
        </w:rPr>
        <w:t> </w:t>
      </w:r>
      <w:r>
        <w:rPr/>
        <w:t>本公司在资产负债表日提供劳务交易的结果能够可靠估计的，采用完工百分比法确认提供劳务收</w:t>
      </w:r>
      <w:r>
        <w:rPr>
          <w:w w:val="100"/>
        </w:rPr>
        <w:t> </w:t>
      </w:r>
      <w:r>
        <w:rPr/>
        <w:t>入。完工百分比法，是指按照提供劳务交易的完工进度确认收入与费用的方法。</w:t>
      </w:r>
    </w:p>
    <w:p>
      <w:pPr>
        <w:pStyle w:val="BodyText"/>
        <w:spacing w:line="340" w:lineRule="auto" w:before="30"/>
        <w:ind w:left="560" w:right="3544"/>
        <w:jc w:val="left"/>
      </w:pPr>
      <w:r>
        <w:rPr>
          <w:spacing w:val="-2"/>
        </w:rPr>
        <w:t>提供劳务交易的结果能够可靠估计，是指同时满足下列条件：</w:t>
      </w:r>
      <w:r>
        <w:rPr>
          <w:spacing w:val="-52"/>
        </w:rPr>
        <w:t> </w:t>
      </w:r>
      <w:r>
        <w:rPr>
          <w:spacing w:val="-52"/>
        </w:rPr>
      </w:r>
      <w:r>
        <w:rPr>
          <w:rFonts w:ascii="Times New Roman" w:hAnsi="Times New Roman" w:cs="Times New Roman" w:eastAsia="Times New Roman" w:hint="default"/>
        </w:rPr>
        <w:t>a</w:t>
      </w:r>
      <w:r>
        <w:rPr/>
        <w:t>、收入的金额能够可靠地计量；</w:t>
      </w:r>
      <w:r>
        <w:rPr>
          <w:w w:val="100"/>
        </w:rPr>
        <w:t> </w:t>
      </w:r>
      <w:r>
        <w:rPr>
          <w:rFonts w:ascii="Times New Roman" w:hAnsi="Times New Roman" w:cs="Times New Roman" w:eastAsia="Times New Roman" w:hint="default"/>
        </w:rPr>
        <w:t>b</w:t>
      </w:r>
      <w:r>
        <w:rPr/>
        <w:t>、相关的经济利益很可能流入企业；</w:t>
      </w:r>
      <w:r>
        <w:rPr>
          <w:w w:val="100"/>
        </w:rPr>
        <w:t> </w:t>
      </w:r>
      <w:r>
        <w:rPr>
          <w:rFonts w:ascii="Times New Roman" w:hAnsi="Times New Roman" w:cs="Times New Roman" w:eastAsia="Times New Roman" w:hint="default"/>
        </w:rPr>
        <w:t>c</w:t>
      </w:r>
      <w:r>
        <w:rPr/>
        <w:t>、交易的完工进度能够可靠地确定；</w:t>
      </w:r>
      <w:r>
        <w:rPr>
          <w:w w:val="100"/>
        </w:rPr>
        <w:t> </w:t>
      </w:r>
      <w:r>
        <w:rPr>
          <w:rFonts w:ascii="Times New Roman" w:hAnsi="Times New Roman" w:cs="Times New Roman" w:eastAsia="Times New Roman" w:hint="default"/>
        </w:rPr>
        <w:t>d</w:t>
      </w:r>
      <w:r>
        <w:rPr/>
        <w:t>、交易中已发生和将发生的成本能够可靠地计量。</w:t>
      </w:r>
    </w:p>
    <w:p>
      <w:pPr>
        <w:pStyle w:val="BodyText"/>
        <w:spacing w:line="240" w:lineRule="auto" w:before="17"/>
        <w:ind w:left="560" w:right="186"/>
        <w:jc w:val="left"/>
      </w:pPr>
      <w:r>
        <w:rPr/>
        <w:t>②</w:t>
      </w:r>
      <w:r>
        <w:rPr>
          <w:spacing w:val="-6"/>
        </w:rPr>
        <w:t> </w:t>
      </w:r>
      <w:r>
        <w:rPr/>
        <w:t>提供劳务交易的结果在资产负债表日不能够可靠估计的，分别下列情况处理：</w:t>
      </w:r>
    </w:p>
    <w:p>
      <w:pPr>
        <w:pStyle w:val="BodyText"/>
        <w:spacing w:line="336" w:lineRule="auto" w:before="131"/>
        <w:ind w:right="186" w:firstLine="420"/>
        <w:jc w:val="left"/>
      </w:pPr>
      <w:r>
        <w:rPr>
          <w:rFonts w:ascii="Times New Roman" w:hAnsi="Times New Roman" w:cs="Times New Roman" w:eastAsia="Times New Roman" w:hint="default"/>
          <w:spacing w:val="-4"/>
        </w:rPr>
        <w:t>a</w:t>
      </w:r>
      <w:r>
        <w:rPr>
          <w:spacing w:val="-4"/>
        </w:rPr>
        <w:t>、已经发生的劳务成本预计能够得到补偿，按已经发生的劳务成本金额确认提供劳务收入，并按相同</w:t>
      </w:r>
      <w:r>
        <w:rPr>
          <w:w w:val="100"/>
        </w:rPr>
        <w:t> </w:t>
      </w:r>
      <w:r>
        <w:rPr/>
        <w:t>金额结转劳务成本；</w:t>
      </w:r>
    </w:p>
    <w:p>
      <w:pPr>
        <w:pStyle w:val="BodyText"/>
        <w:spacing w:line="240" w:lineRule="auto" w:before="46"/>
        <w:ind w:left="560" w:right="0"/>
        <w:jc w:val="left"/>
      </w:pPr>
      <w:r>
        <w:rPr>
          <w:rFonts w:ascii="Times New Roman" w:hAnsi="Times New Roman" w:cs="Times New Roman" w:eastAsia="Times New Roman" w:hint="default"/>
        </w:rPr>
        <w:t>b</w:t>
      </w:r>
      <w:r>
        <w:rPr/>
        <w:t>、已经发生的劳务成本预计不能够得到补偿，将已经发生的劳务成本计入当期损益不确认劳务收入。</w:t>
      </w:r>
    </w:p>
    <w:p>
      <w:pPr>
        <w:pStyle w:val="BodyText"/>
        <w:spacing w:line="336" w:lineRule="auto" w:before="115"/>
        <w:ind w:left="560" w:right="186"/>
        <w:jc w:val="left"/>
      </w:pPr>
      <w:r>
        <w:rPr/>
        <w:t>（</w:t>
      </w:r>
      <w:r>
        <w:rPr>
          <w:rFonts w:ascii="Times New Roman" w:hAnsi="Times New Roman" w:cs="Times New Roman" w:eastAsia="Times New Roman" w:hint="default"/>
        </w:rPr>
        <w:t>4</w:t>
      </w:r>
      <w:r>
        <w:rPr/>
        <w:t>）让渡资产使用权</w:t>
      </w:r>
      <w:r>
        <w:rPr>
          <w:w w:val="100"/>
        </w:rPr>
        <w:t> </w:t>
      </w:r>
      <w:r>
        <w:rPr>
          <w:spacing w:val="-2"/>
        </w:rPr>
        <w:t>让渡资产使用权收入包括利息收入、使用费收入等，在同时满足以下条件时予以确认：</w:t>
      </w:r>
    </w:p>
    <w:p>
      <w:pPr>
        <w:pStyle w:val="BodyText"/>
        <w:spacing w:line="240" w:lineRule="auto" w:before="46"/>
        <w:ind w:left="560" w:right="186"/>
        <w:jc w:val="left"/>
      </w:pPr>
      <w:r>
        <w:rPr/>
        <w:t>①</w:t>
      </w:r>
      <w:r>
        <w:rPr>
          <w:spacing w:val="-3"/>
        </w:rPr>
        <w:t> </w:t>
      </w:r>
      <w:r>
        <w:rPr/>
        <w:t>与交易相关的经济利益能够流入企业公司；</w:t>
      </w:r>
    </w:p>
    <w:p>
      <w:pPr>
        <w:spacing w:after="0" w:line="240" w:lineRule="auto"/>
        <w:jc w:val="left"/>
        <w:sectPr>
          <w:footerReference w:type="default" r:id="rId130"/>
          <w:pgSz w:w="11910" w:h="16840"/>
          <w:pgMar w:footer="1715" w:header="990" w:top="1160" w:bottom="1900" w:left="940" w:right="940"/>
          <w:pgNumType w:start="81"/>
        </w:sectPr>
      </w:pPr>
    </w:p>
    <w:p>
      <w:pPr>
        <w:spacing w:line="240" w:lineRule="auto" w:before="8"/>
        <w:rPr>
          <w:rFonts w:ascii="宋体" w:hAnsi="宋体" w:cs="宋体" w:eastAsia="宋体" w:hint="default"/>
          <w:sz w:val="19"/>
          <w:szCs w:val="19"/>
        </w:rPr>
      </w:pPr>
    </w:p>
    <w:p>
      <w:pPr>
        <w:pStyle w:val="BodyText"/>
        <w:spacing w:line="355" w:lineRule="auto" w:before="36"/>
        <w:ind w:left="560" w:right="186"/>
        <w:jc w:val="left"/>
      </w:pPr>
      <w:r>
        <w:rPr>
          <w:spacing w:val="-2"/>
        </w:rPr>
        <w:t>利息收入金额，按照他人使用本企业货币资金的时间和实际利率计算确定。</w:t>
      </w:r>
      <w:r>
        <w:rPr>
          <w:spacing w:val="-42"/>
        </w:rPr>
        <w:t> </w:t>
      </w:r>
      <w:r>
        <w:rPr>
          <w:spacing w:val="-42"/>
        </w:rPr>
      </w:r>
      <w:r>
        <w:rPr/>
        <w:t>使用费收入金额，按照有关合同或协议约定的收费时间和方法计算确定。</w:t>
      </w:r>
    </w:p>
    <w:p>
      <w:pPr>
        <w:pStyle w:val="Heading9"/>
        <w:spacing w:line="240" w:lineRule="auto" w:before="109"/>
        <w:ind w:left="560" w:right="186"/>
        <w:jc w:val="left"/>
        <w:rPr>
          <w:b w:val="0"/>
          <w:bCs w:val="0"/>
        </w:rPr>
      </w:pPr>
      <w:r>
        <w:rPr>
          <w:rFonts w:ascii="Times New Roman" w:hAnsi="Times New Roman" w:cs="Times New Roman" w:eastAsia="Times New Roman" w:hint="default"/>
        </w:rPr>
        <w:t>22</w:t>
      </w:r>
      <w:r>
        <w:rPr/>
        <w:t>、政府补助</w:t>
      </w:r>
      <w:r>
        <w:rPr>
          <w:b w:val="0"/>
          <w:bCs w:val="0"/>
        </w:rPr>
      </w:r>
    </w:p>
    <w:p>
      <w:pPr>
        <w:pStyle w:val="BodyText"/>
        <w:spacing w:line="240" w:lineRule="auto" w:before="112"/>
        <w:ind w:left="560" w:right="186"/>
        <w:jc w:val="left"/>
      </w:pPr>
      <w:r>
        <w:rPr/>
        <w:t>（</w:t>
      </w:r>
      <w:r>
        <w:rPr>
          <w:rFonts w:ascii="Times New Roman" w:hAnsi="Times New Roman" w:cs="Times New Roman" w:eastAsia="Times New Roman" w:hint="default"/>
        </w:rPr>
        <w:t>1</w:t>
      </w:r>
      <w:r>
        <w:rPr/>
        <w:t>）政府补助的确认条件</w:t>
      </w:r>
    </w:p>
    <w:p>
      <w:pPr>
        <w:pStyle w:val="BodyText"/>
        <w:spacing w:line="240" w:lineRule="auto" w:before="115"/>
        <w:ind w:left="560" w:right="186"/>
        <w:jc w:val="left"/>
      </w:pPr>
      <w:r>
        <w:rPr/>
        <w:t>①</w:t>
      </w:r>
      <w:r>
        <w:rPr>
          <w:spacing w:val="-2"/>
        </w:rPr>
        <w:t> </w:t>
      </w:r>
      <w:r>
        <w:rPr/>
        <w:t>企业能够满足政府补助所附条件；</w:t>
      </w:r>
    </w:p>
    <w:p>
      <w:pPr>
        <w:pStyle w:val="BodyText"/>
        <w:spacing w:line="240" w:lineRule="auto" w:before="130"/>
        <w:ind w:left="560" w:right="186"/>
        <w:jc w:val="left"/>
      </w:pPr>
      <w:r>
        <w:rPr/>
        <w:t>②</w:t>
      </w:r>
      <w:r>
        <w:rPr>
          <w:spacing w:val="-4"/>
        </w:rPr>
        <w:t> </w:t>
      </w:r>
      <w:r>
        <w:rPr/>
        <w:t>企业能够收到政府补助。</w:t>
      </w:r>
    </w:p>
    <w:p>
      <w:pPr>
        <w:pStyle w:val="BodyText"/>
        <w:spacing w:line="240" w:lineRule="auto" w:before="130"/>
        <w:ind w:left="560" w:right="186"/>
        <w:jc w:val="left"/>
      </w:pPr>
      <w:r>
        <w:rPr/>
        <w:t>（</w:t>
      </w:r>
      <w:r>
        <w:rPr>
          <w:rFonts w:ascii="Times New Roman" w:hAnsi="Times New Roman" w:cs="Times New Roman" w:eastAsia="Times New Roman" w:hint="default"/>
        </w:rPr>
        <w:t>2</w:t>
      </w:r>
      <w:r>
        <w:rPr/>
        <w:t>）政府补助的类型及会计处理方法</w:t>
      </w:r>
    </w:p>
    <w:p>
      <w:pPr>
        <w:pStyle w:val="BodyText"/>
        <w:spacing w:line="355" w:lineRule="auto" w:before="115"/>
        <w:ind w:right="219" w:firstLine="420"/>
        <w:jc w:val="both"/>
      </w:pPr>
      <w:r>
        <w:rPr/>
        <w:t>②</w:t>
      </w:r>
      <w:r>
        <w:rPr>
          <w:spacing w:val="45"/>
        </w:rPr>
        <w:t> </w:t>
      </w:r>
      <w:r>
        <w:rPr>
          <w:spacing w:val="-4"/>
        </w:rPr>
        <w:t>与资产相关的政府补助，公司取得时确认为递延收益，自相关资产达到预定可使用状态时，在该资</w:t>
      </w:r>
      <w:r>
        <w:rPr>
          <w:w w:val="100"/>
        </w:rPr>
        <w:t> </w:t>
      </w:r>
      <w:r>
        <w:rPr>
          <w:spacing w:val="-2"/>
        </w:rPr>
        <w:t>产使用寿命内平均分配，分次计入以后各期的损益。相关资产在使用寿命结束前被出售、转让、报废或发</w:t>
      </w:r>
      <w:r>
        <w:rPr>
          <w:spacing w:val="-21"/>
        </w:rPr>
        <w:t> </w:t>
      </w:r>
      <w:r>
        <w:rPr>
          <w:spacing w:val="-21"/>
        </w:rPr>
      </w:r>
      <w:r>
        <w:rPr/>
        <w:t>生毁损的，将尚未分配的递延收益余额一次性转入资产处置当期的损益。</w:t>
      </w:r>
    </w:p>
    <w:p>
      <w:pPr>
        <w:pStyle w:val="BodyText"/>
        <w:spacing w:line="355" w:lineRule="auto" w:before="30"/>
        <w:ind w:right="112" w:firstLine="420"/>
        <w:jc w:val="left"/>
      </w:pPr>
      <w:r>
        <w:rPr/>
        <w:t>②与收益相关的政府补助，用于补偿公司以后期间的相关费用或损失的，取得时确认为递延收益，在</w:t>
      </w:r>
      <w:r>
        <w:rPr>
          <w:w w:val="100"/>
        </w:rPr>
        <w:t> </w:t>
      </w:r>
      <w:r>
        <w:rPr>
          <w:spacing w:val="-4"/>
        </w:rPr>
        <w:t>确认相关费用的期间计入当期损益；用于补偿公司已发生的相关费用或损失的，取得时直接计入当期损益。</w:t>
      </w:r>
    </w:p>
    <w:p>
      <w:pPr>
        <w:pStyle w:val="BodyText"/>
        <w:spacing w:line="336" w:lineRule="auto" w:before="30"/>
        <w:ind w:left="560" w:right="186"/>
        <w:jc w:val="left"/>
      </w:pPr>
      <w:r>
        <w:rPr/>
        <w:t>（</w:t>
      </w:r>
      <w:r>
        <w:rPr>
          <w:rFonts w:ascii="Times New Roman" w:hAnsi="Times New Roman" w:cs="Times New Roman" w:eastAsia="Times New Roman" w:hint="default"/>
        </w:rPr>
        <w:t>3</w:t>
      </w:r>
      <w:r>
        <w:rPr/>
        <w:t>）政府补助的计量</w:t>
      </w:r>
      <w:r>
        <w:rPr>
          <w:w w:val="100"/>
        </w:rPr>
        <w:t> </w:t>
      </w:r>
      <w:r>
        <w:rPr>
          <w:spacing w:val="-2"/>
        </w:rPr>
        <w:t>政府补助为货币性资产的，按照收到或应收的金额计量。政府补助为非货币性资产的，按照公允价值</w:t>
      </w:r>
    </w:p>
    <w:p>
      <w:pPr>
        <w:pStyle w:val="BodyText"/>
        <w:spacing w:line="240" w:lineRule="auto" w:before="46"/>
        <w:ind w:right="186"/>
        <w:jc w:val="left"/>
      </w:pPr>
      <w:r>
        <w:rPr/>
        <w:t>计量；公允价值不能可靠取得的，按照名义金额计量。</w:t>
      </w:r>
    </w:p>
    <w:p>
      <w:pPr>
        <w:pStyle w:val="BodyText"/>
        <w:spacing w:line="240" w:lineRule="auto" w:before="130"/>
        <w:ind w:left="560" w:right="186"/>
        <w:jc w:val="left"/>
      </w:pPr>
      <w:r>
        <w:rPr/>
        <w:t>（</w:t>
      </w:r>
      <w:r>
        <w:rPr>
          <w:rFonts w:ascii="Times New Roman" w:hAnsi="Times New Roman" w:cs="Times New Roman" w:eastAsia="Times New Roman" w:hint="default"/>
        </w:rPr>
        <w:t>4</w:t>
      </w:r>
      <w:r>
        <w:rPr/>
        <w:t>）已确认的政府补助需要返还的，分别下列情况处理：</w:t>
      </w:r>
    </w:p>
    <w:p>
      <w:pPr>
        <w:pStyle w:val="BodyText"/>
        <w:spacing w:line="240" w:lineRule="auto" w:before="115"/>
        <w:ind w:left="666" w:right="186"/>
        <w:jc w:val="left"/>
      </w:pPr>
      <w:r>
        <w:rPr/>
        <w:t>①存在相关递延收益的，冲减相关递延收益账面余额，超出部分计入当期损益。</w:t>
      </w:r>
    </w:p>
    <w:p>
      <w:pPr>
        <w:pStyle w:val="BodyText"/>
        <w:spacing w:line="240" w:lineRule="auto" w:before="130"/>
        <w:ind w:left="666" w:right="186"/>
        <w:jc w:val="left"/>
      </w:pPr>
      <w:r>
        <w:rPr/>
        <w:t>②不存在相关递延收益的，直接计入当期损益。</w:t>
      </w:r>
    </w:p>
    <w:p>
      <w:pPr>
        <w:spacing w:line="240" w:lineRule="auto" w:before="1"/>
        <w:rPr>
          <w:rFonts w:ascii="宋体" w:hAnsi="宋体" w:cs="宋体" w:eastAsia="宋体" w:hint="default"/>
          <w:sz w:val="16"/>
          <w:szCs w:val="16"/>
        </w:rPr>
      </w:pPr>
    </w:p>
    <w:p>
      <w:pPr>
        <w:spacing w:line="336" w:lineRule="auto" w:before="0"/>
        <w:ind w:left="560" w:right="136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23</w:t>
      </w:r>
      <w:r>
        <w:rPr>
          <w:rFonts w:ascii="宋体" w:hAnsi="宋体" w:cs="宋体" w:eastAsia="宋体" w:hint="default"/>
          <w:b/>
          <w:bCs/>
          <w:sz w:val="21"/>
          <w:szCs w:val="21"/>
        </w:rPr>
        <w:t>、递延所得税资产和递延所得税负债</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本公司采用资产负债表债务法对企业所得税进行核算。</w:t>
      </w:r>
    </w:p>
    <w:p>
      <w:pPr>
        <w:pStyle w:val="BodyText"/>
        <w:spacing w:line="355" w:lineRule="auto" w:before="46"/>
        <w:ind w:right="186" w:firstLine="420"/>
        <w:jc w:val="left"/>
      </w:pPr>
      <w:r>
        <w:rPr>
          <w:spacing w:val="-2"/>
        </w:rPr>
        <w:t>本公司根据资产、负债的账面价值与其计税基础之间的差额，按照预期收回该资产或清偿该负债期间</w:t>
      </w:r>
      <w:r>
        <w:rPr>
          <w:w w:val="100"/>
        </w:rPr>
        <w:t> </w:t>
      </w:r>
      <w:r>
        <w:rPr/>
        <w:t>的适用税率计算确认递延所得税资产或递延所得税负债。</w:t>
      </w:r>
    </w:p>
    <w:p>
      <w:pPr>
        <w:pStyle w:val="BodyText"/>
        <w:spacing w:line="240" w:lineRule="auto" w:before="30"/>
        <w:ind w:left="454" w:right="186"/>
        <w:jc w:val="left"/>
      </w:pPr>
      <w:r>
        <w:rPr/>
        <w:t>（</w:t>
      </w:r>
      <w:r>
        <w:rPr>
          <w:rFonts w:ascii="Times New Roman" w:hAnsi="Times New Roman" w:cs="Times New Roman" w:eastAsia="Times New Roman" w:hint="default"/>
        </w:rPr>
        <w:t>1</w:t>
      </w:r>
      <w:r>
        <w:rPr/>
        <w:t>）递延所得税资产的确认依据</w:t>
      </w:r>
    </w:p>
    <w:p>
      <w:pPr>
        <w:pStyle w:val="BodyText"/>
        <w:spacing w:line="355" w:lineRule="auto" w:before="115"/>
        <w:ind w:right="217" w:firstLine="420"/>
        <w:jc w:val="both"/>
      </w:pPr>
      <w:r>
        <w:rPr>
          <w:w w:val="100"/>
        </w:rPr>
        <w:t>①</w:t>
      </w:r>
      <w:r>
        <w:rPr>
          <w:spacing w:val="4"/>
          <w:w w:val="100"/>
        </w:rPr>
        <w:t> </w:t>
      </w:r>
      <w:r>
        <w:rPr>
          <w:spacing w:val="-4"/>
          <w:w w:val="100"/>
        </w:rPr>
        <w:t>本公司以很可能取得用来抵扣可抵扣暂时性差异的应纳税所得额为限，确认由可抵扣暂时性差异产</w:t>
      </w:r>
      <w:r>
        <w:rPr>
          <w:w w:val="100"/>
        </w:rPr>
        <w:t> </w:t>
      </w:r>
      <w:r>
        <w:rPr>
          <w:spacing w:val="-2"/>
        </w:rPr>
        <w:t>生的递延所得税资产。但是同时具有下列特征的交易中因资产或负债的初始确认所产生的递延所得税资产</w:t>
      </w:r>
      <w:r>
        <w:rPr>
          <w:spacing w:val="-21"/>
        </w:rPr>
        <w:t> </w:t>
      </w:r>
      <w:r>
        <w:rPr>
          <w:spacing w:val="-21"/>
        </w:rPr>
      </w:r>
      <w:r>
        <w:rPr/>
        <w:t>不予确认：</w:t>
      </w:r>
    </w:p>
    <w:p>
      <w:pPr>
        <w:pStyle w:val="BodyText"/>
        <w:spacing w:line="336" w:lineRule="auto" w:before="30"/>
        <w:ind w:left="560" w:right="186"/>
        <w:jc w:val="left"/>
      </w:pPr>
      <w:r>
        <w:rPr>
          <w:rFonts w:ascii="Times New Roman" w:hAnsi="Times New Roman" w:cs="Times New Roman" w:eastAsia="Times New Roman" w:hint="default"/>
        </w:rPr>
        <w:t>a</w:t>
      </w:r>
      <w:r>
        <w:rPr/>
        <w:t>、该项交易不是企业合并；</w:t>
      </w:r>
      <w:r>
        <w:rPr>
          <w:w w:val="100"/>
        </w:rPr>
        <w:t> </w:t>
      </w:r>
      <w:r>
        <w:rPr>
          <w:rFonts w:ascii="Times New Roman" w:hAnsi="Times New Roman" w:cs="Times New Roman" w:eastAsia="Times New Roman" w:hint="default"/>
          <w:spacing w:val="-2"/>
        </w:rPr>
        <w:t>b</w:t>
      </w:r>
      <w:r>
        <w:rPr>
          <w:spacing w:val="-2"/>
        </w:rPr>
        <w:t>、交易发生时既不影响会计利润也不影响应纳税所得额</w:t>
      </w:r>
      <w:r>
        <w:rPr>
          <w:rFonts w:ascii="Times New Roman" w:hAnsi="Times New Roman" w:cs="Times New Roman" w:eastAsia="Times New Roman" w:hint="default"/>
          <w:spacing w:val="-2"/>
        </w:rPr>
        <w:t>(</w:t>
      </w:r>
      <w:r>
        <w:rPr>
          <w:spacing w:val="-2"/>
        </w:rPr>
        <w:t>或可抵扣亏损</w:t>
      </w:r>
      <w:r>
        <w:rPr>
          <w:rFonts w:ascii="Times New Roman" w:hAnsi="Times New Roman" w:cs="Times New Roman" w:eastAsia="Times New Roman" w:hint="default"/>
          <w:spacing w:val="-2"/>
        </w:rPr>
        <w:t>)</w:t>
      </w:r>
      <w:r>
        <w:rPr>
          <w:spacing w:val="-2"/>
        </w:rPr>
        <w:t>。</w:t>
      </w:r>
    </w:p>
    <w:p>
      <w:pPr>
        <w:pStyle w:val="BodyText"/>
        <w:spacing w:line="355" w:lineRule="auto" w:before="22"/>
        <w:ind w:right="186" w:firstLine="420"/>
        <w:jc w:val="left"/>
      </w:pPr>
      <w:r>
        <w:rPr/>
        <w:t>②</w:t>
      </w:r>
      <w:r>
        <w:rPr>
          <w:spacing w:val="49"/>
        </w:rPr>
        <w:t> </w:t>
      </w:r>
      <w:r>
        <w:rPr>
          <w:spacing w:val="-4"/>
        </w:rPr>
        <w:t>本公司对与子公司、联营公司及合营企业投资相关的可抵扣暂时性差异，同时满足下列条件的，确</w:t>
      </w:r>
      <w:r>
        <w:rPr>
          <w:w w:val="100"/>
        </w:rPr>
        <w:t> </w:t>
      </w:r>
      <w:r>
        <w:rPr/>
        <w:t>认相应的递延所得税资产：</w:t>
      </w:r>
    </w:p>
    <w:p>
      <w:pPr>
        <w:pStyle w:val="BodyText"/>
        <w:spacing w:line="516" w:lineRule="auto" w:before="140"/>
        <w:ind w:left="560" w:right="186"/>
        <w:jc w:val="left"/>
      </w:pPr>
      <w:r>
        <w:rPr>
          <w:rFonts w:ascii="Times New Roman" w:hAnsi="Times New Roman" w:cs="Times New Roman" w:eastAsia="Times New Roman" w:hint="default"/>
        </w:rPr>
        <w:t>a</w:t>
      </w:r>
      <w:r>
        <w:rPr/>
        <w:t>、暂时性差异在可预见的未来很可能转回；</w:t>
      </w:r>
      <w:r>
        <w:rPr>
          <w:w w:val="100"/>
        </w:rPr>
        <w:t> </w:t>
      </w:r>
      <w:r>
        <w:rPr>
          <w:rFonts w:ascii="Times New Roman" w:hAnsi="Times New Roman" w:cs="Times New Roman" w:eastAsia="Times New Roman" w:hint="default"/>
          <w:spacing w:val="-2"/>
        </w:rPr>
        <w:t>b</w:t>
      </w:r>
      <w:r>
        <w:rPr>
          <w:spacing w:val="-2"/>
        </w:rPr>
        <w:t>、未来很可能获得用来抵扣暂时性差异的应纳税所得额。</w:t>
      </w:r>
    </w:p>
    <w:p>
      <w:pPr>
        <w:spacing w:after="0" w:line="516" w:lineRule="auto"/>
        <w:jc w:val="left"/>
        <w:sectPr>
          <w:footerReference w:type="default" r:id="rId131"/>
          <w:pgSz w:w="11910" w:h="16840"/>
          <w:pgMar w:footer="1184" w:header="990" w:top="1160" w:bottom="1380" w:left="940" w:right="940"/>
          <w:pgNumType w:start="82"/>
        </w:sectPr>
      </w:pPr>
    </w:p>
    <w:p>
      <w:pPr>
        <w:spacing w:line="240" w:lineRule="auto" w:before="1"/>
        <w:rPr>
          <w:rFonts w:ascii="宋体" w:hAnsi="宋体" w:cs="宋体" w:eastAsia="宋体" w:hint="default"/>
          <w:sz w:val="28"/>
          <w:szCs w:val="28"/>
        </w:rPr>
      </w:pPr>
    </w:p>
    <w:p>
      <w:pPr>
        <w:pStyle w:val="BodyText"/>
        <w:spacing w:line="544" w:lineRule="auto" w:before="36"/>
        <w:ind w:right="220" w:firstLine="420"/>
        <w:jc w:val="both"/>
      </w:pPr>
      <w:r>
        <w:rPr>
          <w:w w:val="100"/>
        </w:rPr>
        <w:t>③</w:t>
      </w:r>
      <w:r>
        <w:rPr>
          <w:spacing w:val="2"/>
          <w:w w:val="100"/>
        </w:rPr>
        <w:t> </w:t>
      </w:r>
      <w:r>
        <w:rPr>
          <w:spacing w:val="-4"/>
          <w:w w:val="100"/>
        </w:rPr>
        <w:t>本公司对于能够结转以后年度的可抵扣亏损和税款抵减，以很可能获得用来抵扣可抵扣亏损和税款</w:t>
      </w:r>
      <w:r>
        <w:rPr>
          <w:spacing w:val="-3"/>
          <w:w w:val="100"/>
        </w:rPr>
        <w:t> </w:t>
      </w:r>
      <w:r>
        <w:rPr/>
        <w:t>抵减的未来应纳税所得额为限，确认相应的递延所得税资产。</w:t>
      </w:r>
    </w:p>
    <w:p>
      <w:pPr>
        <w:pStyle w:val="BodyText"/>
        <w:spacing w:line="516" w:lineRule="auto" w:before="82"/>
        <w:ind w:left="560" w:right="186"/>
        <w:jc w:val="left"/>
      </w:pPr>
      <w:r>
        <w:rPr/>
        <w:t>（</w:t>
      </w:r>
      <w:r>
        <w:rPr>
          <w:rFonts w:ascii="Times New Roman" w:hAnsi="Times New Roman" w:cs="Times New Roman" w:eastAsia="Times New Roman" w:hint="default"/>
        </w:rPr>
        <w:t>2</w:t>
      </w:r>
      <w:r>
        <w:rPr/>
        <w:t>）递延所得税负债的确认</w:t>
      </w:r>
      <w:r>
        <w:rPr>
          <w:w w:val="100"/>
        </w:rPr>
        <w:t> </w:t>
      </w:r>
      <w:r>
        <w:rPr>
          <w:spacing w:val="-2"/>
        </w:rPr>
        <w:t>除下列情况产生的递延所得税负债以外，本公司确认所有应纳税暂时性差异产生的递延所得税负债：</w:t>
      </w:r>
    </w:p>
    <w:p>
      <w:pPr>
        <w:pStyle w:val="BodyText"/>
        <w:spacing w:line="240" w:lineRule="auto" w:before="107"/>
        <w:ind w:left="560" w:right="186"/>
        <w:jc w:val="left"/>
      </w:pPr>
      <w:r>
        <w:rPr/>
        <w:t>①</w:t>
      </w:r>
      <w:r>
        <w:rPr>
          <w:spacing w:val="-2"/>
        </w:rPr>
        <w:t> </w:t>
      </w:r>
      <w:r>
        <w:rPr/>
        <w:t>商誉的初始确认；</w:t>
      </w:r>
    </w:p>
    <w:p>
      <w:pPr>
        <w:spacing w:line="240" w:lineRule="auto" w:before="9"/>
        <w:rPr>
          <w:rFonts w:ascii="宋体" w:hAnsi="宋体" w:cs="宋体" w:eastAsia="宋体" w:hint="default"/>
          <w:sz w:val="26"/>
          <w:szCs w:val="26"/>
        </w:rPr>
      </w:pPr>
    </w:p>
    <w:p>
      <w:pPr>
        <w:pStyle w:val="BodyText"/>
        <w:spacing w:line="530" w:lineRule="auto"/>
        <w:ind w:left="560" w:right="1366"/>
        <w:jc w:val="left"/>
      </w:pPr>
      <w:r>
        <w:rPr/>
        <w:t>②</w:t>
      </w:r>
      <w:r>
        <w:rPr>
          <w:spacing w:val="-1"/>
        </w:rPr>
        <w:t> </w:t>
      </w:r>
      <w:r>
        <w:rPr/>
        <w:t>同时满足具有下列特征的交易中产生的资产或负债的初始确认：</w:t>
      </w:r>
      <w:r>
        <w:rPr>
          <w:w w:val="100"/>
        </w:rPr>
        <w:t> </w:t>
      </w:r>
      <w:r>
        <w:rPr>
          <w:rFonts w:ascii="Times New Roman" w:hAnsi="Times New Roman" w:cs="Times New Roman" w:eastAsia="Times New Roman" w:hint="default"/>
        </w:rPr>
        <w:t>a</w:t>
      </w:r>
      <w:r>
        <w:rPr/>
        <w:t>、该项交易不是企业合并；</w:t>
      </w:r>
      <w:r>
        <w:rPr>
          <w:w w:val="100"/>
        </w:rPr>
        <w:t> </w:t>
      </w:r>
      <w:r>
        <w:rPr>
          <w:rFonts w:ascii="Times New Roman" w:hAnsi="Times New Roman" w:cs="Times New Roman" w:eastAsia="Times New Roman" w:hint="default"/>
          <w:spacing w:val="-2"/>
        </w:rPr>
        <w:t>b</w:t>
      </w:r>
      <w:r>
        <w:rPr>
          <w:spacing w:val="-2"/>
        </w:rPr>
        <w:t>、交易发生时既不影响会计利润也不影响应纳税所得额</w:t>
      </w:r>
      <w:r>
        <w:rPr>
          <w:rFonts w:ascii="Times New Roman" w:hAnsi="Times New Roman" w:cs="Times New Roman" w:eastAsia="Times New Roman" w:hint="default"/>
          <w:spacing w:val="-2"/>
        </w:rPr>
        <w:t>(</w:t>
      </w:r>
      <w:r>
        <w:rPr>
          <w:spacing w:val="-2"/>
        </w:rPr>
        <w:t>或可抵扣亏损</w:t>
      </w:r>
      <w:r>
        <w:rPr>
          <w:rFonts w:ascii="Times New Roman" w:hAnsi="Times New Roman" w:cs="Times New Roman" w:eastAsia="Times New Roman" w:hint="default"/>
          <w:spacing w:val="-2"/>
        </w:rPr>
        <w:t>)</w:t>
      </w:r>
      <w:r>
        <w:rPr>
          <w:spacing w:val="-2"/>
        </w:rPr>
        <w:t>。</w:t>
      </w:r>
    </w:p>
    <w:p>
      <w:pPr>
        <w:pStyle w:val="BodyText"/>
        <w:spacing w:line="240" w:lineRule="auto" w:before="52"/>
        <w:ind w:left="560" w:right="0"/>
        <w:jc w:val="left"/>
      </w:pPr>
      <w:r>
        <w:rPr>
          <w:w w:val="100"/>
        </w:rPr>
        <w:t>③</w:t>
      </w:r>
      <w:r>
        <w:rPr/>
        <w:t> </w:t>
      </w:r>
      <w:r>
        <w:rPr>
          <w:spacing w:val="-3"/>
          <w:w w:val="100"/>
        </w:rPr>
        <w:t>本</w:t>
      </w:r>
      <w:r>
        <w:rPr>
          <w:w w:val="100"/>
        </w:rPr>
        <w:t>公</w:t>
      </w:r>
      <w:r>
        <w:rPr>
          <w:spacing w:val="-3"/>
          <w:w w:val="100"/>
        </w:rPr>
        <w:t>司</w:t>
      </w:r>
      <w:r>
        <w:rPr>
          <w:w w:val="100"/>
        </w:rPr>
        <w:t>对</w:t>
      </w:r>
      <w:r>
        <w:rPr>
          <w:spacing w:val="-3"/>
          <w:w w:val="100"/>
        </w:rPr>
        <w:t>与</w:t>
      </w:r>
      <w:r>
        <w:rPr>
          <w:w w:val="100"/>
        </w:rPr>
        <w:t>子</w:t>
      </w:r>
      <w:r>
        <w:rPr>
          <w:spacing w:val="-3"/>
          <w:w w:val="100"/>
        </w:rPr>
        <w:t>公</w:t>
      </w:r>
      <w:r>
        <w:rPr>
          <w:w w:val="100"/>
        </w:rPr>
        <w:t>司</w:t>
      </w:r>
      <w:r>
        <w:rPr>
          <w:spacing w:val="-106"/>
          <w:w w:val="100"/>
        </w:rPr>
        <w:t>、</w:t>
      </w:r>
      <w:r>
        <w:rPr>
          <w:spacing w:val="-3"/>
          <w:w w:val="100"/>
        </w:rPr>
        <w:t>联</w:t>
      </w:r>
      <w:r>
        <w:rPr>
          <w:w w:val="100"/>
        </w:rPr>
        <w:t>营公</w:t>
      </w:r>
      <w:r>
        <w:rPr>
          <w:spacing w:val="-3"/>
          <w:w w:val="100"/>
        </w:rPr>
        <w:t>司</w:t>
      </w:r>
      <w:r>
        <w:rPr>
          <w:w w:val="100"/>
        </w:rPr>
        <w:t>及</w:t>
      </w:r>
      <w:r>
        <w:rPr>
          <w:spacing w:val="-3"/>
          <w:w w:val="100"/>
        </w:rPr>
        <w:t>合</w:t>
      </w:r>
      <w:r>
        <w:rPr>
          <w:w w:val="100"/>
        </w:rPr>
        <w:t>营</w:t>
      </w:r>
      <w:r>
        <w:rPr>
          <w:spacing w:val="-3"/>
          <w:w w:val="100"/>
        </w:rPr>
        <w:t>企</w:t>
      </w:r>
      <w:r>
        <w:rPr>
          <w:w w:val="100"/>
        </w:rPr>
        <w:t>业</w:t>
      </w:r>
      <w:r>
        <w:rPr>
          <w:spacing w:val="-3"/>
          <w:w w:val="100"/>
        </w:rPr>
        <w:t>投</w:t>
      </w:r>
      <w:r>
        <w:rPr>
          <w:w w:val="100"/>
        </w:rPr>
        <w:t>资</w:t>
      </w:r>
      <w:r>
        <w:rPr>
          <w:spacing w:val="-3"/>
          <w:w w:val="100"/>
        </w:rPr>
        <w:t>产</w:t>
      </w:r>
      <w:r>
        <w:rPr>
          <w:w w:val="100"/>
        </w:rPr>
        <w:t>生相</w:t>
      </w:r>
      <w:r>
        <w:rPr>
          <w:spacing w:val="-3"/>
          <w:w w:val="100"/>
        </w:rPr>
        <w:t>关</w:t>
      </w:r>
      <w:r>
        <w:rPr>
          <w:w w:val="100"/>
        </w:rPr>
        <w:t>的</w:t>
      </w:r>
      <w:r>
        <w:rPr>
          <w:spacing w:val="-3"/>
          <w:w w:val="100"/>
        </w:rPr>
        <w:t>应</w:t>
      </w:r>
      <w:r>
        <w:rPr>
          <w:w w:val="100"/>
        </w:rPr>
        <w:t>纳</w:t>
      </w:r>
      <w:r>
        <w:rPr>
          <w:spacing w:val="-3"/>
          <w:w w:val="100"/>
        </w:rPr>
        <w:t>税</w:t>
      </w:r>
      <w:r>
        <w:rPr>
          <w:w w:val="100"/>
        </w:rPr>
        <w:t>暂</w:t>
      </w:r>
      <w:r>
        <w:rPr>
          <w:spacing w:val="-3"/>
          <w:w w:val="100"/>
        </w:rPr>
        <w:t>时</w:t>
      </w:r>
      <w:r>
        <w:rPr>
          <w:w w:val="100"/>
        </w:rPr>
        <w:t>性</w:t>
      </w:r>
      <w:r>
        <w:rPr>
          <w:spacing w:val="-3"/>
          <w:w w:val="100"/>
        </w:rPr>
        <w:t>差</w:t>
      </w:r>
      <w:r>
        <w:rPr>
          <w:w w:val="100"/>
        </w:rPr>
        <w:t>异</w:t>
      </w:r>
      <w:r>
        <w:rPr>
          <w:spacing w:val="-106"/>
          <w:w w:val="100"/>
        </w:rPr>
        <w:t>，</w:t>
      </w:r>
      <w:r>
        <w:rPr>
          <w:spacing w:val="-3"/>
          <w:w w:val="100"/>
        </w:rPr>
        <w:t>同</w:t>
      </w:r>
      <w:r>
        <w:rPr>
          <w:w w:val="100"/>
        </w:rPr>
        <w:t>时</w:t>
      </w:r>
      <w:r>
        <w:rPr>
          <w:spacing w:val="-3"/>
          <w:w w:val="100"/>
        </w:rPr>
        <w:t>满</w:t>
      </w:r>
      <w:r>
        <w:rPr>
          <w:w w:val="100"/>
        </w:rPr>
        <w:t>足下</w:t>
      </w:r>
      <w:r>
        <w:rPr>
          <w:spacing w:val="-3"/>
          <w:w w:val="100"/>
        </w:rPr>
        <w:t>列条件的</w:t>
      </w:r>
      <w:r>
        <w:rPr>
          <w:w w:val="100"/>
        </w:rPr>
        <w:t>：</w:t>
      </w:r>
    </w:p>
    <w:p>
      <w:pPr>
        <w:spacing w:line="240" w:lineRule="auto" w:before="3"/>
        <w:rPr>
          <w:rFonts w:ascii="宋体" w:hAnsi="宋体" w:cs="宋体" w:eastAsia="宋体" w:hint="default"/>
          <w:sz w:val="18"/>
          <w:szCs w:val="18"/>
        </w:rPr>
      </w:pPr>
    </w:p>
    <w:p>
      <w:pPr>
        <w:pStyle w:val="BodyText"/>
        <w:spacing w:line="427" w:lineRule="auto"/>
        <w:ind w:left="560" w:right="1366"/>
        <w:jc w:val="left"/>
      </w:pPr>
      <w:r>
        <w:rPr>
          <w:rFonts w:ascii="Times New Roman" w:hAnsi="Times New Roman" w:cs="Times New Roman" w:eastAsia="Times New Roman" w:hint="default"/>
        </w:rPr>
        <w:t>a</w:t>
      </w:r>
      <w:r>
        <w:rPr/>
        <w:t>、投资企业能够控制暂时性差异的转回的时间；</w:t>
      </w:r>
      <w:r>
        <w:rPr>
          <w:w w:val="100"/>
        </w:rPr>
        <w:t> </w:t>
      </w:r>
      <w:r>
        <w:rPr>
          <w:rFonts w:ascii="Times New Roman" w:hAnsi="Times New Roman" w:cs="Times New Roman" w:eastAsia="Times New Roman" w:hint="default"/>
          <w:spacing w:val="-2"/>
        </w:rPr>
        <w:t>b</w:t>
      </w:r>
      <w:r>
        <w:rPr>
          <w:spacing w:val="-2"/>
        </w:rPr>
        <w:t>、该暂时性差异在可预见的未来很可能不会转回。</w:t>
      </w:r>
    </w:p>
    <w:p>
      <w:pPr>
        <w:pStyle w:val="BodyText"/>
        <w:spacing w:line="530" w:lineRule="auto" w:before="152"/>
        <w:ind w:right="217" w:firstLine="420"/>
        <w:jc w:val="both"/>
      </w:pPr>
      <w:r>
        <w:rPr>
          <w:spacing w:val="-4"/>
        </w:rPr>
        <w:t>（</w:t>
      </w:r>
      <w:r>
        <w:rPr>
          <w:rFonts w:ascii="Times New Roman" w:hAnsi="Times New Roman" w:cs="Times New Roman" w:eastAsia="Times New Roman" w:hint="default"/>
          <w:spacing w:val="-4"/>
        </w:rPr>
        <w:t>3</w:t>
      </w:r>
      <w:r>
        <w:rPr>
          <w:spacing w:val="-4"/>
        </w:rPr>
        <w:t>）资产负债表日，对递延所得税资产的账面价值进行复核，如果未来期间很可能无法获得足够的应</w:t>
      </w:r>
      <w:r>
        <w:rPr>
          <w:w w:val="100"/>
        </w:rPr>
        <w:t> </w:t>
      </w:r>
      <w:r>
        <w:rPr>
          <w:spacing w:val="-2"/>
        </w:rPr>
        <w:t>纳税所得额用以抵扣递延所得税资产的利益，则减记递延所得税资产的账面价值。在很可能获得足够的应</w:t>
      </w:r>
      <w:r>
        <w:rPr>
          <w:spacing w:val="-21"/>
        </w:rPr>
        <w:t> </w:t>
      </w:r>
      <w:r>
        <w:rPr>
          <w:spacing w:val="-21"/>
        </w:rPr>
      </w:r>
      <w:r>
        <w:rPr/>
        <w:t>纳税所得额时，转回减记的金额。</w:t>
      </w:r>
    </w:p>
    <w:p>
      <w:pPr>
        <w:pStyle w:val="Heading9"/>
        <w:spacing w:line="240" w:lineRule="auto" w:before="174"/>
        <w:ind w:left="560" w:right="186"/>
        <w:jc w:val="left"/>
        <w:rPr>
          <w:b w:val="0"/>
          <w:bCs w:val="0"/>
        </w:rPr>
      </w:pPr>
      <w:r>
        <w:rPr>
          <w:rFonts w:ascii="Times New Roman" w:hAnsi="Times New Roman" w:cs="Times New Roman" w:eastAsia="Times New Roman" w:hint="default"/>
        </w:rPr>
        <w:t>24</w:t>
      </w:r>
      <w:r>
        <w:rPr/>
        <w:t>、经营租赁和融资租赁</w:t>
      </w:r>
      <w:r>
        <w:rPr>
          <w:b w:val="0"/>
          <w:bCs w:val="0"/>
        </w:rPr>
      </w:r>
    </w:p>
    <w:p>
      <w:pPr>
        <w:spacing w:line="240" w:lineRule="auto" w:before="4"/>
        <w:rPr>
          <w:rFonts w:ascii="宋体" w:hAnsi="宋体" w:cs="宋体" w:eastAsia="宋体" w:hint="default"/>
          <w:b/>
          <w:bCs/>
          <w:sz w:val="25"/>
          <w:szCs w:val="25"/>
        </w:rPr>
      </w:pPr>
    </w:p>
    <w:p>
      <w:pPr>
        <w:pStyle w:val="BodyText"/>
        <w:spacing w:line="240" w:lineRule="auto"/>
        <w:ind w:left="560" w:right="186"/>
        <w:jc w:val="left"/>
      </w:pPr>
      <w:r>
        <w:rPr/>
        <w:t>（</w:t>
      </w:r>
      <w:r>
        <w:rPr>
          <w:rFonts w:ascii="Times New Roman" w:hAnsi="Times New Roman" w:cs="Times New Roman" w:eastAsia="Times New Roman" w:hint="default"/>
        </w:rPr>
        <w:t>1</w:t>
      </w:r>
      <w:r>
        <w:rPr/>
        <w:t>）经营租赁</w:t>
      </w:r>
    </w:p>
    <w:p>
      <w:pPr>
        <w:spacing w:line="240" w:lineRule="auto" w:before="6"/>
        <w:rPr>
          <w:rFonts w:ascii="宋体" w:hAnsi="宋体" w:cs="宋体" w:eastAsia="宋体" w:hint="default"/>
          <w:sz w:val="25"/>
          <w:szCs w:val="25"/>
        </w:rPr>
      </w:pPr>
    </w:p>
    <w:p>
      <w:pPr>
        <w:pStyle w:val="BodyText"/>
        <w:spacing w:line="544" w:lineRule="auto"/>
        <w:ind w:right="217" w:firstLine="420"/>
        <w:jc w:val="both"/>
      </w:pPr>
      <w:r>
        <w:rPr>
          <w:rFonts w:ascii="宋体" w:hAnsi="宋体" w:cs="宋体" w:eastAsia="宋体" w:hint="default"/>
          <w:spacing w:val="-2"/>
        </w:rPr>
        <w:t>①</w:t>
      </w:r>
      <w:r>
        <w:rPr>
          <w:spacing w:val="-2"/>
        </w:rPr>
        <w:t>本公司作为经营租赁承租人时，将经营租赁的租金支出，在租赁期内各个期间按照直线法或根据租</w:t>
      </w:r>
      <w:r>
        <w:rPr>
          <w:w w:val="100"/>
        </w:rPr>
        <w:t> </w:t>
      </w:r>
      <w:r>
        <w:rPr>
          <w:spacing w:val="-2"/>
        </w:rPr>
        <w:t>赁资产的使用量计入当期损益。作为承租人发生的初始直接费用，计入管理费用，或有租金于发生时确认</w:t>
      </w:r>
      <w:r>
        <w:rPr>
          <w:spacing w:val="-21"/>
        </w:rPr>
        <w:t> </w:t>
      </w:r>
      <w:r>
        <w:rPr>
          <w:spacing w:val="-21"/>
        </w:rPr>
      </w:r>
      <w:r>
        <w:rPr>
          <w:spacing w:val="-2"/>
        </w:rPr>
        <w:t>为当期费用。出租人提供免租期的，本公司将租金总额在不扣除免租期的整个租赁期内，按直线法或其他</w:t>
      </w:r>
      <w:r>
        <w:rPr>
          <w:spacing w:val="-21"/>
        </w:rPr>
        <w:t> </w:t>
      </w:r>
      <w:r>
        <w:rPr>
          <w:spacing w:val="-21"/>
        </w:rPr>
      </w:r>
      <w:r>
        <w:rPr>
          <w:spacing w:val="-2"/>
        </w:rPr>
        <w:t>合理的方法进行分摊，免租期内确认租金费用及相应的负债。出租人承担了承租人某些费用的，本公司按</w:t>
      </w:r>
      <w:r>
        <w:rPr>
          <w:spacing w:val="-21"/>
        </w:rPr>
        <w:t> </w:t>
      </w:r>
      <w:r>
        <w:rPr>
          <w:spacing w:val="-21"/>
        </w:rPr>
      </w:r>
      <w:r>
        <w:rPr/>
        <w:t>该费用从租金费用总额中扣除后的租金费用余额在租赁期内进行分摊。</w:t>
      </w:r>
    </w:p>
    <w:p>
      <w:pPr>
        <w:pStyle w:val="BodyText"/>
        <w:spacing w:line="240" w:lineRule="auto" w:before="82"/>
        <w:ind w:left="560" w:right="186"/>
        <w:jc w:val="left"/>
      </w:pPr>
      <w:r>
        <w:rPr/>
        <w:t>②本公司作为经营租赁出租人时，采用直线法将收到的租金在租赁期内确认为收益。初始直接费用，</w:t>
      </w:r>
    </w:p>
    <w:p>
      <w:pPr>
        <w:spacing w:after="0" w:line="240" w:lineRule="auto"/>
        <w:jc w:val="left"/>
        <w:sectPr>
          <w:pgSz w:w="11910" w:h="16840"/>
          <w:pgMar w:header="990" w:footer="1184" w:top="1160" w:bottom="1380" w:left="940" w:right="940"/>
        </w:sectPr>
      </w:pPr>
    </w:p>
    <w:p>
      <w:pPr>
        <w:spacing w:line="240" w:lineRule="auto" w:before="1"/>
        <w:rPr>
          <w:rFonts w:ascii="宋体" w:hAnsi="宋体" w:cs="宋体" w:eastAsia="宋体" w:hint="default"/>
          <w:sz w:val="28"/>
          <w:szCs w:val="28"/>
        </w:rPr>
      </w:pPr>
    </w:p>
    <w:p>
      <w:pPr>
        <w:pStyle w:val="BodyText"/>
        <w:spacing w:line="544" w:lineRule="auto" w:before="36"/>
        <w:ind w:right="114"/>
        <w:jc w:val="both"/>
      </w:pPr>
      <w:r>
        <w:rPr/>
        <w:t>计入当期损益。金额较大的予以资本化，在整个经营租赁期内按照与确认租金收入相同的基础分期计入当</w:t>
      </w:r>
      <w:r>
        <w:rPr>
          <w:w w:val="100"/>
        </w:rPr>
        <w:t> </w:t>
      </w:r>
      <w:r>
        <w:rPr/>
        <w:t>期损益。如协议约定或有租金的在实际发生时计入当期收益。出租人提供免租期的，出租人将租金总额在</w:t>
      </w:r>
      <w:r>
        <w:rPr>
          <w:w w:val="100"/>
        </w:rPr>
        <w:t> </w:t>
      </w:r>
      <w:r>
        <w:rPr/>
        <w:t>不扣除免租期的整个租赁期内，按直线法或其他合理的方法进行分配，免租期内出租人也确认租金收入。</w:t>
      </w:r>
      <w:r>
        <w:rPr>
          <w:w w:val="100"/>
        </w:rPr>
        <w:t> </w:t>
      </w:r>
      <w:r>
        <w:rPr>
          <w:spacing w:val="-4"/>
          <w:w w:val="100"/>
        </w:rPr>
        <w:t>承担了承租人某些费用的，本公司按该费用自租金收入总额中扣除后的租金收入余额在租赁期内进行分配。</w:t>
      </w:r>
    </w:p>
    <w:p>
      <w:pPr>
        <w:pStyle w:val="BodyText"/>
        <w:spacing w:line="240" w:lineRule="auto" w:before="82"/>
        <w:ind w:left="560" w:right="186"/>
        <w:jc w:val="left"/>
      </w:pPr>
      <w:r>
        <w:rPr/>
        <w:t>（</w:t>
      </w:r>
      <w:r>
        <w:rPr>
          <w:rFonts w:ascii="Times New Roman" w:hAnsi="Times New Roman" w:cs="Times New Roman" w:eastAsia="Times New Roman" w:hint="default"/>
        </w:rPr>
        <w:t>2</w:t>
      </w:r>
      <w:r>
        <w:rPr/>
        <w:t>）融资租赁</w:t>
      </w:r>
    </w:p>
    <w:p>
      <w:pPr>
        <w:spacing w:line="240" w:lineRule="auto" w:before="6"/>
        <w:rPr>
          <w:rFonts w:ascii="宋体" w:hAnsi="宋体" w:cs="宋体" w:eastAsia="宋体" w:hint="default"/>
          <w:sz w:val="25"/>
          <w:szCs w:val="25"/>
        </w:rPr>
      </w:pPr>
    </w:p>
    <w:p>
      <w:pPr>
        <w:pStyle w:val="BodyText"/>
        <w:spacing w:line="544" w:lineRule="auto"/>
        <w:ind w:right="112" w:firstLine="420"/>
        <w:jc w:val="left"/>
      </w:pPr>
      <w:r>
        <w:rPr>
          <w:rFonts w:ascii="宋体" w:hAnsi="宋体" w:cs="宋体" w:eastAsia="宋体" w:hint="default"/>
        </w:rPr>
        <w:t>①</w:t>
      </w:r>
      <w:r>
        <w:rPr/>
        <w:t>本公司作为融资租赁承租人时，在租赁期开始日，将租赁开始日租赁资产公允价值与最低租赁付款</w:t>
      </w:r>
      <w:r>
        <w:rPr>
          <w:w w:val="100"/>
        </w:rPr>
        <w:t> </w:t>
      </w:r>
      <w:r>
        <w:rPr/>
        <w:t>额现值两者中较低者作为租入资产的入账价值，将最低租赁付款额作为长期应付款的入账价值，其差额作</w:t>
      </w:r>
      <w:r>
        <w:rPr>
          <w:w w:val="100"/>
        </w:rPr>
        <w:t> </w:t>
      </w:r>
      <w:r>
        <w:rPr>
          <w:spacing w:val="-4"/>
        </w:rPr>
        <w:t>为未确认融资费用。在租赁期内各个期间采用实际利率法进行分摊，确认为当期融资费用，计入财务费用。</w:t>
      </w:r>
      <w:r>
        <w:rPr>
          <w:spacing w:val="-31"/>
        </w:rPr>
        <w:t> </w:t>
      </w:r>
      <w:r>
        <w:rPr>
          <w:spacing w:val="-31"/>
        </w:rPr>
      </w:r>
      <w:r>
        <w:rPr/>
        <w:t>发生的初始直接费用，应当计入租入资产价值。</w:t>
      </w:r>
    </w:p>
    <w:p>
      <w:pPr>
        <w:pStyle w:val="BodyText"/>
        <w:spacing w:line="544" w:lineRule="auto" w:before="82"/>
        <w:ind w:right="217" w:firstLine="420"/>
        <w:jc w:val="both"/>
      </w:pPr>
      <w:r>
        <w:rPr>
          <w:spacing w:val="-2"/>
        </w:rPr>
        <w:t>在计提融资租赁资产折旧时，本公司采用与自有应折旧资产相一致的折旧政策，折旧期间以租赁合同</w:t>
      </w:r>
      <w:r>
        <w:rPr>
          <w:w w:val="100"/>
        </w:rPr>
        <w:t> </w:t>
      </w:r>
      <w:r>
        <w:rPr>
          <w:spacing w:val="-2"/>
        </w:rPr>
        <w:t>而定。如果能够合理确定租赁期届满时本公司将会取得租赁资产所有权，以租赁期开始日租赁资产的寿命</w:t>
      </w:r>
      <w:r>
        <w:rPr>
          <w:spacing w:val="-21"/>
        </w:rPr>
        <w:t> </w:t>
      </w:r>
      <w:r>
        <w:rPr>
          <w:spacing w:val="-21"/>
        </w:rPr>
      </w:r>
      <w:r>
        <w:rPr>
          <w:spacing w:val="-2"/>
        </w:rPr>
        <w:t>作为折旧期间；如果无法合理确定租赁期届满后本公司是否能够取得租赁资产的所有权，以租赁期与租赁</w:t>
      </w:r>
      <w:r>
        <w:rPr>
          <w:spacing w:val="-21"/>
        </w:rPr>
        <w:t> </w:t>
      </w:r>
      <w:r>
        <w:rPr>
          <w:spacing w:val="-21"/>
        </w:rPr>
      </w:r>
      <w:r>
        <w:rPr/>
        <w:t>资产寿命两者中较短者作为折旧期间。</w:t>
      </w:r>
    </w:p>
    <w:p>
      <w:pPr>
        <w:pStyle w:val="BodyText"/>
        <w:spacing w:line="544" w:lineRule="auto" w:before="82"/>
        <w:ind w:right="217" w:firstLine="420"/>
        <w:jc w:val="both"/>
      </w:pPr>
      <w:r>
        <w:rPr>
          <w:spacing w:val="-2"/>
        </w:rPr>
        <w:t>②本公司作为融资租赁出租人时，于租赁期开始日将租赁开始日最低租赁应收款额与初始直接费用之</w:t>
      </w:r>
      <w:r>
        <w:rPr>
          <w:w w:val="100"/>
        </w:rPr>
        <w:t> </w:t>
      </w:r>
      <w:r>
        <w:rPr>
          <w:spacing w:val="-2"/>
        </w:rPr>
        <w:t>和作为应收融资租赁款的入账价值，计入资产负债表的长期应收款，同时记录未担保余值；将最低租赁应</w:t>
      </w:r>
      <w:r>
        <w:rPr>
          <w:spacing w:val="-21"/>
        </w:rPr>
        <w:t> </w:t>
      </w:r>
      <w:r>
        <w:rPr>
          <w:spacing w:val="-21"/>
        </w:rPr>
      </w:r>
      <w:r>
        <w:rPr>
          <w:spacing w:val="-2"/>
        </w:rPr>
        <w:t>收款额、初始直接费用及未担保余值之和与其现值之和的差额作为未实现融资收益，在租赁期内各个期间</w:t>
      </w:r>
      <w:r>
        <w:rPr>
          <w:spacing w:val="-21"/>
        </w:rPr>
        <w:t> </w:t>
      </w:r>
      <w:r>
        <w:rPr>
          <w:spacing w:val="-21"/>
        </w:rPr>
      </w:r>
      <w:r>
        <w:rPr/>
        <w:t>采用实际利率法确认为租赁收入，计入租赁收入</w:t>
      </w:r>
      <w:r>
        <w:rPr>
          <w:rFonts w:ascii="Times New Roman" w:hAnsi="Times New Roman" w:cs="Times New Roman" w:eastAsia="Times New Roman" w:hint="default"/>
        </w:rPr>
        <w:t>/</w:t>
      </w:r>
      <w:r>
        <w:rPr/>
        <w:t>业务业务收入。</w:t>
      </w:r>
    </w:p>
    <w:p>
      <w:pPr>
        <w:pStyle w:val="Heading9"/>
        <w:spacing w:line="240" w:lineRule="auto" w:before="117"/>
        <w:ind w:left="560" w:right="186"/>
        <w:jc w:val="left"/>
        <w:rPr>
          <w:b w:val="0"/>
          <w:bCs w:val="0"/>
        </w:rPr>
      </w:pPr>
      <w:r>
        <w:rPr>
          <w:rFonts w:ascii="Times New Roman" w:hAnsi="Times New Roman" w:cs="Times New Roman" w:eastAsia="Times New Roman" w:hint="default"/>
        </w:rPr>
        <w:t>25</w:t>
      </w:r>
      <w:r>
        <w:rPr/>
        <w:t>、持有待售资产</w:t>
      </w:r>
      <w:r>
        <w:rPr>
          <w:b w:val="0"/>
          <w:bCs w:val="0"/>
        </w:rPr>
      </w:r>
    </w:p>
    <w:p>
      <w:pPr>
        <w:spacing w:line="240" w:lineRule="auto" w:before="4"/>
        <w:rPr>
          <w:rFonts w:ascii="宋体" w:hAnsi="宋体" w:cs="宋体" w:eastAsia="宋体" w:hint="default"/>
          <w:b/>
          <w:bCs/>
          <w:sz w:val="25"/>
          <w:szCs w:val="25"/>
        </w:rPr>
      </w:pPr>
    </w:p>
    <w:p>
      <w:pPr>
        <w:pStyle w:val="BodyText"/>
        <w:spacing w:line="516" w:lineRule="auto"/>
        <w:ind w:left="560" w:right="1366"/>
        <w:jc w:val="left"/>
      </w:pPr>
      <w:r>
        <w:rPr/>
        <w:t>（</w:t>
      </w:r>
      <w:r>
        <w:rPr>
          <w:rFonts w:ascii="Times New Roman" w:hAnsi="Times New Roman" w:cs="Times New Roman" w:eastAsia="Times New Roman" w:hint="default"/>
        </w:rPr>
        <w:t>1</w:t>
      </w:r>
      <w:r>
        <w:rPr/>
        <w:t>）持有待售资产的确认标准</w:t>
      </w:r>
      <w:r>
        <w:rPr>
          <w:w w:val="100"/>
        </w:rPr>
        <w:t> </w:t>
      </w:r>
      <w:r>
        <w:rPr>
          <w:spacing w:val="-2"/>
        </w:rPr>
        <w:t>本公司将同时满足下列条件的非流动资产划分为持有待售：</w:t>
      </w:r>
    </w:p>
    <w:p>
      <w:pPr>
        <w:pStyle w:val="BodyText"/>
        <w:spacing w:line="240" w:lineRule="auto" w:before="107"/>
        <w:ind w:left="560" w:right="186"/>
        <w:jc w:val="left"/>
      </w:pPr>
      <w:r>
        <w:rPr>
          <w:rFonts w:ascii="宋体" w:hAnsi="宋体" w:cs="宋体" w:eastAsia="宋体" w:hint="default"/>
        </w:rPr>
        <w:t>①</w:t>
      </w:r>
      <w:r>
        <w:rPr/>
        <w:t>公司已经就处置该非流动资产作出决议；</w:t>
      </w:r>
    </w:p>
    <w:p>
      <w:pPr>
        <w:spacing w:line="240" w:lineRule="auto" w:before="3"/>
        <w:rPr>
          <w:rFonts w:ascii="宋体" w:hAnsi="宋体" w:cs="宋体" w:eastAsia="宋体" w:hint="default"/>
          <w:sz w:val="18"/>
          <w:szCs w:val="18"/>
        </w:rPr>
      </w:pPr>
    </w:p>
    <w:p>
      <w:pPr>
        <w:pStyle w:val="BodyText"/>
        <w:spacing w:line="240" w:lineRule="auto"/>
        <w:ind w:left="560" w:right="186"/>
        <w:jc w:val="left"/>
      </w:pPr>
      <w:r>
        <w:rPr>
          <w:rFonts w:ascii="宋体" w:hAnsi="宋体" w:cs="宋体" w:eastAsia="宋体" w:hint="default"/>
        </w:rPr>
        <w:t>②</w:t>
      </w:r>
      <w:r>
        <w:rPr/>
        <w:t>公司已经与受让方签订了不可撤销的转让协议；三是该项转让将在一年内完成。</w:t>
      </w:r>
    </w:p>
    <w:p>
      <w:pPr>
        <w:pStyle w:val="BodyText"/>
        <w:spacing w:line="240" w:lineRule="auto" w:before="130"/>
        <w:ind w:left="560" w:right="186"/>
        <w:jc w:val="left"/>
      </w:pPr>
      <w:r>
        <w:rPr/>
        <w:t>（</w:t>
      </w:r>
      <w:r>
        <w:rPr>
          <w:rFonts w:ascii="Times New Roman" w:hAnsi="Times New Roman" w:cs="Times New Roman" w:eastAsia="Times New Roman" w:hint="default"/>
        </w:rPr>
        <w:t>2</w:t>
      </w:r>
      <w:r>
        <w:rPr/>
        <w:t>）会计处理方法</w:t>
      </w:r>
    </w:p>
    <w:p>
      <w:pPr>
        <w:spacing w:after="0" w:line="240" w:lineRule="auto"/>
        <w:jc w:val="left"/>
        <w:sectPr>
          <w:pgSz w:w="11910" w:h="16840"/>
          <w:pgMar w:header="990" w:footer="1184" w:top="1160" w:bottom="1380" w:left="940" w:right="940"/>
        </w:sectPr>
      </w:pPr>
    </w:p>
    <w:p>
      <w:pPr>
        <w:spacing w:line="240" w:lineRule="auto" w:before="8"/>
        <w:rPr>
          <w:rFonts w:ascii="宋体" w:hAnsi="宋体" w:cs="宋体" w:eastAsia="宋体" w:hint="default"/>
          <w:sz w:val="19"/>
          <w:szCs w:val="19"/>
        </w:rPr>
      </w:pPr>
    </w:p>
    <w:p>
      <w:pPr>
        <w:pStyle w:val="BodyText"/>
        <w:spacing w:line="355" w:lineRule="auto" w:before="36"/>
        <w:ind w:left="180" w:right="217" w:firstLine="420"/>
        <w:jc w:val="both"/>
      </w:pPr>
      <w:r>
        <w:rPr>
          <w:spacing w:val="-2"/>
        </w:rPr>
        <w:t>对于持有待售的固定资产，公司将调整该项固定资产的预计净残值，使该项固定资产的预计净残值能</w:t>
      </w:r>
      <w:r>
        <w:rPr>
          <w:w w:val="100"/>
        </w:rPr>
        <w:t> </w:t>
      </w:r>
      <w:r>
        <w:rPr>
          <w:spacing w:val="-2"/>
        </w:rPr>
        <w:t>够反映其公允价值减去处置费用后的金额，但不得超过符合持有待售条件时该项固定资产的原账面价值，</w:t>
      </w:r>
      <w:r>
        <w:rPr>
          <w:spacing w:val="-21"/>
        </w:rPr>
        <w:t> </w:t>
      </w:r>
      <w:r>
        <w:rPr>
          <w:spacing w:val="-21"/>
        </w:rPr>
      </w:r>
      <w:r>
        <w:rPr/>
        <w:t>原账面价值高于调整后预计净残值的差额，应作为资产减值损失计入当期损益。</w:t>
      </w:r>
    </w:p>
    <w:p>
      <w:pPr>
        <w:pStyle w:val="BodyText"/>
        <w:spacing w:line="355" w:lineRule="auto" w:before="30"/>
        <w:ind w:left="180" w:right="114" w:firstLine="420"/>
        <w:jc w:val="left"/>
      </w:pPr>
      <w:r>
        <w:rPr>
          <w:spacing w:val="-2"/>
        </w:rPr>
        <w:t>某项资产或处置组被划归为持有待售，但后来不再满足持有待售的固定资产的确认条件，公司将停止</w:t>
      </w:r>
      <w:r>
        <w:rPr>
          <w:w w:val="100"/>
        </w:rPr>
        <w:t> </w:t>
      </w:r>
      <w:r>
        <w:rPr/>
        <w:t>将其划归为持有待售，并按照下列两项金额中较低者计量：</w:t>
      </w:r>
    </w:p>
    <w:p>
      <w:pPr>
        <w:pStyle w:val="BodyText"/>
        <w:spacing w:line="355" w:lineRule="auto" w:before="30"/>
        <w:ind w:left="180" w:right="114" w:firstLine="420"/>
        <w:jc w:val="left"/>
      </w:pPr>
      <w:r>
        <w:rPr>
          <w:rFonts w:ascii="宋体" w:hAnsi="宋体" w:cs="宋体" w:eastAsia="宋体" w:hint="default"/>
          <w:spacing w:val="-2"/>
        </w:rPr>
        <w:t>①</w:t>
      </w:r>
      <w:r>
        <w:rPr>
          <w:spacing w:val="-2"/>
        </w:rPr>
        <w:t>该资产或处置组被划归为持有待售之前的账面价值，按照其假定在没有被划归为持有待售的情况下</w:t>
      </w:r>
      <w:r>
        <w:rPr>
          <w:w w:val="100"/>
        </w:rPr>
        <w:t> </w:t>
      </w:r>
      <w:r>
        <w:rPr/>
        <w:t>原应确认的折旧、摊销或减值进行调整后的金额；</w:t>
      </w:r>
    </w:p>
    <w:p>
      <w:pPr>
        <w:pStyle w:val="BodyText"/>
        <w:spacing w:line="240" w:lineRule="auto" w:before="30"/>
        <w:ind w:left="600" w:right="114"/>
        <w:jc w:val="left"/>
      </w:pPr>
      <w:r>
        <w:rPr>
          <w:rFonts w:ascii="宋体" w:hAnsi="宋体" w:cs="宋体" w:eastAsia="宋体" w:hint="default"/>
        </w:rPr>
        <w:t>②</w:t>
      </w:r>
      <w:r>
        <w:rPr/>
        <w:t>决定不再出售之日的再收回金额。</w:t>
      </w:r>
    </w:p>
    <w:p>
      <w:pPr>
        <w:spacing w:line="240" w:lineRule="auto" w:before="1"/>
        <w:rPr>
          <w:rFonts w:ascii="宋体" w:hAnsi="宋体" w:cs="宋体" w:eastAsia="宋体" w:hint="default"/>
          <w:sz w:val="16"/>
          <w:szCs w:val="16"/>
        </w:rPr>
      </w:pPr>
    </w:p>
    <w:p>
      <w:pPr>
        <w:pStyle w:val="Heading9"/>
        <w:spacing w:line="240" w:lineRule="auto"/>
        <w:ind w:left="600" w:right="114"/>
        <w:jc w:val="left"/>
        <w:rPr>
          <w:b w:val="0"/>
          <w:bCs w:val="0"/>
        </w:rPr>
      </w:pPr>
      <w:r>
        <w:rPr>
          <w:rFonts w:ascii="Times New Roman" w:hAnsi="Times New Roman" w:cs="Times New Roman" w:eastAsia="Times New Roman" w:hint="default"/>
        </w:rPr>
        <w:t>26</w:t>
      </w:r>
      <w:r>
        <w:rPr/>
        <w:t>、主要会计政策、会计估计的变更</w:t>
      </w:r>
      <w:r>
        <w:rPr>
          <w:b w:val="0"/>
          <w:bCs w:val="0"/>
        </w:rPr>
      </w:r>
    </w:p>
    <w:p>
      <w:pPr>
        <w:pStyle w:val="BodyText"/>
        <w:spacing w:line="328" w:lineRule="auto" w:before="113"/>
        <w:ind w:left="1126" w:right="5413" w:hanging="526"/>
        <w:jc w:val="left"/>
      </w:pPr>
      <w:r>
        <w:rPr/>
        <w:t>（</w:t>
      </w:r>
      <w:r>
        <w:rPr>
          <w:rFonts w:ascii="Times New Roman" w:hAnsi="Times New Roman" w:cs="Times New Roman" w:eastAsia="Times New Roman" w:hint="default"/>
        </w:rPr>
        <w:t>1</w:t>
      </w:r>
      <w:r>
        <w:rPr/>
        <w:t>）会计政策变更</w:t>
      </w:r>
      <w:r>
        <w:rPr>
          <w:w w:val="100"/>
        </w:rPr>
        <w:t> </w:t>
      </w:r>
      <w:r>
        <w:rPr>
          <w:spacing w:val="-2"/>
        </w:rPr>
        <w:t>本期内无会计政策变更。</w:t>
      </w:r>
    </w:p>
    <w:p>
      <w:pPr>
        <w:pStyle w:val="BodyText"/>
        <w:spacing w:line="328" w:lineRule="auto" w:before="46"/>
        <w:ind w:left="1126" w:right="5413" w:hanging="526"/>
        <w:jc w:val="left"/>
      </w:pPr>
      <w:r>
        <w:rPr/>
        <w:t>（</w:t>
      </w:r>
      <w:r>
        <w:rPr>
          <w:rFonts w:ascii="Times New Roman" w:hAnsi="Times New Roman" w:cs="Times New Roman" w:eastAsia="Times New Roman" w:hint="default"/>
        </w:rPr>
        <w:t>2</w:t>
      </w:r>
      <w:r>
        <w:rPr/>
        <w:t>）会计估计变更</w:t>
      </w:r>
      <w:r>
        <w:rPr>
          <w:w w:val="100"/>
        </w:rPr>
        <w:t> </w:t>
      </w:r>
      <w:r>
        <w:rPr>
          <w:spacing w:val="-2"/>
        </w:rPr>
        <w:t>本期内无会计估计变更。</w:t>
      </w:r>
    </w:p>
    <w:p>
      <w:pPr>
        <w:pStyle w:val="Heading9"/>
        <w:spacing w:line="240" w:lineRule="auto" w:before="122"/>
        <w:ind w:left="600" w:right="114"/>
        <w:jc w:val="left"/>
        <w:rPr>
          <w:b w:val="0"/>
          <w:bCs w:val="0"/>
        </w:rPr>
      </w:pPr>
      <w:r>
        <w:rPr>
          <w:rFonts w:ascii="Times New Roman" w:hAnsi="Times New Roman" w:cs="Times New Roman" w:eastAsia="Times New Roman" w:hint="default"/>
        </w:rPr>
        <w:t>27</w:t>
      </w:r>
      <w:r>
        <w:rPr/>
        <w:t>、前期会计差错</w:t>
      </w:r>
      <w:r>
        <w:rPr>
          <w:b w:val="0"/>
          <w:bCs w:val="0"/>
        </w:rPr>
      </w:r>
    </w:p>
    <w:p>
      <w:pPr>
        <w:pStyle w:val="BodyText"/>
        <w:spacing w:line="240" w:lineRule="auto" w:before="107"/>
        <w:ind w:left="1108" w:right="6817"/>
        <w:jc w:val="center"/>
      </w:pPr>
      <w:r>
        <w:rPr/>
        <w:t>本期内无前期会计差错</w:t>
      </w:r>
    </w:p>
    <w:p>
      <w:pPr>
        <w:spacing w:line="240" w:lineRule="auto" w:before="3"/>
        <w:rPr>
          <w:rFonts w:ascii="宋体" w:hAnsi="宋体" w:cs="宋体" w:eastAsia="宋体" w:hint="default"/>
          <w:sz w:val="19"/>
          <w:szCs w:val="19"/>
        </w:rPr>
      </w:pPr>
    </w:p>
    <w:p>
      <w:pPr>
        <w:pStyle w:val="Heading5"/>
        <w:spacing w:line="240" w:lineRule="auto"/>
        <w:ind w:left="662" w:right="114"/>
        <w:jc w:val="left"/>
        <w:rPr>
          <w:b w:val="0"/>
          <w:bCs w:val="0"/>
        </w:rPr>
      </w:pPr>
      <w:r>
        <w:rPr/>
        <w:t>三、税项</w:t>
      </w:r>
      <w:r>
        <w:rPr>
          <w:b w:val="0"/>
          <w:bCs w:val="0"/>
        </w:rPr>
      </w:r>
    </w:p>
    <w:p>
      <w:pPr>
        <w:pStyle w:val="BodyText"/>
        <w:spacing w:line="240" w:lineRule="auto" w:before="196"/>
        <w:ind w:left="540" w:right="114"/>
        <w:jc w:val="left"/>
      </w:pPr>
      <w:r>
        <w:rPr/>
        <w:pict>
          <v:group style="position:absolute;margin-left:51.360001pt;margin-top:48.483688pt;width:385.9pt;height:.5pt;mso-position-horizontal-relative:page;mso-position-vertical-relative:paragraph;z-index:-1438816" coordorigin="1027,970" coordsize="7718,10">
            <v:shape style="position:absolute;left:1027;top:970;width:2441;height:10" type="#_x0000_t75" stroked="false">
              <v:imagedata r:id="rId132" o:title=""/>
            </v:shape>
            <v:shape style="position:absolute;left:3464;top:970;width:2705;height:10" type="#_x0000_t75" stroked="false">
              <v:imagedata r:id="rId133" o:title=""/>
            </v:shape>
            <v:shape style="position:absolute;left:6164;top:970;width:2580;height:10" type="#_x0000_t75" stroked="false">
              <v:imagedata r:id="rId134" o:title=""/>
            </v:shape>
            <w10:wrap type="none"/>
          </v:group>
        </w:pict>
      </w:r>
      <w:r>
        <w:rPr/>
        <w:pict>
          <v:group style="position:absolute;margin-left:50.639996pt;margin-top:63.363651pt;width:387.1pt;height:5.55pt;mso-position-horizontal-relative:page;mso-position-vertical-relative:paragraph;z-index:-1438792" coordorigin="1013,1267" coordsize="7742,111">
            <v:shape style="position:absolute;left:1013;top:1267;width:2475;height:110" type="#_x0000_t75" stroked="false">
              <v:imagedata r:id="rId135" o:title=""/>
            </v:shape>
            <v:shape style="position:absolute;left:3464;top:1363;width:2715;height:14" type="#_x0000_t75" stroked="false">
              <v:imagedata r:id="rId136" o:title=""/>
            </v:shape>
            <v:shape style="position:absolute;left:6164;top:1363;width:2590;height:14" type="#_x0000_t75" stroked="false">
              <v:imagedata r:id="rId137" o:title=""/>
            </v:shape>
            <w10:wrap type="none"/>
          </v:group>
        </w:pict>
      </w:r>
      <w:r>
        <w:rPr>
          <w:rFonts w:ascii="Times New Roman" w:hAnsi="Times New Roman" w:cs="Times New Roman" w:eastAsia="Times New Roman" w:hint="default"/>
        </w:rPr>
        <w:t>1</w:t>
      </w:r>
      <w:r>
        <w:rPr/>
        <w:t>、公司适用的主要税种及税率如下：</w:t>
      </w:r>
    </w:p>
    <w:p>
      <w:pPr>
        <w:spacing w:line="240" w:lineRule="auto" w:before="3"/>
        <w:rPr>
          <w:rFonts w:ascii="宋体" w:hAnsi="宋体" w:cs="宋体" w:eastAsia="宋体" w:hint="default"/>
          <w:sz w:val="6"/>
          <w:szCs w:val="6"/>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387.1pt;height:.5pt;mso-position-horizontal-relative:char;mso-position-vertical-relative:line" coordorigin="0,0" coordsize="7742,10">
            <v:shape style="position:absolute;left:5;top:0;width:10;height:10" type="#_x0000_t75" stroked="false">
              <v:imagedata r:id="rId112" o:title=""/>
            </v:shape>
            <v:shape style="position:absolute;left:0;top:0;width:2456;height:10" type="#_x0000_t75" stroked="false">
              <v:imagedata r:id="rId138" o:title=""/>
            </v:shape>
            <v:shape style="position:absolute;left:2451;top:0;width:2705;height:10" type="#_x0000_t75" stroked="false">
              <v:imagedata r:id="rId133" o:title=""/>
            </v:shape>
            <v:shape style="position:absolute;left:5151;top:0;width:2590;height:10" type="#_x0000_t75" stroked="false">
              <v:imagedata r:id="rId139" o:title=""/>
            </v:shape>
          </v:group>
        </w:pict>
      </w:r>
      <w:r>
        <w:rPr>
          <w:rFonts w:ascii="宋体" w:hAnsi="宋体" w:cs="宋体" w:eastAsia="宋体" w:hint="default"/>
          <w:sz w:val="2"/>
          <w:szCs w:val="2"/>
        </w:rPr>
      </w:r>
    </w:p>
    <w:tbl>
      <w:tblPr>
        <w:tblW w:w="0" w:type="auto"/>
        <w:jc w:val="left"/>
        <w:tblInd w:w="117" w:type="dxa"/>
        <w:tblLayout w:type="fixed"/>
        <w:tblCellMar>
          <w:top w:w="0" w:type="dxa"/>
          <w:left w:w="0" w:type="dxa"/>
          <w:bottom w:w="0" w:type="dxa"/>
          <w:right w:w="0" w:type="dxa"/>
        </w:tblCellMar>
        <w:tblLook w:val="01E0"/>
      </w:tblPr>
      <w:tblGrid>
        <w:gridCol w:w="2451"/>
        <w:gridCol w:w="2701"/>
        <w:gridCol w:w="2576"/>
      </w:tblGrid>
      <w:tr>
        <w:trPr>
          <w:trHeight w:val="300" w:hRule="exact"/>
        </w:trPr>
        <w:tc>
          <w:tcPr>
            <w:tcW w:w="2451" w:type="dxa"/>
            <w:tcBorders>
              <w:top w:val="nil" w:sz="6" w:space="0" w:color="auto"/>
              <w:left w:val="single" w:sz="4" w:space="0" w:color="000000"/>
              <w:bottom w:val="nil" w:sz="6" w:space="0" w:color="auto"/>
              <w:right w:val="single" w:sz="4" w:space="0" w:color="000000"/>
            </w:tcBorders>
          </w:tcPr>
          <w:p>
            <w:pPr>
              <w:pStyle w:val="TableParagraph"/>
              <w:tabs>
                <w:tab w:pos="926" w:val="left" w:leader="none"/>
              </w:tabs>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税</w:t>
              <w:tab/>
              <w:t>种</w:t>
            </w:r>
          </w:p>
        </w:tc>
        <w:tc>
          <w:tcPr>
            <w:tcW w:w="2701"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left="835" w:right="0"/>
              <w:jc w:val="left"/>
              <w:rPr>
                <w:rFonts w:ascii="宋体" w:hAnsi="宋体" w:cs="宋体" w:eastAsia="宋体" w:hint="default"/>
                <w:sz w:val="18"/>
                <w:szCs w:val="18"/>
              </w:rPr>
            </w:pPr>
            <w:r>
              <w:rPr>
                <w:rFonts w:ascii="宋体" w:hAnsi="宋体" w:cs="宋体" w:eastAsia="宋体" w:hint="default"/>
                <w:sz w:val="18"/>
                <w:szCs w:val="18"/>
              </w:rPr>
              <w:t>计税依据</w:t>
            </w:r>
          </w:p>
        </w:tc>
        <w:tc>
          <w:tcPr>
            <w:tcW w:w="25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6"/>
              <w:ind w:right="24"/>
              <w:jc w:val="right"/>
              <w:rPr>
                <w:rFonts w:ascii="宋体" w:hAnsi="宋体" w:cs="宋体" w:eastAsia="宋体" w:hint="default"/>
                <w:sz w:val="18"/>
                <w:szCs w:val="18"/>
              </w:rPr>
            </w:pPr>
            <w:r>
              <w:rPr>
                <w:rFonts w:ascii="宋体" w:hAnsi="宋体" w:cs="宋体" w:eastAsia="宋体" w:hint="default"/>
                <w:sz w:val="18"/>
                <w:szCs w:val="18"/>
              </w:rPr>
              <w:t>税率</w:t>
            </w:r>
          </w:p>
        </w:tc>
      </w:tr>
      <w:tr>
        <w:trPr>
          <w:trHeight w:val="402" w:hRule="exact"/>
        </w:trPr>
        <w:tc>
          <w:tcPr>
            <w:tcW w:w="2451"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384"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2701"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384" w:right="0"/>
              <w:jc w:val="left"/>
              <w:rPr>
                <w:rFonts w:ascii="宋体" w:hAnsi="宋体" w:cs="宋体" w:eastAsia="宋体" w:hint="default"/>
                <w:sz w:val="18"/>
                <w:szCs w:val="18"/>
              </w:rPr>
            </w:pPr>
            <w:r>
              <w:rPr>
                <w:rFonts w:ascii="宋体" w:hAnsi="宋体" w:cs="宋体" w:eastAsia="宋体" w:hint="default"/>
                <w:sz w:val="18"/>
                <w:szCs w:val="18"/>
              </w:rPr>
              <w:t>产品、原材料销售收入</w:t>
            </w:r>
          </w:p>
        </w:tc>
        <w:tc>
          <w:tcPr>
            <w:tcW w:w="257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17%</w:t>
            </w:r>
          </w:p>
        </w:tc>
      </w:tr>
      <w:tr>
        <w:trPr>
          <w:trHeight w:val="97" w:hRule="exact"/>
        </w:trPr>
        <w:tc>
          <w:tcPr>
            <w:tcW w:w="2451" w:type="dxa"/>
            <w:tcBorders>
              <w:top w:val="nil" w:sz="6" w:space="0" w:color="auto"/>
              <w:left w:val="single" w:sz="4" w:space="0" w:color="000000"/>
              <w:bottom w:val="nil" w:sz="6" w:space="0" w:color="auto"/>
              <w:right w:val="nil" w:sz="6" w:space="0" w:color="auto"/>
            </w:tcBorders>
          </w:tcPr>
          <w:p>
            <w:pPr/>
          </w:p>
        </w:tc>
        <w:tc>
          <w:tcPr>
            <w:tcW w:w="2701" w:type="dxa"/>
            <w:tcBorders>
              <w:top w:val="nil" w:sz="6" w:space="0" w:color="auto"/>
              <w:left w:val="nil" w:sz="6" w:space="0" w:color="auto"/>
              <w:bottom w:val="nil" w:sz="6" w:space="0" w:color="auto"/>
              <w:right w:val="single" w:sz="4" w:space="0" w:color="000000"/>
            </w:tcBorders>
          </w:tcPr>
          <w:p>
            <w:pPr/>
          </w:p>
        </w:tc>
        <w:tc>
          <w:tcPr>
            <w:tcW w:w="2576" w:type="dxa"/>
            <w:tcBorders>
              <w:top w:val="nil" w:sz="6" w:space="0" w:color="auto"/>
              <w:left w:val="single" w:sz="4" w:space="0" w:color="000000"/>
              <w:bottom w:val="nil" w:sz="6" w:space="0" w:color="auto"/>
              <w:right w:val="single" w:sz="4" w:space="0" w:color="000000"/>
            </w:tcBorders>
          </w:tcPr>
          <w:p>
            <w:pPr/>
          </w:p>
        </w:tc>
      </w:tr>
      <w:tr>
        <w:trPr>
          <w:trHeight w:val="405" w:hRule="exact"/>
        </w:trPr>
        <w:tc>
          <w:tcPr>
            <w:tcW w:w="2451"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701"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应税营业收入</w:t>
            </w:r>
          </w:p>
        </w:tc>
        <w:tc>
          <w:tcPr>
            <w:tcW w:w="25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sz w:val="18"/>
              </w:rPr>
              <w:t>5%</w:t>
            </w:r>
          </w:p>
        </w:tc>
      </w:tr>
      <w:tr>
        <w:trPr>
          <w:trHeight w:val="400" w:hRule="exact"/>
        </w:trPr>
        <w:tc>
          <w:tcPr>
            <w:tcW w:w="2451"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left="384"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701"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left="384" w:right="0"/>
              <w:jc w:val="left"/>
              <w:rPr>
                <w:rFonts w:ascii="宋体" w:hAnsi="宋体" w:cs="宋体" w:eastAsia="宋体" w:hint="default"/>
                <w:sz w:val="18"/>
                <w:szCs w:val="18"/>
              </w:rPr>
            </w:pPr>
            <w:r>
              <w:rPr>
                <w:rFonts w:ascii="宋体" w:hAnsi="宋体" w:cs="宋体" w:eastAsia="宋体" w:hint="default"/>
                <w:sz w:val="18"/>
                <w:szCs w:val="18"/>
              </w:rPr>
              <w:t>应缴纳流转税额</w:t>
            </w:r>
          </w:p>
        </w:tc>
        <w:tc>
          <w:tcPr>
            <w:tcW w:w="257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2"/>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7%</w:t>
            </w:r>
          </w:p>
        </w:tc>
      </w:tr>
      <w:tr>
        <w:trPr>
          <w:trHeight w:val="400" w:hRule="exact"/>
        </w:trPr>
        <w:tc>
          <w:tcPr>
            <w:tcW w:w="2451"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384"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701"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384" w:right="0"/>
              <w:jc w:val="left"/>
              <w:rPr>
                <w:rFonts w:ascii="宋体" w:hAnsi="宋体" w:cs="宋体" w:eastAsia="宋体" w:hint="default"/>
                <w:sz w:val="18"/>
                <w:szCs w:val="18"/>
              </w:rPr>
            </w:pPr>
            <w:r>
              <w:rPr>
                <w:rFonts w:ascii="宋体" w:hAnsi="宋体" w:cs="宋体" w:eastAsia="宋体" w:hint="default"/>
                <w:sz w:val="18"/>
                <w:szCs w:val="18"/>
              </w:rPr>
              <w:t>应缴纳流转税额</w:t>
            </w:r>
          </w:p>
        </w:tc>
        <w:tc>
          <w:tcPr>
            <w:tcW w:w="2576"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22"/>
              <w:jc w:val="right"/>
              <w:rPr>
                <w:rFonts w:ascii="Times New Roman" w:hAnsi="Times New Roman" w:cs="Times New Roman" w:eastAsia="Times New Roman" w:hint="default"/>
                <w:sz w:val="18"/>
                <w:szCs w:val="18"/>
              </w:rPr>
            </w:pPr>
            <w:r>
              <w:rPr>
                <w:rFonts w:ascii="Times New Roman"/>
                <w:sz w:val="18"/>
              </w:rPr>
              <w:t>3%</w:t>
            </w:r>
          </w:p>
        </w:tc>
      </w:tr>
      <w:tr>
        <w:trPr>
          <w:trHeight w:val="387" w:hRule="exact"/>
        </w:trPr>
        <w:tc>
          <w:tcPr>
            <w:tcW w:w="2451"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left="384"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2701"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left="384" w:right="0"/>
              <w:jc w:val="left"/>
              <w:rPr>
                <w:rFonts w:ascii="宋体" w:hAnsi="宋体" w:cs="宋体" w:eastAsia="宋体" w:hint="default"/>
                <w:sz w:val="18"/>
                <w:szCs w:val="18"/>
              </w:rPr>
            </w:pPr>
            <w:r>
              <w:rPr>
                <w:rFonts w:ascii="宋体" w:hAnsi="宋体" w:cs="宋体" w:eastAsia="宋体" w:hint="default"/>
                <w:sz w:val="18"/>
                <w:szCs w:val="18"/>
              </w:rPr>
              <w:t>应纳税所得额</w:t>
            </w:r>
          </w:p>
        </w:tc>
        <w:tc>
          <w:tcPr>
            <w:tcW w:w="2576"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9"/>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15%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p>
        </w:tc>
      </w:tr>
    </w:tbl>
    <w:p>
      <w:pPr>
        <w:spacing w:line="20" w:lineRule="exact"/>
        <w:ind w:left="112" w:right="0" w:firstLine="0"/>
        <w:rPr>
          <w:rFonts w:ascii="宋体" w:hAnsi="宋体" w:cs="宋体" w:eastAsia="宋体" w:hint="default"/>
          <w:sz w:val="2"/>
          <w:szCs w:val="2"/>
        </w:rPr>
      </w:pPr>
      <w:r>
        <w:rPr>
          <w:rFonts w:ascii="宋体"/>
          <w:sz w:val="2"/>
        </w:rPr>
        <w:pict>
          <v:group style="width:122.8pt;height:.5pt;mso-position-horizontal-relative:char;mso-position-vertical-relative:line" coordorigin="0,0" coordsize="2456,10">
            <v:shape style="position:absolute;left:5;top:0;width:10;height:10" type="#_x0000_t75" stroked="false">
              <v:imagedata r:id="rId112" o:title=""/>
            </v:shape>
            <v:shape style="position:absolute;left:0;top:0;width:2456;height:10" type="#_x0000_t75" stroked="false">
              <v:imagedata r:id="rId138" o:title=""/>
            </v:shape>
          </v:group>
        </w:pict>
      </w:r>
      <w:r>
        <w:rPr>
          <w:rFonts w:ascii="宋体"/>
          <w:sz w:val="2"/>
        </w:rPr>
      </w:r>
      <w:r>
        <w:rPr>
          <w:rFonts w:ascii="宋体"/>
          <w:sz w:val="2"/>
        </w:rPr>
        <w:drawing>
          <wp:inline distT="0" distB="0" distL="0" distR="0">
            <wp:extent cx="1708856" cy="6096"/>
            <wp:effectExtent l="0" t="0" r="0" b="0"/>
            <wp:docPr id="7" name="image108.png" descr=""/>
            <wp:cNvGraphicFramePr>
              <a:graphicFrameLocks noChangeAspect="1"/>
            </wp:cNvGraphicFramePr>
            <a:graphic>
              <a:graphicData uri="http://schemas.openxmlformats.org/drawingml/2006/picture">
                <pic:pic>
                  <pic:nvPicPr>
                    <pic:cNvPr id="8" name="image108.png"/>
                    <pic:cNvPicPr/>
                  </pic:nvPicPr>
                  <pic:blipFill>
                    <a:blip r:embed="rId140" cstate="print"/>
                    <a:stretch>
                      <a:fillRect/>
                    </a:stretch>
                  </pic:blipFill>
                  <pic:spPr>
                    <a:xfrm>
                      <a:off x="0" y="0"/>
                      <a:ext cx="1708856" cy="6096"/>
                    </a:xfrm>
                    <a:prstGeom prst="rect">
                      <a:avLst/>
                    </a:prstGeom>
                  </pic:spPr>
                </pic:pic>
              </a:graphicData>
            </a:graphic>
          </wp:inline>
        </w:drawing>
      </w:r>
      <w:r>
        <w:rPr>
          <w:rFonts w:ascii="宋体"/>
          <w:sz w:val="2"/>
        </w:rPr>
      </w:r>
      <w:r>
        <w:rPr>
          <w:rFonts w:ascii="Times New Roman"/>
          <w:spacing w:val="8"/>
          <w:sz w:val="2"/>
        </w:rPr>
        <w:t> </w:t>
      </w:r>
      <w:r>
        <w:rPr>
          <w:rFonts w:ascii="宋体"/>
          <w:spacing w:val="8"/>
          <w:sz w:val="2"/>
        </w:rPr>
        <w:drawing>
          <wp:inline distT="0" distB="0" distL="0" distR="0">
            <wp:extent cx="1635574" cy="6096"/>
            <wp:effectExtent l="0" t="0" r="0" b="0"/>
            <wp:docPr id="9" name="image109.png" descr=""/>
            <wp:cNvGraphicFramePr>
              <a:graphicFrameLocks noChangeAspect="1"/>
            </wp:cNvGraphicFramePr>
            <a:graphic>
              <a:graphicData uri="http://schemas.openxmlformats.org/drawingml/2006/picture">
                <pic:pic>
                  <pic:nvPicPr>
                    <pic:cNvPr id="10" name="image109.png"/>
                    <pic:cNvPicPr/>
                  </pic:nvPicPr>
                  <pic:blipFill>
                    <a:blip r:embed="rId141" cstate="print"/>
                    <a:stretch>
                      <a:fillRect/>
                    </a:stretch>
                  </pic:blipFill>
                  <pic:spPr>
                    <a:xfrm>
                      <a:off x="0" y="0"/>
                      <a:ext cx="1635574" cy="6096"/>
                    </a:xfrm>
                    <a:prstGeom prst="rect">
                      <a:avLst/>
                    </a:prstGeom>
                  </pic:spPr>
                </pic:pic>
              </a:graphicData>
            </a:graphic>
          </wp:inline>
        </w:drawing>
      </w:r>
      <w:r>
        <w:rPr>
          <w:rFonts w:ascii="宋体"/>
          <w:spacing w:val="8"/>
          <w:sz w:val="2"/>
        </w:rPr>
      </w:r>
    </w:p>
    <w:p>
      <w:pPr>
        <w:pStyle w:val="BodyText"/>
        <w:spacing w:line="336" w:lineRule="auto" w:before="22"/>
        <w:ind w:left="180" w:right="217" w:firstLine="420"/>
        <w:jc w:val="both"/>
        <w:rPr>
          <w:rFonts w:ascii="Times New Roman" w:hAnsi="Times New Roman" w:cs="Times New Roman" w:eastAsia="Times New Roman" w:hint="default"/>
        </w:rPr>
      </w:pPr>
      <w:r>
        <w:rPr/>
        <w:pict>
          <v:group style="position:absolute;margin-left:51.360001pt;margin-top:-61.036308pt;width:385.9pt;height:.5pt;mso-position-horizontal-relative:page;mso-position-vertical-relative:paragraph;z-index:-1438768" coordorigin="1027,-1221" coordsize="7718,10">
            <v:shape style="position:absolute;left:1027;top:-1221;width:2441;height:10" type="#_x0000_t75" stroked="false">
              <v:imagedata r:id="rId132" o:title=""/>
            </v:shape>
            <v:shape style="position:absolute;left:3464;top:-1221;width:2705;height:10" type="#_x0000_t75" stroked="false">
              <v:imagedata r:id="rId133" o:title=""/>
            </v:shape>
            <v:shape style="position:absolute;left:6164;top:-1221;width:2580;height:10" type="#_x0000_t75" stroked="false">
              <v:imagedata r:id="rId134" o:title=""/>
            </v:shape>
            <w10:wrap type="none"/>
          </v:group>
        </w:pict>
      </w:r>
      <w:r>
        <w:rPr/>
        <w:pict>
          <v:group style="position:absolute;margin-left:51.360001pt;margin-top:-40.996368pt;width:385.9pt;height:.5pt;mso-position-horizontal-relative:page;mso-position-vertical-relative:paragraph;z-index:-1438744" coordorigin="1027,-820" coordsize="7718,10">
            <v:shape style="position:absolute;left:1027;top:-820;width:2441;height:10" type="#_x0000_t75" stroked="false">
              <v:imagedata r:id="rId132" o:title=""/>
            </v:shape>
            <v:shape style="position:absolute;left:3464;top:-820;width:2705;height:10" type="#_x0000_t75" stroked="false">
              <v:imagedata r:id="rId133" o:title=""/>
            </v:shape>
            <v:shape style="position:absolute;left:6164;top:-820;width:2580;height:10" type="#_x0000_t75" stroked="false">
              <v:imagedata r:id="rId134" o:title=""/>
            </v:shape>
            <w10:wrap type="none"/>
          </v:group>
        </w:pict>
      </w:r>
      <w:r>
        <w:rPr/>
        <w:pict>
          <v:group style="position:absolute;margin-left:51.360001pt;margin-top:-21.076309pt;width:385.9pt;height:.5pt;mso-position-horizontal-relative:page;mso-position-vertical-relative:paragraph;z-index:-1438720" coordorigin="1027,-422" coordsize="7718,10">
            <v:shape style="position:absolute;left:1027;top:-422;width:2441;height:10" type="#_x0000_t75" stroked="false">
              <v:imagedata r:id="rId132" o:title=""/>
            </v:shape>
            <v:shape style="position:absolute;left:3464;top:-422;width:2705;height:10" type="#_x0000_t75" stroked="false">
              <v:imagedata r:id="rId133" o:title=""/>
            </v:shape>
            <v:shape style="position:absolute;left:6164;top:-422;width:2580;height:10" type="#_x0000_t75" stroked="false">
              <v:imagedata r:id="rId134" o:title=""/>
            </v:shape>
            <w10:wrap type="none"/>
          </v:group>
        </w:pict>
      </w:r>
      <w:r>
        <w:rPr>
          <w:spacing w:val="-2"/>
        </w:rPr>
        <w:t>企业所得税：北京数码视讯科技股份有限公司执行的所得税税率为</w:t>
      </w:r>
      <w:r>
        <w:rPr>
          <w:spacing w:val="-7"/>
        </w:rPr>
        <w:t> </w:t>
      </w:r>
      <w:r>
        <w:rPr>
          <w:rFonts w:ascii="Times New Roman" w:hAnsi="Times New Roman" w:cs="Times New Roman" w:eastAsia="Times New Roman" w:hint="default"/>
          <w:spacing w:val="-2"/>
        </w:rPr>
        <w:t>10%</w:t>
      </w:r>
      <w:r>
        <w:rPr>
          <w:spacing w:val="-2"/>
        </w:rPr>
        <w:t>，北京数码视讯软件技术发展</w:t>
      </w:r>
      <w:r>
        <w:rPr>
          <w:w w:val="100"/>
        </w:rPr>
        <w:t> </w:t>
      </w:r>
      <w:r>
        <w:rPr>
          <w:spacing w:val="-2"/>
        </w:rPr>
        <w:t>有限公司执行的所得税税率为</w:t>
      </w:r>
      <w:r>
        <w:rPr/>
        <w:t> </w:t>
      </w:r>
      <w:r>
        <w:rPr>
          <w:rFonts w:ascii="Times New Roman" w:hAnsi="Times New Roman" w:cs="Times New Roman" w:eastAsia="Times New Roman" w:hint="default"/>
          <w:spacing w:val="-2"/>
        </w:rPr>
        <w:t>15%</w:t>
      </w:r>
      <w:r>
        <w:rPr>
          <w:spacing w:val="-2"/>
        </w:rPr>
        <w:t>，鼎点视讯科技有限公司、北京数码视讯建设发展有限公司、北京星际</w:t>
      </w:r>
      <w:r>
        <w:rPr>
          <w:spacing w:val="-90"/>
        </w:rPr>
        <w:t> </w:t>
      </w:r>
      <w:r>
        <w:rPr>
          <w:spacing w:val="-90"/>
        </w:rPr>
      </w:r>
      <w:r>
        <w:rPr>
          <w:spacing w:val="-2"/>
        </w:rPr>
        <w:t>无双文化传媒有限公司、北京数码视讯通信技术发展有限公司执行的所得税税率为</w:t>
      </w:r>
      <w:r>
        <w:rPr>
          <w:spacing w:val="16"/>
        </w:rPr>
        <w:t> </w:t>
      </w:r>
      <w:r>
        <w:rPr>
          <w:rFonts w:ascii="Times New Roman" w:hAnsi="Times New Roman" w:cs="Times New Roman" w:eastAsia="Times New Roman" w:hint="default"/>
        </w:rPr>
        <w:t>25%</w:t>
      </w:r>
    </w:p>
    <w:p>
      <w:pPr>
        <w:pStyle w:val="BodyText"/>
        <w:spacing w:line="345" w:lineRule="auto" w:before="22"/>
        <w:ind w:left="180" w:right="217" w:firstLine="420"/>
        <w:jc w:val="both"/>
      </w:pPr>
      <w:r>
        <w:rPr>
          <w:spacing w:val="-2"/>
        </w:rPr>
        <w:t>城市维护建设税：北京数码视讯科技股份有限公司、北京星际无双文化传媒有限公司、北京数码视讯</w:t>
      </w:r>
      <w:r>
        <w:rPr>
          <w:w w:val="100"/>
        </w:rPr>
        <w:t> </w:t>
      </w:r>
      <w:r>
        <w:rPr/>
        <w:t>通信技术发展有限公司执行的城市维护建设税率为</w:t>
      </w:r>
      <w:r>
        <w:rPr>
          <w:spacing w:val="25"/>
        </w:rPr>
        <w:t> </w:t>
      </w:r>
      <w:r>
        <w:rPr>
          <w:rFonts w:ascii="Times New Roman" w:hAnsi="Times New Roman" w:cs="Times New Roman" w:eastAsia="Times New Roman" w:hint="default"/>
        </w:rPr>
        <w:t>7%</w:t>
      </w:r>
      <w:r>
        <w:rPr/>
        <w:t>。北京数码视讯软件技术发展有限公司、鼎点视讯</w:t>
      </w:r>
      <w:r>
        <w:rPr>
          <w:spacing w:val="-101"/>
        </w:rPr>
        <w:t> </w:t>
      </w:r>
      <w:r>
        <w:rPr>
          <w:spacing w:val="-101"/>
        </w:rPr>
      </w:r>
      <w:r>
        <w:rPr>
          <w:spacing w:val="-2"/>
        </w:rPr>
        <w:t>科技有限公司、北京数码视讯建设发展有限公司、执行的城市维护建设税率</w:t>
      </w:r>
      <w:r>
        <w:rPr>
          <w:spacing w:val="10"/>
        </w:rPr>
        <w:t> </w:t>
      </w:r>
      <w:r>
        <w:rPr>
          <w:rFonts w:ascii="Times New Roman" w:hAnsi="Times New Roman" w:cs="Times New Roman" w:eastAsia="Times New Roman" w:hint="default"/>
          <w:spacing w:val="-1"/>
        </w:rPr>
        <w:t>5%</w:t>
      </w:r>
      <w:r>
        <w:rPr>
          <w:spacing w:val="-1"/>
        </w:rPr>
        <w:t>。</w:t>
      </w:r>
    </w:p>
    <w:p>
      <w:pPr>
        <w:pStyle w:val="BodyText"/>
        <w:spacing w:line="240" w:lineRule="auto" w:before="12"/>
        <w:ind w:left="600" w:right="114"/>
        <w:jc w:val="left"/>
      </w:pPr>
      <w:r>
        <w:rPr>
          <w:rFonts w:ascii="Times New Roman" w:hAnsi="Times New Roman" w:cs="Times New Roman" w:eastAsia="Times New Roman" w:hint="default"/>
        </w:rPr>
        <w:t>2</w:t>
      </w:r>
      <w:r>
        <w:rPr/>
        <w:t>、税收优惠及批文</w:t>
      </w:r>
    </w:p>
    <w:p>
      <w:pPr>
        <w:pStyle w:val="BodyText"/>
        <w:spacing w:line="321" w:lineRule="auto" w:before="107"/>
        <w:ind w:left="180" w:right="133" w:firstLine="420"/>
        <w:jc w:val="both"/>
        <w:rPr>
          <w:rFonts w:ascii="Times New Roman" w:hAnsi="Times New Roman" w:cs="Times New Roman" w:eastAsia="Times New Roman" w:hint="default"/>
        </w:rPr>
      </w:pPr>
      <w:r>
        <w:rPr/>
        <w:t>注 </w:t>
      </w:r>
      <w:r>
        <w:rPr>
          <w:rFonts w:ascii="Times New Roman" w:hAnsi="Times New Roman" w:cs="Times New Roman" w:eastAsia="Times New Roman" w:hint="default"/>
        </w:rPr>
        <w:t>1</w:t>
      </w:r>
      <w:r>
        <w:rPr/>
        <w:t>：根据财税</w:t>
      </w:r>
      <w:r>
        <w:rPr>
          <w:rFonts w:ascii="Times New Roman" w:hAnsi="Times New Roman" w:cs="Times New Roman" w:eastAsia="Times New Roman" w:hint="default"/>
        </w:rPr>
        <w:t>[2000]25</w:t>
      </w:r>
      <w:r>
        <w:rPr>
          <w:rFonts w:ascii="Times New Roman" w:hAnsi="Times New Roman" w:cs="Times New Roman" w:eastAsia="Times New Roman" w:hint="default"/>
          <w:spacing w:val="-25"/>
        </w:rPr>
        <w:t> </w:t>
      </w:r>
      <w:r>
        <w:rPr>
          <w:spacing w:val="-3"/>
        </w:rPr>
        <w:t>号文《财政部、国家税务总局、海关总署关于鼓励软件产业和集成电路产业发</w:t>
      </w:r>
      <w:r>
        <w:rPr>
          <w:w w:val="100"/>
        </w:rPr>
        <w:t> </w:t>
      </w:r>
      <w:r>
        <w:rPr>
          <w:spacing w:val="-2"/>
        </w:rPr>
        <w:t>展的有关税收政策问题的通知》及京国税</w:t>
      </w:r>
      <w:r>
        <w:rPr>
          <w:rFonts w:ascii="Times New Roman" w:hAnsi="Times New Roman" w:cs="Times New Roman" w:eastAsia="Times New Roman" w:hint="default"/>
          <w:spacing w:val="-2"/>
        </w:rPr>
        <w:t>[2000]187</w:t>
      </w:r>
      <w:r>
        <w:rPr>
          <w:rFonts w:ascii="Times New Roman" w:hAnsi="Times New Roman" w:cs="Times New Roman" w:eastAsia="Times New Roman" w:hint="default"/>
        </w:rPr>
        <w:t> </w:t>
      </w:r>
      <w:r>
        <w:rPr>
          <w:spacing w:val="-2"/>
        </w:rPr>
        <w:t>号文件，经北京市海淀区国家税务局备案审核，公司的</w:t>
      </w:r>
      <w:r>
        <w:rPr>
          <w:spacing w:val="-67"/>
        </w:rPr>
        <w:t> </w:t>
      </w:r>
      <w:r>
        <w:rPr>
          <w:spacing w:val="-67"/>
        </w:rPr>
      </w:r>
      <w:r>
        <w:rPr/>
        <w:t>软件产品实行“即征即退”政策：即对公司销售相关自行开发生产的并经税务机关备案的软件产品按</w:t>
      </w:r>
      <w:r>
        <w:rPr>
          <w:spacing w:val="9"/>
        </w:rPr>
        <w:t> </w:t>
      </w:r>
      <w:r>
        <w:rPr>
          <w:rFonts w:ascii="Times New Roman" w:hAnsi="Times New Roman" w:cs="Times New Roman" w:eastAsia="Times New Roman" w:hint="default"/>
        </w:rPr>
        <w:t>17%</w:t>
      </w:r>
    </w:p>
    <w:p>
      <w:pPr>
        <w:spacing w:after="0" w:line="321" w:lineRule="auto"/>
        <w:jc w:val="both"/>
        <w:rPr>
          <w:rFonts w:ascii="Times New Roman" w:hAnsi="Times New Roman" w:cs="Times New Roman" w:eastAsia="Times New Roman" w:hint="default"/>
        </w:rPr>
        <w:sectPr>
          <w:pgSz w:w="11910" w:h="16840"/>
          <w:pgMar w:header="990" w:footer="1184" w:top="1160" w:bottom="1380" w:left="900" w:right="940"/>
        </w:sectPr>
      </w:pPr>
    </w:p>
    <w:p>
      <w:pPr>
        <w:spacing w:line="240" w:lineRule="auto" w:before="8"/>
        <w:rPr>
          <w:rFonts w:ascii="Times New Roman" w:hAnsi="Times New Roman" w:cs="Times New Roman" w:eastAsia="Times New Roman" w:hint="default"/>
          <w:sz w:val="21"/>
          <w:szCs w:val="21"/>
        </w:rPr>
      </w:pPr>
      <w:r>
        <w:rPr/>
        <w:pict>
          <v:group style="position:absolute;margin-left:42.840012pt;margin-top:565.630005pt;width:459.35pt;height:5.3pt;mso-position-horizontal-relative:page;mso-position-vertical-relative:page;z-index:-1438600" coordorigin="857,11313" coordsize="9187,106">
            <v:shape style="position:absolute;left:857;top:11313;width:3071;height:106" type="#_x0000_t75" stroked="false">
              <v:imagedata r:id="rId142" o:title=""/>
            </v:shape>
            <v:shape style="position:absolute;left:3903;top:11409;width:842;height:10" type="#_x0000_t75" stroked="false">
              <v:imagedata r:id="rId143" o:title=""/>
            </v:shape>
            <v:shape style="position:absolute;left:4741;top:11409;width:1959;height:10" type="#_x0000_t75" stroked="false">
              <v:imagedata r:id="rId144" o:title=""/>
            </v:shape>
            <v:shape style="position:absolute;left:6695;top:11409;width:3349;height:10" type="#_x0000_t75" stroked="false">
              <v:imagedata r:id="rId145" o:title=""/>
            </v:shape>
            <w10:wrap type="none"/>
          </v:group>
        </w:pict>
      </w:r>
      <w:r>
        <w:rPr/>
        <w:pict>
          <v:group style="position:absolute;margin-left:42.840012pt;margin-top:690.939941pt;width:459.35pt;height:5.3pt;mso-position-horizontal-relative:page;mso-position-vertical-relative:page;z-index:-1438576" coordorigin="857,13819" coordsize="9187,106">
            <v:shape style="position:absolute;left:857;top:13819;width:3071;height:106" type="#_x0000_t75" stroked="false">
              <v:imagedata r:id="rId142" o:title=""/>
            </v:shape>
            <v:shape style="position:absolute;left:3903;top:13915;width:842;height:10" type="#_x0000_t75" stroked="false">
              <v:imagedata r:id="rId143" o:title=""/>
            </v:shape>
            <v:shape style="position:absolute;left:4741;top:13915;width:1959;height:10" type="#_x0000_t75" stroked="false">
              <v:imagedata r:id="rId144" o:title=""/>
            </v:shape>
            <v:shape style="position:absolute;left:6695;top:13915;width:3349;height:10" type="#_x0000_t75" stroked="false">
              <v:imagedata r:id="rId145" o:title=""/>
            </v:shape>
            <w10:wrap type="none"/>
          </v:group>
        </w:pict>
      </w:r>
      <w:r>
        <w:rPr/>
        <w:pict>
          <v:group style="position:absolute;margin-left:43.560001pt;margin-top:727.419983pt;width:458.65pt;height:.5pt;mso-position-horizontal-relative:page;mso-position-vertical-relative:page;z-index:-1438552" coordorigin="871,14548" coordsize="9173,10">
            <v:shape style="position:absolute;left:871;top:14548;width:3037;height:10" type="#_x0000_t75" stroked="false">
              <v:imagedata r:id="rId146" o:title=""/>
            </v:shape>
            <v:shape style="position:absolute;left:3903;top:14548;width:842;height:10" type="#_x0000_t75" stroked="false">
              <v:imagedata r:id="rId143" o:title=""/>
            </v:shape>
            <v:shape style="position:absolute;left:4741;top:14548;width:1959;height:10" type="#_x0000_t75" stroked="false">
              <v:imagedata r:id="rId144" o:title=""/>
            </v:shape>
            <v:shape style="position:absolute;left:6695;top:14548;width:3349;height:10" type="#_x0000_t75" stroked="false">
              <v:imagedata r:id="rId145" o:title=""/>
            </v:shape>
            <w10:wrap type="none"/>
          </v:group>
        </w:pict>
      </w:r>
    </w:p>
    <w:p>
      <w:pPr>
        <w:pStyle w:val="BodyText"/>
        <w:spacing w:line="321" w:lineRule="auto" w:before="36"/>
        <w:ind w:left="340" w:right="0"/>
        <w:jc w:val="left"/>
      </w:pPr>
      <w:r>
        <w:rPr/>
        <w:t>的法定税率申报缴纳增值税后，该项软件产品实际税负超过</w:t>
      </w:r>
      <w:r>
        <w:rPr>
          <w:spacing w:val="-38"/>
        </w:rPr>
        <w:t> </w:t>
      </w:r>
      <w:r>
        <w:rPr>
          <w:rFonts w:ascii="Times New Roman" w:hAnsi="Times New Roman" w:cs="Times New Roman" w:eastAsia="Times New Roman" w:hint="default"/>
          <w:spacing w:val="-3"/>
        </w:rPr>
        <w:t>3%</w:t>
      </w:r>
      <w:r>
        <w:rPr>
          <w:spacing w:val="-3"/>
        </w:rPr>
        <w:t>的部分享受即征即退的税收优惠政策。其他</w:t>
      </w:r>
      <w:r>
        <w:rPr>
          <w:spacing w:val="-100"/>
        </w:rPr>
        <w:t> </w:t>
      </w:r>
      <w:r>
        <w:rPr>
          <w:spacing w:val="-100"/>
        </w:rPr>
      </w:r>
      <w:r>
        <w:rPr>
          <w:spacing w:val="-2"/>
        </w:rPr>
        <w:t>产品根据销售额的</w:t>
      </w:r>
      <w:r>
        <w:rPr>
          <w:spacing w:val="11"/>
        </w:rPr>
        <w:t> </w:t>
      </w:r>
      <w:r>
        <w:rPr>
          <w:rFonts w:ascii="Times New Roman" w:hAnsi="Times New Roman" w:cs="Times New Roman" w:eastAsia="Times New Roman" w:hint="default"/>
          <w:spacing w:val="-2"/>
        </w:rPr>
        <w:t>17%</w:t>
      </w:r>
      <w:r>
        <w:rPr>
          <w:spacing w:val="-2"/>
        </w:rPr>
        <w:t>计算销项税额，按规定扣除进项税额后缴纳增值税。</w:t>
      </w:r>
    </w:p>
    <w:p>
      <w:pPr>
        <w:pStyle w:val="BodyText"/>
        <w:spacing w:line="321" w:lineRule="auto" w:before="21"/>
        <w:ind w:left="340" w:right="131" w:firstLine="420"/>
        <w:jc w:val="both"/>
      </w:pPr>
      <w:r>
        <w:rPr>
          <w:w w:val="100"/>
        </w:rPr>
        <w:t>注 </w:t>
      </w:r>
      <w:r>
        <w:rPr>
          <w:rFonts w:ascii="Times New Roman" w:hAnsi="Times New Roman" w:cs="Times New Roman" w:eastAsia="Times New Roman" w:hint="default"/>
          <w:spacing w:val="-7"/>
          <w:w w:val="100"/>
        </w:rPr>
        <w:t>2</w:t>
      </w:r>
      <w:r>
        <w:rPr>
          <w:spacing w:val="-7"/>
          <w:w w:val="100"/>
        </w:rPr>
        <w:t>：财政部、国家税务总局《关于企业所得税若干优惠政策的通知》（财税字</w:t>
      </w:r>
      <w:r>
        <w:rPr>
          <w:rFonts w:ascii="Times New Roman" w:hAnsi="Times New Roman" w:cs="Times New Roman" w:eastAsia="Times New Roman" w:hint="default"/>
          <w:spacing w:val="-7"/>
          <w:w w:val="100"/>
        </w:rPr>
        <w:t>[1994]001</w:t>
      </w:r>
      <w:r>
        <w:rPr>
          <w:rFonts w:ascii="Times New Roman" w:hAnsi="Times New Roman" w:cs="Times New Roman" w:eastAsia="Times New Roman" w:hint="default"/>
          <w:spacing w:val="-27"/>
          <w:w w:val="100"/>
        </w:rPr>
        <w:t> </w:t>
      </w:r>
      <w:r>
        <w:rPr>
          <w:spacing w:val="-24"/>
          <w:w w:val="100"/>
        </w:rPr>
        <w:t>号）规定，“国</w:t>
      </w:r>
      <w:r>
        <w:rPr>
          <w:w w:val="100"/>
        </w:rPr>
        <w:t> </w:t>
      </w:r>
      <w:r>
        <w:rPr/>
        <w:t>务院批准的高新技术产业开发区的高新技术企业，减按</w:t>
      </w:r>
      <w:r>
        <w:rPr>
          <w:spacing w:val="6"/>
        </w:rPr>
        <w:t> </w:t>
      </w:r>
      <w:r>
        <w:rPr>
          <w:rFonts w:ascii="Times New Roman" w:hAnsi="Times New Roman" w:cs="Times New Roman" w:eastAsia="Times New Roman" w:hint="default"/>
        </w:rPr>
        <w:t>15%</w:t>
      </w:r>
      <w:r>
        <w:rPr/>
        <w:t>的税率征收企业所得税；区内新办的高新技术</w:t>
      </w:r>
      <w:r>
        <w:rPr>
          <w:w w:val="100"/>
        </w:rPr>
        <w:t> </w:t>
      </w:r>
      <w:r>
        <w:rPr>
          <w:spacing w:val="-4"/>
          <w:w w:val="100"/>
        </w:rPr>
        <w:t>企业，自投产年度起，免征企业所得税</w:t>
      </w:r>
      <w:r>
        <w:rPr>
          <w:spacing w:val="-47"/>
          <w:w w:val="100"/>
        </w:rPr>
        <w:t> </w:t>
      </w:r>
      <w:r>
        <w:rPr>
          <w:rFonts w:ascii="Times New Roman" w:hAnsi="Times New Roman" w:cs="Times New Roman" w:eastAsia="Times New Roman" w:hint="default"/>
          <w:w w:val="100"/>
        </w:rPr>
        <w:t>2</w:t>
      </w:r>
      <w:r>
        <w:rPr>
          <w:rFonts w:ascii="Times New Roman" w:hAnsi="Times New Roman" w:cs="Times New Roman" w:eastAsia="Times New Roman" w:hint="default"/>
          <w:spacing w:val="2"/>
          <w:w w:val="100"/>
        </w:rPr>
        <w:t> </w:t>
      </w:r>
      <w:r>
        <w:rPr>
          <w:spacing w:val="-19"/>
          <w:w w:val="100"/>
        </w:rPr>
        <w:t>年”。</w:t>
      </w:r>
      <w:r>
        <w:rPr>
          <w:rFonts w:ascii="Times New Roman" w:hAnsi="Times New Roman" w:cs="Times New Roman" w:eastAsia="Times New Roman" w:hint="default"/>
          <w:spacing w:val="-19"/>
          <w:w w:val="100"/>
        </w:rPr>
        <w:t>2000</w:t>
      </w:r>
      <w:r>
        <w:rPr>
          <w:rFonts w:ascii="Times New Roman" w:hAnsi="Times New Roman" w:cs="Times New Roman" w:eastAsia="Times New Roman" w:hint="default"/>
          <w:spacing w:val="2"/>
          <w:w w:val="100"/>
        </w:rPr>
        <w:t> </w:t>
      </w:r>
      <w:r>
        <w:rPr>
          <w:w w:val="100"/>
        </w:rPr>
        <w:t>年</w:t>
      </w:r>
      <w:r>
        <w:rPr>
          <w:spacing w:val="-48"/>
          <w:w w:val="100"/>
        </w:rPr>
        <w:t> </w:t>
      </w:r>
      <w:r>
        <w:rPr>
          <w:rFonts w:ascii="Times New Roman" w:hAnsi="Times New Roman" w:cs="Times New Roman" w:eastAsia="Times New Roman" w:hint="default"/>
          <w:w w:val="100"/>
        </w:rPr>
        <w:t>1</w:t>
      </w:r>
      <w:r>
        <w:rPr>
          <w:rFonts w:ascii="Times New Roman" w:hAnsi="Times New Roman" w:cs="Times New Roman" w:eastAsia="Times New Roman" w:hint="default"/>
          <w:spacing w:val="5"/>
          <w:w w:val="100"/>
        </w:rPr>
        <w:t> </w:t>
      </w:r>
      <w:r>
        <w:rPr>
          <w:spacing w:val="-3"/>
          <w:w w:val="100"/>
        </w:rPr>
        <w:t>月，本公司被北京市科学技术委员会认定为海淀园</w:t>
      </w:r>
      <w:r>
        <w:rPr>
          <w:spacing w:val="-103"/>
          <w:w w:val="100"/>
        </w:rPr>
        <w:t> </w:t>
      </w:r>
      <w:r>
        <w:rPr>
          <w:spacing w:val="-103"/>
          <w:w w:val="100"/>
        </w:rPr>
      </w:r>
      <w:r>
        <w:rPr/>
        <w:t>高新技术企业。</w:t>
      </w:r>
    </w:p>
    <w:p>
      <w:pPr>
        <w:pStyle w:val="BodyText"/>
        <w:spacing w:line="321" w:lineRule="auto" w:before="45"/>
        <w:ind w:left="340" w:right="131" w:firstLine="420"/>
        <w:jc w:val="both"/>
      </w:pPr>
      <w:r>
        <w:rPr>
          <w:rFonts w:ascii="Times New Roman" w:hAnsi="Times New Roman" w:cs="Times New Roman" w:eastAsia="Times New Roman" w:hint="default"/>
        </w:rPr>
        <w:t>2010 </w:t>
      </w:r>
      <w:r>
        <w:rPr/>
        <w:t>年公司企业所得税按</w:t>
      </w:r>
      <w:r>
        <w:rPr>
          <w:spacing w:val="-43"/>
        </w:rPr>
        <w:t> </w:t>
      </w:r>
      <w:r>
        <w:rPr>
          <w:rFonts w:ascii="Times New Roman" w:hAnsi="Times New Roman" w:cs="Times New Roman" w:eastAsia="Times New Roman" w:hint="default"/>
        </w:rPr>
        <w:t>10%</w:t>
      </w:r>
      <w:r>
        <w:rPr/>
        <w:t>税率缴纳。根据《财政部国家税务总局关于企业所得税若干优惠政策的</w:t>
      </w:r>
      <w:r>
        <w:rPr>
          <w:w w:val="100"/>
        </w:rPr>
        <w:t> </w:t>
      </w:r>
      <w:r>
        <w:rPr/>
        <w:t>通知》</w:t>
      </w:r>
      <w:r>
        <w:rPr>
          <w:rFonts w:ascii="Times New Roman" w:hAnsi="Times New Roman" w:cs="Times New Roman" w:eastAsia="Times New Roman" w:hint="default"/>
        </w:rPr>
        <w:t>(</w:t>
      </w:r>
      <w:r>
        <w:rPr/>
        <w:t>财税</w:t>
      </w:r>
      <w:r>
        <w:rPr>
          <w:rFonts w:ascii="Times New Roman" w:hAnsi="Times New Roman" w:cs="Times New Roman" w:eastAsia="Times New Roman" w:hint="default"/>
        </w:rPr>
        <w:t>[2008]1 </w:t>
      </w:r>
      <w:r>
        <w:rPr/>
        <w:t>号</w:t>
      </w:r>
      <w:r>
        <w:rPr>
          <w:rFonts w:ascii="Times New Roman" w:hAnsi="Times New Roman" w:cs="Times New Roman" w:eastAsia="Times New Roman" w:hint="default"/>
        </w:rPr>
        <w:t>)</w:t>
      </w:r>
      <w:r>
        <w:rPr/>
        <w:t>的规定，国家规划布局内的重点软件企业当年未享受免税优惠的，减按</w:t>
      </w:r>
      <w:r>
        <w:rPr>
          <w:spacing w:val="-9"/>
        </w:rPr>
        <w:t> </w:t>
      </w:r>
      <w:r>
        <w:rPr>
          <w:rFonts w:ascii="Times New Roman" w:hAnsi="Times New Roman" w:cs="Times New Roman" w:eastAsia="Times New Roman" w:hint="default"/>
        </w:rPr>
        <w:t>10%</w:t>
      </w:r>
      <w:r>
        <w:rPr/>
        <w:t>的税率</w:t>
      </w:r>
      <w:r>
        <w:rPr>
          <w:w w:val="100"/>
        </w:rPr>
        <w:t> </w:t>
      </w:r>
      <w:r>
        <w:rPr/>
        <w:t>征收企业所得税。国家发改委、信息产业部、商务部、国家税务总局等</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7"/>
        </w:rPr>
        <w:t> </w:t>
      </w:r>
      <w:r>
        <w:rPr/>
        <w:t>部委发布《关于发布</w:t>
      </w:r>
      <w:r>
        <w:rPr>
          <w:spacing w:val="-5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7"/>
        </w:rPr>
        <w:t> </w:t>
      </w:r>
      <w:r>
        <w:rPr/>
        <w:t>年度国</w:t>
      </w:r>
      <w:r>
        <w:rPr>
          <w:w w:val="100"/>
        </w:rPr>
        <w:t> </w:t>
      </w:r>
      <w:r>
        <w:rPr>
          <w:spacing w:val="-5"/>
          <w:w w:val="100"/>
        </w:rPr>
        <w:t>家规划布局内重点软件企业名单的通知》（发改高技</w:t>
      </w:r>
      <w:r>
        <w:rPr>
          <w:rFonts w:ascii="Times New Roman" w:hAnsi="Times New Roman" w:cs="Times New Roman" w:eastAsia="Times New Roman" w:hint="default"/>
          <w:spacing w:val="-5"/>
          <w:w w:val="100"/>
        </w:rPr>
        <w:t>[2011]342</w:t>
      </w:r>
      <w:r>
        <w:rPr>
          <w:rFonts w:ascii="Times New Roman" w:hAnsi="Times New Roman" w:cs="Times New Roman" w:eastAsia="Times New Roman" w:hint="default"/>
          <w:spacing w:val="7"/>
          <w:w w:val="100"/>
        </w:rPr>
        <w:t> </w:t>
      </w:r>
      <w:r>
        <w:rPr>
          <w:spacing w:val="-2"/>
          <w:w w:val="100"/>
        </w:rPr>
        <w:t>号）联合认定本公司</w:t>
      </w:r>
      <w:r>
        <w:rPr>
          <w:spacing w:val="-46"/>
          <w:w w:val="100"/>
        </w:rPr>
        <w:t> </w:t>
      </w:r>
      <w:r>
        <w:rPr>
          <w:rFonts w:ascii="Times New Roman" w:hAnsi="Times New Roman" w:cs="Times New Roman" w:eastAsia="Times New Roman" w:hint="default"/>
          <w:spacing w:val="-1"/>
          <w:w w:val="100"/>
        </w:rPr>
        <w:t>2010</w:t>
      </w:r>
      <w:r>
        <w:rPr>
          <w:rFonts w:ascii="Times New Roman" w:hAnsi="Times New Roman" w:cs="Times New Roman" w:eastAsia="Times New Roman" w:hint="default"/>
          <w:spacing w:val="5"/>
          <w:w w:val="100"/>
        </w:rPr>
        <w:t> </w:t>
      </w:r>
      <w:r>
        <w:rPr>
          <w:spacing w:val="-2"/>
          <w:w w:val="100"/>
        </w:rPr>
        <w:t>年为国家规划布局</w:t>
      </w:r>
      <w:r>
        <w:rPr>
          <w:spacing w:val="-103"/>
          <w:w w:val="100"/>
        </w:rPr>
        <w:t> </w:t>
      </w:r>
      <w:r>
        <w:rPr>
          <w:spacing w:val="-103"/>
          <w:w w:val="100"/>
        </w:rPr>
      </w:r>
      <w:r>
        <w:rPr/>
        <w:t>内重点软件企业。因此本公司</w:t>
      </w:r>
      <w:r>
        <w:rPr>
          <w:spacing w:val="-5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年的纳税年度减按</w:t>
      </w:r>
      <w:r>
        <w:rPr>
          <w:spacing w:val="-54"/>
        </w:rPr>
        <w:t> </w:t>
      </w:r>
      <w:r>
        <w:rPr>
          <w:rFonts w:ascii="Times New Roman" w:hAnsi="Times New Roman" w:cs="Times New Roman" w:eastAsia="Times New Roman" w:hint="default"/>
        </w:rPr>
        <w:t>10%</w:t>
      </w:r>
      <w:r>
        <w:rPr/>
        <w:t>的税率征收企业所得税。</w:t>
      </w:r>
    </w:p>
    <w:p>
      <w:pPr>
        <w:pStyle w:val="BodyText"/>
        <w:spacing w:line="324" w:lineRule="auto" w:before="19"/>
        <w:ind w:left="340" w:right="135" w:firstLine="420"/>
        <w:jc w:val="both"/>
      </w:pPr>
      <w:r>
        <w:rPr/>
        <w:t>公司根据国税总局《企业研究开发费用税前扣除管理办法》</w:t>
      </w:r>
      <w:r>
        <w:rPr>
          <w:rFonts w:ascii="Times New Roman" w:hAnsi="Times New Roman" w:cs="Times New Roman" w:eastAsia="Times New Roman" w:hint="default"/>
        </w:rPr>
        <w:t>(</w:t>
      </w:r>
      <w:r>
        <w:rPr/>
        <w:t>国税发</w:t>
      </w:r>
      <w:r>
        <w:rPr>
          <w:rFonts w:ascii="Times New Roman" w:hAnsi="Times New Roman" w:cs="Times New Roman" w:eastAsia="Times New Roman" w:hint="default"/>
        </w:rPr>
        <w:t>[2008]116</w:t>
      </w:r>
      <w:r>
        <w:rPr>
          <w:rFonts w:ascii="Times New Roman" w:hAnsi="Times New Roman" w:cs="Times New Roman" w:eastAsia="Times New Roman" w:hint="default"/>
          <w:spacing w:val="5"/>
        </w:rPr>
        <w:t> </w:t>
      </w:r>
      <w:r>
        <w:rPr/>
        <w:t>号</w:t>
      </w:r>
      <w:r>
        <w:rPr>
          <w:rFonts w:ascii="Times New Roman" w:hAnsi="Times New Roman" w:cs="Times New Roman" w:eastAsia="Times New Roman" w:hint="default"/>
        </w:rPr>
        <w:t>)</w:t>
      </w:r>
      <w:r>
        <w:rPr/>
        <w:t>对公司研发支出在计</w:t>
      </w:r>
      <w:r>
        <w:rPr>
          <w:w w:val="100"/>
        </w:rPr>
        <w:t> </w:t>
      </w:r>
      <w:r>
        <w:rPr/>
        <w:t>算企业所得税时进行了加计扣除。</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3"/>
          <w:szCs w:val="23"/>
        </w:rPr>
      </w:pPr>
    </w:p>
    <w:p>
      <w:pPr>
        <w:pStyle w:val="Heading5"/>
        <w:spacing w:line="240" w:lineRule="auto"/>
        <w:ind w:left="822" w:right="0"/>
        <w:jc w:val="left"/>
        <w:rPr>
          <w:b w:val="0"/>
          <w:bCs w:val="0"/>
        </w:rPr>
      </w:pPr>
      <w:r>
        <w:rPr/>
        <w:t>四、企业合并及合并财务报表</w:t>
      </w:r>
      <w:r>
        <w:rPr>
          <w:b w:val="0"/>
          <w:bCs w:val="0"/>
        </w:rPr>
      </w:r>
    </w:p>
    <w:p>
      <w:pPr>
        <w:pStyle w:val="Heading9"/>
        <w:spacing w:line="427" w:lineRule="auto" w:before="193"/>
        <w:ind w:left="546" w:right="4767" w:firstLine="206"/>
        <w:jc w:val="left"/>
        <w:rPr>
          <w:b w:val="0"/>
          <w:bCs w:val="0"/>
        </w:rPr>
      </w:pPr>
      <w:r>
        <w:rPr/>
        <w:pict>
          <v:group style="position:absolute;margin-left:43.560001pt;margin-top:91.293663pt;width:458.65pt;height:.5pt;mso-position-horizontal-relative:page;mso-position-vertical-relative:paragraph;z-index:-1438648" coordorigin="871,1826" coordsize="9173,10">
            <v:shape style="position:absolute;left:871;top:1826;width:3037;height:10" type="#_x0000_t75" stroked="false">
              <v:imagedata r:id="rId146" o:title=""/>
            </v:shape>
            <v:shape style="position:absolute;left:3903;top:1826;width:842;height:10" type="#_x0000_t75" stroked="false">
              <v:imagedata r:id="rId147" o:title=""/>
            </v:shape>
            <v:shape style="position:absolute;left:4741;top:1826;width:1959;height:10" type="#_x0000_t75" stroked="false">
              <v:imagedata r:id="rId148" o:title=""/>
            </v:shape>
            <v:shape style="position:absolute;left:6695;top:1826;width:3349;height:10" type="#_x0000_t75" stroked="false">
              <v:imagedata r:id="rId149" o:title=""/>
            </v:shape>
            <w10:wrap type="none"/>
          </v:group>
        </w:pict>
      </w:r>
      <w:r>
        <w:rPr/>
        <w:pict>
          <v:group style="position:absolute;margin-left:42.839996pt;margin-top:134.013687pt;width:459.35pt;height:5.05pt;mso-position-horizontal-relative:page;mso-position-vertical-relative:paragraph;z-index:-1438624" coordorigin="857,2680" coordsize="9187,101">
            <v:shape style="position:absolute;left:857;top:2680;width:3071;height:101" type="#_x0000_t75" stroked="false">
              <v:imagedata r:id="rId150" o:title=""/>
            </v:shape>
            <v:shape style="position:absolute;left:3903;top:2771;width:842;height:10" type="#_x0000_t75" stroked="false">
              <v:imagedata r:id="rId147" o:title=""/>
            </v:shape>
            <v:shape style="position:absolute;left:4741;top:2771;width:1959;height:10" type="#_x0000_t75" stroked="false">
              <v:imagedata r:id="rId148" o:title=""/>
            </v:shape>
            <v:shape style="position:absolute;left:6695;top:2771;width:3349;height:10" type="#_x0000_t75" stroked="false">
              <v:imagedata r:id="rId149" o:title=""/>
            </v:shape>
            <w10:wrap type="none"/>
          </v:group>
        </w:pict>
      </w:r>
      <w:r>
        <w:rPr>
          <w:rFonts w:ascii="Times New Roman" w:hAnsi="Times New Roman" w:cs="Times New Roman" w:eastAsia="Times New Roman" w:hint="default"/>
        </w:rPr>
        <w:t>1</w:t>
      </w:r>
      <w:r>
        <w:rPr/>
        <w:t>、子公司情况</w:t>
      </w:r>
      <w:r>
        <w:rPr>
          <w:w w:val="100"/>
        </w:rPr>
        <w:t> </w:t>
      </w:r>
      <w:r>
        <w:rPr>
          <w:spacing w:val="-1"/>
        </w:rPr>
        <w:t>通过设立或投资等方式取得的子公司</w:t>
      </w:r>
      <w:r>
        <w:rPr>
          <w:b w:val="0"/>
          <w:bCs w:val="0"/>
          <w:spacing w:val="-1"/>
        </w:rPr>
      </w:r>
    </w:p>
    <w:p>
      <w:pPr>
        <w:spacing w:line="240" w:lineRule="auto" w:before="3"/>
        <w:rPr>
          <w:rFonts w:ascii="宋体" w:hAnsi="宋体" w:cs="宋体" w:eastAsia="宋体" w:hint="default"/>
          <w:b/>
          <w:bCs/>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59.85pt;height:.5pt;mso-position-horizontal-relative:char;mso-position-vertical-relative:line" coordorigin="0,0" coordsize="9197,10">
            <v:shape style="position:absolute;left:5;top:0;width:10;height:10" type="#_x0000_t75" stroked="false">
              <v:imagedata r:id="rId112" o:title=""/>
            </v:shape>
            <v:shape style="position:absolute;left:0;top:0;width:3051;height:10" type="#_x0000_t75" stroked="false">
              <v:imagedata r:id="rId151" o:title=""/>
            </v:shape>
            <v:shape style="position:absolute;left:3047;top:0;width:842;height:10" type="#_x0000_t75" stroked="false">
              <v:imagedata r:id="rId147" o:title=""/>
            </v:shape>
            <v:shape style="position:absolute;left:3884;top:0;width:1959;height:10" type="#_x0000_t75" stroked="false">
              <v:imagedata r:id="rId148" o:title=""/>
            </v:shape>
            <v:shape style="position:absolute;left:5838;top:0;width:3358;height:10" type="#_x0000_t75" stroked="false">
              <v:imagedata r:id="rId152" o:title=""/>
            </v:shape>
          </v:group>
        </w:pict>
      </w:r>
      <w:r>
        <w:rPr>
          <w:rFonts w:ascii="宋体" w:hAnsi="宋体" w:cs="宋体" w:eastAsia="宋体" w:hint="default"/>
          <w:sz w:val="2"/>
          <w:szCs w:val="2"/>
        </w:rPr>
      </w:r>
    </w:p>
    <w:tbl>
      <w:tblPr>
        <w:tblW w:w="0" w:type="auto"/>
        <w:jc w:val="left"/>
        <w:tblInd w:w="121" w:type="dxa"/>
        <w:tblLayout w:type="fixed"/>
        <w:tblCellMar>
          <w:top w:w="0" w:type="dxa"/>
          <w:left w:w="0" w:type="dxa"/>
          <w:bottom w:w="0" w:type="dxa"/>
          <w:right w:w="0" w:type="dxa"/>
        </w:tblCellMar>
        <w:tblLook w:val="01E0"/>
      </w:tblPr>
      <w:tblGrid>
        <w:gridCol w:w="3047"/>
        <w:gridCol w:w="838"/>
        <w:gridCol w:w="977"/>
        <w:gridCol w:w="977"/>
        <w:gridCol w:w="1430"/>
        <w:gridCol w:w="1913"/>
      </w:tblGrid>
      <w:tr>
        <w:trPr>
          <w:trHeight w:val="629" w:hRule="exact"/>
        </w:trPr>
        <w:tc>
          <w:tcPr>
            <w:tcW w:w="304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子公司全称</w:t>
            </w:r>
            <w:r>
              <w:rPr>
                <w:rFonts w:ascii="宋体" w:hAnsi="宋体" w:cs="宋体" w:eastAsia="宋体" w:hint="default"/>
                <w:sz w:val="18"/>
                <w:szCs w:val="18"/>
              </w:rPr>
            </w: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子公司</w:t>
            </w:r>
            <w:r>
              <w:rPr>
                <w:rFonts w:ascii="宋体" w:hAnsi="宋体" w:cs="宋体" w:eastAsia="宋体" w:hint="default"/>
                <w:sz w:val="18"/>
                <w:szCs w:val="18"/>
              </w:rPr>
            </w:r>
          </w:p>
          <w:p>
            <w:pPr>
              <w:pStyle w:val="TableParagraph"/>
              <w:spacing w:line="240" w:lineRule="auto" w:before="77"/>
              <w:ind w:left="2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类型</w:t>
            </w:r>
            <w:r>
              <w:rPr>
                <w:rFonts w:ascii="宋体" w:hAnsi="宋体" w:cs="宋体" w:eastAsia="宋体" w:hint="default"/>
                <w:sz w:val="18"/>
                <w:szCs w:val="18"/>
              </w:rPr>
            </w:r>
          </w:p>
        </w:tc>
        <w:tc>
          <w:tcPr>
            <w:tcW w:w="9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2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注册地</w:t>
            </w:r>
            <w:r>
              <w:rPr>
                <w:rFonts w:ascii="宋体" w:hAnsi="宋体" w:cs="宋体" w:eastAsia="宋体" w:hint="default"/>
                <w:sz w:val="18"/>
                <w:szCs w:val="18"/>
              </w:rPr>
            </w:r>
          </w:p>
        </w:tc>
        <w:tc>
          <w:tcPr>
            <w:tcW w:w="9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业务性质</w:t>
            </w:r>
            <w:r>
              <w:rPr>
                <w:rFonts w:ascii="宋体" w:hAnsi="宋体" w:cs="宋体" w:eastAsia="宋体" w:hint="default"/>
                <w:sz w:val="18"/>
                <w:szCs w:val="18"/>
              </w:rPr>
            </w:r>
          </w:p>
        </w:tc>
        <w:tc>
          <w:tcPr>
            <w:tcW w:w="14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35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注册资本</w:t>
            </w:r>
            <w:r>
              <w:rPr>
                <w:rFonts w:ascii="宋体" w:hAnsi="宋体" w:cs="宋体" w:eastAsia="宋体" w:hint="default"/>
                <w:sz w:val="18"/>
                <w:szCs w:val="18"/>
              </w:rPr>
            </w:r>
          </w:p>
        </w:tc>
        <w:tc>
          <w:tcPr>
            <w:tcW w:w="191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5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经营范围</w:t>
            </w:r>
            <w:r>
              <w:rPr>
                <w:rFonts w:ascii="宋体" w:hAnsi="宋体" w:cs="宋体" w:eastAsia="宋体" w:hint="default"/>
                <w:sz w:val="18"/>
                <w:szCs w:val="18"/>
              </w:rPr>
            </w:r>
          </w:p>
        </w:tc>
      </w:tr>
      <w:tr>
        <w:trPr>
          <w:trHeight w:val="875" w:hRule="exact"/>
        </w:trPr>
        <w:tc>
          <w:tcPr>
            <w:tcW w:w="304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316" w:lineRule="auto"/>
              <w:ind w:left="103" w:right="231"/>
              <w:jc w:val="left"/>
              <w:rPr>
                <w:rFonts w:ascii="宋体" w:hAnsi="宋体" w:cs="宋体" w:eastAsia="宋体" w:hint="default"/>
                <w:sz w:val="18"/>
                <w:szCs w:val="18"/>
              </w:rPr>
            </w:pPr>
            <w:r>
              <w:rPr>
                <w:rFonts w:ascii="宋体" w:hAnsi="宋体" w:cs="宋体" w:eastAsia="宋体" w:hint="default"/>
                <w:sz w:val="18"/>
                <w:szCs w:val="18"/>
              </w:rPr>
              <w:t>北京数码视讯软件技术发展有限公 司</w:t>
            </w: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316" w:lineRule="auto"/>
              <w:ind w:left="232" w:right="143" w:hanging="89"/>
              <w:jc w:val="left"/>
              <w:rPr>
                <w:rFonts w:ascii="宋体" w:hAnsi="宋体" w:cs="宋体" w:eastAsia="宋体" w:hint="default"/>
                <w:sz w:val="18"/>
                <w:szCs w:val="18"/>
              </w:rPr>
            </w:pPr>
            <w:r>
              <w:rPr>
                <w:rFonts w:ascii="宋体" w:hAnsi="宋体" w:cs="宋体" w:eastAsia="宋体" w:hint="default"/>
                <w:sz w:val="18"/>
                <w:szCs w:val="18"/>
              </w:rPr>
              <w:t>全资子 公司</w:t>
            </w:r>
          </w:p>
        </w:tc>
        <w:tc>
          <w:tcPr>
            <w:tcW w:w="9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316" w:lineRule="auto"/>
              <w:ind w:left="302" w:right="122" w:hanging="180"/>
              <w:jc w:val="left"/>
              <w:rPr>
                <w:rFonts w:ascii="宋体" w:hAnsi="宋体" w:cs="宋体" w:eastAsia="宋体" w:hint="default"/>
                <w:sz w:val="18"/>
                <w:szCs w:val="18"/>
              </w:rPr>
            </w:pPr>
            <w:r>
              <w:rPr>
                <w:rFonts w:ascii="宋体" w:hAnsi="宋体" w:cs="宋体" w:eastAsia="宋体" w:hint="default"/>
                <w:sz w:val="18"/>
                <w:szCs w:val="18"/>
              </w:rPr>
              <w:t>北京市顺 义区</w:t>
            </w:r>
          </w:p>
        </w:tc>
        <w:tc>
          <w:tcPr>
            <w:tcW w:w="97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5"/>
                <w:szCs w:val="2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4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100,000,000.00</w:t>
            </w:r>
          </w:p>
        </w:tc>
        <w:tc>
          <w:tcPr>
            <w:tcW w:w="1913"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41" w:right="140" w:firstLine="180"/>
              <w:jc w:val="left"/>
              <w:rPr>
                <w:rFonts w:ascii="宋体" w:hAnsi="宋体" w:cs="宋体" w:eastAsia="宋体" w:hint="default"/>
                <w:sz w:val="18"/>
                <w:szCs w:val="18"/>
              </w:rPr>
            </w:pPr>
            <w:r>
              <w:rPr>
                <w:rFonts w:ascii="宋体" w:hAnsi="宋体" w:cs="宋体" w:eastAsia="宋体" w:hint="default"/>
                <w:sz w:val="18"/>
                <w:szCs w:val="18"/>
              </w:rPr>
              <w:t>技术开发、技术咨 询、技术服务、技术</w:t>
            </w:r>
          </w:p>
          <w:p>
            <w:pPr>
              <w:pStyle w:val="TableParagraph"/>
              <w:spacing w:line="240" w:lineRule="auto" w:before="19"/>
              <w:ind w:left="230" w:right="0"/>
              <w:jc w:val="left"/>
              <w:rPr>
                <w:rFonts w:ascii="宋体" w:hAnsi="宋体" w:cs="宋体" w:eastAsia="宋体" w:hint="default"/>
                <w:sz w:val="18"/>
                <w:szCs w:val="18"/>
              </w:rPr>
            </w:pPr>
            <w:r>
              <w:rPr>
                <w:rFonts w:ascii="宋体" w:hAnsi="宋体" w:cs="宋体" w:eastAsia="宋体" w:hint="default"/>
                <w:sz w:val="18"/>
                <w:szCs w:val="18"/>
              </w:rPr>
              <w:t>转让、技术推广等</w:t>
            </w:r>
          </w:p>
        </w:tc>
      </w:tr>
      <w:tr>
        <w:trPr>
          <w:trHeight w:val="78" w:hRule="exact"/>
        </w:trPr>
        <w:tc>
          <w:tcPr>
            <w:tcW w:w="3047" w:type="dxa"/>
            <w:tcBorders>
              <w:top w:val="nil" w:sz="6" w:space="0" w:color="auto"/>
              <w:left w:val="single" w:sz="4" w:space="0" w:color="000000"/>
              <w:bottom w:val="nil" w:sz="6" w:space="0" w:color="auto"/>
              <w:right w:val="nil" w:sz="6" w:space="0" w:color="auto"/>
            </w:tcBorders>
          </w:tcPr>
          <w:p>
            <w:pPr/>
          </w:p>
        </w:tc>
        <w:tc>
          <w:tcPr>
            <w:tcW w:w="838" w:type="dxa"/>
            <w:tcBorders>
              <w:top w:val="nil" w:sz="6" w:space="0" w:color="auto"/>
              <w:left w:val="nil" w:sz="6" w:space="0" w:color="auto"/>
              <w:bottom w:val="nil" w:sz="6" w:space="0" w:color="auto"/>
              <w:right w:val="single" w:sz="4" w:space="0" w:color="000000"/>
            </w:tcBorders>
          </w:tcPr>
          <w:p>
            <w:pPr/>
          </w:p>
        </w:tc>
        <w:tc>
          <w:tcPr>
            <w:tcW w:w="977" w:type="dxa"/>
            <w:tcBorders>
              <w:top w:val="nil" w:sz="6" w:space="0" w:color="auto"/>
              <w:left w:val="single" w:sz="4" w:space="0" w:color="000000"/>
              <w:bottom w:val="nil" w:sz="6" w:space="0" w:color="auto"/>
              <w:right w:val="single" w:sz="4" w:space="0" w:color="000000"/>
            </w:tcBorders>
          </w:tcPr>
          <w:p>
            <w:pPr/>
          </w:p>
        </w:tc>
        <w:tc>
          <w:tcPr>
            <w:tcW w:w="977" w:type="dxa"/>
            <w:tcBorders>
              <w:top w:val="nil" w:sz="6" w:space="0" w:color="auto"/>
              <w:left w:val="single" w:sz="4" w:space="0" w:color="000000"/>
              <w:bottom w:val="nil" w:sz="6" w:space="0" w:color="auto"/>
              <w:right w:val="single" w:sz="4" w:space="0" w:color="000000"/>
            </w:tcBorders>
          </w:tcPr>
          <w:p>
            <w:pPr/>
          </w:p>
        </w:tc>
        <w:tc>
          <w:tcPr>
            <w:tcW w:w="1430" w:type="dxa"/>
            <w:tcBorders>
              <w:top w:val="nil" w:sz="6" w:space="0" w:color="auto"/>
              <w:left w:val="single" w:sz="4" w:space="0" w:color="000000"/>
              <w:bottom w:val="nil" w:sz="6" w:space="0" w:color="auto"/>
              <w:right w:val="single" w:sz="4" w:space="0" w:color="000000"/>
            </w:tcBorders>
          </w:tcPr>
          <w:p>
            <w:pPr/>
          </w:p>
        </w:tc>
        <w:tc>
          <w:tcPr>
            <w:tcW w:w="1913" w:type="dxa"/>
            <w:tcBorders>
              <w:top w:val="nil" w:sz="6" w:space="0" w:color="auto"/>
              <w:left w:val="single" w:sz="4" w:space="0" w:color="000000"/>
              <w:bottom w:val="nil" w:sz="6" w:space="0" w:color="auto"/>
              <w:right w:val="single" w:sz="4" w:space="0" w:color="000000"/>
            </w:tcBorders>
          </w:tcPr>
          <w:p>
            <w:pPr/>
          </w:p>
        </w:tc>
      </w:tr>
      <w:tr>
        <w:trPr>
          <w:trHeight w:val="1180" w:hRule="exact"/>
        </w:trPr>
        <w:tc>
          <w:tcPr>
            <w:tcW w:w="30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鼎点视讯科技有限公司</w:t>
            </w: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316" w:lineRule="auto"/>
              <w:ind w:left="232" w:right="143" w:hanging="89"/>
              <w:jc w:val="left"/>
              <w:rPr>
                <w:rFonts w:ascii="宋体" w:hAnsi="宋体" w:cs="宋体" w:eastAsia="宋体" w:hint="default"/>
                <w:sz w:val="18"/>
                <w:szCs w:val="18"/>
              </w:rPr>
            </w:pPr>
            <w:r>
              <w:rPr>
                <w:rFonts w:ascii="宋体" w:hAnsi="宋体" w:cs="宋体" w:eastAsia="宋体" w:hint="default"/>
                <w:sz w:val="18"/>
                <w:szCs w:val="18"/>
              </w:rPr>
              <w:t>全资子 公司</w:t>
            </w:r>
          </w:p>
        </w:tc>
        <w:tc>
          <w:tcPr>
            <w:tcW w:w="97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316" w:lineRule="auto"/>
              <w:ind w:left="213" w:right="122" w:firstLine="88"/>
              <w:jc w:val="left"/>
              <w:rPr>
                <w:rFonts w:ascii="宋体" w:hAnsi="宋体" w:cs="宋体" w:eastAsia="宋体" w:hint="default"/>
                <w:sz w:val="18"/>
                <w:szCs w:val="18"/>
              </w:rPr>
            </w:pPr>
            <w:r>
              <w:rPr>
                <w:rFonts w:ascii="宋体" w:hAnsi="宋体" w:cs="宋体" w:eastAsia="宋体" w:hint="default"/>
                <w:sz w:val="18"/>
                <w:szCs w:val="18"/>
              </w:rPr>
              <w:t>北京市 顺义区</w:t>
            </w:r>
          </w:p>
        </w:tc>
        <w:tc>
          <w:tcPr>
            <w:tcW w:w="97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4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100,000,000.00</w:t>
            </w:r>
          </w:p>
        </w:tc>
        <w:tc>
          <w:tcPr>
            <w:tcW w:w="1913"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103" w:right="10"/>
              <w:jc w:val="both"/>
              <w:rPr>
                <w:rFonts w:ascii="宋体" w:hAnsi="宋体" w:cs="宋体" w:eastAsia="宋体" w:hint="default"/>
                <w:sz w:val="18"/>
                <w:szCs w:val="18"/>
              </w:rPr>
            </w:pPr>
            <w:r>
              <w:rPr>
                <w:rFonts w:ascii="宋体" w:hAnsi="宋体" w:cs="宋体" w:eastAsia="宋体" w:hint="default"/>
                <w:spacing w:val="-2"/>
                <w:sz w:val="18"/>
                <w:szCs w:val="18"/>
              </w:rPr>
              <w:t>技术开发、技术咨询、</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2"/>
                <w:sz w:val="18"/>
                <w:szCs w:val="18"/>
              </w:rPr>
              <w:t>技术服务、技术转让、</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技术推广等数字电视</w:t>
            </w:r>
          </w:p>
          <w:p>
            <w:pPr>
              <w:pStyle w:val="TableParagraph"/>
              <w:spacing w:line="240" w:lineRule="auto" w:before="19"/>
              <w:ind w:left="141" w:right="0"/>
              <w:jc w:val="both"/>
              <w:rPr>
                <w:rFonts w:ascii="宋体" w:hAnsi="宋体" w:cs="宋体" w:eastAsia="宋体" w:hint="default"/>
                <w:sz w:val="18"/>
                <w:szCs w:val="18"/>
              </w:rPr>
            </w:pPr>
            <w:r>
              <w:rPr>
                <w:rFonts w:ascii="宋体" w:hAnsi="宋体" w:cs="宋体" w:eastAsia="宋体" w:hint="default"/>
                <w:sz w:val="18"/>
                <w:szCs w:val="18"/>
              </w:rPr>
              <w:t>硬件产品研发、销售</w:t>
            </w:r>
          </w:p>
        </w:tc>
      </w:tr>
      <w:tr>
        <w:trPr>
          <w:trHeight w:val="78" w:hRule="exact"/>
        </w:trPr>
        <w:tc>
          <w:tcPr>
            <w:tcW w:w="3047" w:type="dxa"/>
            <w:tcBorders>
              <w:top w:val="nil" w:sz="6" w:space="0" w:color="auto"/>
              <w:left w:val="single" w:sz="4" w:space="0" w:color="000000"/>
              <w:bottom w:val="nil" w:sz="6" w:space="0" w:color="auto"/>
              <w:right w:val="nil" w:sz="6" w:space="0" w:color="auto"/>
            </w:tcBorders>
          </w:tcPr>
          <w:p>
            <w:pPr/>
          </w:p>
        </w:tc>
        <w:tc>
          <w:tcPr>
            <w:tcW w:w="838" w:type="dxa"/>
            <w:tcBorders>
              <w:top w:val="nil" w:sz="6" w:space="0" w:color="auto"/>
              <w:left w:val="nil" w:sz="6" w:space="0" w:color="auto"/>
              <w:bottom w:val="nil" w:sz="6" w:space="0" w:color="auto"/>
              <w:right w:val="single" w:sz="4" w:space="0" w:color="000000"/>
            </w:tcBorders>
          </w:tcPr>
          <w:p>
            <w:pPr/>
          </w:p>
        </w:tc>
        <w:tc>
          <w:tcPr>
            <w:tcW w:w="977" w:type="dxa"/>
            <w:tcBorders>
              <w:top w:val="nil" w:sz="6" w:space="0" w:color="auto"/>
              <w:left w:val="single" w:sz="4" w:space="0" w:color="000000"/>
              <w:bottom w:val="nil" w:sz="6" w:space="0" w:color="auto"/>
              <w:right w:val="single" w:sz="4" w:space="0" w:color="000000"/>
            </w:tcBorders>
          </w:tcPr>
          <w:p>
            <w:pPr/>
          </w:p>
        </w:tc>
        <w:tc>
          <w:tcPr>
            <w:tcW w:w="977" w:type="dxa"/>
            <w:tcBorders>
              <w:top w:val="nil" w:sz="6" w:space="0" w:color="auto"/>
              <w:left w:val="single" w:sz="4" w:space="0" w:color="000000"/>
              <w:bottom w:val="nil" w:sz="6" w:space="0" w:color="auto"/>
              <w:right w:val="single" w:sz="4" w:space="0" w:color="000000"/>
            </w:tcBorders>
          </w:tcPr>
          <w:p>
            <w:pPr/>
          </w:p>
        </w:tc>
        <w:tc>
          <w:tcPr>
            <w:tcW w:w="1430" w:type="dxa"/>
            <w:tcBorders>
              <w:top w:val="nil" w:sz="6" w:space="0" w:color="auto"/>
              <w:left w:val="single" w:sz="4" w:space="0" w:color="000000"/>
              <w:bottom w:val="nil" w:sz="6" w:space="0" w:color="auto"/>
              <w:right w:val="single" w:sz="4" w:space="0" w:color="000000"/>
            </w:tcBorders>
          </w:tcPr>
          <w:p>
            <w:pPr/>
          </w:p>
        </w:tc>
        <w:tc>
          <w:tcPr>
            <w:tcW w:w="1913" w:type="dxa"/>
            <w:tcBorders>
              <w:top w:val="nil" w:sz="6" w:space="0" w:color="auto"/>
              <w:left w:val="single" w:sz="4" w:space="0" w:color="000000"/>
              <w:bottom w:val="nil" w:sz="6" w:space="0" w:color="auto"/>
              <w:right w:val="single" w:sz="4" w:space="0" w:color="000000"/>
            </w:tcBorders>
          </w:tcPr>
          <w:p>
            <w:pPr/>
          </w:p>
        </w:tc>
      </w:tr>
      <w:tr>
        <w:trPr>
          <w:trHeight w:val="2428" w:hRule="exact"/>
        </w:trPr>
        <w:tc>
          <w:tcPr>
            <w:tcW w:w="30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8"/>
              <w:ind w:left="103" w:right="0"/>
              <w:jc w:val="left"/>
              <w:rPr>
                <w:rFonts w:ascii="宋体" w:hAnsi="宋体" w:cs="宋体" w:eastAsia="宋体" w:hint="default"/>
                <w:sz w:val="18"/>
                <w:szCs w:val="18"/>
              </w:rPr>
            </w:pPr>
            <w:r>
              <w:rPr>
                <w:rFonts w:ascii="宋体" w:hAnsi="宋体" w:cs="宋体" w:eastAsia="宋体" w:hint="default"/>
                <w:sz w:val="18"/>
                <w:szCs w:val="18"/>
              </w:rPr>
              <w:t>北京数码视讯建设发展有限公司</w:t>
            </w: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8"/>
                <w:szCs w:val="18"/>
              </w:rPr>
            </w:pPr>
          </w:p>
          <w:p>
            <w:pPr>
              <w:pStyle w:val="TableParagraph"/>
              <w:spacing w:line="316" w:lineRule="auto"/>
              <w:ind w:left="232" w:right="143" w:hanging="89"/>
              <w:jc w:val="left"/>
              <w:rPr>
                <w:rFonts w:ascii="宋体" w:hAnsi="宋体" w:cs="宋体" w:eastAsia="宋体" w:hint="default"/>
                <w:sz w:val="18"/>
                <w:szCs w:val="18"/>
              </w:rPr>
            </w:pPr>
            <w:r>
              <w:rPr>
                <w:rFonts w:ascii="宋体" w:hAnsi="宋体" w:cs="宋体" w:eastAsia="宋体" w:hint="default"/>
                <w:sz w:val="18"/>
                <w:szCs w:val="18"/>
              </w:rPr>
              <w:t>全资子 公司</w:t>
            </w:r>
          </w:p>
        </w:tc>
        <w:tc>
          <w:tcPr>
            <w:tcW w:w="97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8"/>
                <w:szCs w:val="18"/>
              </w:rPr>
            </w:pPr>
          </w:p>
          <w:p>
            <w:pPr>
              <w:pStyle w:val="TableParagraph"/>
              <w:spacing w:line="316" w:lineRule="auto"/>
              <w:ind w:left="213" w:right="122" w:firstLine="88"/>
              <w:jc w:val="left"/>
              <w:rPr>
                <w:rFonts w:ascii="宋体" w:hAnsi="宋体" w:cs="宋体" w:eastAsia="宋体" w:hint="default"/>
                <w:sz w:val="18"/>
                <w:szCs w:val="18"/>
              </w:rPr>
            </w:pPr>
            <w:r>
              <w:rPr>
                <w:rFonts w:ascii="宋体" w:hAnsi="宋体" w:cs="宋体" w:eastAsia="宋体" w:hint="default"/>
                <w:sz w:val="18"/>
                <w:szCs w:val="18"/>
              </w:rPr>
              <w:t>北京市 海淀区</w:t>
            </w:r>
          </w:p>
        </w:tc>
        <w:tc>
          <w:tcPr>
            <w:tcW w:w="97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8"/>
              <w:ind w:left="103" w:right="0"/>
              <w:jc w:val="left"/>
              <w:rPr>
                <w:rFonts w:ascii="宋体" w:hAnsi="宋体" w:cs="宋体" w:eastAsia="宋体" w:hint="default"/>
                <w:sz w:val="18"/>
                <w:szCs w:val="18"/>
              </w:rPr>
            </w:pPr>
            <w:r>
              <w:rPr>
                <w:rFonts w:ascii="宋体" w:hAnsi="宋体" w:cs="宋体" w:eastAsia="宋体" w:hint="default"/>
                <w:sz w:val="18"/>
                <w:szCs w:val="18"/>
              </w:rPr>
              <w:t>物业管理</w:t>
            </w:r>
          </w:p>
        </w:tc>
        <w:tc>
          <w:tcPr>
            <w:tcW w:w="14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pacing w:val="-1"/>
                <w:sz w:val="18"/>
              </w:rPr>
              <w:t>6,000,000.00</w:t>
            </w:r>
          </w:p>
        </w:tc>
        <w:tc>
          <w:tcPr>
            <w:tcW w:w="1913" w:type="dxa"/>
            <w:tcBorders>
              <w:top w:val="nil" w:sz="6" w:space="0" w:color="auto"/>
              <w:left w:val="single" w:sz="4" w:space="0" w:color="000000"/>
              <w:bottom w:val="nil" w:sz="6" w:space="0" w:color="auto"/>
              <w:right w:val="single" w:sz="4" w:space="0" w:color="000000"/>
            </w:tcBorders>
          </w:tcPr>
          <w:p>
            <w:pPr>
              <w:pStyle w:val="TableParagraph"/>
              <w:spacing w:line="319" w:lineRule="auto" w:before="8"/>
              <w:ind w:left="103" w:right="10" w:hanging="92"/>
              <w:jc w:val="center"/>
              <w:rPr>
                <w:rFonts w:ascii="宋体" w:hAnsi="宋体" w:cs="宋体" w:eastAsia="宋体" w:hint="default"/>
                <w:sz w:val="18"/>
                <w:szCs w:val="18"/>
              </w:rPr>
            </w:pPr>
            <w:r>
              <w:rPr>
                <w:rFonts w:ascii="宋体" w:hAnsi="宋体" w:cs="宋体" w:eastAsia="宋体" w:hint="default"/>
                <w:sz w:val="18"/>
                <w:szCs w:val="18"/>
              </w:rPr>
              <w:t>楼宇管理，房屋的修 </w:t>
            </w:r>
            <w:r>
              <w:rPr>
                <w:rFonts w:ascii="宋体" w:hAnsi="宋体" w:cs="宋体" w:eastAsia="宋体" w:hint="default"/>
                <w:spacing w:val="-2"/>
                <w:sz w:val="18"/>
                <w:szCs w:val="18"/>
              </w:rPr>
              <w:t>缮管理，设备的维修、</w:t>
            </w:r>
            <w:r>
              <w:rPr>
                <w:rFonts w:ascii="宋体" w:hAnsi="宋体" w:cs="宋体" w:eastAsia="宋体" w:hint="default"/>
                <w:sz w:val="18"/>
                <w:szCs w:val="18"/>
              </w:rPr>
              <w:t> 保养管理，车辆运行 及看护管理，秩序维 护管理，清洁环卫管 理，绿化管理，消防 管理，物业保险管理</w:t>
            </w:r>
          </w:p>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等业务</w:t>
            </w:r>
          </w:p>
        </w:tc>
      </w:tr>
      <w:tr>
        <w:trPr>
          <w:trHeight w:val="78" w:hRule="exact"/>
        </w:trPr>
        <w:tc>
          <w:tcPr>
            <w:tcW w:w="3047" w:type="dxa"/>
            <w:tcBorders>
              <w:top w:val="nil" w:sz="6" w:space="0" w:color="auto"/>
              <w:left w:val="single" w:sz="4" w:space="0" w:color="000000"/>
              <w:bottom w:val="nil" w:sz="6" w:space="0" w:color="auto"/>
              <w:right w:val="nil" w:sz="6" w:space="0" w:color="auto"/>
            </w:tcBorders>
          </w:tcPr>
          <w:p>
            <w:pPr/>
          </w:p>
        </w:tc>
        <w:tc>
          <w:tcPr>
            <w:tcW w:w="838" w:type="dxa"/>
            <w:tcBorders>
              <w:top w:val="nil" w:sz="6" w:space="0" w:color="auto"/>
              <w:left w:val="nil" w:sz="6" w:space="0" w:color="auto"/>
              <w:bottom w:val="nil" w:sz="6" w:space="0" w:color="auto"/>
              <w:right w:val="single" w:sz="4" w:space="0" w:color="000000"/>
            </w:tcBorders>
          </w:tcPr>
          <w:p>
            <w:pPr/>
          </w:p>
        </w:tc>
        <w:tc>
          <w:tcPr>
            <w:tcW w:w="977" w:type="dxa"/>
            <w:tcBorders>
              <w:top w:val="nil" w:sz="6" w:space="0" w:color="auto"/>
              <w:left w:val="single" w:sz="4" w:space="0" w:color="000000"/>
              <w:bottom w:val="nil" w:sz="6" w:space="0" w:color="auto"/>
              <w:right w:val="single" w:sz="4" w:space="0" w:color="000000"/>
            </w:tcBorders>
          </w:tcPr>
          <w:p>
            <w:pPr/>
          </w:p>
        </w:tc>
        <w:tc>
          <w:tcPr>
            <w:tcW w:w="977" w:type="dxa"/>
            <w:tcBorders>
              <w:top w:val="nil" w:sz="6" w:space="0" w:color="auto"/>
              <w:left w:val="single" w:sz="4" w:space="0" w:color="000000"/>
              <w:bottom w:val="nil" w:sz="6" w:space="0" w:color="auto"/>
              <w:right w:val="single" w:sz="4" w:space="0" w:color="000000"/>
            </w:tcBorders>
          </w:tcPr>
          <w:p>
            <w:pPr/>
          </w:p>
        </w:tc>
        <w:tc>
          <w:tcPr>
            <w:tcW w:w="1430" w:type="dxa"/>
            <w:tcBorders>
              <w:top w:val="nil" w:sz="6" w:space="0" w:color="auto"/>
              <w:left w:val="single" w:sz="4" w:space="0" w:color="000000"/>
              <w:bottom w:val="nil" w:sz="6" w:space="0" w:color="auto"/>
              <w:right w:val="single" w:sz="4" w:space="0" w:color="000000"/>
            </w:tcBorders>
          </w:tcPr>
          <w:p>
            <w:pPr/>
          </w:p>
        </w:tc>
        <w:tc>
          <w:tcPr>
            <w:tcW w:w="1913" w:type="dxa"/>
            <w:tcBorders>
              <w:top w:val="nil" w:sz="6" w:space="0" w:color="auto"/>
              <w:left w:val="single" w:sz="4" w:space="0" w:color="000000"/>
              <w:bottom w:val="nil" w:sz="6" w:space="0" w:color="auto"/>
              <w:right w:val="single" w:sz="4" w:space="0" w:color="000000"/>
            </w:tcBorders>
          </w:tcPr>
          <w:p>
            <w:pPr/>
          </w:p>
        </w:tc>
      </w:tr>
      <w:tr>
        <w:trPr>
          <w:trHeight w:val="631" w:hRule="exact"/>
        </w:trPr>
        <w:tc>
          <w:tcPr>
            <w:tcW w:w="304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北京星际无双文化传媒有限公司</w:t>
            </w: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232" w:right="143" w:hanging="89"/>
              <w:jc w:val="left"/>
              <w:rPr>
                <w:rFonts w:ascii="宋体" w:hAnsi="宋体" w:cs="宋体" w:eastAsia="宋体" w:hint="default"/>
                <w:sz w:val="18"/>
                <w:szCs w:val="18"/>
              </w:rPr>
            </w:pPr>
            <w:r>
              <w:rPr>
                <w:rFonts w:ascii="宋体" w:hAnsi="宋体" w:cs="宋体" w:eastAsia="宋体" w:hint="default"/>
                <w:sz w:val="18"/>
                <w:szCs w:val="18"/>
              </w:rPr>
              <w:t>全资子 公司</w:t>
            </w:r>
          </w:p>
        </w:tc>
        <w:tc>
          <w:tcPr>
            <w:tcW w:w="977"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213" w:right="122" w:firstLine="88"/>
              <w:jc w:val="left"/>
              <w:rPr>
                <w:rFonts w:ascii="宋体" w:hAnsi="宋体" w:cs="宋体" w:eastAsia="宋体" w:hint="default"/>
                <w:sz w:val="18"/>
                <w:szCs w:val="18"/>
              </w:rPr>
            </w:pPr>
            <w:r>
              <w:rPr>
                <w:rFonts w:ascii="宋体" w:hAnsi="宋体" w:cs="宋体" w:eastAsia="宋体" w:hint="default"/>
                <w:sz w:val="18"/>
                <w:szCs w:val="18"/>
              </w:rPr>
              <w:t>北京市 海淀区</w:t>
            </w:r>
          </w:p>
        </w:tc>
        <w:tc>
          <w:tcPr>
            <w:tcW w:w="97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文化艺术</w:t>
            </w:r>
          </w:p>
        </w:tc>
        <w:tc>
          <w:tcPr>
            <w:tcW w:w="14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spacing w:val="-1"/>
                <w:sz w:val="18"/>
              </w:rPr>
              <w:t>5,000,000.00</w:t>
            </w:r>
          </w:p>
        </w:tc>
        <w:tc>
          <w:tcPr>
            <w:tcW w:w="191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文化艺术事业</w:t>
            </w:r>
          </w:p>
        </w:tc>
      </w:tr>
      <w:tr>
        <w:trPr>
          <w:trHeight w:val="628" w:hRule="exact"/>
        </w:trPr>
        <w:tc>
          <w:tcPr>
            <w:tcW w:w="3047"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231"/>
              <w:jc w:val="left"/>
              <w:rPr>
                <w:rFonts w:ascii="宋体" w:hAnsi="宋体" w:cs="宋体" w:eastAsia="宋体" w:hint="default"/>
                <w:sz w:val="18"/>
                <w:szCs w:val="18"/>
              </w:rPr>
            </w:pPr>
            <w:r>
              <w:rPr>
                <w:rFonts w:ascii="宋体" w:hAnsi="宋体" w:cs="宋体" w:eastAsia="宋体" w:hint="default"/>
                <w:sz w:val="18"/>
                <w:szCs w:val="18"/>
              </w:rPr>
              <w:t>北京数码视讯通信技术发展有限公 司</w:t>
            </w: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2" w:right="143" w:hanging="89"/>
              <w:jc w:val="left"/>
              <w:rPr>
                <w:rFonts w:ascii="宋体" w:hAnsi="宋体" w:cs="宋体" w:eastAsia="宋体" w:hint="default"/>
                <w:sz w:val="18"/>
                <w:szCs w:val="18"/>
              </w:rPr>
            </w:pPr>
            <w:r>
              <w:rPr>
                <w:rFonts w:ascii="宋体" w:hAnsi="宋体" w:cs="宋体" w:eastAsia="宋体" w:hint="default"/>
                <w:sz w:val="18"/>
                <w:szCs w:val="18"/>
              </w:rPr>
              <w:t>控股子 公司</w:t>
            </w:r>
          </w:p>
        </w:tc>
        <w:tc>
          <w:tcPr>
            <w:tcW w:w="977"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13" w:right="122" w:firstLine="88"/>
              <w:jc w:val="left"/>
              <w:rPr>
                <w:rFonts w:ascii="宋体" w:hAnsi="宋体" w:cs="宋体" w:eastAsia="宋体" w:hint="default"/>
                <w:sz w:val="18"/>
                <w:szCs w:val="18"/>
              </w:rPr>
            </w:pPr>
            <w:r>
              <w:rPr>
                <w:rFonts w:ascii="宋体" w:hAnsi="宋体" w:cs="宋体" w:eastAsia="宋体" w:hint="default"/>
                <w:sz w:val="18"/>
                <w:szCs w:val="18"/>
              </w:rPr>
              <w:t>北京市 海淀区</w:t>
            </w:r>
          </w:p>
        </w:tc>
        <w:tc>
          <w:tcPr>
            <w:tcW w:w="97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技术推广</w:t>
            </w:r>
          </w:p>
        </w:tc>
        <w:tc>
          <w:tcPr>
            <w:tcW w:w="14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03"/>
              <w:jc w:val="right"/>
              <w:rPr>
                <w:rFonts w:ascii="Times New Roman" w:hAnsi="Times New Roman" w:cs="Times New Roman" w:eastAsia="Times New Roman" w:hint="default"/>
                <w:sz w:val="18"/>
                <w:szCs w:val="18"/>
              </w:rPr>
            </w:pPr>
            <w:r>
              <w:rPr>
                <w:rFonts w:ascii="Times New Roman"/>
                <w:spacing w:val="-1"/>
                <w:sz w:val="18"/>
              </w:rPr>
              <w:t>10,000,000.00</w:t>
            </w:r>
          </w:p>
        </w:tc>
        <w:tc>
          <w:tcPr>
            <w:tcW w:w="191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682" w:right="0"/>
              <w:jc w:val="left"/>
              <w:rPr>
                <w:rFonts w:ascii="宋体" w:hAnsi="宋体" w:cs="宋体" w:eastAsia="宋体" w:hint="default"/>
                <w:sz w:val="18"/>
                <w:szCs w:val="18"/>
              </w:rPr>
            </w:pPr>
            <w:r>
              <w:rPr>
                <w:rFonts w:ascii="宋体" w:hAnsi="宋体" w:cs="宋体" w:eastAsia="宋体" w:hint="default"/>
                <w:sz w:val="18"/>
                <w:szCs w:val="18"/>
              </w:rPr>
              <w:t>技术推广</w:t>
            </w:r>
          </w:p>
        </w:tc>
      </w:tr>
    </w:tbl>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59.85pt;height:.5pt;mso-position-horizontal-relative:char;mso-position-vertical-relative:line" coordorigin="0,0" coordsize="9197,10">
            <v:shape style="position:absolute;left:5;top:0;width:10;height:10" type="#_x0000_t75" stroked="false">
              <v:imagedata r:id="rId112" o:title=""/>
            </v:shape>
            <v:shape style="position:absolute;left:0;top:0;width:3051;height:10" type="#_x0000_t75" stroked="false">
              <v:imagedata r:id="rId151" o:title=""/>
            </v:shape>
            <v:shape style="position:absolute;left:3061;top:0;width:828;height:10" type="#_x0000_t75" stroked="false">
              <v:imagedata r:id="rId153" o:title=""/>
            </v:shape>
            <v:shape style="position:absolute;left:3899;top:0;width:1944;height:10" type="#_x0000_t75" stroked="false">
              <v:imagedata r:id="rId154" o:title=""/>
            </v:shape>
            <v:shape style="position:absolute;left:5853;top:0;width:3344;height:10" type="#_x0000_t75" stroked="false">
              <v:imagedata r:id="rId155" o:title=""/>
            </v:shape>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1910" w:h="16840"/>
          <w:pgMar w:header="990" w:footer="1184" w:top="1160" w:bottom="1380" w:left="740" w:right="940"/>
        </w:sectPr>
      </w:pPr>
    </w:p>
    <w:p>
      <w:pPr>
        <w:spacing w:line="240" w:lineRule="auto" w:before="0"/>
        <w:rPr>
          <w:rFonts w:ascii="宋体" w:hAnsi="宋体" w:cs="宋体" w:eastAsia="宋体" w:hint="default"/>
          <w:b/>
          <w:bCs/>
          <w:sz w:val="20"/>
          <w:szCs w:val="20"/>
        </w:rPr>
      </w:pPr>
      <w:r>
        <w:rPr/>
        <w:pict>
          <v:group style="position:absolute;margin-left:43.560001pt;margin-top:388.48999pt;width:484.45pt;height:.5pt;mso-position-horizontal-relative:page;mso-position-vertical-relative:page;z-index:-1438216" coordorigin="871,7770" coordsize="9689,10">
            <v:shape style="position:absolute;left:871;top:7770;width:3459;height:10" type="#_x0000_t75" stroked="false">
              <v:imagedata r:id="rId156" o:title=""/>
            </v:shape>
            <v:shape style="position:absolute;left:4326;top:7770;width:984;height:10" type="#_x0000_t75" stroked="false">
              <v:imagedata r:id="rId157" o:title=""/>
            </v:shape>
            <v:shape style="position:absolute;left:5305;top:7770;width:1167;height:10" type="#_x0000_t75" stroked="false">
              <v:imagedata r:id="rId158" o:title=""/>
            </v:shape>
            <v:shape style="position:absolute;left:6467;top:7770;width:4093;height:10" type="#_x0000_t75" stroked="false">
              <v:imagedata r:id="rId159" o:title=""/>
            </v:shape>
            <w10:wrap type="none"/>
          </v:group>
        </w:pict>
      </w:r>
    </w:p>
    <w:p>
      <w:pPr>
        <w:spacing w:line="240" w:lineRule="auto" w:before="0"/>
        <w:rPr>
          <w:rFonts w:ascii="宋体" w:hAnsi="宋体" w:cs="宋体" w:eastAsia="宋体" w:hint="default"/>
          <w:b/>
          <w:bCs/>
          <w:sz w:val="20"/>
          <w:szCs w:val="20"/>
        </w:rPr>
      </w:pPr>
    </w:p>
    <w:p>
      <w:pPr>
        <w:pStyle w:val="BodyText"/>
        <w:spacing w:line="240" w:lineRule="auto" w:before="175"/>
        <w:ind w:left="340" w:right="0"/>
        <w:jc w:val="left"/>
      </w:pPr>
      <w:r>
        <w:rPr/>
        <w:pict>
          <v:group style="position:absolute;margin-left:42.839981pt;margin-top:27.373644pt;width:462.1pt;height:.5pt;mso-position-horizontal-relative:page;mso-position-vertical-relative:paragraph;z-index:-1438504" coordorigin="857,547" coordsize="9242,10">
            <v:shape style="position:absolute;left:862;top:547;width:10;height:10" type="#_x0000_t75" stroked="false">
              <v:imagedata r:id="rId112" o:title=""/>
            </v:shape>
            <v:shape style="position:absolute;left:857;top:547;width:3563;height:10" type="#_x0000_t75" stroked="false">
              <v:imagedata r:id="rId160" o:title=""/>
            </v:shape>
            <v:shape style="position:absolute;left:4415;top:547;width:5684;height:10" type="#_x0000_t75" stroked="false">
              <v:imagedata r:id="rId161" o:title=""/>
            </v:shape>
            <w10:wrap type="none"/>
          </v:group>
        </w:pict>
      </w:r>
      <w:r>
        <w:rPr/>
        <w:pict>
          <v:group style="position:absolute;margin-left:42.839981pt;margin-top:85.453728pt;width:461.65pt;height:5.3pt;mso-position-horizontal-relative:page;mso-position-vertical-relative:paragraph;z-index:-1438480" coordorigin="857,1709" coordsize="9233,106">
            <v:shape style="position:absolute;left:857;top:1709;width:3582;height:106" type="#_x0000_t75" stroked="false">
              <v:imagedata r:id="rId162" o:title=""/>
            </v:shape>
            <v:shape style="position:absolute;left:4415;top:1805;width:5675;height:10" type="#_x0000_t75" stroked="false">
              <v:imagedata r:id="rId163" o:title=""/>
            </v:shape>
            <w10:wrap type="none"/>
          </v:group>
        </w:pict>
      </w:r>
      <w:r>
        <w:rPr/>
        <w:t>通过设立或投资等方式取得的子公司（续）</w:t>
      </w:r>
    </w:p>
    <w:p>
      <w:pPr>
        <w:spacing w:line="240" w:lineRule="auto" w:before="6"/>
        <w:rPr>
          <w:rFonts w:ascii="宋体" w:hAnsi="宋体" w:cs="宋体" w:eastAsia="宋体" w:hint="default"/>
          <w:sz w:val="7"/>
          <w:szCs w:val="7"/>
        </w:rPr>
      </w:pPr>
    </w:p>
    <w:tbl>
      <w:tblPr>
        <w:tblW w:w="0" w:type="auto"/>
        <w:jc w:val="left"/>
        <w:tblInd w:w="121" w:type="dxa"/>
        <w:tblLayout w:type="fixed"/>
        <w:tblCellMar>
          <w:top w:w="0" w:type="dxa"/>
          <w:left w:w="0" w:type="dxa"/>
          <w:bottom w:w="0" w:type="dxa"/>
          <w:right w:w="0" w:type="dxa"/>
        </w:tblCellMar>
        <w:tblLook w:val="01E0"/>
      </w:tblPr>
      <w:tblGrid>
        <w:gridCol w:w="3558"/>
        <w:gridCol w:w="1853"/>
        <w:gridCol w:w="1366"/>
        <w:gridCol w:w="1090"/>
        <w:gridCol w:w="1361"/>
      </w:tblGrid>
      <w:tr>
        <w:trPr>
          <w:trHeight w:val="1189"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子公司名称</w:t>
            </w:r>
            <w:r>
              <w:rPr>
                <w:rFonts w:ascii="宋体" w:hAnsi="宋体" w:cs="宋体" w:eastAsia="宋体" w:hint="default"/>
                <w:sz w:val="18"/>
                <w:szCs w:val="18"/>
              </w:rPr>
            </w:r>
          </w:p>
        </w:tc>
        <w:tc>
          <w:tcPr>
            <w:tcW w:w="185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期末实际投资金额</w:t>
            </w:r>
            <w:r>
              <w:rPr>
                <w:rFonts w:ascii="宋体" w:hAnsi="宋体" w:cs="宋体" w:eastAsia="宋体" w:hint="default"/>
                <w:sz w:val="18"/>
                <w:szCs w:val="18"/>
              </w:rPr>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实质上构成对</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子公司净投资</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的其他项目余</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额</w:t>
            </w:r>
            <w:r>
              <w:rPr>
                <w:rFonts w:ascii="宋体" w:hAnsi="宋体" w:cs="宋体" w:eastAsia="宋体" w:hint="default"/>
                <w:sz w:val="18"/>
                <w:szCs w:val="18"/>
              </w:rPr>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26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持股比</w:t>
            </w:r>
            <w:r>
              <w:rPr>
                <w:rFonts w:ascii="宋体" w:hAnsi="宋体" w:cs="宋体" w:eastAsia="宋体" w:hint="default"/>
                <w:sz w:val="18"/>
                <w:szCs w:val="18"/>
              </w:rPr>
            </w:r>
          </w:p>
          <w:p>
            <w:pPr>
              <w:pStyle w:val="TableParagraph"/>
              <w:spacing w:line="240" w:lineRule="auto" w:before="86"/>
              <w:ind w:left="34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例</w:t>
            </w:r>
            <w:r>
              <w:rPr>
                <w:rFonts w:ascii="宋体" w:hAnsi="宋体" w:cs="宋体" w:eastAsia="宋体" w:hint="default"/>
                <w:spacing w:val="-38"/>
                <w:sz w:val="18"/>
                <w:szCs w:val="18"/>
                <w:u w:val="single" w:color="000000"/>
              </w:rPr>
              <w:t> </w:t>
            </w:r>
            <w:r>
              <w:rPr>
                <w:rFonts w:ascii="宋体" w:hAnsi="宋体" w:cs="宋体" w:eastAsia="宋体" w:hint="default"/>
                <w:spacing w:val="-38"/>
                <w:sz w:val="18"/>
                <w:szCs w:val="18"/>
              </w:rPr>
            </w:r>
            <w:r>
              <w:rPr>
                <w:rFonts w:ascii="Times New Roman" w:hAnsi="Times New Roman" w:cs="Times New Roman" w:eastAsia="Times New Roman" w:hint="default"/>
                <w:spacing w:val="-38"/>
                <w:sz w:val="18"/>
                <w:szCs w:val="18"/>
              </w:rPr>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表决权比例</w:t>
            </w:r>
            <w:r>
              <w:rPr>
                <w:rFonts w:ascii="宋体" w:hAnsi="宋体" w:cs="宋体" w:eastAsia="宋体" w:hint="default"/>
                <w:spacing w:val="-38"/>
                <w:sz w:val="18"/>
                <w:szCs w:val="18"/>
                <w:u w:val="single" w:color="000000"/>
              </w:rPr>
              <w:t> </w:t>
            </w:r>
            <w:r>
              <w:rPr>
                <w:rFonts w:ascii="宋体" w:hAnsi="宋体" w:cs="宋体" w:eastAsia="宋体" w:hint="default"/>
                <w:spacing w:val="-38"/>
                <w:sz w:val="18"/>
                <w:szCs w:val="18"/>
              </w:rPr>
            </w:r>
            <w:r>
              <w:rPr>
                <w:rFonts w:ascii="Times New Roman" w:hAnsi="Times New Roman" w:cs="Times New Roman" w:eastAsia="Times New Roman" w:hint="default"/>
                <w:spacing w:val="-38"/>
                <w:sz w:val="18"/>
                <w:szCs w:val="18"/>
              </w:rPr>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tc>
      </w:tr>
      <w:tr>
        <w:trPr>
          <w:trHeight w:val="78" w:hRule="exact"/>
        </w:trPr>
        <w:tc>
          <w:tcPr>
            <w:tcW w:w="3558" w:type="dxa"/>
            <w:tcBorders>
              <w:top w:val="nil" w:sz="6" w:space="0" w:color="auto"/>
              <w:left w:val="single" w:sz="4" w:space="0" w:color="000000"/>
              <w:bottom w:val="nil" w:sz="6" w:space="0" w:color="auto"/>
              <w:right w:val="nil" w:sz="6" w:space="0" w:color="auto"/>
            </w:tcBorders>
          </w:tcPr>
          <w:p>
            <w:pPr/>
          </w:p>
        </w:tc>
        <w:tc>
          <w:tcPr>
            <w:tcW w:w="1853" w:type="dxa"/>
            <w:tcBorders>
              <w:top w:val="nil" w:sz="6" w:space="0" w:color="auto"/>
              <w:left w:val="nil" w:sz="6" w:space="0" w:color="auto"/>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
        </w:tc>
        <w:tc>
          <w:tcPr>
            <w:tcW w:w="1361"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北京数码视讯软件技术发展有限公司</w:t>
            </w:r>
          </w:p>
        </w:tc>
        <w:tc>
          <w:tcPr>
            <w:tcW w:w="1853"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100,000,000.00</w:t>
            </w:r>
          </w:p>
        </w:tc>
        <w:tc>
          <w:tcPr>
            <w:tcW w:w="1366"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292" w:right="0"/>
              <w:jc w:val="left"/>
              <w:rPr>
                <w:rFonts w:ascii="Times New Roman" w:hAnsi="Times New Roman" w:cs="Times New Roman" w:eastAsia="Times New Roman" w:hint="default"/>
                <w:sz w:val="18"/>
                <w:szCs w:val="18"/>
              </w:rPr>
            </w:pPr>
            <w:r>
              <w:rPr>
                <w:rFonts w:ascii="Times New Roman"/>
                <w:sz w:val="18"/>
              </w:rPr>
              <w:t>100.00</w:t>
            </w: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100.00</w:t>
            </w:r>
          </w:p>
        </w:tc>
      </w:tr>
      <w:tr>
        <w:trPr>
          <w:trHeight w:val="68" w:hRule="exact"/>
        </w:trPr>
        <w:tc>
          <w:tcPr>
            <w:tcW w:w="3558" w:type="dxa"/>
            <w:tcBorders>
              <w:top w:val="nil" w:sz="6" w:space="0" w:color="auto"/>
              <w:left w:val="single" w:sz="4" w:space="0" w:color="000000"/>
              <w:bottom w:val="nil" w:sz="6" w:space="0" w:color="auto"/>
              <w:right w:val="nil" w:sz="6" w:space="0" w:color="auto"/>
            </w:tcBorders>
          </w:tcPr>
          <w:p>
            <w:pPr/>
          </w:p>
        </w:tc>
        <w:tc>
          <w:tcPr>
            <w:tcW w:w="1853" w:type="dxa"/>
            <w:tcBorders>
              <w:top w:val="nil" w:sz="6" w:space="0" w:color="auto"/>
              <w:left w:val="nil" w:sz="6" w:space="0" w:color="auto"/>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
        </w:tc>
        <w:tc>
          <w:tcPr>
            <w:tcW w:w="1361" w:type="dxa"/>
            <w:tcBorders>
              <w:top w:val="nil" w:sz="6" w:space="0" w:color="auto"/>
              <w:left w:val="single" w:sz="4" w:space="0" w:color="000000"/>
              <w:bottom w:val="nil" w:sz="6" w:space="0" w:color="auto"/>
              <w:right w:val="single" w:sz="4" w:space="0" w:color="000000"/>
            </w:tcBorders>
          </w:tcPr>
          <w:p>
            <w:pPr/>
          </w:p>
        </w:tc>
      </w:tr>
      <w:tr>
        <w:trPr>
          <w:trHeight w:val="270"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鼎点视讯科技有限公司</w:t>
            </w:r>
          </w:p>
        </w:tc>
        <w:tc>
          <w:tcPr>
            <w:tcW w:w="1853"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8"/>
              <w:jc w:val="right"/>
              <w:rPr>
                <w:rFonts w:ascii="Times New Roman" w:hAnsi="Times New Roman" w:cs="Times New Roman" w:eastAsia="Times New Roman" w:hint="default"/>
                <w:sz w:val="18"/>
                <w:szCs w:val="18"/>
              </w:rPr>
            </w:pPr>
            <w:r>
              <w:rPr>
                <w:rFonts w:ascii="Times New Roman"/>
                <w:spacing w:val="-1"/>
                <w:sz w:val="18"/>
              </w:rPr>
              <w:t>100,000,000.00</w:t>
            </w:r>
          </w:p>
        </w:tc>
        <w:tc>
          <w:tcPr>
            <w:tcW w:w="1366"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292" w:right="0"/>
              <w:jc w:val="left"/>
              <w:rPr>
                <w:rFonts w:ascii="Times New Roman" w:hAnsi="Times New Roman" w:cs="Times New Roman" w:eastAsia="Times New Roman" w:hint="default"/>
                <w:sz w:val="18"/>
                <w:szCs w:val="18"/>
              </w:rPr>
            </w:pPr>
            <w:r>
              <w:rPr>
                <w:rFonts w:ascii="Times New Roman"/>
                <w:sz w:val="18"/>
              </w:rPr>
              <w:t>100.00</w:t>
            </w: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
              <w:jc w:val="center"/>
              <w:rPr>
                <w:rFonts w:ascii="Times New Roman" w:hAnsi="Times New Roman" w:cs="Times New Roman" w:eastAsia="Times New Roman" w:hint="default"/>
                <w:sz w:val="18"/>
                <w:szCs w:val="18"/>
              </w:rPr>
            </w:pPr>
            <w:r>
              <w:rPr>
                <w:rFonts w:ascii="Times New Roman"/>
                <w:sz w:val="18"/>
              </w:rPr>
              <w:t>100.00</w:t>
            </w:r>
          </w:p>
        </w:tc>
      </w:tr>
      <w:tr>
        <w:trPr>
          <w:trHeight w:val="82" w:hRule="exact"/>
        </w:trPr>
        <w:tc>
          <w:tcPr>
            <w:tcW w:w="3558" w:type="dxa"/>
            <w:tcBorders>
              <w:top w:val="nil" w:sz="6" w:space="0" w:color="auto"/>
              <w:left w:val="single" w:sz="4" w:space="0" w:color="000000"/>
              <w:bottom w:val="nil" w:sz="6" w:space="0" w:color="auto"/>
              <w:right w:val="nil" w:sz="6" w:space="0" w:color="auto"/>
            </w:tcBorders>
          </w:tcPr>
          <w:p>
            <w:pPr/>
          </w:p>
        </w:tc>
        <w:tc>
          <w:tcPr>
            <w:tcW w:w="1853" w:type="dxa"/>
            <w:tcBorders>
              <w:top w:val="nil" w:sz="6" w:space="0" w:color="auto"/>
              <w:left w:val="nil" w:sz="6" w:space="0" w:color="auto"/>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
        </w:tc>
        <w:tc>
          <w:tcPr>
            <w:tcW w:w="1361"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北京数码视讯建设发展有限公司</w:t>
            </w:r>
          </w:p>
        </w:tc>
        <w:tc>
          <w:tcPr>
            <w:tcW w:w="1853"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6,000,000.00</w:t>
            </w:r>
          </w:p>
        </w:tc>
        <w:tc>
          <w:tcPr>
            <w:tcW w:w="1366"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292" w:right="0"/>
              <w:jc w:val="left"/>
              <w:rPr>
                <w:rFonts w:ascii="Times New Roman" w:hAnsi="Times New Roman" w:cs="Times New Roman" w:eastAsia="Times New Roman" w:hint="default"/>
                <w:sz w:val="18"/>
                <w:szCs w:val="18"/>
              </w:rPr>
            </w:pPr>
            <w:r>
              <w:rPr>
                <w:rFonts w:ascii="Times New Roman"/>
                <w:sz w:val="18"/>
              </w:rPr>
              <w:t>100.00</w:t>
            </w: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100.00</w:t>
            </w:r>
          </w:p>
        </w:tc>
      </w:tr>
      <w:tr>
        <w:trPr>
          <w:trHeight w:val="256"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北京星际无双文化传媒有限公司</w:t>
            </w:r>
          </w:p>
        </w:tc>
        <w:tc>
          <w:tcPr>
            <w:tcW w:w="1853"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5,000,000.00</w:t>
            </w:r>
          </w:p>
        </w:tc>
        <w:tc>
          <w:tcPr>
            <w:tcW w:w="1366"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292" w:right="0"/>
              <w:jc w:val="left"/>
              <w:rPr>
                <w:rFonts w:ascii="Times New Roman" w:hAnsi="Times New Roman" w:cs="Times New Roman" w:eastAsia="Times New Roman" w:hint="default"/>
                <w:sz w:val="18"/>
                <w:szCs w:val="18"/>
              </w:rPr>
            </w:pPr>
            <w:r>
              <w:rPr>
                <w:rFonts w:ascii="Times New Roman"/>
                <w:sz w:val="18"/>
              </w:rPr>
              <w:t>100.00</w:t>
            </w: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100.00</w:t>
            </w:r>
          </w:p>
        </w:tc>
      </w:tr>
      <w:tr>
        <w:trPr>
          <w:trHeight w:val="68" w:hRule="exact"/>
        </w:trPr>
        <w:tc>
          <w:tcPr>
            <w:tcW w:w="3558" w:type="dxa"/>
            <w:tcBorders>
              <w:top w:val="nil" w:sz="6" w:space="0" w:color="auto"/>
              <w:left w:val="single" w:sz="4" w:space="0" w:color="000000"/>
              <w:bottom w:val="nil" w:sz="6" w:space="0" w:color="auto"/>
              <w:right w:val="nil" w:sz="6" w:space="0" w:color="auto"/>
            </w:tcBorders>
          </w:tcPr>
          <w:p>
            <w:pPr/>
          </w:p>
        </w:tc>
        <w:tc>
          <w:tcPr>
            <w:tcW w:w="1853" w:type="dxa"/>
            <w:tcBorders>
              <w:top w:val="nil" w:sz="6" w:space="0" w:color="auto"/>
              <w:left w:val="nil" w:sz="6" w:space="0" w:color="auto"/>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
        </w:tc>
        <w:tc>
          <w:tcPr>
            <w:tcW w:w="1361"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北京数码视讯通信技术发展有限公司</w:t>
            </w:r>
          </w:p>
        </w:tc>
        <w:tc>
          <w:tcPr>
            <w:tcW w:w="1853"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2,040,000.00</w:t>
            </w:r>
          </w:p>
        </w:tc>
        <w:tc>
          <w:tcPr>
            <w:tcW w:w="1366"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335" w:right="0"/>
              <w:jc w:val="left"/>
              <w:rPr>
                <w:rFonts w:ascii="Times New Roman" w:hAnsi="Times New Roman" w:cs="Times New Roman" w:eastAsia="Times New Roman" w:hint="default"/>
                <w:sz w:val="18"/>
                <w:szCs w:val="18"/>
              </w:rPr>
            </w:pPr>
            <w:r>
              <w:rPr>
                <w:rFonts w:ascii="Times New Roman"/>
                <w:sz w:val="18"/>
              </w:rPr>
              <w:t>51.00</w:t>
            </w: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51.00</w:t>
            </w:r>
          </w:p>
        </w:tc>
      </w:tr>
    </w:tbl>
    <w:p>
      <w:pPr>
        <w:spacing w:line="240" w:lineRule="auto" w:before="10"/>
        <w:rPr>
          <w:rFonts w:ascii="宋体" w:hAnsi="宋体" w:cs="宋体" w:eastAsia="宋体" w:hint="default"/>
          <w:sz w:val="11"/>
          <w:szCs w:val="11"/>
        </w:rPr>
      </w:pPr>
    </w:p>
    <w:p>
      <w:pPr>
        <w:pStyle w:val="BodyText"/>
        <w:spacing w:line="240" w:lineRule="auto" w:before="36"/>
        <w:ind w:left="340" w:right="0"/>
        <w:jc w:val="left"/>
      </w:pPr>
      <w:r>
        <w:rPr/>
        <w:pict>
          <v:group style="position:absolute;margin-left:42.840012pt;margin-top:-79.206322pt;width:462.1pt;height:5.55pt;mso-position-horizontal-relative:page;mso-position-vertical-relative:paragraph;z-index:-1438456" coordorigin="857,-1584" coordsize="9242,111">
            <v:shape style="position:absolute;left:857;top:-1584;width:3582;height:110" type="#_x0000_t75" stroked="false">
              <v:imagedata r:id="rId164" o:title=""/>
            </v:shape>
            <v:shape style="position:absolute;left:4415;top:-1488;width:1867;height:14" type="#_x0000_t75" stroked="false">
              <v:imagedata r:id="rId165" o:title=""/>
            </v:shape>
            <v:shape style="position:absolute;left:6267;top:-1488;width:1380;height:14" type="#_x0000_t75" stroked="false">
              <v:imagedata r:id="rId166" o:title=""/>
            </v:shape>
            <v:shape style="position:absolute;left:7633;top:-1488;width:1104;height:14" type="#_x0000_t75" stroked="false">
              <v:imagedata r:id="rId167" o:title=""/>
            </v:shape>
            <v:shape style="position:absolute;left:8723;top:-1488;width:1376;height:14" type="#_x0000_t75" stroked="false">
              <v:imagedata r:id="rId168" o:title=""/>
            </v:shape>
            <w10:wrap type="none"/>
          </v:group>
        </w:pict>
      </w:r>
      <w:r>
        <w:rPr/>
        <w:pict>
          <v:group style="position:absolute;margin-left:42.840012pt;margin-top:-61.206326pt;width:461.65pt;height:5.2pt;mso-position-horizontal-relative:page;mso-position-vertical-relative:paragraph;z-index:-1438432" coordorigin="857,-1224" coordsize="9233,104">
            <v:shape style="position:absolute;left:857;top:-1224;width:3582;height:103" type="#_x0000_t75" stroked="false">
              <v:imagedata r:id="rId169" o:title=""/>
            </v:shape>
            <v:shape style="position:absolute;left:4415;top:-1131;width:5675;height:10" type="#_x0000_t75" stroked="false">
              <v:imagedata r:id="rId163" o:title=""/>
            </v:shape>
            <w10:wrap type="none"/>
          </v:group>
        </w:pict>
      </w:r>
      <w:r>
        <w:rPr/>
        <w:pict>
          <v:group style="position:absolute;margin-left:43.560001pt;margin-top:-40.326344pt;width:460.9pt;height:.5pt;mso-position-horizontal-relative:page;mso-position-vertical-relative:paragraph;z-index:-1438408" coordorigin="871,-807" coordsize="9218,10">
            <v:shape style="position:absolute;left:871;top:-807;width:3548;height:10" type="#_x0000_t75" stroked="false">
              <v:imagedata r:id="rId170" o:title=""/>
            </v:shape>
            <v:shape style="position:absolute;left:4415;top:-807;width:5675;height:10" type="#_x0000_t75" stroked="false">
              <v:imagedata r:id="rId163" o:title=""/>
            </v:shape>
            <w10:wrap type="none"/>
          </v:group>
        </w:pict>
      </w:r>
      <w:r>
        <w:rPr/>
        <w:pict>
          <v:group style="position:absolute;margin-left:42.839981pt;margin-top:-29.286264pt;width:462.1pt;height:5.55pt;mso-position-horizontal-relative:page;mso-position-vertical-relative:paragraph;z-index:-1438384" coordorigin="857,-586" coordsize="9242,111">
            <v:shape style="position:absolute;left:857;top:-586;width:3582;height:110" type="#_x0000_t75" stroked="false">
              <v:imagedata r:id="rId164" o:title=""/>
            </v:shape>
            <v:shape style="position:absolute;left:4415;top:-490;width:1867;height:14" type="#_x0000_t75" stroked="false">
              <v:imagedata r:id="rId165" o:title=""/>
            </v:shape>
            <v:shape style="position:absolute;left:6267;top:-490;width:1380;height:14" type="#_x0000_t75" stroked="false">
              <v:imagedata r:id="rId171" o:title=""/>
            </v:shape>
            <v:shape style="position:absolute;left:7633;top:-490;width:1104;height:14" type="#_x0000_t75" stroked="false">
              <v:imagedata r:id="rId167" o:title=""/>
            </v:shape>
            <v:shape style="position:absolute;left:8723;top:-490;width:1376;height:14" type="#_x0000_t75" stroked="false">
              <v:imagedata r:id="rId168" o:title=""/>
            </v:shape>
            <w10:wrap type="none"/>
          </v:group>
        </w:pict>
      </w:r>
      <w:r>
        <w:rPr/>
        <w:pict>
          <v:group style="position:absolute;margin-left:43.080002pt;margin-top:-13.206324pt;width:462.35pt;height:5.55pt;mso-position-horizontal-relative:page;mso-position-vertical-relative:paragraph;z-index:-1438360" coordorigin="862,-264" coordsize="9247,111">
            <v:shape style="position:absolute;left:862;top:-168;width:10;height:14" type="#_x0000_t75" stroked="false">
              <v:imagedata r:id="rId88" o:title=""/>
            </v:shape>
            <v:shape style="position:absolute;left:871;top:-264;width:3567;height:110" type="#_x0000_t75" stroked="false">
              <v:imagedata r:id="rId172" o:title=""/>
            </v:shape>
            <v:shape style="position:absolute;left:4429;top:-264;width:1862;height:110" type="#_x0000_t75" stroked="false">
              <v:imagedata r:id="rId173" o:title=""/>
            </v:shape>
            <v:shape style="position:absolute;left:6282;top:-264;width:1376;height:110" type="#_x0000_t75" stroked="false">
              <v:imagedata r:id="rId174" o:title=""/>
            </v:shape>
            <v:shape style="position:absolute;left:7648;top:-264;width:1099;height:110" type="#_x0000_t75" stroked="false">
              <v:imagedata r:id="rId175" o:title=""/>
            </v:shape>
            <v:shape style="position:absolute;left:8737;top:-264;width:1371;height:110" type="#_x0000_t75" stroked="false">
              <v:imagedata r:id="rId176" o:title=""/>
            </v:shape>
            <v:group style="position:absolute;left:10089;top:-159;width:10;height:2" coordorigin="10089,-159" coordsize="10,2">
              <v:shape style="position:absolute;left:10089;top:-159;width:10;height:2" coordorigin="10089,-159" coordsize="10,0" path="m10089,-159l10099,-159e" filled="false" stroked="true" strokeweight=".47998pt" strokecolor="#000000">
                <v:path arrowok="t"/>
              </v:shape>
            </v:group>
            <w10:wrap type="none"/>
          </v:group>
        </w:pict>
      </w:r>
      <w:r>
        <w:rPr/>
        <w:pict>
          <v:group style="position:absolute;margin-left:403.51001pt;margin-top:41.303692pt;width:117.05pt;height:.1pt;mso-position-horizontal-relative:page;mso-position-vertical-relative:paragraph;z-index:-1438336" coordorigin="8070,826" coordsize="2341,2">
            <v:shape style="position:absolute;left:8070;top:826;width:2341;height:2" coordorigin="8070,826" coordsize="2341,0" path="m8070,826l10411,826e" filled="false" stroked="true" strokeweight=".48001pt" strokecolor="#000000">
              <v:path arrowok="t"/>
            </v:shape>
            <w10:wrap type="none"/>
          </v:group>
        </w:pict>
      </w:r>
      <w:r>
        <w:rPr/>
        <w:pict>
          <v:group style="position:absolute;margin-left:403.51001pt;margin-top:56.903706pt;width:117.05pt;height:.1pt;mso-position-horizontal-relative:page;mso-position-vertical-relative:paragraph;z-index:-1438312" coordorigin="8070,1138" coordsize="2341,2">
            <v:shape style="position:absolute;left:8070;top:1138;width:2341;height:2" coordorigin="8070,1138" coordsize="2341,0" path="m8070,1138l10411,1138e" filled="false" stroked="true" strokeweight=".47998pt" strokecolor="#000000">
              <v:path arrowok="t"/>
            </v:shape>
            <w10:wrap type="none"/>
          </v:group>
        </w:pict>
      </w:r>
      <w:r>
        <w:rPr/>
        <w:pict>
          <v:group style="position:absolute;margin-left:403.51001pt;margin-top:88.103691pt;width:117.05pt;height:.1pt;mso-position-horizontal-relative:page;mso-position-vertical-relative:paragraph;z-index:-1438288" coordorigin="8070,1762" coordsize="2341,2">
            <v:shape style="position:absolute;left:8070;top:1762;width:2341;height:2" coordorigin="8070,1762" coordsize="2341,0" path="m8070,1762l10411,1762e" filled="false" stroked="true" strokeweight=".48001pt" strokecolor="#000000">
              <v:path arrowok="t"/>
            </v:shape>
            <w10:wrap type="none"/>
          </v:group>
        </w:pict>
      </w:r>
      <w:r>
        <w:rPr/>
        <w:pict>
          <v:group style="position:absolute;margin-left:42.840012pt;margin-top:28.223717pt;width:485.65pt;height:.5pt;mso-position-horizontal-relative:page;mso-position-vertical-relative:paragraph;z-index:-1438264" coordorigin="857,564" coordsize="9713,10">
            <v:shape style="position:absolute;left:862;top:564;width:10;height:10" type="#_x0000_t75" stroked="false">
              <v:imagedata r:id="rId112" o:title=""/>
            </v:shape>
            <v:shape style="position:absolute;left:857;top:564;width:3474;height:10" type="#_x0000_t75" stroked="false">
              <v:imagedata r:id="rId177" o:title=""/>
            </v:shape>
            <v:shape style="position:absolute;left:4326;top:564;width:984;height:10" type="#_x0000_t75" stroked="false">
              <v:imagedata r:id="rId157" o:title=""/>
            </v:shape>
            <v:shape style="position:absolute;left:5305;top:564;width:1167;height:10" type="#_x0000_t75" stroked="false">
              <v:imagedata r:id="rId158" o:title=""/>
            </v:shape>
            <v:shape style="position:absolute;left:6467;top:564;width:4102;height:10" type="#_x0000_t75" stroked="false">
              <v:imagedata r:id="rId178" o:title=""/>
            </v:shape>
            <w10:wrap type="none"/>
          </v:group>
        </w:pict>
      </w:r>
      <w:r>
        <w:rPr/>
        <w:pict>
          <v:group style="position:absolute;margin-left:42.839996pt;margin-top:101.663704pt;width:485.15pt;height:5.55pt;mso-position-horizontal-relative:page;mso-position-vertical-relative:paragraph;z-index:-1438240" coordorigin="857,2033" coordsize="9703,111">
            <v:shape style="position:absolute;left:857;top:2033;width:3493;height:110" type="#_x0000_t75" stroked="false">
              <v:imagedata r:id="rId179" o:title=""/>
            </v:shape>
            <v:shape style="position:absolute;left:4326;top:2129;width:994;height:14" type="#_x0000_t75" stroked="false">
              <v:imagedata r:id="rId180" o:title=""/>
            </v:shape>
            <v:shape style="position:absolute;left:5305;top:2129;width:1176;height:14" type="#_x0000_t75" stroked="false">
              <v:imagedata r:id="rId181" o:title=""/>
            </v:shape>
            <v:shape style="position:absolute;left:6467;top:2129;width:1452;height:14" type="#_x0000_t75" stroked="false">
              <v:imagedata r:id="rId182" o:title=""/>
            </v:shape>
            <v:shape style="position:absolute;left:7905;top:2134;width:2655;height:10" type="#_x0000_t75" stroked="false">
              <v:imagedata r:id="rId183" o:title=""/>
            </v:shape>
            <w10:wrap type="none"/>
          </v:group>
        </w:pict>
      </w:r>
      <w:r>
        <w:rPr/>
        <w:t>通过设立或投资等方式取得的子公司（续）</w:t>
      </w:r>
    </w:p>
    <w:p>
      <w:pPr>
        <w:spacing w:line="240" w:lineRule="auto" w:before="5"/>
        <w:rPr>
          <w:rFonts w:ascii="宋体" w:hAnsi="宋体" w:cs="宋体" w:eastAsia="宋体" w:hint="default"/>
          <w:sz w:val="19"/>
          <w:szCs w:val="19"/>
        </w:rPr>
      </w:pPr>
    </w:p>
    <w:tbl>
      <w:tblPr>
        <w:tblW w:w="0" w:type="auto"/>
        <w:jc w:val="left"/>
        <w:tblInd w:w="121" w:type="dxa"/>
        <w:tblLayout w:type="fixed"/>
        <w:tblCellMar>
          <w:top w:w="0" w:type="dxa"/>
          <w:left w:w="0" w:type="dxa"/>
          <w:bottom w:w="0" w:type="dxa"/>
          <w:right w:w="0" w:type="dxa"/>
        </w:tblCellMar>
        <w:tblLook w:val="01E0"/>
      </w:tblPr>
      <w:tblGrid>
        <w:gridCol w:w="3469"/>
        <w:gridCol w:w="979"/>
        <w:gridCol w:w="1162"/>
        <w:gridCol w:w="1438"/>
        <w:gridCol w:w="2650"/>
      </w:tblGrid>
      <w:tr>
        <w:trPr>
          <w:trHeight w:val="1198" w:hRule="exact"/>
        </w:trPr>
        <w:tc>
          <w:tcPr>
            <w:tcW w:w="346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子公司名称</w:t>
            </w:r>
            <w:r>
              <w:rPr>
                <w:rFonts w:ascii="宋体" w:hAnsi="宋体" w:cs="宋体" w:eastAsia="宋体" w:hint="default"/>
                <w:sz w:val="18"/>
                <w:szCs w:val="18"/>
              </w:rPr>
            </w:r>
          </w:p>
        </w:tc>
        <w:tc>
          <w:tcPr>
            <w:tcW w:w="97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是否合并</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报表</w:t>
            </w:r>
            <w:r>
              <w:rPr>
                <w:rFonts w:ascii="宋体" w:hAnsi="宋体" w:cs="宋体" w:eastAsia="宋体" w:hint="default"/>
                <w:sz w:val="18"/>
                <w:szCs w:val="18"/>
              </w:rPr>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少数股东权</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益</w:t>
            </w:r>
            <w:r>
              <w:rPr>
                <w:rFonts w:ascii="宋体" w:hAnsi="宋体" w:cs="宋体" w:eastAsia="宋体" w:hint="default"/>
                <w:sz w:val="18"/>
                <w:szCs w:val="18"/>
              </w:rPr>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72" w:right="0"/>
              <w:jc w:val="left"/>
              <w:rPr>
                <w:rFonts w:ascii="宋体" w:hAnsi="宋体" w:cs="宋体" w:eastAsia="宋体" w:hint="default"/>
                <w:sz w:val="18"/>
                <w:szCs w:val="18"/>
              </w:rPr>
            </w:pPr>
            <w:r>
              <w:rPr>
                <w:rFonts w:ascii="宋体" w:hAnsi="宋体" w:cs="宋体" w:eastAsia="宋体" w:hint="default"/>
                <w:sz w:val="18"/>
                <w:szCs w:val="18"/>
              </w:rPr>
              <w:t>少数股东权益</w:t>
            </w:r>
          </w:p>
          <w:p>
            <w:pPr>
              <w:pStyle w:val="TableParagraph"/>
              <w:spacing w:line="20" w:lineRule="exact"/>
              <w:ind w:left="168" w:right="0"/>
              <w:jc w:val="left"/>
              <w:rPr>
                <w:rFonts w:ascii="宋体" w:hAnsi="宋体" w:cs="宋体" w:eastAsia="宋体" w:hint="default"/>
                <w:sz w:val="2"/>
                <w:szCs w:val="2"/>
              </w:rPr>
            </w:pPr>
            <w:r>
              <w:rPr>
                <w:rFonts w:ascii="宋体" w:hAnsi="宋体" w:cs="宋体" w:eastAsia="宋体" w:hint="default"/>
                <w:sz w:val="2"/>
                <w:szCs w:val="2"/>
              </w:rPr>
              <w:pict>
                <v:group style="width:54.5pt;height:.5pt;mso-position-horizontal-relative:char;mso-position-vertical-relative:line" coordorigin="0,0" coordsize="1090,10">
                  <v:group style="position:absolute;left:5;top:5;width:1080;height:2" coordorigin="5,5" coordsize="1080,2">
                    <v:shape style="position:absolute;left:5;top:5;width:1080;height:2" coordorigin="5,5" coordsize="1080,0" path="m5,5l1085,5e" filled="false" stroked="true" strokeweight=".48001pt" strokecolor="#000000">
                      <v:path arrowok="t"/>
                    </v:shape>
                  </v:group>
                </v:group>
              </w:pict>
            </w:r>
            <w:r>
              <w:rPr>
                <w:rFonts w:ascii="宋体" w:hAnsi="宋体" w:cs="宋体" w:eastAsia="宋体" w:hint="default"/>
                <w:sz w:val="2"/>
                <w:szCs w:val="2"/>
              </w:rPr>
            </w:r>
          </w:p>
          <w:p>
            <w:pPr>
              <w:pStyle w:val="TableParagraph"/>
              <w:spacing w:line="240" w:lineRule="auto" w:before="56"/>
              <w:ind w:left="1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中用于冲减少</w:t>
            </w:r>
            <w:r>
              <w:rPr>
                <w:rFonts w:ascii="宋体" w:hAnsi="宋体" w:cs="宋体" w:eastAsia="宋体" w:hint="default"/>
                <w:sz w:val="18"/>
                <w:szCs w:val="18"/>
              </w:rPr>
            </w:r>
          </w:p>
          <w:p>
            <w:pPr>
              <w:pStyle w:val="TableParagraph"/>
              <w:spacing w:line="240" w:lineRule="auto" w:before="76"/>
              <w:ind w:left="1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数股东损益的</w:t>
            </w:r>
            <w:r>
              <w:rPr>
                <w:rFonts w:ascii="宋体" w:hAnsi="宋体" w:cs="宋体" w:eastAsia="宋体" w:hint="default"/>
                <w:sz w:val="18"/>
                <w:szCs w:val="18"/>
              </w:rPr>
            </w:r>
          </w:p>
        </w:tc>
        <w:tc>
          <w:tcPr>
            <w:tcW w:w="2650" w:type="dxa"/>
            <w:vMerge w:val="restart"/>
            <w:tcBorders>
              <w:top w:val="nil" w:sz="6" w:space="0" w:color="auto"/>
              <w:left w:val="single" w:sz="4" w:space="0" w:color="000000"/>
              <w:right w:val="single" w:sz="4" w:space="0" w:color="000000"/>
            </w:tcBorders>
          </w:tcPr>
          <w:p>
            <w:pPr>
              <w:pStyle w:val="TableParagraph"/>
              <w:spacing w:line="316" w:lineRule="auto" w:before="17"/>
              <w:ind w:left="151" w:right="147"/>
              <w:jc w:val="center"/>
              <w:rPr>
                <w:rFonts w:ascii="宋体" w:hAnsi="宋体" w:cs="宋体" w:eastAsia="宋体" w:hint="default"/>
                <w:sz w:val="18"/>
                <w:szCs w:val="18"/>
              </w:rPr>
            </w:pPr>
            <w:r>
              <w:rPr>
                <w:rFonts w:ascii="宋体" w:hAnsi="宋体" w:cs="宋体" w:eastAsia="宋体" w:hint="default"/>
                <w:sz w:val="18"/>
                <w:szCs w:val="18"/>
              </w:rPr>
              <w:t>从母公司所有者权益冲减子公 司少数股东分担的本期亏损超</w:t>
            </w:r>
          </w:p>
          <w:p>
            <w:pPr>
              <w:pStyle w:val="TableParagraph"/>
              <w:spacing w:line="316" w:lineRule="auto" w:before="19"/>
              <w:ind w:left="151" w:right="147"/>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过少数股东在该子公司期初所</w:t>
            </w:r>
            <w:r>
              <w:rPr>
                <w:rFonts w:ascii="宋体" w:hAnsi="宋体" w:cs="宋体" w:eastAsia="宋体" w:hint="default"/>
                <w:sz w:val="18"/>
                <w:szCs w:val="18"/>
              </w:rPr>
            </w:r>
            <w:r>
              <w:rPr>
                <w:rFonts w:ascii="宋体" w:hAnsi="宋体" w:cs="宋体" w:eastAsia="宋体" w:hint="default"/>
                <w:sz w:val="18"/>
                <w:szCs w:val="18"/>
              </w:rPr>
              <w:t> 有者权益中所享有份额后的余</w:t>
            </w:r>
          </w:p>
          <w:p>
            <w:pPr>
              <w:pStyle w:val="TableParagraph"/>
              <w:spacing w:line="240" w:lineRule="auto" w:before="1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额</w:t>
            </w:r>
            <w:r>
              <w:rPr>
                <w:rFonts w:ascii="宋体" w:hAnsi="宋体" w:cs="宋体" w:eastAsia="宋体" w:hint="default"/>
                <w:sz w:val="18"/>
                <w:szCs w:val="18"/>
              </w:rPr>
            </w:r>
          </w:p>
        </w:tc>
      </w:tr>
      <w:tr>
        <w:trPr>
          <w:trHeight w:val="156" w:hRule="exact"/>
        </w:trPr>
        <w:tc>
          <w:tcPr>
            <w:tcW w:w="3469" w:type="dxa"/>
            <w:tcBorders>
              <w:top w:val="nil" w:sz="6" w:space="0" w:color="auto"/>
              <w:left w:val="single" w:sz="4" w:space="0" w:color="000000"/>
              <w:bottom w:val="nil" w:sz="6" w:space="0" w:color="auto"/>
              <w:right w:val="single" w:sz="4" w:space="0" w:color="000000"/>
            </w:tcBorders>
          </w:tcPr>
          <w:p>
            <w:pPr/>
          </w:p>
        </w:tc>
        <w:tc>
          <w:tcPr>
            <w:tcW w:w="979"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single" w:sz="4" w:space="0" w:color="000000"/>
              <w:right w:val="single" w:sz="4" w:space="0" w:color="000000"/>
            </w:tcBorders>
          </w:tcPr>
          <w:p>
            <w:pPr>
              <w:pStyle w:val="TableParagraph"/>
              <w:spacing w:line="148"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650" w:type="dxa"/>
            <w:vMerge/>
            <w:tcBorders>
              <w:left w:val="single" w:sz="4" w:space="0" w:color="000000"/>
              <w:right w:val="single" w:sz="4" w:space="0" w:color="000000"/>
            </w:tcBorders>
          </w:tcPr>
          <w:p>
            <w:pPr/>
          </w:p>
        </w:tc>
      </w:tr>
      <w:tr>
        <w:trPr>
          <w:trHeight w:val="541" w:hRule="exact"/>
        </w:trPr>
        <w:tc>
          <w:tcPr>
            <w:tcW w:w="3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北京数码视讯软件技术发展有限公司</w:t>
            </w:r>
          </w:p>
        </w:tc>
        <w:tc>
          <w:tcPr>
            <w:tcW w:w="97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162" w:type="dxa"/>
            <w:tcBorders>
              <w:top w:val="nil" w:sz="6" w:space="0" w:color="auto"/>
              <w:left w:val="single" w:sz="4" w:space="0" w:color="000000"/>
              <w:bottom w:val="nil" w:sz="6" w:space="0" w:color="auto"/>
              <w:right w:val="single" w:sz="4" w:space="0" w:color="000000"/>
            </w:tcBorders>
          </w:tcPr>
          <w:p>
            <w:pPr/>
          </w:p>
        </w:tc>
        <w:tc>
          <w:tcPr>
            <w:tcW w:w="1438" w:type="dxa"/>
            <w:tcBorders>
              <w:top w:val="single" w:sz="4" w:space="0" w:color="000000"/>
              <w:left w:val="single" w:sz="4" w:space="0" w:color="000000"/>
              <w:bottom w:val="nil" w:sz="6" w:space="0" w:color="auto"/>
              <w:right w:val="single" w:sz="4" w:space="0" w:color="000000"/>
            </w:tcBorders>
          </w:tcPr>
          <w:p>
            <w:pPr/>
          </w:p>
        </w:tc>
        <w:tc>
          <w:tcPr>
            <w:tcW w:w="2650" w:type="dxa"/>
            <w:vMerge/>
            <w:tcBorders>
              <w:left w:val="single" w:sz="4" w:space="0" w:color="000000"/>
              <w:bottom w:val="nil" w:sz="6" w:space="0" w:color="auto"/>
              <w:right w:val="single" w:sz="4" w:space="0" w:color="000000"/>
            </w:tcBorders>
          </w:tcPr>
          <w:p>
            <w:pPr/>
          </w:p>
        </w:tc>
      </w:tr>
      <w:tr>
        <w:trPr>
          <w:trHeight w:val="323" w:hRule="exact"/>
        </w:trPr>
        <w:tc>
          <w:tcPr>
            <w:tcW w:w="3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鼎点视讯科技有限公司</w:t>
            </w:r>
          </w:p>
        </w:tc>
        <w:tc>
          <w:tcPr>
            <w:tcW w:w="979"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162"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
        </w:tc>
        <w:tc>
          <w:tcPr>
            <w:tcW w:w="2650" w:type="dxa"/>
            <w:tcBorders>
              <w:top w:val="nil" w:sz="6" w:space="0" w:color="auto"/>
              <w:left w:val="single" w:sz="4" w:space="0" w:color="000000"/>
              <w:bottom w:val="nil" w:sz="6" w:space="0" w:color="auto"/>
              <w:right w:val="single" w:sz="4" w:space="0" w:color="000000"/>
            </w:tcBorders>
          </w:tcPr>
          <w:p>
            <w:pPr/>
          </w:p>
        </w:tc>
      </w:tr>
      <w:tr>
        <w:trPr>
          <w:trHeight w:val="251" w:hRule="exact"/>
        </w:trPr>
        <w:tc>
          <w:tcPr>
            <w:tcW w:w="3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北京数码视讯建设发展有限公司</w:t>
            </w:r>
          </w:p>
        </w:tc>
        <w:tc>
          <w:tcPr>
            <w:tcW w:w="979"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162"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
        </w:tc>
        <w:tc>
          <w:tcPr>
            <w:tcW w:w="2650"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3469" w:type="dxa"/>
            <w:tcBorders>
              <w:top w:val="nil" w:sz="6" w:space="0" w:color="auto"/>
              <w:left w:val="single" w:sz="4" w:space="0" w:color="000000"/>
              <w:bottom w:val="nil" w:sz="6" w:space="0" w:color="auto"/>
              <w:right w:val="nil" w:sz="6" w:space="0" w:color="auto"/>
            </w:tcBorders>
          </w:tcPr>
          <w:p>
            <w:pPr/>
          </w:p>
        </w:tc>
        <w:tc>
          <w:tcPr>
            <w:tcW w:w="979"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
        </w:tc>
        <w:tc>
          <w:tcPr>
            <w:tcW w:w="2650" w:type="dxa"/>
            <w:tcBorders>
              <w:top w:val="nil" w:sz="6" w:space="0" w:color="auto"/>
              <w:left w:val="single" w:sz="4" w:space="0" w:color="000000"/>
              <w:bottom w:val="nil" w:sz="6" w:space="0" w:color="auto"/>
              <w:right w:val="single" w:sz="4" w:space="0" w:color="000000"/>
            </w:tcBorders>
          </w:tcPr>
          <w:p>
            <w:pPr/>
          </w:p>
        </w:tc>
      </w:tr>
      <w:tr>
        <w:trPr>
          <w:trHeight w:val="244" w:hRule="exact"/>
        </w:trPr>
        <w:tc>
          <w:tcPr>
            <w:tcW w:w="34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北京星际无双文化传媒有限公司</w:t>
            </w:r>
          </w:p>
        </w:tc>
        <w:tc>
          <w:tcPr>
            <w:tcW w:w="97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162"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
        </w:tc>
        <w:tc>
          <w:tcPr>
            <w:tcW w:w="2650"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3469" w:type="dxa"/>
            <w:tcBorders>
              <w:top w:val="nil" w:sz="6" w:space="0" w:color="auto"/>
              <w:left w:val="single" w:sz="4" w:space="0" w:color="000000"/>
              <w:bottom w:val="nil" w:sz="6" w:space="0" w:color="auto"/>
              <w:right w:val="nil" w:sz="6" w:space="0" w:color="auto"/>
            </w:tcBorders>
          </w:tcPr>
          <w:p>
            <w:pPr/>
          </w:p>
        </w:tc>
        <w:tc>
          <w:tcPr>
            <w:tcW w:w="979"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
        </w:tc>
        <w:tc>
          <w:tcPr>
            <w:tcW w:w="2650"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34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北京数码视讯通信技术发展有限公司</w:t>
            </w:r>
          </w:p>
        </w:tc>
        <w:tc>
          <w:tcPr>
            <w:tcW w:w="97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1,953,347.97</w:t>
            </w:r>
          </w:p>
        </w:tc>
        <w:tc>
          <w:tcPr>
            <w:tcW w:w="1438" w:type="dxa"/>
            <w:tcBorders>
              <w:top w:val="nil" w:sz="6" w:space="0" w:color="auto"/>
              <w:left w:val="single" w:sz="4" w:space="0" w:color="000000"/>
              <w:bottom w:val="nil" w:sz="6" w:space="0" w:color="auto"/>
              <w:right w:val="single" w:sz="4" w:space="0" w:color="000000"/>
            </w:tcBorders>
          </w:tcPr>
          <w:p>
            <w:pPr/>
          </w:p>
        </w:tc>
        <w:tc>
          <w:tcPr>
            <w:tcW w:w="2650" w:type="dxa"/>
            <w:tcBorders>
              <w:top w:val="nil" w:sz="6" w:space="0" w:color="auto"/>
              <w:left w:val="single" w:sz="4" w:space="0" w:color="000000"/>
              <w:bottom w:val="nil" w:sz="6" w:space="0" w:color="auto"/>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pStyle w:val="Heading9"/>
        <w:spacing w:line="240" w:lineRule="auto" w:before="36"/>
        <w:ind w:right="0"/>
        <w:jc w:val="left"/>
        <w:rPr>
          <w:b w:val="0"/>
          <w:bCs w:val="0"/>
        </w:rPr>
      </w:pPr>
      <w:r>
        <w:rPr/>
        <w:pict>
          <v:group style="position:absolute;margin-left:43.560001pt;margin-top:-84.476334pt;width:484.45pt;height:.5pt;mso-position-horizontal-relative:page;mso-position-vertical-relative:paragraph;z-index:-1438192" coordorigin="871,-1690" coordsize="9689,10">
            <v:shape style="position:absolute;left:871;top:-1690;width:3459;height:10" type="#_x0000_t75" stroked="false">
              <v:imagedata r:id="rId156" o:title=""/>
            </v:shape>
            <v:shape style="position:absolute;left:4326;top:-1690;width:984;height:10" type="#_x0000_t75" stroked="false">
              <v:imagedata r:id="rId157" o:title=""/>
            </v:shape>
            <v:shape style="position:absolute;left:5305;top:-1690;width:1167;height:10" type="#_x0000_t75" stroked="false">
              <v:imagedata r:id="rId158" o:title=""/>
            </v:shape>
            <v:shape style="position:absolute;left:6467;top:-1690;width:4093;height:10" type="#_x0000_t75" stroked="false">
              <v:imagedata r:id="rId159" o:title=""/>
            </v:shape>
            <w10:wrap type="none"/>
          </v:group>
        </w:pict>
      </w:r>
      <w:r>
        <w:rPr/>
        <w:pict>
          <v:group style="position:absolute;margin-left:42.840012pt;margin-top:-73.436317pt;width:485.15pt;height:5.55pt;mso-position-horizontal-relative:page;mso-position-vertical-relative:paragraph;z-index:-1438168" coordorigin="857,-1469" coordsize="9703,111">
            <v:shape style="position:absolute;left:857;top:-1469;width:3493;height:110" type="#_x0000_t75" stroked="false">
              <v:imagedata r:id="rId184" o:title=""/>
            </v:shape>
            <v:shape style="position:absolute;left:4326;top:-1373;width:994;height:14" type="#_x0000_t75" stroked="false">
              <v:imagedata r:id="rId180" o:title=""/>
            </v:shape>
            <v:shape style="position:absolute;left:5305;top:-1373;width:1176;height:14" type="#_x0000_t75" stroked="false">
              <v:imagedata r:id="rId185" o:title=""/>
            </v:shape>
            <v:shape style="position:absolute;left:6467;top:-1373;width:1452;height:14" type="#_x0000_t75" stroked="false">
              <v:imagedata r:id="rId186" o:title=""/>
            </v:shape>
            <v:shape style="position:absolute;left:7905;top:-1368;width:2655;height:10" type="#_x0000_t75" stroked="false">
              <v:imagedata r:id="rId183" o:title=""/>
            </v:shape>
            <w10:wrap type="none"/>
          </v:group>
        </w:pict>
      </w:r>
      <w:r>
        <w:rPr/>
        <w:pict>
          <v:group style="position:absolute;margin-left:42.839996pt;margin-top:-57.356316pt;width:485.15pt;height:5.55pt;mso-position-horizontal-relative:page;mso-position-vertical-relative:paragraph;z-index:-1438144" coordorigin="857,-1147" coordsize="9703,111">
            <v:shape style="position:absolute;left:857;top:-1147;width:3493;height:110" type="#_x0000_t75" stroked="false">
              <v:imagedata r:id="rId184" o:title=""/>
            </v:shape>
            <v:shape style="position:absolute;left:4326;top:-1051;width:994;height:14" type="#_x0000_t75" stroked="false">
              <v:imagedata r:id="rId187" o:title=""/>
            </v:shape>
            <v:shape style="position:absolute;left:5305;top:-1051;width:1176;height:14" type="#_x0000_t75" stroked="false">
              <v:imagedata r:id="rId188" o:title=""/>
            </v:shape>
            <v:shape style="position:absolute;left:6467;top:-1051;width:1452;height:14" type="#_x0000_t75" stroked="false">
              <v:imagedata r:id="rId186" o:title=""/>
            </v:shape>
            <v:shape style="position:absolute;left:7905;top:-1046;width:2655;height:10" type="#_x0000_t75" stroked="false">
              <v:imagedata r:id="rId183" o:title=""/>
            </v:shape>
            <w10:wrap type="none"/>
          </v:group>
        </w:pict>
      </w:r>
      <w:r>
        <w:rPr/>
        <w:pict>
          <v:group style="position:absolute;margin-left:43.080002pt;margin-top:-41.256344pt;width:485.4pt;height:5.55pt;mso-position-horizontal-relative:page;mso-position-vertical-relative:paragraph;z-index:-1438120" coordorigin="862,-825" coordsize="9708,111">
            <v:shape style="position:absolute;left:862;top:-729;width:10;height:14" type="#_x0000_t75" stroked="false">
              <v:imagedata r:id="rId88" o:title=""/>
            </v:shape>
            <v:shape style="position:absolute;left:871;top:-825;width:3479;height:110" type="#_x0000_t75" stroked="false">
              <v:imagedata r:id="rId189" o:title=""/>
            </v:shape>
            <v:shape style="position:absolute;left:4340;top:-825;width:989;height:110" type="#_x0000_t75" stroked="false">
              <v:imagedata r:id="rId190" o:title=""/>
            </v:shape>
            <v:shape style="position:absolute;left:5319;top:-825;width:1172;height:110" type="#_x0000_t75" stroked="false">
              <v:imagedata r:id="rId191" o:title=""/>
            </v:shape>
            <v:shape style="position:absolute;left:6481;top:-825;width:1447;height:110" type="#_x0000_t75" stroked="false">
              <v:imagedata r:id="rId192" o:title=""/>
            </v:shape>
            <v:shape style="position:absolute;left:7919;top:-724;width:2650;height:10" type="#_x0000_t75" stroked="false">
              <v:imagedata r:id="rId193" o:title=""/>
            </v:shape>
            <w10:wrap type="none"/>
          </v:group>
        </w:pict>
      </w:r>
      <w:r>
        <w:rPr>
          <w:rFonts w:ascii="Times New Roman" w:hAnsi="Times New Roman" w:cs="Times New Roman" w:eastAsia="Times New Roman" w:hint="default"/>
        </w:rPr>
        <w:t>2</w:t>
      </w:r>
      <w:r>
        <w:rPr/>
        <w:t>、合并范围发生变更的说明</w:t>
      </w:r>
      <w:r>
        <w:rPr>
          <w:b w:val="0"/>
          <w:bCs w:val="0"/>
        </w:rPr>
      </w:r>
    </w:p>
    <w:p>
      <w:pPr>
        <w:pStyle w:val="BodyText"/>
        <w:spacing w:line="336" w:lineRule="auto" w:before="115"/>
        <w:ind w:left="340" w:right="217" w:firstLine="310"/>
        <w:jc w:val="both"/>
      </w:pPr>
      <w:r>
        <w:rPr/>
        <w:t>本公司在</w:t>
      </w:r>
      <w:r>
        <w:rPr>
          <w:spacing w:val="-4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4"/>
        </w:rPr>
        <w:t> </w:t>
      </w:r>
      <w:r>
        <w:rPr/>
        <w:t>月</w:t>
      </w:r>
      <w:r>
        <w:rPr>
          <w:spacing w:val="-46"/>
        </w:rPr>
        <w:t> </w:t>
      </w:r>
      <w:r>
        <w:rPr>
          <w:rFonts w:ascii="Times New Roman" w:hAnsi="Times New Roman" w:cs="Times New Roman" w:eastAsia="Times New Roman" w:hint="default"/>
        </w:rPr>
        <w:t>18</w:t>
      </w:r>
      <w:r>
        <w:rPr>
          <w:rFonts w:ascii="Times New Roman" w:hAnsi="Times New Roman" w:cs="Times New Roman" w:eastAsia="Times New Roman" w:hint="default"/>
          <w:spacing w:val="5"/>
        </w:rPr>
        <w:t> </w:t>
      </w:r>
      <w:r>
        <w:rPr/>
        <w:t>日出资</w:t>
      </w:r>
      <w:r>
        <w:rPr>
          <w:spacing w:val="-46"/>
        </w:rPr>
        <w:t> </w:t>
      </w:r>
      <w:r>
        <w:rPr>
          <w:rFonts w:ascii="Times New Roman" w:hAnsi="Times New Roman" w:cs="Times New Roman" w:eastAsia="Times New Roman" w:hint="default"/>
        </w:rPr>
        <w:t>10,000</w:t>
      </w:r>
      <w:r>
        <w:rPr>
          <w:rFonts w:ascii="Times New Roman" w:hAnsi="Times New Roman" w:cs="Times New Roman" w:eastAsia="Times New Roman" w:hint="default"/>
          <w:spacing w:val="4"/>
        </w:rPr>
        <w:t> </w:t>
      </w:r>
      <w:r>
        <w:rPr>
          <w:spacing w:val="-4"/>
        </w:rPr>
        <w:t>万元，投资设立鼎点视讯科技有限公司，本公司拥有鼎点视讯</w:t>
      </w:r>
      <w:r>
        <w:rPr>
          <w:w w:val="100"/>
        </w:rPr>
        <w:t> </w:t>
      </w:r>
      <w:r>
        <w:rPr>
          <w:spacing w:val="-2"/>
        </w:rPr>
        <w:t>科技有限公司股份的</w:t>
      </w:r>
      <w:r>
        <w:rPr>
          <w:spacing w:val="31"/>
        </w:rPr>
        <w:t> </w:t>
      </w:r>
      <w:r>
        <w:rPr>
          <w:rFonts w:ascii="Times New Roman" w:hAnsi="Times New Roman" w:cs="Times New Roman" w:eastAsia="Times New Roman" w:hint="default"/>
          <w:spacing w:val="-2"/>
        </w:rPr>
        <w:t>100%</w:t>
      </w:r>
      <w:r>
        <w:rPr>
          <w:spacing w:val="-2"/>
        </w:rPr>
        <w:t>，所以，本报告合并财务报表的合并范围增加了鼎点视讯科技有限公司。</w:t>
      </w:r>
    </w:p>
    <w:p>
      <w:pPr>
        <w:pStyle w:val="BodyText"/>
        <w:spacing w:line="336" w:lineRule="auto" w:before="22"/>
        <w:ind w:left="340" w:right="219" w:firstLine="310"/>
        <w:jc w:val="both"/>
      </w:pPr>
      <w:r>
        <w:rPr/>
        <w:t>本公司在</w:t>
      </w:r>
      <w:r>
        <w:rPr>
          <w:spacing w:val="-47"/>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47"/>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6"/>
        </w:rPr>
        <w:t> </w:t>
      </w:r>
      <w:r>
        <w:rPr/>
        <w:t>月</w:t>
      </w:r>
      <w:r>
        <w:rPr>
          <w:spacing w:val="-49"/>
        </w:rPr>
        <w:t> </w:t>
      </w:r>
      <w:r>
        <w:rPr>
          <w:rFonts w:ascii="Times New Roman" w:hAnsi="Times New Roman" w:cs="Times New Roman" w:eastAsia="Times New Roman" w:hint="default"/>
        </w:rPr>
        <w:t>4</w:t>
      </w:r>
      <w:r>
        <w:rPr>
          <w:rFonts w:ascii="Times New Roman" w:hAnsi="Times New Roman" w:cs="Times New Roman" w:eastAsia="Times New Roman" w:hint="default"/>
          <w:spacing w:val="3"/>
        </w:rPr>
        <w:t> </w:t>
      </w:r>
      <w:r>
        <w:rPr/>
        <w:t>日出资</w:t>
      </w:r>
      <w:r>
        <w:rPr>
          <w:spacing w:val="-46"/>
        </w:rPr>
        <w:t> </w:t>
      </w:r>
      <w:r>
        <w:rPr>
          <w:rFonts w:ascii="Times New Roman" w:hAnsi="Times New Roman" w:cs="Times New Roman" w:eastAsia="Times New Roman" w:hint="default"/>
        </w:rPr>
        <w:t>500</w:t>
      </w:r>
      <w:r>
        <w:rPr>
          <w:rFonts w:ascii="Times New Roman" w:hAnsi="Times New Roman" w:cs="Times New Roman" w:eastAsia="Times New Roman" w:hint="default"/>
          <w:spacing w:val="3"/>
        </w:rPr>
        <w:t> </w:t>
      </w:r>
      <w:r>
        <w:rPr>
          <w:spacing w:val="-5"/>
        </w:rPr>
        <w:t>万元，投资设立北京星际无双文化传媒有限公司，本公司拥有北京</w:t>
      </w:r>
      <w:r>
        <w:rPr>
          <w:w w:val="100"/>
        </w:rPr>
        <w:t> </w:t>
      </w:r>
      <w:r>
        <w:rPr/>
        <w:t>星际无双文化传媒有限公司股份的</w:t>
      </w:r>
      <w:r>
        <w:rPr>
          <w:spacing w:val="26"/>
        </w:rPr>
        <w:t> </w:t>
      </w:r>
      <w:r>
        <w:rPr>
          <w:rFonts w:ascii="Times New Roman" w:hAnsi="Times New Roman" w:cs="Times New Roman" w:eastAsia="Times New Roman" w:hint="default"/>
        </w:rPr>
        <w:t>100%</w:t>
      </w:r>
      <w:r>
        <w:rPr/>
        <w:t>，所以，本报告合并财务报表的合并范围增加了北京星际无双文</w:t>
      </w:r>
      <w:r>
        <w:rPr>
          <w:spacing w:val="-102"/>
        </w:rPr>
        <w:t> </w:t>
      </w:r>
      <w:r>
        <w:rPr>
          <w:spacing w:val="-102"/>
        </w:rPr>
      </w:r>
      <w:r>
        <w:rPr/>
        <w:t>化传媒有限公司。</w:t>
      </w:r>
    </w:p>
    <w:p>
      <w:pPr>
        <w:pStyle w:val="BodyText"/>
        <w:spacing w:line="336" w:lineRule="auto" w:before="47"/>
        <w:ind w:left="340" w:right="217" w:firstLine="310"/>
        <w:jc w:val="both"/>
      </w:pPr>
      <w:r>
        <w:rPr/>
        <w:t>本公司在</w:t>
      </w:r>
      <w:r>
        <w:rPr>
          <w:spacing w:val="-5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3"/>
        </w:rPr>
        <w:t> </w:t>
      </w:r>
      <w:r>
        <w:rPr>
          <w:rFonts w:ascii="Times New Roman" w:hAnsi="Times New Roman" w:cs="Times New Roman" w:eastAsia="Times New Roman" w:hint="default"/>
        </w:rPr>
        <w:t>12 </w:t>
      </w:r>
      <w:r>
        <w:rPr/>
        <w:t>月</w:t>
      </w:r>
      <w:r>
        <w:rPr>
          <w:spacing w:val="-53"/>
        </w:rPr>
        <w:t> </w:t>
      </w:r>
      <w:r>
        <w:rPr>
          <w:rFonts w:ascii="Times New Roman" w:hAnsi="Times New Roman" w:cs="Times New Roman" w:eastAsia="Times New Roman" w:hint="default"/>
        </w:rPr>
        <w:t>15</w:t>
      </w:r>
      <w:r>
        <w:rPr>
          <w:rFonts w:ascii="Times New Roman" w:hAnsi="Times New Roman" w:cs="Times New Roman" w:eastAsia="Times New Roman" w:hint="default"/>
          <w:spacing w:val="-2"/>
        </w:rPr>
        <w:t> </w:t>
      </w:r>
      <w:r>
        <w:rPr/>
        <w:t>日出资</w:t>
      </w:r>
      <w:r>
        <w:rPr>
          <w:spacing w:val="-53"/>
        </w:rPr>
        <w:t> </w:t>
      </w:r>
      <w:r>
        <w:rPr>
          <w:rFonts w:ascii="Times New Roman" w:hAnsi="Times New Roman" w:cs="Times New Roman" w:eastAsia="Times New Roman" w:hint="default"/>
        </w:rPr>
        <w:t>600 </w:t>
      </w:r>
      <w:r>
        <w:rPr/>
        <w:t>万元，投资设立北京数码视讯建设发展有限公司，本公司拥有北</w:t>
      </w:r>
      <w:r>
        <w:rPr>
          <w:w w:val="100"/>
        </w:rPr>
        <w:t> </w:t>
      </w:r>
      <w:r>
        <w:rPr/>
        <w:t>京数码视讯建设发展有限公司股份的</w:t>
      </w:r>
      <w:r>
        <w:rPr>
          <w:spacing w:val="26"/>
        </w:rPr>
        <w:t> </w:t>
      </w:r>
      <w:r>
        <w:rPr>
          <w:rFonts w:ascii="Times New Roman" w:hAnsi="Times New Roman" w:cs="Times New Roman" w:eastAsia="Times New Roman" w:hint="default"/>
        </w:rPr>
        <w:t>100%</w:t>
      </w:r>
      <w:r>
        <w:rPr/>
        <w:t>，所以，本报告合并财务报表的合并范围增加了北京数码视讯</w:t>
      </w:r>
      <w:r>
        <w:rPr>
          <w:spacing w:val="-101"/>
        </w:rPr>
        <w:t> </w:t>
      </w:r>
      <w:r>
        <w:rPr>
          <w:spacing w:val="-101"/>
        </w:rPr>
      </w:r>
      <w:r>
        <w:rPr/>
        <w:t>建设发展有限公司。</w:t>
      </w:r>
    </w:p>
    <w:p>
      <w:pPr>
        <w:pStyle w:val="BodyText"/>
        <w:spacing w:line="336" w:lineRule="auto" w:before="46"/>
        <w:ind w:left="340" w:right="0" w:firstLine="310"/>
        <w:jc w:val="left"/>
      </w:pPr>
      <w:r>
        <w:rPr/>
        <w:t>本公司在</w:t>
      </w:r>
      <w:r>
        <w:rPr>
          <w:spacing w:val="-5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3"/>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rPr>
        <w:t> </w:t>
      </w:r>
      <w:r>
        <w:rPr/>
        <w:t>月</w:t>
      </w:r>
      <w:r>
        <w:rPr>
          <w:spacing w:val="-55"/>
        </w:rPr>
        <w:t> </w:t>
      </w:r>
      <w:r>
        <w:rPr>
          <w:rFonts w:ascii="Times New Roman" w:hAnsi="Times New Roman" w:cs="Times New Roman" w:eastAsia="Times New Roman" w:hint="default"/>
        </w:rPr>
        <w:t>3</w:t>
      </w:r>
      <w:r>
        <w:rPr>
          <w:rFonts w:ascii="Times New Roman" w:hAnsi="Times New Roman" w:cs="Times New Roman" w:eastAsia="Times New Roman" w:hint="default"/>
          <w:spacing w:val="-3"/>
        </w:rPr>
        <w:t> </w:t>
      </w:r>
      <w:r>
        <w:rPr/>
        <w:t>日出资</w:t>
      </w:r>
      <w:r>
        <w:rPr>
          <w:spacing w:val="-52"/>
        </w:rPr>
        <w:t> </w:t>
      </w:r>
      <w:r>
        <w:rPr>
          <w:rFonts w:ascii="Times New Roman" w:hAnsi="Times New Roman" w:cs="Times New Roman" w:eastAsia="Times New Roman" w:hint="default"/>
        </w:rPr>
        <w:t>204</w:t>
      </w:r>
      <w:r>
        <w:rPr>
          <w:rFonts w:ascii="Times New Roman" w:hAnsi="Times New Roman" w:cs="Times New Roman" w:eastAsia="Times New Roman" w:hint="default"/>
          <w:spacing w:val="-3"/>
        </w:rPr>
        <w:t> </w:t>
      </w:r>
      <w:r>
        <w:rPr/>
        <w:t>万元，与其他企业投资设立北京数码视讯通信技术发展有限公司，</w:t>
      </w:r>
      <w:r>
        <w:rPr>
          <w:w w:val="100"/>
        </w:rPr>
        <w:t> </w:t>
      </w:r>
      <w:r>
        <w:rPr/>
        <w:t>本公司拥有北京数码视讯通信技术发展有限公司股份的</w:t>
      </w:r>
      <w:r>
        <w:rPr>
          <w:spacing w:val="-39"/>
        </w:rPr>
        <w:t> </w:t>
      </w:r>
      <w:r>
        <w:rPr>
          <w:rFonts w:ascii="Times New Roman" w:hAnsi="Times New Roman" w:cs="Times New Roman" w:eastAsia="Times New Roman" w:hint="default"/>
          <w:spacing w:val="-3"/>
        </w:rPr>
        <w:t>51%</w:t>
      </w:r>
      <w:r>
        <w:rPr>
          <w:spacing w:val="-3"/>
        </w:rPr>
        <w:t>，所以，本报告合并财务报表的合并范围增加</w:t>
      </w:r>
      <w:r>
        <w:rPr>
          <w:spacing w:val="-77"/>
        </w:rPr>
        <w:t> </w:t>
      </w:r>
      <w:r>
        <w:rPr>
          <w:spacing w:val="-77"/>
        </w:rPr>
      </w:r>
      <w:r>
        <w:rPr/>
        <w:t>了北京数码视讯通信技术发展有限公司。</w:t>
      </w:r>
    </w:p>
    <w:p>
      <w:pPr>
        <w:pStyle w:val="Heading9"/>
        <w:spacing w:line="240" w:lineRule="auto" w:before="126"/>
        <w:ind w:left="760" w:right="0"/>
        <w:jc w:val="left"/>
        <w:rPr>
          <w:b w:val="0"/>
          <w:bCs w:val="0"/>
        </w:rPr>
      </w:pPr>
      <w:r>
        <w:rPr>
          <w:rFonts w:ascii="Times New Roman" w:hAnsi="Times New Roman" w:cs="Times New Roman" w:eastAsia="Times New Roman" w:hint="default"/>
        </w:rPr>
        <w:t>1</w:t>
      </w:r>
      <w:r>
        <w:rPr/>
        <w:t>、</w:t>
      </w:r>
      <w:r>
        <w:rPr>
          <w:spacing w:val="-65"/>
        </w:rPr>
        <w:t> </w:t>
      </w:r>
      <w:r>
        <w:rPr/>
        <w:t>本期纳入合并范围的主体和本期不再纳入合并范围的主体</w:t>
      </w:r>
      <w:r>
        <w:rPr>
          <w:b w:val="0"/>
          <w:bCs w:val="0"/>
        </w:rPr>
      </w:r>
    </w:p>
    <w:p>
      <w:pPr>
        <w:spacing w:after="0" w:line="240" w:lineRule="auto"/>
        <w:jc w:val="left"/>
        <w:sectPr>
          <w:pgSz w:w="11910" w:h="16840"/>
          <w:pgMar w:header="990" w:footer="1184" w:top="1160" w:bottom="1380" w:left="740" w:right="940"/>
        </w:sectPr>
      </w:pPr>
    </w:p>
    <w:p>
      <w:pPr>
        <w:spacing w:line="240" w:lineRule="auto" w:before="2"/>
        <w:rPr>
          <w:rFonts w:ascii="宋体" w:hAnsi="宋体" w:cs="宋体" w:eastAsia="宋体" w:hint="default"/>
          <w:b/>
          <w:bCs/>
          <w:sz w:val="16"/>
          <w:szCs w:val="16"/>
        </w:rPr>
      </w:pPr>
      <w:r>
        <w:rPr/>
        <w:pict>
          <v:group style="position:absolute;margin-left:43.560001pt;margin-top:357.049988pt;width:430.7pt;height:.5pt;mso-position-horizontal-relative:page;mso-position-vertical-relative:page;z-index:-1437856" coordorigin="871,7141" coordsize="8614,10">
            <v:shape style="position:absolute;left:871;top:7141;width:1424;height:10" type="#_x0000_t75" stroked="false">
              <v:imagedata r:id="rId194" o:title=""/>
            </v:shape>
            <v:shape style="position:absolute;left:2290;top:7141;width:1282;height:10" type="#_x0000_t75" stroked="false">
              <v:imagedata r:id="rId195" o:title=""/>
            </v:shape>
            <v:shape style="position:absolute;left:3567;top:7141;width:855;height:10" type="#_x0000_t75" stroked="false">
              <v:imagedata r:id="rId196" o:title=""/>
            </v:shape>
            <v:shape style="position:absolute;left:4417;top:7141;width:3706;height:10" type="#_x0000_t75" stroked="false">
              <v:imagedata r:id="rId197" o:title=""/>
            </v:shape>
            <v:shape style="position:absolute;left:8118;top:7141;width:1366;height:10" type="#_x0000_t75" stroked="false">
              <v:imagedata r:id="rId198" o:title=""/>
            </v:shape>
            <w10:wrap type="none"/>
          </v:group>
        </w:pict>
      </w:r>
      <w:r>
        <w:rPr/>
        <w:pict>
          <v:group style="position:absolute;margin-left:42.839996pt;margin-top:368.089996pt;width:431.9pt;height:5.55pt;mso-position-horizontal-relative:page;mso-position-vertical-relative:page;z-index:-1437832" coordorigin="857,7362" coordsize="8638,111">
            <v:shape style="position:absolute;left:857;top:7362;width:1457;height:110" type="#_x0000_t75" stroked="false">
              <v:imagedata r:id="rId199" o:title=""/>
            </v:shape>
            <v:shape style="position:absolute;left:2290;top:7458;width:1291;height:14" type="#_x0000_t75" stroked="false">
              <v:imagedata r:id="rId200" o:title=""/>
            </v:shape>
            <v:shape style="position:absolute;left:3567;top:7458;width:865;height:14" type="#_x0000_t75" stroked="false">
              <v:imagedata r:id="rId201" o:title=""/>
            </v:shape>
            <v:shape style="position:absolute;left:4417;top:7458;width:1572;height:14" type="#_x0000_t75" stroked="false">
              <v:imagedata r:id="rId202" o:title=""/>
            </v:shape>
            <v:shape style="position:absolute;left:5975;top:7458;width:1292;height:14" type="#_x0000_t75" stroked="false">
              <v:imagedata r:id="rId203" o:title=""/>
            </v:shape>
            <v:shape style="position:absolute;left:7252;top:7458;width:881;height:14" type="#_x0000_t75" stroked="false">
              <v:imagedata r:id="rId204" o:title=""/>
            </v:shape>
            <v:shape style="position:absolute;left:8118;top:7458;width:1376;height:14" type="#_x0000_t75" stroked="false">
              <v:imagedata r:id="rId168" o:title=""/>
            </v:shape>
            <w10:wrap type="none"/>
          </v:group>
        </w:pict>
      </w:r>
      <w:r>
        <w:rPr/>
        <w:pict>
          <v:group style="position:absolute;margin-left:43.560001pt;margin-top:389.209991pt;width:430.7pt;height:.5pt;mso-position-horizontal-relative:page;mso-position-vertical-relative:page;z-index:-1437808" coordorigin="871,7784" coordsize="8614,10">
            <v:shape style="position:absolute;left:871;top:7784;width:1424;height:10" type="#_x0000_t75" stroked="false">
              <v:imagedata r:id="rId194" o:title=""/>
            </v:shape>
            <v:shape style="position:absolute;left:2290;top:7784;width:1282;height:10" type="#_x0000_t75" stroked="false">
              <v:imagedata r:id="rId195" o:title=""/>
            </v:shape>
            <v:shape style="position:absolute;left:3567;top:7784;width:855;height:10" type="#_x0000_t75" stroked="false">
              <v:imagedata r:id="rId196" o:title=""/>
            </v:shape>
            <v:shape style="position:absolute;left:4417;top:7784;width:3706;height:10" type="#_x0000_t75" stroked="false">
              <v:imagedata r:id="rId197" o:title=""/>
            </v:shape>
            <v:shape style="position:absolute;left:8118;top:7784;width:1366;height:10" type="#_x0000_t75" stroked="false">
              <v:imagedata r:id="rId198" o:title=""/>
            </v:shape>
            <w10:wrap type="none"/>
          </v:group>
        </w:pict>
      </w:r>
    </w:p>
    <w:p>
      <w:pPr>
        <w:pStyle w:val="BodyText"/>
        <w:spacing w:line="240" w:lineRule="auto" w:before="36"/>
        <w:ind w:left="760" w:right="0"/>
        <w:jc w:val="left"/>
      </w:pPr>
      <w:r>
        <w:rPr/>
        <w:pict>
          <v:group style="position:absolute;margin-left:42.839981pt;margin-top:29.083681pt;width:410.15pt;height:5.55pt;mso-position-horizontal-relative:page;mso-position-vertical-relative:paragraph;z-index:-1438048" coordorigin="857,582" coordsize="8203,111">
            <v:shape style="position:absolute;left:857;top:582;width:4242;height:110" type="#_x0000_t75" stroked="false">
              <v:imagedata r:id="rId205" o:title=""/>
            </v:shape>
            <v:shape style="position:absolute;left:5075;top:682;width:2506;height:10" type="#_x0000_t75" stroked="false">
              <v:imagedata r:id="rId206" o:title=""/>
            </v:shape>
            <v:shape style="position:absolute;left:7576;top:678;width:1484;height:14" type="#_x0000_t75" stroked="false">
              <v:imagedata r:id="rId207" o:title=""/>
            </v:shape>
            <w10:wrap type="none"/>
          </v:group>
        </w:pict>
      </w:r>
      <w:r>
        <w:rPr/>
        <w:pict>
          <v:group style="position:absolute;margin-left:42.840012pt;margin-top:45.163742pt;width:410.15pt;height:5.55pt;mso-position-horizontal-relative:page;mso-position-vertical-relative:paragraph;z-index:-1438024" coordorigin="857,903" coordsize="8203,111">
            <v:shape style="position:absolute;left:857;top:903;width:4242;height:110" type="#_x0000_t75" stroked="false">
              <v:imagedata r:id="rId208" o:title=""/>
            </v:shape>
            <v:shape style="position:absolute;left:5075;top:1004;width:2506;height:10" type="#_x0000_t75" stroked="false">
              <v:imagedata r:id="rId206" o:title=""/>
            </v:shape>
            <v:shape style="position:absolute;left:7576;top:999;width:1484;height:14" type="#_x0000_t75" stroked="false">
              <v:imagedata r:id="rId207" o:title=""/>
            </v:shape>
            <w10:wrap type="none"/>
          </v:group>
        </w:pict>
      </w:r>
      <w:r>
        <w:rPr/>
        <w:t>（</w:t>
      </w:r>
      <w:r>
        <w:rPr>
          <w:rFonts w:ascii="Times New Roman" w:hAnsi="Times New Roman" w:cs="Times New Roman" w:eastAsia="Times New Roman" w:hint="default"/>
        </w:rPr>
        <w:t>1</w:t>
      </w:r>
      <w:r>
        <w:rPr/>
        <w:t>）本期新纳入合并范围的子公司</w:t>
      </w:r>
    </w:p>
    <w:p>
      <w:pPr>
        <w:spacing w:line="240" w:lineRule="auto" w:before="8"/>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10.15pt;height:.5pt;mso-position-horizontal-relative:char;mso-position-vertical-relative:line" coordorigin="0,0" coordsize="8203,10">
            <v:shape style="position:absolute;left:5;top:0;width:10;height:10" type="#_x0000_t75" stroked="false">
              <v:imagedata r:id="rId112" o:title=""/>
            </v:shape>
            <v:shape style="position:absolute;left:0;top:0;width:4223;height:10" type="#_x0000_t75" stroked="false">
              <v:imagedata r:id="rId209" o:title=""/>
            </v:shape>
            <v:shape style="position:absolute;left:4218;top:0;width:2506;height:10" type="#_x0000_t75" stroked="false">
              <v:imagedata r:id="rId206" o:title=""/>
            </v:shape>
            <v:shape style="position:absolute;left:6719;top:0;width:1484;height:10" type="#_x0000_t75" stroked="false">
              <v:imagedata r:id="rId210" o:title=""/>
            </v:shape>
          </v:group>
        </w:pict>
      </w:r>
      <w:r>
        <w:rPr>
          <w:rFonts w:ascii="宋体" w:hAnsi="宋体" w:cs="宋体" w:eastAsia="宋体" w:hint="default"/>
          <w:sz w:val="2"/>
          <w:szCs w:val="2"/>
        </w:rPr>
      </w:r>
    </w:p>
    <w:tbl>
      <w:tblPr>
        <w:tblW w:w="0" w:type="auto"/>
        <w:jc w:val="left"/>
        <w:tblInd w:w="121" w:type="dxa"/>
        <w:tblLayout w:type="fixed"/>
        <w:tblCellMar>
          <w:top w:w="0" w:type="dxa"/>
          <w:left w:w="0" w:type="dxa"/>
          <w:bottom w:w="0" w:type="dxa"/>
          <w:right w:w="0" w:type="dxa"/>
        </w:tblCellMar>
        <w:tblLook w:val="01E0"/>
      </w:tblPr>
      <w:tblGrid>
        <w:gridCol w:w="4218"/>
        <w:gridCol w:w="2501"/>
        <w:gridCol w:w="1469"/>
      </w:tblGrid>
      <w:tr>
        <w:trPr>
          <w:trHeight w:val="244" w:hRule="exact"/>
        </w:trPr>
        <w:tc>
          <w:tcPr>
            <w:tcW w:w="421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名 </w:t>
            </w:r>
            <w:r>
              <w:rPr>
                <w:rFonts w:ascii="宋体" w:hAnsi="宋体" w:cs="宋体" w:eastAsia="宋体" w:hint="default"/>
                <w:spacing w:val="2"/>
                <w:sz w:val="18"/>
                <w:szCs w:val="18"/>
                <w:u w:val="single" w:color="000000"/>
              </w:rPr>
              <w:t> </w:t>
            </w:r>
            <w:r>
              <w:rPr>
                <w:rFonts w:ascii="宋体" w:hAnsi="宋体" w:cs="宋体" w:eastAsia="宋体" w:hint="default"/>
                <w:sz w:val="18"/>
                <w:szCs w:val="18"/>
                <w:u w:val="single" w:color="000000"/>
              </w:rPr>
              <w:t>称</w:t>
            </w:r>
            <w:r>
              <w:rPr>
                <w:rFonts w:ascii="宋体" w:hAnsi="宋体" w:cs="宋体" w:eastAsia="宋体" w:hint="default"/>
                <w:sz w:val="18"/>
                <w:szCs w:val="18"/>
              </w:rPr>
            </w:r>
          </w:p>
        </w:tc>
        <w:tc>
          <w:tcPr>
            <w:tcW w:w="250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期末净资产</w:t>
            </w:r>
            <w:r>
              <w:rPr>
                <w:rFonts w:ascii="宋体" w:hAnsi="宋体" w:cs="宋体" w:eastAsia="宋体" w:hint="default"/>
                <w:sz w:val="18"/>
                <w:szCs w:val="18"/>
              </w:rPr>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7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本期净利润</w:t>
            </w:r>
            <w:r>
              <w:rPr>
                <w:rFonts w:ascii="宋体" w:hAnsi="宋体" w:cs="宋体" w:eastAsia="宋体" w:hint="default"/>
                <w:sz w:val="18"/>
                <w:szCs w:val="18"/>
              </w:rPr>
            </w:r>
          </w:p>
        </w:tc>
      </w:tr>
      <w:tr>
        <w:trPr>
          <w:trHeight w:val="78" w:hRule="exact"/>
        </w:trPr>
        <w:tc>
          <w:tcPr>
            <w:tcW w:w="4218" w:type="dxa"/>
            <w:tcBorders>
              <w:top w:val="nil" w:sz="6" w:space="0" w:color="auto"/>
              <w:left w:val="single" w:sz="4" w:space="0" w:color="000000"/>
              <w:bottom w:val="nil" w:sz="6" w:space="0" w:color="auto"/>
              <w:right w:val="nil" w:sz="6" w:space="0" w:color="auto"/>
            </w:tcBorders>
          </w:tcPr>
          <w:p>
            <w:pPr/>
          </w:p>
        </w:tc>
        <w:tc>
          <w:tcPr>
            <w:tcW w:w="2501" w:type="dxa"/>
            <w:tcBorders>
              <w:top w:val="nil" w:sz="6" w:space="0" w:color="auto"/>
              <w:left w:val="nil" w:sz="6" w:space="0" w:color="auto"/>
              <w:bottom w:val="nil" w:sz="6" w:space="0" w:color="auto"/>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421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鼎点视讯科技有限公司</w:t>
            </w:r>
          </w:p>
        </w:tc>
        <w:tc>
          <w:tcPr>
            <w:tcW w:w="250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99,569,906.78</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93"/>
              <w:jc w:val="right"/>
              <w:rPr>
                <w:rFonts w:ascii="Times New Roman" w:hAnsi="Times New Roman" w:cs="Times New Roman" w:eastAsia="Times New Roman" w:hint="default"/>
                <w:sz w:val="18"/>
                <w:szCs w:val="18"/>
              </w:rPr>
            </w:pPr>
            <w:r>
              <w:rPr>
                <w:rFonts w:ascii="Times New Roman"/>
                <w:spacing w:val="-1"/>
                <w:sz w:val="18"/>
              </w:rPr>
              <w:t>-430,093.22</w:t>
            </w:r>
          </w:p>
        </w:tc>
      </w:tr>
      <w:tr>
        <w:trPr>
          <w:trHeight w:val="68" w:hRule="exact"/>
        </w:trPr>
        <w:tc>
          <w:tcPr>
            <w:tcW w:w="4218" w:type="dxa"/>
            <w:tcBorders>
              <w:top w:val="nil" w:sz="6" w:space="0" w:color="auto"/>
              <w:left w:val="single" w:sz="4" w:space="0" w:color="000000"/>
              <w:bottom w:val="nil" w:sz="6" w:space="0" w:color="auto"/>
              <w:right w:val="nil" w:sz="6" w:space="0" w:color="auto"/>
            </w:tcBorders>
          </w:tcPr>
          <w:p>
            <w:pPr/>
          </w:p>
        </w:tc>
        <w:tc>
          <w:tcPr>
            <w:tcW w:w="2501" w:type="dxa"/>
            <w:tcBorders>
              <w:top w:val="nil" w:sz="6" w:space="0" w:color="auto"/>
              <w:left w:val="nil" w:sz="6" w:space="0" w:color="auto"/>
              <w:bottom w:val="nil" w:sz="6" w:space="0" w:color="auto"/>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
        </w:tc>
      </w:tr>
      <w:tr>
        <w:trPr>
          <w:trHeight w:val="321" w:hRule="exact"/>
        </w:trPr>
        <w:tc>
          <w:tcPr>
            <w:tcW w:w="421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北京数码视讯建设发展有限公司</w:t>
            </w:r>
          </w:p>
        </w:tc>
        <w:tc>
          <w:tcPr>
            <w:tcW w:w="250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93" w:right="0"/>
              <w:jc w:val="center"/>
              <w:rPr>
                <w:rFonts w:ascii="Times New Roman" w:hAnsi="Times New Roman" w:cs="Times New Roman" w:eastAsia="Times New Roman" w:hint="default"/>
                <w:sz w:val="18"/>
                <w:szCs w:val="18"/>
              </w:rPr>
            </w:pPr>
            <w:r>
              <w:rPr>
                <w:rFonts w:ascii="Times New Roman"/>
                <w:sz w:val="18"/>
              </w:rPr>
              <w:t>5,993,600.00</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93"/>
              <w:jc w:val="right"/>
              <w:rPr>
                <w:rFonts w:ascii="Times New Roman" w:hAnsi="Times New Roman" w:cs="Times New Roman" w:eastAsia="Times New Roman" w:hint="default"/>
                <w:sz w:val="18"/>
                <w:szCs w:val="18"/>
              </w:rPr>
            </w:pPr>
            <w:r>
              <w:rPr>
                <w:rFonts w:ascii="Times New Roman"/>
                <w:spacing w:val="-1"/>
                <w:sz w:val="18"/>
              </w:rPr>
              <w:t>-6,400.00</w:t>
            </w:r>
          </w:p>
        </w:tc>
      </w:tr>
      <w:tr>
        <w:trPr>
          <w:trHeight w:val="323" w:hRule="exact"/>
        </w:trPr>
        <w:tc>
          <w:tcPr>
            <w:tcW w:w="421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北京星际无双文化传媒有限公司</w:t>
            </w:r>
          </w:p>
        </w:tc>
        <w:tc>
          <w:tcPr>
            <w:tcW w:w="250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93" w:right="0"/>
              <w:jc w:val="center"/>
              <w:rPr>
                <w:rFonts w:ascii="Times New Roman" w:hAnsi="Times New Roman" w:cs="Times New Roman" w:eastAsia="Times New Roman" w:hint="default"/>
                <w:sz w:val="18"/>
                <w:szCs w:val="18"/>
              </w:rPr>
            </w:pPr>
            <w:r>
              <w:rPr>
                <w:rFonts w:ascii="Times New Roman"/>
                <w:sz w:val="18"/>
              </w:rPr>
              <w:t>4,998,712.98</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293"/>
              <w:jc w:val="right"/>
              <w:rPr>
                <w:rFonts w:ascii="Times New Roman" w:hAnsi="Times New Roman" w:cs="Times New Roman" w:eastAsia="Times New Roman" w:hint="default"/>
                <w:sz w:val="18"/>
                <w:szCs w:val="18"/>
              </w:rPr>
            </w:pPr>
            <w:r>
              <w:rPr>
                <w:rFonts w:ascii="Times New Roman"/>
                <w:spacing w:val="-1"/>
                <w:sz w:val="18"/>
              </w:rPr>
              <w:t>-1,287.02</w:t>
            </w:r>
          </w:p>
        </w:tc>
      </w:tr>
      <w:tr>
        <w:trPr>
          <w:trHeight w:val="256" w:hRule="exact"/>
        </w:trPr>
        <w:tc>
          <w:tcPr>
            <w:tcW w:w="42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北京数码视讯通信技术发展有限公司</w:t>
            </w:r>
          </w:p>
        </w:tc>
        <w:tc>
          <w:tcPr>
            <w:tcW w:w="250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93" w:right="0"/>
              <w:jc w:val="center"/>
              <w:rPr>
                <w:rFonts w:ascii="Times New Roman" w:hAnsi="Times New Roman" w:cs="Times New Roman" w:eastAsia="Times New Roman" w:hint="default"/>
                <w:sz w:val="18"/>
                <w:szCs w:val="18"/>
              </w:rPr>
            </w:pPr>
            <w:r>
              <w:rPr>
                <w:rFonts w:ascii="Times New Roman"/>
                <w:sz w:val="18"/>
              </w:rPr>
              <w:t>3,986,424.42</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93"/>
              <w:jc w:val="right"/>
              <w:rPr>
                <w:rFonts w:ascii="Times New Roman" w:hAnsi="Times New Roman" w:cs="Times New Roman" w:eastAsia="Times New Roman" w:hint="default"/>
                <w:sz w:val="18"/>
                <w:szCs w:val="18"/>
              </w:rPr>
            </w:pPr>
            <w:r>
              <w:rPr>
                <w:rFonts w:ascii="Times New Roman"/>
                <w:spacing w:val="-1"/>
                <w:sz w:val="18"/>
              </w:rPr>
              <w:t>-13,575.58</w:t>
            </w:r>
          </w:p>
        </w:tc>
      </w:tr>
      <w:tr>
        <w:trPr>
          <w:trHeight w:val="68" w:hRule="exact"/>
        </w:trPr>
        <w:tc>
          <w:tcPr>
            <w:tcW w:w="4218" w:type="dxa"/>
            <w:tcBorders>
              <w:top w:val="nil" w:sz="6" w:space="0" w:color="auto"/>
              <w:left w:val="single" w:sz="4" w:space="0" w:color="000000"/>
              <w:bottom w:val="nil" w:sz="6" w:space="0" w:color="auto"/>
              <w:right w:val="nil" w:sz="6" w:space="0" w:color="auto"/>
            </w:tcBorders>
          </w:tcPr>
          <w:p>
            <w:pPr/>
          </w:p>
        </w:tc>
        <w:tc>
          <w:tcPr>
            <w:tcW w:w="2501" w:type="dxa"/>
            <w:tcBorders>
              <w:top w:val="nil" w:sz="6" w:space="0" w:color="auto"/>
              <w:left w:val="nil" w:sz="6" w:space="0" w:color="auto"/>
              <w:bottom w:val="nil" w:sz="6" w:space="0" w:color="auto"/>
              <w:right w:val="single" w:sz="4" w:space="0" w:color="000000"/>
            </w:tcBorders>
          </w:tcPr>
          <w:p>
            <w:pPr/>
          </w:p>
        </w:tc>
        <w:tc>
          <w:tcPr>
            <w:tcW w:w="1469" w:type="dxa"/>
            <w:tcBorders>
              <w:top w:val="nil" w:sz="6" w:space="0" w:color="auto"/>
              <w:left w:val="single" w:sz="4" w:space="0" w:color="000000"/>
              <w:bottom w:val="nil" w:sz="6" w:space="0" w:color="auto"/>
              <w:right w:val="nil" w:sz="6" w:space="0" w:color="auto"/>
            </w:tcBorders>
          </w:tcPr>
          <w:p>
            <w:pPr/>
          </w:p>
        </w:tc>
      </w:tr>
    </w:tbl>
    <w:p>
      <w:pPr>
        <w:spacing w:line="240" w:lineRule="auto" w:before="3"/>
        <w:rPr>
          <w:rFonts w:ascii="宋体" w:hAnsi="宋体" w:cs="宋体" w:eastAsia="宋体" w:hint="default"/>
          <w:sz w:val="8"/>
          <w:szCs w:val="8"/>
        </w:rPr>
      </w:pPr>
    </w:p>
    <w:p>
      <w:pPr>
        <w:pStyle w:val="BodyText"/>
        <w:spacing w:line="240" w:lineRule="auto" w:before="36"/>
        <w:ind w:left="760" w:right="0"/>
        <w:jc w:val="left"/>
      </w:pPr>
      <w:r>
        <w:rPr/>
        <w:pict>
          <v:group style="position:absolute;margin-left:43.560001pt;margin-top:-38.136322pt;width:408.95pt;height:.5pt;mso-position-horizontal-relative:page;mso-position-vertical-relative:paragraph;z-index:-1438000" coordorigin="871,-763" coordsize="8179,10">
            <v:shape style="position:absolute;left:871;top:-763;width:4208;height:10" type="#_x0000_t75" stroked="false">
              <v:imagedata r:id="rId211" o:title=""/>
            </v:shape>
            <v:shape style="position:absolute;left:5075;top:-763;width:2506;height:10" type="#_x0000_t75" stroked="false">
              <v:imagedata r:id="rId212" o:title=""/>
            </v:shape>
            <v:shape style="position:absolute;left:7576;top:-763;width:1474;height:10" type="#_x0000_t75" stroked="false">
              <v:imagedata r:id="rId213" o:title=""/>
            </v:shape>
            <w10:wrap type="none"/>
          </v:group>
        </w:pict>
      </w:r>
      <w:r>
        <w:rPr/>
        <w:pict>
          <v:group style="position:absolute;margin-left:43.560001pt;margin-top:-21.936323pt;width:408.95pt;height:.5pt;mso-position-horizontal-relative:page;mso-position-vertical-relative:paragraph;z-index:-1437976" coordorigin="871,-439" coordsize="8179,10">
            <v:shape style="position:absolute;left:871;top:-439;width:4208;height:10" type="#_x0000_t75" stroked="false">
              <v:imagedata r:id="rId211" o:title=""/>
            </v:shape>
            <v:shape style="position:absolute;left:5075;top:-439;width:2506;height:10" type="#_x0000_t75" stroked="false">
              <v:imagedata r:id="rId206" o:title=""/>
            </v:shape>
            <v:shape style="position:absolute;left:7576;top:-439;width:1474;height:10" type="#_x0000_t75" stroked="false">
              <v:imagedata r:id="rId214" o:title=""/>
            </v:shape>
            <w10:wrap type="none"/>
          </v:group>
        </w:pict>
      </w:r>
      <w:r>
        <w:rPr/>
        <w:pict>
          <v:shape style="position:absolute;margin-left:43.080002pt;margin-top:-6.096333pt;width:.480007pt;height:.72pt;mso-position-horizontal-relative:page;mso-position-vertical-relative:paragraph;z-index:4504" type="#_x0000_t75" stroked="false">
            <v:imagedata r:id="rId88" o:title=""/>
          </v:shape>
        </w:pict>
      </w:r>
      <w:r>
        <w:rPr/>
        <w:pict>
          <v:group style="position:absolute;margin-left:43.560001pt;margin-top:-10.896362pt;width:335.5pt;height:5.55pt;mso-position-horizontal-relative:page;mso-position-vertical-relative:paragraph;z-index:-1437928" coordorigin="871,-218" coordsize="6710,111">
            <v:shape style="position:absolute;left:871;top:-218;width:4227;height:110" type="#_x0000_t75" stroked="false">
              <v:imagedata r:id="rId215" o:title=""/>
            </v:shape>
            <v:shape style="position:absolute;left:5075;top:-117;width:2506;height:10" type="#_x0000_t75" stroked="false">
              <v:imagedata r:id="rId206" o:title=""/>
            </v:shape>
            <w10:wrap type="none"/>
          </v:group>
        </w:pict>
      </w:r>
      <w:r>
        <w:rPr/>
        <w:pict>
          <v:group style="position:absolute;margin-left:379.51001pt;margin-top:-10.896362pt;width:73.95pt;height:5.55pt;mso-position-horizontal-relative:page;mso-position-vertical-relative:paragraph;z-index:-1437904" coordorigin="7590,-218" coordsize="1479,111">
            <v:shape style="position:absolute;left:7590;top:-218;width:1479;height:110" type="#_x0000_t75" stroked="false">
              <v:imagedata r:id="rId216" o:title=""/>
            </v:shape>
            <v:group style="position:absolute;left:9050;top:-112;width:10;height:2" coordorigin="9050,-112" coordsize="10,2">
              <v:shape style="position:absolute;left:9050;top:-112;width:10;height:2" coordorigin="9050,-112" coordsize="10,0" path="m9050,-112l9060,-112e" filled="false" stroked="true" strokeweight=".47998pt" strokecolor="#000000">
                <v:path arrowok="t"/>
              </v:shape>
            </v:group>
            <w10:wrap type="none"/>
          </v:group>
        </w:pict>
      </w:r>
      <w:r>
        <w:rPr/>
        <w:t>（</w:t>
      </w:r>
      <w:r>
        <w:rPr>
          <w:rFonts w:ascii="Times New Roman" w:hAnsi="Times New Roman" w:cs="Times New Roman" w:eastAsia="Times New Roman" w:hint="default"/>
        </w:rPr>
        <w:t>2</w:t>
      </w:r>
      <w:r>
        <w:rPr/>
        <w:t>）本期不存在不再纳入合并范围的子公司的情况。</w:t>
      </w:r>
    </w:p>
    <w:p>
      <w:pPr>
        <w:pStyle w:val="Heading5"/>
        <w:spacing w:line="240" w:lineRule="auto" w:before="197"/>
        <w:ind w:left="822" w:right="0"/>
        <w:jc w:val="left"/>
        <w:rPr>
          <w:b w:val="0"/>
          <w:bCs w:val="0"/>
        </w:rPr>
      </w:pPr>
      <w:r>
        <w:rPr/>
        <w:t>五、合并财务报表项目注释</w:t>
      </w:r>
      <w:r>
        <w:rPr>
          <w:b w:val="0"/>
          <w:bCs w:val="0"/>
        </w:rPr>
      </w:r>
    </w:p>
    <w:p>
      <w:pPr>
        <w:spacing w:before="193"/>
        <w:ind w:left="753" w:right="0" w:firstLine="0"/>
        <w:jc w:val="left"/>
        <w:rPr>
          <w:rFonts w:ascii="宋体" w:hAnsi="宋体" w:cs="宋体" w:eastAsia="宋体" w:hint="default"/>
          <w:sz w:val="21"/>
          <w:szCs w:val="21"/>
        </w:rPr>
      </w:pPr>
      <w:r>
        <w:rPr/>
        <w:pict>
          <v:group style="position:absolute;margin-left:42.839981pt;margin-top:28.273689pt;width:431.9pt;height:97.15pt;mso-position-horizontal-relative:page;mso-position-vertical-relative:paragraph;z-index:-1437880" coordorigin="857,565" coordsize="8638,1943">
            <v:shape style="position:absolute;left:862;top:565;width:10;height:10" type="#_x0000_t75" stroked="false">
              <v:imagedata r:id="rId112" o:title=""/>
            </v:shape>
            <v:shape style="position:absolute;left:857;top:565;width:1438;height:10" type="#_x0000_t75" stroked="false">
              <v:imagedata r:id="rId217" o:title=""/>
            </v:shape>
            <v:shape style="position:absolute;left:2290;top:565;width:7204;height:10" type="#_x0000_t75" stroked="false">
              <v:imagedata r:id="rId218" o:title=""/>
            </v:shape>
            <v:group style="position:absolute;left:2295;top:575;width:10;height:20" coordorigin="2295,575" coordsize="10,20">
              <v:shape style="position:absolute;left:2295;top:575;width:10;height:20" coordorigin="2295,575" coordsize="10,20" path="m2295,594l2304,594,2304,575,2295,575,2295,594xe" filled="true" fillcolor="#000000" stroked="false">
                <v:path arrowok="t"/>
                <v:fill type="solid"/>
              </v:shape>
            </v:group>
            <v:group style="position:absolute;left:2295;top:594;width:10;height:20" coordorigin="2295,594" coordsize="10,20">
              <v:shape style="position:absolute;left:2295;top:594;width:10;height:20" coordorigin="2295,594" coordsize="10,20" path="m2295,613l2304,613,2304,594,2295,594,2295,613xe" filled="true" fillcolor="#000000" stroked="false">
                <v:path arrowok="t"/>
                <v:fill type="solid"/>
              </v:shape>
            </v:group>
            <v:group style="position:absolute;left:2295;top:613;width:10;height:20" coordorigin="2295,613" coordsize="10,20">
              <v:shape style="position:absolute;left:2295;top:613;width:10;height:20" coordorigin="2295,613" coordsize="10,20" path="m2295,633l2304,633,2304,613,2295,613,2295,633xe" filled="true" fillcolor="#000000" stroked="false">
                <v:path arrowok="t"/>
                <v:fill type="solid"/>
              </v:shape>
            </v:group>
            <v:group style="position:absolute;left:2295;top:633;width:10;height:20" coordorigin="2295,633" coordsize="10,20">
              <v:shape style="position:absolute;left:2295;top:633;width:10;height:20" coordorigin="2295,633" coordsize="10,20" path="m2295,652l2304,652,2304,633,2295,633,2295,652xe" filled="true" fillcolor="#000000" stroked="false">
                <v:path arrowok="t"/>
                <v:fill type="solid"/>
              </v:shape>
            </v:group>
            <v:group style="position:absolute;left:2295;top:652;width:10;height:20" coordorigin="2295,652" coordsize="10,20">
              <v:shape style="position:absolute;left:2295;top:652;width:10;height:20" coordorigin="2295,652" coordsize="10,20" path="m2295,671l2304,671,2304,652,2295,652,2295,671xe" filled="true" fillcolor="#000000" stroked="false">
                <v:path arrowok="t"/>
                <v:fill type="solid"/>
              </v:shape>
            </v:group>
            <v:group style="position:absolute;left:2295;top:671;width:10;height:20" coordorigin="2295,671" coordsize="10,20">
              <v:shape style="position:absolute;left:2295;top:671;width:10;height:20" coordorigin="2295,671" coordsize="10,20" path="m2295,690l2304,690,2304,671,2295,671,2295,690xe" filled="true" fillcolor="#000000" stroked="false">
                <v:path arrowok="t"/>
                <v:fill type="solid"/>
              </v:shape>
            </v:group>
            <v:group style="position:absolute;left:2295;top:690;width:10;height:20" coordorigin="2295,690" coordsize="10,20">
              <v:shape style="position:absolute;left:2295;top:690;width:10;height:20" coordorigin="2295,690" coordsize="10,20" path="m2295,709l2304,709,2304,690,2295,690,2295,709xe" filled="true" fillcolor="#000000" stroked="false">
                <v:path arrowok="t"/>
                <v:fill type="solid"/>
              </v:shape>
            </v:group>
            <v:group style="position:absolute;left:2295;top:709;width:10;height:20" coordorigin="2295,709" coordsize="10,20">
              <v:shape style="position:absolute;left:2295;top:709;width:10;height:20" coordorigin="2295,709" coordsize="10,20" path="m2295,729l2304,729,2304,709,2295,709,2295,729xe" filled="true" fillcolor="#000000" stroked="false">
                <v:path arrowok="t"/>
                <v:fill type="solid"/>
              </v:shape>
            </v:group>
            <v:group style="position:absolute;left:2295;top:729;width:10;height:20" coordorigin="2295,729" coordsize="10,20">
              <v:shape style="position:absolute;left:2295;top:729;width:10;height:20" coordorigin="2295,729" coordsize="10,20" path="m2295,748l2304,748,2304,729,2295,729,2295,748xe" filled="true" fillcolor="#000000" stroked="false">
                <v:path arrowok="t"/>
                <v:fill type="solid"/>
              </v:shape>
            </v:group>
            <v:group style="position:absolute;left:2295;top:748;width:10;height:20" coordorigin="2295,748" coordsize="10,20">
              <v:shape style="position:absolute;left:2295;top:748;width:10;height:20" coordorigin="2295,748" coordsize="10,20" path="m2295,767l2304,767,2304,748,2295,748,2295,767xe" filled="true" fillcolor="#000000" stroked="false">
                <v:path arrowok="t"/>
                <v:fill type="solid"/>
              </v:shape>
            </v:group>
            <v:group style="position:absolute;left:2295;top:767;width:10;height:20" coordorigin="2295,767" coordsize="10,20">
              <v:shape style="position:absolute;left:2295;top:767;width:10;height:20" coordorigin="2295,767" coordsize="10,20" path="m2295,786l2304,786,2304,767,2295,767,2295,786xe" filled="true" fillcolor="#000000" stroked="false">
                <v:path arrowok="t"/>
                <v:fill type="solid"/>
              </v:shape>
            </v:group>
            <v:group style="position:absolute;left:2295;top:786;width:10;height:20" coordorigin="2295,786" coordsize="10,20">
              <v:shape style="position:absolute;left:2295;top:786;width:10;height:20" coordorigin="2295,786" coordsize="10,20" path="m2295,805l2304,805,2304,786,2295,786,2295,805xe" filled="true" fillcolor="#000000" stroked="false">
                <v:path arrowok="t"/>
                <v:fill type="solid"/>
              </v:shape>
            </v:group>
            <v:group style="position:absolute;left:2295;top:805;width:10;height:20" coordorigin="2295,805" coordsize="10,20">
              <v:shape style="position:absolute;left:2295;top:805;width:10;height:20" coordorigin="2295,805" coordsize="10,20" path="m2295,825l2304,825,2304,805,2295,805,2295,825xe" filled="true" fillcolor="#000000" stroked="false">
                <v:path arrowok="t"/>
                <v:fill type="solid"/>
              </v:shape>
            </v:group>
            <v:group style="position:absolute;left:2295;top:825;width:10;height:20" coordorigin="2295,825" coordsize="10,20">
              <v:shape style="position:absolute;left:2295;top:825;width:10;height:20" coordorigin="2295,825" coordsize="10,20" path="m2295,844l2304,844,2304,825,2295,825,2295,844xe" filled="true" fillcolor="#000000" stroked="false">
                <v:path arrowok="t"/>
                <v:fill type="solid"/>
              </v:shape>
            </v:group>
            <v:group style="position:absolute;left:2295;top:844;width:10;height:20" coordorigin="2295,844" coordsize="10,20">
              <v:shape style="position:absolute;left:2295;top:844;width:10;height:20" coordorigin="2295,844" coordsize="10,20" path="m2295,863l2304,863,2304,844,2295,844,2295,863xe" filled="true" fillcolor="#000000" stroked="false">
                <v:path arrowok="t"/>
                <v:fill type="solid"/>
              </v:shape>
            </v:group>
            <v:group style="position:absolute;left:2295;top:863;width:10;height:20" coordorigin="2295,863" coordsize="10,20">
              <v:shape style="position:absolute;left:2295;top:863;width:10;height:20" coordorigin="2295,863" coordsize="10,20" path="m2295,882l2304,882,2304,863,2295,863,2295,882xe" filled="true" fillcolor="#000000" stroked="false">
                <v:path arrowok="t"/>
                <v:fill type="solid"/>
              </v:shape>
            </v:group>
            <v:group style="position:absolute;left:2295;top:886;width:10;height:2" coordorigin="2295,886" coordsize="10,2">
              <v:shape style="position:absolute;left:2295;top:886;width:10;height:2" coordorigin="2295,886" coordsize="10,0" path="m2295,886l2304,886e" filled="false" stroked="true" strokeweight=".35999pt" strokecolor="#000000">
                <v:path arrowok="t"/>
              </v:shape>
            </v:group>
            <v:group style="position:absolute;left:2295;top:894;width:10;height:2" coordorigin="2295,894" coordsize="10,2">
              <v:shape style="position:absolute;left:2295;top:894;width:10;height:2" coordorigin="2295,894" coordsize="10,0" path="m2295,894l2304,894e" filled="false" stroked="true" strokeweight=".47998pt" strokecolor="#000000">
                <v:path arrowok="t"/>
              </v:shape>
              <v:shape style="position:absolute;left:2304;top:889;width:1267;height:10" type="#_x0000_t75" stroked="false">
                <v:imagedata r:id="rId219" o:title=""/>
              </v:shape>
              <v:shape style="position:absolute;left:3567;top:889;width:855;height:10" type="#_x0000_t75" stroked="false">
                <v:imagedata r:id="rId220" o:title=""/>
              </v:shape>
              <v:shape style="position:absolute;left:4417;top:889;width:3706;height:10" type="#_x0000_t75" stroked="false">
                <v:imagedata r:id="rId221" o:title=""/>
              </v:shape>
              <v:shape style="position:absolute;left:8118;top:889;width:1366;height:10" type="#_x0000_t75" stroked="false">
                <v:imagedata r:id="rId222" o:title=""/>
              </v:shape>
            </v:group>
            <v:group style="position:absolute;left:2295;top:899;width:10;height:20" coordorigin="2295,899" coordsize="10,20">
              <v:shape style="position:absolute;left:2295;top:899;width:10;height:20" coordorigin="2295,899" coordsize="10,20" path="m2295,918l2304,918,2304,899,2295,899,2295,918xe" filled="true" fillcolor="#000000" stroked="false">
                <v:path arrowok="t"/>
                <v:fill type="solid"/>
              </v:shape>
            </v:group>
            <v:group style="position:absolute;left:2295;top:918;width:10;height:20" coordorigin="2295,918" coordsize="10,20">
              <v:shape style="position:absolute;left:2295;top:918;width:10;height:20" coordorigin="2295,918" coordsize="10,20" path="m2295,937l2304,937,2304,918,2295,918,2295,937xe" filled="true" fillcolor="#000000" stroked="false">
                <v:path arrowok="t"/>
                <v:fill type="solid"/>
              </v:shape>
            </v:group>
            <v:group style="position:absolute;left:2295;top:937;width:10;height:20" coordorigin="2295,937" coordsize="10,20">
              <v:shape style="position:absolute;left:2295;top:937;width:10;height:20" coordorigin="2295,937" coordsize="10,20" path="m2295,957l2304,957,2304,937,2295,937,2295,957xe" filled="true" fillcolor="#000000" stroked="false">
                <v:path arrowok="t"/>
                <v:fill type="solid"/>
              </v:shape>
            </v:group>
            <v:group style="position:absolute;left:2295;top:957;width:10;height:20" coordorigin="2295,957" coordsize="10,20">
              <v:shape style="position:absolute;left:2295;top:957;width:10;height:20" coordorigin="2295,957" coordsize="10,20" path="m2295,976l2304,976,2304,957,2295,957,2295,976xe" filled="true" fillcolor="#000000" stroked="false">
                <v:path arrowok="t"/>
                <v:fill type="solid"/>
              </v:shape>
            </v:group>
            <v:group style="position:absolute;left:2295;top:976;width:10;height:20" coordorigin="2295,976" coordsize="10,20">
              <v:shape style="position:absolute;left:2295;top:976;width:10;height:20" coordorigin="2295,976" coordsize="10,20" path="m2295,995l2304,995,2304,976,2295,976,2295,995xe" filled="true" fillcolor="#000000" stroked="false">
                <v:path arrowok="t"/>
                <v:fill type="solid"/>
              </v:shape>
            </v:group>
            <v:group style="position:absolute;left:2295;top:995;width:10;height:20" coordorigin="2295,995" coordsize="10,20">
              <v:shape style="position:absolute;left:2295;top:995;width:10;height:20" coordorigin="2295,995" coordsize="10,20" path="m2295,1014l2304,1014,2304,995,2295,995,2295,1014xe" filled="true" fillcolor="#000000" stroked="false">
                <v:path arrowok="t"/>
                <v:fill type="solid"/>
              </v:shape>
            </v:group>
            <v:group style="position:absolute;left:2295;top:1014;width:10;height:20" coordorigin="2295,1014" coordsize="10,20">
              <v:shape style="position:absolute;left:2295;top:1014;width:10;height:20" coordorigin="2295,1014" coordsize="10,20" path="m2295,1034l2304,1034,2304,1014,2295,1014,2295,1034xe" filled="true" fillcolor="#000000" stroked="false">
                <v:path arrowok="t"/>
                <v:fill type="solid"/>
              </v:shape>
            </v:group>
            <v:group style="position:absolute;left:2295;top:1034;width:10;height:20" coordorigin="2295,1034" coordsize="10,20">
              <v:shape style="position:absolute;left:2295;top:1034;width:10;height:20" coordorigin="2295,1034" coordsize="10,20" path="m2295,1053l2304,1053,2304,1034,2295,1034,2295,1053xe" filled="true" fillcolor="#000000" stroked="false">
                <v:path arrowok="t"/>
                <v:fill type="solid"/>
              </v:shape>
            </v:group>
            <v:group style="position:absolute;left:2295;top:1053;width:10;height:20" coordorigin="2295,1053" coordsize="10,20">
              <v:shape style="position:absolute;left:2295;top:1053;width:10;height:20" coordorigin="2295,1053" coordsize="10,20" path="m2295,1072l2304,1072,2304,1053,2295,1053,2295,1072xe" filled="true" fillcolor="#000000" stroked="false">
                <v:path arrowok="t"/>
                <v:fill type="solid"/>
              </v:shape>
            </v:group>
            <v:group style="position:absolute;left:2295;top:1072;width:10;height:20" coordorigin="2295,1072" coordsize="10,20">
              <v:shape style="position:absolute;left:2295;top:1072;width:10;height:20" coordorigin="2295,1072" coordsize="10,20" path="m2295,1092l2304,1092,2304,1072,2295,1072,2295,1092xe" filled="true" fillcolor="#000000" stroked="false">
                <v:path arrowok="t"/>
                <v:fill type="solid"/>
              </v:shape>
            </v:group>
            <v:group style="position:absolute;left:2295;top:1092;width:10;height:20" coordorigin="2295,1092" coordsize="10,20">
              <v:shape style="position:absolute;left:2295;top:1092;width:10;height:20" coordorigin="2295,1092" coordsize="10,20" path="m2295,1111l2304,1111,2304,1092,2295,1092,2295,1111xe" filled="true" fillcolor="#000000" stroked="false">
                <v:path arrowok="t"/>
                <v:fill type="solid"/>
              </v:shape>
              <v:shape style="position:absolute;left:857;top:1111;width:1457;height:110" type="#_x0000_t75" stroked="false">
                <v:imagedata r:id="rId199" o:title=""/>
              </v:shape>
              <v:shape style="position:absolute;left:2290;top:1207;width:1291;height:14" type="#_x0000_t75" stroked="false">
                <v:imagedata r:id="rId200" o:title=""/>
              </v:shape>
              <v:shape style="position:absolute;left:3567;top:1207;width:865;height:14" type="#_x0000_t75" stroked="false">
                <v:imagedata r:id="rId201" o:title=""/>
              </v:shape>
              <v:shape style="position:absolute;left:4417;top:1207;width:1572;height:14" type="#_x0000_t75" stroked="false">
                <v:imagedata r:id="rId202" o:title=""/>
              </v:shape>
              <v:shape style="position:absolute;left:5975;top:1207;width:1292;height:14" type="#_x0000_t75" stroked="false">
                <v:imagedata r:id="rId200" o:title=""/>
              </v:shape>
              <v:shape style="position:absolute;left:7252;top:1212;width:871;height:10" type="#_x0000_t75" stroked="false">
                <v:imagedata r:id="rId223" o:title=""/>
              </v:shape>
              <v:shape style="position:absolute;left:8118;top:1207;width:1376;height:14" type="#_x0000_t75" stroked="false">
                <v:imagedata r:id="rId168" o:title=""/>
              </v:shape>
            </v:group>
            <v:group style="position:absolute;left:2295;top:1221;width:10;height:20" coordorigin="2295,1221" coordsize="10,20">
              <v:shape style="position:absolute;left:2295;top:1221;width:10;height:20" coordorigin="2295,1221" coordsize="10,20" path="m2295,1240l2304,1240,2304,1221,2295,1221,2295,1240xe" filled="true" fillcolor="#000000" stroked="false">
                <v:path arrowok="t"/>
                <v:fill type="solid"/>
              </v:shape>
            </v:group>
            <v:group style="position:absolute;left:2295;top:1240;width:10;height:20" coordorigin="2295,1240" coordsize="10,20">
              <v:shape style="position:absolute;left:2295;top:1240;width:10;height:20" coordorigin="2295,1240" coordsize="10,20" path="m2295,1260l2304,1260,2304,1240,2295,1240,2295,1260xe" filled="true" fillcolor="#000000" stroked="false">
                <v:path arrowok="t"/>
                <v:fill type="solid"/>
              </v:shape>
            </v:group>
            <v:group style="position:absolute;left:2295;top:1260;width:10;height:20" coordorigin="2295,1260" coordsize="10,20">
              <v:shape style="position:absolute;left:2295;top:1260;width:10;height:20" coordorigin="2295,1260" coordsize="10,20" path="m2295,1279l2304,1279,2304,1260,2295,1260,2295,1279xe" filled="true" fillcolor="#000000" stroked="false">
                <v:path arrowok="t"/>
                <v:fill type="solid"/>
              </v:shape>
            </v:group>
            <v:group style="position:absolute;left:2295;top:1279;width:10;height:20" coordorigin="2295,1279" coordsize="10,20">
              <v:shape style="position:absolute;left:2295;top:1279;width:10;height:20" coordorigin="2295,1279" coordsize="10,20" path="m2295,1298l2304,1298,2304,1279,2295,1279,2295,1298xe" filled="true" fillcolor="#000000" stroked="false">
                <v:path arrowok="t"/>
                <v:fill type="solid"/>
              </v:shape>
            </v:group>
            <v:group style="position:absolute;left:2295;top:1298;width:10;height:20" coordorigin="2295,1298" coordsize="10,20">
              <v:shape style="position:absolute;left:2295;top:1298;width:10;height:20" coordorigin="2295,1298" coordsize="10,20" path="m2295,1317l2304,1317,2304,1298,2295,1298,2295,1317xe" filled="true" fillcolor="#000000" stroked="false">
                <v:path arrowok="t"/>
                <v:fill type="solid"/>
              </v:shape>
            </v:group>
            <v:group style="position:absolute;left:2295;top:1317;width:10;height:20" coordorigin="2295,1317" coordsize="10,20">
              <v:shape style="position:absolute;left:2295;top:1317;width:10;height:20" coordorigin="2295,1317" coordsize="10,20" path="m2295,1336l2304,1336,2304,1317,2295,1317,2295,1336xe" filled="true" fillcolor="#000000" stroked="false">
                <v:path arrowok="t"/>
                <v:fill type="solid"/>
              </v:shape>
            </v:group>
            <v:group style="position:absolute;left:2295;top:1336;width:10;height:20" coordorigin="2295,1336" coordsize="10,20">
              <v:shape style="position:absolute;left:2295;top:1336;width:10;height:20" coordorigin="2295,1336" coordsize="10,20" path="m2295,1356l2304,1356,2304,1336,2295,1336,2295,1356xe" filled="true" fillcolor="#000000" stroked="false">
                <v:path arrowok="t"/>
                <v:fill type="solid"/>
              </v:shape>
            </v:group>
            <v:group style="position:absolute;left:2295;top:1356;width:10;height:20" coordorigin="2295,1356" coordsize="10,20">
              <v:shape style="position:absolute;left:2295;top:1356;width:10;height:20" coordorigin="2295,1356" coordsize="10,20" path="m2295,1375l2304,1375,2304,1356,2295,1356,2295,1375xe" filled="true" fillcolor="#000000" stroked="false">
                <v:path arrowok="t"/>
                <v:fill type="solid"/>
              </v:shape>
            </v:group>
            <v:group style="position:absolute;left:2295;top:1375;width:10;height:20" coordorigin="2295,1375" coordsize="10,20">
              <v:shape style="position:absolute;left:2295;top:1375;width:10;height:20" coordorigin="2295,1375" coordsize="10,20" path="m2295,1394l2304,1394,2304,1375,2295,1375,2295,1394xe" filled="true" fillcolor="#000000" stroked="false">
                <v:path arrowok="t"/>
                <v:fill type="solid"/>
              </v:shape>
            </v:group>
            <v:group style="position:absolute;left:2295;top:1394;width:10;height:20" coordorigin="2295,1394" coordsize="10,20">
              <v:shape style="position:absolute;left:2295;top:1394;width:10;height:20" coordorigin="2295,1394" coordsize="10,20" path="m2295,1413l2304,1413,2304,1394,2295,1394,2295,1413xe" filled="true" fillcolor="#000000" stroked="false">
                <v:path arrowok="t"/>
                <v:fill type="solid"/>
              </v:shape>
            </v:group>
            <v:group style="position:absolute;left:2295;top:1413;width:10;height:20" coordorigin="2295,1413" coordsize="10,20">
              <v:shape style="position:absolute;left:2295;top:1413;width:10;height:20" coordorigin="2295,1413" coordsize="10,20" path="m2295,1432l2304,1432,2304,1413,2295,1413,2295,1432xe" filled="true" fillcolor="#000000" stroked="false">
                <v:path arrowok="t"/>
                <v:fill type="solid"/>
              </v:shape>
              <v:shape style="position:absolute;left:857;top:1432;width:1457;height:110" type="#_x0000_t75" stroked="false">
                <v:imagedata r:id="rId224" o:title=""/>
              </v:shape>
              <v:shape style="position:absolute;left:2290;top:1528;width:1291;height:14" type="#_x0000_t75" stroked="false">
                <v:imagedata r:id="rId225" o:title=""/>
              </v:shape>
              <v:shape style="position:absolute;left:3567;top:1528;width:865;height:14" type="#_x0000_t75" stroked="false">
                <v:imagedata r:id="rId226" o:title=""/>
              </v:shape>
              <v:shape style="position:absolute;left:4417;top:1528;width:1572;height:14" type="#_x0000_t75" stroked="false">
                <v:imagedata r:id="rId227" o:title=""/>
              </v:shape>
              <v:shape style="position:absolute;left:5975;top:1528;width:1292;height:14" type="#_x0000_t75" stroked="false">
                <v:imagedata r:id="rId225" o:title=""/>
              </v:shape>
              <v:shape style="position:absolute;left:7252;top:1533;width:871;height:10" type="#_x0000_t75" stroked="false">
                <v:imagedata r:id="rId228" o:title=""/>
              </v:shape>
              <v:shape style="position:absolute;left:8118;top:1528;width:1376;height:14" type="#_x0000_t75" stroked="false">
                <v:imagedata r:id="rId229" o:title=""/>
              </v:shape>
            </v:group>
            <v:group style="position:absolute;left:2295;top:1543;width:10;height:20" coordorigin="2295,1543" coordsize="10,20">
              <v:shape style="position:absolute;left:2295;top:1543;width:10;height:20" coordorigin="2295,1543" coordsize="10,20" path="m2295,1562l2304,1562,2304,1543,2295,1543,2295,1562xe" filled="true" fillcolor="#000000" stroked="false">
                <v:path arrowok="t"/>
                <v:fill type="solid"/>
              </v:shape>
            </v:group>
            <v:group style="position:absolute;left:2295;top:1562;width:10;height:20" coordorigin="2295,1562" coordsize="10,20">
              <v:shape style="position:absolute;left:2295;top:1562;width:10;height:20" coordorigin="2295,1562" coordsize="10,20" path="m2295,1581l2304,1581,2304,1562,2295,1562,2295,1581xe" filled="true" fillcolor="#000000" stroked="false">
                <v:path arrowok="t"/>
                <v:fill type="solid"/>
              </v:shape>
            </v:group>
            <v:group style="position:absolute;left:2295;top:1581;width:10;height:20" coordorigin="2295,1581" coordsize="10,20">
              <v:shape style="position:absolute;left:2295;top:1581;width:10;height:20" coordorigin="2295,1581" coordsize="10,20" path="m2295,1600l2304,1600,2304,1581,2295,1581,2295,1600xe" filled="true" fillcolor="#000000" stroked="false">
                <v:path arrowok="t"/>
                <v:fill type="solid"/>
              </v:shape>
            </v:group>
            <v:group style="position:absolute;left:2295;top:1600;width:10;height:20" coordorigin="2295,1600" coordsize="10,20">
              <v:shape style="position:absolute;left:2295;top:1600;width:10;height:20" coordorigin="2295,1600" coordsize="10,20" path="m2295,1620l2304,1620,2304,1600,2295,1600,2295,1620xe" filled="true" fillcolor="#000000" stroked="false">
                <v:path arrowok="t"/>
                <v:fill type="solid"/>
              </v:shape>
            </v:group>
            <v:group style="position:absolute;left:2295;top:1620;width:10;height:20" coordorigin="2295,1620" coordsize="10,20">
              <v:shape style="position:absolute;left:2295;top:1620;width:10;height:20" coordorigin="2295,1620" coordsize="10,20" path="m2295,1639l2304,1639,2304,1620,2295,1620,2295,1639xe" filled="true" fillcolor="#000000" stroked="false">
                <v:path arrowok="t"/>
                <v:fill type="solid"/>
              </v:shape>
            </v:group>
            <v:group style="position:absolute;left:2295;top:1639;width:10;height:20" coordorigin="2295,1639" coordsize="10,20">
              <v:shape style="position:absolute;left:2295;top:1639;width:10;height:20" coordorigin="2295,1639" coordsize="10,20" path="m2295,1658l2304,1658,2304,1639,2295,1639,2295,1658xe" filled="true" fillcolor="#000000" stroked="false">
                <v:path arrowok="t"/>
                <v:fill type="solid"/>
              </v:shape>
            </v:group>
            <v:group style="position:absolute;left:2295;top:1658;width:10;height:20" coordorigin="2295,1658" coordsize="10,20">
              <v:shape style="position:absolute;left:2295;top:1658;width:10;height:20" coordorigin="2295,1658" coordsize="10,20" path="m2295,1677l2304,1677,2304,1658,2295,1658,2295,1677xe" filled="true" fillcolor="#000000" stroked="false">
                <v:path arrowok="t"/>
                <v:fill type="solid"/>
              </v:shape>
            </v:group>
            <v:group style="position:absolute;left:2295;top:1677;width:10;height:20" coordorigin="2295,1677" coordsize="10,20">
              <v:shape style="position:absolute;left:2295;top:1677;width:10;height:20" coordorigin="2295,1677" coordsize="10,20" path="m2295,1696l2304,1696,2304,1677,2295,1677,2295,1696xe" filled="true" fillcolor="#000000" stroked="false">
                <v:path arrowok="t"/>
                <v:fill type="solid"/>
              </v:shape>
            </v:group>
            <v:group style="position:absolute;left:2295;top:1696;width:10;height:20" coordorigin="2295,1696" coordsize="10,20">
              <v:shape style="position:absolute;left:2295;top:1696;width:10;height:20" coordorigin="2295,1696" coordsize="10,20" path="m2295,1716l2304,1716,2304,1696,2295,1696,2295,1716xe" filled="true" fillcolor="#000000" stroked="false">
                <v:path arrowok="t"/>
                <v:fill type="solid"/>
              </v:shape>
            </v:group>
            <v:group style="position:absolute;left:2295;top:1716;width:10;height:20" coordorigin="2295,1716" coordsize="10,20">
              <v:shape style="position:absolute;left:2295;top:1716;width:10;height:20" coordorigin="2295,1716" coordsize="10,20" path="m2295,1735l2304,1735,2304,1716,2295,1716,2295,1735xe" filled="true" fillcolor="#000000" stroked="false">
                <v:path arrowok="t"/>
                <v:fill type="solid"/>
              </v:shape>
            </v:group>
            <v:group style="position:absolute;left:2295;top:1735;width:10;height:20" coordorigin="2295,1735" coordsize="10,20">
              <v:shape style="position:absolute;left:2295;top:1735;width:10;height:20" coordorigin="2295,1735" coordsize="10,20" path="m2295,1754l2304,1754,2304,1735,2295,1735,2295,1754xe" filled="true" fillcolor="#000000" stroked="false">
                <v:path arrowok="t"/>
                <v:fill type="solid"/>
              </v:shape>
              <v:shape style="position:absolute;left:857;top:1754;width:1457;height:110" type="#_x0000_t75" stroked="false">
                <v:imagedata r:id="rId230" o:title=""/>
              </v:shape>
              <v:shape style="position:absolute;left:2290;top:1850;width:1291;height:14" type="#_x0000_t75" stroked="false">
                <v:imagedata r:id="rId200" o:title=""/>
              </v:shape>
              <v:shape style="position:absolute;left:3567;top:1850;width:865;height:14" type="#_x0000_t75" stroked="false">
                <v:imagedata r:id="rId201" o:title=""/>
              </v:shape>
              <v:shape style="position:absolute;left:4417;top:1850;width:1572;height:14" type="#_x0000_t75" stroked="false">
                <v:imagedata r:id="rId202" o:title=""/>
              </v:shape>
              <v:shape style="position:absolute;left:5975;top:1850;width:1292;height:14" type="#_x0000_t75" stroked="false">
                <v:imagedata r:id="rId200" o:title=""/>
              </v:shape>
              <v:shape style="position:absolute;left:7252;top:1855;width:871;height:10" type="#_x0000_t75" stroked="false">
                <v:imagedata r:id="rId228" o:title=""/>
              </v:shape>
              <v:shape style="position:absolute;left:8118;top:1850;width:1376;height:14" type="#_x0000_t75" stroked="false">
                <v:imagedata r:id="rId168" o:title=""/>
              </v:shape>
            </v:group>
            <v:group style="position:absolute;left:2295;top:1864;width:10;height:20" coordorigin="2295,1864" coordsize="10,20">
              <v:shape style="position:absolute;left:2295;top:1864;width:10;height:20" coordorigin="2295,1864" coordsize="10,20" path="m2295,1884l2304,1884,2304,1864,2295,1864,2295,1884xe" filled="true" fillcolor="#000000" stroked="false">
                <v:path arrowok="t"/>
                <v:fill type="solid"/>
              </v:shape>
            </v:group>
            <v:group style="position:absolute;left:2295;top:1884;width:10;height:20" coordorigin="2295,1884" coordsize="10,20">
              <v:shape style="position:absolute;left:2295;top:1884;width:10;height:20" coordorigin="2295,1884" coordsize="10,20" path="m2295,1903l2304,1903,2304,1884,2295,1884,2295,1903xe" filled="true" fillcolor="#000000" stroked="false">
                <v:path arrowok="t"/>
                <v:fill type="solid"/>
              </v:shape>
            </v:group>
            <v:group style="position:absolute;left:2295;top:1903;width:10;height:20" coordorigin="2295,1903" coordsize="10,20">
              <v:shape style="position:absolute;left:2295;top:1903;width:10;height:20" coordorigin="2295,1903" coordsize="10,20" path="m2295,1922l2304,1922,2304,1903,2295,1903,2295,1922xe" filled="true" fillcolor="#000000" stroked="false">
                <v:path arrowok="t"/>
                <v:fill type="solid"/>
              </v:shape>
            </v:group>
            <v:group style="position:absolute;left:2295;top:1922;width:10;height:20" coordorigin="2295,1922" coordsize="10,20">
              <v:shape style="position:absolute;left:2295;top:1922;width:10;height:20" coordorigin="2295,1922" coordsize="10,20" path="m2295,1941l2304,1941,2304,1922,2295,1922,2295,1941xe" filled="true" fillcolor="#000000" stroked="false">
                <v:path arrowok="t"/>
                <v:fill type="solid"/>
              </v:shape>
            </v:group>
            <v:group style="position:absolute;left:2295;top:1941;width:10;height:20" coordorigin="2295,1941" coordsize="10,20">
              <v:shape style="position:absolute;left:2295;top:1941;width:10;height:20" coordorigin="2295,1941" coordsize="10,20" path="m2295,1960l2304,1960,2304,1941,2295,1941,2295,1960xe" filled="true" fillcolor="#000000" stroked="false">
                <v:path arrowok="t"/>
                <v:fill type="solid"/>
              </v:shape>
            </v:group>
            <v:group style="position:absolute;left:2295;top:1960;width:10;height:20" coordorigin="2295,1960" coordsize="10,20">
              <v:shape style="position:absolute;left:2295;top:1960;width:10;height:20" coordorigin="2295,1960" coordsize="10,20" path="m2295,1980l2304,1980,2304,1960,2295,1960,2295,1980xe" filled="true" fillcolor="#000000" stroked="false">
                <v:path arrowok="t"/>
                <v:fill type="solid"/>
              </v:shape>
            </v:group>
            <v:group style="position:absolute;left:2295;top:1980;width:10;height:20" coordorigin="2295,1980" coordsize="10,20">
              <v:shape style="position:absolute;left:2295;top:1980;width:10;height:20" coordorigin="2295,1980" coordsize="10,20" path="m2295,1999l2304,1999,2304,1980,2295,1980,2295,1999xe" filled="true" fillcolor="#000000" stroked="false">
                <v:path arrowok="t"/>
                <v:fill type="solid"/>
              </v:shape>
            </v:group>
            <v:group style="position:absolute;left:2295;top:1999;width:10;height:20" coordorigin="2295,1999" coordsize="10,20">
              <v:shape style="position:absolute;left:2295;top:1999;width:10;height:20" coordorigin="2295,1999" coordsize="10,20" path="m2295,2018l2304,2018,2304,1999,2295,1999,2295,2018xe" filled="true" fillcolor="#000000" stroked="false">
                <v:path arrowok="t"/>
                <v:fill type="solid"/>
              </v:shape>
            </v:group>
            <v:group style="position:absolute;left:2295;top:2018;width:10;height:20" coordorigin="2295,2018" coordsize="10,20">
              <v:shape style="position:absolute;left:2295;top:2018;width:10;height:20" coordorigin="2295,2018" coordsize="10,20" path="m2295,2037l2304,2037,2304,2018,2295,2018,2295,2037xe" filled="true" fillcolor="#000000" stroked="false">
                <v:path arrowok="t"/>
                <v:fill type="solid"/>
              </v:shape>
            </v:group>
            <v:group style="position:absolute;left:2295;top:2037;width:10;height:20" coordorigin="2295,2037" coordsize="10,20">
              <v:shape style="position:absolute;left:2295;top:2037;width:10;height:20" coordorigin="2295,2037" coordsize="10,20" path="m2295,2056l2304,2056,2304,2037,2295,2037,2295,2056xe" filled="true" fillcolor="#000000" stroked="false">
                <v:path arrowok="t"/>
                <v:fill type="solid"/>
              </v:shape>
            </v:group>
            <v:group style="position:absolute;left:2295;top:2056;width:10;height:20" coordorigin="2295,2056" coordsize="10,20">
              <v:shape style="position:absolute;left:2295;top:2056;width:10;height:20" coordorigin="2295,2056" coordsize="10,20" path="m2295,2076l2304,2076,2304,2056,2295,2056,2295,2076xe" filled="true" fillcolor="#000000" stroked="false">
                <v:path arrowok="t"/>
                <v:fill type="solid"/>
              </v:shape>
              <v:shape style="position:absolute;left:857;top:2076;width:1457;height:110" type="#_x0000_t75" stroked="false">
                <v:imagedata r:id="rId199" o:title=""/>
              </v:shape>
              <v:shape style="position:absolute;left:2290;top:2172;width:1291;height:14" type="#_x0000_t75" stroked="false">
                <v:imagedata r:id="rId200" o:title=""/>
              </v:shape>
              <v:shape style="position:absolute;left:3567;top:2172;width:865;height:14" type="#_x0000_t75" stroked="false">
                <v:imagedata r:id="rId201" o:title=""/>
              </v:shape>
              <v:shape style="position:absolute;left:4417;top:2172;width:1572;height:14" type="#_x0000_t75" stroked="false">
                <v:imagedata r:id="rId202" o:title=""/>
              </v:shape>
              <v:shape style="position:absolute;left:5975;top:2172;width:1292;height:14" type="#_x0000_t75" stroked="false">
                <v:imagedata r:id="rId200" o:title=""/>
              </v:shape>
              <v:shape style="position:absolute;left:7252;top:2176;width:871;height:10" type="#_x0000_t75" stroked="false">
                <v:imagedata r:id="rId228" o:title=""/>
              </v:shape>
              <v:shape style="position:absolute;left:8118;top:2172;width:1376;height:14" type="#_x0000_t75" stroked="false">
                <v:imagedata r:id="rId168" o:title=""/>
              </v:shape>
            </v:group>
            <v:group style="position:absolute;left:2295;top:2186;width:10;height:20" coordorigin="2295,2186" coordsize="10,20">
              <v:shape style="position:absolute;left:2295;top:2186;width:10;height:20" coordorigin="2295,2186" coordsize="10,20" path="m2295,2205l2304,2205,2304,2186,2295,2186,2295,2205xe" filled="true" fillcolor="#000000" stroked="false">
                <v:path arrowok="t"/>
                <v:fill type="solid"/>
              </v:shape>
            </v:group>
            <v:group style="position:absolute;left:2295;top:2205;width:10;height:20" coordorigin="2295,2205" coordsize="10,20">
              <v:shape style="position:absolute;left:2295;top:2205;width:10;height:20" coordorigin="2295,2205" coordsize="10,20" path="m2295,2224l2304,2224,2304,2205,2295,2205,2295,2224xe" filled="true" fillcolor="#000000" stroked="false">
                <v:path arrowok="t"/>
                <v:fill type="solid"/>
              </v:shape>
            </v:group>
            <v:group style="position:absolute;left:2295;top:2224;width:10;height:20" coordorigin="2295,2224" coordsize="10,20">
              <v:shape style="position:absolute;left:2295;top:2224;width:10;height:20" coordorigin="2295,2224" coordsize="10,20" path="m2295,2244l2304,2244,2304,2224,2295,2224,2295,2244xe" filled="true" fillcolor="#000000" stroked="false">
                <v:path arrowok="t"/>
                <v:fill type="solid"/>
              </v:shape>
            </v:group>
            <v:group style="position:absolute;left:2295;top:2244;width:10;height:20" coordorigin="2295,2244" coordsize="10,20">
              <v:shape style="position:absolute;left:2295;top:2244;width:10;height:20" coordorigin="2295,2244" coordsize="10,20" path="m2295,2263l2304,2263,2304,2244,2295,2244,2295,2263xe" filled="true" fillcolor="#000000" stroked="false">
                <v:path arrowok="t"/>
                <v:fill type="solid"/>
              </v:shape>
            </v:group>
            <v:group style="position:absolute;left:2295;top:2263;width:10;height:20" coordorigin="2295,2263" coordsize="10,20">
              <v:shape style="position:absolute;left:2295;top:2263;width:10;height:20" coordorigin="2295,2263" coordsize="10,20" path="m2295,2282l2304,2282,2304,2263,2295,2263,2295,2282xe" filled="true" fillcolor="#000000" stroked="false">
                <v:path arrowok="t"/>
                <v:fill type="solid"/>
              </v:shape>
            </v:group>
            <v:group style="position:absolute;left:2295;top:2282;width:10;height:20" coordorigin="2295,2282" coordsize="10,20">
              <v:shape style="position:absolute;left:2295;top:2282;width:10;height:20" coordorigin="2295,2282" coordsize="10,20" path="m2295,2301l2304,2301,2304,2282,2295,2282,2295,2301xe" filled="true" fillcolor="#000000" stroked="false">
                <v:path arrowok="t"/>
                <v:fill type="solid"/>
              </v:shape>
            </v:group>
            <v:group style="position:absolute;left:2295;top:2301;width:10;height:20" coordorigin="2295,2301" coordsize="10,20">
              <v:shape style="position:absolute;left:2295;top:2301;width:10;height:20" coordorigin="2295,2301" coordsize="10,20" path="m2295,2320l2304,2320,2304,2301,2295,2301,2295,2320xe" filled="true" fillcolor="#000000" stroked="false">
                <v:path arrowok="t"/>
                <v:fill type="solid"/>
              </v:shape>
            </v:group>
            <v:group style="position:absolute;left:2295;top:2320;width:10;height:20" coordorigin="2295,2320" coordsize="10,20">
              <v:shape style="position:absolute;left:2295;top:2320;width:10;height:20" coordorigin="2295,2320" coordsize="10,20" path="m2295,2340l2304,2340,2304,2320,2295,2320,2295,2340xe" filled="true" fillcolor="#000000" stroked="false">
                <v:path arrowok="t"/>
                <v:fill type="solid"/>
              </v:shape>
            </v:group>
            <v:group style="position:absolute;left:2295;top:2340;width:10;height:20" coordorigin="2295,2340" coordsize="10,20">
              <v:shape style="position:absolute;left:2295;top:2340;width:10;height:20" coordorigin="2295,2340" coordsize="10,20" path="m2295,2359l2304,2359,2304,2340,2295,2340,2295,2359xe" filled="true" fillcolor="#000000" stroked="false">
                <v:path arrowok="t"/>
                <v:fill type="solid"/>
              </v:shape>
            </v:group>
            <v:group style="position:absolute;left:2295;top:2359;width:10;height:20" coordorigin="2295,2359" coordsize="10,20">
              <v:shape style="position:absolute;left:2295;top:2359;width:10;height:20" coordorigin="2295,2359" coordsize="10,20" path="m2295,2378l2304,2378,2304,2359,2295,2359,2295,2378xe" filled="true" fillcolor="#000000" stroked="false">
                <v:path arrowok="t"/>
                <v:fill type="solid"/>
              </v:shape>
            </v:group>
            <v:group style="position:absolute;left:2295;top:2378;width:10;height:20" coordorigin="2295,2378" coordsize="10,20">
              <v:shape style="position:absolute;left:2295;top:2378;width:10;height:20" coordorigin="2295,2378" coordsize="10,20" path="m2295,2397l2304,2397,2304,2378,2295,2378,2295,2397xe" filled="true" fillcolor="#000000" stroked="false">
                <v:path arrowok="t"/>
                <v:fill type="solid"/>
              </v:shape>
              <v:shape style="position:absolute;left:857;top:2397;width:1457;height:110" type="#_x0000_t75" stroked="false">
                <v:imagedata r:id="rId199" o:title=""/>
              </v:shape>
              <v:shape style="position:absolute;left:2290;top:2493;width:1291;height:14" type="#_x0000_t75" stroked="false">
                <v:imagedata r:id="rId200" o:title=""/>
              </v:shape>
              <v:shape style="position:absolute;left:3567;top:2493;width:865;height:14" type="#_x0000_t75" stroked="false">
                <v:imagedata r:id="rId201" o:title=""/>
              </v:shape>
              <v:shape style="position:absolute;left:4417;top:2493;width:1572;height:14" type="#_x0000_t75" stroked="false">
                <v:imagedata r:id="rId202" o:title=""/>
              </v:shape>
              <v:shape style="position:absolute;left:5975;top:2493;width:1292;height:14" type="#_x0000_t75" stroked="false">
                <v:imagedata r:id="rId200" o:title=""/>
              </v:shape>
              <v:shape style="position:absolute;left:7252;top:2493;width:881;height:14" type="#_x0000_t75" stroked="false">
                <v:imagedata r:id="rId204" o:title=""/>
              </v:shape>
              <v:shape style="position:absolute;left:8118;top:2493;width:1376;height:14" type="#_x0000_t75" stroked="false">
                <v:imagedata r:id="rId168" o:title=""/>
              </v:shape>
            </v:group>
            <w10:wrap type="none"/>
          </v:group>
        </w:pic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b/>
          <w:bCs/>
          <w:sz w:val="21"/>
          <w:szCs w:val="21"/>
        </w:rPr>
        <w:t>货币资金</w:t>
      </w:r>
      <w:r>
        <w:rPr>
          <w:rFonts w:ascii="宋体" w:hAnsi="宋体" w:cs="宋体" w:eastAsia="宋体" w:hint="default"/>
          <w:sz w:val="21"/>
          <w:szCs w:val="21"/>
        </w:rPr>
      </w:r>
    </w:p>
    <w:p>
      <w:pPr>
        <w:spacing w:line="240" w:lineRule="auto" w:before="3"/>
        <w:rPr>
          <w:rFonts w:ascii="宋体" w:hAnsi="宋体" w:cs="宋体" w:eastAsia="宋体" w:hint="default"/>
          <w:b/>
          <w:bCs/>
          <w:sz w:val="6"/>
          <w:szCs w:val="6"/>
        </w:rPr>
      </w:pPr>
    </w:p>
    <w:tbl>
      <w:tblPr>
        <w:tblW w:w="0" w:type="auto"/>
        <w:jc w:val="left"/>
        <w:tblInd w:w="121" w:type="dxa"/>
        <w:tblLayout w:type="fixed"/>
        <w:tblCellMar>
          <w:top w:w="0" w:type="dxa"/>
          <w:left w:w="0" w:type="dxa"/>
          <w:bottom w:w="0" w:type="dxa"/>
          <w:right w:w="0" w:type="dxa"/>
        </w:tblCellMar>
        <w:tblLook w:val="01E0"/>
      </w:tblPr>
      <w:tblGrid>
        <w:gridCol w:w="773"/>
        <w:gridCol w:w="660"/>
        <w:gridCol w:w="1277"/>
        <w:gridCol w:w="850"/>
        <w:gridCol w:w="1558"/>
        <w:gridCol w:w="1277"/>
        <w:gridCol w:w="866"/>
        <w:gridCol w:w="1361"/>
      </w:tblGrid>
      <w:tr>
        <w:trPr>
          <w:trHeight w:val="2330" w:hRule="exact"/>
        </w:trPr>
        <w:tc>
          <w:tcPr>
            <w:tcW w:w="1433"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tabs>
                <w:tab w:pos="893" w:val="left" w:leader="none"/>
              </w:tabs>
              <w:spacing w:line="240" w:lineRule="auto"/>
              <w:ind w:left="350" w:right="0"/>
              <w:jc w:val="left"/>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0" w:lineRule="exact"/>
              <w:ind w:left="345" w:right="0"/>
              <w:jc w:val="left"/>
              <w:rPr>
                <w:rFonts w:ascii="宋体" w:hAnsi="宋体" w:cs="宋体" w:eastAsia="宋体" w:hint="default"/>
                <w:sz w:val="2"/>
                <w:szCs w:val="2"/>
              </w:rPr>
            </w:pPr>
            <w:r>
              <w:rPr>
                <w:rFonts w:ascii="宋体" w:hAnsi="宋体" w:cs="宋体" w:eastAsia="宋体" w:hint="default"/>
                <w:sz w:val="2"/>
                <w:szCs w:val="2"/>
              </w:rPr>
              <w:pict>
                <v:group style="width:36.550pt;height:.5pt;mso-position-horizontal-relative:char;mso-position-vertical-relative:line" coordorigin="0,0" coordsize="731,10">
                  <v:group style="position:absolute;left:5;top:5;width:721;height:2" coordorigin="5,5" coordsize="721,2">
                    <v:shape style="position:absolute;left:5;top:5;width:721;height:2" coordorigin="5,5" coordsize="721,0" path="m5,5l725,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before="6"/>
              <w:ind w:right="0"/>
              <w:jc w:val="left"/>
              <w:rPr>
                <w:rFonts w:ascii="宋体" w:hAnsi="宋体" w:cs="宋体" w:eastAsia="宋体" w:hint="default"/>
                <w:b/>
                <w:bCs/>
                <w:sz w:val="17"/>
                <w:szCs w:val="17"/>
              </w:rPr>
            </w:pPr>
          </w:p>
          <w:p>
            <w:pPr>
              <w:pStyle w:val="TableParagraph"/>
              <w:spacing w:line="328" w:lineRule="auto"/>
              <w:ind w:left="103" w:right="598"/>
              <w:jc w:val="left"/>
              <w:rPr>
                <w:rFonts w:ascii="宋体" w:hAnsi="宋体" w:cs="宋体" w:eastAsia="宋体" w:hint="default"/>
                <w:sz w:val="18"/>
                <w:szCs w:val="18"/>
              </w:rPr>
            </w:pPr>
            <w:r>
              <w:rPr>
                <w:rFonts w:ascii="宋体" w:hAnsi="宋体" w:cs="宋体" w:eastAsia="宋体" w:hint="default"/>
                <w:sz w:val="18"/>
                <w:szCs w:val="18"/>
              </w:rPr>
              <w:t>库存现金 人民币 美元</w:t>
            </w:r>
          </w:p>
          <w:p>
            <w:pPr>
              <w:pStyle w:val="TableParagraph"/>
              <w:tabs>
                <w:tab w:pos="893" w:val="left" w:leader="none"/>
              </w:tabs>
              <w:spacing w:line="240" w:lineRule="auto" w:before="19"/>
              <w:ind w:left="350" w:right="0"/>
              <w:jc w:val="left"/>
              <w:rPr>
                <w:rFonts w:ascii="宋体" w:hAnsi="宋体" w:cs="宋体" w:eastAsia="宋体" w:hint="default"/>
                <w:sz w:val="18"/>
                <w:szCs w:val="18"/>
              </w:rPr>
            </w:pPr>
            <w:r>
              <w:rPr>
                <w:rFonts w:ascii="宋体" w:hAnsi="宋体" w:cs="宋体" w:eastAsia="宋体" w:hint="default"/>
                <w:b/>
                <w:bCs/>
                <w:w w:val="95"/>
                <w:sz w:val="18"/>
                <w:szCs w:val="18"/>
              </w:rPr>
              <w:t>小</w:t>
              <w:tab/>
            </w:r>
            <w:r>
              <w:rPr>
                <w:rFonts w:ascii="宋体" w:hAnsi="宋体" w:cs="宋体" w:eastAsia="宋体" w:hint="default"/>
                <w:b/>
                <w:bCs/>
                <w:sz w:val="18"/>
                <w:szCs w:val="18"/>
              </w:rPr>
              <w:t>计</w:t>
            </w:r>
            <w:r>
              <w:rPr>
                <w:rFonts w:ascii="宋体" w:hAnsi="宋体" w:cs="宋体" w:eastAsia="宋体" w:hint="default"/>
                <w:sz w:val="18"/>
                <w:szCs w:val="18"/>
              </w:rPr>
            </w:r>
          </w:p>
          <w:p>
            <w:pPr>
              <w:pStyle w:val="TableParagraph"/>
              <w:spacing w:line="240" w:lineRule="auto" w:before="88"/>
              <w:ind w:left="103"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right="101"/>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外币金额</w:t>
            </w:r>
            <w:r>
              <w:rPr>
                <w:rFonts w:ascii="宋体" w:hAnsi="宋体" w:cs="宋体" w:eastAsia="宋体" w:hint="default"/>
                <w:sz w:val="18"/>
                <w:szCs w:val="18"/>
              </w:rPr>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p>
            <w:pPr>
              <w:pStyle w:val="TableParagraph"/>
              <w:spacing w:line="240" w:lineRule="auto" w:before="86"/>
              <w:ind w:left="19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折算率</w:t>
            </w:r>
            <w:r>
              <w:rPr>
                <w:rFonts w:ascii="宋体" w:hAnsi="宋体" w:cs="宋体" w:eastAsia="宋体" w:hint="default"/>
                <w:sz w:val="18"/>
                <w:szCs w:val="18"/>
              </w:rPr>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54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人民币金额</w:t>
            </w:r>
            <w:r>
              <w:rPr>
                <w:rFonts w:ascii="宋体" w:hAnsi="宋体" w:cs="宋体" w:eastAsia="宋体" w:hint="default"/>
                <w:sz w:val="18"/>
                <w:szCs w:val="18"/>
              </w:rPr>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636" w:right="0"/>
              <w:jc w:val="left"/>
              <w:rPr>
                <w:rFonts w:ascii="Times New Roman" w:hAnsi="Times New Roman" w:cs="Times New Roman" w:eastAsia="Times New Roman" w:hint="default"/>
                <w:sz w:val="18"/>
                <w:szCs w:val="18"/>
              </w:rPr>
            </w:pPr>
            <w:r>
              <w:rPr>
                <w:rFonts w:ascii="Times New Roman"/>
                <w:sz w:val="18"/>
              </w:rPr>
              <w:t>142,773.96</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636"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single" w:color="000000"/>
              </w:rPr>
              <w:t>142,773.96</w:t>
            </w:r>
            <w:r>
              <w:rPr>
                <w:rFonts w:ascii="Times New Roman"/>
                <w:b/>
                <w:sz w:val="18"/>
              </w:rPr>
            </w:r>
            <w:r>
              <w:rPr>
                <w:rFonts w:ascii="Times New Roman"/>
                <w:sz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right="101"/>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外币金额</w:t>
            </w:r>
            <w:r>
              <w:rPr>
                <w:rFonts w:ascii="宋体" w:hAnsi="宋体" w:cs="宋体" w:eastAsia="宋体" w:hint="default"/>
                <w:sz w:val="18"/>
                <w:szCs w:val="18"/>
              </w:rPr>
            </w: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p>
            <w:pPr>
              <w:pStyle w:val="TableParagraph"/>
              <w:spacing w:line="240" w:lineRule="auto" w:before="86"/>
              <w:ind w:left="2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折算率</w:t>
            </w:r>
            <w:r>
              <w:rPr>
                <w:rFonts w:ascii="宋体" w:hAnsi="宋体" w:cs="宋体" w:eastAsia="宋体" w:hint="default"/>
                <w:sz w:val="18"/>
                <w:szCs w:val="18"/>
              </w:rPr>
            </w: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24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人民币金额</w:t>
            </w:r>
            <w:r>
              <w:rPr>
                <w:rFonts w:ascii="宋体" w:hAnsi="宋体" w:cs="宋体" w:eastAsia="宋体" w:hint="default"/>
                <w:sz w:val="18"/>
                <w:szCs w:val="18"/>
              </w:rPr>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424" w:right="0"/>
              <w:jc w:val="center"/>
              <w:rPr>
                <w:rFonts w:ascii="Times New Roman" w:hAnsi="Times New Roman" w:cs="Times New Roman" w:eastAsia="Times New Roman" w:hint="default"/>
                <w:sz w:val="18"/>
                <w:szCs w:val="18"/>
              </w:rPr>
            </w:pPr>
            <w:r>
              <w:rPr>
                <w:rFonts w:ascii="Times New Roman"/>
                <w:sz w:val="18"/>
              </w:rPr>
              <w:t>79,340.95</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424" w:right="0"/>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single" w:color="000000"/>
              </w:rPr>
              <w:t>79,340.95</w:t>
            </w:r>
            <w:r>
              <w:rPr>
                <w:rFonts w:ascii="Times New Roman"/>
                <w:b/>
                <w:sz w:val="18"/>
              </w:rPr>
            </w:r>
            <w:r>
              <w:rPr>
                <w:rFonts w:ascii="Times New Roman"/>
                <w:sz w:val="18"/>
              </w:rPr>
            </w:r>
          </w:p>
        </w:tc>
      </w:tr>
      <w:tr>
        <w:trPr>
          <w:trHeight w:val="190" w:hRule="exact"/>
        </w:trPr>
        <w:tc>
          <w:tcPr>
            <w:tcW w:w="773" w:type="dxa"/>
            <w:tcBorders>
              <w:top w:val="nil" w:sz="6" w:space="0" w:color="auto"/>
              <w:left w:val="single" w:sz="4" w:space="0" w:color="000000"/>
              <w:bottom w:val="nil" w:sz="6" w:space="0" w:color="auto"/>
              <w:right w:val="nil" w:sz="6" w:space="0" w:color="auto"/>
            </w:tcBorders>
          </w:tcPr>
          <w:p>
            <w:pPr>
              <w:pStyle w:val="TableParagraph"/>
              <w:spacing w:line="180" w:lineRule="exact"/>
              <w:ind w:left="103"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660"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99"/>
              <w:jc w:val="right"/>
              <w:rPr>
                <w:rFonts w:ascii="Times New Roman" w:hAnsi="Times New Roman" w:cs="Times New Roman" w:eastAsia="Times New Roman" w:hint="default"/>
                <w:sz w:val="18"/>
                <w:szCs w:val="18"/>
              </w:rPr>
            </w:pPr>
            <w:r>
              <w:rPr>
                <w:rFonts w:ascii="Times New Roman"/>
                <w:spacing w:val="-1"/>
                <w:sz w:val="18"/>
              </w:rPr>
              <w:t>1,732,805,612.40</w:t>
            </w:r>
          </w:p>
        </w:tc>
        <w:tc>
          <w:tcPr>
            <w:tcW w:w="1277"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01"/>
              <w:jc w:val="right"/>
              <w:rPr>
                <w:rFonts w:ascii="Times New Roman" w:hAnsi="Times New Roman" w:cs="Times New Roman" w:eastAsia="Times New Roman" w:hint="default"/>
                <w:sz w:val="18"/>
                <w:szCs w:val="18"/>
              </w:rPr>
            </w:pPr>
            <w:r>
              <w:rPr>
                <w:rFonts w:ascii="Times New Roman"/>
                <w:spacing w:val="-1"/>
                <w:sz w:val="18"/>
              </w:rPr>
              <w:t>179,893,322.35</w:t>
            </w:r>
          </w:p>
        </w:tc>
      </w:tr>
      <w:tr>
        <w:trPr>
          <w:trHeight w:val="68" w:hRule="exact"/>
        </w:trPr>
        <w:tc>
          <w:tcPr>
            <w:tcW w:w="773" w:type="dxa"/>
            <w:tcBorders>
              <w:top w:val="nil" w:sz="6" w:space="0" w:color="auto"/>
              <w:left w:val="single" w:sz="4" w:space="0" w:color="000000"/>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
        </w:tc>
        <w:tc>
          <w:tcPr>
            <w:tcW w:w="1361" w:type="dxa"/>
            <w:tcBorders>
              <w:top w:val="nil" w:sz="6" w:space="0" w:color="auto"/>
              <w:left w:val="single" w:sz="4" w:space="0" w:color="000000"/>
              <w:bottom w:val="nil" w:sz="6" w:space="0" w:color="auto"/>
              <w:right w:val="single" w:sz="4" w:space="0" w:color="000000"/>
            </w:tcBorders>
          </w:tcPr>
          <w:p>
            <w:pPr/>
          </w:p>
        </w:tc>
      </w:tr>
      <w:tr>
        <w:trPr>
          <w:trHeight w:val="319" w:hRule="exact"/>
        </w:trPr>
        <w:tc>
          <w:tcPr>
            <w:tcW w:w="773" w:type="dxa"/>
            <w:tcBorders>
              <w:top w:val="nil" w:sz="6" w:space="0" w:color="auto"/>
              <w:left w:val="single" w:sz="4" w:space="0" w:color="000000"/>
              <w:bottom w:val="nil" w:sz="6" w:space="0" w:color="auto"/>
              <w:right w:val="nil" w:sz="6" w:space="0" w:color="auto"/>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660"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63"/>
              <w:jc w:val="right"/>
              <w:rPr>
                <w:rFonts w:ascii="Times New Roman" w:hAnsi="Times New Roman" w:cs="Times New Roman" w:eastAsia="Times New Roman" w:hint="default"/>
                <w:sz w:val="18"/>
                <w:szCs w:val="18"/>
              </w:rPr>
            </w:pPr>
            <w:r>
              <w:rPr>
                <w:rFonts w:ascii="Times New Roman"/>
                <w:spacing w:val="-1"/>
                <w:sz w:val="18"/>
              </w:rPr>
              <w:t>1,138,588.11</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172" w:right="0"/>
              <w:jc w:val="left"/>
              <w:rPr>
                <w:rFonts w:ascii="Times New Roman" w:hAnsi="Times New Roman" w:cs="Times New Roman" w:eastAsia="Times New Roman" w:hint="default"/>
                <w:sz w:val="18"/>
                <w:szCs w:val="18"/>
              </w:rPr>
            </w:pPr>
            <w:r>
              <w:rPr>
                <w:rFonts w:ascii="Times New Roman"/>
                <w:sz w:val="18"/>
              </w:rPr>
              <w:t>6.6227</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7,540,527.48</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731,722.55</w:t>
            </w: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179" w:right="0"/>
              <w:jc w:val="left"/>
              <w:rPr>
                <w:rFonts w:ascii="Times New Roman" w:hAnsi="Times New Roman" w:cs="Times New Roman" w:eastAsia="Times New Roman" w:hint="default"/>
                <w:sz w:val="18"/>
                <w:szCs w:val="18"/>
              </w:rPr>
            </w:pPr>
            <w:r>
              <w:rPr>
                <w:rFonts w:ascii="Times New Roman"/>
                <w:sz w:val="18"/>
              </w:rPr>
              <w:t>6.8282</w:t>
            </w: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4,996,347.92</w:t>
            </w:r>
          </w:p>
        </w:tc>
      </w:tr>
      <w:tr>
        <w:trPr>
          <w:trHeight w:val="261" w:hRule="exact"/>
        </w:trPr>
        <w:tc>
          <w:tcPr>
            <w:tcW w:w="773"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left="350" w:right="0"/>
              <w:jc w:val="left"/>
              <w:rPr>
                <w:rFonts w:ascii="宋体" w:hAnsi="宋体" w:cs="宋体" w:eastAsia="宋体" w:hint="default"/>
                <w:sz w:val="18"/>
                <w:szCs w:val="18"/>
              </w:rPr>
            </w:pPr>
            <w:r>
              <w:rPr>
                <w:rFonts w:ascii="宋体" w:hAnsi="宋体" w:cs="宋体" w:eastAsia="宋体" w:hint="default"/>
                <w:b/>
                <w:bCs/>
                <w:w w:val="99"/>
                <w:sz w:val="18"/>
                <w:szCs w:val="18"/>
              </w:rPr>
              <w:t>小</w:t>
            </w:r>
            <w:r>
              <w:rPr>
                <w:rFonts w:ascii="宋体" w:hAnsi="宋体" w:cs="宋体" w:eastAsia="宋体" w:hint="default"/>
                <w:sz w:val="18"/>
                <w:szCs w:val="18"/>
              </w:rPr>
            </w:r>
          </w:p>
        </w:tc>
        <w:tc>
          <w:tcPr>
            <w:tcW w:w="660"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5" w:right="0"/>
              <w:jc w:val="left"/>
              <w:rPr>
                <w:rFonts w:ascii="宋体" w:hAnsi="宋体" w:cs="宋体" w:eastAsia="宋体" w:hint="default"/>
                <w:sz w:val="18"/>
                <w:szCs w:val="18"/>
              </w:rPr>
            </w:pPr>
            <w:r>
              <w:rPr>
                <w:rFonts w:ascii="宋体" w:hAnsi="宋体" w:cs="宋体" w:eastAsia="宋体" w:hint="default"/>
                <w:b/>
                <w:bCs/>
                <w:w w:val="99"/>
                <w:sz w:val="18"/>
                <w:szCs w:val="18"/>
              </w:rPr>
              <w:t>计</w:t>
            </w:r>
            <w:r>
              <w:rPr>
                <w:rFonts w:ascii="宋体" w:hAnsi="宋体" w:cs="宋体" w:eastAsia="宋体" w:hint="default"/>
                <w:sz w:val="18"/>
                <w:szCs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63"/>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single" w:color="000000"/>
              </w:rPr>
              <w:t>1,138,588.11</w:t>
            </w:r>
            <w:r>
              <w:rPr>
                <w:rFonts w:ascii="Times New Roman"/>
                <w:b/>
                <w:spacing w:val="-1"/>
                <w:sz w:val="18"/>
              </w:rPr>
            </w:r>
            <w:r>
              <w:rPr>
                <w:rFonts w:ascii="Times New Roman"/>
                <w:spacing w:val="-1"/>
                <w:sz w:val="18"/>
              </w:rPr>
            </w:r>
          </w:p>
        </w:tc>
        <w:tc>
          <w:tcPr>
            <w:tcW w:w="850"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99"/>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single" w:color="000000"/>
              </w:rPr>
              <w:t>1,740,346,139.88</w:t>
            </w:r>
            <w:r>
              <w:rPr>
                <w:rFonts w:ascii="Times New Roman"/>
                <w:b/>
                <w:spacing w:val="-1"/>
                <w:sz w:val="18"/>
              </w:rPr>
            </w:r>
            <w:r>
              <w:rPr>
                <w:rFonts w:ascii="Times New Roman"/>
                <w:spacing w:val="-1"/>
                <w:sz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single" w:color="000000"/>
              </w:rPr>
              <w:t>731,722.55</w:t>
            </w:r>
            <w:r>
              <w:rPr>
                <w:rFonts w:ascii="Times New Roman"/>
                <w:b/>
                <w:spacing w:val="-1"/>
                <w:sz w:val="18"/>
              </w:rPr>
            </w:r>
            <w:r>
              <w:rPr>
                <w:rFonts w:ascii="Times New Roman"/>
                <w:spacing w:val="-1"/>
                <w:sz w:val="18"/>
              </w:rPr>
            </w:r>
          </w:p>
        </w:tc>
        <w:tc>
          <w:tcPr>
            <w:tcW w:w="866" w:type="dxa"/>
            <w:tcBorders>
              <w:top w:val="nil" w:sz="6" w:space="0" w:color="auto"/>
              <w:left w:val="single" w:sz="4" w:space="0" w:color="000000"/>
              <w:bottom w:val="nil" w:sz="6" w:space="0" w:color="auto"/>
              <w:right w:val="single" w:sz="4" w:space="0" w:color="000000"/>
            </w:tcBorders>
          </w:tcPr>
          <w:p>
            <w:pP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single" w:color="000000"/>
              </w:rPr>
              <w:t>184,889,670.27</w:t>
            </w:r>
            <w:r>
              <w:rPr>
                <w:rFonts w:ascii="Times New Roman"/>
                <w:b/>
                <w:spacing w:val="-1"/>
                <w:sz w:val="18"/>
              </w:rPr>
            </w:r>
            <w:r>
              <w:rPr>
                <w:rFonts w:ascii="Times New Roman"/>
                <w:spacing w:val="-1"/>
                <w:sz w:val="18"/>
              </w:rPr>
            </w:r>
          </w:p>
        </w:tc>
      </w:tr>
      <w:tr>
        <w:trPr>
          <w:trHeight w:val="1813" w:hRule="exact"/>
        </w:trPr>
        <w:tc>
          <w:tcPr>
            <w:tcW w:w="1433" w:type="dxa"/>
            <w:gridSpan w:val="2"/>
            <w:tcBorders>
              <w:top w:val="nil" w:sz="6" w:space="0" w:color="auto"/>
              <w:left w:val="single" w:sz="4" w:space="0" w:color="000000"/>
              <w:bottom w:val="nil" w:sz="6" w:space="0" w:color="auto"/>
              <w:right w:val="single" w:sz="4" w:space="0" w:color="000000"/>
            </w:tcBorders>
          </w:tcPr>
          <w:p>
            <w:pPr>
              <w:pStyle w:val="TableParagraph"/>
              <w:spacing w:line="398" w:lineRule="auto" w:before="141"/>
              <w:ind w:left="103" w:right="238"/>
              <w:jc w:val="left"/>
              <w:rPr>
                <w:rFonts w:ascii="宋体" w:hAnsi="宋体" w:cs="宋体" w:eastAsia="宋体" w:hint="default"/>
                <w:sz w:val="18"/>
                <w:szCs w:val="18"/>
              </w:rPr>
            </w:pPr>
            <w:r>
              <w:rPr>
                <w:rFonts w:ascii="宋体" w:hAnsi="宋体" w:cs="宋体" w:eastAsia="宋体" w:hint="default"/>
                <w:sz w:val="18"/>
                <w:szCs w:val="18"/>
              </w:rPr>
              <w:t>其他货币资金 人民币</w:t>
            </w:r>
          </w:p>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美元</w:t>
            </w:r>
          </w:p>
          <w:p>
            <w:pPr>
              <w:pStyle w:val="TableParagraph"/>
              <w:tabs>
                <w:tab w:pos="893" w:val="left" w:leader="none"/>
              </w:tabs>
              <w:spacing w:line="240" w:lineRule="auto" w:before="86"/>
              <w:ind w:left="350" w:right="0"/>
              <w:jc w:val="left"/>
              <w:rPr>
                <w:rFonts w:ascii="宋体" w:hAnsi="宋体" w:cs="宋体" w:eastAsia="宋体" w:hint="default"/>
                <w:sz w:val="18"/>
                <w:szCs w:val="18"/>
              </w:rPr>
            </w:pPr>
            <w:r>
              <w:rPr>
                <w:rFonts w:ascii="宋体" w:hAnsi="宋体" w:cs="宋体" w:eastAsia="宋体" w:hint="default"/>
                <w:b/>
                <w:bCs/>
                <w:w w:val="95"/>
                <w:sz w:val="18"/>
                <w:szCs w:val="18"/>
              </w:rPr>
              <w:t>小</w:t>
              <w:tab/>
            </w:r>
            <w:r>
              <w:rPr>
                <w:rFonts w:ascii="宋体" w:hAnsi="宋体" w:cs="宋体" w:eastAsia="宋体" w:hint="default"/>
                <w:b/>
                <w:bCs/>
                <w:sz w:val="18"/>
                <w:szCs w:val="18"/>
              </w:rPr>
              <w:t>计</w:t>
            </w:r>
            <w:r>
              <w:rPr>
                <w:rFonts w:ascii="宋体" w:hAnsi="宋体" w:cs="宋体" w:eastAsia="宋体" w:hint="default"/>
                <w:sz w:val="18"/>
                <w:szCs w:val="18"/>
              </w:rPr>
            </w:r>
          </w:p>
          <w:p>
            <w:pPr>
              <w:pStyle w:val="TableParagraph"/>
              <w:tabs>
                <w:tab w:pos="893" w:val="left" w:leader="none"/>
              </w:tabs>
              <w:spacing w:line="240" w:lineRule="auto" w:before="86"/>
              <w:ind w:left="350" w:right="0"/>
              <w:jc w:val="left"/>
              <w:rPr>
                <w:rFonts w:ascii="宋体" w:hAnsi="宋体" w:cs="宋体" w:eastAsia="宋体" w:hint="default"/>
                <w:sz w:val="18"/>
                <w:szCs w:val="18"/>
              </w:rPr>
            </w:pPr>
            <w:r>
              <w:rPr>
                <w:rFonts w:ascii="宋体" w:hAnsi="宋体" w:cs="宋体" w:eastAsia="宋体" w:hint="default"/>
                <w:b/>
                <w:bCs/>
                <w:w w:val="95"/>
                <w:sz w:val="18"/>
                <w:szCs w:val="18"/>
              </w:rPr>
              <w:t>合</w:t>
              <w:tab/>
            </w:r>
            <w:r>
              <w:rPr>
                <w:rFonts w:ascii="宋体" w:hAnsi="宋体" w:cs="宋体" w:eastAsia="宋体" w:hint="default"/>
                <w:b/>
                <w:bCs/>
                <w:sz w:val="18"/>
                <w:szCs w:val="18"/>
              </w:rPr>
              <w:t>计</w:t>
            </w:r>
            <w:r>
              <w:rPr>
                <w:rFonts w:ascii="宋体" w:hAnsi="宋体" w:cs="宋体" w:eastAsia="宋体" w:hint="default"/>
                <w:sz w:val="18"/>
                <w:szCs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63"/>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1,138,588.11</w:t>
            </w:r>
            <w:r>
              <w:rPr>
                <w:rFonts w:ascii="Times New Roman"/>
                <w:b/>
                <w:spacing w:val="-1"/>
                <w:sz w:val="18"/>
              </w:rPr>
            </w:r>
            <w:r>
              <w:rPr>
                <w:rFonts w:ascii="Times New Roman"/>
                <w:spacing w:val="-1"/>
                <w:sz w:val="18"/>
              </w:rPr>
            </w:r>
          </w:p>
        </w:tc>
        <w:tc>
          <w:tcPr>
            <w:tcW w:w="850"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42"/>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1,740,488,913.84</w:t>
            </w:r>
            <w:r>
              <w:rPr>
                <w:rFonts w:ascii="Times New Roman"/>
                <w:b/>
                <w:spacing w:val="-1"/>
                <w:sz w:val="18"/>
              </w:rPr>
            </w:r>
            <w:r>
              <w:rPr>
                <w:rFonts w:ascii="Times New Roman"/>
                <w:spacing w:val="-1"/>
                <w:sz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227"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single" w:color="000000"/>
              </w:rPr>
              <w:t>731,722.55</w:t>
            </w:r>
            <w:r>
              <w:rPr>
                <w:rFonts w:ascii="Times New Roman"/>
                <w:b/>
                <w:sz w:val="18"/>
              </w:rPr>
            </w:r>
            <w:r>
              <w:rPr>
                <w:rFonts w:ascii="Times New Roman"/>
                <w:sz w:val="18"/>
              </w:rPr>
            </w:r>
          </w:p>
        </w:tc>
        <w:tc>
          <w:tcPr>
            <w:tcW w:w="866" w:type="dxa"/>
            <w:tcBorders>
              <w:top w:val="nil" w:sz="6" w:space="0" w:color="auto"/>
              <w:left w:val="single" w:sz="4" w:space="0" w:color="000000"/>
              <w:bottom w:val="nil" w:sz="6" w:space="0" w:color="auto"/>
              <w:right w:val="single" w:sz="4" w:space="0" w:color="000000"/>
            </w:tcBorders>
          </w:tcPr>
          <w:p>
            <w:pP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16"/>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184,969,011.22</w:t>
            </w:r>
            <w:r>
              <w:rPr>
                <w:rFonts w:ascii="Times New Roman"/>
                <w:b/>
                <w:spacing w:val="-1"/>
                <w:sz w:val="18"/>
              </w:rPr>
            </w:r>
            <w:r>
              <w:rPr>
                <w:rFonts w:ascii="Times New Roman"/>
                <w:spacing w:val="-1"/>
                <w:sz w:val="18"/>
              </w:rPr>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6"/>
          <w:szCs w:val="16"/>
        </w:rPr>
      </w:pPr>
    </w:p>
    <w:p>
      <w:pPr>
        <w:pStyle w:val="BodyText"/>
        <w:tabs>
          <w:tab w:pos="1600" w:val="left" w:leader="none"/>
        </w:tabs>
        <w:spacing w:line="240" w:lineRule="auto" w:before="36"/>
        <w:ind w:left="743" w:right="0"/>
        <w:jc w:val="left"/>
      </w:pPr>
      <w:r>
        <w:rPr/>
        <w:pict>
          <v:group style="position:absolute;margin-left:42.839996pt;margin-top:-116.996361pt;width:431.9pt;height:60.75pt;mso-position-horizontal-relative:page;mso-position-vertical-relative:paragraph;z-index:-1437784" coordorigin="857,-2340" coordsize="8638,1215">
            <v:shape style="position:absolute;left:857;top:-2340;width:1457;height:110" type="#_x0000_t75" stroked="false">
              <v:imagedata r:id="rId199" o:title=""/>
            </v:shape>
            <v:shape style="position:absolute;left:2290;top:-2244;width:1291;height:14" type="#_x0000_t75" stroked="false">
              <v:imagedata r:id="rId200" o:title=""/>
            </v:shape>
            <v:shape style="position:absolute;left:3567;top:-2244;width:865;height:14" type="#_x0000_t75" stroked="false">
              <v:imagedata r:id="rId201" o:title=""/>
            </v:shape>
            <v:shape style="position:absolute;left:4417;top:-2244;width:1572;height:14" type="#_x0000_t75" stroked="false">
              <v:imagedata r:id="rId202" o:title=""/>
            </v:shape>
            <v:shape style="position:absolute;left:5975;top:-2244;width:1292;height:14" type="#_x0000_t75" stroked="false">
              <v:imagedata r:id="rId200" o:title=""/>
            </v:shape>
            <v:shape style="position:absolute;left:7252;top:-2244;width:881;height:14" type="#_x0000_t75" stroked="false">
              <v:imagedata r:id="rId204" o:title=""/>
            </v:shape>
            <v:shape style="position:absolute;left:8118;top:-2244;width:1376;height:14" type="#_x0000_t75" stroked="false">
              <v:imagedata r:id="rId168" o:title=""/>
            </v:shape>
            <v:group style="position:absolute;left:2295;top:-2230;width:10;height:20" coordorigin="2295,-2230" coordsize="10,20">
              <v:shape style="position:absolute;left:2295;top:-2230;width:10;height:20" coordorigin="2295,-2230" coordsize="10,20" path="m2295,-2210l2304,-2210,2304,-2230,2295,-2230,2295,-2210xe" filled="true" fillcolor="#000000" stroked="false">
                <v:path arrowok="t"/>
                <v:fill type="solid"/>
              </v:shape>
            </v:group>
            <v:group style="position:absolute;left:2295;top:-2210;width:10;height:20" coordorigin="2295,-2210" coordsize="10,20">
              <v:shape style="position:absolute;left:2295;top:-2210;width:10;height:20" coordorigin="2295,-2210" coordsize="10,20" path="m2295,-2191l2304,-2191,2304,-2210,2295,-2210,2295,-2191xe" filled="true" fillcolor="#000000" stroked="false">
                <v:path arrowok="t"/>
                <v:fill type="solid"/>
              </v:shape>
            </v:group>
            <v:group style="position:absolute;left:2295;top:-2191;width:10;height:20" coordorigin="2295,-2191" coordsize="10,20">
              <v:shape style="position:absolute;left:2295;top:-2191;width:10;height:20" coordorigin="2295,-2191" coordsize="10,20" path="m2295,-2172l2304,-2172,2304,-2191,2295,-2191,2295,-2172xe" filled="true" fillcolor="#000000" stroked="false">
                <v:path arrowok="t"/>
                <v:fill type="solid"/>
              </v:shape>
            </v:group>
            <v:group style="position:absolute;left:2295;top:-2172;width:10;height:20" coordorigin="2295,-2172" coordsize="10,20">
              <v:shape style="position:absolute;left:2295;top:-2172;width:10;height:20" coordorigin="2295,-2172" coordsize="10,20" path="m2295,-2153l2304,-2153,2304,-2172,2295,-2172,2295,-2153xe" filled="true" fillcolor="#000000" stroked="false">
                <v:path arrowok="t"/>
                <v:fill type="solid"/>
              </v:shape>
            </v:group>
            <v:group style="position:absolute;left:2295;top:-2153;width:10;height:20" coordorigin="2295,-2153" coordsize="10,20">
              <v:shape style="position:absolute;left:2295;top:-2153;width:10;height:20" coordorigin="2295,-2153" coordsize="10,20" path="m2295,-2134l2304,-2134,2304,-2153,2295,-2153,2295,-2134xe" filled="true" fillcolor="#000000" stroked="false">
                <v:path arrowok="t"/>
                <v:fill type="solid"/>
              </v:shape>
            </v:group>
            <v:group style="position:absolute;left:2295;top:-2134;width:10;height:20" coordorigin="2295,-2134" coordsize="10,20">
              <v:shape style="position:absolute;left:2295;top:-2134;width:10;height:20" coordorigin="2295,-2134" coordsize="10,20" path="m2295,-2114l2304,-2114,2304,-2134,2295,-2134,2295,-2114xe" filled="true" fillcolor="#000000" stroked="false">
                <v:path arrowok="t"/>
                <v:fill type="solid"/>
              </v:shape>
            </v:group>
            <v:group style="position:absolute;left:2295;top:-2114;width:10;height:20" coordorigin="2295,-2114" coordsize="10,20">
              <v:shape style="position:absolute;left:2295;top:-2114;width:10;height:20" coordorigin="2295,-2114" coordsize="10,20" path="m2295,-2095l2304,-2095,2304,-2114,2295,-2114,2295,-2095xe" filled="true" fillcolor="#000000" stroked="false">
                <v:path arrowok="t"/>
                <v:fill type="solid"/>
              </v:shape>
            </v:group>
            <v:group style="position:absolute;left:2295;top:-2095;width:10;height:20" coordorigin="2295,-2095" coordsize="10,20">
              <v:shape style="position:absolute;left:2295;top:-2095;width:10;height:20" coordorigin="2295,-2095" coordsize="10,20" path="m2295,-2076l2304,-2076,2304,-2095,2295,-2095,2295,-2076xe" filled="true" fillcolor="#000000" stroked="false">
                <v:path arrowok="t"/>
                <v:fill type="solid"/>
              </v:shape>
            </v:group>
            <v:group style="position:absolute;left:2295;top:-2076;width:10;height:20" coordorigin="2295,-2076" coordsize="10,20">
              <v:shape style="position:absolute;left:2295;top:-2076;width:10;height:20" coordorigin="2295,-2076" coordsize="10,20" path="m2295,-2057l2304,-2057,2304,-2076,2295,-2076,2295,-2057xe" filled="true" fillcolor="#000000" stroked="false">
                <v:path arrowok="t"/>
                <v:fill type="solid"/>
              </v:shape>
            </v:group>
            <v:group style="position:absolute;left:2295;top:-2057;width:10;height:20" coordorigin="2295,-2057" coordsize="10,20">
              <v:shape style="position:absolute;left:2295;top:-2057;width:10;height:20" coordorigin="2295,-2057" coordsize="10,20" path="m2295,-2038l2304,-2038,2304,-2057,2295,-2057,2295,-2038xe" filled="true" fillcolor="#000000" stroked="false">
                <v:path arrowok="t"/>
                <v:fill type="solid"/>
              </v:shape>
            </v:group>
            <v:group style="position:absolute;left:2295;top:-2038;width:10;height:20" coordorigin="2295,-2038" coordsize="10,20">
              <v:shape style="position:absolute;left:2295;top:-2038;width:10;height:20" coordorigin="2295,-2038" coordsize="10,20" path="m2295,-2018l2304,-2018,2304,-2038,2295,-2038,2295,-2018xe" filled="true" fillcolor="#000000" stroked="false">
                <v:path arrowok="t"/>
                <v:fill type="solid"/>
              </v:shape>
            </v:group>
            <v:group style="position:absolute;left:2295;top:-2018;width:10;height:20" coordorigin="2295,-2018" coordsize="10,20">
              <v:shape style="position:absolute;left:2295;top:-2018;width:10;height:20" coordorigin="2295,-2018" coordsize="10,20" path="m2295,-1999l2304,-1999,2304,-2018,2295,-2018,2295,-1999xe" filled="true" fillcolor="#000000" stroked="false">
                <v:path arrowok="t"/>
                <v:fill type="solid"/>
              </v:shape>
            </v:group>
            <v:group style="position:absolute;left:2295;top:-1999;width:10;height:20" coordorigin="2295,-1999" coordsize="10,20">
              <v:shape style="position:absolute;left:2295;top:-1999;width:10;height:20" coordorigin="2295,-1999" coordsize="10,20" path="m2295,-1980l2304,-1980,2304,-1999,2295,-1999,2295,-1980xe" filled="true" fillcolor="#000000" stroked="false">
                <v:path arrowok="t"/>
                <v:fill type="solid"/>
              </v:shape>
            </v:group>
            <v:group style="position:absolute;left:2295;top:-1980;width:10;height:20" coordorigin="2295,-1980" coordsize="10,20">
              <v:shape style="position:absolute;left:2295;top:-1980;width:10;height:20" coordorigin="2295,-1980" coordsize="10,20" path="m2295,-1961l2304,-1961,2304,-1980,2295,-1980,2295,-1961xe" filled="true" fillcolor="#000000" stroked="false">
                <v:path arrowok="t"/>
                <v:fill type="solid"/>
              </v:shape>
            </v:group>
            <v:group style="position:absolute;left:2295;top:-1961;width:10;height:20" coordorigin="2295,-1961" coordsize="10,20">
              <v:shape style="position:absolute;left:2295;top:-1961;width:10;height:20" coordorigin="2295,-1961" coordsize="10,20" path="m2295,-1942l2304,-1942,2304,-1961,2295,-1961,2295,-1942xe" filled="true" fillcolor="#000000" stroked="false">
                <v:path arrowok="t"/>
                <v:fill type="solid"/>
              </v:shape>
            </v:group>
            <v:group style="position:absolute;left:2295;top:-1942;width:10;height:20" coordorigin="2295,-1942" coordsize="10,20">
              <v:shape style="position:absolute;left:2295;top:-1942;width:10;height:20" coordorigin="2295,-1942" coordsize="10,20" path="m2295,-1922l2304,-1922,2304,-1942,2295,-1942,2295,-1922xe" filled="true" fillcolor="#000000" stroked="false">
                <v:path arrowok="t"/>
                <v:fill type="solid"/>
              </v:shape>
            </v:group>
            <v:group style="position:absolute;left:2295;top:-1922;width:10;height:20" coordorigin="2295,-1922" coordsize="10,20">
              <v:shape style="position:absolute;left:2295;top:-1922;width:10;height:20" coordorigin="2295,-1922" coordsize="10,20" path="m2295,-1903l2304,-1903,2304,-1922,2295,-1922,2295,-1903xe" filled="true" fillcolor="#000000" stroked="false">
                <v:path arrowok="t"/>
                <v:fill type="solid"/>
              </v:shape>
            </v:group>
            <v:group style="position:absolute;left:2295;top:-1903;width:10;height:20" coordorigin="2295,-1903" coordsize="10,20">
              <v:shape style="position:absolute;left:2295;top:-1903;width:10;height:20" coordorigin="2295,-1903" coordsize="10,20" path="m2295,-1884l2304,-1884,2304,-1903,2295,-1903,2295,-1884xe" filled="true" fillcolor="#000000" stroked="false">
                <v:path arrowok="t"/>
                <v:fill type="solid"/>
              </v:shape>
            </v:group>
            <v:group style="position:absolute;left:2295;top:-1884;width:10;height:20" coordorigin="2295,-1884" coordsize="10,20">
              <v:shape style="position:absolute;left:2295;top:-1884;width:10;height:20" coordorigin="2295,-1884" coordsize="10,20" path="m2295,-1865l2304,-1865,2304,-1884,2295,-1884,2295,-1865xe" filled="true" fillcolor="#000000" stroked="false">
                <v:path arrowok="t"/>
                <v:fill type="solid"/>
              </v:shape>
            </v:group>
            <v:group style="position:absolute;left:2295;top:-1865;width:10;height:20" coordorigin="2295,-1865" coordsize="10,20">
              <v:shape style="position:absolute;left:2295;top:-1865;width:10;height:20" coordorigin="2295,-1865" coordsize="10,20" path="m2295,-1846l2304,-1846,2304,-1865,2295,-1865,2295,-1846xe" filled="true" fillcolor="#000000" stroked="false">
                <v:path arrowok="t"/>
                <v:fill type="solid"/>
              </v:shape>
            </v:group>
            <v:group style="position:absolute;left:2295;top:-1846;width:10;height:20" coordorigin="2295,-1846" coordsize="10,20">
              <v:shape style="position:absolute;left:2295;top:-1846;width:10;height:20" coordorigin="2295,-1846" coordsize="10,20" path="m2295,-1826l2304,-1826,2304,-1846,2295,-1846,2295,-1826xe" filled="true" fillcolor="#000000" stroked="false">
                <v:path arrowok="t"/>
                <v:fill type="solid"/>
              </v:shape>
            </v:group>
            <v:group style="position:absolute;left:2295;top:-1826;width:10;height:20" coordorigin="2295,-1826" coordsize="10,20">
              <v:shape style="position:absolute;left:2295;top:-1826;width:10;height:20" coordorigin="2295,-1826" coordsize="10,20" path="m2295,-1807l2304,-1807,2304,-1826,2295,-1826,2295,-1807xe" filled="true" fillcolor="#000000" stroked="false">
                <v:path arrowok="t"/>
                <v:fill type="solid"/>
              </v:shape>
            </v:group>
            <v:group style="position:absolute;left:2295;top:-1807;width:10;height:20" coordorigin="2295,-1807" coordsize="10,20">
              <v:shape style="position:absolute;left:2295;top:-1807;width:10;height:20" coordorigin="2295,-1807" coordsize="10,20" path="m2295,-1788l2304,-1788,2304,-1807,2295,-1807,2295,-1788xe" filled="true" fillcolor="#000000" stroked="false">
                <v:path arrowok="t"/>
                <v:fill type="solid"/>
              </v:shape>
            </v:group>
            <v:group style="position:absolute;left:2295;top:-1783;width:10;height:2" coordorigin="2295,-1783" coordsize="10,2">
              <v:shape style="position:absolute;left:2295;top:-1783;width:10;height:2" coordorigin="2295,-1783" coordsize="10,0" path="m2295,-1783l2304,-1783e" filled="false" stroked="true" strokeweight=".48001pt" strokecolor="#000000">
                <v:path arrowok="t"/>
              </v:shape>
              <v:shape style="position:absolute;left:871;top:-1778;width:1424;height:10" type="#_x0000_t75" stroked="false">
                <v:imagedata r:id="rId194" o:title=""/>
              </v:shape>
              <v:shape style="position:absolute;left:2290;top:-1778;width:1282;height:10" type="#_x0000_t75" stroked="false">
                <v:imagedata r:id="rId195" o:title=""/>
              </v:shape>
              <v:shape style="position:absolute;left:3567;top:-1778;width:855;height:10" type="#_x0000_t75" stroked="false">
                <v:imagedata r:id="rId196" o:title=""/>
              </v:shape>
              <v:shape style="position:absolute;left:4417;top:-1778;width:3706;height:10" type="#_x0000_t75" stroked="false">
                <v:imagedata r:id="rId197" o:title=""/>
              </v:shape>
              <v:shape style="position:absolute;left:8118;top:-1778;width:1366;height:10" type="#_x0000_t75" stroked="false">
                <v:imagedata r:id="rId198" o:title=""/>
              </v:shape>
            </v:group>
            <v:group style="position:absolute;left:2295;top:-1769;width:10;height:20" coordorigin="2295,-1769" coordsize="10,20">
              <v:shape style="position:absolute;left:2295;top:-1769;width:10;height:20" coordorigin="2295,-1769" coordsize="10,20" path="m2295,-1750l2304,-1750,2304,-1769,2295,-1769,2295,-1750xe" filled="true" fillcolor="#000000" stroked="false">
                <v:path arrowok="t"/>
                <v:fill type="solid"/>
              </v:shape>
            </v:group>
            <v:group style="position:absolute;left:2295;top:-1750;width:10;height:20" coordorigin="2295,-1750" coordsize="10,20">
              <v:shape style="position:absolute;left:2295;top:-1750;width:10;height:20" coordorigin="2295,-1750" coordsize="10,20" path="m2295,-1730l2304,-1730,2304,-1750,2295,-1750,2295,-1730xe" filled="true" fillcolor="#000000" stroked="false">
                <v:path arrowok="t"/>
                <v:fill type="solid"/>
              </v:shape>
            </v:group>
            <v:group style="position:absolute;left:2295;top:-1730;width:10;height:20" coordorigin="2295,-1730" coordsize="10,20">
              <v:shape style="position:absolute;left:2295;top:-1730;width:10;height:20" coordorigin="2295,-1730" coordsize="10,20" path="m2295,-1711l2304,-1711,2304,-1730,2295,-1730,2295,-1711xe" filled="true" fillcolor="#000000" stroked="false">
                <v:path arrowok="t"/>
                <v:fill type="solid"/>
              </v:shape>
            </v:group>
            <v:group style="position:absolute;left:2295;top:-1711;width:10;height:20" coordorigin="2295,-1711" coordsize="10,20">
              <v:shape style="position:absolute;left:2295;top:-1711;width:10;height:20" coordorigin="2295,-1711" coordsize="10,20" path="m2295,-1692l2304,-1692,2304,-1711,2295,-1711,2295,-1692xe" filled="true" fillcolor="#000000" stroked="false">
                <v:path arrowok="t"/>
                <v:fill type="solid"/>
              </v:shape>
            </v:group>
            <v:group style="position:absolute;left:2295;top:-1692;width:10;height:20" coordorigin="2295,-1692" coordsize="10,20">
              <v:shape style="position:absolute;left:2295;top:-1692;width:10;height:20" coordorigin="2295,-1692" coordsize="10,20" path="m2295,-1673l2304,-1673,2304,-1692,2295,-1692,2295,-1673xe" filled="true" fillcolor="#000000" stroked="false">
                <v:path arrowok="t"/>
                <v:fill type="solid"/>
              </v:shape>
            </v:group>
            <v:group style="position:absolute;left:2295;top:-1673;width:10;height:20" coordorigin="2295,-1673" coordsize="10,20">
              <v:shape style="position:absolute;left:2295;top:-1673;width:10;height:20" coordorigin="2295,-1673" coordsize="10,20" path="m2295,-1654l2304,-1654,2304,-1673,2295,-1673,2295,-1654xe" filled="true" fillcolor="#000000" stroked="false">
                <v:path arrowok="t"/>
                <v:fill type="solid"/>
              </v:shape>
            </v:group>
            <v:group style="position:absolute;left:2295;top:-1654;width:10;height:20" coordorigin="2295,-1654" coordsize="10,20">
              <v:shape style="position:absolute;left:2295;top:-1654;width:10;height:20" coordorigin="2295,-1654" coordsize="10,20" path="m2295,-1634l2304,-1634,2304,-1654,2295,-1654,2295,-1634xe" filled="true" fillcolor="#000000" stroked="false">
                <v:path arrowok="t"/>
                <v:fill type="solid"/>
              </v:shape>
            </v:group>
            <v:group style="position:absolute;left:2295;top:-1634;width:10;height:20" coordorigin="2295,-1634" coordsize="10,20">
              <v:shape style="position:absolute;left:2295;top:-1634;width:10;height:20" coordorigin="2295,-1634" coordsize="10,20" path="m2295,-1615l2304,-1615,2304,-1634,2295,-1634,2295,-1615xe" filled="true" fillcolor="#000000" stroked="false">
                <v:path arrowok="t"/>
                <v:fill type="solid"/>
              </v:shape>
            </v:group>
            <v:group style="position:absolute;left:2295;top:-1615;width:10;height:20" coordorigin="2295,-1615" coordsize="10,20">
              <v:shape style="position:absolute;left:2295;top:-1615;width:10;height:20" coordorigin="2295,-1615" coordsize="10,20" path="m2295,-1596l2304,-1596,2304,-1615,2295,-1615,2295,-1596xe" filled="true" fillcolor="#000000" stroked="false">
                <v:path arrowok="t"/>
                <v:fill type="solid"/>
              </v:shape>
            </v:group>
            <v:group style="position:absolute;left:2295;top:-1596;width:10;height:20" coordorigin="2295,-1596" coordsize="10,20">
              <v:shape style="position:absolute;left:2295;top:-1596;width:10;height:20" coordorigin="2295,-1596" coordsize="10,20" path="m2295,-1577l2304,-1577,2304,-1596,2295,-1596,2295,-1577xe" filled="true" fillcolor="#000000" stroked="false">
                <v:path arrowok="t"/>
                <v:fill type="solid"/>
              </v:shape>
            </v:group>
            <v:group style="position:absolute;left:2295;top:-1577;width:10;height:20" coordorigin="2295,-1577" coordsize="10,20">
              <v:shape style="position:absolute;left:2295;top:-1577;width:10;height:20" coordorigin="2295,-1577" coordsize="10,20" path="m2295,-1558l2304,-1558,2304,-1577,2295,-1577,2295,-1558xe" filled="true" fillcolor="#000000" stroked="false">
                <v:path arrowok="t"/>
                <v:fill type="solid"/>
              </v:shape>
              <v:shape style="position:absolute;left:857;top:-1558;width:1457;height:110" type="#_x0000_t75" stroked="false">
                <v:imagedata r:id="rId230" o:title=""/>
              </v:shape>
              <v:shape style="position:absolute;left:2290;top:-1462;width:1291;height:14" type="#_x0000_t75" stroked="false">
                <v:imagedata r:id="rId200" o:title=""/>
              </v:shape>
              <v:shape style="position:absolute;left:3567;top:-1462;width:865;height:14" type="#_x0000_t75" stroked="false">
                <v:imagedata r:id="rId201" o:title=""/>
              </v:shape>
              <v:shape style="position:absolute;left:4417;top:-1462;width:1572;height:14" type="#_x0000_t75" stroked="false">
                <v:imagedata r:id="rId202" o:title=""/>
              </v:shape>
              <v:shape style="position:absolute;left:5975;top:-1462;width:1292;height:14" type="#_x0000_t75" stroked="false">
                <v:imagedata r:id="rId200" o:title=""/>
              </v:shape>
              <v:shape style="position:absolute;left:7252;top:-1462;width:881;height:14" type="#_x0000_t75" stroked="false">
                <v:imagedata r:id="rId204" o:title=""/>
              </v:shape>
              <v:shape style="position:absolute;left:8118;top:-1462;width:1376;height:14" type="#_x0000_t75" stroked="false">
                <v:imagedata r:id="rId168" o:title=""/>
              </v:shape>
            </v:group>
            <v:group style="position:absolute;left:2295;top:-1447;width:10;height:20" coordorigin="2295,-1447" coordsize="10,20">
              <v:shape style="position:absolute;left:2295;top:-1447;width:10;height:20" coordorigin="2295,-1447" coordsize="10,20" path="m2295,-1428l2304,-1428,2304,-1447,2295,-1447,2295,-1428xe" filled="true" fillcolor="#000000" stroked="false">
                <v:path arrowok="t"/>
                <v:fill type="solid"/>
              </v:shape>
            </v:group>
            <v:group style="position:absolute;left:2295;top:-1428;width:10;height:20" coordorigin="2295,-1428" coordsize="10,20">
              <v:shape style="position:absolute;left:2295;top:-1428;width:10;height:20" coordorigin="2295,-1428" coordsize="10,20" path="m2295,-1408l2304,-1408,2304,-1428,2295,-1428,2295,-1408xe" filled="true" fillcolor="#000000" stroked="false">
                <v:path arrowok="t"/>
                <v:fill type="solid"/>
              </v:shape>
            </v:group>
            <v:group style="position:absolute;left:2295;top:-1408;width:10;height:20" coordorigin="2295,-1408" coordsize="10,20">
              <v:shape style="position:absolute;left:2295;top:-1408;width:10;height:20" coordorigin="2295,-1408" coordsize="10,20" path="m2295,-1389l2304,-1389,2304,-1408,2295,-1408,2295,-1389xe" filled="true" fillcolor="#000000" stroked="false">
                <v:path arrowok="t"/>
                <v:fill type="solid"/>
              </v:shape>
            </v:group>
            <v:group style="position:absolute;left:2295;top:-1389;width:10;height:20" coordorigin="2295,-1389" coordsize="10,20">
              <v:shape style="position:absolute;left:2295;top:-1389;width:10;height:20" coordorigin="2295,-1389" coordsize="10,20" path="m2295,-1370l2304,-1370,2304,-1389,2295,-1389,2295,-1370xe" filled="true" fillcolor="#000000" stroked="false">
                <v:path arrowok="t"/>
                <v:fill type="solid"/>
              </v:shape>
            </v:group>
            <v:group style="position:absolute;left:2295;top:-1370;width:10;height:20" coordorigin="2295,-1370" coordsize="10,20">
              <v:shape style="position:absolute;left:2295;top:-1370;width:10;height:20" coordorigin="2295,-1370" coordsize="10,20" path="m2295,-1351l2304,-1351,2304,-1370,2295,-1370,2295,-1351xe" filled="true" fillcolor="#000000" stroked="false">
                <v:path arrowok="t"/>
                <v:fill type="solid"/>
              </v:shape>
            </v:group>
            <v:group style="position:absolute;left:2295;top:-1351;width:10;height:20" coordorigin="2295,-1351" coordsize="10,20">
              <v:shape style="position:absolute;left:2295;top:-1351;width:10;height:20" coordorigin="2295,-1351" coordsize="10,20" path="m2295,-1332l2304,-1332,2304,-1351,2295,-1351,2295,-1332xe" filled="true" fillcolor="#000000" stroked="false">
                <v:path arrowok="t"/>
                <v:fill type="solid"/>
              </v:shape>
            </v:group>
            <v:group style="position:absolute;left:2295;top:-1332;width:10;height:20" coordorigin="2295,-1332" coordsize="10,20">
              <v:shape style="position:absolute;left:2295;top:-1332;width:10;height:20" coordorigin="2295,-1332" coordsize="10,20" path="m2295,-1312l2304,-1312,2304,-1332,2295,-1332,2295,-1312xe" filled="true" fillcolor="#000000" stroked="false">
                <v:path arrowok="t"/>
                <v:fill type="solid"/>
              </v:shape>
            </v:group>
            <v:group style="position:absolute;left:2295;top:-1312;width:10;height:20" coordorigin="2295,-1312" coordsize="10,20">
              <v:shape style="position:absolute;left:2295;top:-1312;width:10;height:20" coordorigin="2295,-1312" coordsize="10,20" path="m2295,-1293l2304,-1293,2304,-1312,2295,-1312,2295,-1293xe" filled="true" fillcolor="#000000" stroked="false">
                <v:path arrowok="t"/>
                <v:fill type="solid"/>
              </v:shape>
            </v:group>
            <v:group style="position:absolute;left:2295;top:-1293;width:10;height:20" coordorigin="2295,-1293" coordsize="10,20">
              <v:shape style="position:absolute;left:2295;top:-1293;width:10;height:20" coordorigin="2295,-1293" coordsize="10,20" path="m2295,-1274l2304,-1274,2304,-1293,2295,-1293,2295,-1274xe" filled="true" fillcolor="#000000" stroked="false">
                <v:path arrowok="t"/>
                <v:fill type="solid"/>
              </v:shape>
            </v:group>
            <v:group style="position:absolute;left:2295;top:-1274;width:10;height:20" coordorigin="2295,-1274" coordsize="10,20">
              <v:shape style="position:absolute;left:2295;top:-1274;width:10;height:20" coordorigin="2295,-1274" coordsize="10,20" path="m2295,-1255l2304,-1255,2304,-1274,2295,-1274,2295,-1255xe" filled="true" fillcolor="#000000" stroked="false">
                <v:path arrowok="t"/>
                <v:fill type="solid"/>
              </v:shape>
            </v:group>
            <v:group style="position:absolute;left:2295;top:-1255;width:10;height:20" coordorigin="2295,-1255" coordsize="10,20">
              <v:shape style="position:absolute;left:2295;top:-1255;width:10;height:20" coordorigin="2295,-1255" coordsize="10,20" path="m2295,-1236l2304,-1236,2304,-1255,2295,-1255,2295,-1236xe" filled="true" fillcolor="#000000" stroked="false">
                <v:path arrowok="t"/>
                <v:fill type="solid"/>
              </v:shape>
              <v:shape style="position:absolute;left:857;top:-1236;width:1457;height:110" type="#_x0000_t75" stroked="false">
                <v:imagedata r:id="rId199" o:title=""/>
              </v:shape>
              <v:shape style="position:absolute;left:2290;top:-1140;width:1291;height:14" type="#_x0000_t75" stroked="false">
                <v:imagedata r:id="rId200" o:title=""/>
              </v:shape>
              <v:shape style="position:absolute;left:3567;top:-1140;width:865;height:14" type="#_x0000_t75" stroked="false">
                <v:imagedata r:id="rId201" o:title=""/>
              </v:shape>
              <v:shape style="position:absolute;left:4417;top:-1140;width:1572;height:14" type="#_x0000_t75" stroked="false">
                <v:imagedata r:id="rId202" o:title=""/>
              </v:shape>
              <v:shape style="position:absolute;left:5975;top:-1140;width:1292;height:14" type="#_x0000_t75" stroked="false">
                <v:imagedata r:id="rId200" o:title=""/>
              </v:shape>
              <v:shape style="position:absolute;left:7252;top:-1140;width:881;height:14" type="#_x0000_t75" stroked="false">
                <v:imagedata r:id="rId204" o:title=""/>
              </v:shape>
              <v:shape style="position:absolute;left:8118;top:-1140;width:1376;height:14" type="#_x0000_t75" stroked="false">
                <v:imagedata r:id="rId168" o:title=""/>
              </v:shape>
            </v:group>
            <w10:wrap type="none"/>
          </v:group>
        </w:pict>
      </w:r>
      <w:r>
        <w:rPr/>
        <w:pict>
          <v:group style="position:absolute;margin-left:43.560001pt;margin-top:-40.656322pt;width:430.7pt;height:.5pt;mso-position-horizontal-relative:page;mso-position-vertical-relative:paragraph;z-index:-1437760" coordorigin="871,-813" coordsize="8614,10">
            <v:shape style="position:absolute;left:871;top:-813;width:1424;height:10" type="#_x0000_t75" stroked="false">
              <v:imagedata r:id="rId194" o:title=""/>
            </v:shape>
            <v:shape style="position:absolute;left:2290;top:-813;width:1282;height:10" type="#_x0000_t75" stroked="false">
              <v:imagedata r:id="rId195" o:title=""/>
            </v:shape>
            <v:shape style="position:absolute;left:3567;top:-813;width:855;height:10" type="#_x0000_t75" stroked="false">
              <v:imagedata r:id="rId196" o:title=""/>
            </v:shape>
            <v:shape style="position:absolute;left:4417;top:-813;width:3706;height:10" type="#_x0000_t75" stroked="false">
              <v:imagedata r:id="rId197" o:title=""/>
            </v:shape>
            <v:shape style="position:absolute;left:8118;top:-813;width:1366;height:10" type="#_x0000_t75" stroked="false">
              <v:imagedata r:id="rId198" o:title=""/>
            </v:shape>
            <w10:wrap type="none"/>
          </v:group>
        </w:pict>
      </w:r>
      <w:r>
        <w:rPr/>
        <w:pict>
          <v:group style="position:absolute;margin-left:42.839996pt;margin-top:-24.456352pt;width:431.9pt;height:.5pt;mso-position-horizontal-relative:page;mso-position-vertical-relative:paragraph;z-index:-1437736" coordorigin="857,-489" coordsize="8638,10">
            <v:shape style="position:absolute;left:862;top:-489;width:10;height:10" type="#_x0000_t75" stroked="false">
              <v:imagedata r:id="rId112" o:title=""/>
            </v:shape>
            <v:shape style="position:absolute;left:857;top:-489;width:1438;height:10" type="#_x0000_t75" stroked="false">
              <v:imagedata r:id="rId217" o:title=""/>
            </v:shape>
            <v:shape style="position:absolute;left:2304;top:-489;width:1267;height:10" type="#_x0000_t75" stroked="false">
              <v:imagedata r:id="rId219" o:title=""/>
            </v:shape>
            <v:shape style="position:absolute;left:3581;top:-489;width:841;height:10" type="#_x0000_t75" stroked="false">
              <v:imagedata r:id="rId231" o:title=""/>
            </v:shape>
            <v:shape style="position:absolute;left:4431;top:-489;width:3692;height:10" type="#_x0000_t75" stroked="false">
              <v:imagedata r:id="rId232" o:title=""/>
            </v:shape>
            <v:shape style="position:absolute;left:8133;top:-489;width:1361;height:10" type="#_x0000_t75" stroked="false">
              <v:imagedata r:id="rId233" o:title=""/>
            </v:shape>
            <w10:wrap type="none"/>
          </v:group>
        </w:pict>
      </w:r>
      <w:r>
        <w:rPr/>
        <w:t>（</w:t>
      </w:r>
      <w:r>
        <w:rPr>
          <w:rFonts w:ascii="Times New Roman" w:hAnsi="Times New Roman" w:cs="Times New Roman" w:eastAsia="Times New Roman" w:hint="default"/>
        </w:rPr>
        <w:t>1</w:t>
      </w:r>
      <w:r>
        <w:rPr/>
        <w:t>）</w:t>
        <w:tab/>
        <w:t>货币资金年末较期初增加</w:t>
      </w:r>
      <w:r>
        <w:rPr>
          <w:spacing w:val="-58"/>
        </w:rPr>
        <w:t> </w:t>
      </w:r>
      <w:r>
        <w:rPr>
          <w:rFonts w:ascii="Times New Roman" w:hAnsi="Times New Roman" w:cs="Times New Roman" w:eastAsia="Times New Roman" w:hint="default"/>
        </w:rPr>
        <w:t>840.96%</w:t>
      </w:r>
      <w:r>
        <w:rPr/>
        <w:t>，主要原因是公司</w:t>
      </w:r>
      <w:r>
        <w:rPr>
          <w:spacing w:val="-5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年发行股票筹集资金导致。</w:t>
      </w:r>
    </w:p>
    <w:p>
      <w:pPr>
        <w:pStyle w:val="BodyText"/>
        <w:tabs>
          <w:tab w:pos="1600" w:val="left" w:leader="none"/>
        </w:tabs>
        <w:spacing w:line="240" w:lineRule="auto" w:before="115"/>
        <w:ind w:left="743" w:right="0"/>
        <w:jc w:val="left"/>
      </w:pPr>
      <w:r>
        <w:rPr/>
        <w:pict>
          <v:shape style="position:absolute;margin-left:43.080002pt;margin-top:24.373678pt;width:.48002pt;height:.48pt;mso-position-horizontal-relative:page;mso-position-vertical-relative:paragraph;z-index:-1437712" type="#_x0000_t75" stroked="false">
            <v:imagedata r:id="rId112" o:title=""/>
          </v:shape>
        </w:pict>
      </w:r>
      <w:r>
        <w:rPr/>
        <w:pict>
          <v:shape style="position:absolute;margin-left:541.299988pt;margin-top:24.373678pt;width:.48pt;height:.48pt;mso-position-horizontal-relative:page;mso-position-vertical-relative:paragraph;z-index:-1437688" type="#_x0000_t75" stroked="false">
            <v:imagedata r:id="rId112" o:title=""/>
          </v:shape>
        </w:pict>
      </w:r>
      <w:r>
        <w:rPr/>
        <w:pict>
          <v:group style="position:absolute;margin-left:42.839981pt;margin-top:38.293697pt;width:498.5pt;height:5.55pt;mso-position-horizontal-relative:page;mso-position-vertical-relative:paragraph;z-index:-1437664" coordorigin="857,766" coordsize="9970,111">
            <v:shape style="position:absolute;left:857;top:766;width:3344;height:110" type="#_x0000_t75" stroked="false">
              <v:imagedata r:id="rId234" o:title=""/>
            </v:shape>
            <v:shape style="position:absolute;left:4177;top:862;width:3336;height:14" type="#_x0000_t75" stroked="false">
              <v:imagedata r:id="rId235" o:title=""/>
            </v:shape>
            <v:shape style="position:absolute;left:7499;top:867;width:3327;height:10" type="#_x0000_t75" stroked="false">
              <v:imagedata r:id="rId236" o:title=""/>
            </v:shape>
            <w10:wrap type="none"/>
          </v:group>
        </w:pict>
      </w:r>
      <w:r>
        <w:rPr/>
        <w:pict>
          <v:group style="position:absolute;margin-left:42.840012pt;margin-top:57.253639pt;width:498.5pt;height:5.55pt;mso-position-horizontal-relative:page;mso-position-vertical-relative:paragraph;z-index:-1437640" coordorigin="857,1145" coordsize="9970,111">
            <v:shape style="position:absolute;left:857;top:1145;width:3344;height:110" type="#_x0000_t75" stroked="false">
              <v:imagedata r:id="rId234" o:title=""/>
            </v:shape>
            <v:shape style="position:absolute;left:4177;top:1241;width:3336;height:14" type="#_x0000_t75" stroked="false">
              <v:imagedata r:id="rId237" o:title=""/>
            </v:shape>
            <v:shape style="position:absolute;left:7499;top:1246;width:3327;height:10" type="#_x0000_t75" stroked="false">
              <v:imagedata r:id="rId238" o:title=""/>
            </v:shape>
            <w10:wrap type="none"/>
          </v:group>
        </w:pict>
      </w:r>
      <w:r>
        <w:rPr/>
        <w:pict>
          <v:group style="position:absolute;margin-left:42.839981pt;margin-top:76.213638pt;width:498.5pt;height:5.55pt;mso-position-horizontal-relative:page;mso-position-vertical-relative:paragraph;z-index:-1437616" coordorigin="857,1524" coordsize="9970,111">
            <v:shape style="position:absolute;left:857;top:1524;width:3344;height:110" type="#_x0000_t75" stroked="false">
              <v:imagedata r:id="rId234" o:title=""/>
            </v:shape>
            <v:shape style="position:absolute;left:4177;top:1620;width:3336;height:14" type="#_x0000_t75" stroked="false">
              <v:imagedata r:id="rId239" o:title=""/>
            </v:shape>
            <v:shape style="position:absolute;left:7499;top:1625;width:3327;height:10" type="#_x0000_t75" stroked="false">
              <v:imagedata r:id="rId236" o:title=""/>
            </v:shape>
            <w10:wrap type="none"/>
          </v:group>
        </w:pict>
      </w:r>
      <w:r>
        <w:rPr/>
        <w:t>（</w:t>
      </w:r>
      <w:r>
        <w:rPr>
          <w:rFonts w:ascii="Times New Roman" w:hAnsi="Times New Roman" w:cs="Times New Roman" w:eastAsia="Times New Roman" w:hint="default"/>
        </w:rPr>
        <w:t>2</w:t>
      </w:r>
      <w:r>
        <w:rPr/>
        <w:t>）</w:t>
        <w:tab/>
        <w:t>使用受限制的货币资金如下：</w:t>
      </w:r>
    </w:p>
    <w:p>
      <w:pPr>
        <w:spacing w:line="240" w:lineRule="auto" w:before="3"/>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3320"/>
        <w:gridCol w:w="3322"/>
        <w:gridCol w:w="3322"/>
      </w:tblGrid>
      <w:tr>
        <w:trPr>
          <w:trHeight w:val="277" w:hRule="exact"/>
        </w:trPr>
        <w:tc>
          <w:tcPr>
            <w:tcW w:w="33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项目</w:t>
            </w:r>
            <w:r>
              <w:rPr>
                <w:rFonts w:ascii="宋体" w:hAnsi="宋体" w:cs="宋体" w:eastAsia="宋体" w:hint="default"/>
                <w:sz w:val="18"/>
                <w:szCs w:val="18"/>
              </w:rPr>
            </w:r>
          </w:p>
        </w:tc>
        <w:tc>
          <w:tcPr>
            <w:tcW w:w="33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c>
        <w:tc>
          <w:tcPr>
            <w:tcW w:w="33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7"/>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r>
      <w:tr>
        <w:trPr>
          <w:trHeight w:val="107" w:hRule="exact"/>
        </w:trPr>
        <w:tc>
          <w:tcPr>
            <w:tcW w:w="3320" w:type="dxa"/>
            <w:tcBorders>
              <w:top w:val="nil" w:sz="6" w:space="0" w:color="auto"/>
              <w:left w:val="single" w:sz="4" w:space="0" w:color="000000"/>
              <w:bottom w:val="nil" w:sz="6" w:space="0" w:color="auto"/>
              <w:right w:val="nil" w:sz="6" w:space="0" w:color="auto"/>
            </w:tcBorders>
          </w:tcPr>
          <w:p>
            <w:pPr/>
          </w:p>
        </w:tc>
        <w:tc>
          <w:tcPr>
            <w:tcW w:w="3322" w:type="dxa"/>
            <w:tcBorders>
              <w:top w:val="nil" w:sz="6" w:space="0" w:color="auto"/>
              <w:left w:val="nil" w:sz="6" w:space="0" w:color="auto"/>
              <w:bottom w:val="nil" w:sz="6" w:space="0" w:color="auto"/>
              <w:right w:val="single" w:sz="4" w:space="0" w:color="000000"/>
            </w:tcBorders>
          </w:tcPr>
          <w:p>
            <w:pPr/>
          </w:p>
        </w:tc>
        <w:tc>
          <w:tcPr>
            <w:tcW w:w="3322" w:type="dxa"/>
            <w:tcBorders>
              <w:top w:val="nil" w:sz="6" w:space="0" w:color="auto"/>
              <w:left w:val="single" w:sz="4" w:space="0" w:color="000000"/>
              <w:bottom w:val="nil" w:sz="6" w:space="0" w:color="auto"/>
              <w:right w:val="single" w:sz="4" w:space="0" w:color="000000"/>
            </w:tcBorders>
          </w:tcPr>
          <w:p>
            <w:pPr/>
          </w:p>
        </w:tc>
      </w:tr>
      <w:tr>
        <w:trPr>
          <w:trHeight w:val="282" w:hRule="exact"/>
        </w:trPr>
        <w:tc>
          <w:tcPr>
            <w:tcW w:w="332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银行承兑汇票保证金</w:t>
            </w: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pacing w:val="-1"/>
                <w:sz w:val="18"/>
              </w:rPr>
              <w:t>26,982,202.67</w:t>
            </w: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3"/>
              <w:jc w:val="right"/>
              <w:rPr>
                <w:rFonts w:ascii="Times New Roman" w:hAnsi="Times New Roman" w:cs="Times New Roman" w:eastAsia="Times New Roman" w:hint="default"/>
                <w:sz w:val="18"/>
                <w:szCs w:val="18"/>
              </w:rPr>
            </w:pPr>
            <w:r>
              <w:rPr>
                <w:rFonts w:ascii="Times New Roman"/>
                <w:spacing w:val="-1"/>
                <w:sz w:val="18"/>
              </w:rPr>
              <w:t>58,143,035.25</w:t>
            </w:r>
          </w:p>
        </w:tc>
      </w:tr>
      <w:tr>
        <w:trPr>
          <w:trHeight w:val="97" w:hRule="exact"/>
        </w:trPr>
        <w:tc>
          <w:tcPr>
            <w:tcW w:w="3320" w:type="dxa"/>
            <w:tcBorders>
              <w:top w:val="nil" w:sz="6" w:space="0" w:color="auto"/>
              <w:left w:val="single" w:sz="4" w:space="0" w:color="000000"/>
              <w:bottom w:val="nil" w:sz="6" w:space="0" w:color="auto"/>
              <w:right w:val="nil" w:sz="6" w:space="0" w:color="auto"/>
            </w:tcBorders>
          </w:tcPr>
          <w:p>
            <w:pPr/>
          </w:p>
        </w:tc>
        <w:tc>
          <w:tcPr>
            <w:tcW w:w="3322" w:type="dxa"/>
            <w:tcBorders>
              <w:top w:val="nil" w:sz="6" w:space="0" w:color="auto"/>
              <w:left w:val="nil" w:sz="6" w:space="0" w:color="auto"/>
              <w:bottom w:val="nil" w:sz="6" w:space="0" w:color="auto"/>
              <w:right w:val="single" w:sz="4" w:space="0" w:color="000000"/>
            </w:tcBorders>
          </w:tcPr>
          <w:p>
            <w:pPr/>
          </w:p>
        </w:tc>
        <w:tc>
          <w:tcPr>
            <w:tcW w:w="3322" w:type="dxa"/>
            <w:tcBorders>
              <w:top w:val="nil" w:sz="6" w:space="0" w:color="auto"/>
              <w:left w:val="single" w:sz="4" w:space="0" w:color="000000"/>
              <w:bottom w:val="nil" w:sz="6" w:space="0" w:color="auto"/>
              <w:right w:val="single" w:sz="4" w:space="0" w:color="000000"/>
            </w:tcBorders>
          </w:tcPr>
          <w:p>
            <w:pPr/>
          </w:p>
        </w:tc>
      </w:tr>
      <w:tr>
        <w:trPr>
          <w:trHeight w:val="273" w:hRule="exact"/>
        </w:trPr>
        <w:tc>
          <w:tcPr>
            <w:tcW w:w="332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信用证保证</w:t>
            </w:r>
          </w:p>
        </w:tc>
        <w:tc>
          <w:tcPr>
            <w:tcW w:w="3322" w:type="dxa"/>
            <w:tcBorders>
              <w:top w:val="nil" w:sz="6" w:space="0" w:color="auto"/>
              <w:left w:val="single" w:sz="4" w:space="0" w:color="000000"/>
              <w:bottom w:val="nil" w:sz="6" w:space="0" w:color="auto"/>
              <w:right w:val="single" w:sz="4" w:space="0" w:color="000000"/>
            </w:tcBorders>
          </w:tcPr>
          <w:p>
            <w:pPr/>
          </w:p>
        </w:tc>
        <w:tc>
          <w:tcPr>
            <w:tcW w:w="3322" w:type="dxa"/>
            <w:tcBorders>
              <w:top w:val="nil" w:sz="6" w:space="0" w:color="auto"/>
              <w:left w:val="single" w:sz="4" w:space="0" w:color="000000"/>
              <w:bottom w:val="nil" w:sz="6" w:space="0" w:color="auto"/>
              <w:right w:val="single" w:sz="4" w:space="0" w:color="000000"/>
            </w:tcBorders>
          </w:tcPr>
          <w:p>
            <w:pPr/>
          </w:p>
        </w:tc>
      </w:tr>
      <w:tr>
        <w:trPr>
          <w:trHeight w:val="107" w:hRule="exact"/>
        </w:trPr>
        <w:tc>
          <w:tcPr>
            <w:tcW w:w="3320" w:type="dxa"/>
            <w:tcBorders>
              <w:top w:val="nil" w:sz="6" w:space="0" w:color="auto"/>
              <w:left w:val="single" w:sz="4" w:space="0" w:color="000000"/>
              <w:bottom w:val="nil" w:sz="6" w:space="0" w:color="auto"/>
              <w:right w:val="nil" w:sz="6" w:space="0" w:color="auto"/>
            </w:tcBorders>
          </w:tcPr>
          <w:p>
            <w:pPr/>
          </w:p>
        </w:tc>
        <w:tc>
          <w:tcPr>
            <w:tcW w:w="3322" w:type="dxa"/>
            <w:tcBorders>
              <w:top w:val="nil" w:sz="6" w:space="0" w:color="auto"/>
              <w:left w:val="nil" w:sz="6" w:space="0" w:color="auto"/>
              <w:bottom w:val="nil" w:sz="6" w:space="0" w:color="auto"/>
              <w:right w:val="single" w:sz="4" w:space="0" w:color="000000"/>
            </w:tcBorders>
          </w:tcPr>
          <w:p>
            <w:pPr/>
          </w:p>
        </w:tc>
        <w:tc>
          <w:tcPr>
            <w:tcW w:w="3322" w:type="dxa"/>
            <w:tcBorders>
              <w:top w:val="nil" w:sz="6" w:space="0" w:color="auto"/>
              <w:left w:val="single" w:sz="4" w:space="0" w:color="000000"/>
              <w:bottom w:val="nil" w:sz="6" w:space="0" w:color="auto"/>
              <w:right w:val="single" w:sz="4" w:space="0" w:color="000000"/>
            </w:tcBorders>
          </w:tcPr>
          <w:p>
            <w:pPr/>
          </w:p>
        </w:tc>
      </w:tr>
      <w:tr>
        <w:trPr>
          <w:trHeight w:val="273" w:hRule="exact"/>
        </w:trPr>
        <w:tc>
          <w:tcPr>
            <w:tcW w:w="332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3322" w:type="dxa"/>
            <w:tcBorders>
              <w:top w:val="nil" w:sz="6" w:space="0" w:color="auto"/>
              <w:left w:val="single" w:sz="4" w:space="0" w:color="000000"/>
              <w:bottom w:val="nil" w:sz="6" w:space="0" w:color="auto"/>
              <w:right w:val="single" w:sz="4" w:space="0" w:color="000000"/>
            </w:tcBorders>
          </w:tcPr>
          <w:p>
            <w:pPr/>
          </w:p>
        </w:tc>
        <w:tc>
          <w:tcPr>
            <w:tcW w:w="3322" w:type="dxa"/>
            <w:tcBorders>
              <w:top w:val="nil" w:sz="6" w:space="0" w:color="auto"/>
              <w:left w:val="single" w:sz="4" w:space="0" w:color="000000"/>
              <w:bottom w:val="nil" w:sz="6" w:space="0" w:color="auto"/>
              <w:right w:val="single" w:sz="4" w:space="0" w:color="000000"/>
            </w:tcBorders>
          </w:tcPr>
          <w:p>
            <w:pPr/>
          </w:p>
        </w:tc>
      </w:tr>
      <w:tr>
        <w:trPr>
          <w:trHeight w:val="107" w:hRule="exact"/>
        </w:trPr>
        <w:tc>
          <w:tcPr>
            <w:tcW w:w="3320" w:type="dxa"/>
            <w:tcBorders>
              <w:top w:val="nil" w:sz="6" w:space="0" w:color="auto"/>
              <w:left w:val="single" w:sz="4" w:space="0" w:color="000000"/>
              <w:bottom w:val="nil" w:sz="6" w:space="0" w:color="auto"/>
              <w:right w:val="nil" w:sz="6" w:space="0" w:color="auto"/>
            </w:tcBorders>
          </w:tcPr>
          <w:p>
            <w:pPr/>
          </w:p>
        </w:tc>
        <w:tc>
          <w:tcPr>
            <w:tcW w:w="3322" w:type="dxa"/>
            <w:tcBorders>
              <w:top w:val="nil" w:sz="6" w:space="0" w:color="auto"/>
              <w:left w:val="nil" w:sz="6" w:space="0" w:color="auto"/>
              <w:bottom w:val="nil" w:sz="6" w:space="0" w:color="auto"/>
              <w:right w:val="single" w:sz="4" w:space="0" w:color="000000"/>
            </w:tcBorders>
          </w:tcPr>
          <w:p>
            <w:pPr/>
          </w:p>
        </w:tc>
        <w:tc>
          <w:tcPr>
            <w:tcW w:w="3322" w:type="dxa"/>
            <w:tcBorders>
              <w:top w:val="nil" w:sz="6" w:space="0" w:color="auto"/>
              <w:left w:val="single" w:sz="4" w:space="0" w:color="000000"/>
              <w:bottom w:val="nil" w:sz="6" w:space="0" w:color="auto"/>
              <w:right w:val="single" w:sz="4" w:space="0" w:color="000000"/>
            </w:tcBorders>
          </w:tcPr>
          <w:p>
            <w:pPr/>
          </w:p>
        </w:tc>
      </w:tr>
      <w:tr>
        <w:trPr>
          <w:trHeight w:val="273" w:hRule="exact"/>
        </w:trPr>
        <w:tc>
          <w:tcPr>
            <w:tcW w:w="332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用于担保的定期存款或通知存款</w:t>
            </w:r>
          </w:p>
        </w:tc>
        <w:tc>
          <w:tcPr>
            <w:tcW w:w="3322" w:type="dxa"/>
            <w:tcBorders>
              <w:top w:val="nil" w:sz="6" w:space="0" w:color="auto"/>
              <w:left w:val="single" w:sz="4" w:space="0" w:color="000000"/>
              <w:bottom w:val="nil" w:sz="6" w:space="0" w:color="auto"/>
              <w:right w:val="single" w:sz="4" w:space="0" w:color="000000"/>
            </w:tcBorders>
          </w:tcPr>
          <w:p>
            <w:pPr/>
          </w:p>
        </w:tc>
        <w:tc>
          <w:tcPr>
            <w:tcW w:w="3322" w:type="dxa"/>
            <w:tcBorders>
              <w:top w:val="nil" w:sz="6" w:space="0" w:color="auto"/>
              <w:left w:val="single" w:sz="4" w:space="0" w:color="000000"/>
              <w:bottom w:val="nil" w:sz="6" w:space="0" w:color="auto"/>
              <w:right w:val="single" w:sz="4" w:space="0" w:color="000000"/>
            </w:tcBorders>
          </w:tcPr>
          <w:p>
            <w:pPr/>
          </w:p>
        </w:tc>
      </w:tr>
      <w:tr>
        <w:trPr>
          <w:trHeight w:val="107" w:hRule="exact"/>
        </w:trPr>
        <w:tc>
          <w:tcPr>
            <w:tcW w:w="3320" w:type="dxa"/>
            <w:tcBorders>
              <w:top w:val="nil" w:sz="6" w:space="0" w:color="auto"/>
              <w:left w:val="single" w:sz="4" w:space="0" w:color="000000"/>
              <w:bottom w:val="nil" w:sz="6" w:space="0" w:color="auto"/>
              <w:right w:val="nil" w:sz="6" w:space="0" w:color="auto"/>
            </w:tcBorders>
          </w:tcPr>
          <w:p>
            <w:pPr/>
          </w:p>
        </w:tc>
        <w:tc>
          <w:tcPr>
            <w:tcW w:w="3322" w:type="dxa"/>
            <w:tcBorders>
              <w:top w:val="nil" w:sz="6" w:space="0" w:color="auto"/>
              <w:left w:val="nil" w:sz="6" w:space="0" w:color="auto"/>
              <w:bottom w:val="nil" w:sz="6" w:space="0" w:color="auto"/>
              <w:right w:val="single" w:sz="4" w:space="0" w:color="000000"/>
            </w:tcBorders>
          </w:tcPr>
          <w:p>
            <w:pPr/>
          </w:p>
        </w:tc>
        <w:tc>
          <w:tcPr>
            <w:tcW w:w="3322" w:type="dxa"/>
            <w:tcBorders>
              <w:top w:val="nil" w:sz="6" w:space="0" w:color="auto"/>
              <w:left w:val="single" w:sz="4" w:space="0" w:color="000000"/>
              <w:bottom w:val="nil" w:sz="6" w:space="0" w:color="auto"/>
              <w:right w:val="single" w:sz="4" w:space="0" w:color="000000"/>
            </w:tcBorders>
          </w:tcPr>
          <w:p>
            <w:pPr/>
          </w:p>
        </w:tc>
      </w:tr>
      <w:tr>
        <w:trPr>
          <w:trHeight w:val="379" w:hRule="exact"/>
        </w:trPr>
        <w:tc>
          <w:tcPr>
            <w:tcW w:w="3320" w:type="dxa"/>
            <w:tcBorders>
              <w:top w:val="nil" w:sz="6" w:space="0" w:color="auto"/>
              <w:left w:val="single" w:sz="4" w:space="0" w:color="000000"/>
              <w:bottom w:val="nil" w:sz="6" w:space="0" w:color="auto"/>
              <w:right w:val="single" w:sz="4" w:space="0" w:color="000000"/>
            </w:tcBorders>
          </w:tcPr>
          <w:p>
            <w:pPr>
              <w:pStyle w:val="TableParagraph"/>
              <w:tabs>
                <w:tab w:pos="646" w:val="left" w:leader="none"/>
              </w:tabs>
              <w:spacing w:line="240" w:lineRule="auto" w:before="37"/>
              <w:ind w:left="103" w:right="0"/>
              <w:jc w:val="left"/>
              <w:rPr>
                <w:rFonts w:ascii="宋体" w:hAnsi="宋体" w:cs="宋体" w:eastAsia="宋体" w:hint="default"/>
                <w:sz w:val="18"/>
                <w:szCs w:val="18"/>
              </w:rPr>
            </w:pPr>
            <w:r>
              <w:rPr>
                <w:rFonts w:ascii="宋体" w:hAnsi="宋体" w:cs="宋体" w:eastAsia="宋体" w:hint="default"/>
                <w:b/>
                <w:bCs/>
                <w:w w:val="95"/>
                <w:sz w:val="18"/>
                <w:szCs w:val="18"/>
              </w:rPr>
              <w:t>合</w:t>
              <w:tab/>
            </w:r>
            <w:r>
              <w:rPr>
                <w:rFonts w:ascii="宋体" w:hAnsi="宋体" w:cs="宋体" w:eastAsia="宋体" w:hint="default"/>
                <w:b/>
                <w:bCs/>
                <w:sz w:val="18"/>
                <w:szCs w:val="18"/>
              </w:rPr>
              <w:t>计</w:t>
            </w:r>
            <w:r>
              <w:rPr>
                <w:rFonts w:ascii="宋体" w:hAnsi="宋体" w:cs="宋体" w:eastAsia="宋体" w:hint="default"/>
                <w:sz w:val="18"/>
                <w:szCs w:val="18"/>
              </w:rPr>
            </w: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26,982,202.67</w:t>
            </w:r>
            <w:r>
              <w:rPr>
                <w:rFonts w:ascii="Times New Roman"/>
                <w:b/>
                <w:spacing w:val="-1"/>
                <w:sz w:val="18"/>
              </w:rPr>
            </w:r>
            <w:r>
              <w:rPr>
                <w:rFonts w:ascii="Times New Roman"/>
                <w:spacing w:val="-1"/>
                <w:sz w:val="18"/>
              </w:rPr>
            </w: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58,143,035.25</w:t>
            </w:r>
            <w:r>
              <w:rPr>
                <w:rFonts w:ascii="Times New Roman"/>
                <w:b/>
                <w:spacing w:val="-1"/>
                <w:sz w:val="18"/>
              </w:rPr>
            </w:r>
            <w:r>
              <w:rPr>
                <w:rFonts w:ascii="Times New Roman"/>
                <w:spacing w:val="-1"/>
                <w:sz w:val="18"/>
              </w:rPr>
            </w:r>
          </w:p>
        </w:tc>
      </w:tr>
    </w:tbl>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17"/>
          <w:szCs w:val="17"/>
        </w:rPr>
      </w:pPr>
    </w:p>
    <w:p>
      <w:pPr>
        <w:pStyle w:val="Heading9"/>
        <w:spacing w:line="240" w:lineRule="auto"/>
        <w:ind w:right="0"/>
        <w:jc w:val="left"/>
        <w:rPr>
          <w:b w:val="0"/>
          <w:bCs w:val="0"/>
        </w:rPr>
      </w:pPr>
      <w:r>
        <w:rPr/>
        <w:pict>
          <v:group style="position:absolute;margin-left:42.839981pt;margin-top:-69.336357pt;width:498.5pt;height:5.55pt;mso-position-horizontal-relative:page;mso-position-vertical-relative:paragraph;z-index:-1437592" coordorigin="857,-1387" coordsize="9970,111">
            <v:shape style="position:absolute;left:857;top:-1387;width:3344;height:110" type="#_x0000_t75" stroked="false">
              <v:imagedata r:id="rId240" o:title=""/>
            </v:shape>
            <v:shape style="position:absolute;left:4177;top:-1291;width:3336;height:14" type="#_x0000_t75" stroked="false">
              <v:imagedata r:id="rId235" o:title=""/>
            </v:shape>
            <v:shape style="position:absolute;left:7499;top:-1286;width:3327;height:10" type="#_x0000_t75" stroked="false">
              <v:imagedata r:id="rId238" o:title=""/>
            </v:shape>
            <w10:wrap type="none"/>
          </v:group>
        </w:pict>
      </w:r>
      <w:r>
        <w:rPr/>
        <w:pict>
          <v:group style="position:absolute;margin-left:42.840012pt;margin-top:-50.376293pt;width:498.5pt;height:5.55pt;mso-position-horizontal-relative:page;mso-position-vertical-relative:paragraph;z-index:-1437568" coordorigin="857,-1008" coordsize="9970,111">
            <v:shape style="position:absolute;left:857;top:-1008;width:3344;height:110" type="#_x0000_t75" stroked="false">
              <v:imagedata r:id="rId234" o:title=""/>
            </v:shape>
            <v:shape style="position:absolute;left:4177;top:-912;width:3336;height:14" type="#_x0000_t75" stroked="false">
              <v:imagedata r:id="rId237" o:title=""/>
            </v:shape>
            <v:shape style="position:absolute;left:7499;top:-907;width:3327;height:10" type="#_x0000_t75" stroked="false">
              <v:imagedata r:id="rId238" o:title=""/>
            </v:shape>
            <w10:wrap type="none"/>
          </v:group>
        </w:pict>
      </w:r>
      <w:r>
        <w:rPr/>
        <w:pict>
          <v:group style="position:absolute;margin-left:42.840012pt;margin-top:-26.376314pt;width:498.95pt;height:.5pt;mso-position-horizontal-relative:page;mso-position-vertical-relative:paragraph;z-index:-1437544" coordorigin="857,-528" coordsize="9979,10">
            <v:shape style="position:absolute;left:862;top:-528;width:10;height:10" type="#_x0000_t75" stroked="false">
              <v:imagedata r:id="rId112" o:title=""/>
            </v:shape>
            <v:shape style="position:absolute;left:857;top:-528;width:3325;height:10" type="#_x0000_t75" stroked="false">
              <v:imagedata r:id="rId241" o:title=""/>
            </v:shape>
            <v:shape style="position:absolute;left:4191;top:-528;width:6644;height:10" type="#_x0000_t75" stroked="false">
              <v:imagedata r:id="rId242" o:title=""/>
            </v:shape>
            <w10:wrap type="none"/>
          </v:group>
        </w:pict>
      </w:r>
      <w:r>
        <w:rPr>
          <w:rFonts w:ascii="Times New Roman" w:hAnsi="Times New Roman" w:cs="Times New Roman" w:eastAsia="Times New Roman" w:hint="default"/>
        </w:rPr>
        <w:t>2</w:t>
      </w:r>
      <w:r>
        <w:rPr/>
        <w:t>、应收票据</w:t>
      </w:r>
      <w:r>
        <w:rPr>
          <w:b w:val="0"/>
          <w:bCs w:val="0"/>
        </w:rPr>
      </w:r>
    </w:p>
    <w:p>
      <w:pPr>
        <w:pStyle w:val="BodyText"/>
        <w:spacing w:line="240" w:lineRule="auto" w:before="112"/>
        <w:ind w:left="647" w:right="0"/>
        <w:jc w:val="left"/>
      </w:pPr>
      <w:r>
        <w:rPr/>
        <w:pict>
          <v:shape style="position:absolute;margin-left:43.080002pt;margin-top:24.22369pt;width:.48002pt;height:.48pt;mso-position-horizontal-relative:page;mso-position-vertical-relative:paragraph;z-index:4936" type="#_x0000_t75" stroked="false">
            <v:imagedata r:id="rId243" o:title=""/>
          </v:shape>
        </w:pict>
      </w:r>
      <w:r>
        <w:rPr/>
        <w:pict>
          <v:shape style="position:absolute;margin-left:541.299988pt;margin-top:24.22369pt;width:.48pt;height:.48pt;mso-position-horizontal-relative:page;mso-position-vertical-relative:paragraph;z-index:4960" type="#_x0000_t75" stroked="false">
            <v:imagedata r:id="rId243" o:title=""/>
          </v:shape>
        </w:pict>
      </w:r>
      <w:r>
        <w:rPr/>
        <w:pict>
          <v:shape style="position:absolute;margin-left:43.080002pt;margin-top:42.939678pt;width:.465006pt;height:.6975pt;mso-position-horizontal-relative:page;mso-position-vertical-relative:paragraph;z-index:4984" type="#_x0000_t75" stroked="false">
            <v:imagedata r:id="rId88" o:title=""/>
          </v:shape>
        </w:pict>
      </w:r>
      <w:r>
        <w:rPr/>
        <w:pict>
          <v:group style="position:absolute;margin-left:43.560001pt;margin-top:38.139648pt;width:498.25pt;height:5.55pt;mso-position-horizontal-relative:page;mso-position-vertical-relative:paragraph;z-index:-1437448" coordorigin="871,763" coordsize="9965,111">
            <v:shape style="position:absolute;left:871;top:763;width:3330;height:110" type="#_x0000_t75" stroked="false">
              <v:imagedata r:id="rId244" o:title=""/>
            </v:shape>
            <v:shape style="position:absolute;left:4191;top:763;width:3332;height:110" type="#_x0000_t75" stroked="false">
              <v:imagedata r:id="rId245" o:title=""/>
            </v:shape>
            <v:shape style="position:absolute;left:7513;top:864;width:3322;height:10" type="#_x0000_t75" stroked="false">
              <v:imagedata r:id="rId246" o:title=""/>
            </v:shape>
            <w10:wrap type="none"/>
          </v:group>
        </w:pict>
      </w:r>
      <w:r>
        <w:rPr/>
        <w:t>（</w:t>
      </w:r>
      <w:r>
        <w:rPr>
          <w:rFonts w:ascii="Times New Roman" w:hAnsi="Times New Roman" w:cs="Times New Roman" w:eastAsia="Times New Roman" w:hint="default"/>
        </w:rPr>
        <w:t>1</w:t>
      </w:r>
      <w:r>
        <w:rPr/>
        <w:t>）应收票据分类</w:t>
      </w:r>
    </w:p>
    <w:p>
      <w:pPr>
        <w:spacing w:line="240" w:lineRule="auto" w:before="3"/>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3320"/>
        <w:gridCol w:w="3322"/>
        <w:gridCol w:w="3322"/>
      </w:tblGrid>
      <w:tr>
        <w:trPr>
          <w:trHeight w:val="379" w:hRule="exact"/>
        </w:trPr>
        <w:tc>
          <w:tcPr>
            <w:tcW w:w="3320" w:type="dxa"/>
            <w:tcBorders>
              <w:top w:val="single" w:sz="4" w:space="0" w:color="000000"/>
              <w:left w:val="single" w:sz="4" w:space="0" w:color="000000"/>
              <w:bottom w:val="nil" w:sz="6" w:space="0" w:color="auto"/>
              <w:right w:val="single" w:sz="4" w:space="0" w:color="000000"/>
            </w:tcBorders>
          </w:tcPr>
          <w:p>
            <w:pPr>
              <w:pStyle w:val="TableParagraph"/>
              <w:tabs>
                <w:tab w:pos="542" w:val="left" w:leader="none"/>
              </w:tabs>
              <w:spacing w:line="240" w:lineRule="auto" w:before="3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33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c>
        <w:tc>
          <w:tcPr>
            <w:tcW w:w="33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7"/>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r>
    </w:tbl>
    <w:p>
      <w:pPr>
        <w:spacing w:after="0" w:line="240" w:lineRule="auto"/>
        <w:jc w:val="center"/>
        <w:rPr>
          <w:rFonts w:ascii="宋体" w:hAnsi="宋体" w:cs="宋体" w:eastAsia="宋体" w:hint="default"/>
          <w:sz w:val="18"/>
          <w:szCs w:val="18"/>
        </w:rPr>
        <w:sectPr>
          <w:pgSz w:w="11910" w:h="16840"/>
          <w:pgMar w:header="990" w:footer="1184" w:top="1160" w:bottom="1380" w:left="740" w:right="940"/>
        </w:sectPr>
      </w:pPr>
    </w:p>
    <w:tbl>
      <w:tblPr>
        <w:tblW w:w="0" w:type="auto"/>
        <w:jc w:val="left"/>
        <w:tblInd w:w="121" w:type="dxa"/>
        <w:tblLayout w:type="fixed"/>
        <w:tblCellMar>
          <w:top w:w="0" w:type="dxa"/>
          <w:left w:w="0" w:type="dxa"/>
          <w:bottom w:w="0" w:type="dxa"/>
          <w:right w:w="0" w:type="dxa"/>
        </w:tblCellMar>
        <w:tblLook w:val="01E0"/>
      </w:tblPr>
      <w:tblGrid>
        <w:gridCol w:w="3320"/>
        <w:gridCol w:w="3322"/>
        <w:gridCol w:w="3322"/>
      </w:tblGrid>
      <w:tr>
        <w:trPr>
          <w:trHeight w:val="242" w:hRule="exact"/>
        </w:trPr>
        <w:tc>
          <w:tcPr>
            <w:tcW w:w="3320"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6096"/>
                  <wp:effectExtent l="0" t="0" r="0" b="0"/>
                  <wp:docPr id="11" name="image215.png" descr=""/>
                  <wp:cNvGraphicFramePr>
                    <a:graphicFrameLocks noChangeAspect="1"/>
                  </wp:cNvGraphicFramePr>
                  <a:graphic>
                    <a:graphicData uri="http://schemas.openxmlformats.org/drawingml/2006/picture">
                      <pic:pic>
                        <pic:nvPicPr>
                          <pic:cNvPr id="12" name="image215.png"/>
                          <pic:cNvPicPr/>
                        </pic:nvPicPr>
                        <pic:blipFill>
                          <a:blip r:embed="rId247" cstate="print"/>
                          <a:stretch>
                            <a:fillRect/>
                          </a:stretch>
                        </pic:blipFill>
                        <pic:spPr>
                          <a:xfrm>
                            <a:off x="0" y="0"/>
                            <a:ext cx="6096" cy="6096"/>
                          </a:xfrm>
                          <a:prstGeom prst="rect">
                            <a:avLst/>
                          </a:prstGeom>
                        </pic:spPr>
                      </pic:pic>
                    </a:graphicData>
                  </a:graphic>
                </wp:inline>
              </w:drawing>
            </w:r>
            <w:r>
              <w:rPr>
                <w:rFonts w:ascii="宋体" w:hAnsi="宋体" w:cs="宋体" w:eastAsia="宋体" w:hint="default"/>
                <w:sz w:val="2"/>
                <w:szCs w:val="2"/>
              </w:rPr>
            </w:r>
          </w:p>
        </w:tc>
        <w:tc>
          <w:tcPr>
            <w:tcW w:w="3322" w:type="dxa"/>
            <w:tcBorders>
              <w:top w:val="single" w:sz="4" w:space="0" w:color="000000"/>
              <w:left w:val="nil" w:sz="6" w:space="0" w:color="auto"/>
              <w:bottom w:val="single" w:sz="4" w:space="0" w:color="000000"/>
              <w:right w:val="nil" w:sz="6" w:space="0" w:color="auto"/>
            </w:tcBorders>
          </w:tcPr>
          <w:p>
            <w:pPr/>
          </w:p>
        </w:tc>
        <w:tc>
          <w:tcPr>
            <w:tcW w:w="3322"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0" w:lineRule="exact"/>
              <w:ind w:left="3317"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6096"/>
                  <wp:effectExtent l="0" t="0" r="0" b="0"/>
                  <wp:docPr id="13" name="image215.png" descr=""/>
                  <wp:cNvGraphicFramePr>
                    <a:graphicFrameLocks noChangeAspect="1"/>
                  </wp:cNvGraphicFramePr>
                  <a:graphic>
                    <a:graphicData uri="http://schemas.openxmlformats.org/drawingml/2006/picture">
                      <pic:pic>
                        <pic:nvPicPr>
                          <pic:cNvPr id="14" name="image215.png"/>
                          <pic:cNvPicPr/>
                        </pic:nvPicPr>
                        <pic:blipFill>
                          <a:blip r:embed="rId247" cstate="print"/>
                          <a:stretch>
                            <a:fillRect/>
                          </a:stretch>
                        </pic:blipFill>
                        <pic:spPr>
                          <a:xfrm>
                            <a:off x="0" y="0"/>
                            <a:ext cx="6096" cy="6096"/>
                          </a:xfrm>
                          <a:prstGeom prst="rect">
                            <a:avLst/>
                          </a:prstGeom>
                        </pic:spPr>
                      </pic:pic>
                    </a:graphicData>
                  </a:graphic>
                </wp:inline>
              </w:drawing>
            </w:r>
            <w:r>
              <w:rPr>
                <w:rFonts w:ascii="宋体" w:hAnsi="宋体" w:cs="宋体" w:eastAsia="宋体" w:hint="default"/>
                <w:sz w:val="2"/>
                <w:szCs w:val="2"/>
              </w:rPr>
            </w:r>
          </w:p>
        </w:tc>
      </w:tr>
      <w:tr>
        <w:trPr>
          <w:trHeight w:val="287" w:hRule="exact"/>
        </w:trPr>
        <w:tc>
          <w:tcPr>
            <w:tcW w:w="33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3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9"/>
              <w:ind w:right="103"/>
              <w:jc w:val="right"/>
              <w:rPr>
                <w:rFonts w:ascii="Times New Roman" w:hAnsi="Times New Roman" w:cs="Times New Roman" w:eastAsia="Times New Roman" w:hint="default"/>
                <w:sz w:val="18"/>
                <w:szCs w:val="18"/>
              </w:rPr>
            </w:pPr>
            <w:r>
              <w:rPr>
                <w:rFonts w:ascii="Times New Roman"/>
                <w:spacing w:val="-1"/>
                <w:sz w:val="18"/>
              </w:rPr>
              <w:t>8,322,000.00</w:t>
            </w:r>
          </w:p>
        </w:tc>
        <w:tc>
          <w:tcPr>
            <w:tcW w:w="33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9"/>
              <w:ind w:right="103"/>
              <w:jc w:val="right"/>
              <w:rPr>
                <w:rFonts w:ascii="Times New Roman" w:hAnsi="Times New Roman" w:cs="Times New Roman" w:eastAsia="Times New Roman" w:hint="default"/>
                <w:sz w:val="18"/>
                <w:szCs w:val="18"/>
              </w:rPr>
            </w:pPr>
            <w:r>
              <w:rPr>
                <w:rFonts w:ascii="Times New Roman"/>
                <w:spacing w:val="-1"/>
                <w:sz w:val="18"/>
              </w:rPr>
              <w:t>1,965,600.00</w:t>
            </w:r>
          </w:p>
        </w:tc>
      </w:tr>
      <w:tr>
        <w:trPr>
          <w:trHeight w:val="97" w:hRule="exact"/>
        </w:trPr>
        <w:tc>
          <w:tcPr>
            <w:tcW w:w="3320" w:type="dxa"/>
            <w:tcBorders>
              <w:top w:val="nil" w:sz="6" w:space="0" w:color="auto"/>
              <w:left w:val="single" w:sz="4" w:space="0" w:color="000000"/>
              <w:bottom w:val="nil" w:sz="6" w:space="0" w:color="auto"/>
              <w:right w:val="nil" w:sz="6" w:space="0" w:color="auto"/>
            </w:tcBorders>
          </w:tcPr>
          <w:p>
            <w:pPr/>
          </w:p>
        </w:tc>
        <w:tc>
          <w:tcPr>
            <w:tcW w:w="3322" w:type="dxa"/>
            <w:tcBorders>
              <w:top w:val="nil" w:sz="6" w:space="0" w:color="auto"/>
              <w:left w:val="nil" w:sz="6" w:space="0" w:color="auto"/>
              <w:bottom w:val="nil" w:sz="6" w:space="0" w:color="auto"/>
              <w:right w:val="single" w:sz="4" w:space="0" w:color="000000"/>
            </w:tcBorders>
          </w:tcPr>
          <w:p>
            <w:pPr/>
          </w:p>
        </w:tc>
        <w:tc>
          <w:tcPr>
            <w:tcW w:w="3322" w:type="dxa"/>
            <w:tcBorders>
              <w:top w:val="nil" w:sz="6" w:space="0" w:color="auto"/>
              <w:left w:val="single" w:sz="4" w:space="0" w:color="000000"/>
              <w:bottom w:val="nil" w:sz="6" w:space="0" w:color="auto"/>
              <w:right w:val="single" w:sz="4" w:space="0" w:color="000000"/>
            </w:tcBorders>
          </w:tcPr>
          <w:p>
            <w:pPr/>
          </w:p>
        </w:tc>
      </w:tr>
      <w:tr>
        <w:trPr>
          <w:trHeight w:val="372" w:hRule="exact"/>
        </w:trPr>
        <w:tc>
          <w:tcPr>
            <w:tcW w:w="332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3322" w:type="dxa"/>
            <w:tcBorders>
              <w:top w:val="nil" w:sz="6" w:space="0" w:color="auto"/>
              <w:left w:val="single" w:sz="4" w:space="0" w:color="000000"/>
              <w:bottom w:val="nil" w:sz="6" w:space="0" w:color="auto"/>
              <w:right w:val="single" w:sz="4" w:space="0" w:color="000000"/>
            </w:tcBorders>
          </w:tcPr>
          <w:p>
            <w:pPr/>
          </w:p>
        </w:tc>
        <w:tc>
          <w:tcPr>
            <w:tcW w:w="3322" w:type="dxa"/>
            <w:tcBorders>
              <w:top w:val="nil" w:sz="6" w:space="0" w:color="auto"/>
              <w:left w:val="single" w:sz="4" w:space="0" w:color="000000"/>
              <w:bottom w:val="nil" w:sz="6" w:space="0" w:color="auto"/>
              <w:right w:val="single" w:sz="4" w:space="0" w:color="000000"/>
            </w:tcBorders>
          </w:tcPr>
          <w:p>
            <w:pPr/>
          </w:p>
        </w:tc>
      </w:tr>
      <w:tr>
        <w:trPr>
          <w:trHeight w:val="381" w:hRule="exact"/>
        </w:trPr>
        <w:tc>
          <w:tcPr>
            <w:tcW w:w="3320" w:type="dxa"/>
            <w:tcBorders>
              <w:top w:val="nil" w:sz="6" w:space="0" w:color="auto"/>
              <w:left w:val="single" w:sz="4" w:space="0" w:color="000000"/>
              <w:bottom w:val="nil" w:sz="6" w:space="0" w:color="auto"/>
              <w:right w:val="single" w:sz="4" w:space="0" w:color="000000"/>
            </w:tcBorders>
          </w:tcPr>
          <w:p>
            <w:pPr>
              <w:pStyle w:val="TableParagraph"/>
              <w:tabs>
                <w:tab w:pos="646" w:val="left" w:leader="none"/>
              </w:tabs>
              <w:spacing w:line="240" w:lineRule="auto" w:before="44"/>
              <w:ind w:left="103" w:right="0"/>
              <w:jc w:val="left"/>
              <w:rPr>
                <w:rFonts w:ascii="宋体" w:hAnsi="宋体" w:cs="宋体" w:eastAsia="宋体" w:hint="default"/>
                <w:sz w:val="18"/>
                <w:szCs w:val="18"/>
              </w:rPr>
            </w:pPr>
            <w:r>
              <w:rPr>
                <w:rFonts w:ascii="宋体" w:hAnsi="宋体" w:cs="宋体" w:eastAsia="宋体" w:hint="default"/>
                <w:b/>
                <w:bCs/>
                <w:w w:val="95"/>
                <w:sz w:val="18"/>
                <w:szCs w:val="18"/>
              </w:rPr>
              <w:t>合</w:t>
              <w:tab/>
            </w:r>
            <w:r>
              <w:rPr>
                <w:rFonts w:ascii="宋体" w:hAnsi="宋体" w:cs="宋体" w:eastAsia="宋体" w:hint="default"/>
                <w:b/>
                <w:bCs/>
                <w:sz w:val="18"/>
                <w:szCs w:val="18"/>
              </w:rPr>
              <w:t>计</w:t>
            </w:r>
            <w:r>
              <w:rPr>
                <w:rFonts w:ascii="宋体" w:hAnsi="宋体" w:cs="宋体" w:eastAsia="宋体" w:hint="default"/>
                <w:sz w:val="18"/>
                <w:szCs w:val="18"/>
              </w:rPr>
            </w: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8,322,000.00</w:t>
            </w:r>
            <w:r>
              <w:rPr>
                <w:rFonts w:ascii="Times New Roman"/>
                <w:b/>
                <w:spacing w:val="-1"/>
                <w:sz w:val="18"/>
              </w:rPr>
            </w:r>
            <w:r>
              <w:rPr>
                <w:rFonts w:ascii="Times New Roman"/>
                <w:spacing w:val="-1"/>
                <w:sz w:val="18"/>
              </w:rPr>
            </w: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1,965,600.00</w:t>
            </w:r>
            <w:r>
              <w:rPr>
                <w:rFonts w:ascii="Times New Roman"/>
                <w:b/>
                <w:spacing w:val="-1"/>
                <w:sz w:val="18"/>
              </w:rPr>
            </w:r>
            <w:r>
              <w:rPr>
                <w:rFonts w:ascii="Times New Roman"/>
                <w:spacing w:val="-1"/>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4"/>
          <w:szCs w:val="24"/>
        </w:rPr>
      </w:pPr>
    </w:p>
    <w:p>
      <w:pPr>
        <w:pStyle w:val="BodyText"/>
        <w:spacing w:line="240" w:lineRule="auto" w:before="36"/>
        <w:ind w:left="647" w:right="0"/>
        <w:jc w:val="left"/>
      </w:pPr>
      <w:r>
        <w:rPr/>
        <w:pict>
          <v:group style="position:absolute;margin-left:42.840012pt;margin-top:-71.39637pt;width:498.5pt;height:5.55pt;mso-position-horizontal-relative:page;mso-position-vertical-relative:paragraph;z-index:-1437424" coordorigin="857,-1428" coordsize="9970,111">
            <v:shape style="position:absolute;left:857;top:-1428;width:3344;height:111" type="#_x0000_t75" stroked="false">
              <v:imagedata r:id="rId248" o:title=""/>
            </v:shape>
            <v:shape style="position:absolute;left:4177;top:-1332;width:3336;height:14" type="#_x0000_t75" stroked="false">
              <v:imagedata r:id="rId237" o:title=""/>
            </v:shape>
            <v:shape style="position:absolute;left:7499;top:-1327;width:3327;height:10" type="#_x0000_t75" stroked="false">
              <v:imagedata r:id="rId236" o:title=""/>
            </v:shape>
            <w10:wrap type="none"/>
          </v:group>
        </w:pict>
      </w:r>
      <w:r>
        <w:rPr/>
        <w:pict>
          <v:group style="position:absolute;margin-left:43.560001pt;margin-top:-47.376331pt;width:497.75pt;height:.5pt;mso-position-horizontal-relative:page;mso-position-vertical-relative:paragraph;z-index:-1437400" coordorigin="871,-948" coordsize="9955,10">
            <v:shape style="position:absolute;left:871;top:-948;width:3311;height:10" type="#_x0000_t75" stroked="false">
              <v:imagedata r:id="rId249" o:title=""/>
            </v:shape>
            <v:shape style="position:absolute;left:4177;top:-948;width:6649;height:10" type="#_x0000_t75" stroked="false">
              <v:imagedata r:id="rId250" o:title=""/>
            </v:shape>
            <w10:wrap type="none"/>
          </v:group>
        </w:pict>
      </w:r>
      <w:r>
        <w:rPr/>
        <w:pict>
          <v:shape style="position:absolute;margin-left:43.080002pt;margin-top:-28.65634pt;width:.480007pt;height:.72pt;mso-position-horizontal-relative:page;mso-position-vertical-relative:paragraph;z-index:5080" type="#_x0000_t75" stroked="false">
            <v:imagedata r:id="rId88" o:title=""/>
          </v:shape>
        </w:pict>
      </w:r>
      <w:r>
        <w:rPr/>
        <w:pict>
          <v:group style="position:absolute;margin-left:43.560001pt;margin-top:-33.45631pt;width:498.25pt;height:5.55pt;mso-position-horizontal-relative:page;mso-position-vertical-relative:paragraph;z-index:-1437352" coordorigin="871,-669" coordsize="9965,111">
            <v:shape style="position:absolute;left:871;top:-669;width:3330;height:110" type="#_x0000_t75" stroked="false">
              <v:imagedata r:id="rId251" o:title=""/>
            </v:shape>
            <v:shape style="position:absolute;left:4191;top:-669;width:3332;height:110" type="#_x0000_t75" stroked="false">
              <v:imagedata r:id="rId252" o:title=""/>
            </v:shape>
            <v:shape style="position:absolute;left:7513;top:-568;width:3322;height:10" type="#_x0000_t75" stroked="false">
              <v:imagedata r:id="rId246" o:title=""/>
            </v:shape>
            <w10:wrap type="none"/>
          </v:group>
        </w:pict>
      </w:r>
      <w:r>
        <w:rPr/>
        <w:t>（</w:t>
      </w:r>
      <w:r>
        <w:rPr>
          <w:rFonts w:ascii="Times New Roman" w:hAnsi="Times New Roman" w:cs="Times New Roman" w:eastAsia="Times New Roman" w:hint="default"/>
        </w:rPr>
        <w:t>2</w:t>
      </w:r>
      <w:r>
        <w:rPr/>
        <w:t>）年末公司无已质押的应收票据情况</w:t>
      </w:r>
    </w:p>
    <w:p>
      <w:pPr>
        <w:spacing w:line="240" w:lineRule="auto" w:before="9"/>
        <w:rPr>
          <w:rFonts w:ascii="宋体" w:hAnsi="宋体" w:cs="宋体" w:eastAsia="宋体" w:hint="default"/>
          <w:sz w:val="20"/>
          <w:szCs w:val="20"/>
        </w:rPr>
      </w:pPr>
    </w:p>
    <w:p>
      <w:pPr>
        <w:pStyle w:val="BodyText"/>
        <w:spacing w:line="240" w:lineRule="auto"/>
        <w:ind w:left="654" w:right="0"/>
        <w:jc w:val="left"/>
      </w:pPr>
      <w:r>
        <w:rPr/>
        <w:t>（</w:t>
      </w:r>
      <w:r>
        <w:rPr>
          <w:rFonts w:ascii="Times New Roman" w:hAnsi="Times New Roman" w:cs="Times New Roman" w:eastAsia="Times New Roman" w:hint="default"/>
        </w:rPr>
        <w:t>3</w:t>
      </w:r>
      <w:r>
        <w:rPr/>
        <w:t>）期末公司无已贴现但尚未到期的票据。</w:t>
      </w:r>
    </w:p>
    <w:p>
      <w:pPr>
        <w:spacing w:line="240" w:lineRule="auto" w:before="9"/>
        <w:rPr>
          <w:rFonts w:ascii="宋体" w:hAnsi="宋体" w:cs="宋体" w:eastAsia="宋体" w:hint="default"/>
          <w:sz w:val="20"/>
          <w:szCs w:val="20"/>
        </w:rPr>
      </w:pPr>
    </w:p>
    <w:p>
      <w:pPr>
        <w:pStyle w:val="BodyText"/>
        <w:spacing w:line="240" w:lineRule="auto"/>
        <w:ind w:left="654" w:right="0"/>
        <w:jc w:val="left"/>
      </w:pPr>
      <w:r>
        <w:rPr/>
        <w:t>（</w:t>
      </w:r>
      <w:r>
        <w:rPr>
          <w:rFonts w:ascii="Times New Roman" w:hAnsi="Times New Roman" w:cs="Times New Roman" w:eastAsia="Times New Roman" w:hint="default"/>
        </w:rPr>
        <w:t>4</w:t>
      </w:r>
      <w:r>
        <w:rPr/>
        <w:t>）期末公司无已经背书给其他方但尚未到期的票据。</w:t>
      </w:r>
    </w:p>
    <w:p>
      <w:pPr>
        <w:spacing w:line="240" w:lineRule="auto" w:before="9"/>
        <w:rPr>
          <w:rFonts w:ascii="宋体" w:hAnsi="宋体" w:cs="宋体" w:eastAsia="宋体" w:hint="default"/>
          <w:sz w:val="20"/>
          <w:szCs w:val="20"/>
        </w:rPr>
      </w:pPr>
    </w:p>
    <w:p>
      <w:pPr>
        <w:pStyle w:val="BodyText"/>
        <w:spacing w:line="240" w:lineRule="auto"/>
        <w:ind w:left="654" w:right="0"/>
        <w:jc w:val="left"/>
      </w:pPr>
      <w:r>
        <w:rPr>
          <w:spacing w:val="-2"/>
        </w:rPr>
        <w:t>（</w:t>
      </w:r>
      <w:r>
        <w:rPr>
          <w:rFonts w:ascii="Times New Roman" w:hAnsi="Times New Roman" w:cs="Times New Roman" w:eastAsia="Times New Roman" w:hint="default"/>
          <w:spacing w:val="-2"/>
        </w:rPr>
        <w:t>5</w:t>
      </w:r>
      <w:r>
        <w:rPr>
          <w:spacing w:val="-2"/>
        </w:rPr>
        <w:t>）应收票据期末较期初增加</w:t>
      </w:r>
      <w:r>
        <w:rPr>
          <w:spacing w:val="21"/>
        </w:rPr>
        <w:t> </w:t>
      </w:r>
      <w:r>
        <w:rPr>
          <w:rFonts w:ascii="Times New Roman" w:hAnsi="Times New Roman" w:cs="Times New Roman" w:eastAsia="Times New Roman" w:hint="default"/>
          <w:spacing w:val="-2"/>
        </w:rPr>
        <w:t>323.38%</w:t>
      </w:r>
      <w:r>
        <w:rPr>
          <w:spacing w:val="-2"/>
        </w:rPr>
        <w:t>，主要原因为采用票据收款情况增加所致。</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23"/>
          <w:szCs w:val="23"/>
        </w:rPr>
      </w:pPr>
    </w:p>
    <w:p>
      <w:pPr>
        <w:pStyle w:val="Heading9"/>
        <w:spacing w:line="240" w:lineRule="auto"/>
        <w:ind w:right="0"/>
        <w:jc w:val="left"/>
        <w:rPr>
          <w:b w:val="0"/>
          <w:bCs w:val="0"/>
        </w:rPr>
      </w:pPr>
      <w:r>
        <w:rPr>
          <w:rFonts w:ascii="Times New Roman" w:hAnsi="Times New Roman" w:cs="Times New Roman" w:eastAsia="Times New Roman" w:hint="default"/>
        </w:rPr>
        <w:t>3</w:t>
      </w:r>
      <w:r>
        <w:rPr/>
        <w:t>、应收利息</w:t>
      </w:r>
      <w:r>
        <w:rPr>
          <w:b w:val="0"/>
          <w:bCs w:val="0"/>
        </w:rPr>
      </w:r>
    </w:p>
    <w:p>
      <w:pPr>
        <w:pStyle w:val="BodyText"/>
        <w:spacing w:line="240" w:lineRule="auto" w:before="112"/>
        <w:ind w:left="753" w:right="0"/>
        <w:jc w:val="left"/>
      </w:pPr>
      <w:r>
        <w:rPr/>
        <w:pict>
          <v:group style="position:absolute;margin-left:50.63998pt;margin-top:24.22366pt;width:507.1pt;height:.5pt;mso-position-horizontal-relative:page;mso-position-vertical-relative:paragraph;z-index:-1437328" coordorigin="1013,484" coordsize="10142,10">
            <v:shape style="position:absolute;left:1018;top:484;width:10;height:10" type="#_x0000_t75" stroked="false">
              <v:imagedata r:id="rId247" o:title=""/>
            </v:shape>
            <v:shape style="position:absolute;left:1013;top:484;width:2924;height:10" type="#_x0000_t75" stroked="false">
              <v:imagedata r:id="rId253" o:title=""/>
            </v:shape>
            <v:shape style="position:absolute;left:3932;top:484;width:1766;height:10" type="#_x0000_t75" stroked="false">
              <v:imagedata r:id="rId254" o:title=""/>
            </v:shape>
            <v:shape style="position:absolute;left:5694;top:484;width:1767;height:10" type="#_x0000_t75" stroked="false">
              <v:imagedata r:id="rId255" o:title=""/>
            </v:shape>
            <v:shape style="position:absolute;left:7456;top:484;width:3699;height:10" type="#_x0000_t75" stroked="false">
              <v:imagedata r:id="rId256" o:title=""/>
            </v:shape>
            <w10:wrap type="none"/>
          </v:group>
        </w:pict>
      </w:r>
      <w:r>
        <w:rPr/>
        <w:pict>
          <v:group style="position:absolute;margin-left:51.360001pt;margin-top:43.18372pt;width:505.9pt;height:.5pt;mso-position-horizontal-relative:page;mso-position-vertical-relative:paragraph;z-index:-1437304" coordorigin="1027,864" coordsize="10118,10">
            <v:shape style="position:absolute;left:1027;top:864;width:2910;height:10" type="#_x0000_t75" stroked="false">
              <v:imagedata r:id="rId257" o:title=""/>
            </v:shape>
            <v:shape style="position:absolute;left:3932;top:864;width:1766;height:10" type="#_x0000_t75" stroked="false">
              <v:imagedata r:id="rId254" o:title=""/>
            </v:shape>
            <v:shape style="position:absolute;left:5694;top:864;width:1767;height:10" type="#_x0000_t75" stroked="false">
              <v:imagedata r:id="rId255" o:title=""/>
            </v:shape>
            <v:shape style="position:absolute;left:7456;top:864;width:3689;height:10" type="#_x0000_t75" stroked="false">
              <v:imagedata r:id="rId258" o:title=""/>
            </v:shape>
            <w10:wrap type="none"/>
          </v:group>
        </w:pict>
      </w:r>
      <w:r>
        <w:rPr/>
        <w:t>（</w:t>
      </w:r>
      <w:r>
        <w:rPr>
          <w:rFonts w:ascii="Times New Roman" w:hAnsi="Times New Roman" w:cs="Times New Roman" w:eastAsia="Times New Roman" w:hint="default"/>
        </w:rPr>
        <w:t>1</w:t>
      </w:r>
      <w:r>
        <w:rPr/>
        <w:t>）应收利息</w:t>
      </w:r>
    </w:p>
    <w:p>
      <w:pPr>
        <w:spacing w:line="240" w:lineRule="auto" w:before="3"/>
        <w:rPr>
          <w:rFonts w:ascii="宋体" w:hAnsi="宋体" w:cs="宋体" w:eastAsia="宋体" w:hint="default"/>
          <w:sz w:val="6"/>
          <w:szCs w:val="6"/>
        </w:rPr>
      </w:pPr>
    </w:p>
    <w:tbl>
      <w:tblPr>
        <w:tblW w:w="0" w:type="auto"/>
        <w:jc w:val="left"/>
        <w:tblInd w:w="277" w:type="dxa"/>
        <w:tblLayout w:type="fixed"/>
        <w:tblCellMar>
          <w:top w:w="0" w:type="dxa"/>
          <w:left w:w="0" w:type="dxa"/>
          <w:bottom w:w="0" w:type="dxa"/>
          <w:right w:w="0" w:type="dxa"/>
        </w:tblCellMar>
        <w:tblLook w:val="01E0"/>
      </w:tblPr>
      <w:tblGrid>
        <w:gridCol w:w="2919"/>
        <w:gridCol w:w="1762"/>
        <w:gridCol w:w="1762"/>
        <w:gridCol w:w="1762"/>
        <w:gridCol w:w="1922"/>
      </w:tblGrid>
      <w:tr>
        <w:trPr>
          <w:trHeight w:val="290" w:hRule="exact"/>
        </w:trPr>
        <w:tc>
          <w:tcPr>
            <w:tcW w:w="2919"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 </w:t>
            </w:r>
            <w:r>
              <w:rPr>
                <w:rFonts w:ascii="宋体" w:hAnsi="宋体" w:cs="宋体" w:eastAsia="宋体" w:hint="default"/>
                <w:spacing w:val="2"/>
                <w:sz w:val="18"/>
                <w:szCs w:val="18"/>
                <w:u w:val="single" w:color="000000"/>
              </w:rPr>
              <w:t> </w:t>
            </w:r>
            <w:r>
              <w:rPr>
                <w:rFonts w:ascii="宋体" w:hAnsi="宋体" w:cs="宋体" w:eastAsia="宋体" w:hint="default"/>
                <w:sz w:val="18"/>
                <w:szCs w:val="18"/>
                <w:u w:val="single" w:color="000000"/>
              </w:rPr>
              <w:t>目</w:t>
            </w:r>
            <w:r>
              <w:rPr>
                <w:rFonts w:ascii="宋体" w:hAnsi="宋体" w:cs="宋体" w:eastAsia="宋体" w:hint="default"/>
                <w:sz w:val="18"/>
                <w:szCs w:val="18"/>
              </w:rPr>
            </w:r>
          </w:p>
        </w:tc>
        <w:tc>
          <w:tcPr>
            <w:tcW w:w="1762" w:type="dxa"/>
            <w:tcBorders>
              <w:top w:val="nil" w:sz="6" w:space="0" w:color="auto"/>
              <w:left w:val="single" w:sz="4" w:space="0" w:color="000000"/>
              <w:bottom w:val="nil" w:sz="6" w:space="0" w:color="auto"/>
              <w:right w:val="single" w:sz="4" w:space="0" w:color="000000"/>
            </w:tcBorders>
          </w:tcPr>
          <w:p>
            <w:pPr>
              <w:pStyle w:val="TableParagraph"/>
              <w:tabs>
                <w:tab w:pos="575" w:val="left" w:leader="none"/>
              </w:tabs>
              <w:spacing w:line="240" w:lineRule="auto" w:before="46"/>
              <w:ind w:right="-1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tab/>
            </w:r>
            <w:r>
              <w:rPr>
                <w:rFonts w:ascii="宋体" w:hAnsi="宋体" w:cs="宋体" w:eastAsia="宋体" w:hint="default"/>
                <w:sz w:val="18"/>
                <w:szCs w:val="18"/>
              </w:rPr>
            </w:r>
          </w:p>
        </w:tc>
        <w:tc>
          <w:tcPr>
            <w:tcW w:w="1762" w:type="dxa"/>
            <w:tcBorders>
              <w:top w:val="nil" w:sz="6" w:space="0" w:color="auto"/>
              <w:left w:val="single" w:sz="4" w:space="0" w:color="000000"/>
              <w:bottom w:val="nil" w:sz="6" w:space="0" w:color="auto"/>
              <w:right w:val="single" w:sz="4" w:space="0" w:color="000000"/>
            </w:tcBorders>
          </w:tcPr>
          <w:p>
            <w:pPr>
              <w:pStyle w:val="TableParagraph"/>
              <w:tabs>
                <w:tab w:pos="755" w:val="left" w:leader="none"/>
              </w:tabs>
              <w:spacing w:line="240" w:lineRule="auto" w:before="46"/>
              <w:ind w:right="-1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本年增加</w:t>
              <w:tab/>
            </w:r>
            <w:r>
              <w:rPr>
                <w:rFonts w:ascii="宋体" w:hAnsi="宋体" w:cs="宋体" w:eastAsia="宋体" w:hint="default"/>
                <w:sz w:val="18"/>
                <w:szCs w:val="18"/>
              </w:rPr>
            </w:r>
          </w:p>
        </w:tc>
        <w:tc>
          <w:tcPr>
            <w:tcW w:w="1762" w:type="dxa"/>
            <w:tcBorders>
              <w:top w:val="nil" w:sz="6" w:space="0" w:color="auto"/>
              <w:left w:val="single" w:sz="4" w:space="0" w:color="000000"/>
              <w:bottom w:val="nil" w:sz="6" w:space="0" w:color="auto"/>
              <w:right w:val="single" w:sz="4" w:space="0" w:color="000000"/>
            </w:tcBorders>
          </w:tcPr>
          <w:p>
            <w:pPr>
              <w:pStyle w:val="TableParagraph"/>
              <w:tabs>
                <w:tab w:pos="1762" w:val="left" w:leader="none"/>
              </w:tabs>
              <w:spacing w:line="240" w:lineRule="auto" w:before="46"/>
              <w:ind w:left="1005"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本年减少</w:t>
              <w:tab/>
            </w:r>
            <w:r>
              <w:rPr>
                <w:rFonts w:ascii="宋体" w:hAnsi="宋体" w:cs="宋体" w:eastAsia="宋体" w:hint="default"/>
                <w:sz w:val="18"/>
                <w:szCs w:val="18"/>
              </w:rPr>
            </w:r>
          </w:p>
        </w:tc>
        <w:tc>
          <w:tcPr>
            <w:tcW w:w="192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6"/>
              <w:ind w:right="23"/>
              <w:jc w:val="right"/>
              <w:rPr>
                <w:rFonts w:ascii="宋体" w:hAnsi="宋体" w:cs="宋体" w:eastAsia="宋体" w:hint="default"/>
                <w:sz w:val="18"/>
                <w:szCs w:val="18"/>
              </w:rPr>
            </w:pPr>
            <w:r>
              <w:rPr>
                <w:rFonts w:ascii="宋体" w:hAnsi="宋体" w:cs="宋体" w:eastAsia="宋体" w:hint="default"/>
                <w:sz w:val="18"/>
                <w:szCs w:val="18"/>
              </w:rPr>
              <w:t>年末数</w:t>
            </w:r>
          </w:p>
        </w:tc>
      </w:tr>
      <w:tr>
        <w:trPr>
          <w:trHeight w:val="381" w:hRule="exact"/>
        </w:trPr>
        <w:tc>
          <w:tcPr>
            <w:tcW w:w="2919"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left="24" w:right="0"/>
              <w:jc w:val="left"/>
              <w:rPr>
                <w:rFonts w:ascii="宋体" w:hAnsi="宋体" w:cs="宋体" w:eastAsia="宋体" w:hint="default"/>
                <w:sz w:val="18"/>
                <w:szCs w:val="18"/>
              </w:rPr>
            </w:pPr>
            <w:r>
              <w:rPr>
                <w:rFonts w:ascii="宋体" w:hAnsi="宋体" w:cs="宋体" w:eastAsia="宋体" w:hint="default"/>
                <w:sz w:val="18"/>
                <w:szCs w:val="18"/>
              </w:rPr>
              <w:t>计提定期存款利息</w:t>
            </w:r>
          </w:p>
        </w:tc>
        <w:tc>
          <w:tcPr>
            <w:tcW w:w="1762" w:type="dxa"/>
            <w:tcBorders>
              <w:top w:val="nil" w:sz="6" w:space="0" w:color="auto"/>
              <w:left w:val="single" w:sz="4" w:space="0" w:color="000000"/>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7,786,917.80</w:t>
            </w:r>
            <w:r>
              <w:rPr>
                <w:rFonts w:ascii="Times New Roman"/>
                <w:spacing w:val="-1"/>
                <w:sz w:val="18"/>
              </w:rPr>
            </w:r>
          </w:p>
        </w:tc>
        <w:tc>
          <w:tcPr>
            <w:tcW w:w="1762" w:type="dxa"/>
            <w:tcBorders>
              <w:top w:val="nil" w:sz="6" w:space="0" w:color="auto"/>
              <w:left w:val="single" w:sz="4" w:space="0" w:color="000000"/>
              <w:bottom w:val="nil" w:sz="6" w:space="0" w:color="auto"/>
              <w:right w:val="single" w:sz="4" w:space="0" w:color="000000"/>
            </w:tcBorders>
          </w:tcPr>
          <w:p>
            <w:pPr/>
          </w:p>
        </w:tc>
        <w:tc>
          <w:tcPr>
            <w:tcW w:w="19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7,786,917.80</w:t>
            </w:r>
            <w:r>
              <w:rPr>
                <w:rFonts w:ascii="Times New Roman"/>
                <w:spacing w:val="-1"/>
                <w:sz w:val="18"/>
              </w:rPr>
            </w:r>
          </w:p>
        </w:tc>
      </w:tr>
      <w:tr>
        <w:trPr>
          <w:trHeight w:val="97" w:hRule="exact"/>
        </w:trPr>
        <w:tc>
          <w:tcPr>
            <w:tcW w:w="2919" w:type="dxa"/>
            <w:tcBorders>
              <w:top w:val="nil" w:sz="6" w:space="0" w:color="auto"/>
              <w:left w:val="single" w:sz="4" w:space="0" w:color="000000"/>
              <w:bottom w:val="nil" w:sz="6" w:space="0" w:color="auto"/>
              <w:right w:val="nil" w:sz="6" w:space="0" w:color="auto"/>
            </w:tcBorders>
          </w:tcPr>
          <w:p>
            <w:pPr/>
          </w:p>
        </w:tc>
        <w:tc>
          <w:tcPr>
            <w:tcW w:w="1762" w:type="dxa"/>
            <w:tcBorders>
              <w:top w:val="nil" w:sz="6" w:space="0" w:color="auto"/>
              <w:left w:val="nil" w:sz="6" w:space="0" w:color="auto"/>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
        </w:tc>
        <w:tc>
          <w:tcPr>
            <w:tcW w:w="1922" w:type="dxa"/>
            <w:tcBorders>
              <w:top w:val="nil" w:sz="6" w:space="0" w:color="auto"/>
              <w:left w:val="single" w:sz="4" w:space="0" w:color="000000"/>
              <w:bottom w:val="nil" w:sz="6" w:space="0" w:color="auto"/>
              <w:right w:val="single" w:sz="4" w:space="0" w:color="000000"/>
            </w:tcBorders>
          </w:tcPr>
          <w:p>
            <w:pPr/>
          </w:p>
        </w:tc>
      </w:tr>
      <w:tr>
        <w:trPr>
          <w:trHeight w:val="374" w:hRule="exact"/>
        </w:trPr>
        <w:tc>
          <w:tcPr>
            <w:tcW w:w="2919"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37"/>
              <w:ind w:right="0"/>
              <w:jc w:val="center"/>
              <w:rPr>
                <w:rFonts w:ascii="宋体" w:hAnsi="宋体" w:cs="宋体" w:eastAsia="宋体" w:hint="default"/>
                <w:sz w:val="18"/>
                <w:szCs w:val="18"/>
              </w:rPr>
            </w:pPr>
            <w:r>
              <w:rPr>
                <w:rFonts w:ascii="宋体" w:hAnsi="宋体" w:cs="宋体" w:eastAsia="宋体" w:hint="default"/>
                <w:b/>
                <w:bCs/>
                <w:w w:val="95"/>
                <w:sz w:val="18"/>
                <w:szCs w:val="18"/>
              </w:rPr>
              <w:t>合</w:t>
              <w:tab/>
            </w:r>
            <w:r>
              <w:rPr>
                <w:rFonts w:ascii="宋体" w:hAnsi="宋体" w:cs="宋体" w:eastAsia="宋体" w:hint="default"/>
                <w:b/>
                <w:bCs/>
                <w:sz w:val="18"/>
                <w:szCs w:val="18"/>
              </w:rPr>
              <w:t>计</w:t>
            </w:r>
            <w:r>
              <w:rPr>
                <w:rFonts w:ascii="宋体" w:hAnsi="宋体" w:cs="宋体" w:eastAsia="宋体" w:hint="default"/>
                <w:sz w:val="18"/>
                <w:szCs w:val="18"/>
              </w:rPr>
            </w:r>
          </w:p>
        </w:tc>
        <w:tc>
          <w:tcPr>
            <w:tcW w:w="1762" w:type="dxa"/>
            <w:tcBorders>
              <w:top w:val="nil" w:sz="6" w:space="0" w:color="auto"/>
              <w:left w:val="single" w:sz="4" w:space="0" w:color="000000"/>
              <w:bottom w:val="nil" w:sz="6" w:space="0" w:color="auto"/>
              <w:right w:val="single" w:sz="4" w:space="0" w:color="000000"/>
            </w:tcBorders>
          </w:tcPr>
          <w:p>
            <w:pP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7,786,917.80</w:t>
            </w:r>
            <w:r>
              <w:rPr>
                <w:rFonts w:ascii="Times New Roman"/>
                <w:b/>
                <w:spacing w:val="-1"/>
                <w:sz w:val="18"/>
              </w:rPr>
            </w:r>
            <w:r>
              <w:rPr>
                <w:rFonts w:ascii="Times New Roman"/>
                <w:spacing w:val="-1"/>
                <w:sz w:val="18"/>
              </w:rPr>
            </w:r>
          </w:p>
        </w:tc>
        <w:tc>
          <w:tcPr>
            <w:tcW w:w="1762" w:type="dxa"/>
            <w:tcBorders>
              <w:top w:val="nil" w:sz="6" w:space="0" w:color="auto"/>
              <w:left w:val="single" w:sz="4" w:space="0" w:color="000000"/>
              <w:bottom w:val="nil" w:sz="6" w:space="0" w:color="auto"/>
              <w:right w:val="single" w:sz="4" w:space="0" w:color="000000"/>
            </w:tcBorders>
          </w:tcPr>
          <w:p>
            <w:pPr/>
          </w:p>
        </w:tc>
        <w:tc>
          <w:tcPr>
            <w:tcW w:w="1922"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1"/>
              <w:jc w:val="right"/>
              <w:rPr>
                <w:rFonts w:ascii="Times New Roman" w:hAnsi="Times New Roman" w:cs="Times New Roman" w:eastAsia="Times New Roman" w:hint="default"/>
                <w:sz w:val="18"/>
                <w:szCs w:val="18"/>
              </w:rPr>
            </w:pPr>
            <w:r>
              <w:rPr>
                <w:rFonts w:ascii="Times New Roman"/>
                <w:b/>
                <w:spacing w:val="-1"/>
                <w:sz w:val="18"/>
              </w:rPr>
              <w:t>7,786,917.80</w:t>
            </w:r>
            <w:r>
              <w:rPr>
                <w:rFonts w:ascii="Times New Roman"/>
                <w:spacing w:val="-1"/>
                <w:sz w:val="18"/>
              </w:rPr>
            </w:r>
          </w:p>
        </w:tc>
      </w:tr>
    </w:tbl>
    <w:p>
      <w:pPr>
        <w:spacing w:line="240" w:lineRule="auto" w:before="9"/>
        <w:rPr>
          <w:rFonts w:ascii="宋体" w:hAnsi="宋体" w:cs="宋体" w:eastAsia="宋体" w:hint="default"/>
          <w:sz w:val="11"/>
          <w:szCs w:val="11"/>
        </w:rPr>
      </w:pPr>
    </w:p>
    <w:p>
      <w:pPr>
        <w:pStyle w:val="BodyText"/>
        <w:spacing w:line="240" w:lineRule="auto" w:before="36"/>
        <w:ind w:left="654" w:right="0"/>
        <w:jc w:val="left"/>
      </w:pPr>
      <w:r>
        <w:rPr/>
        <w:pict>
          <v:group style="position:absolute;margin-left:50.880001pt;margin-top:-14.016344pt;width:507.35pt;height:6.4pt;mso-position-horizontal-relative:page;mso-position-vertical-relative:paragraph;z-index:-1437280" coordorigin="1018,-280" coordsize="10147,128">
            <v:group style="position:absolute;left:10176;top:-276;width:946;height:2" coordorigin="10176,-276" coordsize="946,2">
              <v:shape style="position:absolute;left:10176;top:-276;width:946;height:2" coordorigin="10176,-276" coordsize="946,0" path="m10176,-276l11121,-276e" filled="false" stroked="true" strokeweight=".48001pt" strokecolor="#000000">
                <v:path arrowok="t"/>
              </v:shape>
            </v:group>
            <v:group style="position:absolute;left:10176;top:-247;width:946;height:2" coordorigin="10176,-247" coordsize="946,2">
              <v:shape style="position:absolute;left:10176;top:-247;width:946;height:2" coordorigin="10176,-247" coordsize="946,0" path="m10176,-247l11121,-247e" filled="false" stroked="true" strokeweight=".48001pt" strokecolor="#000000">
                <v:path arrowok="t"/>
              </v:shape>
              <v:shape style="position:absolute;left:1018;top:-168;width:10;height:14" type="#_x0000_t75" stroked="false">
                <v:imagedata r:id="rId88" o:title=""/>
              </v:shape>
              <v:shape style="position:absolute;left:1027;top:-264;width:2929;height:110" type="#_x0000_t75" stroked="false">
                <v:imagedata r:id="rId259" o:title=""/>
              </v:shape>
              <v:shape style="position:absolute;left:3947;top:-264;width:1771;height:110" type="#_x0000_t75" stroked="false">
                <v:imagedata r:id="rId260" o:title=""/>
              </v:shape>
              <v:shape style="position:absolute;left:5708;top:-264;width:1772;height:110" type="#_x0000_t75" stroked="false">
                <v:imagedata r:id="rId260" o:title=""/>
              </v:shape>
              <v:shape style="position:absolute;left:7470;top:-264;width:1772;height:110" type="#_x0000_t75" stroked="false">
                <v:imagedata r:id="rId260" o:title=""/>
              </v:shape>
              <v:shape style="position:absolute;left:9232;top:-264;width:1932;height:110" type="#_x0000_t75" stroked="false">
                <v:imagedata r:id="rId261" o:title=""/>
              </v:shape>
            </v:group>
            <v:group style="position:absolute;left:11145;top:-158;width:10;height:2" coordorigin="11145,-158" coordsize="10,2">
              <v:shape style="position:absolute;left:11145;top:-158;width:10;height:2" coordorigin="11145,-158" coordsize="10,0" path="m11145,-158l11155,-158e" filled="false" stroked="true" strokeweight=".48001pt" strokecolor="#000000">
                <v:path arrowok="t"/>
              </v:shape>
            </v:group>
            <w10:wrap type="none"/>
          </v:group>
        </w:pict>
      </w:r>
      <w:r>
        <w:rPr/>
        <w:pict>
          <v:group style="position:absolute;margin-left:50.639996pt;margin-top:-32.136353pt;width:507.1pt;height:5.55pt;mso-position-horizontal-relative:page;mso-position-vertical-relative:paragraph;z-index:-1437256" coordorigin="1013,-643" coordsize="10142,111">
            <v:shape style="position:absolute;left:1013;top:-643;width:2943;height:110" type="#_x0000_t75" stroked="false">
              <v:imagedata r:id="rId262" o:title=""/>
            </v:shape>
            <v:shape style="position:absolute;left:3932;top:-547;width:1776;height:14" type="#_x0000_t75" stroked="false">
              <v:imagedata r:id="rId263" o:title=""/>
            </v:shape>
            <v:shape style="position:absolute;left:5694;top:-547;width:1776;height:14" type="#_x0000_t75" stroked="false">
              <v:imagedata r:id="rId263" o:title=""/>
            </v:shape>
            <v:shape style="position:absolute;left:7456;top:-547;width:1777;height:14" type="#_x0000_t75" stroked="false">
              <v:imagedata r:id="rId263" o:title=""/>
            </v:shape>
            <v:shape style="position:absolute;left:9218;top:-547;width:1937;height:14" type="#_x0000_t75" stroked="false">
              <v:imagedata r:id="rId264" o:title=""/>
            </v:shape>
            <w10:wrap type="none"/>
          </v:group>
        </w:pict>
      </w:r>
      <w:r>
        <w:rPr/>
        <w:t>（</w:t>
      </w:r>
      <w:r>
        <w:rPr>
          <w:rFonts w:ascii="Times New Roman" w:hAnsi="Times New Roman" w:cs="Times New Roman" w:eastAsia="Times New Roman" w:hint="default"/>
        </w:rPr>
        <w:t>2</w:t>
      </w:r>
      <w:r>
        <w:rPr/>
        <w:t>）公司期末无逾期利息。</w:t>
      </w:r>
    </w:p>
    <w:p>
      <w:pPr>
        <w:spacing w:line="240" w:lineRule="auto" w:before="3"/>
        <w:rPr>
          <w:rFonts w:ascii="宋体" w:hAnsi="宋体" w:cs="宋体" w:eastAsia="宋体" w:hint="default"/>
          <w:sz w:val="17"/>
          <w:szCs w:val="17"/>
        </w:rPr>
      </w:pPr>
    </w:p>
    <w:p>
      <w:pPr>
        <w:pStyle w:val="BodyText"/>
        <w:spacing w:line="240" w:lineRule="auto"/>
        <w:ind w:left="654" w:right="0"/>
        <w:jc w:val="left"/>
      </w:pPr>
      <w:r>
        <w:rPr/>
        <w:t>（</w:t>
      </w:r>
      <w:r>
        <w:rPr>
          <w:rFonts w:ascii="Times New Roman" w:hAnsi="Times New Roman" w:cs="Times New Roman" w:eastAsia="Times New Roman" w:hint="default"/>
        </w:rPr>
        <w:t>3</w:t>
      </w:r>
      <w:r>
        <w:rPr/>
        <w:t>）应收利息的说明：本期新增利息是对募集资金定期存款产生的利息。</w:t>
      </w:r>
    </w:p>
    <w:p>
      <w:pPr>
        <w:pStyle w:val="Heading9"/>
        <w:spacing w:line="240" w:lineRule="auto" w:before="146"/>
        <w:ind w:right="0"/>
        <w:jc w:val="left"/>
        <w:rPr>
          <w:b w:val="0"/>
          <w:bCs w:val="0"/>
        </w:rPr>
      </w:pPr>
      <w:r>
        <w:rPr>
          <w:rFonts w:ascii="Times New Roman" w:hAnsi="Times New Roman" w:cs="Times New Roman" w:eastAsia="Times New Roman" w:hint="default"/>
        </w:rPr>
        <w:t>4</w:t>
      </w:r>
      <w:r>
        <w:rPr/>
        <w:t>、应收账款</w:t>
      </w:r>
      <w:r>
        <w:rPr>
          <w:b w:val="0"/>
          <w:bCs w:val="0"/>
        </w:rPr>
      </w:r>
    </w:p>
    <w:p>
      <w:pPr>
        <w:pStyle w:val="BodyText"/>
        <w:spacing w:line="240" w:lineRule="auto" w:before="115"/>
        <w:ind w:left="647" w:right="0"/>
        <w:jc w:val="left"/>
      </w:pPr>
      <w:r>
        <w:rPr/>
        <w:pict>
          <v:group style="position:absolute;margin-left:42.839996pt;margin-top:24.373653pt;width:459.85pt;height:.5pt;mso-position-horizontal-relative:page;mso-position-vertical-relative:paragraph;z-index:-1437232" coordorigin="857,487" coordsize="9197,10">
            <v:shape style="position:absolute;left:862;top:487;width:10;height:10" type="#_x0000_t75" stroked="false">
              <v:imagedata r:id="rId247" o:title=""/>
            </v:shape>
            <v:shape style="position:absolute;left:857;top:487;width:9196;height:10" type="#_x0000_t75" stroked="false">
              <v:imagedata r:id="rId265" o:title=""/>
            </v:shape>
            <w10:wrap type="none"/>
          </v:group>
        </w:pict>
      </w:r>
      <w:r>
        <w:rPr/>
        <w:pict>
          <v:group style="position:absolute;margin-left:254.570007pt;margin-top:44.653652pt;width:247.65pt;height:.5pt;mso-position-horizontal-relative:page;mso-position-vertical-relative:paragraph;z-index:-1437208" coordorigin="5091,893" coordsize="4953,10">
            <v:shape style="position:absolute;left:5091;top:893;width:2684;height:10" type="#_x0000_t75" stroked="false">
              <v:imagedata r:id="rId266" o:title=""/>
            </v:shape>
            <v:shape style="position:absolute;left:7770;top:893;width:2273;height:10" type="#_x0000_t75" stroked="false">
              <v:imagedata r:id="rId267" o:title=""/>
            </v:shape>
            <w10:wrap type="none"/>
          </v:group>
        </w:pict>
      </w:r>
      <w:r>
        <w:rPr/>
        <w:pict>
          <v:group style="position:absolute;margin-left:253.609985pt;margin-top:60.493702pt;width:248.6pt;height:5.05pt;mso-position-horizontal-relative:page;mso-position-vertical-relative:paragraph;z-index:-1437184" coordorigin="5072,1210" coordsize="4972,101">
            <v:shape style="position:absolute;left:5072;top:1210;width:1853;height:101" type="#_x0000_t75" stroked="false">
              <v:imagedata r:id="rId268" o:title=""/>
            </v:shape>
            <v:shape style="position:absolute;left:6921;top:1301;width:854;height:10" type="#_x0000_t75" stroked="false">
              <v:imagedata r:id="rId196" o:title=""/>
            </v:shape>
            <v:shape style="position:absolute;left:7770;top:1301;width:2273;height:10" type="#_x0000_t75" stroked="false">
              <v:imagedata r:id="rId269" o:title=""/>
            </v:shape>
            <w10:wrap type="none"/>
          </v:group>
        </w:pict>
      </w:r>
      <w:r>
        <w:rPr/>
        <w:pict>
          <v:group style="position:absolute;margin-left:42.839981pt;margin-top:80.893646pt;width:459.35pt;height:5.05pt;mso-position-horizontal-relative:page;mso-position-vertical-relative:paragraph;z-index:-1437160" coordorigin="857,1618" coordsize="9187,101">
            <v:shape style="position:absolute;left:857;top:1618;width:6088;height:101" type="#_x0000_t75" stroked="false">
              <v:imagedata r:id="rId270" o:title=""/>
            </v:shape>
            <v:shape style="position:absolute;left:6921;top:1709;width:854;height:10" type="#_x0000_t75" stroked="false">
              <v:imagedata r:id="rId196" o:title=""/>
            </v:shape>
            <v:shape style="position:absolute;left:7770;top:1709;width:2273;height:10" type="#_x0000_t75" stroked="false">
              <v:imagedata r:id="rId269" o:title=""/>
            </v:shape>
            <w10:wrap type="none"/>
          </v:group>
        </w:pict>
      </w:r>
      <w:r>
        <w:rPr/>
        <w:pict>
          <v:group style="position:absolute;margin-left:43.560001pt;margin-top:105.733681pt;width:458.65pt;height:.5pt;mso-position-horizontal-relative:page;mso-position-vertical-relative:paragraph;z-index:-1437136" coordorigin="871,2115" coordsize="9173,10">
            <v:shape style="position:absolute;left:871;top:2115;width:6054;height:10" type="#_x0000_t75" stroked="false">
              <v:imagedata r:id="rId271" o:title=""/>
            </v:shape>
            <v:shape style="position:absolute;left:6921;top:2115;width:854;height:10" type="#_x0000_t75" stroked="false">
              <v:imagedata r:id="rId196" o:title=""/>
            </v:shape>
            <v:shape style="position:absolute;left:7770;top:2115;width:2273;height:10" type="#_x0000_t75" stroked="false">
              <v:imagedata r:id="rId269" o:title=""/>
            </v:shape>
            <w10:wrap type="none"/>
          </v:group>
        </w:pict>
      </w:r>
      <w:r>
        <w:rPr/>
        <w:t>（</w:t>
      </w:r>
      <w:r>
        <w:rPr>
          <w:rFonts w:ascii="宋体" w:hAnsi="宋体" w:cs="宋体" w:eastAsia="宋体" w:hint="default"/>
        </w:rPr>
        <w:t>1</w:t>
      </w:r>
      <w:r>
        <w:rPr/>
        <w:t>）应收账款按种类披露</w:t>
      </w:r>
    </w:p>
    <w:p>
      <w:pPr>
        <w:spacing w:line="240" w:lineRule="auto" w:before="6"/>
        <w:rPr>
          <w:rFonts w:ascii="宋体" w:hAnsi="宋体" w:cs="宋体" w:eastAsia="宋体" w:hint="default"/>
          <w:sz w:val="7"/>
          <w:szCs w:val="7"/>
        </w:rPr>
      </w:pPr>
    </w:p>
    <w:tbl>
      <w:tblPr>
        <w:tblW w:w="0" w:type="auto"/>
        <w:jc w:val="left"/>
        <w:tblInd w:w="121" w:type="dxa"/>
        <w:tblLayout w:type="fixed"/>
        <w:tblCellMar>
          <w:top w:w="0" w:type="dxa"/>
          <w:left w:w="0" w:type="dxa"/>
          <w:bottom w:w="0" w:type="dxa"/>
          <w:right w:w="0" w:type="dxa"/>
        </w:tblCellMar>
        <w:tblLook w:val="01E0"/>
      </w:tblPr>
      <w:tblGrid>
        <w:gridCol w:w="4220"/>
        <w:gridCol w:w="1844"/>
        <w:gridCol w:w="850"/>
        <w:gridCol w:w="1277"/>
        <w:gridCol w:w="991"/>
      </w:tblGrid>
      <w:tr>
        <w:trPr>
          <w:trHeight w:val="415" w:hRule="exact"/>
        </w:trPr>
        <w:tc>
          <w:tcPr>
            <w:tcW w:w="4220"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2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w:t>
            </w:r>
            <w:r>
              <w:rPr>
                <w:rFonts w:ascii="宋体" w:hAnsi="宋体" w:cs="宋体" w:eastAsia="宋体" w:hint="default"/>
                <w:sz w:val="18"/>
                <w:szCs w:val="18"/>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3"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数</w:t>
            </w:r>
            <w:r>
              <w:rPr>
                <w:rFonts w:ascii="宋体" w:hAnsi="宋体" w:cs="宋体" w:eastAsia="宋体" w:hint="default"/>
                <w:sz w:val="18"/>
                <w:szCs w:val="18"/>
              </w:rPr>
            </w:r>
          </w:p>
        </w:tc>
        <w:tc>
          <w:tcPr>
            <w:tcW w:w="991" w:type="dxa"/>
            <w:tcBorders>
              <w:top w:val="nil" w:sz="6" w:space="0" w:color="auto"/>
              <w:left w:val="nil" w:sz="6" w:space="0" w:color="auto"/>
              <w:bottom w:val="nil" w:sz="6" w:space="0" w:color="auto"/>
              <w:right w:val="single" w:sz="4" w:space="0" w:color="000000"/>
            </w:tcBorders>
          </w:tcPr>
          <w:p>
            <w:pPr/>
          </w:p>
        </w:tc>
      </w:tr>
      <w:tr>
        <w:trPr>
          <w:trHeight w:val="307" w:hRule="exact"/>
        </w:trPr>
        <w:tc>
          <w:tcPr>
            <w:tcW w:w="422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种类</w:t>
            </w:r>
            <w:r>
              <w:rPr>
                <w:rFonts w:ascii="宋体" w:hAnsi="宋体" w:cs="宋体" w:eastAsia="宋体" w:hint="default"/>
                <w:sz w:val="18"/>
                <w:szCs w:val="18"/>
              </w:rPr>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34"/>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850" w:type="dxa"/>
            <w:tcBorders>
              <w:top w:val="nil" w:sz="6" w:space="0" w:color="auto"/>
              <w:left w:val="nil" w:sz="6" w:space="0" w:color="auto"/>
              <w:bottom w:val="nil" w:sz="6" w:space="0" w:color="auto"/>
              <w:right w:val="single" w:sz="4" w:space="0" w:color="000000"/>
            </w:tcBorders>
          </w:tcPr>
          <w:p>
            <w:pPr/>
          </w:p>
        </w:tc>
        <w:tc>
          <w:tcPr>
            <w:tcW w:w="226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r>
      <w:tr>
        <w:trPr>
          <w:trHeight w:val="101" w:hRule="exact"/>
        </w:trPr>
        <w:tc>
          <w:tcPr>
            <w:tcW w:w="4220" w:type="dxa"/>
            <w:tcBorders>
              <w:top w:val="nil" w:sz="6" w:space="0" w:color="auto"/>
              <w:left w:val="single" w:sz="4" w:space="0" w:color="000000"/>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nil" w:sz="6" w:space="0" w:color="auto"/>
            </w:tcBorders>
          </w:tcPr>
          <w:p>
            <w:pPr/>
          </w:p>
        </w:tc>
        <w:tc>
          <w:tcPr>
            <w:tcW w:w="991" w:type="dxa"/>
            <w:tcBorders>
              <w:top w:val="nil" w:sz="6" w:space="0" w:color="auto"/>
              <w:left w:val="nil" w:sz="6" w:space="0" w:color="auto"/>
              <w:bottom w:val="nil" w:sz="6" w:space="0" w:color="auto"/>
              <w:right w:val="single" w:sz="4" w:space="0" w:color="000000"/>
            </w:tcBorders>
          </w:tcPr>
          <w:p>
            <w:pPr/>
          </w:p>
        </w:tc>
      </w:tr>
      <w:tr>
        <w:trPr>
          <w:trHeight w:val="307" w:hRule="exact"/>
        </w:trPr>
        <w:tc>
          <w:tcPr>
            <w:tcW w:w="4220"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3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宋体" w:hAnsi="宋体" w:cs="宋体" w:eastAsia="宋体" w:hint="default"/>
                <w:sz w:val="18"/>
                <w:szCs w:val="18"/>
                <w:u w:val="single" w:color="000000"/>
              </w:rPr>
              <w:t>(%)</w:t>
            </w:r>
            <w:r>
              <w:rPr>
                <w:rFonts w:ascii="宋体" w:hAnsi="宋体" w:cs="宋体" w:eastAsia="宋体" w:hint="default"/>
                <w:sz w:val="18"/>
                <w:szCs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32"/>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宋体" w:hAnsi="宋体" w:cs="宋体" w:eastAsia="宋体" w:hint="default"/>
                <w:sz w:val="18"/>
                <w:szCs w:val="18"/>
                <w:u w:val="single" w:color="000000"/>
              </w:rPr>
              <w:t>(%)</w:t>
            </w:r>
            <w:r>
              <w:rPr>
                <w:rFonts w:ascii="宋体" w:hAnsi="宋体" w:cs="宋体" w:eastAsia="宋体" w:hint="default"/>
                <w:sz w:val="18"/>
                <w:szCs w:val="18"/>
              </w:rPr>
            </w:r>
          </w:p>
        </w:tc>
      </w:tr>
      <w:tr>
        <w:trPr>
          <w:trHeight w:val="101" w:hRule="exact"/>
        </w:trPr>
        <w:tc>
          <w:tcPr>
            <w:tcW w:w="4220"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382" w:hRule="exact"/>
        </w:trPr>
        <w:tc>
          <w:tcPr>
            <w:tcW w:w="4220"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单项金额重大（</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万元以上）</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2"/>
                <w:sz w:val="18"/>
              </w:rPr>
              <w:t>111,084,662.35</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7"/>
              <w:jc w:val="right"/>
              <w:rPr>
                <w:rFonts w:ascii="Times New Roman" w:hAnsi="Times New Roman" w:cs="Times New Roman" w:eastAsia="Times New Roman" w:hint="default"/>
                <w:sz w:val="18"/>
                <w:szCs w:val="18"/>
              </w:rPr>
            </w:pPr>
            <w:r>
              <w:rPr>
                <w:rFonts w:ascii="Times New Roman"/>
                <w:sz w:val="18"/>
              </w:rPr>
              <w:t>64.60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11,722,398.70</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10.55</w:t>
            </w:r>
          </w:p>
        </w:tc>
      </w:tr>
      <w:tr>
        <w:trPr>
          <w:trHeight w:val="672" w:hRule="exact"/>
        </w:trPr>
        <w:tc>
          <w:tcPr>
            <w:tcW w:w="4220" w:type="dxa"/>
            <w:tcBorders>
              <w:top w:val="nil" w:sz="6" w:space="0" w:color="auto"/>
              <w:left w:val="single" w:sz="4" w:space="0" w:color="000000"/>
              <w:bottom w:val="nil" w:sz="6" w:space="0" w:color="auto"/>
              <w:right w:val="single" w:sz="4" w:space="0" w:color="000000"/>
            </w:tcBorders>
          </w:tcPr>
          <w:p>
            <w:pPr>
              <w:pStyle w:val="TableParagraph"/>
              <w:spacing w:line="316" w:lineRule="auto" w:before="32"/>
              <w:ind w:left="103" w:right="145"/>
              <w:jc w:val="left"/>
              <w:rPr>
                <w:rFonts w:ascii="宋体" w:hAnsi="宋体" w:cs="宋体" w:eastAsia="宋体" w:hint="default"/>
                <w:sz w:val="18"/>
                <w:szCs w:val="18"/>
              </w:rPr>
            </w:pPr>
            <w:r>
              <w:rPr>
                <w:rFonts w:ascii="宋体" w:hAnsi="宋体" w:cs="宋体" w:eastAsia="宋体" w:hint="default"/>
                <w:sz w:val="18"/>
                <w:szCs w:val="18"/>
              </w:rPr>
              <w:t>单项金额不重大但按信用风险特征组合后该组合的 风险较大</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5,798,627.00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3.37</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5,798,627.00</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293" w:hRule="exact"/>
        </w:trPr>
        <w:tc>
          <w:tcPr>
            <w:tcW w:w="422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其他不重大</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55,076,418.21</w:t>
            </w:r>
            <w:r>
              <w:rPr>
                <w:rFonts w:ascii="Times New Roman"/>
                <w:spacing w:val="-1"/>
                <w:sz w:val="18"/>
              </w:rPr>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97"/>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32.03</w:t>
            </w:r>
            <w:r>
              <w:rPr>
                <w:rFonts w:ascii="Times New Roman"/>
                <w:sz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6,241,795.79</w:t>
            </w:r>
            <w:r>
              <w:rPr>
                <w:rFonts w:ascii="Times New Roman"/>
                <w:spacing w:val="-1"/>
                <w:sz w:val="18"/>
              </w:rPr>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2"/>
              <w:jc w:val="right"/>
              <w:rPr>
                <w:rFonts w:ascii="Times New Roman" w:hAnsi="Times New Roman" w:cs="Times New Roman" w:eastAsia="Times New Roman" w:hint="default"/>
                <w:sz w:val="18"/>
                <w:szCs w:val="18"/>
              </w:rPr>
            </w:pPr>
            <w:r>
              <w:rPr>
                <w:rFonts w:ascii="Times New Roman"/>
                <w:spacing w:val="-2"/>
                <w:sz w:val="18"/>
              </w:rPr>
              <w:t>11.33</w:t>
            </w:r>
          </w:p>
        </w:tc>
      </w:tr>
      <w:tr>
        <w:trPr>
          <w:trHeight w:val="101" w:hRule="exact"/>
        </w:trPr>
        <w:tc>
          <w:tcPr>
            <w:tcW w:w="4220"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409" w:hRule="exact"/>
        </w:trPr>
        <w:tc>
          <w:tcPr>
            <w:tcW w:w="422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171,959,707.56</w:t>
            </w:r>
            <w:r>
              <w:rPr>
                <w:rFonts w:ascii="Times New Roman"/>
                <w:b/>
                <w:spacing w:val="-1"/>
                <w:sz w:val="18"/>
              </w:rPr>
            </w:r>
            <w:r>
              <w:rPr>
                <w:rFonts w:ascii="Times New Roman"/>
                <w:spacing w:val="-1"/>
                <w:sz w:val="18"/>
              </w:rPr>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98"/>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100.00</w:t>
            </w:r>
            <w:r>
              <w:rPr>
                <w:rFonts w:ascii="Times New Roman"/>
                <w:b/>
                <w:spacing w:val="-1"/>
                <w:sz w:val="18"/>
              </w:rPr>
            </w:r>
            <w:r>
              <w:rPr>
                <w:rFonts w:ascii="Times New Roman"/>
                <w:spacing w:val="-1"/>
                <w:sz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23,762,821.49</w:t>
            </w:r>
            <w:r>
              <w:rPr>
                <w:rFonts w:ascii="Times New Roman"/>
                <w:b/>
                <w:spacing w:val="-1"/>
                <w:sz w:val="18"/>
              </w:rPr>
            </w:r>
            <w:r>
              <w:rPr>
                <w:rFonts w:ascii="Times New Roman"/>
                <w:spacing w:val="-1"/>
                <w:sz w:val="18"/>
              </w:rPr>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2"/>
              <w:jc w:val="righ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13.82</w:t>
            </w:r>
            <w:r>
              <w:rPr>
                <w:rFonts w:ascii="Times New Roman"/>
                <w:b/>
                <w:sz w:val="18"/>
              </w:rPr>
            </w:r>
            <w:r>
              <w:rPr>
                <w:rFonts w:ascii="Times New Roman"/>
                <w:sz w:val="18"/>
              </w:rPr>
            </w:r>
          </w:p>
        </w:tc>
      </w:tr>
    </w:tbl>
    <w:p>
      <w:pPr>
        <w:spacing w:line="240" w:lineRule="auto" w:before="4"/>
        <w:rPr>
          <w:rFonts w:ascii="宋体" w:hAnsi="宋体" w:cs="宋体" w:eastAsia="宋体" w:hint="default"/>
          <w:sz w:val="27"/>
          <w:szCs w:val="27"/>
        </w:rPr>
      </w:pPr>
    </w:p>
    <w:p>
      <w:pPr>
        <w:pStyle w:val="BodyText"/>
        <w:spacing w:line="240" w:lineRule="auto" w:before="36"/>
        <w:ind w:left="340" w:right="0"/>
        <w:jc w:val="left"/>
      </w:pPr>
      <w:r>
        <w:rPr/>
        <w:pict>
          <v:group style="position:absolute;margin-left:43.560001pt;margin-top:-59.166306pt;width:458.65pt;height:.5pt;mso-position-horizontal-relative:page;mso-position-vertical-relative:paragraph;z-index:-1437112" coordorigin="871,-1183" coordsize="9173,10">
            <v:shape style="position:absolute;left:871;top:-1183;width:6054;height:10" type="#_x0000_t75" stroked="false">
              <v:imagedata r:id="rId271" o:title=""/>
            </v:shape>
            <v:shape style="position:absolute;left:6921;top:-1183;width:854;height:10" type="#_x0000_t75" stroked="false">
              <v:imagedata r:id="rId196" o:title=""/>
            </v:shape>
            <v:shape style="position:absolute;left:7770;top:-1183;width:2273;height:10" type="#_x0000_t75" stroked="false">
              <v:imagedata r:id="rId269" o:title=""/>
            </v:shape>
            <w10:wrap type="none"/>
          </v:group>
        </w:pict>
      </w:r>
      <w:r>
        <w:rPr/>
        <w:pict>
          <v:group style="position:absolute;margin-left:42.840012pt;margin-top:-43.326286pt;width:459.35pt;height:5.05pt;mso-position-horizontal-relative:page;mso-position-vertical-relative:paragraph;z-index:-1437088" coordorigin="857,-867" coordsize="9187,101">
            <v:shape style="position:absolute;left:857;top:-867;width:6088;height:101" type="#_x0000_t75" stroked="false">
              <v:imagedata r:id="rId272" o:title=""/>
            </v:shape>
            <v:shape style="position:absolute;left:6921;top:-775;width:854;height:10" type="#_x0000_t75" stroked="false">
              <v:imagedata r:id="rId196" o:title=""/>
            </v:shape>
            <v:shape style="position:absolute;left:7770;top:-775;width:2273;height:10" type="#_x0000_t75" stroked="false">
              <v:imagedata r:id="rId269" o:title=""/>
            </v:shape>
            <w10:wrap type="none"/>
          </v:group>
        </w:pict>
      </w:r>
      <w:r>
        <w:rPr/>
        <w:pict>
          <v:group style="position:absolute;margin-left:43.080002pt;margin-top:-22.896347pt;width:460.1pt;height:5.05pt;mso-position-horizontal-relative:page;mso-position-vertical-relative:paragraph;z-index:-1437064" coordorigin="862,-458" coordsize="9202,101">
            <v:shape style="position:absolute;left:862;top:-367;width:10;height:10" type="#_x0000_t75" stroked="false">
              <v:imagedata r:id="rId247" o:title=""/>
            </v:shape>
            <v:shape style="position:absolute;left:871;top:-458;width:6054;height:101" type="#_x0000_t75" stroked="false">
              <v:imagedata r:id="rId273" o:title=""/>
            </v:shape>
            <v:shape style="position:absolute;left:6916;top:-458;width:859;height:101" type="#_x0000_t75" stroked="false">
              <v:imagedata r:id="rId274" o:title=""/>
            </v:shape>
            <v:shape style="position:absolute;left:7785;top:-458;width:2278;height:101" type="#_x0000_t75" stroked="false">
              <v:imagedata r:id="rId275" o:title=""/>
            </v:shape>
            <v:group style="position:absolute;left:10044;top:-362;width:10;height:2" coordorigin="10044,-362" coordsize="10,2">
              <v:shape style="position:absolute;left:10044;top:-362;width:10;height:2" coordorigin="10044,-362" coordsize="10,0" path="m10044,-362l10053,-362e" filled="false" stroked="true" strokeweight=".48004pt" strokecolor="#000000">
                <v:path arrowok="t"/>
              </v:shape>
            </v:group>
            <w10:wrap type="none"/>
          </v:group>
        </w:pict>
      </w:r>
      <w:r>
        <w:rPr/>
        <w:pict>
          <v:shape style="position:absolute;margin-left:43.080002pt;margin-top:18.023693pt;width:.48002pt;height:.48pt;mso-position-horizontal-relative:page;mso-position-vertical-relative:paragraph;z-index:-1437040" type="#_x0000_t75" stroked="false">
            <v:imagedata r:id="rId247" o:title=""/>
          </v:shape>
        </w:pict>
      </w:r>
      <w:r>
        <w:rPr/>
        <w:pict>
          <v:shape style="position:absolute;margin-left:502.179993pt;margin-top:18.023693pt;width:.48003pt;height:.48pt;mso-position-horizontal-relative:page;mso-position-vertical-relative:paragraph;z-index:-1437016" type="#_x0000_t75" stroked="false">
            <v:imagedata r:id="rId247" o:title=""/>
          </v:shape>
        </w:pict>
      </w:r>
      <w:r>
        <w:rPr/>
        <w:pict>
          <v:group style="position:absolute;margin-left:254.570007pt;margin-top:38.303635pt;width:247.65pt;height:.5pt;mso-position-horizontal-relative:page;mso-position-vertical-relative:paragraph;z-index:-1436992" coordorigin="5091,766" coordsize="4953,10">
            <v:shape style="position:absolute;left:5091;top:766;width:2684;height:10" type="#_x0000_t75" stroked="false">
              <v:imagedata r:id="rId266" o:title=""/>
            </v:shape>
            <v:shape style="position:absolute;left:7770;top:766;width:2273;height:10" type="#_x0000_t75" stroked="false">
              <v:imagedata r:id="rId276" o:title=""/>
            </v:shape>
            <w10:wrap type="none"/>
          </v:group>
        </w:pict>
      </w:r>
      <w:r>
        <w:rPr/>
        <w:pict>
          <v:group style="position:absolute;margin-left:253.609985pt;margin-top:54.143715pt;width:248.6pt;height:5.05pt;mso-position-horizontal-relative:page;mso-position-vertical-relative:paragraph;z-index:-1436968" coordorigin="5072,1083" coordsize="4972,101">
            <v:shape style="position:absolute;left:5072;top:1083;width:1853;height:101" type="#_x0000_t75" stroked="false">
              <v:imagedata r:id="rId277" o:title=""/>
            </v:shape>
            <v:shape style="position:absolute;left:6921;top:1174;width:854;height:10" type="#_x0000_t75" stroked="false">
              <v:imagedata r:id="rId196" o:title=""/>
            </v:shape>
            <v:shape style="position:absolute;left:7770;top:1174;width:2273;height:10" type="#_x0000_t75" stroked="false">
              <v:imagedata r:id="rId269" o:title=""/>
            </v:shape>
            <w10:wrap type="none"/>
          </v:group>
        </w:pict>
      </w:r>
      <w:r>
        <w:rPr/>
        <w:pict>
          <v:group style="position:absolute;margin-left:43.560001pt;margin-top:78.983635pt;width:458.65pt;height:.5pt;mso-position-horizontal-relative:page;mso-position-vertical-relative:paragraph;z-index:-1436944" coordorigin="871,1580" coordsize="9173,10">
            <v:shape style="position:absolute;left:871;top:1580;width:6054;height:10" type="#_x0000_t75" stroked="false">
              <v:imagedata r:id="rId271" o:title=""/>
            </v:shape>
            <v:shape style="position:absolute;left:6921;top:1580;width:854;height:10" type="#_x0000_t75" stroked="false">
              <v:imagedata r:id="rId196" o:title=""/>
            </v:shape>
            <v:shape style="position:absolute;left:7770;top:1580;width:2273;height:10" type="#_x0000_t75" stroked="false">
              <v:imagedata r:id="rId269" o:title=""/>
            </v:shape>
            <w10:wrap type="none"/>
          </v:group>
        </w:pict>
      </w:r>
      <w:r>
        <w:rPr/>
        <w:pict>
          <v:group style="position:absolute;margin-left:43.080002pt;margin-top:94.819656pt;width:460.1pt;height:5.05pt;mso-position-horizontal-relative:page;mso-position-vertical-relative:paragraph;z-index:-1436920" coordorigin="862,1896" coordsize="9202,101">
            <v:shape style="position:absolute;left:862;top:1988;width:10;height:10" type="#_x0000_t75" stroked="false">
              <v:imagedata r:id="rId247" o:title=""/>
            </v:shape>
            <v:shape style="position:absolute;left:871;top:1896;width:6054;height:101" type="#_x0000_t75" stroked="false">
              <v:imagedata r:id="rId278" o:title=""/>
            </v:shape>
            <v:shape style="position:absolute;left:6916;top:1896;width:859;height:101" type="#_x0000_t75" stroked="false">
              <v:imagedata r:id="rId279" o:title=""/>
            </v:shape>
            <v:shape style="position:absolute;left:7785;top:1896;width:2278;height:101" type="#_x0000_t75" stroked="false">
              <v:imagedata r:id="rId275" o:title=""/>
            </v:shape>
            <w10:wrap type="none"/>
          </v:group>
        </w:pict>
      </w:r>
      <w:r>
        <w:rPr/>
        <w:t>续表：</w:t>
      </w:r>
    </w:p>
    <w:p>
      <w:pPr>
        <w:spacing w:line="240" w:lineRule="auto" w:before="10"/>
        <w:rPr>
          <w:rFonts w:ascii="宋体" w:hAnsi="宋体" w:cs="宋体" w:eastAsia="宋体" w:hint="default"/>
          <w:sz w:val="3"/>
          <w:szCs w:val="3"/>
        </w:rPr>
      </w:pPr>
    </w:p>
    <w:tbl>
      <w:tblPr>
        <w:tblW w:w="0" w:type="auto"/>
        <w:jc w:val="left"/>
        <w:tblInd w:w="121" w:type="dxa"/>
        <w:tblLayout w:type="fixed"/>
        <w:tblCellMar>
          <w:top w:w="0" w:type="dxa"/>
          <w:left w:w="0" w:type="dxa"/>
          <w:bottom w:w="0" w:type="dxa"/>
          <w:right w:w="0" w:type="dxa"/>
        </w:tblCellMar>
        <w:tblLook w:val="01E0"/>
      </w:tblPr>
      <w:tblGrid>
        <w:gridCol w:w="4220"/>
        <w:gridCol w:w="1844"/>
        <w:gridCol w:w="850"/>
        <w:gridCol w:w="1277"/>
        <w:gridCol w:w="991"/>
      </w:tblGrid>
      <w:tr>
        <w:trPr>
          <w:trHeight w:val="410" w:hRule="exact"/>
        </w:trPr>
        <w:tc>
          <w:tcPr>
            <w:tcW w:w="422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844" w:type="dxa"/>
            <w:tcBorders>
              <w:top w:val="single" w:sz="4" w:space="0" w:color="000000"/>
              <w:left w:val="single" w:sz="4" w:space="0" w:color="000000"/>
              <w:bottom w:val="nil" w:sz="6" w:space="0" w:color="auto"/>
              <w:right w:val="nil" w:sz="6" w:space="0" w:color="auto"/>
            </w:tcBorders>
          </w:tcPr>
          <w:p>
            <w:pPr/>
          </w:p>
        </w:tc>
        <w:tc>
          <w:tcPr>
            <w:tcW w:w="850"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right="12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w:t>
            </w:r>
            <w:r>
              <w:rPr>
                <w:rFonts w:ascii="宋体" w:hAnsi="宋体" w:cs="宋体" w:eastAsia="宋体" w:hint="default"/>
                <w:sz w:val="18"/>
                <w:szCs w:val="18"/>
              </w:rPr>
            </w:r>
          </w:p>
        </w:tc>
        <w:tc>
          <w:tcPr>
            <w:tcW w:w="1277"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left="-123"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数</w:t>
            </w:r>
            <w:r>
              <w:rPr>
                <w:rFonts w:ascii="宋体" w:hAnsi="宋体" w:cs="宋体" w:eastAsia="宋体" w:hint="default"/>
                <w:sz w:val="18"/>
                <w:szCs w:val="18"/>
              </w:rPr>
            </w:r>
          </w:p>
        </w:tc>
        <w:tc>
          <w:tcPr>
            <w:tcW w:w="991" w:type="dxa"/>
            <w:tcBorders>
              <w:top w:val="single" w:sz="4"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tc>
      </w:tr>
      <w:tr>
        <w:trPr>
          <w:trHeight w:val="307" w:hRule="exact"/>
        </w:trPr>
        <w:tc>
          <w:tcPr>
            <w:tcW w:w="422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种类</w:t>
            </w:r>
            <w:r>
              <w:rPr>
                <w:rFonts w:ascii="宋体" w:hAnsi="宋体" w:cs="宋体" w:eastAsia="宋体" w:hint="default"/>
                <w:sz w:val="18"/>
                <w:szCs w:val="18"/>
              </w:rPr>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34"/>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850" w:type="dxa"/>
            <w:tcBorders>
              <w:top w:val="nil" w:sz="6" w:space="0" w:color="auto"/>
              <w:left w:val="nil" w:sz="6" w:space="0" w:color="auto"/>
              <w:bottom w:val="nil" w:sz="6" w:space="0" w:color="auto"/>
              <w:right w:val="single" w:sz="4" w:space="0" w:color="000000"/>
            </w:tcBorders>
          </w:tcPr>
          <w:p>
            <w:pPr/>
          </w:p>
        </w:tc>
        <w:tc>
          <w:tcPr>
            <w:tcW w:w="226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r>
      <w:tr>
        <w:trPr>
          <w:trHeight w:val="101" w:hRule="exact"/>
        </w:trPr>
        <w:tc>
          <w:tcPr>
            <w:tcW w:w="4220" w:type="dxa"/>
            <w:tcBorders>
              <w:top w:val="nil" w:sz="6" w:space="0" w:color="auto"/>
              <w:left w:val="single" w:sz="4" w:space="0" w:color="000000"/>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nil" w:sz="6" w:space="0" w:color="auto"/>
            </w:tcBorders>
          </w:tcPr>
          <w:p>
            <w:pPr/>
          </w:p>
        </w:tc>
        <w:tc>
          <w:tcPr>
            <w:tcW w:w="991" w:type="dxa"/>
            <w:tcBorders>
              <w:top w:val="nil" w:sz="6" w:space="0" w:color="auto"/>
              <w:left w:val="nil" w:sz="6" w:space="0" w:color="auto"/>
              <w:bottom w:val="nil" w:sz="6" w:space="0" w:color="auto"/>
              <w:right w:val="single" w:sz="4" w:space="0" w:color="000000"/>
            </w:tcBorders>
          </w:tcPr>
          <w:p>
            <w:pPr/>
          </w:p>
        </w:tc>
      </w:tr>
      <w:tr>
        <w:trPr>
          <w:trHeight w:val="400" w:hRule="exact"/>
        </w:trPr>
        <w:tc>
          <w:tcPr>
            <w:tcW w:w="4220"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3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宋体" w:hAnsi="宋体" w:cs="宋体" w:eastAsia="宋体" w:hint="default"/>
                <w:sz w:val="18"/>
                <w:szCs w:val="18"/>
                <w:u w:val="single" w:color="000000"/>
              </w:rPr>
              <w:t>(%)</w:t>
            </w:r>
            <w:r>
              <w:rPr>
                <w:rFonts w:ascii="宋体" w:hAnsi="宋体" w:cs="宋体" w:eastAsia="宋体" w:hint="default"/>
                <w:sz w:val="18"/>
                <w:szCs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32"/>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宋体" w:hAnsi="宋体" w:cs="宋体" w:eastAsia="宋体" w:hint="default"/>
                <w:sz w:val="18"/>
                <w:szCs w:val="18"/>
                <w:u w:val="single" w:color="000000"/>
              </w:rPr>
              <w:t>(%)</w:t>
            </w:r>
            <w:r>
              <w:rPr>
                <w:rFonts w:ascii="宋体" w:hAnsi="宋体" w:cs="宋体" w:eastAsia="宋体" w:hint="default"/>
                <w:sz w:val="18"/>
                <w:szCs w:val="18"/>
              </w:rPr>
            </w:r>
          </w:p>
        </w:tc>
      </w:tr>
      <w:tr>
        <w:trPr>
          <w:trHeight w:val="414" w:hRule="exact"/>
        </w:trPr>
        <w:tc>
          <w:tcPr>
            <w:tcW w:w="422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103" w:right="0"/>
              <w:jc w:val="left"/>
              <w:rPr>
                <w:rFonts w:ascii="宋体" w:hAnsi="宋体" w:cs="宋体" w:eastAsia="宋体" w:hint="default"/>
                <w:sz w:val="18"/>
                <w:szCs w:val="18"/>
              </w:rPr>
            </w:pPr>
            <w:r>
              <w:rPr>
                <w:rFonts w:ascii="宋体" w:hAnsi="宋体" w:cs="宋体" w:eastAsia="宋体" w:hint="default"/>
                <w:sz w:val="18"/>
                <w:szCs w:val="18"/>
              </w:rPr>
              <w:t>单项金额重大（</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万元以上）</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spacing w:val="-1"/>
                <w:sz w:val="18"/>
              </w:rPr>
              <w:t>96,860,568.95</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97"/>
              <w:jc w:val="right"/>
              <w:rPr>
                <w:rFonts w:ascii="Times New Roman" w:hAnsi="Times New Roman" w:cs="Times New Roman" w:eastAsia="Times New Roman" w:hint="default"/>
                <w:sz w:val="18"/>
                <w:szCs w:val="18"/>
              </w:rPr>
            </w:pPr>
            <w:r>
              <w:rPr>
                <w:rFonts w:ascii="Times New Roman"/>
                <w:sz w:val="18"/>
              </w:rPr>
              <w:t>70.72</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left="216" w:right="0"/>
              <w:jc w:val="left"/>
              <w:rPr>
                <w:rFonts w:ascii="Times New Roman" w:hAnsi="Times New Roman" w:cs="Times New Roman" w:eastAsia="Times New Roman" w:hint="default"/>
                <w:sz w:val="18"/>
                <w:szCs w:val="18"/>
              </w:rPr>
            </w:pPr>
            <w:r>
              <w:rPr>
                <w:rFonts w:ascii="Times New Roman"/>
                <w:sz w:val="18"/>
              </w:rPr>
              <w:t>8,414,704.76</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5"/>
              <w:jc w:val="right"/>
              <w:rPr>
                <w:rFonts w:ascii="Times New Roman" w:hAnsi="Times New Roman" w:cs="Times New Roman" w:eastAsia="Times New Roman" w:hint="default"/>
                <w:sz w:val="18"/>
                <w:szCs w:val="18"/>
              </w:rPr>
            </w:pPr>
            <w:r>
              <w:rPr>
                <w:rFonts w:ascii="Times New Roman"/>
                <w:spacing w:val="-1"/>
                <w:sz w:val="18"/>
              </w:rPr>
              <w:t>8.69</w:t>
            </w:r>
          </w:p>
        </w:tc>
      </w:tr>
    </w:tbl>
    <w:p>
      <w:pPr>
        <w:spacing w:after="0" w:line="240" w:lineRule="auto"/>
        <w:jc w:val="right"/>
        <w:rPr>
          <w:rFonts w:ascii="Times New Roman" w:hAnsi="Times New Roman" w:cs="Times New Roman" w:eastAsia="Times New Roman" w:hint="default"/>
          <w:sz w:val="18"/>
          <w:szCs w:val="18"/>
        </w:rPr>
        <w:sectPr>
          <w:pgSz w:w="11910" w:h="16840"/>
          <w:pgMar w:header="990" w:footer="1184" w:top="1160" w:bottom="1380" w:left="740" w:right="640"/>
        </w:sectPr>
      </w:pPr>
    </w:p>
    <w:tbl>
      <w:tblPr>
        <w:tblW w:w="0" w:type="auto"/>
        <w:jc w:val="left"/>
        <w:tblInd w:w="1856" w:type="dxa"/>
        <w:tblLayout w:type="fixed"/>
        <w:tblCellMar>
          <w:top w:w="0" w:type="dxa"/>
          <w:left w:w="0" w:type="dxa"/>
          <w:bottom w:w="0" w:type="dxa"/>
          <w:right w:w="0" w:type="dxa"/>
        </w:tblCellMar>
        <w:tblLook w:val="01E0"/>
      </w:tblPr>
      <w:tblGrid>
        <w:gridCol w:w="2490"/>
        <w:gridCol w:w="1844"/>
        <w:gridCol w:w="850"/>
        <w:gridCol w:w="1693"/>
      </w:tblGrid>
      <w:tr>
        <w:trPr>
          <w:trHeight w:val="242" w:hRule="exact"/>
        </w:trPr>
        <w:tc>
          <w:tcPr>
            <w:tcW w:w="6877" w:type="dxa"/>
            <w:gridSpan w:val="4"/>
            <w:tcBorders>
              <w:top w:val="nil" w:sz="6" w:space="0" w:color="auto"/>
              <w:left w:val="nil" w:sz="6" w:space="0" w:color="auto"/>
              <w:bottom w:val="nil" w:sz="6" w:space="0" w:color="auto"/>
              <w:right w:val="nil" w:sz="6" w:space="0" w:color="auto"/>
            </w:tcBorders>
          </w:tcPr>
          <w:p>
            <w:pPr/>
          </w:p>
        </w:tc>
      </w:tr>
      <w:tr>
        <w:trPr>
          <w:trHeight w:val="300" w:hRule="exact"/>
        </w:trPr>
        <w:tc>
          <w:tcPr>
            <w:tcW w:w="6877"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56"/>
              <w:ind w:right="1633"/>
              <w:jc w:val="right"/>
              <w:rPr>
                <w:rFonts w:ascii="宋体" w:hAnsi="宋体" w:cs="宋体" w:eastAsia="宋体" w:hint="default"/>
                <w:sz w:val="18"/>
                <w:szCs w:val="18"/>
              </w:rPr>
            </w:pPr>
            <w:r>
              <w:rPr>
                <w:rFonts w:ascii="宋体" w:hAnsi="宋体" w:cs="宋体" w:eastAsia="宋体" w:hint="default"/>
                <w:sz w:val="18"/>
                <w:szCs w:val="18"/>
              </w:rPr>
              <w:t>年初数</w:t>
            </w:r>
          </w:p>
        </w:tc>
      </w:tr>
      <w:tr>
        <w:trPr>
          <w:trHeight w:val="2374" w:hRule="exact"/>
        </w:trPr>
        <w:tc>
          <w:tcPr>
            <w:tcW w:w="2490"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sz w:val="18"/>
                <w:szCs w:val="18"/>
              </w:rPr>
              <w:t>种类</w:t>
            </w:r>
          </w:p>
          <w:p>
            <w:pPr>
              <w:pStyle w:val="TableParagraph"/>
              <w:spacing w:line="20" w:lineRule="exact"/>
              <w:ind w:left="195" w:right="0"/>
              <w:jc w:val="left"/>
              <w:rPr>
                <w:rFonts w:ascii="宋体" w:hAnsi="宋体" w:cs="宋体" w:eastAsia="宋体" w:hint="default"/>
                <w:sz w:val="2"/>
                <w:szCs w:val="2"/>
              </w:rPr>
            </w:pPr>
            <w:r>
              <w:rPr>
                <w:rFonts w:ascii="宋体" w:hAnsi="宋体" w:cs="宋体" w:eastAsia="宋体" w:hint="default"/>
                <w:sz w:val="2"/>
                <w:szCs w:val="2"/>
              </w:rPr>
              <w:pict>
                <v:group style="width:18.5pt;height:.5pt;mso-position-horizontal-relative:char;mso-position-vertical-relative:line" coordorigin="0,0" coordsize="370,10">
                  <v:group style="position:absolute;left:5;top:5;width:360;height:2" coordorigin="5,5" coordsize="360,2">
                    <v:shape style="position:absolute;left:5;top:5;width:360;height:2" coordorigin="5,5" coordsize="360,0" path="m5,5l365,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按信用风险特征组合后该组合的</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0"/>
              <w:ind w:left="20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415" w:lineRule="auto"/>
              <w:ind w:left="753" w:right="101" w:firstLine="228"/>
              <w:jc w:val="left"/>
              <w:rPr>
                <w:rFonts w:ascii="宋体" w:hAnsi="宋体" w:cs="宋体" w:eastAsia="宋体" w:hint="default"/>
                <w:sz w:val="18"/>
                <w:szCs w:val="18"/>
              </w:rPr>
            </w:pPr>
            <w:r>
              <w:rPr>
                <w:rFonts w:ascii="宋体" w:hAnsi="宋体" w:cs="宋体" w:eastAsia="宋体" w:hint="default"/>
                <w:sz w:val="18"/>
                <w:szCs w:val="18"/>
              </w:rPr>
              <w:t>账面余额 金额</w:t>
            </w: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681" w:right="0"/>
              <w:jc w:val="center"/>
              <w:rPr>
                <w:rFonts w:ascii="Times New Roman" w:hAnsi="Times New Roman" w:cs="Times New Roman" w:eastAsia="Times New Roman" w:hint="default"/>
                <w:sz w:val="18"/>
                <w:szCs w:val="18"/>
              </w:rPr>
            </w:pPr>
            <w:r>
              <w:rPr>
                <w:rFonts w:ascii="Times New Roman"/>
                <w:sz w:val="18"/>
              </w:rPr>
              <w:t>2,166,694.00</w:t>
            </w:r>
          </w:p>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696"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37,934,628.88</w:t>
            </w:r>
            <w:r>
              <w:rPr>
                <w:rFonts w:ascii="Times New Roman"/>
                <w:sz w:val="18"/>
              </w:rPr>
            </w: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501" w:right="0"/>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136,961,891.83</w:t>
            </w:r>
            <w:r>
              <w:rPr>
                <w:rFonts w:ascii="Times New Roman"/>
                <w:b/>
                <w:sz w:val="18"/>
              </w:rPr>
            </w:r>
            <w:r>
              <w:rPr>
                <w:rFonts w:ascii="Times New Roman"/>
                <w:sz w:val="18"/>
              </w:rPr>
            </w:r>
          </w:p>
        </w:tc>
        <w:tc>
          <w:tcPr>
            <w:tcW w:w="85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67" w:right="0"/>
              <w:jc w:val="center"/>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p>
          <w:p>
            <w:pPr>
              <w:pStyle w:val="TableParagraph"/>
              <w:spacing w:line="20" w:lineRule="exact"/>
              <w:ind w:left="132" w:right="0"/>
              <w:jc w:val="left"/>
              <w:rPr>
                <w:rFonts w:ascii="宋体" w:hAnsi="宋体" w:cs="宋体" w:eastAsia="宋体" w:hint="default"/>
                <w:sz w:val="2"/>
                <w:szCs w:val="2"/>
              </w:rPr>
            </w:pPr>
            <w:r>
              <w:rPr>
                <w:rFonts w:ascii="宋体" w:hAnsi="宋体" w:cs="宋体" w:eastAsia="宋体" w:hint="default"/>
                <w:sz w:val="2"/>
                <w:szCs w:val="2"/>
              </w:rPr>
              <w:pict>
                <v:group style="width:32.0500pt;height:.5pt;mso-position-horizontal-relative:char;mso-position-vertical-relative:line" coordorigin="0,0" coordsize="641,10">
                  <v:group style="position:absolute;left:5;top:5;width:632;height:2" coordorigin="5,5" coordsize="632,2">
                    <v:shape style="position:absolute;left:5;top:5;width:632;height:2" coordorigin="5,5" coordsize="632,0" path="m5,5l636,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324" w:right="0"/>
              <w:jc w:val="center"/>
              <w:rPr>
                <w:rFonts w:ascii="Times New Roman" w:hAnsi="Times New Roman" w:cs="Times New Roman" w:eastAsia="Times New Roman" w:hint="default"/>
                <w:sz w:val="18"/>
                <w:szCs w:val="18"/>
              </w:rPr>
            </w:pPr>
            <w:r>
              <w:rPr>
                <w:rFonts w:ascii="Times New Roman"/>
                <w:sz w:val="18"/>
              </w:rPr>
              <w:t>1.58</w:t>
            </w:r>
          </w:p>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233" w:right="0"/>
              <w:jc w:val="center"/>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27.70</w:t>
            </w:r>
            <w:r>
              <w:rPr>
                <w:rFonts w:ascii="Times New Roman"/>
                <w:sz w:val="18"/>
              </w:rPr>
            </w: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44" w:right="0"/>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100.00</w:t>
            </w:r>
            <w:r>
              <w:rPr>
                <w:rFonts w:ascii="Times New Roman"/>
                <w:b/>
                <w:sz w:val="18"/>
              </w:rPr>
            </w:r>
            <w:r>
              <w:rPr>
                <w:rFonts w:ascii="Times New Roman"/>
                <w:sz w:val="18"/>
              </w:rPr>
            </w:r>
          </w:p>
        </w:tc>
        <w:tc>
          <w:tcPr>
            <w:tcW w:w="1693" w:type="dxa"/>
            <w:tcBorders>
              <w:top w:val="single" w:sz="4" w:space="0" w:color="000000"/>
              <w:left w:val="single" w:sz="4" w:space="0" w:color="000000"/>
              <w:bottom w:val="nil" w:sz="6" w:space="0" w:color="auto"/>
              <w:right w:val="nil" w:sz="6" w:space="0" w:color="auto"/>
            </w:tcBorders>
          </w:tcPr>
          <w:p>
            <w:pPr>
              <w:pStyle w:val="TableParagraph"/>
              <w:spacing w:line="240" w:lineRule="auto" w:before="157"/>
              <w:ind w:left="567" w:right="0"/>
              <w:jc w:val="center"/>
              <w:rPr>
                <w:rFonts w:ascii="宋体" w:hAnsi="宋体" w:cs="宋体" w:eastAsia="宋体" w:hint="default"/>
                <w:sz w:val="18"/>
                <w:szCs w:val="18"/>
              </w:rPr>
            </w:pPr>
            <w:r>
              <w:rPr>
                <w:rFonts w:ascii="宋体" w:hAnsi="宋体" w:cs="宋体" w:eastAsia="宋体" w:hint="default"/>
                <w:sz w:val="18"/>
                <w:szCs w:val="18"/>
              </w:rPr>
              <w:t>坏账准备</w:t>
            </w:r>
          </w:p>
          <w:p>
            <w:pPr>
              <w:pStyle w:val="TableParagraph"/>
              <w:spacing w:line="20" w:lineRule="exact"/>
              <w:ind w:left="763" w:right="0"/>
              <w:jc w:val="left"/>
              <w:rPr>
                <w:rFonts w:ascii="宋体" w:hAnsi="宋体" w:cs="宋体" w:eastAsia="宋体" w:hint="default"/>
                <w:sz w:val="2"/>
                <w:szCs w:val="2"/>
              </w:rPr>
            </w:pPr>
            <w:r>
              <w:rPr>
                <w:rFonts w:ascii="宋体" w:hAnsi="宋体" w:cs="宋体" w:eastAsia="宋体" w:hint="default"/>
                <w:sz w:val="2"/>
                <w:szCs w:val="2"/>
              </w:rPr>
              <w:pict>
                <v:group style="width:36.550pt;height:.5pt;mso-position-horizontal-relative:char;mso-position-vertical-relative:line" coordorigin="0,0" coordsize="731,10">
                  <v:group style="position:absolute;left:5;top:5;width:721;height:2" coordorigin="5,5" coordsize="721,2">
                    <v:shape style="position:absolute;left:5;top:5;width:721;height:2" coordorigin="5,5" coordsize="721,0" path="m5,5l725,5e" filled="false" stroked="true" strokeweight=".48pt" strokecolor="#000000">
                      <v:path arrowok="t"/>
                    </v:shape>
                  </v:group>
                </v:group>
              </w:pict>
            </w:r>
            <w:r>
              <w:rPr>
                <w:rFonts w:ascii="宋体" w:hAnsi="宋体" w:cs="宋体" w:eastAsia="宋体" w:hint="default"/>
                <w:sz w:val="2"/>
                <w:szCs w:val="2"/>
              </w:rPr>
            </w:r>
          </w:p>
          <w:p>
            <w:pPr>
              <w:pStyle w:val="TableParagraph"/>
              <w:tabs>
                <w:tab w:pos="1473" w:val="left" w:leader="none"/>
              </w:tabs>
              <w:spacing w:line="240" w:lineRule="auto" w:before="152"/>
              <w:ind w:left="436" w:right="0"/>
              <w:jc w:val="center"/>
              <w:rPr>
                <w:rFonts w:ascii="宋体" w:hAnsi="宋体" w:cs="宋体" w:eastAsia="宋体" w:hint="default"/>
                <w:sz w:val="18"/>
                <w:szCs w:val="18"/>
              </w:rPr>
            </w:pPr>
            <w:r>
              <w:rPr>
                <w:rFonts w:ascii="宋体" w:hAnsi="宋体" w:cs="宋体" w:eastAsia="宋体" w:hint="default"/>
                <w:sz w:val="18"/>
                <w:szCs w:val="18"/>
              </w:rPr>
              <w:t>金额</w:t>
              <w:tab/>
              <w:t>比</w:t>
            </w:r>
          </w:p>
          <w:p>
            <w:pPr>
              <w:pStyle w:val="TableParagraph"/>
              <w:spacing w:line="20" w:lineRule="exact"/>
              <w:ind w:left="448" w:right="0"/>
              <w:jc w:val="left"/>
              <w:rPr>
                <w:rFonts w:ascii="宋体" w:hAnsi="宋体" w:cs="宋体" w:eastAsia="宋体" w:hint="default"/>
                <w:sz w:val="2"/>
                <w:szCs w:val="2"/>
              </w:rPr>
            </w:pPr>
            <w:r>
              <w:rPr>
                <w:rFonts w:ascii="宋体" w:hAnsi="宋体" w:cs="宋体" w:eastAsia="宋体" w:hint="default"/>
                <w:sz w:val="2"/>
                <w:szCs w:val="2"/>
              </w:rPr>
              <w:pict>
                <v:group style="width:18.5pt;height:.5pt;mso-position-horizontal-relative:char;mso-position-vertical-relative:line" coordorigin="0,0" coordsize="370,10">
                  <v:group style="position:absolute;left:5;top:5;width:360;height:2" coordorigin="5,5" coordsize="360,2">
                    <v:shape style="position:absolute;left:5;top:5;width:360;height:2" coordorigin="5,5" coordsize="360,0" path="m5,5l365,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216" w:right="0"/>
              <w:jc w:val="left"/>
              <w:rPr>
                <w:rFonts w:ascii="Times New Roman" w:hAnsi="Times New Roman" w:cs="Times New Roman" w:eastAsia="Times New Roman" w:hint="default"/>
                <w:sz w:val="18"/>
                <w:szCs w:val="18"/>
              </w:rPr>
            </w:pPr>
            <w:r>
              <w:rPr>
                <w:rFonts w:ascii="Times New Roman"/>
                <w:sz w:val="18"/>
              </w:rPr>
              <w:t>2,166,694.00</w:t>
            </w:r>
          </w:p>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216"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3,772,858.47</w:t>
            </w:r>
            <w:r>
              <w:rPr>
                <w:rFonts w:ascii="Times New Roman"/>
                <w:sz w:val="18"/>
              </w:rPr>
            </w: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14,354,257.24</w:t>
            </w:r>
            <w:r>
              <w:rPr>
                <w:rFonts w:ascii="Times New Roman"/>
                <w:b/>
                <w:sz w:val="18"/>
              </w:rPr>
            </w:r>
            <w:r>
              <w:rPr>
                <w:rFonts w:ascii="Times New Roman"/>
                <w:sz w:val="18"/>
              </w:rPr>
            </w:r>
          </w:p>
        </w:tc>
      </w:tr>
    </w:tbl>
    <w:p>
      <w:pPr>
        <w:spacing w:line="240" w:lineRule="auto" w:before="10"/>
        <w:rPr>
          <w:rFonts w:ascii="宋体" w:hAnsi="宋体" w:cs="宋体" w:eastAsia="宋体" w:hint="default"/>
          <w:sz w:val="24"/>
          <w:szCs w:val="24"/>
        </w:rPr>
      </w:pPr>
      <w:r>
        <w:rPr/>
        <w:pict>
          <v:group style="position:absolute;margin-left:52.560001pt;margin-top:60.119984pt;width:490.3pt;height:.1pt;mso-position-horizontal-relative:page;mso-position-vertical-relative:page;z-index:-1436800" coordorigin="1051,1202" coordsize="9806,2">
            <v:shape style="position:absolute;left:1051;top:1202;width:9806;height:2" coordorigin="1051,1202" coordsize="9806,0" path="m1051,1202l10857,1202e" filled="false" stroked="true" strokeweight=".48pt" strokecolor="#000000">
              <v:path arrowok="t"/>
            </v:shape>
            <w10:wrap type="none"/>
          </v:group>
        </w:pict>
      </w:r>
      <w:r>
        <w:rPr/>
        <w:pict>
          <v:group style="position:absolute;margin-left:303.649994pt;margin-top:107.539986pt;width:36.050pt;height:.1pt;mso-position-horizontal-relative:page;mso-position-vertical-relative:page;z-index:-1436608" coordorigin="6073,2151" coordsize="721,2">
            <v:shape style="position:absolute;left:6073;top:2151;width:721;height:2" coordorigin="6073,2151" coordsize="721,0" path="m6073,2151l6793,2151e" filled="false" stroked="true" strokeweight=".48pt" strokecolor="#000000">
              <v:path arrowok="t"/>
            </v:shape>
            <w10:wrap type="none"/>
          </v:group>
        </w:pict>
      </w:r>
    </w:p>
    <w:p>
      <w:pPr>
        <w:pStyle w:val="BodyText"/>
        <w:spacing w:line="240" w:lineRule="auto" w:before="36"/>
        <w:ind w:left="760" w:right="0"/>
        <w:jc w:val="left"/>
      </w:pPr>
      <w:r>
        <w:rPr/>
        <w:pict>
          <v:group style="position:absolute;margin-left:42.719986pt;margin-top:-149.036301pt;width:460.3pt;height:133.950pt;mso-position-horizontal-relative:page;mso-position-vertical-relative:paragraph;z-index:-1436632" coordorigin="854,-2981" coordsize="9206,2679">
            <v:shape style="position:absolute;left:862;top:-2981;width:10;height:10" type="#_x0000_t75" stroked="false">
              <v:imagedata r:id="rId247" o:title=""/>
            </v:shape>
            <v:group style="position:absolute;left:862;top:-2976;width:10;height:2" coordorigin="862,-2976" coordsize="10,2">
              <v:shape style="position:absolute;left:862;top:-2976;width:10;height:2" coordorigin="862,-2976" coordsize="10,0" path="m862,-2976l871,-2976e" filled="false" stroked="true" strokeweight=".47998pt" strokecolor="#000000">
                <v:path arrowok="t"/>
              </v:shape>
            </v:group>
            <v:group style="position:absolute;left:871;top:-2976;width:20;height:2" coordorigin="871,-2976" coordsize="20,2">
              <v:shape style="position:absolute;left:871;top:-2976;width:20;height:2" coordorigin="871,-2976" coordsize="20,0" path="m871,-2976l890,-2976e" filled="false" stroked="true" strokeweight=".47998pt" strokecolor="#000000">
                <v:path arrowok="t"/>
              </v:shape>
            </v:group>
            <v:group style="position:absolute;left:890;top:-2976;width:20;height:2" coordorigin="890,-2976" coordsize="20,2">
              <v:shape style="position:absolute;left:890;top:-2976;width:20;height:2" coordorigin="890,-2976" coordsize="20,0" path="m890,-2976l910,-2976e" filled="false" stroked="true" strokeweight=".47998pt" strokecolor="#000000">
                <v:path arrowok="t"/>
              </v:shape>
            </v:group>
            <v:group style="position:absolute;left:910;top:-2976;width:20;height:2" coordorigin="910,-2976" coordsize="20,2">
              <v:shape style="position:absolute;left:910;top:-2976;width:20;height:2" coordorigin="910,-2976" coordsize="20,0" path="m910,-2976l929,-2976e" filled="false" stroked="true" strokeweight=".47998pt" strokecolor="#000000">
                <v:path arrowok="t"/>
              </v:shape>
            </v:group>
            <v:group style="position:absolute;left:929;top:-2976;width:20;height:2" coordorigin="929,-2976" coordsize="20,2">
              <v:shape style="position:absolute;left:929;top:-2976;width:20;height:2" coordorigin="929,-2976" coordsize="20,0" path="m929,-2976l948,-2976e" filled="false" stroked="true" strokeweight=".47998pt" strokecolor="#000000">
                <v:path arrowok="t"/>
              </v:shape>
            </v:group>
            <v:group style="position:absolute;left:948;top:-2976;width:20;height:2" coordorigin="948,-2976" coordsize="20,2">
              <v:shape style="position:absolute;left:948;top:-2976;width:20;height:2" coordorigin="948,-2976" coordsize="20,0" path="m948,-2976l967,-2976e" filled="false" stroked="true" strokeweight=".47998pt" strokecolor="#000000">
                <v:path arrowok="t"/>
              </v:shape>
            </v:group>
            <v:group style="position:absolute;left:967;top:-2976;width:20;height:2" coordorigin="967,-2976" coordsize="20,2">
              <v:shape style="position:absolute;left:967;top:-2976;width:20;height:2" coordorigin="967,-2976" coordsize="20,0" path="m967,-2976l986,-2976e" filled="false" stroked="true" strokeweight=".47998pt" strokecolor="#000000">
                <v:path arrowok="t"/>
              </v:shape>
            </v:group>
            <v:group style="position:absolute;left:986;top:-2976;width:20;height:2" coordorigin="986,-2976" coordsize="20,2">
              <v:shape style="position:absolute;left:986;top:-2976;width:20;height:2" coordorigin="986,-2976" coordsize="20,0" path="m986,-2976l1006,-2976e" filled="false" stroked="true" strokeweight=".47998pt" strokecolor="#000000">
                <v:path arrowok="t"/>
              </v:shape>
            </v:group>
            <v:group style="position:absolute;left:1006;top:-2976;width:20;height:2" coordorigin="1006,-2976" coordsize="20,2">
              <v:shape style="position:absolute;left:1006;top:-2976;width:20;height:2" coordorigin="1006,-2976" coordsize="20,0" path="m1006,-2976l1025,-2976e" filled="false" stroked="true" strokeweight=".47998pt" strokecolor="#000000">
                <v:path arrowok="t"/>
              </v:shape>
            </v:group>
            <v:group style="position:absolute;left:1025;top:-2976;width:20;height:2" coordorigin="1025,-2976" coordsize="20,2">
              <v:shape style="position:absolute;left:1025;top:-2976;width:20;height:2" coordorigin="1025,-2976" coordsize="20,0" path="m1025,-2976l1044,-2976e" filled="false" stroked="true" strokeweight=".47998pt" strokecolor="#000000">
                <v:path arrowok="t"/>
              </v:shape>
            </v:group>
            <v:group style="position:absolute;left:1044;top:-2976;width:20;height:2" coordorigin="1044,-2976" coordsize="20,2">
              <v:shape style="position:absolute;left:1044;top:-2976;width:20;height:2" coordorigin="1044,-2976" coordsize="20,0" path="m1044,-2976l1063,-2976e" filled="false" stroked="true" strokeweight=".47998pt" strokecolor="#000000">
                <v:path arrowok="t"/>
              </v:shape>
            </v:group>
            <v:group style="position:absolute;left:1063;top:-2976;width:20;height:2" coordorigin="1063,-2976" coordsize="20,2">
              <v:shape style="position:absolute;left:1063;top:-2976;width:20;height:2" coordorigin="1063,-2976" coordsize="20,0" path="m1063,-2976l1082,-2976e" filled="false" stroked="true" strokeweight=".47998pt" strokecolor="#000000">
                <v:path arrowok="t"/>
              </v:shape>
            </v:group>
            <v:group style="position:absolute;left:1082;top:-2976;width:20;height:2" coordorigin="1082,-2976" coordsize="20,2">
              <v:shape style="position:absolute;left:1082;top:-2976;width:20;height:2" coordorigin="1082,-2976" coordsize="20,0" path="m1082,-2976l1102,-2976e" filled="false" stroked="true" strokeweight=".47998pt" strokecolor="#000000">
                <v:path arrowok="t"/>
              </v:shape>
            </v:group>
            <v:group style="position:absolute;left:1102;top:-2976;width:20;height:2" coordorigin="1102,-2976" coordsize="20,2">
              <v:shape style="position:absolute;left:1102;top:-2976;width:20;height:2" coordorigin="1102,-2976" coordsize="20,0" path="m1102,-2976l1121,-2976e" filled="false" stroked="true" strokeweight=".47998pt" strokecolor="#000000">
                <v:path arrowok="t"/>
              </v:shape>
            </v:group>
            <v:group style="position:absolute;left:1121;top:-2976;width:20;height:2" coordorigin="1121,-2976" coordsize="20,2">
              <v:shape style="position:absolute;left:1121;top:-2976;width:20;height:2" coordorigin="1121,-2976" coordsize="20,0" path="m1121,-2976l1140,-2976e" filled="false" stroked="true" strokeweight=".47998pt" strokecolor="#000000">
                <v:path arrowok="t"/>
              </v:shape>
            </v:group>
            <v:group style="position:absolute;left:1140;top:-2976;width:20;height:2" coordorigin="1140,-2976" coordsize="20,2">
              <v:shape style="position:absolute;left:1140;top:-2976;width:20;height:2" coordorigin="1140,-2976" coordsize="20,0" path="m1140,-2976l1159,-2976e" filled="false" stroked="true" strokeweight=".47998pt" strokecolor="#000000">
                <v:path arrowok="t"/>
              </v:shape>
            </v:group>
            <v:group style="position:absolute;left:1159;top:-2976;width:20;height:2" coordorigin="1159,-2976" coordsize="20,2">
              <v:shape style="position:absolute;left:1159;top:-2976;width:20;height:2" coordorigin="1159,-2976" coordsize="20,0" path="m1159,-2976l1178,-2976e" filled="false" stroked="true" strokeweight=".47998pt" strokecolor="#000000">
                <v:path arrowok="t"/>
              </v:shape>
            </v:group>
            <v:group style="position:absolute;left:1178;top:-2976;width:20;height:2" coordorigin="1178,-2976" coordsize="20,2">
              <v:shape style="position:absolute;left:1178;top:-2976;width:20;height:2" coordorigin="1178,-2976" coordsize="20,0" path="m1178,-2976l1198,-2976e" filled="false" stroked="true" strokeweight=".47998pt" strokecolor="#000000">
                <v:path arrowok="t"/>
              </v:shape>
            </v:group>
            <v:group style="position:absolute;left:1198;top:-2976;width:20;height:2" coordorigin="1198,-2976" coordsize="20,2">
              <v:shape style="position:absolute;left:1198;top:-2976;width:20;height:2" coordorigin="1198,-2976" coordsize="20,0" path="m1198,-2976l1217,-2976e" filled="false" stroked="true" strokeweight=".47998pt" strokecolor="#000000">
                <v:path arrowok="t"/>
              </v:shape>
            </v:group>
            <v:group style="position:absolute;left:1217;top:-2976;width:20;height:2" coordorigin="1217,-2976" coordsize="20,2">
              <v:shape style="position:absolute;left:1217;top:-2976;width:20;height:2" coordorigin="1217,-2976" coordsize="20,0" path="m1217,-2976l1236,-2976e" filled="false" stroked="true" strokeweight=".47998pt" strokecolor="#000000">
                <v:path arrowok="t"/>
              </v:shape>
            </v:group>
            <v:group style="position:absolute;left:1236;top:-2976;width:20;height:2" coordorigin="1236,-2976" coordsize="20,2">
              <v:shape style="position:absolute;left:1236;top:-2976;width:20;height:2" coordorigin="1236,-2976" coordsize="20,0" path="m1236,-2976l1255,-2976e" filled="false" stroked="true" strokeweight=".47998pt" strokecolor="#000000">
                <v:path arrowok="t"/>
              </v:shape>
            </v:group>
            <v:group style="position:absolute;left:1255;top:-2976;width:20;height:2" coordorigin="1255,-2976" coordsize="20,2">
              <v:shape style="position:absolute;left:1255;top:-2976;width:20;height:2" coordorigin="1255,-2976" coordsize="20,0" path="m1255,-2976l1275,-2976e" filled="false" stroked="true" strokeweight=".47998pt" strokecolor="#000000">
                <v:path arrowok="t"/>
              </v:shape>
            </v:group>
            <v:group style="position:absolute;left:1275;top:-2976;width:20;height:2" coordorigin="1275,-2976" coordsize="20,2">
              <v:shape style="position:absolute;left:1275;top:-2976;width:20;height:2" coordorigin="1275,-2976" coordsize="20,0" path="m1275,-2976l1294,-2976e" filled="false" stroked="true" strokeweight=".47998pt" strokecolor="#000000">
                <v:path arrowok="t"/>
              </v:shape>
            </v:group>
            <v:group style="position:absolute;left:1294;top:-2976;width:20;height:2" coordorigin="1294,-2976" coordsize="20,2">
              <v:shape style="position:absolute;left:1294;top:-2976;width:20;height:2" coordorigin="1294,-2976" coordsize="20,0" path="m1294,-2976l1313,-2976e" filled="false" stroked="true" strokeweight=".47998pt" strokecolor="#000000">
                <v:path arrowok="t"/>
              </v:shape>
            </v:group>
            <v:group style="position:absolute;left:1313;top:-2976;width:20;height:2" coordorigin="1313,-2976" coordsize="20,2">
              <v:shape style="position:absolute;left:1313;top:-2976;width:20;height:2" coordorigin="1313,-2976" coordsize="20,0" path="m1313,-2976l1332,-2976e" filled="false" stroked="true" strokeweight=".47998pt" strokecolor="#000000">
                <v:path arrowok="t"/>
              </v:shape>
            </v:group>
            <v:group style="position:absolute;left:1332;top:-2976;width:20;height:2" coordorigin="1332,-2976" coordsize="20,2">
              <v:shape style="position:absolute;left:1332;top:-2976;width:20;height:2" coordorigin="1332,-2976" coordsize="20,0" path="m1332,-2976l1352,-2976e" filled="false" stroked="true" strokeweight=".47998pt" strokecolor="#000000">
                <v:path arrowok="t"/>
              </v:shape>
            </v:group>
            <v:group style="position:absolute;left:1352;top:-2976;width:20;height:2" coordorigin="1352,-2976" coordsize="20,2">
              <v:shape style="position:absolute;left:1352;top:-2976;width:20;height:2" coordorigin="1352,-2976" coordsize="20,0" path="m1352,-2976l1371,-2976e" filled="false" stroked="true" strokeweight=".47998pt" strokecolor="#000000">
                <v:path arrowok="t"/>
              </v:shape>
            </v:group>
            <v:group style="position:absolute;left:1371;top:-2976;width:20;height:2" coordorigin="1371,-2976" coordsize="20,2">
              <v:shape style="position:absolute;left:1371;top:-2976;width:20;height:2" coordorigin="1371,-2976" coordsize="20,0" path="m1371,-2976l1390,-2976e" filled="false" stroked="true" strokeweight=".47998pt" strokecolor="#000000">
                <v:path arrowok="t"/>
              </v:shape>
            </v:group>
            <v:group style="position:absolute;left:1390;top:-2976;width:20;height:2" coordorigin="1390,-2976" coordsize="20,2">
              <v:shape style="position:absolute;left:1390;top:-2976;width:20;height:2" coordorigin="1390,-2976" coordsize="20,0" path="m1390,-2976l1409,-2976e" filled="false" stroked="true" strokeweight=".47998pt" strokecolor="#000000">
                <v:path arrowok="t"/>
              </v:shape>
            </v:group>
            <v:group style="position:absolute;left:1409;top:-2976;width:20;height:2" coordorigin="1409,-2976" coordsize="20,2">
              <v:shape style="position:absolute;left:1409;top:-2976;width:20;height:2" coordorigin="1409,-2976" coordsize="20,0" path="m1409,-2976l1428,-2976e" filled="false" stroked="true" strokeweight=".47998pt" strokecolor="#000000">
                <v:path arrowok="t"/>
              </v:shape>
            </v:group>
            <v:group style="position:absolute;left:1428;top:-2976;width:20;height:2" coordorigin="1428,-2976" coordsize="20,2">
              <v:shape style="position:absolute;left:1428;top:-2976;width:20;height:2" coordorigin="1428,-2976" coordsize="20,0" path="m1428,-2976l1448,-2976e" filled="false" stroked="true" strokeweight=".47998pt" strokecolor="#000000">
                <v:path arrowok="t"/>
              </v:shape>
            </v:group>
            <v:group style="position:absolute;left:1448;top:-2976;width:20;height:2" coordorigin="1448,-2976" coordsize="20,2">
              <v:shape style="position:absolute;left:1448;top:-2976;width:20;height:2" coordorigin="1448,-2976" coordsize="20,0" path="m1448,-2976l1467,-2976e" filled="false" stroked="true" strokeweight=".47998pt" strokecolor="#000000">
                <v:path arrowok="t"/>
              </v:shape>
            </v:group>
            <v:group style="position:absolute;left:1467;top:-2976;width:20;height:2" coordorigin="1467,-2976" coordsize="20,2">
              <v:shape style="position:absolute;left:1467;top:-2976;width:20;height:2" coordorigin="1467,-2976" coordsize="20,0" path="m1467,-2976l1486,-2976e" filled="false" stroked="true" strokeweight=".47998pt" strokecolor="#000000">
                <v:path arrowok="t"/>
              </v:shape>
            </v:group>
            <v:group style="position:absolute;left:1486;top:-2976;width:20;height:2" coordorigin="1486,-2976" coordsize="20,2">
              <v:shape style="position:absolute;left:1486;top:-2976;width:20;height:2" coordorigin="1486,-2976" coordsize="20,0" path="m1486,-2976l1505,-2976e" filled="false" stroked="true" strokeweight=".47998pt" strokecolor="#000000">
                <v:path arrowok="t"/>
              </v:shape>
            </v:group>
            <v:group style="position:absolute;left:1505;top:-2976;width:20;height:2" coordorigin="1505,-2976" coordsize="20,2">
              <v:shape style="position:absolute;left:1505;top:-2976;width:20;height:2" coordorigin="1505,-2976" coordsize="20,0" path="m1505,-2976l1524,-2976e" filled="false" stroked="true" strokeweight=".47998pt" strokecolor="#000000">
                <v:path arrowok="t"/>
              </v:shape>
            </v:group>
            <v:group style="position:absolute;left:1524;top:-2976;width:20;height:2" coordorigin="1524,-2976" coordsize="20,2">
              <v:shape style="position:absolute;left:1524;top:-2976;width:20;height:2" coordorigin="1524,-2976" coordsize="20,0" path="m1524,-2976l1544,-2976e" filled="false" stroked="true" strokeweight=".47998pt" strokecolor="#000000">
                <v:path arrowok="t"/>
              </v:shape>
            </v:group>
            <v:group style="position:absolute;left:1544;top:-2976;width:20;height:2" coordorigin="1544,-2976" coordsize="20,2">
              <v:shape style="position:absolute;left:1544;top:-2976;width:20;height:2" coordorigin="1544,-2976" coordsize="20,0" path="m1544,-2976l1563,-2976e" filled="false" stroked="true" strokeweight=".47998pt" strokecolor="#000000">
                <v:path arrowok="t"/>
              </v:shape>
            </v:group>
            <v:group style="position:absolute;left:1563;top:-2976;width:20;height:2" coordorigin="1563,-2976" coordsize="20,2">
              <v:shape style="position:absolute;left:1563;top:-2976;width:20;height:2" coordorigin="1563,-2976" coordsize="20,0" path="m1563,-2976l1582,-2976e" filled="false" stroked="true" strokeweight=".47998pt" strokecolor="#000000">
                <v:path arrowok="t"/>
              </v:shape>
            </v:group>
            <v:group style="position:absolute;left:1582;top:-2976;width:20;height:2" coordorigin="1582,-2976" coordsize="20,2">
              <v:shape style="position:absolute;left:1582;top:-2976;width:20;height:2" coordorigin="1582,-2976" coordsize="20,0" path="m1582,-2976l1601,-2976e" filled="false" stroked="true" strokeweight=".47998pt" strokecolor="#000000">
                <v:path arrowok="t"/>
              </v:shape>
            </v:group>
            <v:group style="position:absolute;left:1601;top:-2976;width:20;height:2" coordorigin="1601,-2976" coordsize="20,2">
              <v:shape style="position:absolute;left:1601;top:-2976;width:20;height:2" coordorigin="1601,-2976" coordsize="20,0" path="m1601,-2976l1620,-2976e" filled="false" stroked="true" strokeweight=".47998pt" strokecolor="#000000">
                <v:path arrowok="t"/>
              </v:shape>
            </v:group>
            <v:group style="position:absolute;left:1620;top:-2976;width:20;height:2" coordorigin="1620,-2976" coordsize="20,2">
              <v:shape style="position:absolute;left:1620;top:-2976;width:20;height:2" coordorigin="1620,-2976" coordsize="20,0" path="m1620,-2976l1640,-2976e" filled="false" stroked="true" strokeweight=".47998pt" strokecolor="#000000">
                <v:path arrowok="t"/>
              </v:shape>
            </v:group>
            <v:group style="position:absolute;left:1640;top:-2976;width:20;height:2" coordorigin="1640,-2976" coordsize="20,2">
              <v:shape style="position:absolute;left:1640;top:-2976;width:20;height:2" coordorigin="1640,-2976" coordsize="20,0" path="m1640,-2976l1659,-2976e" filled="false" stroked="true" strokeweight=".47998pt" strokecolor="#000000">
                <v:path arrowok="t"/>
              </v:shape>
            </v:group>
            <v:group style="position:absolute;left:1659;top:-2976;width:20;height:2" coordorigin="1659,-2976" coordsize="20,2">
              <v:shape style="position:absolute;left:1659;top:-2976;width:20;height:2" coordorigin="1659,-2976" coordsize="20,0" path="m1659,-2976l1678,-2976e" filled="false" stroked="true" strokeweight=".47998pt" strokecolor="#000000">
                <v:path arrowok="t"/>
              </v:shape>
            </v:group>
            <v:group style="position:absolute;left:1678;top:-2976;width:20;height:2" coordorigin="1678,-2976" coordsize="20,2">
              <v:shape style="position:absolute;left:1678;top:-2976;width:20;height:2" coordorigin="1678,-2976" coordsize="20,0" path="m1678,-2976l1697,-2976e" filled="false" stroked="true" strokeweight=".47998pt" strokecolor="#000000">
                <v:path arrowok="t"/>
              </v:shape>
            </v:group>
            <v:group style="position:absolute;left:1697;top:-2976;width:20;height:2" coordorigin="1697,-2976" coordsize="20,2">
              <v:shape style="position:absolute;left:1697;top:-2976;width:20;height:2" coordorigin="1697,-2976" coordsize="20,0" path="m1697,-2976l1716,-2976e" filled="false" stroked="true" strokeweight=".47998pt" strokecolor="#000000">
                <v:path arrowok="t"/>
              </v:shape>
            </v:group>
            <v:group style="position:absolute;left:1716;top:-2976;width:20;height:2" coordorigin="1716,-2976" coordsize="20,2">
              <v:shape style="position:absolute;left:1716;top:-2976;width:20;height:2" coordorigin="1716,-2976" coordsize="20,0" path="m1716,-2976l1736,-2976e" filled="false" stroked="true" strokeweight=".47998pt" strokecolor="#000000">
                <v:path arrowok="t"/>
              </v:shape>
            </v:group>
            <v:group style="position:absolute;left:1736;top:-2976;width:20;height:2" coordorigin="1736,-2976" coordsize="20,2">
              <v:shape style="position:absolute;left:1736;top:-2976;width:20;height:2" coordorigin="1736,-2976" coordsize="20,0" path="m1736,-2976l1755,-2976e" filled="false" stroked="true" strokeweight=".47998pt" strokecolor="#000000">
                <v:path arrowok="t"/>
              </v:shape>
            </v:group>
            <v:group style="position:absolute;left:1755;top:-2976;width:20;height:2" coordorigin="1755,-2976" coordsize="20,2">
              <v:shape style="position:absolute;left:1755;top:-2976;width:20;height:2" coordorigin="1755,-2976" coordsize="20,0" path="m1755,-2976l1774,-2976e" filled="false" stroked="true" strokeweight=".47998pt" strokecolor="#000000">
                <v:path arrowok="t"/>
              </v:shape>
            </v:group>
            <v:group style="position:absolute;left:1774;top:-2976;width:20;height:2" coordorigin="1774,-2976" coordsize="20,2">
              <v:shape style="position:absolute;left:1774;top:-2976;width:20;height:2" coordorigin="1774,-2976" coordsize="20,0" path="m1774,-2976l1793,-2976e" filled="false" stroked="true" strokeweight=".47998pt" strokecolor="#000000">
                <v:path arrowok="t"/>
              </v:shape>
            </v:group>
            <v:group style="position:absolute;left:1793;top:-2976;width:20;height:2" coordorigin="1793,-2976" coordsize="20,2">
              <v:shape style="position:absolute;left:1793;top:-2976;width:20;height:2" coordorigin="1793,-2976" coordsize="20,0" path="m1793,-2976l1812,-2976e" filled="false" stroked="true" strokeweight=".47998pt" strokecolor="#000000">
                <v:path arrowok="t"/>
              </v:shape>
            </v:group>
            <v:group style="position:absolute;left:1812;top:-2976;width:20;height:2" coordorigin="1812,-2976" coordsize="20,2">
              <v:shape style="position:absolute;left:1812;top:-2976;width:20;height:2" coordorigin="1812,-2976" coordsize="20,0" path="m1812,-2976l1832,-2976e" filled="false" stroked="true" strokeweight=".47998pt" strokecolor="#000000">
                <v:path arrowok="t"/>
              </v:shape>
            </v:group>
            <v:group style="position:absolute;left:1832;top:-2976;width:20;height:2" coordorigin="1832,-2976" coordsize="20,2">
              <v:shape style="position:absolute;left:1832;top:-2976;width:20;height:2" coordorigin="1832,-2976" coordsize="20,0" path="m1832,-2976l1851,-2976e" filled="false" stroked="true" strokeweight=".47998pt" strokecolor="#000000">
                <v:path arrowok="t"/>
              </v:shape>
            </v:group>
            <v:group style="position:absolute;left:1851;top:-2976;width:20;height:2" coordorigin="1851,-2976" coordsize="20,2">
              <v:shape style="position:absolute;left:1851;top:-2976;width:20;height:2" coordorigin="1851,-2976" coordsize="20,0" path="m1851,-2976l1870,-2976e" filled="false" stroked="true" strokeweight=".47998pt" strokecolor="#000000">
                <v:path arrowok="t"/>
              </v:shape>
            </v:group>
            <v:group style="position:absolute;left:1870;top:-2976;width:20;height:2" coordorigin="1870,-2976" coordsize="20,2">
              <v:shape style="position:absolute;left:1870;top:-2976;width:20;height:2" coordorigin="1870,-2976" coordsize="20,0" path="m1870,-2976l1889,-2976e" filled="false" stroked="true" strokeweight=".47998pt" strokecolor="#000000">
                <v:path arrowok="t"/>
              </v:shape>
            </v:group>
            <v:group style="position:absolute;left:1889;top:-2976;width:20;height:2" coordorigin="1889,-2976" coordsize="20,2">
              <v:shape style="position:absolute;left:1889;top:-2976;width:20;height:2" coordorigin="1889,-2976" coordsize="20,0" path="m1889,-2976l1908,-2976e" filled="false" stroked="true" strokeweight=".47998pt" strokecolor="#000000">
                <v:path arrowok="t"/>
              </v:shape>
            </v:group>
            <v:group style="position:absolute;left:1908;top:-2976;width:20;height:2" coordorigin="1908,-2976" coordsize="20,2">
              <v:shape style="position:absolute;left:1908;top:-2976;width:20;height:2" coordorigin="1908,-2976" coordsize="20,0" path="m1908,-2976l1928,-2976e" filled="false" stroked="true" strokeweight=".47998pt" strokecolor="#000000">
                <v:path arrowok="t"/>
              </v:shape>
            </v:group>
            <v:group style="position:absolute;left:1928;top:-2976;width:20;height:2" coordorigin="1928,-2976" coordsize="20,2">
              <v:shape style="position:absolute;left:1928;top:-2976;width:20;height:2" coordorigin="1928,-2976" coordsize="20,0" path="m1928,-2976l1947,-2976e" filled="false" stroked="true" strokeweight=".47998pt" strokecolor="#000000">
                <v:path arrowok="t"/>
              </v:shape>
            </v:group>
            <v:group style="position:absolute;left:1947;top:-2976;width:20;height:2" coordorigin="1947,-2976" coordsize="20,2">
              <v:shape style="position:absolute;left:1947;top:-2976;width:20;height:2" coordorigin="1947,-2976" coordsize="20,0" path="m1947,-2976l1966,-2976e" filled="false" stroked="true" strokeweight=".47998pt" strokecolor="#000000">
                <v:path arrowok="t"/>
              </v:shape>
            </v:group>
            <v:group style="position:absolute;left:1966;top:-2976;width:20;height:2" coordorigin="1966,-2976" coordsize="20,2">
              <v:shape style="position:absolute;left:1966;top:-2976;width:20;height:2" coordorigin="1966,-2976" coordsize="20,0" path="m1966,-2976l1985,-2976e" filled="false" stroked="true" strokeweight=".47998pt" strokecolor="#000000">
                <v:path arrowok="t"/>
              </v:shape>
            </v:group>
            <v:group style="position:absolute;left:1985;top:-2976;width:20;height:2" coordorigin="1985,-2976" coordsize="20,2">
              <v:shape style="position:absolute;left:1985;top:-2976;width:20;height:2" coordorigin="1985,-2976" coordsize="20,0" path="m1985,-2976l2004,-2976e" filled="false" stroked="true" strokeweight=".47998pt" strokecolor="#000000">
                <v:path arrowok="t"/>
              </v:shape>
            </v:group>
            <v:group style="position:absolute;left:2004;top:-2976;width:20;height:2" coordorigin="2004,-2976" coordsize="20,2">
              <v:shape style="position:absolute;left:2004;top:-2976;width:20;height:2" coordorigin="2004,-2976" coordsize="20,0" path="m2004,-2976l2024,-2976e" filled="false" stroked="true" strokeweight=".47998pt" strokecolor="#000000">
                <v:path arrowok="t"/>
              </v:shape>
            </v:group>
            <v:group style="position:absolute;left:2024;top:-2976;width:20;height:2" coordorigin="2024,-2976" coordsize="20,2">
              <v:shape style="position:absolute;left:2024;top:-2976;width:20;height:2" coordorigin="2024,-2976" coordsize="20,0" path="m2024,-2976l2043,-2976e" filled="false" stroked="true" strokeweight=".47998pt" strokecolor="#000000">
                <v:path arrowok="t"/>
              </v:shape>
            </v:group>
            <v:group style="position:absolute;left:2043;top:-2976;width:20;height:2" coordorigin="2043,-2976" coordsize="20,2">
              <v:shape style="position:absolute;left:2043;top:-2976;width:20;height:2" coordorigin="2043,-2976" coordsize="20,0" path="m2043,-2976l2062,-2976e" filled="false" stroked="true" strokeweight=".47998pt" strokecolor="#000000">
                <v:path arrowok="t"/>
              </v:shape>
            </v:group>
            <v:group style="position:absolute;left:2062;top:-2976;width:20;height:2" coordorigin="2062,-2976" coordsize="20,2">
              <v:shape style="position:absolute;left:2062;top:-2976;width:20;height:2" coordorigin="2062,-2976" coordsize="20,0" path="m2062,-2976l2081,-2976e" filled="false" stroked="true" strokeweight=".47998pt" strokecolor="#000000">
                <v:path arrowok="t"/>
              </v:shape>
            </v:group>
            <v:group style="position:absolute;left:2081;top:-2976;width:20;height:2" coordorigin="2081,-2976" coordsize="20,2">
              <v:shape style="position:absolute;left:2081;top:-2976;width:20;height:2" coordorigin="2081,-2976" coordsize="20,0" path="m2081,-2976l2100,-2976e" filled="false" stroked="true" strokeweight=".47998pt" strokecolor="#000000">
                <v:path arrowok="t"/>
              </v:shape>
            </v:group>
            <v:group style="position:absolute;left:2100;top:-2976;width:20;height:2" coordorigin="2100,-2976" coordsize="20,2">
              <v:shape style="position:absolute;left:2100;top:-2976;width:20;height:2" coordorigin="2100,-2976" coordsize="20,0" path="m2100,-2976l2120,-2976e" filled="false" stroked="true" strokeweight=".47998pt" strokecolor="#000000">
                <v:path arrowok="t"/>
              </v:shape>
            </v:group>
            <v:group style="position:absolute;left:2120;top:-2976;width:20;height:2" coordorigin="2120,-2976" coordsize="20,2">
              <v:shape style="position:absolute;left:2120;top:-2976;width:20;height:2" coordorigin="2120,-2976" coordsize="20,0" path="m2120,-2976l2139,-2976e" filled="false" stroked="true" strokeweight=".47998pt" strokecolor="#000000">
                <v:path arrowok="t"/>
              </v:shape>
            </v:group>
            <v:group style="position:absolute;left:2139;top:-2976;width:20;height:2" coordorigin="2139,-2976" coordsize="20,2">
              <v:shape style="position:absolute;left:2139;top:-2976;width:20;height:2" coordorigin="2139,-2976" coordsize="20,0" path="m2139,-2976l2158,-2976e" filled="false" stroked="true" strokeweight=".47998pt" strokecolor="#000000">
                <v:path arrowok="t"/>
              </v:shape>
            </v:group>
            <v:group style="position:absolute;left:2158;top:-2976;width:20;height:2" coordorigin="2158,-2976" coordsize="20,2">
              <v:shape style="position:absolute;left:2158;top:-2976;width:20;height:2" coordorigin="2158,-2976" coordsize="20,0" path="m2158,-2976l2177,-2976e" filled="false" stroked="true" strokeweight=".47998pt" strokecolor="#000000">
                <v:path arrowok="t"/>
              </v:shape>
            </v:group>
            <v:group style="position:absolute;left:2177;top:-2976;width:20;height:2" coordorigin="2177,-2976" coordsize="20,2">
              <v:shape style="position:absolute;left:2177;top:-2976;width:20;height:2" coordorigin="2177,-2976" coordsize="20,0" path="m2177,-2976l2196,-2976e" filled="false" stroked="true" strokeweight=".47998pt" strokecolor="#000000">
                <v:path arrowok="t"/>
              </v:shape>
            </v:group>
            <v:group style="position:absolute;left:2196;top:-2976;width:20;height:2" coordorigin="2196,-2976" coordsize="20,2">
              <v:shape style="position:absolute;left:2196;top:-2976;width:20;height:2" coordorigin="2196,-2976" coordsize="20,0" path="m2196,-2976l2216,-2976e" filled="false" stroked="true" strokeweight=".47998pt" strokecolor="#000000">
                <v:path arrowok="t"/>
              </v:shape>
            </v:group>
            <v:group style="position:absolute;left:2216;top:-2976;width:20;height:2" coordorigin="2216,-2976" coordsize="20,2">
              <v:shape style="position:absolute;left:2216;top:-2976;width:20;height:2" coordorigin="2216,-2976" coordsize="20,0" path="m2216,-2976l2235,-2976e" filled="false" stroked="true" strokeweight=".47998pt" strokecolor="#000000">
                <v:path arrowok="t"/>
              </v:shape>
            </v:group>
            <v:group style="position:absolute;left:2235;top:-2976;width:20;height:2" coordorigin="2235,-2976" coordsize="20,2">
              <v:shape style="position:absolute;left:2235;top:-2976;width:20;height:2" coordorigin="2235,-2976" coordsize="20,0" path="m2235,-2976l2254,-2976e" filled="false" stroked="true" strokeweight=".47998pt" strokecolor="#000000">
                <v:path arrowok="t"/>
              </v:shape>
            </v:group>
            <v:group style="position:absolute;left:2254;top:-2976;width:20;height:2" coordorigin="2254,-2976" coordsize="20,2">
              <v:shape style="position:absolute;left:2254;top:-2976;width:20;height:2" coordorigin="2254,-2976" coordsize="20,0" path="m2254,-2976l2273,-2976e" filled="false" stroked="true" strokeweight=".47998pt" strokecolor="#000000">
                <v:path arrowok="t"/>
              </v:shape>
            </v:group>
            <v:group style="position:absolute;left:2273;top:-2976;width:20;height:2" coordorigin="2273,-2976" coordsize="20,2">
              <v:shape style="position:absolute;left:2273;top:-2976;width:20;height:2" coordorigin="2273,-2976" coordsize="20,0" path="m2273,-2976l2292,-2976e" filled="false" stroked="true" strokeweight=".47998pt" strokecolor="#000000">
                <v:path arrowok="t"/>
              </v:shape>
            </v:group>
            <v:group style="position:absolute;left:2292;top:-2976;width:20;height:2" coordorigin="2292,-2976" coordsize="20,2">
              <v:shape style="position:absolute;left:2292;top:-2976;width:20;height:2" coordorigin="2292,-2976" coordsize="20,0" path="m2292,-2976l2312,-2976e" filled="false" stroked="true" strokeweight=".47998pt" strokecolor="#000000">
                <v:path arrowok="t"/>
              </v:shape>
            </v:group>
            <v:group style="position:absolute;left:2312;top:-2976;width:20;height:2" coordorigin="2312,-2976" coordsize="20,2">
              <v:shape style="position:absolute;left:2312;top:-2976;width:20;height:2" coordorigin="2312,-2976" coordsize="20,0" path="m2312,-2976l2331,-2976e" filled="false" stroked="true" strokeweight=".47998pt" strokecolor="#000000">
                <v:path arrowok="t"/>
              </v:shape>
            </v:group>
            <v:group style="position:absolute;left:2331;top:-2976;width:20;height:2" coordorigin="2331,-2976" coordsize="20,2">
              <v:shape style="position:absolute;left:2331;top:-2976;width:20;height:2" coordorigin="2331,-2976" coordsize="20,0" path="m2331,-2976l2350,-2976e" filled="false" stroked="true" strokeweight=".47998pt" strokecolor="#000000">
                <v:path arrowok="t"/>
              </v:shape>
            </v:group>
            <v:group style="position:absolute;left:2350;top:-2976;width:20;height:2" coordorigin="2350,-2976" coordsize="20,2">
              <v:shape style="position:absolute;left:2350;top:-2976;width:20;height:2" coordorigin="2350,-2976" coordsize="20,0" path="m2350,-2976l2369,-2976e" filled="false" stroked="true" strokeweight=".47998pt" strokecolor="#000000">
                <v:path arrowok="t"/>
              </v:shape>
            </v:group>
            <v:group style="position:absolute;left:2369;top:-2976;width:20;height:2" coordorigin="2369,-2976" coordsize="20,2">
              <v:shape style="position:absolute;left:2369;top:-2976;width:20;height:2" coordorigin="2369,-2976" coordsize="20,0" path="m2369,-2976l2388,-2976e" filled="false" stroked="true" strokeweight=".47998pt" strokecolor="#000000">
                <v:path arrowok="t"/>
              </v:shape>
            </v:group>
            <v:group style="position:absolute;left:2388;top:-2976;width:20;height:2" coordorigin="2388,-2976" coordsize="20,2">
              <v:shape style="position:absolute;left:2388;top:-2976;width:20;height:2" coordorigin="2388,-2976" coordsize="20,0" path="m2388,-2976l2408,-2976e" filled="false" stroked="true" strokeweight=".47998pt" strokecolor="#000000">
                <v:path arrowok="t"/>
              </v:shape>
            </v:group>
            <v:group style="position:absolute;left:2408;top:-2976;width:20;height:2" coordorigin="2408,-2976" coordsize="20,2">
              <v:shape style="position:absolute;left:2408;top:-2976;width:20;height:2" coordorigin="2408,-2976" coordsize="20,0" path="m2408,-2976l2427,-2976e" filled="false" stroked="true" strokeweight=".47998pt" strokecolor="#000000">
                <v:path arrowok="t"/>
              </v:shape>
            </v:group>
            <v:group style="position:absolute;left:2427;top:-2976;width:20;height:2" coordorigin="2427,-2976" coordsize="20,2">
              <v:shape style="position:absolute;left:2427;top:-2976;width:20;height:2" coordorigin="2427,-2976" coordsize="20,0" path="m2427,-2976l2446,-2976e" filled="false" stroked="true" strokeweight=".47998pt" strokecolor="#000000">
                <v:path arrowok="t"/>
              </v:shape>
            </v:group>
            <v:group style="position:absolute;left:2446;top:-2976;width:20;height:2" coordorigin="2446,-2976" coordsize="20,2">
              <v:shape style="position:absolute;left:2446;top:-2976;width:20;height:2" coordorigin="2446,-2976" coordsize="20,0" path="m2446,-2976l2465,-2976e" filled="false" stroked="true" strokeweight=".47998pt" strokecolor="#000000">
                <v:path arrowok="t"/>
              </v:shape>
            </v:group>
            <v:group style="position:absolute;left:2465;top:-2976;width:20;height:2" coordorigin="2465,-2976" coordsize="20,2">
              <v:shape style="position:absolute;left:2465;top:-2976;width:20;height:2" coordorigin="2465,-2976" coordsize="20,0" path="m2465,-2976l2484,-2976e" filled="false" stroked="true" strokeweight=".47998pt" strokecolor="#000000">
                <v:path arrowok="t"/>
              </v:shape>
            </v:group>
            <v:group style="position:absolute;left:2484;top:-2976;width:20;height:2" coordorigin="2484,-2976" coordsize="20,2">
              <v:shape style="position:absolute;left:2484;top:-2976;width:20;height:2" coordorigin="2484,-2976" coordsize="20,0" path="m2484,-2976l2504,-2976e" filled="false" stroked="true" strokeweight=".47998pt" strokecolor="#000000">
                <v:path arrowok="t"/>
              </v:shape>
            </v:group>
            <v:group style="position:absolute;left:2504;top:-2976;width:20;height:2" coordorigin="2504,-2976" coordsize="20,2">
              <v:shape style="position:absolute;left:2504;top:-2976;width:20;height:2" coordorigin="2504,-2976" coordsize="20,0" path="m2504,-2976l2523,-2976e" filled="false" stroked="true" strokeweight=".47998pt" strokecolor="#000000">
                <v:path arrowok="t"/>
              </v:shape>
            </v:group>
            <v:group style="position:absolute;left:2523;top:-2976;width:20;height:2" coordorigin="2523,-2976" coordsize="20,2">
              <v:shape style="position:absolute;left:2523;top:-2976;width:20;height:2" coordorigin="2523,-2976" coordsize="20,0" path="m2523,-2976l2542,-2976e" filled="false" stroked="true" strokeweight=".47998pt" strokecolor="#000000">
                <v:path arrowok="t"/>
              </v:shape>
            </v:group>
            <v:group style="position:absolute;left:2542;top:-2976;width:20;height:2" coordorigin="2542,-2976" coordsize="20,2">
              <v:shape style="position:absolute;left:2542;top:-2976;width:20;height:2" coordorigin="2542,-2976" coordsize="20,0" path="m2542,-2976l2561,-2976e" filled="false" stroked="true" strokeweight=".47998pt" strokecolor="#000000">
                <v:path arrowok="t"/>
              </v:shape>
            </v:group>
            <v:group style="position:absolute;left:2561;top:-2976;width:20;height:2" coordorigin="2561,-2976" coordsize="20,2">
              <v:shape style="position:absolute;left:2561;top:-2976;width:20;height:2" coordorigin="2561,-2976" coordsize="20,0" path="m2561,-2976l2580,-2976e" filled="false" stroked="true" strokeweight=".47998pt" strokecolor="#000000">
                <v:path arrowok="t"/>
              </v:shape>
            </v:group>
            <v:group style="position:absolute;left:2580;top:-2976;width:20;height:2" coordorigin="2580,-2976" coordsize="20,2">
              <v:shape style="position:absolute;left:2580;top:-2976;width:20;height:2" coordorigin="2580,-2976" coordsize="20,0" path="m2580,-2976l2600,-2976e" filled="false" stroked="true" strokeweight=".47998pt" strokecolor="#000000">
                <v:path arrowok="t"/>
              </v:shape>
            </v:group>
            <v:group style="position:absolute;left:2600;top:-2976;width:20;height:2" coordorigin="2600,-2976" coordsize="20,2">
              <v:shape style="position:absolute;left:2600;top:-2976;width:20;height:2" coordorigin="2600,-2976" coordsize="20,0" path="m2600,-2976l2619,-2976e" filled="false" stroked="true" strokeweight=".47998pt" strokecolor="#000000">
                <v:path arrowok="t"/>
              </v:shape>
            </v:group>
            <v:group style="position:absolute;left:2619;top:-2976;width:20;height:2" coordorigin="2619,-2976" coordsize="20,2">
              <v:shape style="position:absolute;left:2619;top:-2976;width:20;height:2" coordorigin="2619,-2976" coordsize="20,0" path="m2619,-2976l2638,-2976e" filled="false" stroked="true" strokeweight=".47998pt" strokecolor="#000000">
                <v:path arrowok="t"/>
              </v:shape>
            </v:group>
            <v:group style="position:absolute;left:2638;top:-2976;width:20;height:2" coordorigin="2638,-2976" coordsize="20,2">
              <v:shape style="position:absolute;left:2638;top:-2976;width:20;height:2" coordorigin="2638,-2976" coordsize="20,0" path="m2638,-2976l2657,-2976e" filled="false" stroked="true" strokeweight=".47998pt" strokecolor="#000000">
                <v:path arrowok="t"/>
              </v:shape>
            </v:group>
            <v:group style="position:absolute;left:2657;top:-2976;width:20;height:2" coordorigin="2657,-2976" coordsize="20,2">
              <v:shape style="position:absolute;left:2657;top:-2976;width:20;height:2" coordorigin="2657,-2976" coordsize="20,0" path="m2657,-2976l2676,-2976e" filled="false" stroked="true" strokeweight=".47998pt" strokecolor="#000000">
                <v:path arrowok="t"/>
              </v:shape>
            </v:group>
            <v:group style="position:absolute;left:2676;top:-2976;width:20;height:2" coordorigin="2676,-2976" coordsize="20,2">
              <v:shape style="position:absolute;left:2676;top:-2976;width:20;height:2" coordorigin="2676,-2976" coordsize="20,0" path="m2676,-2976l2696,-2976e" filled="false" stroked="true" strokeweight=".47998pt" strokecolor="#000000">
                <v:path arrowok="t"/>
              </v:shape>
            </v:group>
            <v:group style="position:absolute;left:2696;top:-2976;width:20;height:2" coordorigin="2696,-2976" coordsize="20,2">
              <v:shape style="position:absolute;left:2696;top:-2976;width:20;height:2" coordorigin="2696,-2976" coordsize="20,0" path="m2696,-2976l2715,-2976e" filled="false" stroked="true" strokeweight=".47998pt" strokecolor="#000000">
                <v:path arrowok="t"/>
              </v:shape>
            </v:group>
            <v:group style="position:absolute;left:2715;top:-2976;width:20;height:2" coordorigin="2715,-2976" coordsize="20,2">
              <v:shape style="position:absolute;left:2715;top:-2976;width:20;height:2" coordorigin="2715,-2976" coordsize="20,0" path="m2715,-2976l2734,-2976e" filled="false" stroked="true" strokeweight=".47998pt" strokecolor="#000000">
                <v:path arrowok="t"/>
              </v:shape>
            </v:group>
            <v:group style="position:absolute;left:2734;top:-2976;width:20;height:2" coordorigin="2734,-2976" coordsize="20,2">
              <v:shape style="position:absolute;left:2734;top:-2976;width:20;height:2" coordorigin="2734,-2976" coordsize="20,0" path="m2734,-2976l2753,-2976e" filled="false" stroked="true" strokeweight=".47998pt" strokecolor="#000000">
                <v:path arrowok="t"/>
              </v:shape>
            </v:group>
            <v:group style="position:absolute;left:2753;top:-2976;width:20;height:2" coordorigin="2753,-2976" coordsize="20,2">
              <v:shape style="position:absolute;left:2753;top:-2976;width:20;height:2" coordorigin="2753,-2976" coordsize="20,0" path="m2753,-2976l2772,-2976e" filled="false" stroked="true" strokeweight=".47998pt" strokecolor="#000000">
                <v:path arrowok="t"/>
              </v:shape>
            </v:group>
            <v:group style="position:absolute;left:2772;top:-2976;width:20;height:2" coordorigin="2772,-2976" coordsize="20,2">
              <v:shape style="position:absolute;left:2772;top:-2976;width:20;height:2" coordorigin="2772,-2976" coordsize="20,0" path="m2772,-2976l2792,-2976e" filled="false" stroked="true" strokeweight=".47998pt" strokecolor="#000000">
                <v:path arrowok="t"/>
              </v:shape>
            </v:group>
            <v:group style="position:absolute;left:2792;top:-2976;width:20;height:2" coordorigin="2792,-2976" coordsize="20,2">
              <v:shape style="position:absolute;left:2792;top:-2976;width:20;height:2" coordorigin="2792,-2976" coordsize="20,0" path="m2792,-2976l2811,-2976e" filled="false" stroked="true" strokeweight=".47998pt" strokecolor="#000000">
                <v:path arrowok="t"/>
              </v:shape>
            </v:group>
            <v:group style="position:absolute;left:2811;top:-2976;width:20;height:2" coordorigin="2811,-2976" coordsize="20,2">
              <v:shape style="position:absolute;left:2811;top:-2976;width:20;height:2" coordorigin="2811,-2976" coordsize="20,0" path="m2811,-2976l2830,-2976e" filled="false" stroked="true" strokeweight=".47998pt" strokecolor="#000000">
                <v:path arrowok="t"/>
              </v:shape>
            </v:group>
            <v:group style="position:absolute;left:2830;top:-2976;width:20;height:2" coordorigin="2830,-2976" coordsize="20,2">
              <v:shape style="position:absolute;left:2830;top:-2976;width:20;height:2" coordorigin="2830,-2976" coordsize="20,0" path="m2830,-2976l2849,-2976e" filled="false" stroked="true" strokeweight=".47998pt" strokecolor="#000000">
                <v:path arrowok="t"/>
              </v:shape>
            </v:group>
            <v:group style="position:absolute;left:2849;top:-2976;width:20;height:2" coordorigin="2849,-2976" coordsize="20,2">
              <v:shape style="position:absolute;left:2849;top:-2976;width:20;height:2" coordorigin="2849,-2976" coordsize="20,0" path="m2849,-2976l2868,-2976e" filled="false" stroked="true" strokeweight=".47998pt" strokecolor="#000000">
                <v:path arrowok="t"/>
              </v:shape>
            </v:group>
            <v:group style="position:absolute;left:2868;top:-2976;width:20;height:2" coordorigin="2868,-2976" coordsize="20,2">
              <v:shape style="position:absolute;left:2868;top:-2976;width:20;height:2" coordorigin="2868,-2976" coordsize="20,0" path="m2868,-2976l2888,-2976e" filled="false" stroked="true" strokeweight=".47998pt" strokecolor="#000000">
                <v:path arrowok="t"/>
              </v:shape>
            </v:group>
            <v:group style="position:absolute;left:2888;top:-2976;width:20;height:2" coordorigin="2888,-2976" coordsize="20,2">
              <v:shape style="position:absolute;left:2888;top:-2976;width:20;height:2" coordorigin="2888,-2976" coordsize="20,0" path="m2888,-2976l2907,-2976e" filled="false" stroked="true" strokeweight=".47998pt" strokecolor="#000000">
                <v:path arrowok="t"/>
              </v:shape>
            </v:group>
            <v:group style="position:absolute;left:2907;top:-2976;width:20;height:2" coordorigin="2907,-2976" coordsize="20,2">
              <v:shape style="position:absolute;left:2907;top:-2976;width:20;height:2" coordorigin="2907,-2976" coordsize="20,0" path="m2907,-2976l2926,-2976e" filled="false" stroked="true" strokeweight=".47998pt" strokecolor="#000000">
                <v:path arrowok="t"/>
              </v:shape>
            </v:group>
            <v:group style="position:absolute;left:2926;top:-2976;width:20;height:2" coordorigin="2926,-2976" coordsize="20,2">
              <v:shape style="position:absolute;left:2926;top:-2976;width:20;height:2" coordorigin="2926,-2976" coordsize="20,0" path="m2926,-2976l2945,-2976e" filled="false" stroked="true" strokeweight=".47998pt" strokecolor="#000000">
                <v:path arrowok="t"/>
              </v:shape>
            </v:group>
            <v:group style="position:absolute;left:2945;top:-2976;width:20;height:2" coordorigin="2945,-2976" coordsize="20,2">
              <v:shape style="position:absolute;left:2945;top:-2976;width:20;height:2" coordorigin="2945,-2976" coordsize="20,0" path="m2945,-2976l2964,-2976e" filled="false" stroked="true" strokeweight=".47998pt" strokecolor="#000000">
                <v:path arrowok="t"/>
              </v:shape>
            </v:group>
            <v:group style="position:absolute;left:2964;top:-2976;width:20;height:2" coordorigin="2964,-2976" coordsize="20,2">
              <v:shape style="position:absolute;left:2964;top:-2976;width:20;height:2" coordorigin="2964,-2976" coordsize="20,0" path="m2964,-2976l2984,-2976e" filled="false" stroked="true" strokeweight=".47998pt" strokecolor="#000000">
                <v:path arrowok="t"/>
              </v:shape>
            </v:group>
            <v:group style="position:absolute;left:2984;top:-2976;width:20;height:2" coordorigin="2984,-2976" coordsize="20,2">
              <v:shape style="position:absolute;left:2984;top:-2976;width:20;height:2" coordorigin="2984,-2976" coordsize="20,0" path="m2984,-2976l3003,-2976e" filled="false" stroked="true" strokeweight=".47998pt" strokecolor="#000000">
                <v:path arrowok="t"/>
              </v:shape>
            </v:group>
            <v:group style="position:absolute;left:3003;top:-2976;width:20;height:2" coordorigin="3003,-2976" coordsize="20,2">
              <v:shape style="position:absolute;left:3003;top:-2976;width:20;height:2" coordorigin="3003,-2976" coordsize="20,0" path="m3003,-2976l3022,-2976e" filled="false" stroked="true" strokeweight=".47998pt" strokecolor="#000000">
                <v:path arrowok="t"/>
              </v:shape>
            </v:group>
            <v:group style="position:absolute;left:3022;top:-2976;width:20;height:2" coordorigin="3022,-2976" coordsize="20,2">
              <v:shape style="position:absolute;left:3022;top:-2976;width:20;height:2" coordorigin="3022,-2976" coordsize="20,0" path="m3022,-2976l3041,-2976e" filled="false" stroked="true" strokeweight=".47998pt" strokecolor="#000000">
                <v:path arrowok="t"/>
              </v:shape>
            </v:group>
            <v:group style="position:absolute;left:3041;top:-2976;width:20;height:2" coordorigin="3041,-2976" coordsize="20,2">
              <v:shape style="position:absolute;left:3041;top:-2976;width:20;height:2" coordorigin="3041,-2976" coordsize="20,0" path="m3041,-2976l3060,-2976e" filled="false" stroked="true" strokeweight=".47998pt" strokecolor="#000000">
                <v:path arrowok="t"/>
              </v:shape>
            </v:group>
            <v:group style="position:absolute;left:3060;top:-2976;width:20;height:2" coordorigin="3060,-2976" coordsize="20,2">
              <v:shape style="position:absolute;left:3060;top:-2976;width:20;height:2" coordorigin="3060,-2976" coordsize="20,0" path="m3060,-2976l3080,-2976e" filled="false" stroked="true" strokeweight=".47998pt" strokecolor="#000000">
                <v:path arrowok="t"/>
              </v:shape>
            </v:group>
            <v:group style="position:absolute;left:3080;top:-2976;width:20;height:2" coordorigin="3080,-2976" coordsize="20,2">
              <v:shape style="position:absolute;left:3080;top:-2976;width:20;height:2" coordorigin="3080,-2976" coordsize="20,0" path="m3080,-2976l3099,-2976e" filled="false" stroked="true" strokeweight=".47998pt" strokecolor="#000000">
                <v:path arrowok="t"/>
              </v:shape>
            </v:group>
            <v:group style="position:absolute;left:3099;top:-2976;width:20;height:2" coordorigin="3099,-2976" coordsize="20,2">
              <v:shape style="position:absolute;left:3099;top:-2976;width:20;height:2" coordorigin="3099,-2976" coordsize="20,0" path="m3099,-2976l3118,-2976e" filled="false" stroked="true" strokeweight=".47998pt" strokecolor="#000000">
                <v:path arrowok="t"/>
              </v:shape>
            </v:group>
            <v:group style="position:absolute;left:3118;top:-2976;width:20;height:2" coordorigin="3118,-2976" coordsize="20,2">
              <v:shape style="position:absolute;left:3118;top:-2976;width:20;height:2" coordorigin="3118,-2976" coordsize="20,0" path="m3118,-2976l3137,-2976e" filled="false" stroked="true" strokeweight=".47998pt" strokecolor="#000000">
                <v:path arrowok="t"/>
              </v:shape>
            </v:group>
            <v:group style="position:absolute;left:3137;top:-2976;width:20;height:2" coordorigin="3137,-2976" coordsize="20,2">
              <v:shape style="position:absolute;left:3137;top:-2976;width:20;height:2" coordorigin="3137,-2976" coordsize="20,0" path="m3137,-2976l3156,-2976e" filled="false" stroked="true" strokeweight=".47998pt" strokecolor="#000000">
                <v:path arrowok="t"/>
              </v:shape>
            </v:group>
            <v:group style="position:absolute;left:3156;top:-2976;width:20;height:2" coordorigin="3156,-2976" coordsize="20,2">
              <v:shape style="position:absolute;left:3156;top:-2976;width:20;height:2" coordorigin="3156,-2976" coordsize="20,0" path="m3156,-2976l3176,-2976e" filled="false" stroked="true" strokeweight=".47998pt" strokecolor="#000000">
                <v:path arrowok="t"/>
              </v:shape>
            </v:group>
            <v:group style="position:absolute;left:3176;top:-2976;width:20;height:2" coordorigin="3176,-2976" coordsize="20,2">
              <v:shape style="position:absolute;left:3176;top:-2976;width:20;height:2" coordorigin="3176,-2976" coordsize="20,0" path="m3176,-2976l3195,-2976e" filled="false" stroked="true" strokeweight=".47998pt" strokecolor="#000000">
                <v:path arrowok="t"/>
              </v:shape>
            </v:group>
            <v:group style="position:absolute;left:3195;top:-2976;width:20;height:2" coordorigin="3195,-2976" coordsize="20,2">
              <v:shape style="position:absolute;left:3195;top:-2976;width:20;height:2" coordorigin="3195,-2976" coordsize="20,0" path="m3195,-2976l3214,-2976e" filled="false" stroked="true" strokeweight=".47998pt" strokecolor="#000000">
                <v:path arrowok="t"/>
              </v:shape>
            </v:group>
            <v:group style="position:absolute;left:3214;top:-2976;width:20;height:2" coordorigin="3214,-2976" coordsize="20,2">
              <v:shape style="position:absolute;left:3214;top:-2976;width:20;height:2" coordorigin="3214,-2976" coordsize="20,0" path="m3214,-2976l3233,-2976e" filled="false" stroked="true" strokeweight=".47998pt" strokecolor="#000000">
                <v:path arrowok="t"/>
              </v:shape>
            </v:group>
            <v:group style="position:absolute;left:3233;top:-2976;width:20;height:2" coordorigin="3233,-2976" coordsize="20,2">
              <v:shape style="position:absolute;left:3233;top:-2976;width:20;height:2" coordorigin="3233,-2976" coordsize="20,0" path="m3233,-2976l3252,-2976e" filled="false" stroked="true" strokeweight=".47998pt" strokecolor="#000000">
                <v:path arrowok="t"/>
              </v:shape>
            </v:group>
            <v:group style="position:absolute;left:3252;top:-2976;width:20;height:2" coordorigin="3252,-2976" coordsize="20,2">
              <v:shape style="position:absolute;left:3252;top:-2976;width:20;height:2" coordorigin="3252,-2976" coordsize="20,0" path="m3252,-2976l3272,-2976e" filled="false" stroked="true" strokeweight=".47998pt" strokecolor="#000000">
                <v:path arrowok="t"/>
              </v:shape>
            </v:group>
            <v:group style="position:absolute;left:3272;top:-2976;width:20;height:2" coordorigin="3272,-2976" coordsize="20,2">
              <v:shape style="position:absolute;left:3272;top:-2976;width:20;height:2" coordorigin="3272,-2976" coordsize="20,0" path="m3272,-2976l3291,-2976e" filled="false" stroked="true" strokeweight=".47998pt" strokecolor="#000000">
                <v:path arrowok="t"/>
              </v:shape>
            </v:group>
            <v:group style="position:absolute;left:3291;top:-2976;width:20;height:2" coordorigin="3291,-2976" coordsize="20,2">
              <v:shape style="position:absolute;left:3291;top:-2976;width:20;height:2" coordorigin="3291,-2976" coordsize="20,0" path="m3291,-2976l3310,-2976e" filled="false" stroked="true" strokeweight=".47998pt" strokecolor="#000000">
                <v:path arrowok="t"/>
              </v:shape>
            </v:group>
            <v:group style="position:absolute;left:3310;top:-2976;width:20;height:2" coordorigin="3310,-2976" coordsize="20,2">
              <v:shape style="position:absolute;left:3310;top:-2976;width:20;height:2" coordorigin="3310,-2976" coordsize="20,0" path="m3310,-2976l3329,-2976e" filled="false" stroked="true" strokeweight=".47998pt" strokecolor="#000000">
                <v:path arrowok="t"/>
              </v:shape>
            </v:group>
            <v:group style="position:absolute;left:3329;top:-2976;width:20;height:2" coordorigin="3329,-2976" coordsize="20,2">
              <v:shape style="position:absolute;left:3329;top:-2976;width:20;height:2" coordorigin="3329,-2976" coordsize="20,0" path="m3329,-2976l3348,-2976e" filled="false" stroked="true" strokeweight=".47998pt" strokecolor="#000000">
                <v:path arrowok="t"/>
              </v:shape>
            </v:group>
            <v:group style="position:absolute;left:3348;top:-2976;width:20;height:2" coordorigin="3348,-2976" coordsize="20,2">
              <v:shape style="position:absolute;left:3348;top:-2976;width:20;height:2" coordorigin="3348,-2976" coordsize="20,0" path="m3348,-2976l3368,-2976e" filled="false" stroked="true" strokeweight=".47998pt" strokecolor="#000000">
                <v:path arrowok="t"/>
              </v:shape>
            </v:group>
            <v:group style="position:absolute;left:3368;top:-2976;width:20;height:2" coordorigin="3368,-2976" coordsize="20,2">
              <v:shape style="position:absolute;left:3368;top:-2976;width:20;height:2" coordorigin="3368,-2976" coordsize="20,0" path="m3368,-2976l3387,-2976e" filled="false" stroked="true" strokeweight=".47998pt" strokecolor="#000000">
                <v:path arrowok="t"/>
              </v:shape>
            </v:group>
            <v:group style="position:absolute;left:3387;top:-2976;width:20;height:2" coordorigin="3387,-2976" coordsize="20,2">
              <v:shape style="position:absolute;left:3387;top:-2976;width:20;height:2" coordorigin="3387,-2976" coordsize="20,0" path="m3387,-2976l3406,-2976e" filled="false" stroked="true" strokeweight=".47998pt" strokecolor="#000000">
                <v:path arrowok="t"/>
              </v:shape>
            </v:group>
            <v:group style="position:absolute;left:3406;top:-2976;width:20;height:2" coordorigin="3406,-2976" coordsize="20,2">
              <v:shape style="position:absolute;left:3406;top:-2976;width:20;height:2" coordorigin="3406,-2976" coordsize="20,0" path="m3406,-2976l3425,-2976e" filled="false" stroked="true" strokeweight=".47998pt" strokecolor="#000000">
                <v:path arrowok="t"/>
              </v:shape>
            </v:group>
            <v:group style="position:absolute;left:3425;top:-2976;width:20;height:2" coordorigin="3425,-2976" coordsize="20,2">
              <v:shape style="position:absolute;left:3425;top:-2976;width:20;height:2" coordorigin="3425,-2976" coordsize="20,0" path="m3425,-2976l3444,-2976e" filled="false" stroked="true" strokeweight=".47998pt" strokecolor="#000000">
                <v:path arrowok="t"/>
              </v:shape>
            </v:group>
            <v:group style="position:absolute;left:3444;top:-2976;width:20;height:2" coordorigin="3444,-2976" coordsize="20,2">
              <v:shape style="position:absolute;left:3444;top:-2976;width:20;height:2" coordorigin="3444,-2976" coordsize="20,0" path="m3444,-2976l3464,-2976e" filled="false" stroked="true" strokeweight=".47998pt" strokecolor="#000000">
                <v:path arrowok="t"/>
              </v:shape>
            </v:group>
            <v:group style="position:absolute;left:3464;top:-2976;width:20;height:2" coordorigin="3464,-2976" coordsize="20,2">
              <v:shape style="position:absolute;left:3464;top:-2976;width:20;height:2" coordorigin="3464,-2976" coordsize="20,0" path="m3464,-2976l3483,-2976e" filled="false" stroked="true" strokeweight=".47998pt" strokecolor="#000000">
                <v:path arrowok="t"/>
              </v:shape>
            </v:group>
            <v:group style="position:absolute;left:3483;top:-2976;width:20;height:2" coordorigin="3483,-2976" coordsize="20,2">
              <v:shape style="position:absolute;left:3483;top:-2976;width:20;height:2" coordorigin="3483,-2976" coordsize="20,0" path="m3483,-2976l3502,-2976e" filled="false" stroked="true" strokeweight=".47998pt" strokecolor="#000000">
                <v:path arrowok="t"/>
              </v:shape>
            </v:group>
            <v:group style="position:absolute;left:3502;top:-2976;width:20;height:2" coordorigin="3502,-2976" coordsize="20,2">
              <v:shape style="position:absolute;left:3502;top:-2976;width:20;height:2" coordorigin="3502,-2976" coordsize="20,0" path="m3502,-2976l3521,-2976e" filled="false" stroked="true" strokeweight=".47998pt" strokecolor="#000000">
                <v:path arrowok="t"/>
              </v:shape>
            </v:group>
            <v:group style="position:absolute;left:3521;top:-2976;width:20;height:2" coordorigin="3521,-2976" coordsize="20,2">
              <v:shape style="position:absolute;left:3521;top:-2976;width:20;height:2" coordorigin="3521,-2976" coordsize="20,0" path="m3521,-2976l3540,-2976e" filled="false" stroked="true" strokeweight=".47998pt" strokecolor="#000000">
                <v:path arrowok="t"/>
              </v:shape>
            </v:group>
            <v:group style="position:absolute;left:3540;top:-2976;width:20;height:2" coordorigin="3540,-2976" coordsize="20,2">
              <v:shape style="position:absolute;left:3540;top:-2976;width:20;height:2" coordorigin="3540,-2976" coordsize="20,0" path="m3540,-2976l3560,-2976e" filled="false" stroked="true" strokeweight=".47998pt" strokecolor="#000000">
                <v:path arrowok="t"/>
              </v:shape>
            </v:group>
            <v:group style="position:absolute;left:3560;top:-2976;width:20;height:2" coordorigin="3560,-2976" coordsize="20,2">
              <v:shape style="position:absolute;left:3560;top:-2976;width:20;height:2" coordorigin="3560,-2976" coordsize="20,0" path="m3560,-2976l3579,-2976e" filled="false" stroked="true" strokeweight=".47998pt" strokecolor="#000000">
                <v:path arrowok="t"/>
              </v:shape>
            </v:group>
            <v:group style="position:absolute;left:3579;top:-2976;width:20;height:2" coordorigin="3579,-2976" coordsize="20,2">
              <v:shape style="position:absolute;left:3579;top:-2976;width:20;height:2" coordorigin="3579,-2976" coordsize="20,0" path="m3579,-2976l3598,-2976e" filled="false" stroked="true" strokeweight=".47998pt" strokecolor="#000000">
                <v:path arrowok="t"/>
              </v:shape>
            </v:group>
            <v:group style="position:absolute;left:3598;top:-2976;width:20;height:2" coordorigin="3598,-2976" coordsize="20,2">
              <v:shape style="position:absolute;left:3598;top:-2976;width:20;height:2" coordorigin="3598,-2976" coordsize="20,0" path="m3598,-2976l3617,-2976e" filled="false" stroked="true" strokeweight=".47998pt" strokecolor="#000000">
                <v:path arrowok="t"/>
              </v:shape>
            </v:group>
            <v:group style="position:absolute;left:3617;top:-2976;width:20;height:2" coordorigin="3617,-2976" coordsize="20,2">
              <v:shape style="position:absolute;left:3617;top:-2976;width:20;height:2" coordorigin="3617,-2976" coordsize="20,0" path="m3617,-2976l3636,-2976e" filled="false" stroked="true" strokeweight=".47998pt" strokecolor="#000000">
                <v:path arrowok="t"/>
              </v:shape>
            </v:group>
            <v:group style="position:absolute;left:3636;top:-2976;width:20;height:2" coordorigin="3636,-2976" coordsize="20,2">
              <v:shape style="position:absolute;left:3636;top:-2976;width:20;height:2" coordorigin="3636,-2976" coordsize="20,0" path="m3636,-2976l3656,-2976e" filled="false" stroked="true" strokeweight=".47998pt" strokecolor="#000000">
                <v:path arrowok="t"/>
              </v:shape>
            </v:group>
            <v:group style="position:absolute;left:3656;top:-2976;width:20;height:2" coordorigin="3656,-2976" coordsize="20,2">
              <v:shape style="position:absolute;left:3656;top:-2976;width:20;height:2" coordorigin="3656,-2976" coordsize="20,0" path="m3656,-2976l3675,-2976e" filled="false" stroked="true" strokeweight=".47998pt" strokecolor="#000000">
                <v:path arrowok="t"/>
              </v:shape>
            </v:group>
            <v:group style="position:absolute;left:3675;top:-2976;width:20;height:2" coordorigin="3675,-2976" coordsize="20,2">
              <v:shape style="position:absolute;left:3675;top:-2976;width:20;height:2" coordorigin="3675,-2976" coordsize="20,0" path="m3675,-2976l3694,-2976e" filled="false" stroked="true" strokeweight=".47998pt" strokecolor="#000000">
                <v:path arrowok="t"/>
              </v:shape>
            </v:group>
            <v:group style="position:absolute;left:3694;top:-2976;width:20;height:2" coordorigin="3694,-2976" coordsize="20,2">
              <v:shape style="position:absolute;left:3694;top:-2976;width:20;height:2" coordorigin="3694,-2976" coordsize="20,0" path="m3694,-2976l3713,-2976e" filled="false" stroked="true" strokeweight=".47998pt" strokecolor="#000000">
                <v:path arrowok="t"/>
              </v:shape>
            </v:group>
            <v:group style="position:absolute;left:3713;top:-2976;width:20;height:2" coordorigin="3713,-2976" coordsize="20,2">
              <v:shape style="position:absolute;left:3713;top:-2976;width:20;height:2" coordorigin="3713,-2976" coordsize="20,0" path="m3713,-2976l3732,-2976e" filled="false" stroked="true" strokeweight=".47998pt" strokecolor="#000000">
                <v:path arrowok="t"/>
              </v:shape>
            </v:group>
            <v:group style="position:absolute;left:3732;top:-2976;width:20;height:2" coordorigin="3732,-2976" coordsize="20,2">
              <v:shape style="position:absolute;left:3732;top:-2976;width:20;height:2" coordorigin="3732,-2976" coordsize="20,0" path="m3732,-2976l3752,-2976e" filled="false" stroked="true" strokeweight=".47998pt" strokecolor="#000000">
                <v:path arrowok="t"/>
              </v:shape>
            </v:group>
            <v:group style="position:absolute;left:3752;top:-2976;width:20;height:2" coordorigin="3752,-2976" coordsize="20,2">
              <v:shape style="position:absolute;left:3752;top:-2976;width:20;height:2" coordorigin="3752,-2976" coordsize="20,0" path="m3752,-2976l3771,-2976e" filled="false" stroked="true" strokeweight=".47998pt" strokecolor="#000000">
                <v:path arrowok="t"/>
              </v:shape>
            </v:group>
            <v:group style="position:absolute;left:3771;top:-2976;width:20;height:2" coordorigin="3771,-2976" coordsize="20,2">
              <v:shape style="position:absolute;left:3771;top:-2976;width:20;height:2" coordorigin="3771,-2976" coordsize="20,0" path="m3771,-2976l3790,-2976e" filled="false" stroked="true" strokeweight=".47998pt" strokecolor="#000000">
                <v:path arrowok="t"/>
              </v:shape>
            </v:group>
            <v:group style="position:absolute;left:3791;top:-2976;width:20;height:2" coordorigin="3791,-2976" coordsize="20,2">
              <v:shape style="position:absolute;left:3791;top:-2976;width:20;height:2" coordorigin="3791,-2976" coordsize="20,0" path="m3791,-2976l3810,-2976e" filled="false" stroked="true" strokeweight=".47998pt" strokecolor="#000000">
                <v:path arrowok="t"/>
              </v:shape>
            </v:group>
            <v:group style="position:absolute;left:3810;top:-2976;width:20;height:2" coordorigin="3810,-2976" coordsize="20,2">
              <v:shape style="position:absolute;left:3810;top:-2976;width:20;height:2" coordorigin="3810,-2976" coordsize="20,0" path="m3810,-2976l3829,-2976e" filled="false" stroked="true" strokeweight=".47998pt" strokecolor="#000000">
                <v:path arrowok="t"/>
              </v:shape>
            </v:group>
            <v:group style="position:absolute;left:3829;top:-2976;width:20;height:2" coordorigin="3829,-2976" coordsize="20,2">
              <v:shape style="position:absolute;left:3829;top:-2976;width:20;height:2" coordorigin="3829,-2976" coordsize="20,0" path="m3829,-2976l3848,-2976e" filled="false" stroked="true" strokeweight=".47998pt" strokecolor="#000000">
                <v:path arrowok="t"/>
              </v:shape>
            </v:group>
            <v:group style="position:absolute;left:3848;top:-2976;width:20;height:2" coordorigin="3848,-2976" coordsize="20,2">
              <v:shape style="position:absolute;left:3848;top:-2976;width:20;height:2" coordorigin="3848,-2976" coordsize="20,0" path="m3848,-2976l3867,-2976e" filled="false" stroked="true" strokeweight=".47998pt" strokecolor="#000000">
                <v:path arrowok="t"/>
              </v:shape>
            </v:group>
            <v:group style="position:absolute;left:3867;top:-2976;width:20;height:2" coordorigin="3867,-2976" coordsize="20,2">
              <v:shape style="position:absolute;left:3867;top:-2976;width:20;height:2" coordorigin="3867,-2976" coordsize="20,0" path="m3867,-2976l3887,-2976e" filled="false" stroked="true" strokeweight=".47998pt" strokecolor="#000000">
                <v:path arrowok="t"/>
              </v:shape>
            </v:group>
            <v:group style="position:absolute;left:3887;top:-2976;width:20;height:2" coordorigin="3887,-2976" coordsize="20,2">
              <v:shape style="position:absolute;left:3887;top:-2976;width:20;height:2" coordorigin="3887,-2976" coordsize="20,0" path="m3887,-2976l3906,-2976e" filled="false" stroked="true" strokeweight=".47998pt" strokecolor="#000000">
                <v:path arrowok="t"/>
              </v:shape>
            </v:group>
            <v:group style="position:absolute;left:3906;top:-2976;width:20;height:2" coordorigin="3906,-2976" coordsize="20,2">
              <v:shape style="position:absolute;left:3906;top:-2976;width:20;height:2" coordorigin="3906,-2976" coordsize="20,0" path="m3906,-2976l3925,-2976e" filled="false" stroked="true" strokeweight=".47998pt" strokecolor="#000000">
                <v:path arrowok="t"/>
              </v:shape>
            </v:group>
            <v:group style="position:absolute;left:3925;top:-2976;width:20;height:2" coordorigin="3925,-2976" coordsize="20,2">
              <v:shape style="position:absolute;left:3925;top:-2976;width:20;height:2" coordorigin="3925,-2976" coordsize="20,0" path="m3925,-2976l3944,-2976e" filled="false" stroked="true" strokeweight=".47998pt" strokecolor="#000000">
                <v:path arrowok="t"/>
              </v:shape>
            </v:group>
            <v:group style="position:absolute;left:3944;top:-2976;width:20;height:2" coordorigin="3944,-2976" coordsize="20,2">
              <v:shape style="position:absolute;left:3944;top:-2976;width:20;height:2" coordorigin="3944,-2976" coordsize="20,0" path="m3944,-2976l3963,-2976e" filled="false" stroked="true" strokeweight=".47998pt" strokecolor="#000000">
                <v:path arrowok="t"/>
              </v:shape>
            </v:group>
            <v:group style="position:absolute;left:3963;top:-2976;width:20;height:2" coordorigin="3963,-2976" coordsize="20,2">
              <v:shape style="position:absolute;left:3963;top:-2976;width:20;height:2" coordorigin="3963,-2976" coordsize="20,0" path="m3963,-2976l3983,-2976e" filled="false" stroked="true" strokeweight=".47998pt" strokecolor="#000000">
                <v:path arrowok="t"/>
              </v:shape>
            </v:group>
            <v:group style="position:absolute;left:3983;top:-2976;width:20;height:2" coordorigin="3983,-2976" coordsize="20,2">
              <v:shape style="position:absolute;left:3983;top:-2976;width:20;height:2" coordorigin="3983,-2976" coordsize="20,0" path="m3983,-2976l4002,-2976e" filled="false" stroked="true" strokeweight=".47998pt" strokecolor="#000000">
                <v:path arrowok="t"/>
              </v:shape>
            </v:group>
            <v:group style="position:absolute;left:4002;top:-2976;width:20;height:2" coordorigin="4002,-2976" coordsize="20,2">
              <v:shape style="position:absolute;left:4002;top:-2976;width:20;height:2" coordorigin="4002,-2976" coordsize="20,0" path="m4002,-2976l4021,-2976e" filled="false" stroked="true" strokeweight=".47998pt" strokecolor="#000000">
                <v:path arrowok="t"/>
              </v:shape>
            </v:group>
            <v:group style="position:absolute;left:4021;top:-2976;width:20;height:2" coordorigin="4021,-2976" coordsize="20,2">
              <v:shape style="position:absolute;left:4021;top:-2976;width:20;height:2" coordorigin="4021,-2976" coordsize="20,0" path="m4021,-2976l4040,-2976e" filled="false" stroked="true" strokeweight=".47998pt" strokecolor="#000000">
                <v:path arrowok="t"/>
              </v:shape>
            </v:group>
            <v:group style="position:absolute;left:4040;top:-2976;width:20;height:2" coordorigin="4040,-2976" coordsize="20,2">
              <v:shape style="position:absolute;left:4040;top:-2976;width:20;height:2" coordorigin="4040,-2976" coordsize="20,0" path="m4040,-2976l4059,-2976e" filled="false" stroked="true" strokeweight=".47998pt" strokecolor="#000000">
                <v:path arrowok="t"/>
              </v:shape>
            </v:group>
            <v:group style="position:absolute;left:4059;top:-2976;width:20;height:2" coordorigin="4059,-2976" coordsize="20,2">
              <v:shape style="position:absolute;left:4059;top:-2976;width:20;height:2" coordorigin="4059,-2976" coordsize="20,0" path="m4059,-2976l4079,-2976e" filled="false" stroked="true" strokeweight=".47998pt" strokecolor="#000000">
                <v:path arrowok="t"/>
              </v:shape>
            </v:group>
            <v:group style="position:absolute;left:4079;top:-2976;width:20;height:2" coordorigin="4079,-2976" coordsize="20,2">
              <v:shape style="position:absolute;left:4079;top:-2976;width:20;height:2" coordorigin="4079,-2976" coordsize="20,0" path="m4079,-2976l4098,-2976e" filled="false" stroked="true" strokeweight=".47998pt" strokecolor="#000000">
                <v:path arrowok="t"/>
              </v:shape>
            </v:group>
            <v:group style="position:absolute;left:4098;top:-2976;width:20;height:2" coordorigin="4098,-2976" coordsize="20,2">
              <v:shape style="position:absolute;left:4098;top:-2976;width:20;height:2" coordorigin="4098,-2976" coordsize="20,0" path="m4098,-2976l4117,-2976e" filled="false" stroked="true" strokeweight=".47998pt" strokecolor="#000000">
                <v:path arrowok="t"/>
              </v:shape>
            </v:group>
            <v:group style="position:absolute;left:4117;top:-2976;width:20;height:2" coordorigin="4117,-2976" coordsize="20,2">
              <v:shape style="position:absolute;left:4117;top:-2976;width:20;height:2" coordorigin="4117,-2976" coordsize="20,0" path="m4117,-2976l4136,-2976e" filled="false" stroked="true" strokeweight=".47998pt" strokecolor="#000000">
                <v:path arrowok="t"/>
              </v:shape>
            </v:group>
            <v:group style="position:absolute;left:4136;top:-2976;width:20;height:2" coordorigin="4136,-2976" coordsize="20,2">
              <v:shape style="position:absolute;left:4136;top:-2976;width:20;height:2" coordorigin="4136,-2976" coordsize="20,0" path="m4136,-2976l4155,-2976e" filled="false" stroked="true" strokeweight=".47998pt" strokecolor="#000000">
                <v:path arrowok="t"/>
              </v:shape>
            </v:group>
            <v:group style="position:absolute;left:4155;top:-2976;width:20;height:2" coordorigin="4155,-2976" coordsize="20,2">
              <v:shape style="position:absolute;left:4155;top:-2976;width:20;height:2" coordorigin="4155,-2976" coordsize="20,0" path="m4155,-2976l4175,-2976e" filled="false" stroked="true" strokeweight=".47998pt" strokecolor="#000000">
                <v:path arrowok="t"/>
              </v:shape>
            </v:group>
            <v:group style="position:absolute;left:4175;top:-2976;width:20;height:2" coordorigin="4175,-2976" coordsize="20,2">
              <v:shape style="position:absolute;left:4175;top:-2976;width:20;height:2" coordorigin="4175,-2976" coordsize="20,0" path="m4175,-2976l4194,-2976e" filled="false" stroked="true" strokeweight=".47998pt" strokecolor="#000000">
                <v:path arrowok="t"/>
              </v:shape>
            </v:group>
            <v:group style="position:absolute;left:4194;top:-2976;width:20;height:2" coordorigin="4194,-2976" coordsize="20,2">
              <v:shape style="position:absolute;left:4194;top:-2976;width:20;height:2" coordorigin="4194,-2976" coordsize="20,0" path="m4194,-2976l4213,-2976e" filled="false" stroked="true" strokeweight=".47998pt" strokecolor="#000000">
                <v:path arrowok="t"/>
              </v:shape>
            </v:group>
            <v:group style="position:absolute;left:4213;top:-2976;width:20;height:2" coordorigin="4213,-2976" coordsize="20,2">
              <v:shape style="position:absolute;left:4213;top:-2976;width:20;height:2" coordorigin="4213,-2976" coordsize="20,0" path="m4213,-2976l4232,-2976e" filled="false" stroked="true" strokeweight=".47998pt" strokecolor="#000000">
                <v:path arrowok="t"/>
              </v:shape>
            </v:group>
            <v:group style="position:absolute;left:4232;top:-2976;width:20;height:2" coordorigin="4232,-2976" coordsize="20,2">
              <v:shape style="position:absolute;left:4232;top:-2976;width:20;height:2" coordorigin="4232,-2976" coordsize="20,0" path="m4232,-2976l4251,-2976e" filled="false" stroked="true" strokeweight=".47998pt" strokecolor="#000000">
                <v:path arrowok="t"/>
              </v:shape>
            </v:group>
            <v:group style="position:absolute;left:4251;top:-2976;width:20;height:2" coordorigin="4251,-2976" coordsize="20,2">
              <v:shape style="position:absolute;left:4251;top:-2976;width:20;height:2" coordorigin="4251,-2976" coordsize="20,0" path="m4251,-2976l4271,-2976e" filled="false" stroked="true" strokeweight=".47998pt" strokecolor="#000000">
                <v:path arrowok="t"/>
              </v:shape>
            </v:group>
            <v:group style="position:absolute;left:4271;top:-2976;width:20;height:2" coordorigin="4271,-2976" coordsize="20,2">
              <v:shape style="position:absolute;left:4271;top:-2976;width:20;height:2" coordorigin="4271,-2976" coordsize="20,0" path="m4271,-2976l4290,-2976e" filled="false" stroked="true" strokeweight=".47998pt" strokecolor="#000000">
                <v:path arrowok="t"/>
              </v:shape>
            </v:group>
            <v:group style="position:absolute;left:4290;top:-2976;width:20;height:2" coordorigin="4290,-2976" coordsize="20,2">
              <v:shape style="position:absolute;left:4290;top:-2976;width:20;height:2" coordorigin="4290,-2976" coordsize="20,0" path="m4290,-2976l4309,-2976e" filled="false" stroked="true" strokeweight=".47998pt" strokecolor="#000000">
                <v:path arrowok="t"/>
              </v:shape>
            </v:group>
            <v:group style="position:absolute;left:4309;top:-2976;width:20;height:2" coordorigin="4309,-2976" coordsize="20,2">
              <v:shape style="position:absolute;left:4309;top:-2976;width:20;height:2" coordorigin="4309,-2976" coordsize="20,0" path="m4309,-2976l4328,-2976e" filled="false" stroked="true" strokeweight=".47998pt" strokecolor="#000000">
                <v:path arrowok="t"/>
              </v:shape>
            </v:group>
            <v:group style="position:absolute;left:4328;top:-2976;width:20;height:2" coordorigin="4328,-2976" coordsize="20,2">
              <v:shape style="position:absolute;left:4328;top:-2976;width:20;height:2" coordorigin="4328,-2976" coordsize="20,0" path="m4328,-2976l4347,-2976e" filled="false" stroked="true" strokeweight=".47998pt" strokecolor="#000000">
                <v:path arrowok="t"/>
              </v:shape>
            </v:group>
            <v:group style="position:absolute;left:4347;top:-2976;width:20;height:2" coordorigin="4347,-2976" coordsize="20,2">
              <v:shape style="position:absolute;left:4347;top:-2976;width:20;height:2" coordorigin="4347,-2976" coordsize="20,0" path="m4347,-2976l4367,-2976e" filled="false" stroked="true" strokeweight=".47998pt" strokecolor="#000000">
                <v:path arrowok="t"/>
              </v:shape>
            </v:group>
            <v:group style="position:absolute;left:4367;top:-2976;width:20;height:2" coordorigin="4367,-2976" coordsize="20,2">
              <v:shape style="position:absolute;left:4367;top:-2976;width:20;height:2" coordorigin="4367,-2976" coordsize="20,0" path="m4367,-2976l4386,-2976e" filled="false" stroked="true" strokeweight=".47998pt" strokecolor="#000000">
                <v:path arrowok="t"/>
              </v:shape>
            </v:group>
            <v:group style="position:absolute;left:4386;top:-2976;width:20;height:2" coordorigin="4386,-2976" coordsize="20,2">
              <v:shape style="position:absolute;left:4386;top:-2976;width:20;height:2" coordorigin="4386,-2976" coordsize="20,0" path="m4386,-2976l4405,-2976e" filled="false" stroked="true" strokeweight=".47998pt" strokecolor="#000000">
                <v:path arrowok="t"/>
              </v:shape>
            </v:group>
            <v:group style="position:absolute;left:4405;top:-2976;width:20;height:2" coordorigin="4405,-2976" coordsize="20,2">
              <v:shape style="position:absolute;left:4405;top:-2976;width:20;height:2" coordorigin="4405,-2976" coordsize="20,0" path="m4405,-2976l4424,-2976e" filled="false" stroked="true" strokeweight=".47998pt" strokecolor="#000000">
                <v:path arrowok="t"/>
              </v:shape>
            </v:group>
            <v:group style="position:absolute;left:4424;top:-2976;width:20;height:2" coordorigin="4424,-2976" coordsize="20,2">
              <v:shape style="position:absolute;left:4424;top:-2976;width:20;height:2" coordorigin="4424,-2976" coordsize="20,0" path="m4424,-2976l4443,-2976e" filled="false" stroked="true" strokeweight=".47998pt" strokecolor="#000000">
                <v:path arrowok="t"/>
              </v:shape>
            </v:group>
            <v:group style="position:absolute;left:4443;top:-2976;width:20;height:2" coordorigin="4443,-2976" coordsize="20,2">
              <v:shape style="position:absolute;left:4443;top:-2976;width:20;height:2" coordorigin="4443,-2976" coordsize="20,0" path="m4443,-2976l4463,-2976e" filled="false" stroked="true" strokeweight=".47998pt" strokecolor="#000000">
                <v:path arrowok="t"/>
              </v:shape>
            </v:group>
            <v:group style="position:absolute;left:4463;top:-2976;width:20;height:2" coordorigin="4463,-2976" coordsize="20,2">
              <v:shape style="position:absolute;left:4463;top:-2976;width:20;height:2" coordorigin="4463,-2976" coordsize="20,0" path="m4463,-2976l4482,-2976e" filled="false" stroked="true" strokeweight=".47998pt" strokecolor="#000000">
                <v:path arrowok="t"/>
              </v:shape>
            </v:group>
            <v:group style="position:absolute;left:4482;top:-2976;width:20;height:2" coordorigin="4482,-2976" coordsize="20,2">
              <v:shape style="position:absolute;left:4482;top:-2976;width:20;height:2" coordorigin="4482,-2976" coordsize="20,0" path="m4482,-2976l4501,-2976e" filled="false" stroked="true" strokeweight=".47998pt" strokecolor="#000000">
                <v:path arrowok="t"/>
              </v:shape>
            </v:group>
            <v:group style="position:absolute;left:4501;top:-2976;width:20;height:2" coordorigin="4501,-2976" coordsize="20,2">
              <v:shape style="position:absolute;left:4501;top:-2976;width:20;height:2" coordorigin="4501,-2976" coordsize="20,0" path="m4501,-2976l4520,-2976e" filled="false" stroked="true" strokeweight=".47998pt" strokecolor="#000000">
                <v:path arrowok="t"/>
              </v:shape>
            </v:group>
            <v:group style="position:absolute;left:4520;top:-2976;width:20;height:2" coordorigin="4520,-2976" coordsize="20,2">
              <v:shape style="position:absolute;left:4520;top:-2976;width:20;height:2" coordorigin="4520,-2976" coordsize="20,0" path="m4520,-2976l4539,-2976e" filled="false" stroked="true" strokeweight=".47998pt" strokecolor="#000000">
                <v:path arrowok="t"/>
              </v:shape>
            </v:group>
            <v:group style="position:absolute;left:4539;top:-2976;width:20;height:2" coordorigin="4539,-2976" coordsize="20,2">
              <v:shape style="position:absolute;left:4539;top:-2976;width:20;height:2" coordorigin="4539,-2976" coordsize="20,0" path="m4539,-2976l4559,-2976e" filled="false" stroked="true" strokeweight=".47998pt" strokecolor="#000000">
                <v:path arrowok="t"/>
              </v:shape>
            </v:group>
            <v:group style="position:absolute;left:4559;top:-2976;width:20;height:2" coordorigin="4559,-2976" coordsize="20,2">
              <v:shape style="position:absolute;left:4559;top:-2976;width:20;height:2" coordorigin="4559,-2976" coordsize="20,0" path="m4559,-2976l4578,-2976e" filled="false" stroked="true" strokeweight=".47998pt" strokecolor="#000000">
                <v:path arrowok="t"/>
              </v:shape>
            </v:group>
            <v:group style="position:absolute;left:4578;top:-2976;width:20;height:2" coordorigin="4578,-2976" coordsize="20,2">
              <v:shape style="position:absolute;left:4578;top:-2976;width:20;height:2" coordorigin="4578,-2976" coordsize="20,0" path="m4578,-2976l4597,-2976e" filled="false" stroked="true" strokeweight=".47998pt" strokecolor="#000000">
                <v:path arrowok="t"/>
              </v:shape>
            </v:group>
            <v:group style="position:absolute;left:4597;top:-2976;width:20;height:2" coordorigin="4597,-2976" coordsize="20,2">
              <v:shape style="position:absolute;left:4597;top:-2976;width:20;height:2" coordorigin="4597,-2976" coordsize="20,0" path="m4597,-2976l4616,-2976e" filled="false" stroked="true" strokeweight=".47998pt" strokecolor="#000000">
                <v:path arrowok="t"/>
              </v:shape>
            </v:group>
            <v:group style="position:absolute;left:4616;top:-2976;width:20;height:2" coordorigin="4616,-2976" coordsize="20,2">
              <v:shape style="position:absolute;left:4616;top:-2976;width:20;height:2" coordorigin="4616,-2976" coordsize="20,0" path="m4616,-2976l4635,-2976e" filled="false" stroked="true" strokeweight=".47998pt" strokecolor="#000000">
                <v:path arrowok="t"/>
              </v:shape>
            </v:group>
            <v:group style="position:absolute;left:4635;top:-2976;width:20;height:2" coordorigin="4635,-2976" coordsize="20,2">
              <v:shape style="position:absolute;left:4635;top:-2976;width:20;height:2" coordorigin="4635,-2976" coordsize="20,0" path="m4635,-2976l4655,-2976e" filled="false" stroked="true" strokeweight=".47998pt" strokecolor="#000000">
                <v:path arrowok="t"/>
              </v:shape>
            </v:group>
            <v:group style="position:absolute;left:4655;top:-2976;width:20;height:2" coordorigin="4655,-2976" coordsize="20,2">
              <v:shape style="position:absolute;left:4655;top:-2976;width:20;height:2" coordorigin="4655,-2976" coordsize="20,0" path="m4655,-2976l4674,-2976e" filled="false" stroked="true" strokeweight=".47998pt" strokecolor="#000000">
                <v:path arrowok="t"/>
              </v:shape>
            </v:group>
            <v:group style="position:absolute;left:4674;top:-2976;width:20;height:2" coordorigin="4674,-2976" coordsize="20,2">
              <v:shape style="position:absolute;left:4674;top:-2976;width:20;height:2" coordorigin="4674,-2976" coordsize="20,0" path="m4674,-2976l4693,-2976e" filled="false" stroked="true" strokeweight=".47998pt" strokecolor="#000000">
                <v:path arrowok="t"/>
              </v:shape>
            </v:group>
            <v:group style="position:absolute;left:4693;top:-2976;width:20;height:2" coordorigin="4693,-2976" coordsize="20,2">
              <v:shape style="position:absolute;left:4693;top:-2976;width:20;height:2" coordorigin="4693,-2976" coordsize="20,0" path="m4693,-2976l4712,-2976e" filled="false" stroked="true" strokeweight=".47998pt" strokecolor="#000000">
                <v:path arrowok="t"/>
              </v:shape>
            </v:group>
            <v:group style="position:absolute;left:4712;top:-2976;width:20;height:2" coordorigin="4712,-2976" coordsize="20,2">
              <v:shape style="position:absolute;left:4712;top:-2976;width:20;height:2" coordorigin="4712,-2976" coordsize="20,0" path="m4712,-2976l4731,-2976e" filled="false" stroked="true" strokeweight=".47998pt" strokecolor="#000000">
                <v:path arrowok="t"/>
              </v:shape>
            </v:group>
            <v:group style="position:absolute;left:4731;top:-2976;width:20;height:2" coordorigin="4731,-2976" coordsize="20,2">
              <v:shape style="position:absolute;left:4731;top:-2976;width:20;height:2" coordorigin="4731,-2976" coordsize="20,0" path="m4731,-2976l4751,-2976e" filled="false" stroked="true" strokeweight=".47998pt" strokecolor="#000000">
                <v:path arrowok="t"/>
              </v:shape>
            </v:group>
            <v:group style="position:absolute;left:4751;top:-2976;width:20;height:2" coordorigin="4751,-2976" coordsize="20,2">
              <v:shape style="position:absolute;left:4751;top:-2976;width:20;height:2" coordorigin="4751,-2976" coordsize="20,0" path="m4751,-2976l4770,-2976e" filled="false" stroked="true" strokeweight=".47998pt" strokecolor="#000000">
                <v:path arrowok="t"/>
              </v:shape>
            </v:group>
            <v:group style="position:absolute;left:4770;top:-2976;width:20;height:2" coordorigin="4770,-2976" coordsize="20,2">
              <v:shape style="position:absolute;left:4770;top:-2976;width:20;height:2" coordorigin="4770,-2976" coordsize="20,0" path="m4770,-2976l4789,-2976e" filled="false" stroked="true" strokeweight=".47998pt" strokecolor="#000000">
                <v:path arrowok="t"/>
              </v:shape>
            </v:group>
            <v:group style="position:absolute;left:4789;top:-2976;width:20;height:2" coordorigin="4789,-2976" coordsize="20,2">
              <v:shape style="position:absolute;left:4789;top:-2976;width:20;height:2" coordorigin="4789,-2976" coordsize="20,0" path="m4789,-2976l4808,-2976e" filled="false" stroked="true" strokeweight=".47998pt" strokecolor="#000000">
                <v:path arrowok="t"/>
              </v:shape>
            </v:group>
            <v:group style="position:absolute;left:4808;top:-2976;width:20;height:2" coordorigin="4808,-2976" coordsize="20,2">
              <v:shape style="position:absolute;left:4808;top:-2976;width:20;height:2" coordorigin="4808,-2976" coordsize="20,0" path="m4808,-2976l4827,-2976e" filled="false" stroked="true" strokeweight=".47998pt" strokecolor="#000000">
                <v:path arrowok="t"/>
              </v:shape>
            </v:group>
            <v:group style="position:absolute;left:4827;top:-2976;width:20;height:2" coordorigin="4827,-2976" coordsize="20,2">
              <v:shape style="position:absolute;left:4827;top:-2976;width:20;height:2" coordorigin="4827,-2976" coordsize="20,0" path="m4827,-2976l4847,-2976e" filled="false" stroked="true" strokeweight=".47998pt" strokecolor="#000000">
                <v:path arrowok="t"/>
              </v:shape>
            </v:group>
            <v:group style="position:absolute;left:4847;top:-2976;width:20;height:2" coordorigin="4847,-2976" coordsize="20,2">
              <v:shape style="position:absolute;left:4847;top:-2976;width:20;height:2" coordorigin="4847,-2976" coordsize="20,0" path="m4847,-2976l4866,-2976e" filled="false" stroked="true" strokeweight=".47998pt" strokecolor="#000000">
                <v:path arrowok="t"/>
              </v:shape>
            </v:group>
            <v:group style="position:absolute;left:4866;top:-2976;width:20;height:2" coordorigin="4866,-2976" coordsize="20,2">
              <v:shape style="position:absolute;left:4866;top:-2976;width:20;height:2" coordorigin="4866,-2976" coordsize="20,0" path="m4866,-2976l4885,-2976e" filled="false" stroked="true" strokeweight=".47998pt" strokecolor="#000000">
                <v:path arrowok="t"/>
              </v:shape>
            </v:group>
            <v:group style="position:absolute;left:4885;top:-2976;width:20;height:2" coordorigin="4885,-2976" coordsize="20,2">
              <v:shape style="position:absolute;left:4885;top:-2976;width:20;height:2" coordorigin="4885,-2976" coordsize="20,0" path="m4885,-2976l4904,-2976e" filled="false" stroked="true" strokeweight=".47998pt" strokecolor="#000000">
                <v:path arrowok="t"/>
              </v:shape>
            </v:group>
            <v:group style="position:absolute;left:4904;top:-2976;width:20;height:2" coordorigin="4904,-2976" coordsize="20,2">
              <v:shape style="position:absolute;left:4904;top:-2976;width:20;height:2" coordorigin="4904,-2976" coordsize="20,0" path="m4904,-2976l4923,-2976e" filled="false" stroked="true" strokeweight=".47998pt" strokecolor="#000000">
                <v:path arrowok="t"/>
              </v:shape>
            </v:group>
            <v:group style="position:absolute;left:4923;top:-2976;width:20;height:2" coordorigin="4923,-2976" coordsize="20,2">
              <v:shape style="position:absolute;left:4923;top:-2976;width:20;height:2" coordorigin="4923,-2976" coordsize="20,0" path="m4923,-2976l4943,-2976e" filled="false" stroked="true" strokeweight=".47998pt" strokecolor="#000000">
                <v:path arrowok="t"/>
              </v:shape>
            </v:group>
            <v:group style="position:absolute;left:4943;top:-2976;width:20;height:2" coordorigin="4943,-2976" coordsize="20,2">
              <v:shape style="position:absolute;left:4943;top:-2976;width:20;height:2" coordorigin="4943,-2976" coordsize="20,0" path="m4943,-2976l4962,-2976e" filled="false" stroked="true" strokeweight=".47998pt" strokecolor="#000000">
                <v:path arrowok="t"/>
              </v:shape>
            </v:group>
            <v:group style="position:absolute;left:4962;top:-2976;width:20;height:2" coordorigin="4962,-2976" coordsize="20,2">
              <v:shape style="position:absolute;left:4962;top:-2976;width:20;height:2" coordorigin="4962,-2976" coordsize="20,0" path="m4962,-2976l4981,-2976e" filled="false" stroked="true" strokeweight=".47998pt" strokecolor="#000000">
                <v:path arrowok="t"/>
              </v:shape>
            </v:group>
            <v:group style="position:absolute;left:4981;top:-2976;width:20;height:2" coordorigin="4981,-2976" coordsize="20,2">
              <v:shape style="position:absolute;left:4981;top:-2976;width:20;height:2" coordorigin="4981,-2976" coordsize="20,0" path="m4981,-2976l5000,-2976e" filled="false" stroked="true" strokeweight=".47998pt" strokecolor="#000000">
                <v:path arrowok="t"/>
              </v:shape>
            </v:group>
            <v:group style="position:absolute;left:5000;top:-2976;width:20;height:2" coordorigin="5000,-2976" coordsize="20,2">
              <v:shape style="position:absolute;left:5000;top:-2976;width:20;height:2" coordorigin="5000,-2976" coordsize="20,0" path="m5000,-2976l5019,-2976e" filled="false" stroked="true" strokeweight=".47998pt" strokecolor="#000000">
                <v:path arrowok="t"/>
              </v:shape>
            </v:group>
            <v:group style="position:absolute;left:5019;top:-2976;width:20;height:2" coordorigin="5019,-2976" coordsize="20,2">
              <v:shape style="position:absolute;left:5019;top:-2976;width:20;height:2" coordorigin="5019,-2976" coordsize="20,0" path="m5019,-2976l5039,-2976e" filled="false" stroked="true" strokeweight=".47998pt" strokecolor="#000000">
                <v:path arrowok="t"/>
              </v:shape>
            </v:group>
            <v:group style="position:absolute;left:5039;top:-2976;width:20;height:2" coordorigin="5039,-2976" coordsize="20,2">
              <v:shape style="position:absolute;left:5039;top:-2976;width:20;height:2" coordorigin="5039,-2976" coordsize="20,0" path="m5039,-2976l5058,-2976e" filled="false" stroked="true" strokeweight=".47998pt" strokecolor="#000000">
                <v:path arrowok="t"/>
              </v:shape>
            </v:group>
            <v:group style="position:absolute;left:5058;top:-2976;width:20;height:2" coordorigin="5058,-2976" coordsize="20,2">
              <v:shape style="position:absolute;left:5058;top:-2976;width:20;height:2" coordorigin="5058,-2976" coordsize="20,0" path="m5058,-2976l5077,-2976e" filled="false" stroked="true" strokeweight=".47998pt" strokecolor="#000000">
                <v:path arrowok="t"/>
              </v:shape>
            </v:group>
            <v:group style="position:absolute;left:5077;top:-2976;width:5;height:2" coordorigin="5077,-2976" coordsize="5,2">
              <v:shape style="position:absolute;left:5077;top:-2976;width:5;height:2" coordorigin="5077,-2976" coordsize="5,0" path="m5077,-2976l5082,-2976e" filled="false" stroked="true" strokeweight=".47998pt" strokecolor="#000000">
                <v:path arrowok="t"/>
              </v:shape>
            </v:group>
            <v:group style="position:absolute;left:5082;top:-2976;width:10;height:2" coordorigin="5082,-2976" coordsize="10,2">
              <v:shape style="position:absolute;left:5082;top:-2976;width:10;height:2" coordorigin="5082,-2976" coordsize="10,0" path="m5082,-2976l5091,-2976e" filled="false" stroked="true" strokeweight=".47998pt" strokecolor="#000000">
                <v:path arrowok="t"/>
              </v:shape>
            </v:group>
            <v:group style="position:absolute;left:5091;top:-2976;width:20;height:2" coordorigin="5091,-2976" coordsize="20,2">
              <v:shape style="position:absolute;left:5091;top:-2976;width:20;height:2" coordorigin="5091,-2976" coordsize="20,0" path="m5091,-2976l5111,-2976e" filled="false" stroked="true" strokeweight=".47998pt" strokecolor="#000000">
                <v:path arrowok="t"/>
              </v:shape>
            </v:group>
            <v:group style="position:absolute;left:5111;top:-2976;width:20;height:2" coordorigin="5111,-2976" coordsize="20,2">
              <v:shape style="position:absolute;left:5111;top:-2976;width:20;height:2" coordorigin="5111,-2976" coordsize="20,0" path="m5111,-2976l5130,-2976e" filled="false" stroked="true" strokeweight=".47998pt" strokecolor="#000000">
                <v:path arrowok="t"/>
              </v:shape>
            </v:group>
            <v:group style="position:absolute;left:5130;top:-2976;width:20;height:2" coordorigin="5130,-2976" coordsize="20,2">
              <v:shape style="position:absolute;left:5130;top:-2976;width:20;height:2" coordorigin="5130,-2976" coordsize="20,0" path="m5130,-2976l5149,-2976e" filled="false" stroked="true" strokeweight=".47998pt" strokecolor="#000000">
                <v:path arrowok="t"/>
              </v:shape>
            </v:group>
            <v:group style="position:absolute;left:5149;top:-2976;width:20;height:2" coordorigin="5149,-2976" coordsize="20,2">
              <v:shape style="position:absolute;left:5149;top:-2976;width:20;height:2" coordorigin="5149,-2976" coordsize="20,0" path="m5149,-2976l5168,-2976e" filled="false" stroked="true" strokeweight=".47998pt" strokecolor="#000000">
                <v:path arrowok="t"/>
              </v:shape>
            </v:group>
            <v:group style="position:absolute;left:5168;top:-2976;width:20;height:2" coordorigin="5168,-2976" coordsize="20,2">
              <v:shape style="position:absolute;left:5168;top:-2976;width:20;height:2" coordorigin="5168,-2976" coordsize="20,0" path="m5168,-2976l5187,-2976e" filled="false" stroked="true" strokeweight=".47998pt" strokecolor="#000000">
                <v:path arrowok="t"/>
              </v:shape>
            </v:group>
            <v:group style="position:absolute;left:5187;top:-2976;width:20;height:2" coordorigin="5187,-2976" coordsize="20,2">
              <v:shape style="position:absolute;left:5187;top:-2976;width:20;height:2" coordorigin="5187,-2976" coordsize="20,0" path="m5187,-2976l5207,-2976e" filled="false" stroked="true" strokeweight=".47998pt" strokecolor="#000000">
                <v:path arrowok="t"/>
              </v:shape>
            </v:group>
            <v:group style="position:absolute;left:5207;top:-2976;width:20;height:2" coordorigin="5207,-2976" coordsize="20,2">
              <v:shape style="position:absolute;left:5207;top:-2976;width:20;height:2" coordorigin="5207,-2976" coordsize="20,0" path="m5207,-2976l5226,-2976e" filled="false" stroked="true" strokeweight=".47998pt" strokecolor="#000000">
                <v:path arrowok="t"/>
              </v:shape>
            </v:group>
            <v:group style="position:absolute;left:5226;top:-2976;width:20;height:2" coordorigin="5226,-2976" coordsize="20,2">
              <v:shape style="position:absolute;left:5226;top:-2976;width:20;height:2" coordorigin="5226,-2976" coordsize="20,0" path="m5226,-2976l5245,-2976e" filled="false" stroked="true" strokeweight=".47998pt" strokecolor="#000000">
                <v:path arrowok="t"/>
              </v:shape>
            </v:group>
            <v:group style="position:absolute;left:5245;top:-2976;width:20;height:2" coordorigin="5245,-2976" coordsize="20,2">
              <v:shape style="position:absolute;left:5245;top:-2976;width:20;height:2" coordorigin="5245,-2976" coordsize="20,0" path="m5245,-2976l5264,-2976e" filled="false" stroked="true" strokeweight=".47998pt" strokecolor="#000000">
                <v:path arrowok="t"/>
              </v:shape>
            </v:group>
            <v:group style="position:absolute;left:5264;top:-2976;width:20;height:2" coordorigin="5264,-2976" coordsize="20,2">
              <v:shape style="position:absolute;left:5264;top:-2976;width:20;height:2" coordorigin="5264,-2976" coordsize="20,0" path="m5264,-2976l5283,-2976e" filled="false" stroked="true" strokeweight=".47998pt" strokecolor="#000000">
                <v:path arrowok="t"/>
              </v:shape>
            </v:group>
            <v:group style="position:absolute;left:5283;top:-2976;width:20;height:2" coordorigin="5283,-2976" coordsize="20,2">
              <v:shape style="position:absolute;left:5283;top:-2976;width:20;height:2" coordorigin="5283,-2976" coordsize="20,0" path="m5283,-2976l5303,-2976e" filled="false" stroked="true" strokeweight=".47998pt" strokecolor="#000000">
                <v:path arrowok="t"/>
              </v:shape>
            </v:group>
            <v:group style="position:absolute;left:5303;top:-2976;width:20;height:2" coordorigin="5303,-2976" coordsize="20,2">
              <v:shape style="position:absolute;left:5303;top:-2976;width:20;height:2" coordorigin="5303,-2976" coordsize="20,0" path="m5303,-2976l5322,-2976e" filled="false" stroked="true" strokeweight=".47998pt" strokecolor="#000000">
                <v:path arrowok="t"/>
              </v:shape>
            </v:group>
            <v:group style="position:absolute;left:5322;top:-2976;width:20;height:2" coordorigin="5322,-2976" coordsize="20,2">
              <v:shape style="position:absolute;left:5322;top:-2976;width:20;height:2" coordorigin="5322,-2976" coordsize="20,0" path="m5322,-2976l5341,-2976e" filled="false" stroked="true" strokeweight=".47998pt" strokecolor="#000000">
                <v:path arrowok="t"/>
              </v:shape>
            </v:group>
            <v:group style="position:absolute;left:5341;top:-2976;width:20;height:2" coordorigin="5341,-2976" coordsize="20,2">
              <v:shape style="position:absolute;left:5341;top:-2976;width:20;height:2" coordorigin="5341,-2976" coordsize="20,0" path="m5341,-2976l5360,-2976e" filled="false" stroked="true" strokeweight=".47998pt" strokecolor="#000000">
                <v:path arrowok="t"/>
              </v:shape>
            </v:group>
            <v:group style="position:absolute;left:5360;top:-2976;width:20;height:2" coordorigin="5360,-2976" coordsize="20,2">
              <v:shape style="position:absolute;left:5360;top:-2976;width:20;height:2" coordorigin="5360,-2976" coordsize="20,0" path="m5360,-2976l5379,-2976e" filled="false" stroked="true" strokeweight=".47998pt" strokecolor="#000000">
                <v:path arrowok="t"/>
              </v:shape>
            </v:group>
            <v:group style="position:absolute;left:5379;top:-2976;width:20;height:2" coordorigin="5379,-2976" coordsize="20,2">
              <v:shape style="position:absolute;left:5379;top:-2976;width:20;height:2" coordorigin="5379,-2976" coordsize="20,0" path="m5379,-2976l5399,-2976e" filled="false" stroked="true" strokeweight=".47998pt" strokecolor="#000000">
                <v:path arrowok="t"/>
              </v:shape>
            </v:group>
            <v:group style="position:absolute;left:5399;top:-2976;width:20;height:2" coordorigin="5399,-2976" coordsize="20,2">
              <v:shape style="position:absolute;left:5399;top:-2976;width:20;height:2" coordorigin="5399,-2976" coordsize="20,0" path="m5399,-2976l5418,-2976e" filled="false" stroked="true" strokeweight=".47998pt" strokecolor="#000000">
                <v:path arrowok="t"/>
              </v:shape>
            </v:group>
            <v:group style="position:absolute;left:5418;top:-2976;width:20;height:2" coordorigin="5418,-2976" coordsize="20,2">
              <v:shape style="position:absolute;left:5418;top:-2976;width:20;height:2" coordorigin="5418,-2976" coordsize="20,0" path="m5418,-2976l5437,-2976e" filled="false" stroked="true" strokeweight=".47998pt" strokecolor="#000000">
                <v:path arrowok="t"/>
              </v:shape>
            </v:group>
            <v:group style="position:absolute;left:5437;top:-2976;width:20;height:2" coordorigin="5437,-2976" coordsize="20,2">
              <v:shape style="position:absolute;left:5437;top:-2976;width:20;height:2" coordorigin="5437,-2976" coordsize="20,0" path="m5437,-2976l5456,-2976e" filled="false" stroked="true" strokeweight=".47998pt" strokecolor="#000000">
                <v:path arrowok="t"/>
              </v:shape>
            </v:group>
            <v:group style="position:absolute;left:5456;top:-2976;width:20;height:2" coordorigin="5456,-2976" coordsize="20,2">
              <v:shape style="position:absolute;left:5456;top:-2976;width:20;height:2" coordorigin="5456,-2976" coordsize="20,0" path="m5456,-2976l5475,-2976e" filled="false" stroked="true" strokeweight=".47998pt" strokecolor="#000000">
                <v:path arrowok="t"/>
              </v:shape>
            </v:group>
            <v:group style="position:absolute;left:5475;top:-2976;width:20;height:2" coordorigin="5475,-2976" coordsize="20,2">
              <v:shape style="position:absolute;left:5475;top:-2976;width:20;height:2" coordorigin="5475,-2976" coordsize="20,0" path="m5475,-2976l5495,-2976e" filled="false" stroked="true" strokeweight=".47998pt" strokecolor="#000000">
                <v:path arrowok="t"/>
              </v:shape>
            </v:group>
            <v:group style="position:absolute;left:5495;top:-2976;width:20;height:2" coordorigin="5495,-2976" coordsize="20,2">
              <v:shape style="position:absolute;left:5495;top:-2976;width:20;height:2" coordorigin="5495,-2976" coordsize="20,0" path="m5495,-2976l5514,-2976e" filled="false" stroked="true" strokeweight=".47998pt" strokecolor="#000000">
                <v:path arrowok="t"/>
              </v:shape>
            </v:group>
            <v:group style="position:absolute;left:5514;top:-2976;width:20;height:2" coordorigin="5514,-2976" coordsize="20,2">
              <v:shape style="position:absolute;left:5514;top:-2976;width:20;height:2" coordorigin="5514,-2976" coordsize="20,0" path="m5514,-2976l5533,-2976e" filled="false" stroked="true" strokeweight=".47998pt" strokecolor="#000000">
                <v:path arrowok="t"/>
              </v:shape>
            </v:group>
            <v:group style="position:absolute;left:5533;top:-2976;width:20;height:2" coordorigin="5533,-2976" coordsize="20,2">
              <v:shape style="position:absolute;left:5533;top:-2976;width:20;height:2" coordorigin="5533,-2976" coordsize="20,0" path="m5533,-2976l5552,-2976e" filled="false" stroked="true" strokeweight=".47998pt" strokecolor="#000000">
                <v:path arrowok="t"/>
              </v:shape>
            </v:group>
            <v:group style="position:absolute;left:5552;top:-2976;width:20;height:2" coordorigin="5552,-2976" coordsize="20,2">
              <v:shape style="position:absolute;left:5552;top:-2976;width:20;height:2" coordorigin="5552,-2976" coordsize="20,0" path="m5552,-2976l5571,-2976e" filled="false" stroked="true" strokeweight=".47998pt" strokecolor="#000000">
                <v:path arrowok="t"/>
              </v:shape>
            </v:group>
            <v:group style="position:absolute;left:5571;top:-2976;width:20;height:2" coordorigin="5571,-2976" coordsize="20,2">
              <v:shape style="position:absolute;left:5571;top:-2976;width:20;height:2" coordorigin="5571,-2976" coordsize="20,0" path="m5571,-2976l5591,-2976e" filled="false" stroked="true" strokeweight=".47998pt" strokecolor="#000000">
                <v:path arrowok="t"/>
              </v:shape>
            </v:group>
            <v:group style="position:absolute;left:5591;top:-2976;width:20;height:2" coordorigin="5591,-2976" coordsize="20,2">
              <v:shape style="position:absolute;left:5591;top:-2976;width:20;height:2" coordorigin="5591,-2976" coordsize="20,0" path="m5591,-2976l5610,-2976e" filled="false" stroked="true" strokeweight=".47998pt" strokecolor="#000000">
                <v:path arrowok="t"/>
              </v:shape>
            </v:group>
            <v:group style="position:absolute;left:5610;top:-2976;width:20;height:2" coordorigin="5610,-2976" coordsize="20,2">
              <v:shape style="position:absolute;left:5610;top:-2976;width:20;height:2" coordorigin="5610,-2976" coordsize="20,0" path="m5610,-2976l5629,-2976e" filled="false" stroked="true" strokeweight=".47998pt" strokecolor="#000000">
                <v:path arrowok="t"/>
              </v:shape>
            </v:group>
            <v:group style="position:absolute;left:5629;top:-2976;width:20;height:2" coordorigin="5629,-2976" coordsize="20,2">
              <v:shape style="position:absolute;left:5629;top:-2976;width:20;height:2" coordorigin="5629,-2976" coordsize="20,0" path="m5629,-2976l5648,-2976e" filled="false" stroked="true" strokeweight=".47998pt" strokecolor="#000000">
                <v:path arrowok="t"/>
              </v:shape>
            </v:group>
            <v:group style="position:absolute;left:5648;top:-2976;width:20;height:2" coordorigin="5648,-2976" coordsize="20,2">
              <v:shape style="position:absolute;left:5648;top:-2976;width:20;height:2" coordorigin="5648,-2976" coordsize="20,0" path="m5648,-2976l5667,-2976e" filled="false" stroked="true" strokeweight=".47998pt" strokecolor="#000000">
                <v:path arrowok="t"/>
              </v:shape>
            </v:group>
            <v:group style="position:absolute;left:5667;top:-2976;width:20;height:2" coordorigin="5667,-2976" coordsize="20,2">
              <v:shape style="position:absolute;left:5667;top:-2976;width:20;height:2" coordorigin="5667,-2976" coordsize="20,0" path="m5667,-2976l5687,-2976e" filled="false" stroked="true" strokeweight=".47998pt" strokecolor="#000000">
                <v:path arrowok="t"/>
              </v:shape>
            </v:group>
            <v:group style="position:absolute;left:5687;top:-2976;width:20;height:2" coordorigin="5687,-2976" coordsize="20,2">
              <v:shape style="position:absolute;left:5687;top:-2976;width:20;height:2" coordorigin="5687,-2976" coordsize="20,0" path="m5687,-2976l5706,-2976e" filled="false" stroked="true" strokeweight=".47998pt" strokecolor="#000000">
                <v:path arrowok="t"/>
              </v:shape>
            </v:group>
            <v:group style="position:absolute;left:5706;top:-2976;width:20;height:2" coordorigin="5706,-2976" coordsize="20,2">
              <v:shape style="position:absolute;left:5706;top:-2976;width:20;height:2" coordorigin="5706,-2976" coordsize="20,0" path="m5706,-2976l5725,-2976e" filled="false" stroked="true" strokeweight=".47998pt" strokecolor="#000000">
                <v:path arrowok="t"/>
              </v:shape>
            </v:group>
            <v:group style="position:absolute;left:5725;top:-2976;width:20;height:2" coordorigin="5725,-2976" coordsize="20,2">
              <v:shape style="position:absolute;left:5725;top:-2976;width:20;height:2" coordorigin="5725,-2976" coordsize="20,0" path="m5725,-2976l5744,-2976e" filled="false" stroked="true" strokeweight=".47998pt" strokecolor="#000000">
                <v:path arrowok="t"/>
              </v:shape>
            </v:group>
            <v:group style="position:absolute;left:5744;top:-2976;width:20;height:2" coordorigin="5744,-2976" coordsize="20,2">
              <v:shape style="position:absolute;left:5744;top:-2976;width:20;height:2" coordorigin="5744,-2976" coordsize="20,0" path="m5744,-2976l5763,-2976e" filled="false" stroked="true" strokeweight=".47998pt" strokecolor="#000000">
                <v:path arrowok="t"/>
              </v:shape>
            </v:group>
            <v:group style="position:absolute;left:5763;top:-2976;width:20;height:2" coordorigin="5763,-2976" coordsize="20,2">
              <v:shape style="position:absolute;left:5763;top:-2976;width:20;height:2" coordorigin="5763,-2976" coordsize="20,0" path="m5763,-2976l5783,-2976e" filled="false" stroked="true" strokeweight=".47998pt" strokecolor="#000000">
                <v:path arrowok="t"/>
              </v:shape>
            </v:group>
            <v:group style="position:absolute;left:5783;top:-2976;width:20;height:2" coordorigin="5783,-2976" coordsize="20,2">
              <v:shape style="position:absolute;left:5783;top:-2976;width:20;height:2" coordorigin="5783,-2976" coordsize="20,0" path="m5783,-2976l5802,-2976e" filled="false" stroked="true" strokeweight=".47998pt" strokecolor="#000000">
                <v:path arrowok="t"/>
              </v:shape>
            </v:group>
            <v:group style="position:absolute;left:5802;top:-2976;width:20;height:2" coordorigin="5802,-2976" coordsize="20,2">
              <v:shape style="position:absolute;left:5802;top:-2976;width:20;height:2" coordorigin="5802,-2976" coordsize="20,0" path="m5802,-2976l5821,-2976e" filled="false" stroked="true" strokeweight=".47998pt" strokecolor="#000000">
                <v:path arrowok="t"/>
              </v:shape>
            </v:group>
            <v:group style="position:absolute;left:5821;top:-2976;width:20;height:2" coordorigin="5821,-2976" coordsize="20,2">
              <v:shape style="position:absolute;left:5821;top:-2976;width:20;height:2" coordorigin="5821,-2976" coordsize="20,0" path="m5821,-2976l5840,-2976e" filled="false" stroked="true" strokeweight=".47998pt" strokecolor="#000000">
                <v:path arrowok="t"/>
              </v:shape>
            </v:group>
            <v:group style="position:absolute;left:5840;top:-2976;width:20;height:2" coordorigin="5840,-2976" coordsize="20,2">
              <v:shape style="position:absolute;left:5840;top:-2976;width:20;height:2" coordorigin="5840,-2976" coordsize="20,0" path="m5840,-2976l5859,-2976e" filled="false" stroked="true" strokeweight=".47998pt" strokecolor="#000000">
                <v:path arrowok="t"/>
              </v:shape>
            </v:group>
            <v:group style="position:absolute;left:5859;top:-2976;width:20;height:2" coordorigin="5859,-2976" coordsize="20,2">
              <v:shape style="position:absolute;left:5859;top:-2976;width:20;height:2" coordorigin="5859,-2976" coordsize="20,0" path="m5859,-2976l5879,-2976e" filled="false" stroked="true" strokeweight=".47998pt" strokecolor="#000000">
                <v:path arrowok="t"/>
              </v:shape>
            </v:group>
            <v:group style="position:absolute;left:5879;top:-2976;width:20;height:2" coordorigin="5879,-2976" coordsize="20,2">
              <v:shape style="position:absolute;left:5879;top:-2976;width:20;height:2" coordorigin="5879,-2976" coordsize="20,0" path="m5879,-2976l5898,-2976e" filled="false" stroked="true" strokeweight=".47998pt" strokecolor="#000000">
                <v:path arrowok="t"/>
              </v:shape>
            </v:group>
            <v:group style="position:absolute;left:5898;top:-2976;width:20;height:2" coordorigin="5898,-2976" coordsize="20,2">
              <v:shape style="position:absolute;left:5898;top:-2976;width:20;height:2" coordorigin="5898,-2976" coordsize="20,0" path="m5898,-2976l5917,-2976e" filled="false" stroked="true" strokeweight=".47998pt" strokecolor="#000000">
                <v:path arrowok="t"/>
              </v:shape>
            </v:group>
            <v:group style="position:absolute;left:5917;top:-2976;width:20;height:2" coordorigin="5917,-2976" coordsize="20,2">
              <v:shape style="position:absolute;left:5917;top:-2976;width:20;height:2" coordorigin="5917,-2976" coordsize="20,0" path="m5917,-2976l5936,-2976e" filled="false" stroked="true" strokeweight=".47998pt" strokecolor="#000000">
                <v:path arrowok="t"/>
              </v:shape>
            </v:group>
            <v:group style="position:absolute;left:5936;top:-2976;width:20;height:2" coordorigin="5936,-2976" coordsize="20,2">
              <v:shape style="position:absolute;left:5936;top:-2976;width:20;height:2" coordorigin="5936,-2976" coordsize="20,0" path="m5936,-2976l5955,-2976e" filled="false" stroked="true" strokeweight=".47998pt" strokecolor="#000000">
                <v:path arrowok="t"/>
              </v:shape>
            </v:group>
            <v:group style="position:absolute;left:5955;top:-2976;width:20;height:2" coordorigin="5955,-2976" coordsize="20,2">
              <v:shape style="position:absolute;left:5955;top:-2976;width:20;height:2" coordorigin="5955,-2976" coordsize="20,0" path="m5955,-2976l5975,-2976e" filled="false" stroked="true" strokeweight=".47998pt" strokecolor="#000000">
                <v:path arrowok="t"/>
              </v:shape>
            </v:group>
            <v:group style="position:absolute;left:5975;top:-2976;width:20;height:2" coordorigin="5975,-2976" coordsize="20,2">
              <v:shape style="position:absolute;left:5975;top:-2976;width:20;height:2" coordorigin="5975,-2976" coordsize="20,0" path="m5975,-2976l5994,-2976e" filled="false" stroked="true" strokeweight=".47998pt" strokecolor="#000000">
                <v:path arrowok="t"/>
              </v:shape>
            </v:group>
            <v:group style="position:absolute;left:5994;top:-2976;width:20;height:2" coordorigin="5994,-2976" coordsize="20,2">
              <v:shape style="position:absolute;left:5994;top:-2976;width:20;height:2" coordorigin="5994,-2976" coordsize="20,0" path="m5994,-2976l6013,-2976e" filled="false" stroked="true" strokeweight=".47998pt" strokecolor="#000000">
                <v:path arrowok="t"/>
              </v:shape>
            </v:group>
            <v:group style="position:absolute;left:6013;top:-2976;width:20;height:2" coordorigin="6013,-2976" coordsize="20,2">
              <v:shape style="position:absolute;left:6013;top:-2976;width:20;height:2" coordorigin="6013,-2976" coordsize="20,0" path="m6013,-2976l6032,-2976e" filled="false" stroked="true" strokeweight=".47998pt" strokecolor="#000000">
                <v:path arrowok="t"/>
              </v:shape>
            </v:group>
            <v:group style="position:absolute;left:6032;top:-2976;width:20;height:2" coordorigin="6032,-2976" coordsize="20,2">
              <v:shape style="position:absolute;left:6032;top:-2976;width:20;height:2" coordorigin="6032,-2976" coordsize="20,0" path="m6032,-2976l6051,-2976e" filled="false" stroked="true" strokeweight=".47998pt" strokecolor="#000000">
                <v:path arrowok="t"/>
              </v:shape>
            </v:group>
            <v:group style="position:absolute;left:6051;top:-2976;width:20;height:2" coordorigin="6051,-2976" coordsize="20,2">
              <v:shape style="position:absolute;left:6051;top:-2976;width:20;height:2" coordorigin="6051,-2976" coordsize="20,0" path="m6051,-2976l6071,-2976e" filled="false" stroked="true" strokeweight=".47998pt" strokecolor="#000000">
                <v:path arrowok="t"/>
              </v:shape>
            </v:group>
            <v:group style="position:absolute;left:6071;top:-2976;width:20;height:2" coordorigin="6071,-2976" coordsize="20,2">
              <v:shape style="position:absolute;left:6071;top:-2976;width:20;height:2" coordorigin="6071,-2976" coordsize="20,0" path="m6071,-2976l6090,-2976e" filled="false" stroked="true" strokeweight=".47998pt" strokecolor="#000000">
                <v:path arrowok="t"/>
              </v:shape>
            </v:group>
            <v:group style="position:absolute;left:6090;top:-2976;width:20;height:2" coordorigin="6090,-2976" coordsize="20,2">
              <v:shape style="position:absolute;left:6090;top:-2976;width:20;height:2" coordorigin="6090,-2976" coordsize="20,0" path="m6090,-2976l6109,-2976e" filled="false" stroked="true" strokeweight=".47998pt" strokecolor="#000000">
                <v:path arrowok="t"/>
              </v:shape>
            </v:group>
            <v:group style="position:absolute;left:6109;top:-2976;width:20;height:2" coordorigin="6109,-2976" coordsize="20,2">
              <v:shape style="position:absolute;left:6109;top:-2976;width:20;height:2" coordorigin="6109,-2976" coordsize="20,0" path="m6109,-2976l6128,-2976e" filled="false" stroked="true" strokeweight=".47998pt" strokecolor="#000000">
                <v:path arrowok="t"/>
              </v:shape>
            </v:group>
            <v:group style="position:absolute;left:6128;top:-2976;width:20;height:2" coordorigin="6128,-2976" coordsize="20,2">
              <v:shape style="position:absolute;left:6128;top:-2976;width:20;height:2" coordorigin="6128,-2976" coordsize="20,0" path="m6128,-2976l6147,-2976e" filled="false" stroked="true" strokeweight=".47998pt" strokecolor="#000000">
                <v:path arrowok="t"/>
              </v:shape>
            </v:group>
            <v:group style="position:absolute;left:6147;top:-2976;width:20;height:2" coordorigin="6147,-2976" coordsize="20,2">
              <v:shape style="position:absolute;left:6147;top:-2976;width:20;height:2" coordorigin="6147,-2976" coordsize="20,0" path="m6147,-2976l6167,-2976e" filled="false" stroked="true" strokeweight=".47998pt" strokecolor="#000000">
                <v:path arrowok="t"/>
              </v:shape>
            </v:group>
            <v:group style="position:absolute;left:6167;top:-2976;width:20;height:2" coordorigin="6167,-2976" coordsize="20,2">
              <v:shape style="position:absolute;left:6167;top:-2976;width:20;height:2" coordorigin="6167,-2976" coordsize="20,0" path="m6167,-2976l6186,-2976e" filled="false" stroked="true" strokeweight=".47998pt" strokecolor="#000000">
                <v:path arrowok="t"/>
              </v:shape>
            </v:group>
            <v:group style="position:absolute;left:6186;top:-2976;width:20;height:2" coordorigin="6186,-2976" coordsize="20,2">
              <v:shape style="position:absolute;left:6186;top:-2976;width:20;height:2" coordorigin="6186,-2976" coordsize="20,0" path="m6186,-2976l6205,-2976e" filled="false" stroked="true" strokeweight=".47998pt" strokecolor="#000000">
                <v:path arrowok="t"/>
              </v:shape>
            </v:group>
            <v:group style="position:absolute;left:6205;top:-2976;width:20;height:2" coordorigin="6205,-2976" coordsize="20,2">
              <v:shape style="position:absolute;left:6205;top:-2976;width:20;height:2" coordorigin="6205,-2976" coordsize="20,0" path="m6205,-2976l6224,-2976e" filled="false" stroked="true" strokeweight=".47998pt" strokecolor="#000000">
                <v:path arrowok="t"/>
              </v:shape>
            </v:group>
            <v:group style="position:absolute;left:6224;top:-2976;width:20;height:2" coordorigin="6224,-2976" coordsize="20,2">
              <v:shape style="position:absolute;left:6224;top:-2976;width:20;height:2" coordorigin="6224,-2976" coordsize="20,0" path="m6224,-2976l6243,-2976e" filled="false" stroked="true" strokeweight=".47998pt" strokecolor="#000000">
                <v:path arrowok="t"/>
              </v:shape>
            </v:group>
            <v:group style="position:absolute;left:6243;top:-2976;width:20;height:2" coordorigin="6243,-2976" coordsize="20,2">
              <v:shape style="position:absolute;left:6243;top:-2976;width:20;height:2" coordorigin="6243,-2976" coordsize="20,0" path="m6243,-2976l6263,-2976e" filled="false" stroked="true" strokeweight=".47998pt" strokecolor="#000000">
                <v:path arrowok="t"/>
              </v:shape>
            </v:group>
            <v:group style="position:absolute;left:6263;top:-2976;width:20;height:2" coordorigin="6263,-2976" coordsize="20,2">
              <v:shape style="position:absolute;left:6263;top:-2976;width:20;height:2" coordorigin="6263,-2976" coordsize="20,0" path="m6263,-2976l6282,-2976e" filled="false" stroked="true" strokeweight=".47998pt" strokecolor="#000000">
                <v:path arrowok="t"/>
              </v:shape>
            </v:group>
            <v:group style="position:absolute;left:6282;top:-2976;width:20;height:2" coordorigin="6282,-2976" coordsize="20,2">
              <v:shape style="position:absolute;left:6282;top:-2976;width:20;height:2" coordorigin="6282,-2976" coordsize="20,0" path="m6282,-2976l6301,-2976e" filled="false" stroked="true" strokeweight=".47998pt" strokecolor="#000000">
                <v:path arrowok="t"/>
              </v:shape>
            </v:group>
            <v:group style="position:absolute;left:6301;top:-2976;width:20;height:2" coordorigin="6301,-2976" coordsize="20,2">
              <v:shape style="position:absolute;left:6301;top:-2976;width:20;height:2" coordorigin="6301,-2976" coordsize="20,0" path="m6301,-2976l6321,-2976e" filled="false" stroked="true" strokeweight=".47998pt" strokecolor="#000000">
                <v:path arrowok="t"/>
              </v:shape>
            </v:group>
            <v:group style="position:absolute;left:6321;top:-2976;width:20;height:2" coordorigin="6321,-2976" coordsize="20,2">
              <v:shape style="position:absolute;left:6321;top:-2976;width:20;height:2" coordorigin="6321,-2976" coordsize="20,0" path="m6321,-2976l6340,-2976e" filled="false" stroked="true" strokeweight=".47998pt" strokecolor="#000000">
                <v:path arrowok="t"/>
              </v:shape>
            </v:group>
            <v:group style="position:absolute;left:6340;top:-2976;width:20;height:2" coordorigin="6340,-2976" coordsize="20,2">
              <v:shape style="position:absolute;left:6340;top:-2976;width:20;height:2" coordorigin="6340,-2976" coordsize="20,0" path="m6340,-2976l6359,-2976e" filled="false" stroked="true" strokeweight=".47998pt" strokecolor="#000000">
                <v:path arrowok="t"/>
              </v:shape>
            </v:group>
            <v:group style="position:absolute;left:6359;top:-2976;width:20;height:2" coordorigin="6359,-2976" coordsize="20,2">
              <v:shape style="position:absolute;left:6359;top:-2976;width:20;height:2" coordorigin="6359,-2976" coordsize="20,0" path="m6359,-2976l6378,-2976e" filled="false" stroked="true" strokeweight=".47998pt" strokecolor="#000000">
                <v:path arrowok="t"/>
              </v:shape>
            </v:group>
            <v:group style="position:absolute;left:6378;top:-2976;width:20;height:2" coordorigin="6378,-2976" coordsize="20,2">
              <v:shape style="position:absolute;left:6378;top:-2976;width:20;height:2" coordorigin="6378,-2976" coordsize="20,0" path="m6378,-2976l6397,-2976e" filled="false" stroked="true" strokeweight=".47998pt" strokecolor="#000000">
                <v:path arrowok="t"/>
              </v:shape>
            </v:group>
            <v:group style="position:absolute;left:6397;top:-2976;width:20;height:2" coordorigin="6397,-2976" coordsize="20,2">
              <v:shape style="position:absolute;left:6397;top:-2976;width:20;height:2" coordorigin="6397,-2976" coordsize="20,0" path="m6397,-2976l6417,-2976e" filled="false" stroked="true" strokeweight=".47998pt" strokecolor="#000000">
                <v:path arrowok="t"/>
              </v:shape>
            </v:group>
            <v:group style="position:absolute;left:6417;top:-2976;width:20;height:2" coordorigin="6417,-2976" coordsize="20,2">
              <v:shape style="position:absolute;left:6417;top:-2976;width:20;height:2" coordorigin="6417,-2976" coordsize="20,0" path="m6417,-2976l6436,-2976e" filled="false" stroked="true" strokeweight=".47998pt" strokecolor="#000000">
                <v:path arrowok="t"/>
              </v:shape>
            </v:group>
            <v:group style="position:absolute;left:6436;top:-2976;width:20;height:2" coordorigin="6436,-2976" coordsize="20,2">
              <v:shape style="position:absolute;left:6436;top:-2976;width:20;height:2" coordorigin="6436,-2976" coordsize="20,0" path="m6436,-2976l6455,-2976e" filled="false" stroked="true" strokeweight=".47998pt" strokecolor="#000000">
                <v:path arrowok="t"/>
              </v:shape>
            </v:group>
            <v:group style="position:absolute;left:6455;top:-2976;width:20;height:2" coordorigin="6455,-2976" coordsize="20,2">
              <v:shape style="position:absolute;left:6455;top:-2976;width:20;height:2" coordorigin="6455,-2976" coordsize="20,0" path="m6455,-2976l6474,-2976e" filled="false" stroked="true" strokeweight=".47998pt" strokecolor="#000000">
                <v:path arrowok="t"/>
              </v:shape>
            </v:group>
            <v:group style="position:absolute;left:6474;top:-2976;width:20;height:2" coordorigin="6474,-2976" coordsize="20,2">
              <v:shape style="position:absolute;left:6474;top:-2976;width:20;height:2" coordorigin="6474,-2976" coordsize="20,0" path="m6474,-2976l6493,-2976e" filled="false" stroked="true" strokeweight=".47998pt" strokecolor="#000000">
                <v:path arrowok="t"/>
              </v:shape>
            </v:group>
            <v:group style="position:absolute;left:6493;top:-2976;width:20;height:2" coordorigin="6493,-2976" coordsize="20,2">
              <v:shape style="position:absolute;left:6493;top:-2976;width:20;height:2" coordorigin="6493,-2976" coordsize="20,0" path="m6493,-2976l6513,-2976e" filled="false" stroked="true" strokeweight=".47998pt" strokecolor="#000000">
                <v:path arrowok="t"/>
              </v:shape>
            </v:group>
            <v:group style="position:absolute;left:6513;top:-2976;width:20;height:2" coordorigin="6513,-2976" coordsize="20,2">
              <v:shape style="position:absolute;left:6513;top:-2976;width:20;height:2" coordorigin="6513,-2976" coordsize="20,0" path="m6513,-2976l6532,-2976e" filled="false" stroked="true" strokeweight=".47998pt" strokecolor="#000000">
                <v:path arrowok="t"/>
              </v:shape>
            </v:group>
            <v:group style="position:absolute;left:6532;top:-2976;width:20;height:2" coordorigin="6532,-2976" coordsize="20,2">
              <v:shape style="position:absolute;left:6532;top:-2976;width:20;height:2" coordorigin="6532,-2976" coordsize="20,0" path="m6532,-2976l6551,-2976e" filled="false" stroked="true" strokeweight=".47998pt" strokecolor="#000000">
                <v:path arrowok="t"/>
              </v:shape>
            </v:group>
            <v:group style="position:absolute;left:6551;top:-2976;width:20;height:2" coordorigin="6551,-2976" coordsize="20,2">
              <v:shape style="position:absolute;left:6551;top:-2976;width:20;height:2" coordorigin="6551,-2976" coordsize="20,0" path="m6551,-2976l6570,-2976e" filled="false" stroked="true" strokeweight=".47998pt" strokecolor="#000000">
                <v:path arrowok="t"/>
              </v:shape>
            </v:group>
            <v:group style="position:absolute;left:6570;top:-2976;width:20;height:2" coordorigin="6570,-2976" coordsize="20,2">
              <v:shape style="position:absolute;left:6570;top:-2976;width:20;height:2" coordorigin="6570,-2976" coordsize="20,0" path="m6570,-2976l6589,-2976e" filled="false" stroked="true" strokeweight=".47998pt" strokecolor="#000000">
                <v:path arrowok="t"/>
              </v:shape>
            </v:group>
            <v:group style="position:absolute;left:6589;top:-2976;width:20;height:2" coordorigin="6589,-2976" coordsize="20,2">
              <v:shape style="position:absolute;left:6589;top:-2976;width:20;height:2" coordorigin="6589,-2976" coordsize="20,0" path="m6589,-2976l6609,-2976e" filled="false" stroked="true" strokeweight=".47998pt" strokecolor="#000000">
                <v:path arrowok="t"/>
              </v:shape>
            </v:group>
            <v:group style="position:absolute;left:6609;top:-2976;width:20;height:2" coordorigin="6609,-2976" coordsize="20,2">
              <v:shape style="position:absolute;left:6609;top:-2976;width:20;height:2" coordorigin="6609,-2976" coordsize="20,0" path="m6609,-2976l6628,-2976e" filled="false" stroked="true" strokeweight=".47998pt" strokecolor="#000000">
                <v:path arrowok="t"/>
              </v:shape>
            </v:group>
            <v:group style="position:absolute;left:6628;top:-2976;width:20;height:2" coordorigin="6628,-2976" coordsize="20,2">
              <v:shape style="position:absolute;left:6628;top:-2976;width:20;height:2" coordorigin="6628,-2976" coordsize="20,0" path="m6628,-2976l6647,-2976e" filled="false" stroked="true" strokeweight=".47998pt" strokecolor="#000000">
                <v:path arrowok="t"/>
              </v:shape>
            </v:group>
            <v:group style="position:absolute;left:6647;top:-2976;width:20;height:2" coordorigin="6647,-2976" coordsize="20,2">
              <v:shape style="position:absolute;left:6647;top:-2976;width:20;height:2" coordorigin="6647,-2976" coordsize="20,0" path="m6647,-2976l6666,-2976e" filled="false" stroked="true" strokeweight=".47998pt" strokecolor="#000000">
                <v:path arrowok="t"/>
              </v:shape>
            </v:group>
            <v:group style="position:absolute;left:6666;top:-2976;width:20;height:2" coordorigin="6666,-2976" coordsize="20,2">
              <v:shape style="position:absolute;left:6666;top:-2976;width:20;height:2" coordorigin="6666,-2976" coordsize="20,0" path="m6666,-2976l6685,-2976e" filled="false" stroked="true" strokeweight=".47998pt" strokecolor="#000000">
                <v:path arrowok="t"/>
              </v:shape>
            </v:group>
            <v:group style="position:absolute;left:6685;top:-2976;width:20;height:2" coordorigin="6685,-2976" coordsize="20,2">
              <v:shape style="position:absolute;left:6685;top:-2976;width:20;height:2" coordorigin="6685,-2976" coordsize="20,0" path="m6685,-2976l6705,-2976e" filled="false" stroked="true" strokeweight=".47998pt" strokecolor="#000000">
                <v:path arrowok="t"/>
              </v:shape>
            </v:group>
            <v:group style="position:absolute;left:6705;top:-2976;width:20;height:2" coordorigin="6705,-2976" coordsize="20,2">
              <v:shape style="position:absolute;left:6705;top:-2976;width:20;height:2" coordorigin="6705,-2976" coordsize="20,0" path="m6705,-2976l6724,-2976e" filled="false" stroked="true" strokeweight=".47998pt" strokecolor="#000000">
                <v:path arrowok="t"/>
              </v:shape>
            </v:group>
            <v:group style="position:absolute;left:6724;top:-2976;width:20;height:2" coordorigin="6724,-2976" coordsize="20,2">
              <v:shape style="position:absolute;left:6724;top:-2976;width:20;height:2" coordorigin="6724,-2976" coordsize="20,0" path="m6724,-2976l6743,-2976e" filled="false" stroked="true" strokeweight=".47998pt" strokecolor="#000000">
                <v:path arrowok="t"/>
              </v:shape>
            </v:group>
            <v:group style="position:absolute;left:6743;top:-2976;width:20;height:2" coordorigin="6743,-2976" coordsize="20,2">
              <v:shape style="position:absolute;left:6743;top:-2976;width:20;height:2" coordorigin="6743,-2976" coordsize="20,0" path="m6743,-2976l6762,-2976e" filled="false" stroked="true" strokeweight=".47998pt" strokecolor="#000000">
                <v:path arrowok="t"/>
              </v:shape>
            </v:group>
            <v:group style="position:absolute;left:6762;top:-2976;width:20;height:2" coordorigin="6762,-2976" coordsize="20,2">
              <v:shape style="position:absolute;left:6762;top:-2976;width:20;height:2" coordorigin="6762,-2976" coordsize="20,0" path="m6762,-2976l6781,-2976e" filled="false" stroked="true" strokeweight=".47998pt" strokecolor="#000000">
                <v:path arrowok="t"/>
              </v:shape>
            </v:group>
            <v:group style="position:absolute;left:6781;top:-2976;width:20;height:2" coordorigin="6781,-2976" coordsize="20,2">
              <v:shape style="position:absolute;left:6781;top:-2976;width:20;height:2" coordorigin="6781,-2976" coordsize="20,0" path="m6781,-2976l6801,-2976e" filled="false" stroked="true" strokeweight=".47998pt" strokecolor="#000000">
                <v:path arrowok="t"/>
              </v:shape>
            </v:group>
            <v:group style="position:absolute;left:6801;top:-2976;width:20;height:2" coordorigin="6801,-2976" coordsize="20,2">
              <v:shape style="position:absolute;left:6801;top:-2976;width:20;height:2" coordorigin="6801,-2976" coordsize="20,0" path="m6801,-2976l6820,-2976e" filled="false" stroked="true" strokeweight=".47998pt" strokecolor="#000000">
                <v:path arrowok="t"/>
              </v:shape>
            </v:group>
            <v:group style="position:absolute;left:6820;top:-2976;width:20;height:2" coordorigin="6820,-2976" coordsize="20,2">
              <v:shape style="position:absolute;left:6820;top:-2976;width:20;height:2" coordorigin="6820,-2976" coordsize="20,0" path="m6820,-2976l6839,-2976e" filled="false" stroked="true" strokeweight=".47998pt" strokecolor="#000000">
                <v:path arrowok="t"/>
              </v:shape>
            </v:group>
            <v:group style="position:absolute;left:6839;top:-2976;width:20;height:2" coordorigin="6839,-2976" coordsize="20,2">
              <v:shape style="position:absolute;left:6839;top:-2976;width:20;height:2" coordorigin="6839,-2976" coordsize="20,0" path="m6839,-2976l6858,-2976e" filled="false" stroked="true" strokeweight=".47998pt" strokecolor="#000000">
                <v:path arrowok="t"/>
              </v:shape>
            </v:group>
            <v:group style="position:absolute;left:6858;top:-2976;width:20;height:2" coordorigin="6858,-2976" coordsize="20,2">
              <v:shape style="position:absolute;left:6858;top:-2976;width:20;height:2" coordorigin="6858,-2976" coordsize="20,0" path="m6858,-2976l6877,-2976e" filled="false" stroked="true" strokeweight=".47998pt" strokecolor="#000000">
                <v:path arrowok="t"/>
              </v:shape>
            </v:group>
            <v:group style="position:absolute;left:6877;top:-2976;width:20;height:2" coordorigin="6877,-2976" coordsize="20,2">
              <v:shape style="position:absolute;left:6877;top:-2976;width:20;height:2" coordorigin="6877,-2976" coordsize="20,0" path="m6877,-2976l6897,-2976e" filled="false" stroked="true" strokeweight=".47998pt" strokecolor="#000000">
                <v:path arrowok="t"/>
              </v:shape>
            </v:group>
            <v:group style="position:absolute;left:6897;top:-2976;width:20;height:2" coordorigin="6897,-2976" coordsize="20,2">
              <v:shape style="position:absolute;left:6897;top:-2976;width:20;height:2" coordorigin="6897,-2976" coordsize="20,0" path="m6897,-2976l6916,-2976e" filled="false" stroked="true" strokeweight=".47998pt" strokecolor="#000000">
                <v:path arrowok="t"/>
              </v:shape>
            </v:group>
            <v:group style="position:absolute;left:6916;top:-2976;width:20;height:2" coordorigin="6916,-2976" coordsize="20,2">
              <v:shape style="position:absolute;left:6916;top:-2976;width:20;height:2" coordorigin="6916,-2976" coordsize="20,0" path="m6916,-2976l6935,-2976e" filled="false" stroked="true" strokeweight=".47998pt" strokecolor="#000000">
                <v:path arrowok="t"/>
              </v:shape>
            </v:group>
            <v:group style="position:absolute;left:6935;top:-2976;width:20;height:2" coordorigin="6935,-2976" coordsize="20,2">
              <v:shape style="position:absolute;left:6935;top:-2976;width:20;height:2" coordorigin="6935,-2976" coordsize="20,0" path="m6935,-2976l6954,-2976e" filled="false" stroked="true" strokeweight=".47998pt" strokecolor="#000000">
                <v:path arrowok="t"/>
              </v:shape>
            </v:group>
            <v:group style="position:absolute;left:6954;top:-2976;width:20;height:2" coordorigin="6954,-2976" coordsize="20,2">
              <v:shape style="position:absolute;left:6954;top:-2976;width:20;height:2" coordorigin="6954,-2976" coordsize="20,0" path="m6954,-2976l6973,-2976e" filled="false" stroked="true" strokeweight=".47998pt" strokecolor="#000000">
                <v:path arrowok="t"/>
              </v:shape>
            </v:group>
            <v:group style="position:absolute;left:6973;top:-2976;width:20;height:2" coordorigin="6973,-2976" coordsize="20,2">
              <v:shape style="position:absolute;left:6973;top:-2976;width:20;height:2" coordorigin="6973,-2976" coordsize="20,0" path="m6973,-2976l6993,-2976e" filled="false" stroked="true" strokeweight=".47998pt" strokecolor="#000000">
                <v:path arrowok="t"/>
              </v:shape>
            </v:group>
            <v:group style="position:absolute;left:6993;top:-2976;width:20;height:2" coordorigin="6993,-2976" coordsize="20,2">
              <v:shape style="position:absolute;left:6993;top:-2976;width:20;height:2" coordorigin="6993,-2976" coordsize="20,0" path="m6993,-2976l7012,-2976e" filled="false" stroked="true" strokeweight=".47998pt" strokecolor="#000000">
                <v:path arrowok="t"/>
              </v:shape>
            </v:group>
            <v:group style="position:absolute;left:7012;top:-2976;width:20;height:2" coordorigin="7012,-2976" coordsize="20,2">
              <v:shape style="position:absolute;left:7012;top:-2976;width:20;height:2" coordorigin="7012,-2976" coordsize="20,0" path="m7012,-2976l7031,-2976e" filled="false" stroked="true" strokeweight=".47998pt" strokecolor="#000000">
                <v:path arrowok="t"/>
              </v:shape>
            </v:group>
            <v:group style="position:absolute;left:7031;top:-2976;width:20;height:2" coordorigin="7031,-2976" coordsize="20,2">
              <v:shape style="position:absolute;left:7031;top:-2976;width:20;height:2" coordorigin="7031,-2976" coordsize="20,0" path="m7031,-2976l7050,-2976e" filled="false" stroked="true" strokeweight=".47998pt" strokecolor="#000000">
                <v:path arrowok="t"/>
              </v:shape>
            </v:group>
            <v:group style="position:absolute;left:7050;top:-2976;width:20;height:2" coordorigin="7050,-2976" coordsize="20,2">
              <v:shape style="position:absolute;left:7050;top:-2976;width:20;height:2" coordorigin="7050,-2976" coordsize="20,0" path="m7050,-2976l7069,-2976e" filled="false" stroked="true" strokeweight=".47998pt" strokecolor="#000000">
                <v:path arrowok="t"/>
              </v:shape>
            </v:group>
            <v:group style="position:absolute;left:7069;top:-2976;width:20;height:2" coordorigin="7069,-2976" coordsize="20,2">
              <v:shape style="position:absolute;left:7069;top:-2976;width:20;height:2" coordorigin="7069,-2976" coordsize="20,0" path="m7069,-2976l7089,-2976e" filled="false" stroked="true" strokeweight=".47998pt" strokecolor="#000000">
                <v:path arrowok="t"/>
              </v:shape>
            </v:group>
            <v:group style="position:absolute;left:7089;top:-2976;width:20;height:2" coordorigin="7089,-2976" coordsize="20,2">
              <v:shape style="position:absolute;left:7089;top:-2976;width:20;height:2" coordorigin="7089,-2976" coordsize="20,0" path="m7089,-2976l7108,-2976e" filled="false" stroked="true" strokeweight=".47998pt" strokecolor="#000000">
                <v:path arrowok="t"/>
              </v:shape>
            </v:group>
            <v:group style="position:absolute;left:7108;top:-2976;width:20;height:2" coordorigin="7108,-2976" coordsize="20,2">
              <v:shape style="position:absolute;left:7108;top:-2976;width:20;height:2" coordorigin="7108,-2976" coordsize="20,0" path="m7108,-2976l7127,-2976e" filled="false" stroked="true" strokeweight=".47998pt" strokecolor="#000000">
                <v:path arrowok="t"/>
              </v:shape>
            </v:group>
            <v:group style="position:absolute;left:7127;top:-2976;width:20;height:2" coordorigin="7127,-2976" coordsize="20,2">
              <v:shape style="position:absolute;left:7127;top:-2976;width:20;height:2" coordorigin="7127,-2976" coordsize="20,0" path="m7127,-2976l7146,-2976e" filled="false" stroked="true" strokeweight=".47998pt" strokecolor="#000000">
                <v:path arrowok="t"/>
              </v:shape>
            </v:group>
            <v:group style="position:absolute;left:7146;top:-2976;width:20;height:2" coordorigin="7146,-2976" coordsize="20,2">
              <v:shape style="position:absolute;left:7146;top:-2976;width:20;height:2" coordorigin="7146,-2976" coordsize="20,0" path="m7146,-2976l7165,-2976e" filled="false" stroked="true" strokeweight=".47998pt" strokecolor="#000000">
                <v:path arrowok="t"/>
              </v:shape>
            </v:group>
            <v:group style="position:absolute;left:7165;top:-2976;width:20;height:2" coordorigin="7165,-2976" coordsize="20,2">
              <v:shape style="position:absolute;left:7165;top:-2976;width:20;height:2" coordorigin="7165,-2976" coordsize="20,0" path="m7165,-2976l7185,-2976e" filled="false" stroked="true" strokeweight=".47998pt" strokecolor="#000000">
                <v:path arrowok="t"/>
              </v:shape>
            </v:group>
            <v:group style="position:absolute;left:7185;top:-2976;width:20;height:2" coordorigin="7185,-2976" coordsize="20,2">
              <v:shape style="position:absolute;left:7185;top:-2976;width:20;height:2" coordorigin="7185,-2976" coordsize="20,0" path="m7185,-2976l7204,-2976e" filled="false" stroked="true" strokeweight=".47998pt" strokecolor="#000000">
                <v:path arrowok="t"/>
              </v:shape>
            </v:group>
            <v:group style="position:absolute;left:7204;top:-2976;width:20;height:2" coordorigin="7204,-2976" coordsize="20,2">
              <v:shape style="position:absolute;left:7204;top:-2976;width:20;height:2" coordorigin="7204,-2976" coordsize="20,0" path="m7204,-2976l7223,-2976e" filled="false" stroked="true" strokeweight=".47998pt" strokecolor="#000000">
                <v:path arrowok="t"/>
              </v:shape>
            </v:group>
            <v:group style="position:absolute;left:7223;top:-2976;width:20;height:2" coordorigin="7223,-2976" coordsize="20,2">
              <v:shape style="position:absolute;left:7223;top:-2976;width:20;height:2" coordorigin="7223,-2976" coordsize="20,0" path="m7223,-2976l7242,-2976e" filled="false" stroked="true" strokeweight=".47998pt" strokecolor="#000000">
                <v:path arrowok="t"/>
              </v:shape>
            </v:group>
            <v:group style="position:absolute;left:7242;top:-2976;width:20;height:2" coordorigin="7242,-2976" coordsize="20,2">
              <v:shape style="position:absolute;left:7242;top:-2976;width:20;height:2" coordorigin="7242,-2976" coordsize="20,0" path="m7242,-2976l7261,-2976e" filled="false" stroked="true" strokeweight=".47998pt" strokecolor="#000000">
                <v:path arrowok="t"/>
              </v:shape>
            </v:group>
            <v:group style="position:absolute;left:7261;top:-2976;width:20;height:2" coordorigin="7261,-2976" coordsize="20,2">
              <v:shape style="position:absolute;left:7261;top:-2976;width:20;height:2" coordorigin="7261,-2976" coordsize="20,0" path="m7261,-2976l7281,-2976e" filled="false" stroked="true" strokeweight=".47998pt" strokecolor="#000000">
                <v:path arrowok="t"/>
              </v:shape>
            </v:group>
            <v:group style="position:absolute;left:7281;top:-2976;width:20;height:2" coordorigin="7281,-2976" coordsize="20,2">
              <v:shape style="position:absolute;left:7281;top:-2976;width:20;height:2" coordorigin="7281,-2976" coordsize="20,0" path="m7281,-2976l7300,-2976e" filled="false" stroked="true" strokeweight=".47998pt" strokecolor="#000000">
                <v:path arrowok="t"/>
              </v:shape>
            </v:group>
            <v:group style="position:absolute;left:7300;top:-2976;width:20;height:2" coordorigin="7300,-2976" coordsize="20,2">
              <v:shape style="position:absolute;left:7300;top:-2976;width:20;height:2" coordorigin="7300,-2976" coordsize="20,0" path="m7300,-2976l7319,-2976e" filled="false" stroked="true" strokeweight=".47998pt" strokecolor="#000000">
                <v:path arrowok="t"/>
              </v:shape>
            </v:group>
            <v:group style="position:absolute;left:7319;top:-2976;width:20;height:2" coordorigin="7319,-2976" coordsize="20,2">
              <v:shape style="position:absolute;left:7319;top:-2976;width:20;height:2" coordorigin="7319,-2976" coordsize="20,0" path="m7319,-2976l7338,-2976e" filled="false" stroked="true" strokeweight=".47998pt" strokecolor="#000000">
                <v:path arrowok="t"/>
              </v:shape>
            </v:group>
            <v:group style="position:absolute;left:7338;top:-2976;width:20;height:2" coordorigin="7338,-2976" coordsize="20,2">
              <v:shape style="position:absolute;left:7338;top:-2976;width:20;height:2" coordorigin="7338,-2976" coordsize="20,0" path="m7338,-2976l7357,-2976e" filled="false" stroked="true" strokeweight=".47998pt" strokecolor="#000000">
                <v:path arrowok="t"/>
              </v:shape>
            </v:group>
            <v:group style="position:absolute;left:7357;top:-2976;width:20;height:2" coordorigin="7357,-2976" coordsize="20,2">
              <v:shape style="position:absolute;left:7357;top:-2976;width:20;height:2" coordorigin="7357,-2976" coordsize="20,0" path="m7357,-2976l7377,-2976e" filled="false" stroked="true" strokeweight=".47998pt" strokecolor="#000000">
                <v:path arrowok="t"/>
              </v:shape>
            </v:group>
            <v:group style="position:absolute;left:7377;top:-2976;width:20;height:2" coordorigin="7377,-2976" coordsize="20,2">
              <v:shape style="position:absolute;left:7377;top:-2976;width:20;height:2" coordorigin="7377,-2976" coordsize="20,0" path="m7377,-2976l7396,-2976e" filled="false" stroked="true" strokeweight=".47998pt" strokecolor="#000000">
                <v:path arrowok="t"/>
              </v:shape>
            </v:group>
            <v:group style="position:absolute;left:7396;top:-2976;width:20;height:2" coordorigin="7396,-2976" coordsize="20,2">
              <v:shape style="position:absolute;left:7396;top:-2976;width:20;height:2" coordorigin="7396,-2976" coordsize="20,0" path="m7396,-2976l7415,-2976e" filled="false" stroked="true" strokeweight=".47998pt" strokecolor="#000000">
                <v:path arrowok="t"/>
              </v:shape>
            </v:group>
            <v:group style="position:absolute;left:7415;top:-2976;width:20;height:2" coordorigin="7415,-2976" coordsize="20,2">
              <v:shape style="position:absolute;left:7415;top:-2976;width:20;height:2" coordorigin="7415,-2976" coordsize="20,0" path="m7415,-2976l7434,-2976e" filled="false" stroked="true" strokeweight=".47998pt" strokecolor="#000000">
                <v:path arrowok="t"/>
              </v:shape>
            </v:group>
            <v:group style="position:absolute;left:7434;top:-2976;width:20;height:2" coordorigin="7434,-2976" coordsize="20,2">
              <v:shape style="position:absolute;left:7434;top:-2976;width:20;height:2" coordorigin="7434,-2976" coordsize="20,0" path="m7434,-2976l7453,-2976e" filled="false" stroked="true" strokeweight=".47998pt" strokecolor="#000000">
                <v:path arrowok="t"/>
              </v:shape>
            </v:group>
            <v:group style="position:absolute;left:7453;top:-2976;width:20;height:2" coordorigin="7453,-2976" coordsize="20,2">
              <v:shape style="position:absolute;left:7453;top:-2976;width:20;height:2" coordorigin="7453,-2976" coordsize="20,0" path="m7453,-2976l7473,-2976e" filled="false" stroked="true" strokeweight=".47998pt" strokecolor="#000000">
                <v:path arrowok="t"/>
              </v:shape>
            </v:group>
            <v:group style="position:absolute;left:7473;top:-2976;width:20;height:2" coordorigin="7473,-2976" coordsize="20,2">
              <v:shape style="position:absolute;left:7473;top:-2976;width:20;height:2" coordorigin="7473,-2976" coordsize="20,0" path="m7473,-2976l7492,-2976e" filled="false" stroked="true" strokeweight=".47998pt" strokecolor="#000000">
                <v:path arrowok="t"/>
              </v:shape>
            </v:group>
            <v:group style="position:absolute;left:7492;top:-2976;width:20;height:2" coordorigin="7492,-2976" coordsize="20,2">
              <v:shape style="position:absolute;left:7492;top:-2976;width:20;height:2" coordorigin="7492,-2976" coordsize="20,0" path="m7492,-2976l7511,-2976e" filled="false" stroked="true" strokeweight=".47998pt" strokecolor="#000000">
                <v:path arrowok="t"/>
              </v:shape>
            </v:group>
            <v:group style="position:absolute;left:7511;top:-2976;width:20;height:2" coordorigin="7511,-2976" coordsize="20,2">
              <v:shape style="position:absolute;left:7511;top:-2976;width:20;height:2" coordorigin="7511,-2976" coordsize="20,0" path="m7511,-2976l7530,-2976e" filled="false" stroked="true" strokeweight=".47998pt" strokecolor="#000000">
                <v:path arrowok="t"/>
              </v:shape>
            </v:group>
            <v:group style="position:absolute;left:7530;top:-2976;width:20;height:2" coordorigin="7530,-2976" coordsize="20,2">
              <v:shape style="position:absolute;left:7530;top:-2976;width:20;height:2" coordorigin="7530,-2976" coordsize="20,0" path="m7530,-2976l7549,-2976e" filled="false" stroked="true" strokeweight=".47998pt" strokecolor="#000000">
                <v:path arrowok="t"/>
              </v:shape>
            </v:group>
            <v:group style="position:absolute;left:7549;top:-2976;width:20;height:2" coordorigin="7549,-2976" coordsize="20,2">
              <v:shape style="position:absolute;left:7549;top:-2976;width:20;height:2" coordorigin="7549,-2976" coordsize="20,0" path="m7549,-2976l7569,-2976e" filled="false" stroked="true" strokeweight=".47998pt" strokecolor="#000000">
                <v:path arrowok="t"/>
              </v:shape>
            </v:group>
            <v:group style="position:absolute;left:7569;top:-2976;width:20;height:2" coordorigin="7569,-2976" coordsize="20,2">
              <v:shape style="position:absolute;left:7569;top:-2976;width:20;height:2" coordorigin="7569,-2976" coordsize="20,0" path="m7569,-2976l7588,-2976e" filled="false" stroked="true" strokeweight=".47998pt" strokecolor="#000000">
                <v:path arrowok="t"/>
              </v:shape>
            </v:group>
            <v:group style="position:absolute;left:7588;top:-2976;width:20;height:2" coordorigin="7588,-2976" coordsize="20,2">
              <v:shape style="position:absolute;left:7588;top:-2976;width:20;height:2" coordorigin="7588,-2976" coordsize="20,0" path="m7588,-2976l7607,-2976e" filled="false" stroked="true" strokeweight=".47998pt" strokecolor="#000000">
                <v:path arrowok="t"/>
              </v:shape>
            </v:group>
            <v:group style="position:absolute;left:7607;top:-2976;width:20;height:2" coordorigin="7607,-2976" coordsize="20,2">
              <v:shape style="position:absolute;left:7607;top:-2976;width:20;height:2" coordorigin="7607,-2976" coordsize="20,0" path="m7607,-2976l7626,-2976e" filled="false" stroked="true" strokeweight=".47998pt" strokecolor="#000000">
                <v:path arrowok="t"/>
              </v:shape>
            </v:group>
            <v:group style="position:absolute;left:7626;top:-2976;width:20;height:2" coordorigin="7626,-2976" coordsize="20,2">
              <v:shape style="position:absolute;left:7626;top:-2976;width:20;height:2" coordorigin="7626,-2976" coordsize="20,0" path="m7626,-2976l7645,-2976e" filled="false" stroked="true" strokeweight=".47998pt" strokecolor="#000000">
                <v:path arrowok="t"/>
              </v:shape>
            </v:group>
            <v:group style="position:absolute;left:7645;top:-2976;width:20;height:2" coordorigin="7645,-2976" coordsize="20,2">
              <v:shape style="position:absolute;left:7645;top:-2976;width:20;height:2" coordorigin="7645,-2976" coordsize="20,0" path="m7645,-2976l7665,-2976e" filled="false" stroked="true" strokeweight=".47998pt" strokecolor="#000000">
                <v:path arrowok="t"/>
              </v:shape>
            </v:group>
            <v:group style="position:absolute;left:7665;top:-2976;width:20;height:2" coordorigin="7665,-2976" coordsize="20,2">
              <v:shape style="position:absolute;left:7665;top:-2976;width:20;height:2" coordorigin="7665,-2976" coordsize="20,0" path="m7665,-2976l7684,-2976e" filled="false" stroked="true" strokeweight=".47998pt" strokecolor="#000000">
                <v:path arrowok="t"/>
              </v:shape>
            </v:group>
            <v:group style="position:absolute;left:7684;top:-2976;width:20;height:2" coordorigin="7684,-2976" coordsize="20,2">
              <v:shape style="position:absolute;left:7684;top:-2976;width:20;height:2" coordorigin="7684,-2976" coordsize="20,0" path="m7684,-2976l7703,-2976e" filled="false" stroked="true" strokeweight=".47998pt" strokecolor="#000000">
                <v:path arrowok="t"/>
              </v:shape>
            </v:group>
            <v:group style="position:absolute;left:7703;top:-2976;width:20;height:2" coordorigin="7703,-2976" coordsize="20,2">
              <v:shape style="position:absolute;left:7703;top:-2976;width:20;height:2" coordorigin="7703,-2976" coordsize="20,0" path="m7703,-2976l7722,-2976e" filled="false" stroked="true" strokeweight=".47998pt" strokecolor="#000000">
                <v:path arrowok="t"/>
              </v:shape>
            </v:group>
            <v:group style="position:absolute;left:7722;top:-2976;width:20;height:2" coordorigin="7722,-2976" coordsize="20,2">
              <v:shape style="position:absolute;left:7722;top:-2976;width:20;height:2" coordorigin="7722,-2976" coordsize="20,0" path="m7722,-2976l7741,-2976e" filled="false" stroked="true" strokeweight=".47998pt" strokecolor="#000000">
                <v:path arrowok="t"/>
              </v:shape>
            </v:group>
            <v:group style="position:absolute;left:7741;top:-2976;width:20;height:2" coordorigin="7741,-2976" coordsize="20,2">
              <v:shape style="position:absolute;left:7741;top:-2976;width:20;height:2" coordorigin="7741,-2976" coordsize="20,0" path="m7741,-2976l7761,-2976e" filled="false" stroked="true" strokeweight=".47998pt" strokecolor="#000000">
                <v:path arrowok="t"/>
              </v:shape>
            </v:group>
            <v:group style="position:absolute;left:7761;top:-2976;width:20;height:2" coordorigin="7761,-2976" coordsize="20,2">
              <v:shape style="position:absolute;left:7761;top:-2976;width:20;height:2" coordorigin="7761,-2976" coordsize="20,0" path="m7761,-2976l7780,-2976e" filled="false" stroked="true" strokeweight=".47998pt" strokecolor="#000000">
                <v:path arrowok="t"/>
              </v:shape>
            </v:group>
            <v:group style="position:absolute;left:7780;top:-2976;width:20;height:2" coordorigin="7780,-2976" coordsize="20,2">
              <v:shape style="position:absolute;left:7780;top:-2976;width:20;height:2" coordorigin="7780,-2976" coordsize="20,0" path="m7780,-2976l7799,-2976e" filled="false" stroked="true" strokeweight=".47998pt" strokecolor="#000000">
                <v:path arrowok="t"/>
              </v:shape>
            </v:group>
            <v:group style="position:absolute;left:7799;top:-2976;width:20;height:2" coordorigin="7799,-2976" coordsize="20,2">
              <v:shape style="position:absolute;left:7799;top:-2976;width:20;height:2" coordorigin="7799,-2976" coordsize="20,0" path="m7799,-2976l7818,-2976e" filled="false" stroked="true" strokeweight=".47998pt" strokecolor="#000000">
                <v:path arrowok="t"/>
              </v:shape>
            </v:group>
            <v:group style="position:absolute;left:7818;top:-2976;width:20;height:2" coordorigin="7818,-2976" coordsize="20,2">
              <v:shape style="position:absolute;left:7818;top:-2976;width:20;height:2" coordorigin="7818,-2976" coordsize="20,0" path="m7818,-2976l7837,-2976e" filled="false" stroked="true" strokeweight=".47998pt" strokecolor="#000000">
                <v:path arrowok="t"/>
              </v:shape>
            </v:group>
            <v:group style="position:absolute;left:7837;top:-2976;width:20;height:2" coordorigin="7837,-2976" coordsize="20,2">
              <v:shape style="position:absolute;left:7837;top:-2976;width:20;height:2" coordorigin="7837,-2976" coordsize="20,0" path="m7837,-2976l7857,-2976e" filled="false" stroked="true" strokeweight=".47998pt" strokecolor="#000000">
                <v:path arrowok="t"/>
              </v:shape>
            </v:group>
            <v:group style="position:absolute;left:7857;top:-2976;width:20;height:2" coordorigin="7857,-2976" coordsize="20,2">
              <v:shape style="position:absolute;left:7857;top:-2976;width:20;height:2" coordorigin="7857,-2976" coordsize="20,0" path="m7857,-2976l7876,-2976e" filled="false" stroked="true" strokeweight=".47998pt" strokecolor="#000000">
                <v:path arrowok="t"/>
              </v:shape>
            </v:group>
            <v:group style="position:absolute;left:7876;top:-2976;width:20;height:2" coordorigin="7876,-2976" coordsize="20,2">
              <v:shape style="position:absolute;left:7876;top:-2976;width:20;height:2" coordorigin="7876,-2976" coordsize="20,0" path="m7876,-2976l7895,-2976e" filled="false" stroked="true" strokeweight=".47998pt" strokecolor="#000000">
                <v:path arrowok="t"/>
              </v:shape>
            </v:group>
            <v:group style="position:absolute;left:7895;top:-2976;width:20;height:2" coordorigin="7895,-2976" coordsize="20,2">
              <v:shape style="position:absolute;left:7895;top:-2976;width:20;height:2" coordorigin="7895,-2976" coordsize="20,0" path="m7895,-2976l7914,-2976e" filled="false" stroked="true" strokeweight=".47998pt" strokecolor="#000000">
                <v:path arrowok="t"/>
              </v:shape>
            </v:group>
            <v:group style="position:absolute;left:7914;top:-2976;width:20;height:2" coordorigin="7914,-2976" coordsize="20,2">
              <v:shape style="position:absolute;left:7914;top:-2976;width:20;height:2" coordorigin="7914,-2976" coordsize="20,0" path="m7914,-2976l7933,-2976e" filled="false" stroked="true" strokeweight=".47998pt" strokecolor="#000000">
                <v:path arrowok="t"/>
              </v:shape>
            </v:group>
            <v:group style="position:absolute;left:7933;top:-2976;width:20;height:2" coordorigin="7933,-2976" coordsize="20,2">
              <v:shape style="position:absolute;left:7933;top:-2976;width:20;height:2" coordorigin="7933,-2976" coordsize="20,0" path="m7933,-2976l7953,-2976e" filled="false" stroked="true" strokeweight=".47998pt" strokecolor="#000000">
                <v:path arrowok="t"/>
              </v:shape>
            </v:group>
            <v:group style="position:absolute;left:7953;top:-2976;width:20;height:2" coordorigin="7953,-2976" coordsize="20,2">
              <v:shape style="position:absolute;left:7953;top:-2976;width:20;height:2" coordorigin="7953,-2976" coordsize="20,0" path="m7953,-2976l7972,-2976e" filled="false" stroked="true" strokeweight=".47998pt" strokecolor="#000000">
                <v:path arrowok="t"/>
              </v:shape>
            </v:group>
            <v:group style="position:absolute;left:7972;top:-2976;width:20;height:2" coordorigin="7972,-2976" coordsize="20,2">
              <v:shape style="position:absolute;left:7972;top:-2976;width:20;height:2" coordorigin="7972,-2976" coordsize="20,0" path="m7972,-2976l7991,-2976e" filled="false" stroked="true" strokeweight=".47998pt" strokecolor="#000000">
                <v:path arrowok="t"/>
              </v:shape>
            </v:group>
            <v:group style="position:absolute;left:7991;top:-2976;width:20;height:2" coordorigin="7991,-2976" coordsize="20,2">
              <v:shape style="position:absolute;left:7991;top:-2976;width:20;height:2" coordorigin="7991,-2976" coordsize="20,0" path="m7991,-2976l8010,-2976e" filled="false" stroked="true" strokeweight=".47998pt" strokecolor="#000000">
                <v:path arrowok="t"/>
              </v:shape>
            </v:group>
            <v:group style="position:absolute;left:8010;top:-2976;width:20;height:2" coordorigin="8010,-2976" coordsize="20,2">
              <v:shape style="position:absolute;left:8010;top:-2976;width:20;height:2" coordorigin="8010,-2976" coordsize="20,0" path="m8010,-2976l8029,-2976e" filled="false" stroked="true" strokeweight=".47998pt" strokecolor="#000000">
                <v:path arrowok="t"/>
              </v:shape>
            </v:group>
            <v:group style="position:absolute;left:8029;top:-2976;width:20;height:2" coordorigin="8029,-2976" coordsize="20,2">
              <v:shape style="position:absolute;left:8029;top:-2976;width:20;height:2" coordorigin="8029,-2976" coordsize="20,0" path="m8029,-2976l8049,-2976e" filled="false" stroked="true" strokeweight=".47998pt" strokecolor="#000000">
                <v:path arrowok="t"/>
              </v:shape>
            </v:group>
            <v:group style="position:absolute;left:8049;top:-2976;width:20;height:2" coordorigin="8049,-2976" coordsize="20,2">
              <v:shape style="position:absolute;left:8049;top:-2976;width:20;height:2" coordorigin="8049,-2976" coordsize="20,0" path="m8049,-2976l8068,-2976e" filled="false" stroked="true" strokeweight=".47998pt" strokecolor="#000000">
                <v:path arrowok="t"/>
              </v:shape>
            </v:group>
            <v:group style="position:absolute;left:8068;top:-2976;width:20;height:2" coordorigin="8068,-2976" coordsize="20,2">
              <v:shape style="position:absolute;left:8068;top:-2976;width:20;height:2" coordorigin="8068,-2976" coordsize="20,0" path="m8068,-2976l8087,-2976e" filled="false" stroked="true" strokeweight=".47998pt" strokecolor="#000000">
                <v:path arrowok="t"/>
              </v:shape>
            </v:group>
            <v:group style="position:absolute;left:8087;top:-2976;width:20;height:2" coordorigin="8087,-2976" coordsize="20,2">
              <v:shape style="position:absolute;left:8087;top:-2976;width:20;height:2" coordorigin="8087,-2976" coordsize="20,0" path="m8087,-2976l8106,-2976e" filled="false" stroked="true" strokeweight=".47998pt" strokecolor="#000000">
                <v:path arrowok="t"/>
              </v:shape>
            </v:group>
            <v:group style="position:absolute;left:8106;top:-2976;width:20;height:2" coordorigin="8106,-2976" coordsize="20,2">
              <v:shape style="position:absolute;left:8106;top:-2976;width:20;height:2" coordorigin="8106,-2976" coordsize="20,0" path="m8106,-2976l8125,-2976e" filled="false" stroked="true" strokeweight=".47998pt" strokecolor="#000000">
                <v:path arrowok="t"/>
              </v:shape>
            </v:group>
            <v:group style="position:absolute;left:8125;top:-2976;width:20;height:2" coordorigin="8125,-2976" coordsize="20,2">
              <v:shape style="position:absolute;left:8125;top:-2976;width:20;height:2" coordorigin="8125,-2976" coordsize="20,0" path="m8125,-2976l8145,-2976e" filled="false" stroked="true" strokeweight=".47998pt" strokecolor="#000000">
                <v:path arrowok="t"/>
              </v:shape>
            </v:group>
            <v:group style="position:absolute;left:8145;top:-2976;width:20;height:2" coordorigin="8145,-2976" coordsize="20,2">
              <v:shape style="position:absolute;left:8145;top:-2976;width:20;height:2" coordorigin="8145,-2976" coordsize="20,0" path="m8145,-2976l8164,-2976e" filled="false" stroked="true" strokeweight=".47998pt" strokecolor="#000000">
                <v:path arrowok="t"/>
              </v:shape>
            </v:group>
            <v:group style="position:absolute;left:8164;top:-2976;width:20;height:2" coordorigin="8164,-2976" coordsize="20,2">
              <v:shape style="position:absolute;left:8164;top:-2976;width:20;height:2" coordorigin="8164,-2976" coordsize="20,0" path="m8164,-2976l8183,-2976e" filled="false" stroked="true" strokeweight=".47998pt" strokecolor="#000000">
                <v:path arrowok="t"/>
              </v:shape>
            </v:group>
            <v:group style="position:absolute;left:8183;top:-2976;width:20;height:2" coordorigin="8183,-2976" coordsize="20,2">
              <v:shape style="position:absolute;left:8183;top:-2976;width:20;height:2" coordorigin="8183,-2976" coordsize="20,0" path="m8183,-2976l8202,-2976e" filled="false" stroked="true" strokeweight=".47998pt" strokecolor="#000000">
                <v:path arrowok="t"/>
              </v:shape>
            </v:group>
            <v:group style="position:absolute;left:8202;top:-2976;width:20;height:2" coordorigin="8202,-2976" coordsize="20,2">
              <v:shape style="position:absolute;left:8202;top:-2976;width:20;height:2" coordorigin="8202,-2976" coordsize="20,0" path="m8202,-2976l8221,-2976e" filled="false" stroked="true" strokeweight=".47998pt" strokecolor="#000000">
                <v:path arrowok="t"/>
              </v:shape>
            </v:group>
            <v:group style="position:absolute;left:8221;top:-2976;width:20;height:2" coordorigin="8221,-2976" coordsize="20,2">
              <v:shape style="position:absolute;left:8221;top:-2976;width:20;height:2" coordorigin="8221,-2976" coordsize="20,0" path="m8221,-2976l8241,-2976e" filled="false" stroked="true" strokeweight=".47998pt" strokecolor="#000000">
                <v:path arrowok="t"/>
              </v:shape>
            </v:group>
            <v:group style="position:absolute;left:8241;top:-2976;width:20;height:2" coordorigin="8241,-2976" coordsize="20,2">
              <v:shape style="position:absolute;left:8241;top:-2976;width:20;height:2" coordorigin="8241,-2976" coordsize="20,0" path="m8241,-2976l8260,-2976e" filled="false" stroked="true" strokeweight=".47998pt" strokecolor="#000000">
                <v:path arrowok="t"/>
              </v:shape>
            </v:group>
            <v:group style="position:absolute;left:8260;top:-2976;width:20;height:2" coordorigin="8260,-2976" coordsize="20,2">
              <v:shape style="position:absolute;left:8260;top:-2976;width:20;height:2" coordorigin="8260,-2976" coordsize="20,0" path="m8260,-2976l8279,-2976e" filled="false" stroked="true" strokeweight=".47998pt" strokecolor="#000000">
                <v:path arrowok="t"/>
              </v:shape>
            </v:group>
            <v:group style="position:absolute;left:8279;top:-2976;width:20;height:2" coordorigin="8279,-2976" coordsize="20,2">
              <v:shape style="position:absolute;left:8279;top:-2976;width:20;height:2" coordorigin="8279,-2976" coordsize="20,0" path="m8279,-2976l8298,-2976e" filled="false" stroked="true" strokeweight=".47998pt" strokecolor="#000000">
                <v:path arrowok="t"/>
              </v:shape>
            </v:group>
            <v:group style="position:absolute;left:8298;top:-2976;width:20;height:2" coordorigin="8298,-2976" coordsize="20,2">
              <v:shape style="position:absolute;left:8298;top:-2976;width:20;height:2" coordorigin="8298,-2976" coordsize="20,0" path="m8298,-2976l8317,-2976e" filled="false" stroked="true" strokeweight=".47998pt" strokecolor="#000000">
                <v:path arrowok="t"/>
              </v:shape>
            </v:group>
            <v:group style="position:absolute;left:8317;top:-2976;width:20;height:2" coordorigin="8317,-2976" coordsize="20,2">
              <v:shape style="position:absolute;left:8317;top:-2976;width:20;height:2" coordorigin="8317,-2976" coordsize="20,0" path="m8317,-2976l8337,-2976e" filled="false" stroked="true" strokeweight=".47998pt" strokecolor="#000000">
                <v:path arrowok="t"/>
              </v:shape>
            </v:group>
            <v:group style="position:absolute;left:8337;top:-2976;width:20;height:2" coordorigin="8337,-2976" coordsize="20,2">
              <v:shape style="position:absolute;left:8337;top:-2976;width:20;height:2" coordorigin="8337,-2976" coordsize="20,0" path="m8337,-2976l8356,-2976e" filled="false" stroked="true" strokeweight=".47998pt" strokecolor="#000000">
                <v:path arrowok="t"/>
              </v:shape>
            </v:group>
            <v:group style="position:absolute;left:8356;top:-2976;width:20;height:2" coordorigin="8356,-2976" coordsize="20,2">
              <v:shape style="position:absolute;left:8356;top:-2976;width:20;height:2" coordorigin="8356,-2976" coordsize="20,0" path="m8356,-2976l8375,-2976e" filled="false" stroked="true" strokeweight=".47998pt" strokecolor="#000000">
                <v:path arrowok="t"/>
              </v:shape>
            </v:group>
            <v:group style="position:absolute;left:8375;top:-2976;width:20;height:2" coordorigin="8375,-2976" coordsize="20,2">
              <v:shape style="position:absolute;left:8375;top:-2976;width:20;height:2" coordorigin="8375,-2976" coordsize="20,0" path="m8375,-2976l8394,-2976e" filled="false" stroked="true" strokeweight=".47998pt" strokecolor="#000000">
                <v:path arrowok="t"/>
              </v:shape>
            </v:group>
            <v:group style="position:absolute;left:8394;top:-2976;width:20;height:2" coordorigin="8394,-2976" coordsize="20,2">
              <v:shape style="position:absolute;left:8394;top:-2976;width:20;height:2" coordorigin="8394,-2976" coordsize="20,0" path="m8394,-2976l8413,-2976e" filled="false" stroked="true" strokeweight=".47998pt" strokecolor="#000000">
                <v:path arrowok="t"/>
              </v:shape>
            </v:group>
            <v:group style="position:absolute;left:8413;top:-2976;width:20;height:2" coordorigin="8413,-2976" coordsize="20,2">
              <v:shape style="position:absolute;left:8413;top:-2976;width:20;height:2" coordorigin="8413,-2976" coordsize="20,0" path="m8413,-2976l8433,-2976e" filled="false" stroked="true" strokeweight=".47998pt" strokecolor="#000000">
                <v:path arrowok="t"/>
              </v:shape>
            </v:group>
            <v:group style="position:absolute;left:8433;top:-2976;width:20;height:2" coordorigin="8433,-2976" coordsize="20,2">
              <v:shape style="position:absolute;left:8433;top:-2976;width:20;height:2" coordorigin="8433,-2976" coordsize="20,0" path="m8433,-2976l8452,-2976e" filled="false" stroked="true" strokeweight=".47998pt" strokecolor="#000000">
                <v:path arrowok="t"/>
              </v:shape>
            </v:group>
            <v:group style="position:absolute;left:8452;top:-2976;width:20;height:2" coordorigin="8452,-2976" coordsize="20,2">
              <v:shape style="position:absolute;left:8452;top:-2976;width:20;height:2" coordorigin="8452,-2976" coordsize="20,0" path="m8452,-2976l8471,-2976e" filled="false" stroked="true" strokeweight=".47998pt" strokecolor="#000000">
                <v:path arrowok="t"/>
              </v:shape>
            </v:group>
            <v:group style="position:absolute;left:8471;top:-2976;width:20;height:2" coordorigin="8471,-2976" coordsize="20,2">
              <v:shape style="position:absolute;left:8471;top:-2976;width:20;height:2" coordorigin="8471,-2976" coordsize="20,0" path="m8471,-2976l8490,-2976e" filled="false" stroked="true" strokeweight=".47998pt" strokecolor="#000000">
                <v:path arrowok="t"/>
              </v:shape>
            </v:group>
            <v:group style="position:absolute;left:8490;top:-2976;width:20;height:2" coordorigin="8490,-2976" coordsize="20,2">
              <v:shape style="position:absolute;left:8490;top:-2976;width:20;height:2" coordorigin="8490,-2976" coordsize="20,0" path="m8490,-2976l8509,-2976e" filled="false" stroked="true" strokeweight=".47998pt" strokecolor="#000000">
                <v:path arrowok="t"/>
              </v:shape>
            </v:group>
            <v:group style="position:absolute;left:8509;top:-2976;width:20;height:2" coordorigin="8509,-2976" coordsize="20,2">
              <v:shape style="position:absolute;left:8509;top:-2976;width:20;height:2" coordorigin="8509,-2976" coordsize="20,0" path="m8509,-2976l8529,-2976e" filled="false" stroked="true" strokeweight=".47998pt" strokecolor="#000000">
                <v:path arrowok="t"/>
              </v:shape>
            </v:group>
            <v:group style="position:absolute;left:8529;top:-2976;width:20;height:2" coordorigin="8529,-2976" coordsize="20,2">
              <v:shape style="position:absolute;left:8529;top:-2976;width:20;height:2" coordorigin="8529,-2976" coordsize="20,0" path="m8529,-2976l8548,-2976e" filled="false" stroked="true" strokeweight=".47998pt" strokecolor="#000000">
                <v:path arrowok="t"/>
              </v:shape>
            </v:group>
            <v:group style="position:absolute;left:8548;top:-2976;width:20;height:2" coordorigin="8548,-2976" coordsize="20,2">
              <v:shape style="position:absolute;left:8548;top:-2976;width:20;height:2" coordorigin="8548,-2976" coordsize="20,0" path="m8548,-2976l8567,-2976e" filled="false" stroked="true" strokeweight=".47998pt" strokecolor="#000000">
                <v:path arrowok="t"/>
              </v:shape>
            </v:group>
            <v:group style="position:absolute;left:8567;top:-2976;width:20;height:2" coordorigin="8567,-2976" coordsize="20,2">
              <v:shape style="position:absolute;left:8567;top:-2976;width:20;height:2" coordorigin="8567,-2976" coordsize="20,0" path="m8567,-2976l8586,-2976e" filled="false" stroked="true" strokeweight=".47998pt" strokecolor="#000000">
                <v:path arrowok="t"/>
              </v:shape>
            </v:group>
            <v:group style="position:absolute;left:8586;top:-2976;width:20;height:2" coordorigin="8586,-2976" coordsize="20,2">
              <v:shape style="position:absolute;left:8586;top:-2976;width:20;height:2" coordorigin="8586,-2976" coordsize="20,0" path="m8586,-2976l8605,-2976e" filled="false" stroked="true" strokeweight=".47998pt" strokecolor="#000000">
                <v:path arrowok="t"/>
              </v:shape>
            </v:group>
            <v:group style="position:absolute;left:8605;top:-2976;width:20;height:2" coordorigin="8605,-2976" coordsize="20,2">
              <v:shape style="position:absolute;left:8605;top:-2976;width:20;height:2" coordorigin="8605,-2976" coordsize="20,0" path="m8605,-2976l8625,-2976e" filled="false" stroked="true" strokeweight=".47998pt" strokecolor="#000000">
                <v:path arrowok="t"/>
              </v:shape>
            </v:group>
            <v:group style="position:absolute;left:8625;top:-2976;width:20;height:2" coordorigin="8625,-2976" coordsize="20,2">
              <v:shape style="position:absolute;left:8625;top:-2976;width:20;height:2" coordorigin="8625,-2976" coordsize="20,0" path="m8625,-2976l8644,-2976e" filled="false" stroked="true" strokeweight=".47998pt" strokecolor="#000000">
                <v:path arrowok="t"/>
              </v:shape>
            </v:group>
            <v:group style="position:absolute;left:8644;top:-2976;width:20;height:2" coordorigin="8644,-2976" coordsize="20,2">
              <v:shape style="position:absolute;left:8644;top:-2976;width:20;height:2" coordorigin="8644,-2976" coordsize="20,0" path="m8644,-2976l8663,-2976e" filled="false" stroked="true" strokeweight=".47998pt" strokecolor="#000000">
                <v:path arrowok="t"/>
              </v:shape>
            </v:group>
            <v:group style="position:absolute;left:8663;top:-2976;width:20;height:2" coordorigin="8663,-2976" coordsize="20,2">
              <v:shape style="position:absolute;left:8663;top:-2976;width:20;height:2" coordorigin="8663,-2976" coordsize="20,0" path="m8663,-2976l8682,-2976e" filled="false" stroked="true" strokeweight=".47998pt" strokecolor="#000000">
                <v:path arrowok="t"/>
              </v:shape>
            </v:group>
            <v:group style="position:absolute;left:8682;top:-2976;width:20;height:2" coordorigin="8682,-2976" coordsize="20,2">
              <v:shape style="position:absolute;left:8682;top:-2976;width:20;height:2" coordorigin="8682,-2976" coordsize="20,0" path="m8682,-2976l8701,-2976e" filled="false" stroked="true" strokeweight=".47998pt" strokecolor="#000000">
                <v:path arrowok="t"/>
              </v:shape>
            </v:group>
            <v:group style="position:absolute;left:8701;top:-2976;width:20;height:2" coordorigin="8701,-2976" coordsize="20,2">
              <v:shape style="position:absolute;left:8701;top:-2976;width:20;height:2" coordorigin="8701,-2976" coordsize="20,0" path="m8701,-2976l8721,-2976e" filled="false" stroked="true" strokeweight=".47998pt" strokecolor="#000000">
                <v:path arrowok="t"/>
              </v:shape>
            </v:group>
            <v:group style="position:absolute;left:8721;top:-2976;width:20;height:2" coordorigin="8721,-2976" coordsize="20,2">
              <v:shape style="position:absolute;left:8721;top:-2976;width:20;height:2" coordorigin="8721,-2976" coordsize="20,0" path="m8721,-2976l8740,-2976e" filled="false" stroked="true" strokeweight=".47998pt" strokecolor="#000000">
                <v:path arrowok="t"/>
              </v:shape>
            </v:group>
            <v:group style="position:absolute;left:8740;top:-2976;width:20;height:2" coordorigin="8740,-2976" coordsize="20,2">
              <v:shape style="position:absolute;left:8740;top:-2976;width:20;height:2" coordorigin="8740,-2976" coordsize="20,0" path="m8740,-2976l8759,-2976e" filled="false" stroked="true" strokeweight=".47998pt" strokecolor="#000000">
                <v:path arrowok="t"/>
              </v:shape>
            </v:group>
            <v:group style="position:absolute;left:8759;top:-2976;width:20;height:2" coordorigin="8759,-2976" coordsize="20,2">
              <v:shape style="position:absolute;left:8759;top:-2976;width:20;height:2" coordorigin="8759,-2976" coordsize="20,0" path="m8759,-2976l8778,-2976e" filled="false" stroked="true" strokeweight=".47998pt" strokecolor="#000000">
                <v:path arrowok="t"/>
              </v:shape>
            </v:group>
            <v:group style="position:absolute;left:8778;top:-2976;width:20;height:2" coordorigin="8778,-2976" coordsize="20,2">
              <v:shape style="position:absolute;left:8778;top:-2976;width:20;height:2" coordorigin="8778,-2976" coordsize="20,0" path="m8778,-2976l8797,-2976e" filled="false" stroked="true" strokeweight=".47998pt" strokecolor="#000000">
                <v:path arrowok="t"/>
              </v:shape>
            </v:group>
            <v:group style="position:absolute;left:8797;top:-2976;width:20;height:2" coordorigin="8797,-2976" coordsize="20,2">
              <v:shape style="position:absolute;left:8797;top:-2976;width:20;height:2" coordorigin="8797,-2976" coordsize="20,0" path="m8797,-2976l8817,-2976e" filled="false" stroked="true" strokeweight=".47998pt" strokecolor="#000000">
                <v:path arrowok="t"/>
              </v:shape>
            </v:group>
            <v:group style="position:absolute;left:8817;top:-2976;width:20;height:2" coordorigin="8817,-2976" coordsize="20,2">
              <v:shape style="position:absolute;left:8817;top:-2976;width:20;height:2" coordorigin="8817,-2976" coordsize="20,0" path="m8817,-2976l8836,-2976e" filled="false" stroked="true" strokeweight=".47998pt" strokecolor="#000000">
                <v:path arrowok="t"/>
              </v:shape>
            </v:group>
            <v:group style="position:absolute;left:8836;top:-2976;width:20;height:2" coordorigin="8836,-2976" coordsize="20,2">
              <v:shape style="position:absolute;left:8836;top:-2976;width:20;height:2" coordorigin="8836,-2976" coordsize="20,0" path="m8836,-2976l8856,-2976e" filled="false" stroked="true" strokeweight=".47998pt" strokecolor="#000000">
                <v:path arrowok="t"/>
              </v:shape>
            </v:group>
            <v:group style="position:absolute;left:8856;top:-2976;width:20;height:2" coordorigin="8856,-2976" coordsize="20,2">
              <v:shape style="position:absolute;left:8856;top:-2976;width:20;height:2" coordorigin="8856,-2976" coordsize="20,0" path="m8856,-2976l8875,-2976e" filled="false" stroked="true" strokeweight=".47998pt" strokecolor="#000000">
                <v:path arrowok="t"/>
              </v:shape>
            </v:group>
            <v:group style="position:absolute;left:8875;top:-2976;width:20;height:2" coordorigin="8875,-2976" coordsize="20,2">
              <v:shape style="position:absolute;left:8875;top:-2976;width:20;height:2" coordorigin="8875,-2976" coordsize="20,0" path="m8875,-2976l8894,-2976e" filled="false" stroked="true" strokeweight=".47998pt" strokecolor="#000000">
                <v:path arrowok="t"/>
              </v:shape>
            </v:group>
            <v:group style="position:absolute;left:8894;top:-2976;width:20;height:2" coordorigin="8894,-2976" coordsize="20,2">
              <v:shape style="position:absolute;left:8894;top:-2976;width:20;height:2" coordorigin="8894,-2976" coordsize="20,0" path="m8894,-2976l8913,-2976e" filled="false" stroked="true" strokeweight=".47998pt" strokecolor="#000000">
                <v:path arrowok="t"/>
              </v:shape>
            </v:group>
            <v:group style="position:absolute;left:8913;top:-2976;width:20;height:2" coordorigin="8913,-2976" coordsize="20,2">
              <v:shape style="position:absolute;left:8913;top:-2976;width:20;height:2" coordorigin="8913,-2976" coordsize="20,0" path="m8913,-2976l8932,-2976e" filled="false" stroked="true" strokeweight=".47998pt" strokecolor="#000000">
                <v:path arrowok="t"/>
              </v:shape>
            </v:group>
            <v:group style="position:absolute;left:8932;top:-2976;width:20;height:2" coordorigin="8932,-2976" coordsize="20,2">
              <v:shape style="position:absolute;left:8932;top:-2976;width:20;height:2" coordorigin="8932,-2976" coordsize="20,0" path="m8932,-2976l8952,-2976e" filled="false" stroked="true" strokeweight=".47998pt" strokecolor="#000000">
                <v:path arrowok="t"/>
              </v:shape>
            </v:group>
            <v:group style="position:absolute;left:8952;top:-2976;width:20;height:2" coordorigin="8952,-2976" coordsize="20,2">
              <v:shape style="position:absolute;left:8952;top:-2976;width:20;height:2" coordorigin="8952,-2976" coordsize="20,0" path="m8952,-2976l8971,-2976e" filled="false" stroked="true" strokeweight=".47998pt" strokecolor="#000000">
                <v:path arrowok="t"/>
              </v:shape>
            </v:group>
            <v:group style="position:absolute;left:8971;top:-2976;width:20;height:2" coordorigin="8971,-2976" coordsize="20,2">
              <v:shape style="position:absolute;left:8971;top:-2976;width:20;height:2" coordorigin="8971,-2976" coordsize="20,0" path="m8971,-2976l8990,-2976e" filled="false" stroked="true" strokeweight=".47998pt" strokecolor="#000000">
                <v:path arrowok="t"/>
              </v:shape>
            </v:group>
            <v:group style="position:absolute;left:8990;top:-2976;width:20;height:2" coordorigin="8990,-2976" coordsize="20,2">
              <v:shape style="position:absolute;left:8990;top:-2976;width:20;height:2" coordorigin="8990,-2976" coordsize="20,0" path="m8990,-2976l9009,-2976e" filled="false" stroked="true" strokeweight=".47998pt" strokecolor="#000000">
                <v:path arrowok="t"/>
              </v:shape>
            </v:group>
            <v:group style="position:absolute;left:9009;top:-2976;width:20;height:2" coordorigin="9009,-2976" coordsize="20,2">
              <v:shape style="position:absolute;left:9009;top:-2976;width:20;height:2" coordorigin="9009,-2976" coordsize="20,0" path="m9009,-2976l9028,-2976e" filled="false" stroked="true" strokeweight=".47998pt" strokecolor="#000000">
                <v:path arrowok="t"/>
              </v:shape>
            </v:group>
            <v:group style="position:absolute;left:9028;top:-2976;width:20;height:2" coordorigin="9028,-2976" coordsize="20,2">
              <v:shape style="position:absolute;left:9028;top:-2976;width:20;height:2" coordorigin="9028,-2976" coordsize="20,0" path="m9028,-2976l9048,-2976e" filled="false" stroked="true" strokeweight=".47998pt" strokecolor="#000000">
                <v:path arrowok="t"/>
              </v:shape>
            </v:group>
            <v:group style="position:absolute;left:9048;top:-2976;width:20;height:2" coordorigin="9048,-2976" coordsize="20,2">
              <v:shape style="position:absolute;left:9048;top:-2976;width:20;height:2" coordorigin="9048,-2976" coordsize="20,0" path="m9048,-2976l9067,-2976e" filled="false" stroked="true" strokeweight=".47998pt" strokecolor="#000000">
                <v:path arrowok="t"/>
              </v:shape>
            </v:group>
            <v:group style="position:absolute;left:9067;top:-2976;width:20;height:2" coordorigin="9067,-2976" coordsize="20,2">
              <v:shape style="position:absolute;left:9067;top:-2976;width:20;height:2" coordorigin="9067,-2976" coordsize="20,0" path="m9067,-2976l9086,-2976e" filled="false" stroked="true" strokeweight=".47998pt" strokecolor="#000000">
                <v:path arrowok="t"/>
              </v:shape>
            </v:group>
            <v:group style="position:absolute;left:9086;top:-2976;width:20;height:2" coordorigin="9086,-2976" coordsize="20,2">
              <v:shape style="position:absolute;left:9086;top:-2976;width:20;height:2" coordorigin="9086,-2976" coordsize="20,0" path="m9086,-2976l9105,-2976e" filled="false" stroked="true" strokeweight=".47998pt" strokecolor="#000000">
                <v:path arrowok="t"/>
              </v:shape>
            </v:group>
            <v:group style="position:absolute;left:9105;top:-2976;width:20;height:2" coordorigin="9105,-2976" coordsize="20,2">
              <v:shape style="position:absolute;left:9105;top:-2976;width:20;height:2" coordorigin="9105,-2976" coordsize="20,0" path="m9105,-2976l9124,-2976e" filled="false" stroked="true" strokeweight=".47998pt" strokecolor="#000000">
                <v:path arrowok="t"/>
              </v:shape>
            </v:group>
            <v:group style="position:absolute;left:9124;top:-2976;width:20;height:2" coordorigin="9124,-2976" coordsize="20,2">
              <v:shape style="position:absolute;left:9124;top:-2976;width:20;height:2" coordorigin="9124,-2976" coordsize="20,0" path="m9124,-2976l9144,-2976e" filled="false" stroked="true" strokeweight=".47998pt" strokecolor="#000000">
                <v:path arrowok="t"/>
              </v:shape>
            </v:group>
            <v:group style="position:absolute;left:9144;top:-2976;width:20;height:2" coordorigin="9144,-2976" coordsize="20,2">
              <v:shape style="position:absolute;left:9144;top:-2976;width:20;height:2" coordorigin="9144,-2976" coordsize="20,0" path="m9144,-2976l9163,-2976e" filled="false" stroked="true" strokeweight=".47998pt" strokecolor="#000000">
                <v:path arrowok="t"/>
              </v:shape>
            </v:group>
            <v:group style="position:absolute;left:9163;top:-2976;width:20;height:2" coordorigin="9163,-2976" coordsize="20,2">
              <v:shape style="position:absolute;left:9163;top:-2976;width:20;height:2" coordorigin="9163,-2976" coordsize="20,0" path="m9163,-2976l9182,-2976e" filled="false" stroked="true" strokeweight=".47998pt" strokecolor="#000000">
                <v:path arrowok="t"/>
              </v:shape>
            </v:group>
            <v:group style="position:absolute;left:9182;top:-2976;width:20;height:2" coordorigin="9182,-2976" coordsize="20,2">
              <v:shape style="position:absolute;left:9182;top:-2976;width:20;height:2" coordorigin="9182,-2976" coordsize="20,0" path="m9182,-2976l9201,-2976e" filled="false" stroked="true" strokeweight=".47998pt" strokecolor="#000000">
                <v:path arrowok="t"/>
              </v:shape>
            </v:group>
            <v:group style="position:absolute;left:9201;top:-2976;width:20;height:2" coordorigin="9201,-2976" coordsize="20,2">
              <v:shape style="position:absolute;left:9201;top:-2976;width:20;height:2" coordorigin="9201,-2976" coordsize="20,0" path="m9201,-2976l9220,-2976e" filled="false" stroked="true" strokeweight=".47998pt" strokecolor="#000000">
                <v:path arrowok="t"/>
              </v:shape>
            </v:group>
            <v:group style="position:absolute;left:9220;top:-2976;width:20;height:2" coordorigin="9220,-2976" coordsize="20,2">
              <v:shape style="position:absolute;left:9220;top:-2976;width:20;height:2" coordorigin="9220,-2976" coordsize="20,0" path="m9220,-2976l9240,-2976e" filled="false" stroked="true" strokeweight=".47998pt" strokecolor="#000000">
                <v:path arrowok="t"/>
              </v:shape>
            </v:group>
            <v:group style="position:absolute;left:9240;top:-2976;width:20;height:2" coordorigin="9240,-2976" coordsize="20,2">
              <v:shape style="position:absolute;left:9240;top:-2976;width:20;height:2" coordorigin="9240,-2976" coordsize="20,0" path="m9240,-2976l9259,-2976e" filled="false" stroked="true" strokeweight=".47998pt" strokecolor="#000000">
                <v:path arrowok="t"/>
              </v:shape>
            </v:group>
            <v:group style="position:absolute;left:9259;top:-2976;width:20;height:2" coordorigin="9259,-2976" coordsize="20,2">
              <v:shape style="position:absolute;left:9259;top:-2976;width:20;height:2" coordorigin="9259,-2976" coordsize="20,0" path="m9259,-2976l9278,-2976e" filled="false" stroked="true" strokeweight=".47998pt" strokecolor="#000000">
                <v:path arrowok="t"/>
              </v:shape>
            </v:group>
            <v:group style="position:absolute;left:9278;top:-2976;width:20;height:2" coordorigin="9278,-2976" coordsize="20,2">
              <v:shape style="position:absolute;left:9278;top:-2976;width:20;height:2" coordorigin="9278,-2976" coordsize="20,0" path="m9278,-2976l9297,-2976e" filled="false" stroked="true" strokeweight=".47998pt" strokecolor="#000000">
                <v:path arrowok="t"/>
              </v:shape>
            </v:group>
            <v:group style="position:absolute;left:9297;top:-2976;width:20;height:2" coordorigin="9297,-2976" coordsize="20,2">
              <v:shape style="position:absolute;left:9297;top:-2976;width:20;height:2" coordorigin="9297,-2976" coordsize="20,0" path="m9297,-2976l9316,-2976e" filled="false" stroked="true" strokeweight=".47998pt" strokecolor="#000000">
                <v:path arrowok="t"/>
              </v:shape>
            </v:group>
            <v:group style="position:absolute;left:9316;top:-2976;width:20;height:2" coordorigin="9316,-2976" coordsize="20,2">
              <v:shape style="position:absolute;left:9316;top:-2976;width:20;height:2" coordorigin="9316,-2976" coordsize="20,0" path="m9316,-2976l9336,-2976e" filled="false" stroked="true" strokeweight=".47998pt" strokecolor="#000000">
                <v:path arrowok="t"/>
              </v:shape>
            </v:group>
            <v:group style="position:absolute;left:9336;top:-2976;width:20;height:2" coordorigin="9336,-2976" coordsize="20,2">
              <v:shape style="position:absolute;left:9336;top:-2976;width:20;height:2" coordorigin="9336,-2976" coordsize="20,0" path="m9336,-2976l9355,-2976e" filled="false" stroked="true" strokeweight=".47998pt" strokecolor="#000000">
                <v:path arrowok="t"/>
              </v:shape>
            </v:group>
            <v:group style="position:absolute;left:9355;top:-2976;width:20;height:2" coordorigin="9355,-2976" coordsize="20,2">
              <v:shape style="position:absolute;left:9355;top:-2976;width:20;height:2" coordorigin="9355,-2976" coordsize="20,0" path="m9355,-2976l9374,-2976e" filled="false" stroked="true" strokeweight=".47998pt" strokecolor="#000000">
                <v:path arrowok="t"/>
              </v:shape>
            </v:group>
            <v:group style="position:absolute;left:9374;top:-2976;width:20;height:2" coordorigin="9374,-2976" coordsize="20,2">
              <v:shape style="position:absolute;left:9374;top:-2976;width:20;height:2" coordorigin="9374,-2976" coordsize="20,0" path="m9374,-2976l9393,-2976e" filled="false" stroked="true" strokeweight=".47998pt" strokecolor="#000000">
                <v:path arrowok="t"/>
              </v:shape>
            </v:group>
            <v:group style="position:absolute;left:9393;top:-2976;width:20;height:2" coordorigin="9393,-2976" coordsize="20,2">
              <v:shape style="position:absolute;left:9393;top:-2976;width:20;height:2" coordorigin="9393,-2976" coordsize="20,0" path="m9393,-2976l9412,-2976e" filled="false" stroked="true" strokeweight=".47998pt" strokecolor="#000000">
                <v:path arrowok="t"/>
              </v:shape>
            </v:group>
            <v:group style="position:absolute;left:9412;top:-2976;width:20;height:2" coordorigin="9412,-2976" coordsize="20,2">
              <v:shape style="position:absolute;left:9412;top:-2976;width:20;height:2" coordorigin="9412,-2976" coordsize="20,0" path="m9412,-2976l9432,-2976e" filled="false" stroked="true" strokeweight=".47998pt" strokecolor="#000000">
                <v:path arrowok="t"/>
              </v:shape>
            </v:group>
            <v:group style="position:absolute;left:9432;top:-2976;width:20;height:2" coordorigin="9432,-2976" coordsize="20,2">
              <v:shape style="position:absolute;left:9432;top:-2976;width:20;height:2" coordorigin="9432,-2976" coordsize="20,0" path="m9432,-2976l9451,-2976e" filled="false" stroked="true" strokeweight=".47998pt" strokecolor="#000000">
                <v:path arrowok="t"/>
              </v:shape>
            </v:group>
            <v:group style="position:absolute;left:9451;top:-2976;width:20;height:2" coordorigin="9451,-2976" coordsize="20,2">
              <v:shape style="position:absolute;left:9451;top:-2976;width:20;height:2" coordorigin="9451,-2976" coordsize="20,0" path="m9451,-2976l9470,-2976e" filled="false" stroked="true" strokeweight=".47998pt" strokecolor="#000000">
                <v:path arrowok="t"/>
              </v:shape>
            </v:group>
            <v:group style="position:absolute;left:9470;top:-2976;width:20;height:2" coordorigin="9470,-2976" coordsize="20,2">
              <v:shape style="position:absolute;left:9470;top:-2976;width:20;height:2" coordorigin="9470,-2976" coordsize="20,0" path="m9470,-2976l9489,-2976e" filled="false" stroked="true" strokeweight=".47998pt" strokecolor="#000000">
                <v:path arrowok="t"/>
              </v:shape>
            </v:group>
            <v:group style="position:absolute;left:9489;top:-2976;width:20;height:2" coordorigin="9489,-2976" coordsize="20,2">
              <v:shape style="position:absolute;left:9489;top:-2976;width:20;height:2" coordorigin="9489,-2976" coordsize="20,0" path="m9489,-2976l9508,-2976e" filled="false" stroked="true" strokeweight=".47998pt" strokecolor="#000000">
                <v:path arrowok="t"/>
              </v:shape>
            </v:group>
            <v:group style="position:absolute;left:9508;top:-2976;width:20;height:2" coordorigin="9508,-2976" coordsize="20,2">
              <v:shape style="position:absolute;left:9508;top:-2976;width:20;height:2" coordorigin="9508,-2976" coordsize="20,0" path="m9508,-2976l9528,-2976e" filled="false" stroked="true" strokeweight=".47998pt" strokecolor="#000000">
                <v:path arrowok="t"/>
              </v:shape>
            </v:group>
            <v:group style="position:absolute;left:9528;top:-2976;width:20;height:2" coordorigin="9528,-2976" coordsize="20,2">
              <v:shape style="position:absolute;left:9528;top:-2976;width:20;height:2" coordorigin="9528,-2976" coordsize="20,0" path="m9528,-2976l9547,-2976e" filled="false" stroked="true" strokeweight=".47998pt" strokecolor="#000000">
                <v:path arrowok="t"/>
              </v:shape>
            </v:group>
            <v:group style="position:absolute;left:9547;top:-2976;width:20;height:2" coordorigin="9547,-2976" coordsize="20,2">
              <v:shape style="position:absolute;left:9547;top:-2976;width:20;height:2" coordorigin="9547,-2976" coordsize="20,0" path="m9547,-2976l9566,-2976e" filled="false" stroked="true" strokeweight=".47998pt" strokecolor="#000000">
                <v:path arrowok="t"/>
              </v:shape>
            </v:group>
            <v:group style="position:absolute;left:9566;top:-2976;width:20;height:2" coordorigin="9566,-2976" coordsize="20,2">
              <v:shape style="position:absolute;left:9566;top:-2976;width:20;height:2" coordorigin="9566,-2976" coordsize="20,0" path="m9566,-2976l9585,-2976e" filled="false" stroked="true" strokeweight=".47998pt" strokecolor="#000000">
                <v:path arrowok="t"/>
              </v:shape>
            </v:group>
            <v:group style="position:absolute;left:9585;top:-2976;width:20;height:2" coordorigin="9585,-2976" coordsize="20,2">
              <v:shape style="position:absolute;left:9585;top:-2976;width:20;height:2" coordorigin="9585,-2976" coordsize="20,0" path="m9585,-2976l9604,-2976e" filled="false" stroked="true" strokeweight=".47998pt" strokecolor="#000000">
                <v:path arrowok="t"/>
              </v:shape>
            </v:group>
            <v:group style="position:absolute;left:9604;top:-2976;width:20;height:2" coordorigin="9604,-2976" coordsize="20,2">
              <v:shape style="position:absolute;left:9604;top:-2976;width:20;height:2" coordorigin="9604,-2976" coordsize="20,0" path="m9604,-2976l9624,-2976e" filled="false" stroked="true" strokeweight=".47998pt" strokecolor="#000000">
                <v:path arrowok="t"/>
              </v:shape>
            </v:group>
            <v:group style="position:absolute;left:9624;top:-2976;width:20;height:2" coordorigin="9624,-2976" coordsize="20,2">
              <v:shape style="position:absolute;left:9624;top:-2976;width:20;height:2" coordorigin="9624,-2976" coordsize="20,0" path="m9624,-2976l9643,-2976e" filled="false" stroked="true" strokeweight=".47998pt" strokecolor="#000000">
                <v:path arrowok="t"/>
              </v:shape>
            </v:group>
            <v:group style="position:absolute;left:9643;top:-2976;width:20;height:2" coordorigin="9643,-2976" coordsize="20,2">
              <v:shape style="position:absolute;left:9643;top:-2976;width:20;height:2" coordorigin="9643,-2976" coordsize="20,0" path="m9643,-2976l9662,-2976e" filled="false" stroked="true" strokeweight=".47998pt" strokecolor="#000000">
                <v:path arrowok="t"/>
              </v:shape>
            </v:group>
            <v:group style="position:absolute;left:9662;top:-2976;width:20;height:2" coordorigin="9662,-2976" coordsize="20,2">
              <v:shape style="position:absolute;left:9662;top:-2976;width:20;height:2" coordorigin="9662,-2976" coordsize="20,0" path="m9662,-2976l9681,-2976e" filled="false" stroked="true" strokeweight=".47998pt" strokecolor="#000000">
                <v:path arrowok="t"/>
              </v:shape>
            </v:group>
            <v:group style="position:absolute;left:9681;top:-2976;width:20;height:2" coordorigin="9681,-2976" coordsize="20,2">
              <v:shape style="position:absolute;left:9681;top:-2976;width:20;height:2" coordorigin="9681,-2976" coordsize="20,0" path="m9681,-2976l9700,-2976e" filled="false" stroked="true" strokeweight=".47998pt" strokecolor="#000000">
                <v:path arrowok="t"/>
              </v:shape>
            </v:group>
            <v:group style="position:absolute;left:9700;top:-2976;width:20;height:2" coordorigin="9700,-2976" coordsize="20,2">
              <v:shape style="position:absolute;left:9700;top:-2976;width:20;height:2" coordorigin="9700,-2976" coordsize="20,0" path="m9700,-2976l9720,-2976e" filled="false" stroked="true" strokeweight=".47998pt" strokecolor="#000000">
                <v:path arrowok="t"/>
              </v:shape>
            </v:group>
            <v:group style="position:absolute;left:9720;top:-2976;width:20;height:2" coordorigin="9720,-2976" coordsize="20,2">
              <v:shape style="position:absolute;left:9720;top:-2976;width:20;height:2" coordorigin="9720,-2976" coordsize="20,0" path="m9720,-2976l9739,-2976e" filled="false" stroked="true" strokeweight=".47998pt" strokecolor="#000000">
                <v:path arrowok="t"/>
              </v:shape>
            </v:group>
            <v:group style="position:absolute;left:9739;top:-2976;width:20;height:2" coordorigin="9739,-2976" coordsize="20,2">
              <v:shape style="position:absolute;left:9739;top:-2976;width:20;height:2" coordorigin="9739,-2976" coordsize="20,0" path="m9739,-2976l9758,-2976e" filled="false" stroked="true" strokeweight=".47998pt" strokecolor="#000000">
                <v:path arrowok="t"/>
              </v:shape>
            </v:group>
            <v:group style="position:absolute;left:9758;top:-2976;width:20;height:2" coordorigin="9758,-2976" coordsize="20,2">
              <v:shape style="position:absolute;left:9758;top:-2976;width:20;height:2" coordorigin="9758,-2976" coordsize="20,0" path="m9758,-2976l9777,-2976e" filled="false" stroked="true" strokeweight=".47998pt" strokecolor="#000000">
                <v:path arrowok="t"/>
              </v:shape>
            </v:group>
            <v:group style="position:absolute;left:9777;top:-2976;width:20;height:2" coordorigin="9777,-2976" coordsize="20,2">
              <v:shape style="position:absolute;left:9777;top:-2976;width:20;height:2" coordorigin="9777,-2976" coordsize="20,0" path="m9777,-2976l9796,-2976e" filled="false" stroked="true" strokeweight=".47998pt" strokecolor="#000000">
                <v:path arrowok="t"/>
              </v:shape>
            </v:group>
            <v:group style="position:absolute;left:9796;top:-2976;width:20;height:2" coordorigin="9796,-2976" coordsize="20,2">
              <v:shape style="position:absolute;left:9796;top:-2976;width:20;height:2" coordorigin="9796,-2976" coordsize="20,0" path="m9796,-2976l9816,-2976e" filled="false" stroked="true" strokeweight=".47998pt" strokecolor="#000000">
                <v:path arrowok="t"/>
              </v:shape>
            </v:group>
            <v:group style="position:absolute;left:9816;top:-2976;width:20;height:2" coordorigin="9816,-2976" coordsize="20,2">
              <v:shape style="position:absolute;left:9816;top:-2976;width:20;height:2" coordorigin="9816,-2976" coordsize="20,0" path="m9816,-2976l9835,-2976e" filled="false" stroked="true" strokeweight=".47998pt" strokecolor="#000000">
                <v:path arrowok="t"/>
              </v:shape>
            </v:group>
            <v:group style="position:absolute;left:9835;top:-2976;width:20;height:2" coordorigin="9835,-2976" coordsize="20,2">
              <v:shape style="position:absolute;left:9835;top:-2976;width:20;height:2" coordorigin="9835,-2976" coordsize="20,0" path="m9835,-2976l9854,-2976e" filled="false" stroked="true" strokeweight=".47998pt" strokecolor="#000000">
                <v:path arrowok="t"/>
              </v:shape>
            </v:group>
            <v:group style="position:absolute;left:9854;top:-2976;width:20;height:2" coordorigin="9854,-2976" coordsize="20,2">
              <v:shape style="position:absolute;left:9854;top:-2976;width:20;height:2" coordorigin="9854,-2976" coordsize="20,0" path="m9854,-2976l9873,-2976e" filled="false" stroked="true" strokeweight=".47998pt" strokecolor="#000000">
                <v:path arrowok="t"/>
              </v:shape>
            </v:group>
            <v:group style="position:absolute;left:9873;top:-2976;width:20;height:2" coordorigin="9873,-2976" coordsize="20,2">
              <v:shape style="position:absolute;left:9873;top:-2976;width:20;height:2" coordorigin="9873,-2976" coordsize="20,0" path="m9873,-2976l9892,-2976e" filled="false" stroked="true" strokeweight=".47998pt" strokecolor="#000000">
                <v:path arrowok="t"/>
              </v:shape>
            </v:group>
            <v:group style="position:absolute;left:9892;top:-2976;width:20;height:2" coordorigin="9892,-2976" coordsize="20,2">
              <v:shape style="position:absolute;left:9892;top:-2976;width:20;height:2" coordorigin="9892,-2976" coordsize="20,0" path="m9892,-2976l9912,-2976e" filled="false" stroked="true" strokeweight=".47998pt" strokecolor="#000000">
                <v:path arrowok="t"/>
              </v:shape>
            </v:group>
            <v:group style="position:absolute;left:9912;top:-2976;width:20;height:2" coordorigin="9912,-2976" coordsize="20,2">
              <v:shape style="position:absolute;left:9912;top:-2976;width:20;height:2" coordorigin="9912,-2976" coordsize="20,0" path="m9912,-2976l9931,-2976e" filled="false" stroked="true" strokeweight=".47998pt" strokecolor="#000000">
                <v:path arrowok="t"/>
              </v:shape>
            </v:group>
            <v:group style="position:absolute;left:9931;top:-2976;width:20;height:2" coordorigin="9931,-2976" coordsize="20,2">
              <v:shape style="position:absolute;left:9931;top:-2976;width:20;height:2" coordorigin="9931,-2976" coordsize="20,0" path="m9931,-2976l9950,-2976e" filled="false" stroked="true" strokeweight=".47998pt" strokecolor="#000000">
                <v:path arrowok="t"/>
              </v:shape>
            </v:group>
            <v:group style="position:absolute;left:9950;top:-2976;width:20;height:2" coordorigin="9950,-2976" coordsize="20,2">
              <v:shape style="position:absolute;left:9950;top:-2976;width:20;height:2" coordorigin="9950,-2976" coordsize="20,0" path="m9950,-2976l9969,-2976e" filled="false" stroked="true" strokeweight=".47998pt" strokecolor="#000000">
                <v:path arrowok="t"/>
              </v:shape>
            </v:group>
            <v:group style="position:absolute;left:9969;top:-2976;width:20;height:2" coordorigin="9969,-2976" coordsize="20,2">
              <v:shape style="position:absolute;left:9969;top:-2976;width:20;height:2" coordorigin="9969,-2976" coordsize="20,0" path="m9969,-2976l9988,-2976e" filled="false" stroked="true" strokeweight=".47998pt" strokecolor="#000000">
                <v:path arrowok="t"/>
              </v:shape>
            </v:group>
            <v:group style="position:absolute;left:9988;top:-2976;width:20;height:2" coordorigin="9988,-2976" coordsize="20,2">
              <v:shape style="position:absolute;left:9988;top:-2976;width:20;height:2" coordorigin="9988,-2976" coordsize="20,0" path="m9988,-2976l10008,-2976e" filled="false" stroked="true" strokeweight=".47998pt" strokecolor="#000000">
                <v:path arrowok="t"/>
              </v:shape>
            </v:group>
            <v:group style="position:absolute;left:10008;top:-2976;width:20;height:2" coordorigin="10008,-2976" coordsize="20,2">
              <v:shape style="position:absolute;left:10008;top:-2976;width:20;height:2" coordorigin="10008,-2976" coordsize="20,0" path="m10008,-2976l10027,-2976e" filled="false" stroked="true" strokeweight=".47998pt" strokecolor="#000000">
                <v:path arrowok="t"/>
              </v:shape>
            </v:group>
            <v:group style="position:absolute;left:10027;top:-2976;width:17;height:2" coordorigin="10027,-2976" coordsize="17,2">
              <v:shape style="position:absolute;left:10027;top:-2976;width:17;height:2" coordorigin="10027,-2976" coordsize="17,0" path="m10027,-2976l10044,-2976e" filled="false" stroked="true" strokeweight=".47998pt" strokecolor="#000000">
                <v:path arrowok="t"/>
              </v:shape>
              <v:shape style="position:absolute;left:10044;top:-2981;width:10;height:10" type="#_x0000_t75" stroked="false">
                <v:imagedata r:id="rId247" o:title=""/>
              </v:shape>
            </v:group>
            <v:group style="position:absolute;left:10044;top:-2976;width:10;height:2" coordorigin="10044,-2976" coordsize="10,2">
              <v:shape style="position:absolute;left:10044;top:-2976;width:10;height:2" coordorigin="10044,-2976" coordsize="10,0" path="m10044,-2976l10053,-2976e" filled="false" stroked="true" strokeweight=".47998pt" strokecolor="#000000">
                <v:path arrowok="t"/>
              </v:shape>
            </v:group>
            <v:group style="position:absolute;left:862;top:-2971;width:10;height:20" coordorigin="862,-2971" coordsize="10,20">
              <v:shape style="position:absolute;left:862;top:-2971;width:10;height:20" coordorigin="862,-2971" coordsize="10,20" path="m862,-2952l871,-2952,871,-2971,862,-2971,862,-2952xe" filled="true" fillcolor="#000000" stroked="false">
                <v:path arrowok="t"/>
                <v:fill type="solid"/>
              </v:shape>
            </v:group>
            <v:group style="position:absolute;left:862;top:-2952;width:10;height:20" coordorigin="862,-2952" coordsize="10,20">
              <v:shape style="position:absolute;left:862;top:-2952;width:10;height:20" coordorigin="862,-2952" coordsize="10,20" path="m862,-2933l871,-2933,871,-2952,862,-2952,862,-2933xe" filled="true" fillcolor="#000000" stroked="false">
                <v:path arrowok="t"/>
                <v:fill type="solid"/>
              </v:shape>
            </v:group>
            <v:group style="position:absolute;left:862;top:-2933;width:10;height:20" coordorigin="862,-2933" coordsize="10,20">
              <v:shape style="position:absolute;left:862;top:-2933;width:10;height:20" coordorigin="862,-2933" coordsize="10,20" path="m862,-2914l871,-2914,871,-2933,862,-2933,862,-2914xe" filled="true" fillcolor="#000000" stroked="false">
                <v:path arrowok="t"/>
                <v:fill type="solid"/>
              </v:shape>
            </v:group>
            <v:group style="position:absolute;left:862;top:-2914;width:10;height:20" coordorigin="862,-2914" coordsize="10,20">
              <v:shape style="position:absolute;left:862;top:-2914;width:10;height:20" coordorigin="862,-2914" coordsize="10,20" path="m862,-2894l871,-2894,871,-2914,862,-2914,862,-2894xe" filled="true" fillcolor="#000000" stroked="false">
                <v:path arrowok="t"/>
                <v:fill type="solid"/>
              </v:shape>
            </v:group>
            <v:group style="position:absolute;left:862;top:-2894;width:10;height:20" coordorigin="862,-2894" coordsize="10,20">
              <v:shape style="position:absolute;left:862;top:-2894;width:10;height:20" coordorigin="862,-2894" coordsize="10,20" path="m862,-2875l871,-2875,871,-2894,862,-2894,862,-2875xe" filled="true" fillcolor="#000000" stroked="false">
                <v:path arrowok="t"/>
                <v:fill type="solid"/>
              </v:shape>
            </v:group>
            <v:group style="position:absolute;left:862;top:-2875;width:10;height:20" coordorigin="862,-2875" coordsize="10,20">
              <v:shape style="position:absolute;left:862;top:-2875;width:10;height:20" coordorigin="862,-2875" coordsize="10,20" path="m862,-2856l871,-2856,871,-2875,862,-2875,862,-2856xe" filled="true" fillcolor="#000000" stroked="false">
                <v:path arrowok="t"/>
                <v:fill type="solid"/>
              </v:shape>
            </v:group>
            <v:group style="position:absolute;left:862;top:-2856;width:10;height:20" coordorigin="862,-2856" coordsize="10,20">
              <v:shape style="position:absolute;left:862;top:-2856;width:10;height:20" coordorigin="862,-2856" coordsize="10,20" path="m862,-2837l871,-2837,871,-2856,862,-2856,862,-2837xe" filled="true" fillcolor="#000000" stroked="false">
                <v:path arrowok="t"/>
                <v:fill type="solid"/>
              </v:shape>
            </v:group>
            <v:group style="position:absolute;left:862;top:-2837;width:10;height:20" coordorigin="862,-2837" coordsize="10,20">
              <v:shape style="position:absolute;left:862;top:-2837;width:10;height:20" coordorigin="862,-2837" coordsize="10,20" path="m862,-2818l871,-2818,871,-2837,862,-2837,862,-2818xe" filled="true" fillcolor="#000000" stroked="false">
                <v:path arrowok="t"/>
                <v:fill type="solid"/>
              </v:shape>
            </v:group>
            <v:group style="position:absolute;left:862;top:-2818;width:10;height:20" coordorigin="862,-2818" coordsize="10,20">
              <v:shape style="position:absolute;left:862;top:-2818;width:10;height:20" coordorigin="862,-2818" coordsize="10,20" path="m862,-2798l871,-2798,871,-2818,862,-2818,862,-2798xe" filled="true" fillcolor="#000000" stroked="false">
                <v:path arrowok="t"/>
                <v:fill type="solid"/>
              </v:shape>
            </v:group>
            <v:group style="position:absolute;left:862;top:-2798;width:10;height:20" coordorigin="862,-2798" coordsize="10,20">
              <v:shape style="position:absolute;left:862;top:-2798;width:10;height:20" coordorigin="862,-2798" coordsize="10,20" path="m862,-2779l871,-2779,871,-2798,862,-2798,862,-2779xe" filled="true" fillcolor="#000000" stroked="false">
                <v:path arrowok="t"/>
                <v:fill type="solid"/>
              </v:shape>
            </v:group>
            <v:group style="position:absolute;left:862;top:-2779;width:10;height:20" coordorigin="862,-2779" coordsize="10,20">
              <v:shape style="position:absolute;left:862;top:-2779;width:10;height:20" coordorigin="862,-2779" coordsize="10,20" path="m862,-2760l871,-2760,871,-2779,862,-2779,862,-2760xe" filled="true" fillcolor="#000000" stroked="false">
                <v:path arrowok="t"/>
                <v:fill type="solid"/>
              </v:shape>
            </v:group>
            <v:group style="position:absolute;left:862;top:-2760;width:10;height:20" coordorigin="862,-2760" coordsize="10,20">
              <v:shape style="position:absolute;left:862;top:-2760;width:10;height:20" coordorigin="862,-2760" coordsize="10,20" path="m862,-2741l871,-2741,871,-2760,862,-2760,862,-2741xe" filled="true" fillcolor="#000000" stroked="false">
                <v:path arrowok="t"/>
                <v:fill type="solid"/>
              </v:shape>
            </v:group>
            <v:group style="position:absolute;left:862;top:-2741;width:10;height:20" coordorigin="862,-2741" coordsize="10,20">
              <v:shape style="position:absolute;left:862;top:-2741;width:10;height:20" coordorigin="862,-2741" coordsize="10,20" path="m862,-2722l871,-2722,871,-2741,862,-2741,862,-2722xe" filled="true" fillcolor="#000000" stroked="false">
                <v:path arrowok="t"/>
                <v:fill type="solid"/>
              </v:shape>
            </v:group>
            <v:group style="position:absolute;left:862;top:-2722;width:10;height:20" coordorigin="862,-2722" coordsize="10,20">
              <v:shape style="position:absolute;left:862;top:-2722;width:10;height:20" coordorigin="862,-2722" coordsize="10,20" path="m862,-2702l871,-2702,871,-2722,862,-2722,862,-2702xe" filled="true" fillcolor="#000000" stroked="false">
                <v:path arrowok="t"/>
                <v:fill type="solid"/>
              </v:shape>
            </v:group>
            <v:group style="position:absolute;left:862;top:-2702;width:10;height:20" coordorigin="862,-2702" coordsize="10,20">
              <v:shape style="position:absolute;left:862;top:-2702;width:10;height:20" coordorigin="862,-2702" coordsize="10,20" path="m862,-2683l871,-2683,871,-2702,862,-2702,862,-2683xe" filled="true" fillcolor="#000000" stroked="false">
                <v:path arrowok="t"/>
                <v:fill type="solid"/>
              </v:shape>
            </v:group>
            <v:group style="position:absolute;left:862;top:-2683;width:10;height:20" coordorigin="862,-2683" coordsize="10,20">
              <v:shape style="position:absolute;left:862;top:-2683;width:10;height:20" coordorigin="862,-2683" coordsize="10,20" path="m862,-2664l871,-2664,871,-2683,862,-2683,862,-2664xe" filled="true" fillcolor="#000000" stroked="false">
                <v:path arrowok="t"/>
                <v:fill type="solid"/>
              </v:shape>
            </v:group>
            <v:group style="position:absolute;left:862;top:-2664;width:10;height:20" coordorigin="862,-2664" coordsize="10,20">
              <v:shape style="position:absolute;left:862;top:-2664;width:10;height:20" coordorigin="862,-2664" coordsize="10,20" path="m862,-2645l871,-2645,871,-2664,862,-2664,862,-2645xe" filled="true" fillcolor="#000000" stroked="false">
                <v:path arrowok="t"/>
                <v:fill type="solid"/>
              </v:shape>
            </v:group>
            <v:group style="position:absolute;left:862;top:-2645;width:10;height:20" coordorigin="862,-2645" coordsize="10,20">
              <v:shape style="position:absolute;left:862;top:-2645;width:10;height:20" coordorigin="862,-2645" coordsize="10,20" path="m862,-2625l871,-2625,871,-2645,862,-2645,862,-2625xe" filled="true" fillcolor="#000000" stroked="false">
                <v:path arrowok="t"/>
                <v:fill type="solid"/>
              </v:shape>
            </v:group>
            <v:group style="position:absolute;left:862;top:-2625;width:10;height:20" coordorigin="862,-2625" coordsize="10,20">
              <v:shape style="position:absolute;left:862;top:-2625;width:10;height:20" coordorigin="862,-2625" coordsize="10,20" path="m862,-2606l871,-2606,871,-2625,862,-2625,862,-2606xe" filled="true" fillcolor="#000000" stroked="false">
                <v:path arrowok="t"/>
                <v:fill type="solid"/>
              </v:shape>
            </v:group>
            <v:group style="position:absolute;left:862;top:-2606;width:10;height:20" coordorigin="862,-2606" coordsize="10,20">
              <v:shape style="position:absolute;left:862;top:-2606;width:10;height:20" coordorigin="862,-2606" coordsize="10,20" path="m862,-2587l871,-2587,871,-2606,862,-2606,862,-2587xe" filled="true" fillcolor="#000000" stroked="false">
                <v:path arrowok="t"/>
                <v:fill type="solid"/>
              </v:shape>
            </v:group>
            <v:group style="position:absolute;left:862;top:-2580;width:10;height:2" coordorigin="862,-2580" coordsize="10,2">
              <v:shape style="position:absolute;left:862;top:-2580;width:10;height:2" coordorigin="862,-2580" coordsize="10,0" path="m862,-2580l871,-2580e" filled="false" stroked="true" strokeweight=".72003pt" strokecolor="#000000">
                <v:path arrowok="t"/>
              </v:shape>
            </v:group>
            <v:group style="position:absolute;left:5082;top:-2971;width:10;height:20" coordorigin="5082,-2971" coordsize="10,20">
              <v:shape style="position:absolute;left:5082;top:-2971;width:10;height:20" coordorigin="5082,-2971" coordsize="10,20" path="m5082,-2952l5091,-2952,5091,-2971,5082,-2971,5082,-2952xe" filled="true" fillcolor="#000000" stroked="false">
                <v:path arrowok="t"/>
                <v:fill type="solid"/>
              </v:shape>
            </v:group>
            <v:group style="position:absolute;left:5082;top:-2952;width:10;height:20" coordorigin="5082,-2952" coordsize="10,20">
              <v:shape style="position:absolute;left:5082;top:-2952;width:10;height:20" coordorigin="5082,-2952" coordsize="10,20" path="m5082,-2933l5091,-2933,5091,-2952,5082,-2952,5082,-2933xe" filled="true" fillcolor="#000000" stroked="false">
                <v:path arrowok="t"/>
                <v:fill type="solid"/>
              </v:shape>
            </v:group>
            <v:group style="position:absolute;left:5082;top:-2933;width:10;height:20" coordorigin="5082,-2933" coordsize="10,20">
              <v:shape style="position:absolute;left:5082;top:-2933;width:10;height:20" coordorigin="5082,-2933" coordsize="10,20" path="m5082,-2914l5091,-2914,5091,-2933,5082,-2933,5082,-2914xe" filled="true" fillcolor="#000000" stroked="false">
                <v:path arrowok="t"/>
                <v:fill type="solid"/>
              </v:shape>
            </v:group>
            <v:group style="position:absolute;left:5082;top:-2914;width:10;height:20" coordorigin="5082,-2914" coordsize="10,20">
              <v:shape style="position:absolute;left:5082;top:-2914;width:10;height:20" coordorigin="5082,-2914" coordsize="10,20" path="m5082,-2894l5091,-2894,5091,-2914,5082,-2914,5082,-2894xe" filled="true" fillcolor="#000000" stroked="false">
                <v:path arrowok="t"/>
                <v:fill type="solid"/>
              </v:shape>
            </v:group>
            <v:group style="position:absolute;left:5082;top:-2894;width:10;height:20" coordorigin="5082,-2894" coordsize="10,20">
              <v:shape style="position:absolute;left:5082;top:-2894;width:10;height:20" coordorigin="5082,-2894" coordsize="10,20" path="m5082,-2875l5091,-2875,5091,-2894,5082,-2894,5082,-2875xe" filled="true" fillcolor="#000000" stroked="false">
                <v:path arrowok="t"/>
                <v:fill type="solid"/>
              </v:shape>
            </v:group>
            <v:group style="position:absolute;left:5082;top:-2875;width:10;height:20" coordorigin="5082,-2875" coordsize="10,20">
              <v:shape style="position:absolute;left:5082;top:-2875;width:10;height:20" coordorigin="5082,-2875" coordsize="10,20" path="m5082,-2856l5091,-2856,5091,-2875,5082,-2875,5082,-2856xe" filled="true" fillcolor="#000000" stroked="false">
                <v:path arrowok="t"/>
                <v:fill type="solid"/>
              </v:shape>
            </v:group>
            <v:group style="position:absolute;left:5082;top:-2856;width:10;height:20" coordorigin="5082,-2856" coordsize="10,20">
              <v:shape style="position:absolute;left:5082;top:-2856;width:10;height:20" coordorigin="5082,-2856" coordsize="10,20" path="m5082,-2837l5091,-2837,5091,-2856,5082,-2856,5082,-2837xe" filled="true" fillcolor="#000000" stroked="false">
                <v:path arrowok="t"/>
                <v:fill type="solid"/>
              </v:shape>
            </v:group>
            <v:group style="position:absolute;left:5082;top:-2837;width:10;height:20" coordorigin="5082,-2837" coordsize="10,20">
              <v:shape style="position:absolute;left:5082;top:-2837;width:10;height:20" coordorigin="5082,-2837" coordsize="10,20" path="m5082,-2818l5091,-2818,5091,-2837,5082,-2837,5082,-2818xe" filled="true" fillcolor="#000000" stroked="false">
                <v:path arrowok="t"/>
                <v:fill type="solid"/>
              </v:shape>
            </v:group>
            <v:group style="position:absolute;left:5082;top:-2818;width:10;height:20" coordorigin="5082,-2818" coordsize="10,20">
              <v:shape style="position:absolute;left:5082;top:-2818;width:10;height:20" coordorigin="5082,-2818" coordsize="10,20" path="m5082,-2798l5091,-2798,5091,-2818,5082,-2818,5082,-2798xe" filled="true" fillcolor="#000000" stroked="false">
                <v:path arrowok="t"/>
                <v:fill type="solid"/>
              </v:shape>
            </v:group>
            <v:group style="position:absolute;left:5082;top:-2798;width:10;height:20" coordorigin="5082,-2798" coordsize="10,20">
              <v:shape style="position:absolute;left:5082;top:-2798;width:10;height:20" coordorigin="5082,-2798" coordsize="10,20" path="m5082,-2779l5091,-2779,5091,-2798,5082,-2798,5082,-2779xe" filled="true" fillcolor="#000000" stroked="false">
                <v:path arrowok="t"/>
                <v:fill type="solid"/>
              </v:shape>
            </v:group>
            <v:group style="position:absolute;left:5082;top:-2779;width:10;height:20" coordorigin="5082,-2779" coordsize="10,20">
              <v:shape style="position:absolute;left:5082;top:-2779;width:10;height:20" coordorigin="5082,-2779" coordsize="10,20" path="m5082,-2760l5091,-2760,5091,-2779,5082,-2779,5082,-2760xe" filled="true" fillcolor="#000000" stroked="false">
                <v:path arrowok="t"/>
                <v:fill type="solid"/>
              </v:shape>
            </v:group>
            <v:group style="position:absolute;left:5082;top:-2760;width:10;height:20" coordorigin="5082,-2760" coordsize="10,20">
              <v:shape style="position:absolute;left:5082;top:-2760;width:10;height:20" coordorigin="5082,-2760" coordsize="10,20" path="m5082,-2741l5091,-2741,5091,-2760,5082,-2760,5082,-2741xe" filled="true" fillcolor="#000000" stroked="false">
                <v:path arrowok="t"/>
                <v:fill type="solid"/>
              </v:shape>
            </v:group>
            <v:group style="position:absolute;left:5082;top:-2741;width:10;height:20" coordorigin="5082,-2741" coordsize="10,20">
              <v:shape style="position:absolute;left:5082;top:-2741;width:10;height:20" coordorigin="5082,-2741" coordsize="10,20" path="m5082,-2722l5091,-2722,5091,-2741,5082,-2741,5082,-2722xe" filled="true" fillcolor="#000000" stroked="false">
                <v:path arrowok="t"/>
                <v:fill type="solid"/>
              </v:shape>
            </v:group>
            <v:group style="position:absolute;left:5082;top:-2722;width:10;height:20" coordorigin="5082,-2722" coordsize="10,20">
              <v:shape style="position:absolute;left:5082;top:-2722;width:10;height:20" coordorigin="5082,-2722" coordsize="10,20" path="m5082,-2702l5091,-2702,5091,-2722,5082,-2722,5082,-2702xe" filled="true" fillcolor="#000000" stroked="false">
                <v:path arrowok="t"/>
                <v:fill type="solid"/>
              </v:shape>
            </v:group>
            <v:group style="position:absolute;left:5082;top:-2702;width:10;height:20" coordorigin="5082,-2702" coordsize="10,20">
              <v:shape style="position:absolute;left:5082;top:-2702;width:10;height:20" coordorigin="5082,-2702" coordsize="10,20" path="m5082,-2683l5091,-2683,5091,-2702,5082,-2702,5082,-2683xe" filled="true" fillcolor="#000000" stroked="false">
                <v:path arrowok="t"/>
                <v:fill type="solid"/>
              </v:shape>
            </v:group>
            <v:group style="position:absolute;left:5082;top:-2683;width:10;height:20" coordorigin="5082,-2683" coordsize="10,20">
              <v:shape style="position:absolute;left:5082;top:-2683;width:10;height:20" coordorigin="5082,-2683" coordsize="10,20" path="m5082,-2664l5091,-2664,5091,-2683,5082,-2683,5082,-2664xe" filled="true" fillcolor="#000000" stroked="false">
                <v:path arrowok="t"/>
                <v:fill type="solid"/>
              </v:shape>
            </v:group>
            <v:group style="position:absolute;left:10044;top:-2971;width:10;height:20" coordorigin="10044,-2971" coordsize="10,20">
              <v:shape style="position:absolute;left:10044;top:-2971;width:10;height:20" coordorigin="10044,-2971" coordsize="10,20" path="m10044,-2952l10053,-2952,10053,-2971,10044,-2971,10044,-2952xe" filled="true" fillcolor="#000000" stroked="false">
                <v:path arrowok="t"/>
                <v:fill type="solid"/>
              </v:shape>
            </v:group>
            <v:group style="position:absolute;left:10044;top:-2952;width:10;height:20" coordorigin="10044,-2952" coordsize="10,20">
              <v:shape style="position:absolute;left:10044;top:-2952;width:10;height:20" coordorigin="10044,-2952" coordsize="10,20" path="m10044,-2933l10053,-2933,10053,-2952,10044,-2952,10044,-2933xe" filled="true" fillcolor="#000000" stroked="false">
                <v:path arrowok="t"/>
                <v:fill type="solid"/>
              </v:shape>
            </v:group>
            <v:group style="position:absolute;left:10044;top:-2933;width:10;height:20" coordorigin="10044,-2933" coordsize="10,20">
              <v:shape style="position:absolute;left:10044;top:-2933;width:10;height:20" coordorigin="10044,-2933" coordsize="10,20" path="m10044,-2914l10053,-2914,10053,-2933,10044,-2933,10044,-2914xe" filled="true" fillcolor="#000000" stroked="false">
                <v:path arrowok="t"/>
                <v:fill type="solid"/>
              </v:shape>
            </v:group>
            <v:group style="position:absolute;left:10044;top:-2914;width:10;height:20" coordorigin="10044,-2914" coordsize="10,20">
              <v:shape style="position:absolute;left:10044;top:-2914;width:10;height:20" coordorigin="10044,-2914" coordsize="10,20" path="m10044,-2894l10053,-2894,10053,-2914,10044,-2914,10044,-2894xe" filled="true" fillcolor="#000000" stroked="false">
                <v:path arrowok="t"/>
                <v:fill type="solid"/>
              </v:shape>
            </v:group>
            <v:group style="position:absolute;left:10044;top:-2894;width:10;height:20" coordorigin="10044,-2894" coordsize="10,20">
              <v:shape style="position:absolute;left:10044;top:-2894;width:10;height:20" coordorigin="10044,-2894" coordsize="10,20" path="m10044,-2875l10053,-2875,10053,-2894,10044,-2894,10044,-2875xe" filled="true" fillcolor="#000000" stroked="false">
                <v:path arrowok="t"/>
                <v:fill type="solid"/>
              </v:shape>
            </v:group>
            <v:group style="position:absolute;left:10044;top:-2875;width:10;height:20" coordorigin="10044,-2875" coordsize="10,20">
              <v:shape style="position:absolute;left:10044;top:-2875;width:10;height:20" coordorigin="10044,-2875" coordsize="10,20" path="m10044,-2856l10053,-2856,10053,-2875,10044,-2875,10044,-2856xe" filled="true" fillcolor="#000000" stroked="false">
                <v:path arrowok="t"/>
                <v:fill type="solid"/>
              </v:shape>
            </v:group>
            <v:group style="position:absolute;left:10044;top:-2856;width:10;height:20" coordorigin="10044,-2856" coordsize="10,20">
              <v:shape style="position:absolute;left:10044;top:-2856;width:10;height:20" coordorigin="10044,-2856" coordsize="10,20" path="m10044,-2837l10053,-2837,10053,-2856,10044,-2856,10044,-2837xe" filled="true" fillcolor="#000000" stroked="false">
                <v:path arrowok="t"/>
                <v:fill type="solid"/>
              </v:shape>
            </v:group>
            <v:group style="position:absolute;left:10044;top:-2837;width:10;height:20" coordorigin="10044,-2837" coordsize="10,20">
              <v:shape style="position:absolute;left:10044;top:-2837;width:10;height:20" coordorigin="10044,-2837" coordsize="10,20" path="m10044,-2818l10053,-2818,10053,-2837,10044,-2837,10044,-2818xe" filled="true" fillcolor="#000000" stroked="false">
                <v:path arrowok="t"/>
                <v:fill type="solid"/>
              </v:shape>
            </v:group>
            <v:group style="position:absolute;left:10044;top:-2818;width:10;height:20" coordorigin="10044,-2818" coordsize="10,20">
              <v:shape style="position:absolute;left:10044;top:-2818;width:10;height:20" coordorigin="10044,-2818" coordsize="10,20" path="m10044,-2798l10053,-2798,10053,-2818,10044,-2818,10044,-2798xe" filled="true" fillcolor="#000000" stroked="false">
                <v:path arrowok="t"/>
                <v:fill type="solid"/>
              </v:shape>
            </v:group>
            <v:group style="position:absolute;left:10044;top:-2798;width:10;height:20" coordorigin="10044,-2798" coordsize="10,20">
              <v:shape style="position:absolute;left:10044;top:-2798;width:10;height:20" coordorigin="10044,-2798" coordsize="10,20" path="m10044,-2779l10053,-2779,10053,-2798,10044,-2798,10044,-2779xe" filled="true" fillcolor="#000000" stroked="false">
                <v:path arrowok="t"/>
                <v:fill type="solid"/>
              </v:shape>
            </v:group>
            <v:group style="position:absolute;left:10044;top:-2779;width:10;height:20" coordorigin="10044,-2779" coordsize="10,20">
              <v:shape style="position:absolute;left:10044;top:-2779;width:10;height:20" coordorigin="10044,-2779" coordsize="10,20" path="m10044,-2760l10053,-2760,10053,-2779,10044,-2779,10044,-2760xe" filled="true" fillcolor="#000000" stroked="false">
                <v:path arrowok="t"/>
                <v:fill type="solid"/>
              </v:shape>
            </v:group>
            <v:group style="position:absolute;left:10044;top:-2760;width:10;height:20" coordorigin="10044,-2760" coordsize="10,20">
              <v:shape style="position:absolute;left:10044;top:-2760;width:10;height:20" coordorigin="10044,-2760" coordsize="10,20" path="m10044,-2741l10053,-2741,10053,-2760,10044,-2760,10044,-2741xe" filled="true" fillcolor="#000000" stroked="false">
                <v:path arrowok="t"/>
                <v:fill type="solid"/>
              </v:shape>
            </v:group>
            <v:group style="position:absolute;left:10044;top:-2741;width:10;height:20" coordorigin="10044,-2741" coordsize="10,20">
              <v:shape style="position:absolute;left:10044;top:-2741;width:10;height:20" coordorigin="10044,-2741" coordsize="10,20" path="m10044,-2722l10053,-2722,10053,-2741,10044,-2741,10044,-2722xe" filled="true" fillcolor="#000000" stroked="false">
                <v:path arrowok="t"/>
                <v:fill type="solid"/>
              </v:shape>
            </v:group>
            <v:group style="position:absolute;left:10044;top:-2722;width:10;height:20" coordorigin="10044,-2722" coordsize="10,20">
              <v:shape style="position:absolute;left:10044;top:-2722;width:10;height:20" coordorigin="10044,-2722" coordsize="10,20" path="m10044,-2702l10053,-2702,10053,-2722,10044,-2722,10044,-2702xe" filled="true" fillcolor="#000000" stroked="false">
                <v:path arrowok="t"/>
                <v:fill type="solid"/>
              </v:shape>
            </v:group>
            <v:group style="position:absolute;left:10044;top:-2702;width:10;height:20" coordorigin="10044,-2702" coordsize="10,20">
              <v:shape style="position:absolute;left:10044;top:-2702;width:10;height:20" coordorigin="10044,-2702" coordsize="10,20" path="m10044,-2683l10053,-2683,10053,-2702,10044,-2702,10044,-2683xe" filled="true" fillcolor="#000000" stroked="false">
                <v:path arrowok="t"/>
                <v:fill type="solid"/>
              </v:shape>
            </v:group>
            <v:group style="position:absolute;left:10044;top:-2683;width:10;height:20" coordorigin="10044,-2683" coordsize="10,20">
              <v:shape style="position:absolute;left:10044;top:-2683;width:10;height:20" coordorigin="10044,-2683" coordsize="10,20" path="m10044,-2664l10053,-2664,10053,-2683,10044,-2683,10044,-2664xe" filled="true" fillcolor="#000000" stroked="false">
                <v:path arrowok="t"/>
                <v:fill type="solid"/>
              </v:shape>
            </v:group>
            <v:group style="position:absolute;left:10044;top:-2664;width:10;height:20" coordorigin="10044,-2664" coordsize="10,20">
              <v:shape style="position:absolute;left:10044;top:-2664;width:10;height:20" coordorigin="10044,-2664" coordsize="10,20" path="m10044,-2645l10053,-2645,10053,-2664,10044,-2664,10044,-2645xe" filled="true" fillcolor="#000000" stroked="false">
                <v:path arrowok="t"/>
                <v:fill type="solid"/>
              </v:shape>
            </v:group>
            <v:group style="position:absolute;left:10044;top:-2645;width:10;height:20" coordorigin="10044,-2645" coordsize="10,20">
              <v:shape style="position:absolute;left:10044;top:-2645;width:10;height:20" coordorigin="10044,-2645" coordsize="10,20" path="m10044,-2625l10053,-2625,10053,-2645,10044,-2645,10044,-2625xe" filled="true" fillcolor="#000000" stroked="false">
                <v:path arrowok="t"/>
                <v:fill type="solid"/>
              </v:shape>
            </v:group>
            <v:group style="position:absolute;left:10044;top:-2625;width:10;height:20" coordorigin="10044,-2625" coordsize="10,20">
              <v:shape style="position:absolute;left:10044;top:-2625;width:10;height:20" coordorigin="10044,-2625" coordsize="10,20" path="m10044,-2606l10053,-2606,10053,-2625,10044,-2625,10044,-2606xe" filled="true" fillcolor="#000000" stroked="false">
                <v:path arrowok="t"/>
                <v:fill type="solid"/>
              </v:shape>
            </v:group>
            <v:group style="position:absolute;left:10044;top:-2606;width:10;height:20" coordorigin="10044,-2606" coordsize="10,20">
              <v:shape style="position:absolute;left:10044;top:-2606;width:10;height:20" coordorigin="10044,-2606" coordsize="10,20" path="m10044,-2587l10053,-2587,10053,-2606,10044,-2606,10044,-2587xe" filled="true" fillcolor="#000000" stroked="false">
                <v:path arrowok="t"/>
                <v:fill type="solid"/>
              </v:shape>
            </v:group>
            <v:group style="position:absolute;left:10044;top:-2580;width:10;height:2" coordorigin="10044,-2580" coordsize="10,2">
              <v:shape style="position:absolute;left:10044;top:-2580;width:10;height:2" coordorigin="10044,-2580" coordsize="10,0" path="m10044,-2580l10053,-2580e" filled="false" stroked="true" strokeweight=".72003pt" strokecolor="#000000">
                <v:path arrowok="t"/>
              </v:shape>
            </v:group>
            <v:group style="position:absolute;left:862;top:-2568;width:10;height:2" coordorigin="862,-2568" coordsize="10,2">
              <v:shape style="position:absolute;left:862;top:-2568;width:10;height:2" coordorigin="862,-2568" coordsize="10,0" path="m862,-2568l871,-2568e" filled="false" stroked="true" strokeweight=".47998pt" strokecolor="#000000">
                <v:path arrowok="t"/>
              </v:shape>
              <v:shape style="position:absolute;left:5072;top:-2664;width:2703;height:101" type="#_x0000_t75" stroked="false">
                <v:imagedata r:id="rId280" o:title=""/>
              </v:shape>
              <v:shape style="position:absolute;left:7770;top:-2572;width:2273;height:10" type="#_x0000_t75" stroked="false">
                <v:imagedata r:id="rId276" o:title=""/>
              </v:shape>
            </v:group>
            <v:group style="position:absolute;left:10044;top:-2568;width:10;height:2" coordorigin="10044,-2568" coordsize="10,2">
              <v:shape style="position:absolute;left:10044;top:-2568;width:10;height:2" coordorigin="10044,-2568" coordsize="10,0" path="m10044,-2568l10053,-2568e" filled="false" stroked="true" strokeweight=".47998pt" strokecolor="#000000">
                <v:path arrowok="t"/>
              </v:shape>
            </v:group>
            <v:group style="position:absolute;left:862;top:-2563;width:10;height:20" coordorigin="862,-2563" coordsize="10,20">
              <v:shape style="position:absolute;left:862;top:-2563;width:10;height:20" coordorigin="862,-2563" coordsize="10,20" path="m862,-2544l871,-2544,871,-2563,862,-2563,862,-2544xe" filled="true" fillcolor="#000000" stroked="false">
                <v:path arrowok="t"/>
                <v:fill type="solid"/>
              </v:shape>
            </v:group>
            <v:group style="position:absolute;left:862;top:-2544;width:10;height:20" coordorigin="862,-2544" coordsize="10,20">
              <v:shape style="position:absolute;left:862;top:-2544;width:10;height:20" coordorigin="862,-2544" coordsize="10,20" path="m862,-2524l871,-2524,871,-2544,862,-2544,862,-2524xe" filled="true" fillcolor="#000000" stroked="false">
                <v:path arrowok="t"/>
                <v:fill type="solid"/>
              </v:shape>
            </v:group>
            <v:group style="position:absolute;left:862;top:-2524;width:10;height:20" coordorigin="862,-2524" coordsize="10,20">
              <v:shape style="position:absolute;left:862;top:-2524;width:10;height:20" coordorigin="862,-2524" coordsize="10,20" path="m862,-2505l871,-2505,871,-2524,862,-2524,862,-2505xe" filled="true" fillcolor="#000000" stroked="false">
                <v:path arrowok="t"/>
                <v:fill type="solid"/>
              </v:shape>
            </v:group>
            <v:group style="position:absolute;left:862;top:-2505;width:10;height:20" coordorigin="862,-2505" coordsize="10,20">
              <v:shape style="position:absolute;left:862;top:-2505;width:10;height:20" coordorigin="862,-2505" coordsize="10,20" path="m862,-2486l871,-2486,871,-2505,862,-2505,862,-2486xe" filled="true" fillcolor="#000000" stroked="false">
                <v:path arrowok="t"/>
                <v:fill type="solid"/>
              </v:shape>
            </v:group>
            <v:group style="position:absolute;left:862;top:-2486;width:10;height:20" coordorigin="862,-2486" coordsize="10,20">
              <v:shape style="position:absolute;left:862;top:-2486;width:10;height:20" coordorigin="862,-2486" coordsize="10,20" path="m862,-2467l871,-2467,871,-2486,862,-2486,862,-2467xe" filled="true" fillcolor="#000000" stroked="false">
                <v:path arrowok="t"/>
                <v:fill type="solid"/>
              </v:shape>
            </v:group>
            <v:group style="position:absolute;left:862;top:-2467;width:10;height:20" coordorigin="862,-2467" coordsize="10,20">
              <v:shape style="position:absolute;left:862;top:-2467;width:10;height:20" coordorigin="862,-2467" coordsize="10,20" path="m862,-2448l871,-2448,871,-2467,862,-2467,862,-2448xe" filled="true" fillcolor="#000000" stroked="false">
                <v:path arrowok="t"/>
                <v:fill type="solid"/>
              </v:shape>
            </v:group>
            <v:group style="position:absolute;left:862;top:-2448;width:10;height:20" coordorigin="862,-2448" coordsize="10,20">
              <v:shape style="position:absolute;left:862;top:-2448;width:10;height:20" coordorigin="862,-2448" coordsize="10,20" path="m862,-2428l871,-2428,871,-2448,862,-2448,862,-2428xe" filled="true" fillcolor="#000000" stroked="false">
                <v:path arrowok="t"/>
                <v:fill type="solid"/>
              </v:shape>
            </v:group>
            <v:group style="position:absolute;left:862;top:-2428;width:10;height:20" coordorigin="862,-2428" coordsize="10,20">
              <v:shape style="position:absolute;left:862;top:-2428;width:10;height:20" coordorigin="862,-2428" coordsize="10,20" path="m862,-2409l871,-2409,871,-2428,862,-2428,862,-2409xe" filled="true" fillcolor="#000000" stroked="false">
                <v:path arrowok="t"/>
                <v:fill type="solid"/>
              </v:shape>
            </v:group>
            <v:group style="position:absolute;left:862;top:-2409;width:10;height:20" coordorigin="862,-2409" coordsize="10,20">
              <v:shape style="position:absolute;left:862;top:-2409;width:10;height:20" coordorigin="862,-2409" coordsize="10,20" path="m862,-2390l871,-2390,871,-2409,862,-2409,862,-2390xe" filled="true" fillcolor="#000000" stroked="false">
                <v:path arrowok="t"/>
                <v:fill type="solid"/>
              </v:shape>
            </v:group>
            <v:group style="position:absolute;left:862;top:-2390;width:10;height:20" coordorigin="862,-2390" coordsize="10,20">
              <v:shape style="position:absolute;left:862;top:-2390;width:10;height:20" coordorigin="862,-2390" coordsize="10,20" path="m862,-2371l871,-2371,871,-2390,862,-2390,862,-2371xe" filled="true" fillcolor="#000000" stroked="false">
                <v:path arrowok="t"/>
                <v:fill type="solid"/>
              </v:shape>
            </v:group>
            <v:group style="position:absolute;left:862;top:-2371;width:10;height:20" coordorigin="862,-2371" coordsize="10,20">
              <v:shape style="position:absolute;left:862;top:-2371;width:10;height:20" coordorigin="862,-2371" coordsize="10,20" path="m862,-2352l871,-2352,871,-2371,862,-2371,862,-2352xe" filled="true" fillcolor="#000000" stroked="false">
                <v:path arrowok="t"/>
                <v:fill type="solid"/>
              </v:shape>
            </v:group>
            <v:group style="position:absolute;left:862;top:-2352;width:10;height:20" coordorigin="862,-2352" coordsize="10,20">
              <v:shape style="position:absolute;left:862;top:-2352;width:10;height:20" coordorigin="862,-2352" coordsize="10,20" path="m862,-2332l871,-2332,871,-2352,862,-2352,862,-2332xe" filled="true" fillcolor="#000000" stroked="false">
                <v:path arrowok="t"/>
                <v:fill type="solid"/>
              </v:shape>
            </v:group>
            <v:group style="position:absolute;left:862;top:-2332;width:10;height:20" coordorigin="862,-2332" coordsize="10,20">
              <v:shape style="position:absolute;left:862;top:-2332;width:10;height:20" coordorigin="862,-2332" coordsize="10,20" path="m862,-2313l871,-2313,871,-2332,862,-2332,862,-2313xe" filled="true" fillcolor="#000000" stroked="false">
                <v:path arrowok="t"/>
                <v:fill type="solid"/>
              </v:shape>
            </v:group>
            <v:group style="position:absolute;left:862;top:-2313;width:10;height:20" coordorigin="862,-2313" coordsize="10,20">
              <v:shape style="position:absolute;left:862;top:-2313;width:10;height:20" coordorigin="862,-2313" coordsize="10,20" path="m862,-2294l871,-2294,871,-2313,862,-2313,862,-2294xe" filled="true" fillcolor="#000000" stroked="false">
                <v:path arrowok="t"/>
                <v:fill type="solid"/>
              </v:shape>
            </v:group>
            <v:group style="position:absolute;left:862;top:-2294;width:10;height:20" coordorigin="862,-2294" coordsize="10,20">
              <v:shape style="position:absolute;left:862;top:-2294;width:10;height:20" coordorigin="862,-2294" coordsize="10,20" path="m862,-2275l871,-2275,871,-2294,862,-2294,862,-2275xe" filled="true" fillcolor="#000000" stroked="false">
                <v:path arrowok="t"/>
                <v:fill type="solid"/>
              </v:shape>
            </v:group>
            <v:group style="position:absolute;left:862;top:-2275;width:10;height:20" coordorigin="862,-2275" coordsize="10,20">
              <v:shape style="position:absolute;left:862;top:-2275;width:10;height:20" coordorigin="862,-2275" coordsize="10,20" path="m862,-2256l871,-2256,871,-2275,862,-2275,862,-2256xe" filled="true" fillcolor="#000000" stroked="false">
                <v:path arrowok="t"/>
                <v:fill type="solid"/>
              </v:shape>
            </v:group>
            <v:group style="position:absolute;left:862;top:-2256;width:10;height:20" coordorigin="862,-2256" coordsize="10,20">
              <v:shape style="position:absolute;left:862;top:-2256;width:10;height:20" coordorigin="862,-2256" coordsize="10,20" path="m862,-2236l871,-2236,871,-2256,862,-2256,862,-2236xe" filled="true" fillcolor="#000000" stroked="false">
                <v:path arrowok="t"/>
                <v:fill type="solid"/>
              </v:shape>
            </v:group>
            <v:group style="position:absolute;left:862;top:-2236;width:10;height:20" coordorigin="862,-2236" coordsize="10,20">
              <v:shape style="position:absolute;left:862;top:-2236;width:10;height:20" coordorigin="862,-2236" coordsize="10,20" path="m862,-2217l871,-2217,871,-2236,862,-2236,862,-2217xe" filled="true" fillcolor="#000000" stroked="false">
                <v:path arrowok="t"/>
                <v:fill type="solid"/>
              </v:shape>
            </v:group>
            <v:group style="position:absolute;left:862;top:-2217;width:10;height:20" coordorigin="862,-2217" coordsize="10,20">
              <v:shape style="position:absolute;left:862;top:-2217;width:10;height:20" coordorigin="862,-2217" coordsize="10,20" path="m862,-2198l871,-2198,871,-2217,862,-2217,862,-2198xe" filled="true" fillcolor="#000000" stroked="false">
                <v:path arrowok="t"/>
                <v:fill type="solid"/>
              </v:shape>
            </v:group>
            <v:group style="position:absolute;left:862;top:-2198;width:10;height:20" coordorigin="862,-2198" coordsize="10,20">
              <v:shape style="position:absolute;left:862;top:-2198;width:10;height:20" coordorigin="862,-2198" coordsize="10,20" path="m862,-2179l871,-2179,871,-2198,862,-2198,862,-2179xe" filled="true" fillcolor="#000000" stroked="false">
                <v:path arrowok="t"/>
                <v:fill type="solid"/>
              </v:shape>
            </v:group>
            <v:group style="position:absolute;left:862;top:-2173;width:10;height:2" coordorigin="862,-2173" coordsize="10,2">
              <v:shape style="position:absolute;left:862;top:-2173;width:10;height:2" coordorigin="862,-2173" coordsize="10,0" path="m862,-2173l871,-2173e" filled="false" stroked="true" strokeweight=".599980pt" strokecolor="#000000">
                <v:path arrowok="t"/>
              </v:shape>
            </v:group>
            <v:group style="position:absolute;left:10044;top:-2563;width:10;height:20" coordorigin="10044,-2563" coordsize="10,20">
              <v:shape style="position:absolute;left:10044;top:-2563;width:10;height:20" coordorigin="10044,-2563" coordsize="10,20" path="m10044,-2544l10053,-2544,10053,-2563,10044,-2563,10044,-2544xe" filled="true" fillcolor="#000000" stroked="false">
                <v:path arrowok="t"/>
                <v:fill type="solid"/>
              </v:shape>
            </v:group>
            <v:group style="position:absolute;left:10044;top:-2544;width:10;height:20" coordorigin="10044,-2544" coordsize="10,20">
              <v:shape style="position:absolute;left:10044;top:-2544;width:10;height:20" coordorigin="10044,-2544" coordsize="10,20" path="m10044,-2524l10053,-2524,10053,-2544,10044,-2544,10044,-2524xe" filled="true" fillcolor="#000000" stroked="false">
                <v:path arrowok="t"/>
                <v:fill type="solid"/>
              </v:shape>
            </v:group>
            <v:group style="position:absolute;left:10044;top:-2524;width:10;height:20" coordorigin="10044,-2524" coordsize="10,20">
              <v:shape style="position:absolute;left:10044;top:-2524;width:10;height:20" coordorigin="10044,-2524" coordsize="10,20" path="m10044,-2505l10053,-2505,10053,-2524,10044,-2524,10044,-2505xe" filled="true" fillcolor="#000000" stroked="false">
                <v:path arrowok="t"/>
                <v:fill type="solid"/>
              </v:shape>
            </v:group>
            <v:group style="position:absolute;left:10044;top:-2505;width:10;height:20" coordorigin="10044,-2505" coordsize="10,20">
              <v:shape style="position:absolute;left:10044;top:-2505;width:10;height:20" coordorigin="10044,-2505" coordsize="10,20" path="m10044,-2486l10053,-2486,10053,-2505,10044,-2505,10044,-2486xe" filled="true" fillcolor="#000000" stroked="false">
                <v:path arrowok="t"/>
                <v:fill type="solid"/>
              </v:shape>
            </v:group>
            <v:group style="position:absolute;left:10044;top:-2486;width:10;height:20" coordorigin="10044,-2486" coordsize="10,20">
              <v:shape style="position:absolute;left:10044;top:-2486;width:10;height:20" coordorigin="10044,-2486" coordsize="10,20" path="m10044,-2467l10053,-2467,10053,-2486,10044,-2486,10044,-2467xe" filled="true" fillcolor="#000000" stroked="false">
                <v:path arrowok="t"/>
                <v:fill type="solid"/>
              </v:shape>
            </v:group>
            <v:group style="position:absolute;left:10044;top:-2467;width:10;height:20" coordorigin="10044,-2467" coordsize="10,20">
              <v:shape style="position:absolute;left:10044;top:-2467;width:10;height:20" coordorigin="10044,-2467" coordsize="10,20" path="m10044,-2448l10053,-2448,10053,-2467,10044,-2467,10044,-2448xe" filled="true" fillcolor="#000000" stroked="false">
                <v:path arrowok="t"/>
                <v:fill type="solid"/>
              </v:shape>
            </v:group>
            <v:group style="position:absolute;left:10044;top:-2448;width:10;height:20" coordorigin="10044,-2448" coordsize="10,20">
              <v:shape style="position:absolute;left:10044;top:-2448;width:10;height:20" coordorigin="10044,-2448" coordsize="10,20" path="m10044,-2428l10053,-2428,10053,-2448,10044,-2448,10044,-2428xe" filled="true" fillcolor="#000000" stroked="false">
                <v:path arrowok="t"/>
                <v:fill type="solid"/>
              </v:shape>
            </v:group>
            <v:group style="position:absolute;left:10044;top:-2428;width:10;height:20" coordorigin="10044,-2428" coordsize="10,20">
              <v:shape style="position:absolute;left:10044;top:-2428;width:10;height:20" coordorigin="10044,-2428" coordsize="10,20" path="m10044,-2409l10053,-2409,10053,-2428,10044,-2428,10044,-2409xe" filled="true" fillcolor="#000000" stroked="false">
                <v:path arrowok="t"/>
                <v:fill type="solid"/>
              </v:shape>
            </v:group>
            <v:group style="position:absolute;left:10044;top:-2409;width:10;height:20" coordorigin="10044,-2409" coordsize="10,20">
              <v:shape style="position:absolute;left:10044;top:-2409;width:10;height:20" coordorigin="10044,-2409" coordsize="10,20" path="m10044,-2390l10053,-2390,10053,-2409,10044,-2409,10044,-2390xe" filled="true" fillcolor="#000000" stroked="false">
                <v:path arrowok="t"/>
                <v:fill type="solid"/>
              </v:shape>
            </v:group>
            <v:group style="position:absolute;left:10044;top:-2390;width:10;height:20" coordorigin="10044,-2390" coordsize="10,20">
              <v:shape style="position:absolute;left:10044;top:-2390;width:10;height:20" coordorigin="10044,-2390" coordsize="10,20" path="m10044,-2371l10053,-2371,10053,-2390,10044,-2390,10044,-2371xe" filled="true" fillcolor="#000000" stroked="false">
                <v:path arrowok="t"/>
                <v:fill type="solid"/>
              </v:shape>
            </v:group>
            <v:group style="position:absolute;left:10044;top:-2371;width:10;height:20" coordorigin="10044,-2371" coordsize="10,20">
              <v:shape style="position:absolute;left:10044;top:-2371;width:10;height:20" coordorigin="10044,-2371" coordsize="10,20" path="m10044,-2352l10053,-2352,10053,-2371,10044,-2371,10044,-2352xe" filled="true" fillcolor="#000000" stroked="false">
                <v:path arrowok="t"/>
                <v:fill type="solid"/>
              </v:shape>
            </v:group>
            <v:group style="position:absolute;left:10044;top:-2352;width:10;height:20" coordorigin="10044,-2352" coordsize="10,20">
              <v:shape style="position:absolute;left:10044;top:-2352;width:10;height:20" coordorigin="10044,-2352" coordsize="10,20" path="m10044,-2332l10053,-2332,10053,-2352,10044,-2352,10044,-2332xe" filled="true" fillcolor="#000000" stroked="false">
                <v:path arrowok="t"/>
                <v:fill type="solid"/>
              </v:shape>
            </v:group>
            <v:group style="position:absolute;left:10044;top:-2332;width:10;height:20" coordorigin="10044,-2332" coordsize="10,20">
              <v:shape style="position:absolute;left:10044;top:-2332;width:10;height:20" coordorigin="10044,-2332" coordsize="10,20" path="m10044,-2313l10053,-2313,10053,-2332,10044,-2332,10044,-2313xe" filled="true" fillcolor="#000000" stroked="false">
                <v:path arrowok="t"/>
                <v:fill type="solid"/>
              </v:shape>
            </v:group>
            <v:group style="position:absolute;left:10044;top:-2313;width:10;height:20" coordorigin="10044,-2313" coordsize="10,20">
              <v:shape style="position:absolute;left:10044;top:-2313;width:10;height:20" coordorigin="10044,-2313" coordsize="10,20" path="m10044,-2294l10053,-2294,10053,-2313,10044,-2313,10044,-2294xe" filled="true" fillcolor="#000000" stroked="false">
                <v:path arrowok="t"/>
                <v:fill type="solid"/>
              </v:shape>
            </v:group>
            <v:group style="position:absolute;left:10044;top:-2294;width:10;height:20" coordorigin="10044,-2294" coordsize="10,20">
              <v:shape style="position:absolute;left:10044;top:-2294;width:10;height:20" coordorigin="10044,-2294" coordsize="10,20" path="m10044,-2275l10053,-2275,10053,-2294,10044,-2294,10044,-2275xe" filled="true" fillcolor="#000000" stroked="false">
                <v:path arrowok="t"/>
                <v:fill type="solid"/>
              </v:shape>
            </v:group>
            <v:group style="position:absolute;left:10044;top:-2275;width:10;height:20" coordorigin="10044,-2275" coordsize="10,20">
              <v:shape style="position:absolute;left:10044;top:-2275;width:10;height:20" coordorigin="10044,-2275" coordsize="10,20" path="m10044,-2256l10053,-2256,10053,-2275,10044,-2275,10044,-2256xe" filled="true" fillcolor="#000000" stroked="false">
                <v:path arrowok="t"/>
                <v:fill type="solid"/>
              </v:shape>
            </v:group>
            <v:group style="position:absolute;left:10044;top:-2256;width:10;height:20" coordorigin="10044,-2256" coordsize="10,20">
              <v:shape style="position:absolute;left:10044;top:-2256;width:10;height:20" coordorigin="10044,-2256" coordsize="10,20" path="m10044,-2236l10053,-2236,10053,-2256,10044,-2256,10044,-2236xe" filled="true" fillcolor="#000000" stroked="false">
                <v:path arrowok="t"/>
                <v:fill type="solid"/>
              </v:shape>
            </v:group>
            <v:group style="position:absolute;left:10044;top:-2236;width:10;height:20" coordorigin="10044,-2236" coordsize="10,20">
              <v:shape style="position:absolute;left:10044;top:-2236;width:10;height:20" coordorigin="10044,-2236" coordsize="10,20" path="m10044,-2217l10053,-2217,10053,-2236,10044,-2236,10044,-2217xe" filled="true" fillcolor="#000000" stroked="false">
                <v:path arrowok="t"/>
                <v:fill type="solid"/>
              </v:shape>
            </v:group>
            <v:group style="position:absolute;left:10044;top:-2217;width:10;height:20" coordorigin="10044,-2217" coordsize="10,20">
              <v:shape style="position:absolute;left:10044;top:-2217;width:10;height:20" coordorigin="10044,-2217" coordsize="10,20" path="m10044,-2198l10053,-2198,10053,-2217,10044,-2217,10044,-2198xe" filled="true" fillcolor="#000000" stroked="false">
                <v:path arrowok="t"/>
                <v:fill type="solid"/>
              </v:shape>
            </v:group>
            <v:group style="position:absolute;left:10044;top:-2198;width:10;height:20" coordorigin="10044,-2198" coordsize="10,20">
              <v:shape style="position:absolute;left:10044;top:-2198;width:10;height:20" coordorigin="10044,-2198" coordsize="10,20" path="m10044,-2179l10053,-2179,10053,-2198,10044,-2198,10044,-2179xe" filled="true" fillcolor="#000000" stroked="false">
                <v:path arrowok="t"/>
                <v:fill type="solid"/>
              </v:shape>
            </v:group>
            <v:group style="position:absolute;left:10044;top:-2173;width:10;height:2" coordorigin="10044,-2173" coordsize="10,2">
              <v:shape style="position:absolute;left:10044;top:-2173;width:10;height:2" coordorigin="10044,-2173" coordsize="10,0" path="m10044,-2173l10053,-2173e" filled="false" stroked="true" strokeweight=".599980pt" strokecolor="#000000">
                <v:path arrowok="t"/>
              </v:shape>
            </v:group>
            <v:group style="position:absolute;left:862;top:-2162;width:10;height:2" coordorigin="862,-2162" coordsize="10,2">
              <v:shape style="position:absolute;left:862;top:-2162;width:10;height:2" coordorigin="862,-2162" coordsize="10,0" path="m862,-2162l871,-2162e" filled="false" stroked="true" strokeweight=".48004pt" strokecolor="#000000">
                <v:path arrowok="t"/>
              </v:shape>
              <v:shape style="position:absolute;left:5091;top:-2167;width:1834;height:10" type="#_x0000_t75" stroked="false">
                <v:imagedata r:id="rId281" o:title=""/>
              </v:shape>
              <v:shape style="position:absolute;left:6921;top:-2167;width:854;height:10" type="#_x0000_t75" stroked="false">
                <v:imagedata r:id="rId220" o:title=""/>
              </v:shape>
              <v:shape style="position:absolute;left:7770;top:-2167;width:2273;height:10" type="#_x0000_t75" stroked="false">
                <v:imagedata r:id="rId282" o:title=""/>
              </v:shape>
            </v:group>
            <v:group style="position:absolute;left:10044;top:-2162;width:10;height:2" coordorigin="10044,-2162" coordsize="10,2">
              <v:shape style="position:absolute;left:10044;top:-2162;width:10;height:2" coordorigin="10044,-2162" coordsize="10,0" path="m10044,-2162l10053,-2162e" filled="false" stroked="true" strokeweight=".48004pt" strokecolor="#000000">
                <v:path arrowok="t"/>
              </v:shape>
            </v:group>
            <v:group style="position:absolute;left:862;top:-2157;width:10;height:20" coordorigin="862,-2157" coordsize="10,20">
              <v:shape style="position:absolute;left:862;top:-2157;width:10;height:20" coordorigin="862,-2157" coordsize="10,20" path="m862,-2138l871,-2138,871,-2157,862,-2157,862,-2138xe" filled="true" fillcolor="#000000" stroked="false">
                <v:path arrowok="t"/>
                <v:fill type="solid"/>
              </v:shape>
            </v:group>
            <v:group style="position:absolute;left:862;top:-2138;width:10;height:20" coordorigin="862,-2138" coordsize="10,20">
              <v:shape style="position:absolute;left:862;top:-2138;width:10;height:20" coordorigin="862,-2138" coordsize="10,20" path="m862,-2119l871,-2119,871,-2138,862,-2138,862,-2119xe" filled="true" fillcolor="#000000" stroked="false">
                <v:path arrowok="t"/>
                <v:fill type="solid"/>
              </v:shape>
            </v:group>
            <v:group style="position:absolute;left:862;top:-2119;width:10;height:20" coordorigin="862,-2119" coordsize="10,20">
              <v:shape style="position:absolute;left:862;top:-2119;width:10;height:20" coordorigin="862,-2119" coordsize="10,20" path="m862,-2100l871,-2100,871,-2119,862,-2119,862,-2100xe" filled="true" fillcolor="#000000" stroked="false">
                <v:path arrowok="t"/>
                <v:fill type="solid"/>
              </v:shape>
            </v:group>
            <v:group style="position:absolute;left:862;top:-2100;width:10;height:20" coordorigin="862,-2100" coordsize="10,20">
              <v:shape style="position:absolute;left:862;top:-2100;width:10;height:20" coordorigin="862,-2100" coordsize="10,20" path="m862,-2080l871,-2080,871,-2100,862,-2100,862,-2080xe" filled="true" fillcolor="#000000" stroked="false">
                <v:path arrowok="t"/>
                <v:fill type="solid"/>
              </v:shape>
            </v:group>
            <v:group style="position:absolute;left:862;top:-2080;width:10;height:20" coordorigin="862,-2080" coordsize="10,20">
              <v:shape style="position:absolute;left:862;top:-2080;width:10;height:20" coordorigin="862,-2080" coordsize="10,20" path="m862,-2061l871,-2061,871,-2080,862,-2080,862,-2061xe" filled="true" fillcolor="#000000" stroked="false">
                <v:path arrowok="t"/>
                <v:fill type="solid"/>
              </v:shape>
            </v:group>
            <v:group style="position:absolute;left:862;top:-2061;width:10;height:20" coordorigin="862,-2061" coordsize="10,20">
              <v:shape style="position:absolute;left:862;top:-2061;width:10;height:20" coordorigin="862,-2061" coordsize="10,20" path="m862,-2042l871,-2042,871,-2061,862,-2061,862,-2042xe" filled="true" fillcolor="#000000" stroked="false">
                <v:path arrowok="t"/>
                <v:fill type="solid"/>
              </v:shape>
            </v:group>
            <v:group style="position:absolute;left:862;top:-2042;width:10;height:20" coordorigin="862,-2042" coordsize="10,20">
              <v:shape style="position:absolute;left:862;top:-2042;width:10;height:20" coordorigin="862,-2042" coordsize="10,20" path="m862,-2023l871,-2023,871,-2042,862,-2042,862,-2023xe" filled="true" fillcolor="#000000" stroked="false">
                <v:path arrowok="t"/>
                <v:fill type="solid"/>
              </v:shape>
            </v:group>
            <v:group style="position:absolute;left:862;top:-2023;width:10;height:20" coordorigin="862,-2023" coordsize="10,20">
              <v:shape style="position:absolute;left:862;top:-2023;width:10;height:20" coordorigin="862,-2023" coordsize="10,20" path="m862,-2004l871,-2004,871,-2023,862,-2023,862,-2004xe" filled="true" fillcolor="#000000" stroked="false">
                <v:path arrowok="t"/>
                <v:fill type="solid"/>
              </v:shape>
            </v:group>
            <v:group style="position:absolute;left:862;top:-2004;width:10;height:20" coordorigin="862,-2004" coordsize="10,20">
              <v:shape style="position:absolute;left:862;top:-2004;width:10;height:20" coordorigin="862,-2004" coordsize="10,20" path="m862,-1984l871,-1984,871,-2004,862,-2004,862,-1984xe" filled="true" fillcolor="#000000" stroked="false">
                <v:path arrowok="t"/>
                <v:fill type="solid"/>
              </v:shape>
            </v:group>
            <v:group style="position:absolute;left:862;top:-1984;width:10;height:20" coordorigin="862,-1984" coordsize="10,20">
              <v:shape style="position:absolute;left:862;top:-1984;width:10;height:20" coordorigin="862,-1984" coordsize="10,20" path="m862,-1965l871,-1965,871,-1984,862,-1984,862,-1965xe" filled="true" fillcolor="#000000" stroked="false">
                <v:path arrowok="t"/>
                <v:fill type="solid"/>
              </v:shape>
            </v:group>
            <v:group style="position:absolute;left:862;top:-1965;width:10;height:20" coordorigin="862,-1965" coordsize="10,20">
              <v:shape style="position:absolute;left:862;top:-1965;width:10;height:20" coordorigin="862,-1965" coordsize="10,20" path="m862,-1946l871,-1946,871,-1965,862,-1965,862,-1946xe" filled="true" fillcolor="#000000" stroked="false">
                <v:path arrowok="t"/>
                <v:fill type="solid"/>
              </v:shape>
            </v:group>
            <v:group style="position:absolute;left:862;top:-1946;width:10;height:20" coordorigin="862,-1946" coordsize="10,20">
              <v:shape style="position:absolute;left:862;top:-1946;width:10;height:20" coordorigin="862,-1946" coordsize="10,20" path="m862,-1927l871,-1927,871,-1946,862,-1946,862,-1927xe" filled="true" fillcolor="#000000" stroked="false">
                <v:path arrowok="t"/>
                <v:fill type="solid"/>
              </v:shape>
            </v:group>
            <v:group style="position:absolute;left:862;top:-1927;width:10;height:20" coordorigin="862,-1927" coordsize="10,20">
              <v:shape style="position:absolute;left:862;top:-1927;width:10;height:20" coordorigin="862,-1927" coordsize="10,20" path="m862,-1908l871,-1908,871,-1927,862,-1927,862,-1908xe" filled="true" fillcolor="#000000" stroked="false">
                <v:path arrowok="t"/>
                <v:fill type="solid"/>
              </v:shape>
            </v:group>
            <v:group style="position:absolute;left:862;top:-1908;width:10;height:20" coordorigin="862,-1908" coordsize="10,20">
              <v:shape style="position:absolute;left:862;top:-1908;width:10;height:20" coordorigin="862,-1908" coordsize="10,20" path="m862,-1888l871,-1888,871,-1908,862,-1908,862,-1888xe" filled="true" fillcolor="#000000" stroked="false">
                <v:path arrowok="t"/>
                <v:fill type="solid"/>
              </v:shape>
            </v:group>
            <v:group style="position:absolute;left:862;top:-1888;width:10;height:20" coordorigin="862,-1888" coordsize="10,20">
              <v:shape style="position:absolute;left:862;top:-1888;width:10;height:20" coordorigin="862,-1888" coordsize="10,20" path="m862,-1869l871,-1869,871,-1888,862,-1888,862,-1869xe" filled="true" fillcolor="#000000" stroked="false">
                <v:path arrowok="t"/>
                <v:fill type="solid"/>
              </v:shape>
            </v:group>
            <v:group style="position:absolute;left:862;top:-1869;width:10;height:20" coordorigin="862,-1869" coordsize="10,20">
              <v:shape style="position:absolute;left:862;top:-1869;width:10;height:20" coordorigin="862,-1869" coordsize="10,20" path="m862,-1850l871,-1850,871,-1869,862,-1869,862,-1850xe" filled="true" fillcolor="#000000" stroked="false">
                <v:path arrowok="t"/>
                <v:fill type="solid"/>
              </v:shape>
            </v:group>
            <v:group style="position:absolute;left:862;top:-1850;width:10;height:20" coordorigin="862,-1850" coordsize="10,20">
              <v:shape style="position:absolute;left:862;top:-1850;width:10;height:20" coordorigin="862,-1850" coordsize="10,20" path="m862,-1831l871,-1831,871,-1850,862,-1850,862,-1831xe" filled="true" fillcolor="#000000" stroked="false">
                <v:path arrowok="t"/>
                <v:fill type="solid"/>
              </v:shape>
            </v:group>
            <v:group style="position:absolute;left:862;top:-1831;width:10;height:20" coordorigin="862,-1831" coordsize="10,20">
              <v:shape style="position:absolute;left:862;top:-1831;width:10;height:20" coordorigin="862,-1831" coordsize="10,20" path="m862,-1812l871,-1812,871,-1831,862,-1831,862,-1812xe" filled="true" fillcolor="#000000" stroked="false">
                <v:path arrowok="t"/>
                <v:fill type="solid"/>
              </v:shape>
            </v:group>
            <v:group style="position:absolute;left:862;top:-1812;width:10;height:20" coordorigin="862,-1812" coordsize="10,20">
              <v:shape style="position:absolute;left:862;top:-1812;width:10;height:20" coordorigin="862,-1812" coordsize="10,20" path="m862,-1792l871,-1792,871,-1812,862,-1812,862,-1792xe" filled="true" fillcolor="#000000" stroked="false">
                <v:path arrowok="t"/>
                <v:fill type="solid"/>
              </v:shape>
            </v:group>
            <v:group style="position:absolute;left:862;top:-1792;width:10;height:20" coordorigin="862,-1792" coordsize="10,20">
              <v:shape style="position:absolute;left:862;top:-1792;width:10;height:20" coordorigin="862,-1792" coordsize="10,20" path="m862,-1773l871,-1773,871,-1792,862,-1792,862,-1773xe" filled="true" fillcolor="#000000" stroked="false">
                <v:path arrowok="t"/>
                <v:fill type="solid"/>
              </v:shape>
            </v:group>
            <v:group style="position:absolute;left:862;top:-1766;width:10;height:2" coordorigin="862,-1766" coordsize="10,2">
              <v:shape style="position:absolute;left:862;top:-1766;width:10;height:2" coordorigin="862,-1766" coordsize="10,0" path="m862,-1766l871,-1766e" filled="false" stroked="true" strokeweight=".72003pt" strokecolor="#000000">
                <v:path arrowok="t"/>
              </v:shape>
            </v:group>
            <v:group style="position:absolute;left:6925;top:-2157;width:10;height:20" coordorigin="6925,-2157" coordsize="10,20">
              <v:shape style="position:absolute;left:6925;top:-2157;width:10;height:20" coordorigin="6925,-2157" coordsize="10,20" path="m6925,-2138l6935,-2138,6935,-2157,6925,-2157,6925,-2138xe" filled="true" fillcolor="#000000" stroked="false">
                <v:path arrowok="t"/>
                <v:fill type="solid"/>
              </v:shape>
            </v:group>
            <v:group style="position:absolute;left:6925;top:-2138;width:10;height:20" coordorigin="6925,-2138" coordsize="10,20">
              <v:shape style="position:absolute;left:6925;top:-2138;width:10;height:20" coordorigin="6925,-2138" coordsize="10,20" path="m6925,-2119l6935,-2119,6935,-2138,6925,-2138,6925,-2119xe" filled="true" fillcolor="#000000" stroked="false">
                <v:path arrowok="t"/>
                <v:fill type="solid"/>
              </v:shape>
            </v:group>
            <v:group style="position:absolute;left:6925;top:-2119;width:10;height:20" coordorigin="6925,-2119" coordsize="10,20">
              <v:shape style="position:absolute;left:6925;top:-2119;width:10;height:20" coordorigin="6925,-2119" coordsize="10,20" path="m6925,-2100l6935,-2100,6935,-2119,6925,-2119,6925,-2100xe" filled="true" fillcolor="#000000" stroked="false">
                <v:path arrowok="t"/>
                <v:fill type="solid"/>
              </v:shape>
            </v:group>
            <v:group style="position:absolute;left:6925;top:-2100;width:10;height:20" coordorigin="6925,-2100" coordsize="10,20">
              <v:shape style="position:absolute;left:6925;top:-2100;width:10;height:20" coordorigin="6925,-2100" coordsize="10,20" path="m6925,-2080l6935,-2080,6935,-2100,6925,-2100,6925,-2080xe" filled="true" fillcolor="#000000" stroked="false">
                <v:path arrowok="t"/>
                <v:fill type="solid"/>
              </v:shape>
            </v:group>
            <v:group style="position:absolute;left:6925;top:-2080;width:10;height:20" coordorigin="6925,-2080" coordsize="10,20">
              <v:shape style="position:absolute;left:6925;top:-2080;width:10;height:20" coordorigin="6925,-2080" coordsize="10,20" path="m6925,-2061l6935,-2061,6935,-2080,6925,-2080,6925,-2061xe" filled="true" fillcolor="#000000" stroked="false">
                <v:path arrowok="t"/>
                <v:fill type="solid"/>
              </v:shape>
            </v:group>
            <v:group style="position:absolute;left:6925;top:-2061;width:10;height:20" coordorigin="6925,-2061" coordsize="10,20">
              <v:shape style="position:absolute;left:6925;top:-2061;width:10;height:20" coordorigin="6925,-2061" coordsize="10,20" path="m6925,-2042l6935,-2042,6935,-2061,6925,-2061,6925,-2042xe" filled="true" fillcolor="#000000" stroked="false">
                <v:path arrowok="t"/>
                <v:fill type="solid"/>
              </v:shape>
            </v:group>
            <v:group style="position:absolute;left:6925;top:-2042;width:10;height:20" coordorigin="6925,-2042" coordsize="10,20">
              <v:shape style="position:absolute;left:6925;top:-2042;width:10;height:20" coordorigin="6925,-2042" coordsize="10,20" path="m6925,-2023l6935,-2023,6935,-2042,6925,-2042,6925,-2023xe" filled="true" fillcolor="#000000" stroked="false">
                <v:path arrowok="t"/>
                <v:fill type="solid"/>
              </v:shape>
            </v:group>
            <v:group style="position:absolute;left:6925;top:-2023;width:10;height:20" coordorigin="6925,-2023" coordsize="10,20">
              <v:shape style="position:absolute;left:6925;top:-2023;width:10;height:20" coordorigin="6925,-2023" coordsize="10,20" path="m6925,-2004l6935,-2004,6935,-2023,6925,-2023,6925,-2004xe" filled="true" fillcolor="#000000" stroked="false">
                <v:path arrowok="t"/>
                <v:fill type="solid"/>
              </v:shape>
            </v:group>
            <v:group style="position:absolute;left:6925;top:-2004;width:10;height:20" coordorigin="6925,-2004" coordsize="10,20">
              <v:shape style="position:absolute;left:6925;top:-2004;width:10;height:20" coordorigin="6925,-2004" coordsize="10,20" path="m6925,-1984l6935,-1984,6935,-2004,6925,-2004,6925,-1984xe" filled="true" fillcolor="#000000" stroked="false">
                <v:path arrowok="t"/>
                <v:fill type="solid"/>
              </v:shape>
            </v:group>
            <v:group style="position:absolute;left:6925;top:-1984;width:10;height:20" coordorigin="6925,-1984" coordsize="10,20">
              <v:shape style="position:absolute;left:6925;top:-1984;width:10;height:20" coordorigin="6925,-1984" coordsize="10,20" path="m6925,-1965l6935,-1965,6935,-1984,6925,-1984,6925,-1965xe" filled="true" fillcolor="#000000" stroked="false">
                <v:path arrowok="t"/>
                <v:fill type="solid"/>
              </v:shape>
            </v:group>
            <v:group style="position:absolute;left:6925;top:-1965;width:10;height:20" coordorigin="6925,-1965" coordsize="10,20">
              <v:shape style="position:absolute;left:6925;top:-1965;width:10;height:20" coordorigin="6925,-1965" coordsize="10,20" path="m6925,-1946l6935,-1946,6935,-1965,6925,-1965,6925,-1946xe" filled="true" fillcolor="#000000" stroked="false">
                <v:path arrowok="t"/>
                <v:fill type="solid"/>
              </v:shape>
            </v:group>
            <v:group style="position:absolute;left:6925;top:-1946;width:10;height:20" coordorigin="6925,-1946" coordsize="10,20">
              <v:shape style="position:absolute;left:6925;top:-1946;width:10;height:20" coordorigin="6925,-1946" coordsize="10,20" path="m6925,-1927l6935,-1927,6935,-1946,6925,-1946,6925,-1927xe" filled="true" fillcolor="#000000" stroked="false">
                <v:path arrowok="t"/>
                <v:fill type="solid"/>
              </v:shape>
            </v:group>
            <v:group style="position:absolute;left:6925;top:-1927;width:10;height:20" coordorigin="6925,-1927" coordsize="10,20">
              <v:shape style="position:absolute;left:6925;top:-1927;width:10;height:20" coordorigin="6925,-1927" coordsize="10,20" path="m6925,-1908l6935,-1908,6935,-1927,6925,-1927,6925,-1908xe" filled="true" fillcolor="#000000" stroked="false">
                <v:path arrowok="t"/>
                <v:fill type="solid"/>
              </v:shape>
            </v:group>
            <v:group style="position:absolute;left:6925;top:-1908;width:10;height:20" coordorigin="6925,-1908" coordsize="10,20">
              <v:shape style="position:absolute;left:6925;top:-1908;width:10;height:20" coordorigin="6925,-1908" coordsize="10,20" path="m6925,-1888l6935,-1888,6935,-1908,6925,-1908,6925,-1888xe" filled="true" fillcolor="#000000" stroked="false">
                <v:path arrowok="t"/>
                <v:fill type="solid"/>
              </v:shape>
            </v:group>
            <v:group style="position:absolute;left:6925;top:-1888;width:10;height:20" coordorigin="6925,-1888" coordsize="10,20">
              <v:shape style="position:absolute;left:6925;top:-1888;width:10;height:20" coordorigin="6925,-1888" coordsize="10,20" path="m6925,-1869l6935,-1869,6935,-1888,6925,-1888,6925,-1869xe" filled="true" fillcolor="#000000" stroked="false">
                <v:path arrowok="t"/>
                <v:fill type="solid"/>
              </v:shape>
            </v:group>
            <v:group style="position:absolute;left:6925;top:-1869;width:10;height:20" coordorigin="6925,-1869" coordsize="10,20">
              <v:shape style="position:absolute;left:6925;top:-1869;width:10;height:20" coordorigin="6925,-1869" coordsize="10,20" path="m6925,-1850l6935,-1850,6935,-1869,6925,-1869,6925,-1850xe" filled="true" fillcolor="#000000" stroked="false">
                <v:path arrowok="t"/>
                <v:fill type="solid"/>
              </v:shape>
            </v:group>
            <v:group style="position:absolute;left:9052;top:-2157;width:10;height:20" coordorigin="9052,-2157" coordsize="10,20">
              <v:shape style="position:absolute;left:9052;top:-2157;width:10;height:20" coordorigin="9052,-2157" coordsize="10,20" path="m9052,-2138l9062,-2138,9062,-2157,9052,-2157,9052,-2138xe" filled="true" fillcolor="#000000" stroked="false">
                <v:path arrowok="t"/>
                <v:fill type="solid"/>
              </v:shape>
            </v:group>
            <v:group style="position:absolute;left:9052;top:-2138;width:10;height:20" coordorigin="9052,-2138" coordsize="10,20">
              <v:shape style="position:absolute;left:9052;top:-2138;width:10;height:20" coordorigin="9052,-2138" coordsize="10,20" path="m9052,-2119l9062,-2119,9062,-2138,9052,-2138,9052,-2119xe" filled="true" fillcolor="#000000" stroked="false">
                <v:path arrowok="t"/>
                <v:fill type="solid"/>
              </v:shape>
            </v:group>
            <v:group style="position:absolute;left:9052;top:-2119;width:10;height:20" coordorigin="9052,-2119" coordsize="10,20">
              <v:shape style="position:absolute;left:9052;top:-2119;width:10;height:20" coordorigin="9052,-2119" coordsize="10,20" path="m9052,-2100l9062,-2100,9062,-2119,9052,-2119,9052,-2100xe" filled="true" fillcolor="#000000" stroked="false">
                <v:path arrowok="t"/>
                <v:fill type="solid"/>
              </v:shape>
            </v:group>
            <v:group style="position:absolute;left:9052;top:-2100;width:10;height:20" coordorigin="9052,-2100" coordsize="10,20">
              <v:shape style="position:absolute;left:9052;top:-2100;width:10;height:20" coordorigin="9052,-2100" coordsize="10,20" path="m9052,-2080l9062,-2080,9062,-2100,9052,-2100,9052,-2080xe" filled="true" fillcolor="#000000" stroked="false">
                <v:path arrowok="t"/>
                <v:fill type="solid"/>
              </v:shape>
            </v:group>
            <v:group style="position:absolute;left:9052;top:-2080;width:10;height:20" coordorigin="9052,-2080" coordsize="10,20">
              <v:shape style="position:absolute;left:9052;top:-2080;width:10;height:20" coordorigin="9052,-2080" coordsize="10,20" path="m9052,-2061l9062,-2061,9062,-2080,9052,-2080,9052,-2061xe" filled="true" fillcolor="#000000" stroked="false">
                <v:path arrowok="t"/>
                <v:fill type="solid"/>
              </v:shape>
            </v:group>
            <v:group style="position:absolute;left:9052;top:-2061;width:10;height:20" coordorigin="9052,-2061" coordsize="10,20">
              <v:shape style="position:absolute;left:9052;top:-2061;width:10;height:20" coordorigin="9052,-2061" coordsize="10,20" path="m9052,-2042l9062,-2042,9062,-2061,9052,-2061,9052,-2042xe" filled="true" fillcolor="#000000" stroked="false">
                <v:path arrowok="t"/>
                <v:fill type="solid"/>
              </v:shape>
            </v:group>
            <v:group style="position:absolute;left:9052;top:-2042;width:10;height:20" coordorigin="9052,-2042" coordsize="10,20">
              <v:shape style="position:absolute;left:9052;top:-2042;width:10;height:20" coordorigin="9052,-2042" coordsize="10,20" path="m9052,-2023l9062,-2023,9062,-2042,9052,-2042,9052,-2023xe" filled="true" fillcolor="#000000" stroked="false">
                <v:path arrowok="t"/>
                <v:fill type="solid"/>
              </v:shape>
            </v:group>
            <v:group style="position:absolute;left:9052;top:-2023;width:10;height:20" coordorigin="9052,-2023" coordsize="10,20">
              <v:shape style="position:absolute;left:9052;top:-2023;width:10;height:20" coordorigin="9052,-2023" coordsize="10,20" path="m9052,-2004l9062,-2004,9062,-2023,9052,-2023,9052,-2004xe" filled="true" fillcolor="#000000" stroked="false">
                <v:path arrowok="t"/>
                <v:fill type="solid"/>
              </v:shape>
            </v:group>
            <v:group style="position:absolute;left:9052;top:-2004;width:10;height:20" coordorigin="9052,-2004" coordsize="10,20">
              <v:shape style="position:absolute;left:9052;top:-2004;width:10;height:20" coordorigin="9052,-2004" coordsize="10,20" path="m9052,-1984l9062,-1984,9062,-2004,9052,-2004,9052,-1984xe" filled="true" fillcolor="#000000" stroked="false">
                <v:path arrowok="t"/>
                <v:fill type="solid"/>
              </v:shape>
            </v:group>
            <v:group style="position:absolute;left:9052;top:-1984;width:10;height:20" coordorigin="9052,-1984" coordsize="10,20">
              <v:shape style="position:absolute;left:9052;top:-1984;width:10;height:20" coordorigin="9052,-1984" coordsize="10,20" path="m9052,-1965l9062,-1965,9062,-1984,9052,-1984,9052,-1965xe" filled="true" fillcolor="#000000" stroked="false">
                <v:path arrowok="t"/>
                <v:fill type="solid"/>
              </v:shape>
            </v:group>
            <v:group style="position:absolute;left:9052;top:-1965;width:10;height:20" coordorigin="9052,-1965" coordsize="10,20">
              <v:shape style="position:absolute;left:9052;top:-1965;width:10;height:20" coordorigin="9052,-1965" coordsize="10,20" path="m9052,-1946l9062,-1946,9062,-1965,9052,-1965,9052,-1946xe" filled="true" fillcolor="#000000" stroked="false">
                <v:path arrowok="t"/>
                <v:fill type="solid"/>
              </v:shape>
            </v:group>
            <v:group style="position:absolute;left:9052;top:-1946;width:10;height:20" coordorigin="9052,-1946" coordsize="10,20">
              <v:shape style="position:absolute;left:9052;top:-1946;width:10;height:20" coordorigin="9052,-1946" coordsize="10,20" path="m9052,-1927l9062,-1927,9062,-1946,9052,-1946,9052,-1927xe" filled="true" fillcolor="#000000" stroked="false">
                <v:path arrowok="t"/>
                <v:fill type="solid"/>
              </v:shape>
            </v:group>
            <v:group style="position:absolute;left:9052;top:-1927;width:10;height:20" coordorigin="9052,-1927" coordsize="10,20">
              <v:shape style="position:absolute;left:9052;top:-1927;width:10;height:20" coordorigin="9052,-1927" coordsize="10,20" path="m9052,-1908l9062,-1908,9062,-1927,9052,-1927,9052,-1908xe" filled="true" fillcolor="#000000" stroked="false">
                <v:path arrowok="t"/>
                <v:fill type="solid"/>
              </v:shape>
            </v:group>
            <v:group style="position:absolute;left:9052;top:-1908;width:10;height:20" coordorigin="9052,-1908" coordsize="10,20">
              <v:shape style="position:absolute;left:9052;top:-1908;width:10;height:20" coordorigin="9052,-1908" coordsize="10,20" path="m9052,-1888l9062,-1888,9062,-1908,9052,-1908,9052,-1888xe" filled="true" fillcolor="#000000" stroked="false">
                <v:path arrowok="t"/>
                <v:fill type="solid"/>
              </v:shape>
            </v:group>
            <v:group style="position:absolute;left:9052;top:-1888;width:10;height:20" coordorigin="9052,-1888" coordsize="10,20">
              <v:shape style="position:absolute;left:9052;top:-1888;width:10;height:20" coordorigin="9052,-1888" coordsize="10,20" path="m9052,-1869l9062,-1869,9062,-1888,9052,-1888,9052,-1869xe" filled="true" fillcolor="#000000" stroked="false">
                <v:path arrowok="t"/>
                <v:fill type="solid"/>
              </v:shape>
            </v:group>
            <v:group style="position:absolute;left:9052;top:-1869;width:10;height:20" coordorigin="9052,-1869" coordsize="10,20">
              <v:shape style="position:absolute;left:9052;top:-1869;width:10;height:20" coordorigin="9052,-1869" coordsize="10,20" path="m9052,-1850l9062,-1850,9062,-1869,9052,-1869,9052,-1850xe" filled="true" fillcolor="#000000" stroked="false">
                <v:path arrowok="t"/>
                <v:fill type="solid"/>
              </v:shape>
            </v:group>
            <v:group style="position:absolute;left:9052;top:-1850;width:10;height:20" coordorigin="9052,-1850" coordsize="10,20">
              <v:shape style="position:absolute;left:9052;top:-1850;width:10;height:20" coordorigin="9052,-1850" coordsize="10,20" path="m9052,-1831l9062,-1831,9062,-1850,9052,-1850,9052,-1831xe" filled="true" fillcolor="#000000" stroked="false">
                <v:path arrowok="t"/>
                <v:fill type="solid"/>
              </v:shape>
            </v:group>
            <v:group style="position:absolute;left:9052;top:-1831;width:10;height:20" coordorigin="9052,-1831" coordsize="10,20">
              <v:shape style="position:absolute;left:9052;top:-1831;width:10;height:20" coordorigin="9052,-1831" coordsize="10,20" path="m9052,-1812l9062,-1812,9062,-1831,9052,-1831,9052,-1812xe" filled="true" fillcolor="#000000" stroked="false">
                <v:path arrowok="t"/>
                <v:fill type="solid"/>
              </v:shape>
            </v:group>
            <v:group style="position:absolute;left:9052;top:-1812;width:10;height:20" coordorigin="9052,-1812" coordsize="10,20">
              <v:shape style="position:absolute;left:9052;top:-1812;width:10;height:20" coordorigin="9052,-1812" coordsize="10,20" path="m9052,-1792l9062,-1792,9062,-1812,9052,-1812,9052,-1792xe" filled="true" fillcolor="#000000" stroked="false">
                <v:path arrowok="t"/>
                <v:fill type="solid"/>
              </v:shape>
            </v:group>
            <v:group style="position:absolute;left:9052;top:-1792;width:10;height:20" coordorigin="9052,-1792" coordsize="10,20">
              <v:shape style="position:absolute;left:9052;top:-1792;width:10;height:20" coordorigin="9052,-1792" coordsize="10,20" path="m9052,-1773l9062,-1773,9062,-1792,9052,-1792,9052,-1773xe" filled="true" fillcolor="#000000" stroked="false">
                <v:path arrowok="t"/>
                <v:fill type="solid"/>
              </v:shape>
            </v:group>
            <v:group style="position:absolute;left:9052;top:-1766;width:10;height:2" coordorigin="9052,-1766" coordsize="10,2">
              <v:shape style="position:absolute;left:9052;top:-1766;width:10;height:2" coordorigin="9052,-1766" coordsize="10,0" path="m9052,-1766l9062,-1766e" filled="false" stroked="true" strokeweight=".72003pt" strokecolor="#000000">
                <v:path arrowok="t"/>
              </v:shape>
            </v:group>
            <v:group style="position:absolute;left:10044;top:-2157;width:10;height:20" coordorigin="10044,-2157" coordsize="10,20">
              <v:shape style="position:absolute;left:10044;top:-2157;width:10;height:20" coordorigin="10044,-2157" coordsize="10,20" path="m10044,-2138l10053,-2138,10053,-2157,10044,-2157,10044,-2138xe" filled="true" fillcolor="#000000" stroked="false">
                <v:path arrowok="t"/>
                <v:fill type="solid"/>
              </v:shape>
            </v:group>
            <v:group style="position:absolute;left:10044;top:-2138;width:10;height:20" coordorigin="10044,-2138" coordsize="10,20">
              <v:shape style="position:absolute;left:10044;top:-2138;width:10;height:20" coordorigin="10044,-2138" coordsize="10,20" path="m10044,-2119l10053,-2119,10053,-2138,10044,-2138,10044,-2119xe" filled="true" fillcolor="#000000" stroked="false">
                <v:path arrowok="t"/>
                <v:fill type="solid"/>
              </v:shape>
            </v:group>
            <v:group style="position:absolute;left:10044;top:-2119;width:10;height:20" coordorigin="10044,-2119" coordsize="10,20">
              <v:shape style="position:absolute;left:10044;top:-2119;width:10;height:20" coordorigin="10044,-2119" coordsize="10,20" path="m10044,-2100l10053,-2100,10053,-2119,10044,-2119,10044,-2100xe" filled="true" fillcolor="#000000" stroked="false">
                <v:path arrowok="t"/>
                <v:fill type="solid"/>
              </v:shape>
            </v:group>
            <v:group style="position:absolute;left:10044;top:-2100;width:10;height:20" coordorigin="10044,-2100" coordsize="10,20">
              <v:shape style="position:absolute;left:10044;top:-2100;width:10;height:20" coordorigin="10044,-2100" coordsize="10,20" path="m10044,-2080l10053,-2080,10053,-2100,10044,-2100,10044,-2080xe" filled="true" fillcolor="#000000" stroked="false">
                <v:path arrowok="t"/>
                <v:fill type="solid"/>
              </v:shape>
            </v:group>
            <v:group style="position:absolute;left:10044;top:-2080;width:10;height:20" coordorigin="10044,-2080" coordsize="10,20">
              <v:shape style="position:absolute;left:10044;top:-2080;width:10;height:20" coordorigin="10044,-2080" coordsize="10,20" path="m10044,-2061l10053,-2061,10053,-2080,10044,-2080,10044,-2061xe" filled="true" fillcolor="#000000" stroked="false">
                <v:path arrowok="t"/>
                <v:fill type="solid"/>
              </v:shape>
            </v:group>
            <v:group style="position:absolute;left:10044;top:-2061;width:10;height:20" coordorigin="10044,-2061" coordsize="10,20">
              <v:shape style="position:absolute;left:10044;top:-2061;width:10;height:20" coordorigin="10044,-2061" coordsize="10,20" path="m10044,-2042l10053,-2042,10053,-2061,10044,-2061,10044,-2042xe" filled="true" fillcolor="#000000" stroked="false">
                <v:path arrowok="t"/>
                <v:fill type="solid"/>
              </v:shape>
            </v:group>
            <v:group style="position:absolute;left:10044;top:-2042;width:10;height:20" coordorigin="10044,-2042" coordsize="10,20">
              <v:shape style="position:absolute;left:10044;top:-2042;width:10;height:20" coordorigin="10044,-2042" coordsize="10,20" path="m10044,-2023l10053,-2023,10053,-2042,10044,-2042,10044,-2023xe" filled="true" fillcolor="#000000" stroked="false">
                <v:path arrowok="t"/>
                <v:fill type="solid"/>
              </v:shape>
            </v:group>
            <v:group style="position:absolute;left:10044;top:-2023;width:10;height:20" coordorigin="10044,-2023" coordsize="10,20">
              <v:shape style="position:absolute;left:10044;top:-2023;width:10;height:20" coordorigin="10044,-2023" coordsize="10,20" path="m10044,-2004l10053,-2004,10053,-2023,10044,-2023,10044,-2004xe" filled="true" fillcolor="#000000" stroked="false">
                <v:path arrowok="t"/>
                <v:fill type="solid"/>
              </v:shape>
            </v:group>
            <v:group style="position:absolute;left:10044;top:-2004;width:10;height:20" coordorigin="10044,-2004" coordsize="10,20">
              <v:shape style="position:absolute;left:10044;top:-2004;width:10;height:20" coordorigin="10044,-2004" coordsize="10,20" path="m10044,-1984l10053,-1984,10053,-2004,10044,-2004,10044,-1984xe" filled="true" fillcolor="#000000" stroked="false">
                <v:path arrowok="t"/>
                <v:fill type="solid"/>
              </v:shape>
            </v:group>
            <v:group style="position:absolute;left:10044;top:-1984;width:10;height:20" coordorigin="10044,-1984" coordsize="10,20">
              <v:shape style="position:absolute;left:10044;top:-1984;width:10;height:20" coordorigin="10044,-1984" coordsize="10,20" path="m10044,-1965l10053,-1965,10053,-1984,10044,-1984,10044,-1965xe" filled="true" fillcolor="#000000" stroked="false">
                <v:path arrowok="t"/>
                <v:fill type="solid"/>
              </v:shape>
            </v:group>
            <v:group style="position:absolute;left:10044;top:-1965;width:10;height:20" coordorigin="10044,-1965" coordsize="10,20">
              <v:shape style="position:absolute;left:10044;top:-1965;width:10;height:20" coordorigin="10044,-1965" coordsize="10,20" path="m10044,-1946l10053,-1946,10053,-1965,10044,-1965,10044,-1946xe" filled="true" fillcolor="#000000" stroked="false">
                <v:path arrowok="t"/>
                <v:fill type="solid"/>
              </v:shape>
            </v:group>
            <v:group style="position:absolute;left:10044;top:-1946;width:10;height:20" coordorigin="10044,-1946" coordsize="10,20">
              <v:shape style="position:absolute;left:10044;top:-1946;width:10;height:20" coordorigin="10044,-1946" coordsize="10,20" path="m10044,-1927l10053,-1927,10053,-1946,10044,-1946,10044,-1927xe" filled="true" fillcolor="#000000" stroked="false">
                <v:path arrowok="t"/>
                <v:fill type="solid"/>
              </v:shape>
            </v:group>
            <v:group style="position:absolute;left:10044;top:-1927;width:10;height:20" coordorigin="10044,-1927" coordsize="10,20">
              <v:shape style="position:absolute;left:10044;top:-1927;width:10;height:20" coordorigin="10044,-1927" coordsize="10,20" path="m10044,-1908l10053,-1908,10053,-1927,10044,-1927,10044,-1908xe" filled="true" fillcolor="#000000" stroked="false">
                <v:path arrowok="t"/>
                <v:fill type="solid"/>
              </v:shape>
            </v:group>
            <v:group style="position:absolute;left:10044;top:-1908;width:10;height:20" coordorigin="10044,-1908" coordsize="10,20">
              <v:shape style="position:absolute;left:10044;top:-1908;width:10;height:20" coordorigin="10044,-1908" coordsize="10,20" path="m10044,-1888l10053,-1888,10053,-1908,10044,-1908,10044,-1888xe" filled="true" fillcolor="#000000" stroked="false">
                <v:path arrowok="t"/>
                <v:fill type="solid"/>
              </v:shape>
            </v:group>
            <v:group style="position:absolute;left:10044;top:-1888;width:10;height:20" coordorigin="10044,-1888" coordsize="10,20">
              <v:shape style="position:absolute;left:10044;top:-1888;width:10;height:20" coordorigin="10044,-1888" coordsize="10,20" path="m10044,-1869l10053,-1869,10053,-1888,10044,-1888,10044,-1869xe" filled="true" fillcolor="#000000" stroked="false">
                <v:path arrowok="t"/>
                <v:fill type="solid"/>
              </v:shape>
            </v:group>
            <v:group style="position:absolute;left:10044;top:-1869;width:10;height:20" coordorigin="10044,-1869" coordsize="10,20">
              <v:shape style="position:absolute;left:10044;top:-1869;width:10;height:20" coordorigin="10044,-1869" coordsize="10,20" path="m10044,-1850l10053,-1850,10053,-1869,10044,-1869,10044,-1850xe" filled="true" fillcolor="#000000" stroked="false">
                <v:path arrowok="t"/>
                <v:fill type="solid"/>
              </v:shape>
            </v:group>
            <v:group style="position:absolute;left:10044;top:-1850;width:10;height:20" coordorigin="10044,-1850" coordsize="10,20">
              <v:shape style="position:absolute;left:10044;top:-1850;width:10;height:20" coordorigin="10044,-1850" coordsize="10,20" path="m10044,-1831l10053,-1831,10053,-1850,10044,-1850,10044,-1831xe" filled="true" fillcolor="#000000" stroked="false">
                <v:path arrowok="t"/>
                <v:fill type="solid"/>
              </v:shape>
            </v:group>
            <v:group style="position:absolute;left:10044;top:-1831;width:10;height:20" coordorigin="10044,-1831" coordsize="10,20">
              <v:shape style="position:absolute;left:10044;top:-1831;width:10;height:20" coordorigin="10044,-1831" coordsize="10,20" path="m10044,-1812l10053,-1812,10053,-1831,10044,-1831,10044,-1812xe" filled="true" fillcolor="#000000" stroked="false">
                <v:path arrowok="t"/>
                <v:fill type="solid"/>
              </v:shape>
            </v:group>
            <v:group style="position:absolute;left:10044;top:-1812;width:10;height:20" coordorigin="10044,-1812" coordsize="10,20">
              <v:shape style="position:absolute;left:10044;top:-1812;width:10;height:20" coordorigin="10044,-1812" coordsize="10,20" path="m10044,-1792l10053,-1792,10053,-1812,10044,-1812,10044,-1792xe" filled="true" fillcolor="#000000" stroked="false">
                <v:path arrowok="t"/>
                <v:fill type="solid"/>
              </v:shape>
            </v:group>
            <v:group style="position:absolute;left:10044;top:-1792;width:10;height:20" coordorigin="10044,-1792" coordsize="10,20">
              <v:shape style="position:absolute;left:10044;top:-1792;width:10;height:20" coordorigin="10044,-1792" coordsize="10,20" path="m10044,-1773l10053,-1773,10053,-1792,10044,-1792,10044,-1773xe" filled="true" fillcolor="#000000" stroked="false">
                <v:path arrowok="t"/>
                <v:fill type="solid"/>
              </v:shape>
            </v:group>
            <v:group style="position:absolute;left:10044;top:-1766;width:10;height:2" coordorigin="10044,-1766" coordsize="10,2">
              <v:shape style="position:absolute;left:10044;top:-1766;width:10;height:2" coordorigin="10044,-1766" coordsize="10,0" path="m10044,-1766l10053,-1766e" filled="false" stroked="true" strokeweight=".72003pt" strokecolor="#000000">
                <v:path arrowok="t"/>
              </v:shape>
            </v:group>
            <v:group style="position:absolute;left:5845;top:-1862;width:360;height:2" coordorigin="5845,-1862" coordsize="360,2">
              <v:shape style="position:absolute;left:5845;top:-1862;width:360;height:2" coordorigin="5845,-1862" coordsize="360,0" path="m5845,-1862l6205,-1862e" filled="false" stroked="true" strokeweight=".48pt" strokecolor="#000000">
                <v:path arrowok="t"/>
              </v:shape>
              <v:shape style="position:absolute;left:857;top:-1850;width:6088;height:101" type="#_x0000_t75" stroked="false">
                <v:imagedata r:id="rId272" o:title=""/>
              </v:shape>
              <v:shape style="position:absolute;left:6921;top:-1759;width:854;height:10" type="#_x0000_t75" stroked="false">
                <v:imagedata r:id="rId196" o:title=""/>
              </v:shape>
              <v:shape style="position:absolute;left:7770;top:-1759;width:2273;height:10" type="#_x0000_t75" stroked="false">
                <v:imagedata r:id="rId269" o:title=""/>
              </v:shape>
            </v:group>
            <v:group style="position:absolute;left:10044;top:-1754;width:10;height:2" coordorigin="10044,-1754" coordsize="10,2">
              <v:shape style="position:absolute;left:10044;top:-1754;width:10;height:2" coordorigin="10044,-1754" coordsize="10,0" path="m10044,-1754l10053,-1754e" filled="false" stroked="true" strokeweight=".47998pt" strokecolor="#000000">
                <v:path arrowok="t"/>
              </v:shape>
            </v:group>
            <v:group style="position:absolute;left:862;top:-1749;width:10;height:20" coordorigin="862,-1749" coordsize="10,20">
              <v:shape style="position:absolute;left:862;top:-1749;width:10;height:20" coordorigin="862,-1749" coordsize="10,20" path="m862,-1730l871,-1730,871,-1749,862,-1749,862,-1730xe" filled="true" fillcolor="#000000" stroked="false">
                <v:path arrowok="t"/>
                <v:fill type="solid"/>
              </v:shape>
            </v:group>
            <v:group style="position:absolute;left:862;top:-1730;width:10;height:20" coordorigin="862,-1730" coordsize="10,20">
              <v:shape style="position:absolute;left:862;top:-1730;width:10;height:20" coordorigin="862,-1730" coordsize="10,20" path="m862,-1711l871,-1711,871,-1730,862,-1730,862,-1711xe" filled="true" fillcolor="#000000" stroked="false">
                <v:path arrowok="t"/>
                <v:fill type="solid"/>
              </v:shape>
            </v:group>
            <v:group style="position:absolute;left:862;top:-1711;width:10;height:20" coordorigin="862,-1711" coordsize="10,20">
              <v:shape style="position:absolute;left:862;top:-1711;width:10;height:20" coordorigin="862,-1711" coordsize="10,20" path="m862,-1692l871,-1692,871,-1711,862,-1711,862,-1692xe" filled="true" fillcolor="#000000" stroked="false">
                <v:path arrowok="t"/>
                <v:fill type="solid"/>
              </v:shape>
            </v:group>
            <v:group style="position:absolute;left:862;top:-1692;width:10;height:20" coordorigin="862,-1692" coordsize="10,20">
              <v:shape style="position:absolute;left:862;top:-1692;width:10;height:20" coordorigin="862,-1692" coordsize="10,20" path="m862,-1672l871,-1672,871,-1692,862,-1692,862,-1672xe" filled="true" fillcolor="#000000" stroked="false">
                <v:path arrowok="t"/>
                <v:fill type="solid"/>
              </v:shape>
            </v:group>
            <v:group style="position:absolute;left:862;top:-1672;width:10;height:20" coordorigin="862,-1672" coordsize="10,20">
              <v:shape style="position:absolute;left:862;top:-1672;width:10;height:20" coordorigin="862,-1672" coordsize="10,20" path="m862,-1653l871,-1653,871,-1672,862,-1672,862,-1653xe" filled="true" fillcolor="#000000" stroked="false">
                <v:path arrowok="t"/>
                <v:fill type="solid"/>
              </v:shape>
            </v:group>
            <v:group style="position:absolute;left:862;top:-1653;width:10;height:20" coordorigin="862,-1653" coordsize="10,20">
              <v:shape style="position:absolute;left:862;top:-1653;width:10;height:20" coordorigin="862,-1653" coordsize="10,20" path="m862,-1634l871,-1634,871,-1653,862,-1653,862,-1634xe" filled="true" fillcolor="#000000" stroked="false">
                <v:path arrowok="t"/>
                <v:fill type="solid"/>
              </v:shape>
            </v:group>
            <v:group style="position:absolute;left:862;top:-1634;width:10;height:20" coordorigin="862,-1634" coordsize="10,20">
              <v:shape style="position:absolute;left:862;top:-1634;width:10;height:20" coordorigin="862,-1634" coordsize="10,20" path="m862,-1615l871,-1615,871,-1634,862,-1634,862,-1615xe" filled="true" fillcolor="#000000" stroked="false">
                <v:path arrowok="t"/>
                <v:fill type="solid"/>
              </v:shape>
            </v:group>
            <v:group style="position:absolute;left:862;top:-1615;width:10;height:20" coordorigin="862,-1615" coordsize="10,20">
              <v:shape style="position:absolute;left:862;top:-1615;width:10;height:20" coordorigin="862,-1615" coordsize="10,20" path="m862,-1596l871,-1596,871,-1615,862,-1615,862,-1596xe" filled="true" fillcolor="#000000" stroked="false">
                <v:path arrowok="t"/>
                <v:fill type="solid"/>
              </v:shape>
            </v:group>
            <v:group style="position:absolute;left:862;top:-1596;width:10;height:20" coordorigin="862,-1596" coordsize="10,20">
              <v:shape style="position:absolute;left:862;top:-1596;width:10;height:20" coordorigin="862,-1596" coordsize="10,20" path="m862,-1576l871,-1576,871,-1596,862,-1596,862,-1576xe" filled="true" fillcolor="#000000" stroked="false">
                <v:path arrowok="t"/>
                <v:fill type="solid"/>
              </v:shape>
            </v:group>
            <v:group style="position:absolute;left:862;top:-1576;width:10;height:20" coordorigin="862,-1576" coordsize="10,20">
              <v:shape style="position:absolute;left:862;top:-1576;width:10;height:20" coordorigin="862,-1576" coordsize="10,20" path="m862,-1557l871,-1557,871,-1576,862,-1576,862,-1557xe" filled="true" fillcolor="#000000" stroked="false">
                <v:path arrowok="t"/>
                <v:fill type="solid"/>
              </v:shape>
            </v:group>
            <v:group style="position:absolute;left:862;top:-1557;width:10;height:20" coordorigin="862,-1557" coordsize="10,20">
              <v:shape style="position:absolute;left:862;top:-1557;width:10;height:20" coordorigin="862,-1557" coordsize="10,20" path="m862,-1538l871,-1538,871,-1557,862,-1557,862,-1538xe" filled="true" fillcolor="#000000" stroked="false">
                <v:path arrowok="t"/>
                <v:fill type="solid"/>
              </v:shape>
            </v:group>
            <v:group style="position:absolute;left:862;top:-1538;width:10;height:20" coordorigin="862,-1538" coordsize="10,20">
              <v:shape style="position:absolute;left:862;top:-1538;width:10;height:20" coordorigin="862,-1538" coordsize="10,20" path="m862,-1519l871,-1519,871,-1538,862,-1538,862,-1519xe" filled="true" fillcolor="#000000" stroked="false">
                <v:path arrowok="t"/>
                <v:fill type="solid"/>
              </v:shape>
            </v:group>
            <v:group style="position:absolute;left:862;top:-1519;width:10;height:20" coordorigin="862,-1519" coordsize="10,20">
              <v:shape style="position:absolute;left:862;top:-1519;width:10;height:20" coordorigin="862,-1519" coordsize="10,20" path="m862,-1500l871,-1500,871,-1519,862,-1519,862,-1500xe" filled="true" fillcolor="#000000" stroked="false">
                <v:path arrowok="t"/>
                <v:fill type="solid"/>
              </v:shape>
            </v:group>
            <v:group style="position:absolute;left:862;top:-1500;width:10;height:20" coordorigin="862,-1500" coordsize="10,20">
              <v:shape style="position:absolute;left:862;top:-1500;width:10;height:20" coordorigin="862,-1500" coordsize="10,20" path="m862,-1480l871,-1480,871,-1500,862,-1500,862,-1480xe" filled="true" fillcolor="#000000" stroked="false">
                <v:path arrowok="t"/>
                <v:fill type="solid"/>
              </v:shape>
            </v:group>
            <v:group style="position:absolute;left:862;top:-1480;width:10;height:20" coordorigin="862,-1480" coordsize="10,20">
              <v:shape style="position:absolute;left:862;top:-1480;width:10;height:20" coordorigin="862,-1480" coordsize="10,20" path="m862,-1461l871,-1461,871,-1480,862,-1480,862,-1461xe" filled="true" fillcolor="#000000" stroked="false">
                <v:path arrowok="t"/>
                <v:fill type="solid"/>
              </v:shape>
            </v:group>
            <v:group style="position:absolute;left:862;top:-1461;width:10;height:20" coordorigin="862,-1461" coordsize="10,20">
              <v:shape style="position:absolute;left:862;top:-1461;width:10;height:20" coordorigin="862,-1461" coordsize="10,20" path="m862,-1442l871,-1442,871,-1461,862,-1461,862,-1442xe" filled="true" fillcolor="#000000" stroked="false">
                <v:path arrowok="t"/>
                <v:fill type="solid"/>
              </v:shape>
            </v:group>
            <v:group style="position:absolute;left:862;top:-1442;width:10;height:20" coordorigin="862,-1442" coordsize="10,20">
              <v:shape style="position:absolute;left:862;top:-1442;width:10;height:20" coordorigin="862,-1442" coordsize="10,20" path="m862,-1423l871,-1423,871,-1442,862,-1442,862,-1423xe" filled="true" fillcolor="#000000" stroked="false">
                <v:path arrowok="t"/>
                <v:fill type="solid"/>
              </v:shape>
            </v:group>
            <v:group style="position:absolute;left:862;top:-1423;width:10;height:20" coordorigin="862,-1423" coordsize="10,20">
              <v:shape style="position:absolute;left:862;top:-1423;width:10;height:20" coordorigin="862,-1423" coordsize="10,20" path="m862,-1404l871,-1404,871,-1423,862,-1423,862,-1404xe" filled="true" fillcolor="#000000" stroked="false">
                <v:path arrowok="t"/>
                <v:fill type="solid"/>
              </v:shape>
            </v:group>
            <v:group style="position:absolute;left:862;top:-1404;width:10;height:20" coordorigin="862,-1404" coordsize="10,20">
              <v:shape style="position:absolute;left:862;top:-1404;width:10;height:20" coordorigin="862,-1404" coordsize="10,20" path="m862,-1384l871,-1384,871,-1404,862,-1404,862,-1384xe" filled="true" fillcolor="#000000" stroked="false">
                <v:path arrowok="t"/>
                <v:fill type="solid"/>
              </v:shape>
            </v:group>
            <v:group style="position:absolute;left:862;top:-1384;width:10;height:20" coordorigin="862,-1384" coordsize="10,20">
              <v:shape style="position:absolute;left:862;top:-1384;width:10;height:20" coordorigin="862,-1384" coordsize="10,20" path="m862,-1365l871,-1365,871,-1384,862,-1384,862,-1365xe" filled="true" fillcolor="#000000" stroked="false">
                <v:path arrowok="t"/>
                <v:fill type="solid"/>
              </v:shape>
            </v:group>
            <v:group style="position:absolute;left:862;top:-1365;width:10;height:20" coordorigin="862,-1365" coordsize="10,20">
              <v:shape style="position:absolute;left:862;top:-1365;width:10;height:20" coordorigin="862,-1365" coordsize="10,20" path="m862,-1346l871,-1346,871,-1365,862,-1365,862,-1346xe" filled="true" fillcolor="#000000" stroked="false">
                <v:path arrowok="t"/>
                <v:fill type="solid"/>
              </v:shape>
            </v:group>
            <v:group style="position:absolute;left:862;top:-1346;width:10;height:20" coordorigin="862,-1346" coordsize="10,20">
              <v:shape style="position:absolute;left:862;top:-1346;width:10;height:20" coordorigin="862,-1346" coordsize="10,20" path="m862,-1327l871,-1327,871,-1346,862,-1346,862,-1327xe" filled="true" fillcolor="#000000" stroked="false">
                <v:path arrowok="t"/>
                <v:fill type="solid"/>
              </v:shape>
            </v:group>
            <v:group style="position:absolute;left:862;top:-1327;width:10;height:20" coordorigin="862,-1327" coordsize="10,20">
              <v:shape style="position:absolute;left:862;top:-1327;width:10;height:20" coordorigin="862,-1327" coordsize="10,20" path="m862,-1308l871,-1308,871,-1327,862,-1327,862,-1308xe" filled="true" fillcolor="#000000" stroked="false">
                <v:path arrowok="t"/>
                <v:fill type="solid"/>
              </v:shape>
            </v:group>
            <v:group style="position:absolute;left:862;top:-1308;width:10;height:20" coordorigin="862,-1308" coordsize="10,20">
              <v:shape style="position:absolute;left:862;top:-1308;width:10;height:20" coordorigin="862,-1308" coordsize="10,20" path="m862,-1288l871,-1288,871,-1308,862,-1308,862,-1288xe" filled="true" fillcolor="#000000" stroked="false">
                <v:path arrowok="t"/>
                <v:fill type="solid"/>
              </v:shape>
            </v:group>
            <v:group style="position:absolute;left:862;top:-1288;width:10;height:20" coordorigin="862,-1288" coordsize="10,20">
              <v:shape style="position:absolute;left:862;top:-1288;width:10;height:20" coordorigin="862,-1288" coordsize="10,20" path="m862,-1269l871,-1269,871,-1288,862,-1288,862,-1269xe" filled="true" fillcolor="#000000" stroked="false">
                <v:path arrowok="t"/>
                <v:fill type="solid"/>
              </v:shape>
            </v:group>
            <v:group style="position:absolute;left:862;top:-1269;width:10;height:20" coordorigin="862,-1269" coordsize="10,20">
              <v:shape style="position:absolute;left:862;top:-1269;width:10;height:20" coordorigin="862,-1269" coordsize="10,20" path="m862,-1250l871,-1250,871,-1269,862,-1269,862,-1250xe" filled="true" fillcolor="#000000" stroked="false">
                <v:path arrowok="t"/>
                <v:fill type="solid"/>
              </v:shape>
            </v:group>
            <v:group style="position:absolute;left:862;top:-1250;width:10;height:20" coordorigin="862,-1250" coordsize="10,20">
              <v:shape style="position:absolute;left:862;top:-1250;width:10;height:20" coordorigin="862,-1250" coordsize="10,20" path="m862,-1231l871,-1231,871,-1250,862,-1250,862,-1231xe" filled="true" fillcolor="#000000" stroked="false">
                <v:path arrowok="t"/>
                <v:fill type="solid"/>
              </v:shape>
            </v:group>
            <v:group style="position:absolute;left:862;top:-1231;width:10;height:20" coordorigin="862,-1231" coordsize="10,20">
              <v:shape style="position:absolute;left:862;top:-1231;width:10;height:20" coordorigin="862,-1231" coordsize="10,20" path="m862,-1212l871,-1212,871,-1231,862,-1231,862,-1212xe" filled="true" fillcolor="#000000" stroked="false">
                <v:path arrowok="t"/>
                <v:fill type="solid"/>
              </v:shape>
            </v:group>
            <v:group style="position:absolute;left:862;top:-1212;width:10;height:20" coordorigin="862,-1212" coordsize="10,20">
              <v:shape style="position:absolute;left:862;top:-1212;width:10;height:20" coordorigin="862,-1212" coordsize="10,20" path="m862,-1192l871,-1192,871,-1212,862,-1212,862,-1192xe" filled="true" fillcolor="#000000" stroked="false">
                <v:path arrowok="t"/>
                <v:fill type="solid"/>
              </v:shape>
            </v:group>
            <v:group style="position:absolute;left:862;top:-1192;width:10;height:20" coordorigin="862,-1192" coordsize="10,20">
              <v:shape style="position:absolute;left:862;top:-1192;width:10;height:20" coordorigin="862,-1192" coordsize="10,20" path="m862,-1173l871,-1173,871,-1192,862,-1192,862,-1173xe" filled="true" fillcolor="#000000" stroked="false">
                <v:path arrowok="t"/>
                <v:fill type="solid"/>
              </v:shape>
            </v:group>
            <v:group style="position:absolute;left:862;top:-1173;width:10;height:20" coordorigin="862,-1173" coordsize="10,20">
              <v:shape style="position:absolute;left:862;top:-1173;width:10;height:20" coordorigin="862,-1173" coordsize="10,20" path="m862,-1154l871,-1154,871,-1173,862,-1173,862,-1154xe" filled="true" fillcolor="#000000" stroked="false">
                <v:path arrowok="t"/>
                <v:fill type="solid"/>
              </v:shape>
            </v:group>
            <v:group style="position:absolute;left:862;top:-1154;width:10;height:20" coordorigin="862,-1154" coordsize="10,20">
              <v:shape style="position:absolute;left:862;top:-1154;width:10;height:20" coordorigin="862,-1154" coordsize="10,20" path="m862,-1135l871,-1135,871,-1154,862,-1154,862,-1135xe" filled="true" fillcolor="#000000" stroked="false">
                <v:path arrowok="t"/>
                <v:fill type="solid"/>
              </v:shape>
            </v:group>
            <v:group style="position:absolute;left:862;top:-1130;width:10;height:2" coordorigin="862,-1130" coordsize="10,2">
              <v:shape style="position:absolute;left:862;top:-1130;width:10;height:2" coordorigin="862,-1130" coordsize="10,0" path="m862,-1130l871,-1130e" filled="false" stroked="true" strokeweight=".47998pt" strokecolor="#000000">
                <v:path arrowok="t"/>
              </v:shape>
            </v:group>
            <v:group style="position:absolute;left:6925;top:-1749;width:10;height:20" coordorigin="6925,-1749" coordsize="10,20">
              <v:shape style="position:absolute;left:6925;top:-1749;width:10;height:20" coordorigin="6925,-1749" coordsize="10,20" path="m6925,-1730l6935,-1730,6935,-1749,6925,-1749,6925,-1730xe" filled="true" fillcolor="#000000" stroked="false">
                <v:path arrowok="t"/>
                <v:fill type="solid"/>
              </v:shape>
            </v:group>
            <v:group style="position:absolute;left:6925;top:-1730;width:10;height:20" coordorigin="6925,-1730" coordsize="10,20">
              <v:shape style="position:absolute;left:6925;top:-1730;width:10;height:20" coordorigin="6925,-1730" coordsize="10,20" path="m6925,-1711l6935,-1711,6935,-1730,6925,-1730,6925,-1711xe" filled="true" fillcolor="#000000" stroked="false">
                <v:path arrowok="t"/>
                <v:fill type="solid"/>
              </v:shape>
            </v:group>
            <v:group style="position:absolute;left:6925;top:-1711;width:10;height:20" coordorigin="6925,-1711" coordsize="10,20">
              <v:shape style="position:absolute;left:6925;top:-1711;width:10;height:20" coordorigin="6925,-1711" coordsize="10,20" path="m6925,-1692l6935,-1692,6935,-1711,6925,-1711,6925,-1692xe" filled="true" fillcolor="#000000" stroked="false">
                <v:path arrowok="t"/>
                <v:fill type="solid"/>
              </v:shape>
            </v:group>
            <v:group style="position:absolute;left:6925;top:-1692;width:10;height:20" coordorigin="6925,-1692" coordsize="10,20">
              <v:shape style="position:absolute;left:6925;top:-1692;width:10;height:20" coordorigin="6925,-1692" coordsize="10,20" path="m6925,-1672l6935,-1672,6935,-1692,6925,-1692,6925,-1672xe" filled="true" fillcolor="#000000" stroked="false">
                <v:path arrowok="t"/>
                <v:fill type="solid"/>
              </v:shape>
            </v:group>
            <v:group style="position:absolute;left:6925;top:-1672;width:10;height:20" coordorigin="6925,-1672" coordsize="10,20">
              <v:shape style="position:absolute;left:6925;top:-1672;width:10;height:20" coordorigin="6925,-1672" coordsize="10,20" path="m6925,-1653l6935,-1653,6935,-1672,6925,-1672,6925,-1653xe" filled="true" fillcolor="#000000" stroked="false">
                <v:path arrowok="t"/>
                <v:fill type="solid"/>
              </v:shape>
            </v:group>
            <v:group style="position:absolute;left:6925;top:-1653;width:10;height:20" coordorigin="6925,-1653" coordsize="10,20">
              <v:shape style="position:absolute;left:6925;top:-1653;width:10;height:20" coordorigin="6925,-1653" coordsize="10,20" path="m6925,-1634l6935,-1634,6935,-1653,6925,-1653,6925,-1634xe" filled="true" fillcolor="#000000" stroked="false">
                <v:path arrowok="t"/>
                <v:fill type="solid"/>
              </v:shape>
            </v:group>
            <v:group style="position:absolute;left:6925;top:-1634;width:10;height:20" coordorigin="6925,-1634" coordsize="10,20">
              <v:shape style="position:absolute;left:6925;top:-1634;width:10;height:20" coordorigin="6925,-1634" coordsize="10,20" path="m6925,-1615l6935,-1615,6935,-1634,6925,-1634,6925,-1615xe" filled="true" fillcolor="#000000" stroked="false">
                <v:path arrowok="t"/>
                <v:fill type="solid"/>
              </v:shape>
            </v:group>
            <v:group style="position:absolute;left:6925;top:-1615;width:10;height:20" coordorigin="6925,-1615" coordsize="10,20">
              <v:shape style="position:absolute;left:6925;top:-1615;width:10;height:20" coordorigin="6925,-1615" coordsize="10,20" path="m6925,-1596l6935,-1596,6935,-1615,6925,-1615,6925,-1596xe" filled="true" fillcolor="#000000" stroked="false">
                <v:path arrowok="t"/>
                <v:fill type="solid"/>
              </v:shape>
            </v:group>
            <v:group style="position:absolute;left:6925;top:-1596;width:10;height:20" coordorigin="6925,-1596" coordsize="10,20">
              <v:shape style="position:absolute;left:6925;top:-1596;width:10;height:20" coordorigin="6925,-1596" coordsize="10,20" path="m6925,-1576l6935,-1576,6935,-1596,6925,-1596,6925,-1576xe" filled="true" fillcolor="#000000" stroked="false">
                <v:path arrowok="t"/>
                <v:fill type="solid"/>
              </v:shape>
            </v:group>
            <v:group style="position:absolute;left:6925;top:-1576;width:10;height:20" coordorigin="6925,-1576" coordsize="10,20">
              <v:shape style="position:absolute;left:6925;top:-1576;width:10;height:20" coordorigin="6925,-1576" coordsize="10,20" path="m6925,-1557l6935,-1557,6935,-1576,6925,-1576,6925,-1557xe" filled="true" fillcolor="#000000" stroked="false">
                <v:path arrowok="t"/>
                <v:fill type="solid"/>
              </v:shape>
            </v:group>
            <v:group style="position:absolute;left:6925;top:-1557;width:10;height:20" coordorigin="6925,-1557" coordsize="10,20">
              <v:shape style="position:absolute;left:6925;top:-1557;width:10;height:20" coordorigin="6925,-1557" coordsize="10,20" path="m6925,-1538l6935,-1538,6935,-1557,6925,-1557,6925,-1538xe" filled="true" fillcolor="#000000" stroked="false">
                <v:path arrowok="t"/>
                <v:fill type="solid"/>
              </v:shape>
            </v:group>
            <v:group style="position:absolute;left:6925;top:-1538;width:10;height:20" coordorigin="6925,-1538" coordsize="10,20">
              <v:shape style="position:absolute;left:6925;top:-1538;width:10;height:20" coordorigin="6925,-1538" coordsize="10,20" path="m6925,-1519l6935,-1519,6935,-1538,6925,-1538,6925,-1519xe" filled="true" fillcolor="#000000" stroked="false">
                <v:path arrowok="t"/>
                <v:fill type="solid"/>
              </v:shape>
            </v:group>
            <v:group style="position:absolute;left:6925;top:-1519;width:10;height:20" coordorigin="6925,-1519" coordsize="10,20">
              <v:shape style="position:absolute;left:6925;top:-1519;width:10;height:20" coordorigin="6925,-1519" coordsize="10,20" path="m6925,-1500l6935,-1500,6935,-1519,6925,-1519,6925,-1500xe" filled="true" fillcolor="#000000" stroked="false">
                <v:path arrowok="t"/>
                <v:fill type="solid"/>
              </v:shape>
            </v:group>
            <v:group style="position:absolute;left:6925;top:-1500;width:10;height:20" coordorigin="6925,-1500" coordsize="10,20">
              <v:shape style="position:absolute;left:6925;top:-1500;width:10;height:20" coordorigin="6925,-1500" coordsize="10,20" path="m6925,-1480l6935,-1480,6935,-1500,6925,-1500,6925,-1480xe" filled="true" fillcolor="#000000" stroked="false">
                <v:path arrowok="t"/>
                <v:fill type="solid"/>
              </v:shape>
            </v:group>
            <v:group style="position:absolute;left:6925;top:-1480;width:10;height:20" coordorigin="6925,-1480" coordsize="10,20">
              <v:shape style="position:absolute;left:6925;top:-1480;width:10;height:20" coordorigin="6925,-1480" coordsize="10,20" path="m6925,-1461l6935,-1461,6935,-1480,6925,-1480,6925,-1461xe" filled="true" fillcolor="#000000" stroked="false">
                <v:path arrowok="t"/>
                <v:fill type="solid"/>
              </v:shape>
            </v:group>
            <v:group style="position:absolute;left:6925;top:-1461;width:10;height:20" coordorigin="6925,-1461" coordsize="10,20">
              <v:shape style="position:absolute;left:6925;top:-1461;width:10;height:20" coordorigin="6925,-1461" coordsize="10,20" path="m6925,-1442l6935,-1442,6935,-1461,6925,-1461,6925,-1442xe" filled="true" fillcolor="#000000" stroked="false">
                <v:path arrowok="t"/>
                <v:fill type="solid"/>
              </v:shape>
            </v:group>
            <v:group style="position:absolute;left:6925;top:-1442;width:10;height:20" coordorigin="6925,-1442" coordsize="10,20">
              <v:shape style="position:absolute;left:6925;top:-1442;width:10;height:20" coordorigin="6925,-1442" coordsize="10,20" path="m6925,-1423l6935,-1423,6935,-1442,6925,-1442,6925,-1423xe" filled="true" fillcolor="#000000" stroked="false">
                <v:path arrowok="t"/>
                <v:fill type="solid"/>
              </v:shape>
            </v:group>
            <v:group style="position:absolute;left:6925;top:-1423;width:10;height:20" coordorigin="6925,-1423" coordsize="10,20">
              <v:shape style="position:absolute;left:6925;top:-1423;width:10;height:20" coordorigin="6925,-1423" coordsize="10,20" path="m6925,-1404l6935,-1404,6935,-1423,6925,-1423,6925,-1404xe" filled="true" fillcolor="#000000" stroked="false">
                <v:path arrowok="t"/>
                <v:fill type="solid"/>
              </v:shape>
            </v:group>
            <v:group style="position:absolute;left:6925;top:-1404;width:10;height:20" coordorigin="6925,-1404" coordsize="10,20">
              <v:shape style="position:absolute;left:6925;top:-1404;width:10;height:20" coordorigin="6925,-1404" coordsize="10,20" path="m6925,-1384l6935,-1384,6935,-1404,6925,-1404,6925,-1384xe" filled="true" fillcolor="#000000" stroked="false">
                <v:path arrowok="t"/>
                <v:fill type="solid"/>
              </v:shape>
            </v:group>
            <v:group style="position:absolute;left:6925;top:-1384;width:10;height:20" coordorigin="6925,-1384" coordsize="10,20">
              <v:shape style="position:absolute;left:6925;top:-1384;width:10;height:20" coordorigin="6925,-1384" coordsize="10,20" path="m6925,-1365l6935,-1365,6935,-1384,6925,-1384,6925,-1365xe" filled="true" fillcolor="#000000" stroked="false">
                <v:path arrowok="t"/>
                <v:fill type="solid"/>
              </v:shape>
            </v:group>
            <v:group style="position:absolute;left:6925;top:-1365;width:10;height:20" coordorigin="6925,-1365" coordsize="10,20">
              <v:shape style="position:absolute;left:6925;top:-1365;width:10;height:20" coordorigin="6925,-1365" coordsize="10,20" path="m6925,-1346l6935,-1346,6935,-1365,6925,-1365,6925,-1346xe" filled="true" fillcolor="#000000" stroked="false">
                <v:path arrowok="t"/>
                <v:fill type="solid"/>
              </v:shape>
            </v:group>
            <v:group style="position:absolute;left:6925;top:-1346;width:10;height:20" coordorigin="6925,-1346" coordsize="10,20">
              <v:shape style="position:absolute;left:6925;top:-1346;width:10;height:20" coordorigin="6925,-1346" coordsize="10,20" path="m6925,-1327l6935,-1327,6935,-1346,6925,-1346,6925,-1327xe" filled="true" fillcolor="#000000" stroked="false">
                <v:path arrowok="t"/>
                <v:fill type="solid"/>
              </v:shape>
            </v:group>
            <v:group style="position:absolute;left:6925;top:-1327;width:10;height:20" coordorigin="6925,-1327" coordsize="10,20">
              <v:shape style="position:absolute;left:6925;top:-1327;width:10;height:20" coordorigin="6925,-1327" coordsize="10,20" path="m6925,-1308l6935,-1308,6935,-1327,6925,-1327,6925,-1308xe" filled="true" fillcolor="#000000" stroked="false">
                <v:path arrowok="t"/>
                <v:fill type="solid"/>
              </v:shape>
            </v:group>
            <v:group style="position:absolute;left:6925;top:-1308;width:10;height:20" coordorigin="6925,-1308" coordsize="10,20">
              <v:shape style="position:absolute;left:6925;top:-1308;width:10;height:20" coordorigin="6925,-1308" coordsize="10,20" path="m6925,-1288l6935,-1288,6935,-1308,6925,-1308,6925,-1288xe" filled="true" fillcolor="#000000" stroked="false">
                <v:path arrowok="t"/>
                <v:fill type="solid"/>
              </v:shape>
            </v:group>
            <v:group style="position:absolute;left:6925;top:-1288;width:10;height:20" coordorigin="6925,-1288" coordsize="10,20">
              <v:shape style="position:absolute;left:6925;top:-1288;width:10;height:20" coordorigin="6925,-1288" coordsize="10,20" path="m6925,-1269l6935,-1269,6935,-1288,6925,-1288,6925,-1269xe" filled="true" fillcolor="#000000" stroked="false">
                <v:path arrowok="t"/>
                <v:fill type="solid"/>
              </v:shape>
            </v:group>
            <v:group style="position:absolute;left:6925;top:-1269;width:10;height:20" coordorigin="6925,-1269" coordsize="10,20">
              <v:shape style="position:absolute;left:6925;top:-1269;width:10;height:20" coordorigin="6925,-1269" coordsize="10,20" path="m6925,-1250l6935,-1250,6935,-1269,6925,-1269,6925,-1250xe" filled="true" fillcolor="#000000" stroked="false">
                <v:path arrowok="t"/>
                <v:fill type="solid"/>
              </v:shape>
            </v:group>
            <v:group style="position:absolute;left:6925;top:-1250;width:10;height:20" coordorigin="6925,-1250" coordsize="10,20">
              <v:shape style="position:absolute;left:6925;top:-1250;width:10;height:20" coordorigin="6925,-1250" coordsize="10,20" path="m6925,-1231l6935,-1231,6935,-1250,6925,-1250,6925,-1231xe" filled="true" fillcolor="#000000" stroked="false">
                <v:path arrowok="t"/>
                <v:fill type="solid"/>
              </v:shape>
            </v:group>
            <v:group style="position:absolute;left:6925;top:-1231;width:10;height:20" coordorigin="6925,-1231" coordsize="10,20">
              <v:shape style="position:absolute;left:6925;top:-1231;width:10;height:20" coordorigin="6925,-1231" coordsize="10,20" path="m6925,-1212l6935,-1212,6935,-1231,6925,-1231,6925,-1212xe" filled="true" fillcolor="#000000" stroked="false">
                <v:path arrowok="t"/>
                <v:fill type="solid"/>
              </v:shape>
            </v:group>
            <v:group style="position:absolute;left:6925;top:-1212;width:10;height:20" coordorigin="6925,-1212" coordsize="10,20">
              <v:shape style="position:absolute;left:6925;top:-1212;width:10;height:20" coordorigin="6925,-1212" coordsize="10,20" path="m6925,-1192l6935,-1192,6935,-1212,6925,-1212,6925,-1192xe" filled="true" fillcolor="#000000" stroked="false">
                <v:path arrowok="t"/>
                <v:fill type="solid"/>
              </v:shape>
            </v:group>
            <v:group style="position:absolute;left:6925;top:-1192;width:10;height:20" coordorigin="6925,-1192" coordsize="10,20">
              <v:shape style="position:absolute;left:6925;top:-1192;width:10;height:20" coordorigin="6925,-1192" coordsize="10,20" path="m6925,-1173l6935,-1173,6935,-1192,6925,-1192,6925,-1173xe" filled="true" fillcolor="#000000" stroked="false">
                <v:path arrowok="t"/>
                <v:fill type="solid"/>
              </v:shape>
            </v:group>
            <v:group style="position:absolute;left:6925;top:-1173;width:10;height:20" coordorigin="6925,-1173" coordsize="10,20">
              <v:shape style="position:absolute;left:6925;top:-1173;width:10;height:20" coordorigin="6925,-1173" coordsize="10,20" path="m6925,-1154l6935,-1154,6935,-1173,6925,-1173,6925,-1154xe" filled="true" fillcolor="#000000" stroked="false">
                <v:path arrowok="t"/>
                <v:fill type="solid"/>
              </v:shape>
            </v:group>
            <v:group style="position:absolute;left:6925;top:-1154;width:10;height:20" coordorigin="6925,-1154" coordsize="10,20">
              <v:shape style="position:absolute;left:6925;top:-1154;width:10;height:20" coordorigin="6925,-1154" coordsize="10,20" path="m6925,-1135l6935,-1135,6935,-1154,6925,-1154,6925,-1135xe" filled="true" fillcolor="#000000" stroked="false">
                <v:path arrowok="t"/>
                <v:fill type="solid"/>
              </v:shape>
            </v:group>
            <v:group style="position:absolute;left:6925;top:-1130;width:10;height:2" coordorigin="6925,-1130" coordsize="10,2">
              <v:shape style="position:absolute;left:6925;top:-1130;width:10;height:2" coordorigin="6925,-1130" coordsize="10,0" path="m6925,-1130l6935,-1130e" filled="false" stroked="true" strokeweight=".47998pt" strokecolor="#000000">
                <v:path arrowok="t"/>
              </v:shape>
            </v:group>
            <v:group style="position:absolute;left:9052;top:-1749;width:10;height:20" coordorigin="9052,-1749" coordsize="10,20">
              <v:shape style="position:absolute;left:9052;top:-1749;width:10;height:20" coordorigin="9052,-1749" coordsize="10,20" path="m9052,-1730l9062,-1730,9062,-1749,9052,-1749,9052,-1730xe" filled="true" fillcolor="#000000" stroked="false">
                <v:path arrowok="t"/>
                <v:fill type="solid"/>
              </v:shape>
            </v:group>
            <v:group style="position:absolute;left:9052;top:-1730;width:10;height:20" coordorigin="9052,-1730" coordsize="10,20">
              <v:shape style="position:absolute;left:9052;top:-1730;width:10;height:20" coordorigin="9052,-1730" coordsize="10,20" path="m9052,-1711l9062,-1711,9062,-1730,9052,-1730,9052,-1711xe" filled="true" fillcolor="#000000" stroked="false">
                <v:path arrowok="t"/>
                <v:fill type="solid"/>
              </v:shape>
            </v:group>
            <v:group style="position:absolute;left:9052;top:-1711;width:10;height:20" coordorigin="9052,-1711" coordsize="10,20">
              <v:shape style="position:absolute;left:9052;top:-1711;width:10;height:20" coordorigin="9052,-1711" coordsize="10,20" path="m9052,-1692l9062,-1692,9062,-1711,9052,-1711,9052,-1692xe" filled="true" fillcolor="#000000" stroked="false">
                <v:path arrowok="t"/>
                <v:fill type="solid"/>
              </v:shape>
            </v:group>
            <v:group style="position:absolute;left:9052;top:-1692;width:10;height:20" coordorigin="9052,-1692" coordsize="10,20">
              <v:shape style="position:absolute;left:9052;top:-1692;width:10;height:20" coordorigin="9052,-1692" coordsize="10,20" path="m9052,-1672l9062,-1672,9062,-1692,9052,-1692,9052,-1672xe" filled="true" fillcolor="#000000" stroked="false">
                <v:path arrowok="t"/>
                <v:fill type="solid"/>
              </v:shape>
            </v:group>
            <v:group style="position:absolute;left:9052;top:-1672;width:10;height:20" coordorigin="9052,-1672" coordsize="10,20">
              <v:shape style="position:absolute;left:9052;top:-1672;width:10;height:20" coordorigin="9052,-1672" coordsize="10,20" path="m9052,-1653l9062,-1653,9062,-1672,9052,-1672,9052,-1653xe" filled="true" fillcolor="#000000" stroked="false">
                <v:path arrowok="t"/>
                <v:fill type="solid"/>
              </v:shape>
            </v:group>
            <v:group style="position:absolute;left:9052;top:-1653;width:10;height:20" coordorigin="9052,-1653" coordsize="10,20">
              <v:shape style="position:absolute;left:9052;top:-1653;width:10;height:20" coordorigin="9052,-1653" coordsize="10,20" path="m9052,-1634l9062,-1634,9062,-1653,9052,-1653,9052,-1634xe" filled="true" fillcolor="#000000" stroked="false">
                <v:path arrowok="t"/>
                <v:fill type="solid"/>
              </v:shape>
            </v:group>
            <v:group style="position:absolute;left:9052;top:-1634;width:10;height:20" coordorigin="9052,-1634" coordsize="10,20">
              <v:shape style="position:absolute;left:9052;top:-1634;width:10;height:20" coordorigin="9052,-1634" coordsize="10,20" path="m9052,-1615l9062,-1615,9062,-1634,9052,-1634,9052,-1615xe" filled="true" fillcolor="#000000" stroked="false">
                <v:path arrowok="t"/>
                <v:fill type="solid"/>
              </v:shape>
            </v:group>
            <v:group style="position:absolute;left:9052;top:-1615;width:10;height:20" coordorigin="9052,-1615" coordsize="10,20">
              <v:shape style="position:absolute;left:9052;top:-1615;width:10;height:20" coordorigin="9052,-1615" coordsize="10,20" path="m9052,-1596l9062,-1596,9062,-1615,9052,-1615,9052,-1596xe" filled="true" fillcolor="#000000" stroked="false">
                <v:path arrowok="t"/>
                <v:fill type="solid"/>
              </v:shape>
            </v:group>
            <v:group style="position:absolute;left:9052;top:-1596;width:10;height:20" coordorigin="9052,-1596" coordsize="10,20">
              <v:shape style="position:absolute;left:9052;top:-1596;width:10;height:20" coordorigin="9052,-1596" coordsize="10,20" path="m9052,-1576l9062,-1576,9062,-1596,9052,-1596,9052,-1576xe" filled="true" fillcolor="#000000" stroked="false">
                <v:path arrowok="t"/>
                <v:fill type="solid"/>
              </v:shape>
            </v:group>
            <v:group style="position:absolute;left:9052;top:-1576;width:10;height:20" coordorigin="9052,-1576" coordsize="10,20">
              <v:shape style="position:absolute;left:9052;top:-1576;width:10;height:20" coordorigin="9052,-1576" coordsize="10,20" path="m9052,-1557l9062,-1557,9062,-1576,9052,-1576,9052,-1557xe" filled="true" fillcolor="#000000" stroked="false">
                <v:path arrowok="t"/>
                <v:fill type="solid"/>
              </v:shape>
            </v:group>
            <v:group style="position:absolute;left:9052;top:-1557;width:10;height:20" coordorigin="9052,-1557" coordsize="10,20">
              <v:shape style="position:absolute;left:9052;top:-1557;width:10;height:20" coordorigin="9052,-1557" coordsize="10,20" path="m9052,-1538l9062,-1538,9062,-1557,9052,-1557,9052,-1538xe" filled="true" fillcolor="#000000" stroked="false">
                <v:path arrowok="t"/>
                <v:fill type="solid"/>
              </v:shape>
            </v:group>
            <v:group style="position:absolute;left:9052;top:-1538;width:10;height:20" coordorigin="9052,-1538" coordsize="10,20">
              <v:shape style="position:absolute;left:9052;top:-1538;width:10;height:20" coordorigin="9052,-1538" coordsize="10,20" path="m9052,-1519l9062,-1519,9062,-1538,9052,-1538,9052,-1519xe" filled="true" fillcolor="#000000" stroked="false">
                <v:path arrowok="t"/>
                <v:fill type="solid"/>
              </v:shape>
            </v:group>
            <v:group style="position:absolute;left:9052;top:-1519;width:10;height:20" coordorigin="9052,-1519" coordsize="10,20">
              <v:shape style="position:absolute;left:9052;top:-1519;width:10;height:20" coordorigin="9052,-1519" coordsize="10,20" path="m9052,-1500l9062,-1500,9062,-1519,9052,-1519,9052,-1500xe" filled="true" fillcolor="#000000" stroked="false">
                <v:path arrowok="t"/>
                <v:fill type="solid"/>
              </v:shape>
            </v:group>
            <v:group style="position:absolute;left:9052;top:-1500;width:10;height:20" coordorigin="9052,-1500" coordsize="10,20">
              <v:shape style="position:absolute;left:9052;top:-1500;width:10;height:20" coordorigin="9052,-1500" coordsize="10,20" path="m9052,-1480l9062,-1480,9062,-1500,9052,-1500,9052,-1480xe" filled="true" fillcolor="#000000" stroked="false">
                <v:path arrowok="t"/>
                <v:fill type="solid"/>
              </v:shape>
            </v:group>
            <v:group style="position:absolute;left:9052;top:-1480;width:10;height:20" coordorigin="9052,-1480" coordsize="10,20">
              <v:shape style="position:absolute;left:9052;top:-1480;width:10;height:20" coordorigin="9052,-1480" coordsize="10,20" path="m9052,-1461l9062,-1461,9062,-1480,9052,-1480,9052,-1461xe" filled="true" fillcolor="#000000" stroked="false">
                <v:path arrowok="t"/>
                <v:fill type="solid"/>
              </v:shape>
            </v:group>
            <v:group style="position:absolute;left:9052;top:-1461;width:10;height:20" coordorigin="9052,-1461" coordsize="10,20">
              <v:shape style="position:absolute;left:9052;top:-1461;width:10;height:20" coordorigin="9052,-1461" coordsize="10,20" path="m9052,-1442l9062,-1442,9062,-1461,9052,-1461,9052,-1442xe" filled="true" fillcolor="#000000" stroked="false">
                <v:path arrowok="t"/>
                <v:fill type="solid"/>
              </v:shape>
            </v:group>
            <v:group style="position:absolute;left:9052;top:-1442;width:10;height:20" coordorigin="9052,-1442" coordsize="10,20">
              <v:shape style="position:absolute;left:9052;top:-1442;width:10;height:20" coordorigin="9052,-1442" coordsize="10,20" path="m9052,-1423l9062,-1423,9062,-1442,9052,-1442,9052,-1423xe" filled="true" fillcolor="#000000" stroked="false">
                <v:path arrowok="t"/>
                <v:fill type="solid"/>
              </v:shape>
            </v:group>
            <v:group style="position:absolute;left:9052;top:-1423;width:10;height:20" coordorigin="9052,-1423" coordsize="10,20">
              <v:shape style="position:absolute;left:9052;top:-1423;width:10;height:20" coordorigin="9052,-1423" coordsize="10,20" path="m9052,-1404l9062,-1404,9062,-1423,9052,-1423,9052,-1404xe" filled="true" fillcolor="#000000" stroked="false">
                <v:path arrowok="t"/>
                <v:fill type="solid"/>
              </v:shape>
            </v:group>
            <v:group style="position:absolute;left:9052;top:-1404;width:10;height:20" coordorigin="9052,-1404" coordsize="10,20">
              <v:shape style="position:absolute;left:9052;top:-1404;width:10;height:20" coordorigin="9052,-1404" coordsize="10,20" path="m9052,-1384l9062,-1384,9062,-1404,9052,-1404,9052,-1384xe" filled="true" fillcolor="#000000" stroked="false">
                <v:path arrowok="t"/>
                <v:fill type="solid"/>
              </v:shape>
            </v:group>
            <v:group style="position:absolute;left:9052;top:-1384;width:10;height:20" coordorigin="9052,-1384" coordsize="10,20">
              <v:shape style="position:absolute;left:9052;top:-1384;width:10;height:20" coordorigin="9052,-1384" coordsize="10,20" path="m9052,-1365l9062,-1365,9062,-1384,9052,-1384,9052,-1365xe" filled="true" fillcolor="#000000" stroked="false">
                <v:path arrowok="t"/>
                <v:fill type="solid"/>
              </v:shape>
            </v:group>
            <v:group style="position:absolute;left:9052;top:-1365;width:10;height:20" coordorigin="9052,-1365" coordsize="10,20">
              <v:shape style="position:absolute;left:9052;top:-1365;width:10;height:20" coordorigin="9052,-1365" coordsize="10,20" path="m9052,-1346l9062,-1346,9062,-1365,9052,-1365,9052,-1346xe" filled="true" fillcolor="#000000" stroked="false">
                <v:path arrowok="t"/>
                <v:fill type="solid"/>
              </v:shape>
            </v:group>
            <v:group style="position:absolute;left:9052;top:-1346;width:10;height:20" coordorigin="9052,-1346" coordsize="10,20">
              <v:shape style="position:absolute;left:9052;top:-1346;width:10;height:20" coordorigin="9052,-1346" coordsize="10,20" path="m9052,-1327l9062,-1327,9062,-1346,9052,-1346,9052,-1327xe" filled="true" fillcolor="#000000" stroked="false">
                <v:path arrowok="t"/>
                <v:fill type="solid"/>
              </v:shape>
            </v:group>
            <v:group style="position:absolute;left:9052;top:-1327;width:10;height:20" coordorigin="9052,-1327" coordsize="10,20">
              <v:shape style="position:absolute;left:9052;top:-1327;width:10;height:20" coordorigin="9052,-1327" coordsize="10,20" path="m9052,-1308l9062,-1308,9062,-1327,9052,-1327,9052,-1308xe" filled="true" fillcolor="#000000" stroked="false">
                <v:path arrowok="t"/>
                <v:fill type="solid"/>
              </v:shape>
            </v:group>
            <v:group style="position:absolute;left:9052;top:-1308;width:10;height:20" coordorigin="9052,-1308" coordsize="10,20">
              <v:shape style="position:absolute;left:9052;top:-1308;width:10;height:20" coordorigin="9052,-1308" coordsize="10,20" path="m9052,-1288l9062,-1288,9062,-1308,9052,-1308,9052,-1288xe" filled="true" fillcolor="#000000" stroked="false">
                <v:path arrowok="t"/>
                <v:fill type="solid"/>
              </v:shape>
            </v:group>
            <v:group style="position:absolute;left:9052;top:-1288;width:10;height:20" coordorigin="9052,-1288" coordsize="10,20">
              <v:shape style="position:absolute;left:9052;top:-1288;width:10;height:20" coordorigin="9052,-1288" coordsize="10,20" path="m9052,-1269l9062,-1269,9062,-1288,9052,-1288,9052,-1269xe" filled="true" fillcolor="#000000" stroked="false">
                <v:path arrowok="t"/>
                <v:fill type="solid"/>
              </v:shape>
            </v:group>
            <v:group style="position:absolute;left:9052;top:-1269;width:10;height:20" coordorigin="9052,-1269" coordsize="10,20">
              <v:shape style="position:absolute;left:9052;top:-1269;width:10;height:20" coordorigin="9052,-1269" coordsize="10,20" path="m9052,-1250l9062,-1250,9062,-1269,9052,-1269,9052,-1250xe" filled="true" fillcolor="#000000" stroked="false">
                <v:path arrowok="t"/>
                <v:fill type="solid"/>
              </v:shape>
            </v:group>
            <v:group style="position:absolute;left:9052;top:-1250;width:10;height:20" coordorigin="9052,-1250" coordsize="10,20">
              <v:shape style="position:absolute;left:9052;top:-1250;width:10;height:20" coordorigin="9052,-1250" coordsize="10,20" path="m9052,-1231l9062,-1231,9062,-1250,9052,-1250,9052,-1231xe" filled="true" fillcolor="#000000" stroked="false">
                <v:path arrowok="t"/>
                <v:fill type="solid"/>
              </v:shape>
            </v:group>
            <v:group style="position:absolute;left:9052;top:-1231;width:10;height:20" coordorigin="9052,-1231" coordsize="10,20">
              <v:shape style="position:absolute;left:9052;top:-1231;width:10;height:20" coordorigin="9052,-1231" coordsize="10,20" path="m9052,-1212l9062,-1212,9062,-1231,9052,-1231,9052,-1212xe" filled="true" fillcolor="#000000" stroked="false">
                <v:path arrowok="t"/>
                <v:fill type="solid"/>
              </v:shape>
            </v:group>
            <v:group style="position:absolute;left:9052;top:-1212;width:10;height:20" coordorigin="9052,-1212" coordsize="10,20">
              <v:shape style="position:absolute;left:9052;top:-1212;width:10;height:20" coordorigin="9052,-1212" coordsize="10,20" path="m9052,-1192l9062,-1192,9062,-1212,9052,-1212,9052,-1192xe" filled="true" fillcolor="#000000" stroked="false">
                <v:path arrowok="t"/>
                <v:fill type="solid"/>
              </v:shape>
            </v:group>
            <v:group style="position:absolute;left:9052;top:-1192;width:10;height:20" coordorigin="9052,-1192" coordsize="10,20">
              <v:shape style="position:absolute;left:9052;top:-1192;width:10;height:20" coordorigin="9052,-1192" coordsize="10,20" path="m9052,-1173l9062,-1173,9062,-1192,9052,-1192,9052,-1173xe" filled="true" fillcolor="#000000" stroked="false">
                <v:path arrowok="t"/>
                <v:fill type="solid"/>
              </v:shape>
            </v:group>
            <v:group style="position:absolute;left:9052;top:-1173;width:10;height:20" coordorigin="9052,-1173" coordsize="10,20">
              <v:shape style="position:absolute;left:9052;top:-1173;width:10;height:20" coordorigin="9052,-1173" coordsize="10,20" path="m9052,-1154l9062,-1154,9062,-1173,9052,-1173,9052,-1154xe" filled="true" fillcolor="#000000" stroked="false">
                <v:path arrowok="t"/>
                <v:fill type="solid"/>
              </v:shape>
            </v:group>
            <v:group style="position:absolute;left:9052;top:-1154;width:10;height:20" coordorigin="9052,-1154" coordsize="10,20">
              <v:shape style="position:absolute;left:9052;top:-1154;width:10;height:20" coordorigin="9052,-1154" coordsize="10,20" path="m9052,-1135l9062,-1135,9062,-1154,9052,-1154,9052,-1135xe" filled="true" fillcolor="#000000" stroked="false">
                <v:path arrowok="t"/>
                <v:fill type="solid"/>
              </v:shape>
            </v:group>
            <v:group style="position:absolute;left:9052;top:-1130;width:10;height:2" coordorigin="9052,-1130" coordsize="10,2">
              <v:shape style="position:absolute;left:9052;top:-1130;width:10;height:2" coordorigin="9052,-1130" coordsize="10,0" path="m9052,-1130l9062,-1130e" filled="false" stroked="true" strokeweight=".47998pt" strokecolor="#000000">
                <v:path arrowok="t"/>
              </v:shape>
            </v:group>
            <v:group style="position:absolute;left:10044;top:-1749;width:10;height:20" coordorigin="10044,-1749" coordsize="10,20">
              <v:shape style="position:absolute;left:10044;top:-1749;width:10;height:20" coordorigin="10044,-1749" coordsize="10,20" path="m10044,-1730l10053,-1730,10053,-1749,10044,-1749,10044,-1730xe" filled="true" fillcolor="#000000" stroked="false">
                <v:path arrowok="t"/>
                <v:fill type="solid"/>
              </v:shape>
            </v:group>
            <v:group style="position:absolute;left:10044;top:-1730;width:10;height:20" coordorigin="10044,-1730" coordsize="10,20">
              <v:shape style="position:absolute;left:10044;top:-1730;width:10;height:20" coordorigin="10044,-1730" coordsize="10,20" path="m10044,-1711l10053,-1711,10053,-1730,10044,-1730,10044,-1711xe" filled="true" fillcolor="#000000" stroked="false">
                <v:path arrowok="t"/>
                <v:fill type="solid"/>
              </v:shape>
            </v:group>
            <v:group style="position:absolute;left:10044;top:-1711;width:10;height:20" coordorigin="10044,-1711" coordsize="10,20">
              <v:shape style="position:absolute;left:10044;top:-1711;width:10;height:20" coordorigin="10044,-1711" coordsize="10,20" path="m10044,-1692l10053,-1692,10053,-1711,10044,-1711,10044,-1692xe" filled="true" fillcolor="#000000" stroked="false">
                <v:path arrowok="t"/>
                <v:fill type="solid"/>
              </v:shape>
            </v:group>
            <v:group style="position:absolute;left:10044;top:-1692;width:10;height:20" coordorigin="10044,-1692" coordsize="10,20">
              <v:shape style="position:absolute;left:10044;top:-1692;width:10;height:20" coordorigin="10044,-1692" coordsize="10,20" path="m10044,-1672l10053,-1672,10053,-1692,10044,-1692,10044,-1672xe" filled="true" fillcolor="#000000" stroked="false">
                <v:path arrowok="t"/>
                <v:fill type="solid"/>
              </v:shape>
            </v:group>
            <v:group style="position:absolute;left:10044;top:-1672;width:10;height:20" coordorigin="10044,-1672" coordsize="10,20">
              <v:shape style="position:absolute;left:10044;top:-1672;width:10;height:20" coordorigin="10044,-1672" coordsize="10,20" path="m10044,-1653l10053,-1653,10053,-1672,10044,-1672,10044,-1653xe" filled="true" fillcolor="#000000" stroked="false">
                <v:path arrowok="t"/>
                <v:fill type="solid"/>
              </v:shape>
            </v:group>
            <v:group style="position:absolute;left:10044;top:-1653;width:10;height:20" coordorigin="10044,-1653" coordsize="10,20">
              <v:shape style="position:absolute;left:10044;top:-1653;width:10;height:20" coordorigin="10044,-1653" coordsize="10,20" path="m10044,-1634l10053,-1634,10053,-1653,10044,-1653,10044,-1634xe" filled="true" fillcolor="#000000" stroked="false">
                <v:path arrowok="t"/>
                <v:fill type="solid"/>
              </v:shape>
            </v:group>
            <v:group style="position:absolute;left:10044;top:-1634;width:10;height:20" coordorigin="10044,-1634" coordsize="10,20">
              <v:shape style="position:absolute;left:10044;top:-1634;width:10;height:20" coordorigin="10044,-1634" coordsize="10,20" path="m10044,-1615l10053,-1615,10053,-1634,10044,-1634,10044,-1615xe" filled="true" fillcolor="#000000" stroked="false">
                <v:path arrowok="t"/>
                <v:fill type="solid"/>
              </v:shape>
            </v:group>
            <v:group style="position:absolute;left:10044;top:-1615;width:10;height:20" coordorigin="10044,-1615" coordsize="10,20">
              <v:shape style="position:absolute;left:10044;top:-1615;width:10;height:20" coordorigin="10044,-1615" coordsize="10,20" path="m10044,-1596l10053,-1596,10053,-1615,10044,-1615,10044,-1596xe" filled="true" fillcolor="#000000" stroked="false">
                <v:path arrowok="t"/>
                <v:fill type="solid"/>
              </v:shape>
            </v:group>
            <v:group style="position:absolute;left:10044;top:-1596;width:10;height:20" coordorigin="10044,-1596" coordsize="10,20">
              <v:shape style="position:absolute;left:10044;top:-1596;width:10;height:20" coordorigin="10044,-1596" coordsize="10,20" path="m10044,-1576l10053,-1576,10053,-1596,10044,-1596,10044,-1576xe" filled="true" fillcolor="#000000" stroked="false">
                <v:path arrowok="t"/>
                <v:fill type="solid"/>
              </v:shape>
            </v:group>
            <v:group style="position:absolute;left:10044;top:-1576;width:10;height:20" coordorigin="10044,-1576" coordsize="10,20">
              <v:shape style="position:absolute;left:10044;top:-1576;width:10;height:20" coordorigin="10044,-1576" coordsize="10,20" path="m10044,-1557l10053,-1557,10053,-1576,10044,-1576,10044,-1557xe" filled="true" fillcolor="#000000" stroked="false">
                <v:path arrowok="t"/>
                <v:fill type="solid"/>
              </v:shape>
            </v:group>
            <v:group style="position:absolute;left:10044;top:-1557;width:10;height:20" coordorigin="10044,-1557" coordsize="10,20">
              <v:shape style="position:absolute;left:10044;top:-1557;width:10;height:20" coordorigin="10044,-1557" coordsize="10,20" path="m10044,-1538l10053,-1538,10053,-1557,10044,-1557,10044,-1538xe" filled="true" fillcolor="#000000" stroked="false">
                <v:path arrowok="t"/>
                <v:fill type="solid"/>
              </v:shape>
            </v:group>
            <v:group style="position:absolute;left:10044;top:-1538;width:10;height:20" coordorigin="10044,-1538" coordsize="10,20">
              <v:shape style="position:absolute;left:10044;top:-1538;width:10;height:20" coordorigin="10044,-1538" coordsize="10,20" path="m10044,-1519l10053,-1519,10053,-1538,10044,-1538,10044,-1519xe" filled="true" fillcolor="#000000" stroked="false">
                <v:path arrowok="t"/>
                <v:fill type="solid"/>
              </v:shape>
            </v:group>
            <v:group style="position:absolute;left:10044;top:-1519;width:10;height:20" coordorigin="10044,-1519" coordsize="10,20">
              <v:shape style="position:absolute;left:10044;top:-1519;width:10;height:20" coordorigin="10044,-1519" coordsize="10,20" path="m10044,-1500l10053,-1500,10053,-1519,10044,-1519,10044,-1500xe" filled="true" fillcolor="#000000" stroked="false">
                <v:path arrowok="t"/>
                <v:fill type="solid"/>
              </v:shape>
            </v:group>
            <v:group style="position:absolute;left:10044;top:-1500;width:10;height:20" coordorigin="10044,-1500" coordsize="10,20">
              <v:shape style="position:absolute;left:10044;top:-1500;width:10;height:20" coordorigin="10044,-1500" coordsize="10,20" path="m10044,-1480l10053,-1480,10053,-1500,10044,-1500,10044,-1480xe" filled="true" fillcolor="#000000" stroked="false">
                <v:path arrowok="t"/>
                <v:fill type="solid"/>
              </v:shape>
            </v:group>
            <v:group style="position:absolute;left:10044;top:-1480;width:10;height:20" coordorigin="10044,-1480" coordsize="10,20">
              <v:shape style="position:absolute;left:10044;top:-1480;width:10;height:20" coordorigin="10044,-1480" coordsize="10,20" path="m10044,-1461l10053,-1461,10053,-1480,10044,-1480,10044,-1461xe" filled="true" fillcolor="#000000" stroked="false">
                <v:path arrowok="t"/>
                <v:fill type="solid"/>
              </v:shape>
            </v:group>
            <v:group style="position:absolute;left:10044;top:-1461;width:10;height:20" coordorigin="10044,-1461" coordsize="10,20">
              <v:shape style="position:absolute;left:10044;top:-1461;width:10;height:20" coordorigin="10044,-1461" coordsize="10,20" path="m10044,-1442l10053,-1442,10053,-1461,10044,-1461,10044,-1442xe" filled="true" fillcolor="#000000" stroked="false">
                <v:path arrowok="t"/>
                <v:fill type="solid"/>
              </v:shape>
            </v:group>
            <v:group style="position:absolute;left:10044;top:-1442;width:10;height:20" coordorigin="10044,-1442" coordsize="10,20">
              <v:shape style="position:absolute;left:10044;top:-1442;width:10;height:20" coordorigin="10044,-1442" coordsize="10,20" path="m10044,-1423l10053,-1423,10053,-1442,10044,-1442,10044,-1423xe" filled="true" fillcolor="#000000" stroked="false">
                <v:path arrowok="t"/>
                <v:fill type="solid"/>
              </v:shape>
            </v:group>
            <v:group style="position:absolute;left:10044;top:-1423;width:10;height:20" coordorigin="10044,-1423" coordsize="10,20">
              <v:shape style="position:absolute;left:10044;top:-1423;width:10;height:20" coordorigin="10044,-1423" coordsize="10,20" path="m10044,-1404l10053,-1404,10053,-1423,10044,-1423,10044,-1404xe" filled="true" fillcolor="#000000" stroked="false">
                <v:path arrowok="t"/>
                <v:fill type="solid"/>
              </v:shape>
            </v:group>
            <v:group style="position:absolute;left:10044;top:-1404;width:10;height:20" coordorigin="10044,-1404" coordsize="10,20">
              <v:shape style="position:absolute;left:10044;top:-1404;width:10;height:20" coordorigin="10044,-1404" coordsize="10,20" path="m10044,-1384l10053,-1384,10053,-1404,10044,-1404,10044,-1384xe" filled="true" fillcolor="#000000" stroked="false">
                <v:path arrowok="t"/>
                <v:fill type="solid"/>
              </v:shape>
            </v:group>
            <v:group style="position:absolute;left:10044;top:-1384;width:10;height:20" coordorigin="10044,-1384" coordsize="10,20">
              <v:shape style="position:absolute;left:10044;top:-1384;width:10;height:20" coordorigin="10044,-1384" coordsize="10,20" path="m10044,-1365l10053,-1365,10053,-1384,10044,-1384,10044,-1365xe" filled="true" fillcolor="#000000" stroked="false">
                <v:path arrowok="t"/>
                <v:fill type="solid"/>
              </v:shape>
            </v:group>
            <v:group style="position:absolute;left:10044;top:-1365;width:10;height:20" coordorigin="10044,-1365" coordsize="10,20">
              <v:shape style="position:absolute;left:10044;top:-1365;width:10;height:20" coordorigin="10044,-1365" coordsize="10,20" path="m10044,-1346l10053,-1346,10053,-1365,10044,-1365,10044,-1346xe" filled="true" fillcolor="#000000" stroked="false">
                <v:path arrowok="t"/>
                <v:fill type="solid"/>
              </v:shape>
            </v:group>
            <v:group style="position:absolute;left:10044;top:-1346;width:10;height:20" coordorigin="10044,-1346" coordsize="10,20">
              <v:shape style="position:absolute;left:10044;top:-1346;width:10;height:20" coordorigin="10044,-1346" coordsize="10,20" path="m10044,-1327l10053,-1327,10053,-1346,10044,-1346,10044,-1327xe" filled="true" fillcolor="#000000" stroked="false">
                <v:path arrowok="t"/>
                <v:fill type="solid"/>
              </v:shape>
            </v:group>
            <v:group style="position:absolute;left:10044;top:-1327;width:10;height:20" coordorigin="10044,-1327" coordsize="10,20">
              <v:shape style="position:absolute;left:10044;top:-1327;width:10;height:20" coordorigin="10044,-1327" coordsize="10,20" path="m10044,-1308l10053,-1308,10053,-1327,10044,-1327,10044,-1308xe" filled="true" fillcolor="#000000" stroked="false">
                <v:path arrowok="t"/>
                <v:fill type="solid"/>
              </v:shape>
            </v:group>
            <v:group style="position:absolute;left:10044;top:-1308;width:10;height:20" coordorigin="10044,-1308" coordsize="10,20">
              <v:shape style="position:absolute;left:10044;top:-1308;width:10;height:20" coordorigin="10044,-1308" coordsize="10,20" path="m10044,-1288l10053,-1288,10053,-1308,10044,-1308,10044,-1288xe" filled="true" fillcolor="#000000" stroked="false">
                <v:path arrowok="t"/>
                <v:fill type="solid"/>
              </v:shape>
            </v:group>
            <v:group style="position:absolute;left:10044;top:-1288;width:10;height:20" coordorigin="10044,-1288" coordsize="10,20">
              <v:shape style="position:absolute;left:10044;top:-1288;width:10;height:20" coordorigin="10044,-1288" coordsize="10,20" path="m10044,-1269l10053,-1269,10053,-1288,10044,-1288,10044,-1269xe" filled="true" fillcolor="#000000" stroked="false">
                <v:path arrowok="t"/>
                <v:fill type="solid"/>
              </v:shape>
            </v:group>
            <v:group style="position:absolute;left:10044;top:-1269;width:10;height:20" coordorigin="10044,-1269" coordsize="10,20">
              <v:shape style="position:absolute;left:10044;top:-1269;width:10;height:20" coordorigin="10044,-1269" coordsize="10,20" path="m10044,-1250l10053,-1250,10053,-1269,10044,-1269,10044,-1250xe" filled="true" fillcolor="#000000" stroked="false">
                <v:path arrowok="t"/>
                <v:fill type="solid"/>
              </v:shape>
            </v:group>
            <v:group style="position:absolute;left:10044;top:-1250;width:10;height:20" coordorigin="10044,-1250" coordsize="10,20">
              <v:shape style="position:absolute;left:10044;top:-1250;width:10;height:20" coordorigin="10044,-1250" coordsize="10,20" path="m10044,-1231l10053,-1231,10053,-1250,10044,-1250,10044,-1231xe" filled="true" fillcolor="#000000" stroked="false">
                <v:path arrowok="t"/>
                <v:fill type="solid"/>
              </v:shape>
            </v:group>
            <v:group style="position:absolute;left:10044;top:-1231;width:10;height:20" coordorigin="10044,-1231" coordsize="10,20">
              <v:shape style="position:absolute;left:10044;top:-1231;width:10;height:20" coordorigin="10044,-1231" coordsize="10,20" path="m10044,-1212l10053,-1212,10053,-1231,10044,-1231,10044,-1212xe" filled="true" fillcolor="#000000" stroked="false">
                <v:path arrowok="t"/>
                <v:fill type="solid"/>
              </v:shape>
            </v:group>
            <v:group style="position:absolute;left:10044;top:-1212;width:10;height:20" coordorigin="10044,-1212" coordsize="10,20">
              <v:shape style="position:absolute;left:10044;top:-1212;width:10;height:20" coordorigin="10044,-1212" coordsize="10,20" path="m10044,-1192l10053,-1192,10053,-1212,10044,-1212,10044,-1192xe" filled="true" fillcolor="#000000" stroked="false">
                <v:path arrowok="t"/>
                <v:fill type="solid"/>
              </v:shape>
            </v:group>
            <v:group style="position:absolute;left:10044;top:-1192;width:10;height:20" coordorigin="10044,-1192" coordsize="10,20">
              <v:shape style="position:absolute;left:10044;top:-1192;width:10;height:20" coordorigin="10044,-1192" coordsize="10,20" path="m10044,-1173l10053,-1173,10053,-1192,10044,-1192,10044,-1173xe" filled="true" fillcolor="#000000" stroked="false">
                <v:path arrowok="t"/>
                <v:fill type="solid"/>
              </v:shape>
            </v:group>
            <v:group style="position:absolute;left:10044;top:-1173;width:10;height:20" coordorigin="10044,-1173" coordsize="10,20">
              <v:shape style="position:absolute;left:10044;top:-1173;width:10;height:20" coordorigin="10044,-1173" coordsize="10,20" path="m10044,-1154l10053,-1154,10053,-1173,10044,-1173,10044,-1154xe" filled="true" fillcolor="#000000" stroked="false">
                <v:path arrowok="t"/>
                <v:fill type="solid"/>
              </v:shape>
            </v:group>
            <v:group style="position:absolute;left:10044;top:-1154;width:10;height:20" coordorigin="10044,-1154" coordsize="10,20">
              <v:shape style="position:absolute;left:10044;top:-1154;width:10;height:20" coordorigin="10044,-1154" coordsize="10,20" path="m10044,-1135l10053,-1135,10053,-1154,10044,-1154,10044,-1135xe" filled="true" fillcolor="#000000" stroked="false">
                <v:path arrowok="t"/>
                <v:fill type="solid"/>
              </v:shape>
            </v:group>
            <v:group style="position:absolute;left:10044;top:-1130;width:10;height:2" coordorigin="10044,-1130" coordsize="10,2">
              <v:shape style="position:absolute;left:10044;top:-1130;width:10;height:2" coordorigin="10044,-1130" coordsize="10,0" path="m10044,-1130l10053,-1130e" filled="false" stroked="true" strokeweight=".47998pt" strokecolor="#000000">
                <v:path arrowok="t"/>
              </v:shape>
            </v:group>
            <v:group style="position:absolute;left:862;top:-1120;width:10;height:2" coordorigin="862,-1120" coordsize="10,2">
              <v:shape style="position:absolute;left:862;top:-1120;width:10;height:2" coordorigin="862,-1120" coordsize="10,0" path="m862,-1120l871,-1120e" filled="false" stroked="true" strokeweight=".47998pt" strokecolor="#000000">
                <v:path arrowok="t"/>
              </v:shape>
              <v:shape style="position:absolute;left:871;top:-1125;width:6054;height:10" type="#_x0000_t75" stroked="false">
                <v:imagedata r:id="rId271" o:title=""/>
              </v:shape>
              <v:shape style="position:absolute;left:6921;top:-1125;width:854;height:10" type="#_x0000_t75" stroked="false">
                <v:imagedata r:id="rId220" o:title=""/>
              </v:shape>
              <v:shape style="position:absolute;left:7770;top:-1125;width:2273;height:10" type="#_x0000_t75" stroked="false">
                <v:imagedata r:id="rId282" o:title=""/>
              </v:shape>
            </v:group>
            <v:group style="position:absolute;left:10044;top:-1120;width:10;height:2" coordorigin="10044,-1120" coordsize="10,2">
              <v:shape style="position:absolute;left:10044;top:-1120;width:10;height:2" coordorigin="10044,-1120" coordsize="10,0" path="m10044,-1120l10053,-1120e" filled="false" stroked="true" strokeweight=".47998pt" strokecolor="#000000">
                <v:path arrowok="t"/>
              </v:shape>
            </v:group>
            <v:group style="position:absolute;left:862;top:-1116;width:10;height:20" coordorigin="862,-1116" coordsize="10,20">
              <v:shape style="position:absolute;left:862;top:-1116;width:10;height:20" coordorigin="862,-1116" coordsize="10,20" path="m862,-1096l871,-1096,871,-1116,862,-1116,862,-1096xe" filled="true" fillcolor="#000000" stroked="false">
                <v:path arrowok="t"/>
                <v:fill type="solid"/>
              </v:shape>
            </v:group>
            <v:group style="position:absolute;left:862;top:-1096;width:10;height:20" coordorigin="862,-1096" coordsize="10,20">
              <v:shape style="position:absolute;left:862;top:-1096;width:10;height:20" coordorigin="862,-1096" coordsize="10,20" path="m862,-1077l871,-1077,871,-1096,862,-1096,862,-1077xe" filled="true" fillcolor="#000000" stroked="false">
                <v:path arrowok="t"/>
                <v:fill type="solid"/>
              </v:shape>
            </v:group>
            <v:group style="position:absolute;left:862;top:-1077;width:10;height:20" coordorigin="862,-1077" coordsize="10,20">
              <v:shape style="position:absolute;left:862;top:-1077;width:10;height:20" coordorigin="862,-1077" coordsize="10,20" path="m862,-1058l871,-1058,871,-1077,862,-1077,862,-1058xe" filled="true" fillcolor="#000000" stroked="false">
                <v:path arrowok="t"/>
                <v:fill type="solid"/>
              </v:shape>
            </v:group>
            <v:group style="position:absolute;left:862;top:-1058;width:10;height:20" coordorigin="862,-1058" coordsize="10,20">
              <v:shape style="position:absolute;left:862;top:-1058;width:10;height:20" coordorigin="862,-1058" coordsize="10,20" path="m862,-1039l871,-1039,871,-1058,862,-1058,862,-1039xe" filled="true" fillcolor="#000000" stroked="false">
                <v:path arrowok="t"/>
                <v:fill type="solid"/>
              </v:shape>
            </v:group>
            <v:group style="position:absolute;left:862;top:-1039;width:10;height:20" coordorigin="862,-1039" coordsize="10,20">
              <v:shape style="position:absolute;left:862;top:-1039;width:10;height:20" coordorigin="862,-1039" coordsize="10,20" path="m862,-1020l871,-1020,871,-1039,862,-1039,862,-1020xe" filled="true" fillcolor="#000000" stroked="false">
                <v:path arrowok="t"/>
                <v:fill type="solid"/>
              </v:shape>
            </v:group>
            <v:group style="position:absolute;left:862;top:-1020;width:10;height:20" coordorigin="862,-1020" coordsize="10,20">
              <v:shape style="position:absolute;left:862;top:-1020;width:10;height:20" coordorigin="862,-1020" coordsize="10,20" path="m862,-1000l871,-1000,871,-1020,862,-1020,862,-1000xe" filled="true" fillcolor="#000000" stroked="false">
                <v:path arrowok="t"/>
                <v:fill type="solid"/>
              </v:shape>
            </v:group>
            <v:group style="position:absolute;left:862;top:-1000;width:10;height:20" coordorigin="862,-1000" coordsize="10,20">
              <v:shape style="position:absolute;left:862;top:-1000;width:10;height:20" coordorigin="862,-1000" coordsize="10,20" path="m862,-981l871,-981,871,-1000,862,-1000,862,-981xe" filled="true" fillcolor="#000000" stroked="false">
                <v:path arrowok="t"/>
                <v:fill type="solid"/>
              </v:shape>
            </v:group>
            <v:group style="position:absolute;left:862;top:-981;width:10;height:20" coordorigin="862,-981" coordsize="10,20">
              <v:shape style="position:absolute;left:862;top:-981;width:10;height:20" coordorigin="862,-981" coordsize="10,20" path="m862,-962l871,-962,871,-981,862,-981,862,-962xe" filled="true" fillcolor="#000000" stroked="false">
                <v:path arrowok="t"/>
                <v:fill type="solid"/>
              </v:shape>
            </v:group>
            <v:group style="position:absolute;left:862;top:-962;width:10;height:20" coordorigin="862,-962" coordsize="10,20">
              <v:shape style="position:absolute;left:862;top:-962;width:10;height:20" coordorigin="862,-962" coordsize="10,20" path="m862,-943l871,-943,871,-962,862,-962,862,-943xe" filled="true" fillcolor="#000000" stroked="false">
                <v:path arrowok="t"/>
                <v:fill type="solid"/>
              </v:shape>
            </v:group>
            <v:group style="position:absolute;left:862;top:-943;width:10;height:20" coordorigin="862,-943" coordsize="10,20">
              <v:shape style="position:absolute;left:862;top:-943;width:10;height:20" coordorigin="862,-943" coordsize="10,20" path="m862,-924l871,-924,871,-943,862,-943,862,-924xe" filled="true" fillcolor="#000000" stroked="false">
                <v:path arrowok="t"/>
                <v:fill type="solid"/>
              </v:shape>
            </v:group>
            <v:group style="position:absolute;left:862;top:-924;width:10;height:20" coordorigin="862,-924" coordsize="10,20">
              <v:shape style="position:absolute;left:862;top:-924;width:10;height:20" coordorigin="862,-924" coordsize="10,20" path="m862,-904l871,-904,871,-924,862,-924,862,-904xe" filled="true" fillcolor="#000000" stroked="false">
                <v:path arrowok="t"/>
                <v:fill type="solid"/>
              </v:shape>
            </v:group>
            <v:group style="position:absolute;left:862;top:-904;width:10;height:20" coordorigin="862,-904" coordsize="10,20">
              <v:shape style="position:absolute;left:862;top:-904;width:10;height:20" coordorigin="862,-904" coordsize="10,20" path="m862,-885l871,-885,871,-904,862,-904,862,-885xe" filled="true" fillcolor="#000000" stroked="false">
                <v:path arrowok="t"/>
                <v:fill type="solid"/>
              </v:shape>
            </v:group>
            <v:group style="position:absolute;left:862;top:-885;width:10;height:20" coordorigin="862,-885" coordsize="10,20">
              <v:shape style="position:absolute;left:862;top:-885;width:10;height:20" coordorigin="862,-885" coordsize="10,20" path="m862,-866l871,-866,871,-885,862,-885,862,-866xe" filled="true" fillcolor="#000000" stroked="false">
                <v:path arrowok="t"/>
                <v:fill type="solid"/>
              </v:shape>
            </v:group>
            <v:group style="position:absolute;left:862;top:-866;width:10;height:20" coordorigin="862,-866" coordsize="10,20">
              <v:shape style="position:absolute;left:862;top:-866;width:10;height:20" coordorigin="862,-866" coordsize="10,20" path="m862,-847l871,-847,871,-866,862,-866,862,-847xe" filled="true" fillcolor="#000000" stroked="false">
                <v:path arrowok="t"/>
                <v:fill type="solid"/>
              </v:shape>
            </v:group>
            <v:group style="position:absolute;left:862;top:-847;width:10;height:20" coordorigin="862,-847" coordsize="10,20">
              <v:shape style="position:absolute;left:862;top:-847;width:10;height:20" coordorigin="862,-847" coordsize="10,20" path="m862,-828l871,-828,871,-847,862,-847,862,-828xe" filled="true" fillcolor="#000000" stroked="false">
                <v:path arrowok="t"/>
                <v:fill type="solid"/>
              </v:shape>
            </v:group>
            <v:group style="position:absolute;left:862;top:-828;width:10;height:20" coordorigin="862,-828" coordsize="10,20">
              <v:shape style="position:absolute;left:862;top:-828;width:10;height:20" coordorigin="862,-828" coordsize="10,20" path="m862,-808l871,-808,871,-828,862,-828,862,-808xe" filled="true" fillcolor="#000000" stroked="false">
                <v:path arrowok="t"/>
                <v:fill type="solid"/>
              </v:shape>
            </v:group>
            <v:group style="position:absolute;left:862;top:-808;width:10;height:20" coordorigin="862,-808" coordsize="10,20">
              <v:shape style="position:absolute;left:862;top:-808;width:10;height:20" coordorigin="862,-808" coordsize="10,20" path="m862,-789l871,-789,871,-808,862,-808,862,-789xe" filled="true" fillcolor="#000000" stroked="false">
                <v:path arrowok="t"/>
                <v:fill type="solid"/>
              </v:shape>
            </v:group>
            <v:group style="position:absolute;left:862;top:-789;width:10;height:20" coordorigin="862,-789" coordsize="10,20">
              <v:shape style="position:absolute;left:862;top:-789;width:10;height:20" coordorigin="862,-789" coordsize="10,20" path="m862,-770l871,-770,871,-789,862,-789,862,-770xe" filled="true" fillcolor="#000000" stroked="false">
                <v:path arrowok="t"/>
                <v:fill type="solid"/>
              </v:shape>
            </v:group>
            <v:group style="position:absolute;left:862;top:-770;width:10;height:20" coordorigin="862,-770" coordsize="10,20">
              <v:shape style="position:absolute;left:862;top:-770;width:10;height:20" coordorigin="862,-770" coordsize="10,20" path="m862,-751l871,-751,871,-770,862,-770,862,-751xe" filled="true" fillcolor="#000000" stroked="false">
                <v:path arrowok="t"/>
                <v:fill type="solid"/>
              </v:shape>
            </v:group>
            <v:group style="position:absolute;left:862;top:-751;width:10;height:20" coordorigin="862,-751" coordsize="10,20">
              <v:shape style="position:absolute;left:862;top:-751;width:10;height:20" coordorigin="862,-751" coordsize="10,20" path="m862,-732l871,-732,871,-751,862,-751,862,-732xe" filled="true" fillcolor="#000000" stroked="false">
                <v:path arrowok="t"/>
                <v:fill type="solid"/>
              </v:shape>
            </v:group>
            <v:group style="position:absolute;left:862;top:-724;width:10;height:2" coordorigin="862,-724" coordsize="10,2">
              <v:shape style="position:absolute;left:862;top:-724;width:10;height:2" coordorigin="862,-724" coordsize="10,0" path="m862,-724l871,-724e" filled="false" stroked="true" strokeweight=".72003pt" strokecolor="#000000">
                <v:path arrowok="t"/>
              </v:shape>
            </v:group>
            <v:group style="position:absolute;left:6925;top:-1116;width:10;height:20" coordorigin="6925,-1116" coordsize="10,20">
              <v:shape style="position:absolute;left:6925;top:-1116;width:10;height:20" coordorigin="6925,-1116" coordsize="10,20" path="m6925,-1096l6935,-1096,6935,-1116,6925,-1116,6925,-1096xe" filled="true" fillcolor="#000000" stroked="false">
                <v:path arrowok="t"/>
                <v:fill type="solid"/>
              </v:shape>
            </v:group>
            <v:group style="position:absolute;left:6925;top:-1096;width:10;height:20" coordorigin="6925,-1096" coordsize="10,20">
              <v:shape style="position:absolute;left:6925;top:-1096;width:10;height:20" coordorigin="6925,-1096" coordsize="10,20" path="m6925,-1077l6935,-1077,6935,-1096,6925,-1096,6925,-1077xe" filled="true" fillcolor="#000000" stroked="false">
                <v:path arrowok="t"/>
                <v:fill type="solid"/>
              </v:shape>
            </v:group>
            <v:group style="position:absolute;left:6925;top:-1077;width:10;height:20" coordorigin="6925,-1077" coordsize="10,20">
              <v:shape style="position:absolute;left:6925;top:-1077;width:10;height:20" coordorigin="6925,-1077" coordsize="10,20" path="m6925,-1058l6935,-1058,6935,-1077,6925,-1077,6925,-1058xe" filled="true" fillcolor="#000000" stroked="false">
                <v:path arrowok="t"/>
                <v:fill type="solid"/>
              </v:shape>
            </v:group>
            <v:group style="position:absolute;left:6925;top:-1058;width:10;height:20" coordorigin="6925,-1058" coordsize="10,20">
              <v:shape style="position:absolute;left:6925;top:-1058;width:10;height:20" coordorigin="6925,-1058" coordsize="10,20" path="m6925,-1039l6935,-1039,6935,-1058,6925,-1058,6925,-1039xe" filled="true" fillcolor="#000000" stroked="false">
                <v:path arrowok="t"/>
                <v:fill type="solid"/>
              </v:shape>
            </v:group>
            <v:group style="position:absolute;left:6925;top:-1039;width:10;height:20" coordorigin="6925,-1039" coordsize="10,20">
              <v:shape style="position:absolute;left:6925;top:-1039;width:10;height:20" coordorigin="6925,-1039" coordsize="10,20" path="m6925,-1020l6935,-1020,6935,-1039,6925,-1039,6925,-1020xe" filled="true" fillcolor="#000000" stroked="false">
                <v:path arrowok="t"/>
                <v:fill type="solid"/>
              </v:shape>
            </v:group>
            <v:group style="position:absolute;left:6925;top:-1020;width:10;height:20" coordorigin="6925,-1020" coordsize="10,20">
              <v:shape style="position:absolute;left:6925;top:-1020;width:10;height:20" coordorigin="6925,-1020" coordsize="10,20" path="m6925,-1000l6935,-1000,6935,-1020,6925,-1020,6925,-1000xe" filled="true" fillcolor="#000000" stroked="false">
                <v:path arrowok="t"/>
                <v:fill type="solid"/>
              </v:shape>
            </v:group>
            <v:group style="position:absolute;left:6925;top:-1000;width:10;height:20" coordorigin="6925,-1000" coordsize="10,20">
              <v:shape style="position:absolute;left:6925;top:-1000;width:10;height:20" coordorigin="6925,-1000" coordsize="10,20" path="m6925,-981l6935,-981,6935,-1000,6925,-1000,6925,-981xe" filled="true" fillcolor="#000000" stroked="false">
                <v:path arrowok="t"/>
                <v:fill type="solid"/>
              </v:shape>
            </v:group>
            <v:group style="position:absolute;left:6925;top:-981;width:10;height:20" coordorigin="6925,-981" coordsize="10,20">
              <v:shape style="position:absolute;left:6925;top:-981;width:10;height:20" coordorigin="6925,-981" coordsize="10,20" path="m6925,-962l6935,-962,6935,-981,6925,-981,6925,-962xe" filled="true" fillcolor="#000000" stroked="false">
                <v:path arrowok="t"/>
                <v:fill type="solid"/>
              </v:shape>
            </v:group>
            <v:group style="position:absolute;left:6925;top:-962;width:10;height:20" coordorigin="6925,-962" coordsize="10,20">
              <v:shape style="position:absolute;left:6925;top:-962;width:10;height:20" coordorigin="6925,-962" coordsize="10,20" path="m6925,-943l6935,-943,6935,-962,6925,-962,6925,-943xe" filled="true" fillcolor="#000000" stroked="false">
                <v:path arrowok="t"/>
                <v:fill type="solid"/>
              </v:shape>
            </v:group>
            <v:group style="position:absolute;left:6925;top:-943;width:10;height:20" coordorigin="6925,-943" coordsize="10,20">
              <v:shape style="position:absolute;left:6925;top:-943;width:10;height:20" coordorigin="6925,-943" coordsize="10,20" path="m6925,-924l6935,-924,6935,-943,6925,-943,6925,-924xe" filled="true" fillcolor="#000000" stroked="false">
                <v:path arrowok="t"/>
                <v:fill type="solid"/>
              </v:shape>
            </v:group>
            <v:group style="position:absolute;left:6925;top:-924;width:10;height:20" coordorigin="6925,-924" coordsize="10,20">
              <v:shape style="position:absolute;left:6925;top:-924;width:10;height:20" coordorigin="6925,-924" coordsize="10,20" path="m6925,-904l6935,-904,6935,-924,6925,-924,6925,-904xe" filled="true" fillcolor="#000000" stroked="false">
                <v:path arrowok="t"/>
                <v:fill type="solid"/>
              </v:shape>
            </v:group>
            <v:group style="position:absolute;left:6925;top:-904;width:10;height:20" coordorigin="6925,-904" coordsize="10,20">
              <v:shape style="position:absolute;left:6925;top:-904;width:10;height:20" coordorigin="6925,-904" coordsize="10,20" path="m6925,-885l6935,-885,6935,-904,6925,-904,6925,-885xe" filled="true" fillcolor="#000000" stroked="false">
                <v:path arrowok="t"/>
                <v:fill type="solid"/>
              </v:shape>
            </v:group>
            <v:group style="position:absolute;left:6925;top:-885;width:10;height:20" coordorigin="6925,-885" coordsize="10,20">
              <v:shape style="position:absolute;left:6925;top:-885;width:10;height:20" coordorigin="6925,-885" coordsize="10,20" path="m6925,-866l6935,-866,6935,-885,6925,-885,6925,-866xe" filled="true" fillcolor="#000000" stroked="false">
                <v:path arrowok="t"/>
                <v:fill type="solid"/>
              </v:shape>
            </v:group>
            <v:group style="position:absolute;left:6925;top:-866;width:10;height:20" coordorigin="6925,-866" coordsize="10,20">
              <v:shape style="position:absolute;left:6925;top:-866;width:10;height:20" coordorigin="6925,-866" coordsize="10,20" path="m6925,-847l6935,-847,6935,-866,6925,-866,6925,-847xe" filled="true" fillcolor="#000000" stroked="false">
                <v:path arrowok="t"/>
                <v:fill type="solid"/>
              </v:shape>
            </v:group>
            <v:group style="position:absolute;left:6925;top:-847;width:10;height:20" coordorigin="6925,-847" coordsize="10,20">
              <v:shape style="position:absolute;left:6925;top:-847;width:10;height:20" coordorigin="6925,-847" coordsize="10,20" path="m6925,-828l6935,-828,6935,-847,6925,-847,6925,-828xe" filled="true" fillcolor="#000000" stroked="false">
                <v:path arrowok="t"/>
                <v:fill type="solid"/>
              </v:shape>
            </v:group>
            <v:group style="position:absolute;left:6925;top:-828;width:10;height:20" coordorigin="6925,-828" coordsize="10,20">
              <v:shape style="position:absolute;left:6925;top:-828;width:10;height:20" coordorigin="6925,-828" coordsize="10,20" path="m6925,-808l6935,-808,6935,-828,6925,-828,6925,-808xe" filled="true" fillcolor="#000000" stroked="false">
                <v:path arrowok="t"/>
                <v:fill type="solid"/>
              </v:shape>
            </v:group>
            <v:group style="position:absolute;left:9052;top:-1116;width:10;height:20" coordorigin="9052,-1116" coordsize="10,20">
              <v:shape style="position:absolute;left:9052;top:-1116;width:10;height:20" coordorigin="9052,-1116" coordsize="10,20" path="m9052,-1096l9062,-1096,9062,-1116,9052,-1116,9052,-1096xe" filled="true" fillcolor="#000000" stroked="false">
                <v:path arrowok="t"/>
                <v:fill type="solid"/>
              </v:shape>
            </v:group>
            <v:group style="position:absolute;left:9052;top:-1096;width:10;height:20" coordorigin="9052,-1096" coordsize="10,20">
              <v:shape style="position:absolute;left:9052;top:-1096;width:10;height:20" coordorigin="9052,-1096" coordsize="10,20" path="m9052,-1077l9062,-1077,9062,-1096,9052,-1096,9052,-1077xe" filled="true" fillcolor="#000000" stroked="false">
                <v:path arrowok="t"/>
                <v:fill type="solid"/>
              </v:shape>
            </v:group>
            <v:group style="position:absolute;left:9052;top:-1077;width:10;height:20" coordorigin="9052,-1077" coordsize="10,20">
              <v:shape style="position:absolute;left:9052;top:-1077;width:10;height:20" coordorigin="9052,-1077" coordsize="10,20" path="m9052,-1058l9062,-1058,9062,-1077,9052,-1077,9052,-1058xe" filled="true" fillcolor="#000000" stroked="false">
                <v:path arrowok="t"/>
                <v:fill type="solid"/>
              </v:shape>
            </v:group>
            <v:group style="position:absolute;left:9052;top:-1058;width:10;height:20" coordorigin="9052,-1058" coordsize="10,20">
              <v:shape style="position:absolute;left:9052;top:-1058;width:10;height:20" coordorigin="9052,-1058" coordsize="10,20" path="m9052,-1039l9062,-1039,9062,-1058,9052,-1058,9052,-1039xe" filled="true" fillcolor="#000000" stroked="false">
                <v:path arrowok="t"/>
                <v:fill type="solid"/>
              </v:shape>
            </v:group>
            <v:group style="position:absolute;left:9052;top:-1039;width:10;height:20" coordorigin="9052,-1039" coordsize="10,20">
              <v:shape style="position:absolute;left:9052;top:-1039;width:10;height:20" coordorigin="9052,-1039" coordsize="10,20" path="m9052,-1020l9062,-1020,9062,-1039,9052,-1039,9052,-1020xe" filled="true" fillcolor="#000000" stroked="false">
                <v:path arrowok="t"/>
                <v:fill type="solid"/>
              </v:shape>
            </v:group>
            <v:group style="position:absolute;left:9052;top:-1020;width:10;height:20" coordorigin="9052,-1020" coordsize="10,20">
              <v:shape style="position:absolute;left:9052;top:-1020;width:10;height:20" coordorigin="9052,-1020" coordsize="10,20" path="m9052,-1000l9062,-1000,9062,-1020,9052,-1020,9052,-1000xe" filled="true" fillcolor="#000000" stroked="false">
                <v:path arrowok="t"/>
                <v:fill type="solid"/>
              </v:shape>
            </v:group>
            <v:group style="position:absolute;left:9052;top:-1000;width:10;height:20" coordorigin="9052,-1000" coordsize="10,20">
              <v:shape style="position:absolute;left:9052;top:-1000;width:10;height:20" coordorigin="9052,-1000" coordsize="10,20" path="m9052,-981l9062,-981,9062,-1000,9052,-1000,9052,-981xe" filled="true" fillcolor="#000000" stroked="false">
                <v:path arrowok="t"/>
                <v:fill type="solid"/>
              </v:shape>
            </v:group>
            <v:group style="position:absolute;left:9052;top:-981;width:10;height:20" coordorigin="9052,-981" coordsize="10,20">
              <v:shape style="position:absolute;left:9052;top:-981;width:10;height:20" coordorigin="9052,-981" coordsize="10,20" path="m9052,-962l9062,-962,9062,-981,9052,-981,9052,-962xe" filled="true" fillcolor="#000000" stroked="false">
                <v:path arrowok="t"/>
                <v:fill type="solid"/>
              </v:shape>
            </v:group>
            <v:group style="position:absolute;left:9052;top:-962;width:10;height:20" coordorigin="9052,-962" coordsize="10,20">
              <v:shape style="position:absolute;left:9052;top:-962;width:10;height:20" coordorigin="9052,-962" coordsize="10,20" path="m9052,-943l9062,-943,9062,-962,9052,-962,9052,-943xe" filled="true" fillcolor="#000000" stroked="false">
                <v:path arrowok="t"/>
                <v:fill type="solid"/>
              </v:shape>
            </v:group>
            <v:group style="position:absolute;left:9052;top:-943;width:10;height:20" coordorigin="9052,-943" coordsize="10,20">
              <v:shape style="position:absolute;left:9052;top:-943;width:10;height:20" coordorigin="9052,-943" coordsize="10,20" path="m9052,-924l9062,-924,9062,-943,9052,-943,9052,-924xe" filled="true" fillcolor="#000000" stroked="false">
                <v:path arrowok="t"/>
                <v:fill type="solid"/>
              </v:shape>
            </v:group>
            <v:group style="position:absolute;left:9052;top:-924;width:10;height:20" coordorigin="9052,-924" coordsize="10,20">
              <v:shape style="position:absolute;left:9052;top:-924;width:10;height:20" coordorigin="9052,-924" coordsize="10,20" path="m9052,-904l9062,-904,9062,-924,9052,-924,9052,-904xe" filled="true" fillcolor="#000000" stroked="false">
                <v:path arrowok="t"/>
                <v:fill type="solid"/>
              </v:shape>
            </v:group>
            <v:group style="position:absolute;left:9052;top:-904;width:10;height:20" coordorigin="9052,-904" coordsize="10,20">
              <v:shape style="position:absolute;left:9052;top:-904;width:10;height:20" coordorigin="9052,-904" coordsize="10,20" path="m9052,-885l9062,-885,9062,-904,9052,-904,9052,-885xe" filled="true" fillcolor="#000000" stroked="false">
                <v:path arrowok="t"/>
                <v:fill type="solid"/>
              </v:shape>
            </v:group>
            <v:group style="position:absolute;left:9052;top:-885;width:10;height:20" coordorigin="9052,-885" coordsize="10,20">
              <v:shape style="position:absolute;left:9052;top:-885;width:10;height:20" coordorigin="9052,-885" coordsize="10,20" path="m9052,-866l9062,-866,9062,-885,9052,-885,9052,-866xe" filled="true" fillcolor="#000000" stroked="false">
                <v:path arrowok="t"/>
                <v:fill type="solid"/>
              </v:shape>
            </v:group>
            <v:group style="position:absolute;left:9052;top:-866;width:10;height:20" coordorigin="9052,-866" coordsize="10,20">
              <v:shape style="position:absolute;left:9052;top:-866;width:10;height:20" coordorigin="9052,-866" coordsize="10,20" path="m9052,-847l9062,-847,9062,-866,9052,-866,9052,-847xe" filled="true" fillcolor="#000000" stroked="false">
                <v:path arrowok="t"/>
                <v:fill type="solid"/>
              </v:shape>
            </v:group>
            <v:group style="position:absolute;left:9052;top:-847;width:10;height:20" coordorigin="9052,-847" coordsize="10,20">
              <v:shape style="position:absolute;left:9052;top:-847;width:10;height:20" coordorigin="9052,-847" coordsize="10,20" path="m9052,-828l9062,-828,9062,-847,9052,-847,9052,-828xe" filled="true" fillcolor="#000000" stroked="false">
                <v:path arrowok="t"/>
                <v:fill type="solid"/>
              </v:shape>
            </v:group>
            <v:group style="position:absolute;left:9052;top:-828;width:10;height:20" coordorigin="9052,-828" coordsize="10,20">
              <v:shape style="position:absolute;left:9052;top:-828;width:10;height:20" coordorigin="9052,-828" coordsize="10,20" path="m9052,-808l9062,-808,9062,-828,9052,-828,9052,-808xe" filled="true" fillcolor="#000000" stroked="false">
                <v:path arrowok="t"/>
                <v:fill type="solid"/>
              </v:shape>
            </v:group>
            <v:group style="position:absolute;left:9052;top:-808;width:10;height:20" coordorigin="9052,-808" coordsize="10,20">
              <v:shape style="position:absolute;left:9052;top:-808;width:10;height:20" coordorigin="9052,-808" coordsize="10,20" path="m9052,-789l9062,-789,9062,-808,9052,-808,9052,-789xe" filled="true" fillcolor="#000000" stroked="false">
                <v:path arrowok="t"/>
                <v:fill type="solid"/>
              </v:shape>
            </v:group>
            <v:group style="position:absolute;left:9052;top:-789;width:10;height:20" coordorigin="9052,-789" coordsize="10,20">
              <v:shape style="position:absolute;left:9052;top:-789;width:10;height:20" coordorigin="9052,-789" coordsize="10,20" path="m9052,-770l9062,-770,9062,-789,9052,-789,9052,-770xe" filled="true" fillcolor="#000000" stroked="false">
                <v:path arrowok="t"/>
                <v:fill type="solid"/>
              </v:shape>
            </v:group>
            <v:group style="position:absolute;left:9052;top:-770;width:10;height:20" coordorigin="9052,-770" coordsize="10,20">
              <v:shape style="position:absolute;left:9052;top:-770;width:10;height:20" coordorigin="9052,-770" coordsize="10,20" path="m9052,-751l9062,-751,9062,-770,9052,-770,9052,-751xe" filled="true" fillcolor="#000000" stroked="false">
                <v:path arrowok="t"/>
                <v:fill type="solid"/>
              </v:shape>
            </v:group>
            <v:group style="position:absolute;left:9052;top:-751;width:10;height:20" coordorigin="9052,-751" coordsize="10,20">
              <v:shape style="position:absolute;left:9052;top:-751;width:10;height:20" coordorigin="9052,-751" coordsize="10,20" path="m9052,-732l9062,-732,9062,-751,9052,-751,9052,-732xe" filled="true" fillcolor="#000000" stroked="false">
                <v:path arrowok="t"/>
                <v:fill type="solid"/>
              </v:shape>
            </v:group>
            <v:group style="position:absolute;left:9052;top:-724;width:10;height:2" coordorigin="9052,-724" coordsize="10,2">
              <v:shape style="position:absolute;left:9052;top:-724;width:10;height:2" coordorigin="9052,-724" coordsize="10,0" path="m9052,-724l9062,-724e" filled="false" stroked="true" strokeweight=".72003pt" strokecolor="#000000">
                <v:path arrowok="t"/>
              </v:shape>
            </v:group>
            <v:group style="position:absolute;left:10044;top:-1116;width:10;height:20" coordorigin="10044,-1116" coordsize="10,20">
              <v:shape style="position:absolute;left:10044;top:-1116;width:10;height:20" coordorigin="10044,-1116" coordsize="10,20" path="m10044,-1096l10053,-1096,10053,-1116,10044,-1116,10044,-1096xe" filled="true" fillcolor="#000000" stroked="false">
                <v:path arrowok="t"/>
                <v:fill type="solid"/>
              </v:shape>
            </v:group>
            <v:group style="position:absolute;left:10044;top:-1096;width:10;height:20" coordorigin="10044,-1096" coordsize="10,20">
              <v:shape style="position:absolute;left:10044;top:-1096;width:10;height:20" coordorigin="10044,-1096" coordsize="10,20" path="m10044,-1077l10053,-1077,10053,-1096,10044,-1096,10044,-1077xe" filled="true" fillcolor="#000000" stroked="false">
                <v:path arrowok="t"/>
                <v:fill type="solid"/>
              </v:shape>
            </v:group>
            <v:group style="position:absolute;left:10044;top:-1077;width:10;height:20" coordorigin="10044,-1077" coordsize="10,20">
              <v:shape style="position:absolute;left:10044;top:-1077;width:10;height:20" coordorigin="10044,-1077" coordsize="10,20" path="m10044,-1058l10053,-1058,10053,-1077,10044,-1077,10044,-1058xe" filled="true" fillcolor="#000000" stroked="false">
                <v:path arrowok="t"/>
                <v:fill type="solid"/>
              </v:shape>
            </v:group>
            <v:group style="position:absolute;left:10044;top:-1058;width:10;height:20" coordorigin="10044,-1058" coordsize="10,20">
              <v:shape style="position:absolute;left:10044;top:-1058;width:10;height:20" coordorigin="10044,-1058" coordsize="10,20" path="m10044,-1039l10053,-1039,10053,-1058,10044,-1058,10044,-1039xe" filled="true" fillcolor="#000000" stroked="false">
                <v:path arrowok="t"/>
                <v:fill type="solid"/>
              </v:shape>
            </v:group>
            <v:group style="position:absolute;left:10044;top:-1039;width:10;height:20" coordorigin="10044,-1039" coordsize="10,20">
              <v:shape style="position:absolute;left:10044;top:-1039;width:10;height:20" coordorigin="10044,-1039" coordsize="10,20" path="m10044,-1020l10053,-1020,10053,-1039,10044,-1039,10044,-1020xe" filled="true" fillcolor="#000000" stroked="false">
                <v:path arrowok="t"/>
                <v:fill type="solid"/>
              </v:shape>
            </v:group>
            <v:group style="position:absolute;left:10044;top:-1020;width:10;height:20" coordorigin="10044,-1020" coordsize="10,20">
              <v:shape style="position:absolute;left:10044;top:-1020;width:10;height:20" coordorigin="10044,-1020" coordsize="10,20" path="m10044,-1000l10053,-1000,10053,-1020,10044,-1020,10044,-1000xe" filled="true" fillcolor="#000000" stroked="false">
                <v:path arrowok="t"/>
                <v:fill type="solid"/>
              </v:shape>
            </v:group>
            <v:group style="position:absolute;left:10044;top:-1000;width:10;height:20" coordorigin="10044,-1000" coordsize="10,20">
              <v:shape style="position:absolute;left:10044;top:-1000;width:10;height:20" coordorigin="10044,-1000" coordsize="10,20" path="m10044,-981l10053,-981,10053,-1000,10044,-1000,10044,-981xe" filled="true" fillcolor="#000000" stroked="false">
                <v:path arrowok="t"/>
                <v:fill type="solid"/>
              </v:shape>
            </v:group>
            <v:group style="position:absolute;left:10044;top:-981;width:10;height:20" coordorigin="10044,-981" coordsize="10,20">
              <v:shape style="position:absolute;left:10044;top:-981;width:10;height:20" coordorigin="10044,-981" coordsize="10,20" path="m10044,-962l10053,-962,10053,-981,10044,-981,10044,-962xe" filled="true" fillcolor="#000000" stroked="false">
                <v:path arrowok="t"/>
                <v:fill type="solid"/>
              </v:shape>
            </v:group>
            <v:group style="position:absolute;left:10044;top:-962;width:10;height:20" coordorigin="10044,-962" coordsize="10,20">
              <v:shape style="position:absolute;left:10044;top:-962;width:10;height:20" coordorigin="10044,-962" coordsize="10,20" path="m10044,-943l10053,-943,10053,-962,10044,-962,10044,-943xe" filled="true" fillcolor="#000000" stroked="false">
                <v:path arrowok="t"/>
                <v:fill type="solid"/>
              </v:shape>
            </v:group>
            <v:group style="position:absolute;left:10044;top:-943;width:10;height:20" coordorigin="10044,-943" coordsize="10,20">
              <v:shape style="position:absolute;left:10044;top:-943;width:10;height:20" coordorigin="10044,-943" coordsize="10,20" path="m10044,-924l10053,-924,10053,-943,10044,-943,10044,-924xe" filled="true" fillcolor="#000000" stroked="false">
                <v:path arrowok="t"/>
                <v:fill type="solid"/>
              </v:shape>
            </v:group>
            <v:group style="position:absolute;left:10044;top:-924;width:10;height:20" coordorigin="10044,-924" coordsize="10,20">
              <v:shape style="position:absolute;left:10044;top:-924;width:10;height:20" coordorigin="10044,-924" coordsize="10,20" path="m10044,-904l10053,-904,10053,-924,10044,-924,10044,-904xe" filled="true" fillcolor="#000000" stroked="false">
                <v:path arrowok="t"/>
                <v:fill type="solid"/>
              </v:shape>
            </v:group>
            <v:group style="position:absolute;left:10044;top:-904;width:10;height:20" coordorigin="10044,-904" coordsize="10,20">
              <v:shape style="position:absolute;left:10044;top:-904;width:10;height:20" coordorigin="10044,-904" coordsize="10,20" path="m10044,-885l10053,-885,10053,-904,10044,-904,10044,-885xe" filled="true" fillcolor="#000000" stroked="false">
                <v:path arrowok="t"/>
                <v:fill type="solid"/>
              </v:shape>
            </v:group>
            <v:group style="position:absolute;left:10044;top:-885;width:10;height:20" coordorigin="10044,-885" coordsize="10,20">
              <v:shape style="position:absolute;left:10044;top:-885;width:10;height:20" coordorigin="10044,-885" coordsize="10,20" path="m10044,-866l10053,-866,10053,-885,10044,-885,10044,-866xe" filled="true" fillcolor="#000000" stroked="false">
                <v:path arrowok="t"/>
                <v:fill type="solid"/>
              </v:shape>
            </v:group>
            <v:group style="position:absolute;left:10044;top:-866;width:10;height:20" coordorigin="10044,-866" coordsize="10,20">
              <v:shape style="position:absolute;left:10044;top:-866;width:10;height:20" coordorigin="10044,-866" coordsize="10,20" path="m10044,-847l10053,-847,10053,-866,10044,-866,10044,-847xe" filled="true" fillcolor="#000000" stroked="false">
                <v:path arrowok="t"/>
                <v:fill type="solid"/>
              </v:shape>
            </v:group>
            <v:group style="position:absolute;left:10044;top:-847;width:10;height:20" coordorigin="10044,-847" coordsize="10,20">
              <v:shape style="position:absolute;left:10044;top:-847;width:10;height:20" coordorigin="10044,-847" coordsize="10,20" path="m10044,-828l10053,-828,10053,-847,10044,-847,10044,-828xe" filled="true" fillcolor="#000000" stroked="false">
                <v:path arrowok="t"/>
                <v:fill type="solid"/>
              </v:shape>
            </v:group>
            <v:group style="position:absolute;left:10044;top:-828;width:10;height:20" coordorigin="10044,-828" coordsize="10,20">
              <v:shape style="position:absolute;left:10044;top:-828;width:10;height:20" coordorigin="10044,-828" coordsize="10,20" path="m10044,-808l10053,-808,10053,-828,10044,-828,10044,-808xe" filled="true" fillcolor="#000000" stroked="false">
                <v:path arrowok="t"/>
                <v:fill type="solid"/>
              </v:shape>
            </v:group>
            <v:group style="position:absolute;left:10044;top:-808;width:10;height:20" coordorigin="10044,-808" coordsize="10,20">
              <v:shape style="position:absolute;left:10044;top:-808;width:10;height:20" coordorigin="10044,-808" coordsize="10,20" path="m10044,-789l10053,-789,10053,-808,10044,-808,10044,-789xe" filled="true" fillcolor="#000000" stroked="false">
                <v:path arrowok="t"/>
                <v:fill type="solid"/>
              </v:shape>
            </v:group>
            <v:group style="position:absolute;left:10044;top:-789;width:10;height:20" coordorigin="10044,-789" coordsize="10,20">
              <v:shape style="position:absolute;left:10044;top:-789;width:10;height:20" coordorigin="10044,-789" coordsize="10,20" path="m10044,-770l10053,-770,10053,-789,10044,-789,10044,-770xe" filled="true" fillcolor="#000000" stroked="false">
                <v:path arrowok="t"/>
                <v:fill type="solid"/>
              </v:shape>
            </v:group>
            <v:group style="position:absolute;left:10044;top:-770;width:10;height:20" coordorigin="10044,-770" coordsize="10,20">
              <v:shape style="position:absolute;left:10044;top:-770;width:10;height:20" coordorigin="10044,-770" coordsize="10,20" path="m10044,-751l10053,-751,10053,-770,10044,-770,10044,-751xe" filled="true" fillcolor="#000000" stroked="false">
                <v:path arrowok="t"/>
                <v:fill type="solid"/>
              </v:shape>
            </v:group>
            <v:group style="position:absolute;left:10044;top:-751;width:10;height:20" coordorigin="10044,-751" coordsize="10,20">
              <v:shape style="position:absolute;left:10044;top:-751;width:10;height:20" coordorigin="10044,-751" coordsize="10,20" path="m10044,-732l10053,-732,10053,-751,10044,-751,10044,-732xe" filled="true" fillcolor="#000000" stroked="false">
                <v:path arrowok="t"/>
                <v:fill type="solid"/>
              </v:shape>
            </v:group>
            <v:group style="position:absolute;left:10044;top:-724;width:10;height:2" coordorigin="10044,-724" coordsize="10,2">
              <v:shape style="position:absolute;left:10044;top:-724;width:10;height:2" coordorigin="10044,-724" coordsize="10,0" path="m10044,-724l10053,-724e" filled="false" stroked="true" strokeweight=".72003pt" strokecolor="#000000">
                <v:path arrowok="t"/>
              </v:shape>
              <v:shape style="position:absolute;left:857;top:-808;width:6088;height:101" type="#_x0000_t75" stroked="false">
                <v:imagedata r:id="rId283" o:title=""/>
              </v:shape>
              <v:shape style="position:absolute;left:6921;top:-717;width:854;height:10" type="#_x0000_t75" stroked="false">
                <v:imagedata r:id="rId196" o:title=""/>
              </v:shape>
              <v:shape style="position:absolute;left:7770;top:-717;width:2273;height:10" type="#_x0000_t75" stroked="false">
                <v:imagedata r:id="rId269" o:title=""/>
              </v:shape>
            </v:group>
            <v:group style="position:absolute;left:10044;top:-712;width:10;height:2" coordorigin="10044,-712" coordsize="10,2">
              <v:shape style="position:absolute;left:10044;top:-712;width:10;height:2" coordorigin="10044,-712" coordsize="10,0" path="m10044,-712l10053,-712e" filled="false" stroked="true" strokeweight=".47998pt" strokecolor="#000000">
                <v:path arrowok="t"/>
              </v:shape>
            </v:group>
            <v:group style="position:absolute;left:862;top:-708;width:10;height:20" coordorigin="862,-708" coordsize="10,20">
              <v:shape style="position:absolute;left:862;top:-708;width:10;height:20" coordorigin="862,-708" coordsize="10,20" path="m862,-688l871,-688,871,-708,862,-708,862,-688xe" filled="true" fillcolor="#000000" stroked="false">
                <v:path arrowok="t"/>
                <v:fill type="solid"/>
              </v:shape>
            </v:group>
            <v:group style="position:absolute;left:862;top:-688;width:10;height:20" coordorigin="862,-688" coordsize="10,20">
              <v:shape style="position:absolute;left:862;top:-688;width:10;height:20" coordorigin="862,-688" coordsize="10,20" path="m862,-669l871,-669,871,-688,862,-688,862,-669xe" filled="true" fillcolor="#000000" stroked="false">
                <v:path arrowok="t"/>
                <v:fill type="solid"/>
              </v:shape>
            </v:group>
            <v:group style="position:absolute;left:862;top:-669;width:10;height:20" coordorigin="862,-669" coordsize="10,20">
              <v:shape style="position:absolute;left:862;top:-669;width:10;height:20" coordorigin="862,-669" coordsize="10,20" path="m862,-650l871,-650,871,-669,862,-669,862,-650xe" filled="true" fillcolor="#000000" stroked="false">
                <v:path arrowok="t"/>
                <v:fill type="solid"/>
              </v:shape>
            </v:group>
            <v:group style="position:absolute;left:862;top:-650;width:10;height:20" coordorigin="862,-650" coordsize="10,20">
              <v:shape style="position:absolute;left:862;top:-650;width:10;height:20" coordorigin="862,-650" coordsize="10,20" path="m862,-631l871,-631,871,-650,862,-650,862,-631xe" filled="true" fillcolor="#000000" stroked="false">
                <v:path arrowok="t"/>
                <v:fill type="solid"/>
              </v:shape>
            </v:group>
            <v:group style="position:absolute;left:862;top:-631;width:10;height:20" coordorigin="862,-631" coordsize="10,20">
              <v:shape style="position:absolute;left:862;top:-631;width:10;height:20" coordorigin="862,-631" coordsize="10,20" path="m862,-612l871,-612,871,-631,862,-631,862,-612xe" filled="true" fillcolor="#000000" stroked="false">
                <v:path arrowok="t"/>
                <v:fill type="solid"/>
              </v:shape>
            </v:group>
            <v:group style="position:absolute;left:862;top:-612;width:10;height:20" coordorigin="862,-612" coordsize="10,20">
              <v:shape style="position:absolute;left:862;top:-612;width:10;height:20" coordorigin="862,-612" coordsize="10,20" path="m862,-592l871,-592,871,-612,862,-612,862,-592xe" filled="true" fillcolor="#000000" stroked="false">
                <v:path arrowok="t"/>
                <v:fill type="solid"/>
              </v:shape>
            </v:group>
            <v:group style="position:absolute;left:862;top:-592;width:10;height:20" coordorigin="862,-592" coordsize="10,20">
              <v:shape style="position:absolute;left:862;top:-592;width:10;height:20" coordorigin="862,-592" coordsize="10,20" path="m862,-573l871,-573,871,-592,862,-592,862,-573xe" filled="true" fillcolor="#000000" stroked="false">
                <v:path arrowok="t"/>
                <v:fill type="solid"/>
              </v:shape>
            </v:group>
            <v:group style="position:absolute;left:862;top:-573;width:10;height:20" coordorigin="862,-573" coordsize="10,20">
              <v:shape style="position:absolute;left:862;top:-573;width:10;height:20" coordorigin="862,-573" coordsize="10,20" path="m862,-554l871,-554,871,-573,862,-573,862,-554xe" filled="true" fillcolor="#000000" stroked="false">
                <v:path arrowok="t"/>
                <v:fill type="solid"/>
              </v:shape>
            </v:group>
            <v:group style="position:absolute;left:862;top:-554;width:10;height:20" coordorigin="862,-554" coordsize="10,20">
              <v:shape style="position:absolute;left:862;top:-554;width:10;height:20" coordorigin="862,-554" coordsize="10,20" path="m862,-535l871,-535,871,-554,862,-554,862,-535xe" filled="true" fillcolor="#000000" stroked="false">
                <v:path arrowok="t"/>
                <v:fill type="solid"/>
              </v:shape>
            </v:group>
            <v:group style="position:absolute;left:862;top:-535;width:10;height:20" coordorigin="862,-535" coordsize="10,20">
              <v:shape style="position:absolute;left:862;top:-535;width:10;height:20" coordorigin="862,-535" coordsize="10,20" path="m862,-516l871,-516,871,-535,862,-535,862,-516xe" filled="true" fillcolor="#000000" stroked="false">
                <v:path arrowok="t"/>
                <v:fill type="solid"/>
              </v:shape>
            </v:group>
            <v:group style="position:absolute;left:862;top:-516;width:10;height:20" coordorigin="862,-516" coordsize="10,20">
              <v:shape style="position:absolute;left:862;top:-516;width:10;height:20" coordorigin="862,-516" coordsize="10,20" path="m862,-496l871,-496,871,-516,862,-516,862,-496xe" filled="true" fillcolor="#000000" stroked="false">
                <v:path arrowok="t"/>
                <v:fill type="solid"/>
              </v:shape>
            </v:group>
            <v:group style="position:absolute;left:862;top:-496;width:10;height:20" coordorigin="862,-496" coordsize="10,20">
              <v:shape style="position:absolute;left:862;top:-496;width:10;height:20" coordorigin="862,-496" coordsize="10,20" path="m862,-477l871,-477,871,-496,862,-496,862,-477xe" filled="true" fillcolor="#000000" stroked="false">
                <v:path arrowok="t"/>
                <v:fill type="solid"/>
              </v:shape>
            </v:group>
            <v:group style="position:absolute;left:862;top:-477;width:10;height:20" coordorigin="862,-477" coordsize="10,20">
              <v:shape style="position:absolute;left:862;top:-477;width:10;height:20" coordorigin="862,-477" coordsize="10,20" path="m862,-458l871,-458,871,-477,862,-477,862,-458xe" filled="true" fillcolor="#000000" stroked="false">
                <v:path arrowok="t"/>
                <v:fill type="solid"/>
              </v:shape>
            </v:group>
            <v:group style="position:absolute;left:862;top:-458;width:10;height:20" coordorigin="862,-458" coordsize="10,20">
              <v:shape style="position:absolute;left:862;top:-458;width:10;height:20" coordorigin="862,-458" coordsize="10,20" path="m862,-439l871,-439,871,-458,862,-458,862,-439xe" filled="true" fillcolor="#000000" stroked="false">
                <v:path arrowok="t"/>
                <v:fill type="solid"/>
              </v:shape>
            </v:group>
            <v:group style="position:absolute;left:862;top:-439;width:10;height:20" coordorigin="862,-439" coordsize="10,20">
              <v:shape style="position:absolute;left:862;top:-439;width:10;height:20" coordorigin="862,-439" coordsize="10,20" path="m862,-420l871,-420,871,-439,862,-439,862,-420xe" filled="true" fillcolor="#000000" stroked="false">
                <v:path arrowok="t"/>
                <v:fill type="solid"/>
              </v:shape>
            </v:group>
            <v:group style="position:absolute;left:862;top:-420;width:10;height:20" coordorigin="862,-420" coordsize="10,20">
              <v:shape style="position:absolute;left:862;top:-420;width:10;height:20" coordorigin="862,-420" coordsize="10,20" path="m862,-400l871,-400,871,-420,862,-420,862,-400xe" filled="true" fillcolor="#000000" stroked="false">
                <v:path arrowok="t"/>
                <v:fill type="solid"/>
              </v:shape>
            </v:group>
            <v:group style="position:absolute;left:862;top:-400;width:10;height:20" coordorigin="862,-400" coordsize="10,20">
              <v:shape style="position:absolute;left:862;top:-400;width:10;height:20" coordorigin="862,-400" coordsize="10,20" path="m862,-381l871,-381,871,-400,862,-400,862,-381xe" filled="true" fillcolor="#000000" stroked="false">
                <v:path arrowok="t"/>
                <v:fill type="solid"/>
              </v:shape>
            </v:group>
            <v:group style="position:absolute;left:862;top:-381;width:10;height:20" coordorigin="862,-381" coordsize="10,20">
              <v:shape style="position:absolute;left:862;top:-381;width:10;height:20" coordorigin="862,-381" coordsize="10,20" path="m862,-362l871,-362,871,-381,862,-381,862,-362xe" filled="true" fillcolor="#000000" stroked="false">
                <v:path arrowok="t"/>
                <v:fill type="solid"/>
              </v:shape>
            </v:group>
            <v:group style="position:absolute;left:862;top:-362;width:10;height:20" coordorigin="862,-362" coordsize="10,20">
              <v:shape style="position:absolute;left:862;top:-362;width:10;height:20" coordorigin="862,-362" coordsize="10,20" path="m862,-343l871,-343,871,-362,862,-362,862,-343xe" filled="true" fillcolor="#000000" stroked="false">
                <v:path arrowok="t"/>
                <v:fill type="solid"/>
              </v:shape>
            </v:group>
            <v:group style="position:absolute;left:862;top:-343;width:10;height:20" coordorigin="862,-343" coordsize="10,20">
              <v:shape style="position:absolute;left:862;top:-343;width:10;height:20" coordorigin="862,-343" coordsize="10,20" path="m862,-324l871,-324,871,-343,862,-343,862,-324xe" filled="true" fillcolor="#000000" stroked="false">
                <v:path arrowok="t"/>
                <v:fill type="solid"/>
              </v:shape>
            </v:group>
            <v:group style="position:absolute;left:862;top:-318;width:10;height:2" coordorigin="862,-318" coordsize="10,2">
              <v:shape style="position:absolute;left:862;top:-318;width:10;height:2" coordorigin="862,-318" coordsize="10,0" path="m862,-318l871,-318e" filled="false" stroked="true" strokeweight=".599980pt" strokecolor="#000000">
                <v:path arrowok="t"/>
              </v:shape>
              <v:shape style="position:absolute;left:862;top:-312;width:10;height:10" type="#_x0000_t75" stroked="false">
                <v:imagedata r:id="rId247" o:title=""/>
              </v:shape>
            </v:group>
            <v:group style="position:absolute;left:862;top:-307;width:10;height:2" coordorigin="862,-307" coordsize="10,2">
              <v:shape style="position:absolute;left:862;top:-307;width:10;height:2" coordorigin="862,-307" coordsize="10,0" path="m862,-307l871,-307e" filled="false" stroked="true" strokeweight=".48004pt" strokecolor="#000000">
                <v:path arrowok="t"/>
              </v:shape>
              <v:shape style="position:absolute;left:871;top:-312;width:6054;height:10" type="#_x0000_t75" stroked="false">
                <v:imagedata r:id="rId271" o:title=""/>
              </v:shape>
              <v:shape style="position:absolute;left:6935;top:-312;width:840;height:10" type="#_x0000_t75" stroked="false">
                <v:imagedata r:id="rId231" o:title=""/>
              </v:shape>
            </v:group>
            <v:group style="position:absolute;left:9052;top:-708;width:10;height:20" coordorigin="9052,-708" coordsize="10,20">
              <v:shape style="position:absolute;left:9052;top:-708;width:10;height:20" coordorigin="9052,-708" coordsize="10,20" path="m9052,-688l9062,-688,9062,-708,9052,-708,9052,-688xe" filled="true" fillcolor="#000000" stroked="false">
                <v:path arrowok="t"/>
                <v:fill type="solid"/>
              </v:shape>
            </v:group>
            <v:group style="position:absolute;left:9052;top:-688;width:10;height:20" coordorigin="9052,-688" coordsize="10,20">
              <v:shape style="position:absolute;left:9052;top:-688;width:10;height:20" coordorigin="9052,-688" coordsize="10,20" path="m9052,-669l9062,-669,9062,-688,9052,-688,9052,-669xe" filled="true" fillcolor="#000000" stroked="false">
                <v:path arrowok="t"/>
                <v:fill type="solid"/>
              </v:shape>
            </v:group>
            <v:group style="position:absolute;left:9052;top:-669;width:10;height:20" coordorigin="9052,-669" coordsize="10,20">
              <v:shape style="position:absolute;left:9052;top:-669;width:10;height:20" coordorigin="9052,-669" coordsize="10,20" path="m9052,-650l9062,-650,9062,-669,9052,-669,9052,-650xe" filled="true" fillcolor="#000000" stroked="false">
                <v:path arrowok="t"/>
                <v:fill type="solid"/>
              </v:shape>
            </v:group>
            <v:group style="position:absolute;left:9052;top:-650;width:10;height:20" coordorigin="9052,-650" coordsize="10,20">
              <v:shape style="position:absolute;left:9052;top:-650;width:10;height:20" coordorigin="9052,-650" coordsize="10,20" path="m9052,-631l9062,-631,9062,-650,9052,-650,9052,-631xe" filled="true" fillcolor="#000000" stroked="false">
                <v:path arrowok="t"/>
                <v:fill type="solid"/>
              </v:shape>
            </v:group>
            <v:group style="position:absolute;left:9052;top:-631;width:10;height:20" coordorigin="9052,-631" coordsize="10,20">
              <v:shape style="position:absolute;left:9052;top:-631;width:10;height:20" coordorigin="9052,-631" coordsize="10,20" path="m9052,-612l9062,-612,9062,-631,9052,-631,9052,-612xe" filled="true" fillcolor="#000000" stroked="false">
                <v:path arrowok="t"/>
                <v:fill type="solid"/>
              </v:shape>
            </v:group>
            <v:group style="position:absolute;left:9052;top:-612;width:10;height:20" coordorigin="9052,-612" coordsize="10,20">
              <v:shape style="position:absolute;left:9052;top:-612;width:10;height:20" coordorigin="9052,-612" coordsize="10,20" path="m9052,-592l9062,-592,9062,-612,9052,-612,9052,-592xe" filled="true" fillcolor="#000000" stroked="false">
                <v:path arrowok="t"/>
                <v:fill type="solid"/>
              </v:shape>
            </v:group>
            <v:group style="position:absolute;left:9052;top:-592;width:10;height:20" coordorigin="9052,-592" coordsize="10,20">
              <v:shape style="position:absolute;left:9052;top:-592;width:10;height:20" coordorigin="9052,-592" coordsize="10,20" path="m9052,-573l9062,-573,9062,-592,9052,-592,9052,-573xe" filled="true" fillcolor="#000000" stroked="false">
                <v:path arrowok="t"/>
                <v:fill type="solid"/>
              </v:shape>
            </v:group>
            <v:group style="position:absolute;left:9052;top:-573;width:10;height:20" coordorigin="9052,-573" coordsize="10,20">
              <v:shape style="position:absolute;left:9052;top:-573;width:10;height:20" coordorigin="9052,-573" coordsize="10,20" path="m9052,-554l9062,-554,9062,-573,9052,-573,9052,-554xe" filled="true" fillcolor="#000000" stroked="false">
                <v:path arrowok="t"/>
                <v:fill type="solid"/>
              </v:shape>
            </v:group>
            <v:group style="position:absolute;left:9052;top:-554;width:10;height:20" coordorigin="9052,-554" coordsize="10,20">
              <v:shape style="position:absolute;left:9052;top:-554;width:10;height:20" coordorigin="9052,-554" coordsize="10,20" path="m9052,-535l9062,-535,9062,-554,9052,-554,9052,-535xe" filled="true" fillcolor="#000000" stroked="false">
                <v:path arrowok="t"/>
                <v:fill type="solid"/>
              </v:shape>
            </v:group>
            <v:group style="position:absolute;left:9052;top:-535;width:10;height:20" coordorigin="9052,-535" coordsize="10,20">
              <v:shape style="position:absolute;left:9052;top:-535;width:10;height:20" coordorigin="9052,-535" coordsize="10,20" path="m9052,-516l9062,-516,9062,-535,9052,-535,9052,-516xe" filled="true" fillcolor="#000000" stroked="false">
                <v:path arrowok="t"/>
                <v:fill type="solid"/>
              </v:shape>
            </v:group>
            <v:group style="position:absolute;left:9052;top:-516;width:10;height:20" coordorigin="9052,-516" coordsize="10,20">
              <v:shape style="position:absolute;left:9052;top:-516;width:10;height:20" coordorigin="9052,-516" coordsize="10,20" path="m9052,-496l9062,-496,9062,-516,9052,-516,9052,-496xe" filled="true" fillcolor="#000000" stroked="false">
                <v:path arrowok="t"/>
                <v:fill type="solid"/>
              </v:shape>
            </v:group>
            <v:group style="position:absolute;left:9052;top:-496;width:10;height:20" coordorigin="9052,-496" coordsize="10,20">
              <v:shape style="position:absolute;left:9052;top:-496;width:10;height:20" coordorigin="9052,-496" coordsize="10,20" path="m9052,-477l9062,-477,9062,-496,9052,-496,9052,-477xe" filled="true" fillcolor="#000000" stroked="false">
                <v:path arrowok="t"/>
                <v:fill type="solid"/>
              </v:shape>
            </v:group>
            <v:group style="position:absolute;left:9052;top:-477;width:10;height:20" coordorigin="9052,-477" coordsize="10,20">
              <v:shape style="position:absolute;left:9052;top:-477;width:10;height:20" coordorigin="9052,-477" coordsize="10,20" path="m9052,-458l9062,-458,9062,-477,9052,-477,9052,-458xe" filled="true" fillcolor="#000000" stroked="false">
                <v:path arrowok="t"/>
                <v:fill type="solid"/>
              </v:shape>
            </v:group>
            <v:group style="position:absolute;left:9052;top:-458;width:10;height:20" coordorigin="9052,-458" coordsize="10,20">
              <v:shape style="position:absolute;left:9052;top:-458;width:10;height:20" coordorigin="9052,-458" coordsize="10,20" path="m9052,-439l9062,-439,9062,-458,9052,-458,9052,-439xe" filled="true" fillcolor="#000000" stroked="false">
                <v:path arrowok="t"/>
                <v:fill type="solid"/>
              </v:shape>
            </v:group>
            <v:group style="position:absolute;left:9052;top:-439;width:10;height:20" coordorigin="9052,-439" coordsize="10,20">
              <v:shape style="position:absolute;left:9052;top:-439;width:10;height:20" coordorigin="9052,-439" coordsize="10,20" path="m9052,-420l9062,-420,9062,-439,9052,-439,9052,-420xe" filled="true" fillcolor="#000000" stroked="false">
                <v:path arrowok="t"/>
                <v:fill type="solid"/>
              </v:shape>
            </v:group>
            <v:group style="position:absolute;left:9052;top:-420;width:10;height:20" coordorigin="9052,-420" coordsize="10,20">
              <v:shape style="position:absolute;left:9052;top:-420;width:10;height:20" coordorigin="9052,-420" coordsize="10,20" path="m9052,-400l9062,-400,9062,-420,9052,-420,9052,-400xe" filled="true" fillcolor="#000000" stroked="false">
                <v:path arrowok="t"/>
                <v:fill type="solid"/>
              </v:shape>
            </v:group>
            <v:group style="position:absolute;left:9052;top:-400;width:10;height:20" coordorigin="9052,-400" coordsize="10,20">
              <v:shape style="position:absolute;left:9052;top:-400;width:10;height:20" coordorigin="9052,-400" coordsize="10,20" path="m9052,-381l9062,-381,9062,-400,9052,-400,9052,-381xe" filled="true" fillcolor="#000000" stroked="false">
                <v:path arrowok="t"/>
                <v:fill type="solid"/>
              </v:shape>
            </v:group>
            <v:group style="position:absolute;left:9052;top:-381;width:10;height:20" coordorigin="9052,-381" coordsize="10,20">
              <v:shape style="position:absolute;left:9052;top:-381;width:10;height:20" coordorigin="9052,-381" coordsize="10,20" path="m9052,-362l9062,-362,9062,-381,9052,-381,9052,-362xe" filled="true" fillcolor="#000000" stroked="false">
                <v:path arrowok="t"/>
                <v:fill type="solid"/>
              </v:shape>
            </v:group>
            <v:group style="position:absolute;left:9052;top:-362;width:10;height:20" coordorigin="9052,-362" coordsize="10,20">
              <v:shape style="position:absolute;left:9052;top:-362;width:10;height:20" coordorigin="9052,-362" coordsize="10,20" path="m9052,-343l9062,-343,9062,-362,9052,-362,9052,-343xe" filled="true" fillcolor="#000000" stroked="false">
                <v:path arrowok="t"/>
                <v:fill type="solid"/>
              </v:shape>
            </v:group>
            <v:group style="position:absolute;left:9052;top:-343;width:10;height:20" coordorigin="9052,-343" coordsize="10,20">
              <v:shape style="position:absolute;left:9052;top:-343;width:10;height:20" coordorigin="9052,-343" coordsize="10,20" path="m9052,-324l9062,-324,9062,-343,9052,-343,9052,-324xe" filled="true" fillcolor="#000000" stroked="false">
                <v:path arrowok="t"/>
                <v:fill type="solid"/>
              </v:shape>
            </v:group>
            <v:group style="position:absolute;left:9052;top:-318;width:10;height:2" coordorigin="9052,-318" coordsize="10,2">
              <v:shape style="position:absolute;left:9052;top:-318;width:10;height:2" coordorigin="9052,-318" coordsize="10,0" path="m9052,-318l9062,-318e" filled="false" stroked="true" strokeweight=".599980pt" strokecolor="#000000">
                <v:path arrowok="t"/>
              </v:shape>
            </v:group>
            <v:group style="position:absolute;left:9052;top:-307;width:10;height:2" coordorigin="9052,-307" coordsize="10,2">
              <v:shape style="position:absolute;left:9052;top:-307;width:10;height:2" coordorigin="9052,-307" coordsize="10,0" path="m9052,-307l9062,-307e" filled="false" stroked="true" strokeweight=".48004pt" strokecolor="#000000">
                <v:path arrowok="t"/>
              </v:shape>
            </v:group>
            <v:group style="position:absolute;left:10044;top:-708;width:10;height:20" coordorigin="10044,-708" coordsize="10,20">
              <v:shape style="position:absolute;left:10044;top:-708;width:10;height:20" coordorigin="10044,-708" coordsize="10,20" path="m10044,-688l10053,-688,10053,-708,10044,-708,10044,-688xe" filled="true" fillcolor="#000000" stroked="false">
                <v:path arrowok="t"/>
                <v:fill type="solid"/>
              </v:shape>
            </v:group>
            <v:group style="position:absolute;left:10044;top:-688;width:10;height:20" coordorigin="10044,-688" coordsize="10,20">
              <v:shape style="position:absolute;left:10044;top:-688;width:10;height:20" coordorigin="10044,-688" coordsize="10,20" path="m10044,-669l10053,-669,10053,-688,10044,-688,10044,-669xe" filled="true" fillcolor="#000000" stroked="false">
                <v:path arrowok="t"/>
                <v:fill type="solid"/>
              </v:shape>
            </v:group>
            <v:group style="position:absolute;left:10044;top:-669;width:10;height:20" coordorigin="10044,-669" coordsize="10,20">
              <v:shape style="position:absolute;left:10044;top:-669;width:10;height:20" coordorigin="10044,-669" coordsize="10,20" path="m10044,-650l10053,-650,10053,-669,10044,-669,10044,-650xe" filled="true" fillcolor="#000000" stroked="false">
                <v:path arrowok="t"/>
                <v:fill type="solid"/>
              </v:shape>
            </v:group>
            <v:group style="position:absolute;left:10044;top:-650;width:10;height:20" coordorigin="10044,-650" coordsize="10,20">
              <v:shape style="position:absolute;left:10044;top:-650;width:10;height:20" coordorigin="10044,-650" coordsize="10,20" path="m10044,-631l10053,-631,10053,-650,10044,-650,10044,-631xe" filled="true" fillcolor="#000000" stroked="false">
                <v:path arrowok="t"/>
                <v:fill type="solid"/>
              </v:shape>
            </v:group>
            <v:group style="position:absolute;left:10044;top:-631;width:10;height:20" coordorigin="10044,-631" coordsize="10,20">
              <v:shape style="position:absolute;left:10044;top:-631;width:10;height:20" coordorigin="10044,-631" coordsize="10,20" path="m10044,-612l10053,-612,10053,-631,10044,-631,10044,-612xe" filled="true" fillcolor="#000000" stroked="false">
                <v:path arrowok="t"/>
                <v:fill type="solid"/>
              </v:shape>
            </v:group>
            <v:group style="position:absolute;left:10044;top:-612;width:10;height:20" coordorigin="10044,-612" coordsize="10,20">
              <v:shape style="position:absolute;left:10044;top:-612;width:10;height:20" coordorigin="10044,-612" coordsize="10,20" path="m10044,-592l10053,-592,10053,-612,10044,-612,10044,-592xe" filled="true" fillcolor="#000000" stroked="false">
                <v:path arrowok="t"/>
                <v:fill type="solid"/>
              </v:shape>
            </v:group>
            <v:group style="position:absolute;left:10044;top:-592;width:10;height:20" coordorigin="10044,-592" coordsize="10,20">
              <v:shape style="position:absolute;left:10044;top:-592;width:10;height:20" coordorigin="10044,-592" coordsize="10,20" path="m10044,-573l10053,-573,10053,-592,10044,-592,10044,-573xe" filled="true" fillcolor="#000000" stroked="false">
                <v:path arrowok="t"/>
                <v:fill type="solid"/>
              </v:shape>
            </v:group>
            <v:group style="position:absolute;left:10044;top:-573;width:10;height:20" coordorigin="10044,-573" coordsize="10,20">
              <v:shape style="position:absolute;left:10044;top:-573;width:10;height:20" coordorigin="10044,-573" coordsize="10,20" path="m10044,-554l10053,-554,10053,-573,10044,-573,10044,-554xe" filled="true" fillcolor="#000000" stroked="false">
                <v:path arrowok="t"/>
                <v:fill type="solid"/>
              </v:shape>
            </v:group>
            <v:group style="position:absolute;left:10044;top:-554;width:10;height:20" coordorigin="10044,-554" coordsize="10,20">
              <v:shape style="position:absolute;left:10044;top:-554;width:10;height:20" coordorigin="10044,-554" coordsize="10,20" path="m10044,-535l10053,-535,10053,-554,10044,-554,10044,-535xe" filled="true" fillcolor="#000000" stroked="false">
                <v:path arrowok="t"/>
                <v:fill type="solid"/>
              </v:shape>
            </v:group>
            <v:group style="position:absolute;left:10044;top:-535;width:10;height:20" coordorigin="10044,-535" coordsize="10,20">
              <v:shape style="position:absolute;left:10044;top:-535;width:10;height:20" coordorigin="10044,-535" coordsize="10,20" path="m10044,-516l10053,-516,10053,-535,10044,-535,10044,-516xe" filled="true" fillcolor="#000000" stroked="false">
                <v:path arrowok="t"/>
                <v:fill type="solid"/>
              </v:shape>
            </v:group>
            <v:group style="position:absolute;left:10044;top:-516;width:10;height:20" coordorigin="10044,-516" coordsize="10,20">
              <v:shape style="position:absolute;left:10044;top:-516;width:10;height:20" coordorigin="10044,-516" coordsize="10,20" path="m10044,-496l10053,-496,10053,-516,10044,-516,10044,-496xe" filled="true" fillcolor="#000000" stroked="false">
                <v:path arrowok="t"/>
                <v:fill type="solid"/>
              </v:shape>
            </v:group>
            <v:group style="position:absolute;left:10044;top:-496;width:10;height:20" coordorigin="10044,-496" coordsize="10,20">
              <v:shape style="position:absolute;left:10044;top:-496;width:10;height:20" coordorigin="10044,-496" coordsize="10,20" path="m10044,-477l10053,-477,10053,-496,10044,-496,10044,-477xe" filled="true" fillcolor="#000000" stroked="false">
                <v:path arrowok="t"/>
                <v:fill type="solid"/>
              </v:shape>
            </v:group>
            <v:group style="position:absolute;left:10044;top:-477;width:10;height:20" coordorigin="10044,-477" coordsize="10,20">
              <v:shape style="position:absolute;left:10044;top:-477;width:10;height:20" coordorigin="10044,-477" coordsize="10,20" path="m10044,-458l10053,-458,10053,-477,10044,-477,10044,-458xe" filled="true" fillcolor="#000000" stroked="false">
                <v:path arrowok="t"/>
                <v:fill type="solid"/>
              </v:shape>
            </v:group>
            <v:group style="position:absolute;left:10044;top:-458;width:10;height:20" coordorigin="10044,-458" coordsize="10,20">
              <v:shape style="position:absolute;left:10044;top:-458;width:10;height:20" coordorigin="10044,-458" coordsize="10,20" path="m10044,-439l10053,-439,10053,-458,10044,-458,10044,-439xe" filled="true" fillcolor="#000000" stroked="false">
                <v:path arrowok="t"/>
                <v:fill type="solid"/>
              </v:shape>
            </v:group>
            <v:group style="position:absolute;left:10044;top:-439;width:10;height:20" coordorigin="10044,-439" coordsize="10,20">
              <v:shape style="position:absolute;left:10044;top:-439;width:10;height:20" coordorigin="10044,-439" coordsize="10,20" path="m10044,-420l10053,-420,10053,-439,10044,-439,10044,-420xe" filled="true" fillcolor="#000000" stroked="false">
                <v:path arrowok="t"/>
                <v:fill type="solid"/>
              </v:shape>
            </v:group>
            <v:group style="position:absolute;left:10044;top:-420;width:10;height:20" coordorigin="10044,-420" coordsize="10,20">
              <v:shape style="position:absolute;left:10044;top:-420;width:10;height:20" coordorigin="10044,-420" coordsize="10,20" path="m10044,-400l10053,-400,10053,-420,10044,-420,10044,-400xe" filled="true" fillcolor="#000000" stroked="false">
                <v:path arrowok="t"/>
                <v:fill type="solid"/>
              </v:shape>
            </v:group>
            <v:group style="position:absolute;left:10044;top:-400;width:10;height:20" coordorigin="10044,-400" coordsize="10,20">
              <v:shape style="position:absolute;left:10044;top:-400;width:10;height:20" coordorigin="10044,-400" coordsize="10,20" path="m10044,-381l10053,-381,10053,-400,10044,-400,10044,-381xe" filled="true" fillcolor="#000000" stroked="false">
                <v:path arrowok="t"/>
                <v:fill type="solid"/>
              </v:shape>
            </v:group>
            <v:group style="position:absolute;left:10044;top:-381;width:10;height:20" coordorigin="10044,-381" coordsize="10,20">
              <v:shape style="position:absolute;left:10044;top:-381;width:10;height:20" coordorigin="10044,-381" coordsize="10,20" path="m10044,-362l10053,-362,10053,-381,10044,-381,10044,-362xe" filled="true" fillcolor="#000000" stroked="false">
                <v:path arrowok="t"/>
                <v:fill type="solid"/>
              </v:shape>
            </v:group>
            <v:group style="position:absolute;left:10044;top:-362;width:10;height:20" coordorigin="10044,-362" coordsize="10,20">
              <v:shape style="position:absolute;left:10044;top:-362;width:10;height:20" coordorigin="10044,-362" coordsize="10,20" path="m10044,-343l10053,-343,10053,-362,10044,-362,10044,-343xe" filled="true" fillcolor="#000000" stroked="false">
                <v:path arrowok="t"/>
                <v:fill type="solid"/>
              </v:shape>
            </v:group>
            <v:group style="position:absolute;left:10044;top:-343;width:10;height:20" coordorigin="10044,-343" coordsize="10,20">
              <v:shape style="position:absolute;left:10044;top:-343;width:10;height:20" coordorigin="10044,-343" coordsize="10,20" path="m10044,-324l10053,-324,10053,-343,10044,-343,10044,-324xe" filled="true" fillcolor="#000000" stroked="false">
                <v:path arrowok="t"/>
                <v:fill type="solid"/>
              </v:shape>
            </v:group>
            <v:group style="position:absolute;left:10044;top:-318;width:10;height:2" coordorigin="10044,-318" coordsize="10,2">
              <v:shape style="position:absolute;left:10044;top:-318;width:10;height:2" coordorigin="10044,-318" coordsize="10,0" path="m10044,-318l10053,-318e" filled="false" stroked="true" strokeweight=".599980pt" strokecolor="#000000">
                <v:path arrowok="t"/>
              </v:shape>
              <v:shape style="position:absolute;left:7785;top:-312;width:2269;height:10" type="#_x0000_t75" stroked="false">
                <v:imagedata r:id="rId284" o:title=""/>
              </v:shape>
            </v:group>
            <v:group style="position:absolute;left:10044;top:-307;width:10;height:2" coordorigin="10044,-307" coordsize="10,2">
              <v:shape style="position:absolute;left:10044;top:-307;width:10;height:2" coordorigin="10044,-307" coordsize="10,0" path="m10044,-307l10053,-307e" filled="false" stroked="true" strokeweight=".48004pt" strokecolor="#000000">
                <v:path arrowok="t"/>
              </v:shape>
              <v:shape style="position:absolute;left:9456;top:-2050;width:45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例</w:t>
                      </w:r>
                      <w:r>
                        <w:rPr>
                          <w:rFonts w:ascii="宋体" w:hAnsi="宋体" w:cs="宋体" w:eastAsia="宋体" w:hint="default"/>
                          <w:sz w:val="18"/>
                          <w:szCs w:val="18"/>
                        </w:rPr>
                        <w:t>(%)</w:t>
                      </w:r>
                    </w:p>
                  </w:txbxContent>
                </v:textbox>
                <w10:wrap type="none"/>
              </v:shape>
              <v:shape style="position:absolute;left:974;top:-1685;width:146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单项金额不重大但</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风险较大</w:t>
                      </w:r>
                    </w:p>
                  </w:txbxContent>
                </v:textbox>
                <w10:wrap type="none"/>
              </v:shape>
              <v:shape style="position:absolute;left:9441;top:-1520;width:49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100.00</w:t>
                      </w:r>
                    </w:p>
                  </w:txbxContent>
                </v:textbox>
                <w10:wrap type="none"/>
              </v:shape>
              <v:shape style="position:absolute;left:974;top:-100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其他不重大</w:t>
                      </w:r>
                    </w:p>
                  </w:txbxContent>
                </v:textbox>
                <w10:wrap type="none"/>
              </v:shape>
              <v:shape style="position:absolute;left:9621;top:-999;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9.95</w:t>
                      </w:r>
                    </w:p>
                  </w:txbxContent>
                </v:textbox>
                <w10:wrap type="none"/>
              </v:shape>
              <v:shape style="position:absolute;left:9532;top:-588;width:407;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10.48</w:t>
                      </w:r>
                      <w:r>
                        <w:rPr>
                          <w:rFonts w:ascii="Times New Roman"/>
                          <w:b/>
                          <w:sz w:val="18"/>
                        </w:rPr>
                      </w:r>
                      <w:r>
                        <w:rPr>
                          <w:rFonts w:ascii="Times New Roman"/>
                          <w:sz w:val="18"/>
                        </w:rPr>
                      </w:r>
                    </w:p>
                  </w:txbxContent>
                </v:textbox>
                <w10:wrap type="none"/>
              </v:shape>
            </v:group>
            <w10:wrap type="none"/>
          </v:group>
        </w:pict>
      </w:r>
      <w:r>
        <w:rPr/>
        <w:pict>
          <v:group style="position:absolute;margin-left:463.779999pt;margin-top:-93.096321pt;width:31.6pt;height:.1pt;mso-position-horizontal-relative:page;mso-position-vertical-relative:paragraph;z-index:-1436584" coordorigin="9276,-1862" coordsize="632,2">
            <v:shape style="position:absolute;left:9276;top:-1862;width:632;height:2" coordorigin="9276,-1862" coordsize="632,0" path="m9276,-1862l9907,-1862e" filled="false" stroked="true" strokeweight=".48pt" strokecolor="#000000">
              <v:path arrowok="t"/>
            </v:shape>
            <w10:wrap type="none"/>
          </v:group>
        </w:pict>
      </w:r>
      <w:r>
        <w:rPr/>
        <w:t>注：本公司于资产负债表日，将余额大于</w:t>
      </w:r>
      <w:r>
        <w:rPr>
          <w:spacing w:val="-58"/>
        </w:rPr>
        <w:t> </w:t>
      </w:r>
      <w:r>
        <w:rPr>
          <w:rFonts w:ascii="Times New Roman" w:hAnsi="Times New Roman" w:cs="Times New Roman" w:eastAsia="Times New Roman" w:hint="default"/>
        </w:rPr>
        <w:t>1,000,000.00</w:t>
      </w:r>
      <w:r>
        <w:rPr>
          <w:rFonts w:ascii="Times New Roman" w:hAnsi="Times New Roman" w:cs="Times New Roman" w:eastAsia="Times New Roman" w:hint="default"/>
          <w:spacing w:val="-5"/>
        </w:rPr>
        <w:t> </w:t>
      </w:r>
      <w:r>
        <w:rPr/>
        <w:t>元的应收账款划分为单项金额重大的应收款项，</w:t>
      </w:r>
    </w:p>
    <w:p>
      <w:pPr>
        <w:pStyle w:val="BodyText"/>
        <w:spacing w:line="321" w:lineRule="auto" w:before="100"/>
        <w:ind w:left="340" w:right="167"/>
        <w:jc w:val="left"/>
      </w:pPr>
      <w:r>
        <w:rPr/>
        <w:t>并将账龄超过 </w:t>
      </w:r>
      <w:r>
        <w:rPr>
          <w:rFonts w:ascii="Times New Roman" w:hAnsi="Times New Roman" w:cs="Times New Roman" w:eastAsia="Times New Roman" w:hint="default"/>
        </w:rPr>
        <w:t>5</w:t>
      </w:r>
      <w:r>
        <w:rPr>
          <w:rFonts w:ascii="Times New Roman" w:hAnsi="Times New Roman" w:cs="Times New Roman" w:eastAsia="Times New Roman" w:hint="default"/>
          <w:spacing w:val="26"/>
        </w:rPr>
        <w:t> </w:t>
      </w:r>
      <w:r>
        <w:rPr/>
        <w:t>年的应收账款分类为单项金额不重大但按信用风险特征组合后该组合的风险较大的应收款</w:t>
      </w:r>
      <w:r>
        <w:rPr>
          <w:w w:val="100"/>
        </w:rPr>
        <w:t> </w:t>
      </w:r>
      <w:r>
        <w:rPr/>
        <w:t>项。</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spacing w:line="240" w:lineRule="auto"/>
        <w:ind w:left="654" w:right="114"/>
        <w:jc w:val="left"/>
      </w:pPr>
      <w:r>
        <w:rPr/>
        <w:pict>
          <v:group style="position:absolute;margin-left:42.66pt;margin-top:18.623659pt;width:458.1pt;height:185.45pt;mso-position-horizontal-relative:page;mso-position-vertical-relative:paragraph;z-index:-1436560" coordorigin="853,372" coordsize="9162,3709">
            <v:shape style="position:absolute;left:862;top:372;width:10;height:10" type="#_x0000_t75" stroked="false">
              <v:imagedata r:id="rId247" o:title=""/>
            </v:shape>
            <v:shape style="position:absolute;left:857;top:372;width:9148;height:10" type="#_x0000_t75" stroked="false">
              <v:imagedata r:id="rId285" o:title=""/>
            </v:shape>
            <v:group style="position:absolute;left:862;top:382;width:10;height:20" coordorigin="862,382" coordsize="10,20">
              <v:shape style="position:absolute;left:862;top:382;width:10;height:20" coordorigin="862,382" coordsize="10,20" path="m862,401l871,401,871,382,862,382,862,401xe" filled="true" fillcolor="#000000" stroked="false">
                <v:path arrowok="t"/>
                <v:fill type="solid"/>
              </v:shape>
            </v:group>
            <v:group style="position:absolute;left:862;top:401;width:10;height:20" coordorigin="862,401" coordsize="10,20">
              <v:shape style="position:absolute;left:862;top:401;width:10;height:20" coordorigin="862,401" coordsize="10,20" path="m862,420l871,420,871,401,862,401,862,420xe" filled="true" fillcolor="#000000" stroked="false">
                <v:path arrowok="t"/>
                <v:fill type="solid"/>
              </v:shape>
            </v:group>
            <v:group style="position:absolute;left:862;top:420;width:10;height:20" coordorigin="862,420" coordsize="10,20">
              <v:shape style="position:absolute;left:862;top:420;width:10;height:20" coordorigin="862,420" coordsize="10,20" path="m862,440l871,440,871,420,862,420,862,440xe" filled="true" fillcolor="#000000" stroked="false">
                <v:path arrowok="t"/>
                <v:fill type="solid"/>
              </v:shape>
            </v:group>
            <v:group style="position:absolute;left:862;top:440;width:10;height:20" coordorigin="862,440" coordsize="10,20">
              <v:shape style="position:absolute;left:862;top:440;width:10;height:20" coordorigin="862,440" coordsize="10,20" path="m862,459l871,459,871,440,862,440,862,459xe" filled="true" fillcolor="#000000" stroked="false">
                <v:path arrowok="t"/>
                <v:fill type="solid"/>
              </v:shape>
            </v:group>
            <v:group style="position:absolute;left:862;top:459;width:10;height:20" coordorigin="862,459" coordsize="10,20">
              <v:shape style="position:absolute;left:862;top:459;width:10;height:20" coordorigin="862,459" coordsize="10,20" path="m862,478l871,478,871,459,862,459,862,478xe" filled="true" fillcolor="#000000" stroked="false">
                <v:path arrowok="t"/>
                <v:fill type="solid"/>
              </v:shape>
            </v:group>
            <v:group style="position:absolute;left:862;top:478;width:10;height:20" coordorigin="862,478" coordsize="10,20">
              <v:shape style="position:absolute;left:862;top:478;width:10;height:20" coordorigin="862,478" coordsize="10,20" path="m862,497l871,497,871,478,862,478,862,497xe" filled="true" fillcolor="#000000" stroked="false">
                <v:path arrowok="t"/>
                <v:fill type="solid"/>
              </v:shape>
            </v:group>
            <v:group style="position:absolute;left:862;top:497;width:10;height:20" coordorigin="862,497" coordsize="10,20">
              <v:shape style="position:absolute;left:862;top:497;width:10;height:20" coordorigin="862,497" coordsize="10,20" path="m862,516l871,516,871,497,862,497,862,516xe" filled="true" fillcolor="#000000" stroked="false">
                <v:path arrowok="t"/>
                <v:fill type="solid"/>
              </v:shape>
            </v:group>
            <v:group style="position:absolute;left:862;top:516;width:10;height:20" coordorigin="862,516" coordsize="10,20">
              <v:shape style="position:absolute;left:862;top:516;width:10;height:20" coordorigin="862,516" coordsize="10,20" path="m862,536l871,536,871,516,862,516,862,536xe" filled="true" fillcolor="#000000" stroked="false">
                <v:path arrowok="t"/>
                <v:fill type="solid"/>
              </v:shape>
            </v:group>
            <v:group style="position:absolute;left:862;top:536;width:10;height:20" coordorigin="862,536" coordsize="10,20">
              <v:shape style="position:absolute;left:862;top:536;width:10;height:20" coordorigin="862,536" coordsize="10,20" path="m862,555l871,555,871,536,862,536,862,555xe" filled="true" fillcolor="#000000" stroked="false">
                <v:path arrowok="t"/>
                <v:fill type="solid"/>
              </v:shape>
            </v:group>
            <v:group style="position:absolute;left:862;top:555;width:10;height:20" coordorigin="862,555" coordsize="10,20">
              <v:shape style="position:absolute;left:862;top:555;width:10;height:20" coordorigin="862,555" coordsize="10,20" path="m862,574l871,574,871,555,862,555,862,574xe" filled="true" fillcolor="#000000" stroked="false">
                <v:path arrowok="t"/>
                <v:fill type="solid"/>
              </v:shape>
            </v:group>
            <v:group style="position:absolute;left:862;top:574;width:10;height:20" coordorigin="862,574" coordsize="10,20">
              <v:shape style="position:absolute;left:862;top:574;width:10;height:20" coordorigin="862,574" coordsize="10,20" path="m862,593l871,593,871,574,862,574,862,593xe" filled="true" fillcolor="#000000" stroked="false">
                <v:path arrowok="t"/>
                <v:fill type="solid"/>
              </v:shape>
            </v:group>
            <v:group style="position:absolute;left:862;top:593;width:10;height:20" coordorigin="862,593" coordsize="10,20">
              <v:shape style="position:absolute;left:862;top:593;width:10;height:20" coordorigin="862,593" coordsize="10,20" path="m862,612l871,612,871,593,862,593,862,612xe" filled="true" fillcolor="#000000" stroked="false">
                <v:path arrowok="t"/>
                <v:fill type="solid"/>
              </v:shape>
            </v:group>
            <v:group style="position:absolute;left:862;top:612;width:10;height:20" coordorigin="862,612" coordsize="10,20">
              <v:shape style="position:absolute;left:862;top:612;width:10;height:20" coordorigin="862,612" coordsize="10,20" path="m862,632l871,632,871,612,862,612,862,632xe" filled="true" fillcolor="#000000" stroked="false">
                <v:path arrowok="t"/>
                <v:fill type="solid"/>
              </v:shape>
            </v:group>
            <v:group style="position:absolute;left:862;top:632;width:10;height:20" coordorigin="862,632" coordsize="10,20">
              <v:shape style="position:absolute;left:862;top:632;width:10;height:20" coordorigin="862,632" coordsize="10,20" path="m862,651l871,651,871,632,862,632,862,651xe" filled="true" fillcolor="#000000" stroked="false">
                <v:path arrowok="t"/>
                <v:fill type="solid"/>
              </v:shape>
            </v:group>
            <v:group style="position:absolute;left:862;top:651;width:10;height:20" coordorigin="862,651" coordsize="10,20">
              <v:shape style="position:absolute;left:862;top:651;width:10;height:20" coordorigin="862,651" coordsize="10,20" path="m862,670l871,670,871,651,862,651,862,670xe" filled="true" fillcolor="#000000" stroked="false">
                <v:path arrowok="t"/>
                <v:fill type="solid"/>
              </v:shape>
            </v:group>
            <v:group style="position:absolute;left:862;top:670;width:10;height:20" coordorigin="862,670" coordsize="10,20">
              <v:shape style="position:absolute;left:862;top:670;width:10;height:20" coordorigin="862,670" coordsize="10,20" path="m862,689l871,689,871,670,862,670,862,689xe" filled="true" fillcolor="#000000" stroked="false">
                <v:path arrowok="t"/>
                <v:fill type="solid"/>
              </v:shape>
            </v:group>
            <v:group style="position:absolute;left:862;top:689;width:10;height:20" coordorigin="862,689" coordsize="10,20">
              <v:shape style="position:absolute;left:862;top:689;width:10;height:20" coordorigin="862,689" coordsize="10,20" path="m862,708l871,708,871,689,862,689,862,708xe" filled="true" fillcolor="#000000" stroked="false">
                <v:path arrowok="t"/>
                <v:fill type="solid"/>
              </v:shape>
            </v:group>
            <v:group style="position:absolute;left:862;top:708;width:10;height:20" coordorigin="862,708" coordsize="10,20">
              <v:shape style="position:absolute;left:862;top:708;width:10;height:20" coordorigin="862,708" coordsize="10,20" path="m862,728l871,728,871,708,862,708,862,728xe" filled="true" fillcolor="#000000" stroked="false">
                <v:path arrowok="t"/>
                <v:fill type="solid"/>
              </v:shape>
            </v:group>
            <v:group style="position:absolute;left:862;top:728;width:10;height:20" coordorigin="862,728" coordsize="10,20">
              <v:shape style="position:absolute;left:862;top:728;width:10;height:20" coordorigin="862,728" coordsize="10,20" path="m862,747l871,747,871,728,862,728,862,747xe" filled="true" fillcolor="#000000" stroked="false">
                <v:path arrowok="t"/>
                <v:fill type="solid"/>
              </v:shape>
            </v:group>
            <v:group style="position:absolute;left:862;top:747;width:10;height:20" coordorigin="862,747" coordsize="10,20">
              <v:shape style="position:absolute;left:862;top:747;width:10;height:20" coordorigin="862,747" coordsize="10,20" path="m862,766l871,766,871,747,862,747,862,766xe" filled="true" fillcolor="#000000" stroked="false">
                <v:path arrowok="t"/>
                <v:fill type="solid"/>
              </v:shape>
            </v:group>
            <v:group style="position:absolute;left:862;top:774;width:10;height:2" coordorigin="862,774" coordsize="10,2">
              <v:shape style="position:absolute;left:862;top:774;width:10;height:2" coordorigin="862,774" coordsize="10,0" path="m862,774l871,774e" filled="false" stroked="true" strokeweight=".84pt" strokecolor="#000000">
                <v:path arrowok="t"/>
              </v:shape>
            </v:group>
            <v:group style="position:absolute;left:862;top:788;width:10;height:2" coordorigin="862,788" coordsize="10,2">
              <v:shape style="position:absolute;left:862;top:788;width:10;height:2" coordorigin="862,788" coordsize="10,0" path="m862,788l871,788e" filled="false" stroked="true" strokeweight=".47998pt" strokecolor="#000000">
                <v:path arrowok="t"/>
              </v:shape>
              <v:shape style="position:absolute;left:4069;top:689;width:3708;height:103" type="#_x0000_t75" stroked="false">
                <v:imagedata r:id="rId286" o:title=""/>
              </v:shape>
              <v:shape style="position:absolute;left:7773;top:783;width:2223;height:10" type="#_x0000_t75" stroked="false">
                <v:imagedata r:id="rId287" o:title=""/>
              </v:shape>
            </v:group>
            <v:group style="position:absolute;left:862;top:792;width:10;height:20" coordorigin="862,792" coordsize="10,20">
              <v:shape style="position:absolute;left:862;top:792;width:10;height:20" coordorigin="862,792" coordsize="10,20" path="m862,812l871,812,871,792,862,792,862,812xe" filled="true" fillcolor="#000000" stroked="false">
                <v:path arrowok="t"/>
                <v:fill type="solid"/>
              </v:shape>
            </v:group>
            <v:group style="position:absolute;left:862;top:812;width:10;height:20" coordorigin="862,812" coordsize="10,20">
              <v:shape style="position:absolute;left:862;top:812;width:10;height:20" coordorigin="862,812" coordsize="10,20" path="m862,831l871,831,871,812,862,812,862,831xe" filled="true" fillcolor="#000000" stroked="false">
                <v:path arrowok="t"/>
                <v:fill type="solid"/>
              </v:shape>
            </v:group>
            <v:group style="position:absolute;left:862;top:831;width:10;height:20" coordorigin="862,831" coordsize="10,20">
              <v:shape style="position:absolute;left:862;top:831;width:10;height:20" coordorigin="862,831" coordsize="10,20" path="m862,850l871,850,871,831,862,831,862,850xe" filled="true" fillcolor="#000000" stroked="false">
                <v:path arrowok="t"/>
                <v:fill type="solid"/>
              </v:shape>
            </v:group>
            <v:group style="position:absolute;left:862;top:850;width:10;height:20" coordorigin="862,850" coordsize="10,20">
              <v:shape style="position:absolute;left:862;top:850;width:10;height:20" coordorigin="862,850" coordsize="10,20" path="m862,869l871,869,871,850,862,850,862,869xe" filled="true" fillcolor="#000000" stroked="false">
                <v:path arrowok="t"/>
                <v:fill type="solid"/>
              </v:shape>
            </v:group>
            <v:group style="position:absolute;left:862;top:869;width:10;height:20" coordorigin="862,869" coordsize="10,20">
              <v:shape style="position:absolute;left:862;top:869;width:10;height:20" coordorigin="862,869" coordsize="10,20" path="m862,888l871,888,871,869,862,869,862,888xe" filled="true" fillcolor="#000000" stroked="false">
                <v:path arrowok="t"/>
                <v:fill type="solid"/>
              </v:shape>
            </v:group>
            <v:group style="position:absolute;left:862;top:888;width:10;height:20" coordorigin="862,888" coordsize="10,20">
              <v:shape style="position:absolute;left:862;top:888;width:10;height:20" coordorigin="862,888" coordsize="10,20" path="m862,908l871,908,871,888,862,888,862,908xe" filled="true" fillcolor="#000000" stroked="false">
                <v:path arrowok="t"/>
                <v:fill type="solid"/>
              </v:shape>
            </v:group>
            <v:group style="position:absolute;left:862;top:908;width:10;height:20" coordorigin="862,908" coordsize="10,20">
              <v:shape style="position:absolute;left:862;top:908;width:10;height:20" coordorigin="862,908" coordsize="10,20" path="m862,927l871,927,871,908,862,908,862,927xe" filled="true" fillcolor="#000000" stroked="false">
                <v:path arrowok="t"/>
                <v:fill type="solid"/>
              </v:shape>
            </v:group>
            <v:group style="position:absolute;left:862;top:927;width:10;height:20" coordorigin="862,927" coordsize="10,20">
              <v:shape style="position:absolute;left:862;top:927;width:10;height:20" coordorigin="862,927" coordsize="10,20" path="m862,946l871,946,871,927,862,927,862,946xe" filled="true" fillcolor="#000000" stroked="false">
                <v:path arrowok="t"/>
                <v:fill type="solid"/>
              </v:shape>
            </v:group>
            <v:group style="position:absolute;left:862;top:946;width:10;height:20" coordorigin="862,946" coordsize="10,20">
              <v:shape style="position:absolute;left:862;top:946;width:10;height:20" coordorigin="862,946" coordsize="10,20" path="m862,965l871,965,871,946,862,946,862,965xe" filled="true" fillcolor="#000000" stroked="false">
                <v:path arrowok="t"/>
                <v:fill type="solid"/>
              </v:shape>
            </v:group>
            <v:group style="position:absolute;left:862;top:965;width:10;height:20" coordorigin="862,965" coordsize="10,20">
              <v:shape style="position:absolute;left:862;top:965;width:10;height:20" coordorigin="862,965" coordsize="10,20" path="m862,984l871,984,871,965,862,965,862,984xe" filled="true" fillcolor="#000000" stroked="false">
                <v:path arrowok="t"/>
                <v:fill type="solid"/>
              </v:shape>
            </v:group>
            <v:group style="position:absolute;left:862;top:984;width:10;height:20" coordorigin="862,984" coordsize="10,20">
              <v:shape style="position:absolute;left:862;top:984;width:10;height:20" coordorigin="862,984" coordsize="10,20" path="m862,1004l871,1004,871,984,862,984,862,1004xe" filled="true" fillcolor="#000000" stroked="false">
                <v:path arrowok="t"/>
                <v:fill type="solid"/>
              </v:shape>
            </v:group>
            <v:group style="position:absolute;left:862;top:1004;width:10;height:20" coordorigin="862,1004" coordsize="10,20">
              <v:shape style="position:absolute;left:862;top:1004;width:10;height:20" coordorigin="862,1004" coordsize="10,20" path="m862,1023l871,1023,871,1004,862,1004,862,1023xe" filled="true" fillcolor="#000000" stroked="false">
                <v:path arrowok="t"/>
                <v:fill type="solid"/>
              </v:shape>
            </v:group>
            <v:group style="position:absolute;left:862;top:1023;width:10;height:20" coordorigin="862,1023" coordsize="10,20">
              <v:shape style="position:absolute;left:862;top:1023;width:10;height:20" coordorigin="862,1023" coordsize="10,20" path="m862,1042l871,1042,871,1023,862,1023,862,1042xe" filled="true" fillcolor="#000000" stroked="false">
                <v:path arrowok="t"/>
                <v:fill type="solid"/>
              </v:shape>
            </v:group>
            <v:group style="position:absolute;left:862;top:1042;width:10;height:20" coordorigin="862,1042" coordsize="10,20">
              <v:shape style="position:absolute;left:862;top:1042;width:10;height:20" coordorigin="862,1042" coordsize="10,20" path="m862,1061l871,1061,871,1042,862,1042,862,1061xe" filled="true" fillcolor="#000000" stroked="false">
                <v:path arrowok="t"/>
                <v:fill type="solid"/>
              </v:shape>
            </v:group>
            <v:group style="position:absolute;left:862;top:1061;width:10;height:20" coordorigin="862,1061" coordsize="10,20">
              <v:shape style="position:absolute;left:862;top:1061;width:10;height:20" coordorigin="862,1061" coordsize="10,20" path="m862,1080l871,1080,871,1061,862,1061,862,1080xe" filled="true" fillcolor="#000000" stroked="false">
                <v:path arrowok="t"/>
                <v:fill type="solid"/>
              </v:shape>
            </v:group>
            <v:group style="position:absolute;left:862;top:1080;width:10;height:20" coordorigin="862,1080" coordsize="10,20">
              <v:shape style="position:absolute;left:862;top:1080;width:10;height:20" coordorigin="862,1080" coordsize="10,20" path="m862,1100l871,1100,871,1080,862,1080,862,1100xe" filled="true" fillcolor="#000000" stroked="false">
                <v:path arrowok="t"/>
                <v:fill type="solid"/>
              </v:shape>
            </v:group>
            <v:group style="position:absolute;left:862;top:1100;width:10;height:20" coordorigin="862,1100" coordsize="10,20">
              <v:shape style="position:absolute;left:862;top:1100;width:10;height:20" coordorigin="862,1100" coordsize="10,20" path="m862,1119l871,1119,871,1100,862,1100,862,1119xe" filled="true" fillcolor="#000000" stroked="false">
                <v:path arrowok="t"/>
                <v:fill type="solid"/>
              </v:shape>
            </v:group>
            <v:group style="position:absolute;left:862;top:1119;width:10;height:20" coordorigin="862,1119" coordsize="10,20">
              <v:shape style="position:absolute;left:862;top:1119;width:10;height:20" coordorigin="862,1119" coordsize="10,20" path="m862,1138l871,1138,871,1119,862,1119,862,1138xe" filled="true" fillcolor="#000000" stroked="false">
                <v:path arrowok="t"/>
                <v:fill type="solid"/>
              </v:shape>
            </v:group>
            <v:group style="position:absolute;left:862;top:1138;width:10;height:20" coordorigin="862,1138" coordsize="10,20">
              <v:shape style="position:absolute;left:862;top:1138;width:10;height:20" coordorigin="862,1138" coordsize="10,20" path="m862,1157l871,1157,871,1138,862,1138,862,1157xe" filled="true" fillcolor="#000000" stroked="false">
                <v:path arrowok="t"/>
                <v:fill type="solid"/>
              </v:shape>
            </v:group>
            <v:group style="position:absolute;left:862;top:1157;width:10;height:20" coordorigin="862,1157" coordsize="10,20">
              <v:shape style="position:absolute;left:862;top:1157;width:10;height:20" coordorigin="862,1157" coordsize="10,20" path="m862,1176l871,1176,871,1157,862,1157,862,1176xe" filled="true" fillcolor="#000000" stroked="false">
                <v:path arrowok="t"/>
                <v:fill type="solid"/>
              </v:shape>
            </v:group>
            <v:group style="position:absolute;left:862;top:1185;width:10;height:2" coordorigin="862,1185" coordsize="10,2">
              <v:shape style="position:absolute;left:862;top:1185;width:10;height:2" coordorigin="862,1185" coordsize="10,0" path="m862,1185l871,1185e" filled="false" stroked="true" strokeweight=".84pt" strokecolor="#000000">
                <v:path arrowok="t"/>
              </v:shape>
            </v:group>
            <v:group style="position:absolute;left:862;top:1198;width:10;height:2" coordorigin="862,1198" coordsize="10,2">
              <v:shape style="position:absolute;left:862;top:1198;width:10;height:2" coordorigin="862,1198" coordsize="10,0" path="m862,1198l871,1198e" filled="false" stroked="true" strokeweight=".48001pt" strokecolor="#000000">
                <v:path arrowok="t"/>
              </v:shape>
              <v:shape style="position:absolute;left:4069;top:1100;width:2376;height:103" type="#_x0000_t75" stroked="false">
                <v:imagedata r:id="rId288" o:title=""/>
              </v:shape>
              <v:shape style="position:absolute;left:6441;top:1193;width:3555;height:10" type="#_x0000_t75" stroked="false">
                <v:imagedata r:id="rId289" o:title=""/>
              </v:shape>
            </v:group>
            <v:group style="position:absolute;left:862;top:1203;width:10;height:20" coordorigin="862,1203" coordsize="10,20">
              <v:shape style="position:absolute;left:862;top:1203;width:10;height:20" coordorigin="862,1203" coordsize="10,20" path="m862,1222l871,1222,871,1203,862,1203,862,1222xe" filled="true" fillcolor="#000000" stroked="false">
                <v:path arrowok="t"/>
                <v:fill type="solid"/>
              </v:shape>
            </v:group>
            <v:group style="position:absolute;left:862;top:1222;width:10;height:20" coordorigin="862,1222" coordsize="10,20">
              <v:shape style="position:absolute;left:862;top:1222;width:10;height:20" coordorigin="862,1222" coordsize="10,20" path="m862,1241l871,1241,871,1222,862,1222,862,1241xe" filled="true" fillcolor="#000000" stroked="false">
                <v:path arrowok="t"/>
                <v:fill type="solid"/>
              </v:shape>
            </v:group>
            <v:group style="position:absolute;left:862;top:1241;width:10;height:20" coordorigin="862,1241" coordsize="10,20">
              <v:shape style="position:absolute;left:862;top:1241;width:10;height:20" coordorigin="862,1241" coordsize="10,20" path="m862,1260l871,1260,871,1241,862,1241,862,1260xe" filled="true" fillcolor="#000000" stroked="false">
                <v:path arrowok="t"/>
                <v:fill type="solid"/>
              </v:shape>
            </v:group>
            <v:group style="position:absolute;left:862;top:1260;width:10;height:20" coordorigin="862,1260" coordsize="10,20">
              <v:shape style="position:absolute;left:862;top:1260;width:10;height:20" coordorigin="862,1260" coordsize="10,20" path="m862,1280l871,1280,871,1260,862,1260,862,1280xe" filled="true" fillcolor="#000000" stroked="false">
                <v:path arrowok="t"/>
                <v:fill type="solid"/>
              </v:shape>
            </v:group>
            <v:group style="position:absolute;left:862;top:1280;width:10;height:20" coordorigin="862,1280" coordsize="10,20">
              <v:shape style="position:absolute;left:862;top:1280;width:10;height:20" coordorigin="862,1280" coordsize="10,20" path="m862,1299l871,1299,871,1280,862,1280,862,1299xe" filled="true" fillcolor="#000000" stroked="false">
                <v:path arrowok="t"/>
                <v:fill type="solid"/>
              </v:shape>
            </v:group>
            <v:group style="position:absolute;left:862;top:1299;width:10;height:20" coordorigin="862,1299" coordsize="10,20">
              <v:shape style="position:absolute;left:862;top:1299;width:10;height:20" coordorigin="862,1299" coordsize="10,20" path="m862,1318l871,1318,871,1299,862,1299,862,1318xe" filled="true" fillcolor="#000000" stroked="false">
                <v:path arrowok="t"/>
                <v:fill type="solid"/>
              </v:shape>
            </v:group>
            <v:group style="position:absolute;left:862;top:1318;width:10;height:20" coordorigin="862,1318" coordsize="10,20">
              <v:shape style="position:absolute;left:862;top:1318;width:10;height:20" coordorigin="862,1318" coordsize="10,20" path="m862,1337l871,1337,871,1318,862,1318,862,1337xe" filled="true" fillcolor="#000000" stroked="false">
                <v:path arrowok="t"/>
                <v:fill type="solid"/>
              </v:shape>
            </v:group>
            <v:group style="position:absolute;left:862;top:1337;width:10;height:20" coordorigin="862,1337" coordsize="10,20">
              <v:shape style="position:absolute;left:862;top:1337;width:10;height:20" coordorigin="862,1337" coordsize="10,20" path="m862,1356l871,1356,871,1337,862,1337,862,1356xe" filled="true" fillcolor="#000000" stroked="false">
                <v:path arrowok="t"/>
                <v:fill type="solid"/>
              </v:shape>
            </v:group>
            <v:group style="position:absolute;left:862;top:1356;width:10;height:20" coordorigin="862,1356" coordsize="10,20">
              <v:shape style="position:absolute;left:862;top:1356;width:10;height:20" coordorigin="862,1356" coordsize="10,20" path="m862,1376l871,1376,871,1356,862,1356,862,1376xe" filled="true" fillcolor="#000000" stroked="false">
                <v:path arrowok="t"/>
                <v:fill type="solid"/>
              </v:shape>
            </v:group>
            <v:group style="position:absolute;left:862;top:1376;width:10;height:20" coordorigin="862,1376" coordsize="10,20">
              <v:shape style="position:absolute;left:862;top:1376;width:10;height:20" coordorigin="862,1376" coordsize="10,20" path="m862,1395l871,1395,871,1376,862,1376,862,1395xe" filled="true" fillcolor="#000000" stroked="false">
                <v:path arrowok="t"/>
                <v:fill type="solid"/>
              </v:shape>
            </v:group>
            <v:group style="position:absolute;left:862;top:1395;width:10;height:20" coordorigin="862,1395" coordsize="10,20">
              <v:shape style="position:absolute;left:862;top:1395;width:10;height:20" coordorigin="862,1395" coordsize="10,20" path="m862,1414l871,1414,871,1395,862,1395,862,1414xe" filled="true" fillcolor="#000000" stroked="false">
                <v:path arrowok="t"/>
                <v:fill type="solid"/>
              </v:shape>
            </v:group>
            <v:group style="position:absolute;left:862;top:1414;width:10;height:20" coordorigin="862,1414" coordsize="10,20">
              <v:shape style="position:absolute;left:862;top:1414;width:10;height:20" coordorigin="862,1414" coordsize="10,20" path="m862,1433l871,1433,871,1414,862,1414,862,1433xe" filled="true" fillcolor="#000000" stroked="false">
                <v:path arrowok="t"/>
                <v:fill type="solid"/>
              </v:shape>
            </v:group>
            <v:group style="position:absolute;left:862;top:1433;width:10;height:20" coordorigin="862,1433" coordsize="10,20">
              <v:shape style="position:absolute;left:862;top:1433;width:10;height:20" coordorigin="862,1433" coordsize="10,20" path="m862,1452l871,1452,871,1433,862,1433,862,1452xe" filled="true" fillcolor="#000000" stroked="false">
                <v:path arrowok="t"/>
                <v:fill type="solid"/>
              </v:shape>
            </v:group>
            <v:group style="position:absolute;left:862;top:1452;width:10;height:20" coordorigin="862,1452" coordsize="10,20">
              <v:shape style="position:absolute;left:862;top:1452;width:10;height:20" coordorigin="862,1452" coordsize="10,20" path="m862,1472l871,1472,871,1452,862,1452,862,1472xe" filled="true" fillcolor="#000000" stroked="false">
                <v:path arrowok="t"/>
                <v:fill type="solid"/>
              </v:shape>
            </v:group>
            <v:group style="position:absolute;left:862;top:1472;width:10;height:20" coordorigin="862,1472" coordsize="10,20">
              <v:shape style="position:absolute;left:862;top:1472;width:10;height:20" coordorigin="862,1472" coordsize="10,20" path="m862,1491l871,1491,871,1472,862,1472,862,1491xe" filled="true" fillcolor="#000000" stroked="false">
                <v:path arrowok="t"/>
                <v:fill type="solid"/>
              </v:shape>
            </v:group>
            <v:group style="position:absolute;left:862;top:1491;width:10;height:20" coordorigin="862,1491" coordsize="10,20">
              <v:shape style="position:absolute;left:862;top:1491;width:10;height:20" coordorigin="862,1491" coordsize="10,20" path="m862,1510l871,1510,871,1491,862,1491,862,1510xe" filled="true" fillcolor="#000000" stroked="false">
                <v:path arrowok="t"/>
                <v:fill type="solid"/>
              </v:shape>
            </v:group>
            <v:group style="position:absolute;left:862;top:1510;width:10;height:20" coordorigin="862,1510" coordsize="10,20">
              <v:shape style="position:absolute;left:862;top:1510;width:10;height:20" coordorigin="862,1510" coordsize="10,20" path="m862,1529l871,1529,871,1510,862,1510,862,1529xe" filled="true" fillcolor="#000000" stroked="false">
                <v:path arrowok="t"/>
                <v:fill type="solid"/>
              </v:shape>
            </v:group>
            <v:group style="position:absolute;left:862;top:1529;width:10;height:20" coordorigin="862,1529" coordsize="10,20">
              <v:shape style="position:absolute;left:862;top:1529;width:10;height:20" coordorigin="862,1529" coordsize="10,20" path="m862,1548l871,1548,871,1529,862,1529,862,1548xe" filled="true" fillcolor="#000000" stroked="false">
                <v:path arrowok="t"/>
                <v:fill type="solid"/>
              </v:shape>
            </v:group>
            <v:group style="position:absolute;left:862;top:1548;width:10;height:20" coordorigin="862,1548" coordsize="10,20">
              <v:shape style="position:absolute;left:862;top:1548;width:10;height:20" coordorigin="862,1548" coordsize="10,20" path="m862,1568l871,1568,871,1548,862,1548,862,1568xe" filled="true" fillcolor="#000000" stroked="false">
                <v:path arrowok="t"/>
                <v:fill type="solid"/>
              </v:shape>
            </v:group>
            <v:group style="position:absolute;left:862;top:1568;width:10;height:20" coordorigin="862,1568" coordsize="10,20">
              <v:shape style="position:absolute;left:862;top:1568;width:10;height:20" coordorigin="862,1568" coordsize="10,20" path="m862,1587l871,1587,871,1568,862,1568,862,1587xe" filled="true" fillcolor="#000000" stroked="false">
                <v:path arrowok="t"/>
                <v:fill type="solid"/>
              </v:shape>
            </v:group>
            <v:group style="position:absolute;left:862;top:1595;width:10;height:2" coordorigin="862,1595" coordsize="10,2">
              <v:shape style="position:absolute;left:862;top:1595;width:10;height:2" coordorigin="862,1595" coordsize="10,0" path="m862,1595l871,1595e" filled="false" stroked="true" strokeweight=".84pt" strokecolor="#000000">
                <v:path arrowok="t"/>
              </v:shape>
              <v:shape style="position:absolute;left:857;top:1510;width:5608;height:103" type="#_x0000_t75" stroked="false">
                <v:imagedata r:id="rId290" o:title=""/>
              </v:shape>
              <v:shape style="position:absolute;left:6441;top:1604;width:3555;height:10" type="#_x0000_t75" stroked="false">
                <v:imagedata r:id="rId291" o:title=""/>
              </v:shape>
            </v:group>
            <v:group style="position:absolute;left:862;top:1613;width:10;height:20" coordorigin="862,1613" coordsize="10,20">
              <v:shape style="position:absolute;left:862;top:1613;width:10;height:20" coordorigin="862,1613" coordsize="10,20" path="m862,1632l871,1632,871,1613,862,1613,862,1632xe" filled="true" fillcolor="#000000" stroked="false">
                <v:path arrowok="t"/>
                <v:fill type="solid"/>
              </v:shape>
            </v:group>
            <v:group style="position:absolute;left:862;top:1632;width:10;height:20" coordorigin="862,1632" coordsize="10,20">
              <v:shape style="position:absolute;left:862;top:1632;width:10;height:20" coordorigin="862,1632" coordsize="10,20" path="m862,1652l871,1652,871,1632,862,1632,862,1652xe" filled="true" fillcolor="#000000" stroked="false">
                <v:path arrowok="t"/>
                <v:fill type="solid"/>
              </v:shape>
            </v:group>
            <v:group style="position:absolute;left:862;top:1652;width:10;height:20" coordorigin="862,1652" coordsize="10,20">
              <v:shape style="position:absolute;left:862;top:1652;width:10;height:20" coordorigin="862,1652" coordsize="10,20" path="m862,1671l871,1671,871,1652,862,1652,862,1671xe" filled="true" fillcolor="#000000" stroked="false">
                <v:path arrowok="t"/>
                <v:fill type="solid"/>
              </v:shape>
            </v:group>
            <v:group style="position:absolute;left:862;top:1671;width:10;height:20" coordorigin="862,1671" coordsize="10,20">
              <v:shape style="position:absolute;left:862;top:1671;width:10;height:20" coordorigin="862,1671" coordsize="10,20" path="m862,1690l871,1690,871,1671,862,1671,862,1690xe" filled="true" fillcolor="#000000" stroked="false">
                <v:path arrowok="t"/>
                <v:fill type="solid"/>
              </v:shape>
            </v:group>
            <v:group style="position:absolute;left:862;top:1690;width:10;height:20" coordorigin="862,1690" coordsize="10,20">
              <v:shape style="position:absolute;left:862;top:1690;width:10;height:20" coordorigin="862,1690" coordsize="10,20" path="m862,1709l871,1709,871,1690,862,1690,862,1709xe" filled="true" fillcolor="#000000" stroked="false">
                <v:path arrowok="t"/>
                <v:fill type="solid"/>
              </v:shape>
            </v:group>
            <v:group style="position:absolute;left:862;top:1709;width:10;height:20" coordorigin="862,1709" coordsize="10,20">
              <v:shape style="position:absolute;left:862;top:1709;width:10;height:20" coordorigin="862,1709" coordsize="10,20" path="m862,1728l871,1728,871,1709,862,1709,862,1728xe" filled="true" fillcolor="#000000" stroked="false">
                <v:path arrowok="t"/>
                <v:fill type="solid"/>
              </v:shape>
            </v:group>
            <v:group style="position:absolute;left:862;top:1728;width:10;height:20" coordorigin="862,1728" coordsize="10,20">
              <v:shape style="position:absolute;left:862;top:1728;width:10;height:20" coordorigin="862,1728" coordsize="10,20" path="m862,1748l871,1748,871,1728,862,1728,862,1748xe" filled="true" fillcolor="#000000" stroked="false">
                <v:path arrowok="t"/>
                <v:fill type="solid"/>
              </v:shape>
            </v:group>
            <v:group style="position:absolute;left:862;top:1748;width:10;height:20" coordorigin="862,1748" coordsize="10,20">
              <v:shape style="position:absolute;left:862;top:1748;width:10;height:20" coordorigin="862,1748" coordsize="10,20" path="m862,1767l871,1767,871,1748,862,1748,862,1767xe" filled="true" fillcolor="#000000" stroked="false">
                <v:path arrowok="t"/>
                <v:fill type="solid"/>
              </v:shape>
            </v:group>
            <v:group style="position:absolute;left:862;top:1767;width:10;height:20" coordorigin="862,1767" coordsize="10,20">
              <v:shape style="position:absolute;left:862;top:1767;width:10;height:20" coordorigin="862,1767" coordsize="10,20" path="m862,1786l871,1786,871,1767,862,1767,862,1786xe" filled="true" fillcolor="#000000" stroked="false">
                <v:path arrowok="t"/>
                <v:fill type="solid"/>
              </v:shape>
            </v:group>
            <v:group style="position:absolute;left:862;top:1786;width:10;height:20" coordorigin="862,1786" coordsize="10,20">
              <v:shape style="position:absolute;left:862;top:1786;width:10;height:20" coordorigin="862,1786" coordsize="10,20" path="m862,1805l871,1805,871,1786,862,1786,862,1805xe" filled="true" fillcolor="#000000" stroked="false">
                <v:path arrowok="t"/>
                <v:fill type="solid"/>
              </v:shape>
            </v:group>
            <v:group style="position:absolute;left:862;top:1805;width:10;height:20" coordorigin="862,1805" coordsize="10,20">
              <v:shape style="position:absolute;left:862;top:1805;width:10;height:20" coordorigin="862,1805" coordsize="10,20" path="m862,1824l871,1824,871,1805,862,1805,862,1824xe" filled="true" fillcolor="#000000" stroked="false">
                <v:path arrowok="t"/>
                <v:fill type="solid"/>
              </v:shape>
            </v:group>
            <v:group style="position:absolute;left:862;top:1824;width:10;height:20" coordorigin="862,1824" coordsize="10,20">
              <v:shape style="position:absolute;left:862;top:1824;width:10;height:20" coordorigin="862,1824" coordsize="10,20" path="m862,1844l871,1844,871,1824,862,1824,862,1844xe" filled="true" fillcolor="#000000" stroked="false">
                <v:path arrowok="t"/>
                <v:fill type="solid"/>
              </v:shape>
            </v:group>
            <v:group style="position:absolute;left:862;top:1844;width:10;height:20" coordorigin="862,1844" coordsize="10,20">
              <v:shape style="position:absolute;left:862;top:1844;width:10;height:20" coordorigin="862,1844" coordsize="10,20" path="m862,1863l871,1863,871,1844,862,1844,862,1863xe" filled="true" fillcolor="#000000" stroked="false">
                <v:path arrowok="t"/>
                <v:fill type="solid"/>
              </v:shape>
            </v:group>
            <v:group style="position:absolute;left:862;top:1863;width:10;height:20" coordorigin="862,1863" coordsize="10,20">
              <v:shape style="position:absolute;left:862;top:1863;width:10;height:20" coordorigin="862,1863" coordsize="10,20" path="m862,1882l871,1882,871,1863,862,1863,862,1882xe" filled="true" fillcolor="#000000" stroked="false">
                <v:path arrowok="t"/>
                <v:fill type="solid"/>
              </v:shape>
            </v:group>
            <v:group style="position:absolute;left:862;top:1882;width:10;height:20" coordorigin="862,1882" coordsize="10,20">
              <v:shape style="position:absolute;left:862;top:1882;width:10;height:20" coordorigin="862,1882" coordsize="10,20" path="m862,1901l871,1901,871,1882,862,1882,862,1901xe" filled="true" fillcolor="#000000" stroked="false">
                <v:path arrowok="t"/>
                <v:fill type="solid"/>
              </v:shape>
            </v:group>
            <v:group style="position:absolute;left:862;top:1901;width:10;height:20" coordorigin="862,1901" coordsize="10,20">
              <v:shape style="position:absolute;left:862;top:1901;width:10;height:20" coordorigin="862,1901" coordsize="10,20" path="m862,1920l871,1920,871,1901,862,1901,862,1920xe" filled="true" fillcolor="#000000" stroked="false">
                <v:path arrowok="t"/>
                <v:fill type="solid"/>
              </v:shape>
            </v:group>
            <v:group style="position:absolute;left:862;top:1920;width:10;height:20" coordorigin="862,1920" coordsize="10,20">
              <v:shape style="position:absolute;left:862;top:1920;width:10;height:20" coordorigin="862,1920" coordsize="10,20" path="m862,1940l871,1940,871,1920,862,1920,862,1940xe" filled="true" fillcolor="#000000" stroked="false">
                <v:path arrowok="t"/>
                <v:fill type="solid"/>
              </v:shape>
            </v:group>
            <v:group style="position:absolute;left:862;top:1940;width:10;height:20" coordorigin="862,1940" coordsize="10,20">
              <v:shape style="position:absolute;left:862;top:1940;width:10;height:20" coordorigin="862,1940" coordsize="10,20" path="m862,1959l871,1959,871,1940,862,1940,862,1959xe" filled="true" fillcolor="#000000" stroked="false">
                <v:path arrowok="t"/>
                <v:fill type="solid"/>
              </v:shape>
            </v:group>
            <v:group style="position:absolute;left:862;top:1959;width:10;height:20" coordorigin="862,1959" coordsize="10,20">
              <v:shape style="position:absolute;left:862;top:1959;width:10;height:20" coordorigin="862,1959" coordsize="10,20" path="m862,1978l871,1978,871,1959,862,1959,862,1978xe" filled="true" fillcolor="#000000" stroked="false">
                <v:path arrowok="t"/>
                <v:fill type="solid"/>
              </v:shape>
            </v:group>
            <v:group style="position:absolute;left:862;top:1978;width:10;height:20" coordorigin="862,1978" coordsize="10,20">
              <v:shape style="position:absolute;left:862;top:1978;width:10;height:20" coordorigin="862,1978" coordsize="10,20" path="m862,1997l871,1997,871,1978,862,1978,862,1997xe" filled="true" fillcolor="#000000" stroked="false">
                <v:path arrowok="t"/>
                <v:fill type="solid"/>
              </v:shape>
            </v:group>
            <v:group style="position:absolute;left:862;top:1997;width:10;height:20" coordorigin="862,1997" coordsize="10,20">
              <v:shape style="position:absolute;left:862;top:1997;width:10;height:20" coordorigin="862,1997" coordsize="10,20" path="m862,2016l871,2016,871,1997,862,1997,862,2016xe" filled="true" fillcolor="#000000" stroked="false">
                <v:path arrowok="t"/>
                <v:fill type="solid"/>
              </v:shape>
              <v:shape style="position:absolute;left:857;top:1920;width:5608;height:106" type="#_x0000_t75" stroked="false">
                <v:imagedata r:id="rId292" o:title=""/>
              </v:shape>
              <v:shape style="position:absolute;left:6441;top:2016;width:3555;height:10" type="#_x0000_t75" stroked="false">
                <v:imagedata r:id="rId289" o:title=""/>
              </v:shape>
            </v:group>
            <v:group style="position:absolute;left:862;top:2026;width:10;height:20" coordorigin="862,2026" coordsize="10,20">
              <v:shape style="position:absolute;left:862;top:2026;width:10;height:20" coordorigin="862,2026" coordsize="10,20" path="m862,2045l871,2045,871,2026,862,2026,862,2045xe" filled="true" fillcolor="#000000" stroked="false">
                <v:path arrowok="t"/>
                <v:fill type="solid"/>
              </v:shape>
            </v:group>
            <v:group style="position:absolute;left:862;top:2045;width:10;height:20" coordorigin="862,2045" coordsize="10,20">
              <v:shape style="position:absolute;left:862;top:2045;width:10;height:20" coordorigin="862,2045" coordsize="10,20" path="m862,2064l871,2064,871,2045,862,2045,862,2064xe" filled="true" fillcolor="#000000" stroked="false">
                <v:path arrowok="t"/>
                <v:fill type="solid"/>
              </v:shape>
            </v:group>
            <v:group style="position:absolute;left:862;top:2064;width:10;height:20" coordorigin="862,2064" coordsize="10,20">
              <v:shape style="position:absolute;left:862;top:2064;width:10;height:20" coordorigin="862,2064" coordsize="10,20" path="m862,2084l871,2084,871,2064,862,2064,862,2084xe" filled="true" fillcolor="#000000" stroked="false">
                <v:path arrowok="t"/>
                <v:fill type="solid"/>
              </v:shape>
            </v:group>
            <v:group style="position:absolute;left:862;top:2084;width:10;height:20" coordorigin="862,2084" coordsize="10,20">
              <v:shape style="position:absolute;left:862;top:2084;width:10;height:20" coordorigin="862,2084" coordsize="10,20" path="m862,2103l871,2103,871,2084,862,2084,862,2103xe" filled="true" fillcolor="#000000" stroked="false">
                <v:path arrowok="t"/>
                <v:fill type="solid"/>
              </v:shape>
            </v:group>
            <v:group style="position:absolute;left:862;top:2103;width:10;height:20" coordorigin="862,2103" coordsize="10,20">
              <v:shape style="position:absolute;left:862;top:2103;width:10;height:20" coordorigin="862,2103" coordsize="10,20" path="m862,2122l871,2122,871,2103,862,2103,862,2122xe" filled="true" fillcolor="#000000" stroked="false">
                <v:path arrowok="t"/>
                <v:fill type="solid"/>
              </v:shape>
            </v:group>
            <v:group style="position:absolute;left:862;top:2122;width:10;height:20" coordorigin="862,2122" coordsize="10,20">
              <v:shape style="position:absolute;left:862;top:2122;width:10;height:20" coordorigin="862,2122" coordsize="10,20" path="m862,2141l871,2141,871,2122,862,2122,862,2141xe" filled="true" fillcolor="#000000" stroked="false">
                <v:path arrowok="t"/>
                <v:fill type="solid"/>
              </v:shape>
            </v:group>
            <v:group style="position:absolute;left:862;top:2141;width:10;height:20" coordorigin="862,2141" coordsize="10,20">
              <v:shape style="position:absolute;left:862;top:2141;width:10;height:20" coordorigin="862,2141" coordsize="10,20" path="m862,2160l871,2160,871,2141,862,2141,862,2160xe" filled="true" fillcolor="#000000" stroked="false">
                <v:path arrowok="t"/>
                <v:fill type="solid"/>
              </v:shape>
            </v:group>
            <v:group style="position:absolute;left:862;top:2160;width:10;height:20" coordorigin="862,2160" coordsize="10,20">
              <v:shape style="position:absolute;left:862;top:2160;width:10;height:20" coordorigin="862,2160" coordsize="10,20" path="m862,2180l871,2180,871,2160,862,2160,862,2180xe" filled="true" fillcolor="#000000" stroked="false">
                <v:path arrowok="t"/>
                <v:fill type="solid"/>
              </v:shape>
            </v:group>
            <v:group style="position:absolute;left:862;top:2180;width:10;height:20" coordorigin="862,2180" coordsize="10,20">
              <v:shape style="position:absolute;left:862;top:2180;width:10;height:20" coordorigin="862,2180" coordsize="10,20" path="m862,2199l871,2199,871,2180,862,2180,862,2199xe" filled="true" fillcolor="#000000" stroked="false">
                <v:path arrowok="t"/>
                <v:fill type="solid"/>
              </v:shape>
            </v:group>
            <v:group style="position:absolute;left:862;top:2199;width:10;height:20" coordorigin="862,2199" coordsize="10,20">
              <v:shape style="position:absolute;left:862;top:2199;width:10;height:20" coordorigin="862,2199" coordsize="10,20" path="m862,2218l871,2218,871,2199,862,2199,862,2218xe" filled="true" fillcolor="#000000" stroked="false">
                <v:path arrowok="t"/>
                <v:fill type="solid"/>
              </v:shape>
            </v:group>
            <v:group style="position:absolute;left:862;top:2218;width:10;height:20" coordorigin="862,2218" coordsize="10,20">
              <v:shape style="position:absolute;left:862;top:2218;width:10;height:20" coordorigin="862,2218" coordsize="10,20" path="m862,2237l871,2237,871,2218,862,2218,862,2237xe" filled="true" fillcolor="#000000" stroked="false">
                <v:path arrowok="t"/>
                <v:fill type="solid"/>
              </v:shape>
            </v:group>
            <v:group style="position:absolute;left:862;top:2237;width:10;height:20" coordorigin="862,2237" coordsize="10,20">
              <v:shape style="position:absolute;left:862;top:2237;width:10;height:20" coordorigin="862,2237" coordsize="10,20" path="m862,2256l871,2256,871,2237,862,2237,862,2256xe" filled="true" fillcolor="#000000" stroked="false">
                <v:path arrowok="t"/>
                <v:fill type="solid"/>
              </v:shape>
            </v:group>
            <v:group style="position:absolute;left:862;top:2256;width:10;height:20" coordorigin="862,2256" coordsize="10,20">
              <v:shape style="position:absolute;left:862;top:2256;width:10;height:20" coordorigin="862,2256" coordsize="10,20" path="m862,2276l871,2276,871,2256,862,2256,862,2276xe" filled="true" fillcolor="#000000" stroked="false">
                <v:path arrowok="t"/>
                <v:fill type="solid"/>
              </v:shape>
            </v:group>
            <v:group style="position:absolute;left:862;top:2276;width:10;height:20" coordorigin="862,2276" coordsize="10,20">
              <v:shape style="position:absolute;left:862;top:2276;width:10;height:20" coordorigin="862,2276" coordsize="10,20" path="m862,2295l871,2295,871,2276,862,2276,862,2295xe" filled="true" fillcolor="#000000" stroked="false">
                <v:path arrowok="t"/>
                <v:fill type="solid"/>
              </v:shape>
            </v:group>
            <v:group style="position:absolute;left:862;top:2295;width:10;height:20" coordorigin="862,2295" coordsize="10,20">
              <v:shape style="position:absolute;left:862;top:2295;width:10;height:20" coordorigin="862,2295" coordsize="10,20" path="m862,2314l871,2314,871,2295,862,2295,862,2314xe" filled="true" fillcolor="#000000" stroked="false">
                <v:path arrowok="t"/>
                <v:fill type="solid"/>
              </v:shape>
            </v:group>
            <v:group style="position:absolute;left:862;top:2314;width:10;height:20" coordorigin="862,2314" coordsize="10,20">
              <v:shape style="position:absolute;left:862;top:2314;width:10;height:20" coordorigin="862,2314" coordsize="10,20" path="m862,2333l871,2333,871,2314,862,2314,862,2333xe" filled="true" fillcolor="#000000" stroked="false">
                <v:path arrowok="t"/>
                <v:fill type="solid"/>
              </v:shape>
            </v:group>
            <v:group style="position:absolute;left:862;top:2333;width:10;height:20" coordorigin="862,2333" coordsize="10,20">
              <v:shape style="position:absolute;left:862;top:2333;width:10;height:20" coordorigin="862,2333" coordsize="10,20" path="m862,2352l871,2352,871,2333,862,2333,862,2352xe" filled="true" fillcolor="#000000" stroked="false">
                <v:path arrowok="t"/>
                <v:fill type="solid"/>
              </v:shape>
            </v:group>
            <v:group style="position:absolute;left:862;top:2352;width:10;height:20" coordorigin="862,2352" coordsize="10,20">
              <v:shape style="position:absolute;left:862;top:2352;width:10;height:20" coordorigin="862,2352" coordsize="10,20" path="m862,2372l871,2372,871,2352,862,2352,862,2372xe" filled="true" fillcolor="#000000" stroked="false">
                <v:path arrowok="t"/>
                <v:fill type="solid"/>
              </v:shape>
            </v:group>
            <v:group style="position:absolute;left:862;top:2372;width:10;height:20" coordorigin="862,2372" coordsize="10,20">
              <v:shape style="position:absolute;left:862;top:2372;width:10;height:20" coordorigin="862,2372" coordsize="10,20" path="m862,2391l871,2391,871,2372,862,2372,862,2391xe" filled="true" fillcolor="#000000" stroked="false">
                <v:path arrowok="t"/>
                <v:fill type="solid"/>
              </v:shape>
            </v:group>
            <v:group style="position:absolute;left:862;top:2391;width:10;height:20" coordorigin="862,2391" coordsize="10,20">
              <v:shape style="position:absolute;left:862;top:2391;width:10;height:20" coordorigin="862,2391" coordsize="10,20" path="m862,2410l871,2410,871,2391,862,2391,862,2410xe" filled="true" fillcolor="#000000" stroked="false">
                <v:path arrowok="t"/>
                <v:fill type="solid"/>
              </v:shape>
            </v:group>
            <v:group style="position:absolute;left:862;top:2418;width:10;height:2" coordorigin="862,2418" coordsize="10,2">
              <v:shape style="position:absolute;left:862;top:2418;width:10;height:2" coordorigin="862,2418" coordsize="10,0" path="m862,2418l871,2418e" filled="false" stroked="true" strokeweight=".84pt" strokecolor="#000000">
                <v:path arrowok="t"/>
              </v:shape>
              <v:shape style="position:absolute;left:857;top:2333;width:5608;height:103" type="#_x0000_t75" stroked="false">
                <v:imagedata r:id="rId293" o:title=""/>
              </v:shape>
              <v:shape style="position:absolute;left:6441;top:2427;width:3555;height:10" type="#_x0000_t75" stroked="false">
                <v:imagedata r:id="rId291" o:title=""/>
              </v:shape>
            </v:group>
            <v:group style="position:absolute;left:862;top:2436;width:10;height:20" coordorigin="862,2436" coordsize="10,20">
              <v:shape style="position:absolute;left:862;top:2436;width:10;height:20" coordorigin="862,2436" coordsize="10,20" path="m862,2456l871,2456,871,2436,862,2436,862,2456xe" filled="true" fillcolor="#000000" stroked="false">
                <v:path arrowok="t"/>
                <v:fill type="solid"/>
              </v:shape>
            </v:group>
            <v:group style="position:absolute;left:862;top:2456;width:10;height:20" coordorigin="862,2456" coordsize="10,20">
              <v:shape style="position:absolute;left:862;top:2456;width:10;height:20" coordorigin="862,2456" coordsize="10,20" path="m862,2475l871,2475,871,2456,862,2456,862,2475xe" filled="true" fillcolor="#000000" stroked="false">
                <v:path arrowok="t"/>
                <v:fill type="solid"/>
              </v:shape>
            </v:group>
            <v:group style="position:absolute;left:862;top:2475;width:10;height:20" coordorigin="862,2475" coordsize="10,20">
              <v:shape style="position:absolute;left:862;top:2475;width:10;height:20" coordorigin="862,2475" coordsize="10,20" path="m862,2494l871,2494,871,2475,862,2475,862,2494xe" filled="true" fillcolor="#000000" stroked="false">
                <v:path arrowok="t"/>
                <v:fill type="solid"/>
              </v:shape>
            </v:group>
            <v:group style="position:absolute;left:862;top:2494;width:10;height:20" coordorigin="862,2494" coordsize="10,20">
              <v:shape style="position:absolute;left:862;top:2494;width:10;height:20" coordorigin="862,2494" coordsize="10,20" path="m862,2513l871,2513,871,2494,862,2494,862,2513xe" filled="true" fillcolor="#000000" stroked="false">
                <v:path arrowok="t"/>
                <v:fill type="solid"/>
              </v:shape>
            </v:group>
            <v:group style="position:absolute;left:862;top:2513;width:10;height:20" coordorigin="862,2513" coordsize="10,20">
              <v:shape style="position:absolute;left:862;top:2513;width:10;height:20" coordorigin="862,2513" coordsize="10,20" path="m862,2532l871,2532,871,2513,862,2513,862,2532xe" filled="true" fillcolor="#000000" stroked="false">
                <v:path arrowok="t"/>
                <v:fill type="solid"/>
              </v:shape>
            </v:group>
            <v:group style="position:absolute;left:862;top:2532;width:10;height:20" coordorigin="862,2532" coordsize="10,20">
              <v:shape style="position:absolute;left:862;top:2532;width:10;height:20" coordorigin="862,2532" coordsize="10,20" path="m862,2552l871,2552,871,2532,862,2532,862,2552xe" filled="true" fillcolor="#000000" stroked="false">
                <v:path arrowok="t"/>
                <v:fill type="solid"/>
              </v:shape>
            </v:group>
            <v:group style="position:absolute;left:862;top:2552;width:10;height:20" coordorigin="862,2552" coordsize="10,20">
              <v:shape style="position:absolute;left:862;top:2552;width:10;height:20" coordorigin="862,2552" coordsize="10,20" path="m862,2571l871,2571,871,2552,862,2552,862,2571xe" filled="true" fillcolor="#000000" stroked="false">
                <v:path arrowok="t"/>
                <v:fill type="solid"/>
              </v:shape>
            </v:group>
            <v:group style="position:absolute;left:862;top:2571;width:10;height:20" coordorigin="862,2571" coordsize="10,20">
              <v:shape style="position:absolute;left:862;top:2571;width:10;height:20" coordorigin="862,2571" coordsize="10,20" path="m862,2590l871,2590,871,2571,862,2571,862,2590xe" filled="true" fillcolor="#000000" stroked="false">
                <v:path arrowok="t"/>
                <v:fill type="solid"/>
              </v:shape>
            </v:group>
            <v:group style="position:absolute;left:862;top:2590;width:10;height:20" coordorigin="862,2590" coordsize="10,20">
              <v:shape style="position:absolute;left:862;top:2590;width:10;height:20" coordorigin="862,2590" coordsize="10,20" path="m862,2609l871,2609,871,2590,862,2590,862,2609xe" filled="true" fillcolor="#000000" stroked="false">
                <v:path arrowok="t"/>
                <v:fill type="solid"/>
              </v:shape>
            </v:group>
            <v:group style="position:absolute;left:862;top:2609;width:10;height:20" coordorigin="862,2609" coordsize="10,20">
              <v:shape style="position:absolute;left:862;top:2609;width:10;height:20" coordorigin="862,2609" coordsize="10,20" path="m862,2628l871,2628,871,2609,862,2609,862,2628xe" filled="true" fillcolor="#000000" stroked="false">
                <v:path arrowok="t"/>
                <v:fill type="solid"/>
              </v:shape>
            </v:group>
            <v:group style="position:absolute;left:862;top:2628;width:10;height:20" coordorigin="862,2628" coordsize="10,20">
              <v:shape style="position:absolute;left:862;top:2628;width:10;height:20" coordorigin="862,2628" coordsize="10,20" path="m862,2648l871,2648,871,2628,862,2628,862,2648xe" filled="true" fillcolor="#000000" stroked="false">
                <v:path arrowok="t"/>
                <v:fill type="solid"/>
              </v:shape>
            </v:group>
            <v:group style="position:absolute;left:862;top:2648;width:10;height:20" coordorigin="862,2648" coordsize="10,20">
              <v:shape style="position:absolute;left:862;top:2648;width:10;height:20" coordorigin="862,2648" coordsize="10,20" path="m862,2667l871,2667,871,2648,862,2648,862,2667xe" filled="true" fillcolor="#000000" stroked="false">
                <v:path arrowok="t"/>
                <v:fill type="solid"/>
              </v:shape>
            </v:group>
            <v:group style="position:absolute;left:862;top:2667;width:10;height:20" coordorigin="862,2667" coordsize="10,20">
              <v:shape style="position:absolute;left:862;top:2667;width:10;height:20" coordorigin="862,2667" coordsize="10,20" path="m862,2686l871,2686,871,2667,862,2667,862,2686xe" filled="true" fillcolor="#000000" stroked="false">
                <v:path arrowok="t"/>
                <v:fill type="solid"/>
              </v:shape>
            </v:group>
            <v:group style="position:absolute;left:862;top:2686;width:10;height:20" coordorigin="862,2686" coordsize="10,20">
              <v:shape style="position:absolute;left:862;top:2686;width:10;height:20" coordorigin="862,2686" coordsize="10,20" path="m862,2705l871,2705,871,2686,862,2686,862,2705xe" filled="true" fillcolor="#000000" stroked="false">
                <v:path arrowok="t"/>
                <v:fill type="solid"/>
              </v:shape>
            </v:group>
            <v:group style="position:absolute;left:862;top:2705;width:10;height:20" coordorigin="862,2705" coordsize="10,20">
              <v:shape style="position:absolute;left:862;top:2705;width:10;height:20" coordorigin="862,2705" coordsize="10,20" path="m862,2724l871,2724,871,2705,862,2705,862,2724xe" filled="true" fillcolor="#000000" stroked="false">
                <v:path arrowok="t"/>
                <v:fill type="solid"/>
              </v:shape>
            </v:group>
            <v:group style="position:absolute;left:862;top:2724;width:10;height:20" coordorigin="862,2724" coordsize="10,20">
              <v:shape style="position:absolute;left:862;top:2724;width:10;height:20" coordorigin="862,2724" coordsize="10,20" path="m862,2744l871,2744,871,2724,862,2724,862,2744xe" filled="true" fillcolor="#000000" stroked="false">
                <v:path arrowok="t"/>
                <v:fill type="solid"/>
              </v:shape>
            </v:group>
            <v:group style="position:absolute;left:862;top:2744;width:10;height:20" coordorigin="862,2744" coordsize="10,20">
              <v:shape style="position:absolute;left:862;top:2744;width:10;height:20" coordorigin="862,2744" coordsize="10,20" path="m862,2763l871,2763,871,2744,862,2744,862,2763xe" filled="true" fillcolor="#000000" stroked="false">
                <v:path arrowok="t"/>
                <v:fill type="solid"/>
              </v:shape>
            </v:group>
            <v:group style="position:absolute;left:862;top:2763;width:10;height:20" coordorigin="862,2763" coordsize="10,20">
              <v:shape style="position:absolute;left:862;top:2763;width:10;height:20" coordorigin="862,2763" coordsize="10,20" path="m862,2782l871,2782,871,2763,862,2763,862,2782xe" filled="true" fillcolor="#000000" stroked="false">
                <v:path arrowok="t"/>
                <v:fill type="solid"/>
              </v:shape>
            </v:group>
            <v:group style="position:absolute;left:862;top:2782;width:10;height:20" coordorigin="862,2782" coordsize="10,20">
              <v:shape style="position:absolute;left:862;top:2782;width:10;height:20" coordorigin="862,2782" coordsize="10,20" path="m862,2801l871,2801,871,2782,862,2782,862,2801xe" filled="true" fillcolor="#000000" stroked="false">
                <v:path arrowok="t"/>
                <v:fill type="solid"/>
              </v:shape>
            </v:group>
            <v:group style="position:absolute;left:862;top:2801;width:10;height:20" coordorigin="862,2801" coordsize="10,20">
              <v:shape style="position:absolute;left:862;top:2801;width:10;height:20" coordorigin="862,2801" coordsize="10,20" path="m862,2820l871,2820,871,2801,862,2801,862,2820xe" filled="true" fillcolor="#000000" stroked="false">
                <v:path arrowok="t"/>
                <v:fill type="solid"/>
              </v:shape>
            </v:group>
            <v:group style="position:absolute;left:862;top:2829;width:10;height:2" coordorigin="862,2829" coordsize="10,2">
              <v:shape style="position:absolute;left:862;top:2829;width:10;height:2" coordorigin="862,2829" coordsize="10,0" path="m862,2829l871,2829e" filled="false" stroked="true" strokeweight=".84pt" strokecolor="#000000">
                <v:path arrowok="t"/>
              </v:shape>
              <v:shape style="position:absolute;left:857;top:2744;width:5608;height:103" type="#_x0000_t75" stroked="false">
                <v:imagedata r:id="rId293" o:title=""/>
              </v:shape>
              <v:shape style="position:absolute;left:6441;top:2837;width:3555;height:10" type="#_x0000_t75" stroked="false">
                <v:imagedata r:id="rId291" o:title=""/>
              </v:shape>
            </v:group>
            <v:group style="position:absolute;left:862;top:2847;width:10;height:20" coordorigin="862,2847" coordsize="10,20">
              <v:shape style="position:absolute;left:862;top:2847;width:10;height:20" coordorigin="862,2847" coordsize="10,20" path="m862,2866l871,2866,871,2847,862,2847,862,2866xe" filled="true" fillcolor="#000000" stroked="false">
                <v:path arrowok="t"/>
                <v:fill type="solid"/>
              </v:shape>
            </v:group>
            <v:group style="position:absolute;left:862;top:2866;width:10;height:20" coordorigin="862,2866" coordsize="10,20">
              <v:shape style="position:absolute;left:862;top:2866;width:10;height:20" coordorigin="862,2866" coordsize="10,20" path="m862,2886l871,2886,871,2866,862,2866,862,2886xe" filled="true" fillcolor="#000000" stroked="false">
                <v:path arrowok="t"/>
                <v:fill type="solid"/>
              </v:shape>
            </v:group>
            <v:group style="position:absolute;left:862;top:2886;width:10;height:20" coordorigin="862,2886" coordsize="10,20">
              <v:shape style="position:absolute;left:862;top:2886;width:10;height:20" coordorigin="862,2886" coordsize="10,20" path="m862,2905l871,2905,871,2886,862,2886,862,2905xe" filled="true" fillcolor="#000000" stroked="false">
                <v:path arrowok="t"/>
                <v:fill type="solid"/>
              </v:shape>
            </v:group>
            <v:group style="position:absolute;left:862;top:2905;width:10;height:20" coordorigin="862,2905" coordsize="10,20">
              <v:shape style="position:absolute;left:862;top:2905;width:10;height:20" coordorigin="862,2905" coordsize="10,20" path="m862,2924l871,2924,871,2905,862,2905,862,2924xe" filled="true" fillcolor="#000000" stroked="false">
                <v:path arrowok="t"/>
                <v:fill type="solid"/>
              </v:shape>
            </v:group>
            <v:group style="position:absolute;left:862;top:2924;width:10;height:20" coordorigin="862,2924" coordsize="10,20">
              <v:shape style="position:absolute;left:862;top:2924;width:10;height:20" coordorigin="862,2924" coordsize="10,20" path="m862,2943l871,2943,871,2924,862,2924,862,2943xe" filled="true" fillcolor="#000000" stroked="false">
                <v:path arrowok="t"/>
                <v:fill type="solid"/>
              </v:shape>
            </v:group>
            <v:group style="position:absolute;left:862;top:2943;width:10;height:20" coordorigin="862,2943" coordsize="10,20">
              <v:shape style="position:absolute;left:862;top:2943;width:10;height:20" coordorigin="862,2943" coordsize="10,20" path="m862,2962l871,2962,871,2943,862,2943,862,2962xe" filled="true" fillcolor="#000000" stroked="false">
                <v:path arrowok="t"/>
                <v:fill type="solid"/>
              </v:shape>
            </v:group>
            <v:group style="position:absolute;left:862;top:2962;width:10;height:20" coordorigin="862,2962" coordsize="10,20">
              <v:shape style="position:absolute;left:862;top:2962;width:10;height:20" coordorigin="862,2962" coordsize="10,20" path="m862,2982l871,2982,871,2962,862,2962,862,2982xe" filled="true" fillcolor="#000000" stroked="false">
                <v:path arrowok="t"/>
                <v:fill type="solid"/>
              </v:shape>
            </v:group>
            <v:group style="position:absolute;left:862;top:2982;width:10;height:20" coordorigin="862,2982" coordsize="10,20">
              <v:shape style="position:absolute;left:862;top:2982;width:10;height:20" coordorigin="862,2982" coordsize="10,20" path="m862,3001l871,3001,871,2982,862,2982,862,3001xe" filled="true" fillcolor="#000000" stroked="false">
                <v:path arrowok="t"/>
                <v:fill type="solid"/>
              </v:shape>
            </v:group>
            <v:group style="position:absolute;left:862;top:3001;width:10;height:20" coordorigin="862,3001" coordsize="10,20">
              <v:shape style="position:absolute;left:862;top:3001;width:10;height:20" coordorigin="862,3001" coordsize="10,20" path="m862,3020l871,3020,871,3001,862,3001,862,3020xe" filled="true" fillcolor="#000000" stroked="false">
                <v:path arrowok="t"/>
                <v:fill type="solid"/>
              </v:shape>
            </v:group>
            <v:group style="position:absolute;left:862;top:3020;width:10;height:20" coordorigin="862,3020" coordsize="10,20">
              <v:shape style="position:absolute;left:862;top:3020;width:10;height:20" coordorigin="862,3020" coordsize="10,20" path="m862,3039l871,3039,871,3020,862,3020,862,3039xe" filled="true" fillcolor="#000000" stroked="false">
                <v:path arrowok="t"/>
                <v:fill type="solid"/>
              </v:shape>
            </v:group>
            <v:group style="position:absolute;left:862;top:3039;width:10;height:20" coordorigin="862,3039" coordsize="10,20">
              <v:shape style="position:absolute;left:862;top:3039;width:10;height:20" coordorigin="862,3039" coordsize="10,20" path="m862,3058l871,3058,871,3039,862,3039,862,3058xe" filled="true" fillcolor="#000000" stroked="false">
                <v:path arrowok="t"/>
                <v:fill type="solid"/>
              </v:shape>
            </v:group>
            <v:group style="position:absolute;left:862;top:3058;width:10;height:20" coordorigin="862,3058" coordsize="10,20">
              <v:shape style="position:absolute;left:862;top:3058;width:10;height:20" coordorigin="862,3058" coordsize="10,20" path="m862,3078l871,3078,871,3058,862,3058,862,3078xe" filled="true" fillcolor="#000000" stroked="false">
                <v:path arrowok="t"/>
                <v:fill type="solid"/>
              </v:shape>
            </v:group>
            <v:group style="position:absolute;left:862;top:3078;width:10;height:20" coordorigin="862,3078" coordsize="10,20">
              <v:shape style="position:absolute;left:862;top:3078;width:10;height:20" coordorigin="862,3078" coordsize="10,20" path="m862,3097l871,3097,871,3078,862,3078,862,3097xe" filled="true" fillcolor="#000000" stroked="false">
                <v:path arrowok="t"/>
                <v:fill type="solid"/>
              </v:shape>
            </v:group>
            <v:group style="position:absolute;left:862;top:3097;width:10;height:20" coordorigin="862,3097" coordsize="10,20">
              <v:shape style="position:absolute;left:862;top:3097;width:10;height:20" coordorigin="862,3097" coordsize="10,20" path="m862,3116l871,3116,871,3097,862,3097,862,3116xe" filled="true" fillcolor="#000000" stroked="false">
                <v:path arrowok="t"/>
                <v:fill type="solid"/>
              </v:shape>
            </v:group>
            <v:group style="position:absolute;left:862;top:3116;width:10;height:20" coordorigin="862,3116" coordsize="10,20">
              <v:shape style="position:absolute;left:862;top:3116;width:10;height:20" coordorigin="862,3116" coordsize="10,20" path="m862,3135l871,3135,871,3116,862,3116,862,3135xe" filled="true" fillcolor="#000000" stroked="false">
                <v:path arrowok="t"/>
                <v:fill type="solid"/>
              </v:shape>
            </v:group>
            <v:group style="position:absolute;left:862;top:3135;width:10;height:20" coordorigin="862,3135" coordsize="10,20">
              <v:shape style="position:absolute;left:862;top:3135;width:10;height:20" coordorigin="862,3135" coordsize="10,20" path="m862,3154l871,3154,871,3135,862,3135,862,3154xe" filled="true" fillcolor="#000000" stroked="false">
                <v:path arrowok="t"/>
                <v:fill type="solid"/>
              </v:shape>
            </v:group>
            <v:group style="position:absolute;left:862;top:3154;width:10;height:20" coordorigin="862,3154" coordsize="10,20">
              <v:shape style="position:absolute;left:862;top:3154;width:10;height:20" coordorigin="862,3154" coordsize="10,20" path="m862,3174l871,3174,871,3154,862,3154,862,3174xe" filled="true" fillcolor="#000000" stroked="false">
                <v:path arrowok="t"/>
                <v:fill type="solid"/>
              </v:shape>
            </v:group>
            <v:group style="position:absolute;left:862;top:3174;width:10;height:20" coordorigin="862,3174" coordsize="10,20">
              <v:shape style="position:absolute;left:862;top:3174;width:10;height:20" coordorigin="862,3174" coordsize="10,20" path="m862,3193l871,3193,871,3174,862,3174,862,3193xe" filled="true" fillcolor="#000000" stroked="false">
                <v:path arrowok="t"/>
                <v:fill type="solid"/>
              </v:shape>
            </v:group>
            <v:group style="position:absolute;left:862;top:3193;width:10;height:20" coordorigin="862,3193" coordsize="10,20">
              <v:shape style="position:absolute;left:862;top:3193;width:10;height:20" coordorigin="862,3193" coordsize="10,20" path="m862,3212l871,3212,871,3193,862,3193,862,3212xe" filled="true" fillcolor="#000000" stroked="false">
                <v:path arrowok="t"/>
                <v:fill type="solid"/>
              </v:shape>
            </v:group>
            <v:group style="position:absolute;left:862;top:3212;width:10;height:20" coordorigin="862,3212" coordsize="10,20">
              <v:shape style="position:absolute;left:862;top:3212;width:10;height:20" coordorigin="862,3212" coordsize="10,20" path="m862,3231l871,3231,871,3212,862,3212,862,3231xe" filled="true" fillcolor="#000000" stroked="false">
                <v:path arrowok="t"/>
                <v:fill type="solid"/>
              </v:shape>
            </v:group>
            <v:group style="position:absolute;left:862;top:3240;width:10;height:2" coordorigin="862,3240" coordsize="10,2">
              <v:shape style="position:absolute;left:862;top:3240;width:10;height:2" coordorigin="862,3240" coordsize="10,0" path="m862,3240l871,3240e" filled="false" stroked="true" strokeweight=".84pt" strokecolor="#000000">
                <v:path arrowok="t"/>
              </v:shape>
              <v:shape style="position:absolute;left:857;top:3154;width:5608;height:103" type="#_x0000_t75" stroked="false">
                <v:imagedata r:id="rId293" o:title=""/>
              </v:shape>
              <v:shape style="position:absolute;left:6441;top:3248;width:3555;height:10" type="#_x0000_t75" stroked="false">
                <v:imagedata r:id="rId289" o:title=""/>
              </v:shape>
            </v:group>
            <v:group style="position:absolute;left:862;top:3258;width:10;height:20" coordorigin="862,3258" coordsize="10,20">
              <v:shape style="position:absolute;left:862;top:3258;width:10;height:20" coordorigin="862,3258" coordsize="10,20" path="m862,3277l871,3277,871,3258,862,3258,862,3277xe" filled="true" fillcolor="#000000" stroked="false">
                <v:path arrowok="t"/>
                <v:fill type="solid"/>
              </v:shape>
            </v:group>
            <v:group style="position:absolute;left:862;top:3277;width:10;height:20" coordorigin="862,3277" coordsize="10,20">
              <v:shape style="position:absolute;left:862;top:3277;width:10;height:20" coordorigin="862,3277" coordsize="10,20" path="m862,3296l871,3296,871,3277,862,3277,862,3296xe" filled="true" fillcolor="#000000" stroked="false">
                <v:path arrowok="t"/>
                <v:fill type="solid"/>
              </v:shape>
            </v:group>
            <v:group style="position:absolute;left:862;top:3296;width:10;height:20" coordorigin="862,3296" coordsize="10,20">
              <v:shape style="position:absolute;left:862;top:3296;width:10;height:20" coordorigin="862,3296" coordsize="10,20" path="m862,3315l871,3315,871,3296,862,3296,862,3315xe" filled="true" fillcolor="#000000" stroked="false">
                <v:path arrowok="t"/>
                <v:fill type="solid"/>
              </v:shape>
            </v:group>
            <v:group style="position:absolute;left:862;top:3315;width:10;height:20" coordorigin="862,3315" coordsize="10,20">
              <v:shape style="position:absolute;left:862;top:3315;width:10;height:20" coordorigin="862,3315" coordsize="10,20" path="m862,3334l871,3334,871,3315,862,3315,862,3334xe" filled="true" fillcolor="#000000" stroked="false">
                <v:path arrowok="t"/>
                <v:fill type="solid"/>
              </v:shape>
            </v:group>
            <v:group style="position:absolute;left:862;top:3334;width:10;height:20" coordorigin="862,3334" coordsize="10,20">
              <v:shape style="position:absolute;left:862;top:3334;width:10;height:20" coordorigin="862,3334" coordsize="10,20" path="m862,3354l871,3354,871,3334,862,3334,862,3354xe" filled="true" fillcolor="#000000" stroked="false">
                <v:path arrowok="t"/>
                <v:fill type="solid"/>
              </v:shape>
            </v:group>
            <v:group style="position:absolute;left:862;top:3354;width:10;height:20" coordorigin="862,3354" coordsize="10,20">
              <v:shape style="position:absolute;left:862;top:3354;width:10;height:20" coordorigin="862,3354" coordsize="10,20" path="m862,3373l871,3373,871,3354,862,3354,862,3373xe" filled="true" fillcolor="#000000" stroked="false">
                <v:path arrowok="t"/>
                <v:fill type="solid"/>
              </v:shape>
            </v:group>
            <v:group style="position:absolute;left:862;top:3373;width:10;height:20" coordorigin="862,3373" coordsize="10,20">
              <v:shape style="position:absolute;left:862;top:3373;width:10;height:20" coordorigin="862,3373" coordsize="10,20" path="m862,3392l871,3392,871,3373,862,3373,862,3392xe" filled="true" fillcolor="#000000" stroked="false">
                <v:path arrowok="t"/>
                <v:fill type="solid"/>
              </v:shape>
            </v:group>
            <v:group style="position:absolute;left:862;top:3392;width:10;height:20" coordorigin="862,3392" coordsize="10,20">
              <v:shape style="position:absolute;left:862;top:3392;width:10;height:20" coordorigin="862,3392" coordsize="10,20" path="m862,3411l871,3411,871,3392,862,3392,862,3411xe" filled="true" fillcolor="#000000" stroked="false">
                <v:path arrowok="t"/>
                <v:fill type="solid"/>
              </v:shape>
            </v:group>
            <v:group style="position:absolute;left:862;top:3411;width:10;height:20" coordorigin="862,3411" coordsize="10,20">
              <v:shape style="position:absolute;left:862;top:3411;width:10;height:20" coordorigin="862,3411" coordsize="10,20" path="m862,3430l871,3430,871,3411,862,3411,862,3430xe" filled="true" fillcolor="#000000" stroked="false">
                <v:path arrowok="t"/>
                <v:fill type="solid"/>
              </v:shape>
            </v:group>
            <v:group style="position:absolute;left:862;top:3430;width:10;height:20" coordorigin="862,3430" coordsize="10,20">
              <v:shape style="position:absolute;left:862;top:3430;width:10;height:20" coordorigin="862,3430" coordsize="10,20" path="m862,3450l871,3450,871,3430,862,3430,862,3450xe" filled="true" fillcolor="#000000" stroked="false">
                <v:path arrowok="t"/>
                <v:fill type="solid"/>
              </v:shape>
            </v:group>
            <v:group style="position:absolute;left:862;top:3450;width:10;height:20" coordorigin="862,3450" coordsize="10,20">
              <v:shape style="position:absolute;left:862;top:3450;width:10;height:20" coordorigin="862,3450" coordsize="10,20" path="m862,3469l871,3469,871,3450,862,3450,862,3469xe" filled="true" fillcolor="#000000" stroked="false">
                <v:path arrowok="t"/>
                <v:fill type="solid"/>
              </v:shape>
            </v:group>
            <v:group style="position:absolute;left:862;top:3469;width:10;height:20" coordorigin="862,3469" coordsize="10,20">
              <v:shape style="position:absolute;left:862;top:3469;width:10;height:20" coordorigin="862,3469" coordsize="10,20" path="m862,3488l871,3488,871,3469,862,3469,862,3488xe" filled="true" fillcolor="#000000" stroked="false">
                <v:path arrowok="t"/>
                <v:fill type="solid"/>
              </v:shape>
            </v:group>
            <v:group style="position:absolute;left:862;top:3488;width:10;height:20" coordorigin="862,3488" coordsize="10,20">
              <v:shape style="position:absolute;left:862;top:3488;width:10;height:20" coordorigin="862,3488" coordsize="10,20" path="m862,3507l871,3507,871,3488,862,3488,862,3507xe" filled="true" fillcolor="#000000" stroked="false">
                <v:path arrowok="t"/>
                <v:fill type="solid"/>
              </v:shape>
            </v:group>
            <v:group style="position:absolute;left:862;top:3507;width:10;height:20" coordorigin="862,3507" coordsize="10,20">
              <v:shape style="position:absolute;left:862;top:3507;width:10;height:20" coordorigin="862,3507" coordsize="10,20" path="m862,3526l871,3526,871,3507,862,3507,862,3526xe" filled="true" fillcolor="#000000" stroked="false">
                <v:path arrowok="t"/>
                <v:fill type="solid"/>
              </v:shape>
            </v:group>
            <v:group style="position:absolute;left:862;top:3526;width:10;height:20" coordorigin="862,3526" coordsize="10,20">
              <v:shape style="position:absolute;left:862;top:3526;width:10;height:20" coordorigin="862,3526" coordsize="10,20" path="m862,3546l871,3546,871,3526,862,3526,862,3546xe" filled="true" fillcolor="#000000" stroked="false">
                <v:path arrowok="t"/>
                <v:fill type="solid"/>
              </v:shape>
            </v:group>
            <v:group style="position:absolute;left:862;top:3546;width:10;height:20" coordorigin="862,3546" coordsize="10,20">
              <v:shape style="position:absolute;left:862;top:3546;width:10;height:20" coordorigin="862,3546" coordsize="10,20" path="m862,3565l871,3565,871,3546,862,3546,862,3565xe" filled="true" fillcolor="#000000" stroked="false">
                <v:path arrowok="t"/>
                <v:fill type="solid"/>
              </v:shape>
            </v:group>
            <v:group style="position:absolute;left:862;top:3565;width:10;height:20" coordorigin="862,3565" coordsize="10,20">
              <v:shape style="position:absolute;left:862;top:3565;width:10;height:20" coordorigin="862,3565" coordsize="10,20" path="m862,3584l871,3584,871,3565,862,3565,862,3584xe" filled="true" fillcolor="#000000" stroked="false">
                <v:path arrowok="t"/>
                <v:fill type="solid"/>
              </v:shape>
            </v:group>
            <v:group style="position:absolute;left:862;top:3584;width:10;height:20" coordorigin="862,3584" coordsize="10,20">
              <v:shape style="position:absolute;left:862;top:3584;width:10;height:20" coordorigin="862,3584" coordsize="10,20" path="m862,3603l871,3603,871,3584,862,3584,862,3603xe" filled="true" fillcolor="#000000" stroked="false">
                <v:path arrowok="t"/>
                <v:fill type="solid"/>
              </v:shape>
            </v:group>
            <v:group style="position:absolute;left:862;top:3603;width:10;height:20" coordorigin="862,3603" coordsize="10,20">
              <v:shape style="position:absolute;left:862;top:3603;width:10;height:20" coordorigin="862,3603" coordsize="10,20" path="m862,3622l871,3622,871,3603,862,3603,862,3622xe" filled="true" fillcolor="#000000" stroked="false">
                <v:path arrowok="t"/>
                <v:fill type="solid"/>
              </v:shape>
            </v:group>
            <v:group style="position:absolute;left:862;top:3622;width:10;height:20" coordorigin="862,3622" coordsize="10,20">
              <v:shape style="position:absolute;left:862;top:3622;width:10;height:20" coordorigin="862,3622" coordsize="10,20" path="m862,3642l871,3642,871,3622,862,3622,862,3642xe" filled="true" fillcolor="#000000" stroked="false">
                <v:path arrowok="t"/>
                <v:fill type="solid"/>
              </v:shape>
            </v:group>
            <v:group style="position:absolute;left:862;top:3642;width:10;height:20" coordorigin="862,3642" coordsize="10,20">
              <v:shape style="position:absolute;left:862;top:3642;width:10;height:20" coordorigin="862,3642" coordsize="10,20" path="m862,3661l871,3661,871,3642,862,3642,862,3661xe" filled="true" fillcolor="#000000" stroked="false">
                <v:path arrowok="t"/>
                <v:fill type="solid"/>
              </v:shape>
              <v:shape style="position:absolute;left:857;top:3565;width:5608;height:106" type="#_x0000_t75" stroked="false">
                <v:imagedata r:id="rId294" o:title=""/>
              </v:shape>
              <v:shape style="position:absolute;left:6441;top:3661;width:3555;height:10" type="#_x0000_t75" stroked="false">
                <v:imagedata r:id="rId291" o:title=""/>
              </v:shape>
            </v:group>
            <v:group style="position:absolute;left:862;top:3670;width:10;height:20" coordorigin="862,3670" coordsize="10,20">
              <v:shape style="position:absolute;left:862;top:3670;width:10;height:20" coordorigin="862,3670" coordsize="10,20" path="m862,3690l871,3690,871,3670,862,3670,862,3690xe" filled="true" fillcolor="#000000" stroked="false">
                <v:path arrowok="t"/>
                <v:fill type="solid"/>
              </v:shape>
            </v:group>
            <v:group style="position:absolute;left:862;top:3690;width:10;height:20" coordorigin="862,3690" coordsize="10,20">
              <v:shape style="position:absolute;left:862;top:3690;width:10;height:20" coordorigin="862,3690" coordsize="10,20" path="m862,3709l871,3709,871,3690,862,3690,862,3709xe" filled="true" fillcolor="#000000" stroked="false">
                <v:path arrowok="t"/>
                <v:fill type="solid"/>
              </v:shape>
            </v:group>
            <v:group style="position:absolute;left:862;top:3709;width:10;height:20" coordorigin="862,3709" coordsize="10,20">
              <v:shape style="position:absolute;left:862;top:3709;width:10;height:20" coordorigin="862,3709" coordsize="10,20" path="m862,3728l871,3728,871,3709,862,3709,862,3728xe" filled="true" fillcolor="#000000" stroked="false">
                <v:path arrowok="t"/>
                <v:fill type="solid"/>
              </v:shape>
            </v:group>
            <v:group style="position:absolute;left:862;top:3728;width:10;height:20" coordorigin="862,3728" coordsize="10,20">
              <v:shape style="position:absolute;left:862;top:3728;width:10;height:20" coordorigin="862,3728" coordsize="10,20" path="m862,3747l871,3747,871,3728,862,3728,862,3747xe" filled="true" fillcolor="#000000" stroked="false">
                <v:path arrowok="t"/>
                <v:fill type="solid"/>
              </v:shape>
            </v:group>
            <v:group style="position:absolute;left:862;top:3747;width:10;height:20" coordorigin="862,3747" coordsize="10,20">
              <v:shape style="position:absolute;left:862;top:3747;width:10;height:20" coordorigin="862,3747" coordsize="10,20" path="m862,3766l871,3766,871,3747,862,3747,862,3766xe" filled="true" fillcolor="#000000" stroked="false">
                <v:path arrowok="t"/>
                <v:fill type="solid"/>
              </v:shape>
            </v:group>
            <v:group style="position:absolute;left:862;top:3766;width:10;height:20" coordorigin="862,3766" coordsize="10,20">
              <v:shape style="position:absolute;left:862;top:3766;width:10;height:20" coordorigin="862,3766" coordsize="10,20" path="m862,3786l871,3786,871,3766,862,3766,862,3786xe" filled="true" fillcolor="#000000" stroked="false">
                <v:path arrowok="t"/>
                <v:fill type="solid"/>
              </v:shape>
            </v:group>
            <v:group style="position:absolute;left:862;top:3786;width:10;height:20" coordorigin="862,3786" coordsize="10,20">
              <v:shape style="position:absolute;left:862;top:3786;width:10;height:20" coordorigin="862,3786" coordsize="10,20" path="m862,3805l871,3805,871,3786,862,3786,862,3805xe" filled="true" fillcolor="#000000" stroked="false">
                <v:path arrowok="t"/>
                <v:fill type="solid"/>
              </v:shape>
            </v:group>
            <v:group style="position:absolute;left:862;top:3805;width:10;height:20" coordorigin="862,3805" coordsize="10,20">
              <v:shape style="position:absolute;left:862;top:3805;width:10;height:20" coordorigin="862,3805" coordsize="10,20" path="m862,3824l871,3824,871,3805,862,3805,862,3824xe" filled="true" fillcolor="#000000" stroked="false">
                <v:path arrowok="t"/>
                <v:fill type="solid"/>
              </v:shape>
            </v:group>
            <v:group style="position:absolute;left:862;top:3824;width:10;height:20" coordorigin="862,3824" coordsize="10,20">
              <v:shape style="position:absolute;left:862;top:3824;width:10;height:20" coordorigin="862,3824" coordsize="10,20" path="m862,3843l871,3843,871,3824,862,3824,862,3843xe" filled="true" fillcolor="#000000" stroked="false">
                <v:path arrowok="t"/>
                <v:fill type="solid"/>
              </v:shape>
            </v:group>
            <v:group style="position:absolute;left:862;top:3843;width:10;height:20" coordorigin="862,3843" coordsize="10,20">
              <v:shape style="position:absolute;left:862;top:3843;width:10;height:20" coordorigin="862,3843" coordsize="10,20" path="m862,3862l871,3862,871,3843,862,3843,862,3862xe" filled="true" fillcolor="#000000" stroked="false">
                <v:path arrowok="t"/>
                <v:fill type="solid"/>
              </v:shape>
            </v:group>
            <v:group style="position:absolute;left:862;top:3862;width:10;height:20" coordorigin="862,3862" coordsize="10,20">
              <v:shape style="position:absolute;left:862;top:3862;width:10;height:20" coordorigin="862,3862" coordsize="10,20" path="m862,3882l871,3882,871,3862,862,3862,862,3882xe" filled="true" fillcolor="#000000" stroked="false">
                <v:path arrowok="t"/>
                <v:fill type="solid"/>
              </v:shape>
            </v:group>
            <v:group style="position:absolute;left:862;top:3882;width:10;height:20" coordorigin="862,3882" coordsize="10,20">
              <v:shape style="position:absolute;left:862;top:3882;width:10;height:20" coordorigin="862,3882" coordsize="10,20" path="m862,3901l871,3901,871,3882,862,3882,862,3901xe" filled="true" fillcolor="#000000" stroked="false">
                <v:path arrowok="t"/>
                <v:fill type="solid"/>
              </v:shape>
            </v:group>
            <v:group style="position:absolute;left:862;top:3901;width:10;height:20" coordorigin="862,3901" coordsize="10,20">
              <v:shape style="position:absolute;left:862;top:3901;width:10;height:20" coordorigin="862,3901" coordsize="10,20" path="m862,3920l871,3920,871,3901,862,3901,862,3920xe" filled="true" fillcolor="#000000" stroked="false">
                <v:path arrowok="t"/>
                <v:fill type="solid"/>
              </v:shape>
            </v:group>
            <v:group style="position:absolute;left:862;top:3920;width:10;height:20" coordorigin="862,3920" coordsize="10,20">
              <v:shape style="position:absolute;left:862;top:3920;width:10;height:20" coordorigin="862,3920" coordsize="10,20" path="m862,3939l871,3939,871,3920,862,3920,862,3939xe" filled="true" fillcolor="#000000" stroked="false">
                <v:path arrowok="t"/>
                <v:fill type="solid"/>
              </v:shape>
            </v:group>
            <v:group style="position:absolute;left:862;top:3939;width:10;height:20" coordorigin="862,3939" coordsize="10,20">
              <v:shape style="position:absolute;left:862;top:3939;width:10;height:20" coordorigin="862,3939" coordsize="10,20" path="m862,3958l871,3958,871,3939,862,3939,862,3958xe" filled="true" fillcolor="#000000" stroked="false">
                <v:path arrowok="t"/>
                <v:fill type="solid"/>
              </v:shape>
            </v:group>
            <v:group style="position:absolute;left:862;top:3958;width:10;height:20" coordorigin="862,3958" coordsize="10,20">
              <v:shape style="position:absolute;left:862;top:3958;width:10;height:20" coordorigin="862,3958" coordsize="10,20" path="m862,3978l871,3978,871,3958,862,3958,862,3978xe" filled="true" fillcolor="#000000" stroked="false">
                <v:path arrowok="t"/>
                <v:fill type="solid"/>
              </v:shape>
            </v:group>
            <v:group style="position:absolute;left:862;top:3978;width:10;height:20" coordorigin="862,3978" coordsize="10,20">
              <v:shape style="position:absolute;left:862;top:3978;width:10;height:20" coordorigin="862,3978" coordsize="10,20" path="m862,3997l871,3997,871,3978,862,3978,862,3997xe" filled="true" fillcolor="#000000" stroked="false">
                <v:path arrowok="t"/>
                <v:fill type="solid"/>
              </v:shape>
            </v:group>
            <v:group style="position:absolute;left:862;top:3997;width:10;height:20" coordorigin="862,3997" coordsize="10,20">
              <v:shape style="position:absolute;left:862;top:3997;width:10;height:20" coordorigin="862,3997" coordsize="10,20" path="m862,4016l871,4016,871,3997,862,3997,862,4016xe" filled="true" fillcolor="#000000" stroked="false">
                <v:path arrowok="t"/>
                <v:fill type="solid"/>
              </v:shape>
            </v:group>
            <v:group style="position:absolute;left:862;top:4016;width:10;height:20" coordorigin="862,4016" coordsize="10,20">
              <v:shape style="position:absolute;left:862;top:4016;width:10;height:20" coordorigin="862,4016" coordsize="10,20" path="m862,4035l871,4035,871,4016,862,4016,862,4035xe" filled="true" fillcolor="#000000" stroked="false">
                <v:path arrowok="t"/>
                <v:fill type="solid"/>
              </v:shape>
            </v:group>
            <v:group style="position:absolute;left:862;top:4035;width:10;height:20" coordorigin="862,4035" coordsize="10,20">
              <v:shape style="position:absolute;left:862;top:4035;width:10;height:20" coordorigin="862,4035" coordsize="10,20" path="m862,4054l871,4054,871,4035,862,4035,862,4054xe" filled="true" fillcolor="#000000" stroked="false">
                <v:path arrowok="t"/>
                <v:fill type="solid"/>
              </v:shape>
            </v:group>
            <v:group style="position:absolute;left:862;top:4063;width:10;height:2" coordorigin="862,4063" coordsize="10,2">
              <v:shape style="position:absolute;left:862;top:4063;width:10;height:2" coordorigin="862,4063" coordsize="10,0" path="m862,4063l871,4063e" filled="false" stroked="true" strokeweight=".84pt" strokecolor="#000000">
                <v:path arrowok="t"/>
              </v:shape>
              <v:shape style="position:absolute;left:862;top:4071;width:10;height:10" type="#_x0000_t75" stroked="false">
                <v:imagedata r:id="rId247" o:title=""/>
              </v:shape>
            </v:group>
            <v:group style="position:absolute;left:862;top:4076;width:10;height:2" coordorigin="862,4076" coordsize="10,2">
              <v:shape style="position:absolute;left:862;top:4076;width:10;height:2" coordorigin="862,4076" coordsize="10,0" path="m862,4076l871,4076e" filled="false" stroked="true" strokeweight=".48001pt" strokecolor="#000000">
                <v:path arrowok="t"/>
              </v:shape>
              <v:shape style="position:absolute;left:871;top:3978;width:5574;height:103" type="#_x0000_t75" stroked="false">
                <v:imagedata r:id="rId295" o:title=""/>
              </v:shape>
              <v:shape style="position:absolute;left:6455;top:3978;width:3560;height:103" type="#_x0000_t75" stroked="false">
                <v:imagedata r:id="rId296" o:title=""/>
              </v:shape>
            </v:group>
            <v:group style="position:absolute;left:9996;top:4076;width:10;height:2" coordorigin="9996,4076" coordsize="10,2">
              <v:shape style="position:absolute;left:9996;top:4076;width:10;height:2" coordorigin="9996,4076" coordsize="10,0" path="m9996,4076l10005,4076e" filled="false" stroked="true" strokeweight=".48001pt" strokecolor="#000000">
                <v:path arrowok="t"/>
              </v:shape>
            </v:group>
            <w10:wrap type="none"/>
          </v:group>
        </w:pict>
      </w:r>
      <w:r>
        <w:rPr/>
        <w:t>（</w:t>
      </w:r>
      <w:r>
        <w:rPr>
          <w:rFonts w:ascii="宋体" w:hAnsi="宋体" w:cs="宋体" w:eastAsia="宋体" w:hint="default"/>
        </w:rPr>
        <w:t>2</w:t>
      </w:r>
      <w:r>
        <w:rPr/>
        <w:t>）按账龄分析法计提坏账准备的应收账款：</w:t>
      </w:r>
    </w:p>
    <w:p>
      <w:pPr>
        <w:spacing w:line="240" w:lineRule="auto" w:before="6"/>
        <w:rPr>
          <w:rFonts w:ascii="宋体" w:hAnsi="宋体" w:cs="宋体" w:eastAsia="宋体" w:hint="default"/>
          <w:sz w:val="7"/>
          <w:szCs w:val="7"/>
        </w:rPr>
      </w:pPr>
    </w:p>
    <w:tbl>
      <w:tblPr>
        <w:tblW w:w="0" w:type="auto"/>
        <w:jc w:val="left"/>
        <w:tblInd w:w="1196" w:type="dxa"/>
        <w:tblLayout w:type="fixed"/>
        <w:tblCellMar>
          <w:top w:w="0" w:type="dxa"/>
          <w:left w:w="0" w:type="dxa"/>
          <w:bottom w:w="0" w:type="dxa"/>
          <w:right w:w="0" w:type="dxa"/>
        </w:tblCellMar>
        <w:tblLook w:val="01E0"/>
      </w:tblPr>
      <w:tblGrid>
        <w:gridCol w:w="2147"/>
        <w:gridCol w:w="2367"/>
        <w:gridCol w:w="1332"/>
        <w:gridCol w:w="2218"/>
      </w:tblGrid>
      <w:tr>
        <w:trPr>
          <w:trHeight w:val="317" w:hRule="exact"/>
        </w:trPr>
        <w:tc>
          <w:tcPr>
            <w:tcW w:w="2147" w:type="dxa"/>
            <w:tcBorders>
              <w:top w:val="nil" w:sz="6" w:space="0" w:color="auto"/>
              <w:left w:val="nil" w:sz="6" w:space="0" w:color="auto"/>
              <w:bottom w:val="nil" w:sz="6" w:space="0" w:color="auto"/>
              <w:right w:val="single" w:sz="4" w:space="0" w:color="000000"/>
            </w:tcBorders>
          </w:tcPr>
          <w:p>
            <w:pPr/>
          </w:p>
        </w:tc>
        <w:tc>
          <w:tcPr>
            <w:tcW w:w="2367" w:type="dxa"/>
            <w:tcBorders>
              <w:top w:val="nil" w:sz="6" w:space="0" w:color="auto"/>
              <w:left w:val="single" w:sz="4" w:space="0" w:color="000000"/>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c>
        <w:tc>
          <w:tcPr>
            <w:tcW w:w="2218" w:type="dxa"/>
            <w:tcBorders>
              <w:top w:val="nil" w:sz="6" w:space="0" w:color="auto"/>
              <w:left w:val="nil" w:sz="6" w:space="0" w:color="auto"/>
              <w:bottom w:val="nil" w:sz="6" w:space="0" w:color="auto"/>
              <w:right w:val="single" w:sz="4" w:space="0" w:color="000000"/>
            </w:tcBorders>
          </w:tcPr>
          <w:p>
            <w:pPr/>
          </w:p>
        </w:tc>
      </w:tr>
      <w:tr>
        <w:trPr>
          <w:trHeight w:val="103" w:hRule="exact"/>
        </w:trPr>
        <w:tc>
          <w:tcPr>
            <w:tcW w:w="2147" w:type="dxa"/>
            <w:tcBorders>
              <w:top w:val="nil" w:sz="6" w:space="0" w:color="auto"/>
              <w:left w:val="nil" w:sz="6" w:space="0" w:color="auto"/>
              <w:bottom w:val="nil" w:sz="6" w:space="0" w:color="auto"/>
              <w:right w:val="nil" w:sz="6" w:space="0" w:color="auto"/>
            </w:tcBorders>
          </w:tcPr>
          <w:p>
            <w:pPr/>
          </w:p>
        </w:tc>
        <w:tc>
          <w:tcPr>
            <w:tcW w:w="236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
        </w:tc>
        <w:tc>
          <w:tcPr>
            <w:tcW w:w="2218" w:type="dxa"/>
            <w:tcBorders>
              <w:top w:val="nil" w:sz="6" w:space="0" w:color="auto"/>
              <w:left w:val="nil" w:sz="6" w:space="0" w:color="auto"/>
              <w:bottom w:val="nil" w:sz="6" w:space="0" w:color="auto"/>
              <w:right w:val="single" w:sz="4" w:space="0" w:color="000000"/>
            </w:tcBorders>
          </w:tcPr>
          <w:p>
            <w:pPr/>
          </w:p>
        </w:tc>
      </w:tr>
      <w:tr>
        <w:trPr>
          <w:trHeight w:val="307" w:hRule="exact"/>
        </w:trPr>
        <w:tc>
          <w:tcPr>
            <w:tcW w:w="214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right="1063"/>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账龄</w:t>
            </w:r>
            <w:r>
              <w:rPr>
                <w:rFonts w:ascii="宋体" w:hAnsi="宋体" w:cs="宋体" w:eastAsia="宋体" w:hint="default"/>
                <w:sz w:val="18"/>
                <w:szCs w:val="18"/>
              </w:rPr>
            </w:r>
          </w:p>
        </w:tc>
        <w:tc>
          <w:tcPr>
            <w:tcW w:w="2367"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56"/>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1332" w:type="dxa"/>
            <w:tcBorders>
              <w:top w:val="nil" w:sz="6" w:space="0" w:color="auto"/>
              <w:left w:val="nil" w:sz="6" w:space="0" w:color="auto"/>
              <w:bottom w:val="nil" w:sz="6" w:space="0" w:color="auto"/>
              <w:right w:val="single" w:sz="4" w:space="0" w:color="000000"/>
            </w:tcBorders>
          </w:tcPr>
          <w:p>
            <w:pPr/>
          </w:p>
        </w:tc>
        <w:tc>
          <w:tcPr>
            <w:tcW w:w="2218"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r>
      <w:tr>
        <w:trPr>
          <w:trHeight w:val="103" w:hRule="exact"/>
        </w:trPr>
        <w:tc>
          <w:tcPr>
            <w:tcW w:w="2147" w:type="dxa"/>
            <w:tcBorders>
              <w:top w:val="nil" w:sz="6" w:space="0" w:color="auto"/>
              <w:left w:val="nil" w:sz="6" w:space="0" w:color="auto"/>
              <w:bottom w:val="nil" w:sz="6" w:space="0" w:color="auto"/>
              <w:right w:val="nil" w:sz="6" w:space="0" w:color="auto"/>
            </w:tcBorders>
          </w:tcPr>
          <w:p>
            <w:pPr/>
          </w:p>
        </w:tc>
        <w:tc>
          <w:tcPr>
            <w:tcW w:w="236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single" w:sz="4" w:space="0" w:color="000000"/>
            </w:tcBorders>
          </w:tcPr>
          <w:p>
            <w:pPr/>
          </w:p>
        </w:tc>
        <w:tc>
          <w:tcPr>
            <w:tcW w:w="221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147" w:type="dxa"/>
            <w:tcBorders>
              <w:top w:val="nil" w:sz="6" w:space="0" w:color="auto"/>
              <w:left w:val="nil" w:sz="6" w:space="0" w:color="auto"/>
              <w:bottom w:val="nil" w:sz="6" w:space="0" w:color="auto"/>
              <w:right w:val="single" w:sz="4" w:space="0" w:color="000000"/>
            </w:tcBorders>
          </w:tcPr>
          <w:p>
            <w:pPr/>
          </w:p>
        </w:tc>
        <w:tc>
          <w:tcPr>
            <w:tcW w:w="2367"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34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宋体" w:hAnsi="宋体" w:cs="宋体" w:eastAsia="宋体" w:hint="default"/>
                <w:sz w:val="18"/>
                <w:szCs w:val="18"/>
                <w:u w:val="single" w:color="000000"/>
              </w:rPr>
              <w:t>(%)</w:t>
            </w:r>
            <w:r>
              <w:rPr>
                <w:rFonts w:ascii="宋体" w:hAnsi="宋体" w:cs="宋体" w:eastAsia="宋体" w:hint="default"/>
                <w:sz w:val="18"/>
                <w:szCs w:val="18"/>
              </w:rPr>
            </w:r>
          </w:p>
        </w:tc>
        <w:tc>
          <w:tcPr>
            <w:tcW w:w="2218" w:type="dxa"/>
            <w:tcBorders>
              <w:top w:val="nil" w:sz="6" w:space="0" w:color="auto"/>
              <w:left w:val="single" w:sz="4" w:space="0" w:color="000000"/>
              <w:bottom w:val="nil" w:sz="6" w:space="0" w:color="auto"/>
              <w:right w:val="single" w:sz="4" w:space="0" w:color="000000"/>
            </w:tcBorders>
          </w:tcPr>
          <w:p>
            <w:pPr/>
          </w:p>
        </w:tc>
      </w:tr>
      <w:tr>
        <w:trPr>
          <w:trHeight w:val="103" w:hRule="exact"/>
        </w:trPr>
        <w:tc>
          <w:tcPr>
            <w:tcW w:w="2147" w:type="dxa"/>
            <w:tcBorders>
              <w:top w:val="nil" w:sz="6" w:space="0" w:color="auto"/>
              <w:left w:val="nil" w:sz="6" w:space="0" w:color="auto"/>
              <w:bottom w:val="nil" w:sz="6" w:space="0" w:color="auto"/>
              <w:right w:val="single" w:sz="4" w:space="0" w:color="000000"/>
            </w:tcBorders>
          </w:tcPr>
          <w:p>
            <w:pPr/>
          </w:p>
        </w:tc>
        <w:tc>
          <w:tcPr>
            <w:tcW w:w="2367" w:type="dxa"/>
            <w:tcBorders>
              <w:top w:val="nil" w:sz="6" w:space="0" w:color="auto"/>
              <w:left w:val="single" w:sz="4" w:space="0" w:color="000000"/>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single" w:sz="4" w:space="0" w:color="000000"/>
            </w:tcBorders>
          </w:tcPr>
          <w:p>
            <w:pPr/>
          </w:p>
        </w:tc>
        <w:tc>
          <w:tcPr>
            <w:tcW w:w="221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14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right="1063"/>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367"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80,807,155.41</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z w:val="18"/>
              </w:rPr>
              <w:t>46.99</w:t>
            </w:r>
          </w:p>
        </w:tc>
        <w:tc>
          <w:tcPr>
            <w:tcW w:w="221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4,040,357.77</w:t>
            </w:r>
          </w:p>
        </w:tc>
      </w:tr>
      <w:tr>
        <w:trPr>
          <w:trHeight w:val="106" w:hRule="exact"/>
        </w:trPr>
        <w:tc>
          <w:tcPr>
            <w:tcW w:w="2147" w:type="dxa"/>
            <w:tcBorders>
              <w:top w:val="nil" w:sz="6" w:space="0" w:color="auto"/>
              <w:left w:val="nil" w:sz="6" w:space="0" w:color="auto"/>
              <w:bottom w:val="nil" w:sz="6" w:space="0" w:color="auto"/>
              <w:right w:val="single" w:sz="4" w:space="0" w:color="000000"/>
            </w:tcBorders>
          </w:tcPr>
          <w:p>
            <w:pPr/>
          </w:p>
        </w:tc>
        <w:tc>
          <w:tcPr>
            <w:tcW w:w="2367" w:type="dxa"/>
            <w:tcBorders>
              <w:top w:val="nil" w:sz="6" w:space="0" w:color="auto"/>
              <w:left w:val="single" w:sz="4" w:space="0" w:color="000000"/>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single" w:sz="4" w:space="0" w:color="000000"/>
            </w:tcBorders>
          </w:tcPr>
          <w:p>
            <w:pPr/>
          </w:p>
        </w:tc>
        <w:tc>
          <w:tcPr>
            <w:tcW w:w="221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147"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1063"/>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6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62,706,537.65</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36.47</w:t>
            </w:r>
          </w:p>
        </w:tc>
        <w:tc>
          <w:tcPr>
            <w:tcW w:w="221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6,270,653.77</w:t>
            </w:r>
          </w:p>
        </w:tc>
      </w:tr>
      <w:tr>
        <w:trPr>
          <w:trHeight w:val="103" w:hRule="exact"/>
        </w:trPr>
        <w:tc>
          <w:tcPr>
            <w:tcW w:w="2147" w:type="dxa"/>
            <w:tcBorders>
              <w:top w:val="nil" w:sz="6" w:space="0" w:color="auto"/>
              <w:left w:val="nil" w:sz="6" w:space="0" w:color="auto"/>
              <w:bottom w:val="nil" w:sz="6" w:space="0" w:color="auto"/>
              <w:right w:val="single" w:sz="4" w:space="0" w:color="000000"/>
            </w:tcBorders>
          </w:tcPr>
          <w:p>
            <w:pPr/>
          </w:p>
        </w:tc>
        <w:tc>
          <w:tcPr>
            <w:tcW w:w="2367" w:type="dxa"/>
            <w:tcBorders>
              <w:top w:val="nil" w:sz="6" w:space="0" w:color="auto"/>
              <w:left w:val="single" w:sz="4" w:space="0" w:color="000000"/>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single" w:sz="4" w:space="0" w:color="000000"/>
            </w:tcBorders>
          </w:tcPr>
          <w:p>
            <w:pPr/>
          </w:p>
        </w:tc>
        <w:tc>
          <w:tcPr>
            <w:tcW w:w="221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14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right="1063"/>
              <w:jc w:val="center"/>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67"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12,235,036.00</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7.12</w:t>
            </w:r>
          </w:p>
        </w:tc>
        <w:tc>
          <w:tcPr>
            <w:tcW w:w="221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2,447,007.20</w:t>
            </w:r>
          </w:p>
        </w:tc>
      </w:tr>
      <w:tr>
        <w:trPr>
          <w:trHeight w:val="103" w:hRule="exact"/>
        </w:trPr>
        <w:tc>
          <w:tcPr>
            <w:tcW w:w="2147" w:type="dxa"/>
            <w:tcBorders>
              <w:top w:val="nil" w:sz="6" w:space="0" w:color="auto"/>
              <w:left w:val="nil" w:sz="6" w:space="0" w:color="auto"/>
              <w:bottom w:val="nil" w:sz="6" w:space="0" w:color="auto"/>
              <w:right w:val="single" w:sz="4" w:space="0" w:color="000000"/>
            </w:tcBorders>
          </w:tcPr>
          <w:p>
            <w:pPr/>
          </w:p>
        </w:tc>
        <w:tc>
          <w:tcPr>
            <w:tcW w:w="2367" w:type="dxa"/>
            <w:tcBorders>
              <w:top w:val="nil" w:sz="6" w:space="0" w:color="auto"/>
              <w:left w:val="single" w:sz="4" w:space="0" w:color="000000"/>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single" w:sz="4" w:space="0" w:color="000000"/>
            </w:tcBorders>
          </w:tcPr>
          <w:p>
            <w:pPr/>
          </w:p>
        </w:tc>
        <w:tc>
          <w:tcPr>
            <w:tcW w:w="2218"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2147"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right="1063"/>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67"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10,412,351.50</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6.05</w:t>
            </w:r>
          </w:p>
        </w:tc>
        <w:tc>
          <w:tcPr>
            <w:tcW w:w="221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5,206,175.75</w:t>
            </w:r>
          </w:p>
        </w:tc>
      </w:tr>
      <w:tr>
        <w:trPr>
          <w:trHeight w:val="103" w:hRule="exact"/>
        </w:trPr>
        <w:tc>
          <w:tcPr>
            <w:tcW w:w="2147" w:type="dxa"/>
            <w:tcBorders>
              <w:top w:val="nil" w:sz="6" w:space="0" w:color="auto"/>
              <w:left w:val="nil" w:sz="6" w:space="0" w:color="auto"/>
              <w:bottom w:val="nil" w:sz="6" w:space="0" w:color="auto"/>
              <w:right w:val="single" w:sz="4" w:space="0" w:color="000000"/>
            </w:tcBorders>
          </w:tcPr>
          <w:p>
            <w:pPr/>
          </w:p>
        </w:tc>
        <w:tc>
          <w:tcPr>
            <w:tcW w:w="2367" w:type="dxa"/>
            <w:tcBorders>
              <w:top w:val="nil" w:sz="6" w:space="0" w:color="auto"/>
              <w:left w:val="single" w:sz="4" w:space="0" w:color="000000"/>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single" w:sz="4" w:space="0" w:color="000000"/>
            </w:tcBorders>
          </w:tcPr>
          <w:p>
            <w:pPr/>
          </w:p>
        </w:tc>
        <w:tc>
          <w:tcPr>
            <w:tcW w:w="221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14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right="1063"/>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67"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5,798,627.00</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3.37</w:t>
            </w:r>
          </w:p>
        </w:tc>
        <w:tc>
          <w:tcPr>
            <w:tcW w:w="221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5,798,627.00</w:t>
            </w:r>
          </w:p>
        </w:tc>
      </w:tr>
      <w:tr>
        <w:trPr>
          <w:trHeight w:val="106" w:hRule="exact"/>
        </w:trPr>
        <w:tc>
          <w:tcPr>
            <w:tcW w:w="2147" w:type="dxa"/>
            <w:tcBorders>
              <w:top w:val="nil" w:sz="6" w:space="0" w:color="auto"/>
              <w:left w:val="nil" w:sz="6" w:space="0" w:color="auto"/>
              <w:bottom w:val="nil" w:sz="6" w:space="0" w:color="auto"/>
              <w:right w:val="single" w:sz="4" w:space="0" w:color="000000"/>
            </w:tcBorders>
          </w:tcPr>
          <w:p>
            <w:pPr/>
          </w:p>
        </w:tc>
        <w:tc>
          <w:tcPr>
            <w:tcW w:w="2367" w:type="dxa"/>
            <w:tcBorders>
              <w:top w:val="nil" w:sz="6" w:space="0" w:color="auto"/>
              <w:left w:val="single" w:sz="4" w:space="0" w:color="000000"/>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single" w:sz="4" w:space="0" w:color="000000"/>
            </w:tcBorders>
          </w:tcPr>
          <w:p>
            <w:pPr/>
          </w:p>
        </w:tc>
        <w:tc>
          <w:tcPr>
            <w:tcW w:w="2218" w:type="dxa"/>
            <w:tcBorders>
              <w:top w:val="nil" w:sz="6" w:space="0" w:color="auto"/>
              <w:left w:val="single" w:sz="4" w:space="0" w:color="000000"/>
              <w:bottom w:val="nil" w:sz="6" w:space="0" w:color="auto"/>
              <w:right w:val="single" w:sz="4" w:space="0" w:color="000000"/>
            </w:tcBorders>
          </w:tcPr>
          <w:p>
            <w:pPr/>
          </w:p>
        </w:tc>
      </w:tr>
      <w:tr>
        <w:trPr>
          <w:trHeight w:val="410" w:hRule="exact"/>
        </w:trPr>
        <w:tc>
          <w:tcPr>
            <w:tcW w:w="2147"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1063"/>
              <w:jc w:val="center"/>
              <w:rPr>
                <w:rFonts w:ascii="宋体" w:hAnsi="宋体" w:cs="宋体" w:eastAsia="宋体" w:hint="default"/>
                <w:sz w:val="18"/>
                <w:szCs w:val="18"/>
              </w:rPr>
            </w:pPr>
            <w:r>
              <w:rPr>
                <w:rFonts w:ascii="宋体" w:hAnsi="宋体" w:cs="宋体" w:eastAsia="宋体" w:hint="default"/>
                <w:sz w:val="18"/>
                <w:szCs w:val="18"/>
              </w:rPr>
              <w:t>合计</w:t>
            </w:r>
          </w:p>
        </w:tc>
        <w:tc>
          <w:tcPr>
            <w:tcW w:w="2367"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171,959,707.56</w:t>
            </w:r>
            <w:r>
              <w:rPr>
                <w:rFonts w:ascii="Times New Roman"/>
                <w:b/>
                <w:spacing w:val="-1"/>
                <w:sz w:val="18"/>
              </w:rPr>
            </w:r>
            <w:r>
              <w:rPr>
                <w:rFonts w:ascii="Times New Roman"/>
                <w:spacing w:val="-1"/>
                <w:sz w:val="18"/>
              </w:rPr>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100.00</w:t>
            </w:r>
            <w:r>
              <w:rPr>
                <w:rFonts w:ascii="Times New Roman"/>
                <w:b/>
                <w:spacing w:val="-1"/>
                <w:sz w:val="18"/>
              </w:rPr>
            </w:r>
            <w:r>
              <w:rPr>
                <w:rFonts w:ascii="Times New Roman"/>
                <w:spacing w:val="-1"/>
                <w:sz w:val="18"/>
              </w:rPr>
            </w:r>
          </w:p>
        </w:tc>
        <w:tc>
          <w:tcPr>
            <w:tcW w:w="2218"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23,762,821.49</w:t>
            </w:r>
            <w:r>
              <w:rPr>
                <w:rFonts w:ascii="Times New Roman"/>
                <w:b/>
                <w:spacing w:val="-1"/>
                <w:sz w:val="18"/>
              </w:rPr>
            </w:r>
            <w:r>
              <w:rPr>
                <w:rFonts w:ascii="Times New Roman"/>
                <w:spacing w:val="-1"/>
                <w:sz w:val="18"/>
              </w:rPr>
            </w:r>
          </w:p>
        </w:tc>
      </w:tr>
    </w:tbl>
    <w:p>
      <w:pPr>
        <w:pStyle w:val="BodyText"/>
        <w:spacing w:line="262" w:lineRule="exact"/>
        <w:ind w:left="340" w:right="114"/>
        <w:jc w:val="left"/>
      </w:pPr>
      <w:r>
        <w:rPr/>
        <w:pict>
          <v:group style="position:absolute;margin-left:42.719986pt;margin-top:15.59996pt;width:453.35pt;height:183.75pt;mso-position-horizontal-relative:page;mso-position-vertical-relative:paragraph;z-index:-1436536" coordorigin="854,312" coordsize="9067,3675">
            <v:shape style="position:absolute;left:862;top:312;width:10;height:10" type="#_x0000_t75" stroked="false">
              <v:imagedata r:id="rId247" o:title=""/>
            </v:shape>
            <v:shape style="position:absolute;left:857;top:312;width:3090;height:10" type="#_x0000_t75" stroked="false">
              <v:imagedata r:id="rId297" o:title=""/>
            </v:shape>
            <v:shape style="position:absolute;left:3942;top:312;width:5970;height:10" type="#_x0000_t75" stroked="false">
              <v:imagedata r:id="rId298" o:title=""/>
            </v:shape>
            <v:group style="position:absolute;left:862;top:322;width:10;height:20" coordorigin="862,322" coordsize="10,20">
              <v:shape style="position:absolute;left:862;top:322;width:10;height:20" coordorigin="862,322" coordsize="10,20" path="m862,341l871,341,871,322,862,322,862,341xe" filled="true" fillcolor="#000000" stroked="false">
                <v:path arrowok="t"/>
                <v:fill type="solid"/>
              </v:shape>
            </v:group>
            <v:group style="position:absolute;left:862;top:341;width:10;height:20" coordorigin="862,341" coordsize="10,20">
              <v:shape style="position:absolute;left:862;top:341;width:10;height:20" coordorigin="862,341" coordsize="10,20" path="m862,360l871,360,871,341,862,341,862,360xe" filled="true" fillcolor="#000000" stroked="false">
                <v:path arrowok="t"/>
                <v:fill type="solid"/>
              </v:shape>
            </v:group>
            <v:group style="position:absolute;left:862;top:360;width:10;height:20" coordorigin="862,360" coordsize="10,20">
              <v:shape style="position:absolute;left:862;top:360;width:10;height:20" coordorigin="862,360" coordsize="10,20" path="m862,379l871,379,871,360,862,360,862,379xe" filled="true" fillcolor="#000000" stroked="false">
                <v:path arrowok="t"/>
                <v:fill type="solid"/>
              </v:shape>
            </v:group>
            <v:group style="position:absolute;left:862;top:379;width:10;height:20" coordorigin="862,379" coordsize="10,20">
              <v:shape style="position:absolute;left:862;top:379;width:10;height:20" coordorigin="862,379" coordsize="10,20" path="m862,398l871,398,871,379,862,379,862,398xe" filled="true" fillcolor="#000000" stroked="false">
                <v:path arrowok="t"/>
                <v:fill type="solid"/>
              </v:shape>
            </v:group>
            <v:group style="position:absolute;left:862;top:398;width:10;height:20" coordorigin="862,398" coordsize="10,20">
              <v:shape style="position:absolute;left:862;top:398;width:10;height:20" coordorigin="862,398" coordsize="10,20" path="m862,418l871,418,871,398,862,398,862,418xe" filled="true" fillcolor="#000000" stroked="false">
                <v:path arrowok="t"/>
                <v:fill type="solid"/>
              </v:shape>
            </v:group>
            <v:group style="position:absolute;left:862;top:418;width:10;height:20" coordorigin="862,418" coordsize="10,20">
              <v:shape style="position:absolute;left:862;top:418;width:10;height:20" coordorigin="862,418" coordsize="10,20" path="m862,437l871,437,871,418,862,418,862,437xe" filled="true" fillcolor="#000000" stroked="false">
                <v:path arrowok="t"/>
                <v:fill type="solid"/>
              </v:shape>
            </v:group>
            <v:group style="position:absolute;left:862;top:437;width:10;height:20" coordorigin="862,437" coordsize="10,20">
              <v:shape style="position:absolute;left:862;top:437;width:10;height:20" coordorigin="862,437" coordsize="10,20" path="m862,456l871,456,871,437,862,437,862,456xe" filled="true" fillcolor="#000000" stroked="false">
                <v:path arrowok="t"/>
                <v:fill type="solid"/>
              </v:shape>
            </v:group>
            <v:group style="position:absolute;left:862;top:456;width:10;height:20" coordorigin="862,456" coordsize="10,20">
              <v:shape style="position:absolute;left:862;top:456;width:10;height:20" coordorigin="862,456" coordsize="10,20" path="m862,475l871,475,871,456,862,456,862,475xe" filled="true" fillcolor="#000000" stroked="false">
                <v:path arrowok="t"/>
                <v:fill type="solid"/>
              </v:shape>
            </v:group>
            <v:group style="position:absolute;left:862;top:475;width:10;height:20" coordorigin="862,475" coordsize="10,20">
              <v:shape style="position:absolute;left:862;top:475;width:10;height:20" coordorigin="862,475" coordsize="10,20" path="m862,494l871,494,871,475,862,475,862,494xe" filled="true" fillcolor="#000000" stroked="false">
                <v:path arrowok="t"/>
                <v:fill type="solid"/>
              </v:shape>
            </v:group>
            <v:group style="position:absolute;left:862;top:494;width:10;height:20" coordorigin="862,494" coordsize="10,20">
              <v:shape style="position:absolute;left:862;top:494;width:10;height:20" coordorigin="862,494" coordsize="10,20" path="m862,514l871,514,871,494,862,494,862,514xe" filled="true" fillcolor="#000000" stroked="false">
                <v:path arrowok="t"/>
                <v:fill type="solid"/>
              </v:shape>
            </v:group>
            <v:group style="position:absolute;left:862;top:514;width:10;height:20" coordorigin="862,514" coordsize="10,20">
              <v:shape style="position:absolute;left:862;top:514;width:10;height:20" coordorigin="862,514" coordsize="10,20" path="m862,533l871,533,871,514,862,514,862,533xe" filled="true" fillcolor="#000000" stroked="false">
                <v:path arrowok="t"/>
                <v:fill type="solid"/>
              </v:shape>
            </v:group>
            <v:group style="position:absolute;left:862;top:533;width:10;height:20" coordorigin="862,533" coordsize="10,20">
              <v:shape style="position:absolute;left:862;top:533;width:10;height:20" coordorigin="862,533" coordsize="10,20" path="m862,552l871,552,871,533,862,533,862,552xe" filled="true" fillcolor="#000000" stroked="false">
                <v:path arrowok="t"/>
                <v:fill type="solid"/>
              </v:shape>
            </v:group>
            <v:group style="position:absolute;left:862;top:552;width:10;height:20" coordorigin="862,552" coordsize="10,20">
              <v:shape style="position:absolute;left:862;top:552;width:10;height:20" coordorigin="862,552" coordsize="10,20" path="m862,571l871,571,871,552,862,552,862,571xe" filled="true" fillcolor="#000000" stroked="false">
                <v:path arrowok="t"/>
                <v:fill type="solid"/>
              </v:shape>
            </v:group>
            <v:group style="position:absolute;left:862;top:571;width:10;height:20" coordorigin="862,571" coordsize="10,20">
              <v:shape style="position:absolute;left:862;top:571;width:10;height:20" coordorigin="862,571" coordsize="10,20" path="m862,590l871,590,871,571,862,571,862,590xe" filled="true" fillcolor="#000000" stroked="false">
                <v:path arrowok="t"/>
                <v:fill type="solid"/>
              </v:shape>
            </v:group>
            <v:group style="position:absolute;left:862;top:590;width:10;height:20" coordorigin="862,590" coordsize="10,20">
              <v:shape style="position:absolute;left:862;top:590;width:10;height:20" coordorigin="862,590" coordsize="10,20" path="m862,610l871,610,871,590,862,590,862,610xe" filled="true" fillcolor="#000000" stroked="false">
                <v:path arrowok="t"/>
                <v:fill type="solid"/>
              </v:shape>
            </v:group>
            <v:group style="position:absolute;left:862;top:610;width:10;height:20" coordorigin="862,610" coordsize="10,20">
              <v:shape style="position:absolute;left:862;top:610;width:10;height:20" coordorigin="862,610" coordsize="10,20" path="m862,629l871,629,871,610,862,610,862,629xe" filled="true" fillcolor="#000000" stroked="false">
                <v:path arrowok="t"/>
                <v:fill type="solid"/>
              </v:shape>
            </v:group>
            <v:group style="position:absolute;left:862;top:629;width:10;height:20" coordorigin="862,629" coordsize="10,20">
              <v:shape style="position:absolute;left:862;top:629;width:10;height:20" coordorigin="862,629" coordsize="10,20" path="m862,648l871,648,871,629,862,629,862,648xe" filled="true" fillcolor="#000000" stroked="false">
                <v:path arrowok="t"/>
                <v:fill type="solid"/>
              </v:shape>
            </v:group>
            <v:group style="position:absolute;left:862;top:648;width:10;height:20" coordorigin="862,648" coordsize="10,20">
              <v:shape style="position:absolute;left:862;top:648;width:10;height:20" coordorigin="862,648" coordsize="10,20" path="m862,667l871,667,871,648,862,648,862,667xe" filled="true" fillcolor="#000000" stroked="false">
                <v:path arrowok="t"/>
                <v:fill type="solid"/>
              </v:shape>
            </v:group>
            <v:group style="position:absolute;left:862;top:667;width:10;height:20" coordorigin="862,667" coordsize="10,20">
              <v:shape style="position:absolute;left:862;top:667;width:10;height:20" coordorigin="862,667" coordsize="10,20" path="m862,686l871,686,871,667,862,667,862,686xe" filled="true" fillcolor="#000000" stroked="false">
                <v:path arrowok="t"/>
                <v:fill type="solid"/>
              </v:shape>
            </v:group>
            <v:group style="position:absolute;left:862;top:686;width:10;height:20" coordorigin="862,686" coordsize="10,20">
              <v:shape style="position:absolute;left:862;top:686;width:10;height:20" coordorigin="862,686" coordsize="10,20" path="m862,706l871,706,871,686,862,686,862,706xe" filled="true" fillcolor="#000000" stroked="false">
                <v:path arrowok="t"/>
                <v:fill type="solid"/>
              </v:shape>
            </v:group>
            <v:group style="position:absolute;left:862;top:713;width:10;height:2" coordorigin="862,713" coordsize="10,2">
              <v:shape style="position:absolute;left:862;top:713;width:10;height:2" coordorigin="862,713" coordsize="10,0" path="m862,713l871,713e" filled="false" stroked="true" strokeweight=".71997pt" strokecolor="#000000">
                <v:path arrowok="t"/>
              </v:shape>
            </v:group>
            <v:group style="position:absolute;left:862;top:725;width:10;height:2" coordorigin="862,725" coordsize="10,2">
              <v:shape style="position:absolute;left:862;top:725;width:10;height:2" coordorigin="862,725" coordsize="10,0" path="m862,725l871,725e" filled="false" stroked="true" strokeweight=".47998pt" strokecolor="#000000">
                <v:path arrowok="t"/>
              </v:shape>
              <v:shape style="position:absolute;left:3937;top:629;width:3555;height:101" type="#_x0000_t75" stroked="false">
                <v:imagedata r:id="rId299" o:title=""/>
              </v:shape>
              <v:shape style="position:absolute;left:7487;top:720;width:2415;height:10" type="#_x0000_t75" stroked="false">
                <v:imagedata r:id="rId300" o:title=""/>
              </v:shape>
            </v:group>
            <v:group style="position:absolute;left:862;top:730;width:10;height:20" coordorigin="862,730" coordsize="10,20">
              <v:shape style="position:absolute;left:862;top:730;width:10;height:20" coordorigin="862,730" coordsize="10,20" path="m862,749l871,749,871,730,862,730,862,749xe" filled="true" fillcolor="#000000" stroked="false">
                <v:path arrowok="t"/>
                <v:fill type="solid"/>
              </v:shape>
            </v:group>
            <v:group style="position:absolute;left:862;top:749;width:10;height:20" coordorigin="862,749" coordsize="10,20">
              <v:shape style="position:absolute;left:862;top:749;width:10;height:20" coordorigin="862,749" coordsize="10,20" path="m862,768l871,768,871,749,862,749,862,768xe" filled="true" fillcolor="#000000" stroked="false">
                <v:path arrowok="t"/>
                <v:fill type="solid"/>
              </v:shape>
            </v:group>
            <v:group style="position:absolute;left:862;top:768;width:10;height:20" coordorigin="862,768" coordsize="10,20">
              <v:shape style="position:absolute;left:862;top:768;width:10;height:20" coordorigin="862,768" coordsize="10,20" path="m862,787l871,787,871,768,862,768,862,787xe" filled="true" fillcolor="#000000" stroked="false">
                <v:path arrowok="t"/>
                <v:fill type="solid"/>
              </v:shape>
            </v:group>
            <v:group style="position:absolute;left:862;top:787;width:10;height:20" coordorigin="862,787" coordsize="10,20">
              <v:shape style="position:absolute;left:862;top:787;width:10;height:20" coordorigin="862,787" coordsize="10,20" path="m862,806l871,806,871,787,862,787,862,806xe" filled="true" fillcolor="#000000" stroked="false">
                <v:path arrowok="t"/>
                <v:fill type="solid"/>
              </v:shape>
            </v:group>
            <v:group style="position:absolute;left:862;top:806;width:10;height:20" coordorigin="862,806" coordsize="10,20">
              <v:shape style="position:absolute;left:862;top:806;width:10;height:20" coordorigin="862,806" coordsize="10,20" path="m862,826l871,826,871,806,862,806,862,826xe" filled="true" fillcolor="#000000" stroked="false">
                <v:path arrowok="t"/>
                <v:fill type="solid"/>
              </v:shape>
            </v:group>
            <v:group style="position:absolute;left:862;top:826;width:10;height:20" coordorigin="862,826" coordsize="10,20">
              <v:shape style="position:absolute;left:862;top:826;width:10;height:20" coordorigin="862,826" coordsize="10,20" path="m862,845l871,845,871,826,862,826,862,845xe" filled="true" fillcolor="#000000" stroked="false">
                <v:path arrowok="t"/>
                <v:fill type="solid"/>
              </v:shape>
            </v:group>
            <v:group style="position:absolute;left:862;top:845;width:10;height:20" coordorigin="862,845" coordsize="10,20">
              <v:shape style="position:absolute;left:862;top:845;width:10;height:20" coordorigin="862,845" coordsize="10,20" path="m862,864l871,864,871,845,862,845,862,864xe" filled="true" fillcolor="#000000" stroked="false">
                <v:path arrowok="t"/>
                <v:fill type="solid"/>
              </v:shape>
            </v:group>
            <v:group style="position:absolute;left:862;top:864;width:10;height:20" coordorigin="862,864" coordsize="10,20">
              <v:shape style="position:absolute;left:862;top:864;width:10;height:20" coordorigin="862,864" coordsize="10,20" path="m862,883l871,883,871,864,862,864,862,883xe" filled="true" fillcolor="#000000" stroked="false">
                <v:path arrowok="t"/>
                <v:fill type="solid"/>
              </v:shape>
            </v:group>
            <v:group style="position:absolute;left:862;top:883;width:10;height:20" coordorigin="862,883" coordsize="10,20">
              <v:shape style="position:absolute;left:862;top:883;width:10;height:20" coordorigin="862,883" coordsize="10,20" path="m862,902l871,902,871,883,862,883,862,902xe" filled="true" fillcolor="#000000" stroked="false">
                <v:path arrowok="t"/>
                <v:fill type="solid"/>
              </v:shape>
            </v:group>
            <v:group style="position:absolute;left:862;top:902;width:10;height:20" coordorigin="862,902" coordsize="10,20">
              <v:shape style="position:absolute;left:862;top:902;width:10;height:20" coordorigin="862,902" coordsize="10,20" path="m862,922l871,922,871,902,862,902,862,922xe" filled="true" fillcolor="#000000" stroked="false">
                <v:path arrowok="t"/>
                <v:fill type="solid"/>
              </v:shape>
            </v:group>
            <v:group style="position:absolute;left:862;top:922;width:10;height:20" coordorigin="862,922" coordsize="10,20">
              <v:shape style="position:absolute;left:862;top:922;width:10;height:20" coordorigin="862,922" coordsize="10,20" path="m862,941l871,941,871,922,862,922,862,941xe" filled="true" fillcolor="#000000" stroked="false">
                <v:path arrowok="t"/>
                <v:fill type="solid"/>
              </v:shape>
            </v:group>
            <v:group style="position:absolute;left:862;top:941;width:10;height:20" coordorigin="862,941" coordsize="10,20">
              <v:shape style="position:absolute;left:862;top:941;width:10;height:20" coordorigin="862,941" coordsize="10,20" path="m862,960l871,960,871,941,862,941,862,960xe" filled="true" fillcolor="#000000" stroked="false">
                <v:path arrowok="t"/>
                <v:fill type="solid"/>
              </v:shape>
            </v:group>
            <v:group style="position:absolute;left:862;top:960;width:10;height:20" coordorigin="862,960" coordsize="10,20">
              <v:shape style="position:absolute;left:862;top:960;width:10;height:20" coordorigin="862,960" coordsize="10,20" path="m862,979l871,979,871,960,862,960,862,979xe" filled="true" fillcolor="#000000" stroked="false">
                <v:path arrowok="t"/>
                <v:fill type="solid"/>
              </v:shape>
            </v:group>
            <v:group style="position:absolute;left:862;top:979;width:10;height:20" coordorigin="862,979" coordsize="10,20">
              <v:shape style="position:absolute;left:862;top:979;width:10;height:20" coordorigin="862,979" coordsize="10,20" path="m862,998l871,998,871,979,862,979,862,998xe" filled="true" fillcolor="#000000" stroked="false">
                <v:path arrowok="t"/>
                <v:fill type="solid"/>
              </v:shape>
            </v:group>
            <v:group style="position:absolute;left:862;top:998;width:10;height:20" coordorigin="862,998" coordsize="10,20">
              <v:shape style="position:absolute;left:862;top:998;width:10;height:20" coordorigin="862,998" coordsize="10,20" path="m862,1018l871,1018,871,998,862,998,862,1018xe" filled="true" fillcolor="#000000" stroked="false">
                <v:path arrowok="t"/>
                <v:fill type="solid"/>
              </v:shape>
            </v:group>
            <v:group style="position:absolute;left:862;top:1018;width:10;height:20" coordorigin="862,1018" coordsize="10,20">
              <v:shape style="position:absolute;left:862;top:1018;width:10;height:20" coordorigin="862,1018" coordsize="10,20" path="m862,1037l871,1037,871,1018,862,1018,862,1037xe" filled="true" fillcolor="#000000" stroked="false">
                <v:path arrowok="t"/>
                <v:fill type="solid"/>
              </v:shape>
            </v:group>
            <v:group style="position:absolute;left:862;top:1037;width:10;height:20" coordorigin="862,1037" coordsize="10,20">
              <v:shape style="position:absolute;left:862;top:1037;width:10;height:20" coordorigin="862,1037" coordsize="10,20" path="m862,1056l871,1056,871,1037,862,1037,862,1056xe" filled="true" fillcolor="#000000" stroked="false">
                <v:path arrowok="t"/>
                <v:fill type="solid"/>
              </v:shape>
            </v:group>
            <v:group style="position:absolute;left:862;top:1056;width:10;height:20" coordorigin="862,1056" coordsize="10,20">
              <v:shape style="position:absolute;left:862;top:1056;width:10;height:20" coordorigin="862,1056" coordsize="10,20" path="m862,1075l871,1075,871,1056,862,1056,862,1075xe" filled="true" fillcolor="#000000" stroked="false">
                <v:path arrowok="t"/>
                <v:fill type="solid"/>
              </v:shape>
            </v:group>
            <v:group style="position:absolute;left:862;top:1075;width:10;height:20" coordorigin="862,1075" coordsize="10,20">
              <v:shape style="position:absolute;left:862;top:1075;width:10;height:20" coordorigin="862,1075" coordsize="10,20" path="m862,1094l871,1094,871,1075,862,1075,862,1094xe" filled="true" fillcolor="#000000" stroked="false">
                <v:path arrowok="t"/>
                <v:fill type="solid"/>
              </v:shape>
            </v:group>
            <v:group style="position:absolute;left:862;top:1094;width:10;height:20" coordorigin="862,1094" coordsize="10,20">
              <v:shape style="position:absolute;left:862;top:1094;width:10;height:20" coordorigin="862,1094" coordsize="10,20" path="m862,1114l871,1114,871,1094,862,1094,862,1114xe" filled="true" fillcolor="#000000" stroked="false">
                <v:path arrowok="t"/>
                <v:fill type="solid"/>
              </v:shape>
            </v:group>
            <v:group style="position:absolute;left:862;top:1120;width:10;height:2" coordorigin="862,1120" coordsize="10,2">
              <v:shape style="position:absolute;left:862;top:1120;width:10;height:2" coordorigin="862,1120" coordsize="10,0" path="m862,1120l871,1120e" filled="false" stroked="true" strokeweight=".60004pt" strokecolor="#000000">
                <v:path arrowok="t"/>
              </v:shape>
            </v:group>
            <v:group style="position:absolute;left:862;top:1130;width:10;height:2" coordorigin="862,1130" coordsize="10,2">
              <v:shape style="position:absolute;left:862;top:1130;width:10;height:2" coordorigin="862,1130" coordsize="10,0" path="m862,1130l871,1130e" filled="false" stroked="true" strokeweight=".47998pt" strokecolor="#000000">
                <v:path arrowok="t"/>
              </v:shape>
              <v:shape style="position:absolute;left:3956;top:1126;width:2258;height:10" type="#_x0000_t75" stroked="false">
                <v:imagedata r:id="rId301" o:title=""/>
              </v:shape>
              <v:shape style="position:absolute;left:6210;top:1126;width:1282;height:10" type="#_x0000_t75" stroked="false">
                <v:imagedata r:id="rId195" o:title=""/>
              </v:shape>
              <v:shape style="position:absolute;left:7487;top:1126;width:2415;height:10" type="#_x0000_t75" stroked="false">
                <v:imagedata r:id="rId300" o:title=""/>
              </v:shape>
            </v:group>
            <v:group style="position:absolute;left:862;top:1135;width:10;height:20" coordorigin="862,1135" coordsize="10,20">
              <v:shape style="position:absolute;left:862;top:1135;width:10;height:20" coordorigin="862,1135" coordsize="10,20" path="m862,1154l871,1154,871,1135,862,1135,862,1154xe" filled="true" fillcolor="#000000" stroked="false">
                <v:path arrowok="t"/>
                <v:fill type="solid"/>
              </v:shape>
            </v:group>
            <v:group style="position:absolute;left:862;top:1154;width:10;height:20" coordorigin="862,1154" coordsize="10,20">
              <v:shape style="position:absolute;left:862;top:1154;width:10;height:20" coordorigin="862,1154" coordsize="10,20" path="m862,1174l871,1174,871,1154,862,1154,862,1174xe" filled="true" fillcolor="#000000" stroked="false">
                <v:path arrowok="t"/>
                <v:fill type="solid"/>
              </v:shape>
            </v:group>
            <v:group style="position:absolute;left:862;top:1174;width:10;height:20" coordorigin="862,1174" coordsize="10,20">
              <v:shape style="position:absolute;left:862;top:1174;width:10;height:20" coordorigin="862,1174" coordsize="10,20" path="m862,1193l871,1193,871,1174,862,1174,862,1193xe" filled="true" fillcolor="#000000" stroked="false">
                <v:path arrowok="t"/>
                <v:fill type="solid"/>
              </v:shape>
            </v:group>
            <v:group style="position:absolute;left:862;top:1193;width:10;height:20" coordorigin="862,1193" coordsize="10,20">
              <v:shape style="position:absolute;left:862;top:1193;width:10;height:20" coordorigin="862,1193" coordsize="10,20" path="m862,1212l871,1212,871,1193,862,1193,862,1212xe" filled="true" fillcolor="#000000" stroked="false">
                <v:path arrowok="t"/>
                <v:fill type="solid"/>
              </v:shape>
            </v:group>
            <v:group style="position:absolute;left:862;top:1212;width:10;height:20" coordorigin="862,1212" coordsize="10,20">
              <v:shape style="position:absolute;left:862;top:1212;width:10;height:20" coordorigin="862,1212" coordsize="10,20" path="m862,1231l871,1231,871,1212,862,1212,862,1231xe" filled="true" fillcolor="#000000" stroked="false">
                <v:path arrowok="t"/>
                <v:fill type="solid"/>
              </v:shape>
            </v:group>
            <v:group style="position:absolute;left:862;top:1231;width:10;height:20" coordorigin="862,1231" coordsize="10,20">
              <v:shape style="position:absolute;left:862;top:1231;width:10;height:20" coordorigin="862,1231" coordsize="10,20" path="m862,1250l871,1250,871,1231,862,1231,862,1250xe" filled="true" fillcolor="#000000" stroked="false">
                <v:path arrowok="t"/>
                <v:fill type="solid"/>
              </v:shape>
            </v:group>
            <v:group style="position:absolute;left:862;top:1250;width:10;height:20" coordorigin="862,1250" coordsize="10,20">
              <v:shape style="position:absolute;left:862;top:1250;width:10;height:20" coordorigin="862,1250" coordsize="10,20" path="m862,1270l871,1270,871,1250,862,1250,862,1270xe" filled="true" fillcolor="#000000" stroked="false">
                <v:path arrowok="t"/>
                <v:fill type="solid"/>
              </v:shape>
            </v:group>
            <v:group style="position:absolute;left:862;top:1270;width:10;height:20" coordorigin="862,1270" coordsize="10,20">
              <v:shape style="position:absolute;left:862;top:1270;width:10;height:20" coordorigin="862,1270" coordsize="10,20" path="m862,1289l871,1289,871,1270,862,1270,862,1289xe" filled="true" fillcolor="#000000" stroked="false">
                <v:path arrowok="t"/>
                <v:fill type="solid"/>
              </v:shape>
            </v:group>
            <v:group style="position:absolute;left:862;top:1289;width:10;height:20" coordorigin="862,1289" coordsize="10,20">
              <v:shape style="position:absolute;left:862;top:1289;width:10;height:20" coordorigin="862,1289" coordsize="10,20" path="m862,1308l871,1308,871,1289,862,1289,862,1308xe" filled="true" fillcolor="#000000" stroked="false">
                <v:path arrowok="t"/>
                <v:fill type="solid"/>
              </v:shape>
            </v:group>
            <v:group style="position:absolute;left:862;top:1308;width:10;height:20" coordorigin="862,1308" coordsize="10,20">
              <v:shape style="position:absolute;left:862;top:1308;width:10;height:20" coordorigin="862,1308" coordsize="10,20" path="m862,1327l871,1327,871,1308,862,1308,862,1327xe" filled="true" fillcolor="#000000" stroked="false">
                <v:path arrowok="t"/>
                <v:fill type="solid"/>
              </v:shape>
            </v:group>
            <v:group style="position:absolute;left:862;top:1327;width:10;height:20" coordorigin="862,1327" coordsize="10,20">
              <v:shape style="position:absolute;left:862;top:1327;width:10;height:20" coordorigin="862,1327" coordsize="10,20" path="m862,1346l871,1346,871,1327,862,1327,862,1346xe" filled="true" fillcolor="#000000" stroked="false">
                <v:path arrowok="t"/>
                <v:fill type="solid"/>
              </v:shape>
            </v:group>
            <v:group style="position:absolute;left:862;top:1346;width:10;height:20" coordorigin="862,1346" coordsize="10,20">
              <v:shape style="position:absolute;left:862;top:1346;width:10;height:20" coordorigin="862,1346" coordsize="10,20" path="m862,1366l871,1366,871,1346,862,1346,862,1366xe" filled="true" fillcolor="#000000" stroked="false">
                <v:path arrowok="t"/>
                <v:fill type="solid"/>
              </v:shape>
            </v:group>
            <v:group style="position:absolute;left:862;top:1366;width:10;height:20" coordorigin="862,1366" coordsize="10,20">
              <v:shape style="position:absolute;left:862;top:1366;width:10;height:20" coordorigin="862,1366" coordsize="10,20" path="m862,1385l871,1385,871,1366,862,1366,862,1385xe" filled="true" fillcolor="#000000" stroked="false">
                <v:path arrowok="t"/>
                <v:fill type="solid"/>
              </v:shape>
            </v:group>
            <v:group style="position:absolute;left:862;top:1385;width:10;height:20" coordorigin="862,1385" coordsize="10,20">
              <v:shape style="position:absolute;left:862;top:1385;width:10;height:20" coordorigin="862,1385" coordsize="10,20" path="m862,1404l871,1404,871,1385,862,1385,862,1404xe" filled="true" fillcolor="#000000" stroked="false">
                <v:path arrowok="t"/>
                <v:fill type="solid"/>
              </v:shape>
            </v:group>
            <v:group style="position:absolute;left:862;top:1404;width:10;height:20" coordorigin="862,1404" coordsize="10,20">
              <v:shape style="position:absolute;left:862;top:1404;width:10;height:20" coordorigin="862,1404" coordsize="10,20" path="m862,1423l871,1423,871,1404,862,1404,862,1423xe" filled="true" fillcolor="#000000" stroked="false">
                <v:path arrowok="t"/>
                <v:fill type="solid"/>
              </v:shape>
            </v:group>
            <v:group style="position:absolute;left:862;top:1423;width:10;height:20" coordorigin="862,1423" coordsize="10,20">
              <v:shape style="position:absolute;left:862;top:1423;width:10;height:20" coordorigin="862,1423" coordsize="10,20" path="m862,1442l871,1442,871,1423,862,1423,862,1442xe" filled="true" fillcolor="#000000" stroked="false">
                <v:path arrowok="t"/>
                <v:fill type="solid"/>
              </v:shape>
            </v:group>
            <v:group style="position:absolute;left:862;top:1442;width:10;height:20" coordorigin="862,1442" coordsize="10,20">
              <v:shape style="position:absolute;left:862;top:1442;width:10;height:20" coordorigin="862,1442" coordsize="10,20" path="m862,1462l871,1462,871,1442,862,1442,862,1462xe" filled="true" fillcolor="#000000" stroked="false">
                <v:path arrowok="t"/>
                <v:fill type="solid"/>
              </v:shape>
            </v:group>
            <v:group style="position:absolute;left:862;top:1462;width:10;height:20" coordorigin="862,1462" coordsize="10,20">
              <v:shape style="position:absolute;left:862;top:1462;width:10;height:20" coordorigin="862,1462" coordsize="10,20" path="m862,1481l871,1481,871,1462,862,1462,862,1481xe" filled="true" fillcolor="#000000" stroked="false">
                <v:path arrowok="t"/>
                <v:fill type="solid"/>
              </v:shape>
            </v:group>
            <v:group style="position:absolute;left:862;top:1481;width:10;height:20" coordorigin="862,1481" coordsize="10,20">
              <v:shape style="position:absolute;left:862;top:1481;width:10;height:20" coordorigin="862,1481" coordsize="10,20" path="m862,1500l871,1500,871,1481,862,1481,862,1500xe" filled="true" fillcolor="#000000" stroked="false">
                <v:path arrowok="t"/>
                <v:fill type="solid"/>
              </v:shape>
            </v:group>
            <v:group style="position:absolute;left:862;top:1500;width:10;height:20" coordorigin="862,1500" coordsize="10,20">
              <v:shape style="position:absolute;left:862;top:1500;width:10;height:20" coordorigin="862,1500" coordsize="10,20" path="m862,1519l871,1519,871,1500,862,1500,862,1519xe" filled="true" fillcolor="#000000" stroked="false">
                <v:path arrowok="t"/>
                <v:fill type="solid"/>
              </v:shape>
            </v:group>
            <v:group style="position:absolute;left:862;top:1526;width:10;height:2" coordorigin="862,1526" coordsize="10,2">
              <v:shape style="position:absolute;left:862;top:1526;width:10;height:2" coordorigin="862,1526" coordsize="10,0" path="m862,1526l871,1526e" filled="false" stroked="true" strokeweight=".71997pt" strokecolor="#000000">
                <v:path arrowok="t"/>
              </v:shape>
              <v:shape style="position:absolute;left:857;top:1442;width:3109;height:101" type="#_x0000_t75" stroked="false">
                <v:imagedata r:id="rId302" o:title=""/>
              </v:shape>
              <v:shape style="position:absolute;left:3942;top:1534;width:2273;height:10" type="#_x0000_t75" stroked="false">
                <v:imagedata r:id="rId267" o:title=""/>
              </v:shape>
              <v:shape style="position:absolute;left:6210;top:1534;width:1282;height:10" type="#_x0000_t75" stroked="false">
                <v:imagedata r:id="rId195" o:title=""/>
              </v:shape>
              <v:shape style="position:absolute;left:7487;top:1534;width:2415;height:10" type="#_x0000_t75" stroked="false">
                <v:imagedata r:id="rId300" o:title=""/>
              </v:shape>
            </v:group>
            <v:group style="position:absolute;left:862;top:1543;width:10;height:20" coordorigin="862,1543" coordsize="10,20">
              <v:shape style="position:absolute;left:862;top:1543;width:10;height:20" coordorigin="862,1543" coordsize="10,20" path="m862,1562l871,1562,871,1543,862,1543,862,1562xe" filled="true" fillcolor="#000000" stroked="false">
                <v:path arrowok="t"/>
                <v:fill type="solid"/>
              </v:shape>
            </v:group>
            <v:group style="position:absolute;left:862;top:1562;width:10;height:20" coordorigin="862,1562" coordsize="10,20">
              <v:shape style="position:absolute;left:862;top:1562;width:10;height:20" coordorigin="862,1562" coordsize="10,20" path="m862,1582l871,1582,871,1562,862,1562,862,1582xe" filled="true" fillcolor="#000000" stroked="false">
                <v:path arrowok="t"/>
                <v:fill type="solid"/>
              </v:shape>
            </v:group>
            <v:group style="position:absolute;left:862;top:1582;width:10;height:20" coordorigin="862,1582" coordsize="10,20">
              <v:shape style="position:absolute;left:862;top:1582;width:10;height:20" coordorigin="862,1582" coordsize="10,20" path="m862,1601l871,1601,871,1582,862,1582,862,1601xe" filled="true" fillcolor="#000000" stroked="false">
                <v:path arrowok="t"/>
                <v:fill type="solid"/>
              </v:shape>
            </v:group>
            <v:group style="position:absolute;left:862;top:1601;width:10;height:20" coordorigin="862,1601" coordsize="10,20">
              <v:shape style="position:absolute;left:862;top:1601;width:10;height:20" coordorigin="862,1601" coordsize="10,20" path="m862,1620l871,1620,871,1601,862,1601,862,1620xe" filled="true" fillcolor="#000000" stroked="false">
                <v:path arrowok="t"/>
                <v:fill type="solid"/>
              </v:shape>
            </v:group>
            <v:group style="position:absolute;left:862;top:1620;width:10;height:20" coordorigin="862,1620" coordsize="10,20">
              <v:shape style="position:absolute;left:862;top:1620;width:10;height:20" coordorigin="862,1620" coordsize="10,20" path="m862,1639l871,1639,871,1620,862,1620,862,1639xe" filled="true" fillcolor="#000000" stroked="false">
                <v:path arrowok="t"/>
                <v:fill type="solid"/>
              </v:shape>
            </v:group>
            <v:group style="position:absolute;left:862;top:1639;width:10;height:20" coordorigin="862,1639" coordsize="10,20">
              <v:shape style="position:absolute;left:862;top:1639;width:10;height:20" coordorigin="862,1639" coordsize="10,20" path="m862,1658l871,1658,871,1639,862,1639,862,1658xe" filled="true" fillcolor="#000000" stroked="false">
                <v:path arrowok="t"/>
                <v:fill type="solid"/>
              </v:shape>
            </v:group>
            <v:group style="position:absolute;left:862;top:1658;width:10;height:20" coordorigin="862,1658" coordsize="10,20">
              <v:shape style="position:absolute;left:862;top:1658;width:10;height:20" coordorigin="862,1658" coordsize="10,20" path="m862,1678l871,1678,871,1658,862,1658,862,1678xe" filled="true" fillcolor="#000000" stroked="false">
                <v:path arrowok="t"/>
                <v:fill type="solid"/>
              </v:shape>
            </v:group>
            <v:group style="position:absolute;left:862;top:1678;width:10;height:20" coordorigin="862,1678" coordsize="10,20">
              <v:shape style="position:absolute;left:862;top:1678;width:10;height:20" coordorigin="862,1678" coordsize="10,20" path="m862,1697l871,1697,871,1678,862,1678,862,1697xe" filled="true" fillcolor="#000000" stroked="false">
                <v:path arrowok="t"/>
                <v:fill type="solid"/>
              </v:shape>
            </v:group>
            <v:group style="position:absolute;left:862;top:1697;width:10;height:20" coordorigin="862,1697" coordsize="10,20">
              <v:shape style="position:absolute;left:862;top:1697;width:10;height:20" coordorigin="862,1697" coordsize="10,20" path="m862,1716l871,1716,871,1697,862,1697,862,1716xe" filled="true" fillcolor="#000000" stroked="false">
                <v:path arrowok="t"/>
                <v:fill type="solid"/>
              </v:shape>
            </v:group>
            <v:group style="position:absolute;left:862;top:1716;width:10;height:20" coordorigin="862,1716" coordsize="10,20">
              <v:shape style="position:absolute;left:862;top:1716;width:10;height:20" coordorigin="862,1716" coordsize="10,20" path="m862,1735l871,1735,871,1716,862,1716,862,1735xe" filled="true" fillcolor="#000000" stroked="false">
                <v:path arrowok="t"/>
                <v:fill type="solid"/>
              </v:shape>
            </v:group>
            <v:group style="position:absolute;left:862;top:1735;width:10;height:20" coordorigin="862,1735" coordsize="10,20">
              <v:shape style="position:absolute;left:862;top:1735;width:10;height:20" coordorigin="862,1735" coordsize="10,20" path="m862,1754l871,1754,871,1735,862,1735,862,1754xe" filled="true" fillcolor="#000000" stroked="false">
                <v:path arrowok="t"/>
                <v:fill type="solid"/>
              </v:shape>
            </v:group>
            <v:group style="position:absolute;left:862;top:1754;width:10;height:20" coordorigin="862,1754" coordsize="10,20">
              <v:shape style="position:absolute;left:862;top:1754;width:10;height:20" coordorigin="862,1754" coordsize="10,20" path="m862,1774l871,1774,871,1754,862,1754,862,1774xe" filled="true" fillcolor="#000000" stroked="false">
                <v:path arrowok="t"/>
                <v:fill type="solid"/>
              </v:shape>
            </v:group>
            <v:group style="position:absolute;left:862;top:1774;width:10;height:20" coordorigin="862,1774" coordsize="10,20">
              <v:shape style="position:absolute;left:862;top:1774;width:10;height:20" coordorigin="862,1774" coordsize="10,20" path="m862,1793l871,1793,871,1774,862,1774,862,1793xe" filled="true" fillcolor="#000000" stroked="false">
                <v:path arrowok="t"/>
                <v:fill type="solid"/>
              </v:shape>
            </v:group>
            <v:group style="position:absolute;left:862;top:1793;width:10;height:20" coordorigin="862,1793" coordsize="10,20">
              <v:shape style="position:absolute;left:862;top:1793;width:10;height:20" coordorigin="862,1793" coordsize="10,20" path="m862,1812l871,1812,871,1793,862,1793,862,1812xe" filled="true" fillcolor="#000000" stroked="false">
                <v:path arrowok="t"/>
                <v:fill type="solid"/>
              </v:shape>
            </v:group>
            <v:group style="position:absolute;left:862;top:1812;width:10;height:20" coordorigin="862,1812" coordsize="10,20">
              <v:shape style="position:absolute;left:862;top:1812;width:10;height:20" coordorigin="862,1812" coordsize="10,20" path="m862,1831l871,1831,871,1812,862,1812,862,1831xe" filled="true" fillcolor="#000000" stroked="false">
                <v:path arrowok="t"/>
                <v:fill type="solid"/>
              </v:shape>
            </v:group>
            <v:group style="position:absolute;left:862;top:1831;width:10;height:20" coordorigin="862,1831" coordsize="10,20">
              <v:shape style="position:absolute;left:862;top:1831;width:10;height:20" coordorigin="862,1831" coordsize="10,20" path="m862,1850l871,1850,871,1831,862,1831,862,1850xe" filled="true" fillcolor="#000000" stroked="false">
                <v:path arrowok="t"/>
                <v:fill type="solid"/>
              </v:shape>
            </v:group>
            <v:group style="position:absolute;left:862;top:1850;width:10;height:20" coordorigin="862,1850" coordsize="10,20">
              <v:shape style="position:absolute;left:862;top:1850;width:10;height:20" coordorigin="862,1850" coordsize="10,20" path="m862,1870l871,1870,871,1850,862,1850,862,1870xe" filled="true" fillcolor="#000000" stroked="false">
                <v:path arrowok="t"/>
                <v:fill type="solid"/>
              </v:shape>
            </v:group>
            <v:group style="position:absolute;left:862;top:1870;width:10;height:20" coordorigin="862,1870" coordsize="10,20">
              <v:shape style="position:absolute;left:862;top:1870;width:10;height:20" coordorigin="862,1870" coordsize="10,20" path="m862,1889l871,1889,871,1870,862,1870,862,1889xe" filled="true" fillcolor="#000000" stroked="false">
                <v:path arrowok="t"/>
                <v:fill type="solid"/>
              </v:shape>
            </v:group>
            <v:group style="position:absolute;left:862;top:1889;width:10;height:20" coordorigin="862,1889" coordsize="10,20">
              <v:shape style="position:absolute;left:862;top:1889;width:10;height:20" coordorigin="862,1889" coordsize="10,20" path="m862,1908l871,1908,871,1889,862,1889,862,1908xe" filled="true" fillcolor="#000000" stroked="false">
                <v:path arrowok="t"/>
                <v:fill type="solid"/>
              </v:shape>
            </v:group>
            <v:group style="position:absolute;left:862;top:1908;width:10;height:20" coordorigin="862,1908" coordsize="10,20">
              <v:shape style="position:absolute;left:862;top:1908;width:10;height:20" coordorigin="862,1908" coordsize="10,20" path="m862,1927l871,1927,871,1908,862,1908,862,1927xe" filled="true" fillcolor="#000000" stroked="false">
                <v:path arrowok="t"/>
                <v:fill type="solid"/>
              </v:shape>
            </v:group>
            <v:group style="position:absolute;left:862;top:1933;width:10;height:2" coordorigin="862,1933" coordsize="10,2">
              <v:shape style="position:absolute;left:862;top:1933;width:10;height:2" coordorigin="862,1933" coordsize="10,0" path="m862,1933l871,1933e" filled="false" stroked="true" strokeweight=".60004pt" strokecolor="#000000">
                <v:path arrowok="t"/>
              </v:shape>
            </v:group>
            <v:group style="position:absolute;left:862;top:1944;width:10;height:2" coordorigin="862,1944" coordsize="10,2">
              <v:shape style="position:absolute;left:862;top:1944;width:10;height:2" coordorigin="862,1944" coordsize="10,0" path="m862,1944l871,1944e" filled="false" stroked="true" strokeweight=".47998pt" strokecolor="#000000">
                <v:path arrowok="t"/>
              </v:shape>
              <v:shape style="position:absolute;left:871;top:1939;width:3075;height:10" type="#_x0000_t75" stroked="false">
                <v:imagedata r:id="rId303" o:title=""/>
              </v:shape>
              <v:shape style="position:absolute;left:3942;top:1939;width:2273;height:10" type="#_x0000_t75" stroked="false">
                <v:imagedata r:id="rId267" o:title=""/>
              </v:shape>
              <v:shape style="position:absolute;left:6210;top:1939;width:1282;height:10" type="#_x0000_t75" stroked="false">
                <v:imagedata r:id="rId195" o:title=""/>
              </v:shape>
              <v:shape style="position:absolute;left:7487;top:1939;width:2415;height:10" type="#_x0000_t75" stroked="false">
                <v:imagedata r:id="rId300" o:title=""/>
              </v:shape>
            </v:group>
            <v:group style="position:absolute;left:862;top:1949;width:10;height:20" coordorigin="862,1949" coordsize="10,20">
              <v:shape style="position:absolute;left:862;top:1949;width:10;height:20" coordorigin="862,1949" coordsize="10,20" path="m862,1968l871,1968,871,1949,862,1949,862,1968xe" filled="true" fillcolor="#000000" stroked="false">
                <v:path arrowok="t"/>
                <v:fill type="solid"/>
              </v:shape>
            </v:group>
            <v:group style="position:absolute;left:862;top:1968;width:10;height:20" coordorigin="862,1968" coordsize="10,20">
              <v:shape style="position:absolute;left:862;top:1968;width:10;height:20" coordorigin="862,1968" coordsize="10,20" path="m862,1987l871,1987,871,1968,862,1968,862,1987xe" filled="true" fillcolor="#000000" stroked="false">
                <v:path arrowok="t"/>
                <v:fill type="solid"/>
              </v:shape>
            </v:group>
            <v:group style="position:absolute;left:862;top:1987;width:10;height:20" coordorigin="862,1987" coordsize="10,20">
              <v:shape style="position:absolute;left:862;top:1987;width:10;height:20" coordorigin="862,1987" coordsize="10,20" path="m862,2006l871,2006,871,1987,862,1987,862,2006xe" filled="true" fillcolor="#000000" stroked="false">
                <v:path arrowok="t"/>
                <v:fill type="solid"/>
              </v:shape>
            </v:group>
            <v:group style="position:absolute;left:862;top:2006;width:10;height:20" coordorigin="862,2006" coordsize="10,20">
              <v:shape style="position:absolute;left:862;top:2006;width:10;height:20" coordorigin="862,2006" coordsize="10,20" path="m862,2026l871,2026,871,2006,862,2006,862,2026xe" filled="true" fillcolor="#000000" stroked="false">
                <v:path arrowok="t"/>
                <v:fill type="solid"/>
              </v:shape>
            </v:group>
            <v:group style="position:absolute;left:862;top:2026;width:10;height:20" coordorigin="862,2026" coordsize="10,20">
              <v:shape style="position:absolute;left:862;top:2026;width:10;height:20" coordorigin="862,2026" coordsize="10,20" path="m862,2045l871,2045,871,2026,862,2026,862,2045xe" filled="true" fillcolor="#000000" stroked="false">
                <v:path arrowok="t"/>
                <v:fill type="solid"/>
              </v:shape>
            </v:group>
            <v:group style="position:absolute;left:862;top:2045;width:10;height:20" coordorigin="862,2045" coordsize="10,20">
              <v:shape style="position:absolute;left:862;top:2045;width:10;height:20" coordorigin="862,2045" coordsize="10,20" path="m862,2064l871,2064,871,2045,862,2045,862,2064xe" filled="true" fillcolor="#000000" stroked="false">
                <v:path arrowok="t"/>
                <v:fill type="solid"/>
              </v:shape>
            </v:group>
            <v:group style="position:absolute;left:862;top:2064;width:10;height:20" coordorigin="862,2064" coordsize="10,20">
              <v:shape style="position:absolute;left:862;top:2064;width:10;height:20" coordorigin="862,2064" coordsize="10,20" path="m862,2083l871,2083,871,2064,862,2064,862,2083xe" filled="true" fillcolor="#000000" stroked="false">
                <v:path arrowok="t"/>
                <v:fill type="solid"/>
              </v:shape>
            </v:group>
            <v:group style="position:absolute;left:862;top:2083;width:10;height:20" coordorigin="862,2083" coordsize="10,20">
              <v:shape style="position:absolute;left:862;top:2083;width:10;height:20" coordorigin="862,2083" coordsize="10,20" path="m862,2102l871,2102,871,2083,862,2083,862,2102xe" filled="true" fillcolor="#000000" stroked="false">
                <v:path arrowok="t"/>
                <v:fill type="solid"/>
              </v:shape>
            </v:group>
            <v:group style="position:absolute;left:862;top:2102;width:10;height:20" coordorigin="862,2102" coordsize="10,20">
              <v:shape style="position:absolute;left:862;top:2102;width:10;height:20" coordorigin="862,2102" coordsize="10,20" path="m862,2122l871,2122,871,2102,862,2102,862,2122xe" filled="true" fillcolor="#000000" stroked="false">
                <v:path arrowok="t"/>
                <v:fill type="solid"/>
              </v:shape>
            </v:group>
            <v:group style="position:absolute;left:862;top:2122;width:10;height:20" coordorigin="862,2122" coordsize="10,20">
              <v:shape style="position:absolute;left:862;top:2122;width:10;height:20" coordorigin="862,2122" coordsize="10,20" path="m862,2141l871,2141,871,2122,862,2122,862,2141xe" filled="true" fillcolor="#000000" stroked="false">
                <v:path arrowok="t"/>
                <v:fill type="solid"/>
              </v:shape>
            </v:group>
            <v:group style="position:absolute;left:862;top:2141;width:10;height:20" coordorigin="862,2141" coordsize="10,20">
              <v:shape style="position:absolute;left:862;top:2141;width:10;height:20" coordorigin="862,2141" coordsize="10,20" path="m862,2160l871,2160,871,2141,862,2141,862,2160xe" filled="true" fillcolor="#000000" stroked="false">
                <v:path arrowok="t"/>
                <v:fill type="solid"/>
              </v:shape>
            </v:group>
            <v:group style="position:absolute;left:862;top:2160;width:10;height:20" coordorigin="862,2160" coordsize="10,20">
              <v:shape style="position:absolute;left:862;top:2160;width:10;height:20" coordorigin="862,2160" coordsize="10,20" path="m862,2179l871,2179,871,2160,862,2160,862,2179xe" filled="true" fillcolor="#000000" stroked="false">
                <v:path arrowok="t"/>
                <v:fill type="solid"/>
              </v:shape>
            </v:group>
            <v:group style="position:absolute;left:862;top:2179;width:10;height:20" coordorigin="862,2179" coordsize="10,20">
              <v:shape style="position:absolute;left:862;top:2179;width:10;height:20" coordorigin="862,2179" coordsize="10,20" path="m862,2198l871,2198,871,2179,862,2179,862,2198xe" filled="true" fillcolor="#000000" stroked="false">
                <v:path arrowok="t"/>
                <v:fill type="solid"/>
              </v:shape>
            </v:group>
            <v:group style="position:absolute;left:862;top:2198;width:10;height:20" coordorigin="862,2198" coordsize="10,20">
              <v:shape style="position:absolute;left:862;top:2198;width:10;height:20" coordorigin="862,2198" coordsize="10,20" path="m862,2218l871,2218,871,2198,862,2198,862,2218xe" filled="true" fillcolor="#000000" stroked="false">
                <v:path arrowok="t"/>
                <v:fill type="solid"/>
              </v:shape>
            </v:group>
            <v:group style="position:absolute;left:862;top:2218;width:10;height:20" coordorigin="862,2218" coordsize="10,20">
              <v:shape style="position:absolute;left:862;top:2218;width:10;height:20" coordorigin="862,2218" coordsize="10,20" path="m862,2237l871,2237,871,2218,862,2218,862,2237xe" filled="true" fillcolor="#000000" stroked="false">
                <v:path arrowok="t"/>
                <v:fill type="solid"/>
              </v:shape>
            </v:group>
            <v:group style="position:absolute;left:862;top:2237;width:10;height:20" coordorigin="862,2237" coordsize="10,20">
              <v:shape style="position:absolute;left:862;top:2237;width:10;height:20" coordorigin="862,2237" coordsize="10,20" path="m862,2256l871,2256,871,2237,862,2237,862,2256xe" filled="true" fillcolor="#000000" stroked="false">
                <v:path arrowok="t"/>
                <v:fill type="solid"/>
              </v:shape>
            </v:group>
            <v:group style="position:absolute;left:862;top:2256;width:10;height:20" coordorigin="862,2256" coordsize="10,20">
              <v:shape style="position:absolute;left:862;top:2256;width:10;height:20" coordorigin="862,2256" coordsize="10,20" path="m862,2275l871,2275,871,2256,862,2256,862,2275xe" filled="true" fillcolor="#000000" stroked="false">
                <v:path arrowok="t"/>
                <v:fill type="solid"/>
              </v:shape>
            </v:group>
            <v:group style="position:absolute;left:862;top:2275;width:10;height:20" coordorigin="862,2275" coordsize="10,20">
              <v:shape style="position:absolute;left:862;top:2275;width:10;height:20" coordorigin="862,2275" coordsize="10,20" path="m862,2294l871,2294,871,2275,862,2275,862,2294xe" filled="true" fillcolor="#000000" stroked="false">
                <v:path arrowok="t"/>
                <v:fill type="solid"/>
              </v:shape>
            </v:group>
            <v:group style="position:absolute;left:862;top:2294;width:10;height:20" coordorigin="862,2294" coordsize="10,20">
              <v:shape style="position:absolute;left:862;top:2294;width:10;height:20" coordorigin="862,2294" coordsize="10,20" path="m862,2314l871,2314,871,2294,862,2294,862,2314xe" filled="true" fillcolor="#000000" stroked="false">
                <v:path arrowok="t"/>
                <v:fill type="solid"/>
              </v:shape>
            </v:group>
            <v:group style="position:absolute;left:862;top:2314;width:10;height:20" coordorigin="862,2314" coordsize="10,20">
              <v:shape style="position:absolute;left:862;top:2314;width:10;height:20" coordorigin="862,2314" coordsize="10,20" path="m862,2333l871,2333,871,2314,862,2314,862,2333xe" filled="true" fillcolor="#000000" stroked="false">
                <v:path arrowok="t"/>
                <v:fill type="solid"/>
              </v:shape>
            </v:group>
            <v:group style="position:absolute;left:862;top:2340;width:10;height:2" coordorigin="862,2340" coordsize="10,2">
              <v:shape style="position:absolute;left:862;top:2340;width:10;height:2" coordorigin="862,2340" coordsize="10,0" path="m862,2340l871,2340e" filled="false" stroked="true" strokeweight=".71997pt" strokecolor="#000000">
                <v:path arrowok="t"/>
              </v:shape>
              <v:shape style="position:absolute;left:857;top:2256;width:3109;height:101" type="#_x0000_t75" stroked="false">
                <v:imagedata r:id="rId304" o:title=""/>
              </v:shape>
              <v:shape style="position:absolute;left:3942;top:2347;width:2273;height:10" type="#_x0000_t75" stroked="false">
                <v:imagedata r:id="rId305" o:title=""/>
              </v:shape>
              <v:shape style="position:absolute;left:6210;top:2347;width:1282;height:10" type="#_x0000_t75" stroked="false">
                <v:imagedata r:id="rId306" o:title=""/>
              </v:shape>
              <v:shape style="position:absolute;left:7487;top:2347;width:2415;height:10" type="#_x0000_t75" stroked="false">
                <v:imagedata r:id="rId307" o:title=""/>
              </v:shape>
            </v:group>
            <v:group style="position:absolute;left:862;top:2357;width:10;height:20" coordorigin="862,2357" coordsize="10,20">
              <v:shape style="position:absolute;left:862;top:2357;width:10;height:20" coordorigin="862,2357" coordsize="10,20" path="m862,2377l871,2377,871,2357,862,2357,862,2377xe" filled="true" fillcolor="#000000" stroked="false">
                <v:path arrowok="t"/>
                <v:fill type="solid"/>
              </v:shape>
            </v:group>
            <v:group style="position:absolute;left:862;top:2377;width:10;height:20" coordorigin="862,2377" coordsize="10,20">
              <v:shape style="position:absolute;left:862;top:2377;width:10;height:20" coordorigin="862,2377" coordsize="10,20" path="m862,2396l871,2396,871,2377,862,2377,862,2396xe" filled="true" fillcolor="#000000" stroked="false">
                <v:path arrowok="t"/>
                <v:fill type="solid"/>
              </v:shape>
            </v:group>
            <v:group style="position:absolute;left:862;top:2396;width:10;height:20" coordorigin="862,2396" coordsize="10,20">
              <v:shape style="position:absolute;left:862;top:2396;width:10;height:20" coordorigin="862,2396" coordsize="10,20" path="m862,2415l871,2415,871,2396,862,2396,862,2415xe" filled="true" fillcolor="#000000" stroked="false">
                <v:path arrowok="t"/>
                <v:fill type="solid"/>
              </v:shape>
            </v:group>
            <v:group style="position:absolute;left:862;top:2415;width:10;height:20" coordorigin="862,2415" coordsize="10,20">
              <v:shape style="position:absolute;left:862;top:2415;width:10;height:20" coordorigin="862,2415" coordsize="10,20" path="m862,2434l871,2434,871,2415,862,2415,862,2434xe" filled="true" fillcolor="#000000" stroked="false">
                <v:path arrowok="t"/>
                <v:fill type="solid"/>
              </v:shape>
            </v:group>
            <v:group style="position:absolute;left:862;top:2434;width:10;height:20" coordorigin="862,2434" coordsize="10,20">
              <v:shape style="position:absolute;left:862;top:2434;width:10;height:20" coordorigin="862,2434" coordsize="10,20" path="m862,2453l871,2453,871,2434,862,2434,862,2453xe" filled="true" fillcolor="#000000" stroked="false">
                <v:path arrowok="t"/>
                <v:fill type="solid"/>
              </v:shape>
            </v:group>
            <v:group style="position:absolute;left:862;top:2453;width:10;height:20" coordorigin="862,2453" coordsize="10,20">
              <v:shape style="position:absolute;left:862;top:2453;width:10;height:20" coordorigin="862,2453" coordsize="10,20" path="m862,2473l871,2473,871,2453,862,2453,862,2473xe" filled="true" fillcolor="#000000" stroked="false">
                <v:path arrowok="t"/>
                <v:fill type="solid"/>
              </v:shape>
            </v:group>
            <v:group style="position:absolute;left:862;top:2473;width:10;height:20" coordorigin="862,2473" coordsize="10,20">
              <v:shape style="position:absolute;left:862;top:2473;width:10;height:20" coordorigin="862,2473" coordsize="10,20" path="m862,2492l871,2492,871,2473,862,2473,862,2492xe" filled="true" fillcolor="#000000" stroked="false">
                <v:path arrowok="t"/>
                <v:fill type="solid"/>
              </v:shape>
            </v:group>
            <v:group style="position:absolute;left:862;top:2492;width:10;height:20" coordorigin="862,2492" coordsize="10,20">
              <v:shape style="position:absolute;left:862;top:2492;width:10;height:20" coordorigin="862,2492" coordsize="10,20" path="m862,2511l871,2511,871,2492,862,2492,862,2511xe" filled="true" fillcolor="#000000" stroked="false">
                <v:path arrowok="t"/>
                <v:fill type="solid"/>
              </v:shape>
            </v:group>
            <v:group style="position:absolute;left:862;top:2511;width:10;height:20" coordorigin="862,2511" coordsize="10,20">
              <v:shape style="position:absolute;left:862;top:2511;width:10;height:20" coordorigin="862,2511" coordsize="10,20" path="m862,2530l871,2530,871,2511,862,2511,862,2530xe" filled="true" fillcolor="#000000" stroked="false">
                <v:path arrowok="t"/>
                <v:fill type="solid"/>
              </v:shape>
            </v:group>
            <v:group style="position:absolute;left:862;top:2530;width:10;height:20" coordorigin="862,2530" coordsize="10,20">
              <v:shape style="position:absolute;left:862;top:2530;width:10;height:20" coordorigin="862,2530" coordsize="10,20" path="m862,2549l871,2549,871,2530,862,2530,862,2549xe" filled="true" fillcolor="#000000" stroked="false">
                <v:path arrowok="t"/>
                <v:fill type="solid"/>
              </v:shape>
            </v:group>
            <v:group style="position:absolute;left:862;top:2549;width:10;height:20" coordorigin="862,2549" coordsize="10,20">
              <v:shape style="position:absolute;left:862;top:2549;width:10;height:20" coordorigin="862,2549" coordsize="10,20" path="m862,2569l871,2569,871,2549,862,2549,862,2569xe" filled="true" fillcolor="#000000" stroked="false">
                <v:path arrowok="t"/>
                <v:fill type="solid"/>
              </v:shape>
            </v:group>
            <v:group style="position:absolute;left:862;top:2569;width:10;height:20" coordorigin="862,2569" coordsize="10,20">
              <v:shape style="position:absolute;left:862;top:2569;width:10;height:20" coordorigin="862,2569" coordsize="10,20" path="m862,2588l871,2588,871,2569,862,2569,862,2588xe" filled="true" fillcolor="#000000" stroked="false">
                <v:path arrowok="t"/>
                <v:fill type="solid"/>
              </v:shape>
            </v:group>
            <v:group style="position:absolute;left:862;top:2588;width:10;height:20" coordorigin="862,2588" coordsize="10,20">
              <v:shape style="position:absolute;left:862;top:2588;width:10;height:20" coordorigin="862,2588" coordsize="10,20" path="m862,2607l871,2607,871,2588,862,2588,862,2607xe" filled="true" fillcolor="#000000" stroked="false">
                <v:path arrowok="t"/>
                <v:fill type="solid"/>
              </v:shape>
            </v:group>
            <v:group style="position:absolute;left:862;top:2607;width:10;height:20" coordorigin="862,2607" coordsize="10,20">
              <v:shape style="position:absolute;left:862;top:2607;width:10;height:20" coordorigin="862,2607" coordsize="10,20" path="m862,2626l871,2626,871,2607,862,2607,862,2626xe" filled="true" fillcolor="#000000" stroked="false">
                <v:path arrowok="t"/>
                <v:fill type="solid"/>
              </v:shape>
            </v:group>
            <v:group style="position:absolute;left:862;top:2626;width:10;height:20" coordorigin="862,2626" coordsize="10,20">
              <v:shape style="position:absolute;left:862;top:2626;width:10;height:20" coordorigin="862,2626" coordsize="10,20" path="m862,2645l871,2645,871,2626,862,2626,862,2645xe" filled="true" fillcolor="#000000" stroked="false">
                <v:path arrowok="t"/>
                <v:fill type="solid"/>
              </v:shape>
            </v:group>
            <v:group style="position:absolute;left:862;top:2645;width:10;height:20" coordorigin="862,2645" coordsize="10,20">
              <v:shape style="position:absolute;left:862;top:2645;width:10;height:20" coordorigin="862,2645" coordsize="10,20" path="m862,2665l871,2665,871,2645,862,2645,862,2665xe" filled="true" fillcolor="#000000" stroked="false">
                <v:path arrowok="t"/>
                <v:fill type="solid"/>
              </v:shape>
            </v:group>
            <v:group style="position:absolute;left:862;top:2665;width:10;height:20" coordorigin="862,2665" coordsize="10,20">
              <v:shape style="position:absolute;left:862;top:2665;width:10;height:20" coordorigin="862,2665" coordsize="10,20" path="m862,2684l871,2684,871,2665,862,2665,862,2684xe" filled="true" fillcolor="#000000" stroked="false">
                <v:path arrowok="t"/>
                <v:fill type="solid"/>
              </v:shape>
            </v:group>
            <v:group style="position:absolute;left:862;top:2684;width:10;height:20" coordorigin="862,2684" coordsize="10,20">
              <v:shape style="position:absolute;left:862;top:2684;width:10;height:20" coordorigin="862,2684" coordsize="10,20" path="m862,2703l871,2703,871,2684,862,2684,862,2703xe" filled="true" fillcolor="#000000" stroked="false">
                <v:path arrowok="t"/>
                <v:fill type="solid"/>
              </v:shape>
            </v:group>
            <v:group style="position:absolute;left:862;top:2703;width:10;height:20" coordorigin="862,2703" coordsize="10,20">
              <v:shape style="position:absolute;left:862;top:2703;width:10;height:20" coordorigin="862,2703" coordsize="10,20" path="m862,2722l871,2722,871,2703,862,2703,862,2722xe" filled="true" fillcolor="#000000" stroked="false">
                <v:path arrowok="t"/>
                <v:fill type="solid"/>
              </v:shape>
            </v:group>
            <v:group style="position:absolute;left:862;top:2722;width:10;height:20" coordorigin="862,2722" coordsize="10,20">
              <v:shape style="position:absolute;left:862;top:2722;width:10;height:20" coordorigin="862,2722" coordsize="10,20" path="m862,2741l871,2741,871,2722,862,2722,862,2741xe" filled="true" fillcolor="#000000" stroked="false">
                <v:path arrowok="t"/>
                <v:fill type="solid"/>
              </v:shape>
            </v:group>
            <v:group style="position:absolute;left:862;top:2749;width:10;height:2" coordorigin="862,2749" coordsize="10,2">
              <v:shape style="position:absolute;left:862;top:2749;width:10;height:2" coordorigin="862,2749" coordsize="10,0" path="m862,2749l871,2749e" filled="false" stroked="true" strokeweight=".71997pt" strokecolor="#000000">
                <v:path arrowok="t"/>
              </v:shape>
              <v:shape style="position:absolute;left:857;top:2665;width:3109;height:101" type="#_x0000_t75" stroked="false">
                <v:imagedata r:id="rId302" o:title=""/>
              </v:shape>
              <v:shape style="position:absolute;left:3942;top:2756;width:2273;height:10" type="#_x0000_t75" stroked="false">
                <v:imagedata r:id="rId267" o:title=""/>
              </v:shape>
              <v:shape style="position:absolute;left:6210;top:2756;width:1282;height:10" type="#_x0000_t75" stroked="false">
                <v:imagedata r:id="rId195" o:title=""/>
              </v:shape>
              <v:shape style="position:absolute;left:7487;top:2756;width:2415;height:10" type="#_x0000_t75" stroked="false">
                <v:imagedata r:id="rId300" o:title=""/>
              </v:shape>
            </v:group>
            <v:group style="position:absolute;left:862;top:2765;width:10;height:20" coordorigin="862,2765" coordsize="10,20">
              <v:shape style="position:absolute;left:862;top:2765;width:10;height:20" coordorigin="862,2765" coordsize="10,20" path="m862,2785l871,2785,871,2765,862,2765,862,2785xe" filled="true" fillcolor="#000000" stroked="false">
                <v:path arrowok="t"/>
                <v:fill type="solid"/>
              </v:shape>
            </v:group>
            <v:group style="position:absolute;left:862;top:2785;width:10;height:20" coordorigin="862,2785" coordsize="10,20">
              <v:shape style="position:absolute;left:862;top:2785;width:10;height:20" coordorigin="862,2785" coordsize="10,20" path="m862,2804l871,2804,871,2785,862,2785,862,2804xe" filled="true" fillcolor="#000000" stroked="false">
                <v:path arrowok="t"/>
                <v:fill type="solid"/>
              </v:shape>
            </v:group>
            <v:group style="position:absolute;left:862;top:2804;width:10;height:20" coordorigin="862,2804" coordsize="10,20">
              <v:shape style="position:absolute;left:862;top:2804;width:10;height:20" coordorigin="862,2804" coordsize="10,20" path="m862,2823l871,2823,871,2804,862,2804,862,2823xe" filled="true" fillcolor="#000000" stroked="false">
                <v:path arrowok="t"/>
                <v:fill type="solid"/>
              </v:shape>
            </v:group>
            <v:group style="position:absolute;left:862;top:2823;width:10;height:20" coordorigin="862,2823" coordsize="10,20">
              <v:shape style="position:absolute;left:862;top:2823;width:10;height:20" coordorigin="862,2823" coordsize="10,20" path="m862,2842l871,2842,871,2823,862,2823,862,2842xe" filled="true" fillcolor="#000000" stroked="false">
                <v:path arrowok="t"/>
                <v:fill type="solid"/>
              </v:shape>
            </v:group>
            <v:group style="position:absolute;left:862;top:2842;width:10;height:20" coordorigin="862,2842" coordsize="10,20">
              <v:shape style="position:absolute;left:862;top:2842;width:10;height:20" coordorigin="862,2842" coordsize="10,20" path="m862,2861l871,2861,871,2842,862,2842,862,2861xe" filled="true" fillcolor="#000000" stroked="false">
                <v:path arrowok="t"/>
                <v:fill type="solid"/>
              </v:shape>
            </v:group>
            <v:group style="position:absolute;left:862;top:2861;width:10;height:20" coordorigin="862,2861" coordsize="10,20">
              <v:shape style="position:absolute;left:862;top:2861;width:10;height:20" coordorigin="862,2861" coordsize="10,20" path="m862,2881l871,2881,871,2861,862,2861,862,2881xe" filled="true" fillcolor="#000000" stroked="false">
                <v:path arrowok="t"/>
                <v:fill type="solid"/>
              </v:shape>
            </v:group>
            <v:group style="position:absolute;left:862;top:2881;width:10;height:20" coordorigin="862,2881" coordsize="10,20">
              <v:shape style="position:absolute;left:862;top:2881;width:10;height:20" coordorigin="862,2881" coordsize="10,20" path="m862,2900l871,2900,871,2881,862,2881,862,2900xe" filled="true" fillcolor="#000000" stroked="false">
                <v:path arrowok="t"/>
                <v:fill type="solid"/>
              </v:shape>
            </v:group>
            <v:group style="position:absolute;left:862;top:2900;width:10;height:20" coordorigin="862,2900" coordsize="10,20">
              <v:shape style="position:absolute;left:862;top:2900;width:10;height:20" coordorigin="862,2900" coordsize="10,20" path="m862,2919l871,2919,871,2900,862,2900,862,2919xe" filled="true" fillcolor="#000000" stroked="false">
                <v:path arrowok="t"/>
                <v:fill type="solid"/>
              </v:shape>
            </v:group>
            <v:group style="position:absolute;left:862;top:2919;width:10;height:20" coordorigin="862,2919" coordsize="10,20">
              <v:shape style="position:absolute;left:862;top:2919;width:10;height:20" coordorigin="862,2919" coordsize="10,20" path="m862,2938l871,2938,871,2919,862,2919,862,2938xe" filled="true" fillcolor="#000000" stroked="false">
                <v:path arrowok="t"/>
                <v:fill type="solid"/>
              </v:shape>
            </v:group>
            <v:group style="position:absolute;left:862;top:2938;width:10;height:20" coordorigin="862,2938" coordsize="10,20">
              <v:shape style="position:absolute;left:862;top:2938;width:10;height:20" coordorigin="862,2938" coordsize="10,20" path="m862,2957l871,2957,871,2938,862,2938,862,2957xe" filled="true" fillcolor="#000000" stroked="false">
                <v:path arrowok="t"/>
                <v:fill type="solid"/>
              </v:shape>
            </v:group>
            <v:group style="position:absolute;left:862;top:2957;width:10;height:20" coordorigin="862,2957" coordsize="10,20">
              <v:shape style="position:absolute;left:862;top:2957;width:10;height:20" coordorigin="862,2957" coordsize="10,20" path="m862,2977l871,2977,871,2957,862,2957,862,2977xe" filled="true" fillcolor="#000000" stroked="false">
                <v:path arrowok="t"/>
                <v:fill type="solid"/>
              </v:shape>
            </v:group>
            <v:group style="position:absolute;left:862;top:2977;width:10;height:20" coordorigin="862,2977" coordsize="10,20">
              <v:shape style="position:absolute;left:862;top:2977;width:10;height:20" coordorigin="862,2977" coordsize="10,20" path="m862,2996l871,2996,871,2977,862,2977,862,2996xe" filled="true" fillcolor="#000000" stroked="false">
                <v:path arrowok="t"/>
                <v:fill type="solid"/>
              </v:shape>
            </v:group>
            <v:group style="position:absolute;left:862;top:2996;width:10;height:20" coordorigin="862,2996" coordsize="10,20">
              <v:shape style="position:absolute;left:862;top:2996;width:10;height:20" coordorigin="862,2996" coordsize="10,20" path="m862,3015l871,3015,871,2996,862,2996,862,3015xe" filled="true" fillcolor="#000000" stroked="false">
                <v:path arrowok="t"/>
                <v:fill type="solid"/>
              </v:shape>
            </v:group>
            <v:group style="position:absolute;left:862;top:3015;width:10;height:20" coordorigin="862,3015" coordsize="10,20">
              <v:shape style="position:absolute;left:862;top:3015;width:10;height:20" coordorigin="862,3015" coordsize="10,20" path="m862,3034l871,3034,871,3015,862,3015,862,3034xe" filled="true" fillcolor="#000000" stroked="false">
                <v:path arrowok="t"/>
                <v:fill type="solid"/>
              </v:shape>
            </v:group>
            <v:group style="position:absolute;left:862;top:3034;width:10;height:20" coordorigin="862,3034" coordsize="10,20">
              <v:shape style="position:absolute;left:862;top:3034;width:10;height:20" coordorigin="862,3034" coordsize="10,20" path="m862,3053l871,3053,871,3034,862,3034,862,3053xe" filled="true" fillcolor="#000000" stroked="false">
                <v:path arrowok="t"/>
                <v:fill type="solid"/>
              </v:shape>
            </v:group>
            <v:group style="position:absolute;left:862;top:3053;width:10;height:20" coordorigin="862,3053" coordsize="10,20">
              <v:shape style="position:absolute;left:862;top:3053;width:10;height:20" coordorigin="862,3053" coordsize="10,20" path="m862,3073l871,3073,871,3053,862,3053,862,3073xe" filled="true" fillcolor="#000000" stroked="false">
                <v:path arrowok="t"/>
                <v:fill type="solid"/>
              </v:shape>
            </v:group>
            <v:group style="position:absolute;left:862;top:3073;width:10;height:20" coordorigin="862,3073" coordsize="10,20">
              <v:shape style="position:absolute;left:862;top:3073;width:10;height:20" coordorigin="862,3073" coordsize="10,20" path="m862,3092l871,3092,871,3073,862,3073,862,3092xe" filled="true" fillcolor="#000000" stroked="false">
                <v:path arrowok="t"/>
                <v:fill type="solid"/>
              </v:shape>
            </v:group>
            <v:group style="position:absolute;left:862;top:3092;width:10;height:20" coordorigin="862,3092" coordsize="10,20">
              <v:shape style="position:absolute;left:862;top:3092;width:10;height:20" coordorigin="862,3092" coordsize="10,20" path="m862,3111l871,3111,871,3092,862,3092,862,3111xe" filled="true" fillcolor="#000000" stroked="false">
                <v:path arrowok="t"/>
                <v:fill type="solid"/>
              </v:shape>
            </v:group>
            <v:group style="position:absolute;left:862;top:3111;width:10;height:20" coordorigin="862,3111" coordsize="10,20">
              <v:shape style="position:absolute;left:862;top:3111;width:10;height:20" coordorigin="862,3111" coordsize="10,20" path="m862,3130l871,3130,871,3111,862,3111,862,3130xe" filled="true" fillcolor="#000000" stroked="false">
                <v:path arrowok="t"/>
                <v:fill type="solid"/>
              </v:shape>
            </v:group>
            <v:group style="position:absolute;left:862;top:3130;width:10;height:20" coordorigin="862,3130" coordsize="10,20">
              <v:shape style="position:absolute;left:862;top:3130;width:10;height:20" coordorigin="862,3130" coordsize="10,20" path="m862,3149l871,3149,871,3130,862,3130,862,3149xe" filled="true" fillcolor="#000000" stroked="false">
                <v:path arrowok="t"/>
                <v:fill type="solid"/>
              </v:shape>
            </v:group>
            <v:group style="position:absolute;left:862;top:3155;width:10;height:2" coordorigin="862,3155" coordsize="10,2">
              <v:shape style="position:absolute;left:862;top:3155;width:10;height:2" coordorigin="862,3155" coordsize="10,0" path="m862,3155l871,3155e" filled="false" stroked="true" strokeweight=".60004pt" strokecolor="#000000">
                <v:path arrowok="t"/>
              </v:shape>
            </v:group>
            <v:group style="position:absolute;left:862;top:3166;width:10;height:2" coordorigin="862,3166" coordsize="10,2">
              <v:shape style="position:absolute;left:862;top:3166;width:10;height:2" coordorigin="862,3166" coordsize="10,0" path="m862,3166l871,3166e" filled="false" stroked="true" strokeweight=".47998pt" strokecolor="#000000">
                <v:path arrowok="t"/>
              </v:shape>
              <v:shape style="position:absolute;left:871;top:3161;width:3075;height:10" type="#_x0000_t75" stroked="false">
                <v:imagedata r:id="rId303" o:title=""/>
              </v:shape>
              <v:shape style="position:absolute;left:3942;top:3161;width:2273;height:10" type="#_x0000_t75" stroked="false">
                <v:imagedata r:id="rId267" o:title=""/>
              </v:shape>
              <v:shape style="position:absolute;left:6210;top:3161;width:1282;height:10" type="#_x0000_t75" stroked="false">
                <v:imagedata r:id="rId195" o:title=""/>
              </v:shape>
              <v:shape style="position:absolute;left:7487;top:3161;width:2415;height:10" type="#_x0000_t75" stroked="false">
                <v:imagedata r:id="rId300" o:title=""/>
              </v:shape>
            </v:group>
            <v:group style="position:absolute;left:862;top:3171;width:10;height:20" coordorigin="862,3171" coordsize="10,20">
              <v:shape style="position:absolute;left:862;top:3171;width:10;height:20" coordorigin="862,3171" coordsize="10,20" path="m862,3190l871,3190,871,3171,862,3171,862,3190xe" filled="true" fillcolor="#000000" stroked="false">
                <v:path arrowok="t"/>
                <v:fill type="solid"/>
              </v:shape>
            </v:group>
            <v:group style="position:absolute;left:862;top:3190;width:10;height:20" coordorigin="862,3190" coordsize="10,20">
              <v:shape style="position:absolute;left:862;top:3190;width:10;height:20" coordorigin="862,3190" coordsize="10,20" path="m862,3209l871,3209,871,3190,862,3190,862,3209xe" filled="true" fillcolor="#000000" stroked="false">
                <v:path arrowok="t"/>
                <v:fill type="solid"/>
              </v:shape>
            </v:group>
            <v:group style="position:absolute;left:862;top:3209;width:10;height:20" coordorigin="862,3209" coordsize="10,20">
              <v:shape style="position:absolute;left:862;top:3209;width:10;height:20" coordorigin="862,3209" coordsize="10,20" path="m862,3229l871,3229,871,3209,862,3209,862,3229xe" filled="true" fillcolor="#000000" stroked="false">
                <v:path arrowok="t"/>
                <v:fill type="solid"/>
              </v:shape>
            </v:group>
            <v:group style="position:absolute;left:862;top:3229;width:10;height:20" coordorigin="862,3229" coordsize="10,20">
              <v:shape style="position:absolute;left:862;top:3229;width:10;height:20" coordorigin="862,3229" coordsize="10,20" path="m862,3248l871,3248,871,3229,862,3229,862,3248xe" filled="true" fillcolor="#000000" stroked="false">
                <v:path arrowok="t"/>
                <v:fill type="solid"/>
              </v:shape>
            </v:group>
            <v:group style="position:absolute;left:862;top:3248;width:10;height:20" coordorigin="862,3248" coordsize="10,20">
              <v:shape style="position:absolute;left:862;top:3248;width:10;height:20" coordorigin="862,3248" coordsize="10,20" path="m862,3267l871,3267,871,3248,862,3248,862,3267xe" filled="true" fillcolor="#000000" stroked="false">
                <v:path arrowok="t"/>
                <v:fill type="solid"/>
              </v:shape>
            </v:group>
            <v:group style="position:absolute;left:862;top:3267;width:10;height:20" coordorigin="862,3267" coordsize="10,20">
              <v:shape style="position:absolute;left:862;top:3267;width:10;height:20" coordorigin="862,3267" coordsize="10,20" path="m862,3286l871,3286,871,3267,862,3267,862,3286xe" filled="true" fillcolor="#000000" stroked="false">
                <v:path arrowok="t"/>
                <v:fill type="solid"/>
              </v:shape>
            </v:group>
            <v:group style="position:absolute;left:862;top:3286;width:10;height:20" coordorigin="862,3286" coordsize="10,20">
              <v:shape style="position:absolute;left:862;top:3286;width:10;height:20" coordorigin="862,3286" coordsize="10,20" path="m862,3305l871,3305,871,3286,862,3286,862,3305xe" filled="true" fillcolor="#000000" stroked="false">
                <v:path arrowok="t"/>
                <v:fill type="solid"/>
              </v:shape>
            </v:group>
            <v:group style="position:absolute;left:862;top:3305;width:10;height:20" coordorigin="862,3305" coordsize="10,20">
              <v:shape style="position:absolute;left:862;top:3305;width:10;height:20" coordorigin="862,3305" coordsize="10,20" path="m862,3325l871,3325,871,3305,862,3305,862,3325xe" filled="true" fillcolor="#000000" stroked="false">
                <v:path arrowok="t"/>
                <v:fill type="solid"/>
              </v:shape>
            </v:group>
            <v:group style="position:absolute;left:862;top:3325;width:10;height:20" coordorigin="862,3325" coordsize="10,20">
              <v:shape style="position:absolute;left:862;top:3325;width:10;height:20" coordorigin="862,3325" coordsize="10,20" path="m862,3344l871,3344,871,3325,862,3325,862,3344xe" filled="true" fillcolor="#000000" stroked="false">
                <v:path arrowok="t"/>
                <v:fill type="solid"/>
              </v:shape>
            </v:group>
            <v:group style="position:absolute;left:862;top:3344;width:10;height:20" coordorigin="862,3344" coordsize="10,20">
              <v:shape style="position:absolute;left:862;top:3344;width:10;height:20" coordorigin="862,3344" coordsize="10,20" path="m862,3363l871,3363,871,3344,862,3344,862,3363xe" filled="true" fillcolor="#000000" stroked="false">
                <v:path arrowok="t"/>
                <v:fill type="solid"/>
              </v:shape>
            </v:group>
            <v:group style="position:absolute;left:862;top:3363;width:10;height:20" coordorigin="862,3363" coordsize="10,20">
              <v:shape style="position:absolute;left:862;top:3363;width:10;height:20" coordorigin="862,3363" coordsize="10,20" path="m862,3382l871,3382,871,3363,862,3363,862,3382xe" filled="true" fillcolor="#000000" stroked="false">
                <v:path arrowok="t"/>
                <v:fill type="solid"/>
              </v:shape>
            </v:group>
            <v:group style="position:absolute;left:862;top:3382;width:10;height:20" coordorigin="862,3382" coordsize="10,20">
              <v:shape style="position:absolute;left:862;top:3382;width:10;height:20" coordorigin="862,3382" coordsize="10,20" path="m862,3401l871,3401,871,3382,862,3382,862,3401xe" filled="true" fillcolor="#000000" stroked="false">
                <v:path arrowok="t"/>
                <v:fill type="solid"/>
              </v:shape>
            </v:group>
            <v:group style="position:absolute;left:862;top:3401;width:10;height:20" coordorigin="862,3401" coordsize="10,20">
              <v:shape style="position:absolute;left:862;top:3401;width:10;height:20" coordorigin="862,3401" coordsize="10,20" path="m862,3421l871,3421,871,3401,862,3401,862,3421xe" filled="true" fillcolor="#000000" stroked="false">
                <v:path arrowok="t"/>
                <v:fill type="solid"/>
              </v:shape>
            </v:group>
            <v:group style="position:absolute;left:862;top:3421;width:10;height:20" coordorigin="862,3421" coordsize="10,20">
              <v:shape style="position:absolute;left:862;top:3421;width:10;height:20" coordorigin="862,3421" coordsize="10,20" path="m862,3440l871,3440,871,3421,862,3421,862,3440xe" filled="true" fillcolor="#000000" stroked="false">
                <v:path arrowok="t"/>
                <v:fill type="solid"/>
              </v:shape>
            </v:group>
            <v:group style="position:absolute;left:862;top:3440;width:10;height:20" coordorigin="862,3440" coordsize="10,20">
              <v:shape style="position:absolute;left:862;top:3440;width:10;height:20" coordorigin="862,3440" coordsize="10,20" path="m862,3459l871,3459,871,3440,862,3440,862,3459xe" filled="true" fillcolor="#000000" stroked="false">
                <v:path arrowok="t"/>
                <v:fill type="solid"/>
              </v:shape>
            </v:group>
            <v:group style="position:absolute;left:862;top:3459;width:10;height:20" coordorigin="862,3459" coordsize="10,20">
              <v:shape style="position:absolute;left:862;top:3459;width:10;height:20" coordorigin="862,3459" coordsize="10,20" path="m862,3478l871,3478,871,3459,862,3459,862,3478xe" filled="true" fillcolor="#000000" stroked="false">
                <v:path arrowok="t"/>
                <v:fill type="solid"/>
              </v:shape>
            </v:group>
            <v:group style="position:absolute;left:862;top:3478;width:10;height:20" coordorigin="862,3478" coordsize="10,20">
              <v:shape style="position:absolute;left:862;top:3478;width:10;height:20" coordorigin="862,3478" coordsize="10,20" path="m862,3497l871,3497,871,3478,862,3478,862,3497xe" filled="true" fillcolor="#000000" stroked="false">
                <v:path arrowok="t"/>
                <v:fill type="solid"/>
              </v:shape>
            </v:group>
            <v:group style="position:absolute;left:862;top:3497;width:10;height:20" coordorigin="862,3497" coordsize="10,20">
              <v:shape style="position:absolute;left:862;top:3497;width:10;height:20" coordorigin="862,3497" coordsize="10,20" path="m862,3517l871,3517,871,3497,862,3497,862,3517xe" filled="true" fillcolor="#000000" stroked="false">
                <v:path arrowok="t"/>
                <v:fill type="solid"/>
              </v:shape>
            </v:group>
            <v:group style="position:absolute;left:862;top:3517;width:10;height:20" coordorigin="862,3517" coordsize="10,20">
              <v:shape style="position:absolute;left:862;top:3517;width:10;height:20" coordorigin="862,3517" coordsize="10,20" path="m862,3536l871,3536,871,3517,862,3517,862,3536xe" filled="true" fillcolor="#000000" stroked="false">
                <v:path arrowok="t"/>
                <v:fill type="solid"/>
              </v:shape>
            </v:group>
            <v:group style="position:absolute;left:862;top:3536;width:10;height:20" coordorigin="862,3536" coordsize="10,20">
              <v:shape style="position:absolute;left:862;top:3536;width:10;height:20" coordorigin="862,3536" coordsize="10,20" path="m862,3555l871,3555,871,3536,862,3536,862,3555xe" filled="true" fillcolor="#000000" stroked="false">
                <v:path arrowok="t"/>
                <v:fill type="solid"/>
              </v:shape>
            </v:group>
            <v:group style="position:absolute;left:862;top:3562;width:10;height:2" coordorigin="862,3562" coordsize="10,2">
              <v:shape style="position:absolute;left:862;top:3562;width:10;height:2" coordorigin="862,3562" coordsize="10,0" path="m862,3562l871,3562e" filled="false" stroked="true" strokeweight=".71997pt" strokecolor="#000000">
                <v:path arrowok="t"/>
              </v:shape>
              <v:shape style="position:absolute;left:857;top:3478;width:3109;height:101" type="#_x0000_t75" stroked="false">
                <v:imagedata r:id="rId308" o:title=""/>
              </v:shape>
              <v:shape style="position:absolute;left:3942;top:3569;width:2273;height:10" type="#_x0000_t75" stroked="false">
                <v:imagedata r:id="rId276" o:title=""/>
              </v:shape>
              <v:shape style="position:absolute;left:6210;top:3569;width:1282;height:10" type="#_x0000_t75" stroked="false">
                <v:imagedata r:id="rId309" o:title=""/>
              </v:shape>
              <v:shape style="position:absolute;left:7487;top:3569;width:2415;height:10" type="#_x0000_t75" stroked="false">
                <v:imagedata r:id="rId310" o:title=""/>
              </v:shape>
            </v:group>
            <v:group style="position:absolute;left:862;top:3579;width:10;height:20" coordorigin="862,3579" coordsize="10,20">
              <v:shape style="position:absolute;left:862;top:3579;width:10;height:20" coordorigin="862,3579" coordsize="10,20" path="m862,3598l871,3598,871,3579,862,3579,862,3598xe" filled="true" fillcolor="#000000" stroked="false">
                <v:path arrowok="t"/>
                <v:fill type="solid"/>
              </v:shape>
            </v:group>
            <v:group style="position:absolute;left:862;top:3598;width:10;height:20" coordorigin="862,3598" coordsize="10,20">
              <v:shape style="position:absolute;left:862;top:3598;width:10;height:20" coordorigin="862,3598" coordsize="10,20" path="m862,3617l871,3617,871,3598,862,3598,862,3617xe" filled="true" fillcolor="#000000" stroked="false">
                <v:path arrowok="t"/>
                <v:fill type="solid"/>
              </v:shape>
            </v:group>
            <v:group style="position:absolute;left:862;top:3617;width:10;height:20" coordorigin="862,3617" coordsize="10,20">
              <v:shape style="position:absolute;left:862;top:3617;width:10;height:20" coordorigin="862,3617" coordsize="10,20" path="m862,3637l871,3637,871,3617,862,3617,862,3637xe" filled="true" fillcolor="#000000" stroked="false">
                <v:path arrowok="t"/>
                <v:fill type="solid"/>
              </v:shape>
            </v:group>
            <v:group style="position:absolute;left:862;top:3637;width:10;height:20" coordorigin="862,3637" coordsize="10,20">
              <v:shape style="position:absolute;left:862;top:3637;width:10;height:20" coordorigin="862,3637" coordsize="10,20" path="m862,3656l871,3656,871,3637,862,3637,862,3656xe" filled="true" fillcolor="#000000" stroked="false">
                <v:path arrowok="t"/>
                <v:fill type="solid"/>
              </v:shape>
            </v:group>
            <v:group style="position:absolute;left:862;top:3656;width:10;height:20" coordorigin="862,3656" coordsize="10,20">
              <v:shape style="position:absolute;left:862;top:3656;width:10;height:20" coordorigin="862,3656" coordsize="10,20" path="m862,3675l871,3675,871,3656,862,3656,862,3675xe" filled="true" fillcolor="#000000" stroked="false">
                <v:path arrowok="t"/>
                <v:fill type="solid"/>
              </v:shape>
            </v:group>
            <v:group style="position:absolute;left:862;top:3675;width:10;height:20" coordorigin="862,3675" coordsize="10,20">
              <v:shape style="position:absolute;left:862;top:3675;width:10;height:20" coordorigin="862,3675" coordsize="10,20" path="m862,3694l871,3694,871,3675,862,3675,862,3694xe" filled="true" fillcolor="#000000" stroked="false">
                <v:path arrowok="t"/>
                <v:fill type="solid"/>
              </v:shape>
            </v:group>
            <v:group style="position:absolute;left:862;top:3694;width:10;height:20" coordorigin="862,3694" coordsize="10,20">
              <v:shape style="position:absolute;left:862;top:3694;width:10;height:20" coordorigin="862,3694" coordsize="10,20" path="m862,3713l871,3713,871,3694,862,3694,862,3713xe" filled="true" fillcolor="#000000" stroked="false">
                <v:path arrowok="t"/>
                <v:fill type="solid"/>
              </v:shape>
            </v:group>
            <v:group style="position:absolute;left:862;top:3713;width:10;height:20" coordorigin="862,3713" coordsize="10,20">
              <v:shape style="position:absolute;left:862;top:3713;width:10;height:20" coordorigin="862,3713" coordsize="10,20" path="m862,3733l871,3733,871,3713,862,3713,862,3733xe" filled="true" fillcolor="#000000" stroked="false">
                <v:path arrowok="t"/>
                <v:fill type="solid"/>
              </v:shape>
            </v:group>
            <v:group style="position:absolute;left:862;top:3733;width:10;height:20" coordorigin="862,3733" coordsize="10,20">
              <v:shape style="position:absolute;left:862;top:3733;width:10;height:20" coordorigin="862,3733" coordsize="10,20" path="m862,3752l871,3752,871,3733,862,3733,862,3752xe" filled="true" fillcolor="#000000" stroked="false">
                <v:path arrowok="t"/>
                <v:fill type="solid"/>
              </v:shape>
            </v:group>
            <v:group style="position:absolute;left:862;top:3752;width:10;height:20" coordorigin="862,3752" coordsize="10,20">
              <v:shape style="position:absolute;left:862;top:3752;width:10;height:20" coordorigin="862,3752" coordsize="10,20" path="m862,3771l871,3771,871,3752,862,3752,862,3771xe" filled="true" fillcolor="#000000" stroked="false">
                <v:path arrowok="t"/>
                <v:fill type="solid"/>
              </v:shape>
            </v:group>
            <v:group style="position:absolute;left:862;top:3771;width:10;height:20" coordorigin="862,3771" coordsize="10,20">
              <v:shape style="position:absolute;left:862;top:3771;width:10;height:20" coordorigin="862,3771" coordsize="10,20" path="m862,3790l871,3790,871,3771,862,3771,862,3790xe" filled="true" fillcolor="#000000" stroked="false">
                <v:path arrowok="t"/>
                <v:fill type="solid"/>
              </v:shape>
            </v:group>
            <v:group style="position:absolute;left:862;top:3790;width:10;height:20" coordorigin="862,3790" coordsize="10,20">
              <v:shape style="position:absolute;left:862;top:3790;width:10;height:20" coordorigin="862,3790" coordsize="10,20" path="m862,3809l871,3809,871,3790,862,3790,862,3809xe" filled="true" fillcolor="#000000" stroked="false">
                <v:path arrowok="t"/>
                <v:fill type="solid"/>
              </v:shape>
            </v:group>
            <v:group style="position:absolute;left:862;top:3809;width:10;height:20" coordorigin="862,3809" coordsize="10,20">
              <v:shape style="position:absolute;left:862;top:3809;width:10;height:20" coordorigin="862,3809" coordsize="10,20" path="m862,3829l871,3829,871,3809,862,3809,862,3829xe" filled="true" fillcolor="#000000" stroked="false">
                <v:path arrowok="t"/>
                <v:fill type="solid"/>
              </v:shape>
            </v:group>
            <v:group style="position:absolute;left:862;top:3829;width:10;height:20" coordorigin="862,3829" coordsize="10,20">
              <v:shape style="position:absolute;left:862;top:3829;width:10;height:20" coordorigin="862,3829" coordsize="10,20" path="m862,3848l871,3848,871,3829,862,3829,862,3848xe" filled="true" fillcolor="#000000" stroked="false">
                <v:path arrowok="t"/>
                <v:fill type="solid"/>
              </v:shape>
            </v:group>
            <v:group style="position:absolute;left:862;top:3848;width:10;height:20" coordorigin="862,3848" coordsize="10,20">
              <v:shape style="position:absolute;left:862;top:3848;width:10;height:20" coordorigin="862,3848" coordsize="10,20" path="m862,3867l871,3867,871,3848,862,3848,862,3867xe" filled="true" fillcolor="#000000" stroked="false">
                <v:path arrowok="t"/>
                <v:fill type="solid"/>
              </v:shape>
            </v:group>
            <v:group style="position:absolute;left:862;top:3867;width:10;height:20" coordorigin="862,3867" coordsize="10,20">
              <v:shape style="position:absolute;left:862;top:3867;width:10;height:20" coordorigin="862,3867" coordsize="10,20" path="m862,3886l871,3886,871,3867,862,3867,862,3886xe" filled="true" fillcolor="#000000" stroked="false">
                <v:path arrowok="t"/>
                <v:fill type="solid"/>
              </v:shape>
            </v:group>
            <v:group style="position:absolute;left:862;top:3886;width:10;height:20" coordorigin="862,3886" coordsize="10,20">
              <v:shape style="position:absolute;left:862;top:3886;width:10;height:20" coordorigin="862,3886" coordsize="10,20" path="m862,3905l871,3905,871,3886,862,3886,862,3905xe" filled="true" fillcolor="#000000" stroked="false">
                <v:path arrowok="t"/>
                <v:fill type="solid"/>
              </v:shape>
            </v:group>
            <v:group style="position:absolute;left:862;top:3905;width:10;height:20" coordorigin="862,3905" coordsize="10,20">
              <v:shape style="position:absolute;left:862;top:3905;width:10;height:20" coordorigin="862,3905" coordsize="10,20" path="m862,3925l871,3925,871,3905,862,3905,862,3925xe" filled="true" fillcolor="#000000" stroked="false">
                <v:path arrowok="t"/>
                <v:fill type="solid"/>
              </v:shape>
            </v:group>
            <v:group style="position:absolute;left:862;top:3925;width:10;height:20" coordorigin="862,3925" coordsize="10,20">
              <v:shape style="position:absolute;left:862;top:3925;width:10;height:20" coordorigin="862,3925" coordsize="10,20" path="m862,3944l871,3944,871,3925,862,3925,862,3944xe" filled="true" fillcolor="#000000" stroked="false">
                <v:path arrowok="t"/>
                <v:fill type="solid"/>
              </v:shape>
            </v:group>
            <v:group style="position:absolute;left:862;top:3944;width:10;height:20" coordorigin="862,3944" coordsize="10,20">
              <v:shape style="position:absolute;left:862;top:3944;width:10;height:20" coordorigin="862,3944" coordsize="10,20" path="m862,3963l871,3963,871,3944,862,3944,862,3963xe" filled="true" fillcolor="#000000" stroked="false">
                <v:path arrowok="t"/>
                <v:fill type="solid"/>
              </v:shape>
            </v:group>
            <v:group style="position:absolute;left:862;top:3970;width:10;height:2" coordorigin="862,3970" coordsize="10,2">
              <v:shape style="position:absolute;left:862;top:3970;width:10;height:2" coordorigin="862,3970" coordsize="10,0" path="m862,3970l871,3970e" filled="false" stroked="true" strokeweight=".72003pt" strokecolor="#000000">
                <v:path arrowok="t"/>
              </v:shape>
              <v:shape style="position:absolute;left:862;top:3977;width:10;height:10" type="#_x0000_t75" stroked="false">
                <v:imagedata r:id="rId247" o:title=""/>
              </v:shape>
              <v:shape style="position:absolute;left:857;top:3977;width:3090;height:10" type="#_x0000_t75" stroked="false">
                <v:imagedata r:id="rId297" o:title=""/>
              </v:shape>
              <v:shape style="position:absolute;left:3937;top:3886;width:2278;height:101" type="#_x0000_t75" stroked="false">
                <v:imagedata r:id="rId311" o:title=""/>
              </v:shape>
              <v:shape style="position:absolute;left:6205;top:3886;width:1287;height:101" type="#_x0000_t75" stroked="false">
                <v:imagedata r:id="rId312" o:title=""/>
              </v:shape>
              <v:shape style="position:absolute;left:7501;top:3886;width:2420;height:101" type="#_x0000_t75" stroked="false">
                <v:imagedata r:id="rId313" o:title=""/>
              </v:shape>
            </v:group>
            <v:group style="position:absolute;left:9902;top:3982;width:10;height:2" coordorigin="9902,3982" coordsize="10,2">
              <v:shape style="position:absolute;left:9902;top:3982;width:10;height:2" coordorigin="9902,3982" coordsize="10,0" path="m9902,3982l9912,3982e" filled="false" stroked="true" strokeweight=".47998pt" strokecolor="#000000">
                <v:path arrowok="t"/>
              </v:shape>
            </v:group>
            <w10:wrap type="none"/>
          </v:group>
        </w:pict>
      </w:r>
      <w:r>
        <w:rPr/>
        <w:t>续表：</w:t>
      </w:r>
    </w:p>
    <w:p>
      <w:pPr>
        <w:spacing w:line="240" w:lineRule="auto" w:before="10"/>
        <w:rPr>
          <w:rFonts w:ascii="宋体" w:hAnsi="宋体" w:cs="宋体" w:eastAsia="宋体" w:hint="default"/>
          <w:sz w:val="3"/>
          <w:szCs w:val="3"/>
        </w:rPr>
      </w:pPr>
    </w:p>
    <w:tbl>
      <w:tblPr>
        <w:tblW w:w="0" w:type="auto"/>
        <w:jc w:val="left"/>
        <w:tblInd w:w="1131" w:type="dxa"/>
        <w:tblLayout w:type="fixed"/>
        <w:tblCellMar>
          <w:top w:w="0" w:type="dxa"/>
          <w:left w:w="0" w:type="dxa"/>
          <w:bottom w:w="0" w:type="dxa"/>
          <w:right w:w="0" w:type="dxa"/>
        </w:tblCellMar>
        <w:tblLook w:val="01E0"/>
      </w:tblPr>
      <w:tblGrid>
        <w:gridCol w:w="2080"/>
        <w:gridCol w:w="2268"/>
        <w:gridCol w:w="1277"/>
        <w:gridCol w:w="2410"/>
      </w:tblGrid>
      <w:tr>
        <w:trPr>
          <w:trHeight w:val="317" w:hRule="exact"/>
        </w:trPr>
        <w:tc>
          <w:tcPr>
            <w:tcW w:w="208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1"/>
              <w:ind w:left="43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c>
          <w:tcPr>
            <w:tcW w:w="2410" w:type="dxa"/>
            <w:tcBorders>
              <w:top w:val="nil" w:sz="6" w:space="0" w:color="auto"/>
              <w:left w:val="nil" w:sz="6" w:space="0" w:color="auto"/>
              <w:bottom w:val="nil" w:sz="6" w:space="0" w:color="auto"/>
              <w:right w:val="single" w:sz="4" w:space="0" w:color="000000"/>
            </w:tcBorders>
          </w:tcPr>
          <w:p>
            <w:pPr/>
          </w:p>
        </w:tc>
      </w:tr>
      <w:tr>
        <w:trPr>
          <w:trHeight w:val="101" w:hRule="exact"/>
        </w:trPr>
        <w:tc>
          <w:tcPr>
            <w:tcW w:w="2080"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r>
      <w:tr>
        <w:trPr>
          <w:trHeight w:val="406" w:hRule="exact"/>
        </w:trPr>
        <w:tc>
          <w:tcPr>
            <w:tcW w:w="2080"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1002"/>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账龄</w:t>
            </w:r>
            <w:r>
              <w:rPr>
                <w:rFonts w:ascii="宋体" w:hAnsi="宋体" w:cs="宋体" w:eastAsia="宋体" w:hint="default"/>
                <w:sz w:val="18"/>
                <w:szCs w:val="18"/>
              </w:rPr>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34"/>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1277"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r>
      <w:tr>
        <w:trPr>
          <w:trHeight w:val="307" w:hRule="exact"/>
        </w:trPr>
        <w:tc>
          <w:tcPr>
            <w:tcW w:w="208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31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宋体" w:hAnsi="宋体" w:cs="宋体" w:eastAsia="宋体" w:hint="default"/>
                <w:sz w:val="18"/>
                <w:szCs w:val="18"/>
                <w:u w:val="single" w:color="000000"/>
              </w:rPr>
              <w:t>(%)</w:t>
            </w:r>
            <w:r>
              <w:rPr>
                <w:rFonts w:ascii="宋体" w:hAnsi="宋体" w:cs="宋体" w:eastAsia="宋体" w:hint="default"/>
                <w:sz w:val="18"/>
                <w:szCs w:val="18"/>
              </w:rPr>
            </w:r>
          </w:p>
        </w:tc>
        <w:tc>
          <w:tcPr>
            <w:tcW w:w="2410" w:type="dxa"/>
            <w:tcBorders>
              <w:top w:val="nil" w:sz="6" w:space="0" w:color="auto"/>
              <w:left w:val="single" w:sz="4" w:space="0" w:color="000000"/>
              <w:bottom w:val="nil" w:sz="6" w:space="0" w:color="auto"/>
              <w:right w:val="single" w:sz="4" w:space="0" w:color="000000"/>
            </w:tcBorders>
          </w:tcPr>
          <w:p>
            <w:pPr/>
          </w:p>
        </w:tc>
      </w:tr>
      <w:tr>
        <w:trPr>
          <w:trHeight w:val="101" w:hRule="exact"/>
        </w:trPr>
        <w:tc>
          <w:tcPr>
            <w:tcW w:w="2080"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405" w:hRule="exact"/>
        </w:trPr>
        <w:tc>
          <w:tcPr>
            <w:tcW w:w="2080"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996"/>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89,516,993.28</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65.36</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4,475,849.67</w:t>
            </w:r>
          </w:p>
        </w:tc>
      </w:tr>
      <w:tr>
        <w:trPr>
          <w:trHeight w:val="308" w:hRule="exact"/>
        </w:trPr>
        <w:tc>
          <w:tcPr>
            <w:tcW w:w="2080"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right="996"/>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30,492,500.50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z w:val="18"/>
              </w:rPr>
              <w:t>22.26</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3,049,250.05</w:t>
            </w:r>
          </w:p>
        </w:tc>
      </w:tr>
      <w:tr>
        <w:trPr>
          <w:trHeight w:val="101" w:hRule="exact"/>
        </w:trPr>
        <w:tc>
          <w:tcPr>
            <w:tcW w:w="2080"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080"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996"/>
              <w:jc w:val="center"/>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9,101,295.05</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6.65</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1,820,259.01</w:t>
            </w:r>
          </w:p>
        </w:tc>
      </w:tr>
      <w:tr>
        <w:trPr>
          <w:trHeight w:val="101" w:hRule="exact"/>
        </w:trPr>
        <w:tc>
          <w:tcPr>
            <w:tcW w:w="2080"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405" w:hRule="exact"/>
        </w:trPr>
        <w:tc>
          <w:tcPr>
            <w:tcW w:w="2080"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996"/>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5,684,409.00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4.15</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2,842,204.50</w:t>
            </w:r>
          </w:p>
        </w:tc>
      </w:tr>
      <w:tr>
        <w:trPr>
          <w:trHeight w:val="308" w:hRule="exact"/>
        </w:trPr>
        <w:tc>
          <w:tcPr>
            <w:tcW w:w="2080"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right="996"/>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2,166,694.00</w:t>
            </w:r>
            <w:r>
              <w:rPr>
                <w:rFonts w:ascii="Times New Roman"/>
                <w:spacing w:val="-1"/>
                <w:sz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1.58</w:t>
            </w:r>
            <w:r>
              <w:rPr>
                <w:rFonts w:ascii="Times New Roman"/>
                <w:spacing w:val="-1"/>
                <w:sz w:val="18"/>
              </w:rPr>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2,166,694.00</w:t>
            </w:r>
            <w:r>
              <w:rPr>
                <w:rFonts w:ascii="Times New Roman"/>
                <w:spacing w:val="-1"/>
                <w:sz w:val="18"/>
              </w:rPr>
            </w:r>
          </w:p>
        </w:tc>
      </w:tr>
      <w:tr>
        <w:trPr>
          <w:trHeight w:val="101" w:hRule="exact"/>
        </w:trPr>
        <w:tc>
          <w:tcPr>
            <w:tcW w:w="2080"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408" w:hRule="exact"/>
        </w:trPr>
        <w:tc>
          <w:tcPr>
            <w:tcW w:w="2080"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1002"/>
              <w:jc w:val="center"/>
              <w:rPr>
                <w:rFonts w:ascii="宋体" w:hAnsi="宋体" w:cs="宋体" w:eastAsia="宋体" w:hint="default"/>
                <w:sz w:val="18"/>
                <w:szCs w:val="18"/>
              </w:rPr>
            </w:pPr>
            <w:r>
              <w:rPr>
                <w:rFonts w:ascii="宋体" w:hAnsi="宋体" w:cs="宋体" w:eastAsia="宋体" w:hint="default"/>
                <w:sz w:val="18"/>
                <w:szCs w:val="18"/>
              </w:rPr>
              <w:t>合计</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136,961,891.83</w:t>
            </w:r>
            <w:r>
              <w:rPr>
                <w:rFonts w:ascii="Times New Roman"/>
                <w:b/>
                <w:spacing w:val="-1"/>
                <w:sz w:val="18"/>
              </w:rPr>
            </w:r>
            <w:r>
              <w:rPr>
                <w:rFonts w:ascii="Times New Roman"/>
                <w:spacing w:val="-1"/>
                <w:sz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100.00</w:t>
            </w:r>
            <w:r>
              <w:rPr>
                <w:rFonts w:ascii="Times New Roman"/>
                <w:b/>
                <w:spacing w:val="-1"/>
                <w:sz w:val="18"/>
              </w:rPr>
            </w:r>
            <w:r>
              <w:rPr>
                <w:rFonts w:ascii="Times New Roman"/>
                <w:spacing w:val="-1"/>
                <w:sz w:val="18"/>
              </w:rPr>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14,354,257.23</w:t>
            </w:r>
            <w:r>
              <w:rPr>
                <w:rFonts w:ascii="Times New Roman"/>
                <w:b/>
                <w:spacing w:val="-1"/>
                <w:sz w:val="18"/>
              </w:rPr>
            </w:r>
            <w:r>
              <w:rPr>
                <w:rFonts w:ascii="Times New Roman"/>
                <w:spacing w:val="-1"/>
                <w:sz w:val="18"/>
              </w:rPr>
            </w:r>
          </w:p>
        </w:tc>
      </w:tr>
    </w:tbl>
    <w:p>
      <w:pPr>
        <w:spacing w:line="240" w:lineRule="auto" w:before="13"/>
        <w:rPr>
          <w:rFonts w:ascii="宋体" w:hAnsi="宋体" w:cs="宋体" w:eastAsia="宋体" w:hint="default"/>
          <w:sz w:val="25"/>
          <w:szCs w:val="25"/>
        </w:rPr>
      </w:pPr>
    </w:p>
    <w:p>
      <w:pPr>
        <w:pStyle w:val="BodyText"/>
        <w:spacing w:line="240" w:lineRule="auto" w:before="36"/>
        <w:ind w:left="654" w:right="114"/>
        <w:jc w:val="left"/>
      </w:pPr>
      <w:r>
        <w:rPr/>
        <w:pict>
          <v:shape style="position:absolute;margin-left:43.080002pt;margin-top:21.979689pt;width:.48002pt;height:.48pt;mso-position-horizontal-relative:page;mso-position-vertical-relative:paragraph;z-index:-1436512" type="#_x0000_t75" stroked="false">
            <v:imagedata r:id="rId247" o:title=""/>
          </v:shape>
        </w:pict>
      </w:r>
      <w:r>
        <w:rPr/>
        <w:pict>
          <v:shape style="position:absolute;margin-left:494.73999pt;margin-top:21.979689pt;width:.600035pt;height:.48pt;mso-position-horizontal-relative:page;mso-position-vertical-relative:paragraph;z-index:-1436488" type="#_x0000_t75" stroked="false">
            <v:imagedata r:id="rId314" o:title=""/>
          </v:shape>
        </w:pict>
      </w:r>
      <w:r>
        <w:rPr/>
        <w:pict>
          <v:group style="position:absolute;margin-left:42.839981pt;margin-top:46.099628pt;width:452.5pt;height:.5pt;mso-position-horizontal-relative:page;mso-position-vertical-relative:paragraph;z-index:-1436464" coordorigin="857,922" coordsize="9050,10">
            <v:shape style="position:absolute;left:862;top:922;width:10;height:10" type="#_x0000_t75" stroked="false">
              <v:imagedata r:id="rId247" o:title=""/>
            </v:shape>
            <v:shape style="position:absolute;left:857;top:922;width:3107;height:10" type="#_x0000_t75" stroked="false">
              <v:imagedata r:id="rId315" o:title=""/>
            </v:shape>
            <v:shape style="position:absolute;left:3973;top:922;width:1164;height:10" type="#_x0000_t75" stroked="false">
              <v:imagedata r:id="rId316" o:title=""/>
            </v:shape>
            <v:shape style="position:absolute;left:5147;top:922;width:2489;height:10" type="#_x0000_t75" stroked="false">
              <v:imagedata r:id="rId317" o:title=""/>
            </v:shape>
            <v:shape style="position:absolute;left:7645;top:922;width:2261;height:10" type="#_x0000_t75" stroked="false">
              <v:imagedata r:id="rId318" o:title=""/>
            </v:shape>
            <w10:wrap type="none"/>
          </v:group>
        </w:pict>
      </w:r>
      <w:r>
        <w:rPr/>
        <w:t>（</w:t>
      </w:r>
      <w:r>
        <w:rPr>
          <w:rFonts w:ascii="Times New Roman" w:hAnsi="Times New Roman" w:cs="Times New Roman" w:eastAsia="Times New Roman" w:hint="default"/>
        </w:rPr>
        <w:t>3</w:t>
      </w:r>
      <w:r>
        <w:rPr/>
        <w:t>）本期转回或收回情况</w:t>
      </w:r>
    </w:p>
    <w:p>
      <w:pPr>
        <w:spacing w:line="240" w:lineRule="auto" w:before="8"/>
        <w:rPr>
          <w:rFonts w:ascii="宋体" w:hAnsi="宋体" w:cs="宋体" w:eastAsia="宋体" w:hint="default"/>
          <w:sz w:val="8"/>
          <w:szCs w:val="8"/>
        </w:rPr>
      </w:pPr>
    </w:p>
    <w:tbl>
      <w:tblPr>
        <w:tblW w:w="0" w:type="auto"/>
        <w:jc w:val="left"/>
        <w:tblInd w:w="121" w:type="dxa"/>
        <w:tblLayout w:type="fixed"/>
        <w:tblCellMar>
          <w:top w:w="0" w:type="dxa"/>
          <w:left w:w="0" w:type="dxa"/>
          <w:bottom w:w="0" w:type="dxa"/>
          <w:right w:w="0" w:type="dxa"/>
        </w:tblCellMar>
        <w:tblLook w:val="01E0"/>
      </w:tblPr>
      <w:tblGrid>
        <w:gridCol w:w="3102"/>
        <w:gridCol w:w="1174"/>
        <w:gridCol w:w="2499"/>
        <w:gridCol w:w="1174"/>
        <w:gridCol w:w="1088"/>
      </w:tblGrid>
      <w:tr>
        <w:trPr>
          <w:trHeight w:val="482" w:hRule="exact"/>
        </w:trPr>
        <w:tc>
          <w:tcPr>
            <w:tcW w:w="310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7"/>
              <w:ind w:left="10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应收账款内容</w:t>
            </w:r>
            <w:r>
              <w:rPr>
                <w:rFonts w:ascii="宋体" w:hAnsi="宋体" w:cs="宋体" w:eastAsia="宋体" w:hint="default"/>
                <w:sz w:val="18"/>
                <w:szCs w:val="18"/>
              </w:rPr>
            </w:r>
          </w:p>
        </w:tc>
        <w:tc>
          <w:tcPr>
            <w:tcW w:w="11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7"/>
              <w:ind w:left="12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转回或收回</w:t>
            </w:r>
            <w:r>
              <w:rPr>
                <w:rFonts w:ascii="宋体" w:hAnsi="宋体" w:cs="宋体" w:eastAsia="宋体" w:hint="default"/>
                <w:sz w:val="18"/>
                <w:szCs w:val="18"/>
              </w:rPr>
            </w:r>
          </w:p>
        </w:tc>
        <w:tc>
          <w:tcPr>
            <w:tcW w:w="249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7"/>
              <w:ind w:left="3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确定原坏账准备的依据</w:t>
            </w:r>
            <w:r>
              <w:rPr>
                <w:rFonts w:ascii="宋体" w:hAnsi="宋体" w:cs="宋体" w:eastAsia="宋体" w:hint="default"/>
                <w:sz w:val="18"/>
                <w:szCs w:val="18"/>
              </w:rPr>
            </w:r>
          </w:p>
        </w:tc>
        <w:tc>
          <w:tcPr>
            <w:tcW w:w="11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7"/>
              <w:ind w:left="12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转回或收回</w:t>
            </w:r>
            <w:r>
              <w:rPr>
                <w:rFonts w:ascii="宋体" w:hAnsi="宋体" w:cs="宋体" w:eastAsia="宋体" w:hint="default"/>
                <w:sz w:val="18"/>
                <w:szCs w:val="18"/>
              </w:rPr>
            </w:r>
          </w:p>
        </w:tc>
        <w:tc>
          <w:tcPr>
            <w:tcW w:w="10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7"/>
              <w:ind w:left="17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转回或收</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10" w:h="16840"/>
          <w:pgMar w:header="990" w:footer="1184" w:top="1160" w:bottom="1380" w:left="740" w:right="900"/>
        </w:sectPr>
      </w:pPr>
    </w:p>
    <w:p>
      <w:pPr>
        <w:spacing w:line="20" w:lineRule="exact"/>
        <w:ind w:left="306" w:right="0" w:firstLine="0"/>
        <w:rPr>
          <w:rFonts w:ascii="宋体" w:hAnsi="宋体" w:cs="宋体" w:eastAsia="宋体" w:hint="default"/>
          <w:sz w:val="2"/>
          <w:szCs w:val="2"/>
        </w:rPr>
      </w:pPr>
      <w:r>
        <w:rPr/>
        <w:pict>
          <v:group style="position:absolute;margin-left:218.690002pt;margin-top:85.079987pt;width:18pt;height:.1pt;mso-position-horizontal-relative:page;mso-position-vertical-relative:page;z-index:-1436104" coordorigin="4374,1702" coordsize="360,2">
            <v:shape style="position:absolute;left:4374;top:1702;width:360;height:2" coordorigin="4374,1702" coordsize="360,0" path="m4374,1702l4734,1702e" filled="false" stroked="true" strokeweight=".48pt" strokecolor="#000000">
              <v:path arrowok="t"/>
            </v:shape>
            <w10:wrap type="none"/>
          </v:group>
        </w:pict>
      </w:r>
      <w:r>
        <w:rPr/>
        <w:pict>
          <v:group style="position:absolute;margin-left:388.75pt;margin-top:85.079987pt;width:45pt;height:.1pt;mso-position-horizontal-relative:page;mso-position-vertical-relative:page;z-index:-1436080" coordorigin="7775,1702" coordsize="900,2">
            <v:shape style="position:absolute;left:7775;top:1702;width:900;height:2" coordorigin="7775,1702" coordsize="900,0" path="m7775,1702l8675,1702e" filled="false" stroked="true" strokeweight=".48pt" strokecolor="#000000">
              <v:path arrowok="t"/>
            </v:shape>
            <w10:wrap type="none"/>
          </v:group>
        </w:pict>
      </w:r>
      <w:r>
        <w:rPr/>
        <w:pict>
          <v:group style="position:absolute;margin-left:388.75pt;margin-top:100.699982pt;width:45pt;height:.1pt;mso-position-horizontal-relative:page;mso-position-vertical-relative:page;z-index:-1436056" coordorigin="7775,2014" coordsize="900,2">
            <v:shape style="position:absolute;left:7775;top:2014;width:900;height:2" coordorigin="7775,2014" coordsize="900,0" path="m7775,2014l8675,2014e" filled="false" stroked="true" strokeweight=".48pt" strokecolor="#000000">
              <v:path arrowok="t"/>
            </v:shape>
            <w10:wrap type="none"/>
          </v:group>
        </w:pict>
      </w:r>
      <w:r>
        <w:rPr/>
        <w:pict>
          <v:group style="position:absolute;margin-left:454.420013pt;margin-top:85.079987pt;width:27pt;height:.1pt;mso-position-horizontal-relative:page;mso-position-vertical-relative:page;z-index:-1436032" coordorigin="9088,1702" coordsize="540,2">
            <v:shape style="position:absolute;left:9088;top:1702;width:540;height:2" coordorigin="9088,1702" coordsize="540,0" path="m9088,1702l9628,1702e" filled="false" stroked="true" strokeweight=".48pt" strokecolor="#000000">
              <v:path arrowok="t"/>
            </v:shape>
            <w10:wrap type="none"/>
          </v:group>
        </w:pict>
      </w:r>
      <w:r>
        <w:rPr/>
        <w:pict>
          <v:group style="position:absolute;margin-left:43.560001pt;margin-top:516.070007pt;width:433.45pt;height:.5pt;mso-position-horizontal-relative:page;mso-position-vertical-relative:page;z-index:-1435744" coordorigin="871,10321" coordsize="8669,10">
            <v:shape style="position:absolute;left:871;top:10321;width:3277;height:10" type="#_x0000_t75" stroked="false">
              <v:imagedata r:id="rId319" o:title=""/>
            </v:shape>
            <v:shape style="position:absolute;left:4143;top:10321;width:5396;height:10" type="#_x0000_t75" stroked="false">
              <v:imagedata r:id="rId320" o:title=""/>
            </v:shape>
            <w10:wrap type="none"/>
          </v:group>
        </w:pict>
      </w:r>
      <w:r>
        <w:rPr/>
        <w:pict>
          <v:group style="position:absolute;margin-left:43.080002pt;margin-top:527.109985pt;width:434.9pt;height:5.55pt;mso-position-horizontal-relative:page;mso-position-vertical-relative:page;z-index:-1435720" coordorigin="862,10542" coordsize="8698,111">
            <v:shape style="position:absolute;left:862;top:10638;width:10;height:14" type="#_x0000_t75" stroked="false">
              <v:imagedata r:id="rId88" o:title=""/>
            </v:shape>
            <v:shape style="position:absolute;left:871;top:10542;width:3296;height:110" type="#_x0000_t75" stroked="false">
              <v:imagedata r:id="rId321" o:title=""/>
            </v:shape>
            <v:shape style="position:absolute;left:4158;top:10542;width:1418;height:110" type="#_x0000_t75" stroked="false">
              <v:imagedata r:id="rId322" o:title=""/>
            </v:shape>
            <v:shape style="position:absolute;left:5567;top:10542;width:1440;height:110" type="#_x0000_t75" stroked="false">
              <v:imagedata r:id="rId323" o:title=""/>
            </v:shape>
            <v:shape style="position:absolute;left:6997;top:10542;width:1284;height:110" type="#_x0000_t75" stroked="false">
              <v:imagedata r:id="rId324" o:title=""/>
            </v:shape>
            <v:shape style="position:absolute;left:8272;top:10542;width:1287;height:110" type="#_x0000_t75" stroked="false">
              <v:imagedata r:id="rId325" o:title=""/>
            </v:shape>
            <w10:wrap type="none"/>
          </v:group>
        </w:pict>
      </w:r>
      <w:r>
        <w:rPr>
          <w:rFonts w:ascii="宋体" w:hAnsi="宋体" w:cs="宋体" w:eastAsia="宋体" w:hint="default"/>
          <w:sz w:val="2"/>
          <w:szCs w:val="2"/>
        </w:rPr>
        <w:pict>
          <v:group style="width:490.8pt;height:.5pt;mso-position-horizontal-relative:char;mso-position-vertical-relative:line" coordorigin="0,0" coordsize="9816,10">
            <v:group style="position:absolute;left:5;top:5;width:9806;height:2" coordorigin="5,5" coordsize="9806,2">
              <v:shape style="position:absolute;left:5;top:5;width:9806;height:2" coordorigin="5,5" coordsize="9806,0" path="m5,5l9811,5e" filled="false" stroked="true" strokeweight=".48pt" strokecolor="#000000">
                <v:path arrowok="t"/>
              </v:shape>
            </v:group>
          </v:group>
        </w:pict>
      </w:r>
      <w:r>
        <w:rPr>
          <w:rFonts w:ascii="宋体" w:hAnsi="宋体" w:cs="宋体" w:eastAsia="宋体" w:hint="default"/>
          <w:sz w:val="2"/>
          <w:szCs w:val="2"/>
        </w:rPr>
      </w:r>
    </w:p>
    <w:p>
      <w:pPr>
        <w:spacing w:line="240" w:lineRule="auto" w:before="4"/>
        <w:rPr>
          <w:rFonts w:ascii="宋体" w:hAnsi="宋体" w:cs="宋体" w:eastAsia="宋体" w:hint="default"/>
          <w:sz w:val="18"/>
          <w:szCs w:val="18"/>
        </w:rPr>
      </w:pPr>
    </w:p>
    <w:p>
      <w:pPr>
        <w:spacing w:line="2729" w:lineRule="exact"/>
        <w:ind w:left="114" w:right="0" w:firstLine="0"/>
        <w:rPr>
          <w:rFonts w:ascii="宋体" w:hAnsi="宋体" w:cs="宋体" w:eastAsia="宋体" w:hint="default"/>
          <w:sz w:val="20"/>
          <w:szCs w:val="20"/>
        </w:rPr>
      </w:pPr>
      <w:r>
        <w:rPr>
          <w:rFonts w:ascii="宋体" w:hAnsi="宋体" w:cs="宋体" w:eastAsia="宋体" w:hint="default"/>
          <w:position w:val="-54"/>
          <w:sz w:val="20"/>
          <w:szCs w:val="20"/>
        </w:rPr>
        <w:pict>
          <v:group style="width:453pt;height:136.5pt;mso-position-horizontal-relative:char;mso-position-vertical-relative:line" coordorigin="0,0" coordsize="9060,2730">
            <v:group style="position:absolute;left:7192;top:886;width:360;height:2" coordorigin="7192,886" coordsize="360,2">
              <v:shape style="position:absolute;left:7192;top:886;width:360;height:2" coordorigin="7192,886" coordsize="360,0" path="m7192,886l7552,886e" filled="false" stroked="true" strokeweight=".48pt" strokecolor="#000000">
                <v:path arrowok="t"/>
              </v:shape>
              <v:shape style="position:absolute;left:7;top:0;width:10;height:10" type="#_x0000_t75" stroked="false">
                <v:imagedata r:id="rId247" o:title=""/>
              </v:shape>
              <v:shape style="position:absolute;left:2;top:0;width:3107;height:10" type="#_x0000_t75" stroked="false">
                <v:imagedata r:id="rId326" o:title=""/>
              </v:shape>
              <v:shape style="position:absolute;left:3104;top:0;width:1178;height:10" type="#_x0000_t75" stroked="false">
                <v:imagedata r:id="rId327" o:title=""/>
              </v:shape>
              <v:shape style="position:absolute;left:4278;top:0;width:2504;height:10" type="#_x0000_t75" stroked="false">
                <v:imagedata r:id="rId328" o:title=""/>
              </v:shape>
              <v:shape style="position:absolute;left:6777;top:0;width:2276;height:10" type="#_x0000_t75" stroked="false">
                <v:imagedata r:id="rId329" o:title=""/>
              </v:shape>
            </v:group>
            <v:group style="position:absolute;left:9043;top:5;width:10;height:2" coordorigin="9043,5" coordsize="10,2">
              <v:shape style="position:absolute;left:9043;top:5;width:10;height:2" coordorigin="9043,5" coordsize="10,0" path="m9043,5l9052,5e" filled="false" stroked="true" strokeweight=".47998pt" strokecolor="#000000">
                <v:path arrowok="t"/>
              </v:shape>
            </v:group>
            <v:group style="position:absolute;left:7;top:10;width:10;height:20" coordorigin="7,10" coordsize="10,20">
              <v:shape style="position:absolute;left:7;top:10;width:10;height:20" coordorigin="7,10" coordsize="10,20" path="m7,29l17,29,17,10,7,10,7,29xe" filled="true" fillcolor="#000000" stroked="false">
                <v:path arrowok="t"/>
                <v:fill type="solid"/>
              </v:shape>
            </v:group>
            <v:group style="position:absolute;left:7;top:29;width:10;height:20" coordorigin="7,29" coordsize="10,20">
              <v:shape style="position:absolute;left:7;top:29;width:10;height:20" coordorigin="7,29" coordsize="10,20" path="m7,48l17,48,17,29,7,29,7,48xe" filled="true" fillcolor="#000000" stroked="false">
                <v:path arrowok="t"/>
                <v:fill type="solid"/>
              </v:shape>
            </v:group>
            <v:group style="position:absolute;left:7;top:48;width:10;height:20" coordorigin="7,48" coordsize="10,20">
              <v:shape style="position:absolute;left:7;top:48;width:10;height:20" coordorigin="7,48" coordsize="10,20" path="m7,67l17,67,17,48,7,48,7,67xe" filled="true" fillcolor="#000000" stroked="false">
                <v:path arrowok="t"/>
                <v:fill type="solid"/>
              </v:shape>
            </v:group>
            <v:group style="position:absolute;left:7;top:67;width:10;height:20" coordorigin="7,67" coordsize="10,20">
              <v:shape style="position:absolute;left:7;top:67;width:10;height:20" coordorigin="7,67" coordsize="10,20" path="m7,86l17,86,17,67,7,67,7,86xe" filled="true" fillcolor="#000000" stroked="false">
                <v:path arrowok="t"/>
                <v:fill type="solid"/>
              </v:shape>
            </v:group>
            <v:group style="position:absolute;left:7;top:86;width:10;height:20" coordorigin="7,86" coordsize="10,20">
              <v:shape style="position:absolute;left:7;top:86;width:10;height:20" coordorigin="7,86" coordsize="10,20" path="m7,106l17,106,17,86,7,86,7,106xe" filled="true" fillcolor="#000000" stroked="false">
                <v:path arrowok="t"/>
                <v:fill type="solid"/>
              </v:shape>
            </v:group>
            <v:group style="position:absolute;left:7;top:106;width:10;height:20" coordorigin="7,106" coordsize="10,20">
              <v:shape style="position:absolute;left:7;top:106;width:10;height:20" coordorigin="7,106" coordsize="10,20" path="m7,125l17,125,17,106,7,106,7,125xe" filled="true" fillcolor="#000000" stroked="false">
                <v:path arrowok="t"/>
                <v:fill type="solid"/>
              </v:shape>
            </v:group>
            <v:group style="position:absolute;left:7;top:125;width:10;height:20" coordorigin="7,125" coordsize="10,20">
              <v:shape style="position:absolute;left:7;top:125;width:10;height:20" coordorigin="7,125" coordsize="10,20" path="m7,144l17,144,17,125,7,125,7,144xe" filled="true" fillcolor="#000000" stroked="false">
                <v:path arrowok="t"/>
                <v:fill type="solid"/>
              </v:shape>
            </v:group>
            <v:group style="position:absolute;left:7;top:144;width:10;height:20" coordorigin="7,144" coordsize="10,20">
              <v:shape style="position:absolute;left:7;top:144;width:10;height:20" coordorigin="7,144" coordsize="10,20" path="m7,163l17,163,17,144,7,144,7,163xe" filled="true" fillcolor="#000000" stroked="false">
                <v:path arrowok="t"/>
                <v:fill type="solid"/>
              </v:shape>
            </v:group>
            <v:group style="position:absolute;left:7;top:163;width:10;height:20" coordorigin="7,163" coordsize="10,20">
              <v:shape style="position:absolute;left:7;top:163;width:10;height:20" coordorigin="7,163" coordsize="10,20" path="m7,182l17,182,17,163,7,163,7,182xe" filled="true" fillcolor="#000000" stroked="false">
                <v:path arrowok="t"/>
                <v:fill type="solid"/>
              </v:shape>
            </v:group>
            <v:group style="position:absolute;left:7;top:182;width:10;height:20" coordorigin="7,182" coordsize="10,20">
              <v:shape style="position:absolute;left:7;top:182;width:10;height:20" coordorigin="7,182" coordsize="10,20" path="m7,202l17,202,17,182,7,182,7,202xe" filled="true" fillcolor="#000000" stroked="false">
                <v:path arrowok="t"/>
                <v:fill type="solid"/>
              </v:shape>
            </v:group>
            <v:group style="position:absolute;left:7;top:202;width:10;height:20" coordorigin="7,202" coordsize="10,20">
              <v:shape style="position:absolute;left:7;top:202;width:10;height:20" coordorigin="7,202" coordsize="10,20" path="m7,221l17,221,17,202,7,202,7,221xe" filled="true" fillcolor="#000000" stroked="false">
                <v:path arrowok="t"/>
                <v:fill type="solid"/>
              </v:shape>
            </v:group>
            <v:group style="position:absolute;left:7;top:221;width:10;height:20" coordorigin="7,221" coordsize="10,20">
              <v:shape style="position:absolute;left:7;top:221;width:10;height:20" coordorigin="7,221" coordsize="10,20" path="m7,240l17,240,17,221,7,221,7,240xe" filled="true" fillcolor="#000000" stroked="false">
                <v:path arrowok="t"/>
                <v:fill type="solid"/>
              </v:shape>
            </v:group>
            <v:group style="position:absolute;left:7;top:240;width:10;height:20" coordorigin="7,240" coordsize="10,20">
              <v:shape style="position:absolute;left:7;top:240;width:10;height:20" coordorigin="7,240" coordsize="10,20" path="m7,259l17,259,17,240,7,240,7,259xe" filled="true" fillcolor="#000000" stroked="false">
                <v:path arrowok="t"/>
                <v:fill type="solid"/>
              </v:shape>
            </v:group>
            <v:group style="position:absolute;left:7;top:259;width:10;height:20" coordorigin="7,259" coordsize="10,20">
              <v:shape style="position:absolute;left:7;top:259;width:10;height:20" coordorigin="7,259" coordsize="10,20" path="m7,278l17,278,17,259,7,259,7,278xe" filled="true" fillcolor="#000000" stroked="false">
                <v:path arrowok="t"/>
                <v:fill type="solid"/>
              </v:shape>
            </v:group>
            <v:group style="position:absolute;left:7;top:278;width:10;height:20" coordorigin="7,278" coordsize="10,20">
              <v:shape style="position:absolute;left:7;top:278;width:10;height:20" coordorigin="7,278" coordsize="10,20" path="m7,298l17,298,17,278,7,278,7,298xe" filled="true" fillcolor="#000000" stroked="false">
                <v:path arrowok="t"/>
                <v:fill type="solid"/>
              </v:shape>
            </v:group>
            <v:group style="position:absolute;left:7;top:298;width:10;height:20" coordorigin="7,298" coordsize="10,20">
              <v:shape style="position:absolute;left:7;top:298;width:10;height:20" coordorigin="7,298" coordsize="10,20" path="m7,317l17,317,17,298,7,298,7,317xe" filled="true" fillcolor="#000000" stroked="false">
                <v:path arrowok="t"/>
                <v:fill type="solid"/>
              </v:shape>
            </v:group>
            <v:group style="position:absolute;left:7;top:317;width:10;height:20" coordorigin="7,317" coordsize="10,20">
              <v:shape style="position:absolute;left:7;top:317;width:10;height:20" coordorigin="7,317" coordsize="10,20" path="m7,336l17,336,17,317,7,317,7,336xe" filled="true" fillcolor="#000000" stroked="false">
                <v:path arrowok="t"/>
                <v:fill type="solid"/>
              </v:shape>
            </v:group>
            <v:group style="position:absolute;left:7;top:336;width:10;height:20" coordorigin="7,336" coordsize="10,20">
              <v:shape style="position:absolute;left:7;top:336;width:10;height:20" coordorigin="7,336" coordsize="10,20" path="m7,356l17,356,17,336,7,336,7,356xe" filled="true" fillcolor="#000000" stroked="false">
                <v:path arrowok="t"/>
                <v:fill type="solid"/>
              </v:shape>
            </v:group>
            <v:group style="position:absolute;left:7;top:356;width:10;height:20" coordorigin="7,356" coordsize="10,20">
              <v:shape style="position:absolute;left:7;top:356;width:10;height:20" coordorigin="7,356" coordsize="10,20" path="m7,375l17,375,17,356,7,356,7,375xe" filled="true" fillcolor="#000000" stroked="false">
                <v:path arrowok="t"/>
                <v:fill type="solid"/>
              </v:shape>
            </v:group>
            <v:group style="position:absolute;left:7;top:375;width:10;height:20" coordorigin="7,375" coordsize="10,20">
              <v:shape style="position:absolute;left:7;top:375;width:10;height:20" coordorigin="7,375" coordsize="10,20" path="m7,394l17,394,17,375,7,375,7,394xe" filled="true" fillcolor="#000000" stroked="false">
                <v:path arrowok="t"/>
                <v:fill type="solid"/>
              </v:shape>
            </v:group>
            <v:group style="position:absolute;left:7;top:394;width:10;height:20" coordorigin="7,394" coordsize="10,20">
              <v:shape style="position:absolute;left:7;top:394;width:10;height:20" coordorigin="7,394" coordsize="10,20" path="m7,413l17,413,17,394,7,394,7,413xe" filled="true" fillcolor="#000000" stroked="false">
                <v:path arrowok="t"/>
                <v:fill type="solid"/>
              </v:shape>
            </v:group>
            <v:group style="position:absolute;left:7;top:413;width:10;height:20" coordorigin="7,413" coordsize="10,20">
              <v:shape style="position:absolute;left:7;top:413;width:10;height:20" coordorigin="7,413" coordsize="10,20" path="m7,432l17,432,17,413,7,413,7,432xe" filled="true" fillcolor="#000000" stroked="false">
                <v:path arrowok="t"/>
                <v:fill type="solid"/>
              </v:shape>
            </v:group>
            <v:group style="position:absolute;left:7;top:432;width:10;height:20" coordorigin="7,432" coordsize="10,20">
              <v:shape style="position:absolute;left:7;top:432;width:10;height:20" coordorigin="7,432" coordsize="10,20" path="m7,452l17,452,17,432,7,432,7,452xe" filled="true" fillcolor="#000000" stroked="false">
                <v:path arrowok="t"/>
                <v:fill type="solid"/>
              </v:shape>
            </v:group>
            <v:group style="position:absolute;left:7;top:452;width:10;height:20" coordorigin="7,452" coordsize="10,20">
              <v:shape style="position:absolute;left:7;top:452;width:10;height:20" coordorigin="7,452" coordsize="10,20" path="m7,471l17,471,17,452,7,452,7,471xe" filled="true" fillcolor="#000000" stroked="false">
                <v:path arrowok="t"/>
                <v:fill type="solid"/>
              </v:shape>
            </v:group>
            <v:group style="position:absolute;left:7;top:471;width:10;height:20" coordorigin="7,471" coordsize="10,20">
              <v:shape style="position:absolute;left:7;top:471;width:10;height:20" coordorigin="7,471" coordsize="10,20" path="m7,490l17,490,17,471,7,471,7,490xe" filled="true" fillcolor="#000000" stroked="false">
                <v:path arrowok="t"/>
                <v:fill type="solid"/>
              </v:shape>
            </v:group>
            <v:group style="position:absolute;left:7;top:490;width:10;height:20" coordorigin="7,490" coordsize="10,20">
              <v:shape style="position:absolute;left:7;top:490;width:10;height:20" coordorigin="7,490" coordsize="10,20" path="m7,509l17,509,17,490,7,490,7,509xe" filled="true" fillcolor="#000000" stroked="false">
                <v:path arrowok="t"/>
                <v:fill type="solid"/>
              </v:shape>
            </v:group>
            <v:group style="position:absolute;left:7;top:509;width:10;height:20" coordorigin="7,509" coordsize="10,20">
              <v:shape style="position:absolute;left:7;top:509;width:10;height:20" coordorigin="7,509" coordsize="10,20" path="m7,528l17,528,17,509,7,509,7,528xe" filled="true" fillcolor="#000000" stroked="false">
                <v:path arrowok="t"/>
                <v:fill type="solid"/>
              </v:shape>
            </v:group>
            <v:group style="position:absolute;left:7;top:528;width:10;height:20" coordorigin="7,528" coordsize="10,20">
              <v:shape style="position:absolute;left:7;top:528;width:10;height:20" coordorigin="7,528" coordsize="10,20" path="m7,548l17,548,17,528,7,528,7,548xe" filled="true" fillcolor="#000000" stroked="false">
                <v:path arrowok="t"/>
                <v:fill type="solid"/>
              </v:shape>
            </v:group>
            <v:group style="position:absolute;left:7;top:548;width:10;height:20" coordorigin="7,548" coordsize="10,20">
              <v:shape style="position:absolute;left:7;top:548;width:10;height:20" coordorigin="7,548" coordsize="10,20" path="m7,567l17,567,17,548,7,548,7,567xe" filled="true" fillcolor="#000000" stroked="false">
                <v:path arrowok="t"/>
                <v:fill type="solid"/>
              </v:shape>
            </v:group>
            <v:group style="position:absolute;left:7;top:567;width:10;height:20" coordorigin="7,567" coordsize="10,20">
              <v:shape style="position:absolute;left:7;top:567;width:10;height:20" coordorigin="7,567" coordsize="10,20" path="m7,586l17,586,17,567,7,567,7,586xe" filled="true" fillcolor="#000000" stroked="false">
                <v:path arrowok="t"/>
                <v:fill type="solid"/>
              </v:shape>
            </v:group>
            <v:group style="position:absolute;left:7;top:586;width:10;height:20" coordorigin="7,586" coordsize="10,20">
              <v:shape style="position:absolute;left:7;top:586;width:10;height:20" coordorigin="7,586" coordsize="10,20" path="m7,605l17,605,17,586,7,586,7,605xe" filled="true" fillcolor="#000000" stroked="false">
                <v:path arrowok="t"/>
                <v:fill type="solid"/>
              </v:shape>
            </v:group>
            <v:group style="position:absolute;left:7;top:605;width:10;height:20" coordorigin="7,605" coordsize="10,20">
              <v:shape style="position:absolute;left:7;top:605;width:10;height:20" coordorigin="7,605" coordsize="10,20" path="m7,624l17,624,17,605,7,605,7,624xe" filled="true" fillcolor="#000000" stroked="false">
                <v:path arrowok="t"/>
                <v:fill type="solid"/>
              </v:shape>
            </v:group>
            <v:group style="position:absolute;left:7;top:624;width:10;height:20" coordorigin="7,624" coordsize="10,20">
              <v:shape style="position:absolute;left:7;top:624;width:10;height:20" coordorigin="7,624" coordsize="10,20" path="m7,644l17,644,17,624,7,624,7,644xe" filled="true" fillcolor="#000000" stroked="false">
                <v:path arrowok="t"/>
                <v:fill type="solid"/>
              </v:shape>
            </v:group>
            <v:group style="position:absolute;left:7;top:644;width:10;height:20" coordorigin="7,644" coordsize="10,20">
              <v:shape style="position:absolute;left:7;top:644;width:10;height:20" coordorigin="7,644" coordsize="10,20" path="m7,663l17,663,17,644,7,644,7,663xe" filled="true" fillcolor="#000000" stroked="false">
                <v:path arrowok="t"/>
                <v:fill type="solid"/>
              </v:shape>
            </v:group>
            <v:group style="position:absolute;left:7;top:663;width:10;height:20" coordorigin="7,663" coordsize="10,20">
              <v:shape style="position:absolute;left:7;top:663;width:10;height:20" coordorigin="7,663" coordsize="10,20" path="m7,682l17,682,17,663,7,663,7,682xe" filled="true" fillcolor="#000000" stroked="false">
                <v:path arrowok="t"/>
                <v:fill type="solid"/>
              </v:shape>
            </v:group>
            <v:group style="position:absolute;left:7;top:682;width:10;height:20" coordorigin="7,682" coordsize="10,20">
              <v:shape style="position:absolute;left:7;top:682;width:10;height:20" coordorigin="7,682" coordsize="10,20" path="m7,701l17,701,17,682,7,682,7,701xe" filled="true" fillcolor="#000000" stroked="false">
                <v:path arrowok="t"/>
                <v:fill type="solid"/>
              </v:shape>
            </v:group>
            <v:group style="position:absolute;left:7;top:701;width:10;height:20" coordorigin="7,701" coordsize="10,20">
              <v:shape style="position:absolute;left:7;top:701;width:10;height:20" coordorigin="7,701" coordsize="10,20" path="m7,720l17,720,17,701,7,701,7,720xe" filled="true" fillcolor="#000000" stroked="false">
                <v:path arrowok="t"/>
                <v:fill type="solid"/>
              </v:shape>
            </v:group>
            <v:group style="position:absolute;left:7;top:720;width:10;height:20" coordorigin="7,720" coordsize="10,20">
              <v:shape style="position:absolute;left:7;top:720;width:10;height:20" coordorigin="7,720" coordsize="10,20" path="m7,740l17,740,17,720,7,720,7,740xe" filled="true" fillcolor="#000000" stroked="false">
                <v:path arrowok="t"/>
                <v:fill type="solid"/>
              </v:shape>
            </v:group>
            <v:group style="position:absolute;left:7;top:740;width:10;height:20" coordorigin="7,740" coordsize="10,20">
              <v:shape style="position:absolute;left:7;top:740;width:10;height:20" coordorigin="7,740" coordsize="10,20" path="m7,759l17,759,17,740,7,740,7,759xe" filled="true" fillcolor="#000000" stroked="false">
                <v:path arrowok="t"/>
                <v:fill type="solid"/>
              </v:shape>
            </v:group>
            <v:group style="position:absolute;left:7;top:759;width:10;height:20" coordorigin="7,759" coordsize="10,20">
              <v:shape style="position:absolute;left:7;top:759;width:10;height:20" coordorigin="7,759" coordsize="10,20" path="m7,778l17,778,17,759,7,759,7,778xe" filled="true" fillcolor="#000000" stroked="false">
                <v:path arrowok="t"/>
                <v:fill type="solid"/>
              </v:shape>
            </v:group>
            <v:group style="position:absolute;left:7;top:778;width:10;height:20" coordorigin="7,778" coordsize="10,20">
              <v:shape style="position:absolute;left:7;top:778;width:10;height:20" coordorigin="7,778" coordsize="10,20" path="m7,797l17,797,17,778,7,778,7,797xe" filled="true" fillcolor="#000000" stroked="false">
                <v:path arrowok="t"/>
                <v:fill type="solid"/>
              </v:shape>
            </v:group>
            <v:group style="position:absolute;left:7;top:797;width:10;height:20" coordorigin="7,797" coordsize="10,20">
              <v:shape style="position:absolute;left:7;top:797;width:10;height:20" coordorigin="7,797" coordsize="10,20" path="m7,816l17,816,17,797,7,797,7,816xe" filled="true" fillcolor="#000000" stroked="false">
                <v:path arrowok="t"/>
                <v:fill type="solid"/>
              </v:shape>
            </v:group>
            <v:group style="position:absolute;left:7;top:816;width:10;height:20" coordorigin="7,816" coordsize="10,20">
              <v:shape style="position:absolute;left:7;top:816;width:10;height:20" coordorigin="7,816" coordsize="10,20" path="m7,836l17,836,17,816,7,816,7,836xe" filled="true" fillcolor="#000000" stroked="false">
                <v:path arrowok="t"/>
                <v:fill type="solid"/>
              </v:shape>
            </v:group>
            <v:group style="position:absolute;left:7;top:836;width:10;height:20" coordorigin="7,836" coordsize="10,20">
              <v:shape style="position:absolute;left:7;top:836;width:10;height:20" coordorigin="7,836" coordsize="10,20" path="m7,855l17,855,17,836,7,836,7,855xe" filled="true" fillcolor="#000000" stroked="false">
                <v:path arrowok="t"/>
                <v:fill type="solid"/>
              </v:shape>
            </v:group>
            <v:group style="position:absolute;left:7;top:855;width:10;height:20" coordorigin="7,855" coordsize="10,20">
              <v:shape style="position:absolute;left:7;top:855;width:10;height:20" coordorigin="7,855" coordsize="10,20" path="m7,874l17,874,17,855,7,855,7,874xe" filled="true" fillcolor="#000000" stroked="false">
                <v:path arrowok="t"/>
                <v:fill type="solid"/>
              </v:shape>
            </v:group>
            <v:group style="position:absolute;left:7;top:874;width:10;height:20" coordorigin="7,874" coordsize="10,20">
              <v:shape style="position:absolute;left:7;top:874;width:10;height:20" coordorigin="7,874" coordsize="10,20" path="m7,893l17,893,17,874,7,874,7,893xe" filled="true" fillcolor="#000000" stroked="false">
                <v:path arrowok="t"/>
                <v:fill type="solid"/>
              </v:shape>
            </v:group>
            <v:group style="position:absolute;left:7;top:893;width:10;height:20" coordorigin="7,893" coordsize="10,20">
              <v:shape style="position:absolute;left:7;top:893;width:10;height:20" coordorigin="7,893" coordsize="10,20" path="m7,912l17,912,17,893,7,893,7,912xe" filled="true" fillcolor="#000000" stroked="false">
                <v:path arrowok="t"/>
                <v:fill type="solid"/>
              </v:shape>
            </v:group>
            <v:group style="position:absolute;left:7;top:912;width:10;height:20" coordorigin="7,912" coordsize="10,20">
              <v:shape style="position:absolute;left:7;top:912;width:10;height:20" coordorigin="7,912" coordsize="10,20" path="m7,932l17,932,17,912,7,912,7,932xe" filled="true" fillcolor="#000000" stroked="false">
                <v:path arrowok="t"/>
                <v:fill type="solid"/>
              </v:shape>
            </v:group>
            <v:group style="position:absolute;left:7;top:939;width:10;height:2" coordorigin="7,939" coordsize="10,2">
              <v:shape style="position:absolute;left:7;top:939;width:10;height:2" coordorigin="7,939" coordsize="10,0" path="m7,939l17,939e" filled="false" stroked="true" strokeweight=".72003pt" strokecolor="#000000">
                <v:path arrowok="t"/>
              </v:shape>
            </v:group>
            <v:group style="position:absolute;left:3109;top:10;width:10;height:20" coordorigin="3109,10" coordsize="10,20">
              <v:shape style="position:absolute;left:3109;top:10;width:10;height:20" coordorigin="3109,10" coordsize="10,20" path="m3109,29l3119,29,3119,10,3109,10,3109,29xe" filled="true" fillcolor="#000000" stroked="false">
                <v:path arrowok="t"/>
                <v:fill type="solid"/>
              </v:shape>
            </v:group>
            <v:group style="position:absolute;left:3109;top:29;width:10;height:20" coordorigin="3109,29" coordsize="10,20">
              <v:shape style="position:absolute;left:3109;top:29;width:10;height:20" coordorigin="3109,29" coordsize="10,20" path="m3109,48l3119,48,3119,29,3109,29,3109,48xe" filled="true" fillcolor="#000000" stroked="false">
                <v:path arrowok="t"/>
                <v:fill type="solid"/>
              </v:shape>
            </v:group>
            <v:group style="position:absolute;left:3109;top:48;width:10;height:20" coordorigin="3109,48" coordsize="10,20">
              <v:shape style="position:absolute;left:3109;top:48;width:10;height:20" coordorigin="3109,48" coordsize="10,20" path="m3109,67l3119,67,3119,48,3109,48,3109,67xe" filled="true" fillcolor="#000000" stroked="false">
                <v:path arrowok="t"/>
                <v:fill type="solid"/>
              </v:shape>
            </v:group>
            <v:group style="position:absolute;left:3109;top:67;width:10;height:20" coordorigin="3109,67" coordsize="10,20">
              <v:shape style="position:absolute;left:3109;top:67;width:10;height:20" coordorigin="3109,67" coordsize="10,20" path="m3109,86l3119,86,3119,67,3109,67,3109,86xe" filled="true" fillcolor="#000000" stroked="false">
                <v:path arrowok="t"/>
                <v:fill type="solid"/>
              </v:shape>
            </v:group>
            <v:group style="position:absolute;left:3109;top:86;width:10;height:20" coordorigin="3109,86" coordsize="10,20">
              <v:shape style="position:absolute;left:3109;top:86;width:10;height:20" coordorigin="3109,86" coordsize="10,20" path="m3109,106l3119,106,3119,86,3109,86,3109,106xe" filled="true" fillcolor="#000000" stroked="false">
                <v:path arrowok="t"/>
                <v:fill type="solid"/>
              </v:shape>
            </v:group>
            <v:group style="position:absolute;left:3109;top:106;width:10;height:20" coordorigin="3109,106" coordsize="10,20">
              <v:shape style="position:absolute;left:3109;top:106;width:10;height:20" coordorigin="3109,106" coordsize="10,20" path="m3109,125l3119,125,3119,106,3109,106,3109,125xe" filled="true" fillcolor="#000000" stroked="false">
                <v:path arrowok="t"/>
                <v:fill type="solid"/>
              </v:shape>
            </v:group>
            <v:group style="position:absolute;left:3109;top:125;width:10;height:20" coordorigin="3109,125" coordsize="10,20">
              <v:shape style="position:absolute;left:3109;top:125;width:10;height:20" coordorigin="3109,125" coordsize="10,20" path="m3109,144l3119,144,3119,125,3109,125,3109,144xe" filled="true" fillcolor="#000000" stroked="false">
                <v:path arrowok="t"/>
                <v:fill type="solid"/>
              </v:shape>
            </v:group>
            <v:group style="position:absolute;left:3109;top:144;width:10;height:20" coordorigin="3109,144" coordsize="10,20">
              <v:shape style="position:absolute;left:3109;top:144;width:10;height:20" coordorigin="3109,144" coordsize="10,20" path="m3109,163l3119,163,3119,144,3109,144,3109,163xe" filled="true" fillcolor="#000000" stroked="false">
                <v:path arrowok="t"/>
                <v:fill type="solid"/>
              </v:shape>
            </v:group>
            <v:group style="position:absolute;left:3109;top:163;width:10;height:20" coordorigin="3109,163" coordsize="10,20">
              <v:shape style="position:absolute;left:3109;top:163;width:10;height:20" coordorigin="3109,163" coordsize="10,20" path="m3109,182l3119,182,3119,163,3109,163,3109,182xe" filled="true" fillcolor="#000000" stroked="false">
                <v:path arrowok="t"/>
                <v:fill type="solid"/>
              </v:shape>
            </v:group>
            <v:group style="position:absolute;left:3109;top:182;width:10;height:20" coordorigin="3109,182" coordsize="10,20">
              <v:shape style="position:absolute;left:3109;top:182;width:10;height:20" coordorigin="3109,182" coordsize="10,20" path="m3109,202l3119,202,3119,182,3109,182,3109,202xe" filled="true" fillcolor="#000000" stroked="false">
                <v:path arrowok="t"/>
                <v:fill type="solid"/>
              </v:shape>
            </v:group>
            <v:group style="position:absolute;left:3109;top:202;width:10;height:20" coordorigin="3109,202" coordsize="10,20">
              <v:shape style="position:absolute;left:3109;top:202;width:10;height:20" coordorigin="3109,202" coordsize="10,20" path="m3109,221l3119,221,3119,202,3109,202,3109,221xe" filled="true" fillcolor="#000000" stroked="false">
                <v:path arrowok="t"/>
                <v:fill type="solid"/>
              </v:shape>
            </v:group>
            <v:group style="position:absolute;left:3109;top:221;width:10;height:20" coordorigin="3109,221" coordsize="10,20">
              <v:shape style="position:absolute;left:3109;top:221;width:10;height:20" coordorigin="3109,221" coordsize="10,20" path="m3109,240l3119,240,3119,221,3109,221,3109,240xe" filled="true" fillcolor="#000000" stroked="false">
                <v:path arrowok="t"/>
                <v:fill type="solid"/>
              </v:shape>
            </v:group>
            <v:group style="position:absolute;left:3109;top:240;width:10;height:20" coordorigin="3109,240" coordsize="10,20">
              <v:shape style="position:absolute;left:3109;top:240;width:10;height:20" coordorigin="3109,240" coordsize="10,20" path="m3109,259l3119,259,3119,240,3109,240,3109,259xe" filled="true" fillcolor="#000000" stroked="false">
                <v:path arrowok="t"/>
                <v:fill type="solid"/>
              </v:shape>
            </v:group>
            <v:group style="position:absolute;left:3109;top:259;width:10;height:20" coordorigin="3109,259" coordsize="10,20">
              <v:shape style="position:absolute;left:3109;top:259;width:10;height:20" coordorigin="3109,259" coordsize="10,20" path="m3109,278l3119,278,3119,259,3109,259,3109,278xe" filled="true" fillcolor="#000000" stroked="false">
                <v:path arrowok="t"/>
                <v:fill type="solid"/>
              </v:shape>
            </v:group>
            <v:group style="position:absolute;left:3109;top:278;width:10;height:20" coordorigin="3109,278" coordsize="10,20">
              <v:shape style="position:absolute;left:3109;top:278;width:10;height:20" coordorigin="3109,278" coordsize="10,20" path="m3109,298l3119,298,3119,278,3109,278,3109,298xe" filled="true" fillcolor="#000000" stroked="false">
                <v:path arrowok="t"/>
                <v:fill type="solid"/>
              </v:shape>
            </v:group>
            <v:group style="position:absolute;left:3109;top:298;width:10;height:20" coordorigin="3109,298" coordsize="10,20">
              <v:shape style="position:absolute;left:3109;top:298;width:10;height:20" coordorigin="3109,298" coordsize="10,20" path="m3109,317l3119,317,3119,298,3109,298,3109,317xe" filled="true" fillcolor="#000000" stroked="false">
                <v:path arrowok="t"/>
                <v:fill type="solid"/>
              </v:shape>
            </v:group>
            <v:group style="position:absolute;left:3109;top:317;width:10;height:20" coordorigin="3109,317" coordsize="10,20">
              <v:shape style="position:absolute;left:3109;top:317;width:10;height:20" coordorigin="3109,317" coordsize="10,20" path="m3109,336l3119,336,3119,317,3109,317,3109,336xe" filled="true" fillcolor="#000000" stroked="false">
                <v:path arrowok="t"/>
                <v:fill type="solid"/>
              </v:shape>
            </v:group>
            <v:group style="position:absolute;left:3109;top:336;width:10;height:20" coordorigin="3109,336" coordsize="10,20">
              <v:shape style="position:absolute;left:3109;top:336;width:10;height:20" coordorigin="3109,336" coordsize="10,20" path="m3109,356l3119,356,3119,336,3109,336,3109,356xe" filled="true" fillcolor="#000000" stroked="false">
                <v:path arrowok="t"/>
                <v:fill type="solid"/>
              </v:shape>
            </v:group>
            <v:group style="position:absolute;left:3109;top:356;width:10;height:20" coordorigin="3109,356" coordsize="10,20">
              <v:shape style="position:absolute;left:3109;top:356;width:10;height:20" coordorigin="3109,356" coordsize="10,20" path="m3109,375l3119,375,3119,356,3109,356,3109,375xe" filled="true" fillcolor="#000000" stroked="false">
                <v:path arrowok="t"/>
                <v:fill type="solid"/>
              </v:shape>
            </v:group>
            <v:group style="position:absolute;left:3109;top:375;width:10;height:20" coordorigin="3109,375" coordsize="10,20">
              <v:shape style="position:absolute;left:3109;top:375;width:10;height:20" coordorigin="3109,375" coordsize="10,20" path="m3109,394l3119,394,3119,375,3109,375,3109,394xe" filled="true" fillcolor="#000000" stroked="false">
                <v:path arrowok="t"/>
                <v:fill type="solid"/>
              </v:shape>
            </v:group>
            <v:group style="position:absolute;left:3109;top:394;width:10;height:20" coordorigin="3109,394" coordsize="10,20">
              <v:shape style="position:absolute;left:3109;top:394;width:10;height:20" coordorigin="3109,394" coordsize="10,20" path="m3109,413l3119,413,3119,394,3109,394,3109,413xe" filled="true" fillcolor="#000000" stroked="false">
                <v:path arrowok="t"/>
                <v:fill type="solid"/>
              </v:shape>
            </v:group>
            <v:group style="position:absolute;left:3109;top:413;width:10;height:20" coordorigin="3109,413" coordsize="10,20">
              <v:shape style="position:absolute;left:3109;top:413;width:10;height:20" coordorigin="3109,413" coordsize="10,20" path="m3109,432l3119,432,3119,413,3109,413,3109,432xe" filled="true" fillcolor="#000000" stroked="false">
                <v:path arrowok="t"/>
                <v:fill type="solid"/>
              </v:shape>
            </v:group>
            <v:group style="position:absolute;left:3109;top:432;width:10;height:20" coordorigin="3109,432" coordsize="10,20">
              <v:shape style="position:absolute;left:3109;top:432;width:10;height:20" coordorigin="3109,432" coordsize="10,20" path="m3109,452l3119,452,3119,432,3109,432,3109,452xe" filled="true" fillcolor="#000000" stroked="false">
                <v:path arrowok="t"/>
                <v:fill type="solid"/>
              </v:shape>
            </v:group>
            <v:group style="position:absolute;left:3109;top:452;width:10;height:20" coordorigin="3109,452" coordsize="10,20">
              <v:shape style="position:absolute;left:3109;top:452;width:10;height:20" coordorigin="3109,452" coordsize="10,20" path="m3109,471l3119,471,3119,452,3109,452,3109,471xe" filled="true" fillcolor="#000000" stroked="false">
                <v:path arrowok="t"/>
                <v:fill type="solid"/>
              </v:shape>
            </v:group>
            <v:group style="position:absolute;left:3109;top:471;width:10;height:20" coordorigin="3109,471" coordsize="10,20">
              <v:shape style="position:absolute;left:3109;top:471;width:10;height:20" coordorigin="3109,471" coordsize="10,20" path="m3109,490l3119,490,3119,471,3109,471,3109,490xe" filled="true" fillcolor="#000000" stroked="false">
                <v:path arrowok="t"/>
                <v:fill type="solid"/>
              </v:shape>
            </v:group>
            <v:group style="position:absolute;left:3109;top:490;width:10;height:20" coordorigin="3109,490" coordsize="10,20">
              <v:shape style="position:absolute;left:3109;top:490;width:10;height:20" coordorigin="3109,490" coordsize="10,20" path="m3109,509l3119,509,3119,490,3109,490,3109,509xe" filled="true" fillcolor="#000000" stroked="false">
                <v:path arrowok="t"/>
                <v:fill type="solid"/>
              </v:shape>
            </v:group>
            <v:group style="position:absolute;left:3109;top:509;width:10;height:20" coordorigin="3109,509" coordsize="10,20">
              <v:shape style="position:absolute;left:3109;top:509;width:10;height:20" coordorigin="3109,509" coordsize="10,20" path="m3109,528l3119,528,3119,509,3109,509,3109,528xe" filled="true" fillcolor="#000000" stroked="false">
                <v:path arrowok="t"/>
                <v:fill type="solid"/>
              </v:shape>
            </v:group>
            <v:group style="position:absolute;left:3109;top:528;width:10;height:20" coordorigin="3109,528" coordsize="10,20">
              <v:shape style="position:absolute;left:3109;top:528;width:10;height:20" coordorigin="3109,528" coordsize="10,20" path="m3109,548l3119,548,3119,528,3109,528,3109,548xe" filled="true" fillcolor="#000000" stroked="false">
                <v:path arrowok="t"/>
                <v:fill type="solid"/>
              </v:shape>
            </v:group>
            <v:group style="position:absolute;left:3109;top:548;width:10;height:20" coordorigin="3109,548" coordsize="10,20">
              <v:shape style="position:absolute;left:3109;top:548;width:10;height:20" coordorigin="3109,548" coordsize="10,20" path="m3109,567l3119,567,3119,548,3109,548,3109,567xe" filled="true" fillcolor="#000000" stroked="false">
                <v:path arrowok="t"/>
                <v:fill type="solid"/>
              </v:shape>
            </v:group>
            <v:group style="position:absolute;left:3109;top:567;width:10;height:20" coordorigin="3109,567" coordsize="10,20">
              <v:shape style="position:absolute;left:3109;top:567;width:10;height:20" coordorigin="3109,567" coordsize="10,20" path="m3109,586l3119,586,3119,567,3109,567,3109,586xe" filled="true" fillcolor="#000000" stroked="false">
                <v:path arrowok="t"/>
                <v:fill type="solid"/>
              </v:shape>
            </v:group>
            <v:group style="position:absolute;left:3109;top:586;width:10;height:20" coordorigin="3109,586" coordsize="10,20">
              <v:shape style="position:absolute;left:3109;top:586;width:10;height:20" coordorigin="3109,586" coordsize="10,20" path="m3109,605l3119,605,3119,586,3109,586,3109,605xe" filled="true" fillcolor="#000000" stroked="false">
                <v:path arrowok="t"/>
                <v:fill type="solid"/>
              </v:shape>
            </v:group>
            <v:group style="position:absolute;left:3109;top:605;width:10;height:20" coordorigin="3109,605" coordsize="10,20">
              <v:shape style="position:absolute;left:3109;top:605;width:10;height:20" coordorigin="3109,605" coordsize="10,20" path="m3109,624l3119,624,3119,605,3109,605,3109,624xe" filled="true" fillcolor="#000000" stroked="false">
                <v:path arrowok="t"/>
                <v:fill type="solid"/>
              </v:shape>
            </v:group>
            <v:group style="position:absolute;left:3109;top:624;width:10;height:20" coordorigin="3109,624" coordsize="10,20">
              <v:shape style="position:absolute;left:3109;top:624;width:10;height:20" coordorigin="3109,624" coordsize="10,20" path="m3109,644l3119,644,3119,624,3109,624,3109,644xe" filled="true" fillcolor="#000000" stroked="false">
                <v:path arrowok="t"/>
                <v:fill type="solid"/>
              </v:shape>
            </v:group>
            <v:group style="position:absolute;left:3109;top:644;width:10;height:20" coordorigin="3109,644" coordsize="10,20">
              <v:shape style="position:absolute;left:3109;top:644;width:10;height:20" coordorigin="3109,644" coordsize="10,20" path="m3109,663l3119,663,3119,644,3109,644,3109,663xe" filled="true" fillcolor="#000000" stroked="false">
                <v:path arrowok="t"/>
                <v:fill type="solid"/>
              </v:shape>
            </v:group>
            <v:group style="position:absolute;left:3109;top:663;width:10;height:20" coordorigin="3109,663" coordsize="10,20">
              <v:shape style="position:absolute;left:3109;top:663;width:10;height:20" coordorigin="3109,663" coordsize="10,20" path="m3109,682l3119,682,3119,663,3109,663,3109,682xe" filled="true" fillcolor="#000000" stroked="false">
                <v:path arrowok="t"/>
                <v:fill type="solid"/>
              </v:shape>
            </v:group>
            <v:group style="position:absolute;left:3109;top:682;width:10;height:20" coordorigin="3109,682" coordsize="10,20">
              <v:shape style="position:absolute;left:3109;top:682;width:10;height:20" coordorigin="3109,682" coordsize="10,20" path="m3109,701l3119,701,3119,682,3109,682,3109,701xe" filled="true" fillcolor="#000000" stroked="false">
                <v:path arrowok="t"/>
                <v:fill type="solid"/>
              </v:shape>
            </v:group>
            <v:group style="position:absolute;left:3109;top:701;width:10;height:20" coordorigin="3109,701" coordsize="10,20">
              <v:shape style="position:absolute;left:3109;top:701;width:10;height:20" coordorigin="3109,701" coordsize="10,20" path="m3109,720l3119,720,3119,701,3109,701,3109,720xe" filled="true" fillcolor="#000000" stroked="false">
                <v:path arrowok="t"/>
                <v:fill type="solid"/>
              </v:shape>
            </v:group>
            <v:group style="position:absolute;left:3109;top:720;width:10;height:20" coordorigin="3109,720" coordsize="10,20">
              <v:shape style="position:absolute;left:3109;top:720;width:10;height:20" coordorigin="3109,720" coordsize="10,20" path="m3109,740l3119,740,3119,720,3109,720,3109,740xe" filled="true" fillcolor="#000000" stroked="false">
                <v:path arrowok="t"/>
                <v:fill type="solid"/>
              </v:shape>
            </v:group>
            <v:group style="position:absolute;left:3109;top:740;width:10;height:20" coordorigin="3109,740" coordsize="10,20">
              <v:shape style="position:absolute;left:3109;top:740;width:10;height:20" coordorigin="3109,740" coordsize="10,20" path="m3109,759l3119,759,3119,740,3109,740,3109,759xe" filled="true" fillcolor="#000000" stroked="false">
                <v:path arrowok="t"/>
                <v:fill type="solid"/>
              </v:shape>
            </v:group>
            <v:group style="position:absolute;left:3109;top:759;width:10;height:20" coordorigin="3109,759" coordsize="10,20">
              <v:shape style="position:absolute;left:3109;top:759;width:10;height:20" coordorigin="3109,759" coordsize="10,20" path="m3109,778l3119,778,3119,759,3109,759,3109,778xe" filled="true" fillcolor="#000000" stroked="false">
                <v:path arrowok="t"/>
                <v:fill type="solid"/>
              </v:shape>
            </v:group>
            <v:group style="position:absolute;left:3109;top:778;width:10;height:20" coordorigin="3109,778" coordsize="10,20">
              <v:shape style="position:absolute;left:3109;top:778;width:10;height:20" coordorigin="3109,778" coordsize="10,20" path="m3109,797l3119,797,3119,778,3109,778,3109,797xe" filled="true" fillcolor="#000000" stroked="false">
                <v:path arrowok="t"/>
                <v:fill type="solid"/>
              </v:shape>
            </v:group>
            <v:group style="position:absolute;left:3109;top:797;width:10;height:20" coordorigin="3109,797" coordsize="10,20">
              <v:shape style="position:absolute;left:3109;top:797;width:10;height:20" coordorigin="3109,797" coordsize="10,20" path="m3109,816l3119,816,3119,797,3109,797,3109,816xe" filled="true" fillcolor="#000000" stroked="false">
                <v:path arrowok="t"/>
                <v:fill type="solid"/>
              </v:shape>
            </v:group>
            <v:group style="position:absolute;left:3109;top:816;width:10;height:20" coordorigin="3109,816" coordsize="10,20">
              <v:shape style="position:absolute;left:3109;top:816;width:10;height:20" coordorigin="3109,816" coordsize="10,20" path="m3109,836l3119,836,3119,816,3109,816,3109,836xe" filled="true" fillcolor="#000000" stroked="false">
                <v:path arrowok="t"/>
                <v:fill type="solid"/>
              </v:shape>
            </v:group>
            <v:group style="position:absolute;left:3109;top:836;width:10;height:20" coordorigin="3109,836" coordsize="10,20">
              <v:shape style="position:absolute;left:3109;top:836;width:10;height:20" coordorigin="3109,836" coordsize="10,20" path="m3109,855l3119,855,3119,836,3109,836,3109,855xe" filled="true" fillcolor="#000000" stroked="false">
                <v:path arrowok="t"/>
                <v:fill type="solid"/>
              </v:shape>
            </v:group>
            <v:group style="position:absolute;left:4283;top:10;width:10;height:20" coordorigin="4283,10" coordsize="10,20">
              <v:shape style="position:absolute;left:4283;top:10;width:10;height:20" coordorigin="4283,10" coordsize="10,20" path="m4283,29l4292,29,4292,10,4283,10,4283,29xe" filled="true" fillcolor="#000000" stroked="false">
                <v:path arrowok="t"/>
                <v:fill type="solid"/>
              </v:shape>
            </v:group>
            <v:group style="position:absolute;left:4283;top:29;width:10;height:20" coordorigin="4283,29" coordsize="10,20">
              <v:shape style="position:absolute;left:4283;top:29;width:10;height:20" coordorigin="4283,29" coordsize="10,20" path="m4283,48l4292,48,4292,29,4283,29,4283,48xe" filled="true" fillcolor="#000000" stroked="false">
                <v:path arrowok="t"/>
                <v:fill type="solid"/>
              </v:shape>
            </v:group>
            <v:group style="position:absolute;left:4283;top:48;width:10;height:20" coordorigin="4283,48" coordsize="10,20">
              <v:shape style="position:absolute;left:4283;top:48;width:10;height:20" coordorigin="4283,48" coordsize="10,20" path="m4283,67l4292,67,4292,48,4283,48,4283,67xe" filled="true" fillcolor="#000000" stroked="false">
                <v:path arrowok="t"/>
                <v:fill type="solid"/>
              </v:shape>
            </v:group>
            <v:group style="position:absolute;left:4283;top:67;width:10;height:20" coordorigin="4283,67" coordsize="10,20">
              <v:shape style="position:absolute;left:4283;top:67;width:10;height:20" coordorigin="4283,67" coordsize="10,20" path="m4283,86l4292,86,4292,67,4283,67,4283,86xe" filled="true" fillcolor="#000000" stroked="false">
                <v:path arrowok="t"/>
                <v:fill type="solid"/>
              </v:shape>
            </v:group>
            <v:group style="position:absolute;left:4283;top:86;width:10;height:20" coordorigin="4283,86" coordsize="10,20">
              <v:shape style="position:absolute;left:4283;top:86;width:10;height:20" coordorigin="4283,86" coordsize="10,20" path="m4283,106l4292,106,4292,86,4283,86,4283,106xe" filled="true" fillcolor="#000000" stroked="false">
                <v:path arrowok="t"/>
                <v:fill type="solid"/>
              </v:shape>
            </v:group>
            <v:group style="position:absolute;left:4283;top:106;width:10;height:20" coordorigin="4283,106" coordsize="10,20">
              <v:shape style="position:absolute;left:4283;top:106;width:10;height:20" coordorigin="4283,106" coordsize="10,20" path="m4283,125l4292,125,4292,106,4283,106,4283,125xe" filled="true" fillcolor="#000000" stroked="false">
                <v:path arrowok="t"/>
                <v:fill type="solid"/>
              </v:shape>
            </v:group>
            <v:group style="position:absolute;left:4283;top:125;width:10;height:20" coordorigin="4283,125" coordsize="10,20">
              <v:shape style="position:absolute;left:4283;top:125;width:10;height:20" coordorigin="4283,125" coordsize="10,20" path="m4283,144l4292,144,4292,125,4283,125,4283,144xe" filled="true" fillcolor="#000000" stroked="false">
                <v:path arrowok="t"/>
                <v:fill type="solid"/>
              </v:shape>
            </v:group>
            <v:group style="position:absolute;left:4283;top:144;width:10;height:20" coordorigin="4283,144" coordsize="10,20">
              <v:shape style="position:absolute;left:4283;top:144;width:10;height:20" coordorigin="4283,144" coordsize="10,20" path="m4283,163l4292,163,4292,144,4283,144,4283,163xe" filled="true" fillcolor="#000000" stroked="false">
                <v:path arrowok="t"/>
                <v:fill type="solid"/>
              </v:shape>
            </v:group>
            <v:group style="position:absolute;left:4283;top:163;width:10;height:20" coordorigin="4283,163" coordsize="10,20">
              <v:shape style="position:absolute;left:4283;top:163;width:10;height:20" coordorigin="4283,163" coordsize="10,20" path="m4283,182l4292,182,4292,163,4283,163,4283,182xe" filled="true" fillcolor="#000000" stroked="false">
                <v:path arrowok="t"/>
                <v:fill type="solid"/>
              </v:shape>
            </v:group>
            <v:group style="position:absolute;left:4283;top:182;width:10;height:20" coordorigin="4283,182" coordsize="10,20">
              <v:shape style="position:absolute;left:4283;top:182;width:10;height:20" coordorigin="4283,182" coordsize="10,20" path="m4283,202l4292,202,4292,182,4283,182,4283,202xe" filled="true" fillcolor="#000000" stroked="false">
                <v:path arrowok="t"/>
                <v:fill type="solid"/>
              </v:shape>
            </v:group>
            <v:group style="position:absolute;left:4283;top:202;width:10;height:20" coordorigin="4283,202" coordsize="10,20">
              <v:shape style="position:absolute;left:4283;top:202;width:10;height:20" coordorigin="4283,202" coordsize="10,20" path="m4283,221l4292,221,4292,202,4283,202,4283,221xe" filled="true" fillcolor="#000000" stroked="false">
                <v:path arrowok="t"/>
                <v:fill type="solid"/>
              </v:shape>
            </v:group>
            <v:group style="position:absolute;left:4283;top:221;width:10;height:20" coordorigin="4283,221" coordsize="10,20">
              <v:shape style="position:absolute;left:4283;top:221;width:10;height:20" coordorigin="4283,221" coordsize="10,20" path="m4283,240l4292,240,4292,221,4283,221,4283,240xe" filled="true" fillcolor="#000000" stroked="false">
                <v:path arrowok="t"/>
                <v:fill type="solid"/>
              </v:shape>
            </v:group>
            <v:group style="position:absolute;left:4283;top:240;width:10;height:20" coordorigin="4283,240" coordsize="10,20">
              <v:shape style="position:absolute;left:4283;top:240;width:10;height:20" coordorigin="4283,240" coordsize="10,20" path="m4283,259l4292,259,4292,240,4283,240,4283,259xe" filled="true" fillcolor="#000000" stroked="false">
                <v:path arrowok="t"/>
                <v:fill type="solid"/>
              </v:shape>
            </v:group>
            <v:group style="position:absolute;left:4283;top:259;width:10;height:20" coordorigin="4283,259" coordsize="10,20">
              <v:shape style="position:absolute;left:4283;top:259;width:10;height:20" coordorigin="4283,259" coordsize="10,20" path="m4283,278l4292,278,4292,259,4283,259,4283,278xe" filled="true" fillcolor="#000000" stroked="false">
                <v:path arrowok="t"/>
                <v:fill type="solid"/>
              </v:shape>
            </v:group>
            <v:group style="position:absolute;left:4283;top:278;width:10;height:20" coordorigin="4283,278" coordsize="10,20">
              <v:shape style="position:absolute;left:4283;top:278;width:10;height:20" coordorigin="4283,278" coordsize="10,20" path="m4283,298l4292,298,4292,278,4283,278,4283,298xe" filled="true" fillcolor="#000000" stroked="false">
                <v:path arrowok="t"/>
                <v:fill type="solid"/>
              </v:shape>
            </v:group>
            <v:group style="position:absolute;left:4283;top:298;width:10;height:20" coordorigin="4283,298" coordsize="10,20">
              <v:shape style="position:absolute;left:4283;top:298;width:10;height:20" coordorigin="4283,298" coordsize="10,20" path="m4283,317l4292,317,4292,298,4283,298,4283,317xe" filled="true" fillcolor="#000000" stroked="false">
                <v:path arrowok="t"/>
                <v:fill type="solid"/>
              </v:shape>
            </v:group>
            <v:group style="position:absolute;left:4283;top:317;width:10;height:20" coordorigin="4283,317" coordsize="10,20">
              <v:shape style="position:absolute;left:4283;top:317;width:10;height:20" coordorigin="4283,317" coordsize="10,20" path="m4283,336l4292,336,4292,317,4283,317,4283,336xe" filled="true" fillcolor="#000000" stroked="false">
                <v:path arrowok="t"/>
                <v:fill type="solid"/>
              </v:shape>
            </v:group>
            <v:group style="position:absolute;left:4283;top:336;width:10;height:20" coordorigin="4283,336" coordsize="10,20">
              <v:shape style="position:absolute;left:4283;top:336;width:10;height:20" coordorigin="4283,336" coordsize="10,20" path="m4283,356l4292,356,4292,336,4283,336,4283,356xe" filled="true" fillcolor="#000000" stroked="false">
                <v:path arrowok="t"/>
                <v:fill type="solid"/>
              </v:shape>
            </v:group>
            <v:group style="position:absolute;left:4283;top:356;width:10;height:20" coordorigin="4283,356" coordsize="10,20">
              <v:shape style="position:absolute;left:4283;top:356;width:10;height:20" coordorigin="4283,356" coordsize="10,20" path="m4283,375l4292,375,4292,356,4283,356,4283,375xe" filled="true" fillcolor="#000000" stroked="false">
                <v:path arrowok="t"/>
                <v:fill type="solid"/>
              </v:shape>
            </v:group>
            <v:group style="position:absolute;left:4283;top:375;width:10;height:20" coordorigin="4283,375" coordsize="10,20">
              <v:shape style="position:absolute;left:4283;top:375;width:10;height:20" coordorigin="4283,375" coordsize="10,20" path="m4283,394l4292,394,4292,375,4283,375,4283,394xe" filled="true" fillcolor="#000000" stroked="false">
                <v:path arrowok="t"/>
                <v:fill type="solid"/>
              </v:shape>
            </v:group>
            <v:group style="position:absolute;left:4283;top:394;width:10;height:20" coordorigin="4283,394" coordsize="10,20">
              <v:shape style="position:absolute;left:4283;top:394;width:10;height:20" coordorigin="4283,394" coordsize="10,20" path="m4283,413l4292,413,4292,394,4283,394,4283,413xe" filled="true" fillcolor="#000000" stroked="false">
                <v:path arrowok="t"/>
                <v:fill type="solid"/>
              </v:shape>
            </v:group>
            <v:group style="position:absolute;left:4283;top:413;width:10;height:20" coordorigin="4283,413" coordsize="10,20">
              <v:shape style="position:absolute;left:4283;top:413;width:10;height:20" coordorigin="4283,413" coordsize="10,20" path="m4283,432l4292,432,4292,413,4283,413,4283,432xe" filled="true" fillcolor="#000000" stroked="false">
                <v:path arrowok="t"/>
                <v:fill type="solid"/>
              </v:shape>
            </v:group>
            <v:group style="position:absolute;left:4283;top:432;width:10;height:20" coordorigin="4283,432" coordsize="10,20">
              <v:shape style="position:absolute;left:4283;top:432;width:10;height:20" coordorigin="4283,432" coordsize="10,20" path="m4283,452l4292,452,4292,432,4283,432,4283,452xe" filled="true" fillcolor="#000000" stroked="false">
                <v:path arrowok="t"/>
                <v:fill type="solid"/>
              </v:shape>
            </v:group>
            <v:group style="position:absolute;left:4283;top:452;width:10;height:20" coordorigin="4283,452" coordsize="10,20">
              <v:shape style="position:absolute;left:4283;top:452;width:10;height:20" coordorigin="4283,452" coordsize="10,20" path="m4283,471l4292,471,4292,452,4283,452,4283,471xe" filled="true" fillcolor="#000000" stroked="false">
                <v:path arrowok="t"/>
                <v:fill type="solid"/>
              </v:shape>
            </v:group>
            <v:group style="position:absolute;left:4283;top:471;width:10;height:20" coordorigin="4283,471" coordsize="10,20">
              <v:shape style="position:absolute;left:4283;top:471;width:10;height:20" coordorigin="4283,471" coordsize="10,20" path="m4283,490l4292,490,4292,471,4283,471,4283,490xe" filled="true" fillcolor="#000000" stroked="false">
                <v:path arrowok="t"/>
                <v:fill type="solid"/>
              </v:shape>
            </v:group>
            <v:group style="position:absolute;left:4283;top:490;width:10;height:20" coordorigin="4283,490" coordsize="10,20">
              <v:shape style="position:absolute;left:4283;top:490;width:10;height:20" coordorigin="4283,490" coordsize="10,20" path="m4283,509l4292,509,4292,490,4283,490,4283,509xe" filled="true" fillcolor="#000000" stroked="false">
                <v:path arrowok="t"/>
                <v:fill type="solid"/>
              </v:shape>
            </v:group>
            <v:group style="position:absolute;left:4283;top:509;width:10;height:20" coordorigin="4283,509" coordsize="10,20">
              <v:shape style="position:absolute;left:4283;top:509;width:10;height:20" coordorigin="4283,509" coordsize="10,20" path="m4283,528l4292,528,4292,509,4283,509,4283,528xe" filled="true" fillcolor="#000000" stroked="false">
                <v:path arrowok="t"/>
                <v:fill type="solid"/>
              </v:shape>
            </v:group>
            <v:group style="position:absolute;left:4283;top:528;width:10;height:20" coordorigin="4283,528" coordsize="10,20">
              <v:shape style="position:absolute;left:4283;top:528;width:10;height:20" coordorigin="4283,528" coordsize="10,20" path="m4283,548l4292,548,4292,528,4283,528,4283,548xe" filled="true" fillcolor="#000000" stroked="false">
                <v:path arrowok="t"/>
                <v:fill type="solid"/>
              </v:shape>
            </v:group>
            <v:group style="position:absolute;left:4283;top:548;width:10;height:20" coordorigin="4283,548" coordsize="10,20">
              <v:shape style="position:absolute;left:4283;top:548;width:10;height:20" coordorigin="4283,548" coordsize="10,20" path="m4283,567l4292,567,4292,548,4283,548,4283,567xe" filled="true" fillcolor="#000000" stroked="false">
                <v:path arrowok="t"/>
                <v:fill type="solid"/>
              </v:shape>
            </v:group>
            <v:group style="position:absolute;left:4283;top:567;width:10;height:20" coordorigin="4283,567" coordsize="10,20">
              <v:shape style="position:absolute;left:4283;top:567;width:10;height:20" coordorigin="4283,567" coordsize="10,20" path="m4283,586l4292,586,4292,567,4283,567,4283,586xe" filled="true" fillcolor="#000000" stroked="false">
                <v:path arrowok="t"/>
                <v:fill type="solid"/>
              </v:shape>
            </v:group>
            <v:group style="position:absolute;left:4283;top:586;width:10;height:20" coordorigin="4283,586" coordsize="10,20">
              <v:shape style="position:absolute;left:4283;top:586;width:10;height:20" coordorigin="4283,586" coordsize="10,20" path="m4283,605l4292,605,4292,586,4283,586,4283,605xe" filled="true" fillcolor="#000000" stroked="false">
                <v:path arrowok="t"/>
                <v:fill type="solid"/>
              </v:shape>
            </v:group>
            <v:group style="position:absolute;left:4283;top:605;width:10;height:20" coordorigin="4283,605" coordsize="10,20">
              <v:shape style="position:absolute;left:4283;top:605;width:10;height:20" coordorigin="4283,605" coordsize="10,20" path="m4283,624l4292,624,4292,605,4283,605,4283,624xe" filled="true" fillcolor="#000000" stroked="false">
                <v:path arrowok="t"/>
                <v:fill type="solid"/>
              </v:shape>
            </v:group>
            <v:group style="position:absolute;left:4283;top:624;width:10;height:20" coordorigin="4283,624" coordsize="10,20">
              <v:shape style="position:absolute;left:4283;top:624;width:10;height:20" coordorigin="4283,624" coordsize="10,20" path="m4283,644l4292,644,4292,624,4283,624,4283,644xe" filled="true" fillcolor="#000000" stroked="false">
                <v:path arrowok="t"/>
                <v:fill type="solid"/>
              </v:shape>
            </v:group>
            <v:group style="position:absolute;left:4283;top:644;width:10;height:20" coordorigin="4283,644" coordsize="10,20">
              <v:shape style="position:absolute;left:4283;top:644;width:10;height:20" coordorigin="4283,644" coordsize="10,20" path="m4283,663l4292,663,4292,644,4283,644,4283,663xe" filled="true" fillcolor="#000000" stroked="false">
                <v:path arrowok="t"/>
                <v:fill type="solid"/>
              </v:shape>
            </v:group>
            <v:group style="position:absolute;left:4283;top:663;width:10;height:20" coordorigin="4283,663" coordsize="10,20">
              <v:shape style="position:absolute;left:4283;top:663;width:10;height:20" coordorigin="4283,663" coordsize="10,20" path="m4283,682l4292,682,4292,663,4283,663,4283,682xe" filled="true" fillcolor="#000000" stroked="false">
                <v:path arrowok="t"/>
                <v:fill type="solid"/>
              </v:shape>
            </v:group>
            <v:group style="position:absolute;left:4283;top:682;width:10;height:20" coordorigin="4283,682" coordsize="10,20">
              <v:shape style="position:absolute;left:4283;top:682;width:10;height:20" coordorigin="4283,682" coordsize="10,20" path="m4283,701l4292,701,4292,682,4283,682,4283,701xe" filled="true" fillcolor="#000000" stroked="false">
                <v:path arrowok="t"/>
                <v:fill type="solid"/>
              </v:shape>
            </v:group>
            <v:group style="position:absolute;left:4283;top:701;width:10;height:20" coordorigin="4283,701" coordsize="10,20">
              <v:shape style="position:absolute;left:4283;top:701;width:10;height:20" coordorigin="4283,701" coordsize="10,20" path="m4283,720l4292,720,4292,701,4283,701,4283,720xe" filled="true" fillcolor="#000000" stroked="false">
                <v:path arrowok="t"/>
                <v:fill type="solid"/>
              </v:shape>
            </v:group>
            <v:group style="position:absolute;left:4283;top:720;width:10;height:20" coordorigin="4283,720" coordsize="10,20">
              <v:shape style="position:absolute;left:4283;top:720;width:10;height:20" coordorigin="4283,720" coordsize="10,20" path="m4283,740l4292,740,4292,720,4283,720,4283,740xe" filled="true" fillcolor="#000000" stroked="false">
                <v:path arrowok="t"/>
                <v:fill type="solid"/>
              </v:shape>
            </v:group>
            <v:group style="position:absolute;left:4283;top:740;width:10;height:20" coordorigin="4283,740" coordsize="10,20">
              <v:shape style="position:absolute;left:4283;top:740;width:10;height:20" coordorigin="4283,740" coordsize="10,20" path="m4283,759l4292,759,4292,740,4283,740,4283,759xe" filled="true" fillcolor="#000000" stroked="false">
                <v:path arrowok="t"/>
                <v:fill type="solid"/>
              </v:shape>
            </v:group>
            <v:group style="position:absolute;left:4283;top:759;width:10;height:20" coordorigin="4283,759" coordsize="10,20">
              <v:shape style="position:absolute;left:4283;top:759;width:10;height:20" coordorigin="4283,759" coordsize="10,20" path="m4283,778l4292,778,4292,759,4283,759,4283,778xe" filled="true" fillcolor="#000000" stroked="false">
                <v:path arrowok="t"/>
                <v:fill type="solid"/>
              </v:shape>
            </v:group>
            <v:group style="position:absolute;left:4283;top:778;width:10;height:20" coordorigin="4283,778" coordsize="10,20">
              <v:shape style="position:absolute;left:4283;top:778;width:10;height:20" coordorigin="4283,778" coordsize="10,20" path="m4283,797l4292,797,4292,778,4283,778,4283,797xe" filled="true" fillcolor="#000000" stroked="false">
                <v:path arrowok="t"/>
                <v:fill type="solid"/>
              </v:shape>
            </v:group>
            <v:group style="position:absolute;left:4283;top:797;width:10;height:20" coordorigin="4283,797" coordsize="10,20">
              <v:shape style="position:absolute;left:4283;top:797;width:10;height:20" coordorigin="4283,797" coordsize="10,20" path="m4283,816l4292,816,4292,797,4283,797,4283,816xe" filled="true" fillcolor="#000000" stroked="false">
                <v:path arrowok="t"/>
                <v:fill type="solid"/>
              </v:shape>
            </v:group>
            <v:group style="position:absolute;left:4283;top:816;width:10;height:20" coordorigin="4283,816" coordsize="10,20">
              <v:shape style="position:absolute;left:4283;top:816;width:10;height:20" coordorigin="4283,816" coordsize="10,20" path="m4283,836l4292,836,4292,816,4283,816,4283,836xe" filled="true" fillcolor="#000000" stroked="false">
                <v:path arrowok="t"/>
                <v:fill type="solid"/>
              </v:shape>
            </v:group>
            <v:group style="position:absolute;left:4283;top:836;width:10;height:20" coordorigin="4283,836" coordsize="10,20">
              <v:shape style="position:absolute;left:4283;top:836;width:10;height:20" coordorigin="4283,836" coordsize="10,20" path="m4283,855l4292,855,4292,836,4283,836,4283,855xe" filled="true" fillcolor="#000000" stroked="false">
                <v:path arrowok="t"/>
                <v:fill type="solid"/>
              </v:shape>
            </v:group>
            <v:group style="position:absolute;left:4283;top:855;width:10;height:20" coordorigin="4283,855" coordsize="10,20">
              <v:shape style="position:absolute;left:4283;top:855;width:10;height:20" coordorigin="4283,855" coordsize="10,20" path="m4283,874l4292,874,4292,855,4283,855,4283,874xe" filled="true" fillcolor="#000000" stroked="false">
                <v:path arrowok="t"/>
                <v:fill type="solid"/>
              </v:shape>
            </v:group>
            <v:group style="position:absolute;left:4283;top:874;width:10;height:20" coordorigin="4283,874" coordsize="10,20">
              <v:shape style="position:absolute;left:4283;top:874;width:10;height:20" coordorigin="4283,874" coordsize="10,20" path="m4283,893l4292,893,4292,874,4283,874,4283,893xe" filled="true" fillcolor="#000000" stroked="false">
                <v:path arrowok="t"/>
                <v:fill type="solid"/>
              </v:shape>
            </v:group>
            <v:group style="position:absolute;left:4283;top:893;width:10;height:20" coordorigin="4283,893" coordsize="10,20">
              <v:shape style="position:absolute;left:4283;top:893;width:10;height:20" coordorigin="4283,893" coordsize="10,20" path="m4283,912l4292,912,4292,893,4283,893,4283,912xe" filled="true" fillcolor="#000000" stroked="false">
                <v:path arrowok="t"/>
                <v:fill type="solid"/>
              </v:shape>
            </v:group>
            <v:group style="position:absolute;left:4283;top:912;width:10;height:20" coordorigin="4283,912" coordsize="10,20">
              <v:shape style="position:absolute;left:4283;top:912;width:10;height:20" coordorigin="4283,912" coordsize="10,20" path="m4283,932l4292,932,4292,912,4283,912,4283,932xe" filled="true" fillcolor="#000000" stroked="false">
                <v:path arrowok="t"/>
                <v:fill type="solid"/>
              </v:shape>
            </v:group>
            <v:group style="position:absolute;left:4283;top:939;width:10;height:2" coordorigin="4283,939" coordsize="10,2">
              <v:shape style="position:absolute;left:4283;top:939;width:10;height:2" coordorigin="4283,939" coordsize="10,0" path="m4283,939l4292,939e" filled="false" stroked="true" strokeweight=".72003pt" strokecolor="#000000">
                <v:path arrowok="t"/>
              </v:shape>
            </v:group>
            <v:group style="position:absolute;left:6781;top:10;width:10;height:20" coordorigin="6781,10" coordsize="10,20">
              <v:shape style="position:absolute;left:6781;top:10;width:10;height:20" coordorigin="6781,10" coordsize="10,20" path="m6781,29l6791,29,6791,10,6781,10,6781,29xe" filled="true" fillcolor="#000000" stroked="false">
                <v:path arrowok="t"/>
                <v:fill type="solid"/>
              </v:shape>
            </v:group>
            <v:group style="position:absolute;left:6781;top:29;width:10;height:20" coordorigin="6781,29" coordsize="10,20">
              <v:shape style="position:absolute;left:6781;top:29;width:10;height:20" coordorigin="6781,29" coordsize="10,20" path="m6781,48l6791,48,6791,29,6781,29,6781,48xe" filled="true" fillcolor="#000000" stroked="false">
                <v:path arrowok="t"/>
                <v:fill type="solid"/>
              </v:shape>
            </v:group>
            <v:group style="position:absolute;left:6781;top:48;width:10;height:20" coordorigin="6781,48" coordsize="10,20">
              <v:shape style="position:absolute;left:6781;top:48;width:10;height:20" coordorigin="6781,48" coordsize="10,20" path="m6781,67l6791,67,6791,48,6781,48,6781,67xe" filled="true" fillcolor="#000000" stroked="false">
                <v:path arrowok="t"/>
                <v:fill type="solid"/>
              </v:shape>
            </v:group>
            <v:group style="position:absolute;left:6781;top:67;width:10;height:20" coordorigin="6781,67" coordsize="10,20">
              <v:shape style="position:absolute;left:6781;top:67;width:10;height:20" coordorigin="6781,67" coordsize="10,20" path="m6781,86l6791,86,6791,67,6781,67,6781,86xe" filled="true" fillcolor="#000000" stroked="false">
                <v:path arrowok="t"/>
                <v:fill type="solid"/>
              </v:shape>
            </v:group>
            <v:group style="position:absolute;left:6781;top:86;width:10;height:20" coordorigin="6781,86" coordsize="10,20">
              <v:shape style="position:absolute;left:6781;top:86;width:10;height:20" coordorigin="6781,86" coordsize="10,20" path="m6781,106l6791,106,6791,86,6781,86,6781,106xe" filled="true" fillcolor="#000000" stroked="false">
                <v:path arrowok="t"/>
                <v:fill type="solid"/>
              </v:shape>
            </v:group>
            <v:group style="position:absolute;left:6781;top:106;width:10;height:20" coordorigin="6781,106" coordsize="10,20">
              <v:shape style="position:absolute;left:6781;top:106;width:10;height:20" coordorigin="6781,106" coordsize="10,20" path="m6781,125l6791,125,6791,106,6781,106,6781,125xe" filled="true" fillcolor="#000000" stroked="false">
                <v:path arrowok="t"/>
                <v:fill type="solid"/>
              </v:shape>
            </v:group>
            <v:group style="position:absolute;left:6781;top:125;width:10;height:20" coordorigin="6781,125" coordsize="10,20">
              <v:shape style="position:absolute;left:6781;top:125;width:10;height:20" coordorigin="6781,125" coordsize="10,20" path="m6781,144l6791,144,6791,125,6781,125,6781,144xe" filled="true" fillcolor="#000000" stroked="false">
                <v:path arrowok="t"/>
                <v:fill type="solid"/>
              </v:shape>
            </v:group>
            <v:group style="position:absolute;left:6781;top:144;width:10;height:20" coordorigin="6781,144" coordsize="10,20">
              <v:shape style="position:absolute;left:6781;top:144;width:10;height:20" coordorigin="6781,144" coordsize="10,20" path="m6781,163l6791,163,6791,144,6781,144,6781,163xe" filled="true" fillcolor="#000000" stroked="false">
                <v:path arrowok="t"/>
                <v:fill type="solid"/>
              </v:shape>
            </v:group>
            <v:group style="position:absolute;left:6781;top:163;width:10;height:20" coordorigin="6781,163" coordsize="10,20">
              <v:shape style="position:absolute;left:6781;top:163;width:10;height:20" coordorigin="6781,163" coordsize="10,20" path="m6781,182l6791,182,6791,163,6781,163,6781,182xe" filled="true" fillcolor="#000000" stroked="false">
                <v:path arrowok="t"/>
                <v:fill type="solid"/>
              </v:shape>
            </v:group>
            <v:group style="position:absolute;left:6781;top:182;width:10;height:20" coordorigin="6781,182" coordsize="10,20">
              <v:shape style="position:absolute;left:6781;top:182;width:10;height:20" coordorigin="6781,182" coordsize="10,20" path="m6781,202l6791,202,6791,182,6781,182,6781,202xe" filled="true" fillcolor="#000000" stroked="false">
                <v:path arrowok="t"/>
                <v:fill type="solid"/>
              </v:shape>
            </v:group>
            <v:group style="position:absolute;left:6781;top:202;width:10;height:20" coordorigin="6781,202" coordsize="10,20">
              <v:shape style="position:absolute;left:6781;top:202;width:10;height:20" coordorigin="6781,202" coordsize="10,20" path="m6781,221l6791,221,6791,202,6781,202,6781,221xe" filled="true" fillcolor="#000000" stroked="false">
                <v:path arrowok="t"/>
                <v:fill type="solid"/>
              </v:shape>
            </v:group>
            <v:group style="position:absolute;left:6781;top:221;width:10;height:20" coordorigin="6781,221" coordsize="10,20">
              <v:shape style="position:absolute;left:6781;top:221;width:10;height:20" coordorigin="6781,221" coordsize="10,20" path="m6781,240l6791,240,6791,221,6781,221,6781,240xe" filled="true" fillcolor="#000000" stroked="false">
                <v:path arrowok="t"/>
                <v:fill type="solid"/>
              </v:shape>
            </v:group>
            <v:group style="position:absolute;left:6781;top:240;width:10;height:20" coordorigin="6781,240" coordsize="10,20">
              <v:shape style="position:absolute;left:6781;top:240;width:10;height:20" coordorigin="6781,240" coordsize="10,20" path="m6781,259l6791,259,6791,240,6781,240,6781,259xe" filled="true" fillcolor="#000000" stroked="false">
                <v:path arrowok="t"/>
                <v:fill type="solid"/>
              </v:shape>
            </v:group>
            <v:group style="position:absolute;left:6781;top:259;width:10;height:20" coordorigin="6781,259" coordsize="10,20">
              <v:shape style="position:absolute;left:6781;top:259;width:10;height:20" coordorigin="6781,259" coordsize="10,20" path="m6781,278l6791,278,6791,259,6781,259,6781,278xe" filled="true" fillcolor="#000000" stroked="false">
                <v:path arrowok="t"/>
                <v:fill type="solid"/>
              </v:shape>
            </v:group>
            <v:group style="position:absolute;left:6781;top:278;width:10;height:20" coordorigin="6781,278" coordsize="10,20">
              <v:shape style="position:absolute;left:6781;top:278;width:10;height:20" coordorigin="6781,278" coordsize="10,20" path="m6781,298l6791,298,6791,278,6781,278,6781,298xe" filled="true" fillcolor="#000000" stroked="false">
                <v:path arrowok="t"/>
                <v:fill type="solid"/>
              </v:shape>
            </v:group>
            <v:group style="position:absolute;left:6781;top:298;width:10;height:20" coordorigin="6781,298" coordsize="10,20">
              <v:shape style="position:absolute;left:6781;top:298;width:10;height:20" coordorigin="6781,298" coordsize="10,20" path="m6781,317l6791,317,6791,298,6781,298,6781,317xe" filled="true" fillcolor="#000000" stroked="false">
                <v:path arrowok="t"/>
                <v:fill type="solid"/>
              </v:shape>
            </v:group>
            <v:group style="position:absolute;left:6781;top:317;width:10;height:20" coordorigin="6781,317" coordsize="10,20">
              <v:shape style="position:absolute;left:6781;top:317;width:10;height:20" coordorigin="6781,317" coordsize="10,20" path="m6781,336l6791,336,6791,317,6781,317,6781,336xe" filled="true" fillcolor="#000000" stroked="false">
                <v:path arrowok="t"/>
                <v:fill type="solid"/>
              </v:shape>
            </v:group>
            <v:group style="position:absolute;left:6781;top:336;width:10;height:20" coordorigin="6781,336" coordsize="10,20">
              <v:shape style="position:absolute;left:6781;top:336;width:10;height:20" coordorigin="6781,336" coordsize="10,20" path="m6781,356l6791,356,6791,336,6781,336,6781,356xe" filled="true" fillcolor="#000000" stroked="false">
                <v:path arrowok="t"/>
                <v:fill type="solid"/>
              </v:shape>
            </v:group>
            <v:group style="position:absolute;left:6781;top:356;width:10;height:20" coordorigin="6781,356" coordsize="10,20">
              <v:shape style="position:absolute;left:6781;top:356;width:10;height:20" coordorigin="6781,356" coordsize="10,20" path="m6781,375l6791,375,6791,356,6781,356,6781,375xe" filled="true" fillcolor="#000000" stroked="false">
                <v:path arrowok="t"/>
                <v:fill type="solid"/>
              </v:shape>
            </v:group>
            <v:group style="position:absolute;left:6781;top:375;width:10;height:20" coordorigin="6781,375" coordsize="10,20">
              <v:shape style="position:absolute;left:6781;top:375;width:10;height:20" coordorigin="6781,375" coordsize="10,20" path="m6781,394l6791,394,6791,375,6781,375,6781,394xe" filled="true" fillcolor="#000000" stroked="false">
                <v:path arrowok="t"/>
                <v:fill type="solid"/>
              </v:shape>
            </v:group>
            <v:group style="position:absolute;left:6781;top:394;width:10;height:20" coordorigin="6781,394" coordsize="10,20">
              <v:shape style="position:absolute;left:6781;top:394;width:10;height:20" coordorigin="6781,394" coordsize="10,20" path="m6781,413l6791,413,6791,394,6781,394,6781,413xe" filled="true" fillcolor="#000000" stroked="false">
                <v:path arrowok="t"/>
                <v:fill type="solid"/>
              </v:shape>
            </v:group>
            <v:group style="position:absolute;left:6781;top:413;width:10;height:20" coordorigin="6781,413" coordsize="10,20">
              <v:shape style="position:absolute;left:6781;top:413;width:10;height:20" coordorigin="6781,413" coordsize="10,20" path="m6781,432l6791,432,6791,413,6781,413,6781,432xe" filled="true" fillcolor="#000000" stroked="false">
                <v:path arrowok="t"/>
                <v:fill type="solid"/>
              </v:shape>
            </v:group>
            <v:group style="position:absolute;left:6781;top:432;width:10;height:20" coordorigin="6781,432" coordsize="10,20">
              <v:shape style="position:absolute;left:6781;top:432;width:10;height:20" coordorigin="6781,432" coordsize="10,20" path="m6781,452l6791,452,6791,432,6781,432,6781,452xe" filled="true" fillcolor="#000000" stroked="false">
                <v:path arrowok="t"/>
                <v:fill type="solid"/>
              </v:shape>
            </v:group>
            <v:group style="position:absolute;left:6781;top:452;width:10;height:20" coordorigin="6781,452" coordsize="10,20">
              <v:shape style="position:absolute;left:6781;top:452;width:10;height:20" coordorigin="6781,452" coordsize="10,20" path="m6781,471l6791,471,6791,452,6781,452,6781,471xe" filled="true" fillcolor="#000000" stroked="false">
                <v:path arrowok="t"/>
                <v:fill type="solid"/>
              </v:shape>
            </v:group>
            <v:group style="position:absolute;left:6781;top:471;width:10;height:20" coordorigin="6781,471" coordsize="10,20">
              <v:shape style="position:absolute;left:6781;top:471;width:10;height:20" coordorigin="6781,471" coordsize="10,20" path="m6781,490l6791,490,6791,471,6781,471,6781,490xe" filled="true" fillcolor="#000000" stroked="false">
                <v:path arrowok="t"/>
                <v:fill type="solid"/>
              </v:shape>
            </v:group>
            <v:group style="position:absolute;left:6781;top:490;width:10;height:20" coordorigin="6781,490" coordsize="10,20">
              <v:shape style="position:absolute;left:6781;top:490;width:10;height:20" coordorigin="6781,490" coordsize="10,20" path="m6781,509l6791,509,6791,490,6781,490,6781,509xe" filled="true" fillcolor="#000000" stroked="false">
                <v:path arrowok="t"/>
                <v:fill type="solid"/>
              </v:shape>
            </v:group>
            <v:group style="position:absolute;left:6781;top:509;width:10;height:20" coordorigin="6781,509" coordsize="10,20">
              <v:shape style="position:absolute;left:6781;top:509;width:10;height:20" coordorigin="6781,509" coordsize="10,20" path="m6781,528l6791,528,6791,509,6781,509,6781,528xe" filled="true" fillcolor="#000000" stroked="false">
                <v:path arrowok="t"/>
                <v:fill type="solid"/>
              </v:shape>
            </v:group>
            <v:group style="position:absolute;left:6781;top:528;width:10;height:20" coordorigin="6781,528" coordsize="10,20">
              <v:shape style="position:absolute;left:6781;top:528;width:10;height:20" coordorigin="6781,528" coordsize="10,20" path="m6781,548l6791,548,6791,528,6781,528,6781,548xe" filled="true" fillcolor="#000000" stroked="false">
                <v:path arrowok="t"/>
                <v:fill type="solid"/>
              </v:shape>
            </v:group>
            <v:group style="position:absolute;left:6781;top:548;width:10;height:20" coordorigin="6781,548" coordsize="10,20">
              <v:shape style="position:absolute;left:6781;top:548;width:10;height:20" coordorigin="6781,548" coordsize="10,20" path="m6781,567l6791,567,6791,548,6781,548,6781,567xe" filled="true" fillcolor="#000000" stroked="false">
                <v:path arrowok="t"/>
                <v:fill type="solid"/>
              </v:shape>
            </v:group>
            <v:group style="position:absolute;left:6781;top:567;width:10;height:20" coordorigin="6781,567" coordsize="10,20">
              <v:shape style="position:absolute;left:6781;top:567;width:10;height:20" coordorigin="6781,567" coordsize="10,20" path="m6781,586l6791,586,6791,567,6781,567,6781,586xe" filled="true" fillcolor="#000000" stroked="false">
                <v:path arrowok="t"/>
                <v:fill type="solid"/>
              </v:shape>
            </v:group>
            <v:group style="position:absolute;left:6781;top:586;width:10;height:20" coordorigin="6781,586" coordsize="10,20">
              <v:shape style="position:absolute;left:6781;top:586;width:10;height:20" coordorigin="6781,586" coordsize="10,20" path="m6781,605l6791,605,6791,586,6781,586,6781,605xe" filled="true" fillcolor="#000000" stroked="false">
                <v:path arrowok="t"/>
                <v:fill type="solid"/>
              </v:shape>
            </v:group>
            <v:group style="position:absolute;left:6781;top:605;width:10;height:20" coordorigin="6781,605" coordsize="10,20">
              <v:shape style="position:absolute;left:6781;top:605;width:10;height:20" coordorigin="6781,605" coordsize="10,20" path="m6781,624l6791,624,6791,605,6781,605,6781,624xe" filled="true" fillcolor="#000000" stroked="false">
                <v:path arrowok="t"/>
                <v:fill type="solid"/>
              </v:shape>
            </v:group>
            <v:group style="position:absolute;left:6781;top:624;width:10;height:20" coordorigin="6781,624" coordsize="10,20">
              <v:shape style="position:absolute;left:6781;top:624;width:10;height:20" coordorigin="6781,624" coordsize="10,20" path="m6781,644l6791,644,6791,624,6781,624,6781,644xe" filled="true" fillcolor="#000000" stroked="false">
                <v:path arrowok="t"/>
                <v:fill type="solid"/>
              </v:shape>
            </v:group>
            <v:group style="position:absolute;left:6781;top:644;width:10;height:20" coordorigin="6781,644" coordsize="10,20">
              <v:shape style="position:absolute;left:6781;top:644;width:10;height:20" coordorigin="6781,644" coordsize="10,20" path="m6781,663l6791,663,6791,644,6781,644,6781,663xe" filled="true" fillcolor="#000000" stroked="false">
                <v:path arrowok="t"/>
                <v:fill type="solid"/>
              </v:shape>
            </v:group>
            <v:group style="position:absolute;left:6781;top:663;width:10;height:20" coordorigin="6781,663" coordsize="10,20">
              <v:shape style="position:absolute;left:6781;top:663;width:10;height:20" coordorigin="6781,663" coordsize="10,20" path="m6781,682l6791,682,6791,663,6781,663,6781,682xe" filled="true" fillcolor="#000000" stroked="false">
                <v:path arrowok="t"/>
                <v:fill type="solid"/>
              </v:shape>
            </v:group>
            <v:group style="position:absolute;left:6781;top:682;width:10;height:20" coordorigin="6781,682" coordsize="10,20">
              <v:shape style="position:absolute;left:6781;top:682;width:10;height:20" coordorigin="6781,682" coordsize="10,20" path="m6781,701l6791,701,6791,682,6781,682,6781,701xe" filled="true" fillcolor="#000000" stroked="false">
                <v:path arrowok="t"/>
                <v:fill type="solid"/>
              </v:shape>
            </v:group>
            <v:group style="position:absolute;left:6781;top:701;width:10;height:20" coordorigin="6781,701" coordsize="10,20">
              <v:shape style="position:absolute;left:6781;top:701;width:10;height:20" coordorigin="6781,701" coordsize="10,20" path="m6781,720l6791,720,6791,701,6781,701,6781,720xe" filled="true" fillcolor="#000000" stroked="false">
                <v:path arrowok="t"/>
                <v:fill type="solid"/>
              </v:shape>
            </v:group>
            <v:group style="position:absolute;left:6781;top:720;width:10;height:20" coordorigin="6781,720" coordsize="10,20">
              <v:shape style="position:absolute;left:6781;top:720;width:10;height:20" coordorigin="6781,720" coordsize="10,20" path="m6781,740l6791,740,6791,720,6781,720,6781,740xe" filled="true" fillcolor="#000000" stroked="false">
                <v:path arrowok="t"/>
                <v:fill type="solid"/>
              </v:shape>
            </v:group>
            <v:group style="position:absolute;left:6781;top:740;width:10;height:20" coordorigin="6781,740" coordsize="10,20">
              <v:shape style="position:absolute;left:6781;top:740;width:10;height:20" coordorigin="6781,740" coordsize="10,20" path="m6781,759l6791,759,6791,740,6781,740,6781,759xe" filled="true" fillcolor="#000000" stroked="false">
                <v:path arrowok="t"/>
                <v:fill type="solid"/>
              </v:shape>
            </v:group>
            <v:group style="position:absolute;left:6781;top:759;width:10;height:20" coordorigin="6781,759" coordsize="10,20">
              <v:shape style="position:absolute;left:6781;top:759;width:10;height:20" coordorigin="6781,759" coordsize="10,20" path="m6781,778l6791,778,6791,759,6781,759,6781,778xe" filled="true" fillcolor="#000000" stroked="false">
                <v:path arrowok="t"/>
                <v:fill type="solid"/>
              </v:shape>
            </v:group>
            <v:group style="position:absolute;left:6781;top:778;width:10;height:20" coordorigin="6781,778" coordsize="10,20">
              <v:shape style="position:absolute;left:6781;top:778;width:10;height:20" coordorigin="6781,778" coordsize="10,20" path="m6781,797l6791,797,6791,778,6781,778,6781,797xe" filled="true" fillcolor="#000000" stroked="false">
                <v:path arrowok="t"/>
                <v:fill type="solid"/>
              </v:shape>
            </v:group>
            <v:group style="position:absolute;left:6781;top:797;width:10;height:20" coordorigin="6781,797" coordsize="10,20">
              <v:shape style="position:absolute;left:6781;top:797;width:10;height:20" coordorigin="6781,797" coordsize="10,20" path="m6781,816l6791,816,6791,797,6781,797,6781,816xe" filled="true" fillcolor="#000000" stroked="false">
                <v:path arrowok="t"/>
                <v:fill type="solid"/>
              </v:shape>
            </v:group>
            <v:group style="position:absolute;left:6781;top:816;width:10;height:20" coordorigin="6781,816" coordsize="10,20">
              <v:shape style="position:absolute;left:6781;top:816;width:10;height:20" coordorigin="6781,816" coordsize="10,20" path="m6781,836l6791,836,6791,816,6781,816,6781,836xe" filled="true" fillcolor="#000000" stroked="false">
                <v:path arrowok="t"/>
                <v:fill type="solid"/>
              </v:shape>
            </v:group>
            <v:group style="position:absolute;left:6781;top:836;width:10;height:20" coordorigin="6781,836" coordsize="10,20">
              <v:shape style="position:absolute;left:6781;top:836;width:10;height:20" coordorigin="6781,836" coordsize="10,20" path="m6781,855l6791,855,6791,836,6781,836,6781,855xe" filled="true" fillcolor="#000000" stroked="false">
                <v:path arrowok="t"/>
                <v:fill type="solid"/>
              </v:shape>
            </v:group>
            <v:group style="position:absolute;left:6781;top:855;width:10;height:20" coordorigin="6781,855" coordsize="10,20">
              <v:shape style="position:absolute;left:6781;top:855;width:10;height:20" coordorigin="6781,855" coordsize="10,20" path="m6781,874l6791,874,6791,855,6781,855,6781,874xe" filled="true" fillcolor="#000000" stroked="false">
                <v:path arrowok="t"/>
                <v:fill type="solid"/>
              </v:shape>
            </v:group>
            <v:group style="position:absolute;left:6781;top:874;width:10;height:20" coordorigin="6781,874" coordsize="10,20">
              <v:shape style="position:absolute;left:6781;top:874;width:10;height:20" coordorigin="6781,874" coordsize="10,20" path="m6781,893l6791,893,6791,874,6781,874,6781,893xe" filled="true" fillcolor="#000000" stroked="false">
                <v:path arrowok="t"/>
                <v:fill type="solid"/>
              </v:shape>
            </v:group>
            <v:group style="position:absolute;left:6781;top:893;width:10;height:20" coordorigin="6781,893" coordsize="10,20">
              <v:shape style="position:absolute;left:6781;top:893;width:10;height:20" coordorigin="6781,893" coordsize="10,20" path="m6781,912l6791,912,6791,893,6781,893,6781,912xe" filled="true" fillcolor="#000000" stroked="false">
                <v:path arrowok="t"/>
                <v:fill type="solid"/>
              </v:shape>
            </v:group>
            <v:group style="position:absolute;left:6781;top:912;width:10;height:20" coordorigin="6781,912" coordsize="10,20">
              <v:shape style="position:absolute;left:6781;top:912;width:10;height:20" coordorigin="6781,912" coordsize="10,20" path="m6781,932l6791,932,6791,912,6781,912,6781,932xe" filled="true" fillcolor="#000000" stroked="false">
                <v:path arrowok="t"/>
                <v:fill type="solid"/>
              </v:shape>
            </v:group>
            <v:group style="position:absolute;left:6781;top:939;width:10;height:2" coordorigin="6781,939" coordsize="10,2">
              <v:shape style="position:absolute;left:6781;top:939;width:10;height:2" coordorigin="6781,939" coordsize="10,0" path="m6781,939l6791,939e" filled="false" stroked="true" strokeweight=".72003pt" strokecolor="#000000">
                <v:path arrowok="t"/>
              </v:shape>
            </v:group>
            <v:group style="position:absolute;left:7955;top:10;width:11;height:20" coordorigin="7955,10" coordsize="11,20">
              <v:shape style="position:absolute;left:7955;top:10;width:11;height:20" coordorigin="7955,10" coordsize="11,20" path="m7955,29l7965,29,7965,10,7955,10,7955,29xe" filled="true" fillcolor="#000000" stroked="false">
                <v:path arrowok="t"/>
                <v:fill type="solid"/>
              </v:shape>
            </v:group>
            <v:group style="position:absolute;left:7955;top:29;width:11;height:20" coordorigin="7955,29" coordsize="11,20">
              <v:shape style="position:absolute;left:7955;top:29;width:11;height:20" coordorigin="7955,29" coordsize="11,20" path="m7955,48l7965,48,7965,29,7955,29,7955,48xe" filled="true" fillcolor="#000000" stroked="false">
                <v:path arrowok="t"/>
                <v:fill type="solid"/>
              </v:shape>
            </v:group>
            <v:group style="position:absolute;left:7955;top:48;width:11;height:20" coordorigin="7955,48" coordsize="11,20">
              <v:shape style="position:absolute;left:7955;top:48;width:11;height:20" coordorigin="7955,48" coordsize="11,20" path="m7955,67l7965,67,7965,48,7955,48,7955,67xe" filled="true" fillcolor="#000000" stroked="false">
                <v:path arrowok="t"/>
                <v:fill type="solid"/>
              </v:shape>
            </v:group>
            <v:group style="position:absolute;left:7955;top:67;width:11;height:20" coordorigin="7955,67" coordsize="11,20">
              <v:shape style="position:absolute;left:7955;top:67;width:11;height:20" coordorigin="7955,67" coordsize="11,20" path="m7955,86l7965,86,7965,67,7955,67,7955,86xe" filled="true" fillcolor="#000000" stroked="false">
                <v:path arrowok="t"/>
                <v:fill type="solid"/>
              </v:shape>
            </v:group>
            <v:group style="position:absolute;left:7955;top:86;width:11;height:20" coordorigin="7955,86" coordsize="11,20">
              <v:shape style="position:absolute;left:7955;top:86;width:11;height:20" coordorigin="7955,86" coordsize="11,20" path="m7955,106l7965,106,7965,86,7955,86,7955,106xe" filled="true" fillcolor="#000000" stroked="false">
                <v:path arrowok="t"/>
                <v:fill type="solid"/>
              </v:shape>
            </v:group>
            <v:group style="position:absolute;left:7955;top:106;width:11;height:20" coordorigin="7955,106" coordsize="11,20">
              <v:shape style="position:absolute;left:7955;top:106;width:11;height:20" coordorigin="7955,106" coordsize="11,20" path="m7955,125l7965,125,7965,106,7955,106,7955,125xe" filled="true" fillcolor="#000000" stroked="false">
                <v:path arrowok="t"/>
                <v:fill type="solid"/>
              </v:shape>
            </v:group>
            <v:group style="position:absolute;left:7955;top:125;width:11;height:20" coordorigin="7955,125" coordsize="11,20">
              <v:shape style="position:absolute;left:7955;top:125;width:11;height:20" coordorigin="7955,125" coordsize="11,20" path="m7955,144l7965,144,7965,125,7955,125,7955,144xe" filled="true" fillcolor="#000000" stroked="false">
                <v:path arrowok="t"/>
                <v:fill type="solid"/>
              </v:shape>
            </v:group>
            <v:group style="position:absolute;left:7955;top:144;width:11;height:20" coordorigin="7955,144" coordsize="11,20">
              <v:shape style="position:absolute;left:7955;top:144;width:11;height:20" coordorigin="7955,144" coordsize="11,20" path="m7955,163l7965,163,7965,144,7955,144,7955,163xe" filled="true" fillcolor="#000000" stroked="false">
                <v:path arrowok="t"/>
                <v:fill type="solid"/>
              </v:shape>
            </v:group>
            <v:group style="position:absolute;left:7955;top:163;width:11;height:20" coordorigin="7955,163" coordsize="11,20">
              <v:shape style="position:absolute;left:7955;top:163;width:11;height:20" coordorigin="7955,163" coordsize="11,20" path="m7955,182l7965,182,7965,163,7955,163,7955,182xe" filled="true" fillcolor="#000000" stroked="false">
                <v:path arrowok="t"/>
                <v:fill type="solid"/>
              </v:shape>
            </v:group>
            <v:group style="position:absolute;left:7955;top:182;width:11;height:20" coordorigin="7955,182" coordsize="11,20">
              <v:shape style="position:absolute;left:7955;top:182;width:11;height:20" coordorigin="7955,182" coordsize="11,20" path="m7955,202l7965,202,7965,182,7955,182,7955,202xe" filled="true" fillcolor="#000000" stroked="false">
                <v:path arrowok="t"/>
                <v:fill type="solid"/>
              </v:shape>
            </v:group>
            <v:group style="position:absolute;left:7955;top:202;width:11;height:20" coordorigin="7955,202" coordsize="11,20">
              <v:shape style="position:absolute;left:7955;top:202;width:11;height:20" coordorigin="7955,202" coordsize="11,20" path="m7955,221l7965,221,7965,202,7955,202,7955,221xe" filled="true" fillcolor="#000000" stroked="false">
                <v:path arrowok="t"/>
                <v:fill type="solid"/>
              </v:shape>
            </v:group>
            <v:group style="position:absolute;left:7955;top:221;width:11;height:20" coordorigin="7955,221" coordsize="11,20">
              <v:shape style="position:absolute;left:7955;top:221;width:11;height:20" coordorigin="7955,221" coordsize="11,20" path="m7955,240l7965,240,7965,221,7955,221,7955,240xe" filled="true" fillcolor="#000000" stroked="false">
                <v:path arrowok="t"/>
                <v:fill type="solid"/>
              </v:shape>
            </v:group>
            <v:group style="position:absolute;left:7955;top:240;width:11;height:20" coordorigin="7955,240" coordsize="11,20">
              <v:shape style="position:absolute;left:7955;top:240;width:11;height:20" coordorigin="7955,240" coordsize="11,20" path="m7955,259l7965,259,7965,240,7955,240,7955,259xe" filled="true" fillcolor="#000000" stroked="false">
                <v:path arrowok="t"/>
                <v:fill type="solid"/>
              </v:shape>
            </v:group>
            <v:group style="position:absolute;left:7955;top:259;width:11;height:20" coordorigin="7955,259" coordsize="11,20">
              <v:shape style="position:absolute;left:7955;top:259;width:11;height:20" coordorigin="7955,259" coordsize="11,20" path="m7955,278l7965,278,7965,259,7955,259,7955,278xe" filled="true" fillcolor="#000000" stroked="false">
                <v:path arrowok="t"/>
                <v:fill type="solid"/>
              </v:shape>
            </v:group>
            <v:group style="position:absolute;left:7955;top:278;width:11;height:20" coordorigin="7955,278" coordsize="11,20">
              <v:shape style="position:absolute;left:7955;top:278;width:11;height:20" coordorigin="7955,278" coordsize="11,20" path="m7955,298l7965,298,7965,278,7955,278,7955,298xe" filled="true" fillcolor="#000000" stroked="false">
                <v:path arrowok="t"/>
                <v:fill type="solid"/>
              </v:shape>
            </v:group>
            <v:group style="position:absolute;left:7955;top:298;width:11;height:20" coordorigin="7955,298" coordsize="11,20">
              <v:shape style="position:absolute;left:7955;top:298;width:11;height:20" coordorigin="7955,298" coordsize="11,20" path="m7955,317l7965,317,7965,298,7955,298,7955,317xe" filled="true" fillcolor="#000000" stroked="false">
                <v:path arrowok="t"/>
                <v:fill type="solid"/>
              </v:shape>
            </v:group>
            <v:group style="position:absolute;left:7955;top:317;width:11;height:20" coordorigin="7955,317" coordsize="11,20">
              <v:shape style="position:absolute;left:7955;top:317;width:11;height:20" coordorigin="7955,317" coordsize="11,20" path="m7955,336l7965,336,7965,317,7955,317,7955,336xe" filled="true" fillcolor="#000000" stroked="false">
                <v:path arrowok="t"/>
                <v:fill type="solid"/>
              </v:shape>
            </v:group>
            <v:group style="position:absolute;left:7955;top:336;width:11;height:20" coordorigin="7955,336" coordsize="11,20">
              <v:shape style="position:absolute;left:7955;top:336;width:11;height:20" coordorigin="7955,336" coordsize="11,20" path="m7955,356l7965,356,7965,336,7955,336,7955,356xe" filled="true" fillcolor="#000000" stroked="false">
                <v:path arrowok="t"/>
                <v:fill type="solid"/>
              </v:shape>
            </v:group>
            <v:group style="position:absolute;left:7955;top:356;width:11;height:20" coordorigin="7955,356" coordsize="11,20">
              <v:shape style="position:absolute;left:7955;top:356;width:11;height:20" coordorigin="7955,356" coordsize="11,20" path="m7955,375l7965,375,7965,356,7955,356,7955,375xe" filled="true" fillcolor="#000000" stroked="false">
                <v:path arrowok="t"/>
                <v:fill type="solid"/>
              </v:shape>
            </v:group>
            <v:group style="position:absolute;left:7955;top:375;width:11;height:20" coordorigin="7955,375" coordsize="11,20">
              <v:shape style="position:absolute;left:7955;top:375;width:11;height:20" coordorigin="7955,375" coordsize="11,20" path="m7955,394l7965,394,7965,375,7955,375,7955,394xe" filled="true" fillcolor="#000000" stroked="false">
                <v:path arrowok="t"/>
                <v:fill type="solid"/>
              </v:shape>
            </v:group>
            <v:group style="position:absolute;left:7955;top:394;width:11;height:20" coordorigin="7955,394" coordsize="11,20">
              <v:shape style="position:absolute;left:7955;top:394;width:11;height:20" coordorigin="7955,394" coordsize="11,20" path="m7955,413l7965,413,7965,394,7955,394,7955,413xe" filled="true" fillcolor="#000000" stroked="false">
                <v:path arrowok="t"/>
                <v:fill type="solid"/>
              </v:shape>
            </v:group>
            <v:group style="position:absolute;left:7955;top:413;width:11;height:20" coordorigin="7955,413" coordsize="11,20">
              <v:shape style="position:absolute;left:7955;top:413;width:11;height:20" coordorigin="7955,413" coordsize="11,20" path="m7955,432l7965,432,7965,413,7955,413,7955,432xe" filled="true" fillcolor="#000000" stroked="false">
                <v:path arrowok="t"/>
                <v:fill type="solid"/>
              </v:shape>
            </v:group>
            <v:group style="position:absolute;left:7955;top:432;width:11;height:20" coordorigin="7955,432" coordsize="11,20">
              <v:shape style="position:absolute;left:7955;top:432;width:11;height:20" coordorigin="7955,432" coordsize="11,20" path="m7955,452l7965,452,7965,432,7955,432,7955,452xe" filled="true" fillcolor="#000000" stroked="false">
                <v:path arrowok="t"/>
                <v:fill type="solid"/>
              </v:shape>
            </v:group>
            <v:group style="position:absolute;left:7955;top:452;width:11;height:20" coordorigin="7955,452" coordsize="11,20">
              <v:shape style="position:absolute;left:7955;top:452;width:11;height:20" coordorigin="7955,452" coordsize="11,20" path="m7955,471l7965,471,7965,452,7955,452,7955,471xe" filled="true" fillcolor="#000000" stroked="false">
                <v:path arrowok="t"/>
                <v:fill type="solid"/>
              </v:shape>
            </v:group>
            <v:group style="position:absolute;left:7955;top:471;width:11;height:20" coordorigin="7955,471" coordsize="11,20">
              <v:shape style="position:absolute;left:7955;top:471;width:11;height:20" coordorigin="7955,471" coordsize="11,20" path="m7955,490l7965,490,7965,471,7955,471,7955,490xe" filled="true" fillcolor="#000000" stroked="false">
                <v:path arrowok="t"/>
                <v:fill type="solid"/>
              </v:shape>
            </v:group>
            <v:group style="position:absolute;left:7955;top:490;width:11;height:20" coordorigin="7955,490" coordsize="11,20">
              <v:shape style="position:absolute;left:7955;top:490;width:11;height:20" coordorigin="7955,490" coordsize="11,20" path="m7955,509l7965,509,7965,490,7955,490,7955,509xe" filled="true" fillcolor="#000000" stroked="false">
                <v:path arrowok="t"/>
                <v:fill type="solid"/>
              </v:shape>
            </v:group>
            <v:group style="position:absolute;left:7955;top:509;width:11;height:20" coordorigin="7955,509" coordsize="11,20">
              <v:shape style="position:absolute;left:7955;top:509;width:11;height:20" coordorigin="7955,509" coordsize="11,20" path="m7955,528l7965,528,7965,509,7955,509,7955,528xe" filled="true" fillcolor="#000000" stroked="false">
                <v:path arrowok="t"/>
                <v:fill type="solid"/>
              </v:shape>
            </v:group>
            <v:group style="position:absolute;left:7955;top:528;width:11;height:20" coordorigin="7955,528" coordsize="11,20">
              <v:shape style="position:absolute;left:7955;top:528;width:11;height:20" coordorigin="7955,528" coordsize="11,20" path="m7955,548l7965,548,7965,528,7955,528,7955,548xe" filled="true" fillcolor="#000000" stroked="false">
                <v:path arrowok="t"/>
                <v:fill type="solid"/>
              </v:shape>
            </v:group>
            <v:group style="position:absolute;left:7955;top:548;width:11;height:20" coordorigin="7955,548" coordsize="11,20">
              <v:shape style="position:absolute;left:7955;top:548;width:11;height:20" coordorigin="7955,548" coordsize="11,20" path="m7955,567l7965,567,7965,548,7955,548,7955,567xe" filled="true" fillcolor="#000000" stroked="false">
                <v:path arrowok="t"/>
                <v:fill type="solid"/>
              </v:shape>
            </v:group>
            <v:group style="position:absolute;left:7955;top:567;width:11;height:20" coordorigin="7955,567" coordsize="11,20">
              <v:shape style="position:absolute;left:7955;top:567;width:11;height:20" coordorigin="7955,567" coordsize="11,20" path="m7955,586l7965,586,7965,567,7955,567,7955,586xe" filled="true" fillcolor="#000000" stroked="false">
                <v:path arrowok="t"/>
                <v:fill type="solid"/>
              </v:shape>
            </v:group>
            <v:group style="position:absolute;left:7955;top:586;width:11;height:20" coordorigin="7955,586" coordsize="11,20">
              <v:shape style="position:absolute;left:7955;top:586;width:11;height:20" coordorigin="7955,586" coordsize="11,20" path="m7955,605l7965,605,7965,586,7955,586,7955,605xe" filled="true" fillcolor="#000000" stroked="false">
                <v:path arrowok="t"/>
                <v:fill type="solid"/>
              </v:shape>
            </v:group>
            <v:group style="position:absolute;left:7955;top:605;width:11;height:20" coordorigin="7955,605" coordsize="11,20">
              <v:shape style="position:absolute;left:7955;top:605;width:11;height:20" coordorigin="7955,605" coordsize="11,20" path="m7955,624l7965,624,7965,605,7955,605,7955,624xe" filled="true" fillcolor="#000000" stroked="false">
                <v:path arrowok="t"/>
                <v:fill type="solid"/>
              </v:shape>
            </v:group>
            <v:group style="position:absolute;left:7955;top:624;width:11;height:20" coordorigin="7955,624" coordsize="11,20">
              <v:shape style="position:absolute;left:7955;top:624;width:11;height:20" coordorigin="7955,624" coordsize="11,20" path="m7955,644l7965,644,7965,624,7955,624,7955,644xe" filled="true" fillcolor="#000000" stroked="false">
                <v:path arrowok="t"/>
                <v:fill type="solid"/>
              </v:shape>
            </v:group>
            <v:group style="position:absolute;left:7955;top:644;width:11;height:20" coordorigin="7955,644" coordsize="11,20">
              <v:shape style="position:absolute;left:7955;top:644;width:11;height:20" coordorigin="7955,644" coordsize="11,20" path="m7955,663l7965,663,7965,644,7955,644,7955,663xe" filled="true" fillcolor="#000000" stroked="false">
                <v:path arrowok="t"/>
                <v:fill type="solid"/>
              </v:shape>
            </v:group>
            <v:group style="position:absolute;left:7955;top:663;width:11;height:20" coordorigin="7955,663" coordsize="11,20">
              <v:shape style="position:absolute;left:7955;top:663;width:11;height:20" coordorigin="7955,663" coordsize="11,20" path="m7955,682l7965,682,7965,663,7955,663,7955,682xe" filled="true" fillcolor="#000000" stroked="false">
                <v:path arrowok="t"/>
                <v:fill type="solid"/>
              </v:shape>
            </v:group>
            <v:group style="position:absolute;left:7955;top:682;width:11;height:20" coordorigin="7955,682" coordsize="11,20">
              <v:shape style="position:absolute;left:7955;top:682;width:11;height:20" coordorigin="7955,682" coordsize="11,20" path="m7955,701l7965,701,7965,682,7955,682,7955,701xe" filled="true" fillcolor="#000000" stroked="false">
                <v:path arrowok="t"/>
                <v:fill type="solid"/>
              </v:shape>
            </v:group>
            <v:group style="position:absolute;left:7955;top:701;width:11;height:20" coordorigin="7955,701" coordsize="11,20">
              <v:shape style="position:absolute;left:7955;top:701;width:11;height:20" coordorigin="7955,701" coordsize="11,20" path="m7955,720l7965,720,7965,701,7955,701,7955,720xe" filled="true" fillcolor="#000000" stroked="false">
                <v:path arrowok="t"/>
                <v:fill type="solid"/>
              </v:shape>
            </v:group>
            <v:group style="position:absolute;left:7955;top:720;width:11;height:20" coordorigin="7955,720" coordsize="11,20">
              <v:shape style="position:absolute;left:7955;top:720;width:11;height:20" coordorigin="7955,720" coordsize="11,20" path="m7955,740l7965,740,7965,720,7955,720,7955,740xe" filled="true" fillcolor="#000000" stroked="false">
                <v:path arrowok="t"/>
                <v:fill type="solid"/>
              </v:shape>
            </v:group>
            <v:group style="position:absolute;left:7955;top:740;width:11;height:20" coordorigin="7955,740" coordsize="11,20">
              <v:shape style="position:absolute;left:7955;top:740;width:11;height:20" coordorigin="7955,740" coordsize="11,20" path="m7955,759l7965,759,7965,740,7955,740,7955,759xe" filled="true" fillcolor="#000000" stroked="false">
                <v:path arrowok="t"/>
                <v:fill type="solid"/>
              </v:shape>
            </v:group>
            <v:group style="position:absolute;left:7955;top:759;width:11;height:20" coordorigin="7955,759" coordsize="11,20">
              <v:shape style="position:absolute;left:7955;top:759;width:11;height:20" coordorigin="7955,759" coordsize="11,20" path="m7955,778l7965,778,7965,759,7955,759,7955,778xe" filled="true" fillcolor="#000000" stroked="false">
                <v:path arrowok="t"/>
                <v:fill type="solid"/>
              </v:shape>
            </v:group>
            <v:group style="position:absolute;left:7955;top:778;width:11;height:20" coordorigin="7955,778" coordsize="11,20">
              <v:shape style="position:absolute;left:7955;top:778;width:11;height:20" coordorigin="7955,778" coordsize="11,20" path="m7955,797l7965,797,7965,778,7955,778,7955,797xe" filled="true" fillcolor="#000000" stroked="false">
                <v:path arrowok="t"/>
                <v:fill type="solid"/>
              </v:shape>
            </v:group>
            <v:group style="position:absolute;left:7955;top:797;width:11;height:20" coordorigin="7955,797" coordsize="11,20">
              <v:shape style="position:absolute;left:7955;top:797;width:11;height:20" coordorigin="7955,797" coordsize="11,20" path="m7955,816l7965,816,7965,797,7955,797,7955,816xe" filled="true" fillcolor="#000000" stroked="false">
                <v:path arrowok="t"/>
                <v:fill type="solid"/>
              </v:shape>
            </v:group>
            <v:group style="position:absolute;left:7955;top:816;width:11;height:20" coordorigin="7955,816" coordsize="11,20">
              <v:shape style="position:absolute;left:7955;top:816;width:11;height:20" coordorigin="7955,816" coordsize="11,20" path="m7955,836l7965,836,7965,816,7955,816,7955,836xe" filled="true" fillcolor="#000000" stroked="false">
                <v:path arrowok="t"/>
                <v:fill type="solid"/>
              </v:shape>
            </v:group>
            <v:group style="position:absolute;left:7955;top:836;width:11;height:20" coordorigin="7955,836" coordsize="11,20">
              <v:shape style="position:absolute;left:7955;top:836;width:11;height:20" coordorigin="7955,836" coordsize="11,20" path="m7955,855l7965,855,7965,836,7955,836,7955,855xe" filled="true" fillcolor="#000000" stroked="false">
                <v:path arrowok="t"/>
                <v:fill type="solid"/>
              </v:shape>
            </v:group>
            <v:group style="position:absolute;left:7955;top:855;width:11;height:20" coordorigin="7955,855" coordsize="11,20">
              <v:shape style="position:absolute;left:7955;top:855;width:11;height:20" coordorigin="7955,855" coordsize="11,20" path="m7955,874l7965,874,7965,855,7955,855,7955,874xe" filled="true" fillcolor="#000000" stroked="false">
                <v:path arrowok="t"/>
                <v:fill type="solid"/>
              </v:shape>
            </v:group>
            <v:group style="position:absolute;left:7955;top:874;width:11;height:20" coordorigin="7955,874" coordsize="11,20">
              <v:shape style="position:absolute;left:7955;top:874;width:11;height:20" coordorigin="7955,874" coordsize="11,20" path="m7955,893l7965,893,7965,874,7955,874,7955,893xe" filled="true" fillcolor="#000000" stroked="false">
                <v:path arrowok="t"/>
                <v:fill type="solid"/>
              </v:shape>
            </v:group>
            <v:group style="position:absolute;left:7955;top:893;width:11;height:20" coordorigin="7955,893" coordsize="11,20">
              <v:shape style="position:absolute;left:7955;top:893;width:11;height:20" coordorigin="7955,893" coordsize="11,20" path="m7955,912l7965,912,7965,893,7955,893,7955,912xe" filled="true" fillcolor="#000000" stroked="false">
                <v:path arrowok="t"/>
                <v:fill type="solid"/>
              </v:shape>
            </v:group>
            <v:group style="position:absolute;left:7955;top:912;width:11;height:20" coordorigin="7955,912" coordsize="11,20">
              <v:shape style="position:absolute;left:7955;top:912;width:11;height:20" coordorigin="7955,912" coordsize="11,20" path="m7955,932l7965,932,7965,912,7955,912,7955,932xe" filled="true" fillcolor="#000000" stroked="false">
                <v:path arrowok="t"/>
                <v:fill type="solid"/>
              </v:shape>
            </v:group>
            <v:group style="position:absolute;left:7955;top:939;width:11;height:2" coordorigin="7955,939" coordsize="11,2">
              <v:shape style="position:absolute;left:7955;top:939;width:11;height:2" coordorigin="7955,939" coordsize="11,0" path="m7955,939l7965,939e" filled="false" stroked="true" strokeweight=".72003pt" strokecolor="#000000">
                <v:path arrowok="t"/>
              </v:shape>
            </v:group>
            <v:group style="position:absolute;left:9043;top:10;width:10;height:20" coordorigin="9043,10" coordsize="10,20">
              <v:shape style="position:absolute;left:9043;top:10;width:10;height:20" coordorigin="9043,10" coordsize="10,20" path="m9043,29l9052,29,9052,10,9043,10,9043,29xe" filled="true" fillcolor="#000000" stroked="false">
                <v:path arrowok="t"/>
                <v:fill type="solid"/>
              </v:shape>
            </v:group>
            <v:group style="position:absolute;left:9043;top:29;width:10;height:20" coordorigin="9043,29" coordsize="10,20">
              <v:shape style="position:absolute;left:9043;top:29;width:10;height:20" coordorigin="9043,29" coordsize="10,20" path="m9043,48l9052,48,9052,29,9043,29,9043,48xe" filled="true" fillcolor="#000000" stroked="false">
                <v:path arrowok="t"/>
                <v:fill type="solid"/>
              </v:shape>
            </v:group>
            <v:group style="position:absolute;left:9043;top:48;width:10;height:20" coordorigin="9043,48" coordsize="10,20">
              <v:shape style="position:absolute;left:9043;top:48;width:10;height:20" coordorigin="9043,48" coordsize="10,20" path="m9043,67l9052,67,9052,48,9043,48,9043,67xe" filled="true" fillcolor="#000000" stroked="false">
                <v:path arrowok="t"/>
                <v:fill type="solid"/>
              </v:shape>
            </v:group>
            <v:group style="position:absolute;left:9043;top:67;width:10;height:20" coordorigin="9043,67" coordsize="10,20">
              <v:shape style="position:absolute;left:9043;top:67;width:10;height:20" coordorigin="9043,67" coordsize="10,20" path="m9043,86l9052,86,9052,67,9043,67,9043,86xe" filled="true" fillcolor="#000000" stroked="false">
                <v:path arrowok="t"/>
                <v:fill type="solid"/>
              </v:shape>
            </v:group>
            <v:group style="position:absolute;left:9043;top:86;width:10;height:20" coordorigin="9043,86" coordsize="10,20">
              <v:shape style="position:absolute;left:9043;top:86;width:10;height:20" coordorigin="9043,86" coordsize="10,20" path="m9043,106l9052,106,9052,86,9043,86,9043,106xe" filled="true" fillcolor="#000000" stroked="false">
                <v:path arrowok="t"/>
                <v:fill type="solid"/>
              </v:shape>
            </v:group>
            <v:group style="position:absolute;left:9043;top:106;width:10;height:20" coordorigin="9043,106" coordsize="10,20">
              <v:shape style="position:absolute;left:9043;top:106;width:10;height:20" coordorigin="9043,106" coordsize="10,20" path="m9043,125l9052,125,9052,106,9043,106,9043,125xe" filled="true" fillcolor="#000000" stroked="false">
                <v:path arrowok="t"/>
                <v:fill type="solid"/>
              </v:shape>
            </v:group>
            <v:group style="position:absolute;left:9043;top:125;width:10;height:20" coordorigin="9043,125" coordsize="10,20">
              <v:shape style="position:absolute;left:9043;top:125;width:10;height:20" coordorigin="9043,125" coordsize="10,20" path="m9043,144l9052,144,9052,125,9043,125,9043,144xe" filled="true" fillcolor="#000000" stroked="false">
                <v:path arrowok="t"/>
                <v:fill type="solid"/>
              </v:shape>
            </v:group>
            <v:group style="position:absolute;left:9043;top:144;width:10;height:20" coordorigin="9043,144" coordsize="10,20">
              <v:shape style="position:absolute;left:9043;top:144;width:10;height:20" coordorigin="9043,144" coordsize="10,20" path="m9043,163l9052,163,9052,144,9043,144,9043,163xe" filled="true" fillcolor="#000000" stroked="false">
                <v:path arrowok="t"/>
                <v:fill type="solid"/>
              </v:shape>
            </v:group>
            <v:group style="position:absolute;left:9043;top:163;width:10;height:20" coordorigin="9043,163" coordsize="10,20">
              <v:shape style="position:absolute;left:9043;top:163;width:10;height:20" coordorigin="9043,163" coordsize="10,20" path="m9043,182l9052,182,9052,163,9043,163,9043,182xe" filled="true" fillcolor="#000000" stroked="false">
                <v:path arrowok="t"/>
                <v:fill type="solid"/>
              </v:shape>
            </v:group>
            <v:group style="position:absolute;left:9043;top:182;width:10;height:20" coordorigin="9043,182" coordsize="10,20">
              <v:shape style="position:absolute;left:9043;top:182;width:10;height:20" coordorigin="9043,182" coordsize="10,20" path="m9043,202l9052,202,9052,182,9043,182,9043,202xe" filled="true" fillcolor="#000000" stroked="false">
                <v:path arrowok="t"/>
                <v:fill type="solid"/>
              </v:shape>
            </v:group>
            <v:group style="position:absolute;left:9043;top:202;width:10;height:20" coordorigin="9043,202" coordsize="10,20">
              <v:shape style="position:absolute;left:9043;top:202;width:10;height:20" coordorigin="9043,202" coordsize="10,20" path="m9043,221l9052,221,9052,202,9043,202,9043,221xe" filled="true" fillcolor="#000000" stroked="false">
                <v:path arrowok="t"/>
                <v:fill type="solid"/>
              </v:shape>
            </v:group>
            <v:group style="position:absolute;left:9043;top:221;width:10;height:20" coordorigin="9043,221" coordsize="10,20">
              <v:shape style="position:absolute;left:9043;top:221;width:10;height:20" coordorigin="9043,221" coordsize="10,20" path="m9043,240l9052,240,9052,221,9043,221,9043,240xe" filled="true" fillcolor="#000000" stroked="false">
                <v:path arrowok="t"/>
                <v:fill type="solid"/>
              </v:shape>
            </v:group>
            <v:group style="position:absolute;left:9043;top:240;width:10;height:20" coordorigin="9043,240" coordsize="10,20">
              <v:shape style="position:absolute;left:9043;top:240;width:10;height:20" coordorigin="9043,240" coordsize="10,20" path="m9043,259l9052,259,9052,240,9043,240,9043,259xe" filled="true" fillcolor="#000000" stroked="false">
                <v:path arrowok="t"/>
                <v:fill type="solid"/>
              </v:shape>
            </v:group>
            <v:group style="position:absolute;left:9043;top:259;width:10;height:20" coordorigin="9043,259" coordsize="10,20">
              <v:shape style="position:absolute;left:9043;top:259;width:10;height:20" coordorigin="9043,259" coordsize="10,20" path="m9043,278l9052,278,9052,259,9043,259,9043,278xe" filled="true" fillcolor="#000000" stroked="false">
                <v:path arrowok="t"/>
                <v:fill type="solid"/>
              </v:shape>
            </v:group>
            <v:group style="position:absolute;left:9043;top:278;width:10;height:20" coordorigin="9043,278" coordsize="10,20">
              <v:shape style="position:absolute;left:9043;top:278;width:10;height:20" coordorigin="9043,278" coordsize="10,20" path="m9043,298l9052,298,9052,278,9043,278,9043,298xe" filled="true" fillcolor="#000000" stroked="false">
                <v:path arrowok="t"/>
                <v:fill type="solid"/>
              </v:shape>
            </v:group>
            <v:group style="position:absolute;left:9043;top:298;width:10;height:20" coordorigin="9043,298" coordsize="10,20">
              <v:shape style="position:absolute;left:9043;top:298;width:10;height:20" coordorigin="9043,298" coordsize="10,20" path="m9043,317l9052,317,9052,298,9043,298,9043,317xe" filled="true" fillcolor="#000000" stroked="false">
                <v:path arrowok="t"/>
                <v:fill type="solid"/>
              </v:shape>
            </v:group>
            <v:group style="position:absolute;left:9043;top:317;width:10;height:20" coordorigin="9043,317" coordsize="10,20">
              <v:shape style="position:absolute;left:9043;top:317;width:10;height:20" coordorigin="9043,317" coordsize="10,20" path="m9043,336l9052,336,9052,317,9043,317,9043,336xe" filled="true" fillcolor="#000000" stroked="false">
                <v:path arrowok="t"/>
                <v:fill type="solid"/>
              </v:shape>
            </v:group>
            <v:group style="position:absolute;left:9043;top:336;width:10;height:20" coordorigin="9043,336" coordsize="10,20">
              <v:shape style="position:absolute;left:9043;top:336;width:10;height:20" coordorigin="9043,336" coordsize="10,20" path="m9043,356l9052,356,9052,336,9043,336,9043,356xe" filled="true" fillcolor="#000000" stroked="false">
                <v:path arrowok="t"/>
                <v:fill type="solid"/>
              </v:shape>
            </v:group>
            <v:group style="position:absolute;left:9043;top:356;width:10;height:20" coordorigin="9043,356" coordsize="10,20">
              <v:shape style="position:absolute;left:9043;top:356;width:10;height:20" coordorigin="9043,356" coordsize="10,20" path="m9043,375l9052,375,9052,356,9043,356,9043,375xe" filled="true" fillcolor="#000000" stroked="false">
                <v:path arrowok="t"/>
                <v:fill type="solid"/>
              </v:shape>
            </v:group>
            <v:group style="position:absolute;left:9043;top:375;width:10;height:20" coordorigin="9043,375" coordsize="10,20">
              <v:shape style="position:absolute;left:9043;top:375;width:10;height:20" coordorigin="9043,375" coordsize="10,20" path="m9043,394l9052,394,9052,375,9043,375,9043,394xe" filled="true" fillcolor="#000000" stroked="false">
                <v:path arrowok="t"/>
                <v:fill type="solid"/>
              </v:shape>
            </v:group>
            <v:group style="position:absolute;left:9043;top:394;width:10;height:20" coordorigin="9043,394" coordsize="10,20">
              <v:shape style="position:absolute;left:9043;top:394;width:10;height:20" coordorigin="9043,394" coordsize="10,20" path="m9043,413l9052,413,9052,394,9043,394,9043,413xe" filled="true" fillcolor="#000000" stroked="false">
                <v:path arrowok="t"/>
                <v:fill type="solid"/>
              </v:shape>
            </v:group>
            <v:group style="position:absolute;left:9043;top:413;width:10;height:20" coordorigin="9043,413" coordsize="10,20">
              <v:shape style="position:absolute;left:9043;top:413;width:10;height:20" coordorigin="9043,413" coordsize="10,20" path="m9043,432l9052,432,9052,413,9043,413,9043,432xe" filled="true" fillcolor="#000000" stroked="false">
                <v:path arrowok="t"/>
                <v:fill type="solid"/>
              </v:shape>
            </v:group>
            <v:group style="position:absolute;left:9043;top:432;width:10;height:20" coordorigin="9043,432" coordsize="10,20">
              <v:shape style="position:absolute;left:9043;top:432;width:10;height:20" coordorigin="9043,432" coordsize="10,20" path="m9043,452l9052,452,9052,432,9043,432,9043,452xe" filled="true" fillcolor="#000000" stroked="false">
                <v:path arrowok="t"/>
                <v:fill type="solid"/>
              </v:shape>
            </v:group>
            <v:group style="position:absolute;left:9043;top:452;width:10;height:20" coordorigin="9043,452" coordsize="10,20">
              <v:shape style="position:absolute;left:9043;top:452;width:10;height:20" coordorigin="9043,452" coordsize="10,20" path="m9043,471l9052,471,9052,452,9043,452,9043,471xe" filled="true" fillcolor="#000000" stroked="false">
                <v:path arrowok="t"/>
                <v:fill type="solid"/>
              </v:shape>
            </v:group>
            <v:group style="position:absolute;left:9043;top:471;width:10;height:20" coordorigin="9043,471" coordsize="10,20">
              <v:shape style="position:absolute;left:9043;top:471;width:10;height:20" coordorigin="9043,471" coordsize="10,20" path="m9043,490l9052,490,9052,471,9043,471,9043,490xe" filled="true" fillcolor="#000000" stroked="false">
                <v:path arrowok="t"/>
                <v:fill type="solid"/>
              </v:shape>
            </v:group>
            <v:group style="position:absolute;left:9043;top:490;width:10;height:20" coordorigin="9043,490" coordsize="10,20">
              <v:shape style="position:absolute;left:9043;top:490;width:10;height:20" coordorigin="9043,490" coordsize="10,20" path="m9043,509l9052,509,9052,490,9043,490,9043,509xe" filled="true" fillcolor="#000000" stroked="false">
                <v:path arrowok="t"/>
                <v:fill type="solid"/>
              </v:shape>
            </v:group>
            <v:group style="position:absolute;left:9043;top:509;width:10;height:20" coordorigin="9043,509" coordsize="10,20">
              <v:shape style="position:absolute;left:9043;top:509;width:10;height:20" coordorigin="9043,509" coordsize="10,20" path="m9043,528l9052,528,9052,509,9043,509,9043,528xe" filled="true" fillcolor="#000000" stroked="false">
                <v:path arrowok="t"/>
                <v:fill type="solid"/>
              </v:shape>
            </v:group>
            <v:group style="position:absolute;left:9043;top:528;width:10;height:20" coordorigin="9043,528" coordsize="10,20">
              <v:shape style="position:absolute;left:9043;top:528;width:10;height:20" coordorigin="9043,528" coordsize="10,20" path="m9043,548l9052,548,9052,528,9043,528,9043,548xe" filled="true" fillcolor="#000000" stroked="false">
                <v:path arrowok="t"/>
                <v:fill type="solid"/>
              </v:shape>
            </v:group>
            <v:group style="position:absolute;left:9043;top:548;width:10;height:20" coordorigin="9043,548" coordsize="10,20">
              <v:shape style="position:absolute;left:9043;top:548;width:10;height:20" coordorigin="9043,548" coordsize="10,20" path="m9043,567l9052,567,9052,548,9043,548,9043,567xe" filled="true" fillcolor="#000000" stroked="false">
                <v:path arrowok="t"/>
                <v:fill type="solid"/>
              </v:shape>
            </v:group>
            <v:group style="position:absolute;left:9043;top:567;width:10;height:20" coordorigin="9043,567" coordsize="10,20">
              <v:shape style="position:absolute;left:9043;top:567;width:10;height:20" coordorigin="9043,567" coordsize="10,20" path="m9043,586l9052,586,9052,567,9043,567,9043,586xe" filled="true" fillcolor="#000000" stroked="false">
                <v:path arrowok="t"/>
                <v:fill type="solid"/>
              </v:shape>
            </v:group>
            <v:group style="position:absolute;left:9043;top:586;width:10;height:20" coordorigin="9043,586" coordsize="10,20">
              <v:shape style="position:absolute;left:9043;top:586;width:10;height:20" coordorigin="9043,586" coordsize="10,20" path="m9043,605l9052,605,9052,586,9043,586,9043,605xe" filled="true" fillcolor="#000000" stroked="false">
                <v:path arrowok="t"/>
                <v:fill type="solid"/>
              </v:shape>
            </v:group>
            <v:group style="position:absolute;left:9043;top:605;width:10;height:20" coordorigin="9043,605" coordsize="10,20">
              <v:shape style="position:absolute;left:9043;top:605;width:10;height:20" coordorigin="9043,605" coordsize="10,20" path="m9043,624l9052,624,9052,605,9043,605,9043,624xe" filled="true" fillcolor="#000000" stroked="false">
                <v:path arrowok="t"/>
                <v:fill type="solid"/>
              </v:shape>
            </v:group>
            <v:group style="position:absolute;left:9043;top:624;width:10;height:20" coordorigin="9043,624" coordsize="10,20">
              <v:shape style="position:absolute;left:9043;top:624;width:10;height:20" coordorigin="9043,624" coordsize="10,20" path="m9043,644l9052,644,9052,624,9043,624,9043,644xe" filled="true" fillcolor="#000000" stroked="false">
                <v:path arrowok="t"/>
                <v:fill type="solid"/>
              </v:shape>
            </v:group>
            <v:group style="position:absolute;left:9043;top:644;width:10;height:20" coordorigin="9043,644" coordsize="10,20">
              <v:shape style="position:absolute;left:9043;top:644;width:10;height:20" coordorigin="9043,644" coordsize="10,20" path="m9043,663l9052,663,9052,644,9043,644,9043,663xe" filled="true" fillcolor="#000000" stroked="false">
                <v:path arrowok="t"/>
                <v:fill type="solid"/>
              </v:shape>
            </v:group>
            <v:group style="position:absolute;left:9043;top:663;width:10;height:20" coordorigin="9043,663" coordsize="10,20">
              <v:shape style="position:absolute;left:9043;top:663;width:10;height:20" coordorigin="9043,663" coordsize="10,20" path="m9043,682l9052,682,9052,663,9043,663,9043,682xe" filled="true" fillcolor="#000000" stroked="false">
                <v:path arrowok="t"/>
                <v:fill type="solid"/>
              </v:shape>
            </v:group>
            <v:group style="position:absolute;left:9043;top:682;width:10;height:20" coordorigin="9043,682" coordsize="10,20">
              <v:shape style="position:absolute;left:9043;top:682;width:10;height:20" coordorigin="9043,682" coordsize="10,20" path="m9043,701l9052,701,9052,682,9043,682,9043,701xe" filled="true" fillcolor="#000000" stroked="false">
                <v:path arrowok="t"/>
                <v:fill type="solid"/>
              </v:shape>
            </v:group>
            <v:group style="position:absolute;left:9043;top:701;width:10;height:20" coordorigin="9043,701" coordsize="10,20">
              <v:shape style="position:absolute;left:9043;top:701;width:10;height:20" coordorigin="9043,701" coordsize="10,20" path="m9043,720l9052,720,9052,701,9043,701,9043,720xe" filled="true" fillcolor="#000000" stroked="false">
                <v:path arrowok="t"/>
                <v:fill type="solid"/>
              </v:shape>
            </v:group>
            <v:group style="position:absolute;left:9043;top:720;width:10;height:20" coordorigin="9043,720" coordsize="10,20">
              <v:shape style="position:absolute;left:9043;top:720;width:10;height:20" coordorigin="9043,720" coordsize="10,20" path="m9043,740l9052,740,9052,720,9043,720,9043,740xe" filled="true" fillcolor="#000000" stroked="false">
                <v:path arrowok="t"/>
                <v:fill type="solid"/>
              </v:shape>
            </v:group>
            <v:group style="position:absolute;left:9043;top:740;width:10;height:20" coordorigin="9043,740" coordsize="10,20">
              <v:shape style="position:absolute;left:9043;top:740;width:10;height:20" coordorigin="9043,740" coordsize="10,20" path="m9043,759l9052,759,9052,740,9043,740,9043,759xe" filled="true" fillcolor="#000000" stroked="false">
                <v:path arrowok="t"/>
                <v:fill type="solid"/>
              </v:shape>
            </v:group>
            <v:group style="position:absolute;left:9043;top:759;width:10;height:20" coordorigin="9043,759" coordsize="10,20">
              <v:shape style="position:absolute;left:9043;top:759;width:10;height:20" coordorigin="9043,759" coordsize="10,20" path="m9043,778l9052,778,9052,759,9043,759,9043,778xe" filled="true" fillcolor="#000000" stroked="false">
                <v:path arrowok="t"/>
                <v:fill type="solid"/>
              </v:shape>
            </v:group>
            <v:group style="position:absolute;left:9043;top:778;width:10;height:20" coordorigin="9043,778" coordsize="10,20">
              <v:shape style="position:absolute;left:9043;top:778;width:10;height:20" coordorigin="9043,778" coordsize="10,20" path="m9043,797l9052,797,9052,778,9043,778,9043,797xe" filled="true" fillcolor="#000000" stroked="false">
                <v:path arrowok="t"/>
                <v:fill type="solid"/>
              </v:shape>
            </v:group>
            <v:group style="position:absolute;left:9043;top:797;width:10;height:20" coordorigin="9043,797" coordsize="10,20">
              <v:shape style="position:absolute;left:9043;top:797;width:10;height:20" coordorigin="9043,797" coordsize="10,20" path="m9043,816l9052,816,9052,797,9043,797,9043,816xe" filled="true" fillcolor="#000000" stroked="false">
                <v:path arrowok="t"/>
                <v:fill type="solid"/>
              </v:shape>
            </v:group>
            <v:group style="position:absolute;left:9043;top:816;width:10;height:20" coordorigin="9043,816" coordsize="10,20">
              <v:shape style="position:absolute;left:9043;top:816;width:10;height:20" coordorigin="9043,816" coordsize="10,20" path="m9043,836l9052,836,9052,816,9043,816,9043,836xe" filled="true" fillcolor="#000000" stroked="false">
                <v:path arrowok="t"/>
                <v:fill type="solid"/>
              </v:shape>
            </v:group>
            <v:group style="position:absolute;left:9043;top:836;width:10;height:20" coordorigin="9043,836" coordsize="10,20">
              <v:shape style="position:absolute;left:9043;top:836;width:10;height:20" coordorigin="9043,836" coordsize="10,20" path="m9043,855l9052,855,9052,836,9043,836,9043,855xe" filled="true" fillcolor="#000000" stroked="false">
                <v:path arrowok="t"/>
                <v:fill type="solid"/>
              </v:shape>
            </v:group>
            <v:group style="position:absolute;left:9043;top:855;width:10;height:20" coordorigin="9043,855" coordsize="10,20">
              <v:shape style="position:absolute;left:9043;top:855;width:10;height:20" coordorigin="9043,855" coordsize="10,20" path="m9043,874l9052,874,9052,855,9043,855,9043,874xe" filled="true" fillcolor="#000000" stroked="false">
                <v:path arrowok="t"/>
                <v:fill type="solid"/>
              </v:shape>
            </v:group>
            <v:group style="position:absolute;left:9043;top:874;width:10;height:20" coordorigin="9043,874" coordsize="10,20">
              <v:shape style="position:absolute;left:9043;top:874;width:10;height:20" coordorigin="9043,874" coordsize="10,20" path="m9043,893l9052,893,9052,874,9043,874,9043,893xe" filled="true" fillcolor="#000000" stroked="false">
                <v:path arrowok="t"/>
                <v:fill type="solid"/>
              </v:shape>
            </v:group>
            <v:group style="position:absolute;left:9043;top:893;width:10;height:20" coordorigin="9043,893" coordsize="10,20">
              <v:shape style="position:absolute;left:9043;top:893;width:10;height:20" coordorigin="9043,893" coordsize="10,20" path="m9043,912l9052,912,9052,893,9043,893,9043,912xe" filled="true" fillcolor="#000000" stroked="false">
                <v:path arrowok="t"/>
                <v:fill type="solid"/>
              </v:shape>
            </v:group>
            <v:group style="position:absolute;left:9043;top:912;width:10;height:20" coordorigin="9043,912" coordsize="10,20">
              <v:shape style="position:absolute;left:9043;top:912;width:10;height:20" coordorigin="9043,912" coordsize="10,20" path="m9043,932l9052,932,9052,912,9043,912,9043,932xe" filled="true" fillcolor="#000000" stroked="false">
                <v:path arrowok="t"/>
                <v:fill type="solid"/>
              </v:shape>
            </v:group>
            <v:group style="position:absolute;left:9043;top:939;width:10;height:2" coordorigin="9043,939" coordsize="10,2">
              <v:shape style="position:absolute;left:9043;top:939;width:10;height:2" coordorigin="9043,939" coordsize="10,0" path="m9043,939l9052,939e" filled="false" stroked="true" strokeweight=".72003pt" strokecolor="#000000">
                <v:path arrowok="t"/>
              </v:shape>
              <v:shape style="position:absolute;left:2;top:855;width:3126;height:101" type="#_x0000_t75" stroked="false">
                <v:imagedata r:id="rId330" o:title=""/>
              </v:shape>
              <v:shape style="position:absolute;left:3104;top:946;width:1178;height:10" type="#_x0000_t75" stroked="false">
                <v:imagedata r:id="rId327" o:title=""/>
              </v:shape>
              <v:shape style="position:absolute;left:4278;top:946;width:2504;height:10" type="#_x0000_t75" stroked="false">
                <v:imagedata r:id="rId328" o:title=""/>
              </v:shape>
              <v:shape style="position:absolute;left:6777;top:946;width:2266;height:10" type="#_x0000_t75" stroked="false">
                <v:imagedata r:id="rId331" o:title=""/>
              </v:shape>
            </v:group>
            <v:group style="position:absolute;left:9043;top:951;width:10;height:2" coordorigin="9043,951" coordsize="10,2">
              <v:shape style="position:absolute;left:9043;top:951;width:10;height:2" coordorigin="9043,951" coordsize="10,0" path="m9043,951l9052,951e" filled="false" stroked="true" strokeweight=".47998pt" strokecolor="#000000">
                <v:path arrowok="t"/>
              </v:shape>
            </v:group>
            <v:group style="position:absolute;left:7;top:956;width:10;height:20" coordorigin="7,956" coordsize="10,20">
              <v:shape style="position:absolute;left:7;top:956;width:10;height:20" coordorigin="7,956" coordsize="10,20" path="m7,975l17,975,17,956,7,956,7,975xe" filled="true" fillcolor="#000000" stroked="false">
                <v:path arrowok="t"/>
                <v:fill type="solid"/>
              </v:shape>
            </v:group>
            <v:group style="position:absolute;left:7;top:975;width:10;height:20" coordorigin="7,975" coordsize="10,20">
              <v:shape style="position:absolute;left:7;top:975;width:10;height:20" coordorigin="7,975" coordsize="10,20" path="m7,994l17,994,17,975,7,975,7,994xe" filled="true" fillcolor="#000000" stroked="false">
                <v:path arrowok="t"/>
                <v:fill type="solid"/>
              </v:shape>
            </v:group>
            <v:group style="position:absolute;left:7;top:994;width:10;height:20" coordorigin="7,994" coordsize="10,20">
              <v:shape style="position:absolute;left:7;top:994;width:10;height:20" coordorigin="7,994" coordsize="10,20" path="m7,1013l17,1013,17,994,7,994,7,1013xe" filled="true" fillcolor="#000000" stroked="false">
                <v:path arrowok="t"/>
                <v:fill type="solid"/>
              </v:shape>
            </v:group>
            <v:group style="position:absolute;left:7;top:1013;width:10;height:20" coordorigin="7,1013" coordsize="10,20">
              <v:shape style="position:absolute;left:7;top:1013;width:10;height:20" coordorigin="7,1013" coordsize="10,20" path="m7,1032l17,1032,17,1013,7,1013,7,1032xe" filled="true" fillcolor="#000000" stroked="false">
                <v:path arrowok="t"/>
                <v:fill type="solid"/>
              </v:shape>
            </v:group>
            <v:group style="position:absolute;left:7;top:1032;width:10;height:20" coordorigin="7,1032" coordsize="10,20">
              <v:shape style="position:absolute;left:7;top:1032;width:10;height:20" coordorigin="7,1032" coordsize="10,20" path="m7,1052l17,1052,17,1032,7,1032,7,1052xe" filled="true" fillcolor="#000000" stroked="false">
                <v:path arrowok="t"/>
                <v:fill type="solid"/>
              </v:shape>
            </v:group>
            <v:group style="position:absolute;left:7;top:1052;width:10;height:20" coordorigin="7,1052" coordsize="10,20">
              <v:shape style="position:absolute;left:7;top:1052;width:10;height:20" coordorigin="7,1052" coordsize="10,20" path="m7,1071l17,1071,17,1052,7,1052,7,1071xe" filled="true" fillcolor="#000000" stroked="false">
                <v:path arrowok="t"/>
                <v:fill type="solid"/>
              </v:shape>
            </v:group>
            <v:group style="position:absolute;left:7;top:1071;width:10;height:20" coordorigin="7,1071" coordsize="10,20">
              <v:shape style="position:absolute;left:7;top:1071;width:10;height:20" coordorigin="7,1071" coordsize="10,20" path="m7,1090l17,1090,17,1071,7,1071,7,1090xe" filled="true" fillcolor="#000000" stroked="false">
                <v:path arrowok="t"/>
                <v:fill type="solid"/>
              </v:shape>
            </v:group>
            <v:group style="position:absolute;left:7;top:1090;width:10;height:20" coordorigin="7,1090" coordsize="10,20">
              <v:shape style="position:absolute;left:7;top:1090;width:10;height:20" coordorigin="7,1090" coordsize="10,20" path="m7,1109l17,1109,17,1090,7,1090,7,1109xe" filled="true" fillcolor="#000000" stroked="false">
                <v:path arrowok="t"/>
                <v:fill type="solid"/>
              </v:shape>
            </v:group>
            <v:group style="position:absolute;left:7;top:1109;width:10;height:20" coordorigin="7,1109" coordsize="10,20">
              <v:shape style="position:absolute;left:7;top:1109;width:10;height:20" coordorigin="7,1109" coordsize="10,20" path="m7,1128l17,1128,17,1109,7,1109,7,1128xe" filled="true" fillcolor="#000000" stroked="false">
                <v:path arrowok="t"/>
                <v:fill type="solid"/>
              </v:shape>
            </v:group>
            <v:group style="position:absolute;left:7;top:1128;width:10;height:20" coordorigin="7,1128" coordsize="10,20">
              <v:shape style="position:absolute;left:7;top:1128;width:10;height:20" coordorigin="7,1128" coordsize="10,20" path="m7,1148l17,1148,17,1128,7,1128,7,1148xe" filled="true" fillcolor="#000000" stroked="false">
                <v:path arrowok="t"/>
                <v:fill type="solid"/>
              </v:shape>
            </v:group>
            <v:group style="position:absolute;left:7;top:1148;width:10;height:20" coordorigin="7,1148" coordsize="10,20">
              <v:shape style="position:absolute;left:7;top:1148;width:10;height:20" coordorigin="7,1148" coordsize="10,20" path="m7,1167l17,1167,17,1148,7,1148,7,1167xe" filled="true" fillcolor="#000000" stroked="false">
                <v:path arrowok="t"/>
                <v:fill type="solid"/>
              </v:shape>
            </v:group>
            <v:group style="position:absolute;left:7;top:1167;width:10;height:20" coordorigin="7,1167" coordsize="10,20">
              <v:shape style="position:absolute;left:7;top:1167;width:10;height:20" coordorigin="7,1167" coordsize="10,20" path="m7,1186l17,1186,17,1167,7,1167,7,1186xe" filled="true" fillcolor="#000000" stroked="false">
                <v:path arrowok="t"/>
                <v:fill type="solid"/>
              </v:shape>
            </v:group>
            <v:group style="position:absolute;left:7;top:1186;width:10;height:20" coordorigin="7,1186" coordsize="10,20">
              <v:shape style="position:absolute;left:7;top:1186;width:10;height:20" coordorigin="7,1186" coordsize="10,20" path="m7,1205l17,1205,17,1186,7,1186,7,1205xe" filled="true" fillcolor="#000000" stroked="false">
                <v:path arrowok="t"/>
                <v:fill type="solid"/>
              </v:shape>
            </v:group>
            <v:group style="position:absolute;left:7;top:1205;width:10;height:20" coordorigin="7,1205" coordsize="10,20">
              <v:shape style="position:absolute;left:7;top:1205;width:10;height:20" coordorigin="7,1205" coordsize="10,20" path="m7,1224l17,1224,17,1205,7,1205,7,1224xe" filled="true" fillcolor="#000000" stroked="false">
                <v:path arrowok="t"/>
                <v:fill type="solid"/>
              </v:shape>
            </v:group>
            <v:group style="position:absolute;left:7;top:1224;width:10;height:20" coordorigin="7,1224" coordsize="10,20">
              <v:shape style="position:absolute;left:7;top:1224;width:10;height:20" coordorigin="7,1224" coordsize="10,20" path="m7,1244l17,1244,17,1224,7,1224,7,1244xe" filled="true" fillcolor="#000000" stroked="false">
                <v:path arrowok="t"/>
                <v:fill type="solid"/>
              </v:shape>
            </v:group>
            <v:group style="position:absolute;left:7;top:1244;width:10;height:20" coordorigin="7,1244" coordsize="10,20">
              <v:shape style="position:absolute;left:7;top:1244;width:10;height:20" coordorigin="7,1244" coordsize="10,20" path="m7,1263l17,1263,17,1244,7,1244,7,1263xe" filled="true" fillcolor="#000000" stroked="false">
                <v:path arrowok="t"/>
                <v:fill type="solid"/>
              </v:shape>
            </v:group>
            <v:group style="position:absolute;left:7;top:1263;width:10;height:20" coordorigin="7,1263" coordsize="10,20">
              <v:shape style="position:absolute;left:7;top:1263;width:10;height:20" coordorigin="7,1263" coordsize="10,20" path="m7,1282l17,1282,17,1263,7,1263,7,1282xe" filled="true" fillcolor="#000000" stroked="false">
                <v:path arrowok="t"/>
                <v:fill type="solid"/>
              </v:shape>
            </v:group>
            <v:group style="position:absolute;left:7;top:1282;width:10;height:20" coordorigin="7,1282" coordsize="10,20">
              <v:shape style="position:absolute;left:7;top:1282;width:10;height:20" coordorigin="7,1282" coordsize="10,20" path="m7,1301l17,1301,17,1282,7,1282,7,1301xe" filled="true" fillcolor="#000000" stroked="false">
                <v:path arrowok="t"/>
                <v:fill type="solid"/>
              </v:shape>
            </v:group>
            <v:group style="position:absolute;left:7;top:1301;width:10;height:20" coordorigin="7,1301" coordsize="10,20">
              <v:shape style="position:absolute;left:7;top:1301;width:10;height:20" coordorigin="7,1301" coordsize="10,20" path="m7,1320l17,1320,17,1301,7,1301,7,1320xe" filled="true" fillcolor="#000000" stroked="false">
                <v:path arrowok="t"/>
                <v:fill type="solid"/>
              </v:shape>
            </v:group>
            <v:group style="position:absolute;left:7;top:1320;width:10;height:20" coordorigin="7,1320" coordsize="10,20">
              <v:shape style="position:absolute;left:7;top:1320;width:10;height:20" coordorigin="7,1320" coordsize="10,20" path="m7,1340l17,1340,17,1320,7,1320,7,1340xe" filled="true" fillcolor="#000000" stroked="false">
                <v:path arrowok="t"/>
                <v:fill type="solid"/>
              </v:shape>
            </v:group>
            <v:group style="position:absolute;left:7;top:1340;width:10;height:20" coordorigin="7,1340" coordsize="10,20">
              <v:shape style="position:absolute;left:7;top:1340;width:10;height:20" coordorigin="7,1340" coordsize="10,20" path="m7,1359l17,1359,17,1340,7,1340,7,1359xe" filled="true" fillcolor="#000000" stroked="false">
                <v:path arrowok="t"/>
                <v:fill type="solid"/>
              </v:shape>
            </v:group>
            <v:group style="position:absolute;left:7;top:1359;width:10;height:20" coordorigin="7,1359" coordsize="10,20">
              <v:shape style="position:absolute;left:7;top:1359;width:10;height:20" coordorigin="7,1359" coordsize="10,20" path="m7,1378l17,1378,17,1359,7,1359,7,1378xe" filled="true" fillcolor="#000000" stroked="false">
                <v:path arrowok="t"/>
                <v:fill type="solid"/>
              </v:shape>
            </v:group>
            <v:group style="position:absolute;left:7;top:1378;width:10;height:20" coordorigin="7,1378" coordsize="10,20">
              <v:shape style="position:absolute;left:7;top:1378;width:10;height:20" coordorigin="7,1378" coordsize="10,20" path="m7,1397l17,1397,17,1378,7,1378,7,1397xe" filled="true" fillcolor="#000000" stroked="false">
                <v:path arrowok="t"/>
                <v:fill type="solid"/>
              </v:shape>
            </v:group>
            <v:group style="position:absolute;left:7;top:1397;width:10;height:20" coordorigin="7,1397" coordsize="10,20">
              <v:shape style="position:absolute;left:7;top:1397;width:10;height:20" coordorigin="7,1397" coordsize="10,20" path="m7,1416l17,1416,17,1397,7,1397,7,1416xe" filled="true" fillcolor="#000000" stroked="false">
                <v:path arrowok="t"/>
                <v:fill type="solid"/>
              </v:shape>
            </v:group>
            <v:group style="position:absolute;left:7;top:1424;width:10;height:2" coordorigin="7,1424" coordsize="10,2">
              <v:shape style="position:absolute;left:7;top:1424;width:10;height:2" coordorigin="7,1424" coordsize="10,0" path="m7,1424l17,1424e" filled="false" stroked="true" strokeweight=".71997pt" strokecolor="#000000">
                <v:path arrowok="t"/>
              </v:shape>
            </v:group>
            <v:group style="position:absolute;left:3109;top:956;width:10;height:20" coordorigin="3109,956" coordsize="10,20">
              <v:shape style="position:absolute;left:3109;top:956;width:10;height:20" coordorigin="3109,956" coordsize="10,20" path="m3109,975l3119,975,3119,956,3109,956,3109,975xe" filled="true" fillcolor="#000000" stroked="false">
                <v:path arrowok="t"/>
                <v:fill type="solid"/>
              </v:shape>
            </v:group>
            <v:group style="position:absolute;left:3109;top:975;width:10;height:20" coordorigin="3109,975" coordsize="10,20">
              <v:shape style="position:absolute;left:3109;top:975;width:10;height:20" coordorigin="3109,975" coordsize="10,20" path="m3109,994l3119,994,3119,975,3109,975,3109,994xe" filled="true" fillcolor="#000000" stroked="false">
                <v:path arrowok="t"/>
                <v:fill type="solid"/>
              </v:shape>
            </v:group>
            <v:group style="position:absolute;left:3109;top:994;width:10;height:20" coordorigin="3109,994" coordsize="10,20">
              <v:shape style="position:absolute;left:3109;top:994;width:10;height:20" coordorigin="3109,994" coordsize="10,20" path="m3109,1013l3119,1013,3119,994,3109,994,3109,1013xe" filled="true" fillcolor="#000000" stroked="false">
                <v:path arrowok="t"/>
                <v:fill type="solid"/>
              </v:shape>
            </v:group>
            <v:group style="position:absolute;left:3109;top:1013;width:10;height:20" coordorigin="3109,1013" coordsize="10,20">
              <v:shape style="position:absolute;left:3109;top:1013;width:10;height:20" coordorigin="3109,1013" coordsize="10,20" path="m3109,1032l3119,1032,3119,1013,3109,1013,3109,1032xe" filled="true" fillcolor="#000000" stroked="false">
                <v:path arrowok="t"/>
                <v:fill type="solid"/>
              </v:shape>
            </v:group>
            <v:group style="position:absolute;left:3109;top:1032;width:10;height:20" coordorigin="3109,1032" coordsize="10,20">
              <v:shape style="position:absolute;left:3109;top:1032;width:10;height:20" coordorigin="3109,1032" coordsize="10,20" path="m3109,1052l3119,1052,3119,1032,3109,1032,3109,1052xe" filled="true" fillcolor="#000000" stroked="false">
                <v:path arrowok="t"/>
                <v:fill type="solid"/>
              </v:shape>
            </v:group>
            <v:group style="position:absolute;left:3109;top:1052;width:10;height:20" coordorigin="3109,1052" coordsize="10,20">
              <v:shape style="position:absolute;left:3109;top:1052;width:10;height:20" coordorigin="3109,1052" coordsize="10,20" path="m3109,1071l3119,1071,3119,1052,3109,1052,3109,1071xe" filled="true" fillcolor="#000000" stroked="false">
                <v:path arrowok="t"/>
                <v:fill type="solid"/>
              </v:shape>
            </v:group>
            <v:group style="position:absolute;left:3109;top:1071;width:10;height:20" coordorigin="3109,1071" coordsize="10,20">
              <v:shape style="position:absolute;left:3109;top:1071;width:10;height:20" coordorigin="3109,1071" coordsize="10,20" path="m3109,1090l3119,1090,3119,1071,3109,1071,3109,1090xe" filled="true" fillcolor="#000000" stroked="false">
                <v:path arrowok="t"/>
                <v:fill type="solid"/>
              </v:shape>
            </v:group>
            <v:group style="position:absolute;left:3109;top:1090;width:10;height:20" coordorigin="3109,1090" coordsize="10,20">
              <v:shape style="position:absolute;left:3109;top:1090;width:10;height:20" coordorigin="3109,1090" coordsize="10,20" path="m3109,1109l3119,1109,3119,1090,3109,1090,3109,1109xe" filled="true" fillcolor="#000000" stroked="false">
                <v:path arrowok="t"/>
                <v:fill type="solid"/>
              </v:shape>
            </v:group>
            <v:group style="position:absolute;left:3109;top:1109;width:10;height:20" coordorigin="3109,1109" coordsize="10,20">
              <v:shape style="position:absolute;left:3109;top:1109;width:10;height:20" coordorigin="3109,1109" coordsize="10,20" path="m3109,1128l3119,1128,3119,1109,3109,1109,3109,1128xe" filled="true" fillcolor="#000000" stroked="false">
                <v:path arrowok="t"/>
                <v:fill type="solid"/>
              </v:shape>
            </v:group>
            <v:group style="position:absolute;left:3109;top:1128;width:10;height:20" coordorigin="3109,1128" coordsize="10,20">
              <v:shape style="position:absolute;left:3109;top:1128;width:10;height:20" coordorigin="3109,1128" coordsize="10,20" path="m3109,1148l3119,1148,3119,1128,3109,1128,3109,1148xe" filled="true" fillcolor="#000000" stroked="false">
                <v:path arrowok="t"/>
                <v:fill type="solid"/>
              </v:shape>
            </v:group>
            <v:group style="position:absolute;left:3109;top:1148;width:10;height:20" coordorigin="3109,1148" coordsize="10,20">
              <v:shape style="position:absolute;left:3109;top:1148;width:10;height:20" coordorigin="3109,1148" coordsize="10,20" path="m3109,1167l3119,1167,3119,1148,3109,1148,3109,1167xe" filled="true" fillcolor="#000000" stroked="false">
                <v:path arrowok="t"/>
                <v:fill type="solid"/>
              </v:shape>
            </v:group>
            <v:group style="position:absolute;left:3109;top:1167;width:10;height:20" coordorigin="3109,1167" coordsize="10,20">
              <v:shape style="position:absolute;left:3109;top:1167;width:10;height:20" coordorigin="3109,1167" coordsize="10,20" path="m3109,1186l3119,1186,3119,1167,3109,1167,3109,1186xe" filled="true" fillcolor="#000000" stroked="false">
                <v:path arrowok="t"/>
                <v:fill type="solid"/>
              </v:shape>
            </v:group>
            <v:group style="position:absolute;left:3109;top:1186;width:10;height:20" coordorigin="3109,1186" coordsize="10,20">
              <v:shape style="position:absolute;left:3109;top:1186;width:10;height:20" coordorigin="3109,1186" coordsize="10,20" path="m3109,1205l3119,1205,3119,1186,3109,1186,3109,1205xe" filled="true" fillcolor="#000000" stroked="false">
                <v:path arrowok="t"/>
                <v:fill type="solid"/>
              </v:shape>
            </v:group>
            <v:group style="position:absolute;left:3109;top:1205;width:10;height:20" coordorigin="3109,1205" coordsize="10,20">
              <v:shape style="position:absolute;left:3109;top:1205;width:10;height:20" coordorigin="3109,1205" coordsize="10,20" path="m3109,1224l3119,1224,3119,1205,3109,1205,3109,1224xe" filled="true" fillcolor="#000000" stroked="false">
                <v:path arrowok="t"/>
                <v:fill type="solid"/>
              </v:shape>
            </v:group>
            <v:group style="position:absolute;left:3109;top:1224;width:10;height:20" coordorigin="3109,1224" coordsize="10,20">
              <v:shape style="position:absolute;left:3109;top:1224;width:10;height:20" coordorigin="3109,1224" coordsize="10,20" path="m3109,1244l3119,1244,3119,1224,3109,1224,3109,1244xe" filled="true" fillcolor="#000000" stroked="false">
                <v:path arrowok="t"/>
                <v:fill type="solid"/>
              </v:shape>
            </v:group>
            <v:group style="position:absolute;left:3109;top:1244;width:10;height:20" coordorigin="3109,1244" coordsize="10,20">
              <v:shape style="position:absolute;left:3109;top:1244;width:10;height:20" coordorigin="3109,1244" coordsize="10,20" path="m3109,1263l3119,1263,3119,1244,3109,1244,3109,1263xe" filled="true" fillcolor="#000000" stroked="false">
                <v:path arrowok="t"/>
                <v:fill type="solid"/>
              </v:shape>
            </v:group>
            <v:group style="position:absolute;left:3109;top:1263;width:10;height:20" coordorigin="3109,1263" coordsize="10,20">
              <v:shape style="position:absolute;left:3109;top:1263;width:10;height:20" coordorigin="3109,1263" coordsize="10,20" path="m3109,1282l3119,1282,3119,1263,3109,1263,3109,1282xe" filled="true" fillcolor="#000000" stroked="false">
                <v:path arrowok="t"/>
                <v:fill type="solid"/>
              </v:shape>
            </v:group>
            <v:group style="position:absolute;left:3109;top:1282;width:10;height:20" coordorigin="3109,1282" coordsize="10,20">
              <v:shape style="position:absolute;left:3109;top:1282;width:10;height:20" coordorigin="3109,1282" coordsize="10,20" path="m3109,1301l3119,1301,3119,1282,3109,1282,3109,1301xe" filled="true" fillcolor="#000000" stroked="false">
                <v:path arrowok="t"/>
                <v:fill type="solid"/>
              </v:shape>
            </v:group>
            <v:group style="position:absolute;left:3109;top:1301;width:10;height:20" coordorigin="3109,1301" coordsize="10,20">
              <v:shape style="position:absolute;left:3109;top:1301;width:10;height:20" coordorigin="3109,1301" coordsize="10,20" path="m3109,1320l3119,1320,3119,1301,3109,1301,3109,1320xe" filled="true" fillcolor="#000000" stroked="false">
                <v:path arrowok="t"/>
                <v:fill type="solid"/>
              </v:shape>
            </v:group>
            <v:group style="position:absolute;left:3109;top:1320;width:10;height:20" coordorigin="3109,1320" coordsize="10,20">
              <v:shape style="position:absolute;left:3109;top:1320;width:10;height:20" coordorigin="3109,1320" coordsize="10,20" path="m3109,1340l3119,1340,3119,1320,3109,1320,3109,1340xe" filled="true" fillcolor="#000000" stroked="false">
                <v:path arrowok="t"/>
                <v:fill type="solid"/>
              </v:shape>
            </v:group>
            <v:group style="position:absolute;left:4283;top:956;width:10;height:20" coordorigin="4283,956" coordsize="10,20">
              <v:shape style="position:absolute;left:4283;top:956;width:10;height:20" coordorigin="4283,956" coordsize="10,20" path="m4283,975l4292,975,4292,956,4283,956,4283,975xe" filled="true" fillcolor="#000000" stroked="false">
                <v:path arrowok="t"/>
                <v:fill type="solid"/>
              </v:shape>
            </v:group>
            <v:group style="position:absolute;left:4283;top:975;width:10;height:20" coordorigin="4283,975" coordsize="10,20">
              <v:shape style="position:absolute;left:4283;top:975;width:10;height:20" coordorigin="4283,975" coordsize="10,20" path="m4283,994l4292,994,4292,975,4283,975,4283,994xe" filled="true" fillcolor="#000000" stroked="false">
                <v:path arrowok="t"/>
                <v:fill type="solid"/>
              </v:shape>
            </v:group>
            <v:group style="position:absolute;left:4283;top:994;width:10;height:20" coordorigin="4283,994" coordsize="10,20">
              <v:shape style="position:absolute;left:4283;top:994;width:10;height:20" coordorigin="4283,994" coordsize="10,20" path="m4283,1013l4292,1013,4292,994,4283,994,4283,1013xe" filled="true" fillcolor="#000000" stroked="false">
                <v:path arrowok="t"/>
                <v:fill type="solid"/>
              </v:shape>
            </v:group>
            <v:group style="position:absolute;left:4283;top:1013;width:10;height:20" coordorigin="4283,1013" coordsize="10,20">
              <v:shape style="position:absolute;left:4283;top:1013;width:10;height:20" coordorigin="4283,1013" coordsize="10,20" path="m4283,1032l4292,1032,4292,1013,4283,1013,4283,1032xe" filled="true" fillcolor="#000000" stroked="false">
                <v:path arrowok="t"/>
                <v:fill type="solid"/>
              </v:shape>
            </v:group>
            <v:group style="position:absolute;left:4283;top:1032;width:10;height:20" coordorigin="4283,1032" coordsize="10,20">
              <v:shape style="position:absolute;left:4283;top:1032;width:10;height:20" coordorigin="4283,1032" coordsize="10,20" path="m4283,1052l4292,1052,4292,1032,4283,1032,4283,1052xe" filled="true" fillcolor="#000000" stroked="false">
                <v:path arrowok="t"/>
                <v:fill type="solid"/>
              </v:shape>
            </v:group>
            <v:group style="position:absolute;left:4283;top:1052;width:10;height:20" coordorigin="4283,1052" coordsize="10,20">
              <v:shape style="position:absolute;left:4283;top:1052;width:10;height:20" coordorigin="4283,1052" coordsize="10,20" path="m4283,1071l4292,1071,4292,1052,4283,1052,4283,1071xe" filled="true" fillcolor="#000000" stroked="false">
                <v:path arrowok="t"/>
                <v:fill type="solid"/>
              </v:shape>
            </v:group>
            <v:group style="position:absolute;left:4283;top:1071;width:10;height:20" coordorigin="4283,1071" coordsize="10,20">
              <v:shape style="position:absolute;left:4283;top:1071;width:10;height:20" coordorigin="4283,1071" coordsize="10,20" path="m4283,1090l4292,1090,4292,1071,4283,1071,4283,1090xe" filled="true" fillcolor="#000000" stroked="false">
                <v:path arrowok="t"/>
                <v:fill type="solid"/>
              </v:shape>
            </v:group>
            <v:group style="position:absolute;left:4283;top:1090;width:10;height:20" coordorigin="4283,1090" coordsize="10,20">
              <v:shape style="position:absolute;left:4283;top:1090;width:10;height:20" coordorigin="4283,1090" coordsize="10,20" path="m4283,1109l4292,1109,4292,1090,4283,1090,4283,1109xe" filled="true" fillcolor="#000000" stroked="false">
                <v:path arrowok="t"/>
                <v:fill type="solid"/>
              </v:shape>
            </v:group>
            <v:group style="position:absolute;left:4283;top:1109;width:10;height:20" coordorigin="4283,1109" coordsize="10,20">
              <v:shape style="position:absolute;left:4283;top:1109;width:10;height:20" coordorigin="4283,1109" coordsize="10,20" path="m4283,1128l4292,1128,4292,1109,4283,1109,4283,1128xe" filled="true" fillcolor="#000000" stroked="false">
                <v:path arrowok="t"/>
                <v:fill type="solid"/>
              </v:shape>
            </v:group>
            <v:group style="position:absolute;left:4283;top:1128;width:10;height:20" coordorigin="4283,1128" coordsize="10,20">
              <v:shape style="position:absolute;left:4283;top:1128;width:10;height:20" coordorigin="4283,1128" coordsize="10,20" path="m4283,1148l4292,1148,4292,1128,4283,1128,4283,1148xe" filled="true" fillcolor="#000000" stroked="false">
                <v:path arrowok="t"/>
                <v:fill type="solid"/>
              </v:shape>
            </v:group>
            <v:group style="position:absolute;left:4283;top:1148;width:10;height:20" coordorigin="4283,1148" coordsize="10,20">
              <v:shape style="position:absolute;left:4283;top:1148;width:10;height:20" coordorigin="4283,1148" coordsize="10,20" path="m4283,1167l4292,1167,4292,1148,4283,1148,4283,1167xe" filled="true" fillcolor="#000000" stroked="false">
                <v:path arrowok="t"/>
                <v:fill type="solid"/>
              </v:shape>
            </v:group>
            <v:group style="position:absolute;left:4283;top:1167;width:10;height:20" coordorigin="4283,1167" coordsize="10,20">
              <v:shape style="position:absolute;left:4283;top:1167;width:10;height:20" coordorigin="4283,1167" coordsize="10,20" path="m4283,1186l4292,1186,4292,1167,4283,1167,4283,1186xe" filled="true" fillcolor="#000000" stroked="false">
                <v:path arrowok="t"/>
                <v:fill type="solid"/>
              </v:shape>
            </v:group>
            <v:group style="position:absolute;left:4283;top:1186;width:10;height:20" coordorigin="4283,1186" coordsize="10,20">
              <v:shape style="position:absolute;left:4283;top:1186;width:10;height:20" coordorigin="4283,1186" coordsize="10,20" path="m4283,1205l4292,1205,4292,1186,4283,1186,4283,1205xe" filled="true" fillcolor="#000000" stroked="false">
                <v:path arrowok="t"/>
                <v:fill type="solid"/>
              </v:shape>
            </v:group>
            <v:group style="position:absolute;left:4283;top:1205;width:10;height:20" coordorigin="4283,1205" coordsize="10,20">
              <v:shape style="position:absolute;left:4283;top:1205;width:10;height:20" coordorigin="4283,1205" coordsize="10,20" path="m4283,1224l4292,1224,4292,1205,4283,1205,4283,1224xe" filled="true" fillcolor="#000000" stroked="false">
                <v:path arrowok="t"/>
                <v:fill type="solid"/>
              </v:shape>
            </v:group>
            <v:group style="position:absolute;left:4283;top:1224;width:10;height:20" coordorigin="4283,1224" coordsize="10,20">
              <v:shape style="position:absolute;left:4283;top:1224;width:10;height:20" coordorigin="4283,1224" coordsize="10,20" path="m4283,1244l4292,1244,4292,1224,4283,1224,4283,1244xe" filled="true" fillcolor="#000000" stroked="false">
                <v:path arrowok="t"/>
                <v:fill type="solid"/>
              </v:shape>
            </v:group>
            <v:group style="position:absolute;left:4283;top:1244;width:10;height:20" coordorigin="4283,1244" coordsize="10,20">
              <v:shape style="position:absolute;left:4283;top:1244;width:10;height:20" coordorigin="4283,1244" coordsize="10,20" path="m4283,1263l4292,1263,4292,1244,4283,1244,4283,1263xe" filled="true" fillcolor="#000000" stroked="false">
                <v:path arrowok="t"/>
                <v:fill type="solid"/>
              </v:shape>
            </v:group>
            <v:group style="position:absolute;left:4283;top:1263;width:10;height:20" coordorigin="4283,1263" coordsize="10,20">
              <v:shape style="position:absolute;left:4283;top:1263;width:10;height:20" coordorigin="4283,1263" coordsize="10,20" path="m4283,1282l4292,1282,4292,1263,4283,1263,4283,1282xe" filled="true" fillcolor="#000000" stroked="false">
                <v:path arrowok="t"/>
                <v:fill type="solid"/>
              </v:shape>
            </v:group>
            <v:group style="position:absolute;left:4283;top:1282;width:10;height:20" coordorigin="4283,1282" coordsize="10,20">
              <v:shape style="position:absolute;left:4283;top:1282;width:10;height:20" coordorigin="4283,1282" coordsize="10,20" path="m4283,1301l4292,1301,4292,1282,4283,1282,4283,1301xe" filled="true" fillcolor="#000000" stroked="false">
                <v:path arrowok="t"/>
                <v:fill type="solid"/>
              </v:shape>
            </v:group>
            <v:group style="position:absolute;left:4283;top:1301;width:10;height:20" coordorigin="4283,1301" coordsize="10,20">
              <v:shape style="position:absolute;left:4283;top:1301;width:10;height:20" coordorigin="4283,1301" coordsize="10,20" path="m4283,1320l4292,1320,4292,1301,4283,1301,4283,1320xe" filled="true" fillcolor="#000000" stroked="false">
                <v:path arrowok="t"/>
                <v:fill type="solid"/>
              </v:shape>
            </v:group>
            <v:group style="position:absolute;left:4283;top:1320;width:10;height:20" coordorigin="4283,1320" coordsize="10,20">
              <v:shape style="position:absolute;left:4283;top:1320;width:10;height:20" coordorigin="4283,1320" coordsize="10,20" path="m4283,1340l4292,1340,4292,1320,4283,1320,4283,1340xe" filled="true" fillcolor="#000000" stroked="false">
                <v:path arrowok="t"/>
                <v:fill type="solid"/>
              </v:shape>
            </v:group>
            <v:group style="position:absolute;left:4283;top:1340;width:10;height:20" coordorigin="4283,1340" coordsize="10,20">
              <v:shape style="position:absolute;left:4283;top:1340;width:10;height:20" coordorigin="4283,1340" coordsize="10,20" path="m4283,1359l4292,1359,4292,1340,4283,1340,4283,1359xe" filled="true" fillcolor="#000000" stroked="false">
                <v:path arrowok="t"/>
                <v:fill type="solid"/>
              </v:shape>
            </v:group>
            <v:group style="position:absolute;left:4283;top:1359;width:10;height:20" coordorigin="4283,1359" coordsize="10,20">
              <v:shape style="position:absolute;left:4283;top:1359;width:10;height:20" coordorigin="4283,1359" coordsize="10,20" path="m4283,1378l4292,1378,4292,1359,4283,1359,4283,1378xe" filled="true" fillcolor="#000000" stroked="false">
                <v:path arrowok="t"/>
                <v:fill type="solid"/>
              </v:shape>
            </v:group>
            <v:group style="position:absolute;left:4283;top:1378;width:10;height:20" coordorigin="4283,1378" coordsize="10,20">
              <v:shape style="position:absolute;left:4283;top:1378;width:10;height:20" coordorigin="4283,1378" coordsize="10,20" path="m4283,1397l4292,1397,4292,1378,4283,1378,4283,1397xe" filled="true" fillcolor="#000000" stroked="false">
                <v:path arrowok="t"/>
                <v:fill type="solid"/>
              </v:shape>
            </v:group>
            <v:group style="position:absolute;left:4283;top:1397;width:10;height:20" coordorigin="4283,1397" coordsize="10,20">
              <v:shape style="position:absolute;left:4283;top:1397;width:10;height:20" coordorigin="4283,1397" coordsize="10,20" path="m4283,1416l4292,1416,4292,1397,4283,1397,4283,1416xe" filled="true" fillcolor="#000000" stroked="false">
                <v:path arrowok="t"/>
                <v:fill type="solid"/>
              </v:shape>
            </v:group>
            <v:group style="position:absolute;left:4283;top:1424;width:10;height:2" coordorigin="4283,1424" coordsize="10,2">
              <v:shape style="position:absolute;left:4283;top:1424;width:10;height:2" coordorigin="4283,1424" coordsize="10,0" path="m4283,1424l4292,1424e" filled="false" stroked="true" strokeweight=".71997pt" strokecolor="#000000">
                <v:path arrowok="t"/>
              </v:shape>
            </v:group>
            <v:group style="position:absolute;left:6781;top:956;width:10;height:20" coordorigin="6781,956" coordsize="10,20">
              <v:shape style="position:absolute;left:6781;top:956;width:10;height:20" coordorigin="6781,956" coordsize="10,20" path="m6781,975l6791,975,6791,956,6781,956,6781,975xe" filled="true" fillcolor="#000000" stroked="false">
                <v:path arrowok="t"/>
                <v:fill type="solid"/>
              </v:shape>
            </v:group>
            <v:group style="position:absolute;left:6781;top:975;width:10;height:20" coordorigin="6781,975" coordsize="10,20">
              <v:shape style="position:absolute;left:6781;top:975;width:10;height:20" coordorigin="6781,975" coordsize="10,20" path="m6781,994l6791,994,6791,975,6781,975,6781,994xe" filled="true" fillcolor="#000000" stroked="false">
                <v:path arrowok="t"/>
                <v:fill type="solid"/>
              </v:shape>
            </v:group>
            <v:group style="position:absolute;left:6781;top:994;width:10;height:20" coordorigin="6781,994" coordsize="10,20">
              <v:shape style="position:absolute;left:6781;top:994;width:10;height:20" coordorigin="6781,994" coordsize="10,20" path="m6781,1013l6791,1013,6791,994,6781,994,6781,1013xe" filled="true" fillcolor="#000000" stroked="false">
                <v:path arrowok="t"/>
                <v:fill type="solid"/>
              </v:shape>
            </v:group>
            <v:group style="position:absolute;left:6781;top:1013;width:10;height:20" coordorigin="6781,1013" coordsize="10,20">
              <v:shape style="position:absolute;left:6781;top:1013;width:10;height:20" coordorigin="6781,1013" coordsize="10,20" path="m6781,1032l6791,1032,6791,1013,6781,1013,6781,1032xe" filled="true" fillcolor="#000000" stroked="false">
                <v:path arrowok="t"/>
                <v:fill type="solid"/>
              </v:shape>
            </v:group>
            <v:group style="position:absolute;left:6781;top:1032;width:10;height:20" coordorigin="6781,1032" coordsize="10,20">
              <v:shape style="position:absolute;left:6781;top:1032;width:10;height:20" coordorigin="6781,1032" coordsize="10,20" path="m6781,1052l6791,1052,6791,1032,6781,1032,6781,1052xe" filled="true" fillcolor="#000000" stroked="false">
                <v:path arrowok="t"/>
                <v:fill type="solid"/>
              </v:shape>
            </v:group>
            <v:group style="position:absolute;left:6781;top:1052;width:10;height:20" coordorigin="6781,1052" coordsize="10,20">
              <v:shape style="position:absolute;left:6781;top:1052;width:10;height:20" coordorigin="6781,1052" coordsize="10,20" path="m6781,1071l6791,1071,6791,1052,6781,1052,6781,1071xe" filled="true" fillcolor="#000000" stroked="false">
                <v:path arrowok="t"/>
                <v:fill type="solid"/>
              </v:shape>
            </v:group>
            <v:group style="position:absolute;left:6781;top:1071;width:10;height:20" coordorigin="6781,1071" coordsize="10,20">
              <v:shape style="position:absolute;left:6781;top:1071;width:10;height:20" coordorigin="6781,1071" coordsize="10,20" path="m6781,1090l6791,1090,6791,1071,6781,1071,6781,1090xe" filled="true" fillcolor="#000000" stroked="false">
                <v:path arrowok="t"/>
                <v:fill type="solid"/>
              </v:shape>
            </v:group>
            <v:group style="position:absolute;left:6781;top:1090;width:10;height:20" coordorigin="6781,1090" coordsize="10,20">
              <v:shape style="position:absolute;left:6781;top:1090;width:10;height:20" coordorigin="6781,1090" coordsize="10,20" path="m6781,1109l6791,1109,6791,1090,6781,1090,6781,1109xe" filled="true" fillcolor="#000000" stroked="false">
                <v:path arrowok="t"/>
                <v:fill type="solid"/>
              </v:shape>
            </v:group>
            <v:group style="position:absolute;left:6781;top:1109;width:10;height:20" coordorigin="6781,1109" coordsize="10,20">
              <v:shape style="position:absolute;left:6781;top:1109;width:10;height:20" coordorigin="6781,1109" coordsize="10,20" path="m6781,1128l6791,1128,6791,1109,6781,1109,6781,1128xe" filled="true" fillcolor="#000000" stroked="false">
                <v:path arrowok="t"/>
                <v:fill type="solid"/>
              </v:shape>
            </v:group>
            <v:group style="position:absolute;left:6781;top:1128;width:10;height:20" coordorigin="6781,1128" coordsize="10,20">
              <v:shape style="position:absolute;left:6781;top:1128;width:10;height:20" coordorigin="6781,1128" coordsize="10,20" path="m6781,1148l6791,1148,6791,1128,6781,1128,6781,1148xe" filled="true" fillcolor="#000000" stroked="false">
                <v:path arrowok="t"/>
                <v:fill type="solid"/>
              </v:shape>
            </v:group>
            <v:group style="position:absolute;left:6781;top:1148;width:10;height:20" coordorigin="6781,1148" coordsize="10,20">
              <v:shape style="position:absolute;left:6781;top:1148;width:10;height:20" coordorigin="6781,1148" coordsize="10,20" path="m6781,1167l6791,1167,6791,1148,6781,1148,6781,1167xe" filled="true" fillcolor="#000000" stroked="false">
                <v:path arrowok="t"/>
                <v:fill type="solid"/>
              </v:shape>
            </v:group>
            <v:group style="position:absolute;left:6781;top:1167;width:10;height:20" coordorigin="6781,1167" coordsize="10,20">
              <v:shape style="position:absolute;left:6781;top:1167;width:10;height:20" coordorigin="6781,1167" coordsize="10,20" path="m6781,1186l6791,1186,6791,1167,6781,1167,6781,1186xe" filled="true" fillcolor="#000000" stroked="false">
                <v:path arrowok="t"/>
                <v:fill type="solid"/>
              </v:shape>
            </v:group>
            <v:group style="position:absolute;left:6781;top:1186;width:10;height:20" coordorigin="6781,1186" coordsize="10,20">
              <v:shape style="position:absolute;left:6781;top:1186;width:10;height:20" coordorigin="6781,1186" coordsize="10,20" path="m6781,1205l6791,1205,6791,1186,6781,1186,6781,1205xe" filled="true" fillcolor="#000000" stroked="false">
                <v:path arrowok="t"/>
                <v:fill type="solid"/>
              </v:shape>
            </v:group>
            <v:group style="position:absolute;left:6781;top:1205;width:10;height:20" coordorigin="6781,1205" coordsize="10,20">
              <v:shape style="position:absolute;left:6781;top:1205;width:10;height:20" coordorigin="6781,1205" coordsize="10,20" path="m6781,1224l6791,1224,6791,1205,6781,1205,6781,1224xe" filled="true" fillcolor="#000000" stroked="false">
                <v:path arrowok="t"/>
                <v:fill type="solid"/>
              </v:shape>
            </v:group>
            <v:group style="position:absolute;left:6781;top:1224;width:10;height:20" coordorigin="6781,1224" coordsize="10,20">
              <v:shape style="position:absolute;left:6781;top:1224;width:10;height:20" coordorigin="6781,1224" coordsize="10,20" path="m6781,1244l6791,1244,6791,1224,6781,1224,6781,1244xe" filled="true" fillcolor="#000000" stroked="false">
                <v:path arrowok="t"/>
                <v:fill type="solid"/>
              </v:shape>
            </v:group>
            <v:group style="position:absolute;left:6781;top:1244;width:10;height:20" coordorigin="6781,1244" coordsize="10,20">
              <v:shape style="position:absolute;left:6781;top:1244;width:10;height:20" coordorigin="6781,1244" coordsize="10,20" path="m6781,1263l6791,1263,6791,1244,6781,1244,6781,1263xe" filled="true" fillcolor="#000000" stroked="false">
                <v:path arrowok="t"/>
                <v:fill type="solid"/>
              </v:shape>
            </v:group>
            <v:group style="position:absolute;left:6781;top:1263;width:10;height:20" coordorigin="6781,1263" coordsize="10,20">
              <v:shape style="position:absolute;left:6781;top:1263;width:10;height:20" coordorigin="6781,1263" coordsize="10,20" path="m6781,1282l6791,1282,6791,1263,6781,1263,6781,1282xe" filled="true" fillcolor="#000000" stroked="false">
                <v:path arrowok="t"/>
                <v:fill type="solid"/>
              </v:shape>
            </v:group>
            <v:group style="position:absolute;left:6781;top:1282;width:10;height:20" coordorigin="6781,1282" coordsize="10,20">
              <v:shape style="position:absolute;left:6781;top:1282;width:10;height:20" coordorigin="6781,1282" coordsize="10,20" path="m6781,1301l6791,1301,6791,1282,6781,1282,6781,1301xe" filled="true" fillcolor="#000000" stroked="false">
                <v:path arrowok="t"/>
                <v:fill type="solid"/>
              </v:shape>
            </v:group>
            <v:group style="position:absolute;left:6781;top:1301;width:10;height:20" coordorigin="6781,1301" coordsize="10,20">
              <v:shape style="position:absolute;left:6781;top:1301;width:10;height:20" coordorigin="6781,1301" coordsize="10,20" path="m6781,1320l6791,1320,6791,1301,6781,1301,6781,1320xe" filled="true" fillcolor="#000000" stroked="false">
                <v:path arrowok="t"/>
                <v:fill type="solid"/>
              </v:shape>
            </v:group>
            <v:group style="position:absolute;left:6781;top:1320;width:10;height:20" coordorigin="6781,1320" coordsize="10,20">
              <v:shape style="position:absolute;left:6781;top:1320;width:10;height:20" coordorigin="6781,1320" coordsize="10,20" path="m6781,1340l6791,1340,6791,1320,6781,1320,6781,1340xe" filled="true" fillcolor="#000000" stroked="false">
                <v:path arrowok="t"/>
                <v:fill type="solid"/>
              </v:shape>
            </v:group>
            <v:group style="position:absolute;left:6781;top:1340;width:10;height:20" coordorigin="6781,1340" coordsize="10,20">
              <v:shape style="position:absolute;left:6781;top:1340;width:10;height:20" coordorigin="6781,1340" coordsize="10,20" path="m6781,1359l6791,1359,6791,1340,6781,1340,6781,1359xe" filled="true" fillcolor="#000000" stroked="false">
                <v:path arrowok="t"/>
                <v:fill type="solid"/>
              </v:shape>
            </v:group>
            <v:group style="position:absolute;left:6781;top:1359;width:10;height:20" coordorigin="6781,1359" coordsize="10,20">
              <v:shape style="position:absolute;left:6781;top:1359;width:10;height:20" coordorigin="6781,1359" coordsize="10,20" path="m6781,1378l6791,1378,6791,1359,6781,1359,6781,1378xe" filled="true" fillcolor="#000000" stroked="false">
                <v:path arrowok="t"/>
                <v:fill type="solid"/>
              </v:shape>
            </v:group>
            <v:group style="position:absolute;left:6781;top:1378;width:10;height:20" coordorigin="6781,1378" coordsize="10,20">
              <v:shape style="position:absolute;left:6781;top:1378;width:10;height:20" coordorigin="6781,1378" coordsize="10,20" path="m6781,1397l6791,1397,6791,1378,6781,1378,6781,1397xe" filled="true" fillcolor="#000000" stroked="false">
                <v:path arrowok="t"/>
                <v:fill type="solid"/>
              </v:shape>
            </v:group>
            <v:group style="position:absolute;left:6781;top:1397;width:10;height:20" coordorigin="6781,1397" coordsize="10,20">
              <v:shape style="position:absolute;left:6781;top:1397;width:10;height:20" coordorigin="6781,1397" coordsize="10,20" path="m6781,1416l6791,1416,6791,1397,6781,1397,6781,1416xe" filled="true" fillcolor="#000000" stroked="false">
                <v:path arrowok="t"/>
                <v:fill type="solid"/>
              </v:shape>
            </v:group>
            <v:group style="position:absolute;left:6781;top:1424;width:10;height:2" coordorigin="6781,1424" coordsize="10,2">
              <v:shape style="position:absolute;left:6781;top:1424;width:10;height:2" coordorigin="6781,1424" coordsize="10,0" path="m6781,1424l6791,1424e" filled="false" stroked="true" strokeweight=".71997pt" strokecolor="#000000">
                <v:path arrowok="t"/>
              </v:shape>
            </v:group>
            <v:group style="position:absolute;left:7955;top:956;width:11;height:20" coordorigin="7955,956" coordsize="11,20">
              <v:shape style="position:absolute;left:7955;top:956;width:11;height:20" coordorigin="7955,956" coordsize="11,20" path="m7955,975l7965,975,7965,956,7955,956,7955,975xe" filled="true" fillcolor="#000000" stroked="false">
                <v:path arrowok="t"/>
                <v:fill type="solid"/>
              </v:shape>
            </v:group>
            <v:group style="position:absolute;left:7955;top:975;width:11;height:20" coordorigin="7955,975" coordsize="11,20">
              <v:shape style="position:absolute;left:7955;top:975;width:11;height:20" coordorigin="7955,975" coordsize="11,20" path="m7955,994l7965,994,7965,975,7955,975,7955,994xe" filled="true" fillcolor="#000000" stroked="false">
                <v:path arrowok="t"/>
                <v:fill type="solid"/>
              </v:shape>
            </v:group>
            <v:group style="position:absolute;left:7955;top:994;width:11;height:20" coordorigin="7955,994" coordsize="11,20">
              <v:shape style="position:absolute;left:7955;top:994;width:11;height:20" coordorigin="7955,994" coordsize="11,20" path="m7955,1013l7965,1013,7965,994,7955,994,7955,1013xe" filled="true" fillcolor="#000000" stroked="false">
                <v:path arrowok="t"/>
                <v:fill type="solid"/>
              </v:shape>
            </v:group>
            <v:group style="position:absolute;left:7955;top:1013;width:11;height:20" coordorigin="7955,1013" coordsize="11,20">
              <v:shape style="position:absolute;left:7955;top:1013;width:11;height:20" coordorigin="7955,1013" coordsize="11,20" path="m7955,1032l7965,1032,7965,1013,7955,1013,7955,1032xe" filled="true" fillcolor="#000000" stroked="false">
                <v:path arrowok="t"/>
                <v:fill type="solid"/>
              </v:shape>
            </v:group>
            <v:group style="position:absolute;left:7955;top:1032;width:11;height:20" coordorigin="7955,1032" coordsize="11,20">
              <v:shape style="position:absolute;left:7955;top:1032;width:11;height:20" coordorigin="7955,1032" coordsize="11,20" path="m7955,1052l7965,1052,7965,1032,7955,1032,7955,1052xe" filled="true" fillcolor="#000000" stroked="false">
                <v:path arrowok="t"/>
                <v:fill type="solid"/>
              </v:shape>
            </v:group>
            <v:group style="position:absolute;left:7955;top:1052;width:11;height:20" coordorigin="7955,1052" coordsize="11,20">
              <v:shape style="position:absolute;left:7955;top:1052;width:11;height:20" coordorigin="7955,1052" coordsize="11,20" path="m7955,1071l7965,1071,7965,1052,7955,1052,7955,1071xe" filled="true" fillcolor="#000000" stroked="false">
                <v:path arrowok="t"/>
                <v:fill type="solid"/>
              </v:shape>
            </v:group>
            <v:group style="position:absolute;left:7955;top:1071;width:11;height:20" coordorigin="7955,1071" coordsize="11,20">
              <v:shape style="position:absolute;left:7955;top:1071;width:11;height:20" coordorigin="7955,1071" coordsize="11,20" path="m7955,1090l7965,1090,7965,1071,7955,1071,7955,1090xe" filled="true" fillcolor="#000000" stroked="false">
                <v:path arrowok="t"/>
                <v:fill type="solid"/>
              </v:shape>
            </v:group>
            <v:group style="position:absolute;left:7955;top:1090;width:11;height:20" coordorigin="7955,1090" coordsize="11,20">
              <v:shape style="position:absolute;left:7955;top:1090;width:11;height:20" coordorigin="7955,1090" coordsize="11,20" path="m7955,1109l7965,1109,7965,1090,7955,1090,7955,1109xe" filled="true" fillcolor="#000000" stroked="false">
                <v:path arrowok="t"/>
                <v:fill type="solid"/>
              </v:shape>
            </v:group>
            <v:group style="position:absolute;left:7955;top:1109;width:11;height:20" coordorigin="7955,1109" coordsize="11,20">
              <v:shape style="position:absolute;left:7955;top:1109;width:11;height:20" coordorigin="7955,1109" coordsize="11,20" path="m7955,1128l7965,1128,7965,1109,7955,1109,7955,1128xe" filled="true" fillcolor="#000000" stroked="false">
                <v:path arrowok="t"/>
                <v:fill type="solid"/>
              </v:shape>
            </v:group>
            <v:group style="position:absolute;left:7955;top:1128;width:11;height:20" coordorigin="7955,1128" coordsize="11,20">
              <v:shape style="position:absolute;left:7955;top:1128;width:11;height:20" coordorigin="7955,1128" coordsize="11,20" path="m7955,1148l7965,1148,7965,1128,7955,1128,7955,1148xe" filled="true" fillcolor="#000000" stroked="false">
                <v:path arrowok="t"/>
                <v:fill type="solid"/>
              </v:shape>
            </v:group>
            <v:group style="position:absolute;left:7955;top:1148;width:11;height:20" coordorigin="7955,1148" coordsize="11,20">
              <v:shape style="position:absolute;left:7955;top:1148;width:11;height:20" coordorigin="7955,1148" coordsize="11,20" path="m7955,1167l7965,1167,7965,1148,7955,1148,7955,1167xe" filled="true" fillcolor="#000000" stroked="false">
                <v:path arrowok="t"/>
                <v:fill type="solid"/>
              </v:shape>
            </v:group>
            <v:group style="position:absolute;left:7955;top:1167;width:11;height:20" coordorigin="7955,1167" coordsize="11,20">
              <v:shape style="position:absolute;left:7955;top:1167;width:11;height:20" coordorigin="7955,1167" coordsize="11,20" path="m7955,1186l7965,1186,7965,1167,7955,1167,7955,1186xe" filled="true" fillcolor="#000000" stroked="false">
                <v:path arrowok="t"/>
                <v:fill type="solid"/>
              </v:shape>
            </v:group>
            <v:group style="position:absolute;left:7955;top:1186;width:11;height:20" coordorigin="7955,1186" coordsize="11,20">
              <v:shape style="position:absolute;left:7955;top:1186;width:11;height:20" coordorigin="7955,1186" coordsize="11,20" path="m7955,1205l7965,1205,7965,1186,7955,1186,7955,1205xe" filled="true" fillcolor="#000000" stroked="false">
                <v:path arrowok="t"/>
                <v:fill type="solid"/>
              </v:shape>
            </v:group>
            <v:group style="position:absolute;left:7955;top:1205;width:11;height:20" coordorigin="7955,1205" coordsize="11,20">
              <v:shape style="position:absolute;left:7955;top:1205;width:11;height:20" coordorigin="7955,1205" coordsize="11,20" path="m7955,1224l7965,1224,7965,1205,7955,1205,7955,1224xe" filled="true" fillcolor="#000000" stroked="false">
                <v:path arrowok="t"/>
                <v:fill type="solid"/>
              </v:shape>
            </v:group>
            <v:group style="position:absolute;left:7955;top:1224;width:11;height:20" coordorigin="7955,1224" coordsize="11,20">
              <v:shape style="position:absolute;left:7955;top:1224;width:11;height:20" coordorigin="7955,1224" coordsize="11,20" path="m7955,1244l7965,1244,7965,1224,7955,1224,7955,1244xe" filled="true" fillcolor="#000000" stroked="false">
                <v:path arrowok="t"/>
                <v:fill type="solid"/>
              </v:shape>
            </v:group>
            <v:group style="position:absolute;left:7955;top:1244;width:11;height:20" coordorigin="7955,1244" coordsize="11,20">
              <v:shape style="position:absolute;left:7955;top:1244;width:11;height:20" coordorigin="7955,1244" coordsize="11,20" path="m7955,1263l7965,1263,7965,1244,7955,1244,7955,1263xe" filled="true" fillcolor="#000000" stroked="false">
                <v:path arrowok="t"/>
                <v:fill type="solid"/>
              </v:shape>
            </v:group>
            <v:group style="position:absolute;left:7955;top:1263;width:11;height:20" coordorigin="7955,1263" coordsize="11,20">
              <v:shape style="position:absolute;left:7955;top:1263;width:11;height:20" coordorigin="7955,1263" coordsize="11,20" path="m7955,1282l7965,1282,7965,1263,7955,1263,7955,1282xe" filled="true" fillcolor="#000000" stroked="false">
                <v:path arrowok="t"/>
                <v:fill type="solid"/>
              </v:shape>
            </v:group>
            <v:group style="position:absolute;left:7955;top:1282;width:11;height:20" coordorigin="7955,1282" coordsize="11,20">
              <v:shape style="position:absolute;left:7955;top:1282;width:11;height:20" coordorigin="7955,1282" coordsize="11,20" path="m7955,1301l7965,1301,7965,1282,7955,1282,7955,1301xe" filled="true" fillcolor="#000000" stroked="false">
                <v:path arrowok="t"/>
                <v:fill type="solid"/>
              </v:shape>
            </v:group>
            <v:group style="position:absolute;left:7955;top:1301;width:11;height:20" coordorigin="7955,1301" coordsize="11,20">
              <v:shape style="position:absolute;left:7955;top:1301;width:11;height:20" coordorigin="7955,1301" coordsize="11,20" path="m7955,1320l7965,1320,7965,1301,7955,1301,7955,1320xe" filled="true" fillcolor="#000000" stroked="false">
                <v:path arrowok="t"/>
                <v:fill type="solid"/>
              </v:shape>
            </v:group>
            <v:group style="position:absolute;left:7955;top:1320;width:11;height:20" coordorigin="7955,1320" coordsize="11,20">
              <v:shape style="position:absolute;left:7955;top:1320;width:11;height:20" coordorigin="7955,1320" coordsize="11,20" path="m7955,1340l7965,1340,7965,1320,7955,1320,7955,1340xe" filled="true" fillcolor="#000000" stroked="false">
                <v:path arrowok="t"/>
                <v:fill type="solid"/>
              </v:shape>
            </v:group>
            <v:group style="position:absolute;left:7955;top:1340;width:11;height:20" coordorigin="7955,1340" coordsize="11,20">
              <v:shape style="position:absolute;left:7955;top:1340;width:11;height:20" coordorigin="7955,1340" coordsize="11,20" path="m7955,1359l7965,1359,7965,1340,7955,1340,7955,1359xe" filled="true" fillcolor="#000000" stroked="false">
                <v:path arrowok="t"/>
                <v:fill type="solid"/>
              </v:shape>
            </v:group>
            <v:group style="position:absolute;left:7955;top:1359;width:11;height:20" coordorigin="7955,1359" coordsize="11,20">
              <v:shape style="position:absolute;left:7955;top:1359;width:11;height:20" coordorigin="7955,1359" coordsize="11,20" path="m7955,1378l7965,1378,7965,1359,7955,1359,7955,1378xe" filled="true" fillcolor="#000000" stroked="false">
                <v:path arrowok="t"/>
                <v:fill type="solid"/>
              </v:shape>
            </v:group>
            <v:group style="position:absolute;left:7955;top:1378;width:11;height:20" coordorigin="7955,1378" coordsize="11,20">
              <v:shape style="position:absolute;left:7955;top:1378;width:11;height:20" coordorigin="7955,1378" coordsize="11,20" path="m7955,1397l7965,1397,7965,1378,7955,1378,7955,1397xe" filled="true" fillcolor="#000000" stroked="false">
                <v:path arrowok="t"/>
                <v:fill type="solid"/>
              </v:shape>
            </v:group>
            <v:group style="position:absolute;left:7955;top:1397;width:11;height:20" coordorigin="7955,1397" coordsize="11,20">
              <v:shape style="position:absolute;left:7955;top:1397;width:11;height:20" coordorigin="7955,1397" coordsize="11,20" path="m7955,1416l7965,1416,7965,1397,7955,1397,7955,1416xe" filled="true" fillcolor="#000000" stroked="false">
                <v:path arrowok="t"/>
                <v:fill type="solid"/>
              </v:shape>
            </v:group>
            <v:group style="position:absolute;left:7955;top:1424;width:11;height:2" coordorigin="7955,1424" coordsize="11,2">
              <v:shape style="position:absolute;left:7955;top:1424;width:11;height:2" coordorigin="7955,1424" coordsize="11,0" path="m7955,1424l7965,1424e" filled="false" stroked="true" strokeweight=".71997pt" strokecolor="#000000">
                <v:path arrowok="t"/>
              </v:shape>
            </v:group>
            <v:group style="position:absolute;left:9043;top:956;width:10;height:20" coordorigin="9043,956" coordsize="10,20">
              <v:shape style="position:absolute;left:9043;top:956;width:10;height:20" coordorigin="9043,956" coordsize="10,20" path="m9043,975l9052,975,9052,956,9043,956,9043,975xe" filled="true" fillcolor="#000000" stroked="false">
                <v:path arrowok="t"/>
                <v:fill type="solid"/>
              </v:shape>
            </v:group>
            <v:group style="position:absolute;left:9043;top:975;width:10;height:20" coordorigin="9043,975" coordsize="10,20">
              <v:shape style="position:absolute;left:9043;top:975;width:10;height:20" coordorigin="9043,975" coordsize="10,20" path="m9043,994l9052,994,9052,975,9043,975,9043,994xe" filled="true" fillcolor="#000000" stroked="false">
                <v:path arrowok="t"/>
                <v:fill type="solid"/>
              </v:shape>
            </v:group>
            <v:group style="position:absolute;left:9043;top:994;width:10;height:20" coordorigin="9043,994" coordsize="10,20">
              <v:shape style="position:absolute;left:9043;top:994;width:10;height:20" coordorigin="9043,994" coordsize="10,20" path="m9043,1013l9052,1013,9052,994,9043,994,9043,1013xe" filled="true" fillcolor="#000000" stroked="false">
                <v:path arrowok="t"/>
                <v:fill type="solid"/>
              </v:shape>
            </v:group>
            <v:group style="position:absolute;left:9043;top:1013;width:10;height:20" coordorigin="9043,1013" coordsize="10,20">
              <v:shape style="position:absolute;left:9043;top:1013;width:10;height:20" coordorigin="9043,1013" coordsize="10,20" path="m9043,1032l9052,1032,9052,1013,9043,1013,9043,1032xe" filled="true" fillcolor="#000000" stroked="false">
                <v:path arrowok="t"/>
                <v:fill type="solid"/>
              </v:shape>
            </v:group>
            <v:group style="position:absolute;left:9043;top:1032;width:10;height:20" coordorigin="9043,1032" coordsize="10,20">
              <v:shape style="position:absolute;left:9043;top:1032;width:10;height:20" coordorigin="9043,1032" coordsize="10,20" path="m9043,1052l9052,1052,9052,1032,9043,1032,9043,1052xe" filled="true" fillcolor="#000000" stroked="false">
                <v:path arrowok="t"/>
                <v:fill type="solid"/>
              </v:shape>
            </v:group>
            <v:group style="position:absolute;left:9043;top:1052;width:10;height:20" coordorigin="9043,1052" coordsize="10,20">
              <v:shape style="position:absolute;left:9043;top:1052;width:10;height:20" coordorigin="9043,1052" coordsize="10,20" path="m9043,1071l9052,1071,9052,1052,9043,1052,9043,1071xe" filled="true" fillcolor="#000000" stroked="false">
                <v:path arrowok="t"/>
                <v:fill type="solid"/>
              </v:shape>
            </v:group>
            <v:group style="position:absolute;left:9043;top:1071;width:10;height:20" coordorigin="9043,1071" coordsize="10,20">
              <v:shape style="position:absolute;left:9043;top:1071;width:10;height:20" coordorigin="9043,1071" coordsize="10,20" path="m9043,1090l9052,1090,9052,1071,9043,1071,9043,1090xe" filled="true" fillcolor="#000000" stroked="false">
                <v:path arrowok="t"/>
                <v:fill type="solid"/>
              </v:shape>
            </v:group>
            <v:group style="position:absolute;left:9043;top:1090;width:10;height:20" coordorigin="9043,1090" coordsize="10,20">
              <v:shape style="position:absolute;left:9043;top:1090;width:10;height:20" coordorigin="9043,1090" coordsize="10,20" path="m9043,1109l9052,1109,9052,1090,9043,1090,9043,1109xe" filled="true" fillcolor="#000000" stroked="false">
                <v:path arrowok="t"/>
                <v:fill type="solid"/>
              </v:shape>
            </v:group>
            <v:group style="position:absolute;left:9043;top:1109;width:10;height:20" coordorigin="9043,1109" coordsize="10,20">
              <v:shape style="position:absolute;left:9043;top:1109;width:10;height:20" coordorigin="9043,1109" coordsize="10,20" path="m9043,1128l9052,1128,9052,1109,9043,1109,9043,1128xe" filled="true" fillcolor="#000000" stroked="false">
                <v:path arrowok="t"/>
                <v:fill type="solid"/>
              </v:shape>
            </v:group>
            <v:group style="position:absolute;left:9043;top:1128;width:10;height:20" coordorigin="9043,1128" coordsize="10,20">
              <v:shape style="position:absolute;left:9043;top:1128;width:10;height:20" coordorigin="9043,1128" coordsize="10,20" path="m9043,1148l9052,1148,9052,1128,9043,1128,9043,1148xe" filled="true" fillcolor="#000000" stroked="false">
                <v:path arrowok="t"/>
                <v:fill type="solid"/>
              </v:shape>
            </v:group>
            <v:group style="position:absolute;left:9043;top:1148;width:10;height:20" coordorigin="9043,1148" coordsize="10,20">
              <v:shape style="position:absolute;left:9043;top:1148;width:10;height:20" coordorigin="9043,1148" coordsize="10,20" path="m9043,1167l9052,1167,9052,1148,9043,1148,9043,1167xe" filled="true" fillcolor="#000000" stroked="false">
                <v:path arrowok="t"/>
                <v:fill type="solid"/>
              </v:shape>
            </v:group>
            <v:group style="position:absolute;left:9043;top:1167;width:10;height:20" coordorigin="9043,1167" coordsize="10,20">
              <v:shape style="position:absolute;left:9043;top:1167;width:10;height:20" coordorigin="9043,1167" coordsize="10,20" path="m9043,1186l9052,1186,9052,1167,9043,1167,9043,1186xe" filled="true" fillcolor="#000000" stroked="false">
                <v:path arrowok="t"/>
                <v:fill type="solid"/>
              </v:shape>
            </v:group>
            <v:group style="position:absolute;left:9043;top:1186;width:10;height:20" coordorigin="9043,1186" coordsize="10,20">
              <v:shape style="position:absolute;left:9043;top:1186;width:10;height:20" coordorigin="9043,1186" coordsize="10,20" path="m9043,1205l9052,1205,9052,1186,9043,1186,9043,1205xe" filled="true" fillcolor="#000000" stroked="false">
                <v:path arrowok="t"/>
                <v:fill type="solid"/>
              </v:shape>
            </v:group>
            <v:group style="position:absolute;left:9043;top:1205;width:10;height:20" coordorigin="9043,1205" coordsize="10,20">
              <v:shape style="position:absolute;left:9043;top:1205;width:10;height:20" coordorigin="9043,1205" coordsize="10,20" path="m9043,1224l9052,1224,9052,1205,9043,1205,9043,1224xe" filled="true" fillcolor="#000000" stroked="false">
                <v:path arrowok="t"/>
                <v:fill type="solid"/>
              </v:shape>
            </v:group>
            <v:group style="position:absolute;left:9043;top:1224;width:10;height:20" coordorigin="9043,1224" coordsize="10,20">
              <v:shape style="position:absolute;left:9043;top:1224;width:10;height:20" coordorigin="9043,1224" coordsize="10,20" path="m9043,1244l9052,1244,9052,1224,9043,1224,9043,1244xe" filled="true" fillcolor="#000000" stroked="false">
                <v:path arrowok="t"/>
                <v:fill type="solid"/>
              </v:shape>
            </v:group>
            <v:group style="position:absolute;left:9043;top:1244;width:10;height:20" coordorigin="9043,1244" coordsize="10,20">
              <v:shape style="position:absolute;left:9043;top:1244;width:10;height:20" coordorigin="9043,1244" coordsize="10,20" path="m9043,1263l9052,1263,9052,1244,9043,1244,9043,1263xe" filled="true" fillcolor="#000000" stroked="false">
                <v:path arrowok="t"/>
                <v:fill type="solid"/>
              </v:shape>
            </v:group>
            <v:group style="position:absolute;left:9043;top:1263;width:10;height:20" coordorigin="9043,1263" coordsize="10,20">
              <v:shape style="position:absolute;left:9043;top:1263;width:10;height:20" coordorigin="9043,1263" coordsize="10,20" path="m9043,1282l9052,1282,9052,1263,9043,1263,9043,1282xe" filled="true" fillcolor="#000000" stroked="false">
                <v:path arrowok="t"/>
                <v:fill type="solid"/>
              </v:shape>
            </v:group>
            <v:group style="position:absolute;left:9043;top:1282;width:10;height:20" coordorigin="9043,1282" coordsize="10,20">
              <v:shape style="position:absolute;left:9043;top:1282;width:10;height:20" coordorigin="9043,1282" coordsize="10,20" path="m9043,1301l9052,1301,9052,1282,9043,1282,9043,1301xe" filled="true" fillcolor="#000000" stroked="false">
                <v:path arrowok="t"/>
                <v:fill type="solid"/>
              </v:shape>
            </v:group>
            <v:group style="position:absolute;left:9043;top:1301;width:10;height:20" coordorigin="9043,1301" coordsize="10,20">
              <v:shape style="position:absolute;left:9043;top:1301;width:10;height:20" coordorigin="9043,1301" coordsize="10,20" path="m9043,1320l9052,1320,9052,1301,9043,1301,9043,1320xe" filled="true" fillcolor="#000000" stroked="false">
                <v:path arrowok="t"/>
                <v:fill type="solid"/>
              </v:shape>
            </v:group>
            <v:group style="position:absolute;left:9043;top:1320;width:10;height:20" coordorigin="9043,1320" coordsize="10,20">
              <v:shape style="position:absolute;left:9043;top:1320;width:10;height:20" coordorigin="9043,1320" coordsize="10,20" path="m9043,1340l9052,1340,9052,1320,9043,1320,9043,1340xe" filled="true" fillcolor="#000000" stroked="false">
                <v:path arrowok="t"/>
                <v:fill type="solid"/>
              </v:shape>
            </v:group>
            <v:group style="position:absolute;left:9043;top:1340;width:10;height:20" coordorigin="9043,1340" coordsize="10,20">
              <v:shape style="position:absolute;left:9043;top:1340;width:10;height:20" coordorigin="9043,1340" coordsize="10,20" path="m9043,1359l9052,1359,9052,1340,9043,1340,9043,1359xe" filled="true" fillcolor="#000000" stroked="false">
                <v:path arrowok="t"/>
                <v:fill type="solid"/>
              </v:shape>
            </v:group>
            <v:group style="position:absolute;left:9043;top:1359;width:10;height:20" coordorigin="9043,1359" coordsize="10,20">
              <v:shape style="position:absolute;left:9043;top:1359;width:10;height:20" coordorigin="9043,1359" coordsize="10,20" path="m9043,1378l9052,1378,9052,1359,9043,1359,9043,1378xe" filled="true" fillcolor="#000000" stroked="false">
                <v:path arrowok="t"/>
                <v:fill type="solid"/>
              </v:shape>
            </v:group>
            <v:group style="position:absolute;left:9043;top:1378;width:10;height:20" coordorigin="9043,1378" coordsize="10,20">
              <v:shape style="position:absolute;left:9043;top:1378;width:10;height:20" coordorigin="9043,1378" coordsize="10,20" path="m9043,1397l9052,1397,9052,1378,9043,1378,9043,1397xe" filled="true" fillcolor="#000000" stroked="false">
                <v:path arrowok="t"/>
                <v:fill type="solid"/>
              </v:shape>
            </v:group>
            <v:group style="position:absolute;left:9043;top:1397;width:10;height:20" coordorigin="9043,1397" coordsize="10,20">
              <v:shape style="position:absolute;left:9043;top:1397;width:10;height:20" coordorigin="9043,1397" coordsize="10,20" path="m9043,1416l9052,1416,9052,1397,9043,1397,9043,1416xe" filled="true" fillcolor="#000000" stroked="false">
                <v:path arrowok="t"/>
                <v:fill type="solid"/>
              </v:shape>
            </v:group>
            <v:group style="position:absolute;left:9043;top:1424;width:10;height:2" coordorigin="9043,1424" coordsize="10,2">
              <v:shape style="position:absolute;left:9043;top:1424;width:10;height:2" coordorigin="9043,1424" coordsize="10,0" path="m9043,1424l9052,1424e" filled="false" stroked="true" strokeweight=".71997pt" strokecolor="#000000">
                <v:path arrowok="t"/>
              </v:shape>
              <v:shape style="position:absolute;left:2;top:1340;width:3126;height:101" type="#_x0000_t75" stroked="false">
                <v:imagedata r:id="rId332" o:title=""/>
              </v:shape>
              <v:shape style="position:absolute;left:3104;top:1431;width:1178;height:10" type="#_x0000_t75" stroked="false">
                <v:imagedata r:id="rId327" o:title=""/>
              </v:shape>
              <v:shape style="position:absolute;left:4278;top:1431;width:2504;height:10" type="#_x0000_t75" stroked="false">
                <v:imagedata r:id="rId328" o:title=""/>
              </v:shape>
              <v:shape style="position:absolute;left:6777;top:1431;width:2266;height:10" type="#_x0000_t75" stroked="false">
                <v:imagedata r:id="rId331" o:title=""/>
              </v:shape>
            </v:group>
            <v:group style="position:absolute;left:9043;top:1436;width:10;height:2" coordorigin="9043,1436" coordsize="10,2">
              <v:shape style="position:absolute;left:9043;top:1436;width:10;height:2" coordorigin="9043,1436" coordsize="10,0" path="m9043,1436l9052,1436e" filled="false" stroked="true" strokeweight=".47998pt" strokecolor="#000000">
                <v:path arrowok="t"/>
              </v:shape>
            </v:group>
            <v:group style="position:absolute;left:7;top:1440;width:10;height:20" coordorigin="7,1440" coordsize="10,20">
              <v:shape style="position:absolute;left:7;top:1440;width:10;height:20" coordorigin="7,1440" coordsize="10,20" path="m7,1460l17,1460,17,1440,7,1440,7,1460xe" filled="true" fillcolor="#000000" stroked="false">
                <v:path arrowok="t"/>
                <v:fill type="solid"/>
              </v:shape>
            </v:group>
            <v:group style="position:absolute;left:7;top:1460;width:10;height:20" coordorigin="7,1460" coordsize="10,20">
              <v:shape style="position:absolute;left:7;top:1460;width:10;height:20" coordorigin="7,1460" coordsize="10,20" path="m7,1479l17,1479,17,1460,7,1460,7,1479xe" filled="true" fillcolor="#000000" stroked="false">
                <v:path arrowok="t"/>
                <v:fill type="solid"/>
              </v:shape>
            </v:group>
            <v:group style="position:absolute;left:7;top:1479;width:10;height:20" coordorigin="7,1479" coordsize="10,20">
              <v:shape style="position:absolute;left:7;top:1479;width:10;height:20" coordorigin="7,1479" coordsize="10,20" path="m7,1498l17,1498,17,1479,7,1479,7,1498xe" filled="true" fillcolor="#000000" stroked="false">
                <v:path arrowok="t"/>
                <v:fill type="solid"/>
              </v:shape>
            </v:group>
            <v:group style="position:absolute;left:7;top:1498;width:10;height:20" coordorigin="7,1498" coordsize="10,20">
              <v:shape style="position:absolute;left:7;top:1498;width:10;height:20" coordorigin="7,1498" coordsize="10,20" path="m7,1517l17,1517,17,1498,7,1498,7,1517xe" filled="true" fillcolor="#000000" stroked="false">
                <v:path arrowok="t"/>
                <v:fill type="solid"/>
              </v:shape>
            </v:group>
            <v:group style="position:absolute;left:7;top:1517;width:10;height:20" coordorigin="7,1517" coordsize="10,20">
              <v:shape style="position:absolute;left:7;top:1517;width:10;height:20" coordorigin="7,1517" coordsize="10,20" path="m7,1536l17,1536,17,1517,7,1517,7,1536xe" filled="true" fillcolor="#000000" stroked="false">
                <v:path arrowok="t"/>
                <v:fill type="solid"/>
              </v:shape>
            </v:group>
            <v:group style="position:absolute;left:7;top:1536;width:10;height:20" coordorigin="7,1536" coordsize="10,20">
              <v:shape style="position:absolute;left:7;top:1536;width:10;height:20" coordorigin="7,1536" coordsize="10,20" path="m7,1556l17,1556,17,1536,7,1536,7,1556xe" filled="true" fillcolor="#000000" stroked="false">
                <v:path arrowok="t"/>
                <v:fill type="solid"/>
              </v:shape>
            </v:group>
            <v:group style="position:absolute;left:7;top:1556;width:10;height:20" coordorigin="7,1556" coordsize="10,20">
              <v:shape style="position:absolute;left:7;top:1556;width:10;height:20" coordorigin="7,1556" coordsize="10,20" path="m7,1575l17,1575,17,1556,7,1556,7,1575xe" filled="true" fillcolor="#000000" stroked="false">
                <v:path arrowok="t"/>
                <v:fill type="solid"/>
              </v:shape>
            </v:group>
            <v:group style="position:absolute;left:7;top:1575;width:10;height:20" coordorigin="7,1575" coordsize="10,20">
              <v:shape style="position:absolute;left:7;top:1575;width:10;height:20" coordorigin="7,1575" coordsize="10,20" path="m7,1594l17,1594,17,1575,7,1575,7,1594xe" filled="true" fillcolor="#000000" stroked="false">
                <v:path arrowok="t"/>
                <v:fill type="solid"/>
              </v:shape>
            </v:group>
            <v:group style="position:absolute;left:7;top:1594;width:10;height:20" coordorigin="7,1594" coordsize="10,20">
              <v:shape style="position:absolute;left:7;top:1594;width:10;height:20" coordorigin="7,1594" coordsize="10,20" path="m7,1613l17,1613,17,1594,7,1594,7,1613xe" filled="true" fillcolor="#000000" stroked="false">
                <v:path arrowok="t"/>
                <v:fill type="solid"/>
              </v:shape>
            </v:group>
            <v:group style="position:absolute;left:7;top:1613;width:10;height:20" coordorigin="7,1613" coordsize="10,20">
              <v:shape style="position:absolute;left:7;top:1613;width:10;height:20" coordorigin="7,1613" coordsize="10,20" path="m7,1632l17,1632,17,1613,7,1613,7,1632xe" filled="true" fillcolor="#000000" stroked="false">
                <v:path arrowok="t"/>
                <v:fill type="solid"/>
              </v:shape>
            </v:group>
            <v:group style="position:absolute;left:7;top:1632;width:10;height:20" coordorigin="7,1632" coordsize="10,20">
              <v:shape style="position:absolute;left:7;top:1632;width:10;height:20" coordorigin="7,1632" coordsize="10,20" path="m7,1652l17,1652,17,1632,7,1632,7,1652xe" filled="true" fillcolor="#000000" stroked="false">
                <v:path arrowok="t"/>
                <v:fill type="solid"/>
              </v:shape>
            </v:group>
            <v:group style="position:absolute;left:7;top:1652;width:10;height:20" coordorigin="7,1652" coordsize="10,20">
              <v:shape style="position:absolute;left:7;top:1652;width:10;height:20" coordorigin="7,1652" coordsize="10,20" path="m7,1671l17,1671,17,1652,7,1652,7,1671xe" filled="true" fillcolor="#000000" stroked="false">
                <v:path arrowok="t"/>
                <v:fill type="solid"/>
              </v:shape>
            </v:group>
            <v:group style="position:absolute;left:7;top:1671;width:10;height:20" coordorigin="7,1671" coordsize="10,20">
              <v:shape style="position:absolute;left:7;top:1671;width:10;height:20" coordorigin="7,1671" coordsize="10,20" path="m7,1690l17,1690,17,1671,7,1671,7,1690xe" filled="true" fillcolor="#000000" stroked="false">
                <v:path arrowok="t"/>
                <v:fill type="solid"/>
              </v:shape>
            </v:group>
            <v:group style="position:absolute;left:7;top:1690;width:10;height:20" coordorigin="7,1690" coordsize="10,20">
              <v:shape style="position:absolute;left:7;top:1690;width:10;height:20" coordorigin="7,1690" coordsize="10,20" path="m7,1709l17,1709,17,1690,7,1690,7,1709xe" filled="true" fillcolor="#000000" stroked="false">
                <v:path arrowok="t"/>
                <v:fill type="solid"/>
              </v:shape>
            </v:group>
            <v:group style="position:absolute;left:7;top:1709;width:10;height:20" coordorigin="7,1709" coordsize="10,20">
              <v:shape style="position:absolute;left:7;top:1709;width:10;height:20" coordorigin="7,1709" coordsize="10,20" path="m7,1728l17,1728,17,1709,7,1709,7,1728xe" filled="true" fillcolor="#000000" stroked="false">
                <v:path arrowok="t"/>
                <v:fill type="solid"/>
              </v:shape>
            </v:group>
            <v:group style="position:absolute;left:7;top:1728;width:10;height:20" coordorigin="7,1728" coordsize="10,20">
              <v:shape style="position:absolute;left:7;top:1728;width:10;height:20" coordorigin="7,1728" coordsize="10,20" path="m7,1748l17,1748,17,1728,7,1728,7,1748xe" filled="true" fillcolor="#000000" stroked="false">
                <v:path arrowok="t"/>
                <v:fill type="solid"/>
              </v:shape>
            </v:group>
            <v:group style="position:absolute;left:3109;top:1440;width:10;height:20" coordorigin="3109,1440" coordsize="10,20">
              <v:shape style="position:absolute;left:3109;top:1440;width:10;height:20" coordorigin="3109,1440" coordsize="10,20" path="m3109,1460l3119,1460,3119,1440,3109,1440,3109,1460xe" filled="true" fillcolor="#000000" stroked="false">
                <v:path arrowok="t"/>
                <v:fill type="solid"/>
              </v:shape>
            </v:group>
            <v:group style="position:absolute;left:3109;top:1460;width:10;height:20" coordorigin="3109,1460" coordsize="10,20">
              <v:shape style="position:absolute;left:3109;top:1460;width:10;height:20" coordorigin="3109,1460" coordsize="10,20" path="m3109,1479l3119,1479,3119,1460,3109,1460,3109,1479xe" filled="true" fillcolor="#000000" stroked="false">
                <v:path arrowok="t"/>
                <v:fill type="solid"/>
              </v:shape>
            </v:group>
            <v:group style="position:absolute;left:3109;top:1479;width:10;height:20" coordorigin="3109,1479" coordsize="10,20">
              <v:shape style="position:absolute;left:3109;top:1479;width:10;height:20" coordorigin="3109,1479" coordsize="10,20" path="m3109,1498l3119,1498,3119,1479,3109,1479,3109,1498xe" filled="true" fillcolor="#000000" stroked="false">
                <v:path arrowok="t"/>
                <v:fill type="solid"/>
              </v:shape>
            </v:group>
            <v:group style="position:absolute;left:3109;top:1498;width:10;height:20" coordorigin="3109,1498" coordsize="10,20">
              <v:shape style="position:absolute;left:3109;top:1498;width:10;height:20" coordorigin="3109,1498" coordsize="10,20" path="m3109,1517l3119,1517,3119,1498,3109,1498,3109,1517xe" filled="true" fillcolor="#000000" stroked="false">
                <v:path arrowok="t"/>
                <v:fill type="solid"/>
              </v:shape>
            </v:group>
            <v:group style="position:absolute;left:3109;top:1517;width:10;height:20" coordorigin="3109,1517" coordsize="10,20">
              <v:shape style="position:absolute;left:3109;top:1517;width:10;height:20" coordorigin="3109,1517" coordsize="10,20" path="m3109,1536l3119,1536,3119,1517,3109,1517,3109,1536xe" filled="true" fillcolor="#000000" stroked="false">
                <v:path arrowok="t"/>
                <v:fill type="solid"/>
              </v:shape>
            </v:group>
            <v:group style="position:absolute;left:3109;top:1536;width:10;height:20" coordorigin="3109,1536" coordsize="10,20">
              <v:shape style="position:absolute;left:3109;top:1536;width:10;height:20" coordorigin="3109,1536" coordsize="10,20" path="m3109,1556l3119,1556,3119,1536,3109,1536,3109,1556xe" filled="true" fillcolor="#000000" stroked="false">
                <v:path arrowok="t"/>
                <v:fill type="solid"/>
              </v:shape>
            </v:group>
            <v:group style="position:absolute;left:3109;top:1556;width:10;height:20" coordorigin="3109,1556" coordsize="10,20">
              <v:shape style="position:absolute;left:3109;top:1556;width:10;height:20" coordorigin="3109,1556" coordsize="10,20" path="m3109,1575l3119,1575,3119,1556,3109,1556,3109,1575xe" filled="true" fillcolor="#000000" stroked="false">
                <v:path arrowok="t"/>
                <v:fill type="solid"/>
              </v:shape>
            </v:group>
            <v:group style="position:absolute;left:3109;top:1575;width:10;height:20" coordorigin="3109,1575" coordsize="10,20">
              <v:shape style="position:absolute;left:3109;top:1575;width:10;height:20" coordorigin="3109,1575" coordsize="10,20" path="m3109,1594l3119,1594,3119,1575,3109,1575,3109,1594xe" filled="true" fillcolor="#000000" stroked="false">
                <v:path arrowok="t"/>
                <v:fill type="solid"/>
              </v:shape>
            </v:group>
            <v:group style="position:absolute;left:3109;top:1594;width:10;height:20" coordorigin="3109,1594" coordsize="10,20">
              <v:shape style="position:absolute;left:3109;top:1594;width:10;height:20" coordorigin="3109,1594" coordsize="10,20" path="m3109,1613l3119,1613,3119,1594,3109,1594,3109,1613xe" filled="true" fillcolor="#000000" stroked="false">
                <v:path arrowok="t"/>
                <v:fill type="solid"/>
              </v:shape>
            </v:group>
            <v:group style="position:absolute;left:3109;top:1613;width:10;height:20" coordorigin="3109,1613" coordsize="10,20">
              <v:shape style="position:absolute;left:3109;top:1613;width:10;height:20" coordorigin="3109,1613" coordsize="10,20" path="m3109,1632l3119,1632,3119,1613,3109,1613,3109,1632xe" filled="true" fillcolor="#000000" stroked="false">
                <v:path arrowok="t"/>
                <v:fill type="solid"/>
              </v:shape>
            </v:group>
            <v:group style="position:absolute;left:3109;top:1632;width:10;height:20" coordorigin="3109,1632" coordsize="10,20">
              <v:shape style="position:absolute;left:3109;top:1632;width:10;height:20" coordorigin="3109,1632" coordsize="10,20" path="m3109,1652l3119,1652,3119,1632,3109,1632,3109,1652xe" filled="true" fillcolor="#000000" stroked="false">
                <v:path arrowok="t"/>
                <v:fill type="solid"/>
              </v:shape>
            </v:group>
            <v:group style="position:absolute;left:4283;top:1440;width:10;height:20" coordorigin="4283,1440" coordsize="10,20">
              <v:shape style="position:absolute;left:4283;top:1440;width:10;height:20" coordorigin="4283,1440" coordsize="10,20" path="m4283,1460l4292,1460,4292,1440,4283,1440,4283,1460xe" filled="true" fillcolor="#000000" stroked="false">
                <v:path arrowok="t"/>
                <v:fill type="solid"/>
              </v:shape>
            </v:group>
            <v:group style="position:absolute;left:4283;top:1460;width:10;height:20" coordorigin="4283,1460" coordsize="10,20">
              <v:shape style="position:absolute;left:4283;top:1460;width:10;height:20" coordorigin="4283,1460" coordsize="10,20" path="m4283,1479l4292,1479,4292,1460,4283,1460,4283,1479xe" filled="true" fillcolor="#000000" stroked="false">
                <v:path arrowok="t"/>
                <v:fill type="solid"/>
              </v:shape>
            </v:group>
            <v:group style="position:absolute;left:4283;top:1479;width:10;height:20" coordorigin="4283,1479" coordsize="10,20">
              <v:shape style="position:absolute;left:4283;top:1479;width:10;height:20" coordorigin="4283,1479" coordsize="10,20" path="m4283,1498l4292,1498,4292,1479,4283,1479,4283,1498xe" filled="true" fillcolor="#000000" stroked="false">
                <v:path arrowok="t"/>
                <v:fill type="solid"/>
              </v:shape>
            </v:group>
            <v:group style="position:absolute;left:4283;top:1498;width:10;height:20" coordorigin="4283,1498" coordsize="10,20">
              <v:shape style="position:absolute;left:4283;top:1498;width:10;height:20" coordorigin="4283,1498" coordsize="10,20" path="m4283,1517l4292,1517,4292,1498,4283,1498,4283,1517xe" filled="true" fillcolor="#000000" stroked="false">
                <v:path arrowok="t"/>
                <v:fill type="solid"/>
              </v:shape>
            </v:group>
            <v:group style="position:absolute;left:4283;top:1517;width:10;height:20" coordorigin="4283,1517" coordsize="10,20">
              <v:shape style="position:absolute;left:4283;top:1517;width:10;height:20" coordorigin="4283,1517" coordsize="10,20" path="m4283,1536l4292,1536,4292,1517,4283,1517,4283,1536xe" filled="true" fillcolor="#000000" stroked="false">
                <v:path arrowok="t"/>
                <v:fill type="solid"/>
              </v:shape>
            </v:group>
            <v:group style="position:absolute;left:4283;top:1536;width:10;height:20" coordorigin="4283,1536" coordsize="10,20">
              <v:shape style="position:absolute;left:4283;top:1536;width:10;height:20" coordorigin="4283,1536" coordsize="10,20" path="m4283,1556l4292,1556,4292,1536,4283,1536,4283,1556xe" filled="true" fillcolor="#000000" stroked="false">
                <v:path arrowok="t"/>
                <v:fill type="solid"/>
              </v:shape>
            </v:group>
            <v:group style="position:absolute;left:4283;top:1556;width:10;height:20" coordorigin="4283,1556" coordsize="10,20">
              <v:shape style="position:absolute;left:4283;top:1556;width:10;height:20" coordorigin="4283,1556" coordsize="10,20" path="m4283,1575l4292,1575,4292,1556,4283,1556,4283,1575xe" filled="true" fillcolor="#000000" stroked="false">
                <v:path arrowok="t"/>
                <v:fill type="solid"/>
              </v:shape>
            </v:group>
            <v:group style="position:absolute;left:4283;top:1575;width:10;height:20" coordorigin="4283,1575" coordsize="10,20">
              <v:shape style="position:absolute;left:4283;top:1575;width:10;height:20" coordorigin="4283,1575" coordsize="10,20" path="m4283,1594l4292,1594,4292,1575,4283,1575,4283,1594xe" filled="true" fillcolor="#000000" stroked="false">
                <v:path arrowok="t"/>
                <v:fill type="solid"/>
              </v:shape>
            </v:group>
            <v:group style="position:absolute;left:4283;top:1594;width:10;height:20" coordorigin="4283,1594" coordsize="10,20">
              <v:shape style="position:absolute;left:4283;top:1594;width:10;height:20" coordorigin="4283,1594" coordsize="10,20" path="m4283,1613l4292,1613,4292,1594,4283,1594,4283,1613xe" filled="true" fillcolor="#000000" stroked="false">
                <v:path arrowok="t"/>
                <v:fill type="solid"/>
              </v:shape>
            </v:group>
            <v:group style="position:absolute;left:4283;top:1613;width:10;height:20" coordorigin="4283,1613" coordsize="10,20">
              <v:shape style="position:absolute;left:4283;top:1613;width:10;height:20" coordorigin="4283,1613" coordsize="10,20" path="m4283,1632l4292,1632,4292,1613,4283,1613,4283,1632xe" filled="true" fillcolor="#000000" stroked="false">
                <v:path arrowok="t"/>
                <v:fill type="solid"/>
              </v:shape>
            </v:group>
            <v:group style="position:absolute;left:4283;top:1632;width:10;height:20" coordorigin="4283,1632" coordsize="10,20">
              <v:shape style="position:absolute;left:4283;top:1632;width:10;height:20" coordorigin="4283,1632" coordsize="10,20" path="m4283,1652l4292,1652,4292,1632,4283,1632,4283,1652xe" filled="true" fillcolor="#000000" stroked="false">
                <v:path arrowok="t"/>
                <v:fill type="solid"/>
              </v:shape>
            </v:group>
            <v:group style="position:absolute;left:4283;top:1652;width:10;height:20" coordorigin="4283,1652" coordsize="10,20">
              <v:shape style="position:absolute;left:4283;top:1652;width:10;height:20" coordorigin="4283,1652" coordsize="10,20" path="m4283,1671l4292,1671,4292,1652,4283,1652,4283,1671xe" filled="true" fillcolor="#000000" stroked="false">
                <v:path arrowok="t"/>
                <v:fill type="solid"/>
              </v:shape>
            </v:group>
            <v:group style="position:absolute;left:4283;top:1671;width:10;height:20" coordorigin="4283,1671" coordsize="10,20">
              <v:shape style="position:absolute;left:4283;top:1671;width:10;height:20" coordorigin="4283,1671" coordsize="10,20" path="m4283,1690l4292,1690,4292,1671,4283,1671,4283,1690xe" filled="true" fillcolor="#000000" stroked="false">
                <v:path arrowok="t"/>
                <v:fill type="solid"/>
              </v:shape>
            </v:group>
            <v:group style="position:absolute;left:4283;top:1690;width:10;height:20" coordorigin="4283,1690" coordsize="10,20">
              <v:shape style="position:absolute;left:4283;top:1690;width:10;height:20" coordorigin="4283,1690" coordsize="10,20" path="m4283,1709l4292,1709,4292,1690,4283,1690,4283,1709xe" filled="true" fillcolor="#000000" stroked="false">
                <v:path arrowok="t"/>
                <v:fill type="solid"/>
              </v:shape>
            </v:group>
            <v:group style="position:absolute;left:4283;top:1709;width:10;height:20" coordorigin="4283,1709" coordsize="10,20">
              <v:shape style="position:absolute;left:4283;top:1709;width:10;height:20" coordorigin="4283,1709" coordsize="10,20" path="m4283,1728l4292,1728,4292,1709,4283,1709,4283,1728xe" filled="true" fillcolor="#000000" stroked="false">
                <v:path arrowok="t"/>
                <v:fill type="solid"/>
              </v:shape>
            </v:group>
            <v:group style="position:absolute;left:4283;top:1728;width:10;height:20" coordorigin="4283,1728" coordsize="10,20">
              <v:shape style="position:absolute;left:4283;top:1728;width:10;height:20" coordorigin="4283,1728" coordsize="10,20" path="m4283,1748l4292,1748,4292,1728,4283,1728,4283,1748xe" filled="true" fillcolor="#000000" stroked="false">
                <v:path arrowok="t"/>
                <v:fill type="solid"/>
              </v:shape>
            </v:group>
            <v:group style="position:absolute;left:6781;top:1440;width:10;height:20" coordorigin="6781,1440" coordsize="10,20">
              <v:shape style="position:absolute;left:6781;top:1440;width:10;height:20" coordorigin="6781,1440" coordsize="10,20" path="m6781,1460l6791,1460,6791,1440,6781,1440,6781,1460xe" filled="true" fillcolor="#000000" stroked="false">
                <v:path arrowok="t"/>
                <v:fill type="solid"/>
              </v:shape>
            </v:group>
            <v:group style="position:absolute;left:6781;top:1460;width:10;height:20" coordorigin="6781,1460" coordsize="10,20">
              <v:shape style="position:absolute;left:6781;top:1460;width:10;height:20" coordorigin="6781,1460" coordsize="10,20" path="m6781,1479l6791,1479,6791,1460,6781,1460,6781,1479xe" filled="true" fillcolor="#000000" stroked="false">
                <v:path arrowok="t"/>
                <v:fill type="solid"/>
              </v:shape>
            </v:group>
            <v:group style="position:absolute;left:6781;top:1479;width:10;height:20" coordorigin="6781,1479" coordsize="10,20">
              <v:shape style="position:absolute;left:6781;top:1479;width:10;height:20" coordorigin="6781,1479" coordsize="10,20" path="m6781,1498l6791,1498,6791,1479,6781,1479,6781,1498xe" filled="true" fillcolor="#000000" stroked="false">
                <v:path arrowok="t"/>
                <v:fill type="solid"/>
              </v:shape>
            </v:group>
            <v:group style="position:absolute;left:6781;top:1498;width:10;height:20" coordorigin="6781,1498" coordsize="10,20">
              <v:shape style="position:absolute;left:6781;top:1498;width:10;height:20" coordorigin="6781,1498" coordsize="10,20" path="m6781,1517l6791,1517,6791,1498,6781,1498,6781,1517xe" filled="true" fillcolor="#000000" stroked="false">
                <v:path arrowok="t"/>
                <v:fill type="solid"/>
              </v:shape>
            </v:group>
            <v:group style="position:absolute;left:6781;top:1517;width:10;height:20" coordorigin="6781,1517" coordsize="10,20">
              <v:shape style="position:absolute;left:6781;top:1517;width:10;height:20" coordorigin="6781,1517" coordsize="10,20" path="m6781,1536l6791,1536,6791,1517,6781,1517,6781,1536xe" filled="true" fillcolor="#000000" stroked="false">
                <v:path arrowok="t"/>
                <v:fill type="solid"/>
              </v:shape>
            </v:group>
            <v:group style="position:absolute;left:6781;top:1536;width:10;height:20" coordorigin="6781,1536" coordsize="10,20">
              <v:shape style="position:absolute;left:6781;top:1536;width:10;height:20" coordorigin="6781,1536" coordsize="10,20" path="m6781,1556l6791,1556,6791,1536,6781,1536,6781,1556xe" filled="true" fillcolor="#000000" stroked="false">
                <v:path arrowok="t"/>
                <v:fill type="solid"/>
              </v:shape>
            </v:group>
            <v:group style="position:absolute;left:6781;top:1556;width:10;height:20" coordorigin="6781,1556" coordsize="10,20">
              <v:shape style="position:absolute;left:6781;top:1556;width:10;height:20" coordorigin="6781,1556" coordsize="10,20" path="m6781,1575l6791,1575,6791,1556,6781,1556,6781,1575xe" filled="true" fillcolor="#000000" stroked="false">
                <v:path arrowok="t"/>
                <v:fill type="solid"/>
              </v:shape>
            </v:group>
            <v:group style="position:absolute;left:6781;top:1575;width:10;height:20" coordorigin="6781,1575" coordsize="10,20">
              <v:shape style="position:absolute;left:6781;top:1575;width:10;height:20" coordorigin="6781,1575" coordsize="10,20" path="m6781,1594l6791,1594,6791,1575,6781,1575,6781,1594xe" filled="true" fillcolor="#000000" stroked="false">
                <v:path arrowok="t"/>
                <v:fill type="solid"/>
              </v:shape>
            </v:group>
            <v:group style="position:absolute;left:6781;top:1594;width:10;height:20" coordorigin="6781,1594" coordsize="10,20">
              <v:shape style="position:absolute;left:6781;top:1594;width:10;height:20" coordorigin="6781,1594" coordsize="10,20" path="m6781,1613l6791,1613,6791,1594,6781,1594,6781,1613xe" filled="true" fillcolor="#000000" stroked="false">
                <v:path arrowok="t"/>
                <v:fill type="solid"/>
              </v:shape>
            </v:group>
            <v:group style="position:absolute;left:6781;top:1613;width:10;height:20" coordorigin="6781,1613" coordsize="10,20">
              <v:shape style="position:absolute;left:6781;top:1613;width:10;height:20" coordorigin="6781,1613" coordsize="10,20" path="m6781,1632l6791,1632,6791,1613,6781,1613,6781,1632xe" filled="true" fillcolor="#000000" stroked="false">
                <v:path arrowok="t"/>
                <v:fill type="solid"/>
              </v:shape>
            </v:group>
            <v:group style="position:absolute;left:6781;top:1632;width:10;height:20" coordorigin="6781,1632" coordsize="10,20">
              <v:shape style="position:absolute;left:6781;top:1632;width:10;height:20" coordorigin="6781,1632" coordsize="10,20" path="m6781,1652l6791,1652,6791,1632,6781,1632,6781,1652xe" filled="true" fillcolor="#000000" stroked="false">
                <v:path arrowok="t"/>
                <v:fill type="solid"/>
              </v:shape>
            </v:group>
            <v:group style="position:absolute;left:6781;top:1652;width:10;height:20" coordorigin="6781,1652" coordsize="10,20">
              <v:shape style="position:absolute;left:6781;top:1652;width:10;height:20" coordorigin="6781,1652" coordsize="10,20" path="m6781,1671l6791,1671,6791,1652,6781,1652,6781,1671xe" filled="true" fillcolor="#000000" stroked="false">
                <v:path arrowok="t"/>
                <v:fill type="solid"/>
              </v:shape>
            </v:group>
            <v:group style="position:absolute;left:6781;top:1671;width:10;height:20" coordorigin="6781,1671" coordsize="10,20">
              <v:shape style="position:absolute;left:6781;top:1671;width:10;height:20" coordorigin="6781,1671" coordsize="10,20" path="m6781,1690l6791,1690,6791,1671,6781,1671,6781,1690xe" filled="true" fillcolor="#000000" stroked="false">
                <v:path arrowok="t"/>
                <v:fill type="solid"/>
              </v:shape>
            </v:group>
            <v:group style="position:absolute;left:6781;top:1690;width:10;height:20" coordorigin="6781,1690" coordsize="10,20">
              <v:shape style="position:absolute;left:6781;top:1690;width:10;height:20" coordorigin="6781,1690" coordsize="10,20" path="m6781,1709l6791,1709,6791,1690,6781,1690,6781,1709xe" filled="true" fillcolor="#000000" stroked="false">
                <v:path arrowok="t"/>
                <v:fill type="solid"/>
              </v:shape>
            </v:group>
            <v:group style="position:absolute;left:6781;top:1709;width:10;height:20" coordorigin="6781,1709" coordsize="10,20">
              <v:shape style="position:absolute;left:6781;top:1709;width:10;height:20" coordorigin="6781,1709" coordsize="10,20" path="m6781,1728l6791,1728,6791,1709,6781,1709,6781,1728xe" filled="true" fillcolor="#000000" stroked="false">
                <v:path arrowok="t"/>
                <v:fill type="solid"/>
              </v:shape>
            </v:group>
            <v:group style="position:absolute;left:6781;top:1728;width:10;height:20" coordorigin="6781,1728" coordsize="10,20">
              <v:shape style="position:absolute;left:6781;top:1728;width:10;height:20" coordorigin="6781,1728" coordsize="10,20" path="m6781,1748l6791,1748,6791,1728,6781,1728,6781,1748xe" filled="true" fillcolor="#000000" stroked="false">
                <v:path arrowok="t"/>
                <v:fill type="solid"/>
              </v:shape>
            </v:group>
            <v:group style="position:absolute;left:7955;top:1440;width:11;height:20" coordorigin="7955,1440" coordsize="11,20">
              <v:shape style="position:absolute;left:7955;top:1440;width:11;height:20" coordorigin="7955,1440" coordsize="11,20" path="m7955,1460l7965,1460,7965,1440,7955,1440,7955,1460xe" filled="true" fillcolor="#000000" stroked="false">
                <v:path arrowok="t"/>
                <v:fill type="solid"/>
              </v:shape>
            </v:group>
            <v:group style="position:absolute;left:7955;top:1460;width:11;height:20" coordorigin="7955,1460" coordsize="11,20">
              <v:shape style="position:absolute;left:7955;top:1460;width:11;height:20" coordorigin="7955,1460" coordsize="11,20" path="m7955,1479l7965,1479,7965,1460,7955,1460,7955,1479xe" filled="true" fillcolor="#000000" stroked="false">
                <v:path arrowok="t"/>
                <v:fill type="solid"/>
              </v:shape>
            </v:group>
            <v:group style="position:absolute;left:7955;top:1479;width:11;height:20" coordorigin="7955,1479" coordsize="11,20">
              <v:shape style="position:absolute;left:7955;top:1479;width:11;height:20" coordorigin="7955,1479" coordsize="11,20" path="m7955,1498l7965,1498,7965,1479,7955,1479,7955,1498xe" filled="true" fillcolor="#000000" stroked="false">
                <v:path arrowok="t"/>
                <v:fill type="solid"/>
              </v:shape>
            </v:group>
            <v:group style="position:absolute;left:7955;top:1498;width:11;height:20" coordorigin="7955,1498" coordsize="11,20">
              <v:shape style="position:absolute;left:7955;top:1498;width:11;height:20" coordorigin="7955,1498" coordsize="11,20" path="m7955,1517l7965,1517,7965,1498,7955,1498,7955,1517xe" filled="true" fillcolor="#000000" stroked="false">
                <v:path arrowok="t"/>
                <v:fill type="solid"/>
              </v:shape>
            </v:group>
            <v:group style="position:absolute;left:7955;top:1517;width:11;height:20" coordorigin="7955,1517" coordsize="11,20">
              <v:shape style="position:absolute;left:7955;top:1517;width:11;height:20" coordorigin="7955,1517" coordsize="11,20" path="m7955,1536l7965,1536,7965,1517,7955,1517,7955,1536xe" filled="true" fillcolor="#000000" stroked="false">
                <v:path arrowok="t"/>
                <v:fill type="solid"/>
              </v:shape>
            </v:group>
            <v:group style="position:absolute;left:7955;top:1536;width:11;height:20" coordorigin="7955,1536" coordsize="11,20">
              <v:shape style="position:absolute;left:7955;top:1536;width:11;height:20" coordorigin="7955,1536" coordsize="11,20" path="m7955,1556l7965,1556,7965,1536,7955,1536,7955,1556xe" filled="true" fillcolor="#000000" stroked="false">
                <v:path arrowok="t"/>
                <v:fill type="solid"/>
              </v:shape>
            </v:group>
            <v:group style="position:absolute;left:7955;top:1556;width:11;height:20" coordorigin="7955,1556" coordsize="11,20">
              <v:shape style="position:absolute;left:7955;top:1556;width:11;height:20" coordorigin="7955,1556" coordsize="11,20" path="m7955,1575l7965,1575,7965,1556,7955,1556,7955,1575xe" filled="true" fillcolor="#000000" stroked="false">
                <v:path arrowok="t"/>
                <v:fill type="solid"/>
              </v:shape>
            </v:group>
            <v:group style="position:absolute;left:7955;top:1575;width:11;height:20" coordorigin="7955,1575" coordsize="11,20">
              <v:shape style="position:absolute;left:7955;top:1575;width:11;height:20" coordorigin="7955,1575" coordsize="11,20" path="m7955,1594l7965,1594,7965,1575,7955,1575,7955,1594xe" filled="true" fillcolor="#000000" stroked="false">
                <v:path arrowok="t"/>
                <v:fill type="solid"/>
              </v:shape>
            </v:group>
            <v:group style="position:absolute;left:7955;top:1594;width:11;height:20" coordorigin="7955,1594" coordsize="11,20">
              <v:shape style="position:absolute;left:7955;top:1594;width:11;height:20" coordorigin="7955,1594" coordsize="11,20" path="m7955,1613l7965,1613,7965,1594,7955,1594,7955,1613xe" filled="true" fillcolor="#000000" stroked="false">
                <v:path arrowok="t"/>
                <v:fill type="solid"/>
              </v:shape>
            </v:group>
            <v:group style="position:absolute;left:7955;top:1613;width:11;height:20" coordorigin="7955,1613" coordsize="11,20">
              <v:shape style="position:absolute;left:7955;top:1613;width:11;height:20" coordorigin="7955,1613" coordsize="11,20" path="m7955,1632l7965,1632,7965,1613,7955,1613,7955,1632xe" filled="true" fillcolor="#000000" stroked="false">
                <v:path arrowok="t"/>
                <v:fill type="solid"/>
              </v:shape>
            </v:group>
            <v:group style="position:absolute;left:7955;top:1632;width:11;height:20" coordorigin="7955,1632" coordsize="11,20">
              <v:shape style="position:absolute;left:7955;top:1632;width:11;height:20" coordorigin="7955,1632" coordsize="11,20" path="m7955,1652l7965,1652,7965,1632,7955,1632,7955,1652xe" filled="true" fillcolor="#000000" stroked="false">
                <v:path arrowok="t"/>
                <v:fill type="solid"/>
              </v:shape>
            </v:group>
            <v:group style="position:absolute;left:7955;top:1652;width:11;height:20" coordorigin="7955,1652" coordsize="11,20">
              <v:shape style="position:absolute;left:7955;top:1652;width:11;height:20" coordorigin="7955,1652" coordsize="11,20" path="m7955,1671l7965,1671,7965,1652,7955,1652,7955,1671xe" filled="true" fillcolor="#000000" stroked="false">
                <v:path arrowok="t"/>
                <v:fill type="solid"/>
              </v:shape>
            </v:group>
            <v:group style="position:absolute;left:7955;top:1671;width:11;height:20" coordorigin="7955,1671" coordsize="11,20">
              <v:shape style="position:absolute;left:7955;top:1671;width:11;height:20" coordorigin="7955,1671" coordsize="11,20" path="m7955,1690l7965,1690,7965,1671,7955,1671,7955,1690xe" filled="true" fillcolor="#000000" stroked="false">
                <v:path arrowok="t"/>
                <v:fill type="solid"/>
              </v:shape>
            </v:group>
            <v:group style="position:absolute;left:7955;top:1690;width:11;height:20" coordorigin="7955,1690" coordsize="11,20">
              <v:shape style="position:absolute;left:7955;top:1690;width:11;height:20" coordorigin="7955,1690" coordsize="11,20" path="m7955,1709l7965,1709,7965,1690,7955,1690,7955,1709xe" filled="true" fillcolor="#000000" stroked="false">
                <v:path arrowok="t"/>
                <v:fill type="solid"/>
              </v:shape>
            </v:group>
            <v:group style="position:absolute;left:7955;top:1709;width:11;height:20" coordorigin="7955,1709" coordsize="11,20">
              <v:shape style="position:absolute;left:7955;top:1709;width:11;height:20" coordorigin="7955,1709" coordsize="11,20" path="m7955,1728l7965,1728,7965,1709,7955,1709,7955,1728xe" filled="true" fillcolor="#000000" stroked="false">
                <v:path arrowok="t"/>
                <v:fill type="solid"/>
              </v:shape>
            </v:group>
            <v:group style="position:absolute;left:7955;top:1728;width:11;height:20" coordorigin="7955,1728" coordsize="11,20">
              <v:shape style="position:absolute;left:7955;top:1728;width:11;height:20" coordorigin="7955,1728" coordsize="11,20" path="m7955,1748l7965,1748,7965,1728,7955,1728,7955,1748xe" filled="true" fillcolor="#000000" stroked="false">
                <v:path arrowok="t"/>
                <v:fill type="solid"/>
              </v:shape>
            </v:group>
            <v:group style="position:absolute;left:9043;top:1440;width:10;height:20" coordorigin="9043,1440" coordsize="10,20">
              <v:shape style="position:absolute;left:9043;top:1440;width:10;height:20" coordorigin="9043,1440" coordsize="10,20" path="m9043,1460l9052,1460,9052,1440,9043,1440,9043,1460xe" filled="true" fillcolor="#000000" stroked="false">
                <v:path arrowok="t"/>
                <v:fill type="solid"/>
              </v:shape>
            </v:group>
            <v:group style="position:absolute;left:9043;top:1460;width:10;height:20" coordorigin="9043,1460" coordsize="10,20">
              <v:shape style="position:absolute;left:9043;top:1460;width:10;height:20" coordorigin="9043,1460" coordsize="10,20" path="m9043,1479l9052,1479,9052,1460,9043,1460,9043,1479xe" filled="true" fillcolor="#000000" stroked="false">
                <v:path arrowok="t"/>
                <v:fill type="solid"/>
              </v:shape>
            </v:group>
            <v:group style="position:absolute;left:9043;top:1479;width:10;height:20" coordorigin="9043,1479" coordsize="10,20">
              <v:shape style="position:absolute;left:9043;top:1479;width:10;height:20" coordorigin="9043,1479" coordsize="10,20" path="m9043,1498l9052,1498,9052,1479,9043,1479,9043,1498xe" filled="true" fillcolor="#000000" stroked="false">
                <v:path arrowok="t"/>
                <v:fill type="solid"/>
              </v:shape>
            </v:group>
            <v:group style="position:absolute;left:9043;top:1498;width:10;height:20" coordorigin="9043,1498" coordsize="10,20">
              <v:shape style="position:absolute;left:9043;top:1498;width:10;height:20" coordorigin="9043,1498" coordsize="10,20" path="m9043,1517l9052,1517,9052,1498,9043,1498,9043,1517xe" filled="true" fillcolor="#000000" stroked="false">
                <v:path arrowok="t"/>
                <v:fill type="solid"/>
              </v:shape>
            </v:group>
            <v:group style="position:absolute;left:9043;top:1517;width:10;height:20" coordorigin="9043,1517" coordsize="10,20">
              <v:shape style="position:absolute;left:9043;top:1517;width:10;height:20" coordorigin="9043,1517" coordsize="10,20" path="m9043,1536l9052,1536,9052,1517,9043,1517,9043,1536xe" filled="true" fillcolor="#000000" stroked="false">
                <v:path arrowok="t"/>
                <v:fill type="solid"/>
              </v:shape>
            </v:group>
            <v:group style="position:absolute;left:9043;top:1536;width:10;height:20" coordorigin="9043,1536" coordsize="10,20">
              <v:shape style="position:absolute;left:9043;top:1536;width:10;height:20" coordorigin="9043,1536" coordsize="10,20" path="m9043,1556l9052,1556,9052,1536,9043,1536,9043,1556xe" filled="true" fillcolor="#000000" stroked="false">
                <v:path arrowok="t"/>
                <v:fill type="solid"/>
              </v:shape>
            </v:group>
            <v:group style="position:absolute;left:9043;top:1556;width:10;height:20" coordorigin="9043,1556" coordsize="10,20">
              <v:shape style="position:absolute;left:9043;top:1556;width:10;height:20" coordorigin="9043,1556" coordsize="10,20" path="m9043,1575l9052,1575,9052,1556,9043,1556,9043,1575xe" filled="true" fillcolor="#000000" stroked="false">
                <v:path arrowok="t"/>
                <v:fill type="solid"/>
              </v:shape>
            </v:group>
            <v:group style="position:absolute;left:9043;top:1575;width:10;height:20" coordorigin="9043,1575" coordsize="10,20">
              <v:shape style="position:absolute;left:9043;top:1575;width:10;height:20" coordorigin="9043,1575" coordsize="10,20" path="m9043,1594l9052,1594,9052,1575,9043,1575,9043,1594xe" filled="true" fillcolor="#000000" stroked="false">
                <v:path arrowok="t"/>
                <v:fill type="solid"/>
              </v:shape>
            </v:group>
            <v:group style="position:absolute;left:9043;top:1594;width:10;height:20" coordorigin="9043,1594" coordsize="10,20">
              <v:shape style="position:absolute;left:9043;top:1594;width:10;height:20" coordorigin="9043,1594" coordsize="10,20" path="m9043,1613l9052,1613,9052,1594,9043,1594,9043,1613xe" filled="true" fillcolor="#000000" stroked="false">
                <v:path arrowok="t"/>
                <v:fill type="solid"/>
              </v:shape>
            </v:group>
            <v:group style="position:absolute;left:9043;top:1613;width:10;height:20" coordorigin="9043,1613" coordsize="10,20">
              <v:shape style="position:absolute;left:9043;top:1613;width:10;height:20" coordorigin="9043,1613" coordsize="10,20" path="m9043,1632l9052,1632,9052,1613,9043,1613,9043,1632xe" filled="true" fillcolor="#000000" stroked="false">
                <v:path arrowok="t"/>
                <v:fill type="solid"/>
              </v:shape>
            </v:group>
            <v:group style="position:absolute;left:9043;top:1632;width:10;height:20" coordorigin="9043,1632" coordsize="10,20">
              <v:shape style="position:absolute;left:9043;top:1632;width:10;height:20" coordorigin="9043,1632" coordsize="10,20" path="m9043,1652l9052,1652,9052,1632,9043,1632,9043,1652xe" filled="true" fillcolor="#000000" stroked="false">
                <v:path arrowok="t"/>
                <v:fill type="solid"/>
              </v:shape>
            </v:group>
            <v:group style="position:absolute;left:9043;top:1652;width:10;height:20" coordorigin="9043,1652" coordsize="10,20">
              <v:shape style="position:absolute;left:9043;top:1652;width:10;height:20" coordorigin="9043,1652" coordsize="10,20" path="m9043,1671l9052,1671,9052,1652,9043,1652,9043,1671xe" filled="true" fillcolor="#000000" stroked="false">
                <v:path arrowok="t"/>
                <v:fill type="solid"/>
              </v:shape>
            </v:group>
            <v:group style="position:absolute;left:9043;top:1671;width:10;height:20" coordorigin="9043,1671" coordsize="10,20">
              <v:shape style="position:absolute;left:9043;top:1671;width:10;height:20" coordorigin="9043,1671" coordsize="10,20" path="m9043,1690l9052,1690,9052,1671,9043,1671,9043,1690xe" filled="true" fillcolor="#000000" stroked="false">
                <v:path arrowok="t"/>
                <v:fill type="solid"/>
              </v:shape>
            </v:group>
            <v:group style="position:absolute;left:9043;top:1690;width:10;height:20" coordorigin="9043,1690" coordsize="10,20">
              <v:shape style="position:absolute;left:9043;top:1690;width:10;height:20" coordorigin="9043,1690" coordsize="10,20" path="m9043,1709l9052,1709,9052,1690,9043,1690,9043,1709xe" filled="true" fillcolor="#000000" stroked="false">
                <v:path arrowok="t"/>
                <v:fill type="solid"/>
              </v:shape>
            </v:group>
            <v:group style="position:absolute;left:9043;top:1709;width:10;height:20" coordorigin="9043,1709" coordsize="10,20">
              <v:shape style="position:absolute;left:9043;top:1709;width:10;height:20" coordorigin="9043,1709" coordsize="10,20" path="m9043,1728l9052,1728,9052,1709,9043,1709,9043,1728xe" filled="true" fillcolor="#000000" stroked="false">
                <v:path arrowok="t"/>
                <v:fill type="solid"/>
              </v:shape>
            </v:group>
            <v:group style="position:absolute;left:9043;top:1728;width:10;height:20" coordorigin="9043,1728" coordsize="10,20">
              <v:shape style="position:absolute;left:9043;top:1728;width:10;height:20" coordorigin="9043,1728" coordsize="10,20" path="m9043,1748l9052,1748,9052,1728,9043,1728,9043,1748xe" filled="true" fillcolor="#000000" stroked="false">
                <v:path arrowok="t"/>
                <v:fill type="solid"/>
              </v:shape>
              <v:shape style="position:absolute;left:2;top:1652;width:3126;height:110" type="#_x0000_t75" stroked="false">
                <v:imagedata r:id="rId333" o:title=""/>
              </v:shape>
              <v:shape style="position:absolute;left:3104;top:1748;width:1188;height:14" type="#_x0000_t75" stroked="false">
                <v:imagedata r:id="rId334" o:title=""/>
              </v:shape>
              <v:shape style="position:absolute;left:4278;top:1748;width:2513;height:14" type="#_x0000_t75" stroked="false">
                <v:imagedata r:id="rId335" o:title=""/>
              </v:shape>
              <v:shape style="position:absolute;left:6777;top:1748;width:1188;height:14" type="#_x0000_t75" stroked="false">
                <v:imagedata r:id="rId336" o:title=""/>
              </v:shape>
              <v:shape style="position:absolute;left:7950;top:1748;width:1102;height:14" type="#_x0000_t75" stroked="false">
                <v:imagedata r:id="rId337" o:title=""/>
              </v:shape>
            </v:group>
            <v:group style="position:absolute;left:9043;top:1757;width:10;height:2" coordorigin="9043,1757" coordsize="10,2">
              <v:shape style="position:absolute;left:9043;top:1757;width:10;height:2" coordorigin="9043,1757" coordsize="10,0" path="m9043,1757l9052,1757e" filled="false" stroked="true" strokeweight=".48004pt" strokecolor="#000000">
                <v:path arrowok="t"/>
              </v:shape>
            </v:group>
            <v:group style="position:absolute;left:7;top:1762;width:10;height:20" coordorigin="7,1762" coordsize="10,20">
              <v:shape style="position:absolute;left:7;top:1762;width:10;height:20" coordorigin="7,1762" coordsize="10,20" path="m7,1781l17,1781,17,1762,7,1762,7,1781xe" filled="true" fillcolor="#000000" stroked="false">
                <v:path arrowok="t"/>
                <v:fill type="solid"/>
              </v:shape>
            </v:group>
            <v:group style="position:absolute;left:7;top:1781;width:10;height:20" coordorigin="7,1781" coordsize="10,20">
              <v:shape style="position:absolute;left:7;top:1781;width:10;height:20" coordorigin="7,1781" coordsize="10,20" path="m7,1800l17,1800,17,1781,7,1781,7,1800xe" filled="true" fillcolor="#000000" stroked="false">
                <v:path arrowok="t"/>
                <v:fill type="solid"/>
              </v:shape>
            </v:group>
            <v:group style="position:absolute;left:7;top:1800;width:10;height:20" coordorigin="7,1800" coordsize="10,20">
              <v:shape style="position:absolute;left:7;top:1800;width:10;height:20" coordorigin="7,1800" coordsize="10,20" path="m7,1820l17,1820,17,1800,7,1800,7,1820xe" filled="true" fillcolor="#000000" stroked="false">
                <v:path arrowok="t"/>
                <v:fill type="solid"/>
              </v:shape>
            </v:group>
            <v:group style="position:absolute;left:7;top:1820;width:10;height:20" coordorigin="7,1820" coordsize="10,20">
              <v:shape style="position:absolute;left:7;top:1820;width:10;height:20" coordorigin="7,1820" coordsize="10,20" path="m7,1839l17,1839,17,1820,7,1820,7,1839xe" filled="true" fillcolor="#000000" stroked="false">
                <v:path arrowok="t"/>
                <v:fill type="solid"/>
              </v:shape>
            </v:group>
            <v:group style="position:absolute;left:7;top:1839;width:10;height:20" coordorigin="7,1839" coordsize="10,20">
              <v:shape style="position:absolute;left:7;top:1839;width:10;height:20" coordorigin="7,1839" coordsize="10,20" path="m7,1858l17,1858,17,1839,7,1839,7,1858xe" filled="true" fillcolor="#000000" stroked="false">
                <v:path arrowok="t"/>
                <v:fill type="solid"/>
              </v:shape>
            </v:group>
            <v:group style="position:absolute;left:7;top:1858;width:10;height:20" coordorigin="7,1858" coordsize="10,20">
              <v:shape style="position:absolute;left:7;top:1858;width:10;height:20" coordorigin="7,1858" coordsize="10,20" path="m7,1877l17,1877,17,1858,7,1858,7,1877xe" filled="true" fillcolor="#000000" stroked="false">
                <v:path arrowok="t"/>
                <v:fill type="solid"/>
              </v:shape>
            </v:group>
            <v:group style="position:absolute;left:7;top:1877;width:10;height:20" coordorigin="7,1877" coordsize="10,20">
              <v:shape style="position:absolute;left:7;top:1877;width:10;height:20" coordorigin="7,1877" coordsize="10,20" path="m7,1896l17,1896,17,1877,7,1877,7,1896xe" filled="true" fillcolor="#000000" stroked="false">
                <v:path arrowok="t"/>
                <v:fill type="solid"/>
              </v:shape>
            </v:group>
            <v:group style="position:absolute;left:7;top:1896;width:10;height:20" coordorigin="7,1896" coordsize="10,20">
              <v:shape style="position:absolute;left:7;top:1896;width:10;height:20" coordorigin="7,1896" coordsize="10,20" path="m7,1916l17,1916,17,1896,7,1896,7,1916xe" filled="true" fillcolor="#000000" stroked="false">
                <v:path arrowok="t"/>
                <v:fill type="solid"/>
              </v:shape>
            </v:group>
            <v:group style="position:absolute;left:7;top:1916;width:10;height:20" coordorigin="7,1916" coordsize="10,20">
              <v:shape style="position:absolute;left:7;top:1916;width:10;height:20" coordorigin="7,1916" coordsize="10,20" path="m7,1935l17,1935,17,1916,7,1916,7,1935xe" filled="true" fillcolor="#000000" stroked="false">
                <v:path arrowok="t"/>
                <v:fill type="solid"/>
              </v:shape>
            </v:group>
            <v:group style="position:absolute;left:7;top:1935;width:10;height:20" coordorigin="7,1935" coordsize="10,20">
              <v:shape style="position:absolute;left:7;top:1935;width:10;height:20" coordorigin="7,1935" coordsize="10,20" path="m7,1954l17,1954,17,1935,7,1935,7,1954xe" filled="true" fillcolor="#000000" stroked="false">
                <v:path arrowok="t"/>
                <v:fill type="solid"/>
              </v:shape>
            </v:group>
            <v:group style="position:absolute;left:7;top:1954;width:10;height:20" coordorigin="7,1954" coordsize="10,20">
              <v:shape style="position:absolute;left:7;top:1954;width:10;height:20" coordorigin="7,1954" coordsize="10,20" path="m7,1973l17,1973,17,1954,7,1954,7,1973xe" filled="true" fillcolor="#000000" stroked="false">
                <v:path arrowok="t"/>
                <v:fill type="solid"/>
              </v:shape>
            </v:group>
            <v:group style="position:absolute;left:7;top:1973;width:10;height:20" coordorigin="7,1973" coordsize="10,20">
              <v:shape style="position:absolute;left:7;top:1973;width:10;height:20" coordorigin="7,1973" coordsize="10,20" path="m7,1992l17,1992,17,1973,7,1973,7,1992xe" filled="true" fillcolor="#000000" stroked="false">
                <v:path arrowok="t"/>
                <v:fill type="solid"/>
              </v:shape>
            </v:group>
            <v:group style="position:absolute;left:7;top:1992;width:10;height:20" coordorigin="7,1992" coordsize="10,20">
              <v:shape style="position:absolute;left:7;top:1992;width:10;height:20" coordorigin="7,1992" coordsize="10,20" path="m7,2012l17,2012,17,1992,7,1992,7,2012xe" filled="true" fillcolor="#000000" stroked="false">
                <v:path arrowok="t"/>
                <v:fill type="solid"/>
              </v:shape>
            </v:group>
            <v:group style="position:absolute;left:7;top:2012;width:10;height:20" coordorigin="7,2012" coordsize="10,20">
              <v:shape style="position:absolute;left:7;top:2012;width:10;height:20" coordorigin="7,2012" coordsize="10,20" path="m7,2031l17,2031,17,2012,7,2012,7,2031xe" filled="true" fillcolor="#000000" stroked="false">
                <v:path arrowok="t"/>
                <v:fill type="solid"/>
              </v:shape>
            </v:group>
            <v:group style="position:absolute;left:7;top:2031;width:10;height:20" coordorigin="7,2031" coordsize="10,20">
              <v:shape style="position:absolute;left:7;top:2031;width:10;height:20" coordorigin="7,2031" coordsize="10,20" path="m7,2050l17,2050,17,2031,7,2031,7,2050xe" filled="true" fillcolor="#000000" stroked="false">
                <v:path arrowok="t"/>
                <v:fill type="solid"/>
              </v:shape>
            </v:group>
            <v:group style="position:absolute;left:7;top:2050;width:10;height:20" coordorigin="7,2050" coordsize="10,20">
              <v:shape style="position:absolute;left:7;top:2050;width:10;height:20" coordorigin="7,2050" coordsize="10,20" path="m7,2069l17,2069,17,2050,7,2050,7,2069xe" filled="true" fillcolor="#000000" stroked="false">
                <v:path arrowok="t"/>
                <v:fill type="solid"/>
              </v:shape>
            </v:group>
            <v:group style="position:absolute;left:3109;top:1762;width:10;height:20" coordorigin="3109,1762" coordsize="10,20">
              <v:shape style="position:absolute;left:3109;top:1762;width:10;height:20" coordorigin="3109,1762" coordsize="10,20" path="m3109,1781l3119,1781,3119,1762,3109,1762,3109,1781xe" filled="true" fillcolor="#000000" stroked="false">
                <v:path arrowok="t"/>
                <v:fill type="solid"/>
              </v:shape>
            </v:group>
            <v:group style="position:absolute;left:3109;top:1781;width:10;height:20" coordorigin="3109,1781" coordsize="10,20">
              <v:shape style="position:absolute;left:3109;top:1781;width:10;height:20" coordorigin="3109,1781" coordsize="10,20" path="m3109,1800l3119,1800,3119,1781,3109,1781,3109,1800xe" filled="true" fillcolor="#000000" stroked="false">
                <v:path arrowok="t"/>
                <v:fill type="solid"/>
              </v:shape>
            </v:group>
            <v:group style="position:absolute;left:3109;top:1800;width:10;height:20" coordorigin="3109,1800" coordsize="10,20">
              <v:shape style="position:absolute;left:3109;top:1800;width:10;height:20" coordorigin="3109,1800" coordsize="10,20" path="m3109,1820l3119,1820,3119,1800,3109,1800,3109,1820xe" filled="true" fillcolor="#000000" stroked="false">
                <v:path arrowok="t"/>
                <v:fill type="solid"/>
              </v:shape>
            </v:group>
            <v:group style="position:absolute;left:3109;top:1820;width:10;height:20" coordorigin="3109,1820" coordsize="10,20">
              <v:shape style="position:absolute;left:3109;top:1820;width:10;height:20" coordorigin="3109,1820" coordsize="10,20" path="m3109,1839l3119,1839,3119,1820,3109,1820,3109,1839xe" filled="true" fillcolor="#000000" stroked="false">
                <v:path arrowok="t"/>
                <v:fill type="solid"/>
              </v:shape>
            </v:group>
            <v:group style="position:absolute;left:3109;top:1839;width:10;height:20" coordorigin="3109,1839" coordsize="10,20">
              <v:shape style="position:absolute;left:3109;top:1839;width:10;height:20" coordorigin="3109,1839" coordsize="10,20" path="m3109,1858l3119,1858,3119,1839,3109,1839,3109,1858xe" filled="true" fillcolor="#000000" stroked="false">
                <v:path arrowok="t"/>
                <v:fill type="solid"/>
              </v:shape>
            </v:group>
            <v:group style="position:absolute;left:3109;top:1858;width:10;height:20" coordorigin="3109,1858" coordsize="10,20">
              <v:shape style="position:absolute;left:3109;top:1858;width:10;height:20" coordorigin="3109,1858" coordsize="10,20" path="m3109,1877l3119,1877,3119,1858,3109,1858,3109,1877xe" filled="true" fillcolor="#000000" stroked="false">
                <v:path arrowok="t"/>
                <v:fill type="solid"/>
              </v:shape>
            </v:group>
            <v:group style="position:absolute;left:3109;top:1877;width:10;height:20" coordorigin="3109,1877" coordsize="10,20">
              <v:shape style="position:absolute;left:3109;top:1877;width:10;height:20" coordorigin="3109,1877" coordsize="10,20" path="m3109,1896l3119,1896,3119,1877,3109,1877,3109,1896xe" filled="true" fillcolor="#000000" stroked="false">
                <v:path arrowok="t"/>
                <v:fill type="solid"/>
              </v:shape>
            </v:group>
            <v:group style="position:absolute;left:3109;top:1896;width:10;height:20" coordorigin="3109,1896" coordsize="10,20">
              <v:shape style="position:absolute;left:3109;top:1896;width:10;height:20" coordorigin="3109,1896" coordsize="10,20" path="m3109,1916l3119,1916,3119,1896,3109,1896,3109,1916xe" filled="true" fillcolor="#000000" stroked="false">
                <v:path arrowok="t"/>
                <v:fill type="solid"/>
              </v:shape>
            </v:group>
            <v:group style="position:absolute;left:3109;top:1916;width:10;height:20" coordorigin="3109,1916" coordsize="10,20">
              <v:shape style="position:absolute;left:3109;top:1916;width:10;height:20" coordorigin="3109,1916" coordsize="10,20" path="m3109,1935l3119,1935,3119,1916,3109,1916,3109,1935xe" filled="true" fillcolor="#000000" stroked="false">
                <v:path arrowok="t"/>
                <v:fill type="solid"/>
              </v:shape>
            </v:group>
            <v:group style="position:absolute;left:3109;top:1935;width:10;height:20" coordorigin="3109,1935" coordsize="10,20">
              <v:shape style="position:absolute;left:3109;top:1935;width:10;height:20" coordorigin="3109,1935" coordsize="10,20" path="m3109,1954l3119,1954,3119,1935,3109,1935,3109,1954xe" filled="true" fillcolor="#000000" stroked="false">
                <v:path arrowok="t"/>
                <v:fill type="solid"/>
              </v:shape>
            </v:group>
            <v:group style="position:absolute;left:3109;top:1954;width:10;height:20" coordorigin="3109,1954" coordsize="10,20">
              <v:shape style="position:absolute;left:3109;top:1954;width:10;height:20" coordorigin="3109,1954" coordsize="10,20" path="m3109,1973l3119,1973,3119,1954,3109,1954,3109,1973xe" filled="true" fillcolor="#000000" stroked="false">
                <v:path arrowok="t"/>
                <v:fill type="solid"/>
              </v:shape>
            </v:group>
            <v:group style="position:absolute;left:4283;top:1762;width:10;height:20" coordorigin="4283,1762" coordsize="10,20">
              <v:shape style="position:absolute;left:4283;top:1762;width:10;height:20" coordorigin="4283,1762" coordsize="10,20" path="m4283,1781l4292,1781,4292,1762,4283,1762,4283,1781xe" filled="true" fillcolor="#000000" stroked="false">
                <v:path arrowok="t"/>
                <v:fill type="solid"/>
              </v:shape>
            </v:group>
            <v:group style="position:absolute;left:4283;top:1781;width:10;height:20" coordorigin="4283,1781" coordsize="10,20">
              <v:shape style="position:absolute;left:4283;top:1781;width:10;height:20" coordorigin="4283,1781" coordsize="10,20" path="m4283,1800l4292,1800,4292,1781,4283,1781,4283,1800xe" filled="true" fillcolor="#000000" stroked="false">
                <v:path arrowok="t"/>
                <v:fill type="solid"/>
              </v:shape>
            </v:group>
            <v:group style="position:absolute;left:4283;top:1800;width:10;height:20" coordorigin="4283,1800" coordsize="10,20">
              <v:shape style="position:absolute;left:4283;top:1800;width:10;height:20" coordorigin="4283,1800" coordsize="10,20" path="m4283,1820l4292,1820,4292,1800,4283,1800,4283,1820xe" filled="true" fillcolor="#000000" stroked="false">
                <v:path arrowok="t"/>
                <v:fill type="solid"/>
              </v:shape>
            </v:group>
            <v:group style="position:absolute;left:4283;top:1820;width:10;height:20" coordorigin="4283,1820" coordsize="10,20">
              <v:shape style="position:absolute;left:4283;top:1820;width:10;height:20" coordorigin="4283,1820" coordsize="10,20" path="m4283,1839l4292,1839,4292,1820,4283,1820,4283,1839xe" filled="true" fillcolor="#000000" stroked="false">
                <v:path arrowok="t"/>
                <v:fill type="solid"/>
              </v:shape>
            </v:group>
            <v:group style="position:absolute;left:4283;top:1839;width:10;height:20" coordorigin="4283,1839" coordsize="10,20">
              <v:shape style="position:absolute;left:4283;top:1839;width:10;height:20" coordorigin="4283,1839" coordsize="10,20" path="m4283,1858l4292,1858,4292,1839,4283,1839,4283,1858xe" filled="true" fillcolor="#000000" stroked="false">
                <v:path arrowok="t"/>
                <v:fill type="solid"/>
              </v:shape>
            </v:group>
            <v:group style="position:absolute;left:4283;top:1858;width:10;height:20" coordorigin="4283,1858" coordsize="10,20">
              <v:shape style="position:absolute;left:4283;top:1858;width:10;height:20" coordorigin="4283,1858" coordsize="10,20" path="m4283,1877l4292,1877,4292,1858,4283,1858,4283,1877xe" filled="true" fillcolor="#000000" stroked="false">
                <v:path arrowok="t"/>
                <v:fill type="solid"/>
              </v:shape>
            </v:group>
            <v:group style="position:absolute;left:4283;top:1877;width:10;height:20" coordorigin="4283,1877" coordsize="10,20">
              <v:shape style="position:absolute;left:4283;top:1877;width:10;height:20" coordorigin="4283,1877" coordsize="10,20" path="m4283,1896l4292,1896,4292,1877,4283,1877,4283,1896xe" filled="true" fillcolor="#000000" stroked="false">
                <v:path arrowok="t"/>
                <v:fill type="solid"/>
              </v:shape>
            </v:group>
            <v:group style="position:absolute;left:4283;top:1896;width:10;height:20" coordorigin="4283,1896" coordsize="10,20">
              <v:shape style="position:absolute;left:4283;top:1896;width:10;height:20" coordorigin="4283,1896" coordsize="10,20" path="m4283,1916l4292,1916,4292,1896,4283,1896,4283,1916xe" filled="true" fillcolor="#000000" stroked="false">
                <v:path arrowok="t"/>
                <v:fill type="solid"/>
              </v:shape>
            </v:group>
            <v:group style="position:absolute;left:4283;top:1916;width:10;height:20" coordorigin="4283,1916" coordsize="10,20">
              <v:shape style="position:absolute;left:4283;top:1916;width:10;height:20" coordorigin="4283,1916" coordsize="10,20" path="m4283,1935l4292,1935,4292,1916,4283,1916,4283,1935xe" filled="true" fillcolor="#000000" stroked="false">
                <v:path arrowok="t"/>
                <v:fill type="solid"/>
              </v:shape>
            </v:group>
            <v:group style="position:absolute;left:4283;top:1935;width:10;height:20" coordorigin="4283,1935" coordsize="10,20">
              <v:shape style="position:absolute;left:4283;top:1935;width:10;height:20" coordorigin="4283,1935" coordsize="10,20" path="m4283,1954l4292,1954,4292,1935,4283,1935,4283,1954xe" filled="true" fillcolor="#000000" stroked="false">
                <v:path arrowok="t"/>
                <v:fill type="solid"/>
              </v:shape>
            </v:group>
            <v:group style="position:absolute;left:4283;top:1954;width:10;height:20" coordorigin="4283,1954" coordsize="10,20">
              <v:shape style="position:absolute;left:4283;top:1954;width:10;height:20" coordorigin="4283,1954" coordsize="10,20" path="m4283,1973l4292,1973,4292,1954,4283,1954,4283,1973xe" filled="true" fillcolor="#000000" stroked="false">
                <v:path arrowok="t"/>
                <v:fill type="solid"/>
              </v:shape>
            </v:group>
            <v:group style="position:absolute;left:4283;top:1973;width:10;height:20" coordorigin="4283,1973" coordsize="10,20">
              <v:shape style="position:absolute;left:4283;top:1973;width:10;height:20" coordorigin="4283,1973" coordsize="10,20" path="m4283,1992l4292,1992,4292,1973,4283,1973,4283,1992xe" filled="true" fillcolor="#000000" stroked="false">
                <v:path arrowok="t"/>
                <v:fill type="solid"/>
              </v:shape>
            </v:group>
            <v:group style="position:absolute;left:4283;top:1992;width:10;height:20" coordorigin="4283,1992" coordsize="10,20">
              <v:shape style="position:absolute;left:4283;top:1992;width:10;height:20" coordorigin="4283,1992" coordsize="10,20" path="m4283,2012l4292,2012,4292,1992,4283,1992,4283,2012xe" filled="true" fillcolor="#000000" stroked="false">
                <v:path arrowok="t"/>
                <v:fill type="solid"/>
              </v:shape>
            </v:group>
            <v:group style="position:absolute;left:4283;top:2012;width:10;height:20" coordorigin="4283,2012" coordsize="10,20">
              <v:shape style="position:absolute;left:4283;top:2012;width:10;height:20" coordorigin="4283,2012" coordsize="10,20" path="m4283,2031l4292,2031,4292,2012,4283,2012,4283,2031xe" filled="true" fillcolor="#000000" stroked="false">
                <v:path arrowok="t"/>
                <v:fill type="solid"/>
              </v:shape>
            </v:group>
            <v:group style="position:absolute;left:4283;top:2031;width:10;height:20" coordorigin="4283,2031" coordsize="10,20">
              <v:shape style="position:absolute;left:4283;top:2031;width:10;height:20" coordorigin="4283,2031" coordsize="10,20" path="m4283,2050l4292,2050,4292,2031,4283,2031,4283,2050xe" filled="true" fillcolor="#000000" stroked="false">
                <v:path arrowok="t"/>
                <v:fill type="solid"/>
              </v:shape>
            </v:group>
            <v:group style="position:absolute;left:4283;top:2050;width:10;height:20" coordorigin="4283,2050" coordsize="10,20">
              <v:shape style="position:absolute;left:4283;top:2050;width:10;height:20" coordorigin="4283,2050" coordsize="10,20" path="m4283,2069l4292,2069,4292,2050,4283,2050,4283,2069xe" filled="true" fillcolor="#000000" stroked="false">
                <v:path arrowok="t"/>
                <v:fill type="solid"/>
              </v:shape>
            </v:group>
            <v:group style="position:absolute;left:6781;top:1762;width:10;height:20" coordorigin="6781,1762" coordsize="10,20">
              <v:shape style="position:absolute;left:6781;top:1762;width:10;height:20" coordorigin="6781,1762" coordsize="10,20" path="m6781,1781l6791,1781,6791,1762,6781,1762,6781,1781xe" filled="true" fillcolor="#000000" stroked="false">
                <v:path arrowok="t"/>
                <v:fill type="solid"/>
              </v:shape>
            </v:group>
            <v:group style="position:absolute;left:6781;top:1781;width:10;height:20" coordorigin="6781,1781" coordsize="10,20">
              <v:shape style="position:absolute;left:6781;top:1781;width:10;height:20" coordorigin="6781,1781" coordsize="10,20" path="m6781,1800l6791,1800,6791,1781,6781,1781,6781,1800xe" filled="true" fillcolor="#000000" stroked="false">
                <v:path arrowok="t"/>
                <v:fill type="solid"/>
              </v:shape>
            </v:group>
            <v:group style="position:absolute;left:6781;top:1800;width:10;height:20" coordorigin="6781,1800" coordsize="10,20">
              <v:shape style="position:absolute;left:6781;top:1800;width:10;height:20" coordorigin="6781,1800" coordsize="10,20" path="m6781,1820l6791,1820,6791,1800,6781,1800,6781,1820xe" filled="true" fillcolor="#000000" stroked="false">
                <v:path arrowok="t"/>
                <v:fill type="solid"/>
              </v:shape>
            </v:group>
            <v:group style="position:absolute;left:6781;top:1820;width:10;height:20" coordorigin="6781,1820" coordsize="10,20">
              <v:shape style="position:absolute;left:6781;top:1820;width:10;height:20" coordorigin="6781,1820" coordsize="10,20" path="m6781,1839l6791,1839,6791,1820,6781,1820,6781,1839xe" filled="true" fillcolor="#000000" stroked="false">
                <v:path arrowok="t"/>
                <v:fill type="solid"/>
              </v:shape>
            </v:group>
            <v:group style="position:absolute;left:6781;top:1839;width:10;height:20" coordorigin="6781,1839" coordsize="10,20">
              <v:shape style="position:absolute;left:6781;top:1839;width:10;height:20" coordorigin="6781,1839" coordsize="10,20" path="m6781,1858l6791,1858,6791,1839,6781,1839,6781,1858xe" filled="true" fillcolor="#000000" stroked="false">
                <v:path arrowok="t"/>
                <v:fill type="solid"/>
              </v:shape>
            </v:group>
            <v:group style="position:absolute;left:6781;top:1858;width:10;height:20" coordorigin="6781,1858" coordsize="10,20">
              <v:shape style="position:absolute;left:6781;top:1858;width:10;height:20" coordorigin="6781,1858" coordsize="10,20" path="m6781,1877l6791,1877,6791,1858,6781,1858,6781,1877xe" filled="true" fillcolor="#000000" stroked="false">
                <v:path arrowok="t"/>
                <v:fill type="solid"/>
              </v:shape>
            </v:group>
            <v:group style="position:absolute;left:6781;top:1877;width:10;height:20" coordorigin="6781,1877" coordsize="10,20">
              <v:shape style="position:absolute;left:6781;top:1877;width:10;height:20" coordorigin="6781,1877" coordsize="10,20" path="m6781,1896l6791,1896,6791,1877,6781,1877,6781,1896xe" filled="true" fillcolor="#000000" stroked="false">
                <v:path arrowok="t"/>
                <v:fill type="solid"/>
              </v:shape>
            </v:group>
            <v:group style="position:absolute;left:6781;top:1896;width:10;height:20" coordorigin="6781,1896" coordsize="10,20">
              <v:shape style="position:absolute;left:6781;top:1896;width:10;height:20" coordorigin="6781,1896" coordsize="10,20" path="m6781,1916l6791,1916,6791,1896,6781,1896,6781,1916xe" filled="true" fillcolor="#000000" stroked="false">
                <v:path arrowok="t"/>
                <v:fill type="solid"/>
              </v:shape>
            </v:group>
            <v:group style="position:absolute;left:6781;top:1916;width:10;height:20" coordorigin="6781,1916" coordsize="10,20">
              <v:shape style="position:absolute;left:6781;top:1916;width:10;height:20" coordorigin="6781,1916" coordsize="10,20" path="m6781,1935l6791,1935,6791,1916,6781,1916,6781,1935xe" filled="true" fillcolor="#000000" stroked="false">
                <v:path arrowok="t"/>
                <v:fill type="solid"/>
              </v:shape>
            </v:group>
            <v:group style="position:absolute;left:6781;top:1935;width:10;height:20" coordorigin="6781,1935" coordsize="10,20">
              <v:shape style="position:absolute;left:6781;top:1935;width:10;height:20" coordorigin="6781,1935" coordsize="10,20" path="m6781,1954l6791,1954,6791,1935,6781,1935,6781,1954xe" filled="true" fillcolor="#000000" stroked="false">
                <v:path arrowok="t"/>
                <v:fill type="solid"/>
              </v:shape>
            </v:group>
            <v:group style="position:absolute;left:6781;top:1954;width:10;height:20" coordorigin="6781,1954" coordsize="10,20">
              <v:shape style="position:absolute;left:6781;top:1954;width:10;height:20" coordorigin="6781,1954" coordsize="10,20" path="m6781,1973l6791,1973,6791,1954,6781,1954,6781,1973xe" filled="true" fillcolor="#000000" stroked="false">
                <v:path arrowok="t"/>
                <v:fill type="solid"/>
              </v:shape>
            </v:group>
            <v:group style="position:absolute;left:6781;top:1973;width:10;height:20" coordorigin="6781,1973" coordsize="10,20">
              <v:shape style="position:absolute;left:6781;top:1973;width:10;height:20" coordorigin="6781,1973" coordsize="10,20" path="m6781,1992l6791,1992,6791,1973,6781,1973,6781,1992xe" filled="true" fillcolor="#000000" stroked="false">
                <v:path arrowok="t"/>
                <v:fill type="solid"/>
              </v:shape>
            </v:group>
            <v:group style="position:absolute;left:6781;top:1992;width:10;height:20" coordorigin="6781,1992" coordsize="10,20">
              <v:shape style="position:absolute;left:6781;top:1992;width:10;height:20" coordorigin="6781,1992" coordsize="10,20" path="m6781,2012l6791,2012,6791,1992,6781,1992,6781,2012xe" filled="true" fillcolor="#000000" stroked="false">
                <v:path arrowok="t"/>
                <v:fill type="solid"/>
              </v:shape>
            </v:group>
            <v:group style="position:absolute;left:6781;top:2012;width:10;height:20" coordorigin="6781,2012" coordsize="10,20">
              <v:shape style="position:absolute;left:6781;top:2012;width:10;height:20" coordorigin="6781,2012" coordsize="10,20" path="m6781,2031l6791,2031,6791,2012,6781,2012,6781,2031xe" filled="true" fillcolor="#000000" stroked="false">
                <v:path arrowok="t"/>
                <v:fill type="solid"/>
              </v:shape>
            </v:group>
            <v:group style="position:absolute;left:6781;top:2031;width:10;height:20" coordorigin="6781,2031" coordsize="10,20">
              <v:shape style="position:absolute;left:6781;top:2031;width:10;height:20" coordorigin="6781,2031" coordsize="10,20" path="m6781,2050l6791,2050,6791,2031,6781,2031,6781,2050xe" filled="true" fillcolor="#000000" stroked="false">
                <v:path arrowok="t"/>
                <v:fill type="solid"/>
              </v:shape>
            </v:group>
            <v:group style="position:absolute;left:6781;top:2050;width:10;height:20" coordorigin="6781,2050" coordsize="10,20">
              <v:shape style="position:absolute;left:6781;top:2050;width:10;height:20" coordorigin="6781,2050" coordsize="10,20" path="m6781,2069l6791,2069,6791,2050,6781,2050,6781,2069xe" filled="true" fillcolor="#000000" stroked="false">
                <v:path arrowok="t"/>
                <v:fill type="solid"/>
              </v:shape>
            </v:group>
            <v:group style="position:absolute;left:7955;top:1762;width:11;height:20" coordorigin="7955,1762" coordsize="11,20">
              <v:shape style="position:absolute;left:7955;top:1762;width:11;height:20" coordorigin="7955,1762" coordsize="11,20" path="m7955,1781l7965,1781,7965,1762,7955,1762,7955,1781xe" filled="true" fillcolor="#000000" stroked="false">
                <v:path arrowok="t"/>
                <v:fill type="solid"/>
              </v:shape>
            </v:group>
            <v:group style="position:absolute;left:7955;top:1781;width:11;height:20" coordorigin="7955,1781" coordsize="11,20">
              <v:shape style="position:absolute;left:7955;top:1781;width:11;height:20" coordorigin="7955,1781" coordsize="11,20" path="m7955,1800l7965,1800,7965,1781,7955,1781,7955,1800xe" filled="true" fillcolor="#000000" stroked="false">
                <v:path arrowok="t"/>
                <v:fill type="solid"/>
              </v:shape>
            </v:group>
            <v:group style="position:absolute;left:7955;top:1800;width:11;height:20" coordorigin="7955,1800" coordsize="11,20">
              <v:shape style="position:absolute;left:7955;top:1800;width:11;height:20" coordorigin="7955,1800" coordsize="11,20" path="m7955,1820l7965,1820,7965,1800,7955,1800,7955,1820xe" filled="true" fillcolor="#000000" stroked="false">
                <v:path arrowok="t"/>
                <v:fill type="solid"/>
              </v:shape>
            </v:group>
            <v:group style="position:absolute;left:7955;top:1820;width:11;height:20" coordorigin="7955,1820" coordsize="11,20">
              <v:shape style="position:absolute;left:7955;top:1820;width:11;height:20" coordorigin="7955,1820" coordsize="11,20" path="m7955,1839l7965,1839,7965,1820,7955,1820,7955,1839xe" filled="true" fillcolor="#000000" stroked="false">
                <v:path arrowok="t"/>
                <v:fill type="solid"/>
              </v:shape>
            </v:group>
            <v:group style="position:absolute;left:7955;top:1839;width:11;height:20" coordorigin="7955,1839" coordsize="11,20">
              <v:shape style="position:absolute;left:7955;top:1839;width:11;height:20" coordorigin="7955,1839" coordsize="11,20" path="m7955,1858l7965,1858,7965,1839,7955,1839,7955,1858xe" filled="true" fillcolor="#000000" stroked="false">
                <v:path arrowok="t"/>
                <v:fill type="solid"/>
              </v:shape>
            </v:group>
            <v:group style="position:absolute;left:7955;top:1858;width:11;height:20" coordorigin="7955,1858" coordsize="11,20">
              <v:shape style="position:absolute;left:7955;top:1858;width:11;height:20" coordorigin="7955,1858" coordsize="11,20" path="m7955,1877l7965,1877,7965,1858,7955,1858,7955,1877xe" filled="true" fillcolor="#000000" stroked="false">
                <v:path arrowok="t"/>
                <v:fill type="solid"/>
              </v:shape>
            </v:group>
            <v:group style="position:absolute;left:7955;top:1877;width:11;height:20" coordorigin="7955,1877" coordsize="11,20">
              <v:shape style="position:absolute;left:7955;top:1877;width:11;height:20" coordorigin="7955,1877" coordsize="11,20" path="m7955,1896l7965,1896,7965,1877,7955,1877,7955,1896xe" filled="true" fillcolor="#000000" stroked="false">
                <v:path arrowok="t"/>
                <v:fill type="solid"/>
              </v:shape>
            </v:group>
            <v:group style="position:absolute;left:7955;top:1896;width:11;height:20" coordorigin="7955,1896" coordsize="11,20">
              <v:shape style="position:absolute;left:7955;top:1896;width:11;height:20" coordorigin="7955,1896" coordsize="11,20" path="m7955,1916l7965,1916,7965,1896,7955,1896,7955,1916xe" filled="true" fillcolor="#000000" stroked="false">
                <v:path arrowok="t"/>
                <v:fill type="solid"/>
              </v:shape>
            </v:group>
            <v:group style="position:absolute;left:7955;top:1916;width:11;height:20" coordorigin="7955,1916" coordsize="11,20">
              <v:shape style="position:absolute;left:7955;top:1916;width:11;height:20" coordorigin="7955,1916" coordsize="11,20" path="m7955,1935l7965,1935,7965,1916,7955,1916,7955,1935xe" filled="true" fillcolor="#000000" stroked="false">
                <v:path arrowok="t"/>
                <v:fill type="solid"/>
              </v:shape>
            </v:group>
            <v:group style="position:absolute;left:7955;top:1935;width:11;height:20" coordorigin="7955,1935" coordsize="11,20">
              <v:shape style="position:absolute;left:7955;top:1935;width:11;height:20" coordorigin="7955,1935" coordsize="11,20" path="m7955,1954l7965,1954,7965,1935,7955,1935,7955,1954xe" filled="true" fillcolor="#000000" stroked="false">
                <v:path arrowok="t"/>
                <v:fill type="solid"/>
              </v:shape>
            </v:group>
            <v:group style="position:absolute;left:7955;top:1954;width:11;height:20" coordorigin="7955,1954" coordsize="11,20">
              <v:shape style="position:absolute;left:7955;top:1954;width:11;height:20" coordorigin="7955,1954" coordsize="11,20" path="m7955,1973l7965,1973,7965,1954,7955,1954,7955,1973xe" filled="true" fillcolor="#000000" stroked="false">
                <v:path arrowok="t"/>
                <v:fill type="solid"/>
              </v:shape>
            </v:group>
            <v:group style="position:absolute;left:7955;top:1973;width:11;height:20" coordorigin="7955,1973" coordsize="11,20">
              <v:shape style="position:absolute;left:7955;top:1973;width:11;height:20" coordorigin="7955,1973" coordsize="11,20" path="m7955,1992l7965,1992,7965,1973,7955,1973,7955,1992xe" filled="true" fillcolor="#000000" stroked="false">
                <v:path arrowok="t"/>
                <v:fill type="solid"/>
              </v:shape>
            </v:group>
            <v:group style="position:absolute;left:7955;top:1992;width:11;height:20" coordorigin="7955,1992" coordsize="11,20">
              <v:shape style="position:absolute;left:7955;top:1992;width:11;height:20" coordorigin="7955,1992" coordsize="11,20" path="m7955,2012l7965,2012,7965,1992,7955,1992,7955,2012xe" filled="true" fillcolor="#000000" stroked="false">
                <v:path arrowok="t"/>
                <v:fill type="solid"/>
              </v:shape>
            </v:group>
            <v:group style="position:absolute;left:7955;top:2012;width:11;height:20" coordorigin="7955,2012" coordsize="11,20">
              <v:shape style="position:absolute;left:7955;top:2012;width:11;height:20" coordorigin="7955,2012" coordsize="11,20" path="m7955,2031l7965,2031,7965,2012,7955,2012,7955,2031xe" filled="true" fillcolor="#000000" stroked="false">
                <v:path arrowok="t"/>
                <v:fill type="solid"/>
              </v:shape>
            </v:group>
            <v:group style="position:absolute;left:7955;top:2031;width:11;height:20" coordorigin="7955,2031" coordsize="11,20">
              <v:shape style="position:absolute;left:7955;top:2031;width:11;height:20" coordorigin="7955,2031" coordsize="11,20" path="m7955,2050l7965,2050,7965,2031,7955,2031,7955,2050xe" filled="true" fillcolor="#000000" stroked="false">
                <v:path arrowok="t"/>
                <v:fill type="solid"/>
              </v:shape>
            </v:group>
            <v:group style="position:absolute;left:7955;top:2050;width:11;height:20" coordorigin="7955,2050" coordsize="11,20">
              <v:shape style="position:absolute;left:7955;top:2050;width:11;height:20" coordorigin="7955,2050" coordsize="11,20" path="m7955,2069l7965,2069,7965,2050,7955,2050,7955,2069xe" filled="true" fillcolor="#000000" stroked="false">
                <v:path arrowok="t"/>
                <v:fill type="solid"/>
              </v:shape>
            </v:group>
            <v:group style="position:absolute;left:9043;top:1762;width:10;height:20" coordorigin="9043,1762" coordsize="10,20">
              <v:shape style="position:absolute;left:9043;top:1762;width:10;height:20" coordorigin="9043,1762" coordsize="10,20" path="m9043,1781l9052,1781,9052,1762,9043,1762,9043,1781xe" filled="true" fillcolor="#000000" stroked="false">
                <v:path arrowok="t"/>
                <v:fill type="solid"/>
              </v:shape>
            </v:group>
            <v:group style="position:absolute;left:9043;top:1781;width:10;height:20" coordorigin="9043,1781" coordsize="10,20">
              <v:shape style="position:absolute;left:9043;top:1781;width:10;height:20" coordorigin="9043,1781" coordsize="10,20" path="m9043,1800l9052,1800,9052,1781,9043,1781,9043,1800xe" filled="true" fillcolor="#000000" stroked="false">
                <v:path arrowok="t"/>
                <v:fill type="solid"/>
              </v:shape>
            </v:group>
            <v:group style="position:absolute;left:9043;top:1800;width:10;height:20" coordorigin="9043,1800" coordsize="10,20">
              <v:shape style="position:absolute;left:9043;top:1800;width:10;height:20" coordorigin="9043,1800" coordsize="10,20" path="m9043,1820l9052,1820,9052,1800,9043,1800,9043,1820xe" filled="true" fillcolor="#000000" stroked="false">
                <v:path arrowok="t"/>
                <v:fill type="solid"/>
              </v:shape>
            </v:group>
            <v:group style="position:absolute;left:9043;top:1820;width:10;height:20" coordorigin="9043,1820" coordsize="10,20">
              <v:shape style="position:absolute;left:9043;top:1820;width:10;height:20" coordorigin="9043,1820" coordsize="10,20" path="m9043,1839l9052,1839,9052,1820,9043,1820,9043,1839xe" filled="true" fillcolor="#000000" stroked="false">
                <v:path arrowok="t"/>
                <v:fill type="solid"/>
              </v:shape>
            </v:group>
            <v:group style="position:absolute;left:9043;top:1839;width:10;height:20" coordorigin="9043,1839" coordsize="10,20">
              <v:shape style="position:absolute;left:9043;top:1839;width:10;height:20" coordorigin="9043,1839" coordsize="10,20" path="m9043,1858l9052,1858,9052,1839,9043,1839,9043,1858xe" filled="true" fillcolor="#000000" stroked="false">
                <v:path arrowok="t"/>
                <v:fill type="solid"/>
              </v:shape>
            </v:group>
            <v:group style="position:absolute;left:9043;top:1858;width:10;height:20" coordorigin="9043,1858" coordsize="10,20">
              <v:shape style="position:absolute;left:9043;top:1858;width:10;height:20" coordorigin="9043,1858" coordsize="10,20" path="m9043,1877l9052,1877,9052,1858,9043,1858,9043,1877xe" filled="true" fillcolor="#000000" stroked="false">
                <v:path arrowok="t"/>
                <v:fill type="solid"/>
              </v:shape>
            </v:group>
            <v:group style="position:absolute;left:9043;top:1877;width:10;height:20" coordorigin="9043,1877" coordsize="10,20">
              <v:shape style="position:absolute;left:9043;top:1877;width:10;height:20" coordorigin="9043,1877" coordsize="10,20" path="m9043,1896l9052,1896,9052,1877,9043,1877,9043,1896xe" filled="true" fillcolor="#000000" stroked="false">
                <v:path arrowok="t"/>
                <v:fill type="solid"/>
              </v:shape>
            </v:group>
            <v:group style="position:absolute;left:9043;top:1896;width:10;height:20" coordorigin="9043,1896" coordsize="10,20">
              <v:shape style="position:absolute;left:9043;top:1896;width:10;height:20" coordorigin="9043,1896" coordsize="10,20" path="m9043,1916l9052,1916,9052,1896,9043,1896,9043,1916xe" filled="true" fillcolor="#000000" stroked="false">
                <v:path arrowok="t"/>
                <v:fill type="solid"/>
              </v:shape>
            </v:group>
            <v:group style="position:absolute;left:9043;top:1916;width:10;height:20" coordorigin="9043,1916" coordsize="10,20">
              <v:shape style="position:absolute;left:9043;top:1916;width:10;height:20" coordorigin="9043,1916" coordsize="10,20" path="m9043,1935l9052,1935,9052,1916,9043,1916,9043,1935xe" filled="true" fillcolor="#000000" stroked="false">
                <v:path arrowok="t"/>
                <v:fill type="solid"/>
              </v:shape>
            </v:group>
            <v:group style="position:absolute;left:9043;top:1935;width:10;height:20" coordorigin="9043,1935" coordsize="10,20">
              <v:shape style="position:absolute;left:9043;top:1935;width:10;height:20" coordorigin="9043,1935" coordsize="10,20" path="m9043,1954l9052,1954,9052,1935,9043,1935,9043,1954xe" filled="true" fillcolor="#000000" stroked="false">
                <v:path arrowok="t"/>
                <v:fill type="solid"/>
              </v:shape>
            </v:group>
            <v:group style="position:absolute;left:9043;top:1954;width:10;height:20" coordorigin="9043,1954" coordsize="10,20">
              <v:shape style="position:absolute;left:9043;top:1954;width:10;height:20" coordorigin="9043,1954" coordsize="10,20" path="m9043,1973l9052,1973,9052,1954,9043,1954,9043,1973xe" filled="true" fillcolor="#000000" stroked="false">
                <v:path arrowok="t"/>
                <v:fill type="solid"/>
              </v:shape>
            </v:group>
            <v:group style="position:absolute;left:9043;top:1973;width:10;height:20" coordorigin="9043,1973" coordsize="10,20">
              <v:shape style="position:absolute;left:9043;top:1973;width:10;height:20" coordorigin="9043,1973" coordsize="10,20" path="m9043,1992l9052,1992,9052,1973,9043,1973,9043,1992xe" filled="true" fillcolor="#000000" stroked="false">
                <v:path arrowok="t"/>
                <v:fill type="solid"/>
              </v:shape>
            </v:group>
            <v:group style="position:absolute;left:9043;top:1992;width:10;height:20" coordorigin="9043,1992" coordsize="10,20">
              <v:shape style="position:absolute;left:9043;top:1992;width:10;height:20" coordorigin="9043,1992" coordsize="10,20" path="m9043,2012l9052,2012,9052,1992,9043,1992,9043,2012xe" filled="true" fillcolor="#000000" stroked="false">
                <v:path arrowok="t"/>
                <v:fill type="solid"/>
              </v:shape>
            </v:group>
            <v:group style="position:absolute;left:9043;top:2012;width:10;height:20" coordorigin="9043,2012" coordsize="10,20">
              <v:shape style="position:absolute;left:9043;top:2012;width:10;height:20" coordorigin="9043,2012" coordsize="10,20" path="m9043,2031l9052,2031,9052,2012,9043,2012,9043,2031xe" filled="true" fillcolor="#000000" stroked="false">
                <v:path arrowok="t"/>
                <v:fill type="solid"/>
              </v:shape>
            </v:group>
            <v:group style="position:absolute;left:9043;top:2031;width:10;height:20" coordorigin="9043,2031" coordsize="10,20">
              <v:shape style="position:absolute;left:9043;top:2031;width:10;height:20" coordorigin="9043,2031" coordsize="10,20" path="m9043,2050l9052,2050,9052,2031,9043,2031,9043,2050xe" filled="true" fillcolor="#000000" stroked="false">
                <v:path arrowok="t"/>
                <v:fill type="solid"/>
              </v:shape>
            </v:group>
            <v:group style="position:absolute;left:9043;top:2050;width:10;height:20" coordorigin="9043,2050" coordsize="10,20">
              <v:shape style="position:absolute;left:9043;top:2050;width:10;height:20" coordorigin="9043,2050" coordsize="10,20" path="m9043,2069l9052,2069,9052,2050,9043,2050,9043,2069xe" filled="true" fillcolor="#000000" stroked="false">
                <v:path arrowok="t"/>
                <v:fill type="solid"/>
              </v:shape>
              <v:shape style="position:absolute;left:2;top:1973;width:3126;height:110" type="#_x0000_t75" stroked="false">
                <v:imagedata r:id="rId333" o:title=""/>
              </v:shape>
              <v:shape style="position:absolute;left:3104;top:2069;width:1188;height:14" type="#_x0000_t75" stroked="false">
                <v:imagedata r:id="rId334" o:title=""/>
              </v:shape>
              <v:shape style="position:absolute;left:4278;top:2069;width:2513;height:14" type="#_x0000_t75" stroked="false">
                <v:imagedata r:id="rId335" o:title=""/>
              </v:shape>
              <v:shape style="position:absolute;left:6777;top:2069;width:1188;height:14" type="#_x0000_t75" stroked="false">
                <v:imagedata r:id="rId336" o:title=""/>
              </v:shape>
              <v:shape style="position:absolute;left:7950;top:2069;width:1102;height:14" type="#_x0000_t75" stroked="false">
                <v:imagedata r:id="rId337" o:title=""/>
              </v:shape>
            </v:group>
            <v:group style="position:absolute;left:9043;top:2079;width:10;height:2" coordorigin="9043,2079" coordsize="10,2">
              <v:shape style="position:absolute;left:9043;top:2079;width:10;height:2" coordorigin="9043,2079" coordsize="10,0" path="m9043,2079l9052,2079e" filled="false" stroked="true" strokeweight=".48004pt" strokecolor="#000000">
                <v:path arrowok="t"/>
              </v:shape>
            </v:group>
            <v:group style="position:absolute;left:7;top:2084;width:10;height:20" coordorigin="7,2084" coordsize="10,20">
              <v:shape style="position:absolute;left:7;top:2084;width:10;height:20" coordorigin="7,2084" coordsize="10,20" path="m7,2103l17,2103,17,2084,7,2084,7,2103xe" filled="true" fillcolor="#000000" stroked="false">
                <v:path arrowok="t"/>
                <v:fill type="solid"/>
              </v:shape>
            </v:group>
            <v:group style="position:absolute;left:7;top:2103;width:10;height:20" coordorigin="7,2103" coordsize="10,20">
              <v:shape style="position:absolute;left:7;top:2103;width:10;height:20" coordorigin="7,2103" coordsize="10,20" path="m7,2122l17,2122,17,2103,7,2103,7,2122xe" filled="true" fillcolor="#000000" stroked="false">
                <v:path arrowok="t"/>
                <v:fill type="solid"/>
              </v:shape>
            </v:group>
            <v:group style="position:absolute;left:7;top:2122;width:10;height:20" coordorigin="7,2122" coordsize="10,20">
              <v:shape style="position:absolute;left:7;top:2122;width:10;height:20" coordorigin="7,2122" coordsize="10,20" path="m7,2141l17,2141,17,2122,7,2122,7,2141xe" filled="true" fillcolor="#000000" stroked="false">
                <v:path arrowok="t"/>
                <v:fill type="solid"/>
              </v:shape>
            </v:group>
            <v:group style="position:absolute;left:7;top:2141;width:10;height:20" coordorigin="7,2141" coordsize="10,20">
              <v:shape style="position:absolute;left:7;top:2141;width:10;height:20" coordorigin="7,2141" coordsize="10,20" path="m7,2160l17,2160,17,2141,7,2141,7,2160xe" filled="true" fillcolor="#000000" stroked="false">
                <v:path arrowok="t"/>
                <v:fill type="solid"/>
              </v:shape>
            </v:group>
            <v:group style="position:absolute;left:7;top:2160;width:10;height:20" coordorigin="7,2160" coordsize="10,20">
              <v:shape style="position:absolute;left:7;top:2160;width:10;height:20" coordorigin="7,2160" coordsize="10,20" path="m7,2180l17,2180,17,2160,7,2160,7,2180xe" filled="true" fillcolor="#000000" stroked="false">
                <v:path arrowok="t"/>
                <v:fill type="solid"/>
              </v:shape>
            </v:group>
            <v:group style="position:absolute;left:7;top:2180;width:10;height:20" coordorigin="7,2180" coordsize="10,20">
              <v:shape style="position:absolute;left:7;top:2180;width:10;height:20" coordorigin="7,2180" coordsize="10,20" path="m7,2199l17,2199,17,2180,7,2180,7,2199xe" filled="true" fillcolor="#000000" stroked="false">
                <v:path arrowok="t"/>
                <v:fill type="solid"/>
              </v:shape>
            </v:group>
            <v:group style="position:absolute;left:7;top:2199;width:10;height:20" coordorigin="7,2199" coordsize="10,20">
              <v:shape style="position:absolute;left:7;top:2199;width:10;height:20" coordorigin="7,2199" coordsize="10,20" path="m7,2218l17,2218,17,2199,7,2199,7,2218xe" filled="true" fillcolor="#000000" stroked="false">
                <v:path arrowok="t"/>
                <v:fill type="solid"/>
              </v:shape>
            </v:group>
            <v:group style="position:absolute;left:7;top:2218;width:10;height:20" coordorigin="7,2218" coordsize="10,20">
              <v:shape style="position:absolute;left:7;top:2218;width:10;height:20" coordorigin="7,2218" coordsize="10,20" path="m7,2237l17,2237,17,2218,7,2218,7,2237xe" filled="true" fillcolor="#000000" stroked="false">
                <v:path arrowok="t"/>
                <v:fill type="solid"/>
              </v:shape>
            </v:group>
            <v:group style="position:absolute;left:7;top:2237;width:10;height:20" coordorigin="7,2237" coordsize="10,20">
              <v:shape style="position:absolute;left:7;top:2237;width:10;height:20" coordorigin="7,2237" coordsize="10,20" path="m7,2256l17,2256,17,2237,7,2237,7,2256xe" filled="true" fillcolor="#000000" stroked="false">
                <v:path arrowok="t"/>
                <v:fill type="solid"/>
              </v:shape>
            </v:group>
            <v:group style="position:absolute;left:7;top:2256;width:10;height:20" coordorigin="7,2256" coordsize="10,20">
              <v:shape style="position:absolute;left:7;top:2256;width:10;height:20" coordorigin="7,2256" coordsize="10,20" path="m7,2276l17,2276,17,2256,7,2256,7,2276xe" filled="true" fillcolor="#000000" stroked="false">
                <v:path arrowok="t"/>
                <v:fill type="solid"/>
              </v:shape>
            </v:group>
            <v:group style="position:absolute;left:7;top:2276;width:10;height:20" coordorigin="7,2276" coordsize="10,20">
              <v:shape style="position:absolute;left:7;top:2276;width:10;height:20" coordorigin="7,2276" coordsize="10,20" path="m7,2295l17,2295,17,2276,7,2276,7,2295xe" filled="true" fillcolor="#000000" stroked="false">
                <v:path arrowok="t"/>
                <v:fill type="solid"/>
              </v:shape>
            </v:group>
            <v:group style="position:absolute;left:7;top:2295;width:10;height:20" coordorigin="7,2295" coordsize="10,20">
              <v:shape style="position:absolute;left:7;top:2295;width:10;height:20" coordorigin="7,2295" coordsize="10,20" path="m7,2314l17,2314,17,2295,7,2295,7,2314xe" filled="true" fillcolor="#000000" stroked="false">
                <v:path arrowok="t"/>
                <v:fill type="solid"/>
              </v:shape>
            </v:group>
            <v:group style="position:absolute;left:7;top:2314;width:10;height:20" coordorigin="7,2314" coordsize="10,20">
              <v:shape style="position:absolute;left:7;top:2314;width:10;height:20" coordorigin="7,2314" coordsize="10,20" path="m7,2333l17,2333,17,2314,7,2314,7,2333xe" filled="true" fillcolor="#000000" stroked="false">
                <v:path arrowok="t"/>
                <v:fill type="solid"/>
              </v:shape>
            </v:group>
            <v:group style="position:absolute;left:7;top:2333;width:10;height:20" coordorigin="7,2333" coordsize="10,20">
              <v:shape style="position:absolute;left:7;top:2333;width:10;height:20" coordorigin="7,2333" coordsize="10,20" path="m7,2352l17,2352,17,2333,7,2333,7,2352xe" filled="true" fillcolor="#000000" stroked="false">
                <v:path arrowok="t"/>
                <v:fill type="solid"/>
              </v:shape>
            </v:group>
            <v:group style="position:absolute;left:7;top:2352;width:10;height:20" coordorigin="7,2352" coordsize="10,20">
              <v:shape style="position:absolute;left:7;top:2352;width:10;height:20" coordorigin="7,2352" coordsize="10,20" path="m7,2372l17,2372,17,2352,7,2352,7,2372xe" filled="true" fillcolor="#000000" stroked="false">
                <v:path arrowok="t"/>
                <v:fill type="solid"/>
              </v:shape>
            </v:group>
            <v:group style="position:absolute;left:7;top:2372;width:10;height:20" coordorigin="7,2372" coordsize="10,20">
              <v:shape style="position:absolute;left:7;top:2372;width:10;height:20" coordorigin="7,2372" coordsize="10,20" path="m7,2391l17,2391,17,2372,7,2372,7,2391xe" filled="true" fillcolor="#000000" stroked="false">
                <v:path arrowok="t"/>
                <v:fill type="solid"/>
              </v:shape>
            </v:group>
            <v:group style="position:absolute;left:3109;top:2084;width:10;height:20" coordorigin="3109,2084" coordsize="10,20">
              <v:shape style="position:absolute;left:3109;top:2084;width:10;height:20" coordorigin="3109,2084" coordsize="10,20" path="m3109,2103l3119,2103,3119,2084,3109,2084,3109,2103xe" filled="true" fillcolor="#000000" stroked="false">
                <v:path arrowok="t"/>
                <v:fill type="solid"/>
              </v:shape>
            </v:group>
            <v:group style="position:absolute;left:3109;top:2103;width:10;height:20" coordorigin="3109,2103" coordsize="10,20">
              <v:shape style="position:absolute;left:3109;top:2103;width:10;height:20" coordorigin="3109,2103" coordsize="10,20" path="m3109,2122l3119,2122,3119,2103,3109,2103,3109,2122xe" filled="true" fillcolor="#000000" stroked="false">
                <v:path arrowok="t"/>
                <v:fill type="solid"/>
              </v:shape>
            </v:group>
            <v:group style="position:absolute;left:3109;top:2122;width:10;height:20" coordorigin="3109,2122" coordsize="10,20">
              <v:shape style="position:absolute;left:3109;top:2122;width:10;height:20" coordorigin="3109,2122" coordsize="10,20" path="m3109,2141l3119,2141,3119,2122,3109,2122,3109,2141xe" filled="true" fillcolor="#000000" stroked="false">
                <v:path arrowok="t"/>
                <v:fill type="solid"/>
              </v:shape>
            </v:group>
            <v:group style="position:absolute;left:3109;top:2141;width:10;height:20" coordorigin="3109,2141" coordsize="10,20">
              <v:shape style="position:absolute;left:3109;top:2141;width:10;height:20" coordorigin="3109,2141" coordsize="10,20" path="m3109,2160l3119,2160,3119,2141,3109,2141,3109,2160xe" filled="true" fillcolor="#000000" stroked="false">
                <v:path arrowok="t"/>
                <v:fill type="solid"/>
              </v:shape>
            </v:group>
            <v:group style="position:absolute;left:3109;top:2160;width:10;height:20" coordorigin="3109,2160" coordsize="10,20">
              <v:shape style="position:absolute;left:3109;top:2160;width:10;height:20" coordorigin="3109,2160" coordsize="10,20" path="m3109,2180l3119,2180,3119,2160,3109,2160,3109,2180xe" filled="true" fillcolor="#000000" stroked="false">
                <v:path arrowok="t"/>
                <v:fill type="solid"/>
              </v:shape>
            </v:group>
            <v:group style="position:absolute;left:3109;top:2180;width:10;height:20" coordorigin="3109,2180" coordsize="10,20">
              <v:shape style="position:absolute;left:3109;top:2180;width:10;height:20" coordorigin="3109,2180" coordsize="10,20" path="m3109,2199l3119,2199,3119,2180,3109,2180,3109,2199xe" filled="true" fillcolor="#000000" stroked="false">
                <v:path arrowok="t"/>
                <v:fill type="solid"/>
              </v:shape>
            </v:group>
            <v:group style="position:absolute;left:3109;top:2199;width:10;height:20" coordorigin="3109,2199" coordsize="10,20">
              <v:shape style="position:absolute;left:3109;top:2199;width:10;height:20" coordorigin="3109,2199" coordsize="10,20" path="m3109,2218l3119,2218,3119,2199,3109,2199,3109,2218xe" filled="true" fillcolor="#000000" stroked="false">
                <v:path arrowok="t"/>
                <v:fill type="solid"/>
              </v:shape>
            </v:group>
            <v:group style="position:absolute;left:3109;top:2218;width:10;height:20" coordorigin="3109,2218" coordsize="10,20">
              <v:shape style="position:absolute;left:3109;top:2218;width:10;height:20" coordorigin="3109,2218" coordsize="10,20" path="m3109,2237l3119,2237,3119,2218,3109,2218,3109,2237xe" filled="true" fillcolor="#000000" stroked="false">
                <v:path arrowok="t"/>
                <v:fill type="solid"/>
              </v:shape>
            </v:group>
            <v:group style="position:absolute;left:3109;top:2237;width:10;height:20" coordorigin="3109,2237" coordsize="10,20">
              <v:shape style="position:absolute;left:3109;top:2237;width:10;height:20" coordorigin="3109,2237" coordsize="10,20" path="m3109,2256l3119,2256,3119,2237,3109,2237,3109,2256xe" filled="true" fillcolor="#000000" stroked="false">
                <v:path arrowok="t"/>
                <v:fill type="solid"/>
              </v:shape>
            </v:group>
            <v:group style="position:absolute;left:3109;top:2256;width:10;height:20" coordorigin="3109,2256" coordsize="10,20">
              <v:shape style="position:absolute;left:3109;top:2256;width:10;height:20" coordorigin="3109,2256" coordsize="10,20" path="m3109,2276l3119,2276,3119,2256,3109,2256,3109,2276xe" filled="true" fillcolor="#000000" stroked="false">
                <v:path arrowok="t"/>
                <v:fill type="solid"/>
              </v:shape>
            </v:group>
            <v:group style="position:absolute;left:3109;top:2276;width:10;height:20" coordorigin="3109,2276" coordsize="10,20">
              <v:shape style="position:absolute;left:3109;top:2276;width:10;height:20" coordorigin="3109,2276" coordsize="10,20" path="m3109,2295l3119,2295,3119,2276,3109,2276,3109,2295xe" filled="true" fillcolor="#000000" stroked="false">
                <v:path arrowok="t"/>
                <v:fill type="solid"/>
              </v:shape>
            </v:group>
            <v:group style="position:absolute;left:4283;top:2084;width:10;height:20" coordorigin="4283,2084" coordsize="10,20">
              <v:shape style="position:absolute;left:4283;top:2084;width:10;height:20" coordorigin="4283,2084" coordsize="10,20" path="m4283,2103l4292,2103,4292,2084,4283,2084,4283,2103xe" filled="true" fillcolor="#000000" stroked="false">
                <v:path arrowok="t"/>
                <v:fill type="solid"/>
              </v:shape>
            </v:group>
            <v:group style="position:absolute;left:4283;top:2103;width:10;height:20" coordorigin="4283,2103" coordsize="10,20">
              <v:shape style="position:absolute;left:4283;top:2103;width:10;height:20" coordorigin="4283,2103" coordsize="10,20" path="m4283,2122l4292,2122,4292,2103,4283,2103,4283,2122xe" filled="true" fillcolor="#000000" stroked="false">
                <v:path arrowok="t"/>
                <v:fill type="solid"/>
              </v:shape>
            </v:group>
            <v:group style="position:absolute;left:4283;top:2122;width:10;height:20" coordorigin="4283,2122" coordsize="10,20">
              <v:shape style="position:absolute;left:4283;top:2122;width:10;height:20" coordorigin="4283,2122" coordsize="10,20" path="m4283,2141l4292,2141,4292,2122,4283,2122,4283,2141xe" filled="true" fillcolor="#000000" stroked="false">
                <v:path arrowok="t"/>
                <v:fill type="solid"/>
              </v:shape>
            </v:group>
            <v:group style="position:absolute;left:4283;top:2141;width:10;height:20" coordorigin="4283,2141" coordsize="10,20">
              <v:shape style="position:absolute;left:4283;top:2141;width:10;height:20" coordorigin="4283,2141" coordsize="10,20" path="m4283,2160l4292,2160,4292,2141,4283,2141,4283,2160xe" filled="true" fillcolor="#000000" stroked="false">
                <v:path arrowok="t"/>
                <v:fill type="solid"/>
              </v:shape>
            </v:group>
            <v:group style="position:absolute;left:4283;top:2160;width:10;height:20" coordorigin="4283,2160" coordsize="10,20">
              <v:shape style="position:absolute;left:4283;top:2160;width:10;height:20" coordorigin="4283,2160" coordsize="10,20" path="m4283,2180l4292,2180,4292,2160,4283,2160,4283,2180xe" filled="true" fillcolor="#000000" stroked="false">
                <v:path arrowok="t"/>
                <v:fill type="solid"/>
              </v:shape>
            </v:group>
            <v:group style="position:absolute;left:4283;top:2180;width:10;height:20" coordorigin="4283,2180" coordsize="10,20">
              <v:shape style="position:absolute;left:4283;top:2180;width:10;height:20" coordorigin="4283,2180" coordsize="10,20" path="m4283,2199l4292,2199,4292,2180,4283,2180,4283,2199xe" filled="true" fillcolor="#000000" stroked="false">
                <v:path arrowok="t"/>
                <v:fill type="solid"/>
              </v:shape>
            </v:group>
            <v:group style="position:absolute;left:4283;top:2199;width:10;height:20" coordorigin="4283,2199" coordsize="10,20">
              <v:shape style="position:absolute;left:4283;top:2199;width:10;height:20" coordorigin="4283,2199" coordsize="10,20" path="m4283,2218l4292,2218,4292,2199,4283,2199,4283,2218xe" filled="true" fillcolor="#000000" stroked="false">
                <v:path arrowok="t"/>
                <v:fill type="solid"/>
              </v:shape>
            </v:group>
            <v:group style="position:absolute;left:4283;top:2218;width:10;height:20" coordorigin="4283,2218" coordsize="10,20">
              <v:shape style="position:absolute;left:4283;top:2218;width:10;height:20" coordorigin="4283,2218" coordsize="10,20" path="m4283,2237l4292,2237,4292,2218,4283,2218,4283,2237xe" filled="true" fillcolor="#000000" stroked="false">
                <v:path arrowok="t"/>
                <v:fill type="solid"/>
              </v:shape>
            </v:group>
            <v:group style="position:absolute;left:4283;top:2237;width:10;height:20" coordorigin="4283,2237" coordsize="10,20">
              <v:shape style="position:absolute;left:4283;top:2237;width:10;height:20" coordorigin="4283,2237" coordsize="10,20" path="m4283,2256l4292,2256,4292,2237,4283,2237,4283,2256xe" filled="true" fillcolor="#000000" stroked="false">
                <v:path arrowok="t"/>
                <v:fill type="solid"/>
              </v:shape>
            </v:group>
            <v:group style="position:absolute;left:4283;top:2256;width:10;height:20" coordorigin="4283,2256" coordsize="10,20">
              <v:shape style="position:absolute;left:4283;top:2256;width:10;height:20" coordorigin="4283,2256" coordsize="10,20" path="m4283,2276l4292,2276,4292,2256,4283,2256,4283,2276xe" filled="true" fillcolor="#000000" stroked="false">
                <v:path arrowok="t"/>
                <v:fill type="solid"/>
              </v:shape>
            </v:group>
            <v:group style="position:absolute;left:4283;top:2276;width:10;height:20" coordorigin="4283,2276" coordsize="10,20">
              <v:shape style="position:absolute;left:4283;top:2276;width:10;height:20" coordorigin="4283,2276" coordsize="10,20" path="m4283,2295l4292,2295,4292,2276,4283,2276,4283,2295xe" filled="true" fillcolor="#000000" stroked="false">
                <v:path arrowok="t"/>
                <v:fill type="solid"/>
              </v:shape>
            </v:group>
            <v:group style="position:absolute;left:4283;top:2295;width:10;height:20" coordorigin="4283,2295" coordsize="10,20">
              <v:shape style="position:absolute;left:4283;top:2295;width:10;height:20" coordorigin="4283,2295" coordsize="10,20" path="m4283,2314l4292,2314,4292,2295,4283,2295,4283,2314xe" filled="true" fillcolor="#000000" stroked="false">
                <v:path arrowok="t"/>
                <v:fill type="solid"/>
              </v:shape>
            </v:group>
            <v:group style="position:absolute;left:4283;top:2314;width:10;height:20" coordorigin="4283,2314" coordsize="10,20">
              <v:shape style="position:absolute;left:4283;top:2314;width:10;height:20" coordorigin="4283,2314" coordsize="10,20" path="m4283,2333l4292,2333,4292,2314,4283,2314,4283,2333xe" filled="true" fillcolor="#000000" stroked="false">
                <v:path arrowok="t"/>
                <v:fill type="solid"/>
              </v:shape>
            </v:group>
            <v:group style="position:absolute;left:4283;top:2333;width:10;height:20" coordorigin="4283,2333" coordsize="10,20">
              <v:shape style="position:absolute;left:4283;top:2333;width:10;height:20" coordorigin="4283,2333" coordsize="10,20" path="m4283,2352l4292,2352,4292,2333,4283,2333,4283,2352xe" filled="true" fillcolor="#000000" stroked="false">
                <v:path arrowok="t"/>
                <v:fill type="solid"/>
              </v:shape>
            </v:group>
            <v:group style="position:absolute;left:4283;top:2352;width:10;height:20" coordorigin="4283,2352" coordsize="10,20">
              <v:shape style="position:absolute;left:4283;top:2352;width:10;height:20" coordorigin="4283,2352" coordsize="10,20" path="m4283,2372l4292,2372,4292,2352,4283,2352,4283,2372xe" filled="true" fillcolor="#000000" stroked="false">
                <v:path arrowok="t"/>
                <v:fill type="solid"/>
              </v:shape>
            </v:group>
            <v:group style="position:absolute;left:4283;top:2372;width:10;height:20" coordorigin="4283,2372" coordsize="10,20">
              <v:shape style="position:absolute;left:4283;top:2372;width:10;height:20" coordorigin="4283,2372" coordsize="10,20" path="m4283,2391l4292,2391,4292,2372,4283,2372,4283,2391xe" filled="true" fillcolor="#000000" stroked="false">
                <v:path arrowok="t"/>
                <v:fill type="solid"/>
              </v:shape>
            </v:group>
            <v:group style="position:absolute;left:6781;top:2084;width:10;height:20" coordorigin="6781,2084" coordsize="10,20">
              <v:shape style="position:absolute;left:6781;top:2084;width:10;height:20" coordorigin="6781,2084" coordsize="10,20" path="m6781,2103l6791,2103,6791,2084,6781,2084,6781,2103xe" filled="true" fillcolor="#000000" stroked="false">
                <v:path arrowok="t"/>
                <v:fill type="solid"/>
              </v:shape>
            </v:group>
            <v:group style="position:absolute;left:6781;top:2103;width:10;height:20" coordorigin="6781,2103" coordsize="10,20">
              <v:shape style="position:absolute;left:6781;top:2103;width:10;height:20" coordorigin="6781,2103" coordsize="10,20" path="m6781,2122l6791,2122,6791,2103,6781,2103,6781,2122xe" filled="true" fillcolor="#000000" stroked="false">
                <v:path arrowok="t"/>
                <v:fill type="solid"/>
              </v:shape>
            </v:group>
            <v:group style="position:absolute;left:6781;top:2122;width:10;height:20" coordorigin="6781,2122" coordsize="10,20">
              <v:shape style="position:absolute;left:6781;top:2122;width:10;height:20" coordorigin="6781,2122" coordsize="10,20" path="m6781,2141l6791,2141,6791,2122,6781,2122,6781,2141xe" filled="true" fillcolor="#000000" stroked="false">
                <v:path arrowok="t"/>
                <v:fill type="solid"/>
              </v:shape>
            </v:group>
            <v:group style="position:absolute;left:6781;top:2141;width:10;height:20" coordorigin="6781,2141" coordsize="10,20">
              <v:shape style="position:absolute;left:6781;top:2141;width:10;height:20" coordorigin="6781,2141" coordsize="10,20" path="m6781,2160l6791,2160,6791,2141,6781,2141,6781,2160xe" filled="true" fillcolor="#000000" stroked="false">
                <v:path arrowok="t"/>
                <v:fill type="solid"/>
              </v:shape>
            </v:group>
            <v:group style="position:absolute;left:6781;top:2160;width:10;height:20" coordorigin="6781,2160" coordsize="10,20">
              <v:shape style="position:absolute;left:6781;top:2160;width:10;height:20" coordorigin="6781,2160" coordsize="10,20" path="m6781,2180l6791,2180,6791,2160,6781,2160,6781,2180xe" filled="true" fillcolor="#000000" stroked="false">
                <v:path arrowok="t"/>
                <v:fill type="solid"/>
              </v:shape>
            </v:group>
            <v:group style="position:absolute;left:6781;top:2180;width:10;height:20" coordorigin="6781,2180" coordsize="10,20">
              <v:shape style="position:absolute;left:6781;top:2180;width:10;height:20" coordorigin="6781,2180" coordsize="10,20" path="m6781,2199l6791,2199,6791,2180,6781,2180,6781,2199xe" filled="true" fillcolor="#000000" stroked="false">
                <v:path arrowok="t"/>
                <v:fill type="solid"/>
              </v:shape>
            </v:group>
            <v:group style="position:absolute;left:6781;top:2199;width:10;height:20" coordorigin="6781,2199" coordsize="10,20">
              <v:shape style="position:absolute;left:6781;top:2199;width:10;height:20" coordorigin="6781,2199" coordsize="10,20" path="m6781,2218l6791,2218,6791,2199,6781,2199,6781,2218xe" filled="true" fillcolor="#000000" stroked="false">
                <v:path arrowok="t"/>
                <v:fill type="solid"/>
              </v:shape>
            </v:group>
            <v:group style="position:absolute;left:6781;top:2218;width:10;height:20" coordorigin="6781,2218" coordsize="10,20">
              <v:shape style="position:absolute;left:6781;top:2218;width:10;height:20" coordorigin="6781,2218" coordsize="10,20" path="m6781,2237l6791,2237,6791,2218,6781,2218,6781,2237xe" filled="true" fillcolor="#000000" stroked="false">
                <v:path arrowok="t"/>
                <v:fill type="solid"/>
              </v:shape>
            </v:group>
            <v:group style="position:absolute;left:6781;top:2237;width:10;height:20" coordorigin="6781,2237" coordsize="10,20">
              <v:shape style="position:absolute;left:6781;top:2237;width:10;height:20" coordorigin="6781,2237" coordsize="10,20" path="m6781,2256l6791,2256,6791,2237,6781,2237,6781,2256xe" filled="true" fillcolor="#000000" stroked="false">
                <v:path arrowok="t"/>
                <v:fill type="solid"/>
              </v:shape>
            </v:group>
            <v:group style="position:absolute;left:6781;top:2256;width:10;height:20" coordorigin="6781,2256" coordsize="10,20">
              <v:shape style="position:absolute;left:6781;top:2256;width:10;height:20" coordorigin="6781,2256" coordsize="10,20" path="m6781,2276l6791,2276,6791,2256,6781,2256,6781,2276xe" filled="true" fillcolor="#000000" stroked="false">
                <v:path arrowok="t"/>
                <v:fill type="solid"/>
              </v:shape>
            </v:group>
            <v:group style="position:absolute;left:6781;top:2276;width:10;height:20" coordorigin="6781,2276" coordsize="10,20">
              <v:shape style="position:absolute;left:6781;top:2276;width:10;height:20" coordorigin="6781,2276" coordsize="10,20" path="m6781,2295l6791,2295,6791,2276,6781,2276,6781,2295xe" filled="true" fillcolor="#000000" stroked="false">
                <v:path arrowok="t"/>
                <v:fill type="solid"/>
              </v:shape>
            </v:group>
            <v:group style="position:absolute;left:6781;top:2295;width:10;height:20" coordorigin="6781,2295" coordsize="10,20">
              <v:shape style="position:absolute;left:6781;top:2295;width:10;height:20" coordorigin="6781,2295" coordsize="10,20" path="m6781,2314l6791,2314,6791,2295,6781,2295,6781,2314xe" filled="true" fillcolor="#000000" stroked="false">
                <v:path arrowok="t"/>
                <v:fill type="solid"/>
              </v:shape>
            </v:group>
            <v:group style="position:absolute;left:6781;top:2314;width:10;height:20" coordorigin="6781,2314" coordsize="10,20">
              <v:shape style="position:absolute;left:6781;top:2314;width:10;height:20" coordorigin="6781,2314" coordsize="10,20" path="m6781,2333l6791,2333,6791,2314,6781,2314,6781,2333xe" filled="true" fillcolor="#000000" stroked="false">
                <v:path arrowok="t"/>
                <v:fill type="solid"/>
              </v:shape>
            </v:group>
            <v:group style="position:absolute;left:6781;top:2333;width:10;height:20" coordorigin="6781,2333" coordsize="10,20">
              <v:shape style="position:absolute;left:6781;top:2333;width:10;height:20" coordorigin="6781,2333" coordsize="10,20" path="m6781,2352l6791,2352,6791,2333,6781,2333,6781,2352xe" filled="true" fillcolor="#000000" stroked="false">
                <v:path arrowok="t"/>
                <v:fill type="solid"/>
              </v:shape>
            </v:group>
            <v:group style="position:absolute;left:6781;top:2352;width:10;height:20" coordorigin="6781,2352" coordsize="10,20">
              <v:shape style="position:absolute;left:6781;top:2352;width:10;height:20" coordorigin="6781,2352" coordsize="10,20" path="m6781,2372l6791,2372,6791,2352,6781,2352,6781,2372xe" filled="true" fillcolor="#000000" stroked="false">
                <v:path arrowok="t"/>
                <v:fill type="solid"/>
              </v:shape>
            </v:group>
            <v:group style="position:absolute;left:6781;top:2372;width:10;height:20" coordorigin="6781,2372" coordsize="10,20">
              <v:shape style="position:absolute;left:6781;top:2372;width:10;height:20" coordorigin="6781,2372" coordsize="10,20" path="m6781,2391l6791,2391,6791,2372,6781,2372,6781,2391xe" filled="true" fillcolor="#000000" stroked="false">
                <v:path arrowok="t"/>
                <v:fill type="solid"/>
              </v:shape>
            </v:group>
            <v:group style="position:absolute;left:7955;top:2084;width:11;height:20" coordorigin="7955,2084" coordsize="11,20">
              <v:shape style="position:absolute;left:7955;top:2084;width:11;height:20" coordorigin="7955,2084" coordsize="11,20" path="m7955,2103l7965,2103,7965,2084,7955,2084,7955,2103xe" filled="true" fillcolor="#000000" stroked="false">
                <v:path arrowok="t"/>
                <v:fill type="solid"/>
              </v:shape>
            </v:group>
            <v:group style="position:absolute;left:7955;top:2103;width:11;height:20" coordorigin="7955,2103" coordsize="11,20">
              <v:shape style="position:absolute;left:7955;top:2103;width:11;height:20" coordorigin="7955,2103" coordsize="11,20" path="m7955,2122l7965,2122,7965,2103,7955,2103,7955,2122xe" filled="true" fillcolor="#000000" stroked="false">
                <v:path arrowok="t"/>
                <v:fill type="solid"/>
              </v:shape>
            </v:group>
            <v:group style="position:absolute;left:7955;top:2122;width:11;height:20" coordorigin="7955,2122" coordsize="11,20">
              <v:shape style="position:absolute;left:7955;top:2122;width:11;height:20" coordorigin="7955,2122" coordsize="11,20" path="m7955,2141l7965,2141,7965,2122,7955,2122,7955,2141xe" filled="true" fillcolor="#000000" stroked="false">
                <v:path arrowok="t"/>
                <v:fill type="solid"/>
              </v:shape>
            </v:group>
            <v:group style="position:absolute;left:7955;top:2141;width:11;height:20" coordorigin="7955,2141" coordsize="11,20">
              <v:shape style="position:absolute;left:7955;top:2141;width:11;height:20" coordorigin="7955,2141" coordsize="11,20" path="m7955,2160l7965,2160,7965,2141,7955,2141,7955,2160xe" filled="true" fillcolor="#000000" stroked="false">
                <v:path arrowok="t"/>
                <v:fill type="solid"/>
              </v:shape>
            </v:group>
            <v:group style="position:absolute;left:7955;top:2160;width:11;height:20" coordorigin="7955,2160" coordsize="11,20">
              <v:shape style="position:absolute;left:7955;top:2160;width:11;height:20" coordorigin="7955,2160" coordsize="11,20" path="m7955,2180l7965,2180,7965,2160,7955,2160,7955,2180xe" filled="true" fillcolor="#000000" stroked="false">
                <v:path arrowok="t"/>
                <v:fill type="solid"/>
              </v:shape>
            </v:group>
            <v:group style="position:absolute;left:7955;top:2180;width:11;height:20" coordorigin="7955,2180" coordsize="11,20">
              <v:shape style="position:absolute;left:7955;top:2180;width:11;height:20" coordorigin="7955,2180" coordsize="11,20" path="m7955,2199l7965,2199,7965,2180,7955,2180,7955,2199xe" filled="true" fillcolor="#000000" stroked="false">
                <v:path arrowok="t"/>
                <v:fill type="solid"/>
              </v:shape>
            </v:group>
            <v:group style="position:absolute;left:7955;top:2199;width:11;height:20" coordorigin="7955,2199" coordsize="11,20">
              <v:shape style="position:absolute;left:7955;top:2199;width:11;height:20" coordorigin="7955,2199" coordsize="11,20" path="m7955,2218l7965,2218,7965,2199,7955,2199,7955,2218xe" filled="true" fillcolor="#000000" stroked="false">
                <v:path arrowok="t"/>
                <v:fill type="solid"/>
              </v:shape>
            </v:group>
            <v:group style="position:absolute;left:7955;top:2218;width:11;height:20" coordorigin="7955,2218" coordsize="11,20">
              <v:shape style="position:absolute;left:7955;top:2218;width:11;height:20" coordorigin="7955,2218" coordsize="11,20" path="m7955,2237l7965,2237,7965,2218,7955,2218,7955,2237xe" filled="true" fillcolor="#000000" stroked="false">
                <v:path arrowok="t"/>
                <v:fill type="solid"/>
              </v:shape>
            </v:group>
            <v:group style="position:absolute;left:7955;top:2237;width:11;height:20" coordorigin="7955,2237" coordsize="11,20">
              <v:shape style="position:absolute;left:7955;top:2237;width:11;height:20" coordorigin="7955,2237" coordsize="11,20" path="m7955,2256l7965,2256,7965,2237,7955,2237,7955,2256xe" filled="true" fillcolor="#000000" stroked="false">
                <v:path arrowok="t"/>
                <v:fill type="solid"/>
              </v:shape>
            </v:group>
            <v:group style="position:absolute;left:7955;top:2256;width:11;height:20" coordorigin="7955,2256" coordsize="11,20">
              <v:shape style="position:absolute;left:7955;top:2256;width:11;height:20" coordorigin="7955,2256" coordsize="11,20" path="m7955,2276l7965,2276,7965,2256,7955,2256,7955,2276xe" filled="true" fillcolor="#000000" stroked="false">
                <v:path arrowok="t"/>
                <v:fill type="solid"/>
              </v:shape>
            </v:group>
            <v:group style="position:absolute;left:7955;top:2276;width:11;height:20" coordorigin="7955,2276" coordsize="11,20">
              <v:shape style="position:absolute;left:7955;top:2276;width:11;height:20" coordorigin="7955,2276" coordsize="11,20" path="m7955,2295l7965,2295,7965,2276,7955,2276,7955,2295xe" filled="true" fillcolor="#000000" stroked="false">
                <v:path arrowok="t"/>
                <v:fill type="solid"/>
              </v:shape>
            </v:group>
            <v:group style="position:absolute;left:7955;top:2295;width:11;height:20" coordorigin="7955,2295" coordsize="11,20">
              <v:shape style="position:absolute;left:7955;top:2295;width:11;height:20" coordorigin="7955,2295" coordsize="11,20" path="m7955,2314l7965,2314,7965,2295,7955,2295,7955,2314xe" filled="true" fillcolor="#000000" stroked="false">
                <v:path arrowok="t"/>
                <v:fill type="solid"/>
              </v:shape>
            </v:group>
            <v:group style="position:absolute;left:7955;top:2314;width:11;height:20" coordorigin="7955,2314" coordsize="11,20">
              <v:shape style="position:absolute;left:7955;top:2314;width:11;height:20" coordorigin="7955,2314" coordsize="11,20" path="m7955,2333l7965,2333,7965,2314,7955,2314,7955,2333xe" filled="true" fillcolor="#000000" stroked="false">
                <v:path arrowok="t"/>
                <v:fill type="solid"/>
              </v:shape>
            </v:group>
            <v:group style="position:absolute;left:7955;top:2333;width:11;height:20" coordorigin="7955,2333" coordsize="11,20">
              <v:shape style="position:absolute;left:7955;top:2333;width:11;height:20" coordorigin="7955,2333" coordsize="11,20" path="m7955,2352l7965,2352,7965,2333,7955,2333,7955,2352xe" filled="true" fillcolor="#000000" stroked="false">
                <v:path arrowok="t"/>
                <v:fill type="solid"/>
              </v:shape>
            </v:group>
            <v:group style="position:absolute;left:7955;top:2352;width:11;height:20" coordorigin="7955,2352" coordsize="11,20">
              <v:shape style="position:absolute;left:7955;top:2352;width:11;height:20" coordorigin="7955,2352" coordsize="11,20" path="m7955,2372l7965,2372,7965,2352,7955,2352,7955,2372xe" filled="true" fillcolor="#000000" stroked="false">
                <v:path arrowok="t"/>
                <v:fill type="solid"/>
              </v:shape>
            </v:group>
            <v:group style="position:absolute;left:7955;top:2372;width:11;height:20" coordorigin="7955,2372" coordsize="11,20">
              <v:shape style="position:absolute;left:7955;top:2372;width:11;height:20" coordorigin="7955,2372" coordsize="11,20" path="m7955,2391l7965,2391,7965,2372,7955,2372,7955,2391xe" filled="true" fillcolor="#000000" stroked="false">
                <v:path arrowok="t"/>
                <v:fill type="solid"/>
              </v:shape>
            </v:group>
            <v:group style="position:absolute;left:9043;top:2084;width:10;height:20" coordorigin="9043,2084" coordsize="10,20">
              <v:shape style="position:absolute;left:9043;top:2084;width:10;height:20" coordorigin="9043,2084" coordsize="10,20" path="m9043,2103l9052,2103,9052,2084,9043,2084,9043,2103xe" filled="true" fillcolor="#000000" stroked="false">
                <v:path arrowok="t"/>
                <v:fill type="solid"/>
              </v:shape>
            </v:group>
            <v:group style="position:absolute;left:9043;top:2103;width:10;height:20" coordorigin="9043,2103" coordsize="10,20">
              <v:shape style="position:absolute;left:9043;top:2103;width:10;height:20" coordorigin="9043,2103" coordsize="10,20" path="m9043,2122l9052,2122,9052,2103,9043,2103,9043,2122xe" filled="true" fillcolor="#000000" stroked="false">
                <v:path arrowok="t"/>
                <v:fill type="solid"/>
              </v:shape>
            </v:group>
            <v:group style="position:absolute;left:9043;top:2122;width:10;height:20" coordorigin="9043,2122" coordsize="10,20">
              <v:shape style="position:absolute;left:9043;top:2122;width:10;height:20" coordorigin="9043,2122" coordsize="10,20" path="m9043,2141l9052,2141,9052,2122,9043,2122,9043,2141xe" filled="true" fillcolor="#000000" stroked="false">
                <v:path arrowok="t"/>
                <v:fill type="solid"/>
              </v:shape>
            </v:group>
            <v:group style="position:absolute;left:9043;top:2141;width:10;height:20" coordorigin="9043,2141" coordsize="10,20">
              <v:shape style="position:absolute;left:9043;top:2141;width:10;height:20" coordorigin="9043,2141" coordsize="10,20" path="m9043,2160l9052,2160,9052,2141,9043,2141,9043,2160xe" filled="true" fillcolor="#000000" stroked="false">
                <v:path arrowok="t"/>
                <v:fill type="solid"/>
              </v:shape>
            </v:group>
            <v:group style="position:absolute;left:9043;top:2160;width:10;height:20" coordorigin="9043,2160" coordsize="10,20">
              <v:shape style="position:absolute;left:9043;top:2160;width:10;height:20" coordorigin="9043,2160" coordsize="10,20" path="m9043,2180l9052,2180,9052,2160,9043,2160,9043,2180xe" filled="true" fillcolor="#000000" stroked="false">
                <v:path arrowok="t"/>
                <v:fill type="solid"/>
              </v:shape>
            </v:group>
            <v:group style="position:absolute;left:9043;top:2180;width:10;height:20" coordorigin="9043,2180" coordsize="10,20">
              <v:shape style="position:absolute;left:9043;top:2180;width:10;height:20" coordorigin="9043,2180" coordsize="10,20" path="m9043,2199l9052,2199,9052,2180,9043,2180,9043,2199xe" filled="true" fillcolor="#000000" stroked="false">
                <v:path arrowok="t"/>
                <v:fill type="solid"/>
              </v:shape>
            </v:group>
            <v:group style="position:absolute;left:9043;top:2199;width:10;height:20" coordorigin="9043,2199" coordsize="10,20">
              <v:shape style="position:absolute;left:9043;top:2199;width:10;height:20" coordorigin="9043,2199" coordsize="10,20" path="m9043,2218l9052,2218,9052,2199,9043,2199,9043,2218xe" filled="true" fillcolor="#000000" stroked="false">
                <v:path arrowok="t"/>
                <v:fill type="solid"/>
              </v:shape>
            </v:group>
            <v:group style="position:absolute;left:9043;top:2218;width:10;height:20" coordorigin="9043,2218" coordsize="10,20">
              <v:shape style="position:absolute;left:9043;top:2218;width:10;height:20" coordorigin="9043,2218" coordsize="10,20" path="m9043,2237l9052,2237,9052,2218,9043,2218,9043,2237xe" filled="true" fillcolor="#000000" stroked="false">
                <v:path arrowok="t"/>
                <v:fill type="solid"/>
              </v:shape>
            </v:group>
            <v:group style="position:absolute;left:9043;top:2237;width:10;height:20" coordorigin="9043,2237" coordsize="10,20">
              <v:shape style="position:absolute;left:9043;top:2237;width:10;height:20" coordorigin="9043,2237" coordsize="10,20" path="m9043,2256l9052,2256,9052,2237,9043,2237,9043,2256xe" filled="true" fillcolor="#000000" stroked="false">
                <v:path arrowok="t"/>
                <v:fill type="solid"/>
              </v:shape>
            </v:group>
            <v:group style="position:absolute;left:9043;top:2256;width:10;height:20" coordorigin="9043,2256" coordsize="10,20">
              <v:shape style="position:absolute;left:9043;top:2256;width:10;height:20" coordorigin="9043,2256" coordsize="10,20" path="m9043,2276l9052,2276,9052,2256,9043,2256,9043,2276xe" filled="true" fillcolor="#000000" stroked="false">
                <v:path arrowok="t"/>
                <v:fill type="solid"/>
              </v:shape>
            </v:group>
            <v:group style="position:absolute;left:9043;top:2276;width:10;height:20" coordorigin="9043,2276" coordsize="10,20">
              <v:shape style="position:absolute;left:9043;top:2276;width:10;height:20" coordorigin="9043,2276" coordsize="10,20" path="m9043,2295l9052,2295,9052,2276,9043,2276,9043,2295xe" filled="true" fillcolor="#000000" stroked="false">
                <v:path arrowok="t"/>
                <v:fill type="solid"/>
              </v:shape>
            </v:group>
            <v:group style="position:absolute;left:9043;top:2295;width:10;height:20" coordorigin="9043,2295" coordsize="10,20">
              <v:shape style="position:absolute;left:9043;top:2295;width:10;height:20" coordorigin="9043,2295" coordsize="10,20" path="m9043,2314l9052,2314,9052,2295,9043,2295,9043,2314xe" filled="true" fillcolor="#000000" stroked="false">
                <v:path arrowok="t"/>
                <v:fill type="solid"/>
              </v:shape>
            </v:group>
            <v:group style="position:absolute;left:9043;top:2314;width:10;height:20" coordorigin="9043,2314" coordsize="10,20">
              <v:shape style="position:absolute;left:9043;top:2314;width:10;height:20" coordorigin="9043,2314" coordsize="10,20" path="m9043,2333l9052,2333,9052,2314,9043,2314,9043,2333xe" filled="true" fillcolor="#000000" stroked="false">
                <v:path arrowok="t"/>
                <v:fill type="solid"/>
              </v:shape>
            </v:group>
            <v:group style="position:absolute;left:9043;top:2333;width:10;height:20" coordorigin="9043,2333" coordsize="10,20">
              <v:shape style="position:absolute;left:9043;top:2333;width:10;height:20" coordorigin="9043,2333" coordsize="10,20" path="m9043,2352l9052,2352,9052,2333,9043,2333,9043,2352xe" filled="true" fillcolor="#000000" stroked="false">
                <v:path arrowok="t"/>
                <v:fill type="solid"/>
              </v:shape>
            </v:group>
            <v:group style="position:absolute;left:9043;top:2352;width:10;height:20" coordorigin="9043,2352" coordsize="10,20">
              <v:shape style="position:absolute;left:9043;top:2352;width:10;height:20" coordorigin="9043,2352" coordsize="10,20" path="m9043,2372l9052,2372,9052,2352,9043,2352,9043,2372xe" filled="true" fillcolor="#000000" stroked="false">
                <v:path arrowok="t"/>
                <v:fill type="solid"/>
              </v:shape>
            </v:group>
            <v:group style="position:absolute;left:9043;top:2372;width:10;height:20" coordorigin="9043,2372" coordsize="10,20">
              <v:shape style="position:absolute;left:9043;top:2372;width:10;height:20" coordorigin="9043,2372" coordsize="10,20" path="m9043,2391l9052,2391,9052,2372,9043,2372,9043,2391xe" filled="true" fillcolor="#000000" stroked="false">
                <v:path arrowok="t"/>
                <v:fill type="solid"/>
              </v:shape>
              <v:shape style="position:absolute;left:2;top:2295;width:3126;height:110" type="#_x0000_t75" stroked="false">
                <v:imagedata r:id="rId333" o:title=""/>
              </v:shape>
              <v:shape style="position:absolute;left:3104;top:2391;width:1188;height:14" type="#_x0000_t75" stroked="false">
                <v:imagedata r:id="rId334" o:title=""/>
              </v:shape>
              <v:shape style="position:absolute;left:4278;top:2391;width:2513;height:14" type="#_x0000_t75" stroked="false">
                <v:imagedata r:id="rId338" o:title=""/>
              </v:shape>
              <v:shape style="position:absolute;left:6777;top:2391;width:1188;height:14" type="#_x0000_t75" stroked="false">
                <v:imagedata r:id="rId339" o:title=""/>
              </v:shape>
              <v:shape style="position:absolute;left:7950;top:2391;width:1102;height:14" type="#_x0000_t75" stroked="false">
                <v:imagedata r:id="rId337" o:title=""/>
              </v:shape>
            </v:group>
            <v:group style="position:absolute;left:9043;top:2400;width:10;height:2" coordorigin="9043,2400" coordsize="10,2">
              <v:shape style="position:absolute;left:9043;top:2400;width:10;height:2" coordorigin="9043,2400" coordsize="10,0" path="m9043,2400l9052,2400e" filled="false" stroked="true" strokeweight=".47998pt" strokecolor="#000000">
                <v:path arrowok="t"/>
              </v:shape>
            </v:group>
            <v:group style="position:absolute;left:7;top:2405;width:10;height:20" coordorigin="7,2405" coordsize="10,20">
              <v:shape style="position:absolute;left:7;top:2405;width:10;height:20" coordorigin="7,2405" coordsize="10,20" path="m7,2424l17,2424,17,2405,7,2405,7,2424xe" filled="true" fillcolor="#000000" stroked="false">
                <v:path arrowok="t"/>
                <v:fill type="solid"/>
              </v:shape>
            </v:group>
            <v:group style="position:absolute;left:7;top:2424;width:10;height:20" coordorigin="7,2424" coordsize="10,20">
              <v:shape style="position:absolute;left:7;top:2424;width:10;height:20" coordorigin="7,2424" coordsize="10,20" path="m7,2444l17,2444,17,2424,7,2424,7,2444xe" filled="true" fillcolor="#000000" stroked="false">
                <v:path arrowok="t"/>
                <v:fill type="solid"/>
              </v:shape>
            </v:group>
            <v:group style="position:absolute;left:7;top:2444;width:10;height:20" coordorigin="7,2444" coordsize="10,20">
              <v:shape style="position:absolute;left:7;top:2444;width:10;height:20" coordorigin="7,2444" coordsize="10,20" path="m7,2463l17,2463,17,2444,7,2444,7,2463xe" filled="true" fillcolor="#000000" stroked="false">
                <v:path arrowok="t"/>
                <v:fill type="solid"/>
              </v:shape>
            </v:group>
            <v:group style="position:absolute;left:7;top:2463;width:10;height:20" coordorigin="7,2463" coordsize="10,20">
              <v:shape style="position:absolute;left:7;top:2463;width:10;height:20" coordorigin="7,2463" coordsize="10,20" path="m7,2482l17,2482,17,2463,7,2463,7,2482xe" filled="true" fillcolor="#000000" stroked="false">
                <v:path arrowok="t"/>
                <v:fill type="solid"/>
              </v:shape>
            </v:group>
            <v:group style="position:absolute;left:7;top:2482;width:10;height:20" coordorigin="7,2482" coordsize="10,20">
              <v:shape style="position:absolute;left:7;top:2482;width:10;height:20" coordorigin="7,2482" coordsize="10,20" path="m7,2501l17,2501,17,2482,7,2482,7,2501xe" filled="true" fillcolor="#000000" stroked="false">
                <v:path arrowok="t"/>
                <v:fill type="solid"/>
              </v:shape>
            </v:group>
            <v:group style="position:absolute;left:7;top:2501;width:10;height:20" coordorigin="7,2501" coordsize="10,20">
              <v:shape style="position:absolute;left:7;top:2501;width:10;height:20" coordorigin="7,2501" coordsize="10,20" path="m7,2520l17,2520,17,2501,7,2501,7,2520xe" filled="true" fillcolor="#000000" stroked="false">
                <v:path arrowok="t"/>
                <v:fill type="solid"/>
              </v:shape>
            </v:group>
            <v:group style="position:absolute;left:7;top:2520;width:10;height:20" coordorigin="7,2520" coordsize="10,20">
              <v:shape style="position:absolute;left:7;top:2520;width:10;height:20" coordorigin="7,2520" coordsize="10,20" path="m7,2540l17,2540,17,2520,7,2520,7,2540xe" filled="true" fillcolor="#000000" stroked="false">
                <v:path arrowok="t"/>
                <v:fill type="solid"/>
              </v:shape>
            </v:group>
            <v:group style="position:absolute;left:7;top:2540;width:10;height:20" coordorigin="7,2540" coordsize="10,20">
              <v:shape style="position:absolute;left:7;top:2540;width:10;height:20" coordorigin="7,2540" coordsize="10,20" path="m7,2559l17,2559,17,2540,7,2540,7,2559xe" filled="true" fillcolor="#000000" stroked="false">
                <v:path arrowok="t"/>
                <v:fill type="solid"/>
              </v:shape>
            </v:group>
            <v:group style="position:absolute;left:7;top:2559;width:10;height:20" coordorigin="7,2559" coordsize="10,20">
              <v:shape style="position:absolute;left:7;top:2559;width:10;height:20" coordorigin="7,2559" coordsize="10,20" path="m7,2578l17,2578,17,2559,7,2559,7,2578xe" filled="true" fillcolor="#000000" stroked="false">
                <v:path arrowok="t"/>
                <v:fill type="solid"/>
              </v:shape>
            </v:group>
            <v:group style="position:absolute;left:7;top:2578;width:10;height:20" coordorigin="7,2578" coordsize="10,20">
              <v:shape style="position:absolute;left:7;top:2578;width:10;height:20" coordorigin="7,2578" coordsize="10,20" path="m7,2597l17,2597,17,2578,7,2578,7,2597xe" filled="true" fillcolor="#000000" stroked="false">
                <v:path arrowok="t"/>
                <v:fill type="solid"/>
              </v:shape>
            </v:group>
            <v:group style="position:absolute;left:7;top:2597;width:10;height:20" coordorigin="7,2597" coordsize="10,20">
              <v:shape style="position:absolute;left:7;top:2597;width:10;height:20" coordorigin="7,2597" coordsize="10,20" path="m7,2616l17,2616,17,2597,7,2597,7,2616xe" filled="true" fillcolor="#000000" stroked="false">
                <v:path arrowok="t"/>
                <v:fill type="solid"/>
              </v:shape>
            </v:group>
            <v:group style="position:absolute;left:7;top:2616;width:10;height:20" coordorigin="7,2616" coordsize="10,20">
              <v:shape style="position:absolute;left:7;top:2616;width:10;height:20" coordorigin="7,2616" coordsize="10,20" path="m7,2636l17,2636,17,2616,7,2616,7,2636xe" filled="true" fillcolor="#000000" stroked="false">
                <v:path arrowok="t"/>
                <v:fill type="solid"/>
              </v:shape>
            </v:group>
            <v:group style="position:absolute;left:7;top:2636;width:10;height:20" coordorigin="7,2636" coordsize="10,20">
              <v:shape style="position:absolute;left:7;top:2636;width:10;height:20" coordorigin="7,2636" coordsize="10,20" path="m7,2655l17,2655,17,2636,7,2636,7,2655xe" filled="true" fillcolor="#000000" stroked="false">
                <v:path arrowok="t"/>
                <v:fill type="solid"/>
              </v:shape>
            </v:group>
            <v:group style="position:absolute;left:7;top:2655;width:10;height:20" coordorigin="7,2655" coordsize="10,20">
              <v:shape style="position:absolute;left:7;top:2655;width:10;height:20" coordorigin="7,2655" coordsize="10,20" path="m7,2674l17,2674,17,2655,7,2655,7,2674xe" filled="true" fillcolor="#000000" stroked="false">
                <v:path arrowok="t"/>
                <v:fill type="solid"/>
              </v:shape>
            </v:group>
            <v:group style="position:absolute;left:7;top:2674;width:10;height:20" coordorigin="7,2674" coordsize="10,20">
              <v:shape style="position:absolute;left:7;top:2674;width:10;height:20" coordorigin="7,2674" coordsize="10,20" path="m7,2693l17,2693,17,2674,7,2674,7,2693xe" filled="true" fillcolor="#000000" stroked="false">
                <v:path arrowok="t"/>
                <v:fill type="solid"/>
              </v:shape>
            </v:group>
            <v:group style="position:absolute;left:7;top:2693;width:10;height:20" coordorigin="7,2693" coordsize="10,20">
              <v:shape style="position:absolute;left:7;top:2693;width:10;height:20" coordorigin="7,2693" coordsize="10,20" path="m7,2712l17,2712,17,2693,7,2693,7,2712xe" filled="true" fillcolor="#000000" stroked="false">
                <v:path arrowok="t"/>
                <v:fill type="solid"/>
              </v:shape>
            </v:group>
            <v:group style="position:absolute;left:7;top:2716;width:10;height:2" coordorigin="7,2716" coordsize="10,2">
              <v:shape style="position:absolute;left:7;top:2716;width:10;height:2" coordorigin="7,2716" coordsize="10,0" path="m7,2716l17,2716e" filled="false" stroked="true" strokeweight=".36005pt" strokecolor="#000000">
                <v:path arrowok="t"/>
              </v:shape>
              <v:shape style="position:absolute;left:7;top:2720;width:10;height:10" type="#_x0000_t75" stroked="false">
                <v:imagedata r:id="rId247" o:title=""/>
              </v:shape>
              <v:shape style="position:absolute;left:2;top:2720;width:3107;height:10" type="#_x0000_t75" stroked="false">
                <v:imagedata r:id="rId315" o:title=""/>
              </v:shape>
            </v:group>
            <v:group style="position:absolute;left:3109;top:2405;width:10;height:20" coordorigin="3109,2405" coordsize="10,20">
              <v:shape style="position:absolute;left:3109;top:2405;width:10;height:20" coordorigin="3109,2405" coordsize="10,20" path="m3109,2424l3119,2424,3119,2405,3109,2405,3109,2424xe" filled="true" fillcolor="#000000" stroked="false">
                <v:path arrowok="t"/>
                <v:fill type="solid"/>
              </v:shape>
            </v:group>
            <v:group style="position:absolute;left:3109;top:2424;width:10;height:20" coordorigin="3109,2424" coordsize="10,20">
              <v:shape style="position:absolute;left:3109;top:2424;width:10;height:20" coordorigin="3109,2424" coordsize="10,20" path="m3109,2444l3119,2444,3119,2424,3109,2424,3109,2444xe" filled="true" fillcolor="#000000" stroked="false">
                <v:path arrowok="t"/>
                <v:fill type="solid"/>
              </v:shape>
            </v:group>
            <v:group style="position:absolute;left:3109;top:2444;width:10;height:20" coordorigin="3109,2444" coordsize="10,20">
              <v:shape style="position:absolute;left:3109;top:2444;width:10;height:20" coordorigin="3109,2444" coordsize="10,20" path="m3109,2463l3119,2463,3119,2444,3109,2444,3109,2463xe" filled="true" fillcolor="#000000" stroked="false">
                <v:path arrowok="t"/>
                <v:fill type="solid"/>
              </v:shape>
            </v:group>
            <v:group style="position:absolute;left:3109;top:2463;width:10;height:20" coordorigin="3109,2463" coordsize="10,20">
              <v:shape style="position:absolute;left:3109;top:2463;width:10;height:20" coordorigin="3109,2463" coordsize="10,20" path="m3109,2482l3119,2482,3119,2463,3109,2463,3109,2482xe" filled="true" fillcolor="#000000" stroked="false">
                <v:path arrowok="t"/>
                <v:fill type="solid"/>
              </v:shape>
            </v:group>
            <v:group style="position:absolute;left:3109;top:2482;width:10;height:20" coordorigin="3109,2482" coordsize="10,20">
              <v:shape style="position:absolute;left:3109;top:2482;width:10;height:20" coordorigin="3109,2482" coordsize="10,20" path="m3109,2501l3119,2501,3119,2482,3109,2482,3109,2501xe" filled="true" fillcolor="#000000" stroked="false">
                <v:path arrowok="t"/>
                <v:fill type="solid"/>
              </v:shape>
            </v:group>
            <v:group style="position:absolute;left:3109;top:2501;width:10;height:20" coordorigin="3109,2501" coordsize="10,20">
              <v:shape style="position:absolute;left:3109;top:2501;width:10;height:20" coordorigin="3109,2501" coordsize="10,20" path="m3109,2520l3119,2520,3119,2501,3109,2501,3109,2520xe" filled="true" fillcolor="#000000" stroked="false">
                <v:path arrowok="t"/>
                <v:fill type="solid"/>
              </v:shape>
            </v:group>
            <v:group style="position:absolute;left:3109;top:2520;width:10;height:20" coordorigin="3109,2520" coordsize="10,20">
              <v:shape style="position:absolute;left:3109;top:2520;width:10;height:20" coordorigin="3109,2520" coordsize="10,20" path="m3109,2540l3119,2540,3119,2520,3109,2520,3109,2540xe" filled="true" fillcolor="#000000" stroked="false">
                <v:path arrowok="t"/>
                <v:fill type="solid"/>
              </v:shape>
            </v:group>
            <v:group style="position:absolute;left:3109;top:2540;width:10;height:20" coordorigin="3109,2540" coordsize="10,20">
              <v:shape style="position:absolute;left:3109;top:2540;width:10;height:20" coordorigin="3109,2540" coordsize="10,20" path="m3109,2559l3119,2559,3119,2540,3109,2540,3109,2559xe" filled="true" fillcolor="#000000" stroked="false">
                <v:path arrowok="t"/>
                <v:fill type="solid"/>
              </v:shape>
            </v:group>
            <v:group style="position:absolute;left:3109;top:2559;width:10;height:20" coordorigin="3109,2559" coordsize="10,20">
              <v:shape style="position:absolute;left:3109;top:2559;width:10;height:20" coordorigin="3109,2559" coordsize="10,20" path="m3109,2578l3119,2578,3119,2559,3109,2559,3109,2578xe" filled="true" fillcolor="#000000" stroked="false">
                <v:path arrowok="t"/>
                <v:fill type="solid"/>
              </v:shape>
            </v:group>
            <v:group style="position:absolute;left:3109;top:2578;width:10;height:20" coordorigin="3109,2578" coordsize="10,20">
              <v:shape style="position:absolute;left:3109;top:2578;width:10;height:20" coordorigin="3109,2578" coordsize="10,20" path="m3109,2597l3119,2597,3119,2578,3109,2578,3109,2597xe" filled="true" fillcolor="#000000" stroked="false">
                <v:path arrowok="t"/>
                <v:fill type="solid"/>
              </v:shape>
            </v:group>
            <v:group style="position:absolute;left:3109;top:2597;width:10;height:20" coordorigin="3109,2597" coordsize="10,20">
              <v:shape style="position:absolute;left:3109;top:2597;width:10;height:20" coordorigin="3109,2597" coordsize="10,20" path="m3109,2616l3119,2616,3119,2597,3109,2597,3109,2616xe" filled="true" fillcolor="#000000" stroked="false">
                <v:path arrowok="t"/>
                <v:fill type="solid"/>
              </v:shape>
            </v:group>
            <v:group style="position:absolute;left:3109;top:2616;width:10;height:20" coordorigin="3109,2616" coordsize="10,20">
              <v:shape style="position:absolute;left:3109;top:2616;width:10;height:20" coordorigin="3109,2616" coordsize="10,20" path="m3109,2636l3119,2636,3119,2616,3109,2616,3109,2636xe" filled="true" fillcolor="#000000" stroked="false">
                <v:path arrowok="t"/>
                <v:fill type="solid"/>
              </v:shape>
            </v:group>
            <v:group style="position:absolute;left:3109;top:2636;width:10;height:20" coordorigin="3109,2636" coordsize="10,20">
              <v:shape style="position:absolute;left:3109;top:2636;width:10;height:20" coordorigin="3109,2636" coordsize="10,20" path="m3109,2655l3119,2655,3119,2636,3109,2636,3109,2655xe" filled="true" fillcolor="#000000" stroked="false">
                <v:path arrowok="t"/>
                <v:fill type="solid"/>
              </v:shape>
            </v:group>
            <v:group style="position:absolute;left:3109;top:2655;width:10;height:20" coordorigin="3109,2655" coordsize="10,20">
              <v:shape style="position:absolute;left:3109;top:2655;width:10;height:20" coordorigin="3109,2655" coordsize="10,20" path="m3109,2674l3119,2674,3119,2655,3109,2655,3109,2674xe" filled="true" fillcolor="#000000" stroked="false">
                <v:path arrowok="t"/>
                <v:fill type="solid"/>
              </v:shape>
            </v:group>
            <v:group style="position:absolute;left:3109;top:2674;width:10;height:20" coordorigin="3109,2674" coordsize="10,20">
              <v:shape style="position:absolute;left:3109;top:2674;width:10;height:20" coordorigin="3109,2674" coordsize="10,20" path="m3109,2693l3119,2693,3119,2674,3109,2674,3109,2693xe" filled="true" fillcolor="#000000" stroked="false">
                <v:path arrowok="t"/>
                <v:fill type="solid"/>
              </v:shape>
            </v:group>
            <v:group style="position:absolute;left:3109;top:2693;width:10;height:20" coordorigin="3109,2693" coordsize="10,20">
              <v:shape style="position:absolute;left:3109;top:2693;width:10;height:20" coordorigin="3109,2693" coordsize="10,20" path="m3109,2712l3119,2712,3119,2693,3109,2693,3109,2712xe" filled="true" fillcolor="#000000" stroked="false">
                <v:path arrowok="t"/>
                <v:fill type="solid"/>
              </v:shape>
            </v:group>
            <v:group style="position:absolute;left:3109;top:2716;width:10;height:2" coordorigin="3109,2716" coordsize="10,2">
              <v:shape style="position:absolute;left:3109;top:2716;width:10;height:2" coordorigin="3109,2716" coordsize="10,0" path="m3109,2716l3119,2716e" filled="false" stroked="true" strokeweight=".36005pt" strokecolor="#000000">
                <v:path arrowok="t"/>
              </v:shape>
            </v:group>
            <v:group style="position:absolute;left:3109;top:2724;width:10;height:2" coordorigin="3109,2724" coordsize="10,2">
              <v:shape style="position:absolute;left:3109;top:2724;width:10;height:2" coordorigin="3109,2724" coordsize="10,0" path="m3109,2724l3119,2724e" filled="false" stroked="true" strokeweight=".47998pt" strokecolor="#000000">
                <v:path arrowok="t"/>
              </v:shape>
              <v:shape style="position:absolute;left:3119;top:2720;width:1164;height:10" type="#_x0000_t75" stroked="false">
                <v:imagedata r:id="rId316" o:title=""/>
              </v:shape>
            </v:group>
            <v:group style="position:absolute;left:4283;top:2405;width:10;height:20" coordorigin="4283,2405" coordsize="10,20">
              <v:shape style="position:absolute;left:4283;top:2405;width:10;height:20" coordorigin="4283,2405" coordsize="10,20" path="m4283,2424l4292,2424,4292,2405,4283,2405,4283,2424xe" filled="true" fillcolor="#000000" stroked="false">
                <v:path arrowok="t"/>
                <v:fill type="solid"/>
              </v:shape>
            </v:group>
            <v:group style="position:absolute;left:4283;top:2424;width:10;height:20" coordorigin="4283,2424" coordsize="10,20">
              <v:shape style="position:absolute;left:4283;top:2424;width:10;height:20" coordorigin="4283,2424" coordsize="10,20" path="m4283,2444l4292,2444,4292,2424,4283,2424,4283,2444xe" filled="true" fillcolor="#000000" stroked="false">
                <v:path arrowok="t"/>
                <v:fill type="solid"/>
              </v:shape>
            </v:group>
            <v:group style="position:absolute;left:4283;top:2444;width:10;height:20" coordorigin="4283,2444" coordsize="10,20">
              <v:shape style="position:absolute;left:4283;top:2444;width:10;height:20" coordorigin="4283,2444" coordsize="10,20" path="m4283,2463l4292,2463,4292,2444,4283,2444,4283,2463xe" filled="true" fillcolor="#000000" stroked="false">
                <v:path arrowok="t"/>
                <v:fill type="solid"/>
              </v:shape>
            </v:group>
            <v:group style="position:absolute;left:4283;top:2463;width:10;height:20" coordorigin="4283,2463" coordsize="10,20">
              <v:shape style="position:absolute;left:4283;top:2463;width:10;height:20" coordorigin="4283,2463" coordsize="10,20" path="m4283,2482l4292,2482,4292,2463,4283,2463,4283,2482xe" filled="true" fillcolor="#000000" stroked="false">
                <v:path arrowok="t"/>
                <v:fill type="solid"/>
              </v:shape>
            </v:group>
            <v:group style="position:absolute;left:4283;top:2482;width:10;height:20" coordorigin="4283,2482" coordsize="10,20">
              <v:shape style="position:absolute;left:4283;top:2482;width:10;height:20" coordorigin="4283,2482" coordsize="10,20" path="m4283,2501l4292,2501,4292,2482,4283,2482,4283,2501xe" filled="true" fillcolor="#000000" stroked="false">
                <v:path arrowok="t"/>
                <v:fill type="solid"/>
              </v:shape>
            </v:group>
            <v:group style="position:absolute;left:4283;top:2501;width:10;height:20" coordorigin="4283,2501" coordsize="10,20">
              <v:shape style="position:absolute;left:4283;top:2501;width:10;height:20" coordorigin="4283,2501" coordsize="10,20" path="m4283,2520l4292,2520,4292,2501,4283,2501,4283,2520xe" filled="true" fillcolor="#000000" stroked="false">
                <v:path arrowok="t"/>
                <v:fill type="solid"/>
              </v:shape>
            </v:group>
            <v:group style="position:absolute;left:4283;top:2520;width:10;height:20" coordorigin="4283,2520" coordsize="10,20">
              <v:shape style="position:absolute;left:4283;top:2520;width:10;height:20" coordorigin="4283,2520" coordsize="10,20" path="m4283,2540l4292,2540,4292,2520,4283,2520,4283,2540xe" filled="true" fillcolor="#000000" stroked="false">
                <v:path arrowok="t"/>
                <v:fill type="solid"/>
              </v:shape>
            </v:group>
            <v:group style="position:absolute;left:4283;top:2540;width:10;height:20" coordorigin="4283,2540" coordsize="10,20">
              <v:shape style="position:absolute;left:4283;top:2540;width:10;height:20" coordorigin="4283,2540" coordsize="10,20" path="m4283,2559l4292,2559,4292,2540,4283,2540,4283,2559xe" filled="true" fillcolor="#000000" stroked="false">
                <v:path arrowok="t"/>
                <v:fill type="solid"/>
              </v:shape>
            </v:group>
            <v:group style="position:absolute;left:4283;top:2559;width:10;height:20" coordorigin="4283,2559" coordsize="10,20">
              <v:shape style="position:absolute;left:4283;top:2559;width:10;height:20" coordorigin="4283,2559" coordsize="10,20" path="m4283,2578l4292,2578,4292,2559,4283,2559,4283,2578xe" filled="true" fillcolor="#000000" stroked="false">
                <v:path arrowok="t"/>
                <v:fill type="solid"/>
              </v:shape>
            </v:group>
            <v:group style="position:absolute;left:4283;top:2578;width:10;height:20" coordorigin="4283,2578" coordsize="10,20">
              <v:shape style="position:absolute;left:4283;top:2578;width:10;height:20" coordorigin="4283,2578" coordsize="10,20" path="m4283,2597l4292,2597,4292,2578,4283,2578,4283,2597xe" filled="true" fillcolor="#000000" stroked="false">
                <v:path arrowok="t"/>
                <v:fill type="solid"/>
              </v:shape>
            </v:group>
            <v:group style="position:absolute;left:4283;top:2597;width:10;height:20" coordorigin="4283,2597" coordsize="10,20">
              <v:shape style="position:absolute;left:4283;top:2597;width:10;height:20" coordorigin="4283,2597" coordsize="10,20" path="m4283,2616l4292,2616,4292,2597,4283,2597,4283,2616xe" filled="true" fillcolor="#000000" stroked="false">
                <v:path arrowok="t"/>
                <v:fill type="solid"/>
              </v:shape>
            </v:group>
            <v:group style="position:absolute;left:4283;top:2616;width:10;height:20" coordorigin="4283,2616" coordsize="10,20">
              <v:shape style="position:absolute;left:4283;top:2616;width:10;height:20" coordorigin="4283,2616" coordsize="10,20" path="m4283,2636l4292,2636,4292,2616,4283,2616,4283,2636xe" filled="true" fillcolor="#000000" stroked="false">
                <v:path arrowok="t"/>
                <v:fill type="solid"/>
              </v:shape>
            </v:group>
            <v:group style="position:absolute;left:4283;top:2636;width:10;height:20" coordorigin="4283,2636" coordsize="10,20">
              <v:shape style="position:absolute;left:4283;top:2636;width:10;height:20" coordorigin="4283,2636" coordsize="10,20" path="m4283,2655l4292,2655,4292,2636,4283,2636,4283,2655xe" filled="true" fillcolor="#000000" stroked="false">
                <v:path arrowok="t"/>
                <v:fill type="solid"/>
              </v:shape>
            </v:group>
            <v:group style="position:absolute;left:4283;top:2655;width:10;height:20" coordorigin="4283,2655" coordsize="10,20">
              <v:shape style="position:absolute;left:4283;top:2655;width:10;height:20" coordorigin="4283,2655" coordsize="10,20" path="m4283,2674l4292,2674,4292,2655,4283,2655,4283,2674xe" filled="true" fillcolor="#000000" stroked="false">
                <v:path arrowok="t"/>
                <v:fill type="solid"/>
              </v:shape>
            </v:group>
            <v:group style="position:absolute;left:4283;top:2674;width:10;height:20" coordorigin="4283,2674" coordsize="10,20">
              <v:shape style="position:absolute;left:4283;top:2674;width:10;height:20" coordorigin="4283,2674" coordsize="10,20" path="m4283,2693l4292,2693,4292,2674,4283,2674,4283,2693xe" filled="true" fillcolor="#000000" stroked="false">
                <v:path arrowok="t"/>
                <v:fill type="solid"/>
              </v:shape>
            </v:group>
            <v:group style="position:absolute;left:4283;top:2693;width:10;height:20" coordorigin="4283,2693" coordsize="10,20">
              <v:shape style="position:absolute;left:4283;top:2693;width:10;height:20" coordorigin="4283,2693" coordsize="10,20" path="m4283,2712l4292,2712,4292,2693,4283,2693,4283,2712xe" filled="true" fillcolor="#000000" stroked="false">
                <v:path arrowok="t"/>
                <v:fill type="solid"/>
              </v:shape>
            </v:group>
            <v:group style="position:absolute;left:4283;top:2716;width:10;height:2" coordorigin="4283,2716" coordsize="10,2">
              <v:shape style="position:absolute;left:4283;top:2716;width:10;height:2" coordorigin="4283,2716" coordsize="10,0" path="m4283,2716l4292,2716e" filled="false" stroked="true" strokeweight=".36005pt" strokecolor="#000000">
                <v:path arrowok="t"/>
              </v:shape>
            </v:group>
            <v:group style="position:absolute;left:4283;top:2724;width:10;height:2" coordorigin="4283,2724" coordsize="10,2">
              <v:shape style="position:absolute;left:4283;top:2724;width:10;height:2" coordorigin="4283,2724" coordsize="10,0" path="m4283,2724l4292,2724e" filled="false" stroked="true" strokeweight=".47998pt" strokecolor="#000000">
                <v:path arrowok="t"/>
              </v:shape>
              <v:shape style="position:absolute;left:4292;top:2720;width:2489;height:10" type="#_x0000_t75" stroked="false">
                <v:imagedata r:id="rId317" o:title=""/>
              </v:shape>
            </v:group>
            <v:group style="position:absolute;left:6781;top:2405;width:10;height:20" coordorigin="6781,2405" coordsize="10,20">
              <v:shape style="position:absolute;left:6781;top:2405;width:10;height:20" coordorigin="6781,2405" coordsize="10,20" path="m6781,2424l6791,2424,6791,2405,6781,2405,6781,2424xe" filled="true" fillcolor="#000000" stroked="false">
                <v:path arrowok="t"/>
                <v:fill type="solid"/>
              </v:shape>
            </v:group>
            <v:group style="position:absolute;left:6781;top:2424;width:10;height:20" coordorigin="6781,2424" coordsize="10,20">
              <v:shape style="position:absolute;left:6781;top:2424;width:10;height:20" coordorigin="6781,2424" coordsize="10,20" path="m6781,2444l6791,2444,6791,2424,6781,2424,6781,2444xe" filled="true" fillcolor="#000000" stroked="false">
                <v:path arrowok="t"/>
                <v:fill type="solid"/>
              </v:shape>
            </v:group>
            <v:group style="position:absolute;left:6781;top:2444;width:10;height:20" coordorigin="6781,2444" coordsize="10,20">
              <v:shape style="position:absolute;left:6781;top:2444;width:10;height:20" coordorigin="6781,2444" coordsize="10,20" path="m6781,2463l6791,2463,6791,2444,6781,2444,6781,2463xe" filled="true" fillcolor="#000000" stroked="false">
                <v:path arrowok="t"/>
                <v:fill type="solid"/>
              </v:shape>
            </v:group>
            <v:group style="position:absolute;left:6781;top:2463;width:10;height:20" coordorigin="6781,2463" coordsize="10,20">
              <v:shape style="position:absolute;left:6781;top:2463;width:10;height:20" coordorigin="6781,2463" coordsize="10,20" path="m6781,2482l6791,2482,6791,2463,6781,2463,6781,2482xe" filled="true" fillcolor="#000000" stroked="false">
                <v:path arrowok="t"/>
                <v:fill type="solid"/>
              </v:shape>
            </v:group>
            <v:group style="position:absolute;left:6781;top:2482;width:10;height:20" coordorigin="6781,2482" coordsize="10,20">
              <v:shape style="position:absolute;left:6781;top:2482;width:10;height:20" coordorigin="6781,2482" coordsize="10,20" path="m6781,2501l6791,2501,6791,2482,6781,2482,6781,2501xe" filled="true" fillcolor="#000000" stroked="false">
                <v:path arrowok="t"/>
                <v:fill type="solid"/>
              </v:shape>
            </v:group>
            <v:group style="position:absolute;left:6781;top:2501;width:10;height:20" coordorigin="6781,2501" coordsize="10,20">
              <v:shape style="position:absolute;left:6781;top:2501;width:10;height:20" coordorigin="6781,2501" coordsize="10,20" path="m6781,2520l6791,2520,6791,2501,6781,2501,6781,2520xe" filled="true" fillcolor="#000000" stroked="false">
                <v:path arrowok="t"/>
                <v:fill type="solid"/>
              </v:shape>
            </v:group>
            <v:group style="position:absolute;left:6781;top:2520;width:10;height:20" coordorigin="6781,2520" coordsize="10,20">
              <v:shape style="position:absolute;left:6781;top:2520;width:10;height:20" coordorigin="6781,2520" coordsize="10,20" path="m6781,2540l6791,2540,6791,2520,6781,2520,6781,2540xe" filled="true" fillcolor="#000000" stroked="false">
                <v:path arrowok="t"/>
                <v:fill type="solid"/>
              </v:shape>
            </v:group>
            <v:group style="position:absolute;left:6781;top:2540;width:10;height:20" coordorigin="6781,2540" coordsize="10,20">
              <v:shape style="position:absolute;left:6781;top:2540;width:10;height:20" coordorigin="6781,2540" coordsize="10,20" path="m6781,2559l6791,2559,6791,2540,6781,2540,6781,2559xe" filled="true" fillcolor="#000000" stroked="false">
                <v:path arrowok="t"/>
                <v:fill type="solid"/>
              </v:shape>
            </v:group>
            <v:group style="position:absolute;left:6781;top:2559;width:10;height:20" coordorigin="6781,2559" coordsize="10,20">
              <v:shape style="position:absolute;left:6781;top:2559;width:10;height:20" coordorigin="6781,2559" coordsize="10,20" path="m6781,2578l6791,2578,6791,2559,6781,2559,6781,2578xe" filled="true" fillcolor="#000000" stroked="false">
                <v:path arrowok="t"/>
                <v:fill type="solid"/>
              </v:shape>
            </v:group>
            <v:group style="position:absolute;left:6781;top:2578;width:10;height:20" coordorigin="6781,2578" coordsize="10,20">
              <v:shape style="position:absolute;left:6781;top:2578;width:10;height:20" coordorigin="6781,2578" coordsize="10,20" path="m6781,2597l6791,2597,6791,2578,6781,2578,6781,2597xe" filled="true" fillcolor="#000000" stroked="false">
                <v:path arrowok="t"/>
                <v:fill type="solid"/>
              </v:shape>
            </v:group>
            <v:group style="position:absolute;left:6781;top:2597;width:10;height:20" coordorigin="6781,2597" coordsize="10,20">
              <v:shape style="position:absolute;left:6781;top:2597;width:10;height:20" coordorigin="6781,2597" coordsize="10,20" path="m6781,2616l6791,2616,6791,2597,6781,2597,6781,2616xe" filled="true" fillcolor="#000000" stroked="false">
                <v:path arrowok="t"/>
                <v:fill type="solid"/>
              </v:shape>
            </v:group>
            <v:group style="position:absolute;left:6781;top:2616;width:10;height:20" coordorigin="6781,2616" coordsize="10,20">
              <v:shape style="position:absolute;left:6781;top:2616;width:10;height:20" coordorigin="6781,2616" coordsize="10,20" path="m6781,2636l6791,2636,6791,2616,6781,2616,6781,2636xe" filled="true" fillcolor="#000000" stroked="false">
                <v:path arrowok="t"/>
                <v:fill type="solid"/>
              </v:shape>
            </v:group>
            <v:group style="position:absolute;left:6781;top:2636;width:10;height:20" coordorigin="6781,2636" coordsize="10,20">
              <v:shape style="position:absolute;left:6781;top:2636;width:10;height:20" coordorigin="6781,2636" coordsize="10,20" path="m6781,2655l6791,2655,6791,2636,6781,2636,6781,2655xe" filled="true" fillcolor="#000000" stroked="false">
                <v:path arrowok="t"/>
                <v:fill type="solid"/>
              </v:shape>
            </v:group>
            <v:group style="position:absolute;left:6781;top:2655;width:10;height:20" coordorigin="6781,2655" coordsize="10,20">
              <v:shape style="position:absolute;left:6781;top:2655;width:10;height:20" coordorigin="6781,2655" coordsize="10,20" path="m6781,2674l6791,2674,6791,2655,6781,2655,6781,2674xe" filled="true" fillcolor="#000000" stroked="false">
                <v:path arrowok="t"/>
                <v:fill type="solid"/>
              </v:shape>
            </v:group>
            <v:group style="position:absolute;left:6781;top:2674;width:10;height:20" coordorigin="6781,2674" coordsize="10,20">
              <v:shape style="position:absolute;left:6781;top:2674;width:10;height:20" coordorigin="6781,2674" coordsize="10,20" path="m6781,2693l6791,2693,6791,2674,6781,2674,6781,2693xe" filled="true" fillcolor="#000000" stroked="false">
                <v:path arrowok="t"/>
                <v:fill type="solid"/>
              </v:shape>
            </v:group>
            <v:group style="position:absolute;left:6781;top:2693;width:10;height:20" coordorigin="6781,2693" coordsize="10,20">
              <v:shape style="position:absolute;left:6781;top:2693;width:10;height:20" coordorigin="6781,2693" coordsize="10,20" path="m6781,2712l6791,2712,6791,2693,6781,2693,6781,2712xe" filled="true" fillcolor="#000000" stroked="false">
                <v:path arrowok="t"/>
                <v:fill type="solid"/>
              </v:shape>
            </v:group>
            <v:group style="position:absolute;left:6781;top:2716;width:10;height:2" coordorigin="6781,2716" coordsize="10,2">
              <v:shape style="position:absolute;left:6781;top:2716;width:10;height:2" coordorigin="6781,2716" coordsize="10,0" path="m6781,2716l6791,2716e" filled="false" stroked="true" strokeweight=".36005pt" strokecolor="#000000">
                <v:path arrowok="t"/>
              </v:shape>
            </v:group>
            <v:group style="position:absolute;left:6781;top:2724;width:10;height:2" coordorigin="6781,2724" coordsize="10,2">
              <v:shape style="position:absolute;left:6781;top:2724;width:10;height:2" coordorigin="6781,2724" coordsize="10,0" path="m6781,2724l6791,2724e" filled="false" stroked="true" strokeweight=".47998pt" strokecolor="#000000">
                <v:path arrowok="t"/>
              </v:shape>
            </v:group>
            <v:group style="position:absolute;left:7955;top:2405;width:11;height:20" coordorigin="7955,2405" coordsize="11,20">
              <v:shape style="position:absolute;left:7955;top:2405;width:11;height:20" coordorigin="7955,2405" coordsize="11,20" path="m7955,2424l7965,2424,7965,2405,7955,2405,7955,2424xe" filled="true" fillcolor="#000000" stroked="false">
                <v:path arrowok="t"/>
                <v:fill type="solid"/>
              </v:shape>
            </v:group>
            <v:group style="position:absolute;left:7955;top:2424;width:11;height:20" coordorigin="7955,2424" coordsize="11,20">
              <v:shape style="position:absolute;left:7955;top:2424;width:11;height:20" coordorigin="7955,2424" coordsize="11,20" path="m7955,2444l7965,2444,7965,2424,7955,2424,7955,2444xe" filled="true" fillcolor="#000000" stroked="false">
                <v:path arrowok="t"/>
                <v:fill type="solid"/>
              </v:shape>
            </v:group>
            <v:group style="position:absolute;left:7955;top:2444;width:11;height:20" coordorigin="7955,2444" coordsize="11,20">
              <v:shape style="position:absolute;left:7955;top:2444;width:11;height:20" coordorigin="7955,2444" coordsize="11,20" path="m7955,2463l7965,2463,7965,2444,7955,2444,7955,2463xe" filled="true" fillcolor="#000000" stroked="false">
                <v:path arrowok="t"/>
                <v:fill type="solid"/>
              </v:shape>
            </v:group>
            <v:group style="position:absolute;left:7955;top:2463;width:11;height:20" coordorigin="7955,2463" coordsize="11,20">
              <v:shape style="position:absolute;left:7955;top:2463;width:11;height:20" coordorigin="7955,2463" coordsize="11,20" path="m7955,2482l7965,2482,7965,2463,7955,2463,7955,2482xe" filled="true" fillcolor="#000000" stroked="false">
                <v:path arrowok="t"/>
                <v:fill type="solid"/>
              </v:shape>
            </v:group>
            <v:group style="position:absolute;left:7955;top:2482;width:11;height:20" coordorigin="7955,2482" coordsize="11,20">
              <v:shape style="position:absolute;left:7955;top:2482;width:11;height:20" coordorigin="7955,2482" coordsize="11,20" path="m7955,2501l7965,2501,7965,2482,7955,2482,7955,2501xe" filled="true" fillcolor="#000000" stroked="false">
                <v:path arrowok="t"/>
                <v:fill type="solid"/>
              </v:shape>
            </v:group>
            <v:group style="position:absolute;left:7955;top:2501;width:11;height:20" coordorigin="7955,2501" coordsize="11,20">
              <v:shape style="position:absolute;left:7955;top:2501;width:11;height:20" coordorigin="7955,2501" coordsize="11,20" path="m7955,2520l7965,2520,7965,2501,7955,2501,7955,2520xe" filled="true" fillcolor="#000000" stroked="false">
                <v:path arrowok="t"/>
                <v:fill type="solid"/>
              </v:shape>
            </v:group>
            <v:group style="position:absolute;left:7955;top:2520;width:11;height:20" coordorigin="7955,2520" coordsize="11,20">
              <v:shape style="position:absolute;left:7955;top:2520;width:11;height:20" coordorigin="7955,2520" coordsize="11,20" path="m7955,2540l7965,2540,7965,2520,7955,2520,7955,2540xe" filled="true" fillcolor="#000000" stroked="false">
                <v:path arrowok="t"/>
                <v:fill type="solid"/>
              </v:shape>
            </v:group>
            <v:group style="position:absolute;left:7955;top:2540;width:11;height:20" coordorigin="7955,2540" coordsize="11,20">
              <v:shape style="position:absolute;left:7955;top:2540;width:11;height:20" coordorigin="7955,2540" coordsize="11,20" path="m7955,2559l7965,2559,7965,2540,7955,2540,7955,2559xe" filled="true" fillcolor="#000000" stroked="false">
                <v:path arrowok="t"/>
                <v:fill type="solid"/>
              </v:shape>
            </v:group>
            <v:group style="position:absolute;left:7955;top:2559;width:11;height:20" coordorigin="7955,2559" coordsize="11,20">
              <v:shape style="position:absolute;left:7955;top:2559;width:11;height:20" coordorigin="7955,2559" coordsize="11,20" path="m7955,2578l7965,2578,7965,2559,7955,2559,7955,2578xe" filled="true" fillcolor="#000000" stroked="false">
                <v:path arrowok="t"/>
                <v:fill type="solid"/>
              </v:shape>
            </v:group>
            <v:group style="position:absolute;left:7955;top:2578;width:11;height:20" coordorigin="7955,2578" coordsize="11,20">
              <v:shape style="position:absolute;left:7955;top:2578;width:11;height:20" coordorigin="7955,2578" coordsize="11,20" path="m7955,2597l7965,2597,7965,2578,7955,2578,7955,2597xe" filled="true" fillcolor="#000000" stroked="false">
                <v:path arrowok="t"/>
                <v:fill type="solid"/>
              </v:shape>
            </v:group>
            <v:group style="position:absolute;left:7955;top:2597;width:11;height:20" coordorigin="7955,2597" coordsize="11,20">
              <v:shape style="position:absolute;left:7955;top:2597;width:11;height:20" coordorigin="7955,2597" coordsize="11,20" path="m7955,2616l7965,2616,7965,2597,7955,2597,7955,2616xe" filled="true" fillcolor="#000000" stroked="false">
                <v:path arrowok="t"/>
                <v:fill type="solid"/>
              </v:shape>
            </v:group>
            <v:group style="position:absolute;left:7955;top:2616;width:11;height:20" coordorigin="7955,2616" coordsize="11,20">
              <v:shape style="position:absolute;left:7955;top:2616;width:11;height:20" coordorigin="7955,2616" coordsize="11,20" path="m7955,2636l7965,2636,7965,2616,7955,2616,7955,2636xe" filled="true" fillcolor="#000000" stroked="false">
                <v:path arrowok="t"/>
                <v:fill type="solid"/>
              </v:shape>
            </v:group>
            <v:group style="position:absolute;left:7955;top:2636;width:11;height:20" coordorigin="7955,2636" coordsize="11,20">
              <v:shape style="position:absolute;left:7955;top:2636;width:11;height:20" coordorigin="7955,2636" coordsize="11,20" path="m7955,2655l7965,2655,7965,2636,7955,2636,7955,2655xe" filled="true" fillcolor="#000000" stroked="false">
                <v:path arrowok="t"/>
                <v:fill type="solid"/>
              </v:shape>
            </v:group>
            <v:group style="position:absolute;left:7955;top:2655;width:11;height:20" coordorigin="7955,2655" coordsize="11,20">
              <v:shape style="position:absolute;left:7955;top:2655;width:11;height:20" coordorigin="7955,2655" coordsize="11,20" path="m7955,2674l7965,2674,7965,2655,7955,2655,7955,2674xe" filled="true" fillcolor="#000000" stroked="false">
                <v:path arrowok="t"/>
                <v:fill type="solid"/>
              </v:shape>
            </v:group>
            <v:group style="position:absolute;left:7955;top:2674;width:11;height:20" coordorigin="7955,2674" coordsize="11,20">
              <v:shape style="position:absolute;left:7955;top:2674;width:11;height:20" coordorigin="7955,2674" coordsize="11,20" path="m7955,2693l7965,2693,7965,2674,7955,2674,7955,2693xe" filled="true" fillcolor="#000000" stroked="false">
                <v:path arrowok="t"/>
                <v:fill type="solid"/>
              </v:shape>
            </v:group>
            <v:group style="position:absolute;left:7955;top:2693;width:11;height:20" coordorigin="7955,2693" coordsize="11,20">
              <v:shape style="position:absolute;left:7955;top:2693;width:11;height:20" coordorigin="7955,2693" coordsize="11,20" path="m7955,2712l7965,2712,7965,2693,7955,2693,7955,2712xe" filled="true" fillcolor="#000000" stroked="false">
                <v:path arrowok="t"/>
                <v:fill type="solid"/>
              </v:shape>
            </v:group>
            <v:group style="position:absolute;left:7955;top:2716;width:11;height:2" coordorigin="7955,2716" coordsize="11,2">
              <v:shape style="position:absolute;left:7955;top:2716;width:11;height:2" coordorigin="7955,2716" coordsize="11,0" path="m7955,2716l7965,2716e" filled="false" stroked="true" strokeweight=".36005pt" strokecolor="#000000">
                <v:path arrowok="t"/>
              </v:shape>
            </v:group>
            <v:group style="position:absolute;left:7955;top:2724;width:11;height:2" coordorigin="7955,2724" coordsize="11,2">
              <v:shape style="position:absolute;left:7955;top:2724;width:11;height:2" coordorigin="7955,2724" coordsize="11,0" path="m7955,2724l7965,2724e" filled="false" stroked="true" strokeweight=".47998pt" strokecolor="#000000">
                <v:path arrowok="t"/>
              </v:shape>
            </v:group>
            <v:group style="position:absolute;left:9043;top:2405;width:10;height:20" coordorigin="9043,2405" coordsize="10,20">
              <v:shape style="position:absolute;left:9043;top:2405;width:10;height:20" coordorigin="9043,2405" coordsize="10,20" path="m9043,2424l9052,2424,9052,2405,9043,2405,9043,2424xe" filled="true" fillcolor="#000000" stroked="false">
                <v:path arrowok="t"/>
                <v:fill type="solid"/>
              </v:shape>
            </v:group>
            <v:group style="position:absolute;left:9043;top:2424;width:10;height:20" coordorigin="9043,2424" coordsize="10,20">
              <v:shape style="position:absolute;left:9043;top:2424;width:10;height:20" coordorigin="9043,2424" coordsize="10,20" path="m9043,2444l9052,2444,9052,2424,9043,2424,9043,2444xe" filled="true" fillcolor="#000000" stroked="false">
                <v:path arrowok="t"/>
                <v:fill type="solid"/>
              </v:shape>
            </v:group>
            <v:group style="position:absolute;left:9043;top:2444;width:10;height:20" coordorigin="9043,2444" coordsize="10,20">
              <v:shape style="position:absolute;left:9043;top:2444;width:10;height:20" coordorigin="9043,2444" coordsize="10,20" path="m9043,2463l9052,2463,9052,2444,9043,2444,9043,2463xe" filled="true" fillcolor="#000000" stroked="false">
                <v:path arrowok="t"/>
                <v:fill type="solid"/>
              </v:shape>
            </v:group>
            <v:group style="position:absolute;left:9043;top:2463;width:10;height:20" coordorigin="9043,2463" coordsize="10,20">
              <v:shape style="position:absolute;left:9043;top:2463;width:10;height:20" coordorigin="9043,2463" coordsize="10,20" path="m9043,2482l9052,2482,9052,2463,9043,2463,9043,2482xe" filled="true" fillcolor="#000000" stroked="false">
                <v:path arrowok="t"/>
                <v:fill type="solid"/>
              </v:shape>
            </v:group>
            <v:group style="position:absolute;left:9043;top:2482;width:10;height:20" coordorigin="9043,2482" coordsize="10,20">
              <v:shape style="position:absolute;left:9043;top:2482;width:10;height:20" coordorigin="9043,2482" coordsize="10,20" path="m9043,2501l9052,2501,9052,2482,9043,2482,9043,2501xe" filled="true" fillcolor="#000000" stroked="false">
                <v:path arrowok="t"/>
                <v:fill type="solid"/>
              </v:shape>
            </v:group>
            <v:group style="position:absolute;left:9043;top:2501;width:10;height:20" coordorigin="9043,2501" coordsize="10,20">
              <v:shape style="position:absolute;left:9043;top:2501;width:10;height:20" coordorigin="9043,2501" coordsize="10,20" path="m9043,2520l9052,2520,9052,2501,9043,2501,9043,2520xe" filled="true" fillcolor="#000000" stroked="false">
                <v:path arrowok="t"/>
                <v:fill type="solid"/>
              </v:shape>
            </v:group>
            <v:group style="position:absolute;left:9043;top:2520;width:10;height:20" coordorigin="9043,2520" coordsize="10,20">
              <v:shape style="position:absolute;left:9043;top:2520;width:10;height:20" coordorigin="9043,2520" coordsize="10,20" path="m9043,2540l9052,2540,9052,2520,9043,2520,9043,2540xe" filled="true" fillcolor="#000000" stroked="false">
                <v:path arrowok="t"/>
                <v:fill type="solid"/>
              </v:shape>
            </v:group>
            <v:group style="position:absolute;left:9043;top:2540;width:10;height:20" coordorigin="9043,2540" coordsize="10,20">
              <v:shape style="position:absolute;left:9043;top:2540;width:10;height:20" coordorigin="9043,2540" coordsize="10,20" path="m9043,2559l9052,2559,9052,2540,9043,2540,9043,2559xe" filled="true" fillcolor="#000000" stroked="false">
                <v:path arrowok="t"/>
                <v:fill type="solid"/>
              </v:shape>
            </v:group>
            <v:group style="position:absolute;left:9043;top:2559;width:10;height:20" coordorigin="9043,2559" coordsize="10,20">
              <v:shape style="position:absolute;left:9043;top:2559;width:10;height:20" coordorigin="9043,2559" coordsize="10,20" path="m9043,2578l9052,2578,9052,2559,9043,2559,9043,2578xe" filled="true" fillcolor="#000000" stroked="false">
                <v:path arrowok="t"/>
                <v:fill type="solid"/>
              </v:shape>
            </v:group>
            <v:group style="position:absolute;left:9043;top:2578;width:10;height:20" coordorigin="9043,2578" coordsize="10,20">
              <v:shape style="position:absolute;left:9043;top:2578;width:10;height:20" coordorigin="9043,2578" coordsize="10,20" path="m9043,2597l9052,2597,9052,2578,9043,2578,9043,2597xe" filled="true" fillcolor="#000000" stroked="false">
                <v:path arrowok="t"/>
                <v:fill type="solid"/>
              </v:shape>
            </v:group>
            <v:group style="position:absolute;left:9043;top:2597;width:10;height:20" coordorigin="9043,2597" coordsize="10,20">
              <v:shape style="position:absolute;left:9043;top:2597;width:10;height:20" coordorigin="9043,2597" coordsize="10,20" path="m9043,2616l9052,2616,9052,2597,9043,2597,9043,2616xe" filled="true" fillcolor="#000000" stroked="false">
                <v:path arrowok="t"/>
                <v:fill type="solid"/>
              </v:shape>
            </v:group>
            <v:group style="position:absolute;left:9043;top:2616;width:10;height:20" coordorigin="9043,2616" coordsize="10,20">
              <v:shape style="position:absolute;left:9043;top:2616;width:10;height:20" coordorigin="9043,2616" coordsize="10,20" path="m9043,2636l9052,2636,9052,2616,9043,2616,9043,2636xe" filled="true" fillcolor="#000000" stroked="false">
                <v:path arrowok="t"/>
                <v:fill type="solid"/>
              </v:shape>
            </v:group>
            <v:group style="position:absolute;left:9043;top:2636;width:10;height:20" coordorigin="9043,2636" coordsize="10,20">
              <v:shape style="position:absolute;left:9043;top:2636;width:10;height:20" coordorigin="9043,2636" coordsize="10,20" path="m9043,2655l9052,2655,9052,2636,9043,2636,9043,2655xe" filled="true" fillcolor="#000000" stroked="false">
                <v:path arrowok="t"/>
                <v:fill type="solid"/>
              </v:shape>
            </v:group>
            <v:group style="position:absolute;left:9043;top:2655;width:10;height:20" coordorigin="9043,2655" coordsize="10,20">
              <v:shape style="position:absolute;left:9043;top:2655;width:10;height:20" coordorigin="9043,2655" coordsize="10,20" path="m9043,2674l9052,2674,9052,2655,9043,2655,9043,2674xe" filled="true" fillcolor="#000000" stroked="false">
                <v:path arrowok="t"/>
                <v:fill type="solid"/>
              </v:shape>
            </v:group>
            <v:group style="position:absolute;left:9043;top:2674;width:10;height:20" coordorigin="9043,2674" coordsize="10,20">
              <v:shape style="position:absolute;left:9043;top:2674;width:10;height:20" coordorigin="9043,2674" coordsize="10,20" path="m9043,2693l9052,2693,9052,2674,9043,2674,9043,2693xe" filled="true" fillcolor="#000000" stroked="false">
                <v:path arrowok="t"/>
                <v:fill type="solid"/>
              </v:shape>
            </v:group>
            <v:group style="position:absolute;left:9043;top:2693;width:10;height:20" coordorigin="9043,2693" coordsize="10,20">
              <v:shape style="position:absolute;left:9043;top:2693;width:10;height:20" coordorigin="9043,2693" coordsize="10,20" path="m9043,2712l9052,2712,9052,2693,9043,2693,9043,2712xe" filled="true" fillcolor="#000000" stroked="false">
                <v:path arrowok="t"/>
                <v:fill type="solid"/>
              </v:shape>
            </v:group>
            <v:group style="position:absolute;left:9043;top:2716;width:10;height:2" coordorigin="9043,2716" coordsize="10,2">
              <v:shape style="position:absolute;left:9043;top:2716;width:10;height:2" coordorigin="9043,2716" coordsize="10,0" path="m9043,2716l9052,2716e" filled="false" stroked="true" strokeweight=".36005pt" strokecolor="#000000">
                <v:path arrowok="t"/>
              </v:shape>
              <v:shape style="position:absolute;left:6791;top:2720;width:2261;height:10" type="#_x0000_t75" stroked="false">
                <v:imagedata r:id="rId318" o:title=""/>
              </v:shape>
            </v:group>
            <v:group style="position:absolute;left:9043;top:2724;width:10;height:2" coordorigin="9043,2724" coordsize="10,2">
              <v:shape style="position:absolute;left:9043;top:2724;width:10;height:2" coordorigin="9043,2724" coordsize="10,0" path="m9043,2724l9052,2724e" filled="false" stroked="true" strokeweight=".47998pt" strokecolor="#000000">
                <v:path arrowok="t"/>
              </v:shape>
              <v:shape style="position:absolute;left:3519;top:7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原因</w:t>
                      </w:r>
                    </w:p>
                  </w:txbxContent>
                </v:textbox>
                <w10:wrap type="none"/>
              </v:shape>
              <v:shape style="position:absolute;left:6921;top:73;width:900;height:80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前累计已计</w:t>
                      </w:r>
                    </w:p>
                    <w:p>
                      <w:pPr>
                        <w:spacing w:line="310" w:lineRule="atLeast" w:before="2"/>
                        <w:ind w:left="271" w:right="0" w:hanging="272"/>
                        <w:jc w:val="left"/>
                        <w:rPr>
                          <w:rFonts w:ascii="宋体" w:hAnsi="宋体" w:cs="宋体" w:eastAsia="宋体" w:hint="default"/>
                          <w:sz w:val="18"/>
                          <w:szCs w:val="18"/>
                        </w:rPr>
                      </w:pPr>
                      <w:r>
                        <w:rPr>
                          <w:rFonts w:ascii="宋体" w:hAnsi="宋体" w:cs="宋体" w:eastAsia="宋体" w:hint="default"/>
                          <w:sz w:val="18"/>
                          <w:szCs w:val="18"/>
                        </w:rPr>
                        <w:t>提坏账准备 金额</w:t>
                      </w:r>
                    </w:p>
                  </w:txbxContent>
                </v:textbox>
                <w10:wrap type="none"/>
              </v:shape>
              <v:shape style="position:absolute;left:8234;top:7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回金额</w:t>
                      </w:r>
                    </w:p>
                  </w:txbxContent>
                </v:textbox>
                <w10:wrap type="none"/>
              </v:shape>
              <v:shape style="position:absolute;left:120;top:1101;width:27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甘肃省广播电视网络传输有限公司</w:t>
                      </w:r>
                    </w:p>
                  </w:txbxContent>
                </v:textbox>
                <w10:wrap type="none"/>
              </v:shape>
              <v:shape style="position:absolute;left:3339;top:11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催收还款</w:t>
                      </w:r>
                    </w:p>
                  </w:txbxContent>
                </v:textbox>
                <w10:wrap type="none"/>
              </v:shape>
              <v:shape style="position:absolute;left:4544;top:1101;width:1983;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年以上，全额计提</w:t>
                      </w:r>
                    </w:p>
                  </w:txbxContent>
                </v:textbox>
                <w10:wrap type="none"/>
              </v:shape>
              <v:shape style="position:absolute;left:7041;top:1111;width:1900;height:180" type="#_x0000_t202" filled="false" stroked="false">
                <v:textbox inset="0,0,0,0">
                  <w:txbxContent>
                    <w:p>
                      <w:pPr>
                        <w:tabs>
                          <w:tab w:pos="108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200,000.00</w:t>
                        <w:tab/>
                        <w:t>200,000.00</w:t>
                      </w:r>
                    </w:p>
                  </w:txbxContent>
                </v:textbox>
                <w10:wrap type="none"/>
              </v:shape>
              <v:shape style="position:absolute;left:120;top:1504;width:2340;height:114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九江广播电视网络公司</w:t>
                      </w:r>
                    </w:p>
                    <w:p>
                      <w:pPr>
                        <w:spacing w:line="328" w:lineRule="auto" w:before="86"/>
                        <w:ind w:left="0" w:right="0" w:firstLine="0"/>
                        <w:jc w:val="left"/>
                        <w:rPr>
                          <w:rFonts w:ascii="宋体" w:hAnsi="宋体" w:cs="宋体" w:eastAsia="宋体" w:hint="default"/>
                          <w:sz w:val="18"/>
                          <w:szCs w:val="18"/>
                        </w:rPr>
                      </w:pPr>
                      <w:r>
                        <w:rPr>
                          <w:rFonts w:ascii="宋体" w:hAnsi="宋体" w:cs="宋体" w:eastAsia="宋体" w:hint="default"/>
                          <w:sz w:val="18"/>
                          <w:szCs w:val="18"/>
                        </w:rPr>
                        <w:t>葫芦岛有线广播电视传输中心 湖北省鄂西电视台</w:t>
                      </w:r>
                    </w:p>
                    <w:p>
                      <w:pPr>
                        <w:spacing w:before="19"/>
                        <w:ind w:left="1171" w:right="0" w:firstLine="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xbxContent>
                </v:textbox>
                <w10:wrap type="none"/>
              </v:shape>
              <v:shape style="position:absolute;left:3339;top:1504;width:720;height:82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催收还款</w:t>
                      </w:r>
                    </w:p>
                    <w:p>
                      <w:pPr>
                        <w:spacing w:line="320" w:lineRule="atLeast" w:before="1"/>
                        <w:ind w:left="0" w:right="0" w:firstLine="0"/>
                        <w:jc w:val="left"/>
                        <w:rPr>
                          <w:rFonts w:ascii="宋体" w:hAnsi="宋体" w:cs="宋体" w:eastAsia="宋体" w:hint="default"/>
                          <w:sz w:val="18"/>
                          <w:szCs w:val="18"/>
                        </w:rPr>
                      </w:pPr>
                      <w:r>
                        <w:rPr>
                          <w:rFonts w:ascii="宋体" w:hAnsi="宋体" w:cs="宋体" w:eastAsia="宋体" w:hint="default"/>
                          <w:sz w:val="18"/>
                          <w:szCs w:val="18"/>
                        </w:rPr>
                        <w:t>催收还款 催收还款</w:t>
                      </w:r>
                    </w:p>
                  </w:txbxContent>
                </v:textbox>
                <w10:wrap type="none"/>
              </v:shape>
              <v:shape style="position:absolute;left:4544;top:1504;width:1983;height:834"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年以上，全额计提</w:t>
                      </w:r>
                    </w:p>
                    <w:p>
                      <w:pPr>
                        <w:spacing w:before="72"/>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年以上，全额计提</w:t>
                      </w:r>
                    </w:p>
                    <w:p>
                      <w:pPr>
                        <w:spacing w:line="245" w:lineRule="exact" w:before="72"/>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年以上，全额计提</w:t>
                      </w:r>
                    </w:p>
                  </w:txbxContent>
                </v:textbox>
                <w10:wrap type="none"/>
              </v:shape>
              <v:shape style="position:absolute;left:7041;top:1514;width:1900;height:1150" type="#_x0000_t202" filled="false" stroked="false">
                <v:textbox inset="0,0,0,0">
                  <w:txbxContent>
                    <w:p>
                      <w:pPr>
                        <w:tabs>
                          <w:tab w:pos="1178" w:val="left" w:leader="none"/>
                        </w:tabs>
                        <w:spacing w:line="184" w:lineRule="exact" w:before="0"/>
                        <w:ind w:left="91" w:right="0" w:firstLine="0"/>
                        <w:jc w:val="left"/>
                        <w:rPr>
                          <w:rFonts w:ascii="Times New Roman" w:hAnsi="Times New Roman" w:cs="Times New Roman" w:eastAsia="Times New Roman" w:hint="default"/>
                          <w:sz w:val="18"/>
                          <w:szCs w:val="18"/>
                        </w:rPr>
                      </w:pPr>
                      <w:r>
                        <w:rPr>
                          <w:rFonts w:ascii="Times New Roman"/>
                          <w:spacing w:val="-1"/>
                          <w:sz w:val="18"/>
                        </w:rPr>
                        <w:t>75,000.00</w:t>
                        <w:tab/>
                        <w:t>75,000.00</w:t>
                      </w:r>
                    </w:p>
                    <w:p>
                      <w:pPr>
                        <w:tabs>
                          <w:tab w:pos="1178" w:val="left" w:leader="none"/>
                        </w:tabs>
                        <w:spacing w:before="114"/>
                        <w:ind w:left="91" w:right="0" w:firstLine="0"/>
                        <w:jc w:val="left"/>
                        <w:rPr>
                          <w:rFonts w:ascii="Times New Roman" w:hAnsi="Times New Roman" w:cs="Times New Roman" w:eastAsia="Times New Roman" w:hint="default"/>
                          <w:sz w:val="18"/>
                          <w:szCs w:val="18"/>
                        </w:rPr>
                      </w:pPr>
                      <w:r>
                        <w:rPr>
                          <w:rFonts w:ascii="Times New Roman"/>
                          <w:spacing w:val="-1"/>
                          <w:sz w:val="18"/>
                        </w:rPr>
                        <w:t>75,200.00</w:t>
                        <w:tab/>
                        <w:t>75,200.00</w:t>
                      </w:r>
                    </w:p>
                    <w:p>
                      <w:pPr>
                        <w:tabs>
                          <w:tab w:pos="1178" w:val="left" w:leader="none"/>
                        </w:tabs>
                        <w:spacing w:before="114"/>
                        <w:ind w:left="91" w:right="0" w:firstLine="0"/>
                        <w:jc w:val="lef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17,000.00</w:t>
                      </w:r>
                      <w:r>
                        <w:rPr>
                          <w:rFonts w:ascii="Times New Roman"/>
                          <w:spacing w:val="-1"/>
                          <w:sz w:val="18"/>
                        </w:rPr>
                        <w:tab/>
                      </w:r>
                      <w:r>
                        <w:rPr>
                          <w:rFonts w:ascii="Times New Roman"/>
                          <w:spacing w:val="-1"/>
                          <w:sz w:val="18"/>
                          <w:u w:val="single" w:color="000000"/>
                        </w:rPr>
                        <w:t>17,000.00</w:t>
                      </w:r>
                      <w:r>
                        <w:rPr>
                          <w:rFonts w:ascii="Times New Roman"/>
                          <w:spacing w:val="-1"/>
                          <w:sz w:val="18"/>
                        </w:rPr>
                      </w:r>
                    </w:p>
                    <w:p>
                      <w:pPr>
                        <w:tabs>
                          <w:tab w:pos="1087" w:val="left" w:leader="none"/>
                        </w:tabs>
                        <w:spacing w:line="203" w:lineRule="exact" w:before="119"/>
                        <w:ind w:left="0" w:right="0" w:firstLine="0"/>
                        <w:jc w:val="lef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367,200.00</w:t>
                      </w:r>
                      <w:r>
                        <w:rPr>
                          <w:rFonts w:ascii="Times New Roman"/>
                          <w:b/>
                          <w:spacing w:val="-1"/>
                          <w:sz w:val="18"/>
                        </w:rPr>
                        <w:tab/>
                      </w:r>
                      <w:r>
                        <w:rPr>
                          <w:rFonts w:ascii="Times New Roman"/>
                          <w:b/>
                          <w:spacing w:val="-1"/>
                          <w:sz w:val="18"/>
                          <w:u w:val="double" w:color="000000"/>
                        </w:rPr>
                        <w:t>367,200.00</w:t>
                      </w:r>
                      <w:r>
                        <w:rPr>
                          <w:rFonts w:ascii="Times New Roman"/>
                          <w:b/>
                          <w:spacing w:val="-1"/>
                          <w:sz w:val="18"/>
                        </w:rPr>
                      </w:r>
                      <w:r>
                        <w:rPr>
                          <w:rFonts w:ascii="Times New Roman"/>
                          <w:spacing w:val="-1"/>
                          <w:sz w:val="18"/>
                        </w:rPr>
                      </w:r>
                    </w:p>
                  </w:txbxContent>
                </v:textbox>
                <w10:wrap type="none"/>
              </v:shape>
            </v:group>
          </v:group>
        </w:pict>
      </w:r>
      <w:r>
        <w:rPr>
          <w:rFonts w:ascii="宋体" w:hAnsi="宋体" w:cs="宋体" w:eastAsia="宋体" w:hint="default"/>
          <w:position w:val="-54"/>
          <w:sz w:val="20"/>
          <w:szCs w:val="20"/>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BodyText"/>
        <w:spacing w:line="240" w:lineRule="auto" w:before="36"/>
        <w:ind w:left="765" w:right="0"/>
        <w:jc w:val="left"/>
      </w:pPr>
      <w:r>
        <w:rPr/>
        <w:pict>
          <v:group style="position:absolute;margin-left:42.840012pt;margin-top:20.423706pt;width:498.95pt;height:.5pt;mso-position-horizontal-relative:page;mso-position-vertical-relative:paragraph;z-index:-1436008" coordorigin="857,408" coordsize="9979,10">
            <v:shape style="position:absolute;left:862;top:408;width:10;height:10" type="#_x0000_t75" stroked="false">
              <v:imagedata r:id="rId340" o:title=""/>
            </v:shape>
            <v:shape style="position:absolute;left:857;top:408;width:3164;height:10" type="#_x0000_t75" stroked="false">
              <v:imagedata r:id="rId341" o:title=""/>
            </v:shape>
            <v:shape style="position:absolute;left:4016;top:408;width:1730;height:10" type="#_x0000_t75" stroked="false">
              <v:imagedata r:id="rId342" o:title=""/>
            </v:shape>
            <v:shape style="position:absolute;left:5742;top:408;width:1479;height:10" type="#_x0000_t75" stroked="false">
              <v:imagedata r:id="rId343" o:title=""/>
            </v:shape>
            <v:shape style="position:absolute;left:7216;top:408;width:3620;height:10" type="#_x0000_t75" stroked="false">
              <v:imagedata r:id="rId344" o:title=""/>
            </v:shape>
            <w10:wrap type="none"/>
          </v:group>
        </w:pict>
      </w:r>
      <w:r>
        <w:rPr/>
        <w:pict>
          <v:group style="position:absolute;margin-left:42.840012pt;margin-top:36.293728pt;width:498.95pt;height:5.4pt;mso-position-horizontal-relative:page;mso-position-vertical-relative:paragraph;z-index:-1435984" coordorigin="857,726" coordsize="9979,108">
            <v:shape style="position:absolute;left:857;top:726;width:3183;height:108" type="#_x0000_t75" stroked="false">
              <v:imagedata r:id="rId345" o:title=""/>
            </v:shape>
            <v:shape style="position:absolute;left:4016;top:822;width:1740;height:12" type="#_x0000_t75" stroked="false">
              <v:imagedata r:id="rId346" o:title=""/>
            </v:shape>
            <v:shape style="position:absolute;left:5742;top:822;width:1488;height:12" type="#_x0000_t75" stroked="false">
              <v:imagedata r:id="rId347" o:title=""/>
            </v:shape>
            <v:shape style="position:absolute;left:7216;top:822;width:1452;height:12" type="#_x0000_t75" stroked="false">
              <v:imagedata r:id="rId348" o:title=""/>
            </v:shape>
            <v:shape style="position:absolute;left:8653;top:822;width:2182;height:12" type="#_x0000_t75" stroked="false">
              <v:imagedata r:id="rId349" o:title=""/>
            </v:shape>
            <w10:wrap type="none"/>
          </v:group>
        </w:pict>
      </w:r>
      <w:r>
        <w:rPr/>
        <w:pict>
          <v:group style="position:absolute;margin-left:43.560001pt;margin-top:72.893646pt;width:497.75pt;height:.5pt;mso-position-horizontal-relative:page;mso-position-vertical-relative:paragraph;z-index:-1435960" coordorigin="871,1458" coordsize="9955,10">
            <v:shape style="position:absolute;left:871;top:1458;width:3150;height:10" type="#_x0000_t75" stroked="false">
              <v:imagedata r:id="rId350" o:title=""/>
            </v:shape>
            <v:shape style="position:absolute;left:4016;top:1458;width:1730;height:10" type="#_x0000_t75" stroked="false">
              <v:imagedata r:id="rId351" o:title=""/>
            </v:shape>
            <v:shape style="position:absolute;left:5742;top:1458;width:1479;height:10" type="#_x0000_t75" stroked="false">
              <v:imagedata r:id="rId23" o:title=""/>
            </v:shape>
            <v:shape style="position:absolute;left:7216;top:1458;width:3610;height:10" type="#_x0000_t75" stroked="false">
              <v:imagedata r:id="rId352" o:title=""/>
            </v:shape>
            <w10:wrap type="none"/>
          </v:group>
        </w:pict>
      </w:r>
      <w:r>
        <w:rPr/>
        <w:t>（</w:t>
      </w:r>
      <w:r>
        <w:rPr>
          <w:rFonts w:ascii="Times New Roman" w:hAnsi="Times New Roman" w:cs="Times New Roman" w:eastAsia="Times New Roman" w:hint="default"/>
        </w:rPr>
        <w:t>4</w:t>
      </w:r>
      <w:r>
        <w:rPr/>
        <w:t>）本报告期实际核销的应收账款</w:t>
      </w:r>
    </w:p>
    <w:p>
      <w:pPr>
        <w:spacing w:line="240" w:lineRule="auto" w:before="3"/>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3159"/>
        <w:gridCol w:w="1726"/>
        <w:gridCol w:w="1474"/>
        <w:gridCol w:w="1438"/>
        <w:gridCol w:w="2168"/>
      </w:tblGrid>
      <w:tr>
        <w:trPr>
          <w:trHeight w:val="317" w:hRule="exact"/>
        </w:trPr>
        <w:tc>
          <w:tcPr>
            <w:tcW w:w="3159"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单位名称</w:t>
            </w:r>
            <w:r>
              <w:rPr>
                <w:rFonts w:ascii="宋体" w:hAnsi="宋体" w:cs="宋体" w:eastAsia="宋体" w:hint="default"/>
                <w:sz w:val="18"/>
                <w:szCs w:val="18"/>
              </w:rPr>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3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应收账款性质</w:t>
            </w:r>
            <w:r>
              <w:rPr>
                <w:rFonts w:ascii="宋体" w:hAnsi="宋体" w:cs="宋体" w:eastAsia="宋体" w:hint="default"/>
                <w:sz w:val="18"/>
                <w:szCs w:val="18"/>
              </w:rPr>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3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核销金额</w:t>
            </w:r>
            <w:r>
              <w:rPr>
                <w:rFonts w:ascii="宋体" w:hAnsi="宋体" w:cs="宋体" w:eastAsia="宋体" w:hint="default"/>
                <w:sz w:val="18"/>
                <w:szCs w:val="18"/>
              </w:rPr>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核销原因</w:t>
            </w:r>
            <w:r>
              <w:rPr>
                <w:rFonts w:ascii="宋体" w:hAnsi="宋体" w:cs="宋体" w:eastAsia="宋体" w:hint="default"/>
                <w:sz w:val="18"/>
                <w:szCs w:val="18"/>
              </w:rPr>
            </w:r>
          </w:p>
        </w:tc>
        <w:tc>
          <w:tcPr>
            <w:tcW w:w="21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是否因关联交易产生</w:t>
            </w:r>
            <w:r>
              <w:rPr>
                <w:rFonts w:ascii="宋体" w:hAnsi="宋体" w:cs="宋体" w:eastAsia="宋体" w:hint="default"/>
                <w:sz w:val="18"/>
                <w:szCs w:val="18"/>
              </w:rPr>
            </w:r>
          </w:p>
        </w:tc>
      </w:tr>
      <w:tr>
        <w:trPr>
          <w:trHeight w:val="108" w:hRule="exact"/>
        </w:trPr>
        <w:tc>
          <w:tcPr>
            <w:tcW w:w="3159" w:type="dxa"/>
            <w:tcBorders>
              <w:top w:val="nil" w:sz="6" w:space="0" w:color="auto"/>
              <w:left w:val="single" w:sz="4" w:space="0" w:color="000000"/>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
        </w:tc>
        <w:tc>
          <w:tcPr>
            <w:tcW w:w="2168" w:type="dxa"/>
            <w:tcBorders>
              <w:top w:val="nil" w:sz="6" w:space="0" w:color="auto"/>
              <w:left w:val="single" w:sz="4" w:space="0" w:color="000000"/>
              <w:bottom w:val="nil" w:sz="6" w:space="0" w:color="auto"/>
              <w:right w:val="single" w:sz="4" w:space="0" w:color="000000"/>
            </w:tcBorders>
          </w:tcPr>
          <w:p>
            <w:pPr/>
          </w:p>
        </w:tc>
      </w:tr>
      <w:tr>
        <w:trPr>
          <w:trHeight w:val="393" w:hRule="exact"/>
        </w:trPr>
        <w:tc>
          <w:tcPr>
            <w:tcW w:w="315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兴安盟广播电视局</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销售款项</w:t>
            </w:r>
          </w:p>
        </w:tc>
        <w:tc>
          <w:tcPr>
            <w:tcW w:w="1474"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350"/>
              <w:jc w:val="right"/>
              <w:rPr>
                <w:rFonts w:ascii="宋体" w:hAnsi="宋体" w:cs="宋体" w:eastAsia="宋体" w:hint="default"/>
                <w:sz w:val="18"/>
                <w:szCs w:val="18"/>
              </w:rPr>
            </w:pPr>
            <w:r>
              <w:rPr>
                <w:rFonts w:ascii="宋体" w:hAnsi="宋体" w:cs="宋体" w:eastAsia="宋体" w:hint="default"/>
                <w:sz w:val="18"/>
                <w:szCs w:val="18"/>
              </w:rPr>
              <w:t>无法收回</w:t>
            </w:r>
          </w:p>
        </w:tc>
        <w:tc>
          <w:tcPr>
            <w:tcW w:w="216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53" w:hRule="exact"/>
        </w:trPr>
        <w:tc>
          <w:tcPr>
            <w:tcW w:w="3159" w:type="dxa"/>
            <w:tcBorders>
              <w:top w:val="nil" w:sz="6" w:space="0" w:color="auto"/>
              <w:left w:val="single" w:sz="4" w:space="0" w:color="000000"/>
              <w:bottom w:val="nil" w:sz="6" w:space="0" w:color="auto"/>
              <w:right w:val="single" w:sz="4" w:space="0" w:color="000000"/>
            </w:tcBorders>
          </w:tcPr>
          <w:p>
            <w:pPr/>
          </w:p>
        </w:tc>
        <w:tc>
          <w:tcPr>
            <w:tcW w:w="1726"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177" w:lineRule="exact"/>
              <w:ind w:right="105"/>
              <w:jc w:val="right"/>
              <w:rPr>
                <w:rFonts w:ascii="Times New Roman" w:hAnsi="Times New Roman" w:cs="Times New Roman" w:eastAsia="Times New Roman" w:hint="default"/>
                <w:sz w:val="18"/>
                <w:szCs w:val="18"/>
              </w:rPr>
            </w:pPr>
            <w:r>
              <w:rPr>
                <w:rFonts w:ascii="Times New Roman"/>
                <w:spacing w:val="-1"/>
                <w:sz w:val="18"/>
              </w:rPr>
              <w:t>20,450.00</w:t>
            </w:r>
          </w:p>
        </w:tc>
        <w:tc>
          <w:tcPr>
            <w:tcW w:w="1438" w:type="dxa"/>
            <w:tcBorders>
              <w:top w:val="nil" w:sz="6" w:space="0" w:color="auto"/>
              <w:left w:val="single" w:sz="4" w:space="0" w:color="000000"/>
              <w:bottom w:val="nil" w:sz="6" w:space="0" w:color="auto"/>
              <w:right w:val="single" w:sz="4" w:space="0" w:color="000000"/>
            </w:tcBorders>
          </w:tcPr>
          <w:p>
            <w:pPr/>
          </w:p>
        </w:tc>
        <w:tc>
          <w:tcPr>
            <w:tcW w:w="2168" w:type="dxa"/>
            <w:tcBorders>
              <w:top w:val="nil" w:sz="6" w:space="0" w:color="auto"/>
              <w:left w:val="single" w:sz="4" w:space="0" w:color="000000"/>
              <w:bottom w:val="nil" w:sz="6" w:space="0" w:color="auto"/>
              <w:right w:val="single" w:sz="4" w:space="0" w:color="000000"/>
            </w:tcBorders>
          </w:tcPr>
          <w:p>
            <w:pPr/>
          </w:p>
        </w:tc>
      </w:tr>
      <w:tr>
        <w:trPr>
          <w:trHeight w:val="270" w:hRule="exact"/>
        </w:trPr>
        <w:tc>
          <w:tcPr>
            <w:tcW w:w="3159"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left="103" w:right="0"/>
              <w:jc w:val="left"/>
              <w:rPr>
                <w:rFonts w:ascii="宋体" w:hAnsi="宋体" w:cs="宋体" w:eastAsia="宋体" w:hint="default"/>
                <w:sz w:val="18"/>
                <w:szCs w:val="18"/>
              </w:rPr>
            </w:pPr>
            <w:r>
              <w:rPr>
                <w:rFonts w:ascii="宋体" w:hAnsi="宋体" w:cs="宋体" w:eastAsia="宋体" w:hint="default"/>
                <w:sz w:val="18"/>
                <w:szCs w:val="18"/>
              </w:rPr>
              <w:t>甘肃西域数码宽带科技有限公司</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right="101"/>
              <w:jc w:val="right"/>
              <w:rPr>
                <w:rFonts w:ascii="宋体" w:hAnsi="宋体" w:cs="宋体" w:eastAsia="宋体" w:hint="default"/>
                <w:sz w:val="18"/>
                <w:szCs w:val="18"/>
              </w:rPr>
            </w:pPr>
            <w:r>
              <w:rPr>
                <w:rFonts w:ascii="宋体" w:hAnsi="宋体" w:cs="宋体" w:eastAsia="宋体" w:hint="default"/>
                <w:sz w:val="18"/>
                <w:szCs w:val="18"/>
              </w:rPr>
              <w:t>销售款项</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r>
            <w:r>
              <w:rPr>
                <w:rFonts w:ascii="Times New Roman"/>
                <w:spacing w:val="-2"/>
                <w:sz w:val="18"/>
                <w:u w:val="single" w:color="000000"/>
              </w:rPr>
              <w:t> </w:t>
            </w:r>
            <w:r>
              <w:rPr>
                <w:rFonts w:ascii="Times New Roman"/>
                <w:spacing w:val="-1"/>
                <w:sz w:val="18"/>
                <w:u w:val="single" w:color="000000"/>
              </w:rPr>
              <w:t>1,288,153.85</w:t>
            </w:r>
            <w:r>
              <w:rPr>
                <w:rFonts w:ascii="Times New Roman"/>
                <w:spacing w:val="-1"/>
                <w:sz w:val="18"/>
              </w:rPr>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right="350"/>
              <w:jc w:val="right"/>
              <w:rPr>
                <w:rFonts w:ascii="宋体" w:hAnsi="宋体" w:cs="宋体" w:eastAsia="宋体" w:hint="default"/>
                <w:sz w:val="18"/>
                <w:szCs w:val="18"/>
              </w:rPr>
            </w:pPr>
            <w:r>
              <w:rPr>
                <w:rFonts w:ascii="宋体" w:hAnsi="宋体" w:cs="宋体" w:eastAsia="宋体" w:hint="default"/>
                <w:sz w:val="18"/>
                <w:szCs w:val="18"/>
              </w:rPr>
              <w:t>无法收回</w:t>
            </w:r>
          </w:p>
        </w:tc>
        <w:tc>
          <w:tcPr>
            <w:tcW w:w="2168"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97" w:hRule="exact"/>
        </w:trPr>
        <w:tc>
          <w:tcPr>
            <w:tcW w:w="3159" w:type="dxa"/>
            <w:tcBorders>
              <w:top w:val="nil" w:sz="6" w:space="0" w:color="auto"/>
              <w:left w:val="single" w:sz="4" w:space="0" w:color="000000"/>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
        </w:tc>
        <w:tc>
          <w:tcPr>
            <w:tcW w:w="2168" w:type="dxa"/>
            <w:tcBorders>
              <w:top w:val="nil" w:sz="6" w:space="0" w:color="auto"/>
              <w:left w:val="single" w:sz="4" w:space="0" w:color="000000"/>
              <w:bottom w:val="nil" w:sz="6" w:space="0" w:color="auto"/>
              <w:right w:val="single" w:sz="4" w:space="0" w:color="000000"/>
            </w:tcBorders>
          </w:tcPr>
          <w:p>
            <w:pPr/>
          </w:p>
        </w:tc>
      </w:tr>
      <w:tr>
        <w:trPr>
          <w:trHeight w:val="379" w:hRule="exact"/>
        </w:trPr>
        <w:tc>
          <w:tcPr>
            <w:tcW w:w="3159"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37"/>
              <w:ind w:right="0"/>
              <w:jc w:val="center"/>
              <w:rPr>
                <w:rFonts w:ascii="宋体" w:hAnsi="宋体" w:cs="宋体" w:eastAsia="宋体" w:hint="default"/>
                <w:sz w:val="18"/>
                <w:szCs w:val="18"/>
              </w:rPr>
            </w:pPr>
            <w:r>
              <w:rPr>
                <w:rFonts w:ascii="宋体" w:hAnsi="宋体" w:cs="宋体" w:eastAsia="宋体" w:hint="default"/>
                <w:b/>
                <w:bCs/>
                <w:w w:val="95"/>
                <w:sz w:val="18"/>
                <w:szCs w:val="18"/>
              </w:rPr>
              <w:t>合</w:t>
              <w:tab/>
            </w:r>
            <w:r>
              <w:rPr>
                <w:rFonts w:ascii="宋体" w:hAnsi="宋体" w:cs="宋体" w:eastAsia="宋体" w:hint="default"/>
                <w:b/>
                <w:bCs/>
                <w:sz w:val="18"/>
                <w:szCs w:val="18"/>
              </w:rPr>
              <w:t>计</w:t>
            </w:r>
            <w:r>
              <w:rPr>
                <w:rFonts w:ascii="宋体" w:hAnsi="宋体" w:cs="宋体" w:eastAsia="宋体" w:hint="default"/>
                <w:sz w:val="18"/>
                <w:szCs w:val="18"/>
              </w:rPr>
            </w:r>
          </w:p>
        </w:tc>
        <w:tc>
          <w:tcPr>
            <w:tcW w:w="1726"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1,308,603.85</w:t>
            </w:r>
            <w:r>
              <w:rPr>
                <w:rFonts w:ascii="Times New Roman"/>
                <w:b/>
                <w:spacing w:val="-1"/>
                <w:sz w:val="18"/>
              </w:rPr>
            </w:r>
            <w:r>
              <w:rPr>
                <w:rFonts w:ascii="Times New Roman"/>
                <w:spacing w:val="-1"/>
                <w:sz w:val="18"/>
              </w:rPr>
            </w:r>
          </w:p>
        </w:tc>
        <w:tc>
          <w:tcPr>
            <w:tcW w:w="1438" w:type="dxa"/>
            <w:tcBorders>
              <w:top w:val="nil" w:sz="6" w:space="0" w:color="auto"/>
              <w:left w:val="single" w:sz="4" w:space="0" w:color="000000"/>
              <w:bottom w:val="nil" w:sz="6" w:space="0" w:color="auto"/>
              <w:right w:val="single" w:sz="4" w:space="0" w:color="000000"/>
            </w:tcBorders>
          </w:tcPr>
          <w:p>
            <w:pPr/>
          </w:p>
        </w:tc>
        <w:tc>
          <w:tcPr>
            <w:tcW w:w="2168" w:type="dxa"/>
            <w:tcBorders>
              <w:top w:val="nil" w:sz="6" w:space="0" w:color="auto"/>
              <w:left w:val="single" w:sz="4" w:space="0" w:color="000000"/>
              <w:bottom w:val="nil" w:sz="6" w:space="0" w:color="auto"/>
              <w:right w:val="single" w:sz="4" w:space="0" w:color="000000"/>
            </w:tcBorders>
          </w:tcPr>
          <w:p>
            <w:pPr/>
          </w:p>
        </w:tc>
      </w:tr>
    </w:tbl>
    <w:p>
      <w:pPr>
        <w:spacing w:line="240" w:lineRule="auto" w:before="0"/>
        <w:rPr>
          <w:rFonts w:ascii="宋体" w:hAnsi="宋体" w:cs="宋体" w:eastAsia="宋体" w:hint="default"/>
          <w:sz w:val="20"/>
          <w:szCs w:val="20"/>
        </w:rPr>
      </w:pPr>
    </w:p>
    <w:p>
      <w:pPr>
        <w:pStyle w:val="BodyText"/>
        <w:spacing w:line="240" w:lineRule="auto" w:before="177"/>
        <w:ind w:left="765" w:right="0"/>
        <w:jc w:val="left"/>
      </w:pPr>
      <w:r>
        <w:rPr/>
        <w:pict>
          <v:group style="position:absolute;margin-left:42.839981pt;margin-top:-37.566296pt;width:498.5pt;height:5.55pt;mso-position-horizontal-relative:page;mso-position-vertical-relative:paragraph;z-index:-1435936" coordorigin="857,-751" coordsize="9970,111">
            <v:shape style="position:absolute;left:857;top:-751;width:3183;height:110" type="#_x0000_t75" stroked="false">
              <v:imagedata r:id="rId353" o:title=""/>
            </v:shape>
            <v:shape style="position:absolute;left:4016;top:-655;width:1740;height:14" type="#_x0000_t75" stroked="false">
              <v:imagedata r:id="rId354" o:title=""/>
            </v:shape>
            <v:shape style="position:absolute;left:5742;top:-651;width:1479;height:10" type="#_x0000_t75" stroked="false">
              <v:imagedata r:id="rId23" o:title=""/>
            </v:shape>
            <v:shape style="position:absolute;left:7216;top:-655;width:1452;height:14" type="#_x0000_t75" stroked="false">
              <v:imagedata r:id="rId355" o:title=""/>
            </v:shape>
            <v:shape style="position:absolute;left:8653;top:-651;width:2173;height:10" type="#_x0000_t75" stroked="false">
              <v:imagedata r:id="rId356" o:title=""/>
            </v:shape>
            <w10:wrap type="none"/>
          </v:group>
        </w:pict>
      </w:r>
      <w:r>
        <w:rPr/>
        <w:pict>
          <v:group style="position:absolute;margin-left:42.840012pt;margin-top:-13.566317pt;width:498.95pt;height:.5pt;mso-position-horizontal-relative:page;mso-position-vertical-relative:paragraph;z-index:-1435912" coordorigin="857,-271" coordsize="9979,10">
            <v:shape style="position:absolute;left:862;top:-271;width:10;height:10" type="#_x0000_t75" stroked="false">
              <v:imagedata r:id="rId357" o:title=""/>
            </v:shape>
            <v:shape style="position:absolute;left:857;top:-271;width:3164;height:10" type="#_x0000_t75" stroked="false">
              <v:imagedata r:id="rId341" o:title=""/>
            </v:shape>
            <v:shape style="position:absolute;left:4031;top:-271;width:1716;height:10" type="#_x0000_t75" stroked="false">
              <v:imagedata r:id="rId358" o:title=""/>
            </v:shape>
            <v:shape style="position:absolute;left:5756;top:-271;width:1464;height:10" type="#_x0000_t75" stroked="false">
              <v:imagedata r:id="rId359" o:title=""/>
            </v:shape>
            <v:shape style="position:absolute;left:7230;top:-271;width:3605;height:10" type="#_x0000_t75" stroked="false">
              <v:imagedata r:id="rId360" o:title=""/>
            </v:shape>
            <w10:wrap type="none"/>
          </v:group>
        </w:pict>
      </w:r>
      <w:r>
        <w:rPr/>
        <w:t>（</w:t>
      </w:r>
      <w:r>
        <w:rPr>
          <w:rFonts w:ascii="Times New Roman" w:hAnsi="Times New Roman" w:cs="Times New Roman" w:eastAsia="Times New Roman" w:hint="default"/>
        </w:rPr>
        <w:t>5</w:t>
      </w:r>
      <w:r>
        <w:rPr/>
        <w:t>）本报告期应收账款中，无持有公司</w:t>
      </w:r>
      <w:r>
        <w:rPr>
          <w:spacing w:val="-57"/>
        </w:rPr>
        <w:t> </w:t>
      </w:r>
      <w:r>
        <w:rPr>
          <w:rFonts w:ascii="Times New Roman" w:hAnsi="Times New Roman" w:cs="Times New Roman" w:eastAsia="Times New Roman" w:hint="default"/>
        </w:rPr>
        <w:t>5%(</w:t>
      </w:r>
      <w:r>
        <w:rPr/>
        <w:t>含</w:t>
      </w:r>
      <w:r>
        <w:rPr>
          <w:spacing w:val="-57"/>
        </w:rPr>
        <w:t> </w:t>
      </w:r>
      <w:r>
        <w:rPr>
          <w:rFonts w:ascii="Times New Roman" w:hAnsi="Times New Roman" w:cs="Times New Roman" w:eastAsia="Times New Roman" w:hint="default"/>
        </w:rPr>
        <w:t>5%)</w:t>
      </w:r>
      <w:r>
        <w:rPr/>
        <w:t>以上表决权股份的股东单位。</w:t>
      </w:r>
    </w:p>
    <w:p>
      <w:pPr>
        <w:pStyle w:val="BodyText"/>
        <w:spacing w:line="240" w:lineRule="auto" w:before="115"/>
        <w:ind w:left="760" w:right="0"/>
        <w:jc w:val="left"/>
      </w:pPr>
      <w:r>
        <w:rPr/>
        <w:pict>
          <v:group style="position:absolute;margin-left:42.839996pt;margin-top:24.373655pt;width:434.65pt;height:.5pt;mso-position-horizontal-relative:page;mso-position-vertical-relative:paragraph;z-index:-1435888" coordorigin="857,487" coordsize="8693,10">
            <v:shape style="position:absolute;left:862;top:487;width:10;height:10" type="#_x0000_t75" stroked="false">
              <v:imagedata r:id="rId361" o:title=""/>
            </v:shape>
            <v:shape style="position:absolute;left:857;top:487;width:3291;height:10" type="#_x0000_t75" stroked="false">
              <v:imagedata r:id="rId362" o:title=""/>
            </v:shape>
            <v:shape style="position:absolute;left:4143;top:487;width:5406;height:10" type="#_x0000_t75" stroked="false">
              <v:imagedata r:id="rId363" o:title=""/>
            </v:shape>
            <w10:wrap type="none"/>
          </v:group>
        </w:pict>
      </w:r>
      <w:r>
        <w:rPr/>
        <w:pict>
          <v:group style="position:absolute;margin-left:43.560001pt;margin-top:56.053684pt;width:433.45pt;height:.5pt;mso-position-horizontal-relative:page;mso-position-vertical-relative:paragraph;z-index:-1435864" coordorigin="871,1121" coordsize="8669,10">
            <v:shape style="position:absolute;left:871;top:1121;width:3277;height:10" type="#_x0000_t75" stroked="false">
              <v:imagedata r:id="rId319" o:title=""/>
            </v:shape>
            <v:shape style="position:absolute;left:4143;top:1121;width:5396;height:10" type="#_x0000_t75" stroked="false">
              <v:imagedata r:id="rId364" o:title=""/>
            </v:shape>
            <w10:wrap type="none"/>
          </v:group>
        </w:pict>
      </w:r>
      <w:r>
        <w:rPr/>
        <w:pict>
          <v:group style="position:absolute;margin-left:42.839996pt;margin-top:67.113678pt;width:434.65pt;height:5.55pt;mso-position-horizontal-relative:page;mso-position-vertical-relative:paragraph;z-index:-1435840" coordorigin="857,1342" coordsize="8693,111">
            <v:shape style="position:absolute;left:857;top:1342;width:3311;height:110" type="#_x0000_t75" stroked="false">
              <v:imagedata r:id="rId365" o:title=""/>
            </v:shape>
            <v:shape style="position:absolute;left:4143;top:1438;width:1423;height:14" type="#_x0000_t75" stroked="false">
              <v:imagedata r:id="rId366" o:title=""/>
            </v:shape>
            <v:shape style="position:absolute;left:5552;top:1438;width:1445;height:14" type="#_x0000_t75" stroked="false">
              <v:imagedata r:id="rId367" o:title=""/>
            </v:shape>
            <v:shape style="position:absolute;left:6983;top:1438;width:1289;height:14" type="#_x0000_t75" stroked="false">
              <v:imagedata r:id="rId368" o:title=""/>
            </v:shape>
            <v:shape style="position:absolute;left:8257;top:1438;width:1292;height:14" type="#_x0000_t75" stroked="false">
              <v:imagedata r:id="rId369" o:title=""/>
            </v:shape>
            <w10:wrap type="none"/>
          </v:group>
        </w:pict>
      </w:r>
      <w:r>
        <w:rPr/>
        <w:pict>
          <v:group style="position:absolute;margin-left:43.560001pt;margin-top:88.233688pt;width:433.45pt;height:.5pt;mso-position-horizontal-relative:page;mso-position-vertical-relative:paragraph;z-index:-1435816" coordorigin="871,1765" coordsize="8669,10">
            <v:shape style="position:absolute;left:871;top:1765;width:3277;height:10" type="#_x0000_t75" stroked="false">
              <v:imagedata r:id="rId319" o:title=""/>
            </v:shape>
            <v:shape style="position:absolute;left:4143;top:1765;width:5396;height:10" type="#_x0000_t75" stroked="false">
              <v:imagedata r:id="rId320" o:title=""/>
            </v:shape>
            <w10:wrap type="none"/>
          </v:group>
        </w:pict>
      </w:r>
      <w:r>
        <w:rPr/>
        <w:pict>
          <v:group style="position:absolute;margin-left:43.560001pt;margin-top:104.433655pt;width:433.45pt;height:.5pt;mso-position-horizontal-relative:page;mso-position-vertical-relative:paragraph;z-index:-1435792" coordorigin="871,2089" coordsize="8669,10">
            <v:shape style="position:absolute;left:871;top:2089;width:3277;height:10" type="#_x0000_t75" stroked="false">
              <v:imagedata r:id="rId319" o:title=""/>
            </v:shape>
            <v:shape style="position:absolute;left:4143;top:2089;width:5396;height:10" type="#_x0000_t75" stroked="false">
              <v:imagedata r:id="rId364" o:title=""/>
            </v:shape>
            <w10:wrap type="none"/>
          </v:group>
        </w:pict>
      </w:r>
      <w:r>
        <w:rPr/>
        <w:pict>
          <v:group style="position:absolute;margin-left:42.840012pt;margin-top:115.473671pt;width:434.65pt;height:5.55pt;mso-position-horizontal-relative:page;mso-position-vertical-relative:paragraph;z-index:-1435768" coordorigin="857,2309" coordsize="8693,111">
            <v:shape style="position:absolute;left:857;top:2309;width:3311;height:110" type="#_x0000_t75" stroked="false">
              <v:imagedata r:id="rId370" o:title=""/>
            </v:shape>
            <v:shape style="position:absolute;left:4143;top:2405;width:1423;height:14" type="#_x0000_t75" stroked="false">
              <v:imagedata r:id="rId371" o:title=""/>
            </v:shape>
            <v:shape style="position:absolute;left:5552;top:2405;width:1445;height:14" type="#_x0000_t75" stroked="false">
              <v:imagedata r:id="rId372" o:title=""/>
            </v:shape>
            <v:shape style="position:absolute;left:6983;top:2405;width:1289;height:14" type="#_x0000_t75" stroked="false">
              <v:imagedata r:id="rId373" o:title=""/>
            </v:shape>
            <v:shape style="position:absolute;left:8257;top:2405;width:1292;height:14" type="#_x0000_t75" stroked="false">
              <v:imagedata r:id="rId225" o:title=""/>
            </v:shape>
            <w10:wrap type="none"/>
          </v:group>
        </w:pict>
      </w:r>
      <w:r>
        <w:rPr/>
        <w:t>（</w:t>
      </w:r>
      <w:r>
        <w:rPr>
          <w:rFonts w:ascii="Times New Roman" w:hAnsi="Times New Roman" w:cs="Times New Roman" w:eastAsia="Times New Roman" w:hint="default"/>
        </w:rPr>
        <w:t>6</w:t>
      </w:r>
      <w:r>
        <w:rPr/>
        <w:t>）应收账款金额前五名单位情况：</w:t>
      </w:r>
    </w:p>
    <w:p>
      <w:pPr>
        <w:spacing w:line="240" w:lineRule="auto" w:before="3"/>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3287"/>
        <w:gridCol w:w="1409"/>
        <w:gridCol w:w="1431"/>
        <w:gridCol w:w="1274"/>
        <w:gridCol w:w="1277"/>
      </w:tblGrid>
      <w:tr>
        <w:trPr>
          <w:trHeight w:val="641" w:hRule="exact"/>
        </w:trPr>
        <w:tc>
          <w:tcPr>
            <w:tcW w:w="328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单位名称</w:t>
            </w:r>
            <w:r>
              <w:rPr>
                <w:rFonts w:ascii="宋体" w:hAnsi="宋体" w:cs="宋体" w:eastAsia="宋体" w:hint="default"/>
                <w:sz w:val="18"/>
                <w:szCs w:val="18"/>
              </w:rPr>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与本公司关系</w:t>
            </w:r>
            <w:r>
              <w:rPr>
                <w:rFonts w:ascii="宋体" w:hAnsi="宋体" w:cs="宋体" w:eastAsia="宋体" w:hint="default"/>
                <w:sz w:val="18"/>
                <w:szCs w:val="18"/>
              </w:rPr>
            </w:r>
          </w:p>
        </w:tc>
        <w:tc>
          <w:tcPr>
            <w:tcW w:w="143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年限</w:t>
            </w:r>
            <w:r>
              <w:rPr>
                <w:rFonts w:ascii="宋体" w:hAnsi="宋体" w:cs="宋体" w:eastAsia="宋体" w:hint="default"/>
                <w:sz w:val="18"/>
                <w:szCs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2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占应收账款</w:t>
            </w:r>
            <w:r>
              <w:rPr>
                <w:rFonts w:ascii="宋体" w:hAnsi="宋体" w:cs="宋体" w:eastAsia="宋体" w:hint="default"/>
                <w:sz w:val="18"/>
                <w:szCs w:val="18"/>
              </w:rPr>
            </w:r>
          </w:p>
          <w:p>
            <w:pPr>
              <w:pStyle w:val="TableParagraph"/>
              <w:spacing w:line="240" w:lineRule="auto" w:before="76"/>
              <w:ind w:left="29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总额比例</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tc>
      </w:tr>
      <w:tr>
        <w:trPr>
          <w:trHeight w:val="256" w:hRule="exact"/>
        </w:trPr>
        <w:tc>
          <w:tcPr>
            <w:tcW w:w="328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福建新大陆通信科技股份有限公司</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43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15,541,650.00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9.04</w:t>
            </w:r>
          </w:p>
        </w:tc>
      </w:tr>
      <w:tr>
        <w:trPr>
          <w:trHeight w:val="68" w:hRule="exact"/>
        </w:trPr>
        <w:tc>
          <w:tcPr>
            <w:tcW w:w="3287" w:type="dxa"/>
            <w:tcBorders>
              <w:top w:val="nil" w:sz="6" w:space="0" w:color="auto"/>
              <w:left w:val="single" w:sz="4" w:space="0" w:color="000000"/>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single" w:sz="4" w:space="0" w:color="000000"/>
            </w:tcBorders>
          </w:tcPr>
          <w:p>
            <w:pPr/>
          </w:p>
        </w:tc>
        <w:tc>
          <w:tcPr>
            <w:tcW w:w="1431"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r>
      <w:tr>
        <w:trPr>
          <w:trHeight w:val="321" w:hRule="exact"/>
        </w:trPr>
        <w:tc>
          <w:tcPr>
            <w:tcW w:w="328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内蒙古广播电视信息网络有限公司</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3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6,831,134.15</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3.97</w:t>
            </w:r>
          </w:p>
        </w:tc>
      </w:tr>
      <w:tr>
        <w:trPr>
          <w:trHeight w:val="323" w:hRule="exact"/>
        </w:trPr>
        <w:tc>
          <w:tcPr>
            <w:tcW w:w="328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楚天襄樊有线电视股份有限公司</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3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6,747,120.00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3.92</w:t>
            </w:r>
          </w:p>
        </w:tc>
      </w:tr>
      <w:tr>
        <w:trPr>
          <w:trHeight w:val="256" w:hRule="exact"/>
        </w:trPr>
        <w:tc>
          <w:tcPr>
            <w:tcW w:w="328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湖北省楚天视讯网络有限公司</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3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6,015,322.00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3.5</w:t>
            </w:r>
          </w:p>
        </w:tc>
      </w:tr>
      <w:tr>
        <w:trPr>
          <w:trHeight w:val="68" w:hRule="exact"/>
        </w:trPr>
        <w:tc>
          <w:tcPr>
            <w:tcW w:w="3287" w:type="dxa"/>
            <w:tcBorders>
              <w:top w:val="nil" w:sz="6" w:space="0" w:color="auto"/>
              <w:left w:val="single" w:sz="4" w:space="0" w:color="000000"/>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single" w:sz="4" w:space="0" w:color="000000"/>
            </w:tcBorders>
          </w:tcPr>
          <w:p>
            <w:pPr/>
          </w:p>
        </w:tc>
        <w:tc>
          <w:tcPr>
            <w:tcW w:w="1431"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r>
      <w:tr>
        <w:trPr>
          <w:trHeight w:val="319" w:hRule="exact"/>
        </w:trPr>
        <w:tc>
          <w:tcPr>
            <w:tcW w:w="328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新疆广电网络有限责任公司</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3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5,997,480.00</w:t>
            </w:r>
            <w:r>
              <w:rPr>
                <w:rFonts w:ascii="Times New Roman"/>
                <w:spacing w:val="-1"/>
                <w:sz w:val="18"/>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3.49</w:t>
            </w:r>
            <w:r>
              <w:rPr>
                <w:rFonts w:ascii="Times New Roman"/>
                <w:spacing w:val="-1"/>
                <w:sz w:val="18"/>
              </w:rPr>
            </w:r>
          </w:p>
        </w:tc>
      </w:tr>
      <w:tr>
        <w:trPr>
          <w:trHeight w:val="319" w:hRule="exact"/>
        </w:trPr>
        <w:tc>
          <w:tcPr>
            <w:tcW w:w="3287"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10"/>
              <w:ind w:right="0"/>
              <w:jc w:val="center"/>
              <w:rPr>
                <w:rFonts w:ascii="宋体" w:hAnsi="宋体" w:cs="宋体" w:eastAsia="宋体" w:hint="default"/>
                <w:sz w:val="18"/>
                <w:szCs w:val="18"/>
              </w:rPr>
            </w:pPr>
            <w:r>
              <w:rPr>
                <w:rFonts w:ascii="宋体" w:hAnsi="宋体" w:cs="宋体" w:eastAsia="宋体" w:hint="default"/>
                <w:b/>
                <w:bCs/>
                <w:w w:val="95"/>
                <w:sz w:val="18"/>
                <w:szCs w:val="18"/>
              </w:rPr>
              <w:t>合</w:t>
              <w:tab/>
            </w:r>
            <w:r>
              <w:rPr>
                <w:rFonts w:ascii="宋体" w:hAnsi="宋体" w:cs="宋体" w:eastAsia="宋体" w:hint="default"/>
                <w:b/>
                <w:bCs/>
                <w:sz w:val="18"/>
                <w:szCs w:val="18"/>
              </w:rPr>
              <w:t>计</w:t>
            </w:r>
            <w:r>
              <w:rPr>
                <w:rFonts w:ascii="宋体" w:hAnsi="宋体" w:cs="宋体" w:eastAsia="宋体" w:hint="default"/>
                <w:sz w:val="18"/>
                <w:szCs w:val="18"/>
              </w:rPr>
            </w:r>
          </w:p>
        </w:tc>
        <w:tc>
          <w:tcPr>
            <w:tcW w:w="1409" w:type="dxa"/>
            <w:tcBorders>
              <w:top w:val="nil" w:sz="6" w:space="0" w:color="auto"/>
              <w:left w:val="single" w:sz="4" w:space="0" w:color="000000"/>
              <w:bottom w:val="nil" w:sz="6" w:space="0" w:color="auto"/>
              <w:right w:val="single" w:sz="4" w:space="0" w:color="000000"/>
            </w:tcBorders>
          </w:tcPr>
          <w:p>
            <w:pPr/>
          </w:p>
        </w:tc>
        <w:tc>
          <w:tcPr>
            <w:tcW w:w="1431"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41,132,706.15</w:t>
            </w:r>
            <w:r>
              <w:rPr>
                <w:rFonts w:ascii="Times New Roman"/>
                <w:b/>
                <w:spacing w:val="-1"/>
                <w:sz w:val="18"/>
              </w:rPr>
            </w:r>
            <w:r>
              <w:rPr>
                <w:rFonts w:ascii="Times New Roman"/>
                <w:spacing w:val="-1"/>
                <w:sz w:val="18"/>
              </w:rPr>
            </w:r>
          </w:p>
        </w:tc>
        <w:tc>
          <w:tcPr>
            <w:tcW w:w="1274"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b/>
                <w:sz w:val="18"/>
              </w:rPr>
            </w:r>
            <w:r>
              <w:rPr>
                <w:rFonts w:ascii="Times New Roman"/>
                <w:b/>
                <w:sz w:val="18"/>
                <w:u w:val="thick" w:color="000000"/>
              </w:rPr>
              <w:t>23.92</w:t>
            </w:r>
            <w:r>
              <w:rPr>
                <w:rFonts w:ascii="Times New Roman"/>
                <w:b/>
                <w:sz w:val="18"/>
              </w:rPr>
            </w:r>
            <w:r>
              <w:rPr>
                <w:rFonts w:ascii="Times New Roman"/>
                <w:sz w:val="18"/>
              </w:rPr>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0"/>
          <w:szCs w:val="10"/>
        </w:rPr>
      </w:pPr>
    </w:p>
    <w:p>
      <w:pPr>
        <w:spacing w:line="1589" w:lineRule="exact"/>
        <w:ind w:left="116"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98.95pt;height:79.5pt;mso-position-horizontal-relative:char;mso-position-vertical-relative:line" coordorigin="0,0" coordsize="9979,1590">
            <v:shape style="position:absolute;left:5;top:0;width:10;height:10" type="#_x0000_t75" stroked="false">
              <v:imagedata r:id="rId374" o:title=""/>
            </v:shape>
            <v:shape style="position:absolute;left:0;top:0;width:4285;height:10" type="#_x0000_t75" stroked="false">
              <v:imagedata r:id="rId375" o:title=""/>
            </v:shape>
            <v:shape style="position:absolute;left:4280;top:0;width:1923;height:10" type="#_x0000_t75" stroked="false">
              <v:imagedata r:id="rId376" o:title=""/>
            </v:shape>
            <v:shape style="position:absolute;left:6198;top:0;width:2086;height:10" type="#_x0000_t75" stroked="false">
              <v:imagedata r:id="rId377" o:title=""/>
            </v:shape>
            <v:shape style="position:absolute;left:8280;top:0;width:1699;height:10" type="#_x0000_t75" stroked="false">
              <v:imagedata r:id="rId378" o:title=""/>
            </v:shape>
            <v:group style="position:absolute;left:5;top:10;width:10;height:20" coordorigin="5,10" coordsize="10,20">
              <v:shape style="position:absolute;left:5;top:10;width:10;height:20" coordorigin="5,10" coordsize="10,20" path="m5,29l14,29,14,10,5,10,5,29xe" filled="true" fillcolor="#000000" stroked="false">
                <v:path arrowok="t"/>
                <v:fill type="solid"/>
              </v:shape>
            </v:group>
            <v:group style="position:absolute;left:5;top:29;width:10;height:20" coordorigin="5,29" coordsize="10,20">
              <v:shape style="position:absolute;left:5;top:29;width:10;height:20" coordorigin="5,29" coordsize="10,20" path="m5,48l14,48,14,29,5,29,5,48xe" filled="true" fillcolor="#000000" stroked="false">
                <v:path arrowok="t"/>
                <v:fill type="solid"/>
              </v:shape>
            </v:group>
            <v:group style="position:absolute;left:5;top:48;width:10;height:20" coordorigin="5,48" coordsize="10,20">
              <v:shape style="position:absolute;left:5;top:48;width:10;height:20" coordorigin="5,48" coordsize="10,20" path="m5,67l14,67,14,48,5,48,5,67xe" filled="true" fillcolor="#000000" stroked="false">
                <v:path arrowok="t"/>
                <v:fill type="solid"/>
              </v:shape>
            </v:group>
            <v:group style="position:absolute;left:5;top:67;width:10;height:20" coordorigin="5,67" coordsize="10,20">
              <v:shape style="position:absolute;left:5;top:67;width:10;height:20" coordorigin="5,67" coordsize="10,20" path="m5,86l14,86,14,67,5,67,5,86xe" filled="true" fillcolor="#000000" stroked="false">
                <v:path arrowok="t"/>
                <v:fill type="solid"/>
              </v:shape>
            </v:group>
            <v:group style="position:absolute;left:5;top:86;width:10;height:20" coordorigin="5,86" coordsize="10,20">
              <v:shape style="position:absolute;left:5;top:86;width:10;height:20" coordorigin="5,86" coordsize="10,20" path="m5,106l14,106,14,86,5,86,5,106xe" filled="true" fillcolor="#000000" stroked="false">
                <v:path arrowok="t"/>
                <v:fill type="solid"/>
              </v:shape>
            </v:group>
            <v:group style="position:absolute;left:5;top:106;width:10;height:20" coordorigin="5,106" coordsize="10,20">
              <v:shape style="position:absolute;left:5;top:106;width:10;height:20" coordorigin="5,106" coordsize="10,20" path="m5,125l14,125,14,106,5,106,5,125xe" filled="true" fillcolor="#000000" stroked="false">
                <v:path arrowok="t"/>
                <v:fill type="solid"/>
              </v:shape>
            </v:group>
            <v:group style="position:absolute;left:5;top:125;width:10;height:20" coordorigin="5,125" coordsize="10,20">
              <v:shape style="position:absolute;left:5;top:125;width:10;height:20" coordorigin="5,125" coordsize="10,20" path="m5,144l14,144,14,125,5,125,5,144xe" filled="true" fillcolor="#000000" stroked="false">
                <v:path arrowok="t"/>
                <v:fill type="solid"/>
              </v:shape>
            </v:group>
            <v:group style="position:absolute;left:5;top:144;width:10;height:20" coordorigin="5,144" coordsize="10,20">
              <v:shape style="position:absolute;left:5;top:144;width:10;height:20" coordorigin="5,144" coordsize="10,20" path="m5,163l14,163,14,144,5,144,5,163xe" filled="true" fillcolor="#000000" stroked="false">
                <v:path arrowok="t"/>
                <v:fill type="solid"/>
              </v:shape>
            </v:group>
            <v:group style="position:absolute;left:5;top:163;width:10;height:20" coordorigin="5,163" coordsize="10,20">
              <v:shape style="position:absolute;left:5;top:163;width:10;height:20" coordorigin="5,163" coordsize="10,20" path="m5,182l14,182,14,163,5,163,5,182xe" filled="true" fillcolor="#000000" stroked="false">
                <v:path arrowok="t"/>
                <v:fill type="solid"/>
              </v:shape>
            </v:group>
            <v:group style="position:absolute;left:5;top:182;width:10;height:20" coordorigin="5,182" coordsize="10,20">
              <v:shape style="position:absolute;left:5;top:182;width:10;height:20" coordorigin="5,182" coordsize="10,20" path="m5,202l14,202,14,182,5,182,5,202xe" filled="true" fillcolor="#000000" stroked="false">
                <v:path arrowok="t"/>
                <v:fill type="solid"/>
              </v:shape>
            </v:group>
            <v:group style="position:absolute;left:5;top:202;width:10;height:20" coordorigin="5,202" coordsize="10,20">
              <v:shape style="position:absolute;left:5;top:202;width:10;height:20" coordorigin="5,202" coordsize="10,20" path="m5,221l14,221,14,202,5,202,5,221xe" filled="true" fillcolor="#000000" stroked="false">
                <v:path arrowok="t"/>
                <v:fill type="solid"/>
              </v:shape>
            </v:group>
            <v:group style="position:absolute;left:5;top:221;width:10;height:20" coordorigin="5,221" coordsize="10,20">
              <v:shape style="position:absolute;left:5;top:221;width:10;height:20" coordorigin="5,221" coordsize="10,20" path="m5,240l14,240,14,221,5,221,5,240xe" filled="true" fillcolor="#000000" stroked="false">
                <v:path arrowok="t"/>
                <v:fill type="solid"/>
              </v:shape>
            </v:group>
            <v:group style="position:absolute;left:5;top:240;width:10;height:20" coordorigin="5,240" coordsize="10,20">
              <v:shape style="position:absolute;left:5;top:240;width:10;height:20" coordorigin="5,240" coordsize="10,20" path="m5,259l14,259,14,240,5,240,5,259xe" filled="true" fillcolor="#000000" stroked="false">
                <v:path arrowok="t"/>
                <v:fill type="solid"/>
              </v:shape>
            </v:group>
            <v:group style="position:absolute;left:5;top:259;width:10;height:20" coordorigin="5,259" coordsize="10,20">
              <v:shape style="position:absolute;left:5;top:259;width:10;height:20" coordorigin="5,259" coordsize="10,20" path="m5,278l14,278,14,259,5,259,5,278xe" filled="true" fillcolor="#000000" stroked="false">
                <v:path arrowok="t"/>
                <v:fill type="solid"/>
              </v:shape>
            </v:group>
            <v:group style="position:absolute;left:5;top:278;width:10;height:20" coordorigin="5,278" coordsize="10,20">
              <v:shape style="position:absolute;left:5;top:278;width:10;height:20" coordorigin="5,278" coordsize="10,20" path="m5,298l14,298,14,278,5,278,5,298xe" filled="true" fillcolor="#000000" stroked="false">
                <v:path arrowok="t"/>
                <v:fill type="solid"/>
              </v:shape>
            </v:group>
            <v:group style="position:absolute;left:5;top:298;width:10;height:20" coordorigin="5,298" coordsize="10,20">
              <v:shape style="position:absolute;left:5;top:298;width:10;height:20" coordorigin="5,298" coordsize="10,20" path="m5,317l14,317,14,298,5,298,5,317xe" filled="true" fillcolor="#000000" stroked="false">
                <v:path arrowok="t"/>
                <v:fill type="solid"/>
              </v:shape>
            </v:group>
            <v:group style="position:absolute;left:5;top:317;width:10;height:20" coordorigin="5,317" coordsize="10,20">
              <v:shape style="position:absolute;left:5;top:317;width:10;height:20" coordorigin="5,317" coordsize="10,20" path="m5,336l14,336,14,317,5,317,5,336xe" filled="true" fillcolor="#000000" stroked="false">
                <v:path arrowok="t"/>
                <v:fill type="solid"/>
              </v:shape>
            </v:group>
            <v:group style="position:absolute;left:5;top:336;width:10;height:20" coordorigin="5,336" coordsize="10,20">
              <v:shape style="position:absolute;left:5;top:336;width:10;height:20" coordorigin="5,336" coordsize="10,20" path="m5,355l14,355,14,336,5,336,5,355xe" filled="true" fillcolor="#000000" stroked="false">
                <v:path arrowok="t"/>
                <v:fill type="solid"/>
              </v:shape>
            </v:group>
            <v:group style="position:absolute;left:5;top:355;width:10;height:20" coordorigin="5,355" coordsize="10,20">
              <v:shape style="position:absolute;left:5;top:355;width:10;height:20" coordorigin="5,355" coordsize="10,20" path="m5,374l14,374,14,355,5,355,5,374xe" filled="true" fillcolor="#000000" stroked="false">
                <v:path arrowok="t"/>
                <v:fill type="solid"/>
              </v:shape>
            </v:group>
            <v:group style="position:absolute;left:5;top:374;width:10;height:20" coordorigin="5,374" coordsize="10,20">
              <v:shape style="position:absolute;left:5;top:374;width:10;height:20" coordorigin="5,374" coordsize="10,20" path="m5,394l14,394,14,374,5,374,5,394xe" filled="true" fillcolor="#000000" stroked="false">
                <v:path arrowok="t"/>
                <v:fill type="solid"/>
              </v:shape>
            </v:group>
            <v:group style="position:absolute;left:5;top:394;width:10;height:20" coordorigin="5,394" coordsize="10,20">
              <v:shape style="position:absolute;left:5;top:394;width:10;height:20" coordorigin="5,394" coordsize="10,20" path="m5,413l14,413,14,394,5,394,5,413xe" filled="true" fillcolor="#000000" stroked="false">
                <v:path arrowok="t"/>
                <v:fill type="solid"/>
              </v:shape>
            </v:group>
            <v:group style="position:absolute;left:5;top:413;width:10;height:20" coordorigin="5,413" coordsize="10,20">
              <v:shape style="position:absolute;left:5;top:413;width:10;height:20" coordorigin="5,413" coordsize="10,20" path="m5,432l14,432,14,413,5,413,5,432xe" filled="true" fillcolor="#000000" stroked="false">
                <v:path arrowok="t"/>
                <v:fill type="solid"/>
              </v:shape>
            </v:group>
            <v:group style="position:absolute;left:5;top:432;width:10;height:20" coordorigin="5,432" coordsize="10,20">
              <v:shape style="position:absolute;left:5;top:432;width:10;height:20" coordorigin="5,432" coordsize="10,20" path="m5,451l14,451,14,432,5,432,5,451xe" filled="true" fillcolor="#000000" stroked="false">
                <v:path arrowok="t"/>
                <v:fill type="solid"/>
              </v:shape>
            </v:group>
            <v:group style="position:absolute;left:5;top:451;width:10;height:20" coordorigin="5,451" coordsize="10,20">
              <v:shape style="position:absolute;left:5;top:451;width:10;height:20" coordorigin="5,451" coordsize="10,20" path="m5,470l14,470,14,451,5,451,5,470xe" filled="true" fillcolor="#000000" stroked="false">
                <v:path arrowok="t"/>
                <v:fill type="solid"/>
              </v:shape>
            </v:group>
            <v:group style="position:absolute;left:5;top:470;width:10;height:20" coordorigin="5,470" coordsize="10,20">
              <v:shape style="position:absolute;left:5;top:470;width:10;height:20" coordorigin="5,470" coordsize="10,20" path="m5,490l14,490,14,470,5,470,5,490xe" filled="true" fillcolor="#000000" stroked="false">
                <v:path arrowok="t"/>
                <v:fill type="solid"/>
              </v:shape>
            </v:group>
            <v:group style="position:absolute;left:5;top:490;width:10;height:20" coordorigin="5,490" coordsize="10,20">
              <v:shape style="position:absolute;left:5;top:490;width:10;height:20" coordorigin="5,490" coordsize="10,20" path="m5,509l14,509,14,490,5,490,5,509xe" filled="true" fillcolor="#000000" stroked="false">
                <v:path arrowok="t"/>
                <v:fill type="solid"/>
              </v:shape>
            </v:group>
            <v:group style="position:absolute;left:5;top:509;width:10;height:20" coordorigin="5,509" coordsize="10,20">
              <v:shape style="position:absolute;left:5;top:509;width:10;height:20" coordorigin="5,509" coordsize="10,20" path="m5,528l14,528,14,509,5,509,5,528xe" filled="true" fillcolor="#000000" stroked="false">
                <v:path arrowok="t"/>
                <v:fill type="solid"/>
              </v:shape>
            </v:group>
            <v:group style="position:absolute;left:5;top:528;width:10;height:20" coordorigin="5,528" coordsize="10,20">
              <v:shape style="position:absolute;left:5;top:528;width:10;height:20" coordorigin="5,528" coordsize="10,20" path="m5,547l14,547,14,528,5,528,5,547xe" filled="true" fillcolor="#000000" stroked="false">
                <v:path arrowok="t"/>
                <v:fill type="solid"/>
              </v:shape>
            </v:group>
            <v:group style="position:absolute;left:5;top:547;width:10;height:20" coordorigin="5,547" coordsize="10,20">
              <v:shape style="position:absolute;left:5;top:547;width:10;height:20" coordorigin="5,547" coordsize="10,20" path="m5,566l14,566,14,547,5,547,5,566xe" filled="true" fillcolor="#000000" stroked="false">
                <v:path arrowok="t"/>
                <v:fill type="solid"/>
              </v:shape>
            </v:group>
            <v:group style="position:absolute;left:5;top:566;width:10;height:20" coordorigin="5,566" coordsize="10,20">
              <v:shape style="position:absolute;left:5;top:566;width:10;height:20" coordorigin="5,566" coordsize="10,20" path="m5,586l14,586,14,566,5,566,5,586xe" filled="true" fillcolor="#000000" stroked="false">
                <v:path arrowok="t"/>
                <v:fill type="solid"/>
              </v:shape>
            </v:group>
            <v:group style="position:absolute;left:5;top:586;width:10;height:20" coordorigin="5,586" coordsize="10,20">
              <v:shape style="position:absolute;left:5;top:586;width:10;height:20" coordorigin="5,586" coordsize="10,20" path="m5,605l14,605,14,586,5,586,5,605xe" filled="true" fillcolor="#000000" stroked="false">
                <v:path arrowok="t"/>
                <v:fill type="solid"/>
              </v:shape>
            </v:group>
            <v:group style="position:absolute;left:5;top:605;width:10;height:20" coordorigin="5,605" coordsize="10,20">
              <v:shape style="position:absolute;left:5;top:605;width:10;height:20" coordorigin="5,605" coordsize="10,20" path="m5,624l14,624,14,605,5,605,5,624xe" filled="true" fillcolor="#000000" stroked="false">
                <v:path arrowok="t"/>
                <v:fill type="solid"/>
              </v:shape>
            </v:group>
            <v:group style="position:absolute;left:5;top:624;width:10;height:20" coordorigin="5,624" coordsize="10,20">
              <v:shape style="position:absolute;left:5;top:624;width:10;height:20" coordorigin="5,624" coordsize="10,20" path="m5,643l14,643,14,624,5,624,5,643xe" filled="true" fillcolor="#000000" stroked="false">
                <v:path arrowok="t"/>
                <v:fill type="solid"/>
              </v:shape>
            </v:group>
            <v:group style="position:absolute;left:5;top:643;width:10;height:20" coordorigin="5,643" coordsize="10,20">
              <v:shape style="position:absolute;left:5;top:643;width:10;height:20" coordorigin="5,643" coordsize="10,20" path="m5,662l14,662,14,643,5,643,5,662xe" filled="true" fillcolor="#000000" stroked="false">
                <v:path arrowok="t"/>
                <v:fill type="solid"/>
              </v:shape>
            </v:group>
            <v:group style="position:absolute;left:5;top:662;width:10;height:20" coordorigin="5,662" coordsize="10,20">
              <v:shape style="position:absolute;left:5;top:662;width:10;height:20" coordorigin="5,662" coordsize="10,20" path="m5,682l14,682,14,662,5,662,5,682xe" filled="true" fillcolor="#000000" stroked="false">
                <v:path arrowok="t"/>
                <v:fill type="solid"/>
              </v:shape>
            </v:group>
            <v:group style="position:absolute;left:5;top:682;width:10;height:20" coordorigin="5,682" coordsize="10,20">
              <v:shape style="position:absolute;left:5;top:682;width:10;height:20" coordorigin="5,682" coordsize="10,20" path="m5,701l14,701,14,682,5,682,5,701xe" filled="true" fillcolor="#000000" stroked="false">
                <v:path arrowok="t"/>
                <v:fill type="solid"/>
              </v:shape>
            </v:group>
            <v:group style="position:absolute;left:5;top:701;width:10;height:20" coordorigin="5,701" coordsize="10,20">
              <v:shape style="position:absolute;left:5;top:701;width:10;height:20" coordorigin="5,701" coordsize="10,20" path="m5,720l14,720,14,701,5,701,5,720xe" filled="true" fillcolor="#000000" stroked="false">
                <v:path arrowok="t"/>
                <v:fill type="solid"/>
              </v:shape>
            </v:group>
            <v:group style="position:absolute;left:5;top:720;width:10;height:20" coordorigin="5,720" coordsize="10,20">
              <v:shape style="position:absolute;left:5;top:720;width:10;height:20" coordorigin="5,720" coordsize="10,20" path="m5,739l14,739,14,720,5,720,5,739xe" filled="true" fillcolor="#000000" stroked="false">
                <v:path arrowok="t"/>
                <v:fill type="solid"/>
              </v:shape>
            </v:group>
            <v:group style="position:absolute;left:5;top:739;width:10;height:20" coordorigin="5,739" coordsize="10,20">
              <v:shape style="position:absolute;left:5;top:739;width:10;height:20" coordorigin="5,739" coordsize="10,20" path="m5,758l14,758,14,739,5,739,5,758xe" filled="true" fillcolor="#000000" stroked="false">
                <v:path arrowok="t"/>
                <v:fill type="solid"/>
              </v:shape>
            </v:group>
            <v:group style="position:absolute;left:5;top:758;width:10;height:20" coordorigin="5,758" coordsize="10,20">
              <v:shape style="position:absolute;left:5;top:758;width:10;height:20" coordorigin="5,758" coordsize="10,20" path="m5,778l14,778,14,758,5,758,5,778xe" filled="true" fillcolor="#000000" stroked="false">
                <v:path arrowok="t"/>
                <v:fill type="solid"/>
              </v:shape>
            </v:group>
            <v:group style="position:absolute;left:5;top:778;width:10;height:20" coordorigin="5,778" coordsize="10,20">
              <v:shape style="position:absolute;left:5;top:778;width:10;height:20" coordorigin="5,778" coordsize="10,20" path="m5,797l14,797,14,778,5,778,5,797xe" filled="true" fillcolor="#000000" stroked="false">
                <v:path arrowok="t"/>
                <v:fill type="solid"/>
              </v:shape>
            </v:group>
            <v:group style="position:absolute;left:5;top:797;width:10;height:20" coordorigin="5,797" coordsize="10,20">
              <v:shape style="position:absolute;left:5;top:797;width:10;height:20" coordorigin="5,797" coordsize="10,20" path="m5,816l14,816,14,797,5,797,5,816xe" filled="true" fillcolor="#000000" stroked="false">
                <v:path arrowok="t"/>
                <v:fill type="solid"/>
              </v:shape>
            </v:group>
            <v:group style="position:absolute;left:5;top:818;width:10;height:2" coordorigin="5,818" coordsize="10,2">
              <v:shape style="position:absolute;left:5;top:818;width:10;height:2" coordorigin="5,818" coordsize="10,0" path="m5,818l14,818e" filled="false" stroked="true" strokeweight=".24005pt" strokecolor="#000000">
                <v:path arrowok="t"/>
              </v:shape>
            </v:group>
            <v:group style="position:absolute;left:5;top:826;width:10;height:2" coordorigin="5,826" coordsize="10,2">
              <v:shape style="position:absolute;left:5;top:826;width:10;height:2" coordorigin="5,826" coordsize="10,0" path="m5,826l14,826e" filled="false" stroked="true" strokeweight=".47998pt" strokecolor="#000000">
                <v:path arrowok="t"/>
              </v:shape>
              <v:shape style="position:absolute;left:14;top:821;width:4271;height:10" type="#_x0000_t75" stroked="false">
                <v:imagedata r:id="rId194" o:title=""/>
              </v:shape>
              <v:shape style="position:absolute;left:4280;top:821;width:1923;height:10" type="#_x0000_t75" stroked="false">
                <v:imagedata r:id="rId379" o:title=""/>
              </v:shape>
              <v:shape style="position:absolute;left:6198;top:821;width:2086;height:10" type="#_x0000_t75" stroked="false">
                <v:imagedata r:id="rId380" o:title=""/>
              </v:shape>
              <v:shape style="position:absolute;left:8280;top:821;width:1690;height:10" type="#_x0000_t75" stroked="false">
                <v:imagedata r:id="rId381" o:title=""/>
              </v:shape>
            </v:group>
            <v:group style="position:absolute;left:5;top:830;width:10;height:20" coordorigin="5,830" coordsize="10,20">
              <v:shape style="position:absolute;left:5;top:830;width:10;height:20" coordorigin="5,830" coordsize="10,20" path="m5,850l14,850,14,830,5,830,5,850xe" filled="true" fillcolor="#000000" stroked="false">
                <v:path arrowok="t"/>
                <v:fill type="solid"/>
              </v:shape>
            </v:group>
            <v:group style="position:absolute;left:5;top:850;width:10;height:20" coordorigin="5,850" coordsize="10,20">
              <v:shape style="position:absolute;left:5;top:850;width:10;height:20" coordorigin="5,850" coordsize="10,20" path="m5,869l14,869,14,850,5,850,5,869xe" filled="true" fillcolor="#000000" stroked="false">
                <v:path arrowok="t"/>
                <v:fill type="solid"/>
              </v:shape>
            </v:group>
            <v:group style="position:absolute;left:5;top:869;width:10;height:20" coordorigin="5,869" coordsize="10,20">
              <v:shape style="position:absolute;left:5;top:869;width:10;height:20" coordorigin="5,869" coordsize="10,20" path="m5,888l14,888,14,869,5,869,5,888xe" filled="true" fillcolor="#000000" stroked="false">
                <v:path arrowok="t"/>
                <v:fill type="solid"/>
              </v:shape>
            </v:group>
            <v:group style="position:absolute;left:5;top:888;width:10;height:20" coordorigin="5,888" coordsize="10,20">
              <v:shape style="position:absolute;left:5;top:888;width:10;height:20" coordorigin="5,888" coordsize="10,20" path="m5,907l14,907,14,888,5,888,5,907xe" filled="true" fillcolor="#000000" stroked="false">
                <v:path arrowok="t"/>
                <v:fill type="solid"/>
              </v:shape>
            </v:group>
            <v:group style="position:absolute;left:5;top:907;width:10;height:20" coordorigin="5,907" coordsize="10,20">
              <v:shape style="position:absolute;left:5;top:907;width:10;height:20" coordorigin="5,907" coordsize="10,20" path="m5,926l14,926,14,907,5,907,5,926xe" filled="true" fillcolor="#000000" stroked="false">
                <v:path arrowok="t"/>
                <v:fill type="solid"/>
              </v:shape>
            </v:group>
            <v:group style="position:absolute;left:5;top:926;width:10;height:20" coordorigin="5,926" coordsize="10,20">
              <v:shape style="position:absolute;left:5;top:926;width:10;height:20" coordorigin="5,926" coordsize="10,20" path="m5,946l14,946,14,926,5,926,5,946xe" filled="true" fillcolor="#000000" stroked="false">
                <v:path arrowok="t"/>
                <v:fill type="solid"/>
              </v:shape>
            </v:group>
            <v:group style="position:absolute;left:5;top:946;width:10;height:20" coordorigin="5,946" coordsize="10,20">
              <v:shape style="position:absolute;left:5;top:946;width:10;height:20" coordorigin="5,946" coordsize="10,20" path="m5,965l14,965,14,946,5,946,5,965xe" filled="true" fillcolor="#000000" stroked="false">
                <v:path arrowok="t"/>
                <v:fill type="solid"/>
              </v:shape>
            </v:group>
            <v:group style="position:absolute;left:5;top:965;width:10;height:20" coordorigin="5,965" coordsize="10,20">
              <v:shape style="position:absolute;left:5;top:965;width:10;height:20" coordorigin="5,965" coordsize="10,20" path="m5,984l14,984,14,965,5,965,5,984xe" filled="true" fillcolor="#000000" stroked="false">
                <v:path arrowok="t"/>
                <v:fill type="solid"/>
              </v:shape>
            </v:group>
            <v:group style="position:absolute;left:5;top:984;width:10;height:20" coordorigin="5,984" coordsize="10,20">
              <v:shape style="position:absolute;left:5;top:984;width:10;height:20" coordorigin="5,984" coordsize="10,20" path="m5,1003l14,1003,14,984,5,984,5,1003xe" filled="true" fillcolor="#000000" stroked="false">
                <v:path arrowok="t"/>
                <v:fill type="solid"/>
              </v:shape>
            </v:group>
            <v:group style="position:absolute;left:5;top:1003;width:10;height:20" coordorigin="5,1003" coordsize="10,20">
              <v:shape style="position:absolute;left:5;top:1003;width:10;height:20" coordorigin="5,1003" coordsize="10,20" path="m5,1022l14,1022,14,1003,5,1003,5,1022xe" filled="true" fillcolor="#000000" stroked="false">
                <v:path arrowok="t"/>
                <v:fill type="solid"/>
              </v:shape>
            </v:group>
            <v:group style="position:absolute;left:5;top:1022;width:10;height:20" coordorigin="5,1022" coordsize="10,20">
              <v:shape style="position:absolute;left:5;top:1022;width:10;height:20" coordorigin="5,1022" coordsize="10,20" path="m5,1042l14,1042,14,1022,5,1022,5,1042xe" filled="true" fillcolor="#000000" stroked="false">
                <v:path arrowok="t"/>
                <v:fill type="solid"/>
              </v:shape>
            </v:group>
            <v:group style="position:absolute;left:5;top:1042;width:10;height:20" coordorigin="5,1042" coordsize="10,20">
              <v:shape style="position:absolute;left:5;top:1042;width:10;height:20" coordorigin="5,1042" coordsize="10,20" path="m5,1061l14,1061,14,1042,5,1042,5,1061xe" filled="true" fillcolor="#000000" stroked="false">
                <v:path arrowok="t"/>
                <v:fill type="solid"/>
              </v:shape>
            </v:group>
            <v:group style="position:absolute;left:5;top:1061;width:10;height:20" coordorigin="5,1061" coordsize="10,20">
              <v:shape style="position:absolute;left:5;top:1061;width:10;height:20" coordorigin="5,1061" coordsize="10,20" path="m5,1080l14,1080,14,1061,5,1061,5,1080xe" filled="true" fillcolor="#000000" stroked="false">
                <v:path arrowok="t"/>
                <v:fill type="solid"/>
              </v:shape>
            </v:group>
            <v:group style="position:absolute;left:5;top:1080;width:10;height:20" coordorigin="5,1080" coordsize="10,20">
              <v:shape style="position:absolute;left:5;top:1080;width:10;height:20" coordorigin="5,1080" coordsize="10,20" path="m5,1099l14,1099,14,1080,5,1080,5,1099xe" filled="true" fillcolor="#000000" stroked="false">
                <v:path arrowok="t"/>
                <v:fill type="solid"/>
              </v:shape>
            </v:group>
            <v:group style="position:absolute;left:5;top:1099;width:10;height:20" coordorigin="5,1099" coordsize="10,20">
              <v:shape style="position:absolute;left:5;top:1099;width:10;height:20" coordorigin="5,1099" coordsize="10,20" path="m5,1118l14,1118,14,1099,5,1099,5,1118xe" filled="true" fillcolor="#000000" stroked="false">
                <v:path arrowok="t"/>
                <v:fill type="solid"/>
              </v:shape>
            </v:group>
            <v:group style="position:absolute;left:5;top:1118;width:10;height:20" coordorigin="5,1118" coordsize="10,20">
              <v:shape style="position:absolute;left:5;top:1118;width:10;height:20" coordorigin="5,1118" coordsize="10,20" path="m5,1138l14,1138,14,1118,5,1118,5,1138xe" filled="true" fillcolor="#000000" stroked="false">
                <v:path arrowok="t"/>
                <v:fill type="solid"/>
              </v:shape>
            </v:group>
            <v:group style="position:absolute;left:5;top:1138;width:10;height:20" coordorigin="5,1138" coordsize="10,20">
              <v:shape style="position:absolute;left:5;top:1138;width:10;height:20" coordorigin="5,1138" coordsize="10,20" path="m5,1157l14,1157,14,1138,5,1138,5,1157xe" filled="true" fillcolor="#000000" stroked="false">
                <v:path arrowok="t"/>
                <v:fill type="solid"/>
              </v:shape>
            </v:group>
            <v:group style="position:absolute;left:5;top:1157;width:10;height:20" coordorigin="5,1157" coordsize="10,20">
              <v:shape style="position:absolute;left:5;top:1157;width:10;height:20" coordorigin="5,1157" coordsize="10,20" path="m5,1176l14,1176,14,1157,5,1157,5,1176xe" filled="true" fillcolor="#000000" stroked="false">
                <v:path arrowok="t"/>
                <v:fill type="solid"/>
              </v:shape>
            </v:group>
            <v:group style="position:absolute;left:5;top:1176;width:10;height:20" coordorigin="5,1176" coordsize="10,20">
              <v:shape style="position:absolute;left:5;top:1176;width:10;height:20" coordorigin="5,1176" coordsize="10,20" path="m5,1195l14,1195,14,1176,5,1176,5,1195xe" filled="true" fillcolor="#000000" stroked="false">
                <v:path arrowok="t"/>
                <v:fill type="solid"/>
              </v:shape>
              <v:shape style="position:absolute;left:0;top:1099;width:4304;height:110" type="#_x0000_t75" stroked="false">
                <v:imagedata r:id="rId382" o:title=""/>
              </v:shape>
              <v:shape style="position:absolute;left:4280;top:1200;width:1923;height:10" type="#_x0000_t75" stroked="false">
                <v:imagedata r:id="rId376" o:title=""/>
              </v:shape>
              <v:shape style="position:absolute;left:6198;top:1195;width:2096;height:14" type="#_x0000_t75" stroked="false">
                <v:imagedata r:id="rId383" o:title=""/>
              </v:shape>
              <v:shape style="position:absolute;left:8280;top:1200;width:1690;height:10" type="#_x0000_t75" stroked="false">
                <v:imagedata r:id="rId384" o:title=""/>
              </v:shape>
            </v:group>
            <v:group style="position:absolute;left:5;top:1210;width:10;height:20" coordorigin="5,1210" coordsize="10,20">
              <v:shape style="position:absolute;left:5;top:1210;width:10;height:20" coordorigin="5,1210" coordsize="10,20" path="m5,1229l14,1229,14,1210,5,1210,5,1229xe" filled="true" fillcolor="#000000" stroked="false">
                <v:path arrowok="t"/>
                <v:fill type="solid"/>
              </v:shape>
            </v:group>
            <v:group style="position:absolute;left:5;top:1229;width:10;height:20" coordorigin="5,1229" coordsize="10,20">
              <v:shape style="position:absolute;left:5;top:1229;width:10;height:20" coordorigin="5,1229" coordsize="10,20" path="m5,1248l14,1248,14,1229,5,1229,5,1248xe" filled="true" fillcolor="#000000" stroked="false">
                <v:path arrowok="t"/>
                <v:fill type="solid"/>
              </v:shape>
            </v:group>
            <v:group style="position:absolute;left:5;top:1248;width:10;height:20" coordorigin="5,1248" coordsize="10,20">
              <v:shape style="position:absolute;left:5;top:1248;width:10;height:20" coordorigin="5,1248" coordsize="10,20" path="m5,1267l14,1267,14,1248,5,1248,5,1267xe" filled="true" fillcolor="#000000" stroked="false">
                <v:path arrowok="t"/>
                <v:fill type="solid"/>
              </v:shape>
            </v:group>
            <v:group style="position:absolute;left:5;top:1267;width:10;height:20" coordorigin="5,1267" coordsize="10,20">
              <v:shape style="position:absolute;left:5;top:1267;width:10;height:20" coordorigin="5,1267" coordsize="10,20" path="m5,1286l14,1286,14,1267,5,1267,5,1286xe" filled="true" fillcolor="#000000" stroked="false">
                <v:path arrowok="t"/>
                <v:fill type="solid"/>
              </v:shape>
            </v:group>
            <v:group style="position:absolute;left:5;top:1286;width:10;height:20" coordorigin="5,1286" coordsize="10,20">
              <v:shape style="position:absolute;left:5;top:1286;width:10;height:20" coordorigin="5,1286" coordsize="10,20" path="m5,1306l14,1306,14,1286,5,1286,5,1306xe" filled="true" fillcolor="#000000" stroked="false">
                <v:path arrowok="t"/>
                <v:fill type="solid"/>
              </v:shape>
            </v:group>
            <v:group style="position:absolute;left:5;top:1306;width:10;height:20" coordorigin="5,1306" coordsize="10,20">
              <v:shape style="position:absolute;left:5;top:1306;width:10;height:20" coordorigin="5,1306" coordsize="10,20" path="m5,1325l14,1325,14,1306,5,1306,5,1325xe" filled="true" fillcolor="#000000" stroked="false">
                <v:path arrowok="t"/>
                <v:fill type="solid"/>
              </v:shape>
            </v:group>
            <v:group style="position:absolute;left:5;top:1325;width:10;height:20" coordorigin="5,1325" coordsize="10,20">
              <v:shape style="position:absolute;left:5;top:1325;width:10;height:20" coordorigin="5,1325" coordsize="10,20" path="m5,1344l14,1344,14,1325,5,1325,5,1344xe" filled="true" fillcolor="#000000" stroked="false">
                <v:path arrowok="t"/>
                <v:fill type="solid"/>
              </v:shape>
            </v:group>
            <v:group style="position:absolute;left:5;top:1344;width:10;height:20" coordorigin="5,1344" coordsize="10,20">
              <v:shape style="position:absolute;left:5;top:1344;width:10;height:20" coordorigin="5,1344" coordsize="10,20" path="m5,1363l14,1363,14,1344,5,1344,5,1363xe" filled="true" fillcolor="#000000" stroked="false">
                <v:path arrowok="t"/>
                <v:fill type="solid"/>
              </v:shape>
            </v:group>
            <v:group style="position:absolute;left:5;top:1363;width:10;height:20" coordorigin="5,1363" coordsize="10,20">
              <v:shape style="position:absolute;left:5;top:1363;width:10;height:20" coordorigin="5,1363" coordsize="10,20" path="m5,1382l14,1382,14,1363,5,1363,5,1382xe" filled="true" fillcolor="#000000" stroked="false">
                <v:path arrowok="t"/>
                <v:fill type="solid"/>
              </v:shape>
            </v:group>
            <v:group style="position:absolute;left:5;top:1382;width:10;height:20" coordorigin="5,1382" coordsize="10,20">
              <v:shape style="position:absolute;left:5;top:1382;width:10;height:20" coordorigin="5,1382" coordsize="10,20" path="m5,1402l14,1402,14,1382,5,1382,5,1402xe" filled="true" fillcolor="#000000" stroked="false">
                <v:path arrowok="t"/>
                <v:fill type="solid"/>
              </v:shape>
            </v:group>
            <v:group style="position:absolute;left:5;top:1402;width:10;height:20" coordorigin="5,1402" coordsize="10,20">
              <v:shape style="position:absolute;left:5;top:1402;width:10;height:20" coordorigin="5,1402" coordsize="10,20" path="m5,1421l14,1421,14,1402,5,1402,5,1421xe" filled="true" fillcolor="#000000" stroked="false">
                <v:path arrowok="t"/>
                <v:fill type="solid"/>
              </v:shape>
            </v:group>
            <v:group style="position:absolute;left:5;top:1421;width:10;height:20" coordorigin="5,1421" coordsize="10,20">
              <v:shape style="position:absolute;left:5;top:1421;width:10;height:20" coordorigin="5,1421" coordsize="10,20" path="m5,1441l14,1441,14,1421,5,1421,5,1441xe" filled="true" fillcolor="#000000" stroked="false">
                <v:path arrowok="t"/>
                <v:fill type="solid"/>
              </v:shape>
            </v:group>
            <v:group style="position:absolute;left:5;top:1441;width:10;height:20" coordorigin="5,1441" coordsize="10,20">
              <v:shape style="position:absolute;left:5;top:1441;width:10;height:20" coordorigin="5,1441" coordsize="10,20" path="m5,1460l14,1460,14,1441,5,1441,5,1460xe" filled="true" fillcolor="#000000" stroked="false">
                <v:path arrowok="t"/>
                <v:fill type="solid"/>
              </v:shape>
            </v:group>
            <v:group style="position:absolute;left:5;top:1460;width:10;height:20" coordorigin="5,1460" coordsize="10,20">
              <v:shape style="position:absolute;left:5;top:1460;width:10;height:20" coordorigin="5,1460" coordsize="10,20" path="m5,1479l14,1479,14,1460,5,1460,5,1479xe" filled="true" fillcolor="#000000" stroked="false">
                <v:path arrowok="t"/>
                <v:fill type="solid"/>
              </v:shape>
            </v:group>
            <v:group style="position:absolute;left:5;top:1479;width:10;height:20" coordorigin="5,1479" coordsize="10,20">
              <v:shape style="position:absolute;left:5;top:1479;width:10;height:20" coordorigin="5,1479" coordsize="10,20" path="m5,1498l14,1498,14,1479,5,1479,5,1498xe" filled="true" fillcolor="#000000" stroked="false">
                <v:path arrowok="t"/>
                <v:fill type="solid"/>
              </v:shape>
            </v:group>
            <v:group style="position:absolute;left:5;top:1498;width:10;height:20" coordorigin="5,1498" coordsize="10,20">
              <v:shape style="position:absolute;left:5;top:1498;width:10;height:20" coordorigin="5,1498" coordsize="10,20" path="m5,1517l14,1517,14,1498,5,1498,5,1517xe" filled="true" fillcolor="#000000" stroked="false">
                <v:path arrowok="t"/>
                <v:fill type="solid"/>
              </v:shape>
            </v:group>
            <v:group style="position:absolute;left:5;top:1517;width:10;height:20" coordorigin="5,1517" coordsize="10,20">
              <v:shape style="position:absolute;left:5;top:1517;width:10;height:20" coordorigin="5,1517" coordsize="10,20" path="m5,1537l14,1537,14,1517,5,1517,5,1537xe" filled="true" fillcolor="#000000" stroked="false">
                <v:path arrowok="t"/>
                <v:fill type="solid"/>
              </v:shape>
            </v:group>
            <v:group style="position:absolute;left:5;top:1537;width:10;height:20" coordorigin="5,1537" coordsize="10,20">
              <v:shape style="position:absolute;left:5;top:1537;width:10;height:20" coordorigin="5,1537" coordsize="10,20" path="m5,1556l14,1556,14,1537,5,1537,5,1556xe" filled="true" fillcolor="#000000" stroked="false">
                <v:path arrowok="t"/>
                <v:fill type="solid"/>
              </v:shape>
            </v:group>
            <v:group style="position:absolute;left:5;top:1556;width:10;height:20" coordorigin="5,1556" coordsize="10,20">
              <v:shape style="position:absolute;left:5;top:1556;width:10;height:20" coordorigin="5,1556" coordsize="10,20" path="m5,1575l14,1575,14,1556,5,1556,5,1575xe" filled="true" fillcolor="#000000" stroked="false">
                <v:path arrowok="t"/>
                <v:fill type="solid"/>
              </v:shape>
              <v:shape style="position:absolute;left:5;top:1575;width:10;height:14" type="#_x0000_t75" stroked="false">
                <v:imagedata r:id="rId88" o:title=""/>
              </v:shape>
              <v:shape style="position:absolute;left:0;top:1580;width:4285;height:10" type="#_x0000_t75" stroked="false">
                <v:imagedata r:id="rId385" o:title=""/>
              </v:shape>
              <v:shape style="position:absolute;left:4295;top:1580;width:1908;height:10" type="#_x0000_t75" stroked="false">
                <v:imagedata r:id="rId386" o:title=""/>
              </v:shape>
              <v:shape style="position:absolute;left:6213;top:1479;width:2091;height:110" type="#_x0000_t75" stroked="false">
                <v:imagedata r:id="rId387" o:title=""/>
              </v:shape>
              <v:shape style="position:absolute;left:8294;top:1580;width:1685;height:10" type="#_x0000_t75" stroked="false">
                <v:imagedata r:id="rId388" o:title=""/>
              </v:shape>
            </v:group>
          </v:group>
        </w:pict>
      </w:r>
      <w:r>
        <w:rPr>
          <w:rFonts w:ascii="宋体" w:hAnsi="宋体" w:cs="宋体" w:eastAsia="宋体" w:hint="default"/>
          <w:position w:val="-31"/>
          <w:sz w:val="20"/>
          <w:szCs w:val="20"/>
        </w:rPr>
      </w:r>
    </w:p>
    <w:p>
      <w:pPr>
        <w:spacing w:line="240" w:lineRule="auto" w:before="3"/>
        <w:rPr>
          <w:rFonts w:ascii="宋体" w:hAnsi="宋体" w:cs="宋体" w:eastAsia="宋体" w:hint="default"/>
          <w:sz w:val="8"/>
          <w:szCs w:val="8"/>
        </w:rPr>
      </w:pPr>
    </w:p>
    <w:p>
      <w:pPr>
        <w:pStyle w:val="BodyText"/>
        <w:spacing w:line="240" w:lineRule="auto" w:before="36"/>
        <w:ind w:left="760" w:right="0"/>
        <w:jc w:val="left"/>
      </w:pPr>
      <w:r>
        <w:rPr/>
        <w:pict>
          <v:group style="position:absolute;margin-left:461.019989pt;margin-top:-69.366341pt;width:72pt;height:.1pt;mso-position-horizontal-relative:page;mso-position-vertical-relative:paragraph;z-index:-1435696" coordorigin="9220,-1387" coordsize="1440,2">
            <v:shape style="position:absolute;left:9220;top:-1387;width:1440;height:2" coordorigin="9220,-1387" coordsize="1440,0" path="m9220,-1387l10660,-1387e" filled="false" stroked="true" strokeweight=".48004pt" strokecolor="#000000">
              <v:path arrowok="t"/>
            </v:shape>
            <w10:wrap type="none"/>
          </v:group>
        </w:pict>
      </w:r>
      <w:r>
        <w:rPr/>
        <w:pict>
          <v:shape style="position:absolute;margin-left:72.823997pt;margin-top:-105.606361pt;width:469.2pt;height:100pt;mso-position-horizontal-relative:page;mso-position-vertical-relative:paragraph;z-index:68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690"/>
                    <w:gridCol w:w="1918"/>
                    <w:gridCol w:w="2081"/>
                    <w:gridCol w:w="1685"/>
                  </w:tblGrid>
                  <w:tr>
                    <w:trPr>
                      <w:trHeight w:val="924" w:hRule="exact"/>
                    </w:trPr>
                    <w:tc>
                      <w:tcPr>
                        <w:tcW w:w="3690" w:type="dxa"/>
                        <w:tcBorders>
                          <w:top w:val="nil" w:sz="6" w:space="0" w:color="auto"/>
                          <w:left w:val="nil" w:sz="6" w:space="0" w:color="auto"/>
                          <w:bottom w:val="single" w:sz="4" w:space="0" w:color="000000"/>
                          <w:right w:val="single" w:sz="4" w:space="0" w:color="000000"/>
                        </w:tcBorders>
                      </w:tcPr>
                      <w:p>
                        <w:pPr>
                          <w:pStyle w:val="TableParagraph"/>
                          <w:spacing w:line="240" w:lineRule="auto" w:before="38"/>
                          <w:ind w:left="-62"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）应收关联方账款情况</w:t>
                        </w:r>
                      </w:p>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1188"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918"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2081"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685"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占应收账款总额比</w:t>
                        </w:r>
                      </w:p>
                    </w:tc>
                  </w:tr>
                  <w:tr>
                    <w:trPr>
                      <w:trHeight w:val="602" w:hRule="exact"/>
                    </w:trPr>
                    <w:tc>
                      <w:tcPr>
                        <w:tcW w:w="3690"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right="583"/>
                          <w:jc w:val="center"/>
                          <w:rPr>
                            <w:rFonts w:ascii="宋体" w:hAnsi="宋体" w:cs="宋体" w:eastAsia="宋体" w:hint="default"/>
                            <w:sz w:val="18"/>
                            <w:szCs w:val="18"/>
                          </w:rPr>
                        </w:pPr>
                        <w:r>
                          <w:rPr>
                            <w:rFonts w:ascii="宋体" w:hAnsi="宋体" w:cs="宋体" w:eastAsia="宋体" w:hint="default"/>
                            <w:sz w:val="18"/>
                            <w:szCs w:val="18"/>
                          </w:rPr>
                          <w:t>福建新大陆通信科技股份有限公司</w:t>
                        </w:r>
                      </w:p>
                    </w:tc>
                    <w:tc>
                      <w:tcPr>
                        <w:tcW w:w="1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投资企业</w:t>
                        </w:r>
                      </w:p>
                    </w:tc>
                    <w:tc>
                      <w:tcPr>
                        <w:tcW w:w="2081"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15,541,650.00</w:t>
                        </w:r>
                        <w:r>
                          <w:rPr>
                            <w:rFonts w:ascii="Times New Roman"/>
                            <w:spacing w:val="-1"/>
                            <w:sz w:val="18"/>
                          </w:rPr>
                        </w:r>
                      </w:p>
                    </w:tc>
                    <w:tc>
                      <w:tcPr>
                        <w:tcW w:w="1685"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95"/>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例</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9.04</w:t>
                        </w:r>
                        <w:r>
                          <w:rPr>
                            <w:rFonts w:ascii="Times New Roman"/>
                            <w:spacing w:val="-1"/>
                            <w:sz w:val="18"/>
                          </w:rPr>
                        </w:r>
                      </w:p>
                    </w:tc>
                  </w:tr>
                  <w:tr>
                    <w:trPr>
                      <w:trHeight w:val="94" w:hRule="exact"/>
                    </w:trPr>
                    <w:tc>
                      <w:tcPr>
                        <w:tcW w:w="3690"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2081" w:type="dxa"/>
                        <w:tcBorders>
                          <w:top w:val="nil" w:sz="6" w:space="0" w:color="auto"/>
                          <w:left w:val="single" w:sz="4" w:space="0" w:color="000000"/>
                          <w:bottom w:val="nil" w:sz="6" w:space="0" w:color="auto"/>
                          <w:right w:val="single" w:sz="4" w:space="0" w:color="000000"/>
                        </w:tcBorders>
                      </w:tcPr>
                      <w:p>
                        <w:pPr/>
                      </w:p>
                    </w:tc>
                    <w:tc>
                      <w:tcPr>
                        <w:tcW w:w="1685" w:type="dxa"/>
                        <w:tcBorders>
                          <w:top w:val="nil" w:sz="6" w:space="0" w:color="auto"/>
                          <w:left w:val="single" w:sz="4" w:space="0" w:color="000000"/>
                          <w:bottom w:val="nil" w:sz="6" w:space="0" w:color="auto"/>
                          <w:right w:val="single" w:sz="4" w:space="0" w:color="000000"/>
                        </w:tcBorders>
                      </w:tcPr>
                      <w:p>
                        <w:pPr/>
                      </w:p>
                    </w:tc>
                  </w:tr>
                  <w:tr>
                    <w:trPr>
                      <w:trHeight w:val="375" w:hRule="exact"/>
                    </w:trPr>
                    <w:tc>
                      <w:tcPr>
                        <w:tcW w:w="3690" w:type="dxa"/>
                        <w:tcBorders>
                          <w:top w:val="nil" w:sz="6" w:space="0" w:color="auto"/>
                          <w:left w:val="nil" w:sz="6" w:space="0" w:color="auto"/>
                          <w:bottom w:val="nil" w:sz="6" w:space="0" w:color="auto"/>
                          <w:right w:val="single" w:sz="4" w:space="0" w:color="000000"/>
                        </w:tcBorders>
                      </w:tcPr>
                      <w:p>
                        <w:pPr>
                          <w:pStyle w:val="TableParagraph"/>
                          <w:tabs>
                            <w:tab w:pos="542" w:val="left" w:leader="none"/>
                          </w:tabs>
                          <w:spacing w:line="240" w:lineRule="auto" w:before="37"/>
                          <w:ind w:right="583"/>
                          <w:jc w:val="center"/>
                          <w:rPr>
                            <w:rFonts w:ascii="宋体" w:hAnsi="宋体" w:cs="宋体" w:eastAsia="宋体" w:hint="default"/>
                            <w:sz w:val="18"/>
                            <w:szCs w:val="18"/>
                          </w:rPr>
                        </w:pPr>
                        <w:r>
                          <w:rPr>
                            <w:rFonts w:ascii="宋体" w:hAnsi="宋体" w:cs="宋体" w:eastAsia="宋体" w:hint="default"/>
                            <w:b/>
                            <w:bCs/>
                            <w:w w:val="95"/>
                            <w:sz w:val="18"/>
                            <w:szCs w:val="18"/>
                          </w:rPr>
                          <w:t>合</w:t>
                          <w:tab/>
                        </w:r>
                        <w:r>
                          <w:rPr>
                            <w:rFonts w:ascii="宋体" w:hAnsi="宋体" w:cs="宋体" w:eastAsia="宋体" w:hint="default"/>
                            <w:b/>
                            <w:bCs/>
                            <w:sz w:val="18"/>
                            <w:szCs w:val="18"/>
                          </w:rPr>
                          <w:t>计</w:t>
                        </w:r>
                        <w:r>
                          <w:rPr>
                            <w:rFonts w:ascii="宋体" w:hAnsi="宋体" w:cs="宋体" w:eastAsia="宋体" w:hint="default"/>
                            <w:sz w:val="18"/>
                            <w:szCs w:val="18"/>
                          </w:rPr>
                        </w:r>
                      </w:p>
                    </w:tc>
                    <w:tc>
                      <w:tcPr>
                        <w:tcW w:w="1918" w:type="dxa"/>
                        <w:tcBorders>
                          <w:top w:val="nil" w:sz="6" w:space="0" w:color="auto"/>
                          <w:left w:val="single" w:sz="4" w:space="0" w:color="000000"/>
                          <w:bottom w:val="nil" w:sz="6" w:space="0" w:color="auto"/>
                          <w:right w:val="single" w:sz="4" w:space="0" w:color="000000"/>
                        </w:tcBorders>
                      </w:tcPr>
                      <w:p>
                        <w:pPr/>
                      </w:p>
                    </w:tc>
                    <w:tc>
                      <w:tcPr>
                        <w:tcW w:w="2081"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15,541,650.00</w:t>
                        </w:r>
                        <w:r>
                          <w:rPr>
                            <w:rFonts w:ascii="Times New Roman"/>
                            <w:b/>
                            <w:spacing w:val="-1"/>
                            <w:sz w:val="18"/>
                          </w:rPr>
                        </w:r>
                        <w:r>
                          <w:rPr>
                            <w:rFonts w:ascii="Times New Roman"/>
                            <w:spacing w:val="-1"/>
                            <w:sz w:val="18"/>
                          </w:rPr>
                        </w:r>
                      </w:p>
                    </w:tc>
                    <w:tc>
                      <w:tcPr>
                        <w:tcW w:w="1685"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9.04</w:t>
                        </w:r>
                        <w:r>
                          <w:rPr>
                            <w:rFonts w:ascii="Times New Roman"/>
                            <w:b/>
                            <w:spacing w:val="-1"/>
                            <w:sz w:val="18"/>
                          </w:rPr>
                        </w:r>
                        <w:r>
                          <w:rPr>
                            <w:rFonts w:ascii="Times New Roman"/>
                            <w:spacing w:val="-1"/>
                            <w:sz w:val="18"/>
                          </w:rPr>
                        </w:r>
                      </w:p>
                    </w:tc>
                  </w:tr>
                </w:tbl>
                <w:p>
                  <w:pPr/>
                </w:p>
              </w:txbxContent>
            </v:textbox>
            <w10:wrap type="none"/>
          </v:shape>
        </w:pict>
      </w:r>
      <w:r>
        <w:rPr/>
        <w:t>（</w:t>
      </w:r>
      <w:r>
        <w:rPr>
          <w:rFonts w:ascii="Times New Roman" w:hAnsi="Times New Roman" w:cs="Times New Roman" w:eastAsia="Times New Roman" w:hint="default"/>
        </w:rPr>
        <w:t>8</w:t>
      </w:r>
      <w:r>
        <w:rPr/>
        <w:t>）公司本报告期，无应终止确认的应收账款的情况。</w:t>
      </w:r>
    </w:p>
    <w:p>
      <w:pPr>
        <w:spacing w:line="240" w:lineRule="auto" w:before="0"/>
        <w:rPr>
          <w:rFonts w:ascii="宋体" w:hAnsi="宋体" w:cs="宋体" w:eastAsia="宋体" w:hint="default"/>
          <w:sz w:val="17"/>
          <w:szCs w:val="17"/>
        </w:rPr>
      </w:pPr>
    </w:p>
    <w:p>
      <w:pPr>
        <w:pStyle w:val="Heading9"/>
        <w:spacing w:line="240" w:lineRule="auto"/>
        <w:ind w:right="0"/>
        <w:jc w:val="left"/>
        <w:rPr>
          <w:b w:val="0"/>
          <w:bCs w:val="0"/>
        </w:rPr>
      </w:pPr>
      <w:r>
        <w:rPr>
          <w:rFonts w:ascii="Times New Roman" w:hAnsi="Times New Roman" w:cs="Times New Roman" w:eastAsia="Times New Roman" w:hint="default"/>
        </w:rPr>
        <w:t>5</w:t>
      </w:r>
      <w:r>
        <w:rPr/>
        <w:t>、其他应收款</w:t>
      </w:r>
      <w:r>
        <w:rPr>
          <w:b w:val="0"/>
          <w:bCs w:val="0"/>
        </w:rPr>
      </w:r>
    </w:p>
    <w:p>
      <w:pPr>
        <w:pStyle w:val="BodyText"/>
        <w:spacing w:line="240" w:lineRule="auto" w:before="115"/>
        <w:ind w:left="647" w:right="0"/>
        <w:jc w:val="left"/>
      </w:pPr>
      <w:r>
        <w:rPr/>
        <w:pict>
          <v:group style="position:absolute;margin-left:42.839981pt;margin-top:24.373631pt;width:417.35pt;height:48.85pt;mso-position-horizontal-relative:page;mso-position-vertical-relative:paragraph;z-index:-1435672" coordorigin="857,487" coordsize="8347,977">
            <v:shape style="position:absolute;left:862;top:487;width:10;height:10" type="#_x0000_t75" stroked="false">
              <v:imagedata r:id="rId374" o:title=""/>
            </v:shape>
            <v:shape style="position:absolute;left:857;top:487;width:8328;height:10" type="#_x0000_t75" stroked="false">
              <v:imagedata r:id="rId389" o:title=""/>
            </v:shape>
            <v:group style="position:absolute;left:862;top:497;width:10;height:20" coordorigin="862,497" coordsize="10,20">
              <v:shape style="position:absolute;left:862;top:497;width:10;height:20" coordorigin="862,497" coordsize="10,20" path="m862,516l871,516,871,497,862,497,862,516xe" filled="true" fillcolor="#000000" stroked="false">
                <v:path arrowok="t"/>
                <v:fill type="solid"/>
              </v:shape>
            </v:group>
            <v:group style="position:absolute;left:862;top:516;width:10;height:20" coordorigin="862,516" coordsize="10,20">
              <v:shape style="position:absolute;left:862;top:516;width:10;height:20" coordorigin="862,516" coordsize="10,20" path="m862,535l871,535,871,516,862,516,862,535xe" filled="true" fillcolor="#000000" stroked="false">
                <v:path arrowok="t"/>
                <v:fill type="solid"/>
              </v:shape>
            </v:group>
            <v:group style="position:absolute;left:862;top:535;width:10;height:20" coordorigin="862,535" coordsize="10,20">
              <v:shape style="position:absolute;left:862;top:535;width:10;height:20" coordorigin="862,535" coordsize="10,20" path="m862,555l871,555,871,535,862,535,862,555xe" filled="true" fillcolor="#000000" stroked="false">
                <v:path arrowok="t"/>
                <v:fill type="solid"/>
              </v:shape>
            </v:group>
            <v:group style="position:absolute;left:862;top:555;width:10;height:20" coordorigin="862,555" coordsize="10,20">
              <v:shape style="position:absolute;left:862;top:555;width:10;height:20" coordorigin="862,555" coordsize="10,20" path="m862,574l871,574,871,555,862,555,862,574xe" filled="true" fillcolor="#000000" stroked="false">
                <v:path arrowok="t"/>
                <v:fill type="solid"/>
              </v:shape>
            </v:group>
            <v:group style="position:absolute;left:862;top:574;width:10;height:20" coordorigin="862,574" coordsize="10,20">
              <v:shape style="position:absolute;left:862;top:574;width:10;height:20" coordorigin="862,574" coordsize="10,20" path="m862,593l871,593,871,574,862,574,862,593xe" filled="true" fillcolor="#000000" stroked="false">
                <v:path arrowok="t"/>
                <v:fill type="solid"/>
              </v:shape>
            </v:group>
            <v:group style="position:absolute;left:862;top:593;width:10;height:20" coordorigin="862,593" coordsize="10,20">
              <v:shape style="position:absolute;left:862;top:593;width:10;height:20" coordorigin="862,593" coordsize="10,20" path="m862,612l871,612,871,593,862,593,862,612xe" filled="true" fillcolor="#000000" stroked="false">
                <v:path arrowok="t"/>
                <v:fill type="solid"/>
              </v:shape>
            </v:group>
            <v:group style="position:absolute;left:862;top:612;width:10;height:20" coordorigin="862,612" coordsize="10,20">
              <v:shape style="position:absolute;left:862;top:612;width:10;height:20" coordorigin="862,612" coordsize="10,20" path="m862,631l871,631,871,612,862,612,862,631xe" filled="true" fillcolor="#000000" stroked="false">
                <v:path arrowok="t"/>
                <v:fill type="solid"/>
              </v:shape>
            </v:group>
            <v:group style="position:absolute;left:862;top:631;width:10;height:20" coordorigin="862,631" coordsize="10,20">
              <v:shape style="position:absolute;left:862;top:631;width:10;height:20" coordorigin="862,631" coordsize="10,20" path="m862,651l871,651,871,631,862,631,862,651xe" filled="true" fillcolor="#000000" stroked="false">
                <v:path arrowok="t"/>
                <v:fill type="solid"/>
              </v:shape>
            </v:group>
            <v:group style="position:absolute;left:862;top:651;width:10;height:20" coordorigin="862,651" coordsize="10,20">
              <v:shape style="position:absolute;left:862;top:651;width:10;height:20" coordorigin="862,651" coordsize="10,20" path="m862,670l871,670,871,651,862,651,862,670xe" filled="true" fillcolor="#000000" stroked="false">
                <v:path arrowok="t"/>
                <v:fill type="solid"/>
              </v:shape>
            </v:group>
            <v:group style="position:absolute;left:862;top:670;width:10;height:20" coordorigin="862,670" coordsize="10,20">
              <v:shape style="position:absolute;left:862;top:670;width:10;height:20" coordorigin="862,670" coordsize="10,20" path="m862,689l871,689,871,670,862,670,862,689xe" filled="true" fillcolor="#000000" stroked="false">
                <v:path arrowok="t"/>
                <v:fill type="solid"/>
              </v:shape>
            </v:group>
            <v:group style="position:absolute;left:862;top:689;width:10;height:20" coordorigin="862,689" coordsize="10,20">
              <v:shape style="position:absolute;left:862;top:689;width:10;height:20" coordorigin="862,689" coordsize="10,20" path="m862,708l871,708,871,689,862,689,862,708xe" filled="true" fillcolor="#000000" stroked="false">
                <v:path arrowok="t"/>
                <v:fill type="solid"/>
              </v:shape>
            </v:group>
            <v:group style="position:absolute;left:862;top:708;width:10;height:20" coordorigin="862,708" coordsize="10,20">
              <v:shape style="position:absolute;left:862;top:708;width:10;height:20" coordorigin="862,708" coordsize="10,20" path="m862,727l871,727,871,708,862,708,862,727xe" filled="true" fillcolor="#000000" stroked="false">
                <v:path arrowok="t"/>
                <v:fill type="solid"/>
              </v:shape>
            </v:group>
            <v:group style="position:absolute;left:862;top:727;width:10;height:20" coordorigin="862,727" coordsize="10,20">
              <v:shape style="position:absolute;left:862;top:727;width:10;height:20" coordorigin="862,727" coordsize="10,20" path="m862,747l871,747,871,727,862,727,862,747xe" filled="true" fillcolor="#000000" stroked="false">
                <v:path arrowok="t"/>
                <v:fill type="solid"/>
              </v:shape>
            </v:group>
            <v:group style="position:absolute;left:862;top:747;width:10;height:20" coordorigin="862,747" coordsize="10,20">
              <v:shape style="position:absolute;left:862;top:747;width:10;height:20" coordorigin="862,747" coordsize="10,20" path="m862,766l871,766,871,747,862,747,862,766xe" filled="true" fillcolor="#000000" stroked="false">
                <v:path arrowok="t"/>
                <v:fill type="solid"/>
              </v:shape>
            </v:group>
            <v:group style="position:absolute;left:862;top:766;width:10;height:20" coordorigin="862,766" coordsize="10,20">
              <v:shape style="position:absolute;left:862;top:766;width:10;height:20" coordorigin="862,766" coordsize="10,20" path="m862,785l871,785,871,766,862,766,862,785xe" filled="true" fillcolor="#000000" stroked="false">
                <v:path arrowok="t"/>
                <v:fill type="solid"/>
              </v:shape>
            </v:group>
            <v:group style="position:absolute;left:862;top:785;width:10;height:20" coordorigin="862,785" coordsize="10,20">
              <v:shape style="position:absolute;left:862;top:785;width:10;height:20" coordorigin="862,785" coordsize="10,20" path="m862,804l871,804,871,785,862,785,862,804xe" filled="true" fillcolor="#000000" stroked="false">
                <v:path arrowok="t"/>
                <v:fill type="solid"/>
              </v:shape>
            </v:group>
            <v:group style="position:absolute;left:862;top:808;width:10;height:2" coordorigin="862,808" coordsize="10,2">
              <v:shape style="position:absolute;left:862;top:808;width:10;height:2" coordorigin="862,808" coordsize="10,0" path="m862,808l871,808e" filled="false" stroked="true" strokeweight=".35999pt" strokecolor="#000000">
                <v:path arrowok="t"/>
              </v:shape>
            </v:group>
            <v:group style="position:absolute;left:4467;top:497;width:10;height:20" coordorigin="4467,497" coordsize="10,20">
              <v:shape style="position:absolute;left:4467;top:497;width:10;height:20" coordorigin="4467,497" coordsize="10,20" path="m4467,516l4477,516,4477,497,4467,497,4467,516xe" filled="true" fillcolor="#000000" stroked="false">
                <v:path arrowok="t"/>
                <v:fill type="solid"/>
              </v:shape>
            </v:group>
            <v:group style="position:absolute;left:4467;top:516;width:10;height:20" coordorigin="4467,516" coordsize="10,20">
              <v:shape style="position:absolute;left:4467;top:516;width:10;height:20" coordorigin="4467,516" coordsize="10,20" path="m4467,535l4477,535,4477,516,4467,516,4467,535xe" filled="true" fillcolor="#000000" stroked="false">
                <v:path arrowok="t"/>
                <v:fill type="solid"/>
              </v:shape>
            </v:group>
            <v:group style="position:absolute;left:4467;top:535;width:10;height:20" coordorigin="4467,535" coordsize="10,20">
              <v:shape style="position:absolute;left:4467;top:535;width:10;height:20" coordorigin="4467,535" coordsize="10,20" path="m4467,555l4477,555,4477,535,4467,535,4467,555xe" filled="true" fillcolor="#000000" stroked="false">
                <v:path arrowok="t"/>
                <v:fill type="solid"/>
              </v:shape>
            </v:group>
            <v:group style="position:absolute;left:4467;top:555;width:10;height:20" coordorigin="4467,555" coordsize="10,20">
              <v:shape style="position:absolute;left:4467;top:555;width:10;height:20" coordorigin="4467,555" coordsize="10,20" path="m4467,574l4477,574,4477,555,4467,555,4467,574xe" filled="true" fillcolor="#000000" stroked="false">
                <v:path arrowok="t"/>
                <v:fill type="solid"/>
              </v:shape>
            </v:group>
            <v:group style="position:absolute;left:4467;top:574;width:10;height:20" coordorigin="4467,574" coordsize="10,20">
              <v:shape style="position:absolute;left:4467;top:574;width:10;height:20" coordorigin="4467,574" coordsize="10,20" path="m4467,593l4477,593,4477,574,4467,574,4467,593xe" filled="true" fillcolor="#000000" stroked="false">
                <v:path arrowok="t"/>
                <v:fill type="solid"/>
              </v:shape>
            </v:group>
            <v:group style="position:absolute;left:4467;top:593;width:10;height:20" coordorigin="4467,593" coordsize="10,20">
              <v:shape style="position:absolute;left:4467;top:593;width:10;height:20" coordorigin="4467,593" coordsize="10,20" path="m4467,612l4477,612,4477,593,4467,593,4467,612xe" filled="true" fillcolor="#000000" stroked="false">
                <v:path arrowok="t"/>
                <v:fill type="solid"/>
              </v:shape>
            </v:group>
            <v:group style="position:absolute;left:4467;top:612;width:10;height:20" coordorigin="4467,612" coordsize="10,20">
              <v:shape style="position:absolute;left:4467;top:612;width:10;height:20" coordorigin="4467,612" coordsize="10,20" path="m4467,631l4477,631,4477,612,4467,612,4467,631xe" filled="true" fillcolor="#000000" stroked="false">
                <v:path arrowok="t"/>
                <v:fill type="solid"/>
              </v:shape>
            </v:group>
            <v:group style="position:absolute;left:4467;top:631;width:10;height:20" coordorigin="4467,631" coordsize="10,20">
              <v:shape style="position:absolute;left:4467;top:631;width:10;height:20" coordorigin="4467,631" coordsize="10,20" path="m4467,651l4477,651,4477,631,4467,631,4467,651xe" filled="true" fillcolor="#000000" stroked="false">
                <v:path arrowok="t"/>
                <v:fill type="solid"/>
              </v:shape>
            </v:group>
            <v:group style="position:absolute;left:4467;top:651;width:10;height:20" coordorigin="4467,651" coordsize="10,20">
              <v:shape style="position:absolute;left:4467;top:651;width:10;height:20" coordorigin="4467,651" coordsize="10,20" path="m4467,670l4477,670,4477,651,4467,651,4467,670xe" filled="true" fillcolor="#000000" stroked="false">
                <v:path arrowok="t"/>
                <v:fill type="solid"/>
              </v:shape>
            </v:group>
            <v:group style="position:absolute;left:4467;top:670;width:10;height:20" coordorigin="4467,670" coordsize="10,20">
              <v:shape style="position:absolute;left:4467;top:670;width:10;height:20" coordorigin="4467,670" coordsize="10,20" path="m4467,689l4477,689,4477,670,4467,670,4467,689xe" filled="true" fillcolor="#000000" stroked="false">
                <v:path arrowok="t"/>
                <v:fill type="solid"/>
              </v:shape>
            </v:group>
            <v:group style="position:absolute;left:4467;top:689;width:10;height:20" coordorigin="4467,689" coordsize="10,20">
              <v:shape style="position:absolute;left:4467;top:689;width:10;height:20" coordorigin="4467,689" coordsize="10,20" path="m4467,708l4477,708,4477,689,4467,689,4467,708xe" filled="true" fillcolor="#000000" stroked="false">
                <v:path arrowok="t"/>
                <v:fill type="solid"/>
              </v:shape>
            </v:group>
            <v:group style="position:absolute;left:4467;top:708;width:10;height:20" coordorigin="4467,708" coordsize="10,20">
              <v:shape style="position:absolute;left:4467;top:708;width:10;height:20" coordorigin="4467,708" coordsize="10,20" path="m4467,727l4477,727,4477,708,4467,708,4467,727xe" filled="true" fillcolor="#000000" stroked="false">
                <v:path arrowok="t"/>
                <v:fill type="solid"/>
              </v:shape>
            </v:group>
            <v:group style="position:absolute;left:4467;top:727;width:10;height:20" coordorigin="4467,727" coordsize="10,20">
              <v:shape style="position:absolute;left:4467;top:727;width:10;height:20" coordorigin="4467,727" coordsize="10,20" path="m4467,747l4477,747,4477,727,4467,727,4467,747xe" filled="true" fillcolor="#000000" stroked="false">
                <v:path arrowok="t"/>
                <v:fill type="solid"/>
              </v:shape>
            </v:group>
            <v:group style="position:absolute;left:4467;top:747;width:10;height:20" coordorigin="4467,747" coordsize="10,20">
              <v:shape style="position:absolute;left:4467;top:747;width:10;height:20" coordorigin="4467,747" coordsize="10,20" path="m4467,766l4477,766,4477,747,4467,747,4467,766xe" filled="true" fillcolor="#000000" stroked="false">
                <v:path arrowok="t"/>
                <v:fill type="solid"/>
              </v:shape>
            </v:group>
            <v:group style="position:absolute;left:4467;top:766;width:10;height:20" coordorigin="4467,766" coordsize="10,20">
              <v:shape style="position:absolute;left:4467;top:766;width:10;height:20" coordorigin="4467,766" coordsize="10,20" path="m4467,785l4477,785,4477,766,4467,766,4467,785xe" filled="true" fillcolor="#000000" stroked="false">
                <v:path arrowok="t"/>
                <v:fill type="solid"/>
              </v:shape>
            </v:group>
            <v:group style="position:absolute;left:4467;top:785;width:10;height:20" coordorigin="4467,785" coordsize="10,20">
              <v:shape style="position:absolute;left:4467;top:785;width:10;height:20" coordorigin="4467,785" coordsize="10,20" path="m4467,804l4477,804,4477,785,4467,785,4467,804xe" filled="true" fillcolor="#000000" stroked="false">
                <v:path arrowok="t"/>
                <v:fill type="solid"/>
              </v:shape>
            </v:group>
            <v:group style="position:absolute;left:4467;top:808;width:10;height:2" coordorigin="4467,808" coordsize="10,2">
              <v:shape style="position:absolute;left:4467;top:808;width:10;height:2" coordorigin="4467,808" coordsize="10,0" path="m4467,808l4477,808e" filled="false" stroked="true" strokeweight=".35999pt" strokecolor="#000000">
                <v:path arrowok="t"/>
              </v:shape>
            </v:group>
            <v:group style="position:absolute;left:862;top:816;width:10;height:2" coordorigin="862,816" coordsize="10,2">
              <v:shape style="position:absolute;left:862;top:816;width:10;height:2" coordorigin="862,816" coordsize="10,0" path="m862,816l871,816e" filled="false" stroked="true" strokeweight=".47998pt" strokecolor="#000000">
                <v:path arrowok="t"/>
              </v:shape>
            </v:group>
            <v:group style="position:absolute;left:4467;top:816;width:10;height:2" coordorigin="4467,816" coordsize="10,2">
              <v:shape style="position:absolute;left:4467;top:816;width:10;height:2" coordorigin="4467,816" coordsize="10,0" path="m4467,816l4477,816e" filled="false" stroked="true" strokeweight=".47998pt" strokecolor="#000000">
                <v:path arrowok="t"/>
              </v:shape>
              <v:shape style="position:absolute;left:4477;top:811;width:2475;height:10" type="#_x0000_t75" stroked="false">
                <v:imagedata r:id="rId390" o:title=""/>
              </v:shape>
              <v:shape style="position:absolute;left:6947;top:811;width:2237;height:10" type="#_x0000_t75" stroked="false">
                <v:imagedata r:id="rId391" o:title=""/>
              </v:shape>
            </v:group>
            <v:group style="position:absolute;left:862;top:821;width:10;height:20" coordorigin="862,821" coordsize="10,20">
              <v:shape style="position:absolute;left:862;top:821;width:10;height:20" coordorigin="862,821" coordsize="10,20" path="m862,840l871,840,871,821,862,821,862,840xe" filled="true" fillcolor="#000000" stroked="false">
                <v:path arrowok="t"/>
                <v:fill type="solid"/>
              </v:shape>
            </v:group>
            <v:group style="position:absolute;left:862;top:840;width:10;height:20" coordorigin="862,840" coordsize="10,20">
              <v:shape style="position:absolute;left:862;top:840;width:10;height:20" coordorigin="862,840" coordsize="10,20" path="m862,859l871,859,871,840,862,840,862,859xe" filled="true" fillcolor="#000000" stroked="false">
                <v:path arrowok="t"/>
                <v:fill type="solid"/>
              </v:shape>
            </v:group>
            <v:group style="position:absolute;left:862;top:859;width:10;height:20" coordorigin="862,859" coordsize="10,20">
              <v:shape style="position:absolute;left:862;top:859;width:10;height:20" coordorigin="862,859" coordsize="10,20" path="m862,879l871,879,871,859,862,859,862,879xe" filled="true" fillcolor="#000000" stroked="false">
                <v:path arrowok="t"/>
                <v:fill type="solid"/>
              </v:shape>
            </v:group>
            <v:group style="position:absolute;left:862;top:879;width:10;height:20" coordorigin="862,879" coordsize="10,20">
              <v:shape style="position:absolute;left:862;top:879;width:10;height:20" coordorigin="862,879" coordsize="10,20" path="m862,898l871,898,871,879,862,879,862,898xe" filled="true" fillcolor="#000000" stroked="false">
                <v:path arrowok="t"/>
                <v:fill type="solid"/>
              </v:shape>
            </v:group>
            <v:group style="position:absolute;left:862;top:898;width:10;height:20" coordorigin="862,898" coordsize="10,20">
              <v:shape style="position:absolute;left:862;top:898;width:10;height:20" coordorigin="862,898" coordsize="10,20" path="m862,917l871,917,871,898,862,898,862,917xe" filled="true" fillcolor="#000000" stroked="false">
                <v:path arrowok="t"/>
                <v:fill type="solid"/>
              </v:shape>
            </v:group>
            <v:group style="position:absolute;left:862;top:917;width:10;height:20" coordorigin="862,917" coordsize="10,20">
              <v:shape style="position:absolute;left:862;top:917;width:10;height:20" coordorigin="862,917" coordsize="10,20" path="m862,936l871,936,871,917,862,917,862,936xe" filled="true" fillcolor="#000000" stroked="false">
                <v:path arrowok="t"/>
                <v:fill type="solid"/>
              </v:shape>
            </v:group>
            <v:group style="position:absolute;left:862;top:936;width:10;height:20" coordorigin="862,936" coordsize="10,20">
              <v:shape style="position:absolute;left:862;top:936;width:10;height:20" coordorigin="862,936" coordsize="10,20" path="m862,955l871,955,871,936,862,936,862,955xe" filled="true" fillcolor="#000000" stroked="false">
                <v:path arrowok="t"/>
                <v:fill type="solid"/>
              </v:shape>
            </v:group>
            <v:group style="position:absolute;left:862;top:955;width:10;height:20" coordorigin="862,955" coordsize="10,20">
              <v:shape style="position:absolute;left:862;top:955;width:10;height:20" coordorigin="862,955" coordsize="10,20" path="m862,975l871,975,871,955,862,955,862,975xe" filled="true" fillcolor="#000000" stroked="false">
                <v:path arrowok="t"/>
                <v:fill type="solid"/>
              </v:shape>
            </v:group>
            <v:group style="position:absolute;left:862;top:975;width:10;height:20" coordorigin="862,975" coordsize="10,20">
              <v:shape style="position:absolute;left:862;top:975;width:10;height:20" coordorigin="862,975" coordsize="10,20" path="m862,994l871,994,871,975,862,975,862,994xe" filled="true" fillcolor="#000000" stroked="false">
                <v:path arrowok="t"/>
                <v:fill type="solid"/>
              </v:shape>
            </v:group>
            <v:group style="position:absolute;left:862;top:994;width:10;height:20" coordorigin="862,994" coordsize="10,20">
              <v:shape style="position:absolute;left:862;top:994;width:10;height:20" coordorigin="862,994" coordsize="10,20" path="m862,1013l871,1013,871,994,862,994,862,1013xe" filled="true" fillcolor="#000000" stroked="false">
                <v:path arrowok="t"/>
                <v:fill type="solid"/>
              </v:shape>
            </v:group>
            <v:group style="position:absolute;left:862;top:1013;width:10;height:20" coordorigin="862,1013" coordsize="10,20">
              <v:shape style="position:absolute;left:862;top:1013;width:10;height:20" coordorigin="862,1013" coordsize="10,20" path="m862,1032l871,1032,871,1013,862,1013,862,1032xe" filled="true" fillcolor="#000000" stroked="false">
                <v:path arrowok="t"/>
                <v:fill type="solid"/>
              </v:shape>
            </v:group>
            <v:group style="position:absolute;left:862;top:1032;width:10;height:20" coordorigin="862,1032" coordsize="10,20">
              <v:shape style="position:absolute;left:862;top:1032;width:10;height:20" coordorigin="862,1032" coordsize="10,20" path="m862,1051l871,1051,871,1032,862,1032,862,1051xe" filled="true" fillcolor="#000000" stroked="false">
                <v:path arrowok="t"/>
                <v:fill type="solid"/>
              </v:shape>
            </v:group>
            <v:group style="position:absolute;left:862;top:1051;width:10;height:20" coordorigin="862,1051" coordsize="10,20">
              <v:shape style="position:absolute;left:862;top:1051;width:10;height:20" coordorigin="862,1051" coordsize="10,20" path="m862,1071l871,1071,871,1051,862,1051,862,1071xe" filled="true" fillcolor="#000000" stroked="false">
                <v:path arrowok="t"/>
                <v:fill type="solid"/>
              </v:shape>
            </v:group>
            <v:group style="position:absolute;left:862;top:1071;width:10;height:20" coordorigin="862,1071" coordsize="10,20">
              <v:shape style="position:absolute;left:862;top:1071;width:10;height:20" coordorigin="862,1071" coordsize="10,20" path="m862,1090l871,1090,871,1071,862,1071,862,1090xe" filled="true" fillcolor="#000000" stroked="false">
                <v:path arrowok="t"/>
                <v:fill type="solid"/>
              </v:shape>
            </v:group>
            <v:group style="position:absolute;left:862;top:1090;width:10;height:20" coordorigin="862,1090" coordsize="10,20">
              <v:shape style="position:absolute;left:862;top:1090;width:10;height:20" coordorigin="862,1090" coordsize="10,20" path="m862,1109l871,1109,871,1090,862,1090,862,1109xe" filled="true" fillcolor="#000000" stroked="false">
                <v:path arrowok="t"/>
                <v:fill type="solid"/>
              </v:shape>
            </v:group>
            <v:group style="position:absolute;left:862;top:1109;width:10;height:20" coordorigin="862,1109" coordsize="10,20">
              <v:shape style="position:absolute;left:862;top:1109;width:10;height:20" coordorigin="862,1109" coordsize="10,20" path="m862,1128l871,1128,871,1109,862,1109,862,1128xe" filled="true" fillcolor="#000000" stroked="false">
                <v:path arrowok="t"/>
                <v:fill type="solid"/>
              </v:shape>
              <v:shape style="position:absolute;left:862;top:1128;width:10;height:5" type="#_x0000_t75" stroked="false">
                <v:imagedata r:id="rId392" o:title=""/>
              </v:shape>
            </v:group>
            <v:group style="position:absolute;left:4467;top:821;width:10;height:20" coordorigin="4467,821" coordsize="10,20">
              <v:shape style="position:absolute;left:4467;top:821;width:10;height:20" coordorigin="4467,821" coordsize="10,20" path="m4467,840l4477,840,4477,821,4467,821,4467,840xe" filled="true" fillcolor="#000000" stroked="false">
                <v:path arrowok="t"/>
                <v:fill type="solid"/>
              </v:shape>
            </v:group>
            <v:group style="position:absolute;left:4467;top:840;width:10;height:20" coordorigin="4467,840" coordsize="10,20">
              <v:shape style="position:absolute;left:4467;top:840;width:10;height:20" coordorigin="4467,840" coordsize="10,20" path="m4467,859l4477,859,4477,840,4467,840,4467,859xe" filled="true" fillcolor="#000000" stroked="false">
                <v:path arrowok="t"/>
                <v:fill type="solid"/>
              </v:shape>
            </v:group>
            <v:group style="position:absolute;left:4467;top:859;width:10;height:20" coordorigin="4467,859" coordsize="10,20">
              <v:shape style="position:absolute;left:4467;top:859;width:10;height:20" coordorigin="4467,859" coordsize="10,20" path="m4467,879l4477,879,4477,859,4467,859,4467,879xe" filled="true" fillcolor="#000000" stroked="false">
                <v:path arrowok="t"/>
                <v:fill type="solid"/>
              </v:shape>
            </v:group>
            <v:group style="position:absolute;left:4467;top:879;width:10;height:20" coordorigin="4467,879" coordsize="10,20">
              <v:shape style="position:absolute;left:4467;top:879;width:10;height:20" coordorigin="4467,879" coordsize="10,20" path="m4467,898l4477,898,4477,879,4467,879,4467,898xe" filled="true" fillcolor="#000000" stroked="false">
                <v:path arrowok="t"/>
                <v:fill type="solid"/>
              </v:shape>
            </v:group>
            <v:group style="position:absolute;left:4467;top:898;width:10;height:20" coordorigin="4467,898" coordsize="10,20">
              <v:shape style="position:absolute;left:4467;top:898;width:10;height:20" coordorigin="4467,898" coordsize="10,20" path="m4467,917l4477,917,4477,898,4467,898,4467,917xe" filled="true" fillcolor="#000000" stroked="false">
                <v:path arrowok="t"/>
                <v:fill type="solid"/>
              </v:shape>
            </v:group>
            <v:group style="position:absolute;left:4467;top:917;width:10;height:20" coordorigin="4467,917" coordsize="10,20">
              <v:shape style="position:absolute;left:4467;top:917;width:10;height:20" coordorigin="4467,917" coordsize="10,20" path="m4467,936l4477,936,4477,917,4467,917,4467,936xe" filled="true" fillcolor="#000000" stroked="false">
                <v:path arrowok="t"/>
                <v:fill type="solid"/>
              </v:shape>
            </v:group>
            <v:group style="position:absolute;left:4467;top:936;width:10;height:20" coordorigin="4467,936" coordsize="10,20">
              <v:shape style="position:absolute;left:4467;top:936;width:10;height:20" coordorigin="4467,936" coordsize="10,20" path="m4467,955l4477,955,4477,936,4467,936,4467,955xe" filled="true" fillcolor="#000000" stroked="false">
                <v:path arrowok="t"/>
                <v:fill type="solid"/>
              </v:shape>
            </v:group>
            <v:group style="position:absolute;left:4467;top:955;width:10;height:20" coordorigin="4467,955" coordsize="10,20">
              <v:shape style="position:absolute;left:4467;top:955;width:10;height:20" coordorigin="4467,955" coordsize="10,20" path="m4467,975l4477,975,4477,955,4467,955,4467,975xe" filled="true" fillcolor="#000000" stroked="false">
                <v:path arrowok="t"/>
                <v:fill type="solid"/>
              </v:shape>
            </v:group>
            <v:group style="position:absolute;left:4467;top:975;width:10;height:20" coordorigin="4467,975" coordsize="10,20">
              <v:shape style="position:absolute;left:4467;top:975;width:10;height:20" coordorigin="4467,975" coordsize="10,20" path="m4467,994l4477,994,4477,975,4467,975,4467,994xe" filled="true" fillcolor="#000000" stroked="false">
                <v:path arrowok="t"/>
                <v:fill type="solid"/>
              </v:shape>
            </v:group>
            <v:group style="position:absolute;left:4467;top:994;width:10;height:20" coordorigin="4467,994" coordsize="10,20">
              <v:shape style="position:absolute;left:4467;top:994;width:10;height:20" coordorigin="4467,994" coordsize="10,20" path="m4467,1013l4477,1013,4477,994,4467,994,4467,1013xe" filled="true" fillcolor="#000000" stroked="false">
                <v:path arrowok="t"/>
                <v:fill type="solid"/>
              </v:shape>
            </v:group>
            <v:group style="position:absolute;left:4467;top:1013;width:10;height:20" coordorigin="4467,1013" coordsize="10,20">
              <v:shape style="position:absolute;left:4467;top:1013;width:10;height:20" coordorigin="4467,1013" coordsize="10,20" path="m4467,1032l4477,1032,4477,1013,4467,1013,4467,1032xe" filled="true" fillcolor="#000000" stroked="false">
                <v:path arrowok="t"/>
                <v:fill type="solid"/>
              </v:shape>
            </v:group>
            <v:group style="position:absolute;left:4467;top:1032;width:10;height:20" coordorigin="4467,1032" coordsize="10,20">
              <v:shape style="position:absolute;left:4467;top:1032;width:10;height:20" coordorigin="4467,1032" coordsize="10,20" path="m4467,1051l4477,1051,4477,1032,4467,1032,4467,1051xe" filled="true" fillcolor="#000000" stroked="false">
                <v:path arrowok="t"/>
                <v:fill type="solid"/>
              </v:shape>
            </v:group>
            <v:group style="position:absolute;left:4467;top:1051;width:10;height:20" coordorigin="4467,1051" coordsize="10,20">
              <v:shape style="position:absolute;left:4467;top:1051;width:10;height:20" coordorigin="4467,1051" coordsize="10,20" path="m4467,1071l4477,1071,4477,1051,4467,1051,4467,1071xe" filled="true" fillcolor="#000000" stroked="false">
                <v:path arrowok="t"/>
                <v:fill type="solid"/>
              </v:shape>
            </v:group>
            <v:group style="position:absolute;left:4467;top:1071;width:10;height:20" coordorigin="4467,1071" coordsize="10,20">
              <v:shape style="position:absolute;left:4467;top:1071;width:10;height:20" coordorigin="4467,1071" coordsize="10,20" path="m4467,1090l4477,1090,4477,1071,4467,1071,4467,1090xe" filled="true" fillcolor="#000000" stroked="false">
                <v:path arrowok="t"/>
                <v:fill type="solid"/>
              </v:shape>
            </v:group>
            <v:group style="position:absolute;left:4467;top:1090;width:10;height:20" coordorigin="4467,1090" coordsize="10,20">
              <v:shape style="position:absolute;left:4467;top:1090;width:10;height:20" coordorigin="4467,1090" coordsize="10,20" path="m4467,1109l4477,1109,4477,1090,4467,1090,4467,1109xe" filled="true" fillcolor="#000000" stroked="false">
                <v:path arrowok="t"/>
                <v:fill type="solid"/>
              </v:shape>
            </v:group>
            <v:group style="position:absolute;left:4467;top:1109;width:10;height:20" coordorigin="4467,1109" coordsize="10,20">
              <v:shape style="position:absolute;left:4467;top:1109;width:10;height:20" coordorigin="4467,1109" coordsize="10,20" path="m4467,1128l4477,1128,4477,1109,4467,1109,4467,1128xe" filled="true" fillcolor="#000000" stroked="false">
                <v:path arrowok="t"/>
                <v:fill type="solid"/>
              </v:shape>
            </v:group>
            <v:group style="position:absolute;left:862;top:1138;width:10;height:2" coordorigin="862,1138" coordsize="10,2">
              <v:shape style="position:absolute;left:862;top:1138;width:10;height:2" coordorigin="862,1138" coordsize="10,0" path="m862,1138l871,1138e" filled="false" stroked="true" strokeweight=".47998pt" strokecolor="#000000">
                <v:path arrowok="t"/>
              </v:shape>
              <v:shape style="position:absolute;left:4463;top:1032;width:2508;height:110" type="#_x0000_t75" stroked="false">
                <v:imagedata r:id="rId393" o:title=""/>
              </v:shape>
              <v:shape style="position:absolute;left:6947;top:1128;width:2247;height:14" type="#_x0000_t75" stroked="false">
                <v:imagedata r:id="rId394" o:title=""/>
              </v:shape>
            </v:group>
            <v:group style="position:absolute;left:862;top:1143;width:10;height:20" coordorigin="862,1143" coordsize="10,20">
              <v:shape style="position:absolute;left:862;top:1143;width:10;height:20" coordorigin="862,1143" coordsize="10,20" path="m862,1162l871,1162,871,1143,862,1143,862,1162xe" filled="true" fillcolor="#000000" stroked="false">
                <v:path arrowok="t"/>
                <v:fill type="solid"/>
              </v:shape>
            </v:group>
            <v:group style="position:absolute;left:862;top:1162;width:10;height:20" coordorigin="862,1162" coordsize="10,20">
              <v:shape style="position:absolute;left:862;top:1162;width:10;height:20" coordorigin="862,1162" coordsize="10,20" path="m862,1181l871,1181,871,1162,862,1162,862,1181xe" filled="true" fillcolor="#000000" stroked="false">
                <v:path arrowok="t"/>
                <v:fill type="solid"/>
              </v:shape>
            </v:group>
            <v:group style="position:absolute;left:862;top:1181;width:10;height:20" coordorigin="862,1181" coordsize="10,20">
              <v:shape style="position:absolute;left:862;top:1181;width:10;height:20" coordorigin="862,1181" coordsize="10,20" path="m862,1200l871,1200,871,1181,862,1181,862,1200xe" filled="true" fillcolor="#000000" stroked="false">
                <v:path arrowok="t"/>
                <v:fill type="solid"/>
              </v:shape>
            </v:group>
            <v:group style="position:absolute;left:862;top:1200;width:10;height:20" coordorigin="862,1200" coordsize="10,20">
              <v:shape style="position:absolute;left:862;top:1200;width:10;height:20" coordorigin="862,1200" coordsize="10,20" path="m862,1219l871,1219,871,1200,862,1200,862,1219xe" filled="true" fillcolor="#000000" stroked="false">
                <v:path arrowok="t"/>
                <v:fill type="solid"/>
              </v:shape>
            </v:group>
            <v:group style="position:absolute;left:862;top:1219;width:10;height:20" coordorigin="862,1219" coordsize="10,20">
              <v:shape style="position:absolute;left:862;top:1219;width:10;height:20" coordorigin="862,1219" coordsize="10,20" path="m862,1239l871,1239,871,1219,862,1219,862,1239xe" filled="true" fillcolor="#000000" stroked="false">
                <v:path arrowok="t"/>
                <v:fill type="solid"/>
              </v:shape>
            </v:group>
            <v:group style="position:absolute;left:862;top:1239;width:10;height:20" coordorigin="862,1239" coordsize="10,20">
              <v:shape style="position:absolute;left:862;top:1239;width:10;height:20" coordorigin="862,1239" coordsize="10,20" path="m862,1258l871,1258,871,1239,862,1239,862,1258xe" filled="true" fillcolor="#000000" stroked="false">
                <v:path arrowok="t"/>
                <v:fill type="solid"/>
              </v:shape>
            </v:group>
            <v:group style="position:absolute;left:862;top:1258;width:10;height:20" coordorigin="862,1258" coordsize="10,20">
              <v:shape style="position:absolute;left:862;top:1258;width:10;height:20" coordorigin="862,1258" coordsize="10,20" path="m862,1277l871,1277,871,1258,862,1258,862,1277xe" filled="true" fillcolor="#000000" stroked="false">
                <v:path arrowok="t"/>
                <v:fill type="solid"/>
              </v:shape>
            </v:group>
            <v:group style="position:absolute;left:862;top:1277;width:10;height:20" coordorigin="862,1277" coordsize="10,20">
              <v:shape style="position:absolute;left:862;top:1277;width:10;height:20" coordorigin="862,1277" coordsize="10,20" path="m862,1296l871,1296,871,1277,862,1277,862,1296xe" filled="true" fillcolor="#000000" stroked="false">
                <v:path arrowok="t"/>
                <v:fill type="solid"/>
              </v:shape>
            </v:group>
            <v:group style="position:absolute;left:862;top:1296;width:10;height:20" coordorigin="862,1296" coordsize="10,20">
              <v:shape style="position:absolute;left:862;top:1296;width:10;height:20" coordorigin="862,1296" coordsize="10,20" path="m862,1315l871,1315,871,1296,862,1296,862,1315xe" filled="true" fillcolor="#000000" stroked="false">
                <v:path arrowok="t"/>
                <v:fill type="solid"/>
              </v:shape>
            </v:group>
            <v:group style="position:absolute;left:862;top:1315;width:10;height:20" coordorigin="862,1315" coordsize="10,20">
              <v:shape style="position:absolute;left:862;top:1315;width:10;height:20" coordorigin="862,1315" coordsize="10,20" path="m862,1335l871,1335,871,1315,862,1315,862,1335xe" filled="true" fillcolor="#000000" stroked="false">
                <v:path arrowok="t"/>
                <v:fill type="solid"/>
              </v:shape>
            </v:group>
            <v:group style="position:absolute;left:862;top:1335;width:10;height:20" coordorigin="862,1335" coordsize="10,20">
              <v:shape style="position:absolute;left:862;top:1335;width:10;height:20" coordorigin="862,1335" coordsize="10,20" path="m862,1354l871,1354,871,1335,862,1335,862,1354xe" filled="true" fillcolor="#000000" stroked="false">
                <v:path arrowok="t"/>
                <v:fill type="solid"/>
              </v:shape>
            </v:group>
            <v:group style="position:absolute;left:862;top:1354;width:10;height:20" coordorigin="862,1354" coordsize="10,20">
              <v:shape style="position:absolute;left:862;top:1354;width:10;height:20" coordorigin="862,1354" coordsize="10,20" path="m862,1373l871,1373,871,1354,862,1354,862,1373xe" filled="true" fillcolor="#000000" stroked="false">
                <v:path arrowok="t"/>
                <v:fill type="solid"/>
              </v:shape>
            </v:group>
            <v:group style="position:absolute;left:862;top:1373;width:10;height:20" coordorigin="862,1373" coordsize="10,20">
              <v:shape style="position:absolute;left:862;top:1373;width:10;height:20" coordorigin="862,1373" coordsize="10,20" path="m862,1392l871,1392,871,1373,862,1373,862,1392xe" filled="true" fillcolor="#000000" stroked="false">
                <v:path arrowok="t"/>
                <v:fill type="solid"/>
              </v:shape>
            </v:group>
            <v:group style="position:absolute;left:862;top:1392;width:10;height:20" coordorigin="862,1392" coordsize="10,20">
              <v:shape style="position:absolute;left:862;top:1392;width:10;height:20" coordorigin="862,1392" coordsize="10,20" path="m862,1411l871,1411,871,1392,862,1392,862,1411xe" filled="true" fillcolor="#000000" stroked="false">
                <v:path arrowok="t"/>
                <v:fill type="solid"/>
              </v:shape>
            </v:group>
            <v:group style="position:absolute;left:862;top:1411;width:10;height:20" coordorigin="862,1411" coordsize="10,20">
              <v:shape style="position:absolute;left:862;top:1411;width:10;height:20" coordorigin="862,1411" coordsize="10,20" path="m862,1431l871,1431,871,1411,862,1411,862,1431xe" filled="true" fillcolor="#000000" stroked="false">
                <v:path arrowok="t"/>
                <v:fill type="solid"/>
              </v:shape>
            </v:group>
            <v:group style="position:absolute;left:862;top:1431;width:10;height:20" coordorigin="862,1431" coordsize="10,20">
              <v:shape style="position:absolute;left:862;top:1431;width:10;height:20" coordorigin="862,1431" coordsize="10,20" path="m862,1450l871,1450,871,1431,862,1431,862,1450xe" filled="true" fillcolor="#000000" stroked="false">
                <v:path arrowok="t"/>
                <v:fill type="solid"/>
              </v:shape>
            </v:group>
            <v:group style="position:absolute;left:862;top:1459;width:10;height:2" coordorigin="862,1459" coordsize="10,2">
              <v:shape style="position:absolute;left:862;top:1459;width:10;height:2" coordorigin="862,1459" coordsize="10,0" path="m862,1459l871,1459e" filled="false" stroked="true" strokeweight=".47998pt" strokecolor="#000000">
                <v:path arrowok="t"/>
              </v:shape>
            </v:group>
            <v:group style="position:absolute;left:862;top:1459;width:10;height:2" coordorigin="862,1459" coordsize="10,2">
              <v:shape style="position:absolute;left:862;top:1459;width:10;height:2" coordorigin="862,1459" coordsize="10,0" path="m862,1459l871,1459e" filled="false" stroked="true" strokeweight=".47998pt" strokecolor="#000000">
                <v:path arrowok="t"/>
              </v:shape>
            </v:group>
            <v:group style="position:absolute;left:4467;top:1143;width:10;height:20" coordorigin="4467,1143" coordsize="10,20">
              <v:shape style="position:absolute;left:4467;top:1143;width:10;height:20" coordorigin="4467,1143" coordsize="10,20" path="m4467,1162l4477,1162,4477,1143,4467,1143,4467,1162xe" filled="true" fillcolor="#000000" stroked="false">
                <v:path arrowok="t"/>
                <v:fill type="solid"/>
              </v:shape>
            </v:group>
            <v:group style="position:absolute;left:4467;top:1162;width:10;height:20" coordorigin="4467,1162" coordsize="10,20">
              <v:shape style="position:absolute;left:4467;top:1162;width:10;height:20" coordorigin="4467,1162" coordsize="10,20" path="m4467,1181l4477,1181,4477,1162,4467,1162,4467,1181xe" filled="true" fillcolor="#000000" stroked="false">
                <v:path arrowok="t"/>
                <v:fill type="solid"/>
              </v:shape>
            </v:group>
            <v:group style="position:absolute;left:4467;top:1181;width:10;height:20" coordorigin="4467,1181" coordsize="10,20">
              <v:shape style="position:absolute;left:4467;top:1181;width:10;height:20" coordorigin="4467,1181" coordsize="10,20" path="m4467,1200l4477,1200,4477,1181,4467,1181,4467,1200xe" filled="true" fillcolor="#000000" stroked="false">
                <v:path arrowok="t"/>
                <v:fill type="solid"/>
              </v:shape>
            </v:group>
            <v:group style="position:absolute;left:4467;top:1200;width:10;height:20" coordorigin="4467,1200" coordsize="10,20">
              <v:shape style="position:absolute;left:4467;top:1200;width:10;height:20" coordorigin="4467,1200" coordsize="10,20" path="m4467,1219l4477,1219,4477,1200,4467,1200,4467,1219xe" filled="true" fillcolor="#000000" stroked="false">
                <v:path arrowok="t"/>
                <v:fill type="solid"/>
              </v:shape>
            </v:group>
            <v:group style="position:absolute;left:4467;top:1219;width:10;height:20" coordorigin="4467,1219" coordsize="10,20">
              <v:shape style="position:absolute;left:4467;top:1219;width:10;height:20" coordorigin="4467,1219" coordsize="10,20" path="m4467,1239l4477,1239,4477,1219,4467,1219,4467,1239xe" filled="true" fillcolor="#000000" stroked="false">
                <v:path arrowok="t"/>
                <v:fill type="solid"/>
              </v:shape>
            </v:group>
            <v:group style="position:absolute;left:4467;top:1239;width:10;height:20" coordorigin="4467,1239" coordsize="10,20">
              <v:shape style="position:absolute;left:4467;top:1239;width:10;height:20" coordorigin="4467,1239" coordsize="10,20" path="m4467,1258l4477,1258,4477,1239,4467,1239,4467,1258xe" filled="true" fillcolor="#000000" stroked="false">
                <v:path arrowok="t"/>
                <v:fill type="solid"/>
              </v:shape>
            </v:group>
            <v:group style="position:absolute;left:4467;top:1258;width:10;height:20" coordorigin="4467,1258" coordsize="10,20">
              <v:shape style="position:absolute;left:4467;top:1258;width:10;height:20" coordorigin="4467,1258" coordsize="10,20" path="m4467,1277l4477,1277,4477,1258,4467,1258,4467,1277xe" filled="true" fillcolor="#000000" stroked="false">
                <v:path arrowok="t"/>
                <v:fill type="solid"/>
              </v:shape>
            </v:group>
            <v:group style="position:absolute;left:4467;top:1277;width:10;height:20" coordorigin="4467,1277" coordsize="10,20">
              <v:shape style="position:absolute;left:4467;top:1277;width:10;height:20" coordorigin="4467,1277" coordsize="10,20" path="m4467,1296l4477,1296,4477,1277,4467,1277,4467,1296xe" filled="true" fillcolor="#000000" stroked="false">
                <v:path arrowok="t"/>
                <v:fill type="solid"/>
              </v:shape>
            </v:group>
            <v:group style="position:absolute;left:4467;top:1296;width:10;height:20" coordorigin="4467,1296" coordsize="10,20">
              <v:shape style="position:absolute;left:4467;top:1296;width:10;height:20" coordorigin="4467,1296" coordsize="10,20" path="m4467,1315l4477,1315,4477,1296,4467,1296,4467,1315xe" filled="true" fillcolor="#000000" stroked="false">
                <v:path arrowok="t"/>
                <v:fill type="solid"/>
              </v:shape>
            </v:group>
            <v:group style="position:absolute;left:4467;top:1315;width:10;height:20" coordorigin="4467,1315" coordsize="10,20">
              <v:shape style="position:absolute;left:4467;top:1315;width:10;height:20" coordorigin="4467,1315" coordsize="10,20" path="m4467,1335l4477,1335,4477,1315,4467,1315,4467,1335xe" filled="true" fillcolor="#000000" stroked="false">
                <v:path arrowok="t"/>
                <v:fill type="solid"/>
              </v:shape>
            </v:group>
            <v:group style="position:absolute;left:4467;top:1335;width:10;height:20" coordorigin="4467,1335" coordsize="10,20">
              <v:shape style="position:absolute;left:4467;top:1335;width:10;height:20" coordorigin="4467,1335" coordsize="10,20" path="m4467,1354l4477,1354,4477,1335,4467,1335,4467,1354xe" filled="true" fillcolor="#000000" stroked="false">
                <v:path arrowok="t"/>
                <v:fill type="solid"/>
              </v:shape>
              <v:shape style="position:absolute;left:862;top:1354;width:3625;height:110" type="#_x0000_t75" stroked="false">
                <v:imagedata r:id="rId395" o:title=""/>
              </v:shape>
            </v:group>
            <v:group style="position:absolute;left:5883;top:1143;width:10;height:20" coordorigin="5883,1143" coordsize="10,20">
              <v:shape style="position:absolute;left:5883;top:1143;width:10;height:20" coordorigin="5883,1143" coordsize="10,20" path="m5883,1162l5893,1162,5893,1143,5883,1143,5883,1162xe" filled="true" fillcolor="#000000" stroked="false">
                <v:path arrowok="t"/>
                <v:fill type="solid"/>
              </v:shape>
            </v:group>
            <v:group style="position:absolute;left:5883;top:1162;width:10;height:20" coordorigin="5883,1162" coordsize="10,20">
              <v:shape style="position:absolute;left:5883;top:1162;width:10;height:20" coordorigin="5883,1162" coordsize="10,20" path="m5883,1181l5893,1181,5893,1162,5883,1162,5883,1181xe" filled="true" fillcolor="#000000" stroked="false">
                <v:path arrowok="t"/>
                <v:fill type="solid"/>
              </v:shape>
            </v:group>
            <v:group style="position:absolute;left:5883;top:1181;width:10;height:20" coordorigin="5883,1181" coordsize="10,20">
              <v:shape style="position:absolute;left:5883;top:1181;width:10;height:20" coordorigin="5883,1181" coordsize="10,20" path="m5883,1200l5893,1200,5893,1181,5883,1181,5883,1200xe" filled="true" fillcolor="#000000" stroked="false">
                <v:path arrowok="t"/>
                <v:fill type="solid"/>
              </v:shape>
            </v:group>
            <v:group style="position:absolute;left:5883;top:1200;width:10;height:20" coordorigin="5883,1200" coordsize="10,20">
              <v:shape style="position:absolute;left:5883;top:1200;width:10;height:20" coordorigin="5883,1200" coordsize="10,20" path="m5883,1219l5893,1219,5893,1200,5883,1200,5883,1219xe" filled="true" fillcolor="#000000" stroked="false">
                <v:path arrowok="t"/>
                <v:fill type="solid"/>
              </v:shape>
            </v:group>
            <v:group style="position:absolute;left:5883;top:1219;width:10;height:20" coordorigin="5883,1219" coordsize="10,20">
              <v:shape style="position:absolute;left:5883;top:1219;width:10;height:20" coordorigin="5883,1219" coordsize="10,20" path="m5883,1239l5893,1239,5893,1219,5883,1219,5883,1239xe" filled="true" fillcolor="#000000" stroked="false">
                <v:path arrowok="t"/>
                <v:fill type="solid"/>
              </v:shape>
            </v:group>
            <v:group style="position:absolute;left:5883;top:1239;width:10;height:20" coordorigin="5883,1239" coordsize="10,20">
              <v:shape style="position:absolute;left:5883;top:1239;width:10;height:20" coordorigin="5883,1239" coordsize="10,20" path="m5883,1258l5893,1258,5893,1239,5883,1239,5883,1258xe" filled="true" fillcolor="#000000" stroked="false">
                <v:path arrowok="t"/>
                <v:fill type="solid"/>
              </v:shape>
            </v:group>
            <v:group style="position:absolute;left:5883;top:1258;width:10;height:20" coordorigin="5883,1258" coordsize="10,20">
              <v:shape style="position:absolute;left:5883;top:1258;width:10;height:20" coordorigin="5883,1258" coordsize="10,20" path="m5883,1277l5893,1277,5893,1258,5883,1258,5883,1277xe" filled="true" fillcolor="#000000" stroked="false">
                <v:path arrowok="t"/>
                <v:fill type="solid"/>
              </v:shape>
            </v:group>
            <v:group style="position:absolute;left:5883;top:1277;width:10;height:20" coordorigin="5883,1277" coordsize="10,20">
              <v:shape style="position:absolute;left:5883;top:1277;width:10;height:20" coordorigin="5883,1277" coordsize="10,20" path="m5883,1296l5893,1296,5893,1277,5883,1277,5883,1296xe" filled="true" fillcolor="#000000" stroked="false">
                <v:path arrowok="t"/>
                <v:fill type="solid"/>
              </v:shape>
            </v:group>
            <v:group style="position:absolute;left:5883;top:1296;width:10;height:20" coordorigin="5883,1296" coordsize="10,20">
              <v:shape style="position:absolute;left:5883;top:1296;width:10;height:20" coordorigin="5883,1296" coordsize="10,20" path="m5883,1315l5893,1315,5893,1296,5883,1296,5883,1315xe" filled="true" fillcolor="#000000" stroked="false">
                <v:path arrowok="t"/>
                <v:fill type="solid"/>
              </v:shape>
            </v:group>
            <v:group style="position:absolute;left:5883;top:1315;width:10;height:20" coordorigin="5883,1315" coordsize="10,20">
              <v:shape style="position:absolute;left:5883;top:1315;width:10;height:20" coordorigin="5883,1315" coordsize="10,20" path="m5883,1335l5893,1335,5893,1315,5883,1315,5883,1335xe" filled="true" fillcolor="#000000" stroked="false">
                <v:path arrowok="t"/>
                <v:fill type="solid"/>
              </v:shape>
            </v:group>
            <v:group style="position:absolute;left:5883;top:1335;width:10;height:20" coordorigin="5883,1335" coordsize="10,20">
              <v:shape style="position:absolute;left:5883;top:1335;width:10;height:20" coordorigin="5883,1335" coordsize="10,20" path="m5883,1354l5893,1354,5893,1335,5883,1335,5883,1354xe" filled="true" fillcolor="#000000" stroked="false">
                <v:path arrowok="t"/>
                <v:fill type="solid"/>
              </v:shape>
              <v:shape style="position:absolute;left:4477;top:1354;width:1426;height:110" type="#_x0000_t75" stroked="false">
                <v:imagedata r:id="rId396" o:title=""/>
              </v:shape>
              <v:shape style="position:absolute;left:5879;top:1455;width:1073;height:10" type="#_x0000_t75" stroked="false">
                <v:imagedata r:id="rId397" o:title=""/>
              </v:shape>
              <v:shape style="position:absolute;left:6961;top:1354;width:1171;height:110" type="#_x0000_t75" stroked="false">
                <v:imagedata r:id="rId398" o:title=""/>
              </v:shape>
              <v:shape style="position:absolute;left:8123;top:1354;width:1081;height:110" type="#_x0000_t75" stroked="false">
                <v:imagedata r:id="rId399" o:title=""/>
              </v:shape>
            </v:group>
            <v:group style="position:absolute;left:9184;top:1459;width:10;height:2" coordorigin="9184,1459" coordsize="10,2">
              <v:shape style="position:absolute;left:9184;top:1459;width:10;height:2" coordorigin="9184,1459" coordsize="10,0" path="m9184,1459l9194,1459e" filled="false" stroked="true" strokeweight=".48004pt" strokecolor="#000000">
                <v:path arrowok="t"/>
              </v:shape>
            </v:group>
            <w10:wrap type="none"/>
          </v:group>
        </w:pict>
      </w:r>
      <w:r>
        <w:rPr/>
        <w:t>（</w:t>
      </w:r>
      <w:r>
        <w:rPr>
          <w:rFonts w:ascii="Times New Roman" w:hAnsi="Times New Roman" w:cs="Times New Roman" w:eastAsia="Times New Roman" w:hint="default"/>
        </w:rPr>
        <w:t>1</w:t>
      </w:r>
      <w:r>
        <w:rPr/>
        <w:t>）其他应收款按种类披露</w:t>
      </w:r>
    </w:p>
    <w:p>
      <w:pPr>
        <w:spacing w:line="240" w:lineRule="auto" w:before="3"/>
        <w:rPr>
          <w:rFonts w:ascii="宋体" w:hAnsi="宋体" w:cs="宋体" w:eastAsia="宋体" w:hint="default"/>
          <w:sz w:val="6"/>
          <w:szCs w:val="6"/>
        </w:rPr>
      </w:pPr>
    </w:p>
    <w:tbl>
      <w:tblPr>
        <w:tblW w:w="0" w:type="auto"/>
        <w:jc w:val="left"/>
        <w:tblInd w:w="1549" w:type="dxa"/>
        <w:tblLayout w:type="fixed"/>
        <w:tblCellMar>
          <w:top w:w="0" w:type="dxa"/>
          <w:left w:w="0" w:type="dxa"/>
          <w:bottom w:w="0" w:type="dxa"/>
          <w:right w:w="0" w:type="dxa"/>
        </w:tblCellMar>
        <w:tblLook w:val="01E0"/>
      </w:tblPr>
      <w:tblGrid>
        <w:gridCol w:w="3066"/>
        <w:gridCol w:w="1601"/>
        <w:gridCol w:w="1162"/>
        <w:gridCol w:w="1071"/>
      </w:tblGrid>
      <w:tr>
        <w:trPr>
          <w:trHeight w:val="334" w:hRule="exact"/>
        </w:trPr>
        <w:tc>
          <w:tcPr>
            <w:tcW w:w="3066"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6"/>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w:t>
            </w:r>
            <w:r>
              <w:rPr>
                <w:rFonts w:ascii="宋体" w:hAnsi="宋体" w:cs="宋体" w:eastAsia="宋体" w:hint="default"/>
                <w:sz w:val="18"/>
                <w:szCs w:val="18"/>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9"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数</w:t>
            </w:r>
            <w:r>
              <w:rPr>
                <w:rFonts w:ascii="宋体" w:hAnsi="宋体" w:cs="宋体" w:eastAsia="宋体" w:hint="default"/>
                <w:sz w:val="18"/>
                <w:szCs w:val="18"/>
              </w:rPr>
            </w:r>
          </w:p>
        </w:tc>
        <w:tc>
          <w:tcPr>
            <w:tcW w:w="1071" w:type="dxa"/>
            <w:tcBorders>
              <w:top w:val="nil" w:sz="6" w:space="0" w:color="auto"/>
              <w:left w:val="nil" w:sz="6" w:space="0" w:color="auto"/>
              <w:bottom w:val="nil" w:sz="6" w:space="0" w:color="auto"/>
              <w:right w:val="single" w:sz="4" w:space="0" w:color="000000"/>
            </w:tcBorders>
          </w:tcPr>
          <w:p>
            <w:pPr/>
          </w:p>
        </w:tc>
      </w:tr>
      <w:tr>
        <w:trPr>
          <w:trHeight w:val="244" w:hRule="exact"/>
        </w:trPr>
        <w:tc>
          <w:tcPr>
            <w:tcW w:w="3066" w:type="dxa"/>
            <w:tcBorders>
              <w:top w:val="nil" w:sz="6" w:space="0" w:color="auto"/>
              <w:left w:val="nil" w:sz="6" w:space="0" w:color="auto"/>
              <w:bottom w:val="nil" w:sz="6" w:space="0" w:color="auto"/>
              <w:right w:val="nil" w:sz="6" w:space="0" w:color="auto"/>
            </w:tcBorders>
          </w:tcPr>
          <w:p>
            <w:pPr>
              <w:pStyle w:val="TableParagraph"/>
              <w:tabs>
                <w:tab w:pos="2863" w:val="left" w:leader="none"/>
              </w:tabs>
              <w:spacing w:line="240" w:lineRule="auto" w:before="8"/>
              <w:ind w:right="0"/>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种类</w:t>
            </w:r>
            <w:r>
              <w:rPr>
                <w:rFonts w:ascii="宋体" w:hAnsi="宋体" w:cs="宋体" w:eastAsia="宋体" w:hint="default"/>
                <w:sz w:val="18"/>
                <w:szCs w:val="18"/>
              </w:rPr>
              <w:tab/>
            </w: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Times New Roman" w:hAnsi="Times New Roman" w:cs="Times New Roman" w:eastAsia="Times New Roman" w:hint="default"/>
                <w:spacing w:val="-45"/>
                <w:sz w:val="18"/>
                <w:szCs w:val="18"/>
              </w:rPr>
            </w:r>
            <w:r>
              <w:rPr>
                <w:rFonts w:ascii="Times New Roman" w:hAnsi="Times New Roman" w:cs="Times New Roman" w:eastAsia="Times New Roman" w:hint="default"/>
                <w:sz w:val="18"/>
                <w:szCs w:val="18"/>
              </w:rPr>
            </w:r>
          </w:p>
        </w:tc>
        <w:tc>
          <w:tcPr>
            <w:tcW w:w="1601"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3"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2233"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3"/>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r>
      <w:tr>
        <w:trPr>
          <w:trHeight w:val="78" w:hRule="exact"/>
        </w:trPr>
        <w:tc>
          <w:tcPr>
            <w:tcW w:w="3066"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
        </w:tc>
        <w:tc>
          <w:tcPr>
            <w:tcW w:w="2233" w:type="dxa"/>
            <w:gridSpan w:val="2"/>
            <w:tcBorders>
              <w:top w:val="nil" w:sz="6" w:space="0" w:color="auto"/>
              <w:left w:val="nil" w:sz="6" w:space="0" w:color="auto"/>
              <w:bottom w:val="nil" w:sz="6" w:space="0" w:color="auto"/>
              <w:right w:val="nil" w:sz="6" w:space="0" w:color="auto"/>
            </w:tcBorders>
            <w:shd w:val="clear" w:color="auto" w:fill="000000"/>
          </w:tcPr>
          <w:p>
            <w:pPr/>
          </w:p>
        </w:tc>
      </w:tr>
      <w:tr>
        <w:trPr>
          <w:trHeight w:val="317" w:hRule="exact"/>
        </w:trPr>
        <w:tc>
          <w:tcPr>
            <w:tcW w:w="3066" w:type="dxa"/>
            <w:tcBorders>
              <w:top w:val="nil" w:sz="6" w:space="0" w:color="auto"/>
              <w:left w:val="nil" w:sz="6" w:space="0" w:color="auto"/>
              <w:bottom w:val="single" w:sz="4" w:space="0" w:color="000000"/>
              <w:right w:val="nil" w:sz="6" w:space="0" w:color="auto"/>
            </w:tcBorders>
          </w:tcPr>
          <w:p>
            <w:pPr>
              <w:pStyle w:val="TableParagraph"/>
              <w:spacing w:line="240" w:lineRule="auto" w:before="8"/>
              <w:ind w:right="-3"/>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1601"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75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宋体" w:hAnsi="宋体" w:cs="宋体" w:eastAsia="宋体" w:hint="default"/>
                <w:sz w:val="18"/>
                <w:szCs w:val="18"/>
                <w:u w:val="single" w:color="000000"/>
              </w:rPr>
              <w:t>(%)</w:t>
            </w:r>
            <w:r>
              <w:rPr>
                <w:rFonts w:ascii="宋体" w:hAnsi="宋体" w:cs="宋体" w:eastAsia="宋体" w:hint="default"/>
                <w:sz w:val="18"/>
                <w:szCs w:val="18"/>
              </w:rPr>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107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宋体" w:hAnsi="宋体" w:cs="宋体" w:eastAsia="宋体" w:hint="default"/>
                <w:sz w:val="18"/>
                <w:szCs w:val="18"/>
                <w:u w:val="single" w:color="000000"/>
              </w:rPr>
              <w:t>(%)</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10" w:h="16840"/>
          <w:pgMar w:header="990" w:footer="1184" w:top="1160" w:bottom="1380" w:left="740" w:right="940"/>
        </w:sectPr>
      </w:pPr>
    </w:p>
    <w:tbl>
      <w:tblPr>
        <w:tblW w:w="0" w:type="auto"/>
        <w:jc w:val="left"/>
        <w:tblInd w:w="121" w:type="dxa"/>
        <w:tblLayout w:type="fixed"/>
        <w:tblCellMar>
          <w:top w:w="0" w:type="dxa"/>
          <w:left w:w="0" w:type="dxa"/>
          <w:bottom w:w="0" w:type="dxa"/>
          <w:right w:w="0" w:type="dxa"/>
        </w:tblCellMar>
        <w:tblLook w:val="01E0"/>
      </w:tblPr>
      <w:tblGrid>
        <w:gridCol w:w="3606"/>
        <w:gridCol w:w="1416"/>
        <w:gridCol w:w="1068"/>
        <w:gridCol w:w="1162"/>
        <w:gridCol w:w="1071"/>
      </w:tblGrid>
      <w:tr>
        <w:trPr>
          <w:trHeight w:val="508" w:hRule="exact"/>
        </w:trPr>
        <w:tc>
          <w:tcPr>
            <w:tcW w:w="360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单项金额重大（</w:t>
            </w:r>
            <w:r>
              <w:rPr>
                <w:rFonts w:ascii="宋体" w:hAnsi="宋体" w:cs="宋体" w:eastAsia="宋体" w:hint="default"/>
                <w:sz w:val="18"/>
                <w:szCs w:val="18"/>
              </w:rPr>
              <w:t>100</w:t>
            </w:r>
            <w:r>
              <w:rPr>
                <w:rFonts w:ascii="宋体" w:hAnsi="宋体" w:cs="宋体" w:eastAsia="宋体" w:hint="default"/>
                <w:spacing w:val="-48"/>
                <w:sz w:val="18"/>
                <w:szCs w:val="18"/>
              </w:rPr>
              <w:t> </w:t>
            </w:r>
            <w:r>
              <w:rPr>
                <w:rFonts w:ascii="宋体" w:hAnsi="宋体" w:cs="宋体" w:eastAsia="宋体" w:hint="default"/>
                <w:sz w:val="18"/>
                <w:szCs w:val="18"/>
              </w:rPr>
              <w:t>万元以上）</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22,982,279.00</w:t>
            </w:r>
          </w:p>
        </w:tc>
        <w:tc>
          <w:tcPr>
            <w:tcW w:w="106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66.62</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1,149,113.95</w:t>
            </w:r>
          </w:p>
        </w:tc>
        <w:tc>
          <w:tcPr>
            <w:tcW w:w="107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5.00</w:t>
            </w:r>
          </w:p>
        </w:tc>
      </w:tr>
      <w:tr>
        <w:trPr>
          <w:trHeight w:val="85" w:hRule="exact"/>
        </w:trPr>
        <w:tc>
          <w:tcPr>
            <w:tcW w:w="3606"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068" w:type="dxa"/>
            <w:tcBorders>
              <w:top w:val="nil" w:sz="6" w:space="0" w:color="auto"/>
              <w:left w:val="single" w:sz="4" w:space="0" w:color="000000"/>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071" w:type="dxa"/>
            <w:tcBorders>
              <w:top w:val="nil" w:sz="6" w:space="0" w:color="auto"/>
              <w:left w:val="single" w:sz="4" w:space="0" w:color="000000"/>
              <w:bottom w:val="nil" w:sz="6" w:space="0" w:color="auto"/>
              <w:right w:val="single" w:sz="4" w:space="0" w:color="000000"/>
            </w:tcBorders>
          </w:tcPr>
          <w:p>
            <w:pPr/>
          </w:p>
        </w:tc>
      </w:tr>
      <w:tr>
        <w:trPr>
          <w:trHeight w:val="635" w:hRule="exact"/>
        </w:trPr>
        <w:tc>
          <w:tcPr>
            <w:tcW w:w="8323" w:type="dxa"/>
            <w:gridSpan w:val="5"/>
            <w:tcBorders>
              <w:top w:val="nil" w:sz="6" w:space="0" w:color="auto"/>
              <w:left w:val="single" w:sz="4" w:space="0" w:color="000000"/>
              <w:bottom w:val="nil" w:sz="6" w:space="0" w:color="auto"/>
              <w:right w:val="single" w:sz="4" w:space="0" w:color="000000"/>
            </w:tcBorders>
          </w:tcPr>
          <w:p>
            <w:pPr>
              <w:pStyle w:val="TableParagraph"/>
              <w:spacing w:line="316" w:lineRule="auto" w:before="8"/>
              <w:ind w:left="103" w:right="4969"/>
              <w:jc w:val="left"/>
              <w:rPr>
                <w:rFonts w:ascii="宋体" w:hAnsi="宋体" w:cs="宋体" w:eastAsia="宋体" w:hint="default"/>
                <w:sz w:val="18"/>
                <w:szCs w:val="18"/>
              </w:rPr>
            </w:pPr>
            <w:r>
              <w:rPr>
                <w:rFonts w:ascii="宋体" w:hAnsi="宋体" w:cs="宋体" w:eastAsia="宋体" w:hint="default"/>
                <w:sz w:val="18"/>
                <w:szCs w:val="18"/>
              </w:rPr>
              <w:t>单项金额不重大但按信用风险特征组合后 该组合的风险较大</w:t>
            </w:r>
          </w:p>
        </w:tc>
      </w:tr>
      <w:tr>
        <w:trPr>
          <w:trHeight w:val="269" w:hRule="exact"/>
        </w:trPr>
        <w:tc>
          <w:tcPr>
            <w:tcW w:w="3606"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其他不重大</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3"/>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11,512,931.09</w:t>
            </w:r>
            <w:r>
              <w:rPr>
                <w:rFonts w:ascii="Times New Roman"/>
                <w:spacing w:val="-1"/>
                <w:sz w:val="18"/>
              </w:rPr>
            </w:r>
          </w:p>
        </w:tc>
        <w:tc>
          <w:tcPr>
            <w:tcW w:w="1068"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0"/>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33.38</w:t>
            </w:r>
            <w:r>
              <w:rPr>
                <w:rFonts w:ascii="Times New Roman"/>
                <w:sz w:val="18"/>
              </w:rPr>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0"/>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876,123.90</w:t>
            </w:r>
            <w:r>
              <w:rPr>
                <w:rFonts w:ascii="Times New Roman"/>
                <w:spacing w:val="-1"/>
                <w:sz w:val="18"/>
              </w:rPr>
            </w:r>
          </w:p>
        </w:tc>
        <w:tc>
          <w:tcPr>
            <w:tcW w:w="1071"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5"/>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7.61</w:t>
            </w:r>
            <w:r>
              <w:rPr>
                <w:rFonts w:ascii="Times New Roman"/>
                <w:spacing w:val="-1"/>
                <w:sz w:val="18"/>
              </w:rPr>
            </w:r>
          </w:p>
        </w:tc>
      </w:tr>
      <w:tr>
        <w:trPr>
          <w:trHeight w:val="85" w:hRule="exact"/>
        </w:trPr>
        <w:tc>
          <w:tcPr>
            <w:tcW w:w="3606"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068" w:type="dxa"/>
            <w:tcBorders>
              <w:top w:val="nil" w:sz="6" w:space="0" w:color="auto"/>
              <w:left w:val="single" w:sz="4" w:space="0" w:color="000000"/>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071" w:type="dxa"/>
            <w:tcBorders>
              <w:top w:val="nil" w:sz="6" w:space="0" w:color="auto"/>
              <w:left w:val="single" w:sz="4" w:space="0" w:color="000000"/>
              <w:bottom w:val="nil" w:sz="6" w:space="0" w:color="auto"/>
              <w:right w:val="single" w:sz="4" w:space="0" w:color="000000"/>
            </w:tcBorders>
          </w:tcPr>
          <w:p>
            <w:pPr/>
          </w:p>
        </w:tc>
      </w:tr>
      <w:tr>
        <w:trPr>
          <w:trHeight w:val="355" w:hRule="exact"/>
        </w:trPr>
        <w:tc>
          <w:tcPr>
            <w:tcW w:w="3606"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3"/>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34,495,210.09</w:t>
            </w:r>
            <w:r>
              <w:rPr>
                <w:rFonts w:ascii="Times New Roman"/>
                <w:b/>
                <w:spacing w:val="-1"/>
                <w:sz w:val="18"/>
              </w:rPr>
            </w:r>
            <w:r>
              <w:rPr>
                <w:rFonts w:ascii="Times New Roman"/>
                <w:spacing w:val="-1"/>
                <w:sz w:val="18"/>
              </w:rPr>
            </w:r>
          </w:p>
        </w:tc>
        <w:tc>
          <w:tcPr>
            <w:tcW w:w="1068"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100.00</w:t>
            </w:r>
            <w:r>
              <w:rPr>
                <w:rFonts w:ascii="Times New Roman"/>
                <w:b/>
                <w:spacing w:val="-1"/>
                <w:sz w:val="18"/>
              </w:rPr>
            </w:r>
            <w:r>
              <w:rPr>
                <w:rFonts w:ascii="Times New Roman"/>
                <w:spacing w:val="-1"/>
                <w:sz w:val="18"/>
              </w:rPr>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2,025,237.85</w:t>
            </w:r>
            <w:r>
              <w:rPr>
                <w:rFonts w:ascii="Times New Roman"/>
                <w:b/>
                <w:spacing w:val="-1"/>
                <w:sz w:val="18"/>
              </w:rPr>
            </w:r>
            <w:r>
              <w:rPr>
                <w:rFonts w:ascii="Times New Roman"/>
                <w:spacing w:val="-1"/>
                <w:sz w:val="18"/>
              </w:rPr>
            </w:r>
          </w:p>
        </w:tc>
        <w:tc>
          <w:tcPr>
            <w:tcW w:w="1071"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5.87</w:t>
            </w:r>
            <w:r>
              <w:rPr>
                <w:rFonts w:ascii="Times New Roman"/>
                <w:b/>
                <w:spacing w:val="-1"/>
                <w:sz w:val="18"/>
              </w:rPr>
            </w:r>
            <w:r>
              <w:rPr>
                <w:rFonts w:ascii="Times New Roman"/>
                <w:spacing w:val="-1"/>
                <w:sz w:val="18"/>
              </w:rPr>
            </w:r>
          </w:p>
        </w:tc>
      </w:tr>
    </w:tbl>
    <w:p>
      <w:pPr>
        <w:spacing w:line="240" w:lineRule="auto" w:before="11"/>
        <w:rPr>
          <w:rFonts w:ascii="宋体" w:hAnsi="宋体" w:cs="宋体" w:eastAsia="宋体" w:hint="default"/>
          <w:sz w:val="21"/>
          <w:szCs w:val="21"/>
        </w:rPr>
      </w:pPr>
      <w:r>
        <w:rPr/>
        <w:pict>
          <v:group style="position:absolute;margin-left:52.560001pt;margin-top:60.119984pt;width:490.3pt;height:.1pt;mso-position-horizontal-relative:page;mso-position-vertical-relative:page;z-index:-1435456" coordorigin="1051,1202" coordsize="9806,2">
            <v:shape style="position:absolute;left:1051;top:1202;width:9806;height:2" coordorigin="1051,1202" coordsize="9806,0" path="m1051,1202l10857,1202e" filled="false" stroked="true" strokeweight=".48pt" strokecolor="#000000">
              <v:path arrowok="t"/>
            </v:shape>
            <w10:wrap type="none"/>
          </v:group>
        </w:pict>
      </w:r>
      <w:r>
        <w:rPr/>
        <w:pict>
          <v:group style="position:absolute;margin-left:42.840012pt;margin-top:502.75pt;width:450pt;height:5.05pt;mso-position-horizontal-relative:page;mso-position-vertical-relative:page;z-index:-1435120" coordorigin="857,10055" coordsize="9000,101">
            <v:shape style="position:absolute;left:857;top:10055;width:3095;height:101" type="#_x0000_t75" stroked="false">
              <v:imagedata r:id="rId400" o:title=""/>
            </v:shape>
            <v:shape style="position:absolute;left:3927;top:10146;width:5929;height:10" type="#_x0000_t75" stroked="false">
              <v:imagedata r:id="rId401" o:title=""/>
            </v:shape>
            <w10:wrap type="none"/>
          </v:group>
        </w:pict>
      </w:r>
      <w:r>
        <w:rPr/>
        <w:pict>
          <v:group style="position:absolute;margin-left:42.839981pt;margin-top:523.149963pt;width:450pt;height:5.05pt;mso-position-horizontal-relative:page;mso-position-vertical-relative:page;z-index:-1435096" coordorigin="857,10463" coordsize="9000,101">
            <v:shape style="position:absolute;left:857;top:10463;width:3095;height:101" type="#_x0000_t75" stroked="false">
              <v:imagedata r:id="rId400" o:title=""/>
            </v:shape>
            <v:shape style="position:absolute;left:3927;top:10554;width:5929;height:10" type="#_x0000_t75" stroked="false">
              <v:imagedata r:id="rId401" o:title=""/>
            </v:shape>
            <w10:wrap type="none"/>
          </v:group>
        </w:pict>
      </w:r>
      <w:r>
        <w:rPr/>
        <w:pict>
          <v:group style="position:absolute;margin-left:42.840012pt;margin-top:543.549988pt;width:450pt;height:5.05pt;mso-position-horizontal-relative:page;mso-position-vertical-relative:page;z-index:-1435072" coordorigin="857,10871" coordsize="9000,101">
            <v:shape style="position:absolute;left:857;top:10871;width:3095;height:101" type="#_x0000_t75" stroked="false">
              <v:imagedata r:id="rId402" o:title=""/>
            </v:shape>
            <v:shape style="position:absolute;left:3927;top:10962;width:5929;height:10" type="#_x0000_t75" stroked="false">
              <v:imagedata r:id="rId401" o:title=""/>
            </v:shape>
            <w10:wrap type="none"/>
          </v:group>
        </w:pict>
      </w:r>
      <w:r>
        <w:rPr/>
        <w:pict>
          <v:group style="position:absolute;margin-left:42.840012pt;margin-top:563.950012pt;width:450pt;height:5.05pt;mso-position-horizontal-relative:page;mso-position-vertical-relative:page;z-index:-1435048" coordorigin="857,11279" coordsize="9000,101">
            <v:shape style="position:absolute;left:857;top:11279;width:3095;height:101" type="#_x0000_t75" stroked="false">
              <v:imagedata r:id="rId400" o:title=""/>
            </v:shape>
            <v:shape style="position:absolute;left:3927;top:11370;width:5929;height:10" type="#_x0000_t75" stroked="false">
              <v:imagedata r:id="rId401" o:title=""/>
            </v:shape>
            <w10:wrap type="none"/>
          </v:group>
        </w:pict>
      </w:r>
      <w:r>
        <w:rPr/>
        <w:pict>
          <v:group style="position:absolute;margin-left:42.839981pt;margin-top:584.349976pt;width:450pt;height:5.05pt;mso-position-horizontal-relative:page;mso-position-vertical-relative:page;z-index:-1435024" coordorigin="857,11687" coordsize="9000,101">
            <v:shape style="position:absolute;left:857;top:11687;width:3095;height:101" type="#_x0000_t75" stroked="false">
              <v:imagedata r:id="rId402" o:title=""/>
            </v:shape>
            <v:shape style="position:absolute;left:3927;top:11778;width:5929;height:10" type="#_x0000_t75" stroked="false">
              <v:imagedata r:id="rId403" o:title=""/>
            </v:shape>
            <w10:wrap type="none"/>
          </v:group>
        </w:pict>
      </w:r>
      <w:r>
        <w:rPr/>
        <w:pict>
          <v:group style="position:absolute;margin-left:42.840012pt;margin-top:604.75pt;width:450.95pt;height:5.05pt;mso-position-horizontal-relative:page;mso-position-vertical-relative:page;z-index:-1435000" coordorigin="857,12095" coordsize="9019,101">
            <v:shape style="position:absolute;left:862;top:12186;width:10;height:10" type="#_x0000_t75" stroked="false">
              <v:imagedata r:id="rId404" o:title=""/>
            </v:shape>
            <v:shape style="position:absolute;left:857;top:12186;width:3075;height:10" type="#_x0000_t75" stroked="false">
              <v:imagedata r:id="rId405" o:title=""/>
            </v:shape>
            <v:shape style="position:absolute;left:3942;top:12095;width:5934;height:101" type="#_x0000_t75" stroked="false">
              <v:imagedata r:id="rId406" o:title=""/>
            </v:shape>
            <w10:wrap type="none"/>
          </v:group>
        </w:pict>
      </w:r>
      <w:r>
        <w:rPr/>
        <w:pict>
          <v:shape style="position:absolute;margin-left:43.080002pt;margin-top:609.549988pt;width:452.75pt;height:158.8pt;mso-position-horizontal-relative:page;mso-position-vertical-relative:page;z-index:74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085"/>
                    <w:gridCol w:w="2268"/>
                    <w:gridCol w:w="1277"/>
                    <w:gridCol w:w="2410"/>
                  </w:tblGrid>
                  <w:tr>
                    <w:trPr>
                      <w:trHeight w:val="322" w:hRule="exact"/>
                    </w:trPr>
                    <w:tc>
                      <w:tcPr>
                        <w:tcW w:w="3085" w:type="dxa"/>
                        <w:tcBorders>
                          <w:top w:val="nil" w:sz="6" w:space="0" w:color="auto"/>
                          <w:left w:val="nil" w:sz="6" w:space="0" w:color="auto"/>
                          <w:bottom w:val="single" w:sz="4" w:space="0" w:color="000000"/>
                          <w:right w:val="nil" w:sz="6" w:space="0" w:color="auto"/>
                        </w:tcBorders>
                      </w:tcPr>
                      <w:p>
                        <w:pPr>
                          <w:pStyle w:val="TableParagraph"/>
                          <w:spacing w:line="267" w:lineRule="exact"/>
                          <w:ind w:left="213" w:right="0"/>
                          <w:jc w:val="left"/>
                          <w:rPr>
                            <w:rFonts w:ascii="宋体" w:hAnsi="宋体" w:cs="宋体" w:eastAsia="宋体" w:hint="default"/>
                            <w:sz w:val="21"/>
                            <w:szCs w:val="21"/>
                          </w:rPr>
                        </w:pPr>
                        <w:r>
                          <w:rPr>
                            <w:rFonts w:ascii="宋体" w:hAnsi="宋体" w:cs="宋体" w:eastAsia="宋体" w:hint="default"/>
                            <w:sz w:val="21"/>
                            <w:szCs w:val="21"/>
                          </w:rPr>
                          <w:t>续表：</w:t>
                        </w:r>
                      </w:p>
                    </w:tc>
                    <w:tc>
                      <w:tcPr>
                        <w:tcW w:w="2268"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4"/>
                            <w:szCs w:val="24"/>
                          </w:rPr>
                        </w:pPr>
                      </w:p>
                    </w:tc>
                    <w:tc>
                      <w:tcPr>
                        <w:tcW w:w="1277" w:type="dxa"/>
                        <w:tcBorders>
                          <w:top w:val="nil" w:sz="6" w:space="0" w:color="auto"/>
                          <w:left w:val="nil" w:sz="6" w:space="0" w:color="auto"/>
                          <w:bottom w:val="single" w:sz="4" w:space="0" w:color="000000"/>
                          <w:right w:val="nil" w:sz="6" w:space="0" w:color="auto"/>
                        </w:tcBorders>
                      </w:tcPr>
                      <w:p>
                        <w:pPr/>
                      </w:p>
                    </w:tc>
                    <w:tc>
                      <w:tcPr>
                        <w:tcW w:w="2410"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4"/>
                            <w:szCs w:val="24"/>
                          </w:rPr>
                        </w:pPr>
                      </w:p>
                    </w:tc>
                  </w:tr>
                  <w:tr>
                    <w:trPr>
                      <w:trHeight w:val="410" w:hRule="exact"/>
                    </w:trPr>
                    <w:tc>
                      <w:tcPr>
                        <w:tcW w:w="3085"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2268"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tc>
                    <w:tc>
                      <w:tcPr>
                        <w:tcW w:w="1277"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left="43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c>
                      <w:tcPr>
                        <w:tcW w:w="2410" w:type="dxa"/>
                        <w:tcBorders>
                          <w:top w:val="single" w:sz="4"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tc>
                  </w:tr>
                  <w:tr>
                    <w:trPr>
                      <w:trHeight w:val="307" w:hRule="exact"/>
                    </w:trPr>
                    <w:tc>
                      <w:tcPr>
                        <w:tcW w:w="308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账龄</w:t>
                        </w:r>
                        <w:r>
                          <w:rPr>
                            <w:rFonts w:ascii="宋体" w:hAnsi="宋体" w:cs="宋体" w:eastAsia="宋体" w:hint="default"/>
                            <w:sz w:val="18"/>
                            <w:szCs w:val="18"/>
                          </w:rPr>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34"/>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1277"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r>
                  <w:tr>
                    <w:trPr>
                      <w:trHeight w:val="101" w:hRule="exact"/>
                    </w:trPr>
                    <w:tc>
                      <w:tcPr>
                        <w:tcW w:w="3085"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85"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31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宋体" w:hAnsi="宋体" w:cs="宋体" w:eastAsia="宋体" w:hint="default"/>
                            <w:sz w:val="18"/>
                            <w:szCs w:val="18"/>
                            <w:u w:val="single" w:color="000000"/>
                          </w:rPr>
                          <w:t>(%)</w:t>
                        </w:r>
                        <w:r>
                          <w:rPr>
                            <w:rFonts w:ascii="宋体" w:hAnsi="宋体" w:cs="宋体" w:eastAsia="宋体" w:hint="default"/>
                            <w:sz w:val="18"/>
                            <w:szCs w:val="18"/>
                          </w:rPr>
                        </w:r>
                      </w:p>
                    </w:tc>
                    <w:tc>
                      <w:tcPr>
                        <w:tcW w:w="2410" w:type="dxa"/>
                        <w:tcBorders>
                          <w:top w:val="nil" w:sz="6" w:space="0" w:color="auto"/>
                          <w:left w:val="single" w:sz="4" w:space="0" w:color="000000"/>
                          <w:bottom w:val="nil" w:sz="6" w:space="0" w:color="auto"/>
                          <w:right w:val="single" w:sz="4" w:space="0" w:color="000000"/>
                        </w:tcBorders>
                      </w:tcPr>
                      <w:p>
                        <w:pPr/>
                      </w:p>
                    </w:tc>
                  </w:tr>
                  <w:tr>
                    <w:trPr>
                      <w:trHeight w:val="101" w:hRule="exact"/>
                    </w:trPr>
                    <w:tc>
                      <w:tcPr>
                        <w:tcW w:w="3085"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425" w:hRule="exact"/>
                    </w:trPr>
                    <w:tc>
                      <w:tcPr>
                        <w:tcW w:w="308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1"/>
                          <w:jc w:val="right"/>
                          <w:rPr>
                            <w:rFonts w:ascii="Times New Roman" w:hAnsi="Times New Roman" w:cs="Times New Roman" w:eastAsia="Times New Roman" w:hint="default"/>
                            <w:sz w:val="18"/>
                            <w:szCs w:val="18"/>
                          </w:rPr>
                        </w:pPr>
                        <w:r>
                          <w:rPr>
                            <w:rFonts w:ascii="Times New Roman"/>
                            <w:spacing w:val="-1"/>
                            <w:sz w:val="18"/>
                          </w:rPr>
                          <w:t>6,919,948.99</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0"/>
                          <w:jc w:val="right"/>
                          <w:rPr>
                            <w:rFonts w:ascii="Times New Roman" w:hAnsi="Times New Roman" w:cs="Times New Roman" w:eastAsia="Times New Roman" w:hint="default"/>
                            <w:sz w:val="18"/>
                            <w:szCs w:val="18"/>
                          </w:rPr>
                        </w:pPr>
                        <w:r>
                          <w:rPr>
                            <w:rFonts w:ascii="Times New Roman"/>
                            <w:sz w:val="18"/>
                          </w:rPr>
                          <w:t>85.52</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0"/>
                          <w:jc w:val="right"/>
                          <w:rPr>
                            <w:rFonts w:ascii="Times New Roman" w:hAnsi="Times New Roman" w:cs="Times New Roman" w:eastAsia="Times New Roman" w:hint="default"/>
                            <w:sz w:val="18"/>
                            <w:szCs w:val="18"/>
                          </w:rPr>
                        </w:pPr>
                        <w:r>
                          <w:rPr>
                            <w:rFonts w:ascii="Times New Roman"/>
                            <w:spacing w:val="-1"/>
                            <w:sz w:val="18"/>
                          </w:rPr>
                          <w:t>343,051.49</w:t>
                        </w:r>
                      </w:p>
                    </w:tc>
                  </w:tr>
                  <w:tr>
                    <w:trPr>
                      <w:trHeight w:val="321" w:hRule="exact"/>
                    </w:trPr>
                    <w:tc>
                      <w:tcPr>
                        <w:tcW w:w="3085"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right="100"/>
                          <w:jc w:val="right"/>
                          <w:rPr>
                            <w:rFonts w:ascii="Times New Roman" w:hAnsi="Times New Roman" w:cs="Times New Roman" w:eastAsia="Times New Roman" w:hint="default"/>
                            <w:sz w:val="18"/>
                            <w:szCs w:val="18"/>
                          </w:rPr>
                        </w:pPr>
                        <w:r>
                          <w:rPr>
                            <w:rFonts w:ascii="Times New Roman"/>
                            <w:spacing w:val="-1"/>
                            <w:sz w:val="18"/>
                          </w:rPr>
                          <w:t>748,935.88</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right="102"/>
                          <w:jc w:val="right"/>
                          <w:rPr>
                            <w:rFonts w:ascii="Times New Roman" w:hAnsi="Times New Roman" w:cs="Times New Roman" w:eastAsia="Times New Roman" w:hint="default"/>
                            <w:sz w:val="18"/>
                            <w:szCs w:val="18"/>
                          </w:rPr>
                        </w:pPr>
                        <w:r>
                          <w:rPr>
                            <w:rFonts w:ascii="Times New Roman"/>
                            <w:spacing w:val="-1"/>
                            <w:sz w:val="18"/>
                          </w:rPr>
                          <w:t>9.25</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right="100"/>
                          <w:jc w:val="right"/>
                          <w:rPr>
                            <w:rFonts w:ascii="Times New Roman" w:hAnsi="Times New Roman" w:cs="Times New Roman" w:eastAsia="Times New Roman" w:hint="default"/>
                            <w:sz w:val="18"/>
                            <w:szCs w:val="18"/>
                          </w:rPr>
                        </w:pPr>
                        <w:r>
                          <w:rPr>
                            <w:rFonts w:ascii="Times New Roman"/>
                            <w:spacing w:val="-1"/>
                            <w:sz w:val="18"/>
                          </w:rPr>
                          <w:t>74,893.59</w:t>
                        </w:r>
                      </w:p>
                    </w:tc>
                  </w:tr>
                  <w:tr>
                    <w:trPr>
                      <w:trHeight w:val="68" w:hRule="exact"/>
                    </w:trPr>
                    <w:tc>
                      <w:tcPr>
                        <w:tcW w:w="3085"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425" w:hRule="exact"/>
                    </w:trPr>
                    <w:tc>
                      <w:tcPr>
                        <w:tcW w:w="308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0"/>
                          <w:jc w:val="right"/>
                          <w:rPr>
                            <w:rFonts w:ascii="Times New Roman" w:hAnsi="Times New Roman" w:cs="Times New Roman" w:eastAsia="Times New Roman" w:hint="default"/>
                            <w:sz w:val="18"/>
                            <w:szCs w:val="18"/>
                          </w:rPr>
                        </w:pPr>
                        <w:r>
                          <w:rPr>
                            <w:rFonts w:ascii="Times New Roman"/>
                            <w:spacing w:val="-1"/>
                            <w:sz w:val="18"/>
                          </w:rPr>
                          <w:t>373,458.00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2"/>
                          <w:jc w:val="right"/>
                          <w:rPr>
                            <w:rFonts w:ascii="Times New Roman" w:hAnsi="Times New Roman" w:cs="Times New Roman" w:eastAsia="Times New Roman" w:hint="default"/>
                            <w:sz w:val="18"/>
                            <w:szCs w:val="18"/>
                          </w:rPr>
                        </w:pPr>
                        <w:r>
                          <w:rPr>
                            <w:rFonts w:ascii="Times New Roman"/>
                            <w:spacing w:val="-1"/>
                            <w:sz w:val="18"/>
                          </w:rPr>
                          <w:t>4.61</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0"/>
                          <w:jc w:val="right"/>
                          <w:rPr>
                            <w:rFonts w:ascii="Times New Roman" w:hAnsi="Times New Roman" w:cs="Times New Roman" w:eastAsia="Times New Roman" w:hint="default"/>
                            <w:sz w:val="18"/>
                            <w:szCs w:val="18"/>
                          </w:rPr>
                        </w:pPr>
                        <w:r>
                          <w:rPr>
                            <w:rFonts w:ascii="Times New Roman"/>
                            <w:spacing w:val="-1"/>
                            <w:sz w:val="18"/>
                          </w:rPr>
                          <w:t>74,691.60</w:t>
                        </w:r>
                      </w:p>
                    </w:tc>
                  </w:tr>
                  <w:tr>
                    <w:trPr>
                      <w:trHeight w:val="389" w:hRule="exact"/>
                    </w:trPr>
                    <w:tc>
                      <w:tcPr>
                        <w:tcW w:w="3085"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right="100"/>
                          <w:jc w:val="right"/>
                          <w:rPr>
                            <w:rFonts w:ascii="Times New Roman" w:hAnsi="Times New Roman" w:cs="Times New Roman" w:eastAsia="Times New Roman" w:hint="default"/>
                            <w:sz w:val="18"/>
                            <w:szCs w:val="18"/>
                          </w:rPr>
                        </w:pPr>
                        <w:r>
                          <w:rPr>
                            <w:rFonts w:ascii="Times New Roman"/>
                            <w:spacing w:val="-1"/>
                            <w:sz w:val="18"/>
                          </w:rPr>
                          <w:t>50,000.00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right="102"/>
                          <w:jc w:val="right"/>
                          <w:rPr>
                            <w:rFonts w:ascii="Times New Roman" w:hAnsi="Times New Roman" w:cs="Times New Roman" w:eastAsia="Times New Roman" w:hint="default"/>
                            <w:sz w:val="18"/>
                            <w:szCs w:val="18"/>
                          </w:rPr>
                        </w:pPr>
                        <w:r>
                          <w:rPr>
                            <w:rFonts w:ascii="Times New Roman"/>
                            <w:spacing w:val="-1"/>
                            <w:sz w:val="18"/>
                          </w:rPr>
                          <w:t>0.62</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right="100"/>
                          <w:jc w:val="right"/>
                          <w:rPr>
                            <w:rFonts w:ascii="Times New Roman" w:hAnsi="Times New Roman" w:cs="Times New Roman" w:eastAsia="Times New Roman" w:hint="default"/>
                            <w:sz w:val="18"/>
                            <w:szCs w:val="18"/>
                          </w:rPr>
                        </w:pPr>
                        <w:r>
                          <w:rPr>
                            <w:rFonts w:ascii="Times New Roman"/>
                            <w:spacing w:val="-1"/>
                            <w:sz w:val="18"/>
                          </w:rPr>
                          <w:t>25,000.00</w:t>
                        </w:r>
                      </w:p>
                    </w:tc>
                  </w:tr>
                </w:tbl>
                <w:p>
                  <w:pPr/>
                </w:p>
              </w:txbxContent>
            </v:textbox>
            <w10:wrap type="none"/>
          </v:shape>
        </w:pict>
      </w:r>
    </w:p>
    <w:p>
      <w:pPr>
        <w:pStyle w:val="BodyText"/>
        <w:spacing w:line="240" w:lineRule="auto" w:before="36"/>
        <w:ind w:left="340" w:right="114"/>
        <w:jc w:val="left"/>
      </w:pPr>
      <w:r>
        <w:rPr/>
        <w:pict>
          <v:group style="position:absolute;margin-left:42.840012pt;margin-top:-85.676338pt;width:416.4pt;height:5.3pt;mso-position-horizontal-relative:page;mso-position-vertical-relative:paragraph;z-index:-1435432" coordorigin="857,-1714" coordsize="8328,106">
            <v:shape style="position:absolute;left:857;top:-1714;width:6114;height:106" type="#_x0000_t75" stroked="false">
              <v:imagedata r:id="rId407" o:title=""/>
            </v:shape>
            <v:shape style="position:absolute;left:6947;top:-1617;width:2237;height:10" type="#_x0000_t75" stroked="false">
              <v:imagedata r:id="rId408" o:title=""/>
            </v:shape>
            <w10:wrap type="none"/>
          </v:group>
        </w:pict>
      </w:r>
      <w:r>
        <w:rPr/>
        <w:pict>
          <v:group style="position:absolute;margin-left:43.560001pt;margin-top:-49.176296pt;width:415.7pt;height:.5pt;mso-position-horizontal-relative:page;mso-position-vertical-relative:paragraph;z-index:-1435408" coordorigin="871,-984" coordsize="8314,10">
            <v:shape style="position:absolute;left:871;top:-984;width:6081;height:10" type="#_x0000_t75" stroked="false">
              <v:imagedata r:id="rId409" o:title=""/>
            </v:shape>
            <v:shape style="position:absolute;left:6947;top:-984;width:2237;height:10" type="#_x0000_t75" stroked="false">
              <v:imagedata r:id="rId410" o:title=""/>
            </v:shape>
            <w10:wrap type="none"/>
          </v:group>
        </w:pict>
      </w:r>
      <w:r>
        <w:rPr/>
        <w:pict>
          <v:group style="position:absolute;margin-left:42.840012pt;margin-top:-36.216274pt;width:416.4pt;height:5.3pt;mso-position-horizontal-relative:page;mso-position-vertical-relative:paragraph;z-index:-1435384" coordorigin="857,-724" coordsize="8328,106">
            <v:shape style="position:absolute;left:857;top:-724;width:6114;height:106" type="#_x0000_t75" stroked="false">
              <v:imagedata r:id="rId411" o:title=""/>
            </v:shape>
            <v:shape style="position:absolute;left:6947;top:-628;width:2237;height:10" type="#_x0000_t75" stroked="false">
              <v:imagedata r:id="rId408" o:title=""/>
            </v:shape>
            <w10:wrap type="none"/>
          </v:group>
        </w:pict>
      </w:r>
      <w:r>
        <w:rPr/>
        <w:pict>
          <v:group style="position:absolute;margin-left:43.080002pt;margin-top:-18.456335pt;width:417.1pt;height:5.3pt;mso-position-horizontal-relative:page;mso-position-vertical-relative:paragraph;z-index:-1435360" coordorigin="862,-369" coordsize="8342,106">
            <v:shape style="position:absolute;left:862;top:-273;width:10;height:10" type="#_x0000_t75" stroked="false">
              <v:imagedata r:id="rId404" o:title=""/>
            </v:shape>
            <v:shape style="position:absolute;left:871;top:-369;width:6081;height:106" type="#_x0000_t75" stroked="false">
              <v:imagedata r:id="rId412" o:title=""/>
            </v:shape>
            <v:shape style="position:absolute;left:6961;top:-369;width:2242;height:106" type="#_x0000_t75" stroked="false">
              <v:imagedata r:id="rId413" o:title=""/>
            </v:shape>
            <v:group style="position:absolute;left:9184;top:-268;width:10;height:2" coordorigin="9184,-268" coordsize="10,2">
              <v:shape style="position:absolute;left:9184;top:-268;width:10;height:2" coordorigin="9184,-268" coordsize="10,0" path="m9184,-268l9194,-268e" filled="false" stroked="true" strokeweight=".48004pt" strokecolor="#000000">
                <v:path arrowok="t"/>
              </v:shape>
            </v:group>
            <w10:wrap type="none"/>
          </v:group>
        </w:pict>
      </w:r>
      <w:r>
        <w:rPr/>
        <w:pict>
          <v:group style="position:absolute;margin-left:42.840012pt;margin-top:18.023705pt;width:416.9pt;height:16.6pt;mso-position-horizontal-relative:page;mso-position-vertical-relative:paragraph;z-index:-1435336" coordorigin="857,360" coordsize="8338,332">
            <v:shape style="position:absolute;left:862;top:360;width:10;height:10" type="#_x0000_t75" stroked="false">
              <v:imagedata r:id="rId404" o:title=""/>
            </v:shape>
            <v:shape style="position:absolute;left:857;top:360;width:3666;height:10" type="#_x0000_t75" stroked="false">
              <v:imagedata r:id="rId414" o:title=""/>
            </v:shape>
            <v:shape style="position:absolute;left:4518;top:360;width:4667;height:10" type="#_x0000_t75" stroked="false">
              <v:imagedata r:id="rId415" o:title=""/>
            </v:shape>
            <v:group style="position:absolute;left:4523;top:370;width:10;height:20" coordorigin="4523,370" coordsize="10,20">
              <v:shape style="position:absolute;left:4523;top:370;width:10;height:20" coordorigin="4523,370" coordsize="10,20" path="m4523,389l4532,389,4532,370,4523,370,4523,389xe" filled="true" fillcolor="#000000" stroked="false">
                <v:path arrowok="t"/>
                <v:fill type="solid"/>
              </v:shape>
            </v:group>
            <v:group style="position:absolute;left:4523;top:389;width:10;height:20" coordorigin="4523,389" coordsize="10,20">
              <v:shape style="position:absolute;left:4523;top:389;width:10;height:20" coordorigin="4523,389" coordsize="10,20" path="m4523,408l4532,408,4532,389,4523,389,4523,408xe" filled="true" fillcolor="#000000" stroked="false">
                <v:path arrowok="t"/>
                <v:fill type="solid"/>
              </v:shape>
            </v:group>
            <v:group style="position:absolute;left:4523;top:408;width:10;height:20" coordorigin="4523,408" coordsize="10,20">
              <v:shape style="position:absolute;left:4523;top:408;width:10;height:20" coordorigin="4523,408" coordsize="10,20" path="m4523,428l4532,428,4532,408,4523,408,4523,428xe" filled="true" fillcolor="#000000" stroked="false">
                <v:path arrowok="t"/>
                <v:fill type="solid"/>
              </v:shape>
            </v:group>
            <v:group style="position:absolute;left:4523;top:428;width:10;height:20" coordorigin="4523,428" coordsize="10,20">
              <v:shape style="position:absolute;left:4523;top:428;width:10;height:20" coordorigin="4523,428" coordsize="10,20" path="m4523,447l4532,447,4532,428,4523,428,4523,447xe" filled="true" fillcolor="#000000" stroked="false">
                <v:path arrowok="t"/>
                <v:fill type="solid"/>
              </v:shape>
            </v:group>
            <v:group style="position:absolute;left:4523;top:447;width:10;height:20" coordorigin="4523,447" coordsize="10,20">
              <v:shape style="position:absolute;left:4523;top:447;width:10;height:20" coordorigin="4523,447" coordsize="10,20" path="m4523,466l4532,466,4532,447,4523,447,4523,466xe" filled="true" fillcolor="#000000" stroked="false">
                <v:path arrowok="t"/>
                <v:fill type="solid"/>
              </v:shape>
            </v:group>
            <v:group style="position:absolute;left:4523;top:466;width:10;height:20" coordorigin="4523,466" coordsize="10,20">
              <v:shape style="position:absolute;left:4523;top:466;width:10;height:20" coordorigin="4523,466" coordsize="10,20" path="m4523,485l4532,485,4532,466,4523,466,4523,485xe" filled="true" fillcolor="#000000" stroked="false">
                <v:path arrowok="t"/>
                <v:fill type="solid"/>
              </v:shape>
            </v:group>
            <v:group style="position:absolute;left:4523;top:485;width:10;height:20" coordorigin="4523,485" coordsize="10,20">
              <v:shape style="position:absolute;left:4523;top:485;width:10;height:20" coordorigin="4523,485" coordsize="10,20" path="m4523,504l4532,504,4532,485,4523,485,4523,504xe" filled="true" fillcolor="#000000" stroked="false">
                <v:path arrowok="t"/>
                <v:fill type="solid"/>
              </v:shape>
            </v:group>
            <v:group style="position:absolute;left:4523;top:504;width:10;height:20" coordorigin="4523,504" coordsize="10,20">
              <v:shape style="position:absolute;left:4523;top:504;width:10;height:20" coordorigin="4523,504" coordsize="10,20" path="m4523,524l4532,524,4532,504,4523,504,4523,524xe" filled="true" fillcolor="#000000" stroked="false">
                <v:path arrowok="t"/>
                <v:fill type="solid"/>
              </v:shape>
            </v:group>
            <v:group style="position:absolute;left:4523;top:524;width:10;height:20" coordorigin="4523,524" coordsize="10,20">
              <v:shape style="position:absolute;left:4523;top:524;width:10;height:20" coordorigin="4523,524" coordsize="10,20" path="m4523,543l4532,543,4532,524,4523,524,4523,543xe" filled="true" fillcolor="#000000" stroked="false">
                <v:path arrowok="t"/>
                <v:fill type="solid"/>
              </v:shape>
            </v:group>
            <v:group style="position:absolute;left:4523;top:543;width:10;height:20" coordorigin="4523,543" coordsize="10,20">
              <v:shape style="position:absolute;left:4523;top:543;width:10;height:20" coordorigin="4523,543" coordsize="10,20" path="m4523,562l4532,562,4532,543,4523,543,4523,562xe" filled="true" fillcolor="#000000" stroked="false">
                <v:path arrowok="t"/>
                <v:fill type="solid"/>
              </v:shape>
            </v:group>
            <v:group style="position:absolute;left:4523;top:562;width:10;height:20" coordorigin="4523,562" coordsize="10,20">
              <v:shape style="position:absolute;left:4523;top:562;width:10;height:20" coordorigin="4523,562" coordsize="10,20" path="m4523,581l4532,581,4532,562,4523,562,4523,581xe" filled="true" fillcolor="#000000" stroked="false">
                <v:path arrowok="t"/>
                <v:fill type="solid"/>
              </v:shape>
              <v:shape style="position:absolute;left:4513;top:581;width:2511;height:110" type="#_x0000_t75" stroked="false">
                <v:imagedata r:id="rId416" o:title=""/>
              </v:shape>
              <v:shape style="position:absolute;left:7019;top:677;width:2175;height:14" type="#_x0000_t75" stroked="false">
                <v:imagedata r:id="rId417" o:title=""/>
              </v:shape>
            </v:group>
            <w10:wrap type="none"/>
          </v:group>
        </w:pict>
      </w:r>
      <w:r>
        <w:rPr/>
        <w:pict>
          <v:shape style="position:absolute;margin-left:43.080002pt;margin-top:33.863693pt;width:.48002pt;height:.24pt;mso-position-horizontal-relative:page;mso-position-vertical-relative:paragraph;z-index:-1435312" type="#_x0000_t75" stroked="false">
            <v:imagedata r:id="rId404" o:title=""/>
          </v:shape>
        </w:pict>
      </w:r>
      <w:r>
        <w:rPr/>
        <w:pict>
          <v:shape style="position:absolute;margin-left:43.080002pt;margin-top:49.943695pt;width:.48002pt;height:.24pt;mso-position-horizontal-relative:page;mso-position-vertical-relative:paragraph;z-index:-1435288" type="#_x0000_t75" stroked="false">
            <v:imagedata r:id="rId404" o:title=""/>
          </v:shape>
        </w:pict>
      </w:r>
      <w:r>
        <w:rPr/>
        <w:pict>
          <v:group style="position:absolute;margin-left:42.839981pt;margin-top:45.143723pt;width:417.35pt;height:111.15pt;mso-position-horizontal-relative:page;mso-position-vertical-relative:paragraph;z-index:-1435264" coordorigin="857,903" coordsize="8347,2223">
            <v:shape style="position:absolute;left:4513;top:903;width:1430;height:110" type="#_x0000_t75" stroked="false">
              <v:imagedata r:id="rId418" o:title=""/>
            </v:shape>
            <v:shape style="position:absolute;left:5939;top:999;width:1095;height:14" type="#_x0000_t75" stroked="false">
              <v:imagedata r:id="rId419" o:title=""/>
            </v:shape>
            <v:shape style="position:absolute;left:7019;top:1004;width:1085;height:10" type="#_x0000_t75" stroked="false">
              <v:imagedata r:id="rId420" o:title=""/>
            </v:shape>
            <v:shape style="position:absolute;left:8099;top:999;width:1095;height:14" type="#_x0000_t75" stroked="false">
              <v:imagedata r:id="rId421" o:title=""/>
            </v:shape>
            <v:group style="position:absolute;left:5943;top:1013;width:10;height:20" coordorigin="5943,1013" coordsize="10,20">
              <v:shape style="position:absolute;left:5943;top:1013;width:10;height:20" coordorigin="5943,1013" coordsize="10,20" path="m5943,1032l5953,1032,5953,1013,5943,1013,5943,1032xe" filled="true" fillcolor="#000000" stroked="false">
                <v:path arrowok="t"/>
                <v:fill type="solid"/>
              </v:shape>
            </v:group>
            <v:group style="position:absolute;left:5943;top:1032;width:10;height:20" coordorigin="5943,1032" coordsize="10,20">
              <v:shape style="position:absolute;left:5943;top:1032;width:10;height:20" coordorigin="5943,1032" coordsize="10,20" path="m5943,1052l5953,1052,5953,1032,5943,1032,5943,1052xe" filled="true" fillcolor="#000000" stroked="false">
                <v:path arrowok="t"/>
                <v:fill type="solid"/>
              </v:shape>
            </v:group>
            <v:group style="position:absolute;left:5943;top:1052;width:10;height:20" coordorigin="5943,1052" coordsize="10,20">
              <v:shape style="position:absolute;left:5943;top:1052;width:10;height:20" coordorigin="5943,1052" coordsize="10,20" path="m5943,1071l5953,1071,5953,1052,5943,1052,5943,1071xe" filled="true" fillcolor="#000000" stroked="false">
                <v:path arrowok="t"/>
                <v:fill type="solid"/>
              </v:shape>
            </v:group>
            <v:group style="position:absolute;left:5943;top:1071;width:10;height:20" coordorigin="5943,1071" coordsize="10,20">
              <v:shape style="position:absolute;left:5943;top:1071;width:10;height:20" coordorigin="5943,1071" coordsize="10,20" path="m5943,1090l5953,1090,5953,1071,5943,1071,5943,1090xe" filled="true" fillcolor="#000000" stroked="false">
                <v:path arrowok="t"/>
                <v:fill type="solid"/>
              </v:shape>
            </v:group>
            <v:group style="position:absolute;left:5943;top:1090;width:10;height:20" coordorigin="5943,1090" coordsize="10,20">
              <v:shape style="position:absolute;left:5943;top:1090;width:10;height:20" coordorigin="5943,1090" coordsize="10,20" path="m5943,1109l5953,1109,5953,1090,5943,1090,5943,1109xe" filled="true" fillcolor="#000000" stroked="false">
                <v:path arrowok="t"/>
                <v:fill type="solid"/>
              </v:shape>
            </v:group>
            <v:group style="position:absolute;left:5943;top:1109;width:10;height:20" coordorigin="5943,1109" coordsize="10,20">
              <v:shape style="position:absolute;left:5943;top:1109;width:10;height:20" coordorigin="5943,1109" coordsize="10,20" path="m5943,1128l5953,1128,5953,1109,5943,1109,5943,1128xe" filled="true" fillcolor="#000000" stroked="false">
                <v:path arrowok="t"/>
                <v:fill type="solid"/>
              </v:shape>
            </v:group>
            <v:group style="position:absolute;left:5943;top:1128;width:10;height:20" coordorigin="5943,1128" coordsize="10,20">
              <v:shape style="position:absolute;left:5943;top:1128;width:10;height:20" coordorigin="5943,1128" coordsize="10,20" path="m5943,1148l5953,1148,5953,1128,5943,1128,5943,1148xe" filled="true" fillcolor="#000000" stroked="false">
                <v:path arrowok="t"/>
                <v:fill type="solid"/>
              </v:shape>
            </v:group>
            <v:group style="position:absolute;left:5943;top:1148;width:10;height:20" coordorigin="5943,1148" coordsize="10,20">
              <v:shape style="position:absolute;left:5943;top:1148;width:10;height:20" coordorigin="5943,1148" coordsize="10,20" path="m5943,1167l5953,1167,5953,1148,5943,1148,5943,1167xe" filled="true" fillcolor="#000000" stroked="false">
                <v:path arrowok="t"/>
                <v:fill type="solid"/>
              </v:shape>
            </v:group>
            <v:group style="position:absolute;left:5943;top:1167;width:10;height:20" coordorigin="5943,1167" coordsize="10,20">
              <v:shape style="position:absolute;left:5943;top:1167;width:10;height:20" coordorigin="5943,1167" coordsize="10,20" path="m5943,1186l5953,1186,5953,1167,5943,1167,5943,1186xe" filled="true" fillcolor="#000000" stroked="false">
                <v:path arrowok="t"/>
                <v:fill type="solid"/>
              </v:shape>
            </v:group>
            <v:group style="position:absolute;left:5943;top:1186;width:10;height:20" coordorigin="5943,1186" coordsize="10,20">
              <v:shape style="position:absolute;left:5943;top:1186;width:10;height:20" coordorigin="5943,1186" coordsize="10,20" path="m5943,1205l5953,1205,5953,1186,5943,1186,5943,1205xe" filled="true" fillcolor="#000000" stroked="false">
                <v:path arrowok="t"/>
                <v:fill type="solid"/>
              </v:shape>
            </v:group>
            <v:group style="position:absolute;left:5943;top:1205;width:10;height:20" coordorigin="5943,1205" coordsize="10,20">
              <v:shape style="position:absolute;left:5943;top:1205;width:10;height:20" coordorigin="5943,1205" coordsize="10,20" path="m5943,1224l5953,1224,5953,1205,5943,1205,5943,1224xe" filled="true" fillcolor="#000000" stroked="false">
                <v:path arrowok="t"/>
                <v:fill type="solid"/>
              </v:shape>
            </v:group>
            <v:group style="position:absolute;left:5943;top:1224;width:10;height:20" coordorigin="5943,1224" coordsize="10,20">
              <v:shape style="position:absolute;left:5943;top:1224;width:10;height:20" coordorigin="5943,1224" coordsize="10,20" path="m5943,1244l5953,1244,5953,1224,5943,1224,5943,1244xe" filled="true" fillcolor="#000000" stroked="false">
                <v:path arrowok="t"/>
                <v:fill type="solid"/>
              </v:shape>
            </v:group>
            <v:group style="position:absolute;left:5943;top:1244;width:10;height:20" coordorigin="5943,1244" coordsize="10,20">
              <v:shape style="position:absolute;left:5943;top:1244;width:10;height:20" coordorigin="5943,1244" coordsize="10,20" path="m5943,1263l5953,1263,5953,1244,5943,1244,5943,1263xe" filled="true" fillcolor="#000000" stroked="false">
                <v:path arrowok="t"/>
                <v:fill type="solid"/>
              </v:shape>
            </v:group>
            <v:group style="position:absolute;left:5943;top:1263;width:10;height:20" coordorigin="5943,1263" coordsize="10,20">
              <v:shape style="position:absolute;left:5943;top:1263;width:10;height:20" coordorigin="5943,1263" coordsize="10,20" path="m5943,1282l5953,1282,5953,1263,5943,1263,5943,1282xe" filled="true" fillcolor="#000000" stroked="false">
                <v:path arrowok="t"/>
                <v:fill type="solid"/>
              </v:shape>
            </v:group>
            <v:group style="position:absolute;left:5943;top:1282;width:10;height:20" coordorigin="5943,1282" coordsize="10,20">
              <v:shape style="position:absolute;left:5943;top:1282;width:10;height:20" coordorigin="5943,1282" coordsize="10,20" path="m5943,1301l5953,1301,5953,1282,5943,1282,5943,1301xe" filled="true" fillcolor="#000000" stroked="false">
                <v:path arrowok="t"/>
                <v:fill type="solid"/>
              </v:shape>
            </v:group>
            <v:group style="position:absolute;left:5943;top:1301;width:10;height:20" coordorigin="5943,1301" coordsize="10,20">
              <v:shape style="position:absolute;left:5943;top:1301;width:10;height:20" coordorigin="5943,1301" coordsize="10,20" path="m5943,1320l5953,1320,5953,1301,5943,1301,5943,1320xe" filled="true" fillcolor="#000000" stroked="false">
                <v:path arrowok="t"/>
                <v:fill type="solid"/>
              </v:shape>
              <v:shape style="position:absolute;left:857;top:1224;width:3685;height:110" type="#_x0000_t75" stroked="false">
                <v:imagedata r:id="rId422" o:title=""/>
              </v:shape>
              <v:shape style="position:absolute;left:4518;top:1320;width:1435;height:14" type="#_x0000_t75" stroked="false">
                <v:imagedata r:id="rId423" o:title=""/>
              </v:shape>
              <v:shape style="position:absolute;left:5939;top:1320;width:1095;height:14" type="#_x0000_t75" stroked="false">
                <v:imagedata r:id="rId421" o:title=""/>
              </v:shape>
              <v:shape style="position:absolute;left:7019;top:1320;width:1094;height:14" type="#_x0000_t75" stroked="false">
                <v:imagedata r:id="rId421" o:title=""/>
              </v:shape>
              <v:shape style="position:absolute;left:8099;top:1320;width:1095;height:14" type="#_x0000_t75" stroked="false">
                <v:imagedata r:id="rId424" o:title=""/>
              </v:shape>
            </v:group>
            <v:group style="position:absolute;left:5943;top:1335;width:10;height:20" coordorigin="5943,1335" coordsize="10,20">
              <v:shape style="position:absolute;left:5943;top:1335;width:10;height:20" coordorigin="5943,1335" coordsize="10,20" path="m5943,1354l5953,1354,5953,1335,5943,1335,5943,1354xe" filled="true" fillcolor="#000000" stroked="false">
                <v:path arrowok="t"/>
                <v:fill type="solid"/>
              </v:shape>
            </v:group>
            <v:group style="position:absolute;left:5943;top:1354;width:10;height:20" coordorigin="5943,1354" coordsize="10,20">
              <v:shape style="position:absolute;left:5943;top:1354;width:10;height:20" coordorigin="5943,1354" coordsize="10,20" path="m5943,1373l5953,1373,5953,1354,5943,1354,5943,1373xe" filled="true" fillcolor="#000000" stroked="false">
                <v:path arrowok="t"/>
                <v:fill type="solid"/>
              </v:shape>
            </v:group>
            <v:group style="position:absolute;left:5943;top:1373;width:10;height:20" coordorigin="5943,1373" coordsize="10,20">
              <v:shape style="position:absolute;left:5943;top:1373;width:10;height:20" coordorigin="5943,1373" coordsize="10,20" path="m5943,1392l5953,1392,5953,1373,5943,1373,5943,1392xe" filled="true" fillcolor="#000000" stroked="false">
                <v:path arrowok="t"/>
                <v:fill type="solid"/>
              </v:shape>
            </v:group>
            <v:group style="position:absolute;left:5943;top:1392;width:10;height:20" coordorigin="5943,1392" coordsize="10,20">
              <v:shape style="position:absolute;left:5943;top:1392;width:10;height:20" coordorigin="5943,1392" coordsize="10,20" path="m5943,1412l5953,1412,5953,1392,5943,1392,5943,1412xe" filled="true" fillcolor="#000000" stroked="false">
                <v:path arrowok="t"/>
                <v:fill type="solid"/>
              </v:shape>
            </v:group>
            <v:group style="position:absolute;left:5943;top:1412;width:10;height:20" coordorigin="5943,1412" coordsize="10,20">
              <v:shape style="position:absolute;left:5943;top:1412;width:10;height:20" coordorigin="5943,1412" coordsize="10,20" path="m5943,1431l5953,1431,5953,1412,5943,1412,5943,1431xe" filled="true" fillcolor="#000000" stroked="false">
                <v:path arrowok="t"/>
                <v:fill type="solid"/>
              </v:shape>
            </v:group>
            <v:group style="position:absolute;left:5943;top:1431;width:10;height:20" coordorigin="5943,1431" coordsize="10,20">
              <v:shape style="position:absolute;left:5943;top:1431;width:10;height:20" coordorigin="5943,1431" coordsize="10,20" path="m5943,1450l5953,1450,5953,1431,5943,1431,5943,1450xe" filled="true" fillcolor="#000000" stroked="false">
                <v:path arrowok="t"/>
                <v:fill type="solid"/>
              </v:shape>
            </v:group>
            <v:group style="position:absolute;left:5943;top:1450;width:10;height:20" coordorigin="5943,1450" coordsize="10,20">
              <v:shape style="position:absolute;left:5943;top:1450;width:10;height:20" coordorigin="5943,1450" coordsize="10,20" path="m5943,1469l5953,1469,5953,1450,5943,1450,5943,1469xe" filled="true" fillcolor="#000000" stroked="false">
                <v:path arrowok="t"/>
                <v:fill type="solid"/>
              </v:shape>
            </v:group>
            <v:group style="position:absolute;left:5943;top:1469;width:10;height:20" coordorigin="5943,1469" coordsize="10,20">
              <v:shape style="position:absolute;left:5943;top:1469;width:10;height:20" coordorigin="5943,1469" coordsize="10,20" path="m5943,1488l5953,1488,5953,1469,5943,1469,5943,1488xe" filled="true" fillcolor="#000000" stroked="false">
                <v:path arrowok="t"/>
                <v:fill type="solid"/>
              </v:shape>
            </v:group>
            <v:group style="position:absolute;left:5943;top:1488;width:10;height:20" coordorigin="5943,1488" coordsize="10,20">
              <v:shape style="position:absolute;left:5943;top:1488;width:10;height:20" coordorigin="5943,1488" coordsize="10,20" path="m5943,1508l5953,1508,5953,1488,5943,1488,5943,1508xe" filled="true" fillcolor="#000000" stroked="false">
                <v:path arrowok="t"/>
                <v:fill type="solid"/>
              </v:shape>
            </v:group>
            <v:group style="position:absolute;left:5943;top:1508;width:10;height:20" coordorigin="5943,1508" coordsize="10,20">
              <v:shape style="position:absolute;left:5943;top:1508;width:10;height:20" coordorigin="5943,1508" coordsize="10,20" path="m5943,1527l5953,1527,5953,1508,5943,1508,5943,1527xe" filled="true" fillcolor="#000000" stroked="false">
                <v:path arrowok="t"/>
                <v:fill type="solid"/>
              </v:shape>
            </v:group>
            <v:group style="position:absolute;left:5943;top:1527;width:10;height:20" coordorigin="5943,1527" coordsize="10,20">
              <v:shape style="position:absolute;left:5943;top:1527;width:10;height:20" coordorigin="5943,1527" coordsize="10,20" path="m5943,1546l5953,1546,5953,1527,5943,1527,5943,1546xe" filled="true" fillcolor="#000000" stroked="false">
                <v:path arrowok="t"/>
                <v:fill type="solid"/>
              </v:shape>
            </v:group>
            <v:group style="position:absolute;left:5943;top:1546;width:10;height:20" coordorigin="5943,1546" coordsize="10,20">
              <v:shape style="position:absolute;left:5943;top:1546;width:10;height:20" coordorigin="5943,1546" coordsize="10,20" path="m5943,1565l5953,1565,5953,1546,5943,1546,5943,1565xe" filled="true" fillcolor="#000000" stroked="false">
                <v:path arrowok="t"/>
                <v:fill type="solid"/>
              </v:shape>
            </v:group>
            <v:group style="position:absolute;left:5943;top:1565;width:10;height:20" coordorigin="5943,1565" coordsize="10,20">
              <v:shape style="position:absolute;left:5943;top:1565;width:10;height:20" coordorigin="5943,1565" coordsize="10,20" path="m5943,1584l5953,1584,5953,1565,5943,1565,5943,1584xe" filled="true" fillcolor="#000000" stroked="false">
                <v:path arrowok="t"/>
                <v:fill type="solid"/>
              </v:shape>
            </v:group>
            <v:group style="position:absolute;left:5943;top:1584;width:10;height:20" coordorigin="5943,1584" coordsize="10,20">
              <v:shape style="position:absolute;left:5943;top:1584;width:10;height:20" coordorigin="5943,1584" coordsize="10,20" path="m5943,1604l5953,1604,5953,1584,5943,1584,5943,1604xe" filled="true" fillcolor="#000000" stroked="false">
                <v:path arrowok="t"/>
                <v:fill type="solid"/>
              </v:shape>
            </v:group>
            <v:group style="position:absolute;left:5943;top:1604;width:10;height:20" coordorigin="5943,1604" coordsize="10,20">
              <v:shape style="position:absolute;left:5943;top:1604;width:10;height:20" coordorigin="5943,1604" coordsize="10,20" path="m5943,1623l5953,1623,5953,1604,5943,1604,5943,1623xe" filled="true" fillcolor="#000000" stroked="false">
                <v:path arrowok="t"/>
                <v:fill type="solid"/>
              </v:shape>
            </v:group>
            <v:group style="position:absolute;left:5943;top:1623;width:10;height:20" coordorigin="5943,1623" coordsize="10,20">
              <v:shape style="position:absolute;left:5943;top:1623;width:10;height:20" coordorigin="5943,1623" coordsize="10,20" path="m5943,1642l5953,1642,5953,1623,5943,1623,5943,1642xe" filled="true" fillcolor="#000000" stroked="false">
                <v:path arrowok="t"/>
                <v:fill type="solid"/>
              </v:shape>
            </v:group>
            <v:group style="position:absolute;left:5943;top:1642;width:10;height:20" coordorigin="5943,1642" coordsize="10,20">
              <v:shape style="position:absolute;left:5943;top:1642;width:10;height:20" coordorigin="5943,1642" coordsize="10,20" path="m5943,1661l5953,1661,5953,1642,5943,1642,5943,1661xe" filled="true" fillcolor="#000000" stroked="false">
                <v:path arrowok="t"/>
                <v:fill type="solid"/>
              </v:shape>
            </v:group>
            <v:group style="position:absolute;left:5943;top:1661;width:10;height:20" coordorigin="5943,1661" coordsize="10,20">
              <v:shape style="position:absolute;left:5943;top:1661;width:10;height:20" coordorigin="5943,1661" coordsize="10,20" path="m5943,1680l5953,1680,5953,1661,5943,1661,5943,1680xe" filled="true" fillcolor="#000000" stroked="false">
                <v:path arrowok="t"/>
                <v:fill type="solid"/>
              </v:shape>
            </v:group>
            <v:group style="position:absolute;left:5943;top:1689;width:10;height:2" coordorigin="5943,1689" coordsize="10,2">
              <v:shape style="position:absolute;left:5943;top:1689;width:10;height:2" coordorigin="5943,1689" coordsize="10,0" path="m5943,1689l5953,1689e" filled="false" stroked="true" strokeweight=".83997pt" strokecolor="#000000">
                <v:path arrowok="t"/>
              </v:shape>
              <v:shape style="position:absolute;left:857;top:1604;width:3685;height:103" type="#_x0000_t75" stroked="false">
                <v:imagedata r:id="rId425" o:title=""/>
              </v:shape>
              <v:shape style="position:absolute;left:4518;top:1697;width:1426;height:10" type="#_x0000_t75" stroked="false">
                <v:imagedata r:id="rId426" o:title=""/>
              </v:shape>
              <v:shape style="position:absolute;left:5939;top:1697;width:1085;height:10" type="#_x0000_t75" stroked="false">
                <v:imagedata r:id="rId427" o:title=""/>
              </v:shape>
              <v:shape style="position:absolute;left:7019;top:1697;width:1085;height:10" type="#_x0000_t75" stroked="false">
                <v:imagedata r:id="rId427" o:title=""/>
              </v:shape>
              <v:shape style="position:absolute;left:8099;top:1697;width:1085;height:10" type="#_x0000_t75" stroked="false">
                <v:imagedata r:id="rId428" o:title=""/>
              </v:shape>
            </v:group>
            <v:group style="position:absolute;left:5943;top:1707;width:10;height:20" coordorigin="5943,1707" coordsize="10,20">
              <v:shape style="position:absolute;left:5943;top:1707;width:10;height:20" coordorigin="5943,1707" coordsize="10,20" path="m5943,1726l5953,1726,5953,1707,5943,1707,5943,1726xe" filled="true" fillcolor="#000000" stroked="false">
                <v:path arrowok="t"/>
                <v:fill type="solid"/>
              </v:shape>
            </v:group>
            <v:group style="position:absolute;left:5943;top:1726;width:10;height:20" coordorigin="5943,1726" coordsize="10,20">
              <v:shape style="position:absolute;left:5943;top:1726;width:10;height:20" coordorigin="5943,1726" coordsize="10,20" path="m5943,1745l5953,1745,5953,1726,5943,1726,5943,1745xe" filled="true" fillcolor="#000000" stroked="false">
                <v:path arrowok="t"/>
                <v:fill type="solid"/>
              </v:shape>
            </v:group>
            <v:group style="position:absolute;left:5943;top:1745;width:10;height:20" coordorigin="5943,1745" coordsize="10,20">
              <v:shape style="position:absolute;left:5943;top:1745;width:10;height:20" coordorigin="5943,1745" coordsize="10,20" path="m5943,1764l5953,1764,5953,1745,5943,1745,5943,1764xe" filled="true" fillcolor="#000000" stroked="false">
                <v:path arrowok="t"/>
                <v:fill type="solid"/>
              </v:shape>
            </v:group>
            <v:group style="position:absolute;left:5943;top:1764;width:10;height:20" coordorigin="5943,1764" coordsize="10,20">
              <v:shape style="position:absolute;left:5943;top:1764;width:10;height:20" coordorigin="5943,1764" coordsize="10,20" path="m5943,1784l5953,1784,5953,1764,5943,1764,5943,1784xe" filled="true" fillcolor="#000000" stroked="false">
                <v:path arrowok="t"/>
                <v:fill type="solid"/>
              </v:shape>
            </v:group>
            <v:group style="position:absolute;left:5943;top:1784;width:10;height:20" coordorigin="5943,1784" coordsize="10,20">
              <v:shape style="position:absolute;left:5943;top:1784;width:10;height:20" coordorigin="5943,1784" coordsize="10,20" path="m5943,1803l5953,1803,5953,1784,5943,1784,5943,1803xe" filled="true" fillcolor="#000000" stroked="false">
                <v:path arrowok="t"/>
                <v:fill type="solid"/>
              </v:shape>
            </v:group>
            <v:group style="position:absolute;left:5943;top:1803;width:10;height:20" coordorigin="5943,1803" coordsize="10,20">
              <v:shape style="position:absolute;left:5943;top:1803;width:10;height:20" coordorigin="5943,1803" coordsize="10,20" path="m5943,1822l5953,1822,5953,1803,5943,1803,5943,1822xe" filled="true" fillcolor="#000000" stroked="false">
                <v:path arrowok="t"/>
                <v:fill type="solid"/>
              </v:shape>
            </v:group>
            <v:group style="position:absolute;left:5943;top:1822;width:10;height:20" coordorigin="5943,1822" coordsize="10,20">
              <v:shape style="position:absolute;left:5943;top:1822;width:10;height:20" coordorigin="5943,1822" coordsize="10,20" path="m5943,1841l5953,1841,5953,1822,5943,1822,5943,1841xe" filled="true" fillcolor="#000000" stroked="false">
                <v:path arrowok="t"/>
                <v:fill type="solid"/>
              </v:shape>
            </v:group>
            <v:group style="position:absolute;left:5943;top:1841;width:10;height:20" coordorigin="5943,1841" coordsize="10,20">
              <v:shape style="position:absolute;left:5943;top:1841;width:10;height:20" coordorigin="5943,1841" coordsize="10,20" path="m5943,1860l5953,1860,5953,1841,5943,1841,5943,1860xe" filled="true" fillcolor="#000000" stroked="false">
                <v:path arrowok="t"/>
                <v:fill type="solid"/>
              </v:shape>
            </v:group>
            <v:group style="position:absolute;left:5943;top:1860;width:10;height:20" coordorigin="5943,1860" coordsize="10,20">
              <v:shape style="position:absolute;left:5943;top:1860;width:10;height:20" coordorigin="5943,1860" coordsize="10,20" path="m5943,1880l5953,1880,5953,1860,5943,1860,5943,1880xe" filled="true" fillcolor="#000000" stroked="false">
                <v:path arrowok="t"/>
                <v:fill type="solid"/>
              </v:shape>
            </v:group>
            <v:group style="position:absolute;left:5943;top:1880;width:10;height:20" coordorigin="5943,1880" coordsize="10,20">
              <v:shape style="position:absolute;left:5943;top:1880;width:10;height:20" coordorigin="5943,1880" coordsize="10,20" path="m5943,1899l5953,1899,5953,1880,5943,1880,5943,1899xe" filled="true" fillcolor="#000000" stroked="false">
                <v:path arrowok="t"/>
                <v:fill type="solid"/>
              </v:shape>
            </v:group>
            <v:group style="position:absolute;left:5943;top:1899;width:10;height:20" coordorigin="5943,1899" coordsize="10,20">
              <v:shape style="position:absolute;left:5943;top:1899;width:10;height:20" coordorigin="5943,1899" coordsize="10,20" path="m5943,1918l5953,1918,5953,1899,5943,1899,5943,1918xe" filled="true" fillcolor="#000000" stroked="false">
                <v:path arrowok="t"/>
                <v:fill type="solid"/>
              </v:shape>
            </v:group>
            <v:group style="position:absolute;left:5943;top:1918;width:10;height:20" coordorigin="5943,1918" coordsize="10,20">
              <v:shape style="position:absolute;left:5943;top:1918;width:10;height:20" coordorigin="5943,1918" coordsize="10,20" path="m5943,1937l5953,1937,5953,1918,5943,1918,5943,1937xe" filled="true" fillcolor="#000000" stroked="false">
                <v:path arrowok="t"/>
                <v:fill type="solid"/>
              </v:shape>
            </v:group>
            <v:group style="position:absolute;left:5943;top:1937;width:10;height:20" coordorigin="5943,1937" coordsize="10,20">
              <v:shape style="position:absolute;left:5943;top:1937;width:10;height:20" coordorigin="5943,1937" coordsize="10,20" path="m5943,1957l5953,1957,5953,1937,5943,1937,5943,1957xe" filled="true" fillcolor="#000000" stroked="false">
                <v:path arrowok="t"/>
                <v:fill type="solid"/>
              </v:shape>
            </v:group>
            <v:group style="position:absolute;left:5943;top:1957;width:10;height:20" coordorigin="5943,1957" coordsize="10,20">
              <v:shape style="position:absolute;left:5943;top:1957;width:10;height:20" coordorigin="5943,1957" coordsize="10,20" path="m5943,1976l5953,1976,5953,1957,5943,1957,5943,1976xe" filled="true" fillcolor="#000000" stroked="false">
                <v:path arrowok="t"/>
                <v:fill type="solid"/>
              </v:shape>
            </v:group>
            <v:group style="position:absolute;left:5943;top:1976;width:10;height:20" coordorigin="5943,1976" coordsize="10,20">
              <v:shape style="position:absolute;left:5943;top:1976;width:10;height:20" coordorigin="5943,1976" coordsize="10,20" path="m5943,1995l5953,1995,5953,1976,5943,1976,5943,1995xe" filled="true" fillcolor="#000000" stroked="false">
                <v:path arrowok="t"/>
                <v:fill type="solid"/>
              </v:shape>
            </v:group>
            <v:group style="position:absolute;left:5943;top:1995;width:10;height:20" coordorigin="5943,1995" coordsize="10,20">
              <v:shape style="position:absolute;left:5943;top:1995;width:10;height:20" coordorigin="5943,1995" coordsize="10,20" path="m5943,2015l5953,2015,5953,1995,5943,1995,5943,2015xe" filled="true" fillcolor="#000000" stroked="false">
                <v:path arrowok="t"/>
                <v:fill type="solid"/>
              </v:shape>
            </v:group>
            <v:group style="position:absolute;left:5943;top:2015;width:10;height:20" coordorigin="5943,2015" coordsize="10,20">
              <v:shape style="position:absolute;left:5943;top:2015;width:10;height:20" coordorigin="5943,2015" coordsize="10,20" path="m5943,2034l5953,2034,5953,2015,5943,2015,5943,2034xe" filled="true" fillcolor="#000000" stroked="false">
                <v:path arrowok="t"/>
                <v:fill type="solid"/>
              </v:shape>
            </v:group>
            <v:group style="position:absolute;left:5943;top:2034;width:10;height:20" coordorigin="5943,2034" coordsize="10,20">
              <v:shape style="position:absolute;left:5943;top:2034;width:10;height:20" coordorigin="5943,2034" coordsize="10,20" path="m5943,2053l5953,2053,5953,2034,5943,2034,5943,2053xe" filled="true" fillcolor="#000000" stroked="false">
                <v:path arrowok="t"/>
                <v:fill type="solid"/>
              </v:shape>
            </v:group>
            <v:group style="position:absolute;left:5943;top:2053;width:10;height:20" coordorigin="5943,2053" coordsize="10,20">
              <v:shape style="position:absolute;left:5943;top:2053;width:10;height:20" coordorigin="5943,2053" coordsize="10,20" path="m5943,2072l5953,2072,5953,2053,5943,2053,5943,2072xe" filled="true" fillcolor="#000000" stroked="false">
                <v:path arrowok="t"/>
                <v:fill type="solid"/>
              </v:shape>
            </v:group>
            <v:group style="position:absolute;left:5943;top:2072;width:10;height:20" coordorigin="5943,2072" coordsize="10,20">
              <v:shape style="position:absolute;left:5943;top:2072;width:10;height:20" coordorigin="5943,2072" coordsize="10,20" path="m5943,2091l5953,2091,5953,2072,5943,2072,5943,2091xe" filled="true" fillcolor="#000000" stroked="false">
                <v:path arrowok="t"/>
                <v:fill type="solid"/>
              </v:shape>
            </v:group>
            <v:group style="position:absolute;left:5943;top:2091;width:10;height:20" coordorigin="5943,2091" coordsize="10,20">
              <v:shape style="position:absolute;left:5943;top:2091;width:10;height:20" coordorigin="5943,2091" coordsize="10,20" path="m5943,2111l5953,2111,5953,2091,5943,2091,5943,2111xe" filled="true" fillcolor="#000000" stroked="false">
                <v:path arrowok="t"/>
                <v:fill type="solid"/>
              </v:shape>
            </v:group>
            <v:group style="position:absolute;left:5943;top:2111;width:10;height:20" coordorigin="5943,2111" coordsize="10,20">
              <v:shape style="position:absolute;left:5943;top:2111;width:10;height:20" coordorigin="5943,2111" coordsize="10,20" path="m5943,2130l5953,2130,5953,2111,5943,2111,5943,2130xe" filled="true" fillcolor="#000000" stroked="false">
                <v:path arrowok="t"/>
                <v:fill type="solid"/>
              </v:shape>
            </v:group>
            <v:group style="position:absolute;left:5943;top:2130;width:10;height:20" coordorigin="5943,2130" coordsize="10,20">
              <v:shape style="position:absolute;left:5943;top:2130;width:10;height:20" coordorigin="5943,2130" coordsize="10,20" path="m5943,2149l5953,2149,5953,2130,5943,2130,5943,2149xe" filled="true" fillcolor="#000000" stroked="false">
                <v:path arrowok="t"/>
                <v:fill type="solid"/>
              </v:shape>
            </v:group>
            <v:group style="position:absolute;left:5943;top:2149;width:10;height:20" coordorigin="5943,2149" coordsize="10,20">
              <v:shape style="position:absolute;left:5943;top:2149;width:10;height:20" coordorigin="5943,2149" coordsize="10,20" path="m5943,2168l5953,2168,5953,2149,5943,2149,5943,2168xe" filled="true" fillcolor="#000000" stroked="false">
                <v:path arrowok="t"/>
                <v:fill type="solid"/>
              </v:shape>
            </v:group>
            <v:group style="position:absolute;left:5943;top:2168;width:10;height:20" coordorigin="5943,2168" coordsize="10,20">
              <v:shape style="position:absolute;left:5943;top:2168;width:10;height:20" coordorigin="5943,2168" coordsize="10,20" path="m5943,2187l5953,2187,5953,2168,5943,2168,5943,2187xe" filled="true" fillcolor="#000000" stroked="false">
                <v:path arrowok="t"/>
                <v:fill type="solid"/>
              </v:shape>
            </v:group>
            <v:group style="position:absolute;left:5943;top:2187;width:10;height:20" coordorigin="5943,2187" coordsize="10,20">
              <v:shape style="position:absolute;left:5943;top:2187;width:10;height:20" coordorigin="5943,2187" coordsize="10,20" path="m5943,2207l5953,2207,5953,2187,5943,2187,5943,2207xe" filled="true" fillcolor="#000000" stroked="false">
                <v:path arrowok="t"/>
                <v:fill type="solid"/>
              </v:shape>
            </v:group>
            <v:group style="position:absolute;left:5943;top:2207;width:10;height:20" coordorigin="5943,2207" coordsize="10,20">
              <v:shape style="position:absolute;left:5943;top:2207;width:10;height:20" coordorigin="5943,2207" coordsize="10,20" path="m5943,2226l5953,2226,5953,2207,5943,2207,5943,2226xe" filled="true" fillcolor="#000000" stroked="false">
                <v:path arrowok="t"/>
                <v:fill type="solid"/>
              </v:shape>
            </v:group>
            <v:group style="position:absolute;left:5943;top:2226;width:10;height:20" coordorigin="5943,2226" coordsize="10,20">
              <v:shape style="position:absolute;left:5943;top:2226;width:10;height:20" coordorigin="5943,2226" coordsize="10,20" path="m5943,2245l5953,2245,5953,2226,5943,2226,5943,2245xe" filled="true" fillcolor="#000000" stroked="false">
                <v:path arrowok="t"/>
                <v:fill type="solid"/>
              </v:shape>
            </v:group>
            <v:group style="position:absolute;left:5943;top:2245;width:10;height:20" coordorigin="5943,2245" coordsize="10,20">
              <v:shape style="position:absolute;left:5943;top:2245;width:10;height:20" coordorigin="5943,2245" coordsize="10,20" path="m5943,2264l5953,2264,5953,2245,5943,2245,5943,2264xe" filled="true" fillcolor="#000000" stroked="false">
                <v:path arrowok="t"/>
                <v:fill type="solid"/>
              </v:shape>
            </v:group>
            <v:group style="position:absolute;left:5943;top:2264;width:10;height:20" coordorigin="5943,2264" coordsize="10,20">
              <v:shape style="position:absolute;left:5943;top:2264;width:10;height:20" coordorigin="5943,2264" coordsize="10,20" path="m5943,2283l5953,2283,5953,2264,5943,2264,5943,2283xe" filled="true" fillcolor="#000000" stroked="false">
                <v:path arrowok="t"/>
                <v:fill type="solid"/>
              </v:shape>
            </v:group>
            <v:group style="position:absolute;left:5943;top:2283;width:10;height:20" coordorigin="5943,2283" coordsize="10,20">
              <v:shape style="position:absolute;left:5943;top:2283;width:10;height:20" coordorigin="5943,2283" coordsize="10,20" path="m5943,2303l5953,2303,5953,2283,5943,2283,5943,2303xe" filled="true" fillcolor="#000000" stroked="false">
                <v:path arrowok="t"/>
                <v:fill type="solid"/>
              </v:shape>
            </v:group>
            <v:group style="position:absolute;left:5943;top:2303;width:10;height:20" coordorigin="5943,2303" coordsize="10,20">
              <v:shape style="position:absolute;left:5943;top:2303;width:10;height:20" coordorigin="5943,2303" coordsize="10,20" path="m5943,2322l5953,2322,5953,2303,5943,2303,5943,2322xe" filled="true" fillcolor="#000000" stroked="false">
                <v:path arrowok="t"/>
                <v:fill type="solid"/>
              </v:shape>
            </v:group>
            <v:group style="position:absolute;left:5943;top:2327;width:10;height:2" coordorigin="5943,2327" coordsize="10,2">
              <v:shape style="position:absolute;left:5943;top:2327;width:10;height:2" coordorigin="5943,2327" coordsize="10,0" path="m5943,2327l5953,2327e" filled="false" stroked="true" strokeweight=".47998pt" strokecolor="#000000">
                <v:path arrowok="t"/>
              </v:shape>
              <v:shape style="position:absolute;left:871;top:2331;width:3651;height:10" type="#_x0000_t75" stroked="false">
                <v:imagedata r:id="rId429" o:title=""/>
              </v:shape>
              <v:shape style="position:absolute;left:4518;top:2331;width:1426;height:10" type="#_x0000_t75" stroked="false">
                <v:imagedata r:id="rId430" o:title=""/>
              </v:shape>
              <v:shape style="position:absolute;left:5939;top:2331;width:1085;height:10" type="#_x0000_t75" stroked="false">
                <v:imagedata r:id="rId420" o:title=""/>
              </v:shape>
              <v:shape style="position:absolute;left:7019;top:2331;width:1085;height:10" type="#_x0000_t75" stroked="false">
                <v:imagedata r:id="rId420" o:title=""/>
              </v:shape>
              <v:shape style="position:absolute;left:8099;top:2331;width:1085;height:10" type="#_x0000_t75" stroked="false">
                <v:imagedata r:id="rId431" o:title=""/>
              </v:shape>
            </v:group>
            <v:group style="position:absolute;left:5943;top:2341;width:10;height:20" coordorigin="5943,2341" coordsize="10,20">
              <v:shape style="position:absolute;left:5943;top:2341;width:10;height:20" coordorigin="5943,2341" coordsize="10,20" path="m5943,2360l5953,2360,5953,2341,5943,2341,5943,2360xe" filled="true" fillcolor="#000000" stroked="false">
                <v:path arrowok="t"/>
                <v:fill type="solid"/>
              </v:shape>
            </v:group>
            <v:group style="position:absolute;left:5943;top:2360;width:10;height:20" coordorigin="5943,2360" coordsize="10,20">
              <v:shape style="position:absolute;left:5943;top:2360;width:10;height:20" coordorigin="5943,2360" coordsize="10,20" path="m5943,2379l5953,2379,5953,2360,5943,2360,5943,2379xe" filled="true" fillcolor="#000000" stroked="false">
                <v:path arrowok="t"/>
                <v:fill type="solid"/>
              </v:shape>
            </v:group>
            <v:group style="position:absolute;left:5943;top:2379;width:10;height:20" coordorigin="5943,2379" coordsize="10,20">
              <v:shape style="position:absolute;left:5943;top:2379;width:10;height:20" coordorigin="5943,2379" coordsize="10,20" path="m5943,2399l5953,2399,5953,2379,5943,2379,5943,2399xe" filled="true" fillcolor="#000000" stroked="false">
                <v:path arrowok="t"/>
                <v:fill type="solid"/>
              </v:shape>
            </v:group>
            <v:group style="position:absolute;left:5943;top:2399;width:10;height:20" coordorigin="5943,2399" coordsize="10,20">
              <v:shape style="position:absolute;left:5943;top:2399;width:10;height:20" coordorigin="5943,2399" coordsize="10,20" path="m5943,2418l5953,2418,5953,2399,5943,2399,5943,2418xe" filled="true" fillcolor="#000000" stroked="false">
                <v:path arrowok="t"/>
                <v:fill type="solid"/>
              </v:shape>
            </v:group>
            <v:group style="position:absolute;left:5943;top:2418;width:10;height:20" coordorigin="5943,2418" coordsize="10,20">
              <v:shape style="position:absolute;left:5943;top:2418;width:10;height:20" coordorigin="5943,2418" coordsize="10,20" path="m5943,2437l5953,2437,5953,2418,5943,2418,5943,2437xe" filled="true" fillcolor="#000000" stroked="false">
                <v:path arrowok="t"/>
                <v:fill type="solid"/>
              </v:shape>
            </v:group>
            <v:group style="position:absolute;left:5943;top:2437;width:10;height:20" coordorigin="5943,2437" coordsize="10,20">
              <v:shape style="position:absolute;left:5943;top:2437;width:10;height:20" coordorigin="5943,2437" coordsize="10,20" path="m5943,2456l5953,2456,5953,2437,5943,2437,5943,2456xe" filled="true" fillcolor="#000000" stroked="false">
                <v:path arrowok="t"/>
                <v:fill type="solid"/>
              </v:shape>
            </v:group>
            <v:group style="position:absolute;left:5943;top:2456;width:10;height:20" coordorigin="5943,2456" coordsize="10,20">
              <v:shape style="position:absolute;left:5943;top:2456;width:10;height:20" coordorigin="5943,2456" coordsize="10,20" path="m5943,2475l5953,2475,5953,2456,5943,2456,5943,2475xe" filled="true" fillcolor="#000000" stroked="false">
                <v:path arrowok="t"/>
                <v:fill type="solid"/>
              </v:shape>
            </v:group>
            <v:group style="position:absolute;left:5943;top:2475;width:10;height:20" coordorigin="5943,2475" coordsize="10,20">
              <v:shape style="position:absolute;left:5943;top:2475;width:10;height:20" coordorigin="5943,2475" coordsize="10,20" path="m5943,2495l5953,2495,5953,2475,5943,2475,5943,2495xe" filled="true" fillcolor="#000000" stroked="false">
                <v:path arrowok="t"/>
                <v:fill type="solid"/>
              </v:shape>
            </v:group>
            <v:group style="position:absolute;left:5943;top:2495;width:10;height:20" coordorigin="5943,2495" coordsize="10,20">
              <v:shape style="position:absolute;left:5943;top:2495;width:10;height:20" coordorigin="5943,2495" coordsize="10,20" path="m5943,2514l5953,2514,5953,2495,5943,2495,5943,2514xe" filled="true" fillcolor="#000000" stroked="false">
                <v:path arrowok="t"/>
                <v:fill type="solid"/>
              </v:shape>
            </v:group>
            <v:group style="position:absolute;left:5943;top:2514;width:10;height:20" coordorigin="5943,2514" coordsize="10,20">
              <v:shape style="position:absolute;left:5943;top:2514;width:10;height:20" coordorigin="5943,2514" coordsize="10,20" path="m5943,2533l5953,2533,5953,2514,5943,2514,5943,2533xe" filled="true" fillcolor="#000000" stroked="false">
                <v:path arrowok="t"/>
                <v:fill type="solid"/>
              </v:shape>
            </v:group>
            <v:group style="position:absolute;left:5943;top:2533;width:10;height:20" coordorigin="5943,2533" coordsize="10,20">
              <v:shape style="position:absolute;left:5943;top:2533;width:10;height:20" coordorigin="5943,2533" coordsize="10,20" path="m5943,2552l5953,2552,5953,2533,5943,2533,5943,2552xe" filled="true" fillcolor="#000000" stroked="false">
                <v:path arrowok="t"/>
                <v:fill type="solid"/>
              </v:shape>
            </v:group>
            <v:group style="position:absolute;left:5943;top:2552;width:10;height:20" coordorigin="5943,2552" coordsize="10,20">
              <v:shape style="position:absolute;left:5943;top:2552;width:10;height:20" coordorigin="5943,2552" coordsize="10,20" path="m5943,2571l5953,2571,5953,2552,5943,2552,5943,2571xe" filled="true" fillcolor="#000000" stroked="false">
                <v:path arrowok="t"/>
                <v:fill type="solid"/>
              </v:shape>
            </v:group>
            <v:group style="position:absolute;left:5943;top:2571;width:10;height:20" coordorigin="5943,2571" coordsize="10,20">
              <v:shape style="position:absolute;left:5943;top:2571;width:10;height:20" coordorigin="5943,2571" coordsize="10,20" path="m5943,2591l5953,2591,5953,2571,5943,2571,5943,2591xe" filled="true" fillcolor="#000000" stroked="false">
                <v:path arrowok="t"/>
                <v:fill type="solid"/>
              </v:shape>
            </v:group>
            <v:group style="position:absolute;left:5943;top:2591;width:10;height:20" coordorigin="5943,2591" coordsize="10,20">
              <v:shape style="position:absolute;left:5943;top:2591;width:10;height:20" coordorigin="5943,2591" coordsize="10,20" path="m5943,2610l5953,2610,5953,2591,5943,2591,5943,2610xe" filled="true" fillcolor="#000000" stroked="false">
                <v:path arrowok="t"/>
                <v:fill type="solid"/>
              </v:shape>
            </v:group>
            <v:group style="position:absolute;left:5943;top:2610;width:10;height:20" coordorigin="5943,2610" coordsize="10,20">
              <v:shape style="position:absolute;left:5943;top:2610;width:10;height:20" coordorigin="5943,2610" coordsize="10,20" path="m5943,2629l5953,2629,5953,2610,5943,2610,5943,2629xe" filled="true" fillcolor="#000000" stroked="false">
                <v:path arrowok="t"/>
                <v:fill type="solid"/>
              </v:shape>
            </v:group>
            <v:group style="position:absolute;left:5943;top:2629;width:10;height:20" coordorigin="5943,2629" coordsize="10,20">
              <v:shape style="position:absolute;left:5943;top:2629;width:10;height:20" coordorigin="5943,2629" coordsize="10,20" path="m5943,2648l5953,2648,5953,2629,5943,2629,5943,2648xe" filled="true" fillcolor="#000000" stroked="false">
                <v:path arrowok="t"/>
                <v:fill type="solid"/>
              </v:shape>
            </v:group>
            <v:group style="position:absolute;left:5943;top:2648;width:10;height:20" coordorigin="5943,2648" coordsize="10,20">
              <v:shape style="position:absolute;left:5943;top:2648;width:10;height:20" coordorigin="5943,2648" coordsize="10,20" path="m5943,2667l5953,2667,5953,2648,5943,2648,5943,2667xe" filled="true" fillcolor="#000000" stroked="false">
                <v:path arrowok="t"/>
                <v:fill type="solid"/>
              </v:shape>
            </v:group>
            <v:group style="position:absolute;left:5943;top:2667;width:10;height:20" coordorigin="5943,2667" coordsize="10,20">
              <v:shape style="position:absolute;left:5943;top:2667;width:10;height:20" coordorigin="5943,2667" coordsize="10,20" path="m5943,2687l5953,2687,5953,2667,5943,2667,5943,2687xe" filled="true" fillcolor="#000000" stroked="false">
                <v:path arrowok="t"/>
                <v:fill type="solid"/>
              </v:shape>
            </v:group>
            <v:group style="position:absolute;left:5943;top:2687;width:10;height:20" coordorigin="5943,2687" coordsize="10,20">
              <v:shape style="position:absolute;left:5943;top:2687;width:10;height:20" coordorigin="5943,2687" coordsize="10,20" path="m5943,2706l5953,2706,5953,2687,5943,2687,5943,2706xe" filled="true" fillcolor="#000000" stroked="false">
                <v:path arrowok="t"/>
                <v:fill type="solid"/>
              </v:shape>
            </v:group>
            <v:group style="position:absolute;left:5943;top:2706;width:10;height:20" coordorigin="5943,2706" coordsize="10,20">
              <v:shape style="position:absolute;left:5943;top:2706;width:10;height:20" coordorigin="5943,2706" coordsize="10,20" path="m5943,2725l5953,2725,5953,2706,5943,2706,5943,2725xe" filled="true" fillcolor="#000000" stroked="false">
                <v:path arrowok="t"/>
                <v:fill type="solid"/>
              </v:shape>
            </v:group>
            <v:group style="position:absolute;left:5943;top:2725;width:10;height:20" coordorigin="5943,2725" coordsize="10,20">
              <v:shape style="position:absolute;left:5943;top:2725;width:10;height:20" coordorigin="5943,2725" coordsize="10,20" path="m5943,2744l5953,2744,5953,2725,5943,2725,5943,2744xe" filled="true" fillcolor="#000000" stroked="false">
                <v:path arrowok="t"/>
                <v:fill type="solid"/>
              </v:shape>
              <v:shape style="position:absolute;left:857;top:2648;width:3685;height:108" type="#_x0000_t75" stroked="false">
                <v:imagedata r:id="rId432" o:title=""/>
              </v:shape>
              <v:shape style="position:absolute;left:4518;top:2744;width:1435;height:12" type="#_x0000_t75" stroked="false">
                <v:imagedata r:id="rId433" o:title=""/>
              </v:shape>
              <v:shape style="position:absolute;left:5939;top:2744;width:1095;height:12" type="#_x0000_t75" stroked="false">
                <v:imagedata r:id="rId434" o:title=""/>
              </v:shape>
              <v:shape style="position:absolute;left:7019;top:2744;width:1094;height:12" type="#_x0000_t75" stroked="false">
                <v:imagedata r:id="rId434" o:title=""/>
              </v:shape>
              <v:shape style="position:absolute;left:8099;top:2744;width:1095;height:12" type="#_x0000_t75" stroked="false">
                <v:imagedata r:id="rId434" o:title=""/>
              </v:shape>
            </v:group>
            <v:group style="position:absolute;left:5943;top:2756;width:10;height:20" coordorigin="5943,2756" coordsize="10,20">
              <v:shape style="position:absolute;left:5943;top:2756;width:10;height:20" coordorigin="5943,2756" coordsize="10,20" path="m5943,2775l5953,2775,5953,2756,5943,2756,5943,2775xe" filled="true" fillcolor="#000000" stroked="false">
                <v:path arrowok="t"/>
                <v:fill type="solid"/>
              </v:shape>
            </v:group>
            <v:group style="position:absolute;left:5943;top:2775;width:10;height:20" coordorigin="5943,2775" coordsize="10,20">
              <v:shape style="position:absolute;left:5943;top:2775;width:10;height:20" coordorigin="5943,2775" coordsize="10,20" path="m5943,2795l5953,2795,5953,2775,5943,2775,5943,2795xe" filled="true" fillcolor="#000000" stroked="false">
                <v:path arrowok="t"/>
                <v:fill type="solid"/>
              </v:shape>
            </v:group>
            <v:group style="position:absolute;left:5943;top:2795;width:10;height:20" coordorigin="5943,2795" coordsize="10,20">
              <v:shape style="position:absolute;left:5943;top:2795;width:10;height:20" coordorigin="5943,2795" coordsize="10,20" path="m5943,2814l5953,2814,5953,2795,5943,2795,5943,2814xe" filled="true" fillcolor="#000000" stroked="false">
                <v:path arrowok="t"/>
                <v:fill type="solid"/>
              </v:shape>
            </v:group>
            <v:group style="position:absolute;left:5943;top:2814;width:10;height:20" coordorigin="5943,2814" coordsize="10,20">
              <v:shape style="position:absolute;left:5943;top:2814;width:10;height:20" coordorigin="5943,2814" coordsize="10,20" path="m5943,2833l5953,2833,5953,2814,5943,2814,5943,2833xe" filled="true" fillcolor="#000000" stroked="false">
                <v:path arrowok="t"/>
                <v:fill type="solid"/>
              </v:shape>
            </v:group>
            <v:group style="position:absolute;left:5943;top:2833;width:10;height:20" coordorigin="5943,2833" coordsize="10,20">
              <v:shape style="position:absolute;left:5943;top:2833;width:10;height:20" coordorigin="5943,2833" coordsize="10,20" path="m5943,2852l5953,2852,5953,2833,5943,2833,5943,2852xe" filled="true" fillcolor="#000000" stroked="false">
                <v:path arrowok="t"/>
                <v:fill type="solid"/>
              </v:shape>
            </v:group>
            <v:group style="position:absolute;left:5943;top:2852;width:10;height:20" coordorigin="5943,2852" coordsize="10,20">
              <v:shape style="position:absolute;left:5943;top:2852;width:10;height:20" coordorigin="5943,2852" coordsize="10,20" path="m5943,2871l5953,2871,5953,2852,5943,2852,5943,2871xe" filled="true" fillcolor="#000000" stroked="false">
                <v:path arrowok="t"/>
                <v:fill type="solid"/>
              </v:shape>
            </v:group>
            <v:group style="position:absolute;left:5943;top:2871;width:10;height:20" coordorigin="5943,2871" coordsize="10,20">
              <v:shape style="position:absolute;left:5943;top:2871;width:10;height:20" coordorigin="5943,2871" coordsize="10,20" path="m5943,2891l5953,2891,5953,2871,5943,2871,5943,2891xe" filled="true" fillcolor="#000000" stroked="false">
                <v:path arrowok="t"/>
                <v:fill type="solid"/>
              </v:shape>
            </v:group>
            <v:group style="position:absolute;left:5943;top:2891;width:10;height:20" coordorigin="5943,2891" coordsize="10,20">
              <v:shape style="position:absolute;left:5943;top:2891;width:10;height:20" coordorigin="5943,2891" coordsize="10,20" path="m5943,2910l5953,2910,5953,2891,5943,2891,5943,2910xe" filled="true" fillcolor="#000000" stroked="false">
                <v:path arrowok="t"/>
                <v:fill type="solid"/>
              </v:shape>
            </v:group>
            <v:group style="position:absolute;left:5943;top:2910;width:10;height:20" coordorigin="5943,2910" coordsize="10,20">
              <v:shape style="position:absolute;left:5943;top:2910;width:10;height:20" coordorigin="5943,2910" coordsize="10,20" path="m5943,2929l5953,2929,5953,2910,5943,2910,5943,2929xe" filled="true" fillcolor="#000000" stroked="false">
                <v:path arrowok="t"/>
                <v:fill type="solid"/>
              </v:shape>
            </v:group>
            <v:group style="position:absolute;left:5943;top:2929;width:10;height:20" coordorigin="5943,2929" coordsize="10,20">
              <v:shape style="position:absolute;left:5943;top:2929;width:10;height:20" coordorigin="5943,2929" coordsize="10,20" path="m5943,2948l5953,2948,5953,2929,5943,2929,5943,2948xe" filled="true" fillcolor="#000000" stroked="false">
                <v:path arrowok="t"/>
                <v:fill type="solid"/>
              </v:shape>
              <v:shape style="position:absolute;left:862;top:3116;width:10;height:10" type="#_x0000_t75" stroked="false">
                <v:imagedata r:id="rId404" o:title=""/>
              </v:shape>
              <v:shape style="position:absolute;left:857;top:3116;width:3666;height:10" type="#_x0000_t75" stroked="false">
                <v:imagedata r:id="rId414" o:title=""/>
              </v:shape>
              <v:shape style="position:absolute;left:4513;top:3025;width:1430;height:101" type="#_x0000_t75" stroked="false">
                <v:imagedata r:id="rId435" o:title=""/>
              </v:shape>
            </v:group>
            <v:group style="position:absolute;left:5943;top:2948;width:10;height:20" coordorigin="5943,2948" coordsize="10,20">
              <v:shape style="position:absolute;left:5943;top:2948;width:10;height:20" coordorigin="5943,2948" coordsize="10,20" path="m5943,2967l5953,2967,5953,2948,5943,2948,5943,2967xe" filled="true" fillcolor="#000000" stroked="false">
                <v:path arrowok="t"/>
                <v:fill type="solid"/>
              </v:shape>
            </v:group>
            <v:group style="position:absolute;left:5943;top:2967;width:10;height:20" coordorigin="5943,2967" coordsize="10,20">
              <v:shape style="position:absolute;left:5943;top:2967;width:10;height:20" coordorigin="5943,2967" coordsize="10,20" path="m5943,2987l5953,2987,5953,2967,5943,2967,5943,2987xe" filled="true" fillcolor="#000000" stroked="false">
                <v:path arrowok="t"/>
                <v:fill type="solid"/>
              </v:shape>
            </v:group>
            <v:group style="position:absolute;left:5943;top:2987;width:10;height:20" coordorigin="5943,2987" coordsize="10,20">
              <v:shape style="position:absolute;left:5943;top:2987;width:10;height:20" coordorigin="5943,2987" coordsize="10,20" path="m5943,3006l5953,3006,5953,2987,5943,2987,5943,3006xe" filled="true" fillcolor="#000000" stroked="false">
                <v:path arrowok="t"/>
                <v:fill type="solid"/>
              </v:shape>
            </v:group>
            <v:group style="position:absolute;left:5943;top:3006;width:10;height:20" coordorigin="5943,3006" coordsize="10,20">
              <v:shape style="position:absolute;left:5943;top:3006;width:10;height:20" coordorigin="5943,3006" coordsize="10,20" path="m5943,3025l5953,3025,5953,3006,5943,3006,5943,3025xe" filled="true" fillcolor="#000000" stroked="false">
                <v:path arrowok="t"/>
                <v:fill type="solid"/>
              </v:shape>
              <v:shape style="position:absolute;left:5934;top:3025;width:1090;height:101" type="#_x0000_t75" stroked="false">
                <v:imagedata r:id="rId436" o:title=""/>
              </v:shape>
              <v:shape style="position:absolute;left:7014;top:3025;width:1090;height:101" type="#_x0000_t75" stroked="false">
                <v:imagedata r:id="rId437" o:title=""/>
              </v:shape>
              <v:shape style="position:absolute;left:8113;top:3025;width:1090;height:101" type="#_x0000_t75" stroked="false">
                <v:imagedata r:id="rId438" o:title=""/>
              </v:shape>
            </v:group>
            <v:group style="position:absolute;left:9184;top:3121;width:10;height:2" coordorigin="9184,3121" coordsize="10,2">
              <v:shape style="position:absolute;left:9184;top:3121;width:10;height:2" coordorigin="9184,3121" coordsize="10,0" path="m9184,3121l9194,3121e" filled="false" stroked="true" strokeweight=".48004pt" strokecolor="#000000">
                <v:path arrowok="t"/>
              </v:shape>
            </v:group>
            <w10:wrap type="none"/>
          </v:group>
        </w:pict>
      </w:r>
      <w:r>
        <w:rPr/>
        <w:t>续表：</w:t>
      </w:r>
    </w:p>
    <w:p>
      <w:pPr>
        <w:spacing w:line="240" w:lineRule="auto" w:before="10"/>
        <w:rPr>
          <w:rFonts w:ascii="宋体" w:hAnsi="宋体" w:cs="宋体" w:eastAsia="宋体" w:hint="default"/>
          <w:sz w:val="3"/>
          <w:szCs w:val="3"/>
        </w:rPr>
      </w:pPr>
    </w:p>
    <w:tbl>
      <w:tblPr>
        <w:tblW w:w="0" w:type="auto"/>
        <w:jc w:val="left"/>
        <w:tblInd w:w="121" w:type="dxa"/>
        <w:tblLayout w:type="fixed"/>
        <w:tblCellMar>
          <w:top w:w="0" w:type="dxa"/>
          <w:left w:w="0" w:type="dxa"/>
          <w:bottom w:w="0" w:type="dxa"/>
          <w:right w:w="0" w:type="dxa"/>
        </w:tblCellMar>
        <w:tblLook w:val="01E0"/>
      </w:tblPr>
      <w:tblGrid>
        <w:gridCol w:w="3661"/>
        <w:gridCol w:w="1626"/>
        <w:gridCol w:w="875"/>
        <w:gridCol w:w="1080"/>
        <w:gridCol w:w="1081"/>
      </w:tblGrid>
      <w:tr>
        <w:trPr>
          <w:trHeight w:val="253" w:hRule="exact"/>
        </w:trPr>
        <w:tc>
          <w:tcPr>
            <w:tcW w:w="8323" w:type="dxa"/>
            <w:gridSpan w:val="5"/>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2055"/>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r>
      <w:tr>
        <w:trPr>
          <w:trHeight w:val="78" w:hRule="exact"/>
        </w:trPr>
        <w:tc>
          <w:tcPr>
            <w:tcW w:w="8323" w:type="dxa"/>
            <w:gridSpan w:val="5"/>
            <w:tcBorders>
              <w:top w:val="nil" w:sz="6" w:space="0" w:color="auto"/>
              <w:left w:val="single" w:sz="4" w:space="0" w:color="000000"/>
              <w:bottom w:val="nil" w:sz="6" w:space="0" w:color="auto"/>
              <w:right w:val="single" w:sz="4" w:space="0" w:color="000000"/>
            </w:tcBorders>
          </w:tcPr>
          <w:p>
            <w:pPr/>
          </w:p>
        </w:tc>
      </w:tr>
      <w:tr>
        <w:trPr>
          <w:trHeight w:val="244" w:hRule="exact"/>
        </w:trPr>
        <w:tc>
          <w:tcPr>
            <w:tcW w:w="366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种类</w:t>
            </w:r>
            <w:r>
              <w:rPr>
                <w:rFonts w:ascii="宋体" w:hAnsi="宋体" w:cs="宋体" w:eastAsia="宋体" w:hint="default"/>
                <w:sz w:val="18"/>
                <w:szCs w:val="18"/>
              </w:rPr>
            </w:r>
          </w:p>
        </w:tc>
        <w:tc>
          <w:tcPr>
            <w:tcW w:w="162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left="88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875" w:type="dxa"/>
            <w:tcBorders>
              <w:top w:val="nil" w:sz="6" w:space="0" w:color="auto"/>
              <w:left w:val="nil" w:sz="6" w:space="0" w:color="auto"/>
              <w:bottom w:val="nil" w:sz="6" w:space="0" w:color="auto"/>
              <w:right w:val="single" w:sz="4" w:space="0" w:color="000000"/>
            </w:tcBorders>
          </w:tcPr>
          <w:p>
            <w:pPr/>
          </w:p>
        </w:tc>
        <w:tc>
          <w:tcPr>
            <w:tcW w:w="216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8"/>
              <w:ind w:left="7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r>
      <w:tr>
        <w:trPr>
          <w:trHeight w:val="78" w:hRule="exact"/>
        </w:trPr>
        <w:tc>
          <w:tcPr>
            <w:tcW w:w="3661" w:type="dxa"/>
            <w:tcBorders>
              <w:top w:val="nil" w:sz="6" w:space="0" w:color="auto"/>
              <w:left w:val="single" w:sz="4" w:space="0" w:color="000000"/>
              <w:bottom w:val="nil" w:sz="6" w:space="0" w:color="auto"/>
              <w:right w:val="nil" w:sz="6" w:space="0" w:color="auto"/>
            </w:tcBorders>
          </w:tcPr>
          <w:p>
            <w:pPr/>
          </w:p>
        </w:tc>
        <w:tc>
          <w:tcPr>
            <w:tcW w:w="1626" w:type="dxa"/>
            <w:tcBorders>
              <w:top w:val="nil" w:sz="6" w:space="0" w:color="auto"/>
              <w:left w:val="nil" w:sz="6" w:space="0" w:color="auto"/>
              <w:bottom w:val="nil" w:sz="6" w:space="0" w:color="auto"/>
              <w:right w:val="nil" w:sz="6" w:space="0" w:color="auto"/>
            </w:tcBorders>
          </w:tcPr>
          <w:p>
            <w:pPr/>
          </w:p>
        </w:tc>
        <w:tc>
          <w:tcPr>
            <w:tcW w:w="875" w:type="dxa"/>
            <w:tcBorders>
              <w:top w:val="nil" w:sz="6" w:space="0" w:color="auto"/>
              <w:left w:val="nil" w:sz="6" w:space="0" w:color="auto"/>
              <w:bottom w:val="nil" w:sz="6" w:space="0" w:color="auto"/>
              <w:right w:val="single" w:sz="4" w:space="0" w:color="000000"/>
            </w:tcBorders>
          </w:tcPr>
          <w:p>
            <w:pPr/>
          </w:p>
        </w:tc>
        <w:tc>
          <w:tcPr>
            <w:tcW w:w="2161" w:type="dxa"/>
            <w:gridSpan w:val="2"/>
            <w:tcBorders>
              <w:top w:val="nil" w:sz="6" w:space="0" w:color="auto"/>
              <w:left w:val="nil" w:sz="6" w:space="0" w:color="auto"/>
              <w:bottom w:val="nil" w:sz="6" w:space="0" w:color="auto"/>
              <w:right w:val="nil" w:sz="6" w:space="0" w:color="auto"/>
            </w:tcBorders>
            <w:shd w:val="clear" w:color="auto" w:fill="000000"/>
          </w:tcPr>
          <w:p>
            <w:pPr/>
          </w:p>
        </w:tc>
      </w:tr>
      <w:tr>
        <w:trPr>
          <w:trHeight w:val="244" w:hRule="exact"/>
        </w:trPr>
        <w:tc>
          <w:tcPr>
            <w:tcW w:w="366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tc>
        <w:tc>
          <w:tcPr>
            <w:tcW w:w="162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left="5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87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宋体" w:hAnsi="宋体" w:cs="宋体" w:eastAsia="宋体" w:hint="default"/>
                <w:sz w:val="18"/>
                <w:szCs w:val="18"/>
                <w:u w:val="single" w:color="000000"/>
              </w:rPr>
              <w:t>(%)</w:t>
            </w:r>
            <w:r>
              <w:rPr>
                <w:rFonts w:ascii="宋体" w:hAnsi="宋体" w:cs="宋体" w:eastAsia="宋体" w:hint="default"/>
                <w:sz w:val="18"/>
                <w:szCs w:val="18"/>
              </w:rPr>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108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1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宋体" w:hAnsi="宋体" w:cs="宋体" w:eastAsia="宋体" w:hint="default"/>
                <w:sz w:val="18"/>
                <w:szCs w:val="18"/>
                <w:u w:val="single" w:color="000000"/>
              </w:rPr>
              <w:t>(%)</w:t>
            </w:r>
            <w:r>
              <w:rPr>
                <w:rFonts w:ascii="宋体" w:hAnsi="宋体" w:cs="宋体" w:eastAsia="宋体" w:hint="default"/>
                <w:sz w:val="18"/>
                <w:szCs w:val="18"/>
              </w:rPr>
            </w:r>
          </w:p>
        </w:tc>
      </w:tr>
      <w:tr>
        <w:trPr>
          <w:trHeight w:val="78" w:hRule="exact"/>
        </w:trPr>
        <w:tc>
          <w:tcPr>
            <w:tcW w:w="3661" w:type="dxa"/>
            <w:tcBorders>
              <w:top w:val="nil" w:sz="6" w:space="0" w:color="auto"/>
              <w:left w:val="single" w:sz="4" w:space="0" w:color="000000"/>
              <w:bottom w:val="nil" w:sz="6" w:space="0" w:color="auto"/>
              <w:right w:val="nil" w:sz="6" w:space="0" w:color="auto"/>
            </w:tcBorders>
          </w:tcPr>
          <w:p>
            <w:pPr/>
          </w:p>
        </w:tc>
        <w:tc>
          <w:tcPr>
            <w:tcW w:w="1626" w:type="dxa"/>
            <w:tcBorders>
              <w:top w:val="nil" w:sz="6" w:space="0" w:color="auto"/>
              <w:left w:val="nil" w:sz="6" w:space="0" w:color="auto"/>
              <w:bottom w:val="nil" w:sz="6" w:space="0" w:color="auto"/>
              <w:right w:val="nil" w:sz="6" w:space="0" w:color="auto"/>
            </w:tcBorders>
          </w:tcPr>
          <w:p>
            <w:pPr/>
          </w:p>
        </w:tc>
        <w:tc>
          <w:tcPr>
            <w:tcW w:w="875" w:type="dxa"/>
            <w:tcBorders>
              <w:top w:val="nil" w:sz="6" w:space="0" w:color="auto"/>
              <w:left w:val="nil" w:sz="6" w:space="0" w:color="auto"/>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1" w:type="dxa"/>
            <w:tcBorders>
              <w:top w:val="nil" w:sz="6" w:space="0" w:color="auto"/>
              <w:left w:val="single" w:sz="4" w:space="0" w:color="000000"/>
              <w:bottom w:val="nil" w:sz="6" w:space="0" w:color="auto"/>
              <w:right w:val="single" w:sz="4" w:space="0" w:color="000000"/>
            </w:tcBorders>
          </w:tcPr>
          <w:p>
            <w:pPr/>
          </w:p>
        </w:tc>
      </w:tr>
      <w:tr>
        <w:trPr>
          <w:trHeight w:val="270" w:hRule="exact"/>
        </w:trPr>
        <w:tc>
          <w:tcPr>
            <w:tcW w:w="3661"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单项金额重大（</w:t>
            </w:r>
            <w:r>
              <w:rPr>
                <w:rFonts w:ascii="宋体" w:hAnsi="宋体" w:cs="宋体" w:eastAsia="宋体" w:hint="default"/>
                <w:sz w:val="18"/>
                <w:szCs w:val="18"/>
              </w:rPr>
              <w:t>100</w:t>
            </w:r>
            <w:r>
              <w:rPr>
                <w:rFonts w:ascii="宋体" w:hAnsi="宋体" w:cs="宋体" w:eastAsia="宋体" w:hint="default"/>
                <w:spacing w:val="-48"/>
                <w:sz w:val="18"/>
                <w:szCs w:val="18"/>
              </w:rPr>
              <w:t> </w:t>
            </w:r>
            <w:r>
              <w:rPr>
                <w:rFonts w:ascii="宋体" w:hAnsi="宋体" w:cs="宋体" w:eastAsia="宋体" w:hint="default"/>
                <w:sz w:val="18"/>
                <w:szCs w:val="18"/>
              </w:rPr>
              <w:t>万元以上）</w:t>
            </w:r>
          </w:p>
        </w:tc>
        <w:tc>
          <w:tcPr>
            <w:tcW w:w="1626" w:type="dxa"/>
            <w:tcBorders>
              <w:top w:val="nil" w:sz="6" w:space="0" w:color="auto"/>
              <w:left w:val="single" w:sz="4" w:space="0" w:color="000000"/>
              <w:bottom w:val="nil" w:sz="6" w:space="0" w:color="auto"/>
              <w:right w:val="nil" w:sz="6" w:space="0" w:color="auto"/>
            </w:tcBorders>
          </w:tcPr>
          <w:p>
            <w:pPr/>
          </w:p>
        </w:tc>
        <w:tc>
          <w:tcPr>
            <w:tcW w:w="875" w:type="dxa"/>
            <w:tcBorders>
              <w:top w:val="nil" w:sz="6" w:space="0" w:color="auto"/>
              <w:left w:val="nil" w:sz="6" w:space="0" w:color="auto"/>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1" w:type="dxa"/>
            <w:tcBorders>
              <w:top w:val="nil" w:sz="6" w:space="0" w:color="auto"/>
              <w:left w:val="single" w:sz="4" w:space="0" w:color="000000"/>
              <w:bottom w:val="nil" w:sz="6" w:space="0" w:color="auto"/>
              <w:right w:val="single" w:sz="4" w:space="0" w:color="000000"/>
            </w:tcBorders>
          </w:tcPr>
          <w:p>
            <w:pPr/>
          </w:p>
        </w:tc>
      </w:tr>
      <w:tr>
        <w:trPr>
          <w:trHeight w:val="102" w:hRule="exact"/>
        </w:trPr>
        <w:tc>
          <w:tcPr>
            <w:tcW w:w="3661" w:type="dxa"/>
            <w:tcBorders>
              <w:top w:val="nil" w:sz="6" w:space="0" w:color="auto"/>
              <w:left w:val="single" w:sz="4" w:space="0" w:color="000000"/>
              <w:bottom w:val="nil" w:sz="6" w:space="0" w:color="auto"/>
              <w:right w:val="nil" w:sz="6" w:space="0" w:color="auto"/>
            </w:tcBorders>
          </w:tcPr>
          <w:p>
            <w:pPr/>
          </w:p>
        </w:tc>
        <w:tc>
          <w:tcPr>
            <w:tcW w:w="1626" w:type="dxa"/>
            <w:tcBorders>
              <w:top w:val="nil" w:sz="6" w:space="0" w:color="auto"/>
              <w:left w:val="nil" w:sz="6" w:space="0" w:color="auto"/>
              <w:bottom w:val="nil" w:sz="6" w:space="0" w:color="auto"/>
              <w:right w:val="nil" w:sz="6" w:space="0" w:color="auto"/>
            </w:tcBorders>
          </w:tcPr>
          <w:p>
            <w:pPr/>
          </w:p>
        </w:tc>
        <w:tc>
          <w:tcPr>
            <w:tcW w:w="875" w:type="dxa"/>
            <w:tcBorders>
              <w:top w:val="nil" w:sz="6" w:space="0" w:color="auto"/>
              <w:left w:val="nil" w:sz="6" w:space="0" w:color="auto"/>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1" w:type="dxa"/>
            <w:tcBorders>
              <w:top w:val="nil" w:sz="6" w:space="0" w:color="auto"/>
              <w:left w:val="single" w:sz="4" w:space="0" w:color="000000"/>
              <w:bottom w:val="nil" w:sz="6" w:space="0" w:color="auto"/>
              <w:right w:val="single" w:sz="4" w:space="0" w:color="000000"/>
            </w:tcBorders>
          </w:tcPr>
          <w:p>
            <w:pPr/>
          </w:p>
        </w:tc>
      </w:tr>
      <w:tr>
        <w:trPr>
          <w:trHeight w:val="650" w:hRule="exact"/>
        </w:trPr>
        <w:tc>
          <w:tcPr>
            <w:tcW w:w="8323" w:type="dxa"/>
            <w:gridSpan w:val="5"/>
            <w:tcBorders>
              <w:top w:val="nil" w:sz="6" w:space="0" w:color="auto"/>
              <w:left w:val="single" w:sz="4" w:space="0" w:color="000000"/>
              <w:bottom w:val="nil" w:sz="6" w:space="0" w:color="auto"/>
              <w:right w:val="single" w:sz="4" w:space="0" w:color="000000"/>
            </w:tcBorders>
          </w:tcPr>
          <w:p>
            <w:pPr>
              <w:pStyle w:val="TableParagraph"/>
              <w:spacing w:line="319" w:lineRule="auto" w:before="8"/>
              <w:ind w:left="103" w:right="4764"/>
              <w:jc w:val="left"/>
              <w:rPr>
                <w:rFonts w:ascii="宋体" w:hAnsi="宋体" w:cs="宋体" w:eastAsia="宋体" w:hint="default"/>
                <w:sz w:val="18"/>
                <w:szCs w:val="18"/>
              </w:rPr>
            </w:pPr>
            <w:r>
              <w:rPr>
                <w:rFonts w:ascii="宋体" w:hAnsi="宋体" w:cs="宋体" w:eastAsia="宋体" w:hint="default"/>
                <w:sz w:val="18"/>
                <w:szCs w:val="18"/>
              </w:rPr>
              <w:t>单项金额不重大但按信用风险特征组合后该</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组合的风险较大</w:t>
            </w:r>
          </w:p>
        </w:tc>
      </w:tr>
      <w:tr>
        <w:trPr>
          <w:trHeight w:val="291" w:hRule="exact"/>
        </w:trPr>
        <w:tc>
          <w:tcPr>
            <w:tcW w:w="3661"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其他不重大</w:t>
            </w:r>
          </w:p>
        </w:tc>
        <w:tc>
          <w:tcPr>
            <w:tcW w:w="1626"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left="362"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8,092,342.87</w:t>
            </w:r>
            <w:r>
              <w:rPr>
                <w:rFonts w:ascii="Times New Roman"/>
                <w:sz w:val="18"/>
              </w:rPr>
            </w:r>
          </w:p>
        </w:tc>
        <w:tc>
          <w:tcPr>
            <w:tcW w:w="875" w:type="dxa"/>
            <w:tcBorders>
              <w:top w:val="nil" w:sz="6" w:space="0" w:color="auto"/>
              <w:left w:val="nil" w:sz="6" w:space="0" w:color="auto"/>
              <w:bottom w:val="nil" w:sz="6" w:space="0" w:color="auto"/>
              <w:right w:val="single" w:sz="4" w:space="0" w:color="000000"/>
            </w:tcBorders>
          </w:tcPr>
          <w:p>
            <w:pPr>
              <w:pStyle w:val="TableParagraph"/>
              <w:spacing w:line="240" w:lineRule="auto" w:before="80"/>
              <w:ind w:right="10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100.00</w:t>
            </w:r>
            <w:r>
              <w:rPr>
                <w:rFonts w:ascii="Times New Roman"/>
                <w:spacing w:val="-1"/>
                <w:sz w:val="18"/>
              </w:rPr>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left="48" w:right="0"/>
              <w:jc w:val="center"/>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517,636.68</w:t>
            </w:r>
            <w:r>
              <w:rPr>
                <w:rFonts w:ascii="Times New Roman"/>
                <w:sz w:val="18"/>
              </w:rPr>
            </w:r>
          </w:p>
        </w:tc>
        <w:tc>
          <w:tcPr>
            <w:tcW w:w="1081"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5"/>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6.40</w:t>
            </w:r>
            <w:r>
              <w:rPr>
                <w:rFonts w:ascii="Times New Roman"/>
                <w:spacing w:val="-1"/>
                <w:sz w:val="18"/>
              </w:rPr>
            </w:r>
          </w:p>
        </w:tc>
      </w:tr>
      <w:tr>
        <w:trPr>
          <w:trHeight w:val="108" w:hRule="exact"/>
        </w:trPr>
        <w:tc>
          <w:tcPr>
            <w:tcW w:w="3661" w:type="dxa"/>
            <w:tcBorders>
              <w:top w:val="nil" w:sz="6" w:space="0" w:color="auto"/>
              <w:left w:val="single" w:sz="4" w:space="0" w:color="000000"/>
              <w:bottom w:val="nil" w:sz="6" w:space="0" w:color="auto"/>
              <w:right w:val="nil" w:sz="6" w:space="0" w:color="auto"/>
            </w:tcBorders>
          </w:tcPr>
          <w:p>
            <w:pPr/>
          </w:p>
        </w:tc>
        <w:tc>
          <w:tcPr>
            <w:tcW w:w="1626" w:type="dxa"/>
            <w:tcBorders>
              <w:top w:val="nil" w:sz="6" w:space="0" w:color="auto"/>
              <w:left w:val="nil" w:sz="6" w:space="0" w:color="auto"/>
              <w:bottom w:val="nil" w:sz="6" w:space="0" w:color="auto"/>
              <w:right w:val="nil" w:sz="6" w:space="0" w:color="auto"/>
            </w:tcBorders>
          </w:tcPr>
          <w:p>
            <w:pPr/>
          </w:p>
        </w:tc>
        <w:tc>
          <w:tcPr>
            <w:tcW w:w="875" w:type="dxa"/>
            <w:tcBorders>
              <w:top w:val="nil" w:sz="6" w:space="0" w:color="auto"/>
              <w:left w:val="nil" w:sz="6" w:space="0" w:color="auto"/>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1" w:type="dxa"/>
            <w:tcBorders>
              <w:top w:val="nil" w:sz="6" w:space="0" w:color="auto"/>
              <w:left w:val="single" w:sz="4" w:space="0" w:color="000000"/>
              <w:bottom w:val="nil" w:sz="6" w:space="0" w:color="auto"/>
              <w:right w:val="single" w:sz="4" w:space="0" w:color="000000"/>
            </w:tcBorders>
          </w:tcPr>
          <w:p>
            <w:pPr/>
          </w:p>
        </w:tc>
      </w:tr>
      <w:tr>
        <w:trPr>
          <w:trHeight w:val="370" w:hRule="exact"/>
        </w:trPr>
        <w:tc>
          <w:tcPr>
            <w:tcW w:w="3661"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26"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left="362"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8,092,342.87</w:t>
            </w:r>
            <w:r>
              <w:rPr>
                <w:rFonts w:ascii="Times New Roman"/>
                <w:b/>
                <w:sz w:val="18"/>
              </w:rPr>
            </w:r>
            <w:r>
              <w:rPr>
                <w:rFonts w:ascii="Times New Roman"/>
                <w:sz w:val="18"/>
              </w:rPr>
            </w:r>
          </w:p>
        </w:tc>
        <w:tc>
          <w:tcPr>
            <w:tcW w:w="875" w:type="dxa"/>
            <w:tcBorders>
              <w:top w:val="nil" w:sz="6" w:space="0" w:color="auto"/>
              <w:left w:val="nil" w:sz="6" w:space="0" w:color="auto"/>
              <w:bottom w:val="nil" w:sz="6" w:space="0" w:color="auto"/>
              <w:right w:val="single" w:sz="4" w:space="0" w:color="000000"/>
            </w:tcBorders>
          </w:tcPr>
          <w:p>
            <w:pPr>
              <w:pStyle w:val="TableParagraph"/>
              <w:spacing w:line="240" w:lineRule="auto" w:before="79"/>
              <w:ind w:right="10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100.00</w:t>
            </w:r>
            <w:r>
              <w:rPr>
                <w:rFonts w:ascii="Times New Roman"/>
                <w:b/>
                <w:spacing w:val="-1"/>
                <w:sz w:val="18"/>
              </w:rPr>
            </w:r>
            <w:r>
              <w:rPr>
                <w:rFonts w:ascii="Times New Roman"/>
                <w:spacing w:val="-1"/>
                <w:sz w:val="18"/>
              </w:rPr>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left="48" w:right="0"/>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thick" w:color="000000"/>
              </w:rPr>
              <w:t>517,636.68</w:t>
            </w:r>
            <w:r>
              <w:rPr>
                <w:rFonts w:ascii="Times New Roman"/>
                <w:b/>
                <w:sz w:val="18"/>
              </w:rPr>
            </w:r>
            <w:r>
              <w:rPr>
                <w:rFonts w:ascii="Times New Roman"/>
                <w:sz w:val="18"/>
              </w:rPr>
            </w:r>
          </w:p>
        </w:tc>
        <w:tc>
          <w:tcPr>
            <w:tcW w:w="108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double" w:color="000000"/>
              </w:rPr>
              <w:t>6.40</w:t>
            </w:r>
            <w:r>
              <w:rPr>
                <w:rFonts w:ascii="Times New Roman"/>
                <w:spacing w:val="-1"/>
                <w:sz w:val="18"/>
              </w:rPr>
            </w:r>
          </w:p>
        </w:tc>
      </w:tr>
    </w:tbl>
    <w:p>
      <w:pPr>
        <w:pStyle w:val="BodyText"/>
        <w:spacing w:line="240" w:lineRule="auto" w:before="26"/>
        <w:ind w:left="760" w:right="0"/>
        <w:jc w:val="left"/>
      </w:pPr>
      <w:r>
        <w:rPr/>
        <w:t>注：本公司于资产负债表日，将余额大于</w:t>
      </w:r>
      <w:r>
        <w:rPr>
          <w:spacing w:val="-58"/>
        </w:rPr>
        <w:t> </w:t>
      </w:r>
      <w:r>
        <w:rPr>
          <w:rFonts w:ascii="Times New Roman" w:hAnsi="Times New Roman" w:cs="Times New Roman" w:eastAsia="Times New Roman" w:hint="default"/>
        </w:rPr>
        <w:t>1,000,000.00</w:t>
      </w:r>
      <w:r>
        <w:rPr>
          <w:rFonts w:ascii="Times New Roman" w:hAnsi="Times New Roman" w:cs="Times New Roman" w:eastAsia="Times New Roman" w:hint="default"/>
          <w:spacing w:val="-5"/>
        </w:rPr>
        <w:t> </w:t>
      </w:r>
      <w:r>
        <w:rPr/>
        <w:t>元的应收账款划分为单项金额重大的应收款项，</w:t>
      </w:r>
    </w:p>
    <w:p>
      <w:pPr>
        <w:pStyle w:val="BodyText"/>
        <w:spacing w:line="321" w:lineRule="auto" w:before="100"/>
        <w:ind w:left="340" w:right="167"/>
        <w:jc w:val="left"/>
      </w:pPr>
      <w:r>
        <w:rPr/>
        <w:t>并将账龄超过 </w:t>
      </w:r>
      <w:r>
        <w:rPr>
          <w:rFonts w:ascii="Times New Roman" w:hAnsi="Times New Roman" w:cs="Times New Roman" w:eastAsia="Times New Roman" w:hint="default"/>
        </w:rPr>
        <w:t>5</w:t>
      </w:r>
      <w:r>
        <w:rPr>
          <w:rFonts w:ascii="Times New Roman" w:hAnsi="Times New Roman" w:cs="Times New Roman" w:eastAsia="Times New Roman" w:hint="default"/>
          <w:spacing w:val="26"/>
        </w:rPr>
        <w:t> </w:t>
      </w:r>
      <w:r>
        <w:rPr/>
        <w:t>年的应收账款分类为单项金额不重大但按信用风险特征组合后该组合的风险较大的应收款</w:t>
      </w:r>
      <w:r>
        <w:rPr>
          <w:w w:val="100"/>
        </w:rPr>
        <w:t> </w:t>
      </w:r>
      <w:r>
        <w:rPr/>
        <w:t>项。</w:t>
      </w:r>
    </w:p>
    <w:p>
      <w:pPr>
        <w:pStyle w:val="BodyText"/>
        <w:spacing w:line="240" w:lineRule="auto" w:before="52"/>
        <w:ind w:left="654" w:right="114"/>
        <w:jc w:val="left"/>
      </w:pPr>
      <w:r>
        <w:rPr/>
        <w:pict>
          <v:group style="position:absolute;margin-left:42.839996pt;margin-top:21.223652pt;width:450.5pt;height:.5pt;mso-position-horizontal-relative:page;mso-position-vertical-relative:paragraph;z-index:-1435240" coordorigin="857,424" coordsize="9010,10">
            <v:shape style="position:absolute;left:862;top:424;width:10;height:10" type="#_x0000_t75" stroked="false">
              <v:imagedata r:id="rId404" o:title=""/>
            </v:shape>
            <v:shape style="position:absolute;left:857;top:424;width:3075;height:10" type="#_x0000_t75" stroked="false">
              <v:imagedata r:id="rId405" o:title=""/>
            </v:shape>
            <v:shape style="position:absolute;left:3927;top:424;width:5939;height:10" type="#_x0000_t75" stroked="false">
              <v:imagedata r:id="rId439" o:title=""/>
            </v:shape>
            <w10:wrap type="none"/>
          </v:group>
        </w:pict>
      </w:r>
      <w:r>
        <w:rPr/>
        <w:pict>
          <v:group style="position:absolute;margin-left:196.12999pt;margin-top:37.063641pt;width:296.7pt;height:5.05pt;mso-position-horizontal-relative:page;mso-position-vertical-relative:paragraph;z-index:-1435216" coordorigin="3923,741" coordsize="5934,101">
            <v:shape style="position:absolute;left:3923;top:741;width:3536;height:101" type="#_x0000_t75" stroked="false">
              <v:imagedata r:id="rId440" o:title=""/>
            </v:shape>
            <v:shape style="position:absolute;left:7453;top:832;width:2403;height:10" type="#_x0000_t75" stroked="false">
              <v:imagedata r:id="rId441" o:title=""/>
            </v:shape>
            <w10:wrap type="none"/>
          </v:group>
        </w:pict>
      </w:r>
      <w:r>
        <w:rPr/>
        <w:pict>
          <v:shape style="position:absolute;margin-left:196.369995pt;margin-top:57.463673pt;width:296.235047pt;height:5.04pt;mso-position-horizontal-relative:page;mso-position-vertical-relative:paragraph;z-index:-1435192" type="#_x0000_t75" stroked="false">
            <v:imagedata r:id="rId442" o:title=""/>
          </v:shape>
        </w:pict>
      </w:r>
      <w:r>
        <w:rPr/>
        <w:pict>
          <v:group style="position:absolute;margin-left:42.839996pt;margin-top:77.883675pt;width:450pt;height:5.05pt;mso-position-horizontal-relative:page;mso-position-vertical-relative:paragraph;z-index:-1435168" coordorigin="857,1558" coordsize="9000,101">
            <v:shape style="position:absolute;left:857;top:1558;width:3095;height:101" type="#_x0000_t75" stroked="false">
              <v:imagedata r:id="rId400" o:title=""/>
            </v:shape>
            <v:shape style="position:absolute;left:3927;top:1649;width:5929;height:10" type="#_x0000_t75" stroked="false">
              <v:imagedata r:id="rId401" o:title=""/>
            </v:shape>
            <w10:wrap type="none"/>
          </v:group>
        </w:pict>
      </w:r>
      <w:r>
        <w:rPr/>
        <w:pict>
          <v:group style="position:absolute;margin-left:42.839996pt;margin-top:98.283646pt;width:450pt;height:5.05pt;mso-position-horizontal-relative:page;mso-position-vertical-relative:paragraph;z-index:-1435144" coordorigin="857,1966" coordsize="9000,101">
            <v:shape style="position:absolute;left:857;top:1966;width:3095;height:101" type="#_x0000_t75" stroked="false">
              <v:imagedata r:id="rId402" o:title=""/>
            </v:shape>
            <v:shape style="position:absolute;left:3927;top:2057;width:5929;height:10" type="#_x0000_t75" stroked="false">
              <v:imagedata r:id="rId403" o:title=""/>
            </v:shape>
            <w10:wrap type="none"/>
          </v:group>
        </w:pict>
      </w:r>
      <w:r>
        <w:rPr/>
        <w:t>（</w:t>
      </w:r>
      <w:r>
        <w:rPr>
          <w:rFonts w:ascii="Times New Roman" w:hAnsi="Times New Roman" w:cs="Times New Roman" w:eastAsia="Times New Roman" w:hint="default"/>
        </w:rPr>
        <w:t>2</w:t>
      </w:r>
      <w:r>
        <w:rPr/>
        <w:t>）按账龄分析法计提坏账准备的其他应收款：</w:t>
      </w:r>
    </w:p>
    <w:p>
      <w:pPr>
        <w:spacing w:line="240" w:lineRule="auto" w:before="3"/>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3071"/>
        <w:gridCol w:w="2256"/>
        <w:gridCol w:w="1270"/>
        <w:gridCol w:w="2398"/>
      </w:tblGrid>
      <w:tr>
        <w:trPr>
          <w:trHeight w:val="317" w:hRule="exact"/>
        </w:trPr>
        <w:tc>
          <w:tcPr>
            <w:tcW w:w="3071" w:type="dxa"/>
            <w:tcBorders>
              <w:top w:val="nil" w:sz="6" w:space="0" w:color="auto"/>
              <w:left w:val="single" w:sz="4" w:space="0" w:color="000000"/>
              <w:bottom w:val="nil" w:sz="6" w:space="0" w:color="auto"/>
              <w:right w:val="single" w:sz="4" w:space="0" w:color="000000"/>
            </w:tcBorders>
          </w:tcPr>
          <w:p>
            <w:pPr/>
          </w:p>
        </w:tc>
        <w:tc>
          <w:tcPr>
            <w:tcW w:w="2256" w:type="dxa"/>
            <w:tcBorders>
              <w:top w:val="nil" w:sz="6" w:space="0" w:color="auto"/>
              <w:left w:val="single" w:sz="4" w:space="0" w:color="000000"/>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4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c>
        <w:tc>
          <w:tcPr>
            <w:tcW w:w="2398" w:type="dxa"/>
            <w:tcBorders>
              <w:top w:val="nil" w:sz="6" w:space="0" w:color="auto"/>
              <w:left w:val="nil" w:sz="6" w:space="0" w:color="auto"/>
              <w:bottom w:val="nil" w:sz="6" w:space="0" w:color="auto"/>
              <w:right w:val="single" w:sz="4" w:space="0" w:color="000000"/>
            </w:tcBorders>
          </w:tcPr>
          <w:p>
            <w:pPr/>
          </w:p>
        </w:tc>
      </w:tr>
      <w:tr>
        <w:trPr>
          <w:trHeight w:val="52" w:hRule="exact"/>
        </w:trPr>
        <w:tc>
          <w:tcPr>
            <w:tcW w:w="3071" w:type="dxa"/>
            <w:tcBorders>
              <w:top w:val="nil" w:sz="6" w:space="0" w:color="auto"/>
              <w:left w:val="single" w:sz="4" w:space="0" w:color="000000"/>
              <w:bottom w:val="nil" w:sz="6" w:space="0" w:color="auto"/>
              <w:right w:val="nil" w:sz="6" w:space="0" w:color="auto"/>
            </w:tcBorders>
          </w:tcPr>
          <w:p>
            <w:pPr/>
          </w:p>
        </w:tc>
        <w:tc>
          <w:tcPr>
            <w:tcW w:w="2256"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
        </w:tc>
        <w:tc>
          <w:tcPr>
            <w:tcW w:w="2398" w:type="dxa"/>
            <w:tcBorders>
              <w:top w:val="nil" w:sz="6" w:space="0" w:color="auto"/>
              <w:left w:val="nil" w:sz="6" w:space="0" w:color="auto"/>
              <w:bottom w:val="nil" w:sz="6" w:space="0" w:color="auto"/>
              <w:right w:val="single" w:sz="4" w:space="0" w:color="000000"/>
            </w:tcBorders>
          </w:tcPr>
          <w:p>
            <w:pPr/>
          </w:p>
        </w:tc>
      </w:tr>
      <w:tr>
        <w:trPr>
          <w:trHeight w:val="168" w:hRule="exact"/>
        </w:trPr>
        <w:tc>
          <w:tcPr>
            <w:tcW w:w="3071" w:type="dxa"/>
            <w:tcBorders>
              <w:top w:val="nil" w:sz="6" w:space="0" w:color="auto"/>
              <w:left w:val="single" w:sz="4" w:space="0" w:color="000000"/>
              <w:bottom w:val="single" w:sz="4" w:space="0" w:color="000000"/>
              <w:right w:val="single" w:sz="4" w:space="0" w:color="000000"/>
            </w:tcBorders>
          </w:tcPr>
          <w:p>
            <w:pPr>
              <w:pStyle w:val="TableParagraph"/>
              <w:spacing w:line="180" w:lineRule="exact"/>
              <w:ind w:right="1349"/>
              <w:jc w:val="right"/>
              <w:rPr>
                <w:rFonts w:ascii="宋体" w:hAnsi="宋体" w:cs="宋体" w:eastAsia="宋体" w:hint="default"/>
                <w:sz w:val="18"/>
                <w:szCs w:val="18"/>
              </w:rPr>
            </w:pPr>
            <w:r>
              <w:rPr>
                <w:rFonts w:ascii="宋体" w:hAnsi="宋体" w:cs="宋体" w:eastAsia="宋体" w:hint="default"/>
                <w:sz w:val="18"/>
                <w:szCs w:val="18"/>
              </w:rPr>
              <w:t>账龄</w:t>
            </w:r>
          </w:p>
        </w:tc>
        <w:tc>
          <w:tcPr>
            <w:tcW w:w="2256" w:type="dxa"/>
            <w:tcBorders>
              <w:top w:val="nil" w:sz="6" w:space="0" w:color="auto"/>
              <w:left w:val="single" w:sz="4" w:space="0" w:color="000000"/>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single" w:sz="4" w:space="0" w:color="000000"/>
            </w:tcBorders>
          </w:tcPr>
          <w:p>
            <w:pPr/>
          </w:p>
        </w:tc>
        <w:tc>
          <w:tcPr>
            <w:tcW w:w="2398" w:type="dxa"/>
            <w:tcBorders>
              <w:top w:val="nil" w:sz="6" w:space="0" w:color="auto"/>
              <w:left w:val="single" w:sz="4" w:space="0" w:color="000000"/>
              <w:bottom w:val="nil" w:sz="6" w:space="0" w:color="auto"/>
              <w:right w:val="single" w:sz="4" w:space="0" w:color="000000"/>
            </w:tcBorders>
          </w:tcPr>
          <w:p>
            <w:pPr/>
          </w:p>
        </w:tc>
      </w:tr>
      <w:tr>
        <w:trPr>
          <w:trHeight w:val="188" w:hRule="exact"/>
        </w:trPr>
        <w:tc>
          <w:tcPr>
            <w:tcW w:w="3071" w:type="dxa"/>
            <w:tcBorders>
              <w:top w:val="single" w:sz="4" w:space="0" w:color="000000"/>
              <w:left w:val="single" w:sz="4" w:space="0" w:color="000000"/>
              <w:bottom w:val="nil" w:sz="6" w:space="0" w:color="auto"/>
              <w:right w:val="single" w:sz="4" w:space="0" w:color="000000"/>
            </w:tcBorders>
          </w:tcPr>
          <w:p>
            <w:pPr/>
          </w:p>
        </w:tc>
        <w:tc>
          <w:tcPr>
            <w:tcW w:w="2256" w:type="dxa"/>
            <w:tcBorders>
              <w:top w:val="nil" w:sz="6" w:space="0" w:color="auto"/>
              <w:left w:val="single" w:sz="4" w:space="0" w:color="000000"/>
              <w:bottom w:val="nil" w:sz="6" w:space="0" w:color="auto"/>
              <w:right w:val="nil" w:sz="6" w:space="0" w:color="auto"/>
            </w:tcBorders>
          </w:tcPr>
          <w:p>
            <w:pPr>
              <w:pStyle w:val="TableParagraph"/>
              <w:spacing w:line="168" w:lineRule="exact"/>
              <w:ind w:right="132"/>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3668" w:type="dxa"/>
            <w:gridSpan w:val="2"/>
            <w:tcBorders>
              <w:top w:val="nil" w:sz="6" w:space="0" w:color="auto"/>
              <w:left w:val="nil" w:sz="6" w:space="0" w:color="auto"/>
              <w:bottom w:val="nil" w:sz="6" w:space="0" w:color="auto"/>
              <w:right w:val="single" w:sz="4" w:space="0" w:color="000000"/>
            </w:tcBorders>
          </w:tcPr>
          <w:p>
            <w:pPr>
              <w:pStyle w:val="TableParagraph"/>
              <w:spacing w:line="168" w:lineRule="exact"/>
              <w:ind w:left="173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r>
      <w:tr>
        <w:trPr>
          <w:trHeight w:val="101" w:hRule="exact"/>
        </w:trPr>
        <w:tc>
          <w:tcPr>
            <w:tcW w:w="3071" w:type="dxa"/>
            <w:tcBorders>
              <w:top w:val="nil" w:sz="6" w:space="0" w:color="auto"/>
              <w:left w:val="single" w:sz="4" w:space="0" w:color="000000"/>
              <w:bottom w:val="nil" w:sz="6" w:space="0" w:color="auto"/>
              <w:right w:val="single" w:sz="4" w:space="0" w:color="000000"/>
            </w:tcBorders>
          </w:tcPr>
          <w:p>
            <w:pPr/>
          </w:p>
        </w:tc>
        <w:tc>
          <w:tcPr>
            <w:tcW w:w="2256" w:type="dxa"/>
            <w:tcBorders>
              <w:top w:val="nil" w:sz="6" w:space="0" w:color="auto"/>
              <w:left w:val="single" w:sz="4" w:space="0" w:color="000000"/>
              <w:bottom w:val="nil" w:sz="6" w:space="0" w:color="auto"/>
              <w:right w:val="nil" w:sz="6" w:space="0" w:color="auto"/>
            </w:tcBorders>
          </w:tcPr>
          <w:p>
            <w:pPr/>
          </w:p>
        </w:tc>
        <w:tc>
          <w:tcPr>
            <w:tcW w:w="3668" w:type="dxa"/>
            <w:gridSpan w:val="2"/>
            <w:tcBorders>
              <w:top w:val="nil" w:sz="6" w:space="0" w:color="auto"/>
              <w:left w:val="nil" w:sz="6" w:space="0" w:color="auto"/>
              <w:bottom w:val="nil" w:sz="6" w:space="0" w:color="auto"/>
              <w:right w:val="nil" w:sz="6" w:space="0" w:color="auto"/>
            </w:tcBorders>
          </w:tcPr>
          <w:p>
            <w:pPr/>
          </w:p>
        </w:tc>
      </w:tr>
      <w:tr>
        <w:trPr>
          <w:trHeight w:val="307" w:hRule="exact"/>
        </w:trPr>
        <w:tc>
          <w:tcPr>
            <w:tcW w:w="3071" w:type="dxa"/>
            <w:tcBorders>
              <w:top w:val="nil" w:sz="6" w:space="0" w:color="auto"/>
              <w:left w:val="single" w:sz="4" w:space="0" w:color="000000"/>
              <w:bottom w:val="nil" w:sz="6" w:space="0" w:color="auto"/>
              <w:right w:val="single" w:sz="4" w:space="0" w:color="000000"/>
            </w:tcBorders>
          </w:tcPr>
          <w:p>
            <w:pPr/>
          </w:p>
        </w:tc>
        <w:tc>
          <w:tcPr>
            <w:tcW w:w="225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31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tc>
        <w:tc>
          <w:tcPr>
            <w:tcW w:w="2398" w:type="dxa"/>
            <w:tcBorders>
              <w:top w:val="nil" w:sz="6" w:space="0" w:color="auto"/>
              <w:left w:val="single" w:sz="4" w:space="0" w:color="000000"/>
              <w:bottom w:val="nil" w:sz="6" w:space="0" w:color="auto"/>
              <w:right w:val="single" w:sz="4" w:space="0" w:color="000000"/>
            </w:tcBorders>
          </w:tcPr>
          <w:p>
            <w:pPr/>
          </w:p>
        </w:tc>
      </w:tr>
      <w:tr>
        <w:trPr>
          <w:trHeight w:val="101" w:hRule="exact"/>
        </w:trPr>
        <w:tc>
          <w:tcPr>
            <w:tcW w:w="3071" w:type="dxa"/>
            <w:tcBorders>
              <w:top w:val="nil" w:sz="6" w:space="0" w:color="auto"/>
              <w:left w:val="single" w:sz="4" w:space="0" w:color="000000"/>
              <w:bottom w:val="nil" w:sz="6" w:space="0" w:color="auto"/>
              <w:right w:val="nil" w:sz="6" w:space="0" w:color="auto"/>
            </w:tcBorders>
          </w:tcPr>
          <w:p>
            <w:pPr/>
          </w:p>
        </w:tc>
        <w:tc>
          <w:tcPr>
            <w:tcW w:w="2256"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239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7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25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32,214,777.13</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93.39</w:t>
            </w:r>
          </w:p>
        </w:tc>
        <w:tc>
          <w:tcPr>
            <w:tcW w:w="239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1,600,526.91</w:t>
            </w:r>
          </w:p>
        </w:tc>
      </w:tr>
      <w:tr>
        <w:trPr>
          <w:trHeight w:val="101" w:hRule="exact"/>
        </w:trPr>
        <w:tc>
          <w:tcPr>
            <w:tcW w:w="3071" w:type="dxa"/>
            <w:tcBorders>
              <w:top w:val="nil" w:sz="6" w:space="0" w:color="auto"/>
              <w:left w:val="single" w:sz="4" w:space="0" w:color="000000"/>
              <w:bottom w:val="nil" w:sz="6" w:space="0" w:color="auto"/>
              <w:right w:val="nil" w:sz="6" w:space="0" w:color="auto"/>
            </w:tcBorders>
          </w:tcPr>
          <w:p>
            <w:pPr/>
          </w:p>
        </w:tc>
        <w:tc>
          <w:tcPr>
            <w:tcW w:w="2256"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239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7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5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1,383,089.08</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4.01</w:t>
            </w:r>
          </w:p>
        </w:tc>
        <w:tc>
          <w:tcPr>
            <w:tcW w:w="239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132,417.00</w:t>
            </w:r>
          </w:p>
        </w:tc>
      </w:tr>
      <w:tr>
        <w:trPr>
          <w:trHeight w:val="101" w:hRule="exact"/>
        </w:trPr>
        <w:tc>
          <w:tcPr>
            <w:tcW w:w="3071" w:type="dxa"/>
            <w:tcBorders>
              <w:top w:val="nil" w:sz="6" w:space="0" w:color="auto"/>
              <w:left w:val="single" w:sz="4" w:space="0" w:color="000000"/>
              <w:bottom w:val="nil" w:sz="6" w:space="0" w:color="auto"/>
              <w:right w:val="nil" w:sz="6" w:space="0" w:color="auto"/>
            </w:tcBorders>
          </w:tcPr>
          <w:p>
            <w:pPr/>
          </w:p>
        </w:tc>
        <w:tc>
          <w:tcPr>
            <w:tcW w:w="2256"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239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7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5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521,260.00</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1.51</w:t>
            </w:r>
          </w:p>
        </w:tc>
        <w:tc>
          <w:tcPr>
            <w:tcW w:w="239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104,252.00</w:t>
            </w:r>
          </w:p>
        </w:tc>
      </w:tr>
      <w:tr>
        <w:trPr>
          <w:trHeight w:val="101" w:hRule="exact"/>
        </w:trPr>
        <w:tc>
          <w:tcPr>
            <w:tcW w:w="3071" w:type="dxa"/>
            <w:tcBorders>
              <w:top w:val="nil" w:sz="6" w:space="0" w:color="auto"/>
              <w:left w:val="single" w:sz="4" w:space="0" w:color="000000"/>
              <w:bottom w:val="nil" w:sz="6" w:space="0" w:color="auto"/>
              <w:right w:val="nil" w:sz="6" w:space="0" w:color="auto"/>
            </w:tcBorders>
          </w:tcPr>
          <w:p>
            <w:pPr/>
          </w:p>
        </w:tc>
        <w:tc>
          <w:tcPr>
            <w:tcW w:w="2256"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239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7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5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280,987.32</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0.81</w:t>
            </w:r>
          </w:p>
        </w:tc>
        <w:tc>
          <w:tcPr>
            <w:tcW w:w="239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140,493.66</w:t>
            </w:r>
          </w:p>
        </w:tc>
      </w:tr>
      <w:tr>
        <w:trPr>
          <w:trHeight w:val="101" w:hRule="exact"/>
        </w:trPr>
        <w:tc>
          <w:tcPr>
            <w:tcW w:w="3071" w:type="dxa"/>
            <w:tcBorders>
              <w:top w:val="nil" w:sz="6" w:space="0" w:color="auto"/>
              <w:left w:val="single" w:sz="4" w:space="0" w:color="000000"/>
              <w:bottom w:val="nil" w:sz="6" w:space="0" w:color="auto"/>
              <w:right w:val="nil" w:sz="6" w:space="0" w:color="auto"/>
            </w:tcBorders>
          </w:tcPr>
          <w:p>
            <w:pPr/>
          </w:p>
        </w:tc>
        <w:tc>
          <w:tcPr>
            <w:tcW w:w="2256"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239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7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5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95,096.56</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0.28</w:t>
            </w:r>
          </w:p>
        </w:tc>
        <w:tc>
          <w:tcPr>
            <w:tcW w:w="239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47,548.28</w:t>
            </w:r>
          </w:p>
        </w:tc>
      </w:tr>
      <w:tr>
        <w:trPr>
          <w:trHeight w:val="101" w:hRule="exact"/>
        </w:trPr>
        <w:tc>
          <w:tcPr>
            <w:tcW w:w="3071" w:type="dxa"/>
            <w:tcBorders>
              <w:top w:val="nil" w:sz="6" w:space="0" w:color="auto"/>
              <w:left w:val="single" w:sz="4" w:space="0" w:color="000000"/>
              <w:bottom w:val="nil" w:sz="6" w:space="0" w:color="auto"/>
              <w:right w:val="nil" w:sz="6" w:space="0" w:color="auto"/>
            </w:tcBorders>
          </w:tcPr>
          <w:p>
            <w:pPr/>
          </w:p>
        </w:tc>
        <w:tc>
          <w:tcPr>
            <w:tcW w:w="2256"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239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7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56" w:type="dxa"/>
            <w:tcBorders>
              <w:top w:val="nil" w:sz="6" w:space="0" w:color="auto"/>
              <w:left w:val="single" w:sz="4" w:space="0" w:color="000000"/>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2398" w:type="dxa"/>
            <w:tcBorders>
              <w:top w:val="nil" w:sz="6" w:space="0" w:color="auto"/>
              <w:left w:val="single" w:sz="4" w:space="0" w:color="000000"/>
              <w:bottom w:val="nil" w:sz="6" w:space="0" w:color="auto"/>
              <w:right w:val="single" w:sz="4" w:space="0" w:color="000000"/>
            </w:tcBorders>
          </w:tcPr>
          <w:p>
            <w:pPr/>
          </w:p>
        </w:tc>
      </w:tr>
      <w:tr>
        <w:trPr>
          <w:trHeight w:val="101" w:hRule="exact"/>
        </w:trPr>
        <w:tc>
          <w:tcPr>
            <w:tcW w:w="3071" w:type="dxa"/>
            <w:tcBorders>
              <w:top w:val="nil" w:sz="6" w:space="0" w:color="auto"/>
              <w:left w:val="single" w:sz="4" w:space="0" w:color="000000"/>
              <w:bottom w:val="nil" w:sz="6" w:space="0" w:color="auto"/>
              <w:right w:val="nil" w:sz="6" w:space="0" w:color="auto"/>
            </w:tcBorders>
          </w:tcPr>
          <w:p>
            <w:pPr/>
          </w:p>
        </w:tc>
        <w:tc>
          <w:tcPr>
            <w:tcW w:w="2256"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2398" w:type="dxa"/>
            <w:tcBorders>
              <w:top w:val="nil" w:sz="6" w:space="0" w:color="auto"/>
              <w:left w:val="single" w:sz="4" w:space="0" w:color="000000"/>
              <w:bottom w:val="nil" w:sz="6" w:space="0" w:color="auto"/>
              <w:right w:val="single" w:sz="4" w:space="0" w:color="000000"/>
            </w:tcBorders>
          </w:tcPr>
          <w:p>
            <w:pPr/>
          </w:p>
        </w:tc>
      </w:tr>
      <w:tr>
        <w:trPr>
          <w:trHeight w:val="408" w:hRule="exact"/>
        </w:trPr>
        <w:tc>
          <w:tcPr>
            <w:tcW w:w="307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346"/>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56"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34,495,210.09</w:t>
            </w:r>
            <w:r>
              <w:rPr>
                <w:rFonts w:ascii="Times New Roman"/>
                <w:b/>
                <w:spacing w:val="-1"/>
                <w:sz w:val="18"/>
              </w:rPr>
            </w:r>
            <w:r>
              <w:rPr>
                <w:rFonts w:ascii="Times New Roman"/>
                <w:spacing w:val="-1"/>
                <w:sz w:val="18"/>
              </w:rPr>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100.00</w:t>
            </w:r>
            <w:r>
              <w:rPr>
                <w:rFonts w:ascii="Times New Roman"/>
                <w:b/>
                <w:spacing w:val="-1"/>
                <w:sz w:val="18"/>
              </w:rPr>
            </w:r>
            <w:r>
              <w:rPr>
                <w:rFonts w:ascii="Times New Roman"/>
                <w:spacing w:val="-1"/>
                <w:sz w:val="18"/>
              </w:rPr>
            </w:r>
          </w:p>
        </w:tc>
        <w:tc>
          <w:tcPr>
            <w:tcW w:w="2398"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2,025,237.85</w:t>
            </w:r>
            <w:r>
              <w:rPr>
                <w:rFonts w:ascii="Times New Roman"/>
                <w:b/>
                <w:spacing w:val="-1"/>
                <w:sz w:val="18"/>
              </w:rPr>
            </w:r>
            <w:r>
              <w:rPr>
                <w:rFonts w:ascii="Times New Roman"/>
                <w:spacing w:val="-1"/>
                <w:sz w:val="18"/>
              </w:rPr>
            </w:r>
          </w:p>
        </w:tc>
      </w:tr>
    </w:tbl>
    <w:p>
      <w:pPr>
        <w:spacing w:line="240" w:lineRule="auto" w:before="12"/>
        <w:rPr>
          <w:rFonts w:ascii="宋体" w:hAnsi="宋体" w:cs="宋体" w:eastAsia="宋体" w:hint="default"/>
          <w:sz w:val="23"/>
          <w:szCs w:val="23"/>
        </w:rPr>
      </w:pPr>
    </w:p>
    <w:p>
      <w:pPr>
        <w:tabs>
          <w:tab w:pos="3204" w:val="left" w:leader="none"/>
          <w:tab w:pos="9162" w:val="left" w:leader="none"/>
        </w:tabs>
        <w:spacing w:line="20" w:lineRule="exact"/>
        <w:ind w:left="121" w:right="0" w:firstLine="0"/>
        <w:rPr>
          <w:rFonts w:ascii="宋体" w:hAnsi="宋体" w:cs="宋体" w:eastAsia="宋体" w:hint="default"/>
          <w:sz w:val="2"/>
          <w:szCs w:val="2"/>
        </w:rPr>
      </w:pPr>
      <w:r>
        <w:rPr>
          <w:rFonts w:ascii="宋体"/>
          <w:sz w:val="2"/>
        </w:rPr>
        <w:drawing>
          <wp:inline distT="0" distB="0" distL="0" distR="0">
            <wp:extent cx="6096" cy="6095"/>
            <wp:effectExtent l="0" t="0" r="0" b="0"/>
            <wp:docPr id="15" name="image372.png" descr=""/>
            <wp:cNvGraphicFramePr>
              <a:graphicFrameLocks noChangeAspect="1"/>
            </wp:cNvGraphicFramePr>
            <a:graphic>
              <a:graphicData uri="http://schemas.openxmlformats.org/drawingml/2006/picture">
                <pic:pic>
                  <pic:nvPicPr>
                    <pic:cNvPr id="16" name="image372.png"/>
                    <pic:cNvPicPr/>
                  </pic:nvPicPr>
                  <pic:blipFill>
                    <a:blip r:embed="rId404" cstate="print"/>
                    <a:stretch>
                      <a:fillRect/>
                    </a:stretch>
                  </pic:blipFill>
                  <pic:spPr>
                    <a:xfrm>
                      <a:off x="0" y="0"/>
                      <a:ext cx="6096" cy="6095"/>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1524" cy="6095"/>
            <wp:effectExtent l="0" t="0" r="0" b="0"/>
            <wp:docPr id="17" name="image372.png" descr=""/>
            <wp:cNvGraphicFramePr>
              <a:graphicFrameLocks noChangeAspect="1"/>
            </wp:cNvGraphicFramePr>
            <a:graphic>
              <a:graphicData uri="http://schemas.openxmlformats.org/drawingml/2006/picture">
                <pic:pic>
                  <pic:nvPicPr>
                    <pic:cNvPr id="18" name="image372.png"/>
                    <pic:cNvPicPr/>
                  </pic:nvPicPr>
                  <pic:blipFill>
                    <a:blip r:embed="rId404" cstate="print"/>
                    <a:stretch>
                      <a:fillRect/>
                    </a:stretch>
                  </pic:blipFill>
                  <pic:spPr>
                    <a:xfrm>
                      <a:off x="0" y="0"/>
                      <a:ext cx="1524" cy="6095"/>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6095"/>
            <wp:effectExtent l="0" t="0" r="0" b="0"/>
            <wp:docPr id="19" name="image372.png" descr=""/>
            <wp:cNvGraphicFramePr>
              <a:graphicFrameLocks noChangeAspect="1"/>
            </wp:cNvGraphicFramePr>
            <a:graphic>
              <a:graphicData uri="http://schemas.openxmlformats.org/drawingml/2006/picture">
                <pic:pic>
                  <pic:nvPicPr>
                    <pic:cNvPr id="20" name="image372.png"/>
                    <pic:cNvPicPr/>
                  </pic:nvPicPr>
                  <pic:blipFill>
                    <a:blip r:embed="rId404" cstate="print"/>
                    <a:stretch>
                      <a:fillRect/>
                    </a:stretch>
                  </pic:blipFill>
                  <pic:spPr>
                    <a:xfrm>
                      <a:off x="0" y="0"/>
                      <a:ext cx="6096" cy="6095"/>
                    </a:xfrm>
                    <a:prstGeom prst="rect">
                      <a:avLst/>
                    </a:prstGeom>
                  </pic:spPr>
                </pic:pic>
              </a:graphicData>
            </a:graphic>
          </wp:inline>
        </w:drawing>
      </w:r>
      <w:r>
        <w:rPr>
          <w:rFonts w:ascii="宋体"/>
          <w:sz w:val="2"/>
        </w:rPr>
      </w:r>
    </w:p>
    <w:p>
      <w:pPr>
        <w:spacing w:line="240" w:lineRule="auto" w:before="6"/>
        <w:rPr>
          <w:rFonts w:ascii="宋体" w:hAnsi="宋体" w:cs="宋体" w:eastAsia="宋体" w:hint="default"/>
          <w:sz w:val="29"/>
          <w:szCs w:val="29"/>
        </w:rPr>
      </w:pPr>
    </w:p>
    <w:p>
      <w:pPr>
        <w:spacing w:line="20" w:lineRule="exact"/>
        <w:ind w:left="3216" w:right="0" w:firstLine="0"/>
        <w:rPr>
          <w:rFonts w:ascii="宋体" w:hAnsi="宋体" w:cs="宋体" w:eastAsia="宋体" w:hint="default"/>
          <w:sz w:val="2"/>
          <w:szCs w:val="2"/>
        </w:rPr>
      </w:pPr>
      <w:r>
        <w:rPr>
          <w:rFonts w:ascii="宋体" w:hAnsi="宋体" w:cs="宋体" w:eastAsia="宋体" w:hint="default"/>
          <w:sz w:val="2"/>
          <w:szCs w:val="2"/>
        </w:rPr>
        <w:pict>
          <v:group style="width:297.3pt;height:.5pt;mso-position-horizontal-relative:char;mso-position-vertical-relative:line" coordorigin="0,0" coordsize="5946,10">
            <v:shape style="position:absolute;left:0;top:0;width:3536;height:10" type="#_x0000_t75" stroked="false">
              <v:imagedata r:id="rId443" o:title=""/>
            </v:shape>
            <v:shape style="position:absolute;left:3531;top:0;width:2415;height:10" type="#_x0000_t75" stroked="false">
              <v:imagedata r:id="rId444" o:title=""/>
            </v:shape>
          </v:group>
        </w:pict>
      </w:r>
      <w:r>
        <w:rPr>
          <w:rFonts w:ascii="宋体" w:hAnsi="宋体" w:cs="宋体" w:eastAsia="宋体" w:hint="default"/>
          <w:sz w:val="2"/>
          <w:szCs w:val="2"/>
        </w:rPr>
      </w:r>
    </w:p>
    <w:p>
      <w:pPr>
        <w:spacing w:line="240" w:lineRule="auto" w:before="9"/>
        <w:rPr>
          <w:rFonts w:ascii="宋体" w:hAnsi="宋体" w:cs="宋体" w:eastAsia="宋体" w:hint="default"/>
          <w:sz w:val="22"/>
          <w:szCs w:val="22"/>
        </w:rPr>
      </w:pPr>
    </w:p>
    <w:p>
      <w:pPr>
        <w:spacing w:line="100" w:lineRule="exact"/>
        <w:ind w:left="3197"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298.25pt;height:5.05pt;mso-position-horizontal-relative:char;mso-position-vertical-relative:line" coordorigin="0,0" coordsize="5965,101">
            <v:shape style="position:absolute;left:0;top:0;width:2278;height:101" type="#_x0000_t75" stroked="false">
              <v:imagedata r:id="rId311" o:title=""/>
            </v:shape>
            <v:shape style="position:absolute;left:2273;top:91;width:1282;height:10" type="#_x0000_t75" stroked="false">
              <v:imagedata r:id="rId195" o:title=""/>
            </v:shape>
            <v:shape style="position:absolute;left:3550;top:91;width:2415;height:10" type="#_x0000_t75" stroked="false">
              <v:imagedata r:id="rId300" o:title=""/>
            </v:shape>
          </v:group>
        </w:pict>
      </w:r>
      <w:r>
        <w:rPr>
          <w:rFonts w:ascii="宋体" w:hAnsi="宋体" w:cs="宋体" w:eastAsia="宋体" w:hint="default"/>
          <w:position w:val="-1"/>
          <w:sz w:val="10"/>
          <w:szCs w:val="10"/>
        </w:rPr>
      </w:r>
    </w:p>
    <w:p>
      <w:pPr>
        <w:spacing w:line="240" w:lineRule="auto" w:before="7"/>
        <w:rPr>
          <w:rFonts w:ascii="宋体" w:hAnsi="宋体" w:cs="宋体" w:eastAsia="宋体" w:hint="default"/>
          <w:sz w:val="23"/>
          <w:szCs w:val="23"/>
        </w:rPr>
      </w:pPr>
    </w:p>
    <w:p>
      <w:pPr>
        <w:spacing w:line="100" w:lineRule="exact"/>
        <w:ind w:left="11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2.3pt;height:5.05pt;mso-position-horizontal-relative:char;mso-position-vertical-relative:line" coordorigin="0,0" coordsize="9046,101">
            <v:shape style="position:absolute;left:0;top:0;width:3109;height:101" type="#_x0000_t75" stroked="false">
              <v:imagedata r:id="rId308" o:title=""/>
            </v:shape>
            <v:shape style="position:absolute;left:3085;top:91;width:2273;height:10" type="#_x0000_t75" stroked="false">
              <v:imagedata r:id="rId267" o:title=""/>
            </v:shape>
            <v:shape style="position:absolute;left:5353;top:91;width:1282;height:10" type="#_x0000_t75" stroked="false">
              <v:imagedata r:id="rId195" o:title=""/>
            </v:shape>
            <v:shape style="position:absolute;left:6630;top:91;width:2415;height:10" type="#_x0000_t75" stroked="false">
              <v:imagedata r:id="rId444"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0"/>
          <w:szCs w:val="10"/>
        </w:rPr>
      </w:pPr>
    </w:p>
    <w:p>
      <w:pPr>
        <w:spacing w:line="20" w:lineRule="exact"/>
        <w:ind w:left="131" w:right="0" w:firstLine="0"/>
        <w:rPr>
          <w:rFonts w:ascii="宋体" w:hAnsi="宋体" w:cs="宋体" w:eastAsia="宋体" w:hint="default"/>
          <w:sz w:val="2"/>
          <w:szCs w:val="2"/>
        </w:rPr>
      </w:pPr>
      <w:r>
        <w:rPr>
          <w:rFonts w:ascii="宋体" w:hAnsi="宋体" w:cs="宋体" w:eastAsia="宋体" w:hint="default"/>
          <w:sz w:val="2"/>
          <w:szCs w:val="2"/>
        </w:rPr>
        <w:pict>
          <v:group style="width:451.55pt;height:.5pt;mso-position-horizontal-relative:char;mso-position-vertical-relative:line" coordorigin="0,0" coordsize="9031,10">
            <v:shape style="position:absolute;left:0;top:0;width:3075;height:10" type="#_x0000_t75" stroked="false">
              <v:imagedata r:id="rId303" o:title=""/>
            </v:shape>
            <v:shape style="position:absolute;left:3071;top:0;width:2273;height:10" type="#_x0000_t75" stroked="false">
              <v:imagedata r:id="rId267" o:title=""/>
            </v:shape>
            <v:shape style="position:absolute;left:5339;top:0;width:1282;height:10" type="#_x0000_t75" stroked="false">
              <v:imagedata r:id="rId195" o:title=""/>
            </v:shape>
            <v:shape style="position:absolute;left:6616;top:0;width:2415;height:10" type="#_x0000_t75" stroked="false">
              <v:imagedata r:id="rId300" o:title=""/>
            </v:shape>
          </v:group>
        </w:pict>
      </w:r>
      <w:r>
        <w:rPr>
          <w:rFonts w:ascii="宋体" w:hAnsi="宋体" w:cs="宋体" w:eastAsia="宋体" w:hint="default"/>
          <w:sz w:val="2"/>
          <w:szCs w:val="2"/>
        </w:rPr>
      </w:r>
    </w:p>
    <w:p>
      <w:pPr>
        <w:spacing w:line="240" w:lineRule="auto" w:before="9"/>
        <w:rPr>
          <w:rFonts w:ascii="宋体" w:hAnsi="宋体" w:cs="宋体" w:eastAsia="宋体" w:hint="default"/>
          <w:sz w:val="22"/>
          <w:szCs w:val="22"/>
        </w:rPr>
      </w:pPr>
    </w:p>
    <w:p>
      <w:pPr>
        <w:spacing w:line="100" w:lineRule="exact"/>
        <w:ind w:left="11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2.3pt;height:5.05pt;mso-position-horizontal-relative:char;mso-position-vertical-relative:line" coordorigin="0,0" coordsize="9046,101">
            <v:shape style="position:absolute;left:0;top:0;width:3109;height:101" type="#_x0000_t75" stroked="false">
              <v:imagedata r:id="rId302" o:title=""/>
            </v:shape>
            <v:shape style="position:absolute;left:3085;top:91;width:2273;height:10" type="#_x0000_t75" stroked="false">
              <v:imagedata r:id="rId267" o:title=""/>
            </v:shape>
            <v:shape style="position:absolute;left:5353;top:91;width:1282;height:10" type="#_x0000_t75" stroked="false">
              <v:imagedata r:id="rId195" o:title=""/>
            </v:shape>
            <v:shape style="position:absolute;left:6630;top:91;width:2415;height:10" type="#_x0000_t75" stroked="false">
              <v:imagedata r:id="rId300"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0"/>
          <w:szCs w:val="10"/>
        </w:rPr>
      </w:pPr>
    </w:p>
    <w:p>
      <w:pPr>
        <w:spacing w:line="20" w:lineRule="exact"/>
        <w:ind w:left="131" w:right="0" w:firstLine="0"/>
        <w:rPr>
          <w:rFonts w:ascii="宋体" w:hAnsi="宋体" w:cs="宋体" w:eastAsia="宋体" w:hint="default"/>
          <w:sz w:val="2"/>
          <w:szCs w:val="2"/>
        </w:rPr>
      </w:pPr>
      <w:r>
        <w:rPr>
          <w:rFonts w:ascii="宋体" w:hAnsi="宋体" w:cs="宋体" w:eastAsia="宋体" w:hint="default"/>
          <w:sz w:val="2"/>
          <w:szCs w:val="2"/>
        </w:rPr>
        <w:pict>
          <v:group style="width:451.55pt;height:.5pt;mso-position-horizontal-relative:char;mso-position-vertical-relative:line" coordorigin="0,0" coordsize="9031,10">
            <v:shape style="position:absolute;left:0;top:0;width:3075;height:10" type="#_x0000_t75" stroked="false">
              <v:imagedata r:id="rId303" o:title=""/>
            </v:shape>
            <v:shape style="position:absolute;left:3071;top:0;width:2273;height:10" type="#_x0000_t75" stroked="false">
              <v:imagedata r:id="rId267" o:title=""/>
            </v:shape>
            <v:shape style="position:absolute;left:5339;top:0;width:1282;height:10" type="#_x0000_t75" stroked="false">
              <v:imagedata r:id="rId195" o:title=""/>
            </v:shape>
            <v:shape style="position:absolute;left:6616;top:0;width:2415;height:10" type="#_x0000_t75" stroked="false">
              <v:imagedata r:id="rId300" o:title=""/>
            </v:shape>
          </v:group>
        </w:pict>
      </w:r>
      <w:r>
        <w:rPr>
          <w:rFonts w:ascii="宋体" w:hAnsi="宋体" w:cs="宋体" w:eastAsia="宋体" w:hint="default"/>
          <w:sz w:val="2"/>
          <w:szCs w:val="2"/>
        </w:rPr>
      </w:r>
    </w:p>
    <w:p>
      <w:pPr>
        <w:spacing w:line="240" w:lineRule="auto" w:before="9"/>
        <w:rPr>
          <w:rFonts w:ascii="宋体" w:hAnsi="宋体" w:cs="宋体" w:eastAsia="宋体" w:hint="default"/>
          <w:sz w:val="22"/>
          <w:szCs w:val="22"/>
        </w:rPr>
      </w:pPr>
    </w:p>
    <w:p>
      <w:pPr>
        <w:spacing w:line="100" w:lineRule="exact"/>
        <w:ind w:left="11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3.25pt;height:5.05pt;mso-position-horizontal-relative:char;mso-position-vertical-relative:line" coordorigin="0,0" coordsize="9065,101">
            <v:shape style="position:absolute;left:5;top:91;width:10;height:10" type="#_x0000_t75" stroked="false">
              <v:imagedata r:id="rId404" o:title=""/>
            </v:shape>
            <v:shape style="position:absolute;left:0;top:91;width:3090;height:10" type="#_x0000_t75" stroked="false">
              <v:imagedata r:id="rId445" o:title=""/>
            </v:shape>
            <v:shape style="position:absolute;left:3080;top:0;width:2278;height:101" type="#_x0000_t75" stroked="false">
              <v:imagedata r:id="rId446" o:title=""/>
            </v:shape>
            <v:shape style="position:absolute;left:5348;top:0;width:1287;height:101" type="#_x0000_t75" stroked="false">
              <v:imagedata r:id="rId447" o:title=""/>
            </v:shape>
            <v:shape style="position:absolute;left:6645;top:0;width:2420;height:101" type="#_x0000_t75" stroked="false">
              <v:imagedata r:id="rId448" o:title=""/>
            </v:shape>
            <v:group style="position:absolute;left:9045;top:96;width:10;height:2" coordorigin="9045,96" coordsize="10,2">
              <v:shape style="position:absolute;left:9045;top:96;width:10;height:2" coordorigin="9045,96" coordsize="10,0" path="m9045,96l9055,96e" filled="false" stroked="true" strokeweight=".47998pt" strokecolor="#000000">
                <v:path arrowok="t"/>
              </v:shape>
            </v:group>
          </v:group>
        </w:pict>
      </w:r>
      <w:r>
        <w:rPr>
          <w:rFonts w:ascii="宋体" w:hAnsi="宋体" w:cs="宋体" w:eastAsia="宋体" w:hint="default"/>
          <w:position w:val="-1"/>
          <w:sz w:val="10"/>
          <w:szCs w:val="10"/>
        </w:rPr>
      </w:r>
    </w:p>
    <w:p>
      <w:pPr>
        <w:spacing w:after="0" w:line="100" w:lineRule="exact"/>
        <w:rPr>
          <w:rFonts w:ascii="宋体" w:hAnsi="宋体" w:cs="宋体" w:eastAsia="宋体" w:hint="default"/>
          <w:sz w:val="10"/>
          <w:szCs w:val="10"/>
        </w:rPr>
        <w:sectPr>
          <w:pgSz w:w="11910" w:h="16840"/>
          <w:pgMar w:header="990" w:footer="1184" w:top="1160" w:bottom="1380" w:left="740" w:right="900"/>
        </w:sectPr>
      </w:pPr>
    </w:p>
    <w:tbl>
      <w:tblPr>
        <w:tblW w:w="0" w:type="auto"/>
        <w:jc w:val="left"/>
        <w:tblInd w:w="1287" w:type="dxa"/>
        <w:tblLayout w:type="fixed"/>
        <w:tblCellMar>
          <w:top w:w="0" w:type="dxa"/>
          <w:left w:w="0" w:type="dxa"/>
          <w:bottom w:w="0" w:type="dxa"/>
          <w:right w:w="0" w:type="dxa"/>
        </w:tblCellMar>
        <w:tblLook w:val="01E0"/>
      </w:tblPr>
      <w:tblGrid>
        <w:gridCol w:w="1924"/>
        <w:gridCol w:w="2268"/>
        <w:gridCol w:w="1277"/>
        <w:gridCol w:w="1765"/>
      </w:tblGrid>
      <w:tr>
        <w:trPr>
          <w:trHeight w:val="242" w:hRule="exact"/>
        </w:trPr>
        <w:tc>
          <w:tcPr>
            <w:tcW w:w="1924"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765" w:type="dxa"/>
            <w:tcBorders>
              <w:top w:val="nil" w:sz="6" w:space="0" w:color="auto"/>
              <w:left w:val="nil" w:sz="6" w:space="0" w:color="auto"/>
              <w:bottom w:val="nil" w:sz="6" w:space="0" w:color="auto"/>
              <w:right w:val="nil" w:sz="6" w:space="0" w:color="auto"/>
            </w:tcBorders>
          </w:tcPr>
          <w:p>
            <w:pPr/>
          </w:p>
        </w:tc>
      </w:tr>
      <w:tr>
        <w:trPr>
          <w:trHeight w:val="300" w:hRule="exact"/>
        </w:trPr>
        <w:tc>
          <w:tcPr>
            <w:tcW w:w="1924"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single" w:sz="4" w:space="0" w:color="000000"/>
              <w:right w:val="nil" w:sz="6" w:space="0" w:color="auto"/>
            </w:tcBorders>
          </w:tcPr>
          <w:p>
            <w:pPr>
              <w:pStyle w:val="TableParagraph"/>
              <w:spacing w:line="240" w:lineRule="auto" w:before="56"/>
              <w:ind w:left="439"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765" w:type="dxa"/>
            <w:tcBorders>
              <w:top w:val="nil" w:sz="6" w:space="0" w:color="auto"/>
              <w:left w:val="nil" w:sz="6" w:space="0" w:color="auto"/>
              <w:bottom w:val="nil" w:sz="6" w:space="0" w:color="auto"/>
              <w:right w:val="nil" w:sz="6" w:space="0" w:color="auto"/>
            </w:tcBorders>
          </w:tcPr>
          <w:p>
            <w:pPr/>
          </w:p>
        </w:tc>
      </w:tr>
      <w:tr>
        <w:trPr>
          <w:trHeight w:val="2148" w:hRule="exact"/>
        </w:trPr>
        <w:tc>
          <w:tcPr>
            <w:tcW w:w="192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sz w:val="18"/>
                <w:szCs w:val="18"/>
              </w:rPr>
              <w:t>账龄</w:t>
            </w:r>
          </w:p>
          <w:p>
            <w:pPr>
              <w:pStyle w:val="TableParagraph"/>
              <w:spacing w:line="20" w:lineRule="exact"/>
              <w:ind w:left="195" w:right="0"/>
              <w:jc w:val="left"/>
              <w:rPr>
                <w:rFonts w:ascii="宋体" w:hAnsi="宋体" w:cs="宋体" w:eastAsia="宋体" w:hint="default"/>
                <w:sz w:val="2"/>
                <w:szCs w:val="2"/>
              </w:rPr>
            </w:pPr>
            <w:r>
              <w:rPr>
                <w:rFonts w:ascii="宋体" w:hAnsi="宋体" w:cs="宋体" w:eastAsia="宋体" w:hint="default"/>
                <w:sz w:val="2"/>
                <w:szCs w:val="2"/>
              </w:rPr>
              <w:pict>
                <v:group style="width:18.5pt;height:.5pt;mso-position-horizontal-relative:char;mso-position-vertical-relative:line" coordorigin="0,0" coordsize="370,10">
                  <v:group style="position:absolute;left:5;top:5;width:360;height:2" coordorigin="5,5" coordsize="360,2">
                    <v:shape style="position:absolute;left:5;top:5;width:360;height:2" coordorigin="5,5" coordsize="360,0" path="m5,5l365,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274" w:right="0"/>
              <w:jc w:val="center"/>
              <w:rPr>
                <w:rFonts w:ascii="宋体" w:hAnsi="宋体" w:cs="宋体" w:eastAsia="宋体" w:hint="default"/>
                <w:sz w:val="18"/>
                <w:szCs w:val="18"/>
              </w:rPr>
            </w:pPr>
            <w:r>
              <w:rPr>
                <w:rFonts w:ascii="宋体" w:hAnsi="宋体" w:cs="宋体" w:eastAsia="宋体" w:hint="default"/>
                <w:sz w:val="18"/>
                <w:szCs w:val="18"/>
              </w:rPr>
              <w:t>账面余额</w:t>
            </w:r>
          </w:p>
          <w:p>
            <w:pPr>
              <w:pStyle w:val="TableParagraph"/>
              <w:spacing w:line="20" w:lineRule="exact"/>
              <w:ind w:left="1401" w:right="0"/>
              <w:jc w:val="left"/>
              <w:rPr>
                <w:rFonts w:ascii="宋体" w:hAnsi="宋体" w:cs="宋体" w:eastAsia="宋体" w:hint="default"/>
                <w:sz w:val="2"/>
                <w:szCs w:val="2"/>
              </w:rPr>
            </w:pPr>
            <w:r>
              <w:rPr>
                <w:rFonts w:ascii="宋体" w:hAnsi="宋体" w:cs="宋体" w:eastAsia="宋体" w:hint="default"/>
                <w:sz w:val="2"/>
                <w:szCs w:val="2"/>
              </w:rPr>
              <w:pict>
                <v:group style="width:36.5pt;height:.5pt;mso-position-horizontal-relative:char;mso-position-vertical-relative:line" coordorigin="0,0" coordsize="730,10">
                  <v:group style="position:absolute;left:5;top:5;width:720;height:2" coordorigin="5,5" coordsize="720,2">
                    <v:shape style="position:absolute;left:5;top:5;width:720;height:2" coordorigin="5,5" coordsize="720,0" path="m5,5l725,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0" w:lineRule="exact"/>
              <w:ind w:left="943" w:right="0"/>
              <w:jc w:val="left"/>
              <w:rPr>
                <w:rFonts w:ascii="宋体" w:hAnsi="宋体" w:cs="宋体" w:eastAsia="宋体" w:hint="default"/>
                <w:sz w:val="2"/>
                <w:szCs w:val="2"/>
              </w:rPr>
            </w:pPr>
            <w:r>
              <w:rPr>
                <w:rFonts w:ascii="宋体" w:hAnsi="宋体" w:cs="宋体" w:eastAsia="宋体" w:hint="default"/>
                <w:sz w:val="2"/>
                <w:szCs w:val="2"/>
              </w:rPr>
              <w:pict>
                <v:group style="width:18.5pt;height:.5pt;mso-position-horizontal-relative:char;mso-position-vertical-relative:line" coordorigin="0,0" coordsize="370,10">
                  <v:group style="position:absolute;left:5;top:5;width:360;height:2" coordorigin="5,5" coordsize="360,2">
                    <v:shape style="position:absolute;left:5;top:5;width:360;height:2" coordorigin="5,5" coordsize="360,0" path="m5,5l365,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left="1106" w:right="0"/>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8,092,342.87</w:t>
            </w:r>
            <w:r>
              <w:rPr>
                <w:rFonts w:ascii="Times New Roman"/>
                <w:b/>
                <w:sz w:val="18"/>
              </w:rPr>
            </w:r>
            <w:r>
              <w:rPr>
                <w:rFonts w:ascii="Times New Roman"/>
                <w:sz w:val="18"/>
              </w:rPr>
            </w:r>
          </w:p>
        </w:tc>
        <w:tc>
          <w:tcPr>
            <w:tcW w:w="1277"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p>
          <w:p>
            <w:pPr>
              <w:pStyle w:val="TableParagraph"/>
              <w:spacing w:line="20" w:lineRule="exact"/>
              <w:ind w:left="312" w:right="0"/>
              <w:jc w:val="left"/>
              <w:rPr>
                <w:rFonts w:ascii="宋体" w:hAnsi="宋体" w:cs="宋体" w:eastAsia="宋体" w:hint="default"/>
                <w:sz w:val="2"/>
                <w:szCs w:val="2"/>
              </w:rPr>
            </w:pPr>
            <w:r>
              <w:rPr>
                <w:rFonts w:ascii="宋体" w:hAnsi="宋体" w:cs="宋体" w:eastAsia="宋体" w:hint="default"/>
                <w:sz w:val="2"/>
                <w:szCs w:val="2"/>
              </w:rPr>
              <w:pict>
                <v:group style="width:32.0500pt;height:.5pt;mso-position-horizontal-relative:char;mso-position-vertical-relative:line" coordorigin="0,0" coordsize="641,10">
                  <v:group style="position:absolute;left:5;top:5;width:632;height:2" coordorigin="5,5" coordsize="632,2">
                    <v:shape style="position:absolute;left:5;top:5;width:632;height:2" coordorigin="5,5" coordsize="632,0" path="m5,5l636,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left="667"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thick" w:color="000000"/>
              </w:rPr>
              <w:t>100.00</w:t>
            </w:r>
            <w:r>
              <w:rPr>
                <w:rFonts w:ascii="Times New Roman"/>
                <w:b/>
                <w:sz w:val="18"/>
              </w:rPr>
            </w:r>
            <w:r>
              <w:rPr>
                <w:rFonts w:ascii="Times New Roman"/>
                <w:sz w:val="18"/>
              </w:rPr>
            </w:r>
          </w:p>
        </w:tc>
        <w:tc>
          <w:tcPr>
            <w:tcW w:w="176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840" w:right="0"/>
              <w:jc w:val="left"/>
              <w:rPr>
                <w:rFonts w:ascii="宋体" w:hAnsi="宋体" w:cs="宋体" w:eastAsia="宋体" w:hint="default"/>
                <w:sz w:val="18"/>
                <w:szCs w:val="18"/>
              </w:rPr>
            </w:pPr>
            <w:r>
              <w:rPr>
                <w:rFonts w:ascii="宋体" w:hAnsi="宋体" w:cs="宋体" w:eastAsia="宋体" w:hint="default"/>
                <w:sz w:val="18"/>
                <w:szCs w:val="18"/>
              </w:rPr>
              <w:t>坏账准备</w:t>
            </w:r>
          </w:p>
          <w:p>
            <w:pPr>
              <w:pStyle w:val="TableParagraph"/>
              <w:spacing w:line="20" w:lineRule="exact"/>
              <w:ind w:left="835" w:right="0"/>
              <w:jc w:val="left"/>
              <w:rPr>
                <w:rFonts w:ascii="宋体" w:hAnsi="宋体" w:cs="宋体" w:eastAsia="宋体" w:hint="default"/>
                <w:sz w:val="2"/>
                <w:szCs w:val="2"/>
              </w:rPr>
            </w:pPr>
            <w:r>
              <w:rPr>
                <w:rFonts w:ascii="宋体" w:hAnsi="宋体" w:cs="宋体" w:eastAsia="宋体" w:hint="default"/>
                <w:sz w:val="2"/>
                <w:szCs w:val="2"/>
              </w:rPr>
              <w:pict>
                <v:group style="width:36.550pt;height:.5pt;mso-position-horizontal-relative:char;mso-position-vertical-relative:line" coordorigin="0,0" coordsize="731,10">
                  <v:group style="position:absolute;left:5;top:5;width:721;height:2" coordorigin="5,5" coordsize="721,2">
                    <v:shape style="position:absolute;left:5;top:5;width:721;height:2" coordorigin="5,5" coordsize="721,0" path="m5,5l725,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42"/>
              <w:jc w:val="righ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517,</w:t>
            </w:r>
            <w:r>
              <w:rPr>
                <w:rFonts w:ascii="Times New Roman"/>
                <w:b/>
                <w:sz w:val="18"/>
              </w:rPr>
            </w:r>
            <w:r>
              <w:rPr>
                <w:rFonts w:ascii="Times New Roman"/>
                <w:sz w:val="18"/>
              </w:rPr>
            </w:r>
          </w:p>
        </w:tc>
      </w:tr>
    </w:tbl>
    <w:p>
      <w:pPr>
        <w:spacing w:line="240" w:lineRule="auto" w:before="0"/>
        <w:rPr>
          <w:rFonts w:ascii="宋体" w:hAnsi="宋体" w:cs="宋体" w:eastAsia="宋体" w:hint="default"/>
          <w:sz w:val="20"/>
          <w:szCs w:val="20"/>
        </w:rPr>
      </w:pPr>
      <w:r>
        <w:rPr/>
        <w:pict>
          <v:group style="position:absolute;margin-left:52.560001pt;margin-top:60.119984pt;width:490.3pt;height:.1pt;mso-position-horizontal-relative:page;mso-position-vertical-relative:page;z-index:-1434400" coordorigin="1051,1202" coordsize="9806,2">
            <v:shape style="position:absolute;left:1051;top:1202;width:9806;height:2" coordorigin="1051,1202" coordsize="9806,0" path="m1051,1202l10857,1202e" filled="false" stroked="true" strokeweight=".48pt" strokecolor="#000000">
              <v:path arrowok="t"/>
            </v:shape>
            <w10:wrap type="none"/>
          </v:group>
        </w:pict>
      </w:r>
    </w:p>
    <w:p>
      <w:pPr>
        <w:spacing w:line="240" w:lineRule="auto" w:before="3"/>
        <w:rPr>
          <w:rFonts w:ascii="宋体" w:hAnsi="宋体" w:cs="宋体" w:eastAsia="宋体" w:hint="default"/>
          <w:sz w:val="15"/>
          <w:szCs w:val="15"/>
        </w:rPr>
      </w:pPr>
    </w:p>
    <w:p>
      <w:pPr>
        <w:pStyle w:val="BodyText"/>
        <w:spacing w:line="240" w:lineRule="auto"/>
        <w:ind w:left="767" w:right="0"/>
        <w:jc w:val="left"/>
      </w:pPr>
      <w:r>
        <w:rPr/>
        <w:pict>
          <v:group style="position:absolute;margin-left:42.719986pt;margin-top:-144.596313pt;width:453.35pt;height:122.7pt;mso-position-horizontal-relative:page;mso-position-vertical-relative:paragraph;z-index:-1434328" coordorigin="854,-2892" coordsize="9067,2454">
            <v:shape style="position:absolute;left:862;top:-2892;width:10;height:10" type="#_x0000_t75" stroked="false">
              <v:imagedata r:id="rId404" o:title=""/>
            </v:shape>
            <v:group style="position:absolute;left:862;top:-2887;width:10;height:2" coordorigin="862,-2887" coordsize="10,2">
              <v:shape style="position:absolute;left:862;top:-2887;width:10;height:2" coordorigin="862,-2887" coordsize="10,0" path="m862,-2887l871,-2887e" filled="false" stroked="true" strokeweight=".47998pt" strokecolor="#000000">
                <v:path arrowok="t"/>
              </v:shape>
            </v:group>
            <v:group style="position:absolute;left:871;top:-2887;width:20;height:2" coordorigin="871,-2887" coordsize="20,2">
              <v:shape style="position:absolute;left:871;top:-2887;width:20;height:2" coordorigin="871,-2887" coordsize="20,0" path="m871,-2887l890,-2887e" filled="false" stroked="true" strokeweight=".47998pt" strokecolor="#000000">
                <v:path arrowok="t"/>
              </v:shape>
            </v:group>
            <v:group style="position:absolute;left:890;top:-2887;width:20;height:2" coordorigin="890,-2887" coordsize="20,2">
              <v:shape style="position:absolute;left:890;top:-2887;width:20;height:2" coordorigin="890,-2887" coordsize="20,0" path="m890,-2887l910,-2887e" filled="false" stroked="true" strokeweight=".47998pt" strokecolor="#000000">
                <v:path arrowok="t"/>
              </v:shape>
            </v:group>
            <v:group style="position:absolute;left:910;top:-2887;width:20;height:2" coordorigin="910,-2887" coordsize="20,2">
              <v:shape style="position:absolute;left:910;top:-2887;width:20;height:2" coordorigin="910,-2887" coordsize="20,0" path="m910,-2887l929,-2887e" filled="false" stroked="true" strokeweight=".47998pt" strokecolor="#000000">
                <v:path arrowok="t"/>
              </v:shape>
            </v:group>
            <v:group style="position:absolute;left:929;top:-2887;width:20;height:2" coordorigin="929,-2887" coordsize="20,2">
              <v:shape style="position:absolute;left:929;top:-2887;width:20;height:2" coordorigin="929,-2887" coordsize="20,0" path="m929,-2887l948,-2887e" filled="false" stroked="true" strokeweight=".47998pt" strokecolor="#000000">
                <v:path arrowok="t"/>
              </v:shape>
            </v:group>
            <v:group style="position:absolute;left:948;top:-2887;width:20;height:2" coordorigin="948,-2887" coordsize="20,2">
              <v:shape style="position:absolute;left:948;top:-2887;width:20;height:2" coordorigin="948,-2887" coordsize="20,0" path="m948,-2887l967,-2887e" filled="false" stroked="true" strokeweight=".47998pt" strokecolor="#000000">
                <v:path arrowok="t"/>
              </v:shape>
            </v:group>
            <v:group style="position:absolute;left:967;top:-2887;width:20;height:2" coordorigin="967,-2887" coordsize="20,2">
              <v:shape style="position:absolute;left:967;top:-2887;width:20;height:2" coordorigin="967,-2887" coordsize="20,0" path="m967,-2887l986,-2887e" filled="false" stroked="true" strokeweight=".47998pt" strokecolor="#000000">
                <v:path arrowok="t"/>
              </v:shape>
            </v:group>
            <v:group style="position:absolute;left:986;top:-2887;width:20;height:2" coordorigin="986,-2887" coordsize="20,2">
              <v:shape style="position:absolute;left:986;top:-2887;width:20;height:2" coordorigin="986,-2887" coordsize="20,0" path="m986,-2887l1006,-2887e" filled="false" stroked="true" strokeweight=".47998pt" strokecolor="#000000">
                <v:path arrowok="t"/>
              </v:shape>
            </v:group>
            <v:group style="position:absolute;left:1006;top:-2887;width:20;height:2" coordorigin="1006,-2887" coordsize="20,2">
              <v:shape style="position:absolute;left:1006;top:-2887;width:20;height:2" coordorigin="1006,-2887" coordsize="20,0" path="m1006,-2887l1025,-2887e" filled="false" stroked="true" strokeweight=".47998pt" strokecolor="#000000">
                <v:path arrowok="t"/>
              </v:shape>
            </v:group>
            <v:group style="position:absolute;left:1025;top:-2887;width:20;height:2" coordorigin="1025,-2887" coordsize="20,2">
              <v:shape style="position:absolute;left:1025;top:-2887;width:20;height:2" coordorigin="1025,-2887" coordsize="20,0" path="m1025,-2887l1044,-2887e" filled="false" stroked="true" strokeweight=".47998pt" strokecolor="#000000">
                <v:path arrowok="t"/>
              </v:shape>
            </v:group>
            <v:group style="position:absolute;left:1044;top:-2887;width:20;height:2" coordorigin="1044,-2887" coordsize="20,2">
              <v:shape style="position:absolute;left:1044;top:-2887;width:20;height:2" coordorigin="1044,-2887" coordsize="20,0" path="m1044,-2887l1063,-2887e" filled="false" stroked="true" strokeweight=".47998pt" strokecolor="#000000">
                <v:path arrowok="t"/>
              </v:shape>
            </v:group>
            <v:group style="position:absolute;left:1063;top:-2887;width:20;height:2" coordorigin="1063,-2887" coordsize="20,2">
              <v:shape style="position:absolute;left:1063;top:-2887;width:20;height:2" coordorigin="1063,-2887" coordsize="20,0" path="m1063,-2887l1082,-2887e" filled="false" stroked="true" strokeweight=".47998pt" strokecolor="#000000">
                <v:path arrowok="t"/>
              </v:shape>
            </v:group>
            <v:group style="position:absolute;left:1082;top:-2887;width:20;height:2" coordorigin="1082,-2887" coordsize="20,2">
              <v:shape style="position:absolute;left:1082;top:-2887;width:20;height:2" coordorigin="1082,-2887" coordsize="20,0" path="m1082,-2887l1102,-2887e" filled="false" stroked="true" strokeweight=".47998pt" strokecolor="#000000">
                <v:path arrowok="t"/>
              </v:shape>
            </v:group>
            <v:group style="position:absolute;left:1102;top:-2887;width:20;height:2" coordorigin="1102,-2887" coordsize="20,2">
              <v:shape style="position:absolute;left:1102;top:-2887;width:20;height:2" coordorigin="1102,-2887" coordsize="20,0" path="m1102,-2887l1121,-2887e" filled="false" stroked="true" strokeweight=".47998pt" strokecolor="#000000">
                <v:path arrowok="t"/>
              </v:shape>
            </v:group>
            <v:group style="position:absolute;left:1121;top:-2887;width:20;height:2" coordorigin="1121,-2887" coordsize="20,2">
              <v:shape style="position:absolute;left:1121;top:-2887;width:20;height:2" coordorigin="1121,-2887" coordsize="20,0" path="m1121,-2887l1140,-2887e" filled="false" stroked="true" strokeweight=".47998pt" strokecolor="#000000">
                <v:path arrowok="t"/>
              </v:shape>
            </v:group>
            <v:group style="position:absolute;left:1140;top:-2887;width:20;height:2" coordorigin="1140,-2887" coordsize="20,2">
              <v:shape style="position:absolute;left:1140;top:-2887;width:20;height:2" coordorigin="1140,-2887" coordsize="20,0" path="m1140,-2887l1159,-2887e" filled="false" stroked="true" strokeweight=".47998pt" strokecolor="#000000">
                <v:path arrowok="t"/>
              </v:shape>
            </v:group>
            <v:group style="position:absolute;left:1159;top:-2887;width:20;height:2" coordorigin="1159,-2887" coordsize="20,2">
              <v:shape style="position:absolute;left:1159;top:-2887;width:20;height:2" coordorigin="1159,-2887" coordsize="20,0" path="m1159,-2887l1178,-2887e" filled="false" stroked="true" strokeweight=".47998pt" strokecolor="#000000">
                <v:path arrowok="t"/>
              </v:shape>
            </v:group>
            <v:group style="position:absolute;left:1178;top:-2887;width:20;height:2" coordorigin="1178,-2887" coordsize="20,2">
              <v:shape style="position:absolute;left:1178;top:-2887;width:20;height:2" coordorigin="1178,-2887" coordsize="20,0" path="m1178,-2887l1198,-2887e" filled="false" stroked="true" strokeweight=".47998pt" strokecolor="#000000">
                <v:path arrowok="t"/>
              </v:shape>
            </v:group>
            <v:group style="position:absolute;left:1198;top:-2887;width:20;height:2" coordorigin="1198,-2887" coordsize="20,2">
              <v:shape style="position:absolute;left:1198;top:-2887;width:20;height:2" coordorigin="1198,-2887" coordsize="20,0" path="m1198,-2887l1217,-2887e" filled="false" stroked="true" strokeweight=".47998pt" strokecolor="#000000">
                <v:path arrowok="t"/>
              </v:shape>
            </v:group>
            <v:group style="position:absolute;left:1217;top:-2887;width:20;height:2" coordorigin="1217,-2887" coordsize="20,2">
              <v:shape style="position:absolute;left:1217;top:-2887;width:20;height:2" coordorigin="1217,-2887" coordsize="20,0" path="m1217,-2887l1236,-2887e" filled="false" stroked="true" strokeweight=".47998pt" strokecolor="#000000">
                <v:path arrowok="t"/>
              </v:shape>
            </v:group>
            <v:group style="position:absolute;left:1236;top:-2887;width:20;height:2" coordorigin="1236,-2887" coordsize="20,2">
              <v:shape style="position:absolute;left:1236;top:-2887;width:20;height:2" coordorigin="1236,-2887" coordsize="20,0" path="m1236,-2887l1255,-2887e" filled="false" stroked="true" strokeweight=".47998pt" strokecolor="#000000">
                <v:path arrowok="t"/>
              </v:shape>
            </v:group>
            <v:group style="position:absolute;left:1255;top:-2887;width:20;height:2" coordorigin="1255,-2887" coordsize="20,2">
              <v:shape style="position:absolute;left:1255;top:-2887;width:20;height:2" coordorigin="1255,-2887" coordsize="20,0" path="m1255,-2887l1275,-2887e" filled="false" stroked="true" strokeweight=".47998pt" strokecolor="#000000">
                <v:path arrowok="t"/>
              </v:shape>
            </v:group>
            <v:group style="position:absolute;left:1275;top:-2887;width:20;height:2" coordorigin="1275,-2887" coordsize="20,2">
              <v:shape style="position:absolute;left:1275;top:-2887;width:20;height:2" coordorigin="1275,-2887" coordsize="20,0" path="m1275,-2887l1294,-2887e" filled="false" stroked="true" strokeweight=".47998pt" strokecolor="#000000">
                <v:path arrowok="t"/>
              </v:shape>
            </v:group>
            <v:group style="position:absolute;left:1294;top:-2887;width:20;height:2" coordorigin="1294,-2887" coordsize="20,2">
              <v:shape style="position:absolute;left:1294;top:-2887;width:20;height:2" coordorigin="1294,-2887" coordsize="20,0" path="m1294,-2887l1313,-2887e" filled="false" stroked="true" strokeweight=".47998pt" strokecolor="#000000">
                <v:path arrowok="t"/>
              </v:shape>
            </v:group>
            <v:group style="position:absolute;left:1313;top:-2887;width:20;height:2" coordorigin="1313,-2887" coordsize="20,2">
              <v:shape style="position:absolute;left:1313;top:-2887;width:20;height:2" coordorigin="1313,-2887" coordsize="20,0" path="m1313,-2887l1332,-2887e" filled="false" stroked="true" strokeweight=".47998pt" strokecolor="#000000">
                <v:path arrowok="t"/>
              </v:shape>
            </v:group>
            <v:group style="position:absolute;left:1332;top:-2887;width:20;height:2" coordorigin="1332,-2887" coordsize="20,2">
              <v:shape style="position:absolute;left:1332;top:-2887;width:20;height:2" coordorigin="1332,-2887" coordsize="20,0" path="m1332,-2887l1352,-2887e" filled="false" stroked="true" strokeweight=".47998pt" strokecolor="#000000">
                <v:path arrowok="t"/>
              </v:shape>
            </v:group>
            <v:group style="position:absolute;left:1352;top:-2887;width:20;height:2" coordorigin="1352,-2887" coordsize="20,2">
              <v:shape style="position:absolute;left:1352;top:-2887;width:20;height:2" coordorigin="1352,-2887" coordsize="20,0" path="m1352,-2887l1371,-2887e" filled="false" stroked="true" strokeweight=".47998pt" strokecolor="#000000">
                <v:path arrowok="t"/>
              </v:shape>
            </v:group>
            <v:group style="position:absolute;left:1371;top:-2887;width:20;height:2" coordorigin="1371,-2887" coordsize="20,2">
              <v:shape style="position:absolute;left:1371;top:-2887;width:20;height:2" coordorigin="1371,-2887" coordsize="20,0" path="m1371,-2887l1390,-2887e" filled="false" stroked="true" strokeweight=".47998pt" strokecolor="#000000">
                <v:path arrowok="t"/>
              </v:shape>
            </v:group>
            <v:group style="position:absolute;left:1390;top:-2887;width:20;height:2" coordorigin="1390,-2887" coordsize="20,2">
              <v:shape style="position:absolute;left:1390;top:-2887;width:20;height:2" coordorigin="1390,-2887" coordsize="20,0" path="m1390,-2887l1409,-2887e" filled="false" stroked="true" strokeweight=".47998pt" strokecolor="#000000">
                <v:path arrowok="t"/>
              </v:shape>
            </v:group>
            <v:group style="position:absolute;left:1409;top:-2887;width:20;height:2" coordorigin="1409,-2887" coordsize="20,2">
              <v:shape style="position:absolute;left:1409;top:-2887;width:20;height:2" coordorigin="1409,-2887" coordsize="20,0" path="m1409,-2887l1428,-2887e" filled="false" stroked="true" strokeweight=".47998pt" strokecolor="#000000">
                <v:path arrowok="t"/>
              </v:shape>
            </v:group>
            <v:group style="position:absolute;left:1428;top:-2887;width:20;height:2" coordorigin="1428,-2887" coordsize="20,2">
              <v:shape style="position:absolute;left:1428;top:-2887;width:20;height:2" coordorigin="1428,-2887" coordsize="20,0" path="m1428,-2887l1448,-2887e" filled="false" stroked="true" strokeweight=".47998pt" strokecolor="#000000">
                <v:path arrowok="t"/>
              </v:shape>
            </v:group>
            <v:group style="position:absolute;left:1448;top:-2887;width:20;height:2" coordorigin="1448,-2887" coordsize="20,2">
              <v:shape style="position:absolute;left:1448;top:-2887;width:20;height:2" coordorigin="1448,-2887" coordsize="20,0" path="m1448,-2887l1467,-2887e" filled="false" stroked="true" strokeweight=".47998pt" strokecolor="#000000">
                <v:path arrowok="t"/>
              </v:shape>
            </v:group>
            <v:group style="position:absolute;left:1467;top:-2887;width:20;height:2" coordorigin="1467,-2887" coordsize="20,2">
              <v:shape style="position:absolute;left:1467;top:-2887;width:20;height:2" coordorigin="1467,-2887" coordsize="20,0" path="m1467,-2887l1486,-2887e" filled="false" stroked="true" strokeweight=".47998pt" strokecolor="#000000">
                <v:path arrowok="t"/>
              </v:shape>
            </v:group>
            <v:group style="position:absolute;left:1486;top:-2887;width:20;height:2" coordorigin="1486,-2887" coordsize="20,2">
              <v:shape style="position:absolute;left:1486;top:-2887;width:20;height:2" coordorigin="1486,-2887" coordsize="20,0" path="m1486,-2887l1505,-2887e" filled="false" stroked="true" strokeweight=".47998pt" strokecolor="#000000">
                <v:path arrowok="t"/>
              </v:shape>
            </v:group>
            <v:group style="position:absolute;left:1505;top:-2887;width:20;height:2" coordorigin="1505,-2887" coordsize="20,2">
              <v:shape style="position:absolute;left:1505;top:-2887;width:20;height:2" coordorigin="1505,-2887" coordsize="20,0" path="m1505,-2887l1524,-2887e" filled="false" stroked="true" strokeweight=".47998pt" strokecolor="#000000">
                <v:path arrowok="t"/>
              </v:shape>
            </v:group>
            <v:group style="position:absolute;left:1524;top:-2887;width:20;height:2" coordorigin="1524,-2887" coordsize="20,2">
              <v:shape style="position:absolute;left:1524;top:-2887;width:20;height:2" coordorigin="1524,-2887" coordsize="20,0" path="m1524,-2887l1544,-2887e" filled="false" stroked="true" strokeweight=".47998pt" strokecolor="#000000">
                <v:path arrowok="t"/>
              </v:shape>
            </v:group>
            <v:group style="position:absolute;left:1544;top:-2887;width:20;height:2" coordorigin="1544,-2887" coordsize="20,2">
              <v:shape style="position:absolute;left:1544;top:-2887;width:20;height:2" coordorigin="1544,-2887" coordsize="20,0" path="m1544,-2887l1563,-2887e" filled="false" stroked="true" strokeweight=".47998pt" strokecolor="#000000">
                <v:path arrowok="t"/>
              </v:shape>
            </v:group>
            <v:group style="position:absolute;left:1563;top:-2887;width:20;height:2" coordorigin="1563,-2887" coordsize="20,2">
              <v:shape style="position:absolute;left:1563;top:-2887;width:20;height:2" coordorigin="1563,-2887" coordsize="20,0" path="m1563,-2887l1582,-2887e" filled="false" stroked="true" strokeweight=".47998pt" strokecolor="#000000">
                <v:path arrowok="t"/>
              </v:shape>
            </v:group>
            <v:group style="position:absolute;left:1582;top:-2887;width:20;height:2" coordorigin="1582,-2887" coordsize="20,2">
              <v:shape style="position:absolute;left:1582;top:-2887;width:20;height:2" coordorigin="1582,-2887" coordsize="20,0" path="m1582,-2887l1601,-2887e" filled="false" stroked="true" strokeweight=".47998pt" strokecolor="#000000">
                <v:path arrowok="t"/>
              </v:shape>
            </v:group>
            <v:group style="position:absolute;left:1601;top:-2887;width:20;height:2" coordorigin="1601,-2887" coordsize="20,2">
              <v:shape style="position:absolute;left:1601;top:-2887;width:20;height:2" coordorigin="1601,-2887" coordsize="20,0" path="m1601,-2887l1620,-2887e" filled="false" stroked="true" strokeweight=".47998pt" strokecolor="#000000">
                <v:path arrowok="t"/>
              </v:shape>
            </v:group>
            <v:group style="position:absolute;left:1620;top:-2887;width:20;height:2" coordorigin="1620,-2887" coordsize="20,2">
              <v:shape style="position:absolute;left:1620;top:-2887;width:20;height:2" coordorigin="1620,-2887" coordsize="20,0" path="m1620,-2887l1640,-2887e" filled="false" stroked="true" strokeweight=".47998pt" strokecolor="#000000">
                <v:path arrowok="t"/>
              </v:shape>
            </v:group>
            <v:group style="position:absolute;left:1640;top:-2887;width:20;height:2" coordorigin="1640,-2887" coordsize="20,2">
              <v:shape style="position:absolute;left:1640;top:-2887;width:20;height:2" coordorigin="1640,-2887" coordsize="20,0" path="m1640,-2887l1659,-2887e" filled="false" stroked="true" strokeweight=".47998pt" strokecolor="#000000">
                <v:path arrowok="t"/>
              </v:shape>
            </v:group>
            <v:group style="position:absolute;left:1659;top:-2887;width:20;height:2" coordorigin="1659,-2887" coordsize="20,2">
              <v:shape style="position:absolute;left:1659;top:-2887;width:20;height:2" coordorigin="1659,-2887" coordsize="20,0" path="m1659,-2887l1678,-2887e" filled="false" stroked="true" strokeweight=".47998pt" strokecolor="#000000">
                <v:path arrowok="t"/>
              </v:shape>
            </v:group>
            <v:group style="position:absolute;left:1678;top:-2887;width:20;height:2" coordorigin="1678,-2887" coordsize="20,2">
              <v:shape style="position:absolute;left:1678;top:-2887;width:20;height:2" coordorigin="1678,-2887" coordsize="20,0" path="m1678,-2887l1697,-2887e" filled="false" stroked="true" strokeweight=".47998pt" strokecolor="#000000">
                <v:path arrowok="t"/>
              </v:shape>
            </v:group>
            <v:group style="position:absolute;left:1697;top:-2887;width:20;height:2" coordorigin="1697,-2887" coordsize="20,2">
              <v:shape style="position:absolute;left:1697;top:-2887;width:20;height:2" coordorigin="1697,-2887" coordsize="20,0" path="m1697,-2887l1716,-2887e" filled="false" stroked="true" strokeweight=".47998pt" strokecolor="#000000">
                <v:path arrowok="t"/>
              </v:shape>
            </v:group>
            <v:group style="position:absolute;left:1716;top:-2887;width:20;height:2" coordorigin="1716,-2887" coordsize="20,2">
              <v:shape style="position:absolute;left:1716;top:-2887;width:20;height:2" coordorigin="1716,-2887" coordsize="20,0" path="m1716,-2887l1736,-2887e" filled="false" stroked="true" strokeweight=".47998pt" strokecolor="#000000">
                <v:path arrowok="t"/>
              </v:shape>
            </v:group>
            <v:group style="position:absolute;left:1736;top:-2887;width:20;height:2" coordorigin="1736,-2887" coordsize="20,2">
              <v:shape style="position:absolute;left:1736;top:-2887;width:20;height:2" coordorigin="1736,-2887" coordsize="20,0" path="m1736,-2887l1755,-2887e" filled="false" stroked="true" strokeweight=".47998pt" strokecolor="#000000">
                <v:path arrowok="t"/>
              </v:shape>
            </v:group>
            <v:group style="position:absolute;left:1755;top:-2887;width:20;height:2" coordorigin="1755,-2887" coordsize="20,2">
              <v:shape style="position:absolute;left:1755;top:-2887;width:20;height:2" coordorigin="1755,-2887" coordsize="20,0" path="m1755,-2887l1774,-2887e" filled="false" stroked="true" strokeweight=".47998pt" strokecolor="#000000">
                <v:path arrowok="t"/>
              </v:shape>
            </v:group>
            <v:group style="position:absolute;left:1774;top:-2887;width:20;height:2" coordorigin="1774,-2887" coordsize="20,2">
              <v:shape style="position:absolute;left:1774;top:-2887;width:20;height:2" coordorigin="1774,-2887" coordsize="20,0" path="m1774,-2887l1793,-2887e" filled="false" stroked="true" strokeweight=".47998pt" strokecolor="#000000">
                <v:path arrowok="t"/>
              </v:shape>
            </v:group>
            <v:group style="position:absolute;left:1793;top:-2887;width:20;height:2" coordorigin="1793,-2887" coordsize="20,2">
              <v:shape style="position:absolute;left:1793;top:-2887;width:20;height:2" coordorigin="1793,-2887" coordsize="20,0" path="m1793,-2887l1812,-2887e" filled="false" stroked="true" strokeweight=".47998pt" strokecolor="#000000">
                <v:path arrowok="t"/>
              </v:shape>
            </v:group>
            <v:group style="position:absolute;left:1812;top:-2887;width:20;height:2" coordorigin="1812,-2887" coordsize="20,2">
              <v:shape style="position:absolute;left:1812;top:-2887;width:20;height:2" coordorigin="1812,-2887" coordsize="20,0" path="m1812,-2887l1832,-2887e" filled="false" stroked="true" strokeweight=".47998pt" strokecolor="#000000">
                <v:path arrowok="t"/>
              </v:shape>
            </v:group>
            <v:group style="position:absolute;left:1832;top:-2887;width:20;height:2" coordorigin="1832,-2887" coordsize="20,2">
              <v:shape style="position:absolute;left:1832;top:-2887;width:20;height:2" coordorigin="1832,-2887" coordsize="20,0" path="m1832,-2887l1851,-2887e" filled="false" stroked="true" strokeweight=".47998pt" strokecolor="#000000">
                <v:path arrowok="t"/>
              </v:shape>
            </v:group>
            <v:group style="position:absolute;left:1851;top:-2887;width:20;height:2" coordorigin="1851,-2887" coordsize="20,2">
              <v:shape style="position:absolute;left:1851;top:-2887;width:20;height:2" coordorigin="1851,-2887" coordsize="20,0" path="m1851,-2887l1870,-2887e" filled="false" stroked="true" strokeweight=".47998pt" strokecolor="#000000">
                <v:path arrowok="t"/>
              </v:shape>
            </v:group>
            <v:group style="position:absolute;left:1870;top:-2887;width:20;height:2" coordorigin="1870,-2887" coordsize="20,2">
              <v:shape style="position:absolute;left:1870;top:-2887;width:20;height:2" coordorigin="1870,-2887" coordsize="20,0" path="m1870,-2887l1889,-2887e" filled="false" stroked="true" strokeweight=".47998pt" strokecolor="#000000">
                <v:path arrowok="t"/>
              </v:shape>
            </v:group>
            <v:group style="position:absolute;left:1889;top:-2887;width:20;height:2" coordorigin="1889,-2887" coordsize="20,2">
              <v:shape style="position:absolute;left:1889;top:-2887;width:20;height:2" coordorigin="1889,-2887" coordsize="20,0" path="m1889,-2887l1908,-2887e" filled="false" stroked="true" strokeweight=".47998pt" strokecolor="#000000">
                <v:path arrowok="t"/>
              </v:shape>
            </v:group>
            <v:group style="position:absolute;left:1908;top:-2887;width:20;height:2" coordorigin="1908,-2887" coordsize="20,2">
              <v:shape style="position:absolute;left:1908;top:-2887;width:20;height:2" coordorigin="1908,-2887" coordsize="20,0" path="m1908,-2887l1928,-2887e" filled="false" stroked="true" strokeweight=".47998pt" strokecolor="#000000">
                <v:path arrowok="t"/>
              </v:shape>
            </v:group>
            <v:group style="position:absolute;left:1928;top:-2887;width:20;height:2" coordorigin="1928,-2887" coordsize="20,2">
              <v:shape style="position:absolute;left:1928;top:-2887;width:20;height:2" coordorigin="1928,-2887" coordsize="20,0" path="m1928,-2887l1947,-2887e" filled="false" stroked="true" strokeweight=".47998pt" strokecolor="#000000">
                <v:path arrowok="t"/>
              </v:shape>
            </v:group>
            <v:group style="position:absolute;left:1947;top:-2887;width:20;height:2" coordorigin="1947,-2887" coordsize="20,2">
              <v:shape style="position:absolute;left:1947;top:-2887;width:20;height:2" coordorigin="1947,-2887" coordsize="20,0" path="m1947,-2887l1966,-2887e" filled="false" stroked="true" strokeweight=".47998pt" strokecolor="#000000">
                <v:path arrowok="t"/>
              </v:shape>
            </v:group>
            <v:group style="position:absolute;left:1966;top:-2887;width:20;height:2" coordorigin="1966,-2887" coordsize="20,2">
              <v:shape style="position:absolute;left:1966;top:-2887;width:20;height:2" coordorigin="1966,-2887" coordsize="20,0" path="m1966,-2887l1985,-2887e" filled="false" stroked="true" strokeweight=".47998pt" strokecolor="#000000">
                <v:path arrowok="t"/>
              </v:shape>
            </v:group>
            <v:group style="position:absolute;left:1985;top:-2887;width:20;height:2" coordorigin="1985,-2887" coordsize="20,2">
              <v:shape style="position:absolute;left:1985;top:-2887;width:20;height:2" coordorigin="1985,-2887" coordsize="20,0" path="m1985,-2887l2004,-2887e" filled="false" stroked="true" strokeweight=".47998pt" strokecolor="#000000">
                <v:path arrowok="t"/>
              </v:shape>
            </v:group>
            <v:group style="position:absolute;left:2004;top:-2887;width:20;height:2" coordorigin="2004,-2887" coordsize="20,2">
              <v:shape style="position:absolute;left:2004;top:-2887;width:20;height:2" coordorigin="2004,-2887" coordsize="20,0" path="m2004,-2887l2024,-2887e" filled="false" stroked="true" strokeweight=".47998pt" strokecolor="#000000">
                <v:path arrowok="t"/>
              </v:shape>
            </v:group>
            <v:group style="position:absolute;left:2024;top:-2887;width:20;height:2" coordorigin="2024,-2887" coordsize="20,2">
              <v:shape style="position:absolute;left:2024;top:-2887;width:20;height:2" coordorigin="2024,-2887" coordsize="20,0" path="m2024,-2887l2043,-2887e" filled="false" stroked="true" strokeweight=".47998pt" strokecolor="#000000">
                <v:path arrowok="t"/>
              </v:shape>
            </v:group>
            <v:group style="position:absolute;left:2043;top:-2887;width:20;height:2" coordorigin="2043,-2887" coordsize="20,2">
              <v:shape style="position:absolute;left:2043;top:-2887;width:20;height:2" coordorigin="2043,-2887" coordsize="20,0" path="m2043,-2887l2062,-2887e" filled="false" stroked="true" strokeweight=".47998pt" strokecolor="#000000">
                <v:path arrowok="t"/>
              </v:shape>
            </v:group>
            <v:group style="position:absolute;left:2062;top:-2887;width:20;height:2" coordorigin="2062,-2887" coordsize="20,2">
              <v:shape style="position:absolute;left:2062;top:-2887;width:20;height:2" coordorigin="2062,-2887" coordsize="20,0" path="m2062,-2887l2081,-2887e" filled="false" stroked="true" strokeweight=".47998pt" strokecolor="#000000">
                <v:path arrowok="t"/>
              </v:shape>
            </v:group>
            <v:group style="position:absolute;left:2081;top:-2887;width:20;height:2" coordorigin="2081,-2887" coordsize="20,2">
              <v:shape style="position:absolute;left:2081;top:-2887;width:20;height:2" coordorigin="2081,-2887" coordsize="20,0" path="m2081,-2887l2100,-2887e" filled="false" stroked="true" strokeweight=".47998pt" strokecolor="#000000">
                <v:path arrowok="t"/>
              </v:shape>
            </v:group>
            <v:group style="position:absolute;left:2100;top:-2887;width:20;height:2" coordorigin="2100,-2887" coordsize="20,2">
              <v:shape style="position:absolute;left:2100;top:-2887;width:20;height:2" coordorigin="2100,-2887" coordsize="20,0" path="m2100,-2887l2120,-2887e" filled="false" stroked="true" strokeweight=".47998pt" strokecolor="#000000">
                <v:path arrowok="t"/>
              </v:shape>
            </v:group>
            <v:group style="position:absolute;left:2120;top:-2887;width:20;height:2" coordorigin="2120,-2887" coordsize="20,2">
              <v:shape style="position:absolute;left:2120;top:-2887;width:20;height:2" coordorigin="2120,-2887" coordsize="20,0" path="m2120,-2887l2139,-2887e" filled="false" stroked="true" strokeweight=".47998pt" strokecolor="#000000">
                <v:path arrowok="t"/>
              </v:shape>
            </v:group>
            <v:group style="position:absolute;left:2139;top:-2887;width:20;height:2" coordorigin="2139,-2887" coordsize="20,2">
              <v:shape style="position:absolute;left:2139;top:-2887;width:20;height:2" coordorigin="2139,-2887" coordsize="20,0" path="m2139,-2887l2158,-2887e" filled="false" stroked="true" strokeweight=".47998pt" strokecolor="#000000">
                <v:path arrowok="t"/>
              </v:shape>
            </v:group>
            <v:group style="position:absolute;left:2158;top:-2887;width:20;height:2" coordorigin="2158,-2887" coordsize="20,2">
              <v:shape style="position:absolute;left:2158;top:-2887;width:20;height:2" coordorigin="2158,-2887" coordsize="20,0" path="m2158,-2887l2177,-2887e" filled="false" stroked="true" strokeweight=".47998pt" strokecolor="#000000">
                <v:path arrowok="t"/>
              </v:shape>
            </v:group>
            <v:group style="position:absolute;left:2177;top:-2887;width:20;height:2" coordorigin="2177,-2887" coordsize="20,2">
              <v:shape style="position:absolute;left:2177;top:-2887;width:20;height:2" coordorigin="2177,-2887" coordsize="20,0" path="m2177,-2887l2196,-2887e" filled="false" stroked="true" strokeweight=".47998pt" strokecolor="#000000">
                <v:path arrowok="t"/>
              </v:shape>
            </v:group>
            <v:group style="position:absolute;left:2196;top:-2887;width:20;height:2" coordorigin="2196,-2887" coordsize="20,2">
              <v:shape style="position:absolute;left:2196;top:-2887;width:20;height:2" coordorigin="2196,-2887" coordsize="20,0" path="m2196,-2887l2216,-2887e" filled="false" stroked="true" strokeweight=".47998pt" strokecolor="#000000">
                <v:path arrowok="t"/>
              </v:shape>
            </v:group>
            <v:group style="position:absolute;left:2216;top:-2887;width:20;height:2" coordorigin="2216,-2887" coordsize="20,2">
              <v:shape style="position:absolute;left:2216;top:-2887;width:20;height:2" coordorigin="2216,-2887" coordsize="20,0" path="m2216,-2887l2235,-2887e" filled="false" stroked="true" strokeweight=".47998pt" strokecolor="#000000">
                <v:path arrowok="t"/>
              </v:shape>
            </v:group>
            <v:group style="position:absolute;left:2235;top:-2887;width:20;height:2" coordorigin="2235,-2887" coordsize="20,2">
              <v:shape style="position:absolute;left:2235;top:-2887;width:20;height:2" coordorigin="2235,-2887" coordsize="20,0" path="m2235,-2887l2254,-2887e" filled="false" stroked="true" strokeweight=".47998pt" strokecolor="#000000">
                <v:path arrowok="t"/>
              </v:shape>
            </v:group>
            <v:group style="position:absolute;left:2254;top:-2887;width:20;height:2" coordorigin="2254,-2887" coordsize="20,2">
              <v:shape style="position:absolute;left:2254;top:-2887;width:20;height:2" coordorigin="2254,-2887" coordsize="20,0" path="m2254,-2887l2273,-2887e" filled="false" stroked="true" strokeweight=".47998pt" strokecolor="#000000">
                <v:path arrowok="t"/>
              </v:shape>
            </v:group>
            <v:group style="position:absolute;left:2273;top:-2887;width:20;height:2" coordorigin="2273,-2887" coordsize="20,2">
              <v:shape style="position:absolute;left:2273;top:-2887;width:20;height:2" coordorigin="2273,-2887" coordsize="20,0" path="m2273,-2887l2292,-2887e" filled="false" stroked="true" strokeweight=".47998pt" strokecolor="#000000">
                <v:path arrowok="t"/>
              </v:shape>
            </v:group>
            <v:group style="position:absolute;left:2292;top:-2887;width:20;height:2" coordorigin="2292,-2887" coordsize="20,2">
              <v:shape style="position:absolute;left:2292;top:-2887;width:20;height:2" coordorigin="2292,-2887" coordsize="20,0" path="m2292,-2887l2312,-2887e" filled="false" stroked="true" strokeweight=".47998pt" strokecolor="#000000">
                <v:path arrowok="t"/>
              </v:shape>
            </v:group>
            <v:group style="position:absolute;left:2312;top:-2887;width:20;height:2" coordorigin="2312,-2887" coordsize="20,2">
              <v:shape style="position:absolute;left:2312;top:-2887;width:20;height:2" coordorigin="2312,-2887" coordsize="20,0" path="m2312,-2887l2331,-2887e" filled="false" stroked="true" strokeweight=".47998pt" strokecolor="#000000">
                <v:path arrowok="t"/>
              </v:shape>
            </v:group>
            <v:group style="position:absolute;left:2331;top:-2887;width:20;height:2" coordorigin="2331,-2887" coordsize="20,2">
              <v:shape style="position:absolute;left:2331;top:-2887;width:20;height:2" coordorigin="2331,-2887" coordsize="20,0" path="m2331,-2887l2350,-2887e" filled="false" stroked="true" strokeweight=".47998pt" strokecolor="#000000">
                <v:path arrowok="t"/>
              </v:shape>
            </v:group>
            <v:group style="position:absolute;left:2350;top:-2887;width:20;height:2" coordorigin="2350,-2887" coordsize="20,2">
              <v:shape style="position:absolute;left:2350;top:-2887;width:20;height:2" coordorigin="2350,-2887" coordsize="20,0" path="m2350,-2887l2369,-2887e" filled="false" stroked="true" strokeweight=".47998pt" strokecolor="#000000">
                <v:path arrowok="t"/>
              </v:shape>
            </v:group>
            <v:group style="position:absolute;left:2369;top:-2887;width:20;height:2" coordorigin="2369,-2887" coordsize="20,2">
              <v:shape style="position:absolute;left:2369;top:-2887;width:20;height:2" coordorigin="2369,-2887" coordsize="20,0" path="m2369,-2887l2388,-2887e" filled="false" stroked="true" strokeweight=".47998pt" strokecolor="#000000">
                <v:path arrowok="t"/>
              </v:shape>
            </v:group>
            <v:group style="position:absolute;left:2388;top:-2887;width:20;height:2" coordorigin="2388,-2887" coordsize="20,2">
              <v:shape style="position:absolute;left:2388;top:-2887;width:20;height:2" coordorigin="2388,-2887" coordsize="20,0" path="m2388,-2887l2408,-2887e" filled="false" stroked="true" strokeweight=".47998pt" strokecolor="#000000">
                <v:path arrowok="t"/>
              </v:shape>
            </v:group>
            <v:group style="position:absolute;left:2408;top:-2887;width:20;height:2" coordorigin="2408,-2887" coordsize="20,2">
              <v:shape style="position:absolute;left:2408;top:-2887;width:20;height:2" coordorigin="2408,-2887" coordsize="20,0" path="m2408,-2887l2427,-2887e" filled="false" stroked="true" strokeweight=".47998pt" strokecolor="#000000">
                <v:path arrowok="t"/>
              </v:shape>
            </v:group>
            <v:group style="position:absolute;left:2427;top:-2887;width:20;height:2" coordorigin="2427,-2887" coordsize="20,2">
              <v:shape style="position:absolute;left:2427;top:-2887;width:20;height:2" coordorigin="2427,-2887" coordsize="20,0" path="m2427,-2887l2446,-2887e" filled="false" stroked="true" strokeweight=".47998pt" strokecolor="#000000">
                <v:path arrowok="t"/>
              </v:shape>
            </v:group>
            <v:group style="position:absolute;left:2446;top:-2887;width:20;height:2" coordorigin="2446,-2887" coordsize="20,2">
              <v:shape style="position:absolute;left:2446;top:-2887;width:20;height:2" coordorigin="2446,-2887" coordsize="20,0" path="m2446,-2887l2465,-2887e" filled="false" stroked="true" strokeweight=".47998pt" strokecolor="#000000">
                <v:path arrowok="t"/>
              </v:shape>
            </v:group>
            <v:group style="position:absolute;left:2465;top:-2887;width:20;height:2" coordorigin="2465,-2887" coordsize="20,2">
              <v:shape style="position:absolute;left:2465;top:-2887;width:20;height:2" coordorigin="2465,-2887" coordsize="20,0" path="m2465,-2887l2484,-2887e" filled="false" stroked="true" strokeweight=".47998pt" strokecolor="#000000">
                <v:path arrowok="t"/>
              </v:shape>
            </v:group>
            <v:group style="position:absolute;left:2484;top:-2887;width:20;height:2" coordorigin="2484,-2887" coordsize="20,2">
              <v:shape style="position:absolute;left:2484;top:-2887;width:20;height:2" coordorigin="2484,-2887" coordsize="20,0" path="m2484,-2887l2504,-2887e" filled="false" stroked="true" strokeweight=".47998pt" strokecolor="#000000">
                <v:path arrowok="t"/>
              </v:shape>
            </v:group>
            <v:group style="position:absolute;left:2504;top:-2887;width:20;height:2" coordorigin="2504,-2887" coordsize="20,2">
              <v:shape style="position:absolute;left:2504;top:-2887;width:20;height:2" coordorigin="2504,-2887" coordsize="20,0" path="m2504,-2887l2523,-2887e" filled="false" stroked="true" strokeweight=".47998pt" strokecolor="#000000">
                <v:path arrowok="t"/>
              </v:shape>
            </v:group>
            <v:group style="position:absolute;left:2523;top:-2887;width:20;height:2" coordorigin="2523,-2887" coordsize="20,2">
              <v:shape style="position:absolute;left:2523;top:-2887;width:20;height:2" coordorigin="2523,-2887" coordsize="20,0" path="m2523,-2887l2542,-2887e" filled="false" stroked="true" strokeweight=".47998pt" strokecolor="#000000">
                <v:path arrowok="t"/>
              </v:shape>
            </v:group>
            <v:group style="position:absolute;left:2542;top:-2887;width:20;height:2" coordorigin="2542,-2887" coordsize="20,2">
              <v:shape style="position:absolute;left:2542;top:-2887;width:20;height:2" coordorigin="2542,-2887" coordsize="20,0" path="m2542,-2887l2561,-2887e" filled="false" stroked="true" strokeweight=".47998pt" strokecolor="#000000">
                <v:path arrowok="t"/>
              </v:shape>
            </v:group>
            <v:group style="position:absolute;left:2561;top:-2887;width:20;height:2" coordorigin="2561,-2887" coordsize="20,2">
              <v:shape style="position:absolute;left:2561;top:-2887;width:20;height:2" coordorigin="2561,-2887" coordsize="20,0" path="m2561,-2887l2580,-2887e" filled="false" stroked="true" strokeweight=".47998pt" strokecolor="#000000">
                <v:path arrowok="t"/>
              </v:shape>
            </v:group>
            <v:group style="position:absolute;left:2580;top:-2887;width:20;height:2" coordorigin="2580,-2887" coordsize="20,2">
              <v:shape style="position:absolute;left:2580;top:-2887;width:20;height:2" coordorigin="2580,-2887" coordsize="20,0" path="m2580,-2887l2600,-2887e" filled="false" stroked="true" strokeweight=".47998pt" strokecolor="#000000">
                <v:path arrowok="t"/>
              </v:shape>
            </v:group>
            <v:group style="position:absolute;left:2600;top:-2887;width:20;height:2" coordorigin="2600,-2887" coordsize="20,2">
              <v:shape style="position:absolute;left:2600;top:-2887;width:20;height:2" coordorigin="2600,-2887" coordsize="20,0" path="m2600,-2887l2619,-2887e" filled="false" stroked="true" strokeweight=".47998pt" strokecolor="#000000">
                <v:path arrowok="t"/>
              </v:shape>
            </v:group>
            <v:group style="position:absolute;left:2619;top:-2887;width:20;height:2" coordorigin="2619,-2887" coordsize="20,2">
              <v:shape style="position:absolute;left:2619;top:-2887;width:20;height:2" coordorigin="2619,-2887" coordsize="20,0" path="m2619,-2887l2638,-2887e" filled="false" stroked="true" strokeweight=".47998pt" strokecolor="#000000">
                <v:path arrowok="t"/>
              </v:shape>
            </v:group>
            <v:group style="position:absolute;left:2638;top:-2887;width:20;height:2" coordorigin="2638,-2887" coordsize="20,2">
              <v:shape style="position:absolute;left:2638;top:-2887;width:20;height:2" coordorigin="2638,-2887" coordsize="20,0" path="m2638,-2887l2657,-2887e" filled="false" stroked="true" strokeweight=".47998pt" strokecolor="#000000">
                <v:path arrowok="t"/>
              </v:shape>
            </v:group>
            <v:group style="position:absolute;left:2657;top:-2887;width:20;height:2" coordorigin="2657,-2887" coordsize="20,2">
              <v:shape style="position:absolute;left:2657;top:-2887;width:20;height:2" coordorigin="2657,-2887" coordsize="20,0" path="m2657,-2887l2676,-2887e" filled="false" stroked="true" strokeweight=".47998pt" strokecolor="#000000">
                <v:path arrowok="t"/>
              </v:shape>
            </v:group>
            <v:group style="position:absolute;left:2676;top:-2887;width:20;height:2" coordorigin="2676,-2887" coordsize="20,2">
              <v:shape style="position:absolute;left:2676;top:-2887;width:20;height:2" coordorigin="2676,-2887" coordsize="20,0" path="m2676,-2887l2696,-2887e" filled="false" stroked="true" strokeweight=".47998pt" strokecolor="#000000">
                <v:path arrowok="t"/>
              </v:shape>
            </v:group>
            <v:group style="position:absolute;left:2696;top:-2887;width:20;height:2" coordorigin="2696,-2887" coordsize="20,2">
              <v:shape style="position:absolute;left:2696;top:-2887;width:20;height:2" coordorigin="2696,-2887" coordsize="20,0" path="m2696,-2887l2715,-2887e" filled="false" stroked="true" strokeweight=".47998pt" strokecolor="#000000">
                <v:path arrowok="t"/>
              </v:shape>
            </v:group>
            <v:group style="position:absolute;left:2715;top:-2887;width:20;height:2" coordorigin="2715,-2887" coordsize="20,2">
              <v:shape style="position:absolute;left:2715;top:-2887;width:20;height:2" coordorigin="2715,-2887" coordsize="20,0" path="m2715,-2887l2734,-2887e" filled="false" stroked="true" strokeweight=".47998pt" strokecolor="#000000">
                <v:path arrowok="t"/>
              </v:shape>
            </v:group>
            <v:group style="position:absolute;left:2734;top:-2887;width:20;height:2" coordorigin="2734,-2887" coordsize="20,2">
              <v:shape style="position:absolute;left:2734;top:-2887;width:20;height:2" coordorigin="2734,-2887" coordsize="20,0" path="m2734,-2887l2753,-2887e" filled="false" stroked="true" strokeweight=".47998pt" strokecolor="#000000">
                <v:path arrowok="t"/>
              </v:shape>
            </v:group>
            <v:group style="position:absolute;left:2753;top:-2887;width:20;height:2" coordorigin="2753,-2887" coordsize="20,2">
              <v:shape style="position:absolute;left:2753;top:-2887;width:20;height:2" coordorigin="2753,-2887" coordsize="20,0" path="m2753,-2887l2772,-2887e" filled="false" stroked="true" strokeweight=".47998pt" strokecolor="#000000">
                <v:path arrowok="t"/>
              </v:shape>
            </v:group>
            <v:group style="position:absolute;left:2772;top:-2887;width:20;height:2" coordorigin="2772,-2887" coordsize="20,2">
              <v:shape style="position:absolute;left:2772;top:-2887;width:20;height:2" coordorigin="2772,-2887" coordsize="20,0" path="m2772,-2887l2792,-2887e" filled="false" stroked="true" strokeweight=".47998pt" strokecolor="#000000">
                <v:path arrowok="t"/>
              </v:shape>
            </v:group>
            <v:group style="position:absolute;left:2792;top:-2887;width:20;height:2" coordorigin="2792,-2887" coordsize="20,2">
              <v:shape style="position:absolute;left:2792;top:-2887;width:20;height:2" coordorigin="2792,-2887" coordsize="20,0" path="m2792,-2887l2811,-2887e" filled="false" stroked="true" strokeweight=".47998pt" strokecolor="#000000">
                <v:path arrowok="t"/>
              </v:shape>
            </v:group>
            <v:group style="position:absolute;left:2811;top:-2887;width:20;height:2" coordorigin="2811,-2887" coordsize="20,2">
              <v:shape style="position:absolute;left:2811;top:-2887;width:20;height:2" coordorigin="2811,-2887" coordsize="20,0" path="m2811,-2887l2830,-2887e" filled="false" stroked="true" strokeweight=".47998pt" strokecolor="#000000">
                <v:path arrowok="t"/>
              </v:shape>
            </v:group>
            <v:group style="position:absolute;left:2830;top:-2887;width:20;height:2" coordorigin="2830,-2887" coordsize="20,2">
              <v:shape style="position:absolute;left:2830;top:-2887;width:20;height:2" coordorigin="2830,-2887" coordsize="20,0" path="m2830,-2887l2849,-2887e" filled="false" stroked="true" strokeweight=".47998pt" strokecolor="#000000">
                <v:path arrowok="t"/>
              </v:shape>
            </v:group>
            <v:group style="position:absolute;left:2849;top:-2887;width:20;height:2" coordorigin="2849,-2887" coordsize="20,2">
              <v:shape style="position:absolute;left:2849;top:-2887;width:20;height:2" coordorigin="2849,-2887" coordsize="20,0" path="m2849,-2887l2868,-2887e" filled="false" stroked="true" strokeweight=".47998pt" strokecolor="#000000">
                <v:path arrowok="t"/>
              </v:shape>
            </v:group>
            <v:group style="position:absolute;left:2868;top:-2887;width:20;height:2" coordorigin="2868,-2887" coordsize="20,2">
              <v:shape style="position:absolute;left:2868;top:-2887;width:20;height:2" coordorigin="2868,-2887" coordsize="20,0" path="m2868,-2887l2888,-2887e" filled="false" stroked="true" strokeweight=".47998pt" strokecolor="#000000">
                <v:path arrowok="t"/>
              </v:shape>
            </v:group>
            <v:group style="position:absolute;left:2888;top:-2887;width:20;height:2" coordorigin="2888,-2887" coordsize="20,2">
              <v:shape style="position:absolute;left:2888;top:-2887;width:20;height:2" coordorigin="2888,-2887" coordsize="20,0" path="m2888,-2887l2907,-2887e" filled="false" stroked="true" strokeweight=".47998pt" strokecolor="#000000">
                <v:path arrowok="t"/>
              </v:shape>
            </v:group>
            <v:group style="position:absolute;left:2907;top:-2887;width:20;height:2" coordorigin="2907,-2887" coordsize="20,2">
              <v:shape style="position:absolute;left:2907;top:-2887;width:20;height:2" coordorigin="2907,-2887" coordsize="20,0" path="m2907,-2887l2926,-2887e" filled="false" stroked="true" strokeweight=".47998pt" strokecolor="#000000">
                <v:path arrowok="t"/>
              </v:shape>
            </v:group>
            <v:group style="position:absolute;left:2926;top:-2887;width:20;height:2" coordorigin="2926,-2887" coordsize="20,2">
              <v:shape style="position:absolute;left:2926;top:-2887;width:20;height:2" coordorigin="2926,-2887" coordsize="20,0" path="m2926,-2887l2945,-2887e" filled="false" stroked="true" strokeweight=".47998pt" strokecolor="#000000">
                <v:path arrowok="t"/>
              </v:shape>
            </v:group>
            <v:group style="position:absolute;left:2945;top:-2887;width:20;height:2" coordorigin="2945,-2887" coordsize="20,2">
              <v:shape style="position:absolute;left:2945;top:-2887;width:20;height:2" coordorigin="2945,-2887" coordsize="20,0" path="m2945,-2887l2964,-2887e" filled="false" stroked="true" strokeweight=".47998pt" strokecolor="#000000">
                <v:path arrowok="t"/>
              </v:shape>
            </v:group>
            <v:group style="position:absolute;left:2964;top:-2887;width:20;height:2" coordorigin="2964,-2887" coordsize="20,2">
              <v:shape style="position:absolute;left:2964;top:-2887;width:20;height:2" coordorigin="2964,-2887" coordsize="20,0" path="m2964,-2887l2984,-2887e" filled="false" stroked="true" strokeweight=".47998pt" strokecolor="#000000">
                <v:path arrowok="t"/>
              </v:shape>
            </v:group>
            <v:group style="position:absolute;left:2984;top:-2887;width:20;height:2" coordorigin="2984,-2887" coordsize="20,2">
              <v:shape style="position:absolute;left:2984;top:-2887;width:20;height:2" coordorigin="2984,-2887" coordsize="20,0" path="m2984,-2887l3003,-2887e" filled="false" stroked="true" strokeweight=".47998pt" strokecolor="#000000">
                <v:path arrowok="t"/>
              </v:shape>
            </v:group>
            <v:group style="position:absolute;left:3003;top:-2887;width:20;height:2" coordorigin="3003,-2887" coordsize="20,2">
              <v:shape style="position:absolute;left:3003;top:-2887;width:20;height:2" coordorigin="3003,-2887" coordsize="20,0" path="m3003,-2887l3022,-2887e" filled="false" stroked="true" strokeweight=".47998pt" strokecolor="#000000">
                <v:path arrowok="t"/>
              </v:shape>
            </v:group>
            <v:group style="position:absolute;left:3022;top:-2887;width:20;height:2" coordorigin="3022,-2887" coordsize="20,2">
              <v:shape style="position:absolute;left:3022;top:-2887;width:20;height:2" coordorigin="3022,-2887" coordsize="20,0" path="m3022,-2887l3041,-2887e" filled="false" stroked="true" strokeweight=".47998pt" strokecolor="#000000">
                <v:path arrowok="t"/>
              </v:shape>
            </v:group>
            <v:group style="position:absolute;left:3041;top:-2887;width:20;height:2" coordorigin="3041,-2887" coordsize="20,2">
              <v:shape style="position:absolute;left:3041;top:-2887;width:20;height:2" coordorigin="3041,-2887" coordsize="20,0" path="m3041,-2887l3060,-2887e" filled="false" stroked="true" strokeweight=".47998pt" strokecolor="#000000">
                <v:path arrowok="t"/>
              </v:shape>
            </v:group>
            <v:group style="position:absolute;left:3060;top:-2887;width:20;height:2" coordorigin="3060,-2887" coordsize="20,2">
              <v:shape style="position:absolute;left:3060;top:-2887;width:20;height:2" coordorigin="3060,-2887" coordsize="20,0" path="m3060,-2887l3080,-2887e" filled="false" stroked="true" strokeweight=".47998pt" strokecolor="#000000">
                <v:path arrowok="t"/>
              </v:shape>
            </v:group>
            <v:group style="position:absolute;left:3080;top:-2887;width:20;height:2" coordorigin="3080,-2887" coordsize="20,2">
              <v:shape style="position:absolute;left:3080;top:-2887;width:20;height:2" coordorigin="3080,-2887" coordsize="20,0" path="m3080,-2887l3099,-2887e" filled="false" stroked="true" strokeweight=".47998pt" strokecolor="#000000">
                <v:path arrowok="t"/>
              </v:shape>
            </v:group>
            <v:group style="position:absolute;left:3099;top:-2887;width:20;height:2" coordorigin="3099,-2887" coordsize="20,2">
              <v:shape style="position:absolute;left:3099;top:-2887;width:20;height:2" coordorigin="3099,-2887" coordsize="20,0" path="m3099,-2887l3118,-2887e" filled="false" stroked="true" strokeweight=".47998pt" strokecolor="#000000">
                <v:path arrowok="t"/>
              </v:shape>
            </v:group>
            <v:group style="position:absolute;left:3118;top:-2887;width:20;height:2" coordorigin="3118,-2887" coordsize="20,2">
              <v:shape style="position:absolute;left:3118;top:-2887;width:20;height:2" coordorigin="3118,-2887" coordsize="20,0" path="m3118,-2887l3137,-2887e" filled="false" stroked="true" strokeweight=".47998pt" strokecolor="#000000">
                <v:path arrowok="t"/>
              </v:shape>
            </v:group>
            <v:group style="position:absolute;left:3137;top:-2887;width:20;height:2" coordorigin="3137,-2887" coordsize="20,2">
              <v:shape style="position:absolute;left:3137;top:-2887;width:20;height:2" coordorigin="3137,-2887" coordsize="20,0" path="m3137,-2887l3156,-2887e" filled="false" stroked="true" strokeweight=".47998pt" strokecolor="#000000">
                <v:path arrowok="t"/>
              </v:shape>
            </v:group>
            <v:group style="position:absolute;left:3156;top:-2887;width:20;height:2" coordorigin="3156,-2887" coordsize="20,2">
              <v:shape style="position:absolute;left:3156;top:-2887;width:20;height:2" coordorigin="3156,-2887" coordsize="20,0" path="m3156,-2887l3176,-2887e" filled="false" stroked="true" strokeweight=".47998pt" strokecolor="#000000">
                <v:path arrowok="t"/>
              </v:shape>
            </v:group>
            <v:group style="position:absolute;left:3176;top:-2887;width:20;height:2" coordorigin="3176,-2887" coordsize="20,2">
              <v:shape style="position:absolute;left:3176;top:-2887;width:20;height:2" coordorigin="3176,-2887" coordsize="20,0" path="m3176,-2887l3195,-2887e" filled="false" stroked="true" strokeweight=".47998pt" strokecolor="#000000">
                <v:path arrowok="t"/>
              </v:shape>
            </v:group>
            <v:group style="position:absolute;left:3195;top:-2887;width:20;height:2" coordorigin="3195,-2887" coordsize="20,2">
              <v:shape style="position:absolute;left:3195;top:-2887;width:20;height:2" coordorigin="3195,-2887" coordsize="20,0" path="m3195,-2887l3214,-2887e" filled="false" stroked="true" strokeweight=".47998pt" strokecolor="#000000">
                <v:path arrowok="t"/>
              </v:shape>
            </v:group>
            <v:group style="position:absolute;left:3214;top:-2887;width:20;height:2" coordorigin="3214,-2887" coordsize="20,2">
              <v:shape style="position:absolute;left:3214;top:-2887;width:20;height:2" coordorigin="3214,-2887" coordsize="20,0" path="m3214,-2887l3233,-2887e" filled="false" stroked="true" strokeweight=".47998pt" strokecolor="#000000">
                <v:path arrowok="t"/>
              </v:shape>
            </v:group>
            <v:group style="position:absolute;left:3233;top:-2887;width:20;height:2" coordorigin="3233,-2887" coordsize="20,2">
              <v:shape style="position:absolute;left:3233;top:-2887;width:20;height:2" coordorigin="3233,-2887" coordsize="20,0" path="m3233,-2887l3252,-2887e" filled="false" stroked="true" strokeweight=".47998pt" strokecolor="#000000">
                <v:path arrowok="t"/>
              </v:shape>
            </v:group>
            <v:group style="position:absolute;left:3252;top:-2887;width:20;height:2" coordorigin="3252,-2887" coordsize="20,2">
              <v:shape style="position:absolute;left:3252;top:-2887;width:20;height:2" coordorigin="3252,-2887" coordsize="20,0" path="m3252,-2887l3272,-2887e" filled="false" stroked="true" strokeweight=".47998pt" strokecolor="#000000">
                <v:path arrowok="t"/>
              </v:shape>
            </v:group>
            <v:group style="position:absolute;left:3272;top:-2887;width:20;height:2" coordorigin="3272,-2887" coordsize="20,2">
              <v:shape style="position:absolute;left:3272;top:-2887;width:20;height:2" coordorigin="3272,-2887" coordsize="20,0" path="m3272,-2887l3291,-2887e" filled="false" stroked="true" strokeweight=".47998pt" strokecolor="#000000">
                <v:path arrowok="t"/>
              </v:shape>
            </v:group>
            <v:group style="position:absolute;left:3291;top:-2887;width:20;height:2" coordorigin="3291,-2887" coordsize="20,2">
              <v:shape style="position:absolute;left:3291;top:-2887;width:20;height:2" coordorigin="3291,-2887" coordsize="20,0" path="m3291,-2887l3310,-2887e" filled="false" stroked="true" strokeweight=".47998pt" strokecolor="#000000">
                <v:path arrowok="t"/>
              </v:shape>
            </v:group>
            <v:group style="position:absolute;left:3310;top:-2887;width:20;height:2" coordorigin="3310,-2887" coordsize="20,2">
              <v:shape style="position:absolute;left:3310;top:-2887;width:20;height:2" coordorigin="3310,-2887" coordsize="20,0" path="m3310,-2887l3329,-2887e" filled="false" stroked="true" strokeweight=".47998pt" strokecolor="#000000">
                <v:path arrowok="t"/>
              </v:shape>
            </v:group>
            <v:group style="position:absolute;left:3329;top:-2887;width:20;height:2" coordorigin="3329,-2887" coordsize="20,2">
              <v:shape style="position:absolute;left:3329;top:-2887;width:20;height:2" coordorigin="3329,-2887" coordsize="20,0" path="m3329,-2887l3348,-2887e" filled="false" stroked="true" strokeweight=".47998pt" strokecolor="#000000">
                <v:path arrowok="t"/>
              </v:shape>
            </v:group>
            <v:group style="position:absolute;left:3348;top:-2887;width:20;height:2" coordorigin="3348,-2887" coordsize="20,2">
              <v:shape style="position:absolute;left:3348;top:-2887;width:20;height:2" coordorigin="3348,-2887" coordsize="20,0" path="m3348,-2887l3368,-2887e" filled="false" stroked="true" strokeweight=".47998pt" strokecolor="#000000">
                <v:path arrowok="t"/>
              </v:shape>
            </v:group>
            <v:group style="position:absolute;left:3368;top:-2887;width:20;height:2" coordorigin="3368,-2887" coordsize="20,2">
              <v:shape style="position:absolute;left:3368;top:-2887;width:20;height:2" coordorigin="3368,-2887" coordsize="20,0" path="m3368,-2887l3387,-2887e" filled="false" stroked="true" strokeweight=".47998pt" strokecolor="#000000">
                <v:path arrowok="t"/>
              </v:shape>
            </v:group>
            <v:group style="position:absolute;left:3387;top:-2887;width:20;height:2" coordorigin="3387,-2887" coordsize="20,2">
              <v:shape style="position:absolute;left:3387;top:-2887;width:20;height:2" coordorigin="3387,-2887" coordsize="20,0" path="m3387,-2887l3406,-2887e" filled="false" stroked="true" strokeweight=".47998pt" strokecolor="#000000">
                <v:path arrowok="t"/>
              </v:shape>
            </v:group>
            <v:group style="position:absolute;left:3406;top:-2887;width:20;height:2" coordorigin="3406,-2887" coordsize="20,2">
              <v:shape style="position:absolute;left:3406;top:-2887;width:20;height:2" coordorigin="3406,-2887" coordsize="20,0" path="m3406,-2887l3425,-2887e" filled="false" stroked="true" strokeweight=".47998pt" strokecolor="#000000">
                <v:path arrowok="t"/>
              </v:shape>
            </v:group>
            <v:group style="position:absolute;left:3425;top:-2887;width:20;height:2" coordorigin="3425,-2887" coordsize="20,2">
              <v:shape style="position:absolute;left:3425;top:-2887;width:20;height:2" coordorigin="3425,-2887" coordsize="20,0" path="m3425,-2887l3444,-2887e" filled="false" stroked="true" strokeweight=".47998pt" strokecolor="#000000">
                <v:path arrowok="t"/>
              </v:shape>
            </v:group>
            <v:group style="position:absolute;left:3444;top:-2887;width:20;height:2" coordorigin="3444,-2887" coordsize="20,2">
              <v:shape style="position:absolute;left:3444;top:-2887;width:20;height:2" coordorigin="3444,-2887" coordsize="20,0" path="m3444,-2887l3464,-2887e" filled="false" stroked="true" strokeweight=".47998pt" strokecolor="#000000">
                <v:path arrowok="t"/>
              </v:shape>
            </v:group>
            <v:group style="position:absolute;left:3464;top:-2887;width:20;height:2" coordorigin="3464,-2887" coordsize="20,2">
              <v:shape style="position:absolute;left:3464;top:-2887;width:20;height:2" coordorigin="3464,-2887" coordsize="20,0" path="m3464,-2887l3483,-2887e" filled="false" stroked="true" strokeweight=".47998pt" strokecolor="#000000">
                <v:path arrowok="t"/>
              </v:shape>
            </v:group>
            <v:group style="position:absolute;left:3483;top:-2887;width:20;height:2" coordorigin="3483,-2887" coordsize="20,2">
              <v:shape style="position:absolute;left:3483;top:-2887;width:20;height:2" coordorigin="3483,-2887" coordsize="20,0" path="m3483,-2887l3502,-2887e" filled="false" stroked="true" strokeweight=".47998pt" strokecolor="#000000">
                <v:path arrowok="t"/>
              </v:shape>
            </v:group>
            <v:group style="position:absolute;left:3502;top:-2887;width:20;height:2" coordorigin="3502,-2887" coordsize="20,2">
              <v:shape style="position:absolute;left:3502;top:-2887;width:20;height:2" coordorigin="3502,-2887" coordsize="20,0" path="m3502,-2887l3521,-2887e" filled="false" stroked="true" strokeweight=".47998pt" strokecolor="#000000">
                <v:path arrowok="t"/>
              </v:shape>
            </v:group>
            <v:group style="position:absolute;left:3521;top:-2887;width:20;height:2" coordorigin="3521,-2887" coordsize="20,2">
              <v:shape style="position:absolute;left:3521;top:-2887;width:20;height:2" coordorigin="3521,-2887" coordsize="20,0" path="m3521,-2887l3540,-2887e" filled="false" stroked="true" strokeweight=".47998pt" strokecolor="#000000">
                <v:path arrowok="t"/>
              </v:shape>
            </v:group>
            <v:group style="position:absolute;left:3540;top:-2887;width:20;height:2" coordorigin="3540,-2887" coordsize="20,2">
              <v:shape style="position:absolute;left:3540;top:-2887;width:20;height:2" coordorigin="3540,-2887" coordsize="20,0" path="m3540,-2887l3560,-2887e" filled="false" stroked="true" strokeweight=".47998pt" strokecolor="#000000">
                <v:path arrowok="t"/>
              </v:shape>
            </v:group>
            <v:group style="position:absolute;left:3560;top:-2887;width:20;height:2" coordorigin="3560,-2887" coordsize="20,2">
              <v:shape style="position:absolute;left:3560;top:-2887;width:20;height:2" coordorigin="3560,-2887" coordsize="20,0" path="m3560,-2887l3579,-2887e" filled="false" stroked="true" strokeweight=".47998pt" strokecolor="#000000">
                <v:path arrowok="t"/>
              </v:shape>
            </v:group>
            <v:group style="position:absolute;left:3579;top:-2887;width:20;height:2" coordorigin="3579,-2887" coordsize="20,2">
              <v:shape style="position:absolute;left:3579;top:-2887;width:20;height:2" coordorigin="3579,-2887" coordsize="20,0" path="m3579,-2887l3598,-2887e" filled="false" stroked="true" strokeweight=".47998pt" strokecolor="#000000">
                <v:path arrowok="t"/>
              </v:shape>
            </v:group>
            <v:group style="position:absolute;left:3598;top:-2887;width:20;height:2" coordorigin="3598,-2887" coordsize="20,2">
              <v:shape style="position:absolute;left:3598;top:-2887;width:20;height:2" coordorigin="3598,-2887" coordsize="20,0" path="m3598,-2887l3617,-2887e" filled="false" stroked="true" strokeweight=".47998pt" strokecolor="#000000">
                <v:path arrowok="t"/>
              </v:shape>
            </v:group>
            <v:group style="position:absolute;left:3617;top:-2887;width:20;height:2" coordorigin="3617,-2887" coordsize="20,2">
              <v:shape style="position:absolute;left:3617;top:-2887;width:20;height:2" coordorigin="3617,-2887" coordsize="20,0" path="m3617,-2887l3636,-2887e" filled="false" stroked="true" strokeweight=".47998pt" strokecolor="#000000">
                <v:path arrowok="t"/>
              </v:shape>
            </v:group>
            <v:group style="position:absolute;left:3636;top:-2887;width:20;height:2" coordorigin="3636,-2887" coordsize="20,2">
              <v:shape style="position:absolute;left:3636;top:-2887;width:20;height:2" coordorigin="3636,-2887" coordsize="20,0" path="m3636,-2887l3656,-2887e" filled="false" stroked="true" strokeweight=".47998pt" strokecolor="#000000">
                <v:path arrowok="t"/>
              </v:shape>
            </v:group>
            <v:group style="position:absolute;left:3656;top:-2887;width:20;height:2" coordorigin="3656,-2887" coordsize="20,2">
              <v:shape style="position:absolute;left:3656;top:-2887;width:20;height:2" coordorigin="3656,-2887" coordsize="20,0" path="m3656,-2887l3675,-2887e" filled="false" stroked="true" strokeweight=".47998pt" strokecolor="#000000">
                <v:path arrowok="t"/>
              </v:shape>
            </v:group>
            <v:group style="position:absolute;left:3675;top:-2887;width:20;height:2" coordorigin="3675,-2887" coordsize="20,2">
              <v:shape style="position:absolute;left:3675;top:-2887;width:20;height:2" coordorigin="3675,-2887" coordsize="20,0" path="m3675,-2887l3694,-2887e" filled="false" stroked="true" strokeweight=".47998pt" strokecolor="#000000">
                <v:path arrowok="t"/>
              </v:shape>
            </v:group>
            <v:group style="position:absolute;left:3694;top:-2887;width:20;height:2" coordorigin="3694,-2887" coordsize="20,2">
              <v:shape style="position:absolute;left:3694;top:-2887;width:20;height:2" coordorigin="3694,-2887" coordsize="20,0" path="m3694,-2887l3713,-2887e" filled="false" stroked="true" strokeweight=".47998pt" strokecolor="#000000">
                <v:path arrowok="t"/>
              </v:shape>
            </v:group>
            <v:group style="position:absolute;left:3713;top:-2887;width:20;height:2" coordorigin="3713,-2887" coordsize="20,2">
              <v:shape style="position:absolute;left:3713;top:-2887;width:20;height:2" coordorigin="3713,-2887" coordsize="20,0" path="m3713,-2887l3732,-2887e" filled="false" stroked="true" strokeweight=".47998pt" strokecolor="#000000">
                <v:path arrowok="t"/>
              </v:shape>
            </v:group>
            <v:group style="position:absolute;left:3732;top:-2887;width:20;height:2" coordorigin="3732,-2887" coordsize="20,2">
              <v:shape style="position:absolute;left:3732;top:-2887;width:20;height:2" coordorigin="3732,-2887" coordsize="20,0" path="m3732,-2887l3752,-2887e" filled="false" stroked="true" strokeweight=".47998pt" strokecolor="#000000">
                <v:path arrowok="t"/>
              </v:shape>
            </v:group>
            <v:group style="position:absolute;left:3752;top:-2887;width:20;height:2" coordorigin="3752,-2887" coordsize="20,2">
              <v:shape style="position:absolute;left:3752;top:-2887;width:20;height:2" coordorigin="3752,-2887" coordsize="20,0" path="m3752,-2887l3771,-2887e" filled="false" stroked="true" strokeweight=".47998pt" strokecolor="#000000">
                <v:path arrowok="t"/>
              </v:shape>
            </v:group>
            <v:group style="position:absolute;left:3771;top:-2887;width:20;height:2" coordorigin="3771,-2887" coordsize="20,2">
              <v:shape style="position:absolute;left:3771;top:-2887;width:20;height:2" coordorigin="3771,-2887" coordsize="20,0" path="m3771,-2887l3790,-2887e" filled="false" stroked="true" strokeweight=".47998pt" strokecolor="#000000">
                <v:path arrowok="t"/>
              </v:shape>
            </v:group>
            <v:group style="position:absolute;left:3791;top:-2887;width:20;height:2" coordorigin="3791,-2887" coordsize="20,2">
              <v:shape style="position:absolute;left:3791;top:-2887;width:20;height:2" coordorigin="3791,-2887" coordsize="20,0" path="m3791,-2887l3810,-2887e" filled="false" stroked="true" strokeweight=".47998pt" strokecolor="#000000">
                <v:path arrowok="t"/>
              </v:shape>
            </v:group>
            <v:group style="position:absolute;left:3810;top:-2887;width:20;height:2" coordorigin="3810,-2887" coordsize="20,2">
              <v:shape style="position:absolute;left:3810;top:-2887;width:20;height:2" coordorigin="3810,-2887" coordsize="20,0" path="m3810,-2887l3829,-2887e" filled="false" stroked="true" strokeweight=".47998pt" strokecolor="#000000">
                <v:path arrowok="t"/>
              </v:shape>
            </v:group>
            <v:group style="position:absolute;left:3829;top:-2887;width:20;height:2" coordorigin="3829,-2887" coordsize="20,2">
              <v:shape style="position:absolute;left:3829;top:-2887;width:20;height:2" coordorigin="3829,-2887" coordsize="20,0" path="m3829,-2887l3848,-2887e" filled="false" stroked="true" strokeweight=".47998pt" strokecolor="#000000">
                <v:path arrowok="t"/>
              </v:shape>
            </v:group>
            <v:group style="position:absolute;left:3848;top:-2887;width:20;height:2" coordorigin="3848,-2887" coordsize="20,2">
              <v:shape style="position:absolute;left:3848;top:-2887;width:20;height:2" coordorigin="3848,-2887" coordsize="20,0" path="m3848,-2887l3867,-2887e" filled="false" stroked="true" strokeweight=".47998pt" strokecolor="#000000">
                <v:path arrowok="t"/>
              </v:shape>
            </v:group>
            <v:group style="position:absolute;left:3867;top:-2887;width:20;height:2" coordorigin="3867,-2887" coordsize="20,2">
              <v:shape style="position:absolute;left:3867;top:-2887;width:20;height:2" coordorigin="3867,-2887" coordsize="20,0" path="m3867,-2887l3887,-2887e" filled="false" stroked="true" strokeweight=".47998pt" strokecolor="#000000">
                <v:path arrowok="t"/>
              </v:shape>
            </v:group>
            <v:group style="position:absolute;left:3887;top:-2887;width:20;height:2" coordorigin="3887,-2887" coordsize="20,2">
              <v:shape style="position:absolute;left:3887;top:-2887;width:20;height:2" coordorigin="3887,-2887" coordsize="20,0" path="m3887,-2887l3906,-2887e" filled="false" stroked="true" strokeweight=".47998pt" strokecolor="#000000">
                <v:path arrowok="t"/>
              </v:shape>
            </v:group>
            <v:group style="position:absolute;left:3906;top:-2887;width:20;height:2" coordorigin="3906,-2887" coordsize="20,2">
              <v:shape style="position:absolute;left:3906;top:-2887;width:20;height:2" coordorigin="3906,-2887" coordsize="20,0" path="m3906,-2887l3925,-2887e" filled="false" stroked="true" strokeweight=".47998pt" strokecolor="#000000">
                <v:path arrowok="t"/>
              </v:shape>
            </v:group>
            <v:group style="position:absolute;left:3925;top:-2887;width:20;height:2" coordorigin="3925,-2887" coordsize="20,2">
              <v:shape style="position:absolute;left:3925;top:-2887;width:20;height:2" coordorigin="3925,-2887" coordsize="20,0" path="m3925,-2887l3944,-2887e" filled="false" stroked="true" strokeweight=".47998pt" strokecolor="#000000">
                <v:path arrowok="t"/>
              </v:shape>
              <v:shape style="position:absolute;left:3944;top:-2892;width:2;height:10" type="#_x0000_t75" stroked="false">
                <v:imagedata r:id="rId404" o:title=""/>
              </v:shape>
            </v:group>
            <v:group style="position:absolute;left:3956;top:-2887;width:20;height:2" coordorigin="3956,-2887" coordsize="20,2">
              <v:shape style="position:absolute;left:3956;top:-2887;width:20;height:2" coordorigin="3956,-2887" coordsize="20,0" path="m3956,-2887l3975,-2887e" filled="false" stroked="true" strokeweight=".47998pt" strokecolor="#000000">
                <v:path arrowok="t"/>
              </v:shape>
            </v:group>
            <v:group style="position:absolute;left:3975;top:-2887;width:20;height:2" coordorigin="3975,-2887" coordsize="20,2">
              <v:shape style="position:absolute;left:3975;top:-2887;width:20;height:2" coordorigin="3975,-2887" coordsize="20,0" path="m3975,-2887l3995,-2887e" filled="false" stroked="true" strokeweight=".47998pt" strokecolor="#000000">
                <v:path arrowok="t"/>
              </v:shape>
            </v:group>
            <v:group style="position:absolute;left:3995;top:-2887;width:20;height:2" coordorigin="3995,-2887" coordsize="20,2">
              <v:shape style="position:absolute;left:3995;top:-2887;width:20;height:2" coordorigin="3995,-2887" coordsize="20,0" path="m3995,-2887l4014,-2887e" filled="false" stroked="true" strokeweight=".47998pt" strokecolor="#000000">
                <v:path arrowok="t"/>
              </v:shape>
            </v:group>
            <v:group style="position:absolute;left:4014;top:-2887;width:20;height:2" coordorigin="4014,-2887" coordsize="20,2">
              <v:shape style="position:absolute;left:4014;top:-2887;width:20;height:2" coordorigin="4014,-2887" coordsize="20,0" path="m4014,-2887l4033,-2887e" filled="false" stroked="true" strokeweight=".47998pt" strokecolor="#000000">
                <v:path arrowok="t"/>
              </v:shape>
            </v:group>
            <v:group style="position:absolute;left:4033;top:-2887;width:20;height:2" coordorigin="4033,-2887" coordsize="20,2">
              <v:shape style="position:absolute;left:4033;top:-2887;width:20;height:2" coordorigin="4033,-2887" coordsize="20,0" path="m4033,-2887l4052,-2887e" filled="false" stroked="true" strokeweight=".47998pt" strokecolor="#000000">
                <v:path arrowok="t"/>
              </v:shape>
            </v:group>
            <v:group style="position:absolute;left:4052;top:-2887;width:20;height:2" coordorigin="4052,-2887" coordsize="20,2">
              <v:shape style="position:absolute;left:4052;top:-2887;width:20;height:2" coordorigin="4052,-2887" coordsize="20,0" path="m4052,-2887l4071,-2887e" filled="false" stroked="true" strokeweight=".47998pt" strokecolor="#000000">
                <v:path arrowok="t"/>
              </v:shape>
            </v:group>
            <v:group style="position:absolute;left:4071;top:-2887;width:20;height:2" coordorigin="4071,-2887" coordsize="20,2">
              <v:shape style="position:absolute;left:4071;top:-2887;width:20;height:2" coordorigin="4071,-2887" coordsize="20,0" path="m4071,-2887l4091,-2887e" filled="false" stroked="true" strokeweight=".47998pt" strokecolor="#000000">
                <v:path arrowok="t"/>
              </v:shape>
            </v:group>
            <v:group style="position:absolute;left:4091;top:-2887;width:20;height:2" coordorigin="4091,-2887" coordsize="20,2">
              <v:shape style="position:absolute;left:4091;top:-2887;width:20;height:2" coordorigin="4091,-2887" coordsize="20,0" path="m4091,-2887l4110,-2887e" filled="false" stroked="true" strokeweight=".47998pt" strokecolor="#000000">
                <v:path arrowok="t"/>
              </v:shape>
            </v:group>
            <v:group style="position:absolute;left:4110;top:-2887;width:20;height:2" coordorigin="4110,-2887" coordsize="20,2">
              <v:shape style="position:absolute;left:4110;top:-2887;width:20;height:2" coordorigin="4110,-2887" coordsize="20,0" path="m4110,-2887l4129,-2887e" filled="false" stroked="true" strokeweight=".47998pt" strokecolor="#000000">
                <v:path arrowok="t"/>
              </v:shape>
            </v:group>
            <v:group style="position:absolute;left:4129;top:-2887;width:20;height:2" coordorigin="4129,-2887" coordsize="20,2">
              <v:shape style="position:absolute;left:4129;top:-2887;width:20;height:2" coordorigin="4129,-2887" coordsize="20,0" path="m4129,-2887l4148,-2887e" filled="false" stroked="true" strokeweight=".47998pt" strokecolor="#000000">
                <v:path arrowok="t"/>
              </v:shape>
            </v:group>
            <v:group style="position:absolute;left:4148;top:-2887;width:20;height:2" coordorigin="4148,-2887" coordsize="20,2">
              <v:shape style="position:absolute;left:4148;top:-2887;width:20;height:2" coordorigin="4148,-2887" coordsize="20,0" path="m4148,-2887l4167,-2887e" filled="false" stroked="true" strokeweight=".47998pt" strokecolor="#000000">
                <v:path arrowok="t"/>
              </v:shape>
            </v:group>
            <v:group style="position:absolute;left:4167;top:-2887;width:20;height:2" coordorigin="4167,-2887" coordsize="20,2">
              <v:shape style="position:absolute;left:4167;top:-2887;width:20;height:2" coordorigin="4167,-2887" coordsize="20,0" path="m4167,-2887l4187,-2887e" filled="false" stroked="true" strokeweight=".47998pt" strokecolor="#000000">
                <v:path arrowok="t"/>
              </v:shape>
            </v:group>
            <v:group style="position:absolute;left:4187;top:-2887;width:20;height:2" coordorigin="4187,-2887" coordsize="20,2">
              <v:shape style="position:absolute;left:4187;top:-2887;width:20;height:2" coordorigin="4187,-2887" coordsize="20,0" path="m4187,-2887l4206,-2887e" filled="false" stroked="true" strokeweight=".47998pt" strokecolor="#000000">
                <v:path arrowok="t"/>
              </v:shape>
            </v:group>
            <v:group style="position:absolute;left:4206;top:-2887;width:20;height:2" coordorigin="4206,-2887" coordsize="20,2">
              <v:shape style="position:absolute;left:4206;top:-2887;width:20;height:2" coordorigin="4206,-2887" coordsize="20,0" path="m4206,-2887l4225,-2887e" filled="false" stroked="true" strokeweight=".47998pt" strokecolor="#000000">
                <v:path arrowok="t"/>
              </v:shape>
            </v:group>
            <v:group style="position:absolute;left:4225;top:-2887;width:20;height:2" coordorigin="4225,-2887" coordsize="20,2">
              <v:shape style="position:absolute;left:4225;top:-2887;width:20;height:2" coordorigin="4225,-2887" coordsize="20,0" path="m4225,-2887l4244,-2887e" filled="false" stroked="true" strokeweight=".47998pt" strokecolor="#000000">
                <v:path arrowok="t"/>
              </v:shape>
            </v:group>
            <v:group style="position:absolute;left:4244;top:-2887;width:20;height:2" coordorigin="4244,-2887" coordsize="20,2">
              <v:shape style="position:absolute;left:4244;top:-2887;width:20;height:2" coordorigin="4244,-2887" coordsize="20,0" path="m4244,-2887l4263,-2887e" filled="false" stroked="true" strokeweight=".47998pt" strokecolor="#000000">
                <v:path arrowok="t"/>
              </v:shape>
            </v:group>
            <v:group style="position:absolute;left:4263;top:-2887;width:20;height:2" coordorigin="4263,-2887" coordsize="20,2">
              <v:shape style="position:absolute;left:4263;top:-2887;width:20;height:2" coordorigin="4263,-2887" coordsize="20,0" path="m4263,-2887l4283,-2887e" filled="false" stroked="true" strokeweight=".47998pt" strokecolor="#000000">
                <v:path arrowok="t"/>
              </v:shape>
            </v:group>
            <v:group style="position:absolute;left:4283;top:-2887;width:20;height:2" coordorigin="4283,-2887" coordsize="20,2">
              <v:shape style="position:absolute;left:4283;top:-2887;width:20;height:2" coordorigin="4283,-2887" coordsize="20,0" path="m4283,-2887l4302,-2887e" filled="false" stroked="true" strokeweight=".47998pt" strokecolor="#000000">
                <v:path arrowok="t"/>
              </v:shape>
            </v:group>
            <v:group style="position:absolute;left:4302;top:-2887;width:20;height:2" coordorigin="4302,-2887" coordsize="20,2">
              <v:shape style="position:absolute;left:4302;top:-2887;width:20;height:2" coordorigin="4302,-2887" coordsize="20,0" path="m4302,-2887l4321,-2887e" filled="false" stroked="true" strokeweight=".47998pt" strokecolor="#000000">
                <v:path arrowok="t"/>
              </v:shape>
            </v:group>
            <v:group style="position:absolute;left:4321;top:-2887;width:20;height:2" coordorigin="4321,-2887" coordsize="20,2">
              <v:shape style="position:absolute;left:4321;top:-2887;width:20;height:2" coordorigin="4321,-2887" coordsize="20,0" path="m4321,-2887l4340,-2887e" filled="false" stroked="true" strokeweight=".47998pt" strokecolor="#000000">
                <v:path arrowok="t"/>
              </v:shape>
            </v:group>
            <v:group style="position:absolute;left:4340;top:-2887;width:20;height:2" coordorigin="4340,-2887" coordsize="20,2">
              <v:shape style="position:absolute;left:4340;top:-2887;width:20;height:2" coordorigin="4340,-2887" coordsize="20,0" path="m4340,-2887l4359,-2887e" filled="false" stroked="true" strokeweight=".47998pt" strokecolor="#000000">
                <v:path arrowok="t"/>
              </v:shape>
            </v:group>
            <v:group style="position:absolute;left:4359;top:-2887;width:20;height:2" coordorigin="4359,-2887" coordsize="20,2">
              <v:shape style="position:absolute;left:4359;top:-2887;width:20;height:2" coordorigin="4359,-2887" coordsize="20,0" path="m4359,-2887l4379,-2887e" filled="false" stroked="true" strokeweight=".47998pt" strokecolor="#000000">
                <v:path arrowok="t"/>
              </v:shape>
            </v:group>
            <v:group style="position:absolute;left:4379;top:-2887;width:20;height:2" coordorigin="4379,-2887" coordsize="20,2">
              <v:shape style="position:absolute;left:4379;top:-2887;width:20;height:2" coordorigin="4379,-2887" coordsize="20,0" path="m4379,-2887l4398,-2887e" filled="false" stroked="true" strokeweight=".47998pt" strokecolor="#000000">
                <v:path arrowok="t"/>
              </v:shape>
            </v:group>
            <v:group style="position:absolute;left:4398;top:-2887;width:20;height:2" coordorigin="4398,-2887" coordsize="20,2">
              <v:shape style="position:absolute;left:4398;top:-2887;width:20;height:2" coordorigin="4398,-2887" coordsize="20,0" path="m4398,-2887l4417,-2887e" filled="false" stroked="true" strokeweight=".47998pt" strokecolor="#000000">
                <v:path arrowok="t"/>
              </v:shape>
            </v:group>
            <v:group style="position:absolute;left:4417;top:-2887;width:20;height:2" coordorigin="4417,-2887" coordsize="20,2">
              <v:shape style="position:absolute;left:4417;top:-2887;width:20;height:2" coordorigin="4417,-2887" coordsize="20,0" path="m4417,-2887l4436,-2887e" filled="false" stroked="true" strokeweight=".47998pt" strokecolor="#000000">
                <v:path arrowok="t"/>
              </v:shape>
            </v:group>
            <v:group style="position:absolute;left:4436;top:-2887;width:20;height:2" coordorigin="4436,-2887" coordsize="20,2">
              <v:shape style="position:absolute;left:4436;top:-2887;width:20;height:2" coordorigin="4436,-2887" coordsize="20,0" path="m4436,-2887l4455,-2887e" filled="false" stroked="true" strokeweight=".47998pt" strokecolor="#000000">
                <v:path arrowok="t"/>
              </v:shape>
            </v:group>
            <v:group style="position:absolute;left:4455;top:-2887;width:20;height:2" coordorigin="4455,-2887" coordsize="20,2">
              <v:shape style="position:absolute;left:4455;top:-2887;width:20;height:2" coordorigin="4455,-2887" coordsize="20,0" path="m4455,-2887l4475,-2887e" filled="false" stroked="true" strokeweight=".47998pt" strokecolor="#000000">
                <v:path arrowok="t"/>
              </v:shape>
            </v:group>
            <v:group style="position:absolute;left:4475;top:-2887;width:20;height:2" coordorigin="4475,-2887" coordsize="20,2">
              <v:shape style="position:absolute;left:4475;top:-2887;width:20;height:2" coordorigin="4475,-2887" coordsize="20,0" path="m4475,-2887l4494,-2887e" filled="false" stroked="true" strokeweight=".47998pt" strokecolor="#000000">
                <v:path arrowok="t"/>
              </v:shape>
            </v:group>
            <v:group style="position:absolute;left:4494;top:-2887;width:20;height:2" coordorigin="4494,-2887" coordsize="20,2">
              <v:shape style="position:absolute;left:4494;top:-2887;width:20;height:2" coordorigin="4494,-2887" coordsize="20,0" path="m4494,-2887l4513,-2887e" filled="false" stroked="true" strokeweight=".47998pt" strokecolor="#000000">
                <v:path arrowok="t"/>
              </v:shape>
            </v:group>
            <v:group style="position:absolute;left:4513;top:-2887;width:20;height:2" coordorigin="4513,-2887" coordsize="20,2">
              <v:shape style="position:absolute;left:4513;top:-2887;width:20;height:2" coordorigin="4513,-2887" coordsize="20,0" path="m4513,-2887l4532,-2887e" filled="false" stroked="true" strokeweight=".47998pt" strokecolor="#000000">
                <v:path arrowok="t"/>
              </v:shape>
            </v:group>
            <v:group style="position:absolute;left:4532;top:-2887;width:20;height:2" coordorigin="4532,-2887" coordsize="20,2">
              <v:shape style="position:absolute;left:4532;top:-2887;width:20;height:2" coordorigin="4532,-2887" coordsize="20,0" path="m4532,-2887l4551,-2887e" filled="false" stroked="true" strokeweight=".47998pt" strokecolor="#000000">
                <v:path arrowok="t"/>
              </v:shape>
            </v:group>
            <v:group style="position:absolute;left:4551;top:-2887;width:20;height:2" coordorigin="4551,-2887" coordsize="20,2">
              <v:shape style="position:absolute;left:4551;top:-2887;width:20;height:2" coordorigin="4551,-2887" coordsize="20,0" path="m4551,-2887l4571,-2887e" filled="false" stroked="true" strokeweight=".47998pt" strokecolor="#000000">
                <v:path arrowok="t"/>
              </v:shape>
            </v:group>
            <v:group style="position:absolute;left:4571;top:-2887;width:20;height:2" coordorigin="4571,-2887" coordsize="20,2">
              <v:shape style="position:absolute;left:4571;top:-2887;width:20;height:2" coordorigin="4571,-2887" coordsize="20,0" path="m4571,-2887l4590,-2887e" filled="false" stroked="true" strokeweight=".47998pt" strokecolor="#000000">
                <v:path arrowok="t"/>
              </v:shape>
            </v:group>
            <v:group style="position:absolute;left:4590;top:-2887;width:20;height:2" coordorigin="4590,-2887" coordsize="20,2">
              <v:shape style="position:absolute;left:4590;top:-2887;width:20;height:2" coordorigin="4590,-2887" coordsize="20,0" path="m4590,-2887l4609,-2887e" filled="false" stroked="true" strokeweight=".47998pt" strokecolor="#000000">
                <v:path arrowok="t"/>
              </v:shape>
            </v:group>
            <v:group style="position:absolute;left:4609;top:-2887;width:20;height:2" coordorigin="4609,-2887" coordsize="20,2">
              <v:shape style="position:absolute;left:4609;top:-2887;width:20;height:2" coordorigin="4609,-2887" coordsize="20,0" path="m4609,-2887l4628,-2887e" filled="false" stroked="true" strokeweight=".47998pt" strokecolor="#000000">
                <v:path arrowok="t"/>
              </v:shape>
            </v:group>
            <v:group style="position:absolute;left:4628;top:-2887;width:20;height:2" coordorigin="4628,-2887" coordsize="20,2">
              <v:shape style="position:absolute;left:4628;top:-2887;width:20;height:2" coordorigin="4628,-2887" coordsize="20,0" path="m4628,-2887l4647,-2887e" filled="false" stroked="true" strokeweight=".47998pt" strokecolor="#000000">
                <v:path arrowok="t"/>
              </v:shape>
            </v:group>
            <v:group style="position:absolute;left:4647;top:-2887;width:20;height:2" coordorigin="4647,-2887" coordsize="20,2">
              <v:shape style="position:absolute;left:4647;top:-2887;width:20;height:2" coordorigin="4647,-2887" coordsize="20,0" path="m4647,-2887l4667,-2887e" filled="false" stroked="true" strokeweight=".47998pt" strokecolor="#000000">
                <v:path arrowok="t"/>
              </v:shape>
            </v:group>
            <v:group style="position:absolute;left:4667;top:-2887;width:20;height:2" coordorigin="4667,-2887" coordsize="20,2">
              <v:shape style="position:absolute;left:4667;top:-2887;width:20;height:2" coordorigin="4667,-2887" coordsize="20,0" path="m4667,-2887l4686,-2887e" filled="false" stroked="true" strokeweight=".47998pt" strokecolor="#000000">
                <v:path arrowok="t"/>
              </v:shape>
            </v:group>
            <v:group style="position:absolute;left:4686;top:-2887;width:20;height:2" coordorigin="4686,-2887" coordsize="20,2">
              <v:shape style="position:absolute;left:4686;top:-2887;width:20;height:2" coordorigin="4686,-2887" coordsize="20,0" path="m4686,-2887l4705,-2887e" filled="false" stroked="true" strokeweight=".47998pt" strokecolor="#000000">
                <v:path arrowok="t"/>
              </v:shape>
            </v:group>
            <v:group style="position:absolute;left:4705;top:-2887;width:20;height:2" coordorigin="4705,-2887" coordsize="20,2">
              <v:shape style="position:absolute;left:4705;top:-2887;width:20;height:2" coordorigin="4705,-2887" coordsize="20,0" path="m4705,-2887l4724,-2887e" filled="false" stroked="true" strokeweight=".47998pt" strokecolor="#000000">
                <v:path arrowok="t"/>
              </v:shape>
            </v:group>
            <v:group style="position:absolute;left:4724;top:-2887;width:20;height:2" coordorigin="4724,-2887" coordsize="20,2">
              <v:shape style="position:absolute;left:4724;top:-2887;width:20;height:2" coordorigin="4724,-2887" coordsize="20,0" path="m4724,-2887l4743,-2887e" filled="false" stroked="true" strokeweight=".47998pt" strokecolor="#000000">
                <v:path arrowok="t"/>
              </v:shape>
            </v:group>
            <v:group style="position:absolute;left:4743;top:-2887;width:20;height:2" coordorigin="4743,-2887" coordsize="20,2">
              <v:shape style="position:absolute;left:4743;top:-2887;width:20;height:2" coordorigin="4743,-2887" coordsize="20,0" path="m4743,-2887l4763,-2887e" filled="false" stroked="true" strokeweight=".47998pt" strokecolor="#000000">
                <v:path arrowok="t"/>
              </v:shape>
            </v:group>
            <v:group style="position:absolute;left:4763;top:-2887;width:20;height:2" coordorigin="4763,-2887" coordsize="20,2">
              <v:shape style="position:absolute;left:4763;top:-2887;width:20;height:2" coordorigin="4763,-2887" coordsize="20,0" path="m4763,-2887l4782,-2887e" filled="false" stroked="true" strokeweight=".47998pt" strokecolor="#000000">
                <v:path arrowok="t"/>
              </v:shape>
            </v:group>
            <v:group style="position:absolute;left:4782;top:-2887;width:20;height:2" coordorigin="4782,-2887" coordsize="20,2">
              <v:shape style="position:absolute;left:4782;top:-2887;width:20;height:2" coordorigin="4782,-2887" coordsize="20,0" path="m4782,-2887l4801,-2887e" filled="false" stroked="true" strokeweight=".47998pt" strokecolor="#000000">
                <v:path arrowok="t"/>
              </v:shape>
            </v:group>
            <v:group style="position:absolute;left:4801;top:-2887;width:20;height:2" coordorigin="4801,-2887" coordsize="20,2">
              <v:shape style="position:absolute;left:4801;top:-2887;width:20;height:2" coordorigin="4801,-2887" coordsize="20,0" path="m4801,-2887l4820,-2887e" filled="false" stroked="true" strokeweight=".47998pt" strokecolor="#000000">
                <v:path arrowok="t"/>
              </v:shape>
            </v:group>
            <v:group style="position:absolute;left:4820;top:-2887;width:20;height:2" coordorigin="4820,-2887" coordsize="20,2">
              <v:shape style="position:absolute;left:4820;top:-2887;width:20;height:2" coordorigin="4820,-2887" coordsize="20,0" path="m4820,-2887l4839,-2887e" filled="false" stroked="true" strokeweight=".47998pt" strokecolor="#000000">
                <v:path arrowok="t"/>
              </v:shape>
            </v:group>
            <v:group style="position:absolute;left:4839;top:-2887;width:20;height:2" coordorigin="4839,-2887" coordsize="20,2">
              <v:shape style="position:absolute;left:4839;top:-2887;width:20;height:2" coordorigin="4839,-2887" coordsize="20,0" path="m4839,-2887l4859,-2887e" filled="false" stroked="true" strokeweight=".47998pt" strokecolor="#000000">
                <v:path arrowok="t"/>
              </v:shape>
            </v:group>
            <v:group style="position:absolute;left:4859;top:-2887;width:20;height:2" coordorigin="4859,-2887" coordsize="20,2">
              <v:shape style="position:absolute;left:4859;top:-2887;width:20;height:2" coordorigin="4859,-2887" coordsize="20,0" path="m4859,-2887l4878,-2887e" filled="false" stroked="true" strokeweight=".47998pt" strokecolor="#000000">
                <v:path arrowok="t"/>
              </v:shape>
            </v:group>
            <v:group style="position:absolute;left:4878;top:-2887;width:20;height:2" coordorigin="4878,-2887" coordsize="20,2">
              <v:shape style="position:absolute;left:4878;top:-2887;width:20;height:2" coordorigin="4878,-2887" coordsize="20,0" path="m4878,-2887l4897,-2887e" filled="false" stroked="true" strokeweight=".47998pt" strokecolor="#000000">
                <v:path arrowok="t"/>
              </v:shape>
            </v:group>
            <v:group style="position:absolute;left:4897;top:-2887;width:20;height:2" coordorigin="4897,-2887" coordsize="20,2">
              <v:shape style="position:absolute;left:4897;top:-2887;width:20;height:2" coordorigin="4897,-2887" coordsize="20,0" path="m4897,-2887l4916,-2887e" filled="false" stroked="true" strokeweight=".47998pt" strokecolor="#000000">
                <v:path arrowok="t"/>
              </v:shape>
            </v:group>
            <v:group style="position:absolute;left:4916;top:-2887;width:20;height:2" coordorigin="4916,-2887" coordsize="20,2">
              <v:shape style="position:absolute;left:4916;top:-2887;width:20;height:2" coordorigin="4916,-2887" coordsize="20,0" path="m4916,-2887l4935,-2887e" filled="false" stroked="true" strokeweight=".47998pt" strokecolor="#000000">
                <v:path arrowok="t"/>
              </v:shape>
            </v:group>
            <v:group style="position:absolute;left:4935;top:-2887;width:20;height:2" coordorigin="4935,-2887" coordsize="20,2">
              <v:shape style="position:absolute;left:4935;top:-2887;width:20;height:2" coordorigin="4935,-2887" coordsize="20,0" path="m4935,-2887l4955,-2887e" filled="false" stroked="true" strokeweight=".47998pt" strokecolor="#000000">
                <v:path arrowok="t"/>
              </v:shape>
            </v:group>
            <v:group style="position:absolute;left:4955;top:-2887;width:20;height:2" coordorigin="4955,-2887" coordsize="20,2">
              <v:shape style="position:absolute;left:4955;top:-2887;width:20;height:2" coordorigin="4955,-2887" coordsize="20,0" path="m4955,-2887l4974,-2887e" filled="false" stroked="true" strokeweight=".47998pt" strokecolor="#000000">
                <v:path arrowok="t"/>
              </v:shape>
            </v:group>
            <v:group style="position:absolute;left:4974;top:-2887;width:20;height:2" coordorigin="4974,-2887" coordsize="20,2">
              <v:shape style="position:absolute;left:4974;top:-2887;width:20;height:2" coordorigin="4974,-2887" coordsize="20,0" path="m4974,-2887l4993,-2887e" filled="false" stroked="true" strokeweight=".47998pt" strokecolor="#000000">
                <v:path arrowok="t"/>
              </v:shape>
            </v:group>
            <v:group style="position:absolute;left:4993;top:-2887;width:20;height:2" coordorigin="4993,-2887" coordsize="20,2">
              <v:shape style="position:absolute;left:4993;top:-2887;width:20;height:2" coordorigin="4993,-2887" coordsize="20,0" path="m4993,-2887l5012,-2887e" filled="false" stroked="true" strokeweight=".47998pt" strokecolor="#000000">
                <v:path arrowok="t"/>
              </v:shape>
            </v:group>
            <v:group style="position:absolute;left:5012;top:-2887;width:20;height:2" coordorigin="5012,-2887" coordsize="20,2">
              <v:shape style="position:absolute;left:5012;top:-2887;width:20;height:2" coordorigin="5012,-2887" coordsize="20,0" path="m5012,-2887l5031,-2887e" filled="false" stroked="true" strokeweight=".47998pt" strokecolor="#000000">
                <v:path arrowok="t"/>
              </v:shape>
            </v:group>
            <v:group style="position:absolute;left:5031;top:-2887;width:20;height:2" coordorigin="5031,-2887" coordsize="20,2">
              <v:shape style="position:absolute;left:5031;top:-2887;width:20;height:2" coordorigin="5031,-2887" coordsize="20,0" path="m5031,-2887l5051,-2887e" filled="false" stroked="true" strokeweight=".47998pt" strokecolor="#000000">
                <v:path arrowok="t"/>
              </v:shape>
            </v:group>
            <v:group style="position:absolute;left:5051;top:-2887;width:20;height:2" coordorigin="5051,-2887" coordsize="20,2">
              <v:shape style="position:absolute;left:5051;top:-2887;width:20;height:2" coordorigin="5051,-2887" coordsize="20,0" path="m5051,-2887l5070,-2887e" filled="false" stroked="true" strokeweight=".47998pt" strokecolor="#000000">
                <v:path arrowok="t"/>
              </v:shape>
            </v:group>
            <v:group style="position:absolute;left:5070;top:-2887;width:20;height:2" coordorigin="5070,-2887" coordsize="20,2">
              <v:shape style="position:absolute;left:5070;top:-2887;width:20;height:2" coordorigin="5070,-2887" coordsize="20,0" path="m5070,-2887l5089,-2887e" filled="false" stroked="true" strokeweight=".47998pt" strokecolor="#000000">
                <v:path arrowok="t"/>
              </v:shape>
            </v:group>
            <v:group style="position:absolute;left:5089;top:-2887;width:20;height:2" coordorigin="5089,-2887" coordsize="20,2">
              <v:shape style="position:absolute;left:5089;top:-2887;width:20;height:2" coordorigin="5089,-2887" coordsize="20,0" path="m5089,-2887l5108,-2887e" filled="false" stroked="true" strokeweight=".47998pt" strokecolor="#000000">
                <v:path arrowok="t"/>
              </v:shape>
            </v:group>
            <v:group style="position:absolute;left:5108;top:-2887;width:20;height:2" coordorigin="5108,-2887" coordsize="20,2">
              <v:shape style="position:absolute;left:5108;top:-2887;width:20;height:2" coordorigin="5108,-2887" coordsize="20,0" path="m5108,-2887l5127,-2887e" filled="false" stroked="true" strokeweight=".47998pt" strokecolor="#000000">
                <v:path arrowok="t"/>
              </v:shape>
            </v:group>
            <v:group style="position:absolute;left:5127;top:-2887;width:20;height:2" coordorigin="5127,-2887" coordsize="20,2">
              <v:shape style="position:absolute;left:5127;top:-2887;width:20;height:2" coordorigin="5127,-2887" coordsize="20,0" path="m5127,-2887l5147,-2887e" filled="false" stroked="true" strokeweight=".47998pt" strokecolor="#000000">
                <v:path arrowok="t"/>
              </v:shape>
            </v:group>
            <v:group style="position:absolute;left:5147;top:-2887;width:20;height:2" coordorigin="5147,-2887" coordsize="20,2">
              <v:shape style="position:absolute;left:5147;top:-2887;width:20;height:2" coordorigin="5147,-2887" coordsize="20,0" path="m5147,-2887l5166,-2887e" filled="false" stroked="true" strokeweight=".47998pt" strokecolor="#000000">
                <v:path arrowok="t"/>
              </v:shape>
            </v:group>
            <v:group style="position:absolute;left:5166;top:-2887;width:20;height:2" coordorigin="5166,-2887" coordsize="20,2">
              <v:shape style="position:absolute;left:5166;top:-2887;width:20;height:2" coordorigin="5166,-2887" coordsize="20,0" path="m5166,-2887l5185,-2887e" filled="false" stroked="true" strokeweight=".47998pt" strokecolor="#000000">
                <v:path arrowok="t"/>
              </v:shape>
            </v:group>
            <v:group style="position:absolute;left:5185;top:-2887;width:20;height:2" coordorigin="5185,-2887" coordsize="20,2">
              <v:shape style="position:absolute;left:5185;top:-2887;width:20;height:2" coordorigin="5185,-2887" coordsize="20,0" path="m5185,-2887l5204,-2887e" filled="false" stroked="true" strokeweight=".47998pt" strokecolor="#000000">
                <v:path arrowok="t"/>
              </v:shape>
            </v:group>
            <v:group style="position:absolute;left:5204;top:-2887;width:20;height:2" coordorigin="5204,-2887" coordsize="20,2">
              <v:shape style="position:absolute;left:5204;top:-2887;width:20;height:2" coordorigin="5204,-2887" coordsize="20,0" path="m5204,-2887l5223,-2887e" filled="false" stroked="true" strokeweight=".47998pt" strokecolor="#000000">
                <v:path arrowok="t"/>
              </v:shape>
            </v:group>
            <v:group style="position:absolute;left:5223;top:-2887;width:20;height:2" coordorigin="5223,-2887" coordsize="20,2">
              <v:shape style="position:absolute;left:5223;top:-2887;width:20;height:2" coordorigin="5223,-2887" coordsize="20,0" path="m5223,-2887l5243,-2887e" filled="false" stroked="true" strokeweight=".47998pt" strokecolor="#000000">
                <v:path arrowok="t"/>
              </v:shape>
            </v:group>
            <v:group style="position:absolute;left:5243;top:-2887;width:20;height:2" coordorigin="5243,-2887" coordsize="20,2">
              <v:shape style="position:absolute;left:5243;top:-2887;width:20;height:2" coordorigin="5243,-2887" coordsize="20,0" path="m5243,-2887l5262,-2887e" filled="false" stroked="true" strokeweight=".47998pt" strokecolor="#000000">
                <v:path arrowok="t"/>
              </v:shape>
            </v:group>
            <v:group style="position:absolute;left:5262;top:-2887;width:20;height:2" coordorigin="5262,-2887" coordsize="20,2">
              <v:shape style="position:absolute;left:5262;top:-2887;width:20;height:2" coordorigin="5262,-2887" coordsize="20,0" path="m5262,-2887l5281,-2887e" filled="false" stroked="true" strokeweight=".47998pt" strokecolor="#000000">
                <v:path arrowok="t"/>
              </v:shape>
            </v:group>
            <v:group style="position:absolute;left:5281;top:-2887;width:20;height:2" coordorigin="5281,-2887" coordsize="20,2">
              <v:shape style="position:absolute;left:5281;top:-2887;width:20;height:2" coordorigin="5281,-2887" coordsize="20,0" path="m5281,-2887l5300,-2887e" filled="false" stroked="true" strokeweight=".47998pt" strokecolor="#000000">
                <v:path arrowok="t"/>
              </v:shape>
            </v:group>
            <v:group style="position:absolute;left:5300;top:-2887;width:20;height:2" coordorigin="5300,-2887" coordsize="20,2">
              <v:shape style="position:absolute;left:5300;top:-2887;width:20;height:2" coordorigin="5300,-2887" coordsize="20,0" path="m5300,-2887l5319,-2887e" filled="false" stroked="true" strokeweight=".47998pt" strokecolor="#000000">
                <v:path arrowok="t"/>
              </v:shape>
            </v:group>
            <v:group style="position:absolute;left:5319;top:-2887;width:20;height:2" coordorigin="5319,-2887" coordsize="20,2">
              <v:shape style="position:absolute;left:5319;top:-2887;width:20;height:2" coordorigin="5319,-2887" coordsize="20,0" path="m5319,-2887l5339,-2887e" filled="false" stroked="true" strokeweight=".47998pt" strokecolor="#000000">
                <v:path arrowok="t"/>
              </v:shape>
            </v:group>
            <v:group style="position:absolute;left:5339;top:-2887;width:20;height:2" coordorigin="5339,-2887" coordsize="20,2">
              <v:shape style="position:absolute;left:5339;top:-2887;width:20;height:2" coordorigin="5339,-2887" coordsize="20,0" path="m5339,-2887l5358,-2887e" filled="false" stroked="true" strokeweight=".47998pt" strokecolor="#000000">
                <v:path arrowok="t"/>
              </v:shape>
            </v:group>
            <v:group style="position:absolute;left:5358;top:-2887;width:20;height:2" coordorigin="5358,-2887" coordsize="20,2">
              <v:shape style="position:absolute;left:5358;top:-2887;width:20;height:2" coordorigin="5358,-2887" coordsize="20,0" path="m5358,-2887l5377,-2887e" filled="false" stroked="true" strokeweight=".47998pt" strokecolor="#000000">
                <v:path arrowok="t"/>
              </v:shape>
            </v:group>
            <v:group style="position:absolute;left:5377;top:-2887;width:20;height:2" coordorigin="5377,-2887" coordsize="20,2">
              <v:shape style="position:absolute;left:5377;top:-2887;width:20;height:2" coordorigin="5377,-2887" coordsize="20,0" path="m5377,-2887l5396,-2887e" filled="false" stroked="true" strokeweight=".47998pt" strokecolor="#000000">
                <v:path arrowok="t"/>
              </v:shape>
            </v:group>
            <v:group style="position:absolute;left:5396;top:-2887;width:20;height:2" coordorigin="5396,-2887" coordsize="20,2">
              <v:shape style="position:absolute;left:5396;top:-2887;width:20;height:2" coordorigin="5396,-2887" coordsize="20,0" path="m5396,-2887l5415,-2887e" filled="false" stroked="true" strokeweight=".47998pt" strokecolor="#000000">
                <v:path arrowok="t"/>
              </v:shape>
            </v:group>
            <v:group style="position:absolute;left:5415;top:-2887;width:20;height:2" coordorigin="5415,-2887" coordsize="20,2">
              <v:shape style="position:absolute;left:5415;top:-2887;width:20;height:2" coordorigin="5415,-2887" coordsize="20,0" path="m5415,-2887l5435,-2887e" filled="false" stroked="true" strokeweight=".47998pt" strokecolor="#000000">
                <v:path arrowok="t"/>
              </v:shape>
            </v:group>
            <v:group style="position:absolute;left:5435;top:-2887;width:20;height:2" coordorigin="5435,-2887" coordsize="20,2">
              <v:shape style="position:absolute;left:5435;top:-2887;width:20;height:2" coordorigin="5435,-2887" coordsize="20,0" path="m5435,-2887l5454,-2887e" filled="false" stroked="true" strokeweight=".47998pt" strokecolor="#000000">
                <v:path arrowok="t"/>
              </v:shape>
            </v:group>
            <v:group style="position:absolute;left:5454;top:-2887;width:20;height:2" coordorigin="5454,-2887" coordsize="20,2">
              <v:shape style="position:absolute;left:5454;top:-2887;width:20;height:2" coordorigin="5454,-2887" coordsize="20,0" path="m5454,-2887l5473,-2887e" filled="false" stroked="true" strokeweight=".47998pt" strokecolor="#000000">
                <v:path arrowok="t"/>
              </v:shape>
            </v:group>
            <v:group style="position:absolute;left:5473;top:-2887;width:20;height:2" coordorigin="5473,-2887" coordsize="20,2">
              <v:shape style="position:absolute;left:5473;top:-2887;width:20;height:2" coordorigin="5473,-2887" coordsize="20,0" path="m5473,-2887l5492,-2887e" filled="false" stroked="true" strokeweight=".47998pt" strokecolor="#000000">
                <v:path arrowok="t"/>
              </v:shape>
            </v:group>
            <v:group style="position:absolute;left:5492;top:-2887;width:20;height:2" coordorigin="5492,-2887" coordsize="20,2">
              <v:shape style="position:absolute;left:5492;top:-2887;width:20;height:2" coordorigin="5492,-2887" coordsize="20,0" path="m5492,-2887l5511,-2887e" filled="false" stroked="true" strokeweight=".47998pt" strokecolor="#000000">
                <v:path arrowok="t"/>
              </v:shape>
            </v:group>
            <v:group style="position:absolute;left:5511;top:-2887;width:20;height:2" coordorigin="5511,-2887" coordsize="20,2">
              <v:shape style="position:absolute;left:5511;top:-2887;width:20;height:2" coordorigin="5511,-2887" coordsize="20,0" path="m5511,-2887l5531,-2887e" filled="false" stroked="true" strokeweight=".47998pt" strokecolor="#000000">
                <v:path arrowok="t"/>
              </v:shape>
            </v:group>
            <v:group style="position:absolute;left:5531;top:-2887;width:20;height:2" coordorigin="5531,-2887" coordsize="20,2">
              <v:shape style="position:absolute;left:5531;top:-2887;width:20;height:2" coordorigin="5531,-2887" coordsize="20,0" path="m5531,-2887l5550,-2887e" filled="false" stroked="true" strokeweight=".47998pt" strokecolor="#000000">
                <v:path arrowok="t"/>
              </v:shape>
            </v:group>
            <v:group style="position:absolute;left:5550;top:-2887;width:20;height:2" coordorigin="5550,-2887" coordsize="20,2">
              <v:shape style="position:absolute;left:5550;top:-2887;width:20;height:2" coordorigin="5550,-2887" coordsize="20,0" path="m5550,-2887l5569,-2887e" filled="false" stroked="true" strokeweight=".47998pt" strokecolor="#000000">
                <v:path arrowok="t"/>
              </v:shape>
            </v:group>
            <v:group style="position:absolute;left:5569;top:-2887;width:20;height:2" coordorigin="5569,-2887" coordsize="20,2">
              <v:shape style="position:absolute;left:5569;top:-2887;width:20;height:2" coordorigin="5569,-2887" coordsize="20,0" path="m5569,-2887l5588,-2887e" filled="false" stroked="true" strokeweight=".47998pt" strokecolor="#000000">
                <v:path arrowok="t"/>
              </v:shape>
            </v:group>
            <v:group style="position:absolute;left:5588;top:-2887;width:20;height:2" coordorigin="5588,-2887" coordsize="20,2">
              <v:shape style="position:absolute;left:5588;top:-2887;width:20;height:2" coordorigin="5588,-2887" coordsize="20,0" path="m5588,-2887l5607,-2887e" filled="false" stroked="true" strokeweight=".47998pt" strokecolor="#000000">
                <v:path arrowok="t"/>
              </v:shape>
            </v:group>
            <v:group style="position:absolute;left:5607;top:-2887;width:20;height:2" coordorigin="5607,-2887" coordsize="20,2">
              <v:shape style="position:absolute;left:5607;top:-2887;width:20;height:2" coordorigin="5607,-2887" coordsize="20,0" path="m5607,-2887l5627,-2887e" filled="false" stroked="true" strokeweight=".47998pt" strokecolor="#000000">
                <v:path arrowok="t"/>
              </v:shape>
            </v:group>
            <v:group style="position:absolute;left:5627;top:-2887;width:20;height:2" coordorigin="5627,-2887" coordsize="20,2">
              <v:shape style="position:absolute;left:5627;top:-2887;width:20;height:2" coordorigin="5627,-2887" coordsize="20,0" path="m5627,-2887l5646,-2887e" filled="false" stroked="true" strokeweight=".47998pt" strokecolor="#000000">
                <v:path arrowok="t"/>
              </v:shape>
            </v:group>
            <v:group style="position:absolute;left:5646;top:-2887;width:20;height:2" coordorigin="5646,-2887" coordsize="20,2">
              <v:shape style="position:absolute;left:5646;top:-2887;width:20;height:2" coordorigin="5646,-2887" coordsize="20,0" path="m5646,-2887l5665,-2887e" filled="false" stroked="true" strokeweight=".47998pt" strokecolor="#000000">
                <v:path arrowok="t"/>
              </v:shape>
            </v:group>
            <v:group style="position:absolute;left:5665;top:-2887;width:20;height:2" coordorigin="5665,-2887" coordsize="20,2">
              <v:shape style="position:absolute;left:5665;top:-2887;width:20;height:2" coordorigin="5665,-2887" coordsize="20,0" path="m5665,-2887l5684,-2887e" filled="false" stroked="true" strokeweight=".47998pt" strokecolor="#000000">
                <v:path arrowok="t"/>
              </v:shape>
            </v:group>
            <v:group style="position:absolute;left:5684;top:-2887;width:20;height:2" coordorigin="5684,-2887" coordsize="20,2">
              <v:shape style="position:absolute;left:5684;top:-2887;width:20;height:2" coordorigin="5684,-2887" coordsize="20,0" path="m5684,-2887l5703,-2887e" filled="false" stroked="true" strokeweight=".47998pt" strokecolor="#000000">
                <v:path arrowok="t"/>
              </v:shape>
            </v:group>
            <v:group style="position:absolute;left:5703;top:-2887;width:20;height:2" coordorigin="5703,-2887" coordsize="20,2">
              <v:shape style="position:absolute;left:5703;top:-2887;width:20;height:2" coordorigin="5703,-2887" coordsize="20,0" path="m5703,-2887l5723,-2887e" filled="false" stroked="true" strokeweight=".47998pt" strokecolor="#000000">
                <v:path arrowok="t"/>
              </v:shape>
            </v:group>
            <v:group style="position:absolute;left:5723;top:-2887;width:20;height:2" coordorigin="5723,-2887" coordsize="20,2">
              <v:shape style="position:absolute;left:5723;top:-2887;width:20;height:2" coordorigin="5723,-2887" coordsize="20,0" path="m5723,-2887l5742,-2887e" filled="false" stroked="true" strokeweight=".47998pt" strokecolor="#000000">
                <v:path arrowok="t"/>
              </v:shape>
            </v:group>
            <v:group style="position:absolute;left:5742;top:-2887;width:20;height:2" coordorigin="5742,-2887" coordsize="20,2">
              <v:shape style="position:absolute;left:5742;top:-2887;width:20;height:2" coordorigin="5742,-2887" coordsize="20,0" path="m5742,-2887l5761,-2887e" filled="false" stroked="true" strokeweight=".47998pt" strokecolor="#000000">
                <v:path arrowok="t"/>
              </v:shape>
            </v:group>
            <v:group style="position:absolute;left:5761;top:-2887;width:20;height:2" coordorigin="5761,-2887" coordsize="20,2">
              <v:shape style="position:absolute;left:5761;top:-2887;width:20;height:2" coordorigin="5761,-2887" coordsize="20,0" path="m5761,-2887l5780,-2887e" filled="false" stroked="true" strokeweight=".47998pt" strokecolor="#000000">
                <v:path arrowok="t"/>
              </v:shape>
            </v:group>
            <v:group style="position:absolute;left:5780;top:-2887;width:20;height:2" coordorigin="5780,-2887" coordsize="20,2">
              <v:shape style="position:absolute;left:5780;top:-2887;width:20;height:2" coordorigin="5780,-2887" coordsize="20,0" path="m5780,-2887l5799,-2887e" filled="false" stroked="true" strokeweight=".47998pt" strokecolor="#000000">
                <v:path arrowok="t"/>
              </v:shape>
            </v:group>
            <v:group style="position:absolute;left:5799;top:-2887;width:20;height:2" coordorigin="5799,-2887" coordsize="20,2">
              <v:shape style="position:absolute;left:5799;top:-2887;width:20;height:2" coordorigin="5799,-2887" coordsize="20,0" path="m5799,-2887l5819,-2887e" filled="false" stroked="true" strokeweight=".47998pt" strokecolor="#000000">
                <v:path arrowok="t"/>
              </v:shape>
            </v:group>
            <v:group style="position:absolute;left:5819;top:-2887;width:20;height:2" coordorigin="5819,-2887" coordsize="20,2">
              <v:shape style="position:absolute;left:5819;top:-2887;width:20;height:2" coordorigin="5819,-2887" coordsize="20,0" path="m5819,-2887l5838,-2887e" filled="false" stroked="true" strokeweight=".47998pt" strokecolor="#000000">
                <v:path arrowok="t"/>
              </v:shape>
            </v:group>
            <v:group style="position:absolute;left:5838;top:-2887;width:20;height:2" coordorigin="5838,-2887" coordsize="20,2">
              <v:shape style="position:absolute;left:5838;top:-2887;width:20;height:2" coordorigin="5838,-2887" coordsize="20,0" path="m5838,-2887l5857,-2887e" filled="false" stroked="true" strokeweight=".47998pt" strokecolor="#000000">
                <v:path arrowok="t"/>
              </v:shape>
            </v:group>
            <v:group style="position:absolute;left:5857;top:-2887;width:20;height:2" coordorigin="5857,-2887" coordsize="20,2">
              <v:shape style="position:absolute;left:5857;top:-2887;width:20;height:2" coordorigin="5857,-2887" coordsize="20,0" path="m5857,-2887l5876,-2887e" filled="false" stroked="true" strokeweight=".47998pt" strokecolor="#000000">
                <v:path arrowok="t"/>
              </v:shape>
            </v:group>
            <v:group style="position:absolute;left:5876;top:-2887;width:20;height:2" coordorigin="5876,-2887" coordsize="20,2">
              <v:shape style="position:absolute;left:5876;top:-2887;width:20;height:2" coordorigin="5876,-2887" coordsize="20,0" path="m5876,-2887l5895,-2887e" filled="false" stroked="true" strokeweight=".47998pt" strokecolor="#000000">
                <v:path arrowok="t"/>
              </v:shape>
            </v:group>
            <v:group style="position:absolute;left:5895;top:-2887;width:20;height:2" coordorigin="5895,-2887" coordsize="20,2">
              <v:shape style="position:absolute;left:5895;top:-2887;width:20;height:2" coordorigin="5895,-2887" coordsize="20,0" path="m5895,-2887l5915,-2887e" filled="false" stroked="true" strokeweight=".47998pt" strokecolor="#000000">
                <v:path arrowok="t"/>
              </v:shape>
            </v:group>
            <v:group style="position:absolute;left:5915;top:-2887;width:20;height:2" coordorigin="5915,-2887" coordsize="20,2">
              <v:shape style="position:absolute;left:5915;top:-2887;width:20;height:2" coordorigin="5915,-2887" coordsize="20,0" path="m5915,-2887l5934,-2887e" filled="false" stroked="true" strokeweight=".47998pt" strokecolor="#000000">
                <v:path arrowok="t"/>
              </v:shape>
            </v:group>
            <v:group style="position:absolute;left:5934;top:-2887;width:20;height:2" coordorigin="5934,-2887" coordsize="20,2">
              <v:shape style="position:absolute;left:5934;top:-2887;width:20;height:2" coordorigin="5934,-2887" coordsize="20,0" path="m5934,-2887l5953,-2887e" filled="false" stroked="true" strokeweight=".47998pt" strokecolor="#000000">
                <v:path arrowok="t"/>
              </v:shape>
            </v:group>
            <v:group style="position:absolute;left:5953;top:-2887;width:20;height:2" coordorigin="5953,-2887" coordsize="20,2">
              <v:shape style="position:absolute;left:5953;top:-2887;width:20;height:2" coordorigin="5953,-2887" coordsize="20,0" path="m5953,-2887l5972,-2887e" filled="false" stroked="true" strokeweight=".47998pt" strokecolor="#000000">
                <v:path arrowok="t"/>
              </v:shape>
            </v:group>
            <v:group style="position:absolute;left:5972;top:-2887;width:20;height:2" coordorigin="5972,-2887" coordsize="20,2">
              <v:shape style="position:absolute;left:5972;top:-2887;width:20;height:2" coordorigin="5972,-2887" coordsize="20,0" path="m5972,-2887l5991,-2887e" filled="false" stroked="true" strokeweight=".47998pt" strokecolor="#000000">
                <v:path arrowok="t"/>
              </v:shape>
            </v:group>
            <v:group style="position:absolute;left:5991;top:-2887;width:20;height:2" coordorigin="5991,-2887" coordsize="20,2">
              <v:shape style="position:absolute;left:5991;top:-2887;width:20;height:2" coordorigin="5991,-2887" coordsize="20,0" path="m5991,-2887l6011,-2887e" filled="false" stroked="true" strokeweight=".47998pt" strokecolor="#000000">
                <v:path arrowok="t"/>
              </v:shape>
            </v:group>
            <v:group style="position:absolute;left:6011;top:-2887;width:20;height:2" coordorigin="6011,-2887" coordsize="20,2">
              <v:shape style="position:absolute;left:6011;top:-2887;width:20;height:2" coordorigin="6011,-2887" coordsize="20,0" path="m6011,-2887l6030,-2887e" filled="false" stroked="true" strokeweight=".47998pt" strokecolor="#000000">
                <v:path arrowok="t"/>
              </v:shape>
            </v:group>
            <v:group style="position:absolute;left:6030;top:-2887;width:20;height:2" coordorigin="6030,-2887" coordsize="20,2">
              <v:shape style="position:absolute;left:6030;top:-2887;width:20;height:2" coordorigin="6030,-2887" coordsize="20,0" path="m6030,-2887l6049,-2887e" filled="false" stroked="true" strokeweight=".47998pt" strokecolor="#000000">
                <v:path arrowok="t"/>
              </v:shape>
            </v:group>
            <v:group style="position:absolute;left:6049;top:-2887;width:20;height:2" coordorigin="6049,-2887" coordsize="20,2">
              <v:shape style="position:absolute;left:6049;top:-2887;width:20;height:2" coordorigin="6049,-2887" coordsize="20,0" path="m6049,-2887l6068,-2887e" filled="false" stroked="true" strokeweight=".47998pt" strokecolor="#000000">
                <v:path arrowok="t"/>
              </v:shape>
            </v:group>
            <v:group style="position:absolute;left:6068;top:-2887;width:20;height:2" coordorigin="6068,-2887" coordsize="20,2">
              <v:shape style="position:absolute;left:6068;top:-2887;width:20;height:2" coordorigin="6068,-2887" coordsize="20,0" path="m6068,-2887l6087,-2887e" filled="false" stroked="true" strokeweight=".47998pt" strokecolor="#000000">
                <v:path arrowok="t"/>
              </v:shape>
            </v:group>
            <v:group style="position:absolute;left:6087;top:-2887;width:20;height:2" coordorigin="6087,-2887" coordsize="20,2">
              <v:shape style="position:absolute;left:6087;top:-2887;width:20;height:2" coordorigin="6087,-2887" coordsize="20,0" path="m6087,-2887l6107,-2887e" filled="false" stroked="true" strokeweight=".47998pt" strokecolor="#000000">
                <v:path arrowok="t"/>
              </v:shape>
            </v:group>
            <v:group style="position:absolute;left:6107;top:-2887;width:20;height:2" coordorigin="6107,-2887" coordsize="20,2">
              <v:shape style="position:absolute;left:6107;top:-2887;width:20;height:2" coordorigin="6107,-2887" coordsize="20,0" path="m6107,-2887l6126,-2887e" filled="false" stroked="true" strokeweight=".47998pt" strokecolor="#000000">
                <v:path arrowok="t"/>
              </v:shape>
            </v:group>
            <v:group style="position:absolute;left:6126;top:-2887;width:20;height:2" coordorigin="6126,-2887" coordsize="20,2">
              <v:shape style="position:absolute;left:6126;top:-2887;width:20;height:2" coordorigin="6126,-2887" coordsize="20,0" path="m6126,-2887l6145,-2887e" filled="false" stroked="true" strokeweight=".47998pt" strokecolor="#000000">
                <v:path arrowok="t"/>
              </v:shape>
            </v:group>
            <v:group style="position:absolute;left:6145;top:-2887;width:20;height:2" coordorigin="6145,-2887" coordsize="20,2">
              <v:shape style="position:absolute;left:6145;top:-2887;width:20;height:2" coordorigin="6145,-2887" coordsize="20,0" path="m6145,-2887l6164,-2887e" filled="false" stroked="true" strokeweight=".47998pt" strokecolor="#000000">
                <v:path arrowok="t"/>
              </v:shape>
            </v:group>
            <v:group style="position:absolute;left:6164;top:-2887;width:20;height:2" coordorigin="6164,-2887" coordsize="20,2">
              <v:shape style="position:absolute;left:6164;top:-2887;width:20;height:2" coordorigin="6164,-2887" coordsize="20,0" path="m6164,-2887l6183,-2887e" filled="false" stroked="true" strokeweight=".47998pt" strokecolor="#000000">
                <v:path arrowok="t"/>
              </v:shape>
            </v:group>
            <v:group style="position:absolute;left:6183;top:-2887;width:20;height:2" coordorigin="6183,-2887" coordsize="20,2">
              <v:shape style="position:absolute;left:6183;top:-2887;width:20;height:2" coordorigin="6183,-2887" coordsize="20,0" path="m6183,-2887l6203,-2887e" filled="false" stroked="true" strokeweight=".47998pt" strokecolor="#000000">
                <v:path arrowok="t"/>
              </v:shape>
            </v:group>
            <v:group style="position:absolute;left:6203;top:-2887;width:20;height:2" coordorigin="6203,-2887" coordsize="20,2">
              <v:shape style="position:absolute;left:6203;top:-2887;width:20;height:2" coordorigin="6203,-2887" coordsize="20,0" path="m6203,-2887l6222,-2887e" filled="false" stroked="true" strokeweight=".47998pt" strokecolor="#000000">
                <v:path arrowok="t"/>
              </v:shape>
            </v:group>
            <v:group style="position:absolute;left:6222;top:-2887;width:20;height:2" coordorigin="6222,-2887" coordsize="20,2">
              <v:shape style="position:absolute;left:6222;top:-2887;width:20;height:2" coordorigin="6222,-2887" coordsize="20,0" path="m6222,-2887l6241,-2887e" filled="false" stroked="true" strokeweight=".47998pt" strokecolor="#000000">
                <v:path arrowok="t"/>
              </v:shape>
            </v:group>
            <v:group style="position:absolute;left:6241;top:-2887;width:20;height:2" coordorigin="6241,-2887" coordsize="20,2">
              <v:shape style="position:absolute;left:6241;top:-2887;width:20;height:2" coordorigin="6241,-2887" coordsize="20,0" path="m6241,-2887l6260,-2887e" filled="false" stroked="true" strokeweight=".47998pt" strokecolor="#000000">
                <v:path arrowok="t"/>
              </v:shape>
            </v:group>
            <v:group style="position:absolute;left:6260;top:-2887;width:20;height:2" coordorigin="6260,-2887" coordsize="20,2">
              <v:shape style="position:absolute;left:6260;top:-2887;width:20;height:2" coordorigin="6260,-2887" coordsize="20,0" path="m6260,-2887l6279,-2887e" filled="false" stroked="true" strokeweight=".47998pt" strokecolor="#000000">
                <v:path arrowok="t"/>
              </v:shape>
            </v:group>
            <v:group style="position:absolute;left:6279;top:-2887;width:20;height:2" coordorigin="6279,-2887" coordsize="20,2">
              <v:shape style="position:absolute;left:6279;top:-2887;width:20;height:2" coordorigin="6279,-2887" coordsize="20,0" path="m6279,-2887l6299,-2887e" filled="false" stroked="true" strokeweight=".47998pt" strokecolor="#000000">
                <v:path arrowok="t"/>
              </v:shape>
            </v:group>
            <v:group style="position:absolute;left:6299;top:-2887;width:20;height:2" coordorigin="6299,-2887" coordsize="20,2">
              <v:shape style="position:absolute;left:6299;top:-2887;width:20;height:2" coordorigin="6299,-2887" coordsize="20,0" path="m6299,-2887l6318,-2887e" filled="false" stroked="true" strokeweight=".47998pt" strokecolor="#000000">
                <v:path arrowok="t"/>
              </v:shape>
            </v:group>
            <v:group style="position:absolute;left:6318;top:-2887;width:20;height:2" coordorigin="6318,-2887" coordsize="20,2">
              <v:shape style="position:absolute;left:6318;top:-2887;width:20;height:2" coordorigin="6318,-2887" coordsize="20,0" path="m6318,-2887l6337,-2887e" filled="false" stroked="true" strokeweight=".47998pt" strokecolor="#000000">
                <v:path arrowok="t"/>
              </v:shape>
            </v:group>
            <v:group style="position:absolute;left:6337;top:-2887;width:20;height:2" coordorigin="6337,-2887" coordsize="20,2">
              <v:shape style="position:absolute;left:6337;top:-2887;width:20;height:2" coordorigin="6337,-2887" coordsize="20,0" path="m6337,-2887l6357,-2887e" filled="false" stroked="true" strokeweight=".47998pt" strokecolor="#000000">
                <v:path arrowok="t"/>
              </v:shape>
            </v:group>
            <v:group style="position:absolute;left:6357;top:-2887;width:20;height:2" coordorigin="6357,-2887" coordsize="20,2">
              <v:shape style="position:absolute;left:6357;top:-2887;width:20;height:2" coordorigin="6357,-2887" coordsize="20,0" path="m6357,-2887l6376,-2887e" filled="false" stroked="true" strokeweight=".47998pt" strokecolor="#000000">
                <v:path arrowok="t"/>
              </v:shape>
            </v:group>
            <v:group style="position:absolute;left:6376;top:-2887;width:20;height:2" coordorigin="6376,-2887" coordsize="20,2">
              <v:shape style="position:absolute;left:6376;top:-2887;width:20;height:2" coordorigin="6376,-2887" coordsize="20,0" path="m6376,-2887l6395,-2887e" filled="false" stroked="true" strokeweight=".47998pt" strokecolor="#000000">
                <v:path arrowok="t"/>
              </v:shape>
            </v:group>
            <v:group style="position:absolute;left:6395;top:-2887;width:20;height:2" coordorigin="6395,-2887" coordsize="20,2">
              <v:shape style="position:absolute;left:6395;top:-2887;width:20;height:2" coordorigin="6395,-2887" coordsize="20,0" path="m6395,-2887l6414,-2887e" filled="false" stroked="true" strokeweight=".47998pt" strokecolor="#000000">
                <v:path arrowok="t"/>
              </v:shape>
            </v:group>
            <v:group style="position:absolute;left:6414;top:-2887;width:20;height:2" coordorigin="6414,-2887" coordsize="20,2">
              <v:shape style="position:absolute;left:6414;top:-2887;width:20;height:2" coordorigin="6414,-2887" coordsize="20,0" path="m6414,-2887l6433,-2887e" filled="false" stroked="true" strokeweight=".47998pt" strokecolor="#000000">
                <v:path arrowok="t"/>
              </v:shape>
            </v:group>
            <v:group style="position:absolute;left:6433;top:-2887;width:20;height:2" coordorigin="6433,-2887" coordsize="20,2">
              <v:shape style="position:absolute;left:6433;top:-2887;width:20;height:2" coordorigin="6433,-2887" coordsize="20,0" path="m6433,-2887l6453,-2887e" filled="false" stroked="true" strokeweight=".47998pt" strokecolor="#000000">
                <v:path arrowok="t"/>
              </v:shape>
            </v:group>
            <v:group style="position:absolute;left:6453;top:-2887;width:20;height:2" coordorigin="6453,-2887" coordsize="20,2">
              <v:shape style="position:absolute;left:6453;top:-2887;width:20;height:2" coordorigin="6453,-2887" coordsize="20,0" path="m6453,-2887l6472,-2887e" filled="false" stroked="true" strokeweight=".47998pt" strokecolor="#000000">
                <v:path arrowok="t"/>
              </v:shape>
            </v:group>
            <v:group style="position:absolute;left:6472;top:-2887;width:20;height:2" coordorigin="6472,-2887" coordsize="20,2">
              <v:shape style="position:absolute;left:6472;top:-2887;width:20;height:2" coordorigin="6472,-2887" coordsize="20,0" path="m6472,-2887l6491,-2887e" filled="false" stroked="true" strokeweight=".47998pt" strokecolor="#000000">
                <v:path arrowok="t"/>
              </v:shape>
            </v:group>
            <v:group style="position:absolute;left:6491;top:-2887;width:20;height:2" coordorigin="6491,-2887" coordsize="20,2">
              <v:shape style="position:absolute;left:6491;top:-2887;width:20;height:2" coordorigin="6491,-2887" coordsize="20,0" path="m6491,-2887l6510,-2887e" filled="false" stroked="true" strokeweight=".47998pt" strokecolor="#000000">
                <v:path arrowok="t"/>
              </v:shape>
            </v:group>
            <v:group style="position:absolute;left:6510;top:-2887;width:20;height:2" coordorigin="6510,-2887" coordsize="20,2">
              <v:shape style="position:absolute;left:6510;top:-2887;width:20;height:2" coordorigin="6510,-2887" coordsize="20,0" path="m6510,-2887l6529,-2887e" filled="false" stroked="true" strokeweight=".47998pt" strokecolor="#000000">
                <v:path arrowok="t"/>
              </v:shape>
            </v:group>
            <v:group style="position:absolute;left:6529;top:-2887;width:20;height:2" coordorigin="6529,-2887" coordsize="20,2">
              <v:shape style="position:absolute;left:6529;top:-2887;width:20;height:2" coordorigin="6529,-2887" coordsize="20,0" path="m6529,-2887l6549,-2887e" filled="false" stroked="true" strokeweight=".47998pt" strokecolor="#000000">
                <v:path arrowok="t"/>
              </v:shape>
            </v:group>
            <v:group style="position:absolute;left:6549;top:-2887;width:20;height:2" coordorigin="6549,-2887" coordsize="20,2">
              <v:shape style="position:absolute;left:6549;top:-2887;width:20;height:2" coordorigin="6549,-2887" coordsize="20,0" path="m6549,-2887l6568,-2887e" filled="false" stroked="true" strokeweight=".47998pt" strokecolor="#000000">
                <v:path arrowok="t"/>
              </v:shape>
            </v:group>
            <v:group style="position:absolute;left:6568;top:-2887;width:20;height:2" coordorigin="6568,-2887" coordsize="20,2">
              <v:shape style="position:absolute;left:6568;top:-2887;width:20;height:2" coordorigin="6568,-2887" coordsize="20,0" path="m6568,-2887l6587,-2887e" filled="false" stroked="true" strokeweight=".47998pt" strokecolor="#000000">
                <v:path arrowok="t"/>
              </v:shape>
            </v:group>
            <v:group style="position:absolute;left:6587;top:-2887;width:20;height:2" coordorigin="6587,-2887" coordsize="20,2">
              <v:shape style="position:absolute;left:6587;top:-2887;width:20;height:2" coordorigin="6587,-2887" coordsize="20,0" path="m6587,-2887l6606,-2887e" filled="false" stroked="true" strokeweight=".47998pt" strokecolor="#000000">
                <v:path arrowok="t"/>
              </v:shape>
            </v:group>
            <v:group style="position:absolute;left:6606;top:-2887;width:20;height:2" coordorigin="6606,-2887" coordsize="20,2">
              <v:shape style="position:absolute;left:6606;top:-2887;width:20;height:2" coordorigin="6606,-2887" coordsize="20,0" path="m6606,-2887l6625,-2887e" filled="false" stroked="true" strokeweight=".47998pt" strokecolor="#000000">
                <v:path arrowok="t"/>
              </v:shape>
            </v:group>
            <v:group style="position:absolute;left:6625;top:-2887;width:20;height:2" coordorigin="6625,-2887" coordsize="20,2">
              <v:shape style="position:absolute;left:6625;top:-2887;width:20;height:2" coordorigin="6625,-2887" coordsize="20,0" path="m6625,-2887l6645,-2887e" filled="false" stroked="true" strokeweight=".47998pt" strokecolor="#000000">
                <v:path arrowok="t"/>
              </v:shape>
            </v:group>
            <v:group style="position:absolute;left:6645;top:-2887;width:20;height:2" coordorigin="6645,-2887" coordsize="20,2">
              <v:shape style="position:absolute;left:6645;top:-2887;width:20;height:2" coordorigin="6645,-2887" coordsize="20,0" path="m6645,-2887l6664,-2887e" filled="false" stroked="true" strokeweight=".47998pt" strokecolor="#000000">
                <v:path arrowok="t"/>
              </v:shape>
            </v:group>
            <v:group style="position:absolute;left:6664;top:-2887;width:20;height:2" coordorigin="6664,-2887" coordsize="20,2">
              <v:shape style="position:absolute;left:6664;top:-2887;width:20;height:2" coordorigin="6664,-2887" coordsize="20,0" path="m6664,-2887l6683,-2887e" filled="false" stroked="true" strokeweight=".47998pt" strokecolor="#000000">
                <v:path arrowok="t"/>
              </v:shape>
            </v:group>
            <v:group style="position:absolute;left:6683;top:-2887;width:20;height:2" coordorigin="6683,-2887" coordsize="20,2">
              <v:shape style="position:absolute;left:6683;top:-2887;width:20;height:2" coordorigin="6683,-2887" coordsize="20,0" path="m6683,-2887l6702,-2887e" filled="false" stroked="true" strokeweight=".47998pt" strokecolor="#000000">
                <v:path arrowok="t"/>
              </v:shape>
            </v:group>
            <v:group style="position:absolute;left:6702;top:-2887;width:20;height:2" coordorigin="6702,-2887" coordsize="20,2">
              <v:shape style="position:absolute;left:6702;top:-2887;width:20;height:2" coordorigin="6702,-2887" coordsize="20,0" path="m6702,-2887l6721,-2887e" filled="false" stroked="true" strokeweight=".47998pt" strokecolor="#000000">
                <v:path arrowok="t"/>
              </v:shape>
            </v:group>
            <v:group style="position:absolute;left:6721;top:-2887;width:20;height:2" coordorigin="6721,-2887" coordsize="20,2">
              <v:shape style="position:absolute;left:6721;top:-2887;width:20;height:2" coordorigin="6721,-2887" coordsize="20,0" path="m6721,-2887l6741,-2887e" filled="false" stroked="true" strokeweight=".47998pt" strokecolor="#000000">
                <v:path arrowok="t"/>
              </v:shape>
            </v:group>
            <v:group style="position:absolute;left:6741;top:-2887;width:20;height:2" coordorigin="6741,-2887" coordsize="20,2">
              <v:shape style="position:absolute;left:6741;top:-2887;width:20;height:2" coordorigin="6741,-2887" coordsize="20,0" path="m6741,-2887l6760,-2887e" filled="false" stroked="true" strokeweight=".47998pt" strokecolor="#000000">
                <v:path arrowok="t"/>
              </v:shape>
            </v:group>
            <v:group style="position:absolute;left:6760;top:-2887;width:20;height:2" coordorigin="6760,-2887" coordsize="20,2">
              <v:shape style="position:absolute;left:6760;top:-2887;width:20;height:2" coordorigin="6760,-2887" coordsize="20,0" path="m6760,-2887l6779,-2887e" filled="false" stroked="true" strokeweight=".47998pt" strokecolor="#000000">
                <v:path arrowok="t"/>
              </v:shape>
            </v:group>
            <v:group style="position:absolute;left:6779;top:-2887;width:20;height:2" coordorigin="6779,-2887" coordsize="20,2">
              <v:shape style="position:absolute;left:6779;top:-2887;width:20;height:2" coordorigin="6779,-2887" coordsize="20,0" path="m6779,-2887l6798,-2887e" filled="false" stroked="true" strokeweight=".47998pt" strokecolor="#000000">
                <v:path arrowok="t"/>
              </v:shape>
            </v:group>
            <v:group style="position:absolute;left:6798;top:-2887;width:20;height:2" coordorigin="6798,-2887" coordsize="20,2">
              <v:shape style="position:absolute;left:6798;top:-2887;width:20;height:2" coordorigin="6798,-2887" coordsize="20,0" path="m6798,-2887l6817,-2887e" filled="false" stroked="true" strokeweight=".47998pt" strokecolor="#000000">
                <v:path arrowok="t"/>
              </v:shape>
            </v:group>
            <v:group style="position:absolute;left:6817;top:-2887;width:20;height:2" coordorigin="6817,-2887" coordsize="20,2">
              <v:shape style="position:absolute;left:6817;top:-2887;width:20;height:2" coordorigin="6817,-2887" coordsize="20,0" path="m6817,-2887l6837,-2887e" filled="false" stroked="true" strokeweight=".47998pt" strokecolor="#000000">
                <v:path arrowok="t"/>
              </v:shape>
            </v:group>
            <v:group style="position:absolute;left:6837;top:-2887;width:20;height:2" coordorigin="6837,-2887" coordsize="20,2">
              <v:shape style="position:absolute;left:6837;top:-2887;width:20;height:2" coordorigin="6837,-2887" coordsize="20,0" path="m6837,-2887l6856,-2887e" filled="false" stroked="true" strokeweight=".47998pt" strokecolor="#000000">
                <v:path arrowok="t"/>
              </v:shape>
            </v:group>
            <v:group style="position:absolute;left:6856;top:-2887;width:20;height:2" coordorigin="6856,-2887" coordsize="20,2">
              <v:shape style="position:absolute;left:6856;top:-2887;width:20;height:2" coordorigin="6856,-2887" coordsize="20,0" path="m6856,-2887l6875,-2887e" filled="false" stroked="true" strokeweight=".47998pt" strokecolor="#000000">
                <v:path arrowok="t"/>
              </v:shape>
            </v:group>
            <v:group style="position:absolute;left:6875;top:-2887;width:20;height:2" coordorigin="6875,-2887" coordsize="20,2">
              <v:shape style="position:absolute;left:6875;top:-2887;width:20;height:2" coordorigin="6875,-2887" coordsize="20,0" path="m6875,-2887l6894,-2887e" filled="false" stroked="true" strokeweight=".47998pt" strokecolor="#000000">
                <v:path arrowok="t"/>
              </v:shape>
            </v:group>
            <v:group style="position:absolute;left:6894;top:-2887;width:20;height:2" coordorigin="6894,-2887" coordsize="20,2">
              <v:shape style="position:absolute;left:6894;top:-2887;width:20;height:2" coordorigin="6894,-2887" coordsize="20,0" path="m6894,-2887l6913,-2887e" filled="false" stroked="true" strokeweight=".47998pt" strokecolor="#000000">
                <v:path arrowok="t"/>
              </v:shape>
            </v:group>
            <v:group style="position:absolute;left:6913;top:-2887;width:20;height:2" coordorigin="6913,-2887" coordsize="20,2">
              <v:shape style="position:absolute;left:6913;top:-2887;width:20;height:2" coordorigin="6913,-2887" coordsize="20,0" path="m6913,-2887l6933,-2887e" filled="false" stroked="true" strokeweight=".47998pt" strokecolor="#000000">
                <v:path arrowok="t"/>
              </v:shape>
            </v:group>
            <v:group style="position:absolute;left:6933;top:-2887;width:20;height:2" coordorigin="6933,-2887" coordsize="20,2">
              <v:shape style="position:absolute;left:6933;top:-2887;width:20;height:2" coordorigin="6933,-2887" coordsize="20,0" path="m6933,-2887l6952,-2887e" filled="false" stroked="true" strokeweight=".47998pt" strokecolor="#000000">
                <v:path arrowok="t"/>
              </v:shape>
            </v:group>
            <v:group style="position:absolute;left:6952;top:-2887;width:20;height:2" coordorigin="6952,-2887" coordsize="20,2">
              <v:shape style="position:absolute;left:6952;top:-2887;width:20;height:2" coordorigin="6952,-2887" coordsize="20,0" path="m6952,-2887l6971,-2887e" filled="false" stroked="true" strokeweight=".47998pt" strokecolor="#000000">
                <v:path arrowok="t"/>
              </v:shape>
            </v:group>
            <v:group style="position:absolute;left:6971;top:-2887;width:20;height:2" coordorigin="6971,-2887" coordsize="20,2">
              <v:shape style="position:absolute;left:6971;top:-2887;width:20;height:2" coordorigin="6971,-2887" coordsize="20,0" path="m6971,-2887l6990,-2887e" filled="false" stroked="true" strokeweight=".47998pt" strokecolor="#000000">
                <v:path arrowok="t"/>
              </v:shape>
            </v:group>
            <v:group style="position:absolute;left:6990;top:-2887;width:20;height:2" coordorigin="6990,-2887" coordsize="20,2">
              <v:shape style="position:absolute;left:6990;top:-2887;width:20;height:2" coordorigin="6990,-2887" coordsize="20,0" path="m6990,-2887l7009,-2887e" filled="false" stroked="true" strokeweight=".47998pt" strokecolor="#000000">
                <v:path arrowok="t"/>
              </v:shape>
            </v:group>
            <v:group style="position:absolute;left:7009;top:-2887;width:20;height:2" coordorigin="7009,-2887" coordsize="20,2">
              <v:shape style="position:absolute;left:7009;top:-2887;width:20;height:2" coordorigin="7009,-2887" coordsize="20,0" path="m7009,-2887l7029,-2887e" filled="false" stroked="true" strokeweight=".47998pt" strokecolor="#000000">
                <v:path arrowok="t"/>
              </v:shape>
            </v:group>
            <v:group style="position:absolute;left:7029;top:-2887;width:20;height:2" coordorigin="7029,-2887" coordsize="20,2">
              <v:shape style="position:absolute;left:7029;top:-2887;width:20;height:2" coordorigin="7029,-2887" coordsize="20,0" path="m7029,-2887l7048,-2887e" filled="false" stroked="true" strokeweight=".47998pt" strokecolor="#000000">
                <v:path arrowok="t"/>
              </v:shape>
            </v:group>
            <v:group style="position:absolute;left:7048;top:-2887;width:20;height:2" coordorigin="7048,-2887" coordsize="20,2">
              <v:shape style="position:absolute;left:7048;top:-2887;width:20;height:2" coordorigin="7048,-2887" coordsize="20,0" path="m7048,-2887l7067,-2887e" filled="false" stroked="true" strokeweight=".47998pt" strokecolor="#000000">
                <v:path arrowok="t"/>
              </v:shape>
            </v:group>
            <v:group style="position:absolute;left:7067;top:-2887;width:20;height:2" coordorigin="7067,-2887" coordsize="20,2">
              <v:shape style="position:absolute;left:7067;top:-2887;width:20;height:2" coordorigin="7067,-2887" coordsize="20,0" path="m7067,-2887l7086,-2887e" filled="false" stroked="true" strokeweight=".47998pt" strokecolor="#000000">
                <v:path arrowok="t"/>
              </v:shape>
            </v:group>
            <v:group style="position:absolute;left:7086;top:-2887;width:20;height:2" coordorigin="7086,-2887" coordsize="20,2">
              <v:shape style="position:absolute;left:7086;top:-2887;width:20;height:2" coordorigin="7086,-2887" coordsize="20,0" path="m7086,-2887l7105,-2887e" filled="false" stroked="true" strokeweight=".47998pt" strokecolor="#000000">
                <v:path arrowok="t"/>
              </v:shape>
            </v:group>
            <v:group style="position:absolute;left:7105;top:-2887;width:20;height:2" coordorigin="7105,-2887" coordsize="20,2">
              <v:shape style="position:absolute;left:7105;top:-2887;width:20;height:2" coordorigin="7105,-2887" coordsize="20,0" path="m7105,-2887l7125,-2887e" filled="false" stroked="true" strokeweight=".47998pt" strokecolor="#000000">
                <v:path arrowok="t"/>
              </v:shape>
            </v:group>
            <v:group style="position:absolute;left:7125;top:-2887;width:20;height:2" coordorigin="7125,-2887" coordsize="20,2">
              <v:shape style="position:absolute;left:7125;top:-2887;width:20;height:2" coordorigin="7125,-2887" coordsize="20,0" path="m7125,-2887l7144,-2887e" filled="false" stroked="true" strokeweight=".47998pt" strokecolor="#000000">
                <v:path arrowok="t"/>
              </v:shape>
            </v:group>
            <v:group style="position:absolute;left:7144;top:-2887;width:20;height:2" coordorigin="7144,-2887" coordsize="20,2">
              <v:shape style="position:absolute;left:7144;top:-2887;width:20;height:2" coordorigin="7144,-2887" coordsize="20,0" path="m7144,-2887l7163,-2887e" filled="false" stroked="true" strokeweight=".47998pt" strokecolor="#000000">
                <v:path arrowok="t"/>
              </v:shape>
            </v:group>
            <v:group style="position:absolute;left:7163;top:-2887;width:20;height:2" coordorigin="7163,-2887" coordsize="20,2">
              <v:shape style="position:absolute;left:7163;top:-2887;width:20;height:2" coordorigin="7163,-2887" coordsize="20,0" path="m7163,-2887l7182,-2887e" filled="false" stroked="true" strokeweight=".47998pt" strokecolor="#000000">
                <v:path arrowok="t"/>
              </v:shape>
            </v:group>
            <v:group style="position:absolute;left:7182;top:-2887;width:20;height:2" coordorigin="7182,-2887" coordsize="20,2">
              <v:shape style="position:absolute;left:7182;top:-2887;width:20;height:2" coordorigin="7182,-2887" coordsize="20,0" path="m7182,-2887l7201,-2887e" filled="false" stroked="true" strokeweight=".47998pt" strokecolor="#000000">
                <v:path arrowok="t"/>
              </v:shape>
            </v:group>
            <v:group style="position:absolute;left:7201;top:-2887;width:20;height:2" coordorigin="7201,-2887" coordsize="20,2">
              <v:shape style="position:absolute;left:7201;top:-2887;width:20;height:2" coordorigin="7201,-2887" coordsize="20,0" path="m7201,-2887l7221,-2887e" filled="false" stroked="true" strokeweight=".47998pt" strokecolor="#000000">
                <v:path arrowok="t"/>
              </v:shape>
            </v:group>
            <v:group style="position:absolute;left:7221;top:-2887;width:20;height:2" coordorigin="7221,-2887" coordsize="20,2">
              <v:shape style="position:absolute;left:7221;top:-2887;width:20;height:2" coordorigin="7221,-2887" coordsize="20,0" path="m7221,-2887l7240,-2887e" filled="false" stroked="true" strokeweight=".47998pt" strokecolor="#000000">
                <v:path arrowok="t"/>
              </v:shape>
            </v:group>
            <v:group style="position:absolute;left:7240;top:-2887;width:20;height:2" coordorigin="7240,-2887" coordsize="20,2">
              <v:shape style="position:absolute;left:7240;top:-2887;width:20;height:2" coordorigin="7240,-2887" coordsize="20,0" path="m7240,-2887l7259,-2887e" filled="false" stroked="true" strokeweight=".47998pt" strokecolor="#000000">
                <v:path arrowok="t"/>
              </v:shape>
            </v:group>
            <v:group style="position:absolute;left:7259;top:-2887;width:20;height:2" coordorigin="7259,-2887" coordsize="20,2">
              <v:shape style="position:absolute;left:7259;top:-2887;width:20;height:2" coordorigin="7259,-2887" coordsize="20,0" path="m7259,-2887l7278,-2887e" filled="false" stroked="true" strokeweight=".47998pt" strokecolor="#000000">
                <v:path arrowok="t"/>
              </v:shape>
            </v:group>
            <v:group style="position:absolute;left:7278;top:-2887;width:20;height:2" coordorigin="7278,-2887" coordsize="20,2">
              <v:shape style="position:absolute;left:7278;top:-2887;width:20;height:2" coordorigin="7278,-2887" coordsize="20,0" path="m7278,-2887l7297,-2887e" filled="false" stroked="true" strokeweight=".47998pt" strokecolor="#000000">
                <v:path arrowok="t"/>
              </v:shape>
            </v:group>
            <v:group style="position:absolute;left:7297;top:-2887;width:20;height:2" coordorigin="7297,-2887" coordsize="20,2">
              <v:shape style="position:absolute;left:7297;top:-2887;width:20;height:2" coordorigin="7297,-2887" coordsize="20,0" path="m7297,-2887l7317,-2887e" filled="false" stroked="true" strokeweight=".47998pt" strokecolor="#000000">
                <v:path arrowok="t"/>
              </v:shape>
            </v:group>
            <v:group style="position:absolute;left:7317;top:-2887;width:20;height:2" coordorigin="7317,-2887" coordsize="20,2">
              <v:shape style="position:absolute;left:7317;top:-2887;width:20;height:2" coordorigin="7317,-2887" coordsize="20,0" path="m7317,-2887l7336,-2887e" filled="false" stroked="true" strokeweight=".47998pt" strokecolor="#000000">
                <v:path arrowok="t"/>
              </v:shape>
            </v:group>
            <v:group style="position:absolute;left:7336;top:-2887;width:20;height:2" coordorigin="7336,-2887" coordsize="20,2">
              <v:shape style="position:absolute;left:7336;top:-2887;width:20;height:2" coordorigin="7336,-2887" coordsize="20,0" path="m7336,-2887l7355,-2887e" filled="false" stroked="true" strokeweight=".47998pt" strokecolor="#000000">
                <v:path arrowok="t"/>
              </v:shape>
            </v:group>
            <v:group style="position:absolute;left:7355;top:-2887;width:20;height:2" coordorigin="7355,-2887" coordsize="20,2">
              <v:shape style="position:absolute;left:7355;top:-2887;width:20;height:2" coordorigin="7355,-2887" coordsize="20,0" path="m7355,-2887l7374,-2887e" filled="false" stroked="true" strokeweight=".47998pt" strokecolor="#000000">
                <v:path arrowok="t"/>
              </v:shape>
            </v:group>
            <v:group style="position:absolute;left:7374;top:-2887;width:20;height:2" coordorigin="7374,-2887" coordsize="20,2">
              <v:shape style="position:absolute;left:7374;top:-2887;width:20;height:2" coordorigin="7374,-2887" coordsize="20,0" path="m7374,-2887l7393,-2887e" filled="false" stroked="true" strokeweight=".47998pt" strokecolor="#000000">
                <v:path arrowok="t"/>
              </v:shape>
            </v:group>
            <v:group style="position:absolute;left:7393;top:-2887;width:20;height:2" coordorigin="7393,-2887" coordsize="20,2">
              <v:shape style="position:absolute;left:7393;top:-2887;width:20;height:2" coordorigin="7393,-2887" coordsize="20,0" path="m7393,-2887l7413,-2887e" filled="false" stroked="true" strokeweight=".47998pt" strokecolor="#000000">
                <v:path arrowok="t"/>
              </v:shape>
            </v:group>
            <v:group style="position:absolute;left:7413;top:-2887;width:20;height:2" coordorigin="7413,-2887" coordsize="20,2">
              <v:shape style="position:absolute;left:7413;top:-2887;width:20;height:2" coordorigin="7413,-2887" coordsize="20,0" path="m7413,-2887l7432,-2887e" filled="false" stroked="true" strokeweight=".47998pt" strokecolor="#000000">
                <v:path arrowok="t"/>
              </v:shape>
            </v:group>
            <v:group style="position:absolute;left:7432;top:-2887;width:20;height:2" coordorigin="7432,-2887" coordsize="20,2">
              <v:shape style="position:absolute;left:7432;top:-2887;width:20;height:2" coordorigin="7432,-2887" coordsize="20,0" path="m7432,-2887l7451,-2887e" filled="false" stroked="true" strokeweight=".47998pt" strokecolor="#000000">
                <v:path arrowok="t"/>
              </v:shape>
            </v:group>
            <v:group style="position:absolute;left:7451;top:-2887;width:20;height:2" coordorigin="7451,-2887" coordsize="20,2">
              <v:shape style="position:absolute;left:7451;top:-2887;width:20;height:2" coordorigin="7451,-2887" coordsize="20,0" path="m7451,-2887l7470,-2887e" filled="false" stroked="true" strokeweight=".47998pt" strokecolor="#000000">
                <v:path arrowok="t"/>
              </v:shape>
            </v:group>
            <v:group style="position:absolute;left:7470;top:-2887;width:20;height:2" coordorigin="7470,-2887" coordsize="20,2">
              <v:shape style="position:absolute;left:7470;top:-2887;width:20;height:2" coordorigin="7470,-2887" coordsize="20,0" path="m7470,-2887l7489,-2887e" filled="false" stroked="true" strokeweight=".47998pt" strokecolor="#000000">
                <v:path arrowok="t"/>
              </v:shape>
            </v:group>
            <v:group style="position:absolute;left:7489;top:-2887;width:20;height:2" coordorigin="7489,-2887" coordsize="20,2">
              <v:shape style="position:absolute;left:7489;top:-2887;width:20;height:2" coordorigin="7489,-2887" coordsize="20,0" path="m7489,-2887l7509,-2887e" filled="false" stroked="true" strokeweight=".47998pt" strokecolor="#000000">
                <v:path arrowok="t"/>
              </v:shape>
            </v:group>
            <v:group style="position:absolute;left:7509;top:-2887;width:20;height:2" coordorigin="7509,-2887" coordsize="20,2">
              <v:shape style="position:absolute;left:7509;top:-2887;width:20;height:2" coordorigin="7509,-2887" coordsize="20,0" path="m7509,-2887l7528,-2887e" filled="false" stroked="true" strokeweight=".47998pt" strokecolor="#000000">
                <v:path arrowok="t"/>
              </v:shape>
            </v:group>
            <v:group style="position:absolute;left:7528;top:-2887;width:20;height:2" coordorigin="7528,-2887" coordsize="20,2">
              <v:shape style="position:absolute;left:7528;top:-2887;width:20;height:2" coordorigin="7528,-2887" coordsize="20,0" path="m7528,-2887l7547,-2887e" filled="false" stroked="true" strokeweight=".47998pt" strokecolor="#000000">
                <v:path arrowok="t"/>
              </v:shape>
            </v:group>
            <v:group style="position:absolute;left:7547;top:-2887;width:20;height:2" coordorigin="7547,-2887" coordsize="20,2">
              <v:shape style="position:absolute;left:7547;top:-2887;width:20;height:2" coordorigin="7547,-2887" coordsize="20,0" path="m7547,-2887l7566,-2887e" filled="false" stroked="true" strokeweight=".47998pt" strokecolor="#000000">
                <v:path arrowok="t"/>
              </v:shape>
            </v:group>
            <v:group style="position:absolute;left:7566;top:-2887;width:20;height:2" coordorigin="7566,-2887" coordsize="20,2">
              <v:shape style="position:absolute;left:7566;top:-2887;width:20;height:2" coordorigin="7566,-2887" coordsize="20,0" path="m7566,-2887l7585,-2887e" filled="false" stroked="true" strokeweight=".47998pt" strokecolor="#000000">
                <v:path arrowok="t"/>
              </v:shape>
            </v:group>
            <v:group style="position:absolute;left:7585;top:-2887;width:20;height:2" coordorigin="7585,-2887" coordsize="20,2">
              <v:shape style="position:absolute;left:7585;top:-2887;width:20;height:2" coordorigin="7585,-2887" coordsize="20,0" path="m7585,-2887l7605,-2887e" filled="false" stroked="true" strokeweight=".47998pt" strokecolor="#000000">
                <v:path arrowok="t"/>
              </v:shape>
            </v:group>
            <v:group style="position:absolute;left:7605;top:-2887;width:20;height:2" coordorigin="7605,-2887" coordsize="20,2">
              <v:shape style="position:absolute;left:7605;top:-2887;width:20;height:2" coordorigin="7605,-2887" coordsize="20,0" path="m7605,-2887l7624,-2887e" filled="false" stroked="true" strokeweight=".47998pt" strokecolor="#000000">
                <v:path arrowok="t"/>
              </v:shape>
            </v:group>
            <v:group style="position:absolute;left:7624;top:-2887;width:20;height:2" coordorigin="7624,-2887" coordsize="20,2">
              <v:shape style="position:absolute;left:7624;top:-2887;width:20;height:2" coordorigin="7624,-2887" coordsize="20,0" path="m7624,-2887l7643,-2887e" filled="false" stroked="true" strokeweight=".47998pt" strokecolor="#000000">
                <v:path arrowok="t"/>
              </v:shape>
            </v:group>
            <v:group style="position:absolute;left:7643;top:-2887;width:20;height:2" coordorigin="7643,-2887" coordsize="20,2">
              <v:shape style="position:absolute;left:7643;top:-2887;width:20;height:2" coordorigin="7643,-2887" coordsize="20,0" path="m7643,-2887l7662,-2887e" filled="false" stroked="true" strokeweight=".47998pt" strokecolor="#000000">
                <v:path arrowok="t"/>
              </v:shape>
            </v:group>
            <v:group style="position:absolute;left:7662;top:-2887;width:20;height:2" coordorigin="7662,-2887" coordsize="20,2">
              <v:shape style="position:absolute;left:7662;top:-2887;width:20;height:2" coordorigin="7662,-2887" coordsize="20,0" path="m7662,-2887l7681,-2887e" filled="false" stroked="true" strokeweight=".47998pt" strokecolor="#000000">
                <v:path arrowok="t"/>
              </v:shape>
            </v:group>
            <v:group style="position:absolute;left:7681;top:-2887;width:20;height:2" coordorigin="7681,-2887" coordsize="20,2">
              <v:shape style="position:absolute;left:7681;top:-2887;width:20;height:2" coordorigin="7681,-2887" coordsize="20,0" path="m7681,-2887l7701,-2887e" filled="false" stroked="true" strokeweight=".47998pt" strokecolor="#000000">
                <v:path arrowok="t"/>
              </v:shape>
            </v:group>
            <v:group style="position:absolute;left:7701;top:-2887;width:20;height:2" coordorigin="7701,-2887" coordsize="20,2">
              <v:shape style="position:absolute;left:7701;top:-2887;width:20;height:2" coordorigin="7701,-2887" coordsize="20,0" path="m7701,-2887l7720,-2887e" filled="false" stroked="true" strokeweight=".47998pt" strokecolor="#000000">
                <v:path arrowok="t"/>
              </v:shape>
            </v:group>
            <v:group style="position:absolute;left:7720;top:-2887;width:20;height:2" coordorigin="7720,-2887" coordsize="20,2">
              <v:shape style="position:absolute;left:7720;top:-2887;width:20;height:2" coordorigin="7720,-2887" coordsize="20,0" path="m7720,-2887l7739,-2887e" filled="false" stroked="true" strokeweight=".47998pt" strokecolor="#000000">
                <v:path arrowok="t"/>
              </v:shape>
            </v:group>
            <v:group style="position:absolute;left:7739;top:-2887;width:20;height:2" coordorigin="7739,-2887" coordsize="20,2">
              <v:shape style="position:absolute;left:7739;top:-2887;width:20;height:2" coordorigin="7739,-2887" coordsize="20,0" path="m7739,-2887l7758,-2887e" filled="false" stroked="true" strokeweight=".47998pt" strokecolor="#000000">
                <v:path arrowok="t"/>
              </v:shape>
            </v:group>
            <v:group style="position:absolute;left:7758;top:-2887;width:20;height:2" coordorigin="7758,-2887" coordsize="20,2">
              <v:shape style="position:absolute;left:7758;top:-2887;width:20;height:2" coordorigin="7758,-2887" coordsize="20,0" path="m7758,-2887l7777,-2887e" filled="false" stroked="true" strokeweight=".47998pt" strokecolor="#000000">
                <v:path arrowok="t"/>
              </v:shape>
            </v:group>
            <v:group style="position:absolute;left:7777;top:-2887;width:20;height:2" coordorigin="7777,-2887" coordsize="20,2">
              <v:shape style="position:absolute;left:7777;top:-2887;width:20;height:2" coordorigin="7777,-2887" coordsize="20,0" path="m7777,-2887l7797,-2887e" filled="false" stroked="true" strokeweight=".47998pt" strokecolor="#000000">
                <v:path arrowok="t"/>
              </v:shape>
            </v:group>
            <v:group style="position:absolute;left:7797;top:-2887;width:20;height:2" coordorigin="7797,-2887" coordsize="20,2">
              <v:shape style="position:absolute;left:7797;top:-2887;width:20;height:2" coordorigin="7797,-2887" coordsize="20,0" path="m7797,-2887l7816,-2887e" filled="false" stroked="true" strokeweight=".47998pt" strokecolor="#000000">
                <v:path arrowok="t"/>
              </v:shape>
            </v:group>
            <v:group style="position:absolute;left:7816;top:-2887;width:20;height:2" coordorigin="7816,-2887" coordsize="20,2">
              <v:shape style="position:absolute;left:7816;top:-2887;width:20;height:2" coordorigin="7816,-2887" coordsize="20,0" path="m7816,-2887l7835,-2887e" filled="false" stroked="true" strokeweight=".47998pt" strokecolor="#000000">
                <v:path arrowok="t"/>
              </v:shape>
            </v:group>
            <v:group style="position:absolute;left:7835;top:-2887;width:20;height:2" coordorigin="7835,-2887" coordsize="20,2">
              <v:shape style="position:absolute;left:7835;top:-2887;width:20;height:2" coordorigin="7835,-2887" coordsize="20,0" path="m7835,-2887l7854,-2887e" filled="false" stroked="true" strokeweight=".47998pt" strokecolor="#000000">
                <v:path arrowok="t"/>
              </v:shape>
            </v:group>
            <v:group style="position:absolute;left:7854;top:-2887;width:20;height:2" coordorigin="7854,-2887" coordsize="20,2">
              <v:shape style="position:absolute;left:7854;top:-2887;width:20;height:2" coordorigin="7854,-2887" coordsize="20,0" path="m7854,-2887l7873,-2887e" filled="false" stroked="true" strokeweight=".47998pt" strokecolor="#000000">
                <v:path arrowok="t"/>
              </v:shape>
            </v:group>
            <v:group style="position:absolute;left:7873;top:-2887;width:20;height:2" coordorigin="7873,-2887" coordsize="20,2">
              <v:shape style="position:absolute;left:7873;top:-2887;width:20;height:2" coordorigin="7873,-2887" coordsize="20,0" path="m7873,-2887l7893,-2887e" filled="false" stroked="true" strokeweight=".47998pt" strokecolor="#000000">
                <v:path arrowok="t"/>
              </v:shape>
            </v:group>
            <v:group style="position:absolute;left:7893;top:-2887;width:20;height:2" coordorigin="7893,-2887" coordsize="20,2">
              <v:shape style="position:absolute;left:7893;top:-2887;width:20;height:2" coordorigin="7893,-2887" coordsize="20,0" path="m7893,-2887l7912,-2887e" filled="false" stroked="true" strokeweight=".47998pt" strokecolor="#000000">
                <v:path arrowok="t"/>
              </v:shape>
            </v:group>
            <v:group style="position:absolute;left:7912;top:-2887;width:20;height:2" coordorigin="7912,-2887" coordsize="20,2">
              <v:shape style="position:absolute;left:7912;top:-2887;width:20;height:2" coordorigin="7912,-2887" coordsize="20,0" path="m7912,-2887l7931,-2887e" filled="false" stroked="true" strokeweight=".47998pt" strokecolor="#000000">
                <v:path arrowok="t"/>
              </v:shape>
            </v:group>
            <v:group style="position:absolute;left:7931;top:-2887;width:20;height:2" coordorigin="7931,-2887" coordsize="20,2">
              <v:shape style="position:absolute;left:7931;top:-2887;width:20;height:2" coordorigin="7931,-2887" coordsize="20,0" path="m7931,-2887l7950,-2887e" filled="false" stroked="true" strokeweight=".47998pt" strokecolor="#000000">
                <v:path arrowok="t"/>
              </v:shape>
            </v:group>
            <v:group style="position:absolute;left:7950;top:-2887;width:20;height:2" coordorigin="7950,-2887" coordsize="20,2">
              <v:shape style="position:absolute;left:7950;top:-2887;width:20;height:2" coordorigin="7950,-2887" coordsize="20,0" path="m7950,-2887l7969,-2887e" filled="false" stroked="true" strokeweight=".47998pt" strokecolor="#000000">
                <v:path arrowok="t"/>
              </v:shape>
            </v:group>
            <v:group style="position:absolute;left:7969;top:-2887;width:20;height:2" coordorigin="7969,-2887" coordsize="20,2">
              <v:shape style="position:absolute;left:7969;top:-2887;width:20;height:2" coordorigin="7969,-2887" coordsize="20,0" path="m7969,-2887l7989,-2887e" filled="false" stroked="true" strokeweight=".47998pt" strokecolor="#000000">
                <v:path arrowok="t"/>
              </v:shape>
            </v:group>
            <v:group style="position:absolute;left:7989;top:-2887;width:20;height:2" coordorigin="7989,-2887" coordsize="20,2">
              <v:shape style="position:absolute;left:7989;top:-2887;width:20;height:2" coordorigin="7989,-2887" coordsize="20,0" path="m7989,-2887l8008,-2887e" filled="false" stroked="true" strokeweight=".47998pt" strokecolor="#000000">
                <v:path arrowok="t"/>
              </v:shape>
            </v:group>
            <v:group style="position:absolute;left:8008;top:-2887;width:20;height:2" coordorigin="8008,-2887" coordsize="20,2">
              <v:shape style="position:absolute;left:8008;top:-2887;width:20;height:2" coordorigin="8008,-2887" coordsize="20,0" path="m8008,-2887l8027,-2887e" filled="false" stroked="true" strokeweight=".47998pt" strokecolor="#000000">
                <v:path arrowok="t"/>
              </v:shape>
            </v:group>
            <v:group style="position:absolute;left:8027;top:-2887;width:20;height:2" coordorigin="8027,-2887" coordsize="20,2">
              <v:shape style="position:absolute;left:8027;top:-2887;width:20;height:2" coordorigin="8027,-2887" coordsize="20,0" path="m8027,-2887l8046,-2887e" filled="false" stroked="true" strokeweight=".47998pt" strokecolor="#000000">
                <v:path arrowok="t"/>
              </v:shape>
            </v:group>
            <v:group style="position:absolute;left:8046;top:-2887;width:20;height:2" coordorigin="8046,-2887" coordsize="20,2">
              <v:shape style="position:absolute;left:8046;top:-2887;width:20;height:2" coordorigin="8046,-2887" coordsize="20,0" path="m8046,-2887l8065,-2887e" filled="false" stroked="true" strokeweight=".47998pt" strokecolor="#000000">
                <v:path arrowok="t"/>
              </v:shape>
            </v:group>
            <v:group style="position:absolute;left:8065;top:-2887;width:20;height:2" coordorigin="8065,-2887" coordsize="20,2">
              <v:shape style="position:absolute;left:8065;top:-2887;width:20;height:2" coordorigin="8065,-2887" coordsize="20,0" path="m8065,-2887l8085,-2887e" filled="false" stroked="true" strokeweight=".47998pt" strokecolor="#000000">
                <v:path arrowok="t"/>
              </v:shape>
            </v:group>
            <v:group style="position:absolute;left:8085;top:-2887;width:20;height:2" coordorigin="8085,-2887" coordsize="20,2">
              <v:shape style="position:absolute;left:8085;top:-2887;width:20;height:2" coordorigin="8085,-2887" coordsize="20,0" path="m8085,-2887l8104,-2887e" filled="false" stroked="true" strokeweight=".47998pt" strokecolor="#000000">
                <v:path arrowok="t"/>
              </v:shape>
            </v:group>
            <v:group style="position:absolute;left:8104;top:-2887;width:20;height:2" coordorigin="8104,-2887" coordsize="20,2">
              <v:shape style="position:absolute;left:8104;top:-2887;width:20;height:2" coordorigin="8104,-2887" coordsize="20,0" path="m8104,-2887l8123,-2887e" filled="false" stroked="true" strokeweight=".47998pt" strokecolor="#000000">
                <v:path arrowok="t"/>
              </v:shape>
            </v:group>
            <v:group style="position:absolute;left:8123;top:-2887;width:20;height:2" coordorigin="8123,-2887" coordsize="20,2">
              <v:shape style="position:absolute;left:8123;top:-2887;width:20;height:2" coordorigin="8123,-2887" coordsize="20,0" path="m8123,-2887l8142,-2887e" filled="false" stroked="true" strokeweight=".47998pt" strokecolor="#000000">
                <v:path arrowok="t"/>
              </v:shape>
            </v:group>
            <v:group style="position:absolute;left:8142;top:-2887;width:20;height:2" coordorigin="8142,-2887" coordsize="20,2">
              <v:shape style="position:absolute;left:8142;top:-2887;width:20;height:2" coordorigin="8142,-2887" coordsize="20,0" path="m8142,-2887l8161,-2887e" filled="false" stroked="true" strokeweight=".47998pt" strokecolor="#000000">
                <v:path arrowok="t"/>
              </v:shape>
            </v:group>
            <v:group style="position:absolute;left:8161;top:-2887;width:20;height:2" coordorigin="8161,-2887" coordsize="20,2">
              <v:shape style="position:absolute;left:8161;top:-2887;width:20;height:2" coordorigin="8161,-2887" coordsize="20,0" path="m8161,-2887l8181,-2887e" filled="false" stroked="true" strokeweight=".47998pt" strokecolor="#000000">
                <v:path arrowok="t"/>
              </v:shape>
            </v:group>
            <v:group style="position:absolute;left:8181;top:-2887;width:20;height:2" coordorigin="8181,-2887" coordsize="20,2">
              <v:shape style="position:absolute;left:8181;top:-2887;width:20;height:2" coordorigin="8181,-2887" coordsize="20,0" path="m8181,-2887l8200,-2887e" filled="false" stroked="true" strokeweight=".47998pt" strokecolor="#000000">
                <v:path arrowok="t"/>
              </v:shape>
            </v:group>
            <v:group style="position:absolute;left:8200;top:-2887;width:20;height:2" coordorigin="8200,-2887" coordsize="20,2">
              <v:shape style="position:absolute;left:8200;top:-2887;width:20;height:2" coordorigin="8200,-2887" coordsize="20,0" path="m8200,-2887l8219,-2887e" filled="false" stroked="true" strokeweight=".47998pt" strokecolor="#000000">
                <v:path arrowok="t"/>
              </v:shape>
            </v:group>
            <v:group style="position:absolute;left:8219;top:-2887;width:20;height:2" coordorigin="8219,-2887" coordsize="20,2">
              <v:shape style="position:absolute;left:8219;top:-2887;width:20;height:2" coordorigin="8219,-2887" coordsize="20,0" path="m8219,-2887l8238,-2887e" filled="false" stroked="true" strokeweight=".47998pt" strokecolor="#000000">
                <v:path arrowok="t"/>
              </v:shape>
            </v:group>
            <v:group style="position:absolute;left:8238;top:-2887;width:20;height:2" coordorigin="8238,-2887" coordsize="20,2">
              <v:shape style="position:absolute;left:8238;top:-2887;width:20;height:2" coordorigin="8238,-2887" coordsize="20,0" path="m8238,-2887l8257,-2887e" filled="false" stroked="true" strokeweight=".47998pt" strokecolor="#000000">
                <v:path arrowok="t"/>
              </v:shape>
            </v:group>
            <v:group style="position:absolute;left:8257;top:-2887;width:20;height:2" coordorigin="8257,-2887" coordsize="20,2">
              <v:shape style="position:absolute;left:8257;top:-2887;width:20;height:2" coordorigin="8257,-2887" coordsize="20,0" path="m8257,-2887l8277,-2887e" filled="false" stroked="true" strokeweight=".47998pt" strokecolor="#000000">
                <v:path arrowok="t"/>
              </v:shape>
            </v:group>
            <v:group style="position:absolute;left:8277;top:-2887;width:20;height:2" coordorigin="8277,-2887" coordsize="20,2">
              <v:shape style="position:absolute;left:8277;top:-2887;width:20;height:2" coordorigin="8277,-2887" coordsize="20,0" path="m8277,-2887l8296,-2887e" filled="false" stroked="true" strokeweight=".47998pt" strokecolor="#000000">
                <v:path arrowok="t"/>
              </v:shape>
            </v:group>
            <v:group style="position:absolute;left:8296;top:-2887;width:20;height:2" coordorigin="8296,-2887" coordsize="20,2">
              <v:shape style="position:absolute;left:8296;top:-2887;width:20;height:2" coordorigin="8296,-2887" coordsize="20,0" path="m8296,-2887l8315,-2887e" filled="false" stroked="true" strokeweight=".47998pt" strokecolor="#000000">
                <v:path arrowok="t"/>
              </v:shape>
            </v:group>
            <v:group style="position:absolute;left:8315;top:-2887;width:20;height:2" coordorigin="8315,-2887" coordsize="20,2">
              <v:shape style="position:absolute;left:8315;top:-2887;width:20;height:2" coordorigin="8315,-2887" coordsize="20,0" path="m8315,-2887l8334,-2887e" filled="false" stroked="true" strokeweight=".47998pt" strokecolor="#000000">
                <v:path arrowok="t"/>
              </v:shape>
            </v:group>
            <v:group style="position:absolute;left:8334;top:-2887;width:20;height:2" coordorigin="8334,-2887" coordsize="20,2">
              <v:shape style="position:absolute;left:8334;top:-2887;width:20;height:2" coordorigin="8334,-2887" coordsize="20,0" path="m8334,-2887l8353,-2887e" filled="false" stroked="true" strokeweight=".47998pt" strokecolor="#000000">
                <v:path arrowok="t"/>
              </v:shape>
            </v:group>
            <v:group style="position:absolute;left:8353;top:-2887;width:20;height:2" coordorigin="8353,-2887" coordsize="20,2">
              <v:shape style="position:absolute;left:8353;top:-2887;width:20;height:2" coordorigin="8353,-2887" coordsize="20,0" path="m8353,-2887l8373,-2887e" filled="false" stroked="true" strokeweight=".47998pt" strokecolor="#000000">
                <v:path arrowok="t"/>
              </v:shape>
            </v:group>
            <v:group style="position:absolute;left:8373;top:-2887;width:20;height:2" coordorigin="8373,-2887" coordsize="20,2">
              <v:shape style="position:absolute;left:8373;top:-2887;width:20;height:2" coordorigin="8373,-2887" coordsize="20,0" path="m8373,-2887l8392,-2887e" filled="false" stroked="true" strokeweight=".47998pt" strokecolor="#000000">
                <v:path arrowok="t"/>
              </v:shape>
            </v:group>
            <v:group style="position:absolute;left:8392;top:-2887;width:20;height:2" coordorigin="8392,-2887" coordsize="20,2">
              <v:shape style="position:absolute;left:8392;top:-2887;width:20;height:2" coordorigin="8392,-2887" coordsize="20,0" path="m8392,-2887l8411,-2887e" filled="false" stroked="true" strokeweight=".47998pt" strokecolor="#000000">
                <v:path arrowok="t"/>
              </v:shape>
            </v:group>
            <v:group style="position:absolute;left:8411;top:-2887;width:20;height:2" coordorigin="8411,-2887" coordsize="20,2">
              <v:shape style="position:absolute;left:8411;top:-2887;width:20;height:2" coordorigin="8411,-2887" coordsize="20,0" path="m8411,-2887l8430,-2887e" filled="false" stroked="true" strokeweight=".47998pt" strokecolor="#000000">
                <v:path arrowok="t"/>
              </v:shape>
            </v:group>
            <v:group style="position:absolute;left:8430;top:-2887;width:20;height:2" coordorigin="8430,-2887" coordsize="20,2">
              <v:shape style="position:absolute;left:8430;top:-2887;width:20;height:2" coordorigin="8430,-2887" coordsize="20,0" path="m8430,-2887l8449,-2887e" filled="false" stroked="true" strokeweight=".47998pt" strokecolor="#000000">
                <v:path arrowok="t"/>
              </v:shape>
            </v:group>
            <v:group style="position:absolute;left:8449;top:-2887;width:20;height:2" coordorigin="8449,-2887" coordsize="20,2">
              <v:shape style="position:absolute;left:8449;top:-2887;width:20;height:2" coordorigin="8449,-2887" coordsize="20,0" path="m8449,-2887l8469,-2887e" filled="false" stroked="true" strokeweight=".47998pt" strokecolor="#000000">
                <v:path arrowok="t"/>
              </v:shape>
            </v:group>
            <v:group style="position:absolute;left:8469;top:-2887;width:20;height:2" coordorigin="8469,-2887" coordsize="20,2">
              <v:shape style="position:absolute;left:8469;top:-2887;width:20;height:2" coordorigin="8469,-2887" coordsize="20,0" path="m8469,-2887l8488,-2887e" filled="false" stroked="true" strokeweight=".47998pt" strokecolor="#000000">
                <v:path arrowok="t"/>
              </v:shape>
            </v:group>
            <v:group style="position:absolute;left:8488;top:-2887;width:20;height:2" coordorigin="8488,-2887" coordsize="20,2">
              <v:shape style="position:absolute;left:8488;top:-2887;width:20;height:2" coordorigin="8488,-2887" coordsize="20,0" path="m8488,-2887l8507,-2887e" filled="false" stroked="true" strokeweight=".47998pt" strokecolor="#000000">
                <v:path arrowok="t"/>
              </v:shape>
            </v:group>
            <v:group style="position:absolute;left:8507;top:-2887;width:20;height:2" coordorigin="8507,-2887" coordsize="20,2">
              <v:shape style="position:absolute;left:8507;top:-2887;width:20;height:2" coordorigin="8507,-2887" coordsize="20,0" path="m8507,-2887l8526,-2887e" filled="false" stroked="true" strokeweight=".47998pt" strokecolor="#000000">
                <v:path arrowok="t"/>
              </v:shape>
            </v:group>
            <v:group style="position:absolute;left:8526;top:-2887;width:20;height:2" coordorigin="8526,-2887" coordsize="20,2">
              <v:shape style="position:absolute;left:8526;top:-2887;width:20;height:2" coordorigin="8526,-2887" coordsize="20,0" path="m8526,-2887l8545,-2887e" filled="false" stroked="true" strokeweight=".47998pt" strokecolor="#000000">
                <v:path arrowok="t"/>
              </v:shape>
            </v:group>
            <v:group style="position:absolute;left:8545;top:-2887;width:20;height:2" coordorigin="8545,-2887" coordsize="20,2">
              <v:shape style="position:absolute;left:8545;top:-2887;width:20;height:2" coordorigin="8545,-2887" coordsize="20,0" path="m8545,-2887l8565,-2887e" filled="false" stroked="true" strokeweight=".47998pt" strokecolor="#000000">
                <v:path arrowok="t"/>
              </v:shape>
            </v:group>
            <v:group style="position:absolute;left:8565;top:-2887;width:20;height:2" coordorigin="8565,-2887" coordsize="20,2">
              <v:shape style="position:absolute;left:8565;top:-2887;width:20;height:2" coordorigin="8565,-2887" coordsize="20,0" path="m8565,-2887l8584,-2887e" filled="false" stroked="true" strokeweight=".47998pt" strokecolor="#000000">
                <v:path arrowok="t"/>
              </v:shape>
            </v:group>
            <v:group style="position:absolute;left:8584;top:-2887;width:20;height:2" coordorigin="8584,-2887" coordsize="20,2">
              <v:shape style="position:absolute;left:8584;top:-2887;width:20;height:2" coordorigin="8584,-2887" coordsize="20,0" path="m8584,-2887l8603,-2887e" filled="false" stroked="true" strokeweight=".47998pt" strokecolor="#000000">
                <v:path arrowok="t"/>
              </v:shape>
            </v:group>
            <v:group style="position:absolute;left:8603;top:-2887;width:20;height:2" coordorigin="8603,-2887" coordsize="20,2">
              <v:shape style="position:absolute;left:8603;top:-2887;width:20;height:2" coordorigin="8603,-2887" coordsize="20,0" path="m8603,-2887l8622,-2887e" filled="false" stroked="true" strokeweight=".47998pt" strokecolor="#000000">
                <v:path arrowok="t"/>
              </v:shape>
            </v:group>
            <v:group style="position:absolute;left:8622;top:-2887;width:20;height:2" coordorigin="8622,-2887" coordsize="20,2">
              <v:shape style="position:absolute;left:8622;top:-2887;width:20;height:2" coordorigin="8622,-2887" coordsize="20,0" path="m8622,-2887l8641,-2887e" filled="false" stroked="true" strokeweight=".47998pt" strokecolor="#000000">
                <v:path arrowok="t"/>
              </v:shape>
            </v:group>
            <v:group style="position:absolute;left:8641;top:-2887;width:20;height:2" coordorigin="8641,-2887" coordsize="20,2">
              <v:shape style="position:absolute;left:8641;top:-2887;width:20;height:2" coordorigin="8641,-2887" coordsize="20,0" path="m8641,-2887l8661,-2887e" filled="false" stroked="true" strokeweight=".47998pt" strokecolor="#000000">
                <v:path arrowok="t"/>
              </v:shape>
            </v:group>
            <v:group style="position:absolute;left:8661;top:-2887;width:20;height:2" coordorigin="8661,-2887" coordsize="20,2">
              <v:shape style="position:absolute;left:8661;top:-2887;width:20;height:2" coordorigin="8661,-2887" coordsize="20,0" path="m8661,-2887l8680,-2887e" filled="false" stroked="true" strokeweight=".47998pt" strokecolor="#000000">
                <v:path arrowok="t"/>
              </v:shape>
            </v:group>
            <v:group style="position:absolute;left:8680;top:-2887;width:20;height:2" coordorigin="8680,-2887" coordsize="20,2">
              <v:shape style="position:absolute;left:8680;top:-2887;width:20;height:2" coordorigin="8680,-2887" coordsize="20,0" path="m8680,-2887l8699,-2887e" filled="false" stroked="true" strokeweight=".47998pt" strokecolor="#000000">
                <v:path arrowok="t"/>
              </v:shape>
            </v:group>
            <v:group style="position:absolute;left:8699;top:-2887;width:20;height:2" coordorigin="8699,-2887" coordsize="20,2">
              <v:shape style="position:absolute;left:8699;top:-2887;width:20;height:2" coordorigin="8699,-2887" coordsize="20,0" path="m8699,-2887l8718,-2887e" filled="false" stroked="true" strokeweight=".47998pt" strokecolor="#000000">
                <v:path arrowok="t"/>
              </v:shape>
            </v:group>
            <v:group style="position:absolute;left:8718;top:-2887;width:20;height:2" coordorigin="8718,-2887" coordsize="20,2">
              <v:shape style="position:absolute;left:8718;top:-2887;width:20;height:2" coordorigin="8718,-2887" coordsize="20,0" path="m8718,-2887l8737,-2887e" filled="false" stroked="true" strokeweight=".47998pt" strokecolor="#000000">
                <v:path arrowok="t"/>
              </v:shape>
            </v:group>
            <v:group style="position:absolute;left:8737;top:-2887;width:20;height:2" coordorigin="8737,-2887" coordsize="20,2">
              <v:shape style="position:absolute;left:8737;top:-2887;width:20;height:2" coordorigin="8737,-2887" coordsize="20,0" path="m8737,-2887l8757,-2887e" filled="false" stroked="true" strokeweight=".47998pt" strokecolor="#000000">
                <v:path arrowok="t"/>
              </v:shape>
            </v:group>
            <v:group style="position:absolute;left:8757;top:-2887;width:20;height:2" coordorigin="8757,-2887" coordsize="20,2">
              <v:shape style="position:absolute;left:8757;top:-2887;width:20;height:2" coordorigin="8757,-2887" coordsize="20,0" path="m8757,-2887l8776,-2887e" filled="false" stroked="true" strokeweight=".47998pt" strokecolor="#000000">
                <v:path arrowok="t"/>
              </v:shape>
            </v:group>
            <v:group style="position:absolute;left:8776;top:-2887;width:20;height:2" coordorigin="8776,-2887" coordsize="20,2">
              <v:shape style="position:absolute;left:8776;top:-2887;width:20;height:2" coordorigin="8776,-2887" coordsize="20,0" path="m8776,-2887l8795,-2887e" filled="false" stroked="true" strokeweight=".47998pt" strokecolor="#000000">
                <v:path arrowok="t"/>
              </v:shape>
            </v:group>
            <v:group style="position:absolute;left:8795;top:-2887;width:20;height:2" coordorigin="8795,-2887" coordsize="20,2">
              <v:shape style="position:absolute;left:8795;top:-2887;width:20;height:2" coordorigin="8795,-2887" coordsize="20,0" path="m8795,-2887l8814,-2887e" filled="false" stroked="true" strokeweight=".47998pt" strokecolor="#000000">
                <v:path arrowok="t"/>
              </v:shape>
            </v:group>
            <v:group style="position:absolute;left:8814;top:-2887;width:20;height:2" coordorigin="8814,-2887" coordsize="20,2">
              <v:shape style="position:absolute;left:8814;top:-2887;width:20;height:2" coordorigin="8814,-2887" coordsize="20,0" path="m8814,-2887l8834,-2887e" filled="false" stroked="true" strokeweight=".47998pt" strokecolor="#000000">
                <v:path arrowok="t"/>
              </v:shape>
            </v:group>
            <v:group style="position:absolute;left:8834;top:-2887;width:20;height:2" coordorigin="8834,-2887" coordsize="20,2">
              <v:shape style="position:absolute;left:8834;top:-2887;width:20;height:2" coordorigin="8834,-2887" coordsize="20,0" path="m8834,-2887l8853,-2887e" filled="false" stroked="true" strokeweight=".47998pt" strokecolor="#000000">
                <v:path arrowok="t"/>
              </v:shape>
            </v:group>
            <v:group style="position:absolute;left:8853;top:-2887;width:20;height:2" coordorigin="8853,-2887" coordsize="20,2">
              <v:shape style="position:absolute;left:8853;top:-2887;width:20;height:2" coordorigin="8853,-2887" coordsize="20,0" path="m8853,-2887l8872,-2887e" filled="false" stroked="true" strokeweight=".47998pt" strokecolor="#000000">
                <v:path arrowok="t"/>
              </v:shape>
            </v:group>
            <v:group style="position:absolute;left:8872;top:-2887;width:20;height:2" coordorigin="8872,-2887" coordsize="20,2">
              <v:shape style="position:absolute;left:8872;top:-2887;width:20;height:2" coordorigin="8872,-2887" coordsize="20,0" path="m8872,-2887l8892,-2887e" filled="false" stroked="true" strokeweight=".47998pt" strokecolor="#000000">
                <v:path arrowok="t"/>
              </v:shape>
            </v:group>
            <v:group style="position:absolute;left:8892;top:-2887;width:20;height:2" coordorigin="8892,-2887" coordsize="20,2">
              <v:shape style="position:absolute;left:8892;top:-2887;width:20;height:2" coordorigin="8892,-2887" coordsize="20,0" path="m8892,-2887l8911,-2887e" filled="false" stroked="true" strokeweight=".47998pt" strokecolor="#000000">
                <v:path arrowok="t"/>
              </v:shape>
            </v:group>
            <v:group style="position:absolute;left:8911;top:-2887;width:20;height:2" coordorigin="8911,-2887" coordsize="20,2">
              <v:shape style="position:absolute;left:8911;top:-2887;width:20;height:2" coordorigin="8911,-2887" coordsize="20,0" path="m8911,-2887l8930,-2887e" filled="false" stroked="true" strokeweight=".47998pt" strokecolor="#000000">
                <v:path arrowok="t"/>
              </v:shape>
            </v:group>
            <v:group style="position:absolute;left:8930;top:-2887;width:20;height:2" coordorigin="8930,-2887" coordsize="20,2">
              <v:shape style="position:absolute;left:8930;top:-2887;width:20;height:2" coordorigin="8930,-2887" coordsize="20,0" path="m8930,-2887l8949,-2887e" filled="false" stroked="true" strokeweight=".47998pt" strokecolor="#000000">
                <v:path arrowok="t"/>
              </v:shape>
            </v:group>
            <v:group style="position:absolute;left:8949;top:-2887;width:20;height:2" coordorigin="8949,-2887" coordsize="20,2">
              <v:shape style="position:absolute;left:8949;top:-2887;width:20;height:2" coordorigin="8949,-2887" coordsize="20,0" path="m8949,-2887l8968,-2887e" filled="false" stroked="true" strokeweight=".47998pt" strokecolor="#000000">
                <v:path arrowok="t"/>
              </v:shape>
            </v:group>
            <v:group style="position:absolute;left:8968;top:-2887;width:20;height:2" coordorigin="8968,-2887" coordsize="20,2">
              <v:shape style="position:absolute;left:8968;top:-2887;width:20;height:2" coordorigin="8968,-2887" coordsize="20,0" path="m8968,-2887l8988,-2887e" filled="false" stroked="true" strokeweight=".47998pt" strokecolor="#000000">
                <v:path arrowok="t"/>
              </v:shape>
            </v:group>
            <v:group style="position:absolute;left:8988;top:-2887;width:20;height:2" coordorigin="8988,-2887" coordsize="20,2">
              <v:shape style="position:absolute;left:8988;top:-2887;width:20;height:2" coordorigin="8988,-2887" coordsize="20,0" path="m8988,-2887l9007,-2887e" filled="false" stroked="true" strokeweight=".47998pt" strokecolor="#000000">
                <v:path arrowok="t"/>
              </v:shape>
            </v:group>
            <v:group style="position:absolute;left:9007;top:-2887;width:20;height:2" coordorigin="9007,-2887" coordsize="20,2">
              <v:shape style="position:absolute;left:9007;top:-2887;width:20;height:2" coordorigin="9007,-2887" coordsize="20,0" path="m9007,-2887l9026,-2887e" filled="false" stroked="true" strokeweight=".47998pt" strokecolor="#000000">
                <v:path arrowok="t"/>
              </v:shape>
            </v:group>
            <v:group style="position:absolute;left:9026;top:-2887;width:20;height:2" coordorigin="9026,-2887" coordsize="20,2">
              <v:shape style="position:absolute;left:9026;top:-2887;width:20;height:2" coordorigin="9026,-2887" coordsize="20,0" path="m9026,-2887l9045,-2887e" filled="false" stroked="true" strokeweight=".47998pt" strokecolor="#000000">
                <v:path arrowok="t"/>
              </v:shape>
            </v:group>
            <v:group style="position:absolute;left:9045;top:-2887;width:20;height:2" coordorigin="9045,-2887" coordsize="20,2">
              <v:shape style="position:absolute;left:9045;top:-2887;width:20;height:2" coordorigin="9045,-2887" coordsize="20,0" path="m9045,-2887l9064,-2887e" filled="false" stroked="true" strokeweight=".47998pt" strokecolor="#000000">
                <v:path arrowok="t"/>
              </v:shape>
            </v:group>
            <v:group style="position:absolute;left:9064;top:-2887;width:20;height:2" coordorigin="9064,-2887" coordsize="20,2">
              <v:shape style="position:absolute;left:9064;top:-2887;width:20;height:2" coordorigin="9064,-2887" coordsize="20,0" path="m9064,-2887l9084,-2887e" filled="false" stroked="true" strokeweight=".47998pt" strokecolor="#000000">
                <v:path arrowok="t"/>
              </v:shape>
            </v:group>
            <v:group style="position:absolute;left:9084;top:-2887;width:20;height:2" coordorigin="9084,-2887" coordsize="20,2">
              <v:shape style="position:absolute;left:9084;top:-2887;width:20;height:2" coordorigin="9084,-2887" coordsize="20,0" path="m9084,-2887l9103,-2887e" filled="false" stroked="true" strokeweight=".47998pt" strokecolor="#000000">
                <v:path arrowok="t"/>
              </v:shape>
            </v:group>
            <v:group style="position:absolute;left:9103;top:-2887;width:20;height:2" coordorigin="9103,-2887" coordsize="20,2">
              <v:shape style="position:absolute;left:9103;top:-2887;width:20;height:2" coordorigin="9103,-2887" coordsize="20,0" path="m9103,-2887l9122,-2887e" filled="false" stroked="true" strokeweight=".47998pt" strokecolor="#000000">
                <v:path arrowok="t"/>
              </v:shape>
            </v:group>
            <v:group style="position:absolute;left:9122;top:-2887;width:20;height:2" coordorigin="9122,-2887" coordsize="20,2">
              <v:shape style="position:absolute;left:9122;top:-2887;width:20;height:2" coordorigin="9122,-2887" coordsize="20,0" path="m9122,-2887l9141,-2887e" filled="false" stroked="true" strokeweight=".47998pt" strokecolor="#000000">
                <v:path arrowok="t"/>
              </v:shape>
            </v:group>
            <v:group style="position:absolute;left:9141;top:-2887;width:20;height:2" coordorigin="9141,-2887" coordsize="20,2">
              <v:shape style="position:absolute;left:9141;top:-2887;width:20;height:2" coordorigin="9141,-2887" coordsize="20,0" path="m9141,-2887l9160,-2887e" filled="false" stroked="true" strokeweight=".47998pt" strokecolor="#000000">
                <v:path arrowok="t"/>
              </v:shape>
            </v:group>
            <v:group style="position:absolute;left:9160;top:-2887;width:20;height:2" coordorigin="9160,-2887" coordsize="20,2">
              <v:shape style="position:absolute;left:9160;top:-2887;width:20;height:2" coordorigin="9160,-2887" coordsize="20,0" path="m9160,-2887l9180,-2887e" filled="false" stroked="true" strokeweight=".47998pt" strokecolor="#000000">
                <v:path arrowok="t"/>
              </v:shape>
            </v:group>
            <v:group style="position:absolute;left:9180;top:-2887;width:20;height:2" coordorigin="9180,-2887" coordsize="20,2">
              <v:shape style="position:absolute;left:9180;top:-2887;width:20;height:2" coordorigin="9180,-2887" coordsize="20,0" path="m9180,-2887l9199,-2887e" filled="false" stroked="true" strokeweight=".47998pt" strokecolor="#000000">
                <v:path arrowok="t"/>
              </v:shape>
            </v:group>
            <v:group style="position:absolute;left:9199;top:-2887;width:20;height:2" coordorigin="9199,-2887" coordsize="20,2">
              <v:shape style="position:absolute;left:9199;top:-2887;width:20;height:2" coordorigin="9199,-2887" coordsize="20,0" path="m9199,-2887l9218,-2887e" filled="false" stroked="true" strokeweight=".47998pt" strokecolor="#000000">
                <v:path arrowok="t"/>
              </v:shape>
            </v:group>
            <v:group style="position:absolute;left:9218;top:-2887;width:20;height:2" coordorigin="9218,-2887" coordsize="20,2">
              <v:shape style="position:absolute;left:9218;top:-2887;width:20;height:2" coordorigin="9218,-2887" coordsize="20,0" path="m9218,-2887l9237,-2887e" filled="false" stroked="true" strokeweight=".47998pt" strokecolor="#000000">
                <v:path arrowok="t"/>
              </v:shape>
            </v:group>
            <v:group style="position:absolute;left:9237;top:-2887;width:20;height:2" coordorigin="9237,-2887" coordsize="20,2">
              <v:shape style="position:absolute;left:9237;top:-2887;width:20;height:2" coordorigin="9237,-2887" coordsize="20,0" path="m9237,-2887l9256,-2887e" filled="false" stroked="true" strokeweight=".47998pt" strokecolor="#000000">
                <v:path arrowok="t"/>
              </v:shape>
            </v:group>
            <v:group style="position:absolute;left:9256;top:-2887;width:20;height:2" coordorigin="9256,-2887" coordsize="20,2">
              <v:shape style="position:absolute;left:9256;top:-2887;width:20;height:2" coordorigin="9256,-2887" coordsize="20,0" path="m9256,-2887l9276,-2887e" filled="false" stroked="true" strokeweight=".47998pt" strokecolor="#000000">
                <v:path arrowok="t"/>
              </v:shape>
            </v:group>
            <v:group style="position:absolute;left:9276;top:-2887;width:20;height:2" coordorigin="9276,-2887" coordsize="20,2">
              <v:shape style="position:absolute;left:9276;top:-2887;width:20;height:2" coordorigin="9276,-2887" coordsize="20,0" path="m9276,-2887l9295,-2887e" filled="false" stroked="true" strokeweight=".47998pt" strokecolor="#000000">
                <v:path arrowok="t"/>
              </v:shape>
            </v:group>
            <v:group style="position:absolute;left:9295;top:-2887;width:20;height:2" coordorigin="9295,-2887" coordsize="20,2">
              <v:shape style="position:absolute;left:9295;top:-2887;width:20;height:2" coordorigin="9295,-2887" coordsize="20,0" path="m9295,-2887l9314,-2887e" filled="false" stroked="true" strokeweight=".47998pt" strokecolor="#000000">
                <v:path arrowok="t"/>
              </v:shape>
            </v:group>
            <v:group style="position:absolute;left:9314;top:-2887;width:20;height:2" coordorigin="9314,-2887" coordsize="20,2">
              <v:shape style="position:absolute;left:9314;top:-2887;width:20;height:2" coordorigin="9314,-2887" coordsize="20,0" path="m9314,-2887l9333,-2887e" filled="false" stroked="true" strokeweight=".47998pt" strokecolor="#000000">
                <v:path arrowok="t"/>
              </v:shape>
            </v:group>
            <v:group style="position:absolute;left:9333;top:-2887;width:20;height:2" coordorigin="9333,-2887" coordsize="20,2">
              <v:shape style="position:absolute;left:9333;top:-2887;width:20;height:2" coordorigin="9333,-2887" coordsize="20,0" path="m9333,-2887l9352,-2887e" filled="false" stroked="true" strokeweight=".47998pt" strokecolor="#000000">
                <v:path arrowok="t"/>
              </v:shape>
            </v:group>
            <v:group style="position:absolute;left:9352;top:-2887;width:20;height:2" coordorigin="9352,-2887" coordsize="20,2">
              <v:shape style="position:absolute;left:9352;top:-2887;width:20;height:2" coordorigin="9352,-2887" coordsize="20,0" path="m9352,-2887l9372,-2887e" filled="false" stroked="true" strokeweight=".47998pt" strokecolor="#000000">
                <v:path arrowok="t"/>
              </v:shape>
            </v:group>
            <v:group style="position:absolute;left:9372;top:-2887;width:20;height:2" coordorigin="9372,-2887" coordsize="20,2">
              <v:shape style="position:absolute;left:9372;top:-2887;width:20;height:2" coordorigin="9372,-2887" coordsize="20,0" path="m9372,-2887l9391,-2887e" filled="false" stroked="true" strokeweight=".47998pt" strokecolor="#000000">
                <v:path arrowok="t"/>
              </v:shape>
            </v:group>
            <v:group style="position:absolute;left:9391;top:-2887;width:20;height:2" coordorigin="9391,-2887" coordsize="20,2">
              <v:shape style="position:absolute;left:9391;top:-2887;width:20;height:2" coordorigin="9391,-2887" coordsize="20,0" path="m9391,-2887l9410,-2887e" filled="false" stroked="true" strokeweight=".47998pt" strokecolor="#000000">
                <v:path arrowok="t"/>
              </v:shape>
            </v:group>
            <v:group style="position:absolute;left:9410;top:-2887;width:20;height:2" coordorigin="9410,-2887" coordsize="20,2">
              <v:shape style="position:absolute;left:9410;top:-2887;width:20;height:2" coordorigin="9410,-2887" coordsize="20,0" path="m9410,-2887l9429,-2887e" filled="false" stroked="true" strokeweight=".47998pt" strokecolor="#000000">
                <v:path arrowok="t"/>
              </v:shape>
            </v:group>
            <v:group style="position:absolute;left:9429;top:-2887;width:20;height:2" coordorigin="9429,-2887" coordsize="20,2">
              <v:shape style="position:absolute;left:9429;top:-2887;width:20;height:2" coordorigin="9429,-2887" coordsize="20,0" path="m9429,-2887l9448,-2887e" filled="false" stroked="true" strokeweight=".47998pt" strokecolor="#000000">
                <v:path arrowok="t"/>
              </v:shape>
            </v:group>
            <v:group style="position:absolute;left:9448;top:-2887;width:20;height:2" coordorigin="9448,-2887" coordsize="20,2">
              <v:shape style="position:absolute;left:9448;top:-2887;width:20;height:2" coordorigin="9448,-2887" coordsize="20,0" path="m9448,-2887l9468,-2887e" filled="false" stroked="true" strokeweight=".47998pt" strokecolor="#000000">
                <v:path arrowok="t"/>
              </v:shape>
            </v:group>
            <v:group style="position:absolute;left:9468;top:-2887;width:20;height:2" coordorigin="9468,-2887" coordsize="20,2">
              <v:shape style="position:absolute;left:9468;top:-2887;width:20;height:2" coordorigin="9468,-2887" coordsize="20,0" path="m9468,-2887l9487,-2887e" filled="false" stroked="true" strokeweight=".47998pt" strokecolor="#000000">
                <v:path arrowok="t"/>
              </v:shape>
            </v:group>
            <v:group style="position:absolute;left:9487;top:-2887;width:20;height:2" coordorigin="9487,-2887" coordsize="20,2">
              <v:shape style="position:absolute;left:9487;top:-2887;width:20;height:2" coordorigin="9487,-2887" coordsize="20,0" path="m9487,-2887l9506,-2887e" filled="false" stroked="true" strokeweight=".47998pt" strokecolor="#000000">
                <v:path arrowok="t"/>
              </v:shape>
            </v:group>
            <v:group style="position:absolute;left:9506;top:-2887;width:20;height:2" coordorigin="9506,-2887" coordsize="20,2">
              <v:shape style="position:absolute;left:9506;top:-2887;width:20;height:2" coordorigin="9506,-2887" coordsize="20,0" path="m9506,-2887l9525,-2887e" filled="false" stroked="true" strokeweight=".47998pt" strokecolor="#000000">
                <v:path arrowok="t"/>
              </v:shape>
            </v:group>
            <v:group style="position:absolute;left:9525;top:-2887;width:20;height:2" coordorigin="9525,-2887" coordsize="20,2">
              <v:shape style="position:absolute;left:9525;top:-2887;width:20;height:2" coordorigin="9525,-2887" coordsize="20,0" path="m9525,-2887l9544,-2887e" filled="false" stroked="true" strokeweight=".47998pt" strokecolor="#000000">
                <v:path arrowok="t"/>
              </v:shape>
            </v:group>
            <v:group style="position:absolute;left:9544;top:-2887;width:20;height:2" coordorigin="9544,-2887" coordsize="20,2">
              <v:shape style="position:absolute;left:9544;top:-2887;width:20;height:2" coordorigin="9544,-2887" coordsize="20,0" path="m9544,-2887l9564,-2887e" filled="false" stroked="true" strokeweight=".47998pt" strokecolor="#000000">
                <v:path arrowok="t"/>
              </v:shape>
            </v:group>
            <v:group style="position:absolute;left:9564;top:-2887;width:20;height:2" coordorigin="9564,-2887" coordsize="20,2">
              <v:shape style="position:absolute;left:9564;top:-2887;width:20;height:2" coordorigin="9564,-2887" coordsize="20,0" path="m9564,-2887l9583,-2887e" filled="false" stroked="true" strokeweight=".47998pt" strokecolor="#000000">
                <v:path arrowok="t"/>
              </v:shape>
            </v:group>
            <v:group style="position:absolute;left:9583;top:-2887;width:20;height:2" coordorigin="9583,-2887" coordsize="20,2">
              <v:shape style="position:absolute;left:9583;top:-2887;width:20;height:2" coordorigin="9583,-2887" coordsize="20,0" path="m9583,-2887l9602,-2887e" filled="false" stroked="true" strokeweight=".47998pt" strokecolor="#000000">
                <v:path arrowok="t"/>
              </v:shape>
            </v:group>
            <v:group style="position:absolute;left:9602;top:-2887;width:20;height:2" coordorigin="9602,-2887" coordsize="20,2">
              <v:shape style="position:absolute;left:9602;top:-2887;width:20;height:2" coordorigin="9602,-2887" coordsize="20,0" path="m9602,-2887l9621,-2887e" filled="false" stroked="true" strokeweight=".47998pt" strokecolor="#000000">
                <v:path arrowok="t"/>
              </v:shape>
            </v:group>
            <v:group style="position:absolute;left:9621;top:-2887;width:20;height:2" coordorigin="9621,-2887" coordsize="20,2">
              <v:shape style="position:absolute;left:9621;top:-2887;width:20;height:2" coordorigin="9621,-2887" coordsize="20,0" path="m9621,-2887l9640,-2887e" filled="false" stroked="true" strokeweight=".47998pt" strokecolor="#000000">
                <v:path arrowok="t"/>
              </v:shape>
            </v:group>
            <v:group style="position:absolute;left:9640;top:-2887;width:20;height:2" coordorigin="9640,-2887" coordsize="20,2">
              <v:shape style="position:absolute;left:9640;top:-2887;width:20;height:2" coordorigin="9640,-2887" coordsize="20,0" path="m9640,-2887l9660,-2887e" filled="false" stroked="true" strokeweight=".47998pt" strokecolor="#000000">
                <v:path arrowok="t"/>
              </v:shape>
            </v:group>
            <v:group style="position:absolute;left:9660;top:-2887;width:20;height:2" coordorigin="9660,-2887" coordsize="20,2">
              <v:shape style="position:absolute;left:9660;top:-2887;width:20;height:2" coordorigin="9660,-2887" coordsize="20,0" path="m9660,-2887l9679,-2887e" filled="false" stroked="true" strokeweight=".47998pt" strokecolor="#000000">
                <v:path arrowok="t"/>
              </v:shape>
            </v:group>
            <v:group style="position:absolute;left:9679;top:-2887;width:20;height:2" coordorigin="9679,-2887" coordsize="20,2">
              <v:shape style="position:absolute;left:9679;top:-2887;width:20;height:2" coordorigin="9679,-2887" coordsize="20,0" path="m9679,-2887l9698,-2887e" filled="false" stroked="true" strokeweight=".47998pt" strokecolor="#000000">
                <v:path arrowok="t"/>
              </v:shape>
            </v:group>
            <v:group style="position:absolute;left:9698;top:-2887;width:20;height:2" coordorigin="9698,-2887" coordsize="20,2">
              <v:shape style="position:absolute;left:9698;top:-2887;width:20;height:2" coordorigin="9698,-2887" coordsize="20,0" path="m9698,-2887l9717,-2887e" filled="false" stroked="true" strokeweight=".47998pt" strokecolor="#000000">
                <v:path arrowok="t"/>
              </v:shape>
            </v:group>
            <v:group style="position:absolute;left:9717;top:-2887;width:20;height:2" coordorigin="9717,-2887" coordsize="20,2">
              <v:shape style="position:absolute;left:9717;top:-2887;width:20;height:2" coordorigin="9717,-2887" coordsize="20,0" path="m9717,-2887l9736,-2887e" filled="false" stroked="true" strokeweight=".47998pt" strokecolor="#000000">
                <v:path arrowok="t"/>
              </v:shape>
            </v:group>
            <v:group style="position:absolute;left:9736;top:-2887;width:20;height:2" coordorigin="9736,-2887" coordsize="20,2">
              <v:shape style="position:absolute;left:9736;top:-2887;width:20;height:2" coordorigin="9736,-2887" coordsize="20,0" path="m9736,-2887l9756,-2887e" filled="false" stroked="true" strokeweight=".47998pt" strokecolor="#000000">
                <v:path arrowok="t"/>
              </v:shape>
            </v:group>
            <v:group style="position:absolute;left:9756;top:-2887;width:20;height:2" coordorigin="9756,-2887" coordsize="20,2">
              <v:shape style="position:absolute;left:9756;top:-2887;width:20;height:2" coordorigin="9756,-2887" coordsize="20,0" path="m9756,-2887l9775,-2887e" filled="false" stroked="true" strokeweight=".47998pt" strokecolor="#000000">
                <v:path arrowok="t"/>
              </v:shape>
            </v:group>
            <v:group style="position:absolute;left:9775;top:-2887;width:20;height:2" coordorigin="9775,-2887" coordsize="20,2">
              <v:shape style="position:absolute;left:9775;top:-2887;width:20;height:2" coordorigin="9775,-2887" coordsize="20,0" path="m9775,-2887l9794,-2887e" filled="false" stroked="true" strokeweight=".47998pt" strokecolor="#000000">
                <v:path arrowok="t"/>
              </v:shape>
            </v:group>
            <v:group style="position:absolute;left:9794;top:-2887;width:20;height:2" coordorigin="9794,-2887" coordsize="20,2">
              <v:shape style="position:absolute;left:9794;top:-2887;width:20;height:2" coordorigin="9794,-2887" coordsize="20,0" path="m9794,-2887l9813,-2887e" filled="false" stroked="true" strokeweight=".47998pt" strokecolor="#000000">
                <v:path arrowok="t"/>
              </v:shape>
            </v:group>
            <v:group style="position:absolute;left:9813;top:-2887;width:20;height:2" coordorigin="9813,-2887" coordsize="20,2">
              <v:shape style="position:absolute;left:9813;top:-2887;width:20;height:2" coordorigin="9813,-2887" coordsize="20,0" path="m9813,-2887l9832,-2887e" filled="false" stroked="true" strokeweight=".47998pt" strokecolor="#000000">
                <v:path arrowok="t"/>
              </v:shape>
            </v:group>
            <v:group style="position:absolute;left:9832;top:-2887;width:20;height:2" coordorigin="9832,-2887" coordsize="20,2">
              <v:shape style="position:absolute;left:9832;top:-2887;width:20;height:2" coordorigin="9832,-2887" coordsize="20,0" path="m9832,-2887l9852,-2887e" filled="false" stroked="true" strokeweight=".47998pt" strokecolor="#000000">
                <v:path arrowok="t"/>
              </v:shape>
            </v:group>
            <v:group style="position:absolute;left:9852;top:-2887;width:20;height:2" coordorigin="9852,-2887" coordsize="20,2">
              <v:shape style="position:absolute;left:9852;top:-2887;width:20;height:2" coordorigin="9852,-2887" coordsize="20,0" path="m9852,-2887l9871,-2887e" filled="false" stroked="true" strokeweight=".47998pt" strokecolor="#000000">
                <v:path arrowok="t"/>
              </v:shape>
            </v:group>
            <v:group style="position:absolute;left:9871;top:-2887;width:20;height:2" coordorigin="9871,-2887" coordsize="20,2">
              <v:shape style="position:absolute;left:9871;top:-2887;width:20;height:2" coordorigin="9871,-2887" coordsize="20,0" path="m9871,-2887l9890,-2887e" filled="false" stroked="true" strokeweight=".47998pt" strokecolor="#000000">
                <v:path arrowok="t"/>
              </v:shape>
            </v:group>
            <v:group style="position:absolute;left:9890;top:-2887;width:12;height:2" coordorigin="9890,-2887" coordsize="12,2">
              <v:shape style="position:absolute;left:9890;top:-2887;width:12;height:2" coordorigin="9890,-2887" coordsize="12,0" path="m9890,-2887l9902,-2887e" filled="false" stroked="true" strokeweight=".47998pt" strokecolor="#000000">
                <v:path arrowok="t"/>
              </v:shape>
              <v:shape style="position:absolute;left:9902;top:-2892;width:10;height:10" type="#_x0000_t75" stroked="false">
                <v:imagedata r:id="rId404" o:title=""/>
              </v:shape>
            </v:group>
            <v:group style="position:absolute;left:9902;top:-2887;width:10;height:2" coordorigin="9902,-2887" coordsize="10,2">
              <v:shape style="position:absolute;left:9902;top:-2887;width:10;height:2" coordorigin="9902,-2887" coordsize="10,0" path="m9902,-2887l9912,-2887e" filled="false" stroked="true" strokeweight=".47998pt" strokecolor="#000000">
                <v:path arrowok="t"/>
              </v:shape>
            </v:group>
            <v:group style="position:absolute;left:862;top:-2882;width:10;height:20" coordorigin="862,-2882" coordsize="10,20">
              <v:shape style="position:absolute;left:862;top:-2882;width:10;height:20" coordorigin="862,-2882" coordsize="10,20" path="m862,-2863l871,-2863,871,-2882,862,-2882,862,-2863xe" filled="true" fillcolor="#000000" stroked="false">
                <v:path arrowok="t"/>
                <v:fill type="solid"/>
              </v:shape>
            </v:group>
            <v:group style="position:absolute;left:862;top:-2863;width:10;height:20" coordorigin="862,-2863" coordsize="10,20">
              <v:shape style="position:absolute;left:862;top:-2863;width:10;height:20" coordorigin="862,-2863" coordsize="10,20" path="m862,-2844l871,-2844,871,-2863,862,-2863,862,-2844xe" filled="true" fillcolor="#000000" stroked="false">
                <v:path arrowok="t"/>
                <v:fill type="solid"/>
              </v:shape>
            </v:group>
            <v:group style="position:absolute;left:862;top:-2844;width:10;height:20" coordorigin="862,-2844" coordsize="10,20">
              <v:shape style="position:absolute;left:862;top:-2844;width:10;height:20" coordorigin="862,-2844" coordsize="10,20" path="m862,-2825l871,-2825,871,-2844,862,-2844,862,-2825xe" filled="true" fillcolor="#000000" stroked="false">
                <v:path arrowok="t"/>
                <v:fill type="solid"/>
              </v:shape>
            </v:group>
            <v:group style="position:absolute;left:862;top:-2825;width:10;height:20" coordorigin="862,-2825" coordsize="10,20">
              <v:shape style="position:absolute;left:862;top:-2825;width:10;height:20" coordorigin="862,-2825" coordsize="10,20" path="m862,-2806l871,-2806,871,-2825,862,-2825,862,-2806xe" filled="true" fillcolor="#000000" stroked="false">
                <v:path arrowok="t"/>
                <v:fill type="solid"/>
              </v:shape>
            </v:group>
            <v:group style="position:absolute;left:862;top:-2806;width:10;height:20" coordorigin="862,-2806" coordsize="10,20">
              <v:shape style="position:absolute;left:862;top:-2806;width:10;height:20" coordorigin="862,-2806" coordsize="10,20" path="m862,-2786l871,-2786,871,-2806,862,-2806,862,-2786xe" filled="true" fillcolor="#000000" stroked="false">
                <v:path arrowok="t"/>
                <v:fill type="solid"/>
              </v:shape>
            </v:group>
            <v:group style="position:absolute;left:862;top:-2786;width:10;height:20" coordorigin="862,-2786" coordsize="10,20">
              <v:shape style="position:absolute;left:862;top:-2786;width:10;height:20" coordorigin="862,-2786" coordsize="10,20" path="m862,-2767l871,-2767,871,-2786,862,-2786,862,-2767xe" filled="true" fillcolor="#000000" stroked="false">
                <v:path arrowok="t"/>
                <v:fill type="solid"/>
              </v:shape>
            </v:group>
            <v:group style="position:absolute;left:862;top:-2767;width:10;height:20" coordorigin="862,-2767" coordsize="10,20">
              <v:shape style="position:absolute;left:862;top:-2767;width:10;height:20" coordorigin="862,-2767" coordsize="10,20" path="m862,-2748l871,-2748,871,-2767,862,-2767,862,-2748xe" filled="true" fillcolor="#000000" stroked="false">
                <v:path arrowok="t"/>
                <v:fill type="solid"/>
              </v:shape>
            </v:group>
            <v:group style="position:absolute;left:862;top:-2748;width:10;height:20" coordorigin="862,-2748" coordsize="10,20">
              <v:shape style="position:absolute;left:862;top:-2748;width:10;height:20" coordorigin="862,-2748" coordsize="10,20" path="m862,-2729l871,-2729,871,-2748,862,-2748,862,-2729xe" filled="true" fillcolor="#000000" stroked="false">
                <v:path arrowok="t"/>
                <v:fill type="solid"/>
              </v:shape>
            </v:group>
            <v:group style="position:absolute;left:862;top:-2729;width:10;height:20" coordorigin="862,-2729" coordsize="10,20">
              <v:shape style="position:absolute;left:862;top:-2729;width:10;height:20" coordorigin="862,-2729" coordsize="10,20" path="m862,-2710l871,-2710,871,-2729,862,-2729,862,-2710xe" filled="true" fillcolor="#000000" stroked="false">
                <v:path arrowok="t"/>
                <v:fill type="solid"/>
              </v:shape>
            </v:group>
            <v:group style="position:absolute;left:862;top:-2710;width:10;height:20" coordorigin="862,-2710" coordsize="10,20">
              <v:shape style="position:absolute;left:862;top:-2710;width:10;height:20" coordorigin="862,-2710" coordsize="10,20" path="m862,-2690l871,-2690,871,-2710,862,-2710,862,-2690xe" filled="true" fillcolor="#000000" stroked="false">
                <v:path arrowok="t"/>
                <v:fill type="solid"/>
              </v:shape>
            </v:group>
            <v:group style="position:absolute;left:862;top:-2690;width:10;height:20" coordorigin="862,-2690" coordsize="10,20">
              <v:shape style="position:absolute;left:862;top:-2690;width:10;height:20" coordorigin="862,-2690" coordsize="10,20" path="m862,-2671l871,-2671,871,-2690,862,-2690,862,-2671xe" filled="true" fillcolor="#000000" stroked="false">
                <v:path arrowok="t"/>
                <v:fill type="solid"/>
              </v:shape>
            </v:group>
            <v:group style="position:absolute;left:862;top:-2671;width:10;height:20" coordorigin="862,-2671" coordsize="10,20">
              <v:shape style="position:absolute;left:862;top:-2671;width:10;height:20" coordorigin="862,-2671" coordsize="10,20" path="m862,-2652l871,-2652,871,-2671,862,-2671,862,-2652xe" filled="true" fillcolor="#000000" stroked="false">
                <v:path arrowok="t"/>
                <v:fill type="solid"/>
              </v:shape>
            </v:group>
            <v:group style="position:absolute;left:862;top:-2652;width:10;height:20" coordorigin="862,-2652" coordsize="10,20">
              <v:shape style="position:absolute;left:862;top:-2652;width:10;height:20" coordorigin="862,-2652" coordsize="10,20" path="m862,-2633l871,-2633,871,-2652,862,-2652,862,-2633xe" filled="true" fillcolor="#000000" stroked="false">
                <v:path arrowok="t"/>
                <v:fill type="solid"/>
              </v:shape>
            </v:group>
            <v:group style="position:absolute;left:862;top:-2633;width:10;height:20" coordorigin="862,-2633" coordsize="10,20">
              <v:shape style="position:absolute;left:862;top:-2633;width:10;height:20" coordorigin="862,-2633" coordsize="10,20" path="m862,-2614l871,-2614,871,-2633,862,-2633,862,-2614xe" filled="true" fillcolor="#000000" stroked="false">
                <v:path arrowok="t"/>
                <v:fill type="solid"/>
              </v:shape>
            </v:group>
            <v:group style="position:absolute;left:862;top:-2614;width:10;height:20" coordorigin="862,-2614" coordsize="10,20">
              <v:shape style="position:absolute;left:862;top:-2614;width:10;height:20" coordorigin="862,-2614" coordsize="10,20" path="m862,-2594l871,-2594,871,-2614,862,-2614,862,-2594xe" filled="true" fillcolor="#000000" stroked="false">
                <v:path arrowok="t"/>
                <v:fill type="solid"/>
              </v:shape>
            </v:group>
            <v:group style="position:absolute;left:862;top:-2594;width:10;height:20" coordorigin="862,-2594" coordsize="10,20">
              <v:shape style="position:absolute;left:862;top:-2594;width:10;height:20" coordorigin="862,-2594" coordsize="10,20" path="m862,-2575l871,-2575,871,-2594,862,-2594,862,-2575xe" filled="true" fillcolor="#000000" stroked="false">
                <v:path arrowok="t"/>
                <v:fill type="solid"/>
              </v:shape>
            </v:group>
            <v:group style="position:absolute;left:862;top:-2575;width:10;height:20" coordorigin="862,-2575" coordsize="10,20">
              <v:shape style="position:absolute;left:862;top:-2575;width:10;height:20" coordorigin="862,-2575" coordsize="10,20" path="m862,-2556l871,-2556,871,-2575,862,-2575,862,-2556xe" filled="true" fillcolor="#000000" stroked="false">
                <v:path arrowok="t"/>
                <v:fill type="solid"/>
              </v:shape>
            </v:group>
            <v:group style="position:absolute;left:862;top:-2556;width:10;height:20" coordorigin="862,-2556" coordsize="10,20">
              <v:shape style="position:absolute;left:862;top:-2556;width:10;height:20" coordorigin="862,-2556" coordsize="10,20" path="m862,-2536l871,-2536,871,-2556,862,-2556,862,-2536xe" filled="true" fillcolor="#000000" stroked="false">
                <v:path arrowok="t"/>
                <v:fill type="solid"/>
              </v:shape>
            </v:group>
            <v:group style="position:absolute;left:862;top:-2536;width:10;height:20" coordorigin="862,-2536" coordsize="10,20">
              <v:shape style="position:absolute;left:862;top:-2536;width:10;height:20" coordorigin="862,-2536" coordsize="10,20" path="m862,-2517l871,-2517,871,-2536,862,-2536,862,-2517xe" filled="true" fillcolor="#000000" stroked="false">
                <v:path arrowok="t"/>
                <v:fill type="solid"/>
              </v:shape>
            </v:group>
            <v:group style="position:absolute;left:862;top:-2517;width:10;height:20" coordorigin="862,-2517" coordsize="10,20">
              <v:shape style="position:absolute;left:862;top:-2517;width:10;height:20" coordorigin="862,-2517" coordsize="10,20" path="m862,-2498l871,-2498,871,-2517,862,-2517,862,-2498xe" filled="true" fillcolor="#000000" stroked="false">
                <v:path arrowok="t"/>
                <v:fill type="solid"/>
              </v:shape>
            </v:group>
            <v:group style="position:absolute;left:862;top:-2491;width:10;height:2" coordorigin="862,-2491" coordsize="10,2">
              <v:shape style="position:absolute;left:862;top:-2491;width:10;height:2" coordorigin="862,-2491" coordsize="10,0" path="m862,-2491l871,-2491e" filled="false" stroked="true" strokeweight=".72003pt" strokecolor="#000000">
                <v:path arrowok="t"/>
              </v:shape>
            </v:group>
            <v:group style="position:absolute;left:9902;top:-2882;width:10;height:20" coordorigin="9902,-2882" coordsize="10,20">
              <v:shape style="position:absolute;left:9902;top:-2882;width:10;height:20" coordorigin="9902,-2882" coordsize="10,20" path="m9902,-2863l9912,-2863,9912,-2882,9902,-2882,9902,-2863xe" filled="true" fillcolor="#000000" stroked="false">
                <v:path arrowok="t"/>
                <v:fill type="solid"/>
              </v:shape>
            </v:group>
            <v:group style="position:absolute;left:9902;top:-2863;width:10;height:20" coordorigin="9902,-2863" coordsize="10,20">
              <v:shape style="position:absolute;left:9902;top:-2863;width:10;height:20" coordorigin="9902,-2863" coordsize="10,20" path="m9902,-2844l9912,-2844,9912,-2863,9902,-2863,9902,-2844xe" filled="true" fillcolor="#000000" stroked="false">
                <v:path arrowok="t"/>
                <v:fill type="solid"/>
              </v:shape>
            </v:group>
            <v:group style="position:absolute;left:9902;top:-2844;width:10;height:20" coordorigin="9902,-2844" coordsize="10,20">
              <v:shape style="position:absolute;left:9902;top:-2844;width:10;height:20" coordorigin="9902,-2844" coordsize="10,20" path="m9902,-2825l9912,-2825,9912,-2844,9902,-2844,9902,-2825xe" filled="true" fillcolor="#000000" stroked="false">
                <v:path arrowok="t"/>
                <v:fill type="solid"/>
              </v:shape>
            </v:group>
            <v:group style="position:absolute;left:9902;top:-2825;width:10;height:20" coordorigin="9902,-2825" coordsize="10,20">
              <v:shape style="position:absolute;left:9902;top:-2825;width:10;height:20" coordorigin="9902,-2825" coordsize="10,20" path="m9902,-2806l9912,-2806,9912,-2825,9902,-2825,9902,-2806xe" filled="true" fillcolor="#000000" stroked="false">
                <v:path arrowok="t"/>
                <v:fill type="solid"/>
              </v:shape>
            </v:group>
            <v:group style="position:absolute;left:9902;top:-2806;width:10;height:20" coordorigin="9902,-2806" coordsize="10,20">
              <v:shape style="position:absolute;left:9902;top:-2806;width:10;height:20" coordorigin="9902,-2806" coordsize="10,20" path="m9902,-2786l9912,-2786,9912,-2806,9902,-2806,9902,-2786xe" filled="true" fillcolor="#000000" stroked="false">
                <v:path arrowok="t"/>
                <v:fill type="solid"/>
              </v:shape>
            </v:group>
            <v:group style="position:absolute;left:9902;top:-2786;width:10;height:20" coordorigin="9902,-2786" coordsize="10,20">
              <v:shape style="position:absolute;left:9902;top:-2786;width:10;height:20" coordorigin="9902,-2786" coordsize="10,20" path="m9902,-2767l9912,-2767,9912,-2786,9902,-2786,9902,-2767xe" filled="true" fillcolor="#000000" stroked="false">
                <v:path arrowok="t"/>
                <v:fill type="solid"/>
              </v:shape>
            </v:group>
            <v:group style="position:absolute;left:9902;top:-2767;width:10;height:20" coordorigin="9902,-2767" coordsize="10,20">
              <v:shape style="position:absolute;left:9902;top:-2767;width:10;height:20" coordorigin="9902,-2767" coordsize="10,20" path="m9902,-2748l9912,-2748,9912,-2767,9902,-2767,9902,-2748xe" filled="true" fillcolor="#000000" stroked="false">
                <v:path arrowok="t"/>
                <v:fill type="solid"/>
              </v:shape>
            </v:group>
            <v:group style="position:absolute;left:9902;top:-2748;width:10;height:20" coordorigin="9902,-2748" coordsize="10,20">
              <v:shape style="position:absolute;left:9902;top:-2748;width:10;height:20" coordorigin="9902,-2748" coordsize="10,20" path="m9902,-2729l9912,-2729,9912,-2748,9902,-2748,9902,-2729xe" filled="true" fillcolor="#000000" stroked="false">
                <v:path arrowok="t"/>
                <v:fill type="solid"/>
              </v:shape>
            </v:group>
            <v:group style="position:absolute;left:9902;top:-2729;width:10;height:20" coordorigin="9902,-2729" coordsize="10,20">
              <v:shape style="position:absolute;left:9902;top:-2729;width:10;height:20" coordorigin="9902,-2729" coordsize="10,20" path="m9902,-2710l9912,-2710,9912,-2729,9902,-2729,9902,-2710xe" filled="true" fillcolor="#000000" stroked="false">
                <v:path arrowok="t"/>
                <v:fill type="solid"/>
              </v:shape>
            </v:group>
            <v:group style="position:absolute;left:9902;top:-2710;width:10;height:20" coordorigin="9902,-2710" coordsize="10,20">
              <v:shape style="position:absolute;left:9902;top:-2710;width:10;height:20" coordorigin="9902,-2710" coordsize="10,20" path="m9902,-2690l9912,-2690,9912,-2710,9902,-2710,9902,-2690xe" filled="true" fillcolor="#000000" stroked="false">
                <v:path arrowok="t"/>
                <v:fill type="solid"/>
              </v:shape>
            </v:group>
            <v:group style="position:absolute;left:9902;top:-2690;width:10;height:20" coordorigin="9902,-2690" coordsize="10,20">
              <v:shape style="position:absolute;left:9902;top:-2690;width:10;height:20" coordorigin="9902,-2690" coordsize="10,20" path="m9902,-2671l9912,-2671,9912,-2690,9902,-2690,9902,-2671xe" filled="true" fillcolor="#000000" stroked="false">
                <v:path arrowok="t"/>
                <v:fill type="solid"/>
              </v:shape>
            </v:group>
            <v:group style="position:absolute;left:9902;top:-2671;width:10;height:20" coordorigin="9902,-2671" coordsize="10,20">
              <v:shape style="position:absolute;left:9902;top:-2671;width:10;height:20" coordorigin="9902,-2671" coordsize="10,20" path="m9902,-2652l9912,-2652,9912,-2671,9902,-2671,9902,-2652xe" filled="true" fillcolor="#000000" stroked="false">
                <v:path arrowok="t"/>
                <v:fill type="solid"/>
              </v:shape>
            </v:group>
            <v:group style="position:absolute;left:9902;top:-2652;width:10;height:20" coordorigin="9902,-2652" coordsize="10,20">
              <v:shape style="position:absolute;left:9902;top:-2652;width:10;height:20" coordorigin="9902,-2652" coordsize="10,20" path="m9902,-2633l9912,-2633,9912,-2652,9902,-2652,9902,-2633xe" filled="true" fillcolor="#000000" stroked="false">
                <v:path arrowok="t"/>
                <v:fill type="solid"/>
              </v:shape>
            </v:group>
            <v:group style="position:absolute;left:9902;top:-2633;width:10;height:20" coordorigin="9902,-2633" coordsize="10,20">
              <v:shape style="position:absolute;left:9902;top:-2633;width:10;height:20" coordorigin="9902,-2633" coordsize="10,20" path="m9902,-2614l9912,-2614,9912,-2633,9902,-2633,9902,-2614xe" filled="true" fillcolor="#000000" stroked="false">
                <v:path arrowok="t"/>
                <v:fill type="solid"/>
              </v:shape>
            </v:group>
            <v:group style="position:absolute;left:9902;top:-2614;width:10;height:20" coordorigin="9902,-2614" coordsize="10,20">
              <v:shape style="position:absolute;left:9902;top:-2614;width:10;height:20" coordorigin="9902,-2614" coordsize="10,20" path="m9902,-2594l9912,-2594,9912,-2614,9902,-2614,9902,-2594xe" filled="true" fillcolor="#000000" stroked="false">
                <v:path arrowok="t"/>
                <v:fill type="solid"/>
              </v:shape>
            </v:group>
            <v:group style="position:absolute;left:9902;top:-2594;width:10;height:20" coordorigin="9902,-2594" coordsize="10,20">
              <v:shape style="position:absolute;left:9902;top:-2594;width:10;height:20" coordorigin="9902,-2594" coordsize="10,20" path="m9902,-2575l9912,-2575,9912,-2594,9902,-2594,9902,-2575xe" filled="true" fillcolor="#000000" stroked="false">
                <v:path arrowok="t"/>
                <v:fill type="solid"/>
              </v:shape>
            </v:group>
            <v:group style="position:absolute;left:9902;top:-2575;width:10;height:20" coordorigin="9902,-2575" coordsize="10,20">
              <v:shape style="position:absolute;left:9902;top:-2575;width:10;height:20" coordorigin="9902,-2575" coordsize="10,20" path="m9902,-2556l9912,-2556,9912,-2575,9902,-2575,9902,-2556xe" filled="true" fillcolor="#000000" stroked="false">
                <v:path arrowok="t"/>
                <v:fill type="solid"/>
              </v:shape>
            </v:group>
            <v:group style="position:absolute;left:9902;top:-2556;width:10;height:20" coordorigin="9902,-2556" coordsize="10,20">
              <v:shape style="position:absolute;left:9902;top:-2556;width:10;height:20" coordorigin="9902,-2556" coordsize="10,20" path="m9902,-2536l9912,-2536,9912,-2556,9902,-2556,9902,-2536xe" filled="true" fillcolor="#000000" stroked="false">
                <v:path arrowok="t"/>
                <v:fill type="solid"/>
              </v:shape>
            </v:group>
            <v:group style="position:absolute;left:9902;top:-2536;width:10;height:20" coordorigin="9902,-2536" coordsize="10,20">
              <v:shape style="position:absolute;left:9902;top:-2536;width:10;height:20" coordorigin="9902,-2536" coordsize="10,20" path="m9902,-2517l9912,-2517,9912,-2536,9902,-2536,9902,-2517xe" filled="true" fillcolor="#000000" stroked="false">
                <v:path arrowok="t"/>
                <v:fill type="solid"/>
              </v:shape>
            </v:group>
            <v:group style="position:absolute;left:9902;top:-2517;width:10;height:20" coordorigin="9902,-2517" coordsize="10,20">
              <v:shape style="position:absolute;left:9902;top:-2517;width:10;height:20" coordorigin="9902,-2517" coordsize="10,20" path="m9902,-2498l9912,-2498,9912,-2517,9902,-2517,9902,-2498xe" filled="true" fillcolor="#000000" stroked="false">
                <v:path arrowok="t"/>
                <v:fill type="solid"/>
              </v:shape>
            </v:group>
            <v:group style="position:absolute;left:9902;top:-2491;width:10;height:2" coordorigin="9902,-2491" coordsize="10,2">
              <v:shape style="position:absolute;left:9902;top:-2491;width:10;height:2" coordorigin="9902,-2491" coordsize="10,0" path="m9902,-2491l9912,-2491e" filled="false" stroked="true" strokeweight=".72003pt" strokecolor="#000000">
                <v:path arrowok="t"/>
              </v:shape>
            </v:group>
            <v:group style="position:absolute;left:862;top:-2479;width:10;height:2" coordorigin="862,-2479" coordsize="10,2">
              <v:shape style="position:absolute;left:862;top:-2479;width:10;height:2" coordorigin="862,-2479" coordsize="10,0" path="m862,-2479l871,-2479e" filled="false" stroked="true" strokeweight=".47998pt" strokecolor="#000000">
                <v:path arrowok="t"/>
              </v:shape>
              <v:shape style="position:absolute;left:3937;top:-2575;width:3555;height:101" type="#_x0000_t75" stroked="false">
                <v:imagedata r:id="rId449" o:title=""/>
              </v:shape>
              <v:shape style="position:absolute;left:7487;top:-2484;width:2415;height:10" type="#_x0000_t75" stroked="false">
                <v:imagedata r:id="rId450" o:title=""/>
              </v:shape>
            </v:group>
            <v:group style="position:absolute;left:9902;top:-2479;width:10;height:2" coordorigin="9902,-2479" coordsize="10,2">
              <v:shape style="position:absolute;left:9902;top:-2479;width:10;height:2" coordorigin="9902,-2479" coordsize="10,0" path="m9902,-2479l9912,-2479e" filled="false" stroked="true" strokeweight=".47998pt" strokecolor="#000000">
                <v:path arrowok="t"/>
              </v:shape>
            </v:group>
            <v:group style="position:absolute;left:862;top:-2474;width:10;height:20" coordorigin="862,-2474" coordsize="10,20">
              <v:shape style="position:absolute;left:862;top:-2474;width:10;height:20" coordorigin="862,-2474" coordsize="10,20" path="m862,-2455l871,-2455,871,-2474,862,-2474,862,-2455xe" filled="true" fillcolor="#000000" stroked="false">
                <v:path arrowok="t"/>
                <v:fill type="solid"/>
              </v:shape>
            </v:group>
            <v:group style="position:absolute;left:862;top:-2455;width:10;height:20" coordorigin="862,-2455" coordsize="10,20">
              <v:shape style="position:absolute;left:862;top:-2455;width:10;height:20" coordorigin="862,-2455" coordsize="10,20" path="m862,-2436l871,-2436,871,-2455,862,-2455,862,-2436xe" filled="true" fillcolor="#000000" stroked="false">
                <v:path arrowok="t"/>
                <v:fill type="solid"/>
              </v:shape>
            </v:group>
            <v:group style="position:absolute;left:862;top:-2436;width:10;height:20" coordorigin="862,-2436" coordsize="10,20">
              <v:shape style="position:absolute;left:862;top:-2436;width:10;height:20" coordorigin="862,-2436" coordsize="10,20" path="m862,-2416l871,-2416,871,-2436,862,-2436,862,-2416xe" filled="true" fillcolor="#000000" stroked="false">
                <v:path arrowok="t"/>
                <v:fill type="solid"/>
              </v:shape>
            </v:group>
            <v:group style="position:absolute;left:862;top:-2416;width:10;height:20" coordorigin="862,-2416" coordsize="10,20">
              <v:shape style="position:absolute;left:862;top:-2416;width:10;height:20" coordorigin="862,-2416" coordsize="10,20" path="m862,-2397l871,-2397,871,-2416,862,-2416,862,-2397xe" filled="true" fillcolor="#000000" stroked="false">
                <v:path arrowok="t"/>
                <v:fill type="solid"/>
              </v:shape>
            </v:group>
            <v:group style="position:absolute;left:862;top:-2397;width:10;height:20" coordorigin="862,-2397" coordsize="10,20">
              <v:shape style="position:absolute;left:862;top:-2397;width:10;height:20" coordorigin="862,-2397" coordsize="10,20" path="m862,-2378l871,-2378,871,-2397,862,-2397,862,-2378xe" filled="true" fillcolor="#000000" stroked="false">
                <v:path arrowok="t"/>
                <v:fill type="solid"/>
              </v:shape>
            </v:group>
            <v:group style="position:absolute;left:862;top:-2378;width:10;height:20" coordorigin="862,-2378" coordsize="10,20">
              <v:shape style="position:absolute;left:862;top:-2378;width:10;height:20" coordorigin="862,-2378" coordsize="10,20" path="m862,-2359l871,-2359,871,-2378,862,-2378,862,-2359xe" filled="true" fillcolor="#000000" stroked="false">
                <v:path arrowok="t"/>
                <v:fill type="solid"/>
              </v:shape>
            </v:group>
            <v:group style="position:absolute;left:862;top:-2359;width:10;height:20" coordorigin="862,-2359" coordsize="10,20">
              <v:shape style="position:absolute;left:862;top:-2359;width:10;height:20" coordorigin="862,-2359" coordsize="10,20" path="m862,-2340l871,-2340,871,-2359,862,-2359,862,-2340xe" filled="true" fillcolor="#000000" stroked="false">
                <v:path arrowok="t"/>
                <v:fill type="solid"/>
              </v:shape>
            </v:group>
            <v:group style="position:absolute;left:862;top:-2340;width:10;height:20" coordorigin="862,-2340" coordsize="10,20">
              <v:shape style="position:absolute;left:862;top:-2340;width:10;height:20" coordorigin="862,-2340" coordsize="10,20" path="m862,-2320l871,-2320,871,-2340,862,-2340,862,-2320xe" filled="true" fillcolor="#000000" stroked="false">
                <v:path arrowok="t"/>
                <v:fill type="solid"/>
              </v:shape>
            </v:group>
            <v:group style="position:absolute;left:862;top:-2320;width:10;height:20" coordorigin="862,-2320" coordsize="10,20">
              <v:shape style="position:absolute;left:862;top:-2320;width:10;height:20" coordorigin="862,-2320" coordsize="10,20" path="m862,-2301l871,-2301,871,-2320,862,-2320,862,-2301xe" filled="true" fillcolor="#000000" stroked="false">
                <v:path arrowok="t"/>
                <v:fill type="solid"/>
              </v:shape>
            </v:group>
            <v:group style="position:absolute;left:862;top:-2301;width:10;height:20" coordorigin="862,-2301" coordsize="10,20">
              <v:shape style="position:absolute;left:862;top:-2301;width:10;height:20" coordorigin="862,-2301" coordsize="10,20" path="m862,-2282l871,-2282,871,-2301,862,-2301,862,-2282xe" filled="true" fillcolor="#000000" stroked="false">
                <v:path arrowok="t"/>
                <v:fill type="solid"/>
              </v:shape>
            </v:group>
            <v:group style="position:absolute;left:862;top:-2282;width:10;height:20" coordorigin="862,-2282" coordsize="10,20">
              <v:shape style="position:absolute;left:862;top:-2282;width:10;height:20" coordorigin="862,-2282" coordsize="10,20" path="m862,-2263l871,-2263,871,-2282,862,-2282,862,-2263xe" filled="true" fillcolor="#000000" stroked="false">
                <v:path arrowok="t"/>
                <v:fill type="solid"/>
              </v:shape>
            </v:group>
            <v:group style="position:absolute;left:862;top:-2263;width:10;height:20" coordorigin="862,-2263" coordsize="10,20">
              <v:shape style="position:absolute;left:862;top:-2263;width:10;height:20" coordorigin="862,-2263" coordsize="10,20" path="m862,-2244l871,-2244,871,-2263,862,-2263,862,-2244xe" filled="true" fillcolor="#000000" stroked="false">
                <v:path arrowok="t"/>
                <v:fill type="solid"/>
              </v:shape>
            </v:group>
            <v:group style="position:absolute;left:862;top:-2244;width:10;height:20" coordorigin="862,-2244" coordsize="10,20">
              <v:shape style="position:absolute;left:862;top:-2244;width:10;height:20" coordorigin="862,-2244" coordsize="10,20" path="m862,-2224l871,-2224,871,-2244,862,-2244,862,-2224xe" filled="true" fillcolor="#000000" stroked="false">
                <v:path arrowok="t"/>
                <v:fill type="solid"/>
              </v:shape>
            </v:group>
            <v:group style="position:absolute;left:862;top:-2224;width:10;height:20" coordorigin="862,-2224" coordsize="10,20">
              <v:shape style="position:absolute;left:862;top:-2224;width:10;height:20" coordorigin="862,-2224" coordsize="10,20" path="m862,-2205l871,-2205,871,-2224,862,-2224,862,-2205xe" filled="true" fillcolor="#000000" stroked="false">
                <v:path arrowok="t"/>
                <v:fill type="solid"/>
              </v:shape>
            </v:group>
            <v:group style="position:absolute;left:862;top:-2205;width:10;height:20" coordorigin="862,-2205" coordsize="10,20">
              <v:shape style="position:absolute;left:862;top:-2205;width:10;height:20" coordorigin="862,-2205" coordsize="10,20" path="m862,-2186l871,-2186,871,-2205,862,-2205,862,-2186xe" filled="true" fillcolor="#000000" stroked="false">
                <v:path arrowok="t"/>
                <v:fill type="solid"/>
              </v:shape>
            </v:group>
            <v:group style="position:absolute;left:862;top:-2186;width:10;height:20" coordorigin="862,-2186" coordsize="10,20">
              <v:shape style="position:absolute;left:862;top:-2186;width:10;height:20" coordorigin="862,-2186" coordsize="10,20" path="m862,-2167l871,-2167,871,-2186,862,-2186,862,-2167xe" filled="true" fillcolor="#000000" stroked="false">
                <v:path arrowok="t"/>
                <v:fill type="solid"/>
              </v:shape>
            </v:group>
            <v:group style="position:absolute;left:862;top:-2167;width:10;height:20" coordorigin="862,-2167" coordsize="10,20">
              <v:shape style="position:absolute;left:862;top:-2167;width:10;height:20" coordorigin="862,-2167" coordsize="10,20" path="m862,-2148l871,-2148,871,-2167,862,-2167,862,-2148xe" filled="true" fillcolor="#000000" stroked="false">
                <v:path arrowok="t"/>
                <v:fill type="solid"/>
              </v:shape>
            </v:group>
            <v:group style="position:absolute;left:862;top:-2148;width:10;height:20" coordorigin="862,-2148" coordsize="10,20">
              <v:shape style="position:absolute;left:862;top:-2148;width:10;height:20" coordorigin="862,-2148" coordsize="10,20" path="m862,-2128l871,-2128,871,-2148,862,-2148,862,-2128xe" filled="true" fillcolor="#000000" stroked="false">
                <v:path arrowok="t"/>
                <v:fill type="solid"/>
              </v:shape>
            </v:group>
            <v:group style="position:absolute;left:862;top:-2128;width:10;height:20" coordorigin="862,-2128" coordsize="10,20">
              <v:shape style="position:absolute;left:862;top:-2128;width:10;height:20" coordorigin="862,-2128" coordsize="10,20" path="m862,-2109l871,-2109,871,-2128,862,-2128,862,-2109xe" filled="true" fillcolor="#000000" stroked="false">
                <v:path arrowok="t"/>
                <v:fill type="solid"/>
              </v:shape>
            </v:group>
            <v:group style="position:absolute;left:862;top:-2109;width:10;height:20" coordorigin="862,-2109" coordsize="10,20">
              <v:shape style="position:absolute;left:862;top:-2109;width:10;height:20" coordorigin="862,-2109" coordsize="10,20" path="m862,-2090l871,-2090,871,-2109,862,-2109,862,-2090xe" filled="true" fillcolor="#000000" stroked="false">
                <v:path arrowok="t"/>
                <v:fill type="solid"/>
              </v:shape>
            </v:group>
            <v:group style="position:absolute;left:862;top:-2084;width:10;height:2" coordorigin="862,-2084" coordsize="10,2">
              <v:shape style="position:absolute;left:862;top:-2084;width:10;height:2" coordorigin="862,-2084" coordsize="10,0" path="m862,-2084l871,-2084e" filled="false" stroked="true" strokeweight=".599980pt" strokecolor="#000000">
                <v:path arrowok="t"/>
              </v:shape>
            </v:group>
            <v:group style="position:absolute;left:3947;top:-2474;width:10;height:20" coordorigin="3947,-2474" coordsize="10,20">
              <v:shape style="position:absolute;left:3947;top:-2474;width:10;height:20" coordorigin="3947,-2474" coordsize="10,20" path="m3947,-2455l3956,-2455,3956,-2474,3947,-2474,3947,-2455xe" filled="true" fillcolor="#000000" stroked="false">
                <v:path arrowok="t"/>
                <v:fill type="solid"/>
              </v:shape>
            </v:group>
            <v:group style="position:absolute;left:3947;top:-2455;width:10;height:20" coordorigin="3947,-2455" coordsize="10,20">
              <v:shape style="position:absolute;left:3947;top:-2455;width:10;height:20" coordorigin="3947,-2455" coordsize="10,20" path="m3947,-2436l3956,-2436,3956,-2455,3947,-2455,3947,-2436xe" filled="true" fillcolor="#000000" stroked="false">
                <v:path arrowok="t"/>
                <v:fill type="solid"/>
              </v:shape>
            </v:group>
            <v:group style="position:absolute;left:3947;top:-2436;width:10;height:20" coordorigin="3947,-2436" coordsize="10,20">
              <v:shape style="position:absolute;left:3947;top:-2436;width:10;height:20" coordorigin="3947,-2436" coordsize="10,20" path="m3947,-2416l3956,-2416,3956,-2436,3947,-2436,3947,-2416xe" filled="true" fillcolor="#000000" stroked="false">
                <v:path arrowok="t"/>
                <v:fill type="solid"/>
              </v:shape>
            </v:group>
            <v:group style="position:absolute;left:3947;top:-2416;width:10;height:20" coordorigin="3947,-2416" coordsize="10,20">
              <v:shape style="position:absolute;left:3947;top:-2416;width:10;height:20" coordorigin="3947,-2416" coordsize="10,20" path="m3947,-2397l3956,-2397,3956,-2416,3947,-2416,3947,-2397xe" filled="true" fillcolor="#000000" stroked="false">
                <v:path arrowok="t"/>
                <v:fill type="solid"/>
              </v:shape>
            </v:group>
            <v:group style="position:absolute;left:3947;top:-2397;width:10;height:20" coordorigin="3947,-2397" coordsize="10,20">
              <v:shape style="position:absolute;left:3947;top:-2397;width:10;height:20" coordorigin="3947,-2397" coordsize="10,20" path="m3947,-2378l3956,-2378,3956,-2397,3947,-2397,3947,-2378xe" filled="true" fillcolor="#000000" stroked="false">
                <v:path arrowok="t"/>
                <v:fill type="solid"/>
              </v:shape>
            </v:group>
            <v:group style="position:absolute;left:3947;top:-2378;width:10;height:20" coordorigin="3947,-2378" coordsize="10,20">
              <v:shape style="position:absolute;left:3947;top:-2378;width:10;height:20" coordorigin="3947,-2378" coordsize="10,20" path="m3947,-2359l3956,-2359,3956,-2378,3947,-2378,3947,-2359xe" filled="true" fillcolor="#000000" stroked="false">
                <v:path arrowok="t"/>
                <v:fill type="solid"/>
              </v:shape>
            </v:group>
            <v:group style="position:absolute;left:3947;top:-2359;width:10;height:20" coordorigin="3947,-2359" coordsize="10,20">
              <v:shape style="position:absolute;left:3947;top:-2359;width:10;height:20" coordorigin="3947,-2359" coordsize="10,20" path="m3947,-2340l3956,-2340,3956,-2359,3947,-2359,3947,-2340xe" filled="true" fillcolor="#000000" stroked="false">
                <v:path arrowok="t"/>
                <v:fill type="solid"/>
              </v:shape>
            </v:group>
            <v:group style="position:absolute;left:3947;top:-2340;width:10;height:20" coordorigin="3947,-2340" coordsize="10,20">
              <v:shape style="position:absolute;left:3947;top:-2340;width:10;height:20" coordorigin="3947,-2340" coordsize="10,20" path="m3947,-2320l3956,-2320,3956,-2340,3947,-2340,3947,-2320xe" filled="true" fillcolor="#000000" stroked="false">
                <v:path arrowok="t"/>
                <v:fill type="solid"/>
              </v:shape>
            </v:group>
            <v:group style="position:absolute;left:3947;top:-2320;width:10;height:20" coordorigin="3947,-2320" coordsize="10,20">
              <v:shape style="position:absolute;left:3947;top:-2320;width:10;height:20" coordorigin="3947,-2320" coordsize="10,20" path="m3947,-2301l3956,-2301,3956,-2320,3947,-2320,3947,-2301xe" filled="true" fillcolor="#000000" stroked="false">
                <v:path arrowok="t"/>
                <v:fill type="solid"/>
              </v:shape>
            </v:group>
            <v:group style="position:absolute;left:3947;top:-2301;width:10;height:20" coordorigin="3947,-2301" coordsize="10,20">
              <v:shape style="position:absolute;left:3947;top:-2301;width:10;height:20" coordorigin="3947,-2301" coordsize="10,20" path="m3947,-2282l3956,-2282,3956,-2301,3947,-2301,3947,-2282xe" filled="true" fillcolor="#000000" stroked="false">
                <v:path arrowok="t"/>
                <v:fill type="solid"/>
              </v:shape>
            </v:group>
            <v:group style="position:absolute;left:3947;top:-2282;width:10;height:20" coordorigin="3947,-2282" coordsize="10,20">
              <v:shape style="position:absolute;left:3947;top:-2282;width:10;height:20" coordorigin="3947,-2282" coordsize="10,20" path="m3947,-2263l3956,-2263,3956,-2282,3947,-2282,3947,-2263xe" filled="true" fillcolor="#000000" stroked="false">
                <v:path arrowok="t"/>
                <v:fill type="solid"/>
              </v:shape>
            </v:group>
            <v:group style="position:absolute;left:3947;top:-2263;width:10;height:20" coordorigin="3947,-2263" coordsize="10,20">
              <v:shape style="position:absolute;left:3947;top:-2263;width:10;height:20" coordorigin="3947,-2263" coordsize="10,20" path="m3947,-2244l3956,-2244,3956,-2263,3947,-2263,3947,-2244xe" filled="true" fillcolor="#000000" stroked="false">
                <v:path arrowok="t"/>
                <v:fill type="solid"/>
              </v:shape>
            </v:group>
            <v:group style="position:absolute;left:3947;top:-2244;width:10;height:20" coordorigin="3947,-2244" coordsize="10,20">
              <v:shape style="position:absolute;left:3947;top:-2244;width:10;height:20" coordorigin="3947,-2244" coordsize="10,20" path="m3947,-2224l3956,-2224,3956,-2244,3947,-2244,3947,-2224xe" filled="true" fillcolor="#000000" stroked="false">
                <v:path arrowok="t"/>
                <v:fill type="solid"/>
              </v:shape>
            </v:group>
            <v:group style="position:absolute;left:3947;top:-2224;width:10;height:20" coordorigin="3947,-2224" coordsize="10,20">
              <v:shape style="position:absolute;left:3947;top:-2224;width:10;height:20" coordorigin="3947,-2224" coordsize="10,20" path="m3947,-2205l3956,-2205,3956,-2224,3947,-2224,3947,-2205xe" filled="true" fillcolor="#000000" stroked="false">
                <v:path arrowok="t"/>
                <v:fill type="solid"/>
              </v:shape>
            </v:group>
            <v:group style="position:absolute;left:3947;top:-2205;width:10;height:20" coordorigin="3947,-2205" coordsize="10,20">
              <v:shape style="position:absolute;left:3947;top:-2205;width:10;height:20" coordorigin="3947,-2205" coordsize="10,20" path="m3947,-2186l3956,-2186,3956,-2205,3947,-2205,3947,-2186xe" filled="true" fillcolor="#000000" stroked="false">
                <v:path arrowok="t"/>
                <v:fill type="solid"/>
              </v:shape>
            </v:group>
            <v:group style="position:absolute;left:3947;top:-2186;width:10;height:20" coordorigin="3947,-2186" coordsize="10,20">
              <v:shape style="position:absolute;left:3947;top:-2186;width:10;height:20" coordorigin="3947,-2186" coordsize="10,20" path="m3947,-2167l3956,-2167,3956,-2186,3947,-2186,3947,-2167xe" filled="true" fillcolor="#000000" stroked="false">
                <v:path arrowok="t"/>
                <v:fill type="solid"/>
              </v:shape>
            </v:group>
            <v:group style="position:absolute;left:3947;top:-2167;width:10;height:20" coordorigin="3947,-2167" coordsize="10,20">
              <v:shape style="position:absolute;left:3947;top:-2167;width:10;height:20" coordorigin="3947,-2167" coordsize="10,20" path="m3947,-2148l3956,-2148,3956,-2167,3947,-2167,3947,-2148xe" filled="true" fillcolor="#000000" stroked="false">
                <v:path arrowok="t"/>
                <v:fill type="solid"/>
              </v:shape>
            </v:group>
            <v:group style="position:absolute;left:3947;top:-2148;width:10;height:20" coordorigin="3947,-2148" coordsize="10,20">
              <v:shape style="position:absolute;left:3947;top:-2148;width:10;height:20" coordorigin="3947,-2148" coordsize="10,20" path="m3947,-2128l3956,-2128,3956,-2148,3947,-2148,3947,-2128xe" filled="true" fillcolor="#000000" stroked="false">
                <v:path arrowok="t"/>
                <v:fill type="solid"/>
              </v:shape>
            </v:group>
            <v:group style="position:absolute;left:3947;top:-2128;width:10;height:20" coordorigin="3947,-2128" coordsize="10,20">
              <v:shape style="position:absolute;left:3947;top:-2128;width:10;height:20" coordorigin="3947,-2128" coordsize="10,20" path="m3947,-2109l3956,-2109,3956,-2128,3947,-2128,3947,-2109xe" filled="true" fillcolor="#000000" stroked="false">
                <v:path arrowok="t"/>
                <v:fill type="solid"/>
              </v:shape>
            </v:group>
            <v:group style="position:absolute;left:3947;top:-2109;width:10;height:20" coordorigin="3947,-2109" coordsize="10,20">
              <v:shape style="position:absolute;left:3947;top:-2109;width:10;height:20" coordorigin="3947,-2109" coordsize="10,20" path="m3947,-2090l3956,-2090,3956,-2109,3947,-2109,3947,-2090xe" filled="true" fillcolor="#000000" stroked="false">
                <v:path arrowok="t"/>
                <v:fill type="solid"/>
              </v:shape>
            </v:group>
            <v:group style="position:absolute;left:3947;top:-2084;width:10;height:2" coordorigin="3947,-2084" coordsize="10,2">
              <v:shape style="position:absolute;left:3947;top:-2084;width:10;height:2" coordorigin="3947,-2084" coordsize="10,0" path="m3947,-2084l3956,-2084e" filled="false" stroked="true" strokeweight=".599980pt" strokecolor="#000000">
                <v:path arrowok="t"/>
              </v:shape>
            </v:group>
            <v:group style="position:absolute;left:9902;top:-2474;width:10;height:20" coordorigin="9902,-2474" coordsize="10,20">
              <v:shape style="position:absolute;left:9902;top:-2474;width:10;height:20" coordorigin="9902,-2474" coordsize="10,20" path="m9902,-2455l9912,-2455,9912,-2474,9902,-2474,9902,-2455xe" filled="true" fillcolor="#000000" stroked="false">
                <v:path arrowok="t"/>
                <v:fill type="solid"/>
              </v:shape>
            </v:group>
            <v:group style="position:absolute;left:9902;top:-2455;width:10;height:20" coordorigin="9902,-2455" coordsize="10,20">
              <v:shape style="position:absolute;left:9902;top:-2455;width:10;height:20" coordorigin="9902,-2455" coordsize="10,20" path="m9902,-2436l9912,-2436,9912,-2455,9902,-2455,9902,-2436xe" filled="true" fillcolor="#000000" stroked="false">
                <v:path arrowok="t"/>
                <v:fill type="solid"/>
              </v:shape>
            </v:group>
            <v:group style="position:absolute;left:9902;top:-2436;width:10;height:20" coordorigin="9902,-2436" coordsize="10,20">
              <v:shape style="position:absolute;left:9902;top:-2436;width:10;height:20" coordorigin="9902,-2436" coordsize="10,20" path="m9902,-2416l9912,-2416,9912,-2436,9902,-2436,9902,-2416xe" filled="true" fillcolor="#000000" stroked="false">
                <v:path arrowok="t"/>
                <v:fill type="solid"/>
              </v:shape>
            </v:group>
            <v:group style="position:absolute;left:9902;top:-2416;width:10;height:20" coordorigin="9902,-2416" coordsize="10,20">
              <v:shape style="position:absolute;left:9902;top:-2416;width:10;height:20" coordorigin="9902,-2416" coordsize="10,20" path="m9902,-2397l9912,-2397,9912,-2416,9902,-2416,9902,-2397xe" filled="true" fillcolor="#000000" stroked="false">
                <v:path arrowok="t"/>
                <v:fill type="solid"/>
              </v:shape>
            </v:group>
            <v:group style="position:absolute;left:9902;top:-2397;width:10;height:20" coordorigin="9902,-2397" coordsize="10,20">
              <v:shape style="position:absolute;left:9902;top:-2397;width:10;height:20" coordorigin="9902,-2397" coordsize="10,20" path="m9902,-2378l9912,-2378,9912,-2397,9902,-2397,9902,-2378xe" filled="true" fillcolor="#000000" stroked="false">
                <v:path arrowok="t"/>
                <v:fill type="solid"/>
              </v:shape>
            </v:group>
            <v:group style="position:absolute;left:9902;top:-2378;width:10;height:20" coordorigin="9902,-2378" coordsize="10,20">
              <v:shape style="position:absolute;left:9902;top:-2378;width:10;height:20" coordorigin="9902,-2378" coordsize="10,20" path="m9902,-2359l9912,-2359,9912,-2378,9902,-2378,9902,-2359xe" filled="true" fillcolor="#000000" stroked="false">
                <v:path arrowok="t"/>
                <v:fill type="solid"/>
              </v:shape>
            </v:group>
            <v:group style="position:absolute;left:9902;top:-2359;width:10;height:20" coordorigin="9902,-2359" coordsize="10,20">
              <v:shape style="position:absolute;left:9902;top:-2359;width:10;height:20" coordorigin="9902,-2359" coordsize="10,20" path="m9902,-2340l9912,-2340,9912,-2359,9902,-2359,9902,-2340xe" filled="true" fillcolor="#000000" stroked="false">
                <v:path arrowok="t"/>
                <v:fill type="solid"/>
              </v:shape>
            </v:group>
            <v:group style="position:absolute;left:9902;top:-2340;width:10;height:20" coordorigin="9902,-2340" coordsize="10,20">
              <v:shape style="position:absolute;left:9902;top:-2340;width:10;height:20" coordorigin="9902,-2340" coordsize="10,20" path="m9902,-2320l9912,-2320,9912,-2340,9902,-2340,9902,-2320xe" filled="true" fillcolor="#000000" stroked="false">
                <v:path arrowok="t"/>
                <v:fill type="solid"/>
              </v:shape>
            </v:group>
            <v:group style="position:absolute;left:9902;top:-2320;width:10;height:20" coordorigin="9902,-2320" coordsize="10,20">
              <v:shape style="position:absolute;left:9902;top:-2320;width:10;height:20" coordorigin="9902,-2320" coordsize="10,20" path="m9902,-2301l9912,-2301,9912,-2320,9902,-2320,9902,-2301xe" filled="true" fillcolor="#000000" stroked="false">
                <v:path arrowok="t"/>
                <v:fill type="solid"/>
              </v:shape>
            </v:group>
            <v:group style="position:absolute;left:9902;top:-2301;width:10;height:20" coordorigin="9902,-2301" coordsize="10,20">
              <v:shape style="position:absolute;left:9902;top:-2301;width:10;height:20" coordorigin="9902,-2301" coordsize="10,20" path="m9902,-2282l9912,-2282,9912,-2301,9902,-2301,9902,-2282xe" filled="true" fillcolor="#000000" stroked="false">
                <v:path arrowok="t"/>
                <v:fill type="solid"/>
              </v:shape>
            </v:group>
            <v:group style="position:absolute;left:9902;top:-2282;width:10;height:20" coordorigin="9902,-2282" coordsize="10,20">
              <v:shape style="position:absolute;left:9902;top:-2282;width:10;height:20" coordorigin="9902,-2282" coordsize="10,20" path="m9902,-2263l9912,-2263,9912,-2282,9902,-2282,9902,-2263xe" filled="true" fillcolor="#000000" stroked="false">
                <v:path arrowok="t"/>
                <v:fill type="solid"/>
              </v:shape>
            </v:group>
            <v:group style="position:absolute;left:9902;top:-2263;width:10;height:20" coordorigin="9902,-2263" coordsize="10,20">
              <v:shape style="position:absolute;left:9902;top:-2263;width:10;height:20" coordorigin="9902,-2263" coordsize="10,20" path="m9902,-2244l9912,-2244,9912,-2263,9902,-2263,9902,-2244xe" filled="true" fillcolor="#000000" stroked="false">
                <v:path arrowok="t"/>
                <v:fill type="solid"/>
              </v:shape>
            </v:group>
            <v:group style="position:absolute;left:9902;top:-2244;width:10;height:20" coordorigin="9902,-2244" coordsize="10,20">
              <v:shape style="position:absolute;left:9902;top:-2244;width:10;height:20" coordorigin="9902,-2244" coordsize="10,20" path="m9902,-2224l9912,-2224,9912,-2244,9902,-2244,9902,-2224xe" filled="true" fillcolor="#000000" stroked="false">
                <v:path arrowok="t"/>
                <v:fill type="solid"/>
              </v:shape>
            </v:group>
            <v:group style="position:absolute;left:9902;top:-2224;width:10;height:20" coordorigin="9902,-2224" coordsize="10,20">
              <v:shape style="position:absolute;left:9902;top:-2224;width:10;height:20" coordorigin="9902,-2224" coordsize="10,20" path="m9902,-2205l9912,-2205,9912,-2224,9902,-2224,9902,-2205xe" filled="true" fillcolor="#000000" stroked="false">
                <v:path arrowok="t"/>
                <v:fill type="solid"/>
              </v:shape>
            </v:group>
            <v:group style="position:absolute;left:9902;top:-2205;width:10;height:20" coordorigin="9902,-2205" coordsize="10,20">
              <v:shape style="position:absolute;left:9902;top:-2205;width:10;height:20" coordorigin="9902,-2205" coordsize="10,20" path="m9902,-2186l9912,-2186,9912,-2205,9902,-2205,9902,-2186xe" filled="true" fillcolor="#000000" stroked="false">
                <v:path arrowok="t"/>
                <v:fill type="solid"/>
              </v:shape>
            </v:group>
            <v:group style="position:absolute;left:9902;top:-2186;width:10;height:20" coordorigin="9902,-2186" coordsize="10,20">
              <v:shape style="position:absolute;left:9902;top:-2186;width:10;height:20" coordorigin="9902,-2186" coordsize="10,20" path="m9902,-2167l9912,-2167,9912,-2186,9902,-2186,9902,-2167xe" filled="true" fillcolor="#000000" stroked="false">
                <v:path arrowok="t"/>
                <v:fill type="solid"/>
              </v:shape>
            </v:group>
            <v:group style="position:absolute;left:9902;top:-2167;width:10;height:20" coordorigin="9902,-2167" coordsize="10,20">
              <v:shape style="position:absolute;left:9902;top:-2167;width:10;height:20" coordorigin="9902,-2167" coordsize="10,20" path="m9902,-2148l9912,-2148,9912,-2167,9902,-2167,9902,-2148xe" filled="true" fillcolor="#000000" stroked="false">
                <v:path arrowok="t"/>
                <v:fill type="solid"/>
              </v:shape>
            </v:group>
            <v:group style="position:absolute;left:9902;top:-2148;width:10;height:20" coordorigin="9902,-2148" coordsize="10,20">
              <v:shape style="position:absolute;left:9902;top:-2148;width:10;height:20" coordorigin="9902,-2148" coordsize="10,20" path="m9902,-2128l9912,-2128,9912,-2148,9902,-2148,9902,-2128xe" filled="true" fillcolor="#000000" stroked="false">
                <v:path arrowok="t"/>
                <v:fill type="solid"/>
              </v:shape>
            </v:group>
            <v:group style="position:absolute;left:9902;top:-2128;width:10;height:20" coordorigin="9902,-2128" coordsize="10,20">
              <v:shape style="position:absolute;left:9902;top:-2128;width:10;height:20" coordorigin="9902,-2128" coordsize="10,20" path="m9902,-2109l9912,-2109,9912,-2128,9902,-2128,9902,-2109xe" filled="true" fillcolor="#000000" stroked="false">
                <v:path arrowok="t"/>
                <v:fill type="solid"/>
              </v:shape>
            </v:group>
            <v:group style="position:absolute;left:9902;top:-2109;width:10;height:20" coordorigin="9902,-2109" coordsize="10,20">
              <v:shape style="position:absolute;left:9902;top:-2109;width:10;height:20" coordorigin="9902,-2109" coordsize="10,20" path="m9902,-2090l9912,-2090,9912,-2109,9902,-2109,9902,-2090xe" filled="true" fillcolor="#000000" stroked="false">
                <v:path arrowok="t"/>
                <v:fill type="solid"/>
              </v:shape>
            </v:group>
            <v:group style="position:absolute;left:9902;top:-2084;width:10;height:2" coordorigin="9902,-2084" coordsize="10,2">
              <v:shape style="position:absolute;left:9902;top:-2084;width:10;height:2" coordorigin="9902,-2084" coordsize="10,0" path="m9902,-2084l9912,-2084e" filled="false" stroked="true" strokeweight=".599980pt" strokecolor="#000000">
                <v:path arrowok="t"/>
              </v:shape>
            </v:group>
            <v:group style="position:absolute;left:862;top:-2073;width:10;height:2" coordorigin="862,-2073" coordsize="10,2">
              <v:shape style="position:absolute;left:862;top:-2073;width:10;height:2" coordorigin="862,-2073" coordsize="10,0" path="m862,-2073l871,-2073e" filled="false" stroked="true" strokeweight=".48004pt" strokecolor="#000000">
                <v:path arrowok="t"/>
              </v:shape>
            </v:group>
            <v:group style="position:absolute;left:3947;top:-2073;width:10;height:2" coordorigin="3947,-2073" coordsize="10,2">
              <v:shape style="position:absolute;left:3947;top:-2073;width:10;height:2" coordorigin="3947,-2073" coordsize="10,0" path="m3947,-2073l3956,-2073e" filled="false" stroked="true" strokeweight=".48004pt" strokecolor="#000000">
                <v:path arrowok="t"/>
              </v:shape>
              <v:shape style="position:absolute;left:3956;top:-2078;width:2258;height:10" type="#_x0000_t75" stroked="false">
                <v:imagedata r:id="rId301" o:title=""/>
              </v:shape>
              <v:shape style="position:absolute;left:6210;top:-2078;width:1282;height:10" type="#_x0000_t75" stroked="false">
                <v:imagedata r:id="rId309" o:title=""/>
              </v:shape>
              <v:shape style="position:absolute;left:7487;top:-2078;width:2415;height:10" type="#_x0000_t75" stroked="false">
                <v:imagedata r:id="rId310" o:title=""/>
              </v:shape>
            </v:group>
            <v:group style="position:absolute;left:9902;top:-2073;width:10;height:2" coordorigin="9902,-2073" coordsize="10,2">
              <v:shape style="position:absolute;left:9902;top:-2073;width:10;height:2" coordorigin="9902,-2073" coordsize="10,0" path="m9902,-2073l9912,-2073e" filled="false" stroked="true" strokeweight=".48004pt" strokecolor="#000000">
                <v:path arrowok="t"/>
              </v:shape>
            </v:group>
            <v:group style="position:absolute;left:862;top:-2068;width:10;height:20" coordorigin="862,-2068" coordsize="10,20">
              <v:shape style="position:absolute;left:862;top:-2068;width:10;height:20" coordorigin="862,-2068" coordsize="10,20" path="m862,-2049l871,-2049,871,-2068,862,-2068,862,-2049xe" filled="true" fillcolor="#000000" stroked="false">
                <v:path arrowok="t"/>
                <v:fill type="solid"/>
              </v:shape>
            </v:group>
            <v:group style="position:absolute;left:862;top:-2049;width:10;height:20" coordorigin="862,-2049" coordsize="10,20">
              <v:shape style="position:absolute;left:862;top:-2049;width:10;height:20" coordorigin="862,-2049" coordsize="10,20" path="m862,-2030l871,-2030,871,-2049,862,-2049,862,-2030xe" filled="true" fillcolor="#000000" stroked="false">
                <v:path arrowok="t"/>
                <v:fill type="solid"/>
              </v:shape>
            </v:group>
            <v:group style="position:absolute;left:862;top:-2030;width:10;height:20" coordorigin="862,-2030" coordsize="10,20">
              <v:shape style="position:absolute;left:862;top:-2030;width:10;height:20" coordorigin="862,-2030" coordsize="10,20" path="m862,-2011l871,-2011,871,-2030,862,-2030,862,-2011xe" filled="true" fillcolor="#000000" stroked="false">
                <v:path arrowok="t"/>
                <v:fill type="solid"/>
              </v:shape>
            </v:group>
            <v:group style="position:absolute;left:862;top:-2011;width:10;height:20" coordorigin="862,-2011" coordsize="10,20">
              <v:shape style="position:absolute;left:862;top:-2011;width:10;height:20" coordorigin="862,-2011" coordsize="10,20" path="m862,-1992l871,-1992,871,-2011,862,-2011,862,-1992xe" filled="true" fillcolor="#000000" stroked="false">
                <v:path arrowok="t"/>
                <v:fill type="solid"/>
              </v:shape>
            </v:group>
            <v:group style="position:absolute;left:862;top:-1992;width:10;height:20" coordorigin="862,-1992" coordsize="10,20">
              <v:shape style="position:absolute;left:862;top:-1992;width:10;height:20" coordorigin="862,-1992" coordsize="10,20" path="m862,-1972l871,-1972,871,-1992,862,-1992,862,-1972xe" filled="true" fillcolor="#000000" stroked="false">
                <v:path arrowok="t"/>
                <v:fill type="solid"/>
              </v:shape>
            </v:group>
            <v:group style="position:absolute;left:862;top:-1972;width:10;height:20" coordorigin="862,-1972" coordsize="10,20">
              <v:shape style="position:absolute;left:862;top:-1972;width:10;height:20" coordorigin="862,-1972" coordsize="10,20" path="m862,-1953l871,-1953,871,-1972,862,-1972,862,-1953xe" filled="true" fillcolor="#000000" stroked="false">
                <v:path arrowok="t"/>
                <v:fill type="solid"/>
              </v:shape>
            </v:group>
            <v:group style="position:absolute;left:862;top:-1953;width:10;height:20" coordorigin="862,-1953" coordsize="10,20">
              <v:shape style="position:absolute;left:862;top:-1953;width:10;height:20" coordorigin="862,-1953" coordsize="10,20" path="m862,-1934l871,-1934,871,-1953,862,-1953,862,-1934xe" filled="true" fillcolor="#000000" stroked="false">
                <v:path arrowok="t"/>
                <v:fill type="solid"/>
              </v:shape>
            </v:group>
            <v:group style="position:absolute;left:862;top:-1934;width:10;height:20" coordorigin="862,-1934" coordsize="10,20">
              <v:shape style="position:absolute;left:862;top:-1934;width:10;height:20" coordorigin="862,-1934" coordsize="10,20" path="m862,-1915l871,-1915,871,-1934,862,-1934,862,-1915xe" filled="true" fillcolor="#000000" stroked="false">
                <v:path arrowok="t"/>
                <v:fill type="solid"/>
              </v:shape>
            </v:group>
            <v:group style="position:absolute;left:862;top:-1915;width:10;height:20" coordorigin="862,-1915" coordsize="10,20">
              <v:shape style="position:absolute;left:862;top:-1915;width:10;height:20" coordorigin="862,-1915" coordsize="10,20" path="m862,-1896l871,-1896,871,-1915,862,-1915,862,-1896xe" filled="true" fillcolor="#000000" stroked="false">
                <v:path arrowok="t"/>
                <v:fill type="solid"/>
              </v:shape>
            </v:group>
            <v:group style="position:absolute;left:862;top:-1896;width:10;height:20" coordorigin="862,-1896" coordsize="10,20">
              <v:shape style="position:absolute;left:862;top:-1896;width:10;height:20" coordorigin="862,-1896" coordsize="10,20" path="m862,-1876l871,-1876,871,-1896,862,-1896,862,-1876xe" filled="true" fillcolor="#000000" stroked="false">
                <v:path arrowok="t"/>
                <v:fill type="solid"/>
              </v:shape>
            </v:group>
            <v:group style="position:absolute;left:862;top:-1876;width:10;height:20" coordorigin="862,-1876" coordsize="10,20">
              <v:shape style="position:absolute;left:862;top:-1876;width:10;height:20" coordorigin="862,-1876" coordsize="10,20" path="m862,-1857l871,-1857,871,-1876,862,-1876,862,-1857xe" filled="true" fillcolor="#000000" stroked="false">
                <v:path arrowok="t"/>
                <v:fill type="solid"/>
              </v:shape>
            </v:group>
            <v:group style="position:absolute;left:862;top:-1857;width:10;height:20" coordorigin="862,-1857" coordsize="10,20">
              <v:shape style="position:absolute;left:862;top:-1857;width:10;height:20" coordorigin="862,-1857" coordsize="10,20" path="m862,-1838l871,-1838,871,-1857,862,-1857,862,-1838xe" filled="true" fillcolor="#000000" stroked="false">
                <v:path arrowok="t"/>
                <v:fill type="solid"/>
              </v:shape>
            </v:group>
            <v:group style="position:absolute;left:862;top:-1838;width:10;height:20" coordorigin="862,-1838" coordsize="10,20">
              <v:shape style="position:absolute;left:862;top:-1838;width:10;height:20" coordorigin="862,-1838" coordsize="10,20" path="m862,-1819l871,-1819,871,-1838,862,-1838,862,-1819xe" filled="true" fillcolor="#000000" stroked="false">
                <v:path arrowok="t"/>
                <v:fill type="solid"/>
              </v:shape>
            </v:group>
            <v:group style="position:absolute;left:862;top:-1819;width:10;height:20" coordorigin="862,-1819" coordsize="10,20">
              <v:shape style="position:absolute;left:862;top:-1819;width:10;height:20" coordorigin="862,-1819" coordsize="10,20" path="m862,-1800l871,-1800,871,-1819,862,-1819,862,-1800xe" filled="true" fillcolor="#000000" stroked="false">
                <v:path arrowok="t"/>
                <v:fill type="solid"/>
              </v:shape>
            </v:group>
            <v:group style="position:absolute;left:862;top:-1800;width:10;height:20" coordorigin="862,-1800" coordsize="10,20">
              <v:shape style="position:absolute;left:862;top:-1800;width:10;height:20" coordorigin="862,-1800" coordsize="10,20" path="m862,-1780l871,-1780,871,-1800,862,-1800,862,-1780xe" filled="true" fillcolor="#000000" stroked="false">
                <v:path arrowok="t"/>
                <v:fill type="solid"/>
              </v:shape>
            </v:group>
            <v:group style="position:absolute;left:862;top:-1780;width:10;height:20" coordorigin="862,-1780" coordsize="10,20">
              <v:shape style="position:absolute;left:862;top:-1780;width:10;height:20" coordorigin="862,-1780" coordsize="10,20" path="m862,-1761l871,-1761,871,-1780,862,-1780,862,-1761xe" filled="true" fillcolor="#000000" stroked="false">
                <v:path arrowok="t"/>
                <v:fill type="solid"/>
              </v:shape>
            </v:group>
            <v:group style="position:absolute;left:862;top:-1761;width:10;height:20" coordorigin="862,-1761" coordsize="10,20">
              <v:shape style="position:absolute;left:862;top:-1761;width:10;height:20" coordorigin="862,-1761" coordsize="10,20" path="m862,-1742l871,-1742,871,-1761,862,-1761,862,-1742xe" filled="true" fillcolor="#000000" stroked="false">
                <v:path arrowok="t"/>
                <v:fill type="solid"/>
              </v:shape>
            </v:group>
            <v:group style="position:absolute;left:862;top:-1742;width:10;height:20" coordorigin="862,-1742" coordsize="10,20">
              <v:shape style="position:absolute;left:862;top:-1742;width:10;height:20" coordorigin="862,-1742" coordsize="10,20" path="m862,-1723l871,-1723,871,-1742,862,-1742,862,-1723xe" filled="true" fillcolor="#000000" stroked="false">
                <v:path arrowok="t"/>
                <v:fill type="solid"/>
              </v:shape>
            </v:group>
            <v:group style="position:absolute;left:862;top:-1723;width:10;height:20" coordorigin="862,-1723" coordsize="10,20">
              <v:shape style="position:absolute;left:862;top:-1723;width:10;height:20" coordorigin="862,-1723" coordsize="10,20" path="m862,-1704l871,-1704,871,-1723,862,-1723,862,-1704xe" filled="true" fillcolor="#000000" stroked="false">
                <v:path arrowok="t"/>
                <v:fill type="solid"/>
              </v:shape>
            </v:group>
            <v:group style="position:absolute;left:862;top:-1704;width:10;height:20" coordorigin="862,-1704" coordsize="10,20">
              <v:shape style="position:absolute;left:862;top:-1704;width:10;height:20" coordorigin="862,-1704" coordsize="10,20" path="m862,-1684l871,-1684,871,-1704,862,-1704,862,-1684xe" filled="true" fillcolor="#000000" stroked="false">
                <v:path arrowok="t"/>
                <v:fill type="solid"/>
              </v:shape>
            </v:group>
            <v:group style="position:absolute;left:862;top:-1677;width:10;height:2" coordorigin="862,-1677" coordsize="10,2">
              <v:shape style="position:absolute;left:862;top:-1677;width:10;height:2" coordorigin="862,-1677" coordsize="10,0" path="m862,-1677l871,-1677e" filled="false" stroked="true" strokeweight=".72003pt" strokecolor="#000000">
                <v:path arrowok="t"/>
              </v:shape>
            </v:group>
            <v:group style="position:absolute;left:3947;top:-2068;width:10;height:20" coordorigin="3947,-2068" coordsize="10,20">
              <v:shape style="position:absolute;left:3947;top:-2068;width:10;height:20" coordorigin="3947,-2068" coordsize="10,20" path="m3947,-2049l3956,-2049,3956,-2068,3947,-2068,3947,-2049xe" filled="true" fillcolor="#000000" stroked="false">
                <v:path arrowok="t"/>
                <v:fill type="solid"/>
              </v:shape>
            </v:group>
            <v:group style="position:absolute;left:3947;top:-2049;width:10;height:20" coordorigin="3947,-2049" coordsize="10,20">
              <v:shape style="position:absolute;left:3947;top:-2049;width:10;height:20" coordorigin="3947,-2049" coordsize="10,20" path="m3947,-2030l3956,-2030,3956,-2049,3947,-2049,3947,-2030xe" filled="true" fillcolor="#000000" stroked="false">
                <v:path arrowok="t"/>
                <v:fill type="solid"/>
              </v:shape>
            </v:group>
            <v:group style="position:absolute;left:3947;top:-2030;width:10;height:20" coordorigin="3947,-2030" coordsize="10,20">
              <v:shape style="position:absolute;left:3947;top:-2030;width:10;height:20" coordorigin="3947,-2030" coordsize="10,20" path="m3947,-2011l3956,-2011,3956,-2030,3947,-2030,3947,-2011xe" filled="true" fillcolor="#000000" stroked="false">
                <v:path arrowok="t"/>
                <v:fill type="solid"/>
              </v:shape>
            </v:group>
            <v:group style="position:absolute;left:3947;top:-2011;width:10;height:20" coordorigin="3947,-2011" coordsize="10,20">
              <v:shape style="position:absolute;left:3947;top:-2011;width:10;height:20" coordorigin="3947,-2011" coordsize="10,20" path="m3947,-1992l3956,-1992,3956,-2011,3947,-2011,3947,-1992xe" filled="true" fillcolor="#000000" stroked="false">
                <v:path arrowok="t"/>
                <v:fill type="solid"/>
              </v:shape>
            </v:group>
            <v:group style="position:absolute;left:3947;top:-1992;width:10;height:20" coordorigin="3947,-1992" coordsize="10,20">
              <v:shape style="position:absolute;left:3947;top:-1992;width:10;height:20" coordorigin="3947,-1992" coordsize="10,20" path="m3947,-1972l3956,-1972,3956,-1992,3947,-1992,3947,-1972xe" filled="true" fillcolor="#000000" stroked="false">
                <v:path arrowok="t"/>
                <v:fill type="solid"/>
              </v:shape>
            </v:group>
            <v:group style="position:absolute;left:3947;top:-1972;width:10;height:20" coordorigin="3947,-1972" coordsize="10,20">
              <v:shape style="position:absolute;left:3947;top:-1972;width:10;height:20" coordorigin="3947,-1972" coordsize="10,20" path="m3947,-1953l3956,-1953,3956,-1972,3947,-1972,3947,-1953xe" filled="true" fillcolor="#000000" stroked="false">
                <v:path arrowok="t"/>
                <v:fill type="solid"/>
              </v:shape>
            </v:group>
            <v:group style="position:absolute;left:3947;top:-1953;width:10;height:20" coordorigin="3947,-1953" coordsize="10,20">
              <v:shape style="position:absolute;left:3947;top:-1953;width:10;height:20" coordorigin="3947,-1953" coordsize="10,20" path="m3947,-1934l3956,-1934,3956,-1953,3947,-1953,3947,-1934xe" filled="true" fillcolor="#000000" stroked="false">
                <v:path arrowok="t"/>
                <v:fill type="solid"/>
              </v:shape>
            </v:group>
            <v:group style="position:absolute;left:3947;top:-1934;width:10;height:20" coordorigin="3947,-1934" coordsize="10,20">
              <v:shape style="position:absolute;left:3947;top:-1934;width:10;height:20" coordorigin="3947,-1934" coordsize="10,20" path="m3947,-1915l3956,-1915,3956,-1934,3947,-1934,3947,-1915xe" filled="true" fillcolor="#000000" stroked="false">
                <v:path arrowok="t"/>
                <v:fill type="solid"/>
              </v:shape>
            </v:group>
            <v:group style="position:absolute;left:3947;top:-1915;width:10;height:20" coordorigin="3947,-1915" coordsize="10,20">
              <v:shape style="position:absolute;left:3947;top:-1915;width:10;height:20" coordorigin="3947,-1915" coordsize="10,20" path="m3947,-1896l3956,-1896,3956,-1915,3947,-1915,3947,-1896xe" filled="true" fillcolor="#000000" stroked="false">
                <v:path arrowok="t"/>
                <v:fill type="solid"/>
              </v:shape>
            </v:group>
            <v:group style="position:absolute;left:3947;top:-1896;width:10;height:20" coordorigin="3947,-1896" coordsize="10,20">
              <v:shape style="position:absolute;left:3947;top:-1896;width:10;height:20" coordorigin="3947,-1896" coordsize="10,20" path="m3947,-1876l3956,-1876,3956,-1896,3947,-1896,3947,-1876xe" filled="true" fillcolor="#000000" stroked="false">
                <v:path arrowok="t"/>
                <v:fill type="solid"/>
              </v:shape>
            </v:group>
            <v:group style="position:absolute;left:3947;top:-1876;width:10;height:20" coordorigin="3947,-1876" coordsize="10,20">
              <v:shape style="position:absolute;left:3947;top:-1876;width:10;height:20" coordorigin="3947,-1876" coordsize="10,20" path="m3947,-1857l3956,-1857,3956,-1876,3947,-1876,3947,-1857xe" filled="true" fillcolor="#000000" stroked="false">
                <v:path arrowok="t"/>
                <v:fill type="solid"/>
              </v:shape>
            </v:group>
            <v:group style="position:absolute;left:3947;top:-1857;width:10;height:20" coordorigin="3947,-1857" coordsize="10,20">
              <v:shape style="position:absolute;left:3947;top:-1857;width:10;height:20" coordorigin="3947,-1857" coordsize="10,20" path="m3947,-1838l3956,-1838,3956,-1857,3947,-1857,3947,-1838xe" filled="true" fillcolor="#000000" stroked="false">
                <v:path arrowok="t"/>
                <v:fill type="solid"/>
              </v:shape>
            </v:group>
            <v:group style="position:absolute;left:3947;top:-1838;width:10;height:20" coordorigin="3947,-1838" coordsize="10,20">
              <v:shape style="position:absolute;left:3947;top:-1838;width:10;height:20" coordorigin="3947,-1838" coordsize="10,20" path="m3947,-1819l3956,-1819,3956,-1838,3947,-1838,3947,-1819xe" filled="true" fillcolor="#000000" stroked="false">
                <v:path arrowok="t"/>
                <v:fill type="solid"/>
              </v:shape>
            </v:group>
            <v:group style="position:absolute;left:3947;top:-1819;width:10;height:20" coordorigin="3947,-1819" coordsize="10,20">
              <v:shape style="position:absolute;left:3947;top:-1819;width:10;height:20" coordorigin="3947,-1819" coordsize="10,20" path="m3947,-1800l3956,-1800,3956,-1819,3947,-1819,3947,-1800xe" filled="true" fillcolor="#000000" stroked="false">
                <v:path arrowok="t"/>
                <v:fill type="solid"/>
              </v:shape>
            </v:group>
            <v:group style="position:absolute;left:3947;top:-1800;width:10;height:20" coordorigin="3947,-1800" coordsize="10,20">
              <v:shape style="position:absolute;left:3947;top:-1800;width:10;height:20" coordorigin="3947,-1800" coordsize="10,20" path="m3947,-1780l3956,-1780,3956,-1800,3947,-1800,3947,-1780xe" filled="true" fillcolor="#000000" stroked="false">
                <v:path arrowok="t"/>
                <v:fill type="solid"/>
              </v:shape>
            </v:group>
            <v:group style="position:absolute;left:3947;top:-1780;width:10;height:20" coordorigin="3947,-1780" coordsize="10,20">
              <v:shape style="position:absolute;left:3947;top:-1780;width:10;height:20" coordorigin="3947,-1780" coordsize="10,20" path="m3947,-1761l3956,-1761,3956,-1780,3947,-1780,3947,-1761xe" filled="true" fillcolor="#000000" stroked="false">
                <v:path arrowok="t"/>
                <v:fill type="solid"/>
              </v:shape>
            </v:group>
            <v:group style="position:absolute;left:9902;top:-2068;width:10;height:20" coordorigin="9902,-2068" coordsize="10,20">
              <v:shape style="position:absolute;left:9902;top:-2068;width:10;height:20" coordorigin="9902,-2068" coordsize="10,20" path="m9902,-2049l9912,-2049,9912,-2068,9902,-2068,9902,-2049xe" filled="true" fillcolor="#000000" stroked="false">
                <v:path arrowok="t"/>
                <v:fill type="solid"/>
              </v:shape>
            </v:group>
            <v:group style="position:absolute;left:9902;top:-2049;width:10;height:20" coordorigin="9902,-2049" coordsize="10,20">
              <v:shape style="position:absolute;left:9902;top:-2049;width:10;height:20" coordorigin="9902,-2049" coordsize="10,20" path="m9902,-2030l9912,-2030,9912,-2049,9902,-2049,9902,-2030xe" filled="true" fillcolor="#000000" stroked="false">
                <v:path arrowok="t"/>
                <v:fill type="solid"/>
              </v:shape>
            </v:group>
            <v:group style="position:absolute;left:9902;top:-2030;width:10;height:20" coordorigin="9902,-2030" coordsize="10,20">
              <v:shape style="position:absolute;left:9902;top:-2030;width:10;height:20" coordorigin="9902,-2030" coordsize="10,20" path="m9902,-2011l9912,-2011,9912,-2030,9902,-2030,9902,-2011xe" filled="true" fillcolor="#000000" stroked="false">
                <v:path arrowok="t"/>
                <v:fill type="solid"/>
              </v:shape>
            </v:group>
            <v:group style="position:absolute;left:9902;top:-2011;width:10;height:20" coordorigin="9902,-2011" coordsize="10,20">
              <v:shape style="position:absolute;left:9902;top:-2011;width:10;height:20" coordorigin="9902,-2011" coordsize="10,20" path="m9902,-1992l9912,-1992,9912,-2011,9902,-2011,9902,-1992xe" filled="true" fillcolor="#000000" stroked="false">
                <v:path arrowok="t"/>
                <v:fill type="solid"/>
              </v:shape>
            </v:group>
            <v:group style="position:absolute;left:9902;top:-1992;width:10;height:20" coordorigin="9902,-1992" coordsize="10,20">
              <v:shape style="position:absolute;left:9902;top:-1992;width:10;height:20" coordorigin="9902,-1992" coordsize="10,20" path="m9902,-1972l9912,-1972,9912,-1992,9902,-1992,9902,-1972xe" filled="true" fillcolor="#000000" stroked="false">
                <v:path arrowok="t"/>
                <v:fill type="solid"/>
              </v:shape>
            </v:group>
            <v:group style="position:absolute;left:9902;top:-1972;width:10;height:20" coordorigin="9902,-1972" coordsize="10,20">
              <v:shape style="position:absolute;left:9902;top:-1972;width:10;height:20" coordorigin="9902,-1972" coordsize="10,20" path="m9902,-1953l9912,-1953,9912,-1972,9902,-1972,9902,-1953xe" filled="true" fillcolor="#000000" stroked="false">
                <v:path arrowok="t"/>
                <v:fill type="solid"/>
              </v:shape>
            </v:group>
            <v:group style="position:absolute;left:9902;top:-1953;width:10;height:20" coordorigin="9902,-1953" coordsize="10,20">
              <v:shape style="position:absolute;left:9902;top:-1953;width:10;height:20" coordorigin="9902,-1953" coordsize="10,20" path="m9902,-1934l9912,-1934,9912,-1953,9902,-1953,9902,-1934xe" filled="true" fillcolor="#000000" stroked="false">
                <v:path arrowok="t"/>
                <v:fill type="solid"/>
              </v:shape>
            </v:group>
            <v:group style="position:absolute;left:9902;top:-1934;width:10;height:20" coordorigin="9902,-1934" coordsize="10,20">
              <v:shape style="position:absolute;left:9902;top:-1934;width:10;height:20" coordorigin="9902,-1934" coordsize="10,20" path="m9902,-1915l9912,-1915,9912,-1934,9902,-1934,9902,-1915xe" filled="true" fillcolor="#000000" stroked="false">
                <v:path arrowok="t"/>
                <v:fill type="solid"/>
              </v:shape>
            </v:group>
            <v:group style="position:absolute;left:9902;top:-1915;width:10;height:20" coordorigin="9902,-1915" coordsize="10,20">
              <v:shape style="position:absolute;left:9902;top:-1915;width:10;height:20" coordorigin="9902,-1915" coordsize="10,20" path="m9902,-1896l9912,-1896,9912,-1915,9902,-1915,9902,-1896xe" filled="true" fillcolor="#000000" stroked="false">
                <v:path arrowok="t"/>
                <v:fill type="solid"/>
              </v:shape>
            </v:group>
            <v:group style="position:absolute;left:9902;top:-1896;width:10;height:20" coordorigin="9902,-1896" coordsize="10,20">
              <v:shape style="position:absolute;left:9902;top:-1896;width:10;height:20" coordorigin="9902,-1896" coordsize="10,20" path="m9902,-1876l9912,-1876,9912,-1896,9902,-1896,9902,-1876xe" filled="true" fillcolor="#000000" stroked="false">
                <v:path arrowok="t"/>
                <v:fill type="solid"/>
              </v:shape>
            </v:group>
            <v:group style="position:absolute;left:9902;top:-1876;width:10;height:20" coordorigin="9902,-1876" coordsize="10,20">
              <v:shape style="position:absolute;left:9902;top:-1876;width:10;height:20" coordorigin="9902,-1876" coordsize="10,20" path="m9902,-1857l9912,-1857,9912,-1876,9902,-1876,9902,-1857xe" filled="true" fillcolor="#000000" stroked="false">
                <v:path arrowok="t"/>
                <v:fill type="solid"/>
              </v:shape>
            </v:group>
            <v:group style="position:absolute;left:9902;top:-1857;width:10;height:20" coordorigin="9902,-1857" coordsize="10,20">
              <v:shape style="position:absolute;left:9902;top:-1857;width:10;height:20" coordorigin="9902,-1857" coordsize="10,20" path="m9902,-1838l9912,-1838,9912,-1857,9902,-1857,9902,-1838xe" filled="true" fillcolor="#000000" stroked="false">
                <v:path arrowok="t"/>
                <v:fill type="solid"/>
              </v:shape>
            </v:group>
            <v:group style="position:absolute;left:9902;top:-1838;width:10;height:20" coordorigin="9902,-1838" coordsize="10,20">
              <v:shape style="position:absolute;left:9902;top:-1838;width:10;height:20" coordorigin="9902,-1838" coordsize="10,20" path="m9902,-1819l9912,-1819,9912,-1838,9902,-1838,9902,-1819xe" filled="true" fillcolor="#000000" stroked="false">
                <v:path arrowok="t"/>
                <v:fill type="solid"/>
              </v:shape>
            </v:group>
            <v:group style="position:absolute;left:9902;top:-1819;width:10;height:20" coordorigin="9902,-1819" coordsize="10,20">
              <v:shape style="position:absolute;left:9902;top:-1819;width:10;height:20" coordorigin="9902,-1819" coordsize="10,20" path="m9902,-1800l9912,-1800,9912,-1819,9902,-1819,9902,-1800xe" filled="true" fillcolor="#000000" stroked="false">
                <v:path arrowok="t"/>
                <v:fill type="solid"/>
              </v:shape>
            </v:group>
            <v:group style="position:absolute;left:9902;top:-1800;width:10;height:20" coordorigin="9902,-1800" coordsize="10,20">
              <v:shape style="position:absolute;left:9902;top:-1800;width:10;height:20" coordorigin="9902,-1800" coordsize="10,20" path="m9902,-1780l9912,-1780,9912,-1800,9902,-1800,9902,-1780xe" filled="true" fillcolor="#000000" stroked="false">
                <v:path arrowok="t"/>
                <v:fill type="solid"/>
              </v:shape>
            </v:group>
            <v:group style="position:absolute;left:9902;top:-1780;width:10;height:20" coordorigin="9902,-1780" coordsize="10,20">
              <v:shape style="position:absolute;left:9902;top:-1780;width:10;height:20" coordorigin="9902,-1780" coordsize="10,20" path="m9902,-1761l9912,-1761,9912,-1780,9902,-1780,9902,-1761xe" filled="true" fillcolor="#000000" stroked="false">
                <v:path arrowok="t"/>
                <v:fill type="solid"/>
              </v:shape>
            </v:group>
            <v:group style="position:absolute;left:9902;top:-1761;width:10;height:20" coordorigin="9902,-1761" coordsize="10,20">
              <v:shape style="position:absolute;left:9902;top:-1761;width:10;height:20" coordorigin="9902,-1761" coordsize="10,20" path="m9902,-1742l9912,-1742,9912,-1761,9902,-1761,9902,-1742xe" filled="true" fillcolor="#000000" stroked="false">
                <v:path arrowok="t"/>
                <v:fill type="solid"/>
              </v:shape>
            </v:group>
            <v:group style="position:absolute;left:9902;top:-1742;width:10;height:20" coordorigin="9902,-1742" coordsize="10,20">
              <v:shape style="position:absolute;left:9902;top:-1742;width:10;height:20" coordorigin="9902,-1742" coordsize="10,20" path="m9902,-1723l9912,-1723,9912,-1742,9902,-1742,9902,-1723xe" filled="true" fillcolor="#000000" stroked="false">
                <v:path arrowok="t"/>
                <v:fill type="solid"/>
              </v:shape>
            </v:group>
            <v:group style="position:absolute;left:9902;top:-1723;width:10;height:20" coordorigin="9902,-1723" coordsize="10,20">
              <v:shape style="position:absolute;left:9902;top:-1723;width:10;height:20" coordorigin="9902,-1723" coordsize="10,20" path="m9902,-1704l9912,-1704,9912,-1723,9902,-1723,9902,-1704xe" filled="true" fillcolor="#000000" stroked="false">
                <v:path arrowok="t"/>
                <v:fill type="solid"/>
              </v:shape>
            </v:group>
            <v:group style="position:absolute;left:9902;top:-1704;width:10;height:20" coordorigin="9902,-1704" coordsize="10,20">
              <v:shape style="position:absolute;left:9902;top:-1704;width:10;height:20" coordorigin="9902,-1704" coordsize="10,20" path="m9902,-1684l9912,-1684,9912,-1704,9902,-1704,9902,-1684xe" filled="true" fillcolor="#000000" stroked="false">
                <v:path arrowok="t"/>
                <v:fill type="solid"/>
              </v:shape>
            </v:group>
            <v:group style="position:absolute;left:9902;top:-1677;width:10;height:2" coordorigin="9902,-1677" coordsize="10,2">
              <v:shape style="position:absolute;left:9902;top:-1677;width:10;height:2" coordorigin="9902,-1677" coordsize="10,0" path="m9902,-1677l9912,-1677e" filled="false" stroked="true" strokeweight=".72003pt" strokecolor="#000000">
                <v:path arrowok="t"/>
              </v:shape>
              <v:shape style="position:absolute;left:857;top:-1761;width:3109;height:101" type="#_x0000_t75" stroked="false">
                <v:imagedata r:id="rId302" o:title=""/>
              </v:shape>
              <v:shape style="position:absolute;left:3942;top:-1670;width:2273;height:10" type="#_x0000_t75" stroked="false">
                <v:imagedata r:id="rId267" o:title=""/>
              </v:shape>
              <v:shape style="position:absolute;left:6210;top:-1670;width:1282;height:10" type="#_x0000_t75" stroked="false">
                <v:imagedata r:id="rId195" o:title=""/>
              </v:shape>
              <v:shape style="position:absolute;left:7487;top:-1670;width:2415;height:10" type="#_x0000_t75" stroked="false">
                <v:imagedata r:id="rId300" o:title=""/>
              </v:shape>
            </v:group>
            <v:group style="position:absolute;left:9902;top:-1665;width:10;height:2" coordorigin="9902,-1665" coordsize="10,2">
              <v:shape style="position:absolute;left:9902;top:-1665;width:10;height:2" coordorigin="9902,-1665" coordsize="10,0" path="m9902,-1665l9912,-1665e" filled="false" stroked="true" strokeweight=".47998pt" strokecolor="#000000">
                <v:path arrowok="t"/>
              </v:shape>
            </v:group>
            <v:group style="position:absolute;left:862;top:-1660;width:10;height:20" coordorigin="862,-1660" coordsize="10,20">
              <v:shape style="position:absolute;left:862;top:-1660;width:10;height:20" coordorigin="862,-1660" coordsize="10,20" path="m862,-1641l871,-1641,871,-1660,862,-1660,862,-1641xe" filled="true" fillcolor="#000000" stroked="false">
                <v:path arrowok="t"/>
                <v:fill type="solid"/>
              </v:shape>
            </v:group>
            <v:group style="position:absolute;left:862;top:-1641;width:10;height:20" coordorigin="862,-1641" coordsize="10,20">
              <v:shape style="position:absolute;left:862;top:-1641;width:10;height:20" coordorigin="862,-1641" coordsize="10,20" path="m862,-1622l871,-1622,871,-1641,862,-1641,862,-1622xe" filled="true" fillcolor="#000000" stroked="false">
                <v:path arrowok="t"/>
                <v:fill type="solid"/>
              </v:shape>
            </v:group>
            <v:group style="position:absolute;left:862;top:-1622;width:10;height:20" coordorigin="862,-1622" coordsize="10,20">
              <v:shape style="position:absolute;left:862;top:-1622;width:10;height:20" coordorigin="862,-1622" coordsize="10,20" path="m862,-1603l871,-1603,871,-1622,862,-1622,862,-1603xe" filled="true" fillcolor="#000000" stroked="false">
                <v:path arrowok="t"/>
                <v:fill type="solid"/>
              </v:shape>
            </v:group>
            <v:group style="position:absolute;left:862;top:-1603;width:10;height:20" coordorigin="862,-1603" coordsize="10,20">
              <v:shape style="position:absolute;left:862;top:-1603;width:10;height:20" coordorigin="862,-1603" coordsize="10,20" path="m862,-1584l871,-1584,871,-1603,862,-1603,862,-1584xe" filled="true" fillcolor="#000000" stroked="false">
                <v:path arrowok="t"/>
                <v:fill type="solid"/>
              </v:shape>
            </v:group>
            <v:group style="position:absolute;left:862;top:-1584;width:10;height:20" coordorigin="862,-1584" coordsize="10,20">
              <v:shape style="position:absolute;left:862;top:-1584;width:10;height:20" coordorigin="862,-1584" coordsize="10,20" path="m862,-1564l871,-1564,871,-1584,862,-1584,862,-1564xe" filled="true" fillcolor="#000000" stroked="false">
                <v:path arrowok="t"/>
                <v:fill type="solid"/>
              </v:shape>
            </v:group>
            <v:group style="position:absolute;left:862;top:-1564;width:10;height:20" coordorigin="862,-1564" coordsize="10,20">
              <v:shape style="position:absolute;left:862;top:-1564;width:10;height:20" coordorigin="862,-1564" coordsize="10,20" path="m862,-1545l871,-1545,871,-1564,862,-1564,862,-1545xe" filled="true" fillcolor="#000000" stroked="false">
                <v:path arrowok="t"/>
                <v:fill type="solid"/>
              </v:shape>
            </v:group>
            <v:group style="position:absolute;left:862;top:-1545;width:10;height:20" coordorigin="862,-1545" coordsize="10,20">
              <v:shape style="position:absolute;left:862;top:-1545;width:10;height:20" coordorigin="862,-1545" coordsize="10,20" path="m862,-1526l871,-1526,871,-1545,862,-1545,862,-1526xe" filled="true" fillcolor="#000000" stroked="false">
                <v:path arrowok="t"/>
                <v:fill type="solid"/>
              </v:shape>
            </v:group>
            <v:group style="position:absolute;left:862;top:-1526;width:10;height:20" coordorigin="862,-1526" coordsize="10,20">
              <v:shape style="position:absolute;left:862;top:-1526;width:10;height:20" coordorigin="862,-1526" coordsize="10,20" path="m862,-1507l871,-1507,871,-1526,862,-1526,862,-1507xe" filled="true" fillcolor="#000000" stroked="false">
                <v:path arrowok="t"/>
                <v:fill type="solid"/>
              </v:shape>
            </v:group>
            <v:group style="position:absolute;left:862;top:-1507;width:10;height:20" coordorigin="862,-1507" coordsize="10,20">
              <v:shape style="position:absolute;left:862;top:-1507;width:10;height:20" coordorigin="862,-1507" coordsize="10,20" path="m862,-1488l871,-1488,871,-1507,862,-1507,862,-1488xe" filled="true" fillcolor="#000000" stroked="false">
                <v:path arrowok="t"/>
                <v:fill type="solid"/>
              </v:shape>
            </v:group>
            <v:group style="position:absolute;left:862;top:-1488;width:10;height:20" coordorigin="862,-1488" coordsize="10,20">
              <v:shape style="position:absolute;left:862;top:-1488;width:10;height:20" coordorigin="862,-1488" coordsize="10,20" path="m862,-1468l871,-1468,871,-1488,862,-1488,862,-1468xe" filled="true" fillcolor="#000000" stroked="false">
                <v:path arrowok="t"/>
                <v:fill type="solid"/>
              </v:shape>
            </v:group>
            <v:group style="position:absolute;left:862;top:-1468;width:10;height:20" coordorigin="862,-1468" coordsize="10,20">
              <v:shape style="position:absolute;left:862;top:-1468;width:10;height:20" coordorigin="862,-1468" coordsize="10,20" path="m862,-1449l871,-1449,871,-1468,862,-1468,862,-1449xe" filled="true" fillcolor="#000000" stroked="false">
                <v:path arrowok="t"/>
                <v:fill type="solid"/>
              </v:shape>
            </v:group>
            <v:group style="position:absolute;left:862;top:-1449;width:10;height:20" coordorigin="862,-1449" coordsize="10,20">
              <v:shape style="position:absolute;left:862;top:-1449;width:10;height:20" coordorigin="862,-1449" coordsize="10,20" path="m862,-1430l871,-1430,871,-1449,862,-1449,862,-1430xe" filled="true" fillcolor="#000000" stroked="false">
                <v:path arrowok="t"/>
                <v:fill type="solid"/>
              </v:shape>
            </v:group>
            <v:group style="position:absolute;left:862;top:-1430;width:10;height:20" coordorigin="862,-1430" coordsize="10,20">
              <v:shape style="position:absolute;left:862;top:-1430;width:10;height:20" coordorigin="862,-1430" coordsize="10,20" path="m862,-1411l871,-1411,871,-1430,862,-1430,862,-1411xe" filled="true" fillcolor="#000000" stroked="false">
                <v:path arrowok="t"/>
                <v:fill type="solid"/>
              </v:shape>
            </v:group>
            <v:group style="position:absolute;left:862;top:-1411;width:10;height:20" coordorigin="862,-1411" coordsize="10,20">
              <v:shape style="position:absolute;left:862;top:-1411;width:10;height:20" coordorigin="862,-1411" coordsize="10,20" path="m862,-1392l871,-1392,871,-1411,862,-1411,862,-1392xe" filled="true" fillcolor="#000000" stroked="false">
                <v:path arrowok="t"/>
                <v:fill type="solid"/>
              </v:shape>
            </v:group>
            <v:group style="position:absolute;left:862;top:-1392;width:10;height:20" coordorigin="862,-1392" coordsize="10,20">
              <v:shape style="position:absolute;left:862;top:-1392;width:10;height:20" coordorigin="862,-1392" coordsize="10,20" path="m862,-1372l871,-1372,871,-1392,862,-1392,862,-1372xe" filled="true" fillcolor="#000000" stroked="false">
                <v:path arrowok="t"/>
                <v:fill type="solid"/>
              </v:shape>
            </v:group>
            <v:group style="position:absolute;left:862;top:-1372;width:10;height:20" coordorigin="862,-1372" coordsize="10,20">
              <v:shape style="position:absolute;left:862;top:-1372;width:10;height:20" coordorigin="862,-1372" coordsize="10,20" path="m862,-1353l871,-1353,871,-1372,862,-1372,862,-1353xe" filled="true" fillcolor="#000000" stroked="false">
                <v:path arrowok="t"/>
                <v:fill type="solid"/>
              </v:shape>
            </v:group>
            <v:group style="position:absolute;left:862;top:-1353;width:10;height:20" coordorigin="862,-1353" coordsize="10,20">
              <v:shape style="position:absolute;left:862;top:-1353;width:10;height:20" coordorigin="862,-1353" coordsize="10,20" path="m862,-1334l871,-1334,871,-1353,862,-1353,862,-1334xe" filled="true" fillcolor="#000000" stroked="false">
                <v:path arrowok="t"/>
                <v:fill type="solid"/>
              </v:shape>
            </v:group>
            <v:group style="position:absolute;left:862;top:-1334;width:10;height:20" coordorigin="862,-1334" coordsize="10,20">
              <v:shape style="position:absolute;left:862;top:-1334;width:10;height:20" coordorigin="862,-1334" coordsize="10,20" path="m862,-1315l871,-1315,871,-1334,862,-1334,862,-1315xe" filled="true" fillcolor="#000000" stroked="false">
                <v:path arrowok="t"/>
                <v:fill type="solid"/>
              </v:shape>
            </v:group>
            <v:group style="position:absolute;left:862;top:-1315;width:10;height:20" coordorigin="862,-1315" coordsize="10,20">
              <v:shape style="position:absolute;left:862;top:-1315;width:10;height:20" coordorigin="862,-1315" coordsize="10,20" path="m862,-1296l871,-1296,871,-1315,862,-1315,862,-1296xe" filled="true" fillcolor="#000000" stroked="false">
                <v:path arrowok="t"/>
                <v:fill type="solid"/>
              </v:shape>
            </v:group>
            <v:group style="position:absolute;left:862;top:-1296;width:10;height:20" coordorigin="862,-1296" coordsize="10,20">
              <v:shape style="position:absolute;left:862;top:-1296;width:10;height:20" coordorigin="862,-1296" coordsize="10,20" path="m862,-1276l871,-1276,871,-1296,862,-1296,862,-1276xe" filled="true" fillcolor="#000000" stroked="false">
                <v:path arrowok="t"/>
                <v:fill type="solid"/>
              </v:shape>
            </v:group>
            <v:group style="position:absolute;left:862;top:-1270;width:10;height:2" coordorigin="862,-1270" coordsize="10,2">
              <v:shape style="position:absolute;left:862;top:-1270;width:10;height:2" coordorigin="862,-1270" coordsize="10,0" path="m862,-1270l871,-1270e" filled="false" stroked="true" strokeweight=".599980pt" strokecolor="#000000">
                <v:path arrowok="t"/>
              </v:shape>
            </v:group>
            <v:group style="position:absolute;left:3947;top:-1660;width:10;height:20" coordorigin="3947,-1660" coordsize="10,20">
              <v:shape style="position:absolute;left:3947;top:-1660;width:10;height:20" coordorigin="3947,-1660" coordsize="10,20" path="m3947,-1641l3956,-1641,3956,-1660,3947,-1660,3947,-1641xe" filled="true" fillcolor="#000000" stroked="false">
                <v:path arrowok="t"/>
                <v:fill type="solid"/>
              </v:shape>
            </v:group>
            <v:group style="position:absolute;left:3947;top:-1641;width:10;height:20" coordorigin="3947,-1641" coordsize="10,20">
              <v:shape style="position:absolute;left:3947;top:-1641;width:10;height:20" coordorigin="3947,-1641" coordsize="10,20" path="m3947,-1622l3956,-1622,3956,-1641,3947,-1641,3947,-1622xe" filled="true" fillcolor="#000000" stroked="false">
                <v:path arrowok="t"/>
                <v:fill type="solid"/>
              </v:shape>
            </v:group>
            <v:group style="position:absolute;left:3947;top:-1622;width:10;height:20" coordorigin="3947,-1622" coordsize="10,20">
              <v:shape style="position:absolute;left:3947;top:-1622;width:10;height:20" coordorigin="3947,-1622" coordsize="10,20" path="m3947,-1603l3956,-1603,3956,-1622,3947,-1622,3947,-1603xe" filled="true" fillcolor="#000000" stroked="false">
                <v:path arrowok="t"/>
                <v:fill type="solid"/>
              </v:shape>
            </v:group>
            <v:group style="position:absolute;left:3947;top:-1603;width:10;height:20" coordorigin="3947,-1603" coordsize="10,20">
              <v:shape style="position:absolute;left:3947;top:-1603;width:10;height:20" coordorigin="3947,-1603" coordsize="10,20" path="m3947,-1584l3956,-1584,3956,-1603,3947,-1603,3947,-1584xe" filled="true" fillcolor="#000000" stroked="false">
                <v:path arrowok="t"/>
                <v:fill type="solid"/>
              </v:shape>
            </v:group>
            <v:group style="position:absolute;left:3947;top:-1584;width:10;height:20" coordorigin="3947,-1584" coordsize="10,20">
              <v:shape style="position:absolute;left:3947;top:-1584;width:10;height:20" coordorigin="3947,-1584" coordsize="10,20" path="m3947,-1564l3956,-1564,3956,-1584,3947,-1584,3947,-1564xe" filled="true" fillcolor="#000000" stroked="false">
                <v:path arrowok="t"/>
                <v:fill type="solid"/>
              </v:shape>
            </v:group>
            <v:group style="position:absolute;left:3947;top:-1564;width:10;height:20" coordorigin="3947,-1564" coordsize="10,20">
              <v:shape style="position:absolute;left:3947;top:-1564;width:10;height:20" coordorigin="3947,-1564" coordsize="10,20" path="m3947,-1545l3956,-1545,3956,-1564,3947,-1564,3947,-1545xe" filled="true" fillcolor="#000000" stroked="false">
                <v:path arrowok="t"/>
                <v:fill type="solid"/>
              </v:shape>
            </v:group>
            <v:group style="position:absolute;left:3947;top:-1545;width:10;height:20" coordorigin="3947,-1545" coordsize="10,20">
              <v:shape style="position:absolute;left:3947;top:-1545;width:10;height:20" coordorigin="3947,-1545" coordsize="10,20" path="m3947,-1526l3956,-1526,3956,-1545,3947,-1545,3947,-1526xe" filled="true" fillcolor="#000000" stroked="false">
                <v:path arrowok="t"/>
                <v:fill type="solid"/>
              </v:shape>
            </v:group>
            <v:group style="position:absolute;left:3947;top:-1526;width:10;height:20" coordorigin="3947,-1526" coordsize="10,20">
              <v:shape style="position:absolute;left:3947;top:-1526;width:10;height:20" coordorigin="3947,-1526" coordsize="10,20" path="m3947,-1507l3956,-1507,3956,-1526,3947,-1526,3947,-1507xe" filled="true" fillcolor="#000000" stroked="false">
                <v:path arrowok="t"/>
                <v:fill type="solid"/>
              </v:shape>
            </v:group>
            <v:group style="position:absolute;left:3947;top:-1507;width:10;height:20" coordorigin="3947,-1507" coordsize="10,20">
              <v:shape style="position:absolute;left:3947;top:-1507;width:10;height:20" coordorigin="3947,-1507" coordsize="10,20" path="m3947,-1488l3956,-1488,3956,-1507,3947,-1507,3947,-1488xe" filled="true" fillcolor="#000000" stroked="false">
                <v:path arrowok="t"/>
                <v:fill type="solid"/>
              </v:shape>
            </v:group>
            <v:group style="position:absolute;left:3947;top:-1488;width:10;height:20" coordorigin="3947,-1488" coordsize="10,20">
              <v:shape style="position:absolute;left:3947;top:-1488;width:10;height:20" coordorigin="3947,-1488" coordsize="10,20" path="m3947,-1468l3956,-1468,3956,-1488,3947,-1488,3947,-1468xe" filled="true" fillcolor="#000000" stroked="false">
                <v:path arrowok="t"/>
                <v:fill type="solid"/>
              </v:shape>
            </v:group>
            <v:group style="position:absolute;left:3947;top:-1468;width:10;height:20" coordorigin="3947,-1468" coordsize="10,20">
              <v:shape style="position:absolute;left:3947;top:-1468;width:10;height:20" coordorigin="3947,-1468" coordsize="10,20" path="m3947,-1449l3956,-1449,3956,-1468,3947,-1468,3947,-1449xe" filled="true" fillcolor="#000000" stroked="false">
                <v:path arrowok="t"/>
                <v:fill type="solid"/>
              </v:shape>
            </v:group>
            <v:group style="position:absolute;left:3947;top:-1449;width:10;height:20" coordorigin="3947,-1449" coordsize="10,20">
              <v:shape style="position:absolute;left:3947;top:-1449;width:10;height:20" coordorigin="3947,-1449" coordsize="10,20" path="m3947,-1430l3956,-1430,3956,-1449,3947,-1449,3947,-1430xe" filled="true" fillcolor="#000000" stroked="false">
                <v:path arrowok="t"/>
                <v:fill type="solid"/>
              </v:shape>
            </v:group>
            <v:group style="position:absolute;left:3947;top:-1430;width:10;height:20" coordorigin="3947,-1430" coordsize="10,20">
              <v:shape style="position:absolute;left:3947;top:-1430;width:10;height:20" coordorigin="3947,-1430" coordsize="10,20" path="m3947,-1411l3956,-1411,3956,-1430,3947,-1430,3947,-1411xe" filled="true" fillcolor="#000000" stroked="false">
                <v:path arrowok="t"/>
                <v:fill type="solid"/>
              </v:shape>
            </v:group>
            <v:group style="position:absolute;left:3947;top:-1411;width:10;height:20" coordorigin="3947,-1411" coordsize="10,20">
              <v:shape style="position:absolute;left:3947;top:-1411;width:10;height:20" coordorigin="3947,-1411" coordsize="10,20" path="m3947,-1392l3956,-1392,3956,-1411,3947,-1411,3947,-1392xe" filled="true" fillcolor="#000000" stroked="false">
                <v:path arrowok="t"/>
                <v:fill type="solid"/>
              </v:shape>
            </v:group>
            <v:group style="position:absolute;left:3947;top:-1392;width:10;height:20" coordorigin="3947,-1392" coordsize="10,20">
              <v:shape style="position:absolute;left:3947;top:-1392;width:10;height:20" coordorigin="3947,-1392" coordsize="10,20" path="m3947,-1372l3956,-1372,3956,-1392,3947,-1392,3947,-1372xe" filled="true" fillcolor="#000000" stroked="false">
                <v:path arrowok="t"/>
                <v:fill type="solid"/>
              </v:shape>
            </v:group>
            <v:group style="position:absolute;left:3947;top:-1372;width:10;height:20" coordorigin="3947,-1372" coordsize="10,20">
              <v:shape style="position:absolute;left:3947;top:-1372;width:10;height:20" coordorigin="3947,-1372" coordsize="10,20" path="m3947,-1353l3956,-1353,3956,-1372,3947,-1372,3947,-1353xe" filled="true" fillcolor="#000000" stroked="false">
                <v:path arrowok="t"/>
                <v:fill type="solid"/>
              </v:shape>
            </v:group>
            <v:group style="position:absolute;left:3947;top:-1353;width:10;height:20" coordorigin="3947,-1353" coordsize="10,20">
              <v:shape style="position:absolute;left:3947;top:-1353;width:10;height:20" coordorigin="3947,-1353" coordsize="10,20" path="m3947,-1334l3956,-1334,3956,-1353,3947,-1353,3947,-1334xe" filled="true" fillcolor="#000000" stroked="false">
                <v:path arrowok="t"/>
                <v:fill type="solid"/>
              </v:shape>
            </v:group>
            <v:group style="position:absolute;left:3947;top:-1334;width:10;height:20" coordorigin="3947,-1334" coordsize="10,20">
              <v:shape style="position:absolute;left:3947;top:-1334;width:10;height:20" coordorigin="3947,-1334" coordsize="10,20" path="m3947,-1315l3956,-1315,3956,-1334,3947,-1334,3947,-1315xe" filled="true" fillcolor="#000000" stroked="false">
                <v:path arrowok="t"/>
                <v:fill type="solid"/>
              </v:shape>
            </v:group>
            <v:group style="position:absolute;left:3947;top:-1315;width:10;height:20" coordorigin="3947,-1315" coordsize="10,20">
              <v:shape style="position:absolute;left:3947;top:-1315;width:10;height:20" coordorigin="3947,-1315" coordsize="10,20" path="m3947,-1296l3956,-1296,3956,-1315,3947,-1315,3947,-1296xe" filled="true" fillcolor="#000000" stroked="false">
                <v:path arrowok="t"/>
                <v:fill type="solid"/>
              </v:shape>
            </v:group>
            <v:group style="position:absolute;left:3947;top:-1296;width:10;height:20" coordorigin="3947,-1296" coordsize="10,20">
              <v:shape style="position:absolute;left:3947;top:-1296;width:10;height:20" coordorigin="3947,-1296" coordsize="10,20" path="m3947,-1276l3956,-1276,3956,-1296,3947,-1296,3947,-1276xe" filled="true" fillcolor="#000000" stroked="false">
                <v:path arrowok="t"/>
                <v:fill type="solid"/>
              </v:shape>
            </v:group>
            <v:group style="position:absolute;left:3947;top:-1270;width:10;height:2" coordorigin="3947,-1270" coordsize="10,2">
              <v:shape style="position:absolute;left:3947;top:-1270;width:10;height:2" coordorigin="3947,-1270" coordsize="10,0" path="m3947,-1270l3956,-1270e" filled="false" stroked="true" strokeweight=".599980pt" strokecolor="#000000">
                <v:path arrowok="t"/>
              </v:shape>
            </v:group>
            <v:group style="position:absolute;left:9902;top:-1660;width:10;height:20" coordorigin="9902,-1660" coordsize="10,20">
              <v:shape style="position:absolute;left:9902;top:-1660;width:10;height:20" coordorigin="9902,-1660" coordsize="10,20" path="m9902,-1641l9912,-1641,9912,-1660,9902,-1660,9902,-1641xe" filled="true" fillcolor="#000000" stroked="false">
                <v:path arrowok="t"/>
                <v:fill type="solid"/>
              </v:shape>
            </v:group>
            <v:group style="position:absolute;left:9902;top:-1641;width:10;height:20" coordorigin="9902,-1641" coordsize="10,20">
              <v:shape style="position:absolute;left:9902;top:-1641;width:10;height:20" coordorigin="9902,-1641" coordsize="10,20" path="m9902,-1622l9912,-1622,9912,-1641,9902,-1641,9902,-1622xe" filled="true" fillcolor="#000000" stroked="false">
                <v:path arrowok="t"/>
                <v:fill type="solid"/>
              </v:shape>
            </v:group>
            <v:group style="position:absolute;left:9902;top:-1622;width:10;height:20" coordorigin="9902,-1622" coordsize="10,20">
              <v:shape style="position:absolute;left:9902;top:-1622;width:10;height:20" coordorigin="9902,-1622" coordsize="10,20" path="m9902,-1603l9912,-1603,9912,-1622,9902,-1622,9902,-1603xe" filled="true" fillcolor="#000000" stroked="false">
                <v:path arrowok="t"/>
                <v:fill type="solid"/>
              </v:shape>
            </v:group>
            <v:group style="position:absolute;left:9902;top:-1603;width:10;height:20" coordorigin="9902,-1603" coordsize="10,20">
              <v:shape style="position:absolute;left:9902;top:-1603;width:10;height:20" coordorigin="9902,-1603" coordsize="10,20" path="m9902,-1584l9912,-1584,9912,-1603,9902,-1603,9902,-1584xe" filled="true" fillcolor="#000000" stroked="false">
                <v:path arrowok="t"/>
                <v:fill type="solid"/>
              </v:shape>
            </v:group>
            <v:group style="position:absolute;left:9902;top:-1584;width:10;height:20" coordorigin="9902,-1584" coordsize="10,20">
              <v:shape style="position:absolute;left:9902;top:-1584;width:10;height:20" coordorigin="9902,-1584" coordsize="10,20" path="m9902,-1564l9912,-1564,9912,-1584,9902,-1584,9902,-1564xe" filled="true" fillcolor="#000000" stroked="false">
                <v:path arrowok="t"/>
                <v:fill type="solid"/>
              </v:shape>
            </v:group>
            <v:group style="position:absolute;left:9902;top:-1564;width:10;height:20" coordorigin="9902,-1564" coordsize="10,20">
              <v:shape style="position:absolute;left:9902;top:-1564;width:10;height:20" coordorigin="9902,-1564" coordsize="10,20" path="m9902,-1545l9912,-1545,9912,-1564,9902,-1564,9902,-1545xe" filled="true" fillcolor="#000000" stroked="false">
                <v:path arrowok="t"/>
                <v:fill type="solid"/>
              </v:shape>
            </v:group>
            <v:group style="position:absolute;left:9902;top:-1545;width:10;height:20" coordorigin="9902,-1545" coordsize="10,20">
              <v:shape style="position:absolute;left:9902;top:-1545;width:10;height:20" coordorigin="9902,-1545" coordsize="10,20" path="m9902,-1526l9912,-1526,9912,-1545,9902,-1545,9902,-1526xe" filled="true" fillcolor="#000000" stroked="false">
                <v:path arrowok="t"/>
                <v:fill type="solid"/>
              </v:shape>
            </v:group>
            <v:group style="position:absolute;left:9902;top:-1526;width:10;height:20" coordorigin="9902,-1526" coordsize="10,20">
              <v:shape style="position:absolute;left:9902;top:-1526;width:10;height:20" coordorigin="9902,-1526" coordsize="10,20" path="m9902,-1507l9912,-1507,9912,-1526,9902,-1526,9902,-1507xe" filled="true" fillcolor="#000000" stroked="false">
                <v:path arrowok="t"/>
                <v:fill type="solid"/>
              </v:shape>
            </v:group>
            <v:group style="position:absolute;left:9902;top:-1507;width:10;height:20" coordorigin="9902,-1507" coordsize="10,20">
              <v:shape style="position:absolute;left:9902;top:-1507;width:10;height:20" coordorigin="9902,-1507" coordsize="10,20" path="m9902,-1488l9912,-1488,9912,-1507,9902,-1507,9902,-1488xe" filled="true" fillcolor="#000000" stroked="false">
                <v:path arrowok="t"/>
                <v:fill type="solid"/>
              </v:shape>
            </v:group>
            <v:group style="position:absolute;left:9902;top:-1488;width:10;height:20" coordorigin="9902,-1488" coordsize="10,20">
              <v:shape style="position:absolute;left:9902;top:-1488;width:10;height:20" coordorigin="9902,-1488" coordsize="10,20" path="m9902,-1468l9912,-1468,9912,-1488,9902,-1488,9902,-1468xe" filled="true" fillcolor="#000000" stroked="false">
                <v:path arrowok="t"/>
                <v:fill type="solid"/>
              </v:shape>
            </v:group>
            <v:group style="position:absolute;left:9902;top:-1468;width:10;height:20" coordorigin="9902,-1468" coordsize="10,20">
              <v:shape style="position:absolute;left:9902;top:-1468;width:10;height:20" coordorigin="9902,-1468" coordsize="10,20" path="m9902,-1449l9912,-1449,9912,-1468,9902,-1468,9902,-1449xe" filled="true" fillcolor="#000000" stroked="false">
                <v:path arrowok="t"/>
                <v:fill type="solid"/>
              </v:shape>
            </v:group>
            <v:group style="position:absolute;left:9902;top:-1449;width:10;height:20" coordorigin="9902,-1449" coordsize="10,20">
              <v:shape style="position:absolute;left:9902;top:-1449;width:10;height:20" coordorigin="9902,-1449" coordsize="10,20" path="m9902,-1430l9912,-1430,9912,-1449,9902,-1449,9902,-1430xe" filled="true" fillcolor="#000000" stroked="false">
                <v:path arrowok="t"/>
                <v:fill type="solid"/>
              </v:shape>
            </v:group>
            <v:group style="position:absolute;left:9902;top:-1430;width:10;height:20" coordorigin="9902,-1430" coordsize="10,20">
              <v:shape style="position:absolute;left:9902;top:-1430;width:10;height:20" coordorigin="9902,-1430" coordsize="10,20" path="m9902,-1411l9912,-1411,9912,-1430,9902,-1430,9902,-1411xe" filled="true" fillcolor="#000000" stroked="false">
                <v:path arrowok="t"/>
                <v:fill type="solid"/>
              </v:shape>
            </v:group>
            <v:group style="position:absolute;left:9902;top:-1411;width:10;height:20" coordorigin="9902,-1411" coordsize="10,20">
              <v:shape style="position:absolute;left:9902;top:-1411;width:10;height:20" coordorigin="9902,-1411" coordsize="10,20" path="m9902,-1392l9912,-1392,9912,-1411,9902,-1411,9902,-1392xe" filled="true" fillcolor="#000000" stroked="false">
                <v:path arrowok="t"/>
                <v:fill type="solid"/>
              </v:shape>
            </v:group>
            <v:group style="position:absolute;left:9902;top:-1392;width:10;height:20" coordorigin="9902,-1392" coordsize="10,20">
              <v:shape style="position:absolute;left:9902;top:-1392;width:10;height:20" coordorigin="9902,-1392" coordsize="10,20" path="m9902,-1372l9912,-1372,9912,-1392,9902,-1392,9902,-1372xe" filled="true" fillcolor="#000000" stroked="false">
                <v:path arrowok="t"/>
                <v:fill type="solid"/>
              </v:shape>
            </v:group>
            <v:group style="position:absolute;left:9902;top:-1372;width:10;height:20" coordorigin="9902,-1372" coordsize="10,20">
              <v:shape style="position:absolute;left:9902;top:-1372;width:10;height:20" coordorigin="9902,-1372" coordsize="10,20" path="m9902,-1353l9912,-1353,9912,-1372,9902,-1372,9902,-1353xe" filled="true" fillcolor="#000000" stroked="false">
                <v:path arrowok="t"/>
                <v:fill type="solid"/>
              </v:shape>
            </v:group>
            <v:group style="position:absolute;left:9902;top:-1353;width:10;height:20" coordorigin="9902,-1353" coordsize="10,20">
              <v:shape style="position:absolute;left:9902;top:-1353;width:10;height:20" coordorigin="9902,-1353" coordsize="10,20" path="m9902,-1334l9912,-1334,9912,-1353,9902,-1353,9902,-1334xe" filled="true" fillcolor="#000000" stroked="false">
                <v:path arrowok="t"/>
                <v:fill type="solid"/>
              </v:shape>
            </v:group>
            <v:group style="position:absolute;left:9902;top:-1334;width:10;height:20" coordorigin="9902,-1334" coordsize="10,20">
              <v:shape style="position:absolute;left:9902;top:-1334;width:10;height:20" coordorigin="9902,-1334" coordsize="10,20" path="m9902,-1315l9912,-1315,9912,-1334,9902,-1334,9902,-1315xe" filled="true" fillcolor="#000000" stroked="false">
                <v:path arrowok="t"/>
                <v:fill type="solid"/>
              </v:shape>
            </v:group>
            <v:group style="position:absolute;left:9902;top:-1315;width:10;height:20" coordorigin="9902,-1315" coordsize="10,20">
              <v:shape style="position:absolute;left:9902;top:-1315;width:10;height:20" coordorigin="9902,-1315" coordsize="10,20" path="m9902,-1296l9912,-1296,9912,-1315,9902,-1315,9902,-1296xe" filled="true" fillcolor="#000000" stroked="false">
                <v:path arrowok="t"/>
                <v:fill type="solid"/>
              </v:shape>
            </v:group>
            <v:group style="position:absolute;left:9902;top:-1296;width:10;height:20" coordorigin="9902,-1296" coordsize="10,20">
              <v:shape style="position:absolute;left:9902;top:-1296;width:10;height:20" coordorigin="9902,-1296" coordsize="10,20" path="m9902,-1276l9912,-1276,9912,-1296,9902,-1296,9902,-1276xe" filled="true" fillcolor="#000000" stroked="false">
                <v:path arrowok="t"/>
                <v:fill type="solid"/>
              </v:shape>
            </v:group>
            <v:group style="position:absolute;left:9902;top:-1270;width:10;height:2" coordorigin="9902,-1270" coordsize="10,2">
              <v:shape style="position:absolute;left:9902;top:-1270;width:10;height:2" coordorigin="9902,-1270" coordsize="10,0" path="m9902,-1270l9912,-1270e" filled="false" stroked="true" strokeweight=".599980pt" strokecolor="#000000">
                <v:path arrowok="t"/>
              </v:shape>
            </v:group>
            <v:group style="position:absolute;left:862;top:-1260;width:10;height:2" coordorigin="862,-1260" coordsize="10,2">
              <v:shape style="position:absolute;left:862;top:-1260;width:10;height:2" coordorigin="862,-1260" coordsize="10,0" path="m862,-1260l871,-1260e" filled="false" stroked="true" strokeweight=".48004pt" strokecolor="#000000">
                <v:path arrowok="t"/>
              </v:shape>
              <v:shape style="position:absolute;left:871;top:-1264;width:3075;height:10" type="#_x0000_t75" stroked="false">
                <v:imagedata r:id="rId303" o:title=""/>
              </v:shape>
              <v:shape style="position:absolute;left:3942;top:-1264;width:2273;height:10" type="#_x0000_t75" stroked="false">
                <v:imagedata r:id="rId267" o:title=""/>
              </v:shape>
              <v:shape style="position:absolute;left:6210;top:-1264;width:1282;height:10" type="#_x0000_t75" stroked="false">
                <v:imagedata r:id="rId195" o:title=""/>
              </v:shape>
              <v:shape style="position:absolute;left:7487;top:-1264;width:2415;height:10" type="#_x0000_t75" stroked="false">
                <v:imagedata r:id="rId444" o:title=""/>
              </v:shape>
            </v:group>
            <v:group style="position:absolute;left:9902;top:-1260;width:10;height:2" coordorigin="9902,-1260" coordsize="10,2">
              <v:shape style="position:absolute;left:9902;top:-1260;width:10;height:2" coordorigin="9902,-1260" coordsize="10,0" path="m9902,-1260l9912,-1260e" filled="false" stroked="true" strokeweight=".48004pt" strokecolor="#000000">
                <v:path arrowok="t"/>
              </v:shape>
            </v:group>
            <v:group style="position:absolute;left:862;top:-1255;width:10;height:20" coordorigin="862,-1255" coordsize="10,20">
              <v:shape style="position:absolute;left:862;top:-1255;width:10;height:20" coordorigin="862,-1255" coordsize="10,20" path="m862,-1236l871,-1236,871,-1255,862,-1255,862,-1236xe" filled="true" fillcolor="#000000" stroked="false">
                <v:path arrowok="t"/>
                <v:fill type="solid"/>
              </v:shape>
            </v:group>
            <v:group style="position:absolute;left:862;top:-1236;width:10;height:20" coordorigin="862,-1236" coordsize="10,20">
              <v:shape style="position:absolute;left:862;top:-1236;width:10;height:20" coordorigin="862,-1236" coordsize="10,20" path="m862,-1216l871,-1216,871,-1236,862,-1236,862,-1216xe" filled="true" fillcolor="#000000" stroked="false">
                <v:path arrowok="t"/>
                <v:fill type="solid"/>
              </v:shape>
            </v:group>
            <v:group style="position:absolute;left:862;top:-1216;width:10;height:20" coordorigin="862,-1216" coordsize="10,20">
              <v:shape style="position:absolute;left:862;top:-1216;width:10;height:20" coordorigin="862,-1216" coordsize="10,20" path="m862,-1197l871,-1197,871,-1216,862,-1216,862,-1197xe" filled="true" fillcolor="#000000" stroked="false">
                <v:path arrowok="t"/>
                <v:fill type="solid"/>
              </v:shape>
            </v:group>
            <v:group style="position:absolute;left:862;top:-1197;width:10;height:20" coordorigin="862,-1197" coordsize="10,20">
              <v:shape style="position:absolute;left:862;top:-1197;width:10;height:20" coordorigin="862,-1197" coordsize="10,20" path="m862,-1178l871,-1178,871,-1197,862,-1197,862,-1178xe" filled="true" fillcolor="#000000" stroked="false">
                <v:path arrowok="t"/>
                <v:fill type="solid"/>
              </v:shape>
            </v:group>
            <v:group style="position:absolute;left:862;top:-1178;width:10;height:20" coordorigin="862,-1178" coordsize="10,20">
              <v:shape style="position:absolute;left:862;top:-1178;width:10;height:20" coordorigin="862,-1178" coordsize="10,20" path="m862,-1159l871,-1159,871,-1178,862,-1178,862,-1159xe" filled="true" fillcolor="#000000" stroked="false">
                <v:path arrowok="t"/>
                <v:fill type="solid"/>
              </v:shape>
            </v:group>
            <v:group style="position:absolute;left:862;top:-1159;width:10;height:20" coordorigin="862,-1159" coordsize="10,20">
              <v:shape style="position:absolute;left:862;top:-1159;width:10;height:20" coordorigin="862,-1159" coordsize="10,20" path="m862,-1140l871,-1140,871,-1159,862,-1159,862,-1140xe" filled="true" fillcolor="#000000" stroked="false">
                <v:path arrowok="t"/>
                <v:fill type="solid"/>
              </v:shape>
            </v:group>
            <v:group style="position:absolute;left:862;top:-1140;width:10;height:20" coordorigin="862,-1140" coordsize="10,20">
              <v:shape style="position:absolute;left:862;top:-1140;width:10;height:20" coordorigin="862,-1140" coordsize="10,20" path="m862,-1120l871,-1120,871,-1140,862,-1140,862,-1120xe" filled="true" fillcolor="#000000" stroked="false">
                <v:path arrowok="t"/>
                <v:fill type="solid"/>
              </v:shape>
            </v:group>
            <v:group style="position:absolute;left:862;top:-1120;width:10;height:20" coordorigin="862,-1120" coordsize="10,20">
              <v:shape style="position:absolute;left:862;top:-1120;width:10;height:20" coordorigin="862,-1120" coordsize="10,20" path="m862,-1101l871,-1101,871,-1120,862,-1120,862,-1101xe" filled="true" fillcolor="#000000" stroked="false">
                <v:path arrowok="t"/>
                <v:fill type="solid"/>
              </v:shape>
            </v:group>
            <v:group style="position:absolute;left:862;top:-1101;width:10;height:20" coordorigin="862,-1101" coordsize="10,20">
              <v:shape style="position:absolute;left:862;top:-1101;width:10;height:20" coordorigin="862,-1101" coordsize="10,20" path="m862,-1082l871,-1082,871,-1101,862,-1101,862,-1082xe" filled="true" fillcolor="#000000" stroked="false">
                <v:path arrowok="t"/>
                <v:fill type="solid"/>
              </v:shape>
            </v:group>
            <v:group style="position:absolute;left:862;top:-1082;width:10;height:20" coordorigin="862,-1082" coordsize="10,20">
              <v:shape style="position:absolute;left:862;top:-1082;width:10;height:20" coordorigin="862,-1082" coordsize="10,20" path="m862,-1063l871,-1063,871,-1082,862,-1082,862,-1063xe" filled="true" fillcolor="#000000" stroked="false">
                <v:path arrowok="t"/>
                <v:fill type="solid"/>
              </v:shape>
            </v:group>
            <v:group style="position:absolute;left:862;top:-1063;width:10;height:20" coordorigin="862,-1063" coordsize="10,20">
              <v:shape style="position:absolute;left:862;top:-1063;width:10;height:20" coordorigin="862,-1063" coordsize="10,20" path="m862,-1044l871,-1044,871,-1063,862,-1063,862,-1044xe" filled="true" fillcolor="#000000" stroked="false">
                <v:path arrowok="t"/>
                <v:fill type="solid"/>
              </v:shape>
            </v:group>
            <v:group style="position:absolute;left:862;top:-1044;width:10;height:20" coordorigin="862,-1044" coordsize="10,20">
              <v:shape style="position:absolute;left:862;top:-1044;width:10;height:20" coordorigin="862,-1044" coordsize="10,20" path="m862,-1024l871,-1024,871,-1044,862,-1044,862,-1024xe" filled="true" fillcolor="#000000" stroked="false">
                <v:path arrowok="t"/>
                <v:fill type="solid"/>
              </v:shape>
            </v:group>
            <v:group style="position:absolute;left:862;top:-1024;width:10;height:20" coordorigin="862,-1024" coordsize="10,20">
              <v:shape style="position:absolute;left:862;top:-1024;width:10;height:20" coordorigin="862,-1024" coordsize="10,20" path="m862,-1005l871,-1005,871,-1024,862,-1024,862,-1005xe" filled="true" fillcolor="#000000" stroked="false">
                <v:path arrowok="t"/>
                <v:fill type="solid"/>
              </v:shape>
            </v:group>
            <v:group style="position:absolute;left:862;top:-1005;width:10;height:20" coordorigin="862,-1005" coordsize="10,20">
              <v:shape style="position:absolute;left:862;top:-1005;width:10;height:20" coordorigin="862,-1005" coordsize="10,20" path="m862,-986l871,-986,871,-1005,862,-1005,862,-986xe" filled="true" fillcolor="#000000" stroked="false">
                <v:path arrowok="t"/>
                <v:fill type="solid"/>
              </v:shape>
            </v:group>
            <v:group style="position:absolute;left:862;top:-986;width:10;height:20" coordorigin="862,-986" coordsize="10,20">
              <v:shape style="position:absolute;left:862;top:-986;width:10;height:20" coordorigin="862,-986" coordsize="10,20" path="m862,-967l871,-967,871,-986,862,-986,862,-967xe" filled="true" fillcolor="#000000" stroked="false">
                <v:path arrowok="t"/>
                <v:fill type="solid"/>
              </v:shape>
            </v:group>
            <v:group style="position:absolute;left:862;top:-967;width:10;height:20" coordorigin="862,-967" coordsize="10,20">
              <v:shape style="position:absolute;left:862;top:-967;width:10;height:20" coordorigin="862,-967" coordsize="10,20" path="m862,-948l871,-948,871,-967,862,-967,862,-948xe" filled="true" fillcolor="#000000" stroked="false">
                <v:path arrowok="t"/>
                <v:fill type="solid"/>
              </v:shape>
            </v:group>
            <v:group style="position:absolute;left:862;top:-948;width:10;height:20" coordorigin="862,-948" coordsize="10,20">
              <v:shape style="position:absolute;left:862;top:-948;width:10;height:20" coordorigin="862,-948" coordsize="10,20" path="m862,-928l871,-928,871,-948,862,-948,862,-928xe" filled="true" fillcolor="#000000" stroked="false">
                <v:path arrowok="t"/>
                <v:fill type="solid"/>
              </v:shape>
            </v:group>
            <v:group style="position:absolute;left:862;top:-928;width:10;height:20" coordorigin="862,-928" coordsize="10,20">
              <v:shape style="position:absolute;left:862;top:-928;width:10;height:20" coordorigin="862,-928" coordsize="10,20" path="m862,-909l871,-909,871,-928,862,-928,862,-909xe" filled="true" fillcolor="#000000" stroked="false">
                <v:path arrowok="t"/>
                <v:fill type="solid"/>
              </v:shape>
            </v:group>
            <v:group style="position:absolute;left:862;top:-909;width:10;height:20" coordorigin="862,-909" coordsize="10,20">
              <v:shape style="position:absolute;left:862;top:-909;width:10;height:20" coordorigin="862,-909" coordsize="10,20" path="m862,-890l871,-890,871,-909,862,-909,862,-890xe" filled="true" fillcolor="#000000" stroked="false">
                <v:path arrowok="t"/>
                <v:fill type="solid"/>
              </v:shape>
            </v:group>
            <v:group style="position:absolute;left:862;top:-890;width:10;height:20" coordorigin="862,-890" coordsize="10,20">
              <v:shape style="position:absolute;left:862;top:-890;width:10;height:20" coordorigin="862,-890" coordsize="10,20" path="m862,-871l871,-871,871,-890,862,-890,862,-871xe" filled="true" fillcolor="#000000" stroked="false">
                <v:path arrowok="t"/>
                <v:fill type="solid"/>
              </v:shape>
            </v:group>
            <v:group style="position:absolute;left:862;top:-864;width:10;height:2" coordorigin="862,-864" coordsize="10,2">
              <v:shape style="position:absolute;left:862;top:-864;width:10;height:2" coordorigin="862,-864" coordsize="10,0" path="m862,-864l871,-864e" filled="false" stroked="true" strokeweight=".71997pt" strokecolor="#000000">
                <v:path arrowok="t"/>
              </v:shape>
            </v:group>
            <v:group style="position:absolute;left:3947;top:-1255;width:10;height:20" coordorigin="3947,-1255" coordsize="10,20">
              <v:shape style="position:absolute;left:3947;top:-1255;width:10;height:20" coordorigin="3947,-1255" coordsize="10,20" path="m3947,-1236l3956,-1236,3956,-1255,3947,-1255,3947,-1236xe" filled="true" fillcolor="#000000" stroked="false">
                <v:path arrowok="t"/>
                <v:fill type="solid"/>
              </v:shape>
            </v:group>
            <v:group style="position:absolute;left:3947;top:-1236;width:10;height:20" coordorigin="3947,-1236" coordsize="10,20">
              <v:shape style="position:absolute;left:3947;top:-1236;width:10;height:20" coordorigin="3947,-1236" coordsize="10,20" path="m3947,-1216l3956,-1216,3956,-1236,3947,-1236,3947,-1216xe" filled="true" fillcolor="#000000" stroked="false">
                <v:path arrowok="t"/>
                <v:fill type="solid"/>
              </v:shape>
            </v:group>
            <v:group style="position:absolute;left:3947;top:-1216;width:10;height:20" coordorigin="3947,-1216" coordsize="10,20">
              <v:shape style="position:absolute;left:3947;top:-1216;width:10;height:20" coordorigin="3947,-1216" coordsize="10,20" path="m3947,-1197l3956,-1197,3956,-1216,3947,-1216,3947,-1197xe" filled="true" fillcolor="#000000" stroked="false">
                <v:path arrowok="t"/>
                <v:fill type="solid"/>
              </v:shape>
            </v:group>
            <v:group style="position:absolute;left:3947;top:-1197;width:10;height:20" coordorigin="3947,-1197" coordsize="10,20">
              <v:shape style="position:absolute;left:3947;top:-1197;width:10;height:20" coordorigin="3947,-1197" coordsize="10,20" path="m3947,-1178l3956,-1178,3956,-1197,3947,-1197,3947,-1178xe" filled="true" fillcolor="#000000" stroked="false">
                <v:path arrowok="t"/>
                <v:fill type="solid"/>
              </v:shape>
            </v:group>
            <v:group style="position:absolute;left:3947;top:-1178;width:10;height:20" coordorigin="3947,-1178" coordsize="10,20">
              <v:shape style="position:absolute;left:3947;top:-1178;width:10;height:20" coordorigin="3947,-1178" coordsize="10,20" path="m3947,-1159l3956,-1159,3956,-1178,3947,-1178,3947,-1159xe" filled="true" fillcolor="#000000" stroked="false">
                <v:path arrowok="t"/>
                <v:fill type="solid"/>
              </v:shape>
            </v:group>
            <v:group style="position:absolute;left:3947;top:-1159;width:10;height:20" coordorigin="3947,-1159" coordsize="10,20">
              <v:shape style="position:absolute;left:3947;top:-1159;width:10;height:20" coordorigin="3947,-1159" coordsize="10,20" path="m3947,-1140l3956,-1140,3956,-1159,3947,-1159,3947,-1140xe" filled="true" fillcolor="#000000" stroked="false">
                <v:path arrowok="t"/>
                <v:fill type="solid"/>
              </v:shape>
            </v:group>
            <v:group style="position:absolute;left:3947;top:-1140;width:10;height:20" coordorigin="3947,-1140" coordsize="10,20">
              <v:shape style="position:absolute;left:3947;top:-1140;width:10;height:20" coordorigin="3947,-1140" coordsize="10,20" path="m3947,-1120l3956,-1120,3956,-1140,3947,-1140,3947,-1120xe" filled="true" fillcolor="#000000" stroked="false">
                <v:path arrowok="t"/>
                <v:fill type="solid"/>
              </v:shape>
            </v:group>
            <v:group style="position:absolute;left:3947;top:-1120;width:10;height:20" coordorigin="3947,-1120" coordsize="10,20">
              <v:shape style="position:absolute;left:3947;top:-1120;width:10;height:20" coordorigin="3947,-1120" coordsize="10,20" path="m3947,-1101l3956,-1101,3956,-1120,3947,-1120,3947,-1101xe" filled="true" fillcolor="#000000" stroked="false">
                <v:path arrowok="t"/>
                <v:fill type="solid"/>
              </v:shape>
            </v:group>
            <v:group style="position:absolute;left:3947;top:-1101;width:10;height:20" coordorigin="3947,-1101" coordsize="10,20">
              <v:shape style="position:absolute;left:3947;top:-1101;width:10;height:20" coordorigin="3947,-1101" coordsize="10,20" path="m3947,-1082l3956,-1082,3956,-1101,3947,-1101,3947,-1082xe" filled="true" fillcolor="#000000" stroked="false">
                <v:path arrowok="t"/>
                <v:fill type="solid"/>
              </v:shape>
            </v:group>
            <v:group style="position:absolute;left:3947;top:-1082;width:10;height:20" coordorigin="3947,-1082" coordsize="10,20">
              <v:shape style="position:absolute;left:3947;top:-1082;width:10;height:20" coordorigin="3947,-1082" coordsize="10,20" path="m3947,-1063l3956,-1063,3956,-1082,3947,-1082,3947,-1063xe" filled="true" fillcolor="#000000" stroked="false">
                <v:path arrowok="t"/>
                <v:fill type="solid"/>
              </v:shape>
            </v:group>
            <v:group style="position:absolute;left:3947;top:-1063;width:10;height:20" coordorigin="3947,-1063" coordsize="10,20">
              <v:shape style="position:absolute;left:3947;top:-1063;width:10;height:20" coordorigin="3947,-1063" coordsize="10,20" path="m3947,-1044l3956,-1044,3956,-1063,3947,-1063,3947,-1044xe" filled="true" fillcolor="#000000" stroked="false">
                <v:path arrowok="t"/>
                <v:fill type="solid"/>
              </v:shape>
            </v:group>
            <v:group style="position:absolute;left:3947;top:-1044;width:10;height:20" coordorigin="3947,-1044" coordsize="10,20">
              <v:shape style="position:absolute;left:3947;top:-1044;width:10;height:20" coordorigin="3947,-1044" coordsize="10,20" path="m3947,-1024l3956,-1024,3956,-1044,3947,-1044,3947,-1024xe" filled="true" fillcolor="#000000" stroked="false">
                <v:path arrowok="t"/>
                <v:fill type="solid"/>
              </v:shape>
            </v:group>
            <v:group style="position:absolute;left:3947;top:-1024;width:10;height:20" coordorigin="3947,-1024" coordsize="10,20">
              <v:shape style="position:absolute;left:3947;top:-1024;width:10;height:20" coordorigin="3947,-1024" coordsize="10,20" path="m3947,-1005l3956,-1005,3956,-1024,3947,-1024,3947,-1005xe" filled="true" fillcolor="#000000" stroked="false">
                <v:path arrowok="t"/>
                <v:fill type="solid"/>
              </v:shape>
            </v:group>
            <v:group style="position:absolute;left:3947;top:-1005;width:10;height:20" coordorigin="3947,-1005" coordsize="10,20">
              <v:shape style="position:absolute;left:3947;top:-1005;width:10;height:20" coordorigin="3947,-1005" coordsize="10,20" path="m3947,-986l3956,-986,3956,-1005,3947,-1005,3947,-986xe" filled="true" fillcolor="#000000" stroked="false">
                <v:path arrowok="t"/>
                <v:fill type="solid"/>
              </v:shape>
            </v:group>
            <v:group style="position:absolute;left:3947;top:-986;width:10;height:20" coordorigin="3947,-986" coordsize="10,20">
              <v:shape style="position:absolute;left:3947;top:-986;width:10;height:20" coordorigin="3947,-986" coordsize="10,20" path="m3947,-967l3956,-967,3956,-986,3947,-986,3947,-967xe" filled="true" fillcolor="#000000" stroked="false">
                <v:path arrowok="t"/>
                <v:fill type="solid"/>
              </v:shape>
            </v:group>
            <v:group style="position:absolute;left:3947;top:-967;width:10;height:20" coordorigin="3947,-967" coordsize="10,20">
              <v:shape style="position:absolute;left:3947;top:-967;width:10;height:20" coordorigin="3947,-967" coordsize="10,20" path="m3947,-948l3956,-948,3956,-967,3947,-967,3947,-948xe" filled="true" fillcolor="#000000" stroked="false">
                <v:path arrowok="t"/>
                <v:fill type="solid"/>
              </v:shape>
            </v:group>
            <v:group style="position:absolute;left:9902;top:-1255;width:10;height:20" coordorigin="9902,-1255" coordsize="10,20">
              <v:shape style="position:absolute;left:9902;top:-1255;width:10;height:20" coordorigin="9902,-1255" coordsize="10,20" path="m9902,-1236l9912,-1236,9912,-1255,9902,-1255,9902,-1236xe" filled="true" fillcolor="#000000" stroked="false">
                <v:path arrowok="t"/>
                <v:fill type="solid"/>
              </v:shape>
            </v:group>
            <v:group style="position:absolute;left:9902;top:-1236;width:10;height:20" coordorigin="9902,-1236" coordsize="10,20">
              <v:shape style="position:absolute;left:9902;top:-1236;width:10;height:20" coordorigin="9902,-1236" coordsize="10,20" path="m9902,-1216l9912,-1216,9912,-1236,9902,-1236,9902,-1216xe" filled="true" fillcolor="#000000" stroked="false">
                <v:path arrowok="t"/>
                <v:fill type="solid"/>
              </v:shape>
            </v:group>
            <v:group style="position:absolute;left:9902;top:-1216;width:10;height:20" coordorigin="9902,-1216" coordsize="10,20">
              <v:shape style="position:absolute;left:9902;top:-1216;width:10;height:20" coordorigin="9902,-1216" coordsize="10,20" path="m9902,-1197l9912,-1197,9912,-1216,9902,-1216,9902,-1197xe" filled="true" fillcolor="#000000" stroked="false">
                <v:path arrowok="t"/>
                <v:fill type="solid"/>
              </v:shape>
            </v:group>
            <v:group style="position:absolute;left:9902;top:-1197;width:10;height:20" coordorigin="9902,-1197" coordsize="10,20">
              <v:shape style="position:absolute;left:9902;top:-1197;width:10;height:20" coordorigin="9902,-1197" coordsize="10,20" path="m9902,-1178l9912,-1178,9912,-1197,9902,-1197,9902,-1178xe" filled="true" fillcolor="#000000" stroked="false">
                <v:path arrowok="t"/>
                <v:fill type="solid"/>
              </v:shape>
            </v:group>
            <v:group style="position:absolute;left:9902;top:-1178;width:10;height:20" coordorigin="9902,-1178" coordsize="10,20">
              <v:shape style="position:absolute;left:9902;top:-1178;width:10;height:20" coordorigin="9902,-1178" coordsize="10,20" path="m9902,-1159l9912,-1159,9912,-1178,9902,-1178,9902,-1159xe" filled="true" fillcolor="#000000" stroked="false">
                <v:path arrowok="t"/>
                <v:fill type="solid"/>
              </v:shape>
            </v:group>
            <v:group style="position:absolute;left:9902;top:-1159;width:10;height:20" coordorigin="9902,-1159" coordsize="10,20">
              <v:shape style="position:absolute;left:9902;top:-1159;width:10;height:20" coordorigin="9902,-1159" coordsize="10,20" path="m9902,-1140l9912,-1140,9912,-1159,9902,-1159,9902,-1140xe" filled="true" fillcolor="#000000" stroked="false">
                <v:path arrowok="t"/>
                <v:fill type="solid"/>
              </v:shape>
            </v:group>
            <v:group style="position:absolute;left:9902;top:-1140;width:10;height:20" coordorigin="9902,-1140" coordsize="10,20">
              <v:shape style="position:absolute;left:9902;top:-1140;width:10;height:20" coordorigin="9902,-1140" coordsize="10,20" path="m9902,-1120l9912,-1120,9912,-1140,9902,-1140,9902,-1120xe" filled="true" fillcolor="#000000" stroked="false">
                <v:path arrowok="t"/>
                <v:fill type="solid"/>
              </v:shape>
            </v:group>
            <v:group style="position:absolute;left:9902;top:-1120;width:10;height:20" coordorigin="9902,-1120" coordsize="10,20">
              <v:shape style="position:absolute;left:9902;top:-1120;width:10;height:20" coordorigin="9902,-1120" coordsize="10,20" path="m9902,-1101l9912,-1101,9912,-1120,9902,-1120,9902,-1101xe" filled="true" fillcolor="#000000" stroked="false">
                <v:path arrowok="t"/>
                <v:fill type="solid"/>
              </v:shape>
            </v:group>
            <v:group style="position:absolute;left:9902;top:-1101;width:10;height:20" coordorigin="9902,-1101" coordsize="10,20">
              <v:shape style="position:absolute;left:9902;top:-1101;width:10;height:20" coordorigin="9902,-1101" coordsize="10,20" path="m9902,-1082l9912,-1082,9912,-1101,9902,-1101,9902,-1082xe" filled="true" fillcolor="#000000" stroked="false">
                <v:path arrowok="t"/>
                <v:fill type="solid"/>
              </v:shape>
            </v:group>
            <v:group style="position:absolute;left:9902;top:-1082;width:10;height:20" coordorigin="9902,-1082" coordsize="10,20">
              <v:shape style="position:absolute;left:9902;top:-1082;width:10;height:20" coordorigin="9902,-1082" coordsize="10,20" path="m9902,-1063l9912,-1063,9912,-1082,9902,-1082,9902,-1063xe" filled="true" fillcolor="#000000" stroked="false">
                <v:path arrowok="t"/>
                <v:fill type="solid"/>
              </v:shape>
            </v:group>
            <v:group style="position:absolute;left:9902;top:-1063;width:10;height:20" coordorigin="9902,-1063" coordsize="10,20">
              <v:shape style="position:absolute;left:9902;top:-1063;width:10;height:20" coordorigin="9902,-1063" coordsize="10,20" path="m9902,-1044l9912,-1044,9912,-1063,9902,-1063,9902,-1044xe" filled="true" fillcolor="#000000" stroked="false">
                <v:path arrowok="t"/>
                <v:fill type="solid"/>
              </v:shape>
            </v:group>
            <v:group style="position:absolute;left:9902;top:-1044;width:10;height:20" coordorigin="9902,-1044" coordsize="10,20">
              <v:shape style="position:absolute;left:9902;top:-1044;width:10;height:20" coordorigin="9902,-1044" coordsize="10,20" path="m9902,-1024l9912,-1024,9912,-1044,9902,-1044,9902,-1024xe" filled="true" fillcolor="#000000" stroked="false">
                <v:path arrowok="t"/>
                <v:fill type="solid"/>
              </v:shape>
            </v:group>
            <v:group style="position:absolute;left:9902;top:-1024;width:10;height:20" coordorigin="9902,-1024" coordsize="10,20">
              <v:shape style="position:absolute;left:9902;top:-1024;width:10;height:20" coordorigin="9902,-1024" coordsize="10,20" path="m9902,-1005l9912,-1005,9912,-1024,9902,-1024,9902,-1005xe" filled="true" fillcolor="#000000" stroked="false">
                <v:path arrowok="t"/>
                <v:fill type="solid"/>
              </v:shape>
            </v:group>
            <v:group style="position:absolute;left:9902;top:-1005;width:10;height:20" coordorigin="9902,-1005" coordsize="10,20">
              <v:shape style="position:absolute;left:9902;top:-1005;width:10;height:20" coordorigin="9902,-1005" coordsize="10,20" path="m9902,-986l9912,-986,9912,-1005,9902,-1005,9902,-986xe" filled="true" fillcolor="#000000" stroked="false">
                <v:path arrowok="t"/>
                <v:fill type="solid"/>
              </v:shape>
            </v:group>
            <v:group style="position:absolute;left:9902;top:-986;width:10;height:20" coordorigin="9902,-986" coordsize="10,20">
              <v:shape style="position:absolute;left:9902;top:-986;width:10;height:20" coordorigin="9902,-986" coordsize="10,20" path="m9902,-967l9912,-967,9912,-986,9902,-986,9902,-967xe" filled="true" fillcolor="#000000" stroked="false">
                <v:path arrowok="t"/>
                <v:fill type="solid"/>
              </v:shape>
            </v:group>
            <v:group style="position:absolute;left:9902;top:-967;width:10;height:20" coordorigin="9902,-967" coordsize="10,20">
              <v:shape style="position:absolute;left:9902;top:-967;width:10;height:20" coordorigin="9902,-967" coordsize="10,20" path="m9902,-948l9912,-948,9912,-967,9902,-967,9902,-948xe" filled="true" fillcolor="#000000" stroked="false">
                <v:path arrowok="t"/>
                <v:fill type="solid"/>
              </v:shape>
            </v:group>
            <v:group style="position:absolute;left:9902;top:-948;width:10;height:20" coordorigin="9902,-948" coordsize="10,20">
              <v:shape style="position:absolute;left:9902;top:-948;width:10;height:20" coordorigin="9902,-948" coordsize="10,20" path="m9902,-928l9912,-928,9912,-948,9902,-948,9902,-928xe" filled="true" fillcolor="#000000" stroked="false">
                <v:path arrowok="t"/>
                <v:fill type="solid"/>
              </v:shape>
            </v:group>
            <v:group style="position:absolute;left:9902;top:-928;width:10;height:20" coordorigin="9902,-928" coordsize="10,20">
              <v:shape style="position:absolute;left:9902;top:-928;width:10;height:20" coordorigin="9902,-928" coordsize="10,20" path="m9902,-909l9912,-909,9912,-928,9902,-928,9902,-909xe" filled="true" fillcolor="#000000" stroked="false">
                <v:path arrowok="t"/>
                <v:fill type="solid"/>
              </v:shape>
            </v:group>
            <v:group style="position:absolute;left:9902;top:-909;width:10;height:20" coordorigin="9902,-909" coordsize="10,20">
              <v:shape style="position:absolute;left:9902;top:-909;width:10;height:20" coordorigin="9902,-909" coordsize="10,20" path="m9902,-890l9912,-890,9912,-909,9902,-909,9902,-890xe" filled="true" fillcolor="#000000" stroked="false">
                <v:path arrowok="t"/>
                <v:fill type="solid"/>
              </v:shape>
            </v:group>
            <v:group style="position:absolute;left:9902;top:-890;width:10;height:20" coordorigin="9902,-890" coordsize="10,20">
              <v:shape style="position:absolute;left:9902;top:-890;width:10;height:20" coordorigin="9902,-890" coordsize="10,20" path="m9902,-871l9912,-871,9912,-890,9902,-890,9902,-871xe" filled="true" fillcolor="#000000" stroked="false">
                <v:path arrowok="t"/>
                <v:fill type="solid"/>
              </v:shape>
            </v:group>
            <v:group style="position:absolute;left:9902;top:-864;width:10;height:2" coordorigin="9902,-864" coordsize="10,2">
              <v:shape style="position:absolute;left:9902;top:-864;width:10;height:2" coordorigin="9902,-864" coordsize="10,0" path="m9902,-864l9912,-864e" filled="false" stroked="true" strokeweight=".71997pt" strokecolor="#000000">
                <v:path arrowok="t"/>
              </v:shape>
              <v:shape style="position:absolute;left:857;top:-948;width:3109;height:101" type="#_x0000_t75" stroked="false">
                <v:imagedata r:id="rId308" o:title=""/>
              </v:shape>
              <v:shape style="position:absolute;left:3942;top:-856;width:2273;height:10" type="#_x0000_t75" stroked="false">
                <v:imagedata r:id="rId276" o:title=""/>
              </v:shape>
              <v:shape style="position:absolute;left:6210;top:-856;width:1282;height:10" type="#_x0000_t75" stroked="false">
                <v:imagedata r:id="rId309" o:title=""/>
              </v:shape>
              <v:shape style="position:absolute;left:7487;top:-856;width:2415;height:10" type="#_x0000_t75" stroked="false">
                <v:imagedata r:id="rId450" o:title=""/>
              </v:shape>
            </v:group>
            <v:group style="position:absolute;left:9902;top:-852;width:10;height:2" coordorigin="9902,-852" coordsize="10,2">
              <v:shape style="position:absolute;left:9902;top:-852;width:10;height:2" coordorigin="9902,-852" coordsize="10,0" path="m9902,-852l9912,-852e" filled="false" stroked="true" strokeweight=".47998pt" strokecolor="#000000">
                <v:path arrowok="t"/>
              </v:shape>
            </v:group>
            <v:group style="position:absolute;left:862;top:-847;width:10;height:20" coordorigin="862,-847" coordsize="10,20">
              <v:shape style="position:absolute;left:862;top:-847;width:10;height:20" coordorigin="862,-847" coordsize="10,20" path="m862,-828l871,-828,871,-847,862,-847,862,-828xe" filled="true" fillcolor="#000000" stroked="false">
                <v:path arrowok="t"/>
                <v:fill type="solid"/>
              </v:shape>
            </v:group>
            <v:group style="position:absolute;left:862;top:-828;width:10;height:20" coordorigin="862,-828" coordsize="10,20">
              <v:shape style="position:absolute;left:862;top:-828;width:10;height:20" coordorigin="862,-828" coordsize="10,20" path="m862,-808l871,-808,871,-828,862,-828,862,-808xe" filled="true" fillcolor="#000000" stroked="false">
                <v:path arrowok="t"/>
                <v:fill type="solid"/>
              </v:shape>
            </v:group>
            <v:group style="position:absolute;left:862;top:-808;width:10;height:20" coordorigin="862,-808" coordsize="10,20">
              <v:shape style="position:absolute;left:862;top:-808;width:10;height:20" coordorigin="862,-808" coordsize="10,20" path="m862,-789l871,-789,871,-808,862,-808,862,-789xe" filled="true" fillcolor="#000000" stroked="false">
                <v:path arrowok="t"/>
                <v:fill type="solid"/>
              </v:shape>
            </v:group>
            <v:group style="position:absolute;left:862;top:-789;width:10;height:20" coordorigin="862,-789" coordsize="10,20">
              <v:shape style="position:absolute;left:862;top:-789;width:10;height:20" coordorigin="862,-789" coordsize="10,20" path="m862,-770l871,-770,871,-789,862,-789,862,-770xe" filled="true" fillcolor="#000000" stroked="false">
                <v:path arrowok="t"/>
                <v:fill type="solid"/>
              </v:shape>
            </v:group>
            <v:group style="position:absolute;left:862;top:-770;width:10;height:20" coordorigin="862,-770" coordsize="10,20">
              <v:shape style="position:absolute;left:862;top:-770;width:10;height:20" coordorigin="862,-770" coordsize="10,20" path="m862,-751l871,-751,871,-770,862,-770,862,-751xe" filled="true" fillcolor="#000000" stroked="false">
                <v:path arrowok="t"/>
                <v:fill type="solid"/>
              </v:shape>
            </v:group>
            <v:group style="position:absolute;left:862;top:-751;width:10;height:20" coordorigin="862,-751" coordsize="10,20">
              <v:shape style="position:absolute;left:862;top:-751;width:10;height:20" coordorigin="862,-751" coordsize="10,20" path="m862,-732l871,-732,871,-751,862,-751,862,-732xe" filled="true" fillcolor="#000000" stroked="false">
                <v:path arrowok="t"/>
                <v:fill type="solid"/>
              </v:shape>
            </v:group>
            <v:group style="position:absolute;left:862;top:-732;width:10;height:20" coordorigin="862,-732" coordsize="10,20">
              <v:shape style="position:absolute;left:862;top:-732;width:10;height:20" coordorigin="862,-732" coordsize="10,20" path="m862,-712l871,-712,871,-732,862,-732,862,-712xe" filled="true" fillcolor="#000000" stroked="false">
                <v:path arrowok="t"/>
                <v:fill type="solid"/>
              </v:shape>
            </v:group>
            <v:group style="position:absolute;left:862;top:-712;width:10;height:20" coordorigin="862,-712" coordsize="10,20">
              <v:shape style="position:absolute;left:862;top:-712;width:10;height:20" coordorigin="862,-712" coordsize="10,20" path="m862,-693l871,-693,871,-712,862,-712,862,-693xe" filled="true" fillcolor="#000000" stroked="false">
                <v:path arrowok="t"/>
                <v:fill type="solid"/>
              </v:shape>
            </v:group>
            <v:group style="position:absolute;left:862;top:-693;width:10;height:20" coordorigin="862,-693" coordsize="10,20">
              <v:shape style="position:absolute;left:862;top:-693;width:10;height:20" coordorigin="862,-693" coordsize="10,20" path="m862,-674l871,-674,871,-693,862,-693,862,-674xe" filled="true" fillcolor="#000000" stroked="false">
                <v:path arrowok="t"/>
                <v:fill type="solid"/>
              </v:shape>
            </v:group>
            <v:group style="position:absolute;left:862;top:-674;width:10;height:20" coordorigin="862,-674" coordsize="10,20">
              <v:shape style="position:absolute;left:862;top:-674;width:10;height:20" coordorigin="862,-674" coordsize="10,20" path="m862,-655l871,-655,871,-674,862,-674,862,-655xe" filled="true" fillcolor="#000000" stroked="false">
                <v:path arrowok="t"/>
                <v:fill type="solid"/>
              </v:shape>
            </v:group>
            <v:group style="position:absolute;left:862;top:-655;width:10;height:20" coordorigin="862,-655" coordsize="10,20">
              <v:shape style="position:absolute;left:862;top:-655;width:10;height:20" coordorigin="862,-655" coordsize="10,20" path="m862,-636l871,-636,871,-655,862,-655,862,-636xe" filled="true" fillcolor="#000000" stroked="false">
                <v:path arrowok="t"/>
                <v:fill type="solid"/>
              </v:shape>
            </v:group>
            <v:group style="position:absolute;left:862;top:-636;width:10;height:20" coordorigin="862,-636" coordsize="10,20">
              <v:shape style="position:absolute;left:862;top:-636;width:10;height:20" coordorigin="862,-636" coordsize="10,20" path="m862,-616l871,-616,871,-636,862,-636,862,-616xe" filled="true" fillcolor="#000000" stroked="false">
                <v:path arrowok="t"/>
                <v:fill type="solid"/>
              </v:shape>
            </v:group>
            <v:group style="position:absolute;left:862;top:-616;width:10;height:20" coordorigin="862,-616" coordsize="10,20">
              <v:shape style="position:absolute;left:862;top:-616;width:10;height:20" coordorigin="862,-616" coordsize="10,20" path="m862,-597l871,-597,871,-616,862,-616,862,-597xe" filled="true" fillcolor="#000000" stroked="false">
                <v:path arrowok="t"/>
                <v:fill type="solid"/>
              </v:shape>
            </v:group>
            <v:group style="position:absolute;left:862;top:-597;width:10;height:20" coordorigin="862,-597" coordsize="10,20">
              <v:shape style="position:absolute;left:862;top:-597;width:10;height:20" coordorigin="862,-597" coordsize="10,20" path="m862,-578l871,-578,871,-597,862,-597,862,-578xe" filled="true" fillcolor="#000000" stroked="false">
                <v:path arrowok="t"/>
                <v:fill type="solid"/>
              </v:shape>
            </v:group>
            <v:group style="position:absolute;left:862;top:-578;width:10;height:20" coordorigin="862,-578" coordsize="10,20">
              <v:shape style="position:absolute;left:862;top:-578;width:10;height:20" coordorigin="862,-578" coordsize="10,20" path="m862,-559l871,-559,871,-578,862,-578,862,-559xe" filled="true" fillcolor="#000000" stroked="false">
                <v:path arrowok="t"/>
                <v:fill type="solid"/>
              </v:shape>
            </v:group>
            <v:group style="position:absolute;left:862;top:-559;width:10;height:20" coordorigin="862,-559" coordsize="10,20">
              <v:shape style="position:absolute;left:862;top:-559;width:10;height:20" coordorigin="862,-559" coordsize="10,20" path="m862,-540l871,-540,871,-559,862,-559,862,-540xe" filled="true" fillcolor="#000000" stroked="false">
                <v:path arrowok="t"/>
                <v:fill type="solid"/>
              </v:shape>
            </v:group>
            <v:group style="position:absolute;left:862;top:-540;width:10;height:20" coordorigin="862,-540" coordsize="10,20">
              <v:shape style="position:absolute;left:862;top:-540;width:10;height:20" coordorigin="862,-540" coordsize="10,20" path="m862,-520l871,-520,871,-540,862,-540,862,-520xe" filled="true" fillcolor="#000000" stroked="false">
                <v:path arrowok="t"/>
                <v:fill type="solid"/>
              </v:shape>
            </v:group>
            <v:group style="position:absolute;left:862;top:-520;width:10;height:20" coordorigin="862,-520" coordsize="10,20">
              <v:shape style="position:absolute;left:862;top:-520;width:10;height:20" coordorigin="862,-520" coordsize="10,20" path="m862,-501l871,-501,871,-520,862,-520,862,-501xe" filled="true" fillcolor="#000000" stroked="false">
                <v:path arrowok="t"/>
                <v:fill type="solid"/>
              </v:shape>
            </v:group>
            <v:group style="position:absolute;left:862;top:-501;width:10;height:20" coordorigin="862,-501" coordsize="10,20">
              <v:shape style="position:absolute;left:862;top:-501;width:10;height:20" coordorigin="862,-501" coordsize="10,20" path="m862,-482l871,-482,871,-501,862,-501,862,-482xe" filled="true" fillcolor="#000000" stroked="false">
                <v:path arrowok="t"/>
                <v:fill type="solid"/>
              </v:shape>
            </v:group>
            <v:group style="position:absolute;left:862;top:-482;width:10;height:20" coordorigin="862,-482" coordsize="10,20">
              <v:shape style="position:absolute;left:862;top:-482;width:10;height:20" coordorigin="862,-482" coordsize="10,20" path="m862,-463l871,-463,871,-482,862,-482,862,-463xe" filled="true" fillcolor="#000000" stroked="false">
                <v:path arrowok="t"/>
                <v:fill type="solid"/>
              </v:shape>
            </v:group>
            <v:group style="position:absolute;left:862;top:-456;width:10;height:2" coordorigin="862,-456" coordsize="10,2">
              <v:shape style="position:absolute;left:862;top:-456;width:10;height:2" coordorigin="862,-456" coordsize="10,0" path="m862,-456l871,-456e" filled="false" stroked="true" strokeweight=".72003pt" strokecolor="#000000">
                <v:path arrowok="t"/>
              </v:shape>
              <v:shape style="position:absolute;left:862;top:-448;width:10;height:10" type="#_x0000_t75" stroked="false">
                <v:imagedata r:id="rId404" o:title=""/>
              </v:shape>
              <v:shape style="position:absolute;left:857;top:-448;width:3090;height:10" type="#_x0000_t75" stroked="false">
                <v:imagedata r:id="rId297" o:title=""/>
              </v:shape>
              <v:shape style="position:absolute;left:3937;top:-540;width:2278;height:101" type="#_x0000_t75" stroked="false">
                <v:imagedata r:id="rId311" o:title=""/>
              </v:shape>
              <v:shape style="position:absolute;left:6205;top:-540;width:1287;height:101" type="#_x0000_t75" stroked="false">
                <v:imagedata r:id="rId312" o:title=""/>
              </v:shape>
            </v:group>
            <v:group style="position:absolute;left:9902;top:-847;width:10;height:20" coordorigin="9902,-847" coordsize="10,20">
              <v:shape style="position:absolute;left:9902;top:-847;width:10;height:20" coordorigin="9902,-847" coordsize="10,20" path="m9902,-828l9912,-828,9912,-847,9902,-847,9902,-828xe" filled="true" fillcolor="#000000" stroked="false">
                <v:path arrowok="t"/>
                <v:fill type="solid"/>
              </v:shape>
            </v:group>
            <v:group style="position:absolute;left:9902;top:-828;width:10;height:20" coordorigin="9902,-828" coordsize="10,20">
              <v:shape style="position:absolute;left:9902;top:-828;width:10;height:20" coordorigin="9902,-828" coordsize="10,20" path="m9902,-808l9912,-808,9912,-828,9902,-828,9902,-808xe" filled="true" fillcolor="#000000" stroked="false">
                <v:path arrowok="t"/>
                <v:fill type="solid"/>
              </v:shape>
            </v:group>
            <v:group style="position:absolute;left:9902;top:-808;width:10;height:20" coordorigin="9902,-808" coordsize="10,20">
              <v:shape style="position:absolute;left:9902;top:-808;width:10;height:20" coordorigin="9902,-808" coordsize="10,20" path="m9902,-789l9912,-789,9912,-808,9902,-808,9902,-789xe" filled="true" fillcolor="#000000" stroked="false">
                <v:path arrowok="t"/>
                <v:fill type="solid"/>
              </v:shape>
            </v:group>
            <v:group style="position:absolute;left:9902;top:-789;width:10;height:20" coordorigin="9902,-789" coordsize="10,20">
              <v:shape style="position:absolute;left:9902;top:-789;width:10;height:20" coordorigin="9902,-789" coordsize="10,20" path="m9902,-770l9912,-770,9912,-789,9902,-789,9902,-770xe" filled="true" fillcolor="#000000" stroked="false">
                <v:path arrowok="t"/>
                <v:fill type="solid"/>
              </v:shape>
            </v:group>
            <v:group style="position:absolute;left:9902;top:-770;width:10;height:20" coordorigin="9902,-770" coordsize="10,20">
              <v:shape style="position:absolute;left:9902;top:-770;width:10;height:20" coordorigin="9902,-770" coordsize="10,20" path="m9902,-751l9912,-751,9912,-770,9902,-770,9902,-751xe" filled="true" fillcolor="#000000" stroked="false">
                <v:path arrowok="t"/>
                <v:fill type="solid"/>
              </v:shape>
            </v:group>
            <v:group style="position:absolute;left:9902;top:-751;width:10;height:20" coordorigin="9902,-751" coordsize="10,20">
              <v:shape style="position:absolute;left:9902;top:-751;width:10;height:20" coordorigin="9902,-751" coordsize="10,20" path="m9902,-732l9912,-732,9912,-751,9902,-751,9902,-732xe" filled="true" fillcolor="#000000" stroked="false">
                <v:path arrowok="t"/>
                <v:fill type="solid"/>
              </v:shape>
            </v:group>
            <v:group style="position:absolute;left:9902;top:-732;width:10;height:20" coordorigin="9902,-732" coordsize="10,20">
              <v:shape style="position:absolute;left:9902;top:-732;width:10;height:20" coordorigin="9902,-732" coordsize="10,20" path="m9902,-712l9912,-712,9912,-732,9902,-732,9902,-712xe" filled="true" fillcolor="#000000" stroked="false">
                <v:path arrowok="t"/>
                <v:fill type="solid"/>
              </v:shape>
            </v:group>
            <v:group style="position:absolute;left:9902;top:-712;width:10;height:20" coordorigin="9902,-712" coordsize="10,20">
              <v:shape style="position:absolute;left:9902;top:-712;width:10;height:20" coordorigin="9902,-712" coordsize="10,20" path="m9902,-693l9912,-693,9912,-712,9902,-712,9902,-693xe" filled="true" fillcolor="#000000" stroked="false">
                <v:path arrowok="t"/>
                <v:fill type="solid"/>
              </v:shape>
            </v:group>
            <v:group style="position:absolute;left:9902;top:-693;width:10;height:20" coordorigin="9902,-693" coordsize="10,20">
              <v:shape style="position:absolute;left:9902;top:-693;width:10;height:20" coordorigin="9902,-693" coordsize="10,20" path="m9902,-674l9912,-674,9912,-693,9902,-693,9902,-674xe" filled="true" fillcolor="#000000" stroked="false">
                <v:path arrowok="t"/>
                <v:fill type="solid"/>
              </v:shape>
            </v:group>
            <v:group style="position:absolute;left:9902;top:-674;width:10;height:20" coordorigin="9902,-674" coordsize="10,20">
              <v:shape style="position:absolute;left:9902;top:-674;width:10;height:20" coordorigin="9902,-674" coordsize="10,20" path="m9902,-655l9912,-655,9912,-674,9902,-674,9902,-655xe" filled="true" fillcolor="#000000" stroked="false">
                <v:path arrowok="t"/>
                <v:fill type="solid"/>
              </v:shape>
            </v:group>
            <v:group style="position:absolute;left:9902;top:-655;width:10;height:20" coordorigin="9902,-655" coordsize="10,20">
              <v:shape style="position:absolute;left:9902;top:-655;width:10;height:20" coordorigin="9902,-655" coordsize="10,20" path="m9902,-636l9912,-636,9912,-655,9902,-655,9902,-636xe" filled="true" fillcolor="#000000" stroked="false">
                <v:path arrowok="t"/>
                <v:fill type="solid"/>
              </v:shape>
            </v:group>
            <v:group style="position:absolute;left:9902;top:-636;width:10;height:20" coordorigin="9902,-636" coordsize="10,20">
              <v:shape style="position:absolute;left:9902;top:-636;width:10;height:20" coordorigin="9902,-636" coordsize="10,20" path="m9902,-616l9912,-616,9912,-636,9902,-636,9902,-616xe" filled="true" fillcolor="#000000" stroked="false">
                <v:path arrowok="t"/>
                <v:fill type="solid"/>
              </v:shape>
            </v:group>
            <v:group style="position:absolute;left:9902;top:-616;width:10;height:20" coordorigin="9902,-616" coordsize="10,20">
              <v:shape style="position:absolute;left:9902;top:-616;width:10;height:20" coordorigin="9902,-616" coordsize="10,20" path="m9902,-597l9912,-597,9912,-616,9902,-616,9902,-597xe" filled="true" fillcolor="#000000" stroked="false">
                <v:path arrowok="t"/>
                <v:fill type="solid"/>
              </v:shape>
            </v:group>
            <v:group style="position:absolute;left:9902;top:-597;width:10;height:20" coordorigin="9902,-597" coordsize="10,20">
              <v:shape style="position:absolute;left:9902;top:-597;width:10;height:20" coordorigin="9902,-597" coordsize="10,20" path="m9902,-578l9912,-578,9912,-597,9902,-597,9902,-578xe" filled="true" fillcolor="#000000" stroked="false">
                <v:path arrowok="t"/>
                <v:fill type="solid"/>
              </v:shape>
            </v:group>
            <v:group style="position:absolute;left:9902;top:-578;width:10;height:20" coordorigin="9902,-578" coordsize="10,20">
              <v:shape style="position:absolute;left:9902;top:-578;width:10;height:20" coordorigin="9902,-578" coordsize="10,20" path="m9902,-559l9912,-559,9912,-578,9902,-578,9902,-559xe" filled="true" fillcolor="#000000" stroked="false">
                <v:path arrowok="t"/>
                <v:fill type="solid"/>
              </v:shape>
            </v:group>
            <v:group style="position:absolute;left:9902;top:-559;width:10;height:20" coordorigin="9902,-559" coordsize="10,20">
              <v:shape style="position:absolute;left:9902;top:-559;width:10;height:20" coordorigin="9902,-559" coordsize="10,20" path="m9902,-540l9912,-540,9912,-559,9902,-559,9902,-540xe" filled="true" fillcolor="#000000" stroked="false">
                <v:path arrowok="t"/>
                <v:fill type="solid"/>
              </v:shape>
              <v:shape style="position:absolute;left:7501;top:-540;width:2420;height:101" type="#_x0000_t75" stroked="false">
                <v:imagedata r:id="rId313" o:title=""/>
              </v:shape>
            </v:group>
            <v:group style="position:absolute;left:9902;top:-444;width:10;height:2" coordorigin="9902,-444" coordsize="10,2">
              <v:shape style="position:absolute;left:9902;top:-444;width:10;height:2" coordorigin="9902,-444" coordsize="10,0" path="m9902,-444l9912,-444e" filled="false" stroked="true" strokeweight=".47998pt" strokecolor="#000000">
                <v:path arrowok="t"/>
              </v:shape>
              <v:shape style="position:absolute;left:974;top:-1553;width:678;height:58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年</w:t>
                      </w:r>
                    </w:p>
                    <w:p>
                      <w:pPr>
                        <w:spacing w:line="240" w:lineRule="auto" w:before="13"/>
                        <w:rPr>
                          <w:rFonts w:ascii="宋体" w:hAnsi="宋体" w:cs="宋体" w:eastAsia="宋体" w:hint="default"/>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年以上</w:t>
                      </w:r>
                    </w:p>
                  </w:txbxContent>
                </v:textbox>
                <w10:wrap type="none"/>
              </v:shape>
              <v:shape style="position:absolute;left:9304;top:-725;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636.68</w:t>
                      </w:r>
                      <w:r>
                        <w:rPr>
                          <w:rFonts w:ascii="Times New Roman"/>
                          <w:b/>
                          <w:sz w:val="18"/>
                        </w:rPr>
                      </w:r>
                      <w:r>
                        <w:rPr>
                          <w:rFonts w:ascii="Times New Roman"/>
                          <w:sz w:val="18"/>
                        </w:rPr>
                      </w:r>
                    </w:p>
                  </w:txbxContent>
                </v:textbox>
                <w10:wrap type="none"/>
              </v:shape>
            </v:group>
            <w10:wrap type="none"/>
          </v:group>
        </w:pict>
      </w:r>
      <w:r>
        <w:rPr/>
        <w:t>（</w:t>
      </w:r>
      <w:r>
        <w:rPr>
          <w:rFonts w:ascii="Times New Roman" w:hAnsi="Times New Roman" w:cs="Times New Roman" w:eastAsia="Times New Roman" w:hint="default"/>
        </w:rPr>
        <w:t>2</w:t>
      </w:r>
      <w:r>
        <w:rPr/>
        <w:t>） 本报告期其他应收款中，无持有公司 </w:t>
      </w:r>
      <w:r>
        <w:rPr>
          <w:rFonts w:ascii="Times New Roman" w:hAnsi="Times New Roman" w:cs="Times New Roman" w:eastAsia="Times New Roman" w:hint="default"/>
        </w:rPr>
        <w:t>5%(</w:t>
      </w:r>
      <w:r>
        <w:rPr/>
        <w:t>含</w:t>
      </w:r>
      <w:r>
        <w:rPr>
          <w:spacing w:val="-22"/>
        </w:rPr>
        <w:t> </w:t>
      </w:r>
      <w:r>
        <w:rPr>
          <w:rFonts w:ascii="Times New Roman" w:hAnsi="Times New Roman" w:cs="Times New Roman" w:eastAsia="Times New Roman" w:hint="default"/>
        </w:rPr>
        <w:t>5%)</w:t>
      </w:r>
      <w:r>
        <w:rPr/>
        <w:t>以上表决权股份的股东。</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20"/>
          <w:szCs w:val="20"/>
        </w:rPr>
      </w:pPr>
    </w:p>
    <w:p>
      <w:pPr>
        <w:pStyle w:val="BodyText"/>
        <w:spacing w:line="240" w:lineRule="auto"/>
        <w:ind w:left="700" w:right="0"/>
        <w:jc w:val="left"/>
      </w:pPr>
      <w:r>
        <w:rPr/>
        <w:pict>
          <v:group style="position:absolute;margin-left:465.940002pt;margin-top:35.663639pt;width:72pt;height:.1pt;mso-position-horizontal-relative:page;mso-position-vertical-relative:paragraph;z-index:-1434304" coordorigin="9319,713" coordsize="1440,2">
            <v:shape style="position:absolute;left:9319;top:713;width:1440;height:2" coordorigin="9319,713" coordsize="1440,0" path="m9319,713l10759,713e" filled="false" stroked="true" strokeweight=".48001pt" strokecolor="#000000">
              <v:path arrowok="t"/>
            </v:shape>
            <w10:wrap type="none"/>
          </v:group>
        </w:pict>
      </w:r>
      <w:r>
        <w:rPr/>
        <w:pict>
          <v:group style="position:absolute;margin-left:42.840012pt;margin-top:20.183664pt;width:502.55pt;height:.5pt;mso-position-horizontal-relative:page;mso-position-vertical-relative:paragraph;z-index:-1434280" coordorigin="857,404" coordsize="10051,10">
            <v:shape style="position:absolute;left:862;top:404;width:10;height:10" type="#_x0000_t75" stroked="false">
              <v:imagedata r:id="rId451" o:title=""/>
            </v:shape>
            <v:shape style="position:absolute;left:857;top:404;width:5403;height:10" type="#_x0000_t75" stroked="false">
              <v:imagedata r:id="rId452" o:title=""/>
            </v:shape>
            <v:shape style="position:absolute;left:6255;top:404;width:1445;height:10" type="#_x0000_t75" stroked="false">
              <v:imagedata r:id="rId372" o:title=""/>
            </v:shape>
            <v:shape style="position:absolute;left:7696;top:404;width:1604;height:10" type="#_x0000_t75" stroked="false">
              <v:imagedata r:id="rId453" o:title=""/>
            </v:shape>
            <v:shape style="position:absolute;left:9295;top:404;width:1613;height:10" type="#_x0000_t75" stroked="false">
              <v:imagedata r:id="rId454" o:title=""/>
            </v:shape>
            <w10:wrap type="none"/>
          </v:group>
        </w:pict>
      </w:r>
      <w:r>
        <w:rPr/>
        <w:pict>
          <v:group style="position:absolute;margin-left:42.839981pt;margin-top:56.183685pt;width:502.1pt;height:5.55pt;mso-position-horizontal-relative:page;mso-position-vertical-relative:paragraph;z-index:-1434256" coordorigin="857,1124" coordsize="10042,111">
            <v:shape style="position:absolute;left:857;top:1124;width:3827;height:110" type="#_x0000_t75" stroked="false">
              <v:imagedata r:id="rId455" o:title=""/>
            </v:shape>
            <v:shape style="position:absolute;left:4659;top:1220;width:1610;height:14" type="#_x0000_t75" stroked="false">
              <v:imagedata r:id="rId456" o:title=""/>
            </v:shape>
            <v:shape style="position:absolute;left:6255;top:1224;width:1445;height:10" type="#_x0000_t75" stroked="false">
              <v:imagedata r:id="rId372" o:title=""/>
            </v:shape>
            <v:shape style="position:absolute;left:7696;top:1224;width:1604;height:10" type="#_x0000_t75" stroked="false">
              <v:imagedata r:id="rId453" o:title=""/>
            </v:shape>
            <v:shape style="position:absolute;left:9295;top:1224;width:1603;height:10" type="#_x0000_t75" stroked="false">
              <v:imagedata r:id="rId453" o:title=""/>
            </v:shape>
            <w10:wrap type="none"/>
          </v:group>
        </w:pict>
      </w:r>
      <w:r>
        <w:rPr/>
        <w:pict>
          <v:group style="position:absolute;margin-left:43.560001pt;margin-top:80.183662pt;width:501.35pt;height:.5pt;mso-position-horizontal-relative:page;mso-position-vertical-relative:paragraph;z-index:-1434232" coordorigin="871,1604" coordsize="10027,10">
            <v:shape style="position:absolute;left:871;top:1604;width:5389;height:10" type="#_x0000_t75" stroked="false">
              <v:imagedata r:id="rId457" o:title=""/>
            </v:shape>
            <v:shape style="position:absolute;left:6255;top:1604;width:1445;height:10" type="#_x0000_t75" stroked="false">
              <v:imagedata r:id="rId372" o:title=""/>
            </v:shape>
            <v:shape style="position:absolute;left:7696;top:1604;width:1604;height:10" type="#_x0000_t75" stroked="false">
              <v:imagedata r:id="rId453" o:title=""/>
            </v:shape>
            <v:shape style="position:absolute;left:9295;top:1604;width:1603;height:10" type="#_x0000_t75" stroked="false">
              <v:imagedata r:id="rId453" o:title=""/>
            </v:shape>
            <w10:wrap type="none"/>
          </v:group>
        </w:pict>
      </w:r>
      <w:r>
        <w:rPr/>
        <w:pict>
          <v:group style="position:absolute;margin-left:42.839996pt;margin-top:94.103622pt;width:502.1pt;height:5.55pt;mso-position-horizontal-relative:page;mso-position-vertical-relative:paragraph;z-index:-1434208" coordorigin="857,1882" coordsize="10042,111">
            <v:shape style="position:absolute;left:857;top:1882;width:3827;height:110" type="#_x0000_t75" stroked="false">
              <v:imagedata r:id="rId458" o:title=""/>
            </v:shape>
            <v:shape style="position:absolute;left:4659;top:1978;width:1610;height:14" type="#_x0000_t75" stroked="false">
              <v:imagedata r:id="rId456" o:title=""/>
            </v:shape>
            <v:shape style="position:absolute;left:6255;top:1978;width:1455;height:14" type="#_x0000_t75" stroked="false">
              <v:imagedata r:id="rId459" o:title=""/>
            </v:shape>
            <v:shape style="position:absolute;left:7696;top:1978;width:1613;height:14" type="#_x0000_t75" stroked="false">
              <v:imagedata r:id="rId460" o:title=""/>
            </v:shape>
            <v:shape style="position:absolute;left:9295;top:1983;width:1603;height:10" type="#_x0000_t75" stroked="false">
              <v:imagedata r:id="rId461" o:title=""/>
            </v:shape>
            <w10:wrap type="none"/>
          </v:group>
        </w:pict>
      </w:r>
      <w:r>
        <w:rPr/>
        <w:t>（</w:t>
      </w:r>
      <w:r>
        <w:rPr>
          <w:rFonts w:ascii="Times New Roman" w:hAnsi="Times New Roman" w:cs="Times New Roman" w:eastAsia="Times New Roman" w:hint="default"/>
        </w:rPr>
        <w:t>3</w:t>
      </w:r>
      <w:r>
        <w:rPr/>
        <w:t>）其他应收款金额前五名单位情况：</w:t>
      </w:r>
    </w:p>
    <w:p>
      <w:pPr>
        <w:spacing w:line="240" w:lineRule="auto" w:before="8"/>
        <w:rPr>
          <w:rFonts w:ascii="宋体" w:hAnsi="宋体" w:cs="宋体" w:eastAsia="宋体" w:hint="default"/>
          <w:sz w:val="8"/>
          <w:szCs w:val="8"/>
        </w:rPr>
      </w:pPr>
    </w:p>
    <w:tbl>
      <w:tblPr>
        <w:tblW w:w="0" w:type="auto"/>
        <w:jc w:val="left"/>
        <w:tblInd w:w="121" w:type="dxa"/>
        <w:tblLayout w:type="fixed"/>
        <w:tblCellMar>
          <w:top w:w="0" w:type="dxa"/>
          <w:left w:w="0" w:type="dxa"/>
          <w:bottom w:w="0" w:type="dxa"/>
          <w:right w:w="0" w:type="dxa"/>
        </w:tblCellMar>
        <w:tblLook w:val="01E0"/>
      </w:tblPr>
      <w:tblGrid>
        <w:gridCol w:w="3803"/>
        <w:gridCol w:w="1596"/>
        <w:gridCol w:w="1440"/>
        <w:gridCol w:w="1599"/>
        <w:gridCol w:w="1598"/>
      </w:tblGrid>
      <w:tr>
        <w:trPr>
          <w:trHeight w:val="511" w:hRule="exact"/>
        </w:trPr>
        <w:tc>
          <w:tcPr>
            <w:tcW w:w="380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44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年限</w:t>
            </w:r>
          </w:p>
        </w:tc>
        <w:tc>
          <w:tcPr>
            <w:tcW w:w="159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37"/>
              <w:jc w:val="right"/>
              <w:rPr>
                <w:rFonts w:ascii="宋体" w:hAnsi="宋体" w:cs="宋体" w:eastAsia="宋体" w:hint="default"/>
                <w:sz w:val="18"/>
                <w:szCs w:val="18"/>
              </w:rPr>
            </w:pPr>
            <w:r>
              <w:rPr>
                <w:rFonts w:ascii="宋体" w:hAnsi="宋体" w:cs="宋体" w:eastAsia="宋体" w:hint="default"/>
                <w:sz w:val="18"/>
                <w:szCs w:val="18"/>
              </w:rPr>
              <w:t>占其他应收款总额</w:t>
            </w:r>
          </w:p>
        </w:tc>
      </w:tr>
      <w:tr>
        <w:trPr>
          <w:trHeight w:val="725" w:hRule="exact"/>
        </w:trPr>
        <w:tc>
          <w:tcPr>
            <w:tcW w:w="3803"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4"/>
              <w:ind w:left="103" w:right="0"/>
              <w:jc w:val="left"/>
              <w:rPr>
                <w:rFonts w:ascii="宋体" w:hAnsi="宋体" w:cs="宋体" w:eastAsia="宋体" w:hint="default"/>
                <w:sz w:val="18"/>
                <w:szCs w:val="18"/>
              </w:rPr>
            </w:pPr>
            <w:r>
              <w:rPr>
                <w:rFonts w:ascii="宋体" w:hAnsi="宋体" w:cs="宋体" w:eastAsia="宋体" w:hint="default"/>
                <w:sz w:val="18"/>
                <w:szCs w:val="18"/>
              </w:rPr>
              <w:t>国家广播电视电影总局无限电台管理局</w:t>
            </w:r>
          </w:p>
        </w:tc>
        <w:tc>
          <w:tcPr>
            <w:tcW w:w="1596"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4"/>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4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12,736,680.00</w:t>
            </w:r>
          </w:p>
        </w:tc>
        <w:tc>
          <w:tcPr>
            <w:tcW w:w="1599"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4"/>
              <w:ind w:right="98"/>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8" w:type="dxa"/>
            <w:tcBorders>
              <w:top w:val="nil" w:sz="6" w:space="0" w:color="auto"/>
              <w:left w:val="single" w:sz="4" w:space="0" w:color="000000"/>
              <w:bottom w:val="nil" w:sz="6" w:space="0" w:color="auto"/>
              <w:right w:val="single" w:sz="4" w:space="0" w:color="000000"/>
            </w:tcBorders>
          </w:tcPr>
          <w:p>
            <w:pPr>
              <w:pStyle w:val="TableParagraph"/>
              <w:spacing w:line="209" w:lineRule="exact"/>
              <w:ind w:left="47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36.92</w:t>
            </w:r>
          </w:p>
        </w:tc>
      </w:tr>
      <w:tr>
        <w:trPr>
          <w:trHeight w:val="285" w:hRule="exact"/>
        </w:trPr>
        <w:tc>
          <w:tcPr>
            <w:tcW w:w="3803"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深圳紫光信息港有限公司</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spacing w:val="-1"/>
                <w:sz w:val="18"/>
              </w:rPr>
              <w:t>10,245,599.00</w:t>
            </w:r>
          </w:p>
        </w:tc>
        <w:tc>
          <w:tcPr>
            <w:tcW w:w="1599"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99"/>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8"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2"/>
              <w:jc w:val="right"/>
              <w:rPr>
                <w:rFonts w:ascii="Times New Roman" w:hAnsi="Times New Roman" w:cs="Times New Roman" w:eastAsia="Times New Roman" w:hint="default"/>
                <w:sz w:val="18"/>
                <w:szCs w:val="18"/>
              </w:rPr>
            </w:pPr>
            <w:r>
              <w:rPr>
                <w:rFonts w:ascii="Times New Roman"/>
                <w:sz w:val="18"/>
              </w:rPr>
              <w:t>29.70</w:t>
            </w:r>
          </w:p>
        </w:tc>
      </w:tr>
      <w:tr>
        <w:trPr>
          <w:trHeight w:val="68" w:hRule="exact"/>
        </w:trPr>
        <w:tc>
          <w:tcPr>
            <w:tcW w:w="3803" w:type="dxa"/>
            <w:tcBorders>
              <w:top w:val="nil" w:sz="6" w:space="0" w:color="auto"/>
              <w:left w:val="single" w:sz="4" w:space="0" w:color="000000"/>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599" w:type="dxa"/>
            <w:tcBorders>
              <w:top w:val="nil" w:sz="6" w:space="0" w:color="auto"/>
              <w:left w:val="single" w:sz="4" w:space="0" w:color="000000"/>
              <w:bottom w:val="nil" w:sz="6" w:space="0" w:color="auto"/>
              <w:right w:val="single" w:sz="4" w:space="0" w:color="000000"/>
            </w:tcBorders>
          </w:tcPr>
          <w:p>
            <w:pPr/>
          </w:p>
        </w:tc>
        <w:tc>
          <w:tcPr>
            <w:tcW w:w="1598" w:type="dxa"/>
            <w:tcBorders>
              <w:top w:val="nil" w:sz="6" w:space="0" w:color="auto"/>
              <w:left w:val="single" w:sz="4" w:space="0" w:color="000000"/>
              <w:bottom w:val="nil" w:sz="6" w:space="0" w:color="auto"/>
              <w:right w:val="single" w:sz="4" w:space="0" w:color="000000"/>
            </w:tcBorders>
          </w:tcPr>
          <w:p>
            <w:pPr/>
          </w:p>
        </w:tc>
      </w:tr>
      <w:tr>
        <w:trPr>
          <w:trHeight w:val="350" w:hRule="exact"/>
        </w:trPr>
        <w:tc>
          <w:tcPr>
            <w:tcW w:w="3803"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left="103" w:right="0"/>
              <w:jc w:val="left"/>
              <w:rPr>
                <w:rFonts w:ascii="宋体" w:hAnsi="宋体" w:cs="宋体" w:eastAsia="宋体" w:hint="default"/>
                <w:sz w:val="18"/>
                <w:szCs w:val="18"/>
              </w:rPr>
            </w:pPr>
            <w:r>
              <w:rPr>
                <w:rFonts w:ascii="宋体" w:hAnsi="宋体" w:cs="宋体" w:eastAsia="宋体" w:hint="default"/>
                <w:sz w:val="18"/>
                <w:szCs w:val="18"/>
              </w:rPr>
              <w:t>江西省国际招标公司</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46"/>
              <w:ind w:right="100"/>
              <w:jc w:val="right"/>
              <w:rPr>
                <w:rFonts w:ascii="Times New Roman" w:hAnsi="Times New Roman" w:cs="Times New Roman" w:eastAsia="Times New Roman" w:hint="default"/>
                <w:sz w:val="18"/>
                <w:szCs w:val="18"/>
              </w:rPr>
            </w:pPr>
            <w:r>
              <w:rPr>
                <w:rFonts w:ascii="Times New Roman"/>
                <w:spacing w:val="-1"/>
                <w:sz w:val="18"/>
              </w:rPr>
              <w:t>500,000.00</w:t>
            </w:r>
          </w:p>
        </w:tc>
        <w:tc>
          <w:tcPr>
            <w:tcW w:w="1599"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99"/>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8" w:type="dxa"/>
            <w:tcBorders>
              <w:top w:val="nil" w:sz="6" w:space="0" w:color="auto"/>
              <w:left w:val="single" w:sz="4" w:space="0" w:color="000000"/>
              <w:bottom w:val="nil" w:sz="6" w:space="0" w:color="auto"/>
              <w:right w:val="single" w:sz="4" w:space="0" w:color="000000"/>
            </w:tcBorders>
          </w:tcPr>
          <w:p>
            <w:pPr>
              <w:pStyle w:val="TableParagraph"/>
              <w:spacing w:line="240" w:lineRule="auto" w:before="146"/>
              <w:ind w:right="105"/>
              <w:jc w:val="right"/>
              <w:rPr>
                <w:rFonts w:ascii="Times New Roman" w:hAnsi="Times New Roman" w:cs="Times New Roman" w:eastAsia="Times New Roman" w:hint="default"/>
                <w:sz w:val="18"/>
                <w:szCs w:val="18"/>
              </w:rPr>
            </w:pPr>
            <w:r>
              <w:rPr>
                <w:rFonts w:ascii="Times New Roman"/>
                <w:spacing w:val="-1"/>
                <w:sz w:val="18"/>
              </w:rPr>
              <w:t>1.45</w:t>
            </w:r>
          </w:p>
        </w:tc>
      </w:tr>
      <w:tr>
        <w:trPr>
          <w:trHeight w:val="68" w:hRule="exact"/>
        </w:trPr>
        <w:tc>
          <w:tcPr>
            <w:tcW w:w="3803" w:type="dxa"/>
            <w:tcBorders>
              <w:top w:val="nil" w:sz="6" w:space="0" w:color="auto"/>
              <w:left w:val="single" w:sz="4" w:space="0" w:color="000000"/>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599" w:type="dxa"/>
            <w:tcBorders>
              <w:top w:val="nil" w:sz="6" w:space="0" w:color="auto"/>
              <w:left w:val="single" w:sz="4" w:space="0" w:color="000000"/>
              <w:bottom w:val="nil" w:sz="6" w:space="0" w:color="auto"/>
              <w:right w:val="single" w:sz="4" w:space="0" w:color="000000"/>
            </w:tcBorders>
          </w:tcPr>
          <w:p>
            <w:pPr/>
          </w:p>
        </w:tc>
        <w:tc>
          <w:tcPr>
            <w:tcW w:w="1598" w:type="dxa"/>
            <w:tcBorders>
              <w:top w:val="nil" w:sz="6" w:space="0" w:color="auto"/>
              <w:left w:val="single" w:sz="4" w:space="0" w:color="000000"/>
              <w:bottom w:val="nil" w:sz="6" w:space="0" w:color="auto"/>
              <w:right w:val="single" w:sz="4" w:space="0" w:color="000000"/>
            </w:tcBorders>
          </w:tcPr>
          <w:p>
            <w:pPr/>
          </w:p>
        </w:tc>
      </w:tr>
      <w:tr>
        <w:trPr>
          <w:trHeight w:val="311" w:hRule="exact"/>
        </w:trPr>
        <w:tc>
          <w:tcPr>
            <w:tcW w:w="3803"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满洲里诚林贸易有限责任公司</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350,400.00</w:t>
            </w:r>
          </w:p>
        </w:tc>
        <w:tc>
          <w:tcPr>
            <w:tcW w:w="1599"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99"/>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5"/>
              <w:jc w:val="right"/>
              <w:rPr>
                <w:rFonts w:ascii="Times New Roman" w:hAnsi="Times New Roman" w:cs="Times New Roman" w:eastAsia="Times New Roman" w:hint="default"/>
                <w:sz w:val="18"/>
                <w:szCs w:val="18"/>
              </w:rPr>
            </w:pPr>
            <w:r>
              <w:rPr>
                <w:rFonts w:ascii="Times New Roman"/>
                <w:spacing w:val="-1"/>
                <w:sz w:val="18"/>
              </w:rPr>
              <w:t>1.02</w:t>
            </w:r>
          </w:p>
        </w:tc>
      </w:tr>
      <w:tr>
        <w:trPr>
          <w:trHeight w:val="68" w:hRule="exact"/>
        </w:trPr>
        <w:tc>
          <w:tcPr>
            <w:tcW w:w="3803" w:type="dxa"/>
            <w:tcBorders>
              <w:top w:val="nil" w:sz="6" w:space="0" w:color="auto"/>
              <w:left w:val="single" w:sz="4" w:space="0" w:color="000000"/>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599" w:type="dxa"/>
            <w:tcBorders>
              <w:top w:val="nil" w:sz="6" w:space="0" w:color="auto"/>
              <w:left w:val="single" w:sz="4" w:space="0" w:color="000000"/>
              <w:bottom w:val="nil" w:sz="6" w:space="0" w:color="auto"/>
              <w:right w:val="single" w:sz="4" w:space="0" w:color="000000"/>
            </w:tcBorders>
          </w:tcPr>
          <w:p>
            <w:pPr/>
          </w:p>
        </w:tc>
        <w:tc>
          <w:tcPr>
            <w:tcW w:w="1598" w:type="dxa"/>
            <w:tcBorders>
              <w:top w:val="nil" w:sz="6" w:space="0" w:color="auto"/>
              <w:left w:val="single" w:sz="4" w:space="0" w:color="000000"/>
              <w:bottom w:val="nil" w:sz="6" w:space="0" w:color="auto"/>
              <w:right w:val="single" w:sz="4" w:space="0" w:color="000000"/>
            </w:tcBorders>
          </w:tcPr>
          <w:p>
            <w:pPr/>
          </w:p>
        </w:tc>
      </w:tr>
      <w:tr>
        <w:trPr>
          <w:trHeight w:val="311" w:hRule="exact"/>
        </w:trPr>
        <w:tc>
          <w:tcPr>
            <w:tcW w:w="3803"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北京神州数码管理系统有限公司</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304,807.00</w:t>
            </w:r>
            <w:r>
              <w:rPr>
                <w:rFonts w:ascii="Times New Roman"/>
                <w:spacing w:val="-1"/>
                <w:sz w:val="18"/>
              </w:rPr>
            </w:r>
          </w:p>
        </w:tc>
        <w:tc>
          <w:tcPr>
            <w:tcW w:w="1599"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99"/>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5"/>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0.88</w:t>
            </w:r>
            <w:r>
              <w:rPr>
                <w:rFonts w:ascii="Times New Roman"/>
                <w:spacing w:val="-1"/>
                <w:sz w:val="18"/>
              </w:rPr>
            </w:r>
          </w:p>
        </w:tc>
      </w:tr>
      <w:tr>
        <w:trPr>
          <w:trHeight w:val="68" w:hRule="exact"/>
        </w:trPr>
        <w:tc>
          <w:tcPr>
            <w:tcW w:w="3803" w:type="dxa"/>
            <w:tcBorders>
              <w:top w:val="nil" w:sz="6" w:space="0" w:color="auto"/>
              <w:left w:val="single" w:sz="4" w:space="0" w:color="000000"/>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599" w:type="dxa"/>
            <w:tcBorders>
              <w:top w:val="nil" w:sz="6" w:space="0" w:color="auto"/>
              <w:left w:val="single" w:sz="4" w:space="0" w:color="000000"/>
              <w:bottom w:val="nil" w:sz="6" w:space="0" w:color="auto"/>
              <w:right w:val="single" w:sz="4" w:space="0" w:color="000000"/>
            </w:tcBorders>
          </w:tcPr>
          <w:p>
            <w:pPr/>
          </w:p>
        </w:tc>
        <w:tc>
          <w:tcPr>
            <w:tcW w:w="1598" w:type="dxa"/>
            <w:tcBorders>
              <w:top w:val="nil" w:sz="6" w:space="0" w:color="auto"/>
              <w:left w:val="single" w:sz="4" w:space="0" w:color="000000"/>
              <w:bottom w:val="nil" w:sz="6" w:space="0" w:color="auto"/>
              <w:right w:val="single" w:sz="4" w:space="0" w:color="000000"/>
            </w:tcBorders>
          </w:tcPr>
          <w:p>
            <w:pPr/>
          </w:p>
        </w:tc>
      </w:tr>
      <w:tr>
        <w:trPr>
          <w:trHeight w:val="379" w:hRule="exact"/>
        </w:trPr>
        <w:tc>
          <w:tcPr>
            <w:tcW w:w="3803"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65"/>
              <w:ind w:right="0"/>
              <w:jc w:val="center"/>
              <w:rPr>
                <w:rFonts w:ascii="宋体" w:hAnsi="宋体" w:cs="宋体" w:eastAsia="宋体" w:hint="default"/>
                <w:sz w:val="18"/>
                <w:szCs w:val="18"/>
              </w:rPr>
            </w:pPr>
            <w:r>
              <w:rPr>
                <w:rFonts w:ascii="宋体" w:hAnsi="宋体" w:cs="宋体" w:eastAsia="宋体" w:hint="default"/>
                <w:b/>
                <w:bCs/>
                <w:w w:val="95"/>
                <w:sz w:val="18"/>
                <w:szCs w:val="18"/>
              </w:rPr>
              <w:t>合</w:t>
              <w:tab/>
            </w:r>
            <w:r>
              <w:rPr>
                <w:rFonts w:ascii="宋体" w:hAnsi="宋体" w:cs="宋体" w:eastAsia="宋体" w:hint="default"/>
                <w:b/>
                <w:bCs/>
                <w:sz w:val="18"/>
                <w:szCs w:val="18"/>
              </w:rPr>
              <w:t>计</w:t>
            </w:r>
            <w:r>
              <w:rPr>
                <w:rFonts w:ascii="宋体" w:hAnsi="宋体" w:cs="宋体" w:eastAsia="宋体" w:hint="default"/>
                <w:sz w:val="18"/>
                <w:szCs w:val="18"/>
              </w:rPr>
            </w:r>
          </w:p>
        </w:tc>
        <w:tc>
          <w:tcPr>
            <w:tcW w:w="1596"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24,137,486.00</w:t>
            </w:r>
            <w:r>
              <w:rPr>
                <w:rFonts w:ascii="Times New Roman"/>
                <w:b/>
                <w:spacing w:val="-1"/>
                <w:sz w:val="18"/>
              </w:rPr>
            </w:r>
            <w:r>
              <w:rPr>
                <w:rFonts w:ascii="Times New Roman"/>
                <w:spacing w:val="-1"/>
                <w:sz w:val="18"/>
              </w:rPr>
            </w:r>
          </w:p>
          <w:p>
            <w:pPr>
              <w:pStyle w:val="TableParagraph"/>
              <w:spacing w:line="240" w:lineRule="auto" w:before="11"/>
              <w:ind w:right="0"/>
              <w:jc w:val="left"/>
              <w:rPr>
                <w:rFonts w:ascii="宋体" w:hAnsi="宋体" w:cs="宋体" w:eastAsia="宋体" w:hint="default"/>
                <w:sz w:val="3"/>
                <w:szCs w:val="3"/>
              </w:rPr>
            </w:pPr>
          </w:p>
          <w:p>
            <w:pPr>
              <w:pStyle w:val="TableParagraph"/>
              <w:spacing w:line="20" w:lineRule="exact"/>
              <w:ind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908595" cy="6096"/>
                  <wp:effectExtent l="0" t="0" r="0" b="0"/>
                  <wp:docPr id="21" name="image430.png" descr=""/>
                  <wp:cNvGraphicFramePr>
                    <a:graphicFrameLocks noChangeAspect="1"/>
                  </wp:cNvGraphicFramePr>
                  <a:graphic>
                    <a:graphicData uri="http://schemas.openxmlformats.org/drawingml/2006/picture">
                      <pic:pic>
                        <pic:nvPicPr>
                          <pic:cNvPr id="22" name="image430.png"/>
                          <pic:cNvPicPr/>
                        </pic:nvPicPr>
                        <pic:blipFill>
                          <a:blip r:embed="rId462" cstate="print"/>
                          <a:stretch>
                            <a:fillRect/>
                          </a:stretch>
                        </pic:blipFill>
                        <pic:spPr>
                          <a:xfrm>
                            <a:off x="0" y="0"/>
                            <a:ext cx="908595" cy="6096"/>
                          </a:xfrm>
                          <a:prstGeom prst="rect">
                            <a:avLst/>
                          </a:prstGeom>
                        </pic:spPr>
                      </pic:pic>
                    </a:graphicData>
                  </a:graphic>
                </wp:inline>
              </w:drawing>
            </w:r>
            <w:r>
              <w:rPr>
                <w:rFonts w:ascii="宋体" w:hAnsi="宋体" w:cs="宋体" w:eastAsia="宋体" w:hint="default"/>
                <w:sz w:val="2"/>
                <w:szCs w:val="2"/>
              </w:rPr>
            </w:r>
          </w:p>
        </w:tc>
        <w:tc>
          <w:tcPr>
            <w:tcW w:w="1599"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8"/>
                <w:szCs w:val="28"/>
              </w:rPr>
            </w:pPr>
          </w:p>
          <w:p>
            <w:pPr>
              <w:pStyle w:val="TableParagraph"/>
              <w:spacing w:line="20" w:lineRule="exact"/>
              <w:ind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009311" cy="6096"/>
                  <wp:effectExtent l="0" t="0" r="0" b="0"/>
                  <wp:docPr id="23" name="image431.png" descr=""/>
                  <wp:cNvGraphicFramePr>
                    <a:graphicFrameLocks noChangeAspect="1"/>
                  </wp:cNvGraphicFramePr>
                  <a:graphic>
                    <a:graphicData uri="http://schemas.openxmlformats.org/drawingml/2006/picture">
                      <pic:pic>
                        <pic:nvPicPr>
                          <pic:cNvPr id="24" name="image431.png"/>
                          <pic:cNvPicPr/>
                        </pic:nvPicPr>
                        <pic:blipFill>
                          <a:blip r:embed="rId463" cstate="print"/>
                          <a:stretch>
                            <a:fillRect/>
                          </a:stretch>
                        </pic:blipFill>
                        <pic:spPr>
                          <a:xfrm>
                            <a:off x="0" y="0"/>
                            <a:ext cx="1009311" cy="6096"/>
                          </a:xfrm>
                          <a:prstGeom prst="rect">
                            <a:avLst/>
                          </a:prstGeom>
                        </pic:spPr>
                      </pic:pic>
                    </a:graphicData>
                  </a:graphic>
                </wp:inline>
              </w:drawing>
            </w:r>
            <w:r>
              <w:rPr>
                <w:rFonts w:ascii="宋体" w:hAnsi="宋体" w:cs="宋体" w:eastAsia="宋体" w:hint="default"/>
                <w:sz w:val="2"/>
                <w:szCs w:val="2"/>
              </w:rPr>
            </w:r>
          </w:p>
        </w:tc>
        <w:tc>
          <w:tcPr>
            <w:tcW w:w="1598"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2"/>
              <w:jc w:val="righ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69.97</w:t>
            </w:r>
            <w:r>
              <w:rPr>
                <w:rFonts w:ascii="Times New Roman"/>
                <w:b/>
                <w:sz w:val="18"/>
              </w:rPr>
            </w:r>
            <w:r>
              <w:rPr>
                <w:rFonts w:ascii="Times New Roman"/>
                <w:sz w:val="18"/>
              </w:rPr>
            </w:r>
          </w:p>
        </w:tc>
      </w:tr>
    </w:tbl>
    <w:p>
      <w:pPr>
        <w:spacing w:line="240" w:lineRule="auto" w:before="9"/>
        <w:rPr>
          <w:rFonts w:ascii="宋体" w:hAnsi="宋体" w:cs="宋体" w:eastAsia="宋体" w:hint="default"/>
          <w:sz w:val="11"/>
          <w:szCs w:val="11"/>
        </w:rPr>
      </w:pPr>
    </w:p>
    <w:p>
      <w:pPr>
        <w:pStyle w:val="BodyText"/>
        <w:spacing w:line="240" w:lineRule="auto" w:before="36"/>
        <w:ind w:left="760" w:right="0"/>
        <w:jc w:val="left"/>
      </w:pPr>
      <w:r>
        <w:rPr/>
        <w:pict>
          <v:group style="position:absolute;margin-left:42.840012pt;margin-top:-70.076332pt;width:502.1pt;height:5.55pt;mso-position-horizontal-relative:page;mso-position-vertical-relative:paragraph;z-index:-1434184" coordorigin="857,-1402" coordsize="10042,111">
            <v:shape style="position:absolute;left:857;top:-1402;width:3827;height:110" type="#_x0000_t75" stroked="false">
              <v:imagedata r:id="rId458" o:title=""/>
            </v:shape>
            <v:shape style="position:absolute;left:4659;top:-1306;width:1610;height:14" type="#_x0000_t75" stroked="false">
              <v:imagedata r:id="rId464" o:title=""/>
            </v:shape>
            <v:shape style="position:absolute;left:6255;top:-1306;width:1455;height:14" type="#_x0000_t75" stroked="false">
              <v:imagedata r:id="rId459" o:title=""/>
            </v:shape>
            <v:shape style="position:absolute;left:7696;top:-1306;width:1613;height:14" type="#_x0000_t75" stroked="false">
              <v:imagedata r:id="rId465" o:title=""/>
            </v:shape>
            <v:shape style="position:absolute;left:9295;top:-1301;width:1603;height:10" type="#_x0000_t75" stroked="false">
              <v:imagedata r:id="rId453" o:title=""/>
            </v:shape>
            <w10:wrap type="none"/>
          </v:group>
        </w:pict>
      </w:r>
      <w:r>
        <w:rPr/>
        <w:pict>
          <v:group style="position:absolute;margin-left:42.839996pt;margin-top:-51.11636pt;width:502.1pt;height:5.55pt;mso-position-horizontal-relative:page;mso-position-vertical-relative:paragraph;z-index:-1434160" coordorigin="857,-1022" coordsize="10042,111">
            <v:shape style="position:absolute;left:857;top:-1022;width:3827;height:110" type="#_x0000_t75" stroked="false">
              <v:imagedata r:id="rId458" o:title=""/>
            </v:shape>
            <v:shape style="position:absolute;left:4659;top:-926;width:1610;height:14" type="#_x0000_t75" stroked="false">
              <v:imagedata r:id="rId466" o:title=""/>
            </v:shape>
            <v:shape style="position:absolute;left:6255;top:-926;width:1455;height:14" type="#_x0000_t75" stroked="false">
              <v:imagedata r:id="rId459" o:title=""/>
            </v:shape>
            <v:shape style="position:absolute;left:7696;top:-926;width:1613;height:14" type="#_x0000_t75" stroked="false">
              <v:imagedata r:id="rId467" o:title=""/>
            </v:shape>
            <v:shape style="position:absolute;left:9295;top:-922;width:1603;height:10" type="#_x0000_t75" stroked="false">
              <v:imagedata r:id="rId461" o:title=""/>
            </v:shape>
            <w10:wrap type="none"/>
          </v:group>
        </w:pict>
      </w:r>
      <w:r>
        <w:rPr/>
        <w:pict>
          <v:group style="position:absolute;margin-left:42.839996pt;margin-top:-32.156330pt;width:502.1pt;height:5.55pt;mso-position-horizontal-relative:page;mso-position-vertical-relative:paragraph;z-index:-1434136" coordorigin="857,-643" coordsize="10042,111">
            <v:shape style="position:absolute;left:857;top:-643;width:3827;height:110" type="#_x0000_t75" stroked="false">
              <v:imagedata r:id="rId455" o:title=""/>
            </v:shape>
            <v:shape style="position:absolute;left:4659;top:-547;width:1610;height:14" type="#_x0000_t75" stroked="false">
              <v:imagedata r:id="rId468" o:title=""/>
            </v:shape>
            <v:shape style="position:absolute;left:6255;top:-547;width:1455;height:14" type="#_x0000_t75" stroked="false">
              <v:imagedata r:id="rId469" o:title=""/>
            </v:shape>
            <v:shape style="position:absolute;left:7696;top:-547;width:1613;height:14" type="#_x0000_t75" stroked="false">
              <v:imagedata r:id="rId470" o:title=""/>
            </v:shape>
            <v:shape style="position:absolute;left:9295;top:-542;width:1603;height:10" type="#_x0000_t75" stroked="false">
              <v:imagedata r:id="rId453" o:title=""/>
            </v:shape>
            <w10:wrap type="none"/>
          </v:group>
        </w:pict>
      </w:r>
      <w:r>
        <w:rPr/>
        <w:pict>
          <v:group style="position:absolute;margin-left:43.080002pt;margin-top:-8.156321pt;width:269.95pt;height:.5pt;mso-position-horizontal-relative:page;mso-position-vertical-relative:paragraph;z-index:-1434112" coordorigin="862,-163" coordsize="5399,10">
            <v:shape style="position:absolute;left:862;top:-163;width:10;height:10" type="#_x0000_t75" stroked="false">
              <v:imagedata r:id="rId471" o:title=""/>
            </v:shape>
            <v:shape style="position:absolute;left:871;top:-163;width:5389;height:10" type="#_x0000_t75" stroked="false">
              <v:imagedata r:id="rId457" o:title=""/>
            </v:shape>
            <w10:wrap type="none"/>
          </v:group>
        </w:pict>
      </w:r>
      <w:r>
        <w:rPr/>
        <w:pict>
          <v:shape style="position:absolute;margin-left:465.459991pt;margin-top:-8.156321pt;width:79.92331pt;height:.48pt;mso-position-horizontal-relative:page;mso-position-vertical-relative:paragraph;z-index:8368" type="#_x0000_t75" stroked="false">
            <v:imagedata r:id="rId100" o:title=""/>
          </v:shape>
        </w:pict>
      </w:r>
      <w:r>
        <w:rPr/>
        <w:t>（</w:t>
      </w:r>
      <w:r>
        <w:rPr>
          <w:rFonts w:ascii="Times New Roman" w:hAnsi="Times New Roman" w:cs="Times New Roman" w:eastAsia="Times New Roman" w:hint="default"/>
        </w:rPr>
        <w:t>4</w:t>
      </w:r>
      <w:r>
        <w:rPr/>
        <w:t>）无应收关联方账款情况。</w:t>
      </w:r>
    </w:p>
    <w:p>
      <w:pPr>
        <w:spacing w:line="240" w:lineRule="auto" w:before="9"/>
        <w:rPr>
          <w:rFonts w:ascii="宋体" w:hAnsi="宋体" w:cs="宋体" w:eastAsia="宋体" w:hint="default"/>
          <w:sz w:val="20"/>
          <w:szCs w:val="20"/>
        </w:rPr>
      </w:pPr>
    </w:p>
    <w:p>
      <w:pPr>
        <w:pStyle w:val="Heading9"/>
        <w:spacing w:line="240" w:lineRule="auto"/>
        <w:ind w:right="0"/>
        <w:jc w:val="left"/>
        <w:rPr>
          <w:b w:val="0"/>
          <w:bCs w:val="0"/>
        </w:rPr>
      </w:pPr>
      <w:r>
        <w:rPr>
          <w:rFonts w:ascii="Times New Roman" w:hAnsi="Times New Roman" w:cs="Times New Roman" w:eastAsia="Times New Roman" w:hint="default"/>
        </w:rPr>
        <w:t>6</w:t>
      </w:r>
      <w:r>
        <w:rPr/>
        <w:t>、预付款项</w:t>
      </w:r>
      <w:r>
        <w:rPr>
          <w:b w:val="0"/>
          <w:bCs w:val="0"/>
        </w:rPr>
      </w:r>
    </w:p>
    <w:p>
      <w:pPr>
        <w:pStyle w:val="BodyText"/>
        <w:spacing w:line="240" w:lineRule="auto" w:before="115"/>
        <w:ind w:left="654" w:right="0"/>
        <w:jc w:val="left"/>
      </w:pPr>
      <w:r>
        <w:rPr/>
        <w:pict>
          <v:group style="position:absolute;margin-left:85.944pt;margin-top:49.933655pt;width:36pt;height:.1pt;mso-position-horizontal-relative:page;mso-position-vertical-relative:paragraph;z-index:-1434064" coordorigin="1719,999" coordsize="720,2">
            <v:shape style="position:absolute;left:1719;top:999;width:720;height:2" coordorigin="1719,999" coordsize="720,0" path="m1719,999l2439,999e" filled="false" stroked="true" strokeweight=".48004pt" strokecolor="#000000">
              <v:path arrowok="t"/>
            </v:shape>
            <w10:wrap type="none"/>
          </v:group>
        </w:pict>
      </w:r>
      <w:r>
        <w:rPr/>
        <w:t>（</w:t>
      </w:r>
      <w:r>
        <w:rPr>
          <w:rFonts w:ascii="Times New Roman" w:hAnsi="Times New Roman" w:cs="Times New Roman" w:eastAsia="Times New Roman" w:hint="default"/>
        </w:rPr>
        <w:t>1</w:t>
      </w:r>
      <w:r>
        <w:rPr/>
        <w:t>）预付款项按账龄列示</w:t>
      </w:r>
    </w:p>
    <w:p>
      <w:pPr>
        <w:spacing w:line="240" w:lineRule="auto" w:before="3"/>
        <w:rPr>
          <w:rFonts w:ascii="宋体" w:hAnsi="宋体" w:cs="宋体" w:eastAsia="宋体" w:hint="default"/>
          <w:sz w:val="6"/>
          <w:szCs w:val="6"/>
        </w:rPr>
      </w:pPr>
    </w:p>
    <w:p>
      <w:pPr>
        <w:spacing w:line="1672" w:lineRule="exact"/>
        <w:ind w:left="272"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91.4pt;height:83.65pt;mso-position-horizontal-relative:char;mso-position-vertical-relative:line" coordorigin="0,0" coordsize="9828,1673">
            <v:shape style="position:absolute;left:5;top:0;width:10;height:10" type="#_x0000_t75" stroked="false">
              <v:imagedata r:id="rId471" o:title=""/>
            </v:shape>
            <v:shape style="position:absolute;left:0;top:0;width:2122;height:10" type="#_x0000_t75" stroked="false">
              <v:imagedata r:id="rId36" o:title=""/>
            </v:shape>
            <v:shape style="position:absolute;left:2117;top:0;width:3625;height:10" type="#_x0000_t75" stroked="false">
              <v:imagedata r:id="rId472" o:title=""/>
            </v:shape>
            <v:shape style="position:absolute;left:5737;top:0;width:4085;height:10" type="#_x0000_t75" stroked="false">
              <v:imagedata r:id="rId473" o:title=""/>
            </v:shape>
            <v:group style="position:absolute;left:9813;top:5;width:10;height:2" coordorigin="9813,5" coordsize="10,2">
              <v:shape style="position:absolute;left:9813;top:5;width:10;height:2" coordorigin="9813,5" coordsize="10,0" path="m9813,5l9823,5e" filled="false" stroked="true" strokeweight=".48004pt" strokecolor="#000000">
                <v:path arrowok="t"/>
              </v:shape>
            </v:group>
            <v:group style="position:absolute;left:5;top:10;width:10;height:20" coordorigin="5,10" coordsize="10,20">
              <v:shape style="position:absolute;left:5;top:10;width:10;height:20" coordorigin="5,10" coordsize="10,20" path="m5,29l14,29,14,10,5,10,5,29xe" filled="true" fillcolor="#000000" stroked="false">
                <v:path arrowok="t"/>
                <v:fill type="solid"/>
              </v:shape>
            </v:group>
            <v:group style="position:absolute;left:5;top:29;width:10;height:20" coordorigin="5,29" coordsize="10,20">
              <v:shape style="position:absolute;left:5;top:29;width:10;height:20" coordorigin="5,29" coordsize="10,20" path="m5,48l14,48,14,29,5,29,5,48xe" filled="true" fillcolor="#000000" stroked="false">
                <v:path arrowok="t"/>
                <v:fill type="solid"/>
              </v:shape>
            </v:group>
            <v:group style="position:absolute;left:5;top:48;width:10;height:20" coordorigin="5,48" coordsize="10,20">
              <v:shape style="position:absolute;left:5;top:48;width:10;height:20" coordorigin="5,48" coordsize="10,20" path="m5,67l14,67,14,48,5,48,5,67xe" filled="true" fillcolor="#000000" stroked="false">
                <v:path arrowok="t"/>
                <v:fill type="solid"/>
              </v:shape>
            </v:group>
            <v:group style="position:absolute;left:5;top:67;width:10;height:20" coordorigin="5,67" coordsize="10,20">
              <v:shape style="position:absolute;left:5;top:67;width:10;height:20" coordorigin="5,67" coordsize="10,20" path="m5,86l14,86,14,67,5,67,5,86xe" filled="true" fillcolor="#000000" stroked="false">
                <v:path arrowok="t"/>
                <v:fill type="solid"/>
              </v:shape>
            </v:group>
            <v:group style="position:absolute;left:5;top:86;width:10;height:20" coordorigin="5,86" coordsize="10,20">
              <v:shape style="position:absolute;left:5;top:86;width:10;height:20" coordorigin="5,86" coordsize="10,20" path="m5,106l14,106,14,86,5,86,5,106xe" filled="true" fillcolor="#000000" stroked="false">
                <v:path arrowok="t"/>
                <v:fill type="solid"/>
              </v:shape>
            </v:group>
            <v:group style="position:absolute;left:5;top:106;width:10;height:20" coordorigin="5,106" coordsize="10,20">
              <v:shape style="position:absolute;left:5;top:106;width:10;height:20" coordorigin="5,106" coordsize="10,20" path="m5,125l14,125,14,106,5,106,5,125xe" filled="true" fillcolor="#000000" stroked="false">
                <v:path arrowok="t"/>
                <v:fill type="solid"/>
              </v:shape>
            </v:group>
            <v:group style="position:absolute;left:5;top:125;width:10;height:20" coordorigin="5,125" coordsize="10,20">
              <v:shape style="position:absolute;left:5;top:125;width:10;height:20" coordorigin="5,125" coordsize="10,20" path="m5,144l14,144,14,125,5,125,5,144xe" filled="true" fillcolor="#000000" stroked="false">
                <v:path arrowok="t"/>
                <v:fill type="solid"/>
              </v:shape>
            </v:group>
            <v:group style="position:absolute;left:5;top:144;width:10;height:20" coordorigin="5,144" coordsize="10,20">
              <v:shape style="position:absolute;left:5;top:144;width:10;height:20" coordorigin="5,144" coordsize="10,20" path="m5,163l14,163,14,144,5,144,5,163xe" filled="true" fillcolor="#000000" stroked="false">
                <v:path arrowok="t"/>
                <v:fill type="solid"/>
              </v:shape>
            </v:group>
            <v:group style="position:absolute;left:5;top:163;width:10;height:20" coordorigin="5,163" coordsize="10,20">
              <v:shape style="position:absolute;left:5;top:163;width:10;height:20" coordorigin="5,163" coordsize="10,20" path="m5,182l14,182,14,163,5,163,5,182xe" filled="true" fillcolor="#000000" stroked="false">
                <v:path arrowok="t"/>
                <v:fill type="solid"/>
              </v:shape>
            </v:group>
            <v:group style="position:absolute;left:5;top:182;width:10;height:20" coordorigin="5,182" coordsize="10,20">
              <v:shape style="position:absolute;left:5;top:182;width:10;height:20" coordorigin="5,182" coordsize="10,20" path="m5,202l14,202,14,182,5,182,5,202xe" filled="true" fillcolor="#000000" stroked="false">
                <v:path arrowok="t"/>
                <v:fill type="solid"/>
              </v:shape>
            </v:group>
            <v:group style="position:absolute;left:5;top:202;width:10;height:20" coordorigin="5,202" coordsize="10,20">
              <v:shape style="position:absolute;left:5;top:202;width:10;height:20" coordorigin="5,202" coordsize="10,20" path="m5,221l14,221,14,202,5,202,5,221xe" filled="true" fillcolor="#000000" stroked="false">
                <v:path arrowok="t"/>
                <v:fill type="solid"/>
              </v:shape>
            </v:group>
            <v:group style="position:absolute;left:5;top:221;width:10;height:20" coordorigin="5,221" coordsize="10,20">
              <v:shape style="position:absolute;left:5;top:221;width:10;height:20" coordorigin="5,221" coordsize="10,20" path="m5,240l14,240,14,221,5,221,5,240xe" filled="true" fillcolor="#000000" stroked="false">
                <v:path arrowok="t"/>
                <v:fill type="solid"/>
              </v:shape>
            </v:group>
            <v:group style="position:absolute;left:5;top:240;width:10;height:20" coordorigin="5,240" coordsize="10,20">
              <v:shape style="position:absolute;left:5;top:240;width:10;height:20" coordorigin="5,240" coordsize="10,20" path="m5,259l14,259,14,240,5,240,5,259xe" filled="true" fillcolor="#000000" stroked="false">
                <v:path arrowok="t"/>
                <v:fill type="solid"/>
              </v:shape>
            </v:group>
            <v:group style="position:absolute;left:5;top:259;width:10;height:20" coordorigin="5,259" coordsize="10,20">
              <v:shape style="position:absolute;left:5;top:259;width:10;height:20" coordorigin="5,259" coordsize="10,20" path="m5,278l14,278,14,259,5,259,5,278xe" filled="true" fillcolor="#000000" stroked="false">
                <v:path arrowok="t"/>
                <v:fill type="solid"/>
              </v:shape>
            </v:group>
            <v:group style="position:absolute;left:5;top:278;width:10;height:20" coordorigin="5,278" coordsize="10,20">
              <v:shape style="position:absolute;left:5;top:278;width:10;height:20" coordorigin="5,278" coordsize="10,20" path="m5,298l14,298,14,278,5,278,5,298xe" filled="true" fillcolor="#000000" stroked="false">
                <v:path arrowok="t"/>
                <v:fill type="solid"/>
              </v:shape>
            </v:group>
            <v:group style="position:absolute;left:5;top:298;width:10;height:20" coordorigin="5,298" coordsize="10,20">
              <v:shape style="position:absolute;left:5;top:298;width:10;height:20" coordorigin="5,298" coordsize="10,20" path="m5,317l14,317,14,298,5,298,5,317xe" filled="true" fillcolor="#000000" stroked="false">
                <v:path arrowok="t"/>
                <v:fill type="solid"/>
              </v:shape>
            </v:group>
            <v:group style="position:absolute;left:5;top:317;width:10;height:20" coordorigin="5,317" coordsize="10,20">
              <v:shape style="position:absolute;left:5;top:317;width:10;height:20" coordorigin="5,317" coordsize="10,20" path="m5,336l14,336,14,317,5,317,5,336xe" filled="true" fillcolor="#000000" stroked="false">
                <v:path arrowok="t"/>
                <v:fill type="solid"/>
              </v:shape>
            </v:group>
            <v:group style="position:absolute;left:5;top:336;width:10;height:20" coordorigin="5,336" coordsize="10,20">
              <v:shape style="position:absolute;left:5;top:336;width:10;height:20" coordorigin="5,336" coordsize="10,20" path="m5,355l14,355,14,336,5,336,5,355xe" filled="true" fillcolor="#000000" stroked="false">
                <v:path arrowok="t"/>
                <v:fill type="solid"/>
              </v:shape>
            </v:group>
            <v:group style="position:absolute;left:5;top:355;width:10;height:20" coordorigin="5,355" coordsize="10,20">
              <v:shape style="position:absolute;left:5;top:355;width:10;height:20" coordorigin="5,355" coordsize="10,20" path="m5,374l14,374,14,355,5,355,5,374xe" filled="true" fillcolor="#000000" stroked="false">
                <v:path arrowok="t"/>
                <v:fill type="solid"/>
              </v:shape>
            </v:group>
            <v:group style="position:absolute;left:5;top:374;width:10;height:20" coordorigin="5,374" coordsize="10,20">
              <v:shape style="position:absolute;left:5;top:374;width:10;height:20" coordorigin="5,374" coordsize="10,20" path="m5,394l14,394,14,374,5,374,5,394xe" filled="true" fillcolor="#000000" stroked="false">
                <v:path arrowok="t"/>
                <v:fill type="solid"/>
              </v:shape>
            </v:group>
            <v:group style="position:absolute;left:5;top:394;width:10;height:20" coordorigin="5,394" coordsize="10,20">
              <v:shape style="position:absolute;left:5;top:394;width:10;height:20" coordorigin="5,394" coordsize="10,20" path="m5,413l14,413,14,394,5,394,5,413xe" filled="true" fillcolor="#000000" stroked="false">
                <v:path arrowok="t"/>
                <v:fill type="solid"/>
              </v:shape>
              <v:shape style="position:absolute;left:5;top:413;width:10;height:2" type="#_x0000_t75" stroked="false">
                <v:imagedata r:id="rId471" o:title=""/>
              </v:shape>
            </v:group>
            <v:group style="position:absolute;left:2122;top:10;width:10;height:20" coordorigin="2122,10" coordsize="10,20">
              <v:shape style="position:absolute;left:2122;top:10;width:10;height:20" coordorigin="2122,10" coordsize="10,20" path="m2122,29l2132,29,2132,10,2122,10,2122,29xe" filled="true" fillcolor="#000000" stroked="false">
                <v:path arrowok="t"/>
                <v:fill type="solid"/>
              </v:shape>
            </v:group>
            <v:group style="position:absolute;left:2122;top:29;width:10;height:20" coordorigin="2122,29" coordsize="10,20">
              <v:shape style="position:absolute;left:2122;top:29;width:10;height:20" coordorigin="2122,29" coordsize="10,20" path="m2122,48l2132,48,2132,29,2122,29,2122,48xe" filled="true" fillcolor="#000000" stroked="false">
                <v:path arrowok="t"/>
                <v:fill type="solid"/>
              </v:shape>
            </v:group>
            <v:group style="position:absolute;left:2122;top:48;width:10;height:20" coordorigin="2122,48" coordsize="10,20">
              <v:shape style="position:absolute;left:2122;top:48;width:10;height:20" coordorigin="2122,48" coordsize="10,20" path="m2122,67l2132,67,2132,48,2122,48,2122,67xe" filled="true" fillcolor="#000000" stroked="false">
                <v:path arrowok="t"/>
                <v:fill type="solid"/>
              </v:shape>
            </v:group>
            <v:group style="position:absolute;left:2122;top:67;width:10;height:20" coordorigin="2122,67" coordsize="10,20">
              <v:shape style="position:absolute;left:2122;top:67;width:10;height:20" coordorigin="2122,67" coordsize="10,20" path="m2122,86l2132,86,2132,67,2122,67,2122,86xe" filled="true" fillcolor="#000000" stroked="false">
                <v:path arrowok="t"/>
                <v:fill type="solid"/>
              </v:shape>
            </v:group>
            <v:group style="position:absolute;left:2122;top:86;width:10;height:20" coordorigin="2122,86" coordsize="10,20">
              <v:shape style="position:absolute;left:2122;top:86;width:10;height:20" coordorigin="2122,86" coordsize="10,20" path="m2122,106l2132,106,2132,86,2122,86,2122,106xe" filled="true" fillcolor="#000000" stroked="false">
                <v:path arrowok="t"/>
                <v:fill type="solid"/>
              </v:shape>
            </v:group>
            <v:group style="position:absolute;left:2122;top:106;width:10;height:20" coordorigin="2122,106" coordsize="10,20">
              <v:shape style="position:absolute;left:2122;top:106;width:10;height:20" coordorigin="2122,106" coordsize="10,20" path="m2122,125l2132,125,2132,106,2122,106,2122,125xe" filled="true" fillcolor="#000000" stroked="false">
                <v:path arrowok="t"/>
                <v:fill type="solid"/>
              </v:shape>
            </v:group>
            <v:group style="position:absolute;left:2122;top:125;width:10;height:20" coordorigin="2122,125" coordsize="10,20">
              <v:shape style="position:absolute;left:2122;top:125;width:10;height:20" coordorigin="2122,125" coordsize="10,20" path="m2122,144l2132,144,2132,125,2122,125,2122,144xe" filled="true" fillcolor="#000000" stroked="false">
                <v:path arrowok="t"/>
                <v:fill type="solid"/>
              </v:shape>
            </v:group>
            <v:group style="position:absolute;left:2122;top:144;width:10;height:20" coordorigin="2122,144" coordsize="10,20">
              <v:shape style="position:absolute;left:2122;top:144;width:10;height:20" coordorigin="2122,144" coordsize="10,20" path="m2122,163l2132,163,2132,144,2122,144,2122,163xe" filled="true" fillcolor="#000000" stroked="false">
                <v:path arrowok="t"/>
                <v:fill type="solid"/>
              </v:shape>
            </v:group>
            <v:group style="position:absolute;left:2122;top:163;width:10;height:20" coordorigin="2122,163" coordsize="10,20">
              <v:shape style="position:absolute;left:2122;top:163;width:10;height:20" coordorigin="2122,163" coordsize="10,20" path="m2122,182l2132,182,2132,163,2122,163,2122,182xe" filled="true" fillcolor="#000000" stroked="false">
                <v:path arrowok="t"/>
                <v:fill type="solid"/>
              </v:shape>
            </v:group>
            <v:group style="position:absolute;left:2122;top:182;width:10;height:20" coordorigin="2122,182" coordsize="10,20">
              <v:shape style="position:absolute;left:2122;top:182;width:10;height:20" coordorigin="2122,182" coordsize="10,20" path="m2122,202l2132,202,2132,182,2122,182,2122,202xe" filled="true" fillcolor="#000000" stroked="false">
                <v:path arrowok="t"/>
                <v:fill type="solid"/>
              </v:shape>
            </v:group>
            <v:group style="position:absolute;left:2122;top:202;width:10;height:20" coordorigin="2122,202" coordsize="10,20">
              <v:shape style="position:absolute;left:2122;top:202;width:10;height:20" coordorigin="2122,202" coordsize="10,20" path="m2122,221l2132,221,2132,202,2122,202,2122,221xe" filled="true" fillcolor="#000000" stroked="false">
                <v:path arrowok="t"/>
                <v:fill type="solid"/>
              </v:shape>
            </v:group>
            <v:group style="position:absolute;left:2122;top:221;width:10;height:20" coordorigin="2122,221" coordsize="10,20">
              <v:shape style="position:absolute;left:2122;top:221;width:10;height:20" coordorigin="2122,221" coordsize="10,20" path="m2122,240l2132,240,2132,221,2122,221,2122,240xe" filled="true" fillcolor="#000000" stroked="false">
                <v:path arrowok="t"/>
                <v:fill type="solid"/>
              </v:shape>
            </v:group>
            <v:group style="position:absolute;left:2122;top:240;width:10;height:20" coordorigin="2122,240" coordsize="10,20">
              <v:shape style="position:absolute;left:2122;top:240;width:10;height:20" coordorigin="2122,240" coordsize="10,20" path="m2122,259l2132,259,2132,240,2122,240,2122,259xe" filled="true" fillcolor="#000000" stroked="false">
                <v:path arrowok="t"/>
                <v:fill type="solid"/>
              </v:shape>
            </v:group>
            <v:group style="position:absolute;left:2122;top:259;width:10;height:20" coordorigin="2122,259" coordsize="10,20">
              <v:shape style="position:absolute;left:2122;top:259;width:10;height:20" coordorigin="2122,259" coordsize="10,20" path="m2122,278l2132,278,2132,259,2122,259,2122,278xe" filled="true" fillcolor="#000000" stroked="false">
                <v:path arrowok="t"/>
                <v:fill type="solid"/>
              </v:shape>
            </v:group>
            <v:group style="position:absolute;left:2122;top:278;width:10;height:20" coordorigin="2122,278" coordsize="10,20">
              <v:shape style="position:absolute;left:2122;top:278;width:10;height:20" coordorigin="2122,278" coordsize="10,20" path="m2122,298l2132,298,2132,278,2122,278,2122,298xe" filled="true" fillcolor="#000000" stroked="false">
                <v:path arrowok="t"/>
                <v:fill type="solid"/>
              </v:shape>
            </v:group>
            <v:group style="position:absolute;left:2122;top:298;width:10;height:20" coordorigin="2122,298" coordsize="10,20">
              <v:shape style="position:absolute;left:2122;top:298;width:10;height:20" coordorigin="2122,298" coordsize="10,20" path="m2122,317l2132,317,2132,298,2122,298,2122,317xe" filled="true" fillcolor="#000000" stroked="false">
                <v:path arrowok="t"/>
                <v:fill type="solid"/>
              </v:shape>
            </v:group>
            <v:group style="position:absolute;left:5742;top:10;width:10;height:20" coordorigin="5742,10" coordsize="10,20">
              <v:shape style="position:absolute;left:5742;top:10;width:10;height:20" coordorigin="5742,10" coordsize="10,20" path="m5742,29l5752,29,5752,10,5742,10,5742,29xe" filled="true" fillcolor="#000000" stroked="false">
                <v:path arrowok="t"/>
                <v:fill type="solid"/>
              </v:shape>
            </v:group>
            <v:group style="position:absolute;left:5742;top:29;width:10;height:20" coordorigin="5742,29" coordsize="10,20">
              <v:shape style="position:absolute;left:5742;top:29;width:10;height:20" coordorigin="5742,29" coordsize="10,20" path="m5742,48l5752,48,5752,29,5742,29,5742,48xe" filled="true" fillcolor="#000000" stroked="false">
                <v:path arrowok="t"/>
                <v:fill type="solid"/>
              </v:shape>
            </v:group>
            <v:group style="position:absolute;left:5742;top:48;width:10;height:20" coordorigin="5742,48" coordsize="10,20">
              <v:shape style="position:absolute;left:5742;top:48;width:10;height:20" coordorigin="5742,48" coordsize="10,20" path="m5742,67l5752,67,5752,48,5742,48,5742,67xe" filled="true" fillcolor="#000000" stroked="false">
                <v:path arrowok="t"/>
                <v:fill type="solid"/>
              </v:shape>
            </v:group>
            <v:group style="position:absolute;left:5742;top:67;width:10;height:20" coordorigin="5742,67" coordsize="10,20">
              <v:shape style="position:absolute;left:5742;top:67;width:10;height:20" coordorigin="5742,67" coordsize="10,20" path="m5742,86l5752,86,5752,67,5742,67,5742,86xe" filled="true" fillcolor="#000000" stroked="false">
                <v:path arrowok="t"/>
                <v:fill type="solid"/>
              </v:shape>
            </v:group>
            <v:group style="position:absolute;left:5742;top:86;width:10;height:20" coordorigin="5742,86" coordsize="10,20">
              <v:shape style="position:absolute;left:5742;top:86;width:10;height:20" coordorigin="5742,86" coordsize="10,20" path="m5742,106l5752,106,5752,86,5742,86,5742,106xe" filled="true" fillcolor="#000000" stroked="false">
                <v:path arrowok="t"/>
                <v:fill type="solid"/>
              </v:shape>
            </v:group>
            <v:group style="position:absolute;left:5742;top:106;width:10;height:20" coordorigin="5742,106" coordsize="10,20">
              <v:shape style="position:absolute;left:5742;top:106;width:10;height:20" coordorigin="5742,106" coordsize="10,20" path="m5742,125l5752,125,5752,106,5742,106,5742,125xe" filled="true" fillcolor="#000000" stroked="false">
                <v:path arrowok="t"/>
                <v:fill type="solid"/>
              </v:shape>
            </v:group>
            <v:group style="position:absolute;left:5742;top:125;width:10;height:20" coordorigin="5742,125" coordsize="10,20">
              <v:shape style="position:absolute;left:5742;top:125;width:10;height:20" coordorigin="5742,125" coordsize="10,20" path="m5742,144l5752,144,5752,125,5742,125,5742,144xe" filled="true" fillcolor="#000000" stroked="false">
                <v:path arrowok="t"/>
                <v:fill type="solid"/>
              </v:shape>
            </v:group>
            <v:group style="position:absolute;left:5742;top:144;width:10;height:20" coordorigin="5742,144" coordsize="10,20">
              <v:shape style="position:absolute;left:5742;top:144;width:10;height:20" coordorigin="5742,144" coordsize="10,20" path="m5742,163l5752,163,5752,144,5742,144,5742,163xe" filled="true" fillcolor="#000000" stroked="false">
                <v:path arrowok="t"/>
                <v:fill type="solid"/>
              </v:shape>
            </v:group>
            <v:group style="position:absolute;left:5742;top:163;width:10;height:20" coordorigin="5742,163" coordsize="10,20">
              <v:shape style="position:absolute;left:5742;top:163;width:10;height:20" coordorigin="5742,163" coordsize="10,20" path="m5742,182l5752,182,5752,163,5742,163,5742,182xe" filled="true" fillcolor="#000000" stroked="false">
                <v:path arrowok="t"/>
                <v:fill type="solid"/>
              </v:shape>
            </v:group>
            <v:group style="position:absolute;left:5742;top:182;width:10;height:20" coordorigin="5742,182" coordsize="10,20">
              <v:shape style="position:absolute;left:5742;top:182;width:10;height:20" coordorigin="5742,182" coordsize="10,20" path="m5742,202l5752,202,5752,182,5742,182,5742,202xe" filled="true" fillcolor="#000000" stroked="false">
                <v:path arrowok="t"/>
                <v:fill type="solid"/>
              </v:shape>
            </v:group>
            <v:group style="position:absolute;left:5742;top:202;width:10;height:20" coordorigin="5742,202" coordsize="10,20">
              <v:shape style="position:absolute;left:5742;top:202;width:10;height:20" coordorigin="5742,202" coordsize="10,20" path="m5742,221l5752,221,5752,202,5742,202,5742,221xe" filled="true" fillcolor="#000000" stroked="false">
                <v:path arrowok="t"/>
                <v:fill type="solid"/>
              </v:shape>
            </v:group>
            <v:group style="position:absolute;left:5742;top:221;width:10;height:20" coordorigin="5742,221" coordsize="10,20">
              <v:shape style="position:absolute;left:5742;top:221;width:10;height:20" coordorigin="5742,221" coordsize="10,20" path="m5742,240l5752,240,5752,221,5742,221,5742,240xe" filled="true" fillcolor="#000000" stroked="false">
                <v:path arrowok="t"/>
                <v:fill type="solid"/>
              </v:shape>
            </v:group>
            <v:group style="position:absolute;left:5742;top:240;width:10;height:20" coordorigin="5742,240" coordsize="10,20">
              <v:shape style="position:absolute;left:5742;top:240;width:10;height:20" coordorigin="5742,240" coordsize="10,20" path="m5742,259l5752,259,5752,240,5742,240,5742,259xe" filled="true" fillcolor="#000000" stroked="false">
                <v:path arrowok="t"/>
                <v:fill type="solid"/>
              </v:shape>
            </v:group>
            <v:group style="position:absolute;left:5742;top:259;width:10;height:20" coordorigin="5742,259" coordsize="10,20">
              <v:shape style="position:absolute;left:5742;top:259;width:10;height:20" coordorigin="5742,259" coordsize="10,20" path="m5742,278l5752,278,5752,259,5742,259,5742,278xe" filled="true" fillcolor="#000000" stroked="false">
                <v:path arrowok="t"/>
                <v:fill type="solid"/>
              </v:shape>
            </v:group>
            <v:group style="position:absolute;left:5742;top:278;width:10;height:20" coordorigin="5742,278" coordsize="10,20">
              <v:shape style="position:absolute;left:5742;top:278;width:10;height:20" coordorigin="5742,278" coordsize="10,20" path="m5742,298l5752,298,5752,278,5742,278,5742,298xe" filled="true" fillcolor="#000000" stroked="false">
                <v:path arrowok="t"/>
                <v:fill type="solid"/>
              </v:shape>
            </v:group>
            <v:group style="position:absolute;left:5742;top:298;width:10;height:20" coordorigin="5742,298" coordsize="10,20">
              <v:shape style="position:absolute;left:5742;top:298;width:10;height:20" coordorigin="5742,298" coordsize="10,20" path="m5742,317l5752,317,5752,298,5742,298,5742,317xe" filled="true" fillcolor="#000000" stroked="false">
                <v:path arrowok="t"/>
                <v:fill type="solid"/>
              </v:shape>
            </v:group>
            <v:group style="position:absolute;left:5742;top:317;width:10;height:20" coordorigin="5742,317" coordsize="10,20">
              <v:shape style="position:absolute;left:5742;top:317;width:10;height:20" coordorigin="5742,317" coordsize="10,20" path="m5742,336l5752,336,5752,317,5742,317,5742,336xe" filled="true" fillcolor="#000000" stroked="false">
                <v:path arrowok="t"/>
                <v:fill type="solid"/>
              </v:shape>
            </v:group>
            <v:group style="position:absolute;left:5742;top:336;width:10;height:20" coordorigin="5742,336" coordsize="10,20">
              <v:shape style="position:absolute;left:5742;top:336;width:10;height:20" coordorigin="5742,336" coordsize="10,20" path="m5742,355l5752,355,5752,336,5742,336,5742,355xe" filled="true" fillcolor="#000000" stroked="false">
                <v:path arrowok="t"/>
                <v:fill type="solid"/>
              </v:shape>
            </v:group>
            <v:group style="position:absolute;left:5742;top:355;width:10;height:20" coordorigin="5742,355" coordsize="10,20">
              <v:shape style="position:absolute;left:5742;top:355;width:10;height:20" coordorigin="5742,355" coordsize="10,20" path="m5742,374l5752,374,5752,355,5742,355,5742,374xe" filled="true" fillcolor="#000000" stroked="false">
                <v:path arrowok="t"/>
                <v:fill type="solid"/>
              </v:shape>
            </v:group>
            <v:group style="position:absolute;left:5742;top:374;width:10;height:20" coordorigin="5742,374" coordsize="10,20">
              <v:shape style="position:absolute;left:5742;top:374;width:10;height:20" coordorigin="5742,374" coordsize="10,20" path="m5742,394l5752,394,5752,374,5742,374,5742,394xe" filled="true" fillcolor="#000000" stroked="false">
                <v:path arrowok="t"/>
                <v:fill type="solid"/>
              </v:shape>
            </v:group>
            <v:group style="position:absolute;left:5742;top:394;width:10;height:20" coordorigin="5742,394" coordsize="10,20">
              <v:shape style="position:absolute;left:5742;top:394;width:10;height:20" coordorigin="5742,394" coordsize="10,20" path="m5742,413l5752,413,5752,394,5742,394,5742,413xe" filled="true" fillcolor="#000000" stroked="false">
                <v:path arrowok="t"/>
                <v:fill type="solid"/>
              </v:shape>
            </v:group>
            <v:group style="position:absolute;left:9813;top:10;width:10;height:20" coordorigin="9813,10" coordsize="10,20">
              <v:shape style="position:absolute;left:9813;top:10;width:10;height:20" coordorigin="9813,10" coordsize="10,20" path="m9813,29l9823,29,9823,10,9813,10,9813,29xe" filled="true" fillcolor="#000000" stroked="false">
                <v:path arrowok="t"/>
                <v:fill type="solid"/>
              </v:shape>
            </v:group>
            <v:group style="position:absolute;left:9813;top:29;width:10;height:20" coordorigin="9813,29" coordsize="10,20">
              <v:shape style="position:absolute;left:9813;top:29;width:10;height:20" coordorigin="9813,29" coordsize="10,20" path="m9813,48l9823,48,9823,29,9813,29,9813,48xe" filled="true" fillcolor="#000000" stroked="false">
                <v:path arrowok="t"/>
                <v:fill type="solid"/>
              </v:shape>
            </v:group>
            <v:group style="position:absolute;left:9813;top:48;width:10;height:20" coordorigin="9813,48" coordsize="10,20">
              <v:shape style="position:absolute;left:9813;top:48;width:10;height:20" coordorigin="9813,48" coordsize="10,20" path="m9813,67l9823,67,9823,48,9813,48,9813,67xe" filled="true" fillcolor="#000000" stroked="false">
                <v:path arrowok="t"/>
                <v:fill type="solid"/>
              </v:shape>
            </v:group>
            <v:group style="position:absolute;left:9813;top:67;width:10;height:20" coordorigin="9813,67" coordsize="10,20">
              <v:shape style="position:absolute;left:9813;top:67;width:10;height:20" coordorigin="9813,67" coordsize="10,20" path="m9813,86l9823,86,9823,67,9813,67,9813,86xe" filled="true" fillcolor="#000000" stroked="false">
                <v:path arrowok="t"/>
                <v:fill type="solid"/>
              </v:shape>
            </v:group>
            <v:group style="position:absolute;left:9813;top:86;width:10;height:20" coordorigin="9813,86" coordsize="10,20">
              <v:shape style="position:absolute;left:9813;top:86;width:10;height:20" coordorigin="9813,86" coordsize="10,20" path="m9813,106l9823,106,9823,86,9813,86,9813,106xe" filled="true" fillcolor="#000000" stroked="false">
                <v:path arrowok="t"/>
                <v:fill type="solid"/>
              </v:shape>
            </v:group>
            <v:group style="position:absolute;left:9813;top:106;width:10;height:20" coordorigin="9813,106" coordsize="10,20">
              <v:shape style="position:absolute;left:9813;top:106;width:10;height:20" coordorigin="9813,106" coordsize="10,20" path="m9813,125l9823,125,9823,106,9813,106,9813,125xe" filled="true" fillcolor="#000000" stroked="false">
                <v:path arrowok="t"/>
                <v:fill type="solid"/>
              </v:shape>
            </v:group>
            <v:group style="position:absolute;left:9813;top:125;width:10;height:20" coordorigin="9813,125" coordsize="10,20">
              <v:shape style="position:absolute;left:9813;top:125;width:10;height:20" coordorigin="9813,125" coordsize="10,20" path="m9813,144l9823,144,9823,125,9813,125,9813,144xe" filled="true" fillcolor="#000000" stroked="false">
                <v:path arrowok="t"/>
                <v:fill type="solid"/>
              </v:shape>
            </v:group>
            <v:group style="position:absolute;left:9813;top:144;width:10;height:20" coordorigin="9813,144" coordsize="10,20">
              <v:shape style="position:absolute;left:9813;top:144;width:10;height:20" coordorigin="9813,144" coordsize="10,20" path="m9813,163l9823,163,9823,144,9813,144,9813,163xe" filled="true" fillcolor="#000000" stroked="false">
                <v:path arrowok="t"/>
                <v:fill type="solid"/>
              </v:shape>
            </v:group>
            <v:group style="position:absolute;left:9813;top:163;width:10;height:20" coordorigin="9813,163" coordsize="10,20">
              <v:shape style="position:absolute;left:9813;top:163;width:10;height:20" coordorigin="9813,163" coordsize="10,20" path="m9813,182l9823,182,9823,163,9813,163,9813,182xe" filled="true" fillcolor="#000000" stroked="false">
                <v:path arrowok="t"/>
                <v:fill type="solid"/>
              </v:shape>
            </v:group>
            <v:group style="position:absolute;left:9813;top:182;width:10;height:20" coordorigin="9813,182" coordsize="10,20">
              <v:shape style="position:absolute;left:9813;top:182;width:10;height:20" coordorigin="9813,182" coordsize="10,20" path="m9813,202l9823,202,9823,182,9813,182,9813,202xe" filled="true" fillcolor="#000000" stroked="false">
                <v:path arrowok="t"/>
                <v:fill type="solid"/>
              </v:shape>
            </v:group>
            <v:group style="position:absolute;left:9813;top:202;width:10;height:20" coordorigin="9813,202" coordsize="10,20">
              <v:shape style="position:absolute;left:9813;top:202;width:10;height:20" coordorigin="9813,202" coordsize="10,20" path="m9813,221l9823,221,9823,202,9813,202,9813,221xe" filled="true" fillcolor="#000000" stroked="false">
                <v:path arrowok="t"/>
                <v:fill type="solid"/>
              </v:shape>
            </v:group>
            <v:group style="position:absolute;left:9813;top:221;width:10;height:20" coordorigin="9813,221" coordsize="10,20">
              <v:shape style="position:absolute;left:9813;top:221;width:10;height:20" coordorigin="9813,221" coordsize="10,20" path="m9813,240l9823,240,9823,221,9813,221,9813,240xe" filled="true" fillcolor="#000000" stroked="false">
                <v:path arrowok="t"/>
                <v:fill type="solid"/>
              </v:shape>
            </v:group>
            <v:group style="position:absolute;left:9813;top:240;width:10;height:20" coordorigin="9813,240" coordsize="10,20">
              <v:shape style="position:absolute;left:9813;top:240;width:10;height:20" coordorigin="9813,240" coordsize="10,20" path="m9813,259l9823,259,9823,240,9813,240,9813,259xe" filled="true" fillcolor="#000000" stroked="false">
                <v:path arrowok="t"/>
                <v:fill type="solid"/>
              </v:shape>
            </v:group>
            <v:group style="position:absolute;left:9813;top:259;width:10;height:20" coordorigin="9813,259" coordsize="10,20">
              <v:shape style="position:absolute;left:9813;top:259;width:10;height:20" coordorigin="9813,259" coordsize="10,20" path="m9813,278l9823,278,9823,259,9813,259,9813,278xe" filled="true" fillcolor="#000000" stroked="false">
                <v:path arrowok="t"/>
                <v:fill type="solid"/>
              </v:shape>
            </v:group>
            <v:group style="position:absolute;left:9813;top:278;width:10;height:20" coordorigin="9813,278" coordsize="10,20">
              <v:shape style="position:absolute;left:9813;top:278;width:10;height:20" coordorigin="9813,278" coordsize="10,20" path="m9813,298l9823,298,9823,278,9813,278,9813,298xe" filled="true" fillcolor="#000000" stroked="false">
                <v:path arrowok="t"/>
                <v:fill type="solid"/>
              </v:shape>
            </v:group>
            <v:group style="position:absolute;left:9813;top:298;width:10;height:20" coordorigin="9813,298" coordsize="10,20">
              <v:shape style="position:absolute;left:9813;top:298;width:10;height:20" coordorigin="9813,298" coordsize="10,20" path="m9813,317l9823,317,9823,298,9813,298,9813,317xe" filled="true" fillcolor="#000000" stroked="false">
                <v:path arrowok="t"/>
                <v:fill type="solid"/>
              </v:shape>
            </v:group>
            <v:group style="position:absolute;left:9813;top:317;width:10;height:20" coordorigin="9813,317" coordsize="10,20">
              <v:shape style="position:absolute;left:9813;top:317;width:10;height:20" coordorigin="9813,317" coordsize="10,20" path="m9813,336l9823,336,9823,317,9813,317,9813,336xe" filled="true" fillcolor="#000000" stroked="false">
                <v:path arrowok="t"/>
                <v:fill type="solid"/>
              </v:shape>
            </v:group>
            <v:group style="position:absolute;left:9813;top:336;width:10;height:20" coordorigin="9813,336" coordsize="10,20">
              <v:shape style="position:absolute;left:9813;top:336;width:10;height:20" coordorigin="9813,336" coordsize="10,20" path="m9813,355l9823,355,9823,336,9813,336,9813,355xe" filled="true" fillcolor="#000000" stroked="false">
                <v:path arrowok="t"/>
                <v:fill type="solid"/>
              </v:shape>
            </v:group>
            <v:group style="position:absolute;left:9813;top:355;width:10;height:20" coordorigin="9813,355" coordsize="10,20">
              <v:shape style="position:absolute;left:9813;top:355;width:10;height:20" coordorigin="9813,355" coordsize="10,20" path="m9813,374l9823,374,9823,355,9813,355,9813,374xe" filled="true" fillcolor="#000000" stroked="false">
                <v:path arrowok="t"/>
                <v:fill type="solid"/>
              </v:shape>
            </v:group>
            <v:group style="position:absolute;left:9813;top:374;width:10;height:20" coordorigin="9813,374" coordsize="10,20">
              <v:shape style="position:absolute;left:9813;top:374;width:10;height:20" coordorigin="9813,374" coordsize="10,20" path="m9813,394l9823,394,9823,374,9813,374,9813,394xe" filled="true" fillcolor="#000000" stroked="false">
                <v:path arrowok="t"/>
                <v:fill type="solid"/>
              </v:shape>
            </v:group>
            <v:group style="position:absolute;left:9813;top:394;width:10;height:20" coordorigin="9813,394" coordsize="10,20">
              <v:shape style="position:absolute;left:9813;top:394;width:10;height:20" coordorigin="9813,394" coordsize="10,20" path="m9813,413l9823,413,9823,394,9813,394,9813,413xe" filled="true" fillcolor="#000000" stroked="false">
                <v:path arrowok="t"/>
                <v:fill type="solid"/>
              </v:shape>
            </v:group>
            <v:group style="position:absolute;left:5;top:420;width:10;height:2" coordorigin="5,420" coordsize="10,2">
              <v:shape style="position:absolute;left:5;top:420;width:10;height:2" coordorigin="5,420" coordsize="10,0" path="m5,420l14,420e" filled="false" stroked="true" strokeweight=".47998pt" strokecolor="#000000">
                <v:path arrowok="t"/>
              </v:shape>
              <v:shape style="position:absolute;left:2112;top:317;width:2050;height:108" type="#_x0000_t75" stroked="false">
                <v:imagedata r:id="rId474" o:title=""/>
              </v:shape>
              <v:shape style="position:absolute;left:4158;top:413;width:1594;height:12" type="#_x0000_t75" stroked="false">
                <v:imagedata r:id="rId475" o:title=""/>
              </v:shape>
              <v:shape style="position:absolute;left:5737;top:415;width:2314;height:10" type="#_x0000_t75" stroked="false">
                <v:imagedata r:id="rId476" o:title=""/>
              </v:shape>
              <v:shape style="position:absolute;left:8047;top:413;width:1776;height:12" type="#_x0000_t75" stroked="false">
                <v:imagedata r:id="rId263" o:title=""/>
              </v:shape>
            </v:group>
            <v:group style="position:absolute;left:9813;top:420;width:10;height:2" coordorigin="9813,420" coordsize="10,2">
              <v:shape style="position:absolute;left:9813;top:420;width:10;height:2" coordorigin="9813,420" coordsize="10,0" path="m9813,420l9823,420e" filled="false" stroked="true" strokeweight=".47998pt" strokecolor="#000000">
                <v:path arrowok="t"/>
              </v:shape>
            </v:group>
            <v:group style="position:absolute;left:5;top:425;width:10;height:20" coordorigin="5,425" coordsize="10,20">
              <v:shape style="position:absolute;left:5;top:425;width:10;height:20" coordorigin="5,425" coordsize="10,20" path="m5,444l14,444,14,425,5,425,5,444xe" filled="true" fillcolor="#000000" stroked="false">
                <v:path arrowok="t"/>
                <v:fill type="solid"/>
              </v:shape>
            </v:group>
            <v:group style="position:absolute;left:5;top:444;width:10;height:20" coordorigin="5,444" coordsize="10,20">
              <v:shape style="position:absolute;left:5;top:444;width:10;height:20" coordorigin="5,444" coordsize="10,20" path="m5,463l14,463,14,444,5,444,5,463xe" filled="true" fillcolor="#000000" stroked="false">
                <v:path arrowok="t"/>
                <v:fill type="solid"/>
              </v:shape>
            </v:group>
            <v:group style="position:absolute;left:5;top:463;width:10;height:20" coordorigin="5,463" coordsize="10,20">
              <v:shape style="position:absolute;left:5;top:463;width:10;height:20" coordorigin="5,463" coordsize="10,20" path="m5,482l14,482,14,463,5,463,5,482xe" filled="true" fillcolor="#000000" stroked="false">
                <v:path arrowok="t"/>
                <v:fill type="solid"/>
              </v:shape>
            </v:group>
            <v:group style="position:absolute;left:5;top:482;width:10;height:20" coordorigin="5,482" coordsize="10,20">
              <v:shape style="position:absolute;left:5;top:482;width:10;height:20" coordorigin="5,482" coordsize="10,20" path="m5,502l14,502,14,482,5,482,5,502xe" filled="true" fillcolor="#000000" stroked="false">
                <v:path arrowok="t"/>
                <v:fill type="solid"/>
              </v:shape>
            </v:group>
            <v:group style="position:absolute;left:5;top:502;width:10;height:20" coordorigin="5,502" coordsize="10,20">
              <v:shape style="position:absolute;left:5;top:502;width:10;height:20" coordorigin="5,502" coordsize="10,20" path="m5,521l14,521,14,502,5,502,5,521xe" filled="true" fillcolor="#000000" stroked="false">
                <v:path arrowok="t"/>
                <v:fill type="solid"/>
              </v:shape>
            </v:group>
            <v:group style="position:absolute;left:5;top:521;width:10;height:20" coordorigin="5,521" coordsize="10,20">
              <v:shape style="position:absolute;left:5;top:521;width:10;height:20" coordorigin="5,521" coordsize="10,20" path="m5,540l14,540,14,521,5,521,5,540xe" filled="true" fillcolor="#000000" stroked="false">
                <v:path arrowok="t"/>
                <v:fill type="solid"/>
              </v:shape>
            </v:group>
            <v:group style="position:absolute;left:5;top:540;width:10;height:20" coordorigin="5,540" coordsize="10,20">
              <v:shape style="position:absolute;left:5;top:540;width:10;height:20" coordorigin="5,540" coordsize="10,20" path="m5,559l14,559,14,540,5,540,5,559xe" filled="true" fillcolor="#000000" stroked="false">
                <v:path arrowok="t"/>
                <v:fill type="solid"/>
              </v:shape>
            </v:group>
            <v:group style="position:absolute;left:5;top:559;width:10;height:20" coordorigin="5,559" coordsize="10,20">
              <v:shape style="position:absolute;left:5;top:559;width:10;height:20" coordorigin="5,559" coordsize="10,20" path="m5,578l14,578,14,559,5,559,5,578xe" filled="true" fillcolor="#000000" stroked="false">
                <v:path arrowok="t"/>
                <v:fill type="solid"/>
              </v:shape>
            </v:group>
            <v:group style="position:absolute;left:5;top:578;width:10;height:20" coordorigin="5,578" coordsize="10,20">
              <v:shape style="position:absolute;left:5;top:578;width:10;height:20" coordorigin="5,578" coordsize="10,20" path="m5,598l14,598,14,578,5,578,5,598xe" filled="true" fillcolor="#000000" stroked="false">
                <v:path arrowok="t"/>
                <v:fill type="solid"/>
              </v:shape>
            </v:group>
            <v:group style="position:absolute;left:5;top:598;width:10;height:20" coordorigin="5,598" coordsize="10,20">
              <v:shape style="position:absolute;left:5;top:598;width:10;height:20" coordorigin="5,598" coordsize="10,20" path="m5,617l14,617,14,598,5,598,5,617xe" filled="true" fillcolor="#000000" stroked="false">
                <v:path arrowok="t"/>
                <v:fill type="solid"/>
              </v:shape>
            </v:group>
            <v:group style="position:absolute;left:5;top:617;width:10;height:20" coordorigin="5,617" coordsize="10,20">
              <v:shape style="position:absolute;left:5;top:617;width:10;height:20" coordorigin="5,617" coordsize="10,20" path="m5,636l14,636,14,617,5,617,5,636xe" filled="true" fillcolor="#000000" stroked="false">
                <v:path arrowok="t"/>
                <v:fill type="solid"/>
              </v:shape>
            </v:group>
            <v:group style="position:absolute;left:5;top:636;width:10;height:20" coordorigin="5,636" coordsize="10,20">
              <v:shape style="position:absolute;left:5;top:636;width:10;height:20" coordorigin="5,636" coordsize="10,20" path="m5,655l14,655,14,636,5,636,5,655xe" filled="true" fillcolor="#000000" stroked="false">
                <v:path arrowok="t"/>
                <v:fill type="solid"/>
              </v:shape>
            </v:group>
            <v:group style="position:absolute;left:5;top:655;width:10;height:20" coordorigin="5,655" coordsize="10,20">
              <v:shape style="position:absolute;left:5;top:655;width:10;height:20" coordorigin="5,655" coordsize="10,20" path="m5,674l14,674,14,655,5,655,5,674xe" filled="true" fillcolor="#000000" stroked="false">
                <v:path arrowok="t"/>
                <v:fill type="solid"/>
              </v:shape>
            </v:group>
            <v:group style="position:absolute;left:5;top:674;width:10;height:20" coordorigin="5,674" coordsize="10,20">
              <v:shape style="position:absolute;left:5;top:674;width:10;height:20" coordorigin="5,674" coordsize="10,20" path="m5,694l14,694,14,674,5,674,5,694xe" filled="true" fillcolor="#000000" stroked="false">
                <v:path arrowok="t"/>
                <v:fill type="solid"/>
              </v:shape>
            </v:group>
            <v:group style="position:absolute;left:5;top:694;width:10;height:20" coordorigin="5,694" coordsize="10,20">
              <v:shape style="position:absolute;left:5;top:694;width:10;height:20" coordorigin="5,694" coordsize="10,20" path="m5,713l14,713,14,694,5,694,5,713xe" filled="true" fillcolor="#000000" stroked="false">
                <v:path arrowok="t"/>
                <v:fill type="solid"/>
              </v:shape>
            </v:group>
            <v:group style="position:absolute;left:5;top:713;width:10;height:20" coordorigin="5,713" coordsize="10,20">
              <v:shape style="position:absolute;left:5;top:713;width:10;height:20" coordorigin="5,713" coordsize="10,20" path="m5,732l14,732,14,713,5,713,5,732xe" filled="true" fillcolor="#000000" stroked="false">
                <v:path arrowok="t"/>
                <v:fill type="solid"/>
              </v:shape>
            </v:group>
            <v:group style="position:absolute;left:5;top:732;width:10;height:20" coordorigin="5,732" coordsize="10,20">
              <v:shape style="position:absolute;left:5;top:732;width:10;height:20" coordorigin="5,732" coordsize="10,20" path="m5,751l14,751,14,732,5,732,5,751xe" filled="true" fillcolor="#000000" stroked="false">
                <v:path arrowok="t"/>
                <v:fill type="solid"/>
              </v:shape>
            </v:group>
            <v:group style="position:absolute;left:5;top:751;width:10;height:20" coordorigin="5,751" coordsize="10,20">
              <v:shape style="position:absolute;left:5;top:751;width:10;height:20" coordorigin="5,751" coordsize="10,20" path="m5,770l14,770,14,751,5,751,5,770xe" filled="true" fillcolor="#000000" stroked="false">
                <v:path arrowok="t"/>
                <v:fill type="solid"/>
              </v:shape>
            </v:group>
            <v:group style="position:absolute;left:5;top:770;width:10;height:20" coordorigin="5,770" coordsize="10,20">
              <v:shape style="position:absolute;left:5;top:770;width:10;height:20" coordorigin="5,770" coordsize="10,20" path="m5,790l14,790,14,770,5,770,5,790xe" filled="true" fillcolor="#000000" stroked="false">
                <v:path arrowok="t"/>
                <v:fill type="solid"/>
              </v:shape>
            </v:group>
            <v:group style="position:absolute;left:5;top:790;width:10;height:20" coordorigin="5,790" coordsize="10,20">
              <v:shape style="position:absolute;left:5;top:790;width:10;height:20" coordorigin="5,790" coordsize="10,20" path="m5,809l14,809,14,790,5,790,5,809xe" filled="true" fillcolor="#000000" stroked="false">
                <v:path arrowok="t"/>
                <v:fill type="solid"/>
              </v:shape>
            </v:group>
            <v:group style="position:absolute;left:5;top:809;width:10;height:20" coordorigin="5,809" coordsize="10,20">
              <v:shape style="position:absolute;left:5;top:809;width:10;height:20" coordorigin="5,809" coordsize="10,20" path="m5,828l14,828,14,809,5,809,5,828xe" filled="true" fillcolor="#000000" stroked="false">
                <v:path arrowok="t"/>
                <v:fill type="solid"/>
              </v:shape>
            </v:group>
            <v:group style="position:absolute;left:2122;top:425;width:10;height:20" coordorigin="2122,425" coordsize="10,20">
              <v:shape style="position:absolute;left:2122;top:425;width:10;height:20" coordorigin="2122,425" coordsize="10,20" path="m2122,444l2132,444,2132,425,2122,425,2122,444xe" filled="true" fillcolor="#000000" stroked="false">
                <v:path arrowok="t"/>
                <v:fill type="solid"/>
              </v:shape>
            </v:group>
            <v:group style="position:absolute;left:2122;top:444;width:10;height:20" coordorigin="2122,444" coordsize="10,20">
              <v:shape style="position:absolute;left:2122;top:444;width:10;height:20" coordorigin="2122,444" coordsize="10,20" path="m2122,463l2132,463,2132,444,2122,444,2122,463xe" filled="true" fillcolor="#000000" stroked="false">
                <v:path arrowok="t"/>
                <v:fill type="solid"/>
              </v:shape>
            </v:group>
            <v:group style="position:absolute;left:2122;top:463;width:10;height:20" coordorigin="2122,463" coordsize="10,20">
              <v:shape style="position:absolute;left:2122;top:463;width:10;height:20" coordorigin="2122,463" coordsize="10,20" path="m2122,482l2132,482,2132,463,2122,463,2122,482xe" filled="true" fillcolor="#000000" stroked="false">
                <v:path arrowok="t"/>
                <v:fill type="solid"/>
              </v:shape>
            </v:group>
            <v:group style="position:absolute;left:2122;top:482;width:10;height:20" coordorigin="2122,482" coordsize="10,20">
              <v:shape style="position:absolute;left:2122;top:482;width:10;height:20" coordorigin="2122,482" coordsize="10,20" path="m2122,502l2132,502,2132,482,2122,482,2122,502xe" filled="true" fillcolor="#000000" stroked="false">
                <v:path arrowok="t"/>
                <v:fill type="solid"/>
              </v:shape>
            </v:group>
            <v:group style="position:absolute;left:2122;top:502;width:10;height:20" coordorigin="2122,502" coordsize="10,20">
              <v:shape style="position:absolute;left:2122;top:502;width:10;height:20" coordorigin="2122,502" coordsize="10,20" path="m2122,521l2132,521,2132,502,2122,502,2122,521xe" filled="true" fillcolor="#000000" stroked="false">
                <v:path arrowok="t"/>
                <v:fill type="solid"/>
              </v:shape>
            </v:group>
            <v:group style="position:absolute;left:2122;top:521;width:10;height:20" coordorigin="2122,521" coordsize="10,20">
              <v:shape style="position:absolute;left:2122;top:521;width:10;height:20" coordorigin="2122,521" coordsize="10,20" path="m2122,540l2132,540,2132,521,2122,521,2122,540xe" filled="true" fillcolor="#000000" stroked="false">
                <v:path arrowok="t"/>
                <v:fill type="solid"/>
              </v:shape>
            </v:group>
            <v:group style="position:absolute;left:2122;top:540;width:10;height:20" coordorigin="2122,540" coordsize="10,20">
              <v:shape style="position:absolute;left:2122;top:540;width:10;height:20" coordorigin="2122,540" coordsize="10,20" path="m2122,559l2132,559,2132,540,2122,540,2122,559xe" filled="true" fillcolor="#000000" stroked="false">
                <v:path arrowok="t"/>
                <v:fill type="solid"/>
              </v:shape>
            </v:group>
            <v:group style="position:absolute;left:2122;top:559;width:10;height:20" coordorigin="2122,559" coordsize="10,20">
              <v:shape style="position:absolute;left:2122;top:559;width:10;height:20" coordorigin="2122,559" coordsize="10,20" path="m2122,578l2132,578,2132,559,2122,559,2122,578xe" filled="true" fillcolor="#000000" stroked="false">
                <v:path arrowok="t"/>
                <v:fill type="solid"/>
              </v:shape>
            </v:group>
            <v:group style="position:absolute;left:2122;top:578;width:10;height:20" coordorigin="2122,578" coordsize="10,20">
              <v:shape style="position:absolute;left:2122;top:578;width:10;height:20" coordorigin="2122,578" coordsize="10,20" path="m2122,598l2132,598,2132,578,2122,578,2122,598xe" filled="true" fillcolor="#000000" stroked="false">
                <v:path arrowok="t"/>
                <v:fill type="solid"/>
              </v:shape>
            </v:group>
            <v:group style="position:absolute;left:2122;top:598;width:10;height:20" coordorigin="2122,598" coordsize="10,20">
              <v:shape style="position:absolute;left:2122;top:598;width:10;height:20" coordorigin="2122,598" coordsize="10,20" path="m2122,617l2132,617,2132,598,2122,598,2122,617xe" filled="true" fillcolor="#000000" stroked="false">
                <v:path arrowok="t"/>
                <v:fill type="solid"/>
              </v:shape>
            </v:group>
            <v:group style="position:absolute;left:2122;top:617;width:10;height:20" coordorigin="2122,617" coordsize="10,20">
              <v:shape style="position:absolute;left:2122;top:617;width:10;height:20" coordorigin="2122,617" coordsize="10,20" path="m2122,636l2132,636,2132,617,2122,617,2122,636xe" filled="true" fillcolor="#000000" stroked="false">
                <v:path arrowok="t"/>
                <v:fill type="solid"/>
              </v:shape>
            </v:group>
            <v:group style="position:absolute;left:2122;top:636;width:10;height:20" coordorigin="2122,636" coordsize="10,20">
              <v:shape style="position:absolute;left:2122;top:636;width:10;height:20" coordorigin="2122,636" coordsize="10,20" path="m2122,655l2132,655,2132,636,2122,636,2122,655xe" filled="true" fillcolor="#000000" stroked="false">
                <v:path arrowok="t"/>
                <v:fill type="solid"/>
              </v:shape>
            </v:group>
            <v:group style="position:absolute;left:2122;top:655;width:10;height:20" coordorigin="2122,655" coordsize="10,20">
              <v:shape style="position:absolute;left:2122;top:655;width:10;height:20" coordorigin="2122,655" coordsize="10,20" path="m2122,674l2132,674,2132,655,2122,655,2122,674xe" filled="true" fillcolor="#000000" stroked="false">
                <v:path arrowok="t"/>
                <v:fill type="solid"/>
              </v:shape>
            </v:group>
            <v:group style="position:absolute;left:2122;top:674;width:10;height:20" coordorigin="2122,674" coordsize="10,20">
              <v:shape style="position:absolute;left:2122;top:674;width:10;height:20" coordorigin="2122,674" coordsize="10,20" path="m2122,694l2132,694,2132,674,2122,674,2122,694xe" filled="true" fillcolor="#000000" stroked="false">
                <v:path arrowok="t"/>
                <v:fill type="solid"/>
              </v:shape>
            </v:group>
            <v:group style="position:absolute;left:2122;top:694;width:10;height:20" coordorigin="2122,694" coordsize="10,20">
              <v:shape style="position:absolute;left:2122;top:694;width:10;height:20" coordorigin="2122,694" coordsize="10,20" path="m2122,713l2132,713,2132,694,2122,694,2122,713xe" filled="true" fillcolor="#000000" stroked="false">
                <v:path arrowok="t"/>
                <v:fill type="solid"/>
              </v:shape>
            </v:group>
            <v:group style="position:absolute;left:2122;top:713;width:10;height:20" coordorigin="2122,713" coordsize="10,20">
              <v:shape style="position:absolute;left:2122;top:713;width:10;height:20" coordorigin="2122,713" coordsize="10,20" path="m2122,732l2132,732,2132,713,2122,713,2122,732xe" filled="true" fillcolor="#000000" stroked="false">
                <v:path arrowok="t"/>
                <v:fill type="solid"/>
              </v:shape>
            </v:group>
            <v:group style="position:absolute;left:4163;top:425;width:10;height:20" coordorigin="4163,425" coordsize="10,20">
              <v:shape style="position:absolute;left:4163;top:425;width:10;height:20" coordorigin="4163,425" coordsize="10,20" path="m4163,444l4172,444,4172,425,4163,425,4163,444xe" filled="true" fillcolor="#000000" stroked="false">
                <v:path arrowok="t"/>
                <v:fill type="solid"/>
              </v:shape>
            </v:group>
            <v:group style="position:absolute;left:4163;top:444;width:10;height:20" coordorigin="4163,444" coordsize="10,20">
              <v:shape style="position:absolute;left:4163;top:444;width:10;height:20" coordorigin="4163,444" coordsize="10,20" path="m4163,463l4172,463,4172,444,4163,444,4163,463xe" filled="true" fillcolor="#000000" stroked="false">
                <v:path arrowok="t"/>
                <v:fill type="solid"/>
              </v:shape>
            </v:group>
            <v:group style="position:absolute;left:4163;top:463;width:10;height:20" coordorigin="4163,463" coordsize="10,20">
              <v:shape style="position:absolute;left:4163;top:463;width:10;height:20" coordorigin="4163,463" coordsize="10,20" path="m4163,482l4172,482,4172,463,4163,463,4163,482xe" filled="true" fillcolor="#000000" stroked="false">
                <v:path arrowok="t"/>
                <v:fill type="solid"/>
              </v:shape>
            </v:group>
            <v:group style="position:absolute;left:4163;top:482;width:10;height:20" coordorigin="4163,482" coordsize="10,20">
              <v:shape style="position:absolute;left:4163;top:482;width:10;height:20" coordorigin="4163,482" coordsize="10,20" path="m4163,502l4172,502,4172,482,4163,482,4163,502xe" filled="true" fillcolor="#000000" stroked="false">
                <v:path arrowok="t"/>
                <v:fill type="solid"/>
              </v:shape>
            </v:group>
            <v:group style="position:absolute;left:4163;top:502;width:10;height:20" coordorigin="4163,502" coordsize="10,20">
              <v:shape style="position:absolute;left:4163;top:502;width:10;height:20" coordorigin="4163,502" coordsize="10,20" path="m4163,521l4172,521,4172,502,4163,502,4163,521xe" filled="true" fillcolor="#000000" stroked="false">
                <v:path arrowok="t"/>
                <v:fill type="solid"/>
              </v:shape>
            </v:group>
            <v:group style="position:absolute;left:4163;top:521;width:10;height:20" coordorigin="4163,521" coordsize="10,20">
              <v:shape style="position:absolute;left:4163;top:521;width:10;height:20" coordorigin="4163,521" coordsize="10,20" path="m4163,540l4172,540,4172,521,4163,521,4163,540xe" filled="true" fillcolor="#000000" stroked="false">
                <v:path arrowok="t"/>
                <v:fill type="solid"/>
              </v:shape>
            </v:group>
            <v:group style="position:absolute;left:4163;top:540;width:10;height:20" coordorigin="4163,540" coordsize="10,20">
              <v:shape style="position:absolute;left:4163;top:540;width:10;height:20" coordorigin="4163,540" coordsize="10,20" path="m4163,559l4172,559,4172,540,4163,540,4163,559xe" filled="true" fillcolor="#000000" stroked="false">
                <v:path arrowok="t"/>
                <v:fill type="solid"/>
              </v:shape>
            </v:group>
            <v:group style="position:absolute;left:4163;top:559;width:10;height:20" coordorigin="4163,559" coordsize="10,20">
              <v:shape style="position:absolute;left:4163;top:559;width:10;height:20" coordorigin="4163,559" coordsize="10,20" path="m4163,578l4172,578,4172,559,4163,559,4163,578xe" filled="true" fillcolor="#000000" stroked="false">
                <v:path arrowok="t"/>
                <v:fill type="solid"/>
              </v:shape>
            </v:group>
            <v:group style="position:absolute;left:4163;top:578;width:10;height:20" coordorigin="4163,578" coordsize="10,20">
              <v:shape style="position:absolute;left:4163;top:578;width:10;height:20" coordorigin="4163,578" coordsize="10,20" path="m4163,598l4172,598,4172,578,4163,578,4163,598xe" filled="true" fillcolor="#000000" stroked="false">
                <v:path arrowok="t"/>
                <v:fill type="solid"/>
              </v:shape>
            </v:group>
            <v:group style="position:absolute;left:4163;top:598;width:10;height:20" coordorigin="4163,598" coordsize="10,20">
              <v:shape style="position:absolute;left:4163;top:598;width:10;height:20" coordorigin="4163,598" coordsize="10,20" path="m4163,617l4172,617,4172,598,4163,598,4163,617xe" filled="true" fillcolor="#000000" stroked="false">
                <v:path arrowok="t"/>
                <v:fill type="solid"/>
              </v:shape>
            </v:group>
            <v:group style="position:absolute;left:4163;top:617;width:10;height:20" coordorigin="4163,617" coordsize="10,20">
              <v:shape style="position:absolute;left:4163;top:617;width:10;height:20" coordorigin="4163,617" coordsize="10,20" path="m4163,636l4172,636,4172,617,4163,617,4163,636xe" filled="true" fillcolor="#000000" stroked="false">
                <v:path arrowok="t"/>
                <v:fill type="solid"/>
              </v:shape>
            </v:group>
            <v:group style="position:absolute;left:4163;top:636;width:10;height:20" coordorigin="4163,636" coordsize="10,20">
              <v:shape style="position:absolute;left:4163;top:636;width:10;height:20" coordorigin="4163,636" coordsize="10,20" path="m4163,655l4172,655,4172,636,4163,636,4163,655xe" filled="true" fillcolor="#000000" stroked="false">
                <v:path arrowok="t"/>
                <v:fill type="solid"/>
              </v:shape>
            </v:group>
            <v:group style="position:absolute;left:4163;top:655;width:10;height:20" coordorigin="4163,655" coordsize="10,20">
              <v:shape style="position:absolute;left:4163;top:655;width:10;height:20" coordorigin="4163,655" coordsize="10,20" path="m4163,674l4172,674,4172,655,4163,655,4163,674xe" filled="true" fillcolor="#000000" stroked="false">
                <v:path arrowok="t"/>
                <v:fill type="solid"/>
              </v:shape>
            </v:group>
            <v:group style="position:absolute;left:4163;top:674;width:10;height:20" coordorigin="4163,674" coordsize="10,20">
              <v:shape style="position:absolute;left:4163;top:674;width:10;height:20" coordorigin="4163,674" coordsize="10,20" path="m4163,694l4172,694,4172,674,4163,674,4163,694xe" filled="true" fillcolor="#000000" stroked="false">
                <v:path arrowok="t"/>
                <v:fill type="solid"/>
              </v:shape>
            </v:group>
            <v:group style="position:absolute;left:4163;top:694;width:10;height:20" coordorigin="4163,694" coordsize="10,20">
              <v:shape style="position:absolute;left:4163;top:694;width:10;height:20" coordorigin="4163,694" coordsize="10,20" path="m4163,713l4172,713,4172,694,4163,694,4163,713xe" filled="true" fillcolor="#000000" stroked="false">
                <v:path arrowok="t"/>
                <v:fill type="solid"/>
              </v:shape>
            </v:group>
            <v:group style="position:absolute;left:4163;top:713;width:10;height:20" coordorigin="4163,713" coordsize="10,20">
              <v:shape style="position:absolute;left:4163;top:713;width:10;height:20" coordorigin="4163,713" coordsize="10,20" path="m4163,732l4172,732,4172,713,4163,713,4163,732xe" filled="true" fillcolor="#000000" stroked="false">
                <v:path arrowok="t"/>
                <v:fill type="solid"/>
              </v:shape>
            </v:group>
            <v:group style="position:absolute;left:4163;top:732;width:10;height:20" coordorigin="4163,732" coordsize="10,20">
              <v:shape style="position:absolute;left:4163;top:732;width:10;height:20" coordorigin="4163,732" coordsize="10,20" path="m4163,751l4172,751,4172,732,4163,732,4163,751xe" filled="true" fillcolor="#000000" stroked="false">
                <v:path arrowok="t"/>
                <v:fill type="solid"/>
              </v:shape>
            </v:group>
            <v:group style="position:absolute;left:4163;top:751;width:10;height:20" coordorigin="4163,751" coordsize="10,20">
              <v:shape style="position:absolute;left:4163;top:751;width:10;height:20" coordorigin="4163,751" coordsize="10,20" path="m4163,770l4172,770,4172,751,4163,751,4163,770xe" filled="true" fillcolor="#000000" stroked="false">
                <v:path arrowok="t"/>
                <v:fill type="solid"/>
              </v:shape>
            </v:group>
            <v:group style="position:absolute;left:4163;top:770;width:10;height:20" coordorigin="4163,770" coordsize="10,20">
              <v:shape style="position:absolute;left:4163;top:770;width:10;height:20" coordorigin="4163,770" coordsize="10,20" path="m4163,790l4172,790,4172,770,4163,770,4163,790xe" filled="true" fillcolor="#000000" stroked="false">
                <v:path arrowok="t"/>
                <v:fill type="solid"/>
              </v:shape>
            </v:group>
            <v:group style="position:absolute;left:4163;top:790;width:10;height:20" coordorigin="4163,790" coordsize="10,20">
              <v:shape style="position:absolute;left:4163;top:790;width:10;height:20" coordorigin="4163,790" coordsize="10,20" path="m4163,809l4172,809,4172,790,4163,790,4163,809xe" filled="true" fillcolor="#000000" stroked="false">
                <v:path arrowok="t"/>
                <v:fill type="solid"/>
              </v:shape>
            </v:group>
            <v:group style="position:absolute;left:4163;top:809;width:10;height:20" coordorigin="4163,809" coordsize="10,20">
              <v:shape style="position:absolute;left:4163;top:809;width:10;height:20" coordorigin="4163,809" coordsize="10,20" path="m4163,828l4172,828,4172,809,4163,809,4163,828xe" filled="true" fillcolor="#000000" stroked="false">
                <v:path arrowok="t"/>
                <v:fill type="solid"/>
              </v:shape>
            </v:group>
            <v:group style="position:absolute;left:5742;top:425;width:10;height:20" coordorigin="5742,425" coordsize="10,20">
              <v:shape style="position:absolute;left:5742;top:425;width:10;height:20" coordorigin="5742,425" coordsize="10,20" path="m5742,444l5752,444,5752,425,5742,425,5742,444xe" filled="true" fillcolor="#000000" stroked="false">
                <v:path arrowok="t"/>
                <v:fill type="solid"/>
              </v:shape>
            </v:group>
            <v:group style="position:absolute;left:5742;top:444;width:10;height:20" coordorigin="5742,444" coordsize="10,20">
              <v:shape style="position:absolute;left:5742;top:444;width:10;height:20" coordorigin="5742,444" coordsize="10,20" path="m5742,463l5752,463,5752,444,5742,444,5742,463xe" filled="true" fillcolor="#000000" stroked="false">
                <v:path arrowok="t"/>
                <v:fill type="solid"/>
              </v:shape>
            </v:group>
            <v:group style="position:absolute;left:5742;top:463;width:10;height:20" coordorigin="5742,463" coordsize="10,20">
              <v:shape style="position:absolute;left:5742;top:463;width:10;height:20" coordorigin="5742,463" coordsize="10,20" path="m5742,482l5752,482,5752,463,5742,463,5742,482xe" filled="true" fillcolor="#000000" stroked="false">
                <v:path arrowok="t"/>
                <v:fill type="solid"/>
              </v:shape>
            </v:group>
            <v:group style="position:absolute;left:5742;top:482;width:10;height:20" coordorigin="5742,482" coordsize="10,20">
              <v:shape style="position:absolute;left:5742;top:482;width:10;height:20" coordorigin="5742,482" coordsize="10,20" path="m5742,502l5752,502,5752,482,5742,482,5742,502xe" filled="true" fillcolor="#000000" stroked="false">
                <v:path arrowok="t"/>
                <v:fill type="solid"/>
              </v:shape>
            </v:group>
            <v:group style="position:absolute;left:5742;top:502;width:10;height:20" coordorigin="5742,502" coordsize="10,20">
              <v:shape style="position:absolute;left:5742;top:502;width:10;height:20" coordorigin="5742,502" coordsize="10,20" path="m5742,521l5752,521,5752,502,5742,502,5742,521xe" filled="true" fillcolor="#000000" stroked="false">
                <v:path arrowok="t"/>
                <v:fill type="solid"/>
              </v:shape>
            </v:group>
            <v:group style="position:absolute;left:5742;top:521;width:10;height:20" coordorigin="5742,521" coordsize="10,20">
              <v:shape style="position:absolute;left:5742;top:521;width:10;height:20" coordorigin="5742,521" coordsize="10,20" path="m5742,540l5752,540,5752,521,5742,521,5742,540xe" filled="true" fillcolor="#000000" stroked="false">
                <v:path arrowok="t"/>
                <v:fill type="solid"/>
              </v:shape>
            </v:group>
            <v:group style="position:absolute;left:5742;top:540;width:10;height:20" coordorigin="5742,540" coordsize="10,20">
              <v:shape style="position:absolute;left:5742;top:540;width:10;height:20" coordorigin="5742,540" coordsize="10,20" path="m5742,559l5752,559,5752,540,5742,540,5742,559xe" filled="true" fillcolor="#000000" stroked="false">
                <v:path arrowok="t"/>
                <v:fill type="solid"/>
              </v:shape>
            </v:group>
            <v:group style="position:absolute;left:5742;top:559;width:10;height:20" coordorigin="5742,559" coordsize="10,20">
              <v:shape style="position:absolute;left:5742;top:559;width:10;height:20" coordorigin="5742,559" coordsize="10,20" path="m5742,578l5752,578,5752,559,5742,559,5742,578xe" filled="true" fillcolor="#000000" stroked="false">
                <v:path arrowok="t"/>
                <v:fill type="solid"/>
              </v:shape>
            </v:group>
            <v:group style="position:absolute;left:5742;top:578;width:10;height:20" coordorigin="5742,578" coordsize="10,20">
              <v:shape style="position:absolute;left:5742;top:578;width:10;height:20" coordorigin="5742,578" coordsize="10,20" path="m5742,598l5752,598,5752,578,5742,578,5742,598xe" filled="true" fillcolor="#000000" stroked="false">
                <v:path arrowok="t"/>
                <v:fill type="solid"/>
              </v:shape>
            </v:group>
            <v:group style="position:absolute;left:5742;top:598;width:10;height:20" coordorigin="5742,598" coordsize="10,20">
              <v:shape style="position:absolute;left:5742;top:598;width:10;height:20" coordorigin="5742,598" coordsize="10,20" path="m5742,617l5752,617,5752,598,5742,598,5742,617xe" filled="true" fillcolor="#000000" stroked="false">
                <v:path arrowok="t"/>
                <v:fill type="solid"/>
              </v:shape>
            </v:group>
            <v:group style="position:absolute;left:5742;top:617;width:10;height:20" coordorigin="5742,617" coordsize="10,20">
              <v:shape style="position:absolute;left:5742;top:617;width:10;height:20" coordorigin="5742,617" coordsize="10,20" path="m5742,636l5752,636,5752,617,5742,617,5742,636xe" filled="true" fillcolor="#000000" stroked="false">
                <v:path arrowok="t"/>
                <v:fill type="solid"/>
              </v:shape>
            </v:group>
            <v:group style="position:absolute;left:5742;top:636;width:10;height:20" coordorigin="5742,636" coordsize="10,20">
              <v:shape style="position:absolute;left:5742;top:636;width:10;height:20" coordorigin="5742,636" coordsize="10,20" path="m5742,655l5752,655,5752,636,5742,636,5742,655xe" filled="true" fillcolor="#000000" stroked="false">
                <v:path arrowok="t"/>
                <v:fill type="solid"/>
              </v:shape>
            </v:group>
            <v:group style="position:absolute;left:5742;top:655;width:10;height:20" coordorigin="5742,655" coordsize="10,20">
              <v:shape style="position:absolute;left:5742;top:655;width:10;height:20" coordorigin="5742,655" coordsize="10,20" path="m5742,674l5752,674,5752,655,5742,655,5742,674xe" filled="true" fillcolor="#000000" stroked="false">
                <v:path arrowok="t"/>
                <v:fill type="solid"/>
              </v:shape>
            </v:group>
            <v:group style="position:absolute;left:5742;top:674;width:10;height:20" coordorigin="5742,674" coordsize="10,20">
              <v:shape style="position:absolute;left:5742;top:674;width:10;height:20" coordorigin="5742,674" coordsize="10,20" path="m5742,694l5752,694,5752,674,5742,674,5742,694xe" filled="true" fillcolor="#000000" stroked="false">
                <v:path arrowok="t"/>
                <v:fill type="solid"/>
              </v:shape>
            </v:group>
            <v:group style="position:absolute;left:5742;top:694;width:10;height:20" coordorigin="5742,694" coordsize="10,20">
              <v:shape style="position:absolute;left:5742;top:694;width:10;height:20" coordorigin="5742,694" coordsize="10,20" path="m5742,713l5752,713,5752,694,5742,694,5742,713xe" filled="true" fillcolor="#000000" stroked="false">
                <v:path arrowok="t"/>
                <v:fill type="solid"/>
              </v:shape>
            </v:group>
            <v:group style="position:absolute;left:5742;top:713;width:10;height:20" coordorigin="5742,713" coordsize="10,20">
              <v:shape style="position:absolute;left:5742;top:713;width:10;height:20" coordorigin="5742,713" coordsize="10,20" path="m5742,732l5752,732,5752,713,5742,713,5742,732xe" filled="true" fillcolor="#000000" stroked="false">
                <v:path arrowok="t"/>
                <v:fill type="solid"/>
              </v:shape>
            </v:group>
            <v:group style="position:absolute;left:5742;top:732;width:10;height:20" coordorigin="5742,732" coordsize="10,20">
              <v:shape style="position:absolute;left:5742;top:732;width:10;height:20" coordorigin="5742,732" coordsize="10,20" path="m5742,751l5752,751,5752,732,5742,732,5742,751xe" filled="true" fillcolor="#000000" stroked="false">
                <v:path arrowok="t"/>
                <v:fill type="solid"/>
              </v:shape>
            </v:group>
            <v:group style="position:absolute;left:5742;top:751;width:10;height:20" coordorigin="5742,751" coordsize="10,20">
              <v:shape style="position:absolute;left:5742;top:751;width:10;height:20" coordorigin="5742,751" coordsize="10,20" path="m5742,770l5752,770,5752,751,5742,751,5742,770xe" filled="true" fillcolor="#000000" stroked="false">
                <v:path arrowok="t"/>
                <v:fill type="solid"/>
              </v:shape>
            </v:group>
            <v:group style="position:absolute;left:5742;top:770;width:10;height:20" coordorigin="5742,770" coordsize="10,20">
              <v:shape style="position:absolute;left:5742;top:770;width:10;height:20" coordorigin="5742,770" coordsize="10,20" path="m5742,790l5752,790,5752,770,5742,770,5742,790xe" filled="true" fillcolor="#000000" stroked="false">
                <v:path arrowok="t"/>
                <v:fill type="solid"/>
              </v:shape>
            </v:group>
            <v:group style="position:absolute;left:5742;top:790;width:10;height:20" coordorigin="5742,790" coordsize="10,20">
              <v:shape style="position:absolute;left:5742;top:790;width:10;height:20" coordorigin="5742,790" coordsize="10,20" path="m5742,809l5752,809,5752,790,5742,790,5742,809xe" filled="true" fillcolor="#000000" stroked="false">
                <v:path arrowok="t"/>
                <v:fill type="solid"/>
              </v:shape>
            </v:group>
            <v:group style="position:absolute;left:5742;top:809;width:10;height:20" coordorigin="5742,809" coordsize="10,20">
              <v:shape style="position:absolute;left:5742;top:809;width:10;height:20" coordorigin="5742,809" coordsize="10,20" path="m5742,828l5752,828,5752,809,5742,809,5742,828xe" filled="true" fillcolor="#000000" stroked="false">
                <v:path arrowok="t"/>
                <v:fill type="solid"/>
              </v:shape>
            </v:group>
            <v:group style="position:absolute;left:8052;top:425;width:10;height:20" coordorigin="8052,425" coordsize="10,20">
              <v:shape style="position:absolute;left:8052;top:425;width:10;height:20" coordorigin="8052,425" coordsize="10,20" path="m8052,444l8061,444,8061,425,8052,425,8052,444xe" filled="true" fillcolor="#000000" stroked="false">
                <v:path arrowok="t"/>
                <v:fill type="solid"/>
              </v:shape>
            </v:group>
            <v:group style="position:absolute;left:8052;top:444;width:10;height:20" coordorigin="8052,444" coordsize="10,20">
              <v:shape style="position:absolute;left:8052;top:444;width:10;height:20" coordorigin="8052,444" coordsize="10,20" path="m8052,463l8061,463,8061,444,8052,444,8052,463xe" filled="true" fillcolor="#000000" stroked="false">
                <v:path arrowok="t"/>
                <v:fill type="solid"/>
              </v:shape>
            </v:group>
            <v:group style="position:absolute;left:8052;top:463;width:10;height:20" coordorigin="8052,463" coordsize="10,20">
              <v:shape style="position:absolute;left:8052;top:463;width:10;height:20" coordorigin="8052,463" coordsize="10,20" path="m8052,482l8061,482,8061,463,8052,463,8052,482xe" filled="true" fillcolor="#000000" stroked="false">
                <v:path arrowok="t"/>
                <v:fill type="solid"/>
              </v:shape>
            </v:group>
            <v:group style="position:absolute;left:8052;top:482;width:10;height:20" coordorigin="8052,482" coordsize="10,20">
              <v:shape style="position:absolute;left:8052;top:482;width:10;height:20" coordorigin="8052,482" coordsize="10,20" path="m8052,502l8061,502,8061,482,8052,482,8052,502xe" filled="true" fillcolor="#000000" stroked="false">
                <v:path arrowok="t"/>
                <v:fill type="solid"/>
              </v:shape>
            </v:group>
            <v:group style="position:absolute;left:8052;top:502;width:10;height:20" coordorigin="8052,502" coordsize="10,20">
              <v:shape style="position:absolute;left:8052;top:502;width:10;height:20" coordorigin="8052,502" coordsize="10,20" path="m8052,521l8061,521,8061,502,8052,502,8052,521xe" filled="true" fillcolor="#000000" stroked="false">
                <v:path arrowok="t"/>
                <v:fill type="solid"/>
              </v:shape>
            </v:group>
            <v:group style="position:absolute;left:8052;top:521;width:10;height:20" coordorigin="8052,521" coordsize="10,20">
              <v:shape style="position:absolute;left:8052;top:521;width:10;height:20" coordorigin="8052,521" coordsize="10,20" path="m8052,540l8061,540,8061,521,8052,521,8052,540xe" filled="true" fillcolor="#000000" stroked="false">
                <v:path arrowok="t"/>
                <v:fill type="solid"/>
              </v:shape>
            </v:group>
            <v:group style="position:absolute;left:8052;top:540;width:10;height:20" coordorigin="8052,540" coordsize="10,20">
              <v:shape style="position:absolute;left:8052;top:540;width:10;height:20" coordorigin="8052,540" coordsize="10,20" path="m8052,559l8061,559,8061,540,8052,540,8052,559xe" filled="true" fillcolor="#000000" stroked="false">
                <v:path arrowok="t"/>
                <v:fill type="solid"/>
              </v:shape>
            </v:group>
            <v:group style="position:absolute;left:8052;top:559;width:10;height:20" coordorigin="8052,559" coordsize="10,20">
              <v:shape style="position:absolute;left:8052;top:559;width:10;height:20" coordorigin="8052,559" coordsize="10,20" path="m8052,578l8061,578,8061,559,8052,559,8052,578xe" filled="true" fillcolor="#000000" stroked="false">
                <v:path arrowok="t"/>
                <v:fill type="solid"/>
              </v:shape>
            </v:group>
            <v:group style="position:absolute;left:8052;top:578;width:10;height:20" coordorigin="8052,578" coordsize="10,20">
              <v:shape style="position:absolute;left:8052;top:578;width:10;height:20" coordorigin="8052,578" coordsize="10,20" path="m8052,598l8061,598,8061,578,8052,578,8052,598xe" filled="true" fillcolor="#000000" stroked="false">
                <v:path arrowok="t"/>
                <v:fill type="solid"/>
              </v:shape>
            </v:group>
            <v:group style="position:absolute;left:8052;top:598;width:10;height:20" coordorigin="8052,598" coordsize="10,20">
              <v:shape style="position:absolute;left:8052;top:598;width:10;height:20" coordorigin="8052,598" coordsize="10,20" path="m8052,617l8061,617,8061,598,8052,598,8052,617xe" filled="true" fillcolor="#000000" stroked="false">
                <v:path arrowok="t"/>
                <v:fill type="solid"/>
              </v:shape>
            </v:group>
            <v:group style="position:absolute;left:8052;top:617;width:10;height:20" coordorigin="8052,617" coordsize="10,20">
              <v:shape style="position:absolute;left:8052;top:617;width:10;height:20" coordorigin="8052,617" coordsize="10,20" path="m8052,636l8061,636,8061,617,8052,617,8052,636xe" filled="true" fillcolor="#000000" stroked="false">
                <v:path arrowok="t"/>
                <v:fill type="solid"/>
              </v:shape>
            </v:group>
            <v:group style="position:absolute;left:8052;top:636;width:10;height:20" coordorigin="8052,636" coordsize="10,20">
              <v:shape style="position:absolute;left:8052;top:636;width:10;height:20" coordorigin="8052,636" coordsize="10,20" path="m8052,655l8061,655,8061,636,8052,636,8052,655xe" filled="true" fillcolor="#000000" stroked="false">
                <v:path arrowok="t"/>
                <v:fill type="solid"/>
              </v:shape>
            </v:group>
            <v:group style="position:absolute;left:8052;top:655;width:10;height:20" coordorigin="8052,655" coordsize="10,20">
              <v:shape style="position:absolute;left:8052;top:655;width:10;height:20" coordorigin="8052,655" coordsize="10,20" path="m8052,674l8061,674,8061,655,8052,655,8052,674xe" filled="true" fillcolor="#000000" stroked="false">
                <v:path arrowok="t"/>
                <v:fill type="solid"/>
              </v:shape>
            </v:group>
            <v:group style="position:absolute;left:8052;top:674;width:10;height:20" coordorigin="8052,674" coordsize="10,20">
              <v:shape style="position:absolute;left:8052;top:674;width:10;height:20" coordorigin="8052,674" coordsize="10,20" path="m8052,694l8061,694,8061,674,8052,674,8052,694xe" filled="true" fillcolor="#000000" stroked="false">
                <v:path arrowok="t"/>
                <v:fill type="solid"/>
              </v:shape>
            </v:group>
            <v:group style="position:absolute;left:8052;top:694;width:10;height:20" coordorigin="8052,694" coordsize="10,20">
              <v:shape style="position:absolute;left:8052;top:694;width:10;height:20" coordorigin="8052,694" coordsize="10,20" path="m8052,713l8061,713,8061,694,8052,694,8052,713xe" filled="true" fillcolor="#000000" stroked="false">
                <v:path arrowok="t"/>
                <v:fill type="solid"/>
              </v:shape>
            </v:group>
            <v:group style="position:absolute;left:8052;top:713;width:10;height:20" coordorigin="8052,713" coordsize="10,20">
              <v:shape style="position:absolute;left:8052;top:713;width:10;height:20" coordorigin="8052,713" coordsize="10,20" path="m8052,732l8061,732,8061,713,8052,713,8052,732xe" filled="true" fillcolor="#000000" stroked="false">
                <v:path arrowok="t"/>
                <v:fill type="solid"/>
              </v:shape>
            </v:group>
            <v:group style="position:absolute;left:8052;top:732;width:10;height:20" coordorigin="8052,732" coordsize="10,20">
              <v:shape style="position:absolute;left:8052;top:732;width:10;height:20" coordorigin="8052,732" coordsize="10,20" path="m8052,751l8061,751,8061,732,8052,732,8052,751xe" filled="true" fillcolor="#000000" stroked="false">
                <v:path arrowok="t"/>
                <v:fill type="solid"/>
              </v:shape>
            </v:group>
            <v:group style="position:absolute;left:8052;top:751;width:10;height:20" coordorigin="8052,751" coordsize="10,20">
              <v:shape style="position:absolute;left:8052;top:751;width:10;height:20" coordorigin="8052,751" coordsize="10,20" path="m8052,770l8061,770,8061,751,8052,751,8052,770xe" filled="true" fillcolor="#000000" stroked="false">
                <v:path arrowok="t"/>
                <v:fill type="solid"/>
              </v:shape>
            </v:group>
            <v:group style="position:absolute;left:8052;top:770;width:10;height:20" coordorigin="8052,770" coordsize="10,20">
              <v:shape style="position:absolute;left:8052;top:770;width:10;height:20" coordorigin="8052,770" coordsize="10,20" path="m8052,790l8061,790,8061,770,8052,770,8052,790xe" filled="true" fillcolor="#000000" stroked="false">
                <v:path arrowok="t"/>
                <v:fill type="solid"/>
              </v:shape>
            </v:group>
            <v:group style="position:absolute;left:8052;top:790;width:10;height:20" coordorigin="8052,790" coordsize="10,20">
              <v:shape style="position:absolute;left:8052;top:790;width:10;height:20" coordorigin="8052,790" coordsize="10,20" path="m8052,809l8061,809,8061,790,8052,790,8052,809xe" filled="true" fillcolor="#000000" stroked="false">
                <v:path arrowok="t"/>
                <v:fill type="solid"/>
              </v:shape>
            </v:group>
            <v:group style="position:absolute;left:8052;top:809;width:10;height:20" coordorigin="8052,809" coordsize="10,20">
              <v:shape style="position:absolute;left:8052;top:809;width:10;height:20" coordorigin="8052,809" coordsize="10,20" path="m8052,828l8061,828,8061,809,8052,809,8052,828xe" filled="true" fillcolor="#000000" stroked="false">
                <v:path arrowok="t"/>
                <v:fill type="solid"/>
              </v:shape>
            </v:group>
            <v:group style="position:absolute;left:9813;top:425;width:10;height:20" coordorigin="9813,425" coordsize="10,20">
              <v:shape style="position:absolute;left:9813;top:425;width:10;height:20" coordorigin="9813,425" coordsize="10,20" path="m9813,444l9823,444,9823,425,9813,425,9813,444xe" filled="true" fillcolor="#000000" stroked="false">
                <v:path arrowok="t"/>
                <v:fill type="solid"/>
              </v:shape>
            </v:group>
            <v:group style="position:absolute;left:9813;top:444;width:10;height:20" coordorigin="9813,444" coordsize="10,20">
              <v:shape style="position:absolute;left:9813;top:444;width:10;height:20" coordorigin="9813,444" coordsize="10,20" path="m9813,463l9823,463,9823,444,9813,444,9813,463xe" filled="true" fillcolor="#000000" stroked="false">
                <v:path arrowok="t"/>
                <v:fill type="solid"/>
              </v:shape>
            </v:group>
            <v:group style="position:absolute;left:9813;top:463;width:10;height:20" coordorigin="9813,463" coordsize="10,20">
              <v:shape style="position:absolute;left:9813;top:463;width:10;height:20" coordorigin="9813,463" coordsize="10,20" path="m9813,482l9823,482,9823,463,9813,463,9813,482xe" filled="true" fillcolor="#000000" stroked="false">
                <v:path arrowok="t"/>
                <v:fill type="solid"/>
              </v:shape>
            </v:group>
            <v:group style="position:absolute;left:9813;top:482;width:10;height:20" coordorigin="9813,482" coordsize="10,20">
              <v:shape style="position:absolute;left:9813;top:482;width:10;height:20" coordorigin="9813,482" coordsize="10,20" path="m9813,502l9823,502,9823,482,9813,482,9813,502xe" filled="true" fillcolor="#000000" stroked="false">
                <v:path arrowok="t"/>
                <v:fill type="solid"/>
              </v:shape>
            </v:group>
            <v:group style="position:absolute;left:9813;top:502;width:10;height:20" coordorigin="9813,502" coordsize="10,20">
              <v:shape style="position:absolute;left:9813;top:502;width:10;height:20" coordorigin="9813,502" coordsize="10,20" path="m9813,521l9823,521,9823,502,9813,502,9813,521xe" filled="true" fillcolor="#000000" stroked="false">
                <v:path arrowok="t"/>
                <v:fill type="solid"/>
              </v:shape>
            </v:group>
            <v:group style="position:absolute;left:9813;top:521;width:10;height:20" coordorigin="9813,521" coordsize="10,20">
              <v:shape style="position:absolute;left:9813;top:521;width:10;height:20" coordorigin="9813,521" coordsize="10,20" path="m9813,540l9823,540,9823,521,9813,521,9813,540xe" filled="true" fillcolor="#000000" stroked="false">
                <v:path arrowok="t"/>
                <v:fill type="solid"/>
              </v:shape>
            </v:group>
            <v:group style="position:absolute;left:9813;top:540;width:10;height:20" coordorigin="9813,540" coordsize="10,20">
              <v:shape style="position:absolute;left:9813;top:540;width:10;height:20" coordorigin="9813,540" coordsize="10,20" path="m9813,559l9823,559,9823,540,9813,540,9813,559xe" filled="true" fillcolor="#000000" stroked="false">
                <v:path arrowok="t"/>
                <v:fill type="solid"/>
              </v:shape>
            </v:group>
            <v:group style="position:absolute;left:9813;top:559;width:10;height:20" coordorigin="9813,559" coordsize="10,20">
              <v:shape style="position:absolute;left:9813;top:559;width:10;height:20" coordorigin="9813,559" coordsize="10,20" path="m9813,578l9823,578,9823,559,9813,559,9813,578xe" filled="true" fillcolor="#000000" stroked="false">
                <v:path arrowok="t"/>
                <v:fill type="solid"/>
              </v:shape>
            </v:group>
            <v:group style="position:absolute;left:9813;top:578;width:10;height:20" coordorigin="9813,578" coordsize="10,20">
              <v:shape style="position:absolute;left:9813;top:578;width:10;height:20" coordorigin="9813,578" coordsize="10,20" path="m9813,598l9823,598,9823,578,9813,578,9813,598xe" filled="true" fillcolor="#000000" stroked="false">
                <v:path arrowok="t"/>
                <v:fill type="solid"/>
              </v:shape>
            </v:group>
            <v:group style="position:absolute;left:9813;top:598;width:10;height:20" coordorigin="9813,598" coordsize="10,20">
              <v:shape style="position:absolute;left:9813;top:598;width:10;height:20" coordorigin="9813,598" coordsize="10,20" path="m9813,617l9823,617,9823,598,9813,598,9813,617xe" filled="true" fillcolor="#000000" stroked="false">
                <v:path arrowok="t"/>
                <v:fill type="solid"/>
              </v:shape>
            </v:group>
            <v:group style="position:absolute;left:9813;top:617;width:10;height:20" coordorigin="9813,617" coordsize="10,20">
              <v:shape style="position:absolute;left:9813;top:617;width:10;height:20" coordorigin="9813,617" coordsize="10,20" path="m9813,636l9823,636,9823,617,9813,617,9813,636xe" filled="true" fillcolor="#000000" stroked="false">
                <v:path arrowok="t"/>
                <v:fill type="solid"/>
              </v:shape>
            </v:group>
            <v:group style="position:absolute;left:9813;top:636;width:10;height:20" coordorigin="9813,636" coordsize="10,20">
              <v:shape style="position:absolute;left:9813;top:636;width:10;height:20" coordorigin="9813,636" coordsize="10,20" path="m9813,655l9823,655,9823,636,9813,636,9813,655xe" filled="true" fillcolor="#000000" stroked="false">
                <v:path arrowok="t"/>
                <v:fill type="solid"/>
              </v:shape>
            </v:group>
            <v:group style="position:absolute;left:9813;top:655;width:10;height:20" coordorigin="9813,655" coordsize="10,20">
              <v:shape style="position:absolute;left:9813;top:655;width:10;height:20" coordorigin="9813,655" coordsize="10,20" path="m9813,674l9823,674,9823,655,9813,655,9813,674xe" filled="true" fillcolor="#000000" stroked="false">
                <v:path arrowok="t"/>
                <v:fill type="solid"/>
              </v:shape>
            </v:group>
            <v:group style="position:absolute;left:9813;top:674;width:10;height:20" coordorigin="9813,674" coordsize="10,20">
              <v:shape style="position:absolute;left:9813;top:674;width:10;height:20" coordorigin="9813,674" coordsize="10,20" path="m9813,694l9823,694,9823,674,9813,674,9813,694xe" filled="true" fillcolor="#000000" stroked="false">
                <v:path arrowok="t"/>
                <v:fill type="solid"/>
              </v:shape>
            </v:group>
            <v:group style="position:absolute;left:9813;top:694;width:10;height:20" coordorigin="9813,694" coordsize="10,20">
              <v:shape style="position:absolute;left:9813;top:694;width:10;height:20" coordorigin="9813,694" coordsize="10,20" path="m9813,713l9823,713,9823,694,9813,694,9813,713xe" filled="true" fillcolor="#000000" stroked="false">
                <v:path arrowok="t"/>
                <v:fill type="solid"/>
              </v:shape>
            </v:group>
            <v:group style="position:absolute;left:9813;top:713;width:10;height:20" coordorigin="9813,713" coordsize="10,20">
              <v:shape style="position:absolute;left:9813;top:713;width:10;height:20" coordorigin="9813,713" coordsize="10,20" path="m9813,732l9823,732,9823,713,9813,713,9813,732xe" filled="true" fillcolor="#000000" stroked="false">
                <v:path arrowok="t"/>
                <v:fill type="solid"/>
              </v:shape>
            </v:group>
            <v:group style="position:absolute;left:9813;top:732;width:10;height:20" coordorigin="9813,732" coordsize="10,20">
              <v:shape style="position:absolute;left:9813;top:732;width:10;height:20" coordorigin="9813,732" coordsize="10,20" path="m9813,751l9823,751,9823,732,9813,732,9813,751xe" filled="true" fillcolor="#000000" stroked="false">
                <v:path arrowok="t"/>
                <v:fill type="solid"/>
              </v:shape>
            </v:group>
            <v:group style="position:absolute;left:9813;top:751;width:10;height:20" coordorigin="9813,751" coordsize="10,20">
              <v:shape style="position:absolute;left:9813;top:751;width:10;height:20" coordorigin="9813,751" coordsize="10,20" path="m9813,770l9823,770,9823,751,9813,751,9813,770xe" filled="true" fillcolor="#000000" stroked="false">
                <v:path arrowok="t"/>
                <v:fill type="solid"/>
              </v:shape>
            </v:group>
            <v:group style="position:absolute;left:9813;top:770;width:10;height:20" coordorigin="9813,770" coordsize="10,20">
              <v:shape style="position:absolute;left:9813;top:770;width:10;height:20" coordorigin="9813,770" coordsize="10,20" path="m9813,790l9823,790,9823,770,9813,770,9813,790xe" filled="true" fillcolor="#000000" stroked="false">
                <v:path arrowok="t"/>
                <v:fill type="solid"/>
              </v:shape>
            </v:group>
            <v:group style="position:absolute;left:9813;top:790;width:10;height:20" coordorigin="9813,790" coordsize="10,20">
              <v:shape style="position:absolute;left:9813;top:790;width:10;height:20" coordorigin="9813,790" coordsize="10,20" path="m9813,809l9823,809,9823,790,9813,790,9813,809xe" filled="true" fillcolor="#000000" stroked="false">
                <v:path arrowok="t"/>
                <v:fill type="solid"/>
              </v:shape>
            </v:group>
            <v:group style="position:absolute;left:9813;top:809;width:10;height:20" coordorigin="9813,809" coordsize="10,20">
              <v:shape style="position:absolute;left:9813;top:809;width:10;height:20" coordorigin="9813,809" coordsize="10,20" path="m9813,828l9823,828,9823,809,9813,809,9813,828xe" filled="true" fillcolor="#000000" stroked="false">
                <v:path arrowok="t"/>
                <v:fill type="solid"/>
              </v:shape>
              <v:shape style="position:absolute;left:0;top:732;width:2141;height:108" type="#_x0000_t75" stroked="false">
                <v:imagedata r:id="rId477" o:title=""/>
              </v:shape>
              <v:shape style="position:absolute;left:2117;top:828;width:2055;height:12" type="#_x0000_t75" stroked="false">
                <v:imagedata r:id="rId478" o:title=""/>
              </v:shape>
              <v:shape style="position:absolute;left:4158;top:828;width:1594;height:12" type="#_x0000_t75" stroked="false">
                <v:imagedata r:id="rId479" o:title=""/>
              </v:shape>
              <v:shape style="position:absolute;left:5737;top:828;width:2324;height:12" type="#_x0000_t75" stroked="false">
                <v:imagedata r:id="rId480" o:title=""/>
              </v:shape>
              <v:shape style="position:absolute;left:8047;top:828;width:1776;height:12" type="#_x0000_t75" stroked="false">
                <v:imagedata r:id="rId481" o:title=""/>
              </v:shape>
            </v:group>
            <v:group style="position:absolute;left:9813;top:835;width:10;height:2" coordorigin="9813,835" coordsize="10,2">
              <v:shape style="position:absolute;left:9813;top:835;width:10;height:2" coordorigin="9813,835" coordsize="10,0" path="m9813,835l9823,835e" filled="false" stroked="true" strokeweight=".47998pt" strokecolor="#000000">
                <v:path arrowok="t"/>
              </v:shape>
            </v:group>
            <v:group style="position:absolute;left:5;top:840;width:10;height:20" coordorigin="5,840" coordsize="10,20">
              <v:shape style="position:absolute;left:5;top:840;width:10;height:20" coordorigin="5,840" coordsize="10,20" path="m5,859l14,859,14,840,5,840,5,859xe" filled="true" fillcolor="#000000" stroked="false">
                <v:path arrowok="t"/>
                <v:fill type="solid"/>
              </v:shape>
            </v:group>
            <v:group style="position:absolute;left:5;top:859;width:10;height:20" coordorigin="5,859" coordsize="10,20">
              <v:shape style="position:absolute;left:5;top:859;width:10;height:20" coordorigin="5,859" coordsize="10,20" path="m5,878l14,878,14,859,5,859,5,878xe" filled="true" fillcolor="#000000" stroked="false">
                <v:path arrowok="t"/>
                <v:fill type="solid"/>
              </v:shape>
            </v:group>
            <v:group style="position:absolute;left:5;top:878;width:10;height:20" coordorigin="5,878" coordsize="10,20">
              <v:shape style="position:absolute;left:5;top:878;width:10;height:20" coordorigin="5,878" coordsize="10,20" path="m5,898l14,898,14,878,5,878,5,898xe" filled="true" fillcolor="#000000" stroked="false">
                <v:path arrowok="t"/>
                <v:fill type="solid"/>
              </v:shape>
            </v:group>
            <v:group style="position:absolute;left:5;top:898;width:10;height:20" coordorigin="5,898" coordsize="10,20">
              <v:shape style="position:absolute;left:5;top:898;width:10;height:20" coordorigin="5,898" coordsize="10,20" path="m5,917l14,917,14,898,5,898,5,917xe" filled="true" fillcolor="#000000" stroked="false">
                <v:path arrowok="t"/>
                <v:fill type="solid"/>
              </v:shape>
            </v:group>
            <v:group style="position:absolute;left:5;top:917;width:10;height:20" coordorigin="5,917" coordsize="10,20">
              <v:shape style="position:absolute;left:5;top:917;width:10;height:20" coordorigin="5,917" coordsize="10,20" path="m5,936l14,936,14,917,5,917,5,936xe" filled="true" fillcolor="#000000" stroked="false">
                <v:path arrowok="t"/>
                <v:fill type="solid"/>
              </v:shape>
            </v:group>
            <v:group style="position:absolute;left:5;top:936;width:10;height:20" coordorigin="5,936" coordsize="10,20">
              <v:shape style="position:absolute;left:5;top:936;width:10;height:20" coordorigin="5,936" coordsize="10,20" path="m5,955l14,955,14,936,5,936,5,955xe" filled="true" fillcolor="#000000" stroked="false">
                <v:path arrowok="t"/>
                <v:fill type="solid"/>
              </v:shape>
            </v:group>
            <v:group style="position:absolute;left:5;top:955;width:10;height:20" coordorigin="5,955" coordsize="10,20">
              <v:shape style="position:absolute;left:5;top:955;width:10;height:20" coordorigin="5,955" coordsize="10,20" path="m5,974l14,974,14,955,5,955,5,974xe" filled="true" fillcolor="#000000" stroked="false">
                <v:path arrowok="t"/>
                <v:fill type="solid"/>
              </v:shape>
            </v:group>
            <v:group style="position:absolute;left:5;top:974;width:10;height:20" coordorigin="5,974" coordsize="10,20">
              <v:shape style="position:absolute;left:5;top:974;width:10;height:20" coordorigin="5,974" coordsize="10,20" path="m5,994l14,994,14,974,5,974,5,994xe" filled="true" fillcolor="#000000" stroked="false">
                <v:path arrowok="t"/>
                <v:fill type="solid"/>
              </v:shape>
            </v:group>
            <v:group style="position:absolute;left:5;top:994;width:10;height:20" coordorigin="5,994" coordsize="10,20">
              <v:shape style="position:absolute;left:5;top:994;width:10;height:20" coordorigin="5,994" coordsize="10,20" path="m5,1013l14,1013,14,994,5,994,5,1013xe" filled="true" fillcolor="#000000" stroked="false">
                <v:path arrowok="t"/>
                <v:fill type="solid"/>
              </v:shape>
            </v:group>
            <v:group style="position:absolute;left:5;top:1013;width:10;height:20" coordorigin="5,1013" coordsize="10,20">
              <v:shape style="position:absolute;left:5;top:1013;width:10;height:20" coordorigin="5,1013" coordsize="10,20" path="m5,1032l14,1032,14,1013,5,1013,5,1032xe" filled="true" fillcolor="#000000" stroked="false">
                <v:path arrowok="t"/>
                <v:fill type="solid"/>
              </v:shape>
            </v:group>
            <v:group style="position:absolute;left:5;top:1032;width:10;height:20" coordorigin="5,1032" coordsize="10,20">
              <v:shape style="position:absolute;left:5;top:1032;width:10;height:20" coordorigin="5,1032" coordsize="10,20" path="m5,1051l14,1051,14,1032,5,1032,5,1051xe" filled="true" fillcolor="#000000" stroked="false">
                <v:path arrowok="t"/>
                <v:fill type="solid"/>
              </v:shape>
            </v:group>
            <v:group style="position:absolute;left:5;top:1051;width:10;height:20" coordorigin="5,1051" coordsize="10,20">
              <v:shape style="position:absolute;left:5;top:1051;width:10;height:20" coordorigin="5,1051" coordsize="10,20" path="m5,1070l14,1070,14,1051,5,1051,5,1070xe" filled="true" fillcolor="#000000" stroked="false">
                <v:path arrowok="t"/>
                <v:fill type="solid"/>
              </v:shape>
            </v:group>
            <v:group style="position:absolute;left:5;top:1070;width:10;height:20" coordorigin="5,1070" coordsize="10,20">
              <v:shape style="position:absolute;left:5;top:1070;width:10;height:20" coordorigin="5,1070" coordsize="10,20" path="m5,1090l14,1090,14,1070,5,1070,5,1090xe" filled="true" fillcolor="#000000" stroked="false">
                <v:path arrowok="t"/>
                <v:fill type="solid"/>
              </v:shape>
            </v:group>
            <v:group style="position:absolute;left:5;top:1090;width:10;height:20" coordorigin="5,1090" coordsize="10,20">
              <v:shape style="position:absolute;left:5;top:1090;width:10;height:20" coordorigin="5,1090" coordsize="10,20" path="m5,1109l14,1109,14,1090,5,1090,5,1109xe" filled="true" fillcolor="#000000" stroked="false">
                <v:path arrowok="t"/>
                <v:fill type="solid"/>
              </v:shape>
            </v:group>
            <v:group style="position:absolute;left:5;top:1109;width:10;height:20" coordorigin="5,1109" coordsize="10,20">
              <v:shape style="position:absolute;left:5;top:1109;width:10;height:20" coordorigin="5,1109" coordsize="10,20" path="m5,1128l14,1128,14,1109,5,1109,5,1128xe" filled="true" fillcolor="#000000" stroked="false">
                <v:path arrowok="t"/>
                <v:fill type="solid"/>
              </v:shape>
            </v:group>
            <v:group style="position:absolute;left:5;top:1128;width:10;height:20" coordorigin="5,1128" coordsize="10,20">
              <v:shape style="position:absolute;left:5;top:1128;width:10;height:20" coordorigin="5,1128" coordsize="10,20" path="m5,1147l14,1147,14,1128,5,1128,5,1147xe" filled="true" fillcolor="#000000" stroked="false">
                <v:path arrowok="t"/>
                <v:fill type="solid"/>
              </v:shape>
            </v:group>
            <v:group style="position:absolute;left:5;top:1147;width:10;height:20" coordorigin="5,1147" coordsize="10,20">
              <v:shape style="position:absolute;left:5;top:1147;width:10;height:20" coordorigin="5,1147" coordsize="10,20" path="m5,1166l14,1166,14,1147,5,1147,5,1166xe" filled="true" fillcolor="#000000" stroked="false">
                <v:path arrowok="t"/>
                <v:fill type="solid"/>
              </v:shape>
            </v:group>
            <v:group style="position:absolute;left:5;top:1166;width:10;height:20" coordorigin="5,1166" coordsize="10,20">
              <v:shape style="position:absolute;left:5;top:1166;width:10;height:20" coordorigin="5,1166" coordsize="10,20" path="m5,1186l14,1186,14,1166,5,1166,5,1186xe" filled="true" fillcolor="#000000" stroked="false">
                <v:path arrowok="t"/>
                <v:fill type="solid"/>
              </v:shape>
            </v:group>
            <v:group style="position:absolute;left:5;top:1186;width:10;height:20" coordorigin="5,1186" coordsize="10,20">
              <v:shape style="position:absolute;left:5;top:1186;width:10;height:20" coordorigin="5,1186" coordsize="10,20" path="m5,1205l14,1205,14,1186,5,1186,5,1205xe" filled="true" fillcolor="#000000" stroked="false">
                <v:path arrowok="t"/>
                <v:fill type="solid"/>
              </v:shape>
            </v:group>
            <v:group style="position:absolute;left:5;top:1205;width:10;height:20" coordorigin="5,1205" coordsize="10,20">
              <v:shape style="position:absolute;left:5;top:1205;width:10;height:20" coordorigin="5,1205" coordsize="10,20" path="m5,1224l14,1224,14,1205,5,1205,5,1224xe" filled="true" fillcolor="#000000" stroked="false">
                <v:path arrowok="t"/>
                <v:fill type="solid"/>
              </v:shape>
            </v:group>
            <v:group style="position:absolute;left:5;top:1224;width:10;height:20" coordorigin="5,1224" coordsize="10,20">
              <v:shape style="position:absolute;left:5;top:1224;width:10;height:20" coordorigin="5,1224" coordsize="10,20" path="m5,1243l14,1243,14,1224,5,1224,5,1243xe" filled="true" fillcolor="#000000" stroked="false">
                <v:path arrowok="t"/>
                <v:fill type="solid"/>
              </v:shape>
            </v:group>
            <v:group style="position:absolute;left:2122;top:840;width:10;height:20" coordorigin="2122,840" coordsize="10,20">
              <v:shape style="position:absolute;left:2122;top:840;width:10;height:20" coordorigin="2122,840" coordsize="10,20" path="m2122,859l2132,859,2132,840,2122,840,2122,859xe" filled="true" fillcolor="#000000" stroked="false">
                <v:path arrowok="t"/>
                <v:fill type="solid"/>
              </v:shape>
            </v:group>
            <v:group style="position:absolute;left:2122;top:859;width:10;height:20" coordorigin="2122,859" coordsize="10,20">
              <v:shape style="position:absolute;left:2122;top:859;width:10;height:20" coordorigin="2122,859" coordsize="10,20" path="m2122,878l2132,878,2132,859,2122,859,2122,878xe" filled="true" fillcolor="#000000" stroked="false">
                <v:path arrowok="t"/>
                <v:fill type="solid"/>
              </v:shape>
            </v:group>
            <v:group style="position:absolute;left:2122;top:878;width:10;height:20" coordorigin="2122,878" coordsize="10,20">
              <v:shape style="position:absolute;left:2122;top:878;width:10;height:20" coordorigin="2122,878" coordsize="10,20" path="m2122,898l2132,898,2132,878,2122,878,2122,898xe" filled="true" fillcolor="#000000" stroked="false">
                <v:path arrowok="t"/>
                <v:fill type="solid"/>
              </v:shape>
            </v:group>
            <v:group style="position:absolute;left:2122;top:898;width:10;height:20" coordorigin="2122,898" coordsize="10,20">
              <v:shape style="position:absolute;left:2122;top:898;width:10;height:20" coordorigin="2122,898" coordsize="10,20" path="m2122,917l2132,917,2132,898,2122,898,2122,917xe" filled="true" fillcolor="#000000" stroked="false">
                <v:path arrowok="t"/>
                <v:fill type="solid"/>
              </v:shape>
            </v:group>
            <v:group style="position:absolute;left:2122;top:917;width:10;height:20" coordorigin="2122,917" coordsize="10,20">
              <v:shape style="position:absolute;left:2122;top:917;width:10;height:20" coordorigin="2122,917" coordsize="10,20" path="m2122,936l2132,936,2132,917,2122,917,2122,936xe" filled="true" fillcolor="#000000" stroked="false">
                <v:path arrowok="t"/>
                <v:fill type="solid"/>
              </v:shape>
            </v:group>
            <v:group style="position:absolute;left:2122;top:936;width:10;height:20" coordorigin="2122,936" coordsize="10,20">
              <v:shape style="position:absolute;left:2122;top:936;width:10;height:20" coordorigin="2122,936" coordsize="10,20" path="m2122,955l2132,955,2132,936,2122,936,2122,955xe" filled="true" fillcolor="#000000" stroked="false">
                <v:path arrowok="t"/>
                <v:fill type="solid"/>
              </v:shape>
            </v:group>
            <v:group style="position:absolute;left:2122;top:955;width:10;height:20" coordorigin="2122,955" coordsize="10,20">
              <v:shape style="position:absolute;left:2122;top:955;width:10;height:20" coordorigin="2122,955" coordsize="10,20" path="m2122,974l2132,974,2132,955,2122,955,2122,974xe" filled="true" fillcolor="#000000" stroked="false">
                <v:path arrowok="t"/>
                <v:fill type="solid"/>
              </v:shape>
            </v:group>
            <v:group style="position:absolute;left:2122;top:974;width:10;height:20" coordorigin="2122,974" coordsize="10,20">
              <v:shape style="position:absolute;left:2122;top:974;width:10;height:20" coordorigin="2122,974" coordsize="10,20" path="m2122,994l2132,994,2132,974,2122,974,2122,994xe" filled="true" fillcolor="#000000" stroked="false">
                <v:path arrowok="t"/>
                <v:fill type="solid"/>
              </v:shape>
            </v:group>
            <v:group style="position:absolute;left:2122;top:994;width:10;height:20" coordorigin="2122,994" coordsize="10,20">
              <v:shape style="position:absolute;left:2122;top:994;width:10;height:20" coordorigin="2122,994" coordsize="10,20" path="m2122,1013l2132,1013,2132,994,2122,994,2122,1013xe" filled="true" fillcolor="#000000" stroked="false">
                <v:path arrowok="t"/>
                <v:fill type="solid"/>
              </v:shape>
            </v:group>
            <v:group style="position:absolute;left:2122;top:1013;width:10;height:20" coordorigin="2122,1013" coordsize="10,20">
              <v:shape style="position:absolute;left:2122;top:1013;width:10;height:20" coordorigin="2122,1013" coordsize="10,20" path="m2122,1032l2132,1032,2132,1013,2122,1013,2122,1032xe" filled="true" fillcolor="#000000" stroked="false">
                <v:path arrowok="t"/>
                <v:fill type="solid"/>
              </v:shape>
            </v:group>
            <v:group style="position:absolute;left:2122;top:1032;width:10;height:20" coordorigin="2122,1032" coordsize="10,20">
              <v:shape style="position:absolute;left:2122;top:1032;width:10;height:20" coordorigin="2122,1032" coordsize="10,20" path="m2122,1051l2132,1051,2132,1032,2122,1032,2122,1051xe" filled="true" fillcolor="#000000" stroked="false">
                <v:path arrowok="t"/>
                <v:fill type="solid"/>
              </v:shape>
            </v:group>
            <v:group style="position:absolute;left:2122;top:1051;width:10;height:20" coordorigin="2122,1051" coordsize="10,20">
              <v:shape style="position:absolute;left:2122;top:1051;width:10;height:20" coordorigin="2122,1051" coordsize="10,20" path="m2122,1070l2132,1070,2132,1051,2122,1051,2122,1070xe" filled="true" fillcolor="#000000" stroked="false">
                <v:path arrowok="t"/>
                <v:fill type="solid"/>
              </v:shape>
            </v:group>
            <v:group style="position:absolute;left:2122;top:1070;width:10;height:20" coordorigin="2122,1070" coordsize="10,20">
              <v:shape style="position:absolute;left:2122;top:1070;width:10;height:20" coordorigin="2122,1070" coordsize="10,20" path="m2122,1090l2132,1090,2132,1070,2122,1070,2122,1090xe" filled="true" fillcolor="#000000" stroked="false">
                <v:path arrowok="t"/>
                <v:fill type="solid"/>
              </v:shape>
            </v:group>
            <v:group style="position:absolute;left:2122;top:1090;width:10;height:20" coordorigin="2122,1090" coordsize="10,20">
              <v:shape style="position:absolute;left:2122;top:1090;width:10;height:20" coordorigin="2122,1090" coordsize="10,20" path="m2122,1109l2132,1109,2132,1090,2122,1090,2122,1109xe" filled="true" fillcolor="#000000" stroked="false">
                <v:path arrowok="t"/>
                <v:fill type="solid"/>
              </v:shape>
            </v:group>
            <v:group style="position:absolute;left:2122;top:1109;width:10;height:20" coordorigin="2122,1109" coordsize="10,20">
              <v:shape style="position:absolute;left:2122;top:1109;width:10;height:20" coordorigin="2122,1109" coordsize="10,20" path="m2122,1128l2132,1128,2132,1109,2122,1109,2122,1128xe" filled="true" fillcolor="#000000" stroked="false">
                <v:path arrowok="t"/>
                <v:fill type="solid"/>
              </v:shape>
            </v:group>
            <v:group style="position:absolute;left:2122;top:1128;width:10;height:20" coordorigin="2122,1128" coordsize="10,20">
              <v:shape style="position:absolute;left:2122;top:1128;width:10;height:20" coordorigin="2122,1128" coordsize="10,20" path="m2122,1147l2132,1147,2132,1128,2122,1128,2122,1147xe" filled="true" fillcolor="#000000" stroked="false">
                <v:path arrowok="t"/>
                <v:fill type="solid"/>
              </v:shape>
            </v:group>
            <v:group style="position:absolute;left:4163;top:840;width:10;height:20" coordorigin="4163,840" coordsize="10,20">
              <v:shape style="position:absolute;left:4163;top:840;width:10;height:20" coordorigin="4163,840" coordsize="10,20" path="m4163,859l4172,859,4172,840,4163,840,4163,859xe" filled="true" fillcolor="#000000" stroked="false">
                <v:path arrowok="t"/>
                <v:fill type="solid"/>
              </v:shape>
            </v:group>
            <v:group style="position:absolute;left:4163;top:859;width:10;height:20" coordorigin="4163,859" coordsize="10,20">
              <v:shape style="position:absolute;left:4163;top:859;width:10;height:20" coordorigin="4163,859" coordsize="10,20" path="m4163,878l4172,878,4172,859,4163,859,4163,878xe" filled="true" fillcolor="#000000" stroked="false">
                <v:path arrowok="t"/>
                <v:fill type="solid"/>
              </v:shape>
            </v:group>
            <v:group style="position:absolute;left:4163;top:878;width:10;height:20" coordorigin="4163,878" coordsize="10,20">
              <v:shape style="position:absolute;left:4163;top:878;width:10;height:20" coordorigin="4163,878" coordsize="10,20" path="m4163,898l4172,898,4172,878,4163,878,4163,898xe" filled="true" fillcolor="#000000" stroked="false">
                <v:path arrowok="t"/>
                <v:fill type="solid"/>
              </v:shape>
            </v:group>
            <v:group style="position:absolute;left:4163;top:898;width:10;height:20" coordorigin="4163,898" coordsize="10,20">
              <v:shape style="position:absolute;left:4163;top:898;width:10;height:20" coordorigin="4163,898" coordsize="10,20" path="m4163,917l4172,917,4172,898,4163,898,4163,917xe" filled="true" fillcolor="#000000" stroked="false">
                <v:path arrowok="t"/>
                <v:fill type="solid"/>
              </v:shape>
            </v:group>
            <v:group style="position:absolute;left:4163;top:917;width:10;height:20" coordorigin="4163,917" coordsize="10,20">
              <v:shape style="position:absolute;left:4163;top:917;width:10;height:20" coordorigin="4163,917" coordsize="10,20" path="m4163,936l4172,936,4172,917,4163,917,4163,936xe" filled="true" fillcolor="#000000" stroked="false">
                <v:path arrowok="t"/>
                <v:fill type="solid"/>
              </v:shape>
            </v:group>
            <v:group style="position:absolute;left:4163;top:936;width:10;height:20" coordorigin="4163,936" coordsize="10,20">
              <v:shape style="position:absolute;left:4163;top:936;width:10;height:20" coordorigin="4163,936" coordsize="10,20" path="m4163,955l4172,955,4172,936,4163,936,4163,955xe" filled="true" fillcolor="#000000" stroked="false">
                <v:path arrowok="t"/>
                <v:fill type="solid"/>
              </v:shape>
            </v:group>
            <v:group style="position:absolute;left:4163;top:955;width:10;height:20" coordorigin="4163,955" coordsize="10,20">
              <v:shape style="position:absolute;left:4163;top:955;width:10;height:20" coordorigin="4163,955" coordsize="10,20" path="m4163,974l4172,974,4172,955,4163,955,4163,974xe" filled="true" fillcolor="#000000" stroked="false">
                <v:path arrowok="t"/>
                <v:fill type="solid"/>
              </v:shape>
            </v:group>
            <v:group style="position:absolute;left:4163;top:974;width:10;height:20" coordorigin="4163,974" coordsize="10,20">
              <v:shape style="position:absolute;left:4163;top:974;width:10;height:20" coordorigin="4163,974" coordsize="10,20" path="m4163,994l4172,994,4172,974,4163,974,4163,994xe" filled="true" fillcolor="#000000" stroked="false">
                <v:path arrowok="t"/>
                <v:fill type="solid"/>
              </v:shape>
            </v:group>
            <v:group style="position:absolute;left:4163;top:994;width:10;height:20" coordorigin="4163,994" coordsize="10,20">
              <v:shape style="position:absolute;left:4163;top:994;width:10;height:20" coordorigin="4163,994" coordsize="10,20" path="m4163,1013l4172,1013,4172,994,4163,994,4163,1013xe" filled="true" fillcolor="#000000" stroked="false">
                <v:path arrowok="t"/>
                <v:fill type="solid"/>
              </v:shape>
            </v:group>
            <v:group style="position:absolute;left:4163;top:1013;width:10;height:20" coordorigin="4163,1013" coordsize="10,20">
              <v:shape style="position:absolute;left:4163;top:1013;width:10;height:20" coordorigin="4163,1013" coordsize="10,20" path="m4163,1032l4172,1032,4172,1013,4163,1013,4163,1032xe" filled="true" fillcolor="#000000" stroked="false">
                <v:path arrowok="t"/>
                <v:fill type="solid"/>
              </v:shape>
            </v:group>
            <v:group style="position:absolute;left:4163;top:1032;width:10;height:20" coordorigin="4163,1032" coordsize="10,20">
              <v:shape style="position:absolute;left:4163;top:1032;width:10;height:20" coordorigin="4163,1032" coordsize="10,20" path="m4163,1051l4172,1051,4172,1032,4163,1032,4163,1051xe" filled="true" fillcolor="#000000" stroked="false">
                <v:path arrowok="t"/>
                <v:fill type="solid"/>
              </v:shape>
            </v:group>
            <v:group style="position:absolute;left:3099;top:1130;width:1037;height:2" coordorigin="3099,1130" coordsize="1037,2">
              <v:shape style="position:absolute;left:3099;top:1130;width:1037;height:2" coordorigin="3099,1130" coordsize="1037,0" path="m3099,1130l4136,1130e" filled="false" stroked="true" strokeweight=".47998pt" strokecolor="#000000">
                <v:path arrowok="t"/>
              </v:shape>
            </v:group>
            <v:group style="position:absolute;left:4163;top:1051;width:10;height:20" coordorigin="4163,1051" coordsize="10,20">
              <v:shape style="position:absolute;left:4163;top:1051;width:10;height:20" coordorigin="4163,1051" coordsize="10,20" path="m4163,1070l4172,1070,4172,1051,4163,1051,4163,1070xe" filled="true" fillcolor="#000000" stroked="false">
                <v:path arrowok="t"/>
                <v:fill type="solid"/>
              </v:shape>
            </v:group>
            <v:group style="position:absolute;left:4163;top:1070;width:10;height:20" coordorigin="4163,1070" coordsize="10,20">
              <v:shape style="position:absolute;left:4163;top:1070;width:10;height:20" coordorigin="4163,1070" coordsize="10,20" path="m4163,1090l4172,1090,4172,1070,4163,1070,4163,1090xe" filled="true" fillcolor="#000000" stroked="false">
                <v:path arrowok="t"/>
                <v:fill type="solid"/>
              </v:shape>
            </v:group>
            <v:group style="position:absolute;left:4163;top:1090;width:10;height:20" coordorigin="4163,1090" coordsize="10,20">
              <v:shape style="position:absolute;left:4163;top:1090;width:10;height:20" coordorigin="4163,1090" coordsize="10,20" path="m4163,1109l4172,1109,4172,1090,4163,1090,4163,1109xe" filled="true" fillcolor="#000000" stroked="false">
                <v:path arrowok="t"/>
                <v:fill type="solid"/>
              </v:shape>
            </v:group>
            <v:group style="position:absolute;left:4163;top:1109;width:10;height:20" coordorigin="4163,1109" coordsize="10,20">
              <v:shape style="position:absolute;left:4163;top:1109;width:10;height:20" coordorigin="4163,1109" coordsize="10,20" path="m4163,1128l4172,1128,4172,1109,4163,1109,4163,1128xe" filled="true" fillcolor="#000000" stroked="false">
                <v:path arrowok="t"/>
                <v:fill type="solid"/>
              </v:shape>
            </v:group>
            <v:group style="position:absolute;left:4163;top:1128;width:10;height:20" coordorigin="4163,1128" coordsize="10,20">
              <v:shape style="position:absolute;left:4163;top:1128;width:10;height:20" coordorigin="4163,1128" coordsize="10,20" path="m4163,1147l4172,1147,4172,1128,4163,1128,4163,1147xe" filled="true" fillcolor="#000000" stroked="false">
                <v:path arrowok="t"/>
                <v:fill type="solid"/>
              </v:shape>
            </v:group>
            <v:group style="position:absolute;left:4163;top:1147;width:10;height:20" coordorigin="4163,1147" coordsize="10,20">
              <v:shape style="position:absolute;left:4163;top:1147;width:10;height:20" coordorigin="4163,1147" coordsize="10,20" path="m4163,1166l4172,1166,4172,1147,4163,1147,4163,1166xe" filled="true" fillcolor="#000000" stroked="false">
                <v:path arrowok="t"/>
                <v:fill type="solid"/>
              </v:shape>
            </v:group>
            <v:group style="position:absolute;left:4163;top:1166;width:10;height:20" coordorigin="4163,1166" coordsize="10,20">
              <v:shape style="position:absolute;left:4163;top:1166;width:10;height:20" coordorigin="4163,1166" coordsize="10,20" path="m4163,1186l4172,1186,4172,1166,4163,1166,4163,1186xe" filled="true" fillcolor="#000000" stroked="false">
                <v:path arrowok="t"/>
                <v:fill type="solid"/>
              </v:shape>
            </v:group>
            <v:group style="position:absolute;left:4163;top:1186;width:10;height:20" coordorigin="4163,1186" coordsize="10,20">
              <v:shape style="position:absolute;left:4163;top:1186;width:10;height:20" coordorigin="4163,1186" coordsize="10,20" path="m4163,1205l4172,1205,4172,1186,4163,1186,4163,1205xe" filled="true" fillcolor="#000000" stroked="false">
                <v:path arrowok="t"/>
                <v:fill type="solid"/>
              </v:shape>
            </v:group>
            <v:group style="position:absolute;left:4163;top:1205;width:10;height:20" coordorigin="4163,1205" coordsize="10,20">
              <v:shape style="position:absolute;left:4163;top:1205;width:10;height:20" coordorigin="4163,1205" coordsize="10,20" path="m4163,1224l4172,1224,4172,1205,4163,1205,4163,1224xe" filled="true" fillcolor="#000000" stroked="false">
                <v:path arrowok="t"/>
                <v:fill type="solid"/>
              </v:shape>
            </v:group>
            <v:group style="position:absolute;left:4163;top:1224;width:10;height:20" coordorigin="4163,1224" coordsize="10,20">
              <v:shape style="position:absolute;left:4163;top:1224;width:10;height:20" coordorigin="4163,1224" coordsize="10,20" path="m4163,1243l4172,1243,4172,1224,4163,1224,4163,1243xe" filled="true" fillcolor="#000000" stroked="false">
                <v:path arrowok="t"/>
                <v:fill type="solid"/>
              </v:shape>
            </v:group>
            <v:group style="position:absolute;left:5742;top:840;width:10;height:20" coordorigin="5742,840" coordsize="10,20">
              <v:shape style="position:absolute;left:5742;top:840;width:10;height:20" coordorigin="5742,840" coordsize="10,20" path="m5742,859l5752,859,5752,840,5742,840,5742,859xe" filled="true" fillcolor="#000000" stroked="false">
                <v:path arrowok="t"/>
                <v:fill type="solid"/>
              </v:shape>
            </v:group>
            <v:group style="position:absolute;left:5742;top:859;width:10;height:20" coordorigin="5742,859" coordsize="10,20">
              <v:shape style="position:absolute;left:5742;top:859;width:10;height:20" coordorigin="5742,859" coordsize="10,20" path="m5742,878l5752,878,5752,859,5742,859,5742,878xe" filled="true" fillcolor="#000000" stroked="false">
                <v:path arrowok="t"/>
                <v:fill type="solid"/>
              </v:shape>
            </v:group>
            <v:group style="position:absolute;left:5742;top:878;width:10;height:20" coordorigin="5742,878" coordsize="10,20">
              <v:shape style="position:absolute;left:5742;top:878;width:10;height:20" coordorigin="5742,878" coordsize="10,20" path="m5742,898l5752,898,5752,878,5742,878,5742,898xe" filled="true" fillcolor="#000000" stroked="false">
                <v:path arrowok="t"/>
                <v:fill type="solid"/>
              </v:shape>
            </v:group>
            <v:group style="position:absolute;left:5742;top:898;width:10;height:20" coordorigin="5742,898" coordsize="10,20">
              <v:shape style="position:absolute;left:5742;top:898;width:10;height:20" coordorigin="5742,898" coordsize="10,20" path="m5742,917l5752,917,5752,898,5742,898,5742,917xe" filled="true" fillcolor="#000000" stroked="false">
                <v:path arrowok="t"/>
                <v:fill type="solid"/>
              </v:shape>
            </v:group>
            <v:group style="position:absolute;left:5742;top:917;width:10;height:20" coordorigin="5742,917" coordsize="10,20">
              <v:shape style="position:absolute;left:5742;top:917;width:10;height:20" coordorigin="5742,917" coordsize="10,20" path="m5742,936l5752,936,5752,917,5742,917,5742,936xe" filled="true" fillcolor="#000000" stroked="false">
                <v:path arrowok="t"/>
                <v:fill type="solid"/>
              </v:shape>
            </v:group>
            <v:group style="position:absolute;left:5742;top:936;width:10;height:20" coordorigin="5742,936" coordsize="10,20">
              <v:shape style="position:absolute;left:5742;top:936;width:10;height:20" coordorigin="5742,936" coordsize="10,20" path="m5742,955l5752,955,5752,936,5742,936,5742,955xe" filled="true" fillcolor="#000000" stroked="false">
                <v:path arrowok="t"/>
                <v:fill type="solid"/>
              </v:shape>
            </v:group>
            <v:group style="position:absolute;left:5742;top:955;width:10;height:20" coordorigin="5742,955" coordsize="10,20">
              <v:shape style="position:absolute;left:5742;top:955;width:10;height:20" coordorigin="5742,955" coordsize="10,20" path="m5742,974l5752,974,5752,955,5742,955,5742,974xe" filled="true" fillcolor="#000000" stroked="false">
                <v:path arrowok="t"/>
                <v:fill type="solid"/>
              </v:shape>
            </v:group>
            <v:group style="position:absolute;left:5742;top:974;width:10;height:20" coordorigin="5742,974" coordsize="10,20">
              <v:shape style="position:absolute;left:5742;top:974;width:10;height:20" coordorigin="5742,974" coordsize="10,20" path="m5742,994l5752,994,5752,974,5742,974,5742,994xe" filled="true" fillcolor="#000000" stroked="false">
                <v:path arrowok="t"/>
                <v:fill type="solid"/>
              </v:shape>
            </v:group>
            <v:group style="position:absolute;left:5742;top:994;width:10;height:20" coordorigin="5742,994" coordsize="10,20">
              <v:shape style="position:absolute;left:5742;top:994;width:10;height:20" coordorigin="5742,994" coordsize="10,20" path="m5742,1013l5752,1013,5752,994,5742,994,5742,1013xe" filled="true" fillcolor="#000000" stroked="false">
                <v:path arrowok="t"/>
                <v:fill type="solid"/>
              </v:shape>
            </v:group>
            <v:group style="position:absolute;left:5742;top:1013;width:10;height:20" coordorigin="5742,1013" coordsize="10,20">
              <v:shape style="position:absolute;left:5742;top:1013;width:10;height:20" coordorigin="5742,1013" coordsize="10,20" path="m5742,1032l5752,1032,5752,1013,5742,1013,5742,1032xe" filled="true" fillcolor="#000000" stroked="false">
                <v:path arrowok="t"/>
                <v:fill type="solid"/>
              </v:shape>
            </v:group>
            <v:group style="position:absolute;left:5742;top:1032;width:10;height:20" coordorigin="5742,1032" coordsize="10,20">
              <v:shape style="position:absolute;left:5742;top:1032;width:10;height:20" coordorigin="5742,1032" coordsize="10,20" path="m5742,1051l5752,1051,5752,1032,5742,1032,5742,1051xe" filled="true" fillcolor="#000000" stroked="false">
                <v:path arrowok="t"/>
                <v:fill type="solid"/>
              </v:shape>
            </v:group>
            <v:group style="position:absolute;left:5447;top:1130;width:272;height:2" coordorigin="5447,1130" coordsize="272,2">
              <v:shape style="position:absolute;left:5447;top:1130;width:272;height:2" coordorigin="5447,1130" coordsize="272,0" path="m5447,1130l5718,1130e" filled="false" stroked="true" strokeweight=".47998pt" strokecolor="#000000">
                <v:path arrowok="t"/>
              </v:shape>
            </v:group>
            <v:group style="position:absolute;left:5742;top:1051;width:10;height:20" coordorigin="5742,1051" coordsize="10,20">
              <v:shape style="position:absolute;left:5742;top:1051;width:10;height:20" coordorigin="5742,1051" coordsize="10,20" path="m5742,1070l5752,1070,5752,1051,5742,1051,5742,1070xe" filled="true" fillcolor="#000000" stroked="false">
                <v:path arrowok="t"/>
                <v:fill type="solid"/>
              </v:shape>
            </v:group>
            <v:group style="position:absolute;left:5742;top:1070;width:10;height:20" coordorigin="5742,1070" coordsize="10,20">
              <v:shape style="position:absolute;left:5742;top:1070;width:10;height:20" coordorigin="5742,1070" coordsize="10,20" path="m5742,1090l5752,1090,5752,1070,5742,1070,5742,1090xe" filled="true" fillcolor="#000000" stroked="false">
                <v:path arrowok="t"/>
                <v:fill type="solid"/>
              </v:shape>
            </v:group>
            <v:group style="position:absolute;left:5742;top:1090;width:10;height:20" coordorigin="5742,1090" coordsize="10,20">
              <v:shape style="position:absolute;left:5742;top:1090;width:10;height:20" coordorigin="5742,1090" coordsize="10,20" path="m5742,1109l5752,1109,5752,1090,5742,1090,5742,1109xe" filled="true" fillcolor="#000000" stroked="false">
                <v:path arrowok="t"/>
                <v:fill type="solid"/>
              </v:shape>
            </v:group>
            <v:group style="position:absolute;left:5742;top:1109;width:10;height:20" coordorigin="5742,1109" coordsize="10,20">
              <v:shape style="position:absolute;left:5742;top:1109;width:10;height:20" coordorigin="5742,1109" coordsize="10,20" path="m5742,1128l5752,1128,5752,1109,5742,1109,5742,1128xe" filled="true" fillcolor="#000000" stroked="false">
                <v:path arrowok="t"/>
                <v:fill type="solid"/>
              </v:shape>
            </v:group>
            <v:group style="position:absolute;left:5742;top:1128;width:10;height:20" coordorigin="5742,1128" coordsize="10,20">
              <v:shape style="position:absolute;left:5742;top:1128;width:10;height:20" coordorigin="5742,1128" coordsize="10,20" path="m5742,1147l5752,1147,5752,1128,5742,1128,5742,1147xe" filled="true" fillcolor="#000000" stroked="false">
                <v:path arrowok="t"/>
                <v:fill type="solid"/>
              </v:shape>
            </v:group>
            <v:group style="position:absolute;left:5742;top:1147;width:10;height:20" coordorigin="5742,1147" coordsize="10,20">
              <v:shape style="position:absolute;left:5742;top:1147;width:10;height:20" coordorigin="5742,1147" coordsize="10,20" path="m5742,1166l5752,1166,5752,1147,5742,1147,5742,1166xe" filled="true" fillcolor="#000000" stroked="false">
                <v:path arrowok="t"/>
                <v:fill type="solid"/>
              </v:shape>
            </v:group>
            <v:group style="position:absolute;left:5742;top:1166;width:10;height:20" coordorigin="5742,1166" coordsize="10,20">
              <v:shape style="position:absolute;left:5742;top:1166;width:10;height:20" coordorigin="5742,1166" coordsize="10,20" path="m5742,1186l5752,1186,5752,1166,5742,1166,5742,1186xe" filled="true" fillcolor="#000000" stroked="false">
                <v:path arrowok="t"/>
                <v:fill type="solid"/>
              </v:shape>
            </v:group>
            <v:group style="position:absolute;left:5742;top:1186;width:10;height:20" coordorigin="5742,1186" coordsize="10,20">
              <v:shape style="position:absolute;left:5742;top:1186;width:10;height:20" coordorigin="5742,1186" coordsize="10,20" path="m5742,1205l5752,1205,5752,1186,5742,1186,5742,1205xe" filled="true" fillcolor="#000000" stroked="false">
                <v:path arrowok="t"/>
                <v:fill type="solid"/>
              </v:shape>
            </v:group>
            <v:group style="position:absolute;left:5742;top:1205;width:10;height:20" coordorigin="5742,1205" coordsize="10,20">
              <v:shape style="position:absolute;left:5742;top:1205;width:10;height:20" coordorigin="5742,1205" coordsize="10,20" path="m5742,1224l5752,1224,5752,1205,5742,1205,5742,1224xe" filled="true" fillcolor="#000000" stroked="false">
                <v:path arrowok="t"/>
                <v:fill type="solid"/>
              </v:shape>
            </v:group>
            <v:group style="position:absolute;left:5742;top:1224;width:10;height:20" coordorigin="5742,1224" coordsize="10,20">
              <v:shape style="position:absolute;left:5742;top:1224;width:10;height:20" coordorigin="5742,1224" coordsize="10,20" path="m5742,1243l5752,1243,5752,1224,5742,1224,5742,1243xe" filled="true" fillcolor="#000000" stroked="false">
                <v:path arrowok="t"/>
                <v:fill type="solid"/>
              </v:shape>
            </v:group>
            <v:group style="position:absolute;left:8052;top:840;width:10;height:20" coordorigin="8052,840" coordsize="10,20">
              <v:shape style="position:absolute;left:8052;top:840;width:10;height:20" coordorigin="8052,840" coordsize="10,20" path="m8052,859l8061,859,8061,840,8052,840,8052,859xe" filled="true" fillcolor="#000000" stroked="false">
                <v:path arrowok="t"/>
                <v:fill type="solid"/>
              </v:shape>
            </v:group>
            <v:group style="position:absolute;left:8052;top:859;width:10;height:20" coordorigin="8052,859" coordsize="10,20">
              <v:shape style="position:absolute;left:8052;top:859;width:10;height:20" coordorigin="8052,859" coordsize="10,20" path="m8052,878l8061,878,8061,859,8052,859,8052,878xe" filled="true" fillcolor="#000000" stroked="false">
                <v:path arrowok="t"/>
                <v:fill type="solid"/>
              </v:shape>
            </v:group>
            <v:group style="position:absolute;left:8052;top:878;width:10;height:20" coordorigin="8052,878" coordsize="10,20">
              <v:shape style="position:absolute;left:8052;top:878;width:10;height:20" coordorigin="8052,878" coordsize="10,20" path="m8052,898l8061,898,8061,878,8052,878,8052,898xe" filled="true" fillcolor="#000000" stroked="false">
                <v:path arrowok="t"/>
                <v:fill type="solid"/>
              </v:shape>
            </v:group>
            <v:group style="position:absolute;left:8052;top:898;width:10;height:20" coordorigin="8052,898" coordsize="10,20">
              <v:shape style="position:absolute;left:8052;top:898;width:10;height:20" coordorigin="8052,898" coordsize="10,20" path="m8052,917l8061,917,8061,898,8052,898,8052,917xe" filled="true" fillcolor="#000000" stroked="false">
                <v:path arrowok="t"/>
                <v:fill type="solid"/>
              </v:shape>
            </v:group>
            <v:group style="position:absolute;left:8052;top:917;width:10;height:20" coordorigin="8052,917" coordsize="10,20">
              <v:shape style="position:absolute;left:8052;top:917;width:10;height:20" coordorigin="8052,917" coordsize="10,20" path="m8052,936l8061,936,8061,917,8052,917,8052,936xe" filled="true" fillcolor="#000000" stroked="false">
                <v:path arrowok="t"/>
                <v:fill type="solid"/>
              </v:shape>
            </v:group>
            <v:group style="position:absolute;left:8052;top:936;width:10;height:20" coordorigin="8052,936" coordsize="10,20">
              <v:shape style="position:absolute;left:8052;top:936;width:10;height:20" coordorigin="8052,936" coordsize="10,20" path="m8052,955l8061,955,8061,936,8052,936,8052,955xe" filled="true" fillcolor="#000000" stroked="false">
                <v:path arrowok="t"/>
                <v:fill type="solid"/>
              </v:shape>
            </v:group>
            <v:group style="position:absolute;left:8052;top:955;width:10;height:20" coordorigin="8052,955" coordsize="10,20">
              <v:shape style="position:absolute;left:8052;top:955;width:10;height:20" coordorigin="8052,955" coordsize="10,20" path="m8052,974l8061,974,8061,955,8052,955,8052,974xe" filled="true" fillcolor="#000000" stroked="false">
                <v:path arrowok="t"/>
                <v:fill type="solid"/>
              </v:shape>
            </v:group>
            <v:group style="position:absolute;left:8052;top:974;width:10;height:20" coordorigin="8052,974" coordsize="10,20">
              <v:shape style="position:absolute;left:8052;top:974;width:10;height:20" coordorigin="8052,974" coordsize="10,20" path="m8052,994l8061,994,8061,974,8052,974,8052,994xe" filled="true" fillcolor="#000000" stroked="false">
                <v:path arrowok="t"/>
                <v:fill type="solid"/>
              </v:shape>
            </v:group>
            <v:group style="position:absolute;left:8052;top:994;width:10;height:20" coordorigin="8052,994" coordsize="10,20">
              <v:shape style="position:absolute;left:8052;top:994;width:10;height:20" coordorigin="8052,994" coordsize="10,20" path="m8052,1013l8061,1013,8061,994,8052,994,8052,1013xe" filled="true" fillcolor="#000000" stroked="false">
                <v:path arrowok="t"/>
                <v:fill type="solid"/>
              </v:shape>
            </v:group>
            <v:group style="position:absolute;left:8052;top:1013;width:10;height:20" coordorigin="8052,1013" coordsize="10,20">
              <v:shape style="position:absolute;left:8052;top:1013;width:10;height:20" coordorigin="8052,1013" coordsize="10,20" path="m8052,1032l8061,1032,8061,1013,8052,1013,8052,1032xe" filled="true" fillcolor="#000000" stroked="false">
                <v:path arrowok="t"/>
                <v:fill type="solid"/>
              </v:shape>
            </v:group>
            <v:group style="position:absolute;left:8052;top:1032;width:10;height:20" coordorigin="8052,1032" coordsize="10,20">
              <v:shape style="position:absolute;left:8052;top:1032;width:10;height:20" coordorigin="8052,1032" coordsize="10,20" path="m8052,1051l8061,1051,8061,1032,8052,1032,8052,1051xe" filled="true" fillcolor="#000000" stroked="false">
                <v:path arrowok="t"/>
                <v:fill type="solid"/>
              </v:shape>
            </v:group>
            <v:group style="position:absolute;left:7216;top:1130;width:812;height:2" coordorigin="7216,1130" coordsize="812,2">
              <v:shape style="position:absolute;left:7216;top:1130;width:812;height:2" coordorigin="7216,1130" coordsize="812,0" path="m7216,1130l8027,1130e" filled="false" stroked="true" strokeweight=".47998pt" strokecolor="#000000">
                <v:path arrowok="t"/>
              </v:shape>
            </v:group>
            <v:group style="position:absolute;left:8052;top:1051;width:10;height:20" coordorigin="8052,1051" coordsize="10,20">
              <v:shape style="position:absolute;left:8052;top:1051;width:10;height:20" coordorigin="8052,1051" coordsize="10,20" path="m8052,1070l8061,1070,8061,1051,8052,1051,8052,1070xe" filled="true" fillcolor="#000000" stroked="false">
                <v:path arrowok="t"/>
                <v:fill type="solid"/>
              </v:shape>
            </v:group>
            <v:group style="position:absolute;left:8052;top:1070;width:10;height:20" coordorigin="8052,1070" coordsize="10,20">
              <v:shape style="position:absolute;left:8052;top:1070;width:10;height:20" coordorigin="8052,1070" coordsize="10,20" path="m8052,1090l8061,1090,8061,1070,8052,1070,8052,1090xe" filled="true" fillcolor="#000000" stroked="false">
                <v:path arrowok="t"/>
                <v:fill type="solid"/>
              </v:shape>
            </v:group>
            <v:group style="position:absolute;left:8052;top:1090;width:10;height:20" coordorigin="8052,1090" coordsize="10,20">
              <v:shape style="position:absolute;left:8052;top:1090;width:10;height:20" coordorigin="8052,1090" coordsize="10,20" path="m8052,1109l8061,1109,8061,1090,8052,1090,8052,1109xe" filled="true" fillcolor="#000000" stroked="false">
                <v:path arrowok="t"/>
                <v:fill type="solid"/>
              </v:shape>
            </v:group>
            <v:group style="position:absolute;left:8052;top:1109;width:10;height:20" coordorigin="8052,1109" coordsize="10,20">
              <v:shape style="position:absolute;left:8052;top:1109;width:10;height:20" coordorigin="8052,1109" coordsize="10,20" path="m8052,1128l8061,1128,8061,1109,8052,1109,8052,1128xe" filled="true" fillcolor="#000000" stroked="false">
                <v:path arrowok="t"/>
                <v:fill type="solid"/>
              </v:shape>
            </v:group>
            <v:group style="position:absolute;left:8052;top:1128;width:10;height:20" coordorigin="8052,1128" coordsize="10,20">
              <v:shape style="position:absolute;left:8052;top:1128;width:10;height:20" coordorigin="8052,1128" coordsize="10,20" path="m8052,1147l8061,1147,8061,1128,8052,1128,8052,1147xe" filled="true" fillcolor="#000000" stroked="false">
                <v:path arrowok="t"/>
                <v:fill type="solid"/>
              </v:shape>
            </v:group>
            <v:group style="position:absolute;left:8052;top:1147;width:10;height:20" coordorigin="8052,1147" coordsize="10,20">
              <v:shape style="position:absolute;left:8052;top:1147;width:10;height:20" coordorigin="8052,1147" coordsize="10,20" path="m8052,1166l8061,1166,8061,1147,8052,1147,8052,1166xe" filled="true" fillcolor="#000000" stroked="false">
                <v:path arrowok="t"/>
                <v:fill type="solid"/>
              </v:shape>
            </v:group>
            <v:group style="position:absolute;left:8052;top:1166;width:10;height:20" coordorigin="8052,1166" coordsize="10,20">
              <v:shape style="position:absolute;left:8052;top:1166;width:10;height:20" coordorigin="8052,1166" coordsize="10,20" path="m8052,1186l8061,1186,8061,1166,8052,1166,8052,1186xe" filled="true" fillcolor="#000000" stroked="false">
                <v:path arrowok="t"/>
                <v:fill type="solid"/>
              </v:shape>
            </v:group>
            <v:group style="position:absolute;left:8052;top:1186;width:10;height:20" coordorigin="8052,1186" coordsize="10,20">
              <v:shape style="position:absolute;left:8052;top:1186;width:10;height:20" coordorigin="8052,1186" coordsize="10,20" path="m8052,1205l8061,1205,8061,1186,8052,1186,8052,1205xe" filled="true" fillcolor="#000000" stroked="false">
                <v:path arrowok="t"/>
                <v:fill type="solid"/>
              </v:shape>
            </v:group>
            <v:group style="position:absolute;left:8052;top:1205;width:10;height:20" coordorigin="8052,1205" coordsize="10,20">
              <v:shape style="position:absolute;left:8052;top:1205;width:10;height:20" coordorigin="8052,1205" coordsize="10,20" path="m8052,1224l8061,1224,8061,1205,8052,1205,8052,1224xe" filled="true" fillcolor="#000000" stroked="false">
                <v:path arrowok="t"/>
                <v:fill type="solid"/>
              </v:shape>
            </v:group>
            <v:group style="position:absolute;left:8052;top:1224;width:10;height:20" coordorigin="8052,1224" coordsize="10,20">
              <v:shape style="position:absolute;left:8052;top:1224;width:10;height:20" coordorigin="8052,1224" coordsize="10,20" path="m8052,1243l8061,1243,8061,1224,8052,1224,8052,1243xe" filled="true" fillcolor="#000000" stroked="false">
                <v:path arrowok="t"/>
                <v:fill type="solid"/>
              </v:shape>
            </v:group>
            <v:group style="position:absolute;left:9813;top:840;width:10;height:20" coordorigin="9813,840" coordsize="10,20">
              <v:shape style="position:absolute;left:9813;top:840;width:10;height:20" coordorigin="9813,840" coordsize="10,20" path="m9813,859l9823,859,9823,840,9813,840,9813,859xe" filled="true" fillcolor="#000000" stroked="false">
                <v:path arrowok="t"/>
                <v:fill type="solid"/>
              </v:shape>
            </v:group>
            <v:group style="position:absolute;left:9813;top:859;width:10;height:20" coordorigin="9813,859" coordsize="10,20">
              <v:shape style="position:absolute;left:9813;top:859;width:10;height:20" coordorigin="9813,859" coordsize="10,20" path="m9813,878l9823,878,9823,859,9813,859,9813,878xe" filled="true" fillcolor="#000000" stroked="false">
                <v:path arrowok="t"/>
                <v:fill type="solid"/>
              </v:shape>
            </v:group>
            <v:group style="position:absolute;left:9813;top:878;width:10;height:20" coordorigin="9813,878" coordsize="10,20">
              <v:shape style="position:absolute;left:9813;top:878;width:10;height:20" coordorigin="9813,878" coordsize="10,20" path="m9813,898l9823,898,9823,878,9813,878,9813,898xe" filled="true" fillcolor="#000000" stroked="false">
                <v:path arrowok="t"/>
                <v:fill type="solid"/>
              </v:shape>
            </v:group>
            <v:group style="position:absolute;left:9813;top:898;width:10;height:20" coordorigin="9813,898" coordsize="10,20">
              <v:shape style="position:absolute;left:9813;top:898;width:10;height:20" coordorigin="9813,898" coordsize="10,20" path="m9813,917l9823,917,9823,898,9813,898,9813,917xe" filled="true" fillcolor="#000000" stroked="false">
                <v:path arrowok="t"/>
                <v:fill type="solid"/>
              </v:shape>
            </v:group>
            <v:group style="position:absolute;left:9813;top:917;width:10;height:20" coordorigin="9813,917" coordsize="10,20">
              <v:shape style="position:absolute;left:9813;top:917;width:10;height:20" coordorigin="9813,917" coordsize="10,20" path="m9813,936l9823,936,9823,917,9813,917,9813,936xe" filled="true" fillcolor="#000000" stroked="false">
                <v:path arrowok="t"/>
                <v:fill type="solid"/>
              </v:shape>
            </v:group>
            <v:group style="position:absolute;left:9813;top:936;width:10;height:20" coordorigin="9813,936" coordsize="10,20">
              <v:shape style="position:absolute;left:9813;top:936;width:10;height:20" coordorigin="9813,936" coordsize="10,20" path="m9813,955l9823,955,9823,936,9813,936,9813,955xe" filled="true" fillcolor="#000000" stroked="false">
                <v:path arrowok="t"/>
                <v:fill type="solid"/>
              </v:shape>
            </v:group>
            <v:group style="position:absolute;left:9813;top:955;width:10;height:20" coordorigin="9813,955" coordsize="10,20">
              <v:shape style="position:absolute;left:9813;top:955;width:10;height:20" coordorigin="9813,955" coordsize="10,20" path="m9813,974l9823,974,9823,955,9813,955,9813,974xe" filled="true" fillcolor="#000000" stroked="false">
                <v:path arrowok="t"/>
                <v:fill type="solid"/>
              </v:shape>
            </v:group>
            <v:group style="position:absolute;left:9813;top:974;width:10;height:20" coordorigin="9813,974" coordsize="10,20">
              <v:shape style="position:absolute;left:9813;top:974;width:10;height:20" coordorigin="9813,974" coordsize="10,20" path="m9813,994l9823,994,9823,974,9813,974,9813,994xe" filled="true" fillcolor="#000000" stroked="false">
                <v:path arrowok="t"/>
                <v:fill type="solid"/>
              </v:shape>
            </v:group>
            <v:group style="position:absolute;left:9813;top:994;width:10;height:20" coordorigin="9813,994" coordsize="10,20">
              <v:shape style="position:absolute;left:9813;top:994;width:10;height:20" coordorigin="9813,994" coordsize="10,20" path="m9813,1013l9823,1013,9823,994,9813,994,9813,1013xe" filled="true" fillcolor="#000000" stroked="false">
                <v:path arrowok="t"/>
                <v:fill type="solid"/>
              </v:shape>
            </v:group>
            <v:group style="position:absolute;left:9813;top:1013;width:10;height:20" coordorigin="9813,1013" coordsize="10,20">
              <v:shape style="position:absolute;left:9813;top:1013;width:10;height:20" coordorigin="9813,1013" coordsize="10,20" path="m9813,1032l9823,1032,9823,1013,9813,1013,9813,1032xe" filled="true" fillcolor="#000000" stroked="false">
                <v:path arrowok="t"/>
                <v:fill type="solid"/>
              </v:shape>
            </v:group>
            <v:group style="position:absolute;left:9813;top:1032;width:10;height:20" coordorigin="9813,1032" coordsize="10,20">
              <v:shape style="position:absolute;left:9813;top:1032;width:10;height:20" coordorigin="9813,1032" coordsize="10,20" path="m9813,1051l9823,1051,9823,1032,9813,1032,9813,1051xe" filled="true" fillcolor="#000000" stroked="false">
                <v:path arrowok="t"/>
                <v:fill type="solid"/>
              </v:shape>
            </v:group>
            <v:group style="position:absolute;left:9813;top:1051;width:10;height:20" coordorigin="9813,1051" coordsize="10,20">
              <v:shape style="position:absolute;left:9813;top:1051;width:10;height:20" coordorigin="9813,1051" coordsize="10,20" path="m9813,1070l9823,1070,9823,1051,9813,1051,9813,1070xe" filled="true" fillcolor="#000000" stroked="false">
                <v:path arrowok="t"/>
                <v:fill type="solid"/>
              </v:shape>
            </v:group>
            <v:group style="position:absolute;left:9813;top:1070;width:10;height:20" coordorigin="9813,1070" coordsize="10,20">
              <v:shape style="position:absolute;left:9813;top:1070;width:10;height:20" coordorigin="9813,1070" coordsize="10,20" path="m9813,1090l9823,1090,9823,1070,9813,1070,9813,1090xe" filled="true" fillcolor="#000000" stroked="false">
                <v:path arrowok="t"/>
                <v:fill type="solid"/>
              </v:shape>
            </v:group>
            <v:group style="position:absolute;left:9813;top:1090;width:10;height:20" coordorigin="9813,1090" coordsize="10,20">
              <v:shape style="position:absolute;left:9813;top:1090;width:10;height:20" coordorigin="9813,1090" coordsize="10,20" path="m9813,1109l9823,1109,9823,1090,9813,1090,9813,1109xe" filled="true" fillcolor="#000000" stroked="false">
                <v:path arrowok="t"/>
                <v:fill type="solid"/>
              </v:shape>
            </v:group>
            <v:group style="position:absolute;left:9813;top:1147;width:10;height:20" coordorigin="9813,1147" coordsize="10,20">
              <v:shape style="position:absolute;left:9813;top:1147;width:10;height:20" coordorigin="9813,1147" coordsize="10,20" path="m9813,1166l9823,1166,9823,1147,9813,1147,9813,1166xe" filled="true" fillcolor="#000000" stroked="false">
                <v:path arrowok="t"/>
                <v:fill type="solid"/>
              </v:shape>
            </v:group>
            <v:group style="position:absolute;left:9813;top:1166;width:10;height:20" coordorigin="9813,1166" coordsize="10,20">
              <v:shape style="position:absolute;left:9813;top:1166;width:10;height:20" coordorigin="9813,1166" coordsize="10,20" path="m9813,1186l9823,1186,9823,1166,9813,1166,9813,1186xe" filled="true" fillcolor="#000000" stroked="false">
                <v:path arrowok="t"/>
                <v:fill type="solid"/>
              </v:shape>
            </v:group>
            <v:group style="position:absolute;left:9813;top:1186;width:10;height:20" coordorigin="9813,1186" coordsize="10,20">
              <v:shape style="position:absolute;left:9813;top:1186;width:10;height:20" coordorigin="9813,1186" coordsize="10,20" path="m9813,1205l9823,1205,9823,1186,9813,1186,9813,1205xe" filled="true" fillcolor="#000000" stroked="false">
                <v:path arrowok="t"/>
                <v:fill type="solid"/>
              </v:shape>
            </v:group>
            <v:group style="position:absolute;left:9813;top:1205;width:10;height:20" coordorigin="9813,1205" coordsize="10,20">
              <v:shape style="position:absolute;left:9813;top:1205;width:10;height:20" coordorigin="9813,1205" coordsize="10,20" path="m9813,1224l9823,1224,9823,1205,9813,1205,9813,1224xe" filled="true" fillcolor="#000000" stroked="false">
                <v:path arrowok="t"/>
                <v:fill type="solid"/>
              </v:shape>
            </v:group>
            <v:group style="position:absolute;left:9813;top:1224;width:10;height:20" coordorigin="9813,1224" coordsize="10,20">
              <v:shape style="position:absolute;left:9813;top:1224;width:10;height:20" coordorigin="9813,1224" coordsize="10,20" path="m9813,1243l9823,1243,9823,1224,9813,1224,9813,1243xe" filled="true" fillcolor="#000000" stroked="false">
                <v:path arrowok="t"/>
                <v:fill type="solid"/>
              </v:shape>
              <v:shape style="position:absolute;left:0;top:1147;width:2141;height:108" type="#_x0000_t75" stroked="false">
                <v:imagedata r:id="rId482" o:title=""/>
              </v:shape>
              <v:shape style="position:absolute;left:2117;top:1243;width:2055;height:12" type="#_x0000_t75" stroked="false">
                <v:imagedata r:id="rId483" o:title=""/>
              </v:shape>
              <v:shape style="position:absolute;left:4158;top:1243;width:1594;height:12" type="#_x0000_t75" stroked="false">
                <v:imagedata r:id="rId475" o:title=""/>
              </v:shape>
              <v:shape style="position:absolute;left:5737;top:1243;width:2324;height:12" type="#_x0000_t75" stroked="false">
                <v:imagedata r:id="rId484" o:title=""/>
              </v:shape>
              <v:shape style="position:absolute;left:8047;top:1243;width:1776;height:12" type="#_x0000_t75" stroked="false">
                <v:imagedata r:id="rId263" o:title=""/>
              </v:shape>
            </v:group>
            <v:group style="position:absolute;left:9813;top:1250;width:10;height:2" coordorigin="9813,1250" coordsize="10,2">
              <v:shape style="position:absolute;left:9813;top:1250;width:10;height:2" coordorigin="9813,1250" coordsize="10,0" path="m9813,1250l9823,1250e" filled="false" stroked="true" strokeweight=".47998pt" strokecolor="#000000">
                <v:path arrowok="t"/>
              </v:shape>
            </v:group>
            <v:group style="position:absolute;left:5;top:1255;width:10;height:20" coordorigin="5,1255" coordsize="10,20">
              <v:shape style="position:absolute;left:5;top:1255;width:10;height:20" coordorigin="5,1255" coordsize="10,20" path="m5,1274l14,1274,14,1255,5,1255,5,1274xe" filled="true" fillcolor="#000000" stroked="false">
                <v:path arrowok="t"/>
                <v:fill type="solid"/>
              </v:shape>
            </v:group>
            <v:group style="position:absolute;left:5;top:1274;width:10;height:20" coordorigin="5,1274" coordsize="10,20">
              <v:shape style="position:absolute;left:5;top:1274;width:10;height:20" coordorigin="5,1274" coordsize="10,20" path="m5,1294l14,1294,14,1274,5,1274,5,1294xe" filled="true" fillcolor="#000000" stroked="false">
                <v:path arrowok="t"/>
                <v:fill type="solid"/>
              </v:shape>
            </v:group>
            <v:group style="position:absolute;left:5;top:1294;width:10;height:20" coordorigin="5,1294" coordsize="10,20">
              <v:shape style="position:absolute;left:5;top:1294;width:10;height:20" coordorigin="5,1294" coordsize="10,20" path="m5,1313l14,1313,14,1294,5,1294,5,1313xe" filled="true" fillcolor="#000000" stroked="false">
                <v:path arrowok="t"/>
                <v:fill type="solid"/>
              </v:shape>
            </v:group>
            <v:group style="position:absolute;left:5;top:1313;width:10;height:20" coordorigin="5,1313" coordsize="10,20">
              <v:shape style="position:absolute;left:5;top:1313;width:10;height:20" coordorigin="5,1313" coordsize="10,20" path="m5,1332l14,1332,14,1313,5,1313,5,1332xe" filled="true" fillcolor="#000000" stroked="false">
                <v:path arrowok="t"/>
                <v:fill type="solid"/>
              </v:shape>
            </v:group>
            <v:group style="position:absolute;left:5;top:1332;width:10;height:20" coordorigin="5,1332" coordsize="10,20">
              <v:shape style="position:absolute;left:5;top:1332;width:10;height:20" coordorigin="5,1332" coordsize="10,20" path="m5,1351l14,1351,14,1332,5,1332,5,1351xe" filled="true" fillcolor="#000000" stroked="false">
                <v:path arrowok="t"/>
                <v:fill type="solid"/>
              </v:shape>
            </v:group>
            <v:group style="position:absolute;left:5;top:1351;width:10;height:20" coordorigin="5,1351" coordsize="10,20">
              <v:shape style="position:absolute;left:5;top:1351;width:10;height:20" coordorigin="5,1351" coordsize="10,20" path="m5,1370l14,1370,14,1351,5,1351,5,1370xe" filled="true" fillcolor="#000000" stroked="false">
                <v:path arrowok="t"/>
                <v:fill type="solid"/>
              </v:shape>
            </v:group>
            <v:group style="position:absolute;left:5;top:1370;width:10;height:20" coordorigin="5,1370" coordsize="10,20">
              <v:shape style="position:absolute;left:5;top:1370;width:10;height:20" coordorigin="5,1370" coordsize="10,20" path="m5,1390l14,1390,14,1370,5,1370,5,1390xe" filled="true" fillcolor="#000000" stroked="false">
                <v:path arrowok="t"/>
                <v:fill type="solid"/>
              </v:shape>
            </v:group>
            <v:group style="position:absolute;left:5;top:1390;width:10;height:20" coordorigin="5,1390" coordsize="10,20">
              <v:shape style="position:absolute;left:5;top:1390;width:10;height:20" coordorigin="5,1390" coordsize="10,20" path="m5,1409l14,1409,14,1390,5,1390,5,1409xe" filled="true" fillcolor="#000000" stroked="false">
                <v:path arrowok="t"/>
                <v:fill type="solid"/>
              </v:shape>
            </v:group>
            <v:group style="position:absolute;left:5;top:1409;width:10;height:20" coordorigin="5,1409" coordsize="10,20">
              <v:shape style="position:absolute;left:5;top:1409;width:10;height:20" coordorigin="5,1409" coordsize="10,20" path="m5,1428l14,1428,14,1409,5,1409,5,1428xe" filled="true" fillcolor="#000000" stroked="false">
                <v:path arrowok="t"/>
                <v:fill type="solid"/>
              </v:shape>
            </v:group>
            <v:group style="position:absolute;left:5;top:1428;width:10;height:20" coordorigin="5,1428" coordsize="10,20">
              <v:shape style="position:absolute;left:5;top:1428;width:10;height:20" coordorigin="5,1428" coordsize="10,20" path="m5,1447l14,1447,14,1428,5,1428,5,1447xe" filled="true" fillcolor="#000000" stroked="false">
                <v:path arrowok="t"/>
                <v:fill type="solid"/>
              </v:shape>
            </v:group>
            <v:group style="position:absolute;left:5;top:1447;width:10;height:20" coordorigin="5,1447" coordsize="10,20">
              <v:shape style="position:absolute;left:5;top:1447;width:10;height:20" coordorigin="5,1447" coordsize="10,20" path="m5,1466l14,1466,14,1447,5,1447,5,1466xe" filled="true" fillcolor="#000000" stroked="false">
                <v:path arrowok="t"/>
                <v:fill type="solid"/>
              </v:shape>
            </v:group>
            <v:group style="position:absolute;left:5;top:1466;width:10;height:20" coordorigin="5,1466" coordsize="10,20">
              <v:shape style="position:absolute;left:5;top:1466;width:10;height:20" coordorigin="5,1466" coordsize="10,20" path="m5,1486l14,1486,14,1466,5,1466,5,1486xe" filled="true" fillcolor="#000000" stroked="false">
                <v:path arrowok="t"/>
                <v:fill type="solid"/>
              </v:shape>
            </v:group>
            <v:group style="position:absolute;left:5;top:1486;width:10;height:20" coordorigin="5,1486" coordsize="10,20">
              <v:shape style="position:absolute;left:5;top:1486;width:10;height:20" coordorigin="5,1486" coordsize="10,20" path="m5,1505l14,1505,14,1486,5,1486,5,1505xe" filled="true" fillcolor="#000000" stroked="false">
                <v:path arrowok="t"/>
                <v:fill type="solid"/>
              </v:shape>
            </v:group>
            <v:group style="position:absolute;left:5;top:1505;width:10;height:20" coordorigin="5,1505" coordsize="10,20">
              <v:shape style="position:absolute;left:5;top:1505;width:10;height:20" coordorigin="5,1505" coordsize="10,20" path="m5,1524l14,1524,14,1505,5,1505,5,1524xe" filled="true" fillcolor="#000000" stroked="false">
                <v:path arrowok="t"/>
                <v:fill type="solid"/>
              </v:shape>
            </v:group>
            <v:group style="position:absolute;left:5;top:1524;width:10;height:20" coordorigin="5,1524" coordsize="10,20">
              <v:shape style="position:absolute;left:5;top:1524;width:10;height:20" coordorigin="5,1524" coordsize="10,20" path="m5,1543l14,1543,14,1524,5,1524,5,1543xe" filled="true" fillcolor="#000000" stroked="false">
                <v:path arrowok="t"/>
                <v:fill type="solid"/>
              </v:shape>
            </v:group>
            <v:group style="position:absolute;left:5;top:1543;width:10;height:20" coordorigin="5,1543" coordsize="10,20">
              <v:shape style="position:absolute;left:5;top:1543;width:10;height:20" coordorigin="5,1543" coordsize="10,20" path="m5,1562l14,1562,14,1543,5,1543,5,1562xe" filled="true" fillcolor="#000000" stroked="false">
                <v:path arrowok="t"/>
                <v:fill type="solid"/>
              </v:shape>
            </v:group>
            <v:group style="position:absolute;left:5;top:1562;width:10;height:20" coordorigin="5,1562" coordsize="10,20">
              <v:shape style="position:absolute;left:5;top:1562;width:10;height:20" coordorigin="5,1562" coordsize="10,20" path="m5,1582l14,1582,14,1562,5,1562,5,1582xe" filled="true" fillcolor="#000000" stroked="false">
                <v:path arrowok="t"/>
                <v:fill type="solid"/>
              </v:shape>
            </v:group>
            <v:group style="position:absolute;left:5;top:1582;width:10;height:20" coordorigin="5,1582" coordsize="10,20">
              <v:shape style="position:absolute;left:5;top:1582;width:10;height:20" coordorigin="5,1582" coordsize="10,20" path="m5,1601l14,1601,14,1582,5,1582,5,1601xe" filled="true" fillcolor="#000000" stroked="false">
                <v:path arrowok="t"/>
                <v:fill type="solid"/>
              </v:shape>
            </v:group>
            <v:group style="position:absolute;left:5;top:1601;width:10;height:20" coordorigin="5,1601" coordsize="10,20">
              <v:shape style="position:absolute;left:5;top:1601;width:10;height:20" coordorigin="5,1601" coordsize="10,20" path="m5,1620l14,1620,14,1601,5,1601,5,1620xe" filled="true" fillcolor="#000000" stroked="false">
                <v:path arrowok="t"/>
                <v:fill type="solid"/>
              </v:shape>
            </v:group>
            <v:group style="position:absolute;left:5;top:1620;width:10;height:20" coordorigin="5,1620" coordsize="10,20">
              <v:shape style="position:absolute;left:5;top:1620;width:10;height:20" coordorigin="5,1620" coordsize="10,20" path="m5,1639l14,1639,14,1620,5,1620,5,1639xe" filled="true" fillcolor="#000000" stroked="false">
                <v:path arrowok="t"/>
                <v:fill type="solid"/>
              </v:shape>
            </v:group>
            <v:group style="position:absolute;left:5;top:1639;width:10;height:20" coordorigin="5,1639" coordsize="10,20">
              <v:shape style="position:absolute;left:5;top:1639;width:10;height:20" coordorigin="5,1639" coordsize="10,20" path="m5,1658l14,1658,14,1639,5,1639,5,1658xe" filled="true" fillcolor="#000000" stroked="false">
                <v:path arrowok="t"/>
                <v:fill type="solid"/>
              </v:shape>
              <v:shape style="position:absolute;left:5;top:1658;width:10;height:14" type="#_x0000_t75" stroked="false">
                <v:imagedata r:id="rId88" o:title=""/>
              </v:shape>
            </v:group>
            <v:group style="position:absolute;left:5;top:1668;width:10;height:2" coordorigin="5,1668" coordsize="10,2">
              <v:shape style="position:absolute;left:5;top:1668;width:10;height:2" coordorigin="5,1668" coordsize="10,0" path="m5,1668l14,1668e" filled="false" stroked="true" strokeweight=".47998pt" strokecolor="#000000">
                <v:path arrowok="t"/>
              </v:shape>
            </v:group>
            <v:group style="position:absolute;left:2122;top:1255;width:10;height:20" coordorigin="2122,1255" coordsize="10,20">
              <v:shape style="position:absolute;left:2122;top:1255;width:10;height:20" coordorigin="2122,1255" coordsize="10,20" path="m2122,1274l2132,1274,2132,1255,2122,1255,2122,1274xe" filled="true" fillcolor="#000000" stroked="false">
                <v:path arrowok="t"/>
                <v:fill type="solid"/>
              </v:shape>
            </v:group>
            <v:group style="position:absolute;left:2122;top:1274;width:10;height:20" coordorigin="2122,1274" coordsize="10,20">
              <v:shape style="position:absolute;left:2122;top:1274;width:10;height:20" coordorigin="2122,1274" coordsize="10,20" path="m2122,1294l2132,1294,2132,1274,2122,1274,2122,1294xe" filled="true" fillcolor="#000000" stroked="false">
                <v:path arrowok="t"/>
                <v:fill type="solid"/>
              </v:shape>
            </v:group>
            <v:group style="position:absolute;left:2122;top:1294;width:10;height:20" coordorigin="2122,1294" coordsize="10,20">
              <v:shape style="position:absolute;left:2122;top:1294;width:10;height:20" coordorigin="2122,1294" coordsize="10,20" path="m2122,1313l2132,1313,2132,1294,2122,1294,2122,1313xe" filled="true" fillcolor="#000000" stroked="false">
                <v:path arrowok="t"/>
                <v:fill type="solid"/>
              </v:shape>
            </v:group>
            <v:group style="position:absolute;left:2122;top:1313;width:10;height:20" coordorigin="2122,1313" coordsize="10,20">
              <v:shape style="position:absolute;left:2122;top:1313;width:10;height:20" coordorigin="2122,1313" coordsize="10,20" path="m2122,1332l2132,1332,2132,1313,2122,1313,2122,1332xe" filled="true" fillcolor="#000000" stroked="false">
                <v:path arrowok="t"/>
                <v:fill type="solid"/>
              </v:shape>
            </v:group>
            <v:group style="position:absolute;left:2122;top:1332;width:10;height:20" coordorigin="2122,1332" coordsize="10,20">
              <v:shape style="position:absolute;left:2122;top:1332;width:10;height:20" coordorigin="2122,1332" coordsize="10,20" path="m2122,1351l2132,1351,2132,1332,2122,1332,2122,1351xe" filled="true" fillcolor="#000000" stroked="false">
                <v:path arrowok="t"/>
                <v:fill type="solid"/>
              </v:shape>
            </v:group>
            <v:group style="position:absolute;left:2122;top:1351;width:10;height:20" coordorigin="2122,1351" coordsize="10,20">
              <v:shape style="position:absolute;left:2122;top:1351;width:10;height:20" coordorigin="2122,1351" coordsize="10,20" path="m2122,1370l2132,1370,2132,1351,2122,1351,2122,1370xe" filled="true" fillcolor="#000000" stroked="false">
                <v:path arrowok="t"/>
                <v:fill type="solid"/>
              </v:shape>
            </v:group>
            <v:group style="position:absolute;left:2122;top:1370;width:10;height:20" coordorigin="2122,1370" coordsize="10,20">
              <v:shape style="position:absolute;left:2122;top:1370;width:10;height:20" coordorigin="2122,1370" coordsize="10,20" path="m2122,1390l2132,1390,2132,1370,2122,1370,2122,1390xe" filled="true" fillcolor="#000000" stroked="false">
                <v:path arrowok="t"/>
                <v:fill type="solid"/>
              </v:shape>
            </v:group>
            <v:group style="position:absolute;left:2122;top:1390;width:10;height:20" coordorigin="2122,1390" coordsize="10,20">
              <v:shape style="position:absolute;left:2122;top:1390;width:10;height:20" coordorigin="2122,1390" coordsize="10,20" path="m2122,1409l2132,1409,2132,1390,2122,1390,2122,1409xe" filled="true" fillcolor="#000000" stroked="false">
                <v:path arrowok="t"/>
                <v:fill type="solid"/>
              </v:shape>
            </v:group>
            <v:group style="position:absolute;left:2122;top:1409;width:10;height:20" coordorigin="2122,1409" coordsize="10,20">
              <v:shape style="position:absolute;left:2122;top:1409;width:10;height:20" coordorigin="2122,1409" coordsize="10,20" path="m2122,1428l2132,1428,2132,1409,2122,1409,2122,1428xe" filled="true" fillcolor="#000000" stroked="false">
                <v:path arrowok="t"/>
                <v:fill type="solid"/>
              </v:shape>
            </v:group>
            <v:group style="position:absolute;left:2122;top:1428;width:10;height:20" coordorigin="2122,1428" coordsize="10,20">
              <v:shape style="position:absolute;left:2122;top:1428;width:10;height:20" coordorigin="2122,1428" coordsize="10,20" path="m2122,1447l2132,1447,2132,1428,2122,1428,2122,1447xe" filled="true" fillcolor="#000000" stroked="false">
                <v:path arrowok="t"/>
                <v:fill type="solid"/>
              </v:shape>
            </v:group>
            <v:group style="position:absolute;left:2122;top:1447;width:10;height:20" coordorigin="2122,1447" coordsize="10,20">
              <v:shape style="position:absolute;left:2122;top:1447;width:10;height:20" coordorigin="2122,1447" coordsize="10,20" path="m2122,1466l2132,1466,2132,1447,2122,1447,2122,1466xe" filled="true" fillcolor="#000000" stroked="false">
                <v:path arrowok="t"/>
                <v:fill type="solid"/>
              </v:shape>
            </v:group>
            <v:group style="position:absolute;left:2122;top:1466;width:10;height:20" coordorigin="2122,1466" coordsize="10,20">
              <v:shape style="position:absolute;left:2122;top:1466;width:10;height:20" coordorigin="2122,1466" coordsize="10,20" path="m2122,1486l2132,1486,2132,1466,2122,1466,2122,1486xe" filled="true" fillcolor="#000000" stroked="false">
                <v:path arrowok="t"/>
                <v:fill type="solid"/>
              </v:shape>
            </v:group>
            <v:group style="position:absolute;left:2122;top:1486;width:10;height:20" coordorigin="2122,1486" coordsize="10,20">
              <v:shape style="position:absolute;left:2122;top:1486;width:10;height:20" coordorigin="2122,1486" coordsize="10,20" path="m2122,1505l2132,1505,2132,1486,2122,1486,2122,1505xe" filled="true" fillcolor="#000000" stroked="false">
                <v:path arrowok="t"/>
                <v:fill type="solid"/>
              </v:shape>
            </v:group>
            <v:group style="position:absolute;left:2122;top:1505;width:10;height:20" coordorigin="2122,1505" coordsize="10,20">
              <v:shape style="position:absolute;left:2122;top:1505;width:10;height:20" coordorigin="2122,1505" coordsize="10,20" path="m2122,1524l2132,1524,2132,1505,2122,1505,2122,1524xe" filled="true" fillcolor="#000000" stroked="false">
                <v:path arrowok="t"/>
                <v:fill type="solid"/>
              </v:shape>
            </v:group>
            <v:group style="position:absolute;left:2122;top:1524;width:10;height:20" coordorigin="2122,1524" coordsize="10,20">
              <v:shape style="position:absolute;left:2122;top:1524;width:10;height:20" coordorigin="2122,1524" coordsize="10,20" path="m2122,1543l2132,1543,2132,1524,2122,1524,2122,1543xe" filled="true" fillcolor="#000000" stroked="false">
                <v:path arrowok="t"/>
                <v:fill type="solid"/>
              </v:shape>
            </v:group>
            <v:group style="position:absolute;left:2122;top:1543;width:10;height:20" coordorigin="2122,1543" coordsize="10,20">
              <v:shape style="position:absolute;left:2122;top:1543;width:10;height:20" coordorigin="2122,1543" coordsize="10,20" path="m2122,1562l2132,1562,2132,1543,2122,1543,2122,1562xe" filled="true" fillcolor="#000000" stroked="false">
                <v:path arrowok="t"/>
                <v:fill type="solid"/>
              </v:shape>
              <v:shape style="position:absolute;left:14;top:1562;width:2127;height:110" type="#_x0000_t75" stroked="false">
                <v:imagedata r:id="rId485" o:title=""/>
              </v:shape>
              <v:shape style="position:absolute;left:2117;top:1663;width:2045;height:10" type="#_x0000_t75" stroked="false">
                <v:imagedata r:id="rId486" o:title=""/>
              </v:shape>
            </v:group>
            <v:group style="position:absolute;left:4163;top:1255;width:10;height:20" coordorigin="4163,1255" coordsize="10,20">
              <v:shape style="position:absolute;left:4163;top:1255;width:10;height:20" coordorigin="4163,1255" coordsize="10,20" path="m4163,1274l4172,1274,4172,1255,4163,1255,4163,1274xe" filled="true" fillcolor="#000000" stroked="false">
                <v:path arrowok="t"/>
                <v:fill type="solid"/>
              </v:shape>
            </v:group>
            <v:group style="position:absolute;left:4163;top:1274;width:10;height:20" coordorigin="4163,1274" coordsize="10,20">
              <v:shape style="position:absolute;left:4163;top:1274;width:10;height:20" coordorigin="4163,1274" coordsize="10,20" path="m4163,1294l4172,1294,4172,1274,4163,1274,4163,1294xe" filled="true" fillcolor="#000000" stroked="false">
                <v:path arrowok="t"/>
                <v:fill type="solid"/>
              </v:shape>
            </v:group>
            <v:group style="position:absolute;left:4163;top:1294;width:10;height:20" coordorigin="4163,1294" coordsize="10,20">
              <v:shape style="position:absolute;left:4163;top:1294;width:10;height:20" coordorigin="4163,1294" coordsize="10,20" path="m4163,1313l4172,1313,4172,1294,4163,1294,4163,1313xe" filled="true" fillcolor="#000000" stroked="false">
                <v:path arrowok="t"/>
                <v:fill type="solid"/>
              </v:shape>
            </v:group>
            <v:group style="position:absolute;left:4163;top:1313;width:10;height:20" coordorigin="4163,1313" coordsize="10,20">
              <v:shape style="position:absolute;left:4163;top:1313;width:10;height:20" coordorigin="4163,1313" coordsize="10,20" path="m4163,1332l4172,1332,4172,1313,4163,1313,4163,1332xe" filled="true" fillcolor="#000000" stroked="false">
                <v:path arrowok="t"/>
                <v:fill type="solid"/>
              </v:shape>
            </v:group>
            <v:group style="position:absolute;left:4163;top:1332;width:10;height:20" coordorigin="4163,1332" coordsize="10,20">
              <v:shape style="position:absolute;left:4163;top:1332;width:10;height:20" coordorigin="4163,1332" coordsize="10,20" path="m4163,1351l4172,1351,4172,1332,4163,1332,4163,1351xe" filled="true" fillcolor="#000000" stroked="false">
                <v:path arrowok="t"/>
                <v:fill type="solid"/>
              </v:shape>
            </v:group>
            <v:group style="position:absolute;left:4163;top:1351;width:10;height:20" coordorigin="4163,1351" coordsize="10,20">
              <v:shape style="position:absolute;left:4163;top:1351;width:10;height:20" coordorigin="4163,1351" coordsize="10,20" path="m4163,1370l4172,1370,4172,1351,4163,1351,4163,1370xe" filled="true" fillcolor="#000000" stroked="false">
                <v:path arrowok="t"/>
                <v:fill type="solid"/>
              </v:shape>
            </v:group>
            <v:group style="position:absolute;left:4163;top:1370;width:10;height:20" coordorigin="4163,1370" coordsize="10,20">
              <v:shape style="position:absolute;left:4163;top:1370;width:10;height:20" coordorigin="4163,1370" coordsize="10,20" path="m4163,1390l4172,1390,4172,1370,4163,1370,4163,1390xe" filled="true" fillcolor="#000000" stroked="false">
                <v:path arrowok="t"/>
                <v:fill type="solid"/>
              </v:shape>
            </v:group>
            <v:group style="position:absolute;left:4163;top:1390;width:10;height:20" coordorigin="4163,1390" coordsize="10,20">
              <v:shape style="position:absolute;left:4163;top:1390;width:10;height:20" coordorigin="4163,1390" coordsize="10,20" path="m4163,1409l4172,1409,4172,1390,4163,1390,4163,1409xe" filled="true" fillcolor="#000000" stroked="false">
                <v:path arrowok="t"/>
                <v:fill type="solid"/>
              </v:shape>
            </v:group>
            <v:group style="position:absolute;left:4163;top:1409;width:10;height:20" coordorigin="4163,1409" coordsize="10,20">
              <v:shape style="position:absolute;left:4163;top:1409;width:10;height:20" coordorigin="4163,1409" coordsize="10,20" path="m4163,1428l4172,1428,4172,1409,4163,1409,4163,1428xe" filled="true" fillcolor="#000000" stroked="false">
                <v:path arrowok="t"/>
                <v:fill type="solid"/>
              </v:shape>
            </v:group>
            <v:group style="position:absolute;left:4163;top:1428;width:10;height:20" coordorigin="4163,1428" coordsize="10,20">
              <v:shape style="position:absolute;left:4163;top:1428;width:10;height:20" coordorigin="4163,1428" coordsize="10,20" path="m4163,1447l4172,1447,4172,1428,4163,1428,4163,1447xe" filled="true" fillcolor="#000000" stroked="false">
                <v:path arrowok="t"/>
                <v:fill type="solid"/>
              </v:shape>
            </v:group>
            <v:group style="position:absolute;left:4163;top:1447;width:10;height:20" coordorigin="4163,1447" coordsize="10,20">
              <v:shape style="position:absolute;left:4163;top:1447;width:10;height:20" coordorigin="4163,1447" coordsize="10,20" path="m4163,1466l4172,1466,4172,1447,4163,1447,4163,1466xe" filled="true" fillcolor="#000000" stroked="false">
                <v:path arrowok="t"/>
                <v:fill type="solid"/>
              </v:shape>
            </v:group>
            <v:group style="position:absolute;left:3099;top:1560;width:1037;height:2" coordorigin="3099,1560" coordsize="1037,2">
              <v:shape style="position:absolute;left:3099;top:1560;width:1037;height:2" coordorigin="3099,1560" coordsize="1037,0" path="m3099,1560l4136,1560e" filled="false" stroked="true" strokeweight=".48004pt" strokecolor="#000000">
                <v:path arrowok="t"/>
              </v:shape>
            </v:group>
            <v:group style="position:absolute;left:4163;top:1466;width:10;height:20" coordorigin="4163,1466" coordsize="10,20">
              <v:shape style="position:absolute;left:4163;top:1466;width:10;height:20" coordorigin="4163,1466" coordsize="10,20" path="m4163,1486l4172,1486,4172,1466,4163,1466,4163,1486xe" filled="true" fillcolor="#000000" stroked="false">
                <v:path arrowok="t"/>
                <v:fill type="solid"/>
              </v:shape>
            </v:group>
            <v:group style="position:absolute;left:4163;top:1486;width:10;height:20" coordorigin="4163,1486" coordsize="10,20">
              <v:shape style="position:absolute;left:4163;top:1486;width:10;height:20" coordorigin="4163,1486" coordsize="10,20" path="m4163,1505l4172,1505,4172,1486,4163,1486,4163,1505xe" filled="true" fillcolor="#000000" stroked="false">
                <v:path arrowok="t"/>
                <v:fill type="solid"/>
              </v:shape>
            </v:group>
            <v:group style="position:absolute;left:4163;top:1505;width:10;height:20" coordorigin="4163,1505" coordsize="10,20">
              <v:shape style="position:absolute;left:4163;top:1505;width:10;height:20" coordorigin="4163,1505" coordsize="10,20" path="m4163,1524l4172,1524,4172,1505,4163,1505,4163,1524xe" filled="true" fillcolor="#000000" stroked="false">
                <v:path arrowok="t"/>
                <v:fill type="solid"/>
              </v:shape>
            </v:group>
            <v:group style="position:absolute;left:4163;top:1524;width:10;height:20" coordorigin="4163,1524" coordsize="10,20">
              <v:shape style="position:absolute;left:4163;top:1524;width:10;height:20" coordorigin="4163,1524" coordsize="10,20" path="m4163,1543l4172,1543,4172,1524,4163,1524,4163,1543xe" filled="true" fillcolor="#000000" stroked="false">
                <v:path arrowok="t"/>
                <v:fill type="solid"/>
              </v:shape>
            </v:group>
            <v:group style="position:absolute;left:4163;top:1543;width:10;height:20" coordorigin="4163,1543" coordsize="10,20">
              <v:shape style="position:absolute;left:4163;top:1543;width:10;height:20" coordorigin="4163,1543" coordsize="10,20" path="m4163,1562l4172,1562,4172,1543,4163,1543,4163,1562xe" filled="true" fillcolor="#000000" stroked="false">
                <v:path arrowok="t"/>
                <v:fill type="solid"/>
              </v:shape>
            </v:group>
            <v:group style="position:absolute;left:4163;top:1562;width:10;height:20" coordorigin="4163,1562" coordsize="10,20">
              <v:shape style="position:absolute;left:4163;top:1562;width:10;height:20" coordorigin="4163,1562" coordsize="10,20" path="m4163,1582l4172,1582,4172,1562,4163,1562,4163,1582xe" filled="true" fillcolor="#000000" stroked="false">
                <v:path arrowok="t"/>
                <v:fill type="solid"/>
              </v:shape>
            </v:group>
            <v:group style="position:absolute;left:4163;top:1582;width:10;height:20" coordorigin="4163,1582" coordsize="10,20">
              <v:shape style="position:absolute;left:4163;top:1582;width:10;height:20" coordorigin="4163,1582" coordsize="10,20" path="m4163,1601l4172,1601,4172,1582,4163,1582,4163,1601xe" filled="true" fillcolor="#000000" stroked="false">
                <v:path arrowok="t"/>
                <v:fill type="solid"/>
              </v:shape>
            </v:group>
            <v:group style="position:absolute;left:4163;top:1601;width:10;height:20" coordorigin="4163,1601" coordsize="10,20">
              <v:shape style="position:absolute;left:4163;top:1601;width:10;height:20" coordorigin="4163,1601" coordsize="10,20" path="m4163,1620l4172,1620,4172,1601,4163,1601,4163,1620xe" filled="true" fillcolor="#000000" stroked="false">
                <v:path arrowok="t"/>
                <v:fill type="solid"/>
              </v:shape>
            </v:group>
            <v:group style="position:absolute;left:4163;top:1620;width:10;height:20" coordorigin="4163,1620" coordsize="10,20">
              <v:shape style="position:absolute;left:4163;top:1620;width:10;height:20" coordorigin="4163,1620" coordsize="10,20" path="m4163,1639l4172,1639,4172,1620,4163,1620,4163,1639xe" filled="true" fillcolor="#000000" stroked="false">
                <v:path arrowok="t"/>
                <v:fill type="solid"/>
              </v:shape>
            </v:group>
            <v:group style="position:absolute;left:4163;top:1639;width:10;height:20" coordorigin="4163,1639" coordsize="10,20">
              <v:shape style="position:absolute;left:4163;top:1639;width:10;height:20" coordorigin="4163,1639" coordsize="10,20" path="m4163,1658l4172,1658,4172,1639,4163,1639,4163,1658xe" filled="true" fillcolor="#000000" stroked="false">
                <v:path arrowok="t"/>
                <v:fill type="solid"/>
              </v:shape>
            </v:group>
            <v:group style="position:absolute;left:4163;top:1661;width:10;height:2" coordorigin="4163,1661" coordsize="10,2">
              <v:shape style="position:absolute;left:4163;top:1661;width:10;height:2" coordorigin="4163,1661" coordsize="10,0" path="m4163,1661l4172,1661e" filled="false" stroked="true" strokeweight=".23999pt" strokecolor="#000000">
                <v:path arrowok="t"/>
              </v:shape>
            </v:group>
            <v:group style="position:absolute;left:4163;top:1668;width:10;height:2" coordorigin="4163,1668" coordsize="10,2">
              <v:shape style="position:absolute;left:4163;top:1668;width:10;height:2" coordorigin="4163,1668" coordsize="10,0" path="m4163,1668l4172,1668e" filled="false" stroked="true" strokeweight=".47998pt" strokecolor="#000000">
                <v:path arrowok="t"/>
              </v:shape>
              <v:shape style="position:absolute;left:4172;top:1663;width:1570;height:10" type="#_x0000_t75" stroked="false">
                <v:imagedata r:id="rId487" o:title=""/>
              </v:shape>
            </v:group>
            <v:group style="position:absolute;left:5742;top:1255;width:10;height:20" coordorigin="5742,1255" coordsize="10,20">
              <v:shape style="position:absolute;left:5742;top:1255;width:10;height:20" coordorigin="5742,1255" coordsize="10,20" path="m5742,1274l5752,1274,5752,1255,5742,1255,5742,1274xe" filled="true" fillcolor="#000000" stroked="false">
                <v:path arrowok="t"/>
                <v:fill type="solid"/>
              </v:shape>
            </v:group>
            <v:group style="position:absolute;left:5742;top:1274;width:10;height:20" coordorigin="5742,1274" coordsize="10,20">
              <v:shape style="position:absolute;left:5742;top:1274;width:10;height:20" coordorigin="5742,1274" coordsize="10,20" path="m5742,1294l5752,1294,5752,1274,5742,1274,5742,1294xe" filled="true" fillcolor="#000000" stroked="false">
                <v:path arrowok="t"/>
                <v:fill type="solid"/>
              </v:shape>
            </v:group>
            <v:group style="position:absolute;left:5742;top:1294;width:10;height:20" coordorigin="5742,1294" coordsize="10,20">
              <v:shape style="position:absolute;left:5742;top:1294;width:10;height:20" coordorigin="5742,1294" coordsize="10,20" path="m5742,1313l5752,1313,5752,1294,5742,1294,5742,1313xe" filled="true" fillcolor="#000000" stroked="false">
                <v:path arrowok="t"/>
                <v:fill type="solid"/>
              </v:shape>
            </v:group>
            <v:group style="position:absolute;left:5742;top:1313;width:10;height:20" coordorigin="5742,1313" coordsize="10,20">
              <v:shape style="position:absolute;left:5742;top:1313;width:10;height:20" coordorigin="5742,1313" coordsize="10,20" path="m5742,1332l5752,1332,5752,1313,5742,1313,5742,1332xe" filled="true" fillcolor="#000000" stroked="false">
                <v:path arrowok="t"/>
                <v:fill type="solid"/>
              </v:shape>
            </v:group>
            <v:group style="position:absolute;left:5742;top:1332;width:10;height:20" coordorigin="5742,1332" coordsize="10,20">
              <v:shape style="position:absolute;left:5742;top:1332;width:10;height:20" coordorigin="5742,1332" coordsize="10,20" path="m5742,1351l5752,1351,5752,1332,5742,1332,5742,1351xe" filled="true" fillcolor="#000000" stroked="false">
                <v:path arrowok="t"/>
                <v:fill type="solid"/>
              </v:shape>
            </v:group>
            <v:group style="position:absolute;left:5742;top:1351;width:10;height:20" coordorigin="5742,1351" coordsize="10,20">
              <v:shape style="position:absolute;left:5742;top:1351;width:10;height:20" coordorigin="5742,1351" coordsize="10,20" path="m5742,1370l5752,1370,5752,1351,5742,1351,5742,1370xe" filled="true" fillcolor="#000000" stroked="false">
                <v:path arrowok="t"/>
                <v:fill type="solid"/>
              </v:shape>
            </v:group>
            <v:group style="position:absolute;left:5742;top:1370;width:10;height:20" coordorigin="5742,1370" coordsize="10,20">
              <v:shape style="position:absolute;left:5742;top:1370;width:10;height:20" coordorigin="5742,1370" coordsize="10,20" path="m5742,1390l5752,1390,5752,1370,5742,1370,5742,1390xe" filled="true" fillcolor="#000000" stroked="false">
                <v:path arrowok="t"/>
                <v:fill type="solid"/>
              </v:shape>
            </v:group>
            <v:group style="position:absolute;left:5742;top:1390;width:10;height:20" coordorigin="5742,1390" coordsize="10,20">
              <v:shape style="position:absolute;left:5742;top:1390;width:10;height:20" coordorigin="5742,1390" coordsize="10,20" path="m5742,1409l5752,1409,5752,1390,5742,1390,5742,1409xe" filled="true" fillcolor="#000000" stroked="false">
                <v:path arrowok="t"/>
                <v:fill type="solid"/>
              </v:shape>
            </v:group>
            <v:group style="position:absolute;left:5742;top:1409;width:10;height:20" coordorigin="5742,1409" coordsize="10,20">
              <v:shape style="position:absolute;left:5742;top:1409;width:10;height:20" coordorigin="5742,1409" coordsize="10,20" path="m5742,1428l5752,1428,5752,1409,5742,1409,5742,1428xe" filled="true" fillcolor="#000000" stroked="false">
                <v:path arrowok="t"/>
                <v:fill type="solid"/>
              </v:shape>
            </v:group>
            <v:group style="position:absolute;left:5742;top:1428;width:10;height:20" coordorigin="5742,1428" coordsize="10,20">
              <v:shape style="position:absolute;left:5742;top:1428;width:10;height:20" coordorigin="5742,1428" coordsize="10,20" path="m5742,1447l5752,1447,5752,1428,5742,1428,5742,1447xe" filled="true" fillcolor="#000000" stroked="false">
                <v:path arrowok="t"/>
                <v:fill type="solid"/>
              </v:shape>
            </v:group>
            <v:group style="position:absolute;left:5742;top:1447;width:10;height:20" coordorigin="5742,1447" coordsize="10,20">
              <v:shape style="position:absolute;left:5742;top:1447;width:10;height:20" coordorigin="5742,1447" coordsize="10,20" path="m5742,1466l5752,1466,5752,1447,5742,1447,5742,1466xe" filled="true" fillcolor="#000000" stroked="false">
                <v:path arrowok="t"/>
                <v:fill type="solid"/>
              </v:shape>
            </v:group>
            <v:group style="position:absolute;left:5447;top:1560;width:272;height:2" coordorigin="5447,1560" coordsize="272,2">
              <v:shape style="position:absolute;left:5447;top:1560;width:272;height:2" coordorigin="5447,1560" coordsize="272,0" path="m5447,1560l5718,1560e" filled="false" stroked="true" strokeweight=".48004pt" strokecolor="#000000">
                <v:path arrowok="t"/>
              </v:shape>
            </v:group>
            <v:group style="position:absolute;left:5742;top:1466;width:10;height:20" coordorigin="5742,1466" coordsize="10,20">
              <v:shape style="position:absolute;left:5742;top:1466;width:10;height:20" coordorigin="5742,1466" coordsize="10,20" path="m5742,1486l5752,1486,5752,1466,5742,1466,5742,1486xe" filled="true" fillcolor="#000000" stroked="false">
                <v:path arrowok="t"/>
                <v:fill type="solid"/>
              </v:shape>
            </v:group>
            <v:group style="position:absolute;left:5742;top:1486;width:10;height:20" coordorigin="5742,1486" coordsize="10,20">
              <v:shape style="position:absolute;left:5742;top:1486;width:10;height:20" coordorigin="5742,1486" coordsize="10,20" path="m5742,1505l5752,1505,5752,1486,5742,1486,5742,1505xe" filled="true" fillcolor="#000000" stroked="false">
                <v:path arrowok="t"/>
                <v:fill type="solid"/>
              </v:shape>
            </v:group>
            <v:group style="position:absolute;left:5742;top:1505;width:10;height:20" coordorigin="5742,1505" coordsize="10,20">
              <v:shape style="position:absolute;left:5742;top:1505;width:10;height:20" coordorigin="5742,1505" coordsize="10,20" path="m5742,1524l5752,1524,5752,1505,5742,1505,5742,1524xe" filled="true" fillcolor="#000000" stroked="false">
                <v:path arrowok="t"/>
                <v:fill type="solid"/>
              </v:shape>
            </v:group>
            <v:group style="position:absolute;left:5742;top:1524;width:10;height:20" coordorigin="5742,1524" coordsize="10,20">
              <v:shape style="position:absolute;left:5742;top:1524;width:10;height:20" coordorigin="5742,1524" coordsize="10,20" path="m5742,1543l5752,1543,5752,1524,5742,1524,5742,1543xe" filled="true" fillcolor="#000000" stroked="false">
                <v:path arrowok="t"/>
                <v:fill type="solid"/>
              </v:shape>
            </v:group>
            <v:group style="position:absolute;left:5742;top:1543;width:10;height:20" coordorigin="5742,1543" coordsize="10,20">
              <v:shape style="position:absolute;left:5742;top:1543;width:10;height:20" coordorigin="5742,1543" coordsize="10,20" path="m5742,1562l5752,1562,5752,1543,5742,1543,5742,1562xe" filled="true" fillcolor="#000000" stroked="false">
                <v:path arrowok="t"/>
                <v:fill type="solid"/>
              </v:shape>
            </v:group>
            <v:group style="position:absolute;left:5742;top:1562;width:10;height:20" coordorigin="5742,1562" coordsize="10,20">
              <v:shape style="position:absolute;left:5742;top:1562;width:10;height:20" coordorigin="5742,1562" coordsize="10,20" path="m5742,1582l5752,1582,5752,1562,5742,1562,5742,1582xe" filled="true" fillcolor="#000000" stroked="false">
                <v:path arrowok="t"/>
                <v:fill type="solid"/>
              </v:shape>
            </v:group>
            <v:group style="position:absolute;left:5742;top:1582;width:10;height:20" coordorigin="5742,1582" coordsize="10,20">
              <v:shape style="position:absolute;left:5742;top:1582;width:10;height:20" coordorigin="5742,1582" coordsize="10,20" path="m5742,1601l5752,1601,5752,1582,5742,1582,5742,1601xe" filled="true" fillcolor="#000000" stroked="false">
                <v:path arrowok="t"/>
                <v:fill type="solid"/>
              </v:shape>
            </v:group>
            <v:group style="position:absolute;left:5742;top:1601;width:10;height:20" coordorigin="5742,1601" coordsize="10,20">
              <v:shape style="position:absolute;left:5742;top:1601;width:10;height:20" coordorigin="5742,1601" coordsize="10,20" path="m5742,1620l5752,1620,5752,1601,5742,1601,5742,1620xe" filled="true" fillcolor="#000000" stroked="false">
                <v:path arrowok="t"/>
                <v:fill type="solid"/>
              </v:shape>
            </v:group>
            <v:group style="position:absolute;left:5742;top:1620;width:10;height:20" coordorigin="5742,1620" coordsize="10,20">
              <v:shape style="position:absolute;left:5742;top:1620;width:10;height:20" coordorigin="5742,1620" coordsize="10,20" path="m5742,1639l5752,1639,5752,1620,5742,1620,5742,1639xe" filled="true" fillcolor="#000000" stroked="false">
                <v:path arrowok="t"/>
                <v:fill type="solid"/>
              </v:shape>
            </v:group>
            <v:group style="position:absolute;left:5742;top:1639;width:10;height:20" coordorigin="5742,1639" coordsize="10,20">
              <v:shape style="position:absolute;left:5742;top:1639;width:10;height:20" coordorigin="5742,1639" coordsize="10,20" path="m5742,1658l5752,1658,5752,1639,5742,1639,5742,1658xe" filled="true" fillcolor="#000000" stroked="false">
                <v:path arrowok="t"/>
                <v:fill type="solid"/>
              </v:shape>
            </v:group>
            <v:group style="position:absolute;left:5742;top:1661;width:10;height:2" coordorigin="5742,1661" coordsize="10,2">
              <v:shape style="position:absolute;left:5742;top:1661;width:10;height:2" coordorigin="5742,1661" coordsize="10,0" path="m5742,1661l5752,1661e" filled="false" stroked="true" strokeweight=".23999pt" strokecolor="#000000">
                <v:path arrowok="t"/>
              </v:shape>
            </v:group>
            <v:group style="position:absolute;left:5742;top:1668;width:10;height:2" coordorigin="5742,1668" coordsize="10,2">
              <v:shape style="position:absolute;left:5742;top:1668;width:10;height:2" coordorigin="5742,1668" coordsize="10,0" path="m5742,1668l5752,1668e" filled="false" stroked="true" strokeweight=".47998pt" strokecolor="#000000">
                <v:path arrowok="t"/>
              </v:shape>
            </v:group>
            <v:group style="position:absolute;left:8052;top:1255;width:10;height:20" coordorigin="8052,1255" coordsize="10,20">
              <v:shape style="position:absolute;left:8052;top:1255;width:10;height:20" coordorigin="8052,1255" coordsize="10,20" path="m8052,1274l8061,1274,8061,1255,8052,1255,8052,1274xe" filled="true" fillcolor="#000000" stroked="false">
                <v:path arrowok="t"/>
                <v:fill type="solid"/>
              </v:shape>
            </v:group>
            <v:group style="position:absolute;left:8052;top:1274;width:10;height:20" coordorigin="8052,1274" coordsize="10,20">
              <v:shape style="position:absolute;left:8052;top:1274;width:10;height:20" coordorigin="8052,1274" coordsize="10,20" path="m8052,1294l8061,1294,8061,1274,8052,1274,8052,1294xe" filled="true" fillcolor="#000000" stroked="false">
                <v:path arrowok="t"/>
                <v:fill type="solid"/>
              </v:shape>
            </v:group>
            <v:group style="position:absolute;left:8052;top:1294;width:10;height:20" coordorigin="8052,1294" coordsize="10,20">
              <v:shape style="position:absolute;left:8052;top:1294;width:10;height:20" coordorigin="8052,1294" coordsize="10,20" path="m8052,1313l8061,1313,8061,1294,8052,1294,8052,1313xe" filled="true" fillcolor="#000000" stroked="false">
                <v:path arrowok="t"/>
                <v:fill type="solid"/>
              </v:shape>
            </v:group>
            <v:group style="position:absolute;left:8052;top:1313;width:10;height:20" coordorigin="8052,1313" coordsize="10,20">
              <v:shape style="position:absolute;left:8052;top:1313;width:10;height:20" coordorigin="8052,1313" coordsize="10,20" path="m8052,1332l8061,1332,8061,1313,8052,1313,8052,1332xe" filled="true" fillcolor="#000000" stroked="false">
                <v:path arrowok="t"/>
                <v:fill type="solid"/>
              </v:shape>
            </v:group>
            <v:group style="position:absolute;left:8052;top:1332;width:10;height:20" coordorigin="8052,1332" coordsize="10,20">
              <v:shape style="position:absolute;left:8052;top:1332;width:10;height:20" coordorigin="8052,1332" coordsize="10,20" path="m8052,1351l8061,1351,8061,1332,8052,1332,8052,1351xe" filled="true" fillcolor="#000000" stroked="false">
                <v:path arrowok="t"/>
                <v:fill type="solid"/>
              </v:shape>
            </v:group>
            <v:group style="position:absolute;left:8052;top:1351;width:10;height:20" coordorigin="8052,1351" coordsize="10,20">
              <v:shape style="position:absolute;left:8052;top:1351;width:10;height:20" coordorigin="8052,1351" coordsize="10,20" path="m8052,1370l8061,1370,8061,1351,8052,1351,8052,1370xe" filled="true" fillcolor="#000000" stroked="false">
                <v:path arrowok="t"/>
                <v:fill type="solid"/>
              </v:shape>
            </v:group>
            <v:group style="position:absolute;left:8052;top:1370;width:10;height:20" coordorigin="8052,1370" coordsize="10,20">
              <v:shape style="position:absolute;left:8052;top:1370;width:10;height:20" coordorigin="8052,1370" coordsize="10,20" path="m8052,1390l8061,1390,8061,1370,8052,1370,8052,1390xe" filled="true" fillcolor="#000000" stroked="false">
                <v:path arrowok="t"/>
                <v:fill type="solid"/>
              </v:shape>
            </v:group>
            <v:group style="position:absolute;left:8052;top:1390;width:10;height:20" coordorigin="8052,1390" coordsize="10,20">
              <v:shape style="position:absolute;left:8052;top:1390;width:10;height:20" coordorigin="8052,1390" coordsize="10,20" path="m8052,1409l8061,1409,8061,1390,8052,1390,8052,1409xe" filled="true" fillcolor="#000000" stroked="false">
                <v:path arrowok="t"/>
                <v:fill type="solid"/>
              </v:shape>
            </v:group>
            <v:group style="position:absolute;left:8052;top:1409;width:10;height:20" coordorigin="8052,1409" coordsize="10,20">
              <v:shape style="position:absolute;left:8052;top:1409;width:10;height:20" coordorigin="8052,1409" coordsize="10,20" path="m8052,1428l8061,1428,8061,1409,8052,1409,8052,1428xe" filled="true" fillcolor="#000000" stroked="false">
                <v:path arrowok="t"/>
                <v:fill type="solid"/>
              </v:shape>
            </v:group>
            <v:group style="position:absolute;left:8052;top:1428;width:10;height:20" coordorigin="8052,1428" coordsize="10,20">
              <v:shape style="position:absolute;left:8052;top:1428;width:10;height:20" coordorigin="8052,1428" coordsize="10,20" path="m8052,1447l8061,1447,8061,1428,8052,1428,8052,1447xe" filled="true" fillcolor="#000000" stroked="false">
                <v:path arrowok="t"/>
                <v:fill type="solid"/>
              </v:shape>
            </v:group>
            <v:group style="position:absolute;left:8052;top:1447;width:10;height:20" coordorigin="8052,1447" coordsize="10,20">
              <v:shape style="position:absolute;left:8052;top:1447;width:10;height:20" coordorigin="8052,1447" coordsize="10,20" path="m8052,1466l8061,1466,8061,1447,8052,1447,8052,1466xe" filled="true" fillcolor="#000000" stroked="false">
                <v:path arrowok="t"/>
                <v:fill type="solid"/>
              </v:shape>
            </v:group>
            <v:group style="position:absolute;left:8052;top:1466;width:10;height:20" coordorigin="8052,1466" coordsize="10,20">
              <v:shape style="position:absolute;left:8052;top:1466;width:10;height:20" coordorigin="8052,1466" coordsize="10,20" path="m8052,1486l8061,1486,8061,1466,8052,1466,8052,1486xe" filled="true" fillcolor="#000000" stroked="false">
                <v:path arrowok="t"/>
                <v:fill type="solid"/>
              </v:shape>
            </v:group>
            <v:group style="position:absolute;left:8052;top:1486;width:10;height:20" coordorigin="8052,1486" coordsize="10,20">
              <v:shape style="position:absolute;left:8052;top:1486;width:10;height:20" coordorigin="8052,1486" coordsize="10,20" path="m8052,1505l8061,1505,8061,1486,8052,1486,8052,1505xe" filled="true" fillcolor="#000000" stroked="false">
                <v:path arrowok="t"/>
                <v:fill type="solid"/>
              </v:shape>
            </v:group>
            <v:group style="position:absolute;left:8052;top:1505;width:10;height:20" coordorigin="8052,1505" coordsize="10,20">
              <v:shape style="position:absolute;left:8052;top:1505;width:10;height:20" coordorigin="8052,1505" coordsize="10,20" path="m8052,1524l8061,1524,8061,1505,8052,1505,8052,1524xe" filled="true" fillcolor="#000000" stroked="false">
                <v:path arrowok="t"/>
                <v:fill type="solid"/>
              </v:shape>
              <v:shape style="position:absolute;left:5752;top:1562;width:2319;height:110" type="#_x0000_t75" stroked="false">
                <v:imagedata r:id="rId488" o:title=""/>
              </v:shape>
            </v:group>
            <v:group style="position:absolute;left:8052;top:1668;width:10;height:2" coordorigin="8052,1668" coordsize="10,2">
              <v:shape style="position:absolute;left:8052;top:1668;width:10;height:2" coordorigin="8052,1668" coordsize="10,0" path="m8052,1668l8061,1668e" filled="false" stroked="true" strokeweight=".47998pt" strokecolor="#000000">
                <v:path arrowok="t"/>
              </v:shape>
            </v:group>
            <v:group style="position:absolute;left:9813;top:1255;width:10;height:20" coordorigin="9813,1255" coordsize="10,20">
              <v:shape style="position:absolute;left:9813;top:1255;width:10;height:20" coordorigin="9813,1255" coordsize="10,20" path="m9813,1274l9823,1274,9823,1255,9813,1255,9813,1274xe" filled="true" fillcolor="#000000" stroked="false">
                <v:path arrowok="t"/>
                <v:fill type="solid"/>
              </v:shape>
            </v:group>
            <v:group style="position:absolute;left:9813;top:1274;width:10;height:20" coordorigin="9813,1274" coordsize="10,20">
              <v:shape style="position:absolute;left:9813;top:1274;width:10;height:20" coordorigin="9813,1274" coordsize="10,20" path="m9813,1294l9823,1294,9823,1274,9813,1274,9813,1294xe" filled="true" fillcolor="#000000" stroked="false">
                <v:path arrowok="t"/>
                <v:fill type="solid"/>
              </v:shape>
            </v:group>
            <v:group style="position:absolute;left:9813;top:1294;width:10;height:20" coordorigin="9813,1294" coordsize="10,20">
              <v:shape style="position:absolute;left:9813;top:1294;width:10;height:20" coordorigin="9813,1294" coordsize="10,20" path="m9813,1313l9823,1313,9823,1294,9813,1294,9813,1313xe" filled="true" fillcolor="#000000" stroked="false">
                <v:path arrowok="t"/>
                <v:fill type="solid"/>
              </v:shape>
            </v:group>
            <v:group style="position:absolute;left:9813;top:1313;width:10;height:20" coordorigin="9813,1313" coordsize="10,20">
              <v:shape style="position:absolute;left:9813;top:1313;width:10;height:20" coordorigin="9813,1313" coordsize="10,20" path="m9813,1332l9823,1332,9823,1313,9813,1313,9813,1332xe" filled="true" fillcolor="#000000" stroked="false">
                <v:path arrowok="t"/>
                <v:fill type="solid"/>
              </v:shape>
            </v:group>
            <v:group style="position:absolute;left:9813;top:1332;width:10;height:20" coordorigin="9813,1332" coordsize="10,20">
              <v:shape style="position:absolute;left:9813;top:1332;width:10;height:20" coordorigin="9813,1332" coordsize="10,20" path="m9813,1351l9823,1351,9823,1332,9813,1332,9813,1351xe" filled="true" fillcolor="#000000" stroked="false">
                <v:path arrowok="t"/>
                <v:fill type="solid"/>
              </v:shape>
            </v:group>
            <v:group style="position:absolute;left:9813;top:1351;width:10;height:20" coordorigin="9813,1351" coordsize="10,20">
              <v:shape style="position:absolute;left:9813;top:1351;width:10;height:20" coordorigin="9813,1351" coordsize="10,20" path="m9813,1370l9823,1370,9823,1351,9813,1351,9813,1370xe" filled="true" fillcolor="#000000" stroked="false">
                <v:path arrowok="t"/>
                <v:fill type="solid"/>
              </v:shape>
            </v:group>
            <v:group style="position:absolute;left:9813;top:1370;width:10;height:20" coordorigin="9813,1370" coordsize="10,20">
              <v:shape style="position:absolute;left:9813;top:1370;width:10;height:20" coordorigin="9813,1370" coordsize="10,20" path="m9813,1390l9823,1390,9823,1370,9813,1370,9813,1390xe" filled="true" fillcolor="#000000" stroked="false">
                <v:path arrowok="t"/>
                <v:fill type="solid"/>
              </v:shape>
            </v:group>
            <v:group style="position:absolute;left:9813;top:1390;width:10;height:20" coordorigin="9813,1390" coordsize="10,20">
              <v:shape style="position:absolute;left:9813;top:1390;width:10;height:20" coordorigin="9813,1390" coordsize="10,20" path="m9813,1409l9823,1409,9823,1390,9813,1390,9813,1409xe" filled="true" fillcolor="#000000" stroked="false">
                <v:path arrowok="t"/>
                <v:fill type="solid"/>
              </v:shape>
            </v:group>
            <v:group style="position:absolute;left:9813;top:1409;width:10;height:20" coordorigin="9813,1409" coordsize="10,20">
              <v:shape style="position:absolute;left:9813;top:1409;width:10;height:20" coordorigin="9813,1409" coordsize="10,20" path="m9813,1428l9823,1428,9823,1409,9813,1409,9813,1428xe" filled="true" fillcolor="#000000" stroked="false">
                <v:path arrowok="t"/>
                <v:fill type="solid"/>
              </v:shape>
            </v:group>
            <v:group style="position:absolute;left:9813;top:1428;width:10;height:20" coordorigin="9813,1428" coordsize="10,20">
              <v:shape style="position:absolute;left:9813;top:1428;width:10;height:20" coordorigin="9813,1428" coordsize="10,20" path="m9813,1447l9823,1447,9823,1428,9813,1428,9813,1447xe" filled="true" fillcolor="#000000" stroked="false">
                <v:path arrowok="t"/>
                <v:fill type="solid"/>
              </v:shape>
            </v:group>
            <v:group style="position:absolute;left:9516;top:1531;width:272;height:2" coordorigin="9516,1531" coordsize="272,2">
              <v:shape style="position:absolute;left:9516;top:1531;width:272;height:2" coordorigin="9516,1531" coordsize="272,0" path="m9516,1531l9787,1531e" filled="false" stroked="true" strokeweight=".48004pt" strokecolor="#000000">
                <v:path arrowok="t"/>
              </v:shape>
            </v:group>
            <v:group style="position:absolute;left:9516;top:1560;width:272;height:2" coordorigin="9516,1560" coordsize="272,2">
              <v:shape style="position:absolute;left:9516;top:1560;width:272;height:2" coordorigin="9516,1560" coordsize="272,0" path="m9516,1560l9787,1560e" filled="false" stroked="true" strokeweight=".48004pt" strokecolor="#000000">
                <v:path arrowok="t"/>
              </v:shape>
            </v:group>
            <v:group style="position:absolute;left:9813;top:1447;width:10;height:20" coordorigin="9813,1447" coordsize="10,20">
              <v:shape style="position:absolute;left:9813;top:1447;width:10;height:20" coordorigin="9813,1447" coordsize="10,20" path="m9813,1466l9823,1466,9823,1447,9813,1447,9813,1466xe" filled="true" fillcolor="#000000" stroked="false">
                <v:path arrowok="t"/>
                <v:fill type="solid"/>
              </v:shape>
            </v:group>
            <v:group style="position:absolute;left:9813;top:1466;width:10;height:20" coordorigin="9813,1466" coordsize="10,20">
              <v:shape style="position:absolute;left:9813;top:1466;width:10;height:20" coordorigin="9813,1466" coordsize="10,20" path="m9813,1486l9823,1486,9823,1466,9813,1466,9813,1486xe" filled="true" fillcolor="#000000" stroked="false">
                <v:path arrowok="t"/>
                <v:fill type="solid"/>
              </v:shape>
            </v:group>
            <v:group style="position:absolute;left:9813;top:1486;width:10;height:20" coordorigin="9813,1486" coordsize="10,20">
              <v:shape style="position:absolute;left:9813;top:1486;width:10;height:20" coordorigin="9813,1486" coordsize="10,20" path="m9813,1505l9823,1505,9823,1486,9813,1486,9813,1505xe" filled="true" fillcolor="#000000" stroked="false">
                <v:path arrowok="t"/>
                <v:fill type="solid"/>
              </v:shape>
            </v:group>
            <v:group style="position:absolute;left:9813;top:1505;width:10;height:20" coordorigin="9813,1505" coordsize="10,20">
              <v:shape style="position:absolute;left:9813;top:1505;width:10;height:20" coordorigin="9813,1505" coordsize="10,20" path="m9813,1524l9823,1524,9823,1505,9813,1505,9813,1524xe" filled="true" fillcolor="#000000" stroked="false">
                <v:path arrowok="t"/>
                <v:fill type="solid"/>
              </v:shape>
            </v:group>
            <v:group style="position:absolute;left:9813;top:1524;width:10;height:20" coordorigin="9813,1524" coordsize="10,20">
              <v:shape style="position:absolute;left:9813;top:1524;width:10;height:20" coordorigin="9813,1524" coordsize="10,20" path="m9813,1543l9823,1543,9823,1524,9813,1524,9813,1543xe" filled="true" fillcolor="#000000" stroked="false">
                <v:path arrowok="t"/>
                <v:fill type="solid"/>
              </v:shape>
            </v:group>
            <v:group style="position:absolute;left:9813;top:1543;width:10;height:20" coordorigin="9813,1543" coordsize="10,20">
              <v:shape style="position:absolute;left:9813;top:1543;width:10;height:20" coordorigin="9813,1543" coordsize="10,20" path="m9813,1562l9823,1562,9823,1543,9813,1543,9813,1562xe" filled="true" fillcolor="#000000" stroked="false">
                <v:path arrowok="t"/>
                <v:fill type="solid"/>
              </v:shape>
            </v:group>
            <v:group style="position:absolute;left:9813;top:1562;width:10;height:20" coordorigin="9813,1562" coordsize="10,20">
              <v:shape style="position:absolute;left:9813;top:1562;width:10;height:20" coordorigin="9813,1562" coordsize="10,20" path="m9813,1582l9823,1582,9823,1562,9813,1562,9813,1582xe" filled="true" fillcolor="#000000" stroked="false">
                <v:path arrowok="t"/>
                <v:fill type="solid"/>
              </v:shape>
            </v:group>
            <v:group style="position:absolute;left:9813;top:1582;width:10;height:20" coordorigin="9813,1582" coordsize="10,20">
              <v:shape style="position:absolute;left:9813;top:1582;width:10;height:20" coordorigin="9813,1582" coordsize="10,20" path="m9813,1601l9823,1601,9823,1582,9813,1582,9813,1601xe" filled="true" fillcolor="#000000" stroked="false">
                <v:path arrowok="t"/>
                <v:fill type="solid"/>
              </v:shape>
            </v:group>
            <v:group style="position:absolute;left:9813;top:1601;width:10;height:20" coordorigin="9813,1601" coordsize="10,20">
              <v:shape style="position:absolute;left:9813;top:1601;width:10;height:20" coordorigin="9813,1601" coordsize="10,20" path="m9813,1620l9823,1620,9823,1601,9813,1601,9813,1620xe" filled="true" fillcolor="#000000" stroked="false">
                <v:path arrowok="t"/>
                <v:fill type="solid"/>
              </v:shape>
            </v:group>
            <v:group style="position:absolute;left:9813;top:1620;width:10;height:20" coordorigin="9813,1620" coordsize="10,20">
              <v:shape style="position:absolute;left:9813;top:1620;width:10;height:20" coordorigin="9813,1620" coordsize="10,20" path="m9813,1639l9823,1639,9823,1620,9813,1620,9813,1639xe" filled="true" fillcolor="#000000" stroked="false">
                <v:path arrowok="t"/>
                <v:fill type="solid"/>
              </v:shape>
            </v:group>
            <v:group style="position:absolute;left:9813;top:1639;width:10;height:20" coordorigin="9813,1639" coordsize="10,20">
              <v:shape style="position:absolute;left:9813;top:1639;width:10;height:20" coordorigin="9813,1639" coordsize="10,20" path="m9813,1658l9823,1658,9823,1639,9813,1639,9813,1658xe" filled="true" fillcolor="#000000" stroked="false">
                <v:path arrowok="t"/>
                <v:fill type="solid"/>
              </v:shape>
            </v:group>
            <v:group style="position:absolute;left:9813;top:1661;width:10;height:2" coordorigin="9813,1661" coordsize="10,2">
              <v:shape style="position:absolute;left:9813;top:1661;width:10;height:2" coordorigin="9813,1661" coordsize="10,0" path="m9813,1661l9823,1661e" filled="false" stroked="true" strokeweight=".23999pt" strokecolor="#000000">
                <v:path arrowok="t"/>
              </v:shape>
              <v:shape style="position:absolute;left:8061;top:1663;width:1762;height:10" type="#_x0000_t75" stroked="false">
                <v:imagedata r:id="rId489" o:title=""/>
              </v:shape>
            </v:group>
            <v:group style="position:absolute;left:9813;top:1668;width:10;height:2" coordorigin="9813,1668" coordsize="10,2">
              <v:shape style="position:absolute;left:9813;top:1668;width:10;height:2" coordorigin="9813,1668" coordsize="10,0" path="m9813,1668l9823,1668e" filled="false" stroked="true" strokeweight=".47998pt" strokecolor="#000000">
                <v:path arrowok="t"/>
              </v:shape>
              <v:shape style="position:absolute;left:3668;top:121;width:540;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xbxContent>
                </v:textbox>
                <w10:wrap type="none"/>
              </v:shape>
              <v:shape style="position:absolute;left:7511;top:121;width:541;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xbxContent>
                </v:textbox>
                <w10:wrap type="none"/>
              </v:shape>
              <v:shape style="position:absolute;left:706;top:328;width:723;height:180" type="#_x0000_t202" filled="false" stroked="false">
                <v:textbox inset="0,0,0,0">
                  <w:txbxContent>
                    <w:p>
                      <w:pPr>
                        <w:tabs>
                          <w:tab w:pos="54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w:t>
                        <w:tab/>
                        <w:t>龄</w:t>
                      </w:r>
                    </w:p>
                  </w:txbxContent>
                </v:textbox>
                <w10:wrap type="none"/>
              </v:shape>
              <v:shape style="position:absolute;left:2934;top:537;width:360;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xbxContent>
                </v:textbox>
                <w10:wrap type="none"/>
              </v:shape>
              <v:shape style="position:absolute;left:4703;top:537;width:51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txbxContent>
                </v:textbox>
                <w10:wrap type="none"/>
              </v:shape>
              <v:shape style="position:absolute;left:6661;top:537;width:360;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xbxContent>
                </v:textbox>
                <w10:wrap type="none"/>
              </v:shape>
              <v:shape style="position:absolute;left:8680;top:537;width:51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txbxContent>
                </v:textbox>
                <w10:wrap type="none"/>
              </v:shape>
              <v:shape style="position:absolute;left:38;top:952;width:677;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3099;top:962;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10,024,495.18</w:t>
                      </w:r>
                    </w:p>
                  </w:txbxContent>
                </v:textbox>
                <w10:wrap type="none"/>
              </v:shape>
              <v:shape style="position:absolute;left:5447;top:962;width:27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7216;top:96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932,087.60</w:t>
                      </w:r>
                    </w:p>
                  </w:txbxContent>
                </v:textbox>
                <w10:wrap type="none"/>
              </v:shape>
              <v:shape style="position:absolute;left:9516;top:962;width:27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100</w:t>
                      </w:r>
                      <w:r>
                        <w:rPr>
                          <w:rFonts w:ascii="Times New Roman"/>
                          <w:sz w:val="18"/>
                        </w:rPr>
                      </w:r>
                    </w:p>
                  </w:txbxContent>
                </v:textbox>
                <w10:wrap type="none"/>
              </v:shape>
              <v:shape style="position:absolute;left:706;top:1367;width:723;height:180" type="#_x0000_t202" filled="false" stroked="false">
                <v:textbox inset="0,0,0,0">
                  <w:txbxContent>
                    <w:p>
                      <w:pPr>
                        <w:tabs>
                          <w:tab w:pos="54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3099;top:1382;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single" w:color="000000"/>
                        </w:rPr>
                        <w:t>10,024,495.18</w:t>
                      </w:r>
                      <w:r>
                        <w:rPr>
                          <w:rFonts w:ascii="Times New Roman"/>
                          <w:b/>
                          <w:spacing w:val="-1"/>
                          <w:sz w:val="18"/>
                        </w:rPr>
                      </w:r>
                      <w:r>
                        <w:rPr>
                          <w:rFonts w:ascii="Times New Roman"/>
                          <w:spacing w:val="-1"/>
                          <w:sz w:val="18"/>
                        </w:rPr>
                      </w:r>
                    </w:p>
                  </w:txbxContent>
                </v:textbox>
                <w10:wrap type="none"/>
              </v:shape>
              <v:shape style="position:absolute;left:5447;top:1382;width:27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single" w:color="000000"/>
                        </w:rPr>
                        <w:t>100</w:t>
                      </w:r>
                      <w:r>
                        <w:rPr>
                          <w:rFonts w:ascii="Times New Roman"/>
                          <w:b/>
                          <w:sz w:val="18"/>
                        </w:rPr>
                      </w:r>
                      <w:r>
                        <w:rPr>
                          <w:rFonts w:ascii="Times New Roman"/>
                          <w:sz w:val="18"/>
                        </w:rPr>
                      </w:r>
                    </w:p>
                  </w:txbxContent>
                </v:textbox>
                <w10:wrap type="none"/>
              </v:shape>
              <v:shape style="position:absolute;left:7216;top:138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932,087.60</w:t>
                      </w:r>
                      <w:r>
                        <w:rPr>
                          <w:rFonts w:ascii="Times New Roman"/>
                          <w:b/>
                          <w:sz w:val="18"/>
                        </w:rPr>
                      </w:r>
                      <w:r>
                        <w:rPr>
                          <w:rFonts w:ascii="Times New Roman"/>
                          <w:sz w:val="18"/>
                        </w:rPr>
                      </w:r>
                    </w:p>
                  </w:txbxContent>
                </v:textbox>
                <w10:wrap type="none"/>
              </v:shape>
              <v:shape style="position:absolute;left:9516;top:1382;width:27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z w:val="18"/>
                        </w:rPr>
                        <w:t>100</w:t>
                      </w:r>
                      <w:r>
                        <w:rPr>
                          <w:rFonts w:ascii="Times New Roman"/>
                          <w:sz w:val="18"/>
                        </w:rPr>
                      </w:r>
                    </w:p>
                  </w:txbxContent>
                </v:textbox>
                <w10:wrap type="none"/>
              </v:shape>
            </v:group>
          </v:group>
        </w:pict>
      </w:r>
      <w:r>
        <w:rPr>
          <w:rFonts w:ascii="宋体" w:hAnsi="宋体" w:cs="宋体" w:eastAsia="宋体" w:hint="default"/>
          <w:position w:val="-32"/>
          <w:sz w:val="20"/>
          <w:szCs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pStyle w:val="BodyText"/>
        <w:spacing w:line="240" w:lineRule="auto" w:before="36"/>
        <w:ind w:left="765" w:right="0"/>
        <w:jc w:val="left"/>
      </w:pPr>
      <w:r>
        <w:rPr/>
        <w:pict>
          <v:group style="position:absolute;margin-left:50.63998pt;margin-top:25.823694pt;width:477.1pt;height:110.4pt;mso-position-horizontal-relative:page;mso-position-vertical-relative:paragraph;z-index:-1434040" coordorigin="1013,516" coordsize="9542,2208">
            <v:shape style="position:absolute;left:1018;top:516;width:10;height:10" type="#_x0000_t75" stroked="false">
              <v:imagedata r:id="rId490" o:title=""/>
            </v:shape>
            <v:shape style="position:absolute;left:1013;top:516;width:3107;height:10" type="#_x0000_t75" stroked="false">
              <v:imagedata r:id="rId326" o:title=""/>
            </v:shape>
            <v:shape style="position:absolute;left:4115;top:516;width:4510;height:10" type="#_x0000_t75" stroked="false">
              <v:imagedata r:id="rId491" o:title=""/>
            </v:shape>
            <v:shape style="position:absolute;left:8620;top:516;width:1930;height:10" type="#_x0000_t75" stroked="false">
              <v:imagedata r:id="rId492" o:title=""/>
            </v:shape>
            <v:group style="position:absolute;left:10540;top:521;width:10;height:2" coordorigin="10540,521" coordsize="10,2">
              <v:shape style="position:absolute;left:10540;top:521;width:10;height:2" coordorigin="10540,521" coordsize="10,0" path="m10540,521l10550,521e" filled="false" stroked="true" strokeweight=".47998pt" strokecolor="#000000">
                <v:path arrowok="t"/>
              </v:shape>
            </v:group>
            <v:group style="position:absolute;left:10540;top:526;width:10;height:20" coordorigin="10540,526" coordsize="10,20">
              <v:shape style="position:absolute;left:10540;top:526;width:10;height:20" coordorigin="10540,526" coordsize="10,20" path="m10540,545l10550,545,10550,526,10540,526,10540,545xe" filled="true" fillcolor="#000000" stroked="false">
                <v:path arrowok="t"/>
                <v:fill type="solid"/>
              </v:shape>
            </v:group>
            <v:group style="position:absolute;left:10540;top:545;width:10;height:20" coordorigin="10540,545" coordsize="10,20">
              <v:shape style="position:absolute;left:10540;top:545;width:10;height:20" coordorigin="10540,545" coordsize="10,20" path="m10540,564l10550,564,10550,545,10540,545,10540,564xe" filled="true" fillcolor="#000000" stroked="false">
                <v:path arrowok="t"/>
                <v:fill type="solid"/>
              </v:shape>
            </v:group>
            <v:group style="position:absolute;left:10540;top:564;width:10;height:20" coordorigin="10540,564" coordsize="10,20">
              <v:shape style="position:absolute;left:10540;top:564;width:10;height:20" coordorigin="10540,564" coordsize="10,20" path="m10540,584l10550,584,10550,564,10540,564,10540,584xe" filled="true" fillcolor="#000000" stroked="false">
                <v:path arrowok="t"/>
                <v:fill type="solid"/>
              </v:shape>
            </v:group>
            <v:group style="position:absolute;left:10540;top:584;width:10;height:20" coordorigin="10540,584" coordsize="10,20">
              <v:shape style="position:absolute;left:10540;top:584;width:10;height:20" coordorigin="10540,584" coordsize="10,20" path="m10540,603l10550,603,10550,584,10540,584,10540,603xe" filled="true" fillcolor="#000000" stroked="false">
                <v:path arrowok="t"/>
                <v:fill type="solid"/>
              </v:shape>
            </v:group>
            <v:group style="position:absolute;left:10540;top:603;width:10;height:20" coordorigin="10540,603" coordsize="10,20">
              <v:shape style="position:absolute;left:10540;top:603;width:10;height:20" coordorigin="10540,603" coordsize="10,20" path="m10540,622l10550,622,10550,603,10540,603,10540,622xe" filled="true" fillcolor="#000000" stroked="false">
                <v:path arrowok="t"/>
                <v:fill type="solid"/>
              </v:shape>
            </v:group>
            <v:group style="position:absolute;left:10540;top:622;width:10;height:20" coordorigin="10540,622" coordsize="10,20">
              <v:shape style="position:absolute;left:10540;top:622;width:10;height:20" coordorigin="10540,622" coordsize="10,20" path="m10540,641l10550,641,10550,622,10540,622,10540,641xe" filled="true" fillcolor="#000000" stroked="false">
                <v:path arrowok="t"/>
                <v:fill type="solid"/>
              </v:shape>
            </v:group>
            <v:group style="position:absolute;left:10540;top:641;width:10;height:20" coordorigin="10540,641" coordsize="10,20">
              <v:shape style="position:absolute;left:10540;top:641;width:10;height:20" coordorigin="10540,641" coordsize="10,20" path="m10540,660l10550,660,10550,641,10540,641,10540,660xe" filled="true" fillcolor="#000000" stroked="false">
                <v:path arrowok="t"/>
                <v:fill type="solid"/>
              </v:shape>
            </v:group>
            <v:group style="position:absolute;left:10540;top:660;width:10;height:20" coordorigin="10540,660" coordsize="10,20">
              <v:shape style="position:absolute;left:10540;top:660;width:10;height:20" coordorigin="10540,660" coordsize="10,20" path="m10540,680l10550,680,10550,660,10540,660,10540,680xe" filled="true" fillcolor="#000000" stroked="false">
                <v:path arrowok="t"/>
                <v:fill type="solid"/>
              </v:shape>
            </v:group>
            <v:group style="position:absolute;left:10540;top:680;width:10;height:20" coordorigin="10540,680" coordsize="10,20">
              <v:shape style="position:absolute;left:10540;top:680;width:10;height:20" coordorigin="10540,680" coordsize="10,20" path="m10540,699l10550,699,10550,680,10540,680,10540,699xe" filled="true" fillcolor="#000000" stroked="false">
                <v:path arrowok="t"/>
                <v:fill type="solid"/>
              </v:shape>
            </v:group>
            <v:group style="position:absolute;left:10540;top:699;width:10;height:20" coordorigin="10540,699" coordsize="10,20">
              <v:shape style="position:absolute;left:10540;top:699;width:10;height:20" coordorigin="10540,699" coordsize="10,20" path="m10540,718l10550,718,10550,699,10540,699,10540,718xe" filled="true" fillcolor="#000000" stroked="false">
                <v:path arrowok="t"/>
                <v:fill type="solid"/>
              </v:shape>
            </v:group>
            <v:group style="position:absolute;left:10540;top:718;width:10;height:20" coordorigin="10540,718" coordsize="10,20">
              <v:shape style="position:absolute;left:10540;top:718;width:10;height:20" coordorigin="10540,718" coordsize="10,20" path="m10540,737l10550,737,10550,718,10540,718,10540,737xe" filled="true" fillcolor="#000000" stroked="false">
                <v:path arrowok="t"/>
                <v:fill type="solid"/>
              </v:shape>
            </v:group>
            <v:group style="position:absolute;left:10540;top:737;width:10;height:20" coordorigin="10540,737" coordsize="10,20">
              <v:shape style="position:absolute;left:10540;top:737;width:10;height:20" coordorigin="10540,737" coordsize="10,20" path="m10540,756l10550,756,10550,737,10540,737,10540,756xe" filled="true" fillcolor="#000000" stroked="false">
                <v:path arrowok="t"/>
                <v:fill type="solid"/>
              </v:shape>
            </v:group>
            <v:group style="position:absolute;left:10540;top:756;width:10;height:20" coordorigin="10540,756" coordsize="10,20">
              <v:shape style="position:absolute;left:10540;top:756;width:10;height:20" coordorigin="10540,756" coordsize="10,20" path="m10540,776l10550,776,10550,756,10540,756,10540,776xe" filled="true" fillcolor="#000000" stroked="false">
                <v:path arrowok="t"/>
                <v:fill type="solid"/>
              </v:shape>
            </v:group>
            <v:group style="position:absolute;left:10540;top:776;width:10;height:20" coordorigin="10540,776" coordsize="10,20">
              <v:shape style="position:absolute;left:10540;top:776;width:10;height:20" coordorigin="10540,776" coordsize="10,20" path="m10540,795l10550,795,10550,776,10540,776,10540,795xe" filled="true" fillcolor="#000000" stroked="false">
                <v:path arrowok="t"/>
                <v:fill type="solid"/>
              </v:shape>
            </v:group>
            <v:group style="position:absolute;left:10540;top:795;width:10;height:20" coordorigin="10540,795" coordsize="10,20">
              <v:shape style="position:absolute;left:10540;top:795;width:10;height:20" coordorigin="10540,795" coordsize="10,20" path="m10540,814l10550,814,10550,795,10540,795,10540,814xe" filled="true" fillcolor="#000000" stroked="false">
                <v:path arrowok="t"/>
                <v:fill type="solid"/>
              </v:shape>
            </v:group>
            <v:group style="position:absolute;left:10540;top:814;width:10;height:20" coordorigin="10540,814" coordsize="10,20">
              <v:shape style="position:absolute;left:10540;top:814;width:10;height:20" coordorigin="10540,814" coordsize="10,20" path="m10540,833l10550,833,10550,814,10540,814,10540,833xe" filled="true" fillcolor="#000000" stroked="false">
                <v:path arrowok="t"/>
                <v:fill type="solid"/>
              </v:shape>
            </v:group>
            <v:group style="position:absolute;left:10540;top:833;width:10;height:20" coordorigin="10540,833" coordsize="10,20">
              <v:shape style="position:absolute;left:10540;top:833;width:10;height:20" coordorigin="10540,833" coordsize="10,20" path="m10540,852l10550,852,10550,833,10540,833,10540,852xe" filled="true" fillcolor="#000000" stroked="false">
                <v:path arrowok="t"/>
                <v:fill type="solid"/>
              </v:shape>
            </v:group>
            <v:group style="position:absolute;left:10540;top:852;width:10;height:20" coordorigin="10540,852" coordsize="10,20">
              <v:shape style="position:absolute;left:10540;top:852;width:10;height:20" coordorigin="10540,852" coordsize="10,20" path="m10540,872l10550,872,10550,852,10540,852,10540,872xe" filled="true" fillcolor="#000000" stroked="false">
                <v:path arrowok="t"/>
                <v:fill type="solid"/>
              </v:shape>
            </v:group>
            <v:group style="position:absolute;left:10540;top:872;width:10;height:20" coordorigin="10540,872" coordsize="10,20">
              <v:shape style="position:absolute;left:10540;top:872;width:10;height:20" coordorigin="10540,872" coordsize="10,20" path="m10540,891l10550,891,10550,872,10540,872,10540,891xe" filled="true" fillcolor="#000000" stroked="false">
                <v:path arrowok="t"/>
                <v:fill type="solid"/>
              </v:shape>
            </v:group>
            <v:group style="position:absolute;left:10540;top:891;width:10;height:20" coordorigin="10540,891" coordsize="10,20">
              <v:shape style="position:absolute;left:10540;top:891;width:10;height:20" coordorigin="10540,891" coordsize="10,20" path="m10540,910l10550,910,10550,891,10540,891,10540,910xe" filled="true" fillcolor="#000000" stroked="false">
                <v:path arrowok="t"/>
                <v:fill type="solid"/>
              </v:shape>
            </v:group>
            <v:group style="position:absolute;left:10540;top:910;width:10;height:20" coordorigin="10540,910" coordsize="10,20">
              <v:shape style="position:absolute;left:10540;top:910;width:10;height:20" coordorigin="10540,910" coordsize="10,20" path="m10540,929l10550,929,10550,910,10540,910,10540,929xe" filled="true" fillcolor="#000000" stroked="false">
                <v:path arrowok="t"/>
                <v:fill type="solid"/>
              </v:shape>
              <v:shape style="position:absolute;left:1013;top:833;width:3126;height:108" type="#_x0000_t75" stroked="false">
                <v:imagedata r:id="rId493" o:title=""/>
              </v:shape>
              <v:shape style="position:absolute;left:4115;top:929;width:2242;height:12" type="#_x0000_t75" stroked="false">
                <v:imagedata r:id="rId494" o:title=""/>
              </v:shape>
              <v:shape style="position:absolute;left:6342;top:929;width:2292;height:12" type="#_x0000_t75" stroked="false">
                <v:imagedata r:id="rId495" o:title=""/>
              </v:shape>
              <v:shape style="position:absolute;left:8620;top:929;width:1930;height:12" type="#_x0000_t75" stroked="false">
                <v:imagedata r:id="rId496" o:title=""/>
              </v:shape>
            </v:group>
            <v:group style="position:absolute;left:10540;top:936;width:10;height:2" coordorigin="10540,936" coordsize="10,2">
              <v:shape style="position:absolute;left:10540;top:936;width:10;height:2" coordorigin="10540,936" coordsize="10,0" path="m10540,936l10550,936e" filled="false" stroked="true" strokeweight=".48004pt" strokecolor="#000000">
                <v:path arrowok="t"/>
              </v:shape>
            </v:group>
            <v:group style="position:absolute;left:10540;top:941;width:10;height:20" coordorigin="10540,941" coordsize="10,20">
              <v:shape style="position:absolute;left:10540;top:941;width:10;height:20" coordorigin="10540,941" coordsize="10,20" path="m10540,960l10550,960,10550,941,10540,941,10540,960xe" filled="true" fillcolor="#000000" stroked="false">
                <v:path arrowok="t"/>
                <v:fill type="solid"/>
              </v:shape>
            </v:group>
            <v:group style="position:absolute;left:10540;top:960;width:10;height:20" coordorigin="10540,960" coordsize="10,20">
              <v:shape style="position:absolute;left:10540;top:960;width:10;height:20" coordorigin="10540,960" coordsize="10,20" path="m10540,980l10550,980,10550,960,10540,960,10540,980xe" filled="true" fillcolor="#000000" stroked="false">
                <v:path arrowok="t"/>
                <v:fill type="solid"/>
              </v:shape>
            </v:group>
            <v:group style="position:absolute;left:10540;top:980;width:10;height:20" coordorigin="10540,980" coordsize="10,20">
              <v:shape style="position:absolute;left:10540;top:980;width:10;height:20" coordorigin="10540,980" coordsize="10,20" path="m10540,999l10550,999,10550,980,10540,980,10540,999xe" filled="true" fillcolor="#000000" stroked="false">
                <v:path arrowok="t"/>
                <v:fill type="solid"/>
              </v:shape>
            </v:group>
            <v:group style="position:absolute;left:10540;top:999;width:10;height:20" coordorigin="10540,999" coordsize="10,20">
              <v:shape style="position:absolute;left:10540;top:999;width:10;height:20" coordorigin="10540,999" coordsize="10,20" path="m10540,1018l10550,1018,10550,999,10540,999,10540,1018xe" filled="true" fillcolor="#000000" stroked="false">
                <v:path arrowok="t"/>
                <v:fill type="solid"/>
              </v:shape>
            </v:group>
            <v:group style="position:absolute;left:10540;top:1018;width:10;height:20" coordorigin="10540,1018" coordsize="10,20">
              <v:shape style="position:absolute;left:10540;top:1018;width:10;height:20" coordorigin="10540,1018" coordsize="10,20" path="m10540,1037l10550,1037,10550,1018,10540,1018,10540,1037xe" filled="true" fillcolor="#000000" stroked="false">
                <v:path arrowok="t"/>
                <v:fill type="solid"/>
              </v:shape>
            </v:group>
            <v:group style="position:absolute;left:10540;top:1037;width:10;height:20" coordorigin="10540,1037" coordsize="10,20">
              <v:shape style="position:absolute;left:10540;top:1037;width:10;height:20" coordorigin="10540,1037" coordsize="10,20" path="m10540,1056l10550,1056,10550,1037,10540,1037,10540,1056xe" filled="true" fillcolor="#000000" stroked="false">
                <v:path arrowok="t"/>
                <v:fill type="solid"/>
              </v:shape>
            </v:group>
            <v:group style="position:absolute;left:10540;top:1056;width:10;height:20" coordorigin="10540,1056" coordsize="10,20">
              <v:shape style="position:absolute;left:10540;top:1056;width:10;height:20" coordorigin="10540,1056" coordsize="10,20" path="m10540,1076l10550,1076,10550,1056,10540,1056,10540,1076xe" filled="true" fillcolor="#000000" stroked="false">
                <v:path arrowok="t"/>
                <v:fill type="solid"/>
              </v:shape>
            </v:group>
            <v:group style="position:absolute;left:10540;top:1076;width:10;height:20" coordorigin="10540,1076" coordsize="10,20">
              <v:shape style="position:absolute;left:10540;top:1076;width:10;height:20" coordorigin="10540,1076" coordsize="10,20" path="m10540,1095l10550,1095,10550,1076,10540,1076,10540,1095xe" filled="true" fillcolor="#000000" stroked="false">
                <v:path arrowok="t"/>
                <v:fill type="solid"/>
              </v:shape>
            </v:group>
            <v:group style="position:absolute;left:10540;top:1095;width:10;height:20" coordorigin="10540,1095" coordsize="10,20">
              <v:shape style="position:absolute;left:10540;top:1095;width:10;height:20" coordorigin="10540,1095" coordsize="10,20" path="m10540,1114l10550,1114,10550,1095,10540,1095,10540,1114xe" filled="true" fillcolor="#000000" stroked="false">
                <v:path arrowok="t"/>
                <v:fill type="solid"/>
              </v:shape>
            </v:group>
            <v:group style="position:absolute;left:10540;top:1114;width:10;height:20" coordorigin="10540,1114" coordsize="10,20">
              <v:shape style="position:absolute;left:10540;top:1114;width:10;height:20" coordorigin="10540,1114" coordsize="10,20" path="m10540,1133l10550,1133,10550,1114,10540,1114,10540,1133xe" filled="true" fillcolor="#000000" stroked="false">
                <v:path arrowok="t"/>
                <v:fill type="solid"/>
              </v:shape>
            </v:group>
            <v:group style="position:absolute;left:10540;top:1133;width:10;height:20" coordorigin="10540,1133" coordsize="10,20">
              <v:shape style="position:absolute;left:10540;top:1133;width:10;height:20" coordorigin="10540,1133" coordsize="10,20" path="m10540,1152l10550,1152,10550,1133,10540,1133,10540,1152xe" filled="true" fillcolor="#000000" stroked="false">
                <v:path arrowok="t"/>
                <v:fill type="solid"/>
              </v:shape>
            </v:group>
            <v:group style="position:absolute;left:10540;top:1152;width:10;height:20" coordorigin="10540,1152" coordsize="10,20">
              <v:shape style="position:absolute;left:10540;top:1152;width:10;height:20" coordorigin="10540,1152" coordsize="10,20" path="m10540,1172l10550,1172,10550,1152,10540,1152,10540,1172xe" filled="true" fillcolor="#000000" stroked="false">
                <v:path arrowok="t"/>
                <v:fill type="solid"/>
              </v:shape>
            </v:group>
            <v:group style="position:absolute;left:10540;top:1172;width:10;height:20" coordorigin="10540,1172" coordsize="10,20">
              <v:shape style="position:absolute;left:10540;top:1172;width:10;height:20" coordorigin="10540,1172" coordsize="10,20" path="m10540,1191l10550,1191,10550,1172,10540,1172,10540,1191xe" filled="true" fillcolor="#000000" stroked="false">
                <v:path arrowok="t"/>
                <v:fill type="solid"/>
              </v:shape>
            </v:group>
            <v:group style="position:absolute;left:10540;top:1191;width:10;height:20" coordorigin="10540,1191" coordsize="10,20">
              <v:shape style="position:absolute;left:10540;top:1191;width:10;height:20" coordorigin="10540,1191" coordsize="10,20" path="m10540,1210l10550,1210,10550,1191,10540,1191,10540,1210xe" filled="true" fillcolor="#000000" stroked="false">
                <v:path arrowok="t"/>
                <v:fill type="solid"/>
              </v:shape>
            </v:group>
            <v:group style="position:absolute;left:10540;top:1210;width:10;height:20" coordorigin="10540,1210" coordsize="10,20">
              <v:shape style="position:absolute;left:10540;top:1210;width:10;height:20" coordorigin="10540,1210" coordsize="10,20" path="m10540,1229l10550,1229,10550,1210,10540,1210,10540,1229xe" filled="true" fillcolor="#000000" stroked="false">
                <v:path arrowok="t"/>
                <v:fill type="solid"/>
              </v:shape>
            </v:group>
            <v:group style="position:absolute;left:10540;top:1229;width:10;height:20" coordorigin="10540,1229" coordsize="10,20">
              <v:shape style="position:absolute;left:10540;top:1229;width:10;height:20" coordorigin="10540,1229" coordsize="10,20" path="m10540,1248l10550,1248,10550,1229,10540,1229,10540,1248xe" filled="true" fillcolor="#000000" stroked="false">
                <v:path arrowok="t"/>
                <v:fill type="solid"/>
              </v:shape>
            </v:group>
            <v:group style="position:absolute;left:10540;top:1248;width:10;height:20" coordorigin="10540,1248" coordsize="10,20">
              <v:shape style="position:absolute;left:10540;top:1248;width:10;height:20" coordorigin="10540,1248" coordsize="10,20" path="m10540,1268l10550,1268,10550,1248,10540,1248,10540,1268xe" filled="true" fillcolor="#000000" stroked="false">
                <v:path arrowok="t"/>
                <v:fill type="solid"/>
              </v:shape>
            </v:group>
            <v:group style="position:absolute;left:10540;top:1268;width:10;height:20" coordorigin="10540,1268" coordsize="10,20">
              <v:shape style="position:absolute;left:10540;top:1268;width:10;height:20" coordorigin="10540,1268" coordsize="10,20" path="m10540,1287l10550,1287,10550,1268,10540,1268,10540,1287xe" filled="true" fillcolor="#000000" stroked="false">
                <v:path arrowok="t"/>
                <v:fill type="solid"/>
              </v:shape>
            </v:group>
            <v:group style="position:absolute;left:10540;top:1287;width:10;height:20" coordorigin="10540,1287" coordsize="10,20">
              <v:shape style="position:absolute;left:10540;top:1287;width:10;height:20" coordorigin="10540,1287" coordsize="10,20" path="m10540,1306l10550,1306,10550,1287,10540,1287,10540,1306xe" filled="true" fillcolor="#000000" stroked="false">
                <v:path arrowok="t"/>
                <v:fill type="solid"/>
              </v:shape>
            </v:group>
            <v:group style="position:absolute;left:10540;top:1310;width:10;height:2" coordorigin="10540,1310" coordsize="10,2">
              <v:shape style="position:absolute;left:10540;top:1310;width:10;height:2" coordorigin="10540,1310" coordsize="10,0" path="m10540,1310l10550,1310e" filled="false" stroked="true" strokeweight=".35999pt" strokecolor="#000000">
                <v:path arrowok="t"/>
              </v:shape>
              <v:shape style="position:absolute;left:1027;top:1313;width:3092;height:10" type="#_x0000_t75" stroked="false">
                <v:imagedata r:id="rId497" o:title=""/>
              </v:shape>
              <v:shape style="position:absolute;left:4115;top:1313;width:4510;height:10" type="#_x0000_t75" stroked="false">
                <v:imagedata r:id="rId498" o:title=""/>
              </v:shape>
              <v:shape style="position:absolute;left:8620;top:1313;width:1921;height:10" type="#_x0000_t75" stroked="false">
                <v:imagedata r:id="rId376" o:title=""/>
              </v:shape>
            </v:group>
            <v:group style="position:absolute;left:10540;top:1318;width:10;height:2" coordorigin="10540,1318" coordsize="10,2">
              <v:shape style="position:absolute;left:10540;top:1318;width:10;height:2" coordorigin="10540,1318" coordsize="10,0" path="m10540,1318l10550,1318e" filled="false" stroked="true" strokeweight=".48004pt" strokecolor="#000000">
                <v:path arrowok="t"/>
              </v:shape>
            </v:group>
            <v:group style="position:absolute;left:10540;top:1323;width:10;height:20" coordorigin="10540,1323" coordsize="10,20">
              <v:shape style="position:absolute;left:10540;top:1323;width:10;height:20" coordorigin="10540,1323" coordsize="10,20" path="m10540,1342l10550,1342,10550,1323,10540,1323,10540,1342xe" filled="true" fillcolor="#000000" stroked="false">
                <v:path arrowok="t"/>
                <v:fill type="solid"/>
              </v:shape>
            </v:group>
            <v:group style="position:absolute;left:10540;top:1342;width:10;height:20" coordorigin="10540,1342" coordsize="10,20">
              <v:shape style="position:absolute;left:10540;top:1342;width:10;height:20" coordorigin="10540,1342" coordsize="10,20" path="m10540,1361l10550,1361,10550,1342,10540,1342,10540,1361xe" filled="true" fillcolor="#000000" stroked="false">
                <v:path arrowok="t"/>
                <v:fill type="solid"/>
              </v:shape>
            </v:group>
            <v:group style="position:absolute;left:10540;top:1361;width:10;height:20" coordorigin="10540,1361" coordsize="10,20">
              <v:shape style="position:absolute;left:10540;top:1361;width:10;height:20" coordorigin="10540,1361" coordsize="10,20" path="m10540,1380l10550,1380,10550,1361,10540,1361,10540,1380xe" filled="true" fillcolor="#000000" stroked="false">
                <v:path arrowok="t"/>
                <v:fill type="solid"/>
              </v:shape>
            </v:group>
            <v:group style="position:absolute;left:10540;top:1380;width:10;height:20" coordorigin="10540,1380" coordsize="10,20">
              <v:shape style="position:absolute;left:10540;top:1380;width:10;height:20" coordorigin="10540,1380" coordsize="10,20" path="m10540,1400l10550,1400,10550,1380,10540,1380,10540,1400xe" filled="true" fillcolor="#000000" stroked="false">
                <v:path arrowok="t"/>
                <v:fill type="solid"/>
              </v:shape>
            </v:group>
            <v:group style="position:absolute;left:10540;top:1400;width:10;height:20" coordorigin="10540,1400" coordsize="10,20">
              <v:shape style="position:absolute;left:10540;top:1400;width:10;height:20" coordorigin="10540,1400" coordsize="10,20" path="m10540,1419l10550,1419,10550,1400,10540,1400,10540,1419xe" filled="true" fillcolor="#000000" stroked="false">
                <v:path arrowok="t"/>
                <v:fill type="solid"/>
              </v:shape>
            </v:group>
            <v:group style="position:absolute;left:10540;top:1419;width:10;height:20" coordorigin="10540,1419" coordsize="10,20">
              <v:shape style="position:absolute;left:10540;top:1419;width:10;height:20" coordorigin="10540,1419" coordsize="10,20" path="m10540,1438l10550,1438,10550,1419,10540,1419,10540,1438xe" filled="true" fillcolor="#000000" stroked="false">
                <v:path arrowok="t"/>
                <v:fill type="solid"/>
              </v:shape>
            </v:group>
            <v:group style="position:absolute;left:10540;top:1438;width:10;height:20" coordorigin="10540,1438" coordsize="10,20">
              <v:shape style="position:absolute;left:10540;top:1438;width:10;height:20" coordorigin="10540,1438" coordsize="10,20" path="m10540,1457l10550,1457,10550,1438,10540,1438,10540,1457xe" filled="true" fillcolor="#000000" stroked="false">
                <v:path arrowok="t"/>
                <v:fill type="solid"/>
              </v:shape>
            </v:group>
            <v:group style="position:absolute;left:10540;top:1457;width:10;height:20" coordorigin="10540,1457" coordsize="10,20">
              <v:shape style="position:absolute;left:10540;top:1457;width:10;height:20" coordorigin="10540,1457" coordsize="10,20" path="m10540,1476l10550,1476,10550,1457,10540,1457,10540,1476xe" filled="true" fillcolor="#000000" stroked="false">
                <v:path arrowok="t"/>
                <v:fill type="solid"/>
              </v:shape>
            </v:group>
            <v:group style="position:absolute;left:10540;top:1476;width:10;height:20" coordorigin="10540,1476" coordsize="10,20">
              <v:shape style="position:absolute;left:10540;top:1476;width:10;height:20" coordorigin="10540,1476" coordsize="10,20" path="m10540,1496l10550,1496,10550,1476,10540,1476,10540,1496xe" filled="true" fillcolor="#000000" stroked="false">
                <v:path arrowok="t"/>
                <v:fill type="solid"/>
              </v:shape>
            </v:group>
            <v:group style="position:absolute;left:10540;top:1496;width:10;height:20" coordorigin="10540,1496" coordsize="10,20">
              <v:shape style="position:absolute;left:10540;top:1496;width:10;height:20" coordorigin="10540,1496" coordsize="10,20" path="m10540,1515l10550,1515,10550,1496,10540,1496,10540,1515xe" filled="true" fillcolor="#000000" stroked="false">
                <v:path arrowok="t"/>
                <v:fill type="solid"/>
              </v:shape>
            </v:group>
            <v:group style="position:absolute;left:10540;top:1515;width:10;height:20" coordorigin="10540,1515" coordsize="10,20">
              <v:shape style="position:absolute;left:10540;top:1515;width:10;height:20" coordorigin="10540,1515" coordsize="10,20" path="m10540,1534l10550,1534,10550,1515,10540,1515,10540,1534xe" filled="true" fillcolor="#000000" stroked="false">
                <v:path arrowok="t"/>
                <v:fill type="solid"/>
              </v:shape>
            </v:group>
            <v:group style="position:absolute;left:10540;top:1534;width:10;height:20" coordorigin="10540,1534" coordsize="10,20">
              <v:shape style="position:absolute;left:10540;top:1534;width:10;height:20" coordorigin="10540,1534" coordsize="10,20" path="m10540,1553l10550,1553,10550,1534,10540,1534,10540,1553xe" filled="true" fillcolor="#000000" stroked="false">
                <v:path arrowok="t"/>
                <v:fill type="solid"/>
              </v:shape>
            </v:group>
            <v:group style="position:absolute;left:10540;top:1553;width:10;height:20" coordorigin="10540,1553" coordsize="10,20">
              <v:shape style="position:absolute;left:10540;top:1553;width:10;height:20" coordorigin="10540,1553" coordsize="10,20" path="m10540,1572l10550,1572,10550,1553,10540,1553,10540,1572xe" filled="true" fillcolor="#000000" stroked="false">
                <v:path arrowok="t"/>
                <v:fill type="solid"/>
              </v:shape>
            </v:group>
            <v:group style="position:absolute;left:10540;top:1572;width:10;height:20" coordorigin="10540,1572" coordsize="10,20">
              <v:shape style="position:absolute;left:10540;top:1572;width:10;height:20" coordorigin="10540,1572" coordsize="10,20" path="m10540,1592l10550,1592,10550,1572,10540,1572,10540,1592xe" filled="true" fillcolor="#000000" stroked="false">
                <v:path arrowok="t"/>
                <v:fill type="solid"/>
              </v:shape>
            </v:group>
            <v:group style="position:absolute;left:10540;top:1592;width:10;height:20" coordorigin="10540,1592" coordsize="10,20">
              <v:shape style="position:absolute;left:10540;top:1592;width:10;height:20" coordorigin="10540,1592" coordsize="10,20" path="m10540,1611l10550,1611,10550,1592,10540,1592,10540,1611xe" filled="true" fillcolor="#000000" stroked="false">
                <v:path arrowok="t"/>
                <v:fill type="solid"/>
              </v:shape>
            </v:group>
            <v:group style="position:absolute;left:10540;top:1611;width:10;height:20" coordorigin="10540,1611" coordsize="10,20">
              <v:shape style="position:absolute;left:10540;top:1611;width:10;height:20" coordorigin="10540,1611" coordsize="10,20" path="m10540,1630l10550,1630,10550,1611,10540,1611,10540,1630xe" filled="true" fillcolor="#000000" stroked="false">
                <v:path arrowok="t"/>
                <v:fill type="solid"/>
              </v:shape>
            </v:group>
            <v:group style="position:absolute;left:10540;top:1630;width:10;height:20" coordorigin="10540,1630" coordsize="10,20">
              <v:shape style="position:absolute;left:10540;top:1630;width:10;height:20" coordorigin="10540,1630" coordsize="10,20" path="m10540,1649l10550,1649,10550,1630,10540,1630,10540,1649xe" filled="true" fillcolor="#000000" stroked="false">
                <v:path arrowok="t"/>
                <v:fill type="solid"/>
              </v:shape>
            </v:group>
            <v:group style="position:absolute;left:10540;top:1649;width:10;height:20" coordorigin="10540,1649" coordsize="10,20">
              <v:shape style="position:absolute;left:10540;top:1649;width:10;height:20" coordorigin="10540,1649" coordsize="10,20" path="m10540,1668l10550,1668,10550,1649,10540,1649,10540,1668xe" filled="true" fillcolor="#000000" stroked="false">
                <v:path arrowok="t"/>
                <v:fill type="solid"/>
              </v:shape>
            </v:group>
            <v:group style="position:absolute;left:10540;top:1668;width:10;height:20" coordorigin="10540,1668" coordsize="10,20">
              <v:shape style="position:absolute;left:10540;top:1668;width:10;height:20" coordorigin="10540,1668" coordsize="10,20" path="m10540,1688l10550,1688,10550,1668,10540,1668,10540,1688xe" filled="true" fillcolor="#000000" stroked="false">
                <v:path arrowok="t"/>
                <v:fill type="solid"/>
              </v:shape>
            </v:group>
            <v:group style="position:absolute;left:10540;top:1692;width:10;height:2" coordorigin="10540,1692" coordsize="10,2">
              <v:shape style="position:absolute;left:10540;top:1692;width:10;height:2" coordorigin="10540,1692" coordsize="10,0" path="m10540,1692l10550,1692e" filled="false" stroked="true" strokeweight=".47998pt" strokecolor="#000000">
                <v:path arrowok="t"/>
              </v:shape>
              <v:shape style="position:absolute;left:1027;top:1697;width:3092;height:10" type="#_x0000_t75" stroked="false">
                <v:imagedata r:id="rId497" o:title=""/>
              </v:shape>
              <v:shape style="position:absolute;left:4115;top:1697;width:4510;height:10" type="#_x0000_t75" stroked="false">
                <v:imagedata r:id="rId491" o:title=""/>
              </v:shape>
              <v:shape style="position:absolute;left:8620;top:1697;width:1921;height:10" type="#_x0000_t75" stroked="false">
                <v:imagedata r:id="rId379" o:title=""/>
              </v:shape>
            </v:group>
            <v:group style="position:absolute;left:10540;top:1702;width:10;height:2" coordorigin="10540,1702" coordsize="10,2">
              <v:shape style="position:absolute;left:10540;top:1702;width:10;height:2" coordorigin="10540,1702" coordsize="10,0" path="m10540,1702l10550,1702e" filled="false" stroked="true" strokeweight=".47998pt" strokecolor="#000000">
                <v:path arrowok="t"/>
              </v:shape>
            </v:group>
            <v:group style="position:absolute;left:10540;top:1707;width:10;height:20" coordorigin="10540,1707" coordsize="10,20">
              <v:shape style="position:absolute;left:10540;top:1707;width:10;height:20" coordorigin="10540,1707" coordsize="10,20" path="m10540,1726l10550,1726,10550,1707,10540,1707,10540,1726xe" filled="true" fillcolor="#000000" stroked="false">
                <v:path arrowok="t"/>
                <v:fill type="solid"/>
              </v:shape>
            </v:group>
            <v:group style="position:absolute;left:10540;top:1726;width:10;height:20" coordorigin="10540,1726" coordsize="10,20">
              <v:shape style="position:absolute;left:10540;top:1726;width:10;height:20" coordorigin="10540,1726" coordsize="10,20" path="m10540,1745l10550,1745,10550,1726,10540,1726,10540,1745xe" filled="true" fillcolor="#000000" stroked="false">
                <v:path arrowok="t"/>
                <v:fill type="solid"/>
              </v:shape>
            </v:group>
            <v:group style="position:absolute;left:10540;top:1745;width:10;height:20" coordorigin="10540,1745" coordsize="10,20">
              <v:shape style="position:absolute;left:10540;top:1745;width:10;height:20" coordorigin="10540,1745" coordsize="10,20" path="m10540,1764l10550,1764,10550,1745,10540,1745,10540,1764xe" filled="true" fillcolor="#000000" stroked="false">
                <v:path arrowok="t"/>
                <v:fill type="solid"/>
              </v:shape>
            </v:group>
            <v:group style="position:absolute;left:10540;top:1764;width:10;height:20" coordorigin="10540,1764" coordsize="10,20">
              <v:shape style="position:absolute;left:10540;top:1764;width:10;height:20" coordorigin="10540,1764" coordsize="10,20" path="m10540,1784l10550,1784,10550,1764,10540,1764,10540,1784xe" filled="true" fillcolor="#000000" stroked="false">
                <v:path arrowok="t"/>
                <v:fill type="solid"/>
              </v:shape>
            </v:group>
            <v:group style="position:absolute;left:10540;top:1784;width:10;height:20" coordorigin="10540,1784" coordsize="10,20">
              <v:shape style="position:absolute;left:10540;top:1784;width:10;height:20" coordorigin="10540,1784" coordsize="10,20" path="m10540,1803l10550,1803,10550,1784,10540,1784,10540,1803xe" filled="true" fillcolor="#000000" stroked="false">
                <v:path arrowok="t"/>
                <v:fill type="solid"/>
              </v:shape>
            </v:group>
            <v:group style="position:absolute;left:10540;top:1803;width:10;height:20" coordorigin="10540,1803" coordsize="10,20">
              <v:shape style="position:absolute;left:10540;top:1803;width:10;height:20" coordorigin="10540,1803" coordsize="10,20" path="m10540,1822l10550,1822,10550,1803,10540,1803,10540,1822xe" filled="true" fillcolor="#000000" stroked="false">
                <v:path arrowok="t"/>
                <v:fill type="solid"/>
              </v:shape>
            </v:group>
            <v:group style="position:absolute;left:10540;top:1822;width:10;height:20" coordorigin="10540,1822" coordsize="10,20">
              <v:shape style="position:absolute;left:10540;top:1822;width:10;height:20" coordorigin="10540,1822" coordsize="10,20" path="m10540,1841l10550,1841,10550,1822,10540,1822,10540,1841xe" filled="true" fillcolor="#000000" stroked="false">
                <v:path arrowok="t"/>
                <v:fill type="solid"/>
              </v:shape>
            </v:group>
            <v:group style="position:absolute;left:10540;top:1841;width:10;height:20" coordorigin="10540,1841" coordsize="10,20">
              <v:shape style="position:absolute;left:10540;top:1841;width:10;height:20" coordorigin="10540,1841" coordsize="10,20" path="m10540,1860l10550,1860,10550,1841,10540,1841,10540,1860xe" filled="true" fillcolor="#000000" stroked="false">
                <v:path arrowok="t"/>
                <v:fill type="solid"/>
              </v:shape>
            </v:group>
            <v:group style="position:absolute;left:10540;top:1860;width:10;height:20" coordorigin="10540,1860" coordsize="10,20">
              <v:shape style="position:absolute;left:10540;top:1860;width:10;height:20" coordorigin="10540,1860" coordsize="10,20" path="m10540,1880l10550,1880,10550,1860,10540,1860,10540,1880xe" filled="true" fillcolor="#000000" stroked="false">
                <v:path arrowok="t"/>
                <v:fill type="solid"/>
              </v:shape>
            </v:group>
            <v:group style="position:absolute;left:10540;top:1880;width:10;height:20" coordorigin="10540,1880" coordsize="10,20">
              <v:shape style="position:absolute;left:10540;top:1880;width:10;height:20" coordorigin="10540,1880" coordsize="10,20" path="m10540,1899l10550,1899,10550,1880,10540,1880,10540,1899xe" filled="true" fillcolor="#000000" stroked="false">
                <v:path arrowok="t"/>
                <v:fill type="solid"/>
              </v:shape>
            </v:group>
            <v:group style="position:absolute;left:10540;top:1899;width:10;height:20" coordorigin="10540,1899" coordsize="10,20">
              <v:shape style="position:absolute;left:10540;top:1899;width:10;height:20" coordorigin="10540,1899" coordsize="10,20" path="m10540,1918l10550,1918,10550,1899,10540,1899,10540,1918xe" filled="true" fillcolor="#000000" stroked="false">
                <v:path arrowok="t"/>
                <v:fill type="solid"/>
              </v:shape>
            </v:group>
            <v:group style="position:absolute;left:10540;top:1918;width:10;height:20" coordorigin="10540,1918" coordsize="10,20">
              <v:shape style="position:absolute;left:10540;top:1918;width:10;height:20" coordorigin="10540,1918" coordsize="10,20" path="m10540,1937l10550,1937,10550,1918,10540,1918,10540,1937xe" filled="true" fillcolor="#000000" stroked="false">
                <v:path arrowok="t"/>
                <v:fill type="solid"/>
              </v:shape>
            </v:group>
            <v:group style="position:absolute;left:10540;top:1937;width:10;height:20" coordorigin="10540,1937" coordsize="10,20">
              <v:shape style="position:absolute;left:10540;top:1937;width:10;height:20" coordorigin="10540,1937" coordsize="10,20" path="m10540,1956l10550,1956,10550,1937,10540,1937,10540,1956xe" filled="true" fillcolor="#000000" stroked="false">
                <v:path arrowok="t"/>
                <v:fill type="solid"/>
              </v:shape>
            </v:group>
            <v:group style="position:absolute;left:10540;top:1956;width:10;height:20" coordorigin="10540,1956" coordsize="10,20">
              <v:shape style="position:absolute;left:10540;top:1956;width:10;height:20" coordorigin="10540,1956" coordsize="10,20" path="m10540,1976l10550,1976,10550,1956,10540,1956,10540,1976xe" filled="true" fillcolor="#000000" stroked="false">
                <v:path arrowok="t"/>
                <v:fill type="solid"/>
              </v:shape>
            </v:group>
            <v:group style="position:absolute;left:10540;top:1976;width:10;height:20" coordorigin="10540,1976" coordsize="10,20">
              <v:shape style="position:absolute;left:10540;top:1976;width:10;height:20" coordorigin="10540,1976" coordsize="10,20" path="m10540,1995l10550,1995,10550,1976,10540,1976,10540,1995xe" filled="true" fillcolor="#000000" stroked="false">
                <v:path arrowok="t"/>
                <v:fill type="solid"/>
              </v:shape>
            </v:group>
            <v:group style="position:absolute;left:10540;top:1995;width:10;height:20" coordorigin="10540,1995" coordsize="10,20">
              <v:shape style="position:absolute;left:10540;top:1995;width:10;height:20" coordorigin="10540,1995" coordsize="10,20" path="m10540,2014l10550,2014,10550,1995,10540,1995,10540,2014xe" filled="true" fillcolor="#000000" stroked="false">
                <v:path arrowok="t"/>
                <v:fill type="solid"/>
              </v:shape>
            </v:group>
            <v:group style="position:absolute;left:10540;top:2014;width:10;height:20" coordorigin="10540,2014" coordsize="10,20">
              <v:shape style="position:absolute;left:10540;top:2014;width:10;height:20" coordorigin="10540,2014" coordsize="10,20" path="m10540,2033l10550,2033,10550,2014,10540,2014,10540,2033xe" filled="true" fillcolor="#000000" stroked="false">
                <v:path arrowok="t"/>
                <v:fill type="solid"/>
              </v:shape>
            </v:group>
            <v:group style="position:absolute;left:10540;top:2033;width:10;height:20" coordorigin="10540,2033" coordsize="10,20">
              <v:shape style="position:absolute;left:10540;top:2033;width:10;height:20" coordorigin="10540,2033" coordsize="10,20" path="m10540,2052l10550,2052,10550,2033,10540,2033,10540,2052xe" filled="true" fillcolor="#000000" stroked="false">
                <v:path arrowok="t"/>
                <v:fill type="solid"/>
              </v:shape>
            </v:group>
            <v:group style="position:absolute;left:10540;top:2052;width:10;height:20" coordorigin="10540,2052" coordsize="10,20">
              <v:shape style="position:absolute;left:10540;top:2052;width:10;height:20" coordorigin="10540,2052" coordsize="10,20" path="m10540,2072l10550,2072,10550,2052,10540,2052,10540,2072xe" filled="true" fillcolor="#000000" stroked="false">
                <v:path arrowok="t"/>
                <v:fill type="solid"/>
              </v:shape>
            </v:group>
            <v:group style="position:absolute;left:10540;top:2072;width:10;height:20" coordorigin="10540,2072" coordsize="10,20">
              <v:shape style="position:absolute;left:10540;top:2072;width:10;height:20" coordorigin="10540,2072" coordsize="10,20" path="m10540,2091l10550,2091,10550,2072,10540,2072,10540,2091xe" filled="true" fillcolor="#000000" stroked="false">
                <v:path arrowok="t"/>
                <v:fill type="solid"/>
              </v:shape>
            </v:group>
            <v:group style="position:absolute;left:10540;top:2091;width:10;height:20" coordorigin="10540,2091" coordsize="10,20">
              <v:shape style="position:absolute;left:10540;top:2091;width:10;height:20" coordorigin="10540,2091" coordsize="10,20" path="m10540,2110l10550,2110,10550,2091,10540,2091,10540,2110xe" filled="true" fillcolor="#000000" stroked="false">
                <v:path arrowok="t"/>
                <v:fill type="solid"/>
              </v:shape>
            </v:group>
            <v:group style="position:absolute;left:10540;top:2110;width:10;height:20" coordorigin="10540,2110" coordsize="10,20">
              <v:shape style="position:absolute;left:10540;top:2110;width:10;height:20" coordorigin="10540,2110" coordsize="10,20" path="m10540,2129l10550,2129,10550,2110,10540,2110,10540,2129xe" filled="true" fillcolor="#000000" stroked="false">
                <v:path arrowok="t"/>
                <v:fill type="solid"/>
              </v:shape>
            </v:group>
            <v:group style="position:absolute;left:10540;top:2129;width:10;height:20" coordorigin="10540,2129" coordsize="10,20">
              <v:shape style="position:absolute;left:10540;top:2129;width:10;height:20" coordorigin="10540,2129" coordsize="10,20" path="m10540,2148l10550,2148,10550,2129,10540,2129,10540,2148xe" filled="true" fillcolor="#000000" stroked="false">
                <v:path arrowok="t"/>
                <v:fill type="solid"/>
              </v:shape>
            </v:group>
            <v:group style="position:absolute;left:10540;top:2148;width:10;height:20" coordorigin="10540,2148" coordsize="10,20">
              <v:shape style="position:absolute;left:10540;top:2148;width:10;height:20" coordorigin="10540,2148" coordsize="10,20" path="m10540,2168l10550,2168,10550,2148,10540,2148,10540,2168xe" filled="true" fillcolor="#000000" stroked="false">
                <v:path arrowok="t"/>
                <v:fill type="solid"/>
              </v:shape>
            </v:group>
            <v:group style="position:absolute;left:10540;top:2168;width:10;height:20" coordorigin="10540,2168" coordsize="10,20">
              <v:shape style="position:absolute;left:10540;top:2168;width:10;height:20" coordorigin="10540,2168" coordsize="10,20" path="m10540,2187l10550,2187,10550,2168,10540,2168,10540,2187xe" filled="true" fillcolor="#000000" stroked="false">
                <v:path arrowok="t"/>
                <v:fill type="solid"/>
              </v:shape>
            </v:group>
            <v:group style="position:absolute;left:10540;top:2187;width:10;height:20" coordorigin="10540,2187" coordsize="10,20">
              <v:shape style="position:absolute;left:10540;top:2187;width:10;height:20" coordorigin="10540,2187" coordsize="10,20" path="m10540,2206l10550,2206,10550,2187,10540,2187,10540,2206xe" filled="true" fillcolor="#000000" stroked="false">
                <v:path arrowok="t"/>
                <v:fill type="solid"/>
              </v:shape>
            </v:group>
            <v:group style="position:absolute;left:10540;top:2206;width:10;height:20" coordorigin="10540,2206" coordsize="10,20">
              <v:shape style="position:absolute;left:10540;top:2206;width:10;height:20" coordorigin="10540,2206" coordsize="10,20" path="m10540,2225l10550,2225,10550,2206,10540,2206,10540,2225xe" filled="true" fillcolor="#000000" stroked="false">
                <v:path arrowok="t"/>
                <v:fill type="solid"/>
              </v:shape>
            </v:group>
            <v:group style="position:absolute;left:10540;top:2225;width:10;height:20" coordorigin="10540,2225" coordsize="10,20">
              <v:shape style="position:absolute;left:10540;top:2225;width:10;height:20" coordorigin="10540,2225" coordsize="10,20" path="m10540,2244l10550,2244,10550,2225,10540,2225,10540,2244xe" filled="true" fillcolor="#000000" stroked="false">
                <v:path arrowok="t"/>
                <v:fill type="solid"/>
              </v:shape>
            </v:group>
            <v:group style="position:absolute;left:10540;top:2244;width:10;height:20" coordorigin="10540,2244" coordsize="10,20">
              <v:shape style="position:absolute;left:10540;top:2244;width:10;height:20" coordorigin="10540,2244" coordsize="10,20" path="m10540,2264l10550,2264,10550,2244,10540,2244,10540,2264xe" filled="true" fillcolor="#000000" stroked="false">
                <v:path arrowok="t"/>
                <v:fill type="solid"/>
              </v:shape>
            </v:group>
            <v:group style="position:absolute;left:10540;top:2264;width:10;height:20" coordorigin="10540,2264" coordsize="10,20">
              <v:shape style="position:absolute;left:10540;top:2264;width:10;height:20" coordorigin="10540,2264" coordsize="10,20" path="m10540,2283l10550,2283,10550,2264,10540,2264,10540,2283xe" filled="true" fillcolor="#000000" stroked="false">
                <v:path arrowok="t"/>
                <v:fill type="solid"/>
              </v:shape>
            </v:group>
            <v:group style="position:absolute;left:10540;top:2283;width:10;height:20" coordorigin="10540,2283" coordsize="10,20">
              <v:shape style="position:absolute;left:10540;top:2283;width:10;height:20" coordorigin="10540,2283" coordsize="10,20" path="m10540,2302l10550,2302,10550,2283,10540,2283,10540,2302xe" filled="true" fillcolor="#000000" stroked="false">
                <v:path arrowok="t"/>
                <v:fill type="solid"/>
              </v:shape>
            </v:group>
            <v:group style="position:absolute;left:10540;top:2302;width:10;height:20" coordorigin="10540,2302" coordsize="10,20">
              <v:shape style="position:absolute;left:10540;top:2302;width:10;height:20" coordorigin="10540,2302" coordsize="10,20" path="m10540,2321l10550,2321,10550,2302,10540,2302,10540,2321xe" filled="true" fillcolor="#000000" stroked="false">
                <v:path arrowok="t"/>
                <v:fill type="solid"/>
              </v:shape>
            </v:group>
            <v:group style="position:absolute;left:10540;top:2326;width:10;height:2" coordorigin="10540,2326" coordsize="10,2">
              <v:shape style="position:absolute;left:10540;top:2326;width:10;height:2" coordorigin="10540,2326" coordsize="10,0" path="m10540,2326l10550,2326e" filled="false" stroked="true" strokeweight=".47998pt" strokecolor="#000000">
                <v:path arrowok="t"/>
              </v:shape>
              <v:shape style="position:absolute;left:1027;top:2331;width:3092;height:10" type="#_x0000_t75" stroked="false">
                <v:imagedata r:id="rId497" o:title=""/>
              </v:shape>
              <v:shape style="position:absolute;left:4115;top:2331;width:4510;height:10" type="#_x0000_t75" stroked="false">
                <v:imagedata r:id="rId491" o:title=""/>
              </v:shape>
              <v:shape style="position:absolute;left:8620;top:2331;width:1921;height:10" type="#_x0000_t75" stroked="false">
                <v:imagedata r:id="rId379" o:title=""/>
              </v:shape>
            </v:group>
            <v:group style="position:absolute;left:10540;top:2336;width:10;height:2" coordorigin="10540,2336" coordsize="10,2">
              <v:shape style="position:absolute;left:10540;top:2336;width:10;height:2" coordorigin="10540,2336" coordsize="10,0" path="m10540,2336l10550,2336e" filled="false" stroked="true" strokeweight=".47998pt" strokecolor="#000000">
                <v:path arrowok="t"/>
              </v:shape>
            </v:group>
            <v:group style="position:absolute;left:10540;top:2340;width:10;height:20" coordorigin="10540,2340" coordsize="10,20">
              <v:shape style="position:absolute;left:10540;top:2340;width:10;height:20" coordorigin="10540,2340" coordsize="10,20" path="m10540,2360l10550,2360,10550,2340,10540,2340,10540,2360xe" filled="true" fillcolor="#000000" stroked="false">
                <v:path arrowok="t"/>
                <v:fill type="solid"/>
              </v:shape>
            </v:group>
            <v:group style="position:absolute;left:10540;top:2360;width:10;height:20" coordorigin="10540,2360" coordsize="10,20">
              <v:shape style="position:absolute;left:10540;top:2360;width:10;height:20" coordorigin="10540,2360" coordsize="10,20" path="m10540,2379l10550,2379,10550,2360,10540,2360,10540,2379xe" filled="true" fillcolor="#000000" stroked="false">
                <v:path arrowok="t"/>
                <v:fill type="solid"/>
              </v:shape>
            </v:group>
            <v:group style="position:absolute;left:10540;top:2379;width:10;height:20" coordorigin="10540,2379" coordsize="10,20">
              <v:shape style="position:absolute;left:10540;top:2379;width:10;height:20" coordorigin="10540,2379" coordsize="10,20" path="m10540,2398l10550,2398,10550,2379,10540,2379,10540,2398xe" filled="true" fillcolor="#000000" stroked="false">
                <v:path arrowok="t"/>
                <v:fill type="solid"/>
              </v:shape>
            </v:group>
            <v:group style="position:absolute;left:10540;top:2398;width:10;height:20" coordorigin="10540,2398" coordsize="10,20">
              <v:shape style="position:absolute;left:10540;top:2398;width:10;height:20" coordorigin="10540,2398" coordsize="10,20" path="m10540,2417l10550,2417,10550,2398,10540,2398,10540,2417xe" filled="true" fillcolor="#000000" stroked="false">
                <v:path arrowok="t"/>
                <v:fill type="solid"/>
              </v:shape>
            </v:group>
            <v:group style="position:absolute;left:10540;top:2417;width:10;height:20" coordorigin="10540,2417" coordsize="10,20">
              <v:shape style="position:absolute;left:10540;top:2417;width:10;height:20" coordorigin="10540,2417" coordsize="10,20" path="m10540,2436l10550,2436,10550,2417,10540,2417,10540,2436xe" filled="true" fillcolor="#000000" stroked="false">
                <v:path arrowok="t"/>
                <v:fill type="solid"/>
              </v:shape>
            </v:group>
            <v:group style="position:absolute;left:10540;top:2436;width:10;height:20" coordorigin="10540,2436" coordsize="10,20">
              <v:shape style="position:absolute;left:10540;top:2436;width:10;height:20" coordorigin="10540,2436" coordsize="10,20" path="m10540,2456l10550,2456,10550,2436,10540,2436,10540,2456xe" filled="true" fillcolor="#000000" stroked="false">
                <v:path arrowok="t"/>
                <v:fill type="solid"/>
              </v:shape>
            </v:group>
            <v:group style="position:absolute;left:10540;top:2456;width:10;height:20" coordorigin="10540,2456" coordsize="10,20">
              <v:shape style="position:absolute;left:10540;top:2456;width:10;height:20" coordorigin="10540,2456" coordsize="10,20" path="m10540,2475l10550,2475,10550,2456,10540,2456,10540,2475xe" filled="true" fillcolor="#000000" stroked="false">
                <v:path arrowok="t"/>
                <v:fill type="solid"/>
              </v:shape>
            </v:group>
            <v:group style="position:absolute;left:10540;top:2475;width:10;height:20" coordorigin="10540,2475" coordsize="10,20">
              <v:shape style="position:absolute;left:10540;top:2475;width:10;height:20" coordorigin="10540,2475" coordsize="10,20" path="m10540,2494l10550,2494,10550,2475,10540,2475,10540,2494xe" filled="true" fillcolor="#000000" stroked="false">
                <v:path arrowok="t"/>
                <v:fill type="solid"/>
              </v:shape>
            </v:group>
            <v:group style="position:absolute;left:10540;top:2494;width:10;height:20" coordorigin="10540,2494" coordsize="10,20">
              <v:shape style="position:absolute;left:10540;top:2494;width:10;height:20" coordorigin="10540,2494" coordsize="10,20" path="m10540,2513l10550,2513,10550,2494,10540,2494,10540,2513xe" filled="true" fillcolor="#000000" stroked="false">
                <v:path arrowok="t"/>
                <v:fill type="solid"/>
              </v:shape>
            </v:group>
            <v:group style="position:absolute;left:10540;top:2513;width:10;height:20" coordorigin="10540,2513" coordsize="10,20">
              <v:shape style="position:absolute;left:10540;top:2513;width:10;height:20" coordorigin="10540,2513" coordsize="10,20" path="m10540,2532l10550,2532,10550,2513,10540,2513,10540,2532xe" filled="true" fillcolor="#000000" stroked="false">
                <v:path arrowok="t"/>
                <v:fill type="solid"/>
              </v:shape>
            </v:group>
            <v:group style="position:absolute;left:10540;top:2532;width:10;height:20" coordorigin="10540,2532" coordsize="10,20">
              <v:shape style="position:absolute;left:10540;top:2532;width:10;height:20" coordorigin="10540,2532" coordsize="10,20" path="m10540,2552l10550,2552,10550,2532,10540,2532,10540,2552xe" filled="true" fillcolor="#000000" stroked="false">
                <v:path arrowok="t"/>
                <v:fill type="solid"/>
              </v:shape>
            </v:group>
            <v:group style="position:absolute;left:10540;top:2552;width:10;height:20" coordorigin="10540,2552" coordsize="10,20">
              <v:shape style="position:absolute;left:10540;top:2552;width:10;height:20" coordorigin="10540,2552" coordsize="10,20" path="m10540,2571l10550,2571,10550,2552,10540,2552,10540,2571xe" filled="true" fillcolor="#000000" stroked="false">
                <v:path arrowok="t"/>
                <v:fill type="solid"/>
              </v:shape>
            </v:group>
            <v:group style="position:absolute;left:10540;top:2571;width:10;height:20" coordorigin="10540,2571" coordsize="10,20">
              <v:shape style="position:absolute;left:10540;top:2571;width:10;height:20" coordorigin="10540,2571" coordsize="10,20" path="m10540,2590l10550,2590,10550,2571,10540,2571,10540,2590xe" filled="true" fillcolor="#000000" stroked="false">
                <v:path arrowok="t"/>
                <v:fill type="solid"/>
              </v:shape>
            </v:group>
            <v:group style="position:absolute;left:10540;top:2590;width:10;height:20" coordorigin="10540,2590" coordsize="10,20">
              <v:shape style="position:absolute;left:10540;top:2590;width:10;height:20" coordorigin="10540,2590" coordsize="10,20" path="m10540,2609l10550,2609,10550,2590,10540,2590,10540,2609xe" filled="true" fillcolor="#000000" stroked="false">
                <v:path arrowok="t"/>
                <v:fill type="solid"/>
              </v:shape>
            </v:group>
            <v:group style="position:absolute;left:10540;top:2609;width:10;height:20" coordorigin="10540,2609" coordsize="10,20">
              <v:shape style="position:absolute;left:10540;top:2609;width:10;height:20" coordorigin="10540,2609" coordsize="10,20" path="m10540,2628l10550,2628,10550,2609,10540,2609,10540,2628xe" filled="true" fillcolor="#000000" stroked="false">
                <v:path arrowok="t"/>
                <v:fill type="solid"/>
              </v:shape>
            </v:group>
            <v:group style="position:absolute;left:10540;top:2628;width:10;height:20" coordorigin="10540,2628" coordsize="10,20">
              <v:shape style="position:absolute;left:10540;top:2628;width:10;height:20" coordorigin="10540,2628" coordsize="10,20" path="m10540,2648l10550,2648,10550,2628,10540,2628,10540,2648xe" filled="true" fillcolor="#000000" stroked="false">
                <v:path arrowok="t"/>
                <v:fill type="solid"/>
              </v:shape>
            </v:group>
            <v:group style="position:absolute;left:10540;top:2648;width:10;height:20" coordorigin="10540,2648" coordsize="10,20">
              <v:shape style="position:absolute;left:10540;top:2648;width:10;height:20" coordorigin="10540,2648" coordsize="10,20" path="m10540,2667l10550,2667,10550,2648,10540,2648,10540,2667xe" filled="true" fillcolor="#000000" stroked="false">
                <v:path arrowok="t"/>
                <v:fill type="solid"/>
              </v:shape>
            </v:group>
            <v:group style="position:absolute;left:10540;top:2667;width:10;height:20" coordorigin="10540,2667" coordsize="10,20">
              <v:shape style="position:absolute;left:10540;top:2667;width:10;height:20" coordorigin="10540,2667" coordsize="10,20" path="m10540,2686l10550,2686,10550,2667,10540,2667,10540,2686xe" filled="true" fillcolor="#000000" stroked="false">
                <v:path arrowok="t"/>
                <v:fill type="solid"/>
              </v:shape>
            </v:group>
            <v:group style="position:absolute;left:10540;top:2686;width:10;height:20" coordorigin="10540,2686" coordsize="10,20">
              <v:shape style="position:absolute;left:10540;top:2686;width:10;height:20" coordorigin="10540,2686" coordsize="10,20" path="m10540,2705l10550,2705,10550,2686,10540,2686,10540,2705xe" filled="true" fillcolor="#000000" stroked="false">
                <v:path arrowok="t"/>
                <v:fill type="solid"/>
              </v:shape>
            </v:group>
            <v:group style="position:absolute;left:10540;top:2710;width:10;height:2" coordorigin="10540,2710" coordsize="10,2">
              <v:shape style="position:absolute;left:10540;top:2710;width:10;height:2" coordorigin="10540,2710" coordsize="10,0" path="m10540,2710l10550,2710e" filled="false" stroked="true" strokeweight=".47998pt" strokecolor="#000000">
                <v:path arrowok="t"/>
              </v:shape>
              <v:shape style="position:absolute;left:1018;top:2715;width:10;height:10" type="#_x0000_t75" stroked="false">
                <v:imagedata r:id="rId499" o:title=""/>
              </v:shape>
              <v:shape style="position:absolute;left:1013;top:2715;width:3107;height:10" type="#_x0000_t75" stroked="false">
                <v:imagedata r:id="rId315" o:title=""/>
              </v:shape>
              <v:shape style="position:absolute;left:4129;top:2715;width:4496;height:10" type="#_x0000_t75" stroked="false">
                <v:imagedata r:id="rId500" o:title=""/>
              </v:shape>
              <v:shape style="position:absolute;left:8634;top:2715;width:1916;height:10" type="#_x0000_t75" stroked="false">
                <v:imagedata r:id="rId501" o:title=""/>
              </v:shape>
            </v:group>
            <v:group style="position:absolute;left:10540;top:2720;width:10;height:2" coordorigin="10540,2720" coordsize="10,2">
              <v:shape style="position:absolute;left:10540;top:2720;width:10;height:2" coordorigin="10540,2720" coordsize="10,0" path="m10540,2720l10550,2720e" filled="false" stroked="true" strokeweight=".47998pt" strokecolor="#000000">
                <v:path arrowok="t"/>
              </v:shape>
            </v:group>
            <w10:wrap type="none"/>
          </v:group>
        </w:pict>
      </w:r>
      <w:r>
        <w:rPr/>
        <w:t>（</w:t>
      </w:r>
      <w:r>
        <w:rPr>
          <w:rFonts w:ascii="Times New Roman" w:hAnsi="Times New Roman" w:cs="Times New Roman" w:eastAsia="Times New Roman" w:hint="default"/>
        </w:rPr>
        <w:t>2</w:t>
      </w:r>
      <w:r>
        <w:rPr/>
        <w:t>）预付款项金额前五名单位情况</w:t>
      </w:r>
    </w:p>
    <w:p>
      <w:pPr>
        <w:spacing w:line="240" w:lineRule="auto" w:before="3"/>
        <w:rPr>
          <w:rFonts w:ascii="宋体" w:hAnsi="宋体" w:cs="宋体" w:eastAsia="宋体" w:hint="default"/>
          <w:sz w:val="15"/>
          <w:szCs w:val="15"/>
        </w:rPr>
      </w:pPr>
    </w:p>
    <w:tbl>
      <w:tblPr>
        <w:tblW w:w="0" w:type="auto"/>
        <w:jc w:val="left"/>
        <w:tblInd w:w="277" w:type="dxa"/>
        <w:tblLayout w:type="fixed"/>
        <w:tblCellMar>
          <w:top w:w="0" w:type="dxa"/>
          <w:left w:w="0" w:type="dxa"/>
          <w:bottom w:w="0" w:type="dxa"/>
          <w:right w:w="0" w:type="dxa"/>
        </w:tblCellMar>
        <w:tblLook w:val="01E0"/>
      </w:tblPr>
      <w:tblGrid>
        <w:gridCol w:w="3102"/>
        <w:gridCol w:w="2228"/>
        <w:gridCol w:w="2278"/>
        <w:gridCol w:w="1607"/>
      </w:tblGrid>
      <w:tr>
        <w:trPr>
          <w:trHeight w:val="307" w:hRule="exact"/>
        </w:trPr>
        <w:tc>
          <w:tcPr>
            <w:tcW w:w="3102"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单位名称</w:t>
            </w:r>
            <w:r>
              <w:rPr>
                <w:rFonts w:ascii="宋体" w:hAnsi="宋体" w:cs="宋体" w:eastAsia="宋体" w:hint="default"/>
                <w:sz w:val="18"/>
                <w:szCs w:val="18"/>
              </w:rPr>
            </w:r>
          </w:p>
        </w:tc>
        <w:tc>
          <w:tcPr>
            <w:tcW w:w="222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与本公司关系</w:t>
            </w:r>
            <w:r>
              <w:rPr>
                <w:rFonts w:ascii="宋体" w:hAnsi="宋体" w:cs="宋体" w:eastAsia="宋体" w:hint="default"/>
                <w:sz w:val="18"/>
                <w:szCs w:val="18"/>
              </w:rPr>
            </w:r>
          </w:p>
        </w:tc>
        <w:tc>
          <w:tcPr>
            <w:tcW w:w="227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年末金额</w:t>
            </w:r>
            <w:r>
              <w:rPr>
                <w:rFonts w:ascii="宋体" w:hAnsi="宋体" w:cs="宋体" w:eastAsia="宋体" w:hint="default"/>
                <w:sz w:val="18"/>
                <w:szCs w:val="18"/>
              </w:rPr>
            </w:r>
          </w:p>
        </w:tc>
        <w:tc>
          <w:tcPr>
            <w:tcW w:w="1607"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left="30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未结算原因</w:t>
            </w:r>
            <w:r>
              <w:rPr>
                <w:rFonts w:ascii="宋体" w:hAnsi="宋体" w:cs="宋体" w:eastAsia="宋体" w:hint="default"/>
                <w:sz w:val="18"/>
                <w:szCs w:val="18"/>
              </w:rPr>
            </w:r>
          </w:p>
        </w:tc>
      </w:tr>
      <w:tr>
        <w:trPr>
          <w:trHeight w:val="108" w:hRule="exact"/>
        </w:trPr>
        <w:tc>
          <w:tcPr>
            <w:tcW w:w="3102" w:type="dxa"/>
            <w:tcBorders>
              <w:top w:val="nil" w:sz="6" w:space="0" w:color="auto"/>
              <w:left w:val="single" w:sz="4" w:space="0" w:color="000000"/>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single" w:sz="4" w:space="0" w:color="000000"/>
            </w:tcBorders>
          </w:tcPr>
          <w:p>
            <w:pPr/>
          </w:p>
        </w:tc>
        <w:tc>
          <w:tcPr>
            <w:tcW w:w="2278" w:type="dxa"/>
            <w:tcBorders>
              <w:top w:val="nil" w:sz="6" w:space="0" w:color="auto"/>
              <w:left w:val="single" w:sz="4" w:space="0" w:color="000000"/>
              <w:bottom w:val="nil" w:sz="6" w:space="0" w:color="auto"/>
              <w:right w:val="single" w:sz="4" w:space="0" w:color="000000"/>
            </w:tcBorders>
          </w:tcPr>
          <w:p>
            <w:pPr/>
          </w:p>
        </w:tc>
        <w:tc>
          <w:tcPr>
            <w:tcW w:w="1607" w:type="dxa"/>
            <w:tcBorders>
              <w:top w:val="nil" w:sz="6" w:space="0" w:color="auto"/>
              <w:left w:val="single" w:sz="4" w:space="0" w:color="000000"/>
              <w:bottom w:val="nil" w:sz="6" w:space="0" w:color="auto"/>
              <w:right w:val="nil" w:sz="6" w:space="0" w:color="auto"/>
            </w:tcBorders>
          </w:tcPr>
          <w:p>
            <w:pPr/>
          </w:p>
        </w:tc>
      </w:tr>
      <w:tr>
        <w:trPr>
          <w:trHeight w:val="381" w:hRule="exact"/>
        </w:trPr>
        <w:tc>
          <w:tcPr>
            <w:tcW w:w="3102"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left="24" w:right="0"/>
              <w:jc w:val="left"/>
              <w:rPr>
                <w:rFonts w:ascii="Times New Roman" w:hAnsi="Times New Roman" w:cs="Times New Roman" w:eastAsia="Times New Roman" w:hint="default"/>
                <w:sz w:val="18"/>
                <w:szCs w:val="18"/>
              </w:rPr>
            </w:pPr>
            <w:r>
              <w:rPr>
                <w:rFonts w:ascii="Times New Roman"/>
                <w:sz w:val="18"/>
              </w:rPr>
              <w:t>ATMEL(Inside</w:t>
            </w:r>
            <w:r>
              <w:rPr>
                <w:rFonts w:ascii="Times New Roman"/>
                <w:spacing w:val="-28"/>
                <w:sz w:val="18"/>
              </w:rPr>
              <w:t> </w:t>
            </w:r>
            <w:r>
              <w:rPr>
                <w:rFonts w:ascii="Times New Roman"/>
                <w:sz w:val="18"/>
              </w:rPr>
              <w:t>Contactless)</w:t>
            </w:r>
          </w:p>
        </w:tc>
        <w:tc>
          <w:tcPr>
            <w:tcW w:w="2228"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2278"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6"/>
              <w:jc w:val="right"/>
              <w:rPr>
                <w:rFonts w:ascii="Times New Roman" w:hAnsi="Times New Roman" w:cs="Times New Roman" w:eastAsia="Times New Roman" w:hint="default"/>
                <w:sz w:val="18"/>
                <w:szCs w:val="18"/>
              </w:rPr>
            </w:pPr>
            <w:r>
              <w:rPr>
                <w:rFonts w:ascii="Times New Roman"/>
                <w:spacing w:val="-1"/>
                <w:sz w:val="18"/>
              </w:rPr>
              <w:t>3,710,013.34</w:t>
            </w:r>
          </w:p>
        </w:tc>
        <w:tc>
          <w:tcPr>
            <w:tcW w:w="1607"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299" w:right="0"/>
              <w:jc w:val="center"/>
              <w:rPr>
                <w:rFonts w:ascii="宋体" w:hAnsi="宋体" w:cs="宋体" w:eastAsia="宋体" w:hint="default"/>
                <w:sz w:val="18"/>
                <w:szCs w:val="18"/>
              </w:rPr>
            </w:pPr>
            <w:r>
              <w:rPr>
                <w:rFonts w:ascii="宋体" w:hAnsi="宋体" w:cs="宋体" w:eastAsia="宋体" w:hint="default"/>
                <w:sz w:val="18"/>
                <w:szCs w:val="18"/>
              </w:rPr>
              <w:t>尚未收货</w:t>
            </w:r>
          </w:p>
        </w:tc>
      </w:tr>
      <w:tr>
        <w:trPr>
          <w:trHeight w:val="372" w:hRule="exact"/>
        </w:trPr>
        <w:tc>
          <w:tcPr>
            <w:tcW w:w="3102"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24" w:right="0"/>
              <w:jc w:val="left"/>
              <w:rPr>
                <w:rFonts w:ascii="宋体" w:hAnsi="宋体" w:cs="宋体" w:eastAsia="宋体" w:hint="default"/>
                <w:sz w:val="18"/>
                <w:szCs w:val="18"/>
              </w:rPr>
            </w:pPr>
            <w:r>
              <w:rPr>
                <w:rFonts w:ascii="宋体" w:hAnsi="宋体" w:cs="宋体" w:eastAsia="宋体" w:hint="default"/>
                <w:sz w:val="18"/>
                <w:szCs w:val="18"/>
              </w:rPr>
              <w:t>高斯泰克（北京）科技有限公司</w:t>
            </w:r>
          </w:p>
        </w:tc>
        <w:tc>
          <w:tcPr>
            <w:tcW w:w="2228"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2"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2278"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26"/>
              <w:jc w:val="right"/>
              <w:rPr>
                <w:rFonts w:ascii="Times New Roman" w:hAnsi="Times New Roman" w:cs="Times New Roman" w:eastAsia="Times New Roman" w:hint="default"/>
                <w:sz w:val="18"/>
                <w:szCs w:val="18"/>
              </w:rPr>
            </w:pPr>
            <w:r>
              <w:rPr>
                <w:rFonts w:ascii="Times New Roman"/>
                <w:spacing w:val="-1"/>
                <w:sz w:val="18"/>
              </w:rPr>
              <w:t>2,432,944.87</w:t>
            </w:r>
          </w:p>
        </w:tc>
        <w:tc>
          <w:tcPr>
            <w:tcW w:w="1607"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left="299" w:right="0"/>
              <w:jc w:val="center"/>
              <w:rPr>
                <w:rFonts w:ascii="宋体" w:hAnsi="宋体" w:cs="宋体" w:eastAsia="宋体" w:hint="default"/>
                <w:sz w:val="18"/>
                <w:szCs w:val="18"/>
              </w:rPr>
            </w:pPr>
            <w:r>
              <w:rPr>
                <w:rFonts w:ascii="宋体" w:hAnsi="宋体" w:cs="宋体" w:eastAsia="宋体" w:hint="default"/>
                <w:sz w:val="18"/>
                <w:szCs w:val="18"/>
              </w:rPr>
              <w:t>尚未收货</w:t>
            </w:r>
          </w:p>
        </w:tc>
      </w:tr>
      <w:tr>
        <w:trPr>
          <w:trHeight w:val="660" w:hRule="exact"/>
        </w:trPr>
        <w:tc>
          <w:tcPr>
            <w:tcW w:w="3102" w:type="dxa"/>
            <w:tcBorders>
              <w:top w:val="nil" w:sz="6" w:space="0" w:color="auto"/>
              <w:left w:val="single" w:sz="4" w:space="0" w:color="000000"/>
              <w:bottom w:val="nil" w:sz="6" w:space="0" w:color="auto"/>
              <w:right w:val="single" w:sz="4" w:space="0" w:color="000000"/>
            </w:tcBorders>
          </w:tcPr>
          <w:p>
            <w:pPr>
              <w:pStyle w:val="TableParagraph"/>
              <w:tabs>
                <w:tab w:pos="2656" w:val="left" w:leader="none"/>
              </w:tabs>
              <w:spacing w:line="362" w:lineRule="auto" w:before="63"/>
              <w:ind w:left="24" w:right="13"/>
              <w:jc w:val="left"/>
              <w:rPr>
                <w:rFonts w:ascii="Times New Roman" w:hAnsi="Times New Roman" w:cs="Times New Roman" w:eastAsia="Times New Roman" w:hint="default"/>
                <w:sz w:val="18"/>
                <w:szCs w:val="18"/>
              </w:rPr>
            </w:pPr>
            <w:r>
              <w:rPr>
                <w:rFonts w:ascii="Times New Roman"/>
                <w:spacing w:val="-1"/>
                <w:sz w:val="18"/>
              </w:rPr>
              <w:t>STMICROELECTRONICS</w:t>
              <w:tab/>
              <w:t>ASIA</w:t>
            </w:r>
            <w:r>
              <w:rPr>
                <w:rFonts w:ascii="Times New Roman"/>
                <w:spacing w:val="-43"/>
                <w:sz w:val="18"/>
              </w:rPr>
              <w:t> </w:t>
            </w:r>
            <w:r>
              <w:rPr>
                <w:rFonts w:ascii="Times New Roman"/>
                <w:spacing w:val="-43"/>
                <w:sz w:val="18"/>
              </w:rPr>
            </w:r>
            <w:r>
              <w:rPr>
                <w:rFonts w:ascii="Times New Roman"/>
                <w:spacing w:val="-3"/>
                <w:sz w:val="18"/>
              </w:rPr>
              <w:t>PACIFIC </w:t>
            </w:r>
            <w:r>
              <w:rPr>
                <w:rFonts w:ascii="Times New Roman"/>
                <w:sz w:val="18"/>
              </w:rPr>
              <w:t>PTE</w:t>
            </w:r>
            <w:r>
              <w:rPr>
                <w:rFonts w:ascii="Times New Roman"/>
                <w:spacing w:val="7"/>
                <w:sz w:val="18"/>
              </w:rPr>
              <w:t> </w:t>
            </w:r>
            <w:r>
              <w:rPr>
                <w:rFonts w:ascii="Times New Roman"/>
                <w:spacing w:val="-6"/>
                <w:sz w:val="18"/>
              </w:rPr>
              <w:t>LTD.</w:t>
            </w:r>
          </w:p>
        </w:tc>
        <w:tc>
          <w:tcPr>
            <w:tcW w:w="222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227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2,104,712.39</w:t>
            </w:r>
          </w:p>
        </w:tc>
        <w:tc>
          <w:tcPr>
            <w:tcW w:w="1607"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299" w:right="0"/>
              <w:jc w:val="center"/>
              <w:rPr>
                <w:rFonts w:ascii="宋体" w:hAnsi="宋体" w:cs="宋体" w:eastAsia="宋体" w:hint="default"/>
                <w:sz w:val="18"/>
                <w:szCs w:val="18"/>
              </w:rPr>
            </w:pPr>
            <w:r>
              <w:rPr>
                <w:rFonts w:ascii="宋体" w:hAnsi="宋体" w:cs="宋体" w:eastAsia="宋体" w:hint="default"/>
                <w:sz w:val="18"/>
                <w:szCs w:val="18"/>
              </w:rPr>
              <w:t>尚未收货</w:t>
            </w:r>
          </w:p>
        </w:tc>
      </w:tr>
      <w:tr>
        <w:trPr>
          <w:trHeight w:val="361" w:hRule="exact"/>
        </w:trPr>
        <w:tc>
          <w:tcPr>
            <w:tcW w:w="3102"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4" w:right="0"/>
              <w:jc w:val="left"/>
              <w:rPr>
                <w:rFonts w:ascii="宋体" w:hAnsi="宋体" w:cs="宋体" w:eastAsia="宋体" w:hint="default"/>
                <w:sz w:val="18"/>
                <w:szCs w:val="18"/>
              </w:rPr>
            </w:pPr>
            <w:r>
              <w:rPr>
                <w:rFonts w:ascii="宋体" w:hAnsi="宋体" w:cs="宋体" w:eastAsia="宋体" w:hint="default"/>
                <w:sz w:val="18"/>
                <w:szCs w:val="18"/>
              </w:rPr>
              <w:t>第四方物流（北京）有限公司</w:t>
            </w:r>
          </w:p>
        </w:tc>
        <w:tc>
          <w:tcPr>
            <w:tcW w:w="2228"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2278"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24"/>
              <w:jc w:val="right"/>
              <w:rPr>
                <w:rFonts w:ascii="Times New Roman" w:hAnsi="Times New Roman" w:cs="Times New Roman" w:eastAsia="Times New Roman" w:hint="default"/>
                <w:sz w:val="18"/>
                <w:szCs w:val="18"/>
              </w:rPr>
            </w:pPr>
            <w:r>
              <w:rPr>
                <w:rFonts w:ascii="Times New Roman"/>
                <w:spacing w:val="-1"/>
                <w:sz w:val="18"/>
              </w:rPr>
              <w:t>728,334.19</w:t>
            </w:r>
          </w:p>
        </w:tc>
        <w:tc>
          <w:tcPr>
            <w:tcW w:w="1607" w:type="dxa"/>
            <w:tcBorders>
              <w:top w:val="nil" w:sz="6" w:space="0" w:color="auto"/>
              <w:left w:val="single" w:sz="4" w:space="0" w:color="000000"/>
              <w:bottom w:val="nil" w:sz="6" w:space="0" w:color="auto"/>
              <w:right w:val="nil" w:sz="6" w:space="0" w:color="auto"/>
            </w:tcBorders>
          </w:tcPr>
          <w:p>
            <w:pPr>
              <w:pStyle w:val="TableParagraph"/>
              <w:spacing w:line="240" w:lineRule="auto" w:before="26"/>
              <w:ind w:left="299" w:right="0"/>
              <w:jc w:val="center"/>
              <w:rPr>
                <w:rFonts w:ascii="宋体" w:hAnsi="宋体" w:cs="宋体" w:eastAsia="宋体" w:hint="default"/>
                <w:sz w:val="18"/>
                <w:szCs w:val="18"/>
              </w:rPr>
            </w:pPr>
            <w:r>
              <w:rPr>
                <w:rFonts w:ascii="宋体" w:hAnsi="宋体" w:cs="宋体" w:eastAsia="宋体" w:hint="default"/>
                <w:sz w:val="18"/>
                <w:szCs w:val="18"/>
              </w:rPr>
              <w:t>尚未收货</w:t>
            </w:r>
          </w:p>
        </w:tc>
      </w:tr>
    </w:tbl>
    <w:p>
      <w:pPr>
        <w:spacing w:after="0" w:line="240" w:lineRule="auto"/>
        <w:jc w:val="center"/>
        <w:rPr>
          <w:rFonts w:ascii="宋体" w:hAnsi="宋体" w:cs="宋体" w:eastAsia="宋体" w:hint="default"/>
          <w:sz w:val="18"/>
          <w:szCs w:val="18"/>
        </w:rPr>
        <w:sectPr>
          <w:pgSz w:w="11910" w:h="16840"/>
          <w:pgMar w:header="990" w:footer="1184" w:top="1160" w:bottom="1380" w:left="740" w:right="880"/>
        </w:sectPr>
      </w:pPr>
    </w:p>
    <w:p>
      <w:pPr>
        <w:spacing w:line="20" w:lineRule="exact"/>
        <w:ind w:left="186" w:right="0" w:firstLine="0"/>
        <w:rPr>
          <w:rFonts w:ascii="宋体" w:hAnsi="宋体" w:cs="宋体" w:eastAsia="宋体" w:hint="default"/>
          <w:sz w:val="2"/>
          <w:szCs w:val="2"/>
        </w:rPr>
      </w:pPr>
      <w:r>
        <w:rPr>
          <w:rFonts w:ascii="宋体" w:hAnsi="宋体" w:cs="宋体" w:eastAsia="宋体" w:hint="default"/>
          <w:sz w:val="2"/>
          <w:szCs w:val="2"/>
        </w:rPr>
        <w:pict>
          <v:group style="width:490.8pt;height:.5pt;mso-position-horizontal-relative:char;mso-position-vertical-relative:line" coordorigin="0,0" coordsize="9816,10">
            <v:group style="position:absolute;left:5;top:5;width:9806;height:2" coordorigin="5,5" coordsize="9806,2">
              <v:shape style="position:absolute;left:5;top:5;width:9806;height:2" coordorigin="5,5" coordsize="9806,0" path="m5,5l9811,5e" filled="false" stroked="true" strokeweight=".48pt" strokecolor="#000000">
                <v:path arrowok="t"/>
              </v:shape>
            </v:group>
          </v:group>
        </w:pict>
      </w:r>
      <w:r>
        <w:rPr>
          <w:rFonts w:ascii="宋体" w:hAnsi="宋体" w:cs="宋体" w:eastAsia="宋体" w:hint="default"/>
          <w:sz w:val="2"/>
          <w:szCs w:val="2"/>
        </w:rPr>
      </w:r>
    </w:p>
    <w:p>
      <w:pPr>
        <w:spacing w:line="240" w:lineRule="auto" w:before="4"/>
        <w:rPr>
          <w:rFonts w:ascii="宋体" w:hAnsi="宋体" w:cs="宋体" w:eastAsia="宋体" w:hint="default"/>
          <w:sz w:val="18"/>
          <w:szCs w:val="18"/>
        </w:rPr>
      </w:pPr>
    </w:p>
    <w:p>
      <w:pPr>
        <w:spacing w:line="775" w:lineRule="exact"/>
        <w:ind w:left="152"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77.1pt;height:38.8pt;mso-position-horizontal-relative:char;mso-position-vertical-relative:line" coordorigin="0,0" coordsize="9542,776">
            <v:shape style="position:absolute;left:5;top:0;width:10;height:10" type="#_x0000_t75" stroked="false">
              <v:imagedata r:id="rId499" o:title=""/>
            </v:shape>
            <v:shape style="position:absolute;left:0;top:0;width:3107;height:10" type="#_x0000_t75" stroked="false">
              <v:imagedata r:id="rId326" o:title=""/>
            </v:shape>
            <v:shape style="position:absolute;left:3102;top:0;width:4510;height:10" type="#_x0000_t75" stroked="false">
              <v:imagedata r:id="rId491" o:title=""/>
            </v:shape>
            <v:shape style="position:absolute;left:7607;top:0;width:1930;height:10" type="#_x0000_t75" stroked="false">
              <v:imagedata r:id="rId492" o:title=""/>
            </v:shape>
            <v:group style="position:absolute;left:9528;top:5;width:10;height:2" coordorigin="9528,5" coordsize="10,2">
              <v:shape style="position:absolute;left:9528;top:5;width:10;height:2" coordorigin="9528,5" coordsize="10,0" path="m9528,5l9537,5e" filled="false" stroked="true" strokeweight=".47998pt" strokecolor="#000000">
                <v:path arrowok="t"/>
              </v:shape>
            </v:group>
            <v:group style="position:absolute;left:5;top:10;width:10;height:20" coordorigin="5,10" coordsize="10,20">
              <v:shape style="position:absolute;left:5;top:10;width:10;height:20" coordorigin="5,10" coordsize="10,20" path="m5,29l14,29,14,10,5,10,5,29xe" filled="true" fillcolor="#000000" stroked="false">
                <v:path arrowok="t"/>
                <v:fill type="solid"/>
              </v:shape>
            </v:group>
            <v:group style="position:absolute;left:5;top:29;width:10;height:20" coordorigin="5,29" coordsize="10,20">
              <v:shape style="position:absolute;left:5;top:29;width:10;height:20" coordorigin="5,29" coordsize="10,20" path="m5,48l14,48,14,29,5,29,5,48xe" filled="true" fillcolor="#000000" stroked="false">
                <v:path arrowok="t"/>
                <v:fill type="solid"/>
              </v:shape>
            </v:group>
            <v:group style="position:absolute;left:5;top:48;width:10;height:20" coordorigin="5,48" coordsize="10,20">
              <v:shape style="position:absolute;left:5;top:48;width:10;height:20" coordorigin="5,48" coordsize="10,20" path="m5,67l14,67,14,48,5,48,5,67xe" filled="true" fillcolor="#000000" stroked="false">
                <v:path arrowok="t"/>
                <v:fill type="solid"/>
              </v:shape>
            </v:group>
            <v:group style="position:absolute;left:5;top:67;width:10;height:20" coordorigin="5,67" coordsize="10,20">
              <v:shape style="position:absolute;left:5;top:67;width:10;height:20" coordorigin="5,67" coordsize="10,20" path="m5,86l14,86,14,67,5,67,5,86xe" filled="true" fillcolor="#000000" stroked="false">
                <v:path arrowok="t"/>
                <v:fill type="solid"/>
              </v:shape>
            </v:group>
            <v:group style="position:absolute;left:5;top:86;width:10;height:20" coordorigin="5,86" coordsize="10,20">
              <v:shape style="position:absolute;left:5;top:86;width:10;height:20" coordorigin="5,86" coordsize="10,20" path="m5,106l14,106,14,86,5,86,5,106xe" filled="true" fillcolor="#000000" stroked="false">
                <v:path arrowok="t"/>
                <v:fill type="solid"/>
              </v:shape>
            </v:group>
            <v:group style="position:absolute;left:5;top:106;width:10;height:20" coordorigin="5,106" coordsize="10,20">
              <v:shape style="position:absolute;left:5;top:106;width:10;height:20" coordorigin="5,106" coordsize="10,20" path="m5,125l14,125,14,106,5,106,5,125xe" filled="true" fillcolor="#000000" stroked="false">
                <v:path arrowok="t"/>
                <v:fill type="solid"/>
              </v:shape>
            </v:group>
            <v:group style="position:absolute;left:5;top:125;width:10;height:20" coordorigin="5,125" coordsize="10,20">
              <v:shape style="position:absolute;left:5;top:125;width:10;height:20" coordorigin="5,125" coordsize="10,20" path="m5,144l14,144,14,125,5,125,5,144xe" filled="true" fillcolor="#000000" stroked="false">
                <v:path arrowok="t"/>
                <v:fill type="solid"/>
              </v:shape>
            </v:group>
            <v:group style="position:absolute;left:5;top:144;width:10;height:20" coordorigin="5,144" coordsize="10,20">
              <v:shape style="position:absolute;left:5;top:144;width:10;height:20" coordorigin="5,144" coordsize="10,20" path="m5,163l14,163,14,144,5,144,5,163xe" filled="true" fillcolor="#000000" stroked="false">
                <v:path arrowok="t"/>
                <v:fill type="solid"/>
              </v:shape>
            </v:group>
            <v:group style="position:absolute;left:5;top:163;width:10;height:20" coordorigin="5,163" coordsize="10,20">
              <v:shape style="position:absolute;left:5;top:163;width:10;height:20" coordorigin="5,163" coordsize="10,20" path="m5,182l14,182,14,163,5,163,5,182xe" filled="true" fillcolor="#000000" stroked="false">
                <v:path arrowok="t"/>
                <v:fill type="solid"/>
              </v:shape>
            </v:group>
            <v:group style="position:absolute;left:5;top:182;width:10;height:20" coordorigin="5,182" coordsize="10,20">
              <v:shape style="position:absolute;left:5;top:182;width:10;height:20" coordorigin="5,182" coordsize="10,20" path="m5,202l14,202,14,182,5,182,5,202xe" filled="true" fillcolor="#000000" stroked="false">
                <v:path arrowok="t"/>
                <v:fill type="solid"/>
              </v:shape>
            </v:group>
            <v:group style="position:absolute;left:5;top:202;width:10;height:20" coordorigin="5,202" coordsize="10,20">
              <v:shape style="position:absolute;left:5;top:202;width:10;height:20" coordorigin="5,202" coordsize="10,20" path="m5,221l14,221,14,202,5,202,5,221xe" filled="true" fillcolor="#000000" stroked="false">
                <v:path arrowok="t"/>
                <v:fill type="solid"/>
              </v:shape>
            </v:group>
            <v:group style="position:absolute;left:5;top:221;width:10;height:20" coordorigin="5,221" coordsize="10,20">
              <v:shape style="position:absolute;left:5;top:221;width:10;height:20" coordorigin="5,221" coordsize="10,20" path="m5,240l14,240,14,221,5,221,5,240xe" filled="true" fillcolor="#000000" stroked="false">
                <v:path arrowok="t"/>
                <v:fill type="solid"/>
              </v:shape>
            </v:group>
            <v:group style="position:absolute;left:5;top:240;width:10;height:20" coordorigin="5,240" coordsize="10,20">
              <v:shape style="position:absolute;left:5;top:240;width:10;height:20" coordorigin="5,240" coordsize="10,20" path="m5,259l14,259,14,240,5,240,5,259xe" filled="true" fillcolor="#000000" stroked="false">
                <v:path arrowok="t"/>
                <v:fill type="solid"/>
              </v:shape>
            </v:group>
            <v:group style="position:absolute;left:5;top:259;width:10;height:20" coordorigin="5,259" coordsize="10,20">
              <v:shape style="position:absolute;left:5;top:259;width:10;height:20" coordorigin="5,259" coordsize="10,20" path="m5,278l14,278,14,259,5,259,5,278xe" filled="true" fillcolor="#000000" stroked="false">
                <v:path arrowok="t"/>
                <v:fill type="solid"/>
              </v:shape>
            </v:group>
            <v:group style="position:absolute;left:5;top:278;width:10;height:20" coordorigin="5,278" coordsize="10,20">
              <v:shape style="position:absolute;left:5;top:278;width:10;height:20" coordorigin="5,278" coordsize="10,20" path="m5,298l14,298,14,278,5,278,5,298xe" filled="true" fillcolor="#000000" stroked="false">
                <v:path arrowok="t"/>
                <v:fill type="solid"/>
              </v:shape>
            </v:group>
            <v:group style="position:absolute;left:5;top:298;width:10;height:20" coordorigin="5,298" coordsize="10,20">
              <v:shape style="position:absolute;left:5;top:298;width:10;height:20" coordorigin="5,298" coordsize="10,20" path="m5,317l14,317,14,298,5,298,5,317xe" filled="true" fillcolor="#000000" stroked="false">
                <v:path arrowok="t"/>
                <v:fill type="solid"/>
              </v:shape>
            </v:group>
            <v:group style="position:absolute;left:5;top:317;width:10;height:20" coordorigin="5,317" coordsize="10,20">
              <v:shape style="position:absolute;left:5;top:317;width:10;height:20" coordorigin="5,317" coordsize="10,20" path="m5,336l14,336,14,317,5,317,5,336xe" filled="true" fillcolor="#000000" stroked="false">
                <v:path arrowok="t"/>
                <v:fill type="solid"/>
              </v:shape>
            </v:group>
            <v:group style="position:absolute;left:5;top:336;width:10;height:20" coordorigin="5,336" coordsize="10,20">
              <v:shape style="position:absolute;left:5;top:336;width:10;height:20" coordorigin="5,336" coordsize="10,20" path="m5,356l14,356,14,336,5,336,5,356xe" filled="true" fillcolor="#000000" stroked="false">
                <v:path arrowok="t"/>
                <v:fill type="solid"/>
              </v:shape>
            </v:group>
            <v:group style="position:absolute;left:5;top:356;width:10;height:20" coordorigin="5,356" coordsize="10,20">
              <v:shape style="position:absolute;left:5;top:356;width:10;height:20" coordorigin="5,356" coordsize="10,20" path="m5,375l14,375,14,356,5,356,5,375xe" filled="true" fillcolor="#000000" stroked="false">
                <v:path arrowok="t"/>
                <v:fill type="solid"/>
              </v:shape>
            </v:group>
            <v:group style="position:absolute;left:5;top:380;width:10;height:2" coordorigin="5,380" coordsize="10,2">
              <v:shape style="position:absolute;left:5;top:380;width:10;height:2" coordorigin="5,380" coordsize="10,0" path="m5,380l14,380e" filled="false" stroked="true" strokeweight=".47998pt" strokecolor="#000000">
                <v:path arrowok="t"/>
              </v:shape>
            </v:group>
            <v:group style="position:absolute;left:3107;top:10;width:10;height:20" coordorigin="3107,10" coordsize="10,20">
              <v:shape style="position:absolute;left:3107;top:10;width:10;height:20" coordorigin="3107,10" coordsize="10,20" path="m3107,29l3116,29,3116,10,3107,10,3107,29xe" filled="true" fillcolor="#000000" stroked="false">
                <v:path arrowok="t"/>
                <v:fill type="solid"/>
              </v:shape>
            </v:group>
            <v:group style="position:absolute;left:3107;top:29;width:10;height:20" coordorigin="3107,29" coordsize="10,20">
              <v:shape style="position:absolute;left:3107;top:29;width:10;height:20" coordorigin="3107,29" coordsize="10,20" path="m3107,48l3116,48,3116,29,3107,29,3107,48xe" filled="true" fillcolor="#000000" stroked="false">
                <v:path arrowok="t"/>
                <v:fill type="solid"/>
              </v:shape>
            </v:group>
            <v:group style="position:absolute;left:3107;top:48;width:10;height:20" coordorigin="3107,48" coordsize="10,20">
              <v:shape style="position:absolute;left:3107;top:48;width:10;height:20" coordorigin="3107,48" coordsize="10,20" path="m3107,67l3116,67,3116,48,3107,48,3107,67xe" filled="true" fillcolor="#000000" stroked="false">
                <v:path arrowok="t"/>
                <v:fill type="solid"/>
              </v:shape>
            </v:group>
            <v:group style="position:absolute;left:3107;top:67;width:10;height:20" coordorigin="3107,67" coordsize="10,20">
              <v:shape style="position:absolute;left:3107;top:67;width:10;height:20" coordorigin="3107,67" coordsize="10,20" path="m3107,86l3116,86,3116,67,3107,67,3107,86xe" filled="true" fillcolor="#000000" stroked="false">
                <v:path arrowok="t"/>
                <v:fill type="solid"/>
              </v:shape>
            </v:group>
            <v:group style="position:absolute;left:3107;top:86;width:10;height:20" coordorigin="3107,86" coordsize="10,20">
              <v:shape style="position:absolute;left:3107;top:86;width:10;height:20" coordorigin="3107,86" coordsize="10,20" path="m3107,106l3116,106,3116,86,3107,86,3107,106xe" filled="true" fillcolor="#000000" stroked="false">
                <v:path arrowok="t"/>
                <v:fill type="solid"/>
              </v:shape>
            </v:group>
            <v:group style="position:absolute;left:3107;top:106;width:10;height:20" coordorigin="3107,106" coordsize="10,20">
              <v:shape style="position:absolute;left:3107;top:106;width:10;height:20" coordorigin="3107,106" coordsize="10,20" path="m3107,125l3116,125,3116,106,3107,106,3107,125xe" filled="true" fillcolor="#000000" stroked="false">
                <v:path arrowok="t"/>
                <v:fill type="solid"/>
              </v:shape>
            </v:group>
            <v:group style="position:absolute;left:3107;top:125;width:10;height:20" coordorigin="3107,125" coordsize="10,20">
              <v:shape style="position:absolute;left:3107;top:125;width:10;height:20" coordorigin="3107,125" coordsize="10,20" path="m3107,144l3116,144,3116,125,3107,125,3107,144xe" filled="true" fillcolor="#000000" stroked="false">
                <v:path arrowok="t"/>
                <v:fill type="solid"/>
              </v:shape>
            </v:group>
            <v:group style="position:absolute;left:3107;top:144;width:10;height:20" coordorigin="3107,144" coordsize="10,20">
              <v:shape style="position:absolute;left:3107;top:144;width:10;height:20" coordorigin="3107,144" coordsize="10,20" path="m3107,163l3116,163,3116,144,3107,144,3107,163xe" filled="true" fillcolor="#000000" stroked="false">
                <v:path arrowok="t"/>
                <v:fill type="solid"/>
              </v:shape>
            </v:group>
            <v:group style="position:absolute;left:3107;top:163;width:10;height:20" coordorigin="3107,163" coordsize="10,20">
              <v:shape style="position:absolute;left:3107;top:163;width:10;height:20" coordorigin="3107,163" coordsize="10,20" path="m3107,182l3116,182,3116,163,3107,163,3107,182xe" filled="true" fillcolor="#000000" stroked="false">
                <v:path arrowok="t"/>
                <v:fill type="solid"/>
              </v:shape>
            </v:group>
            <v:group style="position:absolute;left:3107;top:182;width:10;height:20" coordorigin="3107,182" coordsize="10,20">
              <v:shape style="position:absolute;left:3107;top:182;width:10;height:20" coordorigin="3107,182" coordsize="10,20" path="m3107,202l3116,202,3116,182,3107,182,3107,202xe" filled="true" fillcolor="#000000" stroked="false">
                <v:path arrowok="t"/>
                <v:fill type="solid"/>
              </v:shape>
            </v:group>
            <v:group style="position:absolute;left:3107;top:202;width:10;height:20" coordorigin="3107,202" coordsize="10,20">
              <v:shape style="position:absolute;left:3107;top:202;width:10;height:20" coordorigin="3107,202" coordsize="10,20" path="m3107,221l3116,221,3116,202,3107,202,3107,221xe" filled="true" fillcolor="#000000" stroked="false">
                <v:path arrowok="t"/>
                <v:fill type="solid"/>
              </v:shape>
            </v:group>
            <v:group style="position:absolute;left:3107;top:221;width:10;height:20" coordorigin="3107,221" coordsize="10,20">
              <v:shape style="position:absolute;left:3107;top:221;width:10;height:20" coordorigin="3107,221" coordsize="10,20" path="m3107,240l3116,240,3116,221,3107,221,3107,240xe" filled="true" fillcolor="#000000" stroked="false">
                <v:path arrowok="t"/>
                <v:fill type="solid"/>
              </v:shape>
            </v:group>
            <v:group style="position:absolute;left:3107;top:240;width:10;height:20" coordorigin="3107,240" coordsize="10,20">
              <v:shape style="position:absolute;left:3107;top:240;width:10;height:20" coordorigin="3107,240" coordsize="10,20" path="m3107,259l3116,259,3116,240,3107,240,3107,259xe" filled="true" fillcolor="#000000" stroked="false">
                <v:path arrowok="t"/>
                <v:fill type="solid"/>
              </v:shape>
            </v:group>
            <v:group style="position:absolute;left:3107;top:259;width:10;height:20" coordorigin="3107,259" coordsize="10,20">
              <v:shape style="position:absolute;left:3107;top:259;width:10;height:20" coordorigin="3107,259" coordsize="10,20" path="m3107,278l3116,278,3116,259,3107,259,3107,278xe" filled="true" fillcolor="#000000" stroked="false">
                <v:path arrowok="t"/>
                <v:fill type="solid"/>
              </v:shape>
            </v:group>
            <v:group style="position:absolute;left:3107;top:278;width:10;height:20" coordorigin="3107,278" coordsize="10,20">
              <v:shape style="position:absolute;left:3107;top:278;width:10;height:20" coordorigin="3107,278" coordsize="10,20" path="m3107,298l3116,298,3116,278,3107,278,3107,298xe" filled="true" fillcolor="#000000" stroked="false">
                <v:path arrowok="t"/>
                <v:fill type="solid"/>
              </v:shape>
            </v:group>
            <v:group style="position:absolute;left:3107;top:298;width:10;height:20" coordorigin="3107,298" coordsize="10,20">
              <v:shape style="position:absolute;left:3107;top:298;width:10;height:20" coordorigin="3107,298" coordsize="10,20" path="m3107,317l3116,317,3116,298,3107,298,3107,317xe" filled="true" fillcolor="#000000" stroked="false">
                <v:path arrowok="t"/>
                <v:fill type="solid"/>
              </v:shape>
            </v:group>
            <v:group style="position:absolute;left:3107;top:317;width:10;height:20" coordorigin="3107,317" coordsize="10,20">
              <v:shape style="position:absolute;left:3107;top:317;width:10;height:20" coordorigin="3107,317" coordsize="10,20" path="m3107,336l3116,336,3116,317,3107,317,3107,336xe" filled="true" fillcolor="#000000" stroked="false">
                <v:path arrowok="t"/>
                <v:fill type="solid"/>
              </v:shape>
            </v:group>
            <v:group style="position:absolute;left:3107;top:336;width:10;height:20" coordorigin="3107,336" coordsize="10,20">
              <v:shape style="position:absolute;left:3107;top:336;width:10;height:20" coordorigin="3107,336" coordsize="10,20" path="m3107,356l3116,356,3116,336,3107,336,3107,356xe" filled="true" fillcolor="#000000" stroked="false">
                <v:path arrowok="t"/>
                <v:fill type="solid"/>
              </v:shape>
            </v:group>
            <v:group style="position:absolute;left:3107;top:356;width:10;height:20" coordorigin="3107,356" coordsize="10,20">
              <v:shape style="position:absolute;left:3107;top:356;width:10;height:20" coordorigin="3107,356" coordsize="10,20" path="m3107,375l3116,375,3116,356,3107,356,3107,375xe" filled="true" fillcolor="#000000" stroked="false">
                <v:path arrowok="t"/>
                <v:fill type="solid"/>
              </v:shape>
            </v:group>
            <v:group style="position:absolute;left:3107;top:380;width:10;height:2" coordorigin="3107,380" coordsize="10,2">
              <v:shape style="position:absolute;left:3107;top:380;width:10;height:2" coordorigin="3107,380" coordsize="10,0" path="m3107,380l3116,380e" filled="false" stroked="true" strokeweight=".47998pt" strokecolor="#000000">
                <v:path arrowok="t"/>
              </v:shape>
            </v:group>
            <v:group style="position:absolute;left:5334;top:10;width:10;height:20" coordorigin="5334,10" coordsize="10,20">
              <v:shape style="position:absolute;left:5334;top:10;width:10;height:20" coordorigin="5334,10" coordsize="10,20" path="m5334,29l5344,29,5344,10,5334,10,5334,29xe" filled="true" fillcolor="#000000" stroked="false">
                <v:path arrowok="t"/>
                <v:fill type="solid"/>
              </v:shape>
            </v:group>
            <v:group style="position:absolute;left:5334;top:29;width:10;height:20" coordorigin="5334,29" coordsize="10,20">
              <v:shape style="position:absolute;left:5334;top:29;width:10;height:20" coordorigin="5334,29" coordsize="10,20" path="m5334,48l5344,48,5344,29,5334,29,5334,48xe" filled="true" fillcolor="#000000" stroked="false">
                <v:path arrowok="t"/>
                <v:fill type="solid"/>
              </v:shape>
            </v:group>
            <v:group style="position:absolute;left:5334;top:48;width:10;height:20" coordorigin="5334,48" coordsize="10,20">
              <v:shape style="position:absolute;left:5334;top:48;width:10;height:20" coordorigin="5334,48" coordsize="10,20" path="m5334,67l5344,67,5344,48,5334,48,5334,67xe" filled="true" fillcolor="#000000" stroked="false">
                <v:path arrowok="t"/>
                <v:fill type="solid"/>
              </v:shape>
            </v:group>
            <v:group style="position:absolute;left:5334;top:67;width:10;height:20" coordorigin="5334,67" coordsize="10,20">
              <v:shape style="position:absolute;left:5334;top:67;width:10;height:20" coordorigin="5334,67" coordsize="10,20" path="m5334,86l5344,86,5344,67,5334,67,5334,86xe" filled="true" fillcolor="#000000" stroked="false">
                <v:path arrowok="t"/>
                <v:fill type="solid"/>
              </v:shape>
            </v:group>
            <v:group style="position:absolute;left:5334;top:86;width:10;height:20" coordorigin="5334,86" coordsize="10,20">
              <v:shape style="position:absolute;left:5334;top:86;width:10;height:20" coordorigin="5334,86" coordsize="10,20" path="m5334,106l5344,106,5344,86,5334,86,5334,106xe" filled="true" fillcolor="#000000" stroked="false">
                <v:path arrowok="t"/>
                <v:fill type="solid"/>
              </v:shape>
            </v:group>
            <v:group style="position:absolute;left:5334;top:106;width:10;height:20" coordorigin="5334,106" coordsize="10,20">
              <v:shape style="position:absolute;left:5334;top:106;width:10;height:20" coordorigin="5334,106" coordsize="10,20" path="m5334,125l5344,125,5344,106,5334,106,5334,125xe" filled="true" fillcolor="#000000" stroked="false">
                <v:path arrowok="t"/>
                <v:fill type="solid"/>
              </v:shape>
            </v:group>
            <v:group style="position:absolute;left:5334;top:125;width:10;height:20" coordorigin="5334,125" coordsize="10,20">
              <v:shape style="position:absolute;left:5334;top:125;width:10;height:20" coordorigin="5334,125" coordsize="10,20" path="m5334,144l5344,144,5344,125,5334,125,5334,144xe" filled="true" fillcolor="#000000" stroked="false">
                <v:path arrowok="t"/>
                <v:fill type="solid"/>
              </v:shape>
            </v:group>
            <v:group style="position:absolute;left:5334;top:144;width:10;height:20" coordorigin="5334,144" coordsize="10,20">
              <v:shape style="position:absolute;left:5334;top:144;width:10;height:20" coordorigin="5334,144" coordsize="10,20" path="m5334,163l5344,163,5344,144,5334,144,5334,163xe" filled="true" fillcolor="#000000" stroked="false">
                <v:path arrowok="t"/>
                <v:fill type="solid"/>
              </v:shape>
            </v:group>
            <v:group style="position:absolute;left:5334;top:163;width:10;height:20" coordorigin="5334,163" coordsize="10,20">
              <v:shape style="position:absolute;left:5334;top:163;width:10;height:20" coordorigin="5334,163" coordsize="10,20" path="m5334,182l5344,182,5344,163,5334,163,5334,182xe" filled="true" fillcolor="#000000" stroked="false">
                <v:path arrowok="t"/>
                <v:fill type="solid"/>
              </v:shape>
            </v:group>
            <v:group style="position:absolute;left:5334;top:182;width:10;height:20" coordorigin="5334,182" coordsize="10,20">
              <v:shape style="position:absolute;left:5334;top:182;width:10;height:20" coordorigin="5334,182" coordsize="10,20" path="m5334,202l5344,202,5344,182,5334,182,5334,202xe" filled="true" fillcolor="#000000" stroked="false">
                <v:path arrowok="t"/>
                <v:fill type="solid"/>
              </v:shape>
            </v:group>
            <v:group style="position:absolute;left:5334;top:202;width:10;height:20" coordorigin="5334,202" coordsize="10,20">
              <v:shape style="position:absolute;left:5334;top:202;width:10;height:20" coordorigin="5334,202" coordsize="10,20" path="m5334,221l5344,221,5344,202,5334,202,5334,221xe" filled="true" fillcolor="#000000" stroked="false">
                <v:path arrowok="t"/>
                <v:fill type="solid"/>
              </v:shape>
            </v:group>
            <v:group style="position:absolute;left:5334;top:221;width:10;height:20" coordorigin="5334,221" coordsize="10,20">
              <v:shape style="position:absolute;left:5334;top:221;width:10;height:20" coordorigin="5334,221" coordsize="10,20" path="m5334,240l5344,240,5344,221,5334,221,5334,240xe" filled="true" fillcolor="#000000" stroked="false">
                <v:path arrowok="t"/>
                <v:fill type="solid"/>
              </v:shape>
            </v:group>
            <v:group style="position:absolute;left:5334;top:240;width:10;height:20" coordorigin="5334,240" coordsize="10,20">
              <v:shape style="position:absolute;left:5334;top:240;width:10;height:20" coordorigin="5334,240" coordsize="10,20" path="m5334,259l5344,259,5344,240,5334,240,5334,259xe" filled="true" fillcolor="#000000" stroked="false">
                <v:path arrowok="t"/>
                <v:fill type="solid"/>
              </v:shape>
            </v:group>
            <v:group style="position:absolute;left:5334;top:259;width:10;height:20" coordorigin="5334,259" coordsize="10,20">
              <v:shape style="position:absolute;left:5334;top:259;width:10;height:20" coordorigin="5334,259" coordsize="10,20" path="m5334,278l5344,278,5344,259,5334,259,5334,278xe" filled="true" fillcolor="#000000" stroked="false">
                <v:path arrowok="t"/>
                <v:fill type="solid"/>
              </v:shape>
            </v:group>
            <v:group style="position:absolute;left:5334;top:278;width:10;height:20" coordorigin="5334,278" coordsize="10,20">
              <v:shape style="position:absolute;left:5334;top:278;width:10;height:20" coordorigin="5334,278" coordsize="10,20" path="m5334,298l5344,298,5344,278,5334,278,5334,298xe" filled="true" fillcolor="#000000" stroked="false">
                <v:path arrowok="t"/>
                <v:fill type="solid"/>
              </v:shape>
            </v:group>
            <v:group style="position:absolute;left:5334;top:298;width:10;height:20" coordorigin="5334,298" coordsize="10,20">
              <v:shape style="position:absolute;left:5334;top:298;width:10;height:20" coordorigin="5334,298" coordsize="10,20" path="m5334,317l5344,317,5344,298,5334,298,5334,317xe" filled="true" fillcolor="#000000" stroked="false">
                <v:path arrowok="t"/>
                <v:fill type="solid"/>
              </v:shape>
            </v:group>
            <v:group style="position:absolute;left:5334;top:317;width:10;height:20" coordorigin="5334,317" coordsize="10,20">
              <v:shape style="position:absolute;left:5334;top:317;width:10;height:20" coordorigin="5334,317" coordsize="10,20" path="m5334,336l5344,336,5344,317,5334,317,5334,336xe" filled="true" fillcolor="#000000" stroked="false">
                <v:path arrowok="t"/>
                <v:fill type="solid"/>
              </v:shape>
            </v:group>
            <v:group style="position:absolute;left:5334;top:336;width:10;height:20" coordorigin="5334,336" coordsize="10,20">
              <v:shape style="position:absolute;left:5334;top:336;width:10;height:20" coordorigin="5334,336" coordsize="10,20" path="m5334,356l5344,356,5344,336,5334,336,5334,356xe" filled="true" fillcolor="#000000" stroked="false">
                <v:path arrowok="t"/>
                <v:fill type="solid"/>
              </v:shape>
            </v:group>
            <v:group style="position:absolute;left:5334;top:356;width:10;height:20" coordorigin="5334,356" coordsize="10,20">
              <v:shape style="position:absolute;left:5334;top:356;width:10;height:20" coordorigin="5334,356" coordsize="10,20" path="m5334,375l5344,375,5344,356,5334,356,5334,375xe" filled="true" fillcolor="#000000" stroked="false">
                <v:path arrowok="t"/>
                <v:fill type="solid"/>
              </v:shape>
            </v:group>
            <v:group style="position:absolute;left:5334;top:380;width:10;height:2" coordorigin="5334,380" coordsize="10,2">
              <v:shape style="position:absolute;left:5334;top:380;width:10;height:2" coordorigin="5334,380" coordsize="10,0" path="m5334,380l5344,380e" filled="false" stroked="true" strokeweight=".47998pt" strokecolor="#000000">
                <v:path arrowok="t"/>
              </v:shape>
            </v:group>
            <v:group style="position:absolute;left:7612;top:10;width:10;height:20" coordorigin="7612,10" coordsize="10,20">
              <v:shape style="position:absolute;left:7612;top:10;width:10;height:20" coordorigin="7612,10" coordsize="10,20" path="m7612,29l7621,29,7621,10,7612,10,7612,29xe" filled="true" fillcolor="#000000" stroked="false">
                <v:path arrowok="t"/>
                <v:fill type="solid"/>
              </v:shape>
            </v:group>
            <v:group style="position:absolute;left:7612;top:29;width:10;height:20" coordorigin="7612,29" coordsize="10,20">
              <v:shape style="position:absolute;left:7612;top:29;width:10;height:20" coordorigin="7612,29" coordsize="10,20" path="m7612,48l7621,48,7621,29,7612,29,7612,48xe" filled="true" fillcolor="#000000" stroked="false">
                <v:path arrowok="t"/>
                <v:fill type="solid"/>
              </v:shape>
            </v:group>
            <v:group style="position:absolute;left:7612;top:48;width:10;height:20" coordorigin="7612,48" coordsize="10,20">
              <v:shape style="position:absolute;left:7612;top:48;width:10;height:20" coordorigin="7612,48" coordsize="10,20" path="m7612,67l7621,67,7621,48,7612,48,7612,67xe" filled="true" fillcolor="#000000" stroked="false">
                <v:path arrowok="t"/>
                <v:fill type="solid"/>
              </v:shape>
            </v:group>
            <v:group style="position:absolute;left:7612;top:67;width:10;height:20" coordorigin="7612,67" coordsize="10,20">
              <v:shape style="position:absolute;left:7612;top:67;width:10;height:20" coordorigin="7612,67" coordsize="10,20" path="m7612,86l7621,86,7621,67,7612,67,7612,86xe" filled="true" fillcolor="#000000" stroked="false">
                <v:path arrowok="t"/>
                <v:fill type="solid"/>
              </v:shape>
            </v:group>
            <v:group style="position:absolute;left:7612;top:86;width:10;height:20" coordorigin="7612,86" coordsize="10,20">
              <v:shape style="position:absolute;left:7612;top:86;width:10;height:20" coordorigin="7612,86" coordsize="10,20" path="m7612,106l7621,106,7621,86,7612,86,7612,106xe" filled="true" fillcolor="#000000" stroked="false">
                <v:path arrowok="t"/>
                <v:fill type="solid"/>
              </v:shape>
            </v:group>
            <v:group style="position:absolute;left:7612;top:106;width:10;height:20" coordorigin="7612,106" coordsize="10,20">
              <v:shape style="position:absolute;left:7612;top:106;width:10;height:20" coordorigin="7612,106" coordsize="10,20" path="m7612,125l7621,125,7621,106,7612,106,7612,125xe" filled="true" fillcolor="#000000" stroked="false">
                <v:path arrowok="t"/>
                <v:fill type="solid"/>
              </v:shape>
            </v:group>
            <v:group style="position:absolute;left:7612;top:125;width:10;height:20" coordorigin="7612,125" coordsize="10,20">
              <v:shape style="position:absolute;left:7612;top:125;width:10;height:20" coordorigin="7612,125" coordsize="10,20" path="m7612,144l7621,144,7621,125,7612,125,7612,144xe" filled="true" fillcolor="#000000" stroked="false">
                <v:path arrowok="t"/>
                <v:fill type="solid"/>
              </v:shape>
            </v:group>
            <v:group style="position:absolute;left:7612;top:144;width:10;height:20" coordorigin="7612,144" coordsize="10,20">
              <v:shape style="position:absolute;left:7612;top:144;width:10;height:20" coordorigin="7612,144" coordsize="10,20" path="m7612,163l7621,163,7621,144,7612,144,7612,163xe" filled="true" fillcolor="#000000" stroked="false">
                <v:path arrowok="t"/>
                <v:fill type="solid"/>
              </v:shape>
            </v:group>
            <v:group style="position:absolute;left:7612;top:163;width:10;height:20" coordorigin="7612,163" coordsize="10,20">
              <v:shape style="position:absolute;left:7612;top:163;width:10;height:20" coordorigin="7612,163" coordsize="10,20" path="m7612,182l7621,182,7621,163,7612,163,7612,182xe" filled="true" fillcolor="#000000" stroked="false">
                <v:path arrowok="t"/>
                <v:fill type="solid"/>
              </v:shape>
            </v:group>
            <v:group style="position:absolute;left:7612;top:182;width:10;height:20" coordorigin="7612,182" coordsize="10,20">
              <v:shape style="position:absolute;left:7612;top:182;width:10;height:20" coordorigin="7612,182" coordsize="10,20" path="m7612,202l7621,202,7621,182,7612,182,7612,202xe" filled="true" fillcolor="#000000" stroked="false">
                <v:path arrowok="t"/>
                <v:fill type="solid"/>
              </v:shape>
            </v:group>
            <v:group style="position:absolute;left:7612;top:202;width:10;height:20" coordorigin="7612,202" coordsize="10,20">
              <v:shape style="position:absolute;left:7612;top:202;width:10;height:20" coordorigin="7612,202" coordsize="10,20" path="m7612,221l7621,221,7621,202,7612,202,7612,221xe" filled="true" fillcolor="#000000" stroked="false">
                <v:path arrowok="t"/>
                <v:fill type="solid"/>
              </v:shape>
            </v:group>
            <v:group style="position:absolute;left:7612;top:221;width:10;height:20" coordorigin="7612,221" coordsize="10,20">
              <v:shape style="position:absolute;left:7612;top:221;width:10;height:20" coordorigin="7612,221" coordsize="10,20" path="m7612,240l7621,240,7621,221,7612,221,7612,240xe" filled="true" fillcolor="#000000" stroked="false">
                <v:path arrowok="t"/>
                <v:fill type="solid"/>
              </v:shape>
            </v:group>
            <v:group style="position:absolute;left:7612;top:240;width:10;height:20" coordorigin="7612,240" coordsize="10,20">
              <v:shape style="position:absolute;left:7612;top:240;width:10;height:20" coordorigin="7612,240" coordsize="10,20" path="m7612,259l7621,259,7621,240,7612,240,7612,259xe" filled="true" fillcolor="#000000" stroked="false">
                <v:path arrowok="t"/>
                <v:fill type="solid"/>
              </v:shape>
            </v:group>
            <v:group style="position:absolute;left:7612;top:298;width:10;height:20" coordorigin="7612,298" coordsize="10,20">
              <v:shape style="position:absolute;left:7612;top:298;width:10;height:20" coordorigin="7612,298" coordsize="10,20" path="m7612,317l7621,317,7621,298,7612,298,7612,317xe" filled="true" fillcolor="#000000" stroked="false">
                <v:path arrowok="t"/>
                <v:fill type="solid"/>
              </v:shape>
            </v:group>
            <v:group style="position:absolute;left:7612;top:317;width:10;height:20" coordorigin="7612,317" coordsize="10,20">
              <v:shape style="position:absolute;left:7612;top:317;width:10;height:20" coordorigin="7612,317" coordsize="10,20" path="m7612,336l7621,336,7621,317,7612,317,7612,336xe" filled="true" fillcolor="#000000" stroked="false">
                <v:path arrowok="t"/>
                <v:fill type="solid"/>
              </v:shape>
            </v:group>
            <v:group style="position:absolute;left:7612;top:336;width:10;height:20" coordorigin="7612,336" coordsize="10,20">
              <v:shape style="position:absolute;left:7612;top:336;width:10;height:20" coordorigin="7612,336" coordsize="10,20" path="m7612,356l7621,356,7621,336,7612,336,7612,356xe" filled="true" fillcolor="#000000" stroked="false">
                <v:path arrowok="t"/>
                <v:fill type="solid"/>
              </v:shape>
            </v:group>
            <v:group style="position:absolute;left:7612;top:356;width:10;height:20" coordorigin="7612,356" coordsize="10,20">
              <v:shape style="position:absolute;left:7612;top:356;width:10;height:20" coordorigin="7612,356" coordsize="10,20" path="m7612,375l7621,375,7621,356,7612,356,7612,375xe" filled="true" fillcolor="#000000" stroked="false">
                <v:path arrowok="t"/>
                <v:fill type="solid"/>
              </v:shape>
            </v:group>
            <v:group style="position:absolute;left:7612;top:380;width:10;height:2" coordorigin="7612,380" coordsize="10,2">
              <v:shape style="position:absolute;left:7612;top:380;width:10;height:2" coordorigin="7612,380" coordsize="10,0" path="m7612,380l7621,380e" filled="false" stroked="true" strokeweight=".47998pt" strokecolor="#000000">
                <v:path arrowok="t"/>
              </v:shape>
            </v:group>
            <v:group style="position:absolute;left:9528;top:10;width:10;height:20" coordorigin="9528,10" coordsize="10,20">
              <v:shape style="position:absolute;left:9528;top:10;width:10;height:20" coordorigin="9528,10" coordsize="10,20" path="m9528,29l9537,29,9537,10,9528,10,9528,29xe" filled="true" fillcolor="#000000" stroked="false">
                <v:path arrowok="t"/>
                <v:fill type="solid"/>
              </v:shape>
            </v:group>
            <v:group style="position:absolute;left:9528;top:29;width:10;height:20" coordorigin="9528,29" coordsize="10,20">
              <v:shape style="position:absolute;left:9528;top:29;width:10;height:20" coordorigin="9528,29" coordsize="10,20" path="m9528,48l9537,48,9537,29,9528,29,9528,48xe" filled="true" fillcolor="#000000" stroked="false">
                <v:path arrowok="t"/>
                <v:fill type="solid"/>
              </v:shape>
            </v:group>
            <v:group style="position:absolute;left:9528;top:48;width:10;height:20" coordorigin="9528,48" coordsize="10,20">
              <v:shape style="position:absolute;left:9528;top:48;width:10;height:20" coordorigin="9528,48" coordsize="10,20" path="m9528,67l9537,67,9537,48,9528,48,9528,67xe" filled="true" fillcolor="#000000" stroked="false">
                <v:path arrowok="t"/>
                <v:fill type="solid"/>
              </v:shape>
            </v:group>
            <v:group style="position:absolute;left:9528;top:67;width:10;height:20" coordorigin="9528,67" coordsize="10,20">
              <v:shape style="position:absolute;left:9528;top:67;width:10;height:20" coordorigin="9528,67" coordsize="10,20" path="m9528,86l9537,86,9537,67,9528,67,9528,86xe" filled="true" fillcolor="#000000" stroked="false">
                <v:path arrowok="t"/>
                <v:fill type="solid"/>
              </v:shape>
            </v:group>
            <v:group style="position:absolute;left:9528;top:86;width:10;height:20" coordorigin="9528,86" coordsize="10,20">
              <v:shape style="position:absolute;left:9528;top:86;width:10;height:20" coordorigin="9528,86" coordsize="10,20" path="m9528,106l9537,106,9537,86,9528,86,9528,106xe" filled="true" fillcolor="#000000" stroked="false">
                <v:path arrowok="t"/>
                <v:fill type="solid"/>
              </v:shape>
            </v:group>
            <v:group style="position:absolute;left:9528;top:106;width:10;height:20" coordorigin="9528,106" coordsize="10,20">
              <v:shape style="position:absolute;left:9528;top:106;width:10;height:20" coordorigin="9528,106" coordsize="10,20" path="m9528,125l9537,125,9537,106,9528,106,9528,125xe" filled="true" fillcolor="#000000" stroked="false">
                <v:path arrowok="t"/>
                <v:fill type="solid"/>
              </v:shape>
            </v:group>
            <v:group style="position:absolute;left:9528;top:125;width:10;height:20" coordorigin="9528,125" coordsize="10,20">
              <v:shape style="position:absolute;left:9528;top:125;width:10;height:20" coordorigin="9528,125" coordsize="10,20" path="m9528,144l9537,144,9537,125,9528,125,9528,144xe" filled="true" fillcolor="#000000" stroked="false">
                <v:path arrowok="t"/>
                <v:fill type="solid"/>
              </v:shape>
            </v:group>
            <v:group style="position:absolute;left:9528;top:144;width:10;height:20" coordorigin="9528,144" coordsize="10,20">
              <v:shape style="position:absolute;left:9528;top:144;width:10;height:20" coordorigin="9528,144" coordsize="10,20" path="m9528,163l9537,163,9537,144,9528,144,9528,163xe" filled="true" fillcolor="#000000" stroked="false">
                <v:path arrowok="t"/>
                <v:fill type="solid"/>
              </v:shape>
            </v:group>
            <v:group style="position:absolute;left:9528;top:163;width:10;height:20" coordorigin="9528,163" coordsize="10,20">
              <v:shape style="position:absolute;left:9528;top:163;width:10;height:20" coordorigin="9528,163" coordsize="10,20" path="m9528,182l9537,182,9537,163,9528,163,9528,182xe" filled="true" fillcolor="#000000" stroked="false">
                <v:path arrowok="t"/>
                <v:fill type="solid"/>
              </v:shape>
            </v:group>
            <v:group style="position:absolute;left:9528;top:182;width:10;height:20" coordorigin="9528,182" coordsize="10,20">
              <v:shape style="position:absolute;left:9528;top:182;width:10;height:20" coordorigin="9528,182" coordsize="10,20" path="m9528,202l9537,202,9537,182,9528,182,9528,202xe" filled="true" fillcolor="#000000" stroked="false">
                <v:path arrowok="t"/>
                <v:fill type="solid"/>
              </v:shape>
            </v:group>
            <v:group style="position:absolute;left:9528;top:202;width:10;height:20" coordorigin="9528,202" coordsize="10,20">
              <v:shape style="position:absolute;left:9528;top:202;width:10;height:20" coordorigin="9528,202" coordsize="10,20" path="m9528,221l9537,221,9537,202,9528,202,9528,221xe" filled="true" fillcolor="#000000" stroked="false">
                <v:path arrowok="t"/>
                <v:fill type="solid"/>
              </v:shape>
            </v:group>
            <v:group style="position:absolute;left:9528;top:221;width:10;height:20" coordorigin="9528,221" coordsize="10,20">
              <v:shape style="position:absolute;left:9528;top:221;width:10;height:20" coordorigin="9528,221" coordsize="10,20" path="m9528,240l9537,240,9537,221,9528,221,9528,240xe" filled="true" fillcolor="#000000" stroked="false">
                <v:path arrowok="t"/>
                <v:fill type="solid"/>
              </v:shape>
            </v:group>
            <v:group style="position:absolute;left:9528;top:240;width:10;height:20" coordorigin="9528,240" coordsize="10,20">
              <v:shape style="position:absolute;left:9528;top:240;width:10;height:20" coordorigin="9528,240" coordsize="10,20" path="m9528,259l9537,259,9537,240,9528,240,9528,259xe" filled="true" fillcolor="#000000" stroked="false">
                <v:path arrowok="t"/>
                <v:fill type="solid"/>
              </v:shape>
            </v:group>
            <v:group style="position:absolute;left:9528;top:259;width:10;height:20" coordorigin="9528,259" coordsize="10,20">
              <v:shape style="position:absolute;left:9528;top:259;width:10;height:20" coordorigin="9528,259" coordsize="10,20" path="m9528,278l9537,278,9537,259,9528,259,9528,278xe" filled="true" fillcolor="#000000" stroked="false">
                <v:path arrowok="t"/>
                <v:fill type="solid"/>
              </v:shape>
            </v:group>
            <v:group style="position:absolute;left:9528;top:278;width:10;height:20" coordorigin="9528,278" coordsize="10,20">
              <v:shape style="position:absolute;left:9528;top:278;width:10;height:20" coordorigin="9528,278" coordsize="10,20" path="m9528,298l9537,298,9537,278,9528,278,9528,298xe" filled="true" fillcolor="#000000" stroked="false">
                <v:path arrowok="t"/>
                <v:fill type="solid"/>
              </v:shape>
            </v:group>
            <v:group style="position:absolute;left:9528;top:298;width:10;height:20" coordorigin="9528,298" coordsize="10,20">
              <v:shape style="position:absolute;left:9528;top:298;width:10;height:20" coordorigin="9528,298" coordsize="10,20" path="m9528,317l9537,317,9537,298,9528,298,9528,317xe" filled="true" fillcolor="#000000" stroked="false">
                <v:path arrowok="t"/>
                <v:fill type="solid"/>
              </v:shape>
            </v:group>
            <v:group style="position:absolute;left:9528;top:317;width:10;height:20" coordorigin="9528,317" coordsize="10,20">
              <v:shape style="position:absolute;left:9528;top:317;width:10;height:20" coordorigin="9528,317" coordsize="10,20" path="m9528,336l9537,336,9537,317,9528,317,9528,336xe" filled="true" fillcolor="#000000" stroked="false">
                <v:path arrowok="t"/>
                <v:fill type="solid"/>
              </v:shape>
            </v:group>
            <v:group style="position:absolute;left:9528;top:336;width:10;height:20" coordorigin="9528,336" coordsize="10,20">
              <v:shape style="position:absolute;left:9528;top:336;width:10;height:20" coordorigin="9528,336" coordsize="10,20" path="m9528,356l9537,356,9537,336,9528,336,9528,356xe" filled="true" fillcolor="#000000" stroked="false">
                <v:path arrowok="t"/>
                <v:fill type="solid"/>
              </v:shape>
            </v:group>
            <v:group style="position:absolute;left:9528;top:356;width:10;height:20" coordorigin="9528,356" coordsize="10,20">
              <v:shape style="position:absolute;left:9528;top:356;width:10;height:20" coordorigin="9528,356" coordsize="10,20" path="m9528,375l9537,375,9537,356,9528,356,9528,375xe" filled="true" fillcolor="#000000" stroked="false">
                <v:path arrowok="t"/>
                <v:fill type="solid"/>
              </v:shape>
            </v:group>
            <v:group style="position:absolute;left:9528;top:380;width:10;height:2" coordorigin="9528,380" coordsize="10,2">
              <v:shape style="position:absolute;left:9528;top:380;width:10;height:2" coordorigin="9528,380" coordsize="10,0" path="m9528,380l9537,380e" filled="false" stroked="true" strokeweight=".47998pt" strokecolor="#000000">
                <v:path arrowok="t"/>
              </v:shape>
            </v:group>
            <v:group style="position:absolute;left:5;top:389;width:10;height:2" coordorigin="5,389" coordsize="10,2">
              <v:shape style="position:absolute;left:5;top:389;width:10;height:2" coordorigin="5,389" coordsize="10,0" path="m5,389l14,389e" filled="false" stroked="true" strokeweight=".47998pt" strokecolor="#000000">
                <v:path arrowok="t"/>
              </v:shape>
              <v:shape style="position:absolute;left:14;top:384;width:3092;height:10" type="#_x0000_t75" stroked="false">
                <v:imagedata r:id="rId497" o:title=""/>
              </v:shape>
              <v:shape style="position:absolute;left:3102;top:384;width:4510;height:10" type="#_x0000_t75" stroked="false">
                <v:imagedata r:id="rId491" o:title=""/>
              </v:shape>
              <v:shape style="position:absolute;left:7607;top:384;width:1921;height:10" type="#_x0000_t75" stroked="false">
                <v:imagedata r:id="rId379" o:title=""/>
              </v:shape>
            </v:group>
            <v:group style="position:absolute;left:9528;top:389;width:10;height:2" coordorigin="9528,389" coordsize="10,2">
              <v:shape style="position:absolute;left:9528;top:389;width:10;height:2" coordorigin="9528,389" coordsize="10,0" path="m9528,389l9537,389e" filled="false" stroked="true" strokeweight=".47998pt" strokecolor="#000000">
                <v:path arrowok="t"/>
              </v:shape>
            </v:group>
            <v:group style="position:absolute;left:5;top:394;width:10;height:20" coordorigin="5,394" coordsize="10,20">
              <v:shape style="position:absolute;left:5;top:394;width:10;height:20" coordorigin="5,394" coordsize="10,20" path="m5,413l14,413,14,394,5,394,5,413xe" filled="true" fillcolor="#000000" stroked="false">
                <v:path arrowok="t"/>
                <v:fill type="solid"/>
              </v:shape>
            </v:group>
            <v:group style="position:absolute;left:5;top:413;width:10;height:20" coordorigin="5,413" coordsize="10,20">
              <v:shape style="position:absolute;left:5;top:413;width:10;height:20" coordorigin="5,413" coordsize="10,20" path="m5,432l14,432,14,413,5,413,5,432xe" filled="true" fillcolor="#000000" stroked="false">
                <v:path arrowok="t"/>
                <v:fill type="solid"/>
              </v:shape>
            </v:group>
            <v:group style="position:absolute;left:5;top:432;width:10;height:20" coordorigin="5,432" coordsize="10,20">
              <v:shape style="position:absolute;left:5;top:432;width:10;height:20" coordorigin="5,432" coordsize="10,20" path="m5,452l14,452,14,432,5,432,5,452xe" filled="true" fillcolor="#000000" stroked="false">
                <v:path arrowok="t"/>
                <v:fill type="solid"/>
              </v:shape>
            </v:group>
            <v:group style="position:absolute;left:5;top:452;width:10;height:20" coordorigin="5,452" coordsize="10,20">
              <v:shape style="position:absolute;left:5;top:452;width:10;height:20" coordorigin="5,452" coordsize="10,20" path="m5,471l14,471,14,452,5,452,5,471xe" filled="true" fillcolor="#000000" stroked="false">
                <v:path arrowok="t"/>
                <v:fill type="solid"/>
              </v:shape>
            </v:group>
            <v:group style="position:absolute;left:5;top:471;width:10;height:20" coordorigin="5,471" coordsize="10,20">
              <v:shape style="position:absolute;left:5;top:471;width:10;height:20" coordorigin="5,471" coordsize="10,20" path="m5,490l14,490,14,471,5,471,5,490xe" filled="true" fillcolor="#000000" stroked="false">
                <v:path arrowok="t"/>
                <v:fill type="solid"/>
              </v:shape>
            </v:group>
            <v:group style="position:absolute;left:5;top:490;width:10;height:20" coordorigin="5,490" coordsize="10,20">
              <v:shape style="position:absolute;left:5;top:490;width:10;height:20" coordorigin="5,490" coordsize="10,20" path="m5,509l14,509,14,490,5,490,5,509xe" filled="true" fillcolor="#000000" stroked="false">
                <v:path arrowok="t"/>
                <v:fill type="solid"/>
              </v:shape>
            </v:group>
            <v:group style="position:absolute;left:5;top:509;width:10;height:20" coordorigin="5,509" coordsize="10,20">
              <v:shape style="position:absolute;left:5;top:509;width:10;height:20" coordorigin="5,509" coordsize="10,20" path="m5,528l14,528,14,509,5,509,5,528xe" filled="true" fillcolor="#000000" stroked="false">
                <v:path arrowok="t"/>
                <v:fill type="solid"/>
              </v:shape>
            </v:group>
            <v:group style="position:absolute;left:5;top:528;width:10;height:20" coordorigin="5,528" coordsize="10,20">
              <v:shape style="position:absolute;left:5;top:528;width:10;height:20" coordorigin="5,528" coordsize="10,20" path="m5,548l14,548,14,528,5,528,5,548xe" filled="true" fillcolor="#000000" stroked="false">
                <v:path arrowok="t"/>
                <v:fill type="solid"/>
              </v:shape>
            </v:group>
            <v:group style="position:absolute;left:5;top:548;width:10;height:20" coordorigin="5,548" coordsize="10,20">
              <v:shape style="position:absolute;left:5;top:548;width:10;height:20" coordorigin="5,548" coordsize="10,20" path="m5,567l14,567,14,548,5,548,5,567xe" filled="true" fillcolor="#000000" stroked="false">
                <v:path arrowok="t"/>
                <v:fill type="solid"/>
              </v:shape>
            </v:group>
            <v:group style="position:absolute;left:5;top:567;width:10;height:20" coordorigin="5,567" coordsize="10,20">
              <v:shape style="position:absolute;left:5;top:567;width:10;height:20" coordorigin="5,567" coordsize="10,20" path="m5,586l14,586,14,567,5,567,5,586xe" filled="true" fillcolor="#000000" stroked="false">
                <v:path arrowok="t"/>
                <v:fill type="solid"/>
              </v:shape>
            </v:group>
            <v:group style="position:absolute;left:5;top:586;width:10;height:20" coordorigin="5,586" coordsize="10,20">
              <v:shape style="position:absolute;left:5;top:586;width:10;height:20" coordorigin="5,586" coordsize="10,20" path="m5,605l14,605,14,586,5,586,5,605xe" filled="true" fillcolor="#000000" stroked="false">
                <v:path arrowok="t"/>
                <v:fill type="solid"/>
              </v:shape>
            </v:group>
            <v:group style="position:absolute;left:5;top:605;width:10;height:20" coordorigin="5,605" coordsize="10,20">
              <v:shape style="position:absolute;left:5;top:605;width:10;height:20" coordorigin="5,605" coordsize="10,20" path="m5,624l14,624,14,605,5,605,5,624xe" filled="true" fillcolor="#000000" stroked="false">
                <v:path arrowok="t"/>
                <v:fill type="solid"/>
              </v:shape>
            </v:group>
            <v:group style="position:absolute;left:5;top:624;width:10;height:20" coordorigin="5,624" coordsize="10,20">
              <v:shape style="position:absolute;left:5;top:624;width:10;height:20" coordorigin="5,624" coordsize="10,20" path="m5,644l14,644,14,624,5,624,5,644xe" filled="true" fillcolor="#000000" stroked="false">
                <v:path arrowok="t"/>
                <v:fill type="solid"/>
              </v:shape>
            </v:group>
            <v:group style="position:absolute;left:5;top:644;width:10;height:20" coordorigin="5,644" coordsize="10,20">
              <v:shape style="position:absolute;left:5;top:644;width:10;height:20" coordorigin="5,644" coordsize="10,20" path="m5,663l14,663,14,644,5,644,5,663xe" filled="true" fillcolor="#000000" stroked="false">
                <v:path arrowok="t"/>
                <v:fill type="solid"/>
              </v:shape>
            </v:group>
            <v:group style="position:absolute;left:5;top:663;width:10;height:20" coordorigin="5,663" coordsize="10,20">
              <v:shape style="position:absolute;left:5;top:663;width:10;height:20" coordorigin="5,663" coordsize="10,20" path="m5,682l14,682,14,663,5,663,5,682xe" filled="true" fillcolor="#000000" stroked="false">
                <v:path arrowok="t"/>
                <v:fill type="solid"/>
              </v:shape>
            </v:group>
            <v:group style="position:absolute;left:5;top:682;width:10;height:20" coordorigin="5,682" coordsize="10,20">
              <v:shape style="position:absolute;left:5;top:682;width:10;height:20" coordorigin="5,682" coordsize="10,20" path="m5,701l14,701,14,682,5,682,5,701xe" filled="true" fillcolor="#000000" stroked="false">
                <v:path arrowok="t"/>
                <v:fill type="solid"/>
              </v:shape>
            </v:group>
            <v:group style="position:absolute;left:5;top:701;width:10;height:20" coordorigin="5,701" coordsize="10,20">
              <v:shape style="position:absolute;left:5;top:701;width:10;height:20" coordorigin="5,701" coordsize="10,20" path="m5,720l14,720,14,701,5,701,5,720xe" filled="true" fillcolor="#000000" stroked="false">
                <v:path arrowok="t"/>
                <v:fill type="solid"/>
              </v:shape>
            </v:group>
            <v:group style="position:absolute;left:5;top:720;width:10;height:20" coordorigin="5,720" coordsize="10,20">
              <v:shape style="position:absolute;left:5;top:720;width:10;height:20" coordorigin="5,720" coordsize="10,20" path="m5,740l14,740,14,720,5,720,5,740xe" filled="true" fillcolor="#000000" stroked="false">
                <v:path arrowok="t"/>
                <v:fill type="solid"/>
              </v:shape>
            </v:group>
            <v:group style="position:absolute;left:5;top:740;width:10;height:20" coordorigin="5,740" coordsize="10,20">
              <v:shape style="position:absolute;left:5;top:740;width:10;height:20" coordorigin="5,740" coordsize="10,20" path="m5,759l14,759,14,740,5,740,5,759xe" filled="true" fillcolor="#000000" stroked="false">
                <v:path arrowok="t"/>
                <v:fill type="solid"/>
              </v:shape>
            </v:group>
            <v:group style="position:absolute;left:5;top:762;width:10;height:2" coordorigin="5,762" coordsize="10,2">
              <v:shape style="position:absolute;left:5;top:762;width:10;height:2" coordorigin="5,762" coordsize="10,0" path="m5,762l14,762e" filled="false" stroked="true" strokeweight=".35999pt" strokecolor="#000000">
                <v:path arrowok="t"/>
              </v:shape>
              <v:shape style="position:absolute;left:5;top:766;width:10;height:10" type="#_x0000_t75" stroked="false">
                <v:imagedata r:id="rId499" o:title=""/>
              </v:shape>
              <v:shape style="position:absolute;left:0;top:766;width:3107;height:10" type="#_x0000_t75" stroked="false">
                <v:imagedata r:id="rId326" o:title=""/>
              </v:shape>
            </v:group>
            <v:group style="position:absolute;left:3107;top:394;width:10;height:20" coordorigin="3107,394" coordsize="10,20">
              <v:shape style="position:absolute;left:3107;top:394;width:10;height:20" coordorigin="3107,394" coordsize="10,20" path="m3107,413l3116,413,3116,394,3107,394,3107,413xe" filled="true" fillcolor="#000000" stroked="false">
                <v:path arrowok="t"/>
                <v:fill type="solid"/>
              </v:shape>
            </v:group>
            <v:group style="position:absolute;left:3107;top:413;width:10;height:20" coordorigin="3107,413" coordsize="10,20">
              <v:shape style="position:absolute;left:3107;top:413;width:10;height:20" coordorigin="3107,413" coordsize="10,20" path="m3107,432l3116,432,3116,413,3107,413,3107,432xe" filled="true" fillcolor="#000000" stroked="false">
                <v:path arrowok="t"/>
                <v:fill type="solid"/>
              </v:shape>
            </v:group>
            <v:group style="position:absolute;left:3107;top:432;width:10;height:20" coordorigin="3107,432" coordsize="10,20">
              <v:shape style="position:absolute;left:3107;top:432;width:10;height:20" coordorigin="3107,432" coordsize="10,20" path="m3107,452l3116,452,3116,432,3107,432,3107,452xe" filled="true" fillcolor="#000000" stroked="false">
                <v:path arrowok="t"/>
                <v:fill type="solid"/>
              </v:shape>
            </v:group>
            <v:group style="position:absolute;left:3107;top:452;width:10;height:20" coordorigin="3107,452" coordsize="10,20">
              <v:shape style="position:absolute;left:3107;top:452;width:10;height:20" coordorigin="3107,452" coordsize="10,20" path="m3107,471l3116,471,3116,452,3107,452,3107,471xe" filled="true" fillcolor="#000000" stroked="false">
                <v:path arrowok="t"/>
                <v:fill type="solid"/>
              </v:shape>
            </v:group>
            <v:group style="position:absolute;left:3107;top:471;width:10;height:20" coordorigin="3107,471" coordsize="10,20">
              <v:shape style="position:absolute;left:3107;top:471;width:10;height:20" coordorigin="3107,471" coordsize="10,20" path="m3107,490l3116,490,3116,471,3107,471,3107,490xe" filled="true" fillcolor="#000000" stroked="false">
                <v:path arrowok="t"/>
                <v:fill type="solid"/>
              </v:shape>
            </v:group>
            <v:group style="position:absolute;left:3107;top:490;width:10;height:20" coordorigin="3107,490" coordsize="10,20">
              <v:shape style="position:absolute;left:3107;top:490;width:10;height:20" coordorigin="3107,490" coordsize="10,20" path="m3107,509l3116,509,3116,490,3107,490,3107,509xe" filled="true" fillcolor="#000000" stroked="false">
                <v:path arrowok="t"/>
                <v:fill type="solid"/>
              </v:shape>
            </v:group>
            <v:group style="position:absolute;left:3107;top:509;width:10;height:20" coordorigin="3107,509" coordsize="10,20">
              <v:shape style="position:absolute;left:3107;top:509;width:10;height:20" coordorigin="3107,509" coordsize="10,20" path="m3107,528l3116,528,3116,509,3107,509,3107,528xe" filled="true" fillcolor="#000000" stroked="false">
                <v:path arrowok="t"/>
                <v:fill type="solid"/>
              </v:shape>
            </v:group>
            <v:group style="position:absolute;left:3107;top:528;width:10;height:20" coordorigin="3107,528" coordsize="10,20">
              <v:shape style="position:absolute;left:3107;top:528;width:10;height:20" coordorigin="3107,528" coordsize="10,20" path="m3107,548l3116,548,3116,528,3107,528,3107,548xe" filled="true" fillcolor="#000000" stroked="false">
                <v:path arrowok="t"/>
                <v:fill type="solid"/>
              </v:shape>
            </v:group>
            <v:group style="position:absolute;left:3107;top:548;width:10;height:20" coordorigin="3107,548" coordsize="10,20">
              <v:shape style="position:absolute;left:3107;top:548;width:10;height:20" coordorigin="3107,548" coordsize="10,20" path="m3107,567l3116,567,3116,548,3107,548,3107,567xe" filled="true" fillcolor="#000000" stroked="false">
                <v:path arrowok="t"/>
                <v:fill type="solid"/>
              </v:shape>
            </v:group>
            <v:group style="position:absolute;left:3107;top:567;width:10;height:20" coordorigin="3107,567" coordsize="10,20">
              <v:shape style="position:absolute;left:3107;top:567;width:10;height:20" coordorigin="3107,567" coordsize="10,20" path="m3107,586l3116,586,3116,567,3107,567,3107,586xe" filled="true" fillcolor="#000000" stroked="false">
                <v:path arrowok="t"/>
                <v:fill type="solid"/>
              </v:shape>
            </v:group>
            <v:group style="position:absolute;left:3107;top:586;width:10;height:20" coordorigin="3107,586" coordsize="10,20">
              <v:shape style="position:absolute;left:3107;top:586;width:10;height:20" coordorigin="3107,586" coordsize="10,20" path="m3107,605l3116,605,3116,586,3107,586,3107,605xe" filled="true" fillcolor="#000000" stroked="false">
                <v:path arrowok="t"/>
                <v:fill type="solid"/>
              </v:shape>
            </v:group>
            <v:group style="position:absolute;left:3107;top:605;width:10;height:20" coordorigin="3107,605" coordsize="10,20">
              <v:shape style="position:absolute;left:3107;top:605;width:10;height:20" coordorigin="3107,605" coordsize="10,20" path="m3107,624l3116,624,3116,605,3107,605,3107,624xe" filled="true" fillcolor="#000000" stroked="false">
                <v:path arrowok="t"/>
                <v:fill type="solid"/>
              </v:shape>
            </v:group>
            <v:group style="position:absolute;left:3107;top:624;width:10;height:20" coordorigin="3107,624" coordsize="10,20">
              <v:shape style="position:absolute;left:3107;top:624;width:10;height:20" coordorigin="3107,624" coordsize="10,20" path="m3107,644l3116,644,3116,624,3107,624,3107,644xe" filled="true" fillcolor="#000000" stroked="false">
                <v:path arrowok="t"/>
                <v:fill type="solid"/>
              </v:shape>
            </v:group>
            <v:group style="position:absolute;left:3107;top:644;width:10;height:20" coordorigin="3107,644" coordsize="10,20">
              <v:shape style="position:absolute;left:3107;top:644;width:10;height:20" coordorigin="3107,644" coordsize="10,20" path="m3107,663l3116,663,3116,644,3107,644,3107,663xe" filled="true" fillcolor="#000000" stroked="false">
                <v:path arrowok="t"/>
                <v:fill type="solid"/>
              </v:shape>
            </v:group>
            <v:group style="position:absolute;left:3107;top:663;width:10;height:20" coordorigin="3107,663" coordsize="10,20">
              <v:shape style="position:absolute;left:3107;top:663;width:10;height:20" coordorigin="3107,663" coordsize="10,20" path="m3107,682l3116,682,3116,663,3107,663,3107,682xe" filled="true" fillcolor="#000000" stroked="false">
                <v:path arrowok="t"/>
                <v:fill type="solid"/>
              </v:shape>
            </v:group>
            <v:group style="position:absolute;left:3107;top:682;width:10;height:20" coordorigin="3107,682" coordsize="10,20">
              <v:shape style="position:absolute;left:3107;top:682;width:10;height:20" coordorigin="3107,682" coordsize="10,20" path="m3107,701l3116,701,3116,682,3107,682,3107,701xe" filled="true" fillcolor="#000000" stroked="false">
                <v:path arrowok="t"/>
                <v:fill type="solid"/>
              </v:shape>
            </v:group>
            <v:group style="position:absolute;left:3107;top:701;width:10;height:20" coordorigin="3107,701" coordsize="10,20">
              <v:shape style="position:absolute;left:3107;top:701;width:10;height:20" coordorigin="3107,701" coordsize="10,20" path="m3107,720l3116,720,3116,701,3107,701,3107,720xe" filled="true" fillcolor="#000000" stroked="false">
                <v:path arrowok="t"/>
                <v:fill type="solid"/>
              </v:shape>
            </v:group>
            <v:group style="position:absolute;left:3107;top:720;width:10;height:20" coordorigin="3107,720" coordsize="10,20">
              <v:shape style="position:absolute;left:3107;top:720;width:10;height:20" coordorigin="3107,720" coordsize="10,20" path="m3107,740l3116,740,3116,720,3107,720,3107,740xe" filled="true" fillcolor="#000000" stroked="false">
                <v:path arrowok="t"/>
                <v:fill type="solid"/>
              </v:shape>
            </v:group>
            <v:group style="position:absolute;left:3107;top:740;width:10;height:20" coordorigin="3107,740" coordsize="10,20">
              <v:shape style="position:absolute;left:3107;top:740;width:10;height:20" coordorigin="3107,740" coordsize="10,20" path="m3107,759l3116,759,3116,740,3107,740,3107,759xe" filled="true" fillcolor="#000000" stroked="false">
                <v:path arrowok="t"/>
                <v:fill type="solid"/>
              </v:shape>
            </v:group>
            <v:group style="position:absolute;left:3107;top:762;width:10;height:2" coordorigin="3107,762" coordsize="10,2">
              <v:shape style="position:absolute;left:3107;top:762;width:10;height:2" coordorigin="3107,762" coordsize="10,0" path="m3107,762l3116,762e" filled="false" stroked="true" strokeweight=".35999pt" strokecolor="#000000">
                <v:path arrowok="t"/>
              </v:shape>
            </v:group>
            <v:group style="position:absolute;left:3107;top:771;width:10;height:2" coordorigin="3107,771" coordsize="10,2">
              <v:shape style="position:absolute;left:3107;top:771;width:10;height:2" coordorigin="3107,771" coordsize="10,0" path="m3107,771l3116,771e" filled="false" stroked="true" strokeweight=".47998pt" strokecolor="#000000">
                <v:path arrowok="t"/>
              </v:shape>
            </v:group>
            <v:group style="position:absolute;left:5334;top:394;width:10;height:20" coordorigin="5334,394" coordsize="10,20">
              <v:shape style="position:absolute;left:5334;top:394;width:10;height:20" coordorigin="5334,394" coordsize="10,20" path="m5334,413l5344,413,5344,394,5334,394,5334,413xe" filled="true" fillcolor="#000000" stroked="false">
                <v:path arrowok="t"/>
                <v:fill type="solid"/>
              </v:shape>
            </v:group>
            <v:group style="position:absolute;left:5334;top:413;width:10;height:20" coordorigin="5334,413" coordsize="10,20">
              <v:shape style="position:absolute;left:5334;top:413;width:10;height:20" coordorigin="5334,413" coordsize="10,20" path="m5334,432l5344,432,5344,413,5334,413,5334,432xe" filled="true" fillcolor="#000000" stroked="false">
                <v:path arrowok="t"/>
                <v:fill type="solid"/>
              </v:shape>
            </v:group>
            <v:group style="position:absolute;left:5334;top:432;width:10;height:20" coordorigin="5334,432" coordsize="10,20">
              <v:shape style="position:absolute;left:5334;top:432;width:10;height:20" coordorigin="5334,432" coordsize="10,20" path="m5334,452l5344,452,5344,432,5334,432,5334,452xe" filled="true" fillcolor="#000000" stroked="false">
                <v:path arrowok="t"/>
                <v:fill type="solid"/>
              </v:shape>
            </v:group>
            <v:group style="position:absolute;left:5334;top:452;width:10;height:20" coordorigin="5334,452" coordsize="10,20">
              <v:shape style="position:absolute;left:5334;top:452;width:10;height:20" coordorigin="5334,452" coordsize="10,20" path="m5334,471l5344,471,5344,452,5334,452,5334,471xe" filled="true" fillcolor="#000000" stroked="false">
                <v:path arrowok="t"/>
                <v:fill type="solid"/>
              </v:shape>
            </v:group>
            <v:group style="position:absolute;left:5334;top:471;width:10;height:20" coordorigin="5334,471" coordsize="10,20">
              <v:shape style="position:absolute;left:5334;top:471;width:10;height:20" coordorigin="5334,471" coordsize="10,20" path="m5334,490l5344,490,5344,471,5334,471,5334,490xe" filled="true" fillcolor="#000000" stroked="false">
                <v:path arrowok="t"/>
                <v:fill type="solid"/>
              </v:shape>
            </v:group>
            <v:group style="position:absolute;left:5334;top:490;width:10;height:20" coordorigin="5334,490" coordsize="10,20">
              <v:shape style="position:absolute;left:5334;top:490;width:10;height:20" coordorigin="5334,490" coordsize="10,20" path="m5334,509l5344,509,5344,490,5334,490,5334,509xe" filled="true" fillcolor="#000000" stroked="false">
                <v:path arrowok="t"/>
                <v:fill type="solid"/>
              </v:shape>
            </v:group>
            <v:group style="position:absolute;left:5334;top:509;width:10;height:20" coordorigin="5334,509" coordsize="10,20">
              <v:shape style="position:absolute;left:5334;top:509;width:10;height:20" coordorigin="5334,509" coordsize="10,20" path="m5334,528l5344,528,5344,509,5334,509,5334,528xe" filled="true" fillcolor="#000000" stroked="false">
                <v:path arrowok="t"/>
                <v:fill type="solid"/>
              </v:shape>
            </v:group>
            <v:group style="position:absolute;left:5334;top:528;width:10;height:20" coordorigin="5334,528" coordsize="10,20">
              <v:shape style="position:absolute;left:5334;top:528;width:10;height:20" coordorigin="5334,528" coordsize="10,20" path="m5334,548l5344,548,5344,528,5334,528,5334,548xe" filled="true" fillcolor="#000000" stroked="false">
                <v:path arrowok="t"/>
                <v:fill type="solid"/>
              </v:shape>
            </v:group>
            <v:group style="position:absolute;left:5334;top:548;width:10;height:20" coordorigin="5334,548" coordsize="10,20">
              <v:shape style="position:absolute;left:5334;top:548;width:10;height:20" coordorigin="5334,548" coordsize="10,20" path="m5334,567l5344,567,5344,548,5334,548,5334,567xe" filled="true" fillcolor="#000000" stroked="false">
                <v:path arrowok="t"/>
                <v:fill type="solid"/>
              </v:shape>
            </v:group>
            <v:group style="position:absolute;left:5334;top:567;width:10;height:20" coordorigin="5334,567" coordsize="10,20">
              <v:shape style="position:absolute;left:5334;top:567;width:10;height:20" coordorigin="5334,567" coordsize="10,20" path="m5334,586l5344,586,5344,567,5334,567,5334,586xe" filled="true" fillcolor="#000000" stroked="false">
                <v:path arrowok="t"/>
                <v:fill type="solid"/>
              </v:shape>
            </v:group>
            <v:group style="position:absolute;left:5334;top:586;width:10;height:20" coordorigin="5334,586" coordsize="10,20">
              <v:shape style="position:absolute;left:5334;top:586;width:10;height:20" coordorigin="5334,586" coordsize="10,20" path="m5334,605l5344,605,5344,586,5334,586,5334,605xe" filled="true" fillcolor="#000000" stroked="false">
                <v:path arrowok="t"/>
                <v:fill type="solid"/>
              </v:shape>
            </v:group>
            <v:group style="position:absolute;left:5334;top:605;width:10;height:20" coordorigin="5334,605" coordsize="10,20">
              <v:shape style="position:absolute;left:5334;top:605;width:10;height:20" coordorigin="5334,605" coordsize="10,20" path="m5334,624l5344,624,5344,605,5334,605,5334,624xe" filled="true" fillcolor="#000000" stroked="false">
                <v:path arrowok="t"/>
                <v:fill type="solid"/>
              </v:shape>
            </v:group>
            <v:group style="position:absolute;left:5334;top:624;width:10;height:20" coordorigin="5334,624" coordsize="10,20">
              <v:shape style="position:absolute;left:5334;top:624;width:10;height:20" coordorigin="5334,624" coordsize="10,20" path="m5334,644l5344,644,5344,624,5334,624,5334,644xe" filled="true" fillcolor="#000000" stroked="false">
                <v:path arrowok="t"/>
                <v:fill type="solid"/>
              </v:shape>
            </v:group>
            <v:group style="position:absolute;left:5334;top:644;width:10;height:20" coordorigin="5334,644" coordsize="10,20">
              <v:shape style="position:absolute;left:5334;top:644;width:10;height:20" coordorigin="5334,644" coordsize="10,20" path="m5334,663l5344,663,5344,644,5334,644,5334,663xe" filled="true" fillcolor="#000000" stroked="false">
                <v:path arrowok="t"/>
                <v:fill type="solid"/>
              </v:shape>
            </v:group>
            <v:group style="position:absolute;left:5334;top:663;width:10;height:20" coordorigin="5334,663" coordsize="10,20">
              <v:shape style="position:absolute;left:5334;top:663;width:10;height:20" coordorigin="5334,663" coordsize="10,20" path="m5334,682l5344,682,5344,663,5334,663,5334,682xe" filled="true" fillcolor="#000000" stroked="false">
                <v:path arrowok="t"/>
                <v:fill type="solid"/>
              </v:shape>
            </v:group>
            <v:group style="position:absolute;left:5334;top:682;width:10;height:20" coordorigin="5334,682" coordsize="10,20">
              <v:shape style="position:absolute;left:5334;top:682;width:10;height:20" coordorigin="5334,682" coordsize="10,20" path="m5334,701l5344,701,5344,682,5334,682,5334,701xe" filled="true" fillcolor="#000000" stroked="false">
                <v:path arrowok="t"/>
                <v:fill type="solid"/>
              </v:shape>
            </v:group>
            <v:group style="position:absolute;left:5334;top:701;width:10;height:20" coordorigin="5334,701" coordsize="10,20">
              <v:shape style="position:absolute;left:5334;top:701;width:10;height:20" coordorigin="5334,701" coordsize="10,20" path="m5334,720l5344,720,5344,701,5334,701,5334,720xe" filled="true" fillcolor="#000000" stroked="false">
                <v:path arrowok="t"/>
                <v:fill type="solid"/>
              </v:shape>
            </v:group>
            <v:group style="position:absolute;left:5334;top:720;width:10;height:20" coordorigin="5334,720" coordsize="10,20">
              <v:shape style="position:absolute;left:5334;top:720;width:10;height:20" coordorigin="5334,720" coordsize="10,20" path="m5334,740l5344,740,5344,720,5334,720,5334,740xe" filled="true" fillcolor="#000000" stroked="false">
                <v:path arrowok="t"/>
                <v:fill type="solid"/>
              </v:shape>
            </v:group>
            <v:group style="position:absolute;left:5334;top:740;width:10;height:20" coordorigin="5334,740" coordsize="10,20">
              <v:shape style="position:absolute;left:5334;top:740;width:10;height:20" coordorigin="5334,740" coordsize="10,20" path="m5334,759l5344,759,5344,740,5334,740,5334,759xe" filled="true" fillcolor="#000000" stroked="false">
                <v:path arrowok="t"/>
                <v:fill type="solid"/>
              </v:shape>
            </v:group>
            <v:group style="position:absolute;left:5334;top:762;width:10;height:2" coordorigin="5334,762" coordsize="10,2">
              <v:shape style="position:absolute;left:5334;top:762;width:10;height:2" coordorigin="5334,762" coordsize="10,0" path="m5334,762l5344,762e" filled="false" stroked="true" strokeweight=".35999pt" strokecolor="#000000">
                <v:path arrowok="t"/>
              </v:shape>
            </v:group>
            <v:group style="position:absolute;left:5334;top:771;width:10;height:2" coordorigin="5334,771" coordsize="10,2">
              <v:shape style="position:absolute;left:5334;top:771;width:10;height:2" coordorigin="5334,771" coordsize="10,0" path="m5334,771l5344,771e" filled="false" stroked="true" strokeweight=".47998pt" strokecolor="#000000">
                <v:path arrowok="t"/>
              </v:shape>
              <v:shape style="position:absolute;left:3116;top:766;width:4496;height:10" type="#_x0000_t75" stroked="false">
                <v:imagedata r:id="rId500" o:title=""/>
              </v:shape>
            </v:group>
            <v:group style="position:absolute;left:7612;top:394;width:10;height:20" coordorigin="7612,394" coordsize="10,20">
              <v:shape style="position:absolute;left:7612;top:394;width:10;height:20" coordorigin="7612,394" coordsize="10,20" path="m7612,413l7621,413,7621,394,7612,394,7612,413xe" filled="true" fillcolor="#000000" stroked="false">
                <v:path arrowok="t"/>
                <v:fill type="solid"/>
              </v:shape>
            </v:group>
            <v:group style="position:absolute;left:7612;top:413;width:10;height:20" coordorigin="7612,413" coordsize="10,20">
              <v:shape style="position:absolute;left:7612;top:413;width:10;height:20" coordorigin="7612,413" coordsize="10,20" path="m7612,432l7621,432,7621,413,7612,413,7612,432xe" filled="true" fillcolor="#000000" stroked="false">
                <v:path arrowok="t"/>
                <v:fill type="solid"/>
              </v:shape>
            </v:group>
            <v:group style="position:absolute;left:7612;top:432;width:10;height:20" coordorigin="7612,432" coordsize="10,20">
              <v:shape style="position:absolute;left:7612;top:432;width:10;height:20" coordorigin="7612,432" coordsize="10,20" path="m7612,452l7621,452,7621,432,7612,432,7612,452xe" filled="true" fillcolor="#000000" stroked="false">
                <v:path arrowok="t"/>
                <v:fill type="solid"/>
              </v:shape>
            </v:group>
            <v:group style="position:absolute;left:7612;top:452;width:10;height:20" coordorigin="7612,452" coordsize="10,20">
              <v:shape style="position:absolute;left:7612;top:452;width:10;height:20" coordorigin="7612,452" coordsize="10,20" path="m7612,471l7621,471,7621,452,7612,452,7612,471xe" filled="true" fillcolor="#000000" stroked="false">
                <v:path arrowok="t"/>
                <v:fill type="solid"/>
              </v:shape>
            </v:group>
            <v:group style="position:absolute;left:7612;top:471;width:10;height:20" coordorigin="7612,471" coordsize="10,20">
              <v:shape style="position:absolute;left:7612;top:471;width:10;height:20" coordorigin="7612,471" coordsize="10,20" path="m7612,490l7621,490,7621,471,7612,471,7612,490xe" filled="true" fillcolor="#000000" stroked="false">
                <v:path arrowok="t"/>
                <v:fill type="solid"/>
              </v:shape>
            </v:group>
            <v:group style="position:absolute;left:7612;top:490;width:10;height:20" coordorigin="7612,490" coordsize="10,20">
              <v:shape style="position:absolute;left:7612;top:490;width:10;height:20" coordorigin="7612,490" coordsize="10,20" path="m7612,509l7621,509,7621,490,7612,490,7612,509xe" filled="true" fillcolor="#000000" stroked="false">
                <v:path arrowok="t"/>
                <v:fill type="solid"/>
              </v:shape>
            </v:group>
            <v:group style="position:absolute;left:7612;top:509;width:10;height:20" coordorigin="7612,509" coordsize="10,20">
              <v:shape style="position:absolute;left:7612;top:509;width:10;height:20" coordorigin="7612,509" coordsize="10,20" path="m7612,528l7621,528,7621,509,7612,509,7612,528xe" filled="true" fillcolor="#000000" stroked="false">
                <v:path arrowok="t"/>
                <v:fill type="solid"/>
              </v:shape>
            </v:group>
            <v:group style="position:absolute;left:7612;top:528;width:10;height:20" coordorigin="7612,528" coordsize="10,20">
              <v:shape style="position:absolute;left:7612;top:528;width:10;height:20" coordorigin="7612,528" coordsize="10,20" path="m7612,548l7621,548,7621,528,7612,528,7612,548xe" filled="true" fillcolor="#000000" stroked="false">
                <v:path arrowok="t"/>
                <v:fill type="solid"/>
              </v:shape>
            </v:group>
            <v:group style="position:absolute;left:7612;top:548;width:10;height:20" coordorigin="7612,548" coordsize="10,20">
              <v:shape style="position:absolute;left:7612;top:548;width:10;height:20" coordorigin="7612,548" coordsize="10,20" path="m7612,567l7621,567,7621,548,7612,548,7612,567xe" filled="true" fillcolor="#000000" stroked="false">
                <v:path arrowok="t"/>
                <v:fill type="solid"/>
              </v:shape>
            </v:group>
            <v:group style="position:absolute;left:7612;top:567;width:10;height:20" coordorigin="7612,567" coordsize="10,20">
              <v:shape style="position:absolute;left:7612;top:567;width:10;height:20" coordorigin="7612,567" coordsize="10,20" path="m7612,586l7621,586,7621,567,7612,567,7612,586xe" filled="true" fillcolor="#000000" stroked="false">
                <v:path arrowok="t"/>
                <v:fill type="solid"/>
              </v:shape>
            </v:group>
            <v:group style="position:absolute;left:6640;top:680;width:946;height:2" coordorigin="6640,680" coordsize="946,2">
              <v:shape style="position:absolute;left:6640;top:680;width:946;height:2" coordorigin="6640,680" coordsize="946,0" path="m6640,680l7585,680e" filled="false" stroked="true" strokeweight=".48pt" strokecolor="#000000">
                <v:path arrowok="t"/>
              </v:shape>
            </v:group>
            <v:group style="position:absolute;left:7612;top:586;width:10;height:20" coordorigin="7612,586" coordsize="10,20">
              <v:shape style="position:absolute;left:7612;top:586;width:10;height:20" coordorigin="7612,586" coordsize="10,20" path="m7612,605l7621,605,7621,586,7612,586,7612,605xe" filled="true" fillcolor="#000000" stroked="false">
                <v:path arrowok="t"/>
                <v:fill type="solid"/>
              </v:shape>
            </v:group>
            <v:group style="position:absolute;left:7612;top:605;width:10;height:20" coordorigin="7612,605" coordsize="10,20">
              <v:shape style="position:absolute;left:7612;top:605;width:10;height:20" coordorigin="7612,605" coordsize="10,20" path="m7612,624l7621,624,7621,605,7612,605,7612,624xe" filled="true" fillcolor="#000000" stroked="false">
                <v:path arrowok="t"/>
                <v:fill type="solid"/>
              </v:shape>
            </v:group>
            <v:group style="position:absolute;left:7612;top:644;width:10;height:20" coordorigin="7612,644" coordsize="10,20">
              <v:shape style="position:absolute;left:7612;top:644;width:10;height:20" coordorigin="7612,644" coordsize="10,20" path="m7612,663l7621,663,7621,644,7612,644,7612,663xe" filled="true" fillcolor="#000000" stroked="false">
                <v:path arrowok="t"/>
                <v:fill type="solid"/>
              </v:shape>
            </v:group>
            <v:group style="position:absolute;left:7612;top:663;width:10;height:20" coordorigin="7612,663" coordsize="10,20">
              <v:shape style="position:absolute;left:7612;top:663;width:10;height:20" coordorigin="7612,663" coordsize="10,20" path="m7612,682l7621,682,7621,663,7612,663,7612,682xe" filled="true" fillcolor="#000000" stroked="false">
                <v:path arrowok="t"/>
                <v:fill type="solid"/>
              </v:shape>
            </v:group>
            <v:group style="position:absolute;left:7612;top:682;width:10;height:20" coordorigin="7612,682" coordsize="10,20">
              <v:shape style="position:absolute;left:7612;top:682;width:10;height:20" coordorigin="7612,682" coordsize="10,20" path="m7612,701l7621,701,7621,682,7612,682,7612,701xe" filled="true" fillcolor="#000000" stroked="false">
                <v:path arrowok="t"/>
                <v:fill type="solid"/>
              </v:shape>
            </v:group>
            <v:group style="position:absolute;left:7612;top:701;width:10;height:20" coordorigin="7612,701" coordsize="10,20">
              <v:shape style="position:absolute;left:7612;top:701;width:10;height:20" coordorigin="7612,701" coordsize="10,20" path="m7612,720l7621,720,7621,701,7612,701,7612,720xe" filled="true" fillcolor="#000000" stroked="false">
                <v:path arrowok="t"/>
                <v:fill type="solid"/>
              </v:shape>
            </v:group>
            <v:group style="position:absolute;left:7612;top:720;width:10;height:20" coordorigin="7612,720" coordsize="10,20">
              <v:shape style="position:absolute;left:7612;top:720;width:10;height:20" coordorigin="7612,720" coordsize="10,20" path="m7612,740l7621,740,7621,720,7612,720,7612,740xe" filled="true" fillcolor="#000000" stroked="false">
                <v:path arrowok="t"/>
                <v:fill type="solid"/>
              </v:shape>
            </v:group>
            <v:group style="position:absolute;left:7612;top:740;width:10;height:20" coordorigin="7612,740" coordsize="10,20">
              <v:shape style="position:absolute;left:7612;top:740;width:10;height:20" coordorigin="7612,740" coordsize="10,20" path="m7612,759l7621,759,7621,740,7612,740,7612,759xe" filled="true" fillcolor="#000000" stroked="false">
                <v:path arrowok="t"/>
                <v:fill type="solid"/>
              </v:shape>
            </v:group>
            <v:group style="position:absolute;left:7612;top:762;width:10;height:2" coordorigin="7612,762" coordsize="10,2">
              <v:shape style="position:absolute;left:7612;top:762;width:10;height:2" coordorigin="7612,762" coordsize="10,0" path="m7612,762l7621,762e" filled="false" stroked="true" strokeweight=".35999pt" strokecolor="#000000">
                <v:path arrowok="t"/>
              </v:shape>
            </v:group>
            <v:group style="position:absolute;left:7612;top:771;width:10;height:2" coordorigin="7612,771" coordsize="10,2">
              <v:shape style="position:absolute;left:7612;top:771;width:10;height:2" coordorigin="7612,771" coordsize="10,0" path="m7612,771l7621,771e" filled="false" stroked="true" strokeweight=".47998pt" strokecolor="#000000">
                <v:path arrowok="t"/>
              </v:shape>
            </v:group>
            <v:group style="position:absolute;left:9528;top:394;width:10;height:20" coordorigin="9528,394" coordsize="10,20">
              <v:shape style="position:absolute;left:9528;top:394;width:10;height:20" coordorigin="9528,394" coordsize="10,20" path="m9528,413l9537,413,9537,394,9528,394,9528,413xe" filled="true" fillcolor="#000000" stroked="false">
                <v:path arrowok="t"/>
                <v:fill type="solid"/>
              </v:shape>
            </v:group>
            <v:group style="position:absolute;left:9528;top:413;width:10;height:20" coordorigin="9528,413" coordsize="10,20">
              <v:shape style="position:absolute;left:9528;top:413;width:10;height:20" coordorigin="9528,413" coordsize="10,20" path="m9528,432l9537,432,9537,413,9528,413,9528,432xe" filled="true" fillcolor="#000000" stroked="false">
                <v:path arrowok="t"/>
                <v:fill type="solid"/>
              </v:shape>
            </v:group>
            <v:group style="position:absolute;left:9528;top:432;width:10;height:20" coordorigin="9528,432" coordsize="10,20">
              <v:shape style="position:absolute;left:9528;top:432;width:10;height:20" coordorigin="9528,432" coordsize="10,20" path="m9528,452l9537,452,9537,432,9528,432,9528,452xe" filled="true" fillcolor="#000000" stroked="false">
                <v:path arrowok="t"/>
                <v:fill type="solid"/>
              </v:shape>
            </v:group>
            <v:group style="position:absolute;left:9528;top:452;width:10;height:20" coordorigin="9528,452" coordsize="10,20">
              <v:shape style="position:absolute;left:9528;top:452;width:10;height:20" coordorigin="9528,452" coordsize="10,20" path="m9528,471l9537,471,9537,452,9528,452,9528,471xe" filled="true" fillcolor="#000000" stroked="false">
                <v:path arrowok="t"/>
                <v:fill type="solid"/>
              </v:shape>
            </v:group>
            <v:group style="position:absolute;left:9528;top:471;width:10;height:20" coordorigin="9528,471" coordsize="10,20">
              <v:shape style="position:absolute;left:9528;top:471;width:10;height:20" coordorigin="9528,471" coordsize="10,20" path="m9528,490l9537,490,9537,471,9528,471,9528,490xe" filled="true" fillcolor="#000000" stroked="false">
                <v:path arrowok="t"/>
                <v:fill type="solid"/>
              </v:shape>
            </v:group>
            <v:group style="position:absolute;left:9528;top:490;width:10;height:20" coordorigin="9528,490" coordsize="10,20">
              <v:shape style="position:absolute;left:9528;top:490;width:10;height:20" coordorigin="9528,490" coordsize="10,20" path="m9528,509l9537,509,9537,490,9528,490,9528,509xe" filled="true" fillcolor="#000000" stroked="false">
                <v:path arrowok="t"/>
                <v:fill type="solid"/>
              </v:shape>
            </v:group>
            <v:group style="position:absolute;left:9528;top:509;width:10;height:20" coordorigin="9528,509" coordsize="10,20">
              <v:shape style="position:absolute;left:9528;top:509;width:10;height:20" coordorigin="9528,509" coordsize="10,20" path="m9528,528l9537,528,9537,509,9528,509,9528,528xe" filled="true" fillcolor="#000000" stroked="false">
                <v:path arrowok="t"/>
                <v:fill type="solid"/>
              </v:shape>
            </v:group>
            <v:group style="position:absolute;left:9528;top:528;width:10;height:20" coordorigin="9528,528" coordsize="10,20">
              <v:shape style="position:absolute;left:9528;top:528;width:10;height:20" coordorigin="9528,528" coordsize="10,20" path="m9528,548l9537,548,9537,528,9528,528,9528,548xe" filled="true" fillcolor="#000000" stroked="false">
                <v:path arrowok="t"/>
                <v:fill type="solid"/>
              </v:shape>
            </v:group>
            <v:group style="position:absolute;left:9528;top:548;width:10;height:20" coordorigin="9528,548" coordsize="10,20">
              <v:shape style="position:absolute;left:9528;top:548;width:10;height:20" coordorigin="9528,548" coordsize="10,20" path="m9528,567l9537,567,9537,548,9528,548,9528,567xe" filled="true" fillcolor="#000000" stroked="false">
                <v:path arrowok="t"/>
                <v:fill type="solid"/>
              </v:shape>
            </v:group>
            <v:group style="position:absolute;left:9528;top:567;width:10;height:20" coordorigin="9528,567" coordsize="10,20">
              <v:shape style="position:absolute;left:9528;top:567;width:10;height:20" coordorigin="9528,567" coordsize="10,20" path="m9528,586l9537,586,9537,567,9528,567,9528,586xe" filled="true" fillcolor="#000000" stroked="false">
                <v:path arrowok="t"/>
                <v:fill type="solid"/>
              </v:shape>
            </v:group>
            <v:group style="position:absolute;left:9528;top:586;width:10;height:20" coordorigin="9528,586" coordsize="10,20">
              <v:shape style="position:absolute;left:9528;top:586;width:10;height:20" coordorigin="9528,586" coordsize="10,20" path="m9528,605l9537,605,9537,586,9528,586,9528,605xe" filled="true" fillcolor="#000000" stroked="false">
                <v:path arrowok="t"/>
                <v:fill type="solid"/>
              </v:shape>
            </v:group>
            <v:group style="position:absolute;left:9528;top:605;width:10;height:20" coordorigin="9528,605" coordsize="10,20">
              <v:shape style="position:absolute;left:9528;top:605;width:10;height:20" coordorigin="9528,605" coordsize="10,20" path="m9528,624l9537,624,9537,605,9528,605,9528,624xe" filled="true" fillcolor="#000000" stroked="false">
                <v:path arrowok="t"/>
                <v:fill type="solid"/>
              </v:shape>
            </v:group>
            <v:group style="position:absolute;left:9528;top:624;width:10;height:20" coordorigin="9528,624" coordsize="10,20">
              <v:shape style="position:absolute;left:9528;top:624;width:10;height:20" coordorigin="9528,624" coordsize="10,20" path="m9528,644l9537,644,9537,624,9528,624,9528,644xe" filled="true" fillcolor="#000000" stroked="false">
                <v:path arrowok="t"/>
                <v:fill type="solid"/>
              </v:shape>
            </v:group>
            <v:group style="position:absolute;left:9528;top:644;width:10;height:20" coordorigin="9528,644" coordsize="10,20">
              <v:shape style="position:absolute;left:9528;top:644;width:10;height:20" coordorigin="9528,644" coordsize="10,20" path="m9528,663l9537,663,9537,644,9528,644,9528,663xe" filled="true" fillcolor="#000000" stroked="false">
                <v:path arrowok="t"/>
                <v:fill type="solid"/>
              </v:shape>
            </v:group>
            <v:group style="position:absolute;left:9528;top:663;width:10;height:20" coordorigin="9528,663" coordsize="10,20">
              <v:shape style="position:absolute;left:9528;top:663;width:10;height:20" coordorigin="9528,663" coordsize="10,20" path="m9528,682l9537,682,9537,663,9528,663,9528,682xe" filled="true" fillcolor="#000000" stroked="false">
                <v:path arrowok="t"/>
                <v:fill type="solid"/>
              </v:shape>
            </v:group>
            <v:group style="position:absolute;left:9528;top:682;width:10;height:20" coordorigin="9528,682" coordsize="10,20">
              <v:shape style="position:absolute;left:9528;top:682;width:10;height:20" coordorigin="9528,682" coordsize="10,20" path="m9528,701l9537,701,9537,682,9528,682,9528,701xe" filled="true" fillcolor="#000000" stroked="false">
                <v:path arrowok="t"/>
                <v:fill type="solid"/>
              </v:shape>
            </v:group>
            <v:group style="position:absolute;left:9528;top:701;width:10;height:20" coordorigin="9528,701" coordsize="10,20">
              <v:shape style="position:absolute;left:9528;top:701;width:10;height:20" coordorigin="9528,701" coordsize="10,20" path="m9528,720l9537,720,9537,701,9528,701,9528,720xe" filled="true" fillcolor="#000000" stroked="false">
                <v:path arrowok="t"/>
                <v:fill type="solid"/>
              </v:shape>
            </v:group>
            <v:group style="position:absolute;left:9528;top:720;width:10;height:20" coordorigin="9528,720" coordsize="10,20">
              <v:shape style="position:absolute;left:9528;top:720;width:10;height:20" coordorigin="9528,720" coordsize="10,20" path="m9528,740l9537,740,9537,720,9528,720,9528,740xe" filled="true" fillcolor="#000000" stroked="false">
                <v:path arrowok="t"/>
                <v:fill type="solid"/>
              </v:shape>
            </v:group>
            <v:group style="position:absolute;left:9528;top:740;width:10;height:20" coordorigin="9528,740" coordsize="10,20">
              <v:shape style="position:absolute;left:9528;top:740;width:10;height:20" coordorigin="9528,740" coordsize="10,20" path="m9528,759l9537,759,9537,740,9528,740,9528,759xe" filled="true" fillcolor="#000000" stroked="false">
                <v:path arrowok="t"/>
                <v:fill type="solid"/>
              </v:shape>
            </v:group>
            <v:group style="position:absolute;left:9528;top:762;width:10;height:2" coordorigin="9528,762" coordsize="10,2">
              <v:shape style="position:absolute;left:9528;top:762;width:10;height:2" coordorigin="9528,762" coordsize="10,0" path="m9528,762l9537,762e" filled="false" stroked="true" strokeweight=".35999pt" strokecolor="#000000">
                <v:path arrowok="t"/>
              </v:shape>
              <v:shape style="position:absolute;left:7621;top:766;width:1916;height:10" type="#_x0000_t75" stroked="false">
                <v:imagedata r:id="rId501" o:title=""/>
              </v:shape>
            </v:group>
            <v:group style="position:absolute;left:9528;top:771;width:10;height:2" coordorigin="9528,771" coordsize="10,2">
              <v:shape style="position:absolute;left:9528;top:771;width:10;height:2" coordorigin="9528,771" coordsize="10,0" path="m9528,771l9537,771e" filled="false" stroked="true" strokeweight=".47998pt" strokecolor="#000000">
                <v:path arrowok="t"/>
              </v:shape>
              <v:shape style="position:absolute;left:38;top:105;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思华科技（上海）有限公司</w:t>
                      </w:r>
                    </w:p>
                  </w:txbxContent>
                </v:textbox>
                <w10:wrap type="none"/>
              </v:shape>
              <v:shape style="position:absolute;left:3956;top:10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供应商</w:t>
                      </w:r>
                    </w:p>
                  </w:txbxContent>
                </v:textbox>
                <w10:wrap type="none"/>
              </v:shape>
              <v:shape style="position:absolute;left:6774;top:114;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300,000.00</w:t>
                      </w:r>
                      <w:r>
                        <w:rPr>
                          <w:rFonts w:ascii="Times New Roman"/>
                          <w:sz w:val="18"/>
                        </w:rPr>
                      </w:r>
                    </w:p>
                  </w:txbxContent>
                </v:textbox>
                <w10:wrap type="none"/>
              </v:shape>
              <v:shape style="position:absolute;left:8212;top:1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尚未收货</w:t>
                      </w:r>
                    </w:p>
                  </w:txbxContent>
                </v:textbox>
                <w10:wrap type="none"/>
              </v:shape>
              <v:shape style="position:absolute;left:1200;top:487;width:723;height:180" type="#_x0000_t202" filled="false" stroked="false">
                <v:textbox inset="0,0,0,0">
                  <w:txbxContent>
                    <w:p>
                      <w:pPr>
                        <w:tabs>
                          <w:tab w:pos="54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6640;top:50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single" w:color="000000"/>
                        </w:rPr>
                        <w:t>9,276,004.79</w:t>
                      </w:r>
                      <w:r>
                        <w:rPr>
                          <w:rFonts w:ascii="Times New Roman"/>
                          <w:b/>
                          <w:spacing w:val="-1"/>
                          <w:sz w:val="18"/>
                        </w:rPr>
                      </w:r>
                      <w:r>
                        <w:rPr>
                          <w:rFonts w:ascii="Times New Roman"/>
                          <w:spacing w:val="-1"/>
                          <w:sz w:val="18"/>
                        </w:rPr>
                      </w:r>
                    </w:p>
                  </w:txbxContent>
                </v:textbox>
                <w10:wrap type="none"/>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4"/>
          <w:szCs w:val="24"/>
        </w:rPr>
      </w:pPr>
    </w:p>
    <w:p>
      <w:pPr>
        <w:pStyle w:val="BodyText"/>
        <w:spacing w:line="240" w:lineRule="auto" w:before="36"/>
        <w:ind w:left="431" w:right="14"/>
        <w:jc w:val="left"/>
      </w:pPr>
      <w:r>
        <w:rPr/>
        <w:t>（</w:t>
      </w:r>
      <w:r>
        <w:rPr>
          <w:rFonts w:ascii="Times New Roman" w:hAnsi="Times New Roman" w:cs="Times New Roman" w:eastAsia="Times New Roman" w:hint="default"/>
        </w:rPr>
        <w:t>3</w:t>
      </w:r>
      <w:r>
        <w:rPr/>
        <w:t>）本报告期预付款项中，无持有公司</w:t>
      </w:r>
      <w:r>
        <w:rPr>
          <w:spacing w:val="-57"/>
        </w:rPr>
        <w:t> </w:t>
      </w:r>
      <w:r>
        <w:rPr>
          <w:rFonts w:ascii="Times New Roman" w:hAnsi="Times New Roman" w:cs="Times New Roman" w:eastAsia="Times New Roman" w:hint="default"/>
        </w:rPr>
        <w:t>5%(</w:t>
      </w:r>
      <w:r>
        <w:rPr/>
        <w:t>含</w:t>
      </w:r>
      <w:r>
        <w:rPr>
          <w:spacing w:val="-57"/>
        </w:rPr>
        <w:t> </w:t>
      </w:r>
      <w:r>
        <w:rPr>
          <w:rFonts w:ascii="Times New Roman" w:hAnsi="Times New Roman" w:cs="Times New Roman" w:eastAsia="Times New Roman" w:hint="default"/>
        </w:rPr>
        <w:t>5%)</w:t>
      </w:r>
      <w:r>
        <w:rPr/>
        <w:t>以上表决权股份的股东。</w:t>
      </w:r>
    </w:p>
    <w:p>
      <w:pPr>
        <w:spacing w:line="240" w:lineRule="auto" w:before="0"/>
        <w:rPr>
          <w:rFonts w:ascii="宋体" w:hAnsi="宋体" w:cs="宋体" w:eastAsia="宋体" w:hint="default"/>
          <w:sz w:val="17"/>
          <w:szCs w:val="17"/>
        </w:rPr>
      </w:pPr>
    </w:p>
    <w:p>
      <w:pPr>
        <w:pStyle w:val="BodyText"/>
        <w:spacing w:line="240" w:lineRule="auto"/>
        <w:ind w:left="431" w:right="14"/>
        <w:jc w:val="left"/>
      </w:pPr>
      <w:r>
        <w:rPr>
          <w:spacing w:val="-2"/>
        </w:rPr>
        <w:t>（</w:t>
      </w:r>
      <w:r>
        <w:rPr>
          <w:rFonts w:ascii="Times New Roman" w:hAnsi="Times New Roman" w:cs="Times New Roman" w:eastAsia="Times New Roman" w:hint="default"/>
          <w:spacing w:val="-2"/>
        </w:rPr>
        <w:t>4</w:t>
      </w:r>
      <w:r>
        <w:rPr>
          <w:spacing w:val="-2"/>
        </w:rPr>
        <w:t>）预付款款年末比期初增加</w:t>
      </w:r>
      <w:r>
        <w:rPr>
          <w:spacing w:val="21"/>
        </w:rPr>
        <w:t> </w:t>
      </w:r>
      <w:r>
        <w:rPr>
          <w:rFonts w:ascii="Times New Roman" w:hAnsi="Times New Roman" w:cs="Times New Roman" w:eastAsia="Times New Roman" w:hint="default"/>
          <w:spacing w:val="-2"/>
        </w:rPr>
        <w:t>975.49%</w:t>
      </w:r>
      <w:r>
        <w:rPr>
          <w:spacing w:val="-2"/>
        </w:rPr>
        <w:t>，主要原因是原材料及外购商品增加所致。</w:t>
      </w:r>
    </w:p>
    <w:p>
      <w:pPr>
        <w:spacing w:line="240" w:lineRule="auto" w:before="9"/>
        <w:rPr>
          <w:rFonts w:ascii="宋体" w:hAnsi="宋体" w:cs="宋体" w:eastAsia="宋体" w:hint="default"/>
          <w:sz w:val="20"/>
          <w:szCs w:val="20"/>
        </w:rPr>
      </w:pPr>
    </w:p>
    <w:p>
      <w:pPr>
        <w:pStyle w:val="Heading9"/>
        <w:spacing w:line="240" w:lineRule="auto"/>
        <w:ind w:left="633" w:right="14"/>
        <w:jc w:val="left"/>
        <w:rPr>
          <w:b w:val="0"/>
          <w:bCs w:val="0"/>
        </w:rPr>
      </w:pPr>
      <w:r>
        <w:rPr>
          <w:rFonts w:ascii="Times New Roman" w:hAnsi="Times New Roman" w:cs="Times New Roman" w:eastAsia="Times New Roman" w:hint="default"/>
          <w:spacing w:val="2"/>
        </w:rPr>
        <w:t>7</w:t>
      </w:r>
      <w:r>
        <w:rPr>
          <w:spacing w:val="2"/>
        </w:rPr>
        <w:t>、存货</w:t>
      </w:r>
      <w:r>
        <w:rPr>
          <w:b w:val="0"/>
          <w:bCs w:val="0"/>
          <w:spacing w:val="2"/>
        </w:rPr>
      </w:r>
    </w:p>
    <w:p>
      <w:pPr>
        <w:spacing w:line="240" w:lineRule="auto" w:before="0"/>
        <w:rPr>
          <w:rFonts w:ascii="宋体" w:hAnsi="宋体" w:cs="宋体" w:eastAsia="宋体" w:hint="default"/>
          <w:b/>
          <w:bCs/>
          <w:sz w:val="6"/>
          <w:szCs w:val="6"/>
        </w:rPr>
      </w:pPr>
    </w:p>
    <w:tbl>
      <w:tblPr>
        <w:tblW w:w="0" w:type="auto"/>
        <w:jc w:val="left"/>
        <w:tblInd w:w="157" w:type="dxa"/>
        <w:tblLayout w:type="fixed"/>
        <w:tblCellMar>
          <w:top w:w="0" w:type="dxa"/>
          <w:left w:w="0" w:type="dxa"/>
          <w:bottom w:w="0" w:type="dxa"/>
          <w:right w:w="0" w:type="dxa"/>
        </w:tblCellMar>
        <w:tblLook w:val="01E0"/>
      </w:tblPr>
      <w:tblGrid>
        <w:gridCol w:w="1780"/>
        <w:gridCol w:w="1106"/>
        <w:gridCol w:w="926"/>
        <w:gridCol w:w="1390"/>
        <w:gridCol w:w="1392"/>
        <w:gridCol w:w="926"/>
        <w:gridCol w:w="1340"/>
      </w:tblGrid>
      <w:tr>
        <w:trPr>
          <w:trHeight w:val="418" w:hRule="exact"/>
        </w:trPr>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72"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）存货分类</w:t>
            </w:r>
          </w:p>
        </w:tc>
        <w:tc>
          <w:tcPr>
            <w:tcW w:w="7080" w:type="dxa"/>
            <w:gridSpan w:val="6"/>
            <w:tcBorders>
              <w:top w:val="nil" w:sz="6" w:space="0" w:color="auto"/>
              <w:left w:val="nil" w:sz="6" w:space="0" w:color="auto"/>
              <w:bottom w:val="nil" w:sz="6" w:space="0" w:color="auto"/>
              <w:right w:val="nil" w:sz="6" w:space="0" w:color="auto"/>
            </w:tcBorders>
          </w:tcPr>
          <w:p>
            <w:pPr/>
          </w:p>
        </w:tc>
      </w:tr>
      <w:tr>
        <w:trPr>
          <w:trHeight w:val="321" w:hRule="exact"/>
        </w:trPr>
        <w:tc>
          <w:tcPr>
            <w:tcW w:w="1780" w:type="dxa"/>
            <w:tcBorders>
              <w:top w:val="nil" w:sz="6" w:space="0" w:color="auto"/>
              <w:left w:val="single" w:sz="4" w:space="0" w:color="000000"/>
              <w:bottom w:val="nil" w:sz="6" w:space="0" w:color="auto"/>
              <w:right w:val="nil" w:sz="6" w:space="0" w:color="auto"/>
            </w:tcBorders>
          </w:tcPr>
          <w:p>
            <w:pPr/>
          </w:p>
        </w:tc>
        <w:tc>
          <w:tcPr>
            <w:tcW w:w="1106" w:type="dxa"/>
            <w:tcBorders>
              <w:top w:val="nil" w:sz="6" w:space="0" w:color="auto"/>
              <w:left w:val="nil" w:sz="6" w:space="0" w:color="auto"/>
              <w:bottom w:val="nil" w:sz="6" w:space="0" w:color="auto"/>
              <w:right w:val="nil" w:sz="6" w:space="0" w:color="auto"/>
            </w:tcBorders>
          </w:tcPr>
          <w:p>
            <w:pP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c>
        <w:tc>
          <w:tcPr>
            <w:tcW w:w="1390" w:type="dxa"/>
            <w:tcBorders>
              <w:top w:val="nil" w:sz="6" w:space="0" w:color="auto"/>
              <w:left w:val="nil" w:sz="6" w:space="0" w:color="auto"/>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nil" w:sz="6" w:space="0" w:color="auto"/>
            </w:tcBorders>
          </w:tcPr>
          <w:p>
            <w:pP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c>
          <w:tcPr>
            <w:tcW w:w="1340" w:type="dxa"/>
            <w:tcBorders>
              <w:top w:val="nil" w:sz="6" w:space="0" w:color="auto"/>
              <w:left w:val="nil" w:sz="6" w:space="0" w:color="auto"/>
              <w:bottom w:val="nil" w:sz="6" w:space="0" w:color="auto"/>
              <w:right w:val="single" w:sz="4" w:space="0" w:color="000000"/>
            </w:tcBorders>
          </w:tcPr>
          <w:p>
            <w:pPr/>
          </w:p>
        </w:tc>
      </w:tr>
      <w:tr>
        <w:trPr>
          <w:trHeight w:val="183" w:hRule="exact"/>
        </w:trPr>
        <w:tc>
          <w:tcPr>
            <w:tcW w:w="1780" w:type="dxa"/>
            <w:tcBorders>
              <w:top w:val="nil" w:sz="6" w:space="0" w:color="auto"/>
              <w:left w:val="single" w:sz="4" w:space="0" w:color="000000"/>
              <w:bottom w:val="single" w:sz="4" w:space="0" w:color="000000"/>
              <w:right w:val="nil" w:sz="6" w:space="0" w:color="auto"/>
            </w:tcBorders>
          </w:tcPr>
          <w:p>
            <w:pPr>
              <w:pStyle w:val="TableParagraph"/>
              <w:tabs>
                <w:tab w:pos="948" w:val="left" w:leader="none"/>
              </w:tabs>
              <w:spacing w:line="180" w:lineRule="exact"/>
              <w:ind w:left="406"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106" w:type="dxa"/>
            <w:tcBorders>
              <w:top w:val="nil" w:sz="6" w:space="0" w:color="auto"/>
              <w:left w:val="nil" w:sz="6" w:space="0" w:color="auto"/>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
        </w:tc>
      </w:tr>
      <w:tr>
        <w:trPr>
          <w:trHeight w:val="214" w:hRule="exact"/>
        </w:trPr>
        <w:tc>
          <w:tcPr>
            <w:tcW w:w="1780" w:type="dxa"/>
            <w:tcBorders>
              <w:top w:val="single" w:sz="4" w:space="0" w:color="000000"/>
              <w:left w:val="single" w:sz="4" w:space="0" w:color="000000"/>
              <w:bottom w:val="nil" w:sz="6" w:space="0" w:color="auto"/>
              <w:right w:val="nil" w:sz="6" w:space="0" w:color="auto"/>
            </w:tcBorders>
          </w:tcPr>
          <w:p>
            <w:pPr/>
          </w:p>
        </w:tc>
        <w:tc>
          <w:tcPr>
            <w:tcW w:w="1106" w:type="dxa"/>
            <w:tcBorders>
              <w:top w:val="nil" w:sz="6" w:space="0" w:color="auto"/>
              <w:left w:val="nil" w:sz="6" w:space="0" w:color="auto"/>
              <w:bottom w:val="single" w:sz="4" w:space="0" w:color="000000"/>
              <w:right w:val="single" w:sz="4" w:space="0" w:color="000000"/>
            </w:tcBorders>
          </w:tcPr>
          <w:p>
            <w:pPr>
              <w:pStyle w:val="TableParagraph"/>
              <w:spacing w:line="206" w:lineRule="exact"/>
              <w:ind w:left="7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26"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right="2"/>
              <w:jc w:val="center"/>
              <w:rPr>
                <w:rFonts w:ascii="宋体" w:hAnsi="宋体" w:cs="宋体" w:eastAsia="宋体" w:hint="default"/>
                <w:sz w:val="18"/>
                <w:szCs w:val="18"/>
              </w:rPr>
            </w:pPr>
            <w:r>
              <w:rPr>
                <w:rFonts w:ascii="宋体" w:hAnsi="宋体" w:cs="宋体" w:eastAsia="宋体" w:hint="default"/>
                <w:sz w:val="18"/>
                <w:szCs w:val="18"/>
              </w:rPr>
              <w:t>跌价准备</w:t>
            </w:r>
          </w:p>
        </w:tc>
        <w:tc>
          <w:tcPr>
            <w:tcW w:w="1390"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3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92"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3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26"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right="2"/>
              <w:jc w:val="center"/>
              <w:rPr>
                <w:rFonts w:ascii="宋体" w:hAnsi="宋体" w:cs="宋体" w:eastAsia="宋体" w:hint="default"/>
                <w:sz w:val="18"/>
                <w:szCs w:val="18"/>
              </w:rPr>
            </w:pPr>
            <w:r>
              <w:rPr>
                <w:rFonts w:ascii="宋体" w:hAnsi="宋体" w:cs="宋体" w:eastAsia="宋体" w:hint="default"/>
                <w:sz w:val="18"/>
                <w:szCs w:val="18"/>
              </w:rPr>
              <w:t>跌价准备</w:t>
            </w:r>
          </w:p>
        </w:tc>
        <w:tc>
          <w:tcPr>
            <w:tcW w:w="1340"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302"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92" w:hRule="exact"/>
        </w:trPr>
        <w:tc>
          <w:tcPr>
            <w:tcW w:w="1780" w:type="dxa"/>
            <w:tcBorders>
              <w:top w:val="nil" w:sz="6" w:space="0" w:color="auto"/>
              <w:left w:val="single" w:sz="4" w:space="0" w:color="000000"/>
              <w:bottom w:val="nil" w:sz="6" w:space="0" w:color="auto"/>
              <w:right w:val="nil" w:sz="6" w:space="0" w:color="auto"/>
            </w:tcBorders>
          </w:tcPr>
          <w:p>
            <w:pPr>
              <w:pStyle w:val="TableParagraph"/>
              <w:spacing w:line="240" w:lineRule="auto" w:before="152"/>
              <w:ind w:left="24"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106" w:type="dxa"/>
            <w:tcBorders>
              <w:top w:val="single" w:sz="4"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39" w:right="0"/>
              <w:jc w:val="left"/>
              <w:rPr>
                <w:rFonts w:ascii="Times New Roman" w:hAnsi="Times New Roman" w:cs="Times New Roman" w:eastAsia="Times New Roman" w:hint="default"/>
                <w:sz w:val="18"/>
                <w:szCs w:val="18"/>
              </w:rPr>
            </w:pPr>
            <w:r>
              <w:rPr>
                <w:rFonts w:ascii="Times New Roman"/>
                <w:sz w:val="18"/>
              </w:rPr>
              <w:t>16,953,990.70</w:t>
            </w:r>
          </w:p>
        </w:tc>
        <w:tc>
          <w:tcPr>
            <w:tcW w:w="926" w:type="dxa"/>
            <w:tcBorders>
              <w:top w:val="single" w:sz="4" w:space="0" w:color="000000"/>
              <w:left w:val="single" w:sz="4" w:space="0" w:color="000000"/>
              <w:bottom w:val="nil" w:sz="6" w:space="0" w:color="auto"/>
              <w:right w:val="single" w:sz="4" w:space="0" w:color="000000"/>
            </w:tcBorders>
          </w:tcPr>
          <w:p>
            <w:pPr/>
          </w:p>
        </w:tc>
        <w:tc>
          <w:tcPr>
            <w:tcW w:w="13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16,953,990.70</w:t>
            </w:r>
          </w:p>
        </w:tc>
        <w:tc>
          <w:tcPr>
            <w:tcW w:w="13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13,925,306.55</w:t>
            </w:r>
          </w:p>
        </w:tc>
        <w:tc>
          <w:tcPr>
            <w:tcW w:w="926"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13,925,306.55</w:t>
            </w:r>
          </w:p>
        </w:tc>
      </w:tr>
      <w:tr>
        <w:trPr>
          <w:trHeight w:val="379" w:hRule="exact"/>
        </w:trPr>
        <w:tc>
          <w:tcPr>
            <w:tcW w:w="1780"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24"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106" w:type="dxa"/>
            <w:tcBorders>
              <w:top w:val="nil" w:sz="6" w:space="0" w:color="auto"/>
              <w:left w:val="nil" w:sz="6" w:space="0" w:color="auto"/>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pacing w:val="-1"/>
                <w:sz w:val="18"/>
              </w:rPr>
              <w:t>9,441,421.14</w:t>
            </w:r>
          </w:p>
        </w:tc>
        <w:tc>
          <w:tcPr>
            <w:tcW w:w="92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pacing w:val="-1"/>
                <w:sz w:val="18"/>
              </w:rPr>
              <w:t>9,441,421.14</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pacing w:val="-1"/>
                <w:sz w:val="18"/>
              </w:rPr>
              <w:t>3,878,277.68</w:t>
            </w:r>
          </w:p>
        </w:tc>
        <w:tc>
          <w:tcPr>
            <w:tcW w:w="926"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pacing w:val="-1"/>
                <w:sz w:val="18"/>
              </w:rPr>
              <w:t>3,878,277.68</w:t>
            </w:r>
          </w:p>
        </w:tc>
      </w:tr>
      <w:tr>
        <w:trPr>
          <w:trHeight w:val="378" w:hRule="exact"/>
        </w:trPr>
        <w:tc>
          <w:tcPr>
            <w:tcW w:w="1780"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24" w:right="0"/>
              <w:jc w:val="left"/>
              <w:rPr>
                <w:rFonts w:ascii="宋体" w:hAnsi="宋体" w:cs="宋体" w:eastAsia="宋体" w:hint="default"/>
                <w:sz w:val="18"/>
                <w:szCs w:val="18"/>
              </w:rPr>
            </w:pPr>
            <w:r>
              <w:rPr>
                <w:rFonts w:ascii="宋体" w:hAnsi="宋体" w:cs="宋体" w:eastAsia="宋体" w:hint="default"/>
                <w:sz w:val="18"/>
                <w:szCs w:val="18"/>
              </w:rPr>
              <w:t>产成品</w:t>
            </w:r>
          </w:p>
        </w:tc>
        <w:tc>
          <w:tcPr>
            <w:tcW w:w="1106" w:type="dxa"/>
            <w:tcBorders>
              <w:top w:val="nil" w:sz="6" w:space="0" w:color="auto"/>
              <w:left w:val="nil" w:sz="6" w:space="0" w:color="auto"/>
              <w:bottom w:val="nil" w:sz="6" w:space="0" w:color="auto"/>
              <w:right w:val="single" w:sz="4" w:space="0" w:color="000000"/>
            </w:tcBorders>
          </w:tcPr>
          <w:p>
            <w:pPr>
              <w:pStyle w:val="TableParagraph"/>
              <w:spacing w:line="240" w:lineRule="auto" w:before="81"/>
              <w:ind w:left="39" w:right="0"/>
              <w:jc w:val="left"/>
              <w:rPr>
                <w:rFonts w:ascii="Times New Roman" w:hAnsi="Times New Roman" w:cs="Times New Roman" w:eastAsia="Times New Roman" w:hint="default"/>
                <w:sz w:val="18"/>
                <w:szCs w:val="18"/>
              </w:rPr>
            </w:pPr>
            <w:r>
              <w:rPr>
                <w:rFonts w:ascii="Times New Roman"/>
                <w:sz w:val="18"/>
              </w:rPr>
              <w:t>26,336,006.72</w:t>
            </w:r>
          </w:p>
        </w:tc>
        <w:tc>
          <w:tcPr>
            <w:tcW w:w="92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pacing w:val="-1"/>
                <w:sz w:val="18"/>
              </w:rPr>
              <w:t>26,336,006.72</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pacing w:val="-1"/>
                <w:sz w:val="18"/>
              </w:rPr>
              <w:t>10,361,413.49</w:t>
            </w:r>
          </w:p>
        </w:tc>
        <w:tc>
          <w:tcPr>
            <w:tcW w:w="926"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5"/>
              <w:jc w:val="right"/>
              <w:rPr>
                <w:rFonts w:ascii="Times New Roman" w:hAnsi="Times New Roman" w:cs="Times New Roman" w:eastAsia="Times New Roman" w:hint="default"/>
                <w:sz w:val="18"/>
                <w:szCs w:val="18"/>
              </w:rPr>
            </w:pPr>
            <w:r>
              <w:rPr>
                <w:rFonts w:ascii="Times New Roman"/>
                <w:spacing w:val="-1"/>
                <w:sz w:val="18"/>
              </w:rPr>
              <w:t>10,361,413.49</w:t>
            </w:r>
          </w:p>
        </w:tc>
      </w:tr>
      <w:tr>
        <w:trPr>
          <w:trHeight w:val="378" w:hRule="exact"/>
        </w:trPr>
        <w:tc>
          <w:tcPr>
            <w:tcW w:w="1780"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left="24" w:right="0"/>
              <w:jc w:val="left"/>
              <w:rPr>
                <w:rFonts w:ascii="宋体" w:hAnsi="宋体" w:cs="宋体" w:eastAsia="宋体" w:hint="default"/>
                <w:sz w:val="18"/>
                <w:szCs w:val="18"/>
              </w:rPr>
            </w:pPr>
            <w:r>
              <w:rPr>
                <w:rFonts w:ascii="宋体" w:hAnsi="宋体" w:cs="宋体" w:eastAsia="宋体" w:hint="default"/>
                <w:sz w:val="18"/>
                <w:szCs w:val="18"/>
              </w:rPr>
              <w:t>半成品</w:t>
            </w:r>
          </w:p>
        </w:tc>
        <w:tc>
          <w:tcPr>
            <w:tcW w:w="1106" w:type="dxa"/>
            <w:tcBorders>
              <w:top w:val="nil" w:sz="6" w:space="0" w:color="auto"/>
              <w:left w:val="nil" w:sz="6" w:space="0" w:color="auto"/>
              <w:bottom w:val="nil" w:sz="6" w:space="0" w:color="auto"/>
              <w:right w:val="single" w:sz="4" w:space="0" w:color="000000"/>
            </w:tcBorders>
          </w:tcPr>
          <w:p>
            <w:pPr>
              <w:pStyle w:val="TableParagraph"/>
              <w:spacing w:line="240" w:lineRule="auto" w:before="80"/>
              <w:ind w:right="24"/>
              <w:jc w:val="right"/>
              <w:rPr>
                <w:rFonts w:ascii="Times New Roman" w:hAnsi="Times New Roman" w:cs="Times New Roman" w:eastAsia="Times New Roman" w:hint="default"/>
                <w:sz w:val="18"/>
                <w:szCs w:val="18"/>
              </w:rPr>
            </w:pPr>
            <w:r>
              <w:rPr>
                <w:rFonts w:ascii="Times New Roman"/>
                <w:spacing w:val="-1"/>
                <w:sz w:val="18"/>
              </w:rPr>
              <w:t>371,410.10</w:t>
            </w:r>
          </w:p>
        </w:tc>
        <w:tc>
          <w:tcPr>
            <w:tcW w:w="92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24"/>
              <w:jc w:val="right"/>
              <w:rPr>
                <w:rFonts w:ascii="Times New Roman" w:hAnsi="Times New Roman" w:cs="Times New Roman" w:eastAsia="Times New Roman" w:hint="default"/>
                <w:sz w:val="18"/>
                <w:szCs w:val="18"/>
              </w:rPr>
            </w:pPr>
            <w:r>
              <w:rPr>
                <w:rFonts w:ascii="Times New Roman"/>
                <w:spacing w:val="-1"/>
                <w:sz w:val="18"/>
              </w:rPr>
              <w:t>371,410.10</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23"/>
              <w:jc w:val="right"/>
              <w:rPr>
                <w:rFonts w:ascii="Times New Roman" w:hAnsi="Times New Roman" w:cs="Times New Roman" w:eastAsia="Times New Roman" w:hint="default"/>
                <w:sz w:val="18"/>
                <w:szCs w:val="18"/>
              </w:rPr>
            </w:pPr>
            <w:r>
              <w:rPr>
                <w:rFonts w:ascii="Times New Roman"/>
                <w:spacing w:val="-1"/>
                <w:sz w:val="18"/>
              </w:rPr>
              <w:t>346,881.03</w:t>
            </w:r>
          </w:p>
        </w:tc>
        <w:tc>
          <w:tcPr>
            <w:tcW w:w="926"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24"/>
              <w:jc w:val="right"/>
              <w:rPr>
                <w:rFonts w:ascii="Times New Roman" w:hAnsi="Times New Roman" w:cs="Times New Roman" w:eastAsia="Times New Roman" w:hint="default"/>
                <w:sz w:val="18"/>
                <w:szCs w:val="18"/>
              </w:rPr>
            </w:pPr>
            <w:r>
              <w:rPr>
                <w:rFonts w:ascii="Times New Roman"/>
                <w:spacing w:val="-1"/>
                <w:sz w:val="18"/>
              </w:rPr>
              <w:t>346,881.03</w:t>
            </w:r>
          </w:p>
        </w:tc>
      </w:tr>
      <w:tr>
        <w:trPr>
          <w:trHeight w:val="379" w:hRule="exact"/>
        </w:trPr>
        <w:tc>
          <w:tcPr>
            <w:tcW w:w="1780"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24"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106" w:type="dxa"/>
            <w:tcBorders>
              <w:top w:val="nil" w:sz="6" w:space="0" w:color="auto"/>
              <w:left w:val="nil" w:sz="6" w:space="0" w:color="auto"/>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pacing w:val="-1"/>
                <w:sz w:val="18"/>
              </w:rPr>
              <w:t>8,697,677.81</w:t>
            </w:r>
          </w:p>
        </w:tc>
        <w:tc>
          <w:tcPr>
            <w:tcW w:w="92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pacing w:val="-1"/>
                <w:sz w:val="18"/>
              </w:rPr>
              <w:t>8,697,677.81</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pacing w:val="-1"/>
                <w:sz w:val="18"/>
              </w:rPr>
              <w:t>7,949,786.49</w:t>
            </w:r>
          </w:p>
        </w:tc>
        <w:tc>
          <w:tcPr>
            <w:tcW w:w="926"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pacing w:val="-1"/>
                <w:sz w:val="18"/>
              </w:rPr>
              <w:t>7,949,786.49</w:t>
            </w:r>
          </w:p>
        </w:tc>
      </w:tr>
      <w:tr>
        <w:trPr>
          <w:trHeight w:val="379" w:hRule="exact"/>
        </w:trPr>
        <w:tc>
          <w:tcPr>
            <w:tcW w:w="1780"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24" w:right="0"/>
              <w:jc w:val="left"/>
              <w:rPr>
                <w:rFonts w:ascii="宋体" w:hAnsi="宋体" w:cs="宋体" w:eastAsia="宋体" w:hint="default"/>
                <w:sz w:val="18"/>
                <w:szCs w:val="18"/>
              </w:rPr>
            </w:pPr>
            <w:r>
              <w:rPr>
                <w:rFonts w:ascii="宋体" w:hAnsi="宋体" w:cs="宋体" w:eastAsia="宋体" w:hint="default"/>
                <w:sz w:val="18"/>
                <w:szCs w:val="18"/>
              </w:rPr>
              <w:t>材料采购</w:t>
            </w:r>
          </w:p>
        </w:tc>
        <w:tc>
          <w:tcPr>
            <w:tcW w:w="1106" w:type="dxa"/>
            <w:tcBorders>
              <w:top w:val="nil" w:sz="6" w:space="0" w:color="auto"/>
              <w:left w:val="nil" w:sz="6" w:space="0" w:color="auto"/>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105,447.73</w:t>
            </w:r>
            <w:r>
              <w:rPr>
                <w:rFonts w:ascii="Times New Roman"/>
                <w:spacing w:val="-1"/>
                <w:sz w:val="18"/>
              </w:rPr>
            </w:r>
          </w:p>
        </w:tc>
        <w:tc>
          <w:tcPr>
            <w:tcW w:w="926"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105,447.73</w:t>
            </w:r>
            <w:r>
              <w:rPr>
                <w:rFonts w:ascii="Times New Roman"/>
                <w:spacing w:val="-1"/>
                <w:sz w:val="18"/>
              </w:rPr>
            </w:r>
          </w:p>
        </w:tc>
      </w:tr>
      <w:tr>
        <w:trPr>
          <w:trHeight w:val="377" w:hRule="exact"/>
        </w:trPr>
        <w:tc>
          <w:tcPr>
            <w:tcW w:w="1780" w:type="dxa"/>
            <w:tcBorders>
              <w:top w:val="nil" w:sz="6" w:space="0" w:color="auto"/>
              <w:left w:val="single" w:sz="4" w:space="0" w:color="000000"/>
              <w:bottom w:val="single" w:sz="4" w:space="0" w:color="000000"/>
              <w:right w:val="nil" w:sz="6" w:space="0" w:color="auto"/>
            </w:tcBorders>
          </w:tcPr>
          <w:p>
            <w:pPr>
              <w:pStyle w:val="TableParagraph"/>
              <w:tabs>
                <w:tab w:pos="948" w:val="left" w:leader="none"/>
              </w:tabs>
              <w:spacing w:line="240" w:lineRule="auto" w:before="39"/>
              <w:ind w:left="406"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106" w:type="dxa"/>
            <w:tcBorders>
              <w:top w:val="nil" w:sz="6" w:space="0" w:color="auto"/>
              <w:left w:val="nil" w:sz="6" w:space="0" w:color="auto"/>
              <w:bottom w:val="nil" w:sz="6" w:space="0" w:color="auto"/>
              <w:right w:val="single" w:sz="4" w:space="0" w:color="000000"/>
            </w:tcBorders>
          </w:tcPr>
          <w:p>
            <w:pPr>
              <w:pStyle w:val="TableParagraph"/>
              <w:spacing w:line="240" w:lineRule="auto" w:before="81"/>
              <w:ind w:left="39"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double" w:color="000000"/>
              </w:rPr>
              <w:t>61,800,506.47</w:t>
            </w:r>
            <w:r>
              <w:rPr>
                <w:rFonts w:ascii="Times New Roman"/>
                <w:sz w:val="18"/>
              </w:rPr>
            </w:r>
          </w:p>
        </w:tc>
        <w:tc>
          <w:tcPr>
            <w:tcW w:w="92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61,800,506.47</w:t>
            </w:r>
            <w:r>
              <w:rPr>
                <w:rFonts w:ascii="Times New Roman"/>
                <w:spacing w:val="-1"/>
                <w:sz w:val="18"/>
              </w:rPr>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36,567,112.97</w:t>
            </w:r>
            <w:r>
              <w:rPr>
                <w:rFonts w:ascii="Times New Roman"/>
                <w:spacing w:val="-1"/>
                <w:sz w:val="18"/>
              </w:rPr>
            </w:r>
          </w:p>
        </w:tc>
        <w:tc>
          <w:tcPr>
            <w:tcW w:w="926"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36,567,112.97</w:t>
            </w:r>
            <w:r>
              <w:rPr>
                <w:rFonts w:ascii="Times New Roman"/>
                <w:spacing w:val="-1"/>
                <w:sz w:val="18"/>
              </w:rPr>
            </w:r>
          </w:p>
        </w:tc>
      </w:tr>
    </w:tbl>
    <w:p>
      <w:pPr>
        <w:pStyle w:val="BodyText"/>
        <w:spacing w:line="240" w:lineRule="auto" w:before="28"/>
        <w:ind w:left="534" w:right="14"/>
        <w:jc w:val="left"/>
      </w:pPr>
      <w:r>
        <w:rPr/>
        <w:pict>
          <v:group style="position:absolute;margin-left:50.63998pt;margin-top:-175.006302pt;width:444.25pt;height:174.75pt;mso-position-horizontal-relative:page;mso-position-vertical-relative:paragraph;z-index:-1433776" coordorigin="1013,-3500" coordsize="8885,3495">
            <v:shape style="position:absolute;left:1018;top:-3500;width:10;height:10" type="#_x0000_t75" stroked="false">
              <v:imagedata r:id="rId502" o:title=""/>
            </v:shape>
            <v:shape style="position:absolute;left:1013;top:-3500;width:1551;height:10" type="#_x0000_t75" stroked="false">
              <v:imagedata r:id="rId503" o:title=""/>
            </v:shape>
            <v:shape style="position:absolute;left:2559;top:-3500;width:7329;height:10" type="#_x0000_t75" stroked="false">
              <v:imagedata r:id="rId504" o:title=""/>
            </v:shape>
            <v:group style="position:absolute;left:2564;top:-3491;width:10;height:20" coordorigin="2564,-3491" coordsize="10,20">
              <v:shape style="position:absolute;left:2564;top:-3491;width:10;height:20" coordorigin="2564,-3491" coordsize="10,20" path="m2564,-3471l2573,-3471,2573,-3491,2564,-3491,2564,-3471xe" filled="true" fillcolor="#000000" stroked="false">
                <v:path arrowok="t"/>
                <v:fill type="solid"/>
              </v:shape>
            </v:group>
            <v:group style="position:absolute;left:2564;top:-3471;width:10;height:20" coordorigin="2564,-3471" coordsize="10,20">
              <v:shape style="position:absolute;left:2564;top:-3471;width:10;height:20" coordorigin="2564,-3471" coordsize="10,20" path="m2564,-3452l2573,-3452,2573,-3471,2564,-3471,2564,-3452xe" filled="true" fillcolor="#000000" stroked="false">
                <v:path arrowok="t"/>
                <v:fill type="solid"/>
              </v:shape>
            </v:group>
            <v:group style="position:absolute;left:2564;top:-3452;width:10;height:20" coordorigin="2564,-3452" coordsize="10,20">
              <v:shape style="position:absolute;left:2564;top:-3452;width:10;height:20" coordorigin="2564,-3452" coordsize="10,20" path="m2564,-3433l2573,-3433,2573,-3452,2564,-3452,2564,-3433xe" filled="true" fillcolor="#000000" stroked="false">
                <v:path arrowok="t"/>
                <v:fill type="solid"/>
              </v:shape>
            </v:group>
            <v:group style="position:absolute;left:2564;top:-3433;width:10;height:20" coordorigin="2564,-3433" coordsize="10,20">
              <v:shape style="position:absolute;left:2564;top:-3433;width:10;height:20" coordorigin="2564,-3433" coordsize="10,20" path="m2564,-3414l2573,-3414,2573,-3433,2564,-3433,2564,-3414xe" filled="true" fillcolor="#000000" stroked="false">
                <v:path arrowok="t"/>
                <v:fill type="solid"/>
              </v:shape>
            </v:group>
            <v:group style="position:absolute;left:2564;top:-3414;width:10;height:20" coordorigin="2564,-3414" coordsize="10,20">
              <v:shape style="position:absolute;left:2564;top:-3414;width:10;height:20" coordorigin="2564,-3414" coordsize="10,20" path="m2564,-3395l2573,-3395,2573,-3414,2564,-3414,2564,-3395xe" filled="true" fillcolor="#000000" stroked="false">
                <v:path arrowok="t"/>
                <v:fill type="solid"/>
              </v:shape>
            </v:group>
            <v:group style="position:absolute;left:2564;top:-3395;width:10;height:20" coordorigin="2564,-3395" coordsize="10,20">
              <v:shape style="position:absolute;left:2564;top:-3395;width:10;height:20" coordorigin="2564,-3395" coordsize="10,20" path="m2564,-3375l2573,-3375,2573,-3395,2564,-3395,2564,-3375xe" filled="true" fillcolor="#000000" stroked="false">
                <v:path arrowok="t"/>
                <v:fill type="solid"/>
              </v:shape>
            </v:group>
            <v:group style="position:absolute;left:2564;top:-3375;width:10;height:20" coordorigin="2564,-3375" coordsize="10,20">
              <v:shape style="position:absolute;left:2564;top:-3375;width:10;height:20" coordorigin="2564,-3375" coordsize="10,20" path="m2564,-3356l2573,-3356,2573,-3375,2564,-3375,2564,-3356xe" filled="true" fillcolor="#000000" stroked="false">
                <v:path arrowok="t"/>
                <v:fill type="solid"/>
              </v:shape>
            </v:group>
            <v:group style="position:absolute;left:2564;top:-3356;width:10;height:20" coordorigin="2564,-3356" coordsize="10,20">
              <v:shape style="position:absolute;left:2564;top:-3356;width:10;height:20" coordorigin="2564,-3356" coordsize="10,20" path="m2564,-3337l2573,-3337,2573,-3356,2564,-3356,2564,-3337xe" filled="true" fillcolor="#000000" stroked="false">
                <v:path arrowok="t"/>
                <v:fill type="solid"/>
              </v:shape>
            </v:group>
            <v:group style="position:absolute;left:2564;top:-3337;width:10;height:20" coordorigin="2564,-3337" coordsize="10,20">
              <v:shape style="position:absolute;left:2564;top:-3337;width:10;height:20" coordorigin="2564,-3337" coordsize="10,20" path="m2564,-3318l2573,-3318,2573,-3337,2564,-3337,2564,-3318xe" filled="true" fillcolor="#000000" stroked="false">
                <v:path arrowok="t"/>
                <v:fill type="solid"/>
              </v:shape>
            </v:group>
            <v:group style="position:absolute;left:2564;top:-3318;width:10;height:20" coordorigin="2564,-3318" coordsize="10,20">
              <v:shape style="position:absolute;left:2564;top:-3318;width:10;height:20" coordorigin="2564,-3318" coordsize="10,20" path="m2564,-3299l2573,-3299,2573,-3318,2564,-3318,2564,-3299xe" filled="true" fillcolor="#000000" stroked="false">
                <v:path arrowok="t"/>
                <v:fill type="solid"/>
              </v:shape>
            </v:group>
            <v:group style="position:absolute;left:2564;top:-3299;width:10;height:20" coordorigin="2564,-3299" coordsize="10,20">
              <v:shape style="position:absolute;left:2564;top:-3299;width:10;height:20" coordorigin="2564,-3299" coordsize="10,20" path="m2564,-3279l2573,-3279,2573,-3299,2564,-3299,2564,-3279xe" filled="true" fillcolor="#000000" stroked="false">
                <v:path arrowok="t"/>
                <v:fill type="solid"/>
              </v:shape>
            </v:group>
            <v:group style="position:absolute;left:2564;top:-3279;width:10;height:20" coordorigin="2564,-3279" coordsize="10,20">
              <v:shape style="position:absolute;left:2564;top:-3279;width:10;height:20" coordorigin="2564,-3279" coordsize="10,20" path="m2564,-3260l2573,-3260,2573,-3279,2564,-3279,2564,-3260xe" filled="true" fillcolor="#000000" stroked="false">
                <v:path arrowok="t"/>
                <v:fill type="solid"/>
              </v:shape>
            </v:group>
            <v:group style="position:absolute;left:2564;top:-3260;width:10;height:20" coordorigin="2564,-3260" coordsize="10,20">
              <v:shape style="position:absolute;left:2564;top:-3260;width:10;height:20" coordorigin="2564,-3260" coordsize="10,20" path="m2564,-3241l2573,-3241,2573,-3260,2564,-3260,2564,-3241xe" filled="true" fillcolor="#000000" stroked="false">
                <v:path arrowok="t"/>
                <v:fill type="solid"/>
              </v:shape>
            </v:group>
            <v:group style="position:absolute;left:2564;top:-3241;width:10;height:20" coordorigin="2564,-3241" coordsize="10,20">
              <v:shape style="position:absolute;left:2564;top:-3241;width:10;height:20" coordorigin="2564,-3241" coordsize="10,20" path="m2564,-3222l2573,-3222,2573,-3241,2564,-3241,2564,-3222xe" filled="true" fillcolor="#000000" stroked="false">
                <v:path arrowok="t"/>
                <v:fill type="solid"/>
              </v:shape>
            </v:group>
            <v:group style="position:absolute;left:2564;top:-3222;width:10;height:20" coordorigin="2564,-3222" coordsize="10,20">
              <v:shape style="position:absolute;left:2564;top:-3222;width:10;height:20" coordorigin="2564,-3222" coordsize="10,20" path="m2564,-3203l2573,-3203,2573,-3222,2564,-3222,2564,-3203xe" filled="true" fillcolor="#000000" stroked="false">
                <v:path arrowok="t"/>
                <v:fill type="solid"/>
              </v:shape>
            </v:group>
            <v:group style="position:absolute;left:2564;top:-3203;width:10;height:20" coordorigin="2564,-3203" coordsize="10,20">
              <v:shape style="position:absolute;left:2564;top:-3203;width:10;height:20" coordorigin="2564,-3203" coordsize="10,20" path="m2564,-3183l2573,-3183,2573,-3203,2564,-3203,2564,-3183xe" filled="true" fillcolor="#000000" stroked="false">
                <v:path arrowok="t"/>
                <v:fill type="solid"/>
              </v:shape>
              <v:shape style="position:absolute;left:2554;top:-3183;width:1349;height:108" type="#_x0000_t75" stroked="false">
                <v:imagedata r:id="rId505" o:title=""/>
              </v:shape>
              <v:shape style="position:absolute;left:3899;top:-3085;width:931;height:10" type="#_x0000_t75" stroked="false">
                <v:imagedata r:id="rId506" o:title=""/>
              </v:shape>
              <v:shape style="position:absolute;left:4825;top:-3087;width:1404;height:12" type="#_x0000_t75" stroked="false">
                <v:imagedata r:id="rId507" o:title=""/>
              </v:shape>
              <v:shape style="position:absolute;left:6215;top:-3085;width:1397;height:10" type="#_x0000_t75" stroked="false">
                <v:imagedata r:id="rId508" o:title=""/>
              </v:shape>
              <v:shape style="position:absolute;left:7607;top:-3085;width:931;height:10" type="#_x0000_t75" stroked="false">
                <v:imagedata r:id="rId506" o:title=""/>
              </v:shape>
              <v:shape style="position:absolute;left:8533;top:-3087;width:1354;height:12" type="#_x0000_t75" stroked="false">
                <v:imagedata r:id="rId509" o:title=""/>
              </v:shape>
            </v:group>
            <v:group style="position:absolute;left:2564;top:-3075;width:10;height:20" coordorigin="2564,-3075" coordsize="10,20">
              <v:shape style="position:absolute;left:2564;top:-3075;width:10;height:20" coordorigin="2564,-3075" coordsize="10,20" path="m2564,-3056l2573,-3056,2573,-3075,2564,-3075,2564,-3056xe" filled="true" fillcolor="#000000" stroked="false">
                <v:path arrowok="t"/>
                <v:fill type="solid"/>
              </v:shape>
            </v:group>
            <v:group style="position:absolute;left:2564;top:-3056;width:10;height:20" coordorigin="2564,-3056" coordsize="10,20">
              <v:shape style="position:absolute;left:2564;top:-3056;width:10;height:20" coordorigin="2564,-3056" coordsize="10,20" path="m2564,-3037l2573,-3037,2573,-3056,2564,-3056,2564,-3037xe" filled="true" fillcolor="#000000" stroked="false">
                <v:path arrowok="t"/>
                <v:fill type="solid"/>
              </v:shape>
            </v:group>
            <v:group style="position:absolute;left:2564;top:-3037;width:10;height:20" coordorigin="2564,-3037" coordsize="10,20">
              <v:shape style="position:absolute;left:2564;top:-3037;width:10;height:20" coordorigin="2564,-3037" coordsize="10,20" path="m2564,-3018l2573,-3018,2573,-3037,2564,-3037,2564,-3018xe" filled="true" fillcolor="#000000" stroked="false">
                <v:path arrowok="t"/>
                <v:fill type="solid"/>
              </v:shape>
            </v:group>
            <v:group style="position:absolute;left:2564;top:-3018;width:10;height:20" coordorigin="2564,-3018" coordsize="10,20">
              <v:shape style="position:absolute;left:2564;top:-3018;width:10;height:20" coordorigin="2564,-3018" coordsize="10,20" path="m2564,-2999l2573,-2999,2573,-3018,2564,-3018,2564,-2999xe" filled="true" fillcolor="#000000" stroked="false">
                <v:path arrowok="t"/>
                <v:fill type="solid"/>
              </v:shape>
            </v:group>
            <v:group style="position:absolute;left:2564;top:-2999;width:10;height:20" coordorigin="2564,-2999" coordsize="10,20">
              <v:shape style="position:absolute;left:2564;top:-2999;width:10;height:20" coordorigin="2564,-2999" coordsize="10,20" path="m2564,-2979l2573,-2979,2573,-2999,2564,-2999,2564,-2979xe" filled="true" fillcolor="#000000" stroked="false">
                <v:path arrowok="t"/>
                <v:fill type="solid"/>
              </v:shape>
            </v:group>
            <v:group style="position:absolute;left:2564;top:-2979;width:10;height:20" coordorigin="2564,-2979" coordsize="10,20">
              <v:shape style="position:absolute;left:2564;top:-2979;width:10;height:20" coordorigin="2564,-2979" coordsize="10,20" path="m2564,-2960l2573,-2960,2573,-2979,2564,-2979,2564,-2960xe" filled="true" fillcolor="#000000" stroked="false">
                <v:path arrowok="t"/>
                <v:fill type="solid"/>
              </v:shape>
            </v:group>
            <v:group style="position:absolute;left:2564;top:-2960;width:10;height:20" coordorigin="2564,-2960" coordsize="10,20">
              <v:shape style="position:absolute;left:2564;top:-2960;width:10;height:20" coordorigin="2564,-2960" coordsize="10,20" path="m2564,-2941l2573,-2941,2573,-2960,2564,-2960,2564,-2941xe" filled="true" fillcolor="#000000" stroked="false">
                <v:path arrowok="t"/>
                <v:fill type="solid"/>
              </v:shape>
            </v:group>
            <v:group style="position:absolute;left:2564;top:-2941;width:10;height:20" coordorigin="2564,-2941" coordsize="10,20">
              <v:shape style="position:absolute;left:2564;top:-2941;width:10;height:20" coordorigin="2564,-2941" coordsize="10,20" path="m2564,-2922l2573,-2922,2573,-2941,2564,-2941,2564,-2922xe" filled="true" fillcolor="#000000" stroked="false">
                <v:path arrowok="t"/>
                <v:fill type="solid"/>
              </v:shape>
            </v:group>
            <v:group style="position:absolute;left:2564;top:-2922;width:10;height:20" coordorigin="2564,-2922" coordsize="10,20">
              <v:shape style="position:absolute;left:2564;top:-2922;width:10;height:20" coordorigin="2564,-2922" coordsize="10,20" path="m2564,-2903l2573,-2903,2573,-2922,2564,-2922,2564,-2903xe" filled="true" fillcolor="#000000" stroked="false">
                <v:path arrowok="t"/>
                <v:fill type="solid"/>
              </v:shape>
            </v:group>
            <v:group style="position:absolute;left:2564;top:-2903;width:10;height:20" coordorigin="2564,-2903" coordsize="10,20">
              <v:shape style="position:absolute;left:2564;top:-2903;width:10;height:20" coordorigin="2564,-2903" coordsize="10,20" path="m2564,-2883l2573,-2883,2573,-2903,2564,-2903,2564,-2883xe" filled="true" fillcolor="#000000" stroked="false">
                <v:path arrowok="t"/>
                <v:fill type="solid"/>
              </v:shape>
            </v:group>
            <v:group style="position:absolute;left:2564;top:-2883;width:10;height:20" coordorigin="2564,-2883" coordsize="10,20">
              <v:shape style="position:absolute;left:2564;top:-2883;width:10;height:20" coordorigin="2564,-2883" coordsize="10,20" path="m2564,-2864l2573,-2864,2573,-2883,2564,-2883,2564,-2864xe" filled="true" fillcolor="#000000" stroked="false">
                <v:path arrowok="t"/>
                <v:fill type="solid"/>
              </v:shape>
            </v:group>
            <v:group style="position:absolute;left:2564;top:-2864;width:10;height:20" coordorigin="2564,-2864" coordsize="10,20">
              <v:shape style="position:absolute;left:2564;top:-2864;width:10;height:20" coordorigin="2564,-2864" coordsize="10,20" path="m2564,-2845l2573,-2845,2573,-2864,2564,-2864,2564,-2845xe" filled="true" fillcolor="#000000" stroked="false">
                <v:path arrowok="t"/>
                <v:fill type="solid"/>
              </v:shape>
            </v:group>
            <v:group style="position:absolute;left:2564;top:-2845;width:10;height:20" coordorigin="2564,-2845" coordsize="10,20">
              <v:shape style="position:absolute;left:2564;top:-2845;width:10;height:20" coordorigin="2564,-2845" coordsize="10,20" path="m2564,-2825l2573,-2825,2573,-2845,2564,-2845,2564,-2825xe" filled="true" fillcolor="#000000" stroked="false">
                <v:path arrowok="t"/>
                <v:fill type="solid"/>
              </v:shape>
            </v:group>
            <v:group style="position:absolute;left:2564;top:-2825;width:10;height:20" coordorigin="2564,-2825" coordsize="10,20">
              <v:shape style="position:absolute;left:2564;top:-2825;width:10;height:20" coordorigin="2564,-2825" coordsize="10,20" path="m2564,-2806l2573,-2806,2573,-2825,2564,-2825,2564,-2806xe" filled="true" fillcolor="#000000" stroked="false">
                <v:path arrowok="t"/>
                <v:fill type="solid"/>
              </v:shape>
            </v:group>
            <v:group style="position:absolute;left:2564;top:-2806;width:10;height:20" coordorigin="2564,-2806" coordsize="10,20">
              <v:shape style="position:absolute;left:2564;top:-2806;width:10;height:20" coordorigin="2564,-2806" coordsize="10,20" path="m2564,-2787l2573,-2787,2573,-2806,2564,-2806,2564,-2787xe" filled="true" fillcolor="#000000" stroked="false">
                <v:path arrowok="t"/>
                <v:fill type="solid"/>
              </v:shape>
            </v:group>
            <v:group style="position:absolute;left:2564;top:-2787;width:10;height:20" coordorigin="2564,-2787" coordsize="10,20">
              <v:shape style="position:absolute;left:2564;top:-2787;width:10;height:20" coordorigin="2564,-2787" coordsize="10,20" path="m2564,-2768l2573,-2768,2573,-2787,2564,-2787,2564,-2768xe" filled="true" fillcolor="#000000" stroked="false">
                <v:path arrowok="t"/>
                <v:fill type="solid"/>
              </v:shape>
              <v:shape style="position:absolute;left:1013;top:-2768;width:1570;height:110" type="#_x0000_t75" stroked="false">
                <v:imagedata r:id="rId510" o:title=""/>
              </v:shape>
              <v:shape style="position:absolute;left:2559;top:-2672;width:1354;height:14" type="#_x0000_t75" stroked="false">
                <v:imagedata r:id="rId511" o:title=""/>
              </v:shape>
              <v:shape style="position:absolute;left:3899;top:-2672;width:941;height:14" type="#_x0000_t75" stroked="false">
                <v:imagedata r:id="rId512" o:title=""/>
              </v:shape>
              <v:shape style="position:absolute;left:4825;top:-2672;width:1404;height:14" type="#_x0000_t75" stroked="false">
                <v:imagedata r:id="rId513" o:title=""/>
              </v:shape>
              <v:shape style="position:absolute;left:6215;top:-2667;width:1397;height:10" type="#_x0000_t75" stroked="false">
                <v:imagedata r:id="rId514" o:title=""/>
              </v:shape>
              <v:shape style="position:absolute;left:7607;top:-2672;width:941;height:14" type="#_x0000_t75" stroked="false">
                <v:imagedata r:id="rId515" o:title=""/>
              </v:shape>
              <v:shape style="position:absolute;left:8533;top:-2672;width:1354;height:14" type="#_x0000_t75" stroked="false">
                <v:imagedata r:id="rId516" o:title=""/>
              </v:shape>
            </v:group>
            <v:group style="position:absolute;left:2564;top:-2657;width:10;height:20" coordorigin="2564,-2657" coordsize="10,20">
              <v:shape style="position:absolute;left:2564;top:-2657;width:10;height:20" coordorigin="2564,-2657" coordsize="10,20" path="m2564,-2638l2573,-2638,2573,-2657,2564,-2657,2564,-2638xe" filled="true" fillcolor="#000000" stroked="false">
                <v:path arrowok="t"/>
                <v:fill type="solid"/>
              </v:shape>
            </v:group>
            <v:group style="position:absolute;left:2564;top:-2638;width:10;height:20" coordorigin="2564,-2638" coordsize="10,20">
              <v:shape style="position:absolute;left:2564;top:-2638;width:10;height:20" coordorigin="2564,-2638" coordsize="10,20" path="m2564,-2619l2573,-2619,2573,-2638,2564,-2638,2564,-2619xe" filled="true" fillcolor="#000000" stroked="false">
                <v:path arrowok="t"/>
                <v:fill type="solid"/>
              </v:shape>
            </v:group>
            <v:group style="position:absolute;left:2564;top:-2619;width:10;height:20" coordorigin="2564,-2619" coordsize="10,20">
              <v:shape style="position:absolute;left:2564;top:-2619;width:10;height:20" coordorigin="2564,-2619" coordsize="10,20" path="m2564,-2600l2573,-2600,2573,-2619,2564,-2619,2564,-2600xe" filled="true" fillcolor="#000000" stroked="false">
                <v:path arrowok="t"/>
                <v:fill type="solid"/>
              </v:shape>
            </v:group>
            <v:group style="position:absolute;left:2564;top:-2600;width:10;height:20" coordorigin="2564,-2600" coordsize="10,20">
              <v:shape style="position:absolute;left:2564;top:-2600;width:10;height:20" coordorigin="2564,-2600" coordsize="10,20" path="m2564,-2580l2573,-2580,2573,-2600,2564,-2600,2564,-2580xe" filled="true" fillcolor="#000000" stroked="false">
                <v:path arrowok="t"/>
                <v:fill type="solid"/>
              </v:shape>
            </v:group>
            <v:group style="position:absolute;left:2564;top:-2580;width:10;height:20" coordorigin="2564,-2580" coordsize="10,20">
              <v:shape style="position:absolute;left:2564;top:-2580;width:10;height:20" coordorigin="2564,-2580" coordsize="10,20" path="m2564,-2561l2573,-2561,2573,-2580,2564,-2580,2564,-2561xe" filled="true" fillcolor="#000000" stroked="false">
                <v:path arrowok="t"/>
                <v:fill type="solid"/>
              </v:shape>
            </v:group>
            <v:group style="position:absolute;left:2564;top:-2561;width:10;height:20" coordorigin="2564,-2561" coordsize="10,20">
              <v:shape style="position:absolute;left:2564;top:-2561;width:10;height:20" coordorigin="2564,-2561" coordsize="10,20" path="m2564,-2542l2573,-2542,2573,-2561,2564,-2561,2564,-2542xe" filled="true" fillcolor="#000000" stroked="false">
                <v:path arrowok="t"/>
                <v:fill type="solid"/>
              </v:shape>
            </v:group>
            <v:group style="position:absolute;left:2564;top:-2542;width:10;height:20" coordorigin="2564,-2542" coordsize="10,20">
              <v:shape style="position:absolute;left:2564;top:-2542;width:10;height:20" coordorigin="2564,-2542" coordsize="10,20" path="m2564,-2523l2573,-2523,2573,-2542,2564,-2542,2564,-2523xe" filled="true" fillcolor="#000000" stroked="false">
                <v:path arrowok="t"/>
                <v:fill type="solid"/>
              </v:shape>
            </v:group>
            <v:group style="position:absolute;left:2564;top:-2523;width:10;height:20" coordorigin="2564,-2523" coordsize="10,20">
              <v:shape style="position:absolute;left:2564;top:-2523;width:10;height:20" coordorigin="2564,-2523" coordsize="10,20" path="m2564,-2504l2573,-2504,2573,-2523,2564,-2523,2564,-2504xe" filled="true" fillcolor="#000000" stroked="false">
                <v:path arrowok="t"/>
                <v:fill type="solid"/>
              </v:shape>
            </v:group>
            <v:group style="position:absolute;left:2564;top:-2504;width:10;height:20" coordorigin="2564,-2504" coordsize="10,20">
              <v:shape style="position:absolute;left:2564;top:-2504;width:10;height:20" coordorigin="2564,-2504" coordsize="10,20" path="m2564,-2484l2573,-2484,2573,-2504,2564,-2504,2564,-2484xe" filled="true" fillcolor="#000000" stroked="false">
                <v:path arrowok="t"/>
                <v:fill type="solid"/>
              </v:shape>
            </v:group>
            <v:group style="position:absolute;left:2564;top:-2484;width:10;height:20" coordorigin="2564,-2484" coordsize="10,20">
              <v:shape style="position:absolute;left:2564;top:-2484;width:10;height:20" coordorigin="2564,-2484" coordsize="10,20" path="m2564,-2465l2573,-2465,2573,-2484,2564,-2484,2564,-2465xe" filled="true" fillcolor="#000000" stroked="false">
                <v:path arrowok="t"/>
                <v:fill type="solid"/>
              </v:shape>
            </v:group>
            <v:group style="position:absolute;left:2564;top:-2465;width:10;height:20" coordorigin="2564,-2465" coordsize="10,20">
              <v:shape style="position:absolute;left:2564;top:-2465;width:10;height:20" coordorigin="2564,-2465" coordsize="10,20" path="m2564,-2446l2573,-2446,2573,-2465,2564,-2465,2564,-2446xe" filled="true" fillcolor="#000000" stroked="false">
                <v:path arrowok="t"/>
                <v:fill type="solid"/>
              </v:shape>
            </v:group>
            <v:group style="position:absolute;left:2564;top:-2446;width:10;height:20" coordorigin="2564,-2446" coordsize="10,20">
              <v:shape style="position:absolute;left:2564;top:-2446;width:10;height:20" coordorigin="2564,-2446" coordsize="10,20" path="m2564,-2427l2573,-2427,2573,-2446,2564,-2446,2564,-2427xe" filled="true" fillcolor="#000000" stroked="false">
                <v:path arrowok="t"/>
                <v:fill type="solid"/>
              </v:shape>
            </v:group>
            <v:group style="position:absolute;left:2564;top:-2427;width:10;height:20" coordorigin="2564,-2427" coordsize="10,20">
              <v:shape style="position:absolute;left:2564;top:-2427;width:10;height:20" coordorigin="2564,-2427" coordsize="10,20" path="m2564,-2408l2573,-2408,2573,-2427,2564,-2427,2564,-2408xe" filled="true" fillcolor="#000000" stroked="false">
                <v:path arrowok="t"/>
                <v:fill type="solid"/>
              </v:shape>
            </v:group>
            <v:group style="position:absolute;left:2564;top:-2408;width:10;height:20" coordorigin="2564,-2408" coordsize="10,20">
              <v:shape style="position:absolute;left:2564;top:-2408;width:10;height:20" coordorigin="2564,-2408" coordsize="10,20" path="m2564,-2388l2573,-2388,2573,-2408,2564,-2408,2564,-2388xe" filled="true" fillcolor="#000000" stroked="false">
                <v:path arrowok="t"/>
                <v:fill type="solid"/>
              </v:shape>
              <v:shape style="position:absolute;left:1013;top:-2388;width:1570;height:110" type="#_x0000_t75" stroked="false">
                <v:imagedata r:id="rId517" o:title=""/>
              </v:shape>
              <v:shape style="position:absolute;left:2559;top:-2292;width:1354;height:14" type="#_x0000_t75" stroked="false">
                <v:imagedata r:id="rId511" o:title=""/>
              </v:shape>
              <v:shape style="position:absolute;left:3899;top:-2292;width:941;height:14" type="#_x0000_t75" stroked="false">
                <v:imagedata r:id="rId518" o:title=""/>
              </v:shape>
              <v:shape style="position:absolute;left:4825;top:-2292;width:1404;height:14" type="#_x0000_t75" stroked="false">
                <v:imagedata r:id="rId513" o:title=""/>
              </v:shape>
              <v:shape style="position:absolute;left:6215;top:-2288;width:1397;height:10" type="#_x0000_t75" stroked="false">
                <v:imagedata r:id="rId514" o:title=""/>
              </v:shape>
              <v:shape style="position:absolute;left:7607;top:-2292;width:941;height:14" type="#_x0000_t75" stroked="false">
                <v:imagedata r:id="rId519" o:title=""/>
              </v:shape>
              <v:shape style="position:absolute;left:8533;top:-2292;width:1354;height:14" type="#_x0000_t75" stroked="false">
                <v:imagedata r:id="rId520" o:title=""/>
              </v:shape>
            </v:group>
            <v:group style="position:absolute;left:2564;top:-2278;width:10;height:20" coordorigin="2564,-2278" coordsize="10,20">
              <v:shape style="position:absolute;left:2564;top:-2278;width:10;height:20" coordorigin="2564,-2278" coordsize="10,20" path="m2564,-2259l2573,-2259,2573,-2278,2564,-2278,2564,-2259xe" filled="true" fillcolor="#000000" stroked="false">
                <v:path arrowok="t"/>
                <v:fill type="solid"/>
              </v:shape>
            </v:group>
            <v:group style="position:absolute;left:2564;top:-2259;width:10;height:20" coordorigin="2564,-2259" coordsize="10,20">
              <v:shape style="position:absolute;left:2564;top:-2259;width:10;height:20" coordorigin="2564,-2259" coordsize="10,20" path="m2564,-2240l2573,-2240,2573,-2259,2564,-2259,2564,-2240xe" filled="true" fillcolor="#000000" stroked="false">
                <v:path arrowok="t"/>
                <v:fill type="solid"/>
              </v:shape>
            </v:group>
            <v:group style="position:absolute;left:2564;top:-2240;width:10;height:20" coordorigin="2564,-2240" coordsize="10,20">
              <v:shape style="position:absolute;left:2564;top:-2240;width:10;height:20" coordorigin="2564,-2240" coordsize="10,20" path="m2564,-2220l2573,-2220,2573,-2240,2564,-2240,2564,-2220xe" filled="true" fillcolor="#000000" stroked="false">
                <v:path arrowok="t"/>
                <v:fill type="solid"/>
              </v:shape>
            </v:group>
            <v:group style="position:absolute;left:2564;top:-2220;width:10;height:20" coordorigin="2564,-2220" coordsize="10,20">
              <v:shape style="position:absolute;left:2564;top:-2220;width:10;height:20" coordorigin="2564,-2220" coordsize="10,20" path="m2564,-2201l2573,-2201,2573,-2220,2564,-2220,2564,-2201xe" filled="true" fillcolor="#000000" stroked="false">
                <v:path arrowok="t"/>
                <v:fill type="solid"/>
              </v:shape>
            </v:group>
            <v:group style="position:absolute;left:2564;top:-2201;width:10;height:20" coordorigin="2564,-2201" coordsize="10,20">
              <v:shape style="position:absolute;left:2564;top:-2201;width:10;height:20" coordorigin="2564,-2201" coordsize="10,20" path="m2564,-2182l2573,-2182,2573,-2201,2564,-2201,2564,-2182xe" filled="true" fillcolor="#000000" stroked="false">
                <v:path arrowok="t"/>
                <v:fill type="solid"/>
              </v:shape>
            </v:group>
            <v:group style="position:absolute;left:2564;top:-2182;width:10;height:20" coordorigin="2564,-2182" coordsize="10,20">
              <v:shape style="position:absolute;left:2564;top:-2182;width:10;height:20" coordorigin="2564,-2182" coordsize="10,20" path="m2564,-2163l2573,-2163,2573,-2182,2564,-2182,2564,-2163xe" filled="true" fillcolor="#000000" stroked="false">
                <v:path arrowok="t"/>
                <v:fill type="solid"/>
              </v:shape>
            </v:group>
            <v:group style="position:absolute;left:2564;top:-2163;width:10;height:20" coordorigin="2564,-2163" coordsize="10,20">
              <v:shape style="position:absolute;left:2564;top:-2163;width:10;height:20" coordorigin="2564,-2163" coordsize="10,20" path="m2564,-2144l2573,-2144,2573,-2163,2564,-2163,2564,-2144xe" filled="true" fillcolor="#000000" stroked="false">
                <v:path arrowok="t"/>
                <v:fill type="solid"/>
              </v:shape>
            </v:group>
            <v:group style="position:absolute;left:2564;top:-2144;width:10;height:20" coordorigin="2564,-2144" coordsize="10,20">
              <v:shape style="position:absolute;left:2564;top:-2144;width:10;height:20" coordorigin="2564,-2144" coordsize="10,20" path="m2564,-2124l2573,-2124,2573,-2144,2564,-2144,2564,-2124xe" filled="true" fillcolor="#000000" stroked="false">
                <v:path arrowok="t"/>
                <v:fill type="solid"/>
              </v:shape>
            </v:group>
            <v:group style="position:absolute;left:2564;top:-2124;width:10;height:20" coordorigin="2564,-2124" coordsize="10,20">
              <v:shape style="position:absolute;left:2564;top:-2124;width:10;height:20" coordorigin="2564,-2124" coordsize="10,20" path="m2564,-2105l2573,-2105,2573,-2124,2564,-2124,2564,-2105xe" filled="true" fillcolor="#000000" stroked="false">
                <v:path arrowok="t"/>
                <v:fill type="solid"/>
              </v:shape>
            </v:group>
            <v:group style="position:absolute;left:2564;top:-2105;width:10;height:20" coordorigin="2564,-2105" coordsize="10,20">
              <v:shape style="position:absolute;left:2564;top:-2105;width:10;height:20" coordorigin="2564,-2105" coordsize="10,20" path="m2564,-2086l2573,-2086,2573,-2105,2564,-2105,2564,-2086xe" filled="true" fillcolor="#000000" stroked="false">
                <v:path arrowok="t"/>
                <v:fill type="solid"/>
              </v:shape>
            </v:group>
            <v:group style="position:absolute;left:2564;top:-2086;width:10;height:20" coordorigin="2564,-2086" coordsize="10,20">
              <v:shape style="position:absolute;left:2564;top:-2086;width:10;height:20" coordorigin="2564,-2086" coordsize="10,20" path="m2564,-2067l2573,-2067,2573,-2086,2564,-2086,2564,-2067xe" filled="true" fillcolor="#000000" stroked="false">
                <v:path arrowok="t"/>
                <v:fill type="solid"/>
              </v:shape>
            </v:group>
            <v:group style="position:absolute;left:2564;top:-2067;width:10;height:20" coordorigin="2564,-2067" coordsize="10,20">
              <v:shape style="position:absolute;left:2564;top:-2067;width:10;height:20" coordorigin="2564,-2067" coordsize="10,20" path="m2564,-2048l2573,-2048,2573,-2067,2564,-2067,2564,-2048xe" filled="true" fillcolor="#000000" stroked="false">
                <v:path arrowok="t"/>
                <v:fill type="solid"/>
              </v:shape>
            </v:group>
            <v:group style="position:absolute;left:2564;top:-2048;width:10;height:20" coordorigin="2564,-2048" coordsize="10,20">
              <v:shape style="position:absolute;left:2564;top:-2048;width:10;height:20" coordorigin="2564,-2048" coordsize="10,20" path="m2564,-2028l2573,-2028,2573,-2048,2564,-2048,2564,-2028xe" filled="true" fillcolor="#000000" stroked="false">
                <v:path arrowok="t"/>
                <v:fill type="solid"/>
              </v:shape>
            </v:group>
            <v:group style="position:absolute;left:2564;top:-2028;width:10;height:20" coordorigin="2564,-2028" coordsize="10,20">
              <v:shape style="position:absolute;left:2564;top:-2028;width:10;height:20" coordorigin="2564,-2028" coordsize="10,20" path="m2564,-2009l2573,-2009,2573,-2028,2564,-2028,2564,-2009xe" filled="true" fillcolor="#000000" stroked="false">
                <v:path arrowok="t"/>
                <v:fill type="solid"/>
              </v:shape>
              <v:shape style="position:absolute;left:1013;top:-2009;width:1570;height:108" type="#_x0000_t75" stroked="false">
                <v:imagedata r:id="rId521" o:title=""/>
              </v:shape>
              <v:shape style="position:absolute;left:2559;top:-1913;width:1354;height:12" type="#_x0000_t75" stroked="false">
                <v:imagedata r:id="rId522" o:title=""/>
              </v:shape>
              <v:shape style="position:absolute;left:3899;top:-1913;width:941;height:12" type="#_x0000_t75" stroked="false">
                <v:imagedata r:id="rId523" o:title=""/>
              </v:shape>
              <v:shape style="position:absolute;left:4825;top:-1913;width:1404;height:12" type="#_x0000_t75" stroked="false">
                <v:imagedata r:id="rId524" o:title=""/>
              </v:shape>
              <v:shape style="position:absolute;left:6215;top:-1913;width:1407;height:12" type="#_x0000_t75" stroked="false">
                <v:imagedata r:id="rId525" o:title=""/>
              </v:shape>
              <v:shape style="position:absolute;left:7607;top:-1913;width:941;height:12" type="#_x0000_t75" stroked="false">
                <v:imagedata r:id="rId526" o:title=""/>
              </v:shape>
              <v:shape style="position:absolute;left:8533;top:-1913;width:1354;height:12" type="#_x0000_t75" stroked="false">
                <v:imagedata r:id="rId527" o:title=""/>
              </v:shape>
            </v:group>
            <v:group style="position:absolute;left:2564;top:-1901;width:10;height:20" coordorigin="2564,-1901" coordsize="10,20">
              <v:shape style="position:absolute;left:2564;top:-1901;width:10;height:20" coordorigin="2564,-1901" coordsize="10,20" path="m2564,-1882l2573,-1882,2573,-1901,2564,-1901,2564,-1882xe" filled="true" fillcolor="#000000" stroked="false">
                <v:path arrowok="t"/>
                <v:fill type="solid"/>
              </v:shape>
            </v:group>
            <v:group style="position:absolute;left:2564;top:-1882;width:10;height:20" coordorigin="2564,-1882" coordsize="10,20">
              <v:shape style="position:absolute;left:2564;top:-1882;width:10;height:20" coordorigin="2564,-1882" coordsize="10,20" path="m2564,-1863l2573,-1863,2573,-1882,2564,-1882,2564,-1863xe" filled="true" fillcolor="#000000" stroked="false">
                <v:path arrowok="t"/>
                <v:fill type="solid"/>
              </v:shape>
            </v:group>
            <v:group style="position:absolute;left:2564;top:-1863;width:10;height:20" coordorigin="2564,-1863" coordsize="10,20">
              <v:shape style="position:absolute;left:2564;top:-1863;width:10;height:20" coordorigin="2564,-1863" coordsize="10,20" path="m2564,-1844l2573,-1844,2573,-1863,2564,-1863,2564,-1844xe" filled="true" fillcolor="#000000" stroked="false">
                <v:path arrowok="t"/>
                <v:fill type="solid"/>
              </v:shape>
            </v:group>
            <v:group style="position:absolute;left:2564;top:-1844;width:10;height:20" coordorigin="2564,-1844" coordsize="10,20">
              <v:shape style="position:absolute;left:2564;top:-1844;width:10;height:20" coordorigin="2564,-1844" coordsize="10,20" path="m2564,-1824l2573,-1824,2573,-1844,2564,-1844,2564,-1824xe" filled="true" fillcolor="#000000" stroked="false">
                <v:path arrowok="t"/>
                <v:fill type="solid"/>
              </v:shape>
            </v:group>
            <v:group style="position:absolute;left:2564;top:-1824;width:10;height:20" coordorigin="2564,-1824" coordsize="10,20">
              <v:shape style="position:absolute;left:2564;top:-1824;width:10;height:20" coordorigin="2564,-1824" coordsize="10,20" path="m2564,-1805l2573,-1805,2573,-1824,2564,-1824,2564,-1805xe" filled="true" fillcolor="#000000" stroked="false">
                <v:path arrowok="t"/>
                <v:fill type="solid"/>
              </v:shape>
            </v:group>
            <v:group style="position:absolute;left:2564;top:-1805;width:10;height:20" coordorigin="2564,-1805" coordsize="10,20">
              <v:shape style="position:absolute;left:2564;top:-1805;width:10;height:20" coordorigin="2564,-1805" coordsize="10,20" path="m2564,-1786l2573,-1786,2573,-1805,2564,-1805,2564,-1786xe" filled="true" fillcolor="#000000" stroked="false">
                <v:path arrowok="t"/>
                <v:fill type="solid"/>
              </v:shape>
            </v:group>
            <v:group style="position:absolute;left:2564;top:-1786;width:10;height:20" coordorigin="2564,-1786" coordsize="10,20">
              <v:shape style="position:absolute;left:2564;top:-1786;width:10;height:20" coordorigin="2564,-1786" coordsize="10,20" path="m2564,-1767l2573,-1767,2573,-1786,2564,-1786,2564,-1767xe" filled="true" fillcolor="#000000" stroked="false">
                <v:path arrowok="t"/>
                <v:fill type="solid"/>
              </v:shape>
            </v:group>
            <v:group style="position:absolute;left:2564;top:-1767;width:10;height:20" coordorigin="2564,-1767" coordsize="10,20">
              <v:shape style="position:absolute;left:2564;top:-1767;width:10;height:20" coordorigin="2564,-1767" coordsize="10,20" path="m2564,-1748l2573,-1748,2573,-1767,2564,-1767,2564,-1748xe" filled="true" fillcolor="#000000" stroked="false">
                <v:path arrowok="t"/>
                <v:fill type="solid"/>
              </v:shape>
            </v:group>
            <v:group style="position:absolute;left:2564;top:-1748;width:10;height:20" coordorigin="2564,-1748" coordsize="10,20">
              <v:shape style="position:absolute;left:2564;top:-1748;width:10;height:20" coordorigin="2564,-1748" coordsize="10,20" path="m2564,-1728l2573,-1728,2573,-1748,2564,-1748,2564,-1728xe" filled="true" fillcolor="#000000" stroked="false">
                <v:path arrowok="t"/>
                <v:fill type="solid"/>
              </v:shape>
            </v:group>
            <v:group style="position:absolute;left:2564;top:-1728;width:10;height:20" coordorigin="2564,-1728" coordsize="10,20">
              <v:shape style="position:absolute;left:2564;top:-1728;width:10;height:20" coordorigin="2564,-1728" coordsize="10,20" path="m2564,-1709l2573,-1709,2573,-1728,2564,-1728,2564,-1709xe" filled="true" fillcolor="#000000" stroked="false">
                <v:path arrowok="t"/>
                <v:fill type="solid"/>
              </v:shape>
            </v:group>
            <v:group style="position:absolute;left:2564;top:-1709;width:10;height:20" coordorigin="2564,-1709" coordsize="10,20">
              <v:shape style="position:absolute;left:2564;top:-1709;width:10;height:20" coordorigin="2564,-1709" coordsize="10,20" path="m2564,-1690l2573,-1690,2573,-1709,2564,-1709,2564,-1690xe" filled="true" fillcolor="#000000" stroked="false">
                <v:path arrowok="t"/>
                <v:fill type="solid"/>
              </v:shape>
            </v:group>
            <v:group style="position:absolute;left:2564;top:-1690;width:10;height:20" coordorigin="2564,-1690" coordsize="10,20">
              <v:shape style="position:absolute;left:2564;top:-1690;width:10;height:20" coordorigin="2564,-1690" coordsize="10,20" path="m2564,-1671l2573,-1671,2573,-1690,2564,-1690,2564,-1671xe" filled="true" fillcolor="#000000" stroked="false">
                <v:path arrowok="t"/>
                <v:fill type="solid"/>
              </v:shape>
            </v:group>
            <v:group style="position:absolute;left:2564;top:-1671;width:10;height:20" coordorigin="2564,-1671" coordsize="10,20">
              <v:shape style="position:absolute;left:2564;top:-1671;width:10;height:20" coordorigin="2564,-1671" coordsize="10,20" path="m2564,-1652l2573,-1652,2573,-1671,2564,-1671,2564,-1652xe" filled="true" fillcolor="#000000" stroked="false">
                <v:path arrowok="t"/>
                <v:fill type="solid"/>
              </v:shape>
            </v:group>
            <v:group style="position:absolute;left:2564;top:-1652;width:10;height:20" coordorigin="2564,-1652" coordsize="10,20">
              <v:shape style="position:absolute;left:2564;top:-1652;width:10;height:20" coordorigin="2564,-1652" coordsize="10,20" path="m2564,-1632l2573,-1632,2573,-1652,2564,-1652,2564,-1632xe" filled="true" fillcolor="#000000" stroked="false">
                <v:path arrowok="t"/>
                <v:fill type="solid"/>
              </v:shape>
              <v:shape style="position:absolute;left:1013;top:-1632;width:1570;height:110" type="#_x0000_t75" stroked="false">
                <v:imagedata r:id="rId517" o:title=""/>
              </v:shape>
              <v:shape style="position:absolute;left:2559;top:-1536;width:1354;height:14" type="#_x0000_t75" stroked="false">
                <v:imagedata r:id="rId511" o:title=""/>
              </v:shape>
              <v:shape style="position:absolute;left:3899;top:-1536;width:941;height:14" type="#_x0000_t75" stroked="false">
                <v:imagedata r:id="rId528" o:title=""/>
              </v:shape>
              <v:shape style="position:absolute;left:4825;top:-1536;width:1404;height:14" type="#_x0000_t75" stroked="false">
                <v:imagedata r:id="rId513" o:title=""/>
              </v:shape>
              <v:shape style="position:absolute;left:6215;top:-1536;width:1407;height:14" type="#_x0000_t75" stroked="false">
                <v:imagedata r:id="rId529" o:title=""/>
              </v:shape>
              <v:shape style="position:absolute;left:7607;top:-1536;width:941;height:14" type="#_x0000_t75" stroked="false">
                <v:imagedata r:id="rId530" o:title=""/>
              </v:shape>
              <v:shape style="position:absolute;left:8533;top:-1536;width:1354;height:14" type="#_x0000_t75" stroked="false">
                <v:imagedata r:id="rId520" o:title=""/>
              </v:shape>
            </v:group>
            <v:group style="position:absolute;left:2564;top:-1522;width:10;height:20" coordorigin="2564,-1522" coordsize="10,20">
              <v:shape style="position:absolute;left:2564;top:-1522;width:10;height:20" coordorigin="2564,-1522" coordsize="10,20" path="m2564,-1503l2573,-1503,2573,-1522,2564,-1522,2564,-1503xe" filled="true" fillcolor="#000000" stroked="false">
                <v:path arrowok="t"/>
                <v:fill type="solid"/>
              </v:shape>
            </v:group>
            <v:group style="position:absolute;left:2564;top:-1503;width:10;height:20" coordorigin="2564,-1503" coordsize="10,20">
              <v:shape style="position:absolute;left:2564;top:-1503;width:10;height:20" coordorigin="2564,-1503" coordsize="10,20" path="m2564,-1484l2573,-1484,2573,-1503,2564,-1503,2564,-1484xe" filled="true" fillcolor="#000000" stroked="false">
                <v:path arrowok="t"/>
                <v:fill type="solid"/>
              </v:shape>
            </v:group>
            <v:group style="position:absolute;left:2564;top:-1484;width:10;height:20" coordorigin="2564,-1484" coordsize="10,20">
              <v:shape style="position:absolute;left:2564;top:-1484;width:10;height:20" coordorigin="2564,-1484" coordsize="10,20" path="m2564,-1464l2573,-1464,2573,-1484,2564,-1484,2564,-1464xe" filled="true" fillcolor="#000000" stroked="false">
                <v:path arrowok="t"/>
                <v:fill type="solid"/>
              </v:shape>
            </v:group>
            <v:group style="position:absolute;left:2564;top:-1464;width:10;height:20" coordorigin="2564,-1464" coordsize="10,20">
              <v:shape style="position:absolute;left:2564;top:-1464;width:10;height:20" coordorigin="2564,-1464" coordsize="10,20" path="m2564,-1445l2573,-1445,2573,-1464,2564,-1464,2564,-1445xe" filled="true" fillcolor="#000000" stroked="false">
                <v:path arrowok="t"/>
                <v:fill type="solid"/>
              </v:shape>
            </v:group>
            <v:group style="position:absolute;left:2564;top:-1445;width:10;height:20" coordorigin="2564,-1445" coordsize="10,20">
              <v:shape style="position:absolute;left:2564;top:-1445;width:10;height:20" coordorigin="2564,-1445" coordsize="10,20" path="m2564,-1426l2573,-1426,2573,-1445,2564,-1445,2564,-1426xe" filled="true" fillcolor="#000000" stroked="false">
                <v:path arrowok="t"/>
                <v:fill type="solid"/>
              </v:shape>
            </v:group>
            <v:group style="position:absolute;left:2564;top:-1426;width:10;height:20" coordorigin="2564,-1426" coordsize="10,20">
              <v:shape style="position:absolute;left:2564;top:-1426;width:10;height:20" coordorigin="2564,-1426" coordsize="10,20" path="m2564,-1407l2573,-1407,2573,-1426,2564,-1426,2564,-1407xe" filled="true" fillcolor="#000000" stroked="false">
                <v:path arrowok="t"/>
                <v:fill type="solid"/>
              </v:shape>
            </v:group>
            <v:group style="position:absolute;left:2564;top:-1407;width:10;height:20" coordorigin="2564,-1407" coordsize="10,20">
              <v:shape style="position:absolute;left:2564;top:-1407;width:10;height:20" coordorigin="2564,-1407" coordsize="10,20" path="m2564,-1388l2573,-1388,2573,-1407,2564,-1407,2564,-1388xe" filled="true" fillcolor="#000000" stroked="false">
                <v:path arrowok="t"/>
                <v:fill type="solid"/>
              </v:shape>
            </v:group>
            <v:group style="position:absolute;left:2564;top:-1388;width:10;height:20" coordorigin="2564,-1388" coordsize="10,20">
              <v:shape style="position:absolute;left:2564;top:-1388;width:10;height:20" coordorigin="2564,-1388" coordsize="10,20" path="m2564,-1368l2573,-1368,2573,-1388,2564,-1388,2564,-1368xe" filled="true" fillcolor="#000000" stroked="false">
                <v:path arrowok="t"/>
                <v:fill type="solid"/>
              </v:shape>
            </v:group>
            <v:group style="position:absolute;left:2564;top:-1368;width:10;height:20" coordorigin="2564,-1368" coordsize="10,20">
              <v:shape style="position:absolute;left:2564;top:-1368;width:10;height:20" coordorigin="2564,-1368" coordsize="10,20" path="m2564,-1349l2573,-1349,2573,-1368,2564,-1368,2564,-1349xe" filled="true" fillcolor="#000000" stroked="false">
                <v:path arrowok="t"/>
                <v:fill type="solid"/>
              </v:shape>
            </v:group>
            <v:group style="position:absolute;left:2564;top:-1349;width:10;height:20" coordorigin="2564,-1349" coordsize="10,20">
              <v:shape style="position:absolute;left:2564;top:-1349;width:10;height:20" coordorigin="2564,-1349" coordsize="10,20" path="m2564,-1330l2573,-1330,2573,-1349,2564,-1349,2564,-1330xe" filled="true" fillcolor="#000000" stroked="false">
                <v:path arrowok="t"/>
                <v:fill type="solid"/>
              </v:shape>
            </v:group>
            <v:group style="position:absolute;left:2564;top:-1330;width:10;height:20" coordorigin="2564,-1330" coordsize="10,20">
              <v:shape style="position:absolute;left:2564;top:-1330;width:10;height:20" coordorigin="2564,-1330" coordsize="10,20" path="m2564,-1311l2573,-1311,2573,-1330,2564,-1330,2564,-1311xe" filled="true" fillcolor="#000000" stroked="false">
                <v:path arrowok="t"/>
                <v:fill type="solid"/>
              </v:shape>
            </v:group>
            <v:group style="position:absolute;left:2564;top:-1311;width:10;height:20" coordorigin="2564,-1311" coordsize="10,20">
              <v:shape style="position:absolute;left:2564;top:-1311;width:10;height:20" coordorigin="2564,-1311" coordsize="10,20" path="m2564,-1292l2573,-1292,2573,-1311,2564,-1311,2564,-1292xe" filled="true" fillcolor="#000000" stroked="false">
                <v:path arrowok="t"/>
                <v:fill type="solid"/>
              </v:shape>
            </v:group>
            <v:group style="position:absolute;left:2564;top:-1292;width:10;height:20" coordorigin="2564,-1292" coordsize="10,20">
              <v:shape style="position:absolute;left:2564;top:-1292;width:10;height:20" coordorigin="2564,-1292" coordsize="10,20" path="m2564,-1272l2573,-1272,2573,-1292,2564,-1292,2564,-1272xe" filled="true" fillcolor="#000000" stroked="false">
                <v:path arrowok="t"/>
                <v:fill type="solid"/>
              </v:shape>
            </v:group>
            <v:group style="position:absolute;left:2564;top:-1272;width:10;height:20" coordorigin="2564,-1272" coordsize="10,20">
              <v:shape style="position:absolute;left:2564;top:-1272;width:10;height:20" coordorigin="2564,-1272" coordsize="10,20" path="m2564,-1253l2573,-1253,2573,-1272,2564,-1272,2564,-1253xe" filled="true" fillcolor="#000000" stroked="false">
                <v:path arrowok="t"/>
                <v:fill type="solid"/>
              </v:shape>
              <v:shape style="position:absolute;left:1013;top:-1253;width:1570;height:110" type="#_x0000_t75" stroked="false">
                <v:imagedata r:id="rId510" o:title=""/>
              </v:shape>
              <v:shape style="position:absolute;left:2559;top:-1157;width:1354;height:14" type="#_x0000_t75" stroked="false">
                <v:imagedata r:id="rId511" o:title=""/>
              </v:shape>
              <v:shape style="position:absolute;left:3899;top:-1157;width:941;height:14" type="#_x0000_t75" stroked="false">
                <v:imagedata r:id="rId531" o:title=""/>
              </v:shape>
              <v:shape style="position:absolute;left:4825;top:-1157;width:1404;height:14" type="#_x0000_t75" stroked="false">
                <v:imagedata r:id="rId513" o:title=""/>
              </v:shape>
              <v:shape style="position:absolute;left:6215;top:-1157;width:1407;height:14" type="#_x0000_t75" stroked="false">
                <v:imagedata r:id="rId529" o:title=""/>
              </v:shape>
              <v:shape style="position:absolute;left:7607;top:-1157;width:941;height:14" type="#_x0000_t75" stroked="false">
                <v:imagedata r:id="rId532" o:title=""/>
              </v:shape>
              <v:shape style="position:absolute;left:8533;top:-1157;width:1354;height:14" type="#_x0000_t75" stroked="false">
                <v:imagedata r:id="rId533" o:title=""/>
              </v:shape>
            </v:group>
            <v:group style="position:absolute;left:2564;top:-1143;width:10;height:20" coordorigin="2564,-1143" coordsize="10,20">
              <v:shape style="position:absolute;left:2564;top:-1143;width:10;height:20" coordorigin="2564,-1143" coordsize="10,20" path="m2564,-1124l2573,-1124,2573,-1143,2564,-1143,2564,-1124xe" filled="true" fillcolor="#000000" stroked="false">
                <v:path arrowok="t"/>
                <v:fill type="solid"/>
              </v:shape>
            </v:group>
            <v:group style="position:absolute;left:2564;top:-1124;width:10;height:20" coordorigin="2564,-1124" coordsize="10,20">
              <v:shape style="position:absolute;left:2564;top:-1124;width:10;height:20" coordorigin="2564,-1124" coordsize="10,20" path="m2564,-1104l2573,-1104,2573,-1124,2564,-1124,2564,-1104xe" filled="true" fillcolor="#000000" stroked="false">
                <v:path arrowok="t"/>
                <v:fill type="solid"/>
              </v:shape>
            </v:group>
            <v:group style="position:absolute;left:2564;top:-1104;width:10;height:20" coordorigin="2564,-1104" coordsize="10,20">
              <v:shape style="position:absolute;left:2564;top:-1104;width:10;height:20" coordorigin="2564,-1104" coordsize="10,20" path="m2564,-1085l2573,-1085,2573,-1104,2564,-1104,2564,-1085xe" filled="true" fillcolor="#000000" stroked="false">
                <v:path arrowok="t"/>
                <v:fill type="solid"/>
              </v:shape>
            </v:group>
            <v:group style="position:absolute;left:2564;top:-1085;width:10;height:20" coordorigin="2564,-1085" coordsize="10,20">
              <v:shape style="position:absolute;left:2564;top:-1085;width:10;height:20" coordorigin="2564,-1085" coordsize="10,20" path="m2564,-1066l2573,-1066,2573,-1085,2564,-1085,2564,-1066xe" filled="true" fillcolor="#000000" stroked="false">
                <v:path arrowok="t"/>
                <v:fill type="solid"/>
              </v:shape>
            </v:group>
            <v:group style="position:absolute;left:2564;top:-1066;width:10;height:20" coordorigin="2564,-1066" coordsize="10,20">
              <v:shape style="position:absolute;left:2564;top:-1066;width:10;height:20" coordorigin="2564,-1066" coordsize="10,20" path="m2564,-1047l2573,-1047,2573,-1066,2564,-1066,2564,-1047xe" filled="true" fillcolor="#000000" stroked="false">
                <v:path arrowok="t"/>
                <v:fill type="solid"/>
              </v:shape>
            </v:group>
            <v:group style="position:absolute;left:2564;top:-1047;width:10;height:20" coordorigin="2564,-1047" coordsize="10,20">
              <v:shape style="position:absolute;left:2564;top:-1047;width:10;height:20" coordorigin="2564,-1047" coordsize="10,20" path="m2564,-1028l2573,-1028,2573,-1047,2564,-1047,2564,-1028xe" filled="true" fillcolor="#000000" stroked="false">
                <v:path arrowok="t"/>
                <v:fill type="solid"/>
              </v:shape>
            </v:group>
            <v:group style="position:absolute;left:2564;top:-1028;width:10;height:20" coordorigin="2564,-1028" coordsize="10,20">
              <v:shape style="position:absolute;left:2564;top:-1028;width:10;height:20" coordorigin="2564,-1028" coordsize="10,20" path="m2564,-1008l2573,-1008,2573,-1028,2564,-1028,2564,-1008xe" filled="true" fillcolor="#000000" stroked="false">
                <v:path arrowok="t"/>
                <v:fill type="solid"/>
              </v:shape>
            </v:group>
            <v:group style="position:absolute;left:2564;top:-1008;width:10;height:20" coordorigin="2564,-1008" coordsize="10,20">
              <v:shape style="position:absolute;left:2564;top:-1008;width:10;height:20" coordorigin="2564,-1008" coordsize="10,20" path="m2564,-989l2573,-989,2573,-1008,2564,-1008,2564,-989xe" filled="true" fillcolor="#000000" stroked="false">
                <v:path arrowok="t"/>
                <v:fill type="solid"/>
              </v:shape>
            </v:group>
            <v:group style="position:absolute;left:2564;top:-989;width:10;height:20" coordorigin="2564,-989" coordsize="10,20">
              <v:shape style="position:absolute;left:2564;top:-989;width:10;height:20" coordorigin="2564,-989" coordsize="10,20" path="m2564,-970l2573,-970,2573,-989,2564,-989,2564,-970xe" filled="true" fillcolor="#000000" stroked="false">
                <v:path arrowok="t"/>
                <v:fill type="solid"/>
              </v:shape>
            </v:group>
            <v:group style="position:absolute;left:2564;top:-970;width:10;height:20" coordorigin="2564,-970" coordsize="10,20">
              <v:shape style="position:absolute;left:2564;top:-970;width:10;height:20" coordorigin="2564,-970" coordsize="10,20" path="m2564,-951l2573,-951,2573,-970,2564,-970,2564,-951xe" filled="true" fillcolor="#000000" stroked="false">
                <v:path arrowok="t"/>
                <v:fill type="solid"/>
              </v:shape>
            </v:group>
            <v:group style="position:absolute;left:2564;top:-951;width:10;height:20" coordorigin="2564,-951" coordsize="10,20">
              <v:shape style="position:absolute;left:2564;top:-951;width:10;height:20" coordorigin="2564,-951" coordsize="10,20" path="m2564,-932l2573,-932,2573,-951,2564,-951,2564,-932xe" filled="true" fillcolor="#000000" stroked="false">
                <v:path arrowok="t"/>
                <v:fill type="solid"/>
              </v:shape>
            </v:group>
            <v:group style="position:absolute;left:2564;top:-932;width:10;height:20" coordorigin="2564,-932" coordsize="10,20">
              <v:shape style="position:absolute;left:2564;top:-932;width:10;height:20" coordorigin="2564,-932" coordsize="10,20" path="m2564,-912l2573,-912,2573,-932,2564,-932,2564,-912xe" filled="true" fillcolor="#000000" stroked="false">
                <v:path arrowok="t"/>
                <v:fill type="solid"/>
              </v:shape>
            </v:group>
            <v:group style="position:absolute;left:2564;top:-912;width:10;height:20" coordorigin="2564,-912" coordsize="10,20">
              <v:shape style="position:absolute;left:2564;top:-912;width:10;height:20" coordorigin="2564,-912" coordsize="10,20" path="m2564,-893l2573,-893,2573,-912,2564,-912,2564,-893xe" filled="true" fillcolor="#000000" stroked="false">
                <v:path arrowok="t"/>
                <v:fill type="solid"/>
              </v:shape>
            </v:group>
            <v:group style="position:absolute;left:2564;top:-893;width:10;height:20" coordorigin="2564,-893" coordsize="10,20">
              <v:shape style="position:absolute;left:2564;top:-893;width:10;height:20" coordorigin="2564,-893" coordsize="10,20" path="m2564,-874l2573,-874,2573,-893,2564,-893,2564,-874xe" filled="true" fillcolor="#000000" stroked="false">
                <v:path arrowok="t"/>
                <v:fill type="solid"/>
              </v:shape>
            </v:group>
            <v:group style="position:absolute;left:2564;top:-874;width:10;height:20" coordorigin="2564,-874" coordsize="10,20">
              <v:shape style="position:absolute;left:2564;top:-874;width:10;height:20" coordorigin="2564,-874" coordsize="10,20" path="m2564,-855l2573,-855,2573,-874,2564,-874,2564,-855xe" filled="true" fillcolor="#000000" stroked="false">
                <v:path arrowok="t"/>
                <v:fill type="solid"/>
              </v:shape>
            </v:group>
            <v:group style="position:absolute;left:2564;top:-855;width:10;height:20" coordorigin="2564,-855" coordsize="10,20">
              <v:shape style="position:absolute;left:2564;top:-855;width:10;height:20" coordorigin="2564,-855" coordsize="10,20" path="m2564,-836l2573,-836,2573,-855,2564,-855,2564,-836xe" filled="true" fillcolor="#000000" stroked="false">
                <v:path arrowok="t"/>
                <v:fill type="solid"/>
              </v:shape>
            </v:group>
            <v:group style="position:absolute;left:2564;top:-836;width:10;height:20" coordorigin="2564,-836" coordsize="10,20">
              <v:shape style="position:absolute;left:2564;top:-836;width:10;height:20" coordorigin="2564,-836" coordsize="10,20" path="m2564,-816l2573,-816,2573,-836,2564,-836,2564,-816xe" filled="true" fillcolor="#000000" stroked="false">
                <v:path arrowok="t"/>
                <v:fill type="solid"/>
              </v:shape>
            </v:group>
            <v:group style="position:absolute;left:2564;top:-816;width:10;height:20" coordorigin="2564,-816" coordsize="10,20">
              <v:shape style="position:absolute;left:2564;top:-816;width:10;height:20" coordorigin="2564,-816" coordsize="10,20" path="m2564,-797l2573,-797,2573,-816,2564,-816,2564,-797xe" filled="true" fillcolor="#000000" stroked="false">
                <v:path arrowok="t"/>
                <v:fill type="solid"/>
              </v:shape>
            </v:group>
            <v:group style="position:absolute;left:2564;top:-797;width:10;height:20" coordorigin="2564,-797" coordsize="10,20">
              <v:shape style="position:absolute;left:2564;top:-797;width:10;height:20" coordorigin="2564,-797" coordsize="10,20" path="m2564,-778l2573,-778,2573,-797,2564,-797,2564,-778xe" filled="true" fillcolor="#000000" stroked="false">
                <v:path arrowok="t"/>
                <v:fill type="solid"/>
              </v:shape>
            </v:group>
            <v:group style="position:absolute;left:2564;top:-776;width:10;height:2" coordorigin="2564,-776" coordsize="10,2">
              <v:shape style="position:absolute;left:2564;top:-776;width:10;height:2" coordorigin="2564,-776" coordsize="10,0" path="m2564,-776l2573,-776e" filled="false" stroked="true" strokeweight=".24002pt" strokecolor="#000000">
                <v:path arrowok="t"/>
              </v:shape>
              <v:shape style="position:absolute;left:1027;top:-773;width:1536;height:10" type="#_x0000_t75" stroked="false">
                <v:imagedata r:id="rId534" o:title=""/>
              </v:shape>
              <v:shape style="position:absolute;left:2559;top:-773;width:1345;height:10" type="#_x0000_t75" stroked="false">
                <v:imagedata r:id="rId535" o:title=""/>
              </v:shape>
              <v:shape style="position:absolute;left:3899;top:-773;width:931;height:10" type="#_x0000_t75" stroked="false">
                <v:imagedata r:id="rId536" o:title=""/>
              </v:shape>
              <v:shape style="position:absolute;left:4825;top:-773;width:2787;height:10" type="#_x0000_t75" stroked="false">
                <v:imagedata r:id="rId537" o:title=""/>
              </v:shape>
              <v:shape style="position:absolute;left:7607;top:-773;width:931;height:10" type="#_x0000_t75" stroked="false">
                <v:imagedata r:id="rId536" o:title=""/>
              </v:shape>
              <v:shape style="position:absolute;left:8533;top:-773;width:1345;height:10" type="#_x0000_t75" stroked="false">
                <v:imagedata r:id="rId535" o:title=""/>
              </v:shape>
            </v:group>
            <v:group style="position:absolute;left:2564;top:-764;width:10;height:20" coordorigin="2564,-764" coordsize="10,20">
              <v:shape style="position:absolute;left:2564;top:-764;width:10;height:20" coordorigin="2564,-764" coordsize="10,20" path="m2564,-744l2573,-744,2573,-764,2564,-764,2564,-744xe" filled="true" fillcolor="#000000" stroked="false">
                <v:path arrowok="t"/>
                <v:fill type="solid"/>
              </v:shape>
            </v:group>
            <v:group style="position:absolute;left:2564;top:-744;width:10;height:20" coordorigin="2564,-744" coordsize="10,20">
              <v:shape style="position:absolute;left:2564;top:-744;width:10;height:20" coordorigin="2564,-744" coordsize="10,20" path="m2564,-725l2573,-725,2573,-744,2564,-744,2564,-725xe" filled="true" fillcolor="#000000" stroked="false">
                <v:path arrowok="t"/>
                <v:fill type="solid"/>
              </v:shape>
            </v:group>
            <v:group style="position:absolute;left:2564;top:-725;width:10;height:20" coordorigin="2564,-725" coordsize="10,20">
              <v:shape style="position:absolute;left:2564;top:-725;width:10;height:20" coordorigin="2564,-725" coordsize="10,20" path="m2564,-706l2573,-706,2573,-725,2564,-725,2564,-706xe" filled="true" fillcolor="#000000" stroked="false">
                <v:path arrowok="t"/>
                <v:fill type="solid"/>
              </v:shape>
            </v:group>
            <v:group style="position:absolute;left:2564;top:-706;width:10;height:20" coordorigin="2564,-706" coordsize="10,20">
              <v:shape style="position:absolute;left:2564;top:-706;width:10;height:20" coordorigin="2564,-706" coordsize="10,20" path="m2564,-687l2573,-687,2573,-706,2564,-706,2564,-687xe" filled="true" fillcolor="#000000" stroked="false">
                <v:path arrowok="t"/>
                <v:fill type="solid"/>
              </v:shape>
            </v:group>
            <v:group style="position:absolute;left:2564;top:-687;width:10;height:20" coordorigin="2564,-687" coordsize="10,20">
              <v:shape style="position:absolute;left:2564;top:-687;width:10;height:20" coordorigin="2564,-687" coordsize="10,20" path="m2564,-668l2573,-668,2573,-687,2564,-687,2564,-668xe" filled="true" fillcolor="#000000" stroked="false">
                <v:path arrowok="t"/>
                <v:fill type="solid"/>
              </v:shape>
            </v:group>
            <v:group style="position:absolute;left:2564;top:-668;width:10;height:20" coordorigin="2564,-668" coordsize="10,20">
              <v:shape style="position:absolute;left:2564;top:-668;width:10;height:20" coordorigin="2564,-668" coordsize="10,20" path="m2564,-648l2573,-648,2573,-668,2564,-668,2564,-648xe" filled="true" fillcolor="#000000" stroked="false">
                <v:path arrowok="t"/>
                <v:fill type="solid"/>
              </v:shape>
            </v:group>
            <v:group style="position:absolute;left:2564;top:-648;width:10;height:20" coordorigin="2564,-648" coordsize="10,20">
              <v:shape style="position:absolute;left:2564;top:-648;width:10;height:20" coordorigin="2564,-648" coordsize="10,20" path="m2564,-629l2573,-629,2573,-648,2564,-648,2564,-629xe" filled="true" fillcolor="#000000" stroked="false">
                <v:path arrowok="t"/>
                <v:fill type="solid"/>
              </v:shape>
            </v:group>
            <v:group style="position:absolute;left:2564;top:-629;width:10;height:20" coordorigin="2564,-629" coordsize="10,20">
              <v:shape style="position:absolute;left:2564;top:-629;width:10;height:20" coordorigin="2564,-629" coordsize="10,20" path="m2564,-610l2573,-610,2573,-629,2564,-629,2564,-610xe" filled="true" fillcolor="#000000" stroked="false">
                <v:path arrowok="t"/>
                <v:fill type="solid"/>
              </v:shape>
            </v:group>
            <v:group style="position:absolute;left:2564;top:-610;width:10;height:20" coordorigin="2564,-610" coordsize="10,20">
              <v:shape style="position:absolute;left:2564;top:-610;width:10;height:20" coordorigin="2564,-610" coordsize="10,20" path="m2564,-591l2573,-591,2573,-610,2564,-610,2564,-591xe" filled="true" fillcolor="#000000" stroked="false">
                <v:path arrowok="t"/>
                <v:fill type="solid"/>
              </v:shape>
            </v:group>
            <v:group style="position:absolute;left:2564;top:-591;width:10;height:20" coordorigin="2564,-591" coordsize="10,20">
              <v:shape style="position:absolute;left:2564;top:-591;width:10;height:20" coordorigin="2564,-591" coordsize="10,20" path="m2564,-572l2573,-572,2573,-591,2564,-591,2564,-572xe" filled="true" fillcolor="#000000" stroked="false">
                <v:path arrowok="t"/>
                <v:fill type="solid"/>
              </v:shape>
            </v:group>
            <v:group style="position:absolute;left:2564;top:-572;width:10;height:20" coordorigin="2564,-572" coordsize="10,20">
              <v:shape style="position:absolute;left:2564;top:-572;width:10;height:20" coordorigin="2564,-572" coordsize="10,20" path="m2564,-552l2573,-552,2573,-572,2564,-572,2564,-552xe" filled="true" fillcolor="#000000" stroked="false">
                <v:path arrowok="t"/>
                <v:fill type="solid"/>
              </v:shape>
            </v:group>
            <v:group style="position:absolute;left:2564;top:-552;width:10;height:20" coordorigin="2564,-552" coordsize="10,20">
              <v:shape style="position:absolute;left:2564;top:-552;width:10;height:20" coordorigin="2564,-552" coordsize="10,20" path="m2564,-533l2573,-533,2573,-552,2564,-552,2564,-533xe" filled="true" fillcolor="#000000" stroked="false">
                <v:path arrowok="t"/>
                <v:fill type="solid"/>
              </v:shape>
            </v:group>
            <v:group style="position:absolute;left:2564;top:-533;width:10;height:20" coordorigin="2564,-533" coordsize="10,20">
              <v:shape style="position:absolute;left:2564;top:-533;width:10;height:20" coordorigin="2564,-533" coordsize="10,20" path="m2564,-514l2573,-514,2573,-533,2564,-533,2564,-514xe" filled="true" fillcolor="#000000" stroked="false">
                <v:path arrowok="t"/>
                <v:fill type="solid"/>
              </v:shape>
            </v:group>
            <v:group style="position:absolute;left:2564;top:-514;width:10;height:20" coordorigin="2564,-514" coordsize="10,20">
              <v:shape style="position:absolute;left:2564;top:-514;width:10;height:20" coordorigin="2564,-514" coordsize="10,20" path="m2564,-495l2573,-495,2573,-514,2564,-514,2564,-495xe" filled="true" fillcolor="#000000" stroked="false">
                <v:path arrowok="t"/>
                <v:fill type="solid"/>
              </v:shape>
              <v:shape style="position:absolute;left:1013;top:-495;width:1570;height:110" type="#_x0000_t75" stroked="false">
                <v:imagedata r:id="rId510" o:title=""/>
              </v:shape>
              <v:shape style="position:absolute;left:2559;top:-399;width:1354;height:14" type="#_x0000_t75" stroked="false">
                <v:imagedata r:id="rId538" o:title=""/>
              </v:shape>
              <v:shape style="position:absolute;left:3899;top:-399;width:941;height:14" type="#_x0000_t75" stroked="false">
                <v:imagedata r:id="rId539" o:title=""/>
              </v:shape>
              <v:shape style="position:absolute;left:4825;top:-399;width:1404;height:14" type="#_x0000_t75" stroked="false">
                <v:imagedata r:id="rId513" o:title=""/>
              </v:shape>
              <v:shape style="position:absolute;left:6215;top:-399;width:1407;height:14" type="#_x0000_t75" stroked="false">
                <v:imagedata r:id="rId529" o:title=""/>
              </v:shape>
              <v:shape style="position:absolute;left:7607;top:-399;width:941;height:14" type="#_x0000_t75" stroked="false">
                <v:imagedata r:id="rId540" o:title=""/>
              </v:shape>
              <v:shape style="position:absolute;left:8533;top:-399;width:1354;height:14" type="#_x0000_t75" stroked="false">
                <v:imagedata r:id="rId516" o:title=""/>
              </v:shape>
            </v:group>
            <v:group style="position:absolute;left:2564;top:-384;width:10;height:20" coordorigin="2564,-384" coordsize="10,20">
              <v:shape style="position:absolute;left:2564;top:-384;width:10;height:20" coordorigin="2564,-384" coordsize="10,20" path="m2564,-365l2573,-365,2573,-384,2564,-384,2564,-365xe" filled="true" fillcolor="#000000" stroked="false">
                <v:path arrowok="t"/>
                <v:fill type="solid"/>
              </v:shape>
            </v:group>
            <v:group style="position:absolute;left:2564;top:-365;width:10;height:20" coordorigin="2564,-365" coordsize="10,20">
              <v:shape style="position:absolute;left:2564;top:-365;width:10;height:20" coordorigin="2564,-365" coordsize="10,20" path="m2564,-346l2573,-346,2573,-365,2564,-365,2564,-346xe" filled="true" fillcolor="#000000" stroked="false">
                <v:path arrowok="t"/>
                <v:fill type="solid"/>
              </v:shape>
            </v:group>
            <v:group style="position:absolute;left:2564;top:-346;width:10;height:20" coordorigin="2564,-346" coordsize="10,20">
              <v:shape style="position:absolute;left:2564;top:-346;width:10;height:20" coordorigin="2564,-346" coordsize="10,20" path="m2564,-327l2573,-327,2573,-346,2564,-346,2564,-327xe" filled="true" fillcolor="#000000" stroked="false">
                <v:path arrowok="t"/>
                <v:fill type="solid"/>
              </v:shape>
            </v:group>
            <v:group style="position:absolute;left:2564;top:-327;width:10;height:20" coordorigin="2564,-327" coordsize="10,20">
              <v:shape style="position:absolute;left:2564;top:-327;width:10;height:20" coordorigin="2564,-327" coordsize="10,20" path="m2564,-308l2573,-308,2573,-327,2564,-327,2564,-308xe" filled="true" fillcolor="#000000" stroked="false">
                <v:path arrowok="t"/>
                <v:fill type="solid"/>
              </v:shape>
            </v:group>
            <v:group style="position:absolute;left:2564;top:-308;width:10;height:20" coordorigin="2564,-308" coordsize="10,20">
              <v:shape style="position:absolute;left:2564;top:-308;width:10;height:20" coordorigin="2564,-308" coordsize="10,20" path="m2564,-288l2573,-288,2573,-308,2564,-308,2564,-288xe" filled="true" fillcolor="#000000" stroked="false">
                <v:path arrowok="t"/>
                <v:fill type="solid"/>
              </v:shape>
            </v:group>
            <v:group style="position:absolute;left:2564;top:-288;width:10;height:20" coordorigin="2564,-288" coordsize="10,20">
              <v:shape style="position:absolute;left:2564;top:-288;width:10;height:20" coordorigin="2564,-288" coordsize="10,20" path="m2564,-269l2573,-269,2573,-288,2564,-288,2564,-269xe" filled="true" fillcolor="#000000" stroked="false">
                <v:path arrowok="t"/>
                <v:fill type="solid"/>
              </v:shape>
            </v:group>
            <v:group style="position:absolute;left:2564;top:-269;width:10;height:20" coordorigin="2564,-269" coordsize="10,20">
              <v:shape style="position:absolute;left:2564;top:-269;width:10;height:20" coordorigin="2564,-269" coordsize="10,20" path="m2564,-250l2573,-250,2573,-269,2564,-269,2564,-250xe" filled="true" fillcolor="#000000" stroked="false">
                <v:path arrowok="t"/>
                <v:fill type="solid"/>
              </v:shape>
            </v:group>
            <v:group style="position:absolute;left:2564;top:-250;width:10;height:20" coordorigin="2564,-250" coordsize="10,20">
              <v:shape style="position:absolute;left:2564;top:-250;width:10;height:20" coordorigin="2564,-250" coordsize="10,20" path="m2564,-231l2573,-231,2573,-250,2564,-250,2564,-231xe" filled="true" fillcolor="#000000" stroked="false">
                <v:path arrowok="t"/>
                <v:fill type="solid"/>
              </v:shape>
            </v:group>
            <v:group style="position:absolute;left:2564;top:-231;width:10;height:20" coordorigin="2564,-231" coordsize="10,20">
              <v:shape style="position:absolute;left:2564;top:-231;width:10;height:20" coordorigin="2564,-231" coordsize="10,20" path="m2564,-212l2573,-212,2573,-231,2564,-231,2564,-212xe" filled="true" fillcolor="#000000" stroked="false">
                <v:path arrowok="t"/>
                <v:fill type="solid"/>
              </v:shape>
            </v:group>
            <v:group style="position:absolute;left:2564;top:-212;width:10;height:20" coordorigin="2564,-212" coordsize="10,20">
              <v:shape style="position:absolute;left:2564;top:-212;width:10;height:20" coordorigin="2564,-212" coordsize="10,20" path="m2564,-192l2573,-192,2573,-212,2564,-212,2564,-192xe" filled="true" fillcolor="#000000" stroked="false">
                <v:path arrowok="t"/>
                <v:fill type="solid"/>
              </v:shape>
            </v:group>
            <v:group style="position:absolute;left:2564;top:-192;width:10;height:20" coordorigin="2564,-192" coordsize="10,20">
              <v:shape style="position:absolute;left:2564;top:-192;width:10;height:20" coordorigin="2564,-192" coordsize="10,20" path="m2564,-173l2573,-173,2573,-192,2564,-192,2564,-173xe" filled="true" fillcolor="#000000" stroked="false">
                <v:path arrowok="t"/>
                <v:fill type="solid"/>
              </v:shape>
            </v:group>
            <v:group style="position:absolute;left:2564;top:-173;width:10;height:20" coordorigin="2564,-173" coordsize="10,20">
              <v:shape style="position:absolute;left:2564;top:-173;width:10;height:20" coordorigin="2564,-173" coordsize="10,20" path="m2564,-154l2573,-154,2573,-173,2564,-173,2564,-154xe" filled="true" fillcolor="#000000" stroked="false">
                <v:path arrowok="t"/>
                <v:fill type="solid"/>
              </v:shape>
            </v:group>
            <v:group style="position:absolute;left:2564;top:-154;width:10;height:20" coordorigin="2564,-154" coordsize="10,20">
              <v:shape style="position:absolute;left:2564;top:-154;width:10;height:20" coordorigin="2564,-154" coordsize="10,20" path="m2564,-135l2573,-135,2573,-154,2564,-154,2564,-135xe" filled="true" fillcolor="#000000" stroked="false">
                <v:path arrowok="t"/>
                <v:fill type="solid"/>
              </v:shape>
            </v:group>
            <v:group style="position:absolute;left:2564;top:-135;width:10;height:20" coordorigin="2564,-135" coordsize="10,20">
              <v:shape style="position:absolute;left:2564;top:-135;width:10;height:20" coordorigin="2564,-135" coordsize="10,20" path="m2564,-116l2573,-116,2573,-135,2564,-135,2564,-116xe" filled="true" fillcolor="#000000" stroked="false">
                <v:path arrowok="t"/>
                <v:fill type="solid"/>
              </v:shape>
              <v:shape style="position:absolute;left:1018;top:-20;width:10;height:14" type="#_x0000_t75" stroked="false">
                <v:imagedata r:id="rId88" o:title=""/>
              </v:shape>
              <v:shape style="position:absolute;left:1027;top:-116;width:1556;height:110" type="#_x0000_t75" stroked="false">
                <v:imagedata r:id="rId541" o:title=""/>
              </v:shape>
              <v:shape style="position:absolute;left:2573;top:-116;width:1349;height:110" type="#_x0000_t75" stroked="false">
                <v:imagedata r:id="rId542" o:title=""/>
              </v:shape>
              <v:shape style="position:absolute;left:3913;top:-116;width:936;height:110" type="#_x0000_t75" stroked="false">
                <v:imagedata r:id="rId543" o:title=""/>
              </v:shape>
              <v:shape style="position:absolute;left:4839;top:-116;width:1399;height:110" type="#_x0000_t75" stroked="false">
                <v:imagedata r:id="rId544" o:title=""/>
              </v:shape>
              <v:shape style="position:absolute;left:6229;top:-116;width:1402;height:110" type="#_x0000_t75" stroked="false">
                <v:imagedata r:id="rId545" o:title=""/>
              </v:shape>
              <v:shape style="position:absolute;left:7621;top:-116;width:936;height:110" type="#_x0000_t75" stroked="false">
                <v:imagedata r:id="rId543" o:title=""/>
              </v:shape>
              <v:shape style="position:absolute;left:8548;top:-116;width:1349;height:110" type="#_x0000_t75" stroked="false">
                <v:imagedata r:id="rId542" o:title=""/>
              </v:shape>
            </v:group>
            <v:group style="position:absolute;left:9878;top:-10;width:10;height:2" coordorigin="9878,-10" coordsize="10,2">
              <v:shape style="position:absolute;left:9878;top:-10;width:10;height:2" coordorigin="9878,-10" coordsize="10,0" path="m9878,-10l9888,-10e" filled="false" stroked="true" strokeweight=".48001pt" strokecolor="#000000">
                <v:path arrowok="t"/>
              </v:shape>
            </v:group>
            <w10:wrap type="none"/>
          </v:group>
        </w:pict>
      </w:r>
      <w:r>
        <w:rPr/>
        <w:t>（</w:t>
      </w:r>
      <w:r>
        <w:rPr>
          <w:rFonts w:ascii="Times New Roman" w:hAnsi="Times New Roman" w:cs="Times New Roman" w:eastAsia="Times New Roman" w:hint="default"/>
        </w:rPr>
        <w:t>2</w:t>
      </w:r>
      <w:r>
        <w:rPr/>
        <w:t>）公司期末未计提存货跌价准备；</w:t>
      </w:r>
    </w:p>
    <w:p>
      <w:pPr>
        <w:pStyle w:val="BodyText"/>
        <w:spacing w:line="240" w:lineRule="auto" w:before="115"/>
        <w:ind w:left="534" w:right="14"/>
        <w:jc w:val="left"/>
      </w:pPr>
      <w:r>
        <w:rPr/>
        <w:t>（</w:t>
      </w:r>
      <w:r>
        <w:rPr>
          <w:rFonts w:ascii="Times New Roman" w:hAnsi="Times New Roman" w:cs="Times New Roman" w:eastAsia="Times New Roman" w:hint="default"/>
        </w:rPr>
        <w:t>3</w:t>
      </w:r>
      <w:r>
        <w:rPr/>
        <w:t>）存货年末余额无含有借款费用资本化金额；</w:t>
      </w:r>
    </w:p>
    <w:p>
      <w:pPr>
        <w:pStyle w:val="BodyText"/>
        <w:spacing w:line="240" w:lineRule="auto" w:before="115"/>
        <w:ind w:left="534" w:right="14"/>
        <w:jc w:val="left"/>
      </w:pPr>
      <w:r>
        <w:rPr>
          <w:spacing w:val="-2"/>
        </w:rPr>
        <w:t>（</w:t>
      </w:r>
      <w:r>
        <w:rPr>
          <w:rFonts w:ascii="Times New Roman" w:hAnsi="Times New Roman" w:cs="Times New Roman" w:eastAsia="Times New Roman" w:hint="default"/>
          <w:spacing w:val="-2"/>
        </w:rPr>
        <w:t>4</w:t>
      </w:r>
      <w:r>
        <w:rPr>
          <w:spacing w:val="-2"/>
        </w:rPr>
        <w:t>）本公司存货年末较期初增加</w:t>
      </w:r>
      <w:r>
        <w:rPr>
          <w:spacing w:val="31"/>
        </w:rPr>
        <w:t> </w:t>
      </w:r>
      <w:r>
        <w:rPr>
          <w:rFonts w:ascii="Times New Roman" w:hAnsi="Times New Roman" w:cs="Times New Roman" w:eastAsia="Times New Roman" w:hint="default"/>
          <w:spacing w:val="-2"/>
        </w:rPr>
        <w:t>69.01%</w:t>
      </w:r>
      <w:r>
        <w:rPr>
          <w:spacing w:val="-2"/>
        </w:rPr>
        <w:t>，主要原因为公司本报告期内销量增长，导致存货增长。</w:t>
      </w:r>
    </w:p>
    <w:p>
      <w:pPr>
        <w:pStyle w:val="Heading9"/>
        <w:spacing w:line="240" w:lineRule="auto" w:before="194"/>
        <w:ind w:left="633" w:right="14"/>
        <w:jc w:val="left"/>
        <w:rPr>
          <w:b w:val="0"/>
          <w:bCs w:val="0"/>
        </w:rPr>
      </w:pPr>
      <w:r>
        <w:rPr/>
        <w:pict>
          <v:group style="position:absolute;margin-left:48.12001pt;margin-top:28.323696pt;width:498.95pt;height:.5pt;mso-position-horizontal-relative:page;mso-position-vertical-relative:paragraph;z-index:-1433752" coordorigin="962,566" coordsize="9979,10">
            <v:shape style="position:absolute;left:967;top:566;width:10;height:10" type="#_x0000_t75" stroked="false">
              <v:imagedata r:id="rId546" o:title=""/>
            </v:shape>
            <v:shape style="position:absolute;left:962;top:566;width:1308;height:10" type="#_x0000_t75" stroked="false">
              <v:imagedata r:id="rId547" o:title=""/>
            </v:shape>
            <v:shape style="position:absolute;left:2266;top:566;width:958;height:10" type="#_x0000_t75" stroked="false">
              <v:imagedata r:id="rId548" o:title=""/>
            </v:shape>
            <v:shape style="position:absolute;left:3219;top:566;width:3855;height:10" type="#_x0000_t75" stroked="false">
              <v:imagedata r:id="rId549" o:title=""/>
            </v:shape>
            <v:shape style="position:absolute;left:7069;top:566;width:1373;height:10" type="#_x0000_t75" stroked="false">
              <v:imagedata r:id="rId550" o:title=""/>
            </v:shape>
            <v:shape style="position:absolute;left:8437;top:566;width:1256;height:10" type="#_x0000_t75" stroked="false">
              <v:imagedata r:id="rId551" o:title=""/>
            </v:shape>
            <v:shape style="position:absolute;left:9688;top:566;width:1253;height:10" type="#_x0000_t75" stroked="false">
              <v:imagedata r:id="rId552" o:title=""/>
            </v:shape>
            <w10:wrap type="none"/>
          </v:group>
        </w:pict>
      </w:r>
      <w:r>
        <w:rPr/>
        <w:pict>
          <v:group style="position:absolute;margin-left:48.84pt;margin-top:100.443695pt;width:497.75pt;height:.5pt;mso-position-horizontal-relative:page;mso-position-vertical-relative:paragraph;z-index:-1433728" coordorigin="977,2009" coordsize="9955,10">
            <v:shape style="position:absolute;left:977;top:2009;width:1294;height:10" type="#_x0000_t75" stroked="false">
              <v:imagedata r:id="rId553" o:title=""/>
            </v:shape>
            <v:shape style="position:absolute;left:2266;top:2009;width:958;height:10" type="#_x0000_t75" stroked="false">
              <v:imagedata r:id="rId548" o:title=""/>
            </v:shape>
            <v:shape style="position:absolute;left:3219;top:2009;width:3855;height:10" type="#_x0000_t75" stroked="false">
              <v:imagedata r:id="rId549" o:title=""/>
            </v:shape>
            <v:shape style="position:absolute;left:7069;top:2009;width:1373;height:10" type="#_x0000_t75" stroked="false">
              <v:imagedata r:id="rId550" o:title=""/>
            </v:shape>
            <v:shape style="position:absolute;left:8437;top:2009;width:1256;height:10" type="#_x0000_t75" stroked="false">
              <v:imagedata r:id="rId554" o:title=""/>
            </v:shape>
            <v:shape style="position:absolute;left:9688;top:2009;width:1243;height:10" type="#_x0000_t75" stroked="false">
              <v:imagedata r:id="rId555" o:title=""/>
            </v:shape>
            <w10:wrap type="none"/>
          </v:group>
        </w:pict>
      </w:r>
      <w:r>
        <w:rPr/>
        <w:pict>
          <v:group style="position:absolute;margin-left:48.12001pt;margin-top:121.083717pt;width:498.5pt;height:5.3pt;mso-position-horizontal-relative:page;mso-position-vertical-relative:paragraph;z-index:-1433704" coordorigin="962,2422" coordsize="9970,106">
            <v:shape style="position:absolute;left:962;top:2422;width:1328;height:106" type="#_x0000_t75" stroked="false">
              <v:imagedata r:id="rId556" o:title=""/>
            </v:shape>
            <v:shape style="position:absolute;left:2266;top:2518;width:958;height:10" type="#_x0000_t75" stroked="false">
              <v:imagedata r:id="rId548" o:title=""/>
            </v:shape>
            <v:shape style="position:absolute;left:3219;top:2518;width:3855;height:10" type="#_x0000_t75" stroked="false">
              <v:imagedata r:id="rId549" o:title=""/>
            </v:shape>
            <v:shape style="position:absolute;left:7069;top:2518;width:1373;height:10" type="#_x0000_t75" stroked="false">
              <v:imagedata r:id="rId550" o:title=""/>
            </v:shape>
            <v:shape style="position:absolute;left:8437;top:2518;width:1256;height:10" type="#_x0000_t75" stroked="false">
              <v:imagedata r:id="rId554" o:title=""/>
            </v:shape>
            <v:shape style="position:absolute;left:9688;top:2518;width:1243;height:10" type="#_x0000_t75" stroked="false">
              <v:imagedata r:id="rId555" o:title=""/>
            </v:shape>
            <w10:wrap type="none"/>
          </v:group>
        </w:pict>
      </w:r>
      <w:r>
        <w:rPr>
          <w:rFonts w:ascii="Times New Roman" w:hAnsi="Times New Roman" w:cs="Times New Roman" w:eastAsia="Times New Roman" w:hint="default"/>
        </w:rPr>
        <w:t>8</w:t>
      </w:r>
      <w:r>
        <w:rPr/>
        <w:t>、对合营企业投资和联营企业投资</w:t>
      </w:r>
      <w:r>
        <w:rPr>
          <w:b w:val="0"/>
          <w:bCs w:val="0"/>
        </w:rPr>
      </w:r>
    </w:p>
    <w:p>
      <w:pPr>
        <w:spacing w:line="240" w:lineRule="auto" w:before="3"/>
        <w:rPr>
          <w:rFonts w:ascii="宋体" w:hAnsi="宋体" w:cs="宋体" w:eastAsia="宋体" w:hint="default"/>
          <w:b/>
          <w:bCs/>
          <w:sz w:val="6"/>
          <w:szCs w:val="6"/>
        </w:rPr>
      </w:pPr>
    </w:p>
    <w:tbl>
      <w:tblPr>
        <w:tblW w:w="0" w:type="auto"/>
        <w:jc w:val="left"/>
        <w:tblInd w:w="107" w:type="dxa"/>
        <w:tblLayout w:type="fixed"/>
        <w:tblCellMar>
          <w:top w:w="0" w:type="dxa"/>
          <w:left w:w="0" w:type="dxa"/>
          <w:bottom w:w="0" w:type="dxa"/>
          <w:right w:w="0" w:type="dxa"/>
        </w:tblCellMar>
        <w:tblLook w:val="01E0"/>
      </w:tblPr>
      <w:tblGrid>
        <w:gridCol w:w="1304"/>
        <w:gridCol w:w="953"/>
        <w:gridCol w:w="1095"/>
        <w:gridCol w:w="1505"/>
        <w:gridCol w:w="1251"/>
        <w:gridCol w:w="1368"/>
        <w:gridCol w:w="1251"/>
        <w:gridCol w:w="1238"/>
      </w:tblGrid>
      <w:tr>
        <w:trPr>
          <w:trHeight w:val="823" w:hRule="exact"/>
        </w:trPr>
        <w:tc>
          <w:tcPr>
            <w:tcW w:w="1304"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95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本公司持</w:t>
            </w:r>
          </w:p>
          <w:p>
            <w:pPr>
              <w:pStyle w:val="TableParagraph"/>
              <w:spacing w:line="20" w:lineRule="exact"/>
              <w:ind w:left="105" w:right="0"/>
              <w:jc w:val="left"/>
              <w:rPr>
                <w:rFonts w:ascii="宋体" w:hAnsi="宋体" w:cs="宋体" w:eastAsia="宋体" w:hint="default"/>
                <w:sz w:val="2"/>
                <w:szCs w:val="2"/>
              </w:rPr>
            </w:pPr>
            <w:r>
              <w:rPr>
                <w:rFonts w:ascii="宋体" w:hAnsi="宋体" w:cs="宋体" w:eastAsia="宋体" w:hint="default"/>
                <w:sz w:val="2"/>
                <w:szCs w:val="2"/>
              </w:rPr>
              <w:pict>
                <v:group style="width:36.5pt;height:.5pt;mso-position-horizontal-relative:char;mso-position-vertical-relative:line" coordorigin="0,0" coordsize="730,10">
                  <v:group style="position:absolute;left:5;top:5;width:720;height:2" coordorigin="5,5" coordsize="720,2">
                    <v:shape style="position:absolute;left:5;top:5;width:720;height:2" coordorigin="5,5" coordsize="720,0" path="m5,5l725,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before="56"/>
              <w:ind w:left="2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股比例</w:t>
            </w:r>
            <w:r>
              <w:rPr>
                <w:rFonts w:ascii="宋体" w:hAnsi="宋体" w:cs="宋体" w:eastAsia="宋体" w:hint="default"/>
                <w:sz w:val="18"/>
                <w:szCs w:val="18"/>
              </w:rPr>
            </w:r>
          </w:p>
        </w:tc>
        <w:tc>
          <w:tcPr>
            <w:tcW w:w="1095" w:type="dxa"/>
            <w:vMerge w:val="restart"/>
            <w:tcBorders>
              <w:top w:val="nil" w:sz="6" w:space="0" w:color="auto"/>
              <w:left w:val="single" w:sz="4" w:space="0" w:color="000000"/>
              <w:right w:val="single" w:sz="4" w:space="0" w:color="000000"/>
            </w:tcBorders>
          </w:tcPr>
          <w:p>
            <w:pPr>
              <w:pStyle w:val="TableParagraph"/>
              <w:spacing w:line="240" w:lineRule="auto" w:before="111"/>
              <w:ind w:right="34"/>
              <w:jc w:val="center"/>
              <w:rPr>
                <w:rFonts w:ascii="宋体" w:hAnsi="宋体" w:cs="宋体" w:eastAsia="宋体" w:hint="default"/>
                <w:sz w:val="18"/>
                <w:szCs w:val="18"/>
              </w:rPr>
            </w:pPr>
            <w:r>
              <w:rPr>
                <w:rFonts w:ascii="宋体" w:hAnsi="宋体" w:cs="宋体" w:eastAsia="宋体" w:hint="default"/>
                <w:sz w:val="18"/>
                <w:szCs w:val="18"/>
              </w:rPr>
              <w:t>本公司在被</w:t>
            </w:r>
          </w:p>
          <w:p>
            <w:pPr>
              <w:pStyle w:val="TableParagraph"/>
              <w:spacing w:line="20" w:lineRule="exact"/>
              <w:ind w:left="69" w:right="0"/>
              <w:jc w:val="left"/>
              <w:rPr>
                <w:rFonts w:ascii="宋体" w:hAnsi="宋体" w:cs="宋体" w:eastAsia="宋体" w:hint="default"/>
                <w:sz w:val="2"/>
                <w:szCs w:val="2"/>
              </w:rPr>
            </w:pPr>
            <w:r>
              <w:rPr>
                <w:rFonts w:ascii="宋体" w:hAnsi="宋体" w:cs="宋体" w:eastAsia="宋体" w:hint="default"/>
                <w:sz w:val="2"/>
                <w:szCs w:val="2"/>
              </w:rPr>
              <w:pict>
                <v:group style="width:45.55pt;height:.5pt;mso-position-horizontal-relative:char;mso-position-vertical-relative:line" coordorigin="0,0" coordsize="911,10">
                  <v:group style="position:absolute;left:5;top:5;width:901;height:2" coordorigin="5,5" coordsize="901,2">
                    <v:shape style="position:absolute;left:5;top:5;width:901;height:2" coordorigin="5,5" coordsize="901,0" path="m5,5l905,5e" filled="false" stroked="true" strokeweight=".48001pt" strokecolor="#000000">
                      <v:path arrowok="t"/>
                    </v:shape>
                  </v:group>
                </v:group>
              </w:pict>
            </w:r>
            <w:r>
              <w:rPr>
                <w:rFonts w:ascii="宋体" w:hAnsi="宋体" w:cs="宋体" w:eastAsia="宋体" w:hint="default"/>
                <w:sz w:val="2"/>
                <w:szCs w:val="2"/>
              </w:rPr>
            </w:r>
          </w:p>
          <w:p>
            <w:pPr>
              <w:pStyle w:val="TableParagraph"/>
              <w:spacing w:line="240" w:lineRule="auto" w:before="56"/>
              <w:ind w:right="34"/>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投资单位表</w:t>
            </w:r>
            <w:r>
              <w:rPr>
                <w:rFonts w:ascii="宋体" w:hAnsi="宋体" w:cs="宋体" w:eastAsia="宋体" w:hint="default"/>
                <w:sz w:val="18"/>
                <w:szCs w:val="18"/>
              </w:rPr>
            </w:r>
          </w:p>
          <w:p>
            <w:pPr>
              <w:pStyle w:val="TableParagraph"/>
              <w:spacing w:line="240" w:lineRule="auto" w:before="76"/>
              <w:ind w:right="36"/>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决权比例</w:t>
            </w:r>
            <w:r>
              <w:rPr>
                <w:rFonts w:ascii="宋体" w:hAnsi="宋体" w:cs="宋体" w:eastAsia="宋体" w:hint="default"/>
                <w:sz w:val="18"/>
                <w:szCs w:val="18"/>
              </w:rPr>
            </w:r>
          </w:p>
          <w:p>
            <w:pPr>
              <w:pStyle w:val="TableParagraph"/>
              <w:spacing w:line="240" w:lineRule="auto" w:before="118"/>
              <w:ind w:right="37"/>
              <w:jc w:val="center"/>
              <w:rPr>
                <w:rFonts w:ascii="Times New Roman" w:hAnsi="Times New Roman" w:cs="Times New Roman" w:eastAsia="Times New Roman" w:hint="default"/>
                <w:sz w:val="18"/>
                <w:szCs w:val="18"/>
              </w:rPr>
            </w:pPr>
            <w:r>
              <w:rPr>
                <w:rFonts w:ascii="Times New Roman"/>
                <w:w w:val="99"/>
                <w:sz w:val="18"/>
              </w:rPr>
            </w:r>
            <w:r>
              <w:rPr>
                <w:rFonts w:ascii="Times New Roman"/>
                <w:sz w:val="18"/>
                <w:u w:val="single" w:color="000000"/>
              </w:rPr>
              <w:t>(%)</w:t>
            </w:r>
            <w:r>
              <w:rPr>
                <w:rFonts w:ascii="Times New Roman"/>
                <w:sz w:val="18"/>
              </w:rPr>
            </w:r>
          </w:p>
        </w:tc>
        <w:tc>
          <w:tcPr>
            <w:tcW w:w="150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期末资产总额</w:t>
            </w:r>
            <w:r>
              <w:rPr>
                <w:rFonts w:ascii="宋体" w:hAnsi="宋体" w:cs="宋体" w:eastAsia="宋体" w:hint="default"/>
                <w:sz w:val="18"/>
                <w:szCs w:val="18"/>
              </w:rPr>
            </w: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期末负债总</w:t>
            </w:r>
            <w:r>
              <w:rPr>
                <w:rFonts w:ascii="宋体" w:hAnsi="宋体" w:cs="宋体" w:eastAsia="宋体" w:hint="default"/>
                <w:sz w:val="18"/>
                <w:szCs w:val="18"/>
              </w:rPr>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期末净资产总</w:t>
            </w:r>
            <w:r>
              <w:rPr>
                <w:rFonts w:ascii="宋体" w:hAnsi="宋体" w:cs="宋体" w:eastAsia="宋体" w:hint="default"/>
                <w:sz w:val="18"/>
                <w:szCs w:val="18"/>
              </w:rPr>
            </w: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68"/>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本年营业收</w:t>
            </w:r>
            <w:r>
              <w:rPr>
                <w:rFonts w:ascii="宋体" w:hAnsi="宋体" w:cs="宋体" w:eastAsia="宋体" w:hint="default"/>
                <w:sz w:val="18"/>
                <w:szCs w:val="18"/>
              </w:rPr>
            </w:r>
          </w:p>
        </w:tc>
        <w:tc>
          <w:tcPr>
            <w:tcW w:w="12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本年净利润</w:t>
            </w:r>
            <w:r>
              <w:rPr>
                <w:rFonts w:ascii="宋体" w:hAnsi="宋体" w:cs="宋体" w:eastAsia="宋体" w:hint="default"/>
                <w:sz w:val="18"/>
                <w:szCs w:val="18"/>
              </w:rPr>
            </w:r>
          </w:p>
        </w:tc>
      </w:tr>
      <w:tr>
        <w:trPr>
          <w:trHeight w:val="1032" w:hRule="exact"/>
        </w:trPr>
        <w:tc>
          <w:tcPr>
            <w:tcW w:w="1304"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953"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336"/>
              <w:jc w:val="right"/>
              <w:rPr>
                <w:rFonts w:ascii="Times New Roman" w:hAnsi="Times New Roman" w:cs="Times New Roman" w:eastAsia="Times New Roman" w:hint="default"/>
                <w:sz w:val="18"/>
                <w:szCs w:val="18"/>
              </w:rPr>
            </w:pPr>
            <w:r>
              <w:rPr>
                <w:rFonts w:ascii="Times New Roman"/>
                <w:w w:val="99"/>
                <w:sz w:val="18"/>
              </w:rPr>
            </w:r>
            <w:r>
              <w:rPr>
                <w:rFonts w:ascii="Times New Roman"/>
                <w:spacing w:val="-1"/>
                <w:sz w:val="18"/>
                <w:u w:val="single" w:color="000000"/>
              </w:rPr>
              <w:t>(%)</w:t>
            </w:r>
            <w:r>
              <w:rPr>
                <w:rFonts w:ascii="Times New Roman"/>
                <w:spacing w:val="-1"/>
                <w:sz w:val="18"/>
              </w:rPr>
            </w:r>
          </w:p>
        </w:tc>
        <w:tc>
          <w:tcPr>
            <w:tcW w:w="1095" w:type="dxa"/>
            <w:vMerge/>
            <w:tcBorders>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148" w:lineRule="exact"/>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额</w:t>
            </w:r>
            <w:r>
              <w:rPr>
                <w:rFonts w:ascii="宋体" w:hAnsi="宋体" w:cs="宋体" w:eastAsia="宋体" w:hint="default"/>
                <w:sz w:val="18"/>
                <w:szCs w:val="18"/>
              </w:rPr>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148"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额</w:t>
            </w:r>
            <w:r>
              <w:rPr>
                <w:rFonts w:ascii="宋体" w:hAnsi="宋体" w:cs="宋体" w:eastAsia="宋体" w:hint="default"/>
                <w:sz w:val="18"/>
                <w:szCs w:val="18"/>
              </w:rPr>
            </w: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148" w:lineRule="exact"/>
              <w:ind w:left="35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入总额</w:t>
            </w:r>
            <w:r>
              <w:rPr>
                <w:rFonts w:ascii="宋体" w:hAnsi="宋体" w:cs="宋体" w:eastAsia="宋体" w:hint="default"/>
                <w:sz w:val="18"/>
                <w:szCs w:val="18"/>
              </w:rPr>
            </w:r>
          </w:p>
        </w:tc>
        <w:tc>
          <w:tcPr>
            <w:tcW w:w="1238" w:type="dxa"/>
            <w:tcBorders>
              <w:top w:val="nil" w:sz="6" w:space="0" w:color="auto"/>
              <w:left w:val="single" w:sz="4" w:space="0" w:color="000000"/>
              <w:bottom w:val="nil" w:sz="6" w:space="0" w:color="auto"/>
              <w:right w:val="single" w:sz="4" w:space="0" w:color="000000"/>
            </w:tcBorders>
          </w:tcPr>
          <w:p>
            <w:pPr/>
          </w:p>
        </w:tc>
      </w:tr>
      <w:tr>
        <w:trPr>
          <w:trHeight w:val="106" w:hRule="exact"/>
        </w:trPr>
        <w:tc>
          <w:tcPr>
            <w:tcW w:w="1304" w:type="dxa"/>
            <w:tcBorders>
              <w:top w:val="nil" w:sz="6" w:space="0" w:color="auto"/>
              <w:left w:val="single" w:sz="4" w:space="0" w:color="000000"/>
              <w:bottom w:val="nil" w:sz="6" w:space="0" w:color="auto"/>
              <w:right w:val="nil" w:sz="6" w:space="0" w:color="auto"/>
            </w:tcBorders>
          </w:tcPr>
          <w:p>
            <w:pPr/>
          </w:p>
        </w:tc>
        <w:tc>
          <w:tcPr>
            <w:tcW w:w="953" w:type="dxa"/>
            <w:tcBorders>
              <w:top w:val="nil" w:sz="6" w:space="0" w:color="auto"/>
              <w:left w:val="nil" w:sz="6" w:space="0" w:color="auto"/>
              <w:bottom w:val="nil" w:sz="6" w:space="0" w:color="auto"/>
              <w:right w:val="single" w:sz="4" w:space="0" w:color="000000"/>
            </w:tcBorders>
          </w:tcPr>
          <w:p>
            <w:pPr/>
          </w:p>
        </w:tc>
        <w:tc>
          <w:tcPr>
            <w:tcW w:w="1095"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single" w:sz="4" w:space="0" w:color="000000"/>
            </w:tcBorders>
          </w:tcPr>
          <w:p>
            <w:pPr/>
          </w:p>
        </w:tc>
        <w:tc>
          <w:tcPr>
            <w:tcW w:w="1238" w:type="dxa"/>
            <w:tcBorders>
              <w:top w:val="nil" w:sz="6" w:space="0" w:color="auto"/>
              <w:left w:val="single" w:sz="4" w:space="0" w:color="000000"/>
              <w:bottom w:val="nil" w:sz="6" w:space="0" w:color="auto"/>
              <w:right w:val="single" w:sz="4" w:space="0" w:color="000000"/>
            </w:tcBorders>
          </w:tcPr>
          <w:p>
            <w:pPr/>
          </w:p>
        </w:tc>
      </w:tr>
      <w:tr>
        <w:trPr>
          <w:trHeight w:val="1213" w:hRule="exact"/>
        </w:trPr>
        <w:tc>
          <w:tcPr>
            <w:tcW w:w="1304" w:type="dxa"/>
            <w:tcBorders>
              <w:top w:val="nil" w:sz="6" w:space="0" w:color="auto"/>
              <w:left w:val="single" w:sz="4" w:space="0" w:color="000000"/>
              <w:bottom w:val="nil" w:sz="6" w:space="0" w:color="auto"/>
              <w:right w:val="single" w:sz="4" w:space="0" w:color="000000"/>
            </w:tcBorders>
          </w:tcPr>
          <w:p>
            <w:pPr>
              <w:pStyle w:val="TableParagraph"/>
              <w:spacing w:line="319" w:lineRule="auto" w:before="101"/>
              <w:ind w:left="105" w:right="106"/>
              <w:jc w:val="center"/>
              <w:rPr>
                <w:rFonts w:ascii="宋体" w:hAnsi="宋体" w:cs="宋体" w:eastAsia="宋体" w:hint="default"/>
                <w:sz w:val="18"/>
                <w:szCs w:val="18"/>
              </w:rPr>
            </w:pPr>
            <w:r>
              <w:rPr>
                <w:rFonts w:ascii="宋体" w:hAnsi="宋体" w:cs="宋体" w:eastAsia="宋体" w:hint="default"/>
                <w:sz w:val="18"/>
                <w:szCs w:val="18"/>
              </w:rPr>
              <w:t>北京市博汇科 技股份有限公 司</w:t>
            </w:r>
          </w:p>
        </w:tc>
        <w:tc>
          <w:tcPr>
            <w:tcW w:w="95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377"/>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20</w:t>
            </w:r>
            <w:r>
              <w:rPr>
                <w:rFonts w:ascii="Times New Roman"/>
                <w:sz w:val="18"/>
              </w:rPr>
            </w:r>
          </w:p>
        </w:tc>
        <w:tc>
          <w:tcPr>
            <w:tcW w:w="109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20</w:t>
            </w:r>
            <w:r>
              <w:rPr>
                <w:rFonts w:ascii="Times New Roman"/>
                <w:sz w:val="18"/>
              </w:rPr>
            </w:r>
          </w:p>
        </w:tc>
        <w:tc>
          <w:tcPr>
            <w:tcW w:w="150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97,214,612.59</w:t>
            </w:r>
            <w:r>
              <w:rPr>
                <w:rFonts w:ascii="Times New Roman"/>
                <w:sz w:val="18"/>
              </w:rPr>
            </w: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3"/>
              <w:jc w:val="center"/>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12,347,070.90</w:t>
            </w:r>
            <w:r>
              <w:rPr>
                <w:rFonts w:ascii="Times New Roman"/>
                <w:sz w:val="18"/>
              </w:rPr>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84,867,541.69</w:t>
            </w:r>
            <w:r>
              <w:rPr>
                <w:rFonts w:ascii="Times New Roman"/>
                <w:sz w:val="18"/>
              </w:rPr>
            </w: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70,728,995.77</w:t>
            </w:r>
            <w:r>
              <w:rPr>
                <w:rFonts w:ascii="Times New Roman"/>
                <w:spacing w:val="-1"/>
                <w:sz w:val="18"/>
              </w:rPr>
            </w:r>
          </w:p>
        </w:tc>
        <w:tc>
          <w:tcPr>
            <w:tcW w:w="12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16,111,399.00</w:t>
            </w:r>
            <w:r>
              <w:rPr>
                <w:rFonts w:ascii="Times New Roman"/>
                <w:sz w:val="18"/>
              </w:rPr>
            </w:r>
          </w:p>
        </w:tc>
      </w:tr>
      <w:tr>
        <w:trPr>
          <w:trHeight w:val="773" w:hRule="exact"/>
        </w:trPr>
        <w:tc>
          <w:tcPr>
            <w:tcW w:w="130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95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377"/>
              <w:jc w:val="righ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20</w:t>
            </w:r>
            <w:r>
              <w:rPr>
                <w:rFonts w:ascii="Times New Roman"/>
                <w:b/>
                <w:sz w:val="18"/>
              </w:rPr>
            </w:r>
            <w:r>
              <w:rPr>
                <w:rFonts w:ascii="Times New Roman"/>
                <w:sz w:val="18"/>
              </w:rPr>
            </w:r>
          </w:p>
        </w:tc>
        <w:tc>
          <w:tcPr>
            <w:tcW w:w="109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20</w:t>
            </w:r>
            <w:r>
              <w:rPr>
                <w:rFonts w:ascii="Times New Roman"/>
                <w:b/>
                <w:sz w:val="18"/>
              </w:rPr>
            </w:r>
            <w:r>
              <w:rPr>
                <w:rFonts w:ascii="Times New Roman"/>
                <w:sz w:val="18"/>
              </w:rPr>
            </w:r>
          </w:p>
        </w:tc>
        <w:tc>
          <w:tcPr>
            <w:tcW w:w="150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97,214,612.59</w:t>
            </w:r>
            <w:r>
              <w:rPr>
                <w:rFonts w:ascii="Times New Roman"/>
                <w:b/>
                <w:sz w:val="18"/>
              </w:rPr>
            </w:r>
            <w:r>
              <w:rPr>
                <w:rFonts w:ascii="Times New Roman"/>
                <w:sz w:val="18"/>
              </w:rPr>
            </w: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3"/>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12,347,070.90</w:t>
            </w:r>
            <w:r>
              <w:rPr>
                <w:rFonts w:ascii="Times New Roman"/>
                <w:b/>
                <w:sz w:val="18"/>
              </w:rPr>
            </w:r>
            <w:r>
              <w:rPr>
                <w:rFonts w:ascii="Times New Roman"/>
                <w:sz w:val="18"/>
              </w:rPr>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84,867,541.69</w:t>
            </w:r>
            <w:r>
              <w:rPr>
                <w:rFonts w:ascii="Times New Roman"/>
                <w:b/>
                <w:sz w:val="18"/>
              </w:rPr>
            </w:r>
            <w:r>
              <w:rPr>
                <w:rFonts w:ascii="Times New Roman"/>
                <w:sz w:val="18"/>
              </w:rPr>
            </w: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70,728,995.77</w:t>
            </w:r>
            <w:r>
              <w:rPr>
                <w:rFonts w:ascii="Times New Roman"/>
                <w:b/>
                <w:spacing w:val="-1"/>
                <w:sz w:val="18"/>
              </w:rPr>
            </w:r>
            <w:r>
              <w:rPr>
                <w:rFonts w:ascii="Times New Roman"/>
                <w:spacing w:val="-1"/>
                <w:sz w:val="18"/>
              </w:rPr>
            </w:r>
          </w:p>
        </w:tc>
        <w:tc>
          <w:tcPr>
            <w:tcW w:w="123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16,111,399.00</w:t>
            </w:r>
            <w:r>
              <w:rPr>
                <w:rFonts w:ascii="Times New Roman"/>
                <w:b/>
                <w:sz w:val="18"/>
              </w:rPr>
            </w:r>
            <w:r>
              <w:rPr>
                <w:rFonts w:ascii="Times New Roman"/>
                <w:sz w:val="18"/>
              </w:rPr>
            </w:r>
          </w:p>
        </w:tc>
      </w:tr>
    </w:tbl>
    <w:p>
      <w:pPr>
        <w:pStyle w:val="BodyText"/>
        <w:spacing w:line="355" w:lineRule="auto" w:before="33"/>
        <w:ind w:left="220" w:right="14" w:firstLine="420"/>
        <w:jc w:val="left"/>
      </w:pPr>
      <w:r>
        <w:rPr/>
        <w:pict>
          <v:group style="position:absolute;margin-left:48.84pt;margin-top:-43.0863pt;width:497.75pt;height:.5pt;mso-position-horizontal-relative:page;mso-position-vertical-relative:paragraph;z-index:-1433680" coordorigin="977,-862" coordsize="9955,10">
            <v:shape style="position:absolute;left:977;top:-862;width:1294;height:10" type="#_x0000_t75" stroked="false">
              <v:imagedata r:id="rId553" o:title=""/>
            </v:shape>
            <v:shape style="position:absolute;left:2266;top:-862;width:958;height:10" type="#_x0000_t75" stroked="false">
              <v:imagedata r:id="rId548" o:title=""/>
            </v:shape>
            <v:shape style="position:absolute;left:3219;top:-862;width:3855;height:10" type="#_x0000_t75" stroked="false">
              <v:imagedata r:id="rId549" o:title=""/>
            </v:shape>
            <v:shape style="position:absolute;left:7069;top:-862;width:1373;height:10" type="#_x0000_t75" stroked="false">
              <v:imagedata r:id="rId550" o:title=""/>
            </v:shape>
            <v:shape style="position:absolute;left:8437;top:-862;width:1256;height:10" type="#_x0000_t75" stroked="false">
              <v:imagedata r:id="rId554" o:title=""/>
            </v:shape>
            <v:shape style="position:absolute;left:9688;top:-862;width:1243;height:10" type="#_x0000_t75" stroked="false">
              <v:imagedata r:id="rId555" o:title=""/>
            </v:shape>
            <w10:wrap type="none"/>
          </v:group>
        </w:pict>
      </w:r>
      <w:r>
        <w:rPr/>
        <w:pict>
          <v:group style="position:absolute;margin-left:48.11998pt;margin-top:-5.166341pt;width:499.45pt;height:5.2pt;mso-position-horizontal-relative:page;mso-position-vertical-relative:paragraph;z-index:-1433656" coordorigin="962,-103" coordsize="9989,104">
            <v:shape style="position:absolute;left:967;top:-10;width:10;height:10" type="#_x0000_t75" stroked="false">
              <v:imagedata r:id="rId557" o:title=""/>
            </v:shape>
            <v:shape style="position:absolute;left:962;top:-10;width:1308;height:10" type="#_x0000_t75" stroked="false">
              <v:imagedata r:id="rId547" o:title=""/>
            </v:shape>
            <v:shape style="position:absolute;left:2261;top:-103;width:962;height:103" type="#_x0000_t75" stroked="false">
              <v:imagedata r:id="rId558" o:title=""/>
            </v:shape>
            <v:shape style="position:absolute;left:3233;top:-103;width:3841;height:103" type="#_x0000_t75" stroked="false">
              <v:imagedata r:id="rId559" o:title=""/>
            </v:shape>
            <v:shape style="position:absolute;left:7065;top:-103;width:1378;height:103" type="#_x0000_t75" stroked="false">
              <v:imagedata r:id="rId560" o:title=""/>
            </v:shape>
            <v:shape style="position:absolute;left:8433;top:-103;width:1261;height:103" type="#_x0000_t75" stroked="false">
              <v:imagedata r:id="rId561" o:title=""/>
            </v:shape>
            <v:shape style="position:absolute;left:9703;top:-103;width:1248;height:103" type="#_x0000_t75" stroked="false">
              <v:imagedata r:id="rId562" o:title=""/>
            </v:shape>
            <v:group style="position:absolute;left:10932;top:-5;width:10;height:2" coordorigin="10932,-5" coordsize="10,2">
              <v:shape style="position:absolute;left:10932;top:-5;width:10;height:2" coordorigin="10932,-5" coordsize="10,0" path="m10932,-5l10941,-5e" filled="false" stroked="true" strokeweight=".48004pt" strokecolor="#000000">
                <v:path arrowok="t"/>
              </v:shape>
            </v:group>
            <w10:wrap type="none"/>
          </v:group>
        </w:pict>
      </w:r>
      <w:r>
        <w:rPr>
          <w:spacing w:val="-2"/>
        </w:rPr>
        <w:t>合营企业、联营企业的重要会计政策、会计估计与公司的会计政策、会计估计存在重大差异的说明：</w:t>
      </w:r>
      <w:r>
        <w:rPr>
          <w:w w:val="100"/>
        </w:rPr>
        <w:t> </w:t>
      </w:r>
      <w:r>
        <w:rPr/>
        <w:t>无。</w:t>
      </w:r>
    </w:p>
    <w:p>
      <w:pPr>
        <w:pStyle w:val="Heading9"/>
        <w:spacing w:line="240" w:lineRule="auto" w:before="109"/>
        <w:ind w:left="633" w:right="14"/>
        <w:jc w:val="left"/>
        <w:rPr>
          <w:b w:val="0"/>
          <w:bCs w:val="0"/>
        </w:rPr>
      </w:pPr>
      <w:r>
        <w:rPr>
          <w:rFonts w:ascii="Times New Roman" w:hAnsi="Times New Roman" w:cs="Times New Roman" w:eastAsia="Times New Roman" w:hint="default"/>
        </w:rPr>
        <w:t>9</w:t>
      </w:r>
      <w:r>
        <w:rPr/>
        <w:t>、长期股权投资</w:t>
      </w:r>
      <w:r>
        <w:rPr>
          <w:b w:val="0"/>
          <w:bCs w:val="0"/>
        </w:rPr>
      </w:r>
    </w:p>
    <w:p>
      <w:pPr>
        <w:spacing w:after="0" w:line="240" w:lineRule="auto"/>
        <w:jc w:val="left"/>
        <w:sectPr>
          <w:pgSz w:w="11910" w:h="16840"/>
          <w:pgMar w:header="990" w:footer="1184" w:top="1160" w:bottom="1380" w:left="860" w:right="840"/>
        </w:sectPr>
      </w:pPr>
    </w:p>
    <w:p>
      <w:pPr>
        <w:spacing w:line="240" w:lineRule="auto" w:before="8"/>
        <w:rPr>
          <w:rFonts w:ascii="宋体" w:hAnsi="宋体" w:cs="宋体" w:eastAsia="宋体" w:hint="default"/>
          <w:b/>
          <w:bCs/>
          <w:sz w:val="19"/>
          <w:szCs w:val="19"/>
        </w:rPr>
      </w:pPr>
      <w:r>
        <w:rPr/>
        <w:pict>
          <v:group style="position:absolute;margin-left:51.960011pt;margin-top:198.499969pt;width:490.7pt;height:5.55pt;mso-position-horizontal-relative:page;mso-position-vertical-relative:page;z-index:-1433320" coordorigin="1039,3970" coordsize="9814,111">
            <v:shape style="position:absolute;left:1039;top:3970;width:3512;height:110" type="#_x0000_t75" stroked="false">
              <v:imagedata r:id="rId563" o:title=""/>
            </v:shape>
            <v:shape style="position:absolute;left:4527;top:4066;width:1020;height:14" type="#_x0000_t75" stroked="false">
              <v:imagedata r:id="rId564" o:title=""/>
            </v:shape>
            <v:shape style="position:absolute;left:5533;top:4066;width:1553;height:14" type="#_x0000_t75" stroked="false">
              <v:imagedata r:id="rId565" o:title=""/>
            </v:shape>
            <v:shape style="position:absolute;left:7072;top:4066;width:1550;height:14" type="#_x0000_t75" stroked="false">
              <v:imagedata r:id="rId566" o:title=""/>
            </v:shape>
            <v:shape style="position:absolute;left:8608;top:4071;width:1129;height:10" type="#_x0000_t75" stroked="false">
              <v:imagedata r:id="rId567" o:title=""/>
            </v:shape>
            <v:shape style="position:absolute;left:9732;top:4071;width:1121;height:10" type="#_x0000_t75" stroked="false">
              <v:imagedata r:id="rId568" o:title=""/>
            </v:shape>
            <w10:wrap type="none"/>
          </v:group>
        </w:pict>
      </w:r>
      <w:r>
        <w:rPr/>
        <w:pict>
          <v:group style="position:absolute;margin-left:51.960011pt;margin-top:219.379959pt;width:491.15pt;height:5.4pt;mso-position-horizontal-relative:page;mso-position-vertical-relative:page;z-index:-1433296" coordorigin="1039,4388" coordsize="9823,108">
            <v:shape style="position:absolute;left:1039;top:4388;width:3512;height:108" type="#_x0000_t75" stroked="false">
              <v:imagedata r:id="rId569" o:title=""/>
            </v:shape>
            <v:shape style="position:absolute;left:4527;top:4484;width:1020;height:12" type="#_x0000_t75" stroked="false">
              <v:imagedata r:id="rId570" o:title=""/>
            </v:shape>
            <v:shape style="position:absolute;left:5533;top:4484;width:1553;height:12" type="#_x0000_t75" stroked="false">
              <v:imagedata r:id="rId571" o:title=""/>
            </v:shape>
            <v:shape style="position:absolute;left:7072;top:4484;width:1550;height:12" type="#_x0000_t75" stroked="false">
              <v:imagedata r:id="rId503" o:title=""/>
            </v:shape>
            <v:shape style="position:absolute;left:8608;top:4484;width:1138;height:12" type="#_x0000_t75" stroked="false">
              <v:imagedata r:id="rId572" o:title=""/>
            </v:shape>
            <v:shape style="position:absolute;left:9732;top:4484;width:1130;height:12" type="#_x0000_t75" stroked="false">
              <v:imagedata r:id="rId573" o:title=""/>
            </v:shape>
            <w10:wrap type="none"/>
          </v:group>
        </w:pict>
      </w:r>
      <w:r>
        <w:rPr/>
        <w:pict>
          <v:group style="position:absolute;margin-left:43.080002pt;margin-top:761.736023pt;width:498.7pt;height:5.55pt;mso-position-horizontal-relative:page;mso-position-vertical-relative:page;z-index:-1432672" coordorigin="862,15235" coordsize="9974,111">
            <v:shape style="position:absolute;left:862;top:15331;width:10;height:14" type="#_x0000_t75" stroked="false">
              <v:imagedata r:id="rId88" o:title=""/>
            </v:shape>
            <v:shape style="position:absolute;left:871;top:15235;width:3968;height:110" type="#_x0000_t75" stroked="false">
              <v:imagedata r:id="rId574" o:title=""/>
            </v:shape>
            <v:shape style="position:absolute;left:4830;top:15235;width:1611;height:110" type="#_x0000_t75" stroked="false">
              <v:imagedata r:id="rId575" o:title=""/>
            </v:shape>
            <v:shape style="position:absolute;left:6431;top:15235;width:1450;height:110" type="#_x0000_t75" stroked="false">
              <v:imagedata r:id="rId576" o:title=""/>
            </v:shape>
            <v:shape style="position:absolute;left:7857;top:15336;width:1189;height:10" type="#_x0000_t75" stroked="false">
              <v:imagedata r:id="rId577" o:title=""/>
            </v:shape>
            <v:shape style="position:absolute;left:9055;top:15336;width:1781;height:10" type="#_x0000_t75" stroked="false">
              <v:imagedata r:id="rId578" o:title=""/>
            </v:shape>
            <w10:wrap type="none"/>
          </v:group>
        </w:pict>
      </w:r>
    </w:p>
    <w:p>
      <w:pPr>
        <w:pStyle w:val="BodyText"/>
        <w:spacing w:line="240" w:lineRule="auto" w:before="36"/>
        <w:ind w:left="551" w:right="0"/>
        <w:jc w:val="left"/>
      </w:pPr>
      <w:r>
        <w:rPr/>
        <w:pict>
          <v:group style="position:absolute;margin-left:492.459991pt;margin-top:43.723671pt;width:45pt;height:.1pt;mso-position-horizontal-relative:page;mso-position-vertical-relative:paragraph;z-index:-1433440" coordorigin="9849,874" coordsize="900,2">
            <v:shape style="position:absolute;left:9849;top:874;width:900;height:2" coordorigin="9849,874" coordsize="900,0" path="m9849,874l10749,874e" filled="false" stroked="true" strokeweight=".48pt" strokecolor="#000000">
              <v:path arrowok="t"/>
            </v:shape>
            <w10:wrap type="none"/>
          </v:group>
        </w:pict>
      </w:r>
      <w:r>
        <w:rPr/>
        <w:pict>
          <v:group style="position:absolute;margin-left:51.960011pt;margin-top:28.243692pt;width:491.15pt;height:.5pt;mso-position-horizontal-relative:page;mso-position-vertical-relative:paragraph;z-index:-1433416" coordorigin="1039,565" coordsize="9823,10">
            <v:shape style="position:absolute;left:1044;top:565;width:10;height:10" type="#_x0000_t75" stroked="false">
              <v:imagedata r:id="rId579" o:title=""/>
            </v:shape>
            <v:shape style="position:absolute;left:1039;top:565;width:3493;height:10" type="#_x0000_t75" stroked="false">
              <v:imagedata r:id="rId580" o:title=""/>
            </v:shape>
            <v:shape style="position:absolute;left:4527;top:565;width:1010;height:10" type="#_x0000_t75" stroked="false">
              <v:imagedata r:id="rId581" o:title=""/>
            </v:shape>
            <v:shape style="position:absolute;left:5533;top:565;width:1544;height:10" type="#_x0000_t75" stroked="false">
              <v:imagedata r:id="rId582" o:title=""/>
            </v:shape>
            <v:shape style="position:absolute;left:7072;top:565;width:2665;height:10" type="#_x0000_t75" stroked="false">
              <v:imagedata r:id="rId583" o:title=""/>
            </v:shape>
            <v:shape style="position:absolute;left:9732;top:565;width:1130;height:10" type="#_x0000_t75" stroked="false">
              <v:imagedata r:id="rId573" o:title=""/>
            </v:shape>
            <w10:wrap type="none"/>
          </v:group>
        </w:pict>
      </w:r>
      <w:r>
        <w:rPr/>
        <w:pict>
          <v:group style="position:absolute;margin-left:51.960011pt;margin-top:64.243652pt;width:490.7pt;height:5.55pt;mso-position-horizontal-relative:page;mso-position-vertical-relative:paragraph;z-index:-1433392" coordorigin="1039,1285" coordsize="9814,111">
            <v:shape style="position:absolute;left:1039;top:1285;width:3512;height:110" type="#_x0000_t75" stroked="false">
              <v:imagedata r:id="rId584" o:title=""/>
            </v:shape>
            <v:shape style="position:absolute;left:4527;top:1381;width:1020;height:14" type="#_x0000_t75" stroked="false">
              <v:imagedata r:id="rId585" o:title=""/>
            </v:shape>
            <v:shape style="position:absolute;left:5533;top:1381;width:1553;height:14" type="#_x0000_t75" stroked="false">
              <v:imagedata r:id="rId586" o:title=""/>
            </v:shape>
            <v:shape style="position:absolute;left:7072;top:1381;width:1550;height:14" type="#_x0000_t75" stroked="false">
              <v:imagedata r:id="rId587" o:title=""/>
            </v:shape>
            <v:shape style="position:absolute;left:8608;top:1386;width:1129;height:10" type="#_x0000_t75" stroked="false">
              <v:imagedata r:id="rId588" o:title=""/>
            </v:shape>
            <v:shape style="position:absolute;left:9732;top:1386;width:1121;height:10" type="#_x0000_t75" stroked="false">
              <v:imagedata r:id="rId589" o:title=""/>
            </v:shape>
            <w10:wrap type="none"/>
          </v:group>
        </w:pict>
      </w:r>
      <w:r>
        <w:rPr/>
        <w:pict>
          <v:group style="position:absolute;margin-left:51.960011pt;margin-top:85.12365pt;width:491.15pt;height:5.4pt;mso-position-horizontal-relative:page;mso-position-vertical-relative:paragraph;z-index:-1433368" coordorigin="1039,1702" coordsize="9823,108">
            <v:shape style="position:absolute;left:1039;top:1702;width:3512;height:108" type="#_x0000_t75" stroked="false">
              <v:imagedata r:id="rId590" o:title=""/>
            </v:shape>
            <v:shape style="position:absolute;left:4527;top:1798;width:1020;height:12" type="#_x0000_t75" stroked="false">
              <v:imagedata r:id="rId591" o:title=""/>
            </v:shape>
            <v:shape style="position:absolute;left:5533;top:1798;width:1553;height:12" type="#_x0000_t75" stroked="false">
              <v:imagedata r:id="rId592" o:title=""/>
            </v:shape>
            <v:shape style="position:absolute;left:7072;top:1798;width:1550;height:12" type="#_x0000_t75" stroked="false">
              <v:imagedata r:id="rId593" o:title=""/>
            </v:shape>
            <v:shape style="position:absolute;left:8608;top:1798;width:1138;height:12" type="#_x0000_t75" stroked="false">
              <v:imagedata r:id="rId594" o:title=""/>
            </v:shape>
            <v:shape style="position:absolute;left:9732;top:1798;width:1130;height:12" type="#_x0000_t75" stroked="false">
              <v:imagedata r:id="rId595" o:title=""/>
            </v:shape>
            <w10:wrap type="none"/>
          </v:group>
        </w:pict>
      </w:r>
      <w:r>
        <w:rPr/>
        <w:pict>
          <v:group style="position:absolute;margin-left:51.960011pt;margin-top:105.883713pt;width:491.15pt;height:5.4pt;mso-position-horizontal-relative:page;mso-position-vertical-relative:paragraph;z-index:-1433344" coordorigin="1039,2118" coordsize="9823,108">
            <v:shape style="position:absolute;left:1039;top:2118;width:3512;height:108" type="#_x0000_t75" stroked="false">
              <v:imagedata r:id="rId569" o:title=""/>
            </v:shape>
            <v:shape style="position:absolute;left:4527;top:2214;width:1020;height:12" type="#_x0000_t75" stroked="false">
              <v:imagedata r:id="rId570" o:title=""/>
            </v:shape>
            <v:shape style="position:absolute;left:5533;top:2214;width:1553;height:12" type="#_x0000_t75" stroked="false">
              <v:imagedata r:id="rId571" o:title=""/>
            </v:shape>
            <v:shape style="position:absolute;left:7072;top:2214;width:1550;height:12" type="#_x0000_t75" stroked="false">
              <v:imagedata r:id="rId503" o:title=""/>
            </v:shape>
            <v:shape style="position:absolute;left:8608;top:2214;width:1138;height:12" type="#_x0000_t75" stroked="false">
              <v:imagedata r:id="rId572" o:title=""/>
            </v:shape>
            <v:shape style="position:absolute;left:9732;top:2214;width:1130;height:12" type="#_x0000_t75" stroked="false">
              <v:imagedata r:id="rId573" o:title=""/>
            </v:shape>
            <w10:wrap type="none"/>
          </v:group>
        </w:pict>
      </w:r>
      <w:r>
        <w:rPr/>
        <w:t>（</w:t>
      </w:r>
      <w:r>
        <w:rPr>
          <w:rFonts w:ascii="Times New Roman" w:hAnsi="Times New Roman" w:cs="Times New Roman" w:eastAsia="Times New Roman" w:hint="default"/>
        </w:rPr>
        <w:t>1</w:t>
      </w:r>
      <w:r>
        <w:rPr/>
        <w:t>）长期股权投资情况</w:t>
      </w:r>
    </w:p>
    <w:p>
      <w:pPr>
        <w:spacing w:line="240" w:lineRule="auto" w:before="3"/>
        <w:rPr>
          <w:rFonts w:ascii="宋体" w:hAnsi="宋体" w:cs="宋体" w:eastAsia="宋体" w:hint="default"/>
          <w:sz w:val="18"/>
          <w:szCs w:val="18"/>
        </w:rPr>
      </w:pPr>
    </w:p>
    <w:tbl>
      <w:tblPr>
        <w:tblW w:w="0" w:type="auto"/>
        <w:jc w:val="left"/>
        <w:tblInd w:w="303" w:type="dxa"/>
        <w:tblLayout w:type="fixed"/>
        <w:tblCellMar>
          <w:top w:w="0" w:type="dxa"/>
          <w:left w:w="0" w:type="dxa"/>
          <w:bottom w:w="0" w:type="dxa"/>
          <w:right w:w="0" w:type="dxa"/>
        </w:tblCellMar>
        <w:tblLook w:val="01E0"/>
      </w:tblPr>
      <w:tblGrid>
        <w:gridCol w:w="3488"/>
        <w:gridCol w:w="1006"/>
        <w:gridCol w:w="1539"/>
        <w:gridCol w:w="1536"/>
        <w:gridCol w:w="1124"/>
        <w:gridCol w:w="1116"/>
      </w:tblGrid>
      <w:tr>
        <w:trPr>
          <w:trHeight w:val="514" w:hRule="exact"/>
        </w:trPr>
        <w:tc>
          <w:tcPr>
            <w:tcW w:w="348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1109"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00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7" w:right="0"/>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153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223" w:right="0"/>
              <w:jc w:val="left"/>
              <w:rPr>
                <w:rFonts w:ascii="宋体" w:hAnsi="宋体" w:cs="宋体" w:eastAsia="宋体" w:hint="default"/>
                <w:sz w:val="18"/>
                <w:szCs w:val="18"/>
              </w:rPr>
            </w:pPr>
            <w:r>
              <w:rPr>
                <w:rFonts w:ascii="宋体" w:hAnsi="宋体" w:cs="宋体" w:eastAsia="宋体" w:hint="default"/>
                <w:sz w:val="18"/>
                <w:szCs w:val="18"/>
              </w:rPr>
              <w:t>本年增减变动</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403"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12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19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sz w:val="18"/>
                <w:szCs w:val="18"/>
              </w:rPr>
              <w:t>本年计提减</w:t>
            </w:r>
          </w:p>
        </w:tc>
      </w:tr>
      <w:tr>
        <w:trPr>
          <w:trHeight w:val="202" w:hRule="exact"/>
        </w:trPr>
        <w:tc>
          <w:tcPr>
            <w:tcW w:w="3488" w:type="dxa"/>
            <w:tcBorders>
              <w:top w:val="nil" w:sz="6" w:space="0" w:color="auto"/>
              <w:left w:val="single" w:sz="4" w:space="0" w:color="000000"/>
              <w:bottom w:val="nil" w:sz="6" w:space="0" w:color="auto"/>
              <w:right w:val="nil" w:sz="6" w:space="0" w:color="auto"/>
            </w:tcBorders>
          </w:tcPr>
          <w:p>
            <w:pPr>
              <w:pStyle w:val="TableParagraph"/>
              <w:spacing w:line="20" w:lineRule="exact"/>
              <w:ind w:left="1104" w:right="0"/>
              <w:jc w:val="left"/>
              <w:rPr>
                <w:rFonts w:ascii="宋体" w:hAnsi="宋体" w:cs="宋体" w:eastAsia="宋体" w:hint="default"/>
                <w:sz w:val="2"/>
                <w:szCs w:val="2"/>
              </w:rPr>
            </w:pPr>
            <w:r>
              <w:rPr>
                <w:rFonts w:ascii="宋体" w:hAnsi="宋体" w:cs="宋体" w:eastAsia="宋体" w:hint="default"/>
                <w:sz w:val="2"/>
                <w:szCs w:val="2"/>
              </w:rPr>
              <w:pict>
                <v:group style="width:63.5pt;height:.5pt;mso-position-horizontal-relative:char;mso-position-vertical-relative:line" coordorigin="0,0" coordsize="1270,10">
                  <v:group style="position:absolute;left:5;top:5;width:1260;height:2" coordorigin="5,5" coordsize="1260,2">
                    <v:shape style="position:absolute;left:5;top:5;width:1260;height:2" coordorigin="5,5" coordsize="1260,0" path="m5,5l1265,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before="3"/>
              <w:ind w:right="0"/>
              <w:jc w:val="left"/>
              <w:rPr>
                <w:rFonts w:ascii="宋体" w:hAnsi="宋体" w:cs="宋体" w:eastAsia="宋体" w:hint="default"/>
                <w:sz w:val="14"/>
                <w:szCs w:val="14"/>
              </w:rPr>
            </w:pPr>
          </w:p>
        </w:tc>
        <w:tc>
          <w:tcPr>
            <w:tcW w:w="1006" w:type="dxa"/>
            <w:tcBorders>
              <w:top w:val="nil" w:sz="6" w:space="0" w:color="auto"/>
              <w:left w:val="nil" w:sz="6" w:space="0" w:color="auto"/>
              <w:bottom w:val="nil" w:sz="6" w:space="0" w:color="auto"/>
              <w:right w:val="single" w:sz="4" w:space="0" w:color="000000"/>
            </w:tcBorders>
          </w:tcPr>
          <w:p>
            <w:pPr>
              <w:pStyle w:val="TableParagraph"/>
              <w:spacing w:line="20" w:lineRule="exact"/>
              <w:ind w:left="139" w:right="0"/>
              <w:jc w:val="left"/>
              <w:rPr>
                <w:rFonts w:ascii="宋体" w:hAnsi="宋体" w:cs="宋体" w:eastAsia="宋体" w:hint="default"/>
                <w:sz w:val="2"/>
                <w:szCs w:val="2"/>
              </w:rPr>
            </w:pPr>
            <w:r>
              <w:rPr>
                <w:rFonts w:ascii="宋体" w:hAnsi="宋体" w:cs="宋体" w:eastAsia="宋体" w:hint="default"/>
                <w:sz w:val="2"/>
                <w:szCs w:val="2"/>
              </w:rPr>
              <w:pict>
                <v:group style="width:36.5pt;height:.5pt;mso-position-horizontal-relative:char;mso-position-vertical-relative:line" coordorigin="0,0" coordsize="730,10">
                  <v:group style="position:absolute;left:5;top:5;width:720;height:2" coordorigin="5,5" coordsize="720,2">
                    <v:shape style="position:absolute;left:5;top:5;width:720;height:2" coordorigin="5,5" coordsize="720,0" path="m5,5l725,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before="3"/>
              <w:ind w:right="0"/>
              <w:jc w:val="left"/>
              <w:rPr>
                <w:rFonts w:ascii="宋体" w:hAnsi="宋体" w:cs="宋体" w:eastAsia="宋体" w:hint="default"/>
                <w:sz w:val="14"/>
                <w:szCs w:val="14"/>
              </w:rPr>
            </w:pPr>
          </w:p>
        </w:tc>
        <w:tc>
          <w:tcPr>
            <w:tcW w:w="1539" w:type="dxa"/>
            <w:tcBorders>
              <w:top w:val="nil" w:sz="6" w:space="0" w:color="auto"/>
              <w:left w:val="single" w:sz="4" w:space="0" w:color="000000"/>
              <w:bottom w:val="nil" w:sz="6" w:space="0" w:color="auto"/>
              <w:right w:val="single" w:sz="4" w:space="0" w:color="000000"/>
            </w:tcBorders>
          </w:tcPr>
          <w:p>
            <w:pPr>
              <w:pStyle w:val="TableParagraph"/>
              <w:spacing w:line="20" w:lineRule="exact"/>
              <w:ind w:left="218" w:right="0"/>
              <w:jc w:val="left"/>
              <w:rPr>
                <w:rFonts w:ascii="宋体" w:hAnsi="宋体" w:cs="宋体" w:eastAsia="宋体" w:hint="default"/>
                <w:sz w:val="2"/>
                <w:szCs w:val="2"/>
              </w:rPr>
            </w:pPr>
            <w:r>
              <w:rPr>
                <w:rFonts w:ascii="宋体" w:hAnsi="宋体" w:cs="宋体" w:eastAsia="宋体" w:hint="default"/>
                <w:sz w:val="2"/>
                <w:szCs w:val="2"/>
              </w:rPr>
              <w:pict>
                <v:group style="width:54.55pt;height:.5pt;mso-position-horizontal-relative:char;mso-position-vertical-relative:line" coordorigin="0,0" coordsize="1091,10">
                  <v:group style="position:absolute;left:5;top:5;width:1081;height:2" coordorigin="5,5" coordsize="1081,2">
                    <v:shape style="position:absolute;left:5;top:5;width:1081;height:2" coordorigin="5,5" coordsize="1081,0" path="m5,5l1085,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before="3"/>
              <w:ind w:right="0"/>
              <w:jc w:val="left"/>
              <w:rPr>
                <w:rFonts w:ascii="宋体" w:hAnsi="宋体" w:cs="宋体" w:eastAsia="宋体" w:hint="default"/>
                <w:sz w:val="14"/>
                <w:szCs w:val="14"/>
              </w:rPr>
            </w:pP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0" w:lineRule="exact"/>
              <w:ind w:left="398" w:right="0"/>
              <w:jc w:val="left"/>
              <w:rPr>
                <w:rFonts w:ascii="宋体" w:hAnsi="宋体" w:cs="宋体" w:eastAsia="宋体" w:hint="default"/>
                <w:sz w:val="2"/>
                <w:szCs w:val="2"/>
              </w:rPr>
            </w:pPr>
            <w:r>
              <w:rPr>
                <w:rFonts w:ascii="宋体" w:hAnsi="宋体" w:cs="宋体" w:eastAsia="宋体" w:hint="default"/>
                <w:sz w:val="2"/>
                <w:szCs w:val="2"/>
              </w:rPr>
              <w:pict>
                <v:group style="width:36.5pt;height:.5pt;mso-position-horizontal-relative:char;mso-position-vertical-relative:line" coordorigin="0,0" coordsize="730,10">
                  <v:group style="position:absolute;left:5;top:5;width:720;height:2" coordorigin="5,5" coordsize="720,2">
                    <v:shape style="position:absolute;left:5;top:5;width:720;height:2" coordorigin="5,5" coordsize="720,0" path="m5,5l725,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before="3"/>
              <w:ind w:right="0"/>
              <w:jc w:val="left"/>
              <w:rPr>
                <w:rFonts w:ascii="宋体" w:hAnsi="宋体" w:cs="宋体" w:eastAsia="宋体" w:hint="default"/>
                <w:sz w:val="14"/>
                <w:szCs w:val="14"/>
              </w:rPr>
            </w:pPr>
          </w:p>
        </w:tc>
        <w:tc>
          <w:tcPr>
            <w:tcW w:w="1124" w:type="dxa"/>
            <w:tcBorders>
              <w:top w:val="single" w:sz="4" w:space="0" w:color="000000"/>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single" w:sz="4" w:space="0" w:color="000000"/>
              <w:right w:val="single" w:sz="4" w:space="0" w:color="000000"/>
            </w:tcBorders>
          </w:tcPr>
          <w:p>
            <w:pPr>
              <w:pStyle w:val="TableParagraph"/>
              <w:spacing w:line="193" w:lineRule="exact"/>
              <w:ind w:right="0"/>
              <w:jc w:val="center"/>
              <w:rPr>
                <w:rFonts w:ascii="宋体" w:hAnsi="宋体" w:cs="宋体" w:eastAsia="宋体" w:hint="default"/>
                <w:sz w:val="18"/>
                <w:szCs w:val="18"/>
              </w:rPr>
            </w:pPr>
            <w:r>
              <w:rPr>
                <w:rFonts w:ascii="宋体" w:hAnsi="宋体" w:cs="宋体" w:eastAsia="宋体" w:hint="default"/>
                <w:sz w:val="18"/>
                <w:szCs w:val="18"/>
              </w:rPr>
              <w:t>值准备</w:t>
            </w:r>
          </w:p>
        </w:tc>
      </w:tr>
      <w:tr>
        <w:trPr>
          <w:trHeight w:val="422" w:hRule="exact"/>
        </w:trPr>
        <w:tc>
          <w:tcPr>
            <w:tcW w:w="348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一、成本法核算的长期股权投资</w:t>
            </w:r>
          </w:p>
        </w:tc>
        <w:tc>
          <w:tcPr>
            <w:tcW w:w="1006" w:type="dxa"/>
            <w:tcBorders>
              <w:top w:val="nil" w:sz="6" w:space="0" w:color="auto"/>
              <w:left w:val="single" w:sz="4" w:space="0" w:color="000000"/>
              <w:bottom w:val="nil" w:sz="6" w:space="0" w:color="auto"/>
              <w:right w:val="single" w:sz="4" w:space="0" w:color="000000"/>
            </w:tcBorders>
          </w:tcPr>
          <w:p>
            <w:pPr/>
          </w:p>
        </w:tc>
        <w:tc>
          <w:tcPr>
            <w:tcW w:w="1539" w:type="dxa"/>
            <w:tcBorders>
              <w:top w:val="nil" w:sz="6" w:space="0" w:color="auto"/>
              <w:left w:val="single" w:sz="4" w:space="0" w:color="000000"/>
              <w:bottom w:val="nil" w:sz="6" w:space="0" w:color="auto"/>
              <w:right w:val="single" w:sz="4" w:space="0" w:color="000000"/>
            </w:tcBorders>
          </w:tcPr>
          <w:p>
            <w:pPr/>
          </w:p>
        </w:tc>
        <w:tc>
          <w:tcPr>
            <w:tcW w:w="2660" w:type="dxa"/>
            <w:gridSpan w:val="2"/>
            <w:tcBorders>
              <w:top w:val="nil" w:sz="6" w:space="0" w:color="auto"/>
              <w:left w:val="single" w:sz="4" w:space="0" w:color="000000"/>
              <w:bottom w:val="nil" w:sz="6" w:space="0" w:color="auto"/>
              <w:right w:val="single" w:sz="4" w:space="0" w:color="000000"/>
            </w:tcBorders>
          </w:tcPr>
          <w:p>
            <w:pPr/>
          </w:p>
        </w:tc>
        <w:tc>
          <w:tcPr>
            <w:tcW w:w="1116" w:type="dxa"/>
            <w:tcBorders>
              <w:top w:val="single" w:sz="4" w:space="0" w:color="000000"/>
              <w:left w:val="single" w:sz="4" w:space="0" w:color="000000"/>
              <w:bottom w:val="nil" w:sz="6" w:space="0" w:color="auto"/>
              <w:right w:val="single" w:sz="4" w:space="0" w:color="000000"/>
            </w:tcBorders>
          </w:tcPr>
          <w:p>
            <w:pPr/>
          </w:p>
        </w:tc>
      </w:tr>
      <w:tr>
        <w:trPr>
          <w:trHeight w:val="108" w:hRule="exact"/>
        </w:trPr>
        <w:tc>
          <w:tcPr>
            <w:tcW w:w="3488" w:type="dxa"/>
            <w:tcBorders>
              <w:top w:val="nil" w:sz="6" w:space="0" w:color="auto"/>
              <w:left w:val="single" w:sz="4" w:space="0" w:color="000000"/>
              <w:bottom w:val="nil" w:sz="6" w:space="0" w:color="auto"/>
              <w:right w:val="nil" w:sz="6" w:space="0" w:color="auto"/>
            </w:tcBorders>
          </w:tcPr>
          <w:p>
            <w:pPr/>
          </w:p>
        </w:tc>
        <w:tc>
          <w:tcPr>
            <w:tcW w:w="1006" w:type="dxa"/>
            <w:tcBorders>
              <w:top w:val="nil" w:sz="6" w:space="0" w:color="auto"/>
              <w:left w:val="nil" w:sz="6" w:space="0" w:color="auto"/>
              <w:bottom w:val="nil" w:sz="6" w:space="0" w:color="auto"/>
              <w:right w:val="single" w:sz="4" w:space="0" w:color="000000"/>
            </w:tcBorders>
          </w:tcPr>
          <w:p>
            <w:pPr/>
          </w:p>
        </w:tc>
        <w:tc>
          <w:tcPr>
            <w:tcW w:w="1539" w:type="dxa"/>
            <w:tcBorders>
              <w:top w:val="nil" w:sz="6" w:space="0" w:color="auto"/>
              <w:left w:val="single" w:sz="4" w:space="0" w:color="000000"/>
              <w:bottom w:val="nil" w:sz="6" w:space="0" w:color="auto"/>
              <w:right w:val="single" w:sz="4" w:space="0" w:color="000000"/>
            </w:tcBorders>
          </w:tcPr>
          <w:p>
            <w:pPr/>
          </w:p>
        </w:tc>
        <w:tc>
          <w:tcPr>
            <w:tcW w:w="2660" w:type="dxa"/>
            <w:gridSpan w:val="2"/>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48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6" w:right="0"/>
              <w:jc w:val="left"/>
              <w:rPr>
                <w:rFonts w:ascii="宋体" w:hAnsi="宋体" w:cs="宋体" w:eastAsia="宋体" w:hint="default"/>
                <w:sz w:val="18"/>
                <w:szCs w:val="18"/>
              </w:rPr>
            </w:pPr>
            <w:r>
              <w:rPr>
                <w:rFonts w:ascii="宋体" w:hAnsi="宋体" w:cs="宋体" w:eastAsia="宋体" w:hint="default"/>
                <w:sz w:val="18"/>
                <w:szCs w:val="18"/>
              </w:rPr>
              <w:t>中关村小额贷款公司</w:t>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left="2" w:right="0"/>
              <w:jc w:val="center"/>
              <w:rPr>
                <w:rFonts w:ascii="Times New Roman" w:hAnsi="Times New Roman" w:cs="Times New Roman" w:eastAsia="Times New Roman" w:hint="default"/>
                <w:sz w:val="18"/>
                <w:szCs w:val="18"/>
              </w:rPr>
            </w:pPr>
            <w:r>
              <w:rPr>
                <w:rFonts w:ascii="Times New Roman"/>
                <w:sz w:val="18"/>
              </w:rPr>
              <w:t>3,000,000.00</w:t>
            </w:r>
          </w:p>
        </w:tc>
        <w:tc>
          <w:tcPr>
            <w:tcW w:w="1539" w:type="dxa"/>
            <w:tcBorders>
              <w:top w:val="nil" w:sz="6" w:space="0" w:color="auto"/>
              <w:left w:val="single" w:sz="4" w:space="0" w:color="000000"/>
              <w:bottom w:val="nil" w:sz="6" w:space="0" w:color="auto"/>
              <w:right w:val="single" w:sz="4" w:space="0" w:color="000000"/>
            </w:tcBorders>
          </w:tcPr>
          <w:p>
            <w:pPr/>
          </w:p>
        </w:tc>
        <w:tc>
          <w:tcPr>
            <w:tcW w:w="266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98"/>
              <w:ind w:left="556" w:right="0"/>
              <w:jc w:val="left"/>
              <w:rPr>
                <w:rFonts w:ascii="Times New Roman" w:hAnsi="Times New Roman" w:cs="Times New Roman" w:eastAsia="Times New Roman" w:hint="default"/>
                <w:sz w:val="18"/>
                <w:szCs w:val="18"/>
              </w:rPr>
            </w:pPr>
            <w:r>
              <w:rPr>
                <w:rFonts w:ascii="Times New Roman"/>
                <w:sz w:val="18"/>
              </w:rPr>
              <w:t>3,000,000.00</w:t>
            </w:r>
          </w:p>
        </w:tc>
        <w:tc>
          <w:tcPr>
            <w:tcW w:w="1116"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488" w:type="dxa"/>
            <w:tcBorders>
              <w:top w:val="nil" w:sz="6" w:space="0" w:color="auto"/>
              <w:left w:val="single" w:sz="4" w:space="0" w:color="000000"/>
              <w:bottom w:val="nil" w:sz="6" w:space="0" w:color="auto"/>
              <w:right w:val="nil" w:sz="6" w:space="0" w:color="auto"/>
            </w:tcBorders>
          </w:tcPr>
          <w:p>
            <w:pPr/>
          </w:p>
        </w:tc>
        <w:tc>
          <w:tcPr>
            <w:tcW w:w="1006" w:type="dxa"/>
            <w:tcBorders>
              <w:top w:val="nil" w:sz="6" w:space="0" w:color="auto"/>
              <w:left w:val="nil" w:sz="6" w:space="0" w:color="auto"/>
              <w:bottom w:val="nil" w:sz="6" w:space="0" w:color="auto"/>
              <w:right w:val="single" w:sz="4" w:space="0" w:color="000000"/>
            </w:tcBorders>
          </w:tcPr>
          <w:p>
            <w:pPr/>
          </w:p>
        </w:tc>
        <w:tc>
          <w:tcPr>
            <w:tcW w:w="1539" w:type="dxa"/>
            <w:tcBorders>
              <w:top w:val="nil" w:sz="6" w:space="0" w:color="auto"/>
              <w:left w:val="single" w:sz="4" w:space="0" w:color="000000"/>
              <w:bottom w:val="nil" w:sz="6" w:space="0" w:color="auto"/>
              <w:right w:val="single" w:sz="4" w:space="0" w:color="000000"/>
            </w:tcBorders>
          </w:tcPr>
          <w:p>
            <w:pPr/>
          </w:p>
        </w:tc>
        <w:tc>
          <w:tcPr>
            <w:tcW w:w="2660" w:type="dxa"/>
            <w:gridSpan w:val="2"/>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488"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26" w:right="0"/>
              <w:jc w:val="left"/>
              <w:rPr>
                <w:rFonts w:ascii="宋体" w:hAnsi="宋体" w:cs="宋体" w:eastAsia="宋体" w:hint="default"/>
                <w:sz w:val="20"/>
                <w:szCs w:val="20"/>
              </w:rPr>
            </w:pPr>
            <w:r>
              <w:rPr>
                <w:rFonts w:ascii="宋体" w:hAnsi="宋体" w:cs="宋体" w:eastAsia="宋体" w:hint="default"/>
                <w:sz w:val="20"/>
                <w:szCs w:val="20"/>
              </w:rPr>
              <w:t>北京数字电视国家工程实验室有限公司</w:t>
            </w:r>
          </w:p>
        </w:tc>
        <w:tc>
          <w:tcPr>
            <w:tcW w:w="1006" w:type="dxa"/>
            <w:tcBorders>
              <w:top w:val="nil" w:sz="6" w:space="0" w:color="auto"/>
              <w:left w:val="single" w:sz="4" w:space="0" w:color="000000"/>
              <w:bottom w:val="nil" w:sz="6" w:space="0" w:color="auto"/>
              <w:right w:val="single" w:sz="4" w:space="0" w:color="000000"/>
            </w:tcBorders>
          </w:tcPr>
          <w:p>
            <w:pPr/>
          </w:p>
        </w:tc>
        <w:tc>
          <w:tcPr>
            <w:tcW w:w="1539"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6,250,000.00</w:t>
            </w:r>
          </w:p>
        </w:tc>
        <w:tc>
          <w:tcPr>
            <w:tcW w:w="266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98"/>
              <w:ind w:left="556" w:right="0"/>
              <w:jc w:val="left"/>
              <w:rPr>
                <w:rFonts w:ascii="Times New Roman" w:hAnsi="Times New Roman" w:cs="Times New Roman" w:eastAsia="Times New Roman" w:hint="default"/>
                <w:sz w:val="18"/>
                <w:szCs w:val="18"/>
              </w:rPr>
            </w:pPr>
            <w:r>
              <w:rPr>
                <w:rFonts w:ascii="Times New Roman"/>
                <w:sz w:val="18"/>
              </w:rPr>
              <w:t>6,250,000.00</w:t>
            </w:r>
          </w:p>
        </w:tc>
        <w:tc>
          <w:tcPr>
            <w:tcW w:w="1116" w:type="dxa"/>
            <w:tcBorders>
              <w:top w:val="nil" w:sz="6" w:space="0" w:color="auto"/>
              <w:left w:val="single" w:sz="4" w:space="0" w:color="000000"/>
              <w:bottom w:val="nil" w:sz="6" w:space="0" w:color="auto"/>
              <w:right w:val="single" w:sz="4" w:space="0" w:color="000000"/>
            </w:tcBorders>
          </w:tcPr>
          <w:p>
            <w:pPr/>
          </w:p>
        </w:tc>
      </w:tr>
      <w:tr>
        <w:trPr>
          <w:trHeight w:val="110" w:hRule="exact"/>
        </w:trPr>
        <w:tc>
          <w:tcPr>
            <w:tcW w:w="3488" w:type="dxa"/>
            <w:tcBorders>
              <w:top w:val="nil" w:sz="6" w:space="0" w:color="auto"/>
              <w:left w:val="single" w:sz="4" w:space="0" w:color="000000"/>
              <w:bottom w:val="nil" w:sz="6" w:space="0" w:color="auto"/>
              <w:right w:val="nil" w:sz="6" w:space="0" w:color="auto"/>
            </w:tcBorders>
          </w:tcPr>
          <w:p>
            <w:pPr/>
          </w:p>
        </w:tc>
        <w:tc>
          <w:tcPr>
            <w:tcW w:w="1006" w:type="dxa"/>
            <w:tcBorders>
              <w:top w:val="nil" w:sz="6" w:space="0" w:color="auto"/>
              <w:left w:val="nil" w:sz="6" w:space="0" w:color="auto"/>
              <w:bottom w:val="nil" w:sz="6" w:space="0" w:color="auto"/>
              <w:right w:val="single" w:sz="4" w:space="0" w:color="000000"/>
            </w:tcBorders>
          </w:tcPr>
          <w:p>
            <w:pPr/>
          </w:p>
        </w:tc>
        <w:tc>
          <w:tcPr>
            <w:tcW w:w="1539" w:type="dxa"/>
            <w:tcBorders>
              <w:top w:val="nil" w:sz="6" w:space="0" w:color="auto"/>
              <w:left w:val="single" w:sz="4" w:space="0" w:color="000000"/>
              <w:bottom w:val="nil" w:sz="6" w:space="0" w:color="auto"/>
              <w:right w:val="single" w:sz="4" w:space="0" w:color="000000"/>
            </w:tcBorders>
          </w:tcPr>
          <w:p>
            <w:pPr/>
          </w:p>
        </w:tc>
        <w:tc>
          <w:tcPr>
            <w:tcW w:w="2660" w:type="dxa"/>
            <w:gridSpan w:val="2"/>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488"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6" w:right="0"/>
              <w:jc w:val="left"/>
              <w:rPr>
                <w:rFonts w:ascii="宋体" w:hAnsi="宋体" w:cs="宋体" w:eastAsia="宋体" w:hint="default"/>
                <w:sz w:val="20"/>
                <w:szCs w:val="20"/>
              </w:rPr>
            </w:pPr>
            <w:r>
              <w:rPr>
                <w:rFonts w:ascii="宋体" w:hAnsi="宋体" w:cs="宋体" w:eastAsia="宋体" w:hint="default"/>
                <w:sz w:val="20"/>
                <w:szCs w:val="20"/>
              </w:rPr>
              <w:t>福建新大陆科技集团有限公司</w:t>
            </w:r>
          </w:p>
        </w:tc>
        <w:tc>
          <w:tcPr>
            <w:tcW w:w="1006" w:type="dxa"/>
            <w:tcBorders>
              <w:top w:val="nil" w:sz="6" w:space="0" w:color="auto"/>
              <w:left w:val="single" w:sz="4" w:space="0" w:color="000000"/>
              <w:bottom w:val="nil" w:sz="6" w:space="0" w:color="auto"/>
              <w:right w:val="single" w:sz="4" w:space="0" w:color="000000"/>
            </w:tcBorders>
          </w:tcPr>
          <w:p>
            <w:pPr/>
          </w:p>
        </w:tc>
        <w:tc>
          <w:tcPr>
            <w:tcW w:w="153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60,000,000.00</w:t>
            </w:r>
          </w:p>
        </w:tc>
        <w:tc>
          <w:tcPr>
            <w:tcW w:w="266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96"/>
              <w:ind w:left="467" w:right="0"/>
              <w:jc w:val="left"/>
              <w:rPr>
                <w:rFonts w:ascii="Times New Roman" w:hAnsi="Times New Roman" w:cs="Times New Roman" w:eastAsia="Times New Roman" w:hint="default"/>
                <w:sz w:val="18"/>
                <w:szCs w:val="18"/>
              </w:rPr>
            </w:pPr>
            <w:r>
              <w:rPr>
                <w:rFonts w:ascii="Times New Roman"/>
                <w:sz w:val="18"/>
              </w:rPr>
              <w:t>60,000,000.00</w:t>
            </w:r>
          </w:p>
        </w:tc>
        <w:tc>
          <w:tcPr>
            <w:tcW w:w="1116" w:type="dxa"/>
            <w:tcBorders>
              <w:top w:val="nil" w:sz="6" w:space="0" w:color="auto"/>
              <w:left w:val="single" w:sz="4" w:space="0" w:color="000000"/>
              <w:bottom w:val="nil" w:sz="6" w:space="0" w:color="auto"/>
              <w:right w:val="single" w:sz="4" w:space="0" w:color="000000"/>
            </w:tcBorders>
          </w:tcPr>
          <w:p>
            <w:pPr/>
          </w:p>
        </w:tc>
      </w:tr>
      <w:tr>
        <w:trPr>
          <w:trHeight w:val="407" w:hRule="exact"/>
        </w:trPr>
        <w:tc>
          <w:tcPr>
            <w:tcW w:w="348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小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0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3,000,000.00</w:t>
            </w:r>
          </w:p>
        </w:tc>
        <w:tc>
          <w:tcPr>
            <w:tcW w:w="153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66,250,000.00</w:t>
            </w:r>
          </w:p>
        </w:tc>
        <w:tc>
          <w:tcPr>
            <w:tcW w:w="266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67" w:right="0"/>
              <w:jc w:val="left"/>
              <w:rPr>
                <w:rFonts w:ascii="Times New Roman" w:hAnsi="Times New Roman" w:cs="Times New Roman" w:eastAsia="Times New Roman" w:hint="default"/>
                <w:sz w:val="18"/>
                <w:szCs w:val="18"/>
              </w:rPr>
            </w:pPr>
            <w:r>
              <w:rPr>
                <w:rFonts w:ascii="Times New Roman"/>
                <w:sz w:val="18"/>
              </w:rPr>
              <w:t>69,250,000.00</w:t>
            </w:r>
          </w:p>
        </w:tc>
        <w:tc>
          <w:tcPr>
            <w:tcW w:w="1116" w:type="dxa"/>
            <w:tcBorders>
              <w:top w:val="nil" w:sz="6" w:space="0" w:color="auto"/>
              <w:left w:val="single" w:sz="4" w:space="0" w:color="000000"/>
              <w:bottom w:val="nil" w:sz="6" w:space="0" w:color="auto"/>
              <w:right w:val="single" w:sz="4" w:space="0" w:color="000000"/>
            </w:tcBorders>
          </w:tcPr>
          <w:p>
            <w:pPr/>
          </w:p>
        </w:tc>
      </w:tr>
      <w:tr>
        <w:trPr>
          <w:trHeight w:val="423" w:hRule="exact"/>
        </w:trPr>
        <w:tc>
          <w:tcPr>
            <w:tcW w:w="348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二、权益法核算的长期股权投资</w:t>
            </w:r>
          </w:p>
        </w:tc>
        <w:tc>
          <w:tcPr>
            <w:tcW w:w="1006" w:type="dxa"/>
            <w:tcBorders>
              <w:top w:val="single" w:sz="4" w:space="0" w:color="000000"/>
              <w:left w:val="single" w:sz="4" w:space="0" w:color="000000"/>
              <w:bottom w:val="nil" w:sz="6" w:space="0" w:color="auto"/>
              <w:right w:val="single" w:sz="4" w:space="0" w:color="000000"/>
            </w:tcBorders>
          </w:tcPr>
          <w:p>
            <w:pPr/>
          </w:p>
        </w:tc>
        <w:tc>
          <w:tcPr>
            <w:tcW w:w="1539" w:type="dxa"/>
            <w:tcBorders>
              <w:top w:val="single" w:sz="4" w:space="0" w:color="000000"/>
              <w:left w:val="single" w:sz="4" w:space="0" w:color="000000"/>
              <w:bottom w:val="nil" w:sz="6" w:space="0" w:color="auto"/>
              <w:right w:val="single" w:sz="4" w:space="0" w:color="000000"/>
            </w:tcBorders>
          </w:tcPr>
          <w:p>
            <w:pPr/>
          </w:p>
        </w:tc>
        <w:tc>
          <w:tcPr>
            <w:tcW w:w="2660" w:type="dxa"/>
            <w:gridSpan w:val="2"/>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488" w:type="dxa"/>
            <w:tcBorders>
              <w:top w:val="nil" w:sz="6" w:space="0" w:color="auto"/>
              <w:left w:val="single" w:sz="4" w:space="0" w:color="000000"/>
              <w:bottom w:val="nil" w:sz="6" w:space="0" w:color="auto"/>
              <w:right w:val="nil" w:sz="6" w:space="0" w:color="auto"/>
            </w:tcBorders>
          </w:tcPr>
          <w:p>
            <w:pPr/>
          </w:p>
        </w:tc>
        <w:tc>
          <w:tcPr>
            <w:tcW w:w="1006" w:type="dxa"/>
            <w:tcBorders>
              <w:top w:val="nil" w:sz="6" w:space="0" w:color="auto"/>
              <w:left w:val="nil" w:sz="6" w:space="0" w:color="auto"/>
              <w:bottom w:val="nil" w:sz="6" w:space="0" w:color="auto"/>
              <w:right w:val="single" w:sz="4" w:space="0" w:color="000000"/>
            </w:tcBorders>
          </w:tcPr>
          <w:p>
            <w:pPr/>
          </w:p>
        </w:tc>
        <w:tc>
          <w:tcPr>
            <w:tcW w:w="1539" w:type="dxa"/>
            <w:tcBorders>
              <w:top w:val="nil" w:sz="6" w:space="0" w:color="auto"/>
              <w:left w:val="single" w:sz="4" w:space="0" w:color="000000"/>
              <w:bottom w:val="nil" w:sz="6" w:space="0" w:color="auto"/>
              <w:right w:val="single" w:sz="4" w:space="0" w:color="000000"/>
            </w:tcBorders>
          </w:tcPr>
          <w:p>
            <w:pPr/>
          </w:p>
        </w:tc>
        <w:tc>
          <w:tcPr>
            <w:tcW w:w="2660" w:type="dxa"/>
            <w:gridSpan w:val="2"/>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348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6" w:right="0"/>
              <w:jc w:val="left"/>
              <w:rPr>
                <w:rFonts w:ascii="宋体" w:hAnsi="宋体" w:cs="宋体" w:eastAsia="宋体" w:hint="default"/>
                <w:sz w:val="18"/>
                <w:szCs w:val="18"/>
              </w:rPr>
            </w:pPr>
            <w:r>
              <w:rPr>
                <w:rFonts w:ascii="宋体" w:hAnsi="宋体" w:cs="宋体" w:eastAsia="宋体" w:hint="default"/>
                <w:sz w:val="18"/>
                <w:szCs w:val="18"/>
              </w:rPr>
              <w:t>北京市博汇科技股份有限公司</w:t>
            </w:r>
          </w:p>
        </w:tc>
        <w:tc>
          <w:tcPr>
            <w:tcW w:w="1006" w:type="dxa"/>
            <w:tcBorders>
              <w:top w:val="nil" w:sz="6" w:space="0" w:color="auto"/>
              <w:left w:val="single" w:sz="4" w:space="0" w:color="000000"/>
              <w:bottom w:val="nil" w:sz="6" w:space="0" w:color="auto"/>
              <w:right w:val="single" w:sz="4" w:space="0" w:color="000000"/>
            </w:tcBorders>
          </w:tcPr>
          <w:p>
            <w:pPr/>
          </w:p>
        </w:tc>
        <w:tc>
          <w:tcPr>
            <w:tcW w:w="1539"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24"/>
              <w:jc w:val="right"/>
              <w:rPr>
                <w:rFonts w:ascii="Times New Roman" w:hAnsi="Times New Roman" w:cs="Times New Roman" w:eastAsia="Times New Roman" w:hint="default"/>
                <w:sz w:val="18"/>
                <w:szCs w:val="18"/>
              </w:rPr>
            </w:pPr>
            <w:r>
              <w:rPr>
                <w:rFonts w:ascii="Times New Roman"/>
                <w:spacing w:val="-1"/>
                <w:sz w:val="18"/>
              </w:rPr>
              <w:t>33,222,279.80</w:t>
            </w:r>
          </w:p>
        </w:tc>
        <w:tc>
          <w:tcPr>
            <w:tcW w:w="266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99"/>
              <w:ind w:left="467" w:right="0"/>
              <w:jc w:val="left"/>
              <w:rPr>
                <w:rFonts w:ascii="Times New Roman" w:hAnsi="Times New Roman" w:cs="Times New Roman" w:eastAsia="Times New Roman" w:hint="default"/>
                <w:sz w:val="18"/>
                <w:szCs w:val="18"/>
              </w:rPr>
            </w:pPr>
            <w:r>
              <w:rPr>
                <w:rFonts w:ascii="Times New Roman"/>
                <w:sz w:val="18"/>
              </w:rPr>
              <w:t>33,222,279.80</w:t>
            </w:r>
          </w:p>
        </w:tc>
        <w:tc>
          <w:tcPr>
            <w:tcW w:w="1116"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488" w:type="dxa"/>
            <w:tcBorders>
              <w:top w:val="nil" w:sz="6" w:space="0" w:color="auto"/>
              <w:left w:val="single" w:sz="4" w:space="0" w:color="000000"/>
              <w:bottom w:val="nil" w:sz="6" w:space="0" w:color="auto"/>
              <w:right w:val="nil" w:sz="6" w:space="0" w:color="auto"/>
            </w:tcBorders>
          </w:tcPr>
          <w:p>
            <w:pPr/>
          </w:p>
        </w:tc>
        <w:tc>
          <w:tcPr>
            <w:tcW w:w="1006" w:type="dxa"/>
            <w:tcBorders>
              <w:top w:val="nil" w:sz="6" w:space="0" w:color="auto"/>
              <w:left w:val="nil" w:sz="6" w:space="0" w:color="auto"/>
              <w:bottom w:val="nil" w:sz="6" w:space="0" w:color="auto"/>
              <w:right w:val="single" w:sz="4" w:space="0" w:color="000000"/>
            </w:tcBorders>
          </w:tcPr>
          <w:p>
            <w:pPr/>
          </w:p>
        </w:tc>
        <w:tc>
          <w:tcPr>
            <w:tcW w:w="1539" w:type="dxa"/>
            <w:tcBorders>
              <w:top w:val="nil" w:sz="6" w:space="0" w:color="auto"/>
              <w:left w:val="single" w:sz="4" w:space="0" w:color="000000"/>
              <w:bottom w:val="nil" w:sz="6" w:space="0" w:color="auto"/>
              <w:right w:val="single" w:sz="4" w:space="0" w:color="000000"/>
            </w:tcBorders>
          </w:tcPr>
          <w:p>
            <w:pPr/>
          </w:p>
        </w:tc>
        <w:tc>
          <w:tcPr>
            <w:tcW w:w="2660" w:type="dxa"/>
            <w:gridSpan w:val="2"/>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48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 w:right="0"/>
              <w:jc w:val="center"/>
              <w:rPr>
                <w:rFonts w:ascii="宋体" w:hAnsi="宋体" w:cs="宋体" w:eastAsia="宋体" w:hint="default"/>
                <w:sz w:val="18"/>
                <w:szCs w:val="18"/>
              </w:rPr>
            </w:pPr>
            <w:r>
              <w:rPr>
                <w:rFonts w:ascii="宋体" w:hAnsi="宋体" w:cs="宋体" w:eastAsia="宋体" w:hint="default"/>
                <w:sz w:val="18"/>
                <w:szCs w:val="18"/>
              </w:rPr>
              <w:t>小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006" w:type="dxa"/>
            <w:tcBorders>
              <w:top w:val="nil" w:sz="6" w:space="0" w:color="auto"/>
              <w:left w:val="single" w:sz="4" w:space="0" w:color="000000"/>
              <w:bottom w:val="nil" w:sz="6" w:space="0" w:color="auto"/>
              <w:right w:val="single" w:sz="4" w:space="0" w:color="000000"/>
            </w:tcBorders>
          </w:tcPr>
          <w:p>
            <w:pPr/>
          </w:p>
        </w:tc>
        <w:tc>
          <w:tcPr>
            <w:tcW w:w="1539"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33,222,279.80</w:t>
            </w:r>
          </w:p>
        </w:tc>
        <w:tc>
          <w:tcPr>
            <w:tcW w:w="266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98"/>
              <w:ind w:left="467" w:right="0"/>
              <w:jc w:val="left"/>
              <w:rPr>
                <w:rFonts w:ascii="Times New Roman" w:hAnsi="Times New Roman" w:cs="Times New Roman" w:eastAsia="Times New Roman" w:hint="default"/>
                <w:sz w:val="18"/>
                <w:szCs w:val="18"/>
              </w:rPr>
            </w:pPr>
            <w:r>
              <w:rPr>
                <w:rFonts w:ascii="Times New Roman"/>
                <w:sz w:val="18"/>
              </w:rPr>
              <w:t>33,222,279.80</w:t>
            </w:r>
          </w:p>
        </w:tc>
        <w:tc>
          <w:tcPr>
            <w:tcW w:w="1116" w:type="dxa"/>
            <w:tcBorders>
              <w:top w:val="nil" w:sz="6" w:space="0" w:color="auto"/>
              <w:left w:val="single" w:sz="4" w:space="0" w:color="000000"/>
              <w:bottom w:val="nil" w:sz="6" w:space="0" w:color="auto"/>
              <w:right w:val="single" w:sz="4" w:space="0" w:color="000000"/>
            </w:tcBorders>
          </w:tcPr>
          <w:p>
            <w:pPr/>
          </w:p>
        </w:tc>
      </w:tr>
      <w:tr>
        <w:trPr>
          <w:trHeight w:val="521" w:hRule="exact"/>
        </w:trPr>
        <w:tc>
          <w:tcPr>
            <w:tcW w:w="348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b/>
                <w:sz w:val="18"/>
              </w:rPr>
              <w:t>3,000,000.00</w:t>
            </w:r>
            <w:r>
              <w:rPr>
                <w:rFonts w:ascii="Times New Roman"/>
                <w:sz w:val="18"/>
              </w:rPr>
            </w:r>
          </w:p>
        </w:tc>
        <w:tc>
          <w:tcPr>
            <w:tcW w:w="153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99,472,279.80</w:t>
            </w:r>
            <w:r>
              <w:rPr>
                <w:rFonts w:ascii="Times New Roman"/>
                <w:b/>
                <w:spacing w:val="-1"/>
                <w:sz w:val="18"/>
              </w:rPr>
            </w:r>
            <w:r>
              <w:rPr>
                <w:rFonts w:ascii="Times New Roman"/>
                <w:spacing w:val="-1"/>
                <w:sz w:val="18"/>
              </w:rPr>
            </w:r>
          </w:p>
        </w:tc>
        <w:tc>
          <w:tcPr>
            <w:tcW w:w="266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376"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102,472,279.80</w:t>
            </w:r>
            <w:r>
              <w:rPr>
                <w:rFonts w:ascii="Times New Roman"/>
                <w:b/>
                <w:sz w:val="18"/>
              </w:rPr>
            </w:r>
            <w:r>
              <w:rPr>
                <w:rFonts w:ascii="Times New Roman"/>
                <w:sz w:val="18"/>
              </w:rPr>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tc>
      </w:tr>
    </w:tbl>
    <w:p>
      <w:pPr>
        <w:spacing w:line="240" w:lineRule="auto" w:before="9"/>
        <w:rPr>
          <w:rFonts w:ascii="宋体" w:hAnsi="宋体" w:cs="宋体" w:eastAsia="宋体" w:hint="default"/>
          <w:sz w:val="11"/>
          <w:szCs w:val="11"/>
        </w:rPr>
      </w:pPr>
    </w:p>
    <w:p>
      <w:pPr>
        <w:pStyle w:val="BodyText"/>
        <w:spacing w:line="240" w:lineRule="auto" w:before="36"/>
        <w:ind w:left="654" w:right="0"/>
        <w:jc w:val="left"/>
      </w:pPr>
      <w:r>
        <w:rPr/>
        <w:pict>
          <v:group style="position:absolute;margin-left:51.960011pt;margin-top:-96.246346pt;width:491.15pt;height:5.4pt;mso-position-horizontal-relative:page;mso-position-vertical-relative:paragraph;z-index:-1433272" coordorigin="1039,-1925" coordsize="9823,108">
            <v:shape style="position:absolute;left:1039;top:-1925;width:3512;height:108" type="#_x0000_t75" stroked="false">
              <v:imagedata r:id="rId590" o:title=""/>
            </v:shape>
            <v:shape style="position:absolute;left:4527;top:-1829;width:1020;height:12" type="#_x0000_t75" stroked="false">
              <v:imagedata r:id="rId591" o:title=""/>
            </v:shape>
            <v:shape style="position:absolute;left:5533;top:-1829;width:1553;height:12" type="#_x0000_t75" stroked="false">
              <v:imagedata r:id="rId596" o:title=""/>
            </v:shape>
            <v:shape style="position:absolute;left:7072;top:-1829;width:1550;height:12" type="#_x0000_t75" stroked="false">
              <v:imagedata r:id="rId597" o:title=""/>
            </v:shape>
            <v:shape style="position:absolute;left:8608;top:-1829;width:1138;height:12" type="#_x0000_t75" stroked="false">
              <v:imagedata r:id="rId598" o:title=""/>
            </v:shape>
            <v:shape style="position:absolute;left:9732;top:-1829;width:1130;height:12" type="#_x0000_t75" stroked="false">
              <v:imagedata r:id="rId595" o:title=""/>
            </v:shape>
            <w10:wrap type="none"/>
          </v:group>
        </w:pict>
      </w:r>
      <w:r>
        <w:rPr/>
        <w:pict>
          <v:group style="position:absolute;margin-left:51.960011pt;margin-top:-75.486343pt;width:491.15pt;height:5.4pt;mso-position-horizontal-relative:page;mso-position-vertical-relative:paragraph;z-index:-1433248" coordorigin="1039,-1510" coordsize="9823,108">
            <v:shape style="position:absolute;left:1039;top:-1510;width:3512;height:108" type="#_x0000_t75" stroked="false">
              <v:imagedata r:id="rId599" o:title=""/>
            </v:shape>
            <v:shape style="position:absolute;left:4527;top:-1414;width:1020;height:12" type="#_x0000_t75" stroked="false">
              <v:imagedata r:id="rId600" o:title=""/>
            </v:shape>
            <v:shape style="position:absolute;left:5533;top:-1414;width:1553;height:12" type="#_x0000_t75" stroked="false">
              <v:imagedata r:id="rId601" o:title=""/>
            </v:shape>
            <v:shape style="position:absolute;left:7072;top:-1414;width:1550;height:12" type="#_x0000_t75" stroked="false">
              <v:imagedata r:id="rId597" o:title=""/>
            </v:shape>
            <v:shape style="position:absolute;left:8608;top:-1414;width:1138;height:12" type="#_x0000_t75" stroked="false">
              <v:imagedata r:id="rId602" o:title=""/>
            </v:shape>
            <v:shape style="position:absolute;left:9732;top:-1414;width:1130;height:12" type="#_x0000_t75" stroked="false">
              <v:imagedata r:id="rId603" o:title=""/>
            </v:shape>
            <w10:wrap type="none"/>
          </v:group>
        </w:pict>
      </w:r>
      <w:r>
        <w:rPr/>
        <w:pict>
          <v:group style="position:absolute;margin-left:51.95998pt;margin-top:-54.696346pt;width:491.15pt;height:5.4pt;mso-position-horizontal-relative:page;mso-position-vertical-relative:paragraph;z-index:-1433224" coordorigin="1039,-1094" coordsize="9823,108">
            <v:shape style="position:absolute;left:1039;top:-1094;width:3512;height:108" type="#_x0000_t75" stroked="false">
              <v:imagedata r:id="rId569" o:title=""/>
            </v:shape>
            <v:shape style="position:absolute;left:4527;top:-998;width:1020;height:12" type="#_x0000_t75" stroked="false">
              <v:imagedata r:id="rId570" o:title=""/>
            </v:shape>
            <v:shape style="position:absolute;left:5533;top:-998;width:1553;height:12" type="#_x0000_t75" stroked="false">
              <v:imagedata r:id="rId571" o:title=""/>
            </v:shape>
            <v:shape style="position:absolute;left:7072;top:-998;width:1550;height:12" type="#_x0000_t75" stroked="false">
              <v:imagedata r:id="rId503" o:title=""/>
            </v:shape>
            <v:shape style="position:absolute;left:8608;top:-998;width:1138;height:12" type="#_x0000_t75" stroked="false">
              <v:imagedata r:id="rId572" o:title=""/>
            </v:shape>
            <v:shape style="position:absolute;left:9732;top:-998;width:1130;height:12" type="#_x0000_t75" stroked="false">
              <v:imagedata r:id="rId573" o:title=""/>
            </v:shape>
            <w10:wrap type="none"/>
          </v:group>
        </w:pict>
      </w:r>
      <w:r>
        <w:rPr/>
        <w:pict>
          <v:group style="position:absolute;margin-left:52.200001pt;margin-top:-14.976336pt;width:434.65pt;height:7.35pt;mso-position-horizontal-relative:page;mso-position-vertical-relative:paragraph;z-index:-1433200" coordorigin="1044,-300" coordsize="8693,147">
            <v:group style="position:absolute;left:4568;top:-295;width:946;height:2" coordorigin="4568,-295" coordsize="946,2">
              <v:shape style="position:absolute;left:4568;top:-295;width:946;height:2" coordorigin="4568,-295" coordsize="946,0" path="m4568,-295l5514,-295e" filled="false" stroked="true" strokeweight=".48001pt" strokecolor="#000000">
                <v:path arrowok="t"/>
              </v:shape>
            </v:group>
            <v:group style="position:absolute;left:4568;top:-266;width:946;height:2" coordorigin="4568,-266" coordsize="946,2">
              <v:shape style="position:absolute;left:4568;top:-266;width:946;height:2" coordorigin="4568,-266" coordsize="946,0" path="m4568,-266l5514,-266e" filled="false" stroked="true" strokeweight=".48001pt" strokecolor="#000000">
                <v:path arrowok="t"/>
              </v:shape>
            </v:group>
            <v:group style="position:absolute;left:4532;top:-283;width:10;height:20" coordorigin="4532,-283" coordsize="10,20">
              <v:shape style="position:absolute;left:4532;top:-283;width:10;height:20" coordorigin="4532,-283" coordsize="10,20" path="m4532,-264l4542,-264,4542,-283,4532,-283,4532,-264xe" filled="true" fillcolor="#000000" stroked="false">
                <v:path arrowok="t"/>
                <v:fill type="solid"/>
              </v:shape>
              <v:shape style="position:absolute;left:1044;top:-168;width:10;height:14" type="#_x0000_t75" stroked="false">
                <v:imagedata r:id="rId88" o:title=""/>
              </v:shape>
              <v:shape style="position:absolute;left:1054;top:-264;width:3498;height:110" type="#_x0000_t75" stroked="false">
                <v:imagedata r:id="rId604" o:title=""/>
              </v:shape>
            </v:group>
            <v:group style="position:absolute;left:5538;top:-283;width:10;height:20" coordorigin="5538,-283" coordsize="10,20">
              <v:shape style="position:absolute;left:5538;top:-283;width:10;height:20" coordorigin="5538,-283" coordsize="10,20" path="m5538,-264l5547,-264,5547,-283,5538,-283,5538,-264xe" filled="true" fillcolor="#000000" stroked="false">
                <v:path arrowok="t"/>
                <v:fill type="solid"/>
              </v:shape>
              <v:shape style="position:absolute;left:4542;top:-264;width:1015;height:110" type="#_x0000_t75" stroked="false">
                <v:imagedata r:id="rId605" o:title=""/>
              </v:shape>
              <v:shape style="position:absolute;left:5547;top:-264;width:1548;height:110" type="#_x0000_t75" stroked="false">
                <v:imagedata r:id="rId606" o:title=""/>
              </v:shape>
              <v:shape style="position:absolute;left:7086;top:-264;width:1546;height:110" type="#_x0000_t75" stroked="false">
                <v:imagedata r:id="rId607" o:title=""/>
              </v:shape>
              <v:shape style="position:absolute;left:8608;top:-163;width:1129;height:10" type="#_x0000_t75" stroked="false">
                <v:imagedata r:id="rId567" o:title=""/>
              </v:shape>
            </v:group>
            <w10:wrap type="none"/>
          </v:group>
        </w:pict>
      </w:r>
      <w:r>
        <w:rPr/>
        <w:pict>
          <v:group style="position:absolute;margin-left:51.960011pt;margin-top:-33.936348pt;width:491.15pt;height:5.4pt;mso-position-horizontal-relative:page;mso-position-vertical-relative:paragraph;z-index:-1433176" coordorigin="1039,-679" coordsize="9823,108">
            <v:shape style="position:absolute;left:1039;top:-679;width:3512;height:108" type="#_x0000_t75" stroked="false">
              <v:imagedata r:id="rId590" o:title=""/>
            </v:shape>
            <v:shape style="position:absolute;left:4527;top:-583;width:1020;height:12" type="#_x0000_t75" stroked="false">
              <v:imagedata r:id="rId600" o:title=""/>
            </v:shape>
            <v:shape style="position:absolute;left:5533;top:-583;width:1553;height:12" type="#_x0000_t75" stroked="false">
              <v:imagedata r:id="rId608" o:title=""/>
            </v:shape>
            <v:shape style="position:absolute;left:7072;top:-583;width:1550;height:12" type="#_x0000_t75" stroked="false">
              <v:imagedata r:id="rId597" o:title=""/>
            </v:shape>
            <v:shape style="position:absolute;left:8608;top:-583;width:1138;height:12" type="#_x0000_t75" stroked="false">
              <v:imagedata r:id="rId609" o:title=""/>
            </v:shape>
            <v:shape style="position:absolute;left:9732;top:-583;width:1130;height:12" type="#_x0000_t75" stroked="false">
              <v:imagedata r:id="rId610" o:title=""/>
            </v:shape>
            <w10:wrap type="none"/>
          </v:group>
        </w:pict>
      </w:r>
      <w:r>
        <w:rPr/>
        <w:pict>
          <v:shape style="position:absolute;margin-left:487.299988pt;margin-top:-8.136307pt;width:55.802305pt;height:.48pt;mso-position-horizontal-relative:page;mso-position-vertical-relative:paragraph;z-index:9304" type="#_x0000_t75" stroked="false">
            <v:imagedata r:id="rId611" o:title=""/>
          </v:shape>
        </w:pict>
      </w:r>
      <w:r>
        <w:rPr/>
        <w:pict>
          <v:group style="position:absolute;margin-left:289.489990pt;margin-top:53.783684pt;width:63.05pt;height:.1pt;mso-position-horizontal-relative:page;mso-position-vertical-relative:paragraph;z-index:-1433128" coordorigin="5790,1076" coordsize="1261,2">
            <v:shape style="position:absolute;left:5790;top:1076;width:1261;height:2" coordorigin="5790,1076" coordsize="1261,0" path="m5790,1076l7050,1076e" filled="false" stroked="true" strokeweight=".47998pt" strokecolor="#000000">
              <v:path arrowok="t"/>
            </v:shape>
            <w10:wrap type="none"/>
          </v:group>
        </w:pict>
      </w:r>
      <w:r>
        <w:rPr/>
        <w:pict>
          <v:group style="position:absolute;margin-left:359.230011pt;margin-top:53.783684pt;width:54pt;height:.1pt;mso-position-horizontal-relative:page;mso-position-vertical-relative:paragraph;z-index:-1433104" coordorigin="7185,1076" coordsize="1080,2">
            <v:shape style="position:absolute;left:7185;top:1076;width:1080;height:2" coordorigin="7185,1076" coordsize="1080,0" path="m7185,1076l8265,1076e" filled="false" stroked="true" strokeweight=".47998pt" strokecolor="#000000">
              <v:path arrowok="t"/>
            </v:shape>
            <w10:wrap type="none"/>
          </v:group>
        </w:pict>
      </w:r>
      <w:r>
        <w:rPr/>
        <w:pict>
          <v:group style="position:absolute;margin-left:419.109985pt;margin-top:43.703667pt;width:72.05pt;height:.1pt;mso-position-horizontal-relative:page;mso-position-vertical-relative:paragraph;z-index:-1433080" coordorigin="8382,874" coordsize="1441,2">
            <v:shape style="position:absolute;left:8382;top:874;width:1441;height:2" coordorigin="8382,874" coordsize="1441,0" path="m8382,874l9823,874e" filled="false" stroked="true" strokeweight=".48001pt" strokecolor="#000000">
              <v:path arrowok="t"/>
            </v:shape>
            <w10:wrap type="none"/>
          </v:group>
        </w:pict>
      </w:r>
      <w:r>
        <w:rPr/>
        <w:pict>
          <v:group style="position:absolute;margin-left:419.109985pt;margin-top:63.983669pt;width:72.05pt;height:.1pt;mso-position-horizontal-relative:page;mso-position-vertical-relative:paragraph;z-index:-1433056" coordorigin="8382,1280" coordsize="1441,2">
            <v:shape style="position:absolute;left:8382;top:1280;width:1441;height:2" coordorigin="8382,1280" coordsize="1441,0" path="m8382,1280l9823,1280e" filled="false" stroked="true" strokeweight=".48001pt" strokecolor="#000000">
              <v:path arrowok="t"/>
            </v:shape>
            <w10:wrap type="none"/>
          </v:group>
        </w:pict>
      </w:r>
      <w:r>
        <w:rPr/>
        <w:pict>
          <v:group style="position:absolute;margin-left:428.109985pt;margin-top:84.263672pt;width:54.05pt;height:.1pt;mso-position-horizontal-relative:page;mso-position-vertical-relative:paragraph;z-index:-1433032" coordorigin="8562,1685" coordsize="1081,2">
            <v:shape style="position:absolute;left:8562;top:1685;width:1081;height:2" coordorigin="8562,1685" coordsize="1081,0" path="m8562,1685l9643,1685e" filled="false" stroked="true" strokeweight=".48001pt" strokecolor="#000000">
              <v:path arrowok="t"/>
            </v:shape>
            <w10:wrap type="none"/>
          </v:group>
        </w:pict>
      </w:r>
      <w:r>
        <w:rPr/>
        <w:pict>
          <v:group style="position:absolute;margin-left:500.980011pt;margin-top:53.783684pt;width:36pt;height:.1pt;mso-position-horizontal-relative:page;mso-position-vertical-relative:paragraph;z-index:-1433008" coordorigin="10020,1076" coordsize="720,2">
            <v:shape style="position:absolute;left:10020;top:1076;width:720;height:2" coordorigin="10020,1076" coordsize="720,0" path="m10020,1076l10740,1076e" filled="false" stroked="true" strokeweight=".47998pt" strokecolor="#000000">
              <v:path arrowok="t"/>
            </v:shape>
            <w10:wrap type="none"/>
          </v:group>
        </w:pict>
      </w:r>
      <w:r>
        <w:rPr/>
        <w:pict>
          <v:group style="position:absolute;margin-left:51.959995pt;margin-top:28.223663pt;width:491.15pt;height:.5pt;mso-position-horizontal-relative:page;mso-position-vertical-relative:paragraph;z-index:-1432984" coordorigin="1039,564" coordsize="9823,10">
            <v:shape style="position:absolute;left:1044;top:564;width:10;height:10" type="#_x0000_t75" stroked="false">
              <v:imagedata r:id="rId612" o:title=""/>
            </v:shape>
            <v:shape style="position:absolute;left:1039;top:564;width:3491;height:10" type="#_x0000_t75" stroked="false">
              <v:imagedata r:id="rId580" o:title=""/>
            </v:shape>
            <v:shape style="position:absolute;left:4525;top:564;width:3776;height:10" type="#_x0000_t75" stroked="false">
              <v:imagedata r:id="rId613" o:title=""/>
            </v:shape>
            <v:shape style="position:absolute;left:8296;top:564;width:2566;height:10" type="#_x0000_t75" stroked="false">
              <v:imagedata r:id="rId614" o:title=""/>
            </v:shape>
            <w10:wrap type="none"/>
          </v:group>
        </w:pict>
      </w:r>
      <w:r>
        <w:rPr/>
        <w:pict>
          <v:group style="position:absolute;margin-left:52.68pt;margin-top:89.543694pt;width:489.95pt;height:.5pt;mso-position-horizontal-relative:page;mso-position-vertical-relative:paragraph;z-index:-1432960" coordorigin="1054,1791" coordsize="9799,10">
            <v:shape style="position:absolute;left:1054;top:1791;width:3476;height:10" type="#_x0000_t75" stroked="false">
              <v:imagedata r:id="rId615" o:title=""/>
            </v:shape>
            <v:shape style="position:absolute;left:4525;top:1791;width:3776;height:10" type="#_x0000_t75" stroked="false">
              <v:imagedata r:id="rId613" o:title=""/>
            </v:shape>
            <v:shape style="position:absolute;left:8296;top:1791;width:2557;height:10" type="#_x0000_t75" stroked="false">
              <v:imagedata r:id="rId616" o:title=""/>
            </v:shape>
            <w10:wrap type="none"/>
          </v:group>
        </w:pict>
      </w:r>
      <w:r>
        <w:rPr/>
        <w:pict>
          <v:group style="position:absolute;margin-left:51.960011pt;margin-top:105.383682pt;width:491.15pt;height:5.45pt;mso-position-horizontal-relative:page;mso-position-vertical-relative:paragraph;z-index:-1432936" coordorigin="1039,2108" coordsize="9823,109">
            <v:shape style="position:absolute;left:1039;top:2108;width:3510;height:108" type="#_x0000_t75" stroked="false">
              <v:imagedata r:id="rId617" o:title=""/>
            </v:shape>
            <v:shape style="position:absolute;left:4525;top:2204;width:1176;height:12" type="#_x0000_t75" stroked="false">
              <v:imagedata r:id="rId618" o:title=""/>
            </v:shape>
            <v:shape style="position:absolute;left:5687;top:2204;width:1464;height:12" type="#_x0000_t75" stroked="false">
              <v:imagedata r:id="rId619" o:title=""/>
            </v:shape>
            <v:shape style="position:absolute;left:7137;top:2204;width:1174;height:12" type="#_x0000_t75" stroked="false">
              <v:imagedata r:id="rId620" o:title=""/>
            </v:shape>
            <v:shape style="position:absolute;left:8296;top:2204;width:1611;height:12" type="#_x0000_t75" stroked="false">
              <v:imagedata r:id="rId621" o:title=""/>
            </v:shape>
            <v:shape style="position:absolute;left:9892;top:2204;width:970;height:12" type="#_x0000_t75" stroked="false">
              <v:imagedata r:id="rId622" o:title=""/>
            </v:shape>
            <w10:wrap type="none"/>
          </v:group>
        </w:pict>
      </w:r>
      <w:r>
        <w:rPr/>
        <w:t>续表：</w:t>
      </w:r>
    </w:p>
    <w:p>
      <w:pPr>
        <w:spacing w:line="240" w:lineRule="auto" w:before="5"/>
        <w:rPr>
          <w:rFonts w:ascii="宋体" w:hAnsi="宋体" w:cs="宋体" w:eastAsia="宋体" w:hint="default"/>
          <w:sz w:val="19"/>
          <w:szCs w:val="19"/>
        </w:rPr>
      </w:pPr>
    </w:p>
    <w:tbl>
      <w:tblPr>
        <w:tblW w:w="0" w:type="auto"/>
        <w:jc w:val="left"/>
        <w:tblInd w:w="303" w:type="dxa"/>
        <w:tblLayout w:type="fixed"/>
        <w:tblCellMar>
          <w:top w:w="0" w:type="dxa"/>
          <w:left w:w="0" w:type="dxa"/>
          <w:bottom w:w="0" w:type="dxa"/>
          <w:right w:w="0" w:type="dxa"/>
        </w:tblCellMar>
        <w:tblLook w:val="01E0"/>
      </w:tblPr>
      <w:tblGrid>
        <w:gridCol w:w="3486"/>
        <w:gridCol w:w="1162"/>
        <w:gridCol w:w="1450"/>
        <w:gridCol w:w="1159"/>
        <w:gridCol w:w="1597"/>
        <w:gridCol w:w="955"/>
      </w:tblGrid>
      <w:tr>
        <w:trPr>
          <w:trHeight w:val="715" w:hRule="exact"/>
        </w:trPr>
        <w:tc>
          <w:tcPr>
            <w:tcW w:w="348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left="1109"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left="215"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89"/>
              <w:jc w:val="right"/>
              <w:rPr>
                <w:rFonts w:ascii="宋体" w:hAnsi="宋体" w:cs="宋体" w:eastAsia="宋体" w:hint="default"/>
                <w:sz w:val="18"/>
                <w:szCs w:val="18"/>
              </w:rPr>
            </w:pPr>
            <w:r>
              <w:rPr>
                <w:rFonts w:ascii="宋体" w:hAnsi="宋体" w:cs="宋体" w:eastAsia="宋体" w:hint="default"/>
                <w:sz w:val="18"/>
                <w:szCs w:val="18"/>
              </w:rPr>
              <w:t>在被投资单位持</w:t>
            </w:r>
          </w:p>
        </w:tc>
        <w:tc>
          <w:tcPr>
            <w:tcW w:w="11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35"/>
              <w:jc w:val="right"/>
              <w:rPr>
                <w:rFonts w:ascii="宋体" w:hAnsi="宋体" w:cs="宋体" w:eastAsia="宋体" w:hint="default"/>
                <w:sz w:val="18"/>
                <w:szCs w:val="18"/>
              </w:rPr>
            </w:pPr>
            <w:r>
              <w:rPr>
                <w:rFonts w:ascii="宋体" w:hAnsi="宋体" w:cs="宋体" w:eastAsia="宋体" w:hint="default"/>
                <w:sz w:val="18"/>
                <w:szCs w:val="18"/>
              </w:rPr>
              <w:t>在被投资单位</w:t>
            </w:r>
          </w:p>
        </w:tc>
        <w:tc>
          <w:tcPr>
            <w:tcW w:w="1597" w:type="dxa"/>
            <w:vMerge w:val="restart"/>
            <w:tcBorders>
              <w:top w:val="nil" w:sz="6" w:space="0" w:color="auto"/>
              <w:left w:val="single" w:sz="4" w:space="0" w:color="000000"/>
              <w:right w:val="single" w:sz="4" w:space="0" w:color="000000"/>
            </w:tcBorders>
          </w:tcPr>
          <w:p>
            <w:pPr>
              <w:pStyle w:val="TableParagraph"/>
              <w:spacing w:line="412" w:lineRule="auto" w:before="65"/>
              <w:ind w:left="72" w:right="74"/>
              <w:jc w:val="center"/>
              <w:rPr>
                <w:rFonts w:ascii="宋体" w:hAnsi="宋体" w:cs="宋体" w:eastAsia="宋体" w:hint="default"/>
                <w:sz w:val="18"/>
                <w:szCs w:val="18"/>
              </w:rPr>
            </w:pPr>
            <w:r>
              <w:rPr>
                <w:rFonts w:ascii="宋体" w:hAnsi="宋体" w:cs="宋体" w:eastAsia="宋体" w:hint="default"/>
                <w:sz w:val="18"/>
                <w:szCs w:val="18"/>
              </w:rPr>
              <w:t>在被投资单位持股 比例与表决权比例 不一致的说明</w:t>
            </w: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本年现金</w:t>
            </w:r>
          </w:p>
        </w:tc>
      </w:tr>
      <w:tr>
        <w:trPr>
          <w:trHeight w:val="202" w:hRule="exact"/>
        </w:trPr>
        <w:tc>
          <w:tcPr>
            <w:tcW w:w="3486" w:type="dxa"/>
            <w:tcBorders>
              <w:top w:val="nil" w:sz="6" w:space="0" w:color="auto"/>
              <w:left w:val="single" w:sz="4" w:space="0" w:color="000000"/>
              <w:bottom w:val="nil" w:sz="6" w:space="0" w:color="auto"/>
              <w:right w:val="single" w:sz="4" w:space="0" w:color="000000"/>
            </w:tcBorders>
          </w:tcPr>
          <w:p>
            <w:pPr>
              <w:pStyle w:val="TableParagraph"/>
              <w:spacing w:line="20" w:lineRule="exact"/>
              <w:ind w:left="1104" w:right="0"/>
              <w:jc w:val="left"/>
              <w:rPr>
                <w:rFonts w:ascii="宋体" w:hAnsi="宋体" w:cs="宋体" w:eastAsia="宋体" w:hint="default"/>
                <w:sz w:val="2"/>
                <w:szCs w:val="2"/>
              </w:rPr>
            </w:pPr>
            <w:r>
              <w:rPr>
                <w:rFonts w:ascii="宋体" w:hAnsi="宋体" w:cs="宋体" w:eastAsia="宋体" w:hint="default"/>
                <w:sz w:val="2"/>
                <w:szCs w:val="2"/>
              </w:rPr>
              <w:pict>
                <v:group style="width:63.5pt;height:.5pt;mso-position-horizontal-relative:char;mso-position-vertical-relative:line" coordorigin="0,0" coordsize="1270,10">
                  <v:group style="position:absolute;left:5;top:5;width:1260;height:2" coordorigin="5,5" coordsize="1260,2">
                    <v:shape style="position:absolute;left:5;top:5;width:1260;height:2" coordorigin="5,5" coordsize="1260,0" path="m5,5l1265,5e" filled="false" stroked="true" strokeweight=".48001pt" strokecolor="#000000">
                      <v:path arrowok="t"/>
                    </v:shape>
                  </v:group>
                </v:group>
              </w:pict>
            </w:r>
            <w:r>
              <w:rPr>
                <w:rFonts w:ascii="宋体" w:hAnsi="宋体" w:cs="宋体" w:eastAsia="宋体" w:hint="default"/>
                <w:sz w:val="2"/>
                <w:szCs w:val="2"/>
              </w:rPr>
            </w:r>
          </w:p>
          <w:p>
            <w:pPr>
              <w:pStyle w:val="TableParagraph"/>
              <w:spacing w:line="240" w:lineRule="auto" w:before="3"/>
              <w:ind w:right="0"/>
              <w:jc w:val="left"/>
              <w:rPr>
                <w:rFonts w:ascii="宋体" w:hAnsi="宋体" w:cs="宋体" w:eastAsia="宋体" w:hint="default"/>
                <w:sz w:val="14"/>
                <w:szCs w:val="14"/>
              </w:rPr>
            </w:pP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0" w:lineRule="exact"/>
              <w:ind w:left="211" w:right="0"/>
              <w:jc w:val="left"/>
              <w:rPr>
                <w:rFonts w:ascii="宋体" w:hAnsi="宋体" w:cs="宋体" w:eastAsia="宋体" w:hint="default"/>
                <w:sz w:val="2"/>
                <w:szCs w:val="2"/>
              </w:rPr>
            </w:pPr>
            <w:r>
              <w:rPr>
                <w:rFonts w:ascii="宋体" w:hAnsi="宋体" w:cs="宋体" w:eastAsia="宋体" w:hint="default"/>
                <w:sz w:val="2"/>
                <w:szCs w:val="2"/>
              </w:rPr>
              <w:pict>
                <v:group style="width:36.5pt;height:.5pt;mso-position-horizontal-relative:char;mso-position-vertical-relative:line" coordorigin="0,0" coordsize="730,10">
                  <v:group style="position:absolute;left:5;top:5;width:720;height:2" coordorigin="5,5" coordsize="720,2">
                    <v:shape style="position:absolute;left:5;top:5;width:720;height:2" coordorigin="5,5" coordsize="720,0" path="m5,5l725,5e" filled="false" stroked="true" strokeweight=".48001pt" strokecolor="#000000">
                      <v:path arrowok="t"/>
                    </v:shape>
                  </v:group>
                </v:group>
              </w:pict>
            </w:r>
            <w:r>
              <w:rPr>
                <w:rFonts w:ascii="宋体" w:hAnsi="宋体" w:cs="宋体" w:eastAsia="宋体" w:hint="default"/>
                <w:sz w:val="2"/>
                <w:szCs w:val="2"/>
              </w:rPr>
            </w:r>
          </w:p>
          <w:p>
            <w:pPr>
              <w:pStyle w:val="TableParagraph"/>
              <w:spacing w:line="240" w:lineRule="auto" w:before="3"/>
              <w:ind w:right="0"/>
              <w:jc w:val="left"/>
              <w:rPr>
                <w:rFonts w:ascii="宋体" w:hAnsi="宋体" w:cs="宋体" w:eastAsia="宋体" w:hint="default"/>
                <w:sz w:val="14"/>
                <w:szCs w:val="14"/>
              </w:rPr>
            </w:pP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193" w:lineRule="exact"/>
              <w:ind w:left="448" w:right="0"/>
              <w:jc w:val="left"/>
              <w:rPr>
                <w:rFonts w:ascii="宋体" w:hAnsi="宋体" w:cs="宋体" w:eastAsia="宋体" w:hint="default"/>
                <w:sz w:val="18"/>
                <w:szCs w:val="18"/>
              </w:rPr>
            </w:pPr>
            <w:r>
              <w:rPr>
                <w:rFonts w:ascii="宋体" w:hAnsi="宋体" w:cs="宋体" w:eastAsia="宋体" w:hint="default"/>
                <w:sz w:val="18"/>
                <w:szCs w:val="18"/>
              </w:rPr>
              <w:t>股比例</w:t>
            </w:r>
          </w:p>
        </w:tc>
        <w:tc>
          <w:tcPr>
            <w:tcW w:w="1159" w:type="dxa"/>
            <w:tcBorders>
              <w:top w:val="nil" w:sz="6" w:space="0" w:color="auto"/>
              <w:left w:val="single" w:sz="4" w:space="0" w:color="000000"/>
              <w:bottom w:val="nil" w:sz="6" w:space="0" w:color="auto"/>
              <w:right w:val="single" w:sz="4" w:space="0" w:color="000000"/>
            </w:tcBorders>
          </w:tcPr>
          <w:p>
            <w:pPr>
              <w:pStyle w:val="TableParagraph"/>
              <w:spacing w:line="193" w:lineRule="exact"/>
              <w:ind w:left="124" w:right="0"/>
              <w:jc w:val="left"/>
              <w:rPr>
                <w:rFonts w:ascii="宋体" w:hAnsi="宋体" w:cs="宋体" w:eastAsia="宋体" w:hint="default"/>
                <w:sz w:val="18"/>
                <w:szCs w:val="18"/>
              </w:rPr>
            </w:pPr>
            <w:r>
              <w:rPr>
                <w:rFonts w:ascii="宋体" w:hAnsi="宋体" w:cs="宋体" w:eastAsia="宋体" w:hint="default"/>
                <w:sz w:val="18"/>
                <w:szCs w:val="18"/>
              </w:rPr>
              <w:t>表决权比例</w:t>
            </w:r>
          </w:p>
        </w:tc>
        <w:tc>
          <w:tcPr>
            <w:tcW w:w="1597" w:type="dxa"/>
            <w:vMerge/>
            <w:tcBorders>
              <w:left w:val="single" w:sz="4" w:space="0" w:color="000000"/>
              <w:right w:val="single" w:sz="4" w:space="0" w:color="000000"/>
            </w:tcBorders>
          </w:tcPr>
          <w:p>
            <w:pPr/>
          </w:p>
        </w:tc>
        <w:tc>
          <w:tcPr>
            <w:tcW w:w="955" w:type="dxa"/>
            <w:tcBorders>
              <w:top w:val="nil" w:sz="6" w:space="0" w:color="auto"/>
              <w:left w:val="single" w:sz="4" w:space="0" w:color="000000"/>
              <w:bottom w:val="single" w:sz="4" w:space="0" w:color="000000"/>
              <w:right w:val="single" w:sz="4" w:space="0" w:color="000000"/>
            </w:tcBorders>
          </w:tcPr>
          <w:p>
            <w:pPr>
              <w:pStyle w:val="TableParagraph"/>
              <w:spacing w:line="193" w:lineRule="exact"/>
              <w:ind w:right="0"/>
              <w:jc w:val="center"/>
              <w:rPr>
                <w:rFonts w:ascii="宋体" w:hAnsi="宋体" w:cs="宋体" w:eastAsia="宋体" w:hint="default"/>
                <w:sz w:val="18"/>
                <w:szCs w:val="18"/>
              </w:rPr>
            </w:pPr>
            <w:r>
              <w:rPr>
                <w:rFonts w:ascii="宋体" w:hAnsi="宋体" w:cs="宋体" w:eastAsia="宋体" w:hint="default"/>
                <w:sz w:val="18"/>
                <w:szCs w:val="18"/>
              </w:rPr>
              <w:t>红利</w:t>
            </w:r>
          </w:p>
        </w:tc>
      </w:tr>
      <w:tr>
        <w:trPr>
          <w:trHeight w:val="204" w:hRule="exact"/>
        </w:trPr>
        <w:tc>
          <w:tcPr>
            <w:tcW w:w="3486"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0" w:lineRule="exact"/>
              <w:ind w:left="444" w:right="0"/>
              <w:jc w:val="left"/>
              <w:rPr>
                <w:rFonts w:ascii="宋体" w:hAnsi="宋体" w:cs="宋体" w:eastAsia="宋体" w:hint="default"/>
                <w:sz w:val="2"/>
                <w:szCs w:val="2"/>
              </w:rPr>
            </w:pPr>
            <w:r>
              <w:rPr>
                <w:rFonts w:ascii="宋体" w:hAnsi="宋体" w:cs="宋体" w:eastAsia="宋体" w:hint="default"/>
                <w:sz w:val="2"/>
                <w:szCs w:val="2"/>
              </w:rPr>
              <w:pict>
                <v:group style="width:27.55pt;height:.5pt;mso-position-horizontal-relative:char;mso-position-vertical-relative:line" coordorigin="0,0" coordsize="551,10">
                  <v:group style="position:absolute;left:5;top:5;width:541;height:2" coordorigin="5,5" coordsize="541,2">
                    <v:shape style="position:absolute;left:5;top:5;width:541;height:2" coordorigin="5,5" coordsize="541,0" path="m5,5l545,5e" filled="false" stroked="true" strokeweight=".48001pt" strokecolor="#000000">
                      <v:path arrowok="t"/>
                    </v:shape>
                  </v:group>
                </v:group>
              </w:pict>
            </w:r>
            <w:r>
              <w:rPr>
                <w:rFonts w:ascii="宋体" w:hAnsi="宋体" w:cs="宋体" w:eastAsia="宋体" w:hint="default"/>
                <w:sz w:val="2"/>
                <w:szCs w:val="2"/>
              </w:rPr>
            </w:r>
          </w:p>
          <w:p>
            <w:pPr>
              <w:pStyle w:val="TableParagraph"/>
              <w:spacing w:line="240" w:lineRule="auto" w:before="6"/>
              <w:ind w:right="0"/>
              <w:jc w:val="left"/>
              <w:rPr>
                <w:rFonts w:ascii="宋体" w:hAnsi="宋体" w:cs="宋体" w:eastAsia="宋体" w:hint="default"/>
                <w:sz w:val="14"/>
                <w:szCs w:val="14"/>
              </w:rPr>
            </w:pPr>
          </w:p>
        </w:tc>
        <w:tc>
          <w:tcPr>
            <w:tcW w:w="1159" w:type="dxa"/>
            <w:tcBorders>
              <w:top w:val="nil" w:sz="6" w:space="0" w:color="auto"/>
              <w:left w:val="single" w:sz="4" w:space="0" w:color="000000"/>
              <w:bottom w:val="nil" w:sz="6" w:space="0" w:color="auto"/>
              <w:right w:val="single" w:sz="4" w:space="0" w:color="000000"/>
            </w:tcBorders>
          </w:tcPr>
          <w:p>
            <w:pPr>
              <w:pStyle w:val="TableParagraph"/>
              <w:spacing w:line="20" w:lineRule="exact"/>
              <w:ind w:left="120" w:right="0"/>
              <w:jc w:val="left"/>
              <w:rPr>
                <w:rFonts w:ascii="宋体" w:hAnsi="宋体" w:cs="宋体" w:eastAsia="宋体" w:hint="default"/>
                <w:sz w:val="2"/>
                <w:szCs w:val="2"/>
              </w:rPr>
            </w:pPr>
            <w:r>
              <w:rPr>
                <w:rFonts w:ascii="宋体" w:hAnsi="宋体" w:cs="宋体" w:eastAsia="宋体" w:hint="default"/>
                <w:sz w:val="2"/>
                <w:szCs w:val="2"/>
              </w:rPr>
              <w:pict>
                <v:group style="width:45.5pt;height:.5pt;mso-position-horizontal-relative:char;mso-position-vertical-relative:line" coordorigin="0,0" coordsize="910,10">
                  <v:group style="position:absolute;left:5;top:5;width:900;height:2" coordorigin="5,5" coordsize="900,2">
                    <v:shape style="position:absolute;left:5;top:5;width:900;height:2" coordorigin="5,5" coordsize="900,0" path="m5,5l905,5e" filled="false" stroked="true" strokeweight=".48001pt" strokecolor="#000000">
                      <v:path arrowok="t"/>
                    </v:shape>
                  </v:group>
                </v:group>
              </w:pict>
            </w:r>
            <w:r>
              <w:rPr>
                <w:rFonts w:ascii="宋体" w:hAnsi="宋体" w:cs="宋体" w:eastAsia="宋体" w:hint="default"/>
                <w:sz w:val="2"/>
                <w:szCs w:val="2"/>
              </w:rPr>
            </w:r>
          </w:p>
          <w:p>
            <w:pPr>
              <w:pStyle w:val="TableParagraph"/>
              <w:spacing w:line="240" w:lineRule="auto" w:before="6"/>
              <w:ind w:right="0"/>
              <w:jc w:val="left"/>
              <w:rPr>
                <w:rFonts w:ascii="宋体" w:hAnsi="宋体" w:cs="宋体" w:eastAsia="宋体" w:hint="default"/>
                <w:sz w:val="14"/>
                <w:szCs w:val="14"/>
              </w:rPr>
            </w:pPr>
          </w:p>
        </w:tc>
        <w:tc>
          <w:tcPr>
            <w:tcW w:w="1597" w:type="dxa"/>
            <w:vMerge/>
            <w:tcBorders>
              <w:left w:val="single" w:sz="4" w:space="0" w:color="000000"/>
              <w:right w:val="single" w:sz="4" w:space="0" w:color="000000"/>
            </w:tcBorders>
          </w:tcPr>
          <w:p>
            <w:pPr/>
          </w:p>
        </w:tc>
        <w:tc>
          <w:tcPr>
            <w:tcW w:w="955" w:type="dxa"/>
            <w:tcBorders>
              <w:top w:val="single" w:sz="4" w:space="0" w:color="000000"/>
              <w:left w:val="single" w:sz="4" w:space="0" w:color="000000"/>
              <w:bottom w:val="nil" w:sz="6" w:space="0" w:color="auto"/>
              <w:right w:val="single" w:sz="4" w:space="0" w:color="000000"/>
            </w:tcBorders>
          </w:tcPr>
          <w:p>
            <w:pPr/>
          </w:p>
        </w:tc>
      </w:tr>
      <w:tr>
        <w:trPr>
          <w:trHeight w:val="422" w:hRule="exact"/>
        </w:trPr>
        <w:tc>
          <w:tcPr>
            <w:tcW w:w="348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一、成本法核算的长期股权投资</w:t>
            </w:r>
          </w:p>
        </w:tc>
        <w:tc>
          <w:tcPr>
            <w:tcW w:w="116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9" w:type="dxa"/>
            <w:tcBorders>
              <w:top w:val="nil" w:sz="6" w:space="0" w:color="auto"/>
              <w:left w:val="single" w:sz="4" w:space="0" w:color="000000"/>
              <w:bottom w:val="nil" w:sz="6" w:space="0" w:color="auto"/>
              <w:right w:val="single" w:sz="4" w:space="0" w:color="000000"/>
            </w:tcBorders>
          </w:tcPr>
          <w:p>
            <w:pPr/>
          </w:p>
        </w:tc>
        <w:tc>
          <w:tcPr>
            <w:tcW w:w="1597" w:type="dxa"/>
            <w:vMerge/>
            <w:tcBorders>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486" w:type="dxa"/>
            <w:tcBorders>
              <w:top w:val="nil" w:sz="6" w:space="0" w:color="auto"/>
              <w:left w:val="single" w:sz="4" w:space="0" w:color="000000"/>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9" w:type="dxa"/>
            <w:tcBorders>
              <w:top w:val="nil" w:sz="6" w:space="0" w:color="auto"/>
              <w:left w:val="single" w:sz="4" w:space="0" w:color="000000"/>
              <w:bottom w:val="nil" w:sz="6" w:space="0" w:color="auto"/>
              <w:right w:val="single" w:sz="4" w:space="0" w:color="000000"/>
            </w:tcBorders>
          </w:tcPr>
          <w:p>
            <w:pPr/>
          </w:p>
        </w:tc>
        <w:tc>
          <w:tcPr>
            <w:tcW w:w="1597"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48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6" w:right="0"/>
              <w:jc w:val="left"/>
              <w:rPr>
                <w:rFonts w:ascii="宋体" w:hAnsi="宋体" w:cs="宋体" w:eastAsia="宋体" w:hint="default"/>
                <w:sz w:val="18"/>
                <w:szCs w:val="18"/>
              </w:rPr>
            </w:pPr>
            <w:r>
              <w:rPr>
                <w:rFonts w:ascii="宋体" w:hAnsi="宋体" w:cs="宋体" w:eastAsia="宋体" w:hint="default"/>
                <w:sz w:val="18"/>
                <w:szCs w:val="18"/>
              </w:rPr>
              <w:t>中关村小额贷款公司</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pacing w:val="-1"/>
                <w:sz w:val="18"/>
              </w:rPr>
              <w:t>3,000,000.00</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3"/>
              <w:jc w:val="right"/>
              <w:rPr>
                <w:rFonts w:ascii="Times New Roman" w:hAnsi="Times New Roman" w:cs="Times New Roman" w:eastAsia="Times New Roman" w:hint="default"/>
                <w:sz w:val="18"/>
                <w:szCs w:val="18"/>
              </w:rPr>
            </w:pPr>
            <w:r>
              <w:rPr>
                <w:rFonts w:ascii="Times New Roman"/>
                <w:sz w:val="18"/>
              </w:rPr>
              <w:t>1.00%</w:t>
            </w:r>
          </w:p>
        </w:tc>
        <w:tc>
          <w:tcPr>
            <w:tcW w:w="1159"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z w:val="18"/>
              </w:rPr>
              <w:t>1.00%</w:t>
            </w:r>
          </w:p>
        </w:tc>
        <w:tc>
          <w:tcPr>
            <w:tcW w:w="1597"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486" w:type="dxa"/>
            <w:tcBorders>
              <w:top w:val="nil" w:sz="6" w:space="0" w:color="auto"/>
              <w:left w:val="single" w:sz="4" w:space="0" w:color="000000"/>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9" w:type="dxa"/>
            <w:tcBorders>
              <w:top w:val="nil" w:sz="6" w:space="0" w:color="auto"/>
              <w:left w:val="single" w:sz="4" w:space="0" w:color="000000"/>
              <w:bottom w:val="nil" w:sz="6" w:space="0" w:color="auto"/>
              <w:right w:val="single" w:sz="4" w:space="0" w:color="000000"/>
            </w:tcBorders>
          </w:tcPr>
          <w:p>
            <w:pPr/>
          </w:p>
        </w:tc>
        <w:tc>
          <w:tcPr>
            <w:tcW w:w="1597"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48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6" w:right="0"/>
              <w:jc w:val="left"/>
              <w:rPr>
                <w:rFonts w:ascii="宋体" w:hAnsi="宋体" w:cs="宋体" w:eastAsia="宋体" w:hint="default"/>
                <w:sz w:val="18"/>
                <w:szCs w:val="18"/>
              </w:rPr>
            </w:pPr>
            <w:r>
              <w:rPr>
                <w:rFonts w:ascii="宋体" w:hAnsi="宋体" w:cs="宋体" w:eastAsia="宋体" w:hint="default"/>
                <w:sz w:val="18"/>
                <w:szCs w:val="18"/>
              </w:rPr>
              <w:t>北京数字电视国家工程实验室有限公司</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pacing w:val="-1"/>
                <w:sz w:val="18"/>
              </w:rPr>
              <w:t>6,250,000.00</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z w:val="18"/>
              </w:rPr>
              <w:t>12.50%</w:t>
            </w:r>
          </w:p>
        </w:tc>
        <w:tc>
          <w:tcPr>
            <w:tcW w:w="1159"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8"/>
              <w:jc w:val="right"/>
              <w:rPr>
                <w:rFonts w:ascii="Times New Roman" w:hAnsi="Times New Roman" w:cs="Times New Roman" w:eastAsia="Times New Roman" w:hint="default"/>
                <w:sz w:val="18"/>
                <w:szCs w:val="18"/>
              </w:rPr>
            </w:pPr>
            <w:r>
              <w:rPr>
                <w:rFonts w:ascii="Times New Roman"/>
                <w:sz w:val="18"/>
              </w:rPr>
              <w:t>12.50%</w:t>
            </w:r>
          </w:p>
        </w:tc>
        <w:tc>
          <w:tcPr>
            <w:tcW w:w="1597"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486" w:type="dxa"/>
            <w:tcBorders>
              <w:top w:val="nil" w:sz="6" w:space="0" w:color="auto"/>
              <w:left w:val="single" w:sz="4" w:space="0" w:color="000000"/>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9" w:type="dxa"/>
            <w:tcBorders>
              <w:top w:val="nil" w:sz="6" w:space="0" w:color="auto"/>
              <w:left w:val="single" w:sz="4" w:space="0" w:color="000000"/>
              <w:bottom w:val="nil" w:sz="6" w:space="0" w:color="auto"/>
              <w:right w:val="single" w:sz="4" w:space="0" w:color="000000"/>
            </w:tcBorders>
          </w:tcPr>
          <w:p>
            <w:pPr/>
          </w:p>
        </w:tc>
        <w:tc>
          <w:tcPr>
            <w:tcW w:w="1597"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48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6" w:right="0"/>
              <w:jc w:val="left"/>
              <w:rPr>
                <w:rFonts w:ascii="宋体" w:hAnsi="宋体" w:cs="宋体" w:eastAsia="宋体" w:hint="default"/>
                <w:sz w:val="18"/>
                <w:szCs w:val="18"/>
              </w:rPr>
            </w:pPr>
            <w:r>
              <w:rPr>
                <w:rFonts w:ascii="宋体" w:hAnsi="宋体" w:cs="宋体" w:eastAsia="宋体" w:hint="default"/>
                <w:sz w:val="18"/>
                <w:szCs w:val="18"/>
              </w:rPr>
              <w:t>福建新大陆科技集团有限公司</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2"/>
              <w:jc w:val="right"/>
              <w:rPr>
                <w:rFonts w:ascii="Times New Roman" w:hAnsi="Times New Roman" w:cs="Times New Roman" w:eastAsia="Times New Roman" w:hint="default"/>
                <w:sz w:val="18"/>
                <w:szCs w:val="18"/>
              </w:rPr>
            </w:pPr>
            <w:r>
              <w:rPr>
                <w:rFonts w:ascii="Times New Roman"/>
                <w:spacing w:val="-1"/>
                <w:sz w:val="18"/>
              </w:rPr>
              <w:t>60,000,000.00</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z w:val="18"/>
              </w:rPr>
              <w:t>10.00%</w:t>
            </w:r>
          </w:p>
        </w:tc>
        <w:tc>
          <w:tcPr>
            <w:tcW w:w="1159"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8"/>
              <w:jc w:val="right"/>
              <w:rPr>
                <w:rFonts w:ascii="Times New Roman" w:hAnsi="Times New Roman" w:cs="Times New Roman" w:eastAsia="Times New Roman" w:hint="default"/>
                <w:sz w:val="18"/>
                <w:szCs w:val="18"/>
              </w:rPr>
            </w:pPr>
            <w:r>
              <w:rPr>
                <w:rFonts w:ascii="Times New Roman"/>
                <w:sz w:val="18"/>
              </w:rPr>
              <w:t>10.00%</w:t>
            </w:r>
          </w:p>
        </w:tc>
        <w:tc>
          <w:tcPr>
            <w:tcW w:w="1597"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r>
      <w:tr>
        <w:trPr>
          <w:trHeight w:val="110" w:hRule="exact"/>
        </w:trPr>
        <w:tc>
          <w:tcPr>
            <w:tcW w:w="3486" w:type="dxa"/>
            <w:tcBorders>
              <w:top w:val="nil" w:sz="6" w:space="0" w:color="auto"/>
              <w:left w:val="single" w:sz="4" w:space="0" w:color="000000"/>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9" w:type="dxa"/>
            <w:tcBorders>
              <w:top w:val="nil" w:sz="6" w:space="0" w:color="auto"/>
              <w:left w:val="single" w:sz="4" w:space="0" w:color="000000"/>
              <w:bottom w:val="nil" w:sz="6" w:space="0" w:color="auto"/>
              <w:right w:val="single" w:sz="4" w:space="0" w:color="000000"/>
            </w:tcBorders>
          </w:tcPr>
          <w:p>
            <w:pPr/>
          </w:p>
        </w:tc>
        <w:tc>
          <w:tcPr>
            <w:tcW w:w="1597"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48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6" w:right="0"/>
              <w:jc w:val="left"/>
              <w:rPr>
                <w:rFonts w:ascii="宋体" w:hAnsi="宋体" w:cs="宋体" w:eastAsia="宋体" w:hint="default"/>
                <w:sz w:val="18"/>
                <w:szCs w:val="18"/>
              </w:rPr>
            </w:pPr>
            <w:r>
              <w:rPr>
                <w:rFonts w:ascii="宋体" w:hAnsi="宋体" w:cs="宋体" w:eastAsia="宋体" w:hint="default"/>
                <w:sz w:val="18"/>
                <w:szCs w:val="18"/>
              </w:rPr>
              <w:t>二、权益法核算的长期股权投资</w:t>
            </w:r>
          </w:p>
        </w:tc>
        <w:tc>
          <w:tcPr>
            <w:tcW w:w="1162"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9" w:type="dxa"/>
            <w:tcBorders>
              <w:top w:val="nil" w:sz="6" w:space="0" w:color="auto"/>
              <w:left w:val="single" w:sz="4" w:space="0" w:color="000000"/>
              <w:bottom w:val="nil" w:sz="6" w:space="0" w:color="auto"/>
              <w:right w:val="single" w:sz="4" w:space="0" w:color="000000"/>
            </w:tcBorders>
          </w:tcPr>
          <w:p>
            <w:pPr/>
          </w:p>
        </w:tc>
        <w:tc>
          <w:tcPr>
            <w:tcW w:w="1597"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486" w:type="dxa"/>
            <w:tcBorders>
              <w:top w:val="nil" w:sz="6" w:space="0" w:color="auto"/>
              <w:left w:val="single" w:sz="4" w:space="0" w:color="000000"/>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9" w:type="dxa"/>
            <w:tcBorders>
              <w:top w:val="nil" w:sz="6" w:space="0" w:color="auto"/>
              <w:left w:val="single" w:sz="4" w:space="0" w:color="000000"/>
              <w:bottom w:val="nil" w:sz="6" w:space="0" w:color="auto"/>
              <w:right w:val="single" w:sz="4" w:space="0" w:color="000000"/>
            </w:tcBorders>
          </w:tcPr>
          <w:p>
            <w:pPr/>
          </w:p>
        </w:tc>
        <w:tc>
          <w:tcPr>
            <w:tcW w:w="1597"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r>
      <w:tr>
        <w:trPr>
          <w:trHeight w:val="410" w:hRule="exact"/>
        </w:trPr>
        <w:tc>
          <w:tcPr>
            <w:tcW w:w="3486"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北京市博汇科技股份有限公司</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30,000,000.00</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20.00%</w:t>
            </w:r>
          </w:p>
        </w:tc>
        <w:tc>
          <w:tcPr>
            <w:tcW w:w="115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z w:val="18"/>
              </w:rPr>
              <w:t>20.00%</w:t>
            </w:r>
          </w:p>
        </w:tc>
        <w:tc>
          <w:tcPr>
            <w:tcW w:w="1597"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r>
    </w:tbl>
    <w:p>
      <w:pPr>
        <w:spacing w:line="240" w:lineRule="auto" w:before="3"/>
        <w:rPr>
          <w:rFonts w:ascii="宋体" w:hAnsi="宋体" w:cs="宋体" w:eastAsia="宋体" w:hint="default"/>
          <w:sz w:val="8"/>
          <w:szCs w:val="8"/>
        </w:rPr>
      </w:pPr>
    </w:p>
    <w:p>
      <w:pPr>
        <w:pStyle w:val="BodyText"/>
        <w:spacing w:line="240" w:lineRule="auto" w:before="36"/>
        <w:ind w:left="340" w:right="0"/>
        <w:jc w:val="left"/>
      </w:pPr>
      <w:r>
        <w:rPr/>
        <w:pict>
          <v:group style="position:absolute;margin-left:51.959995pt;margin-top:-93.936325pt;width:491.15pt;height:5.4pt;mso-position-horizontal-relative:page;mso-position-vertical-relative:paragraph;z-index:-1432912" coordorigin="1039,-1879" coordsize="9823,108">
            <v:shape style="position:absolute;left:1039;top:-1879;width:3510;height:108" type="#_x0000_t75" stroked="false">
              <v:imagedata r:id="rId623" o:title=""/>
            </v:shape>
            <v:shape style="position:absolute;left:4525;top:-1783;width:1176;height:12" type="#_x0000_t75" stroked="false">
              <v:imagedata r:id="rId624" o:title=""/>
            </v:shape>
            <v:shape style="position:absolute;left:5687;top:-1783;width:1464;height:12" type="#_x0000_t75" stroked="false">
              <v:imagedata r:id="rId625" o:title=""/>
            </v:shape>
            <v:shape style="position:absolute;left:7137;top:-1783;width:1174;height:12" type="#_x0000_t75" stroked="false">
              <v:imagedata r:id="rId626" o:title=""/>
            </v:shape>
            <v:shape style="position:absolute;left:8296;top:-1783;width:1611;height:12" type="#_x0000_t75" stroked="false">
              <v:imagedata r:id="rId627" o:title=""/>
            </v:shape>
            <v:shape style="position:absolute;left:9892;top:-1783;width:970;height:12" type="#_x0000_t75" stroked="false">
              <v:imagedata r:id="rId628" o:title=""/>
            </v:shape>
            <w10:wrap type="none"/>
          </v:group>
        </w:pict>
      </w:r>
      <w:r>
        <w:rPr/>
        <w:pict>
          <v:group style="position:absolute;margin-left:51.959995pt;margin-top:-73.176323pt;width:491.15pt;height:5.4pt;mso-position-horizontal-relative:page;mso-position-vertical-relative:paragraph;z-index:-1432888" coordorigin="1039,-1464" coordsize="9823,108">
            <v:shape style="position:absolute;left:1039;top:-1464;width:3510;height:108" type="#_x0000_t75" stroked="false">
              <v:imagedata r:id="rId629" o:title=""/>
            </v:shape>
            <v:shape style="position:absolute;left:4525;top:-1368;width:1176;height:12" type="#_x0000_t75" stroked="false">
              <v:imagedata r:id="rId618" o:title=""/>
            </v:shape>
            <v:shape style="position:absolute;left:5687;top:-1368;width:1464;height:12" type="#_x0000_t75" stroked="false">
              <v:imagedata r:id="rId619" o:title=""/>
            </v:shape>
            <v:shape style="position:absolute;left:7137;top:-1368;width:1174;height:12" type="#_x0000_t75" stroked="false">
              <v:imagedata r:id="rId620" o:title=""/>
            </v:shape>
            <v:shape style="position:absolute;left:8296;top:-1368;width:1611;height:12" type="#_x0000_t75" stroked="false">
              <v:imagedata r:id="rId621" o:title=""/>
            </v:shape>
            <v:shape style="position:absolute;left:9892;top:-1368;width:970;height:12" type="#_x0000_t75" stroked="false">
              <v:imagedata r:id="rId622" o:title=""/>
            </v:shape>
            <w10:wrap type="none"/>
          </v:group>
        </w:pict>
      </w:r>
      <w:r>
        <w:rPr/>
        <w:pict>
          <v:group style="position:absolute;margin-left:51.959995pt;margin-top:-52.416351pt;width:490.7pt;height:5.55pt;mso-position-horizontal-relative:page;mso-position-vertical-relative:paragraph;z-index:-1432864" coordorigin="1039,-1048" coordsize="9814,111">
            <v:shape style="position:absolute;left:1039;top:-1048;width:3510;height:110" type="#_x0000_t75" stroked="false">
              <v:imagedata r:id="rId630" o:title=""/>
            </v:shape>
            <v:shape style="position:absolute;left:4525;top:-952;width:1176;height:14" type="#_x0000_t75" stroked="false">
              <v:imagedata r:id="rId631" o:title=""/>
            </v:shape>
            <v:shape style="position:absolute;left:5687;top:-952;width:1464;height:14" type="#_x0000_t75" stroked="false">
              <v:imagedata r:id="rId632" o:title=""/>
            </v:shape>
            <v:shape style="position:absolute;left:7137;top:-952;width:1174;height:14" type="#_x0000_t75" stroked="false">
              <v:imagedata r:id="rId633" o:title=""/>
            </v:shape>
            <v:shape style="position:absolute;left:8296;top:-952;width:1611;height:14" type="#_x0000_t75" stroked="false">
              <v:imagedata r:id="rId634" o:title=""/>
            </v:shape>
            <v:shape style="position:absolute;left:9892;top:-948;width:960;height:10" type="#_x0000_t75" stroked="false">
              <v:imagedata r:id="rId635" o:title=""/>
            </v:shape>
            <w10:wrap type="none"/>
          </v:group>
        </w:pict>
      </w:r>
      <w:r>
        <w:rPr/>
        <w:pict>
          <v:group style="position:absolute;margin-left:51.960011pt;margin-top:-31.536293pt;width:491.15pt;height:5.4pt;mso-position-horizontal-relative:page;mso-position-vertical-relative:paragraph;z-index:-1432840" coordorigin="1039,-631" coordsize="9823,108">
            <v:shape style="position:absolute;left:1039;top:-631;width:3510;height:108" type="#_x0000_t75" stroked="false">
              <v:imagedata r:id="rId629" o:title=""/>
            </v:shape>
            <v:shape style="position:absolute;left:4525;top:-535;width:1176;height:12" type="#_x0000_t75" stroked="false">
              <v:imagedata r:id="rId618" o:title=""/>
            </v:shape>
            <v:shape style="position:absolute;left:5687;top:-535;width:1464;height:12" type="#_x0000_t75" stroked="false">
              <v:imagedata r:id="rId619" o:title=""/>
            </v:shape>
            <v:shape style="position:absolute;left:7137;top:-535;width:1174;height:12" type="#_x0000_t75" stroked="false">
              <v:imagedata r:id="rId620" o:title=""/>
            </v:shape>
            <v:shape style="position:absolute;left:8296;top:-535;width:1611;height:12" type="#_x0000_t75" stroked="false">
              <v:imagedata r:id="rId621" o:title=""/>
            </v:shape>
            <v:shape style="position:absolute;left:9892;top:-535;width:970;height:12" type="#_x0000_t75" stroked="false">
              <v:imagedata r:id="rId622" o:title=""/>
            </v:shape>
            <w10:wrap type="none"/>
          </v:group>
        </w:pict>
      </w:r>
      <w:r>
        <w:rPr/>
        <w:pict>
          <v:group style="position:absolute;margin-left:52.200001pt;margin-top:-10.776353pt;width:491.4pt;height:5.4pt;mso-position-horizontal-relative:page;mso-position-vertical-relative:paragraph;z-index:-1432816" coordorigin="1044,-216" coordsize="9828,108">
            <v:shape style="position:absolute;left:1044;top:-120;width:10;height:12" type="#_x0000_t75" stroked="false">
              <v:imagedata r:id="rId52" o:title=""/>
            </v:shape>
            <v:shape style="position:absolute;left:1054;top:-216;width:3495;height:108" type="#_x0000_t75" stroked="false">
              <v:imagedata r:id="rId636" o:title=""/>
            </v:shape>
            <v:shape style="position:absolute;left:4539;top:-216;width:1171;height:108" type="#_x0000_t75" stroked="false">
              <v:imagedata r:id="rId637" o:title=""/>
            </v:shape>
            <v:shape style="position:absolute;left:5701;top:-216;width:1460;height:108" type="#_x0000_t75" stroked="false">
              <v:imagedata r:id="rId638" o:title=""/>
            </v:shape>
            <v:shape style="position:absolute;left:7151;top:-216;width:1169;height:108" type="#_x0000_t75" stroked="false">
              <v:imagedata r:id="rId639" o:title=""/>
            </v:shape>
            <v:shape style="position:absolute;left:8310;top:-216;width:1606;height:108" type="#_x0000_t75" stroked="false">
              <v:imagedata r:id="rId640" o:title=""/>
            </v:shape>
            <v:shape style="position:absolute;left:9907;top:-216;width:965;height:108" type="#_x0000_t75" stroked="false">
              <v:imagedata r:id="rId641" o:title=""/>
            </v:shape>
            <v:group style="position:absolute;left:10852;top:-112;width:10;height:2" coordorigin="10852,-112" coordsize="10,2">
              <v:shape style="position:absolute;left:10852;top:-112;width:10;height:2" coordorigin="10852,-112" coordsize="10,0" path="m10852,-112l10862,-112e" filled="false" stroked="true" strokeweight=".47998pt" strokecolor="#000000">
                <v:path arrowok="t"/>
              </v:shape>
            </v:group>
            <w10:wrap type="none"/>
          </v:group>
        </w:pict>
      </w:r>
      <w:r>
        <w:rPr/>
        <w:t>（</w:t>
      </w:r>
      <w:r>
        <w:rPr>
          <w:rFonts w:ascii="Times New Roman" w:hAnsi="Times New Roman" w:cs="Times New Roman" w:eastAsia="Times New Roman" w:hint="default"/>
        </w:rPr>
        <w:t>2</w:t>
      </w:r>
      <w:r>
        <w:rPr/>
        <w:t>）本报告期内，不存在向投资企业转移资金的能力受到限制的有关情况。</w:t>
      </w:r>
    </w:p>
    <w:p>
      <w:pPr>
        <w:spacing w:line="240" w:lineRule="auto" w:before="9"/>
        <w:rPr>
          <w:rFonts w:ascii="宋体" w:hAnsi="宋体" w:cs="宋体" w:eastAsia="宋体" w:hint="default"/>
          <w:sz w:val="18"/>
          <w:szCs w:val="18"/>
        </w:rPr>
      </w:pPr>
    </w:p>
    <w:p>
      <w:pPr>
        <w:pStyle w:val="BodyText"/>
        <w:spacing w:line="240" w:lineRule="auto"/>
        <w:ind w:left="340" w:right="0"/>
        <w:jc w:val="left"/>
      </w:pPr>
      <w:r>
        <w:rPr/>
        <w:t>（</w:t>
      </w:r>
      <w:r>
        <w:rPr>
          <w:rFonts w:ascii="Times New Roman" w:hAnsi="Times New Roman" w:cs="Times New Roman" w:eastAsia="Times New Roman" w:hint="default"/>
        </w:rPr>
        <w:t>3</w:t>
      </w:r>
      <w:r>
        <w:rPr/>
        <w:t>）本报告期内，不存在有限售条件的长期股权投资情况。</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15"/>
          <w:szCs w:val="15"/>
        </w:rPr>
      </w:pPr>
    </w:p>
    <w:p>
      <w:pPr>
        <w:pStyle w:val="Heading9"/>
        <w:spacing w:line="240" w:lineRule="auto"/>
        <w:ind w:right="0"/>
        <w:jc w:val="left"/>
        <w:rPr>
          <w:b w:val="0"/>
          <w:bCs w:val="0"/>
        </w:rPr>
      </w:pPr>
      <w:r>
        <w:rPr>
          <w:rFonts w:ascii="Times New Roman" w:hAnsi="Times New Roman" w:cs="Times New Roman" w:eastAsia="Times New Roman" w:hint="default"/>
        </w:rPr>
        <w:t>10</w:t>
      </w:r>
      <w:r>
        <w:rPr/>
        <w:t>、投资性房地产</w:t>
      </w:r>
      <w:r>
        <w:rPr>
          <w:b w:val="0"/>
          <w:bCs w:val="0"/>
        </w:rPr>
      </w:r>
    </w:p>
    <w:p>
      <w:pPr>
        <w:pStyle w:val="BodyText"/>
        <w:spacing w:line="240" w:lineRule="auto" w:before="115"/>
        <w:ind w:left="654" w:right="0"/>
        <w:jc w:val="left"/>
      </w:pPr>
      <w:r>
        <w:rPr/>
        <w:pict>
          <v:group style="position:absolute;margin-left:42.840012pt;margin-top:24.37369pt;width:498.95pt;height:.5pt;mso-position-horizontal-relative:page;mso-position-vertical-relative:paragraph;z-index:-1432792" coordorigin="857,487" coordsize="9979,10">
            <v:shape style="position:absolute;left:862;top:487;width:10;height:10" type="#_x0000_t75" stroked="false">
              <v:imagedata r:id="rId642" o:title=""/>
            </v:shape>
            <v:shape style="position:absolute;left:857;top:487;width:5565;height:10" type="#_x0000_t75" stroked="false">
              <v:imagedata r:id="rId643" o:title=""/>
            </v:shape>
            <v:shape style="position:absolute;left:6417;top:487;width:2629;height:10" type="#_x0000_t75" stroked="false">
              <v:imagedata r:id="rId644" o:title=""/>
            </v:shape>
            <v:shape style="position:absolute;left:9040;top:487;width:1795;height:10" type="#_x0000_t75" stroked="false">
              <v:imagedata r:id="rId645" o:title=""/>
            </v:shape>
            <w10:wrap type="none"/>
          </v:group>
        </w:pict>
      </w:r>
      <w:r>
        <w:rPr/>
        <w:pict>
          <v:group style="position:absolute;margin-left:42.840012pt;margin-top:40.21365pt;width:498.95pt;height:5.4pt;mso-position-horizontal-relative:page;mso-position-vertical-relative:paragraph;z-index:-1432768" coordorigin="857,804" coordsize="9979,108">
            <v:shape style="position:absolute;left:857;top:804;width:3983;height:108" type="#_x0000_t75" stroked="false">
              <v:imagedata r:id="rId646" o:title=""/>
            </v:shape>
            <v:shape style="position:absolute;left:4815;top:900;width:1616;height:12" type="#_x0000_t75" stroked="false">
              <v:imagedata r:id="rId454" o:title=""/>
            </v:shape>
            <v:shape style="position:absolute;left:6417;top:900;width:1454;height:12" type="#_x0000_t75" stroked="false">
              <v:imagedata r:id="rId647" o:title=""/>
            </v:shape>
            <v:shape style="position:absolute;left:7857;top:900;width:1198;height:12" type="#_x0000_t75" stroked="false">
              <v:imagedata r:id="rId648" o:title=""/>
            </v:shape>
            <v:shape style="position:absolute;left:9040;top:900;width:1795;height:12" type="#_x0000_t75" stroked="false">
              <v:imagedata r:id="rId645" o:title=""/>
            </v:shape>
            <w10:wrap type="none"/>
          </v:group>
        </w:pict>
      </w:r>
      <w:r>
        <w:rPr/>
        <w:pict>
          <v:group style="position:absolute;margin-left:42.839981pt;margin-top:60.973652pt;width:498.95pt;height:5.4pt;mso-position-horizontal-relative:page;mso-position-vertical-relative:paragraph;z-index:-1432744" coordorigin="857,1219" coordsize="9979,108">
            <v:shape style="position:absolute;left:857;top:1219;width:3983;height:108" type="#_x0000_t75" stroked="false">
              <v:imagedata r:id="rId649" o:title=""/>
            </v:shape>
            <v:shape style="position:absolute;left:4815;top:1315;width:1616;height:12" type="#_x0000_t75" stroked="false">
              <v:imagedata r:id="rId650" o:title=""/>
            </v:shape>
            <v:shape style="position:absolute;left:6417;top:1315;width:1454;height:12" type="#_x0000_t75" stroked="false">
              <v:imagedata r:id="rId651" o:title=""/>
            </v:shape>
            <v:shape style="position:absolute;left:7857;top:1315;width:1198;height:12" type="#_x0000_t75" stroked="false">
              <v:imagedata r:id="rId652" o:title=""/>
            </v:shape>
            <v:shape style="position:absolute;left:9040;top:1315;width:1795;height:12" type="#_x0000_t75" stroked="false">
              <v:imagedata r:id="rId653" o:title=""/>
            </v:shape>
            <w10:wrap type="none"/>
          </v:group>
        </w:pict>
      </w:r>
      <w:r>
        <w:rPr/>
        <w:pict>
          <v:group style="position:absolute;margin-left:42.839981pt;margin-top:81.73365pt;width:498.95pt;height:5.4pt;mso-position-horizontal-relative:page;mso-position-vertical-relative:paragraph;z-index:-1432720" coordorigin="857,1635" coordsize="9979,108">
            <v:shape style="position:absolute;left:857;top:1635;width:3983;height:108" type="#_x0000_t75" stroked="false">
              <v:imagedata r:id="rId649" o:title=""/>
            </v:shape>
            <v:shape style="position:absolute;left:4815;top:1731;width:1616;height:12" type="#_x0000_t75" stroked="false">
              <v:imagedata r:id="rId650" o:title=""/>
            </v:shape>
            <v:shape style="position:absolute;left:6417;top:1731;width:1454;height:12" type="#_x0000_t75" stroked="false">
              <v:imagedata r:id="rId651" o:title=""/>
            </v:shape>
            <v:shape style="position:absolute;left:7857;top:1731;width:1198;height:12" type="#_x0000_t75" stroked="false">
              <v:imagedata r:id="rId652" o:title=""/>
            </v:shape>
            <v:shape style="position:absolute;left:9040;top:1731;width:1795;height:12" type="#_x0000_t75" stroked="false">
              <v:imagedata r:id="rId653" o:title=""/>
            </v:shape>
            <w10:wrap type="none"/>
          </v:group>
        </w:pict>
      </w:r>
      <w:r>
        <w:rPr/>
        <w:pict>
          <v:group style="position:absolute;margin-left:42.840012pt;margin-top:102.489708pt;width:498.95pt;height:5.4pt;mso-position-horizontal-relative:page;mso-position-vertical-relative:paragraph;z-index:-1432696" coordorigin="857,2050" coordsize="9979,108">
            <v:shape style="position:absolute;left:857;top:2050;width:3983;height:108" type="#_x0000_t75" stroked="false">
              <v:imagedata r:id="rId646" o:title=""/>
            </v:shape>
            <v:shape style="position:absolute;left:4815;top:2146;width:1616;height:12" type="#_x0000_t75" stroked="false">
              <v:imagedata r:id="rId454" o:title=""/>
            </v:shape>
            <v:shape style="position:absolute;left:6417;top:2146;width:1454;height:12" type="#_x0000_t75" stroked="false">
              <v:imagedata r:id="rId647" o:title=""/>
            </v:shape>
            <v:shape style="position:absolute;left:7857;top:2146;width:1198;height:12" type="#_x0000_t75" stroked="false">
              <v:imagedata r:id="rId648" o:title=""/>
            </v:shape>
            <v:shape style="position:absolute;left:9040;top:2146;width:1795;height:12" type="#_x0000_t75" stroked="false">
              <v:imagedata r:id="rId645" o:title=""/>
            </v:shape>
            <w10:wrap type="none"/>
          </v:group>
        </w:pict>
      </w:r>
      <w:r>
        <w:rPr/>
        <w:t>（</w:t>
      </w:r>
      <w:r>
        <w:rPr>
          <w:rFonts w:ascii="Times New Roman" w:hAnsi="Times New Roman" w:cs="Times New Roman" w:eastAsia="Times New Roman" w:hint="default"/>
        </w:rPr>
        <w:t>1</w:t>
      </w:r>
      <w:r>
        <w:rPr/>
        <w:t>）按成本模式进行计量的投资性房地产</w:t>
      </w:r>
    </w:p>
    <w:p>
      <w:pPr>
        <w:spacing w:line="240" w:lineRule="auto" w:before="3"/>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3959"/>
        <w:gridCol w:w="1601"/>
        <w:gridCol w:w="1440"/>
        <w:gridCol w:w="1184"/>
        <w:gridCol w:w="1781"/>
      </w:tblGrid>
      <w:tr>
        <w:trPr>
          <w:trHeight w:val="317" w:hRule="exact"/>
        </w:trPr>
        <w:tc>
          <w:tcPr>
            <w:tcW w:w="3959" w:type="dxa"/>
            <w:tcBorders>
              <w:top w:val="nil" w:sz="6" w:space="0" w:color="auto"/>
              <w:left w:val="single" w:sz="4" w:space="0" w:color="000000"/>
              <w:bottom w:val="nil" w:sz="6" w:space="0" w:color="auto"/>
              <w:right w:val="single" w:sz="4" w:space="0" w:color="000000"/>
            </w:tcBorders>
          </w:tcPr>
          <w:p>
            <w:pPr>
              <w:pStyle w:val="TableParagraph"/>
              <w:tabs>
                <w:tab w:pos="546" w:val="left" w:leader="none"/>
              </w:tabs>
              <w:spacing w:line="240" w:lineRule="auto" w:before="65"/>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25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年初账面余额</w:t>
            </w:r>
            <w:r>
              <w:rPr>
                <w:rFonts w:ascii="宋体" w:hAnsi="宋体" w:cs="宋体" w:eastAsia="宋体" w:hint="default"/>
                <w:sz w:val="18"/>
                <w:szCs w:val="18"/>
              </w:rPr>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35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本年增加</w:t>
            </w:r>
            <w:r>
              <w:rPr>
                <w:rFonts w:ascii="宋体" w:hAnsi="宋体" w:cs="宋体" w:eastAsia="宋体" w:hint="default"/>
                <w:sz w:val="18"/>
                <w:szCs w:val="18"/>
              </w:rPr>
            </w:r>
          </w:p>
        </w:tc>
        <w:tc>
          <w:tcPr>
            <w:tcW w:w="118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2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本年减少</w:t>
            </w:r>
            <w:r>
              <w:rPr>
                <w:rFonts w:ascii="宋体" w:hAnsi="宋体" w:cs="宋体" w:eastAsia="宋体" w:hint="default"/>
                <w:sz w:val="18"/>
                <w:szCs w:val="18"/>
              </w:rPr>
            </w:r>
          </w:p>
        </w:tc>
        <w:tc>
          <w:tcPr>
            <w:tcW w:w="178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34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年末账面余额</w:t>
            </w:r>
            <w:r>
              <w:rPr>
                <w:rFonts w:ascii="宋体" w:hAnsi="宋体" w:cs="宋体" w:eastAsia="宋体" w:hint="default"/>
                <w:sz w:val="18"/>
                <w:szCs w:val="18"/>
              </w:rPr>
            </w:r>
          </w:p>
        </w:tc>
      </w:tr>
      <w:tr>
        <w:trPr>
          <w:trHeight w:val="108" w:hRule="exact"/>
        </w:trPr>
        <w:tc>
          <w:tcPr>
            <w:tcW w:w="3959" w:type="dxa"/>
            <w:tcBorders>
              <w:top w:val="nil" w:sz="6" w:space="0" w:color="auto"/>
              <w:left w:val="single" w:sz="4" w:space="0" w:color="000000"/>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一、账面原价合计</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2"/>
                <w:sz w:val="18"/>
                <w:u w:val="double" w:color="000000"/>
              </w:rPr>
              <w:t>11,156,331.68</w:t>
            </w:r>
            <w:r>
              <w:rPr>
                <w:rFonts w:ascii="Times New Roman"/>
                <w:b/>
                <w:spacing w:val="-2"/>
                <w:sz w:val="18"/>
              </w:rPr>
            </w:r>
            <w:r>
              <w:rPr>
                <w:rFonts w:ascii="Times New Roman"/>
                <w:spacing w:val="-2"/>
                <w:sz w:val="18"/>
              </w:rPr>
            </w: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b/>
                <w:sz w:val="18"/>
              </w:rPr>
            </w:r>
            <w:r>
              <w:rPr>
                <w:rFonts w:ascii="Times New Roman"/>
                <w:b/>
                <w:spacing w:val="-2"/>
                <w:sz w:val="18"/>
                <w:u w:val="double" w:color="000000"/>
              </w:rPr>
              <w:t>11,156,331.68</w:t>
            </w:r>
            <w:r>
              <w:rPr>
                <w:rFonts w:ascii="Times New Roman"/>
                <w:b/>
                <w:spacing w:val="-2"/>
                <w:sz w:val="18"/>
              </w:rPr>
            </w:r>
            <w:r>
              <w:rPr>
                <w:rFonts w:ascii="Times New Roman"/>
                <w:spacing w:val="-2"/>
                <w:sz w:val="18"/>
              </w:rPr>
            </w:r>
          </w:p>
        </w:tc>
      </w:tr>
      <w:tr>
        <w:trPr>
          <w:trHeight w:val="108" w:hRule="exact"/>
        </w:trPr>
        <w:tc>
          <w:tcPr>
            <w:tcW w:w="3959" w:type="dxa"/>
            <w:tcBorders>
              <w:top w:val="nil" w:sz="6" w:space="0" w:color="auto"/>
              <w:left w:val="single" w:sz="4" w:space="0" w:color="000000"/>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3"/>
              <w:jc w:val="right"/>
              <w:rPr>
                <w:rFonts w:ascii="Times New Roman" w:hAnsi="Times New Roman" w:cs="Times New Roman" w:eastAsia="Times New Roman" w:hint="default"/>
                <w:sz w:val="18"/>
                <w:szCs w:val="18"/>
              </w:rPr>
            </w:pPr>
            <w:r>
              <w:rPr>
                <w:rFonts w:ascii="Times New Roman"/>
                <w:spacing w:val="-1"/>
                <w:sz w:val="18"/>
              </w:rPr>
              <w:t>11,156,331.68</w:t>
            </w: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3"/>
              <w:jc w:val="right"/>
              <w:rPr>
                <w:rFonts w:ascii="Times New Roman" w:hAnsi="Times New Roman" w:cs="Times New Roman" w:eastAsia="Times New Roman" w:hint="default"/>
                <w:sz w:val="18"/>
                <w:szCs w:val="18"/>
              </w:rPr>
            </w:pPr>
            <w:r>
              <w:rPr>
                <w:rFonts w:ascii="Times New Roman"/>
                <w:spacing w:val="-1"/>
                <w:sz w:val="18"/>
              </w:rPr>
              <w:t>11,156,331.68</w:t>
            </w:r>
          </w:p>
        </w:tc>
      </w:tr>
      <w:tr>
        <w:trPr>
          <w:trHeight w:val="108" w:hRule="exact"/>
        </w:trPr>
        <w:tc>
          <w:tcPr>
            <w:tcW w:w="3959" w:type="dxa"/>
            <w:tcBorders>
              <w:top w:val="nil" w:sz="6" w:space="0" w:color="auto"/>
              <w:left w:val="single" w:sz="4" w:space="0" w:color="000000"/>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601"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959" w:type="dxa"/>
            <w:tcBorders>
              <w:top w:val="nil" w:sz="6" w:space="0" w:color="auto"/>
              <w:left w:val="single" w:sz="4" w:space="0" w:color="000000"/>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413"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二、累计折旧和累计摊销合计</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0"/>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1,293,107.42</w:t>
            </w:r>
            <w:r>
              <w:rPr>
                <w:rFonts w:ascii="Times New Roman"/>
                <w:b/>
                <w:spacing w:val="-1"/>
                <w:sz w:val="18"/>
              </w:rPr>
            </w:r>
            <w:r>
              <w:rPr>
                <w:rFonts w:ascii="Times New Roman"/>
                <w:spacing w:val="-1"/>
                <w:sz w:val="18"/>
              </w:rPr>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left="515"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thick" w:color="000000"/>
              </w:rPr>
              <w:t>269,668.62</w:t>
            </w:r>
            <w:r>
              <w:rPr>
                <w:rFonts w:ascii="Times New Roman"/>
                <w:b/>
                <w:sz w:val="18"/>
              </w:rPr>
            </w:r>
            <w:r>
              <w:rPr>
                <w:rFonts w:ascii="Times New Roman"/>
                <w:sz w:val="18"/>
              </w:rPr>
            </w: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1,562,776.04</w:t>
            </w:r>
            <w:r>
              <w:rPr>
                <w:rFonts w:ascii="Times New Roman"/>
                <w:b/>
                <w:spacing w:val="-1"/>
                <w:sz w:val="18"/>
              </w:rPr>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990" w:footer="1184" w:top="1160" w:bottom="1380" w:left="740" w:right="920"/>
        </w:sectPr>
      </w:pPr>
    </w:p>
    <w:tbl>
      <w:tblPr>
        <w:tblW w:w="0" w:type="auto"/>
        <w:jc w:val="left"/>
        <w:tblInd w:w="121" w:type="dxa"/>
        <w:tblLayout w:type="fixed"/>
        <w:tblCellMar>
          <w:top w:w="0" w:type="dxa"/>
          <w:left w:w="0" w:type="dxa"/>
          <w:bottom w:w="0" w:type="dxa"/>
          <w:right w:w="0" w:type="dxa"/>
        </w:tblCellMar>
        <w:tblLook w:val="01E0"/>
      </w:tblPr>
      <w:tblGrid>
        <w:gridCol w:w="3959"/>
        <w:gridCol w:w="1601"/>
        <w:gridCol w:w="1440"/>
        <w:gridCol w:w="1184"/>
        <w:gridCol w:w="1781"/>
      </w:tblGrid>
      <w:tr>
        <w:trPr>
          <w:trHeight w:val="554" w:hRule="exact"/>
        </w:trPr>
        <w:tc>
          <w:tcPr>
            <w:tcW w:w="39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60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1,293,107.42</w:t>
            </w:r>
          </w:p>
        </w:tc>
        <w:tc>
          <w:tcPr>
            <w:tcW w:w="14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269,668.62</w:t>
            </w:r>
          </w:p>
        </w:tc>
        <w:tc>
          <w:tcPr>
            <w:tcW w:w="1184" w:type="dxa"/>
            <w:tcBorders>
              <w:top w:val="single" w:sz="4" w:space="0" w:color="000000"/>
              <w:left w:val="single" w:sz="4" w:space="0" w:color="000000"/>
              <w:bottom w:val="nil" w:sz="6" w:space="0" w:color="auto"/>
              <w:right w:val="single" w:sz="4" w:space="0" w:color="000000"/>
            </w:tcBorders>
          </w:tcPr>
          <w:p>
            <w:pPr/>
          </w:p>
        </w:tc>
        <w:tc>
          <w:tcPr>
            <w:tcW w:w="178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1,562,776.04</w:t>
            </w:r>
          </w:p>
        </w:tc>
      </w:tr>
      <w:tr>
        <w:trPr>
          <w:trHeight w:val="108" w:hRule="exact"/>
        </w:trPr>
        <w:tc>
          <w:tcPr>
            <w:tcW w:w="3959" w:type="dxa"/>
            <w:tcBorders>
              <w:top w:val="nil" w:sz="6" w:space="0" w:color="auto"/>
              <w:left w:val="single" w:sz="4" w:space="0" w:color="000000"/>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601"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959" w:type="dxa"/>
            <w:tcBorders>
              <w:top w:val="nil" w:sz="6" w:space="0" w:color="auto"/>
              <w:left w:val="single" w:sz="4" w:space="0" w:color="000000"/>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三、投资性房地产账面净值合计</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9,863,224.26</w:t>
            </w:r>
            <w:r>
              <w:rPr>
                <w:rFonts w:ascii="Times New Roman"/>
                <w:b/>
                <w:spacing w:val="-1"/>
                <w:sz w:val="18"/>
              </w:rPr>
            </w:r>
            <w:r>
              <w:rPr>
                <w:rFonts w:ascii="Times New Roman"/>
                <w:spacing w:val="-1"/>
                <w:sz w:val="18"/>
              </w:rPr>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b/>
                <w:w w:val="99"/>
                <w:sz w:val="18"/>
              </w:rPr>
            </w:r>
            <w:r>
              <w:rPr>
                <w:rFonts w:ascii="Times New Roman"/>
                <w:b/>
                <w:spacing w:val="-1"/>
                <w:sz w:val="18"/>
                <w:u w:val="double" w:color="000000"/>
              </w:rPr>
              <w:t>-269,668.62</w:t>
            </w:r>
            <w:r>
              <w:rPr>
                <w:rFonts w:ascii="Times New Roman"/>
                <w:b/>
                <w:spacing w:val="-1"/>
                <w:sz w:val="18"/>
              </w:rPr>
            </w:r>
            <w:r>
              <w:rPr>
                <w:rFonts w:ascii="Times New Roman"/>
                <w:spacing w:val="-1"/>
                <w:sz w:val="18"/>
              </w:rPr>
            </w: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9,593,555.64</w:t>
            </w:r>
            <w:r>
              <w:rPr>
                <w:rFonts w:ascii="Times New Roman"/>
                <w:b/>
                <w:spacing w:val="-1"/>
                <w:sz w:val="18"/>
              </w:rPr>
            </w:r>
            <w:r>
              <w:rPr>
                <w:rFonts w:ascii="Times New Roman"/>
                <w:spacing w:val="-1"/>
                <w:sz w:val="18"/>
              </w:rPr>
            </w:r>
          </w:p>
        </w:tc>
      </w:tr>
      <w:tr>
        <w:trPr>
          <w:trHeight w:val="108" w:hRule="exact"/>
        </w:trPr>
        <w:tc>
          <w:tcPr>
            <w:tcW w:w="3959" w:type="dxa"/>
            <w:tcBorders>
              <w:top w:val="nil" w:sz="6" w:space="0" w:color="auto"/>
              <w:left w:val="single" w:sz="4" w:space="0" w:color="000000"/>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9,863,224.26</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-269,668.62</w:t>
            </w: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9,593,555.64</w:t>
            </w:r>
          </w:p>
        </w:tc>
      </w:tr>
      <w:tr>
        <w:trPr>
          <w:trHeight w:val="110" w:hRule="exact"/>
        </w:trPr>
        <w:tc>
          <w:tcPr>
            <w:tcW w:w="3959" w:type="dxa"/>
            <w:tcBorders>
              <w:top w:val="nil" w:sz="6" w:space="0" w:color="auto"/>
              <w:left w:val="single" w:sz="4" w:space="0" w:color="000000"/>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601"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959" w:type="dxa"/>
            <w:tcBorders>
              <w:top w:val="nil" w:sz="6" w:space="0" w:color="auto"/>
              <w:left w:val="single" w:sz="4" w:space="0" w:color="000000"/>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四、投资性房地产减值准备累计金额合计</w:t>
            </w:r>
          </w:p>
        </w:tc>
        <w:tc>
          <w:tcPr>
            <w:tcW w:w="1601"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959" w:type="dxa"/>
            <w:tcBorders>
              <w:top w:val="nil" w:sz="6" w:space="0" w:color="auto"/>
              <w:left w:val="single" w:sz="4" w:space="0" w:color="000000"/>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601"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959" w:type="dxa"/>
            <w:tcBorders>
              <w:top w:val="nil" w:sz="6" w:space="0" w:color="auto"/>
              <w:left w:val="single" w:sz="4" w:space="0" w:color="000000"/>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601"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959" w:type="dxa"/>
            <w:tcBorders>
              <w:top w:val="nil" w:sz="6" w:space="0" w:color="auto"/>
              <w:left w:val="single" w:sz="4" w:space="0" w:color="000000"/>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五、投资性房地产账面价值合计</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9,863,224.26</w:t>
            </w:r>
            <w:r>
              <w:rPr>
                <w:rFonts w:ascii="Times New Roman"/>
                <w:b/>
                <w:spacing w:val="-1"/>
                <w:sz w:val="18"/>
              </w:rPr>
            </w:r>
            <w:r>
              <w:rPr>
                <w:rFonts w:ascii="Times New Roman"/>
                <w:spacing w:val="-1"/>
                <w:sz w:val="18"/>
              </w:rPr>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b/>
                <w:w w:val="99"/>
                <w:sz w:val="18"/>
              </w:rPr>
            </w:r>
            <w:r>
              <w:rPr>
                <w:rFonts w:ascii="Times New Roman"/>
                <w:b/>
                <w:spacing w:val="-1"/>
                <w:sz w:val="18"/>
                <w:u w:val="double" w:color="000000"/>
              </w:rPr>
              <w:t>-269,668.62</w:t>
            </w:r>
            <w:r>
              <w:rPr>
                <w:rFonts w:ascii="Times New Roman"/>
                <w:b/>
                <w:spacing w:val="-1"/>
                <w:sz w:val="18"/>
              </w:rPr>
            </w:r>
            <w:r>
              <w:rPr>
                <w:rFonts w:ascii="Times New Roman"/>
                <w:spacing w:val="-1"/>
                <w:sz w:val="18"/>
              </w:rPr>
            </w: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9,593,555.64</w:t>
            </w:r>
            <w:r>
              <w:rPr>
                <w:rFonts w:ascii="Times New Roman"/>
                <w:b/>
                <w:spacing w:val="-1"/>
                <w:sz w:val="18"/>
              </w:rPr>
            </w:r>
            <w:r>
              <w:rPr>
                <w:rFonts w:ascii="Times New Roman"/>
                <w:spacing w:val="-1"/>
                <w:sz w:val="18"/>
              </w:rPr>
            </w:r>
          </w:p>
        </w:tc>
      </w:tr>
      <w:tr>
        <w:trPr>
          <w:trHeight w:val="108" w:hRule="exact"/>
        </w:trPr>
        <w:tc>
          <w:tcPr>
            <w:tcW w:w="3959" w:type="dxa"/>
            <w:tcBorders>
              <w:top w:val="nil" w:sz="6" w:space="0" w:color="auto"/>
              <w:left w:val="single" w:sz="4" w:space="0" w:color="000000"/>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spacing w:val="-1"/>
                <w:sz w:val="18"/>
              </w:rPr>
              <w:t>9,863,224.26</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spacing w:val="-1"/>
                <w:sz w:val="18"/>
              </w:rPr>
              <w:t>-269,668.62</w:t>
            </w: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spacing w:val="-1"/>
                <w:sz w:val="18"/>
              </w:rPr>
              <w:t>9,593,555.64</w:t>
            </w:r>
          </w:p>
        </w:tc>
      </w:tr>
      <w:tr>
        <w:trPr>
          <w:trHeight w:val="110" w:hRule="exact"/>
        </w:trPr>
        <w:tc>
          <w:tcPr>
            <w:tcW w:w="3959" w:type="dxa"/>
            <w:tcBorders>
              <w:top w:val="nil" w:sz="6" w:space="0" w:color="auto"/>
              <w:left w:val="single" w:sz="4" w:space="0" w:color="000000"/>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r>
        <w:trPr>
          <w:trHeight w:val="410"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601"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single" w:sz="4" w:space="0" w:color="000000"/>
            </w:tcBorders>
          </w:tcPr>
          <w:p>
            <w:pPr/>
          </w:p>
        </w:tc>
      </w:tr>
    </w:tbl>
    <w:p>
      <w:pPr>
        <w:spacing w:line="240" w:lineRule="auto" w:before="7"/>
        <w:rPr>
          <w:rFonts w:ascii="宋体" w:hAnsi="宋体" w:cs="宋体" w:eastAsia="宋体" w:hint="default"/>
          <w:sz w:val="9"/>
          <w:szCs w:val="9"/>
        </w:rPr>
      </w:pPr>
      <w:r>
        <w:rPr/>
        <w:pict>
          <v:group style="position:absolute;margin-left:42.840012pt;margin-top:72pt;width:498.95pt;height:.5pt;mso-position-horizontal-relative:page;mso-position-vertical-relative:page;z-index:-1432648" coordorigin="857,1440" coordsize="9979,10">
            <v:shape style="position:absolute;left:862;top:1440;width:10;height:10" type="#_x0000_t75" stroked="false">
              <v:imagedata r:id="rId642" o:title=""/>
            </v:shape>
            <v:shape style="position:absolute;left:857;top:1440;width:5565;height:10" type="#_x0000_t75" stroked="false">
              <v:imagedata r:id="rId643" o:title=""/>
            </v:shape>
            <v:shape style="position:absolute;left:6417;top:1440;width:2629;height:10" type="#_x0000_t75" stroked="false">
              <v:imagedata r:id="rId644" o:title=""/>
            </v:shape>
            <v:shape style="position:absolute;left:9040;top:1440;width:1795;height:10" type="#_x0000_t75" stroked="false">
              <v:imagedata r:id="rId645" o:title=""/>
            </v:shape>
            <w10:wrap type="none"/>
          </v:group>
        </w:pict>
      </w:r>
      <w:r>
        <w:rPr/>
        <w:pict>
          <v:group style="position:absolute;margin-left:42.840012pt;margin-top:87.840019pt;width:498.95pt;height:5.45pt;mso-position-horizontal-relative:page;mso-position-vertical-relative:page;z-index:-1432624" coordorigin="857,1757" coordsize="9979,109">
            <v:shape style="position:absolute;left:857;top:1757;width:3983;height:108" type="#_x0000_t75" stroked="false">
              <v:imagedata r:id="rId654" o:title=""/>
            </v:shape>
            <v:shape style="position:absolute;left:4815;top:1853;width:1616;height:12" type="#_x0000_t75" stroked="false">
              <v:imagedata r:id="rId650" o:title=""/>
            </v:shape>
            <v:shape style="position:absolute;left:6417;top:1853;width:1454;height:12" type="#_x0000_t75" stroked="false">
              <v:imagedata r:id="rId655" o:title=""/>
            </v:shape>
            <v:shape style="position:absolute;left:7857;top:1853;width:1198;height:12" type="#_x0000_t75" stroked="false">
              <v:imagedata r:id="rId652" o:title=""/>
            </v:shape>
            <v:shape style="position:absolute;left:9040;top:1853;width:1795;height:12" type="#_x0000_t75" stroked="false">
              <v:imagedata r:id="rId656" o:title=""/>
            </v:shape>
            <w10:wrap type="none"/>
          </v:group>
        </w:pict>
      </w:r>
      <w:r>
        <w:rPr/>
        <w:pict>
          <v:group style="position:absolute;margin-left:42.840012pt;margin-top:108.620026pt;width:498.95pt;height:5.4pt;mso-position-horizontal-relative:page;mso-position-vertical-relative:page;z-index:-1432600" coordorigin="857,2172" coordsize="9979,108">
            <v:shape style="position:absolute;left:857;top:2172;width:3983;height:108" type="#_x0000_t75" stroked="false">
              <v:imagedata r:id="rId646" o:title=""/>
            </v:shape>
            <v:shape style="position:absolute;left:4815;top:2268;width:1616;height:12" type="#_x0000_t75" stroked="false">
              <v:imagedata r:id="rId650" o:title=""/>
            </v:shape>
            <v:shape style="position:absolute;left:6417;top:2268;width:1454;height:12" type="#_x0000_t75" stroked="false">
              <v:imagedata r:id="rId657" o:title=""/>
            </v:shape>
            <v:shape style="position:absolute;left:7857;top:2268;width:1198;height:12" type="#_x0000_t75" stroked="false">
              <v:imagedata r:id="rId652" o:title=""/>
            </v:shape>
            <v:shape style="position:absolute;left:9040;top:2268;width:1795;height:12" type="#_x0000_t75" stroked="false">
              <v:imagedata r:id="rId658" o:title=""/>
            </v:shape>
            <w10:wrap type="none"/>
          </v:group>
        </w:pict>
      </w:r>
      <w:r>
        <w:rPr/>
        <w:pict>
          <v:group style="position:absolute;margin-left:42.840012pt;margin-top:129.379959pt;width:498.95pt;height:5.4pt;mso-position-horizontal-relative:page;mso-position-vertical-relative:page;z-index:-1432576" coordorigin="857,2588" coordsize="9979,108">
            <v:shape style="position:absolute;left:857;top:2588;width:3983;height:108" type="#_x0000_t75" stroked="false">
              <v:imagedata r:id="rId646" o:title=""/>
            </v:shape>
            <v:shape style="position:absolute;left:4815;top:2684;width:1616;height:12" type="#_x0000_t75" stroked="false">
              <v:imagedata r:id="rId454" o:title=""/>
            </v:shape>
            <v:shape style="position:absolute;left:6417;top:2684;width:1454;height:12" type="#_x0000_t75" stroked="false">
              <v:imagedata r:id="rId647" o:title=""/>
            </v:shape>
            <v:shape style="position:absolute;left:7857;top:2684;width:1198;height:12" type="#_x0000_t75" stroked="false">
              <v:imagedata r:id="rId648" o:title=""/>
            </v:shape>
            <v:shape style="position:absolute;left:9040;top:2684;width:1795;height:12" type="#_x0000_t75" stroked="false">
              <v:imagedata r:id="rId645" o:title=""/>
            </v:shape>
            <w10:wrap type="none"/>
          </v:group>
        </w:pict>
      </w:r>
      <w:r>
        <w:rPr/>
        <w:pict>
          <v:group style="position:absolute;margin-left:42.840012pt;margin-top:150.139969pt;width:498.5pt;height:5.55pt;mso-position-horizontal-relative:page;mso-position-vertical-relative:page;z-index:-1432552" coordorigin="857,3003" coordsize="9970,111">
            <v:shape style="position:absolute;left:857;top:3003;width:3983;height:110" type="#_x0000_t75" stroked="false">
              <v:imagedata r:id="rId659" o:title=""/>
            </v:shape>
            <v:shape style="position:absolute;left:4815;top:3099;width:1616;height:14" type="#_x0000_t75" stroked="false">
              <v:imagedata r:id="rId660" o:title=""/>
            </v:shape>
            <v:shape style="position:absolute;left:6417;top:3099;width:1454;height:14" type="#_x0000_t75" stroked="false">
              <v:imagedata r:id="rId661" o:title=""/>
            </v:shape>
            <v:shape style="position:absolute;left:7857;top:3104;width:1189;height:10" type="#_x0000_t75" stroked="false">
              <v:imagedata r:id="rId577" o:title=""/>
            </v:shape>
            <v:shape style="position:absolute;left:9040;top:3104;width:1786;height:10" type="#_x0000_t75" stroked="false">
              <v:imagedata r:id="rId662" o:title=""/>
            </v:shape>
            <w10:wrap type="none"/>
          </v:group>
        </w:pict>
      </w:r>
      <w:r>
        <w:rPr/>
        <w:pict>
          <v:group style="position:absolute;margin-left:42.840012pt;margin-top:171.019958pt;width:498.95pt;height:5.4pt;mso-position-horizontal-relative:page;mso-position-vertical-relative:page;z-index:-1432528" coordorigin="857,3420" coordsize="9979,108">
            <v:shape style="position:absolute;left:857;top:3420;width:3983;height:108" type="#_x0000_t75" stroked="false">
              <v:imagedata r:id="rId646" o:title=""/>
            </v:shape>
            <v:shape style="position:absolute;left:4815;top:3516;width:1616;height:12" type="#_x0000_t75" stroked="false">
              <v:imagedata r:id="rId454" o:title=""/>
            </v:shape>
            <v:shape style="position:absolute;left:6417;top:3516;width:1454;height:12" type="#_x0000_t75" stroked="false">
              <v:imagedata r:id="rId647" o:title=""/>
            </v:shape>
            <v:shape style="position:absolute;left:7857;top:3516;width:1198;height:12" type="#_x0000_t75" stroked="false">
              <v:imagedata r:id="rId648" o:title=""/>
            </v:shape>
            <v:shape style="position:absolute;left:9040;top:3516;width:1795;height:12" type="#_x0000_t75" stroked="false">
              <v:imagedata r:id="rId645" o:title=""/>
            </v:shape>
            <w10:wrap type="none"/>
          </v:group>
        </w:pict>
      </w:r>
      <w:r>
        <w:rPr/>
        <w:pict>
          <v:group style="position:absolute;margin-left:42.839981pt;margin-top:191.779968pt;width:498.95pt;height:5.4pt;mso-position-horizontal-relative:page;mso-position-vertical-relative:page;z-index:-1432504" coordorigin="857,3836" coordsize="9979,108">
            <v:shape style="position:absolute;left:857;top:3836;width:3983;height:108" type="#_x0000_t75" stroked="false">
              <v:imagedata r:id="rId649" o:title=""/>
            </v:shape>
            <v:shape style="position:absolute;left:4815;top:3932;width:1616;height:12" type="#_x0000_t75" stroked="false">
              <v:imagedata r:id="rId650" o:title=""/>
            </v:shape>
            <v:shape style="position:absolute;left:6417;top:3932;width:1454;height:12" type="#_x0000_t75" stroked="false">
              <v:imagedata r:id="rId651" o:title=""/>
            </v:shape>
            <v:shape style="position:absolute;left:7857;top:3932;width:1198;height:12" type="#_x0000_t75" stroked="false">
              <v:imagedata r:id="rId652" o:title=""/>
            </v:shape>
            <v:shape style="position:absolute;left:9040;top:3932;width:1795;height:12" type="#_x0000_t75" stroked="false">
              <v:imagedata r:id="rId658" o:title=""/>
            </v:shape>
            <w10:wrap type="none"/>
          </v:group>
        </w:pict>
      </w:r>
      <w:r>
        <w:rPr/>
        <w:pict>
          <v:group style="position:absolute;margin-left:43.560001pt;margin-top:474.909973pt;width:434.65pt;height:.5pt;mso-position-horizontal-relative:page;mso-position-vertical-relative:page;z-index:-1432240" coordorigin="871,9498" coordsize="8693,10">
            <v:shape style="position:absolute;left:871;top:9498;width:2122;height:10" type="#_x0000_t75" stroked="false">
              <v:imagedata r:id="rId463" o:title=""/>
            </v:shape>
            <v:shape style="position:absolute;left:2988;top:9498;width:1565;height:10" type="#_x0000_t75" stroked="false">
              <v:imagedata r:id="rId663" o:title=""/>
            </v:shape>
            <v:shape style="position:absolute;left:4549;top:9498;width:2273;height:10" type="#_x0000_t75" stroked="false">
              <v:imagedata r:id="rId276" o:title=""/>
            </v:shape>
            <v:shape style="position:absolute;left:6817;top:9498;width:1279;height:10" type="#_x0000_t75" stroked="false">
              <v:imagedata r:id="rId664" o:title=""/>
            </v:shape>
            <v:shape style="position:absolute;left:8092;top:9498;width:1472;height:10" type="#_x0000_t75" stroked="false">
              <v:imagedata r:id="rId665" o:title=""/>
            </v:shape>
            <w10:wrap type="none"/>
          </v:group>
        </w:pict>
      </w:r>
      <w:r>
        <w:rPr/>
        <w:pict>
          <v:group style="position:absolute;margin-left:42.839996pt;margin-top:493.629974pt;width:435.85pt;height:5.4pt;mso-position-horizontal-relative:page;mso-position-vertical-relative:page;z-index:-1432216" coordorigin="857,9873" coordsize="8717,108">
            <v:shape style="position:absolute;left:857;top:9873;width:2156;height:108" type="#_x0000_t75" stroked="false">
              <v:imagedata r:id="rId666" o:title=""/>
            </v:shape>
            <v:shape style="position:absolute;left:2988;top:9969;width:1575;height:12" type="#_x0000_t75" stroked="false">
              <v:imagedata r:id="rId667" o:title=""/>
            </v:shape>
            <v:shape style="position:absolute;left:4549;top:9971;width:996;height:10" type="#_x0000_t75" stroked="false">
              <v:imagedata r:id="rId668" o:title=""/>
            </v:shape>
            <v:shape style="position:absolute;left:5540;top:9969;width:1292;height:12" type="#_x0000_t75" stroked="false">
              <v:imagedata r:id="rId669" o:title=""/>
            </v:shape>
            <v:shape style="position:absolute;left:6817;top:9969;width:1289;height:12" type="#_x0000_t75" stroked="false">
              <v:imagedata r:id="rId670" o:title=""/>
            </v:shape>
            <v:shape style="position:absolute;left:8092;top:9969;width:1481;height:12" type="#_x0000_t75" stroked="false">
              <v:imagedata r:id="rId671" o:title=""/>
            </v:shape>
            <w10:wrap type="none"/>
          </v:group>
        </w:pict>
      </w:r>
      <w:r>
        <w:rPr/>
        <w:pict>
          <v:group style="position:absolute;margin-left:42.840012pt;margin-top:517.269958pt;width:435.85pt;height:5.55pt;mso-position-horizontal-relative:page;mso-position-vertical-relative:page;z-index:-1432192" coordorigin="857,10345" coordsize="8717,111">
            <v:shape style="position:absolute;left:857;top:10345;width:2156;height:110" type="#_x0000_t75" stroked="false">
              <v:imagedata r:id="rId672" o:title=""/>
            </v:shape>
            <v:shape style="position:absolute;left:2988;top:10441;width:1575;height:14" type="#_x0000_t75" stroked="false">
              <v:imagedata r:id="rId202" o:title=""/>
            </v:shape>
            <v:shape style="position:absolute;left:4549;top:10441;width:1006;height:14" type="#_x0000_t75" stroked="false">
              <v:imagedata r:id="rId673" o:title=""/>
            </v:shape>
            <v:shape style="position:absolute;left:5540;top:10441;width:1292;height:14" type="#_x0000_t75" stroked="false">
              <v:imagedata r:id="rId200" o:title=""/>
            </v:shape>
            <v:shape style="position:absolute;left:6817;top:10441;width:1289;height:14" type="#_x0000_t75" stroked="false">
              <v:imagedata r:id="rId674" o:title=""/>
            </v:shape>
            <v:shape style="position:absolute;left:8092;top:10441;width:1481;height:14" type="#_x0000_t75" stroked="false">
              <v:imagedata r:id="rId675" o:title=""/>
            </v:shape>
            <w10:wrap type="none"/>
          </v:group>
        </w:pict>
      </w:r>
      <w:r>
        <w:rPr/>
        <w:pict>
          <v:group style="position:absolute;margin-left:43.560001pt;margin-top:538.51001pt;width:434.65pt;height:.5pt;mso-position-horizontal-relative:page;mso-position-vertical-relative:page;z-index:-1432168" coordorigin="871,10770" coordsize="8693,10">
            <v:shape style="position:absolute;left:871;top:10770;width:2122;height:10" type="#_x0000_t75" stroked="false">
              <v:imagedata r:id="rId463" o:title=""/>
            </v:shape>
            <v:shape style="position:absolute;left:2988;top:10770;width:1565;height:10" type="#_x0000_t75" stroked="false">
              <v:imagedata r:id="rId676" o:title=""/>
            </v:shape>
            <v:shape style="position:absolute;left:4549;top:10770;width:996;height:10" type="#_x0000_t75" stroked="false">
              <v:imagedata r:id="rId677" o:title=""/>
            </v:shape>
            <v:shape style="position:absolute;left:5540;top:10770;width:2556;height:10" type="#_x0000_t75" stroked="false">
              <v:imagedata r:id="rId678" o:title=""/>
            </v:shape>
            <v:shape style="position:absolute;left:8092;top:10770;width:1472;height:10" type="#_x0000_t75" stroked="false">
              <v:imagedata r:id="rId679" o:title=""/>
            </v:shape>
            <w10:wrap type="none"/>
          </v:group>
        </w:pict>
      </w:r>
      <w:r>
        <w:rPr/>
        <w:pict>
          <v:group style="position:absolute;margin-left:42.839981pt;margin-top:549.549988pt;width:435.85pt;height:5.55pt;mso-position-horizontal-relative:page;mso-position-vertical-relative:page;z-index:-1432144" coordorigin="857,10991" coordsize="8717,111">
            <v:shape style="position:absolute;left:857;top:10991;width:2156;height:110" type="#_x0000_t75" stroked="false">
              <v:imagedata r:id="rId672" o:title=""/>
            </v:shape>
            <v:shape style="position:absolute;left:2988;top:11087;width:1575;height:14" type="#_x0000_t75" stroked="false">
              <v:imagedata r:id="rId202" o:title=""/>
            </v:shape>
            <v:shape style="position:absolute;left:4549;top:11087;width:1006;height:14" type="#_x0000_t75" stroked="false">
              <v:imagedata r:id="rId673" o:title=""/>
            </v:shape>
            <v:shape style="position:absolute;left:5540;top:11087;width:1292;height:14" type="#_x0000_t75" stroked="false">
              <v:imagedata r:id="rId200" o:title=""/>
            </v:shape>
            <v:shape style="position:absolute;left:6817;top:11087;width:1289;height:14" type="#_x0000_t75" stroked="false">
              <v:imagedata r:id="rId680" o:title=""/>
            </v:shape>
            <v:shape style="position:absolute;left:8092;top:11087;width:1481;height:14" type="#_x0000_t75" stroked="false">
              <v:imagedata r:id="rId675" o:title=""/>
            </v:shape>
            <w10:wrap type="none"/>
          </v:group>
        </w:pict>
      </w:r>
      <w:r>
        <w:rPr/>
        <w:pict>
          <v:group style="position:absolute;margin-left:42.840012pt;margin-top:565.630005pt;width:435.85pt;height:5.55pt;mso-position-horizontal-relative:page;mso-position-vertical-relative:page;z-index:-1432120" coordorigin="857,11313" coordsize="8717,111">
            <v:shape style="position:absolute;left:857;top:11313;width:2156;height:110" type="#_x0000_t75" stroked="false">
              <v:imagedata r:id="rId672" o:title=""/>
            </v:shape>
            <v:shape style="position:absolute;left:2988;top:11409;width:1575;height:14" type="#_x0000_t75" stroked="false">
              <v:imagedata r:id="rId202" o:title=""/>
            </v:shape>
            <v:shape style="position:absolute;left:4549;top:11409;width:1006;height:14" type="#_x0000_t75" stroked="false">
              <v:imagedata r:id="rId673" o:title=""/>
            </v:shape>
            <v:shape style="position:absolute;left:5540;top:11409;width:1292;height:14" type="#_x0000_t75" stroked="false">
              <v:imagedata r:id="rId200" o:title=""/>
            </v:shape>
            <v:shape style="position:absolute;left:6817;top:11409;width:1289;height:14" type="#_x0000_t75" stroked="false">
              <v:imagedata r:id="rId368" o:title=""/>
            </v:shape>
            <v:shape style="position:absolute;left:8092;top:11409;width:1481;height:14" type="#_x0000_t75" stroked="false">
              <v:imagedata r:id="rId681" o:title=""/>
            </v:shape>
            <w10:wrap type="none"/>
          </v:group>
        </w:pict>
      </w:r>
      <w:r>
        <w:rPr/>
        <w:pict>
          <v:group style="position:absolute;margin-left:42.840012pt;margin-top:581.709961pt;width:435.85pt;height:5.55pt;mso-position-horizontal-relative:page;mso-position-vertical-relative:page;z-index:-1432096" coordorigin="857,11634" coordsize="8717,111">
            <v:shape style="position:absolute;left:857;top:11634;width:2156;height:110" type="#_x0000_t75" stroked="false">
              <v:imagedata r:id="rId672" o:title=""/>
            </v:shape>
            <v:shape style="position:absolute;left:2988;top:11730;width:1575;height:14" type="#_x0000_t75" stroked="false">
              <v:imagedata r:id="rId202" o:title=""/>
            </v:shape>
            <v:shape style="position:absolute;left:4549;top:11730;width:1006;height:14" type="#_x0000_t75" stroked="false">
              <v:imagedata r:id="rId673" o:title=""/>
            </v:shape>
            <v:shape style="position:absolute;left:5540;top:11730;width:1292;height:14" type="#_x0000_t75" stroked="false">
              <v:imagedata r:id="rId200" o:title=""/>
            </v:shape>
            <v:shape style="position:absolute;left:6817;top:11730;width:1289;height:14" type="#_x0000_t75" stroked="false">
              <v:imagedata r:id="rId682" o:title=""/>
            </v:shape>
            <v:shape style="position:absolute;left:8092;top:11730;width:1481;height:14" type="#_x0000_t75" stroked="false">
              <v:imagedata r:id="rId675" o:title=""/>
            </v:shape>
            <w10:wrap type="none"/>
          </v:group>
        </w:pict>
      </w:r>
      <w:r>
        <w:rPr/>
        <w:pict>
          <v:group style="position:absolute;margin-left:42.839981pt;margin-top:597.789978pt;width:435.85pt;height:5.55pt;mso-position-horizontal-relative:page;mso-position-vertical-relative:page;z-index:-1432072" coordorigin="857,11956" coordsize="8717,111">
            <v:shape style="position:absolute;left:857;top:11956;width:2156;height:110" type="#_x0000_t75" stroked="false">
              <v:imagedata r:id="rId672" o:title=""/>
            </v:shape>
            <v:shape style="position:absolute;left:2988;top:12052;width:1575;height:14" type="#_x0000_t75" stroked="false">
              <v:imagedata r:id="rId202" o:title=""/>
            </v:shape>
            <v:shape style="position:absolute;left:4549;top:12052;width:1006;height:14" type="#_x0000_t75" stroked="false">
              <v:imagedata r:id="rId673" o:title=""/>
            </v:shape>
            <v:shape style="position:absolute;left:5540;top:12052;width:1292;height:14" type="#_x0000_t75" stroked="false">
              <v:imagedata r:id="rId200" o:title=""/>
            </v:shape>
            <v:shape style="position:absolute;left:6817;top:12052;width:1289;height:14" type="#_x0000_t75" stroked="false">
              <v:imagedata r:id="rId683" o:title=""/>
            </v:shape>
            <v:shape style="position:absolute;left:8092;top:12052;width:1481;height:14" type="#_x0000_t75" stroked="false">
              <v:imagedata r:id="rId675" o:title=""/>
            </v:shape>
            <w10:wrap type="none"/>
          </v:group>
        </w:pict>
      </w:r>
      <w:r>
        <w:rPr/>
        <w:pict>
          <v:group style="position:absolute;margin-left:43.560001pt;margin-top:634.539978pt;width:434.65pt;height:.5pt;mso-position-horizontal-relative:page;mso-position-vertical-relative:page;z-index:-1432048" coordorigin="871,12691" coordsize="8693,10">
            <v:shape style="position:absolute;left:871;top:12691;width:2122;height:10" type="#_x0000_t75" stroked="false">
              <v:imagedata r:id="rId463" o:title=""/>
            </v:shape>
            <v:shape style="position:absolute;left:2988;top:12691;width:1565;height:10" type="#_x0000_t75" stroked="false">
              <v:imagedata r:id="rId676" o:title=""/>
            </v:shape>
            <v:shape style="position:absolute;left:4549;top:12691;width:2273;height:10" type="#_x0000_t75" stroked="false">
              <v:imagedata r:id="rId267" o:title=""/>
            </v:shape>
            <v:shape style="position:absolute;left:6817;top:12691;width:1279;height:10" type="#_x0000_t75" stroked="false">
              <v:imagedata r:id="rId684" o:title=""/>
            </v:shape>
            <v:shape style="position:absolute;left:8092;top:12691;width:1472;height:10" type="#_x0000_t75" stroked="false">
              <v:imagedata r:id="rId679" o:title=""/>
            </v:shape>
            <w10:wrap type="none"/>
          </v:group>
        </w:pict>
      </w:r>
      <w:r>
        <w:rPr/>
        <w:pict>
          <v:group style="position:absolute;margin-left:43.560001pt;margin-top:650.73999pt;width:434.65pt;height:.5pt;mso-position-horizontal-relative:page;mso-position-vertical-relative:page;z-index:-1432024" coordorigin="871,13015" coordsize="8693,10">
            <v:shape style="position:absolute;left:871;top:13015;width:2122;height:10" type="#_x0000_t75" stroked="false">
              <v:imagedata r:id="rId463" o:title=""/>
            </v:shape>
            <v:shape style="position:absolute;left:2988;top:13015;width:1565;height:10" type="#_x0000_t75" stroked="false">
              <v:imagedata r:id="rId676" o:title=""/>
            </v:shape>
            <v:shape style="position:absolute;left:4549;top:13015;width:2273;height:10" type="#_x0000_t75" stroked="false">
              <v:imagedata r:id="rId267" o:title=""/>
            </v:shape>
            <v:shape style="position:absolute;left:6817;top:13015;width:1279;height:10" type="#_x0000_t75" stroked="false">
              <v:imagedata r:id="rId684" o:title=""/>
            </v:shape>
            <v:shape style="position:absolute;left:8092;top:13015;width:1472;height:10" type="#_x0000_t75" stroked="false">
              <v:imagedata r:id="rId679" o:title=""/>
            </v:shape>
            <w10:wrap type="none"/>
          </v:group>
        </w:pict>
      </w:r>
      <w:r>
        <w:rPr/>
        <w:pict>
          <v:group style="position:absolute;margin-left:42.839981pt;margin-top:661.779968pt;width:435.85pt;height:5.55pt;mso-position-horizontal-relative:page;mso-position-vertical-relative:page;z-index:-1432000" coordorigin="857,13236" coordsize="8717,111">
            <v:shape style="position:absolute;left:857;top:13236;width:2156;height:110" type="#_x0000_t75" stroked="false">
              <v:imagedata r:id="rId685" o:title=""/>
            </v:shape>
            <v:shape style="position:absolute;left:2988;top:13332;width:1575;height:14" type="#_x0000_t75" stroked="false">
              <v:imagedata r:id="rId202" o:title=""/>
            </v:shape>
            <v:shape style="position:absolute;left:4549;top:13332;width:2283;height:14" type="#_x0000_t75" stroked="false">
              <v:imagedata r:id="rId686" o:title=""/>
            </v:shape>
            <v:shape style="position:absolute;left:6817;top:13332;width:1289;height:14" type="#_x0000_t75" stroked="false">
              <v:imagedata r:id="rId687" o:title=""/>
            </v:shape>
            <v:shape style="position:absolute;left:8092;top:13332;width:1481;height:14" type="#_x0000_t75" stroked="false">
              <v:imagedata r:id="rId681" o:title=""/>
            </v:shape>
            <w10:wrap type="none"/>
          </v:group>
        </w:pict>
      </w:r>
      <w:r>
        <w:rPr/>
        <w:pict>
          <v:group style="position:absolute;margin-left:42.840012pt;margin-top:677.860046pt;width:435.85pt;height:5.55pt;mso-position-horizontal-relative:page;mso-position-vertical-relative:page;z-index:-1431976" coordorigin="857,13557" coordsize="8717,111">
            <v:shape style="position:absolute;left:857;top:13557;width:2156;height:110" type="#_x0000_t75" stroked="false">
              <v:imagedata r:id="rId685" o:title=""/>
            </v:shape>
            <v:shape style="position:absolute;left:2988;top:13653;width:1575;height:14" type="#_x0000_t75" stroked="false">
              <v:imagedata r:id="rId202" o:title=""/>
            </v:shape>
            <v:shape style="position:absolute;left:4549;top:13653;width:2283;height:14" type="#_x0000_t75" stroked="false">
              <v:imagedata r:id="rId686" o:title=""/>
            </v:shape>
            <v:shape style="position:absolute;left:6817;top:13653;width:1289;height:14" type="#_x0000_t75" stroked="false">
              <v:imagedata r:id="rId688" o:title=""/>
            </v:shape>
            <v:shape style="position:absolute;left:8092;top:13653;width:1481;height:14" type="#_x0000_t75" stroked="false">
              <v:imagedata r:id="rId681" o:title=""/>
            </v:shape>
            <w10:wrap type="none"/>
          </v:group>
        </w:pict>
      </w:r>
      <w:r>
        <w:rPr/>
        <w:pict>
          <v:group style="position:absolute;margin-left:42.840012pt;margin-top:693.939941pt;width:435.85pt;height:5.55pt;mso-position-horizontal-relative:page;mso-position-vertical-relative:page;z-index:-1431952" coordorigin="857,13879" coordsize="8717,111">
            <v:shape style="position:absolute;left:857;top:13879;width:2156;height:110" type="#_x0000_t75" stroked="false">
              <v:imagedata r:id="rId672" o:title=""/>
            </v:shape>
            <v:shape style="position:absolute;left:2988;top:13975;width:1575;height:14" type="#_x0000_t75" stroked="false">
              <v:imagedata r:id="rId202" o:title=""/>
            </v:shape>
            <v:shape style="position:absolute;left:4549;top:13975;width:2283;height:14" type="#_x0000_t75" stroked="false">
              <v:imagedata r:id="rId686" o:title=""/>
            </v:shape>
            <v:shape style="position:absolute;left:6817;top:13975;width:1289;height:14" type="#_x0000_t75" stroked="false">
              <v:imagedata r:id="rId689" o:title=""/>
            </v:shape>
            <v:shape style="position:absolute;left:8092;top:13975;width:1481;height:14" type="#_x0000_t75" stroked="false">
              <v:imagedata r:id="rId675" o:title=""/>
            </v:shape>
            <w10:wrap type="none"/>
          </v:group>
        </w:pict>
      </w:r>
      <w:r>
        <w:rPr/>
        <w:pict>
          <v:group style="position:absolute;margin-left:43.560001pt;margin-top:715.059998pt;width:434.65pt;height:.5pt;mso-position-horizontal-relative:page;mso-position-vertical-relative:page;z-index:-1431928" coordorigin="871,14301" coordsize="8693,10">
            <v:shape style="position:absolute;left:871;top:14301;width:2122;height:10" type="#_x0000_t75" stroked="false">
              <v:imagedata r:id="rId463" o:title=""/>
            </v:shape>
            <v:shape style="position:absolute;left:2988;top:14301;width:1565;height:10" type="#_x0000_t75" stroked="false">
              <v:imagedata r:id="rId676" o:title=""/>
            </v:shape>
            <v:shape style="position:absolute;left:4549;top:14301;width:2273;height:10" type="#_x0000_t75" stroked="false">
              <v:imagedata r:id="rId267" o:title=""/>
            </v:shape>
            <v:shape style="position:absolute;left:6817;top:14301;width:1279;height:10" type="#_x0000_t75" stroked="false">
              <v:imagedata r:id="rId684" o:title=""/>
            </v:shape>
            <v:shape style="position:absolute;left:8092;top:14301;width:1472;height:10" type="#_x0000_t75" stroked="false">
              <v:imagedata r:id="rId679" o:title=""/>
            </v:shape>
            <w10:wrap type="none"/>
          </v:group>
        </w:pict>
      </w:r>
      <w:r>
        <w:rPr/>
        <w:pict>
          <v:group style="position:absolute;margin-left:42.839981pt;margin-top:726.099976pt;width:435.85pt;height:5.55pt;mso-position-horizontal-relative:page;mso-position-vertical-relative:page;z-index:-1431904" coordorigin="857,14522" coordsize="8717,111">
            <v:shape style="position:absolute;left:857;top:14522;width:2156;height:110" type="#_x0000_t75" stroked="false">
              <v:imagedata r:id="rId672" o:title=""/>
            </v:shape>
            <v:shape style="position:absolute;left:2988;top:14618;width:1575;height:14" type="#_x0000_t75" stroked="false">
              <v:imagedata r:id="rId202" o:title=""/>
            </v:shape>
            <v:shape style="position:absolute;left:4549;top:14618;width:2283;height:14" type="#_x0000_t75" stroked="false">
              <v:imagedata r:id="rId686" o:title=""/>
            </v:shape>
            <v:shape style="position:absolute;left:6817;top:14618;width:1289;height:14" type="#_x0000_t75" stroked="false">
              <v:imagedata r:id="rId690" o:title=""/>
            </v:shape>
            <v:shape style="position:absolute;left:8092;top:14618;width:1481;height:14" type="#_x0000_t75" stroked="false">
              <v:imagedata r:id="rId681" o:title=""/>
            </v:shape>
            <w10:wrap type="none"/>
          </v:group>
        </w:pict>
      </w:r>
      <w:r>
        <w:rPr/>
        <w:pict>
          <v:group style="position:absolute;margin-left:43.560001pt;margin-top:747.335999pt;width:434.65pt;height:.5pt;mso-position-horizontal-relative:page;mso-position-vertical-relative:page;z-index:-1431880" coordorigin="871,14947" coordsize="8693,10">
            <v:shape style="position:absolute;left:871;top:14947;width:2122;height:10" type="#_x0000_t75" stroked="false">
              <v:imagedata r:id="rId463" o:title=""/>
            </v:shape>
            <v:shape style="position:absolute;left:2988;top:14947;width:1565;height:10" type="#_x0000_t75" stroked="false">
              <v:imagedata r:id="rId676" o:title=""/>
            </v:shape>
            <v:shape style="position:absolute;left:4549;top:14947;width:2273;height:10" type="#_x0000_t75" stroked="false">
              <v:imagedata r:id="rId267" o:title=""/>
            </v:shape>
            <v:shape style="position:absolute;left:6817;top:14947;width:1279;height:10" type="#_x0000_t75" stroked="false">
              <v:imagedata r:id="rId684" o:title=""/>
            </v:shape>
            <v:shape style="position:absolute;left:8092;top:14947;width:1472;height:10" type="#_x0000_t75" stroked="false">
              <v:imagedata r:id="rId679" o:title=""/>
            </v:shape>
            <w10:wrap type="none"/>
          </v:group>
        </w:pict>
      </w:r>
      <w:r>
        <w:rPr/>
        <w:pict>
          <v:group style="position:absolute;margin-left:43.080002pt;margin-top:758.375977pt;width:436.1pt;height:5.55pt;mso-position-horizontal-relative:page;mso-position-vertical-relative:page;z-index:-1431856" coordorigin="862,15168" coordsize="8722,111">
            <v:shape style="position:absolute;left:862;top:15264;width:10;height:14" type="#_x0000_t75" stroked="false">
              <v:imagedata r:id="rId88" o:title=""/>
            </v:shape>
            <v:shape style="position:absolute;left:871;top:15168;width:2141;height:110" type="#_x0000_t75" stroked="false">
              <v:imagedata r:id="rId691" o:title=""/>
            </v:shape>
            <v:shape style="position:absolute;left:3003;top:15168;width:1570;height:110" type="#_x0000_t75" stroked="false">
              <v:imagedata r:id="rId692" o:title=""/>
            </v:shape>
            <v:shape style="position:absolute;left:4563;top:15168;width:2278;height:110" type="#_x0000_t75" stroked="false">
              <v:imagedata r:id="rId693" o:title=""/>
            </v:shape>
            <v:shape style="position:absolute;left:6832;top:15168;width:1284;height:110" type="#_x0000_t75" stroked="false">
              <v:imagedata r:id="rId694" o:title=""/>
            </v:shape>
            <v:shape style="position:absolute;left:8106;top:15168;width:1477;height:110" type="#_x0000_t75" stroked="false">
              <v:imagedata r:id="rId695" o:title=""/>
            </v:shape>
            <v:group style="position:absolute;left:9564;top:15273;width:10;height:2" coordorigin="9564,15273" coordsize="10,2">
              <v:shape style="position:absolute;left:9564;top:15273;width:10;height:2" coordorigin="9564,15273" coordsize="10,0" path="m9564,15273l9573,15273e" filled="false" stroked="true" strokeweight=".47998pt" strokecolor="#000000">
                <v:path arrowok="t"/>
              </v:shape>
            </v:group>
            <w10:wrap type="none"/>
          </v:group>
        </w:pict>
      </w:r>
    </w:p>
    <w:p>
      <w:pPr>
        <w:spacing w:before="36"/>
        <w:ind w:left="340" w:right="14" w:firstLine="0"/>
        <w:jc w:val="left"/>
        <w:rPr>
          <w:rFonts w:ascii="宋体" w:hAnsi="宋体" w:cs="宋体" w:eastAsia="宋体" w:hint="default"/>
          <w:sz w:val="21"/>
          <w:szCs w:val="21"/>
        </w:rPr>
      </w:pPr>
      <w:r>
        <w:rPr/>
        <w:pict>
          <v:group style="position:absolute;margin-left:42.839981pt;margin-top:-93.966316pt;width:498.95pt;height:5.4pt;mso-position-horizontal-relative:page;mso-position-vertical-relative:paragraph;z-index:-1432480" coordorigin="857,-1879" coordsize="9979,108">
            <v:shape style="position:absolute;left:857;top:-1879;width:3983;height:108" type="#_x0000_t75" stroked="false">
              <v:imagedata r:id="rId646" o:title=""/>
            </v:shape>
            <v:shape style="position:absolute;left:4815;top:-1783;width:1616;height:12" type="#_x0000_t75" stroked="false">
              <v:imagedata r:id="rId650" o:title=""/>
            </v:shape>
            <v:shape style="position:absolute;left:6417;top:-1783;width:1454;height:12" type="#_x0000_t75" stroked="false">
              <v:imagedata r:id="rId651" o:title=""/>
            </v:shape>
            <v:shape style="position:absolute;left:7857;top:-1783;width:1198;height:12" type="#_x0000_t75" stroked="false">
              <v:imagedata r:id="rId652" o:title=""/>
            </v:shape>
            <v:shape style="position:absolute;left:9040;top:-1783;width:1795;height:12" type="#_x0000_t75" stroked="false">
              <v:imagedata r:id="rId696" o:title=""/>
            </v:shape>
            <w10:wrap type="none"/>
          </v:group>
        </w:pict>
      </w:r>
      <w:r>
        <w:rPr/>
        <w:pict>
          <v:group style="position:absolute;margin-left:42.840012pt;margin-top:-73.206314pt;width:498.95pt;height:5.4pt;mso-position-horizontal-relative:page;mso-position-vertical-relative:paragraph;z-index:-1432456" coordorigin="857,-1464" coordsize="9979,108">
            <v:shape style="position:absolute;left:857;top:-1464;width:3983;height:108" type="#_x0000_t75" stroked="false">
              <v:imagedata r:id="rId646" o:title=""/>
            </v:shape>
            <v:shape style="position:absolute;left:4815;top:-1368;width:1616;height:12" type="#_x0000_t75" stroked="false">
              <v:imagedata r:id="rId454" o:title=""/>
            </v:shape>
            <v:shape style="position:absolute;left:6417;top:-1368;width:1454;height:12" type="#_x0000_t75" stroked="false">
              <v:imagedata r:id="rId647" o:title=""/>
            </v:shape>
            <v:shape style="position:absolute;left:7857;top:-1368;width:1198;height:12" type="#_x0000_t75" stroked="false">
              <v:imagedata r:id="rId648" o:title=""/>
            </v:shape>
            <v:shape style="position:absolute;left:9040;top:-1368;width:1795;height:12" type="#_x0000_t75" stroked="false">
              <v:imagedata r:id="rId645" o:title=""/>
            </v:shape>
            <w10:wrap type="none"/>
          </v:group>
        </w:pict>
      </w:r>
      <w:r>
        <w:rPr/>
        <w:pict>
          <v:group style="position:absolute;margin-left:42.840012pt;margin-top:-52.446312pt;width:498.95pt;height:5.4pt;mso-position-horizontal-relative:page;mso-position-vertical-relative:paragraph;z-index:-1432432" coordorigin="857,-1049" coordsize="9979,108">
            <v:shape style="position:absolute;left:857;top:-1049;width:3983;height:108" type="#_x0000_t75" stroked="false">
              <v:imagedata r:id="rId649" o:title=""/>
            </v:shape>
            <v:shape style="position:absolute;left:4815;top:-953;width:1616;height:12" type="#_x0000_t75" stroked="false">
              <v:imagedata r:id="rId697" o:title=""/>
            </v:shape>
            <v:shape style="position:absolute;left:6417;top:-953;width:1454;height:12" type="#_x0000_t75" stroked="false">
              <v:imagedata r:id="rId651" o:title=""/>
            </v:shape>
            <v:shape style="position:absolute;left:7857;top:-953;width:1198;height:12" type="#_x0000_t75" stroked="false">
              <v:imagedata r:id="rId652" o:title=""/>
            </v:shape>
            <v:shape style="position:absolute;left:9040;top:-953;width:1795;height:12" type="#_x0000_t75" stroked="false">
              <v:imagedata r:id="rId658" o:title=""/>
            </v:shape>
            <w10:wrap type="none"/>
          </v:group>
        </w:pict>
      </w:r>
      <w:r>
        <w:rPr/>
        <w:pict>
          <v:group style="position:absolute;margin-left:42.840012pt;margin-top:-31.656433pt;width:498.5pt;height:5.55pt;mso-position-horizontal-relative:page;mso-position-vertical-relative:paragraph;z-index:-1432408" coordorigin="857,-633" coordsize="9970,111">
            <v:shape style="position:absolute;left:857;top:-633;width:3983;height:110" type="#_x0000_t75" stroked="false">
              <v:imagedata r:id="rId659" o:title=""/>
            </v:shape>
            <v:shape style="position:absolute;left:4815;top:-537;width:1616;height:14" type="#_x0000_t75" stroked="false">
              <v:imagedata r:id="rId660" o:title=""/>
            </v:shape>
            <v:shape style="position:absolute;left:6417;top:-537;width:1454;height:14" type="#_x0000_t75" stroked="false">
              <v:imagedata r:id="rId661" o:title=""/>
            </v:shape>
            <v:shape style="position:absolute;left:7857;top:-532;width:1189;height:10" type="#_x0000_t75" stroked="false">
              <v:imagedata r:id="rId698" o:title=""/>
            </v:shape>
            <v:shape style="position:absolute;left:9040;top:-532;width:1786;height:10" type="#_x0000_t75" stroked="false">
              <v:imagedata r:id="rId699" o:title=""/>
            </v:shape>
            <w10:wrap type="none"/>
          </v:group>
        </w:pict>
      </w:r>
      <w:r>
        <w:rPr/>
        <w:pict>
          <v:group style="position:absolute;margin-left:43.560001pt;margin-top:-10.776373pt;width:498.7pt;height:5.4pt;mso-position-horizontal-relative:page;mso-position-vertical-relative:paragraph;z-index:-1432384" coordorigin="871,-216" coordsize="9974,108">
            <v:shape style="position:absolute;left:871;top:-216;width:3968;height:108" type="#_x0000_t75" stroked="false">
              <v:imagedata r:id="rId700" o:title=""/>
            </v:shape>
            <v:shape style="position:absolute;left:4830;top:-216;width:1611;height:108" type="#_x0000_t75" stroked="false">
              <v:imagedata r:id="rId701" o:title=""/>
            </v:shape>
            <v:shape style="position:absolute;left:6431;top:-216;width:1450;height:108" type="#_x0000_t75" stroked="false">
              <v:imagedata r:id="rId702" o:title=""/>
            </v:shape>
            <v:shape style="position:absolute;left:7871;top:-216;width:1193;height:108" type="#_x0000_t75" stroked="false">
              <v:imagedata r:id="rId703" o:title=""/>
            </v:shape>
            <v:shape style="position:absolute;left:9055;top:-216;width:1790;height:108" type="#_x0000_t75" stroked="false">
              <v:imagedata r:id="rId704" o:title=""/>
            </v:shape>
            <v:group style="position:absolute;left:10826;top:-112;width:10;height:2" coordorigin="10826,-112" coordsize="10,2">
              <v:shape style="position:absolute;left:10826;top:-112;width:10;height:2" coordorigin="10826,-112" coordsize="10,0" path="m10826,-112l10836,-112e" filled="false" stroked="true" strokeweight=".47998pt" strokecolor="#000000">
                <v:path arrowok="t"/>
              </v:shape>
            </v:group>
            <w10:wrap type="none"/>
          </v:group>
        </w:pict>
      </w:r>
      <w:r>
        <w:rPr>
          <w:rFonts w:ascii="宋体" w:hAnsi="宋体" w:cs="宋体" w:eastAsia="宋体" w:hint="default"/>
          <w:sz w:val="21"/>
          <w:szCs w:val="21"/>
        </w:rPr>
        <w:t>注：本年投资性房地产计提的折旧</w:t>
      </w:r>
      <w:r>
        <w:rPr>
          <w:rFonts w:ascii="宋体" w:hAnsi="宋体" w:cs="宋体" w:eastAsia="宋体" w:hint="default"/>
          <w:spacing w:val="-59"/>
          <w:sz w:val="21"/>
          <w:szCs w:val="21"/>
        </w:rPr>
        <w:t> </w:t>
      </w:r>
      <w:r>
        <w:rPr>
          <w:rFonts w:ascii="Times New Roman" w:hAnsi="Times New Roman" w:cs="Times New Roman" w:eastAsia="Times New Roman" w:hint="default"/>
          <w:sz w:val="18"/>
          <w:szCs w:val="18"/>
        </w:rPr>
        <w:t>269,668.62</w:t>
      </w:r>
      <w:r>
        <w:rPr>
          <w:rFonts w:ascii="Times New Roman" w:hAnsi="Times New Roman" w:cs="Times New Roman" w:eastAsia="Times New Roman" w:hint="default"/>
          <w:spacing w:val="-2"/>
          <w:sz w:val="18"/>
          <w:szCs w:val="18"/>
        </w:rPr>
        <w:t> </w:t>
      </w:r>
      <w:r>
        <w:rPr>
          <w:rFonts w:ascii="宋体" w:hAnsi="宋体" w:cs="宋体" w:eastAsia="宋体" w:hint="default"/>
          <w:sz w:val="21"/>
          <w:szCs w:val="21"/>
        </w:rPr>
        <w:t>元；本报告期内，未计提减值准备。</w:t>
      </w:r>
    </w:p>
    <w:p>
      <w:pPr>
        <w:spacing w:line="240" w:lineRule="auto" w:before="7"/>
        <w:rPr>
          <w:rFonts w:ascii="宋体" w:hAnsi="宋体" w:cs="宋体" w:eastAsia="宋体" w:hint="default"/>
          <w:sz w:val="17"/>
          <w:szCs w:val="17"/>
        </w:rPr>
      </w:pPr>
    </w:p>
    <w:p>
      <w:pPr>
        <w:pStyle w:val="Heading9"/>
        <w:spacing w:line="240" w:lineRule="auto"/>
        <w:ind w:right="14"/>
        <w:jc w:val="left"/>
        <w:rPr>
          <w:b w:val="0"/>
          <w:bCs w:val="0"/>
        </w:rPr>
      </w:pPr>
      <w:r>
        <w:rPr>
          <w:rFonts w:ascii="Times New Roman" w:hAnsi="Times New Roman" w:cs="Times New Roman" w:eastAsia="Times New Roman" w:hint="default"/>
        </w:rPr>
        <w:t>11</w:t>
      </w:r>
      <w:r>
        <w:rPr/>
        <w:t>、固定资产</w:t>
      </w:r>
      <w:r>
        <w:rPr>
          <w:b w:val="0"/>
          <w:bCs w:val="0"/>
        </w:rPr>
      </w:r>
    </w:p>
    <w:p>
      <w:pPr>
        <w:pStyle w:val="BodyText"/>
        <w:spacing w:line="240" w:lineRule="auto" w:before="115"/>
        <w:ind w:left="647" w:right="14"/>
        <w:jc w:val="left"/>
      </w:pPr>
      <w:r>
        <w:rPr/>
        <w:pict>
          <v:group style="position:absolute;margin-left:42.839996pt;margin-top:24.373676pt;width:435.85pt;height:.5pt;mso-position-horizontal-relative:page;mso-position-vertical-relative:paragraph;z-index:-1432360" coordorigin="857,487" coordsize="8717,10">
            <v:shape style="position:absolute;left:862;top:487;width:10;height:10" type="#_x0000_t75" stroked="false">
              <v:imagedata r:id="rId642" o:title=""/>
            </v:shape>
            <v:shape style="position:absolute;left:857;top:487;width:2136;height:10" type="#_x0000_t75" stroked="false">
              <v:imagedata r:id="rId705" o:title=""/>
            </v:shape>
            <v:shape style="position:absolute;left:2988;top:487;width:1565;height:10" type="#_x0000_t75" stroked="false">
              <v:imagedata r:id="rId663" o:title=""/>
            </v:shape>
            <v:shape style="position:absolute;left:4549;top:487;width:2273;height:10" type="#_x0000_t75" stroked="false">
              <v:imagedata r:id="rId276" o:title=""/>
            </v:shape>
            <v:shape style="position:absolute;left:6817;top:487;width:1279;height:10" type="#_x0000_t75" stroked="false">
              <v:imagedata r:id="rId664" o:title=""/>
            </v:shape>
            <v:shape style="position:absolute;left:8092;top:487;width:1481;height:10" type="#_x0000_t75" stroked="false">
              <v:imagedata r:id="rId706" o:title=""/>
            </v:shape>
            <w10:wrap type="none"/>
          </v:group>
        </w:pict>
      </w:r>
      <w:r>
        <w:rPr/>
        <w:pict>
          <v:group style="position:absolute;margin-left:43.560001pt;margin-top:47.413708pt;width:434.65pt;height:.5pt;mso-position-horizontal-relative:page;mso-position-vertical-relative:paragraph;z-index:-1432336" coordorigin="871,948" coordsize="8693,10">
            <v:shape style="position:absolute;left:871;top:948;width:2122;height:10" type="#_x0000_t75" stroked="false">
              <v:imagedata r:id="rId463" o:title=""/>
            </v:shape>
            <v:shape style="position:absolute;left:2988;top:948;width:1565;height:10" type="#_x0000_t75" stroked="false">
              <v:imagedata r:id="rId676" o:title=""/>
            </v:shape>
            <v:shape style="position:absolute;left:4549;top:948;width:2273;height:10" type="#_x0000_t75" stroked="false">
              <v:imagedata r:id="rId267" o:title=""/>
            </v:shape>
            <v:shape style="position:absolute;left:6817;top:948;width:1279;height:10" type="#_x0000_t75" stroked="false">
              <v:imagedata r:id="rId684" o:title=""/>
            </v:shape>
            <v:shape style="position:absolute;left:8092;top:948;width:1472;height:10" type="#_x0000_t75" stroked="false">
              <v:imagedata r:id="rId679" o:title=""/>
            </v:shape>
            <w10:wrap type="none"/>
          </v:group>
        </w:pict>
      </w:r>
      <w:r>
        <w:rPr/>
        <w:pict>
          <v:group style="position:absolute;margin-left:43.560001pt;margin-top:70.333679pt;width:434.65pt;height:.5pt;mso-position-horizontal-relative:page;mso-position-vertical-relative:paragraph;z-index:-1432312" coordorigin="871,1407" coordsize="8693,10">
            <v:shape style="position:absolute;left:871;top:1407;width:2122;height:10" type="#_x0000_t75" stroked="false">
              <v:imagedata r:id="rId463" o:title=""/>
            </v:shape>
            <v:shape style="position:absolute;left:2988;top:1407;width:1565;height:10" type="#_x0000_t75" stroked="false">
              <v:imagedata r:id="rId676" o:title=""/>
            </v:shape>
            <v:shape style="position:absolute;left:4549;top:1407;width:2273;height:10" type="#_x0000_t75" stroked="false">
              <v:imagedata r:id="rId267" o:title=""/>
            </v:shape>
            <v:shape style="position:absolute;left:6817;top:1407;width:1279;height:10" type="#_x0000_t75" stroked="false">
              <v:imagedata r:id="rId684" o:title=""/>
            </v:shape>
            <v:shape style="position:absolute;left:8092;top:1407;width:1472;height:10" type="#_x0000_t75" stroked="false">
              <v:imagedata r:id="rId679" o:title=""/>
            </v:shape>
            <w10:wrap type="none"/>
          </v:group>
        </w:pict>
      </w:r>
      <w:r>
        <w:rPr/>
        <w:pict>
          <v:group style="position:absolute;margin-left:42.839996pt;margin-top:89.053665pt;width:435.85pt;height:5.55pt;mso-position-horizontal-relative:page;mso-position-vertical-relative:paragraph;z-index:-1432288" coordorigin="857,1781" coordsize="8717,111">
            <v:shape style="position:absolute;left:857;top:1781;width:2156;height:110" type="#_x0000_t75" stroked="false">
              <v:imagedata r:id="rId685" o:title=""/>
            </v:shape>
            <v:shape style="position:absolute;left:2988;top:1877;width:1575;height:14" type="#_x0000_t75" stroked="false">
              <v:imagedata r:id="rId227" o:title=""/>
            </v:shape>
            <v:shape style="position:absolute;left:4549;top:1877;width:2283;height:14" type="#_x0000_t75" stroked="false">
              <v:imagedata r:id="rId114" o:title=""/>
            </v:shape>
            <v:shape style="position:absolute;left:6817;top:1877;width:1289;height:14" type="#_x0000_t75" stroked="false">
              <v:imagedata r:id="rId373" o:title=""/>
            </v:shape>
            <v:shape style="position:absolute;left:8092;top:1877;width:1481;height:14" type="#_x0000_t75" stroked="false">
              <v:imagedata r:id="rId707" o:title=""/>
            </v:shape>
            <w10:wrap type="none"/>
          </v:group>
        </w:pict>
      </w:r>
      <w:r>
        <w:rPr/>
        <w:pict>
          <v:group style="position:absolute;margin-left:43.560001pt;margin-top:110.19371pt;width:434.65pt;height:.5pt;mso-position-horizontal-relative:page;mso-position-vertical-relative:paragraph;z-index:-1432264" coordorigin="871,2204" coordsize="8693,10">
            <v:shape style="position:absolute;left:871;top:2204;width:2122;height:10" type="#_x0000_t75" stroked="false">
              <v:imagedata r:id="rId463" o:title=""/>
            </v:shape>
            <v:shape style="position:absolute;left:2988;top:2204;width:1565;height:10" type="#_x0000_t75" stroked="false">
              <v:imagedata r:id="rId676" o:title=""/>
            </v:shape>
            <v:shape style="position:absolute;left:4549;top:2204;width:2273;height:10" type="#_x0000_t75" stroked="false">
              <v:imagedata r:id="rId267" o:title=""/>
            </v:shape>
            <v:shape style="position:absolute;left:6817;top:2204;width:1279;height:10" type="#_x0000_t75" stroked="false">
              <v:imagedata r:id="rId684" o:title=""/>
            </v:shape>
            <v:shape style="position:absolute;left:8092;top:2204;width:1472;height:10" type="#_x0000_t75" stroked="false">
              <v:imagedata r:id="rId679" o:title=""/>
            </v:shape>
            <w10:wrap type="none"/>
          </v:group>
        </w:pict>
      </w:r>
      <w:r>
        <w:rPr/>
        <w:t>（</w:t>
      </w:r>
      <w:r>
        <w:rPr>
          <w:rFonts w:ascii="Times New Roman" w:hAnsi="Times New Roman" w:cs="Times New Roman" w:eastAsia="Times New Roman" w:hint="default"/>
        </w:rPr>
        <w:t>1</w:t>
      </w:r>
      <w:r>
        <w:rPr/>
        <w:t>）固定资产情况</w:t>
      </w:r>
    </w:p>
    <w:p>
      <w:pPr>
        <w:spacing w:line="240" w:lineRule="auto" w:before="3"/>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2132"/>
        <w:gridCol w:w="1561"/>
        <w:gridCol w:w="991"/>
        <w:gridCol w:w="1277"/>
        <w:gridCol w:w="1274"/>
        <w:gridCol w:w="1467"/>
      </w:tblGrid>
      <w:tr>
        <w:trPr>
          <w:trHeight w:val="463" w:hRule="exact"/>
        </w:trPr>
        <w:tc>
          <w:tcPr>
            <w:tcW w:w="2132" w:type="dxa"/>
            <w:tcBorders>
              <w:top w:val="nil" w:sz="6" w:space="0" w:color="auto"/>
              <w:left w:val="single" w:sz="4" w:space="0" w:color="000000"/>
              <w:bottom w:val="nil" w:sz="6" w:space="0" w:color="auto"/>
              <w:right w:val="single" w:sz="4" w:space="0" w:color="000000"/>
            </w:tcBorders>
          </w:tcPr>
          <w:p>
            <w:pPr>
              <w:pStyle w:val="TableParagraph"/>
              <w:tabs>
                <w:tab w:pos="1243" w:val="left" w:leader="none"/>
              </w:tabs>
              <w:spacing w:line="240" w:lineRule="auto" w:before="17"/>
              <w:ind w:left="7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2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年初账面余额</w:t>
            </w:r>
            <w:r>
              <w:rPr>
                <w:rFonts w:ascii="宋体" w:hAnsi="宋体" w:cs="宋体" w:eastAsia="宋体" w:hint="default"/>
                <w:sz w:val="18"/>
                <w:szCs w:val="18"/>
              </w:rPr>
            </w:r>
          </w:p>
        </w:tc>
        <w:tc>
          <w:tcPr>
            <w:tcW w:w="2268"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本年增加</w:t>
            </w:r>
            <w:r>
              <w:rPr>
                <w:rFonts w:ascii="宋体" w:hAnsi="宋体" w:cs="宋体" w:eastAsia="宋体" w:hint="default"/>
                <w:sz w:val="18"/>
                <w:szCs w:val="18"/>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27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本年减少</w:t>
            </w:r>
            <w:r>
              <w:rPr>
                <w:rFonts w:ascii="宋体" w:hAnsi="宋体" w:cs="宋体" w:eastAsia="宋体" w:hint="default"/>
                <w:sz w:val="18"/>
                <w:szCs w:val="18"/>
              </w:rPr>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18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年末账面余额</w:t>
            </w:r>
            <w:r>
              <w:rPr>
                <w:rFonts w:ascii="宋体" w:hAnsi="宋体" w:cs="宋体" w:eastAsia="宋体" w:hint="default"/>
                <w:sz w:val="18"/>
                <w:szCs w:val="18"/>
              </w:rPr>
            </w:r>
          </w:p>
        </w:tc>
      </w:tr>
      <w:tr>
        <w:trPr>
          <w:trHeight w:val="471"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576"/>
              <w:jc w:val="right"/>
              <w:rPr>
                <w:rFonts w:ascii="宋体" w:hAnsi="宋体" w:cs="宋体" w:eastAsia="宋体" w:hint="default"/>
                <w:sz w:val="18"/>
                <w:szCs w:val="18"/>
              </w:rPr>
            </w:pPr>
            <w:r>
              <w:rPr>
                <w:rFonts w:ascii="宋体" w:hAnsi="宋体" w:cs="宋体" w:eastAsia="宋体" w:hint="default"/>
                <w:sz w:val="18"/>
                <w:szCs w:val="18"/>
              </w:rPr>
              <w:t>一、账面原值合计</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109,504,315.61</w:t>
            </w:r>
            <w:r>
              <w:rPr>
                <w:rFonts w:ascii="Times New Roman"/>
                <w:b/>
                <w:spacing w:val="-1"/>
                <w:sz w:val="18"/>
              </w:rPr>
            </w:r>
            <w:r>
              <w:rPr>
                <w:rFonts w:ascii="Times New Roman"/>
                <w:spacing w:val="-1"/>
                <w:sz w:val="18"/>
              </w:rPr>
            </w: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132"/>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6,295,915.66</w:t>
            </w:r>
            <w:r>
              <w:rPr>
                <w:rFonts w:ascii="Times New Roman"/>
                <w:b/>
                <w:spacing w:val="-1"/>
                <w:sz w:val="18"/>
              </w:rPr>
            </w:r>
            <w:r>
              <w:rPr>
                <w:rFonts w:ascii="Times New Roman"/>
                <w:spacing w:val="-1"/>
                <w:sz w:val="18"/>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98"/>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2,352,358.43</w:t>
            </w:r>
            <w:r>
              <w:rPr>
                <w:rFonts w:ascii="Times New Roman"/>
                <w:b/>
                <w:spacing w:val="-1"/>
                <w:sz w:val="18"/>
              </w:rPr>
            </w:r>
            <w:r>
              <w:rPr>
                <w:rFonts w:ascii="Times New Roman"/>
                <w:spacing w:val="-1"/>
                <w:sz w:val="18"/>
              </w:rPr>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113,447,872.84</w:t>
            </w:r>
            <w:r>
              <w:rPr>
                <w:rFonts w:ascii="Times New Roman"/>
                <w:b/>
                <w:spacing w:val="-1"/>
                <w:sz w:val="18"/>
              </w:rPr>
            </w:r>
            <w:r>
              <w:rPr>
                <w:rFonts w:ascii="Times New Roman"/>
                <w:spacing w:val="-1"/>
                <w:sz w:val="18"/>
              </w:rPr>
            </w:r>
          </w:p>
        </w:tc>
      </w:tr>
      <w:tr>
        <w:trPr>
          <w:trHeight w:val="360"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left="285"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pacing w:val="-1"/>
                <w:sz w:val="18"/>
              </w:rPr>
              <w:t>92,303,912.69</w:t>
            </w: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pacing w:val="-1"/>
                <w:sz w:val="18"/>
              </w:rPr>
              <w:t>37,500.00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98"/>
              <w:jc w:val="right"/>
              <w:rPr>
                <w:rFonts w:ascii="Times New Roman" w:hAnsi="Times New Roman" w:cs="Times New Roman" w:eastAsia="Times New Roman" w:hint="default"/>
                <w:sz w:val="18"/>
                <w:szCs w:val="18"/>
              </w:rPr>
            </w:pPr>
            <w:r>
              <w:rPr>
                <w:rFonts w:ascii="Times New Roman"/>
                <w:spacing w:val="-1"/>
                <w:sz w:val="18"/>
              </w:rPr>
              <w:t>0.00</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pacing w:val="-1"/>
                <w:sz w:val="18"/>
              </w:rPr>
              <w:t>92,341,412.69</w:t>
            </w:r>
          </w:p>
        </w:tc>
      </w:tr>
      <w:tr>
        <w:trPr>
          <w:trHeight w:val="110" w:hRule="exact"/>
        </w:trPr>
        <w:tc>
          <w:tcPr>
            <w:tcW w:w="2132" w:type="dxa"/>
            <w:tcBorders>
              <w:top w:val="nil" w:sz="6" w:space="0" w:color="auto"/>
              <w:left w:val="single" w:sz="4" w:space="0" w:color="000000"/>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321"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6,413,499.82</w:t>
            </w: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2,795,856.50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0.00</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9,209,356.32</w:t>
            </w:r>
          </w:p>
        </w:tc>
      </w:tr>
      <w:tr>
        <w:trPr>
          <w:trHeight w:val="361"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85"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6,704,838.50</w:t>
            </w: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2,251,227.26</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pacing w:val="-1"/>
                <w:sz w:val="18"/>
              </w:rPr>
              <w:t>2,263,603.75</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6,692,462.01</w:t>
            </w:r>
          </w:p>
        </w:tc>
      </w:tr>
      <w:tr>
        <w:trPr>
          <w:trHeight w:val="329"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574"/>
              <w:jc w:val="right"/>
              <w:rPr>
                <w:rFonts w:ascii="宋体" w:hAnsi="宋体" w:cs="宋体" w:eastAsia="宋体" w:hint="default"/>
                <w:sz w:val="18"/>
                <w:szCs w:val="18"/>
              </w:rPr>
            </w:pPr>
            <w:r>
              <w:rPr>
                <w:rFonts w:ascii="宋体" w:hAnsi="宋体" w:cs="宋体" w:eastAsia="宋体" w:hint="default"/>
                <w:sz w:val="18"/>
                <w:szCs w:val="18"/>
              </w:rPr>
              <w:t>办公设备及其他</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4,082,064.60</w:t>
            </w: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1,211,331.90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88,754.68</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5,204,641.82</w:t>
            </w:r>
          </w:p>
        </w:tc>
      </w:tr>
      <w:tr>
        <w:trPr>
          <w:trHeight w:val="108" w:hRule="exact"/>
        </w:trPr>
        <w:tc>
          <w:tcPr>
            <w:tcW w:w="2132" w:type="dxa"/>
            <w:tcBorders>
              <w:top w:val="nil" w:sz="6" w:space="0" w:color="auto"/>
              <w:left w:val="single" w:sz="4" w:space="0" w:color="000000"/>
              <w:bottom w:val="nil" w:sz="6" w:space="0" w:color="auto"/>
              <w:right w:val="nil" w:sz="6" w:space="0" w:color="auto"/>
            </w:tcBorders>
          </w:tcPr>
          <w:p>
            <w:pPr/>
          </w:p>
        </w:tc>
        <w:tc>
          <w:tcPr>
            <w:tcW w:w="2552" w:type="dxa"/>
            <w:gridSpan w:val="2"/>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365" w:hRule="exact"/>
        </w:trPr>
        <w:tc>
          <w:tcPr>
            <w:tcW w:w="2132" w:type="dxa"/>
            <w:tcBorders>
              <w:top w:val="nil" w:sz="6" w:space="0" w:color="auto"/>
              <w:left w:val="single" w:sz="4" w:space="0" w:color="000000"/>
              <w:bottom w:val="nil" w:sz="6" w:space="0" w:color="auto"/>
              <w:right w:val="single" w:sz="4" w:space="0" w:color="000000"/>
            </w:tcBorders>
          </w:tcPr>
          <w:p>
            <w:pPr/>
          </w:p>
        </w:tc>
        <w:tc>
          <w:tcPr>
            <w:tcW w:w="255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1690" w:right="0"/>
              <w:jc w:val="left"/>
              <w:rPr>
                <w:rFonts w:ascii="宋体" w:hAnsi="宋体" w:cs="宋体" w:eastAsia="宋体" w:hint="default"/>
                <w:sz w:val="18"/>
                <w:szCs w:val="18"/>
              </w:rPr>
            </w:pPr>
            <w:r>
              <w:rPr>
                <w:rFonts w:ascii="宋体" w:hAnsi="宋体" w:cs="宋体" w:eastAsia="宋体" w:hint="default"/>
                <w:sz w:val="18"/>
                <w:szCs w:val="18"/>
              </w:rPr>
              <w:t>本期新增</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273"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110" w:hRule="exact"/>
        </w:trPr>
        <w:tc>
          <w:tcPr>
            <w:tcW w:w="2132" w:type="dxa"/>
            <w:tcBorders>
              <w:top w:val="nil" w:sz="6" w:space="0" w:color="auto"/>
              <w:left w:val="single" w:sz="4" w:space="0" w:color="000000"/>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324"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576"/>
              <w:jc w:val="right"/>
              <w:rPr>
                <w:rFonts w:ascii="宋体" w:hAnsi="宋体" w:cs="宋体" w:eastAsia="宋体" w:hint="default"/>
                <w:sz w:val="18"/>
                <w:szCs w:val="18"/>
              </w:rPr>
            </w:pPr>
            <w:r>
              <w:rPr>
                <w:rFonts w:ascii="宋体" w:hAnsi="宋体" w:cs="宋体" w:eastAsia="宋体" w:hint="default"/>
                <w:sz w:val="18"/>
                <w:szCs w:val="18"/>
              </w:rPr>
              <w:t>二、累计折旧合计</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7,924,680.16</w:t>
            </w:r>
            <w:r>
              <w:rPr>
                <w:rFonts w:ascii="Times New Roman"/>
                <w:b/>
                <w:spacing w:val="-1"/>
                <w:sz w:val="18"/>
              </w:rPr>
            </w:r>
            <w:r>
              <w:rPr>
                <w:rFonts w:ascii="Times New Roman"/>
                <w:spacing w:val="-1"/>
                <w:sz w:val="18"/>
              </w:rPr>
            </w:r>
          </w:p>
        </w:tc>
        <w:tc>
          <w:tcPr>
            <w:tcW w:w="991"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4,877,276.66</w:t>
            </w:r>
            <w:r>
              <w:rPr>
                <w:rFonts w:ascii="Times New Roman"/>
                <w:b/>
                <w:spacing w:val="-1"/>
                <w:sz w:val="18"/>
              </w:rPr>
            </w:r>
            <w:r>
              <w:rPr>
                <w:rFonts w:ascii="Times New Roman"/>
                <w:spacing w:val="-1"/>
                <w:sz w:val="18"/>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1,086,364.57</w:t>
            </w:r>
            <w:r>
              <w:rPr>
                <w:rFonts w:ascii="Times New Roman"/>
                <w:b/>
                <w:spacing w:val="-1"/>
                <w:sz w:val="18"/>
              </w:rPr>
            </w:r>
            <w:r>
              <w:rPr>
                <w:rFonts w:ascii="Times New Roman"/>
                <w:spacing w:val="-1"/>
                <w:sz w:val="18"/>
              </w:rPr>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11,715,592.25</w:t>
            </w:r>
            <w:r>
              <w:rPr>
                <w:rFonts w:ascii="Times New Roman"/>
                <w:b/>
                <w:spacing w:val="-1"/>
                <w:sz w:val="18"/>
              </w:rPr>
            </w:r>
            <w:r>
              <w:rPr>
                <w:rFonts w:ascii="Times New Roman"/>
                <w:spacing w:val="-1"/>
                <w:sz w:val="18"/>
              </w:rPr>
            </w:r>
          </w:p>
        </w:tc>
      </w:tr>
      <w:tr>
        <w:trPr>
          <w:trHeight w:val="253"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2,006,129.01</w:t>
            </w:r>
          </w:p>
        </w:tc>
        <w:tc>
          <w:tcPr>
            <w:tcW w:w="991"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2,193,434.25</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0.00</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4,199,563.26</w:t>
            </w:r>
          </w:p>
        </w:tc>
      </w:tr>
      <w:tr>
        <w:trPr>
          <w:trHeight w:val="68" w:hRule="exact"/>
        </w:trPr>
        <w:tc>
          <w:tcPr>
            <w:tcW w:w="2132" w:type="dxa"/>
            <w:tcBorders>
              <w:top w:val="nil" w:sz="6" w:space="0" w:color="auto"/>
              <w:left w:val="single" w:sz="4" w:space="0" w:color="000000"/>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2,646,924.71</w:t>
            </w:r>
          </w:p>
        </w:tc>
        <w:tc>
          <w:tcPr>
            <w:tcW w:w="991"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1,181,526.54</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0.00</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3,828,451.25</w:t>
            </w:r>
          </w:p>
        </w:tc>
      </w:tr>
      <w:tr>
        <w:trPr>
          <w:trHeight w:val="68" w:hRule="exact"/>
        </w:trPr>
        <w:tc>
          <w:tcPr>
            <w:tcW w:w="2132" w:type="dxa"/>
            <w:tcBorders>
              <w:top w:val="nil" w:sz="6" w:space="0" w:color="auto"/>
              <w:left w:val="single" w:sz="4" w:space="0" w:color="000000"/>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1,593,395.35</w:t>
            </w:r>
          </w:p>
        </w:tc>
        <w:tc>
          <w:tcPr>
            <w:tcW w:w="991"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705,912.53</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1,010,016.02</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1,289,291.86</w:t>
            </w:r>
          </w:p>
        </w:tc>
      </w:tr>
      <w:tr>
        <w:trPr>
          <w:trHeight w:val="68" w:hRule="exact"/>
        </w:trPr>
        <w:tc>
          <w:tcPr>
            <w:tcW w:w="2132" w:type="dxa"/>
            <w:tcBorders>
              <w:top w:val="nil" w:sz="6" w:space="0" w:color="auto"/>
              <w:left w:val="single" w:sz="4" w:space="0" w:color="000000"/>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574"/>
              <w:jc w:val="right"/>
              <w:rPr>
                <w:rFonts w:ascii="宋体" w:hAnsi="宋体" w:cs="宋体" w:eastAsia="宋体" w:hint="default"/>
                <w:sz w:val="18"/>
                <w:szCs w:val="18"/>
              </w:rPr>
            </w:pPr>
            <w:r>
              <w:rPr>
                <w:rFonts w:ascii="宋体" w:hAnsi="宋体" w:cs="宋体" w:eastAsia="宋体" w:hint="default"/>
                <w:sz w:val="18"/>
                <w:szCs w:val="18"/>
              </w:rPr>
              <w:t>办公设备及其他</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1,678,231.09</w:t>
            </w:r>
          </w:p>
        </w:tc>
        <w:tc>
          <w:tcPr>
            <w:tcW w:w="991"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796,403.34</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76,348.55</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2,398,285.88</w:t>
            </w:r>
          </w:p>
        </w:tc>
      </w:tr>
      <w:tr>
        <w:trPr>
          <w:trHeight w:val="68" w:hRule="exact"/>
        </w:trPr>
        <w:tc>
          <w:tcPr>
            <w:tcW w:w="2132" w:type="dxa"/>
            <w:tcBorders>
              <w:top w:val="nil" w:sz="6" w:space="0" w:color="auto"/>
              <w:left w:val="single" w:sz="4" w:space="0" w:color="000000"/>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628"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319" w:lineRule="auto" w:before="8"/>
              <w:ind w:left="103" w:right="101"/>
              <w:jc w:val="left"/>
              <w:rPr>
                <w:rFonts w:ascii="宋体" w:hAnsi="宋体" w:cs="宋体" w:eastAsia="宋体" w:hint="default"/>
                <w:sz w:val="18"/>
                <w:szCs w:val="18"/>
              </w:rPr>
            </w:pPr>
            <w:r>
              <w:rPr>
                <w:rFonts w:ascii="宋体" w:hAnsi="宋体" w:cs="宋体" w:eastAsia="宋体" w:hint="default"/>
                <w:spacing w:val="-6"/>
                <w:sz w:val="18"/>
                <w:szCs w:val="18"/>
              </w:rPr>
              <w:t>三、固定资产账面净值合</w:t>
            </w:r>
            <w:r>
              <w:rPr>
                <w:rFonts w:ascii="宋体" w:hAnsi="宋体" w:cs="宋体" w:eastAsia="宋体" w:hint="default"/>
                <w:sz w:val="18"/>
                <w:szCs w:val="18"/>
              </w:rPr>
              <w:t> 计</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101,579,635.45</w:t>
            </w:r>
            <w:r>
              <w:rPr>
                <w:rFonts w:ascii="Times New Roman"/>
                <w:b/>
                <w:spacing w:val="-1"/>
                <w:sz w:val="18"/>
              </w:rPr>
            </w:r>
            <w:r>
              <w:rPr>
                <w:rFonts w:ascii="Times New Roman"/>
                <w:spacing w:val="-1"/>
                <w:sz w:val="18"/>
              </w:rPr>
            </w: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1,418,639.00</w:t>
            </w:r>
            <w:r>
              <w:rPr>
                <w:rFonts w:ascii="Times New Roman"/>
                <w:b/>
                <w:spacing w:val="-1"/>
                <w:sz w:val="18"/>
              </w:rPr>
            </w:r>
            <w:r>
              <w:rPr>
                <w:rFonts w:ascii="Times New Roman"/>
                <w:spacing w:val="-1"/>
                <w:sz w:val="18"/>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1,265,993.86</w:t>
            </w:r>
            <w:r>
              <w:rPr>
                <w:rFonts w:ascii="Times New Roman"/>
                <w:b/>
                <w:spacing w:val="-1"/>
                <w:sz w:val="18"/>
              </w:rPr>
            </w:r>
            <w:r>
              <w:rPr>
                <w:rFonts w:ascii="Times New Roman"/>
                <w:spacing w:val="-1"/>
                <w:sz w:val="18"/>
              </w:rPr>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101,732,280.59</w:t>
            </w:r>
            <w:r>
              <w:rPr>
                <w:rFonts w:ascii="Times New Roman"/>
                <w:b/>
                <w:spacing w:val="-1"/>
                <w:sz w:val="18"/>
              </w:rPr>
            </w:r>
            <w:r>
              <w:rPr>
                <w:rFonts w:ascii="Times New Roman"/>
                <w:spacing w:val="-1"/>
                <w:sz w:val="18"/>
              </w:rPr>
            </w:r>
          </w:p>
        </w:tc>
      </w:tr>
      <w:tr>
        <w:trPr>
          <w:trHeight w:val="328"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285"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8"/>
                <w:szCs w:val="18"/>
              </w:rPr>
            </w:pPr>
            <w:r>
              <w:rPr>
                <w:rFonts w:ascii="Times New Roman"/>
                <w:spacing w:val="-1"/>
                <w:sz w:val="18"/>
              </w:rPr>
              <w:t>90,297,783.68</w:t>
            </w: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8"/>
                <w:szCs w:val="18"/>
              </w:rPr>
            </w:pPr>
            <w:r>
              <w:rPr>
                <w:rFonts w:ascii="Times New Roman"/>
                <w:spacing w:val="-1"/>
                <w:sz w:val="18"/>
              </w:rPr>
              <w:t>-2,155,934.25</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8"/>
                <w:szCs w:val="18"/>
              </w:rPr>
            </w:pPr>
            <w:r>
              <w:rPr>
                <w:rFonts w:ascii="Times New Roman"/>
                <w:spacing w:val="-1"/>
                <w:sz w:val="18"/>
              </w:rPr>
              <w:t>88,141,849.43</w:t>
            </w:r>
          </w:p>
        </w:tc>
      </w:tr>
      <w:tr>
        <w:trPr>
          <w:trHeight w:val="256"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3,766,575.11</w:t>
            </w: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1,614,329.96</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5,380,905.07</w:t>
            </w:r>
          </w:p>
        </w:tc>
      </w:tr>
      <w:tr>
        <w:trPr>
          <w:trHeight w:val="68" w:hRule="exact"/>
        </w:trPr>
        <w:tc>
          <w:tcPr>
            <w:tcW w:w="2132" w:type="dxa"/>
            <w:tcBorders>
              <w:top w:val="nil" w:sz="6" w:space="0" w:color="auto"/>
              <w:left w:val="single" w:sz="4" w:space="0" w:color="000000"/>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5,111,443.15</w:t>
            </w: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1,545,314.73</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1,253,587.73</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5,403,170.15</w:t>
            </w:r>
          </w:p>
        </w:tc>
      </w:tr>
      <w:tr>
        <w:trPr>
          <w:trHeight w:val="68" w:hRule="exact"/>
        </w:trPr>
        <w:tc>
          <w:tcPr>
            <w:tcW w:w="2132" w:type="dxa"/>
            <w:tcBorders>
              <w:top w:val="nil" w:sz="6" w:space="0" w:color="auto"/>
              <w:left w:val="single" w:sz="4" w:space="0" w:color="000000"/>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574"/>
              <w:jc w:val="right"/>
              <w:rPr>
                <w:rFonts w:ascii="宋体" w:hAnsi="宋体" w:cs="宋体" w:eastAsia="宋体" w:hint="default"/>
                <w:sz w:val="18"/>
                <w:szCs w:val="18"/>
              </w:rPr>
            </w:pPr>
            <w:r>
              <w:rPr>
                <w:rFonts w:ascii="宋体" w:hAnsi="宋体" w:cs="宋体" w:eastAsia="宋体" w:hint="default"/>
                <w:sz w:val="18"/>
                <w:szCs w:val="18"/>
              </w:rPr>
              <w:t>办公设备及其他</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2,403,833.51</w:t>
            </w: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414,928.56</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12,406.13</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2,806,355.94</w:t>
            </w:r>
          </w:p>
        </w:tc>
      </w:tr>
      <w:tr>
        <w:trPr>
          <w:trHeight w:val="68" w:hRule="exact"/>
        </w:trPr>
        <w:tc>
          <w:tcPr>
            <w:tcW w:w="2132" w:type="dxa"/>
            <w:tcBorders>
              <w:top w:val="nil" w:sz="6" w:space="0" w:color="auto"/>
              <w:left w:val="single" w:sz="4" w:space="0" w:color="000000"/>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315"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576"/>
              <w:jc w:val="right"/>
              <w:rPr>
                <w:rFonts w:ascii="宋体" w:hAnsi="宋体" w:cs="宋体" w:eastAsia="宋体" w:hint="default"/>
                <w:sz w:val="18"/>
                <w:szCs w:val="18"/>
              </w:rPr>
            </w:pPr>
            <w:r>
              <w:rPr>
                <w:rFonts w:ascii="宋体" w:hAnsi="宋体" w:cs="宋体" w:eastAsia="宋体" w:hint="default"/>
                <w:sz w:val="18"/>
                <w:szCs w:val="18"/>
              </w:rPr>
              <w:t>四、减值准备合计</w:t>
            </w:r>
          </w:p>
        </w:tc>
        <w:tc>
          <w:tcPr>
            <w:tcW w:w="1561"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251"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285"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561"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2132" w:type="dxa"/>
            <w:tcBorders>
              <w:top w:val="nil" w:sz="6" w:space="0" w:color="auto"/>
              <w:left w:val="single" w:sz="4" w:space="0" w:color="000000"/>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61"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324"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28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61"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bl>
    <w:p>
      <w:pPr>
        <w:spacing w:after="0"/>
        <w:sectPr>
          <w:pgSz w:w="11910" w:h="16840"/>
          <w:pgMar w:header="990" w:footer="1184" w:top="1160" w:bottom="1380" w:left="740" w:right="960"/>
        </w:sectPr>
      </w:pPr>
    </w:p>
    <w:tbl>
      <w:tblPr>
        <w:tblW w:w="0" w:type="auto"/>
        <w:jc w:val="left"/>
        <w:tblInd w:w="121" w:type="dxa"/>
        <w:tblLayout w:type="fixed"/>
        <w:tblCellMar>
          <w:top w:w="0" w:type="dxa"/>
          <w:left w:w="0" w:type="dxa"/>
          <w:bottom w:w="0" w:type="dxa"/>
          <w:right w:w="0" w:type="dxa"/>
        </w:tblCellMar>
        <w:tblLook w:val="01E0"/>
      </w:tblPr>
      <w:tblGrid>
        <w:gridCol w:w="2132"/>
        <w:gridCol w:w="1561"/>
        <w:gridCol w:w="2268"/>
        <w:gridCol w:w="1274"/>
        <w:gridCol w:w="1467"/>
      </w:tblGrid>
      <w:tr>
        <w:trPr>
          <w:trHeight w:val="481"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办公设备及其他</w:t>
            </w:r>
          </w:p>
        </w:tc>
        <w:tc>
          <w:tcPr>
            <w:tcW w:w="1561"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2132" w:type="dxa"/>
            <w:tcBorders>
              <w:top w:val="nil" w:sz="6" w:space="0" w:color="auto"/>
              <w:left w:val="single" w:sz="4" w:space="0" w:color="000000"/>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627"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pacing w:val="-6"/>
                <w:sz w:val="18"/>
                <w:szCs w:val="18"/>
              </w:rPr>
              <w:t>五、固定资产账面价值合</w:t>
            </w:r>
            <w:r>
              <w:rPr>
                <w:rFonts w:ascii="宋体" w:hAnsi="宋体" w:cs="宋体" w:eastAsia="宋体" w:hint="default"/>
                <w:sz w:val="18"/>
                <w:szCs w:val="18"/>
              </w:rPr>
              <w:t> 计</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101,579,635.45</w:t>
            </w:r>
            <w:r>
              <w:rPr>
                <w:rFonts w:ascii="Times New Roman"/>
                <w:b/>
                <w:spacing w:val="-1"/>
                <w:sz w:val="18"/>
              </w:rPr>
            </w:r>
            <w:r>
              <w:rPr>
                <w:rFonts w:ascii="Times New Roman"/>
                <w:spacing w:val="-1"/>
                <w:sz w:val="18"/>
              </w:rPr>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1,418,639.00</w:t>
            </w:r>
            <w:r>
              <w:rPr>
                <w:rFonts w:ascii="Times New Roman"/>
                <w:b/>
                <w:spacing w:val="-1"/>
                <w:sz w:val="18"/>
              </w:rPr>
            </w:r>
            <w:r>
              <w:rPr>
                <w:rFonts w:ascii="Times New Roman"/>
                <w:spacing w:val="-1"/>
                <w:sz w:val="18"/>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1,265,993.86</w:t>
            </w:r>
            <w:r>
              <w:rPr>
                <w:rFonts w:ascii="Times New Roman"/>
                <w:b/>
                <w:spacing w:val="-1"/>
                <w:sz w:val="18"/>
              </w:rPr>
            </w:r>
            <w:r>
              <w:rPr>
                <w:rFonts w:ascii="Times New Roman"/>
                <w:spacing w:val="-1"/>
                <w:sz w:val="18"/>
              </w:rPr>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101,732,280.59</w:t>
            </w:r>
            <w:r>
              <w:rPr>
                <w:rFonts w:ascii="Times New Roman"/>
                <w:b/>
                <w:spacing w:val="-1"/>
                <w:sz w:val="18"/>
              </w:rPr>
            </w:r>
            <w:r>
              <w:rPr>
                <w:rFonts w:ascii="Times New Roman"/>
                <w:spacing w:val="-1"/>
                <w:sz w:val="18"/>
              </w:rPr>
            </w:r>
          </w:p>
        </w:tc>
      </w:tr>
      <w:tr>
        <w:trPr>
          <w:trHeight w:val="261"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285"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90,297,783.68</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-2,155,934.25</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4"/>
              <w:jc w:val="right"/>
              <w:rPr>
                <w:rFonts w:ascii="Times New Roman" w:hAnsi="Times New Roman" w:cs="Times New Roman" w:eastAsia="Times New Roman" w:hint="default"/>
                <w:sz w:val="18"/>
                <w:szCs w:val="18"/>
              </w:rPr>
            </w:pPr>
            <w:r>
              <w:rPr>
                <w:rFonts w:ascii="Times New Roman"/>
                <w:spacing w:val="-1"/>
                <w:sz w:val="18"/>
              </w:rPr>
              <w:t>88,141,849.43</w:t>
            </w:r>
          </w:p>
        </w:tc>
      </w:tr>
      <w:tr>
        <w:trPr>
          <w:trHeight w:val="68" w:hRule="exact"/>
        </w:trPr>
        <w:tc>
          <w:tcPr>
            <w:tcW w:w="2132" w:type="dxa"/>
            <w:tcBorders>
              <w:top w:val="nil" w:sz="6" w:space="0" w:color="auto"/>
              <w:left w:val="single" w:sz="4" w:space="0" w:color="000000"/>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3,766,575.11</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1,614,329.96</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5,380,905.07</w:t>
            </w:r>
          </w:p>
        </w:tc>
      </w:tr>
      <w:tr>
        <w:trPr>
          <w:trHeight w:val="68" w:hRule="exact"/>
        </w:trPr>
        <w:tc>
          <w:tcPr>
            <w:tcW w:w="2132" w:type="dxa"/>
            <w:tcBorders>
              <w:top w:val="nil" w:sz="6" w:space="0" w:color="auto"/>
              <w:left w:val="single" w:sz="4" w:space="0" w:color="000000"/>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5,111,443.15</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1,545,314.73</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1,253,587.73</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5,403,170.15</w:t>
            </w:r>
          </w:p>
        </w:tc>
      </w:tr>
      <w:tr>
        <w:trPr>
          <w:trHeight w:val="324" w:hRule="exact"/>
        </w:trPr>
        <w:tc>
          <w:tcPr>
            <w:tcW w:w="213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办公设备及其他</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2,403,833.51</w:t>
            </w:r>
          </w:p>
          <w:p>
            <w:pPr>
              <w:pStyle w:val="TableParagraph"/>
              <w:spacing w:line="240" w:lineRule="auto" w:before="2"/>
              <w:ind w:right="0"/>
              <w:jc w:val="left"/>
              <w:rPr>
                <w:rFonts w:ascii="宋体" w:hAnsi="宋体" w:cs="宋体" w:eastAsia="宋体" w:hint="default"/>
                <w:sz w:val="4"/>
                <w:szCs w:val="4"/>
              </w:rPr>
            </w:pPr>
          </w:p>
          <w:p>
            <w:pPr>
              <w:pStyle w:val="TableParagraph"/>
              <w:spacing w:line="20" w:lineRule="exact"/>
              <w:ind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984926" cy="6096"/>
                  <wp:effectExtent l="0" t="0" r="0" b="0"/>
                  <wp:docPr id="25" name="image676.png" descr=""/>
                  <wp:cNvGraphicFramePr>
                    <a:graphicFrameLocks noChangeAspect="1"/>
                  </wp:cNvGraphicFramePr>
                  <a:graphic>
                    <a:graphicData uri="http://schemas.openxmlformats.org/drawingml/2006/picture">
                      <pic:pic>
                        <pic:nvPicPr>
                          <pic:cNvPr id="26" name="image676.png"/>
                          <pic:cNvPicPr/>
                        </pic:nvPicPr>
                        <pic:blipFill>
                          <a:blip r:embed="rId708" cstate="print"/>
                          <a:stretch>
                            <a:fillRect/>
                          </a:stretch>
                        </pic:blipFill>
                        <pic:spPr>
                          <a:xfrm>
                            <a:off x="0" y="0"/>
                            <a:ext cx="984926" cy="6096"/>
                          </a:xfrm>
                          <a:prstGeom prst="rect">
                            <a:avLst/>
                          </a:prstGeom>
                        </pic:spPr>
                      </pic:pic>
                    </a:graphicData>
                  </a:graphic>
                </wp:inline>
              </w:drawing>
            </w:r>
            <w:r>
              <w:rPr>
                <w:rFonts w:ascii="宋体" w:hAnsi="宋体" w:cs="宋体" w:eastAsia="宋体" w:hint="default"/>
                <w:sz w:val="2"/>
                <w:szCs w:val="2"/>
              </w:rPr>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414,928.56</w:t>
            </w:r>
          </w:p>
          <w:p>
            <w:pPr>
              <w:pStyle w:val="TableParagraph"/>
              <w:spacing w:line="240" w:lineRule="auto" w:before="2"/>
              <w:ind w:right="0"/>
              <w:jc w:val="left"/>
              <w:rPr>
                <w:rFonts w:ascii="宋体" w:hAnsi="宋体" w:cs="宋体" w:eastAsia="宋体" w:hint="default"/>
                <w:sz w:val="4"/>
                <w:szCs w:val="4"/>
              </w:rPr>
            </w:pPr>
          </w:p>
          <w:p>
            <w:pPr>
              <w:pStyle w:val="TableParagraph"/>
              <w:spacing w:line="20" w:lineRule="exact"/>
              <w:ind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434397" cy="6096"/>
                  <wp:effectExtent l="0" t="0" r="0" b="0"/>
                  <wp:docPr id="27" name="image269.png" descr=""/>
                  <wp:cNvGraphicFramePr>
                    <a:graphicFrameLocks noChangeAspect="1"/>
                  </wp:cNvGraphicFramePr>
                  <a:graphic>
                    <a:graphicData uri="http://schemas.openxmlformats.org/drawingml/2006/picture">
                      <pic:pic>
                        <pic:nvPicPr>
                          <pic:cNvPr id="28" name="image269.png"/>
                          <pic:cNvPicPr/>
                        </pic:nvPicPr>
                        <pic:blipFill>
                          <a:blip r:embed="rId301" cstate="print"/>
                          <a:stretch>
                            <a:fillRect/>
                          </a:stretch>
                        </pic:blipFill>
                        <pic:spPr>
                          <a:xfrm>
                            <a:off x="0" y="0"/>
                            <a:ext cx="1434397" cy="6096"/>
                          </a:xfrm>
                          <a:prstGeom prst="rect">
                            <a:avLst/>
                          </a:prstGeom>
                        </pic:spPr>
                      </pic:pic>
                    </a:graphicData>
                  </a:graphic>
                </wp:inline>
              </w:drawing>
            </w:r>
            <w:r>
              <w:rPr>
                <w:rFonts w:ascii="宋体" w:hAnsi="宋体" w:cs="宋体" w:eastAsia="宋体" w:hint="default"/>
                <w:sz w:val="2"/>
                <w:szCs w:val="2"/>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12,406.13</w:t>
            </w:r>
          </w:p>
          <w:p>
            <w:pPr>
              <w:pStyle w:val="TableParagraph"/>
              <w:spacing w:line="240" w:lineRule="auto" w:before="2"/>
              <w:ind w:right="0"/>
              <w:jc w:val="left"/>
              <w:rPr>
                <w:rFonts w:ascii="宋体" w:hAnsi="宋体" w:cs="宋体" w:eastAsia="宋体" w:hint="default"/>
                <w:sz w:val="4"/>
                <w:szCs w:val="4"/>
              </w:rPr>
            </w:pPr>
          </w:p>
          <w:p>
            <w:pPr>
              <w:pStyle w:val="TableParagraph"/>
              <w:spacing w:line="20" w:lineRule="exact"/>
              <w:ind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803181" cy="6096"/>
                  <wp:effectExtent l="0" t="0" r="0" b="0"/>
                  <wp:docPr id="29" name="image677.png" descr=""/>
                  <wp:cNvGraphicFramePr>
                    <a:graphicFrameLocks noChangeAspect="1"/>
                  </wp:cNvGraphicFramePr>
                  <a:graphic>
                    <a:graphicData uri="http://schemas.openxmlformats.org/drawingml/2006/picture">
                      <pic:pic>
                        <pic:nvPicPr>
                          <pic:cNvPr id="30" name="image677.png"/>
                          <pic:cNvPicPr/>
                        </pic:nvPicPr>
                        <pic:blipFill>
                          <a:blip r:embed="rId709" cstate="print"/>
                          <a:stretch>
                            <a:fillRect/>
                          </a:stretch>
                        </pic:blipFill>
                        <pic:spPr>
                          <a:xfrm>
                            <a:off x="0" y="0"/>
                            <a:ext cx="803181" cy="6096"/>
                          </a:xfrm>
                          <a:prstGeom prst="rect">
                            <a:avLst/>
                          </a:prstGeom>
                        </pic:spPr>
                      </pic:pic>
                    </a:graphicData>
                  </a:graphic>
                </wp:inline>
              </w:drawing>
            </w:r>
            <w:r>
              <w:rPr>
                <w:rFonts w:ascii="宋体" w:hAnsi="宋体" w:cs="宋体" w:eastAsia="宋体" w:hint="default"/>
                <w:sz w:val="2"/>
                <w:szCs w:val="2"/>
              </w:rPr>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2,806,355.94</w:t>
            </w:r>
          </w:p>
        </w:tc>
      </w:tr>
    </w:tbl>
    <w:p>
      <w:pPr>
        <w:spacing w:line="240" w:lineRule="auto" w:before="0"/>
        <w:rPr>
          <w:rFonts w:ascii="宋体" w:hAnsi="宋体" w:cs="宋体" w:eastAsia="宋体" w:hint="default"/>
          <w:sz w:val="20"/>
          <w:szCs w:val="20"/>
        </w:rPr>
      </w:pPr>
      <w:r>
        <w:rPr/>
        <w:pict>
          <v:group style="position:absolute;margin-left:52.560001pt;margin-top:60.119984pt;width:490.3pt;height:.1pt;mso-position-horizontal-relative:page;mso-position-vertical-relative:page;z-index:-1431352" coordorigin="1051,1202" coordsize="9806,2">
            <v:shape style="position:absolute;left:1051;top:1202;width:9806;height:2" coordorigin="1051,1202" coordsize="9806,0" path="m1051,1202l10857,1202e" filled="false" stroked="true" strokeweight=".48pt" strokecolor="#000000">
              <v:path arrowok="t"/>
            </v:shape>
            <w10:wrap type="none"/>
          </v:group>
        </w:pict>
      </w:r>
      <w:r>
        <w:rPr/>
        <w:pict>
          <v:group style="position:absolute;margin-left:42.839981pt;margin-top:82.559959pt;width:435.85pt;height:5.55pt;mso-position-horizontal-relative:page;mso-position-vertical-relative:page;z-index:-1431328" coordorigin="857,1651" coordsize="8717,111">
            <v:shape style="position:absolute;left:857;top:1651;width:2156;height:110" type="#_x0000_t75" stroked="false">
              <v:imagedata r:id="rId672" o:title=""/>
            </v:shape>
            <v:shape style="position:absolute;left:2988;top:1747;width:1575;height:14" type="#_x0000_t75" stroked="false">
              <v:imagedata r:id="rId710" o:title=""/>
            </v:shape>
            <v:shape style="position:absolute;left:4549;top:1747;width:2283;height:14" type="#_x0000_t75" stroked="false">
              <v:imagedata r:id="rId686" o:title=""/>
            </v:shape>
            <v:shape style="position:absolute;left:6817;top:1747;width:1289;height:14" type="#_x0000_t75" stroked="false">
              <v:imagedata r:id="rId711" o:title=""/>
            </v:shape>
            <v:shape style="position:absolute;left:8092;top:1747;width:1481;height:14" type="#_x0000_t75" stroked="false">
              <v:imagedata r:id="rId681" o:title=""/>
            </v:shape>
            <w10:wrap type="none"/>
          </v:group>
        </w:pict>
      </w:r>
    </w:p>
    <w:p>
      <w:pPr>
        <w:spacing w:line="240" w:lineRule="auto" w:before="3"/>
        <w:rPr>
          <w:rFonts w:ascii="宋体" w:hAnsi="宋体" w:cs="宋体" w:eastAsia="宋体" w:hint="default"/>
          <w:sz w:val="15"/>
          <w:szCs w:val="15"/>
        </w:rPr>
      </w:pPr>
    </w:p>
    <w:p>
      <w:pPr>
        <w:pStyle w:val="BodyText"/>
        <w:spacing w:line="240" w:lineRule="auto"/>
        <w:ind w:left="765" w:right="0"/>
        <w:jc w:val="left"/>
      </w:pPr>
      <w:r>
        <w:rPr/>
        <w:pict>
          <v:group style="position:absolute;margin-left:43.560001pt;margin-top:-86.856308pt;width:434.65pt;height:.5pt;mso-position-horizontal-relative:page;mso-position-vertical-relative:paragraph;z-index:-1431304" coordorigin="871,-1737" coordsize="8693,10">
            <v:shape style="position:absolute;left:871;top:-1737;width:2122;height:10" type="#_x0000_t75" stroked="false">
              <v:imagedata r:id="rId463" o:title=""/>
            </v:shape>
            <v:shape style="position:absolute;left:2988;top:-1737;width:1565;height:10" type="#_x0000_t75" stroked="false">
              <v:imagedata r:id="rId676" o:title=""/>
            </v:shape>
            <v:shape style="position:absolute;left:4549;top:-1737;width:2273;height:10" type="#_x0000_t75" stroked="false">
              <v:imagedata r:id="rId267" o:title=""/>
            </v:shape>
            <v:shape style="position:absolute;left:6817;top:-1737;width:1279;height:10" type="#_x0000_t75" stroked="false">
              <v:imagedata r:id="rId684" o:title=""/>
            </v:shape>
            <v:shape style="position:absolute;left:8092;top:-1737;width:1472;height:10" type="#_x0000_t75" stroked="false">
              <v:imagedata r:id="rId679" o:title=""/>
            </v:shape>
            <w10:wrap type="none"/>
          </v:group>
        </w:pict>
      </w:r>
      <w:r>
        <w:rPr/>
        <w:pict>
          <v:group style="position:absolute;margin-left:42.839981pt;margin-top:-75.816345pt;width:435.85pt;height:5.55pt;mso-position-horizontal-relative:page;mso-position-vertical-relative:paragraph;z-index:-1431280" coordorigin="857,-1516" coordsize="8717,111">
            <v:shape style="position:absolute;left:857;top:-1516;width:2156;height:110" type="#_x0000_t75" stroked="false">
              <v:imagedata r:id="rId672" o:title=""/>
            </v:shape>
            <v:shape style="position:absolute;left:2988;top:-1420;width:1575;height:14" type="#_x0000_t75" stroked="false">
              <v:imagedata r:id="rId710" o:title=""/>
            </v:shape>
            <v:shape style="position:absolute;left:4549;top:-1420;width:2283;height:14" type="#_x0000_t75" stroked="false">
              <v:imagedata r:id="rId686" o:title=""/>
            </v:shape>
            <v:shape style="position:absolute;left:6817;top:-1420;width:1289;height:14" type="#_x0000_t75" stroked="false">
              <v:imagedata r:id="rId711" o:title=""/>
            </v:shape>
            <v:shape style="position:absolute;left:8092;top:-1420;width:1481;height:14" type="#_x0000_t75" stroked="false">
              <v:imagedata r:id="rId681" o:title=""/>
            </v:shape>
            <w10:wrap type="none"/>
          </v:group>
        </w:pict>
      </w:r>
      <w:r>
        <w:rPr/>
        <w:pict>
          <v:group style="position:absolute;margin-left:42.839981pt;margin-top:-59.73629pt;width:435.85pt;height:5.55pt;mso-position-horizontal-relative:page;mso-position-vertical-relative:paragraph;z-index:-1431256" coordorigin="857,-1195" coordsize="8717,111">
            <v:shape style="position:absolute;left:857;top:-1195;width:2156;height:110" type="#_x0000_t75" stroked="false">
              <v:imagedata r:id="rId672" o:title=""/>
            </v:shape>
            <v:shape style="position:absolute;left:2988;top:-1099;width:1575;height:14" type="#_x0000_t75" stroked="false">
              <v:imagedata r:id="rId712" o:title=""/>
            </v:shape>
            <v:shape style="position:absolute;left:4549;top:-1099;width:2283;height:14" type="#_x0000_t75" stroked="false">
              <v:imagedata r:id="rId686" o:title=""/>
            </v:shape>
            <v:shape style="position:absolute;left:6817;top:-1099;width:1289;height:14" type="#_x0000_t75" stroked="false">
              <v:imagedata r:id="rId713" o:title=""/>
            </v:shape>
            <v:shape style="position:absolute;left:8092;top:-1099;width:1481;height:14" type="#_x0000_t75" stroked="false">
              <v:imagedata r:id="rId681" o:title=""/>
            </v:shape>
            <w10:wrap type="none"/>
          </v:group>
        </w:pict>
      </w:r>
      <w:r>
        <w:rPr/>
        <w:pict>
          <v:group style="position:absolute;margin-left:43.560001pt;margin-top:-38.496307pt;width:434.65pt;height:.5pt;mso-position-horizontal-relative:page;mso-position-vertical-relative:paragraph;z-index:-1431232" coordorigin="871,-770" coordsize="8693,10">
            <v:shape style="position:absolute;left:871;top:-770;width:2122;height:10" type="#_x0000_t75" stroked="false">
              <v:imagedata r:id="rId463" o:title=""/>
            </v:shape>
            <v:shape style="position:absolute;left:2988;top:-770;width:1565;height:10" type="#_x0000_t75" stroked="false">
              <v:imagedata r:id="rId676" o:title=""/>
            </v:shape>
            <v:shape style="position:absolute;left:4549;top:-770;width:2273;height:10" type="#_x0000_t75" stroked="false">
              <v:imagedata r:id="rId267" o:title=""/>
            </v:shape>
            <v:shape style="position:absolute;left:6817;top:-770;width:1279;height:10" type="#_x0000_t75" stroked="false">
              <v:imagedata r:id="rId684" o:title=""/>
            </v:shape>
            <v:shape style="position:absolute;left:8092;top:-770;width:1472;height:10" type="#_x0000_t75" stroked="false">
              <v:imagedata r:id="rId679" o:title=""/>
            </v:shape>
            <w10:wrap type="none"/>
          </v:group>
        </w:pict>
      </w:r>
      <w:r>
        <w:rPr/>
        <w:pict>
          <v:group style="position:absolute;margin-left:42.840012pt;margin-top:-22.416307pt;width:106.85pt;height:.5pt;mso-position-horizontal-relative:page;mso-position-vertical-relative:paragraph;z-index:-1431208" coordorigin="857,-448" coordsize="2137,10">
            <v:shape style="position:absolute;left:862;top:-448;width:10;height:10" type="#_x0000_t75" stroked="false">
              <v:imagedata r:id="rId642" o:title=""/>
            </v:shape>
            <v:shape style="position:absolute;left:857;top:-448;width:2136;height:10" type="#_x0000_t75" stroked="false">
              <v:imagedata r:id="rId98" o:title=""/>
            </v:shape>
            <w10:wrap type="none"/>
          </v:group>
        </w:pict>
      </w:r>
      <w:r>
        <w:rPr/>
        <w:pict>
          <v:shape style="position:absolute;margin-left:405.309998pt;margin-top:-22.416307pt;width:73.353066pt;height:.48pt;mso-position-horizontal-relative:page;mso-position-vertical-relative:paragraph;z-index:11272" type="#_x0000_t75" stroked="false">
            <v:imagedata r:id="rId714" o:title=""/>
          </v:shape>
        </w:pict>
      </w:r>
      <w:r>
        <w:rPr/>
        <w:t>注：本年折旧额</w:t>
      </w:r>
      <w:r>
        <w:rPr>
          <w:spacing w:val="-57"/>
        </w:rPr>
        <w:t> </w:t>
      </w:r>
      <w:r>
        <w:rPr>
          <w:rFonts w:ascii="Times New Roman" w:hAnsi="Times New Roman" w:cs="Times New Roman" w:eastAsia="Times New Roman" w:hint="default"/>
        </w:rPr>
        <w:t>4,877,276.66</w:t>
      </w:r>
      <w:r>
        <w:rPr>
          <w:rFonts w:ascii="Times New Roman" w:hAnsi="Times New Roman" w:cs="Times New Roman" w:eastAsia="Times New Roman" w:hint="default"/>
          <w:spacing w:val="-4"/>
        </w:rPr>
        <w:t> </w:t>
      </w:r>
      <w:r>
        <w:rPr/>
        <w:t>元；本年无在建工程转入固定资产的金额。</w:t>
      </w:r>
    </w:p>
    <w:p>
      <w:pPr>
        <w:pStyle w:val="BodyText"/>
        <w:spacing w:line="240" w:lineRule="auto" w:before="115"/>
        <w:ind w:left="647" w:right="0"/>
        <w:jc w:val="left"/>
      </w:pPr>
      <w:r>
        <w:rPr/>
        <w:t>（</w:t>
      </w:r>
      <w:r>
        <w:rPr>
          <w:rFonts w:ascii="Times New Roman" w:hAnsi="Times New Roman" w:cs="Times New Roman" w:eastAsia="Times New Roman" w:hint="default"/>
        </w:rPr>
        <w:t>2</w:t>
      </w:r>
      <w:r>
        <w:rPr/>
        <w:t>）公司本报告期内无暂时闲置的固定资产</w:t>
      </w:r>
    </w:p>
    <w:p>
      <w:pPr>
        <w:spacing w:line="240" w:lineRule="auto" w:before="9"/>
        <w:rPr>
          <w:rFonts w:ascii="宋体" w:hAnsi="宋体" w:cs="宋体" w:eastAsia="宋体" w:hint="default"/>
          <w:sz w:val="20"/>
          <w:szCs w:val="20"/>
        </w:rPr>
      </w:pPr>
    </w:p>
    <w:p>
      <w:pPr>
        <w:pStyle w:val="BodyText"/>
        <w:spacing w:line="240" w:lineRule="auto"/>
        <w:ind w:left="654" w:right="0"/>
        <w:jc w:val="left"/>
      </w:pPr>
      <w:r>
        <w:rPr/>
        <w:t>（</w:t>
      </w:r>
      <w:r>
        <w:rPr>
          <w:rFonts w:ascii="Times New Roman" w:hAnsi="Times New Roman" w:cs="Times New Roman" w:eastAsia="Times New Roman" w:hint="default"/>
        </w:rPr>
        <w:t>3</w:t>
      </w:r>
      <w:r>
        <w:rPr/>
        <w:t>）公司本报告期内无通过经营租赁租出的固定资产。</w:t>
      </w:r>
    </w:p>
    <w:p>
      <w:pPr>
        <w:spacing w:line="240" w:lineRule="auto" w:before="10"/>
        <w:rPr>
          <w:rFonts w:ascii="宋体" w:hAnsi="宋体" w:cs="宋体" w:eastAsia="宋体" w:hint="default"/>
          <w:sz w:val="20"/>
          <w:szCs w:val="20"/>
        </w:rPr>
      </w:pPr>
    </w:p>
    <w:p>
      <w:pPr>
        <w:pStyle w:val="BodyText"/>
        <w:tabs>
          <w:tab w:pos="1600" w:val="left" w:leader="none"/>
        </w:tabs>
        <w:spacing w:line="240" w:lineRule="auto"/>
        <w:ind w:left="654" w:right="0"/>
        <w:jc w:val="left"/>
      </w:pPr>
      <w:r>
        <w:rPr/>
        <w:t>（</w:t>
      </w:r>
      <w:r>
        <w:rPr>
          <w:rFonts w:ascii="Times New Roman" w:hAnsi="Times New Roman" w:cs="Times New Roman" w:eastAsia="Times New Roman" w:hint="default"/>
        </w:rPr>
        <w:t>4</w:t>
      </w:r>
      <w:r>
        <w:rPr/>
        <w:t>）</w:t>
        <w:tab/>
        <w:t>无融资租入固定资产。</w:t>
      </w:r>
    </w:p>
    <w:p>
      <w:pPr>
        <w:spacing w:line="240" w:lineRule="auto" w:before="9"/>
        <w:rPr>
          <w:rFonts w:ascii="宋体" w:hAnsi="宋体" w:cs="宋体" w:eastAsia="宋体" w:hint="default"/>
          <w:sz w:val="20"/>
          <w:szCs w:val="20"/>
        </w:rPr>
      </w:pPr>
    </w:p>
    <w:p>
      <w:pPr>
        <w:pStyle w:val="BodyText"/>
        <w:tabs>
          <w:tab w:pos="1600" w:val="left" w:leader="none"/>
        </w:tabs>
        <w:spacing w:line="240" w:lineRule="auto"/>
        <w:ind w:left="654" w:right="0"/>
        <w:jc w:val="left"/>
      </w:pPr>
      <w:r>
        <w:rPr/>
        <w:t>（</w:t>
      </w:r>
      <w:r>
        <w:rPr>
          <w:rFonts w:ascii="Times New Roman" w:hAnsi="Times New Roman" w:cs="Times New Roman" w:eastAsia="Times New Roman" w:hint="default"/>
        </w:rPr>
        <w:t>5</w:t>
      </w:r>
      <w:r>
        <w:rPr/>
        <w:t>）</w:t>
        <w:tab/>
        <w:t>期末无持有待售固定资产。</w:t>
      </w:r>
    </w:p>
    <w:p>
      <w:pPr>
        <w:spacing w:line="240" w:lineRule="auto" w:before="9"/>
        <w:rPr>
          <w:rFonts w:ascii="宋体" w:hAnsi="宋体" w:cs="宋体" w:eastAsia="宋体" w:hint="default"/>
          <w:sz w:val="20"/>
          <w:szCs w:val="20"/>
        </w:rPr>
      </w:pPr>
    </w:p>
    <w:p>
      <w:pPr>
        <w:pStyle w:val="BodyText"/>
        <w:tabs>
          <w:tab w:pos="1600" w:val="left" w:leader="none"/>
        </w:tabs>
        <w:spacing w:line="240" w:lineRule="auto"/>
        <w:ind w:left="654" w:right="0"/>
        <w:jc w:val="left"/>
      </w:pPr>
      <w:r>
        <w:rPr/>
        <w:t>（</w:t>
      </w:r>
      <w:r>
        <w:rPr>
          <w:rFonts w:ascii="Times New Roman" w:hAnsi="Times New Roman" w:cs="Times New Roman" w:eastAsia="Times New Roman" w:hint="default"/>
        </w:rPr>
        <w:t>6</w:t>
      </w:r>
      <w:r>
        <w:rPr/>
        <w:t>）</w:t>
        <w:tab/>
        <w:t>期末固定资产未用于担保。</w:t>
      </w:r>
    </w:p>
    <w:p>
      <w:pPr>
        <w:spacing w:line="240" w:lineRule="auto" w:before="9"/>
        <w:rPr>
          <w:rFonts w:ascii="宋体" w:hAnsi="宋体" w:cs="宋体" w:eastAsia="宋体" w:hint="default"/>
          <w:sz w:val="20"/>
          <w:szCs w:val="20"/>
        </w:rPr>
      </w:pPr>
    </w:p>
    <w:p>
      <w:pPr>
        <w:pStyle w:val="Heading9"/>
        <w:spacing w:line="240" w:lineRule="auto"/>
        <w:ind w:right="0"/>
        <w:jc w:val="left"/>
        <w:rPr>
          <w:b w:val="0"/>
          <w:bCs w:val="0"/>
        </w:rPr>
      </w:pPr>
      <w:r>
        <w:rPr>
          <w:rFonts w:ascii="Times New Roman" w:hAnsi="Times New Roman" w:cs="Times New Roman" w:eastAsia="Times New Roman" w:hint="default"/>
        </w:rPr>
        <w:t>12</w:t>
      </w:r>
      <w:r>
        <w:rPr/>
        <w:t>、在建工程</w:t>
      </w:r>
      <w:r>
        <w:rPr>
          <w:b w:val="0"/>
          <w:bCs w:val="0"/>
        </w:rPr>
      </w:r>
    </w:p>
    <w:p>
      <w:pPr>
        <w:pStyle w:val="BodyText"/>
        <w:spacing w:line="240" w:lineRule="auto" w:before="115"/>
        <w:ind w:left="654" w:right="0"/>
        <w:jc w:val="left"/>
      </w:pPr>
      <w:r>
        <w:rPr/>
        <w:pict>
          <v:group style="position:absolute;margin-left:82.704002pt;margin-top:50.053677pt;width:36pt;height:.1pt;mso-position-horizontal-relative:page;mso-position-vertical-relative:paragraph;z-index:-1431160" coordorigin="1654,1001" coordsize="720,2">
            <v:shape style="position:absolute;left:1654;top:1001;width:720;height:2" coordorigin="1654,1001" coordsize="720,0" path="m1654,1001l2374,1001e" filled="false" stroked="true" strokeweight=".48001pt" strokecolor="#000000">
              <v:path arrowok="t"/>
            </v:shape>
            <w10:wrap type="none"/>
          </v:group>
        </w:pict>
      </w:r>
      <w:r>
        <w:rPr/>
        <w:pict>
          <v:group style="position:absolute;margin-left:167.059998pt;margin-top:60.613678pt;width:36.050pt;height:.1pt;mso-position-horizontal-relative:page;mso-position-vertical-relative:paragraph;z-index:-1431136" coordorigin="3341,1212" coordsize="721,2">
            <v:shape style="position:absolute;left:3341;top:1212;width:721;height:2" coordorigin="3341,1212" coordsize="721,0" path="m3341,1212l4062,1212e" filled="false" stroked="true" strokeweight=".48001pt" strokecolor="#000000">
              <v:path arrowok="t"/>
            </v:shape>
            <w10:wrap type="none"/>
          </v:group>
        </w:pict>
      </w:r>
      <w:r>
        <w:rPr/>
        <w:pict>
          <v:group style="position:absolute;margin-left:230.210007pt;margin-top:60.613678pt;width:36pt;height:.1pt;mso-position-horizontal-relative:page;mso-position-vertical-relative:paragraph;z-index:-1431112" coordorigin="4604,1212" coordsize="720,2">
            <v:shape style="position:absolute;left:4604;top:1212;width:720;height:2" coordorigin="4604,1212" coordsize="720,0" path="m4604,1212l5324,1212e" filled="false" stroked="true" strokeweight=".48001pt" strokecolor="#000000">
              <v:path arrowok="t"/>
            </v:shape>
            <w10:wrap type="none"/>
          </v:group>
        </w:pict>
      </w:r>
      <w:r>
        <w:rPr/>
        <w:pict>
          <v:group style="position:absolute;margin-left:293.450012pt;margin-top:60.613678pt;width:36.050pt;height:.1pt;mso-position-horizontal-relative:page;mso-position-vertical-relative:paragraph;z-index:-1431088" coordorigin="5869,1212" coordsize="721,2">
            <v:shape style="position:absolute;left:5869;top:1212;width:721;height:2" coordorigin="5869,1212" coordsize="721,0" path="m5869,1212l6589,1212e" filled="false" stroked="true" strokeweight=".48001pt" strokecolor="#000000">
              <v:path arrowok="t"/>
            </v:shape>
            <w10:wrap type="none"/>
          </v:group>
        </w:pict>
      </w:r>
      <w:r>
        <w:rPr/>
        <w:pict>
          <v:group style="position:absolute;margin-left:362.470001pt;margin-top:60.613678pt;width:36pt;height:.1pt;mso-position-horizontal-relative:page;mso-position-vertical-relative:paragraph;z-index:-1431064" coordorigin="7249,1212" coordsize="720,2">
            <v:shape style="position:absolute;left:7249;top:1212;width:720;height:2" coordorigin="7249,1212" coordsize="720,0" path="m7249,1212l7969,1212e" filled="false" stroked="true" strokeweight=".48001pt" strokecolor="#000000">
              <v:path arrowok="t"/>
            </v:shape>
            <w10:wrap type="none"/>
          </v:group>
        </w:pict>
      </w:r>
      <w:r>
        <w:rPr/>
        <w:pict>
          <v:group style="position:absolute;margin-left:425.709991pt;margin-top:60.613678pt;width:36.050pt;height:.1pt;mso-position-horizontal-relative:page;mso-position-vertical-relative:paragraph;z-index:-1431040" coordorigin="8514,1212" coordsize="721,2">
            <v:shape style="position:absolute;left:8514;top:1212;width:721;height:2" coordorigin="8514,1212" coordsize="721,0" path="m8514,1212l9235,1212e" filled="false" stroked="true" strokeweight=".48001pt" strokecolor="#000000">
              <v:path arrowok="t"/>
            </v:shape>
            <w10:wrap type="none"/>
          </v:group>
        </w:pict>
      </w:r>
      <w:r>
        <w:rPr/>
        <w:pict>
          <v:group style="position:absolute;margin-left:488.980011pt;margin-top:60.613678pt;width:36pt;height:.1pt;mso-position-horizontal-relative:page;mso-position-vertical-relative:paragraph;z-index:-1431016" coordorigin="9780,1212" coordsize="720,2">
            <v:shape style="position:absolute;left:9780;top:1212;width:720;height:2" coordorigin="9780,1212" coordsize="720,0" path="m9780,1212l10500,1212e" filled="false" stroked="true" strokeweight=".48001pt" strokecolor="#000000">
              <v:path arrowok="t"/>
            </v:shape>
            <w10:wrap type="none"/>
          </v:group>
        </w:pict>
      </w:r>
      <w:r>
        <w:rPr/>
        <w:t>（</w:t>
      </w:r>
      <w:r>
        <w:rPr>
          <w:rFonts w:ascii="Times New Roman" w:hAnsi="Times New Roman" w:cs="Times New Roman" w:eastAsia="Times New Roman" w:hint="default"/>
        </w:rPr>
        <w:t>1</w:t>
      </w:r>
      <w:r>
        <w:rPr/>
        <w:t>）在建工程明细</w:t>
      </w:r>
    </w:p>
    <w:p>
      <w:pPr>
        <w:spacing w:line="240" w:lineRule="auto" w:before="3"/>
        <w:rPr>
          <w:rFonts w:ascii="宋体" w:hAnsi="宋体" w:cs="宋体" w:eastAsia="宋体" w:hint="default"/>
          <w:sz w:val="6"/>
          <w:szCs w:val="6"/>
        </w:rPr>
      </w:pPr>
    </w:p>
    <w:p>
      <w:pPr>
        <w:spacing w:line="1891" w:lineRule="exact"/>
        <w:ind w:left="272"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91.4pt;height:94.6pt;mso-position-horizontal-relative:char;mso-position-vertical-relative:line" coordorigin="0,0" coordsize="9828,1892">
            <v:shape style="position:absolute;left:5;top:0;width:10;height:10" type="#_x0000_t75" stroked="false">
              <v:imagedata r:id="rId715" o:title=""/>
            </v:shape>
            <v:group style="position:absolute;left:5;top:5;width:10;height:2" coordorigin="5,5" coordsize="10,2">
              <v:shape style="position:absolute;left:5;top:5;width:10;height:2" coordorigin="5,5" coordsize="10,0" path="m5,5l14,5e" filled="false" stroked="true" strokeweight=".47998pt" strokecolor="#000000">
                <v:path arrowok="t"/>
              </v:shape>
            </v:group>
            <v:group style="position:absolute;left:14;top:5;width:20;height:2" coordorigin="14,5" coordsize="20,2">
              <v:shape style="position:absolute;left:14;top:5;width:20;height:2" coordorigin="14,5" coordsize="20,0" path="m14,5l34,5e" filled="false" stroked="true" strokeweight=".47998pt" strokecolor="#000000">
                <v:path arrowok="t"/>
              </v:shape>
            </v:group>
            <v:group style="position:absolute;left:34;top:5;width:20;height:2" coordorigin="34,5" coordsize="20,2">
              <v:shape style="position:absolute;left:34;top:5;width:20;height:2" coordorigin="34,5" coordsize="20,0" path="m34,5l53,5e" filled="false" stroked="true" strokeweight=".47998pt" strokecolor="#000000">
                <v:path arrowok="t"/>
              </v:shape>
            </v:group>
            <v:group style="position:absolute;left:53;top:5;width:20;height:2" coordorigin="53,5" coordsize="20,2">
              <v:shape style="position:absolute;left:53;top:5;width:20;height:2" coordorigin="53,5" coordsize="20,0" path="m53,5l72,5e" filled="false" stroked="true" strokeweight=".47998pt" strokecolor="#000000">
                <v:path arrowok="t"/>
              </v:shape>
            </v:group>
            <v:group style="position:absolute;left:72;top:5;width:20;height:2" coordorigin="72,5" coordsize="20,2">
              <v:shape style="position:absolute;left:72;top:5;width:20;height:2" coordorigin="72,5" coordsize="20,0" path="m72,5l91,5e" filled="false" stroked="true" strokeweight=".47998pt" strokecolor="#000000">
                <v:path arrowok="t"/>
              </v:shape>
            </v:group>
            <v:group style="position:absolute;left:91;top:5;width:20;height:2" coordorigin="91,5" coordsize="20,2">
              <v:shape style="position:absolute;left:91;top:5;width:20;height:2" coordorigin="91,5" coordsize="20,0" path="m91,5l110,5e" filled="false" stroked="true" strokeweight=".47998pt" strokecolor="#000000">
                <v:path arrowok="t"/>
              </v:shape>
            </v:group>
            <v:group style="position:absolute;left:110;top:5;width:20;height:2" coordorigin="110,5" coordsize="20,2">
              <v:shape style="position:absolute;left:110;top:5;width:20;height:2" coordorigin="110,5" coordsize="20,0" path="m110,5l130,5e" filled="false" stroked="true" strokeweight=".47998pt" strokecolor="#000000">
                <v:path arrowok="t"/>
              </v:shape>
            </v:group>
            <v:group style="position:absolute;left:130;top:5;width:20;height:2" coordorigin="130,5" coordsize="20,2">
              <v:shape style="position:absolute;left:130;top:5;width:20;height:2" coordorigin="130,5" coordsize="20,0" path="m130,5l149,5e" filled="false" stroked="true" strokeweight=".47998pt" strokecolor="#000000">
                <v:path arrowok="t"/>
              </v:shape>
            </v:group>
            <v:group style="position:absolute;left:149;top:5;width:20;height:2" coordorigin="149,5" coordsize="20,2">
              <v:shape style="position:absolute;left:149;top:5;width:20;height:2" coordorigin="149,5" coordsize="20,0" path="m149,5l168,5e" filled="false" stroked="true" strokeweight=".47998pt" strokecolor="#000000">
                <v:path arrowok="t"/>
              </v:shape>
            </v:group>
            <v:group style="position:absolute;left:168;top:5;width:20;height:2" coordorigin="168,5" coordsize="20,2">
              <v:shape style="position:absolute;left:168;top:5;width:20;height:2" coordorigin="168,5" coordsize="20,0" path="m168,5l187,5e" filled="false" stroked="true" strokeweight=".47998pt" strokecolor="#000000">
                <v:path arrowok="t"/>
              </v:shape>
            </v:group>
            <v:group style="position:absolute;left:187;top:5;width:20;height:2" coordorigin="187,5" coordsize="20,2">
              <v:shape style="position:absolute;left:187;top:5;width:20;height:2" coordorigin="187,5" coordsize="20,0" path="m187,5l206,5e" filled="false" stroked="true" strokeweight=".47998pt" strokecolor="#000000">
                <v:path arrowok="t"/>
              </v:shape>
            </v:group>
            <v:group style="position:absolute;left:206;top:5;width:20;height:2" coordorigin="206,5" coordsize="20,2">
              <v:shape style="position:absolute;left:206;top:5;width:20;height:2" coordorigin="206,5" coordsize="20,0" path="m206,5l226,5e" filled="false" stroked="true" strokeweight=".47998pt" strokecolor="#000000">
                <v:path arrowok="t"/>
              </v:shape>
            </v:group>
            <v:group style="position:absolute;left:226;top:5;width:20;height:2" coordorigin="226,5" coordsize="20,2">
              <v:shape style="position:absolute;left:226;top:5;width:20;height:2" coordorigin="226,5" coordsize="20,0" path="m226,5l245,5e" filled="false" stroked="true" strokeweight=".47998pt" strokecolor="#000000">
                <v:path arrowok="t"/>
              </v:shape>
            </v:group>
            <v:group style="position:absolute;left:245;top:5;width:20;height:2" coordorigin="245,5" coordsize="20,2">
              <v:shape style="position:absolute;left:245;top:5;width:20;height:2" coordorigin="245,5" coordsize="20,0" path="m245,5l264,5e" filled="false" stroked="true" strokeweight=".47998pt" strokecolor="#000000">
                <v:path arrowok="t"/>
              </v:shape>
            </v:group>
            <v:group style="position:absolute;left:264;top:5;width:20;height:2" coordorigin="264,5" coordsize="20,2">
              <v:shape style="position:absolute;left:264;top:5;width:20;height:2" coordorigin="264,5" coordsize="20,0" path="m264,5l284,5e" filled="false" stroked="true" strokeweight=".47998pt" strokecolor="#000000">
                <v:path arrowok="t"/>
              </v:shape>
            </v:group>
            <v:group style="position:absolute;left:284;top:5;width:20;height:2" coordorigin="284,5" coordsize="20,2">
              <v:shape style="position:absolute;left:284;top:5;width:20;height:2" coordorigin="284,5" coordsize="20,0" path="m284,5l303,5e" filled="false" stroked="true" strokeweight=".47998pt" strokecolor="#000000">
                <v:path arrowok="t"/>
              </v:shape>
            </v:group>
            <v:group style="position:absolute;left:303;top:5;width:20;height:2" coordorigin="303,5" coordsize="20,2">
              <v:shape style="position:absolute;left:303;top:5;width:20;height:2" coordorigin="303,5" coordsize="20,0" path="m303,5l322,5e" filled="false" stroked="true" strokeweight=".47998pt" strokecolor="#000000">
                <v:path arrowok="t"/>
              </v:shape>
            </v:group>
            <v:group style="position:absolute;left:322;top:5;width:20;height:2" coordorigin="322,5" coordsize="20,2">
              <v:shape style="position:absolute;left:322;top:5;width:20;height:2" coordorigin="322,5" coordsize="20,0" path="m322,5l341,5e" filled="false" stroked="true" strokeweight=".47998pt" strokecolor="#000000">
                <v:path arrowok="t"/>
              </v:shape>
            </v:group>
            <v:group style="position:absolute;left:341;top:5;width:20;height:2" coordorigin="341,5" coordsize="20,2">
              <v:shape style="position:absolute;left:341;top:5;width:20;height:2" coordorigin="341,5" coordsize="20,0" path="m341,5l360,5e" filled="false" stroked="true" strokeweight=".47998pt" strokecolor="#000000">
                <v:path arrowok="t"/>
              </v:shape>
            </v:group>
            <v:group style="position:absolute;left:360;top:5;width:20;height:2" coordorigin="360,5" coordsize="20,2">
              <v:shape style="position:absolute;left:360;top:5;width:20;height:2" coordorigin="360,5" coordsize="20,0" path="m360,5l380,5e" filled="false" stroked="true" strokeweight=".47998pt" strokecolor="#000000">
                <v:path arrowok="t"/>
              </v:shape>
            </v:group>
            <v:group style="position:absolute;left:380;top:5;width:20;height:2" coordorigin="380,5" coordsize="20,2">
              <v:shape style="position:absolute;left:380;top:5;width:20;height:2" coordorigin="380,5" coordsize="20,0" path="m380,5l399,5e" filled="false" stroked="true" strokeweight=".47998pt" strokecolor="#000000">
                <v:path arrowok="t"/>
              </v:shape>
            </v:group>
            <v:group style="position:absolute;left:399;top:5;width:20;height:2" coordorigin="399,5" coordsize="20,2">
              <v:shape style="position:absolute;left:399;top:5;width:20;height:2" coordorigin="399,5" coordsize="20,0" path="m399,5l418,5e" filled="false" stroked="true" strokeweight=".47998pt" strokecolor="#000000">
                <v:path arrowok="t"/>
              </v:shape>
            </v:group>
            <v:group style="position:absolute;left:418;top:5;width:20;height:2" coordorigin="418,5" coordsize="20,2">
              <v:shape style="position:absolute;left:418;top:5;width:20;height:2" coordorigin="418,5" coordsize="20,0" path="m418,5l437,5e" filled="false" stroked="true" strokeweight=".47998pt" strokecolor="#000000">
                <v:path arrowok="t"/>
              </v:shape>
            </v:group>
            <v:group style="position:absolute;left:437;top:5;width:20;height:2" coordorigin="437,5" coordsize="20,2">
              <v:shape style="position:absolute;left:437;top:5;width:20;height:2" coordorigin="437,5" coordsize="20,0" path="m437,5l456,5e" filled="false" stroked="true" strokeweight=".47998pt" strokecolor="#000000">
                <v:path arrowok="t"/>
              </v:shape>
            </v:group>
            <v:group style="position:absolute;left:456;top:5;width:20;height:2" coordorigin="456,5" coordsize="20,2">
              <v:shape style="position:absolute;left:456;top:5;width:20;height:2" coordorigin="456,5" coordsize="20,0" path="m456,5l476,5e" filled="false" stroked="true" strokeweight=".47998pt" strokecolor="#000000">
                <v:path arrowok="t"/>
              </v:shape>
            </v:group>
            <v:group style="position:absolute;left:476;top:5;width:20;height:2" coordorigin="476,5" coordsize="20,2">
              <v:shape style="position:absolute;left:476;top:5;width:20;height:2" coordorigin="476,5" coordsize="20,0" path="m476,5l495,5e" filled="false" stroked="true" strokeweight=".47998pt" strokecolor="#000000">
                <v:path arrowok="t"/>
              </v:shape>
            </v:group>
            <v:group style="position:absolute;left:495;top:5;width:20;height:2" coordorigin="495,5" coordsize="20,2">
              <v:shape style="position:absolute;left:495;top:5;width:20;height:2" coordorigin="495,5" coordsize="20,0" path="m495,5l514,5e" filled="false" stroked="true" strokeweight=".47998pt" strokecolor="#000000">
                <v:path arrowok="t"/>
              </v:shape>
            </v:group>
            <v:group style="position:absolute;left:514;top:5;width:20;height:2" coordorigin="514,5" coordsize="20,2">
              <v:shape style="position:absolute;left:514;top:5;width:20;height:2" coordorigin="514,5" coordsize="20,0" path="m514,5l533,5e" filled="false" stroked="true" strokeweight=".47998pt" strokecolor="#000000">
                <v:path arrowok="t"/>
              </v:shape>
            </v:group>
            <v:group style="position:absolute;left:533;top:5;width:20;height:2" coordorigin="533,5" coordsize="20,2">
              <v:shape style="position:absolute;left:533;top:5;width:20;height:2" coordorigin="533,5" coordsize="20,0" path="m533,5l552,5e" filled="false" stroked="true" strokeweight=".47998pt" strokecolor="#000000">
                <v:path arrowok="t"/>
              </v:shape>
            </v:group>
            <v:group style="position:absolute;left:552;top:5;width:20;height:2" coordorigin="552,5" coordsize="20,2">
              <v:shape style="position:absolute;left:552;top:5;width:20;height:2" coordorigin="552,5" coordsize="20,0" path="m552,5l572,5e" filled="false" stroked="true" strokeweight=".47998pt" strokecolor="#000000">
                <v:path arrowok="t"/>
              </v:shape>
            </v:group>
            <v:group style="position:absolute;left:572;top:5;width:20;height:2" coordorigin="572,5" coordsize="20,2">
              <v:shape style="position:absolute;left:572;top:5;width:20;height:2" coordorigin="572,5" coordsize="20,0" path="m572,5l591,5e" filled="false" stroked="true" strokeweight=".47998pt" strokecolor="#000000">
                <v:path arrowok="t"/>
              </v:shape>
            </v:group>
            <v:group style="position:absolute;left:591;top:5;width:20;height:2" coordorigin="591,5" coordsize="20,2">
              <v:shape style="position:absolute;left:591;top:5;width:20;height:2" coordorigin="591,5" coordsize="20,0" path="m591,5l610,5e" filled="false" stroked="true" strokeweight=".47998pt" strokecolor="#000000">
                <v:path arrowok="t"/>
              </v:shape>
            </v:group>
            <v:group style="position:absolute;left:610;top:5;width:20;height:2" coordorigin="610,5" coordsize="20,2">
              <v:shape style="position:absolute;left:610;top:5;width:20;height:2" coordorigin="610,5" coordsize="20,0" path="m610,5l629,5e" filled="false" stroked="true" strokeweight=".47998pt" strokecolor="#000000">
                <v:path arrowok="t"/>
              </v:shape>
            </v:group>
            <v:group style="position:absolute;left:629;top:5;width:20;height:2" coordorigin="629,5" coordsize="20,2">
              <v:shape style="position:absolute;left:629;top:5;width:20;height:2" coordorigin="629,5" coordsize="20,0" path="m629,5l648,5e" filled="false" stroked="true" strokeweight=".47998pt" strokecolor="#000000">
                <v:path arrowok="t"/>
              </v:shape>
            </v:group>
            <v:group style="position:absolute;left:648;top:5;width:20;height:2" coordorigin="648,5" coordsize="20,2">
              <v:shape style="position:absolute;left:648;top:5;width:20;height:2" coordorigin="648,5" coordsize="20,0" path="m648,5l668,5e" filled="false" stroked="true" strokeweight=".47998pt" strokecolor="#000000">
                <v:path arrowok="t"/>
              </v:shape>
            </v:group>
            <v:group style="position:absolute;left:668;top:5;width:20;height:2" coordorigin="668,5" coordsize="20,2">
              <v:shape style="position:absolute;left:668;top:5;width:20;height:2" coordorigin="668,5" coordsize="20,0" path="m668,5l687,5e" filled="false" stroked="true" strokeweight=".47998pt" strokecolor="#000000">
                <v:path arrowok="t"/>
              </v:shape>
            </v:group>
            <v:group style="position:absolute;left:687;top:5;width:20;height:2" coordorigin="687,5" coordsize="20,2">
              <v:shape style="position:absolute;left:687;top:5;width:20;height:2" coordorigin="687,5" coordsize="20,0" path="m687,5l706,5e" filled="false" stroked="true" strokeweight=".47998pt" strokecolor="#000000">
                <v:path arrowok="t"/>
              </v:shape>
            </v:group>
            <v:group style="position:absolute;left:706;top:5;width:20;height:2" coordorigin="706,5" coordsize="20,2">
              <v:shape style="position:absolute;left:706;top:5;width:20;height:2" coordorigin="706,5" coordsize="20,0" path="m706,5l725,5e" filled="false" stroked="true" strokeweight=".47998pt" strokecolor="#000000">
                <v:path arrowok="t"/>
              </v:shape>
            </v:group>
            <v:group style="position:absolute;left:725;top:5;width:20;height:2" coordorigin="725,5" coordsize="20,2">
              <v:shape style="position:absolute;left:725;top:5;width:20;height:2" coordorigin="725,5" coordsize="20,0" path="m725,5l744,5e" filled="false" stroked="true" strokeweight=".47998pt" strokecolor="#000000">
                <v:path arrowok="t"/>
              </v:shape>
            </v:group>
            <v:group style="position:absolute;left:744;top:5;width:20;height:2" coordorigin="744,5" coordsize="20,2">
              <v:shape style="position:absolute;left:744;top:5;width:20;height:2" coordorigin="744,5" coordsize="20,0" path="m744,5l764,5e" filled="false" stroked="true" strokeweight=".47998pt" strokecolor="#000000">
                <v:path arrowok="t"/>
              </v:shape>
            </v:group>
            <v:group style="position:absolute;left:764;top:5;width:20;height:2" coordorigin="764,5" coordsize="20,2">
              <v:shape style="position:absolute;left:764;top:5;width:20;height:2" coordorigin="764,5" coordsize="20,0" path="m764,5l783,5e" filled="false" stroked="true" strokeweight=".47998pt" strokecolor="#000000">
                <v:path arrowok="t"/>
              </v:shape>
            </v:group>
            <v:group style="position:absolute;left:783;top:5;width:20;height:2" coordorigin="783,5" coordsize="20,2">
              <v:shape style="position:absolute;left:783;top:5;width:20;height:2" coordorigin="783,5" coordsize="20,0" path="m783,5l802,5e" filled="false" stroked="true" strokeweight=".47998pt" strokecolor="#000000">
                <v:path arrowok="t"/>
              </v:shape>
            </v:group>
            <v:group style="position:absolute;left:802;top:5;width:20;height:2" coordorigin="802,5" coordsize="20,2">
              <v:shape style="position:absolute;left:802;top:5;width:20;height:2" coordorigin="802,5" coordsize="20,0" path="m802,5l821,5e" filled="false" stroked="true" strokeweight=".47998pt" strokecolor="#000000">
                <v:path arrowok="t"/>
              </v:shape>
            </v:group>
            <v:group style="position:absolute;left:821;top:5;width:20;height:2" coordorigin="821,5" coordsize="20,2">
              <v:shape style="position:absolute;left:821;top:5;width:20;height:2" coordorigin="821,5" coordsize="20,0" path="m821,5l840,5e" filled="false" stroked="true" strokeweight=".47998pt" strokecolor="#000000">
                <v:path arrowok="t"/>
              </v:shape>
            </v:group>
            <v:group style="position:absolute;left:840;top:5;width:20;height:2" coordorigin="840,5" coordsize="20,2">
              <v:shape style="position:absolute;left:840;top:5;width:20;height:2" coordorigin="840,5" coordsize="20,0" path="m840,5l860,5e" filled="false" stroked="true" strokeweight=".47998pt" strokecolor="#000000">
                <v:path arrowok="t"/>
              </v:shape>
            </v:group>
            <v:group style="position:absolute;left:860;top:5;width:20;height:2" coordorigin="860,5" coordsize="20,2">
              <v:shape style="position:absolute;left:860;top:5;width:20;height:2" coordorigin="860,5" coordsize="20,0" path="m860,5l879,5e" filled="false" stroked="true" strokeweight=".47998pt" strokecolor="#000000">
                <v:path arrowok="t"/>
              </v:shape>
            </v:group>
            <v:group style="position:absolute;left:879;top:5;width:20;height:2" coordorigin="879,5" coordsize="20,2">
              <v:shape style="position:absolute;left:879;top:5;width:20;height:2" coordorigin="879,5" coordsize="20,0" path="m879,5l898,5e" filled="false" stroked="true" strokeweight=".47998pt" strokecolor="#000000">
                <v:path arrowok="t"/>
              </v:shape>
            </v:group>
            <v:group style="position:absolute;left:898;top:5;width:20;height:2" coordorigin="898,5" coordsize="20,2">
              <v:shape style="position:absolute;left:898;top:5;width:20;height:2" coordorigin="898,5" coordsize="20,0" path="m898,5l917,5e" filled="false" stroked="true" strokeweight=".47998pt" strokecolor="#000000">
                <v:path arrowok="t"/>
              </v:shape>
            </v:group>
            <v:group style="position:absolute;left:917;top:5;width:20;height:2" coordorigin="917,5" coordsize="20,2">
              <v:shape style="position:absolute;left:917;top:5;width:20;height:2" coordorigin="917,5" coordsize="20,0" path="m917,5l936,5e" filled="false" stroked="true" strokeweight=".47998pt" strokecolor="#000000">
                <v:path arrowok="t"/>
              </v:shape>
            </v:group>
            <v:group style="position:absolute;left:936;top:5;width:20;height:2" coordorigin="936,5" coordsize="20,2">
              <v:shape style="position:absolute;left:936;top:5;width:20;height:2" coordorigin="936,5" coordsize="20,0" path="m936,5l956,5e" filled="false" stroked="true" strokeweight=".47998pt" strokecolor="#000000">
                <v:path arrowok="t"/>
              </v:shape>
            </v:group>
            <v:group style="position:absolute;left:956;top:5;width:20;height:2" coordorigin="956,5" coordsize="20,2">
              <v:shape style="position:absolute;left:956;top:5;width:20;height:2" coordorigin="956,5" coordsize="20,0" path="m956,5l975,5e" filled="false" stroked="true" strokeweight=".47998pt" strokecolor="#000000">
                <v:path arrowok="t"/>
              </v:shape>
            </v:group>
            <v:group style="position:absolute;left:975;top:5;width:20;height:2" coordorigin="975,5" coordsize="20,2">
              <v:shape style="position:absolute;left:975;top:5;width:20;height:2" coordorigin="975,5" coordsize="20,0" path="m975,5l994,5e" filled="false" stroked="true" strokeweight=".47998pt" strokecolor="#000000">
                <v:path arrowok="t"/>
              </v:shape>
            </v:group>
            <v:group style="position:absolute;left:994;top:5;width:20;height:2" coordorigin="994,5" coordsize="20,2">
              <v:shape style="position:absolute;left:994;top:5;width:20;height:2" coordorigin="994,5" coordsize="20,0" path="m994,5l1013,5e" filled="false" stroked="true" strokeweight=".47998pt" strokecolor="#000000">
                <v:path arrowok="t"/>
              </v:shape>
            </v:group>
            <v:group style="position:absolute;left:1013;top:5;width:20;height:2" coordorigin="1013,5" coordsize="20,2">
              <v:shape style="position:absolute;left:1013;top:5;width:20;height:2" coordorigin="1013,5" coordsize="20,0" path="m1013,5l1032,5e" filled="false" stroked="true" strokeweight=".47998pt" strokecolor="#000000">
                <v:path arrowok="t"/>
              </v:shape>
            </v:group>
            <v:group style="position:absolute;left:1032;top:5;width:20;height:2" coordorigin="1032,5" coordsize="20,2">
              <v:shape style="position:absolute;left:1032;top:5;width:20;height:2" coordorigin="1032,5" coordsize="20,0" path="m1032,5l1052,5e" filled="false" stroked="true" strokeweight=".47998pt" strokecolor="#000000">
                <v:path arrowok="t"/>
              </v:shape>
            </v:group>
            <v:group style="position:absolute;left:1052;top:5;width:20;height:2" coordorigin="1052,5" coordsize="20,2">
              <v:shape style="position:absolute;left:1052;top:5;width:20;height:2" coordorigin="1052,5" coordsize="20,0" path="m1052,5l1071,5e" filled="false" stroked="true" strokeweight=".47998pt" strokecolor="#000000">
                <v:path arrowok="t"/>
              </v:shape>
            </v:group>
            <v:group style="position:absolute;left:1071;top:5;width:20;height:2" coordorigin="1071,5" coordsize="20,2">
              <v:shape style="position:absolute;left:1071;top:5;width:20;height:2" coordorigin="1071,5" coordsize="20,0" path="m1071,5l1090,5e" filled="false" stroked="true" strokeweight=".47998pt" strokecolor="#000000">
                <v:path arrowok="t"/>
              </v:shape>
            </v:group>
            <v:group style="position:absolute;left:1090;top:5;width:20;height:2" coordorigin="1090,5" coordsize="20,2">
              <v:shape style="position:absolute;left:1090;top:5;width:20;height:2" coordorigin="1090,5" coordsize="20,0" path="m1090,5l1109,5e" filled="false" stroked="true" strokeweight=".47998pt" strokecolor="#000000">
                <v:path arrowok="t"/>
              </v:shape>
            </v:group>
            <v:group style="position:absolute;left:1109;top:5;width:20;height:2" coordorigin="1109,5" coordsize="20,2">
              <v:shape style="position:absolute;left:1109;top:5;width:20;height:2" coordorigin="1109,5" coordsize="20,0" path="m1109,5l1128,5e" filled="false" stroked="true" strokeweight=".47998pt" strokecolor="#000000">
                <v:path arrowok="t"/>
              </v:shape>
            </v:group>
            <v:group style="position:absolute;left:1128;top:5;width:20;height:2" coordorigin="1128,5" coordsize="20,2">
              <v:shape style="position:absolute;left:1128;top:5;width:20;height:2" coordorigin="1128,5" coordsize="20,0" path="m1128,5l1148,5e" filled="false" stroked="true" strokeweight=".47998pt" strokecolor="#000000">
                <v:path arrowok="t"/>
              </v:shape>
            </v:group>
            <v:group style="position:absolute;left:1148;top:5;width:20;height:2" coordorigin="1148,5" coordsize="20,2">
              <v:shape style="position:absolute;left:1148;top:5;width:20;height:2" coordorigin="1148,5" coordsize="20,0" path="m1148,5l1167,5e" filled="false" stroked="true" strokeweight=".47998pt" strokecolor="#000000">
                <v:path arrowok="t"/>
              </v:shape>
            </v:group>
            <v:group style="position:absolute;left:1167;top:5;width:20;height:2" coordorigin="1167,5" coordsize="20,2">
              <v:shape style="position:absolute;left:1167;top:5;width:20;height:2" coordorigin="1167,5" coordsize="20,0" path="m1167,5l1186,5e" filled="false" stroked="true" strokeweight=".47998pt" strokecolor="#000000">
                <v:path arrowok="t"/>
              </v:shape>
            </v:group>
            <v:group style="position:absolute;left:1186;top:5;width:20;height:2" coordorigin="1186,5" coordsize="20,2">
              <v:shape style="position:absolute;left:1186;top:5;width:20;height:2" coordorigin="1186,5" coordsize="20,0" path="m1186,5l1205,5e" filled="false" stroked="true" strokeweight=".47998pt" strokecolor="#000000">
                <v:path arrowok="t"/>
              </v:shape>
            </v:group>
            <v:group style="position:absolute;left:1205;top:5;width:20;height:2" coordorigin="1205,5" coordsize="20,2">
              <v:shape style="position:absolute;left:1205;top:5;width:20;height:2" coordorigin="1205,5" coordsize="20,0" path="m1205,5l1224,5e" filled="false" stroked="true" strokeweight=".47998pt" strokecolor="#000000">
                <v:path arrowok="t"/>
              </v:shape>
            </v:group>
            <v:group style="position:absolute;left:1224;top:5;width:20;height:2" coordorigin="1224,5" coordsize="20,2">
              <v:shape style="position:absolute;left:1224;top:5;width:20;height:2" coordorigin="1224,5" coordsize="20,0" path="m1224,5l1244,5e" filled="false" stroked="true" strokeweight=".47998pt" strokecolor="#000000">
                <v:path arrowok="t"/>
              </v:shape>
            </v:group>
            <v:group style="position:absolute;left:1244;top:5;width:20;height:2" coordorigin="1244,5" coordsize="20,2">
              <v:shape style="position:absolute;left:1244;top:5;width:20;height:2" coordorigin="1244,5" coordsize="20,0" path="m1244,5l1263,5e" filled="false" stroked="true" strokeweight=".47998pt" strokecolor="#000000">
                <v:path arrowok="t"/>
              </v:shape>
            </v:group>
            <v:group style="position:absolute;left:1263;top:5;width:20;height:2" coordorigin="1263,5" coordsize="20,2">
              <v:shape style="position:absolute;left:1263;top:5;width:20;height:2" coordorigin="1263,5" coordsize="20,0" path="m1263,5l1282,5e" filled="false" stroked="true" strokeweight=".47998pt" strokecolor="#000000">
                <v:path arrowok="t"/>
              </v:shape>
            </v:group>
            <v:group style="position:absolute;left:1282;top:5;width:20;height:2" coordorigin="1282,5" coordsize="20,2">
              <v:shape style="position:absolute;left:1282;top:5;width:20;height:2" coordorigin="1282,5" coordsize="20,0" path="m1282,5l1301,5e" filled="false" stroked="true" strokeweight=".47998pt" strokecolor="#000000">
                <v:path arrowok="t"/>
              </v:shape>
            </v:group>
            <v:group style="position:absolute;left:1301;top:5;width:20;height:2" coordorigin="1301,5" coordsize="20,2">
              <v:shape style="position:absolute;left:1301;top:5;width:20;height:2" coordorigin="1301,5" coordsize="20,0" path="m1301,5l1320,5e" filled="false" stroked="true" strokeweight=".47998pt" strokecolor="#000000">
                <v:path arrowok="t"/>
              </v:shape>
            </v:group>
            <v:group style="position:absolute;left:1320;top:5;width:20;height:2" coordorigin="1320,5" coordsize="20,2">
              <v:shape style="position:absolute;left:1320;top:5;width:20;height:2" coordorigin="1320,5" coordsize="20,0" path="m1320,5l1340,5e" filled="false" stroked="true" strokeweight=".47998pt" strokecolor="#000000">
                <v:path arrowok="t"/>
              </v:shape>
            </v:group>
            <v:group style="position:absolute;left:1340;top:5;width:20;height:2" coordorigin="1340,5" coordsize="20,2">
              <v:shape style="position:absolute;left:1340;top:5;width:20;height:2" coordorigin="1340,5" coordsize="20,0" path="m1340,5l1359,5e" filled="false" stroked="true" strokeweight=".47998pt" strokecolor="#000000">
                <v:path arrowok="t"/>
              </v:shape>
            </v:group>
            <v:group style="position:absolute;left:1359;top:5;width:20;height:2" coordorigin="1359,5" coordsize="20,2">
              <v:shape style="position:absolute;left:1359;top:5;width:20;height:2" coordorigin="1359,5" coordsize="20,0" path="m1359,5l1378,5e" filled="false" stroked="true" strokeweight=".47998pt" strokecolor="#000000">
                <v:path arrowok="t"/>
              </v:shape>
            </v:group>
            <v:group style="position:absolute;left:1378;top:5;width:20;height:2" coordorigin="1378,5" coordsize="20,2">
              <v:shape style="position:absolute;left:1378;top:5;width:20;height:2" coordorigin="1378,5" coordsize="20,0" path="m1378,5l1397,5e" filled="false" stroked="true" strokeweight=".47998pt" strokecolor="#000000">
                <v:path arrowok="t"/>
              </v:shape>
            </v:group>
            <v:group style="position:absolute;left:1397;top:5;width:20;height:2" coordorigin="1397,5" coordsize="20,2">
              <v:shape style="position:absolute;left:1397;top:5;width:20;height:2" coordorigin="1397,5" coordsize="20,0" path="m1397,5l1416,5e" filled="false" stroked="true" strokeweight=".47998pt" strokecolor="#000000">
                <v:path arrowok="t"/>
              </v:shape>
            </v:group>
            <v:group style="position:absolute;left:1416;top:5;width:20;height:2" coordorigin="1416,5" coordsize="20,2">
              <v:shape style="position:absolute;left:1416;top:5;width:20;height:2" coordorigin="1416,5" coordsize="20,0" path="m1416,5l1436,5e" filled="false" stroked="true" strokeweight=".47998pt" strokecolor="#000000">
                <v:path arrowok="t"/>
              </v:shape>
            </v:group>
            <v:group style="position:absolute;left:1436;top:5;width:20;height:2" coordorigin="1436,5" coordsize="20,2">
              <v:shape style="position:absolute;left:1436;top:5;width:20;height:2" coordorigin="1436,5" coordsize="20,0" path="m1436,5l1455,5e" filled="false" stroked="true" strokeweight=".47998pt" strokecolor="#000000">
                <v:path arrowok="t"/>
              </v:shape>
            </v:group>
            <v:group style="position:absolute;left:1455;top:5;width:20;height:2" coordorigin="1455,5" coordsize="20,2">
              <v:shape style="position:absolute;left:1455;top:5;width:20;height:2" coordorigin="1455,5" coordsize="20,0" path="m1455,5l1474,5e" filled="false" stroked="true" strokeweight=".47998pt" strokecolor="#000000">
                <v:path arrowok="t"/>
              </v:shape>
            </v:group>
            <v:group style="position:absolute;left:1474;top:5;width:20;height:2" coordorigin="1474,5" coordsize="20,2">
              <v:shape style="position:absolute;left:1474;top:5;width:20;height:2" coordorigin="1474,5" coordsize="20,0" path="m1474,5l1493,5e" filled="false" stroked="true" strokeweight=".47998pt" strokecolor="#000000">
                <v:path arrowok="t"/>
              </v:shape>
            </v:group>
            <v:group style="position:absolute;left:1493;top:5;width:20;height:2" coordorigin="1493,5" coordsize="20,2">
              <v:shape style="position:absolute;left:1493;top:5;width:20;height:2" coordorigin="1493,5" coordsize="20,0" path="m1493,5l1512,5e" filled="false" stroked="true" strokeweight=".47998pt" strokecolor="#000000">
                <v:path arrowok="t"/>
              </v:shape>
            </v:group>
            <v:group style="position:absolute;left:1512;top:5;width:20;height:2" coordorigin="1512,5" coordsize="20,2">
              <v:shape style="position:absolute;left:1512;top:5;width:20;height:2" coordorigin="1512,5" coordsize="20,0" path="m1512,5l1532,5e" filled="false" stroked="true" strokeweight=".47998pt" strokecolor="#000000">
                <v:path arrowok="t"/>
              </v:shape>
            </v:group>
            <v:group style="position:absolute;left:1532;top:5;width:20;height:2" coordorigin="1532,5" coordsize="20,2">
              <v:shape style="position:absolute;left:1532;top:5;width:20;height:2" coordorigin="1532,5" coordsize="20,0" path="m1532,5l1551,5e" filled="false" stroked="true" strokeweight=".47998pt" strokecolor="#000000">
                <v:path arrowok="t"/>
              </v:shape>
            </v:group>
            <v:group style="position:absolute;left:1551;top:5;width:20;height:2" coordorigin="1551,5" coordsize="20,2">
              <v:shape style="position:absolute;left:1551;top:5;width:20;height:2" coordorigin="1551,5" coordsize="20,0" path="m1551,5l1570,5e" filled="false" stroked="true" strokeweight=".47998pt" strokecolor="#000000">
                <v:path arrowok="t"/>
              </v:shape>
            </v:group>
            <v:group style="position:absolute;left:1570;top:5;width:20;height:2" coordorigin="1570,5" coordsize="20,2">
              <v:shape style="position:absolute;left:1570;top:5;width:20;height:2" coordorigin="1570,5" coordsize="20,0" path="m1570,5l1589,5e" filled="false" stroked="true" strokeweight=".47998pt" strokecolor="#000000">
                <v:path arrowok="t"/>
              </v:shape>
            </v:group>
            <v:group style="position:absolute;left:1589;top:5;width:20;height:2" coordorigin="1589,5" coordsize="20,2">
              <v:shape style="position:absolute;left:1589;top:5;width:20;height:2" coordorigin="1589,5" coordsize="20,0" path="m1589,5l1608,5e" filled="false" stroked="true" strokeweight=".47998pt" strokecolor="#000000">
                <v:path arrowok="t"/>
              </v:shape>
            </v:group>
            <v:group style="position:absolute;left:1608;top:5;width:20;height:2" coordorigin="1608,5" coordsize="20,2">
              <v:shape style="position:absolute;left:1608;top:5;width:20;height:2" coordorigin="1608,5" coordsize="20,0" path="m1608,5l1628,5e" filled="false" stroked="true" strokeweight=".47998pt" strokecolor="#000000">
                <v:path arrowok="t"/>
              </v:shape>
            </v:group>
            <v:group style="position:absolute;left:1628;top:5;width:20;height:2" coordorigin="1628,5" coordsize="20,2">
              <v:shape style="position:absolute;left:1628;top:5;width:20;height:2" coordorigin="1628,5" coordsize="20,0" path="m1628,5l1647,5e" filled="false" stroked="true" strokeweight=".47998pt" strokecolor="#000000">
                <v:path arrowok="t"/>
              </v:shape>
            </v:group>
            <v:group style="position:absolute;left:1647;top:5;width:20;height:2" coordorigin="1647,5" coordsize="20,2">
              <v:shape style="position:absolute;left:1647;top:5;width:20;height:2" coordorigin="1647,5" coordsize="20,0" path="m1647,5l1666,5e" filled="false" stroked="true" strokeweight=".47998pt" strokecolor="#000000">
                <v:path arrowok="t"/>
              </v:shape>
            </v:group>
            <v:group style="position:absolute;left:1666;top:5;width:20;height:2" coordorigin="1666,5" coordsize="20,2">
              <v:shape style="position:absolute;left:1666;top:5;width:20;height:2" coordorigin="1666,5" coordsize="20,0" path="m1666,5l1685,5e" filled="false" stroked="true" strokeweight=".47998pt" strokecolor="#000000">
                <v:path arrowok="t"/>
              </v:shape>
            </v:group>
            <v:group style="position:absolute;left:1685;top:5;width:20;height:2" coordorigin="1685,5" coordsize="20,2">
              <v:shape style="position:absolute;left:1685;top:5;width:20;height:2" coordorigin="1685,5" coordsize="20,0" path="m1685,5l1704,5e" filled="false" stroked="true" strokeweight=".47998pt" strokecolor="#000000">
                <v:path arrowok="t"/>
              </v:shape>
            </v:group>
            <v:group style="position:absolute;left:1704;top:5;width:20;height:2" coordorigin="1704,5" coordsize="20,2">
              <v:shape style="position:absolute;left:1704;top:5;width:20;height:2" coordorigin="1704,5" coordsize="20,0" path="m1704,5l1724,5e" filled="false" stroked="true" strokeweight=".47998pt" strokecolor="#000000">
                <v:path arrowok="t"/>
              </v:shape>
            </v:group>
            <v:group style="position:absolute;left:1724;top:5;width:20;height:2" coordorigin="1724,5" coordsize="20,2">
              <v:shape style="position:absolute;left:1724;top:5;width:20;height:2" coordorigin="1724,5" coordsize="20,0" path="m1724,5l1743,5e" filled="false" stroked="true" strokeweight=".47998pt" strokecolor="#000000">
                <v:path arrowok="t"/>
              </v:shape>
            </v:group>
            <v:group style="position:absolute;left:1743;top:5;width:20;height:2" coordorigin="1743,5" coordsize="20,2">
              <v:shape style="position:absolute;left:1743;top:5;width:20;height:2" coordorigin="1743,5" coordsize="20,0" path="m1743,5l1762,5e" filled="false" stroked="true" strokeweight=".47998pt" strokecolor="#000000">
                <v:path arrowok="t"/>
              </v:shape>
            </v:group>
            <v:group style="position:absolute;left:1762;top:5;width:20;height:2" coordorigin="1762,5" coordsize="20,2">
              <v:shape style="position:absolute;left:1762;top:5;width:20;height:2" coordorigin="1762,5" coordsize="20,0" path="m1762,5l1781,5e" filled="false" stroked="true" strokeweight=".47998pt" strokecolor="#000000">
                <v:path arrowok="t"/>
              </v:shape>
            </v:group>
            <v:group style="position:absolute;left:1781;top:5;width:20;height:2" coordorigin="1781,5" coordsize="20,2">
              <v:shape style="position:absolute;left:1781;top:5;width:20;height:2" coordorigin="1781,5" coordsize="20,0" path="m1781,5l1800,5e" filled="false" stroked="true" strokeweight=".47998pt" strokecolor="#000000">
                <v:path arrowok="t"/>
              </v:shape>
            </v:group>
            <v:group style="position:absolute;left:1800;top:5;width:20;height:2" coordorigin="1800,5" coordsize="20,2">
              <v:shape style="position:absolute;left:1800;top:5;width:20;height:2" coordorigin="1800,5" coordsize="20,0" path="m1800,5l1820,5e" filled="false" stroked="true" strokeweight=".47998pt" strokecolor="#000000">
                <v:path arrowok="t"/>
              </v:shape>
            </v:group>
            <v:group style="position:absolute;left:1820;top:5;width:20;height:2" coordorigin="1820,5" coordsize="20,2">
              <v:shape style="position:absolute;left:1820;top:5;width:20;height:2" coordorigin="1820,5" coordsize="20,0" path="m1820,5l1839,5e" filled="false" stroked="true" strokeweight=".47998pt" strokecolor="#000000">
                <v:path arrowok="t"/>
              </v:shape>
            </v:group>
            <v:group style="position:absolute;left:1839;top:5;width:20;height:2" coordorigin="1839,5" coordsize="20,2">
              <v:shape style="position:absolute;left:1839;top:5;width:20;height:2" coordorigin="1839,5" coordsize="20,0" path="m1839,5l1858,5e" filled="false" stroked="true" strokeweight=".47998pt" strokecolor="#000000">
                <v:path arrowok="t"/>
              </v:shape>
            </v:group>
            <v:group style="position:absolute;left:1858;top:5;width:20;height:2" coordorigin="1858,5" coordsize="20,2">
              <v:shape style="position:absolute;left:1858;top:5;width:20;height:2" coordorigin="1858,5" coordsize="20,0" path="m1858,5l1877,5e" filled="false" stroked="true" strokeweight=".47998pt" strokecolor="#000000">
                <v:path arrowok="t"/>
              </v:shape>
            </v:group>
            <v:group style="position:absolute;left:1877;top:5;width:20;height:2" coordorigin="1877,5" coordsize="20,2">
              <v:shape style="position:absolute;left:1877;top:5;width:20;height:2" coordorigin="1877,5" coordsize="20,0" path="m1877,5l1896,5e" filled="false" stroked="true" strokeweight=".47998pt" strokecolor="#000000">
                <v:path arrowok="t"/>
              </v:shape>
            </v:group>
            <v:group style="position:absolute;left:1896;top:5;width:20;height:2" coordorigin="1896,5" coordsize="20,2">
              <v:shape style="position:absolute;left:1896;top:5;width:20;height:2" coordorigin="1896,5" coordsize="20,0" path="m1896,5l1916,5e" filled="false" stroked="true" strokeweight=".47998pt" strokecolor="#000000">
                <v:path arrowok="t"/>
              </v:shape>
            </v:group>
            <v:group style="position:absolute;left:1916;top:5;width:20;height:2" coordorigin="1916,5" coordsize="20,2">
              <v:shape style="position:absolute;left:1916;top:5;width:20;height:2" coordorigin="1916,5" coordsize="20,0" path="m1916,5l1935,5e" filled="false" stroked="true" strokeweight=".47998pt" strokecolor="#000000">
                <v:path arrowok="t"/>
              </v:shape>
            </v:group>
            <v:group style="position:absolute;left:1935;top:5;width:20;height:2" coordorigin="1935,5" coordsize="20,2">
              <v:shape style="position:absolute;left:1935;top:5;width:20;height:2" coordorigin="1935,5" coordsize="20,0" path="m1935,5l1954,5e" filled="false" stroked="true" strokeweight=".47998pt" strokecolor="#000000">
                <v:path arrowok="t"/>
              </v:shape>
            </v:group>
            <v:group style="position:absolute;left:1954;top:5;width:20;height:2" coordorigin="1954,5" coordsize="20,2">
              <v:shape style="position:absolute;left:1954;top:5;width:20;height:2" coordorigin="1954,5" coordsize="20,0" path="m1954,5l1973,5e" filled="false" stroked="true" strokeweight=".47998pt" strokecolor="#000000">
                <v:path arrowok="t"/>
              </v:shape>
            </v:group>
            <v:group style="position:absolute;left:1973;top:5;width:20;height:2" coordorigin="1973,5" coordsize="20,2">
              <v:shape style="position:absolute;left:1973;top:5;width:20;height:2" coordorigin="1973,5" coordsize="20,0" path="m1973,5l1992,5e" filled="false" stroked="true" strokeweight=".47998pt" strokecolor="#000000">
                <v:path arrowok="t"/>
              </v:shape>
            </v:group>
            <v:group style="position:absolute;left:1992;top:5;width:10;height:2" coordorigin="1992,5" coordsize="10,2">
              <v:shape style="position:absolute;left:1992;top:5;width:10;height:2" coordorigin="1992,5" coordsize="10,0" path="m1992,5l2002,5e" filled="false" stroked="true" strokeweight=".47998pt" strokecolor="#000000">
                <v:path arrowok="t"/>
              </v:shape>
            </v:group>
            <v:group style="position:absolute;left:2002;top:5;width:20;height:2" coordorigin="2002,5" coordsize="20,2">
              <v:shape style="position:absolute;left:2002;top:5;width:20;height:2" coordorigin="2002,5" coordsize="20,0" path="m2002,5l2021,5e" filled="false" stroked="true" strokeweight=".47998pt" strokecolor="#000000">
                <v:path arrowok="t"/>
              </v:shape>
            </v:group>
            <v:group style="position:absolute;left:2021;top:5;width:20;height:2" coordorigin="2021,5" coordsize="20,2">
              <v:shape style="position:absolute;left:2021;top:5;width:20;height:2" coordorigin="2021,5" coordsize="20,0" path="m2021,5l2040,5e" filled="false" stroked="true" strokeweight=".47998pt" strokecolor="#000000">
                <v:path arrowok="t"/>
              </v:shape>
            </v:group>
            <v:group style="position:absolute;left:2040;top:5;width:20;height:2" coordorigin="2040,5" coordsize="20,2">
              <v:shape style="position:absolute;left:2040;top:5;width:20;height:2" coordorigin="2040,5" coordsize="20,0" path="m2040,5l2060,5e" filled="false" stroked="true" strokeweight=".47998pt" strokecolor="#000000">
                <v:path arrowok="t"/>
              </v:shape>
            </v:group>
            <v:group style="position:absolute;left:2060;top:5;width:20;height:2" coordorigin="2060,5" coordsize="20,2">
              <v:shape style="position:absolute;left:2060;top:5;width:20;height:2" coordorigin="2060,5" coordsize="20,0" path="m2060,5l2079,5e" filled="false" stroked="true" strokeweight=".47998pt" strokecolor="#000000">
                <v:path arrowok="t"/>
              </v:shape>
            </v:group>
            <v:group style="position:absolute;left:2079;top:5;width:20;height:2" coordorigin="2079,5" coordsize="20,2">
              <v:shape style="position:absolute;left:2079;top:5;width:20;height:2" coordorigin="2079,5" coordsize="20,0" path="m2079,5l2098,5e" filled="false" stroked="true" strokeweight=".47998pt" strokecolor="#000000">
                <v:path arrowok="t"/>
              </v:shape>
            </v:group>
            <v:group style="position:absolute;left:2098;top:5;width:20;height:2" coordorigin="2098,5" coordsize="20,2">
              <v:shape style="position:absolute;left:2098;top:5;width:20;height:2" coordorigin="2098,5" coordsize="20,0" path="m2098,5l2117,5e" filled="false" stroked="true" strokeweight=".47998pt" strokecolor="#000000">
                <v:path arrowok="t"/>
              </v:shape>
            </v:group>
            <v:group style="position:absolute;left:2117;top:5;width:20;height:2" coordorigin="2117,5" coordsize="20,2">
              <v:shape style="position:absolute;left:2117;top:5;width:20;height:2" coordorigin="2117,5" coordsize="20,0" path="m2117,5l2136,5e" filled="false" stroked="true" strokeweight=".47998pt" strokecolor="#000000">
                <v:path arrowok="t"/>
              </v:shape>
            </v:group>
            <v:group style="position:absolute;left:2136;top:5;width:20;height:2" coordorigin="2136,5" coordsize="20,2">
              <v:shape style="position:absolute;left:2136;top:5;width:20;height:2" coordorigin="2136,5" coordsize="20,0" path="m2136,5l2156,5e" filled="false" stroked="true" strokeweight=".47998pt" strokecolor="#000000">
                <v:path arrowok="t"/>
              </v:shape>
            </v:group>
            <v:group style="position:absolute;left:2156;top:5;width:20;height:2" coordorigin="2156,5" coordsize="20,2">
              <v:shape style="position:absolute;left:2156;top:5;width:20;height:2" coordorigin="2156,5" coordsize="20,0" path="m2156,5l2175,5e" filled="false" stroked="true" strokeweight=".47998pt" strokecolor="#000000">
                <v:path arrowok="t"/>
              </v:shape>
            </v:group>
            <v:group style="position:absolute;left:2175;top:5;width:20;height:2" coordorigin="2175,5" coordsize="20,2">
              <v:shape style="position:absolute;left:2175;top:5;width:20;height:2" coordorigin="2175,5" coordsize="20,0" path="m2175,5l2194,5e" filled="false" stroked="true" strokeweight=".47998pt" strokecolor="#000000">
                <v:path arrowok="t"/>
              </v:shape>
            </v:group>
            <v:group style="position:absolute;left:2194;top:5;width:20;height:2" coordorigin="2194,5" coordsize="20,2">
              <v:shape style="position:absolute;left:2194;top:5;width:20;height:2" coordorigin="2194,5" coordsize="20,0" path="m2194,5l2213,5e" filled="false" stroked="true" strokeweight=".47998pt" strokecolor="#000000">
                <v:path arrowok="t"/>
              </v:shape>
            </v:group>
            <v:group style="position:absolute;left:2213;top:5;width:20;height:2" coordorigin="2213,5" coordsize="20,2">
              <v:shape style="position:absolute;left:2213;top:5;width:20;height:2" coordorigin="2213,5" coordsize="20,0" path="m2213,5l2232,5e" filled="false" stroked="true" strokeweight=".47998pt" strokecolor="#000000">
                <v:path arrowok="t"/>
              </v:shape>
            </v:group>
            <v:group style="position:absolute;left:2232;top:5;width:20;height:2" coordorigin="2232,5" coordsize="20,2">
              <v:shape style="position:absolute;left:2232;top:5;width:20;height:2" coordorigin="2232,5" coordsize="20,0" path="m2232,5l2252,5e" filled="false" stroked="true" strokeweight=".47998pt" strokecolor="#000000">
                <v:path arrowok="t"/>
              </v:shape>
            </v:group>
            <v:group style="position:absolute;left:2252;top:5;width:20;height:2" coordorigin="2252,5" coordsize="20,2">
              <v:shape style="position:absolute;left:2252;top:5;width:20;height:2" coordorigin="2252,5" coordsize="20,0" path="m2252,5l2271,5e" filled="false" stroked="true" strokeweight=".47998pt" strokecolor="#000000">
                <v:path arrowok="t"/>
              </v:shape>
            </v:group>
            <v:group style="position:absolute;left:2271;top:5;width:20;height:2" coordorigin="2271,5" coordsize="20,2">
              <v:shape style="position:absolute;left:2271;top:5;width:20;height:2" coordorigin="2271,5" coordsize="20,0" path="m2271,5l2290,5e" filled="false" stroked="true" strokeweight=".47998pt" strokecolor="#000000">
                <v:path arrowok="t"/>
              </v:shape>
            </v:group>
            <v:group style="position:absolute;left:2290;top:5;width:20;height:2" coordorigin="2290,5" coordsize="20,2">
              <v:shape style="position:absolute;left:2290;top:5;width:20;height:2" coordorigin="2290,5" coordsize="20,0" path="m2290,5l2309,5e" filled="false" stroked="true" strokeweight=".47998pt" strokecolor="#000000">
                <v:path arrowok="t"/>
              </v:shape>
            </v:group>
            <v:group style="position:absolute;left:2309;top:5;width:20;height:2" coordorigin="2309,5" coordsize="20,2">
              <v:shape style="position:absolute;left:2309;top:5;width:20;height:2" coordorigin="2309,5" coordsize="20,0" path="m2309,5l2328,5e" filled="false" stroked="true" strokeweight=".47998pt" strokecolor="#000000">
                <v:path arrowok="t"/>
              </v:shape>
            </v:group>
            <v:group style="position:absolute;left:2328;top:5;width:20;height:2" coordorigin="2328,5" coordsize="20,2">
              <v:shape style="position:absolute;left:2328;top:5;width:20;height:2" coordorigin="2328,5" coordsize="20,0" path="m2328,5l2348,5e" filled="false" stroked="true" strokeweight=".47998pt" strokecolor="#000000">
                <v:path arrowok="t"/>
              </v:shape>
            </v:group>
            <v:group style="position:absolute;left:2348;top:5;width:20;height:2" coordorigin="2348,5" coordsize="20,2">
              <v:shape style="position:absolute;left:2348;top:5;width:20;height:2" coordorigin="2348,5" coordsize="20,0" path="m2348,5l2367,5e" filled="false" stroked="true" strokeweight=".47998pt" strokecolor="#000000">
                <v:path arrowok="t"/>
              </v:shape>
            </v:group>
            <v:group style="position:absolute;left:2367;top:5;width:20;height:2" coordorigin="2367,5" coordsize="20,2">
              <v:shape style="position:absolute;left:2367;top:5;width:20;height:2" coordorigin="2367,5" coordsize="20,0" path="m2367,5l2386,5e" filled="false" stroked="true" strokeweight=".47998pt" strokecolor="#000000">
                <v:path arrowok="t"/>
              </v:shape>
            </v:group>
            <v:group style="position:absolute;left:2386;top:5;width:20;height:2" coordorigin="2386,5" coordsize="20,2">
              <v:shape style="position:absolute;left:2386;top:5;width:20;height:2" coordorigin="2386,5" coordsize="20,0" path="m2386,5l2405,5e" filled="false" stroked="true" strokeweight=".47998pt" strokecolor="#000000">
                <v:path arrowok="t"/>
              </v:shape>
            </v:group>
            <v:group style="position:absolute;left:2405;top:5;width:20;height:2" coordorigin="2405,5" coordsize="20,2">
              <v:shape style="position:absolute;left:2405;top:5;width:20;height:2" coordorigin="2405,5" coordsize="20,0" path="m2405,5l2424,5e" filled="false" stroked="true" strokeweight=".47998pt" strokecolor="#000000">
                <v:path arrowok="t"/>
              </v:shape>
            </v:group>
            <v:group style="position:absolute;left:2424;top:5;width:20;height:2" coordorigin="2424,5" coordsize="20,2">
              <v:shape style="position:absolute;left:2424;top:5;width:20;height:2" coordorigin="2424,5" coordsize="20,0" path="m2424,5l2444,5e" filled="false" stroked="true" strokeweight=".47998pt" strokecolor="#000000">
                <v:path arrowok="t"/>
              </v:shape>
            </v:group>
            <v:group style="position:absolute;left:2444;top:5;width:20;height:2" coordorigin="2444,5" coordsize="20,2">
              <v:shape style="position:absolute;left:2444;top:5;width:20;height:2" coordorigin="2444,5" coordsize="20,0" path="m2444,5l2463,5e" filled="false" stroked="true" strokeweight=".47998pt" strokecolor="#000000">
                <v:path arrowok="t"/>
              </v:shape>
            </v:group>
            <v:group style="position:absolute;left:2463;top:5;width:20;height:2" coordorigin="2463,5" coordsize="20,2">
              <v:shape style="position:absolute;left:2463;top:5;width:20;height:2" coordorigin="2463,5" coordsize="20,0" path="m2463,5l2482,5e" filled="false" stroked="true" strokeweight=".47998pt" strokecolor="#000000">
                <v:path arrowok="t"/>
              </v:shape>
            </v:group>
            <v:group style="position:absolute;left:2482;top:5;width:20;height:2" coordorigin="2482,5" coordsize="20,2">
              <v:shape style="position:absolute;left:2482;top:5;width:20;height:2" coordorigin="2482,5" coordsize="20,0" path="m2482,5l2501,5e" filled="false" stroked="true" strokeweight=".47998pt" strokecolor="#000000">
                <v:path arrowok="t"/>
              </v:shape>
            </v:group>
            <v:group style="position:absolute;left:2501;top:5;width:20;height:2" coordorigin="2501,5" coordsize="20,2">
              <v:shape style="position:absolute;left:2501;top:5;width:20;height:2" coordorigin="2501,5" coordsize="20,0" path="m2501,5l2520,5e" filled="false" stroked="true" strokeweight=".47998pt" strokecolor="#000000">
                <v:path arrowok="t"/>
              </v:shape>
            </v:group>
            <v:group style="position:absolute;left:2520;top:5;width:20;height:2" coordorigin="2520,5" coordsize="20,2">
              <v:shape style="position:absolute;left:2520;top:5;width:20;height:2" coordorigin="2520,5" coordsize="20,0" path="m2520,5l2540,5e" filled="false" stroked="true" strokeweight=".47998pt" strokecolor="#000000">
                <v:path arrowok="t"/>
              </v:shape>
            </v:group>
            <v:group style="position:absolute;left:2540;top:5;width:20;height:2" coordorigin="2540,5" coordsize="20,2">
              <v:shape style="position:absolute;left:2540;top:5;width:20;height:2" coordorigin="2540,5" coordsize="20,0" path="m2540,5l2559,5e" filled="false" stroked="true" strokeweight=".47998pt" strokecolor="#000000">
                <v:path arrowok="t"/>
              </v:shape>
            </v:group>
            <v:group style="position:absolute;left:2559;top:5;width:20;height:2" coordorigin="2559,5" coordsize="20,2">
              <v:shape style="position:absolute;left:2559;top:5;width:20;height:2" coordorigin="2559,5" coordsize="20,0" path="m2559,5l2578,5e" filled="false" stroked="true" strokeweight=".47998pt" strokecolor="#000000">
                <v:path arrowok="t"/>
              </v:shape>
            </v:group>
            <v:group style="position:absolute;left:2578;top:5;width:20;height:2" coordorigin="2578,5" coordsize="20,2">
              <v:shape style="position:absolute;left:2578;top:5;width:20;height:2" coordorigin="2578,5" coordsize="20,0" path="m2578,5l2597,5e" filled="false" stroked="true" strokeweight=".47998pt" strokecolor="#000000">
                <v:path arrowok="t"/>
              </v:shape>
            </v:group>
            <v:group style="position:absolute;left:2597;top:5;width:20;height:2" coordorigin="2597,5" coordsize="20,2">
              <v:shape style="position:absolute;left:2597;top:5;width:20;height:2" coordorigin="2597,5" coordsize="20,0" path="m2597,5l2616,5e" filled="false" stroked="true" strokeweight=".47998pt" strokecolor="#000000">
                <v:path arrowok="t"/>
              </v:shape>
            </v:group>
            <v:group style="position:absolute;left:2616;top:5;width:20;height:2" coordorigin="2616,5" coordsize="20,2">
              <v:shape style="position:absolute;left:2616;top:5;width:20;height:2" coordorigin="2616,5" coordsize="20,0" path="m2616,5l2636,5e" filled="false" stroked="true" strokeweight=".47998pt" strokecolor="#000000">
                <v:path arrowok="t"/>
              </v:shape>
            </v:group>
            <v:group style="position:absolute;left:2636;top:5;width:20;height:2" coordorigin="2636,5" coordsize="20,2">
              <v:shape style="position:absolute;left:2636;top:5;width:20;height:2" coordorigin="2636,5" coordsize="20,0" path="m2636,5l2655,5e" filled="false" stroked="true" strokeweight=".47998pt" strokecolor="#000000">
                <v:path arrowok="t"/>
              </v:shape>
            </v:group>
            <v:group style="position:absolute;left:2655;top:5;width:20;height:2" coordorigin="2655,5" coordsize="20,2">
              <v:shape style="position:absolute;left:2655;top:5;width:20;height:2" coordorigin="2655,5" coordsize="20,0" path="m2655,5l2674,5e" filled="false" stroked="true" strokeweight=".47998pt" strokecolor="#000000">
                <v:path arrowok="t"/>
              </v:shape>
            </v:group>
            <v:group style="position:absolute;left:2674;top:5;width:20;height:2" coordorigin="2674,5" coordsize="20,2">
              <v:shape style="position:absolute;left:2674;top:5;width:20;height:2" coordorigin="2674,5" coordsize="20,0" path="m2674,5l2693,5e" filled="false" stroked="true" strokeweight=".47998pt" strokecolor="#000000">
                <v:path arrowok="t"/>
              </v:shape>
            </v:group>
            <v:group style="position:absolute;left:2693;top:5;width:20;height:2" coordorigin="2693,5" coordsize="20,2">
              <v:shape style="position:absolute;left:2693;top:5;width:20;height:2" coordorigin="2693,5" coordsize="20,0" path="m2693,5l2712,5e" filled="false" stroked="true" strokeweight=".47998pt" strokecolor="#000000">
                <v:path arrowok="t"/>
              </v:shape>
            </v:group>
            <v:group style="position:absolute;left:2712;top:5;width:20;height:2" coordorigin="2712,5" coordsize="20,2">
              <v:shape style="position:absolute;left:2712;top:5;width:20;height:2" coordorigin="2712,5" coordsize="20,0" path="m2712,5l2732,5e" filled="false" stroked="true" strokeweight=".47998pt" strokecolor="#000000">
                <v:path arrowok="t"/>
              </v:shape>
            </v:group>
            <v:group style="position:absolute;left:2732;top:5;width:20;height:2" coordorigin="2732,5" coordsize="20,2">
              <v:shape style="position:absolute;left:2732;top:5;width:20;height:2" coordorigin="2732,5" coordsize="20,0" path="m2732,5l2751,5e" filled="false" stroked="true" strokeweight=".47998pt" strokecolor="#000000">
                <v:path arrowok="t"/>
              </v:shape>
            </v:group>
            <v:group style="position:absolute;left:2751;top:5;width:20;height:2" coordorigin="2751,5" coordsize="20,2">
              <v:shape style="position:absolute;left:2751;top:5;width:20;height:2" coordorigin="2751,5" coordsize="20,0" path="m2751,5l2770,5e" filled="false" stroked="true" strokeweight=".47998pt" strokecolor="#000000">
                <v:path arrowok="t"/>
              </v:shape>
            </v:group>
            <v:group style="position:absolute;left:2771;top:5;width:20;height:2" coordorigin="2771,5" coordsize="20,2">
              <v:shape style="position:absolute;left:2771;top:5;width:20;height:2" coordorigin="2771,5" coordsize="20,0" path="m2771,5l2790,5e" filled="false" stroked="true" strokeweight=".47998pt" strokecolor="#000000">
                <v:path arrowok="t"/>
              </v:shape>
            </v:group>
            <v:group style="position:absolute;left:2790;top:5;width:20;height:2" coordorigin="2790,5" coordsize="20,2">
              <v:shape style="position:absolute;left:2790;top:5;width:20;height:2" coordorigin="2790,5" coordsize="20,0" path="m2790,5l2809,5e" filled="false" stroked="true" strokeweight=".47998pt" strokecolor="#000000">
                <v:path arrowok="t"/>
              </v:shape>
            </v:group>
            <v:group style="position:absolute;left:2809;top:5;width:20;height:2" coordorigin="2809,5" coordsize="20,2">
              <v:shape style="position:absolute;left:2809;top:5;width:20;height:2" coordorigin="2809,5" coordsize="20,0" path="m2809,5l2828,5e" filled="false" stroked="true" strokeweight=".47998pt" strokecolor="#000000">
                <v:path arrowok="t"/>
              </v:shape>
            </v:group>
            <v:group style="position:absolute;left:2828;top:5;width:20;height:2" coordorigin="2828,5" coordsize="20,2">
              <v:shape style="position:absolute;left:2828;top:5;width:20;height:2" coordorigin="2828,5" coordsize="20,0" path="m2828,5l2847,5e" filled="false" stroked="true" strokeweight=".47998pt" strokecolor="#000000">
                <v:path arrowok="t"/>
              </v:shape>
            </v:group>
            <v:group style="position:absolute;left:2847;top:5;width:20;height:2" coordorigin="2847,5" coordsize="20,2">
              <v:shape style="position:absolute;left:2847;top:5;width:20;height:2" coordorigin="2847,5" coordsize="20,0" path="m2847,5l2867,5e" filled="false" stroked="true" strokeweight=".47998pt" strokecolor="#000000">
                <v:path arrowok="t"/>
              </v:shape>
            </v:group>
            <v:group style="position:absolute;left:2867;top:5;width:20;height:2" coordorigin="2867,5" coordsize="20,2">
              <v:shape style="position:absolute;left:2867;top:5;width:20;height:2" coordorigin="2867,5" coordsize="20,0" path="m2867,5l2886,5e" filled="false" stroked="true" strokeweight=".47998pt" strokecolor="#000000">
                <v:path arrowok="t"/>
              </v:shape>
            </v:group>
            <v:group style="position:absolute;left:2886;top:5;width:20;height:2" coordorigin="2886,5" coordsize="20,2">
              <v:shape style="position:absolute;left:2886;top:5;width:20;height:2" coordorigin="2886,5" coordsize="20,0" path="m2886,5l2905,5e" filled="false" stroked="true" strokeweight=".47998pt" strokecolor="#000000">
                <v:path arrowok="t"/>
              </v:shape>
            </v:group>
            <v:group style="position:absolute;left:2905;top:5;width:20;height:2" coordorigin="2905,5" coordsize="20,2">
              <v:shape style="position:absolute;left:2905;top:5;width:20;height:2" coordorigin="2905,5" coordsize="20,0" path="m2905,5l2924,5e" filled="false" stroked="true" strokeweight=".47998pt" strokecolor="#000000">
                <v:path arrowok="t"/>
              </v:shape>
            </v:group>
            <v:group style="position:absolute;left:2924;top:5;width:20;height:2" coordorigin="2924,5" coordsize="20,2">
              <v:shape style="position:absolute;left:2924;top:5;width:20;height:2" coordorigin="2924,5" coordsize="20,0" path="m2924,5l2943,5e" filled="false" stroked="true" strokeweight=".47998pt" strokecolor="#000000">
                <v:path arrowok="t"/>
              </v:shape>
            </v:group>
            <v:group style="position:absolute;left:2943;top:5;width:20;height:2" coordorigin="2943,5" coordsize="20,2">
              <v:shape style="position:absolute;left:2943;top:5;width:20;height:2" coordorigin="2943,5" coordsize="20,0" path="m2943,5l2963,5e" filled="false" stroked="true" strokeweight=".47998pt" strokecolor="#000000">
                <v:path arrowok="t"/>
              </v:shape>
            </v:group>
            <v:group style="position:absolute;left:2963;top:5;width:20;height:2" coordorigin="2963,5" coordsize="20,2">
              <v:shape style="position:absolute;left:2963;top:5;width:20;height:2" coordorigin="2963,5" coordsize="20,0" path="m2963,5l2982,5e" filled="false" stroked="true" strokeweight=".47998pt" strokecolor="#000000">
                <v:path arrowok="t"/>
              </v:shape>
            </v:group>
            <v:group style="position:absolute;left:2982;top:5;width:20;height:2" coordorigin="2982,5" coordsize="20,2">
              <v:shape style="position:absolute;left:2982;top:5;width:20;height:2" coordorigin="2982,5" coordsize="20,0" path="m2982,5l3001,5e" filled="false" stroked="true" strokeweight=".47998pt" strokecolor="#000000">
                <v:path arrowok="t"/>
              </v:shape>
            </v:group>
            <v:group style="position:absolute;left:3001;top:5;width:20;height:2" coordorigin="3001,5" coordsize="20,2">
              <v:shape style="position:absolute;left:3001;top:5;width:20;height:2" coordorigin="3001,5" coordsize="20,0" path="m3001,5l3020,5e" filled="false" stroked="true" strokeweight=".47998pt" strokecolor="#000000">
                <v:path arrowok="t"/>
              </v:shape>
            </v:group>
            <v:group style="position:absolute;left:3020;top:5;width:20;height:2" coordorigin="3020,5" coordsize="20,2">
              <v:shape style="position:absolute;left:3020;top:5;width:20;height:2" coordorigin="3020,5" coordsize="20,0" path="m3020,5l3039,5e" filled="false" stroked="true" strokeweight=".47998pt" strokecolor="#000000">
                <v:path arrowok="t"/>
              </v:shape>
            </v:group>
            <v:group style="position:absolute;left:3039;top:5;width:20;height:2" coordorigin="3039,5" coordsize="20,2">
              <v:shape style="position:absolute;left:3039;top:5;width:20;height:2" coordorigin="3039,5" coordsize="20,0" path="m3039,5l3059,5e" filled="false" stroked="true" strokeweight=".47998pt" strokecolor="#000000">
                <v:path arrowok="t"/>
              </v:shape>
            </v:group>
            <v:group style="position:absolute;left:3059;top:5;width:20;height:2" coordorigin="3059,5" coordsize="20,2">
              <v:shape style="position:absolute;left:3059;top:5;width:20;height:2" coordorigin="3059,5" coordsize="20,0" path="m3059,5l3078,5e" filled="false" stroked="true" strokeweight=".47998pt" strokecolor="#000000">
                <v:path arrowok="t"/>
              </v:shape>
            </v:group>
            <v:group style="position:absolute;left:3078;top:5;width:20;height:2" coordorigin="3078,5" coordsize="20,2">
              <v:shape style="position:absolute;left:3078;top:5;width:20;height:2" coordorigin="3078,5" coordsize="20,0" path="m3078,5l3097,5e" filled="false" stroked="true" strokeweight=".47998pt" strokecolor="#000000">
                <v:path arrowok="t"/>
              </v:shape>
            </v:group>
            <v:group style="position:absolute;left:3097;top:5;width:20;height:2" coordorigin="3097,5" coordsize="20,2">
              <v:shape style="position:absolute;left:3097;top:5;width:20;height:2" coordorigin="3097,5" coordsize="20,0" path="m3097,5l3116,5e" filled="false" stroked="true" strokeweight=".47998pt" strokecolor="#000000">
                <v:path arrowok="t"/>
              </v:shape>
            </v:group>
            <v:group style="position:absolute;left:3116;top:5;width:20;height:2" coordorigin="3116,5" coordsize="20,2">
              <v:shape style="position:absolute;left:3116;top:5;width:20;height:2" coordorigin="3116,5" coordsize="20,0" path="m3116,5l3135,5e" filled="false" stroked="true" strokeweight=".47998pt" strokecolor="#000000">
                <v:path arrowok="t"/>
              </v:shape>
            </v:group>
            <v:group style="position:absolute;left:3135;top:5;width:20;height:2" coordorigin="3135,5" coordsize="20,2">
              <v:shape style="position:absolute;left:3135;top:5;width:20;height:2" coordorigin="3135,5" coordsize="20,0" path="m3135,5l3155,5e" filled="false" stroked="true" strokeweight=".47998pt" strokecolor="#000000">
                <v:path arrowok="t"/>
              </v:shape>
            </v:group>
            <v:group style="position:absolute;left:3155;top:5;width:20;height:2" coordorigin="3155,5" coordsize="20,2">
              <v:shape style="position:absolute;left:3155;top:5;width:20;height:2" coordorigin="3155,5" coordsize="20,0" path="m3155,5l3174,5e" filled="false" stroked="true" strokeweight=".47998pt" strokecolor="#000000">
                <v:path arrowok="t"/>
              </v:shape>
            </v:group>
            <v:group style="position:absolute;left:3174;top:5;width:20;height:2" coordorigin="3174,5" coordsize="20,2">
              <v:shape style="position:absolute;left:3174;top:5;width:20;height:2" coordorigin="3174,5" coordsize="20,0" path="m3174,5l3193,5e" filled="false" stroked="true" strokeweight=".47998pt" strokecolor="#000000">
                <v:path arrowok="t"/>
              </v:shape>
            </v:group>
            <v:group style="position:absolute;left:3193;top:5;width:20;height:2" coordorigin="3193,5" coordsize="20,2">
              <v:shape style="position:absolute;left:3193;top:5;width:20;height:2" coordorigin="3193,5" coordsize="20,0" path="m3193,5l3212,5e" filled="false" stroked="true" strokeweight=".47998pt" strokecolor="#000000">
                <v:path arrowok="t"/>
              </v:shape>
            </v:group>
            <v:group style="position:absolute;left:3212;top:5;width:20;height:2" coordorigin="3212,5" coordsize="20,2">
              <v:shape style="position:absolute;left:3212;top:5;width:20;height:2" coordorigin="3212,5" coordsize="20,0" path="m3212,5l3231,5e" filled="false" stroked="true" strokeweight=".47998pt" strokecolor="#000000">
                <v:path arrowok="t"/>
              </v:shape>
            </v:group>
            <v:group style="position:absolute;left:3231;top:5;width:20;height:2" coordorigin="3231,5" coordsize="20,2">
              <v:shape style="position:absolute;left:3231;top:5;width:20;height:2" coordorigin="3231,5" coordsize="20,0" path="m3231,5l3251,5e" filled="false" stroked="true" strokeweight=".47998pt" strokecolor="#000000">
                <v:path arrowok="t"/>
              </v:shape>
            </v:group>
            <v:group style="position:absolute;left:3251;top:5;width:20;height:2" coordorigin="3251,5" coordsize="20,2">
              <v:shape style="position:absolute;left:3251;top:5;width:20;height:2" coordorigin="3251,5" coordsize="20,0" path="m3251,5l3270,5e" filled="false" stroked="true" strokeweight=".47998pt" strokecolor="#000000">
                <v:path arrowok="t"/>
              </v:shape>
            </v:group>
            <v:group style="position:absolute;left:3270;top:5;width:20;height:2" coordorigin="3270,5" coordsize="20,2">
              <v:shape style="position:absolute;left:3270;top:5;width:20;height:2" coordorigin="3270,5" coordsize="20,0" path="m3270,5l3289,5e" filled="false" stroked="true" strokeweight=".47998pt" strokecolor="#000000">
                <v:path arrowok="t"/>
              </v:shape>
            </v:group>
            <v:group style="position:absolute;left:3289;top:5;width:20;height:2" coordorigin="3289,5" coordsize="20,2">
              <v:shape style="position:absolute;left:3289;top:5;width:20;height:2" coordorigin="3289,5" coordsize="20,0" path="m3289,5l3308,5e" filled="false" stroked="true" strokeweight=".47998pt" strokecolor="#000000">
                <v:path arrowok="t"/>
              </v:shape>
            </v:group>
            <v:group style="position:absolute;left:3308;top:5;width:20;height:2" coordorigin="3308,5" coordsize="20,2">
              <v:shape style="position:absolute;left:3308;top:5;width:20;height:2" coordorigin="3308,5" coordsize="20,0" path="m3308,5l3327,5e" filled="false" stroked="true" strokeweight=".47998pt" strokecolor="#000000">
                <v:path arrowok="t"/>
              </v:shape>
            </v:group>
            <v:group style="position:absolute;left:3327;top:5;width:20;height:2" coordorigin="3327,5" coordsize="20,2">
              <v:shape style="position:absolute;left:3327;top:5;width:20;height:2" coordorigin="3327,5" coordsize="20,0" path="m3327,5l3347,5e" filled="false" stroked="true" strokeweight=".47998pt" strokecolor="#000000">
                <v:path arrowok="t"/>
              </v:shape>
            </v:group>
            <v:group style="position:absolute;left:3347;top:5;width:20;height:2" coordorigin="3347,5" coordsize="20,2">
              <v:shape style="position:absolute;left:3347;top:5;width:20;height:2" coordorigin="3347,5" coordsize="20,0" path="m3347,5l3366,5e" filled="false" stroked="true" strokeweight=".47998pt" strokecolor="#000000">
                <v:path arrowok="t"/>
              </v:shape>
            </v:group>
            <v:group style="position:absolute;left:3366;top:5;width:20;height:2" coordorigin="3366,5" coordsize="20,2">
              <v:shape style="position:absolute;left:3366;top:5;width:20;height:2" coordorigin="3366,5" coordsize="20,0" path="m3366,5l3385,5e" filled="false" stroked="true" strokeweight=".47998pt" strokecolor="#000000">
                <v:path arrowok="t"/>
              </v:shape>
            </v:group>
            <v:group style="position:absolute;left:3385;top:5;width:20;height:2" coordorigin="3385,5" coordsize="20,2">
              <v:shape style="position:absolute;left:3385;top:5;width:20;height:2" coordorigin="3385,5" coordsize="20,0" path="m3385,5l3404,5e" filled="false" stroked="true" strokeweight=".47998pt" strokecolor="#000000">
                <v:path arrowok="t"/>
              </v:shape>
            </v:group>
            <v:group style="position:absolute;left:3404;top:5;width:20;height:2" coordorigin="3404,5" coordsize="20,2">
              <v:shape style="position:absolute;left:3404;top:5;width:20;height:2" coordorigin="3404,5" coordsize="20,0" path="m3404,5l3423,5e" filled="false" stroked="true" strokeweight=".47998pt" strokecolor="#000000">
                <v:path arrowok="t"/>
              </v:shape>
            </v:group>
            <v:group style="position:absolute;left:3423;top:5;width:20;height:2" coordorigin="3423,5" coordsize="20,2">
              <v:shape style="position:absolute;left:3423;top:5;width:20;height:2" coordorigin="3423,5" coordsize="20,0" path="m3423,5l3443,5e" filled="false" stroked="true" strokeweight=".47998pt" strokecolor="#000000">
                <v:path arrowok="t"/>
              </v:shape>
            </v:group>
            <v:group style="position:absolute;left:3443;top:5;width:20;height:2" coordorigin="3443,5" coordsize="20,2">
              <v:shape style="position:absolute;left:3443;top:5;width:20;height:2" coordorigin="3443,5" coordsize="20,0" path="m3443,5l3462,5e" filled="false" stroked="true" strokeweight=".47998pt" strokecolor="#000000">
                <v:path arrowok="t"/>
              </v:shape>
            </v:group>
            <v:group style="position:absolute;left:3462;top:5;width:20;height:2" coordorigin="3462,5" coordsize="20,2">
              <v:shape style="position:absolute;left:3462;top:5;width:20;height:2" coordorigin="3462,5" coordsize="20,0" path="m3462,5l3481,5e" filled="false" stroked="true" strokeweight=".47998pt" strokecolor="#000000">
                <v:path arrowok="t"/>
              </v:shape>
            </v:group>
            <v:group style="position:absolute;left:3481;top:5;width:20;height:2" coordorigin="3481,5" coordsize="20,2">
              <v:shape style="position:absolute;left:3481;top:5;width:20;height:2" coordorigin="3481,5" coordsize="20,0" path="m3481,5l3500,5e" filled="false" stroked="true" strokeweight=".47998pt" strokecolor="#000000">
                <v:path arrowok="t"/>
              </v:shape>
            </v:group>
            <v:group style="position:absolute;left:3500;top:5;width:20;height:2" coordorigin="3500,5" coordsize="20,2">
              <v:shape style="position:absolute;left:3500;top:5;width:20;height:2" coordorigin="3500,5" coordsize="20,0" path="m3500,5l3519,5e" filled="false" stroked="true" strokeweight=".47998pt" strokecolor="#000000">
                <v:path arrowok="t"/>
              </v:shape>
            </v:group>
            <v:group style="position:absolute;left:3519;top:5;width:20;height:2" coordorigin="3519,5" coordsize="20,2">
              <v:shape style="position:absolute;left:3519;top:5;width:20;height:2" coordorigin="3519,5" coordsize="20,0" path="m3519,5l3539,5e" filled="false" stroked="true" strokeweight=".47998pt" strokecolor="#000000">
                <v:path arrowok="t"/>
              </v:shape>
            </v:group>
            <v:group style="position:absolute;left:3539;top:5;width:20;height:2" coordorigin="3539,5" coordsize="20,2">
              <v:shape style="position:absolute;left:3539;top:5;width:20;height:2" coordorigin="3539,5" coordsize="20,0" path="m3539,5l3558,5e" filled="false" stroked="true" strokeweight=".47998pt" strokecolor="#000000">
                <v:path arrowok="t"/>
              </v:shape>
            </v:group>
            <v:group style="position:absolute;left:3558;top:5;width:20;height:2" coordorigin="3558,5" coordsize="20,2">
              <v:shape style="position:absolute;left:3558;top:5;width:20;height:2" coordorigin="3558,5" coordsize="20,0" path="m3558,5l3577,5e" filled="false" stroked="true" strokeweight=".47998pt" strokecolor="#000000">
                <v:path arrowok="t"/>
              </v:shape>
            </v:group>
            <v:group style="position:absolute;left:3577;top:5;width:20;height:2" coordorigin="3577,5" coordsize="20,2">
              <v:shape style="position:absolute;left:3577;top:5;width:20;height:2" coordorigin="3577,5" coordsize="20,0" path="m3577,5l3596,5e" filled="false" stroked="true" strokeweight=".47998pt" strokecolor="#000000">
                <v:path arrowok="t"/>
              </v:shape>
            </v:group>
            <v:group style="position:absolute;left:3596;top:5;width:20;height:2" coordorigin="3596,5" coordsize="20,2">
              <v:shape style="position:absolute;left:3596;top:5;width:20;height:2" coordorigin="3596,5" coordsize="20,0" path="m3596,5l3615,5e" filled="false" stroked="true" strokeweight=".47998pt" strokecolor="#000000">
                <v:path arrowok="t"/>
              </v:shape>
            </v:group>
            <v:group style="position:absolute;left:3615;top:5;width:20;height:2" coordorigin="3615,5" coordsize="20,2">
              <v:shape style="position:absolute;left:3615;top:5;width:20;height:2" coordorigin="3615,5" coordsize="20,0" path="m3615,5l3635,5e" filled="false" stroked="true" strokeweight=".47998pt" strokecolor="#000000">
                <v:path arrowok="t"/>
              </v:shape>
            </v:group>
            <v:group style="position:absolute;left:3635;top:5;width:20;height:2" coordorigin="3635,5" coordsize="20,2">
              <v:shape style="position:absolute;left:3635;top:5;width:20;height:2" coordorigin="3635,5" coordsize="20,0" path="m3635,5l3654,5e" filled="false" stroked="true" strokeweight=".47998pt" strokecolor="#000000">
                <v:path arrowok="t"/>
              </v:shape>
            </v:group>
            <v:group style="position:absolute;left:3654;top:5;width:20;height:2" coordorigin="3654,5" coordsize="20,2">
              <v:shape style="position:absolute;left:3654;top:5;width:20;height:2" coordorigin="3654,5" coordsize="20,0" path="m3654,5l3673,5e" filled="false" stroked="true" strokeweight=".47998pt" strokecolor="#000000">
                <v:path arrowok="t"/>
              </v:shape>
            </v:group>
            <v:group style="position:absolute;left:3673;top:5;width:20;height:2" coordorigin="3673,5" coordsize="20,2">
              <v:shape style="position:absolute;left:3673;top:5;width:20;height:2" coordorigin="3673,5" coordsize="20,0" path="m3673,5l3692,5e" filled="false" stroked="true" strokeweight=".47998pt" strokecolor="#000000">
                <v:path arrowok="t"/>
              </v:shape>
            </v:group>
            <v:group style="position:absolute;left:3692;top:5;width:20;height:2" coordorigin="3692,5" coordsize="20,2">
              <v:shape style="position:absolute;left:3692;top:5;width:20;height:2" coordorigin="3692,5" coordsize="20,0" path="m3692,5l3711,5e" filled="false" stroked="true" strokeweight=".47998pt" strokecolor="#000000">
                <v:path arrowok="t"/>
              </v:shape>
            </v:group>
            <v:group style="position:absolute;left:3711;top:5;width:20;height:2" coordorigin="3711,5" coordsize="20,2">
              <v:shape style="position:absolute;left:3711;top:5;width:20;height:2" coordorigin="3711,5" coordsize="20,0" path="m3711,5l3731,5e" filled="false" stroked="true" strokeweight=".47998pt" strokecolor="#000000">
                <v:path arrowok="t"/>
              </v:shape>
            </v:group>
            <v:group style="position:absolute;left:3731;top:5;width:20;height:2" coordorigin="3731,5" coordsize="20,2">
              <v:shape style="position:absolute;left:3731;top:5;width:20;height:2" coordorigin="3731,5" coordsize="20,0" path="m3731,5l3750,5e" filled="false" stroked="true" strokeweight=".47998pt" strokecolor="#000000">
                <v:path arrowok="t"/>
              </v:shape>
            </v:group>
            <v:group style="position:absolute;left:3750;top:5;width:20;height:2" coordorigin="3750,5" coordsize="20,2">
              <v:shape style="position:absolute;left:3750;top:5;width:20;height:2" coordorigin="3750,5" coordsize="20,0" path="m3750,5l3769,5e" filled="false" stroked="true" strokeweight=".47998pt" strokecolor="#000000">
                <v:path arrowok="t"/>
              </v:shape>
            </v:group>
            <v:group style="position:absolute;left:3769;top:5;width:20;height:2" coordorigin="3769,5" coordsize="20,2">
              <v:shape style="position:absolute;left:3769;top:5;width:20;height:2" coordorigin="3769,5" coordsize="20,0" path="m3769,5l3788,5e" filled="false" stroked="true" strokeweight=".47998pt" strokecolor="#000000">
                <v:path arrowok="t"/>
              </v:shape>
            </v:group>
            <v:group style="position:absolute;left:3788;top:5;width:20;height:2" coordorigin="3788,5" coordsize="20,2">
              <v:shape style="position:absolute;left:3788;top:5;width:20;height:2" coordorigin="3788,5" coordsize="20,0" path="m3788,5l3807,5e" filled="false" stroked="true" strokeweight=".47998pt" strokecolor="#000000">
                <v:path arrowok="t"/>
              </v:shape>
            </v:group>
            <v:group style="position:absolute;left:3807;top:5;width:20;height:2" coordorigin="3807,5" coordsize="20,2">
              <v:shape style="position:absolute;left:3807;top:5;width:20;height:2" coordorigin="3807,5" coordsize="20,0" path="m3807,5l3827,5e" filled="false" stroked="true" strokeweight=".47998pt" strokecolor="#000000">
                <v:path arrowok="t"/>
              </v:shape>
            </v:group>
            <v:group style="position:absolute;left:3827;top:5;width:20;height:2" coordorigin="3827,5" coordsize="20,2">
              <v:shape style="position:absolute;left:3827;top:5;width:20;height:2" coordorigin="3827,5" coordsize="20,0" path="m3827,5l3846,5e" filled="false" stroked="true" strokeweight=".47998pt" strokecolor="#000000">
                <v:path arrowok="t"/>
              </v:shape>
            </v:group>
            <v:group style="position:absolute;left:3846;top:5;width:20;height:2" coordorigin="3846,5" coordsize="20,2">
              <v:shape style="position:absolute;left:3846;top:5;width:20;height:2" coordorigin="3846,5" coordsize="20,0" path="m3846,5l3865,5e" filled="false" stroked="true" strokeweight=".47998pt" strokecolor="#000000">
                <v:path arrowok="t"/>
              </v:shape>
            </v:group>
            <v:group style="position:absolute;left:3865;top:5;width:20;height:2" coordorigin="3865,5" coordsize="20,2">
              <v:shape style="position:absolute;left:3865;top:5;width:20;height:2" coordorigin="3865,5" coordsize="20,0" path="m3865,5l3884,5e" filled="false" stroked="true" strokeweight=".47998pt" strokecolor="#000000">
                <v:path arrowok="t"/>
              </v:shape>
            </v:group>
            <v:group style="position:absolute;left:3884;top:5;width:20;height:2" coordorigin="3884,5" coordsize="20,2">
              <v:shape style="position:absolute;left:3884;top:5;width:20;height:2" coordorigin="3884,5" coordsize="20,0" path="m3884,5l3903,5e" filled="false" stroked="true" strokeweight=".47998pt" strokecolor="#000000">
                <v:path arrowok="t"/>
              </v:shape>
            </v:group>
            <v:group style="position:absolute;left:3903;top:5;width:20;height:2" coordorigin="3903,5" coordsize="20,2">
              <v:shape style="position:absolute;left:3903;top:5;width:20;height:2" coordorigin="3903,5" coordsize="20,0" path="m3903,5l3923,5e" filled="false" stroked="true" strokeweight=".47998pt" strokecolor="#000000">
                <v:path arrowok="t"/>
              </v:shape>
            </v:group>
            <v:group style="position:absolute;left:3923;top:5;width:20;height:2" coordorigin="3923,5" coordsize="20,2">
              <v:shape style="position:absolute;left:3923;top:5;width:20;height:2" coordorigin="3923,5" coordsize="20,0" path="m3923,5l3942,5e" filled="false" stroked="true" strokeweight=".47998pt" strokecolor="#000000">
                <v:path arrowok="t"/>
              </v:shape>
            </v:group>
            <v:group style="position:absolute;left:3942;top:5;width:20;height:2" coordorigin="3942,5" coordsize="20,2">
              <v:shape style="position:absolute;left:3942;top:5;width:20;height:2" coordorigin="3942,5" coordsize="20,0" path="m3942,5l3961,5e" filled="false" stroked="true" strokeweight=".47998pt" strokecolor="#000000">
                <v:path arrowok="t"/>
              </v:shape>
            </v:group>
            <v:group style="position:absolute;left:3961;top:5;width:20;height:2" coordorigin="3961,5" coordsize="20,2">
              <v:shape style="position:absolute;left:3961;top:5;width:20;height:2" coordorigin="3961,5" coordsize="20,0" path="m3961,5l3980,5e" filled="false" stroked="true" strokeweight=".47998pt" strokecolor="#000000">
                <v:path arrowok="t"/>
              </v:shape>
            </v:group>
            <v:group style="position:absolute;left:3980;top:5;width:20;height:2" coordorigin="3980,5" coordsize="20,2">
              <v:shape style="position:absolute;left:3980;top:5;width:20;height:2" coordorigin="3980,5" coordsize="20,0" path="m3980,5l3999,5e" filled="false" stroked="true" strokeweight=".47998pt" strokecolor="#000000">
                <v:path arrowok="t"/>
              </v:shape>
            </v:group>
            <v:group style="position:absolute;left:3999;top:5;width:20;height:2" coordorigin="3999,5" coordsize="20,2">
              <v:shape style="position:absolute;left:3999;top:5;width:20;height:2" coordorigin="3999,5" coordsize="20,0" path="m3999,5l4019,5e" filled="false" stroked="true" strokeweight=".47998pt" strokecolor="#000000">
                <v:path arrowok="t"/>
              </v:shape>
            </v:group>
            <v:group style="position:absolute;left:4019;top:5;width:20;height:2" coordorigin="4019,5" coordsize="20,2">
              <v:shape style="position:absolute;left:4019;top:5;width:20;height:2" coordorigin="4019,5" coordsize="20,0" path="m4019,5l4038,5e" filled="false" stroked="true" strokeweight=".47998pt" strokecolor="#000000">
                <v:path arrowok="t"/>
              </v:shape>
            </v:group>
            <v:group style="position:absolute;left:4038;top:5;width:20;height:2" coordorigin="4038,5" coordsize="20,2">
              <v:shape style="position:absolute;left:4038;top:5;width:20;height:2" coordorigin="4038,5" coordsize="20,0" path="m4038,5l4057,5e" filled="false" stroked="true" strokeweight=".47998pt" strokecolor="#000000">
                <v:path arrowok="t"/>
              </v:shape>
            </v:group>
            <v:group style="position:absolute;left:4057;top:5;width:20;height:2" coordorigin="4057,5" coordsize="20,2">
              <v:shape style="position:absolute;left:4057;top:5;width:20;height:2" coordorigin="4057,5" coordsize="20,0" path="m4057,5l4076,5e" filled="false" stroked="true" strokeweight=".47998pt" strokecolor="#000000">
                <v:path arrowok="t"/>
              </v:shape>
            </v:group>
            <v:group style="position:absolute;left:4076;top:5;width:20;height:2" coordorigin="4076,5" coordsize="20,2">
              <v:shape style="position:absolute;left:4076;top:5;width:20;height:2" coordorigin="4076,5" coordsize="20,0" path="m4076,5l4095,5e" filled="false" stroked="true" strokeweight=".47998pt" strokecolor="#000000">
                <v:path arrowok="t"/>
              </v:shape>
            </v:group>
            <v:group style="position:absolute;left:4095;top:5;width:20;height:2" coordorigin="4095,5" coordsize="20,2">
              <v:shape style="position:absolute;left:4095;top:5;width:20;height:2" coordorigin="4095,5" coordsize="20,0" path="m4095,5l4115,5e" filled="false" stroked="true" strokeweight=".47998pt" strokecolor="#000000">
                <v:path arrowok="t"/>
              </v:shape>
            </v:group>
            <v:group style="position:absolute;left:4115;top:5;width:20;height:2" coordorigin="4115,5" coordsize="20,2">
              <v:shape style="position:absolute;left:4115;top:5;width:20;height:2" coordorigin="4115,5" coordsize="20,0" path="m4115,5l4134,5e" filled="false" stroked="true" strokeweight=".47998pt" strokecolor="#000000">
                <v:path arrowok="t"/>
              </v:shape>
            </v:group>
            <v:group style="position:absolute;left:4134;top:5;width:20;height:2" coordorigin="4134,5" coordsize="20,2">
              <v:shape style="position:absolute;left:4134;top:5;width:20;height:2" coordorigin="4134,5" coordsize="20,0" path="m4134,5l4153,5e" filled="false" stroked="true" strokeweight=".47998pt" strokecolor="#000000">
                <v:path arrowok="t"/>
              </v:shape>
            </v:group>
            <v:group style="position:absolute;left:4153;top:5;width:20;height:2" coordorigin="4153,5" coordsize="20,2">
              <v:shape style="position:absolute;left:4153;top:5;width:20;height:2" coordorigin="4153,5" coordsize="20,0" path="m4153,5l4172,5e" filled="false" stroked="true" strokeweight=".47998pt" strokecolor="#000000">
                <v:path arrowok="t"/>
              </v:shape>
            </v:group>
            <v:group style="position:absolute;left:4172;top:5;width:20;height:2" coordorigin="4172,5" coordsize="20,2">
              <v:shape style="position:absolute;left:4172;top:5;width:20;height:2" coordorigin="4172,5" coordsize="20,0" path="m4172,5l4191,5e" filled="false" stroked="true" strokeweight=".47998pt" strokecolor="#000000">
                <v:path arrowok="t"/>
              </v:shape>
            </v:group>
            <v:group style="position:absolute;left:4191;top:5;width:20;height:2" coordorigin="4191,5" coordsize="20,2">
              <v:shape style="position:absolute;left:4191;top:5;width:20;height:2" coordorigin="4191,5" coordsize="20,0" path="m4191,5l4211,5e" filled="false" stroked="true" strokeweight=".47998pt" strokecolor="#000000">
                <v:path arrowok="t"/>
              </v:shape>
            </v:group>
            <v:group style="position:absolute;left:4211;top:5;width:20;height:2" coordorigin="4211,5" coordsize="20,2">
              <v:shape style="position:absolute;left:4211;top:5;width:20;height:2" coordorigin="4211,5" coordsize="20,0" path="m4211,5l4230,5e" filled="false" stroked="true" strokeweight=".47998pt" strokecolor="#000000">
                <v:path arrowok="t"/>
              </v:shape>
            </v:group>
            <v:group style="position:absolute;left:4230;top:5;width:20;height:2" coordorigin="4230,5" coordsize="20,2">
              <v:shape style="position:absolute;left:4230;top:5;width:20;height:2" coordorigin="4230,5" coordsize="20,0" path="m4230,5l4249,5e" filled="false" stroked="true" strokeweight=".47998pt" strokecolor="#000000">
                <v:path arrowok="t"/>
              </v:shape>
            </v:group>
            <v:group style="position:absolute;left:4249;top:5;width:20;height:2" coordorigin="4249,5" coordsize="20,2">
              <v:shape style="position:absolute;left:4249;top:5;width:20;height:2" coordorigin="4249,5" coordsize="20,0" path="m4249,5l4268,5e" filled="false" stroked="true" strokeweight=".47998pt" strokecolor="#000000">
                <v:path arrowok="t"/>
              </v:shape>
            </v:group>
            <v:group style="position:absolute;left:4268;top:5;width:20;height:2" coordorigin="4268,5" coordsize="20,2">
              <v:shape style="position:absolute;left:4268;top:5;width:20;height:2" coordorigin="4268,5" coordsize="20,0" path="m4268,5l4287,5e" filled="false" stroked="true" strokeweight=".47998pt" strokecolor="#000000">
                <v:path arrowok="t"/>
              </v:shape>
            </v:group>
            <v:group style="position:absolute;left:4287;top:5;width:20;height:2" coordorigin="4287,5" coordsize="20,2">
              <v:shape style="position:absolute;left:4287;top:5;width:20;height:2" coordorigin="4287,5" coordsize="20,0" path="m4287,5l4307,5e" filled="false" stroked="true" strokeweight=".47998pt" strokecolor="#000000">
                <v:path arrowok="t"/>
              </v:shape>
            </v:group>
            <v:group style="position:absolute;left:4307;top:5;width:20;height:2" coordorigin="4307,5" coordsize="20,2">
              <v:shape style="position:absolute;left:4307;top:5;width:20;height:2" coordorigin="4307,5" coordsize="20,0" path="m4307,5l4326,5e" filled="false" stroked="true" strokeweight=".47998pt" strokecolor="#000000">
                <v:path arrowok="t"/>
              </v:shape>
            </v:group>
            <v:group style="position:absolute;left:4326;top:5;width:20;height:2" coordorigin="4326,5" coordsize="20,2">
              <v:shape style="position:absolute;left:4326;top:5;width:20;height:2" coordorigin="4326,5" coordsize="20,0" path="m4326,5l4345,5e" filled="false" stroked="true" strokeweight=".47998pt" strokecolor="#000000">
                <v:path arrowok="t"/>
              </v:shape>
            </v:group>
            <v:group style="position:absolute;left:4345;top:5;width:20;height:2" coordorigin="4345,5" coordsize="20,2">
              <v:shape style="position:absolute;left:4345;top:5;width:20;height:2" coordorigin="4345,5" coordsize="20,0" path="m4345,5l4364,5e" filled="false" stroked="true" strokeweight=".47998pt" strokecolor="#000000">
                <v:path arrowok="t"/>
              </v:shape>
            </v:group>
            <v:group style="position:absolute;left:4364;top:5;width:20;height:2" coordorigin="4364,5" coordsize="20,2">
              <v:shape style="position:absolute;left:4364;top:5;width:20;height:2" coordorigin="4364,5" coordsize="20,0" path="m4364,5l4383,5e" filled="false" stroked="true" strokeweight=".47998pt" strokecolor="#000000">
                <v:path arrowok="t"/>
              </v:shape>
            </v:group>
            <v:group style="position:absolute;left:4383;top:5;width:20;height:2" coordorigin="4383,5" coordsize="20,2">
              <v:shape style="position:absolute;left:4383;top:5;width:20;height:2" coordorigin="4383,5" coordsize="20,0" path="m4383,5l4403,5e" filled="false" stroked="true" strokeweight=".47998pt" strokecolor="#000000">
                <v:path arrowok="t"/>
              </v:shape>
            </v:group>
            <v:group style="position:absolute;left:4403;top:5;width:20;height:2" coordorigin="4403,5" coordsize="20,2">
              <v:shape style="position:absolute;left:4403;top:5;width:20;height:2" coordorigin="4403,5" coordsize="20,0" path="m4403,5l4422,5e" filled="false" stroked="true" strokeweight=".47998pt" strokecolor="#000000">
                <v:path arrowok="t"/>
              </v:shape>
            </v:group>
            <v:group style="position:absolute;left:4422;top:5;width:20;height:2" coordorigin="4422,5" coordsize="20,2">
              <v:shape style="position:absolute;left:4422;top:5;width:20;height:2" coordorigin="4422,5" coordsize="20,0" path="m4422,5l4441,5e" filled="false" stroked="true" strokeweight=".47998pt" strokecolor="#000000">
                <v:path arrowok="t"/>
              </v:shape>
            </v:group>
            <v:group style="position:absolute;left:4441;top:5;width:20;height:2" coordorigin="4441,5" coordsize="20,2">
              <v:shape style="position:absolute;left:4441;top:5;width:20;height:2" coordorigin="4441,5" coordsize="20,0" path="m4441,5l4460,5e" filled="false" stroked="true" strokeweight=".47998pt" strokecolor="#000000">
                <v:path arrowok="t"/>
              </v:shape>
            </v:group>
            <v:group style="position:absolute;left:4460;top:5;width:20;height:2" coordorigin="4460,5" coordsize="20,2">
              <v:shape style="position:absolute;left:4460;top:5;width:20;height:2" coordorigin="4460,5" coordsize="20,0" path="m4460,5l4479,5e" filled="false" stroked="true" strokeweight=".47998pt" strokecolor="#000000">
                <v:path arrowok="t"/>
              </v:shape>
            </v:group>
            <v:group style="position:absolute;left:4479;top:5;width:20;height:2" coordorigin="4479,5" coordsize="20,2">
              <v:shape style="position:absolute;left:4479;top:5;width:20;height:2" coordorigin="4479,5" coordsize="20,0" path="m4479,5l4499,5e" filled="false" stroked="true" strokeweight=".47998pt" strokecolor="#000000">
                <v:path arrowok="t"/>
              </v:shape>
            </v:group>
            <v:group style="position:absolute;left:4499;top:5;width:20;height:2" coordorigin="4499,5" coordsize="20,2">
              <v:shape style="position:absolute;left:4499;top:5;width:20;height:2" coordorigin="4499,5" coordsize="20,0" path="m4499,5l4518,5e" filled="false" stroked="true" strokeweight=".47998pt" strokecolor="#000000">
                <v:path arrowok="t"/>
              </v:shape>
            </v:group>
            <v:group style="position:absolute;left:4518;top:5;width:20;height:2" coordorigin="4518,5" coordsize="20,2">
              <v:shape style="position:absolute;left:4518;top:5;width:20;height:2" coordorigin="4518,5" coordsize="20,0" path="m4518,5l4537,5e" filled="false" stroked="true" strokeweight=".47998pt" strokecolor="#000000">
                <v:path arrowok="t"/>
              </v:shape>
            </v:group>
            <v:group style="position:absolute;left:4537;top:5;width:20;height:2" coordorigin="4537,5" coordsize="20,2">
              <v:shape style="position:absolute;left:4537;top:5;width:20;height:2" coordorigin="4537,5" coordsize="20,0" path="m4537,5l4556,5e" filled="false" stroked="true" strokeweight=".47998pt" strokecolor="#000000">
                <v:path arrowok="t"/>
              </v:shape>
            </v:group>
            <v:group style="position:absolute;left:4556;top:5;width:20;height:2" coordorigin="4556,5" coordsize="20,2">
              <v:shape style="position:absolute;left:4556;top:5;width:20;height:2" coordorigin="4556,5" coordsize="20,0" path="m4556,5l4575,5e" filled="false" stroked="true" strokeweight=".47998pt" strokecolor="#000000">
                <v:path arrowok="t"/>
              </v:shape>
            </v:group>
            <v:group style="position:absolute;left:4575;top:5;width:20;height:2" coordorigin="4575,5" coordsize="20,2">
              <v:shape style="position:absolute;left:4575;top:5;width:20;height:2" coordorigin="4575,5" coordsize="20,0" path="m4575,5l4595,5e" filled="false" stroked="true" strokeweight=".47998pt" strokecolor="#000000">
                <v:path arrowok="t"/>
              </v:shape>
            </v:group>
            <v:group style="position:absolute;left:4595;top:5;width:20;height:2" coordorigin="4595,5" coordsize="20,2">
              <v:shape style="position:absolute;left:4595;top:5;width:20;height:2" coordorigin="4595,5" coordsize="20,0" path="m4595,5l4614,5e" filled="false" stroked="true" strokeweight=".47998pt" strokecolor="#000000">
                <v:path arrowok="t"/>
              </v:shape>
            </v:group>
            <v:group style="position:absolute;left:4614;top:5;width:20;height:2" coordorigin="4614,5" coordsize="20,2">
              <v:shape style="position:absolute;left:4614;top:5;width:20;height:2" coordorigin="4614,5" coordsize="20,0" path="m4614,5l4633,5e" filled="false" stroked="true" strokeweight=".47998pt" strokecolor="#000000">
                <v:path arrowok="t"/>
              </v:shape>
            </v:group>
            <v:group style="position:absolute;left:4633;top:5;width:20;height:2" coordorigin="4633,5" coordsize="20,2">
              <v:shape style="position:absolute;left:4633;top:5;width:20;height:2" coordorigin="4633,5" coordsize="20,0" path="m4633,5l4652,5e" filled="false" stroked="true" strokeweight=".47998pt" strokecolor="#000000">
                <v:path arrowok="t"/>
              </v:shape>
            </v:group>
            <v:group style="position:absolute;left:4652;top:5;width:20;height:2" coordorigin="4652,5" coordsize="20,2">
              <v:shape style="position:absolute;left:4652;top:5;width:20;height:2" coordorigin="4652,5" coordsize="20,0" path="m4652,5l4671,5e" filled="false" stroked="true" strokeweight=".47998pt" strokecolor="#000000">
                <v:path arrowok="t"/>
              </v:shape>
            </v:group>
            <v:group style="position:absolute;left:4671;top:5;width:20;height:2" coordorigin="4671,5" coordsize="20,2">
              <v:shape style="position:absolute;left:4671;top:5;width:20;height:2" coordorigin="4671,5" coordsize="20,0" path="m4671,5l4691,5e" filled="false" stroked="true" strokeweight=".47998pt" strokecolor="#000000">
                <v:path arrowok="t"/>
              </v:shape>
            </v:group>
            <v:group style="position:absolute;left:4691;top:5;width:20;height:2" coordorigin="4691,5" coordsize="20,2">
              <v:shape style="position:absolute;left:4691;top:5;width:20;height:2" coordorigin="4691,5" coordsize="20,0" path="m4691,5l4710,5e" filled="false" stroked="true" strokeweight=".47998pt" strokecolor="#000000">
                <v:path arrowok="t"/>
              </v:shape>
            </v:group>
            <v:group style="position:absolute;left:4710;top:5;width:20;height:2" coordorigin="4710,5" coordsize="20,2">
              <v:shape style="position:absolute;left:4710;top:5;width:20;height:2" coordorigin="4710,5" coordsize="20,0" path="m4710,5l4729,5e" filled="false" stroked="true" strokeweight=".47998pt" strokecolor="#000000">
                <v:path arrowok="t"/>
              </v:shape>
            </v:group>
            <v:group style="position:absolute;left:4729;top:5;width:20;height:2" coordorigin="4729,5" coordsize="20,2">
              <v:shape style="position:absolute;left:4729;top:5;width:20;height:2" coordorigin="4729,5" coordsize="20,0" path="m4729,5l4748,5e" filled="false" stroked="true" strokeweight=".47998pt" strokecolor="#000000">
                <v:path arrowok="t"/>
              </v:shape>
            </v:group>
            <v:group style="position:absolute;left:4748;top:5;width:20;height:2" coordorigin="4748,5" coordsize="20,2">
              <v:shape style="position:absolute;left:4748;top:5;width:20;height:2" coordorigin="4748,5" coordsize="20,0" path="m4748,5l4767,5e" filled="false" stroked="true" strokeweight=".47998pt" strokecolor="#000000">
                <v:path arrowok="t"/>
              </v:shape>
            </v:group>
            <v:group style="position:absolute;left:4767;top:5;width:20;height:2" coordorigin="4767,5" coordsize="20,2">
              <v:shape style="position:absolute;left:4767;top:5;width:20;height:2" coordorigin="4767,5" coordsize="20,0" path="m4767,5l4787,5e" filled="false" stroked="true" strokeweight=".47998pt" strokecolor="#000000">
                <v:path arrowok="t"/>
              </v:shape>
            </v:group>
            <v:group style="position:absolute;left:4787;top:5;width:20;height:2" coordorigin="4787,5" coordsize="20,2">
              <v:shape style="position:absolute;left:4787;top:5;width:20;height:2" coordorigin="4787,5" coordsize="20,0" path="m4787,5l4806,5e" filled="false" stroked="true" strokeweight=".47998pt" strokecolor="#000000">
                <v:path arrowok="t"/>
              </v:shape>
            </v:group>
            <v:group style="position:absolute;left:4806;top:5;width:20;height:2" coordorigin="4806,5" coordsize="20,2">
              <v:shape style="position:absolute;left:4806;top:5;width:20;height:2" coordorigin="4806,5" coordsize="20,0" path="m4806,5l4825,5e" filled="false" stroked="true" strokeweight=".47998pt" strokecolor="#000000">
                <v:path arrowok="t"/>
              </v:shape>
            </v:group>
            <v:group style="position:absolute;left:4825;top:5;width:20;height:2" coordorigin="4825,5" coordsize="20,2">
              <v:shape style="position:absolute;left:4825;top:5;width:20;height:2" coordorigin="4825,5" coordsize="20,0" path="m4825,5l4844,5e" filled="false" stroked="true" strokeweight=".47998pt" strokecolor="#000000">
                <v:path arrowok="t"/>
              </v:shape>
            </v:group>
            <v:group style="position:absolute;left:4844;top:5;width:20;height:2" coordorigin="4844,5" coordsize="20,2">
              <v:shape style="position:absolute;left:4844;top:5;width:20;height:2" coordorigin="4844,5" coordsize="20,0" path="m4844,5l4863,5e" filled="false" stroked="true" strokeweight=".47998pt" strokecolor="#000000">
                <v:path arrowok="t"/>
              </v:shape>
            </v:group>
            <v:group style="position:absolute;left:4863;top:5;width:20;height:2" coordorigin="4863,5" coordsize="20,2">
              <v:shape style="position:absolute;left:4863;top:5;width:20;height:2" coordorigin="4863,5" coordsize="20,0" path="m4863,5l4883,5e" filled="false" stroked="true" strokeweight=".47998pt" strokecolor="#000000">
                <v:path arrowok="t"/>
              </v:shape>
            </v:group>
            <v:group style="position:absolute;left:4883;top:5;width:20;height:2" coordorigin="4883,5" coordsize="20,2">
              <v:shape style="position:absolute;left:4883;top:5;width:20;height:2" coordorigin="4883,5" coordsize="20,0" path="m4883,5l4902,5e" filled="false" stroked="true" strokeweight=".47998pt" strokecolor="#000000">
                <v:path arrowok="t"/>
              </v:shape>
            </v:group>
            <v:group style="position:absolute;left:4902;top:5;width:20;height:2" coordorigin="4902,5" coordsize="20,2">
              <v:shape style="position:absolute;left:4902;top:5;width:20;height:2" coordorigin="4902,5" coordsize="20,0" path="m4902,5l4921,5e" filled="false" stroked="true" strokeweight=".47998pt" strokecolor="#000000">
                <v:path arrowok="t"/>
              </v:shape>
            </v:group>
            <v:group style="position:absolute;left:4921;top:5;width:20;height:2" coordorigin="4921,5" coordsize="20,2">
              <v:shape style="position:absolute;left:4921;top:5;width:20;height:2" coordorigin="4921,5" coordsize="20,0" path="m4921,5l4940,5e" filled="false" stroked="true" strokeweight=".47998pt" strokecolor="#000000">
                <v:path arrowok="t"/>
              </v:shape>
            </v:group>
            <v:group style="position:absolute;left:4940;top:5;width:20;height:2" coordorigin="4940,5" coordsize="20,2">
              <v:shape style="position:absolute;left:4940;top:5;width:20;height:2" coordorigin="4940,5" coordsize="20,0" path="m4940,5l4959,5e" filled="false" stroked="true" strokeweight=".47998pt" strokecolor="#000000">
                <v:path arrowok="t"/>
              </v:shape>
            </v:group>
            <v:group style="position:absolute;left:4959;top:5;width:20;height:2" coordorigin="4959,5" coordsize="20,2">
              <v:shape style="position:absolute;left:4959;top:5;width:20;height:2" coordorigin="4959,5" coordsize="20,0" path="m4959,5l4979,5e" filled="false" stroked="true" strokeweight=".47998pt" strokecolor="#000000">
                <v:path arrowok="t"/>
              </v:shape>
            </v:group>
            <v:group style="position:absolute;left:4979;top:5;width:20;height:2" coordorigin="4979,5" coordsize="20,2">
              <v:shape style="position:absolute;left:4979;top:5;width:20;height:2" coordorigin="4979,5" coordsize="20,0" path="m4979,5l4998,5e" filled="false" stroked="true" strokeweight=".47998pt" strokecolor="#000000">
                <v:path arrowok="t"/>
              </v:shape>
            </v:group>
            <v:group style="position:absolute;left:4998;top:5;width:20;height:2" coordorigin="4998,5" coordsize="20,2">
              <v:shape style="position:absolute;left:4998;top:5;width:20;height:2" coordorigin="4998,5" coordsize="20,0" path="m4998,5l5017,5e" filled="false" stroked="true" strokeweight=".47998pt" strokecolor="#000000">
                <v:path arrowok="t"/>
              </v:shape>
            </v:group>
            <v:group style="position:absolute;left:5017;top:5;width:20;height:2" coordorigin="5017,5" coordsize="20,2">
              <v:shape style="position:absolute;left:5017;top:5;width:20;height:2" coordorigin="5017,5" coordsize="20,0" path="m5017,5l5036,5e" filled="false" stroked="true" strokeweight=".47998pt" strokecolor="#000000">
                <v:path arrowok="t"/>
              </v:shape>
            </v:group>
            <v:group style="position:absolute;left:5036;top:5;width:20;height:2" coordorigin="5036,5" coordsize="20,2">
              <v:shape style="position:absolute;left:5036;top:5;width:20;height:2" coordorigin="5036,5" coordsize="20,0" path="m5036,5l5055,5e" filled="false" stroked="true" strokeweight=".47998pt" strokecolor="#000000">
                <v:path arrowok="t"/>
              </v:shape>
            </v:group>
            <v:group style="position:absolute;left:5055;top:5;width:20;height:2" coordorigin="5055,5" coordsize="20,2">
              <v:shape style="position:absolute;left:5055;top:5;width:20;height:2" coordorigin="5055,5" coordsize="20,0" path="m5055,5l5075,5e" filled="false" stroked="true" strokeweight=".47998pt" strokecolor="#000000">
                <v:path arrowok="t"/>
              </v:shape>
            </v:group>
            <v:group style="position:absolute;left:5075;top:5;width:20;height:2" coordorigin="5075,5" coordsize="20,2">
              <v:shape style="position:absolute;left:5075;top:5;width:20;height:2" coordorigin="5075,5" coordsize="20,0" path="m5075,5l5094,5e" filled="false" stroked="true" strokeweight=".47998pt" strokecolor="#000000">
                <v:path arrowok="t"/>
              </v:shape>
            </v:group>
            <v:group style="position:absolute;left:5094;top:5;width:20;height:2" coordorigin="5094,5" coordsize="20,2">
              <v:shape style="position:absolute;left:5094;top:5;width:20;height:2" coordorigin="5094,5" coordsize="20,0" path="m5094,5l5113,5e" filled="false" stroked="true" strokeweight=".47998pt" strokecolor="#000000">
                <v:path arrowok="t"/>
              </v:shape>
            </v:group>
            <v:group style="position:absolute;left:5113;top:5;width:20;height:2" coordorigin="5113,5" coordsize="20,2">
              <v:shape style="position:absolute;left:5113;top:5;width:20;height:2" coordorigin="5113,5" coordsize="20,0" path="m5113,5l5132,5e" filled="false" stroked="true" strokeweight=".47998pt" strokecolor="#000000">
                <v:path arrowok="t"/>
              </v:shape>
            </v:group>
            <v:group style="position:absolute;left:5132;top:5;width:20;height:2" coordorigin="5132,5" coordsize="20,2">
              <v:shape style="position:absolute;left:5132;top:5;width:20;height:2" coordorigin="5132,5" coordsize="20,0" path="m5132,5l5151,5e" filled="false" stroked="true" strokeweight=".47998pt" strokecolor="#000000">
                <v:path arrowok="t"/>
              </v:shape>
            </v:group>
            <v:group style="position:absolute;left:5151;top:5;width:20;height:2" coordorigin="5151,5" coordsize="20,2">
              <v:shape style="position:absolute;left:5151;top:5;width:20;height:2" coordorigin="5151,5" coordsize="20,0" path="m5151,5l5171,5e" filled="false" stroked="true" strokeweight=".47998pt" strokecolor="#000000">
                <v:path arrowok="t"/>
              </v:shape>
            </v:group>
            <v:group style="position:absolute;left:5171;top:5;width:20;height:2" coordorigin="5171,5" coordsize="20,2">
              <v:shape style="position:absolute;left:5171;top:5;width:20;height:2" coordorigin="5171,5" coordsize="20,0" path="m5171,5l5190,5e" filled="false" stroked="true" strokeweight=".47998pt" strokecolor="#000000">
                <v:path arrowok="t"/>
              </v:shape>
            </v:group>
            <v:group style="position:absolute;left:5190;top:5;width:20;height:2" coordorigin="5190,5" coordsize="20,2">
              <v:shape style="position:absolute;left:5190;top:5;width:20;height:2" coordorigin="5190,5" coordsize="20,0" path="m5190,5l5209,5e" filled="false" stroked="true" strokeweight=".47998pt" strokecolor="#000000">
                <v:path arrowok="t"/>
              </v:shape>
            </v:group>
            <v:group style="position:absolute;left:5209;top:5;width:20;height:2" coordorigin="5209,5" coordsize="20,2">
              <v:shape style="position:absolute;left:5209;top:5;width:20;height:2" coordorigin="5209,5" coordsize="20,0" path="m5209,5l5228,5e" filled="false" stroked="true" strokeweight=".47998pt" strokecolor="#000000">
                <v:path arrowok="t"/>
              </v:shape>
            </v:group>
            <v:group style="position:absolute;left:5228;top:5;width:20;height:2" coordorigin="5228,5" coordsize="20,2">
              <v:shape style="position:absolute;left:5228;top:5;width:20;height:2" coordorigin="5228,5" coordsize="20,0" path="m5228,5l5247,5e" filled="false" stroked="true" strokeweight=".47998pt" strokecolor="#000000">
                <v:path arrowok="t"/>
              </v:shape>
            </v:group>
            <v:group style="position:absolute;left:5247;top:5;width:20;height:2" coordorigin="5247,5" coordsize="20,2">
              <v:shape style="position:absolute;left:5247;top:5;width:20;height:2" coordorigin="5247,5" coordsize="20,0" path="m5247,5l5267,5e" filled="false" stroked="true" strokeweight=".47998pt" strokecolor="#000000">
                <v:path arrowok="t"/>
              </v:shape>
            </v:group>
            <v:group style="position:absolute;left:5267;top:5;width:20;height:2" coordorigin="5267,5" coordsize="20,2">
              <v:shape style="position:absolute;left:5267;top:5;width:20;height:2" coordorigin="5267,5" coordsize="20,0" path="m5267,5l5286,5e" filled="false" stroked="true" strokeweight=".47998pt" strokecolor="#000000">
                <v:path arrowok="t"/>
              </v:shape>
            </v:group>
            <v:group style="position:absolute;left:5286;top:5;width:20;height:2" coordorigin="5286,5" coordsize="20,2">
              <v:shape style="position:absolute;left:5286;top:5;width:20;height:2" coordorigin="5286,5" coordsize="20,0" path="m5286,5l5305,5e" filled="false" stroked="true" strokeweight=".47998pt" strokecolor="#000000">
                <v:path arrowok="t"/>
              </v:shape>
            </v:group>
            <v:group style="position:absolute;left:5305;top:5;width:20;height:2" coordorigin="5305,5" coordsize="20,2">
              <v:shape style="position:absolute;left:5305;top:5;width:20;height:2" coordorigin="5305,5" coordsize="20,0" path="m5305,5l5325,5e" filled="false" stroked="true" strokeweight=".47998pt" strokecolor="#000000">
                <v:path arrowok="t"/>
              </v:shape>
            </v:group>
            <v:group style="position:absolute;left:5325;top:5;width:20;height:2" coordorigin="5325,5" coordsize="20,2">
              <v:shape style="position:absolute;left:5325;top:5;width:20;height:2" coordorigin="5325,5" coordsize="20,0" path="m5325,5l5344,5e" filled="false" stroked="true" strokeweight=".47998pt" strokecolor="#000000">
                <v:path arrowok="t"/>
              </v:shape>
            </v:group>
            <v:group style="position:absolute;left:5344;top:5;width:20;height:2" coordorigin="5344,5" coordsize="20,2">
              <v:shape style="position:absolute;left:5344;top:5;width:20;height:2" coordorigin="5344,5" coordsize="20,0" path="m5344,5l5363,5e" filled="false" stroked="true" strokeweight=".47998pt" strokecolor="#000000">
                <v:path arrowok="t"/>
              </v:shape>
            </v:group>
            <v:group style="position:absolute;left:5363;top:5;width:20;height:2" coordorigin="5363,5" coordsize="20,2">
              <v:shape style="position:absolute;left:5363;top:5;width:20;height:2" coordorigin="5363,5" coordsize="20,0" path="m5363,5l5382,5e" filled="false" stroked="true" strokeweight=".47998pt" strokecolor="#000000">
                <v:path arrowok="t"/>
              </v:shape>
            </v:group>
            <v:group style="position:absolute;left:5382;top:5;width:20;height:2" coordorigin="5382,5" coordsize="20,2">
              <v:shape style="position:absolute;left:5382;top:5;width:20;height:2" coordorigin="5382,5" coordsize="20,0" path="m5382,5l5401,5e" filled="false" stroked="true" strokeweight=".47998pt" strokecolor="#000000">
                <v:path arrowok="t"/>
              </v:shape>
            </v:group>
            <v:group style="position:absolute;left:5401;top:5;width:20;height:2" coordorigin="5401,5" coordsize="20,2">
              <v:shape style="position:absolute;left:5401;top:5;width:20;height:2" coordorigin="5401,5" coordsize="20,0" path="m5401,5l5421,5e" filled="false" stroked="true" strokeweight=".47998pt" strokecolor="#000000">
                <v:path arrowok="t"/>
              </v:shape>
            </v:group>
            <v:group style="position:absolute;left:5421;top:5;width:20;height:2" coordorigin="5421,5" coordsize="20,2">
              <v:shape style="position:absolute;left:5421;top:5;width:20;height:2" coordorigin="5421,5" coordsize="20,0" path="m5421,5l5440,5e" filled="false" stroked="true" strokeweight=".47998pt" strokecolor="#000000">
                <v:path arrowok="t"/>
              </v:shape>
            </v:group>
            <v:group style="position:absolute;left:5440;top:5;width:20;height:2" coordorigin="5440,5" coordsize="20,2">
              <v:shape style="position:absolute;left:5440;top:5;width:20;height:2" coordorigin="5440,5" coordsize="20,0" path="m5440,5l5459,5e" filled="false" stroked="true" strokeweight=".47998pt" strokecolor="#000000">
                <v:path arrowok="t"/>
              </v:shape>
            </v:group>
            <v:group style="position:absolute;left:5459;top:5;width:20;height:2" coordorigin="5459,5" coordsize="20,2">
              <v:shape style="position:absolute;left:5459;top:5;width:20;height:2" coordorigin="5459,5" coordsize="20,0" path="m5459,5l5478,5e" filled="false" stroked="true" strokeweight=".47998pt" strokecolor="#000000">
                <v:path arrowok="t"/>
              </v:shape>
            </v:group>
            <v:group style="position:absolute;left:5478;top:5;width:20;height:2" coordorigin="5478,5" coordsize="20,2">
              <v:shape style="position:absolute;left:5478;top:5;width:20;height:2" coordorigin="5478,5" coordsize="20,0" path="m5478,5l5497,5e" filled="false" stroked="true" strokeweight=".47998pt" strokecolor="#000000">
                <v:path arrowok="t"/>
              </v:shape>
            </v:group>
            <v:group style="position:absolute;left:5497;top:5;width:20;height:2" coordorigin="5497,5" coordsize="20,2">
              <v:shape style="position:absolute;left:5497;top:5;width:20;height:2" coordorigin="5497,5" coordsize="20,0" path="m5497,5l5517,5e" filled="false" stroked="true" strokeweight=".47998pt" strokecolor="#000000">
                <v:path arrowok="t"/>
              </v:shape>
            </v:group>
            <v:group style="position:absolute;left:5517;top:5;width:20;height:2" coordorigin="5517,5" coordsize="20,2">
              <v:shape style="position:absolute;left:5517;top:5;width:20;height:2" coordorigin="5517,5" coordsize="20,0" path="m5517,5l5536,5e" filled="false" stroked="true" strokeweight=".47998pt" strokecolor="#000000">
                <v:path arrowok="t"/>
              </v:shape>
            </v:group>
            <v:group style="position:absolute;left:5536;top:5;width:20;height:2" coordorigin="5536,5" coordsize="20,2">
              <v:shape style="position:absolute;left:5536;top:5;width:20;height:2" coordorigin="5536,5" coordsize="20,0" path="m5536,5l5555,5e" filled="false" stroked="true" strokeweight=".47998pt" strokecolor="#000000">
                <v:path arrowok="t"/>
              </v:shape>
            </v:group>
            <v:group style="position:absolute;left:5555;top:5;width:20;height:2" coordorigin="5555,5" coordsize="20,2">
              <v:shape style="position:absolute;left:5555;top:5;width:20;height:2" coordorigin="5555,5" coordsize="20,0" path="m5555,5l5574,5e" filled="false" stroked="true" strokeweight=".47998pt" strokecolor="#000000">
                <v:path arrowok="t"/>
              </v:shape>
            </v:group>
            <v:group style="position:absolute;left:5574;top:5;width:20;height:2" coordorigin="5574,5" coordsize="20,2">
              <v:shape style="position:absolute;left:5574;top:5;width:20;height:2" coordorigin="5574,5" coordsize="20,0" path="m5574,5l5593,5e" filled="false" stroked="true" strokeweight=".47998pt" strokecolor="#000000">
                <v:path arrowok="t"/>
              </v:shape>
            </v:group>
            <v:group style="position:absolute;left:5593;top:5;width:20;height:2" coordorigin="5593,5" coordsize="20,2">
              <v:shape style="position:absolute;left:5593;top:5;width:20;height:2" coordorigin="5593,5" coordsize="20,0" path="m5593,5l5613,5e" filled="false" stroked="true" strokeweight=".47998pt" strokecolor="#000000">
                <v:path arrowok="t"/>
              </v:shape>
            </v:group>
            <v:group style="position:absolute;left:5613;top:5;width:20;height:2" coordorigin="5613,5" coordsize="20,2">
              <v:shape style="position:absolute;left:5613;top:5;width:20;height:2" coordorigin="5613,5" coordsize="20,0" path="m5613,5l5632,5e" filled="false" stroked="true" strokeweight=".47998pt" strokecolor="#000000">
                <v:path arrowok="t"/>
              </v:shape>
            </v:group>
            <v:group style="position:absolute;left:5632;top:5;width:20;height:2" coordorigin="5632,5" coordsize="20,2">
              <v:shape style="position:absolute;left:5632;top:5;width:20;height:2" coordorigin="5632,5" coordsize="20,0" path="m5632,5l5651,5e" filled="false" stroked="true" strokeweight=".47998pt" strokecolor="#000000">
                <v:path arrowok="t"/>
              </v:shape>
            </v:group>
            <v:group style="position:absolute;left:5651;top:5;width:20;height:2" coordorigin="5651,5" coordsize="20,2">
              <v:shape style="position:absolute;left:5651;top:5;width:20;height:2" coordorigin="5651,5" coordsize="20,0" path="m5651,5l5670,5e" filled="false" stroked="true" strokeweight=".47998pt" strokecolor="#000000">
                <v:path arrowok="t"/>
              </v:shape>
            </v:group>
            <v:group style="position:absolute;left:5670;top:5;width:20;height:2" coordorigin="5670,5" coordsize="20,2">
              <v:shape style="position:absolute;left:5670;top:5;width:20;height:2" coordorigin="5670,5" coordsize="20,0" path="m5670,5l5689,5e" filled="false" stroked="true" strokeweight=".47998pt" strokecolor="#000000">
                <v:path arrowok="t"/>
              </v:shape>
            </v:group>
            <v:group style="position:absolute;left:5689;top:5;width:20;height:2" coordorigin="5689,5" coordsize="20,2">
              <v:shape style="position:absolute;left:5689;top:5;width:20;height:2" coordorigin="5689,5" coordsize="20,0" path="m5689,5l5709,5e" filled="false" stroked="true" strokeweight=".47998pt" strokecolor="#000000">
                <v:path arrowok="t"/>
              </v:shape>
            </v:group>
            <v:group style="position:absolute;left:5709;top:5;width:20;height:2" coordorigin="5709,5" coordsize="20,2">
              <v:shape style="position:absolute;left:5709;top:5;width:20;height:2" coordorigin="5709,5" coordsize="20,0" path="m5709,5l5728,5e" filled="false" stroked="true" strokeweight=".47998pt" strokecolor="#000000">
                <v:path arrowok="t"/>
              </v:shape>
            </v:group>
            <v:group style="position:absolute;left:5728;top:5;width:20;height:2" coordorigin="5728,5" coordsize="20,2">
              <v:shape style="position:absolute;left:5728;top:5;width:20;height:2" coordorigin="5728,5" coordsize="20,0" path="m5728,5l5747,5e" filled="false" stroked="true" strokeweight=".47998pt" strokecolor="#000000">
                <v:path arrowok="t"/>
              </v:shape>
            </v:group>
            <v:group style="position:absolute;left:5747;top:5;width:20;height:2" coordorigin="5747,5" coordsize="20,2">
              <v:shape style="position:absolute;left:5747;top:5;width:20;height:2" coordorigin="5747,5" coordsize="20,0" path="m5747,5l5766,5e" filled="false" stroked="true" strokeweight=".47998pt" strokecolor="#000000">
                <v:path arrowok="t"/>
              </v:shape>
            </v:group>
            <v:group style="position:absolute;left:5766;top:5;width:20;height:2" coordorigin="5766,5" coordsize="20,2">
              <v:shape style="position:absolute;left:5766;top:5;width:20;height:2" coordorigin="5766,5" coordsize="20,0" path="m5766,5l5785,5e" filled="false" stroked="true" strokeweight=".47998pt" strokecolor="#000000">
                <v:path arrowok="t"/>
              </v:shape>
            </v:group>
            <v:group style="position:absolute;left:5785;top:5;width:20;height:2" coordorigin="5785,5" coordsize="20,2">
              <v:shape style="position:absolute;left:5785;top:5;width:20;height:2" coordorigin="5785,5" coordsize="20,0" path="m5785,5l5805,5e" filled="false" stroked="true" strokeweight=".47998pt" strokecolor="#000000">
                <v:path arrowok="t"/>
              </v:shape>
            </v:group>
            <v:group style="position:absolute;left:5805;top:5;width:20;height:2" coordorigin="5805,5" coordsize="20,2">
              <v:shape style="position:absolute;left:5805;top:5;width:20;height:2" coordorigin="5805,5" coordsize="20,0" path="m5805,5l5824,5e" filled="false" stroked="true" strokeweight=".47998pt" strokecolor="#000000">
                <v:path arrowok="t"/>
              </v:shape>
            </v:group>
            <v:group style="position:absolute;left:5824;top:5;width:20;height:2" coordorigin="5824,5" coordsize="20,2">
              <v:shape style="position:absolute;left:5824;top:5;width:20;height:2" coordorigin="5824,5" coordsize="20,0" path="m5824,5l5843,5e" filled="false" stroked="true" strokeweight=".47998pt" strokecolor="#000000">
                <v:path arrowok="t"/>
              </v:shape>
            </v:group>
            <v:group style="position:absolute;left:5843;top:5;width:20;height:2" coordorigin="5843,5" coordsize="20,2">
              <v:shape style="position:absolute;left:5843;top:5;width:20;height:2" coordorigin="5843,5" coordsize="20,0" path="m5843,5l5862,5e" filled="false" stroked="true" strokeweight=".47998pt" strokecolor="#000000">
                <v:path arrowok="t"/>
              </v:shape>
            </v:group>
            <v:group style="position:absolute;left:5862;top:5;width:20;height:2" coordorigin="5862,5" coordsize="20,2">
              <v:shape style="position:absolute;left:5862;top:5;width:20;height:2" coordorigin="5862,5" coordsize="20,0" path="m5862,5l5881,5e" filled="false" stroked="true" strokeweight=".47998pt" strokecolor="#000000">
                <v:path arrowok="t"/>
              </v:shape>
            </v:group>
            <v:group style="position:absolute;left:5881;top:5;width:20;height:2" coordorigin="5881,5" coordsize="20,2">
              <v:shape style="position:absolute;left:5881;top:5;width:20;height:2" coordorigin="5881,5" coordsize="20,0" path="m5881,5l5901,5e" filled="false" stroked="true" strokeweight=".47998pt" strokecolor="#000000">
                <v:path arrowok="t"/>
              </v:shape>
              <v:shape style="position:absolute;left:5901;top:0;width:2;height:10" type="#_x0000_t75" stroked="false">
                <v:imagedata r:id="rId716" o:title=""/>
              </v:shape>
            </v:group>
            <v:group style="position:absolute;left:5903;top:5;width:10;height:2" coordorigin="5903,5" coordsize="10,2">
              <v:shape style="position:absolute;left:5903;top:5;width:10;height:2" coordorigin="5903,5" coordsize="10,0" path="m5903,5l5913,5e" filled="false" stroked="true" strokeweight=".47998pt" strokecolor="#000000">
                <v:path arrowok="t"/>
              </v:shape>
            </v:group>
            <v:group style="position:absolute;left:5913;top:5;width:20;height:2" coordorigin="5913,5" coordsize="20,2">
              <v:shape style="position:absolute;left:5913;top:5;width:20;height:2" coordorigin="5913,5" coordsize="20,0" path="m5913,5l5932,5e" filled="false" stroked="true" strokeweight=".47998pt" strokecolor="#000000">
                <v:path arrowok="t"/>
              </v:shape>
            </v:group>
            <v:group style="position:absolute;left:5932;top:5;width:20;height:2" coordorigin="5932,5" coordsize="20,2">
              <v:shape style="position:absolute;left:5932;top:5;width:20;height:2" coordorigin="5932,5" coordsize="20,0" path="m5932,5l5951,5e" filled="false" stroked="true" strokeweight=".47998pt" strokecolor="#000000">
                <v:path arrowok="t"/>
              </v:shape>
            </v:group>
            <v:group style="position:absolute;left:5951;top:5;width:20;height:2" coordorigin="5951,5" coordsize="20,2">
              <v:shape style="position:absolute;left:5951;top:5;width:20;height:2" coordorigin="5951,5" coordsize="20,0" path="m5951,5l5970,5e" filled="false" stroked="true" strokeweight=".47998pt" strokecolor="#000000">
                <v:path arrowok="t"/>
              </v:shape>
            </v:group>
            <v:group style="position:absolute;left:5970;top:5;width:20;height:2" coordorigin="5970,5" coordsize="20,2">
              <v:shape style="position:absolute;left:5970;top:5;width:20;height:2" coordorigin="5970,5" coordsize="20,0" path="m5970,5l5989,5e" filled="false" stroked="true" strokeweight=".47998pt" strokecolor="#000000">
                <v:path arrowok="t"/>
              </v:shape>
            </v:group>
            <v:group style="position:absolute;left:5989;top:5;width:20;height:2" coordorigin="5989,5" coordsize="20,2">
              <v:shape style="position:absolute;left:5989;top:5;width:20;height:2" coordorigin="5989,5" coordsize="20,0" path="m5989,5l6009,5e" filled="false" stroked="true" strokeweight=".47998pt" strokecolor="#000000">
                <v:path arrowok="t"/>
              </v:shape>
            </v:group>
            <v:group style="position:absolute;left:6009;top:5;width:20;height:2" coordorigin="6009,5" coordsize="20,2">
              <v:shape style="position:absolute;left:6009;top:5;width:20;height:2" coordorigin="6009,5" coordsize="20,0" path="m6009,5l6028,5e" filled="false" stroked="true" strokeweight=".47998pt" strokecolor="#000000">
                <v:path arrowok="t"/>
              </v:shape>
            </v:group>
            <v:group style="position:absolute;left:6028;top:5;width:20;height:2" coordorigin="6028,5" coordsize="20,2">
              <v:shape style="position:absolute;left:6028;top:5;width:20;height:2" coordorigin="6028,5" coordsize="20,0" path="m6028,5l6047,5e" filled="false" stroked="true" strokeweight=".47998pt" strokecolor="#000000">
                <v:path arrowok="t"/>
              </v:shape>
            </v:group>
            <v:group style="position:absolute;left:6047;top:5;width:20;height:2" coordorigin="6047,5" coordsize="20,2">
              <v:shape style="position:absolute;left:6047;top:5;width:20;height:2" coordorigin="6047,5" coordsize="20,0" path="m6047,5l6066,5e" filled="false" stroked="true" strokeweight=".47998pt" strokecolor="#000000">
                <v:path arrowok="t"/>
              </v:shape>
            </v:group>
            <v:group style="position:absolute;left:6066;top:5;width:20;height:2" coordorigin="6066,5" coordsize="20,2">
              <v:shape style="position:absolute;left:6066;top:5;width:20;height:2" coordorigin="6066,5" coordsize="20,0" path="m6066,5l6085,5e" filled="false" stroked="true" strokeweight=".47998pt" strokecolor="#000000">
                <v:path arrowok="t"/>
              </v:shape>
            </v:group>
            <v:group style="position:absolute;left:6085;top:5;width:20;height:2" coordorigin="6085,5" coordsize="20,2">
              <v:shape style="position:absolute;left:6085;top:5;width:20;height:2" coordorigin="6085,5" coordsize="20,0" path="m6085,5l6105,5e" filled="false" stroked="true" strokeweight=".47998pt" strokecolor="#000000">
                <v:path arrowok="t"/>
              </v:shape>
            </v:group>
            <v:group style="position:absolute;left:6105;top:5;width:20;height:2" coordorigin="6105,5" coordsize="20,2">
              <v:shape style="position:absolute;left:6105;top:5;width:20;height:2" coordorigin="6105,5" coordsize="20,0" path="m6105,5l6124,5e" filled="false" stroked="true" strokeweight=".47998pt" strokecolor="#000000">
                <v:path arrowok="t"/>
              </v:shape>
            </v:group>
            <v:group style="position:absolute;left:6124;top:5;width:20;height:2" coordorigin="6124,5" coordsize="20,2">
              <v:shape style="position:absolute;left:6124;top:5;width:20;height:2" coordorigin="6124,5" coordsize="20,0" path="m6124,5l6143,5e" filled="false" stroked="true" strokeweight=".47998pt" strokecolor="#000000">
                <v:path arrowok="t"/>
              </v:shape>
            </v:group>
            <v:group style="position:absolute;left:6143;top:5;width:20;height:2" coordorigin="6143,5" coordsize="20,2">
              <v:shape style="position:absolute;left:6143;top:5;width:20;height:2" coordorigin="6143,5" coordsize="20,0" path="m6143,5l6162,5e" filled="false" stroked="true" strokeweight=".47998pt" strokecolor="#000000">
                <v:path arrowok="t"/>
              </v:shape>
            </v:group>
            <v:group style="position:absolute;left:6162;top:5;width:20;height:2" coordorigin="6162,5" coordsize="20,2">
              <v:shape style="position:absolute;left:6162;top:5;width:20;height:2" coordorigin="6162,5" coordsize="20,0" path="m6162,5l6181,5e" filled="false" stroked="true" strokeweight=".47998pt" strokecolor="#000000">
                <v:path arrowok="t"/>
              </v:shape>
            </v:group>
            <v:group style="position:absolute;left:6181;top:5;width:20;height:2" coordorigin="6181,5" coordsize="20,2">
              <v:shape style="position:absolute;left:6181;top:5;width:20;height:2" coordorigin="6181,5" coordsize="20,0" path="m6181,5l6201,5e" filled="false" stroked="true" strokeweight=".47998pt" strokecolor="#000000">
                <v:path arrowok="t"/>
              </v:shape>
            </v:group>
            <v:group style="position:absolute;left:6201;top:5;width:20;height:2" coordorigin="6201,5" coordsize="20,2">
              <v:shape style="position:absolute;left:6201;top:5;width:20;height:2" coordorigin="6201,5" coordsize="20,0" path="m6201,5l6220,5e" filled="false" stroked="true" strokeweight=".47998pt" strokecolor="#000000">
                <v:path arrowok="t"/>
              </v:shape>
            </v:group>
            <v:group style="position:absolute;left:6220;top:5;width:20;height:2" coordorigin="6220,5" coordsize="20,2">
              <v:shape style="position:absolute;left:6220;top:5;width:20;height:2" coordorigin="6220,5" coordsize="20,0" path="m6220,5l6239,5e" filled="false" stroked="true" strokeweight=".47998pt" strokecolor="#000000">
                <v:path arrowok="t"/>
              </v:shape>
            </v:group>
            <v:group style="position:absolute;left:6239;top:5;width:20;height:2" coordorigin="6239,5" coordsize="20,2">
              <v:shape style="position:absolute;left:6239;top:5;width:20;height:2" coordorigin="6239,5" coordsize="20,0" path="m6239,5l6258,5e" filled="false" stroked="true" strokeweight=".47998pt" strokecolor="#000000">
                <v:path arrowok="t"/>
              </v:shape>
            </v:group>
            <v:group style="position:absolute;left:6258;top:5;width:20;height:2" coordorigin="6258,5" coordsize="20,2">
              <v:shape style="position:absolute;left:6258;top:5;width:20;height:2" coordorigin="6258,5" coordsize="20,0" path="m6258,5l6277,5e" filled="false" stroked="true" strokeweight=".47998pt" strokecolor="#000000">
                <v:path arrowok="t"/>
              </v:shape>
            </v:group>
            <v:group style="position:absolute;left:6277;top:5;width:20;height:2" coordorigin="6277,5" coordsize="20,2">
              <v:shape style="position:absolute;left:6277;top:5;width:20;height:2" coordorigin="6277,5" coordsize="20,0" path="m6277,5l6297,5e" filled="false" stroked="true" strokeweight=".47998pt" strokecolor="#000000">
                <v:path arrowok="t"/>
              </v:shape>
            </v:group>
            <v:group style="position:absolute;left:6297;top:5;width:20;height:2" coordorigin="6297,5" coordsize="20,2">
              <v:shape style="position:absolute;left:6297;top:5;width:20;height:2" coordorigin="6297,5" coordsize="20,0" path="m6297,5l6316,5e" filled="false" stroked="true" strokeweight=".47998pt" strokecolor="#000000">
                <v:path arrowok="t"/>
              </v:shape>
            </v:group>
            <v:group style="position:absolute;left:6316;top:5;width:20;height:2" coordorigin="6316,5" coordsize="20,2">
              <v:shape style="position:absolute;left:6316;top:5;width:20;height:2" coordorigin="6316,5" coordsize="20,0" path="m6316,5l6335,5e" filled="false" stroked="true" strokeweight=".47998pt" strokecolor="#000000">
                <v:path arrowok="t"/>
              </v:shape>
            </v:group>
            <v:group style="position:absolute;left:6335;top:5;width:20;height:2" coordorigin="6335,5" coordsize="20,2">
              <v:shape style="position:absolute;left:6335;top:5;width:20;height:2" coordorigin="6335,5" coordsize="20,0" path="m6335,5l6354,5e" filled="false" stroked="true" strokeweight=".47998pt" strokecolor="#000000">
                <v:path arrowok="t"/>
              </v:shape>
            </v:group>
            <v:group style="position:absolute;left:6354;top:5;width:20;height:2" coordorigin="6354,5" coordsize="20,2">
              <v:shape style="position:absolute;left:6354;top:5;width:20;height:2" coordorigin="6354,5" coordsize="20,0" path="m6354,5l6373,5e" filled="false" stroked="true" strokeweight=".47998pt" strokecolor="#000000">
                <v:path arrowok="t"/>
              </v:shape>
            </v:group>
            <v:group style="position:absolute;left:6373;top:5;width:20;height:2" coordorigin="6373,5" coordsize="20,2">
              <v:shape style="position:absolute;left:6373;top:5;width:20;height:2" coordorigin="6373,5" coordsize="20,0" path="m6373,5l6393,5e" filled="false" stroked="true" strokeweight=".47998pt" strokecolor="#000000">
                <v:path arrowok="t"/>
              </v:shape>
            </v:group>
            <v:group style="position:absolute;left:6393;top:5;width:20;height:2" coordorigin="6393,5" coordsize="20,2">
              <v:shape style="position:absolute;left:6393;top:5;width:20;height:2" coordorigin="6393,5" coordsize="20,0" path="m6393,5l6412,5e" filled="false" stroked="true" strokeweight=".47998pt" strokecolor="#000000">
                <v:path arrowok="t"/>
              </v:shape>
            </v:group>
            <v:group style="position:absolute;left:6412;top:5;width:20;height:2" coordorigin="6412,5" coordsize="20,2">
              <v:shape style="position:absolute;left:6412;top:5;width:20;height:2" coordorigin="6412,5" coordsize="20,0" path="m6412,5l6431,5e" filled="false" stroked="true" strokeweight=".47998pt" strokecolor="#000000">
                <v:path arrowok="t"/>
              </v:shape>
            </v:group>
            <v:group style="position:absolute;left:6431;top:5;width:20;height:2" coordorigin="6431,5" coordsize="20,2">
              <v:shape style="position:absolute;left:6431;top:5;width:20;height:2" coordorigin="6431,5" coordsize="20,0" path="m6431,5l6450,5e" filled="false" stroked="true" strokeweight=".47998pt" strokecolor="#000000">
                <v:path arrowok="t"/>
              </v:shape>
            </v:group>
            <v:group style="position:absolute;left:6450;top:5;width:20;height:2" coordorigin="6450,5" coordsize="20,2">
              <v:shape style="position:absolute;left:6450;top:5;width:20;height:2" coordorigin="6450,5" coordsize="20,0" path="m6450,5l6469,5e" filled="false" stroked="true" strokeweight=".47998pt" strokecolor="#000000">
                <v:path arrowok="t"/>
              </v:shape>
            </v:group>
            <v:group style="position:absolute;left:6469;top:5;width:20;height:2" coordorigin="6469,5" coordsize="20,2">
              <v:shape style="position:absolute;left:6469;top:5;width:20;height:2" coordorigin="6469,5" coordsize="20,0" path="m6469,5l6489,5e" filled="false" stroked="true" strokeweight=".47998pt" strokecolor="#000000">
                <v:path arrowok="t"/>
              </v:shape>
            </v:group>
            <v:group style="position:absolute;left:6489;top:5;width:20;height:2" coordorigin="6489,5" coordsize="20,2">
              <v:shape style="position:absolute;left:6489;top:5;width:20;height:2" coordorigin="6489,5" coordsize="20,0" path="m6489,5l6508,5e" filled="false" stroked="true" strokeweight=".47998pt" strokecolor="#000000">
                <v:path arrowok="t"/>
              </v:shape>
            </v:group>
            <v:group style="position:absolute;left:6508;top:5;width:20;height:2" coordorigin="6508,5" coordsize="20,2">
              <v:shape style="position:absolute;left:6508;top:5;width:20;height:2" coordorigin="6508,5" coordsize="20,0" path="m6508,5l6527,5e" filled="false" stroked="true" strokeweight=".47998pt" strokecolor="#000000">
                <v:path arrowok="t"/>
              </v:shape>
            </v:group>
            <v:group style="position:absolute;left:6527;top:5;width:20;height:2" coordorigin="6527,5" coordsize="20,2">
              <v:shape style="position:absolute;left:6527;top:5;width:20;height:2" coordorigin="6527,5" coordsize="20,0" path="m6527,5l6546,5e" filled="false" stroked="true" strokeweight=".47998pt" strokecolor="#000000">
                <v:path arrowok="t"/>
              </v:shape>
            </v:group>
            <v:group style="position:absolute;left:6546;top:5;width:20;height:2" coordorigin="6546,5" coordsize="20,2">
              <v:shape style="position:absolute;left:6546;top:5;width:20;height:2" coordorigin="6546,5" coordsize="20,0" path="m6546,5l6565,5e" filled="false" stroked="true" strokeweight=".47998pt" strokecolor="#000000">
                <v:path arrowok="t"/>
              </v:shape>
            </v:group>
            <v:group style="position:absolute;left:6565;top:5;width:20;height:2" coordorigin="6565,5" coordsize="20,2">
              <v:shape style="position:absolute;left:6565;top:5;width:20;height:2" coordorigin="6565,5" coordsize="20,0" path="m6565,5l6585,5e" filled="false" stroked="true" strokeweight=".47998pt" strokecolor="#000000">
                <v:path arrowok="t"/>
              </v:shape>
            </v:group>
            <v:group style="position:absolute;left:6585;top:5;width:20;height:2" coordorigin="6585,5" coordsize="20,2">
              <v:shape style="position:absolute;left:6585;top:5;width:20;height:2" coordorigin="6585,5" coordsize="20,0" path="m6585,5l6604,5e" filled="false" stroked="true" strokeweight=".47998pt" strokecolor="#000000">
                <v:path arrowok="t"/>
              </v:shape>
            </v:group>
            <v:group style="position:absolute;left:6604;top:5;width:20;height:2" coordorigin="6604,5" coordsize="20,2">
              <v:shape style="position:absolute;left:6604;top:5;width:20;height:2" coordorigin="6604,5" coordsize="20,0" path="m6604,5l6623,5e" filled="false" stroked="true" strokeweight=".47998pt" strokecolor="#000000">
                <v:path arrowok="t"/>
              </v:shape>
            </v:group>
            <v:group style="position:absolute;left:6623;top:5;width:20;height:2" coordorigin="6623,5" coordsize="20,2">
              <v:shape style="position:absolute;left:6623;top:5;width:20;height:2" coordorigin="6623,5" coordsize="20,0" path="m6623,5l6642,5e" filled="false" stroked="true" strokeweight=".47998pt" strokecolor="#000000">
                <v:path arrowok="t"/>
              </v:shape>
            </v:group>
            <v:group style="position:absolute;left:6642;top:5;width:20;height:2" coordorigin="6642,5" coordsize="20,2">
              <v:shape style="position:absolute;left:6642;top:5;width:20;height:2" coordorigin="6642,5" coordsize="20,0" path="m6642,5l6661,5e" filled="false" stroked="true" strokeweight=".47998pt" strokecolor="#000000">
                <v:path arrowok="t"/>
              </v:shape>
            </v:group>
            <v:group style="position:absolute;left:6661;top:5;width:20;height:2" coordorigin="6661,5" coordsize="20,2">
              <v:shape style="position:absolute;left:6661;top:5;width:20;height:2" coordorigin="6661,5" coordsize="20,0" path="m6661,5l6681,5e" filled="false" stroked="true" strokeweight=".47998pt" strokecolor="#000000">
                <v:path arrowok="t"/>
              </v:shape>
            </v:group>
            <v:group style="position:absolute;left:6681;top:5;width:20;height:2" coordorigin="6681,5" coordsize="20,2">
              <v:shape style="position:absolute;left:6681;top:5;width:20;height:2" coordorigin="6681,5" coordsize="20,0" path="m6681,5l6700,5e" filled="false" stroked="true" strokeweight=".47998pt" strokecolor="#000000">
                <v:path arrowok="t"/>
              </v:shape>
            </v:group>
            <v:group style="position:absolute;left:6700;top:5;width:20;height:2" coordorigin="6700,5" coordsize="20,2">
              <v:shape style="position:absolute;left:6700;top:5;width:20;height:2" coordorigin="6700,5" coordsize="20,0" path="m6700,5l6719,5e" filled="false" stroked="true" strokeweight=".47998pt" strokecolor="#000000">
                <v:path arrowok="t"/>
              </v:shape>
            </v:group>
            <v:group style="position:absolute;left:6719;top:5;width:20;height:2" coordorigin="6719,5" coordsize="20,2">
              <v:shape style="position:absolute;left:6719;top:5;width:20;height:2" coordorigin="6719,5" coordsize="20,0" path="m6719,5l6738,5e" filled="false" stroked="true" strokeweight=".47998pt" strokecolor="#000000">
                <v:path arrowok="t"/>
              </v:shape>
            </v:group>
            <v:group style="position:absolute;left:6738;top:5;width:20;height:2" coordorigin="6738,5" coordsize="20,2">
              <v:shape style="position:absolute;left:6738;top:5;width:20;height:2" coordorigin="6738,5" coordsize="20,0" path="m6738,5l6757,5e" filled="false" stroked="true" strokeweight=".47998pt" strokecolor="#000000">
                <v:path arrowok="t"/>
              </v:shape>
            </v:group>
            <v:group style="position:absolute;left:6757;top:5;width:20;height:2" coordorigin="6757,5" coordsize="20,2">
              <v:shape style="position:absolute;left:6757;top:5;width:20;height:2" coordorigin="6757,5" coordsize="20,0" path="m6757,5l6777,5e" filled="false" stroked="true" strokeweight=".47998pt" strokecolor="#000000">
                <v:path arrowok="t"/>
              </v:shape>
            </v:group>
            <v:group style="position:absolute;left:6777;top:5;width:20;height:2" coordorigin="6777,5" coordsize="20,2">
              <v:shape style="position:absolute;left:6777;top:5;width:20;height:2" coordorigin="6777,5" coordsize="20,0" path="m6777,5l6796,5e" filled="false" stroked="true" strokeweight=".47998pt" strokecolor="#000000">
                <v:path arrowok="t"/>
              </v:shape>
            </v:group>
            <v:group style="position:absolute;left:6796;top:5;width:20;height:2" coordorigin="6796,5" coordsize="20,2">
              <v:shape style="position:absolute;left:6796;top:5;width:20;height:2" coordorigin="6796,5" coordsize="20,0" path="m6796,5l6815,5e" filled="false" stroked="true" strokeweight=".47998pt" strokecolor="#000000">
                <v:path arrowok="t"/>
              </v:shape>
            </v:group>
            <v:group style="position:absolute;left:6815;top:5;width:20;height:2" coordorigin="6815,5" coordsize="20,2">
              <v:shape style="position:absolute;left:6815;top:5;width:20;height:2" coordorigin="6815,5" coordsize="20,0" path="m6815,5l6834,5e" filled="false" stroked="true" strokeweight=".47998pt" strokecolor="#000000">
                <v:path arrowok="t"/>
              </v:shape>
            </v:group>
            <v:group style="position:absolute;left:6834;top:5;width:20;height:2" coordorigin="6834,5" coordsize="20,2">
              <v:shape style="position:absolute;left:6834;top:5;width:20;height:2" coordorigin="6834,5" coordsize="20,0" path="m6834,5l6853,5e" filled="false" stroked="true" strokeweight=".47998pt" strokecolor="#000000">
                <v:path arrowok="t"/>
              </v:shape>
            </v:group>
            <v:group style="position:absolute;left:6853;top:5;width:20;height:2" coordorigin="6853,5" coordsize="20,2">
              <v:shape style="position:absolute;left:6853;top:5;width:20;height:2" coordorigin="6853,5" coordsize="20,0" path="m6853,5l6873,5e" filled="false" stroked="true" strokeweight=".47998pt" strokecolor="#000000">
                <v:path arrowok="t"/>
              </v:shape>
            </v:group>
            <v:group style="position:absolute;left:6873;top:5;width:20;height:2" coordorigin="6873,5" coordsize="20,2">
              <v:shape style="position:absolute;left:6873;top:5;width:20;height:2" coordorigin="6873,5" coordsize="20,0" path="m6873,5l6892,5e" filled="false" stroked="true" strokeweight=".47998pt" strokecolor="#000000">
                <v:path arrowok="t"/>
              </v:shape>
            </v:group>
            <v:group style="position:absolute;left:6892;top:5;width:20;height:2" coordorigin="6892,5" coordsize="20,2">
              <v:shape style="position:absolute;left:6892;top:5;width:20;height:2" coordorigin="6892,5" coordsize="20,0" path="m6892,5l6911,5e" filled="false" stroked="true" strokeweight=".47998pt" strokecolor="#000000">
                <v:path arrowok="t"/>
              </v:shape>
            </v:group>
            <v:group style="position:absolute;left:6911;top:5;width:20;height:2" coordorigin="6911,5" coordsize="20,2">
              <v:shape style="position:absolute;left:6911;top:5;width:20;height:2" coordorigin="6911,5" coordsize="20,0" path="m6911,5l6930,5e" filled="false" stroked="true" strokeweight=".47998pt" strokecolor="#000000">
                <v:path arrowok="t"/>
              </v:shape>
            </v:group>
            <v:group style="position:absolute;left:6930;top:5;width:20;height:2" coordorigin="6930,5" coordsize="20,2">
              <v:shape style="position:absolute;left:6930;top:5;width:20;height:2" coordorigin="6930,5" coordsize="20,0" path="m6930,5l6949,5e" filled="false" stroked="true" strokeweight=".47998pt" strokecolor="#000000">
                <v:path arrowok="t"/>
              </v:shape>
            </v:group>
            <v:group style="position:absolute;left:6949;top:5;width:20;height:2" coordorigin="6949,5" coordsize="20,2">
              <v:shape style="position:absolute;left:6949;top:5;width:20;height:2" coordorigin="6949,5" coordsize="20,0" path="m6949,5l6969,5e" filled="false" stroked="true" strokeweight=".47998pt" strokecolor="#000000">
                <v:path arrowok="t"/>
              </v:shape>
            </v:group>
            <v:group style="position:absolute;left:6969;top:5;width:20;height:2" coordorigin="6969,5" coordsize="20,2">
              <v:shape style="position:absolute;left:6969;top:5;width:20;height:2" coordorigin="6969,5" coordsize="20,0" path="m6969,5l6988,5e" filled="false" stroked="true" strokeweight=".47998pt" strokecolor="#000000">
                <v:path arrowok="t"/>
              </v:shape>
            </v:group>
            <v:group style="position:absolute;left:6988;top:5;width:20;height:2" coordorigin="6988,5" coordsize="20,2">
              <v:shape style="position:absolute;left:6988;top:5;width:20;height:2" coordorigin="6988,5" coordsize="20,0" path="m6988,5l7007,5e" filled="false" stroked="true" strokeweight=".47998pt" strokecolor="#000000">
                <v:path arrowok="t"/>
              </v:shape>
            </v:group>
            <v:group style="position:absolute;left:7007;top:5;width:20;height:2" coordorigin="7007,5" coordsize="20,2">
              <v:shape style="position:absolute;left:7007;top:5;width:20;height:2" coordorigin="7007,5" coordsize="20,0" path="m7007,5l7026,5e" filled="false" stroked="true" strokeweight=".47998pt" strokecolor="#000000">
                <v:path arrowok="t"/>
              </v:shape>
            </v:group>
            <v:group style="position:absolute;left:7026;top:5;width:20;height:2" coordorigin="7026,5" coordsize="20,2">
              <v:shape style="position:absolute;left:7026;top:5;width:20;height:2" coordorigin="7026,5" coordsize="20,0" path="m7026,5l7045,5e" filled="false" stroked="true" strokeweight=".47998pt" strokecolor="#000000">
                <v:path arrowok="t"/>
              </v:shape>
            </v:group>
            <v:group style="position:absolute;left:7045;top:5;width:20;height:2" coordorigin="7045,5" coordsize="20,2">
              <v:shape style="position:absolute;left:7045;top:5;width:20;height:2" coordorigin="7045,5" coordsize="20,0" path="m7045,5l7065,5e" filled="false" stroked="true" strokeweight=".47998pt" strokecolor="#000000">
                <v:path arrowok="t"/>
              </v:shape>
            </v:group>
            <v:group style="position:absolute;left:7065;top:5;width:20;height:2" coordorigin="7065,5" coordsize="20,2">
              <v:shape style="position:absolute;left:7065;top:5;width:20;height:2" coordorigin="7065,5" coordsize="20,0" path="m7065,5l7084,5e" filled="false" stroked="true" strokeweight=".47998pt" strokecolor="#000000">
                <v:path arrowok="t"/>
              </v:shape>
            </v:group>
            <v:group style="position:absolute;left:7084;top:5;width:20;height:2" coordorigin="7084,5" coordsize="20,2">
              <v:shape style="position:absolute;left:7084;top:5;width:20;height:2" coordorigin="7084,5" coordsize="20,0" path="m7084,5l7103,5e" filled="false" stroked="true" strokeweight=".47998pt" strokecolor="#000000">
                <v:path arrowok="t"/>
              </v:shape>
            </v:group>
            <v:group style="position:absolute;left:7103;top:5;width:20;height:2" coordorigin="7103,5" coordsize="20,2">
              <v:shape style="position:absolute;left:7103;top:5;width:20;height:2" coordorigin="7103,5" coordsize="20,0" path="m7103,5l7122,5e" filled="false" stroked="true" strokeweight=".47998pt" strokecolor="#000000">
                <v:path arrowok="t"/>
              </v:shape>
            </v:group>
            <v:group style="position:absolute;left:7122;top:5;width:20;height:2" coordorigin="7122,5" coordsize="20,2">
              <v:shape style="position:absolute;left:7122;top:5;width:20;height:2" coordorigin="7122,5" coordsize="20,0" path="m7122,5l7141,5e" filled="false" stroked="true" strokeweight=".47998pt" strokecolor="#000000">
                <v:path arrowok="t"/>
              </v:shape>
            </v:group>
            <v:group style="position:absolute;left:7141;top:5;width:20;height:2" coordorigin="7141,5" coordsize="20,2">
              <v:shape style="position:absolute;left:7141;top:5;width:20;height:2" coordorigin="7141,5" coordsize="20,0" path="m7141,5l7161,5e" filled="false" stroked="true" strokeweight=".47998pt" strokecolor="#000000">
                <v:path arrowok="t"/>
              </v:shape>
            </v:group>
            <v:group style="position:absolute;left:7161;top:5;width:20;height:2" coordorigin="7161,5" coordsize="20,2">
              <v:shape style="position:absolute;left:7161;top:5;width:20;height:2" coordorigin="7161,5" coordsize="20,0" path="m7161,5l7180,5e" filled="false" stroked="true" strokeweight=".47998pt" strokecolor="#000000">
                <v:path arrowok="t"/>
              </v:shape>
            </v:group>
            <v:group style="position:absolute;left:7180;top:5;width:20;height:2" coordorigin="7180,5" coordsize="20,2">
              <v:shape style="position:absolute;left:7180;top:5;width:20;height:2" coordorigin="7180,5" coordsize="20,0" path="m7180,5l7199,5e" filled="false" stroked="true" strokeweight=".47998pt" strokecolor="#000000">
                <v:path arrowok="t"/>
              </v:shape>
            </v:group>
            <v:group style="position:absolute;left:7199;top:5;width:20;height:2" coordorigin="7199,5" coordsize="20,2">
              <v:shape style="position:absolute;left:7199;top:5;width:20;height:2" coordorigin="7199,5" coordsize="20,0" path="m7199,5l7218,5e" filled="false" stroked="true" strokeweight=".47998pt" strokecolor="#000000">
                <v:path arrowok="t"/>
              </v:shape>
            </v:group>
            <v:group style="position:absolute;left:7218;top:5;width:20;height:2" coordorigin="7218,5" coordsize="20,2">
              <v:shape style="position:absolute;left:7218;top:5;width:20;height:2" coordorigin="7218,5" coordsize="20,0" path="m7218,5l7237,5e" filled="false" stroked="true" strokeweight=".47998pt" strokecolor="#000000">
                <v:path arrowok="t"/>
              </v:shape>
            </v:group>
            <v:group style="position:absolute;left:7237;top:5;width:20;height:2" coordorigin="7237,5" coordsize="20,2">
              <v:shape style="position:absolute;left:7237;top:5;width:20;height:2" coordorigin="7237,5" coordsize="20,0" path="m7237,5l7257,5e" filled="false" stroked="true" strokeweight=".47998pt" strokecolor="#000000">
                <v:path arrowok="t"/>
              </v:shape>
            </v:group>
            <v:group style="position:absolute;left:7257;top:5;width:20;height:2" coordorigin="7257,5" coordsize="20,2">
              <v:shape style="position:absolute;left:7257;top:5;width:20;height:2" coordorigin="7257,5" coordsize="20,0" path="m7257,5l7276,5e" filled="false" stroked="true" strokeweight=".47998pt" strokecolor="#000000">
                <v:path arrowok="t"/>
              </v:shape>
            </v:group>
            <v:group style="position:absolute;left:7276;top:5;width:20;height:2" coordorigin="7276,5" coordsize="20,2">
              <v:shape style="position:absolute;left:7276;top:5;width:20;height:2" coordorigin="7276,5" coordsize="20,0" path="m7276,5l7295,5e" filled="false" stroked="true" strokeweight=".47998pt" strokecolor="#000000">
                <v:path arrowok="t"/>
              </v:shape>
            </v:group>
            <v:group style="position:absolute;left:7295;top:5;width:20;height:2" coordorigin="7295,5" coordsize="20,2">
              <v:shape style="position:absolute;left:7295;top:5;width:20;height:2" coordorigin="7295,5" coordsize="20,0" path="m7295,5l7314,5e" filled="false" stroked="true" strokeweight=".47998pt" strokecolor="#000000">
                <v:path arrowok="t"/>
              </v:shape>
            </v:group>
            <v:group style="position:absolute;left:7314;top:5;width:20;height:2" coordorigin="7314,5" coordsize="20,2">
              <v:shape style="position:absolute;left:7314;top:5;width:20;height:2" coordorigin="7314,5" coordsize="20,0" path="m7314,5l7333,5e" filled="false" stroked="true" strokeweight=".47998pt" strokecolor="#000000">
                <v:path arrowok="t"/>
              </v:shape>
            </v:group>
            <v:group style="position:absolute;left:7333;top:5;width:20;height:2" coordorigin="7333,5" coordsize="20,2">
              <v:shape style="position:absolute;left:7333;top:5;width:20;height:2" coordorigin="7333,5" coordsize="20,0" path="m7333,5l7353,5e" filled="false" stroked="true" strokeweight=".47998pt" strokecolor="#000000">
                <v:path arrowok="t"/>
              </v:shape>
            </v:group>
            <v:group style="position:absolute;left:7353;top:5;width:20;height:2" coordorigin="7353,5" coordsize="20,2">
              <v:shape style="position:absolute;left:7353;top:5;width:20;height:2" coordorigin="7353,5" coordsize="20,0" path="m7353,5l7372,5e" filled="false" stroked="true" strokeweight=".47998pt" strokecolor="#000000">
                <v:path arrowok="t"/>
              </v:shape>
            </v:group>
            <v:group style="position:absolute;left:7372;top:5;width:20;height:2" coordorigin="7372,5" coordsize="20,2">
              <v:shape style="position:absolute;left:7372;top:5;width:20;height:2" coordorigin="7372,5" coordsize="20,0" path="m7372,5l7391,5e" filled="false" stroked="true" strokeweight=".47998pt" strokecolor="#000000">
                <v:path arrowok="t"/>
              </v:shape>
            </v:group>
            <v:group style="position:absolute;left:7391;top:5;width:20;height:2" coordorigin="7391,5" coordsize="20,2">
              <v:shape style="position:absolute;left:7391;top:5;width:20;height:2" coordorigin="7391,5" coordsize="20,0" path="m7391,5l7410,5e" filled="false" stroked="true" strokeweight=".47998pt" strokecolor="#000000">
                <v:path arrowok="t"/>
              </v:shape>
            </v:group>
            <v:group style="position:absolute;left:7410;top:5;width:20;height:2" coordorigin="7410,5" coordsize="20,2">
              <v:shape style="position:absolute;left:7410;top:5;width:20;height:2" coordorigin="7410,5" coordsize="20,0" path="m7410,5l7429,5e" filled="false" stroked="true" strokeweight=".47998pt" strokecolor="#000000">
                <v:path arrowok="t"/>
              </v:shape>
            </v:group>
            <v:group style="position:absolute;left:7429;top:5;width:20;height:2" coordorigin="7429,5" coordsize="20,2">
              <v:shape style="position:absolute;left:7429;top:5;width:20;height:2" coordorigin="7429,5" coordsize="20,0" path="m7429,5l7449,5e" filled="false" stroked="true" strokeweight=".47998pt" strokecolor="#000000">
                <v:path arrowok="t"/>
              </v:shape>
            </v:group>
            <v:group style="position:absolute;left:7449;top:5;width:20;height:2" coordorigin="7449,5" coordsize="20,2">
              <v:shape style="position:absolute;left:7449;top:5;width:20;height:2" coordorigin="7449,5" coordsize="20,0" path="m7449,5l7468,5e" filled="false" stroked="true" strokeweight=".47998pt" strokecolor="#000000">
                <v:path arrowok="t"/>
              </v:shape>
            </v:group>
            <v:group style="position:absolute;left:7468;top:5;width:20;height:2" coordorigin="7468,5" coordsize="20,2">
              <v:shape style="position:absolute;left:7468;top:5;width:20;height:2" coordorigin="7468,5" coordsize="20,0" path="m7468,5l7487,5e" filled="false" stroked="true" strokeweight=".47998pt" strokecolor="#000000">
                <v:path arrowok="t"/>
              </v:shape>
            </v:group>
            <v:group style="position:absolute;left:7487;top:5;width:20;height:2" coordorigin="7487,5" coordsize="20,2">
              <v:shape style="position:absolute;left:7487;top:5;width:20;height:2" coordorigin="7487,5" coordsize="20,0" path="m7487,5l7506,5e" filled="false" stroked="true" strokeweight=".47998pt" strokecolor="#000000">
                <v:path arrowok="t"/>
              </v:shape>
            </v:group>
            <v:group style="position:absolute;left:7506;top:5;width:20;height:2" coordorigin="7506,5" coordsize="20,2">
              <v:shape style="position:absolute;left:7506;top:5;width:20;height:2" coordorigin="7506,5" coordsize="20,0" path="m7506,5l7525,5e" filled="false" stroked="true" strokeweight=".47998pt" strokecolor="#000000">
                <v:path arrowok="t"/>
              </v:shape>
            </v:group>
            <v:group style="position:absolute;left:7525;top:5;width:20;height:2" coordorigin="7525,5" coordsize="20,2">
              <v:shape style="position:absolute;left:7525;top:5;width:20;height:2" coordorigin="7525,5" coordsize="20,0" path="m7525,5l7545,5e" filled="false" stroked="true" strokeweight=".47998pt" strokecolor="#000000">
                <v:path arrowok="t"/>
              </v:shape>
            </v:group>
            <v:group style="position:absolute;left:7545;top:5;width:20;height:2" coordorigin="7545,5" coordsize="20,2">
              <v:shape style="position:absolute;left:7545;top:5;width:20;height:2" coordorigin="7545,5" coordsize="20,0" path="m7545,5l7564,5e" filled="false" stroked="true" strokeweight=".47998pt" strokecolor="#000000">
                <v:path arrowok="t"/>
              </v:shape>
            </v:group>
            <v:group style="position:absolute;left:7564;top:5;width:20;height:2" coordorigin="7564,5" coordsize="20,2">
              <v:shape style="position:absolute;left:7564;top:5;width:20;height:2" coordorigin="7564,5" coordsize="20,0" path="m7564,5l7583,5e" filled="false" stroked="true" strokeweight=".47998pt" strokecolor="#000000">
                <v:path arrowok="t"/>
              </v:shape>
            </v:group>
            <v:group style="position:absolute;left:7583;top:5;width:20;height:2" coordorigin="7583,5" coordsize="20,2">
              <v:shape style="position:absolute;left:7583;top:5;width:20;height:2" coordorigin="7583,5" coordsize="20,0" path="m7583,5l7602,5e" filled="false" stroked="true" strokeweight=".47998pt" strokecolor="#000000">
                <v:path arrowok="t"/>
              </v:shape>
            </v:group>
            <v:group style="position:absolute;left:7602;top:5;width:20;height:2" coordorigin="7602,5" coordsize="20,2">
              <v:shape style="position:absolute;left:7602;top:5;width:20;height:2" coordorigin="7602,5" coordsize="20,0" path="m7602,5l7621,5e" filled="false" stroked="true" strokeweight=".47998pt" strokecolor="#000000">
                <v:path arrowok="t"/>
              </v:shape>
            </v:group>
            <v:group style="position:absolute;left:7621;top:5;width:20;height:2" coordorigin="7621,5" coordsize="20,2">
              <v:shape style="position:absolute;left:7621;top:5;width:20;height:2" coordorigin="7621,5" coordsize="20,0" path="m7621,5l7641,5e" filled="false" stroked="true" strokeweight=".47998pt" strokecolor="#000000">
                <v:path arrowok="t"/>
              </v:shape>
            </v:group>
            <v:group style="position:absolute;left:7641;top:5;width:20;height:2" coordorigin="7641,5" coordsize="20,2">
              <v:shape style="position:absolute;left:7641;top:5;width:20;height:2" coordorigin="7641,5" coordsize="20,0" path="m7641,5l7660,5e" filled="false" stroked="true" strokeweight=".47998pt" strokecolor="#000000">
                <v:path arrowok="t"/>
              </v:shape>
            </v:group>
            <v:group style="position:absolute;left:7660;top:5;width:20;height:2" coordorigin="7660,5" coordsize="20,2">
              <v:shape style="position:absolute;left:7660;top:5;width:20;height:2" coordorigin="7660,5" coordsize="20,0" path="m7660,5l7679,5e" filled="false" stroked="true" strokeweight=".47998pt" strokecolor="#000000">
                <v:path arrowok="t"/>
              </v:shape>
            </v:group>
            <v:group style="position:absolute;left:7679;top:5;width:20;height:2" coordorigin="7679,5" coordsize="20,2">
              <v:shape style="position:absolute;left:7679;top:5;width:20;height:2" coordorigin="7679,5" coordsize="20,0" path="m7679,5l7698,5e" filled="false" stroked="true" strokeweight=".47998pt" strokecolor="#000000">
                <v:path arrowok="t"/>
              </v:shape>
            </v:group>
            <v:group style="position:absolute;left:7698;top:5;width:20;height:2" coordorigin="7698,5" coordsize="20,2">
              <v:shape style="position:absolute;left:7698;top:5;width:20;height:2" coordorigin="7698,5" coordsize="20,0" path="m7698,5l7717,5e" filled="false" stroked="true" strokeweight=".47998pt" strokecolor="#000000">
                <v:path arrowok="t"/>
              </v:shape>
            </v:group>
            <v:group style="position:absolute;left:7717;top:5;width:20;height:2" coordorigin="7717,5" coordsize="20,2">
              <v:shape style="position:absolute;left:7717;top:5;width:20;height:2" coordorigin="7717,5" coordsize="20,0" path="m7717,5l7737,5e" filled="false" stroked="true" strokeweight=".47998pt" strokecolor="#000000">
                <v:path arrowok="t"/>
              </v:shape>
            </v:group>
            <v:group style="position:absolute;left:7737;top:5;width:20;height:2" coordorigin="7737,5" coordsize="20,2">
              <v:shape style="position:absolute;left:7737;top:5;width:20;height:2" coordorigin="7737,5" coordsize="20,0" path="m7737,5l7756,5e" filled="false" stroked="true" strokeweight=".47998pt" strokecolor="#000000">
                <v:path arrowok="t"/>
              </v:shape>
            </v:group>
            <v:group style="position:absolute;left:7756;top:5;width:20;height:2" coordorigin="7756,5" coordsize="20,2">
              <v:shape style="position:absolute;left:7756;top:5;width:20;height:2" coordorigin="7756,5" coordsize="20,0" path="m7756,5l7775,5e" filled="false" stroked="true" strokeweight=".47998pt" strokecolor="#000000">
                <v:path arrowok="t"/>
              </v:shape>
            </v:group>
            <v:group style="position:absolute;left:7775;top:5;width:20;height:2" coordorigin="7775,5" coordsize="20,2">
              <v:shape style="position:absolute;left:7775;top:5;width:20;height:2" coordorigin="7775,5" coordsize="20,0" path="m7775,5l7794,5e" filled="false" stroked="true" strokeweight=".47998pt" strokecolor="#000000">
                <v:path arrowok="t"/>
              </v:shape>
            </v:group>
            <v:group style="position:absolute;left:7794;top:5;width:20;height:2" coordorigin="7794,5" coordsize="20,2">
              <v:shape style="position:absolute;left:7794;top:5;width:20;height:2" coordorigin="7794,5" coordsize="20,0" path="m7794,5l7814,5e" filled="false" stroked="true" strokeweight=".47998pt" strokecolor="#000000">
                <v:path arrowok="t"/>
              </v:shape>
            </v:group>
            <v:group style="position:absolute;left:7814;top:5;width:20;height:2" coordorigin="7814,5" coordsize="20,2">
              <v:shape style="position:absolute;left:7814;top:5;width:20;height:2" coordorigin="7814,5" coordsize="20,0" path="m7814,5l7833,5e" filled="false" stroked="true" strokeweight=".47998pt" strokecolor="#000000">
                <v:path arrowok="t"/>
              </v:shape>
            </v:group>
            <v:group style="position:absolute;left:7833;top:5;width:20;height:2" coordorigin="7833,5" coordsize="20,2">
              <v:shape style="position:absolute;left:7833;top:5;width:20;height:2" coordorigin="7833,5" coordsize="20,0" path="m7833,5l7852,5e" filled="false" stroked="true" strokeweight=".47998pt" strokecolor="#000000">
                <v:path arrowok="t"/>
              </v:shape>
            </v:group>
            <v:group style="position:absolute;left:7852;top:5;width:20;height:2" coordorigin="7852,5" coordsize="20,2">
              <v:shape style="position:absolute;left:7852;top:5;width:20;height:2" coordorigin="7852,5" coordsize="20,0" path="m7852,5l7872,5e" filled="false" stroked="true" strokeweight=".47998pt" strokecolor="#000000">
                <v:path arrowok="t"/>
              </v:shape>
            </v:group>
            <v:group style="position:absolute;left:7872;top:5;width:20;height:2" coordorigin="7872,5" coordsize="20,2">
              <v:shape style="position:absolute;left:7872;top:5;width:20;height:2" coordorigin="7872,5" coordsize="20,0" path="m7872,5l7891,5e" filled="false" stroked="true" strokeweight=".47998pt" strokecolor="#000000">
                <v:path arrowok="t"/>
              </v:shape>
            </v:group>
            <v:group style="position:absolute;left:7891;top:5;width:20;height:2" coordorigin="7891,5" coordsize="20,2">
              <v:shape style="position:absolute;left:7891;top:5;width:20;height:2" coordorigin="7891,5" coordsize="20,0" path="m7891,5l7910,5e" filled="false" stroked="true" strokeweight=".47998pt" strokecolor="#000000">
                <v:path arrowok="t"/>
              </v:shape>
            </v:group>
            <v:group style="position:absolute;left:7910;top:5;width:20;height:2" coordorigin="7910,5" coordsize="20,2">
              <v:shape style="position:absolute;left:7910;top:5;width:20;height:2" coordorigin="7910,5" coordsize="20,0" path="m7910,5l7929,5e" filled="false" stroked="true" strokeweight=".47998pt" strokecolor="#000000">
                <v:path arrowok="t"/>
              </v:shape>
            </v:group>
            <v:group style="position:absolute;left:7929;top:5;width:20;height:2" coordorigin="7929,5" coordsize="20,2">
              <v:shape style="position:absolute;left:7929;top:5;width:20;height:2" coordorigin="7929,5" coordsize="20,0" path="m7929,5l7948,5e" filled="false" stroked="true" strokeweight=".47998pt" strokecolor="#000000">
                <v:path arrowok="t"/>
              </v:shape>
            </v:group>
            <v:group style="position:absolute;left:7948;top:5;width:20;height:2" coordorigin="7948,5" coordsize="20,2">
              <v:shape style="position:absolute;left:7948;top:5;width:20;height:2" coordorigin="7948,5" coordsize="20,0" path="m7948,5l7968,5e" filled="false" stroked="true" strokeweight=".47998pt" strokecolor="#000000">
                <v:path arrowok="t"/>
              </v:shape>
            </v:group>
            <v:group style="position:absolute;left:7968;top:5;width:20;height:2" coordorigin="7968,5" coordsize="20,2">
              <v:shape style="position:absolute;left:7968;top:5;width:20;height:2" coordorigin="7968,5" coordsize="20,0" path="m7968,5l7987,5e" filled="false" stroked="true" strokeweight=".47998pt" strokecolor="#000000">
                <v:path arrowok="t"/>
              </v:shape>
            </v:group>
            <v:group style="position:absolute;left:7987;top:5;width:20;height:2" coordorigin="7987,5" coordsize="20,2">
              <v:shape style="position:absolute;left:7987;top:5;width:20;height:2" coordorigin="7987,5" coordsize="20,0" path="m7987,5l8006,5e" filled="false" stroked="true" strokeweight=".47998pt" strokecolor="#000000">
                <v:path arrowok="t"/>
              </v:shape>
            </v:group>
            <v:group style="position:absolute;left:8006;top:5;width:20;height:2" coordorigin="8006,5" coordsize="20,2">
              <v:shape style="position:absolute;left:8006;top:5;width:20;height:2" coordorigin="8006,5" coordsize="20,0" path="m8006,5l8025,5e" filled="false" stroked="true" strokeweight=".47998pt" strokecolor="#000000">
                <v:path arrowok="t"/>
              </v:shape>
            </v:group>
            <v:group style="position:absolute;left:8025;top:5;width:20;height:2" coordorigin="8025,5" coordsize="20,2">
              <v:shape style="position:absolute;left:8025;top:5;width:20;height:2" coordorigin="8025,5" coordsize="20,0" path="m8025,5l8044,5e" filled="false" stroked="true" strokeweight=".47998pt" strokecolor="#000000">
                <v:path arrowok="t"/>
              </v:shape>
            </v:group>
            <v:group style="position:absolute;left:8044;top:5;width:20;height:2" coordorigin="8044,5" coordsize="20,2">
              <v:shape style="position:absolute;left:8044;top:5;width:20;height:2" coordorigin="8044,5" coordsize="20,0" path="m8044,5l8064,5e" filled="false" stroked="true" strokeweight=".47998pt" strokecolor="#000000">
                <v:path arrowok="t"/>
              </v:shape>
            </v:group>
            <v:group style="position:absolute;left:8064;top:5;width:20;height:2" coordorigin="8064,5" coordsize="20,2">
              <v:shape style="position:absolute;left:8064;top:5;width:20;height:2" coordorigin="8064,5" coordsize="20,0" path="m8064,5l8083,5e" filled="false" stroked="true" strokeweight=".47998pt" strokecolor="#000000">
                <v:path arrowok="t"/>
              </v:shape>
            </v:group>
            <v:group style="position:absolute;left:8083;top:5;width:20;height:2" coordorigin="8083,5" coordsize="20,2">
              <v:shape style="position:absolute;left:8083;top:5;width:20;height:2" coordorigin="8083,5" coordsize="20,0" path="m8083,5l8102,5e" filled="false" stroked="true" strokeweight=".47998pt" strokecolor="#000000">
                <v:path arrowok="t"/>
              </v:shape>
            </v:group>
            <v:group style="position:absolute;left:8102;top:5;width:20;height:2" coordorigin="8102,5" coordsize="20,2">
              <v:shape style="position:absolute;left:8102;top:5;width:20;height:2" coordorigin="8102,5" coordsize="20,0" path="m8102,5l8121,5e" filled="false" stroked="true" strokeweight=".47998pt" strokecolor="#000000">
                <v:path arrowok="t"/>
              </v:shape>
            </v:group>
            <v:group style="position:absolute;left:8121;top:5;width:20;height:2" coordorigin="8121,5" coordsize="20,2">
              <v:shape style="position:absolute;left:8121;top:5;width:20;height:2" coordorigin="8121,5" coordsize="20,0" path="m8121,5l8140,5e" filled="false" stroked="true" strokeweight=".47998pt" strokecolor="#000000">
                <v:path arrowok="t"/>
              </v:shape>
            </v:group>
            <v:group style="position:absolute;left:8140;top:5;width:20;height:2" coordorigin="8140,5" coordsize="20,2">
              <v:shape style="position:absolute;left:8140;top:5;width:20;height:2" coordorigin="8140,5" coordsize="20,0" path="m8140,5l8160,5e" filled="false" stroked="true" strokeweight=".47998pt" strokecolor="#000000">
                <v:path arrowok="t"/>
              </v:shape>
            </v:group>
            <v:group style="position:absolute;left:8160;top:5;width:20;height:2" coordorigin="8160,5" coordsize="20,2">
              <v:shape style="position:absolute;left:8160;top:5;width:20;height:2" coordorigin="8160,5" coordsize="20,0" path="m8160,5l8179,5e" filled="false" stroked="true" strokeweight=".47998pt" strokecolor="#000000">
                <v:path arrowok="t"/>
              </v:shape>
            </v:group>
            <v:group style="position:absolute;left:8179;top:5;width:20;height:2" coordorigin="8179,5" coordsize="20,2">
              <v:shape style="position:absolute;left:8179;top:5;width:20;height:2" coordorigin="8179,5" coordsize="20,0" path="m8179,5l8198,5e" filled="false" stroked="true" strokeweight=".47998pt" strokecolor="#000000">
                <v:path arrowok="t"/>
              </v:shape>
            </v:group>
            <v:group style="position:absolute;left:8198;top:5;width:20;height:2" coordorigin="8198,5" coordsize="20,2">
              <v:shape style="position:absolute;left:8198;top:5;width:20;height:2" coordorigin="8198,5" coordsize="20,0" path="m8198,5l8217,5e" filled="false" stroked="true" strokeweight=".47998pt" strokecolor="#000000">
                <v:path arrowok="t"/>
              </v:shape>
            </v:group>
            <v:group style="position:absolute;left:8217;top:5;width:20;height:2" coordorigin="8217,5" coordsize="20,2">
              <v:shape style="position:absolute;left:8217;top:5;width:20;height:2" coordorigin="8217,5" coordsize="20,0" path="m8217,5l8236,5e" filled="false" stroked="true" strokeweight=".47998pt" strokecolor="#000000">
                <v:path arrowok="t"/>
              </v:shape>
            </v:group>
            <v:group style="position:absolute;left:8236;top:5;width:20;height:2" coordorigin="8236,5" coordsize="20,2">
              <v:shape style="position:absolute;left:8236;top:5;width:20;height:2" coordorigin="8236,5" coordsize="20,0" path="m8236,5l8256,5e" filled="false" stroked="true" strokeweight=".47998pt" strokecolor="#000000">
                <v:path arrowok="t"/>
              </v:shape>
            </v:group>
            <v:group style="position:absolute;left:8256;top:5;width:20;height:2" coordorigin="8256,5" coordsize="20,2">
              <v:shape style="position:absolute;left:8256;top:5;width:20;height:2" coordorigin="8256,5" coordsize="20,0" path="m8256,5l8275,5e" filled="false" stroked="true" strokeweight=".47998pt" strokecolor="#000000">
                <v:path arrowok="t"/>
              </v:shape>
            </v:group>
            <v:group style="position:absolute;left:8275;top:5;width:20;height:2" coordorigin="8275,5" coordsize="20,2">
              <v:shape style="position:absolute;left:8275;top:5;width:20;height:2" coordorigin="8275,5" coordsize="20,0" path="m8275,5l8294,5e" filled="false" stroked="true" strokeweight=".47998pt" strokecolor="#000000">
                <v:path arrowok="t"/>
              </v:shape>
            </v:group>
            <v:group style="position:absolute;left:8294;top:5;width:20;height:2" coordorigin="8294,5" coordsize="20,2">
              <v:shape style="position:absolute;left:8294;top:5;width:20;height:2" coordorigin="8294,5" coordsize="20,0" path="m8294,5l8313,5e" filled="false" stroked="true" strokeweight=".47998pt" strokecolor="#000000">
                <v:path arrowok="t"/>
              </v:shape>
            </v:group>
            <v:group style="position:absolute;left:8313;top:5;width:20;height:2" coordorigin="8313,5" coordsize="20,2">
              <v:shape style="position:absolute;left:8313;top:5;width:20;height:2" coordorigin="8313,5" coordsize="20,0" path="m8313,5l8332,5e" filled="false" stroked="true" strokeweight=".47998pt" strokecolor="#000000">
                <v:path arrowok="t"/>
              </v:shape>
            </v:group>
            <v:group style="position:absolute;left:8332;top:5;width:20;height:2" coordorigin="8332,5" coordsize="20,2">
              <v:shape style="position:absolute;left:8332;top:5;width:20;height:2" coordorigin="8332,5" coordsize="20,0" path="m8332,5l8352,5e" filled="false" stroked="true" strokeweight=".47998pt" strokecolor="#000000">
                <v:path arrowok="t"/>
              </v:shape>
            </v:group>
            <v:group style="position:absolute;left:8352;top:5;width:20;height:2" coordorigin="8352,5" coordsize="20,2">
              <v:shape style="position:absolute;left:8352;top:5;width:20;height:2" coordorigin="8352,5" coordsize="20,0" path="m8352,5l8371,5e" filled="false" stroked="true" strokeweight=".47998pt" strokecolor="#000000">
                <v:path arrowok="t"/>
              </v:shape>
            </v:group>
            <v:group style="position:absolute;left:8371;top:5;width:20;height:2" coordorigin="8371,5" coordsize="20,2">
              <v:shape style="position:absolute;left:8371;top:5;width:20;height:2" coordorigin="8371,5" coordsize="20,0" path="m8371,5l8390,5e" filled="false" stroked="true" strokeweight=".47998pt" strokecolor="#000000">
                <v:path arrowok="t"/>
              </v:shape>
            </v:group>
            <v:group style="position:absolute;left:8390;top:5;width:20;height:2" coordorigin="8390,5" coordsize="20,2">
              <v:shape style="position:absolute;left:8390;top:5;width:20;height:2" coordorigin="8390,5" coordsize="20,0" path="m8390,5l8409,5e" filled="false" stroked="true" strokeweight=".47998pt" strokecolor="#000000">
                <v:path arrowok="t"/>
              </v:shape>
            </v:group>
            <v:group style="position:absolute;left:8409;top:5;width:20;height:2" coordorigin="8409,5" coordsize="20,2">
              <v:shape style="position:absolute;left:8409;top:5;width:20;height:2" coordorigin="8409,5" coordsize="20,0" path="m8409,5l8428,5e" filled="false" stroked="true" strokeweight=".47998pt" strokecolor="#000000">
                <v:path arrowok="t"/>
              </v:shape>
            </v:group>
            <v:group style="position:absolute;left:8428;top:5;width:20;height:2" coordorigin="8428,5" coordsize="20,2">
              <v:shape style="position:absolute;left:8428;top:5;width:20;height:2" coordorigin="8428,5" coordsize="20,0" path="m8428,5l8448,5e" filled="false" stroked="true" strokeweight=".47998pt" strokecolor="#000000">
                <v:path arrowok="t"/>
              </v:shape>
            </v:group>
            <v:group style="position:absolute;left:8448;top:5;width:20;height:2" coordorigin="8448,5" coordsize="20,2">
              <v:shape style="position:absolute;left:8448;top:5;width:20;height:2" coordorigin="8448,5" coordsize="20,0" path="m8448,5l8467,5e" filled="false" stroked="true" strokeweight=".47998pt" strokecolor="#000000">
                <v:path arrowok="t"/>
              </v:shape>
            </v:group>
            <v:group style="position:absolute;left:8467;top:5;width:20;height:2" coordorigin="8467,5" coordsize="20,2">
              <v:shape style="position:absolute;left:8467;top:5;width:20;height:2" coordorigin="8467,5" coordsize="20,0" path="m8467,5l8486,5e" filled="false" stroked="true" strokeweight=".47998pt" strokecolor="#000000">
                <v:path arrowok="t"/>
              </v:shape>
            </v:group>
            <v:group style="position:absolute;left:8486;top:5;width:20;height:2" coordorigin="8486,5" coordsize="20,2">
              <v:shape style="position:absolute;left:8486;top:5;width:20;height:2" coordorigin="8486,5" coordsize="20,0" path="m8486,5l8505,5e" filled="false" stroked="true" strokeweight=".47998pt" strokecolor="#000000">
                <v:path arrowok="t"/>
              </v:shape>
            </v:group>
            <v:group style="position:absolute;left:8505;top:5;width:20;height:2" coordorigin="8505,5" coordsize="20,2">
              <v:shape style="position:absolute;left:8505;top:5;width:20;height:2" coordorigin="8505,5" coordsize="20,0" path="m8505,5l8524,5e" filled="false" stroked="true" strokeweight=".47998pt" strokecolor="#000000">
                <v:path arrowok="t"/>
              </v:shape>
            </v:group>
            <v:group style="position:absolute;left:8524;top:5;width:20;height:2" coordorigin="8524,5" coordsize="20,2">
              <v:shape style="position:absolute;left:8524;top:5;width:20;height:2" coordorigin="8524,5" coordsize="20,0" path="m8524,5l8544,5e" filled="false" stroked="true" strokeweight=".47998pt" strokecolor="#000000">
                <v:path arrowok="t"/>
              </v:shape>
            </v:group>
            <v:group style="position:absolute;left:8544;top:5;width:20;height:2" coordorigin="8544,5" coordsize="20,2">
              <v:shape style="position:absolute;left:8544;top:5;width:20;height:2" coordorigin="8544,5" coordsize="20,0" path="m8544,5l8563,5e" filled="false" stroked="true" strokeweight=".47998pt" strokecolor="#000000">
                <v:path arrowok="t"/>
              </v:shape>
            </v:group>
            <v:group style="position:absolute;left:8563;top:5;width:20;height:2" coordorigin="8563,5" coordsize="20,2">
              <v:shape style="position:absolute;left:8563;top:5;width:20;height:2" coordorigin="8563,5" coordsize="20,0" path="m8563,5l8582,5e" filled="false" stroked="true" strokeweight=".47998pt" strokecolor="#000000">
                <v:path arrowok="t"/>
              </v:shape>
            </v:group>
            <v:group style="position:absolute;left:8582;top:5;width:20;height:2" coordorigin="8582,5" coordsize="20,2">
              <v:shape style="position:absolute;left:8582;top:5;width:20;height:2" coordorigin="8582,5" coordsize="20,0" path="m8582,5l8601,5e" filled="false" stroked="true" strokeweight=".47998pt" strokecolor="#000000">
                <v:path arrowok="t"/>
              </v:shape>
            </v:group>
            <v:group style="position:absolute;left:8601;top:5;width:20;height:2" coordorigin="8601,5" coordsize="20,2">
              <v:shape style="position:absolute;left:8601;top:5;width:20;height:2" coordorigin="8601,5" coordsize="20,0" path="m8601,5l8620,5e" filled="false" stroked="true" strokeweight=".47998pt" strokecolor="#000000">
                <v:path arrowok="t"/>
              </v:shape>
            </v:group>
            <v:group style="position:absolute;left:8620;top:5;width:20;height:2" coordorigin="8620,5" coordsize="20,2">
              <v:shape style="position:absolute;left:8620;top:5;width:20;height:2" coordorigin="8620,5" coordsize="20,0" path="m8620,5l8640,5e" filled="false" stroked="true" strokeweight=".47998pt" strokecolor="#000000">
                <v:path arrowok="t"/>
              </v:shape>
            </v:group>
            <v:group style="position:absolute;left:8640;top:5;width:20;height:2" coordorigin="8640,5" coordsize="20,2">
              <v:shape style="position:absolute;left:8640;top:5;width:20;height:2" coordorigin="8640,5" coordsize="20,0" path="m8640,5l8659,5e" filled="false" stroked="true" strokeweight=".47998pt" strokecolor="#000000">
                <v:path arrowok="t"/>
              </v:shape>
            </v:group>
            <v:group style="position:absolute;left:8659;top:5;width:20;height:2" coordorigin="8659,5" coordsize="20,2">
              <v:shape style="position:absolute;left:8659;top:5;width:20;height:2" coordorigin="8659,5" coordsize="20,0" path="m8659,5l8678,5e" filled="false" stroked="true" strokeweight=".47998pt" strokecolor="#000000">
                <v:path arrowok="t"/>
              </v:shape>
            </v:group>
            <v:group style="position:absolute;left:8678;top:5;width:20;height:2" coordorigin="8678,5" coordsize="20,2">
              <v:shape style="position:absolute;left:8678;top:5;width:20;height:2" coordorigin="8678,5" coordsize="20,0" path="m8678,5l8697,5e" filled="false" stroked="true" strokeweight=".47998pt" strokecolor="#000000">
                <v:path arrowok="t"/>
              </v:shape>
            </v:group>
            <v:group style="position:absolute;left:8697;top:5;width:20;height:2" coordorigin="8697,5" coordsize="20,2">
              <v:shape style="position:absolute;left:8697;top:5;width:20;height:2" coordorigin="8697,5" coordsize="20,0" path="m8697,5l8716,5e" filled="false" stroked="true" strokeweight=".47998pt" strokecolor="#000000">
                <v:path arrowok="t"/>
              </v:shape>
            </v:group>
            <v:group style="position:absolute;left:8716;top:5;width:20;height:2" coordorigin="8716,5" coordsize="20,2">
              <v:shape style="position:absolute;left:8716;top:5;width:20;height:2" coordorigin="8716,5" coordsize="20,0" path="m8716,5l8736,5e" filled="false" stroked="true" strokeweight=".47998pt" strokecolor="#000000">
                <v:path arrowok="t"/>
              </v:shape>
            </v:group>
            <v:group style="position:absolute;left:8736;top:5;width:20;height:2" coordorigin="8736,5" coordsize="20,2">
              <v:shape style="position:absolute;left:8736;top:5;width:20;height:2" coordorigin="8736,5" coordsize="20,0" path="m8736,5l8755,5e" filled="false" stroked="true" strokeweight=".47998pt" strokecolor="#000000">
                <v:path arrowok="t"/>
              </v:shape>
            </v:group>
            <v:group style="position:absolute;left:8755;top:5;width:20;height:2" coordorigin="8755,5" coordsize="20,2">
              <v:shape style="position:absolute;left:8755;top:5;width:20;height:2" coordorigin="8755,5" coordsize="20,0" path="m8755,5l8774,5e" filled="false" stroked="true" strokeweight=".47998pt" strokecolor="#000000">
                <v:path arrowok="t"/>
              </v:shape>
            </v:group>
            <v:group style="position:absolute;left:8774;top:5;width:20;height:2" coordorigin="8774,5" coordsize="20,2">
              <v:shape style="position:absolute;left:8774;top:5;width:20;height:2" coordorigin="8774,5" coordsize="20,0" path="m8774,5l8793,5e" filled="false" stroked="true" strokeweight=".47998pt" strokecolor="#000000">
                <v:path arrowok="t"/>
              </v:shape>
            </v:group>
            <v:group style="position:absolute;left:8793;top:5;width:20;height:2" coordorigin="8793,5" coordsize="20,2">
              <v:shape style="position:absolute;left:8793;top:5;width:20;height:2" coordorigin="8793,5" coordsize="20,0" path="m8793,5l8812,5e" filled="false" stroked="true" strokeweight=".47998pt" strokecolor="#000000">
                <v:path arrowok="t"/>
              </v:shape>
            </v:group>
            <v:group style="position:absolute;left:8812;top:5;width:20;height:2" coordorigin="8812,5" coordsize="20,2">
              <v:shape style="position:absolute;left:8812;top:5;width:20;height:2" coordorigin="8812,5" coordsize="20,0" path="m8812,5l8832,5e" filled="false" stroked="true" strokeweight=".47998pt" strokecolor="#000000">
                <v:path arrowok="t"/>
              </v:shape>
            </v:group>
            <v:group style="position:absolute;left:8832;top:5;width:20;height:2" coordorigin="8832,5" coordsize="20,2">
              <v:shape style="position:absolute;left:8832;top:5;width:20;height:2" coordorigin="8832,5" coordsize="20,0" path="m8832,5l8851,5e" filled="false" stroked="true" strokeweight=".47998pt" strokecolor="#000000">
                <v:path arrowok="t"/>
              </v:shape>
            </v:group>
            <v:group style="position:absolute;left:8851;top:5;width:20;height:2" coordorigin="8851,5" coordsize="20,2">
              <v:shape style="position:absolute;left:8851;top:5;width:20;height:2" coordorigin="8851,5" coordsize="20,0" path="m8851,5l8870,5e" filled="false" stroked="true" strokeweight=".47998pt" strokecolor="#000000">
                <v:path arrowok="t"/>
              </v:shape>
            </v:group>
            <v:group style="position:absolute;left:8870;top:5;width:20;height:2" coordorigin="8870,5" coordsize="20,2">
              <v:shape style="position:absolute;left:8870;top:5;width:20;height:2" coordorigin="8870,5" coordsize="20,0" path="m8870,5l8889,5e" filled="false" stroked="true" strokeweight=".47998pt" strokecolor="#000000">
                <v:path arrowok="t"/>
              </v:shape>
            </v:group>
            <v:group style="position:absolute;left:8889;top:5;width:20;height:2" coordorigin="8889,5" coordsize="20,2">
              <v:shape style="position:absolute;left:8889;top:5;width:20;height:2" coordorigin="8889,5" coordsize="20,0" path="m8889,5l8908,5e" filled="false" stroked="true" strokeweight=".47998pt" strokecolor="#000000">
                <v:path arrowok="t"/>
              </v:shape>
            </v:group>
            <v:group style="position:absolute;left:8908;top:5;width:20;height:2" coordorigin="8908,5" coordsize="20,2">
              <v:shape style="position:absolute;left:8908;top:5;width:20;height:2" coordorigin="8908,5" coordsize="20,0" path="m8908,5l8928,5e" filled="false" stroked="true" strokeweight=".47998pt" strokecolor="#000000">
                <v:path arrowok="t"/>
              </v:shape>
            </v:group>
            <v:group style="position:absolute;left:8928;top:5;width:20;height:2" coordorigin="8928,5" coordsize="20,2">
              <v:shape style="position:absolute;left:8928;top:5;width:20;height:2" coordorigin="8928,5" coordsize="20,0" path="m8928,5l8947,5e" filled="false" stroked="true" strokeweight=".47998pt" strokecolor="#000000">
                <v:path arrowok="t"/>
              </v:shape>
            </v:group>
            <v:group style="position:absolute;left:8947;top:5;width:20;height:2" coordorigin="8947,5" coordsize="20,2">
              <v:shape style="position:absolute;left:8947;top:5;width:20;height:2" coordorigin="8947,5" coordsize="20,0" path="m8947,5l8966,5e" filled="false" stroked="true" strokeweight=".47998pt" strokecolor="#000000">
                <v:path arrowok="t"/>
              </v:shape>
            </v:group>
            <v:group style="position:absolute;left:8966;top:5;width:20;height:2" coordorigin="8966,5" coordsize="20,2">
              <v:shape style="position:absolute;left:8966;top:5;width:20;height:2" coordorigin="8966,5" coordsize="20,0" path="m8966,5l8985,5e" filled="false" stroked="true" strokeweight=".47998pt" strokecolor="#000000">
                <v:path arrowok="t"/>
              </v:shape>
            </v:group>
            <v:group style="position:absolute;left:8985;top:5;width:20;height:2" coordorigin="8985,5" coordsize="20,2">
              <v:shape style="position:absolute;left:8985;top:5;width:20;height:2" coordorigin="8985,5" coordsize="20,0" path="m8985,5l9004,5e" filled="false" stroked="true" strokeweight=".47998pt" strokecolor="#000000">
                <v:path arrowok="t"/>
              </v:shape>
            </v:group>
            <v:group style="position:absolute;left:9004;top:5;width:20;height:2" coordorigin="9004,5" coordsize="20,2">
              <v:shape style="position:absolute;left:9004;top:5;width:20;height:2" coordorigin="9004,5" coordsize="20,0" path="m9004,5l9024,5e" filled="false" stroked="true" strokeweight=".47998pt" strokecolor="#000000">
                <v:path arrowok="t"/>
              </v:shape>
            </v:group>
            <v:group style="position:absolute;left:9024;top:5;width:20;height:2" coordorigin="9024,5" coordsize="20,2">
              <v:shape style="position:absolute;left:9024;top:5;width:20;height:2" coordorigin="9024,5" coordsize="20,0" path="m9024,5l9043,5e" filled="false" stroked="true" strokeweight=".47998pt" strokecolor="#000000">
                <v:path arrowok="t"/>
              </v:shape>
            </v:group>
            <v:group style="position:absolute;left:9043;top:5;width:20;height:2" coordorigin="9043,5" coordsize="20,2">
              <v:shape style="position:absolute;left:9043;top:5;width:20;height:2" coordorigin="9043,5" coordsize="20,0" path="m9043,5l9062,5e" filled="false" stroked="true" strokeweight=".47998pt" strokecolor="#000000">
                <v:path arrowok="t"/>
              </v:shape>
            </v:group>
            <v:group style="position:absolute;left:9062;top:5;width:20;height:2" coordorigin="9062,5" coordsize="20,2">
              <v:shape style="position:absolute;left:9062;top:5;width:20;height:2" coordorigin="9062,5" coordsize="20,0" path="m9062,5l9081,5e" filled="false" stroked="true" strokeweight=".47998pt" strokecolor="#000000">
                <v:path arrowok="t"/>
              </v:shape>
            </v:group>
            <v:group style="position:absolute;left:9081;top:5;width:20;height:2" coordorigin="9081,5" coordsize="20,2">
              <v:shape style="position:absolute;left:9081;top:5;width:20;height:2" coordorigin="9081,5" coordsize="20,0" path="m9081,5l9100,5e" filled="false" stroked="true" strokeweight=".47998pt" strokecolor="#000000">
                <v:path arrowok="t"/>
              </v:shape>
            </v:group>
            <v:group style="position:absolute;left:9100;top:5;width:20;height:2" coordorigin="9100,5" coordsize="20,2">
              <v:shape style="position:absolute;left:9100;top:5;width:20;height:2" coordorigin="9100,5" coordsize="20,0" path="m9100,5l9120,5e" filled="false" stroked="true" strokeweight=".47998pt" strokecolor="#000000">
                <v:path arrowok="t"/>
              </v:shape>
            </v:group>
            <v:group style="position:absolute;left:9120;top:5;width:20;height:2" coordorigin="9120,5" coordsize="20,2">
              <v:shape style="position:absolute;left:9120;top:5;width:20;height:2" coordorigin="9120,5" coordsize="20,0" path="m9120,5l9139,5e" filled="false" stroked="true" strokeweight=".47998pt" strokecolor="#000000">
                <v:path arrowok="t"/>
              </v:shape>
            </v:group>
            <v:group style="position:absolute;left:9139;top:5;width:20;height:2" coordorigin="9139,5" coordsize="20,2">
              <v:shape style="position:absolute;left:9139;top:5;width:20;height:2" coordorigin="9139,5" coordsize="20,0" path="m9139,5l9158,5e" filled="false" stroked="true" strokeweight=".47998pt" strokecolor="#000000">
                <v:path arrowok="t"/>
              </v:shape>
            </v:group>
            <v:group style="position:absolute;left:9158;top:5;width:20;height:2" coordorigin="9158,5" coordsize="20,2">
              <v:shape style="position:absolute;left:9158;top:5;width:20;height:2" coordorigin="9158,5" coordsize="20,0" path="m9158,5l9177,5e" filled="false" stroked="true" strokeweight=".47998pt" strokecolor="#000000">
                <v:path arrowok="t"/>
              </v:shape>
            </v:group>
            <v:group style="position:absolute;left:9177;top:5;width:20;height:2" coordorigin="9177,5" coordsize="20,2">
              <v:shape style="position:absolute;left:9177;top:5;width:20;height:2" coordorigin="9177,5" coordsize="20,0" path="m9177,5l9196,5e" filled="false" stroked="true" strokeweight=".47998pt" strokecolor="#000000">
                <v:path arrowok="t"/>
              </v:shape>
            </v:group>
            <v:group style="position:absolute;left:9196;top:5;width:20;height:2" coordorigin="9196,5" coordsize="20,2">
              <v:shape style="position:absolute;left:9196;top:5;width:20;height:2" coordorigin="9196,5" coordsize="20,0" path="m9196,5l9216,5e" filled="false" stroked="true" strokeweight=".47998pt" strokecolor="#000000">
                <v:path arrowok="t"/>
              </v:shape>
            </v:group>
            <v:group style="position:absolute;left:9216;top:5;width:20;height:2" coordorigin="9216,5" coordsize="20,2">
              <v:shape style="position:absolute;left:9216;top:5;width:20;height:2" coordorigin="9216,5" coordsize="20,0" path="m9216,5l9235,5e" filled="false" stroked="true" strokeweight=".47998pt" strokecolor="#000000">
                <v:path arrowok="t"/>
              </v:shape>
            </v:group>
            <v:group style="position:absolute;left:9235;top:5;width:20;height:2" coordorigin="9235,5" coordsize="20,2">
              <v:shape style="position:absolute;left:9235;top:5;width:20;height:2" coordorigin="9235,5" coordsize="20,0" path="m9235,5l9254,5e" filled="false" stroked="true" strokeweight=".47998pt" strokecolor="#000000">
                <v:path arrowok="t"/>
              </v:shape>
            </v:group>
            <v:group style="position:absolute;left:9254;top:5;width:20;height:2" coordorigin="9254,5" coordsize="20,2">
              <v:shape style="position:absolute;left:9254;top:5;width:20;height:2" coordorigin="9254,5" coordsize="20,0" path="m9254,5l9273,5e" filled="false" stroked="true" strokeweight=".47998pt" strokecolor="#000000">
                <v:path arrowok="t"/>
              </v:shape>
            </v:group>
            <v:group style="position:absolute;left:9273;top:5;width:20;height:2" coordorigin="9273,5" coordsize="20,2">
              <v:shape style="position:absolute;left:9273;top:5;width:20;height:2" coordorigin="9273,5" coordsize="20,0" path="m9273,5l9292,5e" filled="false" stroked="true" strokeweight=".47998pt" strokecolor="#000000">
                <v:path arrowok="t"/>
              </v:shape>
            </v:group>
            <v:group style="position:absolute;left:9292;top:5;width:20;height:2" coordorigin="9292,5" coordsize="20,2">
              <v:shape style="position:absolute;left:9292;top:5;width:20;height:2" coordorigin="9292,5" coordsize="20,0" path="m9292,5l9312,5e" filled="false" stroked="true" strokeweight=".47998pt" strokecolor="#000000">
                <v:path arrowok="t"/>
              </v:shape>
            </v:group>
            <v:group style="position:absolute;left:9312;top:5;width:20;height:2" coordorigin="9312,5" coordsize="20,2">
              <v:shape style="position:absolute;left:9312;top:5;width:20;height:2" coordorigin="9312,5" coordsize="20,0" path="m9312,5l9331,5e" filled="false" stroked="true" strokeweight=".47998pt" strokecolor="#000000">
                <v:path arrowok="t"/>
              </v:shape>
            </v:group>
            <v:group style="position:absolute;left:9331;top:5;width:20;height:2" coordorigin="9331,5" coordsize="20,2">
              <v:shape style="position:absolute;left:9331;top:5;width:20;height:2" coordorigin="9331,5" coordsize="20,0" path="m9331,5l9350,5e" filled="false" stroked="true" strokeweight=".47998pt" strokecolor="#000000">
                <v:path arrowok="t"/>
              </v:shape>
            </v:group>
            <v:group style="position:absolute;left:9350;top:5;width:20;height:2" coordorigin="9350,5" coordsize="20,2">
              <v:shape style="position:absolute;left:9350;top:5;width:20;height:2" coordorigin="9350,5" coordsize="20,0" path="m9350,5l9369,5e" filled="false" stroked="true" strokeweight=".47998pt" strokecolor="#000000">
                <v:path arrowok="t"/>
              </v:shape>
            </v:group>
            <v:group style="position:absolute;left:9369;top:5;width:20;height:2" coordorigin="9369,5" coordsize="20,2">
              <v:shape style="position:absolute;left:9369;top:5;width:20;height:2" coordorigin="9369,5" coordsize="20,0" path="m9369,5l9388,5e" filled="false" stroked="true" strokeweight=".47998pt" strokecolor="#000000">
                <v:path arrowok="t"/>
              </v:shape>
            </v:group>
            <v:group style="position:absolute;left:9388;top:5;width:20;height:2" coordorigin="9388,5" coordsize="20,2">
              <v:shape style="position:absolute;left:9388;top:5;width:20;height:2" coordorigin="9388,5" coordsize="20,0" path="m9388,5l9408,5e" filled="false" stroked="true" strokeweight=".47998pt" strokecolor="#000000">
                <v:path arrowok="t"/>
              </v:shape>
            </v:group>
            <v:group style="position:absolute;left:9408;top:5;width:20;height:2" coordorigin="9408,5" coordsize="20,2">
              <v:shape style="position:absolute;left:9408;top:5;width:20;height:2" coordorigin="9408,5" coordsize="20,0" path="m9408,5l9427,5e" filled="false" stroked="true" strokeweight=".47998pt" strokecolor="#000000">
                <v:path arrowok="t"/>
              </v:shape>
            </v:group>
            <v:group style="position:absolute;left:9427;top:5;width:20;height:2" coordorigin="9427,5" coordsize="20,2">
              <v:shape style="position:absolute;left:9427;top:5;width:20;height:2" coordorigin="9427,5" coordsize="20,0" path="m9427,5l9446,5e" filled="false" stroked="true" strokeweight=".47998pt" strokecolor="#000000">
                <v:path arrowok="t"/>
              </v:shape>
            </v:group>
            <v:group style="position:absolute;left:9446;top:5;width:20;height:2" coordorigin="9446,5" coordsize="20,2">
              <v:shape style="position:absolute;left:9446;top:5;width:20;height:2" coordorigin="9446,5" coordsize="20,0" path="m9446,5l9465,5e" filled="false" stroked="true" strokeweight=".47998pt" strokecolor="#000000">
                <v:path arrowok="t"/>
              </v:shape>
            </v:group>
            <v:group style="position:absolute;left:9465;top:5;width:20;height:2" coordorigin="9465,5" coordsize="20,2">
              <v:shape style="position:absolute;left:9465;top:5;width:20;height:2" coordorigin="9465,5" coordsize="20,0" path="m9465,5l9484,5e" filled="false" stroked="true" strokeweight=".47998pt" strokecolor="#000000">
                <v:path arrowok="t"/>
              </v:shape>
            </v:group>
            <v:group style="position:absolute;left:9484;top:5;width:20;height:2" coordorigin="9484,5" coordsize="20,2">
              <v:shape style="position:absolute;left:9484;top:5;width:20;height:2" coordorigin="9484,5" coordsize="20,0" path="m9484,5l9504,5e" filled="false" stroked="true" strokeweight=".47998pt" strokecolor="#000000">
                <v:path arrowok="t"/>
              </v:shape>
            </v:group>
            <v:group style="position:absolute;left:9504;top:5;width:20;height:2" coordorigin="9504,5" coordsize="20,2">
              <v:shape style="position:absolute;left:9504;top:5;width:20;height:2" coordorigin="9504,5" coordsize="20,0" path="m9504,5l9523,5e" filled="false" stroked="true" strokeweight=".47998pt" strokecolor="#000000">
                <v:path arrowok="t"/>
              </v:shape>
            </v:group>
            <v:group style="position:absolute;left:9523;top:5;width:20;height:2" coordorigin="9523,5" coordsize="20,2">
              <v:shape style="position:absolute;left:9523;top:5;width:20;height:2" coordorigin="9523,5" coordsize="20,0" path="m9523,5l9542,5e" filled="false" stroked="true" strokeweight=".47998pt" strokecolor="#000000">
                <v:path arrowok="t"/>
              </v:shape>
            </v:group>
            <v:group style="position:absolute;left:9542;top:5;width:20;height:2" coordorigin="9542,5" coordsize="20,2">
              <v:shape style="position:absolute;left:9542;top:5;width:20;height:2" coordorigin="9542,5" coordsize="20,0" path="m9542,5l9561,5e" filled="false" stroked="true" strokeweight=".47998pt" strokecolor="#000000">
                <v:path arrowok="t"/>
              </v:shape>
            </v:group>
            <v:group style="position:absolute;left:9561;top:5;width:20;height:2" coordorigin="9561,5" coordsize="20,2">
              <v:shape style="position:absolute;left:9561;top:5;width:20;height:2" coordorigin="9561,5" coordsize="20,0" path="m9561,5l9580,5e" filled="false" stroked="true" strokeweight=".47998pt" strokecolor="#000000">
                <v:path arrowok="t"/>
              </v:shape>
            </v:group>
            <v:group style="position:absolute;left:9580;top:5;width:20;height:2" coordorigin="9580,5" coordsize="20,2">
              <v:shape style="position:absolute;left:9580;top:5;width:20;height:2" coordorigin="9580,5" coordsize="20,0" path="m9580,5l9600,5e" filled="false" stroked="true" strokeweight=".47998pt" strokecolor="#000000">
                <v:path arrowok="t"/>
              </v:shape>
            </v:group>
            <v:group style="position:absolute;left:9600;top:5;width:20;height:2" coordorigin="9600,5" coordsize="20,2">
              <v:shape style="position:absolute;left:9600;top:5;width:20;height:2" coordorigin="9600,5" coordsize="20,0" path="m9600,5l9619,5e" filled="false" stroked="true" strokeweight=".47998pt" strokecolor="#000000">
                <v:path arrowok="t"/>
              </v:shape>
            </v:group>
            <v:group style="position:absolute;left:9619;top:5;width:20;height:2" coordorigin="9619,5" coordsize="20,2">
              <v:shape style="position:absolute;left:9619;top:5;width:20;height:2" coordorigin="9619,5" coordsize="20,0" path="m9619,5l9638,5e" filled="false" stroked="true" strokeweight=".47998pt" strokecolor="#000000">
                <v:path arrowok="t"/>
              </v:shape>
            </v:group>
            <v:group style="position:absolute;left:9638;top:5;width:20;height:2" coordorigin="9638,5" coordsize="20,2">
              <v:shape style="position:absolute;left:9638;top:5;width:20;height:2" coordorigin="9638,5" coordsize="20,0" path="m9638,5l9657,5e" filled="false" stroked="true" strokeweight=".47998pt" strokecolor="#000000">
                <v:path arrowok="t"/>
              </v:shape>
            </v:group>
            <v:group style="position:absolute;left:9657;top:5;width:20;height:2" coordorigin="9657,5" coordsize="20,2">
              <v:shape style="position:absolute;left:9657;top:5;width:20;height:2" coordorigin="9657,5" coordsize="20,0" path="m9657,5l9676,5e" filled="false" stroked="true" strokeweight=".47998pt" strokecolor="#000000">
                <v:path arrowok="t"/>
              </v:shape>
            </v:group>
            <v:group style="position:absolute;left:9676;top:5;width:20;height:2" coordorigin="9676,5" coordsize="20,2">
              <v:shape style="position:absolute;left:9676;top:5;width:20;height:2" coordorigin="9676,5" coordsize="20,0" path="m9676,5l9696,5e" filled="false" stroked="true" strokeweight=".47998pt" strokecolor="#000000">
                <v:path arrowok="t"/>
              </v:shape>
            </v:group>
            <v:group style="position:absolute;left:9696;top:5;width:20;height:2" coordorigin="9696,5" coordsize="20,2">
              <v:shape style="position:absolute;left:9696;top:5;width:20;height:2" coordorigin="9696,5" coordsize="20,0" path="m9696,5l9715,5e" filled="false" stroked="true" strokeweight=".47998pt" strokecolor="#000000">
                <v:path arrowok="t"/>
              </v:shape>
            </v:group>
            <v:group style="position:absolute;left:9715;top:5;width:20;height:2" coordorigin="9715,5" coordsize="20,2">
              <v:shape style="position:absolute;left:9715;top:5;width:20;height:2" coordorigin="9715,5" coordsize="20,0" path="m9715,5l9734,5e" filled="false" stroked="true" strokeweight=".47998pt" strokecolor="#000000">
                <v:path arrowok="t"/>
              </v:shape>
            </v:group>
            <v:group style="position:absolute;left:9734;top:5;width:20;height:2" coordorigin="9734,5" coordsize="20,2">
              <v:shape style="position:absolute;left:9734;top:5;width:20;height:2" coordorigin="9734,5" coordsize="20,0" path="m9734,5l9753,5e" filled="false" stroked="true" strokeweight=".47998pt" strokecolor="#000000">
                <v:path arrowok="t"/>
              </v:shape>
            </v:group>
            <v:group style="position:absolute;left:9753;top:5;width:20;height:2" coordorigin="9753,5" coordsize="20,2">
              <v:shape style="position:absolute;left:9753;top:5;width:20;height:2" coordorigin="9753,5" coordsize="20,0" path="m9753,5l9772,5e" filled="false" stroked="true" strokeweight=".47998pt" strokecolor="#000000">
                <v:path arrowok="t"/>
              </v:shape>
            </v:group>
            <v:group style="position:absolute;left:9772;top:5;width:20;height:2" coordorigin="9772,5" coordsize="20,2">
              <v:shape style="position:absolute;left:9772;top:5;width:20;height:2" coordorigin="9772,5" coordsize="20,0" path="m9772,5l9792,5e" filled="false" stroked="true" strokeweight=".47998pt" strokecolor="#000000">
                <v:path arrowok="t"/>
              </v:shape>
            </v:group>
            <v:group style="position:absolute;left:9792;top:5;width:20;height:2" coordorigin="9792,5" coordsize="20,2">
              <v:shape style="position:absolute;left:9792;top:5;width:20;height:2" coordorigin="9792,5" coordsize="20,0" path="m9792,5l9811,5e" filled="false" stroked="true" strokeweight=".47998pt" strokecolor="#000000">
                <v:path arrowok="t"/>
              </v:shape>
              <v:shape style="position:absolute;left:9811;top:0;width:12;height:10" type="#_x0000_t75" stroked="false">
                <v:imagedata r:id="rId314" o:title=""/>
              </v:shape>
            </v:group>
            <v:group style="position:absolute;left:9813;top:5;width:10;height:2" coordorigin="9813,5" coordsize="10,2">
              <v:shape style="position:absolute;left:9813;top:5;width:10;height:2" coordorigin="9813,5" coordsize="10,0" path="m9813,5l9823,5e" filled="false" stroked="true" strokeweight=".47998pt" strokecolor="#000000">
                <v:path arrowok="t"/>
              </v:shape>
            </v:group>
            <v:group style="position:absolute;left:5;top:10;width:10;height:20" coordorigin="5,10" coordsize="10,20">
              <v:shape style="position:absolute;left:5;top:10;width:10;height:20" coordorigin="5,10" coordsize="10,20" path="m5,29l14,29,14,10,5,10,5,29xe" filled="true" fillcolor="#000000" stroked="false">
                <v:path arrowok="t"/>
                <v:fill type="solid"/>
              </v:shape>
            </v:group>
            <v:group style="position:absolute;left:5;top:29;width:10;height:20" coordorigin="5,29" coordsize="10,20">
              <v:shape style="position:absolute;left:5;top:29;width:10;height:20" coordorigin="5,29" coordsize="10,20" path="m5,48l14,48,14,29,5,29,5,48xe" filled="true" fillcolor="#000000" stroked="false">
                <v:path arrowok="t"/>
                <v:fill type="solid"/>
              </v:shape>
            </v:group>
            <v:group style="position:absolute;left:5;top:48;width:10;height:20" coordorigin="5,48" coordsize="10,20">
              <v:shape style="position:absolute;left:5;top:48;width:10;height:20" coordorigin="5,48" coordsize="10,20" path="m5,67l14,67,14,48,5,48,5,67xe" filled="true" fillcolor="#000000" stroked="false">
                <v:path arrowok="t"/>
                <v:fill type="solid"/>
              </v:shape>
            </v:group>
            <v:group style="position:absolute;left:5;top:67;width:10;height:20" coordorigin="5,67" coordsize="10,20">
              <v:shape style="position:absolute;left:5;top:67;width:10;height:20" coordorigin="5,67" coordsize="10,20" path="m5,86l14,86,14,67,5,67,5,86xe" filled="true" fillcolor="#000000" stroked="false">
                <v:path arrowok="t"/>
                <v:fill type="solid"/>
              </v:shape>
            </v:group>
            <v:group style="position:absolute;left:5;top:86;width:10;height:20" coordorigin="5,86" coordsize="10,20">
              <v:shape style="position:absolute;left:5;top:86;width:10;height:20" coordorigin="5,86" coordsize="10,20" path="m5,106l14,106,14,86,5,86,5,106xe" filled="true" fillcolor="#000000" stroked="false">
                <v:path arrowok="t"/>
                <v:fill type="solid"/>
              </v:shape>
            </v:group>
            <v:group style="position:absolute;left:5;top:106;width:10;height:20" coordorigin="5,106" coordsize="10,20">
              <v:shape style="position:absolute;left:5;top:106;width:10;height:20" coordorigin="5,106" coordsize="10,20" path="m5,125l14,125,14,106,5,106,5,125xe" filled="true" fillcolor="#000000" stroked="false">
                <v:path arrowok="t"/>
                <v:fill type="solid"/>
              </v:shape>
            </v:group>
            <v:group style="position:absolute;left:5;top:125;width:10;height:20" coordorigin="5,125" coordsize="10,20">
              <v:shape style="position:absolute;left:5;top:125;width:10;height:20" coordorigin="5,125" coordsize="10,20" path="m5,144l14,144,14,125,5,125,5,144xe" filled="true" fillcolor="#000000" stroked="false">
                <v:path arrowok="t"/>
                <v:fill type="solid"/>
              </v:shape>
            </v:group>
            <v:group style="position:absolute;left:5;top:144;width:10;height:20" coordorigin="5,144" coordsize="10,20">
              <v:shape style="position:absolute;left:5;top:144;width:10;height:20" coordorigin="5,144" coordsize="10,20" path="m5,163l14,163,14,144,5,144,5,163xe" filled="true" fillcolor="#000000" stroked="false">
                <v:path arrowok="t"/>
                <v:fill type="solid"/>
              </v:shape>
            </v:group>
            <v:group style="position:absolute;left:5;top:163;width:10;height:20" coordorigin="5,163" coordsize="10,20">
              <v:shape style="position:absolute;left:5;top:163;width:10;height:20" coordorigin="5,163" coordsize="10,20" path="m5,182l14,182,14,163,5,163,5,182xe" filled="true" fillcolor="#000000" stroked="false">
                <v:path arrowok="t"/>
                <v:fill type="solid"/>
              </v:shape>
            </v:group>
            <v:group style="position:absolute;left:5;top:182;width:10;height:20" coordorigin="5,182" coordsize="10,20">
              <v:shape style="position:absolute;left:5;top:182;width:10;height:20" coordorigin="5,182" coordsize="10,20" path="m5,202l14,202,14,182,5,182,5,202xe" filled="true" fillcolor="#000000" stroked="false">
                <v:path arrowok="t"/>
                <v:fill type="solid"/>
              </v:shape>
            </v:group>
            <v:group style="position:absolute;left:5;top:202;width:10;height:20" coordorigin="5,202" coordsize="10,20">
              <v:shape style="position:absolute;left:5;top:202;width:10;height:20" coordorigin="5,202" coordsize="10,20" path="m5,221l14,221,14,202,5,202,5,221xe" filled="true" fillcolor="#000000" stroked="false">
                <v:path arrowok="t"/>
                <v:fill type="solid"/>
              </v:shape>
            </v:group>
            <v:group style="position:absolute;left:5;top:221;width:10;height:20" coordorigin="5,221" coordsize="10,20">
              <v:shape style="position:absolute;left:5;top:221;width:10;height:20" coordorigin="5,221" coordsize="10,20" path="m5,240l14,240,14,221,5,221,5,240xe" filled="true" fillcolor="#000000" stroked="false">
                <v:path arrowok="t"/>
                <v:fill type="solid"/>
              </v:shape>
            </v:group>
            <v:group style="position:absolute;left:5;top:240;width:10;height:20" coordorigin="5,240" coordsize="10,20">
              <v:shape style="position:absolute;left:5;top:240;width:10;height:20" coordorigin="5,240" coordsize="10,20" path="m5,259l14,259,14,240,5,240,5,259xe" filled="true" fillcolor="#000000" stroked="false">
                <v:path arrowok="t"/>
                <v:fill type="solid"/>
              </v:shape>
            </v:group>
            <v:group style="position:absolute;left:5;top:259;width:10;height:20" coordorigin="5,259" coordsize="10,20">
              <v:shape style="position:absolute;left:5;top:259;width:10;height:20" coordorigin="5,259" coordsize="10,20" path="m5,278l14,278,14,259,5,259,5,278xe" filled="true" fillcolor="#000000" stroked="false">
                <v:path arrowok="t"/>
                <v:fill type="solid"/>
              </v:shape>
            </v:group>
            <v:group style="position:absolute;left:5;top:278;width:10;height:20" coordorigin="5,278" coordsize="10,20">
              <v:shape style="position:absolute;left:5;top:278;width:10;height:20" coordorigin="5,278" coordsize="10,20" path="m5,298l14,298,14,278,5,278,5,298xe" filled="true" fillcolor="#000000" stroked="false">
                <v:path arrowok="t"/>
                <v:fill type="solid"/>
              </v:shape>
            </v:group>
            <v:group style="position:absolute;left:5;top:298;width:10;height:20" coordorigin="5,298" coordsize="10,20">
              <v:shape style="position:absolute;left:5;top:298;width:10;height:20" coordorigin="5,298" coordsize="10,20" path="m5,317l14,317,14,298,5,298,5,317xe" filled="true" fillcolor="#000000" stroked="false">
                <v:path arrowok="t"/>
                <v:fill type="solid"/>
              </v:shape>
            </v:group>
            <v:group style="position:absolute;left:5;top:317;width:10;height:20" coordorigin="5,317" coordsize="10,20">
              <v:shape style="position:absolute;left:5;top:317;width:10;height:20" coordorigin="5,317" coordsize="10,20" path="m5,336l14,336,14,317,5,317,5,336xe" filled="true" fillcolor="#000000" stroked="false">
                <v:path arrowok="t"/>
                <v:fill type="solid"/>
              </v:shape>
            </v:group>
            <v:group style="position:absolute;left:5;top:336;width:10;height:20" coordorigin="5,336" coordsize="10,20">
              <v:shape style="position:absolute;left:5;top:336;width:10;height:20" coordorigin="5,336" coordsize="10,20" path="m5,355l14,355,14,336,5,336,5,355xe" filled="true" fillcolor="#000000" stroked="false">
                <v:path arrowok="t"/>
                <v:fill type="solid"/>
              </v:shape>
            </v:group>
            <v:group style="position:absolute;left:5;top:355;width:10;height:20" coordorigin="5,355" coordsize="10,20">
              <v:shape style="position:absolute;left:5;top:355;width:10;height:20" coordorigin="5,355" coordsize="10,20" path="m5,374l14,374,14,355,5,355,5,374xe" filled="true" fillcolor="#000000" stroked="false">
                <v:path arrowok="t"/>
                <v:fill type="solid"/>
              </v:shape>
            </v:group>
            <v:group style="position:absolute;left:5;top:374;width:10;height:20" coordorigin="5,374" coordsize="10,20">
              <v:shape style="position:absolute;left:5;top:374;width:10;height:20" coordorigin="5,374" coordsize="10,20" path="m5,394l14,394,14,374,5,374,5,394xe" filled="true" fillcolor="#000000" stroked="false">
                <v:path arrowok="t"/>
                <v:fill type="solid"/>
              </v:shape>
            </v:group>
            <v:group style="position:absolute;left:5;top:394;width:10;height:20" coordorigin="5,394" coordsize="10,20">
              <v:shape style="position:absolute;left:5;top:394;width:10;height:20" coordorigin="5,394" coordsize="10,20" path="m5,413l14,413,14,394,5,394,5,413xe" filled="true" fillcolor="#000000" stroked="false">
                <v:path arrowok="t"/>
                <v:fill type="solid"/>
              </v:shape>
              <v:shape style="position:absolute;left:5;top:413;width:10;height:2" type="#_x0000_t75" stroked="false">
                <v:imagedata r:id="rId716" o:title=""/>
              </v:shape>
            </v:group>
            <v:group style="position:absolute;left:1992;top:10;width:10;height:20" coordorigin="1992,10" coordsize="10,20">
              <v:shape style="position:absolute;left:1992;top:10;width:10;height:20" coordorigin="1992,10" coordsize="10,20" path="m1992,29l2002,29,2002,10,1992,10,1992,29xe" filled="true" fillcolor="#000000" stroked="false">
                <v:path arrowok="t"/>
                <v:fill type="solid"/>
              </v:shape>
            </v:group>
            <v:group style="position:absolute;left:1992;top:29;width:10;height:20" coordorigin="1992,29" coordsize="10,20">
              <v:shape style="position:absolute;left:1992;top:29;width:10;height:20" coordorigin="1992,29" coordsize="10,20" path="m1992,48l2002,48,2002,29,1992,29,1992,48xe" filled="true" fillcolor="#000000" stroked="false">
                <v:path arrowok="t"/>
                <v:fill type="solid"/>
              </v:shape>
            </v:group>
            <v:group style="position:absolute;left:1992;top:48;width:10;height:20" coordorigin="1992,48" coordsize="10,20">
              <v:shape style="position:absolute;left:1992;top:48;width:10;height:20" coordorigin="1992,48" coordsize="10,20" path="m1992,67l2002,67,2002,48,1992,48,1992,67xe" filled="true" fillcolor="#000000" stroked="false">
                <v:path arrowok="t"/>
                <v:fill type="solid"/>
              </v:shape>
            </v:group>
            <v:group style="position:absolute;left:1992;top:67;width:10;height:20" coordorigin="1992,67" coordsize="10,20">
              <v:shape style="position:absolute;left:1992;top:67;width:10;height:20" coordorigin="1992,67" coordsize="10,20" path="m1992,86l2002,86,2002,67,1992,67,1992,86xe" filled="true" fillcolor="#000000" stroked="false">
                <v:path arrowok="t"/>
                <v:fill type="solid"/>
              </v:shape>
            </v:group>
            <v:group style="position:absolute;left:1992;top:86;width:10;height:20" coordorigin="1992,86" coordsize="10,20">
              <v:shape style="position:absolute;left:1992;top:86;width:10;height:20" coordorigin="1992,86" coordsize="10,20" path="m1992,106l2002,106,2002,86,1992,86,1992,106xe" filled="true" fillcolor="#000000" stroked="false">
                <v:path arrowok="t"/>
                <v:fill type="solid"/>
              </v:shape>
            </v:group>
            <v:group style="position:absolute;left:1992;top:106;width:10;height:20" coordorigin="1992,106" coordsize="10,20">
              <v:shape style="position:absolute;left:1992;top:106;width:10;height:20" coordorigin="1992,106" coordsize="10,20" path="m1992,125l2002,125,2002,106,1992,106,1992,125xe" filled="true" fillcolor="#000000" stroked="false">
                <v:path arrowok="t"/>
                <v:fill type="solid"/>
              </v:shape>
            </v:group>
            <v:group style="position:absolute;left:1992;top:125;width:10;height:20" coordorigin="1992,125" coordsize="10,20">
              <v:shape style="position:absolute;left:1992;top:125;width:10;height:20" coordorigin="1992,125" coordsize="10,20" path="m1992,144l2002,144,2002,125,1992,125,1992,144xe" filled="true" fillcolor="#000000" stroked="false">
                <v:path arrowok="t"/>
                <v:fill type="solid"/>
              </v:shape>
            </v:group>
            <v:group style="position:absolute;left:1992;top:144;width:10;height:20" coordorigin="1992,144" coordsize="10,20">
              <v:shape style="position:absolute;left:1992;top:144;width:10;height:20" coordorigin="1992,144" coordsize="10,20" path="m1992,163l2002,163,2002,144,1992,144,1992,163xe" filled="true" fillcolor="#000000" stroked="false">
                <v:path arrowok="t"/>
                <v:fill type="solid"/>
              </v:shape>
            </v:group>
            <v:group style="position:absolute;left:1992;top:163;width:10;height:20" coordorigin="1992,163" coordsize="10,20">
              <v:shape style="position:absolute;left:1992;top:163;width:10;height:20" coordorigin="1992,163" coordsize="10,20" path="m1992,182l2002,182,2002,163,1992,163,1992,182xe" filled="true" fillcolor="#000000" stroked="false">
                <v:path arrowok="t"/>
                <v:fill type="solid"/>
              </v:shape>
            </v:group>
            <v:group style="position:absolute;left:1992;top:182;width:10;height:20" coordorigin="1992,182" coordsize="10,20">
              <v:shape style="position:absolute;left:1992;top:182;width:10;height:20" coordorigin="1992,182" coordsize="10,20" path="m1992,202l2002,202,2002,182,1992,182,1992,202xe" filled="true" fillcolor="#000000" stroked="false">
                <v:path arrowok="t"/>
                <v:fill type="solid"/>
              </v:shape>
            </v:group>
            <v:group style="position:absolute;left:1992;top:202;width:10;height:20" coordorigin="1992,202" coordsize="10,20">
              <v:shape style="position:absolute;left:1992;top:202;width:10;height:20" coordorigin="1992,202" coordsize="10,20" path="m1992,221l2002,221,2002,202,1992,202,1992,221xe" filled="true" fillcolor="#000000" stroked="false">
                <v:path arrowok="t"/>
                <v:fill type="solid"/>
              </v:shape>
            </v:group>
            <v:group style="position:absolute;left:1992;top:221;width:10;height:20" coordorigin="1992,221" coordsize="10,20">
              <v:shape style="position:absolute;left:1992;top:221;width:10;height:20" coordorigin="1992,221" coordsize="10,20" path="m1992,240l2002,240,2002,221,1992,221,1992,240xe" filled="true" fillcolor="#000000" stroked="false">
                <v:path arrowok="t"/>
                <v:fill type="solid"/>
              </v:shape>
            </v:group>
            <v:group style="position:absolute;left:1992;top:240;width:10;height:20" coordorigin="1992,240" coordsize="10,20">
              <v:shape style="position:absolute;left:1992;top:240;width:10;height:20" coordorigin="1992,240" coordsize="10,20" path="m1992,259l2002,259,2002,240,1992,240,1992,259xe" filled="true" fillcolor="#000000" stroked="false">
                <v:path arrowok="t"/>
                <v:fill type="solid"/>
              </v:shape>
            </v:group>
            <v:group style="position:absolute;left:1992;top:259;width:10;height:20" coordorigin="1992,259" coordsize="10,20">
              <v:shape style="position:absolute;left:1992;top:259;width:10;height:20" coordorigin="1992,259" coordsize="10,20" path="m1992,278l2002,278,2002,259,1992,259,1992,278xe" filled="true" fillcolor="#000000" stroked="false">
                <v:path arrowok="t"/>
                <v:fill type="solid"/>
              </v:shape>
            </v:group>
            <v:group style="position:absolute;left:1992;top:278;width:10;height:20" coordorigin="1992,278" coordsize="10,20">
              <v:shape style="position:absolute;left:1992;top:278;width:10;height:20" coordorigin="1992,278" coordsize="10,20" path="m1992,298l2002,298,2002,278,1992,278,1992,298xe" filled="true" fillcolor="#000000" stroked="false">
                <v:path arrowok="t"/>
                <v:fill type="solid"/>
              </v:shape>
            </v:group>
            <v:group style="position:absolute;left:1992;top:298;width:10;height:20" coordorigin="1992,298" coordsize="10,20">
              <v:shape style="position:absolute;left:1992;top:298;width:10;height:20" coordorigin="1992,298" coordsize="10,20" path="m1992,317l2002,317,2002,298,1992,298,1992,317xe" filled="true" fillcolor="#000000" stroked="false">
                <v:path arrowok="t"/>
                <v:fill type="solid"/>
              </v:shape>
            </v:group>
            <v:group style="position:absolute;left:5903;top:10;width:10;height:20" coordorigin="5903,10" coordsize="10,20">
              <v:shape style="position:absolute;left:5903;top:10;width:10;height:20" coordorigin="5903,10" coordsize="10,20" path="m5903,29l5913,29,5913,10,5903,10,5903,29xe" filled="true" fillcolor="#000000" stroked="false">
                <v:path arrowok="t"/>
                <v:fill type="solid"/>
              </v:shape>
            </v:group>
            <v:group style="position:absolute;left:5903;top:29;width:10;height:20" coordorigin="5903,29" coordsize="10,20">
              <v:shape style="position:absolute;left:5903;top:29;width:10;height:20" coordorigin="5903,29" coordsize="10,20" path="m5903,48l5913,48,5913,29,5903,29,5903,48xe" filled="true" fillcolor="#000000" stroked="false">
                <v:path arrowok="t"/>
                <v:fill type="solid"/>
              </v:shape>
            </v:group>
            <v:group style="position:absolute;left:5903;top:48;width:10;height:20" coordorigin="5903,48" coordsize="10,20">
              <v:shape style="position:absolute;left:5903;top:48;width:10;height:20" coordorigin="5903,48" coordsize="10,20" path="m5903,67l5913,67,5913,48,5903,48,5903,67xe" filled="true" fillcolor="#000000" stroked="false">
                <v:path arrowok="t"/>
                <v:fill type="solid"/>
              </v:shape>
            </v:group>
            <v:group style="position:absolute;left:5903;top:67;width:10;height:20" coordorigin="5903,67" coordsize="10,20">
              <v:shape style="position:absolute;left:5903;top:67;width:10;height:20" coordorigin="5903,67" coordsize="10,20" path="m5903,86l5913,86,5913,67,5903,67,5903,86xe" filled="true" fillcolor="#000000" stroked="false">
                <v:path arrowok="t"/>
                <v:fill type="solid"/>
              </v:shape>
            </v:group>
            <v:group style="position:absolute;left:5903;top:86;width:10;height:20" coordorigin="5903,86" coordsize="10,20">
              <v:shape style="position:absolute;left:5903;top:86;width:10;height:20" coordorigin="5903,86" coordsize="10,20" path="m5903,106l5913,106,5913,86,5903,86,5903,106xe" filled="true" fillcolor="#000000" stroked="false">
                <v:path arrowok="t"/>
                <v:fill type="solid"/>
              </v:shape>
            </v:group>
            <v:group style="position:absolute;left:5903;top:106;width:10;height:20" coordorigin="5903,106" coordsize="10,20">
              <v:shape style="position:absolute;left:5903;top:106;width:10;height:20" coordorigin="5903,106" coordsize="10,20" path="m5903,125l5913,125,5913,106,5903,106,5903,125xe" filled="true" fillcolor="#000000" stroked="false">
                <v:path arrowok="t"/>
                <v:fill type="solid"/>
              </v:shape>
            </v:group>
            <v:group style="position:absolute;left:5903;top:125;width:10;height:20" coordorigin="5903,125" coordsize="10,20">
              <v:shape style="position:absolute;left:5903;top:125;width:10;height:20" coordorigin="5903,125" coordsize="10,20" path="m5903,144l5913,144,5913,125,5903,125,5903,144xe" filled="true" fillcolor="#000000" stroked="false">
                <v:path arrowok="t"/>
                <v:fill type="solid"/>
              </v:shape>
            </v:group>
            <v:group style="position:absolute;left:5903;top:144;width:10;height:20" coordorigin="5903,144" coordsize="10,20">
              <v:shape style="position:absolute;left:5903;top:144;width:10;height:20" coordorigin="5903,144" coordsize="10,20" path="m5903,163l5913,163,5913,144,5903,144,5903,163xe" filled="true" fillcolor="#000000" stroked="false">
                <v:path arrowok="t"/>
                <v:fill type="solid"/>
              </v:shape>
            </v:group>
            <v:group style="position:absolute;left:5903;top:163;width:10;height:20" coordorigin="5903,163" coordsize="10,20">
              <v:shape style="position:absolute;left:5903;top:163;width:10;height:20" coordorigin="5903,163" coordsize="10,20" path="m5903,182l5913,182,5913,163,5903,163,5903,182xe" filled="true" fillcolor="#000000" stroked="false">
                <v:path arrowok="t"/>
                <v:fill type="solid"/>
              </v:shape>
            </v:group>
            <v:group style="position:absolute;left:5903;top:182;width:10;height:20" coordorigin="5903,182" coordsize="10,20">
              <v:shape style="position:absolute;left:5903;top:182;width:10;height:20" coordorigin="5903,182" coordsize="10,20" path="m5903,202l5913,202,5913,182,5903,182,5903,202xe" filled="true" fillcolor="#000000" stroked="false">
                <v:path arrowok="t"/>
                <v:fill type="solid"/>
              </v:shape>
            </v:group>
            <v:group style="position:absolute;left:5903;top:202;width:10;height:20" coordorigin="5903,202" coordsize="10,20">
              <v:shape style="position:absolute;left:5903;top:202;width:10;height:20" coordorigin="5903,202" coordsize="10,20" path="m5903,221l5913,221,5913,202,5903,202,5903,221xe" filled="true" fillcolor="#000000" stroked="false">
                <v:path arrowok="t"/>
                <v:fill type="solid"/>
              </v:shape>
            </v:group>
            <v:group style="position:absolute;left:5903;top:221;width:10;height:20" coordorigin="5903,221" coordsize="10,20">
              <v:shape style="position:absolute;left:5903;top:221;width:10;height:20" coordorigin="5903,221" coordsize="10,20" path="m5903,240l5913,240,5913,221,5903,221,5903,240xe" filled="true" fillcolor="#000000" stroked="false">
                <v:path arrowok="t"/>
                <v:fill type="solid"/>
              </v:shape>
            </v:group>
            <v:group style="position:absolute;left:5903;top:240;width:10;height:20" coordorigin="5903,240" coordsize="10,20">
              <v:shape style="position:absolute;left:5903;top:240;width:10;height:20" coordorigin="5903,240" coordsize="10,20" path="m5903,259l5913,259,5913,240,5903,240,5903,259xe" filled="true" fillcolor="#000000" stroked="false">
                <v:path arrowok="t"/>
                <v:fill type="solid"/>
              </v:shape>
            </v:group>
            <v:group style="position:absolute;left:5903;top:259;width:10;height:20" coordorigin="5903,259" coordsize="10,20">
              <v:shape style="position:absolute;left:5903;top:259;width:10;height:20" coordorigin="5903,259" coordsize="10,20" path="m5903,278l5913,278,5913,259,5903,259,5903,278xe" filled="true" fillcolor="#000000" stroked="false">
                <v:path arrowok="t"/>
                <v:fill type="solid"/>
              </v:shape>
            </v:group>
            <v:group style="position:absolute;left:5903;top:278;width:10;height:20" coordorigin="5903,278" coordsize="10,20">
              <v:shape style="position:absolute;left:5903;top:278;width:10;height:20" coordorigin="5903,278" coordsize="10,20" path="m5903,298l5913,298,5913,278,5903,278,5903,298xe" filled="true" fillcolor="#000000" stroked="false">
                <v:path arrowok="t"/>
                <v:fill type="solid"/>
              </v:shape>
            </v:group>
            <v:group style="position:absolute;left:5903;top:298;width:10;height:20" coordorigin="5903,298" coordsize="10,20">
              <v:shape style="position:absolute;left:5903;top:298;width:10;height:20" coordorigin="5903,298" coordsize="10,20" path="m5903,317l5913,317,5913,298,5903,298,5903,317xe" filled="true" fillcolor="#000000" stroked="false">
                <v:path arrowok="t"/>
                <v:fill type="solid"/>
              </v:shape>
            </v:group>
            <v:group style="position:absolute;left:5903;top:317;width:10;height:20" coordorigin="5903,317" coordsize="10,20">
              <v:shape style="position:absolute;left:5903;top:317;width:10;height:20" coordorigin="5903,317" coordsize="10,20" path="m5903,336l5913,336,5913,317,5903,317,5903,336xe" filled="true" fillcolor="#000000" stroked="false">
                <v:path arrowok="t"/>
                <v:fill type="solid"/>
              </v:shape>
            </v:group>
            <v:group style="position:absolute;left:5903;top:336;width:10;height:20" coordorigin="5903,336" coordsize="10,20">
              <v:shape style="position:absolute;left:5903;top:336;width:10;height:20" coordorigin="5903,336" coordsize="10,20" path="m5903,355l5913,355,5913,336,5903,336,5903,355xe" filled="true" fillcolor="#000000" stroked="false">
                <v:path arrowok="t"/>
                <v:fill type="solid"/>
              </v:shape>
            </v:group>
            <v:group style="position:absolute;left:5903;top:355;width:10;height:20" coordorigin="5903,355" coordsize="10,20">
              <v:shape style="position:absolute;left:5903;top:355;width:10;height:20" coordorigin="5903,355" coordsize="10,20" path="m5903,374l5913,374,5913,355,5903,355,5903,374xe" filled="true" fillcolor="#000000" stroked="false">
                <v:path arrowok="t"/>
                <v:fill type="solid"/>
              </v:shape>
            </v:group>
            <v:group style="position:absolute;left:5903;top:374;width:10;height:20" coordorigin="5903,374" coordsize="10,20">
              <v:shape style="position:absolute;left:5903;top:374;width:10;height:20" coordorigin="5903,374" coordsize="10,20" path="m5903,394l5913,394,5913,374,5903,374,5903,394xe" filled="true" fillcolor="#000000" stroked="false">
                <v:path arrowok="t"/>
                <v:fill type="solid"/>
              </v:shape>
            </v:group>
            <v:group style="position:absolute;left:5903;top:394;width:10;height:20" coordorigin="5903,394" coordsize="10,20">
              <v:shape style="position:absolute;left:5903;top:394;width:10;height:20" coordorigin="5903,394" coordsize="10,20" path="m5903,413l5913,413,5913,394,5903,394,5903,413xe" filled="true" fillcolor="#000000" stroked="false">
                <v:path arrowok="t"/>
                <v:fill type="solid"/>
              </v:shape>
            </v:group>
            <v:group style="position:absolute;left:9813;top:10;width:10;height:20" coordorigin="9813,10" coordsize="10,20">
              <v:shape style="position:absolute;left:9813;top:10;width:10;height:20" coordorigin="9813,10" coordsize="10,20" path="m9813,29l9823,29,9823,10,9813,10,9813,29xe" filled="true" fillcolor="#000000" stroked="false">
                <v:path arrowok="t"/>
                <v:fill type="solid"/>
              </v:shape>
            </v:group>
            <v:group style="position:absolute;left:9813;top:29;width:10;height:20" coordorigin="9813,29" coordsize="10,20">
              <v:shape style="position:absolute;left:9813;top:29;width:10;height:20" coordorigin="9813,29" coordsize="10,20" path="m9813,48l9823,48,9823,29,9813,29,9813,48xe" filled="true" fillcolor="#000000" stroked="false">
                <v:path arrowok="t"/>
                <v:fill type="solid"/>
              </v:shape>
            </v:group>
            <v:group style="position:absolute;left:9813;top:48;width:10;height:20" coordorigin="9813,48" coordsize="10,20">
              <v:shape style="position:absolute;left:9813;top:48;width:10;height:20" coordorigin="9813,48" coordsize="10,20" path="m9813,67l9823,67,9823,48,9813,48,9813,67xe" filled="true" fillcolor="#000000" stroked="false">
                <v:path arrowok="t"/>
                <v:fill type="solid"/>
              </v:shape>
            </v:group>
            <v:group style="position:absolute;left:9813;top:67;width:10;height:20" coordorigin="9813,67" coordsize="10,20">
              <v:shape style="position:absolute;left:9813;top:67;width:10;height:20" coordorigin="9813,67" coordsize="10,20" path="m9813,86l9823,86,9823,67,9813,67,9813,86xe" filled="true" fillcolor="#000000" stroked="false">
                <v:path arrowok="t"/>
                <v:fill type="solid"/>
              </v:shape>
            </v:group>
            <v:group style="position:absolute;left:9813;top:86;width:10;height:20" coordorigin="9813,86" coordsize="10,20">
              <v:shape style="position:absolute;left:9813;top:86;width:10;height:20" coordorigin="9813,86" coordsize="10,20" path="m9813,106l9823,106,9823,86,9813,86,9813,106xe" filled="true" fillcolor="#000000" stroked="false">
                <v:path arrowok="t"/>
                <v:fill type="solid"/>
              </v:shape>
            </v:group>
            <v:group style="position:absolute;left:9813;top:106;width:10;height:20" coordorigin="9813,106" coordsize="10,20">
              <v:shape style="position:absolute;left:9813;top:106;width:10;height:20" coordorigin="9813,106" coordsize="10,20" path="m9813,125l9823,125,9823,106,9813,106,9813,125xe" filled="true" fillcolor="#000000" stroked="false">
                <v:path arrowok="t"/>
                <v:fill type="solid"/>
              </v:shape>
            </v:group>
            <v:group style="position:absolute;left:9813;top:125;width:10;height:20" coordorigin="9813,125" coordsize="10,20">
              <v:shape style="position:absolute;left:9813;top:125;width:10;height:20" coordorigin="9813,125" coordsize="10,20" path="m9813,144l9823,144,9823,125,9813,125,9813,144xe" filled="true" fillcolor="#000000" stroked="false">
                <v:path arrowok="t"/>
                <v:fill type="solid"/>
              </v:shape>
            </v:group>
            <v:group style="position:absolute;left:9813;top:144;width:10;height:20" coordorigin="9813,144" coordsize="10,20">
              <v:shape style="position:absolute;left:9813;top:144;width:10;height:20" coordorigin="9813,144" coordsize="10,20" path="m9813,163l9823,163,9823,144,9813,144,9813,163xe" filled="true" fillcolor="#000000" stroked="false">
                <v:path arrowok="t"/>
                <v:fill type="solid"/>
              </v:shape>
            </v:group>
            <v:group style="position:absolute;left:9813;top:163;width:10;height:20" coordorigin="9813,163" coordsize="10,20">
              <v:shape style="position:absolute;left:9813;top:163;width:10;height:20" coordorigin="9813,163" coordsize="10,20" path="m9813,182l9823,182,9823,163,9813,163,9813,182xe" filled="true" fillcolor="#000000" stroked="false">
                <v:path arrowok="t"/>
                <v:fill type="solid"/>
              </v:shape>
            </v:group>
            <v:group style="position:absolute;left:9813;top:182;width:10;height:20" coordorigin="9813,182" coordsize="10,20">
              <v:shape style="position:absolute;left:9813;top:182;width:10;height:20" coordorigin="9813,182" coordsize="10,20" path="m9813,202l9823,202,9823,182,9813,182,9813,202xe" filled="true" fillcolor="#000000" stroked="false">
                <v:path arrowok="t"/>
                <v:fill type="solid"/>
              </v:shape>
            </v:group>
            <v:group style="position:absolute;left:9813;top:202;width:10;height:20" coordorigin="9813,202" coordsize="10,20">
              <v:shape style="position:absolute;left:9813;top:202;width:10;height:20" coordorigin="9813,202" coordsize="10,20" path="m9813,221l9823,221,9823,202,9813,202,9813,221xe" filled="true" fillcolor="#000000" stroked="false">
                <v:path arrowok="t"/>
                <v:fill type="solid"/>
              </v:shape>
            </v:group>
            <v:group style="position:absolute;left:9813;top:221;width:10;height:20" coordorigin="9813,221" coordsize="10,20">
              <v:shape style="position:absolute;left:9813;top:221;width:10;height:20" coordorigin="9813,221" coordsize="10,20" path="m9813,240l9823,240,9823,221,9813,221,9813,240xe" filled="true" fillcolor="#000000" stroked="false">
                <v:path arrowok="t"/>
                <v:fill type="solid"/>
              </v:shape>
            </v:group>
            <v:group style="position:absolute;left:9813;top:240;width:10;height:20" coordorigin="9813,240" coordsize="10,20">
              <v:shape style="position:absolute;left:9813;top:240;width:10;height:20" coordorigin="9813,240" coordsize="10,20" path="m9813,259l9823,259,9823,240,9813,240,9813,259xe" filled="true" fillcolor="#000000" stroked="false">
                <v:path arrowok="t"/>
                <v:fill type="solid"/>
              </v:shape>
            </v:group>
            <v:group style="position:absolute;left:9813;top:259;width:10;height:20" coordorigin="9813,259" coordsize="10,20">
              <v:shape style="position:absolute;left:9813;top:259;width:10;height:20" coordorigin="9813,259" coordsize="10,20" path="m9813,278l9823,278,9823,259,9813,259,9813,278xe" filled="true" fillcolor="#000000" stroked="false">
                <v:path arrowok="t"/>
                <v:fill type="solid"/>
              </v:shape>
            </v:group>
            <v:group style="position:absolute;left:9813;top:278;width:10;height:20" coordorigin="9813,278" coordsize="10,20">
              <v:shape style="position:absolute;left:9813;top:278;width:10;height:20" coordorigin="9813,278" coordsize="10,20" path="m9813,298l9823,298,9823,278,9813,278,9813,298xe" filled="true" fillcolor="#000000" stroked="false">
                <v:path arrowok="t"/>
                <v:fill type="solid"/>
              </v:shape>
            </v:group>
            <v:group style="position:absolute;left:9813;top:298;width:10;height:20" coordorigin="9813,298" coordsize="10,20">
              <v:shape style="position:absolute;left:9813;top:298;width:10;height:20" coordorigin="9813,298" coordsize="10,20" path="m9813,317l9823,317,9823,298,9813,298,9813,317xe" filled="true" fillcolor="#000000" stroked="false">
                <v:path arrowok="t"/>
                <v:fill type="solid"/>
              </v:shape>
            </v:group>
            <v:group style="position:absolute;left:9813;top:317;width:10;height:20" coordorigin="9813,317" coordsize="10,20">
              <v:shape style="position:absolute;left:9813;top:317;width:10;height:20" coordorigin="9813,317" coordsize="10,20" path="m9813,336l9823,336,9823,317,9813,317,9813,336xe" filled="true" fillcolor="#000000" stroked="false">
                <v:path arrowok="t"/>
                <v:fill type="solid"/>
              </v:shape>
            </v:group>
            <v:group style="position:absolute;left:9813;top:336;width:10;height:20" coordorigin="9813,336" coordsize="10,20">
              <v:shape style="position:absolute;left:9813;top:336;width:10;height:20" coordorigin="9813,336" coordsize="10,20" path="m9813,355l9823,355,9823,336,9813,336,9813,355xe" filled="true" fillcolor="#000000" stroked="false">
                <v:path arrowok="t"/>
                <v:fill type="solid"/>
              </v:shape>
            </v:group>
            <v:group style="position:absolute;left:9813;top:355;width:10;height:20" coordorigin="9813,355" coordsize="10,20">
              <v:shape style="position:absolute;left:9813;top:355;width:10;height:20" coordorigin="9813,355" coordsize="10,20" path="m9813,374l9823,374,9823,355,9813,355,9813,374xe" filled="true" fillcolor="#000000" stroked="false">
                <v:path arrowok="t"/>
                <v:fill type="solid"/>
              </v:shape>
            </v:group>
            <v:group style="position:absolute;left:9813;top:374;width:10;height:20" coordorigin="9813,374" coordsize="10,20">
              <v:shape style="position:absolute;left:9813;top:374;width:10;height:20" coordorigin="9813,374" coordsize="10,20" path="m9813,394l9823,394,9823,374,9813,374,9813,394xe" filled="true" fillcolor="#000000" stroked="false">
                <v:path arrowok="t"/>
                <v:fill type="solid"/>
              </v:shape>
            </v:group>
            <v:group style="position:absolute;left:9813;top:394;width:10;height:20" coordorigin="9813,394" coordsize="10,20">
              <v:shape style="position:absolute;left:9813;top:394;width:10;height:20" coordorigin="9813,394" coordsize="10,20" path="m9813,413l9823,413,9823,394,9813,394,9813,413xe" filled="true" fillcolor="#000000" stroked="false">
                <v:path arrowok="t"/>
                <v:fill type="solid"/>
              </v:shape>
            </v:group>
            <v:group style="position:absolute;left:5;top:420;width:10;height:2" coordorigin="5,420" coordsize="10,2">
              <v:shape style="position:absolute;left:5;top:420;width:10;height:2" coordorigin="5,420" coordsize="10,0" path="m5,420l14,420e" filled="false" stroked="true" strokeweight=".47998pt" strokecolor="#000000">
                <v:path arrowok="t"/>
              </v:shape>
              <v:shape style="position:absolute;left:1983;top:317;width:1390;height:108" type="#_x0000_t75" stroked="false">
                <v:imagedata r:id="rId717" o:title=""/>
              </v:shape>
              <v:shape style="position:absolute;left:3368;top:415;width:1154;height:10" type="#_x0000_t75" stroked="false">
                <v:imagedata r:id="rId718" o:title=""/>
              </v:shape>
              <v:shape style="position:absolute;left:4518;top:413;width:1395;height:12" type="#_x0000_t75" stroked="false">
                <v:imagedata r:id="rId719" o:title=""/>
              </v:shape>
              <v:shape style="position:absolute;left:5898;top:413;width:3925;height:12" type="#_x0000_t75" stroked="false">
                <v:imagedata r:id="rId720" o:title=""/>
              </v:shape>
            </v:group>
            <v:group style="position:absolute;left:9813;top:420;width:10;height:2" coordorigin="9813,420" coordsize="10,2">
              <v:shape style="position:absolute;left:9813;top:420;width:10;height:2" coordorigin="9813,420" coordsize="10,0" path="m9813,420l9823,420e" filled="false" stroked="true" strokeweight=".47998pt" strokecolor="#000000">
                <v:path arrowok="t"/>
              </v:shape>
            </v:group>
            <v:group style="position:absolute;left:5;top:425;width:10;height:20" coordorigin="5,425" coordsize="10,20">
              <v:shape style="position:absolute;left:5;top:425;width:10;height:20" coordorigin="5,425" coordsize="10,20" path="m5,444l14,444,14,425,5,425,5,444xe" filled="true" fillcolor="#000000" stroked="false">
                <v:path arrowok="t"/>
                <v:fill type="solid"/>
              </v:shape>
            </v:group>
            <v:group style="position:absolute;left:5;top:444;width:10;height:20" coordorigin="5,444" coordsize="10,20">
              <v:shape style="position:absolute;left:5;top:444;width:10;height:20" coordorigin="5,444" coordsize="10,20" path="m5,463l14,463,14,444,5,444,5,463xe" filled="true" fillcolor="#000000" stroked="false">
                <v:path arrowok="t"/>
                <v:fill type="solid"/>
              </v:shape>
            </v:group>
            <v:group style="position:absolute;left:5;top:463;width:10;height:20" coordorigin="5,463" coordsize="10,20">
              <v:shape style="position:absolute;left:5;top:463;width:10;height:20" coordorigin="5,463" coordsize="10,20" path="m5,482l14,482,14,463,5,463,5,482xe" filled="true" fillcolor="#000000" stroked="false">
                <v:path arrowok="t"/>
                <v:fill type="solid"/>
              </v:shape>
            </v:group>
            <v:group style="position:absolute;left:5;top:482;width:10;height:20" coordorigin="5,482" coordsize="10,20">
              <v:shape style="position:absolute;left:5;top:482;width:10;height:20" coordorigin="5,482" coordsize="10,20" path="m5,502l14,502,14,482,5,482,5,502xe" filled="true" fillcolor="#000000" stroked="false">
                <v:path arrowok="t"/>
                <v:fill type="solid"/>
              </v:shape>
            </v:group>
            <v:group style="position:absolute;left:5;top:502;width:10;height:20" coordorigin="5,502" coordsize="10,20">
              <v:shape style="position:absolute;left:5;top:502;width:10;height:20" coordorigin="5,502" coordsize="10,20" path="m5,521l14,521,14,502,5,502,5,521xe" filled="true" fillcolor="#000000" stroked="false">
                <v:path arrowok="t"/>
                <v:fill type="solid"/>
              </v:shape>
            </v:group>
            <v:group style="position:absolute;left:5;top:521;width:10;height:20" coordorigin="5,521" coordsize="10,20">
              <v:shape style="position:absolute;left:5;top:521;width:10;height:20" coordorigin="5,521" coordsize="10,20" path="m5,540l14,540,14,521,5,521,5,540xe" filled="true" fillcolor="#000000" stroked="false">
                <v:path arrowok="t"/>
                <v:fill type="solid"/>
              </v:shape>
            </v:group>
            <v:group style="position:absolute;left:5;top:540;width:10;height:20" coordorigin="5,540" coordsize="10,20">
              <v:shape style="position:absolute;left:5;top:540;width:10;height:20" coordorigin="5,540" coordsize="10,20" path="m5,559l14,559,14,540,5,540,5,559xe" filled="true" fillcolor="#000000" stroked="false">
                <v:path arrowok="t"/>
                <v:fill type="solid"/>
              </v:shape>
            </v:group>
            <v:group style="position:absolute;left:5;top:559;width:10;height:20" coordorigin="5,559" coordsize="10,20">
              <v:shape style="position:absolute;left:5;top:559;width:10;height:20" coordorigin="5,559" coordsize="10,20" path="m5,578l14,578,14,559,5,559,5,578xe" filled="true" fillcolor="#000000" stroked="false">
                <v:path arrowok="t"/>
                <v:fill type="solid"/>
              </v:shape>
            </v:group>
            <v:group style="position:absolute;left:5;top:578;width:10;height:20" coordorigin="5,578" coordsize="10,20">
              <v:shape style="position:absolute;left:5;top:578;width:10;height:20" coordorigin="5,578" coordsize="10,20" path="m5,598l14,598,14,578,5,578,5,598xe" filled="true" fillcolor="#000000" stroked="false">
                <v:path arrowok="t"/>
                <v:fill type="solid"/>
              </v:shape>
            </v:group>
            <v:group style="position:absolute;left:5;top:598;width:10;height:20" coordorigin="5,598" coordsize="10,20">
              <v:shape style="position:absolute;left:5;top:598;width:10;height:20" coordorigin="5,598" coordsize="10,20" path="m5,617l14,617,14,598,5,598,5,617xe" filled="true" fillcolor="#000000" stroked="false">
                <v:path arrowok="t"/>
                <v:fill type="solid"/>
              </v:shape>
            </v:group>
            <v:group style="position:absolute;left:5;top:617;width:10;height:20" coordorigin="5,617" coordsize="10,20">
              <v:shape style="position:absolute;left:5;top:617;width:10;height:20" coordorigin="5,617" coordsize="10,20" path="m5,636l14,636,14,617,5,617,5,636xe" filled="true" fillcolor="#000000" stroked="false">
                <v:path arrowok="t"/>
                <v:fill type="solid"/>
              </v:shape>
            </v:group>
            <v:group style="position:absolute;left:5;top:636;width:10;height:20" coordorigin="5,636" coordsize="10,20">
              <v:shape style="position:absolute;left:5;top:636;width:10;height:20" coordorigin="5,636" coordsize="10,20" path="m5,655l14,655,14,636,5,636,5,655xe" filled="true" fillcolor="#000000" stroked="false">
                <v:path arrowok="t"/>
                <v:fill type="solid"/>
              </v:shape>
            </v:group>
            <v:group style="position:absolute;left:5;top:655;width:10;height:20" coordorigin="5,655" coordsize="10,20">
              <v:shape style="position:absolute;left:5;top:655;width:10;height:20" coordorigin="5,655" coordsize="10,20" path="m5,674l14,674,14,655,5,655,5,674xe" filled="true" fillcolor="#000000" stroked="false">
                <v:path arrowok="t"/>
                <v:fill type="solid"/>
              </v:shape>
            </v:group>
            <v:group style="position:absolute;left:5;top:674;width:10;height:20" coordorigin="5,674" coordsize="10,20">
              <v:shape style="position:absolute;left:5;top:674;width:10;height:20" coordorigin="5,674" coordsize="10,20" path="m5,694l14,694,14,674,5,674,5,694xe" filled="true" fillcolor="#000000" stroked="false">
                <v:path arrowok="t"/>
                <v:fill type="solid"/>
              </v:shape>
            </v:group>
            <v:group style="position:absolute;left:5;top:694;width:10;height:20" coordorigin="5,694" coordsize="10,20">
              <v:shape style="position:absolute;left:5;top:694;width:10;height:20" coordorigin="5,694" coordsize="10,20" path="m5,713l14,713,14,694,5,694,5,713xe" filled="true" fillcolor="#000000" stroked="false">
                <v:path arrowok="t"/>
                <v:fill type="solid"/>
              </v:shape>
            </v:group>
            <v:group style="position:absolute;left:5;top:713;width:10;height:20" coordorigin="5,713" coordsize="10,20">
              <v:shape style="position:absolute;left:5;top:713;width:10;height:20" coordorigin="5,713" coordsize="10,20" path="m5,732l14,732,14,713,5,713,5,732xe" filled="true" fillcolor="#000000" stroked="false">
                <v:path arrowok="t"/>
                <v:fill type="solid"/>
              </v:shape>
            </v:group>
            <v:group style="position:absolute;left:5;top:732;width:10;height:20" coordorigin="5,732" coordsize="10,20">
              <v:shape style="position:absolute;left:5;top:732;width:10;height:20" coordorigin="5,732" coordsize="10,20" path="m5,751l14,751,14,732,5,732,5,751xe" filled="true" fillcolor="#000000" stroked="false">
                <v:path arrowok="t"/>
                <v:fill type="solid"/>
              </v:shape>
            </v:group>
            <v:group style="position:absolute;left:5;top:751;width:10;height:20" coordorigin="5,751" coordsize="10,20">
              <v:shape style="position:absolute;left:5;top:751;width:10;height:20" coordorigin="5,751" coordsize="10,20" path="m5,770l14,770,14,751,5,751,5,770xe" filled="true" fillcolor="#000000" stroked="false">
                <v:path arrowok="t"/>
                <v:fill type="solid"/>
              </v:shape>
            </v:group>
            <v:group style="position:absolute;left:5;top:770;width:10;height:20" coordorigin="5,770" coordsize="10,20">
              <v:shape style="position:absolute;left:5;top:770;width:10;height:20" coordorigin="5,770" coordsize="10,20" path="m5,790l14,790,14,770,5,770,5,790xe" filled="true" fillcolor="#000000" stroked="false">
                <v:path arrowok="t"/>
                <v:fill type="solid"/>
              </v:shape>
            </v:group>
            <v:group style="position:absolute;left:5;top:790;width:10;height:20" coordorigin="5,790" coordsize="10,20">
              <v:shape style="position:absolute;left:5;top:790;width:10;height:20" coordorigin="5,790" coordsize="10,20" path="m5,809l14,809,14,790,5,790,5,809xe" filled="true" fillcolor="#000000" stroked="false">
                <v:path arrowok="t"/>
                <v:fill type="solid"/>
              </v:shape>
            </v:group>
            <v:group style="position:absolute;left:5;top:809;width:10;height:20" coordorigin="5,809" coordsize="10,20">
              <v:shape style="position:absolute;left:5;top:809;width:10;height:20" coordorigin="5,809" coordsize="10,20" path="m5,828l14,828,14,809,5,809,5,828xe" filled="true" fillcolor="#000000" stroked="false">
                <v:path arrowok="t"/>
                <v:fill type="solid"/>
              </v:shape>
            </v:group>
            <v:group style="position:absolute;left:1992;top:425;width:10;height:20" coordorigin="1992,425" coordsize="10,20">
              <v:shape style="position:absolute;left:1992;top:425;width:10;height:20" coordorigin="1992,425" coordsize="10,20" path="m1992,444l2002,444,2002,425,1992,425,1992,444xe" filled="true" fillcolor="#000000" stroked="false">
                <v:path arrowok="t"/>
                <v:fill type="solid"/>
              </v:shape>
            </v:group>
            <v:group style="position:absolute;left:1992;top:444;width:10;height:20" coordorigin="1992,444" coordsize="10,20">
              <v:shape style="position:absolute;left:1992;top:444;width:10;height:20" coordorigin="1992,444" coordsize="10,20" path="m1992,463l2002,463,2002,444,1992,444,1992,463xe" filled="true" fillcolor="#000000" stroked="false">
                <v:path arrowok="t"/>
                <v:fill type="solid"/>
              </v:shape>
            </v:group>
            <v:group style="position:absolute;left:1992;top:463;width:10;height:20" coordorigin="1992,463" coordsize="10,20">
              <v:shape style="position:absolute;left:1992;top:463;width:10;height:20" coordorigin="1992,463" coordsize="10,20" path="m1992,482l2002,482,2002,463,1992,463,1992,482xe" filled="true" fillcolor="#000000" stroked="false">
                <v:path arrowok="t"/>
                <v:fill type="solid"/>
              </v:shape>
            </v:group>
            <v:group style="position:absolute;left:1992;top:482;width:10;height:20" coordorigin="1992,482" coordsize="10,20">
              <v:shape style="position:absolute;left:1992;top:482;width:10;height:20" coordorigin="1992,482" coordsize="10,20" path="m1992,502l2002,502,2002,482,1992,482,1992,502xe" filled="true" fillcolor="#000000" stroked="false">
                <v:path arrowok="t"/>
                <v:fill type="solid"/>
              </v:shape>
            </v:group>
            <v:group style="position:absolute;left:1992;top:502;width:10;height:20" coordorigin="1992,502" coordsize="10,20">
              <v:shape style="position:absolute;left:1992;top:502;width:10;height:20" coordorigin="1992,502" coordsize="10,20" path="m1992,521l2002,521,2002,502,1992,502,1992,521xe" filled="true" fillcolor="#000000" stroked="false">
                <v:path arrowok="t"/>
                <v:fill type="solid"/>
              </v:shape>
            </v:group>
            <v:group style="position:absolute;left:1992;top:521;width:10;height:20" coordorigin="1992,521" coordsize="10,20">
              <v:shape style="position:absolute;left:1992;top:521;width:10;height:20" coordorigin="1992,521" coordsize="10,20" path="m1992,540l2002,540,2002,521,1992,521,1992,540xe" filled="true" fillcolor="#000000" stroked="false">
                <v:path arrowok="t"/>
                <v:fill type="solid"/>
              </v:shape>
            </v:group>
            <v:group style="position:absolute;left:1992;top:540;width:10;height:20" coordorigin="1992,540" coordsize="10,20">
              <v:shape style="position:absolute;left:1992;top:540;width:10;height:20" coordorigin="1992,540" coordsize="10,20" path="m1992,559l2002,559,2002,540,1992,540,1992,559xe" filled="true" fillcolor="#000000" stroked="false">
                <v:path arrowok="t"/>
                <v:fill type="solid"/>
              </v:shape>
            </v:group>
            <v:group style="position:absolute;left:1992;top:559;width:10;height:20" coordorigin="1992,559" coordsize="10,20">
              <v:shape style="position:absolute;left:1992;top:559;width:10;height:20" coordorigin="1992,559" coordsize="10,20" path="m1992,578l2002,578,2002,559,1992,559,1992,578xe" filled="true" fillcolor="#000000" stroked="false">
                <v:path arrowok="t"/>
                <v:fill type="solid"/>
              </v:shape>
            </v:group>
            <v:group style="position:absolute;left:1992;top:578;width:10;height:20" coordorigin="1992,578" coordsize="10,20">
              <v:shape style="position:absolute;left:1992;top:578;width:10;height:20" coordorigin="1992,578" coordsize="10,20" path="m1992,598l2002,598,2002,578,1992,578,1992,598xe" filled="true" fillcolor="#000000" stroked="false">
                <v:path arrowok="t"/>
                <v:fill type="solid"/>
              </v:shape>
            </v:group>
            <v:group style="position:absolute;left:1992;top:598;width:10;height:20" coordorigin="1992,598" coordsize="10,20">
              <v:shape style="position:absolute;left:1992;top:598;width:10;height:20" coordorigin="1992,598" coordsize="10,20" path="m1992,617l2002,617,2002,598,1992,598,1992,617xe" filled="true" fillcolor="#000000" stroked="false">
                <v:path arrowok="t"/>
                <v:fill type="solid"/>
              </v:shape>
            </v:group>
            <v:group style="position:absolute;left:1992;top:617;width:10;height:20" coordorigin="1992,617" coordsize="10,20">
              <v:shape style="position:absolute;left:1992;top:617;width:10;height:20" coordorigin="1992,617" coordsize="10,20" path="m1992,636l2002,636,2002,617,1992,617,1992,636xe" filled="true" fillcolor="#000000" stroked="false">
                <v:path arrowok="t"/>
                <v:fill type="solid"/>
              </v:shape>
            </v:group>
            <v:group style="position:absolute;left:1992;top:636;width:10;height:20" coordorigin="1992,636" coordsize="10,20">
              <v:shape style="position:absolute;left:1992;top:636;width:10;height:20" coordorigin="1992,636" coordsize="10,20" path="m1992,655l2002,655,2002,636,1992,636,1992,655xe" filled="true" fillcolor="#000000" stroked="false">
                <v:path arrowok="t"/>
                <v:fill type="solid"/>
              </v:shape>
            </v:group>
            <v:group style="position:absolute;left:1992;top:655;width:10;height:20" coordorigin="1992,655" coordsize="10,20">
              <v:shape style="position:absolute;left:1992;top:655;width:10;height:20" coordorigin="1992,655" coordsize="10,20" path="m1992,674l2002,674,2002,655,1992,655,1992,674xe" filled="true" fillcolor="#000000" stroked="false">
                <v:path arrowok="t"/>
                <v:fill type="solid"/>
              </v:shape>
            </v:group>
            <v:group style="position:absolute;left:1992;top:674;width:10;height:20" coordorigin="1992,674" coordsize="10,20">
              <v:shape style="position:absolute;left:1992;top:674;width:10;height:20" coordorigin="1992,674" coordsize="10,20" path="m1992,694l2002,694,2002,674,1992,674,1992,694xe" filled="true" fillcolor="#000000" stroked="false">
                <v:path arrowok="t"/>
                <v:fill type="solid"/>
              </v:shape>
            </v:group>
            <v:group style="position:absolute;left:1992;top:694;width:10;height:20" coordorigin="1992,694" coordsize="10,20">
              <v:shape style="position:absolute;left:1992;top:694;width:10;height:20" coordorigin="1992,694" coordsize="10,20" path="m1992,713l2002,713,2002,694,1992,694,1992,713xe" filled="true" fillcolor="#000000" stroked="false">
                <v:path arrowok="t"/>
                <v:fill type="solid"/>
              </v:shape>
            </v:group>
            <v:group style="position:absolute;left:1992;top:713;width:10;height:20" coordorigin="1992,713" coordsize="10,20">
              <v:shape style="position:absolute;left:1992;top:713;width:10;height:20" coordorigin="1992,713" coordsize="10,20" path="m1992,732l2002,732,2002,713,1992,713,1992,732xe" filled="true" fillcolor="#000000" stroked="false">
                <v:path arrowok="t"/>
                <v:fill type="solid"/>
              </v:shape>
            </v:group>
            <v:group style="position:absolute;left:3373;top:425;width:10;height:20" coordorigin="3373,425" coordsize="10,20">
              <v:shape style="position:absolute;left:3373;top:425;width:10;height:20" coordorigin="3373,425" coordsize="10,20" path="m3373,444l3383,444,3383,425,3373,425,3373,444xe" filled="true" fillcolor="#000000" stroked="false">
                <v:path arrowok="t"/>
                <v:fill type="solid"/>
              </v:shape>
            </v:group>
            <v:group style="position:absolute;left:3373;top:444;width:10;height:20" coordorigin="3373,444" coordsize="10,20">
              <v:shape style="position:absolute;left:3373;top:444;width:10;height:20" coordorigin="3373,444" coordsize="10,20" path="m3373,463l3383,463,3383,444,3373,444,3373,463xe" filled="true" fillcolor="#000000" stroked="false">
                <v:path arrowok="t"/>
                <v:fill type="solid"/>
              </v:shape>
            </v:group>
            <v:group style="position:absolute;left:3373;top:463;width:10;height:20" coordorigin="3373,463" coordsize="10,20">
              <v:shape style="position:absolute;left:3373;top:463;width:10;height:20" coordorigin="3373,463" coordsize="10,20" path="m3373,482l3383,482,3383,463,3373,463,3373,482xe" filled="true" fillcolor="#000000" stroked="false">
                <v:path arrowok="t"/>
                <v:fill type="solid"/>
              </v:shape>
            </v:group>
            <v:group style="position:absolute;left:3373;top:482;width:10;height:20" coordorigin="3373,482" coordsize="10,20">
              <v:shape style="position:absolute;left:3373;top:482;width:10;height:20" coordorigin="3373,482" coordsize="10,20" path="m3373,502l3383,502,3383,482,3373,482,3373,502xe" filled="true" fillcolor="#000000" stroked="false">
                <v:path arrowok="t"/>
                <v:fill type="solid"/>
              </v:shape>
            </v:group>
            <v:group style="position:absolute;left:3373;top:502;width:10;height:20" coordorigin="3373,502" coordsize="10,20">
              <v:shape style="position:absolute;left:3373;top:502;width:10;height:20" coordorigin="3373,502" coordsize="10,20" path="m3373,521l3383,521,3383,502,3373,502,3373,521xe" filled="true" fillcolor="#000000" stroked="false">
                <v:path arrowok="t"/>
                <v:fill type="solid"/>
              </v:shape>
            </v:group>
            <v:group style="position:absolute;left:3373;top:521;width:10;height:20" coordorigin="3373,521" coordsize="10,20">
              <v:shape style="position:absolute;left:3373;top:521;width:10;height:20" coordorigin="3373,521" coordsize="10,20" path="m3373,540l3383,540,3383,521,3373,521,3373,540xe" filled="true" fillcolor="#000000" stroked="false">
                <v:path arrowok="t"/>
                <v:fill type="solid"/>
              </v:shape>
            </v:group>
            <v:group style="position:absolute;left:3373;top:540;width:10;height:20" coordorigin="3373,540" coordsize="10,20">
              <v:shape style="position:absolute;left:3373;top:540;width:10;height:20" coordorigin="3373,540" coordsize="10,20" path="m3373,559l3383,559,3383,540,3373,540,3373,559xe" filled="true" fillcolor="#000000" stroked="false">
                <v:path arrowok="t"/>
                <v:fill type="solid"/>
              </v:shape>
            </v:group>
            <v:group style="position:absolute;left:3373;top:559;width:10;height:20" coordorigin="3373,559" coordsize="10,20">
              <v:shape style="position:absolute;left:3373;top:559;width:10;height:20" coordorigin="3373,559" coordsize="10,20" path="m3373,578l3383,578,3383,559,3373,559,3373,578xe" filled="true" fillcolor="#000000" stroked="false">
                <v:path arrowok="t"/>
                <v:fill type="solid"/>
              </v:shape>
            </v:group>
            <v:group style="position:absolute;left:3373;top:578;width:10;height:20" coordorigin="3373,578" coordsize="10,20">
              <v:shape style="position:absolute;left:3373;top:578;width:10;height:20" coordorigin="3373,578" coordsize="10,20" path="m3373,598l3383,598,3383,578,3373,578,3373,598xe" filled="true" fillcolor="#000000" stroked="false">
                <v:path arrowok="t"/>
                <v:fill type="solid"/>
              </v:shape>
            </v:group>
            <v:group style="position:absolute;left:3373;top:598;width:10;height:20" coordorigin="3373,598" coordsize="10,20">
              <v:shape style="position:absolute;left:3373;top:598;width:10;height:20" coordorigin="3373,598" coordsize="10,20" path="m3373,617l3383,617,3383,598,3373,598,3373,617xe" filled="true" fillcolor="#000000" stroked="false">
                <v:path arrowok="t"/>
                <v:fill type="solid"/>
              </v:shape>
            </v:group>
            <v:group style="position:absolute;left:3373;top:617;width:10;height:20" coordorigin="3373,617" coordsize="10,20">
              <v:shape style="position:absolute;left:3373;top:617;width:10;height:20" coordorigin="3373,617" coordsize="10,20" path="m3373,636l3383,636,3383,617,3373,617,3373,636xe" filled="true" fillcolor="#000000" stroked="false">
                <v:path arrowok="t"/>
                <v:fill type="solid"/>
              </v:shape>
            </v:group>
            <v:group style="position:absolute;left:3373;top:636;width:10;height:20" coordorigin="3373,636" coordsize="10,20">
              <v:shape style="position:absolute;left:3373;top:636;width:10;height:20" coordorigin="3373,636" coordsize="10,20" path="m3373,655l3383,655,3383,636,3373,636,3373,655xe" filled="true" fillcolor="#000000" stroked="false">
                <v:path arrowok="t"/>
                <v:fill type="solid"/>
              </v:shape>
            </v:group>
            <v:group style="position:absolute;left:3373;top:655;width:10;height:20" coordorigin="3373,655" coordsize="10,20">
              <v:shape style="position:absolute;left:3373;top:655;width:10;height:20" coordorigin="3373,655" coordsize="10,20" path="m3373,674l3383,674,3383,655,3373,655,3373,674xe" filled="true" fillcolor="#000000" stroked="false">
                <v:path arrowok="t"/>
                <v:fill type="solid"/>
              </v:shape>
            </v:group>
            <v:group style="position:absolute;left:3373;top:674;width:10;height:20" coordorigin="3373,674" coordsize="10,20">
              <v:shape style="position:absolute;left:3373;top:674;width:10;height:20" coordorigin="3373,674" coordsize="10,20" path="m3373,694l3383,694,3383,674,3373,674,3373,694xe" filled="true" fillcolor="#000000" stroked="false">
                <v:path arrowok="t"/>
                <v:fill type="solid"/>
              </v:shape>
            </v:group>
            <v:group style="position:absolute;left:3373;top:694;width:10;height:20" coordorigin="3373,694" coordsize="10,20">
              <v:shape style="position:absolute;left:3373;top:694;width:10;height:20" coordorigin="3373,694" coordsize="10,20" path="m3373,713l3383,713,3383,694,3373,694,3373,713xe" filled="true" fillcolor="#000000" stroked="false">
                <v:path arrowok="t"/>
                <v:fill type="solid"/>
              </v:shape>
            </v:group>
            <v:group style="position:absolute;left:3373;top:713;width:10;height:20" coordorigin="3373,713" coordsize="10,20">
              <v:shape style="position:absolute;left:3373;top:713;width:10;height:20" coordorigin="3373,713" coordsize="10,20" path="m3373,732l3383,732,3383,713,3373,713,3373,732xe" filled="true" fillcolor="#000000" stroked="false">
                <v:path arrowok="t"/>
                <v:fill type="solid"/>
              </v:shape>
            </v:group>
            <v:group style="position:absolute;left:3373;top:732;width:10;height:20" coordorigin="3373,732" coordsize="10,20">
              <v:shape style="position:absolute;left:3373;top:732;width:10;height:20" coordorigin="3373,732" coordsize="10,20" path="m3373,751l3383,751,3383,732,3373,732,3373,751xe" filled="true" fillcolor="#000000" stroked="false">
                <v:path arrowok="t"/>
                <v:fill type="solid"/>
              </v:shape>
            </v:group>
            <v:group style="position:absolute;left:3373;top:751;width:10;height:20" coordorigin="3373,751" coordsize="10,20">
              <v:shape style="position:absolute;left:3373;top:751;width:10;height:20" coordorigin="3373,751" coordsize="10,20" path="m3373,770l3383,770,3383,751,3373,751,3373,770xe" filled="true" fillcolor="#000000" stroked="false">
                <v:path arrowok="t"/>
                <v:fill type="solid"/>
              </v:shape>
            </v:group>
            <v:group style="position:absolute;left:3373;top:770;width:10;height:20" coordorigin="3373,770" coordsize="10,20">
              <v:shape style="position:absolute;left:3373;top:770;width:10;height:20" coordorigin="3373,770" coordsize="10,20" path="m3373,790l3383,790,3383,770,3373,770,3373,790xe" filled="true" fillcolor="#000000" stroked="false">
                <v:path arrowok="t"/>
                <v:fill type="solid"/>
              </v:shape>
            </v:group>
            <v:group style="position:absolute;left:3373;top:790;width:10;height:20" coordorigin="3373,790" coordsize="10,20">
              <v:shape style="position:absolute;left:3373;top:790;width:10;height:20" coordorigin="3373,790" coordsize="10,20" path="m3373,809l3383,809,3383,790,3373,790,3373,809xe" filled="true" fillcolor="#000000" stroked="false">
                <v:path arrowok="t"/>
                <v:fill type="solid"/>
              </v:shape>
            </v:group>
            <v:group style="position:absolute;left:3373;top:809;width:10;height:20" coordorigin="3373,809" coordsize="10,20">
              <v:shape style="position:absolute;left:3373;top:809;width:10;height:20" coordorigin="3373,809" coordsize="10,20" path="m3373,828l3383,828,3383,809,3373,809,3373,828xe" filled="true" fillcolor="#000000" stroked="false">
                <v:path arrowok="t"/>
                <v:fill type="solid"/>
              </v:shape>
            </v:group>
            <v:group style="position:absolute;left:4523;top:425;width:10;height:20" coordorigin="4523,425" coordsize="10,20">
              <v:shape style="position:absolute;left:4523;top:425;width:10;height:20" coordorigin="4523,425" coordsize="10,20" path="m4523,444l4532,444,4532,425,4523,425,4523,444xe" filled="true" fillcolor="#000000" stroked="false">
                <v:path arrowok="t"/>
                <v:fill type="solid"/>
              </v:shape>
            </v:group>
            <v:group style="position:absolute;left:4523;top:444;width:10;height:20" coordorigin="4523,444" coordsize="10,20">
              <v:shape style="position:absolute;left:4523;top:444;width:10;height:20" coordorigin="4523,444" coordsize="10,20" path="m4523,463l4532,463,4532,444,4523,444,4523,463xe" filled="true" fillcolor="#000000" stroked="false">
                <v:path arrowok="t"/>
                <v:fill type="solid"/>
              </v:shape>
            </v:group>
            <v:group style="position:absolute;left:4523;top:463;width:10;height:20" coordorigin="4523,463" coordsize="10,20">
              <v:shape style="position:absolute;left:4523;top:463;width:10;height:20" coordorigin="4523,463" coordsize="10,20" path="m4523,482l4532,482,4532,463,4523,463,4523,482xe" filled="true" fillcolor="#000000" stroked="false">
                <v:path arrowok="t"/>
                <v:fill type="solid"/>
              </v:shape>
            </v:group>
            <v:group style="position:absolute;left:4523;top:482;width:10;height:20" coordorigin="4523,482" coordsize="10,20">
              <v:shape style="position:absolute;left:4523;top:482;width:10;height:20" coordorigin="4523,482" coordsize="10,20" path="m4523,502l4532,502,4532,482,4523,482,4523,502xe" filled="true" fillcolor="#000000" stroked="false">
                <v:path arrowok="t"/>
                <v:fill type="solid"/>
              </v:shape>
            </v:group>
            <v:group style="position:absolute;left:4523;top:502;width:10;height:20" coordorigin="4523,502" coordsize="10,20">
              <v:shape style="position:absolute;left:4523;top:502;width:10;height:20" coordorigin="4523,502" coordsize="10,20" path="m4523,521l4532,521,4532,502,4523,502,4523,521xe" filled="true" fillcolor="#000000" stroked="false">
                <v:path arrowok="t"/>
                <v:fill type="solid"/>
              </v:shape>
            </v:group>
            <v:group style="position:absolute;left:4523;top:521;width:10;height:20" coordorigin="4523,521" coordsize="10,20">
              <v:shape style="position:absolute;left:4523;top:521;width:10;height:20" coordorigin="4523,521" coordsize="10,20" path="m4523,540l4532,540,4532,521,4523,521,4523,540xe" filled="true" fillcolor="#000000" stroked="false">
                <v:path arrowok="t"/>
                <v:fill type="solid"/>
              </v:shape>
            </v:group>
            <v:group style="position:absolute;left:4523;top:540;width:10;height:20" coordorigin="4523,540" coordsize="10,20">
              <v:shape style="position:absolute;left:4523;top:540;width:10;height:20" coordorigin="4523,540" coordsize="10,20" path="m4523,559l4532,559,4532,540,4523,540,4523,559xe" filled="true" fillcolor="#000000" stroked="false">
                <v:path arrowok="t"/>
                <v:fill type="solid"/>
              </v:shape>
            </v:group>
            <v:group style="position:absolute;left:4523;top:559;width:10;height:20" coordorigin="4523,559" coordsize="10,20">
              <v:shape style="position:absolute;left:4523;top:559;width:10;height:20" coordorigin="4523,559" coordsize="10,20" path="m4523,578l4532,578,4532,559,4523,559,4523,578xe" filled="true" fillcolor="#000000" stroked="false">
                <v:path arrowok="t"/>
                <v:fill type="solid"/>
              </v:shape>
            </v:group>
            <v:group style="position:absolute;left:4523;top:578;width:10;height:20" coordorigin="4523,578" coordsize="10,20">
              <v:shape style="position:absolute;left:4523;top:578;width:10;height:20" coordorigin="4523,578" coordsize="10,20" path="m4523,598l4532,598,4532,578,4523,578,4523,598xe" filled="true" fillcolor="#000000" stroked="false">
                <v:path arrowok="t"/>
                <v:fill type="solid"/>
              </v:shape>
            </v:group>
            <v:group style="position:absolute;left:4523;top:598;width:10;height:20" coordorigin="4523,598" coordsize="10,20">
              <v:shape style="position:absolute;left:4523;top:598;width:10;height:20" coordorigin="4523,598" coordsize="10,20" path="m4523,617l4532,617,4532,598,4523,598,4523,617xe" filled="true" fillcolor="#000000" stroked="false">
                <v:path arrowok="t"/>
                <v:fill type="solid"/>
              </v:shape>
            </v:group>
            <v:group style="position:absolute;left:4523;top:617;width:10;height:20" coordorigin="4523,617" coordsize="10,20">
              <v:shape style="position:absolute;left:4523;top:617;width:10;height:20" coordorigin="4523,617" coordsize="10,20" path="m4523,636l4532,636,4532,617,4523,617,4523,636xe" filled="true" fillcolor="#000000" stroked="false">
                <v:path arrowok="t"/>
                <v:fill type="solid"/>
              </v:shape>
            </v:group>
            <v:group style="position:absolute;left:4523;top:636;width:10;height:20" coordorigin="4523,636" coordsize="10,20">
              <v:shape style="position:absolute;left:4523;top:636;width:10;height:20" coordorigin="4523,636" coordsize="10,20" path="m4523,655l4532,655,4532,636,4523,636,4523,655xe" filled="true" fillcolor="#000000" stroked="false">
                <v:path arrowok="t"/>
                <v:fill type="solid"/>
              </v:shape>
            </v:group>
            <v:group style="position:absolute;left:4523;top:655;width:10;height:20" coordorigin="4523,655" coordsize="10,20">
              <v:shape style="position:absolute;left:4523;top:655;width:10;height:20" coordorigin="4523,655" coordsize="10,20" path="m4523,674l4532,674,4532,655,4523,655,4523,674xe" filled="true" fillcolor="#000000" stroked="false">
                <v:path arrowok="t"/>
                <v:fill type="solid"/>
              </v:shape>
            </v:group>
            <v:group style="position:absolute;left:4523;top:674;width:10;height:20" coordorigin="4523,674" coordsize="10,20">
              <v:shape style="position:absolute;left:4523;top:674;width:10;height:20" coordorigin="4523,674" coordsize="10,20" path="m4523,694l4532,694,4532,674,4523,674,4523,694xe" filled="true" fillcolor="#000000" stroked="false">
                <v:path arrowok="t"/>
                <v:fill type="solid"/>
              </v:shape>
            </v:group>
            <v:group style="position:absolute;left:4523;top:694;width:10;height:20" coordorigin="4523,694" coordsize="10,20">
              <v:shape style="position:absolute;left:4523;top:694;width:10;height:20" coordorigin="4523,694" coordsize="10,20" path="m4523,713l4532,713,4532,694,4523,694,4523,713xe" filled="true" fillcolor="#000000" stroked="false">
                <v:path arrowok="t"/>
                <v:fill type="solid"/>
              </v:shape>
            </v:group>
            <v:group style="position:absolute;left:4523;top:713;width:10;height:20" coordorigin="4523,713" coordsize="10,20">
              <v:shape style="position:absolute;left:4523;top:713;width:10;height:20" coordorigin="4523,713" coordsize="10,20" path="m4523,732l4532,732,4532,713,4523,713,4523,732xe" filled="true" fillcolor="#000000" stroked="false">
                <v:path arrowok="t"/>
                <v:fill type="solid"/>
              </v:shape>
            </v:group>
            <v:group style="position:absolute;left:4523;top:732;width:10;height:20" coordorigin="4523,732" coordsize="10,20">
              <v:shape style="position:absolute;left:4523;top:732;width:10;height:20" coordorigin="4523,732" coordsize="10,20" path="m4523,751l4532,751,4532,732,4523,732,4523,751xe" filled="true" fillcolor="#000000" stroked="false">
                <v:path arrowok="t"/>
                <v:fill type="solid"/>
              </v:shape>
            </v:group>
            <v:group style="position:absolute;left:4523;top:751;width:10;height:20" coordorigin="4523,751" coordsize="10,20">
              <v:shape style="position:absolute;left:4523;top:751;width:10;height:20" coordorigin="4523,751" coordsize="10,20" path="m4523,770l4532,770,4532,751,4523,751,4523,770xe" filled="true" fillcolor="#000000" stroked="false">
                <v:path arrowok="t"/>
                <v:fill type="solid"/>
              </v:shape>
            </v:group>
            <v:group style="position:absolute;left:4523;top:770;width:10;height:20" coordorigin="4523,770" coordsize="10,20">
              <v:shape style="position:absolute;left:4523;top:770;width:10;height:20" coordorigin="4523,770" coordsize="10,20" path="m4523,790l4532,790,4532,770,4523,770,4523,790xe" filled="true" fillcolor="#000000" stroked="false">
                <v:path arrowok="t"/>
                <v:fill type="solid"/>
              </v:shape>
            </v:group>
            <v:group style="position:absolute;left:4523;top:790;width:10;height:20" coordorigin="4523,790" coordsize="10,20">
              <v:shape style="position:absolute;left:4523;top:790;width:10;height:20" coordorigin="4523,790" coordsize="10,20" path="m4523,809l4532,809,4532,790,4523,790,4523,809xe" filled="true" fillcolor="#000000" stroked="false">
                <v:path arrowok="t"/>
                <v:fill type="solid"/>
              </v:shape>
            </v:group>
            <v:group style="position:absolute;left:4523;top:809;width:10;height:20" coordorigin="4523,809" coordsize="10,20">
              <v:shape style="position:absolute;left:4523;top:809;width:10;height:20" coordorigin="4523,809" coordsize="10,20" path="m4523,828l4532,828,4532,809,4523,809,4523,828xe" filled="true" fillcolor="#000000" stroked="false">
                <v:path arrowok="t"/>
                <v:fill type="solid"/>
              </v:shape>
            </v:group>
            <v:group style="position:absolute;left:5903;top:425;width:10;height:20" coordorigin="5903,425" coordsize="10,20">
              <v:shape style="position:absolute;left:5903;top:425;width:10;height:20" coordorigin="5903,425" coordsize="10,20" path="m5903,444l5913,444,5913,425,5903,425,5903,444xe" filled="true" fillcolor="#000000" stroked="false">
                <v:path arrowok="t"/>
                <v:fill type="solid"/>
              </v:shape>
            </v:group>
            <v:group style="position:absolute;left:5903;top:444;width:10;height:20" coordorigin="5903,444" coordsize="10,20">
              <v:shape style="position:absolute;left:5903;top:444;width:10;height:20" coordorigin="5903,444" coordsize="10,20" path="m5903,463l5913,463,5913,444,5903,444,5903,463xe" filled="true" fillcolor="#000000" stroked="false">
                <v:path arrowok="t"/>
                <v:fill type="solid"/>
              </v:shape>
            </v:group>
            <v:group style="position:absolute;left:5903;top:463;width:10;height:20" coordorigin="5903,463" coordsize="10,20">
              <v:shape style="position:absolute;left:5903;top:463;width:10;height:20" coordorigin="5903,463" coordsize="10,20" path="m5903,482l5913,482,5913,463,5903,463,5903,482xe" filled="true" fillcolor="#000000" stroked="false">
                <v:path arrowok="t"/>
                <v:fill type="solid"/>
              </v:shape>
            </v:group>
            <v:group style="position:absolute;left:5903;top:482;width:10;height:20" coordorigin="5903,482" coordsize="10,20">
              <v:shape style="position:absolute;left:5903;top:482;width:10;height:20" coordorigin="5903,482" coordsize="10,20" path="m5903,502l5913,502,5913,482,5903,482,5903,502xe" filled="true" fillcolor="#000000" stroked="false">
                <v:path arrowok="t"/>
                <v:fill type="solid"/>
              </v:shape>
            </v:group>
            <v:group style="position:absolute;left:5903;top:502;width:10;height:20" coordorigin="5903,502" coordsize="10,20">
              <v:shape style="position:absolute;left:5903;top:502;width:10;height:20" coordorigin="5903,502" coordsize="10,20" path="m5903,521l5913,521,5913,502,5903,502,5903,521xe" filled="true" fillcolor="#000000" stroked="false">
                <v:path arrowok="t"/>
                <v:fill type="solid"/>
              </v:shape>
            </v:group>
            <v:group style="position:absolute;left:5903;top:521;width:10;height:20" coordorigin="5903,521" coordsize="10,20">
              <v:shape style="position:absolute;left:5903;top:521;width:10;height:20" coordorigin="5903,521" coordsize="10,20" path="m5903,540l5913,540,5913,521,5903,521,5903,540xe" filled="true" fillcolor="#000000" stroked="false">
                <v:path arrowok="t"/>
                <v:fill type="solid"/>
              </v:shape>
            </v:group>
            <v:group style="position:absolute;left:5903;top:540;width:10;height:20" coordorigin="5903,540" coordsize="10,20">
              <v:shape style="position:absolute;left:5903;top:540;width:10;height:20" coordorigin="5903,540" coordsize="10,20" path="m5903,559l5913,559,5913,540,5903,540,5903,559xe" filled="true" fillcolor="#000000" stroked="false">
                <v:path arrowok="t"/>
                <v:fill type="solid"/>
              </v:shape>
            </v:group>
            <v:group style="position:absolute;left:5903;top:559;width:10;height:20" coordorigin="5903,559" coordsize="10,20">
              <v:shape style="position:absolute;left:5903;top:559;width:10;height:20" coordorigin="5903,559" coordsize="10,20" path="m5903,578l5913,578,5913,559,5903,559,5903,578xe" filled="true" fillcolor="#000000" stroked="false">
                <v:path arrowok="t"/>
                <v:fill type="solid"/>
              </v:shape>
            </v:group>
            <v:group style="position:absolute;left:5903;top:578;width:10;height:20" coordorigin="5903,578" coordsize="10,20">
              <v:shape style="position:absolute;left:5903;top:578;width:10;height:20" coordorigin="5903,578" coordsize="10,20" path="m5903,598l5913,598,5913,578,5903,578,5903,598xe" filled="true" fillcolor="#000000" stroked="false">
                <v:path arrowok="t"/>
                <v:fill type="solid"/>
              </v:shape>
            </v:group>
            <v:group style="position:absolute;left:5903;top:598;width:10;height:20" coordorigin="5903,598" coordsize="10,20">
              <v:shape style="position:absolute;left:5903;top:598;width:10;height:20" coordorigin="5903,598" coordsize="10,20" path="m5903,617l5913,617,5913,598,5903,598,5903,617xe" filled="true" fillcolor="#000000" stroked="false">
                <v:path arrowok="t"/>
                <v:fill type="solid"/>
              </v:shape>
            </v:group>
            <v:group style="position:absolute;left:5903;top:617;width:10;height:20" coordorigin="5903,617" coordsize="10,20">
              <v:shape style="position:absolute;left:5903;top:617;width:10;height:20" coordorigin="5903,617" coordsize="10,20" path="m5903,636l5913,636,5913,617,5903,617,5903,636xe" filled="true" fillcolor="#000000" stroked="false">
                <v:path arrowok="t"/>
                <v:fill type="solid"/>
              </v:shape>
            </v:group>
            <v:group style="position:absolute;left:5903;top:636;width:10;height:20" coordorigin="5903,636" coordsize="10,20">
              <v:shape style="position:absolute;left:5903;top:636;width:10;height:20" coordorigin="5903,636" coordsize="10,20" path="m5903,655l5913,655,5913,636,5903,636,5903,655xe" filled="true" fillcolor="#000000" stroked="false">
                <v:path arrowok="t"/>
                <v:fill type="solid"/>
              </v:shape>
            </v:group>
            <v:group style="position:absolute;left:5903;top:655;width:10;height:20" coordorigin="5903,655" coordsize="10,20">
              <v:shape style="position:absolute;left:5903;top:655;width:10;height:20" coordorigin="5903,655" coordsize="10,20" path="m5903,674l5913,674,5913,655,5903,655,5903,674xe" filled="true" fillcolor="#000000" stroked="false">
                <v:path arrowok="t"/>
                <v:fill type="solid"/>
              </v:shape>
            </v:group>
            <v:group style="position:absolute;left:5903;top:674;width:10;height:20" coordorigin="5903,674" coordsize="10,20">
              <v:shape style="position:absolute;left:5903;top:674;width:10;height:20" coordorigin="5903,674" coordsize="10,20" path="m5903,694l5913,694,5913,674,5903,674,5903,694xe" filled="true" fillcolor="#000000" stroked="false">
                <v:path arrowok="t"/>
                <v:fill type="solid"/>
              </v:shape>
            </v:group>
            <v:group style="position:absolute;left:5903;top:694;width:10;height:20" coordorigin="5903,694" coordsize="10,20">
              <v:shape style="position:absolute;left:5903;top:694;width:10;height:20" coordorigin="5903,694" coordsize="10,20" path="m5903,713l5913,713,5913,694,5903,694,5903,713xe" filled="true" fillcolor="#000000" stroked="false">
                <v:path arrowok="t"/>
                <v:fill type="solid"/>
              </v:shape>
            </v:group>
            <v:group style="position:absolute;left:5903;top:713;width:10;height:20" coordorigin="5903,713" coordsize="10,20">
              <v:shape style="position:absolute;left:5903;top:713;width:10;height:20" coordorigin="5903,713" coordsize="10,20" path="m5903,732l5913,732,5913,713,5903,713,5903,732xe" filled="true" fillcolor="#000000" stroked="false">
                <v:path arrowok="t"/>
                <v:fill type="solid"/>
              </v:shape>
            </v:group>
            <v:group style="position:absolute;left:5903;top:732;width:10;height:20" coordorigin="5903,732" coordsize="10,20">
              <v:shape style="position:absolute;left:5903;top:732;width:10;height:20" coordorigin="5903,732" coordsize="10,20" path="m5903,751l5913,751,5913,732,5903,732,5903,751xe" filled="true" fillcolor="#000000" stroked="false">
                <v:path arrowok="t"/>
                <v:fill type="solid"/>
              </v:shape>
            </v:group>
            <v:group style="position:absolute;left:5903;top:751;width:10;height:20" coordorigin="5903,751" coordsize="10,20">
              <v:shape style="position:absolute;left:5903;top:751;width:10;height:20" coordorigin="5903,751" coordsize="10,20" path="m5903,770l5913,770,5913,751,5903,751,5903,770xe" filled="true" fillcolor="#000000" stroked="false">
                <v:path arrowok="t"/>
                <v:fill type="solid"/>
              </v:shape>
            </v:group>
            <v:group style="position:absolute;left:5903;top:770;width:10;height:20" coordorigin="5903,770" coordsize="10,20">
              <v:shape style="position:absolute;left:5903;top:770;width:10;height:20" coordorigin="5903,770" coordsize="10,20" path="m5903,790l5913,790,5913,770,5903,770,5903,790xe" filled="true" fillcolor="#000000" stroked="false">
                <v:path arrowok="t"/>
                <v:fill type="solid"/>
              </v:shape>
            </v:group>
            <v:group style="position:absolute;left:5903;top:790;width:10;height:20" coordorigin="5903,790" coordsize="10,20">
              <v:shape style="position:absolute;left:5903;top:790;width:10;height:20" coordorigin="5903,790" coordsize="10,20" path="m5903,809l5913,809,5913,790,5903,790,5903,809xe" filled="true" fillcolor="#000000" stroked="false">
                <v:path arrowok="t"/>
                <v:fill type="solid"/>
              </v:shape>
            </v:group>
            <v:group style="position:absolute;left:5903;top:809;width:10;height:20" coordorigin="5903,809" coordsize="10,20">
              <v:shape style="position:absolute;left:5903;top:809;width:10;height:20" coordorigin="5903,809" coordsize="10,20" path="m5903,828l5913,828,5913,809,5903,809,5903,828xe" filled="true" fillcolor="#000000" stroked="false">
                <v:path arrowok="t"/>
                <v:fill type="solid"/>
              </v:shape>
            </v:group>
            <v:group style="position:absolute;left:7283;top:425;width:10;height:20" coordorigin="7283,425" coordsize="10,20">
              <v:shape style="position:absolute;left:7283;top:425;width:10;height:20" coordorigin="7283,425" coordsize="10,20" path="m7283,444l7293,444,7293,425,7283,425,7283,444xe" filled="true" fillcolor="#000000" stroked="false">
                <v:path arrowok="t"/>
                <v:fill type="solid"/>
              </v:shape>
            </v:group>
            <v:group style="position:absolute;left:7283;top:444;width:10;height:20" coordorigin="7283,444" coordsize="10,20">
              <v:shape style="position:absolute;left:7283;top:444;width:10;height:20" coordorigin="7283,444" coordsize="10,20" path="m7283,463l7293,463,7293,444,7283,444,7283,463xe" filled="true" fillcolor="#000000" stroked="false">
                <v:path arrowok="t"/>
                <v:fill type="solid"/>
              </v:shape>
            </v:group>
            <v:group style="position:absolute;left:7283;top:463;width:10;height:20" coordorigin="7283,463" coordsize="10,20">
              <v:shape style="position:absolute;left:7283;top:463;width:10;height:20" coordorigin="7283,463" coordsize="10,20" path="m7283,482l7293,482,7293,463,7283,463,7283,482xe" filled="true" fillcolor="#000000" stroked="false">
                <v:path arrowok="t"/>
                <v:fill type="solid"/>
              </v:shape>
            </v:group>
            <v:group style="position:absolute;left:7283;top:482;width:10;height:20" coordorigin="7283,482" coordsize="10,20">
              <v:shape style="position:absolute;left:7283;top:482;width:10;height:20" coordorigin="7283,482" coordsize="10,20" path="m7283,502l7293,502,7293,482,7283,482,7283,502xe" filled="true" fillcolor="#000000" stroked="false">
                <v:path arrowok="t"/>
                <v:fill type="solid"/>
              </v:shape>
            </v:group>
            <v:group style="position:absolute;left:7283;top:502;width:10;height:20" coordorigin="7283,502" coordsize="10,20">
              <v:shape style="position:absolute;left:7283;top:502;width:10;height:20" coordorigin="7283,502" coordsize="10,20" path="m7283,521l7293,521,7293,502,7283,502,7283,521xe" filled="true" fillcolor="#000000" stroked="false">
                <v:path arrowok="t"/>
                <v:fill type="solid"/>
              </v:shape>
            </v:group>
            <v:group style="position:absolute;left:7283;top:521;width:10;height:20" coordorigin="7283,521" coordsize="10,20">
              <v:shape style="position:absolute;left:7283;top:521;width:10;height:20" coordorigin="7283,521" coordsize="10,20" path="m7283,540l7293,540,7293,521,7283,521,7283,540xe" filled="true" fillcolor="#000000" stroked="false">
                <v:path arrowok="t"/>
                <v:fill type="solid"/>
              </v:shape>
            </v:group>
            <v:group style="position:absolute;left:7283;top:540;width:10;height:20" coordorigin="7283,540" coordsize="10,20">
              <v:shape style="position:absolute;left:7283;top:540;width:10;height:20" coordorigin="7283,540" coordsize="10,20" path="m7283,559l7293,559,7293,540,7283,540,7283,559xe" filled="true" fillcolor="#000000" stroked="false">
                <v:path arrowok="t"/>
                <v:fill type="solid"/>
              </v:shape>
            </v:group>
            <v:group style="position:absolute;left:7283;top:559;width:10;height:20" coordorigin="7283,559" coordsize="10,20">
              <v:shape style="position:absolute;left:7283;top:559;width:10;height:20" coordorigin="7283,559" coordsize="10,20" path="m7283,578l7293,578,7293,559,7283,559,7283,578xe" filled="true" fillcolor="#000000" stroked="false">
                <v:path arrowok="t"/>
                <v:fill type="solid"/>
              </v:shape>
            </v:group>
            <v:group style="position:absolute;left:7283;top:578;width:10;height:20" coordorigin="7283,578" coordsize="10,20">
              <v:shape style="position:absolute;left:7283;top:578;width:10;height:20" coordorigin="7283,578" coordsize="10,20" path="m7283,598l7293,598,7293,578,7283,578,7283,598xe" filled="true" fillcolor="#000000" stroked="false">
                <v:path arrowok="t"/>
                <v:fill type="solid"/>
              </v:shape>
            </v:group>
            <v:group style="position:absolute;left:7283;top:598;width:10;height:20" coordorigin="7283,598" coordsize="10,20">
              <v:shape style="position:absolute;left:7283;top:598;width:10;height:20" coordorigin="7283,598" coordsize="10,20" path="m7283,617l7293,617,7293,598,7283,598,7283,617xe" filled="true" fillcolor="#000000" stroked="false">
                <v:path arrowok="t"/>
                <v:fill type="solid"/>
              </v:shape>
            </v:group>
            <v:group style="position:absolute;left:7283;top:617;width:10;height:20" coordorigin="7283,617" coordsize="10,20">
              <v:shape style="position:absolute;left:7283;top:617;width:10;height:20" coordorigin="7283,617" coordsize="10,20" path="m7283,636l7293,636,7293,617,7283,617,7283,636xe" filled="true" fillcolor="#000000" stroked="false">
                <v:path arrowok="t"/>
                <v:fill type="solid"/>
              </v:shape>
            </v:group>
            <v:group style="position:absolute;left:7283;top:636;width:10;height:20" coordorigin="7283,636" coordsize="10,20">
              <v:shape style="position:absolute;left:7283;top:636;width:10;height:20" coordorigin="7283,636" coordsize="10,20" path="m7283,655l7293,655,7293,636,7283,636,7283,655xe" filled="true" fillcolor="#000000" stroked="false">
                <v:path arrowok="t"/>
                <v:fill type="solid"/>
              </v:shape>
            </v:group>
            <v:group style="position:absolute;left:7283;top:655;width:10;height:20" coordorigin="7283,655" coordsize="10,20">
              <v:shape style="position:absolute;left:7283;top:655;width:10;height:20" coordorigin="7283,655" coordsize="10,20" path="m7283,674l7293,674,7293,655,7283,655,7283,674xe" filled="true" fillcolor="#000000" stroked="false">
                <v:path arrowok="t"/>
                <v:fill type="solid"/>
              </v:shape>
            </v:group>
            <v:group style="position:absolute;left:7283;top:674;width:10;height:20" coordorigin="7283,674" coordsize="10,20">
              <v:shape style="position:absolute;left:7283;top:674;width:10;height:20" coordorigin="7283,674" coordsize="10,20" path="m7283,694l7293,694,7293,674,7283,674,7283,694xe" filled="true" fillcolor="#000000" stroked="false">
                <v:path arrowok="t"/>
                <v:fill type="solid"/>
              </v:shape>
            </v:group>
            <v:group style="position:absolute;left:7283;top:694;width:10;height:20" coordorigin="7283,694" coordsize="10,20">
              <v:shape style="position:absolute;left:7283;top:694;width:10;height:20" coordorigin="7283,694" coordsize="10,20" path="m7283,713l7293,713,7293,694,7283,694,7283,713xe" filled="true" fillcolor="#000000" stroked="false">
                <v:path arrowok="t"/>
                <v:fill type="solid"/>
              </v:shape>
            </v:group>
            <v:group style="position:absolute;left:7283;top:713;width:10;height:20" coordorigin="7283,713" coordsize="10,20">
              <v:shape style="position:absolute;left:7283;top:713;width:10;height:20" coordorigin="7283,713" coordsize="10,20" path="m7283,732l7293,732,7293,713,7283,713,7283,732xe" filled="true" fillcolor="#000000" stroked="false">
                <v:path arrowok="t"/>
                <v:fill type="solid"/>
              </v:shape>
            </v:group>
            <v:group style="position:absolute;left:7283;top:732;width:10;height:20" coordorigin="7283,732" coordsize="10,20">
              <v:shape style="position:absolute;left:7283;top:732;width:10;height:20" coordorigin="7283,732" coordsize="10,20" path="m7283,751l7293,751,7293,732,7283,732,7283,751xe" filled="true" fillcolor="#000000" stroked="false">
                <v:path arrowok="t"/>
                <v:fill type="solid"/>
              </v:shape>
            </v:group>
            <v:group style="position:absolute;left:7283;top:751;width:10;height:20" coordorigin="7283,751" coordsize="10,20">
              <v:shape style="position:absolute;left:7283;top:751;width:10;height:20" coordorigin="7283,751" coordsize="10,20" path="m7283,770l7293,770,7293,751,7283,751,7283,770xe" filled="true" fillcolor="#000000" stroked="false">
                <v:path arrowok="t"/>
                <v:fill type="solid"/>
              </v:shape>
            </v:group>
            <v:group style="position:absolute;left:7283;top:770;width:10;height:20" coordorigin="7283,770" coordsize="10,20">
              <v:shape style="position:absolute;left:7283;top:770;width:10;height:20" coordorigin="7283,770" coordsize="10,20" path="m7283,790l7293,790,7293,770,7283,770,7283,790xe" filled="true" fillcolor="#000000" stroked="false">
                <v:path arrowok="t"/>
                <v:fill type="solid"/>
              </v:shape>
            </v:group>
            <v:group style="position:absolute;left:7283;top:790;width:10;height:20" coordorigin="7283,790" coordsize="10,20">
              <v:shape style="position:absolute;left:7283;top:790;width:10;height:20" coordorigin="7283,790" coordsize="10,20" path="m7283,809l7293,809,7293,790,7283,790,7283,809xe" filled="true" fillcolor="#000000" stroked="false">
                <v:path arrowok="t"/>
                <v:fill type="solid"/>
              </v:shape>
            </v:group>
            <v:group style="position:absolute;left:7283;top:809;width:10;height:20" coordorigin="7283,809" coordsize="10,20">
              <v:shape style="position:absolute;left:7283;top:809;width:10;height:20" coordorigin="7283,809" coordsize="10,20" path="m7283,828l7293,828,7293,809,7283,809,7283,828xe" filled="true" fillcolor="#000000" stroked="false">
                <v:path arrowok="t"/>
                <v:fill type="solid"/>
              </v:shape>
            </v:group>
            <v:group style="position:absolute;left:8431;top:425;width:10;height:20" coordorigin="8431,425" coordsize="10,20">
              <v:shape style="position:absolute;left:8431;top:425;width:10;height:20" coordorigin="8431,425" coordsize="10,20" path="m8431,444l8440,444,8440,425,8431,425,8431,444xe" filled="true" fillcolor="#000000" stroked="false">
                <v:path arrowok="t"/>
                <v:fill type="solid"/>
              </v:shape>
            </v:group>
            <v:group style="position:absolute;left:8431;top:444;width:10;height:20" coordorigin="8431,444" coordsize="10,20">
              <v:shape style="position:absolute;left:8431;top:444;width:10;height:20" coordorigin="8431,444" coordsize="10,20" path="m8431,463l8440,463,8440,444,8431,444,8431,463xe" filled="true" fillcolor="#000000" stroked="false">
                <v:path arrowok="t"/>
                <v:fill type="solid"/>
              </v:shape>
            </v:group>
            <v:group style="position:absolute;left:8431;top:463;width:10;height:20" coordorigin="8431,463" coordsize="10,20">
              <v:shape style="position:absolute;left:8431;top:463;width:10;height:20" coordorigin="8431,463" coordsize="10,20" path="m8431,482l8440,482,8440,463,8431,463,8431,482xe" filled="true" fillcolor="#000000" stroked="false">
                <v:path arrowok="t"/>
                <v:fill type="solid"/>
              </v:shape>
            </v:group>
            <v:group style="position:absolute;left:8431;top:482;width:10;height:20" coordorigin="8431,482" coordsize="10,20">
              <v:shape style="position:absolute;left:8431;top:482;width:10;height:20" coordorigin="8431,482" coordsize="10,20" path="m8431,502l8440,502,8440,482,8431,482,8431,502xe" filled="true" fillcolor="#000000" stroked="false">
                <v:path arrowok="t"/>
                <v:fill type="solid"/>
              </v:shape>
            </v:group>
            <v:group style="position:absolute;left:8431;top:502;width:10;height:20" coordorigin="8431,502" coordsize="10,20">
              <v:shape style="position:absolute;left:8431;top:502;width:10;height:20" coordorigin="8431,502" coordsize="10,20" path="m8431,521l8440,521,8440,502,8431,502,8431,521xe" filled="true" fillcolor="#000000" stroked="false">
                <v:path arrowok="t"/>
                <v:fill type="solid"/>
              </v:shape>
            </v:group>
            <v:group style="position:absolute;left:8431;top:521;width:10;height:20" coordorigin="8431,521" coordsize="10,20">
              <v:shape style="position:absolute;left:8431;top:521;width:10;height:20" coordorigin="8431,521" coordsize="10,20" path="m8431,540l8440,540,8440,521,8431,521,8431,540xe" filled="true" fillcolor="#000000" stroked="false">
                <v:path arrowok="t"/>
                <v:fill type="solid"/>
              </v:shape>
            </v:group>
            <v:group style="position:absolute;left:8431;top:540;width:10;height:20" coordorigin="8431,540" coordsize="10,20">
              <v:shape style="position:absolute;left:8431;top:540;width:10;height:20" coordorigin="8431,540" coordsize="10,20" path="m8431,559l8440,559,8440,540,8431,540,8431,559xe" filled="true" fillcolor="#000000" stroked="false">
                <v:path arrowok="t"/>
                <v:fill type="solid"/>
              </v:shape>
            </v:group>
            <v:group style="position:absolute;left:8431;top:559;width:10;height:20" coordorigin="8431,559" coordsize="10,20">
              <v:shape style="position:absolute;left:8431;top:559;width:10;height:20" coordorigin="8431,559" coordsize="10,20" path="m8431,578l8440,578,8440,559,8431,559,8431,578xe" filled="true" fillcolor="#000000" stroked="false">
                <v:path arrowok="t"/>
                <v:fill type="solid"/>
              </v:shape>
            </v:group>
            <v:group style="position:absolute;left:8431;top:578;width:10;height:20" coordorigin="8431,578" coordsize="10,20">
              <v:shape style="position:absolute;left:8431;top:578;width:10;height:20" coordorigin="8431,578" coordsize="10,20" path="m8431,598l8440,598,8440,578,8431,578,8431,598xe" filled="true" fillcolor="#000000" stroked="false">
                <v:path arrowok="t"/>
                <v:fill type="solid"/>
              </v:shape>
            </v:group>
            <v:group style="position:absolute;left:8431;top:598;width:10;height:20" coordorigin="8431,598" coordsize="10,20">
              <v:shape style="position:absolute;left:8431;top:598;width:10;height:20" coordorigin="8431,598" coordsize="10,20" path="m8431,617l8440,617,8440,598,8431,598,8431,617xe" filled="true" fillcolor="#000000" stroked="false">
                <v:path arrowok="t"/>
                <v:fill type="solid"/>
              </v:shape>
            </v:group>
            <v:group style="position:absolute;left:8431;top:617;width:10;height:20" coordorigin="8431,617" coordsize="10,20">
              <v:shape style="position:absolute;left:8431;top:617;width:10;height:20" coordorigin="8431,617" coordsize="10,20" path="m8431,636l8440,636,8440,617,8431,617,8431,636xe" filled="true" fillcolor="#000000" stroked="false">
                <v:path arrowok="t"/>
                <v:fill type="solid"/>
              </v:shape>
            </v:group>
            <v:group style="position:absolute;left:8431;top:636;width:10;height:20" coordorigin="8431,636" coordsize="10,20">
              <v:shape style="position:absolute;left:8431;top:636;width:10;height:20" coordorigin="8431,636" coordsize="10,20" path="m8431,655l8440,655,8440,636,8431,636,8431,655xe" filled="true" fillcolor="#000000" stroked="false">
                <v:path arrowok="t"/>
                <v:fill type="solid"/>
              </v:shape>
            </v:group>
            <v:group style="position:absolute;left:8431;top:655;width:10;height:20" coordorigin="8431,655" coordsize="10,20">
              <v:shape style="position:absolute;left:8431;top:655;width:10;height:20" coordorigin="8431,655" coordsize="10,20" path="m8431,674l8440,674,8440,655,8431,655,8431,674xe" filled="true" fillcolor="#000000" stroked="false">
                <v:path arrowok="t"/>
                <v:fill type="solid"/>
              </v:shape>
            </v:group>
            <v:group style="position:absolute;left:8431;top:674;width:10;height:20" coordorigin="8431,674" coordsize="10,20">
              <v:shape style="position:absolute;left:8431;top:674;width:10;height:20" coordorigin="8431,674" coordsize="10,20" path="m8431,694l8440,694,8440,674,8431,674,8431,694xe" filled="true" fillcolor="#000000" stroked="false">
                <v:path arrowok="t"/>
                <v:fill type="solid"/>
              </v:shape>
            </v:group>
            <v:group style="position:absolute;left:8431;top:694;width:10;height:20" coordorigin="8431,694" coordsize="10,20">
              <v:shape style="position:absolute;left:8431;top:694;width:10;height:20" coordorigin="8431,694" coordsize="10,20" path="m8431,713l8440,713,8440,694,8431,694,8431,713xe" filled="true" fillcolor="#000000" stroked="false">
                <v:path arrowok="t"/>
                <v:fill type="solid"/>
              </v:shape>
            </v:group>
            <v:group style="position:absolute;left:8431;top:713;width:10;height:20" coordorigin="8431,713" coordsize="10,20">
              <v:shape style="position:absolute;left:8431;top:713;width:10;height:20" coordorigin="8431,713" coordsize="10,20" path="m8431,732l8440,732,8440,713,8431,713,8431,732xe" filled="true" fillcolor="#000000" stroked="false">
                <v:path arrowok="t"/>
                <v:fill type="solid"/>
              </v:shape>
            </v:group>
            <v:group style="position:absolute;left:8431;top:732;width:10;height:20" coordorigin="8431,732" coordsize="10,20">
              <v:shape style="position:absolute;left:8431;top:732;width:10;height:20" coordorigin="8431,732" coordsize="10,20" path="m8431,751l8440,751,8440,732,8431,732,8431,751xe" filled="true" fillcolor="#000000" stroked="false">
                <v:path arrowok="t"/>
                <v:fill type="solid"/>
              </v:shape>
            </v:group>
            <v:group style="position:absolute;left:8431;top:751;width:10;height:20" coordorigin="8431,751" coordsize="10,20">
              <v:shape style="position:absolute;left:8431;top:751;width:10;height:20" coordorigin="8431,751" coordsize="10,20" path="m8431,770l8440,770,8440,751,8431,751,8431,770xe" filled="true" fillcolor="#000000" stroked="false">
                <v:path arrowok="t"/>
                <v:fill type="solid"/>
              </v:shape>
            </v:group>
            <v:group style="position:absolute;left:8431;top:770;width:10;height:20" coordorigin="8431,770" coordsize="10,20">
              <v:shape style="position:absolute;left:8431;top:770;width:10;height:20" coordorigin="8431,770" coordsize="10,20" path="m8431,790l8440,790,8440,770,8431,770,8431,790xe" filled="true" fillcolor="#000000" stroked="false">
                <v:path arrowok="t"/>
                <v:fill type="solid"/>
              </v:shape>
            </v:group>
            <v:group style="position:absolute;left:8431;top:790;width:10;height:20" coordorigin="8431,790" coordsize="10,20">
              <v:shape style="position:absolute;left:8431;top:790;width:10;height:20" coordorigin="8431,790" coordsize="10,20" path="m8431,809l8440,809,8440,790,8431,790,8431,809xe" filled="true" fillcolor="#000000" stroked="false">
                <v:path arrowok="t"/>
                <v:fill type="solid"/>
              </v:shape>
            </v:group>
            <v:group style="position:absolute;left:8431;top:809;width:10;height:20" coordorigin="8431,809" coordsize="10,20">
              <v:shape style="position:absolute;left:8431;top:809;width:10;height:20" coordorigin="8431,809" coordsize="10,20" path="m8431,828l8440,828,8440,809,8431,809,8431,828xe" filled="true" fillcolor="#000000" stroked="false">
                <v:path arrowok="t"/>
                <v:fill type="solid"/>
              </v:shape>
            </v:group>
            <v:group style="position:absolute;left:9813;top:425;width:10;height:20" coordorigin="9813,425" coordsize="10,20">
              <v:shape style="position:absolute;left:9813;top:425;width:10;height:20" coordorigin="9813,425" coordsize="10,20" path="m9813,444l9823,444,9823,425,9813,425,9813,444xe" filled="true" fillcolor="#000000" stroked="false">
                <v:path arrowok="t"/>
                <v:fill type="solid"/>
              </v:shape>
            </v:group>
            <v:group style="position:absolute;left:9813;top:444;width:10;height:20" coordorigin="9813,444" coordsize="10,20">
              <v:shape style="position:absolute;left:9813;top:444;width:10;height:20" coordorigin="9813,444" coordsize="10,20" path="m9813,463l9823,463,9823,444,9813,444,9813,463xe" filled="true" fillcolor="#000000" stroked="false">
                <v:path arrowok="t"/>
                <v:fill type="solid"/>
              </v:shape>
            </v:group>
            <v:group style="position:absolute;left:9813;top:463;width:10;height:20" coordorigin="9813,463" coordsize="10,20">
              <v:shape style="position:absolute;left:9813;top:463;width:10;height:20" coordorigin="9813,463" coordsize="10,20" path="m9813,482l9823,482,9823,463,9813,463,9813,482xe" filled="true" fillcolor="#000000" stroked="false">
                <v:path arrowok="t"/>
                <v:fill type="solid"/>
              </v:shape>
            </v:group>
            <v:group style="position:absolute;left:9813;top:482;width:10;height:20" coordorigin="9813,482" coordsize="10,20">
              <v:shape style="position:absolute;left:9813;top:482;width:10;height:20" coordorigin="9813,482" coordsize="10,20" path="m9813,502l9823,502,9823,482,9813,482,9813,502xe" filled="true" fillcolor="#000000" stroked="false">
                <v:path arrowok="t"/>
                <v:fill type="solid"/>
              </v:shape>
            </v:group>
            <v:group style="position:absolute;left:9813;top:502;width:10;height:20" coordorigin="9813,502" coordsize="10,20">
              <v:shape style="position:absolute;left:9813;top:502;width:10;height:20" coordorigin="9813,502" coordsize="10,20" path="m9813,521l9823,521,9823,502,9813,502,9813,521xe" filled="true" fillcolor="#000000" stroked="false">
                <v:path arrowok="t"/>
                <v:fill type="solid"/>
              </v:shape>
            </v:group>
            <v:group style="position:absolute;left:9813;top:521;width:10;height:20" coordorigin="9813,521" coordsize="10,20">
              <v:shape style="position:absolute;left:9813;top:521;width:10;height:20" coordorigin="9813,521" coordsize="10,20" path="m9813,540l9823,540,9823,521,9813,521,9813,540xe" filled="true" fillcolor="#000000" stroked="false">
                <v:path arrowok="t"/>
                <v:fill type="solid"/>
              </v:shape>
            </v:group>
            <v:group style="position:absolute;left:9813;top:540;width:10;height:20" coordorigin="9813,540" coordsize="10,20">
              <v:shape style="position:absolute;left:9813;top:540;width:10;height:20" coordorigin="9813,540" coordsize="10,20" path="m9813,559l9823,559,9823,540,9813,540,9813,559xe" filled="true" fillcolor="#000000" stroked="false">
                <v:path arrowok="t"/>
                <v:fill type="solid"/>
              </v:shape>
            </v:group>
            <v:group style="position:absolute;left:9813;top:559;width:10;height:20" coordorigin="9813,559" coordsize="10,20">
              <v:shape style="position:absolute;left:9813;top:559;width:10;height:20" coordorigin="9813,559" coordsize="10,20" path="m9813,578l9823,578,9823,559,9813,559,9813,578xe" filled="true" fillcolor="#000000" stroked="false">
                <v:path arrowok="t"/>
                <v:fill type="solid"/>
              </v:shape>
            </v:group>
            <v:group style="position:absolute;left:9813;top:578;width:10;height:20" coordorigin="9813,578" coordsize="10,20">
              <v:shape style="position:absolute;left:9813;top:578;width:10;height:20" coordorigin="9813,578" coordsize="10,20" path="m9813,598l9823,598,9823,578,9813,578,9813,598xe" filled="true" fillcolor="#000000" stroked="false">
                <v:path arrowok="t"/>
                <v:fill type="solid"/>
              </v:shape>
            </v:group>
            <v:group style="position:absolute;left:9813;top:598;width:10;height:20" coordorigin="9813,598" coordsize="10,20">
              <v:shape style="position:absolute;left:9813;top:598;width:10;height:20" coordorigin="9813,598" coordsize="10,20" path="m9813,617l9823,617,9823,598,9813,598,9813,617xe" filled="true" fillcolor="#000000" stroked="false">
                <v:path arrowok="t"/>
                <v:fill type="solid"/>
              </v:shape>
            </v:group>
            <v:group style="position:absolute;left:9813;top:617;width:10;height:20" coordorigin="9813,617" coordsize="10,20">
              <v:shape style="position:absolute;left:9813;top:617;width:10;height:20" coordorigin="9813,617" coordsize="10,20" path="m9813,636l9823,636,9823,617,9813,617,9813,636xe" filled="true" fillcolor="#000000" stroked="false">
                <v:path arrowok="t"/>
                <v:fill type="solid"/>
              </v:shape>
            </v:group>
            <v:group style="position:absolute;left:9813;top:636;width:10;height:20" coordorigin="9813,636" coordsize="10,20">
              <v:shape style="position:absolute;left:9813;top:636;width:10;height:20" coordorigin="9813,636" coordsize="10,20" path="m9813,655l9823,655,9823,636,9813,636,9813,655xe" filled="true" fillcolor="#000000" stroked="false">
                <v:path arrowok="t"/>
                <v:fill type="solid"/>
              </v:shape>
            </v:group>
            <v:group style="position:absolute;left:9813;top:655;width:10;height:20" coordorigin="9813,655" coordsize="10,20">
              <v:shape style="position:absolute;left:9813;top:655;width:10;height:20" coordorigin="9813,655" coordsize="10,20" path="m9813,674l9823,674,9823,655,9813,655,9813,674xe" filled="true" fillcolor="#000000" stroked="false">
                <v:path arrowok="t"/>
                <v:fill type="solid"/>
              </v:shape>
            </v:group>
            <v:group style="position:absolute;left:9813;top:674;width:10;height:20" coordorigin="9813,674" coordsize="10,20">
              <v:shape style="position:absolute;left:9813;top:674;width:10;height:20" coordorigin="9813,674" coordsize="10,20" path="m9813,694l9823,694,9823,674,9813,674,9813,694xe" filled="true" fillcolor="#000000" stroked="false">
                <v:path arrowok="t"/>
                <v:fill type="solid"/>
              </v:shape>
            </v:group>
            <v:group style="position:absolute;left:9813;top:694;width:10;height:20" coordorigin="9813,694" coordsize="10,20">
              <v:shape style="position:absolute;left:9813;top:694;width:10;height:20" coordorigin="9813,694" coordsize="10,20" path="m9813,713l9823,713,9823,694,9813,694,9813,713xe" filled="true" fillcolor="#000000" stroked="false">
                <v:path arrowok="t"/>
                <v:fill type="solid"/>
              </v:shape>
            </v:group>
            <v:group style="position:absolute;left:9813;top:713;width:10;height:20" coordorigin="9813,713" coordsize="10,20">
              <v:shape style="position:absolute;left:9813;top:713;width:10;height:20" coordorigin="9813,713" coordsize="10,20" path="m9813,732l9823,732,9823,713,9813,713,9813,732xe" filled="true" fillcolor="#000000" stroked="false">
                <v:path arrowok="t"/>
                <v:fill type="solid"/>
              </v:shape>
            </v:group>
            <v:group style="position:absolute;left:9813;top:732;width:10;height:20" coordorigin="9813,732" coordsize="10,20">
              <v:shape style="position:absolute;left:9813;top:732;width:10;height:20" coordorigin="9813,732" coordsize="10,20" path="m9813,751l9823,751,9823,732,9813,732,9813,751xe" filled="true" fillcolor="#000000" stroked="false">
                <v:path arrowok="t"/>
                <v:fill type="solid"/>
              </v:shape>
            </v:group>
            <v:group style="position:absolute;left:9813;top:751;width:10;height:20" coordorigin="9813,751" coordsize="10,20">
              <v:shape style="position:absolute;left:9813;top:751;width:10;height:20" coordorigin="9813,751" coordsize="10,20" path="m9813,770l9823,770,9823,751,9813,751,9813,770xe" filled="true" fillcolor="#000000" stroked="false">
                <v:path arrowok="t"/>
                <v:fill type="solid"/>
              </v:shape>
            </v:group>
            <v:group style="position:absolute;left:9813;top:770;width:10;height:20" coordorigin="9813,770" coordsize="10,20">
              <v:shape style="position:absolute;left:9813;top:770;width:10;height:20" coordorigin="9813,770" coordsize="10,20" path="m9813,790l9823,790,9823,770,9813,770,9813,790xe" filled="true" fillcolor="#000000" stroked="false">
                <v:path arrowok="t"/>
                <v:fill type="solid"/>
              </v:shape>
            </v:group>
            <v:group style="position:absolute;left:9813;top:790;width:10;height:20" coordorigin="9813,790" coordsize="10,20">
              <v:shape style="position:absolute;left:9813;top:790;width:10;height:20" coordorigin="9813,790" coordsize="10,20" path="m9813,809l9823,809,9823,790,9813,790,9813,809xe" filled="true" fillcolor="#000000" stroked="false">
                <v:path arrowok="t"/>
                <v:fill type="solid"/>
              </v:shape>
            </v:group>
            <v:group style="position:absolute;left:9813;top:809;width:10;height:20" coordorigin="9813,809" coordsize="10,20">
              <v:shape style="position:absolute;left:9813;top:809;width:10;height:20" coordorigin="9813,809" coordsize="10,20" path="m9813,828l9823,828,9823,809,9813,809,9813,828xe" filled="true" fillcolor="#000000" stroked="false">
                <v:path arrowok="t"/>
                <v:fill type="solid"/>
              </v:shape>
              <v:shape style="position:absolute;left:0;top:732;width:2012;height:108" type="#_x0000_t75" stroked="false">
                <v:imagedata r:id="rId721" o:title=""/>
              </v:shape>
              <v:shape style="position:absolute;left:1988;top:828;width:1395;height:12" type="#_x0000_t75" stroked="false">
                <v:imagedata r:id="rId722" o:title=""/>
              </v:shape>
              <v:shape style="position:absolute;left:3368;top:828;width:1164;height:12" type="#_x0000_t75" stroked="false">
                <v:imagedata r:id="rId723" o:title=""/>
              </v:shape>
              <v:shape style="position:absolute;left:4518;top:828;width:1395;height:12" type="#_x0000_t75" stroked="false">
                <v:imagedata r:id="rId719" o:title=""/>
              </v:shape>
              <v:shape style="position:absolute;left:5898;top:828;width:1394;height:12" type="#_x0000_t75" stroked="false">
                <v:imagedata r:id="rId719" o:title=""/>
              </v:shape>
              <v:shape style="position:absolute;left:7278;top:828;width:1162;height:12" type="#_x0000_t75" stroked="false">
                <v:imagedata r:id="rId724" o:title=""/>
              </v:shape>
              <v:shape style="position:absolute;left:8426;top:828;width:1397;height:12" type="#_x0000_t75" stroked="false">
                <v:imagedata r:id="rId725" o:title=""/>
              </v:shape>
            </v:group>
            <v:group style="position:absolute;left:9813;top:836;width:10;height:2" coordorigin="9813,836" coordsize="10,2">
              <v:shape style="position:absolute;left:9813;top:836;width:10;height:2" coordorigin="9813,836" coordsize="10,0" path="m9813,836l9823,836e" filled="false" stroked="true" strokeweight=".47998pt" strokecolor="#000000">
                <v:path arrowok="t"/>
              </v:shape>
            </v:group>
            <v:group style="position:absolute;left:5;top:840;width:10;height:20" coordorigin="5,840" coordsize="10,20">
              <v:shape style="position:absolute;left:5;top:840;width:10;height:20" coordorigin="5,840" coordsize="10,20" path="m5,860l14,860,14,840,5,840,5,860xe" filled="true" fillcolor="#000000" stroked="false">
                <v:path arrowok="t"/>
                <v:fill type="solid"/>
              </v:shape>
            </v:group>
            <v:group style="position:absolute;left:5;top:860;width:10;height:20" coordorigin="5,860" coordsize="10,20">
              <v:shape style="position:absolute;left:5;top:860;width:10;height:20" coordorigin="5,860" coordsize="10,20" path="m5,879l14,879,14,860,5,860,5,879xe" filled="true" fillcolor="#000000" stroked="false">
                <v:path arrowok="t"/>
                <v:fill type="solid"/>
              </v:shape>
            </v:group>
            <v:group style="position:absolute;left:5;top:879;width:10;height:20" coordorigin="5,879" coordsize="10,20">
              <v:shape style="position:absolute;left:5;top:879;width:10;height:20" coordorigin="5,879" coordsize="10,20" path="m5,898l14,898,14,879,5,879,5,898xe" filled="true" fillcolor="#000000" stroked="false">
                <v:path arrowok="t"/>
                <v:fill type="solid"/>
              </v:shape>
            </v:group>
            <v:group style="position:absolute;left:5;top:898;width:10;height:20" coordorigin="5,898" coordsize="10,20">
              <v:shape style="position:absolute;left:5;top:898;width:10;height:20" coordorigin="5,898" coordsize="10,20" path="m5,917l14,917,14,898,5,898,5,917xe" filled="true" fillcolor="#000000" stroked="false">
                <v:path arrowok="t"/>
                <v:fill type="solid"/>
              </v:shape>
            </v:group>
            <v:group style="position:absolute;left:5;top:917;width:10;height:20" coordorigin="5,917" coordsize="10,20">
              <v:shape style="position:absolute;left:5;top:917;width:10;height:20" coordorigin="5,917" coordsize="10,20" path="m5,936l14,936,14,917,5,917,5,936xe" filled="true" fillcolor="#000000" stroked="false">
                <v:path arrowok="t"/>
                <v:fill type="solid"/>
              </v:shape>
            </v:group>
            <v:group style="position:absolute;left:5;top:936;width:10;height:20" coordorigin="5,936" coordsize="10,20">
              <v:shape style="position:absolute;left:5;top:936;width:10;height:20" coordorigin="5,936" coordsize="10,20" path="m5,956l14,956,14,936,5,936,5,956xe" filled="true" fillcolor="#000000" stroked="false">
                <v:path arrowok="t"/>
                <v:fill type="solid"/>
              </v:shape>
            </v:group>
            <v:group style="position:absolute;left:5;top:956;width:10;height:20" coordorigin="5,956" coordsize="10,20">
              <v:shape style="position:absolute;left:5;top:956;width:10;height:20" coordorigin="5,956" coordsize="10,20" path="m5,975l14,975,14,956,5,956,5,975xe" filled="true" fillcolor="#000000" stroked="false">
                <v:path arrowok="t"/>
                <v:fill type="solid"/>
              </v:shape>
            </v:group>
            <v:group style="position:absolute;left:5;top:975;width:10;height:20" coordorigin="5,975" coordsize="10,20">
              <v:shape style="position:absolute;left:5;top:975;width:10;height:20" coordorigin="5,975" coordsize="10,20" path="m5,994l14,994,14,975,5,975,5,994xe" filled="true" fillcolor="#000000" stroked="false">
                <v:path arrowok="t"/>
                <v:fill type="solid"/>
              </v:shape>
            </v:group>
            <v:group style="position:absolute;left:5;top:994;width:10;height:20" coordorigin="5,994" coordsize="10,20">
              <v:shape style="position:absolute;left:5;top:994;width:10;height:20" coordorigin="5,994" coordsize="10,20" path="m5,1013l14,1013,14,994,5,994,5,1013xe" filled="true" fillcolor="#000000" stroked="false">
                <v:path arrowok="t"/>
                <v:fill type="solid"/>
              </v:shape>
            </v:group>
            <v:group style="position:absolute;left:5;top:1013;width:10;height:20" coordorigin="5,1013" coordsize="10,20">
              <v:shape style="position:absolute;left:5;top:1013;width:10;height:20" coordorigin="5,1013" coordsize="10,20" path="m5,1032l14,1032,14,1013,5,1013,5,1032xe" filled="true" fillcolor="#000000" stroked="false">
                <v:path arrowok="t"/>
                <v:fill type="solid"/>
              </v:shape>
            </v:group>
            <v:group style="position:absolute;left:5;top:1032;width:10;height:20" coordorigin="5,1032" coordsize="10,20">
              <v:shape style="position:absolute;left:5;top:1032;width:10;height:20" coordorigin="5,1032" coordsize="10,20" path="m5,1052l14,1052,14,1032,5,1032,5,1052xe" filled="true" fillcolor="#000000" stroked="false">
                <v:path arrowok="t"/>
                <v:fill type="solid"/>
              </v:shape>
            </v:group>
            <v:group style="position:absolute;left:5;top:1052;width:10;height:20" coordorigin="5,1052" coordsize="10,20">
              <v:shape style="position:absolute;left:5;top:1052;width:10;height:20" coordorigin="5,1052" coordsize="10,20" path="m5,1071l14,1071,14,1052,5,1052,5,1071xe" filled="true" fillcolor="#000000" stroked="false">
                <v:path arrowok="t"/>
                <v:fill type="solid"/>
              </v:shape>
            </v:group>
            <v:group style="position:absolute;left:5;top:1071;width:10;height:20" coordorigin="5,1071" coordsize="10,20">
              <v:shape style="position:absolute;left:5;top:1071;width:10;height:20" coordorigin="5,1071" coordsize="10,20" path="m5,1090l14,1090,14,1071,5,1071,5,1090xe" filled="true" fillcolor="#000000" stroked="false">
                <v:path arrowok="t"/>
                <v:fill type="solid"/>
              </v:shape>
            </v:group>
            <v:group style="position:absolute;left:5;top:1090;width:10;height:20" coordorigin="5,1090" coordsize="10,20">
              <v:shape style="position:absolute;left:5;top:1090;width:10;height:20" coordorigin="5,1090" coordsize="10,20" path="m5,1109l14,1109,14,1090,5,1090,5,1109xe" filled="true" fillcolor="#000000" stroked="false">
                <v:path arrowok="t"/>
                <v:fill type="solid"/>
              </v:shape>
            </v:group>
            <v:group style="position:absolute;left:5;top:1109;width:10;height:20" coordorigin="5,1109" coordsize="10,20">
              <v:shape style="position:absolute;left:5;top:1109;width:10;height:20" coordorigin="5,1109" coordsize="10,20" path="m5,1128l14,1128,14,1109,5,1109,5,1128xe" filled="true" fillcolor="#000000" stroked="false">
                <v:path arrowok="t"/>
                <v:fill type="solid"/>
              </v:shape>
            </v:group>
            <v:group style="position:absolute;left:5;top:1128;width:10;height:20" coordorigin="5,1128" coordsize="10,20">
              <v:shape style="position:absolute;left:5;top:1128;width:10;height:20" coordorigin="5,1128" coordsize="10,20" path="m5,1148l14,1148,14,1128,5,1128,5,1148xe" filled="true" fillcolor="#000000" stroked="false">
                <v:path arrowok="t"/>
                <v:fill type="solid"/>
              </v:shape>
            </v:group>
            <v:group style="position:absolute;left:5;top:1148;width:10;height:20" coordorigin="5,1148" coordsize="10,20">
              <v:shape style="position:absolute;left:5;top:1148;width:10;height:20" coordorigin="5,1148" coordsize="10,20" path="m5,1167l14,1167,14,1148,5,1148,5,1167xe" filled="true" fillcolor="#000000" stroked="false">
                <v:path arrowok="t"/>
                <v:fill type="solid"/>
              </v:shape>
            </v:group>
            <v:group style="position:absolute;left:5;top:1167;width:10;height:20" coordorigin="5,1167" coordsize="10,20">
              <v:shape style="position:absolute;left:5;top:1167;width:10;height:20" coordorigin="5,1167" coordsize="10,20" path="m5,1186l14,1186,14,1167,5,1167,5,1186xe" filled="true" fillcolor="#000000" stroked="false">
                <v:path arrowok="t"/>
                <v:fill type="solid"/>
              </v:shape>
            </v:group>
            <v:group style="position:absolute;left:5;top:1186;width:10;height:20" coordorigin="5,1186" coordsize="10,20">
              <v:shape style="position:absolute;left:5;top:1186;width:10;height:20" coordorigin="5,1186" coordsize="10,20" path="m5,1205l14,1205,14,1186,5,1186,5,1205xe" filled="true" fillcolor="#000000" stroked="false">
                <v:path arrowok="t"/>
                <v:fill type="solid"/>
              </v:shape>
            </v:group>
            <v:group style="position:absolute;left:5;top:1205;width:10;height:20" coordorigin="5,1205" coordsize="10,20">
              <v:shape style="position:absolute;left:5;top:1205;width:10;height:20" coordorigin="5,1205" coordsize="10,20" path="m5,1224l14,1224,14,1205,5,1205,5,1224xe" filled="true" fillcolor="#000000" stroked="false">
                <v:path arrowok="t"/>
                <v:fill type="solid"/>
              </v:shape>
            </v:group>
            <v:group style="position:absolute;left:5;top:1224;width:10;height:20" coordorigin="5,1224" coordsize="10,20">
              <v:shape style="position:absolute;left:5;top:1224;width:10;height:20" coordorigin="5,1224" coordsize="10,20" path="m5,1244l14,1244,14,1224,5,1224,5,1244xe" filled="true" fillcolor="#000000" stroked="false">
                <v:path arrowok="t"/>
                <v:fill type="solid"/>
              </v:shape>
            </v:group>
            <v:group style="position:absolute;left:5;top:1244;width:10;height:20" coordorigin="5,1244" coordsize="10,20">
              <v:shape style="position:absolute;left:5;top:1244;width:10;height:20" coordorigin="5,1244" coordsize="10,20" path="m5,1263l14,1263,14,1244,5,1244,5,1263xe" filled="true" fillcolor="#000000" stroked="false">
                <v:path arrowok="t"/>
                <v:fill type="solid"/>
              </v:shape>
            </v:group>
            <v:group style="position:absolute;left:5;top:1263;width:10;height:20" coordorigin="5,1263" coordsize="10,20">
              <v:shape style="position:absolute;left:5;top:1263;width:10;height:20" coordorigin="5,1263" coordsize="10,20" path="m5,1282l14,1282,14,1263,5,1263,5,1282xe" filled="true" fillcolor="#000000" stroked="false">
                <v:path arrowok="t"/>
                <v:fill type="solid"/>
              </v:shape>
            </v:group>
            <v:group style="position:absolute;left:5;top:1282;width:10;height:20" coordorigin="5,1282" coordsize="10,20">
              <v:shape style="position:absolute;left:5;top:1282;width:10;height:20" coordorigin="5,1282" coordsize="10,20" path="m5,1301l14,1301,14,1282,5,1282,5,1301xe" filled="true" fillcolor="#000000" stroked="false">
                <v:path arrowok="t"/>
                <v:fill type="solid"/>
              </v:shape>
            </v:group>
            <v:group style="position:absolute;left:5;top:1301;width:10;height:20" coordorigin="5,1301" coordsize="10,20">
              <v:shape style="position:absolute;left:5;top:1301;width:10;height:20" coordorigin="5,1301" coordsize="10,20" path="m5,1320l14,1320,14,1301,5,1301,5,1320xe" filled="true" fillcolor="#000000" stroked="false">
                <v:path arrowok="t"/>
                <v:fill type="solid"/>
              </v:shape>
            </v:group>
            <v:group style="position:absolute;left:5;top:1320;width:10;height:20" coordorigin="5,1320" coordsize="10,20">
              <v:shape style="position:absolute;left:5;top:1320;width:10;height:20" coordorigin="5,1320" coordsize="10,20" path="m5,1340l14,1340,14,1320,5,1320,5,1340xe" filled="true" fillcolor="#000000" stroked="false">
                <v:path arrowok="t"/>
                <v:fill type="solid"/>
              </v:shape>
            </v:group>
            <v:group style="position:absolute;left:5;top:1340;width:10;height:20" coordorigin="5,1340" coordsize="10,20">
              <v:shape style="position:absolute;left:5;top:1340;width:10;height:20" coordorigin="5,1340" coordsize="10,20" path="m5,1359l14,1359,14,1340,5,1340,5,1359xe" filled="true" fillcolor="#000000" stroked="false">
                <v:path arrowok="t"/>
                <v:fill type="solid"/>
              </v:shape>
            </v:group>
            <v:group style="position:absolute;left:5;top:1359;width:10;height:20" coordorigin="5,1359" coordsize="10,20">
              <v:shape style="position:absolute;left:5;top:1359;width:10;height:20" coordorigin="5,1359" coordsize="10,20" path="m5,1378l14,1378,14,1359,5,1359,5,1378xe" filled="true" fillcolor="#000000" stroked="false">
                <v:path arrowok="t"/>
                <v:fill type="solid"/>
              </v:shape>
            </v:group>
            <v:group style="position:absolute;left:5;top:1378;width:10;height:20" coordorigin="5,1378" coordsize="10,20">
              <v:shape style="position:absolute;left:5;top:1378;width:10;height:20" coordorigin="5,1378" coordsize="10,20" path="m5,1397l14,1397,14,1378,5,1378,5,1397xe" filled="true" fillcolor="#000000" stroked="false">
                <v:path arrowok="t"/>
                <v:fill type="solid"/>
              </v:shape>
            </v:group>
            <v:group style="position:absolute;left:5;top:1397;width:10;height:20" coordorigin="5,1397" coordsize="10,20">
              <v:shape style="position:absolute;left:5;top:1397;width:10;height:20" coordorigin="5,1397" coordsize="10,20" path="m5,1416l14,1416,14,1397,5,1397,5,1416xe" filled="true" fillcolor="#000000" stroked="false">
                <v:path arrowok="t"/>
                <v:fill type="solid"/>
              </v:shape>
            </v:group>
            <v:group style="position:absolute;left:5;top:1416;width:10;height:20" coordorigin="5,1416" coordsize="10,20">
              <v:shape style="position:absolute;left:5;top:1416;width:10;height:20" coordorigin="5,1416" coordsize="10,20" path="m5,1436l14,1436,14,1416,5,1416,5,1436xe" filled="true" fillcolor="#000000" stroked="false">
                <v:path arrowok="t"/>
                <v:fill type="solid"/>
              </v:shape>
            </v:group>
            <v:group style="position:absolute;left:5;top:1436;width:10;height:20" coordorigin="5,1436" coordsize="10,20">
              <v:shape style="position:absolute;left:5;top:1436;width:10;height:20" coordorigin="5,1436" coordsize="10,20" path="m5,1455l14,1455,14,1436,5,1436,5,1455xe" filled="true" fillcolor="#000000" stroked="false">
                <v:path arrowok="t"/>
                <v:fill type="solid"/>
              </v:shape>
            </v:group>
            <v:group style="position:absolute;left:5;top:1460;width:10;height:2" coordorigin="5,1460" coordsize="10,2">
              <v:shape style="position:absolute;left:5;top:1460;width:10;height:2" coordorigin="5,1460" coordsize="10,0" path="m5,1460l14,1460e" filled="false" stroked="true" strokeweight=".48001pt" strokecolor="#000000">
                <v:path arrowok="t"/>
              </v:shape>
            </v:group>
            <v:group style="position:absolute;left:1992;top:840;width:10;height:20" coordorigin="1992,840" coordsize="10,20">
              <v:shape style="position:absolute;left:1992;top:840;width:10;height:20" coordorigin="1992,840" coordsize="10,20" path="m1992,860l2002,860,2002,840,1992,840,1992,860xe" filled="true" fillcolor="#000000" stroked="false">
                <v:path arrowok="t"/>
                <v:fill type="solid"/>
              </v:shape>
            </v:group>
            <v:group style="position:absolute;left:1992;top:860;width:10;height:20" coordorigin="1992,860" coordsize="10,20">
              <v:shape style="position:absolute;left:1992;top:860;width:10;height:20" coordorigin="1992,860" coordsize="10,20" path="m1992,879l2002,879,2002,860,1992,860,1992,879xe" filled="true" fillcolor="#000000" stroked="false">
                <v:path arrowok="t"/>
                <v:fill type="solid"/>
              </v:shape>
            </v:group>
            <v:group style="position:absolute;left:1992;top:879;width:10;height:20" coordorigin="1992,879" coordsize="10,20">
              <v:shape style="position:absolute;left:1992;top:879;width:10;height:20" coordorigin="1992,879" coordsize="10,20" path="m1992,898l2002,898,2002,879,1992,879,1992,898xe" filled="true" fillcolor="#000000" stroked="false">
                <v:path arrowok="t"/>
                <v:fill type="solid"/>
              </v:shape>
            </v:group>
            <v:group style="position:absolute;left:1992;top:898;width:10;height:20" coordorigin="1992,898" coordsize="10,20">
              <v:shape style="position:absolute;left:1992;top:898;width:10;height:20" coordorigin="1992,898" coordsize="10,20" path="m1992,917l2002,917,2002,898,1992,898,1992,917xe" filled="true" fillcolor="#000000" stroked="false">
                <v:path arrowok="t"/>
                <v:fill type="solid"/>
              </v:shape>
            </v:group>
            <v:group style="position:absolute;left:1992;top:917;width:10;height:20" coordorigin="1992,917" coordsize="10,20">
              <v:shape style="position:absolute;left:1992;top:917;width:10;height:20" coordorigin="1992,917" coordsize="10,20" path="m1992,936l2002,936,2002,917,1992,917,1992,936xe" filled="true" fillcolor="#000000" stroked="false">
                <v:path arrowok="t"/>
                <v:fill type="solid"/>
              </v:shape>
            </v:group>
            <v:group style="position:absolute;left:1992;top:936;width:10;height:20" coordorigin="1992,936" coordsize="10,20">
              <v:shape style="position:absolute;left:1992;top:936;width:10;height:20" coordorigin="1992,936" coordsize="10,20" path="m1992,956l2002,956,2002,936,1992,936,1992,956xe" filled="true" fillcolor="#000000" stroked="false">
                <v:path arrowok="t"/>
                <v:fill type="solid"/>
              </v:shape>
            </v:group>
            <v:group style="position:absolute;left:1992;top:956;width:10;height:20" coordorigin="1992,956" coordsize="10,20">
              <v:shape style="position:absolute;left:1992;top:956;width:10;height:20" coordorigin="1992,956" coordsize="10,20" path="m1992,975l2002,975,2002,956,1992,956,1992,975xe" filled="true" fillcolor="#000000" stroked="false">
                <v:path arrowok="t"/>
                <v:fill type="solid"/>
              </v:shape>
            </v:group>
            <v:group style="position:absolute;left:1992;top:975;width:10;height:20" coordorigin="1992,975" coordsize="10,20">
              <v:shape style="position:absolute;left:1992;top:975;width:10;height:20" coordorigin="1992,975" coordsize="10,20" path="m1992,994l2002,994,2002,975,1992,975,1992,994xe" filled="true" fillcolor="#000000" stroked="false">
                <v:path arrowok="t"/>
                <v:fill type="solid"/>
              </v:shape>
            </v:group>
            <v:group style="position:absolute;left:1992;top:994;width:10;height:20" coordorigin="1992,994" coordsize="10,20">
              <v:shape style="position:absolute;left:1992;top:994;width:10;height:20" coordorigin="1992,994" coordsize="10,20" path="m1992,1013l2002,1013,2002,994,1992,994,1992,1013xe" filled="true" fillcolor="#000000" stroked="false">
                <v:path arrowok="t"/>
                <v:fill type="solid"/>
              </v:shape>
            </v:group>
            <v:group style="position:absolute;left:1992;top:1013;width:10;height:20" coordorigin="1992,1013" coordsize="10,20">
              <v:shape style="position:absolute;left:1992;top:1013;width:10;height:20" coordorigin="1992,1013" coordsize="10,20" path="m1992,1032l2002,1032,2002,1013,1992,1013,1992,1032xe" filled="true" fillcolor="#000000" stroked="false">
                <v:path arrowok="t"/>
                <v:fill type="solid"/>
              </v:shape>
            </v:group>
            <v:group style="position:absolute;left:1992;top:1032;width:10;height:20" coordorigin="1992,1032" coordsize="10,20">
              <v:shape style="position:absolute;left:1992;top:1032;width:10;height:20" coordorigin="1992,1032" coordsize="10,20" path="m1992,1052l2002,1052,2002,1032,1992,1032,1992,1052xe" filled="true" fillcolor="#000000" stroked="false">
                <v:path arrowok="t"/>
                <v:fill type="solid"/>
              </v:shape>
            </v:group>
            <v:group style="position:absolute;left:1992;top:1052;width:10;height:20" coordorigin="1992,1052" coordsize="10,20">
              <v:shape style="position:absolute;left:1992;top:1052;width:10;height:20" coordorigin="1992,1052" coordsize="10,20" path="m1992,1071l2002,1071,2002,1052,1992,1052,1992,1071xe" filled="true" fillcolor="#000000" stroked="false">
                <v:path arrowok="t"/>
                <v:fill type="solid"/>
              </v:shape>
            </v:group>
            <v:group style="position:absolute;left:1992;top:1071;width:10;height:20" coordorigin="1992,1071" coordsize="10,20">
              <v:shape style="position:absolute;left:1992;top:1071;width:10;height:20" coordorigin="1992,1071" coordsize="10,20" path="m1992,1090l2002,1090,2002,1071,1992,1071,1992,1090xe" filled="true" fillcolor="#000000" stroked="false">
                <v:path arrowok="t"/>
                <v:fill type="solid"/>
              </v:shape>
            </v:group>
            <v:group style="position:absolute;left:1992;top:1090;width:10;height:20" coordorigin="1992,1090" coordsize="10,20">
              <v:shape style="position:absolute;left:1992;top:1090;width:10;height:20" coordorigin="1992,1090" coordsize="10,20" path="m1992,1109l2002,1109,2002,1090,1992,1090,1992,1109xe" filled="true" fillcolor="#000000" stroked="false">
                <v:path arrowok="t"/>
                <v:fill type="solid"/>
              </v:shape>
            </v:group>
            <v:group style="position:absolute;left:1992;top:1109;width:10;height:20" coordorigin="1992,1109" coordsize="10,20">
              <v:shape style="position:absolute;left:1992;top:1109;width:10;height:20" coordorigin="1992,1109" coordsize="10,20" path="m1992,1128l2002,1128,2002,1109,1992,1109,1992,1128xe" filled="true" fillcolor="#000000" stroked="false">
                <v:path arrowok="t"/>
                <v:fill type="solid"/>
              </v:shape>
            </v:group>
            <v:group style="position:absolute;left:1992;top:1128;width:10;height:20" coordorigin="1992,1128" coordsize="10,20">
              <v:shape style="position:absolute;left:1992;top:1128;width:10;height:20" coordorigin="1992,1128" coordsize="10,20" path="m1992,1148l2002,1148,2002,1128,1992,1128,1992,1148xe" filled="true" fillcolor="#000000" stroked="false">
                <v:path arrowok="t"/>
                <v:fill type="solid"/>
              </v:shape>
            </v:group>
            <v:group style="position:absolute;left:1992;top:1148;width:10;height:20" coordorigin="1992,1148" coordsize="10,20">
              <v:shape style="position:absolute;left:1992;top:1148;width:10;height:20" coordorigin="1992,1148" coordsize="10,20" path="m1992,1167l2002,1167,2002,1148,1992,1148,1992,1167xe" filled="true" fillcolor="#000000" stroked="false">
                <v:path arrowok="t"/>
                <v:fill type="solid"/>
              </v:shape>
            </v:group>
            <v:group style="position:absolute;left:1992;top:1167;width:10;height:20" coordorigin="1992,1167" coordsize="10,20">
              <v:shape style="position:absolute;left:1992;top:1167;width:10;height:20" coordorigin="1992,1167" coordsize="10,20" path="m1992,1186l2002,1186,2002,1167,1992,1167,1992,1186xe" filled="true" fillcolor="#000000" stroked="false">
                <v:path arrowok="t"/>
                <v:fill type="solid"/>
              </v:shape>
            </v:group>
            <v:group style="position:absolute;left:1992;top:1186;width:10;height:20" coordorigin="1992,1186" coordsize="10,20">
              <v:shape style="position:absolute;left:1992;top:1186;width:10;height:20" coordorigin="1992,1186" coordsize="10,20" path="m1992,1205l2002,1205,2002,1186,1992,1186,1992,1205xe" filled="true" fillcolor="#000000" stroked="false">
                <v:path arrowok="t"/>
                <v:fill type="solid"/>
              </v:shape>
            </v:group>
            <v:group style="position:absolute;left:1992;top:1205;width:10;height:20" coordorigin="1992,1205" coordsize="10,20">
              <v:shape style="position:absolute;left:1992;top:1205;width:10;height:20" coordorigin="1992,1205" coordsize="10,20" path="m1992,1224l2002,1224,2002,1205,1992,1205,1992,1224xe" filled="true" fillcolor="#000000" stroked="false">
                <v:path arrowok="t"/>
                <v:fill type="solid"/>
              </v:shape>
            </v:group>
            <v:group style="position:absolute;left:1992;top:1224;width:10;height:20" coordorigin="1992,1224" coordsize="10,20">
              <v:shape style="position:absolute;left:1992;top:1224;width:10;height:20" coordorigin="1992,1224" coordsize="10,20" path="m1992,1244l2002,1244,2002,1224,1992,1224,1992,1244xe" filled="true" fillcolor="#000000" stroked="false">
                <v:path arrowok="t"/>
                <v:fill type="solid"/>
              </v:shape>
            </v:group>
            <v:group style="position:absolute;left:1992;top:1244;width:10;height:20" coordorigin="1992,1244" coordsize="10,20">
              <v:shape style="position:absolute;left:1992;top:1244;width:10;height:20" coordorigin="1992,1244" coordsize="10,20" path="m1992,1263l2002,1263,2002,1244,1992,1244,1992,1263xe" filled="true" fillcolor="#000000" stroked="false">
                <v:path arrowok="t"/>
                <v:fill type="solid"/>
              </v:shape>
            </v:group>
            <v:group style="position:absolute;left:1992;top:1263;width:10;height:20" coordorigin="1992,1263" coordsize="10,20">
              <v:shape style="position:absolute;left:1992;top:1263;width:10;height:20" coordorigin="1992,1263" coordsize="10,20" path="m1992,1282l2002,1282,2002,1263,1992,1263,1992,1282xe" filled="true" fillcolor="#000000" stroked="false">
                <v:path arrowok="t"/>
                <v:fill type="solid"/>
              </v:shape>
            </v:group>
            <v:group style="position:absolute;left:1992;top:1282;width:10;height:20" coordorigin="1992,1282" coordsize="10,20">
              <v:shape style="position:absolute;left:1992;top:1282;width:10;height:20" coordorigin="1992,1282" coordsize="10,20" path="m1992,1301l2002,1301,2002,1282,1992,1282,1992,1301xe" filled="true" fillcolor="#000000" stroked="false">
                <v:path arrowok="t"/>
                <v:fill type="solid"/>
              </v:shape>
            </v:group>
            <v:group style="position:absolute;left:1992;top:1301;width:10;height:20" coordorigin="1992,1301" coordsize="10,20">
              <v:shape style="position:absolute;left:1992;top:1301;width:10;height:20" coordorigin="1992,1301" coordsize="10,20" path="m1992,1320l2002,1320,2002,1301,1992,1301,1992,1320xe" filled="true" fillcolor="#000000" stroked="false">
                <v:path arrowok="t"/>
                <v:fill type="solid"/>
              </v:shape>
            </v:group>
            <v:group style="position:absolute;left:1992;top:1320;width:10;height:20" coordorigin="1992,1320" coordsize="10,20">
              <v:shape style="position:absolute;left:1992;top:1320;width:10;height:20" coordorigin="1992,1320" coordsize="10,20" path="m1992,1340l2002,1340,2002,1320,1992,1320,1992,1340xe" filled="true" fillcolor="#000000" stroked="false">
                <v:path arrowok="t"/>
                <v:fill type="solid"/>
              </v:shape>
            </v:group>
            <v:group style="position:absolute;left:1992;top:1340;width:10;height:20" coordorigin="1992,1340" coordsize="10,20">
              <v:shape style="position:absolute;left:1992;top:1340;width:10;height:20" coordorigin="1992,1340" coordsize="10,20" path="m1992,1359l2002,1359,2002,1340,1992,1340,1992,1359xe" filled="true" fillcolor="#000000" stroked="false">
                <v:path arrowok="t"/>
                <v:fill type="solid"/>
              </v:shape>
            </v:group>
            <v:group style="position:absolute;left:1992;top:1359;width:10;height:20" coordorigin="1992,1359" coordsize="10,20">
              <v:shape style="position:absolute;left:1992;top:1359;width:10;height:20" coordorigin="1992,1359" coordsize="10,20" path="m1992,1378l2002,1378,2002,1359,1992,1359,1992,1378xe" filled="true" fillcolor="#000000" stroked="false">
                <v:path arrowok="t"/>
                <v:fill type="solid"/>
              </v:shape>
            </v:group>
            <v:group style="position:absolute;left:1992;top:1378;width:10;height:20" coordorigin="1992,1378" coordsize="10,20">
              <v:shape style="position:absolute;left:1992;top:1378;width:10;height:20" coordorigin="1992,1378" coordsize="10,20" path="m1992,1397l2002,1397,2002,1378,1992,1378,1992,1397xe" filled="true" fillcolor="#000000" stroked="false">
                <v:path arrowok="t"/>
                <v:fill type="solid"/>
              </v:shape>
            </v:group>
            <v:group style="position:absolute;left:1992;top:1397;width:10;height:20" coordorigin="1992,1397" coordsize="10,20">
              <v:shape style="position:absolute;left:1992;top:1397;width:10;height:20" coordorigin="1992,1397" coordsize="10,20" path="m1992,1416l2002,1416,2002,1397,1992,1397,1992,1416xe" filled="true" fillcolor="#000000" stroked="false">
                <v:path arrowok="t"/>
                <v:fill type="solid"/>
              </v:shape>
            </v:group>
            <v:group style="position:absolute;left:1992;top:1416;width:10;height:20" coordorigin="1992,1416" coordsize="10,20">
              <v:shape style="position:absolute;left:1992;top:1416;width:10;height:20" coordorigin="1992,1416" coordsize="10,20" path="m1992,1436l2002,1436,2002,1416,1992,1416,1992,1436xe" filled="true" fillcolor="#000000" stroked="false">
                <v:path arrowok="t"/>
                <v:fill type="solid"/>
              </v:shape>
            </v:group>
            <v:group style="position:absolute;left:1992;top:1436;width:10;height:20" coordorigin="1992,1436" coordsize="10,20">
              <v:shape style="position:absolute;left:1992;top:1436;width:10;height:20" coordorigin="1992,1436" coordsize="10,20" path="m1992,1455l2002,1455,2002,1436,1992,1436,1992,1455xe" filled="true" fillcolor="#000000" stroked="false">
                <v:path arrowok="t"/>
                <v:fill type="solid"/>
              </v:shape>
            </v:group>
            <v:group style="position:absolute;left:1992;top:1460;width:10;height:2" coordorigin="1992,1460" coordsize="10,2">
              <v:shape style="position:absolute;left:1992;top:1460;width:10;height:2" coordorigin="1992,1460" coordsize="10,0" path="m1992,1460l2002,1460e" filled="false" stroked="true" strokeweight=".48001pt" strokecolor="#000000">
                <v:path arrowok="t"/>
              </v:shape>
            </v:group>
            <v:group style="position:absolute;left:3373;top:840;width:10;height:20" coordorigin="3373,840" coordsize="10,20">
              <v:shape style="position:absolute;left:3373;top:840;width:10;height:20" coordorigin="3373,840" coordsize="10,20" path="m3373,860l3383,860,3383,840,3373,840,3373,860xe" filled="true" fillcolor="#000000" stroked="false">
                <v:path arrowok="t"/>
                <v:fill type="solid"/>
              </v:shape>
            </v:group>
            <v:group style="position:absolute;left:3373;top:860;width:10;height:20" coordorigin="3373,860" coordsize="10,20">
              <v:shape style="position:absolute;left:3373;top:860;width:10;height:20" coordorigin="3373,860" coordsize="10,20" path="m3373,879l3383,879,3383,860,3373,860,3373,879xe" filled="true" fillcolor="#000000" stroked="false">
                <v:path arrowok="t"/>
                <v:fill type="solid"/>
              </v:shape>
            </v:group>
            <v:group style="position:absolute;left:3373;top:879;width:10;height:20" coordorigin="3373,879" coordsize="10,20">
              <v:shape style="position:absolute;left:3373;top:879;width:10;height:20" coordorigin="3373,879" coordsize="10,20" path="m3373,898l3383,898,3383,879,3373,879,3373,898xe" filled="true" fillcolor="#000000" stroked="false">
                <v:path arrowok="t"/>
                <v:fill type="solid"/>
              </v:shape>
            </v:group>
            <v:group style="position:absolute;left:3373;top:898;width:10;height:20" coordorigin="3373,898" coordsize="10,20">
              <v:shape style="position:absolute;left:3373;top:898;width:10;height:20" coordorigin="3373,898" coordsize="10,20" path="m3373,917l3383,917,3383,898,3373,898,3373,917xe" filled="true" fillcolor="#000000" stroked="false">
                <v:path arrowok="t"/>
                <v:fill type="solid"/>
              </v:shape>
            </v:group>
            <v:group style="position:absolute;left:3373;top:917;width:10;height:20" coordorigin="3373,917" coordsize="10,20">
              <v:shape style="position:absolute;left:3373;top:917;width:10;height:20" coordorigin="3373,917" coordsize="10,20" path="m3373,936l3383,936,3383,917,3373,917,3373,936xe" filled="true" fillcolor="#000000" stroked="false">
                <v:path arrowok="t"/>
                <v:fill type="solid"/>
              </v:shape>
            </v:group>
            <v:group style="position:absolute;left:3373;top:936;width:10;height:20" coordorigin="3373,936" coordsize="10,20">
              <v:shape style="position:absolute;left:3373;top:936;width:10;height:20" coordorigin="3373,936" coordsize="10,20" path="m3373,956l3383,956,3383,936,3373,936,3373,956xe" filled="true" fillcolor="#000000" stroked="false">
                <v:path arrowok="t"/>
                <v:fill type="solid"/>
              </v:shape>
            </v:group>
            <v:group style="position:absolute;left:3373;top:956;width:10;height:20" coordorigin="3373,956" coordsize="10,20">
              <v:shape style="position:absolute;left:3373;top:956;width:10;height:20" coordorigin="3373,956" coordsize="10,20" path="m3373,975l3383,975,3383,956,3373,956,3373,975xe" filled="true" fillcolor="#000000" stroked="false">
                <v:path arrowok="t"/>
                <v:fill type="solid"/>
              </v:shape>
            </v:group>
            <v:group style="position:absolute;left:3373;top:975;width:10;height:20" coordorigin="3373,975" coordsize="10,20">
              <v:shape style="position:absolute;left:3373;top:975;width:10;height:20" coordorigin="3373,975" coordsize="10,20" path="m3373,994l3383,994,3383,975,3373,975,3373,994xe" filled="true" fillcolor="#000000" stroked="false">
                <v:path arrowok="t"/>
                <v:fill type="solid"/>
              </v:shape>
            </v:group>
            <v:group style="position:absolute;left:3373;top:994;width:10;height:20" coordorigin="3373,994" coordsize="10,20">
              <v:shape style="position:absolute;left:3373;top:994;width:10;height:20" coordorigin="3373,994" coordsize="10,20" path="m3373,1013l3383,1013,3383,994,3373,994,3373,1013xe" filled="true" fillcolor="#000000" stroked="false">
                <v:path arrowok="t"/>
                <v:fill type="solid"/>
              </v:shape>
            </v:group>
            <v:group style="position:absolute;left:3373;top:1013;width:10;height:20" coordorigin="3373,1013" coordsize="10,20">
              <v:shape style="position:absolute;left:3373;top:1013;width:10;height:20" coordorigin="3373,1013" coordsize="10,20" path="m3373,1032l3383,1032,3383,1013,3373,1013,3373,1032xe" filled="true" fillcolor="#000000" stroked="false">
                <v:path arrowok="t"/>
                <v:fill type="solid"/>
              </v:shape>
            </v:group>
            <v:group style="position:absolute;left:3373;top:1032;width:10;height:20" coordorigin="3373,1032" coordsize="10,20">
              <v:shape style="position:absolute;left:3373;top:1032;width:10;height:20" coordorigin="3373,1032" coordsize="10,20" path="m3373,1052l3383,1052,3383,1032,3373,1032,3373,1052xe" filled="true" fillcolor="#000000" stroked="false">
                <v:path arrowok="t"/>
                <v:fill type="solid"/>
              </v:shape>
            </v:group>
            <v:group style="position:absolute;left:3373;top:1052;width:10;height:20" coordorigin="3373,1052" coordsize="10,20">
              <v:shape style="position:absolute;left:3373;top:1052;width:10;height:20" coordorigin="3373,1052" coordsize="10,20" path="m3373,1071l3383,1071,3383,1052,3373,1052,3373,1071xe" filled="true" fillcolor="#000000" stroked="false">
                <v:path arrowok="t"/>
                <v:fill type="solid"/>
              </v:shape>
            </v:group>
            <v:group style="position:absolute;left:3373;top:1071;width:10;height:20" coordorigin="3373,1071" coordsize="10,20">
              <v:shape style="position:absolute;left:3373;top:1071;width:10;height:20" coordorigin="3373,1071" coordsize="10,20" path="m3373,1090l3383,1090,3383,1071,3373,1071,3373,1090xe" filled="true" fillcolor="#000000" stroked="false">
                <v:path arrowok="t"/>
                <v:fill type="solid"/>
              </v:shape>
            </v:group>
            <v:group style="position:absolute;left:3373;top:1090;width:10;height:20" coordorigin="3373,1090" coordsize="10,20">
              <v:shape style="position:absolute;left:3373;top:1090;width:10;height:20" coordorigin="3373,1090" coordsize="10,20" path="m3373,1109l3383,1109,3383,1090,3373,1090,3373,1109xe" filled="true" fillcolor="#000000" stroked="false">
                <v:path arrowok="t"/>
                <v:fill type="solid"/>
              </v:shape>
            </v:group>
            <v:group style="position:absolute;left:3373;top:1109;width:10;height:20" coordorigin="3373,1109" coordsize="10,20">
              <v:shape style="position:absolute;left:3373;top:1109;width:10;height:20" coordorigin="3373,1109" coordsize="10,20" path="m3373,1128l3383,1128,3383,1109,3373,1109,3373,1128xe" filled="true" fillcolor="#000000" stroked="false">
                <v:path arrowok="t"/>
                <v:fill type="solid"/>
              </v:shape>
            </v:group>
            <v:group style="position:absolute;left:3373;top:1128;width:10;height:20" coordorigin="3373,1128" coordsize="10,20">
              <v:shape style="position:absolute;left:3373;top:1128;width:10;height:20" coordorigin="3373,1128" coordsize="10,20" path="m3373,1148l3383,1148,3383,1128,3373,1128,3373,1148xe" filled="true" fillcolor="#000000" stroked="false">
                <v:path arrowok="t"/>
                <v:fill type="solid"/>
              </v:shape>
            </v:group>
            <v:group style="position:absolute;left:3373;top:1148;width:10;height:20" coordorigin="3373,1148" coordsize="10,20">
              <v:shape style="position:absolute;left:3373;top:1148;width:10;height:20" coordorigin="3373,1148" coordsize="10,20" path="m3373,1167l3383,1167,3383,1148,3373,1148,3373,1167xe" filled="true" fillcolor="#000000" stroked="false">
                <v:path arrowok="t"/>
                <v:fill type="solid"/>
              </v:shape>
            </v:group>
            <v:group style="position:absolute;left:3373;top:1167;width:10;height:20" coordorigin="3373,1167" coordsize="10,20">
              <v:shape style="position:absolute;left:3373;top:1167;width:10;height:20" coordorigin="3373,1167" coordsize="10,20" path="m3373,1186l3383,1186,3383,1167,3373,1167,3373,1186xe" filled="true" fillcolor="#000000" stroked="false">
                <v:path arrowok="t"/>
                <v:fill type="solid"/>
              </v:shape>
            </v:group>
            <v:group style="position:absolute;left:3373;top:1186;width:10;height:20" coordorigin="3373,1186" coordsize="10,20">
              <v:shape style="position:absolute;left:3373;top:1186;width:10;height:20" coordorigin="3373,1186" coordsize="10,20" path="m3373,1205l3383,1205,3383,1186,3373,1186,3373,1205xe" filled="true" fillcolor="#000000" stroked="false">
                <v:path arrowok="t"/>
                <v:fill type="solid"/>
              </v:shape>
            </v:group>
            <v:group style="position:absolute;left:3373;top:1205;width:10;height:20" coordorigin="3373,1205" coordsize="10,20">
              <v:shape style="position:absolute;left:3373;top:1205;width:10;height:20" coordorigin="3373,1205" coordsize="10,20" path="m3373,1224l3383,1224,3383,1205,3373,1205,3373,1224xe" filled="true" fillcolor="#000000" stroked="false">
                <v:path arrowok="t"/>
                <v:fill type="solid"/>
              </v:shape>
            </v:group>
            <v:group style="position:absolute;left:3373;top:1224;width:10;height:20" coordorigin="3373,1224" coordsize="10,20">
              <v:shape style="position:absolute;left:3373;top:1224;width:10;height:20" coordorigin="3373,1224" coordsize="10,20" path="m3373,1244l3383,1244,3383,1224,3373,1224,3373,1244xe" filled="true" fillcolor="#000000" stroked="false">
                <v:path arrowok="t"/>
                <v:fill type="solid"/>
              </v:shape>
            </v:group>
            <v:group style="position:absolute;left:3373;top:1244;width:10;height:20" coordorigin="3373,1244" coordsize="10,20">
              <v:shape style="position:absolute;left:3373;top:1244;width:10;height:20" coordorigin="3373,1244" coordsize="10,20" path="m3373,1263l3383,1263,3383,1244,3373,1244,3373,1263xe" filled="true" fillcolor="#000000" stroked="false">
                <v:path arrowok="t"/>
                <v:fill type="solid"/>
              </v:shape>
            </v:group>
            <v:group style="position:absolute;left:3373;top:1263;width:10;height:20" coordorigin="3373,1263" coordsize="10,20">
              <v:shape style="position:absolute;left:3373;top:1263;width:10;height:20" coordorigin="3373,1263" coordsize="10,20" path="m3373,1282l3383,1282,3383,1263,3373,1263,3373,1282xe" filled="true" fillcolor="#000000" stroked="false">
                <v:path arrowok="t"/>
                <v:fill type="solid"/>
              </v:shape>
            </v:group>
            <v:group style="position:absolute;left:3373;top:1282;width:10;height:20" coordorigin="3373,1282" coordsize="10,20">
              <v:shape style="position:absolute;left:3373;top:1282;width:10;height:20" coordorigin="3373,1282" coordsize="10,20" path="m3373,1301l3383,1301,3383,1282,3373,1282,3373,1301xe" filled="true" fillcolor="#000000" stroked="false">
                <v:path arrowok="t"/>
                <v:fill type="solid"/>
              </v:shape>
            </v:group>
            <v:group style="position:absolute;left:3373;top:1301;width:10;height:20" coordorigin="3373,1301" coordsize="10,20">
              <v:shape style="position:absolute;left:3373;top:1301;width:10;height:20" coordorigin="3373,1301" coordsize="10,20" path="m3373,1320l3383,1320,3383,1301,3373,1301,3373,1320xe" filled="true" fillcolor="#000000" stroked="false">
                <v:path arrowok="t"/>
                <v:fill type="solid"/>
              </v:shape>
            </v:group>
            <v:group style="position:absolute;left:3373;top:1320;width:10;height:20" coordorigin="3373,1320" coordsize="10,20">
              <v:shape style="position:absolute;left:3373;top:1320;width:10;height:20" coordorigin="3373,1320" coordsize="10,20" path="m3373,1340l3383,1340,3383,1320,3373,1320,3373,1340xe" filled="true" fillcolor="#000000" stroked="false">
                <v:path arrowok="t"/>
                <v:fill type="solid"/>
              </v:shape>
            </v:group>
            <v:group style="position:absolute;left:3373;top:1340;width:10;height:20" coordorigin="3373,1340" coordsize="10,20">
              <v:shape style="position:absolute;left:3373;top:1340;width:10;height:20" coordorigin="3373,1340" coordsize="10,20" path="m3373,1359l3383,1359,3383,1340,3373,1340,3373,1359xe" filled="true" fillcolor="#000000" stroked="false">
                <v:path arrowok="t"/>
                <v:fill type="solid"/>
              </v:shape>
            </v:group>
            <v:group style="position:absolute;left:3373;top:1359;width:10;height:20" coordorigin="3373,1359" coordsize="10,20">
              <v:shape style="position:absolute;left:3373;top:1359;width:10;height:20" coordorigin="3373,1359" coordsize="10,20" path="m3373,1378l3383,1378,3383,1359,3373,1359,3373,1378xe" filled="true" fillcolor="#000000" stroked="false">
                <v:path arrowok="t"/>
                <v:fill type="solid"/>
              </v:shape>
            </v:group>
            <v:group style="position:absolute;left:3373;top:1378;width:10;height:20" coordorigin="3373,1378" coordsize="10,20">
              <v:shape style="position:absolute;left:3373;top:1378;width:10;height:20" coordorigin="3373,1378" coordsize="10,20" path="m3373,1397l3383,1397,3383,1378,3373,1378,3373,1397xe" filled="true" fillcolor="#000000" stroked="false">
                <v:path arrowok="t"/>
                <v:fill type="solid"/>
              </v:shape>
            </v:group>
            <v:group style="position:absolute;left:3373;top:1397;width:10;height:20" coordorigin="3373,1397" coordsize="10,20">
              <v:shape style="position:absolute;left:3373;top:1397;width:10;height:20" coordorigin="3373,1397" coordsize="10,20" path="m3373,1416l3383,1416,3383,1397,3373,1397,3373,1416xe" filled="true" fillcolor="#000000" stroked="false">
                <v:path arrowok="t"/>
                <v:fill type="solid"/>
              </v:shape>
            </v:group>
            <v:group style="position:absolute;left:3373;top:1416;width:10;height:20" coordorigin="3373,1416" coordsize="10,20">
              <v:shape style="position:absolute;left:3373;top:1416;width:10;height:20" coordorigin="3373,1416" coordsize="10,20" path="m3373,1436l3383,1436,3383,1416,3373,1416,3373,1436xe" filled="true" fillcolor="#000000" stroked="false">
                <v:path arrowok="t"/>
                <v:fill type="solid"/>
              </v:shape>
            </v:group>
            <v:group style="position:absolute;left:3373;top:1436;width:10;height:20" coordorigin="3373,1436" coordsize="10,20">
              <v:shape style="position:absolute;left:3373;top:1436;width:10;height:20" coordorigin="3373,1436" coordsize="10,20" path="m3373,1455l3383,1455,3383,1436,3373,1436,3373,1455xe" filled="true" fillcolor="#000000" stroked="false">
                <v:path arrowok="t"/>
                <v:fill type="solid"/>
              </v:shape>
            </v:group>
            <v:group style="position:absolute;left:3373;top:1460;width:10;height:2" coordorigin="3373,1460" coordsize="10,2">
              <v:shape style="position:absolute;left:3373;top:1460;width:10;height:2" coordorigin="3373,1460" coordsize="10,0" path="m3373,1460l3383,1460e" filled="false" stroked="true" strokeweight=".48001pt" strokecolor="#000000">
                <v:path arrowok="t"/>
              </v:shape>
            </v:group>
            <v:group style="position:absolute;left:4523;top:840;width:10;height:20" coordorigin="4523,840" coordsize="10,20">
              <v:shape style="position:absolute;left:4523;top:840;width:10;height:20" coordorigin="4523,840" coordsize="10,20" path="m4523,860l4532,860,4532,840,4523,840,4523,860xe" filled="true" fillcolor="#000000" stroked="false">
                <v:path arrowok="t"/>
                <v:fill type="solid"/>
              </v:shape>
            </v:group>
            <v:group style="position:absolute;left:4523;top:860;width:10;height:20" coordorigin="4523,860" coordsize="10,20">
              <v:shape style="position:absolute;left:4523;top:860;width:10;height:20" coordorigin="4523,860" coordsize="10,20" path="m4523,879l4532,879,4532,860,4523,860,4523,879xe" filled="true" fillcolor="#000000" stroked="false">
                <v:path arrowok="t"/>
                <v:fill type="solid"/>
              </v:shape>
            </v:group>
            <v:group style="position:absolute;left:4523;top:879;width:10;height:20" coordorigin="4523,879" coordsize="10,20">
              <v:shape style="position:absolute;left:4523;top:879;width:10;height:20" coordorigin="4523,879" coordsize="10,20" path="m4523,898l4532,898,4532,879,4523,879,4523,898xe" filled="true" fillcolor="#000000" stroked="false">
                <v:path arrowok="t"/>
                <v:fill type="solid"/>
              </v:shape>
            </v:group>
            <v:group style="position:absolute;left:4523;top:898;width:10;height:20" coordorigin="4523,898" coordsize="10,20">
              <v:shape style="position:absolute;left:4523;top:898;width:10;height:20" coordorigin="4523,898" coordsize="10,20" path="m4523,917l4532,917,4532,898,4523,898,4523,917xe" filled="true" fillcolor="#000000" stroked="false">
                <v:path arrowok="t"/>
                <v:fill type="solid"/>
              </v:shape>
            </v:group>
            <v:group style="position:absolute;left:4523;top:917;width:10;height:20" coordorigin="4523,917" coordsize="10,20">
              <v:shape style="position:absolute;left:4523;top:917;width:10;height:20" coordorigin="4523,917" coordsize="10,20" path="m4523,936l4532,936,4532,917,4523,917,4523,936xe" filled="true" fillcolor="#000000" stroked="false">
                <v:path arrowok="t"/>
                <v:fill type="solid"/>
              </v:shape>
            </v:group>
            <v:group style="position:absolute;left:4523;top:936;width:10;height:20" coordorigin="4523,936" coordsize="10,20">
              <v:shape style="position:absolute;left:4523;top:936;width:10;height:20" coordorigin="4523,936" coordsize="10,20" path="m4523,956l4532,956,4532,936,4523,936,4523,956xe" filled="true" fillcolor="#000000" stroked="false">
                <v:path arrowok="t"/>
                <v:fill type="solid"/>
              </v:shape>
            </v:group>
            <v:group style="position:absolute;left:4523;top:956;width:10;height:20" coordorigin="4523,956" coordsize="10,20">
              <v:shape style="position:absolute;left:4523;top:956;width:10;height:20" coordorigin="4523,956" coordsize="10,20" path="m4523,975l4532,975,4532,956,4523,956,4523,975xe" filled="true" fillcolor="#000000" stroked="false">
                <v:path arrowok="t"/>
                <v:fill type="solid"/>
              </v:shape>
            </v:group>
            <v:group style="position:absolute;left:4523;top:975;width:10;height:20" coordorigin="4523,975" coordsize="10,20">
              <v:shape style="position:absolute;left:4523;top:975;width:10;height:20" coordorigin="4523,975" coordsize="10,20" path="m4523,994l4532,994,4532,975,4523,975,4523,994xe" filled="true" fillcolor="#000000" stroked="false">
                <v:path arrowok="t"/>
                <v:fill type="solid"/>
              </v:shape>
            </v:group>
            <v:group style="position:absolute;left:4523;top:994;width:10;height:20" coordorigin="4523,994" coordsize="10,20">
              <v:shape style="position:absolute;left:4523;top:994;width:10;height:20" coordorigin="4523,994" coordsize="10,20" path="m4523,1013l4532,1013,4532,994,4523,994,4523,1013xe" filled="true" fillcolor="#000000" stroked="false">
                <v:path arrowok="t"/>
                <v:fill type="solid"/>
              </v:shape>
            </v:group>
            <v:group style="position:absolute;left:4523;top:1013;width:10;height:20" coordorigin="4523,1013" coordsize="10,20">
              <v:shape style="position:absolute;left:4523;top:1013;width:10;height:20" coordorigin="4523,1013" coordsize="10,20" path="m4523,1032l4532,1032,4532,1013,4523,1013,4523,1032xe" filled="true" fillcolor="#000000" stroked="false">
                <v:path arrowok="t"/>
                <v:fill type="solid"/>
              </v:shape>
            </v:group>
            <v:group style="position:absolute;left:4523;top:1032;width:10;height:20" coordorigin="4523,1032" coordsize="10,20">
              <v:shape style="position:absolute;left:4523;top:1032;width:10;height:20" coordorigin="4523,1032" coordsize="10,20" path="m4523,1052l4532,1052,4532,1032,4523,1032,4523,1052xe" filled="true" fillcolor="#000000" stroked="false">
                <v:path arrowok="t"/>
                <v:fill type="solid"/>
              </v:shape>
            </v:group>
            <v:group style="position:absolute;left:4523;top:1052;width:10;height:20" coordorigin="4523,1052" coordsize="10,20">
              <v:shape style="position:absolute;left:4523;top:1052;width:10;height:20" coordorigin="4523,1052" coordsize="10,20" path="m4523,1071l4532,1071,4532,1052,4523,1052,4523,1071xe" filled="true" fillcolor="#000000" stroked="false">
                <v:path arrowok="t"/>
                <v:fill type="solid"/>
              </v:shape>
            </v:group>
            <v:group style="position:absolute;left:4523;top:1071;width:10;height:20" coordorigin="4523,1071" coordsize="10,20">
              <v:shape style="position:absolute;left:4523;top:1071;width:10;height:20" coordorigin="4523,1071" coordsize="10,20" path="m4523,1090l4532,1090,4532,1071,4523,1071,4523,1090xe" filled="true" fillcolor="#000000" stroked="false">
                <v:path arrowok="t"/>
                <v:fill type="solid"/>
              </v:shape>
            </v:group>
            <v:group style="position:absolute;left:4523;top:1090;width:10;height:20" coordorigin="4523,1090" coordsize="10,20">
              <v:shape style="position:absolute;left:4523;top:1090;width:10;height:20" coordorigin="4523,1090" coordsize="10,20" path="m4523,1109l4532,1109,4532,1090,4523,1090,4523,1109xe" filled="true" fillcolor="#000000" stroked="false">
                <v:path arrowok="t"/>
                <v:fill type="solid"/>
              </v:shape>
            </v:group>
            <v:group style="position:absolute;left:4523;top:1109;width:10;height:20" coordorigin="4523,1109" coordsize="10,20">
              <v:shape style="position:absolute;left:4523;top:1109;width:10;height:20" coordorigin="4523,1109" coordsize="10,20" path="m4523,1128l4532,1128,4532,1109,4523,1109,4523,1128xe" filled="true" fillcolor="#000000" stroked="false">
                <v:path arrowok="t"/>
                <v:fill type="solid"/>
              </v:shape>
            </v:group>
            <v:group style="position:absolute;left:4523;top:1128;width:10;height:20" coordorigin="4523,1128" coordsize="10,20">
              <v:shape style="position:absolute;left:4523;top:1128;width:10;height:20" coordorigin="4523,1128" coordsize="10,20" path="m4523,1148l4532,1148,4532,1128,4523,1128,4523,1148xe" filled="true" fillcolor="#000000" stroked="false">
                <v:path arrowok="t"/>
                <v:fill type="solid"/>
              </v:shape>
            </v:group>
            <v:group style="position:absolute;left:4523;top:1148;width:10;height:20" coordorigin="4523,1148" coordsize="10,20">
              <v:shape style="position:absolute;left:4523;top:1148;width:10;height:20" coordorigin="4523,1148" coordsize="10,20" path="m4523,1167l4532,1167,4532,1148,4523,1148,4523,1167xe" filled="true" fillcolor="#000000" stroked="false">
                <v:path arrowok="t"/>
                <v:fill type="solid"/>
              </v:shape>
            </v:group>
            <v:group style="position:absolute;left:4523;top:1167;width:10;height:20" coordorigin="4523,1167" coordsize="10,20">
              <v:shape style="position:absolute;left:4523;top:1167;width:10;height:20" coordorigin="4523,1167" coordsize="10,20" path="m4523,1186l4532,1186,4532,1167,4523,1167,4523,1186xe" filled="true" fillcolor="#000000" stroked="false">
                <v:path arrowok="t"/>
                <v:fill type="solid"/>
              </v:shape>
            </v:group>
            <v:group style="position:absolute;left:4523;top:1186;width:10;height:20" coordorigin="4523,1186" coordsize="10,20">
              <v:shape style="position:absolute;left:4523;top:1186;width:10;height:20" coordorigin="4523,1186" coordsize="10,20" path="m4523,1205l4532,1205,4532,1186,4523,1186,4523,1205xe" filled="true" fillcolor="#000000" stroked="false">
                <v:path arrowok="t"/>
                <v:fill type="solid"/>
              </v:shape>
            </v:group>
            <v:group style="position:absolute;left:4523;top:1205;width:10;height:20" coordorigin="4523,1205" coordsize="10,20">
              <v:shape style="position:absolute;left:4523;top:1205;width:10;height:20" coordorigin="4523,1205" coordsize="10,20" path="m4523,1224l4532,1224,4532,1205,4523,1205,4523,1224xe" filled="true" fillcolor="#000000" stroked="false">
                <v:path arrowok="t"/>
                <v:fill type="solid"/>
              </v:shape>
            </v:group>
            <v:group style="position:absolute;left:4523;top:1224;width:10;height:20" coordorigin="4523,1224" coordsize="10,20">
              <v:shape style="position:absolute;left:4523;top:1224;width:10;height:20" coordorigin="4523,1224" coordsize="10,20" path="m4523,1244l4532,1244,4532,1224,4523,1224,4523,1244xe" filled="true" fillcolor="#000000" stroked="false">
                <v:path arrowok="t"/>
                <v:fill type="solid"/>
              </v:shape>
            </v:group>
            <v:group style="position:absolute;left:4523;top:1244;width:10;height:20" coordorigin="4523,1244" coordsize="10,20">
              <v:shape style="position:absolute;left:4523;top:1244;width:10;height:20" coordorigin="4523,1244" coordsize="10,20" path="m4523,1263l4532,1263,4532,1244,4523,1244,4523,1263xe" filled="true" fillcolor="#000000" stroked="false">
                <v:path arrowok="t"/>
                <v:fill type="solid"/>
              </v:shape>
            </v:group>
            <v:group style="position:absolute;left:4523;top:1263;width:10;height:20" coordorigin="4523,1263" coordsize="10,20">
              <v:shape style="position:absolute;left:4523;top:1263;width:10;height:20" coordorigin="4523,1263" coordsize="10,20" path="m4523,1282l4532,1282,4532,1263,4523,1263,4523,1282xe" filled="true" fillcolor="#000000" stroked="false">
                <v:path arrowok="t"/>
                <v:fill type="solid"/>
              </v:shape>
            </v:group>
            <v:group style="position:absolute;left:4523;top:1282;width:10;height:20" coordorigin="4523,1282" coordsize="10,20">
              <v:shape style="position:absolute;left:4523;top:1282;width:10;height:20" coordorigin="4523,1282" coordsize="10,20" path="m4523,1301l4532,1301,4532,1282,4523,1282,4523,1301xe" filled="true" fillcolor="#000000" stroked="false">
                <v:path arrowok="t"/>
                <v:fill type="solid"/>
              </v:shape>
            </v:group>
            <v:group style="position:absolute;left:4523;top:1301;width:10;height:20" coordorigin="4523,1301" coordsize="10,20">
              <v:shape style="position:absolute;left:4523;top:1301;width:10;height:20" coordorigin="4523,1301" coordsize="10,20" path="m4523,1320l4532,1320,4532,1301,4523,1301,4523,1320xe" filled="true" fillcolor="#000000" stroked="false">
                <v:path arrowok="t"/>
                <v:fill type="solid"/>
              </v:shape>
            </v:group>
            <v:group style="position:absolute;left:4523;top:1320;width:10;height:20" coordorigin="4523,1320" coordsize="10,20">
              <v:shape style="position:absolute;left:4523;top:1320;width:10;height:20" coordorigin="4523,1320" coordsize="10,20" path="m4523,1340l4532,1340,4532,1320,4523,1320,4523,1340xe" filled="true" fillcolor="#000000" stroked="false">
                <v:path arrowok="t"/>
                <v:fill type="solid"/>
              </v:shape>
            </v:group>
            <v:group style="position:absolute;left:4523;top:1340;width:10;height:20" coordorigin="4523,1340" coordsize="10,20">
              <v:shape style="position:absolute;left:4523;top:1340;width:10;height:20" coordorigin="4523,1340" coordsize="10,20" path="m4523,1359l4532,1359,4532,1340,4523,1340,4523,1359xe" filled="true" fillcolor="#000000" stroked="false">
                <v:path arrowok="t"/>
                <v:fill type="solid"/>
              </v:shape>
            </v:group>
            <v:group style="position:absolute;left:4523;top:1359;width:10;height:20" coordorigin="4523,1359" coordsize="10,20">
              <v:shape style="position:absolute;left:4523;top:1359;width:10;height:20" coordorigin="4523,1359" coordsize="10,20" path="m4523,1378l4532,1378,4532,1359,4523,1359,4523,1378xe" filled="true" fillcolor="#000000" stroked="false">
                <v:path arrowok="t"/>
                <v:fill type="solid"/>
              </v:shape>
            </v:group>
            <v:group style="position:absolute;left:4523;top:1378;width:10;height:20" coordorigin="4523,1378" coordsize="10,20">
              <v:shape style="position:absolute;left:4523;top:1378;width:10;height:20" coordorigin="4523,1378" coordsize="10,20" path="m4523,1397l4532,1397,4532,1378,4523,1378,4523,1397xe" filled="true" fillcolor="#000000" stroked="false">
                <v:path arrowok="t"/>
                <v:fill type="solid"/>
              </v:shape>
            </v:group>
            <v:group style="position:absolute;left:4523;top:1397;width:10;height:20" coordorigin="4523,1397" coordsize="10,20">
              <v:shape style="position:absolute;left:4523;top:1397;width:10;height:20" coordorigin="4523,1397" coordsize="10,20" path="m4523,1416l4532,1416,4532,1397,4523,1397,4523,1416xe" filled="true" fillcolor="#000000" stroked="false">
                <v:path arrowok="t"/>
                <v:fill type="solid"/>
              </v:shape>
            </v:group>
            <v:group style="position:absolute;left:4523;top:1416;width:10;height:20" coordorigin="4523,1416" coordsize="10,20">
              <v:shape style="position:absolute;left:4523;top:1416;width:10;height:20" coordorigin="4523,1416" coordsize="10,20" path="m4523,1436l4532,1436,4532,1416,4523,1416,4523,1436xe" filled="true" fillcolor="#000000" stroked="false">
                <v:path arrowok="t"/>
                <v:fill type="solid"/>
              </v:shape>
            </v:group>
            <v:group style="position:absolute;left:4523;top:1436;width:10;height:20" coordorigin="4523,1436" coordsize="10,20">
              <v:shape style="position:absolute;left:4523;top:1436;width:10;height:20" coordorigin="4523,1436" coordsize="10,20" path="m4523,1455l4532,1455,4532,1436,4523,1436,4523,1455xe" filled="true" fillcolor="#000000" stroked="false">
                <v:path arrowok="t"/>
                <v:fill type="solid"/>
              </v:shape>
            </v:group>
            <v:group style="position:absolute;left:4523;top:1460;width:10;height:2" coordorigin="4523,1460" coordsize="10,2">
              <v:shape style="position:absolute;left:4523;top:1460;width:10;height:2" coordorigin="4523,1460" coordsize="10,0" path="m4523,1460l4532,1460e" filled="false" stroked="true" strokeweight=".48001pt" strokecolor="#000000">
                <v:path arrowok="t"/>
              </v:shape>
            </v:group>
            <v:group style="position:absolute;left:5903;top:840;width:10;height:20" coordorigin="5903,840" coordsize="10,20">
              <v:shape style="position:absolute;left:5903;top:840;width:10;height:20" coordorigin="5903,840" coordsize="10,20" path="m5903,860l5913,860,5913,840,5903,840,5903,860xe" filled="true" fillcolor="#000000" stroked="false">
                <v:path arrowok="t"/>
                <v:fill type="solid"/>
              </v:shape>
            </v:group>
            <v:group style="position:absolute;left:5903;top:860;width:10;height:20" coordorigin="5903,860" coordsize="10,20">
              <v:shape style="position:absolute;left:5903;top:860;width:10;height:20" coordorigin="5903,860" coordsize="10,20" path="m5903,879l5913,879,5913,860,5903,860,5903,879xe" filled="true" fillcolor="#000000" stroked="false">
                <v:path arrowok="t"/>
                <v:fill type="solid"/>
              </v:shape>
            </v:group>
            <v:group style="position:absolute;left:5903;top:879;width:10;height:20" coordorigin="5903,879" coordsize="10,20">
              <v:shape style="position:absolute;left:5903;top:879;width:10;height:20" coordorigin="5903,879" coordsize="10,20" path="m5903,898l5913,898,5913,879,5903,879,5903,898xe" filled="true" fillcolor="#000000" stroked="false">
                <v:path arrowok="t"/>
                <v:fill type="solid"/>
              </v:shape>
            </v:group>
            <v:group style="position:absolute;left:5903;top:898;width:10;height:20" coordorigin="5903,898" coordsize="10,20">
              <v:shape style="position:absolute;left:5903;top:898;width:10;height:20" coordorigin="5903,898" coordsize="10,20" path="m5903,917l5913,917,5913,898,5903,898,5903,917xe" filled="true" fillcolor="#000000" stroked="false">
                <v:path arrowok="t"/>
                <v:fill type="solid"/>
              </v:shape>
            </v:group>
            <v:group style="position:absolute;left:5903;top:917;width:10;height:20" coordorigin="5903,917" coordsize="10,20">
              <v:shape style="position:absolute;left:5903;top:917;width:10;height:20" coordorigin="5903,917" coordsize="10,20" path="m5903,936l5913,936,5913,917,5903,917,5903,936xe" filled="true" fillcolor="#000000" stroked="false">
                <v:path arrowok="t"/>
                <v:fill type="solid"/>
              </v:shape>
            </v:group>
            <v:group style="position:absolute;left:5903;top:936;width:10;height:20" coordorigin="5903,936" coordsize="10,20">
              <v:shape style="position:absolute;left:5903;top:936;width:10;height:20" coordorigin="5903,936" coordsize="10,20" path="m5903,956l5913,956,5913,936,5903,936,5903,956xe" filled="true" fillcolor="#000000" stroked="false">
                <v:path arrowok="t"/>
                <v:fill type="solid"/>
              </v:shape>
            </v:group>
            <v:group style="position:absolute;left:5903;top:956;width:10;height:20" coordorigin="5903,956" coordsize="10,20">
              <v:shape style="position:absolute;left:5903;top:956;width:10;height:20" coordorigin="5903,956" coordsize="10,20" path="m5903,975l5913,975,5913,956,5903,956,5903,975xe" filled="true" fillcolor="#000000" stroked="false">
                <v:path arrowok="t"/>
                <v:fill type="solid"/>
              </v:shape>
            </v:group>
            <v:group style="position:absolute;left:5903;top:975;width:10;height:20" coordorigin="5903,975" coordsize="10,20">
              <v:shape style="position:absolute;left:5903;top:975;width:10;height:20" coordorigin="5903,975" coordsize="10,20" path="m5903,994l5913,994,5913,975,5903,975,5903,994xe" filled="true" fillcolor="#000000" stroked="false">
                <v:path arrowok="t"/>
                <v:fill type="solid"/>
              </v:shape>
            </v:group>
            <v:group style="position:absolute;left:5903;top:994;width:10;height:20" coordorigin="5903,994" coordsize="10,20">
              <v:shape style="position:absolute;left:5903;top:994;width:10;height:20" coordorigin="5903,994" coordsize="10,20" path="m5903,1013l5913,1013,5913,994,5903,994,5903,1013xe" filled="true" fillcolor="#000000" stroked="false">
                <v:path arrowok="t"/>
                <v:fill type="solid"/>
              </v:shape>
            </v:group>
            <v:group style="position:absolute;left:5903;top:1013;width:10;height:20" coordorigin="5903,1013" coordsize="10,20">
              <v:shape style="position:absolute;left:5903;top:1013;width:10;height:20" coordorigin="5903,1013" coordsize="10,20" path="m5903,1032l5913,1032,5913,1013,5903,1013,5903,1032xe" filled="true" fillcolor="#000000" stroked="false">
                <v:path arrowok="t"/>
                <v:fill type="solid"/>
              </v:shape>
            </v:group>
            <v:group style="position:absolute;left:5903;top:1032;width:10;height:20" coordorigin="5903,1032" coordsize="10,20">
              <v:shape style="position:absolute;left:5903;top:1032;width:10;height:20" coordorigin="5903,1032" coordsize="10,20" path="m5903,1052l5913,1052,5913,1032,5903,1032,5903,1052xe" filled="true" fillcolor="#000000" stroked="false">
                <v:path arrowok="t"/>
                <v:fill type="solid"/>
              </v:shape>
            </v:group>
            <v:group style="position:absolute;left:5903;top:1052;width:10;height:20" coordorigin="5903,1052" coordsize="10,20">
              <v:shape style="position:absolute;left:5903;top:1052;width:10;height:20" coordorigin="5903,1052" coordsize="10,20" path="m5903,1071l5913,1071,5913,1052,5903,1052,5903,1071xe" filled="true" fillcolor="#000000" stroked="false">
                <v:path arrowok="t"/>
                <v:fill type="solid"/>
              </v:shape>
            </v:group>
            <v:group style="position:absolute;left:5903;top:1071;width:10;height:20" coordorigin="5903,1071" coordsize="10,20">
              <v:shape style="position:absolute;left:5903;top:1071;width:10;height:20" coordorigin="5903,1071" coordsize="10,20" path="m5903,1090l5913,1090,5913,1071,5903,1071,5903,1090xe" filled="true" fillcolor="#000000" stroked="false">
                <v:path arrowok="t"/>
                <v:fill type="solid"/>
              </v:shape>
            </v:group>
            <v:group style="position:absolute;left:5903;top:1090;width:10;height:20" coordorigin="5903,1090" coordsize="10,20">
              <v:shape style="position:absolute;left:5903;top:1090;width:10;height:20" coordorigin="5903,1090" coordsize="10,20" path="m5903,1109l5913,1109,5913,1090,5903,1090,5903,1109xe" filled="true" fillcolor="#000000" stroked="false">
                <v:path arrowok="t"/>
                <v:fill type="solid"/>
              </v:shape>
            </v:group>
            <v:group style="position:absolute;left:5903;top:1109;width:10;height:20" coordorigin="5903,1109" coordsize="10,20">
              <v:shape style="position:absolute;left:5903;top:1109;width:10;height:20" coordorigin="5903,1109" coordsize="10,20" path="m5903,1128l5913,1128,5913,1109,5903,1109,5903,1128xe" filled="true" fillcolor="#000000" stroked="false">
                <v:path arrowok="t"/>
                <v:fill type="solid"/>
              </v:shape>
            </v:group>
            <v:group style="position:absolute;left:5903;top:1128;width:10;height:20" coordorigin="5903,1128" coordsize="10,20">
              <v:shape style="position:absolute;left:5903;top:1128;width:10;height:20" coordorigin="5903,1128" coordsize="10,20" path="m5903,1148l5913,1148,5913,1128,5903,1128,5903,1148xe" filled="true" fillcolor="#000000" stroked="false">
                <v:path arrowok="t"/>
                <v:fill type="solid"/>
              </v:shape>
            </v:group>
            <v:group style="position:absolute;left:5903;top:1148;width:10;height:20" coordorigin="5903,1148" coordsize="10,20">
              <v:shape style="position:absolute;left:5903;top:1148;width:10;height:20" coordorigin="5903,1148" coordsize="10,20" path="m5903,1167l5913,1167,5913,1148,5903,1148,5903,1167xe" filled="true" fillcolor="#000000" stroked="false">
                <v:path arrowok="t"/>
                <v:fill type="solid"/>
              </v:shape>
            </v:group>
            <v:group style="position:absolute;left:5903;top:1167;width:10;height:20" coordorigin="5903,1167" coordsize="10,20">
              <v:shape style="position:absolute;left:5903;top:1167;width:10;height:20" coordorigin="5903,1167" coordsize="10,20" path="m5903,1186l5913,1186,5913,1167,5903,1167,5903,1186xe" filled="true" fillcolor="#000000" stroked="false">
                <v:path arrowok="t"/>
                <v:fill type="solid"/>
              </v:shape>
            </v:group>
            <v:group style="position:absolute;left:5903;top:1186;width:10;height:20" coordorigin="5903,1186" coordsize="10,20">
              <v:shape style="position:absolute;left:5903;top:1186;width:10;height:20" coordorigin="5903,1186" coordsize="10,20" path="m5903,1205l5913,1205,5913,1186,5903,1186,5903,1205xe" filled="true" fillcolor="#000000" stroked="false">
                <v:path arrowok="t"/>
                <v:fill type="solid"/>
              </v:shape>
            </v:group>
            <v:group style="position:absolute;left:5903;top:1205;width:10;height:20" coordorigin="5903,1205" coordsize="10,20">
              <v:shape style="position:absolute;left:5903;top:1205;width:10;height:20" coordorigin="5903,1205" coordsize="10,20" path="m5903,1224l5913,1224,5913,1205,5903,1205,5903,1224xe" filled="true" fillcolor="#000000" stroked="false">
                <v:path arrowok="t"/>
                <v:fill type="solid"/>
              </v:shape>
            </v:group>
            <v:group style="position:absolute;left:5903;top:1224;width:10;height:20" coordorigin="5903,1224" coordsize="10,20">
              <v:shape style="position:absolute;left:5903;top:1224;width:10;height:20" coordorigin="5903,1224" coordsize="10,20" path="m5903,1244l5913,1244,5913,1224,5903,1224,5903,1244xe" filled="true" fillcolor="#000000" stroked="false">
                <v:path arrowok="t"/>
                <v:fill type="solid"/>
              </v:shape>
            </v:group>
            <v:group style="position:absolute;left:5903;top:1244;width:10;height:20" coordorigin="5903,1244" coordsize="10,20">
              <v:shape style="position:absolute;left:5903;top:1244;width:10;height:20" coordorigin="5903,1244" coordsize="10,20" path="m5903,1263l5913,1263,5913,1244,5903,1244,5903,1263xe" filled="true" fillcolor="#000000" stroked="false">
                <v:path arrowok="t"/>
                <v:fill type="solid"/>
              </v:shape>
            </v:group>
            <v:group style="position:absolute;left:5903;top:1263;width:10;height:20" coordorigin="5903,1263" coordsize="10,20">
              <v:shape style="position:absolute;left:5903;top:1263;width:10;height:20" coordorigin="5903,1263" coordsize="10,20" path="m5903,1282l5913,1282,5913,1263,5903,1263,5903,1282xe" filled="true" fillcolor="#000000" stroked="false">
                <v:path arrowok="t"/>
                <v:fill type="solid"/>
              </v:shape>
            </v:group>
            <v:group style="position:absolute;left:5903;top:1282;width:10;height:20" coordorigin="5903,1282" coordsize="10,20">
              <v:shape style="position:absolute;left:5903;top:1282;width:10;height:20" coordorigin="5903,1282" coordsize="10,20" path="m5903,1301l5913,1301,5913,1282,5903,1282,5903,1301xe" filled="true" fillcolor="#000000" stroked="false">
                <v:path arrowok="t"/>
                <v:fill type="solid"/>
              </v:shape>
            </v:group>
            <v:group style="position:absolute;left:5903;top:1301;width:10;height:20" coordorigin="5903,1301" coordsize="10,20">
              <v:shape style="position:absolute;left:5903;top:1301;width:10;height:20" coordorigin="5903,1301" coordsize="10,20" path="m5903,1320l5913,1320,5913,1301,5903,1301,5903,1320xe" filled="true" fillcolor="#000000" stroked="false">
                <v:path arrowok="t"/>
                <v:fill type="solid"/>
              </v:shape>
            </v:group>
            <v:group style="position:absolute;left:5903;top:1320;width:10;height:20" coordorigin="5903,1320" coordsize="10,20">
              <v:shape style="position:absolute;left:5903;top:1320;width:10;height:20" coordorigin="5903,1320" coordsize="10,20" path="m5903,1340l5913,1340,5913,1320,5903,1320,5903,1340xe" filled="true" fillcolor="#000000" stroked="false">
                <v:path arrowok="t"/>
                <v:fill type="solid"/>
              </v:shape>
            </v:group>
            <v:group style="position:absolute;left:5903;top:1340;width:10;height:20" coordorigin="5903,1340" coordsize="10,20">
              <v:shape style="position:absolute;left:5903;top:1340;width:10;height:20" coordorigin="5903,1340" coordsize="10,20" path="m5903,1359l5913,1359,5913,1340,5903,1340,5903,1359xe" filled="true" fillcolor="#000000" stroked="false">
                <v:path arrowok="t"/>
                <v:fill type="solid"/>
              </v:shape>
            </v:group>
            <v:group style="position:absolute;left:5903;top:1359;width:10;height:20" coordorigin="5903,1359" coordsize="10,20">
              <v:shape style="position:absolute;left:5903;top:1359;width:10;height:20" coordorigin="5903,1359" coordsize="10,20" path="m5903,1378l5913,1378,5913,1359,5903,1359,5903,1378xe" filled="true" fillcolor="#000000" stroked="false">
                <v:path arrowok="t"/>
                <v:fill type="solid"/>
              </v:shape>
            </v:group>
            <v:group style="position:absolute;left:5903;top:1378;width:10;height:20" coordorigin="5903,1378" coordsize="10,20">
              <v:shape style="position:absolute;left:5903;top:1378;width:10;height:20" coordorigin="5903,1378" coordsize="10,20" path="m5903,1397l5913,1397,5913,1378,5903,1378,5903,1397xe" filled="true" fillcolor="#000000" stroked="false">
                <v:path arrowok="t"/>
                <v:fill type="solid"/>
              </v:shape>
            </v:group>
            <v:group style="position:absolute;left:5903;top:1397;width:10;height:20" coordorigin="5903,1397" coordsize="10,20">
              <v:shape style="position:absolute;left:5903;top:1397;width:10;height:20" coordorigin="5903,1397" coordsize="10,20" path="m5903,1416l5913,1416,5913,1397,5903,1397,5903,1416xe" filled="true" fillcolor="#000000" stroked="false">
                <v:path arrowok="t"/>
                <v:fill type="solid"/>
              </v:shape>
            </v:group>
            <v:group style="position:absolute;left:5903;top:1416;width:10;height:20" coordorigin="5903,1416" coordsize="10,20">
              <v:shape style="position:absolute;left:5903;top:1416;width:10;height:20" coordorigin="5903,1416" coordsize="10,20" path="m5903,1436l5913,1436,5913,1416,5903,1416,5903,1436xe" filled="true" fillcolor="#000000" stroked="false">
                <v:path arrowok="t"/>
                <v:fill type="solid"/>
              </v:shape>
            </v:group>
            <v:group style="position:absolute;left:5903;top:1436;width:10;height:20" coordorigin="5903,1436" coordsize="10,20">
              <v:shape style="position:absolute;left:5903;top:1436;width:10;height:20" coordorigin="5903,1436" coordsize="10,20" path="m5903,1455l5913,1455,5913,1436,5903,1436,5903,1455xe" filled="true" fillcolor="#000000" stroked="false">
                <v:path arrowok="t"/>
                <v:fill type="solid"/>
              </v:shape>
            </v:group>
            <v:group style="position:absolute;left:5903;top:1460;width:10;height:2" coordorigin="5903,1460" coordsize="10,2">
              <v:shape style="position:absolute;left:5903;top:1460;width:10;height:2" coordorigin="5903,1460" coordsize="10,0" path="m5903,1460l5913,1460e" filled="false" stroked="true" strokeweight=".48001pt" strokecolor="#000000">
                <v:path arrowok="t"/>
              </v:shape>
            </v:group>
            <v:group style="position:absolute;left:7283;top:840;width:10;height:20" coordorigin="7283,840" coordsize="10,20">
              <v:shape style="position:absolute;left:7283;top:840;width:10;height:20" coordorigin="7283,840" coordsize="10,20" path="m7283,860l7293,860,7293,840,7283,840,7283,860xe" filled="true" fillcolor="#000000" stroked="false">
                <v:path arrowok="t"/>
                <v:fill type="solid"/>
              </v:shape>
            </v:group>
            <v:group style="position:absolute;left:7283;top:860;width:10;height:20" coordorigin="7283,860" coordsize="10,20">
              <v:shape style="position:absolute;left:7283;top:860;width:10;height:20" coordorigin="7283,860" coordsize="10,20" path="m7283,879l7293,879,7293,860,7283,860,7283,879xe" filled="true" fillcolor="#000000" stroked="false">
                <v:path arrowok="t"/>
                <v:fill type="solid"/>
              </v:shape>
            </v:group>
            <v:group style="position:absolute;left:7283;top:879;width:10;height:20" coordorigin="7283,879" coordsize="10,20">
              <v:shape style="position:absolute;left:7283;top:879;width:10;height:20" coordorigin="7283,879" coordsize="10,20" path="m7283,898l7293,898,7293,879,7283,879,7283,898xe" filled="true" fillcolor="#000000" stroked="false">
                <v:path arrowok="t"/>
                <v:fill type="solid"/>
              </v:shape>
            </v:group>
            <v:group style="position:absolute;left:7283;top:898;width:10;height:20" coordorigin="7283,898" coordsize="10,20">
              <v:shape style="position:absolute;left:7283;top:898;width:10;height:20" coordorigin="7283,898" coordsize="10,20" path="m7283,917l7293,917,7293,898,7283,898,7283,917xe" filled="true" fillcolor="#000000" stroked="false">
                <v:path arrowok="t"/>
                <v:fill type="solid"/>
              </v:shape>
            </v:group>
            <v:group style="position:absolute;left:7283;top:917;width:10;height:20" coordorigin="7283,917" coordsize="10,20">
              <v:shape style="position:absolute;left:7283;top:917;width:10;height:20" coordorigin="7283,917" coordsize="10,20" path="m7283,936l7293,936,7293,917,7283,917,7283,936xe" filled="true" fillcolor="#000000" stroked="false">
                <v:path arrowok="t"/>
                <v:fill type="solid"/>
              </v:shape>
            </v:group>
            <v:group style="position:absolute;left:7283;top:936;width:10;height:20" coordorigin="7283,936" coordsize="10,20">
              <v:shape style="position:absolute;left:7283;top:936;width:10;height:20" coordorigin="7283,936" coordsize="10,20" path="m7283,956l7293,956,7293,936,7283,936,7283,956xe" filled="true" fillcolor="#000000" stroked="false">
                <v:path arrowok="t"/>
                <v:fill type="solid"/>
              </v:shape>
            </v:group>
            <v:group style="position:absolute;left:7283;top:956;width:10;height:20" coordorigin="7283,956" coordsize="10,20">
              <v:shape style="position:absolute;left:7283;top:956;width:10;height:20" coordorigin="7283,956" coordsize="10,20" path="m7283,975l7293,975,7293,956,7283,956,7283,975xe" filled="true" fillcolor="#000000" stroked="false">
                <v:path arrowok="t"/>
                <v:fill type="solid"/>
              </v:shape>
            </v:group>
            <v:group style="position:absolute;left:7283;top:975;width:10;height:20" coordorigin="7283,975" coordsize="10,20">
              <v:shape style="position:absolute;left:7283;top:975;width:10;height:20" coordorigin="7283,975" coordsize="10,20" path="m7283,994l7293,994,7293,975,7283,975,7283,994xe" filled="true" fillcolor="#000000" stroked="false">
                <v:path arrowok="t"/>
                <v:fill type="solid"/>
              </v:shape>
            </v:group>
            <v:group style="position:absolute;left:7283;top:994;width:10;height:20" coordorigin="7283,994" coordsize="10,20">
              <v:shape style="position:absolute;left:7283;top:994;width:10;height:20" coordorigin="7283,994" coordsize="10,20" path="m7283,1013l7293,1013,7293,994,7283,994,7283,1013xe" filled="true" fillcolor="#000000" stroked="false">
                <v:path arrowok="t"/>
                <v:fill type="solid"/>
              </v:shape>
            </v:group>
            <v:group style="position:absolute;left:7283;top:1013;width:10;height:20" coordorigin="7283,1013" coordsize="10,20">
              <v:shape style="position:absolute;left:7283;top:1013;width:10;height:20" coordorigin="7283,1013" coordsize="10,20" path="m7283,1032l7293,1032,7293,1013,7283,1013,7283,1032xe" filled="true" fillcolor="#000000" stroked="false">
                <v:path arrowok="t"/>
                <v:fill type="solid"/>
              </v:shape>
            </v:group>
            <v:group style="position:absolute;left:7283;top:1032;width:10;height:20" coordorigin="7283,1032" coordsize="10,20">
              <v:shape style="position:absolute;left:7283;top:1032;width:10;height:20" coordorigin="7283,1032" coordsize="10,20" path="m7283,1052l7293,1052,7293,1032,7283,1032,7283,1052xe" filled="true" fillcolor="#000000" stroked="false">
                <v:path arrowok="t"/>
                <v:fill type="solid"/>
              </v:shape>
            </v:group>
            <v:group style="position:absolute;left:7283;top:1052;width:10;height:20" coordorigin="7283,1052" coordsize="10,20">
              <v:shape style="position:absolute;left:7283;top:1052;width:10;height:20" coordorigin="7283,1052" coordsize="10,20" path="m7283,1071l7293,1071,7293,1052,7283,1052,7283,1071xe" filled="true" fillcolor="#000000" stroked="false">
                <v:path arrowok="t"/>
                <v:fill type="solid"/>
              </v:shape>
            </v:group>
            <v:group style="position:absolute;left:7283;top:1071;width:10;height:20" coordorigin="7283,1071" coordsize="10,20">
              <v:shape style="position:absolute;left:7283;top:1071;width:10;height:20" coordorigin="7283,1071" coordsize="10,20" path="m7283,1090l7293,1090,7293,1071,7283,1071,7283,1090xe" filled="true" fillcolor="#000000" stroked="false">
                <v:path arrowok="t"/>
                <v:fill type="solid"/>
              </v:shape>
            </v:group>
            <v:group style="position:absolute;left:7283;top:1090;width:10;height:20" coordorigin="7283,1090" coordsize="10,20">
              <v:shape style="position:absolute;left:7283;top:1090;width:10;height:20" coordorigin="7283,1090" coordsize="10,20" path="m7283,1109l7293,1109,7293,1090,7283,1090,7283,1109xe" filled="true" fillcolor="#000000" stroked="false">
                <v:path arrowok="t"/>
                <v:fill type="solid"/>
              </v:shape>
            </v:group>
            <v:group style="position:absolute;left:7283;top:1109;width:10;height:20" coordorigin="7283,1109" coordsize="10,20">
              <v:shape style="position:absolute;left:7283;top:1109;width:10;height:20" coordorigin="7283,1109" coordsize="10,20" path="m7283,1128l7293,1128,7293,1109,7283,1109,7283,1128xe" filled="true" fillcolor="#000000" stroked="false">
                <v:path arrowok="t"/>
                <v:fill type="solid"/>
              </v:shape>
            </v:group>
            <v:group style="position:absolute;left:7283;top:1128;width:10;height:20" coordorigin="7283,1128" coordsize="10,20">
              <v:shape style="position:absolute;left:7283;top:1128;width:10;height:20" coordorigin="7283,1128" coordsize="10,20" path="m7283,1148l7293,1148,7293,1128,7283,1128,7283,1148xe" filled="true" fillcolor="#000000" stroked="false">
                <v:path arrowok="t"/>
                <v:fill type="solid"/>
              </v:shape>
            </v:group>
            <v:group style="position:absolute;left:7283;top:1148;width:10;height:20" coordorigin="7283,1148" coordsize="10,20">
              <v:shape style="position:absolute;left:7283;top:1148;width:10;height:20" coordorigin="7283,1148" coordsize="10,20" path="m7283,1167l7293,1167,7293,1148,7283,1148,7283,1167xe" filled="true" fillcolor="#000000" stroked="false">
                <v:path arrowok="t"/>
                <v:fill type="solid"/>
              </v:shape>
            </v:group>
            <v:group style="position:absolute;left:7283;top:1167;width:10;height:20" coordorigin="7283,1167" coordsize="10,20">
              <v:shape style="position:absolute;left:7283;top:1167;width:10;height:20" coordorigin="7283,1167" coordsize="10,20" path="m7283,1186l7293,1186,7293,1167,7283,1167,7283,1186xe" filled="true" fillcolor="#000000" stroked="false">
                <v:path arrowok="t"/>
                <v:fill type="solid"/>
              </v:shape>
            </v:group>
            <v:group style="position:absolute;left:7283;top:1186;width:10;height:20" coordorigin="7283,1186" coordsize="10,20">
              <v:shape style="position:absolute;left:7283;top:1186;width:10;height:20" coordorigin="7283,1186" coordsize="10,20" path="m7283,1205l7293,1205,7293,1186,7283,1186,7283,1205xe" filled="true" fillcolor="#000000" stroked="false">
                <v:path arrowok="t"/>
                <v:fill type="solid"/>
              </v:shape>
            </v:group>
            <v:group style="position:absolute;left:7283;top:1205;width:10;height:20" coordorigin="7283,1205" coordsize="10,20">
              <v:shape style="position:absolute;left:7283;top:1205;width:10;height:20" coordorigin="7283,1205" coordsize="10,20" path="m7283,1224l7293,1224,7293,1205,7283,1205,7283,1224xe" filled="true" fillcolor="#000000" stroked="false">
                <v:path arrowok="t"/>
                <v:fill type="solid"/>
              </v:shape>
            </v:group>
            <v:group style="position:absolute;left:7283;top:1224;width:10;height:20" coordorigin="7283,1224" coordsize="10,20">
              <v:shape style="position:absolute;left:7283;top:1224;width:10;height:20" coordorigin="7283,1224" coordsize="10,20" path="m7283,1244l7293,1244,7293,1224,7283,1224,7283,1244xe" filled="true" fillcolor="#000000" stroked="false">
                <v:path arrowok="t"/>
                <v:fill type="solid"/>
              </v:shape>
            </v:group>
            <v:group style="position:absolute;left:7283;top:1244;width:10;height:20" coordorigin="7283,1244" coordsize="10,20">
              <v:shape style="position:absolute;left:7283;top:1244;width:10;height:20" coordorigin="7283,1244" coordsize="10,20" path="m7283,1263l7293,1263,7293,1244,7283,1244,7283,1263xe" filled="true" fillcolor="#000000" stroked="false">
                <v:path arrowok="t"/>
                <v:fill type="solid"/>
              </v:shape>
            </v:group>
            <v:group style="position:absolute;left:7283;top:1263;width:10;height:20" coordorigin="7283,1263" coordsize="10,20">
              <v:shape style="position:absolute;left:7283;top:1263;width:10;height:20" coordorigin="7283,1263" coordsize="10,20" path="m7283,1282l7293,1282,7293,1263,7283,1263,7283,1282xe" filled="true" fillcolor="#000000" stroked="false">
                <v:path arrowok="t"/>
                <v:fill type="solid"/>
              </v:shape>
            </v:group>
            <v:group style="position:absolute;left:7283;top:1282;width:10;height:20" coordorigin="7283,1282" coordsize="10,20">
              <v:shape style="position:absolute;left:7283;top:1282;width:10;height:20" coordorigin="7283,1282" coordsize="10,20" path="m7283,1301l7293,1301,7293,1282,7283,1282,7283,1301xe" filled="true" fillcolor="#000000" stroked="false">
                <v:path arrowok="t"/>
                <v:fill type="solid"/>
              </v:shape>
            </v:group>
            <v:group style="position:absolute;left:7283;top:1301;width:10;height:20" coordorigin="7283,1301" coordsize="10,20">
              <v:shape style="position:absolute;left:7283;top:1301;width:10;height:20" coordorigin="7283,1301" coordsize="10,20" path="m7283,1320l7293,1320,7293,1301,7283,1301,7283,1320xe" filled="true" fillcolor="#000000" stroked="false">
                <v:path arrowok="t"/>
                <v:fill type="solid"/>
              </v:shape>
            </v:group>
            <v:group style="position:absolute;left:7283;top:1320;width:10;height:20" coordorigin="7283,1320" coordsize="10,20">
              <v:shape style="position:absolute;left:7283;top:1320;width:10;height:20" coordorigin="7283,1320" coordsize="10,20" path="m7283,1340l7293,1340,7293,1320,7283,1320,7283,1340xe" filled="true" fillcolor="#000000" stroked="false">
                <v:path arrowok="t"/>
                <v:fill type="solid"/>
              </v:shape>
            </v:group>
            <v:group style="position:absolute;left:7283;top:1340;width:10;height:20" coordorigin="7283,1340" coordsize="10,20">
              <v:shape style="position:absolute;left:7283;top:1340;width:10;height:20" coordorigin="7283,1340" coordsize="10,20" path="m7283,1359l7293,1359,7293,1340,7283,1340,7283,1359xe" filled="true" fillcolor="#000000" stroked="false">
                <v:path arrowok="t"/>
                <v:fill type="solid"/>
              </v:shape>
            </v:group>
            <v:group style="position:absolute;left:7283;top:1359;width:10;height:20" coordorigin="7283,1359" coordsize="10,20">
              <v:shape style="position:absolute;left:7283;top:1359;width:10;height:20" coordorigin="7283,1359" coordsize="10,20" path="m7283,1378l7293,1378,7293,1359,7283,1359,7283,1378xe" filled="true" fillcolor="#000000" stroked="false">
                <v:path arrowok="t"/>
                <v:fill type="solid"/>
              </v:shape>
            </v:group>
            <v:group style="position:absolute;left:7283;top:1378;width:10;height:20" coordorigin="7283,1378" coordsize="10,20">
              <v:shape style="position:absolute;left:7283;top:1378;width:10;height:20" coordorigin="7283,1378" coordsize="10,20" path="m7283,1397l7293,1397,7293,1378,7283,1378,7283,1397xe" filled="true" fillcolor="#000000" stroked="false">
                <v:path arrowok="t"/>
                <v:fill type="solid"/>
              </v:shape>
            </v:group>
            <v:group style="position:absolute;left:7283;top:1397;width:10;height:20" coordorigin="7283,1397" coordsize="10,20">
              <v:shape style="position:absolute;left:7283;top:1397;width:10;height:20" coordorigin="7283,1397" coordsize="10,20" path="m7283,1416l7293,1416,7293,1397,7283,1397,7283,1416xe" filled="true" fillcolor="#000000" stroked="false">
                <v:path arrowok="t"/>
                <v:fill type="solid"/>
              </v:shape>
            </v:group>
            <v:group style="position:absolute;left:7283;top:1416;width:10;height:20" coordorigin="7283,1416" coordsize="10,20">
              <v:shape style="position:absolute;left:7283;top:1416;width:10;height:20" coordorigin="7283,1416" coordsize="10,20" path="m7283,1436l7293,1436,7293,1416,7283,1416,7283,1436xe" filled="true" fillcolor="#000000" stroked="false">
                <v:path arrowok="t"/>
                <v:fill type="solid"/>
              </v:shape>
            </v:group>
            <v:group style="position:absolute;left:7283;top:1436;width:10;height:20" coordorigin="7283,1436" coordsize="10,20">
              <v:shape style="position:absolute;left:7283;top:1436;width:10;height:20" coordorigin="7283,1436" coordsize="10,20" path="m7283,1455l7293,1455,7293,1436,7283,1436,7283,1455xe" filled="true" fillcolor="#000000" stroked="false">
                <v:path arrowok="t"/>
                <v:fill type="solid"/>
              </v:shape>
            </v:group>
            <v:group style="position:absolute;left:7283;top:1460;width:10;height:2" coordorigin="7283,1460" coordsize="10,2">
              <v:shape style="position:absolute;left:7283;top:1460;width:10;height:2" coordorigin="7283,1460" coordsize="10,0" path="m7283,1460l7293,1460e" filled="false" stroked="true" strokeweight=".48001pt" strokecolor="#000000">
                <v:path arrowok="t"/>
              </v:shape>
            </v:group>
            <v:group style="position:absolute;left:8431;top:840;width:10;height:20" coordorigin="8431,840" coordsize="10,20">
              <v:shape style="position:absolute;left:8431;top:840;width:10;height:20" coordorigin="8431,840" coordsize="10,20" path="m8431,860l8440,860,8440,840,8431,840,8431,860xe" filled="true" fillcolor="#000000" stroked="false">
                <v:path arrowok="t"/>
                <v:fill type="solid"/>
              </v:shape>
            </v:group>
            <v:group style="position:absolute;left:8431;top:860;width:10;height:20" coordorigin="8431,860" coordsize="10,20">
              <v:shape style="position:absolute;left:8431;top:860;width:10;height:20" coordorigin="8431,860" coordsize="10,20" path="m8431,879l8440,879,8440,860,8431,860,8431,879xe" filled="true" fillcolor="#000000" stroked="false">
                <v:path arrowok="t"/>
                <v:fill type="solid"/>
              </v:shape>
            </v:group>
            <v:group style="position:absolute;left:8431;top:879;width:10;height:20" coordorigin="8431,879" coordsize="10,20">
              <v:shape style="position:absolute;left:8431;top:879;width:10;height:20" coordorigin="8431,879" coordsize="10,20" path="m8431,898l8440,898,8440,879,8431,879,8431,898xe" filled="true" fillcolor="#000000" stroked="false">
                <v:path arrowok="t"/>
                <v:fill type="solid"/>
              </v:shape>
            </v:group>
            <v:group style="position:absolute;left:8431;top:898;width:10;height:20" coordorigin="8431,898" coordsize="10,20">
              <v:shape style="position:absolute;left:8431;top:898;width:10;height:20" coordorigin="8431,898" coordsize="10,20" path="m8431,917l8440,917,8440,898,8431,898,8431,917xe" filled="true" fillcolor="#000000" stroked="false">
                <v:path arrowok="t"/>
                <v:fill type="solid"/>
              </v:shape>
            </v:group>
            <v:group style="position:absolute;left:8431;top:917;width:10;height:20" coordorigin="8431,917" coordsize="10,20">
              <v:shape style="position:absolute;left:8431;top:917;width:10;height:20" coordorigin="8431,917" coordsize="10,20" path="m8431,936l8440,936,8440,917,8431,917,8431,936xe" filled="true" fillcolor="#000000" stroked="false">
                <v:path arrowok="t"/>
                <v:fill type="solid"/>
              </v:shape>
            </v:group>
            <v:group style="position:absolute;left:8431;top:936;width:10;height:20" coordorigin="8431,936" coordsize="10,20">
              <v:shape style="position:absolute;left:8431;top:936;width:10;height:20" coordorigin="8431,936" coordsize="10,20" path="m8431,956l8440,956,8440,936,8431,936,8431,956xe" filled="true" fillcolor="#000000" stroked="false">
                <v:path arrowok="t"/>
                <v:fill type="solid"/>
              </v:shape>
            </v:group>
            <v:group style="position:absolute;left:8431;top:956;width:10;height:20" coordorigin="8431,956" coordsize="10,20">
              <v:shape style="position:absolute;left:8431;top:956;width:10;height:20" coordorigin="8431,956" coordsize="10,20" path="m8431,975l8440,975,8440,956,8431,956,8431,975xe" filled="true" fillcolor="#000000" stroked="false">
                <v:path arrowok="t"/>
                <v:fill type="solid"/>
              </v:shape>
            </v:group>
            <v:group style="position:absolute;left:8431;top:975;width:10;height:20" coordorigin="8431,975" coordsize="10,20">
              <v:shape style="position:absolute;left:8431;top:975;width:10;height:20" coordorigin="8431,975" coordsize="10,20" path="m8431,994l8440,994,8440,975,8431,975,8431,994xe" filled="true" fillcolor="#000000" stroked="false">
                <v:path arrowok="t"/>
                <v:fill type="solid"/>
              </v:shape>
            </v:group>
            <v:group style="position:absolute;left:8431;top:994;width:10;height:20" coordorigin="8431,994" coordsize="10,20">
              <v:shape style="position:absolute;left:8431;top:994;width:10;height:20" coordorigin="8431,994" coordsize="10,20" path="m8431,1013l8440,1013,8440,994,8431,994,8431,1013xe" filled="true" fillcolor="#000000" stroked="false">
                <v:path arrowok="t"/>
                <v:fill type="solid"/>
              </v:shape>
            </v:group>
            <v:group style="position:absolute;left:8431;top:1013;width:10;height:20" coordorigin="8431,1013" coordsize="10,20">
              <v:shape style="position:absolute;left:8431;top:1013;width:10;height:20" coordorigin="8431,1013" coordsize="10,20" path="m8431,1032l8440,1032,8440,1013,8431,1013,8431,1032xe" filled="true" fillcolor="#000000" stroked="false">
                <v:path arrowok="t"/>
                <v:fill type="solid"/>
              </v:shape>
            </v:group>
            <v:group style="position:absolute;left:8431;top:1032;width:10;height:20" coordorigin="8431,1032" coordsize="10,20">
              <v:shape style="position:absolute;left:8431;top:1032;width:10;height:20" coordorigin="8431,1032" coordsize="10,20" path="m8431,1052l8440,1052,8440,1032,8431,1032,8431,1052xe" filled="true" fillcolor="#000000" stroked="false">
                <v:path arrowok="t"/>
                <v:fill type="solid"/>
              </v:shape>
            </v:group>
            <v:group style="position:absolute;left:8431;top:1052;width:10;height:20" coordorigin="8431,1052" coordsize="10,20">
              <v:shape style="position:absolute;left:8431;top:1052;width:10;height:20" coordorigin="8431,1052" coordsize="10,20" path="m8431,1071l8440,1071,8440,1052,8431,1052,8431,1071xe" filled="true" fillcolor="#000000" stroked="false">
                <v:path arrowok="t"/>
                <v:fill type="solid"/>
              </v:shape>
            </v:group>
            <v:group style="position:absolute;left:8431;top:1071;width:10;height:20" coordorigin="8431,1071" coordsize="10,20">
              <v:shape style="position:absolute;left:8431;top:1071;width:10;height:20" coordorigin="8431,1071" coordsize="10,20" path="m8431,1090l8440,1090,8440,1071,8431,1071,8431,1090xe" filled="true" fillcolor="#000000" stroked="false">
                <v:path arrowok="t"/>
                <v:fill type="solid"/>
              </v:shape>
            </v:group>
            <v:group style="position:absolute;left:8431;top:1090;width:10;height:20" coordorigin="8431,1090" coordsize="10,20">
              <v:shape style="position:absolute;left:8431;top:1090;width:10;height:20" coordorigin="8431,1090" coordsize="10,20" path="m8431,1109l8440,1109,8440,1090,8431,1090,8431,1109xe" filled="true" fillcolor="#000000" stroked="false">
                <v:path arrowok="t"/>
                <v:fill type="solid"/>
              </v:shape>
            </v:group>
            <v:group style="position:absolute;left:8431;top:1109;width:10;height:20" coordorigin="8431,1109" coordsize="10,20">
              <v:shape style="position:absolute;left:8431;top:1109;width:10;height:20" coordorigin="8431,1109" coordsize="10,20" path="m8431,1128l8440,1128,8440,1109,8431,1109,8431,1128xe" filled="true" fillcolor="#000000" stroked="false">
                <v:path arrowok="t"/>
                <v:fill type="solid"/>
              </v:shape>
            </v:group>
            <v:group style="position:absolute;left:8431;top:1128;width:10;height:20" coordorigin="8431,1128" coordsize="10,20">
              <v:shape style="position:absolute;left:8431;top:1128;width:10;height:20" coordorigin="8431,1128" coordsize="10,20" path="m8431,1148l8440,1148,8440,1128,8431,1128,8431,1148xe" filled="true" fillcolor="#000000" stroked="false">
                <v:path arrowok="t"/>
                <v:fill type="solid"/>
              </v:shape>
            </v:group>
            <v:group style="position:absolute;left:8431;top:1148;width:10;height:20" coordorigin="8431,1148" coordsize="10,20">
              <v:shape style="position:absolute;left:8431;top:1148;width:10;height:20" coordorigin="8431,1148" coordsize="10,20" path="m8431,1167l8440,1167,8440,1148,8431,1148,8431,1167xe" filled="true" fillcolor="#000000" stroked="false">
                <v:path arrowok="t"/>
                <v:fill type="solid"/>
              </v:shape>
            </v:group>
            <v:group style="position:absolute;left:8431;top:1167;width:10;height:20" coordorigin="8431,1167" coordsize="10,20">
              <v:shape style="position:absolute;left:8431;top:1167;width:10;height:20" coordorigin="8431,1167" coordsize="10,20" path="m8431,1186l8440,1186,8440,1167,8431,1167,8431,1186xe" filled="true" fillcolor="#000000" stroked="false">
                <v:path arrowok="t"/>
                <v:fill type="solid"/>
              </v:shape>
            </v:group>
            <v:group style="position:absolute;left:8431;top:1186;width:10;height:20" coordorigin="8431,1186" coordsize="10,20">
              <v:shape style="position:absolute;left:8431;top:1186;width:10;height:20" coordorigin="8431,1186" coordsize="10,20" path="m8431,1205l8440,1205,8440,1186,8431,1186,8431,1205xe" filled="true" fillcolor="#000000" stroked="false">
                <v:path arrowok="t"/>
                <v:fill type="solid"/>
              </v:shape>
            </v:group>
            <v:group style="position:absolute;left:8431;top:1205;width:10;height:20" coordorigin="8431,1205" coordsize="10,20">
              <v:shape style="position:absolute;left:8431;top:1205;width:10;height:20" coordorigin="8431,1205" coordsize="10,20" path="m8431,1224l8440,1224,8440,1205,8431,1205,8431,1224xe" filled="true" fillcolor="#000000" stroked="false">
                <v:path arrowok="t"/>
                <v:fill type="solid"/>
              </v:shape>
            </v:group>
            <v:group style="position:absolute;left:8431;top:1224;width:10;height:20" coordorigin="8431,1224" coordsize="10,20">
              <v:shape style="position:absolute;left:8431;top:1224;width:10;height:20" coordorigin="8431,1224" coordsize="10,20" path="m8431,1244l8440,1244,8440,1224,8431,1224,8431,1244xe" filled="true" fillcolor="#000000" stroked="false">
                <v:path arrowok="t"/>
                <v:fill type="solid"/>
              </v:shape>
            </v:group>
            <v:group style="position:absolute;left:8431;top:1244;width:10;height:20" coordorigin="8431,1244" coordsize="10,20">
              <v:shape style="position:absolute;left:8431;top:1244;width:10;height:20" coordorigin="8431,1244" coordsize="10,20" path="m8431,1263l8440,1263,8440,1244,8431,1244,8431,1263xe" filled="true" fillcolor="#000000" stroked="false">
                <v:path arrowok="t"/>
                <v:fill type="solid"/>
              </v:shape>
            </v:group>
            <v:group style="position:absolute;left:8431;top:1263;width:10;height:20" coordorigin="8431,1263" coordsize="10,20">
              <v:shape style="position:absolute;left:8431;top:1263;width:10;height:20" coordorigin="8431,1263" coordsize="10,20" path="m8431,1282l8440,1282,8440,1263,8431,1263,8431,1282xe" filled="true" fillcolor="#000000" stroked="false">
                <v:path arrowok="t"/>
                <v:fill type="solid"/>
              </v:shape>
            </v:group>
            <v:group style="position:absolute;left:8431;top:1282;width:10;height:20" coordorigin="8431,1282" coordsize="10,20">
              <v:shape style="position:absolute;left:8431;top:1282;width:10;height:20" coordorigin="8431,1282" coordsize="10,20" path="m8431,1301l8440,1301,8440,1282,8431,1282,8431,1301xe" filled="true" fillcolor="#000000" stroked="false">
                <v:path arrowok="t"/>
                <v:fill type="solid"/>
              </v:shape>
            </v:group>
            <v:group style="position:absolute;left:8431;top:1301;width:10;height:20" coordorigin="8431,1301" coordsize="10,20">
              <v:shape style="position:absolute;left:8431;top:1301;width:10;height:20" coordorigin="8431,1301" coordsize="10,20" path="m8431,1320l8440,1320,8440,1301,8431,1301,8431,1320xe" filled="true" fillcolor="#000000" stroked="false">
                <v:path arrowok="t"/>
                <v:fill type="solid"/>
              </v:shape>
            </v:group>
            <v:group style="position:absolute;left:8431;top:1320;width:10;height:20" coordorigin="8431,1320" coordsize="10,20">
              <v:shape style="position:absolute;left:8431;top:1320;width:10;height:20" coordorigin="8431,1320" coordsize="10,20" path="m8431,1340l8440,1340,8440,1320,8431,1320,8431,1340xe" filled="true" fillcolor="#000000" stroked="false">
                <v:path arrowok="t"/>
                <v:fill type="solid"/>
              </v:shape>
            </v:group>
            <v:group style="position:absolute;left:8431;top:1340;width:10;height:20" coordorigin="8431,1340" coordsize="10,20">
              <v:shape style="position:absolute;left:8431;top:1340;width:10;height:20" coordorigin="8431,1340" coordsize="10,20" path="m8431,1359l8440,1359,8440,1340,8431,1340,8431,1359xe" filled="true" fillcolor="#000000" stroked="false">
                <v:path arrowok="t"/>
                <v:fill type="solid"/>
              </v:shape>
            </v:group>
            <v:group style="position:absolute;left:8431;top:1359;width:10;height:20" coordorigin="8431,1359" coordsize="10,20">
              <v:shape style="position:absolute;left:8431;top:1359;width:10;height:20" coordorigin="8431,1359" coordsize="10,20" path="m8431,1378l8440,1378,8440,1359,8431,1359,8431,1378xe" filled="true" fillcolor="#000000" stroked="false">
                <v:path arrowok="t"/>
                <v:fill type="solid"/>
              </v:shape>
            </v:group>
            <v:group style="position:absolute;left:8431;top:1378;width:10;height:20" coordorigin="8431,1378" coordsize="10,20">
              <v:shape style="position:absolute;left:8431;top:1378;width:10;height:20" coordorigin="8431,1378" coordsize="10,20" path="m8431,1397l8440,1397,8440,1378,8431,1378,8431,1397xe" filled="true" fillcolor="#000000" stroked="false">
                <v:path arrowok="t"/>
                <v:fill type="solid"/>
              </v:shape>
            </v:group>
            <v:group style="position:absolute;left:8431;top:1397;width:10;height:20" coordorigin="8431,1397" coordsize="10,20">
              <v:shape style="position:absolute;left:8431;top:1397;width:10;height:20" coordorigin="8431,1397" coordsize="10,20" path="m8431,1416l8440,1416,8440,1397,8431,1397,8431,1416xe" filled="true" fillcolor="#000000" stroked="false">
                <v:path arrowok="t"/>
                <v:fill type="solid"/>
              </v:shape>
            </v:group>
            <v:group style="position:absolute;left:8431;top:1416;width:10;height:20" coordorigin="8431,1416" coordsize="10,20">
              <v:shape style="position:absolute;left:8431;top:1416;width:10;height:20" coordorigin="8431,1416" coordsize="10,20" path="m8431,1436l8440,1436,8440,1416,8431,1416,8431,1436xe" filled="true" fillcolor="#000000" stroked="false">
                <v:path arrowok="t"/>
                <v:fill type="solid"/>
              </v:shape>
            </v:group>
            <v:group style="position:absolute;left:8431;top:1436;width:10;height:20" coordorigin="8431,1436" coordsize="10,20">
              <v:shape style="position:absolute;left:8431;top:1436;width:10;height:20" coordorigin="8431,1436" coordsize="10,20" path="m8431,1455l8440,1455,8440,1436,8431,1436,8431,1455xe" filled="true" fillcolor="#000000" stroked="false">
                <v:path arrowok="t"/>
                <v:fill type="solid"/>
              </v:shape>
            </v:group>
            <v:group style="position:absolute;left:8431;top:1460;width:10;height:2" coordorigin="8431,1460" coordsize="10,2">
              <v:shape style="position:absolute;left:8431;top:1460;width:10;height:2" coordorigin="8431,1460" coordsize="10,0" path="m8431,1460l8440,1460e" filled="false" stroked="true" strokeweight=".48001pt" strokecolor="#000000">
                <v:path arrowok="t"/>
              </v:shape>
            </v:group>
            <v:group style="position:absolute;left:9813;top:840;width:10;height:20" coordorigin="9813,840" coordsize="10,20">
              <v:shape style="position:absolute;left:9813;top:840;width:10;height:20" coordorigin="9813,840" coordsize="10,20" path="m9813,860l9823,860,9823,840,9813,840,9813,860xe" filled="true" fillcolor="#000000" stroked="false">
                <v:path arrowok="t"/>
                <v:fill type="solid"/>
              </v:shape>
            </v:group>
            <v:group style="position:absolute;left:9813;top:860;width:10;height:20" coordorigin="9813,860" coordsize="10,20">
              <v:shape style="position:absolute;left:9813;top:860;width:10;height:20" coordorigin="9813,860" coordsize="10,20" path="m9813,879l9823,879,9823,860,9813,860,9813,879xe" filled="true" fillcolor="#000000" stroked="false">
                <v:path arrowok="t"/>
                <v:fill type="solid"/>
              </v:shape>
            </v:group>
            <v:group style="position:absolute;left:9813;top:879;width:10;height:20" coordorigin="9813,879" coordsize="10,20">
              <v:shape style="position:absolute;left:9813;top:879;width:10;height:20" coordorigin="9813,879" coordsize="10,20" path="m9813,898l9823,898,9823,879,9813,879,9813,898xe" filled="true" fillcolor="#000000" stroked="false">
                <v:path arrowok="t"/>
                <v:fill type="solid"/>
              </v:shape>
            </v:group>
            <v:group style="position:absolute;left:9813;top:898;width:10;height:20" coordorigin="9813,898" coordsize="10,20">
              <v:shape style="position:absolute;left:9813;top:898;width:10;height:20" coordorigin="9813,898" coordsize="10,20" path="m9813,917l9823,917,9823,898,9813,898,9813,917xe" filled="true" fillcolor="#000000" stroked="false">
                <v:path arrowok="t"/>
                <v:fill type="solid"/>
              </v:shape>
            </v:group>
            <v:group style="position:absolute;left:9813;top:917;width:10;height:20" coordorigin="9813,917" coordsize="10,20">
              <v:shape style="position:absolute;left:9813;top:917;width:10;height:20" coordorigin="9813,917" coordsize="10,20" path="m9813,936l9823,936,9823,917,9813,917,9813,936xe" filled="true" fillcolor="#000000" stroked="false">
                <v:path arrowok="t"/>
                <v:fill type="solid"/>
              </v:shape>
            </v:group>
            <v:group style="position:absolute;left:9813;top:936;width:10;height:20" coordorigin="9813,936" coordsize="10,20">
              <v:shape style="position:absolute;left:9813;top:936;width:10;height:20" coordorigin="9813,936" coordsize="10,20" path="m9813,956l9823,956,9823,936,9813,936,9813,956xe" filled="true" fillcolor="#000000" stroked="false">
                <v:path arrowok="t"/>
                <v:fill type="solid"/>
              </v:shape>
            </v:group>
            <v:group style="position:absolute;left:9813;top:956;width:10;height:20" coordorigin="9813,956" coordsize="10,20">
              <v:shape style="position:absolute;left:9813;top:956;width:10;height:20" coordorigin="9813,956" coordsize="10,20" path="m9813,975l9823,975,9823,956,9813,956,9813,975xe" filled="true" fillcolor="#000000" stroked="false">
                <v:path arrowok="t"/>
                <v:fill type="solid"/>
              </v:shape>
            </v:group>
            <v:group style="position:absolute;left:9813;top:975;width:10;height:20" coordorigin="9813,975" coordsize="10,20">
              <v:shape style="position:absolute;left:9813;top:975;width:10;height:20" coordorigin="9813,975" coordsize="10,20" path="m9813,994l9823,994,9823,975,9813,975,9813,994xe" filled="true" fillcolor="#000000" stroked="false">
                <v:path arrowok="t"/>
                <v:fill type="solid"/>
              </v:shape>
            </v:group>
            <v:group style="position:absolute;left:9813;top:994;width:10;height:20" coordorigin="9813,994" coordsize="10,20">
              <v:shape style="position:absolute;left:9813;top:994;width:10;height:20" coordorigin="9813,994" coordsize="10,20" path="m9813,1013l9823,1013,9823,994,9813,994,9813,1013xe" filled="true" fillcolor="#000000" stroked="false">
                <v:path arrowok="t"/>
                <v:fill type="solid"/>
              </v:shape>
            </v:group>
            <v:group style="position:absolute;left:9813;top:1013;width:10;height:20" coordorigin="9813,1013" coordsize="10,20">
              <v:shape style="position:absolute;left:9813;top:1013;width:10;height:20" coordorigin="9813,1013" coordsize="10,20" path="m9813,1032l9823,1032,9823,1013,9813,1013,9813,1032xe" filled="true" fillcolor="#000000" stroked="false">
                <v:path arrowok="t"/>
                <v:fill type="solid"/>
              </v:shape>
            </v:group>
            <v:group style="position:absolute;left:9813;top:1032;width:10;height:20" coordorigin="9813,1032" coordsize="10,20">
              <v:shape style="position:absolute;left:9813;top:1032;width:10;height:20" coordorigin="9813,1032" coordsize="10,20" path="m9813,1052l9823,1052,9823,1032,9813,1032,9813,1052xe" filled="true" fillcolor="#000000" stroked="false">
                <v:path arrowok="t"/>
                <v:fill type="solid"/>
              </v:shape>
            </v:group>
            <v:group style="position:absolute;left:9813;top:1052;width:10;height:20" coordorigin="9813,1052" coordsize="10,20">
              <v:shape style="position:absolute;left:9813;top:1052;width:10;height:20" coordorigin="9813,1052" coordsize="10,20" path="m9813,1071l9823,1071,9823,1052,9813,1052,9813,1071xe" filled="true" fillcolor="#000000" stroked="false">
                <v:path arrowok="t"/>
                <v:fill type="solid"/>
              </v:shape>
            </v:group>
            <v:group style="position:absolute;left:9813;top:1071;width:10;height:20" coordorigin="9813,1071" coordsize="10,20">
              <v:shape style="position:absolute;left:9813;top:1071;width:10;height:20" coordorigin="9813,1071" coordsize="10,20" path="m9813,1090l9823,1090,9823,1071,9813,1071,9813,1090xe" filled="true" fillcolor="#000000" stroked="false">
                <v:path arrowok="t"/>
                <v:fill type="solid"/>
              </v:shape>
            </v:group>
            <v:group style="position:absolute;left:9813;top:1090;width:10;height:20" coordorigin="9813,1090" coordsize="10,20">
              <v:shape style="position:absolute;left:9813;top:1090;width:10;height:20" coordorigin="9813,1090" coordsize="10,20" path="m9813,1109l9823,1109,9823,1090,9813,1090,9813,1109xe" filled="true" fillcolor="#000000" stroked="false">
                <v:path arrowok="t"/>
                <v:fill type="solid"/>
              </v:shape>
            </v:group>
            <v:group style="position:absolute;left:9813;top:1109;width:10;height:20" coordorigin="9813,1109" coordsize="10,20">
              <v:shape style="position:absolute;left:9813;top:1109;width:10;height:20" coordorigin="9813,1109" coordsize="10,20" path="m9813,1128l9823,1128,9823,1109,9813,1109,9813,1128xe" filled="true" fillcolor="#000000" stroked="false">
                <v:path arrowok="t"/>
                <v:fill type="solid"/>
              </v:shape>
            </v:group>
            <v:group style="position:absolute;left:9813;top:1128;width:10;height:20" coordorigin="9813,1128" coordsize="10,20">
              <v:shape style="position:absolute;left:9813;top:1128;width:10;height:20" coordorigin="9813,1128" coordsize="10,20" path="m9813,1148l9823,1148,9823,1128,9813,1128,9813,1148xe" filled="true" fillcolor="#000000" stroked="false">
                <v:path arrowok="t"/>
                <v:fill type="solid"/>
              </v:shape>
            </v:group>
            <v:group style="position:absolute;left:9813;top:1148;width:10;height:20" coordorigin="9813,1148" coordsize="10,20">
              <v:shape style="position:absolute;left:9813;top:1148;width:10;height:20" coordorigin="9813,1148" coordsize="10,20" path="m9813,1167l9823,1167,9823,1148,9813,1148,9813,1167xe" filled="true" fillcolor="#000000" stroked="false">
                <v:path arrowok="t"/>
                <v:fill type="solid"/>
              </v:shape>
            </v:group>
            <v:group style="position:absolute;left:9813;top:1167;width:10;height:20" coordorigin="9813,1167" coordsize="10,20">
              <v:shape style="position:absolute;left:9813;top:1167;width:10;height:20" coordorigin="9813,1167" coordsize="10,20" path="m9813,1186l9823,1186,9823,1167,9813,1167,9813,1186xe" filled="true" fillcolor="#000000" stroked="false">
                <v:path arrowok="t"/>
                <v:fill type="solid"/>
              </v:shape>
            </v:group>
            <v:group style="position:absolute;left:9813;top:1186;width:10;height:20" coordorigin="9813,1186" coordsize="10,20">
              <v:shape style="position:absolute;left:9813;top:1186;width:10;height:20" coordorigin="9813,1186" coordsize="10,20" path="m9813,1205l9823,1205,9823,1186,9813,1186,9813,1205xe" filled="true" fillcolor="#000000" stroked="false">
                <v:path arrowok="t"/>
                <v:fill type="solid"/>
              </v:shape>
            </v:group>
            <v:group style="position:absolute;left:9813;top:1205;width:10;height:20" coordorigin="9813,1205" coordsize="10,20">
              <v:shape style="position:absolute;left:9813;top:1205;width:10;height:20" coordorigin="9813,1205" coordsize="10,20" path="m9813,1224l9823,1224,9823,1205,9813,1205,9813,1224xe" filled="true" fillcolor="#000000" stroked="false">
                <v:path arrowok="t"/>
                <v:fill type="solid"/>
              </v:shape>
            </v:group>
            <v:group style="position:absolute;left:9813;top:1224;width:10;height:20" coordorigin="9813,1224" coordsize="10,20">
              <v:shape style="position:absolute;left:9813;top:1224;width:10;height:20" coordorigin="9813,1224" coordsize="10,20" path="m9813,1244l9823,1244,9823,1224,9813,1224,9813,1244xe" filled="true" fillcolor="#000000" stroked="false">
                <v:path arrowok="t"/>
                <v:fill type="solid"/>
              </v:shape>
            </v:group>
            <v:group style="position:absolute;left:9813;top:1244;width:10;height:20" coordorigin="9813,1244" coordsize="10,20">
              <v:shape style="position:absolute;left:9813;top:1244;width:10;height:20" coordorigin="9813,1244" coordsize="10,20" path="m9813,1263l9823,1263,9823,1244,9813,1244,9813,1263xe" filled="true" fillcolor="#000000" stroked="false">
                <v:path arrowok="t"/>
                <v:fill type="solid"/>
              </v:shape>
            </v:group>
            <v:group style="position:absolute;left:9813;top:1263;width:10;height:20" coordorigin="9813,1263" coordsize="10,20">
              <v:shape style="position:absolute;left:9813;top:1263;width:10;height:20" coordorigin="9813,1263" coordsize="10,20" path="m9813,1282l9823,1282,9823,1263,9813,1263,9813,1282xe" filled="true" fillcolor="#000000" stroked="false">
                <v:path arrowok="t"/>
                <v:fill type="solid"/>
              </v:shape>
            </v:group>
            <v:group style="position:absolute;left:9813;top:1282;width:10;height:20" coordorigin="9813,1282" coordsize="10,20">
              <v:shape style="position:absolute;left:9813;top:1282;width:10;height:20" coordorigin="9813,1282" coordsize="10,20" path="m9813,1301l9823,1301,9823,1282,9813,1282,9813,1301xe" filled="true" fillcolor="#000000" stroked="false">
                <v:path arrowok="t"/>
                <v:fill type="solid"/>
              </v:shape>
            </v:group>
            <v:group style="position:absolute;left:9813;top:1301;width:10;height:20" coordorigin="9813,1301" coordsize="10,20">
              <v:shape style="position:absolute;left:9813;top:1301;width:10;height:20" coordorigin="9813,1301" coordsize="10,20" path="m9813,1320l9823,1320,9823,1301,9813,1301,9813,1320xe" filled="true" fillcolor="#000000" stroked="false">
                <v:path arrowok="t"/>
                <v:fill type="solid"/>
              </v:shape>
            </v:group>
            <v:group style="position:absolute;left:9813;top:1320;width:10;height:20" coordorigin="9813,1320" coordsize="10,20">
              <v:shape style="position:absolute;left:9813;top:1320;width:10;height:20" coordorigin="9813,1320" coordsize="10,20" path="m9813,1340l9823,1340,9823,1320,9813,1320,9813,1340xe" filled="true" fillcolor="#000000" stroked="false">
                <v:path arrowok="t"/>
                <v:fill type="solid"/>
              </v:shape>
            </v:group>
            <v:group style="position:absolute;left:9813;top:1340;width:10;height:20" coordorigin="9813,1340" coordsize="10,20">
              <v:shape style="position:absolute;left:9813;top:1340;width:10;height:20" coordorigin="9813,1340" coordsize="10,20" path="m9813,1359l9823,1359,9823,1340,9813,1340,9813,1359xe" filled="true" fillcolor="#000000" stroked="false">
                <v:path arrowok="t"/>
                <v:fill type="solid"/>
              </v:shape>
            </v:group>
            <v:group style="position:absolute;left:9813;top:1359;width:10;height:20" coordorigin="9813,1359" coordsize="10,20">
              <v:shape style="position:absolute;left:9813;top:1359;width:10;height:20" coordorigin="9813,1359" coordsize="10,20" path="m9813,1378l9823,1378,9823,1359,9813,1359,9813,1378xe" filled="true" fillcolor="#000000" stroked="false">
                <v:path arrowok="t"/>
                <v:fill type="solid"/>
              </v:shape>
            </v:group>
            <v:group style="position:absolute;left:9813;top:1378;width:10;height:20" coordorigin="9813,1378" coordsize="10,20">
              <v:shape style="position:absolute;left:9813;top:1378;width:10;height:20" coordorigin="9813,1378" coordsize="10,20" path="m9813,1397l9823,1397,9823,1378,9813,1378,9813,1397xe" filled="true" fillcolor="#000000" stroked="false">
                <v:path arrowok="t"/>
                <v:fill type="solid"/>
              </v:shape>
            </v:group>
            <v:group style="position:absolute;left:9813;top:1397;width:10;height:20" coordorigin="9813,1397" coordsize="10,20">
              <v:shape style="position:absolute;left:9813;top:1397;width:10;height:20" coordorigin="9813,1397" coordsize="10,20" path="m9813,1416l9823,1416,9823,1397,9813,1397,9813,1416xe" filled="true" fillcolor="#000000" stroked="false">
                <v:path arrowok="t"/>
                <v:fill type="solid"/>
              </v:shape>
            </v:group>
            <v:group style="position:absolute;left:9813;top:1416;width:10;height:20" coordorigin="9813,1416" coordsize="10,20">
              <v:shape style="position:absolute;left:9813;top:1416;width:10;height:20" coordorigin="9813,1416" coordsize="10,20" path="m9813,1436l9823,1436,9823,1416,9813,1416,9813,1436xe" filled="true" fillcolor="#000000" stroked="false">
                <v:path arrowok="t"/>
                <v:fill type="solid"/>
              </v:shape>
            </v:group>
            <v:group style="position:absolute;left:9813;top:1436;width:10;height:20" coordorigin="9813,1436" coordsize="10,20">
              <v:shape style="position:absolute;left:9813;top:1436;width:10;height:20" coordorigin="9813,1436" coordsize="10,20" path="m9813,1455l9823,1455,9823,1436,9813,1436,9813,1455xe" filled="true" fillcolor="#000000" stroked="false">
                <v:path arrowok="t"/>
                <v:fill type="solid"/>
              </v:shape>
            </v:group>
            <v:group style="position:absolute;left:9813;top:1460;width:10;height:2" coordorigin="9813,1460" coordsize="10,2">
              <v:shape style="position:absolute;left:9813;top:1460;width:10;height:2" coordorigin="9813,1460" coordsize="10,0" path="m9813,1460l9823,1460e" filled="false" stroked="true" strokeweight=".48001pt" strokecolor="#000000">
                <v:path arrowok="t"/>
              </v:shape>
            </v:group>
            <v:group style="position:absolute;left:5;top:1469;width:10;height:2" coordorigin="5,1469" coordsize="10,2">
              <v:shape style="position:absolute;left:5;top:1469;width:10;height:2" coordorigin="5,1469" coordsize="10,0" path="m5,1469l14,1469e" filled="false" stroked="true" strokeweight=".47998pt" strokecolor="#000000">
                <v:path arrowok="t"/>
              </v:shape>
              <v:shape style="position:absolute;left:14;top:1464;width:1978;height:10" type="#_x0000_t75" stroked="false">
                <v:imagedata r:id="rId726" o:title=""/>
              </v:shape>
              <v:shape style="position:absolute;left:1988;top:1464;width:1385;height:10" type="#_x0000_t75" stroked="false">
                <v:imagedata r:id="rId727" o:title=""/>
              </v:shape>
              <v:shape style="position:absolute;left:3368;top:1464;width:1154;height:10" type="#_x0000_t75" stroked="false">
                <v:imagedata r:id="rId728" o:title=""/>
              </v:shape>
              <v:shape style="position:absolute;left:4518;top:1464;width:5295;height:10" type="#_x0000_t75" stroked="false">
                <v:imagedata r:id="rId729" o:title=""/>
              </v:shape>
            </v:group>
            <v:group style="position:absolute;left:9813;top:1469;width:10;height:2" coordorigin="9813,1469" coordsize="10,2">
              <v:shape style="position:absolute;left:9813;top:1469;width:10;height:2" coordorigin="9813,1469" coordsize="10,0" path="m9813,1469l9823,1469e" filled="false" stroked="true" strokeweight=".47998pt" strokecolor="#000000">
                <v:path arrowok="t"/>
              </v:shape>
            </v:group>
            <v:group style="position:absolute;left:5;top:1474;width:10;height:20" coordorigin="5,1474" coordsize="10,20">
              <v:shape style="position:absolute;left:5;top:1474;width:10;height:20" coordorigin="5,1474" coordsize="10,20" path="m5,1493l14,1493,14,1474,5,1474,5,1493xe" filled="true" fillcolor="#000000" stroked="false">
                <v:path arrowok="t"/>
                <v:fill type="solid"/>
              </v:shape>
            </v:group>
            <v:group style="position:absolute;left:5;top:1493;width:10;height:20" coordorigin="5,1493" coordsize="10,20">
              <v:shape style="position:absolute;left:5;top:1493;width:10;height:20" coordorigin="5,1493" coordsize="10,20" path="m5,1512l14,1512,14,1493,5,1493,5,1512xe" filled="true" fillcolor="#000000" stroked="false">
                <v:path arrowok="t"/>
                <v:fill type="solid"/>
              </v:shape>
            </v:group>
            <v:group style="position:absolute;left:5;top:1512;width:10;height:20" coordorigin="5,1512" coordsize="10,20">
              <v:shape style="position:absolute;left:5;top:1512;width:10;height:20" coordorigin="5,1512" coordsize="10,20" path="m5,1532l14,1532,14,1512,5,1512,5,1532xe" filled="true" fillcolor="#000000" stroked="false">
                <v:path arrowok="t"/>
                <v:fill type="solid"/>
              </v:shape>
            </v:group>
            <v:group style="position:absolute;left:5;top:1532;width:10;height:20" coordorigin="5,1532" coordsize="10,20">
              <v:shape style="position:absolute;left:5;top:1532;width:10;height:20" coordorigin="5,1532" coordsize="10,20" path="m5,1551l14,1551,14,1532,5,1532,5,1551xe" filled="true" fillcolor="#000000" stroked="false">
                <v:path arrowok="t"/>
                <v:fill type="solid"/>
              </v:shape>
            </v:group>
            <v:group style="position:absolute;left:5;top:1551;width:10;height:20" coordorigin="5,1551" coordsize="10,20">
              <v:shape style="position:absolute;left:5;top:1551;width:10;height:20" coordorigin="5,1551" coordsize="10,20" path="m5,1570l14,1570,14,1551,5,1551,5,1570xe" filled="true" fillcolor="#000000" stroked="false">
                <v:path arrowok="t"/>
                <v:fill type="solid"/>
              </v:shape>
            </v:group>
            <v:group style="position:absolute;left:5;top:1570;width:10;height:20" coordorigin="5,1570" coordsize="10,20">
              <v:shape style="position:absolute;left:5;top:1570;width:10;height:20" coordorigin="5,1570" coordsize="10,20" path="m5,1589l14,1589,14,1570,5,1570,5,1589xe" filled="true" fillcolor="#000000" stroked="false">
                <v:path arrowok="t"/>
                <v:fill type="solid"/>
              </v:shape>
            </v:group>
            <v:group style="position:absolute;left:5;top:1589;width:10;height:20" coordorigin="5,1589" coordsize="10,20">
              <v:shape style="position:absolute;left:5;top:1589;width:10;height:20" coordorigin="5,1589" coordsize="10,20" path="m5,1608l14,1608,14,1589,5,1589,5,1608xe" filled="true" fillcolor="#000000" stroked="false">
                <v:path arrowok="t"/>
                <v:fill type="solid"/>
              </v:shape>
            </v:group>
            <v:group style="position:absolute;left:5;top:1608;width:10;height:20" coordorigin="5,1608" coordsize="10,20">
              <v:shape style="position:absolute;left:5;top:1608;width:10;height:20" coordorigin="5,1608" coordsize="10,20" path="m5,1628l14,1628,14,1608,5,1608,5,1628xe" filled="true" fillcolor="#000000" stroked="false">
                <v:path arrowok="t"/>
                <v:fill type="solid"/>
              </v:shape>
            </v:group>
            <v:group style="position:absolute;left:5;top:1628;width:10;height:20" coordorigin="5,1628" coordsize="10,20">
              <v:shape style="position:absolute;left:5;top:1628;width:10;height:20" coordorigin="5,1628" coordsize="10,20" path="m5,1647l14,1647,14,1628,5,1628,5,1647xe" filled="true" fillcolor="#000000" stroked="false">
                <v:path arrowok="t"/>
                <v:fill type="solid"/>
              </v:shape>
            </v:group>
            <v:group style="position:absolute;left:5;top:1647;width:10;height:20" coordorigin="5,1647" coordsize="10,20">
              <v:shape style="position:absolute;left:5;top:1647;width:10;height:20" coordorigin="5,1647" coordsize="10,20" path="m5,1666l14,1666,14,1647,5,1647,5,1666xe" filled="true" fillcolor="#000000" stroked="false">
                <v:path arrowok="t"/>
                <v:fill type="solid"/>
              </v:shape>
            </v:group>
            <v:group style="position:absolute;left:5;top:1666;width:10;height:20" coordorigin="5,1666" coordsize="10,20">
              <v:shape style="position:absolute;left:5;top:1666;width:10;height:20" coordorigin="5,1666" coordsize="10,20" path="m5,1685l14,1685,14,1666,5,1666,5,1685xe" filled="true" fillcolor="#000000" stroked="false">
                <v:path arrowok="t"/>
                <v:fill type="solid"/>
              </v:shape>
            </v:group>
            <v:group style="position:absolute;left:5;top:1685;width:10;height:20" coordorigin="5,1685" coordsize="10,20">
              <v:shape style="position:absolute;left:5;top:1685;width:10;height:20" coordorigin="5,1685" coordsize="10,20" path="m5,1704l14,1704,14,1685,5,1685,5,1704xe" filled="true" fillcolor="#000000" stroked="false">
                <v:path arrowok="t"/>
                <v:fill type="solid"/>
              </v:shape>
            </v:group>
            <v:group style="position:absolute;left:5;top:1704;width:10;height:20" coordorigin="5,1704" coordsize="10,20">
              <v:shape style="position:absolute;left:5;top:1704;width:10;height:20" coordorigin="5,1704" coordsize="10,20" path="m5,1724l14,1724,14,1704,5,1704,5,1724xe" filled="true" fillcolor="#000000" stroked="false">
                <v:path arrowok="t"/>
                <v:fill type="solid"/>
              </v:shape>
            </v:group>
            <v:group style="position:absolute;left:5;top:1724;width:10;height:20" coordorigin="5,1724" coordsize="10,20">
              <v:shape style="position:absolute;left:5;top:1724;width:10;height:20" coordorigin="5,1724" coordsize="10,20" path="m5,1743l14,1743,14,1724,5,1724,5,1743xe" filled="true" fillcolor="#000000" stroked="false">
                <v:path arrowok="t"/>
                <v:fill type="solid"/>
              </v:shape>
            </v:group>
            <v:group style="position:absolute;left:5;top:1743;width:10;height:20" coordorigin="5,1743" coordsize="10,20">
              <v:shape style="position:absolute;left:5;top:1743;width:10;height:20" coordorigin="5,1743" coordsize="10,20" path="m5,1762l14,1762,14,1743,5,1743,5,1762xe" filled="true" fillcolor="#000000" stroked="false">
                <v:path arrowok="t"/>
                <v:fill type="solid"/>
              </v:shape>
            </v:group>
            <v:group style="position:absolute;left:5;top:1762;width:10;height:20" coordorigin="5,1762" coordsize="10,20">
              <v:shape style="position:absolute;left:5;top:1762;width:10;height:20" coordorigin="5,1762" coordsize="10,20" path="m5,1781l14,1781,14,1762,5,1762,5,1781xe" filled="true" fillcolor="#000000" stroked="false">
                <v:path arrowok="t"/>
                <v:fill type="solid"/>
              </v:shape>
            </v:group>
            <v:group style="position:absolute;left:5;top:1781;width:10;height:20" coordorigin="5,1781" coordsize="10,20">
              <v:shape style="position:absolute;left:5;top:1781;width:10;height:20" coordorigin="5,1781" coordsize="10,20" path="m5,1800l14,1800,14,1781,5,1781,5,1800xe" filled="true" fillcolor="#000000" stroked="false">
                <v:path arrowok="t"/>
                <v:fill type="solid"/>
              </v:shape>
            </v:group>
            <v:group style="position:absolute;left:5;top:1800;width:10;height:20" coordorigin="5,1800" coordsize="10,20">
              <v:shape style="position:absolute;left:5;top:1800;width:10;height:20" coordorigin="5,1800" coordsize="10,20" path="m5,1820l14,1820,14,1800,5,1800,5,1820xe" filled="true" fillcolor="#000000" stroked="false">
                <v:path arrowok="t"/>
                <v:fill type="solid"/>
              </v:shape>
            </v:group>
            <v:group style="position:absolute;left:5;top:1820;width:10;height:20" coordorigin="5,1820" coordsize="10,20">
              <v:shape style="position:absolute;left:5;top:1820;width:10;height:20" coordorigin="5,1820" coordsize="10,20" path="m5,1839l14,1839,14,1820,5,1820,5,1839xe" filled="true" fillcolor="#000000" stroked="false">
                <v:path arrowok="t"/>
                <v:fill type="solid"/>
              </v:shape>
            </v:group>
            <v:group style="position:absolute;left:5;top:1839;width:10;height:20" coordorigin="5,1839" coordsize="10,20">
              <v:shape style="position:absolute;left:5;top:1839;width:10;height:20" coordorigin="5,1839" coordsize="10,20" path="m5,1858l14,1858,14,1839,5,1839,5,1858xe" filled="true" fillcolor="#000000" stroked="false">
                <v:path arrowok="t"/>
                <v:fill type="solid"/>
              </v:shape>
            </v:group>
            <v:group style="position:absolute;left:5;top:1858;width:10;height:20" coordorigin="5,1858" coordsize="10,20">
              <v:shape style="position:absolute;left:5;top:1858;width:10;height:20" coordorigin="5,1858" coordsize="10,20" path="m5,1877l14,1877,14,1858,5,1858,5,1877xe" filled="true" fillcolor="#000000" stroked="false">
                <v:path arrowok="t"/>
                <v:fill type="solid"/>
              </v:shape>
            </v:group>
            <v:group style="position:absolute;left:5;top:1880;width:10;height:2" coordorigin="5,1880" coordsize="10,2">
              <v:shape style="position:absolute;left:5;top:1880;width:10;height:2" coordorigin="5,1880" coordsize="10,0" path="m5,1880l14,1880e" filled="false" stroked="true" strokeweight=".24002pt" strokecolor="#000000">
                <v:path arrowok="t"/>
              </v:shape>
              <v:shape style="position:absolute;left:5;top:1882;width:10;height:10" type="#_x0000_t75" stroked="false">
                <v:imagedata r:id="rId716" o:title=""/>
              </v:shape>
              <v:shape style="position:absolute;left:0;top:1882;width:1992;height:10" type="#_x0000_t75" stroked="false">
                <v:imagedata r:id="rId730" o:title=""/>
              </v:shape>
            </v:group>
            <v:group style="position:absolute;left:1992;top:1474;width:10;height:20" coordorigin="1992,1474" coordsize="10,20">
              <v:shape style="position:absolute;left:1992;top:1474;width:10;height:20" coordorigin="1992,1474" coordsize="10,20" path="m1992,1493l2002,1493,2002,1474,1992,1474,1992,1493xe" filled="true" fillcolor="#000000" stroked="false">
                <v:path arrowok="t"/>
                <v:fill type="solid"/>
              </v:shape>
            </v:group>
            <v:group style="position:absolute;left:1992;top:1493;width:10;height:20" coordorigin="1992,1493" coordsize="10,20">
              <v:shape style="position:absolute;left:1992;top:1493;width:10;height:20" coordorigin="1992,1493" coordsize="10,20" path="m1992,1512l2002,1512,2002,1493,1992,1493,1992,1512xe" filled="true" fillcolor="#000000" stroked="false">
                <v:path arrowok="t"/>
                <v:fill type="solid"/>
              </v:shape>
            </v:group>
            <v:group style="position:absolute;left:1992;top:1512;width:10;height:20" coordorigin="1992,1512" coordsize="10,20">
              <v:shape style="position:absolute;left:1992;top:1512;width:10;height:20" coordorigin="1992,1512" coordsize="10,20" path="m1992,1532l2002,1532,2002,1512,1992,1512,1992,1532xe" filled="true" fillcolor="#000000" stroked="false">
                <v:path arrowok="t"/>
                <v:fill type="solid"/>
              </v:shape>
            </v:group>
            <v:group style="position:absolute;left:1992;top:1532;width:10;height:20" coordorigin="1992,1532" coordsize="10,20">
              <v:shape style="position:absolute;left:1992;top:1532;width:10;height:20" coordorigin="1992,1532" coordsize="10,20" path="m1992,1551l2002,1551,2002,1532,1992,1532,1992,1551xe" filled="true" fillcolor="#000000" stroked="false">
                <v:path arrowok="t"/>
                <v:fill type="solid"/>
              </v:shape>
            </v:group>
            <v:group style="position:absolute;left:1992;top:1551;width:10;height:20" coordorigin="1992,1551" coordsize="10,20">
              <v:shape style="position:absolute;left:1992;top:1551;width:10;height:20" coordorigin="1992,1551" coordsize="10,20" path="m1992,1570l2002,1570,2002,1551,1992,1551,1992,1570xe" filled="true" fillcolor="#000000" stroked="false">
                <v:path arrowok="t"/>
                <v:fill type="solid"/>
              </v:shape>
            </v:group>
            <v:group style="position:absolute;left:1992;top:1570;width:10;height:20" coordorigin="1992,1570" coordsize="10,20">
              <v:shape style="position:absolute;left:1992;top:1570;width:10;height:20" coordorigin="1992,1570" coordsize="10,20" path="m1992,1589l2002,1589,2002,1570,1992,1570,1992,1589xe" filled="true" fillcolor="#000000" stroked="false">
                <v:path arrowok="t"/>
                <v:fill type="solid"/>
              </v:shape>
            </v:group>
            <v:group style="position:absolute;left:1992;top:1589;width:10;height:20" coordorigin="1992,1589" coordsize="10,20">
              <v:shape style="position:absolute;left:1992;top:1589;width:10;height:20" coordorigin="1992,1589" coordsize="10,20" path="m1992,1608l2002,1608,2002,1589,1992,1589,1992,1608xe" filled="true" fillcolor="#000000" stroked="false">
                <v:path arrowok="t"/>
                <v:fill type="solid"/>
              </v:shape>
            </v:group>
            <v:group style="position:absolute;left:1992;top:1608;width:10;height:20" coordorigin="1992,1608" coordsize="10,20">
              <v:shape style="position:absolute;left:1992;top:1608;width:10;height:20" coordorigin="1992,1608" coordsize="10,20" path="m1992,1628l2002,1628,2002,1608,1992,1608,1992,1628xe" filled="true" fillcolor="#000000" stroked="false">
                <v:path arrowok="t"/>
                <v:fill type="solid"/>
              </v:shape>
            </v:group>
            <v:group style="position:absolute;left:1992;top:1628;width:10;height:20" coordorigin="1992,1628" coordsize="10,20">
              <v:shape style="position:absolute;left:1992;top:1628;width:10;height:20" coordorigin="1992,1628" coordsize="10,20" path="m1992,1647l2002,1647,2002,1628,1992,1628,1992,1647xe" filled="true" fillcolor="#000000" stroked="false">
                <v:path arrowok="t"/>
                <v:fill type="solid"/>
              </v:shape>
            </v:group>
            <v:group style="position:absolute;left:1992;top:1647;width:10;height:20" coordorigin="1992,1647" coordsize="10,20">
              <v:shape style="position:absolute;left:1992;top:1647;width:10;height:20" coordorigin="1992,1647" coordsize="10,20" path="m1992,1666l2002,1666,2002,1647,1992,1647,1992,1666xe" filled="true" fillcolor="#000000" stroked="false">
                <v:path arrowok="t"/>
                <v:fill type="solid"/>
              </v:shape>
            </v:group>
            <v:group style="position:absolute;left:1992;top:1666;width:10;height:20" coordorigin="1992,1666" coordsize="10,20">
              <v:shape style="position:absolute;left:1992;top:1666;width:10;height:20" coordorigin="1992,1666" coordsize="10,20" path="m1992,1685l2002,1685,2002,1666,1992,1666,1992,1685xe" filled="true" fillcolor="#000000" stroked="false">
                <v:path arrowok="t"/>
                <v:fill type="solid"/>
              </v:shape>
            </v:group>
            <v:group style="position:absolute;left:1992;top:1685;width:10;height:20" coordorigin="1992,1685" coordsize="10,20">
              <v:shape style="position:absolute;left:1992;top:1685;width:10;height:20" coordorigin="1992,1685" coordsize="10,20" path="m1992,1704l2002,1704,2002,1685,1992,1685,1992,1704xe" filled="true" fillcolor="#000000" stroked="false">
                <v:path arrowok="t"/>
                <v:fill type="solid"/>
              </v:shape>
            </v:group>
            <v:group style="position:absolute;left:1992;top:1704;width:10;height:20" coordorigin="1992,1704" coordsize="10,20">
              <v:shape style="position:absolute;left:1992;top:1704;width:10;height:20" coordorigin="1992,1704" coordsize="10,20" path="m1992,1724l2002,1724,2002,1704,1992,1704,1992,1724xe" filled="true" fillcolor="#000000" stroked="false">
                <v:path arrowok="t"/>
                <v:fill type="solid"/>
              </v:shape>
            </v:group>
            <v:group style="position:absolute;left:1992;top:1724;width:10;height:20" coordorigin="1992,1724" coordsize="10,20">
              <v:shape style="position:absolute;left:1992;top:1724;width:10;height:20" coordorigin="1992,1724" coordsize="10,20" path="m1992,1743l2002,1743,2002,1724,1992,1724,1992,1743xe" filled="true" fillcolor="#000000" stroked="false">
                <v:path arrowok="t"/>
                <v:fill type="solid"/>
              </v:shape>
            </v:group>
            <v:group style="position:absolute;left:1992;top:1743;width:10;height:20" coordorigin="1992,1743" coordsize="10,20">
              <v:shape style="position:absolute;left:1992;top:1743;width:10;height:20" coordorigin="1992,1743" coordsize="10,20" path="m1992,1762l2002,1762,2002,1743,1992,1743,1992,1762xe" filled="true" fillcolor="#000000" stroked="false">
                <v:path arrowok="t"/>
                <v:fill type="solid"/>
              </v:shape>
            </v:group>
            <v:group style="position:absolute;left:1992;top:1762;width:10;height:20" coordorigin="1992,1762" coordsize="10,20">
              <v:shape style="position:absolute;left:1992;top:1762;width:10;height:20" coordorigin="1992,1762" coordsize="10,20" path="m1992,1781l2002,1781,2002,1762,1992,1762,1992,1781xe" filled="true" fillcolor="#000000" stroked="false">
                <v:path arrowok="t"/>
                <v:fill type="solid"/>
              </v:shape>
            </v:group>
            <v:group style="position:absolute;left:1992;top:1781;width:10;height:20" coordorigin="1992,1781" coordsize="10,20">
              <v:shape style="position:absolute;left:1992;top:1781;width:10;height:20" coordorigin="1992,1781" coordsize="10,20" path="m1992,1800l2002,1800,2002,1781,1992,1781,1992,1800xe" filled="true" fillcolor="#000000" stroked="false">
                <v:path arrowok="t"/>
                <v:fill type="solid"/>
              </v:shape>
            </v:group>
            <v:group style="position:absolute;left:1992;top:1800;width:10;height:20" coordorigin="1992,1800" coordsize="10,20">
              <v:shape style="position:absolute;left:1992;top:1800;width:10;height:20" coordorigin="1992,1800" coordsize="10,20" path="m1992,1820l2002,1820,2002,1800,1992,1800,1992,1820xe" filled="true" fillcolor="#000000" stroked="false">
                <v:path arrowok="t"/>
                <v:fill type="solid"/>
              </v:shape>
            </v:group>
            <v:group style="position:absolute;left:1992;top:1820;width:10;height:20" coordorigin="1992,1820" coordsize="10,20">
              <v:shape style="position:absolute;left:1992;top:1820;width:10;height:20" coordorigin="1992,1820" coordsize="10,20" path="m1992,1839l2002,1839,2002,1820,1992,1820,1992,1839xe" filled="true" fillcolor="#000000" stroked="false">
                <v:path arrowok="t"/>
                <v:fill type="solid"/>
              </v:shape>
            </v:group>
            <v:group style="position:absolute;left:1992;top:1839;width:10;height:20" coordorigin="1992,1839" coordsize="10,20">
              <v:shape style="position:absolute;left:1992;top:1839;width:10;height:20" coordorigin="1992,1839" coordsize="10,20" path="m1992,1858l2002,1858,2002,1839,1992,1839,1992,1858xe" filled="true" fillcolor="#000000" stroked="false">
                <v:path arrowok="t"/>
                <v:fill type="solid"/>
              </v:shape>
            </v:group>
            <v:group style="position:absolute;left:1992;top:1858;width:10;height:20" coordorigin="1992,1858" coordsize="10,20">
              <v:shape style="position:absolute;left:1992;top:1858;width:10;height:20" coordorigin="1992,1858" coordsize="10,20" path="m1992,1877l2002,1877,2002,1858,1992,1858,1992,1877xe" filled="true" fillcolor="#000000" stroked="false">
                <v:path arrowok="t"/>
                <v:fill type="solid"/>
              </v:shape>
            </v:group>
            <v:group style="position:absolute;left:1992;top:1880;width:10;height:2" coordorigin="1992,1880" coordsize="10,2">
              <v:shape style="position:absolute;left:1992;top:1880;width:10;height:2" coordorigin="1992,1880" coordsize="10,0" path="m1992,1880l2002,1880e" filled="false" stroked="true" strokeweight=".24002pt" strokecolor="#000000">
                <v:path arrowok="t"/>
              </v:shape>
            </v:group>
            <v:group style="position:absolute;left:1992;top:1887;width:10;height:2" coordorigin="1992,1887" coordsize="10,2">
              <v:shape style="position:absolute;left:1992;top:1887;width:10;height:2" coordorigin="1992,1887" coordsize="10,0" path="m1992,1887l2002,1887e" filled="false" stroked="true" strokeweight=".47998pt" strokecolor="#000000">
                <v:path arrowok="t"/>
              </v:shape>
              <v:shape style="position:absolute;left:2002;top:1882;width:1371;height:10" type="#_x0000_t75" stroked="false">
                <v:imagedata r:id="rId731" o:title=""/>
              </v:shape>
            </v:group>
            <v:group style="position:absolute;left:3373;top:1474;width:10;height:20" coordorigin="3373,1474" coordsize="10,20">
              <v:shape style="position:absolute;left:3373;top:1474;width:10;height:20" coordorigin="3373,1474" coordsize="10,20" path="m3373,1493l3383,1493,3383,1474,3373,1474,3373,1493xe" filled="true" fillcolor="#000000" stroked="false">
                <v:path arrowok="t"/>
                <v:fill type="solid"/>
              </v:shape>
            </v:group>
            <v:group style="position:absolute;left:3373;top:1493;width:10;height:20" coordorigin="3373,1493" coordsize="10,20">
              <v:shape style="position:absolute;left:3373;top:1493;width:10;height:20" coordorigin="3373,1493" coordsize="10,20" path="m3373,1512l3383,1512,3383,1493,3373,1493,3373,1512xe" filled="true" fillcolor="#000000" stroked="false">
                <v:path arrowok="t"/>
                <v:fill type="solid"/>
              </v:shape>
            </v:group>
            <v:group style="position:absolute;left:3373;top:1512;width:10;height:20" coordorigin="3373,1512" coordsize="10,20">
              <v:shape style="position:absolute;left:3373;top:1512;width:10;height:20" coordorigin="3373,1512" coordsize="10,20" path="m3373,1532l3383,1532,3383,1512,3373,1512,3373,1532xe" filled="true" fillcolor="#000000" stroked="false">
                <v:path arrowok="t"/>
                <v:fill type="solid"/>
              </v:shape>
            </v:group>
            <v:group style="position:absolute;left:3373;top:1532;width:10;height:20" coordorigin="3373,1532" coordsize="10,20">
              <v:shape style="position:absolute;left:3373;top:1532;width:10;height:20" coordorigin="3373,1532" coordsize="10,20" path="m3373,1551l3383,1551,3383,1532,3373,1532,3373,1551xe" filled="true" fillcolor="#000000" stroked="false">
                <v:path arrowok="t"/>
                <v:fill type="solid"/>
              </v:shape>
            </v:group>
            <v:group style="position:absolute;left:3373;top:1551;width:10;height:20" coordorigin="3373,1551" coordsize="10,20">
              <v:shape style="position:absolute;left:3373;top:1551;width:10;height:20" coordorigin="3373,1551" coordsize="10,20" path="m3373,1570l3383,1570,3383,1551,3373,1551,3373,1570xe" filled="true" fillcolor="#000000" stroked="false">
                <v:path arrowok="t"/>
                <v:fill type="solid"/>
              </v:shape>
            </v:group>
            <v:group style="position:absolute;left:3373;top:1570;width:10;height:20" coordorigin="3373,1570" coordsize="10,20">
              <v:shape style="position:absolute;left:3373;top:1570;width:10;height:20" coordorigin="3373,1570" coordsize="10,20" path="m3373,1589l3383,1589,3383,1570,3373,1570,3373,1589xe" filled="true" fillcolor="#000000" stroked="false">
                <v:path arrowok="t"/>
                <v:fill type="solid"/>
              </v:shape>
            </v:group>
            <v:group style="position:absolute;left:3373;top:1589;width:10;height:20" coordorigin="3373,1589" coordsize="10,20">
              <v:shape style="position:absolute;left:3373;top:1589;width:10;height:20" coordorigin="3373,1589" coordsize="10,20" path="m3373,1608l3383,1608,3383,1589,3373,1589,3373,1608xe" filled="true" fillcolor="#000000" stroked="false">
                <v:path arrowok="t"/>
                <v:fill type="solid"/>
              </v:shape>
            </v:group>
            <v:group style="position:absolute;left:3373;top:1608;width:10;height:20" coordorigin="3373,1608" coordsize="10,20">
              <v:shape style="position:absolute;left:3373;top:1608;width:10;height:20" coordorigin="3373,1608" coordsize="10,20" path="m3373,1628l3383,1628,3383,1608,3373,1608,3373,1628xe" filled="true" fillcolor="#000000" stroked="false">
                <v:path arrowok="t"/>
                <v:fill type="solid"/>
              </v:shape>
            </v:group>
            <v:group style="position:absolute;left:3373;top:1628;width:10;height:20" coordorigin="3373,1628" coordsize="10,20">
              <v:shape style="position:absolute;left:3373;top:1628;width:10;height:20" coordorigin="3373,1628" coordsize="10,20" path="m3373,1647l3383,1647,3383,1628,3373,1628,3373,1647xe" filled="true" fillcolor="#000000" stroked="false">
                <v:path arrowok="t"/>
                <v:fill type="solid"/>
              </v:shape>
            </v:group>
            <v:group style="position:absolute;left:3373;top:1647;width:10;height:20" coordorigin="3373,1647" coordsize="10,20">
              <v:shape style="position:absolute;left:3373;top:1647;width:10;height:20" coordorigin="3373,1647" coordsize="10,20" path="m3373,1666l3383,1666,3383,1647,3373,1647,3373,1666xe" filled="true" fillcolor="#000000" stroked="false">
                <v:path arrowok="t"/>
                <v:fill type="solid"/>
              </v:shape>
            </v:group>
            <v:group style="position:absolute;left:3373;top:1666;width:10;height:20" coordorigin="3373,1666" coordsize="10,20">
              <v:shape style="position:absolute;left:3373;top:1666;width:10;height:20" coordorigin="3373,1666" coordsize="10,20" path="m3373,1685l3383,1685,3383,1666,3373,1666,3373,1685xe" filled="true" fillcolor="#000000" stroked="false">
                <v:path arrowok="t"/>
                <v:fill type="solid"/>
              </v:shape>
            </v:group>
            <v:group style="position:absolute;left:3373;top:1685;width:10;height:20" coordorigin="3373,1685" coordsize="10,20">
              <v:shape style="position:absolute;left:3373;top:1685;width:10;height:20" coordorigin="3373,1685" coordsize="10,20" path="m3373,1704l3383,1704,3383,1685,3373,1685,3373,1704xe" filled="true" fillcolor="#000000" stroked="false">
                <v:path arrowok="t"/>
                <v:fill type="solid"/>
              </v:shape>
            </v:group>
            <v:group style="position:absolute;left:3373;top:1704;width:10;height:20" coordorigin="3373,1704" coordsize="10,20">
              <v:shape style="position:absolute;left:3373;top:1704;width:10;height:20" coordorigin="3373,1704" coordsize="10,20" path="m3373,1724l3383,1724,3383,1704,3373,1704,3373,1724xe" filled="true" fillcolor="#000000" stroked="false">
                <v:path arrowok="t"/>
                <v:fill type="solid"/>
              </v:shape>
            </v:group>
            <v:group style="position:absolute;left:3373;top:1724;width:10;height:20" coordorigin="3373,1724" coordsize="10,20">
              <v:shape style="position:absolute;left:3373;top:1724;width:10;height:20" coordorigin="3373,1724" coordsize="10,20" path="m3373,1743l3383,1743,3383,1724,3373,1724,3373,1743xe" filled="true" fillcolor="#000000" stroked="false">
                <v:path arrowok="t"/>
                <v:fill type="solid"/>
              </v:shape>
            </v:group>
            <v:group style="position:absolute;left:3373;top:1743;width:10;height:20" coordorigin="3373,1743" coordsize="10,20">
              <v:shape style="position:absolute;left:3373;top:1743;width:10;height:20" coordorigin="3373,1743" coordsize="10,20" path="m3373,1762l3383,1762,3383,1743,3373,1743,3373,1762xe" filled="true" fillcolor="#000000" stroked="false">
                <v:path arrowok="t"/>
                <v:fill type="solid"/>
              </v:shape>
            </v:group>
            <v:group style="position:absolute;left:3373;top:1762;width:10;height:20" coordorigin="3373,1762" coordsize="10,20">
              <v:shape style="position:absolute;left:3373;top:1762;width:10;height:20" coordorigin="3373,1762" coordsize="10,20" path="m3373,1781l3383,1781,3383,1762,3373,1762,3373,1781xe" filled="true" fillcolor="#000000" stroked="false">
                <v:path arrowok="t"/>
                <v:fill type="solid"/>
              </v:shape>
            </v:group>
            <v:group style="position:absolute;left:3373;top:1781;width:10;height:20" coordorigin="3373,1781" coordsize="10,20">
              <v:shape style="position:absolute;left:3373;top:1781;width:10;height:20" coordorigin="3373,1781" coordsize="10,20" path="m3373,1800l3383,1800,3383,1781,3373,1781,3373,1800xe" filled="true" fillcolor="#000000" stroked="false">
                <v:path arrowok="t"/>
                <v:fill type="solid"/>
              </v:shape>
            </v:group>
            <v:group style="position:absolute;left:3373;top:1800;width:10;height:20" coordorigin="3373,1800" coordsize="10,20">
              <v:shape style="position:absolute;left:3373;top:1800;width:10;height:20" coordorigin="3373,1800" coordsize="10,20" path="m3373,1820l3383,1820,3383,1800,3373,1800,3373,1820xe" filled="true" fillcolor="#000000" stroked="false">
                <v:path arrowok="t"/>
                <v:fill type="solid"/>
              </v:shape>
            </v:group>
            <v:group style="position:absolute;left:3373;top:1820;width:10;height:20" coordorigin="3373,1820" coordsize="10,20">
              <v:shape style="position:absolute;left:3373;top:1820;width:10;height:20" coordorigin="3373,1820" coordsize="10,20" path="m3373,1839l3383,1839,3383,1820,3373,1820,3373,1839xe" filled="true" fillcolor="#000000" stroked="false">
                <v:path arrowok="t"/>
                <v:fill type="solid"/>
              </v:shape>
            </v:group>
            <v:group style="position:absolute;left:3373;top:1839;width:10;height:20" coordorigin="3373,1839" coordsize="10,20">
              <v:shape style="position:absolute;left:3373;top:1839;width:10;height:20" coordorigin="3373,1839" coordsize="10,20" path="m3373,1858l3383,1858,3383,1839,3373,1839,3373,1858xe" filled="true" fillcolor="#000000" stroked="false">
                <v:path arrowok="t"/>
                <v:fill type="solid"/>
              </v:shape>
            </v:group>
            <v:group style="position:absolute;left:3373;top:1858;width:10;height:20" coordorigin="3373,1858" coordsize="10,20">
              <v:shape style="position:absolute;left:3373;top:1858;width:10;height:20" coordorigin="3373,1858" coordsize="10,20" path="m3373,1877l3383,1877,3383,1858,3373,1858,3373,1877xe" filled="true" fillcolor="#000000" stroked="false">
                <v:path arrowok="t"/>
                <v:fill type="solid"/>
              </v:shape>
            </v:group>
            <v:group style="position:absolute;left:3373;top:1880;width:10;height:2" coordorigin="3373,1880" coordsize="10,2">
              <v:shape style="position:absolute;left:3373;top:1880;width:10;height:2" coordorigin="3373,1880" coordsize="10,0" path="m3373,1880l3383,1880e" filled="false" stroked="true" strokeweight=".24002pt" strokecolor="#000000">
                <v:path arrowok="t"/>
              </v:shape>
            </v:group>
            <v:group style="position:absolute;left:3373;top:1887;width:10;height:2" coordorigin="3373,1887" coordsize="10,2">
              <v:shape style="position:absolute;left:3373;top:1887;width:10;height:2" coordorigin="3373,1887" coordsize="10,0" path="m3373,1887l3383,1887e" filled="false" stroked="true" strokeweight=".47998pt" strokecolor="#000000">
                <v:path arrowok="t"/>
              </v:shape>
              <v:shape style="position:absolute;left:3383;top:1882;width:1140;height:10" type="#_x0000_t75" stroked="false">
                <v:imagedata r:id="rId732" o:title=""/>
              </v:shape>
            </v:group>
            <v:group style="position:absolute;left:4523;top:1474;width:10;height:20" coordorigin="4523,1474" coordsize="10,20">
              <v:shape style="position:absolute;left:4523;top:1474;width:10;height:20" coordorigin="4523,1474" coordsize="10,20" path="m4523,1493l4532,1493,4532,1474,4523,1474,4523,1493xe" filled="true" fillcolor="#000000" stroked="false">
                <v:path arrowok="t"/>
                <v:fill type="solid"/>
              </v:shape>
            </v:group>
            <v:group style="position:absolute;left:4523;top:1493;width:10;height:20" coordorigin="4523,1493" coordsize="10,20">
              <v:shape style="position:absolute;left:4523;top:1493;width:10;height:20" coordorigin="4523,1493" coordsize="10,20" path="m4523,1512l4532,1512,4532,1493,4523,1493,4523,1512xe" filled="true" fillcolor="#000000" stroked="false">
                <v:path arrowok="t"/>
                <v:fill type="solid"/>
              </v:shape>
            </v:group>
            <v:group style="position:absolute;left:4523;top:1512;width:10;height:20" coordorigin="4523,1512" coordsize="10,20">
              <v:shape style="position:absolute;left:4523;top:1512;width:10;height:20" coordorigin="4523,1512" coordsize="10,20" path="m4523,1532l4532,1532,4532,1512,4523,1512,4523,1532xe" filled="true" fillcolor="#000000" stroked="false">
                <v:path arrowok="t"/>
                <v:fill type="solid"/>
              </v:shape>
            </v:group>
            <v:group style="position:absolute;left:4523;top:1532;width:10;height:20" coordorigin="4523,1532" coordsize="10,20">
              <v:shape style="position:absolute;left:4523;top:1532;width:10;height:20" coordorigin="4523,1532" coordsize="10,20" path="m4523,1551l4532,1551,4532,1532,4523,1532,4523,1551xe" filled="true" fillcolor="#000000" stroked="false">
                <v:path arrowok="t"/>
                <v:fill type="solid"/>
              </v:shape>
            </v:group>
            <v:group style="position:absolute;left:4523;top:1551;width:10;height:20" coordorigin="4523,1551" coordsize="10,20">
              <v:shape style="position:absolute;left:4523;top:1551;width:10;height:20" coordorigin="4523,1551" coordsize="10,20" path="m4523,1570l4532,1570,4532,1551,4523,1551,4523,1570xe" filled="true" fillcolor="#000000" stroked="false">
                <v:path arrowok="t"/>
                <v:fill type="solid"/>
              </v:shape>
            </v:group>
            <v:group style="position:absolute;left:4523;top:1570;width:10;height:20" coordorigin="4523,1570" coordsize="10,20">
              <v:shape style="position:absolute;left:4523;top:1570;width:10;height:20" coordorigin="4523,1570" coordsize="10,20" path="m4523,1589l4532,1589,4532,1570,4523,1570,4523,1589xe" filled="true" fillcolor="#000000" stroked="false">
                <v:path arrowok="t"/>
                <v:fill type="solid"/>
              </v:shape>
            </v:group>
            <v:group style="position:absolute;left:4523;top:1589;width:10;height:20" coordorigin="4523,1589" coordsize="10,20">
              <v:shape style="position:absolute;left:4523;top:1589;width:10;height:20" coordorigin="4523,1589" coordsize="10,20" path="m4523,1608l4532,1608,4532,1589,4523,1589,4523,1608xe" filled="true" fillcolor="#000000" stroked="false">
                <v:path arrowok="t"/>
                <v:fill type="solid"/>
              </v:shape>
            </v:group>
            <v:group style="position:absolute;left:4523;top:1608;width:10;height:20" coordorigin="4523,1608" coordsize="10,20">
              <v:shape style="position:absolute;left:4523;top:1608;width:10;height:20" coordorigin="4523,1608" coordsize="10,20" path="m4523,1628l4532,1628,4532,1608,4523,1608,4523,1628xe" filled="true" fillcolor="#000000" stroked="false">
                <v:path arrowok="t"/>
                <v:fill type="solid"/>
              </v:shape>
            </v:group>
            <v:group style="position:absolute;left:4523;top:1628;width:10;height:20" coordorigin="4523,1628" coordsize="10,20">
              <v:shape style="position:absolute;left:4523;top:1628;width:10;height:20" coordorigin="4523,1628" coordsize="10,20" path="m4523,1647l4532,1647,4532,1628,4523,1628,4523,1647xe" filled="true" fillcolor="#000000" stroked="false">
                <v:path arrowok="t"/>
                <v:fill type="solid"/>
              </v:shape>
            </v:group>
            <v:group style="position:absolute;left:4523;top:1647;width:10;height:20" coordorigin="4523,1647" coordsize="10,20">
              <v:shape style="position:absolute;left:4523;top:1647;width:10;height:20" coordorigin="4523,1647" coordsize="10,20" path="m4523,1666l4532,1666,4532,1647,4523,1647,4523,1666xe" filled="true" fillcolor="#000000" stroked="false">
                <v:path arrowok="t"/>
                <v:fill type="solid"/>
              </v:shape>
            </v:group>
            <v:group style="position:absolute;left:4523;top:1666;width:10;height:20" coordorigin="4523,1666" coordsize="10,20">
              <v:shape style="position:absolute;left:4523;top:1666;width:10;height:20" coordorigin="4523,1666" coordsize="10,20" path="m4523,1685l4532,1685,4532,1666,4523,1666,4523,1685xe" filled="true" fillcolor="#000000" stroked="false">
                <v:path arrowok="t"/>
                <v:fill type="solid"/>
              </v:shape>
            </v:group>
            <v:group style="position:absolute;left:4523;top:1685;width:10;height:20" coordorigin="4523,1685" coordsize="10,20">
              <v:shape style="position:absolute;left:4523;top:1685;width:10;height:20" coordorigin="4523,1685" coordsize="10,20" path="m4523,1704l4532,1704,4532,1685,4523,1685,4523,1704xe" filled="true" fillcolor="#000000" stroked="false">
                <v:path arrowok="t"/>
                <v:fill type="solid"/>
              </v:shape>
            </v:group>
            <v:group style="position:absolute;left:4523;top:1704;width:10;height:20" coordorigin="4523,1704" coordsize="10,20">
              <v:shape style="position:absolute;left:4523;top:1704;width:10;height:20" coordorigin="4523,1704" coordsize="10,20" path="m4523,1724l4532,1724,4532,1704,4523,1704,4523,1724xe" filled="true" fillcolor="#000000" stroked="false">
                <v:path arrowok="t"/>
                <v:fill type="solid"/>
              </v:shape>
            </v:group>
            <v:group style="position:absolute;left:4523;top:1724;width:10;height:20" coordorigin="4523,1724" coordsize="10,20">
              <v:shape style="position:absolute;left:4523;top:1724;width:10;height:20" coordorigin="4523,1724" coordsize="10,20" path="m4523,1743l4532,1743,4532,1724,4523,1724,4523,1743xe" filled="true" fillcolor="#000000" stroked="false">
                <v:path arrowok="t"/>
                <v:fill type="solid"/>
              </v:shape>
            </v:group>
            <v:group style="position:absolute;left:4523;top:1743;width:10;height:20" coordorigin="4523,1743" coordsize="10,20">
              <v:shape style="position:absolute;left:4523;top:1743;width:10;height:20" coordorigin="4523,1743" coordsize="10,20" path="m4523,1762l4532,1762,4532,1743,4523,1743,4523,1762xe" filled="true" fillcolor="#000000" stroked="false">
                <v:path arrowok="t"/>
                <v:fill type="solid"/>
              </v:shape>
            </v:group>
            <v:group style="position:absolute;left:4523;top:1762;width:10;height:20" coordorigin="4523,1762" coordsize="10,20">
              <v:shape style="position:absolute;left:4523;top:1762;width:10;height:20" coordorigin="4523,1762" coordsize="10,20" path="m4523,1781l4532,1781,4532,1762,4523,1762,4523,1781xe" filled="true" fillcolor="#000000" stroked="false">
                <v:path arrowok="t"/>
                <v:fill type="solid"/>
              </v:shape>
            </v:group>
            <v:group style="position:absolute;left:4523;top:1781;width:10;height:20" coordorigin="4523,1781" coordsize="10,20">
              <v:shape style="position:absolute;left:4523;top:1781;width:10;height:20" coordorigin="4523,1781" coordsize="10,20" path="m4523,1800l4532,1800,4532,1781,4523,1781,4523,1800xe" filled="true" fillcolor="#000000" stroked="false">
                <v:path arrowok="t"/>
                <v:fill type="solid"/>
              </v:shape>
            </v:group>
            <v:group style="position:absolute;left:4523;top:1800;width:10;height:20" coordorigin="4523,1800" coordsize="10,20">
              <v:shape style="position:absolute;left:4523;top:1800;width:10;height:20" coordorigin="4523,1800" coordsize="10,20" path="m4523,1820l4532,1820,4532,1800,4523,1800,4523,1820xe" filled="true" fillcolor="#000000" stroked="false">
                <v:path arrowok="t"/>
                <v:fill type="solid"/>
              </v:shape>
            </v:group>
            <v:group style="position:absolute;left:4523;top:1820;width:10;height:20" coordorigin="4523,1820" coordsize="10,20">
              <v:shape style="position:absolute;left:4523;top:1820;width:10;height:20" coordorigin="4523,1820" coordsize="10,20" path="m4523,1839l4532,1839,4532,1820,4523,1820,4523,1839xe" filled="true" fillcolor="#000000" stroked="false">
                <v:path arrowok="t"/>
                <v:fill type="solid"/>
              </v:shape>
            </v:group>
            <v:group style="position:absolute;left:4523;top:1839;width:10;height:20" coordorigin="4523,1839" coordsize="10,20">
              <v:shape style="position:absolute;left:4523;top:1839;width:10;height:20" coordorigin="4523,1839" coordsize="10,20" path="m4523,1858l4532,1858,4532,1839,4523,1839,4523,1858xe" filled="true" fillcolor="#000000" stroked="false">
                <v:path arrowok="t"/>
                <v:fill type="solid"/>
              </v:shape>
            </v:group>
            <v:group style="position:absolute;left:4523;top:1858;width:10;height:20" coordorigin="4523,1858" coordsize="10,20">
              <v:shape style="position:absolute;left:4523;top:1858;width:10;height:20" coordorigin="4523,1858" coordsize="10,20" path="m4523,1877l4532,1877,4532,1858,4523,1858,4523,1877xe" filled="true" fillcolor="#000000" stroked="false">
                <v:path arrowok="t"/>
                <v:fill type="solid"/>
              </v:shape>
            </v:group>
            <v:group style="position:absolute;left:4523;top:1880;width:10;height:2" coordorigin="4523,1880" coordsize="10,2">
              <v:shape style="position:absolute;left:4523;top:1880;width:10;height:2" coordorigin="4523,1880" coordsize="10,0" path="m4523,1880l4532,1880e" filled="false" stroked="true" strokeweight=".24002pt" strokecolor="#000000">
                <v:path arrowok="t"/>
              </v:shape>
            </v:group>
            <v:group style="position:absolute;left:4523;top:1887;width:10;height:2" coordorigin="4523,1887" coordsize="10,2">
              <v:shape style="position:absolute;left:4523;top:1887;width:10;height:2" coordorigin="4523,1887" coordsize="10,0" path="m4523,1887l4532,1887e" filled="false" stroked="true" strokeweight=".47998pt" strokecolor="#000000">
                <v:path arrowok="t"/>
              </v:shape>
            </v:group>
            <v:group style="position:absolute;left:5903;top:1474;width:10;height:20" coordorigin="5903,1474" coordsize="10,20">
              <v:shape style="position:absolute;left:5903;top:1474;width:10;height:20" coordorigin="5903,1474" coordsize="10,20" path="m5903,1493l5913,1493,5913,1474,5903,1474,5903,1493xe" filled="true" fillcolor="#000000" stroked="false">
                <v:path arrowok="t"/>
                <v:fill type="solid"/>
              </v:shape>
            </v:group>
            <v:group style="position:absolute;left:5903;top:1493;width:10;height:20" coordorigin="5903,1493" coordsize="10,20">
              <v:shape style="position:absolute;left:5903;top:1493;width:10;height:20" coordorigin="5903,1493" coordsize="10,20" path="m5903,1512l5913,1512,5913,1493,5903,1493,5903,1512xe" filled="true" fillcolor="#000000" stroked="false">
                <v:path arrowok="t"/>
                <v:fill type="solid"/>
              </v:shape>
            </v:group>
            <v:group style="position:absolute;left:5903;top:1512;width:10;height:20" coordorigin="5903,1512" coordsize="10,20">
              <v:shape style="position:absolute;left:5903;top:1512;width:10;height:20" coordorigin="5903,1512" coordsize="10,20" path="m5903,1532l5913,1532,5913,1512,5903,1512,5903,1532xe" filled="true" fillcolor="#000000" stroked="false">
                <v:path arrowok="t"/>
                <v:fill type="solid"/>
              </v:shape>
            </v:group>
            <v:group style="position:absolute;left:5903;top:1532;width:10;height:20" coordorigin="5903,1532" coordsize="10,20">
              <v:shape style="position:absolute;left:5903;top:1532;width:10;height:20" coordorigin="5903,1532" coordsize="10,20" path="m5903,1551l5913,1551,5913,1532,5903,1532,5903,1551xe" filled="true" fillcolor="#000000" stroked="false">
                <v:path arrowok="t"/>
                <v:fill type="solid"/>
              </v:shape>
            </v:group>
            <v:group style="position:absolute;left:5903;top:1551;width:10;height:20" coordorigin="5903,1551" coordsize="10,20">
              <v:shape style="position:absolute;left:5903;top:1551;width:10;height:20" coordorigin="5903,1551" coordsize="10,20" path="m5903,1570l5913,1570,5913,1551,5903,1551,5903,1570xe" filled="true" fillcolor="#000000" stroked="false">
                <v:path arrowok="t"/>
                <v:fill type="solid"/>
              </v:shape>
            </v:group>
            <v:group style="position:absolute;left:5903;top:1570;width:10;height:20" coordorigin="5903,1570" coordsize="10,20">
              <v:shape style="position:absolute;left:5903;top:1570;width:10;height:20" coordorigin="5903,1570" coordsize="10,20" path="m5903,1589l5913,1589,5913,1570,5903,1570,5903,1589xe" filled="true" fillcolor="#000000" stroked="false">
                <v:path arrowok="t"/>
                <v:fill type="solid"/>
              </v:shape>
            </v:group>
            <v:group style="position:absolute;left:5903;top:1589;width:10;height:20" coordorigin="5903,1589" coordsize="10,20">
              <v:shape style="position:absolute;left:5903;top:1589;width:10;height:20" coordorigin="5903,1589" coordsize="10,20" path="m5903,1608l5913,1608,5913,1589,5903,1589,5903,1608xe" filled="true" fillcolor="#000000" stroked="false">
                <v:path arrowok="t"/>
                <v:fill type="solid"/>
              </v:shape>
            </v:group>
            <v:group style="position:absolute;left:5903;top:1608;width:10;height:20" coordorigin="5903,1608" coordsize="10,20">
              <v:shape style="position:absolute;left:5903;top:1608;width:10;height:20" coordorigin="5903,1608" coordsize="10,20" path="m5903,1628l5913,1628,5913,1608,5903,1608,5903,1628xe" filled="true" fillcolor="#000000" stroked="false">
                <v:path arrowok="t"/>
                <v:fill type="solid"/>
              </v:shape>
            </v:group>
            <v:group style="position:absolute;left:5903;top:1628;width:10;height:20" coordorigin="5903,1628" coordsize="10,20">
              <v:shape style="position:absolute;left:5903;top:1628;width:10;height:20" coordorigin="5903,1628" coordsize="10,20" path="m5903,1647l5913,1647,5913,1628,5903,1628,5903,1647xe" filled="true" fillcolor="#000000" stroked="false">
                <v:path arrowok="t"/>
                <v:fill type="solid"/>
              </v:shape>
            </v:group>
            <v:group style="position:absolute;left:5903;top:1647;width:10;height:20" coordorigin="5903,1647" coordsize="10,20">
              <v:shape style="position:absolute;left:5903;top:1647;width:10;height:20" coordorigin="5903,1647" coordsize="10,20" path="m5903,1666l5913,1666,5913,1647,5903,1647,5903,1666xe" filled="true" fillcolor="#000000" stroked="false">
                <v:path arrowok="t"/>
                <v:fill type="solid"/>
              </v:shape>
            </v:group>
            <v:group style="position:absolute;left:5903;top:1666;width:10;height:20" coordorigin="5903,1666" coordsize="10,20">
              <v:shape style="position:absolute;left:5903;top:1666;width:10;height:20" coordorigin="5903,1666" coordsize="10,20" path="m5903,1685l5913,1685,5913,1666,5903,1666,5903,1685xe" filled="true" fillcolor="#000000" stroked="false">
                <v:path arrowok="t"/>
                <v:fill type="solid"/>
              </v:shape>
            </v:group>
            <v:group style="position:absolute;left:5903;top:1685;width:10;height:20" coordorigin="5903,1685" coordsize="10,20">
              <v:shape style="position:absolute;left:5903;top:1685;width:10;height:20" coordorigin="5903,1685" coordsize="10,20" path="m5903,1704l5913,1704,5913,1685,5903,1685,5903,1704xe" filled="true" fillcolor="#000000" stroked="false">
                <v:path arrowok="t"/>
                <v:fill type="solid"/>
              </v:shape>
            </v:group>
            <v:group style="position:absolute;left:5903;top:1704;width:10;height:20" coordorigin="5903,1704" coordsize="10,20">
              <v:shape style="position:absolute;left:5903;top:1704;width:10;height:20" coordorigin="5903,1704" coordsize="10,20" path="m5903,1724l5913,1724,5913,1704,5903,1704,5903,1724xe" filled="true" fillcolor="#000000" stroked="false">
                <v:path arrowok="t"/>
                <v:fill type="solid"/>
              </v:shape>
            </v:group>
            <v:group style="position:absolute;left:5903;top:1724;width:10;height:20" coordorigin="5903,1724" coordsize="10,20">
              <v:shape style="position:absolute;left:5903;top:1724;width:10;height:20" coordorigin="5903,1724" coordsize="10,20" path="m5903,1743l5913,1743,5913,1724,5903,1724,5903,1743xe" filled="true" fillcolor="#000000" stroked="false">
                <v:path arrowok="t"/>
                <v:fill type="solid"/>
              </v:shape>
            </v:group>
            <v:group style="position:absolute;left:5903;top:1743;width:10;height:20" coordorigin="5903,1743" coordsize="10,20">
              <v:shape style="position:absolute;left:5903;top:1743;width:10;height:20" coordorigin="5903,1743" coordsize="10,20" path="m5903,1762l5913,1762,5913,1743,5903,1743,5903,1762xe" filled="true" fillcolor="#000000" stroked="false">
                <v:path arrowok="t"/>
                <v:fill type="solid"/>
              </v:shape>
            </v:group>
            <v:group style="position:absolute;left:5903;top:1762;width:10;height:20" coordorigin="5903,1762" coordsize="10,20">
              <v:shape style="position:absolute;left:5903;top:1762;width:10;height:20" coordorigin="5903,1762" coordsize="10,20" path="m5903,1781l5913,1781,5913,1762,5903,1762,5903,1781xe" filled="true" fillcolor="#000000" stroked="false">
                <v:path arrowok="t"/>
                <v:fill type="solid"/>
              </v:shape>
            </v:group>
            <v:group style="position:absolute;left:5903;top:1781;width:10;height:20" coordorigin="5903,1781" coordsize="10,20">
              <v:shape style="position:absolute;left:5903;top:1781;width:10;height:20" coordorigin="5903,1781" coordsize="10,20" path="m5903,1800l5913,1800,5913,1781,5903,1781,5903,1800xe" filled="true" fillcolor="#000000" stroked="false">
                <v:path arrowok="t"/>
                <v:fill type="solid"/>
              </v:shape>
            </v:group>
            <v:group style="position:absolute;left:5903;top:1800;width:10;height:20" coordorigin="5903,1800" coordsize="10,20">
              <v:shape style="position:absolute;left:5903;top:1800;width:10;height:20" coordorigin="5903,1800" coordsize="10,20" path="m5903,1820l5913,1820,5913,1800,5903,1800,5903,1820xe" filled="true" fillcolor="#000000" stroked="false">
                <v:path arrowok="t"/>
                <v:fill type="solid"/>
              </v:shape>
            </v:group>
            <v:group style="position:absolute;left:5903;top:1820;width:10;height:20" coordorigin="5903,1820" coordsize="10,20">
              <v:shape style="position:absolute;left:5903;top:1820;width:10;height:20" coordorigin="5903,1820" coordsize="10,20" path="m5903,1839l5913,1839,5913,1820,5903,1820,5903,1839xe" filled="true" fillcolor="#000000" stroked="false">
                <v:path arrowok="t"/>
                <v:fill type="solid"/>
              </v:shape>
            </v:group>
            <v:group style="position:absolute;left:5903;top:1839;width:10;height:20" coordorigin="5903,1839" coordsize="10,20">
              <v:shape style="position:absolute;left:5903;top:1839;width:10;height:20" coordorigin="5903,1839" coordsize="10,20" path="m5903,1858l5913,1858,5913,1839,5903,1839,5903,1858xe" filled="true" fillcolor="#000000" stroked="false">
                <v:path arrowok="t"/>
                <v:fill type="solid"/>
              </v:shape>
            </v:group>
            <v:group style="position:absolute;left:5903;top:1858;width:10;height:20" coordorigin="5903,1858" coordsize="10,20">
              <v:shape style="position:absolute;left:5903;top:1858;width:10;height:20" coordorigin="5903,1858" coordsize="10,20" path="m5903,1877l5913,1877,5913,1858,5903,1858,5903,1877xe" filled="true" fillcolor="#000000" stroked="false">
                <v:path arrowok="t"/>
                <v:fill type="solid"/>
              </v:shape>
            </v:group>
            <v:group style="position:absolute;left:5903;top:1880;width:10;height:2" coordorigin="5903,1880" coordsize="10,2">
              <v:shape style="position:absolute;left:5903;top:1880;width:10;height:2" coordorigin="5903,1880" coordsize="10,0" path="m5903,1880l5913,1880e" filled="false" stroked="true" strokeweight=".24002pt" strokecolor="#000000">
                <v:path arrowok="t"/>
              </v:shape>
            </v:group>
            <v:group style="position:absolute;left:5903;top:1887;width:10;height:2" coordorigin="5903,1887" coordsize="10,2">
              <v:shape style="position:absolute;left:5903;top:1887;width:10;height:2" coordorigin="5903,1887" coordsize="10,0" path="m5903,1887l5913,1887e" filled="false" stroked="true" strokeweight=".47998pt" strokecolor="#000000">
                <v:path arrowok="t"/>
              </v:shape>
            </v:group>
            <v:group style="position:absolute;left:7283;top:1474;width:10;height:20" coordorigin="7283,1474" coordsize="10,20">
              <v:shape style="position:absolute;left:7283;top:1474;width:10;height:20" coordorigin="7283,1474" coordsize="10,20" path="m7283,1493l7293,1493,7293,1474,7283,1474,7283,1493xe" filled="true" fillcolor="#000000" stroked="false">
                <v:path arrowok="t"/>
                <v:fill type="solid"/>
              </v:shape>
            </v:group>
            <v:group style="position:absolute;left:7283;top:1493;width:10;height:20" coordorigin="7283,1493" coordsize="10,20">
              <v:shape style="position:absolute;left:7283;top:1493;width:10;height:20" coordorigin="7283,1493" coordsize="10,20" path="m7283,1512l7293,1512,7293,1493,7283,1493,7283,1512xe" filled="true" fillcolor="#000000" stroked="false">
                <v:path arrowok="t"/>
                <v:fill type="solid"/>
              </v:shape>
            </v:group>
            <v:group style="position:absolute;left:7283;top:1512;width:10;height:20" coordorigin="7283,1512" coordsize="10,20">
              <v:shape style="position:absolute;left:7283;top:1512;width:10;height:20" coordorigin="7283,1512" coordsize="10,20" path="m7283,1532l7293,1532,7293,1512,7283,1512,7283,1532xe" filled="true" fillcolor="#000000" stroked="false">
                <v:path arrowok="t"/>
                <v:fill type="solid"/>
              </v:shape>
            </v:group>
            <v:group style="position:absolute;left:7283;top:1532;width:10;height:20" coordorigin="7283,1532" coordsize="10,20">
              <v:shape style="position:absolute;left:7283;top:1532;width:10;height:20" coordorigin="7283,1532" coordsize="10,20" path="m7283,1551l7293,1551,7293,1532,7283,1532,7283,1551xe" filled="true" fillcolor="#000000" stroked="false">
                <v:path arrowok="t"/>
                <v:fill type="solid"/>
              </v:shape>
            </v:group>
            <v:group style="position:absolute;left:7283;top:1551;width:10;height:20" coordorigin="7283,1551" coordsize="10,20">
              <v:shape style="position:absolute;left:7283;top:1551;width:10;height:20" coordorigin="7283,1551" coordsize="10,20" path="m7283,1570l7293,1570,7293,1551,7283,1551,7283,1570xe" filled="true" fillcolor="#000000" stroked="false">
                <v:path arrowok="t"/>
                <v:fill type="solid"/>
              </v:shape>
            </v:group>
            <v:group style="position:absolute;left:7283;top:1570;width:10;height:20" coordorigin="7283,1570" coordsize="10,20">
              <v:shape style="position:absolute;left:7283;top:1570;width:10;height:20" coordorigin="7283,1570" coordsize="10,20" path="m7283,1589l7293,1589,7293,1570,7283,1570,7283,1589xe" filled="true" fillcolor="#000000" stroked="false">
                <v:path arrowok="t"/>
                <v:fill type="solid"/>
              </v:shape>
            </v:group>
            <v:group style="position:absolute;left:7283;top:1589;width:10;height:20" coordorigin="7283,1589" coordsize="10,20">
              <v:shape style="position:absolute;left:7283;top:1589;width:10;height:20" coordorigin="7283,1589" coordsize="10,20" path="m7283,1608l7293,1608,7293,1589,7283,1589,7283,1608xe" filled="true" fillcolor="#000000" stroked="false">
                <v:path arrowok="t"/>
                <v:fill type="solid"/>
              </v:shape>
            </v:group>
            <v:group style="position:absolute;left:7283;top:1608;width:10;height:20" coordorigin="7283,1608" coordsize="10,20">
              <v:shape style="position:absolute;left:7283;top:1608;width:10;height:20" coordorigin="7283,1608" coordsize="10,20" path="m7283,1628l7293,1628,7293,1608,7283,1608,7283,1628xe" filled="true" fillcolor="#000000" stroked="false">
                <v:path arrowok="t"/>
                <v:fill type="solid"/>
              </v:shape>
            </v:group>
            <v:group style="position:absolute;left:7283;top:1628;width:10;height:20" coordorigin="7283,1628" coordsize="10,20">
              <v:shape style="position:absolute;left:7283;top:1628;width:10;height:20" coordorigin="7283,1628" coordsize="10,20" path="m7283,1647l7293,1647,7293,1628,7283,1628,7283,1647xe" filled="true" fillcolor="#000000" stroked="false">
                <v:path arrowok="t"/>
                <v:fill type="solid"/>
              </v:shape>
            </v:group>
            <v:group style="position:absolute;left:7283;top:1647;width:10;height:20" coordorigin="7283,1647" coordsize="10,20">
              <v:shape style="position:absolute;left:7283;top:1647;width:10;height:20" coordorigin="7283,1647" coordsize="10,20" path="m7283,1666l7293,1666,7293,1647,7283,1647,7283,1666xe" filled="true" fillcolor="#000000" stroked="false">
                <v:path arrowok="t"/>
                <v:fill type="solid"/>
              </v:shape>
            </v:group>
            <v:group style="position:absolute;left:7283;top:1666;width:10;height:20" coordorigin="7283,1666" coordsize="10,20">
              <v:shape style="position:absolute;left:7283;top:1666;width:10;height:20" coordorigin="7283,1666" coordsize="10,20" path="m7283,1685l7293,1685,7293,1666,7283,1666,7283,1685xe" filled="true" fillcolor="#000000" stroked="false">
                <v:path arrowok="t"/>
                <v:fill type="solid"/>
              </v:shape>
            </v:group>
            <v:group style="position:absolute;left:7283;top:1685;width:10;height:20" coordorigin="7283,1685" coordsize="10,20">
              <v:shape style="position:absolute;left:7283;top:1685;width:10;height:20" coordorigin="7283,1685" coordsize="10,20" path="m7283,1704l7293,1704,7293,1685,7283,1685,7283,1704xe" filled="true" fillcolor="#000000" stroked="false">
                <v:path arrowok="t"/>
                <v:fill type="solid"/>
              </v:shape>
            </v:group>
            <v:group style="position:absolute;left:7283;top:1704;width:10;height:20" coordorigin="7283,1704" coordsize="10,20">
              <v:shape style="position:absolute;left:7283;top:1704;width:10;height:20" coordorigin="7283,1704" coordsize="10,20" path="m7283,1724l7293,1724,7293,1704,7283,1704,7283,1724xe" filled="true" fillcolor="#000000" stroked="false">
                <v:path arrowok="t"/>
                <v:fill type="solid"/>
              </v:shape>
            </v:group>
            <v:group style="position:absolute;left:7283;top:1724;width:10;height:20" coordorigin="7283,1724" coordsize="10,20">
              <v:shape style="position:absolute;left:7283;top:1724;width:10;height:20" coordorigin="7283,1724" coordsize="10,20" path="m7283,1743l7293,1743,7293,1724,7283,1724,7283,1743xe" filled="true" fillcolor="#000000" stroked="false">
                <v:path arrowok="t"/>
                <v:fill type="solid"/>
              </v:shape>
            </v:group>
            <v:group style="position:absolute;left:7283;top:1743;width:10;height:20" coordorigin="7283,1743" coordsize="10,20">
              <v:shape style="position:absolute;left:7283;top:1743;width:10;height:20" coordorigin="7283,1743" coordsize="10,20" path="m7283,1762l7293,1762,7293,1743,7283,1743,7283,1762xe" filled="true" fillcolor="#000000" stroked="false">
                <v:path arrowok="t"/>
                <v:fill type="solid"/>
              </v:shape>
            </v:group>
            <v:group style="position:absolute;left:7283;top:1762;width:10;height:20" coordorigin="7283,1762" coordsize="10,20">
              <v:shape style="position:absolute;left:7283;top:1762;width:10;height:20" coordorigin="7283,1762" coordsize="10,20" path="m7283,1781l7293,1781,7293,1762,7283,1762,7283,1781xe" filled="true" fillcolor="#000000" stroked="false">
                <v:path arrowok="t"/>
                <v:fill type="solid"/>
              </v:shape>
            </v:group>
            <v:group style="position:absolute;left:7283;top:1781;width:10;height:20" coordorigin="7283,1781" coordsize="10,20">
              <v:shape style="position:absolute;left:7283;top:1781;width:10;height:20" coordorigin="7283,1781" coordsize="10,20" path="m7283,1800l7293,1800,7293,1781,7283,1781,7283,1800xe" filled="true" fillcolor="#000000" stroked="false">
                <v:path arrowok="t"/>
                <v:fill type="solid"/>
              </v:shape>
            </v:group>
            <v:group style="position:absolute;left:7283;top:1800;width:10;height:20" coordorigin="7283,1800" coordsize="10,20">
              <v:shape style="position:absolute;left:7283;top:1800;width:10;height:20" coordorigin="7283,1800" coordsize="10,20" path="m7283,1820l7293,1820,7293,1800,7283,1800,7283,1820xe" filled="true" fillcolor="#000000" stroked="false">
                <v:path arrowok="t"/>
                <v:fill type="solid"/>
              </v:shape>
            </v:group>
            <v:group style="position:absolute;left:7283;top:1820;width:10;height:20" coordorigin="7283,1820" coordsize="10,20">
              <v:shape style="position:absolute;left:7283;top:1820;width:10;height:20" coordorigin="7283,1820" coordsize="10,20" path="m7283,1839l7293,1839,7293,1820,7283,1820,7283,1839xe" filled="true" fillcolor="#000000" stroked="false">
                <v:path arrowok="t"/>
                <v:fill type="solid"/>
              </v:shape>
            </v:group>
            <v:group style="position:absolute;left:7283;top:1839;width:10;height:20" coordorigin="7283,1839" coordsize="10,20">
              <v:shape style="position:absolute;left:7283;top:1839;width:10;height:20" coordorigin="7283,1839" coordsize="10,20" path="m7283,1858l7293,1858,7293,1839,7283,1839,7283,1858xe" filled="true" fillcolor="#000000" stroked="false">
                <v:path arrowok="t"/>
                <v:fill type="solid"/>
              </v:shape>
            </v:group>
            <v:group style="position:absolute;left:7283;top:1858;width:10;height:20" coordorigin="7283,1858" coordsize="10,20">
              <v:shape style="position:absolute;left:7283;top:1858;width:10;height:20" coordorigin="7283,1858" coordsize="10,20" path="m7283,1877l7293,1877,7293,1858,7283,1858,7283,1877xe" filled="true" fillcolor="#000000" stroked="false">
                <v:path arrowok="t"/>
                <v:fill type="solid"/>
              </v:shape>
            </v:group>
            <v:group style="position:absolute;left:7283;top:1880;width:10;height:2" coordorigin="7283,1880" coordsize="10,2">
              <v:shape style="position:absolute;left:7283;top:1880;width:10;height:2" coordorigin="7283,1880" coordsize="10,0" path="m7283,1880l7293,1880e" filled="false" stroked="true" strokeweight=".24002pt" strokecolor="#000000">
                <v:path arrowok="t"/>
              </v:shape>
            </v:group>
            <v:group style="position:absolute;left:7283;top:1887;width:10;height:2" coordorigin="7283,1887" coordsize="10,2">
              <v:shape style="position:absolute;left:7283;top:1887;width:10;height:2" coordorigin="7283,1887" coordsize="10,0" path="m7283,1887l7293,1887e" filled="false" stroked="true" strokeweight=".47998pt" strokecolor="#000000">
                <v:path arrowok="t"/>
              </v:shape>
            </v:group>
            <v:group style="position:absolute;left:8431;top:1474;width:10;height:20" coordorigin="8431,1474" coordsize="10,20">
              <v:shape style="position:absolute;left:8431;top:1474;width:10;height:20" coordorigin="8431,1474" coordsize="10,20" path="m8431,1493l8440,1493,8440,1474,8431,1474,8431,1493xe" filled="true" fillcolor="#000000" stroked="false">
                <v:path arrowok="t"/>
                <v:fill type="solid"/>
              </v:shape>
            </v:group>
            <v:group style="position:absolute;left:8431;top:1493;width:10;height:20" coordorigin="8431,1493" coordsize="10,20">
              <v:shape style="position:absolute;left:8431;top:1493;width:10;height:20" coordorigin="8431,1493" coordsize="10,20" path="m8431,1512l8440,1512,8440,1493,8431,1493,8431,1512xe" filled="true" fillcolor="#000000" stroked="false">
                <v:path arrowok="t"/>
                <v:fill type="solid"/>
              </v:shape>
            </v:group>
            <v:group style="position:absolute;left:8431;top:1512;width:10;height:20" coordorigin="8431,1512" coordsize="10,20">
              <v:shape style="position:absolute;left:8431;top:1512;width:10;height:20" coordorigin="8431,1512" coordsize="10,20" path="m8431,1532l8440,1532,8440,1512,8431,1512,8431,1532xe" filled="true" fillcolor="#000000" stroked="false">
                <v:path arrowok="t"/>
                <v:fill type="solid"/>
              </v:shape>
            </v:group>
            <v:group style="position:absolute;left:8431;top:1532;width:10;height:20" coordorigin="8431,1532" coordsize="10,20">
              <v:shape style="position:absolute;left:8431;top:1532;width:10;height:20" coordorigin="8431,1532" coordsize="10,20" path="m8431,1551l8440,1551,8440,1532,8431,1532,8431,1551xe" filled="true" fillcolor="#000000" stroked="false">
                <v:path arrowok="t"/>
                <v:fill type="solid"/>
              </v:shape>
            </v:group>
            <v:group style="position:absolute;left:8431;top:1551;width:10;height:20" coordorigin="8431,1551" coordsize="10,20">
              <v:shape style="position:absolute;left:8431;top:1551;width:10;height:20" coordorigin="8431,1551" coordsize="10,20" path="m8431,1570l8440,1570,8440,1551,8431,1551,8431,1570xe" filled="true" fillcolor="#000000" stroked="false">
                <v:path arrowok="t"/>
                <v:fill type="solid"/>
              </v:shape>
            </v:group>
            <v:group style="position:absolute;left:8431;top:1570;width:10;height:20" coordorigin="8431,1570" coordsize="10,20">
              <v:shape style="position:absolute;left:8431;top:1570;width:10;height:20" coordorigin="8431,1570" coordsize="10,20" path="m8431,1589l8440,1589,8440,1570,8431,1570,8431,1589xe" filled="true" fillcolor="#000000" stroked="false">
                <v:path arrowok="t"/>
                <v:fill type="solid"/>
              </v:shape>
            </v:group>
            <v:group style="position:absolute;left:8431;top:1589;width:10;height:20" coordorigin="8431,1589" coordsize="10,20">
              <v:shape style="position:absolute;left:8431;top:1589;width:10;height:20" coordorigin="8431,1589" coordsize="10,20" path="m8431,1608l8440,1608,8440,1589,8431,1589,8431,1608xe" filled="true" fillcolor="#000000" stroked="false">
                <v:path arrowok="t"/>
                <v:fill type="solid"/>
              </v:shape>
            </v:group>
            <v:group style="position:absolute;left:8431;top:1608;width:10;height:20" coordorigin="8431,1608" coordsize="10,20">
              <v:shape style="position:absolute;left:8431;top:1608;width:10;height:20" coordorigin="8431,1608" coordsize="10,20" path="m8431,1628l8440,1628,8440,1608,8431,1608,8431,1628xe" filled="true" fillcolor="#000000" stroked="false">
                <v:path arrowok="t"/>
                <v:fill type="solid"/>
              </v:shape>
            </v:group>
            <v:group style="position:absolute;left:8431;top:1628;width:10;height:20" coordorigin="8431,1628" coordsize="10,20">
              <v:shape style="position:absolute;left:8431;top:1628;width:10;height:20" coordorigin="8431,1628" coordsize="10,20" path="m8431,1647l8440,1647,8440,1628,8431,1628,8431,1647xe" filled="true" fillcolor="#000000" stroked="false">
                <v:path arrowok="t"/>
                <v:fill type="solid"/>
              </v:shape>
            </v:group>
            <v:group style="position:absolute;left:8431;top:1647;width:10;height:20" coordorigin="8431,1647" coordsize="10,20">
              <v:shape style="position:absolute;left:8431;top:1647;width:10;height:20" coordorigin="8431,1647" coordsize="10,20" path="m8431,1666l8440,1666,8440,1647,8431,1647,8431,1666xe" filled="true" fillcolor="#000000" stroked="false">
                <v:path arrowok="t"/>
                <v:fill type="solid"/>
              </v:shape>
            </v:group>
            <v:group style="position:absolute;left:8431;top:1666;width:10;height:20" coordorigin="8431,1666" coordsize="10,20">
              <v:shape style="position:absolute;left:8431;top:1666;width:10;height:20" coordorigin="8431,1666" coordsize="10,20" path="m8431,1685l8440,1685,8440,1666,8431,1666,8431,1685xe" filled="true" fillcolor="#000000" stroked="false">
                <v:path arrowok="t"/>
                <v:fill type="solid"/>
              </v:shape>
            </v:group>
            <v:group style="position:absolute;left:8431;top:1685;width:10;height:20" coordorigin="8431,1685" coordsize="10,20">
              <v:shape style="position:absolute;left:8431;top:1685;width:10;height:20" coordorigin="8431,1685" coordsize="10,20" path="m8431,1704l8440,1704,8440,1685,8431,1685,8431,1704xe" filled="true" fillcolor="#000000" stroked="false">
                <v:path arrowok="t"/>
                <v:fill type="solid"/>
              </v:shape>
            </v:group>
            <v:group style="position:absolute;left:8431;top:1704;width:10;height:20" coordorigin="8431,1704" coordsize="10,20">
              <v:shape style="position:absolute;left:8431;top:1704;width:10;height:20" coordorigin="8431,1704" coordsize="10,20" path="m8431,1724l8440,1724,8440,1704,8431,1704,8431,1724xe" filled="true" fillcolor="#000000" stroked="false">
                <v:path arrowok="t"/>
                <v:fill type="solid"/>
              </v:shape>
            </v:group>
            <v:group style="position:absolute;left:8431;top:1724;width:10;height:20" coordorigin="8431,1724" coordsize="10,20">
              <v:shape style="position:absolute;left:8431;top:1724;width:10;height:20" coordorigin="8431,1724" coordsize="10,20" path="m8431,1743l8440,1743,8440,1724,8431,1724,8431,1743xe" filled="true" fillcolor="#000000" stroked="false">
                <v:path arrowok="t"/>
                <v:fill type="solid"/>
              </v:shape>
            </v:group>
            <v:group style="position:absolute;left:8431;top:1743;width:10;height:20" coordorigin="8431,1743" coordsize="10,20">
              <v:shape style="position:absolute;left:8431;top:1743;width:10;height:20" coordorigin="8431,1743" coordsize="10,20" path="m8431,1762l8440,1762,8440,1743,8431,1743,8431,1762xe" filled="true" fillcolor="#000000" stroked="false">
                <v:path arrowok="t"/>
                <v:fill type="solid"/>
              </v:shape>
            </v:group>
            <v:group style="position:absolute;left:8431;top:1762;width:10;height:20" coordorigin="8431,1762" coordsize="10,20">
              <v:shape style="position:absolute;left:8431;top:1762;width:10;height:20" coordorigin="8431,1762" coordsize="10,20" path="m8431,1781l8440,1781,8440,1762,8431,1762,8431,1781xe" filled="true" fillcolor="#000000" stroked="false">
                <v:path arrowok="t"/>
                <v:fill type="solid"/>
              </v:shape>
            </v:group>
            <v:group style="position:absolute;left:8431;top:1781;width:10;height:20" coordorigin="8431,1781" coordsize="10,20">
              <v:shape style="position:absolute;left:8431;top:1781;width:10;height:20" coordorigin="8431,1781" coordsize="10,20" path="m8431,1800l8440,1800,8440,1781,8431,1781,8431,1800xe" filled="true" fillcolor="#000000" stroked="false">
                <v:path arrowok="t"/>
                <v:fill type="solid"/>
              </v:shape>
            </v:group>
            <v:group style="position:absolute;left:8431;top:1800;width:10;height:20" coordorigin="8431,1800" coordsize="10,20">
              <v:shape style="position:absolute;left:8431;top:1800;width:10;height:20" coordorigin="8431,1800" coordsize="10,20" path="m8431,1820l8440,1820,8440,1800,8431,1800,8431,1820xe" filled="true" fillcolor="#000000" stroked="false">
                <v:path arrowok="t"/>
                <v:fill type="solid"/>
              </v:shape>
            </v:group>
            <v:group style="position:absolute;left:8431;top:1820;width:10;height:20" coordorigin="8431,1820" coordsize="10,20">
              <v:shape style="position:absolute;left:8431;top:1820;width:10;height:20" coordorigin="8431,1820" coordsize="10,20" path="m8431,1839l8440,1839,8440,1820,8431,1820,8431,1839xe" filled="true" fillcolor="#000000" stroked="false">
                <v:path arrowok="t"/>
                <v:fill type="solid"/>
              </v:shape>
            </v:group>
            <v:group style="position:absolute;left:8431;top:1839;width:10;height:20" coordorigin="8431,1839" coordsize="10,20">
              <v:shape style="position:absolute;left:8431;top:1839;width:10;height:20" coordorigin="8431,1839" coordsize="10,20" path="m8431,1858l8440,1858,8440,1839,8431,1839,8431,1858xe" filled="true" fillcolor="#000000" stroked="false">
                <v:path arrowok="t"/>
                <v:fill type="solid"/>
              </v:shape>
            </v:group>
            <v:group style="position:absolute;left:8431;top:1858;width:10;height:20" coordorigin="8431,1858" coordsize="10,20">
              <v:shape style="position:absolute;left:8431;top:1858;width:10;height:20" coordorigin="8431,1858" coordsize="10,20" path="m8431,1877l8440,1877,8440,1858,8431,1858,8431,1877xe" filled="true" fillcolor="#000000" stroked="false">
                <v:path arrowok="t"/>
                <v:fill type="solid"/>
              </v:shape>
            </v:group>
            <v:group style="position:absolute;left:8431;top:1880;width:10;height:2" coordorigin="8431,1880" coordsize="10,2">
              <v:shape style="position:absolute;left:8431;top:1880;width:10;height:2" coordorigin="8431,1880" coordsize="10,0" path="m8431,1880l8440,1880e" filled="false" stroked="true" strokeweight=".24002pt" strokecolor="#000000">
                <v:path arrowok="t"/>
              </v:shape>
            </v:group>
            <v:group style="position:absolute;left:8431;top:1887;width:10;height:2" coordorigin="8431,1887" coordsize="10,2">
              <v:shape style="position:absolute;left:8431;top:1887;width:10;height:2" coordorigin="8431,1887" coordsize="10,0" path="m8431,1887l8440,1887e" filled="false" stroked="true" strokeweight=".47998pt" strokecolor="#000000">
                <v:path arrowok="t"/>
              </v:shape>
            </v:group>
            <v:group style="position:absolute;left:9813;top:1474;width:10;height:20" coordorigin="9813,1474" coordsize="10,20">
              <v:shape style="position:absolute;left:9813;top:1474;width:10;height:20" coordorigin="9813,1474" coordsize="10,20" path="m9813,1493l9823,1493,9823,1474,9813,1474,9813,1493xe" filled="true" fillcolor="#000000" stroked="false">
                <v:path arrowok="t"/>
                <v:fill type="solid"/>
              </v:shape>
            </v:group>
            <v:group style="position:absolute;left:9813;top:1493;width:10;height:20" coordorigin="9813,1493" coordsize="10,20">
              <v:shape style="position:absolute;left:9813;top:1493;width:10;height:20" coordorigin="9813,1493" coordsize="10,20" path="m9813,1512l9823,1512,9823,1493,9813,1493,9813,1512xe" filled="true" fillcolor="#000000" stroked="false">
                <v:path arrowok="t"/>
                <v:fill type="solid"/>
              </v:shape>
            </v:group>
            <v:group style="position:absolute;left:9813;top:1512;width:10;height:20" coordorigin="9813,1512" coordsize="10,20">
              <v:shape style="position:absolute;left:9813;top:1512;width:10;height:20" coordorigin="9813,1512" coordsize="10,20" path="m9813,1532l9823,1532,9823,1512,9813,1512,9813,1532xe" filled="true" fillcolor="#000000" stroked="false">
                <v:path arrowok="t"/>
                <v:fill type="solid"/>
              </v:shape>
            </v:group>
            <v:group style="position:absolute;left:9813;top:1532;width:10;height:20" coordorigin="9813,1532" coordsize="10,20">
              <v:shape style="position:absolute;left:9813;top:1532;width:10;height:20" coordorigin="9813,1532" coordsize="10,20" path="m9813,1551l9823,1551,9823,1532,9813,1532,9813,1551xe" filled="true" fillcolor="#000000" stroked="false">
                <v:path arrowok="t"/>
                <v:fill type="solid"/>
              </v:shape>
            </v:group>
            <v:group style="position:absolute;left:9813;top:1551;width:10;height:20" coordorigin="9813,1551" coordsize="10,20">
              <v:shape style="position:absolute;left:9813;top:1551;width:10;height:20" coordorigin="9813,1551" coordsize="10,20" path="m9813,1570l9823,1570,9823,1551,9813,1551,9813,1570xe" filled="true" fillcolor="#000000" stroked="false">
                <v:path arrowok="t"/>
                <v:fill type="solid"/>
              </v:shape>
            </v:group>
            <v:group style="position:absolute;left:9813;top:1570;width:10;height:20" coordorigin="9813,1570" coordsize="10,20">
              <v:shape style="position:absolute;left:9813;top:1570;width:10;height:20" coordorigin="9813,1570" coordsize="10,20" path="m9813,1589l9823,1589,9823,1570,9813,1570,9813,1589xe" filled="true" fillcolor="#000000" stroked="false">
                <v:path arrowok="t"/>
                <v:fill type="solid"/>
              </v:shape>
            </v:group>
            <v:group style="position:absolute;left:9813;top:1589;width:10;height:20" coordorigin="9813,1589" coordsize="10,20">
              <v:shape style="position:absolute;left:9813;top:1589;width:10;height:20" coordorigin="9813,1589" coordsize="10,20" path="m9813,1608l9823,1608,9823,1589,9813,1589,9813,1608xe" filled="true" fillcolor="#000000" stroked="false">
                <v:path arrowok="t"/>
                <v:fill type="solid"/>
              </v:shape>
            </v:group>
            <v:group style="position:absolute;left:9813;top:1608;width:10;height:20" coordorigin="9813,1608" coordsize="10,20">
              <v:shape style="position:absolute;left:9813;top:1608;width:10;height:20" coordorigin="9813,1608" coordsize="10,20" path="m9813,1628l9823,1628,9823,1608,9813,1608,9813,1628xe" filled="true" fillcolor="#000000" stroked="false">
                <v:path arrowok="t"/>
                <v:fill type="solid"/>
              </v:shape>
            </v:group>
            <v:group style="position:absolute;left:9813;top:1628;width:10;height:20" coordorigin="9813,1628" coordsize="10,20">
              <v:shape style="position:absolute;left:9813;top:1628;width:10;height:20" coordorigin="9813,1628" coordsize="10,20" path="m9813,1647l9823,1647,9823,1628,9813,1628,9813,1647xe" filled="true" fillcolor="#000000" stroked="false">
                <v:path arrowok="t"/>
                <v:fill type="solid"/>
              </v:shape>
            </v:group>
            <v:group style="position:absolute;left:9813;top:1647;width:10;height:20" coordorigin="9813,1647" coordsize="10,20">
              <v:shape style="position:absolute;left:9813;top:1647;width:10;height:20" coordorigin="9813,1647" coordsize="10,20" path="m9813,1666l9823,1666,9823,1647,9813,1647,9813,1666xe" filled="true" fillcolor="#000000" stroked="false">
                <v:path arrowok="t"/>
                <v:fill type="solid"/>
              </v:shape>
            </v:group>
            <v:group style="position:absolute;left:9813;top:1666;width:10;height:20" coordorigin="9813,1666" coordsize="10,20">
              <v:shape style="position:absolute;left:9813;top:1666;width:10;height:20" coordorigin="9813,1666" coordsize="10,20" path="m9813,1685l9823,1685,9823,1666,9813,1666,9813,1685xe" filled="true" fillcolor="#000000" stroked="false">
                <v:path arrowok="t"/>
                <v:fill type="solid"/>
              </v:shape>
            </v:group>
            <v:group style="position:absolute;left:9813;top:1685;width:10;height:20" coordorigin="9813,1685" coordsize="10,20">
              <v:shape style="position:absolute;left:9813;top:1685;width:10;height:20" coordorigin="9813,1685" coordsize="10,20" path="m9813,1704l9823,1704,9823,1685,9813,1685,9813,1704xe" filled="true" fillcolor="#000000" stroked="false">
                <v:path arrowok="t"/>
                <v:fill type="solid"/>
              </v:shape>
            </v:group>
            <v:group style="position:absolute;left:9813;top:1704;width:10;height:20" coordorigin="9813,1704" coordsize="10,20">
              <v:shape style="position:absolute;left:9813;top:1704;width:10;height:20" coordorigin="9813,1704" coordsize="10,20" path="m9813,1724l9823,1724,9823,1704,9813,1704,9813,1724xe" filled="true" fillcolor="#000000" stroked="false">
                <v:path arrowok="t"/>
                <v:fill type="solid"/>
              </v:shape>
            </v:group>
            <v:group style="position:absolute;left:9813;top:1724;width:10;height:20" coordorigin="9813,1724" coordsize="10,20">
              <v:shape style="position:absolute;left:9813;top:1724;width:10;height:20" coordorigin="9813,1724" coordsize="10,20" path="m9813,1743l9823,1743,9823,1724,9813,1724,9813,1743xe" filled="true" fillcolor="#000000" stroked="false">
                <v:path arrowok="t"/>
                <v:fill type="solid"/>
              </v:shape>
            </v:group>
            <v:group style="position:absolute;left:9813;top:1743;width:10;height:20" coordorigin="9813,1743" coordsize="10,20">
              <v:shape style="position:absolute;left:9813;top:1743;width:10;height:20" coordorigin="9813,1743" coordsize="10,20" path="m9813,1762l9823,1762,9823,1743,9813,1743,9813,1762xe" filled="true" fillcolor="#000000" stroked="false">
                <v:path arrowok="t"/>
                <v:fill type="solid"/>
              </v:shape>
            </v:group>
            <v:group style="position:absolute;left:9813;top:1762;width:10;height:20" coordorigin="9813,1762" coordsize="10,20">
              <v:shape style="position:absolute;left:9813;top:1762;width:10;height:20" coordorigin="9813,1762" coordsize="10,20" path="m9813,1781l9823,1781,9823,1762,9813,1762,9813,1781xe" filled="true" fillcolor="#000000" stroked="false">
                <v:path arrowok="t"/>
                <v:fill type="solid"/>
              </v:shape>
            </v:group>
            <v:group style="position:absolute;left:9813;top:1781;width:10;height:20" coordorigin="9813,1781" coordsize="10,20">
              <v:shape style="position:absolute;left:9813;top:1781;width:10;height:20" coordorigin="9813,1781" coordsize="10,20" path="m9813,1800l9823,1800,9823,1781,9813,1781,9813,1800xe" filled="true" fillcolor="#000000" stroked="false">
                <v:path arrowok="t"/>
                <v:fill type="solid"/>
              </v:shape>
            </v:group>
            <v:group style="position:absolute;left:9813;top:1800;width:10;height:20" coordorigin="9813,1800" coordsize="10,20">
              <v:shape style="position:absolute;left:9813;top:1800;width:10;height:20" coordorigin="9813,1800" coordsize="10,20" path="m9813,1820l9823,1820,9823,1800,9813,1800,9813,1820xe" filled="true" fillcolor="#000000" stroked="false">
                <v:path arrowok="t"/>
                <v:fill type="solid"/>
              </v:shape>
            </v:group>
            <v:group style="position:absolute;left:9813;top:1820;width:10;height:20" coordorigin="9813,1820" coordsize="10,20">
              <v:shape style="position:absolute;left:9813;top:1820;width:10;height:20" coordorigin="9813,1820" coordsize="10,20" path="m9813,1839l9823,1839,9823,1820,9813,1820,9813,1839xe" filled="true" fillcolor="#000000" stroked="false">
                <v:path arrowok="t"/>
                <v:fill type="solid"/>
              </v:shape>
            </v:group>
            <v:group style="position:absolute;left:9813;top:1839;width:10;height:20" coordorigin="9813,1839" coordsize="10,20">
              <v:shape style="position:absolute;left:9813;top:1839;width:10;height:20" coordorigin="9813,1839" coordsize="10,20" path="m9813,1858l9823,1858,9823,1839,9813,1839,9813,1858xe" filled="true" fillcolor="#000000" stroked="false">
                <v:path arrowok="t"/>
                <v:fill type="solid"/>
              </v:shape>
            </v:group>
            <v:group style="position:absolute;left:9813;top:1858;width:10;height:20" coordorigin="9813,1858" coordsize="10,20">
              <v:shape style="position:absolute;left:9813;top:1858;width:10;height:20" coordorigin="9813,1858" coordsize="10,20" path="m9813,1877l9823,1877,9823,1858,9813,1858,9813,1877xe" filled="true" fillcolor="#000000" stroked="false">
                <v:path arrowok="t"/>
                <v:fill type="solid"/>
              </v:shape>
            </v:group>
            <v:group style="position:absolute;left:9813;top:1880;width:10;height:2" coordorigin="9813,1880" coordsize="10,2">
              <v:shape style="position:absolute;left:9813;top:1880;width:10;height:2" coordorigin="9813,1880" coordsize="10,0" path="m9813,1880l9823,1880e" filled="false" stroked="true" strokeweight=".24002pt" strokecolor="#000000">
                <v:path arrowok="t"/>
              </v:shape>
              <v:shape style="position:absolute;left:4532;top:1882;width:5291;height:10" type="#_x0000_t75" stroked="false">
                <v:imagedata r:id="rId733" o:title=""/>
              </v:shape>
            </v:group>
            <v:group style="position:absolute;left:9813;top:1887;width:10;height:2" coordorigin="9813,1887" coordsize="10,2">
              <v:shape style="position:absolute;left:9813;top:1887;width:10;height:2" coordorigin="9813,1887" coordsize="10,0" path="m9813,1887l9823,1887e" filled="false" stroked="true" strokeweight=".47998pt" strokecolor="#000000">
                <v:path arrowok="t"/>
              </v:shape>
              <v:shape style="position:absolute;left:3683;top:121;width:540;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xbxContent>
                </v:textbox>
                <w10:wrap type="none"/>
              </v:shape>
              <v:shape style="position:absolute;left:7590;top:121;width:541;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xbxContent>
                </v:textbox>
                <w10:wrap type="none"/>
              </v:shape>
              <v:shape style="position:absolute;left:641;top:330;width:723;height:180" type="#_x0000_t202" filled="false" stroked="false">
                <v:textbox inset="0,0,0,0">
                  <w:txbxContent>
                    <w:p>
                      <w:pPr>
                        <w:tabs>
                          <w:tab w:pos="54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2328;top:5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3591;top:5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减值准备</w:t>
                      </w:r>
                    </w:p>
                  </w:txbxContent>
                </v:textbox>
                <w10:wrap type="none"/>
              </v:shape>
              <v:shape style="position:absolute;left:4856;top:5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账面净值</w:t>
                      </w:r>
                    </w:p>
                  </w:txbxContent>
                </v:textbox>
                <w10:wrap type="none"/>
              </v:shape>
              <v:shape style="position:absolute;left:6237;top:5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501;top:5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减值准备</w:t>
                      </w:r>
                    </w:p>
                  </w:txbxContent>
                </v:textbox>
                <w10:wrap type="none"/>
              </v:shape>
              <v:shape style="position:absolute;left:8767;top:5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账面争值</w:t>
                      </w:r>
                    </w:p>
                  </w:txbxContent>
                </v:textbox>
                <w10:wrap type="none"/>
              </v:shape>
              <v:shape style="position:absolute;left:38;top:904;width:1800;height:86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北京数码视讯数字电视</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科技园</w:t>
                      </w:r>
                    </w:p>
                    <w:p>
                      <w:pPr>
                        <w:spacing w:before="136"/>
                        <w:ind w:left="694" w:right="0" w:firstLine="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xbxContent>
                </v:textbox>
                <w10:wrap type="none"/>
              </v:shape>
              <v:shape style="position:absolute;left:2216;top:107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1,492,845.20</w:t>
                      </w:r>
                      <w:r>
                        <w:rPr>
                          <w:rFonts w:ascii="Times New Roman"/>
                          <w:spacing w:val="-1"/>
                          <w:sz w:val="18"/>
                        </w:rPr>
                      </w:r>
                    </w:p>
                  </w:txbxContent>
                </v:textbox>
                <w10:wrap type="none"/>
              </v:shape>
              <v:shape style="position:absolute;left:4743;top:107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1,492,845.20</w:t>
                      </w:r>
                      <w:r>
                        <w:rPr>
                          <w:rFonts w:ascii="Times New Roman"/>
                          <w:spacing w:val="-1"/>
                          <w:sz w:val="18"/>
                        </w:rPr>
                      </w:r>
                    </w:p>
                  </w:txbxContent>
                </v:textbox>
                <w10:wrap type="none"/>
              </v:shape>
              <v:shape style="position:absolute;left:2216;top:160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1,492,845.20</w:t>
                      </w:r>
                      <w:r>
                        <w:rPr>
                          <w:rFonts w:ascii="Times New Roman"/>
                          <w:b/>
                          <w:spacing w:val="-1"/>
                          <w:sz w:val="18"/>
                        </w:rPr>
                      </w:r>
                      <w:r>
                        <w:rPr>
                          <w:rFonts w:ascii="Times New Roman"/>
                          <w:spacing w:val="-1"/>
                          <w:sz w:val="18"/>
                        </w:rPr>
                      </w:r>
                    </w:p>
                  </w:txbxContent>
                </v:textbox>
                <w10:wrap type="none"/>
              </v:shape>
              <v:shape style="position:absolute;left:4743;top:1600;width:948;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1,492,845.20</w:t>
                      </w:r>
                      <w:r>
                        <w:rPr>
                          <w:rFonts w:ascii="Times New Roman"/>
                          <w:b/>
                          <w:sz w:val="18"/>
                        </w:rPr>
                      </w:r>
                      <w:r>
                        <w:rPr>
                          <w:rFonts w:ascii="Times New Roman"/>
                          <w:sz w:val="18"/>
                        </w:rPr>
                      </w:r>
                    </w:p>
                  </w:txbxContent>
                </v:textbox>
                <w10:wrap type="none"/>
              </v:shape>
            </v:group>
          </v:group>
        </w:pict>
      </w:r>
      <w:r>
        <w:rPr>
          <w:rFonts w:ascii="宋体" w:hAnsi="宋体" w:cs="宋体" w:eastAsia="宋体" w:hint="default"/>
          <w:position w:val="-37"/>
          <w:sz w:val="20"/>
          <w:szCs w:val="20"/>
        </w:rPr>
      </w:r>
    </w:p>
    <w:p>
      <w:pPr>
        <w:spacing w:line="240" w:lineRule="auto" w:before="10"/>
        <w:rPr>
          <w:rFonts w:ascii="宋体" w:hAnsi="宋体" w:cs="宋体" w:eastAsia="宋体" w:hint="default"/>
          <w:sz w:val="11"/>
          <w:szCs w:val="11"/>
        </w:rPr>
      </w:pPr>
    </w:p>
    <w:p>
      <w:pPr>
        <w:pStyle w:val="BodyText"/>
        <w:spacing w:line="240" w:lineRule="auto" w:before="36"/>
        <w:ind w:left="551" w:right="0"/>
        <w:jc w:val="left"/>
      </w:pPr>
      <w:r>
        <w:rPr/>
        <w:pict>
          <v:group style="position:absolute;margin-left:368.829987pt;margin-top:43.703659pt;width:36pt;height:.1pt;mso-position-horizontal-relative:page;mso-position-vertical-relative:paragraph;z-index:-1430992" coordorigin="7377,874" coordsize="720,2">
            <v:shape style="position:absolute;left:7377;top:874;width:720;height:2" coordorigin="7377,874" coordsize="720,0" path="m7377,874l8097,874e" filled="false" stroked="true" strokeweight=".48004pt" strokecolor="#000000">
              <v:path arrowok="t"/>
            </v:shape>
            <w10:wrap type="none"/>
          </v:group>
        </w:pict>
      </w:r>
      <w:r>
        <w:rPr/>
        <w:pict>
          <v:group style="position:absolute;margin-left:42.840012pt;margin-top:28.223698pt;width:498.95pt;height:.5pt;mso-position-horizontal-relative:page;mso-position-vertical-relative:paragraph;z-index:-1430968" coordorigin="857,564" coordsize="9979,10">
            <v:shape style="position:absolute;left:862;top:564;width:10;height:10" type="#_x0000_t75" stroked="false">
              <v:imagedata r:id="rId734" o:title=""/>
            </v:shape>
            <v:shape style="position:absolute;left:857;top:564;width:2292;height:10" type="#_x0000_t75" stroked="false">
              <v:imagedata r:id="rId735" o:title=""/>
            </v:shape>
            <v:shape style="position:absolute;left:3144;top:564;width:2559;height:10" type="#_x0000_t75" stroked="false">
              <v:imagedata r:id="rId736" o:title=""/>
            </v:shape>
            <v:shape style="position:absolute;left:5699;top:564;width:2549;height:10" type="#_x0000_t75" stroked="false">
              <v:imagedata r:id="rId737" o:title=""/>
            </v:shape>
            <v:shape style="position:absolute;left:8243;top:564;width:1054;height:10" type="#_x0000_t75" stroked="false">
              <v:imagedata r:id="rId738" o:title=""/>
            </v:shape>
            <v:shape style="position:absolute;left:9292;top:564;width:1543;height:10" type="#_x0000_t75" stroked="false">
              <v:imagedata r:id="rId582" o:title=""/>
            </v:shape>
            <w10:wrap type="none"/>
          </v:group>
        </w:pict>
      </w:r>
      <w:r>
        <w:rPr/>
        <w:pict>
          <v:group style="position:absolute;margin-left:42.839981pt;margin-top:64.223656pt;width:498.5pt;height:5.55pt;mso-position-horizontal-relative:page;mso-position-vertical-relative:paragraph;z-index:-1430944" coordorigin="857,1284" coordsize="9970,111">
            <v:shape style="position:absolute;left:857;top:1284;width:2312;height:110" type="#_x0000_t75" stroked="false">
              <v:imagedata r:id="rId739" o:title=""/>
            </v:shape>
            <v:shape style="position:absolute;left:3144;top:1380;width:1527;height:14" type="#_x0000_t75" stroked="false">
              <v:imagedata r:id="rId740" o:title=""/>
            </v:shape>
            <v:shape style="position:absolute;left:4657;top:1380;width:1056;height:14" type="#_x0000_t75" stroked="false">
              <v:imagedata r:id="rId741" o:title=""/>
            </v:shape>
            <v:shape style="position:absolute;left:5699;top:1380;width:1529;height:14" type="#_x0000_t75" stroked="false">
              <v:imagedata r:id="rId742" o:title=""/>
            </v:shape>
            <v:shape style="position:absolute;left:7213;top:1380;width:1044;height:14" type="#_x0000_t75" stroked="false">
              <v:imagedata r:id="rId743" o:title=""/>
            </v:shape>
            <v:shape style="position:absolute;left:8243;top:1380;width:1064;height:14" type="#_x0000_t75" stroked="false">
              <v:imagedata r:id="rId744" o:title=""/>
            </v:shape>
            <v:shape style="position:absolute;left:9292;top:1385;width:1534;height:10" type="#_x0000_t75" stroked="false">
              <v:imagedata r:id="rId745" o:title=""/>
            </v:shape>
            <w10:wrap type="none"/>
          </v:group>
        </w:pict>
      </w:r>
      <w:r>
        <w:rPr/>
        <w:t>（</w:t>
      </w:r>
      <w:r>
        <w:rPr>
          <w:rFonts w:ascii="Times New Roman" w:hAnsi="Times New Roman" w:cs="Times New Roman" w:eastAsia="Times New Roman" w:hint="default"/>
        </w:rPr>
        <w:t>2</w:t>
      </w:r>
      <w:r>
        <w:rPr/>
        <w:t>）重大在建工程项目变动情况</w:t>
      </w:r>
    </w:p>
    <w:p>
      <w:pPr>
        <w:spacing w:line="240" w:lineRule="auto" w:before="2"/>
        <w:rPr>
          <w:rFonts w:ascii="宋体" w:hAnsi="宋体" w:cs="宋体" w:eastAsia="宋体" w:hint="default"/>
          <w:sz w:val="18"/>
          <w:szCs w:val="18"/>
        </w:rPr>
      </w:pPr>
    </w:p>
    <w:tbl>
      <w:tblPr>
        <w:tblW w:w="0" w:type="auto"/>
        <w:jc w:val="left"/>
        <w:tblInd w:w="121" w:type="dxa"/>
        <w:tblLayout w:type="fixed"/>
        <w:tblCellMar>
          <w:top w:w="0" w:type="dxa"/>
          <w:left w:w="0" w:type="dxa"/>
          <w:bottom w:w="0" w:type="dxa"/>
          <w:right w:w="0" w:type="dxa"/>
        </w:tblCellMar>
        <w:tblLook w:val="01E0"/>
      </w:tblPr>
      <w:tblGrid>
        <w:gridCol w:w="2288"/>
        <w:gridCol w:w="1513"/>
        <w:gridCol w:w="1042"/>
        <w:gridCol w:w="1515"/>
        <w:gridCol w:w="1030"/>
        <w:gridCol w:w="1049"/>
        <w:gridCol w:w="1529"/>
      </w:tblGrid>
      <w:tr>
        <w:trPr>
          <w:trHeight w:val="511" w:hRule="exact"/>
        </w:trPr>
        <w:tc>
          <w:tcPr>
            <w:tcW w:w="228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777"/>
              <w:jc w:val="right"/>
              <w:rPr>
                <w:rFonts w:ascii="宋体" w:hAnsi="宋体" w:cs="宋体" w:eastAsia="宋体" w:hint="default"/>
                <w:sz w:val="18"/>
                <w:szCs w:val="18"/>
              </w:rPr>
            </w:pPr>
            <w:r>
              <w:rPr>
                <w:rFonts w:ascii="宋体" w:hAnsi="宋体" w:cs="宋体" w:eastAsia="宋体" w:hint="default"/>
                <w:sz w:val="18"/>
                <w:szCs w:val="18"/>
              </w:rPr>
              <w:t>项目名称</w:t>
            </w:r>
          </w:p>
        </w:tc>
        <w:tc>
          <w:tcPr>
            <w:tcW w:w="151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预算数</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244"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本年增加</w:t>
            </w:r>
          </w:p>
        </w:tc>
        <w:tc>
          <w:tcPr>
            <w:tcW w:w="103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sz w:val="18"/>
                <w:szCs w:val="18"/>
              </w:rPr>
              <w:t>转入固定</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55" w:right="0"/>
              <w:jc w:val="left"/>
              <w:rPr>
                <w:rFonts w:ascii="宋体" w:hAnsi="宋体" w:cs="宋体" w:eastAsia="宋体" w:hint="default"/>
                <w:sz w:val="18"/>
                <w:szCs w:val="18"/>
              </w:rPr>
            </w:pPr>
            <w:r>
              <w:rPr>
                <w:rFonts w:ascii="宋体" w:hAnsi="宋体" w:cs="宋体" w:eastAsia="宋体" w:hint="default"/>
                <w:sz w:val="18"/>
                <w:szCs w:val="18"/>
              </w:rPr>
              <w:t>其他减少</w:t>
            </w:r>
          </w:p>
        </w:tc>
        <w:tc>
          <w:tcPr>
            <w:tcW w:w="152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204" w:hRule="exact"/>
        </w:trPr>
        <w:tc>
          <w:tcPr>
            <w:tcW w:w="2288" w:type="dxa"/>
            <w:tcBorders>
              <w:top w:val="nil" w:sz="6" w:space="0" w:color="auto"/>
              <w:left w:val="single" w:sz="4" w:space="0" w:color="000000"/>
              <w:bottom w:val="nil" w:sz="6" w:space="0" w:color="auto"/>
              <w:right w:val="single" w:sz="4" w:space="0" w:color="000000"/>
            </w:tcBorders>
          </w:tcPr>
          <w:p>
            <w:pPr>
              <w:pStyle w:val="TableParagraph"/>
              <w:spacing w:line="20" w:lineRule="exact"/>
              <w:ind w:left="773" w:right="0"/>
              <w:jc w:val="left"/>
              <w:rPr>
                <w:rFonts w:ascii="宋体" w:hAnsi="宋体" w:cs="宋体" w:eastAsia="宋体" w:hint="default"/>
                <w:sz w:val="2"/>
                <w:szCs w:val="2"/>
              </w:rPr>
            </w:pPr>
            <w:r>
              <w:rPr>
                <w:rFonts w:ascii="宋体" w:hAnsi="宋体" w:cs="宋体" w:eastAsia="宋体" w:hint="default"/>
                <w:sz w:val="2"/>
                <w:szCs w:val="2"/>
              </w:rPr>
              <w:pict>
                <v:group style="width:36.5pt;height:.5pt;mso-position-horizontal-relative:char;mso-position-vertical-relative:line" coordorigin="0,0" coordsize="730,10">
                  <v:group style="position:absolute;left:5;top:5;width:720;height:2" coordorigin="5,5" coordsize="720,2">
                    <v:shape style="position:absolute;left:5;top:5;width:720;height:2" coordorigin="5,5" coordsize="720,0" path="m5,5l725,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before="6"/>
              <w:ind w:right="0"/>
              <w:jc w:val="left"/>
              <w:rPr>
                <w:rFonts w:ascii="宋体" w:hAnsi="宋体" w:cs="宋体" w:eastAsia="宋体" w:hint="default"/>
                <w:sz w:val="14"/>
                <w:szCs w:val="14"/>
              </w:rPr>
            </w:pPr>
          </w:p>
        </w:tc>
        <w:tc>
          <w:tcPr>
            <w:tcW w:w="1513" w:type="dxa"/>
            <w:tcBorders>
              <w:top w:val="nil" w:sz="6" w:space="0" w:color="auto"/>
              <w:left w:val="single" w:sz="4" w:space="0" w:color="000000"/>
              <w:bottom w:val="nil" w:sz="6" w:space="0" w:color="auto"/>
              <w:right w:val="single" w:sz="4" w:space="0" w:color="000000"/>
            </w:tcBorders>
          </w:tcPr>
          <w:p>
            <w:pPr>
              <w:pStyle w:val="TableParagraph"/>
              <w:spacing w:line="20" w:lineRule="exact"/>
              <w:ind w:left="475" w:right="0"/>
              <w:jc w:val="left"/>
              <w:rPr>
                <w:rFonts w:ascii="宋体" w:hAnsi="宋体" w:cs="宋体" w:eastAsia="宋体" w:hint="default"/>
                <w:sz w:val="2"/>
                <w:szCs w:val="2"/>
              </w:rPr>
            </w:pPr>
            <w:r>
              <w:rPr>
                <w:rFonts w:ascii="宋体" w:hAnsi="宋体" w:cs="宋体" w:eastAsia="宋体" w:hint="default"/>
                <w:sz w:val="2"/>
                <w:szCs w:val="2"/>
              </w:rPr>
              <w:pict>
                <v:group style="width:27.55pt;height:.5pt;mso-position-horizontal-relative:char;mso-position-vertical-relative:line" coordorigin="0,0" coordsize="551,10">
                  <v:group style="position:absolute;left:5;top:5;width:541;height:2" coordorigin="5,5" coordsize="541,2">
                    <v:shape style="position:absolute;left:5;top:5;width:541;height:2" coordorigin="5,5" coordsize="541,0" path="m5,5l545,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before="6"/>
              <w:ind w:right="0"/>
              <w:jc w:val="left"/>
              <w:rPr>
                <w:rFonts w:ascii="宋体" w:hAnsi="宋体" w:cs="宋体" w:eastAsia="宋体" w:hint="default"/>
                <w:sz w:val="14"/>
                <w:szCs w:val="14"/>
              </w:rPr>
            </w:pP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0" w:lineRule="exact"/>
              <w:ind w:left="240" w:right="0"/>
              <w:jc w:val="left"/>
              <w:rPr>
                <w:rFonts w:ascii="宋体" w:hAnsi="宋体" w:cs="宋体" w:eastAsia="宋体" w:hint="default"/>
                <w:sz w:val="2"/>
                <w:szCs w:val="2"/>
              </w:rPr>
            </w:pPr>
            <w:r>
              <w:rPr>
                <w:rFonts w:ascii="宋体" w:hAnsi="宋体" w:cs="宋体" w:eastAsia="宋体" w:hint="default"/>
                <w:sz w:val="2"/>
                <w:szCs w:val="2"/>
              </w:rPr>
              <w:pict>
                <v:group style="width:27.5pt;height:.5pt;mso-position-horizontal-relative:char;mso-position-vertical-relative:line" coordorigin="0,0" coordsize="550,10">
                  <v:group style="position:absolute;left:5;top:5;width:540;height:2" coordorigin="5,5" coordsize="540,2">
                    <v:shape style="position:absolute;left:5;top:5;width:540;height:2" coordorigin="5,5" coordsize="540,0" path="m5,5l545,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before="6"/>
              <w:ind w:right="0"/>
              <w:jc w:val="left"/>
              <w:rPr>
                <w:rFonts w:ascii="宋体" w:hAnsi="宋体" w:cs="宋体" w:eastAsia="宋体" w:hint="default"/>
                <w:sz w:val="14"/>
                <w:szCs w:val="14"/>
              </w:rPr>
            </w:pP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0" w:lineRule="exact"/>
              <w:ind w:left="386" w:right="0"/>
              <w:jc w:val="left"/>
              <w:rPr>
                <w:rFonts w:ascii="宋体" w:hAnsi="宋体" w:cs="宋体" w:eastAsia="宋体" w:hint="default"/>
                <w:sz w:val="2"/>
                <w:szCs w:val="2"/>
              </w:rPr>
            </w:pPr>
            <w:r>
              <w:rPr>
                <w:rFonts w:ascii="宋体" w:hAnsi="宋体" w:cs="宋体" w:eastAsia="宋体" w:hint="default"/>
                <w:sz w:val="2"/>
                <w:szCs w:val="2"/>
              </w:rPr>
              <w:pict>
                <v:group style="width:36.550pt;height:.5pt;mso-position-horizontal-relative:char;mso-position-vertical-relative:line" coordorigin="0,0" coordsize="731,10">
                  <v:group style="position:absolute;left:5;top:5;width:721;height:2" coordorigin="5,5" coordsize="721,2">
                    <v:shape style="position:absolute;left:5;top:5;width:721;height:2" coordorigin="5,5" coordsize="721,0" path="m5,5l725,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before="6"/>
              <w:ind w:right="0"/>
              <w:jc w:val="left"/>
              <w:rPr>
                <w:rFonts w:ascii="宋体" w:hAnsi="宋体" w:cs="宋体" w:eastAsia="宋体" w:hint="default"/>
                <w:sz w:val="14"/>
                <w:szCs w:val="14"/>
              </w:rPr>
            </w:pPr>
          </w:p>
        </w:tc>
        <w:tc>
          <w:tcPr>
            <w:tcW w:w="1030" w:type="dxa"/>
            <w:tcBorders>
              <w:top w:val="nil" w:sz="6" w:space="0" w:color="auto"/>
              <w:left w:val="single" w:sz="4" w:space="0" w:color="000000"/>
              <w:bottom w:val="single" w:sz="4" w:space="0" w:color="000000"/>
              <w:right w:val="single" w:sz="4" w:space="0" w:color="000000"/>
            </w:tcBorders>
          </w:tcPr>
          <w:p>
            <w:pPr>
              <w:pStyle w:val="TableParagraph"/>
              <w:spacing w:line="196" w:lineRule="exact"/>
              <w:ind w:right="0"/>
              <w:jc w:val="center"/>
              <w:rPr>
                <w:rFonts w:ascii="宋体" w:hAnsi="宋体" w:cs="宋体" w:eastAsia="宋体" w:hint="default"/>
                <w:sz w:val="18"/>
                <w:szCs w:val="18"/>
              </w:rPr>
            </w:pPr>
            <w:r>
              <w:rPr>
                <w:rFonts w:ascii="宋体" w:hAnsi="宋体" w:cs="宋体" w:eastAsia="宋体" w:hint="default"/>
                <w:sz w:val="18"/>
                <w:szCs w:val="18"/>
              </w:rPr>
              <w:t>资产</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0" w:lineRule="exact"/>
              <w:ind w:left="151" w:right="0"/>
              <w:jc w:val="left"/>
              <w:rPr>
                <w:rFonts w:ascii="宋体" w:hAnsi="宋体" w:cs="宋体" w:eastAsia="宋体" w:hint="default"/>
                <w:sz w:val="2"/>
                <w:szCs w:val="2"/>
              </w:rPr>
            </w:pPr>
            <w:r>
              <w:rPr>
                <w:rFonts w:ascii="宋体" w:hAnsi="宋体" w:cs="宋体" w:eastAsia="宋体" w:hint="default"/>
                <w:sz w:val="2"/>
                <w:szCs w:val="2"/>
              </w:rPr>
              <w:pict>
                <v:group style="width:36.550pt;height:.5pt;mso-position-horizontal-relative:char;mso-position-vertical-relative:line" coordorigin="0,0" coordsize="731,10">
                  <v:group style="position:absolute;left:5;top:5;width:721;height:2" coordorigin="5,5" coordsize="721,2">
                    <v:shape style="position:absolute;left:5;top:5;width:721;height:2" coordorigin="5,5" coordsize="721,0" path="m5,5l725,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before="6"/>
              <w:ind w:right="0"/>
              <w:jc w:val="left"/>
              <w:rPr>
                <w:rFonts w:ascii="宋体" w:hAnsi="宋体" w:cs="宋体" w:eastAsia="宋体" w:hint="default"/>
                <w:sz w:val="14"/>
                <w:szCs w:val="14"/>
              </w:rPr>
            </w:pPr>
          </w:p>
        </w:tc>
        <w:tc>
          <w:tcPr>
            <w:tcW w:w="1529" w:type="dxa"/>
            <w:tcBorders>
              <w:top w:val="single" w:sz="4" w:space="0" w:color="000000"/>
              <w:left w:val="single" w:sz="4" w:space="0" w:color="000000"/>
              <w:bottom w:val="nil" w:sz="6" w:space="0" w:color="auto"/>
              <w:right w:val="single" w:sz="4" w:space="0" w:color="000000"/>
            </w:tcBorders>
          </w:tcPr>
          <w:p>
            <w:pPr/>
          </w:p>
        </w:tc>
      </w:tr>
      <w:tr>
        <w:trPr>
          <w:trHeight w:val="766" w:hRule="exact"/>
        </w:trPr>
        <w:tc>
          <w:tcPr>
            <w:tcW w:w="2288" w:type="dxa"/>
            <w:tcBorders>
              <w:top w:val="nil" w:sz="6" w:space="0" w:color="auto"/>
              <w:left w:val="single" w:sz="4" w:space="0" w:color="000000"/>
              <w:bottom w:val="nil" w:sz="6" w:space="0" w:color="auto"/>
              <w:right w:val="single" w:sz="4" w:space="0" w:color="000000"/>
            </w:tcBorders>
          </w:tcPr>
          <w:p>
            <w:pPr>
              <w:pStyle w:val="TableParagraph"/>
              <w:spacing w:line="316" w:lineRule="auto" w:before="123"/>
              <w:ind w:left="103" w:right="192"/>
              <w:jc w:val="left"/>
              <w:rPr>
                <w:rFonts w:ascii="宋体" w:hAnsi="宋体" w:cs="宋体" w:eastAsia="宋体" w:hint="default"/>
                <w:sz w:val="18"/>
                <w:szCs w:val="18"/>
              </w:rPr>
            </w:pPr>
            <w:r>
              <w:rPr>
                <w:rFonts w:ascii="宋体" w:hAnsi="宋体" w:cs="宋体" w:eastAsia="宋体" w:hint="default"/>
                <w:sz w:val="18"/>
                <w:szCs w:val="18"/>
              </w:rPr>
              <w:t>北京数码视讯数字电视科 技园</w:t>
            </w:r>
          </w:p>
        </w:tc>
        <w:tc>
          <w:tcPr>
            <w:tcW w:w="151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150,000,000.00</w:t>
            </w:r>
            <w:r>
              <w:rPr>
                <w:rFonts w:ascii="Times New Roman"/>
                <w:sz w:val="18"/>
              </w:rPr>
            </w:r>
          </w:p>
        </w:tc>
        <w:tc>
          <w:tcPr>
            <w:tcW w:w="104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1,492,845.20</w:t>
            </w:r>
            <w:r>
              <w:rPr>
                <w:rFonts w:ascii="Times New Roman"/>
                <w:sz w:val="18"/>
              </w:rPr>
            </w:r>
          </w:p>
        </w:tc>
        <w:tc>
          <w:tcPr>
            <w:tcW w:w="1030" w:type="dxa"/>
            <w:tcBorders>
              <w:top w:val="single" w:sz="4" w:space="0" w:color="000000"/>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1,492,845.20</w:t>
            </w:r>
            <w:r>
              <w:rPr>
                <w:rFonts w:ascii="Times New Roman"/>
                <w:sz w:val="18"/>
              </w:rPr>
            </w:r>
          </w:p>
        </w:tc>
      </w:tr>
      <w:tr>
        <w:trPr>
          <w:trHeight w:val="394" w:hRule="exact"/>
        </w:trPr>
        <w:tc>
          <w:tcPr>
            <w:tcW w:w="2288"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39"/>
              <w:ind w:right="775"/>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151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150,000,000.00</w:t>
            </w:r>
            <w:r>
              <w:rPr>
                <w:rFonts w:ascii="Times New Roman"/>
                <w:b/>
                <w:sz w:val="18"/>
              </w:rPr>
            </w:r>
            <w:r>
              <w:rPr>
                <w:rFonts w:ascii="Times New Roman"/>
                <w:sz w:val="18"/>
              </w:rPr>
            </w:r>
          </w:p>
        </w:tc>
        <w:tc>
          <w:tcPr>
            <w:tcW w:w="104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0"/>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thick" w:color="000000"/>
              </w:rPr>
              <w:t>1,492,845.20</w:t>
            </w:r>
            <w:r>
              <w:rPr>
                <w:rFonts w:ascii="Times New Roman"/>
                <w:b/>
                <w:sz w:val="18"/>
              </w:rPr>
            </w:r>
            <w:r>
              <w:rPr>
                <w:rFonts w:ascii="Times New Roman"/>
                <w:sz w:val="18"/>
              </w:rPr>
            </w:r>
          </w:p>
        </w:tc>
        <w:tc>
          <w:tcPr>
            <w:tcW w:w="1030"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0"/>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thick" w:color="000000"/>
              </w:rPr>
              <w:t>1,492,845.20</w:t>
            </w:r>
            <w:r>
              <w:rPr>
                <w:rFonts w:ascii="Times New Roman"/>
                <w:b/>
                <w:sz w:val="18"/>
              </w:rPr>
            </w:r>
            <w:r>
              <w:rPr>
                <w:rFonts w:ascii="Times New Roman"/>
                <w:sz w:val="18"/>
              </w:rPr>
            </w:r>
          </w:p>
        </w:tc>
      </w:tr>
    </w:tbl>
    <w:p>
      <w:pPr>
        <w:spacing w:line="240" w:lineRule="auto" w:before="9"/>
        <w:rPr>
          <w:rFonts w:ascii="宋体" w:hAnsi="宋体" w:cs="宋体" w:eastAsia="宋体" w:hint="default"/>
          <w:sz w:val="11"/>
          <w:szCs w:val="11"/>
        </w:rPr>
      </w:pPr>
    </w:p>
    <w:p>
      <w:pPr>
        <w:pStyle w:val="BodyText"/>
        <w:spacing w:line="336" w:lineRule="auto" w:before="36"/>
        <w:ind w:left="340" w:right="0" w:firstLine="420"/>
        <w:jc w:val="left"/>
      </w:pPr>
      <w:r>
        <w:rPr/>
        <w:pict>
          <v:group style="position:absolute;margin-left:43.560001pt;margin-top:-28.926311pt;width:497.75pt;height:.5pt;mso-position-horizontal-relative:page;mso-position-vertical-relative:paragraph;z-index:-1430920" coordorigin="871,-579" coordsize="9955,10">
            <v:shape style="position:absolute;left:871;top:-579;width:2278;height:10" type="#_x0000_t75" stroked="false">
              <v:imagedata r:id="rId746" o:title=""/>
            </v:shape>
            <v:shape style="position:absolute;left:3144;top:-579;width:2559;height:10" type="#_x0000_t75" stroked="false">
              <v:imagedata r:id="rId736" o:title=""/>
            </v:shape>
            <v:shape style="position:absolute;left:5699;top:-579;width:2549;height:10" type="#_x0000_t75" stroked="false">
              <v:imagedata r:id="rId737" o:title=""/>
            </v:shape>
            <v:shape style="position:absolute;left:8243;top:-579;width:1054;height:10" type="#_x0000_t75" stroked="false">
              <v:imagedata r:id="rId738" o:title=""/>
            </v:shape>
            <v:shape style="position:absolute;left:9292;top:-579;width:1534;height:10" type="#_x0000_t75" stroked="false">
              <v:imagedata r:id="rId747" o:title=""/>
            </v:shape>
            <w10:wrap type="none"/>
          </v:group>
        </w:pict>
      </w:r>
      <w:r>
        <w:rPr/>
        <w:pict>
          <v:group style="position:absolute;margin-left:43.080002pt;margin-top:-13.056353pt;width:499.2pt;height:5.4pt;mso-position-horizontal-relative:page;mso-position-vertical-relative:paragraph;z-index:-1430896" coordorigin="862,-261" coordsize="9984,108">
            <v:shape style="position:absolute;left:862;top:-165;width:10;height:12" type="#_x0000_t75" stroked="false">
              <v:imagedata r:id="rId52" o:title=""/>
            </v:shape>
            <v:shape style="position:absolute;left:871;top:-261;width:2297;height:108" type="#_x0000_t75" stroked="false">
              <v:imagedata r:id="rId748" o:title=""/>
            </v:shape>
            <v:shape style="position:absolute;left:3159;top:-261;width:1522;height:108" type="#_x0000_t75" stroked="false">
              <v:imagedata r:id="rId749" o:title=""/>
            </v:shape>
            <v:shape style="position:absolute;left:4671;top:-261;width:1051;height:108" type="#_x0000_t75" stroked="false">
              <v:imagedata r:id="rId750" o:title=""/>
            </v:shape>
            <v:shape style="position:absolute;left:5713;top:-261;width:1524;height:108" type="#_x0000_t75" stroked="false">
              <v:imagedata r:id="rId751" o:title=""/>
            </v:shape>
            <v:shape style="position:absolute;left:7228;top:-261;width:1039;height:108" type="#_x0000_t75" stroked="false">
              <v:imagedata r:id="rId752" o:title=""/>
            </v:shape>
            <v:shape style="position:absolute;left:8257;top:-261;width:1059;height:108" type="#_x0000_t75" stroked="false">
              <v:imagedata r:id="rId753" o:title=""/>
            </v:shape>
            <v:shape style="position:absolute;left:9307;top:-261;width:1538;height:108" type="#_x0000_t75" stroked="false">
              <v:imagedata r:id="rId754" o:title=""/>
            </v:shape>
            <v:group style="position:absolute;left:10826;top:-158;width:10;height:2" coordorigin="10826,-158" coordsize="10,2">
              <v:shape style="position:absolute;left:10826;top:-158;width:10;height:2" coordorigin="10826,-158" coordsize="10,0" path="m10826,-158l10836,-158e" filled="false" stroked="true" strokeweight=".47998pt" strokecolor="#000000">
                <v:path arrowok="t"/>
              </v:shape>
            </v:group>
            <w10:wrap type="none"/>
          </v:group>
        </w:pict>
      </w:r>
      <w:r>
        <w:rPr>
          <w:spacing w:val="-5"/>
          <w:w w:val="100"/>
        </w:rPr>
        <w:t>注：北京数码视讯数字电视科技园为北京数码视讯软件技术发展有限公司在</w:t>
      </w:r>
      <w:r>
        <w:rPr>
          <w:spacing w:val="-44"/>
          <w:w w:val="100"/>
        </w:rPr>
        <w:t> </w:t>
      </w:r>
      <w:r>
        <w:rPr>
          <w:rFonts w:ascii="Times New Roman" w:hAnsi="Times New Roman" w:cs="Times New Roman" w:eastAsia="Times New Roman" w:hint="default"/>
          <w:spacing w:val="-2"/>
          <w:w w:val="100"/>
        </w:rPr>
        <w:t>2009</w:t>
      </w:r>
      <w:r>
        <w:rPr>
          <w:rFonts w:ascii="Times New Roman" w:hAnsi="Times New Roman" w:cs="Times New Roman" w:eastAsia="Times New Roman" w:hint="default"/>
          <w:spacing w:val="10"/>
          <w:w w:val="100"/>
        </w:rPr>
        <w:t> </w:t>
      </w:r>
      <w:r>
        <w:rPr>
          <w:spacing w:val="-2"/>
          <w:w w:val="100"/>
        </w:rPr>
        <w:t>年通过的在建工程项</w:t>
      </w:r>
      <w:r>
        <w:rPr>
          <w:w w:val="100"/>
        </w:rPr>
        <w:t> </w:t>
      </w:r>
      <w:r>
        <w:rPr/>
        <w:t>目，截止到期末已初步施工，尚未正式开工。</w:t>
      </w:r>
    </w:p>
    <w:p>
      <w:pPr>
        <w:spacing w:line="240" w:lineRule="auto" w:before="7"/>
        <w:rPr>
          <w:rFonts w:ascii="宋体" w:hAnsi="宋体" w:cs="宋体" w:eastAsia="宋体" w:hint="default"/>
          <w:sz w:val="15"/>
          <w:szCs w:val="15"/>
        </w:rPr>
      </w:pPr>
    </w:p>
    <w:p>
      <w:pPr>
        <w:pStyle w:val="BodyText"/>
        <w:tabs>
          <w:tab w:pos="1600" w:val="left" w:leader="none"/>
        </w:tabs>
        <w:spacing w:line="240" w:lineRule="auto"/>
        <w:ind w:left="654" w:right="0"/>
        <w:jc w:val="left"/>
      </w:pPr>
      <w:r>
        <w:rPr/>
        <w:t>（</w:t>
      </w:r>
      <w:r>
        <w:rPr>
          <w:rFonts w:ascii="Times New Roman" w:hAnsi="Times New Roman" w:cs="Times New Roman" w:eastAsia="Times New Roman" w:hint="default"/>
        </w:rPr>
        <w:t>3</w:t>
      </w:r>
      <w:r>
        <w:rPr/>
        <w:t>）</w:t>
        <w:tab/>
        <w:t>年末在建工程不存在发生减值的情形，无需计提减值准备。</w:t>
      </w:r>
    </w:p>
    <w:p>
      <w:pPr>
        <w:spacing w:line="240" w:lineRule="auto" w:before="9"/>
        <w:rPr>
          <w:rFonts w:ascii="宋体" w:hAnsi="宋体" w:cs="宋体" w:eastAsia="宋体" w:hint="default"/>
          <w:sz w:val="20"/>
          <w:szCs w:val="20"/>
        </w:rPr>
      </w:pPr>
    </w:p>
    <w:p>
      <w:pPr>
        <w:pStyle w:val="Heading9"/>
        <w:spacing w:line="240" w:lineRule="auto"/>
        <w:ind w:right="0"/>
        <w:jc w:val="left"/>
        <w:rPr>
          <w:b w:val="0"/>
          <w:bCs w:val="0"/>
        </w:rPr>
      </w:pPr>
      <w:r>
        <w:rPr>
          <w:rFonts w:ascii="Times New Roman" w:hAnsi="Times New Roman" w:cs="Times New Roman" w:eastAsia="Times New Roman" w:hint="default"/>
        </w:rPr>
        <w:t>13</w:t>
      </w:r>
      <w:r>
        <w:rPr/>
        <w:t>、无形资产</w:t>
      </w:r>
      <w:r>
        <w:rPr>
          <w:b w:val="0"/>
          <w:bCs w:val="0"/>
        </w:rPr>
      </w:r>
    </w:p>
    <w:p>
      <w:pPr>
        <w:pStyle w:val="BodyText"/>
        <w:spacing w:line="240" w:lineRule="auto" w:before="115"/>
        <w:ind w:left="654" w:right="0"/>
        <w:jc w:val="left"/>
      </w:pPr>
      <w:r>
        <w:rPr/>
        <w:t>（</w:t>
      </w:r>
      <w:r>
        <w:rPr>
          <w:rFonts w:ascii="Times New Roman" w:hAnsi="Times New Roman" w:cs="Times New Roman" w:eastAsia="Times New Roman" w:hint="default"/>
        </w:rPr>
        <w:t>1</w:t>
      </w:r>
      <w:r>
        <w:rPr/>
        <w:t>）无形资产情况</w:t>
      </w:r>
    </w:p>
    <w:p>
      <w:pPr>
        <w:spacing w:after="0" w:line="240" w:lineRule="auto"/>
        <w:jc w:val="left"/>
        <w:sectPr>
          <w:pgSz w:w="11910" w:h="16840"/>
          <w:pgMar w:header="990" w:footer="1184" w:top="1160" w:bottom="1380" w:left="740" w:right="940"/>
        </w:sectPr>
      </w:pPr>
    </w:p>
    <w:p>
      <w:pPr>
        <w:spacing w:line="20" w:lineRule="exact"/>
        <w:ind w:left="306" w:right="0" w:firstLine="0"/>
        <w:rPr>
          <w:rFonts w:ascii="宋体" w:hAnsi="宋体" w:cs="宋体" w:eastAsia="宋体" w:hint="default"/>
          <w:sz w:val="2"/>
          <w:szCs w:val="2"/>
        </w:rPr>
      </w:pPr>
      <w:r>
        <w:rPr>
          <w:rFonts w:ascii="宋体" w:hAnsi="宋体" w:cs="宋体" w:eastAsia="宋体" w:hint="default"/>
          <w:sz w:val="2"/>
          <w:szCs w:val="2"/>
        </w:rPr>
        <w:pict>
          <v:group style="width:490.8pt;height:.5pt;mso-position-horizontal-relative:char;mso-position-vertical-relative:line" coordorigin="0,0" coordsize="9816,10">
            <v:group style="position:absolute;left:5;top:5;width:9806;height:2" coordorigin="5,5" coordsize="9806,2">
              <v:shape style="position:absolute;left:5;top:5;width:9806;height:2" coordorigin="5,5" coordsize="9806,0" path="m5,5l9811,5e" filled="false" stroked="true" strokeweight=".48pt" strokecolor="#000000">
                <v:path arrowok="t"/>
              </v:shape>
            </v:group>
          </v:group>
        </w:pict>
      </w:r>
      <w:r>
        <w:rPr>
          <w:rFonts w:ascii="宋体" w:hAnsi="宋体" w:cs="宋体" w:eastAsia="宋体" w:hint="default"/>
          <w:sz w:val="2"/>
          <w:szCs w:val="2"/>
        </w:rPr>
      </w:r>
    </w:p>
    <w:p>
      <w:pPr>
        <w:spacing w:line="240" w:lineRule="auto" w:before="13"/>
        <w:rPr>
          <w:rFonts w:ascii="宋体" w:hAnsi="宋体" w:cs="宋体" w:eastAsia="宋体" w:hint="default"/>
          <w:sz w:val="19"/>
          <w:szCs w:val="19"/>
        </w:rPr>
      </w:pPr>
    </w:p>
    <w:p>
      <w:pPr>
        <w:tabs>
          <w:tab w:pos="3705" w:val="left" w:leader="none"/>
          <w:tab w:pos="5885" w:val="left" w:leader="none"/>
          <w:tab w:pos="7416" w:val="left" w:leader="none"/>
          <w:tab w:pos="8876" w:val="left" w:leader="none"/>
        </w:tabs>
        <w:spacing w:before="44"/>
        <w:ind w:left="1374" w:right="0" w:firstLine="0"/>
        <w:jc w:val="left"/>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1"/>
          <w:sz w:val="18"/>
          <w:szCs w:val="18"/>
        </w:rPr>
        <w:t> </w:t>
      </w:r>
      <w:r>
        <w:rPr>
          <w:rFonts w:ascii="宋体" w:hAnsi="宋体" w:cs="宋体" w:eastAsia="宋体" w:hint="default"/>
          <w:sz w:val="18"/>
          <w:szCs w:val="18"/>
        </w:rPr>
        <w:t>目</w:t>
        <w:tab/>
        <w:t>年初账面余额</w:t>
        <w:tab/>
        <w:t>本年增加</w:t>
        <w:tab/>
        <w:t>本年减少</w:t>
        <w:tab/>
        <w:t>年末账面余额</w:t>
      </w:r>
    </w:p>
    <w:p>
      <w:pPr>
        <w:tabs>
          <w:tab w:pos="5880" w:val="left" w:leader="none"/>
          <w:tab w:pos="7411" w:val="left" w:leader="none"/>
          <w:tab w:pos="8871" w:val="left" w:leader="none"/>
        </w:tabs>
        <w:spacing w:line="20" w:lineRule="exact"/>
        <w:ind w:left="3701" w:right="0" w:firstLine="0"/>
        <w:rPr>
          <w:rFonts w:ascii="宋体" w:hAnsi="宋体" w:cs="宋体" w:eastAsia="宋体" w:hint="default"/>
          <w:sz w:val="2"/>
          <w:szCs w:val="2"/>
        </w:rPr>
      </w:pPr>
      <w:r>
        <w:rPr>
          <w:rFonts w:ascii="宋体"/>
          <w:sz w:val="2"/>
        </w:rPr>
        <w:pict>
          <v:group style="width:54.5pt;height:.5pt;mso-position-horizontal-relative:char;mso-position-vertical-relative:line" coordorigin="0,0" coordsize="1090,10">
            <v:group style="position:absolute;left:5;top:5;width:1080;height:2" coordorigin="5,5" coordsize="1080,2">
              <v:shape style="position:absolute;left:5;top:5;width:1080;height:2" coordorigin="5,5" coordsize="1080,0" path="m5,5l1085,5e" filled="false" stroked="true" strokeweight=".48pt" strokecolor="#000000">
                <v:path arrowok="t"/>
              </v:shape>
            </v:group>
          </v:group>
        </w:pict>
      </w:r>
      <w:r>
        <w:rPr>
          <w:rFonts w:ascii="宋体"/>
          <w:sz w:val="2"/>
        </w:rPr>
      </w:r>
      <w:r>
        <w:rPr>
          <w:rFonts w:ascii="宋体"/>
          <w:sz w:val="2"/>
        </w:rPr>
        <w:tab/>
      </w:r>
      <w:r>
        <w:rPr>
          <w:rFonts w:ascii="宋体"/>
          <w:sz w:val="2"/>
        </w:rPr>
        <w:pict>
          <v:group style="width:36.5pt;height:.5pt;mso-position-horizontal-relative:char;mso-position-vertical-relative:line" coordorigin="0,0" coordsize="730,10">
            <v:group style="position:absolute;left:5;top:5;width:720;height:2" coordorigin="5,5" coordsize="720,2">
              <v:shape style="position:absolute;left:5;top:5;width:720;height:2" coordorigin="5,5" coordsize="720,0" path="m5,5l725,5e" filled="false" stroked="true" strokeweight=".48pt" strokecolor="#000000">
                <v:path arrowok="t"/>
              </v:shape>
            </v:group>
          </v:group>
        </w:pict>
      </w:r>
      <w:r>
        <w:rPr>
          <w:rFonts w:ascii="宋体"/>
          <w:sz w:val="2"/>
        </w:rPr>
      </w:r>
      <w:r>
        <w:rPr>
          <w:rFonts w:ascii="宋体"/>
          <w:sz w:val="2"/>
        </w:rPr>
        <w:tab/>
      </w:r>
      <w:r>
        <w:rPr>
          <w:rFonts w:ascii="宋体"/>
          <w:sz w:val="2"/>
        </w:rPr>
        <w:pict>
          <v:group style="width:36.550pt;height:.5pt;mso-position-horizontal-relative:char;mso-position-vertical-relative:line" coordorigin="0,0" coordsize="731,10">
            <v:group style="position:absolute;left:5;top:5;width:721;height:2" coordorigin="5,5" coordsize="721,2">
              <v:shape style="position:absolute;left:5;top:5;width:721;height:2" coordorigin="5,5" coordsize="721,0" path="m5,5l725,5e" filled="false" stroked="true" strokeweight=".48pt" strokecolor="#000000">
                <v:path arrowok="t"/>
              </v:shape>
            </v:group>
          </v:group>
        </w:pict>
      </w:r>
      <w:r>
        <w:rPr>
          <w:rFonts w:ascii="宋体"/>
          <w:sz w:val="2"/>
        </w:rPr>
      </w:r>
      <w:r>
        <w:rPr>
          <w:rFonts w:ascii="宋体"/>
          <w:sz w:val="2"/>
        </w:rPr>
        <w:tab/>
      </w:r>
      <w:r>
        <w:rPr>
          <w:rFonts w:ascii="宋体"/>
          <w:sz w:val="2"/>
        </w:rPr>
        <w:pict>
          <v:group style="width:54.5pt;height:.5pt;mso-position-horizontal-relative:char;mso-position-vertical-relative:line" coordorigin="0,0" coordsize="1090,10">
            <v:group style="position:absolute;left:5;top:5;width:1080;height:2" coordorigin="5,5" coordsize="1080,2">
              <v:shape style="position:absolute;left:5;top:5;width:1080;height:2" coordorigin="5,5" coordsize="1080,0" path="m5,5l1085,5e" filled="false" stroked="true" strokeweight=".48pt" strokecolor="#000000">
                <v:path arrowok="t"/>
              </v:shape>
            </v:group>
          </v:group>
        </w:pict>
      </w:r>
      <w:r>
        <w:rPr>
          <w:rFonts w:ascii="宋体"/>
          <w:sz w:val="2"/>
        </w:rPr>
      </w:r>
    </w:p>
    <w:p>
      <w:pPr>
        <w:spacing w:line="240" w:lineRule="auto" w:before="11"/>
        <w:rPr>
          <w:rFonts w:ascii="宋体" w:hAnsi="宋体" w:cs="宋体" w:eastAsia="宋体" w:hint="default"/>
          <w:sz w:val="8"/>
          <w:szCs w:val="8"/>
        </w:rPr>
      </w:pPr>
    </w:p>
    <w:p>
      <w:pPr>
        <w:tabs>
          <w:tab w:pos="3748" w:val="left" w:leader="none"/>
          <w:tab w:pos="8919" w:val="left" w:leader="none"/>
        </w:tabs>
        <w:spacing w:before="49"/>
        <w:ind w:left="23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一、账面原价合计</w:t>
        <w:tab/>
      </w: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pacing w:val="-1"/>
          <w:sz w:val="18"/>
          <w:szCs w:val="18"/>
          <w:u w:val="double" w:color="000000"/>
        </w:rPr>
        <w:t>49,323,454.00</w:t>
      </w:r>
      <w:r>
        <w:rPr>
          <w:rFonts w:ascii="Times New Roman" w:hAnsi="Times New Roman" w:cs="Times New Roman" w:eastAsia="Times New Roman" w:hint="default"/>
          <w:b/>
          <w:bCs/>
          <w:spacing w:val="-1"/>
          <w:sz w:val="18"/>
          <w:szCs w:val="18"/>
        </w:rPr>
        <w:tab/>
      </w:r>
      <w:r>
        <w:rPr>
          <w:rFonts w:ascii="Times New Roman" w:hAnsi="Times New Roman" w:cs="Times New Roman" w:eastAsia="Times New Roman" w:hint="default"/>
          <w:b/>
          <w:bCs/>
          <w:spacing w:val="-1"/>
          <w:sz w:val="18"/>
          <w:szCs w:val="18"/>
          <w:u w:val="double" w:color="000000"/>
        </w:rPr>
        <w:t>49,323,454.00</w:t>
      </w:r>
      <w:r>
        <w:rPr>
          <w:rFonts w:ascii="Times New Roman" w:hAnsi="Times New Roman" w:cs="Times New Roman" w:eastAsia="Times New Roman" w:hint="default"/>
          <w:b/>
          <w:bCs/>
          <w:spacing w:val="-1"/>
          <w:sz w:val="18"/>
          <w:szCs w:val="18"/>
        </w:rPr>
      </w:r>
      <w:r>
        <w:rPr>
          <w:rFonts w:ascii="Times New Roman" w:hAnsi="Times New Roman" w:cs="Times New Roman" w:eastAsia="Times New Roman" w:hint="default"/>
          <w:spacing w:val="-1"/>
          <w:sz w:val="18"/>
          <w:szCs w:val="18"/>
        </w:rPr>
      </w:r>
    </w:p>
    <w:p>
      <w:pPr>
        <w:spacing w:line="221" w:lineRule="exact" w:before="113"/>
        <w:ind w:left="325" w:right="0" w:firstLine="0"/>
        <w:jc w:val="left"/>
        <w:rPr>
          <w:rFonts w:ascii="宋体" w:hAnsi="宋体" w:cs="宋体" w:eastAsia="宋体" w:hint="default"/>
          <w:sz w:val="18"/>
          <w:szCs w:val="18"/>
        </w:rPr>
      </w:pPr>
      <w:r>
        <w:rPr>
          <w:rFonts w:ascii="宋体" w:hAnsi="宋体" w:cs="宋体" w:eastAsia="宋体" w:hint="default"/>
          <w:sz w:val="18"/>
          <w:szCs w:val="18"/>
        </w:rPr>
        <w:t>编解码系统非专利技术</w:t>
      </w:r>
    </w:p>
    <w:p>
      <w:pPr>
        <w:spacing w:after="0" w:line="221" w:lineRule="exact"/>
        <w:jc w:val="left"/>
        <w:rPr>
          <w:rFonts w:ascii="宋体" w:hAnsi="宋体" w:cs="宋体" w:eastAsia="宋体" w:hint="default"/>
          <w:sz w:val="18"/>
          <w:szCs w:val="18"/>
        </w:rPr>
        <w:sectPr>
          <w:pgSz w:w="11910" w:h="16840"/>
          <w:pgMar w:header="990" w:footer="1184" w:top="1160" w:bottom="1380" w:left="740" w:right="940"/>
        </w:sect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3"/>
          <w:szCs w:val="13"/>
        </w:rPr>
      </w:pPr>
    </w:p>
    <w:p>
      <w:pPr>
        <w:spacing w:line="645" w:lineRule="auto" w:before="0"/>
        <w:ind w:left="325" w:right="-20" w:firstLine="0"/>
        <w:jc w:val="left"/>
        <w:rPr>
          <w:rFonts w:ascii="宋体" w:hAnsi="宋体" w:cs="宋体" w:eastAsia="宋体" w:hint="default"/>
          <w:sz w:val="18"/>
          <w:szCs w:val="18"/>
        </w:rPr>
      </w:pPr>
      <w:r>
        <w:rPr>
          <w:rFonts w:ascii="宋体" w:hAnsi="宋体" w:cs="宋体" w:eastAsia="宋体" w:hint="default"/>
          <w:sz w:val="18"/>
          <w:szCs w:val="18"/>
        </w:rPr>
        <w:t>财务软件 多件接收系统 土地使用权</w:t>
      </w:r>
    </w:p>
    <w:p>
      <w:pPr>
        <w:spacing w:line="184" w:lineRule="exact" w:before="0"/>
        <w:ind w:left="411" w:right="0" w:firstLine="0"/>
        <w:jc w:val="center"/>
        <w:rPr>
          <w:rFonts w:ascii="Times New Roman" w:hAnsi="Times New Roman" w:cs="Times New Roman" w:eastAsia="Times New Roman" w:hint="default"/>
          <w:sz w:val="18"/>
          <w:szCs w:val="18"/>
        </w:rPr>
      </w:pPr>
      <w:r>
        <w:rPr>
          <w:spacing w:val="-1"/>
        </w:rPr>
        <w:br w:type="column"/>
      </w:r>
      <w:r>
        <w:rPr>
          <w:rFonts w:ascii="Times New Roman"/>
          <w:spacing w:val="-1"/>
          <w:sz w:val="18"/>
        </w:rPr>
        <w:t>4,892,700.00</w:t>
      </w:r>
    </w:p>
    <w:p>
      <w:pPr>
        <w:spacing w:line="240" w:lineRule="auto" w:before="0"/>
        <w:rPr>
          <w:rFonts w:ascii="Times New Roman" w:hAnsi="Times New Roman" w:cs="Times New Roman" w:eastAsia="Times New Roman" w:hint="default"/>
          <w:sz w:val="18"/>
          <w:szCs w:val="18"/>
        </w:rPr>
      </w:pPr>
    </w:p>
    <w:p>
      <w:pPr>
        <w:spacing w:line="240" w:lineRule="auto" w:before="4"/>
        <w:rPr>
          <w:rFonts w:ascii="Times New Roman" w:hAnsi="Times New Roman" w:cs="Times New Roman" w:eastAsia="Times New Roman" w:hint="default"/>
          <w:sz w:val="19"/>
          <w:szCs w:val="19"/>
        </w:rPr>
      </w:pPr>
    </w:p>
    <w:p>
      <w:pPr>
        <w:spacing w:before="0"/>
        <w:ind w:left="551" w:right="0" w:firstLine="0"/>
        <w:jc w:val="center"/>
        <w:rPr>
          <w:rFonts w:ascii="Times New Roman" w:hAnsi="Times New Roman" w:cs="Times New Roman" w:eastAsia="Times New Roman" w:hint="default"/>
          <w:sz w:val="18"/>
          <w:szCs w:val="18"/>
        </w:rPr>
      </w:pPr>
      <w:r>
        <w:rPr>
          <w:rFonts w:ascii="Times New Roman"/>
          <w:spacing w:val="-1"/>
          <w:sz w:val="18"/>
        </w:rPr>
        <w:t>138,000.00</w:t>
      </w: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19"/>
          <w:szCs w:val="19"/>
        </w:rPr>
      </w:pPr>
    </w:p>
    <w:p>
      <w:pPr>
        <w:spacing w:before="0"/>
        <w:ind w:left="411" w:right="0" w:firstLine="0"/>
        <w:jc w:val="center"/>
        <w:rPr>
          <w:rFonts w:ascii="Times New Roman" w:hAnsi="Times New Roman" w:cs="Times New Roman" w:eastAsia="Times New Roman" w:hint="default"/>
          <w:sz w:val="18"/>
          <w:szCs w:val="18"/>
        </w:rPr>
      </w:pPr>
      <w:r>
        <w:rPr>
          <w:rFonts w:ascii="Times New Roman"/>
          <w:spacing w:val="-1"/>
          <w:sz w:val="18"/>
        </w:rPr>
        <w:t>1,000,000.00</w:t>
      </w: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19"/>
          <w:szCs w:val="19"/>
        </w:rPr>
      </w:pPr>
    </w:p>
    <w:p>
      <w:pPr>
        <w:spacing w:before="0"/>
        <w:ind w:left="325" w:right="-7" w:firstLine="0"/>
        <w:jc w:val="left"/>
        <w:rPr>
          <w:rFonts w:ascii="Times New Roman" w:hAnsi="Times New Roman" w:cs="Times New Roman" w:eastAsia="Times New Roman" w:hint="default"/>
          <w:sz w:val="18"/>
          <w:szCs w:val="18"/>
        </w:rPr>
      </w:pPr>
      <w:r>
        <w:rPr>
          <w:rFonts w:ascii="Times New Roman"/>
          <w:spacing w:val="-1"/>
          <w:sz w:val="18"/>
        </w:rPr>
        <w:t>43,292,754.00</w:t>
      </w:r>
    </w:p>
    <w:p>
      <w:pPr>
        <w:spacing w:before="132"/>
        <w:ind w:left="396" w:right="250" w:firstLine="0"/>
        <w:jc w:val="center"/>
        <w:rPr>
          <w:rFonts w:ascii="Times New Roman" w:hAnsi="Times New Roman" w:cs="Times New Roman" w:eastAsia="Times New Roman" w:hint="default"/>
          <w:sz w:val="18"/>
          <w:szCs w:val="18"/>
        </w:rPr>
      </w:pPr>
      <w:r>
        <w:rPr/>
        <w:br w:type="column"/>
      </w:r>
      <w:r>
        <w:rPr>
          <w:rFonts w:ascii="Times New Roman"/>
          <w:sz w:val="18"/>
        </w:rPr>
        <w:t>4,892,700.00</w:t>
      </w:r>
    </w:p>
    <w:p>
      <w:pPr>
        <w:spacing w:line="240" w:lineRule="auto" w:before="0"/>
        <w:rPr>
          <w:rFonts w:ascii="Times New Roman" w:hAnsi="Times New Roman" w:cs="Times New Roman" w:eastAsia="Times New Roman" w:hint="default"/>
          <w:sz w:val="18"/>
          <w:szCs w:val="18"/>
        </w:rPr>
      </w:pPr>
    </w:p>
    <w:p>
      <w:pPr>
        <w:spacing w:line="240" w:lineRule="auto" w:before="4"/>
        <w:rPr>
          <w:rFonts w:ascii="Times New Roman" w:hAnsi="Times New Roman" w:cs="Times New Roman" w:eastAsia="Times New Roman" w:hint="default"/>
          <w:sz w:val="19"/>
          <w:szCs w:val="19"/>
        </w:rPr>
      </w:pPr>
    </w:p>
    <w:p>
      <w:pPr>
        <w:spacing w:before="0"/>
        <w:ind w:left="396" w:right="115" w:firstLine="0"/>
        <w:jc w:val="center"/>
        <w:rPr>
          <w:rFonts w:ascii="Times New Roman" w:hAnsi="Times New Roman" w:cs="Times New Roman" w:eastAsia="Times New Roman" w:hint="default"/>
          <w:sz w:val="18"/>
          <w:szCs w:val="18"/>
        </w:rPr>
      </w:pPr>
      <w:r>
        <w:rPr>
          <w:rFonts w:ascii="Times New Roman"/>
          <w:sz w:val="18"/>
        </w:rPr>
        <w:t>138,000.00</w:t>
      </w: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19"/>
          <w:szCs w:val="19"/>
        </w:rPr>
      </w:pPr>
    </w:p>
    <w:p>
      <w:pPr>
        <w:spacing w:before="0"/>
        <w:ind w:left="396" w:right="249" w:firstLine="0"/>
        <w:jc w:val="center"/>
        <w:rPr>
          <w:rFonts w:ascii="Times New Roman" w:hAnsi="Times New Roman" w:cs="Times New Roman" w:eastAsia="Times New Roman" w:hint="default"/>
          <w:sz w:val="18"/>
          <w:szCs w:val="18"/>
        </w:rPr>
      </w:pPr>
      <w:r>
        <w:rPr>
          <w:rFonts w:ascii="Times New Roman"/>
          <w:sz w:val="18"/>
        </w:rPr>
        <w:t>1,000,000.00</w:t>
      </w: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19"/>
          <w:szCs w:val="19"/>
        </w:rPr>
      </w:pPr>
    </w:p>
    <w:p>
      <w:pPr>
        <w:spacing w:before="0"/>
        <w:ind w:left="325" w:right="0" w:firstLine="0"/>
        <w:jc w:val="left"/>
        <w:rPr>
          <w:rFonts w:ascii="Times New Roman" w:hAnsi="Times New Roman" w:cs="Times New Roman" w:eastAsia="Times New Roman" w:hint="default"/>
          <w:sz w:val="18"/>
          <w:szCs w:val="18"/>
        </w:rPr>
      </w:pPr>
      <w:r>
        <w:rPr>
          <w:rFonts w:ascii="Times New Roman"/>
          <w:sz w:val="18"/>
        </w:rPr>
        <w:t>43,292,754.00</w:t>
      </w:r>
    </w:p>
    <w:p>
      <w:pPr>
        <w:spacing w:after="0"/>
        <w:jc w:val="left"/>
        <w:rPr>
          <w:rFonts w:ascii="Times New Roman" w:hAnsi="Times New Roman" w:cs="Times New Roman" w:eastAsia="Times New Roman" w:hint="default"/>
          <w:sz w:val="18"/>
          <w:szCs w:val="18"/>
        </w:rPr>
        <w:sectPr>
          <w:type w:val="continuous"/>
          <w:pgSz w:w="11910" w:h="16840"/>
          <w:pgMar w:top="1580" w:bottom="680" w:left="740" w:right="940"/>
          <w:cols w:num="3" w:equalWidth="0">
            <w:col w:w="1406" w:space="2020"/>
            <w:col w:w="1361" w:space="3807"/>
            <w:col w:w="1636"/>
          </w:cols>
        </w:sectPr>
      </w:pPr>
    </w:p>
    <w:p>
      <w:pPr>
        <w:tabs>
          <w:tab w:pos="3840" w:val="left" w:leader="none"/>
          <w:tab w:pos="5659" w:val="left" w:leader="none"/>
          <w:tab w:pos="9010" w:val="left" w:leader="none"/>
        </w:tabs>
        <w:spacing w:before="125"/>
        <w:ind w:left="23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二、累计摊销合计</w:t>
        <w:tab/>
      </w: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pacing w:val="-1"/>
          <w:sz w:val="18"/>
          <w:szCs w:val="18"/>
          <w:u w:val="double" w:color="000000"/>
        </w:rPr>
        <w:t>3,632,769.90</w:t>
      </w:r>
      <w:r>
        <w:rPr>
          <w:rFonts w:ascii="Times New Roman" w:hAnsi="Times New Roman" w:cs="Times New Roman" w:eastAsia="Times New Roman" w:hint="default"/>
          <w:b/>
          <w:bCs/>
          <w:spacing w:val="-1"/>
          <w:sz w:val="18"/>
          <w:szCs w:val="18"/>
        </w:rPr>
        <w:tab/>
      </w:r>
      <w:r>
        <w:rPr>
          <w:rFonts w:ascii="Times New Roman" w:hAnsi="Times New Roman" w:cs="Times New Roman" w:eastAsia="Times New Roman" w:hint="default"/>
          <w:b/>
          <w:bCs/>
          <w:spacing w:val="-1"/>
          <w:sz w:val="18"/>
          <w:szCs w:val="18"/>
          <w:u w:val="double" w:color="000000"/>
        </w:rPr>
        <w:t>1,467,925.08</w:t>
      </w:r>
      <w:r>
        <w:rPr>
          <w:rFonts w:ascii="Times New Roman" w:hAnsi="Times New Roman" w:cs="Times New Roman" w:eastAsia="Times New Roman" w:hint="default"/>
          <w:b/>
          <w:bCs/>
          <w:spacing w:val="-1"/>
          <w:sz w:val="18"/>
          <w:szCs w:val="18"/>
        </w:rPr>
        <w:tab/>
      </w:r>
      <w:r>
        <w:rPr>
          <w:rFonts w:ascii="Times New Roman" w:hAnsi="Times New Roman" w:cs="Times New Roman" w:eastAsia="Times New Roman" w:hint="default"/>
          <w:b/>
          <w:bCs/>
          <w:spacing w:val="-1"/>
          <w:sz w:val="18"/>
          <w:szCs w:val="18"/>
          <w:u w:val="double" w:color="000000"/>
        </w:rPr>
        <w:t>5,100,694.98</w:t>
      </w:r>
      <w:r>
        <w:rPr>
          <w:rFonts w:ascii="Times New Roman" w:hAnsi="Times New Roman" w:cs="Times New Roman" w:eastAsia="Times New Roman" w:hint="default"/>
          <w:b/>
          <w:bCs/>
          <w:spacing w:val="-1"/>
          <w:sz w:val="18"/>
          <w:szCs w:val="18"/>
        </w:rPr>
      </w:r>
      <w:r>
        <w:rPr>
          <w:rFonts w:ascii="Times New Roman" w:hAnsi="Times New Roman" w:cs="Times New Roman" w:eastAsia="Times New Roman" w:hint="default"/>
          <w:spacing w:val="-1"/>
          <w:sz w:val="18"/>
          <w:szCs w:val="18"/>
        </w:rPr>
      </w:r>
    </w:p>
    <w:p>
      <w:pPr>
        <w:spacing w:line="221" w:lineRule="exact" w:before="114"/>
        <w:ind w:left="325" w:right="0" w:firstLine="0"/>
        <w:jc w:val="left"/>
        <w:rPr>
          <w:rFonts w:ascii="宋体" w:hAnsi="宋体" w:cs="宋体" w:eastAsia="宋体" w:hint="default"/>
          <w:sz w:val="18"/>
          <w:szCs w:val="18"/>
        </w:rPr>
      </w:pPr>
      <w:r>
        <w:rPr>
          <w:rFonts w:ascii="宋体" w:hAnsi="宋体" w:cs="宋体" w:eastAsia="宋体" w:hint="default"/>
          <w:sz w:val="18"/>
          <w:szCs w:val="18"/>
        </w:rPr>
        <w:t>编解码系统非专利技术</w:t>
      </w:r>
    </w:p>
    <w:p>
      <w:pPr>
        <w:spacing w:after="0" w:line="221" w:lineRule="exact"/>
        <w:jc w:val="left"/>
        <w:rPr>
          <w:rFonts w:ascii="宋体" w:hAnsi="宋体" w:cs="宋体" w:eastAsia="宋体" w:hint="default"/>
          <w:sz w:val="18"/>
          <w:szCs w:val="18"/>
        </w:rPr>
        <w:sectPr>
          <w:type w:val="continuous"/>
          <w:pgSz w:w="11910" w:h="16840"/>
          <w:pgMar w:top="1580" w:bottom="680" w:left="740" w:right="940"/>
        </w:sect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3"/>
          <w:szCs w:val="13"/>
        </w:rPr>
      </w:pPr>
    </w:p>
    <w:p>
      <w:pPr>
        <w:spacing w:line="648" w:lineRule="auto" w:before="0"/>
        <w:ind w:left="325" w:right="-20" w:firstLine="0"/>
        <w:jc w:val="left"/>
        <w:rPr>
          <w:rFonts w:ascii="宋体" w:hAnsi="宋体" w:cs="宋体" w:eastAsia="宋体" w:hint="default"/>
          <w:sz w:val="18"/>
          <w:szCs w:val="18"/>
        </w:rPr>
      </w:pPr>
      <w:r>
        <w:rPr>
          <w:rFonts w:ascii="宋体" w:hAnsi="宋体" w:cs="宋体" w:eastAsia="宋体" w:hint="default"/>
          <w:sz w:val="18"/>
          <w:szCs w:val="18"/>
        </w:rPr>
        <w:t>财务软件 多件接收系统 土地使用权</w:t>
      </w:r>
    </w:p>
    <w:p>
      <w:pPr>
        <w:tabs>
          <w:tab w:pos="1956" w:val="left" w:leader="none"/>
        </w:tabs>
        <w:spacing w:line="184" w:lineRule="exact" w:before="0"/>
        <w:ind w:left="0" w:right="0" w:firstLine="0"/>
        <w:jc w:val="right"/>
        <w:rPr>
          <w:rFonts w:ascii="Times New Roman" w:hAnsi="Times New Roman" w:cs="Times New Roman" w:eastAsia="Times New Roman" w:hint="default"/>
          <w:sz w:val="18"/>
          <w:szCs w:val="18"/>
        </w:rPr>
      </w:pPr>
      <w:r>
        <w:rPr>
          <w:spacing w:val="-1"/>
        </w:rPr>
        <w:br w:type="column"/>
      </w:r>
      <w:r>
        <w:rPr>
          <w:rFonts w:ascii="Times New Roman"/>
          <w:spacing w:val="-1"/>
          <w:sz w:val="18"/>
        </w:rPr>
        <w:t>2,731,757.50</w:t>
        <w:tab/>
        <w:t>489,270.00</w:t>
      </w: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19"/>
          <w:szCs w:val="19"/>
        </w:rPr>
      </w:pPr>
    </w:p>
    <w:p>
      <w:pPr>
        <w:spacing w:line="181" w:lineRule="exact" w:before="0"/>
        <w:ind w:left="0" w:right="0" w:firstLine="0"/>
        <w:jc w:val="right"/>
        <w:rPr>
          <w:rFonts w:ascii="Times New Roman" w:hAnsi="Times New Roman" w:cs="Times New Roman" w:eastAsia="Times New Roman" w:hint="default"/>
          <w:sz w:val="18"/>
          <w:szCs w:val="18"/>
        </w:rPr>
      </w:pPr>
      <w:r>
        <w:rPr>
          <w:rFonts w:ascii="Times New Roman"/>
          <w:spacing w:val="-1"/>
          <w:sz w:val="18"/>
        </w:rPr>
        <w:t>27,333.36</w:t>
      </w:r>
    </w:p>
    <w:p>
      <w:pPr>
        <w:spacing w:line="181" w:lineRule="exact" w:before="0"/>
        <w:ind w:left="548" w:right="-10" w:firstLine="0"/>
        <w:jc w:val="left"/>
        <w:rPr>
          <w:rFonts w:ascii="Times New Roman" w:hAnsi="Times New Roman" w:cs="Times New Roman" w:eastAsia="Times New Roman" w:hint="default"/>
          <w:sz w:val="18"/>
          <w:szCs w:val="18"/>
        </w:rPr>
      </w:pPr>
      <w:r>
        <w:rPr>
          <w:rFonts w:ascii="Times New Roman"/>
          <w:sz w:val="18"/>
        </w:rPr>
        <w:t>50,133.49</w:t>
      </w:r>
    </w:p>
    <w:p>
      <w:pPr>
        <w:spacing w:line="240" w:lineRule="auto" w:before="9"/>
        <w:rPr>
          <w:rFonts w:ascii="Times New Roman" w:hAnsi="Times New Roman" w:cs="Times New Roman" w:eastAsia="Times New Roman" w:hint="default"/>
          <w:sz w:val="23"/>
          <w:szCs w:val="23"/>
        </w:rPr>
      </w:pPr>
    </w:p>
    <w:p>
      <w:pPr>
        <w:tabs>
          <w:tab w:pos="2370" w:val="left" w:leader="none"/>
        </w:tabs>
        <w:spacing w:before="0"/>
        <w:ind w:left="462" w:right="-10" w:firstLine="0"/>
        <w:jc w:val="left"/>
        <w:rPr>
          <w:rFonts w:ascii="Times New Roman" w:hAnsi="Times New Roman" w:cs="Times New Roman" w:eastAsia="Times New Roman" w:hint="default"/>
          <w:sz w:val="18"/>
          <w:szCs w:val="18"/>
        </w:rPr>
      </w:pPr>
      <w:r>
        <w:rPr>
          <w:rFonts w:ascii="Times New Roman"/>
          <w:spacing w:val="-1"/>
          <w:sz w:val="18"/>
        </w:rPr>
        <w:t>349,999.96</w:t>
        <w:tab/>
        <w:t>85,466.64</w:t>
      </w: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19"/>
          <w:szCs w:val="19"/>
        </w:rPr>
      </w:pPr>
    </w:p>
    <w:p>
      <w:pPr>
        <w:tabs>
          <w:tab w:pos="2281" w:val="left" w:leader="none"/>
        </w:tabs>
        <w:spacing w:before="0"/>
        <w:ind w:left="462" w:right="-10" w:firstLine="0"/>
        <w:jc w:val="left"/>
        <w:rPr>
          <w:rFonts w:ascii="Times New Roman" w:hAnsi="Times New Roman" w:cs="Times New Roman" w:eastAsia="Times New Roman" w:hint="default"/>
          <w:sz w:val="18"/>
          <w:szCs w:val="18"/>
        </w:rPr>
      </w:pPr>
      <w:r>
        <w:rPr>
          <w:rFonts w:ascii="Times New Roman"/>
          <w:spacing w:val="-1"/>
          <w:sz w:val="18"/>
        </w:rPr>
        <w:t>500,878.95</w:t>
        <w:tab/>
        <w:t>865,855.08</w:t>
      </w:r>
    </w:p>
    <w:p>
      <w:pPr>
        <w:spacing w:before="132"/>
        <w:ind w:left="305" w:right="250" w:firstLine="0"/>
        <w:jc w:val="center"/>
        <w:rPr>
          <w:rFonts w:ascii="Times New Roman" w:hAnsi="Times New Roman" w:cs="Times New Roman" w:eastAsia="Times New Roman" w:hint="default"/>
          <w:sz w:val="18"/>
          <w:szCs w:val="18"/>
        </w:rPr>
      </w:pPr>
      <w:r>
        <w:rPr/>
        <w:br w:type="column"/>
      </w:r>
      <w:r>
        <w:rPr>
          <w:rFonts w:ascii="Times New Roman"/>
          <w:sz w:val="18"/>
        </w:rPr>
        <w:t>3,221,027.50</w:t>
      </w: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19"/>
          <w:szCs w:val="19"/>
        </w:rPr>
      </w:pPr>
    </w:p>
    <w:p>
      <w:pPr>
        <w:spacing w:before="0"/>
        <w:ind w:left="548" w:right="0" w:firstLine="0"/>
        <w:jc w:val="left"/>
        <w:rPr>
          <w:rFonts w:ascii="Times New Roman" w:hAnsi="Times New Roman" w:cs="Times New Roman" w:eastAsia="Times New Roman" w:hint="default"/>
          <w:sz w:val="18"/>
          <w:szCs w:val="18"/>
        </w:rPr>
      </w:pPr>
      <w:r>
        <w:rPr>
          <w:rFonts w:ascii="Times New Roman"/>
          <w:sz w:val="18"/>
        </w:rPr>
        <w:t>77,466.85</w:t>
      </w:r>
    </w:p>
    <w:p>
      <w:pPr>
        <w:spacing w:line="240" w:lineRule="auto" w:before="0"/>
        <w:rPr>
          <w:rFonts w:ascii="Times New Roman" w:hAnsi="Times New Roman" w:cs="Times New Roman" w:eastAsia="Times New Roman" w:hint="default"/>
          <w:sz w:val="18"/>
          <w:szCs w:val="18"/>
        </w:rPr>
      </w:pPr>
    </w:p>
    <w:p>
      <w:pPr>
        <w:spacing w:line="240" w:lineRule="auto" w:before="4"/>
        <w:rPr>
          <w:rFonts w:ascii="Times New Roman" w:hAnsi="Times New Roman" w:cs="Times New Roman" w:eastAsia="Times New Roman" w:hint="default"/>
          <w:sz w:val="19"/>
          <w:szCs w:val="19"/>
        </w:rPr>
      </w:pPr>
    </w:p>
    <w:p>
      <w:pPr>
        <w:spacing w:before="0"/>
        <w:ind w:left="305" w:right="115" w:firstLine="0"/>
        <w:jc w:val="center"/>
        <w:rPr>
          <w:rFonts w:ascii="Times New Roman" w:hAnsi="Times New Roman" w:cs="Times New Roman" w:eastAsia="Times New Roman" w:hint="default"/>
          <w:sz w:val="18"/>
          <w:szCs w:val="18"/>
        </w:rPr>
      </w:pPr>
      <w:r>
        <w:rPr>
          <w:rFonts w:ascii="Times New Roman"/>
          <w:sz w:val="18"/>
        </w:rPr>
        <w:t>435,466.60</w:t>
      </w: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19"/>
          <w:szCs w:val="19"/>
        </w:rPr>
      </w:pPr>
    </w:p>
    <w:p>
      <w:pPr>
        <w:spacing w:before="0"/>
        <w:ind w:left="305" w:right="250" w:firstLine="0"/>
        <w:jc w:val="center"/>
        <w:rPr>
          <w:rFonts w:ascii="Times New Roman" w:hAnsi="Times New Roman" w:cs="Times New Roman" w:eastAsia="Times New Roman" w:hint="default"/>
          <w:sz w:val="18"/>
          <w:szCs w:val="18"/>
        </w:rPr>
      </w:pPr>
      <w:r>
        <w:rPr>
          <w:rFonts w:ascii="Times New Roman"/>
          <w:sz w:val="18"/>
        </w:rPr>
        <w:t>1,366,734.03</w:t>
      </w:r>
    </w:p>
    <w:p>
      <w:pPr>
        <w:spacing w:after="0"/>
        <w:jc w:val="center"/>
        <w:rPr>
          <w:rFonts w:ascii="Times New Roman" w:hAnsi="Times New Roman" w:cs="Times New Roman" w:eastAsia="Times New Roman" w:hint="default"/>
          <w:sz w:val="18"/>
          <w:szCs w:val="18"/>
        </w:rPr>
        <w:sectPr>
          <w:type w:val="continuous"/>
          <w:pgSz w:w="11910" w:h="16840"/>
          <w:pgMar w:top="1580" w:bottom="680" w:left="740" w:right="940"/>
          <w:cols w:num="3" w:equalWidth="0">
            <w:col w:w="1406" w:space="2108"/>
            <w:col w:w="3092" w:space="2079"/>
            <w:col w:w="1545"/>
          </w:cols>
        </w:sectPr>
      </w:pPr>
    </w:p>
    <w:p>
      <w:pPr>
        <w:tabs>
          <w:tab w:pos="3751" w:val="left" w:leader="none"/>
          <w:tab w:pos="5599" w:val="left" w:leader="none"/>
          <w:tab w:pos="8921" w:val="left" w:leader="none"/>
        </w:tabs>
        <w:spacing w:before="123"/>
        <w:ind w:left="23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三、</w:t>
      </w:r>
      <w:r>
        <w:rPr>
          <w:rFonts w:ascii="宋体" w:hAnsi="宋体" w:cs="宋体" w:eastAsia="宋体" w:hint="default"/>
          <w:spacing w:val="1"/>
          <w:sz w:val="18"/>
          <w:szCs w:val="18"/>
        </w:rPr>
        <w:t> </w:t>
      </w:r>
      <w:r>
        <w:rPr>
          <w:rFonts w:ascii="宋体" w:hAnsi="宋体" w:cs="宋体" w:eastAsia="宋体" w:hint="default"/>
          <w:sz w:val="18"/>
          <w:szCs w:val="18"/>
        </w:rPr>
        <w:t>无形资产账面净值合计</w:t>
        <w:tab/>
      </w: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pacing w:val="-1"/>
          <w:sz w:val="18"/>
          <w:szCs w:val="18"/>
          <w:u w:val="double" w:color="000000"/>
        </w:rPr>
        <w:t>45,690,684.10</w:t>
      </w:r>
      <w:r>
        <w:rPr>
          <w:rFonts w:ascii="Times New Roman" w:hAnsi="Times New Roman" w:cs="Times New Roman" w:eastAsia="Times New Roman" w:hint="default"/>
          <w:b/>
          <w:bCs/>
          <w:spacing w:val="-1"/>
          <w:sz w:val="18"/>
          <w:szCs w:val="18"/>
        </w:rPr>
        <w:tab/>
      </w:r>
      <w:r>
        <w:rPr>
          <w:rFonts w:ascii="Times New Roman" w:hAnsi="Times New Roman" w:cs="Times New Roman" w:eastAsia="Times New Roman" w:hint="default"/>
          <w:b/>
          <w:bCs/>
          <w:spacing w:val="-1"/>
          <w:sz w:val="18"/>
          <w:szCs w:val="18"/>
          <w:u w:val="double" w:color="000000"/>
        </w:rPr>
        <w:t>-1,467,925.08</w:t>
      </w:r>
      <w:r>
        <w:rPr>
          <w:rFonts w:ascii="Times New Roman" w:hAnsi="Times New Roman" w:cs="Times New Roman" w:eastAsia="Times New Roman" w:hint="default"/>
          <w:b/>
          <w:bCs/>
          <w:spacing w:val="-1"/>
          <w:sz w:val="18"/>
          <w:szCs w:val="18"/>
        </w:rPr>
        <w:tab/>
      </w:r>
      <w:r>
        <w:rPr>
          <w:rFonts w:ascii="Times New Roman" w:hAnsi="Times New Roman" w:cs="Times New Roman" w:eastAsia="Times New Roman" w:hint="default"/>
          <w:b/>
          <w:bCs/>
          <w:spacing w:val="-1"/>
          <w:sz w:val="18"/>
          <w:szCs w:val="18"/>
          <w:u w:val="double" w:color="000000"/>
        </w:rPr>
        <w:t>44,222,759.02</w:t>
      </w:r>
      <w:r>
        <w:rPr>
          <w:rFonts w:ascii="Times New Roman" w:hAnsi="Times New Roman" w:cs="Times New Roman" w:eastAsia="Times New Roman" w:hint="default"/>
          <w:b/>
          <w:bCs/>
          <w:spacing w:val="-1"/>
          <w:sz w:val="18"/>
          <w:szCs w:val="18"/>
        </w:rPr>
      </w:r>
      <w:r>
        <w:rPr>
          <w:rFonts w:ascii="Times New Roman" w:hAnsi="Times New Roman" w:cs="Times New Roman" w:eastAsia="Times New Roman" w:hint="default"/>
          <w:spacing w:val="-1"/>
          <w:sz w:val="18"/>
          <w:szCs w:val="18"/>
        </w:rPr>
      </w:r>
    </w:p>
    <w:p>
      <w:pPr>
        <w:spacing w:line="221" w:lineRule="exact" w:before="115"/>
        <w:ind w:left="325" w:right="0" w:firstLine="0"/>
        <w:jc w:val="left"/>
        <w:rPr>
          <w:rFonts w:ascii="宋体" w:hAnsi="宋体" w:cs="宋体" w:eastAsia="宋体" w:hint="default"/>
          <w:sz w:val="18"/>
          <w:szCs w:val="18"/>
        </w:rPr>
      </w:pPr>
      <w:r>
        <w:rPr>
          <w:rFonts w:ascii="宋体" w:hAnsi="宋体" w:cs="宋体" w:eastAsia="宋体" w:hint="default"/>
          <w:sz w:val="18"/>
          <w:szCs w:val="18"/>
        </w:rPr>
        <w:t>编解码系统非专利技术</w:t>
      </w:r>
    </w:p>
    <w:p>
      <w:pPr>
        <w:spacing w:after="0" w:line="221" w:lineRule="exact"/>
        <w:jc w:val="left"/>
        <w:rPr>
          <w:rFonts w:ascii="宋体" w:hAnsi="宋体" w:cs="宋体" w:eastAsia="宋体" w:hint="default"/>
          <w:sz w:val="18"/>
          <w:szCs w:val="18"/>
        </w:rPr>
        <w:sectPr>
          <w:type w:val="continuous"/>
          <w:pgSz w:w="11910" w:h="16840"/>
          <w:pgMar w:top="1580" w:bottom="680" w:left="740" w:right="940"/>
        </w:sect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3"/>
          <w:szCs w:val="13"/>
        </w:rPr>
      </w:pPr>
    </w:p>
    <w:p>
      <w:pPr>
        <w:spacing w:line="648" w:lineRule="auto" w:before="0"/>
        <w:ind w:left="234" w:right="-20" w:firstLine="91"/>
        <w:jc w:val="left"/>
        <w:rPr>
          <w:rFonts w:ascii="宋体" w:hAnsi="宋体" w:cs="宋体" w:eastAsia="宋体" w:hint="default"/>
          <w:sz w:val="18"/>
          <w:szCs w:val="18"/>
        </w:rPr>
      </w:pPr>
      <w:r>
        <w:rPr>
          <w:rFonts w:ascii="宋体" w:hAnsi="宋体" w:cs="宋体" w:eastAsia="宋体" w:hint="default"/>
          <w:sz w:val="18"/>
          <w:szCs w:val="18"/>
        </w:rPr>
        <w:t>财务软件 多件接收系统 土地使用权</w:t>
      </w:r>
    </w:p>
    <w:p>
      <w:pPr>
        <w:spacing w:before="140"/>
        <w:ind w:left="234" w:right="-20" w:firstLine="0"/>
        <w:jc w:val="left"/>
        <w:rPr>
          <w:rFonts w:ascii="宋体" w:hAnsi="宋体" w:cs="宋体" w:eastAsia="宋体" w:hint="default"/>
          <w:sz w:val="18"/>
          <w:szCs w:val="18"/>
        </w:rPr>
      </w:pPr>
      <w:r>
        <w:rPr>
          <w:rFonts w:ascii="宋体" w:hAnsi="宋体" w:cs="宋体" w:eastAsia="宋体" w:hint="default"/>
          <w:sz w:val="18"/>
          <w:szCs w:val="18"/>
        </w:rPr>
        <w:t>四、减值准备合计</w:t>
      </w:r>
    </w:p>
    <w:p>
      <w:pPr>
        <w:tabs>
          <w:tab w:pos="1893" w:val="left" w:leader="none"/>
        </w:tabs>
        <w:spacing w:line="184" w:lineRule="exact" w:before="0"/>
        <w:ind w:left="0" w:right="0" w:firstLine="0"/>
        <w:jc w:val="right"/>
        <w:rPr>
          <w:rFonts w:ascii="Times New Roman" w:hAnsi="Times New Roman" w:cs="Times New Roman" w:eastAsia="Times New Roman" w:hint="default"/>
          <w:sz w:val="18"/>
          <w:szCs w:val="18"/>
        </w:rPr>
      </w:pPr>
      <w:r>
        <w:rPr>
          <w:spacing w:val="-1"/>
        </w:rPr>
        <w:br w:type="column"/>
      </w:r>
      <w:r>
        <w:rPr>
          <w:rFonts w:ascii="Times New Roman"/>
          <w:spacing w:val="-1"/>
          <w:sz w:val="18"/>
        </w:rPr>
        <w:t>2,160,942.50</w:t>
        <w:tab/>
        <w:t>-489,270.00</w:t>
      </w:r>
    </w:p>
    <w:p>
      <w:pPr>
        <w:spacing w:line="240" w:lineRule="auto" w:before="0"/>
        <w:rPr>
          <w:rFonts w:ascii="Times New Roman" w:hAnsi="Times New Roman" w:cs="Times New Roman" w:eastAsia="Times New Roman" w:hint="default"/>
          <w:sz w:val="18"/>
          <w:szCs w:val="18"/>
        </w:rPr>
      </w:pPr>
    </w:p>
    <w:p>
      <w:pPr>
        <w:spacing w:line="240" w:lineRule="auto" w:before="2"/>
        <w:rPr>
          <w:rFonts w:ascii="Times New Roman" w:hAnsi="Times New Roman" w:cs="Times New Roman" w:eastAsia="Times New Roman" w:hint="default"/>
          <w:sz w:val="19"/>
          <w:szCs w:val="19"/>
        </w:rPr>
      </w:pPr>
    </w:p>
    <w:p>
      <w:pPr>
        <w:spacing w:line="181" w:lineRule="exact" w:before="0"/>
        <w:ind w:left="0" w:right="0" w:firstLine="0"/>
        <w:jc w:val="right"/>
        <w:rPr>
          <w:rFonts w:ascii="Times New Roman" w:hAnsi="Times New Roman" w:cs="Times New Roman" w:eastAsia="Times New Roman" w:hint="default"/>
          <w:sz w:val="18"/>
          <w:szCs w:val="18"/>
        </w:rPr>
      </w:pPr>
      <w:r>
        <w:rPr>
          <w:rFonts w:ascii="Times New Roman"/>
          <w:spacing w:val="-1"/>
          <w:sz w:val="18"/>
        </w:rPr>
        <w:t>-27,333.36</w:t>
      </w:r>
    </w:p>
    <w:p>
      <w:pPr>
        <w:spacing w:line="181" w:lineRule="exact" w:before="0"/>
        <w:ind w:left="546" w:right="0" w:firstLine="0"/>
        <w:jc w:val="left"/>
        <w:rPr>
          <w:rFonts w:ascii="Times New Roman" w:hAnsi="Times New Roman" w:cs="Times New Roman" w:eastAsia="Times New Roman" w:hint="default"/>
          <w:sz w:val="18"/>
          <w:szCs w:val="18"/>
        </w:rPr>
      </w:pPr>
      <w:r>
        <w:rPr>
          <w:rFonts w:ascii="Times New Roman"/>
          <w:sz w:val="18"/>
        </w:rPr>
        <w:t>87,866.51</w:t>
      </w:r>
    </w:p>
    <w:p>
      <w:pPr>
        <w:spacing w:line="240" w:lineRule="auto" w:before="6"/>
        <w:rPr>
          <w:rFonts w:ascii="Times New Roman" w:hAnsi="Times New Roman" w:cs="Times New Roman" w:eastAsia="Times New Roman" w:hint="default"/>
          <w:sz w:val="23"/>
          <w:szCs w:val="23"/>
        </w:rPr>
      </w:pPr>
    </w:p>
    <w:p>
      <w:pPr>
        <w:tabs>
          <w:tab w:pos="1848" w:val="left" w:leader="none"/>
        </w:tabs>
        <w:spacing w:before="0"/>
        <w:ind w:left="0" w:right="0" w:firstLine="0"/>
        <w:jc w:val="right"/>
        <w:rPr>
          <w:rFonts w:ascii="Times New Roman" w:hAnsi="Times New Roman" w:cs="Times New Roman" w:eastAsia="Times New Roman" w:hint="default"/>
          <w:sz w:val="18"/>
          <w:szCs w:val="18"/>
        </w:rPr>
      </w:pPr>
      <w:r>
        <w:rPr>
          <w:rFonts w:ascii="Times New Roman"/>
          <w:spacing w:val="-1"/>
          <w:sz w:val="18"/>
        </w:rPr>
        <w:t>650,000.04</w:t>
        <w:tab/>
        <w:t>-85,466.64</w:t>
      </w:r>
    </w:p>
    <w:p>
      <w:pPr>
        <w:spacing w:line="240" w:lineRule="auto" w:before="0"/>
        <w:rPr>
          <w:rFonts w:ascii="Times New Roman" w:hAnsi="Times New Roman" w:cs="Times New Roman" w:eastAsia="Times New Roman" w:hint="default"/>
          <w:sz w:val="18"/>
          <w:szCs w:val="18"/>
        </w:rPr>
      </w:pPr>
    </w:p>
    <w:p>
      <w:pPr>
        <w:spacing w:line="240" w:lineRule="auto" w:before="4"/>
        <w:rPr>
          <w:rFonts w:ascii="Times New Roman" w:hAnsi="Times New Roman" w:cs="Times New Roman" w:eastAsia="Times New Roman" w:hint="default"/>
          <w:sz w:val="19"/>
          <w:szCs w:val="19"/>
        </w:rPr>
      </w:pPr>
    </w:p>
    <w:p>
      <w:pPr>
        <w:tabs>
          <w:tab w:pos="1982" w:val="left" w:leader="none"/>
        </w:tabs>
        <w:spacing w:before="0"/>
        <w:ind w:left="0" w:right="0" w:firstLine="0"/>
        <w:jc w:val="right"/>
        <w:rPr>
          <w:rFonts w:ascii="Times New Roman" w:hAnsi="Times New Roman" w:cs="Times New Roman" w:eastAsia="Times New Roman" w:hint="default"/>
          <w:sz w:val="18"/>
          <w:szCs w:val="18"/>
        </w:rPr>
      </w:pPr>
      <w:r>
        <w:rPr>
          <w:rFonts w:ascii="Times New Roman"/>
          <w:spacing w:val="-1"/>
          <w:sz w:val="18"/>
        </w:rPr>
        <w:t>42,791,875.05</w:t>
        <w:tab/>
        <w:t>-865,855.08</w:t>
      </w:r>
    </w:p>
    <w:p>
      <w:pPr>
        <w:spacing w:before="132"/>
        <w:ind w:left="305" w:right="250" w:firstLine="0"/>
        <w:jc w:val="center"/>
        <w:rPr>
          <w:rFonts w:ascii="Times New Roman" w:hAnsi="Times New Roman" w:cs="Times New Roman" w:eastAsia="Times New Roman" w:hint="default"/>
          <w:sz w:val="18"/>
          <w:szCs w:val="18"/>
        </w:rPr>
      </w:pPr>
      <w:r>
        <w:rPr/>
        <w:br w:type="column"/>
      </w:r>
      <w:r>
        <w:rPr>
          <w:rFonts w:ascii="Times New Roman"/>
          <w:sz w:val="18"/>
        </w:rPr>
        <w:t>1,671,672.50</w:t>
      </w:r>
    </w:p>
    <w:p>
      <w:pPr>
        <w:spacing w:line="240" w:lineRule="auto" w:before="0"/>
        <w:rPr>
          <w:rFonts w:ascii="Times New Roman" w:hAnsi="Times New Roman" w:cs="Times New Roman" w:eastAsia="Times New Roman" w:hint="default"/>
          <w:sz w:val="18"/>
          <w:szCs w:val="18"/>
        </w:rPr>
      </w:pPr>
    </w:p>
    <w:p>
      <w:pPr>
        <w:spacing w:line="240" w:lineRule="auto" w:before="2"/>
        <w:rPr>
          <w:rFonts w:ascii="Times New Roman" w:hAnsi="Times New Roman" w:cs="Times New Roman" w:eastAsia="Times New Roman" w:hint="default"/>
          <w:sz w:val="19"/>
          <w:szCs w:val="19"/>
        </w:rPr>
      </w:pPr>
    </w:p>
    <w:p>
      <w:pPr>
        <w:spacing w:before="0"/>
        <w:ind w:left="548" w:right="0" w:firstLine="0"/>
        <w:jc w:val="left"/>
        <w:rPr>
          <w:rFonts w:ascii="Times New Roman" w:hAnsi="Times New Roman" w:cs="Times New Roman" w:eastAsia="Times New Roman" w:hint="default"/>
          <w:sz w:val="18"/>
          <w:szCs w:val="18"/>
        </w:rPr>
      </w:pPr>
      <w:r>
        <w:rPr>
          <w:rFonts w:ascii="Times New Roman"/>
          <w:sz w:val="18"/>
        </w:rPr>
        <w:t>60,533.15</w:t>
      </w: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19"/>
          <w:szCs w:val="19"/>
        </w:rPr>
      </w:pPr>
    </w:p>
    <w:p>
      <w:pPr>
        <w:spacing w:before="0"/>
        <w:ind w:left="305" w:right="115" w:firstLine="0"/>
        <w:jc w:val="center"/>
        <w:rPr>
          <w:rFonts w:ascii="Times New Roman" w:hAnsi="Times New Roman" w:cs="Times New Roman" w:eastAsia="Times New Roman" w:hint="default"/>
          <w:sz w:val="18"/>
          <w:szCs w:val="18"/>
        </w:rPr>
      </w:pPr>
      <w:r>
        <w:rPr>
          <w:rFonts w:ascii="Times New Roman"/>
          <w:sz w:val="18"/>
        </w:rPr>
        <w:t>564,533.40</w:t>
      </w:r>
    </w:p>
    <w:p>
      <w:pPr>
        <w:spacing w:line="240" w:lineRule="auto" w:before="0"/>
        <w:rPr>
          <w:rFonts w:ascii="Times New Roman" w:hAnsi="Times New Roman" w:cs="Times New Roman" w:eastAsia="Times New Roman" w:hint="default"/>
          <w:sz w:val="18"/>
          <w:szCs w:val="18"/>
        </w:rPr>
      </w:pPr>
    </w:p>
    <w:p>
      <w:pPr>
        <w:spacing w:line="240" w:lineRule="auto" w:before="4"/>
        <w:rPr>
          <w:rFonts w:ascii="Times New Roman" w:hAnsi="Times New Roman" w:cs="Times New Roman" w:eastAsia="Times New Roman" w:hint="default"/>
          <w:sz w:val="19"/>
          <w:szCs w:val="19"/>
        </w:rPr>
      </w:pPr>
    </w:p>
    <w:p>
      <w:pPr>
        <w:spacing w:before="0"/>
        <w:ind w:left="234" w:right="0" w:firstLine="0"/>
        <w:jc w:val="left"/>
        <w:rPr>
          <w:rFonts w:ascii="Times New Roman" w:hAnsi="Times New Roman" w:cs="Times New Roman" w:eastAsia="Times New Roman" w:hint="default"/>
          <w:sz w:val="18"/>
          <w:szCs w:val="18"/>
        </w:rPr>
      </w:pPr>
      <w:r>
        <w:rPr>
          <w:rFonts w:ascii="Times New Roman"/>
          <w:sz w:val="18"/>
        </w:rPr>
        <w:t>41,926,019.97</w:t>
      </w:r>
    </w:p>
    <w:p>
      <w:pPr>
        <w:spacing w:after="0"/>
        <w:jc w:val="left"/>
        <w:rPr>
          <w:rFonts w:ascii="Times New Roman" w:hAnsi="Times New Roman" w:cs="Times New Roman" w:eastAsia="Times New Roman" w:hint="default"/>
          <w:sz w:val="18"/>
          <w:szCs w:val="18"/>
        </w:rPr>
        <w:sectPr>
          <w:type w:val="continuous"/>
          <w:pgSz w:w="11910" w:h="16840"/>
          <w:pgMar w:top="1580" w:bottom="680" w:left="740" w:right="940"/>
          <w:cols w:num="3" w:equalWidth="0">
            <w:col w:w="1675" w:space="1842"/>
            <w:col w:w="3089" w:space="2079"/>
            <w:col w:w="1545"/>
          </w:cols>
        </w:sectPr>
      </w:pPr>
    </w:p>
    <w:p>
      <w:pPr>
        <w:spacing w:before="131"/>
        <w:ind w:left="325" w:right="0" w:firstLine="0"/>
        <w:jc w:val="left"/>
        <w:rPr>
          <w:rFonts w:ascii="宋体" w:hAnsi="宋体" w:cs="宋体" w:eastAsia="宋体" w:hint="default"/>
          <w:sz w:val="18"/>
          <w:szCs w:val="18"/>
        </w:rPr>
      </w:pPr>
      <w:r>
        <w:rPr>
          <w:rFonts w:ascii="宋体" w:hAnsi="宋体" w:cs="宋体" w:eastAsia="宋体" w:hint="default"/>
          <w:sz w:val="18"/>
          <w:szCs w:val="18"/>
        </w:rPr>
        <w:t>编解码系统非专利技术</w:t>
      </w:r>
    </w:p>
    <w:p>
      <w:pPr>
        <w:spacing w:line="240" w:lineRule="auto" w:before="4"/>
        <w:rPr>
          <w:rFonts w:ascii="宋体" w:hAnsi="宋体" w:cs="宋体" w:eastAsia="宋体" w:hint="default"/>
          <w:sz w:val="10"/>
          <w:szCs w:val="10"/>
        </w:rPr>
      </w:pPr>
    </w:p>
    <w:p>
      <w:pPr>
        <w:spacing w:before="44"/>
        <w:ind w:left="325" w:right="0" w:firstLine="0"/>
        <w:jc w:val="left"/>
        <w:rPr>
          <w:rFonts w:ascii="宋体" w:hAnsi="宋体" w:cs="宋体" w:eastAsia="宋体" w:hint="default"/>
          <w:sz w:val="18"/>
          <w:szCs w:val="18"/>
        </w:rPr>
      </w:pPr>
      <w:r>
        <w:rPr>
          <w:rFonts w:ascii="宋体" w:hAnsi="宋体" w:cs="宋体" w:eastAsia="宋体" w:hint="default"/>
          <w:sz w:val="18"/>
          <w:szCs w:val="18"/>
        </w:rPr>
        <w:t>财务软件</w:t>
      </w:r>
    </w:p>
    <w:p>
      <w:pPr>
        <w:spacing w:line="240" w:lineRule="auto" w:before="4"/>
        <w:rPr>
          <w:rFonts w:ascii="宋体" w:hAnsi="宋体" w:cs="宋体" w:eastAsia="宋体" w:hint="default"/>
          <w:sz w:val="10"/>
          <w:szCs w:val="10"/>
        </w:rPr>
      </w:pPr>
    </w:p>
    <w:p>
      <w:pPr>
        <w:spacing w:before="44"/>
        <w:ind w:left="325" w:right="0" w:firstLine="0"/>
        <w:jc w:val="left"/>
        <w:rPr>
          <w:rFonts w:ascii="宋体" w:hAnsi="宋体" w:cs="宋体" w:eastAsia="宋体" w:hint="default"/>
          <w:sz w:val="18"/>
          <w:szCs w:val="18"/>
        </w:rPr>
      </w:pPr>
      <w:r>
        <w:rPr>
          <w:rFonts w:ascii="宋体" w:hAnsi="宋体" w:cs="宋体" w:eastAsia="宋体" w:hint="default"/>
          <w:sz w:val="18"/>
          <w:szCs w:val="18"/>
        </w:rPr>
        <w:t>多件接收系统</w:t>
      </w:r>
    </w:p>
    <w:p>
      <w:pPr>
        <w:spacing w:line="240" w:lineRule="auto" w:before="5"/>
        <w:rPr>
          <w:rFonts w:ascii="宋体" w:hAnsi="宋体" w:cs="宋体" w:eastAsia="宋体" w:hint="default"/>
          <w:sz w:val="10"/>
          <w:szCs w:val="10"/>
        </w:rPr>
      </w:pPr>
    </w:p>
    <w:p>
      <w:pPr>
        <w:spacing w:before="44"/>
        <w:ind w:left="325" w:right="0" w:firstLine="0"/>
        <w:jc w:val="left"/>
        <w:rPr>
          <w:rFonts w:ascii="宋体" w:hAnsi="宋体" w:cs="宋体" w:eastAsia="宋体" w:hint="default"/>
          <w:sz w:val="18"/>
          <w:szCs w:val="18"/>
        </w:rPr>
      </w:pPr>
      <w:r>
        <w:rPr>
          <w:rFonts w:ascii="宋体" w:hAnsi="宋体" w:cs="宋体" w:eastAsia="宋体" w:hint="default"/>
          <w:sz w:val="18"/>
          <w:szCs w:val="18"/>
        </w:rPr>
        <w:t>土地使用权</w:t>
      </w:r>
    </w:p>
    <w:p>
      <w:pPr>
        <w:spacing w:line="240" w:lineRule="auto" w:before="2"/>
        <w:rPr>
          <w:rFonts w:ascii="宋体" w:hAnsi="宋体" w:cs="宋体" w:eastAsia="宋体" w:hint="default"/>
          <w:sz w:val="14"/>
          <w:szCs w:val="14"/>
        </w:rPr>
      </w:pPr>
    </w:p>
    <w:p>
      <w:pPr>
        <w:tabs>
          <w:tab w:pos="3751" w:val="left" w:leader="none"/>
          <w:tab w:pos="5599" w:val="left" w:leader="none"/>
          <w:tab w:pos="8921" w:val="left" w:leader="none"/>
        </w:tabs>
        <w:spacing w:before="47"/>
        <w:ind w:left="23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五、无形资产账面价值合计</w:t>
        <w:tab/>
      </w: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pacing w:val="-1"/>
          <w:sz w:val="18"/>
          <w:szCs w:val="18"/>
          <w:u w:val="double" w:color="000000"/>
        </w:rPr>
        <w:t>45,690,684.10</w:t>
      </w:r>
      <w:r>
        <w:rPr>
          <w:rFonts w:ascii="Times New Roman" w:hAnsi="Times New Roman" w:cs="Times New Roman" w:eastAsia="Times New Roman" w:hint="default"/>
          <w:b/>
          <w:bCs/>
          <w:spacing w:val="-1"/>
          <w:sz w:val="18"/>
          <w:szCs w:val="18"/>
        </w:rPr>
        <w:tab/>
      </w:r>
      <w:r>
        <w:rPr>
          <w:rFonts w:ascii="Times New Roman" w:hAnsi="Times New Roman" w:cs="Times New Roman" w:eastAsia="Times New Roman" w:hint="default"/>
          <w:b/>
          <w:bCs/>
          <w:spacing w:val="-1"/>
          <w:sz w:val="18"/>
          <w:szCs w:val="18"/>
          <w:u w:val="double" w:color="000000"/>
        </w:rPr>
        <w:t>-1,467,925.08</w:t>
      </w:r>
      <w:r>
        <w:rPr>
          <w:rFonts w:ascii="Times New Roman" w:hAnsi="Times New Roman" w:cs="Times New Roman" w:eastAsia="Times New Roman" w:hint="default"/>
          <w:b/>
          <w:bCs/>
          <w:spacing w:val="-1"/>
          <w:sz w:val="18"/>
          <w:szCs w:val="18"/>
        </w:rPr>
        <w:tab/>
      </w:r>
      <w:r>
        <w:rPr>
          <w:rFonts w:ascii="Times New Roman" w:hAnsi="Times New Roman" w:cs="Times New Roman" w:eastAsia="Times New Roman" w:hint="default"/>
          <w:b/>
          <w:bCs/>
          <w:spacing w:val="-1"/>
          <w:sz w:val="18"/>
          <w:szCs w:val="18"/>
          <w:u w:val="double" w:color="000000"/>
        </w:rPr>
        <w:t>44,222,759.02</w:t>
      </w:r>
      <w:r>
        <w:rPr>
          <w:rFonts w:ascii="Times New Roman" w:hAnsi="Times New Roman" w:cs="Times New Roman" w:eastAsia="Times New Roman" w:hint="default"/>
          <w:b/>
          <w:bCs/>
          <w:spacing w:val="-1"/>
          <w:sz w:val="18"/>
          <w:szCs w:val="18"/>
        </w:rPr>
      </w:r>
      <w:r>
        <w:rPr>
          <w:rFonts w:ascii="Times New Roman" w:hAnsi="Times New Roman" w:cs="Times New Roman" w:eastAsia="Times New Roman" w:hint="default"/>
          <w:spacing w:val="-1"/>
          <w:sz w:val="18"/>
          <w:szCs w:val="18"/>
        </w:rPr>
      </w:r>
    </w:p>
    <w:p>
      <w:pPr>
        <w:spacing w:line="221" w:lineRule="exact" w:before="115"/>
        <w:ind w:left="325" w:right="0" w:firstLine="0"/>
        <w:jc w:val="left"/>
        <w:rPr>
          <w:rFonts w:ascii="宋体" w:hAnsi="宋体" w:cs="宋体" w:eastAsia="宋体" w:hint="default"/>
          <w:sz w:val="18"/>
          <w:szCs w:val="18"/>
        </w:rPr>
      </w:pPr>
      <w:r>
        <w:rPr>
          <w:rFonts w:ascii="宋体" w:hAnsi="宋体" w:cs="宋体" w:eastAsia="宋体" w:hint="default"/>
          <w:sz w:val="18"/>
          <w:szCs w:val="18"/>
        </w:rPr>
        <w:t>编解码系统非专利技术</w:t>
      </w:r>
    </w:p>
    <w:p>
      <w:pPr>
        <w:spacing w:after="0" w:line="221" w:lineRule="exact"/>
        <w:jc w:val="left"/>
        <w:rPr>
          <w:rFonts w:ascii="宋体" w:hAnsi="宋体" w:cs="宋体" w:eastAsia="宋体" w:hint="default"/>
          <w:sz w:val="18"/>
          <w:szCs w:val="18"/>
        </w:rPr>
        <w:sectPr>
          <w:type w:val="continuous"/>
          <w:pgSz w:w="11910" w:h="16840"/>
          <w:pgMar w:top="1580" w:bottom="680" w:left="740" w:right="940"/>
        </w:sectPr>
      </w:pPr>
    </w:p>
    <w:p>
      <w:pPr>
        <w:spacing w:line="240" w:lineRule="auto" w:before="0"/>
        <w:rPr>
          <w:rFonts w:ascii="宋体" w:hAnsi="宋体" w:cs="宋体" w:eastAsia="宋体" w:hint="default"/>
          <w:sz w:val="18"/>
          <w:szCs w:val="18"/>
        </w:rPr>
      </w:pPr>
      <w:r>
        <w:rPr/>
        <w:pict>
          <v:group style="position:absolute;margin-left:42.77998pt;margin-top:72pt;width:498pt;height:683.9pt;mso-position-horizontal-relative:page;mso-position-vertical-relative:page;z-index:-1430752" coordorigin="856,1440" coordsize="9960,13678">
            <v:group style="position:absolute;left:2115;top:1747;width:452;height:2" coordorigin="2115,1747" coordsize="452,2">
              <v:shape style="position:absolute;left:2115;top:1747;width:452;height:2" coordorigin="2115,1747" coordsize="452,0" path="m2115,1747l2566,1747e" filled="false" stroked="true" strokeweight=".48pt" strokecolor="#000000">
                <v:path arrowok="t"/>
              </v:shape>
              <v:shape style="position:absolute;left:862;top:1440;width:10;height:10" type="#_x0000_t75" stroked="false">
                <v:imagedata r:id="rId755" o:title=""/>
              </v:shape>
              <v:shape style="position:absolute;left:857;top:1440;width:2953;height:10" type="#_x0000_t75" stroked="false">
                <v:imagedata r:id="rId756" o:title=""/>
              </v:shape>
              <v:shape style="position:absolute;left:3805;top:1440;width:5175;height:10" type="#_x0000_t75" stroked="false">
                <v:imagedata r:id="rId757" o:title=""/>
              </v:shape>
              <v:shape style="position:absolute;left:8976;top:1440;width:1834;height:10" type="#_x0000_t75" stroked="false">
                <v:imagedata r:id="rId758" o:title=""/>
              </v:shape>
            </v:group>
            <v:group style="position:absolute;left:10800;top:1445;width:10;height:2" coordorigin="10800,1445" coordsize="10,2">
              <v:shape style="position:absolute;left:10800;top:1445;width:10;height:2" coordorigin="10800,1445" coordsize="10,0" path="m10800,1445l10809,1445e" filled="false" stroked="true" strokeweight=".47998pt" strokecolor="#000000">
                <v:path arrowok="t"/>
              </v:shape>
            </v:group>
            <v:group style="position:absolute;left:862;top:1450;width:10;height:20" coordorigin="862,1450" coordsize="10,20">
              <v:shape style="position:absolute;left:862;top:1450;width:10;height:20" coordorigin="862,1450" coordsize="10,20" path="m862,1469l871,1469,871,1450,862,1450,862,1469xe" filled="true" fillcolor="#000000" stroked="false">
                <v:path arrowok="t"/>
                <v:fill type="solid"/>
              </v:shape>
            </v:group>
            <v:group style="position:absolute;left:862;top:1469;width:10;height:20" coordorigin="862,1469" coordsize="10,20">
              <v:shape style="position:absolute;left:862;top:1469;width:10;height:20" coordorigin="862,1469" coordsize="10,20" path="m862,1488l871,1488,871,1469,862,1469,862,1488xe" filled="true" fillcolor="#000000" stroked="false">
                <v:path arrowok="t"/>
                <v:fill type="solid"/>
              </v:shape>
            </v:group>
            <v:group style="position:absolute;left:862;top:1488;width:10;height:20" coordorigin="862,1488" coordsize="10,20">
              <v:shape style="position:absolute;left:862;top:1488;width:10;height:20" coordorigin="862,1488" coordsize="10,20" path="m862,1507l871,1507,871,1488,862,1488,862,1507xe" filled="true" fillcolor="#000000" stroked="false">
                <v:path arrowok="t"/>
                <v:fill type="solid"/>
              </v:shape>
            </v:group>
            <v:group style="position:absolute;left:862;top:1507;width:10;height:20" coordorigin="862,1507" coordsize="10,20">
              <v:shape style="position:absolute;left:862;top:1507;width:10;height:20" coordorigin="862,1507" coordsize="10,20" path="m862,1526l871,1526,871,1507,862,1507,862,1526xe" filled="true" fillcolor="#000000" stroked="false">
                <v:path arrowok="t"/>
                <v:fill type="solid"/>
              </v:shape>
            </v:group>
            <v:group style="position:absolute;left:862;top:1526;width:10;height:20" coordorigin="862,1526" coordsize="10,20">
              <v:shape style="position:absolute;left:862;top:1526;width:10;height:20" coordorigin="862,1526" coordsize="10,20" path="m862,1546l871,1546,871,1526,862,1526,862,1546xe" filled="true" fillcolor="#000000" stroked="false">
                <v:path arrowok="t"/>
                <v:fill type="solid"/>
              </v:shape>
            </v:group>
            <v:group style="position:absolute;left:862;top:1546;width:10;height:20" coordorigin="862,1546" coordsize="10,20">
              <v:shape style="position:absolute;left:862;top:1546;width:10;height:20" coordorigin="862,1546" coordsize="10,20" path="m862,1565l871,1565,871,1546,862,1546,862,1565xe" filled="true" fillcolor="#000000" stroked="false">
                <v:path arrowok="t"/>
                <v:fill type="solid"/>
              </v:shape>
            </v:group>
            <v:group style="position:absolute;left:862;top:1565;width:10;height:20" coordorigin="862,1565" coordsize="10,20">
              <v:shape style="position:absolute;left:862;top:1565;width:10;height:20" coordorigin="862,1565" coordsize="10,20" path="m862,1584l871,1584,871,1565,862,1565,862,1584xe" filled="true" fillcolor="#000000" stroked="false">
                <v:path arrowok="t"/>
                <v:fill type="solid"/>
              </v:shape>
            </v:group>
            <v:group style="position:absolute;left:862;top:1584;width:10;height:20" coordorigin="862,1584" coordsize="10,20">
              <v:shape style="position:absolute;left:862;top:1584;width:10;height:20" coordorigin="862,1584" coordsize="10,20" path="m862,1603l871,1603,871,1584,862,1584,862,1603xe" filled="true" fillcolor="#000000" stroked="false">
                <v:path arrowok="t"/>
                <v:fill type="solid"/>
              </v:shape>
            </v:group>
            <v:group style="position:absolute;left:862;top:1603;width:10;height:20" coordorigin="862,1603" coordsize="10,20">
              <v:shape style="position:absolute;left:862;top:1603;width:10;height:20" coordorigin="862,1603" coordsize="10,20" path="m862,1622l871,1622,871,1603,862,1603,862,1622xe" filled="true" fillcolor="#000000" stroked="false">
                <v:path arrowok="t"/>
                <v:fill type="solid"/>
              </v:shape>
            </v:group>
            <v:group style="position:absolute;left:862;top:1622;width:10;height:20" coordorigin="862,1622" coordsize="10,20">
              <v:shape style="position:absolute;left:862;top:1622;width:10;height:20" coordorigin="862,1622" coordsize="10,20" path="m862,1642l871,1642,871,1622,862,1622,862,1642xe" filled="true" fillcolor="#000000" stroked="false">
                <v:path arrowok="t"/>
                <v:fill type="solid"/>
              </v:shape>
            </v:group>
            <v:group style="position:absolute;left:862;top:1642;width:10;height:20" coordorigin="862,1642" coordsize="10,20">
              <v:shape style="position:absolute;left:862;top:1642;width:10;height:20" coordorigin="862,1642" coordsize="10,20" path="m862,1661l871,1661,871,1642,862,1642,862,1661xe" filled="true" fillcolor="#000000" stroked="false">
                <v:path arrowok="t"/>
                <v:fill type="solid"/>
              </v:shape>
            </v:group>
            <v:group style="position:absolute;left:862;top:1661;width:10;height:20" coordorigin="862,1661" coordsize="10,20">
              <v:shape style="position:absolute;left:862;top:1661;width:10;height:20" coordorigin="862,1661" coordsize="10,20" path="m862,1680l871,1680,871,1661,862,1661,862,1680xe" filled="true" fillcolor="#000000" stroked="false">
                <v:path arrowok="t"/>
                <v:fill type="solid"/>
              </v:shape>
            </v:group>
            <v:group style="position:absolute;left:862;top:1680;width:10;height:20" coordorigin="862,1680" coordsize="10,20">
              <v:shape style="position:absolute;left:862;top:1680;width:10;height:20" coordorigin="862,1680" coordsize="10,20" path="m862,1699l871,1699,871,1680,862,1680,862,1699xe" filled="true" fillcolor="#000000" stroked="false">
                <v:path arrowok="t"/>
                <v:fill type="solid"/>
              </v:shape>
            </v:group>
            <v:group style="position:absolute;left:862;top:1699;width:10;height:20" coordorigin="862,1699" coordsize="10,20">
              <v:shape style="position:absolute;left:862;top:1699;width:10;height:20" coordorigin="862,1699" coordsize="10,20" path="m862,1718l871,1718,871,1699,862,1699,862,1718xe" filled="true" fillcolor="#000000" stroked="false">
                <v:path arrowok="t"/>
                <v:fill type="solid"/>
              </v:shape>
            </v:group>
            <v:group style="position:absolute;left:862;top:1718;width:10;height:20" coordorigin="862,1718" coordsize="10,20">
              <v:shape style="position:absolute;left:862;top:1718;width:10;height:20" coordorigin="862,1718" coordsize="10,20" path="m862,1738l871,1738,871,1718,862,1718,862,1738xe" filled="true" fillcolor="#000000" stroked="false">
                <v:path arrowok="t"/>
                <v:fill type="solid"/>
              </v:shape>
            </v:group>
            <v:group style="position:absolute;left:862;top:1738;width:10;height:20" coordorigin="862,1738" coordsize="10,20">
              <v:shape style="position:absolute;left:862;top:1738;width:10;height:20" coordorigin="862,1738" coordsize="10,20" path="m862,1757l871,1757,871,1738,862,1738,862,1757xe" filled="true" fillcolor="#000000" stroked="false">
                <v:path arrowok="t"/>
                <v:fill type="solid"/>
              </v:shape>
            </v:group>
            <v:group style="position:absolute;left:862;top:1757;width:10;height:20" coordorigin="862,1757" coordsize="10,20">
              <v:shape style="position:absolute;left:862;top:1757;width:10;height:20" coordorigin="862,1757" coordsize="10,20" path="m862,1776l871,1776,871,1757,862,1757,862,1776xe" filled="true" fillcolor="#000000" stroked="false">
                <v:path arrowok="t"/>
                <v:fill type="solid"/>
              </v:shape>
            </v:group>
            <v:group style="position:absolute;left:862;top:1776;width:10;height:20" coordorigin="862,1776" coordsize="10,20">
              <v:shape style="position:absolute;left:862;top:1776;width:10;height:20" coordorigin="862,1776" coordsize="10,20" path="m862,1796l871,1796,871,1776,862,1776,862,1796xe" filled="true" fillcolor="#000000" stroked="false">
                <v:path arrowok="t"/>
                <v:fill type="solid"/>
              </v:shape>
            </v:group>
            <v:group style="position:absolute;left:862;top:1796;width:10;height:20" coordorigin="862,1796" coordsize="10,20">
              <v:shape style="position:absolute;left:862;top:1796;width:10;height:20" coordorigin="862,1796" coordsize="10,20" path="m862,1815l871,1815,871,1796,862,1796,862,1815xe" filled="true" fillcolor="#000000" stroked="false">
                <v:path arrowok="t"/>
                <v:fill type="solid"/>
              </v:shape>
            </v:group>
            <v:group style="position:absolute;left:862;top:1815;width:10;height:20" coordorigin="862,1815" coordsize="10,20">
              <v:shape style="position:absolute;left:862;top:1815;width:10;height:20" coordorigin="862,1815" coordsize="10,20" path="m862,1834l871,1834,871,1815,862,1815,862,1834xe" filled="true" fillcolor="#000000" stroked="false">
                <v:path arrowok="t"/>
                <v:fill type="solid"/>
              </v:shape>
            </v:group>
            <v:group style="position:absolute;left:862;top:1834;width:10;height:20" coordorigin="862,1834" coordsize="10,20">
              <v:shape style="position:absolute;left:862;top:1834;width:10;height:20" coordorigin="862,1834" coordsize="10,20" path="m862,1853l871,1853,871,1834,862,1834,862,1853xe" filled="true" fillcolor="#000000" stroked="false">
                <v:path arrowok="t"/>
                <v:fill type="solid"/>
              </v:shape>
            </v:group>
            <v:group style="position:absolute;left:3810;top:1450;width:10;height:20" coordorigin="3810,1450" coordsize="10,20">
              <v:shape style="position:absolute;left:3810;top:1450;width:10;height:20" coordorigin="3810,1450" coordsize="10,20" path="m3810,1469l3819,1469,3819,1450,3810,1450,3810,1469xe" filled="true" fillcolor="#000000" stroked="false">
                <v:path arrowok="t"/>
                <v:fill type="solid"/>
              </v:shape>
            </v:group>
            <v:group style="position:absolute;left:3810;top:1469;width:10;height:20" coordorigin="3810,1469" coordsize="10,20">
              <v:shape style="position:absolute;left:3810;top:1469;width:10;height:20" coordorigin="3810,1469" coordsize="10,20" path="m3810,1488l3819,1488,3819,1469,3810,1469,3810,1488xe" filled="true" fillcolor="#000000" stroked="false">
                <v:path arrowok="t"/>
                <v:fill type="solid"/>
              </v:shape>
            </v:group>
            <v:group style="position:absolute;left:3810;top:1488;width:10;height:20" coordorigin="3810,1488" coordsize="10,20">
              <v:shape style="position:absolute;left:3810;top:1488;width:10;height:20" coordorigin="3810,1488" coordsize="10,20" path="m3810,1507l3819,1507,3819,1488,3810,1488,3810,1507xe" filled="true" fillcolor="#000000" stroked="false">
                <v:path arrowok="t"/>
                <v:fill type="solid"/>
              </v:shape>
            </v:group>
            <v:group style="position:absolute;left:3810;top:1507;width:10;height:20" coordorigin="3810,1507" coordsize="10,20">
              <v:shape style="position:absolute;left:3810;top:1507;width:10;height:20" coordorigin="3810,1507" coordsize="10,20" path="m3810,1526l3819,1526,3819,1507,3810,1507,3810,1526xe" filled="true" fillcolor="#000000" stroked="false">
                <v:path arrowok="t"/>
                <v:fill type="solid"/>
              </v:shape>
            </v:group>
            <v:group style="position:absolute;left:3810;top:1526;width:10;height:20" coordorigin="3810,1526" coordsize="10,20">
              <v:shape style="position:absolute;left:3810;top:1526;width:10;height:20" coordorigin="3810,1526" coordsize="10,20" path="m3810,1546l3819,1546,3819,1526,3810,1526,3810,1546xe" filled="true" fillcolor="#000000" stroked="false">
                <v:path arrowok="t"/>
                <v:fill type="solid"/>
              </v:shape>
            </v:group>
            <v:group style="position:absolute;left:3810;top:1546;width:10;height:20" coordorigin="3810,1546" coordsize="10,20">
              <v:shape style="position:absolute;left:3810;top:1546;width:10;height:20" coordorigin="3810,1546" coordsize="10,20" path="m3810,1565l3819,1565,3819,1546,3810,1546,3810,1565xe" filled="true" fillcolor="#000000" stroked="false">
                <v:path arrowok="t"/>
                <v:fill type="solid"/>
              </v:shape>
            </v:group>
            <v:group style="position:absolute;left:3810;top:1565;width:10;height:20" coordorigin="3810,1565" coordsize="10,20">
              <v:shape style="position:absolute;left:3810;top:1565;width:10;height:20" coordorigin="3810,1565" coordsize="10,20" path="m3810,1584l3819,1584,3819,1565,3810,1565,3810,1584xe" filled="true" fillcolor="#000000" stroked="false">
                <v:path arrowok="t"/>
                <v:fill type="solid"/>
              </v:shape>
            </v:group>
            <v:group style="position:absolute;left:3810;top:1584;width:10;height:20" coordorigin="3810,1584" coordsize="10,20">
              <v:shape style="position:absolute;left:3810;top:1584;width:10;height:20" coordorigin="3810,1584" coordsize="10,20" path="m3810,1603l3819,1603,3819,1584,3810,1584,3810,1603xe" filled="true" fillcolor="#000000" stroked="false">
                <v:path arrowok="t"/>
                <v:fill type="solid"/>
              </v:shape>
            </v:group>
            <v:group style="position:absolute;left:3810;top:1603;width:10;height:20" coordorigin="3810,1603" coordsize="10,20">
              <v:shape style="position:absolute;left:3810;top:1603;width:10;height:20" coordorigin="3810,1603" coordsize="10,20" path="m3810,1622l3819,1622,3819,1603,3810,1603,3810,1622xe" filled="true" fillcolor="#000000" stroked="false">
                <v:path arrowok="t"/>
                <v:fill type="solid"/>
              </v:shape>
            </v:group>
            <v:group style="position:absolute;left:3810;top:1622;width:10;height:20" coordorigin="3810,1622" coordsize="10,20">
              <v:shape style="position:absolute;left:3810;top:1622;width:10;height:20" coordorigin="3810,1622" coordsize="10,20" path="m3810,1642l3819,1642,3819,1622,3810,1622,3810,1642xe" filled="true" fillcolor="#000000" stroked="false">
                <v:path arrowok="t"/>
                <v:fill type="solid"/>
              </v:shape>
            </v:group>
            <v:group style="position:absolute;left:3810;top:1642;width:10;height:20" coordorigin="3810,1642" coordsize="10,20">
              <v:shape style="position:absolute;left:3810;top:1642;width:10;height:20" coordorigin="3810,1642" coordsize="10,20" path="m3810,1661l3819,1661,3819,1642,3810,1642,3810,1661xe" filled="true" fillcolor="#000000" stroked="false">
                <v:path arrowok="t"/>
                <v:fill type="solid"/>
              </v:shape>
            </v:group>
            <v:group style="position:absolute;left:3810;top:1661;width:10;height:20" coordorigin="3810,1661" coordsize="10,20">
              <v:shape style="position:absolute;left:3810;top:1661;width:10;height:20" coordorigin="3810,1661" coordsize="10,20" path="m3810,1680l3819,1680,3819,1661,3810,1661,3810,1680xe" filled="true" fillcolor="#000000" stroked="false">
                <v:path arrowok="t"/>
                <v:fill type="solid"/>
              </v:shape>
            </v:group>
            <v:group style="position:absolute;left:3810;top:1680;width:10;height:20" coordorigin="3810,1680" coordsize="10,20">
              <v:shape style="position:absolute;left:3810;top:1680;width:10;height:20" coordorigin="3810,1680" coordsize="10,20" path="m3810,1699l3819,1699,3819,1680,3810,1680,3810,1699xe" filled="true" fillcolor="#000000" stroked="false">
                <v:path arrowok="t"/>
                <v:fill type="solid"/>
              </v:shape>
            </v:group>
            <v:group style="position:absolute;left:3810;top:1699;width:10;height:20" coordorigin="3810,1699" coordsize="10,20">
              <v:shape style="position:absolute;left:3810;top:1699;width:10;height:20" coordorigin="3810,1699" coordsize="10,20" path="m3810,1718l3819,1718,3819,1699,3810,1699,3810,1718xe" filled="true" fillcolor="#000000" stroked="false">
                <v:path arrowok="t"/>
                <v:fill type="solid"/>
              </v:shape>
            </v:group>
            <v:group style="position:absolute;left:3810;top:1718;width:10;height:20" coordorigin="3810,1718" coordsize="10,20">
              <v:shape style="position:absolute;left:3810;top:1718;width:10;height:20" coordorigin="3810,1718" coordsize="10,20" path="m3810,1738l3819,1738,3819,1718,3810,1718,3810,1738xe" filled="true" fillcolor="#000000" stroked="false">
                <v:path arrowok="t"/>
                <v:fill type="solid"/>
              </v:shape>
            </v:group>
            <v:group style="position:absolute;left:3810;top:1738;width:10;height:20" coordorigin="3810,1738" coordsize="10,20">
              <v:shape style="position:absolute;left:3810;top:1738;width:10;height:20" coordorigin="3810,1738" coordsize="10,20" path="m3810,1757l3819,1757,3819,1738,3810,1738,3810,1757xe" filled="true" fillcolor="#000000" stroked="false">
                <v:path arrowok="t"/>
                <v:fill type="solid"/>
              </v:shape>
            </v:group>
            <v:group style="position:absolute;left:5631;top:1450;width:10;height:20" coordorigin="5631,1450" coordsize="10,20">
              <v:shape style="position:absolute;left:5631;top:1450;width:10;height:20" coordorigin="5631,1450" coordsize="10,20" path="m5631,1469l5641,1469,5641,1450,5631,1450,5631,1469xe" filled="true" fillcolor="#000000" stroked="false">
                <v:path arrowok="t"/>
                <v:fill type="solid"/>
              </v:shape>
            </v:group>
            <v:group style="position:absolute;left:5631;top:1469;width:10;height:20" coordorigin="5631,1469" coordsize="10,20">
              <v:shape style="position:absolute;left:5631;top:1469;width:10;height:20" coordorigin="5631,1469" coordsize="10,20" path="m5631,1488l5641,1488,5641,1469,5631,1469,5631,1488xe" filled="true" fillcolor="#000000" stroked="false">
                <v:path arrowok="t"/>
                <v:fill type="solid"/>
              </v:shape>
            </v:group>
            <v:group style="position:absolute;left:5631;top:1488;width:10;height:20" coordorigin="5631,1488" coordsize="10,20">
              <v:shape style="position:absolute;left:5631;top:1488;width:10;height:20" coordorigin="5631,1488" coordsize="10,20" path="m5631,1507l5641,1507,5641,1488,5631,1488,5631,1507xe" filled="true" fillcolor="#000000" stroked="false">
                <v:path arrowok="t"/>
                <v:fill type="solid"/>
              </v:shape>
            </v:group>
            <v:group style="position:absolute;left:5631;top:1507;width:10;height:20" coordorigin="5631,1507" coordsize="10,20">
              <v:shape style="position:absolute;left:5631;top:1507;width:10;height:20" coordorigin="5631,1507" coordsize="10,20" path="m5631,1526l5641,1526,5641,1507,5631,1507,5631,1526xe" filled="true" fillcolor="#000000" stroked="false">
                <v:path arrowok="t"/>
                <v:fill type="solid"/>
              </v:shape>
            </v:group>
            <v:group style="position:absolute;left:5631;top:1526;width:10;height:20" coordorigin="5631,1526" coordsize="10,20">
              <v:shape style="position:absolute;left:5631;top:1526;width:10;height:20" coordorigin="5631,1526" coordsize="10,20" path="m5631,1546l5641,1546,5641,1526,5631,1526,5631,1546xe" filled="true" fillcolor="#000000" stroked="false">
                <v:path arrowok="t"/>
                <v:fill type="solid"/>
              </v:shape>
            </v:group>
            <v:group style="position:absolute;left:5631;top:1546;width:10;height:20" coordorigin="5631,1546" coordsize="10,20">
              <v:shape style="position:absolute;left:5631;top:1546;width:10;height:20" coordorigin="5631,1546" coordsize="10,20" path="m5631,1565l5641,1565,5641,1546,5631,1546,5631,1565xe" filled="true" fillcolor="#000000" stroked="false">
                <v:path arrowok="t"/>
                <v:fill type="solid"/>
              </v:shape>
            </v:group>
            <v:group style="position:absolute;left:5631;top:1565;width:10;height:20" coordorigin="5631,1565" coordsize="10,20">
              <v:shape style="position:absolute;left:5631;top:1565;width:10;height:20" coordorigin="5631,1565" coordsize="10,20" path="m5631,1584l5641,1584,5641,1565,5631,1565,5631,1584xe" filled="true" fillcolor="#000000" stroked="false">
                <v:path arrowok="t"/>
                <v:fill type="solid"/>
              </v:shape>
            </v:group>
            <v:group style="position:absolute;left:5631;top:1584;width:10;height:20" coordorigin="5631,1584" coordsize="10,20">
              <v:shape style="position:absolute;left:5631;top:1584;width:10;height:20" coordorigin="5631,1584" coordsize="10,20" path="m5631,1603l5641,1603,5641,1584,5631,1584,5631,1603xe" filled="true" fillcolor="#000000" stroked="false">
                <v:path arrowok="t"/>
                <v:fill type="solid"/>
              </v:shape>
            </v:group>
            <v:group style="position:absolute;left:5631;top:1603;width:10;height:20" coordorigin="5631,1603" coordsize="10,20">
              <v:shape style="position:absolute;left:5631;top:1603;width:10;height:20" coordorigin="5631,1603" coordsize="10,20" path="m5631,1622l5641,1622,5641,1603,5631,1603,5631,1622xe" filled="true" fillcolor="#000000" stroked="false">
                <v:path arrowok="t"/>
                <v:fill type="solid"/>
              </v:shape>
            </v:group>
            <v:group style="position:absolute;left:5631;top:1622;width:10;height:20" coordorigin="5631,1622" coordsize="10,20">
              <v:shape style="position:absolute;left:5631;top:1622;width:10;height:20" coordorigin="5631,1622" coordsize="10,20" path="m5631,1642l5641,1642,5641,1622,5631,1622,5631,1642xe" filled="true" fillcolor="#000000" stroked="false">
                <v:path arrowok="t"/>
                <v:fill type="solid"/>
              </v:shape>
            </v:group>
            <v:group style="position:absolute;left:5631;top:1642;width:10;height:20" coordorigin="5631,1642" coordsize="10,20">
              <v:shape style="position:absolute;left:5631;top:1642;width:10;height:20" coordorigin="5631,1642" coordsize="10,20" path="m5631,1661l5641,1661,5641,1642,5631,1642,5631,1661xe" filled="true" fillcolor="#000000" stroked="false">
                <v:path arrowok="t"/>
                <v:fill type="solid"/>
              </v:shape>
            </v:group>
            <v:group style="position:absolute;left:5631;top:1661;width:10;height:20" coordorigin="5631,1661" coordsize="10,20">
              <v:shape style="position:absolute;left:5631;top:1661;width:10;height:20" coordorigin="5631,1661" coordsize="10,20" path="m5631,1680l5641,1680,5641,1661,5631,1661,5631,1680xe" filled="true" fillcolor="#000000" stroked="false">
                <v:path arrowok="t"/>
                <v:fill type="solid"/>
              </v:shape>
            </v:group>
            <v:group style="position:absolute;left:5631;top:1680;width:10;height:20" coordorigin="5631,1680" coordsize="10,20">
              <v:shape style="position:absolute;left:5631;top:1680;width:10;height:20" coordorigin="5631,1680" coordsize="10,20" path="m5631,1699l5641,1699,5641,1680,5631,1680,5631,1699xe" filled="true" fillcolor="#000000" stroked="false">
                <v:path arrowok="t"/>
                <v:fill type="solid"/>
              </v:shape>
            </v:group>
            <v:group style="position:absolute;left:5631;top:1699;width:10;height:20" coordorigin="5631,1699" coordsize="10,20">
              <v:shape style="position:absolute;left:5631;top:1699;width:10;height:20" coordorigin="5631,1699" coordsize="10,20" path="m5631,1718l5641,1718,5641,1699,5631,1699,5631,1718xe" filled="true" fillcolor="#000000" stroked="false">
                <v:path arrowok="t"/>
                <v:fill type="solid"/>
              </v:shape>
            </v:group>
            <v:group style="position:absolute;left:5631;top:1718;width:10;height:20" coordorigin="5631,1718" coordsize="10,20">
              <v:shape style="position:absolute;left:5631;top:1718;width:10;height:20" coordorigin="5631,1718" coordsize="10,20" path="m5631,1738l5641,1738,5641,1718,5631,1718,5631,1738xe" filled="true" fillcolor="#000000" stroked="false">
                <v:path arrowok="t"/>
                <v:fill type="solid"/>
              </v:shape>
            </v:group>
            <v:group style="position:absolute;left:5631;top:1738;width:10;height:20" coordorigin="5631,1738" coordsize="10,20">
              <v:shape style="position:absolute;left:5631;top:1738;width:10;height:20" coordorigin="5631,1738" coordsize="10,20" path="m5631,1757l5641,1757,5641,1738,5631,1738,5631,1757xe" filled="true" fillcolor="#000000" stroked="false">
                <v:path arrowok="t"/>
                <v:fill type="solid"/>
              </v:shape>
            </v:group>
            <v:group style="position:absolute;left:5631;top:1757;width:10;height:20" coordorigin="5631,1757" coordsize="10,20">
              <v:shape style="position:absolute;left:5631;top:1757;width:10;height:20" coordorigin="5631,1757" coordsize="10,20" path="m5631,1776l5641,1776,5641,1757,5631,1757,5631,1776xe" filled="true" fillcolor="#000000" stroked="false">
                <v:path arrowok="t"/>
                <v:fill type="solid"/>
              </v:shape>
            </v:group>
            <v:group style="position:absolute;left:5631;top:1776;width:10;height:20" coordorigin="5631,1776" coordsize="10,20">
              <v:shape style="position:absolute;left:5631;top:1776;width:10;height:20" coordorigin="5631,1776" coordsize="10,20" path="m5631,1796l5641,1796,5641,1776,5631,1776,5631,1796xe" filled="true" fillcolor="#000000" stroked="false">
                <v:path arrowok="t"/>
                <v:fill type="solid"/>
              </v:shape>
            </v:group>
            <v:group style="position:absolute;left:5631;top:1796;width:10;height:20" coordorigin="5631,1796" coordsize="10,20">
              <v:shape style="position:absolute;left:5631;top:1796;width:10;height:20" coordorigin="5631,1796" coordsize="10,20" path="m5631,1815l5641,1815,5641,1796,5631,1796,5631,1815xe" filled="true" fillcolor="#000000" stroked="false">
                <v:path arrowok="t"/>
                <v:fill type="solid"/>
              </v:shape>
            </v:group>
            <v:group style="position:absolute;left:5631;top:1815;width:10;height:20" coordorigin="5631,1815" coordsize="10,20">
              <v:shape style="position:absolute;left:5631;top:1815;width:10;height:20" coordorigin="5631,1815" coordsize="10,20" path="m5631,1834l5641,1834,5641,1815,5631,1815,5631,1834xe" filled="true" fillcolor="#000000" stroked="false">
                <v:path arrowok="t"/>
                <v:fill type="solid"/>
              </v:shape>
            </v:group>
            <v:group style="position:absolute;left:5631;top:1834;width:10;height:20" coordorigin="5631,1834" coordsize="10,20">
              <v:shape style="position:absolute;left:5631;top:1834;width:10;height:20" coordorigin="5631,1834" coordsize="10,20" path="m5631,1853l5641,1853,5641,1834,5631,1834,5631,1853xe" filled="true" fillcolor="#000000" stroked="false">
                <v:path arrowok="t"/>
                <v:fill type="solid"/>
              </v:shape>
            </v:group>
            <v:group style="position:absolute;left:7451;top:1450;width:10;height:20" coordorigin="7451,1450" coordsize="10,20">
              <v:shape style="position:absolute;left:7451;top:1450;width:10;height:20" coordorigin="7451,1450" coordsize="10,20" path="m7451,1469l7461,1469,7461,1450,7451,1450,7451,1469xe" filled="true" fillcolor="#000000" stroked="false">
                <v:path arrowok="t"/>
                <v:fill type="solid"/>
              </v:shape>
            </v:group>
            <v:group style="position:absolute;left:7451;top:1469;width:10;height:20" coordorigin="7451,1469" coordsize="10,20">
              <v:shape style="position:absolute;left:7451;top:1469;width:10;height:20" coordorigin="7451,1469" coordsize="10,20" path="m7451,1488l7461,1488,7461,1469,7451,1469,7451,1488xe" filled="true" fillcolor="#000000" stroked="false">
                <v:path arrowok="t"/>
                <v:fill type="solid"/>
              </v:shape>
            </v:group>
            <v:group style="position:absolute;left:7451;top:1488;width:10;height:20" coordorigin="7451,1488" coordsize="10,20">
              <v:shape style="position:absolute;left:7451;top:1488;width:10;height:20" coordorigin="7451,1488" coordsize="10,20" path="m7451,1507l7461,1507,7461,1488,7451,1488,7451,1507xe" filled="true" fillcolor="#000000" stroked="false">
                <v:path arrowok="t"/>
                <v:fill type="solid"/>
              </v:shape>
            </v:group>
            <v:group style="position:absolute;left:7451;top:1507;width:10;height:20" coordorigin="7451,1507" coordsize="10,20">
              <v:shape style="position:absolute;left:7451;top:1507;width:10;height:20" coordorigin="7451,1507" coordsize="10,20" path="m7451,1526l7461,1526,7461,1507,7451,1507,7451,1526xe" filled="true" fillcolor="#000000" stroked="false">
                <v:path arrowok="t"/>
                <v:fill type="solid"/>
              </v:shape>
            </v:group>
            <v:group style="position:absolute;left:7451;top:1526;width:10;height:20" coordorigin="7451,1526" coordsize="10,20">
              <v:shape style="position:absolute;left:7451;top:1526;width:10;height:20" coordorigin="7451,1526" coordsize="10,20" path="m7451,1546l7461,1546,7461,1526,7451,1526,7451,1546xe" filled="true" fillcolor="#000000" stroked="false">
                <v:path arrowok="t"/>
                <v:fill type="solid"/>
              </v:shape>
            </v:group>
            <v:group style="position:absolute;left:7451;top:1546;width:10;height:20" coordorigin="7451,1546" coordsize="10,20">
              <v:shape style="position:absolute;left:7451;top:1546;width:10;height:20" coordorigin="7451,1546" coordsize="10,20" path="m7451,1565l7461,1565,7461,1546,7451,1546,7451,1565xe" filled="true" fillcolor="#000000" stroked="false">
                <v:path arrowok="t"/>
                <v:fill type="solid"/>
              </v:shape>
            </v:group>
            <v:group style="position:absolute;left:7451;top:1565;width:10;height:20" coordorigin="7451,1565" coordsize="10,20">
              <v:shape style="position:absolute;left:7451;top:1565;width:10;height:20" coordorigin="7451,1565" coordsize="10,20" path="m7451,1584l7461,1584,7461,1565,7451,1565,7451,1584xe" filled="true" fillcolor="#000000" stroked="false">
                <v:path arrowok="t"/>
                <v:fill type="solid"/>
              </v:shape>
            </v:group>
            <v:group style="position:absolute;left:7451;top:1584;width:10;height:20" coordorigin="7451,1584" coordsize="10,20">
              <v:shape style="position:absolute;left:7451;top:1584;width:10;height:20" coordorigin="7451,1584" coordsize="10,20" path="m7451,1603l7461,1603,7461,1584,7451,1584,7451,1603xe" filled="true" fillcolor="#000000" stroked="false">
                <v:path arrowok="t"/>
                <v:fill type="solid"/>
              </v:shape>
            </v:group>
            <v:group style="position:absolute;left:7451;top:1603;width:10;height:20" coordorigin="7451,1603" coordsize="10,20">
              <v:shape style="position:absolute;left:7451;top:1603;width:10;height:20" coordorigin="7451,1603" coordsize="10,20" path="m7451,1622l7461,1622,7461,1603,7451,1603,7451,1622xe" filled="true" fillcolor="#000000" stroked="false">
                <v:path arrowok="t"/>
                <v:fill type="solid"/>
              </v:shape>
            </v:group>
            <v:group style="position:absolute;left:7451;top:1622;width:10;height:20" coordorigin="7451,1622" coordsize="10,20">
              <v:shape style="position:absolute;left:7451;top:1622;width:10;height:20" coordorigin="7451,1622" coordsize="10,20" path="m7451,1642l7461,1642,7461,1622,7451,1622,7451,1642xe" filled="true" fillcolor="#000000" stroked="false">
                <v:path arrowok="t"/>
                <v:fill type="solid"/>
              </v:shape>
            </v:group>
            <v:group style="position:absolute;left:7451;top:1642;width:10;height:20" coordorigin="7451,1642" coordsize="10,20">
              <v:shape style="position:absolute;left:7451;top:1642;width:10;height:20" coordorigin="7451,1642" coordsize="10,20" path="m7451,1661l7461,1661,7461,1642,7451,1642,7451,1661xe" filled="true" fillcolor="#000000" stroked="false">
                <v:path arrowok="t"/>
                <v:fill type="solid"/>
              </v:shape>
            </v:group>
            <v:group style="position:absolute;left:7451;top:1661;width:10;height:20" coordorigin="7451,1661" coordsize="10,20">
              <v:shape style="position:absolute;left:7451;top:1661;width:10;height:20" coordorigin="7451,1661" coordsize="10,20" path="m7451,1680l7461,1680,7461,1661,7451,1661,7451,1680xe" filled="true" fillcolor="#000000" stroked="false">
                <v:path arrowok="t"/>
                <v:fill type="solid"/>
              </v:shape>
            </v:group>
            <v:group style="position:absolute;left:7451;top:1680;width:10;height:20" coordorigin="7451,1680" coordsize="10,20">
              <v:shape style="position:absolute;left:7451;top:1680;width:10;height:20" coordorigin="7451,1680" coordsize="10,20" path="m7451,1699l7461,1699,7461,1680,7451,1680,7451,1699xe" filled="true" fillcolor="#000000" stroked="false">
                <v:path arrowok="t"/>
                <v:fill type="solid"/>
              </v:shape>
            </v:group>
            <v:group style="position:absolute;left:7451;top:1699;width:10;height:20" coordorigin="7451,1699" coordsize="10,20">
              <v:shape style="position:absolute;left:7451;top:1699;width:10;height:20" coordorigin="7451,1699" coordsize="10,20" path="m7451,1718l7461,1718,7461,1699,7451,1699,7451,1718xe" filled="true" fillcolor="#000000" stroked="false">
                <v:path arrowok="t"/>
                <v:fill type="solid"/>
              </v:shape>
            </v:group>
            <v:group style="position:absolute;left:7451;top:1718;width:10;height:20" coordorigin="7451,1718" coordsize="10,20">
              <v:shape style="position:absolute;left:7451;top:1718;width:10;height:20" coordorigin="7451,1718" coordsize="10,20" path="m7451,1738l7461,1738,7461,1718,7451,1718,7451,1738xe" filled="true" fillcolor="#000000" stroked="false">
                <v:path arrowok="t"/>
                <v:fill type="solid"/>
              </v:shape>
            </v:group>
            <v:group style="position:absolute;left:7451;top:1738;width:10;height:20" coordorigin="7451,1738" coordsize="10,20">
              <v:shape style="position:absolute;left:7451;top:1738;width:10;height:20" coordorigin="7451,1738" coordsize="10,20" path="m7451,1757l7461,1757,7461,1738,7451,1738,7451,1757xe" filled="true" fillcolor="#000000" stroked="false">
                <v:path arrowok="t"/>
                <v:fill type="solid"/>
              </v:shape>
            </v:group>
            <v:group style="position:absolute;left:7451;top:1757;width:10;height:20" coordorigin="7451,1757" coordsize="10,20">
              <v:shape style="position:absolute;left:7451;top:1757;width:10;height:20" coordorigin="7451,1757" coordsize="10,20" path="m7451,1776l7461,1776,7461,1757,7451,1757,7451,1776xe" filled="true" fillcolor="#000000" stroked="false">
                <v:path arrowok="t"/>
                <v:fill type="solid"/>
              </v:shape>
            </v:group>
            <v:group style="position:absolute;left:7451;top:1776;width:10;height:20" coordorigin="7451,1776" coordsize="10,20">
              <v:shape style="position:absolute;left:7451;top:1776;width:10;height:20" coordorigin="7451,1776" coordsize="10,20" path="m7451,1796l7461,1796,7461,1776,7451,1776,7451,1796xe" filled="true" fillcolor="#000000" stroked="false">
                <v:path arrowok="t"/>
                <v:fill type="solid"/>
              </v:shape>
            </v:group>
            <v:group style="position:absolute;left:7451;top:1796;width:10;height:20" coordorigin="7451,1796" coordsize="10,20">
              <v:shape style="position:absolute;left:7451;top:1796;width:10;height:20" coordorigin="7451,1796" coordsize="10,20" path="m7451,1815l7461,1815,7461,1796,7451,1796,7451,1815xe" filled="true" fillcolor="#000000" stroked="false">
                <v:path arrowok="t"/>
                <v:fill type="solid"/>
              </v:shape>
            </v:group>
            <v:group style="position:absolute;left:7451;top:1815;width:10;height:20" coordorigin="7451,1815" coordsize="10,20">
              <v:shape style="position:absolute;left:7451;top:1815;width:10;height:20" coordorigin="7451,1815" coordsize="10,20" path="m7451,1834l7461,1834,7461,1815,7451,1815,7451,1834xe" filled="true" fillcolor="#000000" stroked="false">
                <v:path arrowok="t"/>
                <v:fill type="solid"/>
              </v:shape>
            </v:group>
            <v:group style="position:absolute;left:7451;top:1834;width:10;height:20" coordorigin="7451,1834" coordsize="10,20">
              <v:shape style="position:absolute;left:7451;top:1834;width:10;height:20" coordorigin="7451,1834" coordsize="10,20" path="m7451,1853l7461,1853,7461,1834,7451,1834,7451,1853xe" filled="true" fillcolor="#000000" stroked="false">
                <v:path arrowok="t"/>
                <v:fill type="solid"/>
              </v:shape>
            </v:group>
            <v:group style="position:absolute;left:8980;top:1450;width:10;height:20" coordorigin="8980,1450" coordsize="10,20">
              <v:shape style="position:absolute;left:8980;top:1450;width:10;height:20" coordorigin="8980,1450" coordsize="10,20" path="m8980,1469l8990,1469,8990,1450,8980,1450,8980,1469xe" filled="true" fillcolor="#000000" stroked="false">
                <v:path arrowok="t"/>
                <v:fill type="solid"/>
              </v:shape>
            </v:group>
            <v:group style="position:absolute;left:8980;top:1469;width:10;height:20" coordorigin="8980,1469" coordsize="10,20">
              <v:shape style="position:absolute;left:8980;top:1469;width:10;height:20" coordorigin="8980,1469" coordsize="10,20" path="m8980,1488l8990,1488,8990,1469,8980,1469,8980,1488xe" filled="true" fillcolor="#000000" stroked="false">
                <v:path arrowok="t"/>
                <v:fill type="solid"/>
              </v:shape>
            </v:group>
            <v:group style="position:absolute;left:8980;top:1488;width:10;height:20" coordorigin="8980,1488" coordsize="10,20">
              <v:shape style="position:absolute;left:8980;top:1488;width:10;height:20" coordorigin="8980,1488" coordsize="10,20" path="m8980,1507l8990,1507,8990,1488,8980,1488,8980,1507xe" filled="true" fillcolor="#000000" stroked="false">
                <v:path arrowok="t"/>
                <v:fill type="solid"/>
              </v:shape>
            </v:group>
            <v:group style="position:absolute;left:8980;top:1507;width:10;height:20" coordorigin="8980,1507" coordsize="10,20">
              <v:shape style="position:absolute;left:8980;top:1507;width:10;height:20" coordorigin="8980,1507" coordsize="10,20" path="m8980,1526l8990,1526,8990,1507,8980,1507,8980,1526xe" filled="true" fillcolor="#000000" stroked="false">
                <v:path arrowok="t"/>
                <v:fill type="solid"/>
              </v:shape>
            </v:group>
            <v:group style="position:absolute;left:8980;top:1526;width:10;height:20" coordorigin="8980,1526" coordsize="10,20">
              <v:shape style="position:absolute;left:8980;top:1526;width:10;height:20" coordorigin="8980,1526" coordsize="10,20" path="m8980,1546l8990,1546,8990,1526,8980,1526,8980,1546xe" filled="true" fillcolor="#000000" stroked="false">
                <v:path arrowok="t"/>
                <v:fill type="solid"/>
              </v:shape>
            </v:group>
            <v:group style="position:absolute;left:8980;top:1546;width:10;height:20" coordorigin="8980,1546" coordsize="10,20">
              <v:shape style="position:absolute;left:8980;top:1546;width:10;height:20" coordorigin="8980,1546" coordsize="10,20" path="m8980,1565l8990,1565,8990,1546,8980,1546,8980,1565xe" filled="true" fillcolor="#000000" stroked="false">
                <v:path arrowok="t"/>
                <v:fill type="solid"/>
              </v:shape>
            </v:group>
            <v:group style="position:absolute;left:8980;top:1565;width:10;height:20" coordorigin="8980,1565" coordsize="10,20">
              <v:shape style="position:absolute;left:8980;top:1565;width:10;height:20" coordorigin="8980,1565" coordsize="10,20" path="m8980,1584l8990,1584,8990,1565,8980,1565,8980,1584xe" filled="true" fillcolor="#000000" stroked="false">
                <v:path arrowok="t"/>
                <v:fill type="solid"/>
              </v:shape>
            </v:group>
            <v:group style="position:absolute;left:8980;top:1584;width:10;height:20" coordorigin="8980,1584" coordsize="10,20">
              <v:shape style="position:absolute;left:8980;top:1584;width:10;height:20" coordorigin="8980,1584" coordsize="10,20" path="m8980,1603l8990,1603,8990,1584,8980,1584,8980,1603xe" filled="true" fillcolor="#000000" stroked="false">
                <v:path arrowok="t"/>
                <v:fill type="solid"/>
              </v:shape>
            </v:group>
            <v:group style="position:absolute;left:8980;top:1603;width:10;height:20" coordorigin="8980,1603" coordsize="10,20">
              <v:shape style="position:absolute;left:8980;top:1603;width:10;height:20" coordorigin="8980,1603" coordsize="10,20" path="m8980,1622l8990,1622,8990,1603,8980,1603,8980,1622xe" filled="true" fillcolor="#000000" stroked="false">
                <v:path arrowok="t"/>
                <v:fill type="solid"/>
              </v:shape>
            </v:group>
            <v:group style="position:absolute;left:8980;top:1622;width:10;height:20" coordorigin="8980,1622" coordsize="10,20">
              <v:shape style="position:absolute;left:8980;top:1622;width:10;height:20" coordorigin="8980,1622" coordsize="10,20" path="m8980,1642l8990,1642,8990,1622,8980,1622,8980,1642xe" filled="true" fillcolor="#000000" stroked="false">
                <v:path arrowok="t"/>
                <v:fill type="solid"/>
              </v:shape>
            </v:group>
            <v:group style="position:absolute;left:8980;top:1642;width:10;height:20" coordorigin="8980,1642" coordsize="10,20">
              <v:shape style="position:absolute;left:8980;top:1642;width:10;height:20" coordorigin="8980,1642" coordsize="10,20" path="m8980,1661l8990,1661,8990,1642,8980,1642,8980,1661xe" filled="true" fillcolor="#000000" stroked="false">
                <v:path arrowok="t"/>
                <v:fill type="solid"/>
              </v:shape>
            </v:group>
            <v:group style="position:absolute;left:8980;top:1661;width:10;height:20" coordorigin="8980,1661" coordsize="10,20">
              <v:shape style="position:absolute;left:8980;top:1661;width:10;height:20" coordorigin="8980,1661" coordsize="10,20" path="m8980,1680l8990,1680,8990,1661,8980,1661,8980,1680xe" filled="true" fillcolor="#000000" stroked="false">
                <v:path arrowok="t"/>
                <v:fill type="solid"/>
              </v:shape>
            </v:group>
            <v:group style="position:absolute;left:8980;top:1680;width:10;height:20" coordorigin="8980,1680" coordsize="10,20">
              <v:shape style="position:absolute;left:8980;top:1680;width:10;height:20" coordorigin="8980,1680" coordsize="10,20" path="m8980,1699l8990,1699,8990,1680,8980,1680,8980,1699xe" filled="true" fillcolor="#000000" stroked="false">
                <v:path arrowok="t"/>
                <v:fill type="solid"/>
              </v:shape>
            </v:group>
            <v:group style="position:absolute;left:8980;top:1699;width:10;height:20" coordorigin="8980,1699" coordsize="10,20">
              <v:shape style="position:absolute;left:8980;top:1699;width:10;height:20" coordorigin="8980,1699" coordsize="10,20" path="m8980,1718l8990,1718,8990,1699,8980,1699,8980,1718xe" filled="true" fillcolor="#000000" stroked="false">
                <v:path arrowok="t"/>
                <v:fill type="solid"/>
              </v:shape>
            </v:group>
            <v:group style="position:absolute;left:8980;top:1718;width:10;height:20" coordorigin="8980,1718" coordsize="10,20">
              <v:shape style="position:absolute;left:8980;top:1718;width:10;height:20" coordorigin="8980,1718" coordsize="10,20" path="m8980,1738l8990,1738,8990,1718,8980,1718,8980,1738xe" filled="true" fillcolor="#000000" stroked="false">
                <v:path arrowok="t"/>
                <v:fill type="solid"/>
              </v:shape>
            </v:group>
            <v:group style="position:absolute;left:8980;top:1738;width:10;height:20" coordorigin="8980,1738" coordsize="10,20">
              <v:shape style="position:absolute;left:8980;top:1738;width:10;height:20" coordorigin="8980,1738" coordsize="10,20" path="m8980,1757l8990,1757,8990,1738,8980,1738,8980,1757xe" filled="true" fillcolor="#000000" stroked="false">
                <v:path arrowok="t"/>
                <v:fill type="solid"/>
              </v:shape>
            </v:group>
            <v:group style="position:absolute;left:8980;top:1757;width:10;height:20" coordorigin="8980,1757" coordsize="10,20">
              <v:shape style="position:absolute;left:8980;top:1757;width:10;height:20" coordorigin="8980,1757" coordsize="10,20" path="m8980,1776l8990,1776,8990,1757,8980,1757,8980,1776xe" filled="true" fillcolor="#000000" stroked="false">
                <v:path arrowok="t"/>
                <v:fill type="solid"/>
              </v:shape>
            </v:group>
            <v:group style="position:absolute;left:8980;top:1776;width:10;height:20" coordorigin="8980,1776" coordsize="10,20">
              <v:shape style="position:absolute;left:8980;top:1776;width:10;height:20" coordorigin="8980,1776" coordsize="10,20" path="m8980,1796l8990,1796,8990,1776,8980,1776,8980,1796xe" filled="true" fillcolor="#000000" stroked="false">
                <v:path arrowok="t"/>
                <v:fill type="solid"/>
              </v:shape>
            </v:group>
            <v:group style="position:absolute;left:8980;top:1796;width:10;height:20" coordorigin="8980,1796" coordsize="10,20">
              <v:shape style="position:absolute;left:8980;top:1796;width:10;height:20" coordorigin="8980,1796" coordsize="10,20" path="m8980,1815l8990,1815,8990,1796,8980,1796,8980,1815xe" filled="true" fillcolor="#000000" stroked="false">
                <v:path arrowok="t"/>
                <v:fill type="solid"/>
              </v:shape>
            </v:group>
            <v:group style="position:absolute;left:8980;top:1815;width:10;height:20" coordorigin="8980,1815" coordsize="10,20">
              <v:shape style="position:absolute;left:8980;top:1815;width:10;height:20" coordorigin="8980,1815" coordsize="10,20" path="m8980,1834l8990,1834,8990,1815,8980,1815,8980,1834xe" filled="true" fillcolor="#000000" stroked="false">
                <v:path arrowok="t"/>
                <v:fill type="solid"/>
              </v:shape>
            </v:group>
            <v:group style="position:absolute;left:8980;top:1834;width:10;height:20" coordorigin="8980,1834" coordsize="10,20">
              <v:shape style="position:absolute;left:8980;top:1834;width:10;height:20" coordorigin="8980,1834" coordsize="10,20" path="m8980,1853l8990,1853,8990,1834,8980,1834,8980,1853xe" filled="true" fillcolor="#000000" stroked="false">
                <v:path arrowok="t"/>
                <v:fill type="solid"/>
              </v:shape>
            </v:group>
            <v:group style="position:absolute;left:10800;top:1450;width:10;height:20" coordorigin="10800,1450" coordsize="10,20">
              <v:shape style="position:absolute;left:10800;top:1450;width:10;height:20" coordorigin="10800,1450" coordsize="10,20" path="m10800,1469l10809,1469,10809,1450,10800,1450,10800,1469xe" filled="true" fillcolor="#000000" stroked="false">
                <v:path arrowok="t"/>
                <v:fill type="solid"/>
              </v:shape>
            </v:group>
            <v:group style="position:absolute;left:10800;top:1469;width:10;height:20" coordorigin="10800,1469" coordsize="10,20">
              <v:shape style="position:absolute;left:10800;top:1469;width:10;height:20" coordorigin="10800,1469" coordsize="10,20" path="m10800,1488l10809,1488,10809,1469,10800,1469,10800,1488xe" filled="true" fillcolor="#000000" stroked="false">
                <v:path arrowok="t"/>
                <v:fill type="solid"/>
              </v:shape>
            </v:group>
            <v:group style="position:absolute;left:10800;top:1488;width:10;height:20" coordorigin="10800,1488" coordsize="10,20">
              <v:shape style="position:absolute;left:10800;top:1488;width:10;height:20" coordorigin="10800,1488" coordsize="10,20" path="m10800,1507l10809,1507,10809,1488,10800,1488,10800,1507xe" filled="true" fillcolor="#000000" stroked="false">
                <v:path arrowok="t"/>
                <v:fill type="solid"/>
              </v:shape>
            </v:group>
            <v:group style="position:absolute;left:10800;top:1507;width:10;height:20" coordorigin="10800,1507" coordsize="10,20">
              <v:shape style="position:absolute;left:10800;top:1507;width:10;height:20" coordorigin="10800,1507" coordsize="10,20" path="m10800,1526l10809,1526,10809,1507,10800,1507,10800,1526xe" filled="true" fillcolor="#000000" stroked="false">
                <v:path arrowok="t"/>
                <v:fill type="solid"/>
              </v:shape>
            </v:group>
            <v:group style="position:absolute;left:10800;top:1526;width:10;height:20" coordorigin="10800,1526" coordsize="10,20">
              <v:shape style="position:absolute;left:10800;top:1526;width:10;height:20" coordorigin="10800,1526" coordsize="10,20" path="m10800,1546l10809,1546,10809,1526,10800,1526,10800,1546xe" filled="true" fillcolor="#000000" stroked="false">
                <v:path arrowok="t"/>
                <v:fill type="solid"/>
              </v:shape>
            </v:group>
            <v:group style="position:absolute;left:10800;top:1546;width:10;height:20" coordorigin="10800,1546" coordsize="10,20">
              <v:shape style="position:absolute;left:10800;top:1546;width:10;height:20" coordorigin="10800,1546" coordsize="10,20" path="m10800,1565l10809,1565,10809,1546,10800,1546,10800,1565xe" filled="true" fillcolor="#000000" stroked="false">
                <v:path arrowok="t"/>
                <v:fill type="solid"/>
              </v:shape>
            </v:group>
            <v:group style="position:absolute;left:10800;top:1565;width:10;height:20" coordorigin="10800,1565" coordsize="10,20">
              <v:shape style="position:absolute;left:10800;top:1565;width:10;height:20" coordorigin="10800,1565" coordsize="10,20" path="m10800,1584l10809,1584,10809,1565,10800,1565,10800,1584xe" filled="true" fillcolor="#000000" stroked="false">
                <v:path arrowok="t"/>
                <v:fill type="solid"/>
              </v:shape>
            </v:group>
            <v:group style="position:absolute;left:10800;top:1584;width:10;height:20" coordorigin="10800,1584" coordsize="10,20">
              <v:shape style="position:absolute;left:10800;top:1584;width:10;height:20" coordorigin="10800,1584" coordsize="10,20" path="m10800,1603l10809,1603,10809,1584,10800,1584,10800,1603xe" filled="true" fillcolor="#000000" stroked="false">
                <v:path arrowok="t"/>
                <v:fill type="solid"/>
              </v:shape>
            </v:group>
            <v:group style="position:absolute;left:10800;top:1603;width:10;height:20" coordorigin="10800,1603" coordsize="10,20">
              <v:shape style="position:absolute;left:10800;top:1603;width:10;height:20" coordorigin="10800,1603" coordsize="10,20" path="m10800,1622l10809,1622,10809,1603,10800,1603,10800,1622xe" filled="true" fillcolor="#000000" stroked="false">
                <v:path arrowok="t"/>
                <v:fill type="solid"/>
              </v:shape>
            </v:group>
            <v:group style="position:absolute;left:10800;top:1622;width:10;height:20" coordorigin="10800,1622" coordsize="10,20">
              <v:shape style="position:absolute;left:10800;top:1622;width:10;height:20" coordorigin="10800,1622" coordsize="10,20" path="m10800,1642l10809,1642,10809,1622,10800,1622,10800,1642xe" filled="true" fillcolor="#000000" stroked="false">
                <v:path arrowok="t"/>
                <v:fill type="solid"/>
              </v:shape>
            </v:group>
            <v:group style="position:absolute;left:10800;top:1642;width:10;height:20" coordorigin="10800,1642" coordsize="10,20">
              <v:shape style="position:absolute;left:10800;top:1642;width:10;height:20" coordorigin="10800,1642" coordsize="10,20" path="m10800,1661l10809,1661,10809,1642,10800,1642,10800,1661xe" filled="true" fillcolor="#000000" stroked="false">
                <v:path arrowok="t"/>
                <v:fill type="solid"/>
              </v:shape>
            </v:group>
            <v:group style="position:absolute;left:10800;top:1661;width:10;height:20" coordorigin="10800,1661" coordsize="10,20">
              <v:shape style="position:absolute;left:10800;top:1661;width:10;height:20" coordorigin="10800,1661" coordsize="10,20" path="m10800,1680l10809,1680,10809,1661,10800,1661,10800,1680xe" filled="true" fillcolor="#000000" stroked="false">
                <v:path arrowok="t"/>
                <v:fill type="solid"/>
              </v:shape>
            </v:group>
            <v:group style="position:absolute;left:10800;top:1680;width:10;height:20" coordorigin="10800,1680" coordsize="10,20">
              <v:shape style="position:absolute;left:10800;top:1680;width:10;height:20" coordorigin="10800,1680" coordsize="10,20" path="m10800,1699l10809,1699,10809,1680,10800,1680,10800,1699xe" filled="true" fillcolor="#000000" stroked="false">
                <v:path arrowok="t"/>
                <v:fill type="solid"/>
              </v:shape>
            </v:group>
            <v:group style="position:absolute;left:10800;top:1699;width:10;height:20" coordorigin="10800,1699" coordsize="10,20">
              <v:shape style="position:absolute;left:10800;top:1699;width:10;height:20" coordorigin="10800,1699" coordsize="10,20" path="m10800,1718l10809,1718,10809,1699,10800,1699,10800,1718xe" filled="true" fillcolor="#000000" stroked="false">
                <v:path arrowok="t"/>
                <v:fill type="solid"/>
              </v:shape>
            </v:group>
            <v:group style="position:absolute;left:10800;top:1718;width:10;height:20" coordorigin="10800,1718" coordsize="10,20">
              <v:shape style="position:absolute;left:10800;top:1718;width:10;height:20" coordorigin="10800,1718" coordsize="10,20" path="m10800,1738l10809,1738,10809,1718,10800,1718,10800,1738xe" filled="true" fillcolor="#000000" stroked="false">
                <v:path arrowok="t"/>
                <v:fill type="solid"/>
              </v:shape>
            </v:group>
            <v:group style="position:absolute;left:10800;top:1738;width:10;height:20" coordorigin="10800,1738" coordsize="10,20">
              <v:shape style="position:absolute;left:10800;top:1738;width:10;height:20" coordorigin="10800,1738" coordsize="10,20" path="m10800,1757l10809,1757,10809,1738,10800,1738,10800,1757xe" filled="true" fillcolor="#000000" stroked="false">
                <v:path arrowok="t"/>
                <v:fill type="solid"/>
              </v:shape>
            </v:group>
            <v:group style="position:absolute;left:10800;top:1757;width:10;height:20" coordorigin="10800,1757" coordsize="10,20">
              <v:shape style="position:absolute;left:10800;top:1757;width:10;height:20" coordorigin="10800,1757" coordsize="10,20" path="m10800,1776l10809,1776,10809,1757,10800,1757,10800,1776xe" filled="true" fillcolor="#000000" stroked="false">
                <v:path arrowok="t"/>
                <v:fill type="solid"/>
              </v:shape>
            </v:group>
            <v:group style="position:absolute;left:10800;top:1776;width:10;height:20" coordorigin="10800,1776" coordsize="10,20">
              <v:shape style="position:absolute;left:10800;top:1776;width:10;height:20" coordorigin="10800,1776" coordsize="10,20" path="m10800,1796l10809,1796,10809,1776,10800,1776,10800,1796xe" filled="true" fillcolor="#000000" stroked="false">
                <v:path arrowok="t"/>
                <v:fill type="solid"/>
              </v:shape>
            </v:group>
            <v:group style="position:absolute;left:10800;top:1796;width:10;height:20" coordorigin="10800,1796" coordsize="10,20">
              <v:shape style="position:absolute;left:10800;top:1796;width:10;height:20" coordorigin="10800,1796" coordsize="10,20" path="m10800,1815l10809,1815,10809,1796,10800,1796,10800,1815xe" filled="true" fillcolor="#000000" stroked="false">
                <v:path arrowok="t"/>
                <v:fill type="solid"/>
              </v:shape>
            </v:group>
            <v:group style="position:absolute;left:10800;top:1815;width:10;height:20" coordorigin="10800,1815" coordsize="10,20">
              <v:shape style="position:absolute;left:10800;top:1815;width:10;height:20" coordorigin="10800,1815" coordsize="10,20" path="m10800,1834l10809,1834,10809,1815,10800,1815,10800,1834xe" filled="true" fillcolor="#000000" stroked="false">
                <v:path arrowok="t"/>
                <v:fill type="solid"/>
              </v:shape>
            </v:group>
            <v:group style="position:absolute;left:10800;top:1834;width:10;height:20" coordorigin="10800,1834" coordsize="10,20">
              <v:shape style="position:absolute;left:10800;top:1834;width:10;height:20" coordorigin="10800,1834" coordsize="10,20" path="m10800,1853l10809,1853,10809,1834,10800,1834,10800,1853xe" filled="true" fillcolor="#000000" stroked="false">
                <v:path arrowok="t"/>
                <v:fill type="solid"/>
              </v:shape>
              <v:shape style="position:absolute;left:857;top:1757;width:2972;height:108" type="#_x0000_t75" stroked="false">
                <v:imagedata r:id="rId759" o:title=""/>
              </v:shape>
              <v:shape style="position:absolute;left:3805;top:1853;width:1836;height:12" type="#_x0000_t75" stroked="false">
                <v:imagedata r:id="rId760" o:title=""/>
              </v:shape>
              <v:shape style="position:absolute;left:5627;top:1853;width:1834;height:12" type="#_x0000_t75" stroked="false">
                <v:imagedata r:id="rId761" o:title=""/>
              </v:shape>
              <v:shape style="position:absolute;left:7446;top:1853;width:1544;height:12" type="#_x0000_t75" stroked="false">
                <v:imagedata r:id="rId762" o:title=""/>
              </v:shape>
              <v:shape style="position:absolute;left:8976;top:1853;width:1834;height:12" type="#_x0000_t75" stroked="false">
                <v:imagedata r:id="rId763" o:title=""/>
              </v:shape>
            </v:group>
            <v:group style="position:absolute;left:10800;top:1860;width:10;height:2" coordorigin="10800,1860" coordsize="10,2">
              <v:shape style="position:absolute;left:10800;top:1860;width:10;height:2" coordorigin="10800,1860" coordsize="10,0" path="m10800,1860l10809,1860e" filled="false" stroked="true" strokeweight=".47998pt" strokecolor="#000000">
                <v:path arrowok="t"/>
              </v:shape>
            </v:group>
            <v:group style="position:absolute;left:862;top:1865;width:10;height:20" coordorigin="862,1865" coordsize="10,20">
              <v:shape style="position:absolute;left:862;top:1865;width:10;height:20" coordorigin="862,1865" coordsize="10,20" path="m862,1884l871,1884,871,1865,862,1865,862,1884xe" filled="true" fillcolor="#000000" stroked="false">
                <v:path arrowok="t"/>
                <v:fill type="solid"/>
              </v:shape>
            </v:group>
            <v:group style="position:absolute;left:862;top:1884;width:10;height:20" coordorigin="862,1884" coordsize="10,20">
              <v:shape style="position:absolute;left:862;top:1884;width:10;height:20" coordorigin="862,1884" coordsize="10,20" path="m862,1904l871,1904,871,1884,862,1884,862,1904xe" filled="true" fillcolor="#000000" stroked="false">
                <v:path arrowok="t"/>
                <v:fill type="solid"/>
              </v:shape>
            </v:group>
            <v:group style="position:absolute;left:862;top:1904;width:10;height:20" coordorigin="862,1904" coordsize="10,20">
              <v:shape style="position:absolute;left:862;top:1904;width:10;height:20" coordorigin="862,1904" coordsize="10,20" path="m862,1923l871,1923,871,1904,862,1904,862,1923xe" filled="true" fillcolor="#000000" stroked="false">
                <v:path arrowok="t"/>
                <v:fill type="solid"/>
              </v:shape>
            </v:group>
            <v:group style="position:absolute;left:862;top:1923;width:10;height:20" coordorigin="862,1923" coordsize="10,20">
              <v:shape style="position:absolute;left:862;top:1923;width:10;height:20" coordorigin="862,1923" coordsize="10,20" path="m862,1942l871,1942,871,1923,862,1923,862,1942xe" filled="true" fillcolor="#000000" stroked="false">
                <v:path arrowok="t"/>
                <v:fill type="solid"/>
              </v:shape>
            </v:group>
            <v:group style="position:absolute;left:862;top:1942;width:10;height:20" coordorigin="862,1942" coordsize="10,20">
              <v:shape style="position:absolute;left:862;top:1942;width:10;height:20" coordorigin="862,1942" coordsize="10,20" path="m862,1961l871,1961,871,1942,862,1942,862,1961xe" filled="true" fillcolor="#000000" stroked="false">
                <v:path arrowok="t"/>
                <v:fill type="solid"/>
              </v:shape>
            </v:group>
            <v:group style="position:absolute;left:862;top:1961;width:10;height:20" coordorigin="862,1961" coordsize="10,20">
              <v:shape style="position:absolute;left:862;top:1961;width:10;height:20" coordorigin="862,1961" coordsize="10,20" path="m862,1980l871,1980,871,1961,862,1961,862,1980xe" filled="true" fillcolor="#000000" stroked="false">
                <v:path arrowok="t"/>
                <v:fill type="solid"/>
              </v:shape>
            </v:group>
            <v:group style="position:absolute;left:862;top:1980;width:10;height:20" coordorigin="862,1980" coordsize="10,20">
              <v:shape style="position:absolute;left:862;top:1980;width:10;height:20" coordorigin="862,1980" coordsize="10,20" path="m862,2000l871,2000,871,1980,862,1980,862,2000xe" filled="true" fillcolor="#000000" stroked="false">
                <v:path arrowok="t"/>
                <v:fill type="solid"/>
              </v:shape>
            </v:group>
            <v:group style="position:absolute;left:862;top:2000;width:10;height:20" coordorigin="862,2000" coordsize="10,20">
              <v:shape style="position:absolute;left:862;top:2000;width:10;height:20" coordorigin="862,2000" coordsize="10,20" path="m862,2019l871,2019,871,2000,862,2000,862,2019xe" filled="true" fillcolor="#000000" stroked="false">
                <v:path arrowok="t"/>
                <v:fill type="solid"/>
              </v:shape>
            </v:group>
            <v:group style="position:absolute;left:862;top:2019;width:10;height:20" coordorigin="862,2019" coordsize="10,20">
              <v:shape style="position:absolute;left:862;top:2019;width:10;height:20" coordorigin="862,2019" coordsize="10,20" path="m862,2038l871,2038,871,2019,862,2019,862,2038xe" filled="true" fillcolor="#000000" stroked="false">
                <v:path arrowok="t"/>
                <v:fill type="solid"/>
              </v:shape>
            </v:group>
            <v:group style="position:absolute;left:862;top:2038;width:10;height:20" coordorigin="862,2038" coordsize="10,20">
              <v:shape style="position:absolute;left:862;top:2038;width:10;height:20" coordorigin="862,2038" coordsize="10,20" path="m862,2057l871,2057,871,2038,862,2038,862,2057xe" filled="true" fillcolor="#000000" stroked="false">
                <v:path arrowok="t"/>
                <v:fill type="solid"/>
              </v:shape>
            </v:group>
            <v:group style="position:absolute;left:862;top:2057;width:10;height:20" coordorigin="862,2057" coordsize="10,20">
              <v:shape style="position:absolute;left:862;top:2057;width:10;height:20" coordorigin="862,2057" coordsize="10,20" path="m862,2076l871,2076,871,2057,862,2057,862,2076xe" filled="true" fillcolor="#000000" stroked="false">
                <v:path arrowok="t"/>
                <v:fill type="solid"/>
              </v:shape>
            </v:group>
            <v:group style="position:absolute;left:862;top:2076;width:10;height:20" coordorigin="862,2076" coordsize="10,20">
              <v:shape style="position:absolute;left:862;top:2076;width:10;height:20" coordorigin="862,2076" coordsize="10,20" path="m862,2096l871,2096,871,2076,862,2076,862,2096xe" filled="true" fillcolor="#000000" stroked="false">
                <v:path arrowok="t"/>
                <v:fill type="solid"/>
              </v:shape>
            </v:group>
            <v:group style="position:absolute;left:862;top:2096;width:10;height:20" coordorigin="862,2096" coordsize="10,20">
              <v:shape style="position:absolute;left:862;top:2096;width:10;height:20" coordorigin="862,2096" coordsize="10,20" path="m862,2115l871,2115,871,2096,862,2096,862,2115xe" filled="true" fillcolor="#000000" stroked="false">
                <v:path arrowok="t"/>
                <v:fill type="solid"/>
              </v:shape>
            </v:group>
            <v:group style="position:absolute;left:862;top:2115;width:10;height:20" coordorigin="862,2115" coordsize="10,20">
              <v:shape style="position:absolute;left:862;top:2115;width:10;height:20" coordorigin="862,2115" coordsize="10,20" path="m862,2134l871,2134,871,2115,862,2115,862,2134xe" filled="true" fillcolor="#000000" stroked="false">
                <v:path arrowok="t"/>
                <v:fill type="solid"/>
              </v:shape>
            </v:group>
            <v:group style="position:absolute;left:862;top:2134;width:10;height:20" coordorigin="862,2134" coordsize="10,20">
              <v:shape style="position:absolute;left:862;top:2134;width:10;height:20" coordorigin="862,2134" coordsize="10,20" path="m862,2153l871,2153,871,2134,862,2134,862,2153xe" filled="true" fillcolor="#000000" stroked="false">
                <v:path arrowok="t"/>
                <v:fill type="solid"/>
              </v:shape>
            </v:group>
            <v:group style="position:absolute;left:862;top:2153;width:10;height:20" coordorigin="862,2153" coordsize="10,20">
              <v:shape style="position:absolute;left:862;top:2153;width:10;height:20" coordorigin="862,2153" coordsize="10,20" path="m862,2172l871,2172,871,2153,862,2153,862,2172xe" filled="true" fillcolor="#000000" stroked="false">
                <v:path arrowok="t"/>
                <v:fill type="solid"/>
              </v:shape>
            </v:group>
            <v:group style="position:absolute;left:862;top:2172;width:10;height:20" coordorigin="862,2172" coordsize="10,20">
              <v:shape style="position:absolute;left:862;top:2172;width:10;height:20" coordorigin="862,2172" coordsize="10,20" path="m862,2192l871,2192,871,2172,862,2172,862,2192xe" filled="true" fillcolor="#000000" stroked="false">
                <v:path arrowok="t"/>
                <v:fill type="solid"/>
              </v:shape>
            </v:group>
            <v:group style="position:absolute;left:862;top:2192;width:10;height:20" coordorigin="862,2192" coordsize="10,20">
              <v:shape style="position:absolute;left:862;top:2192;width:10;height:20" coordorigin="862,2192" coordsize="10,20" path="m862,2211l871,2211,871,2192,862,2192,862,2211xe" filled="true" fillcolor="#000000" stroked="false">
                <v:path arrowok="t"/>
                <v:fill type="solid"/>
              </v:shape>
            </v:group>
            <v:group style="position:absolute;left:862;top:2211;width:10;height:20" coordorigin="862,2211" coordsize="10,20">
              <v:shape style="position:absolute;left:862;top:2211;width:10;height:20" coordorigin="862,2211" coordsize="10,20" path="m862,2230l871,2230,871,2211,862,2211,862,2230xe" filled="true" fillcolor="#000000" stroked="false">
                <v:path arrowok="t"/>
                <v:fill type="solid"/>
              </v:shape>
            </v:group>
            <v:group style="position:absolute;left:862;top:2230;width:10;height:20" coordorigin="862,2230" coordsize="10,20">
              <v:shape style="position:absolute;left:862;top:2230;width:10;height:20" coordorigin="862,2230" coordsize="10,20" path="m862,2249l871,2249,871,2230,862,2230,862,2249xe" filled="true" fillcolor="#000000" stroked="false">
                <v:path arrowok="t"/>
                <v:fill type="solid"/>
              </v:shape>
            </v:group>
            <v:group style="position:absolute;left:862;top:2249;width:10;height:20" coordorigin="862,2249" coordsize="10,20">
              <v:shape style="position:absolute;left:862;top:2249;width:10;height:20" coordorigin="862,2249" coordsize="10,20" path="m862,2268l871,2268,871,2249,862,2249,862,2268xe" filled="true" fillcolor="#000000" stroked="false">
                <v:path arrowok="t"/>
                <v:fill type="solid"/>
              </v:shape>
            </v:group>
            <v:group style="position:absolute;left:3810;top:1865;width:10;height:20" coordorigin="3810,1865" coordsize="10,20">
              <v:shape style="position:absolute;left:3810;top:1865;width:10;height:20" coordorigin="3810,1865" coordsize="10,20" path="m3810,1884l3819,1884,3819,1865,3810,1865,3810,1884xe" filled="true" fillcolor="#000000" stroked="false">
                <v:path arrowok="t"/>
                <v:fill type="solid"/>
              </v:shape>
            </v:group>
            <v:group style="position:absolute;left:3810;top:1884;width:10;height:20" coordorigin="3810,1884" coordsize="10,20">
              <v:shape style="position:absolute;left:3810;top:1884;width:10;height:20" coordorigin="3810,1884" coordsize="10,20" path="m3810,1904l3819,1904,3819,1884,3810,1884,3810,1904xe" filled="true" fillcolor="#000000" stroked="false">
                <v:path arrowok="t"/>
                <v:fill type="solid"/>
              </v:shape>
            </v:group>
            <v:group style="position:absolute;left:3810;top:1904;width:10;height:20" coordorigin="3810,1904" coordsize="10,20">
              <v:shape style="position:absolute;left:3810;top:1904;width:10;height:20" coordorigin="3810,1904" coordsize="10,20" path="m3810,1923l3819,1923,3819,1904,3810,1904,3810,1923xe" filled="true" fillcolor="#000000" stroked="false">
                <v:path arrowok="t"/>
                <v:fill type="solid"/>
              </v:shape>
            </v:group>
            <v:group style="position:absolute;left:3810;top:1923;width:10;height:20" coordorigin="3810,1923" coordsize="10,20">
              <v:shape style="position:absolute;left:3810;top:1923;width:10;height:20" coordorigin="3810,1923" coordsize="10,20" path="m3810,1942l3819,1942,3819,1923,3810,1923,3810,1942xe" filled="true" fillcolor="#000000" stroked="false">
                <v:path arrowok="t"/>
                <v:fill type="solid"/>
              </v:shape>
            </v:group>
            <v:group style="position:absolute;left:3810;top:1942;width:10;height:20" coordorigin="3810,1942" coordsize="10,20">
              <v:shape style="position:absolute;left:3810;top:1942;width:10;height:20" coordorigin="3810,1942" coordsize="10,20" path="m3810,1961l3819,1961,3819,1942,3810,1942,3810,1961xe" filled="true" fillcolor="#000000" stroked="false">
                <v:path arrowok="t"/>
                <v:fill type="solid"/>
              </v:shape>
            </v:group>
            <v:group style="position:absolute;left:3810;top:1961;width:10;height:20" coordorigin="3810,1961" coordsize="10,20">
              <v:shape style="position:absolute;left:3810;top:1961;width:10;height:20" coordorigin="3810,1961" coordsize="10,20" path="m3810,1980l3819,1980,3819,1961,3810,1961,3810,1980xe" filled="true" fillcolor="#000000" stroked="false">
                <v:path arrowok="t"/>
                <v:fill type="solid"/>
              </v:shape>
            </v:group>
            <v:group style="position:absolute;left:3810;top:1980;width:10;height:20" coordorigin="3810,1980" coordsize="10,20">
              <v:shape style="position:absolute;left:3810;top:1980;width:10;height:20" coordorigin="3810,1980" coordsize="10,20" path="m3810,2000l3819,2000,3819,1980,3810,1980,3810,2000xe" filled="true" fillcolor="#000000" stroked="false">
                <v:path arrowok="t"/>
                <v:fill type="solid"/>
              </v:shape>
            </v:group>
            <v:group style="position:absolute;left:3810;top:2000;width:10;height:20" coordorigin="3810,2000" coordsize="10,20">
              <v:shape style="position:absolute;left:3810;top:2000;width:10;height:20" coordorigin="3810,2000" coordsize="10,20" path="m3810,2019l3819,2019,3819,2000,3810,2000,3810,2019xe" filled="true" fillcolor="#000000" stroked="false">
                <v:path arrowok="t"/>
                <v:fill type="solid"/>
              </v:shape>
            </v:group>
            <v:group style="position:absolute;left:3810;top:2019;width:10;height:20" coordorigin="3810,2019" coordsize="10,20">
              <v:shape style="position:absolute;left:3810;top:2019;width:10;height:20" coordorigin="3810,2019" coordsize="10,20" path="m3810,2038l3819,2038,3819,2019,3810,2019,3810,2038xe" filled="true" fillcolor="#000000" stroked="false">
                <v:path arrowok="t"/>
                <v:fill type="solid"/>
              </v:shape>
            </v:group>
            <v:group style="position:absolute;left:3810;top:2038;width:10;height:20" coordorigin="3810,2038" coordsize="10,20">
              <v:shape style="position:absolute;left:3810;top:2038;width:10;height:20" coordorigin="3810,2038" coordsize="10,20" path="m3810,2057l3819,2057,3819,2038,3810,2038,3810,2057xe" filled="true" fillcolor="#000000" stroked="false">
                <v:path arrowok="t"/>
                <v:fill type="solid"/>
              </v:shape>
            </v:group>
            <v:group style="position:absolute;left:3810;top:2057;width:10;height:20" coordorigin="3810,2057" coordsize="10,20">
              <v:shape style="position:absolute;left:3810;top:2057;width:10;height:20" coordorigin="3810,2057" coordsize="10,20" path="m3810,2076l3819,2076,3819,2057,3810,2057,3810,2076xe" filled="true" fillcolor="#000000" stroked="false">
                <v:path arrowok="t"/>
                <v:fill type="solid"/>
              </v:shape>
            </v:group>
            <v:group style="position:absolute;left:3810;top:2076;width:10;height:20" coordorigin="3810,2076" coordsize="10,20">
              <v:shape style="position:absolute;left:3810;top:2076;width:10;height:20" coordorigin="3810,2076" coordsize="10,20" path="m3810,2096l3819,2096,3819,2076,3810,2076,3810,2096xe" filled="true" fillcolor="#000000" stroked="false">
                <v:path arrowok="t"/>
                <v:fill type="solid"/>
              </v:shape>
            </v:group>
            <v:group style="position:absolute;left:3810;top:2096;width:10;height:20" coordorigin="3810,2096" coordsize="10,20">
              <v:shape style="position:absolute;left:3810;top:2096;width:10;height:20" coordorigin="3810,2096" coordsize="10,20" path="m3810,2115l3819,2115,3819,2096,3810,2096,3810,2115xe" filled="true" fillcolor="#000000" stroked="false">
                <v:path arrowok="t"/>
                <v:fill type="solid"/>
              </v:shape>
            </v:group>
            <v:group style="position:absolute;left:3810;top:2115;width:10;height:20" coordorigin="3810,2115" coordsize="10,20">
              <v:shape style="position:absolute;left:3810;top:2115;width:10;height:20" coordorigin="3810,2115" coordsize="10,20" path="m3810,2134l3819,2134,3819,2115,3810,2115,3810,2134xe" filled="true" fillcolor="#000000" stroked="false">
                <v:path arrowok="t"/>
                <v:fill type="solid"/>
              </v:shape>
            </v:group>
            <v:group style="position:absolute;left:3810;top:2134;width:10;height:20" coordorigin="3810,2134" coordsize="10,20">
              <v:shape style="position:absolute;left:3810;top:2134;width:10;height:20" coordorigin="3810,2134" coordsize="10,20" path="m3810,2153l3819,2153,3819,2134,3810,2134,3810,2153xe" filled="true" fillcolor="#000000" stroked="false">
                <v:path arrowok="t"/>
                <v:fill type="solid"/>
              </v:shape>
            </v:group>
            <v:group style="position:absolute;left:3810;top:2153;width:10;height:20" coordorigin="3810,2153" coordsize="10,20">
              <v:shape style="position:absolute;left:3810;top:2153;width:10;height:20" coordorigin="3810,2153" coordsize="10,20" path="m3810,2172l3819,2172,3819,2153,3810,2153,3810,2172xe" filled="true" fillcolor="#000000" stroked="false">
                <v:path arrowok="t"/>
                <v:fill type="solid"/>
              </v:shape>
            </v:group>
            <v:group style="position:absolute;left:5631;top:1865;width:10;height:20" coordorigin="5631,1865" coordsize="10,20">
              <v:shape style="position:absolute;left:5631;top:1865;width:10;height:20" coordorigin="5631,1865" coordsize="10,20" path="m5631,1884l5641,1884,5641,1865,5631,1865,5631,1884xe" filled="true" fillcolor="#000000" stroked="false">
                <v:path arrowok="t"/>
                <v:fill type="solid"/>
              </v:shape>
            </v:group>
            <v:group style="position:absolute;left:5631;top:1884;width:10;height:20" coordorigin="5631,1884" coordsize="10,20">
              <v:shape style="position:absolute;left:5631;top:1884;width:10;height:20" coordorigin="5631,1884" coordsize="10,20" path="m5631,1904l5641,1904,5641,1884,5631,1884,5631,1904xe" filled="true" fillcolor="#000000" stroked="false">
                <v:path arrowok="t"/>
                <v:fill type="solid"/>
              </v:shape>
            </v:group>
            <v:group style="position:absolute;left:5631;top:1904;width:10;height:20" coordorigin="5631,1904" coordsize="10,20">
              <v:shape style="position:absolute;left:5631;top:1904;width:10;height:20" coordorigin="5631,1904" coordsize="10,20" path="m5631,1923l5641,1923,5641,1904,5631,1904,5631,1923xe" filled="true" fillcolor="#000000" stroked="false">
                <v:path arrowok="t"/>
                <v:fill type="solid"/>
              </v:shape>
            </v:group>
            <v:group style="position:absolute;left:5631;top:1923;width:10;height:20" coordorigin="5631,1923" coordsize="10,20">
              <v:shape style="position:absolute;left:5631;top:1923;width:10;height:20" coordorigin="5631,1923" coordsize="10,20" path="m5631,1942l5641,1942,5641,1923,5631,1923,5631,1942xe" filled="true" fillcolor="#000000" stroked="false">
                <v:path arrowok="t"/>
                <v:fill type="solid"/>
              </v:shape>
            </v:group>
            <v:group style="position:absolute;left:5631;top:1942;width:10;height:20" coordorigin="5631,1942" coordsize="10,20">
              <v:shape style="position:absolute;left:5631;top:1942;width:10;height:20" coordorigin="5631,1942" coordsize="10,20" path="m5631,1961l5641,1961,5641,1942,5631,1942,5631,1961xe" filled="true" fillcolor="#000000" stroked="false">
                <v:path arrowok="t"/>
                <v:fill type="solid"/>
              </v:shape>
            </v:group>
            <v:group style="position:absolute;left:5631;top:1961;width:10;height:20" coordorigin="5631,1961" coordsize="10,20">
              <v:shape style="position:absolute;left:5631;top:1961;width:10;height:20" coordorigin="5631,1961" coordsize="10,20" path="m5631,1980l5641,1980,5641,1961,5631,1961,5631,1980xe" filled="true" fillcolor="#000000" stroked="false">
                <v:path arrowok="t"/>
                <v:fill type="solid"/>
              </v:shape>
            </v:group>
            <v:group style="position:absolute;left:5631;top:1980;width:10;height:20" coordorigin="5631,1980" coordsize="10,20">
              <v:shape style="position:absolute;left:5631;top:1980;width:10;height:20" coordorigin="5631,1980" coordsize="10,20" path="m5631,2000l5641,2000,5641,1980,5631,1980,5631,2000xe" filled="true" fillcolor="#000000" stroked="false">
                <v:path arrowok="t"/>
                <v:fill type="solid"/>
              </v:shape>
            </v:group>
            <v:group style="position:absolute;left:5631;top:2000;width:10;height:20" coordorigin="5631,2000" coordsize="10,20">
              <v:shape style="position:absolute;left:5631;top:2000;width:10;height:20" coordorigin="5631,2000" coordsize="10,20" path="m5631,2019l5641,2019,5641,2000,5631,2000,5631,2019xe" filled="true" fillcolor="#000000" stroked="false">
                <v:path arrowok="t"/>
                <v:fill type="solid"/>
              </v:shape>
            </v:group>
            <v:group style="position:absolute;left:5631;top:2019;width:10;height:20" coordorigin="5631,2019" coordsize="10,20">
              <v:shape style="position:absolute;left:5631;top:2019;width:10;height:20" coordorigin="5631,2019" coordsize="10,20" path="m5631,2038l5641,2038,5641,2019,5631,2019,5631,2038xe" filled="true" fillcolor="#000000" stroked="false">
                <v:path arrowok="t"/>
                <v:fill type="solid"/>
              </v:shape>
            </v:group>
            <v:group style="position:absolute;left:5631;top:2038;width:10;height:20" coordorigin="5631,2038" coordsize="10,20">
              <v:shape style="position:absolute;left:5631;top:2038;width:10;height:20" coordorigin="5631,2038" coordsize="10,20" path="m5631,2057l5641,2057,5641,2038,5631,2038,5631,2057xe" filled="true" fillcolor="#000000" stroked="false">
                <v:path arrowok="t"/>
                <v:fill type="solid"/>
              </v:shape>
            </v:group>
            <v:group style="position:absolute;left:5631;top:2057;width:10;height:20" coordorigin="5631,2057" coordsize="10,20">
              <v:shape style="position:absolute;left:5631;top:2057;width:10;height:20" coordorigin="5631,2057" coordsize="10,20" path="m5631,2076l5641,2076,5641,2057,5631,2057,5631,2076xe" filled="true" fillcolor="#000000" stroked="false">
                <v:path arrowok="t"/>
                <v:fill type="solid"/>
              </v:shape>
            </v:group>
            <v:group style="position:absolute;left:5631;top:2076;width:10;height:20" coordorigin="5631,2076" coordsize="10,20">
              <v:shape style="position:absolute;left:5631;top:2076;width:10;height:20" coordorigin="5631,2076" coordsize="10,20" path="m5631,2096l5641,2096,5641,2076,5631,2076,5631,2096xe" filled="true" fillcolor="#000000" stroked="false">
                <v:path arrowok="t"/>
                <v:fill type="solid"/>
              </v:shape>
            </v:group>
            <v:group style="position:absolute;left:5631;top:2096;width:10;height:20" coordorigin="5631,2096" coordsize="10,20">
              <v:shape style="position:absolute;left:5631;top:2096;width:10;height:20" coordorigin="5631,2096" coordsize="10,20" path="m5631,2115l5641,2115,5641,2096,5631,2096,5631,2115xe" filled="true" fillcolor="#000000" stroked="false">
                <v:path arrowok="t"/>
                <v:fill type="solid"/>
              </v:shape>
            </v:group>
            <v:group style="position:absolute;left:5631;top:2115;width:10;height:20" coordorigin="5631,2115" coordsize="10,20">
              <v:shape style="position:absolute;left:5631;top:2115;width:10;height:20" coordorigin="5631,2115" coordsize="10,20" path="m5631,2134l5641,2134,5641,2115,5631,2115,5631,2134xe" filled="true" fillcolor="#000000" stroked="false">
                <v:path arrowok="t"/>
                <v:fill type="solid"/>
              </v:shape>
            </v:group>
            <v:group style="position:absolute;left:5631;top:2134;width:10;height:20" coordorigin="5631,2134" coordsize="10,20">
              <v:shape style="position:absolute;left:5631;top:2134;width:10;height:20" coordorigin="5631,2134" coordsize="10,20" path="m5631,2153l5641,2153,5641,2134,5631,2134,5631,2153xe" filled="true" fillcolor="#000000" stroked="false">
                <v:path arrowok="t"/>
                <v:fill type="solid"/>
              </v:shape>
            </v:group>
            <v:group style="position:absolute;left:5631;top:2153;width:10;height:20" coordorigin="5631,2153" coordsize="10,20">
              <v:shape style="position:absolute;left:5631;top:2153;width:10;height:20" coordorigin="5631,2153" coordsize="10,20" path="m5631,2172l5641,2172,5641,2153,5631,2153,5631,2172xe" filled="true" fillcolor="#000000" stroked="false">
                <v:path arrowok="t"/>
                <v:fill type="solid"/>
              </v:shape>
            </v:group>
            <v:group style="position:absolute;left:5631;top:2172;width:10;height:20" coordorigin="5631,2172" coordsize="10,20">
              <v:shape style="position:absolute;left:5631;top:2172;width:10;height:20" coordorigin="5631,2172" coordsize="10,20" path="m5631,2192l5641,2192,5641,2172,5631,2172,5631,2192xe" filled="true" fillcolor="#000000" stroked="false">
                <v:path arrowok="t"/>
                <v:fill type="solid"/>
              </v:shape>
            </v:group>
            <v:group style="position:absolute;left:5631;top:2192;width:10;height:20" coordorigin="5631,2192" coordsize="10,20">
              <v:shape style="position:absolute;left:5631;top:2192;width:10;height:20" coordorigin="5631,2192" coordsize="10,20" path="m5631,2211l5641,2211,5641,2192,5631,2192,5631,2211xe" filled="true" fillcolor="#000000" stroked="false">
                <v:path arrowok="t"/>
                <v:fill type="solid"/>
              </v:shape>
            </v:group>
            <v:group style="position:absolute;left:5631;top:2211;width:10;height:20" coordorigin="5631,2211" coordsize="10,20">
              <v:shape style="position:absolute;left:5631;top:2211;width:10;height:20" coordorigin="5631,2211" coordsize="10,20" path="m5631,2230l5641,2230,5641,2211,5631,2211,5631,2230xe" filled="true" fillcolor="#000000" stroked="false">
                <v:path arrowok="t"/>
                <v:fill type="solid"/>
              </v:shape>
            </v:group>
            <v:group style="position:absolute;left:5631;top:2230;width:10;height:20" coordorigin="5631,2230" coordsize="10,20">
              <v:shape style="position:absolute;left:5631;top:2230;width:10;height:20" coordorigin="5631,2230" coordsize="10,20" path="m5631,2249l5641,2249,5641,2230,5631,2230,5631,2249xe" filled="true" fillcolor="#000000" stroked="false">
                <v:path arrowok="t"/>
                <v:fill type="solid"/>
              </v:shape>
            </v:group>
            <v:group style="position:absolute;left:5631;top:2249;width:10;height:20" coordorigin="5631,2249" coordsize="10,20">
              <v:shape style="position:absolute;left:5631;top:2249;width:10;height:20" coordorigin="5631,2249" coordsize="10,20" path="m5631,2268l5641,2268,5641,2249,5631,2249,5631,2268xe" filled="true" fillcolor="#000000" stroked="false">
                <v:path arrowok="t"/>
                <v:fill type="solid"/>
              </v:shape>
            </v:group>
            <v:group style="position:absolute;left:7451;top:1865;width:10;height:20" coordorigin="7451,1865" coordsize="10,20">
              <v:shape style="position:absolute;left:7451;top:1865;width:10;height:20" coordorigin="7451,1865" coordsize="10,20" path="m7451,1884l7461,1884,7461,1865,7451,1865,7451,1884xe" filled="true" fillcolor="#000000" stroked="false">
                <v:path arrowok="t"/>
                <v:fill type="solid"/>
              </v:shape>
            </v:group>
            <v:group style="position:absolute;left:7451;top:1884;width:10;height:20" coordorigin="7451,1884" coordsize="10,20">
              <v:shape style="position:absolute;left:7451;top:1884;width:10;height:20" coordorigin="7451,1884" coordsize="10,20" path="m7451,1904l7461,1904,7461,1884,7451,1884,7451,1904xe" filled="true" fillcolor="#000000" stroked="false">
                <v:path arrowok="t"/>
                <v:fill type="solid"/>
              </v:shape>
            </v:group>
            <v:group style="position:absolute;left:7451;top:1904;width:10;height:20" coordorigin="7451,1904" coordsize="10,20">
              <v:shape style="position:absolute;left:7451;top:1904;width:10;height:20" coordorigin="7451,1904" coordsize="10,20" path="m7451,1923l7461,1923,7461,1904,7451,1904,7451,1923xe" filled="true" fillcolor="#000000" stroked="false">
                <v:path arrowok="t"/>
                <v:fill type="solid"/>
              </v:shape>
            </v:group>
            <v:group style="position:absolute;left:7451;top:1923;width:10;height:20" coordorigin="7451,1923" coordsize="10,20">
              <v:shape style="position:absolute;left:7451;top:1923;width:10;height:20" coordorigin="7451,1923" coordsize="10,20" path="m7451,1942l7461,1942,7461,1923,7451,1923,7451,1942xe" filled="true" fillcolor="#000000" stroked="false">
                <v:path arrowok="t"/>
                <v:fill type="solid"/>
              </v:shape>
            </v:group>
            <v:group style="position:absolute;left:7451;top:1942;width:10;height:20" coordorigin="7451,1942" coordsize="10,20">
              <v:shape style="position:absolute;left:7451;top:1942;width:10;height:20" coordorigin="7451,1942" coordsize="10,20" path="m7451,1961l7461,1961,7461,1942,7451,1942,7451,1961xe" filled="true" fillcolor="#000000" stroked="false">
                <v:path arrowok="t"/>
                <v:fill type="solid"/>
              </v:shape>
            </v:group>
            <v:group style="position:absolute;left:7451;top:1961;width:10;height:20" coordorigin="7451,1961" coordsize="10,20">
              <v:shape style="position:absolute;left:7451;top:1961;width:10;height:20" coordorigin="7451,1961" coordsize="10,20" path="m7451,1980l7461,1980,7461,1961,7451,1961,7451,1980xe" filled="true" fillcolor="#000000" stroked="false">
                <v:path arrowok="t"/>
                <v:fill type="solid"/>
              </v:shape>
            </v:group>
            <v:group style="position:absolute;left:7451;top:1980;width:10;height:20" coordorigin="7451,1980" coordsize="10,20">
              <v:shape style="position:absolute;left:7451;top:1980;width:10;height:20" coordorigin="7451,1980" coordsize="10,20" path="m7451,2000l7461,2000,7461,1980,7451,1980,7451,2000xe" filled="true" fillcolor="#000000" stroked="false">
                <v:path arrowok="t"/>
                <v:fill type="solid"/>
              </v:shape>
            </v:group>
            <v:group style="position:absolute;left:7451;top:2000;width:10;height:20" coordorigin="7451,2000" coordsize="10,20">
              <v:shape style="position:absolute;left:7451;top:2000;width:10;height:20" coordorigin="7451,2000" coordsize="10,20" path="m7451,2019l7461,2019,7461,2000,7451,2000,7451,2019xe" filled="true" fillcolor="#000000" stroked="false">
                <v:path arrowok="t"/>
                <v:fill type="solid"/>
              </v:shape>
            </v:group>
            <v:group style="position:absolute;left:7451;top:2019;width:10;height:20" coordorigin="7451,2019" coordsize="10,20">
              <v:shape style="position:absolute;left:7451;top:2019;width:10;height:20" coordorigin="7451,2019" coordsize="10,20" path="m7451,2038l7461,2038,7461,2019,7451,2019,7451,2038xe" filled="true" fillcolor="#000000" stroked="false">
                <v:path arrowok="t"/>
                <v:fill type="solid"/>
              </v:shape>
            </v:group>
            <v:group style="position:absolute;left:7451;top:2038;width:10;height:20" coordorigin="7451,2038" coordsize="10,20">
              <v:shape style="position:absolute;left:7451;top:2038;width:10;height:20" coordorigin="7451,2038" coordsize="10,20" path="m7451,2057l7461,2057,7461,2038,7451,2038,7451,2057xe" filled="true" fillcolor="#000000" stroked="false">
                <v:path arrowok="t"/>
                <v:fill type="solid"/>
              </v:shape>
            </v:group>
            <v:group style="position:absolute;left:7451;top:2057;width:10;height:20" coordorigin="7451,2057" coordsize="10,20">
              <v:shape style="position:absolute;left:7451;top:2057;width:10;height:20" coordorigin="7451,2057" coordsize="10,20" path="m7451,2076l7461,2076,7461,2057,7451,2057,7451,2076xe" filled="true" fillcolor="#000000" stroked="false">
                <v:path arrowok="t"/>
                <v:fill type="solid"/>
              </v:shape>
            </v:group>
            <v:group style="position:absolute;left:7451;top:2076;width:10;height:20" coordorigin="7451,2076" coordsize="10,20">
              <v:shape style="position:absolute;left:7451;top:2076;width:10;height:20" coordorigin="7451,2076" coordsize="10,20" path="m7451,2096l7461,2096,7461,2076,7451,2076,7451,2096xe" filled="true" fillcolor="#000000" stroked="false">
                <v:path arrowok="t"/>
                <v:fill type="solid"/>
              </v:shape>
            </v:group>
            <v:group style="position:absolute;left:7451;top:2096;width:10;height:20" coordorigin="7451,2096" coordsize="10,20">
              <v:shape style="position:absolute;left:7451;top:2096;width:10;height:20" coordorigin="7451,2096" coordsize="10,20" path="m7451,2115l7461,2115,7461,2096,7451,2096,7451,2115xe" filled="true" fillcolor="#000000" stroked="false">
                <v:path arrowok="t"/>
                <v:fill type="solid"/>
              </v:shape>
            </v:group>
            <v:group style="position:absolute;left:7451;top:2115;width:10;height:20" coordorigin="7451,2115" coordsize="10,20">
              <v:shape style="position:absolute;left:7451;top:2115;width:10;height:20" coordorigin="7451,2115" coordsize="10,20" path="m7451,2134l7461,2134,7461,2115,7451,2115,7451,2134xe" filled="true" fillcolor="#000000" stroked="false">
                <v:path arrowok="t"/>
                <v:fill type="solid"/>
              </v:shape>
            </v:group>
            <v:group style="position:absolute;left:7451;top:2134;width:10;height:20" coordorigin="7451,2134" coordsize="10,20">
              <v:shape style="position:absolute;left:7451;top:2134;width:10;height:20" coordorigin="7451,2134" coordsize="10,20" path="m7451,2153l7461,2153,7461,2134,7451,2134,7451,2153xe" filled="true" fillcolor="#000000" stroked="false">
                <v:path arrowok="t"/>
                <v:fill type="solid"/>
              </v:shape>
            </v:group>
            <v:group style="position:absolute;left:7451;top:2153;width:10;height:20" coordorigin="7451,2153" coordsize="10,20">
              <v:shape style="position:absolute;left:7451;top:2153;width:10;height:20" coordorigin="7451,2153" coordsize="10,20" path="m7451,2172l7461,2172,7461,2153,7451,2153,7451,2172xe" filled="true" fillcolor="#000000" stroked="false">
                <v:path arrowok="t"/>
                <v:fill type="solid"/>
              </v:shape>
            </v:group>
            <v:group style="position:absolute;left:7451;top:2172;width:10;height:20" coordorigin="7451,2172" coordsize="10,20">
              <v:shape style="position:absolute;left:7451;top:2172;width:10;height:20" coordorigin="7451,2172" coordsize="10,20" path="m7451,2192l7461,2192,7461,2172,7451,2172,7451,2192xe" filled="true" fillcolor="#000000" stroked="false">
                <v:path arrowok="t"/>
                <v:fill type="solid"/>
              </v:shape>
            </v:group>
            <v:group style="position:absolute;left:7451;top:2192;width:10;height:20" coordorigin="7451,2192" coordsize="10,20">
              <v:shape style="position:absolute;left:7451;top:2192;width:10;height:20" coordorigin="7451,2192" coordsize="10,20" path="m7451,2211l7461,2211,7461,2192,7451,2192,7451,2211xe" filled="true" fillcolor="#000000" stroked="false">
                <v:path arrowok="t"/>
                <v:fill type="solid"/>
              </v:shape>
            </v:group>
            <v:group style="position:absolute;left:7451;top:2211;width:10;height:20" coordorigin="7451,2211" coordsize="10,20">
              <v:shape style="position:absolute;left:7451;top:2211;width:10;height:20" coordorigin="7451,2211" coordsize="10,20" path="m7451,2230l7461,2230,7461,2211,7451,2211,7451,2230xe" filled="true" fillcolor="#000000" stroked="false">
                <v:path arrowok="t"/>
                <v:fill type="solid"/>
              </v:shape>
            </v:group>
            <v:group style="position:absolute;left:7451;top:2230;width:10;height:20" coordorigin="7451,2230" coordsize="10,20">
              <v:shape style="position:absolute;left:7451;top:2230;width:10;height:20" coordorigin="7451,2230" coordsize="10,20" path="m7451,2249l7461,2249,7461,2230,7451,2230,7451,2249xe" filled="true" fillcolor="#000000" stroked="false">
                <v:path arrowok="t"/>
                <v:fill type="solid"/>
              </v:shape>
            </v:group>
            <v:group style="position:absolute;left:7451;top:2249;width:10;height:20" coordorigin="7451,2249" coordsize="10,20">
              <v:shape style="position:absolute;left:7451;top:2249;width:10;height:20" coordorigin="7451,2249" coordsize="10,20" path="m7451,2268l7461,2268,7461,2249,7451,2249,7451,2268xe" filled="true" fillcolor="#000000" stroked="false">
                <v:path arrowok="t"/>
                <v:fill type="solid"/>
              </v:shape>
            </v:group>
            <v:group style="position:absolute;left:8980;top:1865;width:10;height:20" coordorigin="8980,1865" coordsize="10,20">
              <v:shape style="position:absolute;left:8980;top:1865;width:10;height:20" coordorigin="8980,1865" coordsize="10,20" path="m8980,1884l8990,1884,8990,1865,8980,1865,8980,1884xe" filled="true" fillcolor="#000000" stroked="false">
                <v:path arrowok="t"/>
                <v:fill type="solid"/>
              </v:shape>
            </v:group>
            <v:group style="position:absolute;left:8980;top:1884;width:10;height:20" coordorigin="8980,1884" coordsize="10,20">
              <v:shape style="position:absolute;left:8980;top:1884;width:10;height:20" coordorigin="8980,1884" coordsize="10,20" path="m8980,1904l8990,1904,8990,1884,8980,1884,8980,1904xe" filled="true" fillcolor="#000000" stroked="false">
                <v:path arrowok="t"/>
                <v:fill type="solid"/>
              </v:shape>
            </v:group>
            <v:group style="position:absolute;left:8980;top:1904;width:10;height:20" coordorigin="8980,1904" coordsize="10,20">
              <v:shape style="position:absolute;left:8980;top:1904;width:10;height:20" coordorigin="8980,1904" coordsize="10,20" path="m8980,1923l8990,1923,8990,1904,8980,1904,8980,1923xe" filled="true" fillcolor="#000000" stroked="false">
                <v:path arrowok="t"/>
                <v:fill type="solid"/>
              </v:shape>
            </v:group>
            <v:group style="position:absolute;left:8980;top:1923;width:10;height:20" coordorigin="8980,1923" coordsize="10,20">
              <v:shape style="position:absolute;left:8980;top:1923;width:10;height:20" coordorigin="8980,1923" coordsize="10,20" path="m8980,1942l8990,1942,8990,1923,8980,1923,8980,1942xe" filled="true" fillcolor="#000000" stroked="false">
                <v:path arrowok="t"/>
                <v:fill type="solid"/>
              </v:shape>
            </v:group>
            <v:group style="position:absolute;left:8980;top:1942;width:10;height:20" coordorigin="8980,1942" coordsize="10,20">
              <v:shape style="position:absolute;left:8980;top:1942;width:10;height:20" coordorigin="8980,1942" coordsize="10,20" path="m8980,1961l8990,1961,8990,1942,8980,1942,8980,1961xe" filled="true" fillcolor="#000000" stroked="false">
                <v:path arrowok="t"/>
                <v:fill type="solid"/>
              </v:shape>
            </v:group>
            <v:group style="position:absolute;left:8980;top:1961;width:10;height:20" coordorigin="8980,1961" coordsize="10,20">
              <v:shape style="position:absolute;left:8980;top:1961;width:10;height:20" coordorigin="8980,1961" coordsize="10,20" path="m8980,1980l8990,1980,8990,1961,8980,1961,8980,1980xe" filled="true" fillcolor="#000000" stroked="false">
                <v:path arrowok="t"/>
                <v:fill type="solid"/>
              </v:shape>
            </v:group>
            <v:group style="position:absolute;left:8980;top:1980;width:10;height:20" coordorigin="8980,1980" coordsize="10,20">
              <v:shape style="position:absolute;left:8980;top:1980;width:10;height:20" coordorigin="8980,1980" coordsize="10,20" path="m8980,2000l8990,2000,8990,1980,8980,1980,8980,2000xe" filled="true" fillcolor="#000000" stroked="false">
                <v:path arrowok="t"/>
                <v:fill type="solid"/>
              </v:shape>
            </v:group>
            <v:group style="position:absolute;left:8980;top:2000;width:10;height:20" coordorigin="8980,2000" coordsize="10,20">
              <v:shape style="position:absolute;left:8980;top:2000;width:10;height:20" coordorigin="8980,2000" coordsize="10,20" path="m8980,2019l8990,2019,8990,2000,8980,2000,8980,2019xe" filled="true" fillcolor="#000000" stroked="false">
                <v:path arrowok="t"/>
                <v:fill type="solid"/>
              </v:shape>
            </v:group>
            <v:group style="position:absolute;left:8980;top:2019;width:10;height:20" coordorigin="8980,2019" coordsize="10,20">
              <v:shape style="position:absolute;left:8980;top:2019;width:10;height:20" coordorigin="8980,2019" coordsize="10,20" path="m8980,2038l8990,2038,8990,2019,8980,2019,8980,2038xe" filled="true" fillcolor="#000000" stroked="false">
                <v:path arrowok="t"/>
                <v:fill type="solid"/>
              </v:shape>
            </v:group>
            <v:group style="position:absolute;left:8980;top:2038;width:10;height:20" coordorigin="8980,2038" coordsize="10,20">
              <v:shape style="position:absolute;left:8980;top:2038;width:10;height:20" coordorigin="8980,2038" coordsize="10,20" path="m8980,2057l8990,2057,8990,2038,8980,2038,8980,2057xe" filled="true" fillcolor="#000000" stroked="false">
                <v:path arrowok="t"/>
                <v:fill type="solid"/>
              </v:shape>
            </v:group>
            <v:group style="position:absolute;left:8980;top:2057;width:10;height:20" coordorigin="8980,2057" coordsize="10,20">
              <v:shape style="position:absolute;left:8980;top:2057;width:10;height:20" coordorigin="8980,2057" coordsize="10,20" path="m8980,2076l8990,2076,8990,2057,8980,2057,8980,2076xe" filled="true" fillcolor="#000000" stroked="false">
                <v:path arrowok="t"/>
                <v:fill type="solid"/>
              </v:shape>
            </v:group>
            <v:group style="position:absolute;left:8980;top:2076;width:10;height:20" coordorigin="8980,2076" coordsize="10,20">
              <v:shape style="position:absolute;left:8980;top:2076;width:10;height:20" coordorigin="8980,2076" coordsize="10,20" path="m8980,2096l8990,2096,8990,2076,8980,2076,8980,2096xe" filled="true" fillcolor="#000000" stroked="false">
                <v:path arrowok="t"/>
                <v:fill type="solid"/>
              </v:shape>
            </v:group>
            <v:group style="position:absolute;left:8980;top:2096;width:10;height:20" coordorigin="8980,2096" coordsize="10,20">
              <v:shape style="position:absolute;left:8980;top:2096;width:10;height:20" coordorigin="8980,2096" coordsize="10,20" path="m8980,2115l8990,2115,8990,2096,8980,2096,8980,2115xe" filled="true" fillcolor="#000000" stroked="false">
                <v:path arrowok="t"/>
                <v:fill type="solid"/>
              </v:shape>
            </v:group>
            <v:group style="position:absolute;left:8980;top:2115;width:10;height:20" coordorigin="8980,2115" coordsize="10,20">
              <v:shape style="position:absolute;left:8980;top:2115;width:10;height:20" coordorigin="8980,2115" coordsize="10,20" path="m8980,2134l8990,2134,8990,2115,8980,2115,8980,2134xe" filled="true" fillcolor="#000000" stroked="false">
                <v:path arrowok="t"/>
                <v:fill type="solid"/>
              </v:shape>
            </v:group>
            <v:group style="position:absolute;left:8980;top:2134;width:10;height:20" coordorigin="8980,2134" coordsize="10,20">
              <v:shape style="position:absolute;left:8980;top:2134;width:10;height:20" coordorigin="8980,2134" coordsize="10,20" path="m8980,2153l8990,2153,8990,2134,8980,2134,8980,2153xe" filled="true" fillcolor="#000000" stroked="false">
                <v:path arrowok="t"/>
                <v:fill type="solid"/>
              </v:shape>
            </v:group>
            <v:group style="position:absolute;left:8980;top:2153;width:10;height:20" coordorigin="8980,2153" coordsize="10,20">
              <v:shape style="position:absolute;left:8980;top:2153;width:10;height:20" coordorigin="8980,2153" coordsize="10,20" path="m8980,2172l8990,2172,8990,2153,8980,2153,8980,2172xe" filled="true" fillcolor="#000000" stroked="false">
                <v:path arrowok="t"/>
                <v:fill type="solid"/>
              </v:shape>
            </v:group>
            <v:group style="position:absolute;left:8980;top:2172;width:10;height:20" coordorigin="8980,2172" coordsize="10,20">
              <v:shape style="position:absolute;left:8980;top:2172;width:10;height:20" coordorigin="8980,2172" coordsize="10,20" path="m8980,2192l8990,2192,8990,2172,8980,2172,8980,2192xe" filled="true" fillcolor="#000000" stroked="false">
                <v:path arrowok="t"/>
                <v:fill type="solid"/>
              </v:shape>
            </v:group>
            <v:group style="position:absolute;left:8980;top:2192;width:10;height:20" coordorigin="8980,2192" coordsize="10,20">
              <v:shape style="position:absolute;left:8980;top:2192;width:10;height:20" coordorigin="8980,2192" coordsize="10,20" path="m8980,2211l8990,2211,8990,2192,8980,2192,8980,2211xe" filled="true" fillcolor="#000000" stroked="false">
                <v:path arrowok="t"/>
                <v:fill type="solid"/>
              </v:shape>
            </v:group>
            <v:group style="position:absolute;left:8980;top:2211;width:10;height:20" coordorigin="8980,2211" coordsize="10,20">
              <v:shape style="position:absolute;left:8980;top:2211;width:10;height:20" coordorigin="8980,2211" coordsize="10,20" path="m8980,2230l8990,2230,8990,2211,8980,2211,8980,2230xe" filled="true" fillcolor="#000000" stroked="false">
                <v:path arrowok="t"/>
                <v:fill type="solid"/>
              </v:shape>
            </v:group>
            <v:group style="position:absolute;left:8980;top:2230;width:10;height:20" coordorigin="8980,2230" coordsize="10,20">
              <v:shape style="position:absolute;left:8980;top:2230;width:10;height:20" coordorigin="8980,2230" coordsize="10,20" path="m8980,2249l8990,2249,8990,2230,8980,2230,8980,2249xe" filled="true" fillcolor="#000000" stroked="false">
                <v:path arrowok="t"/>
                <v:fill type="solid"/>
              </v:shape>
            </v:group>
            <v:group style="position:absolute;left:8980;top:2249;width:10;height:20" coordorigin="8980,2249" coordsize="10,20">
              <v:shape style="position:absolute;left:8980;top:2249;width:10;height:20" coordorigin="8980,2249" coordsize="10,20" path="m8980,2268l8990,2268,8990,2249,8980,2249,8980,2268xe" filled="true" fillcolor="#000000" stroked="false">
                <v:path arrowok="t"/>
                <v:fill type="solid"/>
              </v:shape>
            </v:group>
            <v:group style="position:absolute;left:10800;top:1865;width:10;height:20" coordorigin="10800,1865" coordsize="10,20">
              <v:shape style="position:absolute;left:10800;top:1865;width:10;height:20" coordorigin="10800,1865" coordsize="10,20" path="m10800,1884l10809,1884,10809,1865,10800,1865,10800,1884xe" filled="true" fillcolor="#000000" stroked="false">
                <v:path arrowok="t"/>
                <v:fill type="solid"/>
              </v:shape>
            </v:group>
            <v:group style="position:absolute;left:10800;top:1884;width:10;height:20" coordorigin="10800,1884" coordsize="10,20">
              <v:shape style="position:absolute;left:10800;top:1884;width:10;height:20" coordorigin="10800,1884" coordsize="10,20" path="m10800,1904l10809,1904,10809,1884,10800,1884,10800,1904xe" filled="true" fillcolor="#000000" stroked="false">
                <v:path arrowok="t"/>
                <v:fill type="solid"/>
              </v:shape>
            </v:group>
            <v:group style="position:absolute;left:10800;top:1904;width:10;height:20" coordorigin="10800,1904" coordsize="10,20">
              <v:shape style="position:absolute;left:10800;top:1904;width:10;height:20" coordorigin="10800,1904" coordsize="10,20" path="m10800,1923l10809,1923,10809,1904,10800,1904,10800,1923xe" filled="true" fillcolor="#000000" stroked="false">
                <v:path arrowok="t"/>
                <v:fill type="solid"/>
              </v:shape>
            </v:group>
            <v:group style="position:absolute;left:10800;top:1923;width:10;height:20" coordorigin="10800,1923" coordsize="10,20">
              <v:shape style="position:absolute;left:10800;top:1923;width:10;height:20" coordorigin="10800,1923" coordsize="10,20" path="m10800,1942l10809,1942,10809,1923,10800,1923,10800,1942xe" filled="true" fillcolor="#000000" stroked="false">
                <v:path arrowok="t"/>
                <v:fill type="solid"/>
              </v:shape>
            </v:group>
            <v:group style="position:absolute;left:10800;top:1942;width:10;height:20" coordorigin="10800,1942" coordsize="10,20">
              <v:shape style="position:absolute;left:10800;top:1942;width:10;height:20" coordorigin="10800,1942" coordsize="10,20" path="m10800,1961l10809,1961,10809,1942,10800,1942,10800,1961xe" filled="true" fillcolor="#000000" stroked="false">
                <v:path arrowok="t"/>
                <v:fill type="solid"/>
              </v:shape>
            </v:group>
            <v:group style="position:absolute;left:10800;top:1961;width:10;height:20" coordorigin="10800,1961" coordsize="10,20">
              <v:shape style="position:absolute;left:10800;top:1961;width:10;height:20" coordorigin="10800,1961" coordsize="10,20" path="m10800,1980l10809,1980,10809,1961,10800,1961,10800,1980xe" filled="true" fillcolor="#000000" stroked="false">
                <v:path arrowok="t"/>
                <v:fill type="solid"/>
              </v:shape>
            </v:group>
            <v:group style="position:absolute;left:10800;top:1980;width:10;height:20" coordorigin="10800,1980" coordsize="10,20">
              <v:shape style="position:absolute;left:10800;top:1980;width:10;height:20" coordorigin="10800,1980" coordsize="10,20" path="m10800,2000l10809,2000,10809,1980,10800,1980,10800,2000xe" filled="true" fillcolor="#000000" stroked="false">
                <v:path arrowok="t"/>
                <v:fill type="solid"/>
              </v:shape>
            </v:group>
            <v:group style="position:absolute;left:10800;top:2000;width:10;height:20" coordorigin="10800,2000" coordsize="10,20">
              <v:shape style="position:absolute;left:10800;top:2000;width:10;height:20" coordorigin="10800,2000" coordsize="10,20" path="m10800,2019l10809,2019,10809,2000,10800,2000,10800,2019xe" filled="true" fillcolor="#000000" stroked="false">
                <v:path arrowok="t"/>
                <v:fill type="solid"/>
              </v:shape>
            </v:group>
            <v:group style="position:absolute;left:10800;top:2019;width:10;height:20" coordorigin="10800,2019" coordsize="10,20">
              <v:shape style="position:absolute;left:10800;top:2019;width:10;height:20" coordorigin="10800,2019" coordsize="10,20" path="m10800,2038l10809,2038,10809,2019,10800,2019,10800,2038xe" filled="true" fillcolor="#000000" stroked="false">
                <v:path arrowok="t"/>
                <v:fill type="solid"/>
              </v:shape>
            </v:group>
            <v:group style="position:absolute;left:10800;top:2038;width:10;height:20" coordorigin="10800,2038" coordsize="10,20">
              <v:shape style="position:absolute;left:10800;top:2038;width:10;height:20" coordorigin="10800,2038" coordsize="10,20" path="m10800,2057l10809,2057,10809,2038,10800,2038,10800,2057xe" filled="true" fillcolor="#000000" stroked="false">
                <v:path arrowok="t"/>
                <v:fill type="solid"/>
              </v:shape>
            </v:group>
            <v:group style="position:absolute;left:10800;top:2057;width:10;height:20" coordorigin="10800,2057" coordsize="10,20">
              <v:shape style="position:absolute;left:10800;top:2057;width:10;height:20" coordorigin="10800,2057" coordsize="10,20" path="m10800,2076l10809,2076,10809,2057,10800,2057,10800,2076xe" filled="true" fillcolor="#000000" stroked="false">
                <v:path arrowok="t"/>
                <v:fill type="solid"/>
              </v:shape>
            </v:group>
            <v:group style="position:absolute;left:10800;top:2076;width:10;height:20" coordorigin="10800,2076" coordsize="10,20">
              <v:shape style="position:absolute;left:10800;top:2076;width:10;height:20" coordorigin="10800,2076" coordsize="10,20" path="m10800,2096l10809,2096,10809,2076,10800,2076,10800,2096xe" filled="true" fillcolor="#000000" stroked="false">
                <v:path arrowok="t"/>
                <v:fill type="solid"/>
              </v:shape>
            </v:group>
            <v:group style="position:absolute;left:10800;top:2096;width:10;height:20" coordorigin="10800,2096" coordsize="10,20">
              <v:shape style="position:absolute;left:10800;top:2096;width:10;height:20" coordorigin="10800,2096" coordsize="10,20" path="m10800,2115l10809,2115,10809,2096,10800,2096,10800,2115xe" filled="true" fillcolor="#000000" stroked="false">
                <v:path arrowok="t"/>
                <v:fill type="solid"/>
              </v:shape>
            </v:group>
            <v:group style="position:absolute;left:10800;top:2115;width:10;height:20" coordorigin="10800,2115" coordsize="10,20">
              <v:shape style="position:absolute;left:10800;top:2115;width:10;height:20" coordorigin="10800,2115" coordsize="10,20" path="m10800,2134l10809,2134,10809,2115,10800,2115,10800,2134xe" filled="true" fillcolor="#000000" stroked="false">
                <v:path arrowok="t"/>
                <v:fill type="solid"/>
              </v:shape>
            </v:group>
            <v:group style="position:absolute;left:10800;top:2134;width:10;height:20" coordorigin="10800,2134" coordsize="10,20">
              <v:shape style="position:absolute;left:10800;top:2134;width:10;height:20" coordorigin="10800,2134" coordsize="10,20" path="m10800,2153l10809,2153,10809,2134,10800,2134,10800,2153xe" filled="true" fillcolor="#000000" stroked="false">
                <v:path arrowok="t"/>
                <v:fill type="solid"/>
              </v:shape>
            </v:group>
            <v:group style="position:absolute;left:10800;top:2153;width:10;height:20" coordorigin="10800,2153" coordsize="10,20">
              <v:shape style="position:absolute;left:10800;top:2153;width:10;height:20" coordorigin="10800,2153" coordsize="10,20" path="m10800,2172l10809,2172,10809,2153,10800,2153,10800,2172xe" filled="true" fillcolor="#000000" stroked="false">
                <v:path arrowok="t"/>
                <v:fill type="solid"/>
              </v:shape>
            </v:group>
            <v:group style="position:absolute;left:10800;top:2172;width:10;height:20" coordorigin="10800,2172" coordsize="10,20">
              <v:shape style="position:absolute;left:10800;top:2172;width:10;height:20" coordorigin="10800,2172" coordsize="10,20" path="m10800,2192l10809,2192,10809,2172,10800,2172,10800,2192xe" filled="true" fillcolor="#000000" stroked="false">
                <v:path arrowok="t"/>
                <v:fill type="solid"/>
              </v:shape>
            </v:group>
            <v:group style="position:absolute;left:10800;top:2192;width:10;height:20" coordorigin="10800,2192" coordsize="10,20">
              <v:shape style="position:absolute;left:10800;top:2192;width:10;height:20" coordorigin="10800,2192" coordsize="10,20" path="m10800,2211l10809,2211,10809,2192,10800,2192,10800,2211xe" filled="true" fillcolor="#000000" stroked="false">
                <v:path arrowok="t"/>
                <v:fill type="solid"/>
              </v:shape>
            </v:group>
            <v:group style="position:absolute;left:10800;top:2211;width:10;height:20" coordorigin="10800,2211" coordsize="10,20">
              <v:shape style="position:absolute;left:10800;top:2211;width:10;height:20" coordorigin="10800,2211" coordsize="10,20" path="m10800,2230l10809,2230,10809,2211,10800,2211,10800,2230xe" filled="true" fillcolor="#000000" stroked="false">
                <v:path arrowok="t"/>
                <v:fill type="solid"/>
              </v:shape>
            </v:group>
            <v:group style="position:absolute;left:10800;top:2230;width:10;height:20" coordorigin="10800,2230" coordsize="10,20">
              <v:shape style="position:absolute;left:10800;top:2230;width:10;height:20" coordorigin="10800,2230" coordsize="10,20" path="m10800,2249l10809,2249,10809,2230,10800,2230,10800,2249xe" filled="true" fillcolor="#000000" stroked="false">
                <v:path arrowok="t"/>
                <v:fill type="solid"/>
              </v:shape>
            </v:group>
            <v:group style="position:absolute;left:10800;top:2249;width:10;height:20" coordorigin="10800,2249" coordsize="10,20">
              <v:shape style="position:absolute;left:10800;top:2249;width:10;height:20" coordorigin="10800,2249" coordsize="10,20" path="m10800,2268l10809,2268,10809,2249,10800,2249,10800,2268xe" filled="true" fillcolor="#000000" stroked="false">
                <v:path arrowok="t"/>
                <v:fill type="solid"/>
              </v:shape>
              <v:shape style="position:absolute;left:857;top:2172;width:2972;height:108" type="#_x0000_t75" stroked="false">
                <v:imagedata r:id="rId764" o:title=""/>
              </v:shape>
              <v:shape style="position:absolute;left:3805;top:2268;width:1836;height:12" type="#_x0000_t75" stroked="false">
                <v:imagedata r:id="rId765" o:title=""/>
              </v:shape>
              <v:shape style="position:absolute;left:5627;top:2268;width:1834;height:12" type="#_x0000_t75" stroked="false">
                <v:imagedata r:id="rId766" o:title=""/>
              </v:shape>
              <v:shape style="position:absolute;left:7446;top:2268;width:1544;height:12" type="#_x0000_t75" stroked="false">
                <v:imagedata r:id="rId762" o:title=""/>
              </v:shape>
              <v:shape style="position:absolute;left:8976;top:2268;width:1834;height:12" type="#_x0000_t75" stroked="false">
                <v:imagedata r:id="rId767" o:title=""/>
              </v:shape>
            </v:group>
            <v:group style="position:absolute;left:10800;top:2276;width:10;height:2" coordorigin="10800,2276" coordsize="10,2">
              <v:shape style="position:absolute;left:10800;top:2276;width:10;height:2" coordorigin="10800,2276" coordsize="10,0" path="m10800,2276l10809,2276e" filled="false" stroked="true" strokeweight=".47998pt" strokecolor="#000000">
                <v:path arrowok="t"/>
              </v:shape>
            </v:group>
            <v:group style="position:absolute;left:862;top:2280;width:10;height:20" coordorigin="862,2280" coordsize="10,20">
              <v:shape style="position:absolute;left:862;top:2280;width:10;height:20" coordorigin="862,2280" coordsize="10,20" path="m862,2300l871,2300,871,2280,862,2280,862,2300xe" filled="true" fillcolor="#000000" stroked="false">
                <v:path arrowok="t"/>
                <v:fill type="solid"/>
              </v:shape>
            </v:group>
            <v:group style="position:absolute;left:862;top:2300;width:10;height:20" coordorigin="862,2300" coordsize="10,20">
              <v:shape style="position:absolute;left:862;top:2300;width:10;height:20" coordorigin="862,2300" coordsize="10,20" path="m862,2319l871,2319,871,2300,862,2300,862,2319xe" filled="true" fillcolor="#000000" stroked="false">
                <v:path arrowok="t"/>
                <v:fill type="solid"/>
              </v:shape>
            </v:group>
            <v:group style="position:absolute;left:862;top:2319;width:10;height:20" coordorigin="862,2319" coordsize="10,20">
              <v:shape style="position:absolute;left:862;top:2319;width:10;height:20" coordorigin="862,2319" coordsize="10,20" path="m862,2338l871,2338,871,2319,862,2319,862,2338xe" filled="true" fillcolor="#000000" stroked="false">
                <v:path arrowok="t"/>
                <v:fill type="solid"/>
              </v:shape>
            </v:group>
            <v:group style="position:absolute;left:862;top:2338;width:10;height:20" coordorigin="862,2338" coordsize="10,20">
              <v:shape style="position:absolute;left:862;top:2338;width:10;height:20" coordorigin="862,2338" coordsize="10,20" path="m862,2357l871,2357,871,2338,862,2338,862,2357xe" filled="true" fillcolor="#000000" stroked="false">
                <v:path arrowok="t"/>
                <v:fill type="solid"/>
              </v:shape>
            </v:group>
            <v:group style="position:absolute;left:862;top:2357;width:10;height:20" coordorigin="862,2357" coordsize="10,20">
              <v:shape style="position:absolute;left:862;top:2357;width:10;height:20" coordorigin="862,2357" coordsize="10,20" path="m862,2376l871,2376,871,2357,862,2357,862,2376xe" filled="true" fillcolor="#000000" stroked="false">
                <v:path arrowok="t"/>
                <v:fill type="solid"/>
              </v:shape>
            </v:group>
            <v:group style="position:absolute;left:862;top:2376;width:10;height:20" coordorigin="862,2376" coordsize="10,20">
              <v:shape style="position:absolute;left:862;top:2376;width:10;height:20" coordorigin="862,2376" coordsize="10,20" path="m862,2396l871,2396,871,2376,862,2376,862,2396xe" filled="true" fillcolor="#000000" stroked="false">
                <v:path arrowok="t"/>
                <v:fill type="solid"/>
              </v:shape>
            </v:group>
            <v:group style="position:absolute;left:862;top:2396;width:10;height:20" coordorigin="862,2396" coordsize="10,20">
              <v:shape style="position:absolute;left:862;top:2396;width:10;height:20" coordorigin="862,2396" coordsize="10,20" path="m862,2415l871,2415,871,2396,862,2396,862,2415xe" filled="true" fillcolor="#000000" stroked="false">
                <v:path arrowok="t"/>
                <v:fill type="solid"/>
              </v:shape>
            </v:group>
            <v:group style="position:absolute;left:862;top:2415;width:10;height:20" coordorigin="862,2415" coordsize="10,20">
              <v:shape style="position:absolute;left:862;top:2415;width:10;height:20" coordorigin="862,2415" coordsize="10,20" path="m862,2434l871,2434,871,2415,862,2415,862,2434xe" filled="true" fillcolor="#000000" stroked="false">
                <v:path arrowok="t"/>
                <v:fill type="solid"/>
              </v:shape>
            </v:group>
            <v:group style="position:absolute;left:862;top:2434;width:10;height:20" coordorigin="862,2434" coordsize="10,20">
              <v:shape style="position:absolute;left:862;top:2434;width:10;height:20" coordorigin="862,2434" coordsize="10,20" path="m862,2453l871,2453,871,2434,862,2434,862,2453xe" filled="true" fillcolor="#000000" stroked="false">
                <v:path arrowok="t"/>
                <v:fill type="solid"/>
              </v:shape>
            </v:group>
            <v:group style="position:absolute;left:862;top:2453;width:10;height:20" coordorigin="862,2453" coordsize="10,20">
              <v:shape style="position:absolute;left:862;top:2453;width:10;height:20" coordorigin="862,2453" coordsize="10,20" path="m862,2472l871,2472,871,2453,862,2453,862,2472xe" filled="true" fillcolor="#000000" stroked="false">
                <v:path arrowok="t"/>
                <v:fill type="solid"/>
              </v:shape>
            </v:group>
            <v:group style="position:absolute;left:862;top:2472;width:10;height:20" coordorigin="862,2472" coordsize="10,20">
              <v:shape style="position:absolute;left:862;top:2472;width:10;height:20" coordorigin="862,2472" coordsize="10,20" path="m862,2492l871,2492,871,2472,862,2472,862,2492xe" filled="true" fillcolor="#000000" stroked="false">
                <v:path arrowok="t"/>
                <v:fill type="solid"/>
              </v:shape>
            </v:group>
            <v:group style="position:absolute;left:862;top:2492;width:10;height:20" coordorigin="862,2492" coordsize="10,20">
              <v:shape style="position:absolute;left:862;top:2492;width:10;height:20" coordorigin="862,2492" coordsize="10,20" path="m862,2511l871,2511,871,2492,862,2492,862,2511xe" filled="true" fillcolor="#000000" stroked="false">
                <v:path arrowok="t"/>
                <v:fill type="solid"/>
              </v:shape>
            </v:group>
            <v:group style="position:absolute;left:862;top:2511;width:10;height:20" coordorigin="862,2511" coordsize="10,20">
              <v:shape style="position:absolute;left:862;top:2511;width:10;height:20" coordorigin="862,2511" coordsize="10,20" path="m862,2530l871,2530,871,2511,862,2511,862,2530xe" filled="true" fillcolor="#000000" stroked="false">
                <v:path arrowok="t"/>
                <v:fill type="solid"/>
              </v:shape>
            </v:group>
            <v:group style="position:absolute;left:862;top:2530;width:10;height:20" coordorigin="862,2530" coordsize="10,20">
              <v:shape style="position:absolute;left:862;top:2530;width:10;height:20" coordorigin="862,2530" coordsize="10,20" path="m862,2549l871,2549,871,2530,862,2530,862,2549xe" filled="true" fillcolor="#000000" stroked="false">
                <v:path arrowok="t"/>
                <v:fill type="solid"/>
              </v:shape>
            </v:group>
            <v:group style="position:absolute;left:862;top:2549;width:10;height:20" coordorigin="862,2549" coordsize="10,20">
              <v:shape style="position:absolute;left:862;top:2549;width:10;height:20" coordorigin="862,2549" coordsize="10,20" path="m862,2568l871,2568,871,2549,862,2549,862,2568xe" filled="true" fillcolor="#000000" stroked="false">
                <v:path arrowok="t"/>
                <v:fill type="solid"/>
              </v:shape>
            </v:group>
            <v:group style="position:absolute;left:862;top:2568;width:10;height:20" coordorigin="862,2568" coordsize="10,20">
              <v:shape style="position:absolute;left:862;top:2568;width:10;height:20" coordorigin="862,2568" coordsize="10,20" path="m862,2588l871,2588,871,2568,862,2568,862,2588xe" filled="true" fillcolor="#000000" stroked="false">
                <v:path arrowok="t"/>
                <v:fill type="solid"/>
              </v:shape>
            </v:group>
            <v:group style="position:absolute;left:862;top:2588;width:10;height:20" coordorigin="862,2588" coordsize="10,20">
              <v:shape style="position:absolute;left:862;top:2588;width:10;height:20" coordorigin="862,2588" coordsize="10,20" path="m862,2607l871,2607,871,2588,862,2588,862,2607xe" filled="true" fillcolor="#000000" stroked="false">
                <v:path arrowok="t"/>
                <v:fill type="solid"/>
              </v:shape>
            </v:group>
            <v:group style="position:absolute;left:862;top:2607;width:10;height:20" coordorigin="862,2607" coordsize="10,20">
              <v:shape style="position:absolute;left:862;top:2607;width:10;height:20" coordorigin="862,2607" coordsize="10,20" path="m862,2626l871,2626,871,2607,862,2607,862,2626xe" filled="true" fillcolor="#000000" stroked="false">
                <v:path arrowok="t"/>
                <v:fill type="solid"/>
              </v:shape>
            </v:group>
            <v:group style="position:absolute;left:862;top:2626;width:10;height:20" coordorigin="862,2626" coordsize="10,20">
              <v:shape style="position:absolute;left:862;top:2626;width:10;height:20" coordorigin="862,2626" coordsize="10,20" path="m862,2645l871,2645,871,2626,862,2626,862,2645xe" filled="true" fillcolor="#000000" stroked="false">
                <v:path arrowok="t"/>
                <v:fill type="solid"/>
              </v:shape>
            </v:group>
            <v:group style="position:absolute;left:862;top:2645;width:10;height:20" coordorigin="862,2645" coordsize="10,20">
              <v:shape style="position:absolute;left:862;top:2645;width:10;height:20" coordorigin="862,2645" coordsize="10,20" path="m862,2664l871,2664,871,2645,862,2645,862,2664xe" filled="true" fillcolor="#000000" stroked="false">
                <v:path arrowok="t"/>
                <v:fill type="solid"/>
              </v:shape>
            </v:group>
            <v:group style="position:absolute;left:862;top:2664;width:10;height:20" coordorigin="862,2664" coordsize="10,20">
              <v:shape style="position:absolute;left:862;top:2664;width:10;height:20" coordorigin="862,2664" coordsize="10,20" path="m862,2684l871,2684,871,2664,862,2664,862,2684xe" filled="true" fillcolor="#000000" stroked="false">
                <v:path arrowok="t"/>
                <v:fill type="solid"/>
              </v:shape>
            </v:group>
            <v:group style="position:absolute;left:862;top:2684;width:10;height:20" coordorigin="862,2684" coordsize="10,20">
              <v:shape style="position:absolute;left:862;top:2684;width:10;height:20" coordorigin="862,2684" coordsize="10,20" path="m862,2703l871,2703,871,2684,862,2684,862,2703xe" filled="true" fillcolor="#000000" stroked="false">
                <v:path arrowok="t"/>
                <v:fill type="solid"/>
              </v:shape>
            </v:group>
            <v:group style="position:absolute;left:862;top:2703;width:10;height:20" coordorigin="862,2703" coordsize="10,20">
              <v:shape style="position:absolute;left:862;top:2703;width:10;height:20" coordorigin="862,2703" coordsize="10,20" path="m862,2722l871,2722,871,2703,862,2703,862,2722xe" filled="true" fillcolor="#000000" stroked="false">
                <v:path arrowok="t"/>
                <v:fill type="solid"/>
              </v:shape>
            </v:group>
            <v:group style="position:absolute;left:862;top:2722;width:10;height:20" coordorigin="862,2722" coordsize="10,20">
              <v:shape style="position:absolute;left:862;top:2722;width:10;height:20" coordorigin="862,2722" coordsize="10,20" path="m862,2741l871,2741,871,2722,862,2722,862,2741xe" filled="true" fillcolor="#000000" stroked="false">
                <v:path arrowok="t"/>
                <v:fill type="solid"/>
              </v:shape>
            </v:group>
            <v:group style="position:absolute;left:862;top:2741;width:10;height:20" coordorigin="862,2741" coordsize="10,20">
              <v:shape style="position:absolute;left:862;top:2741;width:10;height:20" coordorigin="862,2741" coordsize="10,20" path="m862,2760l871,2760,871,2741,862,2741,862,2760xe" filled="true" fillcolor="#000000" stroked="false">
                <v:path arrowok="t"/>
                <v:fill type="solid"/>
              </v:shape>
            </v:group>
            <v:group style="position:absolute;left:862;top:2760;width:10;height:20" coordorigin="862,2760" coordsize="10,20">
              <v:shape style="position:absolute;left:862;top:2760;width:10;height:20" coordorigin="862,2760" coordsize="10,20" path="m862,2780l871,2780,871,2760,862,2760,862,2780xe" filled="true" fillcolor="#000000" stroked="false">
                <v:path arrowok="t"/>
                <v:fill type="solid"/>
              </v:shape>
            </v:group>
            <v:group style="position:absolute;left:862;top:2780;width:10;height:20" coordorigin="862,2780" coordsize="10,20">
              <v:shape style="position:absolute;left:862;top:2780;width:10;height:20" coordorigin="862,2780" coordsize="10,20" path="m862,2799l871,2799,871,2780,862,2780,862,2799xe" filled="true" fillcolor="#000000" stroked="false">
                <v:path arrowok="t"/>
                <v:fill type="solid"/>
              </v:shape>
            </v:group>
            <v:group style="position:absolute;left:862;top:2799;width:10;height:20" coordorigin="862,2799" coordsize="10,20">
              <v:shape style="position:absolute;left:862;top:2799;width:10;height:20" coordorigin="862,2799" coordsize="10,20" path="m862,2818l871,2818,871,2799,862,2799,862,2818xe" filled="true" fillcolor="#000000" stroked="false">
                <v:path arrowok="t"/>
                <v:fill type="solid"/>
              </v:shape>
            </v:group>
            <v:group style="position:absolute;left:862;top:2818;width:10;height:20" coordorigin="862,2818" coordsize="10,20">
              <v:shape style="position:absolute;left:862;top:2818;width:10;height:20" coordorigin="862,2818" coordsize="10,20" path="m862,2837l871,2837,871,2818,862,2818,862,2837xe" filled="true" fillcolor="#000000" stroked="false">
                <v:path arrowok="t"/>
                <v:fill type="solid"/>
              </v:shape>
            </v:group>
            <v:group style="position:absolute;left:862;top:2837;width:10;height:20" coordorigin="862,2837" coordsize="10,20">
              <v:shape style="position:absolute;left:862;top:2837;width:10;height:20" coordorigin="862,2837" coordsize="10,20" path="m862,2856l871,2856,871,2837,862,2837,862,2856xe" filled="true" fillcolor="#000000" stroked="false">
                <v:path arrowok="t"/>
                <v:fill type="solid"/>
              </v:shape>
            </v:group>
            <v:group style="position:absolute;left:862;top:2856;width:10;height:20" coordorigin="862,2856" coordsize="10,20">
              <v:shape style="position:absolute;left:862;top:2856;width:10;height:20" coordorigin="862,2856" coordsize="10,20" path="m862,2876l871,2876,871,2856,862,2856,862,2876xe" filled="true" fillcolor="#000000" stroked="false">
                <v:path arrowok="t"/>
                <v:fill type="solid"/>
              </v:shape>
            </v:group>
            <v:group style="position:absolute;left:862;top:2876;width:10;height:20" coordorigin="862,2876" coordsize="10,20">
              <v:shape style="position:absolute;left:862;top:2876;width:10;height:20" coordorigin="862,2876" coordsize="10,20" path="m862,2895l871,2895,871,2876,862,2876,862,2895xe" filled="true" fillcolor="#000000" stroked="false">
                <v:path arrowok="t"/>
                <v:fill type="solid"/>
              </v:shape>
            </v:group>
            <v:group style="position:absolute;left:862;top:2900;width:10;height:2" coordorigin="862,2900" coordsize="10,2">
              <v:shape style="position:absolute;left:862;top:2900;width:10;height:2" coordorigin="862,2900" coordsize="10,0" path="m862,2900l871,2900e" filled="false" stroked="true" strokeweight=".47998pt" strokecolor="#000000">
                <v:path arrowok="t"/>
              </v:shape>
            </v:group>
            <v:group style="position:absolute;left:3810;top:2280;width:10;height:20" coordorigin="3810,2280" coordsize="10,20">
              <v:shape style="position:absolute;left:3810;top:2280;width:10;height:20" coordorigin="3810,2280" coordsize="10,20" path="m3810,2300l3819,2300,3819,2280,3810,2280,3810,2300xe" filled="true" fillcolor="#000000" stroked="false">
                <v:path arrowok="t"/>
                <v:fill type="solid"/>
              </v:shape>
            </v:group>
            <v:group style="position:absolute;left:3810;top:2300;width:10;height:20" coordorigin="3810,2300" coordsize="10,20">
              <v:shape style="position:absolute;left:3810;top:2300;width:10;height:20" coordorigin="3810,2300" coordsize="10,20" path="m3810,2319l3819,2319,3819,2300,3810,2300,3810,2319xe" filled="true" fillcolor="#000000" stroked="false">
                <v:path arrowok="t"/>
                <v:fill type="solid"/>
              </v:shape>
            </v:group>
            <v:group style="position:absolute;left:3810;top:2319;width:10;height:20" coordorigin="3810,2319" coordsize="10,20">
              <v:shape style="position:absolute;left:3810;top:2319;width:10;height:20" coordorigin="3810,2319" coordsize="10,20" path="m3810,2338l3819,2338,3819,2319,3810,2319,3810,2338xe" filled="true" fillcolor="#000000" stroked="false">
                <v:path arrowok="t"/>
                <v:fill type="solid"/>
              </v:shape>
            </v:group>
            <v:group style="position:absolute;left:3810;top:2338;width:10;height:20" coordorigin="3810,2338" coordsize="10,20">
              <v:shape style="position:absolute;left:3810;top:2338;width:10;height:20" coordorigin="3810,2338" coordsize="10,20" path="m3810,2357l3819,2357,3819,2338,3810,2338,3810,2357xe" filled="true" fillcolor="#000000" stroked="false">
                <v:path arrowok="t"/>
                <v:fill type="solid"/>
              </v:shape>
            </v:group>
            <v:group style="position:absolute;left:3810;top:2357;width:10;height:20" coordorigin="3810,2357" coordsize="10,20">
              <v:shape style="position:absolute;left:3810;top:2357;width:10;height:20" coordorigin="3810,2357" coordsize="10,20" path="m3810,2376l3819,2376,3819,2357,3810,2357,3810,2376xe" filled="true" fillcolor="#000000" stroked="false">
                <v:path arrowok="t"/>
                <v:fill type="solid"/>
              </v:shape>
            </v:group>
            <v:group style="position:absolute;left:3810;top:2376;width:10;height:20" coordorigin="3810,2376" coordsize="10,20">
              <v:shape style="position:absolute;left:3810;top:2376;width:10;height:20" coordorigin="3810,2376" coordsize="10,20" path="m3810,2396l3819,2396,3819,2376,3810,2376,3810,2396xe" filled="true" fillcolor="#000000" stroked="false">
                <v:path arrowok="t"/>
                <v:fill type="solid"/>
              </v:shape>
            </v:group>
            <v:group style="position:absolute;left:3810;top:2396;width:10;height:20" coordorigin="3810,2396" coordsize="10,20">
              <v:shape style="position:absolute;left:3810;top:2396;width:10;height:20" coordorigin="3810,2396" coordsize="10,20" path="m3810,2415l3819,2415,3819,2396,3810,2396,3810,2415xe" filled="true" fillcolor="#000000" stroked="false">
                <v:path arrowok="t"/>
                <v:fill type="solid"/>
              </v:shape>
            </v:group>
            <v:group style="position:absolute;left:3810;top:2415;width:10;height:20" coordorigin="3810,2415" coordsize="10,20">
              <v:shape style="position:absolute;left:3810;top:2415;width:10;height:20" coordorigin="3810,2415" coordsize="10,20" path="m3810,2434l3819,2434,3819,2415,3810,2415,3810,2434xe" filled="true" fillcolor="#000000" stroked="false">
                <v:path arrowok="t"/>
                <v:fill type="solid"/>
              </v:shape>
            </v:group>
            <v:group style="position:absolute;left:3810;top:2434;width:10;height:20" coordorigin="3810,2434" coordsize="10,20">
              <v:shape style="position:absolute;left:3810;top:2434;width:10;height:20" coordorigin="3810,2434" coordsize="10,20" path="m3810,2453l3819,2453,3819,2434,3810,2434,3810,2453xe" filled="true" fillcolor="#000000" stroked="false">
                <v:path arrowok="t"/>
                <v:fill type="solid"/>
              </v:shape>
            </v:group>
            <v:group style="position:absolute;left:3810;top:2453;width:10;height:20" coordorigin="3810,2453" coordsize="10,20">
              <v:shape style="position:absolute;left:3810;top:2453;width:10;height:20" coordorigin="3810,2453" coordsize="10,20" path="m3810,2472l3819,2472,3819,2453,3810,2453,3810,2472xe" filled="true" fillcolor="#000000" stroked="false">
                <v:path arrowok="t"/>
                <v:fill type="solid"/>
              </v:shape>
            </v:group>
            <v:group style="position:absolute;left:3810;top:2472;width:10;height:20" coordorigin="3810,2472" coordsize="10,20">
              <v:shape style="position:absolute;left:3810;top:2472;width:10;height:20" coordorigin="3810,2472" coordsize="10,20" path="m3810,2492l3819,2492,3819,2472,3810,2472,3810,2492xe" filled="true" fillcolor="#000000" stroked="false">
                <v:path arrowok="t"/>
                <v:fill type="solid"/>
              </v:shape>
            </v:group>
            <v:group style="position:absolute;left:3810;top:2492;width:10;height:20" coordorigin="3810,2492" coordsize="10,20">
              <v:shape style="position:absolute;left:3810;top:2492;width:10;height:20" coordorigin="3810,2492" coordsize="10,20" path="m3810,2511l3819,2511,3819,2492,3810,2492,3810,2511xe" filled="true" fillcolor="#000000" stroked="false">
                <v:path arrowok="t"/>
                <v:fill type="solid"/>
              </v:shape>
            </v:group>
            <v:group style="position:absolute;left:3810;top:2511;width:10;height:20" coordorigin="3810,2511" coordsize="10,20">
              <v:shape style="position:absolute;left:3810;top:2511;width:10;height:20" coordorigin="3810,2511" coordsize="10,20" path="m3810,2530l3819,2530,3819,2511,3810,2511,3810,2530xe" filled="true" fillcolor="#000000" stroked="false">
                <v:path arrowok="t"/>
                <v:fill type="solid"/>
              </v:shape>
            </v:group>
            <v:group style="position:absolute;left:3810;top:2530;width:10;height:20" coordorigin="3810,2530" coordsize="10,20">
              <v:shape style="position:absolute;left:3810;top:2530;width:10;height:20" coordorigin="3810,2530" coordsize="10,20" path="m3810,2549l3819,2549,3819,2530,3810,2530,3810,2549xe" filled="true" fillcolor="#000000" stroked="false">
                <v:path arrowok="t"/>
                <v:fill type="solid"/>
              </v:shape>
            </v:group>
            <v:group style="position:absolute;left:3810;top:2549;width:10;height:20" coordorigin="3810,2549" coordsize="10,20">
              <v:shape style="position:absolute;left:3810;top:2549;width:10;height:20" coordorigin="3810,2549" coordsize="10,20" path="m3810,2568l3819,2568,3819,2549,3810,2549,3810,2568xe" filled="true" fillcolor="#000000" stroked="false">
                <v:path arrowok="t"/>
                <v:fill type="solid"/>
              </v:shape>
            </v:group>
            <v:group style="position:absolute;left:3810;top:2568;width:10;height:20" coordorigin="3810,2568" coordsize="10,20">
              <v:shape style="position:absolute;left:3810;top:2568;width:10;height:20" coordorigin="3810,2568" coordsize="10,20" path="m3810,2588l3819,2588,3819,2568,3810,2568,3810,2588xe" filled="true" fillcolor="#000000" stroked="false">
                <v:path arrowok="t"/>
                <v:fill type="solid"/>
              </v:shape>
            </v:group>
            <v:group style="position:absolute;left:3810;top:2588;width:10;height:20" coordorigin="3810,2588" coordsize="10,20">
              <v:shape style="position:absolute;left:3810;top:2588;width:10;height:20" coordorigin="3810,2588" coordsize="10,20" path="m3810,2607l3819,2607,3819,2588,3810,2588,3810,2607xe" filled="true" fillcolor="#000000" stroked="false">
                <v:path arrowok="t"/>
                <v:fill type="solid"/>
              </v:shape>
            </v:group>
            <v:group style="position:absolute;left:3810;top:2607;width:10;height:20" coordorigin="3810,2607" coordsize="10,20">
              <v:shape style="position:absolute;left:3810;top:2607;width:10;height:20" coordorigin="3810,2607" coordsize="10,20" path="m3810,2626l3819,2626,3819,2607,3810,2607,3810,2626xe" filled="true" fillcolor="#000000" stroked="false">
                <v:path arrowok="t"/>
                <v:fill type="solid"/>
              </v:shape>
            </v:group>
            <v:group style="position:absolute;left:3810;top:2626;width:10;height:20" coordorigin="3810,2626" coordsize="10,20">
              <v:shape style="position:absolute;left:3810;top:2626;width:10;height:20" coordorigin="3810,2626" coordsize="10,20" path="m3810,2645l3819,2645,3819,2626,3810,2626,3810,2645xe" filled="true" fillcolor="#000000" stroked="false">
                <v:path arrowok="t"/>
                <v:fill type="solid"/>
              </v:shape>
            </v:group>
            <v:group style="position:absolute;left:3810;top:2645;width:10;height:20" coordorigin="3810,2645" coordsize="10,20">
              <v:shape style="position:absolute;left:3810;top:2645;width:10;height:20" coordorigin="3810,2645" coordsize="10,20" path="m3810,2664l3819,2664,3819,2645,3810,2645,3810,2664xe" filled="true" fillcolor="#000000" stroked="false">
                <v:path arrowok="t"/>
                <v:fill type="solid"/>
              </v:shape>
            </v:group>
            <v:group style="position:absolute;left:3810;top:2664;width:10;height:20" coordorigin="3810,2664" coordsize="10,20">
              <v:shape style="position:absolute;left:3810;top:2664;width:10;height:20" coordorigin="3810,2664" coordsize="10,20" path="m3810,2684l3819,2684,3819,2664,3810,2664,3810,2684xe" filled="true" fillcolor="#000000" stroked="false">
                <v:path arrowok="t"/>
                <v:fill type="solid"/>
              </v:shape>
            </v:group>
            <v:group style="position:absolute;left:3810;top:2684;width:10;height:20" coordorigin="3810,2684" coordsize="10,20">
              <v:shape style="position:absolute;left:3810;top:2684;width:10;height:20" coordorigin="3810,2684" coordsize="10,20" path="m3810,2703l3819,2703,3819,2684,3810,2684,3810,2703xe" filled="true" fillcolor="#000000" stroked="false">
                <v:path arrowok="t"/>
                <v:fill type="solid"/>
              </v:shape>
            </v:group>
            <v:group style="position:absolute;left:3810;top:2703;width:10;height:20" coordorigin="3810,2703" coordsize="10,20">
              <v:shape style="position:absolute;left:3810;top:2703;width:10;height:20" coordorigin="3810,2703" coordsize="10,20" path="m3810,2722l3819,2722,3819,2703,3810,2703,3810,2722xe" filled="true" fillcolor="#000000" stroked="false">
                <v:path arrowok="t"/>
                <v:fill type="solid"/>
              </v:shape>
            </v:group>
            <v:group style="position:absolute;left:3810;top:2722;width:10;height:20" coordorigin="3810,2722" coordsize="10,20">
              <v:shape style="position:absolute;left:3810;top:2722;width:10;height:20" coordorigin="3810,2722" coordsize="10,20" path="m3810,2741l3819,2741,3819,2722,3810,2722,3810,2741xe" filled="true" fillcolor="#000000" stroked="false">
                <v:path arrowok="t"/>
                <v:fill type="solid"/>
              </v:shape>
            </v:group>
            <v:group style="position:absolute;left:3810;top:2741;width:10;height:20" coordorigin="3810,2741" coordsize="10,20">
              <v:shape style="position:absolute;left:3810;top:2741;width:10;height:20" coordorigin="3810,2741" coordsize="10,20" path="m3810,2760l3819,2760,3819,2741,3810,2741,3810,2760xe" filled="true" fillcolor="#000000" stroked="false">
                <v:path arrowok="t"/>
                <v:fill type="solid"/>
              </v:shape>
            </v:group>
            <v:group style="position:absolute;left:3810;top:2760;width:10;height:20" coordorigin="3810,2760" coordsize="10,20">
              <v:shape style="position:absolute;left:3810;top:2760;width:10;height:20" coordorigin="3810,2760" coordsize="10,20" path="m3810,2780l3819,2780,3819,2760,3810,2760,3810,2780xe" filled="true" fillcolor="#000000" stroked="false">
                <v:path arrowok="t"/>
                <v:fill type="solid"/>
              </v:shape>
            </v:group>
            <v:group style="position:absolute;left:3810;top:2780;width:10;height:20" coordorigin="3810,2780" coordsize="10,20">
              <v:shape style="position:absolute;left:3810;top:2780;width:10;height:20" coordorigin="3810,2780" coordsize="10,20" path="m3810,2799l3819,2799,3819,2780,3810,2780,3810,2799xe" filled="true" fillcolor="#000000" stroked="false">
                <v:path arrowok="t"/>
                <v:fill type="solid"/>
              </v:shape>
            </v:group>
            <v:group style="position:absolute;left:3810;top:2799;width:10;height:20" coordorigin="3810,2799" coordsize="10,20">
              <v:shape style="position:absolute;left:3810;top:2799;width:10;height:20" coordorigin="3810,2799" coordsize="10,20" path="m3810,2818l3819,2818,3819,2799,3810,2799,3810,2818xe" filled="true" fillcolor="#000000" stroked="false">
                <v:path arrowok="t"/>
                <v:fill type="solid"/>
              </v:shape>
            </v:group>
            <v:group style="position:absolute;left:3810;top:2818;width:10;height:20" coordorigin="3810,2818" coordsize="10,20">
              <v:shape style="position:absolute;left:3810;top:2818;width:10;height:20" coordorigin="3810,2818" coordsize="10,20" path="m3810,2837l3819,2837,3819,2818,3810,2818,3810,2837xe" filled="true" fillcolor="#000000" stroked="false">
                <v:path arrowok="t"/>
                <v:fill type="solid"/>
              </v:shape>
            </v:group>
            <v:group style="position:absolute;left:3810;top:2837;width:10;height:20" coordorigin="3810,2837" coordsize="10,20">
              <v:shape style="position:absolute;left:3810;top:2837;width:10;height:20" coordorigin="3810,2837" coordsize="10,20" path="m3810,2856l3819,2856,3819,2837,3810,2837,3810,2856xe" filled="true" fillcolor="#000000" stroked="false">
                <v:path arrowok="t"/>
                <v:fill type="solid"/>
              </v:shape>
            </v:group>
            <v:group style="position:absolute;left:3810;top:2856;width:10;height:20" coordorigin="3810,2856" coordsize="10,20">
              <v:shape style="position:absolute;left:3810;top:2856;width:10;height:20" coordorigin="3810,2856" coordsize="10,20" path="m3810,2876l3819,2876,3819,2856,3810,2856,3810,2876xe" filled="true" fillcolor="#000000" stroked="false">
                <v:path arrowok="t"/>
                <v:fill type="solid"/>
              </v:shape>
            </v:group>
            <v:group style="position:absolute;left:3810;top:2876;width:10;height:20" coordorigin="3810,2876" coordsize="10,20">
              <v:shape style="position:absolute;left:3810;top:2876;width:10;height:20" coordorigin="3810,2876" coordsize="10,20" path="m3810,2895l3819,2895,3819,2876,3810,2876,3810,2895xe" filled="true" fillcolor="#000000" stroked="false">
                <v:path arrowok="t"/>
                <v:fill type="solid"/>
              </v:shape>
            </v:group>
            <v:group style="position:absolute;left:3810;top:2900;width:10;height:2" coordorigin="3810,2900" coordsize="10,2">
              <v:shape style="position:absolute;left:3810;top:2900;width:10;height:2" coordorigin="3810,2900" coordsize="10,0" path="m3810,2900l3819,2900e" filled="false" stroked="true" strokeweight=".47998pt" strokecolor="#000000">
                <v:path arrowok="t"/>
              </v:shape>
            </v:group>
            <v:group style="position:absolute;left:5631;top:2280;width:10;height:20" coordorigin="5631,2280" coordsize="10,20">
              <v:shape style="position:absolute;left:5631;top:2280;width:10;height:20" coordorigin="5631,2280" coordsize="10,20" path="m5631,2300l5641,2300,5641,2280,5631,2280,5631,2300xe" filled="true" fillcolor="#000000" stroked="false">
                <v:path arrowok="t"/>
                <v:fill type="solid"/>
              </v:shape>
            </v:group>
            <v:group style="position:absolute;left:5631;top:2300;width:10;height:20" coordorigin="5631,2300" coordsize="10,20">
              <v:shape style="position:absolute;left:5631;top:2300;width:10;height:20" coordorigin="5631,2300" coordsize="10,20" path="m5631,2319l5641,2319,5641,2300,5631,2300,5631,2319xe" filled="true" fillcolor="#000000" stroked="false">
                <v:path arrowok="t"/>
                <v:fill type="solid"/>
              </v:shape>
            </v:group>
            <v:group style="position:absolute;left:5631;top:2319;width:10;height:20" coordorigin="5631,2319" coordsize="10,20">
              <v:shape style="position:absolute;left:5631;top:2319;width:10;height:20" coordorigin="5631,2319" coordsize="10,20" path="m5631,2338l5641,2338,5641,2319,5631,2319,5631,2338xe" filled="true" fillcolor="#000000" stroked="false">
                <v:path arrowok="t"/>
                <v:fill type="solid"/>
              </v:shape>
            </v:group>
            <v:group style="position:absolute;left:5631;top:2338;width:10;height:20" coordorigin="5631,2338" coordsize="10,20">
              <v:shape style="position:absolute;left:5631;top:2338;width:10;height:20" coordorigin="5631,2338" coordsize="10,20" path="m5631,2357l5641,2357,5641,2338,5631,2338,5631,2357xe" filled="true" fillcolor="#000000" stroked="false">
                <v:path arrowok="t"/>
                <v:fill type="solid"/>
              </v:shape>
            </v:group>
            <v:group style="position:absolute;left:5631;top:2357;width:10;height:20" coordorigin="5631,2357" coordsize="10,20">
              <v:shape style="position:absolute;left:5631;top:2357;width:10;height:20" coordorigin="5631,2357" coordsize="10,20" path="m5631,2376l5641,2376,5641,2357,5631,2357,5631,2376xe" filled="true" fillcolor="#000000" stroked="false">
                <v:path arrowok="t"/>
                <v:fill type="solid"/>
              </v:shape>
            </v:group>
            <v:group style="position:absolute;left:5631;top:2376;width:10;height:20" coordorigin="5631,2376" coordsize="10,20">
              <v:shape style="position:absolute;left:5631;top:2376;width:10;height:20" coordorigin="5631,2376" coordsize="10,20" path="m5631,2396l5641,2396,5641,2376,5631,2376,5631,2396xe" filled="true" fillcolor="#000000" stroked="false">
                <v:path arrowok="t"/>
                <v:fill type="solid"/>
              </v:shape>
            </v:group>
            <v:group style="position:absolute;left:5631;top:2396;width:10;height:20" coordorigin="5631,2396" coordsize="10,20">
              <v:shape style="position:absolute;left:5631;top:2396;width:10;height:20" coordorigin="5631,2396" coordsize="10,20" path="m5631,2415l5641,2415,5641,2396,5631,2396,5631,2415xe" filled="true" fillcolor="#000000" stroked="false">
                <v:path arrowok="t"/>
                <v:fill type="solid"/>
              </v:shape>
            </v:group>
            <v:group style="position:absolute;left:5631;top:2415;width:10;height:20" coordorigin="5631,2415" coordsize="10,20">
              <v:shape style="position:absolute;left:5631;top:2415;width:10;height:20" coordorigin="5631,2415" coordsize="10,20" path="m5631,2434l5641,2434,5641,2415,5631,2415,5631,2434xe" filled="true" fillcolor="#000000" stroked="false">
                <v:path arrowok="t"/>
                <v:fill type="solid"/>
              </v:shape>
            </v:group>
            <v:group style="position:absolute;left:5631;top:2434;width:10;height:20" coordorigin="5631,2434" coordsize="10,20">
              <v:shape style="position:absolute;left:5631;top:2434;width:10;height:20" coordorigin="5631,2434" coordsize="10,20" path="m5631,2453l5641,2453,5641,2434,5631,2434,5631,2453xe" filled="true" fillcolor="#000000" stroked="false">
                <v:path arrowok="t"/>
                <v:fill type="solid"/>
              </v:shape>
            </v:group>
            <v:group style="position:absolute;left:5631;top:2453;width:10;height:20" coordorigin="5631,2453" coordsize="10,20">
              <v:shape style="position:absolute;left:5631;top:2453;width:10;height:20" coordorigin="5631,2453" coordsize="10,20" path="m5631,2472l5641,2472,5641,2453,5631,2453,5631,2472xe" filled="true" fillcolor="#000000" stroked="false">
                <v:path arrowok="t"/>
                <v:fill type="solid"/>
              </v:shape>
            </v:group>
            <v:group style="position:absolute;left:5631;top:2472;width:10;height:20" coordorigin="5631,2472" coordsize="10,20">
              <v:shape style="position:absolute;left:5631;top:2472;width:10;height:20" coordorigin="5631,2472" coordsize="10,20" path="m5631,2492l5641,2492,5641,2472,5631,2472,5631,2492xe" filled="true" fillcolor="#000000" stroked="false">
                <v:path arrowok="t"/>
                <v:fill type="solid"/>
              </v:shape>
            </v:group>
            <v:group style="position:absolute;left:5631;top:2492;width:10;height:20" coordorigin="5631,2492" coordsize="10,20">
              <v:shape style="position:absolute;left:5631;top:2492;width:10;height:20" coordorigin="5631,2492" coordsize="10,20" path="m5631,2511l5641,2511,5641,2492,5631,2492,5631,2511xe" filled="true" fillcolor="#000000" stroked="false">
                <v:path arrowok="t"/>
                <v:fill type="solid"/>
              </v:shape>
            </v:group>
            <v:group style="position:absolute;left:5631;top:2511;width:10;height:20" coordorigin="5631,2511" coordsize="10,20">
              <v:shape style="position:absolute;left:5631;top:2511;width:10;height:20" coordorigin="5631,2511" coordsize="10,20" path="m5631,2530l5641,2530,5641,2511,5631,2511,5631,2530xe" filled="true" fillcolor="#000000" stroked="false">
                <v:path arrowok="t"/>
                <v:fill type="solid"/>
              </v:shape>
            </v:group>
            <v:group style="position:absolute;left:5631;top:2530;width:10;height:20" coordorigin="5631,2530" coordsize="10,20">
              <v:shape style="position:absolute;left:5631;top:2530;width:10;height:20" coordorigin="5631,2530" coordsize="10,20" path="m5631,2549l5641,2549,5641,2530,5631,2530,5631,2549xe" filled="true" fillcolor="#000000" stroked="false">
                <v:path arrowok="t"/>
                <v:fill type="solid"/>
              </v:shape>
            </v:group>
            <v:group style="position:absolute;left:5631;top:2549;width:10;height:20" coordorigin="5631,2549" coordsize="10,20">
              <v:shape style="position:absolute;left:5631;top:2549;width:10;height:20" coordorigin="5631,2549" coordsize="10,20" path="m5631,2568l5641,2568,5641,2549,5631,2549,5631,2568xe" filled="true" fillcolor="#000000" stroked="false">
                <v:path arrowok="t"/>
                <v:fill type="solid"/>
              </v:shape>
            </v:group>
            <v:group style="position:absolute;left:5631;top:2568;width:10;height:20" coordorigin="5631,2568" coordsize="10,20">
              <v:shape style="position:absolute;left:5631;top:2568;width:10;height:20" coordorigin="5631,2568" coordsize="10,20" path="m5631,2588l5641,2588,5641,2568,5631,2568,5631,2588xe" filled="true" fillcolor="#000000" stroked="false">
                <v:path arrowok="t"/>
                <v:fill type="solid"/>
              </v:shape>
            </v:group>
            <v:group style="position:absolute;left:5631;top:2588;width:10;height:20" coordorigin="5631,2588" coordsize="10,20">
              <v:shape style="position:absolute;left:5631;top:2588;width:10;height:20" coordorigin="5631,2588" coordsize="10,20" path="m5631,2607l5641,2607,5641,2588,5631,2588,5631,2607xe" filled="true" fillcolor="#000000" stroked="false">
                <v:path arrowok="t"/>
                <v:fill type="solid"/>
              </v:shape>
            </v:group>
            <v:group style="position:absolute;left:5631;top:2607;width:10;height:20" coordorigin="5631,2607" coordsize="10,20">
              <v:shape style="position:absolute;left:5631;top:2607;width:10;height:20" coordorigin="5631,2607" coordsize="10,20" path="m5631,2626l5641,2626,5641,2607,5631,2607,5631,2626xe" filled="true" fillcolor="#000000" stroked="false">
                <v:path arrowok="t"/>
                <v:fill type="solid"/>
              </v:shape>
            </v:group>
            <v:group style="position:absolute;left:5631;top:2626;width:10;height:20" coordorigin="5631,2626" coordsize="10,20">
              <v:shape style="position:absolute;left:5631;top:2626;width:10;height:20" coordorigin="5631,2626" coordsize="10,20" path="m5631,2645l5641,2645,5641,2626,5631,2626,5631,2645xe" filled="true" fillcolor="#000000" stroked="false">
                <v:path arrowok="t"/>
                <v:fill type="solid"/>
              </v:shape>
            </v:group>
            <v:group style="position:absolute;left:5631;top:2645;width:10;height:20" coordorigin="5631,2645" coordsize="10,20">
              <v:shape style="position:absolute;left:5631;top:2645;width:10;height:20" coordorigin="5631,2645" coordsize="10,20" path="m5631,2664l5641,2664,5641,2645,5631,2645,5631,2664xe" filled="true" fillcolor="#000000" stroked="false">
                <v:path arrowok="t"/>
                <v:fill type="solid"/>
              </v:shape>
            </v:group>
            <v:group style="position:absolute;left:5631;top:2664;width:10;height:20" coordorigin="5631,2664" coordsize="10,20">
              <v:shape style="position:absolute;left:5631;top:2664;width:10;height:20" coordorigin="5631,2664" coordsize="10,20" path="m5631,2684l5641,2684,5641,2664,5631,2664,5631,2684xe" filled="true" fillcolor="#000000" stroked="false">
                <v:path arrowok="t"/>
                <v:fill type="solid"/>
              </v:shape>
            </v:group>
            <v:group style="position:absolute;left:5631;top:2684;width:10;height:20" coordorigin="5631,2684" coordsize="10,20">
              <v:shape style="position:absolute;left:5631;top:2684;width:10;height:20" coordorigin="5631,2684" coordsize="10,20" path="m5631,2703l5641,2703,5641,2684,5631,2684,5631,2703xe" filled="true" fillcolor="#000000" stroked="false">
                <v:path arrowok="t"/>
                <v:fill type="solid"/>
              </v:shape>
            </v:group>
            <v:group style="position:absolute;left:5631;top:2703;width:10;height:20" coordorigin="5631,2703" coordsize="10,20">
              <v:shape style="position:absolute;left:5631;top:2703;width:10;height:20" coordorigin="5631,2703" coordsize="10,20" path="m5631,2722l5641,2722,5641,2703,5631,2703,5631,2722xe" filled="true" fillcolor="#000000" stroked="false">
                <v:path arrowok="t"/>
                <v:fill type="solid"/>
              </v:shape>
            </v:group>
            <v:group style="position:absolute;left:5631;top:2722;width:10;height:20" coordorigin="5631,2722" coordsize="10,20">
              <v:shape style="position:absolute;left:5631;top:2722;width:10;height:20" coordorigin="5631,2722" coordsize="10,20" path="m5631,2741l5641,2741,5641,2722,5631,2722,5631,2741xe" filled="true" fillcolor="#000000" stroked="false">
                <v:path arrowok="t"/>
                <v:fill type="solid"/>
              </v:shape>
            </v:group>
            <v:group style="position:absolute;left:5631;top:2741;width:10;height:20" coordorigin="5631,2741" coordsize="10,20">
              <v:shape style="position:absolute;left:5631;top:2741;width:10;height:20" coordorigin="5631,2741" coordsize="10,20" path="m5631,2760l5641,2760,5641,2741,5631,2741,5631,2760xe" filled="true" fillcolor="#000000" stroked="false">
                <v:path arrowok="t"/>
                <v:fill type="solid"/>
              </v:shape>
            </v:group>
            <v:group style="position:absolute;left:5631;top:2760;width:10;height:20" coordorigin="5631,2760" coordsize="10,20">
              <v:shape style="position:absolute;left:5631;top:2760;width:10;height:20" coordorigin="5631,2760" coordsize="10,20" path="m5631,2780l5641,2780,5641,2760,5631,2760,5631,2780xe" filled="true" fillcolor="#000000" stroked="false">
                <v:path arrowok="t"/>
                <v:fill type="solid"/>
              </v:shape>
            </v:group>
            <v:group style="position:absolute;left:5631;top:2780;width:10;height:20" coordorigin="5631,2780" coordsize="10,20">
              <v:shape style="position:absolute;left:5631;top:2780;width:10;height:20" coordorigin="5631,2780" coordsize="10,20" path="m5631,2799l5641,2799,5641,2780,5631,2780,5631,2799xe" filled="true" fillcolor="#000000" stroked="false">
                <v:path arrowok="t"/>
                <v:fill type="solid"/>
              </v:shape>
            </v:group>
            <v:group style="position:absolute;left:5631;top:2799;width:10;height:20" coordorigin="5631,2799" coordsize="10,20">
              <v:shape style="position:absolute;left:5631;top:2799;width:10;height:20" coordorigin="5631,2799" coordsize="10,20" path="m5631,2818l5641,2818,5641,2799,5631,2799,5631,2818xe" filled="true" fillcolor="#000000" stroked="false">
                <v:path arrowok="t"/>
                <v:fill type="solid"/>
              </v:shape>
            </v:group>
            <v:group style="position:absolute;left:5631;top:2818;width:10;height:20" coordorigin="5631,2818" coordsize="10,20">
              <v:shape style="position:absolute;left:5631;top:2818;width:10;height:20" coordorigin="5631,2818" coordsize="10,20" path="m5631,2837l5641,2837,5641,2818,5631,2818,5631,2837xe" filled="true" fillcolor="#000000" stroked="false">
                <v:path arrowok="t"/>
                <v:fill type="solid"/>
              </v:shape>
            </v:group>
            <v:group style="position:absolute;left:5631;top:2837;width:10;height:20" coordorigin="5631,2837" coordsize="10,20">
              <v:shape style="position:absolute;left:5631;top:2837;width:10;height:20" coordorigin="5631,2837" coordsize="10,20" path="m5631,2856l5641,2856,5641,2837,5631,2837,5631,2856xe" filled="true" fillcolor="#000000" stroked="false">
                <v:path arrowok="t"/>
                <v:fill type="solid"/>
              </v:shape>
            </v:group>
            <v:group style="position:absolute;left:5631;top:2856;width:10;height:20" coordorigin="5631,2856" coordsize="10,20">
              <v:shape style="position:absolute;left:5631;top:2856;width:10;height:20" coordorigin="5631,2856" coordsize="10,20" path="m5631,2876l5641,2876,5641,2856,5631,2856,5631,2876xe" filled="true" fillcolor="#000000" stroked="false">
                <v:path arrowok="t"/>
                <v:fill type="solid"/>
              </v:shape>
            </v:group>
            <v:group style="position:absolute;left:5631;top:2876;width:10;height:20" coordorigin="5631,2876" coordsize="10,20">
              <v:shape style="position:absolute;left:5631;top:2876;width:10;height:20" coordorigin="5631,2876" coordsize="10,20" path="m5631,2895l5641,2895,5641,2876,5631,2876,5631,2895xe" filled="true" fillcolor="#000000" stroked="false">
                <v:path arrowok="t"/>
                <v:fill type="solid"/>
              </v:shape>
            </v:group>
            <v:group style="position:absolute;left:5631;top:2900;width:10;height:2" coordorigin="5631,2900" coordsize="10,2">
              <v:shape style="position:absolute;left:5631;top:2900;width:10;height:2" coordorigin="5631,2900" coordsize="10,0" path="m5631,2900l5641,2900e" filled="false" stroked="true" strokeweight=".47998pt" strokecolor="#000000">
                <v:path arrowok="t"/>
              </v:shape>
            </v:group>
            <v:group style="position:absolute;left:7451;top:2280;width:10;height:20" coordorigin="7451,2280" coordsize="10,20">
              <v:shape style="position:absolute;left:7451;top:2280;width:10;height:20" coordorigin="7451,2280" coordsize="10,20" path="m7451,2300l7461,2300,7461,2280,7451,2280,7451,2300xe" filled="true" fillcolor="#000000" stroked="false">
                <v:path arrowok="t"/>
                <v:fill type="solid"/>
              </v:shape>
            </v:group>
            <v:group style="position:absolute;left:7451;top:2300;width:10;height:20" coordorigin="7451,2300" coordsize="10,20">
              <v:shape style="position:absolute;left:7451;top:2300;width:10;height:20" coordorigin="7451,2300" coordsize="10,20" path="m7451,2319l7461,2319,7461,2300,7451,2300,7451,2319xe" filled="true" fillcolor="#000000" stroked="false">
                <v:path arrowok="t"/>
                <v:fill type="solid"/>
              </v:shape>
            </v:group>
            <v:group style="position:absolute;left:7451;top:2319;width:10;height:20" coordorigin="7451,2319" coordsize="10,20">
              <v:shape style="position:absolute;left:7451;top:2319;width:10;height:20" coordorigin="7451,2319" coordsize="10,20" path="m7451,2338l7461,2338,7461,2319,7451,2319,7451,2338xe" filled="true" fillcolor="#000000" stroked="false">
                <v:path arrowok="t"/>
                <v:fill type="solid"/>
              </v:shape>
            </v:group>
            <v:group style="position:absolute;left:7451;top:2338;width:10;height:20" coordorigin="7451,2338" coordsize="10,20">
              <v:shape style="position:absolute;left:7451;top:2338;width:10;height:20" coordorigin="7451,2338" coordsize="10,20" path="m7451,2357l7461,2357,7461,2338,7451,2338,7451,2357xe" filled="true" fillcolor="#000000" stroked="false">
                <v:path arrowok="t"/>
                <v:fill type="solid"/>
              </v:shape>
            </v:group>
            <v:group style="position:absolute;left:7451;top:2357;width:10;height:20" coordorigin="7451,2357" coordsize="10,20">
              <v:shape style="position:absolute;left:7451;top:2357;width:10;height:20" coordorigin="7451,2357" coordsize="10,20" path="m7451,2376l7461,2376,7461,2357,7451,2357,7451,2376xe" filled="true" fillcolor="#000000" stroked="false">
                <v:path arrowok="t"/>
                <v:fill type="solid"/>
              </v:shape>
            </v:group>
            <v:group style="position:absolute;left:7451;top:2376;width:10;height:20" coordorigin="7451,2376" coordsize="10,20">
              <v:shape style="position:absolute;left:7451;top:2376;width:10;height:20" coordorigin="7451,2376" coordsize="10,20" path="m7451,2396l7461,2396,7461,2376,7451,2376,7451,2396xe" filled="true" fillcolor="#000000" stroked="false">
                <v:path arrowok="t"/>
                <v:fill type="solid"/>
              </v:shape>
            </v:group>
            <v:group style="position:absolute;left:7451;top:2396;width:10;height:20" coordorigin="7451,2396" coordsize="10,20">
              <v:shape style="position:absolute;left:7451;top:2396;width:10;height:20" coordorigin="7451,2396" coordsize="10,20" path="m7451,2415l7461,2415,7461,2396,7451,2396,7451,2415xe" filled="true" fillcolor="#000000" stroked="false">
                <v:path arrowok="t"/>
                <v:fill type="solid"/>
              </v:shape>
            </v:group>
            <v:group style="position:absolute;left:7451;top:2415;width:10;height:20" coordorigin="7451,2415" coordsize="10,20">
              <v:shape style="position:absolute;left:7451;top:2415;width:10;height:20" coordorigin="7451,2415" coordsize="10,20" path="m7451,2434l7461,2434,7461,2415,7451,2415,7451,2434xe" filled="true" fillcolor="#000000" stroked="false">
                <v:path arrowok="t"/>
                <v:fill type="solid"/>
              </v:shape>
            </v:group>
            <v:group style="position:absolute;left:7451;top:2434;width:10;height:20" coordorigin="7451,2434" coordsize="10,20">
              <v:shape style="position:absolute;left:7451;top:2434;width:10;height:20" coordorigin="7451,2434" coordsize="10,20" path="m7451,2453l7461,2453,7461,2434,7451,2434,7451,2453xe" filled="true" fillcolor="#000000" stroked="false">
                <v:path arrowok="t"/>
                <v:fill type="solid"/>
              </v:shape>
            </v:group>
            <v:group style="position:absolute;left:7451;top:2453;width:10;height:20" coordorigin="7451,2453" coordsize="10,20">
              <v:shape style="position:absolute;left:7451;top:2453;width:10;height:20" coordorigin="7451,2453" coordsize="10,20" path="m7451,2472l7461,2472,7461,2453,7451,2453,7451,2472xe" filled="true" fillcolor="#000000" stroked="false">
                <v:path arrowok="t"/>
                <v:fill type="solid"/>
              </v:shape>
            </v:group>
            <v:group style="position:absolute;left:7451;top:2472;width:10;height:20" coordorigin="7451,2472" coordsize="10,20">
              <v:shape style="position:absolute;left:7451;top:2472;width:10;height:20" coordorigin="7451,2472" coordsize="10,20" path="m7451,2492l7461,2492,7461,2472,7451,2472,7451,2492xe" filled="true" fillcolor="#000000" stroked="false">
                <v:path arrowok="t"/>
                <v:fill type="solid"/>
              </v:shape>
            </v:group>
            <v:group style="position:absolute;left:7451;top:2492;width:10;height:20" coordorigin="7451,2492" coordsize="10,20">
              <v:shape style="position:absolute;left:7451;top:2492;width:10;height:20" coordorigin="7451,2492" coordsize="10,20" path="m7451,2511l7461,2511,7461,2492,7451,2492,7451,2511xe" filled="true" fillcolor="#000000" stroked="false">
                <v:path arrowok="t"/>
                <v:fill type="solid"/>
              </v:shape>
            </v:group>
            <v:group style="position:absolute;left:7451;top:2511;width:10;height:20" coordorigin="7451,2511" coordsize="10,20">
              <v:shape style="position:absolute;left:7451;top:2511;width:10;height:20" coordorigin="7451,2511" coordsize="10,20" path="m7451,2530l7461,2530,7461,2511,7451,2511,7451,2530xe" filled="true" fillcolor="#000000" stroked="false">
                <v:path arrowok="t"/>
                <v:fill type="solid"/>
              </v:shape>
            </v:group>
            <v:group style="position:absolute;left:7451;top:2530;width:10;height:20" coordorigin="7451,2530" coordsize="10,20">
              <v:shape style="position:absolute;left:7451;top:2530;width:10;height:20" coordorigin="7451,2530" coordsize="10,20" path="m7451,2549l7461,2549,7461,2530,7451,2530,7451,2549xe" filled="true" fillcolor="#000000" stroked="false">
                <v:path arrowok="t"/>
                <v:fill type="solid"/>
              </v:shape>
            </v:group>
            <v:group style="position:absolute;left:7451;top:2549;width:10;height:20" coordorigin="7451,2549" coordsize="10,20">
              <v:shape style="position:absolute;left:7451;top:2549;width:10;height:20" coordorigin="7451,2549" coordsize="10,20" path="m7451,2568l7461,2568,7461,2549,7451,2549,7451,2568xe" filled="true" fillcolor="#000000" stroked="false">
                <v:path arrowok="t"/>
                <v:fill type="solid"/>
              </v:shape>
            </v:group>
            <v:group style="position:absolute;left:7451;top:2568;width:10;height:20" coordorigin="7451,2568" coordsize="10,20">
              <v:shape style="position:absolute;left:7451;top:2568;width:10;height:20" coordorigin="7451,2568" coordsize="10,20" path="m7451,2588l7461,2588,7461,2568,7451,2568,7451,2588xe" filled="true" fillcolor="#000000" stroked="false">
                <v:path arrowok="t"/>
                <v:fill type="solid"/>
              </v:shape>
            </v:group>
            <v:group style="position:absolute;left:7451;top:2588;width:10;height:20" coordorigin="7451,2588" coordsize="10,20">
              <v:shape style="position:absolute;left:7451;top:2588;width:10;height:20" coordorigin="7451,2588" coordsize="10,20" path="m7451,2607l7461,2607,7461,2588,7451,2588,7451,2607xe" filled="true" fillcolor="#000000" stroked="false">
                <v:path arrowok="t"/>
                <v:fill type="solid"/>
              </v:shape>
            </v:group>
            <v:group style="position:absolute;left:7451;top:2607;width:10;height:20" coordorigin="7451,2607" coordsize="10,20">
              <v:shape style="position:absolute;left:7451;top:2607;width:10;height:20" coordorigin="7451,2607" coordsize="10,20" path="m7451,2626l7461,2626,7461,2607,7451,2607,7451,2626xe" filled="true" fillcolor="#000000" stroked="false">
                <v:path arrowok="t"/>
                <v:fill type="solid"/>
              </v:shape>
            </v:group>
            <v:group style="position:absolute;left:7451;top:2626;width:10;height:20" coordorigin="7451,2626" coordsize="10,20">
              <v:shape style="position:absolute;left:7451;top:2626;width:10;height:20" coordorigin="7451,2626" coordsize="10,20" path="m7451,2645l7461,2645,7461,2626,7451,2626,7451,2645xe" filled="true" fillcolor="#000000" stroked="false">
                <v:path arrowok="t"/>
                <v:fill type="solid"/>
              </v:shape>
            </v:group>
            <v:group style="position:absolute;left:7451;top:2645;width:10;height:20" coordorigin="7451,2645" coordsize="10,20">
              <v:shape style="position:absolute;left:7451;top:2645;width:10;height:20" coordorigin="7451,2645" coordsize="10,20" path="m7451,2664l7461,2664,7461,2645,7451,2645,7451,2664xe" filled="true" fillcolor="#000000" stroked="false">
                <v:path arrowok="t"/>
                <v:fill type="solid"/>
              </v:shape>
            </v:group>
            <v:group style="position:absolute;left:7451;top:2664;width:10;height:20" coordorigin="7451,2664" coordsize="10,20">
              <v:shape style="position:absolute;left:7451;top:2664;width:10;height:20" coordorigin="7451,2664" coordsize="10,20" path="m7451,2684l7461,2684,7461,2664,7451,2664,7451,2684xe" filled="true" fillcolor="#000000" stroked="false">
                <v:path arrowok="t"/>
                <v:fill type="solid"/>
              </v:shape>
            </v:group>
            <v:group style="position:absolute;left:7451;top:2684;width:10;height:20" coordorigin="7451,2684" coordsize="10,20">
              <v:shape style="position:absolute;left:7451;top:2684;width:10;height:20" coordorigin="7451,2684" coordsize="10,20" path="m7451,2703l7461,2703,7461,2684,7451,2684,7451,2703xe" filled="true" fillcolor="#000000" stroked="false">
                <v:path arrowok="t"/>
                <v:fill type="solid"/>
              </v:shape>
            </v:group>
            <v:group style="position:absolute;left:7451;top:2703;width:10;height:20" coordorigin="7451,2703" coordsize="10,20">
              <v:shape style="position:absolute;left:7451;top:2703;width:10;height:20" coordorigin="7451,2703" coordsize="10,20" path="m7451,2722l7461,2722,7461,2703,7451,2703,7451,2722xe" filled="true" fillcolor="#000000" stroked="false">
                <v:path arrowok="t"/>
                <v:fill type="solid"/>
              </v:shape>
            </v:group>
            <v:group style="position:absolute;left:7451;top:2722;width:10;height:20" coordorigin="7451,2722" coordsize="10,20">
              <v:shape style="position:absolute;left:7451;top:2722;width:10;height:20" coordorigin="7451,2722" coordsize="10,20" path="m7451,2741l7461,2741,7461,2722,7451,2722,7451,2741xe" filled="true" fillcolor="#000000" stroked="false">
                <v:path arrowok="t"/>
                <v:fill type="solid"/>
              </v:shape>
            </v:group>
            <v:group style="position:absolute;left:7451;top:2741;width:10;height:20" coordorigin="7451,2741" coordsize="10,20">
              <v:shape style="position:absolute;left:7451;top:2741;width:10;height:20" coordorigin="7451,2741" coordsize="10,20" path="m7451,2760l7461,2760,7461,2741,7451,2741,7451,2760xe" filled="true" fillcolor="#000000" stroked="false">
                <v:path arrowok="t"/>
                <v:fill type="solid"/>
              </v:shape>
            </v:group>
            <v:group style="position:absolute;left:7451;top:2760;width:10;height:20" coordorigin="7451,2760" coordsize="10,20">
              <v:shape style="position:absolute;left:7451;top:2760;width:10;height:20" coordorigin="7451,2760" coordsize="10,20" path="m7451,2780l7461,2780,7461,2760,7451,2760,7451,2780xe" filled="true" fillcolor="#000000" stroked="false">
                <v:path arrowok="t"/>
                <v:fill type="solid"/>
              </v:shape>
            </v:group>
            <v:group style="position:absolute;left:7451;top:2780;width:10;height:20" coordorigin="7451,2780" coordsize="10,20">
              <v:shape style="position:absolute;left:7451;top:2780;width:10;height:20" coordorigin="7451,2780" coordsize="10,20" path="m7451,2799l7461,2799,7461,2780,7451,2780,7451,2799xe" filled="true" fillcolor="#000000" stroked="false">
                <v:path arrowok="t"/>
                <v:fill type="solid"/>
              </v:shape>
            </v:group>
            <v:group style="position:absolute;left:7451;top:2799;width:10;height:20" coordorigin="7451,2799" coordsize="10,20">
              <v:shape style="position:absolute;left:7451;top:2799;width:10;height:20" coordorigin="7451,2799" coordsize="10,20" path="m7451,2818l7461,2818,7461,2799,7451,2799,7451,2818xe" filled="true" fillcolor="#000000" stroked="false">
                <v:path arrowok="t"/>
                <v:fill type="solid"/>
              </v:shape>
            </v:group>
            <v:group style="position:absolute;left:7451;top:2818;width:10;height:20" coordorigin="7451,2818" coordsize="10,20">
              <v:shape style="position:absolute;left:7451;top:2818;width:10;height:20" coordorigin="7451,2818" coordsize="10,20" path="m7451,2837l7461,2837,7461,2818,7451,2818,7451,2837xe" filled="true" fillcolor="#000000" stroked="false">
                <v:path arrowok="t"/>
                <v:fill type="solid"/>
              </v:shape>
            </v:group>
            <v:group style="position:absolute;left:7451;top:2837;width:10;height:20" coordorigin="7451,2837" coordsize="10,20">
              <v:shape style="position:absolute;left:7451;top:2837;width:10;height:20" coordorigin="7451,2837" coordsize="10,20" path="m7451,2856l7461,2856,7461,2837,7451,2837,7451,2856xe" filled="true" fillcolor="#000000" stroked="false">
                <v:path arrowok="t"/>
                <v:fill type="solid"/>
              </v:shape>
            </v:group>
            <v:group style="position:absolute;left:7451;top:2856;width:10;height:20" coordorigin="7451,2856" coordsize="10,20">
              <v:shape style="position:absolute;left:7451;top:2856;width:10;height:20" coordorigin="7451,2856" coordsize="10,20" path="m7451,2876l7461,2876,7461,2856,7451,2856,7451,2876xe" filled="true" fillcolor="#000000" stroked="false">
                <v:path arrowok="t"/>
                <v:fill type="solid"/>
              </v:shape>
            </v:group>
            <v:group style="position:absolute;left:7451;top:2876;width:10;height:20" coordorigin="7451,2876" coordsize="10,20">
              <v:shape style="position:absolute;left:7451;top:2876;width:10;height:20" coordorigin="7451,2876" coordsize="10,20" path="m7451,2895l7461,2895,7461,2876,7451,2876,7451,2895xe" filled="true" fillcolor="#000000" stroked="false">
                <v:path arrowok="t"/>
                <v:fill type="solid"/>
              </v:shape>
            </v:group>
            <v:group style="position:absolute;left:7451;top:2900;width:10;height:2" coordorigin="7451,2900" coordsize="10,2">
              <v:shape style="position:absolute;left:7451;top:2900;width:10;height:2" coordorigin="7451,2900" coordsize="10,0" path="m7451,2900l7461,2900e" filled="false" stroked="true" strokeweight=".47998pt" strokecolor="#000000">
                <v:path arrowok="t"/>
              </v:shape>
            </v:group>
            <v:group style="position:absolute;left:8980;top:2280;width:10;height:20" coordorigin="8980,2280" coordsize="10,20">
              <v:shape style="position:absolute;left:8980;top:2280;width:10;height:20" coordorigin="8980,2280" coordsize="10,20" path="m8980,2300l8990,2300,8990,2280,8980,2280,8980,2300xe" filled="true" fillcolor="#000000" stroked="false">
                <v:path arrowok="t"/>
                <v:fill type="solid"/>
              </v:shape>
            </v:group>
            <v:group style="position:absolute;left:8980;top:2300;width:10;height:20" coordorigin="8980,2300" coordsize="10,20">
              <v:shape style="position:absolute;left:8980;top:2300;width:10;height:20" coordorigin="8980,2300" coordsize="10,20" path="m8980,2319l8990,2319,8990,2300,8980,2300,8980,2319xe" filled="true" fillcolor="#000000" stroked="false">
                <v:path arrowok="t"/>
                <v:fill type="solid"/>
              </v:shape>
            </v:group>
            <v:group style="position:absolute;left:8980;top:2319;width:10;height:20" coordorigin="8980,2319" coordsize="10,20">
              <v:shape style="position:absolute;left:8980;top:2319;width:10;height:20" coordorigin="8980,2319" coordsize="10,20" path="m8980,2338l8990,2338,8990,2319,8980,2319,8980,2338xe" filled="true" fillcolor="#000000" stroked="false">
                <v:path arrowok="t"/>
                <v:fill type="solid"/>
              </v:shape>
            </v:group>
            <v:group style="position:absolute;left:8980;top:2338;width:10;height:20" coordorigin="8980,2338" coordsize="10,20">
              <v:shape style="position:absolute;left:8980;top:2338;width:10;height:20" coordorigin="8980,2338" coordsize="10,20" path="m8980,2357l8990,2357,8990,2338,8980,2338,8980,2357xe" filled="true" fillcolor="#000000" stroked="false">
                <v:path arrowok="t"/>
                <v:fill type="solid"/>
              </v:shape>
            </v:group>
            <v:group style="position:absolute;left:8980;top:2357;width:10;height:20" coordorigin="8980,2357" coordsize="10,20">
              <v:shape style="position:absolute;left:8980;top:2357;width:10;height:20" coordorigin="8980,2357" coordsize="10,20" path="m8980,2376l8990,2376,8990,2357,8980,2357,8980,2376xe" filled="true" fillcolor="#000000" stroked="false">
                <v:path arrowok="t"/>
                <v:fill type="solid"/>
              </v:shape>
            </v:group>
            <v:group style="position:absolute;left:8980;top:2376;width:10;height:20" coordorigin="8980,2376" coordsize="10,20">
              <v:shape style="position:absolute;left:8980;top:2376;width:10;height:20" coordorigin="8980,2376" coordsize="10,20" path="m8980,2396l8990,2396,8990,2376,8980,2376,8980,2396xe" filled="true" fillcolor="#000000" stroked="false">
                <v:path arrowok="t"/>
                <v:fill type="solid"/>
              </v:shape>
            </v:group>
            <v:group style="position:absolute;left:8980;top:2396;width:10;height:20" coordorigin="8980,2396" coordsize="10,20">
              <v:shape style="position:absolute;left:8980;top:2396;width:10;height:20" coordorigin="8980,2396" coordsize="10,20" path="m8980,2415l8990,2415,8990,2396,8980,2396,8980,2415xe" filled="true" fillcolor="#000000" stroked="false">
                <v:path arrowok="t"/>
                <v:fill type="solid"/>
              </v:shape>
            </v:group>
            <v:group style="position:absolute;left:8980;top:2415;width:10;height:20" coordorigin="8980,2415" coordsize="10,20">
              <v:shape style="position:absolute;left:8980;top:2415;width:10;height:20" coordorigin="8980,2415" coordsize="10,20" path="m8980,2434l8990,2434,8990,2415,8980,2415,8980,2434xe" filled="true" fillcolor="#000000" stroked="false">
                <v:path arrowok="t"/>
                <v:fill type="solid"/>
              </v:shape>
            </v:group>
            <v:group style="position:absolute;left:8980;top:2434;width:10;height:20" coordorigin="8980,2434" coordsize="10,20">
              <v:shape style="position:absolute;left:8980;top:2434;width:10;height:20" coordorigin="8980,2434" coordsize="10,20" path="m8980,2453l8990,2453,8990,2434,8980,2434,8980,2453xe" filled="true" fillcolor="#000000" stroked="false">
                <v:path arrowok="t"/>
                <v:fill type="solid"/>
              </v:shape>
            </v:group>
            <v:group style="position:absolute;left:8980;top:2453;width:10;height:20" coordorigin="8980,2453" coordsize="10,20">
              <v:shape style="position:absolute;left:8980;top:2453;width:10;height:20" coordorigin="8980,2453" coordsize="10,20" path="m8980,2472l8990,2472,8990,2453,8980,2453,8980,2472xe" filled="true" fillcolor="#000000" stroked="false">
                <v:path arrowok="t"/>
                <v:fill type="solid"/>
              </v:shape>
            </v:group>
            <v:group style="position:absolute;left:8980;top:2472;width:10;height:20" coordorigin="8980,2472" coordsize="10,20">
              <v:shape style="position:absolute;left:8980;top:2472;width:10;height:20" coordorigin="8980,2472" coordsize="10,20" path="m8980,2492l8990,2492,8990,2472,8980,2472,8980,2492xe" filled="true" fillcolor="#000000" stroked="false">
                <v:path arrowok="t"/>
                <v:fill type="solid"/>
              </v:shape>
            </v:group>
            <v:group style="position:absolute;left:8980;top:2492;width:10;height:20" coordorigin="8980,2492" coordsize="10,20">
              <v:shape style="position:absolute;left:8980;top:2492;width:10;height:20" coordorigin="8980,2492" coordsize="10,20" path="m8980,2511l8990,2511,8990,2492,8980,2492,8980,2511xe" filled="true" fillcolor="#000000" stroked="false">
                <v:path arrowok="t"/>
                <v:fill type="solid"/>
              </v:shape>
            </v:group>
            <v:group style="position:absolute;left:8980;top:2511;width:10;height:20" coordorigin="8980,2511" coordsize="10,20">
              <v:shape style="position:absolute;left:8980;top:2511;width:10;height:20" coordorigin="8980,2511" coordsize="10,20" path="m8980,2530l8990,2530,8990,2511,8980,2511,8980,2530xe" filled="true" fillcolor="#000000" stroked="false">
                <v:path arrowok="t"/>
                <v:fill type="solid"/>
              </v:shape>
            </v:group>
            <v:group style="position:absolute;left:8980;top:2530;width:10;height:20" coordorigin="8980,2530" coordsize="10,20">
              <v:shape style="position:absolute;left:8980;top:2530;width:10;height:20" coordorigin="8980,2530" coordsize="10,20" path="m8980,2549l8990,2549,8990,2530,8980,2530,8980,2549xe" filled="true" fillcolor="#000000" stroked="false">
                <v:path arrowok="t"/>
                <v:fill type="solid"/>
              </v:shape>
            </v:group>
            <v:group style="position:absolute;left:8980;top:2549;width:10;height:20" coordorigin="8980,2549" coordsize="10,20">
              <v:shape style="position:absolute;left:8980;top:2549;width:10;height:20" coordorigin="8980,2549" coordsize="10,20" path="m8980,2568l8990,2568,8990,2549,8980,2549,8980,2568xe" filled="true" fillcolor="#000000" stroked="false">
                <v:path arrowok="t"/>
                <v:fill type="solid"/>
              </v:shape>
            </v:group>
            <v:group style="position:absolute;left:8980;top:2568;width:10;height:20" coordorigin="8980,2568" coordsize="10,20">
              <v:shape style="position:absolute;left:8980;top:2568;width:10;height:20" coordorigin="8980,2568" coordsize="10,20" path="m8980,2588l8990,2588,8990,2568,8980,2568,8980,2588xe" filled="true" fillcolor="#000000" stroked="false">
                <v:path arrowok="t"/>
                <v:fill type="solid"/>
              </v:shape>
            </v:group>
            <v:group style="position:absolute;left:8980;top:2588;width:10;height:20" coordorigin="8980,2588" coordsize="10,20">
              <v:shape style="position:absolute;left:8980;top:2588;width:10;height:20" coordorigin="8980,2588" coordsize="10,20" path="m8980,2607l8990,2607,8990,2588,8980,2588,8980,2607xe" filled="true" fillcolor="#000000" stroked="false">
                <v:path arrowok="t"/>
                <v:fill type="solid"/>
              </v:shape>
            </v:group>
            <v:group style="position:absolute;left:8980;top:2607;width:10;height:20" coordorigin="8980,2607" coordsize="10,20">
              <v:shape style="position:absolute;left:8980;top:2607;width:10;height:20" coordorigin="8980,2607" coordsize="10,20" path="m8980,2626l8990,2626,8990,2607,8980,2607,8980,2626xe" filled="true" fillcolor="#000000" stroked="false">
                <v:path arrowok="t"/>
                <v:fill type="solid"/>
              </v:shape>
            </v:group>
            <v:group style="position:absolute;left:8980;top:2626;width:10;height:20" coordorigin="8980,2626" coordsize="10,20">
              <v:shape style="position:absolute;left:8980;top:2626;width:10;height:20" coordorigin="8980,2626" coordsize="10,20" path="m8980,2645l8990,2645,8990,2626,8980,2626,8980,2645xe" filled="true" fillcolor="#000000" stroked="false">
                <v:path arrowok="t"/>
                <v:fill type="solid"/>
              </v:shape>
            </v:group>
            <v:group style="position:absolute;left:8980;top:2645;width:10;height:20" coordorigin="8980,2645" coordsize="10,20">
              <v:shape style="position:absolute;left:8980;top:2645;width:10;height:20" coordorigin="8980,2645" coordsize="10,20" path="m8980,2664l8990,2664,8990,2645,8980,2645,8980,2664xe" filled="true" fillcolor="#000000" stroked="false">
                <v:path arrowok="t"/>
                <v:fill type="solid"/>
              </v:shape>
            </v:group>
            <v:group style="position:absolute;left:8980;top:2664;width:10;height:20" coordorigin="8980,2664" coordsize="10,20">
              <v:shape style="position:absolute;left:8980;top:2664;width:10;height:20" coordorigin="8980,2664" coordsize="10,20" path="m8980,2684l8990,2684,8990,2664,8980,2664,8980,2684xe" filled="true" fillcolor="#000000" stroked="false">
                <v:path arrowok="t"/>
                <v:fill type="solid"/>
              </v:shape>
            </v:group>
            <v:group style="position:absolute;left:8980;top:2684;width:10;height:20" coordorigin="8980,2684" coordsize="10,20">
              <v:shape style="position:absolute;left:8980;top:2684;width:10;height:20" coordorigin="8980,2684" coordsize="10,20" path="m8980,2703l8990,2703,8990,2684,8980,2684,8980,2703xe" filled="true" fillcolor="#000000" stroked="false">
                <v:path arrowok="t"/>
                <v:fill type="solid"/>
              </v:shape>
            </v:group>
            <v:group style="position:absolute;left:8980;top:2703;width:10;height:20" coordorigin="8980,2703" coordsize="10,20">
              <v:shape style="position:absolute;left:8980;top:2703;width:10;height:20" coordorigin="8980,2703" coordsize="10,20" path="m8980,2722l8990,2722,8990,2703,8980,2703,8980,2722xe" filled="true" fillcolor="#000000" stroked="false">
                <v:path arrowok="t"/>
                <v:fill type="solid"/>
              </v:shape>
            </v:group>
            <v:group style="position:absolute;left:8980;top:2722;width:10;height:20" coordorigin="8980,2722" coordsize="10,20">
              <v:shape style="position:absolute;left:8980;top:2722;width:10;height:20" coordorigin="8980,2722" coordsize="10,20" path="m8980,2741l8990,2741,8990,2722,8980,2722,8980,2741xe" filled="true" fillcolor="#000000" stroked="false">
                <v:path arrowok="t"/>
                <v:fill type="solid"/>
              </v:shape>
            </v:group>
            <v:group style="position:absolute;left:8980;top:2741;width:10;height:20" coordorigin="8980,2741" coordsize="10,20">
              <v:shape style="position:absolute;left:8980;top:2741;width:10;height:20" coordorigin="8980,2741" coordsize="10,20" path="m8980,2760l8990,2760,8990,2741,8980,2741,8980,2760xe" filled="true" fillcolor="#000000" stroked="false">
                <v:path arrowok="t"/>
                <v:fill type="solid"/>
              </v:shape>
            </v:group>
            <v:group style="position:absolute;left:8980;top:2760;width:10;height:20" coordorigin="8980,2760" coordsize="10,20">
              <v:shape style="position:absolute;left:8980;top:2760;width:10;height:20" coordorigin="8980,2760" coordsize="10,20" path="m8980,2780l8990,2780,8990,2760,8980,2760,8980,2780xe" filled="true" fillcolor="#000000" stroked="false">
                <v:path arrowok="t"/>
                <v:fill type="solid"/>
              </v:shape>
            </v:group>
            <v:group style="position:absolute;left:8980;top:2780;width:10;height:20" coordorigin="8980,2780" coordsize="10,20">
              <v:shape style="position:absolute;left:8980;top:2780;width:10;height:20" coordorigin="8980,2780" coordsize="10,20" path="m8980,2799l8990,2799,8990,2780,8980,2780,8980,2799xe" filled="true" fillcolor="#000000" stroked="false">
                <v:path arrowok="t"/>
                <v:fill type="solid"/>
              </v:shape>
            </v:group>
            <v:group style="position:absolute;left:8980;top:2799;width:10;height:20" coordorigin="8980,2799" coordsize="10,20">
              <v:shape style="position:absolute;left:8980;top:2799;width:10;height:20" coordorigin="8980,2799" coordsize="10,20" path="m8980,2818l8990,2818,8990,2799,8980,2799,8980,2818xe" filled="true" fillcolor="#000000" stroked="false">
                <v:path arrowok="t"/>
                <v:fill type="solid"/>
              </v:shape>
            </v:group>
            <v:group style="position:absolute;left:8980;top:2818;width:10;height:20" coordorigin="8980,2818" coordsize="10,20">
              <v:shape style="position:absolute;left:8980;top:2818;width:10;height:20" coordorigin="8980,2818" coordsize="10,20" path="m8980,2837l8990,2837,8990,2818,8980,2818,8980,2837xe" filled="true" fillcolor="#000000" stroked="false">
                <v:path arrowok="t"/>
                <v:fill type="solid"/>
              </v:shape>
            </v:group>
            <v:group style="position:absolute;left:8980;top:2837;width:10;height:20" coordorigin="8980,2837" coordsize="10,20">
              <v:shape style="position:absolute;left:8980;top:2837;width:10;height:20" coordorigin="8980,2837" coordsize="10,20" path="m8980,2856l8990,2856,8990,2837,8980,2837,8980,2856xe" filled="true" fillcolor="#000000" stroked="false">
                <v:path arrowok="t"/>
                <v:fill type="solid"/>
              </v:shape>
            </v:group>
            <v:group style="position:absolute;left:8980;top:2856;width:10;height:20" coordorigin="8980,2856" coordsize="10,20">
              <v:shape style="position:absolute;left:8980;top:2856;width:10;height:20" coordorigin="8980,2856" coordsize="10,20" path="m8980,2876l8990,2876,8990,2856,8980,2856,8980,2876xe" filled="true" fillcolor="#000000" stroked="false">
                <v:path arrowok="t"/>
                <v:fill type="solid"/>
              </v:shape>
            </v:group>
            <v:group style="position:absolute;left:8980;top:2876;width:10;height:20" coordorigin="8980,2876" coordsize="10,20">
              <v:shape style="position:absolute;left:8980;top:2876;width:10;height:20" coordorigin="8980,2876" coordsize="10,20" path="m8980,2895l8990,2895,8990,2876,8980,2876,8980,2895xe" filled="true" fillcolor="#000000" stroked="false">
                <v:path arrowok="t"/>
                <v:fill type="solid"/>
              </v:shape>
            </v:group>
            <v:group style="position:absolute;left:8980;top:2900;width:10;height:2" coordorigin="8980,2900" coordsize="10,2">
              <v:shape style="position:absolute;left:8980;top:2900;width:10;height:2" coordorigin="8980,2900" coordsize="10,0" path="m8980,2900l8990,2900e" filled="false" stroked="true" strokeweight=".47998pt" strokecolor="#000000">
                <v:path arrowok="t"/>
              </v:shape>
            </v:group>
            <v:group style="position:absolute;left:10800;top:2280;width:10;height:20" coordorigin="10800,2280" coordsize="10,20">
              <v:shape style="position:absolute;left:10800;top:2280;width:10;height:20" coordorigin="10800,2280" coordsize="10,20" path="m10800,2300l10809,2300,10809,2280,10800,2280,10800,2300xe" filled="true" fillcolor="#000000" stroked="false">
                <v:path arrowok="t"/>
                <v:fill type="solid"/>
              </v:shape>
            </v:group>
            <v:group style="position:absolute;left:10800;top:2300;width:10;height:20" coordorigin="10800,2300" coordsize="10,20">
              <v:shape style="position:absolute;left:10800;top:2300;width:10;height:20" coordorigin="10800,2300" coordsize="10,20" path="m10800,2319l10809,2319,10809,2300,10800,2300,10800,2319xe" filled="true" fillcolor="#000000" stroked="false">
                <v:path arrowok="t"/>
                <v:fill type="solid"/>
              </v:shape>
            </v:group>
            <v:group style="position:absolute;left:10800;top:2319;width:10;height:20" coordorigin="10800,2319" coordsize="10,20">
              <v:shape style="position:absolute;left:10800;top:2319;width:10;height:20" coordorigin="10800,2319" coordsize="10,20" path="m10800,2338l10809,2338,10809,2319,10800,2319,10800,2338xe" filled="true" fillcolor="#000000" stroked="false">
                <v:path arrowok="t"/>
                <v:fill type="solid"/>
              </v:shape>
            </v:group>
            <v:group style="position:absolute;left:10800;top:2338;width:10;height:20" coordorigin="10800,2338" coordsize="10,20">
              <v:shape style="position:absolute;left:10800;top:2338;width:10;height:20" coordorigin="10800,2338" coordsize="10,20" path="m10800,2357l10809,2357,10809,2338,10800,2338,10800,2357xe" filled="true" fillcolor="#000000" stroked="false">
                <v:path arrowok="t"/>
                <v:fill type="solid"/>
              </v:shape>
            </v:group>
            <v:group style="position:absolute;left:10800;top:2357;width:10;height:20" coordorigin="10800,2357" coordsize="10,20">
              <v:shape style="position:absolute;left:10800;top:2357;width:10;height:20" coordorigin="10800,2357" coordsize="10,20" path="m10800,2376l10809,2376,10809,2357,10800,2357,10800,2376xe" filled="true" fillcolor="#000000" stroked="false">
                <v:path arrowok="t"/>
                <v:fill type="solid"/>
              </v:shape>
            </v:group>
            <v:group style="position:absolute;left:10800;top:2376;width:10;height:20" coordorigin="10800,2376" coordsize="10,20">
              <v:shape style="position:absolute;left:10800;top:2376;width:10;height:20" coordorigin="10800,2376" coordsize="10,20" path="m10800,2396l10809,2396,10809,2376,10800,2376,10800,2396xe" filled="true" fillcolor="#000000" stroked="false">
                <v:path arrowok="t"/>
                <v:fill type="solid"/>
              </v:shape>
            </v:group>
            <v:group style="position:absolute;left:10800;top:2396;width:10;height:20" coordorigin="10800,2396" coordsize="10,20">
              <v:shape style="position:absolute;left:10800;top:2396;width:10;height:20" coordorigin="10800,2396" coordsize="10,20" path="m10800,2415l10809,2415,10809,2396,10800,2396,10800,2415xe" filled="true" fillcolor="#000000" stroked="false">
                <v:path arrowok="t"/>
                <v:fill type="solid"/>
              </v:shape>
            </v:group>
            <v:group style="position:absolute;left:10800;top:2415;width:10;height:20" coordorigin="10800,2415" coordsize="10,20">
              <v:shape style="position:absolute;left:10800;top:2415;width:10;height:20" coordorigin="10800,2415" coordsize="10,20" path="m10800,2434l10809,2434,10809,2415,10800,2415,10800,2434xe" filled="true" fillcolor="#000000" stroked="false">
                <v:path arrowok="t"/>
                <v:fill type="solid"/>
              </v:shape>
            </v:group>
            <v:group style="position:absolute;left:10800;top:2434;width:10;height:20" coordorigin="10800,2434" coordsize="10,20">
              <v:shape style="position:absolute;left:10800;top:2434;width:10;height:20" coordorigin="10800,2434" coordsize="10,20" path="m10800,2453l10809,2453,10809,2434,10800,2434,10800,2453xe" filled="true" fillcolor="#000000" stroked="false">
                <v:path arrowok="t"/>
                <v:fill type="solid"/>
              </v:shape>
            </v:group>
            <v:group style="position:absolute;left:10800;top:2453;width:10;height:20" coordorigin="10800,2453" coordsize="10,20">
              <v:shape style="position:absolute;left:10800;top:2453;width:10;height:20" coordorigin="10800,2453" coordsize="10,20" path="m10800,2472l10809,2472,10809,2453,10800,2453,10800,2472xe" filled="true" fillcolor="#000000" stroked="false">
                <v:path arrowok="t"/>
                <v:fill type="solid"/>
              </v:shape>
            </v:group>
            <v:group style="position:absolute;left:10800;top:2472;width:10;height:20" coordorigin="10800,2472" coordsize="10,20">
              <v:shape style="position:absolute;left:10800;top:2472;width:10;height:20" coordorigin="10800,2472" coordsize="10,20" path="m10800,2492l10809,2492,10809,2472,10800,2472,10800,2492xe" filled="true" fillcolor="#000000" stroked="false">
                <v:path arrowok="t"/>
                <v:fill type="solid"/>
              </v:shape>
            </v:group>
            <v:group style="position:absolute;left:10800;top:2492;width:10;height:20" coordorigin="10800,2492" coordsize="10,20">
              <v:shape style="position:absolute;left:10800;top:2492;width:10;height:20" coordorigin="10800,2492" coordsize="10,20" path="m10800,2511l10809,2511,10809,2492,10800,2492,10800,2511xe" filled="true" fillcolor="#000000" stroked="false">
                <v:path arrowok="t"/>
                <v:fill type="solid"/>
              </v:shape>
            </v:group>
            <v:group style="position:absolute;left:10800;top:2511;width:10;height:20" coordorigin="10800,2511" coordsize="10,20">
              <v:shape style="position:absolute;left:10800;top:2511;width:10;height:20" coordorigin="10800,2511" coordsize="10,20" path="m10800,2530l10809,2530,10809,2511,10800,2511,10800,2530xe" filled="true" fillcolor="#000000" stroked="false">
                <v:path arrowok="t"/>
                <v:fill type="solid"/>
              </v:shape>
            </v:group>
            <v:group style="position:absolute;left:10800;top:2530;width:10;height:20" coordorigin="10800,2530" coordsize="10,20">
              <v:shape style="position:absolute;left:10800;top:2530;width:10;height:20" coordorigin="10800,2530" coordsize="10,20" path="m10800,2549l10809,2549,10809,2530,10800,2530,10800,2549xe" filled="true" fillcolor="#000000" stroked="false">
                <v:path arrowok="t"/>
                <v:fill type="solid"/>
              </v:shape>
            </v:group>
            <v:group style="position:absolute;left:10800;top:2549;width:10;height:20" coordorigin="10800,2549" coordsize="10,20">
              <v:shape style="position:absolute;left:10800;top:2549;width:10;height:20" coordorigin="10800,2549" coordsize="10,20" path="m10800,2568l10809,2568,10809,2549,10800,2549,10800,2568xe" filled="true" fillcolor="#000000" stroked="false">
                <v:path arrowok="t"/>
                <v:fill type="solid"/>
              </v:shape>
            </v:group>
            <v:group style="position:absolute;left:10800;top:2568;width:10;height:20" coordorigin="10800,2568" coordsize="10,20">
              <v:shape style="position:absolute;left:10800;top:2568;width:10;height:20" coordorigin="10800,2568" coordsize="10,20" path="m10800,2588l10809,2588,10809,2568,10800,2568,10800,2588xe" filled="true" fillcolor="#000000" stroked="false">
                <v:path arrowok="t"/>
                <v:fill type="solid"/>
              </v:shape>
            </v:group>
            <v:group style="position:absolute;left:10800;top:2588;width:10;height:20" coordorigin="10800,2588" coordsize="10,20">
              <v:shape style="position:absolute;left:10800;top:2588;width:10;height:20" coordorigin="10800,2588" coordsize="10,20" path="m10800,2607l10809,2607,10809,2588,10800,2588,10800,2607xe" filled="true" fillcolor="#000000" stroked="false">
                <v:path arrowok="t"/>
                <v:fill type="solid"/>
              </v:shape>
            </v:group>
            <v:group style="position:absolute;left:10800;top:2607;width:10;height:20" coordorigin="10800,2607" coordsize="10,20">
              <v:shape style="position:absolute;left:10800;top:2607;width:10;height:20" coordorigin="10800,2607" coordsize="10,20" path="m10800,2626l10809,2626,10809,2607,10800,2607,10800,2626xe" filled="true" fillcolor="#000000" stroked="false">
                <v:path arrowok="t"/>
                <v:fill type="solid"/>
              </v:shape>
            </v:group>
            <v:group style="position:absolute;left:10800;top:2626;width:10;height:20" coordorigin="10800,2626" coordsize="10,20">
              <v:shape style="position:absolute;left:10800;top:2626;width:10;height:20" coordorigin="10800,2626" coordsize="10,20" path="m10800,2645l10809,2645,10809,2626,10800,2626,10800,2645xe" filled="true" fillcolor="#000000" stroked="false">
                <v:path arrowok="t"/>
                <v:fill type="solid"/>
              </v:shape>
            </v:group>
            <v:group style="position:absolute;left:10800;top:2645;width:10;height:20" coordorigin="10800,2645" coordsize="10,20">
              <v:shape style="position:absolute;left:10800;top:2645;width:10;height:20" coordorigin="10800,2645" coordsize="10,20" path="m10800,2664l10809,2664,10809,2645,10800,2645,10800,2664xe" filled="true" fillcolor="#000000" stroked="false">
                <v:path arrowok="t"/>
                <v:fill type="solid"/>
              </v:shape>
            </v:group>
            <v:group style="position:absolute;left:10800;top:2664;width:10;height:20" coordorigin="10800,2664" coordsize="10,20">
              <v:shape style="position:absolute;left:10800;top:2664;width:10;height:20" coordorigin="10800,2664" coordsize="10,20" path="m10800,2684l10809,2684,10809,2664,10800,2664,10800,2684xe" filled="true" fillcolor="#000000" stroked="false">
                <v:path arrowok="t"/>
                <v:fill type="solid"/>
              </v:shape>
            </v:group>
            <v:group style="position:absolute;left:10800;top:2684;width:10;height:20" coordorigin="10800,2684" coordsize="10,20">
              <v:shape style="position:absolute;left:10800;top:2684;width:10;height:20" coordorigin="10800,2684" coordsize="10,20" path="m10800,2703l10809,2703,10809,2684,10800,2684,10800,2703xe" filled="true" fillcolor="#000000" stroked="false">
                <v:path arrowok="t"/>
                <v:fill type="solid"/>
              </v:shape>
            </v:group>
            <v:group style="position:absolute;left:10800;top:2703;width:10;height:20" coordorigin="10800,2703" coordsize="10,20">
              <v:shape style="position:absolute;left:10800;top:2703;width:10;height:20" coordorigin="10800,2703" coordsize="10,20" path="m10800,2722l10809,2722,10809,2703,10800,2703,10800,2722xe" filled="true" fillcolor="#000000" stroked="false">
                <v:path arrowok="t"/>
                <v:fill type="solid"/>
              </v:shape>
            </v:group>
            <v:group style="position:absolute;left:10800;top:2722;width:10;height:20" coordorigin="10800,2722" coordsize="10,20">
              <v:shape style="position:absolute;left:10800;top:2722;width:10;height:20" coordorigin="10800,2722" coordsize="10,20" path="m10800,2741l10809,2741,10809,2722,10800,2722,10800,2741xe" filled="true" fillcolor="#000000" stroked="false">
                <v:path arrowok="t"/>
                <v:fill type="solid"/>
              </v:shape>
            </v:group>
            <v:group style="position:absolute;left:10800;top:2741;width:10;height:20" coordorigin="10800,2741" coordsize="10,20">
              <v:shape style="position:absolute;left:10800;top:2741;width:10;height:20" coordorigin="10800,2741" coordsize="10,20" path="m10800,2760l10809,2760,10809,2741,10800,2741,10800,2760xe" filled="true" fillcolor="#000000" stroked="false">
                <v:path arrowok="t"/>
                <v:fill type="solid"/>
              </v:shape>
            </v:group>
            <v:group style="position:absolute;left:10800;top:2760;width:10;height:20" coordorigin="10800,2760" coordsize="10,20">
              <v:shape style="position:absolute;left:10800;top:2760;width:10;height:20" coordorigin="10800,2760" coordsize="10,20" path="m10800,2780l10809,2780,10809,2760,10800,2760,10800,2780xe" filled="true" fillcolor="#000000" stroked="false">
                <v:path arrowok="t"/>
                <v:fill type="solid"/>
              </v:shape>
            </v:group>
            <v:group style="position:absolute;left:10800;top:2780;width:10;height:20" coordorigin="10800,2780" coordsize="10,20">
              <v:shape style="position:absolute;left:10800;top:2780;width:10;height:20" coordorigin="10800,2780" coordsize="10,20" path="m10800,2799l10809,2799,10809,2780,10800,2780,10800,2799xe" filled="true" fillcolor="#000000" stroked="false">
                <v:path arrowok="t"/>
                <v:fill type="solid"/>
              </v:shape>
            </v:group>
            <v:group style="position:absolute;left:10800;top:2799;width:10;height:20" coordorigin="10800,2799" coordsize="10,20">
              <v:shape style="position:absolute;left:10800;top:2799;width:10;height:20" coordorigin="10800,2799" coordsize="10,20" path="m10800,2818l10809,2818,10809,2799,10800,2799,10800,2818xe" filled="true" fillcolor="#000000" stroked="false">
                <v:path arrowok="t"/>
                <v:fill type="solid"/>
              </v:shape>
            </v:group>
            <v:group style="position:absolute;left:10800;top:2818;width:10;height:20" coordorigin="10800,2818" coordsize="10,20">
              <v:shape style="position:absolute;left:10800;top:2818;width:10;height:20" coordorigin="10800,2818" coordsize="10,20" path="m10800,2837l10809,2837,10809,2818,10800,2818,10800,2837xe" filled="true" fillcolor="#000000" stroked="false">
                <v:path arrowok="t"/>
                <v:fill type="solid"/>
              </v:shape>
            </v:group>
            <v:group style="position:absolute;left:10800;top:2837;width:10;height:20" coordorigin="10800,2837" coordsize="10,20">
              <v:shape style="position:absolute;left:10800;top:2837;width:10;height:20" coordorigin="10800,2837" coordsize="10,20" path="m10800,2856l10809,2856,10809,2837,10800,2837,10800,2856xe" filled="true" fillcolor="#000000" stroked="false">
                <v:path arrowok="t"/>
                <v:fill type="solid"/>
              </v:shape>
            </v:group>
            <v:group style="position:absolute;left:10800;top:2856;width:10;height:20" coordorigin="10800,2856" coordsize="10,20">
              <v:shape style="position:absolute;left:10800;top:2856;width:10;height:20" coordorigin="10800,2856" coordsize="10,20" path="m10800,2876l10809,2876,10809,2856,10800,2856,10800,2876xe" filled="true" fillcolor="#000000" stroked="false">
                <v:path arrowok="t"/>
                <v:fill type="solid"/>
              </v:shape>
            </v:group>
            <v:group style="position:absolute;left:10800;top:2876;width:10;height:20" coordorigin="10800,2876" coordsize="10,20">
              <v:shape style="position:absolute;left:10800;top:2876;width:10;height:20" coordorigin="10800,2876" coordsize="10,20" path="m10800,2895l10809,2895,10809,2876,10800,2876,10800,2895xe" filled="true" fillcolor="#000000" stroked="false">
                <v:path arrowok="t"/>
                <v:fill type="solid"/>
              </v:shape>
            </v:group>
            <v:group style="position:absolute;left:10800;top:2900;width:10;height:2" coordorigin="10800,2900" coordsize="10,2">
              <v:shape style="position:absolute;left:10800;top:2900;width:10;height:2" coordorigin="10800,2900" coordsize="10,0" path="m10800,2900l10809,2900e" filled="false" stroked="true" strokeweight=".47998pt" strokecolor="#000000">
                <v:path arrowok="t"/>
              </v:shape>
            </v:group>
            <v:group style="position:absolute;left:862;top:2909;width:10;height:2" coordorigin="862,2909" coordsize="10,2">
              <v:shape style="position:absolute;left:862;top:2909;width:10;height:2" coordorigin="862,2909" coordsize="10,0" path="m862,2909l871,2909e" filled="false" stroked="true" strokeweight=".47998pt" strokecolor="#000000">
                <v:path arrowok="t"/>
              </v:shape>
              <v:shape style="position:absolute;left:871;top:2904;width:2939;height:10" type="#_x0000_t75" stroked="false">
                <v:imagedata r:id="rId768" o:title=""/>
              </v:shape>
              <v:shape style="position:absolute;left:3805;top:2904;width:5175;height:10" type="#_x0000_t75" stroked="false">
                <v:imagedata r:id="rId757" o:title=""/>
              </v:shape>
              <v:shape style="position:absolute;left:8976;top:2904;width:1824;height:10" type="#_x0000_t75" stroked="false">
                <v:imagedata r:id="rId769" o:title=""/>
              </v:shape>
            </v:group>
            <v:group style="position:absolute;left:10800;top:2909;width:10;height:2" coordorigin="10800,2909" coordsize="10,2">
              <v:shape style="position:absolute;left:10800;top:2909;width:10;height:2" coordorigin="10800,2909" coordsize="10,0" path="m10800,2909l10809,2909e" filled="false" stroked="true" strokeweight=".47998pt" strokecolor="#000000">
                <v:path arrowok="t"/>
              </v:shape>
            </v:group>
            <v:group style="position:absolute;left:862;top:2914;width:10;height:20" coordorigin="862,2914" coordsize="10,20">
              <v:shape style="position:absolute;left:862;top:2914;width:10;height:20" coordorigin="862,2914" coordsize="10,20" path="m862,2933l871,2933,871,2914,862,2914,862,2933xe" filled="true" fillcolor="#000000" stroked="false">
                <v:path arrowok="t"/>
                <v:fill type="solid"/>
              </v:shape>
            </v:group>
            <v:group style="position:absolute;left:862;top:2933;width:10;height:20" coordorigin="862,2933" coordsize="10,20">
              <v:shape style="position:absolute;left:862;top:2933;width:10;height:20" coordorigin="862,2933" coordsize="10,20" path="m862,2952l871,2952,871,2933,862,2933,862,2952xe" filled="true" fillcolor="#000000" stroked="false">
                <v:path arrowok="t"/>
                <v:fill type="solid"/>
              </v:shape>
            </v:group>
            <v:group style="position:absolute;left:862;top:2952;width:10;height:20" coordorigin="862,2952" coordsize="10,20">
              <v:shape style="position:absolute;left:862;top:2952;width:10;height:20" coordorigin="862,2952" coordsize="10,20" path="m862,2972l871,2972,871,2952,862,2952,862,2972xe" filled="true" fillcolor="#000000" stroked="false">
                <v:path arrowok="t"/>
                <v:fill type="solid"/>
              </v:shape>
            </v:group>
            <v:group style="position:absolute;left:862;top:2972;width:10;height:20" coordorigin="862,2972" coordsize="10,20">
              <v:shape style="position:absolute;left:862;top:2972;width:10;height:20" coordorigin="862,2972" coordsize="10,20" path="m862,2991l871,2991,871,2972,862,2972,862,2991xe" filled="true" fillcolor="#000000" stroked="false">
                <v:path arrowok="t"/>
                <v:fill type="solid"/>
              </v:shape>
            </v:group>
            <v:group style="position:absolute;left:862;top:2991;width:10;height:20" coordorigin="862,2991" coordsize="10,20">
              <v:shape style="position:absolute;left:862;top:2991;width:10;height:20" coordorigin="862,2991" coordsize="10,20" path="m862,3010l871,3010,871,2991,862,2991,862,3010xe" filled="true" fillcolor="#000000" stroked="false">
                <v:path arrowok="t"/>
                <v:fill type="solid"/>
              </v:shape>
            </v:group>
            <v:group style="position:absolute;left:862;top:3010;width:10;height:20" coordorigin="862,3010" coordsize="10,20">
              <v:shape style="position:absolute;left:862;top:3010;width:10;height:20" coordorigin="862,3010" coordsize="10,20" path="m862,3029l871,3029,871,3010,862,3010,862,3029xe" filled="true" fillcolor="#000000" stroked="false">
                <v:path arrowok="t"/>
                <v:fill type="solid"/>
              </v:shape>
            </v:group>
            <v:group style="position:absolute;left:862;top:3029;width:10;height:20" coordorigin="862,3029" coordsize="10,20">
              <v:shape style="position:absolute;left:862;top:3029;width:10;height:20" coordorigin="862,3029" coordsize="10,20" path="m862,3048l871,3048,871,3029,862,3029,862,3048xe" filled="true" fillcolor="#000000" stroked="false">
                <v:path arrowok="t"/>
                <v:fill type="solid"/>
              </v:shape>
            </v:group>
            <v:group style="position:absolute;left:862;top:3048;width:10;height:20" coordorigin="862,3048" coordsize="10,20">
              <v:shape style="position:absolute;left:862;top:3048;width:10;height:20" coordorigin="862,3048" coordsize="10,20" path="m862,3068l871,3068,871,3048,862,3048,862,3068xe" filled="true" fillcolor="#000000" stroked="false">
                <v:path arrowok="t"/>
                <v:fill type="solid"/>
              </v:shape>
            </v:group>
            <v:group style="position:absolute;left:862;top:3068;width:10;height:20" coordorigin="862,3068" coordsize="10,20">
              <v:shape style="position:absolute;left:862;top:3068;width:10;height:20" coordorigin="862,3068" coordsize="10,20" path="m862,3087l871,3087,871,3068,862,3068,862,3087xe" filled="true" fillcolor="#000000" stroked="false">
                <v:path arrowok="t"/>
                <v:fill type="solid"/>
              </v:shape>
            </v:group>
            <v:group style="position:absolute;left:862;top:3087;width:10;height:20" coordorigin="862,3087" coordsize="10,20">
              <v:shape style="position:absolute;left:862;top:3087;width:10;height:20" coordorigin="862,3087" coordsize="10,20" path="m862,3106l871,3106,871,3087,862,3087,862,3106xe" filled="true" fillcolor="#000000" stroked="false">
                <v:path arrowok="t"/>
                <v:fill type="solid"/>
              </v:shape>
            </v:group>
            <v:group style="position:absolute;left:862;top:3106;width:10;height:20" coordorigin="862,3106" coordsize="10,20">
              <v:shape style="position:absolute;left:862;top:3106;width:10;height:20" coordorigin="862,3106" coordsize="10,20" path="m862,3125l871,3125,871,3106,862,3106,862,3125xe" filled="true" fillcolor="#000000" stroked="false">
                <v:path arrowok="t"/>
                <v:fill type="solid"/>
              </v:shape>
            </v:group>
            <v:group style="position:absolute;left:862;top:3125;width:10;height:20" coordorigin="862,3125" coordsize="10,20">
              <v:shape style="position:absolute;left:862;top:3125;width:10;height:20" coordorigin="862,3125" coordsize="10,20" path="m862,3144l871,3144,871,3125,862,3125,862,3144xe" filled="true" fillcolor="#000000" stroked="false">
                <v:path arrowok="t"/>
                <v:fill type="solid"/>
              </v:shape>
            </v:group>
            <v:group style="position:absolute;left:862;top:3144;width:10;height:20" coordorigin="862,3144" coordsize="10,20">
              <v:shape style="position:absolute;left:862;top:3144;width:10;height:20" coordorigin="862,3144" coordsize="10,20" path="m862,3164l871,3164,871,3144,862,3144,862,3164xe" filled="true" fillcolor="#000000" stroked="false">
                <v:path arrowok="t"/>
                <v:fill type="solid"/>
              </v:shape>
            </v:group>
            <v:group style="position:absolute;left:862;top:3164;width:10;height:20" coordorigin="862,3164" coordsize="10,20">
              <v:shape style="position:absolute;left:862;top:3164;width:10;height:20" coordorigin="862,3164" coordsize="10,20" path="m862,3183l871,3183,871,3164,862,3164,862,3183xe" filled="true" fillcolor="#000000" stroked="false">
                <v:path arrowok="t"/>
                <v:fill type="solid"/>
              </v:shape>
            </v:group>
            <v:group style="position:absolute;left:862;top:3183;width:10;height:20" coordorigin="862,3183" coordsize="10,20">
              <v:shape style="position:absolute;left:862;top:3183;width:10;height:20" coordorigin="862,3183" coordsize="10,20" path="m862,3202l871,3202,871,3183,862,3183,862,3202xe" filled="true" fillcolor="#000000" stroked="false">
                <v:path arrowok="t"/>
                <v:fill type="solid"/>
              </v:shape>
            </v:group>
            <v:group style="position:absolute;left:862;top:3202;width:10;height:20" coordorigin="862,3202" coordsize="10,20">
              <v:shape style="position:absolute;left:862;top:3202;width:10;height:20" coordorigin="862,3202" coordsize="10,20" path="m862,3221l871,3221,871,3202,862,3202,862,3221xe" filled="true" fillcolor="#000000" stroked="false">
                <v:path arrowok="t"/>
                <v:fill type="solid"/>
              </v:shape>
            </v:group>
            <v:group style="position:absolute;left:862;top:3221;width:10;height:20" coordorigin="862,3221" coordsize="10,20">
              <v:shape style="position:absolute;left:862;top:3221;width:10;height:20" coordorigin="862,3221" coordsize="10,20" path="m862,3240l871,3240,871,3221,862,3221,862,3240xe" filled="true" fillcolor="#000000" stroked="false">
                <v:path arrowok="t"/>
                <v:fill type="solid"/>
              </v:shape>
            </v:group>
            <v:group style="position:absolute;left:862;top:3240;width:10;height:20" coordorigin="862,3240" coordsize="10,20">
              <v:shape style="position:absolute;left:862;top:3240;width:10;height:20" coordorigin="862,3240" coordsize="10,20" path="m862,3260l871,3260,871,3240,862,3240,862,3260xe" filled="true" fillcolor="#000000" stroked="false">
                <v:path arrowok="t"/>
                <v:fill type="solid"/>
              </v:shape>
            </v:group>
            <v:group style="position:absolute;left:862;top:3260;width:10;height:20" coordorigin="862,3260" coordsize="10,20">
              <v:shape style="position:absolute;left:862;top:3260;width:10;height:20" coordorigin="862,3260" coordsize="10,20" path="m862,3279l871,3279,871,3260,862,3260,862,3279xe" filled="true" fillcolor="#000000" stroked="false">
                <v:path arrowok="t"/>
                <v:fill type="solid"/>
              </v:shape>
            </v:group>
            <v:group style="position:absolute;left:862;top:3279;width:10;height:20" coordorigin="862,3279" coordsize="10,20">
              <v:shape style="position:absolute;left:862;top:3279;width:10;height:20" coordorigin="862,3279" coordsize="10,20" path="m862,3298l871,3298,871,3279,862,3279,862,3298xe" filled="true" fillcolor="#000000" stroked="false">
                <v:path arrowok="t"/>
                <v:fill type="solid"/>
              </v:shape>
            </v:group>
            <v:group style="position:absolute;left:862;top:3298;width:10;height:20" coordorigin="862,3298" coordsize="10,20">
              <v:shape style="position:absolute;left:862;top:3298;width:10;height:20" coordorigin="862,3298" coordsize="10,20" path="m862,3317l871,3317,871,3298,862,3298,862,3317xe" filled="true" fillcolor="#000000" stroked="false">
                <v:path arrowok="t"/>
                <v:fill type="solid"/>
              </v:shape>
            </v:group>
            <v:group style="position:absolute;left:862;top:3317;width:10;height:20" coordorigin="862,3317" coordsize="10,20">
              <v:shape style="position:absolute;left:862;top:3317;width:10;height:20" coordorigin="862,3317" coordsize="10,20" path="m862,3336l871,3336,871,3317,862,3317,862,3336xe" filled="true" fillcolor="#000000" stroked="false">
                <v:path arrowok="t"/>
                <v:fill type="solid"/>
              </v:shape>
            </v:group>
            <v:group style="position:absolute;left:862;top:3336;width:10;height:20" coordorigin="862,3336" coordsize="10,20">
              <v:shape style="position:absolute;left:862;top:3336;width:10;height:20" coordorigin="862,3336" coordsize="10,20" path="m862,3356l871,3356,871,3336,862,3336,862,3356xe" filled="true" fillcolor="#000000" stroked="false">
                <v:path arrowok="t"/>
                <v:fill type="solid"/>
              </v:shape>
            </v:group>
            <v:group style="position:absolute;left:862;top:3356;width:10;height:20" coordorigin="862,3356" coordsize="10,20">
              <v:shape style="position:absolute;left:862;top:3356;width:10;height:20" coordorigin="862,3356" coordsize="10,20" path="m862,3375l871,3375,871,3356,862,3356,862,3375xe" filled="true" fillcolor="#000000" stroked="false">
                <v:path arrowok="t"/>
                <v:fill type="solid"/>
              </v:shape>
            </v:group>
            <v:group style="position:absolute;left:862;top:3375;width:10;height:20" coordorigin="862,3375" coordsize="10,20">
              <v:shape style="position:absolute;left:862;top:3375;width:10;height:20" coordorigin="862,3375" coordsize="10,20" path="m862,3394l871,3394,871,3375,862,3375,862,3394xe" filled="true" fillcolor="#000000" stroked="false">
                <v:path arrowok="t"/>
                <v:fill type="solid"/>
              </v:shape>
            </v:group>
            <v:group style="position:absolute;left:862;top:3394;width:10;height:20" coordorigin="862,3394" coordsize="10,20">
              <v:shape style="position:absolute;left:862;top:3394;width:10;height:20" coordorigin="862,3394" coordsize="10,20" path="m862,3413l871,3413,871,3394,862,3394,862,3413xe" filled="true" fillcolor="#000000" stroked="false">
                <v:path arrowok="t"/>
                <v:fill type="solid"/>
              </v:shape>
            </v:group>
            <v:group style="position:absolute;left:862;top:3413;width:10;height:20" coordorigin="862,3413" coordsize="10,20">
              <v:shape style="position:absolute;left:862;top:3413;width:10;height:20" coordorigin="862,3413" coordsize="10,20" path="m862,3432l871,3432,871,3413,862,3413,862,3432xe" filled="true" fillcolor="#000000" stroked="false">
                <v:path arrowok="t"/>
                <v:fill type="solid"/>
              </v:shape>
            </v:group>
            <v:group style="position:absolute;left:862;top:3432;width:10;height:20" coordorigin="862,3432" coordsize="10,20">
              <v:shape style="position:absolute;left:862;top:3432;width:10;height:20" coordorigin="862,3432" coordsize="10,20" path="m862,3452l871,3452,871,3432,862,3432,862,3452xe" filled="true" fillcolor="#000000" stroked="false">
                <v:path arrowok="t"/>
                <v:fill type="solid"/>
              </v:shape>
            </v:group>
            <v:group style="position:absolute;left:862;top:3452;width:10;height:20" coordorigin="862,3452" coordsize="10,20">
              <v:shape style="position:absolute;left:862;top:3452;width:10;height:20" coordorigin="862,3452" coordsize="10,20" path="m862,3471l871,3471,871,3452,862,3452,862,3471xe" filled="true" fillcolor="#000000" stroked="false">
                <v:path arrowok="t"/>
                <v:fill type="solid"/>
              </v:shape>
            </v:group>
            <v:group style="position:absolute;left:862;top:3471;width:10;height:20" coordorigin="862,3471" coordsize="10,20">
              <v:shape style="position:absolute;left:862;top:3471;width:10;height:20" coordorigin="862,3471" coordsize="10,20" path="m862,3490l871,3490,871,3471,862,3471,862,3490xe" filled="true" fillcolor="#000000" stroked="false">
                <v:path arrowok="t"/>
                <v:fill type="solid"/>
              </v:shape>
            </v:group>
            <v:group style="position:absolute;left:862;top:3490;width:10;height:20" coordorigin="862,3490" coordsize="10,20">
              <v:shape style="position:absolute;left:862;top:3490;width:10;height:20" coordorigin="862,3490" coordsize="10,20" path="m862,3509l871,3509,871,3490,862,3490,862,3509xe" filled="true" fillcolor="#000000" stroked="false">
                <v:path arrowok="t"/>
                <v:fill type="solid"/>
              </v:shape>
            </v:group>
            <v:group style="position:absolute;left:862;top:3509;width:10;height:20" coordorigin="862,3509" coordsize="10,20">
              <v:shape style="position:absolute;left:862;top:3509;width:10;height:20" coordorigin="862,3509" coordsize="10,20" path="m862,3528l871,3528,871,3509,862,3509,862,3528xe" filled="true" fillcolor="#000000" stroked="false">
                <v:path arrowok="t"/>
                <v:fill type="solid"/>
              </v:shape>
            </v:group>
            <v:group style="position:absolute;left:862;top:3534;width:10;height:2" coordorigin="862,3534" coordsize="10,2">
              <v:shape style="position:absolute;left:862;top:3534;width:10;height:2" coordorigin="862,3534" coordsize="10,0" path="m862,3534l871,3534e" filled="false" stroked="true" strokeweight=".599980pt" strokecolor="#000000">
                <v:path arrowok="t"/>
              </v:shape>
            </v:group>
            <v:group style="position:absolute;left:3810;top:2914;width:10;height:20" coordorigin="3810,2914" coordsize="10,20">
              <v:shape style="position:absolute;left:3810;top:2914;width:10;height:20" coordorigin="3810,2914" coordsize="10,20" path="m3810,2933l3819,2933,3819,2914,3810,2914,3810,2933xe" filled="true" fillcolor="#000000" stroked="false">
                <v:path arrowok="t"/>
                <v:fill type="solid"/>
              </v:shape>
            </v:group>
            <v:group style="position:absolute;left:3810;top:2933;width:10;height:20" coordorigin="3810,2933" coordsize="10,20">
              <v:shape style="position:absolute;left:3810;top:2933;width:10;height:20" coordorigin="3810,2933" coordsize="10,20" path="m3810,2952l3819,2952,3819,2933,3810,2933,3810,2952xe" filled="true" fillcolor="#000000" stroked="false">
                <v:path arrowok="t"/>
                <v:fill type="solid"/>
              </v:shape>
            </v:group>
            <v:group style="position:absolute;left:3810;top:2952;width:10;height:20" coordorigin="3810,2952" coordsize="10,20">
              <v:shape style="position:absolute;left:3810;top:2952;width:10;height:20" coordorigin="3810,2952" coordsize="10,20" path="m3810,2972l3819,2972,3819,2952,3810,2952,3810,2972xe" filled="true" fillcolor="#000000" stroked="false">
                <v:path arrowok="t"/>
                <v:fill type="solid"/>
              </v:shape>
            </v:group>
            <v:group style="position:absolute;left:3810;top:2972;width:10;height:20" coordorigin="3810,2972" coordsize="10,20">
              <v:shape style="position:absolute;left:3810;top:2972;width:10;height:20" coordorigin="3810,2972" coordsize="10,20" path="m3810,2991l3819,2991,3819,2972,3810,2972,3810,2991xe" filled="true" fillcolor="#000000" stroked="false">
                <v:path arrowok="t"/>
                <v:fill type="solid"/>
              </v:shape>
            </v:group>
            <v:group style="position:absolute;left:3810;top:2991;width:10;height:20" coordorigin="3810,2991" coordsize="10,20">
              <v:shape style="position:absolute;left:3810;top:2991;width:10;height:20" coordorigin="3810,2991" coordsize="10,20" path="m3810,3010l3819,3010,3819,2991,3810,2991,3810,3010xe" filled="true" fillcolor="#000000" stroked="false">
                <v:path arrowok="t"/>
                <v:fill type="solid"/>
              </v:shape>
            </v:group>
            <v:group style="position:absolute;left:3810;top:3010;width:10;height:20" coordorigin="3810,3010" coordsize="10,20">
              <v:shape style="position:absolute;left:3810;top:3010;width:10;height:20" coordorigin="3810,3010" coordsize="10,20" path="m3810,3029l3819,3029,3819,3010,3810,3010,3810,3029xe" filled="true" fillcolor="#000000" stroked="false">
                <v:path arrowok="t"/>
                <v:fill type="solid"/>
              </v:shape>
            </v:group>
            <v:group style="position:absolute;left:3810;top:3029;width:10;height:20" coordorigin="3810,3029" coordsize="10,20">
              <v:shape style="position:absolute;left:3810;top:3029;width:10;height:20" coordorigin="3810,3029" coordsize="10,20" path="m3810,3048l3819,3048,3819,3029,3810,3029,3810,3048xe" filled="true" fillcolor="#000000" stroked="false">
                <v:path arrowok="t"/>
                <v:fill type="solid"/>
              </v:shape>
            </v:group>
            <v:group style="position:absolute;left:3810;top:3048;width:10;height:20" coordorigin="3810,3048" coordsize="10,20">
              <v:shape style="position:absolute;left:3810;top:3048;width:10;height:20" coordorigin="3810,3048" coordsize="10,20" path="m3810,3068l3819,3068,3819,3048,3810,3048,3810,3068xe" filled="true" fillcolor="#000000" stroked="false">
                <v:path arrowok="t"/>
                <v:fill type="solid"/>
              </v:shape>
            </v:group>
            <v:group style="position:absolute;left:3810;top:3068;width:10;height:20" coordorigin="3810,3068" coordsize="10,20">
              <v:shape style="position:absolute;left:3810;top:3068;width:10;height:20" coordorigin="3810,3068" coordsize="10,20" path="m3810,3087l3819,3087,3819,3068,3810,3068,3810,3087xe" filled="true" fillcolor="#000000" stroked="false">
                <v:path arrowok="t"/>
                <v:fill type="solid"/>
              </v:shape>
            </v:group>
            <v:group style="position:absolute;left:3810;top:3087;width:10;height:20" coordorigin="3810,3087" coordsize="10,20">
              <v:shape style="position:absolute;left:3810;top:3087;width:10;height:20" coordorigin="3810,3087" coordsize="10,20" path="m3810,3106l3819,3106,3819,3087,3810,3087,3810,3106xe" filled="true" fillcolor="#000000" stroked="false">
                <v:path arrowok="t"/>
                <v:fill type="solid"/>
              </v:shape>
            </v:group>
            <v:group style="position:absolute;left:3810;top:3106;width:10;height:20" coordorigin="3810,3106" coordsize="10,20">
              <v:shape style="position:absolute;left:3810;top:3106;width:10;height:20" coordorigin="3810,3106" coordsize="10,20" path="m3810,3125l3819,3125,3819,3106,3810,3106,3810,3125xe" filled="true" fillcolor="#000000" stroked="false">
                <v:path arrowok="t"/>
                <v:fill type="solid"/>
              </v:shape>
            </v:group>
            <v:group style="position:absolute;left:3810;top:3125;width:10;height:20" coordorigin="3810,3125" coordsize="10,20">
              <v:shape style="position:absolute;left:3810;top:3125;width:10;height:20" coordorigin="3810,3125" coordsize="10,20" path="m3810,3144l3819,3144,3819,3125,3810,3125,3810,3144xe" filled="true" fillcolor="#000000" stroked="false">
                <v:path arrowok="t"/>
                <v:fill type="solid"/>
              </v:shape>
            </v:group>
            <v:group style="position:absolute;left:3810;top:3144;width:10;height:20" coordorigin="3810,3144" coordsize="10,20">
              <v:shape style="position:absolute;left:3810;top:3144;width:10;height:20" coordorigin="3810,3144" coordsize="10,20" path="m3810,3164l3819,3164,3819,3144,3810,3144,3810,3164xe" filled="true" fillcolor="#000000" stroked="false">
                <v:path arrowok="t"/>
                <v:fill type="solid"/>
              </v:shape>
            </v:group>
            <v:group style="position:absolute;left:3810;top:3164;width:10;height:20" coordorigin="3810,3164" coordsize="10,20">
              <v:shape style="position:absolute;left:3810;top:3164;width:10;height:20" coordorigin="3810,3164" coordsize="10,20" path="m3810,3183l3819,3183,3819,3164,3810,3164,3810,3183xe" filled="true" fillcolor="#000000" stroked="false">
                <v:path arrowok="t"/>
                <v:fill type="solid"/>
              </v:shape>
            </v:group>
            <v:group style="position:absolute;left:3810;top:3183;width:10;height:20" coordorigin="3810,3183" coordsize="10,20">
              <v:shape style="position:absolute;left:3810;top:3183;width:10;height:20" coordorigin="3810,3183" coordsize="10,20" path="m3810,3202l3819,3202,3819,3183,3810,3183,3810,3202xe" filled="true" fillcolor="#000000" stroked="false">
                <v:path arrowok="t"/>
                <v:fill type="solid"/>
              </v:shape>
            </v:group>
            <v:group style="position:absolute;left:3810;top:3202;width:10;height:20" coordorigin="3810,3202" coordsize="10,20">
              <v:shape style="position:absolute;left:3810;top:3202;width:10;height:20" coordorigin="3810,3202" coordsize="10,20" path="m3810,3221l3819,3221,3819,3202,3810,3202,3810,3221xe" filled="true" fillcolor="#000000" stroked="false">
                <v:path arrowok="t"/>
                <v:fill type="solid"/>
              </v:shape>
            </v:group>
            <v:group style="position:absolute;left:3810;top:3221;width:10;height:20" coordorigin="3810,3221" coordsize="10,20">
              <v:shape style="position:absolute;left:3810;top:3221;width:10;height:20" coordorigin="3810,3221" coordsize="10,20" path="m3810,3240l3819,3240,3819,3221,3810,3221,3810,3240xe" filled="true" fillcolor="#000000" stroked="false">
                <v:path arrowok="t"/>
                <v:fill type="solid"/>
              </v:shape>
            </v:group>
            <v:group style="position:absolute;left:3810;top:3240;width:10;height:20" coordorigin="3810,3240" coordsize="10,20">
              <v:shape style="position:absolute;left:3810;top:3240;width:10;height:20" coordorigin="3810,3240" coordsize="10,20" path="m3810,3260l3819,3260,3819,3240,3810,3240,3810,3260xe" filled="true" fillcolor="#000000" stroked="false">
                <v:path arrowok="t"/>
                <v:fill type="solid"/>
              </v:shape>
            </v:group>
            <v:group style="position:absolute;left:3810;top:3260;width:10;height:20" coordorigin="3810,3260" coordsize="10,20">
              <v:shape style="position:absolute;left:3810;top:3260;width:10;height:20" coordorigin="3810,3260" coordsize="10,20" path="m3810,3279l3819,3279,3819,3260,3810,3260,3810,3279xe" filled="true" fillcolor="#000000" stroked="false">
                <v:path arrowok="t"/>
                <v:fill type="solid"/>
              </v:shape>
            </v:group>
            <v:group style="position:absolute;left:3810;top:3279;width:10;height:20" coordorigin="3810,3279" coordsize="10,20">
              <v:shape style="position:absolute;left:3810;top:3279;width:10;height:20" coordorigin="3810,3279" coordsize="10,20" path="m3810,3298l3819,3298,3819,3279,3810,3279,3810,3298xe" filled="true" fillcolor="#000000" stroked="false">
                <v:path arrowok="t"/>
                <v:fill type="solid"/>
              </v:shape>
            </v:group>
            <v:group style="position:absolute;left:3810;top:3298;width:10;height:20" coordorigin="3810,3298" coordsize="10,20">
              <v:shape style="position:absolute;left:3810;top:3298;width:10;height:20" coordorigin="3810,3298" coordsize="10,20" path="m3810,3317l3819,3317,3819,3298,3810,3298,3810,3317xe" filled="true" fillcolor="#000000" stroked="false">
                <v:path arrowok="t"/>
                <v:fill type="solid"/>
              </v:shape>
            </v:group>
            <v:group style="position:absolute;left:3810;top:3317;width:10;height:20" coordorigin="3810,3317" coordsize="10,20">
              <v:shape style="position:absolute;left:3810;top:3317;width:10;height:20" coordorigin="3810,3317" coordsize="10,20" path="m3810,3336l3819,3336,3819,3317,3810,3317,3810,3336xe" filled="true" fillcolor="#000000" stroked="false">
                <v:path arrowok="t"/>
                <v:fill type="solid"/>
              </v:shape>
            </v:group>
            <v:group style="position:absolute;left:3810;top:3336;width:10;height:20" coordorigin="3810,3336" coordsize="10,20">
              <v:shape style="position:absolute;left:3810;top:3336;width:10;height:20" coordorigin="3810,3336" coordsize="10,20" path="m3810,3356l3819,3356,3819,3336,3810,3336,3810,3356xe" filled="true" fillcolor="#000000" stroked="false">
                <v:path arrowok="t"/>
                <v:fill type="solid"/>
              </v:shape>
            </v:group>
            <v:group style="position:absolute;left:3810;top:3356;width:10;height:20" coordorigin="3810,3356" coordsize="10,20">
              <v:shape style="position:absolute;left:3810;top:3356;width:10;height:20" coordorigin="3810,3356" coordsize="10,20" path="m3810,3375l3819,3375,3819,3356,3810,3356,3810,3375xe" filled="true" fillcolor="#000000" stroked="false">
                <v:path arrowok="t"/>
                <v:fill type="solid"/>
              </v:shape>
            </v:group>
            <v:group style="position:absolute;left:3810;top:3375;width:10;height:20" coordorigin="3810,3375" coordsize="10,20">
              <v:shape style="position:absolute;left:3810;top:3375;width:10;height:20" coordorigin="3810,3375" coordsize="10,20" path="m3810,3394l3819,3394,3819,3375,3810,3375,3810,3394xe" filled="true" fillcolor="#000000" stroked="false">
                <v:path arrowok="t"/>
                <v:fill type="solid"/>
              </v:shape>
            </v:group>
            <v:group style="position:absolute;left:3810;top:3394;width:10;height:20" coordorigin="3810,3394" coordsize="10,20">
              <v:shape style="position:absolute;left:3810;top:3394;width:10;height:20" coordorigin="3810,3394" coordsize="10,20" path="m3810,3413l3819,3413,3819,3394,3810,3394,3810,3413xe" filled="true" fillcolor="#000000" stroked="false">
                <v:path arrowok="t"/>
                <v:fill type="solid"/>
              </v:shape>
            </v:group>
            <v:group style="position:absolute;left:3810;top:3413;width:10;height:20" coordorigin="3810,3413" coordsize="10,20">
              <v:shape style="position:absolute;left:3810;top:3413;width:10;height:20" coordorigin="3810,3413" coordsize="10,20" path="m3810,3432l3819,3432,3819,3413,3810,3413,3810,3432xe" filled="true" fillcolor="#000000" stroked="false">
                <v:path arrowok="t"/>
                <v:fill type="solid"/>
              </v:shape>
            </v:group>
            <v:group style="position:absolute;left:3810;top:3432;width:10;height:20" coordorigin="3810,3432" coordsize="10,20">
              <v:shape style="position:absolute;left:3810;top:3432;width:10;height:20" coordorigin="3810,3432" coordsize="10,20" path="m3810,3452l3819,3452,3819,3432,3810,3432,3810,3452xe" filled="true" fillcolor="#000000" stroked="false">
                <v:path arrowok="t"/>
                <v:fill type="solid"/>
              </v:shape>
            </v:group>
            <v:group style="position:absolute;left:3810;top:3452;width:10;height:20" coordorigin="3810,3452" coordsize="10,20">
              <v:shape style="position:absolute;left:3810;top:3452;width:10;height:20" coordorigin="3810,3452" coordsize="10,20" path="m3810,3471l3819,3471,3819,3452,3810,3452,3810,3471xe" filled="true" fillcolor="#000000" stroked="false">
                <v:path arrowok="t"/>
                <v:fill type="solid"/>
              </v:shape>
            </v:group>
            <v:group style="position:absolute;left:3810;top:3471;width:10;height:20" coordorigin="3810,3471" coordsize="10,20">
              <v:shape style="position:absolute;left:3810;top:3471;width:10;height:20" coordorigin="3810,3471" coordsize="10,20" path="m3810,3490l3819,3490,3819,3471,3810,3471,3810,3490xe" filled="true" fillcolor="#000000" stroked="false">
                <v:path arrowok="t"/>
                <v:fill type="solid"/>
              </v:shape>
            </v:group>
            <v:group style="position:absolute;left:3810;top:3490;width:10;height:20" coordorigin="3810,3490" coordsize="10,20">
              <v:shape style="position:absolute;left:3810;top:3490;width:10;height:20" coordorigin="3810,3490" coordsize="10,20" path="m3810,3509l3819,3509,3819,3490,3810,3490,3810,3509xe" filled="true" fillcolor="#000000" stroked="false">
                <v:path arrowok="t"/>
                <v:fill type="solid"/>
              </v:shape>
            </v:group>
            <v:group style="position:absolute;left:3810;top:3509;width:10;height:20" coordorigin="3810,3509" coordsize="10,20">
              <v:shape style="position:absolute;left:3810;top:3509;width:10;height:20" coordorigin="3810,3509" coordsize="10,20" path="m3810,3528l3819,3528,3819,3509,3810,3509,3810,3528xe" filled="true" fillcolor="#000000" stroked="false">
                <v:path arrowok="t"/>
                <v:fill type="solid"/>
              </v:shape>
            </v:group>
            <v:group style="position:absolute;left:3810;top:3534;width:10;height:2" coordorigin="3810,3534" coordsize="10,2">
              <v:shape style="position:absolute;left:3810;top:3534;width:10;height:2" coordorigin="3810,3534" coordsize="10,0" path="m3810,3534l3819,3534e" filled="false" stroked="true" strokeweight=".599980pt" strokecolor="#000000">
                <v:path arrowok="t"/>
              </v:shape>
            </v:group>
            <v:group style="position:absolute;left:5631;top:2914;width:10;height:20" coordorigin="5631,2914" coordsize="10,20">
              <v:shape style="position:absolute;left:5631;top:2914;width:10;height:20" coordorigin="5631,2914" coordsize="10,20" path="m5631,2933l5641,2933,5641,2914,5631,2914,5631,2933xe" filled="true" fillcolor="#000000" stroked="false">
                <v:path arrowok="t"/>
                <v:fill type="solid"/>
              </v:shape>
            </v:group>
            <v:group style="position:absolute;left:5631;top:2933;width:10;height:20" coordorigin="5631,2933" coordsize="10,20">
              <v:shape style="position:absolute;left:5631;top:2933;width:10;height:20" coordorigin="5631,2933" coordsize="10,20" path="m5631,2952l5641,2952,5641,2933,5631,2933,5631,2952xe" filled="true" fillcolor="#000000" stroked="false">
                <v:path arrowok="t"/>
                <v:fill type="solid"/>
              </v:shape>
            </v:group>
            <v:group style="position:absolute;left:5631;top:2952;width:10;height:20" coordorigin="5631,2952" coordsize="10,20">
              <v:shape style="position:absolute;left:5631;top:2952;width:10;height:20" coordorigin="5631,2952" coordsize="10,20" path="m5631,2972l5641,2972,5641,2952,5631,2952,5631,2972xe" filled="true" fillcolor="#000000" stroked="false">
                <v:path arrowok="t"/>
                <v:fill type="solid"/>
              </v:shape>
            </v:group>
            <v:group style="position:absolute;left:5631;top:2972;width:10;height:20" coordorigin="5631,2972" coordsize="10,20">
              <v:shape style="position:absolute;left:5631;top:2972;width:10;height:20" coordorigin="5631,2972" coordsize="10,20" path="m5631,2991l5641,2991,5641,2972,5631,2972,5631,2991xe" filled="true" fillcolor="#000000" stroked="false">
                <v:path arrowok="t"/>
                <v:fill type="solid"/>
              </v:shape>
            </v:group>
            <v:group style="position:absolute;left:5631;top:2991;width:10;height:20" coordorigin="5631,2991" coordsize="10,20">
              <v:shape style="position:absolute;left:5631;top:2991;width:10;height:20" coordorigin="5631,2991" coordsize="10,20" path="m5631,3010l5641,3010,5641,2991,5631,2991,5631,3010xe" filled="true" fillcolor="#000000" stroked="false">
                <v:path arrowok="t"/>
                <v:fill type="solid"/>
              </v:shape>
            </v:group>
            <v:group style="position:absolute;left:5631;top:3010;width:10;height:20" coordorigin="5631,3010" coordsize="10,20">
              <v:shape style="position:absolute;left:5631;top:3010;width:10;height:20" coordorigin="5631,3010" coordsize="10,20" path="m5631,3029l5641,3029,5641,3010,5631,3010,5631,3029xe" filled="true" fillcolor="#000000" stroked="false">
                <v:path arrowok="t"/>
                <v:fill type="solid"/>
              </v:shape>
            </v:group>
            <v:group style="position:absolute;left:5631;top:3029;width:10;height:20" coordorigin="5631,3029" coordsize="10,20">
              <v:shape style="position:absolute;left:5631;top:3029;width:10;height:20" coordorigin="5631,3029" coordsize="10,20" path="m5631,3048l5641,3048,5641,3029,5631,3029,5631,3048xe" filled="true" fillcolor="#000000" stroked="false">
                <v:path arrowok="t"/>
                <v:fill type="solid"/>
              </v:shape>
            </v:group>
            <v:group style="position:absolute;left:5631;top:3048;width:10;height:20" coordorigin="5631,3048" coordsize="10,20">
              <v:shape style="position:absolute;left:5631;top:3048;width:10;height:20" coordorigin="5631,3048" coordsize="10,20" path="m5631,3068l5641,3068,5641,3048,5631,3048,5631,3068xe" filled="true" fillcolor="#000000" stroked="false">
                <v:path arrowok="t"/>
                <v:fill type="solid"/>
              </v:shape>
            </v:group>
            <v:group style="position:absolute;left:5631;top:3068;width:10;height:20" coordorigin="5631,3068" coordsize="10,20">
              <v:shape style="position:absolute;left:5631;top:3068;width:10;height:20" coordorigin="5631,3068" coordsize="10,20" path="m5631,3087l5641,3087,5641,3068,5631,3068,5631,3087xe" filled="true" fillcolor="#000000" stroked="false">
                <v:path arrowok="t"/>
                <v:fill type="solid"/>
              </v:shape>
            </v:group>
            <v:group style="position:absolute;left:5631;top:3087;width:10;height:20" coordorigin="5631,3087" coordsize="10,20">
              <v:shape style="position:absolute;left:5631;top:3087;width:10;height:20" coordorigin="5631,3087" coordsize="10,20" path="m5631,3106l5641,3106,5641,3087,5631,3087,5631,3106xe" filled="true" fillcolor="#000000" stroked="false">
                <v:path arrowok="t"/>
                <v:fill type="solid"/>
              </v:shape>
            </v:group>
            <v:group style="position:absolute;left:5631;top:3106;width:10;height:20" coordorigin="5631,3106" coordsize="10,20">
              <v:shape style="position:absolute;left:5631;top:3106;width:10;height:20" coordorigin="5631,3106" coordsize="10,20" path="m5631,3125l5641,3125,5641,3106,5631,3106,5631,3125xe" filled="true" fillcolor="#000000" stroked="false">
                <v:path arrowok="t"/>
                <v:fill type="solid"/>
              </v:shape>
            </v:group>
            <v:group style="position:absolute;left:5631;top:3125;width:10;height:20" coordorigin="5631,3125" coordsize="10,20">
              <v:shape style="position:absolute;left:5631;top:3125;width:10;height:20" coordorigin="5631,3125" coordsize="10,20" path="m5631,3144l5641,3144,5641,3125,5631,3125,5631,3144xe" filled="true" fillcolor="#000000" stroked="false">
                <v:path arrowok="t"/>
                <v:fill type="solid"/>
              </v:shape>
            </v:group>
            <v:group style="position:absolute;left:5631;top:3144;width:10;height:20" coordorigin="5631,3144" coordsize="10,20">
              <v:shape style="position:absolute;left:5631;top:3144;width:10;height:20" coordorigin="5631,3144" coordsize="10,20" path="m5631,3164l5641,3164,5641,3144,5631,3144,5631,3164xe" filled="true" fillcolor="#000000" stroked="false">
                <v:path arrowok="t"/>
                <v:fill type="solid"/>
              </v:shape>
            </v:group>
            <v:group style="position:absolute;left:5631;top:3164;width:10;height:20" coordorigin="5631,3164" coordsize="10,20">
              <v:shape style="position:absolute;left:5631;top:3164;width:10;height:20" coordorigin="5631,3164" coordsize="10,20" path="m5631,3183l5641,3183,5641,3164,5631,3164,5631,3183xe" filled="true" fillcolor="#000000" stroked="false">
                <v:path arrowok="t"/>
                <v:fill type="solid"/>
              </v:shape>
            </v:group>
            <v:group style="position:absolute;left:5631;top:3183;width:10;height:20" coordorigin="5631,3183" coordsize="10,20">
              <v:shape style="position:absolute;left:5631;top:3183;width:10;height:20" coordorigin="5631,3183" coordsize="10,20" path="m5631,3202l5641,3202,5641,3183,5631,3183,5631,3202xe" filled="true" fillcolor="#000000" stroked="false">
                <v:path arrowok="t"/>
                <v:fill type="solid"/>
              </v:shape>
            </v:group>
            <v:group style="position:absolute;left:5631;top:3202;width:10;height:20" coordorigin="5631,3202" coordsize="10,20">
              <v:shape style="position:absolute;left:5631;top:3202;width:10;height:20" coordorigin="5631,3202" coordsize="10,20" path="m5631,3221l5641,3221,5641,3202,5631,3202,5631,3221xe" filled="true" fillcolor="#000000" stroked="false">
                <v:path arrowok="t"/>
                <v:fill type="solid"/>
              </v:shape>
            </v:group>
            <v:group style="position:absolute;left:5631;top:3221;width:10;height:20" coordorigin="5631,3221" coordsize="10,20">
              <v:shape style="position:absolute;left:5631;top:3221;width:10;height:20" coordorigin="5631,3221" coordsize="10,20" path="m5631,3240l5641,3240,5641,3221,5631,3221,5631,3240xe" filled="true" fillcolor="#000000" stroked="false">
                <v:path arrowok="t"/>
                <v:fill type="solid"/>
              </v:shape>
            </v:group>
            <v:group style="position:absolute;left:5631;top:3240;width:10;height:20" coordorigin="5631,3240" coordsize="10,20">
              <v:shape style="position:absolute;left:5631;top:3240;width:10;height:20" coordorigin="5631,3240" coordsize="10,20" path="m5631,3260l5641,3260,5641,3240,5631,3240,5631,3260xe" filled="true" fillcolor="#000000" stroked="false">
                <v:path arrowok="t"/>
                <v:fill type="solid"/>
              </v:shape>
            </v:group>
            <v:group style="position:absolute;left:5631;top:3260;width:10;height:20" coordorigin="5631,3260" coordsize="10,20">
              <v:shape style="position:absolute;left:5631;top:3260;width:10;height:20" coordorigin="5631,3260" coordsize="10,20" path="m5631,3279l5641,3279,5641,3260,5631,3260,5631,3279xe" filled="true" fillcolor="#000000" stroked="false">
                <v:path arrowok="t"/>
                <v:fill type="solid"/>
              </v:shape>
            </v:group>
            <v:group style="position:absolute;left:5631;top:3279;width:10;height:20" coordorigin="5631,3279" coordsize="10,20">
              <v:shape style="position:absolute;left:5631;top:3279;width:10;height:20" coordorigin="5631,3279" coordsize="10,20" path="m5631,3298l5641,3298,5641,3279,5631,3279,5631,3298xe" filled="true" fillcolor="#000000" stroked="false">
                <v:path arrowok="t"/>
                <v:fill type="solid"/>
              </v:shape>
            </v:group>
            <v:group style="position:absolute;left:5631;top:3298;width:10;height:20" coordorigin="5631,3298" coordsize="10,20">
              <v:shape style="position:absolute;left:5631;top:3298;width:10;height:20" coordorigin="5631,3298" coordsize="10,20" path="m5631,3317l5641,3317,5641,3298,5631,3298,5631,3317xe" filled="true" fillcolor="#000000" stroked="false">
                <v:path arrowok="t"/>
                <v:fill type="solid"/>
              </v:shape>
            </v:group>
            <v:group style="position:absolute;left:5631;top:3317;width:10;height:20" coordorigin="5631,3317" coordsize="10,20">
              <v:shape style="position:absolute;left:5631;top:3317;width:10;height:20" coordorigin="5631,3317" coordsize="10,20" path="m5631,3336l5641,3336,5641,3317,5631,3317,5631,3336xe" filled="true" fillcolor="#000000" stroked="false">
                <v:path arrowok="t"/>
                <v:fill type="solid"/>
              </v:shape>
            </v:group>
            <v:group style="position:absolute;left:5631;top:3336;width:10;height:20" coordorigin="5631,3336" coordsize="10,20">
              <v:shape style="position:absolute;left:5631;top:3336;width:10;height:20" coordorigin="5631,3336" coordsize="10,20" path="m5631,3356l5641,3356,5641,3336,5631,3336,5631,3356xe" filled="true" fillcolor="#000000" stroked="false">
                <v:path arrowok="t"/>
                <v:fill type="solid"/>
              </v:shape>
            </v:group>
            <v:group style="position:absolute;left:5631;top:3356;width:10;height:20" coordorigin="5631,3356" coordsize="10,20">
              <v:shape style="position:absolute;left:5631;top:3356;width:10;height:20" coordorigin="5631,3356" coordsize="10,20" path="m5631,3375l5641,3375,5641,3356,5631,3356,5631,3375xe" filled="true" fillcolor="#000000" stroked="false">
                <v:path arrowok="t"/>
                <v:fill type="solid"/>
              </v:shape>
            </v:group>
            <v:group style="position:absolute;left:5631;top:3375;width:10;height:20" coordorigin="5631,3375" coordsize="10,20">
              <v:shape style="position:absolute;left:5631;top:3375;width:10;height:20" coordorigin="5631,3375" coordsize="10,20" path="m5631,3394l5641,3394,5641,3375,5631,3375,5631,3394xe" filled="true" fillcolor="#000000" stroked="false">
                <v:path arrowok="t"/>
                <v:fill type="solid"/>
              </v:shape>
            </v:group>
            <v:group style="position:absolute;left:5631;top:3394;width:10;height:20" coordorigin="5631,3394" coordsize="10,20">
              <v:shape style="position:absolute;left:5631;top:3394;width:10;height:20" coordorigin="5631,3394" coordsize="10,20" path="m5631,3413l5641,3413,5641,3394,5631,3394,5631,3413xe" filled="true" fillcolor="#000000" stroked="false">
                <v:path arrowok="t"/>
                <v:fill type="solid"/>
              </v:shape>
            </v:group>
            <v:group style="position:absolute;left:5631;top:3413;width:10;height:20" coordorigin="5631,3413" coordsize="10,20">
              <v:shape style="position:absolute;left:5631;top:3413;width:10;height:20" coordorigin="5631,3413" coordsize="10,20" path="m5631,3432l5641,3432,5641,3413,5631,3413,5631,3432xe" filled="true" fillcolor="#000000" stroked="false">
                <v:path arrowok="t"/>
                <v:fill type="solid"/>
              </v:shape>
            </v:group>
            <v:group style="position:absolute;left:5631;top:3432;width:10;height:20" coordorigin="5631,3432" coordsize="10,20">
              <v:shape style="position:absolute;left:5631;top:3432;width:10;height:20" coordorigin="5631,3432" coordsize="10,20" path="m5631,3452l5641,3452,5641,3432,5631,3432,5631,3452xe" filled="true" fillcolor="#000000" stroked="false">
                <v:path arrowok="t"/>
                <v:fill type="solid"/>
              </v:shape>
            </v:group>
            <v:group style="position:absolute;left:5631;top:3452;width:10;height:20" coordorigin="5631,3452" coordsize="10,20">
              <v:shape style="position:absolute;left:5631;top:3452;width:10;height:20" coordorigin="5631,3452" coordsize="10,20" path="m5631,3471l5641,3471,5641,3452,5631,3452,5631,3471xe" filled="true" fillcolor="#000000" stroked="false">
                <v:path arrowok="t"/>
                <v:fill type="solid"/>
              </v:shape>
            </v:group>
            <v:group style="position:absolute;left:5631;top:3471;width:10;height:20" coordorigin="5631,3471" coordsize="10,20">
              <v:shape style="position:absolute;left:5631;top:3471;width:10;height:20" coordorigin="5631,3471" coordsize="10,20" path="m5631,3490l5641,3490,5641,3471,5631,3471,5631,3490xe" filled="true" fillcolor="#000000" stroked="false">
                <v:path arrowok="t"/>
                <v:fill type="solid"/>
              </v:shape>
            </v:group>
            <v:group style="position:absolute;left:5631;top:3490;width:10;height:20" coordorigin="5631,3490" coordsize="10,20">
              <v:shape style="position:absolute;left:5631;top:3490;width:10;height:20" coordorigin="5631,3490" coordsize="10,20" path="m5631,3509l5641,3509,5641,3490,5631,3490,5631,3509xe" filled="true" fillcolor="#000000" stroked="false">
                <v:path arrowok="t"/>
                <v:fill type="solid"/>
              </v:shape>
            </v:group>
            <v:group style="position:absolute;left:5631;top:3509;width:10;height:20" coordorigin="5631,3509" coordsize="10,20">
              <v:shape style="position:absolute;left:5631;top:3509;width:10;height:20" coordorigin="5631,3509" coordsize="10,20" path="m5631,3528l5641,3528,5641,3509,5631,3509,5631,3528xe" filled="true" fillcolor="#000000" stroked="false">
                <v:path arrowok="t"/>
                <v:fill type="solid"/>
              </v:shape>
            </v:group>
            <v:group style="position:absolute;left:5631;top:3534;width:10;height:2" coordorigin="5631,3534" coordsize="10,2">
              <v:shape style="position:absolute;left:5631;top:3534;width:10;height:2" coordorigin="5631,3534" coordsize="10,0" path="m5631,3534l5641,3534e" filled="false" stroked="true" strokeweight=".599980pt" strokecolor="#000000">
                <v:path arrowok="t"/>
              </v:shape>
            </v:group>
            <v:group style="position:absolute;left:7451;top:2914;width:10;height:20" coordorigin="7451,2914" coordsize="10,20">
              <v:shape style="position:absolute;left:7451;top:2914;width:10;height:20" coordorigin="7451,2914" coordsize="10,20" path="m7451,2933l7461,2933,7461,2914,7451,2914,7451,2933xe" filled="true" fillcolor="#000000" stroked="false">
                <v:path arrowok="t"/>
                <v:fill type="solid"/>
              </v:shape>
            </v:group>
            <v:group style="position:absolute;left:7451;top:2933;width:10;height:20" coordorigin="7451,2933" coordsize="10,20">
              <v:shape style="position:absolute;left:7451;top:2933;width:10;height:20" coordorigin="7451,2933" coordsize="10,20" path="m7451,2952l7461,2952,7461,2933,7451,2933,7451,2952xe" filled="true" fillcolor="#000000" stroked="false">
                <v:path arrowok="t"/>
                <v:fill type="solid"/>
              </v:shape>
            </v:group>
            <v:group style="position:absolute;left:7451;top:2952;width:10;height:20" coordorigin="7451,2952" coordsize="10,20">
              <v:shape style="position:absolute;left:7451;top:2952;width:10;height:20" coordorigin="7451,2952" coordsize="10,20" path="m7451,2972l7461,2972,7461,2952,7451,2952,7451,2972xe" filled="true" fillcolor="#000000" stroked="false">
                <v:path arrowok="t"/>
                <v:fill type="solid"/>
              </v:shape>
            </v:group>
            <v:group style="position:absolute;left:7451;top:2972;width:10;height:20" coordorigin="7451,2972" coordsize="10,20">
              <v:shape style="position:absolute;left:7451;top:2972;width:10;height:20" coordorigin="7451,2972" coordsize="10,20" path="m7451,2991l7461,2991,7461,2972,7451,2972,7451,2991xe" filled="true" fillcolor="#000000" stroked="false">
                <v:path arrowok="t"/>
                <v:fill type="solid"/>
              </v:shape>
            </v:group>
            <v:group style="position:absolute;left:7451;top:2991;width:10;height:20" coordorigin="7451,2991" coordsize="10,20">
              <v:shape style="position:absolute;left:7451;top:2991;width:10;height:20" coordorigin="7451,2991" coordsize="10,20" path="m7451,3010l7461,3010,7461,2991,7451,2991,7451,3010xe" filled="true" fillcolor="#000000" stroked="false">
                <v:path arrowok="t"/>
                <v:fill type="solid"/>
              </v:shape>
            </v:group>
            <v:group style="position:absolute;left:7451;top:3010;width:10;height:20" coordorigin="7451,3010" coordsize="10,20">
              <v:shape style="position:absolute;left:7451;top:3010;width:10;height:20" coordorigin="7451,3010" coordsize="10,20" path="m7451,3029l7461,3029,7461,3010,7451,3010,7451,3029xe" filled="true" fillcolor="#000000" stroked="false">
                <v:path arrowok="t"/>
                <v:fill type="solid"/>
              </v:shape>
            </v:group>
            <v:group style="position:absolute;left:7451;top:3029;width:10;height:20" coordorigin="7451,3029" coordsize="10,20">
              <v:shape style="position:absolute;left:7451;top:3029;width:10;height:20" coordorigin="7451,3029" coordsize="10,20" path="m7451,3048l7461,3048,7461,3029,7451,3029,7451,3048xe" filled="true" fillcolor="#000000" stroked="false">
                <v:path arrowok="t"/>
                <v:fill type="solid"/>
              </v:shape>
            </v:group>
            <v:group style="position:absolute;left:7451;top:3048;width:10;height:20" coordorigin="7451,3048" coordsize="10,20">
              <v:shape style="position:absolute;left:7451;top:3048;width:10;height:20" coordorigin="7451,3048" coordsize="10,20" path="m7451,3068l7461,3068,7461,3048,7451,3048,7451,3068xe" filled="true" fillcolor="#000000" stroked="false">
                <v:path arrowok="t"/>
                <v:fill type="solid"/>
              </v:shape>
            </v:group>
            <v:group style="position:absolute;left:7451;top:3068;width:10;height:20" coordorigin="7451,3068" coordsize="10,20">
              <v:shape style="position:absolute;left:7451;top:3068;width:10;height:20" coordorigin="7451,3068" coordsize="10,20" path="m7451,3087l7461,3087,7461,3068,7451,3068,7451,3087xe" filled="true" fillcolor="#000000" stroked="false">
                <v:path arrowok="t"/>
                <v:fill type="solid"/>
              </v:shape>
            </v:group>
            <v:group style="position:absolute;left:7451;top:3087;width:10;height:20" coordorigin="7451,3087" coordsize="10,20">
              <v:shape style="position:absolute;left:7451;top:3087;width:10;height:20" coordorigin="7451,3087" coordsize="10,20" path="m7451,3106l7461,3106,7461,3087,7451,3087,7451,3106xe" filled="true" fillcolor="#000000" stroked="false">
                <v:path arrowok="t"/>
                <v:fill type="solid"/>
              </v:shape>
            </v:group>
            <v:group style="position:absolute;left:7451;top:3106;width:10;height:20" coordorigin="7451,3106" coordsize="10,20">
              <v:shape style="position:absolute;left:7451;top:3106;width:10;height:20" coordorigin="7451,3106" coordsize="10,20" path="m7451,3125l7461,3125,7461,3106,7451,3106,7451,3125xe" filled="true" fillcolor="#000000" stroked="false">
                <v:path arrowok="t"/>
                <v:fill type="solid"/>
              </v:shape>
            </v:group>
            <v:group style="position:absolute;left:7451;top:3125;width:10;height:20" coordorigin="7451,3125" coordsize="10,20">
              <v:shape style="position:absolute;left:7451;top:3125;width:10;height:20" coordorigin="7451,3125" coordsize="10,20" path="m7451,3144l7461,3144,7461,3125,7451,3125,7451,3144xe" filled="true" fillcolor="#000000" stroked="false">
                <v:path arrowok="t"/>
                <v:fill type="solid"/>
              </v:shape>
            </v:group>
            <v:group style="position:absolute;left:7451;top:3144;width:10;height:20" coordorigin="7451,3144" coordsize="10,20">
              <v:shape style="position:absolute;left:7451;top:3144;width:10;height:20" coordorigin="7451,3144" coordsize="10,20" path="m7451,3164l7461,3164,7461,3144,7451,3144,7451,3164xe" filled="true" fillcolor="#000000" stroked="false">
                <v:path arrowok="t"/>
                <v:fill type="solid"/>
              </v:shape>
            </v:group>
            <v:group style="position:absolute;left:7451;top:3164;width:10;height:20" coordorigin="7451,3164" coordsize="10,20">
              <v:shape style="position:absolute;left:7451;top:3164;width:10;height:20" coordorigin="7451,3164" coordsize="10,20" path="m7451,3183l7461,3183,7461,3164,7451,3164,7451,3183xe" filled="true" fillcolor="#000000" stroked="false">
                <v:path arrowok="t"/>
                <v:fill type="solid"/>
              </v:shape>
            </v:group>
            <v:group style="position:absolute;left:7451;top:3183;width:10;height:20" coordorigin="7451,3183" coordsize="10,20">
              <v:shape style="position:absolute;left:7451;top:3183;width:10;height:20" coordorigin="7451,3183" coordsize="10,20" path="m7451,3202l7461,3202,7461,3183,7451,3183,7451,3202xe" filled="true" fillcolor="#000000" stroked="false">
                <v:path arrowok="t"/>
                <v:fill type="solid"/>
              </v:shape>
            </v:group>
            <v:group style="position:absolute;left:7451;top:3202;width:10;height:20" coordorigin="7451,3202" coordsize="10,20">
              <v:shape style="position:absolute;left:7451;top:3202;width:10;height:20" coordorigin="7451,3202" coordsize="10,20" path="m7451,3221l7461,3221,7461,3202,7451,3202,7451,3221xe" filled="true" fillcolor="#000000" stroked="false">
                <v:path arrowok="t"/>
                <v:fill type="solid"/>
              </v:shape>
            </v:group>
            <v:group style="position:absolute;left:7451;top:3221;width:10;height:20" coordorigin="7451,3221" coordsize="10,20">
              <v:shape style="position:absolute;left:7451;top:3221;width:10;height:20" coordorigin="7451,3221" coordsize="10,20" path="m7451,3240l7461,3240,7461,3221,7451,3221,7451,3240xe" filled="true" fillcolor="#000000" stroked="false">
                <v:path arrowok="t"/>
                <v:fill type="solid"/>
              </v:shape>
            </v:group>
            <v:group style="position:absolute;left:7451;top:3240;width:10;height:20" coordorigin="7451,3240" coordsize="10,20">
              <v:shape style="position:absolute;left:7451;top:3240;width:10;height:20" coordorigin="7451,3240" coordsize="10,20" path="m7451,3260l7461,3260,7461,3240,7451,3240,7451,3260xe" filled="true" fillcolor="#000000" stroked="false">
                <v:path arrowok="t"/>
                <v:fill type="solid"/>
              </v:shape>
            </v:group>
            <v:group style="position:absolute;left:7451;top:3260;width:10;height:20" coordorigin="7451,3260" coordsize="10,20">
              <v:shape style="position:absolute;left:7451;top:3260;width:10;height:20" coordorigin="7451,3260" coordsize="10,20" path="m7451,3279l7461,3279,7461,3260,7451,3260,7451,3279xe" filled="true" fillcolor="#000000" stroked="false">
                <v:path arrowok="t"/>
                <v:fill type="solid"/>
              </v:shape>
            </v:group>
            <v:group style="position:absolute;left:7451;top:3279;width:10;height:20" coordorigin="7451,3279" coordsize="10,20">
              <v:shape style="position:absolute;left:7451;top:3279;width:10;height:20" coordorigin="7451,3279" coordsize="10,20" path="m7451,3298l7461,3298,7461,3279,7451,3279,7451,3298xe" filled="true" fillcolor="#000000" stroked="false">
                <v:path arrowok="t"/>
                <v:fill type="solid"/>
              </v:shape>
            </v:group>
            <v:group style="position:absolute;left:7451;top:3298;width:10;height:20" coordorigin="7451,3298" coordsize="10,20">
              <v:shape style="position:absolute;left:7451;top:3298;width:10;height:20" coordorigin="7451,3298" coordsize="10,20" path="m7451,3317l7461,3317,7461,3298,7451,3298,7451,3317xe" filled="true" fillcolor="#000000" stroked="false">
                <v:path arrowok="t"/>
                <v:fill type="solid"/>
              </v:shape>
            </v:group>
            <v:group style="position:absolute;left:7451;top:3317;width:10;height:20" coordorigin="7451,3317" coordsize="10,20">
              <v:shape style="position:absolute;left:7451;top:3317;width:10;height:20" coordorigin="7451,3317" coordsize="10,20" path="m7451,3336l7461,3336,7461,3317,7451,3317,7451,3336xe" filled="true" fillcolor="#000000" stroked="false">
                <v:path arrowok="t"/>
                <v:fill type="solid"/>
              </v:shape>
            </v:group>
            <v:group style="position:absolute;left:7451;top:3336;width:10;height:20" coordorigin="7451,3336" coordsize="10,20">
              <v:shape style="position:absolute;left:7451;top:3336;width:10;height:20" coordorigin="7451,3336" coordsize="10,20" path="m7451,3356l7461,3356,7461,3336,7451,3336,7451,3356xe" filled="true" fillcolor="#000000" stroked="false">
                <v:path arrowok="t"/>
                <v:fill type="solid"/>
              </v:shape>
            </v:group>
            <v:group style="position:absolute;left:7451;top:3356;width:10;height:20" coordorigin="7451,3356" coordsize="10,20">
              <v:shape style="position:absolute;left:7451;top:3356;width:10;height:20" coordorigin="7451,3356" coordsize="10,20" path="m7451,3375l7461,3375,7461,3356,7451,3356,7451,3375xe" filled="true" fillcolor="#000000" stroked="false">
                <v:path arrowok="t"/>
                <v:fill type="solid"/>
              </v:shape>
            </v:group>
            <v:group style="position:absolute;left:7451;top:3375;width:10;height:20" coordorigin="7451,3375" coordsize="10,20">
              <v:shape style="position:absolute;left:7451;top:3375;width:10;height:20" coordorigin="7451,3375" coordsize="10,20" path="m7451,3394l7461,3394,7461,3375,7451,3375,7451,3394xe" filled="true" fillcolor="#000000" stroked="false">
                <v:path arrowok="t"/>
                <v:fill type="solid"/>
              </v:shape>
            </v:group>
            <v:group style="position:absolute;left:7451;top:3394;width:10;height:20" coordorigin="7451,3394" coordsize="10,20">
              <v:shape style="position:absolute;left:7451;top:3394;width:10;height:20" coordorigin="7451,3394" coordsize="10,20" path="m7451,3413l7461,3413,7461,3394,7451,3394,7451,3413xe" filled="true" fillcolor="#000000" stroked="false">
                <v:path arrowok="t"/>
                <v:fill type="solid"/>
              </v:shape>
            </v:group>
            <v:group style="position:absolute;left:7451;top:3413;width:10;height:20" coordorigin="7451,3413" coordsize="10,20">
              <v:shape style="position:absolute;left:7451;top:3413;width:10;height:20" coordorigin="7451,3413" coordsize="10,20" path="m7451,3432l7461,3432,7461,3413,7451,3413,7451,3432xe" filled="true" fillcolor="#000000" stroked="false">
                <v:path arrowok="t"/>
                <v:fill type="solid"/>
              </v:shape>
            </v:group>
            <v:group style="position:absolute;left:7451;top:3432;width:10;height:20" coordorigin="7451,3432" coordsize="10,20">
              <v:shape style="position:absolute;left:7451;top:3432;width:10;height:20" coordorigin="7451,3432" coordsize="10,20" path="m7451,3452l7461,3452,7461,3432,7451,3432,7451,3452xe" filled="true" fillcolor="#000000" stroked="false">
                <v:path arrowok="t"/>
                <v:fill type="solid"/>
              </v:shape>
            </v:group>
            <v:group style="position:absolute;left:7451;top:3452;width:10;height:20" coordorigin="7451,3452" coordsize="10,20">
              <v:shape style="position:absolute;left:7451;top:3452;width:10;height:20" coordorigin="7451,3452" coordsize="10,20" path="m7451,3471l7461,3471,7461,3452,7451,3452,7451,3471xe" filled="true" fillcolor="#000000" stroked="false">
                <v:path arrowok="t"/>
                <v:fill type="solid"/>
              </v:shape>
            </v:group>
            <v:group style="position:absolute;left:7451;top:3471;width:10;height:20" coordorigin="7451,3471" coordsize="10,20">
              <v:shape style="position:absolute;left:7451;top:3471;width:10;height:20" coordorigin="7451,3471" coordsize="10,20" path="m7451,3490l7461,3490,7461,3471,7451,3471,7451,3490xe" filled="true" fillcolor="#000000" stroked="false">
                <v:path arrowok="t"/>
                <v:fill type="solid"/>
              </v:shape>
            </v:group>
            <v:group style="position:absolute;left:7451;top:3490;width:10;height:20" coordorigin="7451,3490" coordsize="10,20">
              <v:shape style="position:absolute;left:7451;top:3490;width:10;height:20" coordorigin="7451,3490" coordsize="10,20" path="m7451,3509l7461,3509,7461,3490,7451,3490,7451,3509xe" filled="true" fillcolor="#000000" stroked="false">
                <v:path arrowok="t"/>
                <v:fill type="solid"/>
              </v:shape>
            </v:group>
            <v:group style="position:absolute;left:7451;top:3509;width:10;height:20" coordorigin="7451,3509" coordsize="10,20">
              <v:shape style="position:absolute;left:7451;top:3509;width:10;height:20" coordorigin="7451,3509" coordsize="10,20" path="m7451,3528l7461,3528,7461,3509,7451,3509,7451,3528xe" filled="true" fillcolor="#000000" stroked="false">
                <v:path arrowok="t"/>
                <v:fill type="solid"/>
              </v:shape>
            </v:group>
            <v:group style="position:absolute;left:7451;top:3534;width:10;height:2" coordorigin="7451,3534" coordsize="10,2">
              <v:shape style="position:absolute;left:7451;top:3534;width:10;height:2" coordorigin="7451,3534" coordsize="10,0" path="m7451,3534l7461,3534e" filled="false" stroked="true" strokeweight=".599980pt" strokecolor="#000000">
                <v:path arrowok="t"/>
              </v:shape>
            </v:group>
            <v:group style="position:absolute;left:8980;top:2914;width:10;height:20" coordorigin="8980,2914" coordsize="10,20">
              <v:shape style="position:absolute;left:8980;top:2914;width:10;height:20" coordorigin="8980,2914" coordsize="10,20" path="m8980,2933l8990,2933,8990,2914,8980,2914,8980,2933xe" filled="true" fillcolor="#000000" stroked="false">
                <v:path arrowok="t"/>
                <v:fill type="solid"/>
              </v:shape>
            </v:group>
            <v:group style="position:absolute;left:8980;top:2933;width:10;height:20" coordorigin="8980,2933" coordsize="10,20">
              <v:shape style="position:absolute;left:8980;top:2933;width:10;height:20" coordorigin="8980,2933" coordsize="10,20" path="m8980,2952l8990,2952,8990,2933,8980,2933,8980,2952xe" filled="true" fillcolor="#000000" stroked="false">
                <v:path arrowok="t"/>
                <v:fill type="solid"/>
              </v:shape>
            </v:group>
            <v:group style="position:absolute;left:8980;top:2952;width:10;height:20" coordorigin="8980,2952" coordsize="10,20">
              <v:shape style="position:absolute;left:8980;top:2952;width:10;height:20" coordorigin="8980,2952" coordsize="10,20" path="m8980,2972l8990,2972,8990,2952,8980,2952,8980,2972xe" filled="true" fillcolor="#000000" stroked="false">
                <v:path arrowok="t"/>
                <v:fill type="solid"/>
              </v:shape>
            </v:group>
            <v:group style="position:absolute;left:8980;top:2972;width:10;height:20" coordorigin="8980,2972" coordsize="10,20">
              <v:shape style="position:absolute;left:8980;top:2972;width:10;height:20" coordorigin="8980,2972" coordsize="10,20" path="m8980,2991l8990,2991,8990,2972,8980,2972,8980,2991xe" filled="true" fillcolor="#000000" stroked="false">
                <v:path arrowok="t"/>
                <v:fill type="solid"/>
              </v:shape>
            </v:group>
            <v:group style="position:absolute;left:8980;top:2991;width:10;height:20" coordorigin="8980,2991" coordsize="10,20">
              <v:shape style="position:absolute;left:8980;top:2991;width:10;height:20" coordorigin="8980,2991" coordsize="10,20" path="m8980,3010l8990,3010,8990,2991,8980,2991,8980,3010xe" filled="true" fillcolor="#000000" stroked="false">
                <v:path arrowok="t"/>
                <v:fill type="solid"/>
              </v:shape>
            </v:group>
            <v:group style="position:absolute;left:8980;top:3010;width:10;height:20" coordorigin="8980,3010" coordsize="10,20">
              <v:shape style="position:absolute;left:8980;top:3010;width:10;height:20" coordorigin="8980,3010" coordsize="10,20" path="m8980,3029l8990,3029,8990,3010,8980,3010,8980,3029xe" filled="true" fillcolor="#000000" stroked="false">
                <v:path arrowok="t"/>
                <v:fill type="solid"/>
              </v:shape>
            </v:group>
            <v:group style="position:absolute;left:8980;top:3029;width:10;height:20" coordorigin="8980,3029" coordsize="10,20">
              <v:shape style="position:absolute;left:8980;top:3029;width:10;height:20" coordorigin="8980,3029" coordsize="10,20" path="m8980,3048l8990,3048,8990,3029,8980,3029,8980,3048xe" filled="true" fillcolor="#000000" stroked="false">
                <v:path arrowok="t"/>
                <v:fill type="solid"/>
              </v:shape>
            </v:group>
            <v:group style="position:absolute;left:8980;top:3048;width:10;height:20" coordorigin="8980,3048" coordsize="10,20">
              <v:shape style="position:absolute;left:8980;top:3048;width:10;height:20" coordorigin="8980,3048" coordsize="10,20" path="m8980,3068l8990,3068,8990,3048,8980,3048,8980,3068xe" filled="true" fillcolor="#000000" stroked="false">
                <v:path arrowok="t"/>
                <v:fill type="solid"/>
              </v:shape>
            </v:group>
            <v:group style="position:absolute;left:8980;top:3068;width:10;height:20" coordorigin="8980,3068" coordsize="10,20">
              <v:shape style="position:absolute;left:8980;top:3068;width:10;height:20" coordorigin="8980,3068" coordsize="10,20" path="m8980,3087l8990,3087,8990,3068,8980,3068,8980,3087xe" filled="true" fillcolor="#000000" stroked="false">
                <v:path arrowok="t"/>
                <v:fill type="solid"/>
              </v:shape>
            </v:group>
            <v:group style="position:absolute;left:8980;top:3087;width:10;height:20" coordorigin="8980,3087" coordsize="10,20">
              <v:shape style="position:absolute;left:8980;top:3087;width:10;height:20" coordorigin="8980,3087" coordsize="10,20" path="m8980,3106l8990,3106,8990,3087,8980,3087,8980,3106xe" filled="true" fillcolor="#000000" stroked="false">
                <v:path arrowok="t"/>
                <v:fill type="solid"/>
              </v:shape>
            </v:group>
            <v:group style="position:absolute;left:8980;top:3106;width:10;height:20" coordorigin="8980,3106" coordsize="10,20">
              <v:shape style="position:absolute;left:8980;top:3106;width:10;height:20" coordorigin="8980,3106" coordsize="10,20" path="m8980,3125l8990,3125,8990,3106,8980,3106,8980,3125xe" filled="true" fillcolor="#000000" stroked="false">
                <v:path arrowok="t"/>
                <v:fill type="solid"/>
              </v:shape>
            </v:group>
            <v:group style="position:absolute;left:8980;top:3125;width:10;height:20" coordorigin="8980,3125" coordsize="10,20">
              <v:shape style="position:absolute;left:8980;top:3125;width:10;height:20" coordorigin="8980,3125" coordsize="10,20" path="m8980,3144l8990,3144,8990,3125,8980,3125,8980,3144xe" filled="true" fillcolor="#000000" stroked="false">
                <v:path arrowok="t"/>
                <v:fill type="solid"/>
              </v:shape>
            </v:group>
            <v:group style="position:absolute;left:8980;top:3144;width:10;height:20" coordorigin="8980,3144" coordsize="10,20">
              <v:shape style="position:absolute;left:8980;top:3144;width:10;height:20" coordorigin="8980,3144" coordsize="10,20" path="m8980,3164l8990,3164,8990,3144,8980,3144,8980,3164xe" filled="true" fillcolor="#000000" stroked="false">
                <v:path arrowok="t"/>
                <v:fill type="solid"/>
              </v:shape>
            </v:group>
            <v:group style="position:absolute;left:8980;top:3164;width:10;height:20" coordorigin="8980,3164" coordsize="10,20">
              <v:shape style="position:absolute;left:8980;top:3164;width:10;height:20" coordorigin="8980,3164" coordsize="10,20" path="m8980,3183l8990,3183,8990,3164,8980,3164,8980,3183xe" filled="true" fillcolor="#000000" stroked="false">
                <v:path arrowok="t"/>
                <v:fill type="solid"/>
              </v:shape>
            </v:group>
            <v:group style="position:absolute;left:8980;top:3183;width:10;height:20" coordorigin="8980,3183" coordsize="10,20">
              <v:shape style="position:absolute;left:8980;top:3183;width:10;height:20" coordorigin="8980,3183" coordsize="10,20" path="m8980,3202l8990,3202,8990,3183,8980,3183,8980,3202xe" filled="true" fillcolor="#000000" stroked="false">
                <v:path arrowok="t"/>
                <v:fill type="solid"/>
              </v:shape>
            </v:group>
            <v:group style="position:absolute;left:8980;top:3202;width:10;height:20" coordorigin="8980,3202" coordsize="10,20">
              <v:shape style="position:absolute;left:8980;top:3202;width:10;height:20" coordorigin="8980,3202" coordsize="10,20" path="m8980,3221l8990,3221,8990,3202,8980,3202,8980,3221xe" filled="true" fillcolor="#000000" stroked="false">
                <v:path arrowok="t"/>
                <v:fill type="solid"/>
              </v:shape>
            </v:group>
            <v:group style="position:absolute;left:8980;top:3221;width:10;height:20" coordorigin="8980,3221" coordsize="10,20">
              <v:shape style="position:absolute;left:8980;top:3221;width:10;height:20" coordorigin="8980,3221" coordsize="10,20" path="m8980,3240l8990,3240,8990,3221,8980,3221,8980,3240xe" filled="true" fillcolor="#000000" stroked="false">
                <v:path arrowok="t"/>
                <v:fill type="solid"/>
              </v:shape>
            </v:group>
            <v:group style="position:absolute;left:8980;top:3240;width:10;height:20" coordorigin="8980,3240" coordsize="10,20">
              <v:shape style="position:absolute;left:8980;top:3240;width:10;height:20" coordorigin="8980,3240" coordsize="10,20" path="m8980,3260l8990,3260,8990,3240,8980,3240,8980,3260xe" filled="true" fillcolor="#000000" stroked="false">
                <v:path arrowok="t"/>
                <v:fill type="solid"/>
              </v:shape>
            </v:group>
            <v:group style="position:absolute;left:8980;top:3260;width:10;height:20" coordorigin="8980,3260" coordsize="10,20">
              <v:shape style="position:absolute;left:8980;top:3260;width:10;height:20" coordorigin="8980,3260" coordsize="10,20" path="m8980,3279l8990,3279,8990,3260,8980,3260,8980,3279xe" filled="true" fillcolor="#000000" stroked="false">
                <v:path arrowok="t"/>
                <v:fill type="solid"/>
              </v:shape>
            </v:group>
            <v:group style="position:absolute;left:8980;top:3279;width:10;height:20" coordorigin="8980,3279" coordsize="10,20">
              <v:shape style="position:absolute;left:8980;top:3279;width:10;height:20" coordorigin="8980,3279" coordsize="10,20" path="m8980,3298l8990,3298,8990,3279,8980,3279,8980,3298xe" filled="true" fillcolor="#000000" stroked="false">
                <v:path arrowok="t"/>
                <v:fill type="solid"/>
              </v:shape>
            </v:group>
            <v:group style="position:absolute;left:8980;top:3298;width:10;height:20" coordorigin="8980,3298" coordsize="10,20">
              <v:shape style="position:absolute;left:8980;top:3298;width:10;height:20" coordorigin="8980,3298" coordsize="10,20" path="m8980,3317l8990,3317,8990,3298,8980,3298,8980,3317xe" filled="true" fillcolor="#000000" stroked="false">
                <v:path arrowok="t"/>
                <v:fill type="solid"/>
              </v:shape>
            </v:group>
            <v:group style="position:absolute;left:8980;top:3317;width:10;height:20" coordorigin="8980,3317" coordsize="10,20">
              <v:shape style="position:absolute;left:8980;top:3317;width:10;height:20" coordorigin="8980,3317" coordsize="10,20" path="m8980,3336l8990,3336,8990,3317,8980,3317,8980,3336xe" filled="true" fillcolor="#000000" stroked="false">
                <v:path arrowok="t"/>
                <v:fill type="solid"/>
              </v:shape>
            </v:group>
            <v:group style="position:absolute;left:8980;top:3336;width:10;height:20" coordorigin="8980,3336" coordsize="10,20">
              <v:shape style="position:absolute;left:8980;top:3336;width:10;height:20" coordorigin="8980,3336" coordsize="10,20" path="m8980,3356l8990,3356,8990,3336,8980,3336,8980,3356xe" filled="true" fillcolor="#000000" stroked="false">
                <v:path arrowok="t"/>
                <v:fill type="solid"/>
              </v:shape>
            </v:group>
            <v:group style="position:absolute;left:8980;top:3356;width:10;height:20" coordorigin="8980,3356" coordsize="10,20">
              <v:shape style="position:absolute;left:8980;top:3356;width:10;height:20" coordorigin="8980,3356" coordsize="10,20" path="m8980,3375l8990,3375,8990,3356,8980,3356,8980,3375xe" filled="true" fillcolor="#000000" stroked="false">
                <v:path arrowok="t"/>
                <v:fill type="solid"/>
              </v:shape>
            </v:group>
            <v:group style="position:absolute;left:8980;top:3375;width:10;height:20" coordorigin="8980,3375" coordsize="10,20">
              <v:shape style="position:absolute;left:8980;top:3375;width:10;height:20" coordorigin="8980,3375" coordsize="10,20" path="m8980,3394l8990,3394,8990,3375,8980,3375,8980,3394xe" filled="true" fillcolor="#000000" stroked="false">
                <v:path arrowok="t"/>
                <v:fill type="solid"/>
              </v:shape>
            </v:group>
            <v:group style="position:absolute;left:8980;top:3394;width:10;height:20" coordorigin="8980,3394" coordsize="10,20">
              <v:shape style="position:absolute;left:8980;top:3394;width:10;height:20" coordorigin="8980,3394" coordsize="10,20" path="m8980,3413l8990,3413,8990,3394,8980,3394,8980,3413xe" filled="true" fillcolor="#000000" stroked="false">
                <v:path arrowok="t"/>
                <v:fill type="solid"/>
              </v:shape>
            </v:group>
            <v:group style="position:absolute;left:8980;top:3413;width:10;height:20" coordorigin="8980,3413" coordsize="10,20">
              <v:shape style="position:absolute;left:8980;top:3413;width:10;height:20" coordorigin="8980,3413" coordsize="10,20" path="m8980,3432l8990,3432,8990,3413,8980,3413,8980,3432xe" filled="true" fillcolor="#000000" stroked="false">
                <v:path arrowok="t"/>
                <v:fill type="solid"/>
              </v:shape>
            </v:group>
            <v:group style="position:absolute;left:8980;top:3432;width:10;height:20" coordorigin="8980,3432" coordsize="10,20">
              <v:shape style="position:absolute;left:8980;top:3432;width:10;height:20" coordorigin="8980,3432" coordsize="10,20" path="m8980,3452l8990,3452,8990,3432,8980,3432,8980,3452xe" filled="true" fillcolor="#000000" stroked="false">
                <v:path arrowok="t"/>
                <v:fill type="solid"/>
              </v:shape>
            </v:group>
            <v:group style="position:absolute;left:8980;top:3452;width:10;height:20" coordorigin="8980,3452" coordsize="10,20">
              <v:shape style="position:absolute;left:8980;top:3452;width:10;height:20" coordorigin="8980,3452" coordsize="10,20" path="m8980,3471l8990,3471,8990,3452,8980,3452,8980,3471xe" filled="true" fillcolor="#000000" stroked="false">
                <v:path arrowok="t"/>
                <v:fill type="solid"/>
              </v:shape>
            </v:group>
            <v:group style="position:absolute;left:8980;top:3471;width:10;height:20" coordorigin="8980,3471" coordsize="10,20">
              <v:shape style="position:absolute;left:8980;top:3471;width:10;height:20" coordorigin="8980,3471" coordsize="10,20" path="m8980,3490l8990,3490,8990,3471,8980,3471,8980,3490xe" filled="true" fillcolor="#000000" stroked="false">
                <v:path arrowok="t"/>
                <v:fill type="solid"/>
              </v:shape>
            </v:group>
            <v:group style="position:absolute;left:8980;top:3490;width:10;height:20" coordorigin="8980,3490" coordsize="10,20">
              <v:shape style="position:absolute;left:8980;top:3490;width:10;height:20" coordorigin="8980,3490" coordsize="10,20" path="m8980,3509l8990,3509,8990,3490,8980,3490,8980,3509xe" filled="true" fillcolor="#000000" stroked="false">
                <v:path arrowok="t"/>
                <v:fill type="solid"/>
              </v:shape>
            </v:group>
            <v:group style="position:absolute;left:8980;top:3509;width:10;height:20" coordorigin="8980,3509" coordsize="10,20">
              <v:shape style="position:absolute;left:8980;top:3509;width:10;height:20" coordorigin="8980,3509" coordsize="10,20" path="m8980,3528l8990,3528,8990,3509,8980,3509,8980,3528xe" filled="true" fillcolor="#000000" stroked="false">
                <v:path arrowok="t"/>
                <v:fill type="solid"/>
              </v:shape>
            </v:group>
            <v:group style="position:absolute;left:8980;top:3534;width:10;height:2" coordorigin="8980,3534" coordsize="10,2">
              <v:shape style="position:absolute;left:8980;top:3534;width:10;height:2" coordorigin="8980,3534" coordsize="10,0" path="m8980,3534l8990,3534e" filled="false" stroked="true" strokeweight=".599980pt" strokecolor="#000000">
                <v:path arrowok="t"/>
              </v:shape>
            </v:group>
            <v:group style="position:absolute;left:10800;top:2914;width:10;height:20" coordorigin="10800,2914" coordsize="10,20">
              <v:shape style="position:absolute;left:10800;top:2914;width:10;height:20" coordorigin="10800,2914" coordsize="10,20" path="m10800,2933l10809,2933,10809,2914,10800,2914,10800,2933xe" filled="true" fillcolor="#000000" stroked="false">
                <v:path arrowok="t"/>
                <v:fill type="solid"/>
              </v:shape>
            </v:group>
            <v:group style="position:absolute;left:10800;top:2933;width:10;height:20" coordorigin="10800,2933" coordsize="10,20">
              <v:shape style="position:absolute;left:10800;top:2933;width:10;height:20" coordorigin="10800,2933" coordsize="10,20" path="m10800,2952l10809,2952,10809,2933,10800,2933,10800,2952xe" filled="true" fillcolor="#000000" stroked="false">
                <v:path arrowok="t"/>
                <v:fill type="solid"/>
              </v:shape>
            </v:group>
            <v:group style="position:absolute;left:10800;top:2952;width:10;height:20" coordorigin="10800,2952" coordsize="10,20">
              <v:shape style="position:absolute;left:10800;top:2952;width:10;height:20" coordorigin="10800,2952" coordsize="10,20" path="m10800,2972l10809,2972,10809,2952,10800,2952,10800,2972xe" filled="true" fillcolor="#000000" stroked="false">
                <v:path arrowok="t"/>
                <v:fill type="solid"/>
              </v:shape>
            </v:group>
            <v:group style="position:absolute;left:10800;top:2972;width:10;height:20" coordorigin="10800,2972" coordsize="10,20">
              <v:shape style="position:absolute;left:10800;top:2972;width:10;height:20" coordorigin="10800,2972" coordsize="10,20" path="m10800,2991l10809,2991,10809,2972,10800,2972,10800,2991xe" filled="true" fillcolor="#000000" stroked="false">
                <v:path arrowok="t"/>
                <v:fill type="solid"/>
              </v:shape>
            </v:group>
            <v:group style="position:absolute;left:10800;top:2991;width:10;height:20" coordorigin="10800,2991" coordsize="10,20">
              <v:shape style="position:absolute;left:10800;top:2991;width:10;height:20" coordorigin="10800,2991" coordsize="10,20" path="m10800,3010l10809,3010,10809,2991,10800,2991,10800,3010xe" filled="true" fillcolor="#000000" stroked="false">
                <v:path arrowok="t"/>
                <v:fill type="solid"/>
              </v:shape>
            </v:group>
            <v:group style="position:absolute;left:10800;top:3010;width:10;height:20" coordorigin="10800,3010" coordsize="10,20">
              <v:shape style="position:absolute;left:10800;top:3010;width:10;height:20" coordorigin="10800,3010" coordsize="10,20" path="m10800,3029l10809,3029,10809,3010,10800,3010,10800,3029xe" filled="true" fillcolor="#000000" stroked="false">
                <v:path arrowok="t"/>
                <v:fill type="solid"/>
              </v:shape>
            </v:group>
            <v:group style="position:absolute;left:10800;top:3029;width:10;height:20" coordorigin="10800,3029" coordsize="10,20">
              <v:shape style="position:absolute;left:10800;top:3029;width:10;height:20" coordorigin="10800,3029" coordsize="10,20" path="m10800,3048l10809,3048,10809,3029,10800,3029,10800,3048xe" filled="true" fillcolor="#000000" stroked="false">
                <v:path arrowok="t"/>
                <v:fill type="solid"/>
              </v:shape>
            </v:group>
            <v:group style="position:absolute;left:10800;top:3048;width:10;height:20" coordorigin="10800,3048" coordsize="10,20">
              <v:shape style="position:absolute;left:10800;top:3048;width:10;height:20" coordorigin="10800,3048" coordsize="10,20" path="m10800,3068l10809,3068,10809,3048,10800,3048,10800,3068xe" filled="true" fillcolor="#000000" stroked="false">
                <v:path arrowok="t"/>
                <v:fill type="solid"/>
              </v:shape>
            </v:group>
            <v:group style="position:absolute;left:10800;top:3068;width:10;height:20" coordorigin="10800,3068" coordsize="10,20">
              <v:shape style="position:absolute;left:10800;top:3068;width:10;height:20" coordorigin="10800,3068" coordsize="10,20" path="m10800,3087l10809,3087,10809,3068,10800,3068,10800,3087xe" filled="true" fillcolor="#000000" stroked="false">
                <v:path arrowok="t"/>
                <v:fill type="solid"/>
              </v:shape>
            </v:group>
            <v:group style="position:absolute;left:10800;top:3087;width:10;height:20" coordorigin="10800,3087" coordsize="10,20">
              <v:shape style="position:absolute;left:10800;top:3087;width:10;height:20" coordorigin="10800,3087" coordsize="10,20" path="m10800,3106l10809,3106,10809,3087,10800,3087,10800,3106xe" filled="true" fillcolor="#000000" stroked="false">
                <v:path arrowok="t"/>
                <v:fill type="solid"/>
              </v:shape>
            </v:group>
            <v:group style="position:absolute;left:10800;top:3106;width:10;height:20" coordorigin="10800,3106" coordsize="10,20">
              <v:shape style="position:absolute;left:10800;top:3106;width:10;height:20" coordorigin="10800,3106" coordsize="10,20" path="m10800,3125l10809,3125,10809,3106,10800,3106,10800,3125xe" filled="true" fillcolor="#000000" stroked="false">
                <v:path arrowok="t"/>
                <v:fill type="solid"/>
              </v:shape>
            </v:group>
            <v:group style="position:absolute;left:10800;top:3125;width:10;height:20" coordorigin="10800,3125" coordsize="10,20">
              <v:shape style="position:absolute;left:10800;top:3125;width:10;height:20" coordorigin="10800,3125" coordsize="10,20" path="m10800,3144l10809,3144,10809,3125,10800,3125,10800,3144xe" filled="true" fillcolor="#000000" stroked="false">
                <v:path arrowok="t"/>
                <v:fill type="solid"/>
              </v:shape>
            </v:group>
            <v:group style="position:absolute;left:10800;top:3144;width:10;height:20" coordorigin="10800,3144" coordsize="10,20">
              <v:shape style="position:absolute;left:10800;top:3144;width:10;height:20" coordorigin="10800,3144" coordsize="10,20" path="m10800,3164l10809,3164,10809,3144,10800,3144,10800,3164xe" filled="true" fillcolor="#000000" stroked="false">
                <v:path arrowok="t"/>
                <v:fill type="solid"/>
              </v:shape>
            </v:group>
            <v:group style="position:absolute;left:10800;top:3164;width:10;height:20" coordorigin="10800,3164" coordsize="10,20">
              <v:shape style="position:absolute;left:10800;top:3164;width:10;height:20" coordorigin="10800,3164" coordsize="10,20" path="m10800,3183l10809,3183,10809,3164,10800,3164,10800,3183xe" filled="true" fillcolor="#000000" stroked="false">
                <v:path arrowok="t"/>
                <v:fill type="solid"/>
              </v:shape>
            </v:group>
            <v:group style="position:absolute;left:10800;top:3183;width:10;height:20" coordorigin="10800,3183" coordsize="10,20">
              <v:shape style="position:absolute;left:10800;top:3183;width:10;height:20" coordorigin="10800,3183" coordsize="10,20" path="m10800,3202l10809,3202,10809,3183,10800,3183,10800,3202xe" filled="true" fillcolor="#000000" stroked="false">
                <v:path arrowok="t"/>
                <v:fill type="solid"/>
              </v:shape>
            </v:group>
            <v:group style="position:absolute;left:10800;top:3202;width:10;height:20" coordorigin="10800,3202" coordsize="10,20">
              <v:shape style="position:absolute;left:10800;top:3202;width:10;height:20" coordorigin="10800,3202" coordsize="10,20" path="m10800,3221l10809,3221,10809,3202,10800,3202,10800,3221xe" filled="true" fillcolor="#000000" stroked="false">
                <v:path arrowok="t"/>
                <v:fill type="solid"/>
              </v:shape>
            </v:group>
            <v:group style="position:absolute;left:10800;top:3221;width:10;height:20" coordorigin="10800,3221" coordsize="10,20">
              <v:shape style="position:absolute;left:10800;top:3221;width:10;height:20" coordorigin="10800,3221" coordsize="10,20" path="m10800,3240l10809,3240,10809,3221,10800,3221,10800,3240xe" filled="true" fillcolor="#000000" stroked="false">
                <v:path arrowok="t"/>
                <v:fill type="solid"/>
              </v:shape>
            </v:group>
            <v:group style="position:absolute;left:10800;top:3240;width:10;height:20" coordorigin="10800,3240" coordsize="10,20">
              <v:shape style="position:absolute;left:10800;top:3240;width:10;height:20" coordorigin="10800,3240" coordsize="10,20" path="m10800,3260l10809,3260,10809,3240,10800,3240,10800,3260xe" filled="true" fillcolor="#000000" stroked="false">
                <v:path arrowok="t"/>
                <v:fill type="solid"/>
              </v:shape>
            </v:group>
            <v:group style="position:absolute;left:10800;top:3260;width:10;height:20" coordorigin="10800,3260" coordsize="10,20">
              <v:shape style="position:absolute;left:10800;top:3260;width:10;height:20" coordorigin="10800,3260" coordsize="10,20" path="m10800,3279l10809,3279,10809,3260,10800,3260,10800,3279xe" filled="true" fillcolor="#000000" stroked="false">
                <v:path arrowok="t"/>
                <v:fill type="solid"/>
              </v:shape>
            </v:group>
            <v:group style="position:absolute;left:10800;top:3279;width:10;height:20" coordorigin="10800,3279" coordsize="10,20">
              <v:shape style="position:absolute;left:10800;top:3279;width:10;height:20" coordorigin="10800,3279" coordsize="10,20" path="m10800,3298l10809,3298,10809,3279,10800,3279,10800,3298xe" filled="true" fillcolor="#000000" stroked="false">
                <v:path arrowok="t"/>
                <v:fill type="solid"/>
              </v:shape>
            </v:group>
            <v:group style="position:absolute;left:10800;top:3298;width:10;height:20" coordorigin="10800,3298" coordsize="10,20">
              <v:shape style="position:absolute;left:10800;top:3298;width:10;height:20" coordorigin="10800,3298" coordsize="10,20" path="m10800,3317l10809,3317,10809,3298,10800,3298,10800,3317xe" filled="true" fillcolor="#000000" stroked="false">
                <v:path arrowok="t"/>
                <v:fill type="solid"/>
              </v:shape>
            </v:group>
            <v:group style="position:absolute;left:10800;top:3317;width:10;height:20" coordorigin="10800,3317" coordsize="10,20">
              <v:shape style="position:absolute;left:10800;top:3317;width:10;height:20" coordorigin="10800,3317" coordsize="10,20" path="m10800,3336l10809,3336,10809,3317,10800,3317,10800,3336xe" filled="true" fillcolor="#000000" stroked="false">
                <v:path arrowok="t"/>
                <v:fill type="solid"/>
              </v:shape>
            </v:group>
            <v:group style="position:absolute;left:10800;top:3336;width:10;height:20" coordorigin="10800,3336" coordsize="10,20">
              <v:shape style="position:absolute;left:10800;top:3336;width:10;height:20" coordorigin="10800,3336" coordsize="10,20" path="m10800,3356l10809,3356,10809,3336,10800,3336,10800,3356xe" filled="true" fillcolor="#000000" stroked="false">
                <v:path arrowok="t"/>
                <v:fill type="solid"/>
              </v:shape>
            </v:group>
            <v:group style="position:absolute;left:10800;top:3356;width:10;height:20" coordorigin="10800,3356" coordsize="10,20">
              <v:shape style="position:absolute;left:10800;top:3356;width:10;height:20" coordorigin="10800,3356" coordsize="10,20" path="m10800,3375l10809,3375,10809,3356,10800,3356,10800,3375xe" filled="true" fillcolor="#000000" stroked="false">
                <v:path arrowok="t"/>
                <v:fill type="solid"/>
              </v:shape>
            </v:group>
            <v:group style="position:absolute;left:10800;top:3375;width:10;height:20" coordorigin="10800,3375" coordsize="10,20">
              <v:shape style="position:absolute;left:10800;top:3375;width:10;height:20" coordorigin="10800,3375" coordsize="10,20" path="m10800,3394l10809,3394,10809,3375,10800,3375,10800,3394xe" filled="true" fillcolor="#000000" stroked="false">
                <v:path arrowok="t"/>
                <v:fill type="solid"/>
              </v:shape>
            </v:group>
            <v:group style="position:absolute;left:10800;top:3394;width:10;height:20" coordorigin="10800,3394" coordsize="10,20">
              <v:shape style="position:absolute;left:10800;top:3394;width:10;height:20" coordorigin="10800,3394" coordsize="10,20" path="m10800,3413l10809,3413,10809,3394,10800,3394,10800,3413xe" filled="true" fillcolor="#000000" stroked="false">
                <v:path arrowok="t"/>
                <v:fill type="solid"/>
              </v:shape>
            </v:group>
            <v:group style="position:absolute;left:10800;top:3413;width:10;height:20" coordorigin="10800,3413" coordsize="10,20">
              <v:shape style="position:absolute;left:10800;top:3413;width:10;height:20" coordorigin="10800,3413" coordsize="10,20" path="m10800,3432l10809,3432,10809,3413,10800,3413,10800,3432xe" filled="true" fillcolor="#000000" stroked="false">
                <v:path arrowok="t"/>
                <v:fill type="solid"/>
              </v:shape>
            </v:group>
            <v:group style="position:absolute;left:10800;top:3432;width:10;height:20" coordorigin="10800,3432" coordsize="10,20">
              <v:shape style="position:absolute;left:10800;top:3432;width:10;height:20" coordorigin="10800,3432" coordsize="10,20" path="m10800,3452l10809,3452,10809,3432,10800,3432,10800,3452xe" filled="true" fillcolor="#000000" stroked="false">
                <v:path arrowok="t"/>
                <v:fill type="solid"/>
              </v:shape>
            </v:group>
            <v:group style="position:absolute;left:10800;top:3452;width:10;height:20" coordorigin="10800,3452" coordsize="10,20">
              <v:shape style="position:absolute;left:10800;top:3452;width:10;height:20" coordorigin="10800,3452" coordsize="10,20" path="m10800,3471l10809,3471,10809,3452,10800,3452,10800,3471xe" filled="true" fillcolor="#000000" stroked="false">
                <v:path arrowok="t"/>
                <v:fill type="solid"/>
              </v:shape>
            </v:group>
            <v:group style="position:absolute;left:10800;top:3471;width:10;height:20" coordorigin="10800,3471" coordsize="10,20">
              <v:shape style="position:absolute;left:10800;top:3471;width:10;height:20" coordorigin="10800,3471" coordsize="10,20" path="m10800,3490l10809,3490,10809,3471,10800,3471,10800,3490xe" filled="true" fillcolor="#000000" stroked="false">
                <v:path arrowok="t"/>
                <v:fill type="solid"/>
              </v:shape>
            </v:group>
            <v:group style="position:absolute;left:10800;top:3490;width:10;height:20" coordorigin="10800,3490" coordsize="10,20">
              <v:shape style="position:absolute;left:10800;top:3490;width:10;height:20" coordorigin="10800,3490" coordsize="10,20" path="m10800,3509l10809,3509,10809,3490,10800,3490,10800,3509xe" filled="true" fillcolor="#000000" stroked="false">
                <v:path arrowok="t"/>
                <v:fill type="solid"/>
              </v:shape>
            </v:group>
            <v:group style="position:absolute;left:10800;top:3509;width:10;height:20" coordorigin="10800,3509" coordsize="10,20">
              <v:shape style="position:absolute;left:10800;top:3509;width:10;height:20" coordorigin="10800,3509" coordsize="10,20" path="m10800,3528l10809,3528,10809,3509,10800,3509,10800,3528xe" filled="true" fillcolor="#000000" stroked="false">
                <v:path arrowok="t"/>
                <v:fill type="solid"/>
              </v:shape>
            </v:group>
            <v:group style="position:absolute;left:10800;top:3534;width:10;height:2" coordorigin="10800,3534" coordsize="10,2">
              <v:shape style="position:absolute;left:10800;top:3534;width:10;height:2" coordorigin="10800,3534" coordsize="10,0" path="m10800,3534l10809,3534e" filled="false" stroked="true" strokeweight=".599980pt" strokecolor="#000000">
                <v:path arrowok="t"/>
              </v:shape>
            </v:group>
            <v:group style="position:absolute;left:862;top:3545;width:10;height:2" coordorigin="862,3545" coordsize="10,2">
              <v:shape style="position:absolute;left:862;top:3545;width:10;height:2" coordorigin="862,3545" coordsize="10,0" path="m862,3545l871,3545e" filled="false" stroked="true" strokeweight=".47998pt" strokecolor="#000000">
                <v:path arrowok="t"/>
              </v:shape>
              <v:shape style="position:absolute;left:871;top:3540;width:2939;height:10" type="#_x0000_t75" stroked="false">
                <v:imagedata r:id="rId768" o:title=""/>
              </v:shape>
              <v:shape style="position:absolute;left:3805;top:3540;width:5175;height:10" type="#_x0000_t75" stroked="false">
                <v:imagedata r:id="rId757" o:title=""/>
              </v:shape>
              <v:shape style="position:absolute;left:8976;top:3540;width:1824;height:10" type="#_x0000_t75" stroked="false">
                <v:imagedata r:id="rId769" o:title=""/>
              </v:shape>
            </v:group>
            <v:group style="position:absolute;left:10800;top:3545;width:10;height:2" coordorigin="10800,3545" coordsize="10,2">
              <v:shape style="position:absolute;left:10800;top:3545;width:10;height:2" coordorigin="10800,3545" coordsize="10,0" path="m10800,3545l10809,3545e" filled="false" stroked="true" strokeweight=".47998pt" strokecolor="#000000">
                <v:path arrowok="t"/>
              </v:shape>
            </v:group>
            <v:group style="position:absolute;left:862;top:3550;width:10;height:20" coordorigin="862,3550" coordsize="10,20">
              <v:shape style="position:absolute;left:862;top:3550;width:10;height:20" coordorigin="862,3550" coordsize="10,20" path="m862,3569l871,3569,871,3550,862,3550,862,3569xe" filled="true" fillcolor="#000000" stroked="false">
                <v:path arrowok="t"/>
                <v:fill type="solid"/>
              </v:shape>
            </v:group>
            <v:group style="position:absolute;left:862;top:3569;width:10;height:20" coordorigin="862,3569" coordsize="10,20">
              <v:shape style="position:absolute;left:862;top:3569;width:10;height:20" coordorigin="862,3569" coordsize="10,20" path="m862,3588l871,3588,871,3569,862,3569,862,3588xe" filled="true" fillcolor="#000000" stroked="false">
                <v:path arrowok="t"/>
                <v:fill type="solid"/>
              </v:shape>
            </v:group>
            <v:group style="position:absolute;left:862;top:3588;width:10;height:20" coordorigin="862,3588" coordsize="10,20">
              <v:shape style="position:absolute;left:862;top:3588;width:10;height:20" coordorigin="862,3588" coordsize="10,20" path="m862,3608l871,3608,871,3588,862,3588,862,3608xe" filled="true" fillcolor="#000000" stroked="false">
                <v:path arrowok="t"/>
                <v:fill type="solid"/>
              </v:shape>
            </v:group>
            <v:group style="position:absolute;left:862;top:3608;width:10;height:20" coordorigin="862,3608" coordsize="10,20">
              <v:shape style="position:absolute;left:862;top:3608;width:10;height:20" coordorigin="862,3608" coordsize="10,20" path="m862,3627l871,3627,871,3608,862,3608,862,3627xe" filled="true" fillcolor="#000000" stroked="false">
                <v:path arrowok="t"/>
                <v:fill type="solid"/>
              </v:shape>
            </v:group>
            <v:group style="position:absolute;left:862;top:3627;width:10;height:20" coordorigin="862,3627" coordsize="10,20">
              <v:shape style="position:absolute;left:862;top:3627;width:10;height:20" coordorigin="862,3627" coordsize="10,20" path="m862,3646l871,3646,871,3627,862,3627,862,3646xe" filled="true" fillcolor="#000000" stroked="false">
                <v:path arrowok="t"/>
                <v:fill type="solid"/>
              </v:shape>
            </v:group>
            <v:group style="position:absolute;left:862;top:3646;width:10;height:20" coordorigin="862,3646" coordsize="10,20">
              <v:shape style="position:absolute;left:862;top:3646;width:10;height:20" coordorigin="862,3646" coordsize="10,20" path="m862,3665l871,3665,871,3646,862,3646,862,3665xe" filled="true" fillcolor="#000000" stroked="false">
                <v:path arrowok="t"/>
                <v:fill type="solid"/>
              </v:shape>
            </v:group>
            <v:group style="position:absolute;left:862;top:3665;width:10;height:20" coordorigin="862,3665" coordsize="10,20">
              <v:shape style="position:absolute;left:862;top:3665;width:10;height:20" coordorigin="862,3665" coordsize="10,20" path="m862,3684l871,3684,871,3665,862,3665,862,3684xe" filled="true" fillcolor="#000000" stroked="false">
                <v:path arrowok="t"/>
                <v:fill type="solid"/>
              </v:shape>
            </v:group>
            <v:group style="position:absolute;left:862;top:3684;width:10;height:20" coordorigin="862,3684" coordsize="10,20">
              <v:shape style="position:absolute;left:862;top:3684;width:10;height:20" coordorigin="862,3684" coordsize="10,20" path="m862,3704l871,3704,871,3684,862,3684,862,3704xe" filled="true" fillcolor="#000000" stroked="false">
                <v:path arrowok="t"/>
                <v:fill type="solid"/>
              </v:shape>
            </v:group>
            <v:group style="position:absolute;left:862;top:3704;width:10;height:20" coordorigin="862,3704" coordsize="10,20">
              <v:shape style="position:absolute;left:862;top:3704;width:10;height:20" coordorigin="862,3704" coordsize="10,20" path="m862,3723l871,3723,871,3704,862,3704,862,3723xe" filled="true" fillcolor="#000000" stroked="false">
                <v:path arrowok="t"/>
                <v:fill type="solid"/>
              </v:shape>
            </v:group>
            <v:group style="position:absolute;left:862;top:3723;width:10;height:20" coordorigin="862,3723" coordsize="10,20">
              <v:shape style="position:absolute;left:862;top:3723;width:10;height:20" coordorigin="862,3723" coordsize="10,20" path="m862,3742l871,3742,871,3723,862,3723,862,3742xe" filled="true" fillcolor="#000000" stroked="false">
                <v:path arrowok="t"/>
                <v:fill type="solid"/>
              </v:shape>
            </v:group>
            <v:group style="position:absolute;left:862;top:3742;width:10;height:20" coordorigin="862,3742" coordsize="10,20">
              <v:shape style="position:absolute;left:862;top:3742;width:10;height:20" coordorigin="862,3742" coordsize="10,20" path="m862,3761l871,3761,871,3742,862,3742,862,3761xe" filled="true" fillcolor="#000000" stroked="false">
                <v:path arrowok="t"/>
                <v:fill type="solid"/>
              </v:shape>
            </v:group>
            <v:group style="position:absolute;left:862;top:3761;width:10;height:20" coordorigin="862,3761" coordsize="10,20">
              <v:shape style="position:absolute;left:862;top:3761;width:10;height:20" coordorigin="862,3761" coordsize="10,20" path="m862,3780l871,3780,871,3761,862,3761,862,3780xe" filled="true" fillcolor="#000000" stroked="false">
                <v:path arrowok="t"/>
                <v:fill type="solid"/>
              </v:shape>
            </v:group>
            <v:group style="position:absolute;left:862;top:3780;width:10;height:20" coordorigin="862,3780" coordsize="10,20">
              <v:shape style="position:absolute;left:862;top:3780;width:10;height:20" coordorigin="862,3780" coordsize="10,20" path="m862,3800l871,3800,871,3780,862,3780,862,3800xe" filled="true" fillcolor="#000000" stroked="false">
                <v:path arrowok="t"/>
                <v:fill type="solid"/>
              </v:shape>
            </v:group>
            <v:group style="position:absolute;left:862;top:3800;width:10;height:20" coordorigin="862,3800" coordsize="10,20">
              <v:shape style="position:absolute;left:862;top:3800;width:10;height:20" coordorigin="862,3800" coordsize="10,20" path="m862,3819l871,3819,871,3800,862,3800,862,3819xe" filled="true" fillcolor="#000000" stroked="false">
                <v:path arrowok="t"/>
                <v:fill type="solid"/>
              </v:shape>
            </v:group>
            <v:group style="position:absolute;left:862;top:3819;width:10;height:20" coordorigin="862,3819" coordsize="10,20">
              <v:shape style="position:absolute;left:862;top:3819;width:10;height:20" coordorigin="862,3819" coordsize="10,20" path="m862,3838l871,3838,871,3819,862,3819,862,3838xe" filled="true" fillcolor="#000000" stroked="false">
                <v:path arrowok="t"/>
                <v:fill type="solid"/>
              </v:shape>
            </v:group>
            <v:group style="position:absolute;left:862;top:3838;width:10;height:20" coordorigin="862,3838" coordsize="10,20">
              <v:shape style="position:absolute;left:862;top:3838;width:10;height:20" coordorigin="862,3838" coordsize="10,20" path="m862,3857l871,3857,871,3838,862,3838,862,3857xe" filled="true" fillcolor="#000000" stroked="false">
                <v:path arrowok="t"/>
                <v:fill type="solid"/>
              </v:shape>
            </v:group>
            <v:group style="position:absolute;left:862;top:3857;width:10;height:20" coordorigin="862,3857" coordsize="10,20">
              <v:shape style="position:absolute;left:862;top:3857;width:10;height:20" coordorigin="862,3857" coordsize="10,20" path="m862,3876l871,3876,871,3857,862,3857,862,3876xe" filled="true" fillcolor="#000000" stroked="false">
                <v:path arrowok="t"/>
                <v:fill type="solid"/>
              </v:shape>
            </v:group>
            <v:group style="position:absolute;left:862;top:3876;width:10;height:20" coordorigin="862,3876" coordsize="10,20">
              <v:shape style="position:absolute;left:862;top:3876;width:10;height:20" coordorigin="862,3876" coordsize="10,20" path="m862,3896l871,3896,871,3876,862,3876,862,3896xe" filled="true" fillcolor="#000000" stroked="false">
                <v:path arrowok="t"/>
                <v:fill type="solid"/>
              </v:shape>
            </v:group>
            <v:group style="position:absolute;left:862;top:3896;width:10;height:20" coordorigin="862,3896" coordsize="10,20">
              <v:shape style="position:absolute;left:862;top:3896;width:10;height:20" coordorigin="862,3896" coordsize="10,20" path="m862,3915l871,3915,871,3896,862,3896,862,3915xe" filled="true" fillcolor="#000000" stroked="false">
                <v:path arrowok="t"/>
                <v:fill type="solid"/>
              </v:shape>
            </v:group>
            <v:group style="position:absolute;left:862;top:3915;width:10;height:20" coordorigin="862,3915" coordsize="10,20">
              <v:shape style="position:absolute;left:862;top:3915;width:10;height:20" coordorigin="862,3915" coordsize="10,20" path="m862,3934l871,3934,871,3915,862,3915,862,3934xe" filled="true" fillcolor="#000000" stroked="false">
                <v:path arrowok="t"/>
                <v:fill type="solid"/>
              </v:shape>
            </v:group>
            <v:group style="position:absolute;left:862;top:3934;width:10;height:20" coordorigin="862,3934" coordsize="10,20">
              <v:shape style="position:absolute;left:862;top:3934;width:10;height:20" coordorigin="862,3934" coordsize="10,20" path="m862,3953l871,3953,871,3934,862,3934,862,3953xe" filled="true" fillcolor="#000000" stroked="false">
                <v:path arrowok="t"/>
                <v:fill type="solid"/>
              </v:shape>
            </v:group>
            <v:group style="position:absolute;left:862;top:3953;width:10;height:20" coordorigin="862,3953" coordsize="10,20">
              <v:shape style="position:absolute;left:862;top:3953;width:10;height:20" coordorigin="862,3953" coordsize="10,20" path="m862,3972l871,3972,871,3953,862,3953,862,3972xe" filled="true" fillcolor="#000000" stroked="false">
                <v:path arrowok="t"/>
                <v:fill type="solid"/>
              </v:shape>
            </v:group>
            <v:group style="position:absolute;left:862;top:3972;width:10;height:20" coordorigin="862,3972" coordsize="10,20">
              <v:shape style="position:absolute;left:862;top:3972;width:10;height:20" coordorigin="862,3972" coordsize="10,20" path="m862,3992l871,3992,871,3972,862,3972,862,3992xe" filled="true" fillcolor="#000000" stroked="false">
                <v:path arrowok="t"/>
                <v:fill type="solid"/>
              </v:shape>
            </v:group>
            <v:group style="position:absolute;left:862;top:3992;width:10;height:20" coordorigin="862,3992" coordsize="10,20">
              <v:shape style="position:absolute;left:862;top:3992;width:10;height:20" coordorigin="862,3992" coordsize="10,20" path="m862,4011l871,4011,871,3992,862,3992,862,4011xe" filled="true" fillcolor="#000000" stroked="false">
                <v:path arrowok="t"/>
                <v:fill type="solid"/>
              </v:shape>
            </v:group>
            <v:group style="position:absolute;left:862;top:4011;width:10;height:20" coordorigin="862,4011" coordsize="10,20">
              <v:shape style="position:absolute;left:862;top:4011;width:10;height:20" coordorigin="862,4011" coordsize="10,20" path="m862,4030l871,4030,871,4011,862,4011,862,4030xe" filled="true" fillcolor="#000000" stroked="false">
                <v:path arrowok="t"/>
                <v:fill type="solid"/>
              </v:shape>
            </v:group>
            <v:group style="position:absolute;left:862;top:4030;width:10;height:20" coordorigin="862,4030" coordsize="10,20">
              <v:shape style="position:absolute;left:862;top:4030;width:10;height:20" coordorigin="862,4030" coordsize="10,20" path="m862,4049l871,4049,871,4030,862,4030,862,4049xe" filled="true" fillcolor="#000000" stroked="false">
                <v:path arrowok="t"/>
                <v:fill type="solid"/>
              </v:shape>
            </v:group>
            <v:group style="position:absolute;left:862;top:4049;width:10;height:20" coordorigin="862,4049" coordsize="10,20">
              <v:shape style="position:absolute;left:862;top:4049;width:10;height:20" coordorigin="862,4049" coordsize="10,20" path="m862,4068l871,4068,871,4049,862,4049,862,4068xe" filled="true" fillcolor="#000000" stroked="false">
                <v:path arrowok="t"/>
                <v:fill type="solid"/>
              </v:shape>
            </v:group>
            <v:group style="position:absolute;left:862;top:4068;width:10;height:20" coordorigin="862,4068" coordsize="10,20">
              <v:shape style="position:absolute;left:862;top:4068;width:10;height:20" coordorigin="862,4068" coordsize="10,20" path="m862,4088l871,4088,871,4068,862,4068,862,4088xe" filled="true" fillcolor="#000000" stroked="false">
                <v:path arrowok="t"/>
                <v:fill type="solid"/>
              </v:shape>
            </v:group>
            <v:group style="position:absolute;left:862;top:4088;width:10;height:20" coordorigin="862,4088" coordsize="10,20">
              <v:shape style="position:absolute;left:862;top:4088;width:10;height:20" coordorigin="862,4088" coordsize="10,20" path="m862,4107l871,4107,871,4088,862,4088,862,4107xe" filled="true" fillcolor="#000000" stroked="false">
                <v:path arrowok="t"/>
                <v:fill type="solid"/>
              </v:shape>
            </v:group>
            <v:group style="position:absolute;left:862;top:4107;width:10;height:20" coordorigin="862,4107" coordsize="10,20">
              <v:shape style="position:absolute;left:862;top:4107;width:10;height:20" coordorigin="862,4107" coordsize="10,20" path="m862,4126l871,4126,871,4107,862,4107,862,4126xe" filled="true" fillcolor="#000000" stroked="false">
                <v:path arrowok="t"/>
                <v:fill type="solid"/>
              </v:shape>
            </v:group>
            <v:group style="position:absolute;left:862;top:4126;width:10;height:20" coordorigin="862,4126" coordsize="10,20">
              <v:shape style="position:absolute;left:862;top:4126;width:10;height:20" coordorigin="862,4126" coordsize="10,20" path="m862,4145l871,4145,871,4126,862,4126,862,4145xe" filled="true" fillcolor="#000000" stroked="false">
                <v:path arrowok="t"/>
                <v:fill type="solid"/>
              </v:shape>
            </v:group>
            <v:group style="position:absolute;left:862;top:4145;width:10;height:20" coordorigin="862,4145" coordsize="10,20">
              <v:shape style="position:absolute;left:862;top:4145;width:10;height:20" coordorigin="862,4145" coordsize="10,20" path="m862,4164l871,4164,871,4145,862,4145,862,4164xe" filled="true" fillcolor="#000000" stroked="false">
                <v:path arrowok="t"/>
                <v:fill type="solid"/>
              </v:shape>
            </v:group>
            <v:group style="position:absolute;left:862;top:4169;width:10;height:2" coordorigin="862,4169" coordsize="10,2">
              <v:shape style="position:absolute;left:862;top:4169;width:10;height:2" coordorigin="862,4169" coordsize="10,0" path="m862,4169l871,4169e" filled="false" stroked="true" strokeweight=".47998pt" strokecolor="#000000">
                <v:path arrowok="t"/>
              </v:shape>
            </v:group>
            <v:group style="position:absolute;left:3810;top:3550;width:10;height:20" coordorigin="3810,3550" coordsize="10,20">
              <v:shape style="position:absolute;left:3810;top:3550;width:10;height:20" coordorigin="3810,3550" coordsize="10,20" path="m3810,3569l3819,3569,3819,3550,3810,3550,3810,3569xe" filled="true" fillcolor="#000000" stroked="false">
                <v:path arrowok="t"/>
                <v:fill type="solid"/>
              </v:shape>
            </v:group>
            <v:group style="position:absolute;left:3810;top:3569;width:10;height:20" coordorigin="3810,3569" coordsize="10,20">
              <v:shape style="position:absolute;left:3810;top:3569;width:10;height:20" coordorigin="3810,3569" coordsize="10,20" path="m3810,3588l3819,3588,3819,3569,3810,3569,3810,3588xe" filled="true" fillcolor="#000000" stroked="false">
                <v:path arrowok="t"/>
                <v:fill type="solid"/>
              </v:shape>
            </v:group>
            <v:group style="position:absolute;left:3810;top:3588;width:10;height:20" coordorigin="3810,3588" coordsize="10,20">
              <v:shape style="position:absolute;left:3810;top:3588;width:10;height:20" coordorigin="3810,3588" coordsize="10,20" path="m3810,3608l3819,3608,3819,3588,3810,3588,3810,3608xe" filled="true" fillcolor="#000000" stroked="false">
                <v:path arrowok="t"/>
                <v:fill type="solid"/>
              </v:shape>
            </v:group>
            <v:group style="position:absolute;left:3810;top:3608;width:10;height:20" coordorigin="3810,3608" coordsize="10,20">
              <v:shape style="position:absolute;left:3810;top:3608;width:10;height:20" coordorigin="3810,3608" coordsize="10,20" path="m3810,3627l3819,3627,3819,3608,3810,3608,3810,3627xe" filled="true" fillcolor="#000000" stroked="false">
                <v:path arrowok="t"/>
                <v:fill type="solid"/>
              </v:shape>
            </v:group>
            <v:group style="position:absolute;left:3810;top:3627;width:10;height:20" coordorigin="3810,3627" coordsize="10,20">
              <v:shape style="position:absolute;left:3810;top:3627;width:10;height:20" coordorigin="3810,3627" coordsize="10,20" path="m3810,3646l3819,3646,3819,3627,3810,3627,3810,3646xe" filled="true" fillcolor="#000000" stroked="false">
                <v:path arrowok="t"/>
                <v:fill type="solid"/>
              </v:shape>
            </v:group>
            <v:group style="position:absolute;left:3810;top:3646;width:10;height:20" coordorigin="3810,3646" coordsize="10,20">
              <v:shape style="position:absolute;left:3810;top:3646;width:10;height:20" coordorigin="3810,3646" coordsize="10,20" path="m3810,3665l3819,3665,3819,3646,3810,3646,3810,3665xe" filled="true" fillcolor="#000000" stroked="false">
                <v:path arrowok="t"/>
                <v:fill type="solid"/>
              </v:shape>
            </v:group>
            <v:group style="position:absolute;left:3810;top:3665;width:10;height:20" coordorigin="3810,3665" coordsize="10,20">
              <v:shape style="position:absolute;left:3810;top:3665;width:10;height:20" coordorigin="3810,3665" coordsize="10,20" path="m3810,3684l3819,3684,3819,3665,3810,3665,3810,3684xe" filled="true" fillcolor="#000000" stroked="false">
                <v:path arrowok="t"/>
                <v:fill type="solid"/>
              </v:shape>
            </v:group>
            <v:group style="position:absolute;left:3810;top:3684;width:10;height:20" coordorigin="3810,3684" coordsize="10,20">
              <v:shape style="position:absolute;left:3810;top:3684;width:10;height:20" coordorigin="3810,3684" coordsize="10,20" path="m3810,3704l3819,3704,3819,3684,3810,3684,3810,3704xe" filled="true" fillcolor="#000000" stroked="false">
                <v:path arrowok="t"/>
                <v:fill type="solid"/>
              </v:shape>
            </v:group>
            <v:group style="position:absolute;left:3810;top:3704;width:10;height:20" coordorigin="3810,3704" coordsize="10,20">
              <v:shape style="position:absolute;left:3810;top:3704;width:10;height:20" coordorigin="3810,3704" coordsize="10,20" path="m3810,3723l3819,3723,3819,3704,3810,3704,3810,3723xe" filled="true" fillcolor="#000000" stroked="false">
                <v:path arrowok="t"/>
                <v:fill type="solid"/>
              </v:shape>
            </v:group>
            <v:group style="position:absolute;left:3810;top:3723;width:10;height:20" coordorigin="3810,3723" coordsize="10,20">
              <v:shape style="position:absolute;left:3810;top:3723;width:10;height:20" coordorigin="3810,3723" coordsize="10,20" path="m3810,3742l3819,3742,3819,3723,3810,3723,3810,3742xe" filled="true" fillcolor="#000000" stroked="false">
                <v:path arrowok="t"/>
                <v:fill type="solid"/>
              </v:shape>
            </v:group>
            <v:group style="position:absolute;left:3810;top:3742;width:10;height:20" coordorigin="3810,3742" coordsize="10,20">
              <v:shape style="position:absolute;left:3810;top:3742;width:10;height:20" coordorigin="3810,3742" coordsize="10,20" path="m3810,3761l3819,3761,3819,3742,3810,3742,3810,3761xe" filled="true" fillcolor="#000000" stroked="false">
                <v:path arrowok="t"/>
                <v:fill type="solid"/>
              </v:shape>
            </v:group>
            <v:group style="position:absolute;left:3810;top:3761;width:10;height:20" coordorigin="3810,3761" coordsize="10,20">
              <v:shape style="position:absolute;left:3810;top:3761;width:10;height:20" coordorigin="3810,3761" coordsize="10,20" path="m3810,3780l3819,3780,3819,3761,3810,3761,3810,3780xe" filled="true" fillcolor="#000000" stroked="false">
                <v:path arrowok="t"/>
                <v:fill type="solid"/>
              </v:shape>
            </v:group>
            <v:group style="position:absolute;left:3810;top:3780;width:10;height:20" coordorigin="3810,3780" coordsize="10,20">
              <v:shape style="position:absolute;left:3810;top:3780;width:10;height:20" coordorigin="3810,3780" coordsize="10,20" path="m3810,3800l3819,3800,3819,3780,3810,3780,3810,3800xe" filled="true" fillcolor="#000000" stroked="false">
                <v:path arrowok="t"/>
                <v:fill type="solid"/>
              </v:shape>
            </v:group>
            <v:group style="position:absolute;left:3810;top:3800;width:10;height:20" coordorigin="3810,3800" coordsize="10,20">
              <v:shape style="position:absolute;left:3810;top:3800;width:10;height:20" coordorigin="3810,3800" coordsize="10,20" path="m3810,3819l3819,3819,3819,3800,3810,3800,3810,3819xe" filled="true" fillcolor="#000000" stroked="false">
                <v:path arrowok="t"/>
                <v:fill type="solid"/>
              </v:shape>
            </v:group>
            <v:group style="position:absolute;left:3810;top:3819;width:10;height:20" coordorigin="3810,3819" coordsize="10,20">
              <v:shape style="position:absolute;left:3810;top:3819;width:10;height:20" coordorigin="3810,3819" coordsize="10,20" path="m3810,3838l3819,3838,3819,3819,3810,3819,3810,3838xe" filled="true" fillcolor="#000000" stroked="false">
                <v:path arrowok="t"/>
                <v:fill type="solid"/>
              </v:shape>
            </v:group>
            <v:group style="position:absolute;left:3810;top:3838;width:10;height:20" coordorigin="3810,3838" coordsize="10,20">
              <v:shape style="position:absolute;left:3810;top:3838;width:10;height:20" coordorigin="3810,3838" coordsize="10,20" path="m3810,3857l3819,3857,3819,3838,3810,3838,3810,3857xe" filled="true" fillcolor="#000000" stroked="false">
                <v:path arrowok="t"/>
                <v:fill type="solid"/>
              </v:shape>
            </v:group>
            <v:group style="position:absolute;left:3810;top:3857;width:10;height:20" coordorigin="3810,3857" coordsize="10,20">
              <v:shape style="position:absolute;left:3810;top:3857;width:10;height:20" coordorigin="3810,3857" coordsize="10,20" path="m3810,3876l3819,3876,3819,3857,3810,3857,3810,3876xe" filled="true" fillcolor="#000000" stroked="false">
                <v:path arrowok="t"/>
                <v:fill type="solid"/>
              </v:shape>
            </v:group>
            <v:group style="position:absolute;left:3810;top:3876;width:10;height:20" coordorigin="3810,3876" coordsize="10,20">
              <v:shape style="position:absolute;left:3810;top:3876;width:10;height:20" coordorigin="3810,3876" coordsize="10,20" path="m3810,3896l3819,3896,3819,3876,3810,3876,3810,3896xe" filled="true" fillcolor="#000000" stroked="false">
                <v:path arrowok="t"/>
                <v:fill type="solid"/>
              </v:shape>
            </v:group>
            <v:group style="position:absolute;left:3810;top:3896;width:10;height:20" coordorigin="3810,3896" coordsize="10,20">
              <v:shape style="position:absolute;left:3810;top:3896;width:10;height:20" coordorigin="3810,3896" coordsize="10,20" path="m3810,3915l3819,3915,3819,3896,3810,3896,3810,3915xe" filled="true" fillcolor="#000000" stroked="false">
                <v:path arrowok="t"/>
                <v:fill type="solid"/>
              </v:shape>
            </v:group>
            <v:group style="position:absolute;left:3810;top:3915;width:10;height:20" coordorigin="3810,3915" coordsize="10,20">
              <v:shape style="position:absolute;left:3810;top:3915;width:10;height:20" coordorigin="3810,3915" coordsize="10,20" path="m3810,3934l3819,3934,3819,3915,3810,3915,3810,3934xe" filled="true" fillcolor="#000000" stroked="false">
                <v:path arrowok="t"/>
                <v:fill type="solid"/>
              </v:shape>
            </v:group>
            <v:group style="position:absolute;left:3810;top:3934;width:10;height:20" coordorigin="3810,3934" coordsize="10,20">
              <v:shape style="position:absolute;left:3810;top:3934;width:10;height:20" coordorigin="3810,3934" coordsize="10,20" path="m3810,3953l3819,3953,3819,3934,3810,3934,3810,3953xe" filled="true" fillcolor="#000000" stroked="false">
                <v:path arrowok="t"/>
                <v:fill type="solid"/>
              </v:shape>
            </v:group>
            <v:group style="position:absolute;left:3810;top:3953;width:10;height:20" coordorigin="3810,3953" coordsize="10,20">
              <v:shape style="position:absolute;left:3810;top:3953;width:10;height:20" coordorigin="3810,3953" coordsize="10,20" path="m3810,3972l3819,3972,3819,3953,3810,3953,3810,3972xe" filled="true" fillcolor="#000000" stroked="false">
                <v:path arrowok="t"/>
                <v:fill type="solid"/>
              </v:shape>
            </v:group>
            <v:group style="position:absolute;left:3810;top:3972;width:10;height:20" coordorigin="3810,3972" coordsize="10,20">
              <v:shape style="position:absolute;left:3810;top:3972;width:10;height:20" coordorigin="3810,3972" coordsize="10,20" path="m3810,3992l3819,3992,3819,3972,3810,3972,3810,3992xe" filled="true" fillcolor="#000000" stroked="false">
                <v:path arrowok="t"/>
                <v:fill type="solid"/>
              </v:shape>
            </v:group>
            <v:group style="position:absolute;left:3810;top:3992;width:10;height:20" coordorigin="3810,3992" coordsize="10,20">
              <v:shape style="position:absolute;left:3810;top:3992;width:10;height:20" coordorigin="3810,3992" coordsize="10,20" path="m3810,4011l3819,4011,3819,3992,3810,3992,3810,4011xe" filled="true" fillcolor="#000000" stroked="false">
                <v:path arrowok="t"/>
                <v:fill type="solid"/>
              </v:shape>
            </v:group>
            <v:group style="position:absolute;left:3810;top:4011;width:10;height:20" coordorigin="3810,4011" coordsize="10,20">
              <v:shape style="position:absolute;left:3810;top:4011;width:10;height:20" coordorigin="3810,4011" coordsize="10,20" path="m3810,4030l3819,4030,3819,4011,3810,4011,3810,4030xe" filled="true" fillcolor="#000000" stroked="false">
                <v:path arrowok="t"/>
                <v:fill type="solid"/>
              </v:shape>
            </v:group>
            <v:group style="position:absolute;left:3810;top:4030;width:10;height:20" coordorigin="3810,4030" coordsize="10,20">
              <v:shape style="position:absolute;left:3810;top:4030;width:10;height:20" coordorigin="3810,4030" coordsize="10,20" path="m3810,4049l3819,4049,3819,4030,3810,4030,3810,4049xe" filled="true" fillcolor="#000000" stroked="false">
                <v:path arrowok="t"/>
                <v:fill type="solid"/>
              </v:shape>
            </v:group>
            <v:group style="position:absolute;left:3810;top:4049;width:10;height:20" coordorigin="3810,4049" coordsize="10,20">
              <v:shape style="position:absolute;left:3810;top:4049;width:10;height:20" coordorigin="3810,4049" coordsize="10,20" path="m3810,4068l3819,4068,3819,4049,3810,4049,3810,4068xe" filled="true" fillcolor="#000000" stroked="false">
                <v:path arrowok="t"/>
                <v:fill type="solid"/>
              </v:shape>
            </v:group>
            <v:group style="position:absolute;left:3810;top:4068;width:10;height:20" coordorigin="3810,4068" coordsize="10,20">
              <v:shape style="position:absolute;left:3810;top:4068;width:10;height:20" coordorigin="3810,4068" coordsize="10,20" path="m3810,4088l3819,4088,3819,4068,3810,4068,3810,4088xe" filled="true" fillcolor="#000000" stroked="false">
                <v:path arrowok="t"/>
                <v:fill type="solid"/>
              </v:shape>
            </v:group>
            <v:group style="position:absolute;left:3810;top:4088;width:10;height:20" coordorigin="3810,4088" coordsize="10,20">
              <v:shape style="position:absolute;left:3810;top:4088;width:10;height:20" coordorigin="3810,4088" coordsize="10,20" path="m3810,4107l3819,4107,3819,4088,3810,4088,3810,4107xe" filled="true" fillcolor="#000000" stroked="false">
                <v:path arrowok="t"/>
                <v:fill type="solid"/>
              </v:shape>
            </v:group>
            <v:group style="position:absolute;left:3810;top:4107;width:10;height:20" coordorigin="3810,4107" coordsize="10,20">
              <v:shape style="position:absolute;left:3810;top:4107;width:10;height:20" coordorigin="3810,4107" coordsize="10,20" path="m3810,4126l3819,4126,3819,4107,3810,4107,3810,4126xe" filled="true" fillcolor="#000000" stroked="false">
                <v:path arrowok="t"/>
                <v:fill type="solid"/>
              </v:shape>
            </v:group>
            <v:group style="position:absolute;left:3810;top:4126;width:10;height:20" coordorigin="3810,4126" coordsize="10,20">
              <v:shape style="position:absolute;left:3810;top:4126;width:10;height:20" coordorigin="3810,4126" coordsize="10,20" path="m3810,4145l3819,4145,3819,4126,3810,4126,3810,4145xe" filled="true" fillcolor="#000000" stroked="false">
                <v:path arrowok="t"/>
                <v:fill type="solid"/>
              </v:shape>
            </v:group>
            <v:group style="position:absolute;left:3810;top:4145;width:10;height:20" coordorigin="3810,4145" coordsize="10,20">
              <v:shape style="position:absolute;left:3810;top:4145;width:10;height:20" coordorigin="3810,4145" coordsize="10,20" path="m3810,4164l3819,4164,3819,4145,3810,4145,3810,4164xe" filled="true" fillcolor="#000000" stroked="false">
                <v:path arrowok="t"/>
                <v:fill type="solid"/>
              </v:shape>
            </v:group>
            <v:group style="position:absolute;left:3810;top:4169;width:10;height:2" coordorigin="3810,4169" coordsize="10,2">
              <v:shape style="position:absolute;left:3810;top:4169;width:10;height:2" coordorigin="3810,4169" coordsize="10,0" path="m3810,4169l3819,4169e" filled="false" stroked="true" strokeweight=".47998pt" strokecolor="#000000">
                <v:path arrowok="t"/>
              </v:shape>
            </v:group>
            <v:group style="position:absolute;left:5631;top:3550;width:10;height:20" coordorigin="5631,3550" coordsize="10,20">
              <v:shape style="position:absolute;left:5631;top:3550;width:10;height:20" coordorigin="5631,3550" coordsize="10,20" path="m5631,3569l5641,3569,5641,3550,5631,3550,5631,3569xe" filled="true" fillcolor="#000000" stroked="false">
                <v:path arrowok="t"/>
                <v:fill type="solid"/>
              </v:shape>
            </v:group>
            <v:group style="position:absolute;left:5631;top:3569;width:10;height:20" coordorigin="5631,3569" coordsize="10,20">
              <v:shape style="position:absolute;left:5631;top:3569;width:10;height:20" coordorigin="5631,3569" coordsize="10,20" path="m5631,3588l5641,3588,5641,3569,5631,3569,5631,3588xe" filled="true" fillcolor="#000000" stroked="false">
                <v:path arrowok="t"/>
                <v:fill type="solid"/>
              </v:shape>
            </v:group>
            <v:group style="position:absolute;left:5631;top:3588;width:10;height:20" coordorigin="5631,3588" coordsize="10,20">
              <v:shape style="position:absolute;left:5631;top:3588;width:10;height:20" coordorigin="5631,3588" coordsize="10,20" path="m5631,3608l5641,3608,5641,3588,5631,3588,5631,3608xe" filled="true" fillcolor="#000000" stroked="false">
                <v:path arrowok="t"/>
                <v:fill type="solid"/>
              </v:shape>
            </v:group>
            <v:group style="position:absolute;left:5631;top:3608;width:10;height:20" coordorigin="5631,3608" coordsize="10,20">
              <v:shape style="position:absolute;left:5631;top:3608;width:10;height:20" coordorigin="5631,3608" coordsize="10,20" path="m5631,3627l5641,3627,5641,3608,5631,3608,5631,3627xe" filled="true" fillcolor="#000000" stroked="false">
                <v:path arrowok="t"/>
                <v:fill type="solid"/>
              </v:shape>
            </v:group>
            <v:group style="position:absolute;left:5631;top:3627;width:10;height:20" coordorigin="5631,3627" coordsize="10,20">
              <v:shape style="position:absolute;left:5631;top:3627;width:10;height:20" coordorigin="5631,3627" coordsize="10,20" path="m5631,3646l5641,3646,5641,3627,5631,3627,5631,3646xe" filled="true" fillcolor="#000000" stroked="false">
                <v:path arrowok="t"/>
                <v:fill type="solid"/>
              </v:shape>
            </v:group>
            <v:group style="position:absolute;left:5631;top:3646;width:10;height:20" coordorigin="5631,3646" coordsize="10,20">
              <v:shape style="position:absolute;left:5631;top:3646;width:10;height:20" coordorigin="5631,3646" coordsize="10,20" path="m5631,3665l5641,3665,5641,3646,5631,3646,5631,3665xe" filled="true" fillcolor="#000000" stroked="false">
                <v:path arrowok="t"/>
                <v:fill type="solid"/>
              </v:shape>
            </v:group>
            <v:group style="position:absolute;left:5631;top:3665;width:10;height:20" coordorigin="5631,3665" coordsize="10,20">
              <v:shape style="position:absolute;left:5631;top:3665;width:10;height:20" coordorigin="5631,3665" coordsize="10,20" path="m5631,3684l5641,3684,5641,3665,5631,3665,5631,3684xe" filled="true" fillcolor="#000000" stroked="false">
                <v:path arrowok="t"/>
                <v:fill type="solid"/>
              </v:shape>
            </v:group>
            <v:group style="position:absolute;left:5631;top:3684;width:10;height:20" coordorigin="5631,3684" coordsize="10,20">
              <v:shape style="position:absolute;left:5631;top:3684;width:10;height:20" coordorigin="5631,3684" coordsize="10,20" path="m5631,3704l5641,3704,5641,3684,5631,3684,5631,3704xe" filled="true" fillcolor="#000000" stroked="false">
                <v:path arrowok="t"/>
                <v:fill type="solid"/>
              </v:shape>
            </v:group>
            <v:group style="position:absolute;left:5631;top:3704;width:10;height:20" coordorigin="5631,3704" coordsize="10,20">
              <v:shape style="position:absolute;left:5631;top:3704;width:10;height:20" coordorigin="5631,3704" coordsize="10,20" path="m5631,3723l5641,3723,5641,3704,5631,3704,5631,3723xe" filled="true" fillcolor="#000000" stroked="false">
                <v:path arrowok="t"/>
                <v:fill type="solid"/>
              </v:shape>
            </v:group>
            <v:group style="position:absolute;left:5631;top:3723;width:10;height:20" coordorigin="5631,3723" coordsize="10,20">
              <v:shape style="position:absolute;left:5631;top:3723;width:10;height:20" coordorigin="5631,3723" coordsize="10,20" path="m5631,3742l5641,3742,5641,3723,5631,3723,5631,3742xe" filled="true" fillcolor="#000000" stroked="false">
                <v:path arrowok="t"/>
                <v:fill type="solid"/>
              </v:shape>
            </v:group>
            <v:group style="position:absolute;left:5631;top:3742;width:10;height:20" coordorigin="5631,3742" coordsize="10,20">
              <v:shape style="position:absolute;left:5631;top:3742;width:10;height:20" coordorigin="5631,3742" coordsize="10,20" path="m5631,3761l5641,3761,5641,3742,5631,3742,5631,3761xe" filled="true" fillcolor="#000000" stroked="false">
                <v:path arrowok="t"/>
                <v:fill type="solid"/>
              </v:shape>
            </v:group>
            <v:group style="position:absolute;left:5631;top:3761;width:10;height:20" coordorigin="5631,3761" coordsize="10,20">
              <v:shape style="position:absolute;left:5631;top:3761;width:10;height:20" coordorigin="5631,3761" coordsize="10,20" path="m5631,3780l5641,3780,5641,3761,5631,3761,5631,3780xe" filled="true" fillcolor="#000000" stroked="false">
                <v:path arrowok="t"/>
                <v:fill type="solid"/>
              </v:shape>
            </v:group>
            <v:group style="position:absolute;left:5631;top:3780;width:10;height:20" coordorigin="5631,3780" coordsize="10,20">
              <v:shape style="position:absolute;left:5631;top:3780;width:10;height:20" coordorigin="5631,3780" coordsize="10,20" path="m5631,3800l5641,3800,5641,3780,5631,3780,5631,3800xe" filled="true" fillcolor="#000000" stroked="false">
                <v:path arrowok="t"/>
                <v:fill type="solid"/>
              </v:shape>
            </v:group>
            <v:group style="position:absolute;left:5631;top:3800;width:10;height:20" coordorigin="5631,3800" coordsize="10,20">
              <v:shape style="position:absolute;left:5631;top:3800;width:10;height:20" coordorigin="5631,3800" coordsize="10,20" path="m5631,3819l5641,3819,5641,3800,5631,3800,5631,3819xe" filled="true" fillcolor="#000000" stroked="false">
                <v:path arrowok="t"/>
                <v:fill type="solid"/>
              </v:shape>
            </v:group>
            <v:group style="position:absolute;left:5631;top:3819;width:10;height:20" coordorigin="5631,3819" coordsize="10,20">
              <v:shape style="position:absolute;left:5631;top:3819;width:10;height:20" coordorigin="5631,3819" coordsize="10,20" path="m5631,3838l5641,3838,5641,3819,5631,3819,5631,3838xe" filled="true" fillcolor="#000000" stroked="false">
                <v:path arrowok="t"/>
                <v:fill type="solid"/>
              </v:shape>
            </v:group>
            <v:group style="position:absolute;left:5631;top:3838;width:10;height:20" coordorigin="5631,3838" coordsize="10,20">
              <v:shape style="position:absolute;left:5631;top:3838;width:10;height:20" coordorigin="5631,3838" coordsize="10,20" path="m5631,3857l5641,3857,5641,3838,5631,3838,5631,3857xe" filled="true" fillcolor="#000000" stroked="false">
                <v:path arrowok="t"/>
                <v:fill type="solid"/>
              </v:shape>
            </v:group>
            <v:group style="position:absolute;left:5631;top:3857;width:10;height:20" coordorigin="5631,3857" coordsize="10,20">
              <v:shape style="position:absolute;left:5631;top:3857;width:10;height:20" coordorigin="5631,3857" coordsize="10,20" path="m5631,3876l5641,3876,5641,3857,5631,3857,5631,3876xe" filled="true" fillcolor="#000000" stroked="false">
                <v:path arrowok="t"/>
                <v:fill type="solid"/>
              </v:shape>
            </v:group>
            <v:group style="position:absolute;left:5631;top:3876;width:10;height:20" coordorigin="5631,3876" coordsize="10,20">
              <v:shape style="position:absolute;left:5631;top:3876;width:10;height:20" coordorigin="5631,3876" coordsize="10,20" path="m5631,3896l5641,3896,5641,3876,5631,3876,5631,3896xe" filled="true" fillcolor="#000000" stroked="false">
                <v:path arrowok="t"/>
                <v:fill type="solid"/>
              </v:shape>
            </v:group>
            <v:group style="position:absolute;left:5631;top:3896;width:10;height:20" coordorigin="5631,3896" coordsize="10,20">
              <v:shape style="position:absolute;left:5631;top:3896;width:10;height:20" coordorigin="5631,3896" coordsize="10,20" path="m5631,3915l5641,3915,5641,3896,5631,3896,5631,3915xe" filled="true" fillcolor="#000000" stroked="false">
                <v:path arrowok="t"/>
                <v:fill type="solid"/>
              </v:shape>
            </v:group>
            <v:group style="position:absolute;left:5631;top:3915;width:10;height:20" coordorigin="5631,3915" coordsize="10,20">
              <v:shape style="position:absolute;left:5631;top:3915;width:10;height:20" coordorigin="5631,3915" coordsize="10,20" path="m5631,3934l5641,3934,5641,3915,5631,3915,5631,3934xe" filled="true" fillcolor="#000000" stroked="false">
                <v:path arrowok="t"/>
                <v:fill type="solid"/>
              </v:shape>
            </v:group>
            <v:group style="position:absolute;left:5631;top:3934;width:10;height:20" coordorigin="5631,3934" coordsize="10,20">
              <v:shape style="position:absolute;left:5631;top:3934;width:10;height:20" coordorigin="5631,3934" coordsize="10,20" path="m5631,3953l5641,3953,5641,3934,5631,3934,5631,3953xe" filled="true" fillcolor="#000000" stroked="false">
                <v:path arrowok="t"/>
                <v:fill type="solid"/>
              </v:shape>
            </v:group>
            <v:group style="position:absolute;left:5631;top:3953;width:10;height:20" coordorigin="5631,3953" coordsize="10,20">
              <v:shape style="position:absolute;left:5631;top:3953;width:10;height:20" coordorigin="5631,3953" coordsize="10,20" path="m5631,3972l5641,3972,5641,3953,5631,3953,5631,3972xe" filled="true" fillcolor="#000000" stroked="false">
                <v:path arrowok="t"/>
                <v:fill type="solid"/>
              </v:shape>
            </v:group>
            <v:group style="position:absolute;left:5631;top:3972;width:10;height:20" coordorigin="5631,3972" coordsize="10,20">
              <v:shape style="position:absolute;left:5631;top:3972;width:10;height:20" coordorigin="5631,3972" coordsize="10,20" path="m5631,3992l5641,3992,5641,3972,5631,3972,5631,3992xe" filled="true" fillcolor="#000000" stroked="false">
                <v:path arrowok="t"/>
                <v:fill type="solid"/>
              </v:shape>
            </v:group>
            <v:group style="position:absolute;left:5631;top:3992;width:10;height:20" coordorigin="5631,3992" coordsize="10,20">
              <v:shape style="position:absolute;left:5631;top:3992;width:10;height:20" coordorigin="5631,3992" coordsize="10,20" path="m5631,4011l5641,4011,5641,3992,5631,3992,5631,4011xe" filled="true" fillcolor="#000000" stroked="false">
                <v:path arrowok="t"/>
                <v:fill type="solid"/>
              </v:shape>
            </v:group>
            <v:group style="position:absolute;left:5631;top:4011;width:10;height:20" coordorigin="5631,4011" coordsize="10,20">
              <v:shape style="position:absolute;left:5631;top:4011;width:10;height:20" coordorigin="5631,4011" coordsize="10,20" path="m5631,4030l5641,4030,5641,4011,5631,4011,5631,4030xe" filled="true" fillcolor="#000000" stroked="false">
                <v:path arrowok="t"/>
                <v:fill type="solid"/>
              </v:shape>
            </v:group>
            <v:group style="position:absolute;left:5631;top:4030;width:10;height:20" coordorigin="5631,4030" coordsize="10,20">
              <v:shape style="position:absolute;left:5631;top:4030;width:10;height:20" coordorigin="5631,4030" coordsize="10,20" path="m5631,4049l5641,4049,5641,4030,5631,4030,5631,4049xe" filled="true" fillcolor="#000000" stroked="false">
                <v:path arrowok="t"/>
                <v:fill type="solid"/>
              </v:shape>
            </v:group>
            <v:group style="position:absolute;left:5631;top:4049;width:10;height:20" coordorigin="5631,4049" coordsize="10,20">
              <v:shape style="position:absolute;left:5631;top:4049;width:10;height:20" coordorigin="5631,4049" coordsize="10,20" path="m5631,4068l5641,4068,5641,4049,5631,4049,5631,4068xe" filled="true" fillcolor="#000000" stroked="false">
                <v:path arrowok="t"/>
                <v:fill type="solid"/>
              </v:shape>
            </v:group>
            <v:group style="position:absolute;left:5631;top:4068;width:10;height:20" coordorigin="5631,4068" coordsize="10,20">
              <v:shape style="position:absolute;left:5631;top:4068;width:10;height:20" coordorigin="5631,4068" coordsize="10,20" path="m5631,4088l5641,4088,5641,4068,5631,4068,5631,4088xe" filled="true" fillcolor="#000000" stroked="false">
                <v:path arrowok="t"/>
                <v:fill type="solid"/>
              </v:shape>
            </v:group>
            <v:group style="position:absolute;left:5631;top:4088;width:10;height:20" coordorigin="5631,4088" coordsize="10,20">
              <v:shape style="position:absolute;left:5631;top:4088;width:10;height:20" coordorigin="5631,4088" coordsize="10,20" path="m5631,4107l5641,4107,5641,4088,5631,4088,5631,4107xe" filled="true" fillcolor="#000000" stroked="false">
                <v:path arrowok="t"/>
                <v:fill type="solid"/>
              </v:shape>
            </v:group>
            <v:group style="position:absolute;left:5631;top:4107;width:10;height:20" coordorigin="5631,4107" coordsize="10,20">
              <v:shape style="position:absolute;left:5631;top:4107;width:10;height:20" coordorigin="5631,4107" coordsize="10,20" path="m5631,4126l5641,4126,5641,4107,5631,4107,5631,4126xe" filled="true" fillcolor="#000000" stroked="false">
                <v:path arrowok="t"/>
                <v:fill type="solid"/>
              </v:shape>
            </v:group>
            <v:group style="position:absolute;left:5631;top:4126;width:10;height:20" coordorigin="5631,4126" coordsize="10,20">
              <v:shape style="position:absolute;left:5631;top:4126;width:10;height:20" coordorigin="5631,4126" coordsize="10,20" path="m5631,4145l5641,4145,5641,4126,5631,4126,5631,4145xe" filled="true" fillcolor="#000000" stroked="false">
                <v:path arrowok="t"/>
                <v:fill type="solid"/>
              </v:shape>
            </v:group>
            <v:group style="position:absolute;left:5631;top:4145;width:10;height:20" coordorigin="5631,4145" coordsize="10,20">
              <v:shape style="position:absolute;left:5631;top:4145;width:10;height:20" coordorigin="5631,4145" coordsize="10,20" path="m5631,4164l5641,4164,5641,4145,5631,4145,5631,4164xe" filled="true" fillcolor="#000000" stroked="false">
                <v:path arrowok="t"/>
                <v:fill type="solid"/>
              </v:shape>
            </v:group>
            <v:group style="position:absolute;left:5631;top:4169;width:10;height:2" coordorigin="5631,4169" coordsize="10,2">
              <v:shape style="position:absolute;left:5631;top:4169;width:10;height:2" coordorigin="5631,4169" coordsize="10,0" path="m5631,4169l5641,4169e" filled="false" stroked="true" strokeweight=".47998pt" strokecolor="#000000">
                <v:path arrowok="t"/>
              </v:shape>
            </v:group>
            <v:group style="position:absolute;left:7451;top:3550;width:10;height:20" coordorigin="7451,3550" coordsize="10,20">
              <v:shape style="position:absolute;left:7451;top:3550;width:10;height:20" coordorigin="7451,3550" coordsize="10,20" path="m7451,3569l7461,3569,7461,3550,7451,3550,7451,3569xe" filled="true" fillcolor="#000000" stroked="false">
                <v:path arrowok="t"/>
                <v:fill type="solid"/>
              </v:shape>
            </v:group>
            <v:group style="position:absolute;left:7451;top:3569;width:10;height:20" coordorigin="7451,3569" coordsize="10,20">
              <v:shape style="position:absolute;left:7451;top:3569;width:10;height:20" coordorigin="7451,3569" coordsize="10,20" path="m7451,3588l7461,3588,7461,3569,7451,3569,7451,3588xe" filled="true" fillcolor="#000000" stroked="false">
                <v:path arrowok="t"/>
                <v:fill type="solid"/>
              </v:shape>
            </v:group>
            <v:group style="position:absolute;left:7451;top:3588;width:10;height:20" coordorigin="7451,3588" coordsize="10,20">
              <v:shape style="position:absolute;left:7451;top:3588;width:10;height:20" coordorigin="7451,3588" coordsize="10,20" path="m7451,3608l7461,3608,7461,3588,7451,3588,7451,3608xe" filled="true" fillcolor="#000000" stroked="false">
                <v:path arrowok="t"/>
                <v:fill type="solid"/>
              </v:shape>
            </v:group>
            <v:group style="position:absolute;left:7451;top:3608;width:10;height:20" coordorigin="7451,3608" coordsize="10,20">
              <v:shape style="position:absolute;left:7451;top:3608;width:10;height:20" coordorigin="7451,3608" coordsize="10,20" path="m7451,3627l7461,3627,7461,3608,7451,3608,7451,3627xe" filled="true" fillcolor="#000000" stroked="false">
                <v:path arrowok="t"/>
                <v:fill type="solid"/>
              </v:shape>
            </v:group>
            <v:group style="position:absolute;left:7451;top:3627;width:10;height:20" coordorigin="7451,3627" coordsize="10,20">
              <v:shape style="position:absolute;left:7451;top:3627;width:10;height:20" coordorigin="7451,3627" coordsize="10,20" path="m7451,3646l7461,3646,7461,3627,7451,3627,7451,3646xe" filled="true" fillcolor="#000000" stroked="false">
                <v:path arrowok="t"/>
                <v:fill type="solid"/>
              </v:shape>
            </v:group>
            <v:group style="position:absolute;left:7451;top:3646;width:10;height:20" coordorigin="7451,3646" coordsize="10,20">
              <v:shape style="position:absolute;left:7451;top:3646;width:10;height:20" coordorigin="7451,3646" coordsize="10,20" path="m7451,3665l7461,3665,7461,3646,7451,3646,7451,3665xe" filled="true" fillcolor="#000000" stroked="false">
                <v:path arrowok="t"/>
                <v:fill type="solid"/>
              </v:shape>
            </v:group>
            <v:group style="position:absolute;left:7451;top:3665;width:10;height:20" coordorigin="7451,3665" coordsize="10,20">
              <v:shape style="position:absolute;left:7451;top:3665;width:10;height:20" coordorigin="7451,3665" coordsize="10,20" path="m7451,3684l7461,3684,7461,3665,7451,3665,7451,3684xe" filled="true" fillcolor="#000000" stroked="false">
                <v:path arrowok="t"/>
                <v:fill type="solid"/>
              </v:shape>
            </v:group>
            <v:group style="position:absolute;left:7451;top:3684;width:10;height:20" coordorigin="7451,3684" coordsize="10,20">
              <v:shape style="position:absolute;left:7451;top:3684;width:10;height:20" coordorigin="7451,3684" coordsize="10,20" path="m7451,3704l7461,3704,7461,3684,7451,3684,7451,3704xe" filled="true" fillcolor="#000000" stroked="false">
                <v:path arrowok="t"/>
                <v:fill type="solid"/>
              </v:shape>
            </v:group>
            <v:group style="position:absolute;left:7451;top:3704;width:10;height:20" coordorigin="7451,3704" coordsize="10,20">
              <v:shape style="position:absolute;left:7451;top:3704;width:10;height:20" coordorigin="7451,3704" coordsize="10,20" path="m7451,3723l7461,3723,7461,3704,7451,3704,7451,3723xe" filled="true" fillcolor="#000000" stroked="false">
                <v:path arrowok="t"/>
                <v:fill type="solid"/>
              </v:shape>
            </v:group>
            <v:group style="position:absolute;left:7451;top:3723;width:10;height:20" coordorigin="7451,3723" coordsize="10,20">
              <v:shape style="position:absolute;left:7451;top:3723;width:10;height:20" coordorigin="7451,3723" coordsize="10,20" path="m7451,3742l7461,3742,7461,3723,7451,3723,7451,3742xe" filled="true" fillcolor="#000000" stroked="false">
                <v:path arrowok="t"/>
                <v:fill type="solid"/>
              </v:shape>
            </v:group>
            <v:group style="position:absolute;left:7451;top:3742;width:10;height:20" coordorigin="7451,3742" coordsize="10,20">
              <v:shape style="position:absolute;left:7451;top:3742;width:10;height:20" coordorigin="7451,3742" coordsize="10,20" path="m7451,3761l7461,3761,7461,3742,7451,3742,7451,3761xe" filled="true" fillcolor="#000000" stroked="false">
                <v:path arrowok="t"/>
                <v:fill type="solid"/>
              </v:shape>
            </v:group>
            <v:group style="position:absolute;left:7451;top:3761;width:10;height:20" coordorigin="7451,3761" coordsize="10,20">
              <v:shape style="position:absolute;left:7451;top:3761;width:10;height:20" coordorigin="7451,3761" coordsize="10,20" path="m7451,3780l7461,3780,7461,3761,7451,3761,7451,3780xe" filled="true" fillcolor="#000000" stroked="false">
                <v:path arrowok="t"/>
                <v:fill type="solid"/>
              </v:shape>
            </v:group>
            <v:group style="position:absolute;left:7451;top:3780;width:10;height:20" coordorigin="7451,3780" coordsize="10,20">
              <v:shape style="position:absolute;left:7451;top:3780;width:10;height:20" coordorigin="7451,3780" coordsize="10,20" path="m7451,3800l7461,3800,7461,3780,7451,3780,7451,3800xe" filled="true" fillcolor="#000000" stroked="false">
                <v:path arrowok="t"/>
                <v:fill type="solid"/>
              </v:shape>
            </v:group>
            <v:group style="position:absolute;left:7451;top:3800;width:10;height:20" coordorigin="7451,3800" coordsize="10,20">
              <v:shape style="position:absolute;left:7451;top:3800;width:10;height:20" coordorigin="7451,3800" coordsize="10,20" path="m7451,3819l7461,3819,7461,3800,7451,3800,7451,3819xe" filled="true" fillcolor="#000000" stroked="false">
                <v:path arrowok="t"/>
                <v:fill type="solid"/>
              </v:shape>
            </v:group>
            <v:group style="position:absolute;left:7451;top:3819;width:10;height:20" coordorigin="7451,3819" coordsize="10,20">
              <v:shape style="position:absolute;left:7451;top:3819;width:10;height:20" coordorigin="7451,3819" coordsize="10,20" path="m7451,3838l7461,3838,7461,3819,7451,3819,7451,3838xe" filled="true" fillcolor="#000000" stroked="false">
                <v:path arrowok="t"/>
                <v:fill type="solid"/>
              </v:shape>
            </v:group>
            <v:group style="position:absolute;left:7451;top:3838;width:10;height:20" coordorigin="7451,3838" coordsize="10,20">
              <v:shape style="position:absolute;left:7451;top:3838;width:10;height:20" coordorigin="7451,3838" coordsize="10,20" path="m7451,3857l7461,3857,7461,3838,7451,3838,7451,3857xe" filled="true" fillcolor="#000000" stroked="false">
                <v:path arrowok="t"/>
                <v:fill type="solid"/>
              </v:shape>
            </v:group>
            <v:group style="position:absolute;left:7451;top:3857;width:10;height:20" coordorigin="7451,3857" coordsize="10,20">
              <v:shape style="position:absolute;left:7451;top:3857;width:10;height:20" coordorigin="7451,3857" coordsize="10,20" path="m7451,3876l7461,3876,7461,3857,7451,3857,7451,3876xe" filled="true" fillcolor="#000000" stroked="false">
                <v:path arrowok="t"/>
                <v:fill type="solid"/>
              </v:shape>
            </v:group>
            <v:group style="position:absolute;left:7451;top:3876;width:10;height:20" coordorigin="7451,3876" coordsize="10,20">
              <v:shape style="position:absolute;left:7451;top:3876;width:10;height:20" coordorigin="7451,3876" coordsize="10,20" path="m7451,3896l7461,3896,7461,3876,7451,3876,7451,3896xe" filled="true" fillcolor="#000000" stroked="false">
                <v:path arrowok="t"/>
                <v:fill type="solid"/>
              </v:shape>
            </v:group>
            <v:group style="position:absolute;left:7451;top:3896;width:10;height:20" coordorigin="7451,3896" coordsize="10,20">
              <v:shape style="position:absolute;left:7451;top:3896;width:10;height:20" coordorigin="7451,3896" coordsize="10,20" path="m7451,3915l7461,3915,7461,3896,7451,3896,7451,3915xe" filled="true" fillcolor="#000000" stroked="false">
                <v:path arrowok="t"/>
                <v:fill type="solid"/>
              </v:shape>
            </v:group>
            <v:group style="position:absolute;left:7451;top:3915;width:10;height:20" coordorigin="7451,3915" coordsize="10,20">
              <v:shape style="position:absolute;left:7451;top:3915;width:10;height:20" coordorigin="7451,3915" coordsize="10,20" path="m7451,3934l7461,3934,7461,3915,7451,3915,7451,3934xe" filled="true" fillcolor="#000000" stroked="false">
                <v:path arrowok="t"/>
                <v:fill type="solid"/>
              </v:shape>
            </v:group>
            <v:group style="position:absolute;left:7451;top:3934;width:10;height:20" coordorigin="7451,3934" coordsize="10,20">
              <v:shape style="position:absolute;left:7451;top:3934;width:10;height:20" coordorigin="7451,3934" coordsize="10,20" path="m7451,3953l7461,3953,7461,3934,7451,3934,7451,3953xe" filled="true" fillcolor="#000000" stroked="false">
                <v:path arrowok="t"/>
                <v:fill type="solid"/>
              </v:shape>
            </v:group>
            <v:group style="position:absolute;left:7451;top:3953;width:10;height:20" coordorigin="7451,3953" coordsize="10,20">
              <v:shape style="position:absolute;left:7451;top:3953;width:10;height:20" coordorigin="7451,3953" coordsize="10,20" path="m7451,3972l7461,3972,7461,3953,7451,3953,7451,3972xe" filled="true" fillcolor="#000000" stroked="false">
                <v:path arrowok="t"/>
                <v:fill type="solid"/>
              </v:shape>
            </v:group>
            <v:group style="position:absolute;left:7451;top:3972;width:10;height:20" coordorigin="7451,3972" coordsize="10,20">
              <v:shape style="position:absolute;left:7451;top:3972;width:10;height:20" coordorigin="7451,3972" coordsize="10,20" path="m7451,3992l7461,3992,7461,3972,7451,3972,7451,3992xe" filled="true" fillcolor="#000000" stroked="false">
                <v:path arrowok="t"/>
                <v:fill type="solid"/>
              </v:shape>
            </v:group>
            <v:group style="position:absolute;left:7451;top:3992;width:10;height:20" coordorigin="7451,3992" coordsize="10,20">
              <v:shape style="position:absolute;left:7451;top:3992;width:10;height:20" coordorigin="7451,3992" coordsize="10,20" path="m7451,4011l7461,4011,7461,3992,7451,3992,7451,4011xe" filled="true" fillcolor="#000000" stroked="false">
                <v:path arrowok="t"/>
                <v:fill type="solid"/>
              </v:shape>
            </v:group>
            <v:group style="position:absolute;left:7451;top:4011;width:10;height:20" coordorigin="7451,4011" coordsize="10,20">
              <v:shape style="position:absolute;left:7451;top:4011;width:10;height:20" coordorigin="7451,4011" coordsize="10,20" path="m7451,4030l7461,4030,7461,4011,7451,4011,7451,4030xe" filled="true" fillcolor="#000000" stroked="false">
                <v:path arrowok="t"/>
                <v:fill type="solid"/>
              </v:shape>
            </v:group>
            <v:group style="position:absolute;left:7451;top:4030;width:10;height:20" coordorigin="7451,4030" coordsize="10,20">
              <v:shape style="position:absolute;left:7451;top:4030;width:10;height:20" coordorigin="7451,4030" coordsize="10,20" path="m7451,4049l7461,4049,7461,4030,7451,4030,7451,4049xe" filled="true" fillcolor="#000000" stroked="false">
                <v:path arrowok="t"/>
                <v:fill type="solid"/>
              </v:shape>
            </v:group>
            <v:group style="position:absolute;left:7451;top:4049;width:10;height:20" coordorigin="7451,4049" coordsize="10,20">
              <v:shape style="position:absolute;left:7451;top:4049;width:10;height:20" coordorigin="7451,4049" coordsize="10,20" path="m7451,4068l7461,4068,7461,4049,7451,4049,7451,4068xe" filled="true" fillcolor="#000000" stroked="false">
                <v:path arrowok="t"/>
                <v:fill type="solid"/>
              </v:shape>
            </v:group>
            <v:group style="position:absolute;left:7451;top:4068;width:10;height:20" coordorigin="7451,4068" coordsize="10,20">
              <v:shape style="position:absolute;left:7451;top:4068;width:10;height:20" coordorigin="7451,4068" coordsize="10,20" path="m7451,4088l7461,4088,7461,4068,7451,4068,7451,4088xe" filled="true" fillcolor="#000000" stroked="false">
                <v:path arrowok="t"/>
                <v:fill type="solid"/>
              </v:shape>
            </v:group>
            <v:group style="position:absolute;left:7451;top:4088;width:10;height:20" coordorigin="7451,4088" coordsize="10,20">
              <v:shape style="position:absolute;left:7451;top:4088;width:10;height:20" coordorigin="7451,4088" coordsize="10,20" path="m7451,4107l7461,4107,7461,4088,7451,4088,7451,4107xe" filled="true" fillcolor="#000000" stroked="false">
                <v:path arrowok="t"/>
                <v:fill type="solid"/>
              </v:shape>
            </v:group>
            <v:group style="position:absolute;left:7451;top:4107;width:10;height:20" coordorigin="7451,4107" coordsize="10,20">
              <v:shape style="position:absolute;left:7451;top:4107;width:10;height:20" coordorigin="7451,4107" coordsize="10,20" path="m7451,4126l7461,4126,7461,4107,7451,4107,7451,4126xe" filled="true" fillcolor="#000000" stroked="false">
                <v:path arrowok="t"/>
                <v:fill type="solid"/>
              </v:shape>
            </v:group>
            <v:group style="position:absolute;left:7451;top:4126;width:10;height:20" coordorigin="7451,4126" coordsize="10,20">
              <v:shape style="position:absolute;left:7451;top:4126;width:10;height:20" coordorigin="7451,4126" coordsize="10,20" path="m7451,4145l7461,4145,7461,4126,7451,4126,7451,4145xe" filled="true" fillcolor="#000000" stroked="false">
                <v:path arrowok="t"/>
                <v:fill type="solid"/>
              </v:shape>
            </v:group>
            <v:group style="position:absolute;left:7451;top:4145;width:10;height:20" coordorigin="7451,4145" coordsize="10,20">
              <v:shape style="position:absolute;left:7451;top:4145;width:10;height:20" coordorigin="7451,4145" coordsize="10,20" path="m7451,4164l7461,4164,7461,4145,7451,4145,7451,4164xe" filled="true" fillcolor="#000000" stroked="false">
                <v:path arrowok="t"/>
                <v:fill type="solid"/>
              </v:shape>
            </v:group>
            <v:group style="position:absolute;left:7451;top:4169;width:10;height:2" coordorigin="7451,4169" coordsize="10,2">
              <v:shape style="position:absolute;left:7451;top:4169;width:10;height:2" coordorigin="7451,4169" coordsize="10,0" path="m7451,4169l7461,4169e" filled="false" stroked="true" strokeweight=".47998pt" strokecolor="#000000">
                <v:path arrowok="t"/>
              </v:shape>
            </v:group>
            <v:group style="position:absolute;left:8980;top:3550;width:10;height:20" coordorigin="8980,3550" coordsize="10,20">
              <v:shape style="position:absolute;left:8980;top:3550;width:10;height:20" coordorigin="8980,3550" coordsize="10,20" path="m8980,3569l8990,3569,8990,3550,8980,3550,8980,3569xe" filled="true" fillcolor="#000000" stroked="false">
                <v:path arrowok="t"/>
                <v:fill type="solid"/>
              </v:shape>
            </v:group>
            <v:group style="position:absolute;left:8980;top:3569;width:10;height:20" coordorigin="8980,3569" coordsize="10,20">
              <v:shape style="position:absolute;left:8980;top:3569;width:10;height:20" coordorigin="8980,3569" coordsize="10,20" path="m8980,3588l8990,3588,8990,3569,8980,3569,8980,3588xe" filled="true" fillcolor="#000000" stroked="false">
                <v:path arrowok="t"/>
                <v:fill type="solid"/>
              </v:shape>
            </v:group>
            <v:group style="position:absolute;left:8980;top:3588;width:10;height:20" coordorigin="8980,3588" coordsize="10,20">
              <v:shape style="position:absolute;left:8980;top:3588;width:10;height:20" coordorigin="8980,3588" coordsize="10,20" path="m8980,3608l8990,3608,8990,3588,8980,3588,8980,3608xe" filled="true" fillcolor="#000000" stroked="false">
                <v:path arrowok="t"/>
                <v:fill type="solid"/>
              </v:shape>
            </v:group>
            <v:group style="position:absolute;left:8980;top:3608;width:10;height:20" coordorigin="8980,3608" coordsize="10,20">
              <v:shape style="position:absolute;left:8980;top:3608;width:10;height:20" coordorigin="8980,3608" coordsize="10,20" path="m8980,3627l8990,3627,8990,3608,8980,3608,8980,3627xe" filled="true" fillcolor="#000000" stroked="false">
                <v:path arrowok="t"/>
                <v:fill type="solid"/>
              </v:shape>
            </v:group>
            <v:group style="position:absolute;left:8980;top:3627;width:10;height:20" coordorigin="8980,3627" coordsize="10,20">
              <v:shape style="position:absolute;left:8980;top:3627;width:10;height:20" coordorigin="8980,3627" coordsize="10,20" path="m8980,3646l8990,3646,8990,3627,8980,3627,8980,3646xe" filled="true" fillcolor="#000000" stroked="false">
                <v:path arrowok="t"/>
                <v:fill type="solid"/>
              </v:shape>
            </v:group>
            <v:group style="position:absolute;left:8980;top:3646;width:10;height:20" coordorigin="8980,3646" coordsize="10,20">
              <v:shape style="position:absolute;left:8980;top:3646;width:10;height:20" coordorigin="8980,3646" coordsize="10,20" path="m8980,3665l8990,3665,8990,3646,8980,3646,8980,3665xe" filled="true" fillcolor="#000000" stroked="false">
                <v:path arrowok="t"/>
                <v:fill type="solid"/>
              </v:shape>
            </v:group>
            <v:group style="position:absolute;left:8980;top:3665;width:10;height:20" coordorigin="8980,3665" coordsize="10,20">
              <v:shape style="position:absolute;left:8980;top:3665;width:10;height:20" coordorigin="8980,3665" coordsize="10,20" path="m8980,3684l8990,3684,8990,3665,8980,3665,8980,3684xe" filled="true" fillcolor="#000000" stroked="false">
                <v:path arrowok="t"/>
                <v:fill type="solid"/>
              </v:shape>
            </v:group>
            <v:group style="position:absolute;left:8980;top:3684;width:10;height:20" coordorigin="8980,3684" coordsize="10,20">
              <v:shape style="position:absolute;left:8980;top:3684;width:10;height:20" coordorigin="8980,3684" coordsize="10,20" path="m8980,3704l8990,3704,8990,3684,8980,3684,8980,3704xe" filled="true" fillcolor="#000000" stroked="false">
                <v:path arrowok="t"/>
                <v:fill type="solid"/>
              </v:shape>
            </v:group>
            <v:group style="position:absolute;left:8980;top:3704;width:10;height:20" coordorigin="8980,3704" coordsize="10,20">
              <v:shape style="position:absolute;left:8980;top:3704;width:10;height:20" coordorigin="8980,3704" coordsize="10,20" path="m8980,3723l8990,3723,8990,3704,8980,3704,8980,3723xe" filled="true" fillcolor="#000000" stroked="false">
                <v:path arrowok="t"/>
                <v:fill type="solid"/>
              </v:shape>
            </v:group>
            <v:group style="position:absolute;left:8980;top:3723;width:10;height:20" coordorigin="8980,3723" coordsize="10,20">
              <v:shape style="position:absolute;left:8980;top:3723;width:10;height:20" coordorigin="8980,3723" coordsize="10,20" path="m8980,3742l8990,3742,8990,3723,8980,3723,8980,3742xe" filled="true" fillcolor="#000000" stroked="false">
                <v:path arrowok="t"/>
                <v:fill type="solid"/>
              </v:shape>
            </v:group>
            <v:group style="position:absolute;left:8980;top:3742;width:10;height:20" coordorigin="8980,3742" coordsize="10,20">
              <v:shape style="position:absolute;left:8980;top:3742;width:10;height:20" coordorigin="8980,3742" coordsize="10,20" path="m8980,3761l8990,3761,8990,3742,8980,3742,8980,3761xe" filled="true" fillcolor="#000000" stroked="false">
                <v:path arrowok="t"/>
                <v:fill type="solid"/>
              </v:shape>
            </v:group>
            <v:group style="position:absolute;left:8980;top:3761;width:10;height:20" coordorigin="8980,3761" coordsize="10,20">
              <v:shape style="position:absolute;left:8980;top:3761;width:10;height:20" coordorigin="8980,3761" coordsize="10,20" path="m8980,3780l8990,3780,8990,3761,8980,3761,8980,3780xe" filled="true" fillcolor="#000000" stroked="false">
                <v:path arrowok="t"/>
                <v:fill type="solid"/>
              </v:shape>
            </v:group>
            <v:group style="position:absolute;left:8980;top:3780;width:10;height:20" coordorigin="8980,3780" coordsize="10,20">
              <v:shape style="position:absolute;left:8980;top:3780;width:10;height:20" coordorigin="8980,3780" coordsize="10,20" path="m8980,3800l8990,3800,8990,3780,8980,3780,8980,3800xe" filled="true" fillcolor="#000000" stroked="false">
                <v:path arrowok="t"/>
                <v:fill type="solid"/>
              </v:shape>
            </v:group>
            <v:group style="position:absolute;left:8980;top:3800;width:10;height:20" coordorigin="8980,3800" coordsize="10,20">
              <v:shape style="position:absolute;left:8980;top:3800;width:10;height:20" coordorigin="8980,3800" coordsize="10,20" path="m8980,3819l8990,3819,8990,3800,8980,3800,8980,3819xe" filled="true" fillcolor="#000000" stroked="false">
                <v:path arrowok="t"/>
                <v:fill type="solid"/>
              </v:shape>
            </v:group>
            <v:group style="position:absolute;left:8980;top:3819;width:10;height:20" coordorigin="8980,3819" coordsize="10,20">
              <v:shape style="position:absolute;left:8980;top:3819;width:10;height:20" coordorigin="8980,3819" coordsize="10,20" path="m8980,3838l8990,3838,8990,3819,8980,3819,8980,3838xe" filled="true" fillcolor="#000000" stroked="false">
                <v:path arrowok="t"/>
                <v:fill type="solid"/>
              </v:shape>
            </v:group>
            <v:group style="position:absolute;left:8980;top:3838;width:10;height:20" coordorigin="8980,3838" coordsize="10,20">
              <v:shape style="position:absolute;left:8980;top:3838;width:10;height:20" coordorigin="8980,3838" coordsize="10,20" path="m8980,3857l8990,3857,8990,3838,8980,3838,8980,3857xe" filled="true" fillcolor="#000000" stroked="false">
                <v:path arrowok="t"/>
                <v:fill type="solid"/>
              </v:shape>
            </v:group>
            <v:group style="position:absolute;left:8980;top:3857;width:10;height:20" coordorigin="8980,3857" coordsize="10,20">
              <v:shape style="position:absolute;left:8980;top:3857;width:10;height:20" coordorigin="8980,3857" coordsize="10,20" path="m8980,3876l8990,3876,8990,3857,8980,3857,8980,3876xe" filled="true" fillcolor="#000000" stroked="false">
                <v:path arrowok="t"/>
                <v:fill type="solid"/>
              </v:shape>
            </v:group>
            <v:group style="position:absolute;left:8980;top:3876;width:10;height:20" coordorigin="8980,3876" coordsize="10,20">
              <v:shape style="position:absolute;left:8980;top:3876;width:10;height:20" coordorigin="8980,3876" coordsize="10,20" path="m8980,3896l8990,3896,8990,3876,8980,3876,8980,3896xe" filled="true" fillcolor="#000000" stroked="false">
                <v:path arrowok="t"/>
                <v:fill type="solid"/>
              </v:shape>
            </v:group>
            <v:group style="position:absolute;left:8980;top:3896;width:10;height:20" coordorigin="8980,3896" coordsize="10,20">
              <v:shape style="position:absolute;left:8980;top:3896;width:10;height:20" coordorigin="8980,3896" coordsize="10,20" path="m8980,3915l8990,3915,8990,3896,8980,3896,8980,3915xe" filled="true" fillcolor="#000000" stroked="false">
                <v:path arrowok="t"/>
                <v:fill type="solid"/>
              </v:shape>
            </v:group>
            <v:group style="position:absolute;left:8980;top:3915;width:10;height:20" coordorigin="8980,3915" coordsize="10,20">
              <v:shape style="position:absolute;left:8980;top:3915;width:10;height:20" coordorigin="8980,3915" coordsize="10,20" path="m8980,3934l8990,3934,8990,3915,8980,3915,8980,3934xe" filled="true" fillcolor="#000000" stroked="false">
                <v:path arrowok="t"/>
                <v:fill type="solid"/>
              </v:shape>
            </v:group>
            <v:group style="position:absolute;left:8980;top:3934;width:10;height:20" coordorigin="8980,3934" coordsize="10,20">
              <v:shape style="position:absolute;left:8980;top:3934;width:10;height:20" coordorigin="8980,3934" coordsize="10,20" path="m8980,3953l8990,3953,8990,3934,8980,3934,8980,3953xe" filled="true" fillcolor="#000000" stroked="false">
                <v:path arrowok="t"/>
                <v:fill type="solid"/>
              </v:shape>
            </v:group>
            <v:group style="position:absolute;left:8980;top:3953;width:10;height:20" coordorigin="8980,3953" coordsize="10,20">
              <v:shape style="position:absolute;left:8980;top:3953;width:10;height:20" coordorigin="8980,3953" coordsize="10,20" path="m8980,3972l8990,3972,8990,3953,8980,3953,8980,3972xe" filled="true" fillcolor="#000000" stroked="false">
                <v:path arrowok="t"/>
                <v:fill type="solid"/>
              </v:shape>
            </v:group>
            <v:group style="position:absolute;left:8980;top:3972;width:10;height:20" coordorigin="8980,3972" coordsize="10,20">
              <v:shape style="position:absolute;left:8980;top:3972;width:10;height:20" coordorigin="8980,3972" coordsize="10,20" path="m8980,3992l8990,3992,8990,3972,8980,3972,8980,3992xe" filled="true" fillcolor="#000000" stroked="false">
                <v:path arrowok="t"/>
                <v:fill type="solid"/>
              </v:shape>
            </v:group>
            <v:group style="position:absolute;left:8980;top:3992;width:10;height:20" coordorigin="8980,3992" coordsize="10,20">
              <v:shape style="position:absolute;left:8980;top:3992;width:10;height:20" coordorigin="8980,3992" coordsize="10,20" path="m8980,4011l8990,4011,8990,3992,8980,3992,8980,4011xe" filled="true" fillcolor="#000000" stroked="false">
                <v:path arrowok="t"/>
                <v:fill type="solid"/>
              </v:shape>
            </v:group>
            <v:group style="position:absolute;left:8980;top:4011;width:10;height:20" coordorigin="8980,4011" coordsize="10,20">
              <v:shape style="position:absolute;left:8980;top:4011;width:10;height:20" coordorigin="8980,4011" coordsize="10,20" path="m8980,4030l8990,4030,8990,4011,8980,4011,8980,4030xe" filled="true" fillcolor="#000000" stroked="false">
                <v:path arrowok="t"/>
                <v:fill type="solid"/>
              </v:shape>
            </v:group>
            <v:group style="position:absolute;left:8980;top:4030;width:10;height:20" coordorigin="8980,4030" coordsize="10,20">
              <v:shape style="position:absolute;left:8980;top:4030;width:10;height:20" coordorigin="8980,4030" coordsize="10,20" path="m8980,4049l8990,4049,8990,4030,8980,4030,8980,4049xe" filled="true" fillcolor="#000000" stroked="false">
                <v:path arrowok="t"/>
                <v:fill type="solid"/>
              </v:shape>
            </v:group>
            <v:group style="position:absolute;left:8980;top:4049;width:10;height:20" coordorigin="8980,4049" coordsize="10,20">
              <v:shape style="position:absolute;left:8980;top:4049;width:10;height:20" coordorigin="8980,4049" coordsize="10,20" path="m8980,4068l8990,4068,8990,4049,8980,4049,8980,4068xe" filled="true" fillcolor="#000000" stroked="false">
                <v:path arrowok="t"/>
                <v:fill type="solid"/>
              </v:shape>
            </v:group>
            <v:group style="position:absolute;left:8980;top:4068;width:10;height:20" coordorigin="8980,4068" coordsize="10,20">
              <v:shape style="position:absolute;left:8980;top:4068;width:10;height:20" coordorigin="8980,4068" coordsize="10,20" path="m8980,4088l8990,4088,8990,4068,8980,4068,8980,4088xe" filled="true" fillcolor="#000000" stroked="false">
                <v:path arrowok="t"/>
                <v:fill type="solid"/>
              </v:shape>
            </v:group>
            <v:group style="position:absolute;left:8980;top:4088;width:10;height:20" coordorigin="8980,4088" coordsize="10,20">
              <v:shape style="position:absolute;left:8980;top:4088;width:10;height:20" coordorigin="8980,4088" coordsize="10,20" path="m8980,4107l8990,4107,8990,4088,8980,4088,8980,4107xe" filled="true" fillcolor="#000000" stroked="false">
                <v:path arrowok="t"/>
                <v:fill type="solid"/>
              </v:shape>
            </v:group>
            <v:group style="position:absolute;left:8980;top:4107;width:10;height:20" coordorigin="8980,4107" coordsize="10,20">
              <v:shape style="position:absolute;left:8980;top:4107;width:10;height:20" coordorigin="8980,4107" coordsize="10,20" path="m8980,4126l8990,4126,8990,4107,8980,4107,8980,4126xe" filled="true" fillcolor="#000000" stroked="false">
                <v:path arrowok="t"/>
                <v:fill type="solid"/>
              </v:shape>
            </v:group>
            <v:group style="position:absolute;left:8980;top:4126;width:10;height:20" coordorigin="8980,4126" coordsize="10,20">
              <v:shape style="position:absolute;left:8980;top:4126;width:10;height:20" coordorigin="8980,4126" coordsize="10,20" path="m8980,4145l8990,4145,8990,4126,8980,4126,8980,4145xe" filled="true" fillcolor="#000000" stroked="false">
                <v:path arrowok="t"/>
                <v:fill type="solid"/>
              </v:shape>
            </v:group>
            <v:group style="position:absolute;left:8980;top:4145;width:10;height:20" coordorigin="8980,4145" coordsize="10,20">
              <v:shape style="position:absolute;left:8980;top:4145;width:10;height:20" coordorigin="8980,4145" coordsize="10,20" path="m8980,4164l8990,4164,8990,4145,8980,4145,8980,4164xe" filled="true" fillcolor="#000000" stroked="false">
                <v:path arrowok="t"/>
                <v:fill type="solid"/>
              </v:shape>
            </v:group>
            <v:group style="position:absolute;left:8980;top:4169;width:10;height:2" coordorigin="8980,4169" coordsize="10,2">
              <v:shape style="position:absolute;left:8980;top:4169;width:10;height:2" coordorigin="8980,4169" coordsize="10,0" path="m8980,4169l8990,4169e" filled="false" stroked="true" strokeweight=".47998pt" strokecolor="#000000">
                <v:path arrowok="t"/>
              </v:shape>
            </v:group>
            <v:group style="position:absolute;left:10800;top:3550;width:10;height:20" coordorigin="10800,3550" coordsize="10,20">
              <v:shape style="position:absolute;left:10800;top:3550;width:10;height:20" coordorigin="10800,3550" coordsize="10,20" path="m10800,3569l10809,3569,10809,3550,10800,3550,10800,3569xe" filled="true" fillcolor="#000000" stroked="false">
                <v:path arrowok="t"/>
                <v:fill type="solid"/>
              </v:shape>
            </v:group>
            <v:group style="position:absolute;left:10800;top:3569;width:10;height:20" coordorigin="10800,3569" coordsize="10,20">
              <v:shape style="position:absolute;left:10800;top:3569;width:10;height:20" coordorigin="10800,3569" coordsize="10,20" path="m10800,3588l10809,3588,10809,3569,10800,3569,10800,3588xe" filled="true" fillcolor="#000000" stroked="false">
                <v:path arrowok="t"/>
                <v:fill type="solid"/>
              </v:shape>
            </v:group>
            <v:group style="position:absolute;left:10800;top:3588;width:10;height:20" coordorigin="10800,3588" coordsize="10,20">
              <v:shape style="position:absolute;left:10800;top:3588;width:10;height:20" coordorigin="10800,3588" coordsize="10,20" path="m10800,3608l10809,3608,10809,3588,10800,3588,10800,3608xe" filled="true" fillcolor="#000000" stroked="false">
                <v:path arrowok="t"/>
                <v:fill type="solid"/>
              </v:shape>
            </v:group>
            <v:group style="position:absolute;left:10800;top:3608;width:10;height:20" coordorigin="10800,3608" coordsize="10,20">
              <v:shape style="position:absolute;left:10800;top:3608;width:10;height:20" coordorigin="10800,3608" coordsize="10,20" path="m10800,3627l10809,3627,10809,3608,10800,3608,10800,3627xe" filled="true" fillcolor="#000000" stroked="false">
                <v:path arrowok="t"/>
                <v:fill type="solid"/>
              </v:shape>
            </v:group>
            <v:group style="position:absolute;left:10800;top:3627;width:10;height:20" coordorigin="10800,3627" coordsize="10,20">
              <v:shape style="position:absolute;left:10800;top:3627;width:10;height:20" coordorigin="10800,3627" coordsize="10,20" path="m10800,3646l10809,3646,10809,3627,10800,3627,10800,3646xe" filled="true" fillcolor="#000000" stroked="false">
                <v:path arrowok="t"/>
                <v:fill type="solid"/>
              </v:shape>
            </v:group>
            <v:group style="position:absolute;left:10800;top:3646;width:10;height:20" coordorigin="10800,3646" coordsize="10,20">
              <v:shape style="position:absolute;left:10800;top:3646;width:10;height:20" coordorigin="10800,3646" coordsize="10,20" path="m10800,3665l10809,3665,10809,3646,10800,3646,10800,3665xe" filled="true" fillcolor="#000000" stroked="false">
                <v:path arrowok="t"/>
                <v:fill type="solid"/>
              </v:shape>
            </v:group>
            <v:group style="position:absolute;left:10800;top:3665;width:10;height:20" coordorigin="10800,3665" coordsize="10,20">
              <v:shape style="position:absolute;left:10800;top:3665;width:10;height:20" coordorigin="10800,3665" coordsize="10,20" path="m10800,3684l10809,3684,10809,3665,10800,3665,10800,3684xe" filled="true" fillcolor="#000000" stroked="false">
                <v:path arrowok="t"/>
                <v:fill type="solid"/>
              </v:shape>
            </v:group>
            <v:group style="position:absolute;left:10800;top:3684;width:10;height:20" coordorigin="10800,3684" coordsize="10,20">
              <v:shape style="position:absolute;left:10800;top:3684;width:10;height:20" coordorigin="10800,3684" coordsize="10,20" path="m10800,3704l10809,3704,10809,3684,10800,3684,10800,3704xe" filled="true" fillcolor="#000000" stroked="false">
                <v:path arrowok="t"/>
                <v:fill type="solid"/>
              </v:shape>
            </v:group>
            <v:group style="position:absolute;left:10800;top:3704;width:10;height:20" coordorigin="10800,3704" coordsize="10,20">
              <v:shape style="position:absolute;left:10800;top:3704;width:10;height:20" coordorigin="10800,3704" coordsize="10,20" path="m10800,3723l10809,3723,10809,3704,10800,3704,10800,3723xe" filled="true" fillcolor="#000000" stroked="false">
                <v:path arrowok="t"/>
                <v:fill type="solid"/>
              </v:shape>
            </v:group>
            <v:group style="position:absolute;left:10800;top:3723;width:10;height:20" coordorigin="10800,3723" coordsize="10,20">
              <v:shape style="position:absolute;left:10800;top:3723;width:10;height:20" coordorigin="10800,3723" coordsize="10,20" path="m10800,3742l10809,3742,10809,3723,10800,3723,10800,3742xe" filled="true" fillcolor="#000000" stroked="false">
                <v:path arrowok="t"/>
                <v:fill type="solid"/>
              </v:shape>
            </v:group>
            <v:group style="position:absolute;left:10800;top:3742;width:10;height:20" coordorigin="10800,3742" coordsize="10,20">
              <v:shape style="position:absolute;left:10800;top:3742;width:10;height:20" coordorigin="10800,3742" coordsize="10,20" path="m10800,3761l10809,3761,10809,3742,10800,3742,10800,3761xe" filled="true" fillcolor="#000000" stroked="false">
                <v:path arrowok="t"/>
                <v:fill type="solid"/>
              </v:shape>
            </v:group>
            <v:group style="position:absolute;left:10800;top:3761;width:10;height:20" coordorigin="10800,3761" coordsize="10,20">
              <v:shape style="position:absolute;left:10800;top:3761;width:10;height:20" coordorigin="10800,3761" coordsize="10,20" path="m10800,3780l10809,3780,10809,3761,10800,3761,10800,3780xe" filled="true" fillcolor="#000000" stroked="false">
                <v:path arrowok="t"/>
                <v:fill type="solid"/>
              </v:shape>
            </v:group>
            <v:group style="position:absolute;left:10800;top:3780;width:10;height:20" coordorigin="10800,3780" coordsize="10,20">
              <v:shape style="position:absolute;left:10800;top:3780;width:10;height:20" coordorigin="10800,3780" coordsize="10,20" path="m10800,3800l10809,3800,10809,3780,10800,3780,10800,3800xe" filled="true" fillcolor="#000000" stroked="false">
                <v:path arrowok="t"/>
                <v:fill type="solid"/>
              </v:shape>
            </v:group>
            <v:group style="position:absolute;left:10800;top:3800;width:10;height:20" coordorigin="10800,3800" coordsize="10,20">
              <v:shape style="position:absolute;left:10800;top:3800;width:10;height:20" coordorigin="10800,3800" coordsize="10,20" path="m10800,3819l10809,3819,10809,3800,10800,3800,10800,3819xe" filled="true" fillcolor="#000000" stroked="false">
                <v:path arrowok="t"/>
                <v:fill type="solid"/>
              </v:shape>
            </v:group>
            <v:group style="position:absolute;left:10800;top:3819;width:10;height:20" coordorigin="10800,3819" coordsize="10,20">
              <v:shape style="position:absolute;left:10800;top:3819;width:10;height:20" coordorigin="10800,3819" coordsize="10,20" path="m10800,3838l10809,3838,10809,3819,10800,3819,10800,3838xe" filled="true" fillcolor="#000000" stroked="false">
                <v:path arrowok="t"/>
                <v:fill type="solid"/>
              </v:shape>
            </v:group>
            <v:group style="position:absolute;left:10800;top:3838;width:10;height:20" coordorigin="10800,3838" coordsize="10,20">
              <v:shape style="position:absolute;left:10800;top:3838;width:10;height:20" coordorigin="10800,3838" coordsize="10,20" path="m10800,3857l10809,3857,10809,3838,10800,3838,10800,3857xe" filled="true" fillcolor="#000000" stroked="false">
                <v:path arrowok="t"/>
                <v:fill type="solid"/>
              </v:shape>
            </v:group>
            <v:group style="position:absolute;left:10800;top:3857;width:10;height:20" coordorigin="10800,3857" coordsize="10,20">
              <v:shape style="position:absolute;left:10800;top:3857;width:10;height:20" coordorigin="10800,3857" coordsize="10,20" path="m10800,3876l10809,3876,10809,3857,10800,3857,10800,3876xe" filled="true" fillcolor="#000000" stroked="false">
                <v:path arrowok="t"/>
                <v:fill type="solid"/>
              </v:shape>
            </v:group>
            <v:group style="position:absolute;left:10800;top:3876;width:10;height:20" coordorigin="10800,3876" coordsize="10,20">
              <v:shape style="position:absolute;left:10800;top:3876;width:10;height:20" coordorigin="10800,3876" coordsize="10,20" path="m10800,3896l10809,3896,10809,3876,10800,3876,10800,3896xe" filled="true" fillcolor="#000000" stroked="false">
                <v:path arrowok="t"/>
                <v:fill type="solid"/>
              </v:shape>
            </v:group>
            <v:group style="position:absolute;left:10800;top:3896;width:10;height:20" coordorigin="10800,3896" coordsize="10,20">
              <v:shape style="position:absolute;left:10800;top:3896;width:10;height:20" coordorigin="10800,3896" coordsize="10,20" path="m10800,3915l10809,3915,10809,3896,10800,3896,10800,3915xe" filled="true" fillcolor="#000000" stroked="false">
                <v:path arrowok="t"/>
                <v:fill type="solid"/>
              </v:shape>
            </v:group>
            <v:group style="position:absolute;left:10800;top:3915;width:10;height:20" coordorigin="10800,3915" coordsize="10,20">
              <v:shape style="position:absolute;left:10800;top:3915;width:10;height:20" coordorigin="10800,3915" coordsize="10,20" path="m10800,3934l10809,3934,10809,3915,10800,3915,10800,3934xe" filled="true" fillcolor="#000000" stroked="false">
                <v:path arrowok="t"/>
                <v:fill type="solid"/>
              </v:shape>
            </v:group>
            <v:group style="position:absolute;left:10800;top:3934;width:10;height:20" coordorigin="10800,3934" coordsize="10,20">
              <v:shape style="position:absolute;left:10800;top:3934;width:10;height:20" coordorigin="10800,3934" coordsize="10,20" path="m10800,3953l10809,3953,10809,3934,10800,3934,10800,3953xe" filled="true" fillcolor="#000000" stroked="false">
                <v:path arrowok="t"/>
                <v:fill type="solid"/>
              </v:shape>
            </v:group>
            <v:group style="position:absolute;left:10800;top:3953;width:10;height:20" coordorigin="10800,3953" coordsize="10,20">
              <v:shape style="position:absolute;left:10800;top:3953;width:10;height:20" coordorigin="10800,3953" coordsize="10,20" path="m10800,3972l10809,3972,10809,3953,10800,3953,10800,3972xe" filled="true" fillcolor="#000000" stroked="false">
                <v:path arrowok="t"/>
                <v:fill type="solid"/>
              </v:shape>
            </v:group>
            <v:group style="position:absolute;left:10800;top:3972;width:10;height:20" coordorigin="10800,3972" coordsize="10,20">
              <v:shape style="position:absolute;left:10800;top:3972;width:10;height:20" coordorigin="10800,3972" coordsize="10,20" path="m10800,3992l10809,3992,10809,3972,10800,3972,10800,3992xe" filled="true" fillcolor="#000000" stroked="false">
                <v:path arrowok="t"/>
                <v:fill type="solid"/>
              </v:shape>
            </v:group>
            <v:group style="position:absolute;left:10800;top:3992;width:10;height:20" coordorigin="10800,3992" coordsize="10,20">
              <v:shape style="position:absolute;left:10800;top:3992;width:10;height:20" coordorigin="10800,3992" coordsize="10,20" path="m10800,4011l10809,4011,10809,3992,10800,3992,10800,4011xe" filled="true" fillcolor="#000000" stroked="false">
                <v:path arrowok="t"/>
                <v:fill type="solid"/>
              </v:shape>
            </v:group>
            <v:group style="position:absolute;left:10800;top:4011;width:10;height:20" coordorigin="10800,4011" coordsize="10,20">
              <v:shape style="position:absolute;left:10800;top:4011;width:10;height:20" coordorigin="10800,4011" coordsize="10,20" path="m10800,4030l10809,4030,10809,4011,10800,4011,10800,4030xe" filled="true" fillcolor="#000000" stroked="false">
                <v:path arrowok="t"/>
                <v:fill type="solid"/>
              </v:shape>
            </v:group>
            <v:group style="position:absolute;left:10800;top:4030;width:10;height:20" coordorigin="10800,4030" coordsize="10,20">
              <v:shape style="position:absolute;left:10800;top:4030;width:10;height:20" coordorigin="10800,4030" coordsize="10,20" path="m10800,4049l10809,4049,10809,4030,10800,4030,10800,4049xe" filled="true" fillcolor="#000000" stroked="false">
                <v:path arrowok="t"/>
                <v:fill type="solid"/>
              </v:shape>
            </v:group>
            <v:group style="position:absolute;left:10800;top:4049;width:10;height:20" coordorigin="10800,4049" coordsize="10,20">
              <v:shape style="position:absolute;left:10800;top:4049;width:10;height:20" coordorigin="10800,4049" coordsize="10,20" path="m10800,4068l10809,4068,10809,4049,10800,4049,10800,4068xe" filled="true" fillcolor="#000000" stroked="false">
                <v:path arrowok="t"/>
                <v:fill type="solid"/>
              </v:shape>
            </v:group>
            <v:group style="position:absolute;left:10800;top:4068;width:10;height:20" coordorigin="10800,4068" coordsize="10,20">
              <v:shape style="position:absolute;left:10800;top:4068;width:10;height:20" coordorigin="10800,4068" coordsize="10,20" path="m10800,4088l10809,4088,10809,4068,10800,4068,10800,4088xe" filled="true" fillcolor="#000000" stroked="false">
                <v:path arrowok="t"/>
                <v:fill type="solid"/>
              </v:shape>
            </v:group>
            <v:group style="position:absolute;left:10800;top:4088;width:10;height:20" coordorigin="10800,4088" coordsize="10,20">
              <v:shape style="position:absolute;left:10800;top:4088;width:10;height:20" coordorigin="10800,4088" coordsize="10,20" path="m10800,4107l10809,4107,10809,4088,10800,4088,10800,4107xe" filled="true" fillcolor="#000000" stroked="false">
                <v:path arrowok="t"/>
                <v:fill type="solid"/>
              </v:shape>
            </v:group>
            <v:group style="position:absolute;left:10800;top:4107;width:10;height:20" coordorigin="10800,4107" coordsize="10,20">
              <v:shape style="position:absolute;left:10800;top:4107;width:10;height:20" coordorigin="10800,4107" coordsize="10,20" path="m10800,4126l10809,4126,10809,4107,10800,4107,10800,4126xe" filled="true" fillcolor="#000000" stroked="false">
                <v:path arrowok="t"/>
                <v:fill type="solid"/>
              </v:shape>
            </v:group>
            <v:group style="position:absolute;left:10800;top:4126;width:10;height:20" coordorigin="10800,4126" coordsize="10,20">
              <v:shape style="position:absolute;left:10800;top:4126;width:10;height:20" coordorigin="10800,4126" coordsize="10,20" path="m10800,4145l10809,4145,10809,4126,10800,4126,10800,4145xe" filled="true" fillcolor="#000000" stroked="false">
                <v:path arrowok="t"/>
                <v:fill type="solid"/>
              </v:shape>
            </v:group>
            <v:group style="position:absolute;left:10800;top:4145;width:10;height:20" coordorigin="10800,4145" coordsize="10,20">
              <v:shape style="position:absolute;left:10800;top:4145;width:10;height:20" coordorigin="10800,4145" coordsize="10,20" path="m10800,4164l10809,4164,10809,4145,10800,4145,10800,4164xe" filled="true" fillcolor="#000000" stroked="false">
                <v:path arrowok="t"/>
                <v:fill type="solid"/>
              </v:shape>
            </v:group>
            <v:group style="position:absolute;left:10800;top:4169;width:10;height:2" coordorigin="10800,4169" coordsize="10,2">
              <v:shape style="position:absolute;left:10800;top:4169;width:10;height:2" coordorigin="10800,4169" coordsize="10,0" path="m10800,4169l10809,4169e" filled="false" stroked="true" strokeweight=".47998pt" strokecolor="#000000">
                <v:path arrowok="t"/>
              </v:shape>
            </v:group>
            <v:group style="position:absolute;left:862;top:4179;width:10;height:2" coordorigin="862,4179" coordsize="10,2">
              <v:shape style="position:absolute;left:862;top:4179;width:10;height:2" coordorigin="862,4179" coordsize="10,0" path="m862,4179l871,4179e" filled="false" stroked="true" strokeweight=".48004pt" strokecolor="#000000">
                <v:path arrowok="t"/>
              </v:shape>
              <v:shape style="position:absolute;left:871;top:4174;width:2939;height:10" type="#_x0000_t75" stroked="false">
                <v:imagedata r:id="rId768" o:title=""/>
              </v:shape>
              <v:shape style="position:absolute;left:3805;top:4174;width:5175;height:10" type="#_x0000_t75" stroked="false">
                <v:imagedata r:id="rId770" o:title=""/>
              </v:shape>
              <v:shape style="position:absolute;left:8976;top:4174;width:1824;height:10" type="#_x0000_t75" stroked="false">
                <v:imagedata r:id="rId771" o:title=""/>
              </v:shape>
            </v:group>
            <v:group style="position:absolute;left:10800;top:4179;width:10;height:2" coordorigin="10800,4179" coordsize="10,2">
              <v:shape style="position:absolute;left:10800;top:4179;width:10;height:2" coordorigin="10800,4179" coordsize="10,0" path="m10800,4179l10809,4179e" filled="false" stroked="true" strokeweight=".48004pt" strokecolor="#000000">
                <v:path arrowok="t"/>
              </v:shape>
            </v:group>
            <v:group style="position:absolute;left:862;top:4184;width:10;height:20" coordorigin="862,4184" coordsize="10,20">
              <v:shape style="position:absolute;left:862;top:4184;width:10;height:20" coordorigin="862,4184" coordsize="10,20" path="m862,4203l871,4203,871,4184,862,4184,862,4203xe" filled="true" fillcolor="#000000" stroked="false">
                <v:path arrowok="t"/>
                <v:fill type="solid"/>
              </v:shape>
            </v:group>
            <v:group style="position:absolute;left:862;top:4203;width:10;height:20" coordorigin="862,4203" coordsize="10,20">
              <v:shape style="position:absolute;left:862;top:4203;width:10;height:20" coordorigin="862,4203" coordsize="10,20" path="m862,4222l871,4222,871,4203,862,4203,862,4222xe" filled="true" fillcolor="#000000" stroked="false">
                <v:path arrowok="t"/>
                <v:fill type="solid"/>
              </v:shape>
            </v:group>
            <v:group style="position:absolute;left:862;top:4222;width:10;height:20" coordorigin="862,4222" coordsize="10,20">
              <v:shape style="position:absolute;left:862;top:4222;width:10;height:20" coordorigin="862,4222" coordsize="10,20" path="m862,4241l871,4241,871,4222,862,4222,862,4241xe" filled="true" fillcolor="#000000" stroked="false">
                <v:path arrowok="t"/>
                <v:fill type="solid"/>
              </v:shape>
            </v:group>
            <v:group style="position:absolute;left:862;top:4241;width:10;height:20" coordorigin="862,4241" coordsize="10,20">
              <v:shape style="position:absolute;left:862;top:4241;width:10;height:20" coordorigin="862,4241" coordsize="10,20" path="m862,4260l871,4260,871,4241,862,4241,862,4260xe" filled="true" fillcolor="#000000" stroked="false">
                <v:path arrowok="t"/>
                <v:fill type="solid"/>
              </v:shape>
            </v:group>
            <v:group style="position:absolute;left:862;top:4260;width:10;height:20" coordorigin="862,4260" coordsize="10,20">
              <v:shape style="position:absolute;left:862;top:4260;width:10;height:20" coordorigin="862,4260" coordsize="10,20" path="m862,4280l871,4280,871,4260,862,4260,862,4280xe" filled="true" fillcolor="#000000" stroked="false">
                <v:path arrowok="t"/>
                <v:fill type="solid"/>
              </v:shape>
            </v:group>
            <v:group style="position:absolute;left:862;top:4280;width:10;height:20" coordorigin="862,4280" coordsize="10,20">
              <v:shape style="position:absolute;left:862;top:4280;width:10;height:20" coordorigin="862,4280" coordsize="10,20" path="m862,4299l871,4299,871,4280,862,4280,862,4299xe" filled="true" fillcolor="#000000" stroked="false">
                <v:path arrowok="t"/>
                <v:fill type="solid"/>
              </v:shape>
            </v:group>
            <v:group style="position:absolute;left:862;top:4299;width:10;height:20" coordorigin="862,4299" coordsize="10,20">
              <v:shape style="position:absolute;left:862;top:4299;width:10;height:20" coordorigin="862,4299" coordsize="10,20" path="m862,4318l871,4318,871,4299,862,4299,862,4318xe" filled="true" fillcolor="#000000" stroked="false">
                <v:path arrowok="t"/>
                <v:fill type="solid"/>
              </v:shape>
            </v:group>
            <v:group style="position:absolute;left:862;top:4318;width:10;height:20" coordorigin="862,4318" coordsize="10,20">
              <v:shape style="position:absolute;left:862;top:4318;width:10;height:20" coordorigin="862,4318" coordsize="10,20" path="m862,4337l871,4337,871,4318,862,4318,862,4337xe" filled="true" fillcolor="#000000" stroked="false">
                <v:path arrowok="t"/>
                <v:fill type="solid"/>
              </v:shape>
            </v:group>
            <v:group style="position:absolute;left:862;top:4337;width:10;height:20" coordorigin="862,4337" coordsize="10,20">
              <v:shape style="position:absolute;left:862;top:4337;width:10;height:20" coordorigin="862,4337" coordsize="10,20" path="m862,4356l871,4356,871,4337,862,4337,862,4356xe" filled="true" fillcolor="#000000" stroked="false">
                <v:path arrowok="t"/>
                <v:fill type="solid"/>
              </v:shape>
            </v:group>
            <v:group style="position:absolute;left:862;top:4356;width:10;height:20" coordorigin="862,4356" coordsize="10,20">
              <v:shape style="position:absolute;left:862;top:4356;width:10;height:20" coordorigin="862,4356" coordsize="10,20" path="m862,4376l871,4376,871,4356,862,4356,862,4376xe" filled="true" fillcolor="#000000" stroked="false">
                <v:path arrowok="t"/>
                <v:fill type="solid"/>
              </v:shape>
            </v:group>
            <v:group style="position:absolute;left:862;top:4376;width:10;height:20" coordorigin="862,4376" coordsize="10,20">
              <v:shape style="position:absolute;left:862;top:4376;width:10;height:20" coordorigin="862,4376" coordsize="10,20" path="m862,4395l871,4395,871,4376,862,4376,862,4395xe" filled="true" fillcolor="#000000" stroked="false">
                <v:path arrowok="t"/>
                <v:fill type="solid"/>
              </v:shape>
            </v:group>
            <v:group style="position:absolute;left:862;top:4395;width:10;height:20" coordorigin="862,4395" coordsize="10,20">
              <v:shape style="position:absolute;left:862;top:4395;width:10;height:20" coordorigin="862,4395" coordsize="10,20" path="m862,4414l871,4414,871,4395,862,4395,862,4414xe" filled="true" fillcolor="#000000" stroked="false">
                <v:path arrowok="t"/>
                <v:fill type="solid"/>
              </v:shape>
            </v:group>
            <v:group style="position:absolute;left:862;top:4414;width:10;height:20" coordorigin="862,4414" coordsize="10,20">
              <v:shape style="position:absolute;left:862;top:4414;width:10;height:20" coordorigin="862,4414" coordsize="10,20" path="m862,4433l871,4433,871,4414,862,4414,862,4433xe" filled="true" fillcolor="#000000" stroked="false">
                <v:path arrowok="t"/>
                <v:fill type="solid"/>
              </v:shape>
            </v:group>
            <v:group style="position:absolute;left:862;top:4433;width:10;height:20" coordorigin="862,4433" coordsize="10,20">
              <v:shape style="position:absolute;left:862;top:4433;width:10;height:20" coordorigin="862,4433" coordsize="10,20" path="m862,4452l871,4452,871,4433,862,4433,862,4452xe" filled="true" fillcolor="#000000" stroked="false">
                <v:path arrowok="t"/>
                <v:fill type="solid"/>
              </v:shape>
            </v:group>
            <v:group style="position:absolute;left:862;top:4452;width:10;height:20" coordorigin="862,4452" coordsize="10,20">
              <v:shape style="position:absolute;left:862;top:4452;width:10;height:20" coordorigin="862,4452" coordsize="10,20" path="m862,4472l871,4472,871,4452,862,4452,862,4472xe" filled="true" fillcolor="#000000" stroked="false">
                <v:path arrowok="t"/>
                <v:fill type="solid"/>
              </v:shape>
            </v:group>
            <v:group style="position:absolute;left:862;top:4472;width:10;height:20" coordorigin="862,4472" coordsize="10,20">
              <v:shape style="position:absolute;left:862;top:4472;width:10;height:20" coordorigin="862,4472" coordsize="10,20" path="m862,4491l871,4491,871,4472,862,4472,862,4491xe" filled="true" fillcolor="#000000" stroked="false">
                <v:path arrowok="t"/>
                <v:fill type="solid"/>
              </v:shape>
            </v:group>
            <v:group style="position:absolute;left:862;top:4491;width:10;height:20" coordorigin="862,4491" coordsize="10,20">
              <v:shape style="position:absolute;left:862;top:4491;width:10;height:20" coordorigin="862,4491" coordsize="10,20" path="m862,4510l871,4510,871,4491,862,4491,862,4510xe" filled="true" fillcolor="#000000" stroked="false">
                <v:path arrowok="t"/>
                <v:fill type="solid"/>
              </v:shape>
            </v:group>
            <v:group style="position:absolute;left:862;top:4510;width:10;height:20" coordorigin="862,4510" coordsize="10,20">
              <v:shape style="position:absolute;left:862;top:4510;width:10;height:20" coordorigin="862,4510" coordsize="10,20" path="m862,4529l871,4529,871,4510,862,4510,862,4529xe" filled="true" fillcolor="#000000" stroked="false">
                <v:path arrowok="t"/>
                <v:fill type="solid"/>
              </v:shape>
            </v:group>
            <v:group style="position:absolute;left:862;top:4529;width:10;height:20" coordorigin="862,4529" coordsize="10,20">
              <v:shape style="position:absolute;left:862;top:4529;width:10;height:20" coordorigin="862,4529" coordsize="10,20" path="m862,4548l871,4548,871,4529,862,4529,862,4548xe" filled="true" fillcolor="#000000" stroked="false">
                <v:path arrowok="t"/>
                <v:fill type="solid"/>
              </v:shape>
            </v:group>
            <v:group style="position:absolute;left:862;top:4548;width:10;height:20" coordorigin="862,4548" coordsize="10,20">
              <v:shape style="position:absolute;left:862;top:4548;width:10;height:20" coordorigin="862,4548" coordsize="10,20" path="m862,4568l871,4568,871,4548,862,4548,862,4568xe" filled="true" fillcolor="#000000" stroked="false">
                <v:path arrowok="t"/>
                <v:fill type="solid"/>
              </v:shape>
            </v:group>
            <v:group style="position:absolute;left:862;top:4568;width:10;height:20" coordorigin="862,4568" coordsize="10,20">
              <v:shape style="position:absolute;left:862;top:4568;width:10;height:20" coordorigin="862,4568" coordsize="10,20" path="m862,4587l871,4587,871,4568,862,4568,862,4587xe" filled="true" fillcolor="#000000" stroked="false">
                <v:path arrowok="t"/>
                <v:fill type="solid"/>
              </v:shape>
            </v:group>
            <v:group style="position:absolute;left:862;top:4587;width:10;height:20" coordorigin="862,4587" coordsize="10,20">
              <v:shape style="position:absolute;left:862;top:4587;width:10;height:20" coordorigin="862,4587" coordsize="10,20" path="m862,4606l871,4606,871,4587,862,4587,862,4606xe" filled="true" fillcolor="#000000" stroked="false">
                <v:path arrowok="t"/>
                <v:fill type="solid"/>
              </v:shape>
            </v:group>
            <v:group style="position:absolute;left:862;top:4606;width:10;height:20" coordorigin="862,4606" coordsize="10,20">
              <v:shape style="position:absolute;left:862;top:4606;width:10;height:20" coordorigin="862,4606" coordsize="10,20" path="m862,4625l871,4625,871,4606,862,4606,862,4625xe" filled="true" fillcolor="#000000" stroked="false">
                <v:path arrowok="t"/>
                <v:fill type="solid"/>
              </v:shape>
            </v:group>
            <v:group style="position:absolute;left:862;top:4625;width:10;height:20" coordorigin="862,4625" coordsize="10,20">
              <v:shape style="position:absolute;left:862;top:4625;width:10;height:20" coordorigin="862,4625" coordsize="10,20" path="m862,4644l871,4644,871,4625,862,4625,862,4644xe" filled="true" fillcolor="#000000" stroked="false">
                <v:path arrowok="t"/>
                <v:fill type="solid"/>
              </v:shape>
            </v:group>
            <v:group style="position:absolute;left:862;top:4644;width:10;height:20" coordorigin="862,4644" coordsize="10,20">
              <v:shape style="position:absolute;left:862;top:4644;width:10;height:20" coordorigin="862,4644" coordsize="10,20" path="m862,4664l871,4664,871,4644,862,4644,862,4664xe" filled="true" fillcolor="#000000" stroked="false">
                <v:path arrowok="t"/>
                <v:fill type="solid"/>
              </v:shape>
            </v:group>
            <v:group style="position:absolute;left:862;top:4664;width:10;height:20" coordorigin="862,4664" coordsize="10,20">
              <v:shape style="position:absolute;left:862;top:4664;width:10;height:20" coordorigin="862,4664" coordsize="10,20" path="m862,4683l871,4683,871,4664,862,4664,862,4683xe" filled="true" fillcolor="#000000" stroked="false">
                <v:path arrowok="t"/>
                <v:fill type="solid"/>
              </v:shape>
            </v:group>
            <v:group style="position:absolute;left:862;top:4683;width:10;height:20" coordorigin="862,4683" coordsize="10,20">
              <v:shape style="position:absolute;left:862;top:4683;width:10;height:20" coordorigin="862,4683" coordsize="10,20" path="m862,4702l871,4702,871,4683,862,4683,862,4702xe" filled="true" fillcolor="#000000" stroked="false">
                <v:path arrowok="t"/>
                <v:fill type="solid"/>
              </v:shape>
            </v:group>
            <v:group style="position:absolute;left:862;top:4702;width:10;height:20" coordorigin="862,4702" coordsize="10,20">
              <v:shape style="position:absolute;left:862;top:4702;width:10;height:20" coordorigin="862,4702" coordsize="10,20" path="m862,4721l871,4721,871,4702,862,4702,862,4721xe" filled="true" fillcolor="#000000" stroked="false">
                <v:path arrowok="t"/>
                <v:fill type="solid"/>
              </v:shape>
            </v:group>
            <v:group style="position:absolute;left:862;top:4721;width:10;height:20" coordorigin="862,4721" coordsize="10,20">
              <v:shape style="position:absolute;left:862;top:4721;width:10;height:20" coordorigin="862,4721" coordsize="10,20" path="m862,4740l871,4740,871,4721,862,4721,862,4740xe" filled="true" fillcolor="#000000" stroked="false">
                <v:path arrowok="t"/>
                <v:fill type="solid"/>
              </v:shape>
            </v:group>
            <v:group style="position:absolute;left:862;top:4740;width:10;height:20" coordorigin="862,4740" coordsize="10,20">
              <v:shape style="position:absolute;left:862;top:4740;width:10;height:20" coordorigin="862,4740" coordsize="10,20" path="m862,4760l871,4760,871,4740,862,4740,862,4760xe" filled="true" fillcolor="#000000" stroked="false">
                <v:path arrowok="t"/>
                <v:fill type="solid"/>
              </v:shape>
            </v:group>
            <v:group style="position:absolute;left:862;top:4760;width:10;height:20" coordorigin="862,4760" coordsize="10,20">
              <v:shape style="position:absolute;left:862;top:4760;width:10;height:20" coordorigin="862,4760" coordsize="10,20" path="m862,4779l871,4779,871,4760,862,4760,862,4779xe" filled="true" fillcolor="#000000" stroked="false">
                <v:path arrowok="t"/>
                <v:fill type="solid"/>
              </v:shape>
            </v:group>
            <v:group style="position:absolute;left:862;top:4779;width:10;height:20" coordorigin="862,4779" coordsize="10,20">
              <v:shape style="position:absolute;left:862;top:4779;width:10;height:20" coordorigin="862,4779" coordsize="10,20" path="m862,4798l871,4798,871,4779,862,4779,862,4798xe" filled="true" fillcolor="#000000" stroked="false">
                <v:path arrowok="t"/>
                <v:fill type="solid"/>
              </v:shape>
            </v:group>
            <v:group style="position:absolute;left:862;top:4803;width:10;height:2" coordorigin="862,4803" coordsize="10,2">
              <v:shape style="position:absolute;left:862;top:4803;width:10;height:2" coordorigin="862,4803" coordsize="10,0" path="m862,4803l871,4803e" filled="false" stroked="true" strokeweight=".47998pt" strokecolor="#000000">
                <v:path arrowok="t"/>
              </v:shape>
            </v:group>
            <v:group style="position:absolute;left:3810;top:4184;width:10;height:20" coordorigin="3810,4184" coordsize="10,20">
              <v:shape style="position:absolute;left:3810;top:4184;width:10;height:20" coordorigin="3810,4184" coordsize="10,20" path="m3810,4203l3819,4203,3819,4184,3810,4184,3810,4203xe" filled="true" fillcolor="#000000" stroked="false">
                <v:path arrowok="t"/>
                <v:fill type="solid"/>
              </v:shape>
            </v:group>
            <v:group style="position:absolute;left:3810;top:4203;width:10;height:20" coordorigin="3810,4203" coordsize="10,20">
              <v:shape style="position:absolute;left:3810;top:4203;width:10;height:20" coordorigin="3810,4203" coordsize="10,20" path="m3810,4222l3819,4222,3819,4203,3810,4203,3810,4222xe" filled="true" fillcolor="#000000" stroked="false">
                <v:path arrowok="t"/>
                <v:fill type="solid"/>
              </v:shape>
            </v:group>
            <v:group style="position:absolute;left:3810;top:4222;width:10;height:20" coordorigin="3810,4222" coordsize="10,20">
              <v:shape style="position:absolute;left:3810;top:4222;width:10;height:20" coordorigin="3810,4222" coordsize="10,20" path="m3810,4241l3819,4241,3819,4222,3810,4222,3810,4241xe" filled="true" fillcolor="#000000" stroked="false">
                <v:path arrowok="t"/>
                <v:fill type="solid"/>
              </v:shape>
            </v:group>
            <v:group style="position:absolute;left:3810;top:4241;width:10;height:20" coordorigin="3810,4241" coordsize="10,20">
              <v:shape style="position:absolute;left:3810;top:4241;width:10;height:20" coordorigin="3810,4241" coordsize="10,20" path="m3810,4260l3819,4260,3819,4241,3810,4241,3810,4260xe" filled="true" fillcolor="#000000" stroked="false">
                <v:path arrowok="t"/>
                <v:fill type="solid"/>
              </v:shape>
            </v:group>
            <v:group style="position:absolute;left:3810;top:4260;width:10;height:20" coordorigin="3810,4260" coordsize="10,20">
              <v:shape style="position:absolute;left:3810;top:4260;width:10;height:20" coordorigin="3810,4260" coordsize="10,20" path="m3810,4280l3819,4280,3819,4260,3810,4260,3810,4280xe" filled="true" fillcolor="#000000" stroked="false">
                <v:path arrowok="t"/>
                <v:fill type="solid"/>
              </v:shape>
            </v:group>
            <v:group style="position:absolute;left:3810;top:4280;width:10;height:20" coordorigin="3810,4280" coordsize="10,20">
              <v:shape style="position:absolute;left:3810;top:4280;width:10;height:20" coordorigin="3810,4280" coordsize="10,20" path="m3810,4299l3819,4299,3819,4280,3810,4280,3810,4299xe" filled="true" fillcolor="#000000" stroked="false">
                <v:path arrowok="t"/>
                <v:fill type="solid"/>
              </v:shape>
            </v:group>
            <v:group style="position:absolute;left:3810;top:4299;width:10;height:20" coordorigin="3810,4299" coordsize="10,20">
              <v:shape style="position:absolute;left:3810;top:4299;width:10;height:20" coordorigin="3810,4299" coordsize="10,20" path="m3810,4318l3819,4318,3819,4299,3810,4299,3810,4318xe" filled="true" fillcolor="#000000" stroked="false">
                <v:path arrowok="t"/>
                <v:fill type="solid"/>
              </v:shape>
            </v:group>
            <v:group style="position:absolute;left:3810;top:4318;width:10;height:20" coordorigin="3810,4318" coordsize="10,20">
              <v:shape style="position:absolute;left:3810;top:4318;width:10;height:20" coordorigin="3810,4318" coordsize="10,20" path="m3810,4337l3819,4337,3819,4318,3810,4318,3810,4337xe" filled="true" fillcolor="#000000" stroked="false">
                <v:path arrowok="t"/>
                <v:fill type="solid"/>
              </v:shape>
            </v:group>
            <v:group style="position:absolute;left:3810;top:4337;width:10;height:20" coordorigin="3810,4337" coordsize="10,20">
              <v:shape style="position:absolute;left:3810;top:4337;width:10;height:20" coordorigin="3810,4337" coordsize="10,20" path="m3810,4356l3819,4356,3819,4337,3810,4337,3810,4356xe" filled="true" fillcolor="#000000" stroked="false">
                <v:path arrowok="t"/>
                <v:fill type="solid"/>
              </v:shape>
            </v:group>
            <v:group style="position:absolute;left:3810;top:4356;width:10;height:20" coordorigin="3810,4356" coordsize="10,20">
              <v:shape style="position:absolute;left:3810;top:4356;width:10;height:20" coordorigin="3810,4356" coordsize="10,20" path="m3810,4376l3819,4376,3819,4356,3810,4356,3810,4376xe" filled="true" fillcolor="#000000" stroked="false">
                <v:path arrowok="t"/>
                <v:fill type="solid"/>
              </v:shape>
            </v:group>
            <v:group style="position:absolute;left:3810;top:4376;width:10;height:20" coordorigin="3810,4376" coordsize="10,20">
              <v:shape style="position:absolute;left:3810;top:4376;width:10;height:20" coordorigin="3810,4376" coordsize="10,20" path="m3810,4395l3819,4395,3819,4376,3810,4376,3810,4395xe" filled="true" fillcolor="#000000" stroked="false">
                <v:path arrowok="t"/>
                <v:fill type="solid"/>
              </v:shape>
            </v:group>
            <v:group style="position:absolute;left:3810;top:4395;width:10;height:20" coordorigin="3810,4395" coordsize="10,20">
              <v:shape style="position:absolute;left:3810;top:4395;width:10;height:20" coordorigin="3810,4395" coordsize="10,20" path="m3810,4414l3819,4414,3819,4395,3810,4395,3810,4414xe" filled="true" fillcolor="#000000" stroked="false">
                <v:path arrowok="t"/>
                <v:fill type="solid"/>
              </v:shape>
            </v:group>
            <v:group style="position:absolute;left:3810;top:4414;width:10;height:20" coordorigin="3810,4414" coordsize="10,20">
              <v:shape style="position:absolute;left:3810;top:4414;width:10;height:20" coordorigin="3810,4414" coordsize="10,20" path="m3810,4433l3819,4433,3819,4414,3810,4414,3810,4433xe" filled="true" fillcolor="#000000" stroked="false">
                <v:path arrowok="t"/>
                <v:fill type="solid"/>
              </v:shape>
            </v:group>
            <v:group style="position:absolute;left:3810;top:4433;width:10;height:20" coordorigin="3810,4433" coordsize="10,20">
              <v:shape style="position:absolute;left:3810;top:4433;width:10;height:20" coordorigin="3810,4433" coordsize="10,20" path="m3810,4452l3819,4452,3819,4433,3810,4433,3810,4452xe" filled="true" fillcolor="#000000" stroked="false">
                <v:path arrowok="t"/>
                <v:fill type="solid"/>
              </v:shape>
            </v:group>
            <v:group style="position:absolute;left:3810;top:4452;width:10;height:20" coordorigin="3810,4452" coordsize="10,20">
              <v:shape style="position:absolute;left:3810;top:4452;width:10;height:20" coordorigin="3810,4452" coordsize="10,20" path="m3810,4472l3819,4472,3819,4452,3810,4452,3810,4472xe" filled="true" fillcolor="#000000" stroked="false">
                <v:path arrowok="t"/>
                <v:fill type="solid"/>
              </v:shape>
            </v:group>
            <v:group style="position:absolute;left:3810;top:4472;width:10;height:20" coordorigin="3810,4472" coordsize="10,20">
              <v:shape style="position:absolute;left:3810;top:4472;width:10;height:20" coordorigin="3810,4472" coordsize="10,20" path="m3810,4491l3819,4491,3819,4472,3810,4472,3810,4491xe" filled="true" fillcolor="#000000" stroked="false">
                <v:path arrowok="t"/>
                <v:fill type="solid"/>
              </v:shape>
            </v:group>
            <v:group style="position:absolute;left:3810;top:4491;width:10;height:20" coordorigin="3810,4491" coordsize="10,20">
              <v:shape style="position:absolute;left:3810;top:4491;width:10;height:20" coordorigin="3810,4491" coordsize="10,20" path="m3810,4510l3819,4510,3819,4491,3810,4491,3810,4510xe" filled="true" fillcolor="#000000" stroked="false">
                <v:path arrowok="t"/>
                <v:fill type="solid"/>
              </v:shape>
            </v:group>
            <v:group style="position:absolute;left:3810;top:4510;width:10;height:20" coordorigin="3810,4510" coordsize="10,20">
              <v:shape style="position:absolute;left:3810;top:4510;width:10;height:20" coordorigin="3810,4510" coordsize="10,20" path="m3810,4529l3819,4529,3819,4510,3810,4510,3810,4529xe" filled="true" fillcolor="#000000" stroked="false">
                <v:path arrowok="t"/>
                <v:fill type="solid"/>
              </v:shape>
            </v:group>
            <v:group style="position:absolute;left:3810;top:4529;width:10;height:20" coordorigin="3810,4529" coordsize="10,20">
              <v:shape style="position:absolute;left:3810;top:4529;width:10;height:20" coordorigin="3810,4529" coordsize="10,20" path="m3810,4548l3819,4548,3819,4529,3810,4529,3810,4548xe" filled="true" fillcolor="#000000" stroked="false">
                <v:path arrowok="t"/>
                <v:fill type="solid"/>
              </v:shape>
            </v:group>
            <v:group style="position:absolute;left:3810;top:4548;width:10;height:20" coordorigin="3810,4548" coordsize="10,20">
              <v:shape style="position:absolute;left:3810;top:4548;width:10;height:20" coordorigin="3810,4548" coordsize="10,20" path="m3810,4568l3819,4568,3819,4548,3810,4548,3810,4568xe" filled="true" fillcolor="#000000" stroked="false">
                <v:path arrowok="t"/>
                <v:fill type="solid"/>
              </v:shape>
            </v:group>
            <v:group style="position:absolute;left:3810;top:4568;width:10;height:20" coordorigin="3810,4568" coordsize="10,20">
              <v:shape style="position:absolute;left:3810;top:4568;width:10;height:20" coordorigin="3810,4568" coordsize="10,20" path="m3810,4587l3819,4587,3819,4568,3810,4568,3810,4587xe" filled="true" fillcolor="#000000" stroked="false">
                <v:path arrowok="t"/>
                <v:fill type="solid"/>
              </v:shape>
            </v:group>
            <v:group style="position:absolute;left:3810;top:4587;width:10;height:20" coordorigin="3810,4587" coordsize="10,20">
              <v:shape style="position:absolute;left:3810;top:4587;width:10;height:20" coordorigin="3810,4587" coordsize="10,20" path="m3810,4606l3819,4606,3819,4587,3810,4587,3810,4606xe" filled="true" fillcolor="#000000" stroked="false">
                <v:path arrowok="t"/>
                <v:fill type="solid"/>
              </v:shape>
            </v:group>
            <v:group style="position:absolute;left:3810;top:4606;width:10;height:20" coordorigin="3810,4606" coordsize="10,20">
              <v:shape style="position:absolute;left:3810;top:4606;width:10;height:20" coordorigin="3810,4606" coordsize="10,20" path="m3810,4625l3819,4625,3819,4606,3810,4606,3810,4625xe" filled="true" fillcolor="#000000" stroked="false">
                <v:path arrowok="t"/>
                <v:fill type="solid"/>
              </v:shape>
            </v:group>
            <v:group style="position:absolute;left:3810;top:4625;width:10;height:20" coordorigin="3810,4625" coordsize="10,20">
              <v:shape style="position:absolute;left:3810;top:4625;width:10;height:20" coordorigin="3810,4625" coordsize="10,20" path="m3810,4644l3819,4644,3819,4625,3810,4625,3810,4644xe" filled="true" fillcolor="#000000" stroked="false">
                <v:path arrowok="t"/>
                <v:fill type="solid"/>
              </v:shape>
            </v:group>
            <v:group style="position:absolute;left:3810;top:4644;width:10;height:20" coordorigin="3810,4644" coordsize="10,20">
              <v:shape style="position:absolute;left:3810;top:4644;width:10;height:20" coordorigin="3810,4644" coordsize="10,20" path="m3810,4664l3819,4664,3819,4644,3810,4644,3810,4664xe" filled="true" fillcolor="#000000" stroked="false">
                <v:path arrowok="t"/>
                <v:fill type="solid"/>
              </v:shape>
            </v:group>
            <v:group style="position:absolute;left:3810;top:4664;width:10;height:20" coordorigin="3810,4664" coordsize="10,20">
              <v:shape style="position:absolute;left:3810;top:4664;width:10;height:20" coordorigin="3810,4664" coordsize="10,20" path="m3810,4683l3819,4683,3819,4664,3810,4664,3810,4683xe" filled="true" fillcolor="#000000" stroked="false">
                <v:path arrowok="t"/>
                <v:fill type="solid"/>
              </v:shape>
            </v:group>
            <v:group style="position:absolute;left:3810;top:4683;width:10;height:20" coordorigin="3810,4683" coordsize="10,20">
              <v:shape style="position:absolute;left:3810;top:4683;width:10;height:20" coordorigin="3810,4683" coordsize="10,20" path="m3810,4702l3819,4702,3819,4683,3810,4683,3810,4702xe" filled="true" fillcolor="#000000" stroked="false">
                <v:path arrowok="t"/>
                <v:fill type="solid"/>
              </v:shape>
            </v:group>
            <v:group style="position:absolute;left:3810;top:4702;width:10;height:20" coordorigin="3810,4702" coordsize="10,20">
              <v:shape style="position:absolute;left:3810;top:4702;width:10;height:20" coordorigin="3810,4702" coordsize="10,20" path="m3810,4721l3819,4721,3819,4702,3810,4702,3810,4721xe" filled="true" fillcolor="#000000" stroked="false">
                <v:path arrowok="t"/>
                <v:fill type="solid"/>
              </v:shape>
            </v:group>
            <v:group style="position:absolute;left:3810;top:4721;width:10;height:20" coordorigin="3810,4721" coordsize="10,20">
              <v:shape style="position:absolute;left:3810;top:4721;width:10;height:20" coordorigin="3810,4721" coordsize="10,20" path="m3810,4740l3819,4740,3819,4721,3810,4721,3810,4740xe" filled="true" fillcolor="#000000" stroked="false">
                <v:path arrowok="t"/>
                <v:fill type="solid"/>
              </v:shape>
            </v:group>
            <v:group style="position:absolute;left:3810;top:4740;width:10;height:20" coordorigin="3810,4740" coordsize="10,20">
              <v:shape style="position:absolute;left:3810;top:4740;width:10;height:20" coordorigin="3810,4740" coordsize="10,20" path="m3810,4760l3819,4760,3819,4740,3810,4740,3810,4760xe" filled="true" fillcolor="#000000" stroked="false">
                <v:path arrowok="t"/>
                <v:fill type="solid"/>
              </v:shape>
            </v:group>
            <v:group style="position:absolute;left:3810;top:4760;width:10;height:20" coordorigin="3810,4760" coordsize="10,20">
              <v:shape style="position:absolute;left:3810;top:4760;width:10;height:20" coordorigin="3810,4760" coordsize="10,20" path="m3810,4779l3819,4779,3819,4760,3810,4760,3810,4779xe" filled="true" fillcolor="#000000" stroked="false">
                <v:path arrowok="t"/>
                <v:fill type="solid"/>
              </v:shape>
            </v:group>
            <v:group style="position:absolute;left:3810;top:4779;width:10;height:20" coordorigin="3810,4779" coordsize="10,20">
              <v:shape style="position:absolute;left:3810;top:4779;width:10;height:20" coordorigin="3810,4779" coordsize="10,20" path="m3810,4798l3819,4798,3819,4779,3810,4779,3810,4798xe" filled="true" fillcolor="#000000" stroked="false">
                <v:path arrowok="t"/>
                <v:fill type="solid"/>
              </v:shape>
            </v:group>
            <v:group style="position:absolute;left:3810;top:4803;width:10;height:2" coordorigin="3810,4803" coordsize="10,2">
              <v:shape style="position:absolute;left:3810;top:4803;width:10;height:2" coordorigin="3810,4803" coordsize="10,0" path="m3810,4803l3819,4803e" filled="false" stroked="true" strokeweight=".47998pt" strokecolor="#000000">
                <v:path arrowok="t"/>
              </v:shape>
            </v:group>
            <v:group style="position:absolute;left:5631;top:4184;width:10;height:20" coordorigin="5631,4184" coordsize="10,20">
              <v:shape style="position:absolute;left:5631;top:4184;width:10;height:20" coordorigin="5631,4184" coordsize="10,20" path="m5631,4203l5641,4203,5641,4184,5631,4184,5631,4203xe" filled="true" fillcolor="#000000" stroked="false">
                <v:path arrowok="t"/>
                <v:fill type="solid"/>
              </v:shape>
            </v:group>
            <v:group style="position:absolute;left:5631;top:4203;width:10;height:20" coordorigin="5631,4203" coordsize="10,20">
              <v:shape style="position:absolute;left:5631;top:4203;width:10;height:20" coordorigin="5631,4203" coordsize="10,20" path="m5631,4222l5641,4222,5641,4203,5631,4203,5631,4222xe" filled="true" fillcolor="#000000" stroked="false">
                <v:path arrowok="t"/>
                <v:fill type="solid"/>
              </v:shape>
            </v:group>
            <v:group style="position:absolute;left:5631;top:4222;width:10;height:20" coordorigin="5631,4222" coordsize="10,20">
              <v:shape style="position:absolute;left:5631;top:4222;width:10;height:20" coordorigin="5631,4222" coordsize="10,20" path="m5631,4241l5641,4241,5641,4222,5631,4222,5631,4241xe" filled="true" fillcolor="#000000" stroked="false">
                <v:path arrowok="t"/>
                <v:fill type="solid"/>
              </v:shape>
            </v:group>
            <v:group style="position:absolute;left:5631;top:4241;width:10;height:20" coordorigin="5631,4241" coordsize="10,20">
              <v:shape style="position:absolute;left:5631;top:4241;width:10;height:20" coordorigin="5631,4241" coordsize="10,20" path="m5631,4260l5641,4260,5641,4241,5631,4241,5631,4260xe" filled="true" fillcolor="#000000" stroked="false">
                <v:path arrowok="t"/>
                <v:fill type="solid"/>
              </v:shape>
            </v:group>
            <v:group style="position:absolute;left:5631;top:4260;width:10;height:20" coordorigin="5631,4260" coordsize="10,20">
              <v:shape style="position:absolute;left:5631;top:4260;width:10;height:20" coordorigin="5631,4260" coordsize="10,20" path="m5631,4280l5641,4280,5641,4260,5631,4260,5631,4280xe" filled="true" fillcolor="#000000" stroked="false">
                <v:path arrowok="t"/>
                <v:fill type="solid"/>
              </v:shape>
            </v:group>
            <v:group style="position:absolute;left:5631;top:4280;width:10;height:20" coordorigin="5631,4280" coordsize="10,20">
              <v:shape style="position:absolute;left:5631;top:4280;width:10;height:20" coordorigin="5631,4280" coordsize="10,20" path="m5631,4299l5641,4299,5641,4280,5631,4280,5631,4299xe" filled="true" fillcolor="#000000" stroked="false">
                <v:path arrowok="t"/>
                <v:fill type="solid"/>
              </v:shape>
            </v:group>
            <v:group style="position:absolute;left:5631;top:4299;width:10;height:20" coordorigin="5631,4299" coordsize="10,20">
              <v:shape style="position:absolute;left:5631;top:4299;width:10;height:20" coordorigin="5631,4299" coordsize="10,20" path="m5631,4318l5641,4318,5641,4299,5631,4299,5631,4318xe" filled="true" fillcolor="#000000" stroked="false">
                <v:path arrowok="t"/>
                <v:fill type="solid"/>
              </v:shape>
            </v:group>
            <v:group style="position:absolute;left:5631;top:4318;width:10;height:20" coordorigin="5631,4318" coordsize="10,20">
              <v:shape style="position:absolute;left:5631;top:4318;width:10;height:20" coordorigin="5631,4318" coordsize="10,20" path="m5631,4337l5641,4337,5641,4318,5631,4318,5631,4337xe" filled="true" fillcolor="#000000" stroked="false">
                <v:path arrowok="t"/>
                <v:fill type="solid"/>
              </v:shape>
            </v:group>
            <v:group style="position:absolute;left:5631;top:4337;width:10;height:20" coordorigin="5631,4337" coordsize="10,20">
              <v:shape style="position:absolute;left:5631;top:4337;width:10;height:20" coordorigin="5631,4337" coordsize="10,20" path="m5631,4356l5641,4356,5641,4337,5631,4337,5631,4356xe" filled="true" fillcolor="#000000" stroked="false">
                <v:path arrowok="t"/>
                <v:fill type="solid"/>
              </v:shape>
            </v:group>
            <v:group style="position:absolute;left:5631;top:4356;width:10;height:20" coordorigin="5631,4356" coordsize="10,20">
              <v:shape style="position:absolute;left:5631;top:4356;width:10;height:20" coordorigin="5631,4356" coordsize="10,20" path="m5631,4376l5641,4376,5641,4356,5631,4356,5631,4376xe" filled="true" fillcolor="#000000" stroked="false">
                <v:path arrowok="t"/>
                <v:fill type="solid"/>
              </v:shape>
            </v:group>
            <v:group style="position:absolute;left:5631;top:4376;width:10;height:20" coordorigin="5631,4376" coordsize="10,20">
              <v:shape style="position:absolute;left:5631;top:4376;width:10;height:20" coordorigin="5631,4376" coordsize="10,20" path="m5631,4395l5641,4395,5641,4376,5631,4376,5631,4395xe" filled="true" fillcolor="#000000" stroked="false">
                <v:path arrowok="t"/>
                <v:fill type="solid"/>
              </v:shape>
            </v:group>
            <v:group style="position:absolute;left:5631;top:4395;width:10;height:20" coordorigin="5631,4395" coordsize="10,20">
              <v:shape style="position:absolute;left:5631;top:4395;width:10;height:20" coordorigin="5631,4395" coordsize="10,20" path="m5631,4414l5641,4414,5641,4395,5631,4395,5631,4414xe" filled="true" fillcolor="#000000" stroked="false">
                <v:path arrowok="t"/>
                <v:fill type="solid"/>
              </v:shape>
            </v:group>
            <v:group style="position:absolute;left:5631;top:4414;width:10;height:20" coordorigin="5631,4414" coordsize="10,20">
              <v:shape style="position:absolute;left:5631;top:4414;width:10;height:20" coordorigin="5631,4414" coordsize="10,20" path="m5631,4433l5641,4433,5641,4414,5631,4414,5631,4433xe" filled="true" fillcolor="#000000" stroked="false">
                <v:path arrowok="t"/>
                <v:fill type="solid"/>
              </v:shape>
            </v:group>
            <v:group style="position:absolute;left:5631;top:4433;width:10;height:20" coordorigin="5631,4433" coordsize="10,20">
              <v:shape style="position:absolute;left:5631;top:4433;width:10;height:20" coordorigin="5631,4433" coordsize="10,20" path="m5631,4452l5641,4452,5641,4433,5631,4433,5631,4452xe" filled="true" fillcolor="#000000" stroked="false">
                <v:path arrowok="t"/>
                <v:fill type="solid"/>
              </v:shape>
            </v:group>
            <v:group style="position:absolute;left:5631;top:4452;width:10;height:20" coordorigin="5631,4452" coordsize="10,20">
              <v:shape style="position:absolute;left:5631;top:4452;width:10;height:20" coordorigin="5631,4452" coordsize="10,20" path="m5631,4472l5641,4472,5641,4452,5631,4452,5631,4472xe" filled="true" fillcolor="#000000" stroked="false">
                <v:path arrowok="t"/>
                <v:fill type="solid"/>
              </v:shape>
            </v:group>
            <v:group style="position:absolute;left:5631;top:4472;width:10;height:20" coordorigin="5631,4472" coordsize="10,20">
              <v:shape style="position:absolute;left:5631;top:4472;width:10;height:20" coordorigin="5631,4472" coordsize="10,20" path="m5631,4491l5641,4491,5641,4472,5631,4472,5631,4491xe" filled="true" fillcolor="#000000" stroked="false">
                <v:path arrowok="t"/>
                <v:fill type="solid"/>
              </v:shape>
            </v:group>
            <v:group style="position:absolute;left:5631;top:4491;width:10;height:20" coordorigin="5631,4491" coordsize="10,20">
              <v:shape style="position:absolute;left:5631;top:4491;width:10;height:20" coordorigin="5631,4491" coordsize="10,20" path="m5631,4510l5641,4510,5641,4491,5631,4491,5631,4510xe" filled="true" fillcolor="#000000" stroked="false">
                <v:path arrowok="t"/>
                <v:fill type="solid"/>
              </v:shape>
            </v:group>
            <v:group style="position:absolute;left:5631;top:4510;width:10;height:20" coordorigin="5631,4510" coordsize="10,20">
              <v:shape style="position:absolute;left:5631;top:4510;width:10;height:20" coordorigin="5631,4510" coordsize="10,20" path="m5631,4529l5641,4529,5641,4510,5631,4510,5631,4529xe" filled="true" fillcolor="#000000" stroked="false">
                <v:path arrowok="t"/>
                <v:fill type="solid"/>
              </v:shape>
            </v:group>
            <v:group style="position:absolute;left:5631;top:4529;width:10;height:20" coordorigin="5631,4529" coordsize="10,20">
              <v:shape style="position:absolute;left:5631;top:4529;width:10;height:20" coordorigin="5631,4529" coordsize="10,20" path="m5631,4548l5641,4548,5641,4529,5631,4529,5631,4548xe" filled="true" fillcolor="#000000" stroked="false">
                <v:path arrowok="t"/>
                <v:fill type="solid"/>
              </v:shape>
            </v:group>
            <v:group style="position:absolute;left:5631;top:4548;width:10;height:20" coordorigin="5631,4548" coordsize="10,20">
              <v:shape style="position:absolute;left:5631;top:4548;width:10;height:20" coordorigin="5631,4548" coordsize="10,20" path="m5631,4568l5641,4568,5641,4548,5631,4548,5631,4568xe" filled="true" fillcolor="#000000" stroked="false">
                <v:path arrowok="t"/>
                <v:fill type="solid"/>
              </v:shape>
            </v:group>
            <v:group style="position:absolute;left:5631;top:4568;width:10;height:20" coordorigin="5631,4568" coordsize="10,20">
              <v:shape style="position:absolute;left:5631;top:4568;width:10;height:20" coordorigin="5631,4568" coordsize="10,20" path="m5631,4587l5641,4587,5641,4568,5631,4568,5631,4587xe" filled="true" fillcolor="#000000" stroked="false">
                <v:path arrowok="t"/>
                <v:fill type="solid"/>
              </v:shape>
            </v:group>
            <v:group style="position:absolute;left:5631;top:4587;width:10;height:20" coordorigin="5631,4587" coordsize="10,20">
              <v:shape style="position:absolute;left:5631;top:4587;width:10;height:20" coordorigin="5631,4587" coordsize="10,20" path="m5631,4606l5641,4606,5641,4587,5631,4587,5631,4606xe" filled="true" fillcolor="#000000" stroked="false">
                <v:path arrowok="t"/>
                <v:fill type="solid"/>
              </v:shape>
            </v:group>
            <v:group style="position:absolute;left:5631;top:4606;width:10;height:20" coordorigin="5631,4606" coordsize="10,20">
              <v:shape style="position:absolute;left:5631;top:4606;width:10;height:20" coordorigin="5631,4606" coordsize="10,20" path="m5631,4625l5641,4625,5641,4606,5631,4606,5631,4625xe" filled="true" fillcolor="#000000" stroked="false">
                <v:path arrowok="t"/>
                <v:fill type="solid"/>
              </v:shape>
            </v:group>
            <v:group style="position:absolute;left:5631;top:4625;width:10;height:20" coordorigin="5631,4625" coordsize="10,20">
              <v:shape style="position:absolute;left:5631;top:4625;width:10;height:20" coordorigin="5631,4625" coordsize="10,20" path="m5631,4644l5641,4644,5641,4625,5631,4625,5631,4644xe" filled="true" fillcolor="#000000" stroked="false">
                <v:path arrowok="t"/>
                <v:fill type="solid"/>
              </v:shape>
            </v:group>
            <v:group style="position:absolute;left:5631;top:4644;width:10;height:20" coordorigin="5631,4644" coordsize="10,20">
              <v:shape style="position:absolute;left:5631;top:4644;width:10;height:20" coordorigin="5631,4644" coordsize="10,20" path="m5631,4664l5641,4664,5641,4644,5631,4644,5631,4664xe" filled="true" fillcolor="#000000" stroked="false">
                <v:path arrowok="t"/>
                <v:fill type="solid"/>
              </v:shape>
            </v:group>
            <v:group style="position:absolute;left:5631;top:4664;width:10;height:20" coordorigin="5631,4664" coordsize="10,20">
              <v:shape style="position:absolute;left:5631;top:4664;width:10;height:20" coordorigin="5631,4664" coordsize="10,20" path="m5631,4683l5641,4683,5641,4664,5631,4664,5631,4683xe" filled="true" fillcolor="#000000" stroked="false">
                <v:path arrowok="t"/>
                <v:fill type="solid"/>
              </v:shape>
            </v:group>
            <v:group style="position:absolute;left:5631;top:4683;width:10;height:20" coordorigin="5631,4683" coordsize="10,20">
              <v:shape style="position:absolute;left:5631;top:4683;width:10;height:20" coordorigin="5631,4683" coordsize="10,20" path="m5631,4702l5641,4702,5641,4683,5631,4683,5631,4702xe" filled="true" fillcolor="#000000" stroked="false">
                <v:path arrowok="t"/>
                <v:fill type="solid"/>
              </v:shape>
            </v:group>
            <v:group style="position:absolute;left:5631;top:4702;width:10;height:20" coordorigin="5631,4702" coordsize="10,20">
              <v:shape style="position:absolute;left:5631;top:4702;width:10;height:20" coordorigin="5631,4702" coordsize="10,20" path="m5631,4721l5641,4721,5641,4702,5631,4702,5631,4721xe" filled="true" fillcolor="#000000" stroked="false">
                <v:path arrowok="t"/>
                <v:fill type="solid"/>
              </v:shape>
            </v:group>
            <v:group style="position:absolute;left:5631;top:4721;width:10;height:20" coordorigin="5631,4721" coordsize="10,20">
              <v:shape style="position:absolute;left:5631;top:4721;width:10;height:20" coordorigin="5631,4721" coordsize="10,20" path="m5631,4740l5641,4740,5641,4721,5631,4721,5631,4740xe" filled="true" fillcolor="#000000" stroked="false">
                <v:path arrowok="t"/>
                <v:fill type="solid"/>
              </v:shape>
            </v:group>
            <v:group style="position:absolute;left:5631;top:4740;width:10;height:20" coordorigin="5631,4740" coordsize="10,20">
              <v:shape style="position:absolute;left:5631;top:4740;width:10;height:20" coordorigin="5631,4740" coordsize="10,20" path="m5631,4760l5641,4760,5641,4740,5631,4740,5631,4760xe" filled="true" fillcolor="#000000" stroked="false">
                <v:path arrowok="t"/>
                <v:fill type="solid"/>
              </v:shape>
            </v:group>
            <v:group style="position:absolute;left:5631;top:4760;width:10;height:20" coordorigin="5631,4760" coordsize="10,20">
              <v:shape style="position:absolute;left:5631;top:4760;width:10;height:20" coordorigin="5631,4760" coordsize="10,20" path="m5631,4779l5641,4779,5641,4760,5631,4760,5631,4779xe" filled="true" fillcolor="#000000" stroked="false">
                <v:path arrowok="t"/>
                <v:fill type="solid"/>
              </v:shape>
            </v:group>
            <v:group style="position:absolute;left:5631;top:4779;width:10;height:20" coordorigin="5631,4779" coordsize="10,20">
              <v:shape style="position:absolute;left:5631;top:4779;width:10;height:20" coordorigin="5631,4779" coordsize="10,20" path="m5631,4798l5641,4798,5641,4779,5631,4779,5631,4798xe" filled="true" fillcolor="#000000" stroked="false">
                <v:path arrowok="t"/>
                <v:fill type="solid"/>
              </v:shape>
            </v:group>
            <v:group style="position:absolute;left:5631;top:4803;width:10;height:2" coordorigin="5631,4803" coordsize="10,2">
              <v:shape style="position:absolute;left:5631;top:4803;width:10;height:2" coordorigin="5631,4803" coordsize="10,0" path="m5631,4803l5641,4803e" filled="false" stroked="true" strokeweight=".47998pt" strokecolor="#000000">
                <v:path arrowok="t"/>
              </v:shape>
            </v:group>
            <v:group style="position:absolute;left:7451;top:4184;width:10;height:20" coordorigin="7451,4184" coordsize="10,20">
              <v:shape style="position:absolute;left:7451;top:4184;width:10;height:20" coordorigin="7451,4184" coordsize="10,20" path="m7451,4203l7461,4203,7461,4184,7451,4184,7451,4203xe" filled="true" fillcolor="#000000" stroked="false">
                <v:path arrowok="t"/>
                <v:fill type="solid"/>
              </v:shape>
            </v:group>
            <v:group style="position:absolute;left:7451;top:4203;width:10;height:20" coordorigin="7451,4203" coordsize="10,20">
              <v:shape style="position:absolute;left:7451;top:4203;width:10;height:20" coordorigin="7451,4203" coordsize="10,20" path="m7451,4222l7461,4222,7461,4203,7451,4203,7451,4222xe" filled="true" fillcolor="#000000" stroked="false">
                <v:path arrowok="t"/>
                <v:fill type="solid"/>
              </v:shape>
            </v:group>
            <v:group style="position:absolute;left:7451;top:4222;width:10;height:20" coordorigin="7451,4222" coordsize="10,20">
              <v:shape style="position:absolute;left:7451;top:4222;width:10;height:20" coordorigin="7451,4222" coordsize="10,20" path="m7451,4241l7461,4241,7461,4222,7451,4222,7451,4241xe" filled="true" fillcolor="#000000" stroked="false">
                <v:path arrowok="t"/>
                <v:fill type="solid"/>
              </v:shape>
            </v:group>
            <v:group style="position:absolute;left:7451;top:4241;width:10;height:20" coordorigin="7451,4241" coordsize="10,20">
              <v:shape style="position:absolute;left:7451;top:4241;width:10;height:20" coordorigin="7451,4241" coordsize="10,20" path="m7451,4260l7461,4260,7461,4241,7451,4241,7451,4260xe" filled="true" fillcolor="#000000" stroked="false">
                <v:path arrowok="t"/>
                <v:fill type="solid"/>
              </v:shape>
            </v:group>
            <v:group style="position:absolute;left:7451;top:4260;width:10;height:20" coordorigin="7451,4260" coordsize="10,20">
              <v:shape style="position:absolute;left:7451;top:4260;width:10;height:20" coordorigin="7451,4260" coordsize="10,20" path="m7451,4280l7461,4280,7461,4260,7451,4260,7451,4280xe" filled="true" fillcolor="#000000" stroked="false">
                <v:path arrowok="t"/>
                <v:fill type="solid"/>
              </v:shape>
            </v:group>
            <v:group style="position:absolute;left:7451;top:4280;width:10;height:20" coordorigin="7451,4280" coordsize="10,20">
              <v:shape style="position:absolute;left:7451;top:4280;width:10;height:20" coordorigin="7451,4280" coordsize="10,20" path="m7451,4299l7461,4299,7461,4280,7451,4280,7451,4299xe" filled="true" fillcolor="#000000" stroked="false">
                <v:path arrowok="t"/>
                <v:fill type="solid"/>
              </v:shape>
            </v:group>
            <v:group style="position:absolute;left:7451;top:4299;width:10;height:20" coordorigin="7451,4299" coordsize="10,20">
              <v:shape style="position:absolute;left:7451;top:4299;width:10;height:20" coordorigin="7451,4299" coordsize="10,20" path="m7451,4318l7461,4318,7461,4299,7451,4299,7451,4318xe" filled="true" fillcolor="#000000" stroked="false">
                <v:path arrowok="t"/>
                <v:fill type="solid"/>
              </v:shape>
            </v:group>
            <v:group style="position:absolute;left:7451;top:4318;width:10;height:20" coordorigin="7451,4318" coordsize="10,20">
              <v:shape style="position:absolute;left:7451;top:4318;width:10;height:20" coordorigin="7451,4318" coordsize="10,20" path="m7451,4337l7461,4337,7461,4318,7451,4318,7451,4337xe" filled="true" fillcolor="#000000" stroked="false">
                <v:path arrowok="t"/>
                <v:fill type="solid"/>
              </v:shape>
            </v:group>
            <v:group style="position:absolute;left:7451;top:4337;width:10;height:20" coordorigin="7451,4337" coordsize="10,20">
              <v:shape style="position:absolute;left:7451;top:4337;width:10;height:20" coordorigin="7451,4337" coordsize="10,20" path="m7451,4356l7461,4356,7461,4337,7451,4337,7451,4356xe" filled="true" fillcolor="#000000" stroked="false">
                <v:path arrowok="t"/>
                <v:fill type="solid"/>
              </v:shape>
            </v:group>
            <v:group style="position:absolute;left:7451;top:4356;width:10;height:20" coordorigin="7451,4356" coordsize="10,20">
              <v:shape style="position:absolute;left:7451;top:4356;width:10;height:20" coordorigin="7451,4356" coordsize="10,20" path="m7451,4376l7461,4376,7461,4356,7451,4356,7451,4376xe" filled="true" fillcolor="#000000" stroked="false">
                <v:path arrowok="t"/>
                <v:fill type="solid"/>
              </v:shape>
            </v:group>
            <v:group style="position:absolute;left:7451;top:4376;width:10;height:20" coordorigin="7451,4376" coordsize="10,20">
              <v:shape style="position:absolute;left:7451;top:4376;width:10;height:20" coordorigin="7451,4376" coordsize="10,20" path="m7451,4395l7461,4395,7461,4376,7451,4376,7451,4395xe" filled="true" fillcolor="#000000" stroked="false">
                <v:path arrowok="t"/>
                <v:fill type="solid"/>
              </v:shape>
            </v:group>
            <v:group style="position:absolute;left:7451;top:4395;width:10;height:20" coordorigin="7451,4395" coordsize="10,20">
              <v:shape style="position:absolute;left:7451;top:4395;width:10;height:20" coordorigin="7451,4395" coordsize="10,20" path="m7451,4414l7461,4414,7461,4395,7451,4395,7451,4414xe" filled="true" fillcolor="#000000" stroked="false">
                <v:path arrowok="t"/>
                <v:fill type="solid"/>
              </v:shape>
            </v:group>
            <v:group style="position:absolute;left:7451;top:4414;width:10;height:20" coordorigin="7451,4414" coordsize="10,20">
              <v:shape style="position:absolute;left:7451;top:4414;width:10;height:20" coordorigin="7451,4414" coordsize="10,20" path="m7451,4433l7461,4433,7461,4414,7451,4414,7451,4433xe" filled="true" fillcolor="#000000" stroked="false">
                <v:path arrowok="t"/>
                <v:fill type="solid"/>
              </v:shape>
            </v:group>
            <v:group style="position:absolute;left:7451;top:4433;width:10;height:20" coordorigin="7451,4433" coordsize="10,20">
              <v:shape style="position:absolute;left:7451;top:4433;width:10;height:20" coordorigin="7451,4433" coordsize="10,20" path="m7451,4452l7461,4452,7461,4433,7451,4433,7451,4452xe" filled="true" fillcolor="#000000" stroked="false">
                <v:path arrowok="t"/>
                <v:fill type="solid"/>
              </v:shape>
            </v:group>
            <v:group style="position:absolute;left:7451;top:4452;width:10;height:20" coordorigin="7451,4452" coordsize="10,20">
              <v:shape style="position:absolute;left:7451;top:4452;width:10;height:20" coordorigin="7451,4452" coordsize="10,20" path="m7451,4472l7461,4472,7461,4452,7451,4452,7451,4472xe" filled="true" fillcolor="#000000" stroked="false">
                <v:path arrowok="t"/>
                <v:fill type="solid"/>
              </v:shape>
            </v:group>
            <v:group style="position:absolute;left:7451;top:4472;width:10;height:20" coordorigin="7451,4472" coordsize="10,20">
              <v:shape style="position:absolute;left:7451;top:4472;width:10;height:20" coordorigin="7451,4472" coordsize="10,20" path="m7451,4491l7461,4491,7461,4472,7451,4472,7451,4491xe" filled="true" fillcolor="#000000" stroked="false">
                <v:path arrowok="t"/>
                <v:fill type="solid"/>
              </v:shape>
            </v:group>
            <v:group style="position:absolute;left:7451;top:4491;width:10;height:20" coordorigin="7451,4491" coordsize="10,20">
              <v:shape style="position:absolute;left:7451;top:4491;width:10;height:20" coordorigin="7451,4491" coordsize="10,20" path="m7451,4510l7461,4510,7461,4491,7451,4491,7451,4510xe" filled="true" fillcolor="#000000" stroked="false">
                <v:path arrowok="t"/>
                <v:fill type="solid"/>
              </v:shape>
            </v:group>
            <v:group style="position:absolute;left:7451;top:4510;width:10;height:20" coordorigin="7451,4510" coordsize="10,20">
              <v:shape style="position:absolute;left:7451;top:4510;width:10;height:20" coordorigin="7451,4510" coordsize="10,20" path="m7451,4529l7461,4529,7461,4510,7451,4510,7451,4529xe" filled="true" fillcolor="#000000" stroked="false">
                <v:path arrowok="t"/>
                <v:fill type="solid"/>
              </v:shape>
            </v:group>
            <v:group style="position:absolute;left:7451;top:4529;width:10;height:20" coordorigin="7451,4529" coordsize="10,20">
              <v:shape style="position:absolute;left:7451;top:4529;width:10;height:20" coordorigin="7451,4529" coordsize="10,20" path="m7451,4548l7461,4548,7461,4529,7451,4529,7451,4548xe" filled="true" fillcolor="#000000" stroked="false">
                <v:path arrowok="t"/>
                <v:fill type="solid"/>
              </v:shape>
            </v:group>
            <v:group style="position:absolute;left:7451;top:4548;width:10;height:20" coordorigin="7451,4548" coordsize="10,20">
              <v:shape style="position:absolute;left:7451;top:4548;width:10;height:20" coordorigin="7451,4548" coordsize="10,20" path="m7451,4568l7461,4568,7461,4548,7451,4548,7451,4568xe" filled="true" fillcolor="#000000" stroked="false">
                <v:path arrowok="t"/>
                <v:fill type="solid"/>
              </v:shape>
            </v:group>
            <v:group style="position:absolute;left:7451;top:4568;width:10;height:20" coordorigin="7451,4568" coordsize="10,20">
              <v:shape style="position:absolute;left:7451;top:4568;width:10;height:20" coordorigin="7451,4568" coordsize="10,20" path="m7451,4587l7461,4587,7461,4568,7451,4568,7451,4587xe" filled="true" fillcolor="#000000" stroked="false">
                <v:path arrowok="t"/>
                <v:fill type="solid"/>
              </v:shape>
            </v:group>
            <v:group style="position:absolute;left:7451;top:4587;width:10;height:20" coordorigin="7451,4587" coordsize="10,20">
              <v:shape style="position:absolute;left:7451;top:4587;width:10;height:20" coordorigin="7451,4587" coordsize="10,20" path="m7451,4606l7461,4606,7461,4587,7451,4587,7451,4606xe" filled="true" fillcolor="#000000" stroked="false">
                <v:path arrowok="t"/>
                <v:fill type="solid"/>
              </v:shape>
            </v:group>
            <v:group style="position:absolute;left:7451;top:4606;width:10;height:20" coordorigin="7451,4606" coordsize="10,20">
              <v:shape style="position:absolute;left:7451;top:4606;width:10;height:20" coordorigin="7451,4606" coordsize="10,20" path="m7451,4625l7461,4625,7461,4606,7451,4606,7451,4625xe" filled="true" fillcolor="#000000" stroked="false">
                <v:path arrowok="t"/>
                <v:fill type="solid"/>
              </v:shape>
            </v:group>
            <v:group style="position:absolute;left:7451;top:4625;width:10;height:20" coordorigin="7451,4625" coordsize="10,20">
              <v:shape style="position:absolute;left:7451;top:4625;width:10;height:20" coordorigin="7451,4625" coordsize="10,20" path="m7451,4644l7461,4644,7461,4625,7451,4625,7451,4644xe" filled="true" fillcolor="#000000" stroked="false">
                <v:path arrowok="t"/>
                <v:fill type="solid"/>
              </v:shape>
            </v:group>
            <v:group style="position:absolute;left:7451;top:4644;width:10;height:20" coordorigin="7451,4644" coordsize="10,20">
              <v:shape style="position:absolute;left:7451;top:4644;width:10;height:20" coordorigin="7451,4644" coordsize="10,20" path="m7451,4664l7461,4664,7461,4644,7451,4644,7451,4664xe" filled="true" fillcolor="#000000" stroked="false">
                <v:path arrowok="t"/>
                <v:fill type="solid"/>
              </v:shape>
            </v:group>
            <v:group style="position:absolute;left:7451;top:4664;width:10;height:20" coordorigin="7451,4664" coordsize="10,20">
              <v:shape style="position:absolute;left:7451;top:4664;width:10;height:20" coordorigin="7451,4664" coordsize="10,20" path="m7451,4683l7461,4683,7461,4664,7451,4664,7451,4683xe" filled="true" fillcolor="#000000" stroked="false">
                <v:path arrowok="t"/>
                <v:fill type="solid"/>
              </v:shape>
            </v:group>
            <v:group style="position:absolute;left:7451;top:4683;width:10;height:20" coordorigin="7451,4683" coordsize="10,20">
              <v:shape style="position:absolute;left:7451;top:4683;width:10;height:20" coordorigin="7451,4683" coordsize="10,20" path="m7451,4702l7461,4702,7461,4683,7451,4683,7451,4702xe" filled="true" fillcolor="#000000" stroked="false">
                <v:path arrowok="t"/>
                <v:fill type="solid"/>
              </v:shape>
            </v:group>
            <v:group style="position:absolute;left:7451;top:4702;width:10;height:20" coordorigin="7451,4702" coordsize="10,20">
              <v:shape style="position:absolute;left:7451;top:4702;width:10;height:20" coordorigin="7451,4702" coordsize="10,20" path="m7451,4721l7461,4721,7461,4702,7451,4702,7451,4721xe" filled="true" fillcolor="#000000" stroked="false">
                <v:path arrowok="t"/>
                <v:fill type="solid"/>
              </v:shape>
            </v:group>
            <v:group style="position:absolute;left:7451;top:4721;width:10;height:20" coordorigin="7451,4721" coordsize="10,20">
              <v:shape style="position:absolute;left:7451;top:4721;width:10;height:20" coordorigin="7451,4721" coordsize="10,20" path="m7451,4740l7461,4740,7461,4721,7451,4721,7451,4740xe" filled="true" fillcolor="#000000" stroked="false">
                <v:path arrowok="t"/>
                <v:fill type="solid"/>
              </v:shape>
            </v:group>
            <v:group style="position:absolute;left:7451;top:4740;width:10;height:20" coordorigin="7451,4740" coordsize="10,20">
              <v:shape style="position:absolute;left:7451;top:4740;width:10;height:20" coordorigin="7451,4740" coordsize="10,20" path="m7451,4760l7461,4760,7461,4740,7451,4740,7451,4760xe" filled="true" fillcolor="#000000" stroked="false">
                <v:path arrowok="t"/>
                <v:fill type="solid"/>
              </v:shape>
            </v:group>
            <v:group style="position:absolute;left:7451;top:4760;width:10;height:20" coordorigin="7451,4760" coordsize="10,20">
              <v:shape style="position:absolute;left:7451;top:4760;width:10;height:20" coordorigin="7451,4760" coordsize="10,20" path="m7451,4779l7461,4779,7461,4760,7451,4760,7451,4779xe" filled="true" fillcolor="#000000" stroked="false">
                <v:path arrowok="t"/>
                <v:fill type="solid"/>
              </v:shape>
            </v:group>
            <v:group style="position:absolute;left:7451;top:4779;width:10;height:20" coordorigin="7451,4779" coordsize="10,20">
              <v:shape style="position:absolute;left:7451;top:4779;width:10;height:20" coordorigin="7451,4779" coordsize="10,20" path="m7451,4798l7461,4798,7461,4779,7451,4779,7451,4798xe" filled="true" fillcolor="#000000" stroked="false">
                <v:path arrowok="t"/>
                <v:fill type="solid"/>
              </v:shape>
            </v:group>
            <v:group style="position:absolute;left:7451;top:4803;width:10;height:2" coordorigin="7451,4803" coordsize="10,2">
              <v:shape style="position:absolute;left:7451;top:4803;width:10;height:2" coordorigin="7451,4803" coordsize="10,0" path="m7451,4803l7461,4803e" filled="false" stroked="true" strokeweight=".47998pt" strokecolor="#000000">
                <v:path arrowok="t"/>
              </v:shape>
            </v:group>
            <v:group style="position:absolute;left:8980;top:4184;width:10;height:20" coordorigin="8980,4184" coordsize="10,20">
              <v:shape style="position:absolute;left:8980;top:4184;width:10;height:20" coordorigin="8980,4184" coordsize="10,20" path="m8980,4203l8990,4203,8990,4184,8980,4184,8980,4203xe" filled="true" fillcolor="#000000" stroked="false">
                <v:path arrowok="t"/>
                <v:fill type="solid"/>
              </v:shape>
            </v:group>
            <v:group style="position:absolute;left:8980;top:4203;width:10;height:20" coordorigin="8980,4203" coordsize="10,20">
              <v:shape style="position:absolute;left:8980;top:4203;width:10;height:20" coordorigin="8980,4203" coordsize="10,20" path="m8980,4222l8990,4222,8990,4203,8980,4203,8980,4222xe" filled="true" fillcolor="#000000" stroked="false">
                <v:path arrowok="t"/>
                <v:fill type="solid"/>
              </v:shape>
            </v:group>
            <v:group style="position:absolute;left:8980;top:4222;width:10;height:20" coordorigin="8980,4222" coordsize="10,20">
              <v:shape style="position:absolute;left:8980;top:4222;width:10;height:20" coordorigin="8980,4222" coordsize="10,20" path="m8980,4241l8990,4241,8990,4222,8980,4222,8980,4241xe" filled="true" fillcolor="#000000" stroked="false">
                <v:path arrowok="t"/>
                <v:fill type="solid"/>
              </v:shape>
            </v:group>
            <v:group style="position:absolute;left:8980;top:4241;width:10;height:20" coordorigin="8980,4241" coordsize="10,20">
              <v:shape style="position:absolute;left:8980;top:4241;width:10;height:20" coordorigin="8980,4241" coordsize="10,20" path="m8980,4260l8990,4260,8990,4241,8980,4241,8980,4260xe" filled="true" fillcolor="#000000" stroked="false">
                <v:path arrowok="t"/>
                <v:fill type="solid"/>
              </v:shape>
            </v:group>
            <v:group style="position:absolute;left:8980;top:4260;width:10;height:20" coordorigin="8980,4260" coordsize="10,20">
              <v:shape style="position:absolute;left:8980;top:4260;width:10;height:20" coordorigin="8980,4260" coordsize="10,20" path="m8980,4280l8990,4280,8990,4260,8980,4260,8980,4280xe" filled="true" fillcolor="#000000" stroked="false">
                <v:path arrowok="t"/>
                <v:fill type="solid"/>
              </v:shape>
            </v:group>
            <v:group style="position:absolute;left:8980;top:4280;width:10;height:20" coordorigin="8980,4280" coordsize="10,20">
              <v:shape style="position:absolute;left:8980;top:4280;width:10;height:20" coordorigin="8980,4280" coordsize="10,20" path="m8980,4299l8990,4299,8990,4280,8980,4280,8980,4299xe" filled="true" fillcolor="#000000" stroked="false">
                <v:path arrowok="t"/>
                <v:fill type="solid"/>
              </v:shape>
            </v:group>
            <v:group style="position:absolute;left:8980;top:4299;width:10;height:20" coordorigin="8980,4299" coordsize="10,20">
              <v:shape style="position:absolute;left:8980;top:4299;width:10;height:20" coordorigin="8980,4299" coordsize="10,20" path="m8980,4318l8990,4318,8990,4299,8980,4299,8980,4318xe" filled="true" fillcolor="#000000" stroked="false">
                <v:path arrowok="t"/>
                <v:fill type="solid"/>
              </v:shape>
            </v:group>
            <v:group style="position:absolute;left:8980;top:4318;width:10;height:20" coordorigin="8980,4318" coordsize="10,20">
              <v:shape style="position:absolute;left:8980;top:4318;width:10;height:20" coordorigin="8980,4318" coordsize="10,20" path="m8980,4337l8990,4337,8990,4318,8980,4318,8980,4337xe" filled="true" fillcolor="#000000" stroked="false">
                <v:path arrowok="t"/>
                <v:fill type="solid"/>
              </v:shape>
            </v:group>
            <v:group style="position:absolute;left:8980;top:4337;width:10;height:20" coordorigin="8980,4337" coordsize="10,20">
              <v:shape style="position:absolute;left:8980;top:4337;width:10;height:20" coordorigin="8980,4337" coordsize="10,20" path="m8980,4356l8990,4356,8990,4337,8980,4337,8980,4356xe" filled="true" fillcolor="#000000" stroked="false">
                <v:path arrowok="t"/>
                <v:fill type="solid"/>
              </v:shape>
            </v:group>
            <v:group style="position:absolute;left:8980;top:4356;width:10;height:20" coordorigin="8980,4356" coordsize="10,20">
              <v:shape style="position:absolute;left:8980;top:4356;width:10;height:20" coordorigin="8980,4356" coordsize="10,20" path="m8980,4376l8990,4376,8990,4356,8980,4356,8980,4376xe" filled="true" fillcolor="#000000" stroked="false">
                <v:path arrowok="t"/>
                <v:fill type="solid"/>
              </v:shape>
            </v:group>
            <v:group style="position:absolute;left:8980;top:4376;width:10;height:20" coordorigin="8980,4376" coordsize="10,20">
              <v:shape style="position:absolute;left:8980;top:4376;width:10;height:20" coordorigin="8980,4376" coordsize="10,20" path="m8980,4395l8990,4395,8990,4376,8980,4376,8980,4395xe" filled="true" fillcolor="#000000" stroked="false">
                <v:path arrowok="t"/>
                <v:fill type="solid"/>
              </v:shape>
            </v:group>
            <v:group style="position:absolute;left:8980;top:4395;width:10;height:20" coordorigin="8980,4395" coordsize="10,20">
              <v:shape style="position:absolute;left:8980;top:4395;width:10;height:20" coordorigin="8980,4395" coordsize="10,20" path="m8980,4414l8990,4414,8990,4395,8980,4395,8980,4414xe" filled="true" fillcolor="#000000" stroked="false">
                <v:path arrowok="t"/>
                <v:fill type="solid"/>
              </v:shape>
            </v:group>
            <v:group style="position:absolute;left:8980;top:4414;width:10;height:20" coordorigin="8980,4414" coordsize="10,20">
              <v:shape style="position:absolute;left:8980;top:4414;width:10;height:20" coordorigin="8980,4414" coordsize="10,20" path="m8980,4433l8990,4433,8990,4414,8980,4414,8980,4433xe" filled="true" fillcolor="#000000" stroked="false">
                <v:path arrowok="t"/>
                <v:fill type="solid"/>
              </v:shape>
            </v:group>
            <v:group style="position:absolute;left:8980;top:4433;width:10;height:20" coordorigin="8980,4433" coordsize="10,20">
              <v:shape style="position:absolute;left:8980;top:4433;width:10;height:20" coordorigin="8980,4433" coordsize="10,20" path="m8980,4452l8990,4452,8990,4433,8980,4433,8980,4452xe" filled="true" fillcolor="#000000" stroked="false">
                <v:path arrowok="t"/>
                <v:fill type="solid"/>
              </v:shape>
            </v:group>
            <v:group style="position:absolute;left:8980;top:4452;width:10;height:20" coordorigin="8980,4452" coordsize="10,20">
              <v:shape style="position:absolute;left:8980;top:4452;width:10;height:20" coordorigin="8980,4452" coordsize="10,20" path="m8980,4472l8990,4472,8990,4452,8980,4452,8980,4472xe" filled="true" fillcolor="#000000" stroked="false">
                <v:path arrowok="t"/>
                <v:fill type="solid"/>
              </v:shape>
            </v:group>
            <v:group style="position:absolute;left:8980;top:4472;width:10;height:20" coordorigin="8980,4472" coordsize="10,20">
              <v:shape style="position:absolute;left:8980;top:4472;width:10;height:20" coordorigin="8980,4472" coordsize="10,20" path="m8980,4491l8990,4491,8990,4472,8980,4472,8980,4491xe" filled="true" fillcolor="#000000" stroked="false">
                <v:path arrowok="t"/>
                <v:fill type="solid"/>
              </v:shape>
            </v:group>
            <v:group style="position:absolute;left:8980;top:4491;width:10;height:20" coordorigin="8980,4491" coordsize="10,20">
              <v:shape style="position:absolute;left:8980;top:4491;width:10;height:20" coordorigin="8980,4491" coordsize="10,20" path="m8980,4510l8990,4510,8990,4491,8980,4491,8980,4510xe" filled="true" fillcolor="#000000" stroked="false">
                <v:path arrowok="t"/>
                <v:fill type="solid"/>
              </v:shape>
            </v:group>
            <v:group style="position:absolute;left:8980;top:4510;width:10;height:20" coordorigin="8980,4510" coordsize="10,20">
              <v:shape style="position:absolute;left:8980;top:4510;width:10;height:20" coordorigin="8980,4510" coordsize="10,20" path="m8980,4529l8990,4529,8990,4510,8980,4510,8980,4529xe" filled="true" fillcolor="#000000" stroked="false">
                <v:path arrowok="t"/>
                <v:fill type="solid"/>
              </v:shape>
            </v:group>
            <v:group style="position:absolute;left:8980;top:4529;width:10;height:20" coordorigin="8980,4529" coordsize="10,20">
              <v:shape style="position:absolute;left:8980;top:4529;width:10;height:20" coordorigin="8980,4529" coordsize="10,20" path="m8980,4548l8990,4548,8990,4529,8980,4529,8980,4548xe" filled="true" fillcolor="#000000" stroked="false">
                <v:path arrowok="t"/>
                <v:fill type="solid"/>
              </v:shape>
            </v:group>
            <v:group style="position:absolute;left:8980;top:4548;width:10;height:20" coordorigin="8980,4548" coordsize="10,20">
              <v:shape style="position:absolute;left:8980;top:4548;width:10;height:20" coordorigin="8980,4548" coordsize="10,20" path="m8980,4568l8990,4568,8990,4548,8980,4548,8980,4568xe" filled="true" fillcolor="#000000" stroked="false">
                <v:path arrowok="t"/>
                <v:fill type="solid"/>
              </v:shape>
            </v:group>
            <v:group style="position:absolute;left:8980;top:4568;width:10;height:20" coordorigin="8980,4568" coordsize="10,20">
              <v:shape style="position:absolute;left:8980;top:4568;width:10;height:20" coordorigin="8980,4568" coordsize="10,20" path="m8980,4587l8990,4587,8990,4568,8980,4568,8980,4587xe" filled="true" fillcolor="#000000" stroked="false">
                <v:path arrowok="t"/>
                <v:fill type="solid"/>
              </v:shape>
            </v:group>
            <v:group style="position:absolute;left:8980;top:4587;width:10;height:20" coordorigin="8980,4587" coordsize="10,20">
              <v:shape style="position:absolute;left:8980;top:4587;width:10;height:20" coordorigin="8980,4587" coordsize="10,20" path="m8980,4606l8990,4606,8990,4587,8980,4587,8980,4606xe" filled="true" fillcolor="#000000" stroked="false">
                <v:path arrowok="t"/>
                <v:fill type="solid"/>
              </v:shape>
            </v:group>
            <v:group style="position:absolute;left:8980;top:4606;width:10;height:20" coordorigin="8980,4606" coordsize="10,20">
              <v:shape style="position:absolute;left:8980;top:4606;width:10;height:20" coordorigin="8980,4606" coordsize="10,20" path="m8980,4625l8990,4625,8990,4606,8980,4606,8980,4625xe" filled="true" fillcolor="#000000" stroked="false">
                <v:path arrowok="t"/>
                <v:fill type="solid"/>
              </v:shape>
            </v:group>
            <v:group style="position:absolute;left:8980;top:4625;width:10;height:20" coordorigin="8980,4625" coordsize="10,20">
              <v:shape style="position:absolute;left:8980;top:4625;width:10;height:20" coordorigin="8980,4625" coordsize="10,20" path="m8980,4644l8990,4644,8990,4625,8980,4625,8980,4644xe" filled="true" fillcolor="#000000" stroked="false">
                <v:path arrowok="t"/>
                <v:fill type="solid"/>
              </v:shape>
            </v:group>
            <v:group style="position:absolute;left:8980;top:4644;width:10;height:20" coordorigin="8980,4644" coordsize="10,20">
              <v:shape style="position:absolute;left:8980;top:4644;width:10;height:20" coordorigin="8980,4644" coordsize="10,20" path="m8980,4664l8990,4664,8990,4644,8980,4644,8980,4664xe" filled="true" fillcolor="#000000" stroked="false">
                <v:path arrowok="t"/>
                <v:fill type="solid"/>
              </v:shape>
            </v:group>
            <v:group style="position:absolute;left:8980;top:4664;width:10;height:20" coordorigin="8980,4664" coordsize="10,20">
              <v:shape style="position:absolute;left:8980;top:4664;width:10;height:20" coordorigin="8980,4664" coordsize="10,20" path="m8980,4683l8990,4683,8990,4664,8980,4664,8980,4683xe" filled="true" fillcolor="#000000" stroked="false">
                <v:path arrowok="t"/>
                <v:fill type="solid"/>
              </v:shape>
            </v:group>
            <v:group style="position:absolute;left:8980;top:4683;width:10;height:20" coordorigin="8980,4683" coordsize="10,20">
              <v:shape style="position:absolute;left:8980;top:4683;width:10;height:20" coordorigin="8980,4683" coordsize="10,20" path="m8980,4702l8990,4702,8990,4683,8980,4683,8980,4702xe" filled="true" fillcolor="#000000" stroked="false">
                <v:path arrowok="t"/>
                <v:fill type="solid"/>
              </v:shape>
            </v:group>
            <v:group style="position:absolute;left:8980;top:4702;width:10;height:20" coordorigin="8980,4702" coordsize="10,20">
              <v:shape style="position:absolute;left:8980;top:4702;width:10;height:20" coordorigin="8980,4702" coordsize="10,20" path="m8980,4721l8990,4721,8990,4702,8980,4702,8980,4721xe" filled="true" fillcolor="#000000" stroked="false">
                <v:path arrowok="t"/>
                <v:fill type="solid"/>
              </v:shape>
            </v:group>
            <v:group style="position:absolute;left:8980;top:4721;width:10;height:20" coordorigin="8980,4721" coordsize="10,20">
              <v:shape style="position:absolute;left:8980;top:4721;width:10;height:20" coordorigin="8980,4721" coordsize="10,20" path="m8980,4740l8990,4740,8990,4721,8980,4721,8980,4740xe" filled="true" fillcolor="#000000" stroked="false">
                <v:path arrowok="t"/>
                <v:fill type="solid"/>
              </v:shape>
            </v:group>
            <v:group style="position:absolute;left:8980;top:4740;width:10;height:20" coordorigin="8980,4740" coordsize="10,20">
              <v:shape style="position:absolute;left:8980;top:4740;width:10;height:20" coordorigin="8980,4740" coordsize="10,20" path="m8980,4760l8990,4760,8990,4740,8980,4740,8980,4760xe" filled="true" fillcolor="#000000" stroked="false">
                <v:path arrowok="t"/>
                <v:fill type="solid"/>
              </v:shape>
            </v:group>
            <v:group style="position:absolute;left:8980;top:4760;width:10;height:20" coordorigin="8980,4760" coordsize="10,20">
              <v:shape style="position:absolute;left:8980;top:4760;width:10;height:20" coordorigin="8980,4760" coordsize="10,20" path="m8980,4779l8990,4779,8990,4760,8980,4760,8980,4779xe" filled="true" fillcolor="#000000" stroked="false">
                <v:path arrowok="t"/>
                <v:fill type="solid"/>
              </v:shape>
            </v:group>
            <v:group style="position:absolute;left:8980;top:4779;width:10;height:20" coordorigin="8980,4779" coordsize="10,20">
              <v:shape style="position:absolute;left:8980;top:4779;width:10;height:20" coordorigin="8980,4779" coordsize="10,20" path="m8980,4798l8990,4798,8990,4779,8980,4779,8980,4798xe" filled="true" fillcolor="#000000" stroked="false">
                <v:path arrowok="t"/>
                <v:fill type="solid"/>
              </v:shape>
            </v:group>
            <v:group style="position:absolute;left:8980;top:4803;width:10;height:2" coordorigin="8980,4803" coordsize="10,2">
              <v:shape style="position:absolute;left:8980;top:4803;width:10;height:2" coordorigin="8980,4803" coordsize="10,0" path="m8980,4803l8990,4803e" filled="false" stroked="true" strokeweight=".47998pt" strokecolor="#000000">
                <v:path arrowok="t"/>
              </v:shape>
            </v:group>
            <v:group style="position:absolute;left:10800;top:4184;width:10;height:20" coordorigin="10800,4184" coordsize="10,20">
              <v:shape style="position:absolute;left:10800;top:4184;width:10;height:20" coordorigin="10800,4184" coordsize="10,20" path="m10800,4203l10809,4203,10809,4184,10800,4184,10800,4203xe" filled="true" fillcolor="#000000" stroked="false">
                <v:path arrowok="t"/>
                <v:fill type="solid"/>
              </v:shape>
            </v:group>
            <v:group style="position:absolute;left:10800;top:4203;width:10;height:20" coordorigin="10800,4203" coordsize="10,20">
              <v:shape style="position:absolute;left:10800;top:4203;width:10;height:20" coordorigin="10800,4203" coordsize="10,20" path="m10800,4222l10809,4222,10809,4203,10800,4203,10800,4222xe" filled="true" fillcolor="#000000" stroked="false">
                <v:path arrowok="t"/>
                <v:fill type="solid"/>
              </v:shape>
            </v:group>
            <v:group style="position:absolute;left:10800;top:4222;width:10;height:20" coordorigin="10800,4222" coordsize="10,20">
              <v:shape style="position:absolute;left:10800;top:4222;width:10;height:20" coordorigin="10800,4222" coordsize="10,20" path="m10800,4241l10809,4241,10809,4222,10800,4222,10800,4241xe" filled="true" fillcolor="#000000" stroked="false">
                <v:path arrowok="t"/>
                <v:fill type="solid"/>
              </v:shape>
            </v:group>
            <v:group style="position:absolute;left:10800;top:4241;width:10;height:20" coordorigin="10800,4241" coordsize="10,20">
              <v:shape style="position:absolute;left:10800;top:4241;width:10;height:20" coordorigin="10800,4241" coordsize="10,20" path="m10800,4260l10809,4260,10809,4241,10800,4241,10800,4260xe" filled="true" fillcolor="#000000" stroked="false">
                <v:path arrowok="t"/>
                <v:fill type="solid"/>
              </v:shape>
            </v:group>
            <v:group style="position:absolute;left:10800;top:4260;width:10;height:20" coordorigin="10800,4260" coordsize="10,20">
              <v:shape style="position:absolute;left:10800;top:4260;width:10;height:20" coordorigin="10800,4260" coordsize="10,20" path="m10800,4280l10809,4280,10809,4260,10800,4260,10800,4280xe" filled="true" fillcolor="#000000" stroked="false">
                <v:path arrowok="t"/>
                <v:fill type="solid"/>
              </v:shape>
            </v:group>
            <v:group style="position:absolute;left:10800;top:4280;width:10;height:20" coordorigin="10800,4280" coordsize="10,20">
              <v:shape style="position:absolute;left:10800;top:4280;width:10;height:20" coordorigin="10800,4280" coordsize="10,20" path="m10800,4299l10809,4299,10809,4280,10800,4280,10800,4299xe" filled="true" fillcolor="#000000" stroked="false">
                <v:path arrowok="t"/>
                <v:fill type="solid"/>
              </v:shape>
            </v:group>
            <v:group style="position:absolute;left:10800;top:4299;width:10;height:20" coordorigin="10800,4299" coordsize="10,20">
              <v:shape style="position:absolute;left:10800;top:4299;width:10;height:20" coordorigin="10800,4299" coordsize="10,20" path="m10800,4318l10809,4318,10809,4299,10800,4299,10800,4318xe" filled="true" fillcolor="#000000" stroked="false">
                <v:path arrowok="t"/>
                <v:fill type="solid"/>
              </v:shape>
            </v:group>
            <v:group style="position:absolute;left:10800;top:4318;width:10;height:20" coordorigin="10800,4318" coordsize="10,20">
              <v:shape style="position:absolute;left:10800;top:4318;width:10;height:20" coordorigin="10800,4318" coordsize="10,20" path="m10800,4337l10809,4337,10809,4318,10800,4318,10800,4337xe" filled="true" fillcolor="#000000" stroked="false">
                <v:path arrowok="t"/>
                <v:fill type="solid"/>
              </v:shape>
            </v:group>
            <v:group style="position:absolute;left:10800;top:4337;width:10;height:20" coordorigin="10800,4337" coordsize="10,20">
              <v:shape style="position:absolute;left:10800;top:4337;width:10;height:20" coordorigin="10800,4337" coordsize="10,20" path="m10800,4356l10809,4356,10809,4337,10800,4337,10800,4356xe" filled="true" fillcolor="#000000" stroked="false">
                <v:path arrowok="t"/>
                <v:fill type="solid"/>
              </v:shape>
            </v:group>
            <v:group style="position:absolute;left:10800;top:4356;width:10;height:20" coordorigin="10800,4356" coordsize="10,20">
              <v:shape style="position:absolute;left:10800;top:4356;width:10;height:20" coordorigin="10800,4356" coordsize="10,20" path="m10800,4376l10809,4376,10809,4356,10800,4356,10800,4376xe" filled="true" fillcolor="#000000" stroked="false">
                <v:path arrowok="t"/>
                <v:fill type="solid"/>
              </v:shape>
            </v:group>
            <v:group style="position:absolute;left:10800;top:4376;width:10;height:20" coordorigin="10800,4376" coordsize="10,20">
              <v:shape style="position:absolute;left:10800;top:4376;width:10;height:20" coordorigin="10800,4376" coordsize="10,20" path="m10800,4395l10809,4395,10809,4376,10800,4376,10800,4395xe" filled="true" fillcolor="#000000" stroked="false">
                <v:path arrowok="t"/>
                <v:fill type="solid"/>
              </v:shape>
            </v:group>
            <v:group style="position:absolute;left:10800;top:4395;width:10;height:20" coordorigin="10800,4395" coordsize="10,20">
              <v:shape style="position:absolute;left:10800;top:4395;width:10;height:20" coordorigin="10800,4395" coordsize="10,20" path="m10800,4414l10809,4414,10809,4395,10800,4395,10800,4414xe" filled="true" fillcolor="#000000" stroked="false">
                <v:path arrowok="t"/>
                <v:fill type="solid"/>
              </v:shape>
            </v:group>
            <v:group style="position:absolute;left:10800;top:4414;width:10;height:20" coordorigin="10800,4414" coordsize="10,20">
              <v:shape style="position:absolute;left:10800;top:4414;width:10;height:20" coordorigin="10800,4414" coordsize="10,20" path="m10800,4433l10809,4433,10809,4414,10800,4414,10800,4433xe" filled="true" fillcolor="#000000" stroked="false">
                <v:path arrowok="t"/>
                <v:fill type="solid"/>
              </v:shape>
            </v:group>
            <v:group style="position:absolute;left:10800;top:4433;width:10;height:20" coordorigin="10800,4433" coordsize="10,20">
              <v:shape style="position:absolute;left:10800;top:4433;width:10;height:20" coordorigin="10800,4433" coordsize="10,20" path="m10800,4452l10809,4452,10809,4433,10800,4433,10800,4452xe" filled="true" fillcolor="#000000" stroked="false">
                <v:path arrowok="t"/>
                <v:fill type="solid"/>
              </v:shape>
            </v:group>
            <v:group style="position:absolute;left:10800;top:4452;width:10;height:20" coordorigin="10800,4452" coordsize="10,20">
              <v:shape style="position:absolute;left:10800;top:4452;width:10;height:20" coordorigin="10800,4452" coordsize="10,20" path="m10800,4472l10809,4472,10809,4452,10800,4452,10800,4472xe" filled="true" fillcolor="#000000" stroked="false">
                <v:path arrowok="t"/>
                <v:fill type="solid"/>
              </v:shape>
            </v:group>
            <v:group style="position:absolute;left:10800;top:4472;width:10;height:20" coordorigin="10800,4472" coordsize="10,20">
              <v:shape style="position:absolute;left:10800;top:4472;width:10;height:20" coordorigin="10800,4472" coordsize="10,20" path="m10800,4491l10809,4491,10809,4472,10800,4472,10800,4491xe" filled="true" fillcolor="#000000" stroked="false">
                <v:path arrowok="t"/>
                <v:fill type="solid"/>
              </v:shape>
            </v:group>
            <v:group style="position:absolute;left:10800;top:4491;width:10;height:20" coordorigin="10800,4491" coordsize="10,20">
              <v:shape style="position:absolute;left:10800;top:4491;width:10;height:20" coordorigin="10800,4491" coordsize="10,20" path="m10800,4510l10809,4510,10809,4491,10800,4491,10800,4510xe" filled="true" fillcolor="#000000" stroked="false">
                <v:path arrowok="t"/>
                <v:fill type="solid"/>
              </v:shape>
            </v:group>
            <v:group style="position:absolute;left:10800;top:4510;width:10;height:20" coordorigin="10800,4510" coordsize="10,20">
              <v:shape style="position:absolute;left:10800;top:4510;width:10;height:20" coordorigin="10800,4510" coordsize="10,20" path="m10800,4529l10809,4529,10809,4510,10800,4510,10800,4529xe" filled="true" fillcolor="#000000" stroked="false">
                <v:path arrowok="t"/>
                <v:fill type="solid"/>
              </v:shape>
            </v:group>
            <v:group style="position:absolute;left:10800;top:4529;width:10;height:20" coordorigin="10800,4529" coordsize="10,20">
              <v:shape style="position:absolute;left:10800;top:4529;width:10;height:20" coordorigin="10800,4529" coordsize="10,20" path="m10800,4548l10809,4548,10809,4529,10800,4529,10800,4548xe" filled="true" fillcolor="#000000" stroked="false">
                <v:path arrowok="t"/>
                <v:fill type="solid"/>
              </v:shape>
            </v:group>
            <v:group style="position:absolute;left:10800;top:4548;width:10;height:20" coordorigin="10800,4548" coordsize="10,20">
              <v:shape style="position:absolute;left:10800;top:4548;width:10;height:20" coordorigin="10800,4548" coordsize="10,20" path="m10800,4568l10809,4568,10809,4548,10800,4548,10800,4568xe" filled="true" fillcolor="#000000" stroked="false">
                <v:path arrowok="t"/>
                <v:fill type="solid"/>
              </v:shape>
            </v:group>
            <v:group style="position:absolute;left:10800;top:4568;width:10;height:20" coordorigin="10800,4568" coordsize="10,20">
              <v:shape style="position:absolute;left:10800;top:4568;width:10;height:20" coordorigin="10800,4568" coordsize="10,20" path="m10800,4587l10809,4587,10809,4568,10800,4568,10800,4587xe" filled="true" fillcolor="#000000" stroked="false">
                <v:path arrowok="t"/>
                <v:fill type="solid"/>
              </v:shape>
            </v:group>
            <v:group style="position:absolute;left:10800;top:4587;width:10;height:20" coordorigin="10800,4587" coordsize="10,20">
              <v:shape style="position:absolute;left:10800;top:4587;width:10;height:20" coordorigin="10800,4587" coordsize="10,20" path="m10800,4606l10809,4606,10809,4587,10800,4587,10800,4606xe" filled="true" fillcolor="#000000" stroked="false">
                <v:path arrowok="t"/>
                <v:fill type="solid"/>
              </v:shape>
            </v:group>
            <v:group style="position:absolute;left:10800;top:4606;width:10;height:20" coordorigin="10800,4606" coordsize="10,20">
              <v:shape style="position:absolute;left:10800;top:4606;width:10;height:20" coordorigin="10800,4606" coordsize="10,20" path="m10800,4625l10809,4625,10809,4606,10800,4606,10800,4625xe" filled="true" fillcolor="#000000" stroked="false">
                <v:path arrowok="t"/>
                <v:fill type="solid"/>
              </v:shape>
            </v:group>
            <v:group style="position:absolute;left:10800;top:4625;width:10;height:20" coordorigin="10800,4625" coordsize="10,20">
              <v:shape style="position:absolute;left:10800;top:4625;width:10;height:20" coordorigin="10800,4625" coordsize="10,20" path="m10800,4644l10809,4644,10809,4625,10800,4625,10800,4644xe" filled="true" fillcolor="#000000" stroked="false">
                <v:path arrowok="t"/>
                <v:fill type="solid"/>
              </v:shape>
            </v:group>
            <v:group style="position:absolute;left:10800;top:4644;width:10;height:20" coordorigin="10800,4644" coordsize="10,20">
              <v:shape style="position:absolute;left:10800;top:4644;width:10;height:20" coordorigin="10800,4644" coordsize="10,20" path="m10800,4664l10809,4664,10809,4644,10800,4644,10800,4664xe" filled="true" fillcolor="#000000" stroked="false">
                <v:path arrowok="t"/>
                <v:fill type="solid"/>
              </v:shape>
            </v:group>
            <v:group style="position:absolute;left:10800;top:4664;width:10;height:20" coordorigin="10800,4664" coordsize="10,20">
              <v:shape style="position:absolute;left:10800;top:4664;width:10;height:20" coordorigin="10800,4664" coordsize="10,20" path="m10800,4683l10809,4683,10809,4664,10800,4664,10800,4683xe" filled="true" fillcolor="#000000" stroked="false">
                <v:path arrowok="t"/>
                <v:fill type="solid"/>
              </v:shape>
            </v:group>
            <v:group style="position:absolute;left:10800;top:4683;width:10;height:20" coordorigin="10800,4683" coordsize="10,20">
              <v:shape style="position:absolute;left:10800;top:4683;width:10;height:20" coordorigin="10800,4683" coordsize="10,20" path="m10800,4702l10809,4702,10809,4683,10800,4683,10800,4702xe" filled="true" fillcolor="#000000" stroked="false">
                <v:path arrowok="t"/>
                <v:fill type="solid"/>
              </v:shape>
            </v:group>
            <v:group style="position:absolute;left:10800;top:4702;width:10;height:20" coordorigin="10800,4702" coordsize="10,20">
              <v:shape style="position:absolute;left:10800;top:4702;width:10;height:20" coordorigin="10800,4702" coordsize="10,20" path="m10800,4721l10809,4721,10809,4702,10800,4702,10800,4721xe" filled="true" fillcolor="#000000" stroked="false">
                <v:path arrowok="t"/>
                <v:fill type="solid"/>
              </v:shape>
            </v:group>
            <v:group style="position:absolute;left:10800;top:4721;width:10;height:20" coordorigin="10800,4721" coordsize="10,20">
              <v:shape style="position:absolute;left:10800;top:4721;width:10;height:20" coordorigin="10800,4721" coordsize="10,20" path="m10800,4740l10809,4740,10809,4721,10800,4721,10800,4740xe" filled="true" fillcolor="#000000" stroked="false">
                <v:path arrowok="t"/>
                <v:fill type="solid"/>
              </v:shape>
            </v:group>
            <v:group style="position:absolute;left:10800;top:4740;width:10;height:20" coordorigin="10800,4740" coordsize="10,20">
              <v:shape style="position:absolute;left:10800;top:4740;width:10;height:20" coordorigin="10800,4740" coordsize="10,20" path="m10800,4760l10809,4760,10809,4740,10800,4740,10800,4760xe" filled="true" fillcolor="#000000" stroked="false">
                <v:path arrowok="t"/>
                <v:fill type="solid"/>
              </v:shape>
            </v:group>
            <v:group style="position:absolute;left:10800;top:4760;width:10;height:20" coordorigin="10800,4760" coordsize="10,20">
              <v:shape style="position:absolute;left:10800;top:4760;width:10;height:20" coordorigin="10800,4760" coordsize="10,20" path="m10800,4779l10809,4779,10809,4760,10800,4760,10800,4779xe" filled="true" fillcolor="#000000" stroked="false">
                <v:path arrowok="t"/>
                <v:fill type="solid"/>
              </v:shape>
            </v:group>
            <v:group style="position:absolute;left:10800;top:4779;width:10;height:20" coordorigin="10800,4779" coordsize="10,20">
              <v:shape style="position:absolute;left:10800;top:4779;width:10;height:20" coordorigin="10800,4779" coordsize="10,20" path="m10800,4798l10809,4798,10809,4779,10800,4779,10800,4798xe" filled="true" fillcolor="#000000" stroked="false">
                <v:path arrowok="t"/>
                <v:fill type="solid"/>
              </v:shape>
            </v:group>
            <v:group style="position:absolute;left:10800;top:4803;width:10;height:2" coordorigin="10800,4803" coordsize="10,2">
              <v:shape style="position:absolute;left:10800;top:4803;width:10;height:2" coordorigin="10800,4803" coordsize="10,0" path="m10800,4803l10809,4803e" filled="false" stroked="true" strokeweight=".47998pt" strokecolor="#000000">
                <v:path arrowok="t"/>
              </v:shape>
            </v:group>
            <v:group style="position:absolute;left:862;top:4812;width:10;height:2" coordorigin="862,4812" coordsize="10,2">
              <v:shape style="position:absolute;left:862;top:4812;width:10;height:2" coordorigin="862,4812" coordsize="10,0" path="m862,4812l871,4812e" filled="false" stroked="true" strokeweight=".48004pt" strokecolor="#000000">
                <v:path arrowok="t"/>
              </v:shape>
              <v:shape style="position:absolute;left:871;top:4808;width:2939;height:10" type="#_x0000_t75" stroked="false">
                <v:imagedata r:id="rId768" o:title=""/>
              </v:shape>
              <v:shape style="position:absolute;left:3805;top:4808;width:5175;height:10" type="#_x0000_t75" stroked="false">
                <v:imagedata r:id="rId757" o:title=""/>
              </v:shape>
              <v:shape style="position:absolute;left:8976;top:4808;width:1824;height:10" type="#_x0000_t75" stroked="false">
                <v:imagedata r:id="rId769" o:title=""/>
              </v:shape>
            </v:group>
            <v:group style="position:absolute;left:10800;top:4812;width:10;height:2" coordorigin="10800,4812" coordsize="10,2">
              <v:shape style="position:absolute;left:10800;top:4812;width:10;height:2" coordorigin="10800,4812" coordsize="10,0" path="m10800,4812l10809,4812e" filled="false" stroked="true" strokeweight=".48004pt" strokecolor="#000000">
                <v:path arrowok="t"/>
              </v:shape>
            </v:group>
            <v:group style="position:absolute;left:862;top:4817;width:10;height:20" coordorigin="862,4817" coordsize="10,20">
              <v:shape style="position:absolute;left:862;top:4817;width:10;height:20" coordorigin="862,4817" coordsize="10,20" path="m862,4836l871,4836,871,4817,862,4817,862,4836xe" filled="true" fillcolor="#000000" stroked="false">
                <v:path arrowok="t"/>
                <v:fill type="solid"/>
              </v:shape>
            </v:group>
            <v:group style="position:absolute;left:862;top:4836;width:10;height:20" coordorigin="862,4836" coordsize="10,20">
              <v:shape style="position:absolute;left:862;top:4836;width:10;height:20" coordorigin="862,4836" coordsize="10,20" path="m862,4856l871,4856,871,4836,862,4836,862,4856xe" filled="true" fillcolor="#000000" stroked="false">
                <v:path arrowok="t"/>
                <v:fill type="solid"/>
              </v:shape>
            </v:group>
            <v:group style="position:absolute;left:862;top:4856;width:10;height:20" coordorigin="862,4856" coordsize="10,20">
              <v:shape style="position:absolute;left:862;top:4856;width:10;height:20" coordorigin="862,4856" coordsize="10,20" path="m862,4875l871,4875,871,4856,862,4856,862,4875xe" filled="true" fillcolor="#000000" stroked="false">
                <v:path arrowok="t"/>
                <v:fill type="solid"/>
              </v:shape>
            </v:group>
            <v:group style="position:absolute;left:862;top:4875;width:10;height:20" coordorigin="862,4875" coordsize="10,20">
              <v:shape style="position:absolute;left:862;top:4875;width:10;height:20" coordorigin="862,4875" coordsize="10,20" path="m862,4894l871,4894,871,4875,862,4875,862,4894xe" filled="true" fillcolor="#000000" stroked="false">
                <v:path arrowok="t"/>
                <v:fill type="solid"/>
              </v:shape>
            </v:group>
            <v:group style="position:absolute;left:862;top:4894;width:10;height:20" coordorigin="862,4894" coordsize="10,20">
              <v:shape style="position:absolute;left:862;top:4894;width:10;height:20" coordorigin="862,4894" coordsize="10,20" path="m862,4913l871,4913,871,4894,862,4894,862,4913xe" filled="true" fillcolor="#000000" stroked="false">
                <v:path arrowok="t"/>
                <v:fill type="solid"/>
              </v:shape>
            </v:group>
            <v:group style="position:absolute;left:862;top:4913;width:10;height:20" coordorigin="862,4913" coordsize="10,20">
              <v:shape style="position:absolute;left:862;top:4913;width:10;height:20" coordorigin="862,4913" coordsize="10,20" path="m862,4932l871,4932,871,4913,862,4913,862,4932xe" filled="true" fillcolor="#000000" stroked="false">
                <v:path arrowok="t"/>
                <v:fill type="solid"/>
              </v:shape>
            </v:group>
            <v:group style="position:absolute;left:862;top:4932;width:10;height:20" coordorigin="862,4932" coordsize="10,20">
              <v:shape style="position:absolute;left:862;top:4932;width:10;height:20" coordorigin="862,4932" coordsize="10,20" path="m862,4952l871,4952,871,4932,862,4932,862,4952xe" filled="true" fillcolor="#000000" stroked="false">
                <v:path arrowok="t"/>
                <v:fill type="solid"/>
              </v:shape>
            </v:group>
            <v:group style="position:absolute;left:862;top:4952;width:10;height:20" coordorigin="862,4952" coordsize="10,20">
              <v:shape style="position:absolute;left:862;top:4952;width:10;height:20" coordorigin="862,4952" coordsize="10,20" path="m862,4971l871,4971,871,4952,862,4952,862,4971xe" filled="true" fillcolor="#000000" stroked="false">
                <v:path arrowok="t"/>
                <v:fill type="solid"/>
              </v:shape>
            </v:group>
            <v:group style="position:absolute;left:862;top:4971;width:10;height:20" coordorigin="862,4971" coordsize="10,20">
              <v:shape style="position:absolute;left:862;top:4971;width:10;height:20" coordorigin="862,4971" coordsize="10,20" path="m862,4990l871,4990,871,4971,862,4971,862,4990xe" filled="true" fillcolor="#000000" stroked="false">
                <v:path arrowok="t"/>
                <v:fill type="solid"/>
              </v:shape>
            </v:group>
            <v:group style="position:absolute;left:862;top:4990;width:10;height:20" coordorigin="862,4990" coordsize="10,20">
              <v:shape style="position:absolute;left:862;top:4990;width:10;height:20" coordorigin="862,4990" coordsize="10,20" path="m862,5009l871,5009,871,4990,862,4990,862,5009xe" filled="true" fillcolor="#000000" stroked="false">
                <v:path arrowok="t"/>
                <v:fill type="solid"/>
              </v:shape>
            </v:group>
            <v:group style="position:absolute;left:862;top:5009;width:10;height:20" coordorigin="862,5009" coordsize="10,20">
              <v:shape style="position:absolute;left:862;top:5009;width:10;height:20" coordorigin="862,5009" coordsize="10,20" path="m862,5028l871,5028,871,5009,862,5009,862,5028xe" filled="true" fillcolor="#000000" stroked="false">
                <v:path arrowok="t"/>
                <v:fill type="solid"/>
              </v:shape>
            </v:group>
            <v:group style="position:absolute;left:862;top:5028;width:10;height:20" coordorigin="862,5028" coordsize="10,20">
              <v:shape style="position:absolute;left:862;top:5028;width:10;height:20" coordorigin="862,5028" coordsize="10,20" path="m862,5048l871,5048,871,5028,862,5028,862,5048xe" filled="true" fillcolor="#000000" stroked="false">
                <v:path arrowok="t"/>
                <v:fill type="solid"/>
              </v:shape>
            </v:group>
            <v:group style="position:absolute;left:862;top:5048;width:10;height:20" coordorigin="862,5048" coordsize="10,20">
              <v:shape style="position:absolute;left:862;top:5048;width:10;height:20" coordorigin="862,5048" coordsize="10,20" path="m862,5067l871,5067,871,5048,862,5048,862,5067xe" filled="true" fillcolor="#000000" stroked="false">
                <v:path arrowok="t"/>
                <v:fill type="solid"/>
              </v:shape>
            </v:group>
            <v:group style="position:absolute;left:862;top:5067;width:10;height:20" coordorigin="862,5067" coordsize="10,20">
              <v:shape style="position:absolute;left:862;top:5067;width:10;height:20" coordorigin="862,5067" coordsize="10,20" path="m862,5086l871,5086,871,5067,862,5067,862,5086xe" filled="true" fillcolor="#000000" stroked="false">
                <v:path arrowok="t"/>
                <v:fill type="solid"/>
              </v:shape>
            </v:group>
            <v:group style="position:absolute;left:862;top:5086;width:10;height:20" coordorigin="862,5086" coordsize="10,20">
              <v:shape style="position:absolute;left:862;top:5086;width:10;height:20" coordorigin="862,5086" coordsize="10,20" path="m862,5105l871,5105,871,5086,862,5086,862,5105xe" filled="true" fillcolor="#000000" stroked="false">
                <v:path arrowok="t"/>
                <v:fill type="solid"/>
              </v:shape>
            </v:group>
            <v:group style="position:absolute;left:862;top:5105;width:10;height:20" coordorigin="862,5105" coordsize="10,20">
              <v:shape style="position:absolute;left:862;top:5105;width:10;height:20" coordorigin="862,5105" coordsize="10,20" path="m862,5124l871,5124,871,5105,862,5105,862,5124xe" filled="true" fillcolor="#000000" stroked="false">
                <v:path arrowok="t"/>
                <v:fill type="solid"/>
              </v:shape>
            </v:group>
            <v:group style="position:absolute;left:862;top:5124;width:10;height:20" coordorigin="862,5124" coordsize="10,20">
              <v:shape style="position:absolute;left:862;top:5124;width:10;height:20" coordorigin="862,5124" coordsize="10,20" path="m862,5144l871,5144,871,5124,862,5124,862,5144xe" filled="true" fillcolor="#000000" stroked="false">
                <v:path arrowok="t"/>
                <v:fill type="solid"/>
              </v:shape>
            </v:group>
            <v:group style="position:absolute;left:862;top:5144;width:10;height:20" coordorigin="862,5144" coordsize="10,20">
              <v:shape style="position:absolute;left:862;top:5144;width:10;height:20" coordorigin="862,5144" coordsize="10,20" path="m862,5163l871,5163,871,5144,862,5144,862,5163xe" filled="true" fillcolor="#000000" stroked="false">
                <v:path arrowok="t"/>
                <v:fill type="solid"/>
              </v:shape>
            </v:group>
            <v:group style="position:absolute;left:862;top:5163;width:10;height:20" coordorigin="862,5163" coordsize="10,20">
              <v:shape style="position:absolute;left:862;top:5163;width:10;height:20" coordorigin="862,5163" coordsize="10,20" path="m862,5182l871,5182,871,5163,862,5163,862,5182xe" filled="true" fillcolor="#000000" stroked="false">
                <v:path arrowok="t"/>
                <v:fill type="solid"/>
              </v:shape>
            </v:group>
            <v:group style="position:absolute;left:862;top:5182;width:10;height:20" coordorigin="862,5182" coordsize="10,20">
              <v:shape style="position:absolute;left:862;top:5182;width:10;height:20" coordorigin="862,5182" coordsize="10,20" path="m862,5201l871,5201,871,5182,862,5182,862,5201xe" filled="true" fillcolor="#000000" stroked="false">
                <v:path arrowok="t"/>
                <v:fill type="solid"/>
              </v:shape>
            </v:group>
            <v:group style="position:absolute;left:862;top:5201;width:10;height:20" coordorigin="862,5201" coordsize="10,20">
              <v:shape style="position:absolute;left:862;top:5201;width:10;height:20" coordorigin="862,5201" coordsize="10,20" path="m862,5220l871,5220,871,5201,862,5201,862,5220xe" filled="true" fillcolor="#000000" stroked="false">
                <v:path arrowok="t"/>
                <v:fill type="solid"/>
              </v:shape>
            </v:group>
            <v:group style="position:absolute;left:3810;top:4817;width:10;height:20" coordorigin="3810,4817" coordsize="10,20">
              <v:shape style="position:absolute;left:3810;top:4817;width:10;height:20" coordorigin="3810,4817" coordsize="10,20" path="m3810,4836l3819,4836,3819,4817,3810,4817,3810,4836xe" filled="true" fillcolor="#000000" stroked="false">
                <v:path arrowok="t"/>
                <v:fill type="solid"/>
              </v:shape>
            </v:group>
            <v:group style="position:absolute;left:3810;top:4836;width:10;height:20" coordorigin="3810,4836" coordsize="10,20">
              <v:shape style="position:absolute;left:3810;top:4836;width:10;height:20" coordorigin="3810,4836" coordsize="10,20" path="m3810,4856l3819,4856,3819,4836,3810,4836,3810,4856xe" filled="true" fillcolor="#000000" stroked="false">
                <v:path arrowok="t"/>
                <v:fill type="solid"/>
              </v:shape>
            </v:group>
            <v:group style="position:absolute;left:3810;top:4856;width:10;height:20" coordorigin="3810,4856" coordsize="10,20">
              <v:shape style="position:absolute;left:3810;top:4856;width:10;height:20" coordorigin="3810,4856" coordsize="10,20" path="m3810,4875l3819,4875,3819,4856,3810,4856,3810,4875xe" filled="true" fillcolor="#000000" stroked="false">
                <v:path arrowok="t"/>
                <v:fill type="solid"/>
              </v:shape>
            </v:group>
            <v:group style="position:absolute;left:3810;top:4875;width:10;height:20" coordorigin="3810,4875" coordsize="10,20">
              <v:shape style="position:absolute;left:3810;top:4875;width:10;height:20" coordorigin="3810,4875" coordsize="10,20" path="m3810,4894l3819,4894,3819,4875,3810,4875,3810,4894xe" filled="true" fillcolor="#000000" stroked="false">
                <v:path arrowok="t"/>
                <v:fill type="solid"/>
              </v:shape>
            </v:group>
            <v:group style="position:absolute;left:3810;top:4894;width:10;height:20" coordorigin="3810,4894" coordsize="10,20">
              <v:shape style="position:absolute;left:3810;top:4894;width:10;height:20" coordorigin="3810,4894" coordsize="10,20" path="m3810,4913l3819,4913,3819,4894,3810,4894,3810,4913xe" filled="true" fillcolor="#000000" stroked="false">
                <v:path arrowok="t"/>
                <v:fill type="solid"/>
              </v:shape>
            </v:group>
            <v:group style="position:absolute;left:3810;top:4913;width:10;height:20" coordorigin="3810,4913" coordsize="10,20">
              <v:shape style="position:absolute;left:3810;top:4913;width:10;height:20" coordorigin="3810,4913" coordsize="10,20" path="m3810,4932l3819,4932,3819,4913,3810,4913,3810,4932xe" filled="true" fillcolor="#000000" stroked="false">
                <v:path arrowok="t"/>
                <v:fill type="solid"/>
              </v:shape>
            </v:group>
            <v:group style="position:absolute;left:3810;top:4932;width:10;height:20" coordorigin="3810,4932" coordsize="10,20">
              <v:shape style="position:absolute;left:3810;top:4932;width:10;height:20" coordorigin="3810,4932" coordsize="10,20" path="m3810,4952l3819,4952,3819,4932,3810,4932,3810,4952xe" filled="true" fillcolor="#000000" stroked="false">
                <v:path arrowok="t"/>
                <v:fill type="solid"/>
              </v:shape>
            </v:group>
            <v:group style="position:absolute;left:3810;top:4952;width:10;height:20" coordorigin="3810,4952" coordsize="10,20">
              <v:shape style="position:absolute;left:3810;top:4952;width:10;height:20" coordorigin="3810,4952" coordsize="10,20" path="m3810,4971l3819,4971,3819,4952,3810,4952,3810,4971xe" filled="true" fillcolor="#000000" stroked="false">
                <v:path arrowok="t"/>
                <v:fill type="solid"/>
              </v:shape>
            </v:group>
            <v:group style="position:absolute;left:3810;top:4971;width:10;height:20" coordorigin="3810,4971" coordsize="10,20">
              <v:shape style="position:absolute;left:3810;top:4971;width:10;height:20" coordorigin="3810,4971" coordsize="10,20" path="m3810,4990l3819,4990,3819,4971,3810,4971,3810,4990xe" filled="true" fillcolor="#000000" stroked="false">
                <v:path arrowok="t"/>
                <v:fill type="solid"/>
              </v:shape>
            </v:group>
            <v:group style="position:absolute;left:3810;top:4990;width:10;height:20" coordorigin="3810,4990" coordsize="10,20">
              <v:shape style="position:absolute;left:3810;top:4990;width:10;height:20" coordorigin="3810,4990" coordsize="10,20" path="m3810,5009l3819,5009,3819,4990,3810,4990,3810,5009xe" filled="true" fillcolor="#000000" stroked="false">
                <v:path arrowok="t"/>
                <v:fill type="solid"/>
              </v:shape>
            </v:group>
            <v:group style="position:absolute;left:3810;top:5009;width:10;height:20" coordorigin="3810,5009" coordsize="10,20">
              <v:shape style="position:absolute;left:3810;top:5009;width:10;height:20" coordorigin="3810,5009" coordsize="10,20" path="m3810,5028l3819,5028,3819,5009,3810,5009,3810,5028xe" filled="true" fillcolor="#000000" stroked="false">
                <v:path arrowok="t"/>
                <v:fill type="solid"/>
              </v:shape>
            </v:group>
            <v:group style="position:absolute;left:3810;top:5028;width:10;height:20" coordorigin="3810,5028" coordsize="10,20">
              <v:shape style="position:absolute;left:3810;top:5028;width:10;height:20" coordorigin="3810,5028" coordsize="10,20" path="m3810,5048l3819,5048,3819,5028,3810,5028,3810,5048xe" filled="true" fillcolor="#000000" stroked="false">
                <v:path arrowok="t"/>
                <v:fill type="solid"/>
              </v:shape>
            </v:group>
            <v:group style="position:absolute;left:3810;top:5048;width:10;height:20" coordorigin="3810,5048" coordsize="10,20">
              <v:shape style="position:absolute;left:3810;top:5048;width:10;height:20" coordorigin="3810,5048" coordsize="10,20" path="m3810,5067l3819,5067,3819,5048,3810,5048,3810,5067xe" filled="true" fillcolor="#000000" stroked="false">
                <v:path arrowok="t"/>
                <v:fill type="solid"/>
              </v:shape>
            </v:group>
            <v:group style="position:absolute;left:3810;top:5067;width:10;height:20" coordorigin="3810,5067" coordsize="10,20">
              <v:shape style="position:absolute;left:3810;top:5067;width:10;height:20" coordorigin="3810,5067" coordsize="10,20" path="m3810,5086l3819,5086,3819,5067,3810,5067,3810,5086xe" filled="true" fillcolor="#000000" stroked="false">
                <v:path arrowok="t"/>
                <v:fill type="solid"/>
              </v:shape>
            </v:group>
            <v:group style="position:absolute;left:3810;top:5086;width:10;height:20" coordorigin="3810,5086" coordsize="10,20">
              <v:shape style="position:absolute;left:3810;top:5086;width:10;height:20" coordorigin="3810,5086" coordsize="10,20" path="m3810,5105l3819,5105,3819,5086,3810,5086,3810,5105xe" filled="true" fillcolor="#000000" stroked="false">
                <v:path arrowok="t"/>
                <v:fill type="solid"/>
              </v:shape>
            </v:group>
            <v:group style="position:absolute;left:3810;top:5105;width:10;height:20" coordorigin="3810,5105" coordsize="10,20">
              <v:shape style="position:absolute;left:3810;top:5105;width:10;height:20" coordorigin="3810,5105" coordsize="10,20" path="m3810,5124l3819,5124,3819,5105,3810,5105,3810,5124xe" filled="true" fillcolor="#000000" stroked="false">
                <v:path arrowok="t"/>
                <v:fill type="solid"/>
              </v:shape>
            </v:group>
            <v:group style="position:absolute;left:5631;top:4817;width:10;height:20" coordorigin="5631,4817" coordsize="10,20">
              <v:shape style="position:absolute;left:5631;top:4817;width:10;height:20" coordorigin="5631,4817" coordsize="10,20" path="m5631,4836l5641,4836,5641,4817,5631,4817,5631,4836xe" filled="true" fillcolor="#000000" stroked="false">
                <v:path arrowok="t"/>
                <v:fill type="solid"/>
              </v:shape>
            </v:group>
            <v:group style="position:absolute;left:5631;top:4836;width:10;height:20" coordorigin="5631,4836" coordsize="10,20">
              <v:shape style="position:absolute;left:5631;top:4836;width:10;height:20" coordorigin="5631,4836" coordsize="10,20" path="m5631,4856l5641,4856,5641,4836,5631,4836,5631,4856xe" filled="true" fillcolor="#000000" stroked="false">
                <v:path arrowok="t"/>
                <v:fill type="solid"/>
              </v:shape>
            </v:group>
            <v:group style="position:absolute;left:5631;top:4856;width:10;height:20" coordorigin="5631,4856" coordsize="10,20">
              <v:shape style="position:absolute;left:5631;top:4856;width:10;height:20" coordorigin="5631,4856" coordsize="10,20" path="m5631,4875l5641,4875,5641,4856,5631,4856,5631,4875xe" filled="true" fillcolor="#000000" stroked="false">
                <v:path arrowok="t"/>
                <v:fill type="solid"/>
              </v:shape>
            </v:group>
            <v:group style="position:absolute;left:5631;top:4875;width:10;height:20" coordorigin="5631,4875" coordsize="10,20">
              <v:shape style="position:absolute;left:5631;top:4875;width:10;height:20" coordorigin="5631,4875" coordsize="10,20" path="m5631,4894l5641,4894,5641,4875,5631,4875,5631,4894xe" filled="true" fillcolor="#000000" stroked="false">
                <v:path arrowok="t"/>
                <v:fill type="solid"/>
              </v:shape>
            </v:group>
            <v:group style="position:absolute;left:5631;top:4894;width:10;height:20" coordorigin="5631,4894" coordsize="10,20">
              <v:shape style="position:absolute;left:5631;top:4894;width:10;height:20" coordorigin="5631,4894" coordsize="10,20" path="m5631,4913l5641,4913,5641,4894,5631,4894,5631,4913xe" filled="true" fillcolor="#000000" stroked="false">
                <v:path arrowok="t"/>
                <v:fill type="solid"/>
              </v:shape>
            </v:group>
            <v:group style="position:absolute;left:5631;top:4913;width:10;height:20" coordorigin="5631,4913" coordsize="10,20">
              <v:shape style="position:absolute;left:5631;top:4913;width:10;height:20" coordorigin="5631,4913" coordsize="10,20" path="m5631,4932l5641,4932,5641,4913,5631,4913,5631,4932xe" filled="true" fillcolor="#000000" stroked="false">
                <v:path arrowok="t"/>
                <v:fill type="solid"/>
              </v:shape>
            </v:group>
            <v:group style="position:absolute;left:5631;top:4932;width:10;height:20" coordorigin="5631,4932" coordsize="10,20">
              <v:shape style="position:absolute;left:5631;top:4932;width:10;height:20" coordorigin="5631,4932" coordsize="10,20" path="m5631,4952l5641,4952,5641,4932,5631,4932,5631,4952xe" filled="true" fillcolor="#000000" stroked="false">
                <v:path arrowok="t"/>
                <v:fill type="solid"/>
              </v:shape>
            </v:group>
            <v:group style="position:absolute;left:5631;top:4952;width:10;height:20" coordorigin="5631,4952" coordsize="10,20">
              <v:shape style="position:absolute;left:5631;top:4952;width:10;height:20" coordorigin="5631,4952" coordsize="10,20" path="m5631,4971l5641,4971,5641,4952,5631,4952,5631,4971xe" filled="true" fillcolor="#000000" stroked="false">
                <v:path arrowok="t"/>
                <v:fill type="solid"/>
              </v:shape>
            </v:group>
            <v:group style="position:absolute;left:5631;top:4971;width:10;height:20" coordorigin="5631,4971" coordsize="10,20">
              <v:shape style="position:absolute;left:5631;top:4971;width:10;height:20" coordorigin="5631,4971" coordsize="10,20" path="m5631,4990l5641,4990,5641,4971,5631,4971,5631,4990xe" filled="true" fillcolor="#000000" stroked="false">
                <v:path arrowok="t"/>
                <v:fill type="solid"/>
              </v:shape>
            </v:group>
            <v:group style="position:absolute;left:5631;top:4990;width:10;height:20" coordorigin="5631,4990" coordsize="10,20">
              <v:shape style="position:absolute;left:5631;top:4990;width:10;height:20" coordorigin="5631,4990" coordsize="10,20" path="m5631,5009l5641,5009,5641,4990,5631,4990,5631,5009xe" filled="true" fillcolor="#000000" stroked="false">
                <v:path arrowok="t"/>
                <v:fill type="solid"/>
              </v:shape>
            </v:group>
            <v:group style="position:absolute;left:5631;top:5009;width:10;height:20" coordorigin="5631,5009" coordsize="10,20">
              <v:shape style="position:absolute;left:5631;top:5009;width:10;height:20" coordorigin="5631,5009" coordsize="10,20" path="m5631,5028l5641,5028,5641,5009,5631,5009,5631,5028xe" filled="true" fillcolor="#000000" stroked="false">
                <v:path arrowok="t"/>
                <v:fill type="solid"/>
              </v:shape>
            </v:group>
            <v:group style="position:absolute;left:5631;top:5028;width:10;height:20" coordorigin="5631,5028" coordsize="10,20">
              <v:shape style="position:absolute;left:5631;top:5028;width:10;height:20" coordorigin="5631,5028" coordsize="10,20" path="m5631,5048l5641,5048,5641,5028,5631,5028,5631,5048xe" filled="true" fillcolor="#000000" stroked="false">
                <v:path arrowok="t"/>
                <v:fill type="solid"/>
              </v:shape>
            </v:group>
            <v:group style="position:absolute;left:5631;top:5048;width:10;height:20" coordorigin="5631,5048" coordsize="10,20">
              <v:shape style="position:absolute;left:5631;top:5048;width:10;height:20" coordorigin="5631,5048" coordsize="10,20" path="m5631,5067l5641,5067,5641,5048,5631,5048,5631,5067xe" filled="true" fillcolor="#000000" stroked="false">
                <v:path arrowok="t"/>
                <v:fill type="solid"/>
              </v:shape>
            </v:group>
            <v:group style="position:absolute;left:5631;top:5067;width:10;height:20" coordorigin="5631,5067" coordsize="10,20">
              <v:shape style="position:absolute;left:5631;top:5067;width:10;height:20" coordorigin="5631,5067" coordsize="10,20" path="m5631,5086l5641,5086,5641,5067,5631,5067,5631,5086xe" filled="true" fillcolor="#000000" stroked="false">
                <v:path arrowok="t"/>
                <v:fill type="solid"/>
              </v:shape>
            </v:group>
            <v:group style="position:absolute;left:5631;top:5086;width:10;height:20" coordorigin="5631,5086" coordsize="10,20">
              <v:shape style="position:absolute;left:5631;top:5086;width:10;height:20" coordorigin="5631,5086" coordsize="10,20" path="m5631,5105l5641,5105,5641,5086,5631,5086,5631,5105xe" filled="true" fillcolor="#000000" stroked="false">
                <v:path arrowok="t"/>
                <v:fill type="solid"/>
              </v:shape>
            </v:group>
            <v:group style="position:absolute;left:5631;top:5105;width:10;height:20" coordorigin="5631,5105" coordsize="10,20">
              <v:shape style="position:absolute;left:5631;top:5105;width:10;height:20" coordorigin="5631,5105" coordsize="10,20" path="m5631,5124l5641,5124,5641,5105,5631,5105,5631,5124xe" filled="true" fillcolor="#000000" stroked="false">
                <v:path arrowok="t"/>
                <v:fill type="solid"/>
              </v:shape>
            </v:group>
            <v:group style="position:absolute;left:5631;top:5124;width:10;height:20" coordorigin="5631,5124" coordsize="10,20">
              <v:shape style="position:absolute;left:5631;top:5124;width:10;height:20" coordorigin="5631,5124" coordsize="10,20" path="m5631,5144l5641,5144,5641,5124,5631,5124,5631,5144xe" filled="true" fillcolor="#000000" stroked="false">
                <v:path arrowok="t"/>
                <v:fill type="solid"/>
              </v:shape>
            </v:group>
            <v:group style="position:absolute;left:5631;top:5144;width:10;height:20" coordorigin="5631,5144" coordsize="10,20">
              <v:shape style="position:absolute;left:5631;top:5144;width:10;height:20" coordorigin="5631,5144" coordsize="10,20" path="m5631,5163l5641,5163,5641,5144,5631,5144,5631,5163xe" filled="true" fillcolor="#000000" stroked="false">
                <v:path arrowok="t"/>
                <v:fill type="solid"/>
              </v:shape>
            </v:group>
            <v:group style="position:absolute;left:5631;top:5163;width:10;height:20" coordorigin="5631,5163" coordsize="10,20">
              <v:shape style="position:absolute;left:5631;top:5163;width:10;height:20" coordorigin="5631,5163" coordsize="10,20" path="m5631,5182l5641,5182,5641,5163,5631,5163,5631,5182xe" filled="true" fillcolor="#000000" stroked="false">
                <v:path arrowok="t"/>
                <v:fill type="solid"/>
              </v:shape>
            </v:group>
            <v:group style="position:absolute;left:5631;top:5182;width:10;height:20" coordorigin="5631,5182" coordsize="10,20">
              <v:shape style="position:absolute;left:5631;top:5182;width:10;height:20" coordorigin="5631,5182" coordsize="10,20" path="m5631,5201l5641,5201,5641,5182,5631,5182,5631,5201xe" filled="true" fillcolor="#000000" stroked="false">
                <v:path arrowok="t"/>
                <v:fill type="solid"/>
              </v:shape>
            </v:group>
            <v:group style="position:absolute;left:5631;top:5201;width:10;height:20" coordorigin="5631,5201" coordsize="10,20">
              <v:shape style="position:absolute;left:5631;top:5201;width:10;height:20" coordorigin="5631,5201" coordsize="10,20" path="m5631,5220l5641,5220,5641,5201,5631,5201,5631,5220xe" filled="true" fillcolor="#000000" stroked="false">
                <v:path arrowok="t"/>
                <v:fill type="solid"/>
              </v:shape>
            </v:group>
            <v:group style="position:absolute;left:7451;top:4817;width:10;height:20" coordorigin="7451,4817" coordsize="10,20">
              <v:shape style="position:absolute;left:7451;top:4817;width:10;height:20" coordorigin="7451,4817" coordsize="10,20" path="m7451,4836l7461,4836,7461,4817,7451,4817,7451,4836xe" filled="true" fillcolor="#000000" stroked="false">
                <v:path arrowok="t"/>
                <v:fill type="solid"/>
              </v:shape>
            </v:group>
            <v:group style="position:absolute;left:7451;top:4836;width:10;height:20" coordorigin="7451,4836" coordsize="10,20">
              <v:shape style="position:absolute;left:7451;top:4836;width:10;height:20" coordorigin="7451,4836" coordsize="10,20" path="m7451,4856l7461,4856,7461,4836,7451,4836,7451,4856xe" filled="true" fillcolor="#000000" stroked="false">
                <v:path arrowok="t"/>
                <v:fill type="solid"/>
              </v:shape>
            </v:group>
            <v:group style="position:absolute;left:7451;top:4856;width:10;height:20" coordorigin="7451,4856" coordsize="10,20">
              <v:shape style="position:absolute;left:7451;top:4856;width:10;height:20" coordorigin="7451,4856" coordsize="10,20" path="m7451,4875l7461,4875,7461,4856,7451,4856,7451,4875xe" filled="true" fillcolor="#000000" stroked="false">
                <v:path arrowok="t"/>
                <v:fill type="solid"/>
              </v:shape>
            </v:group>
            <v:group style="position:absolute;left:7451;top:4875;width:10;height:20" coordorigin="7451,4875" coordsize="10,20">
              <v:shape style="position:absolute;left:7451;top:4875;width:10;height:20" coordorigin="7451,4875" coordsize="10,20" path="m7451,4894l7461,4894,7461,4875,7451,4875,7451,4894xe" filled="true" fillcolor="#000000" stroked="false">
                <v:path arrowok="t"/>
                <v:fill type="solid"/>
              </v:shape>
            </v:group>
            <v:group style="position:absolute;left:7451;top:4894;width:10;height:20" coordorigin="7451,4894" coordsize="10,20">
              <v:shape style="position:absolute;left:7451;top:4894;width:10;height:20" coordorigin="7451,4894" coordsize="10,20" path="m7451,4913l7461,4913,7461,4894,7451,4894,7451,4913xe" filled="true" fillcolor="#000000" stroked="false">
                <v:path arrowok="t"/>
                <v:fill type="solid"/>
              </v:shape>
            </v:group>
            <v:group style="position:absolute;left:7451;top:4913;width:10;height:20" coordorigin="7451,4913" coordsize="10,20">
              <v:shape style="position:absolute;left:7451;top:4913;width:10;height:20" coordorigin="7451,4913" coordsize="10,20" path="m7451,4932l7461,4932,7461,4913,7451,4913,7451,4932xe" filled="true" fillcolor="#000000" stroked="false">
                <v:path arrowok="t"/>
                <v:fill type="solid"/>
              </v:shape>
            </v:group>
            <v:group style="position:absolute;left:7451;top:4932;width:10;height:20" coordorigin="7451,4932" coordsize="10,20">
              <v:shape style="position:absolute;left:7451;top:4932;width:10;height:20" coordorigin="7451,4932" coordsize="10,20" path="m7451,4952l7461,4952,7461,4932,7451,4932,7451,4952xe" filled="true" fillcolor="#000000" stroked="false">
                <v:path arrowok="t"/>
                <v:fill type="solid"/>
              </v:shape>
            </v:group>
            <v:group style="position:absolute;left:7451;top:4952;width:10;height:20" coordorigin="7451,4952" coordsize="10,20">
              <v:shape style="position:absolute;left:7451;top:4952;width:10;height:20" coordorigin="7451,4952" coordsize="10,20" path="m7451,4971l7461,4971,7461,4952,7451,4952,7451,4971xe" filled="true" fillcolor="#000000" stroked="false">
                <v:path arrowok="t"/>
                <v:fill type="solid"/>
              </v:shape>
            </v:group>
            <v:group style="position:absolute;left:7451;top:4971;width:10;height:20" coordorigin="7451,4971" coordsize="10,20">
              <v:shape style="position:absolute;left:7451;top:4971;width:10;height:20" coordorigin="7451,4971" coordsize="10,20" path="m7451,4990l7461,4990,7461,4971,7451,4971,7451,4990xe" filled="true" fillcolor="#000000" stroked="false">
                <v:path arrowok="t"/>
                <v:fill type="solid"/>
              </v:shape>
            </v:group>
            <v:group style="position:absolute;left:7451;top:4990;width:10;height:20" coordorigin="7451,4990" coordsize="10,20">
              <v:shape style="position:absolute;left:7451;top:4990;width:10;height:20" coordorigin="7451,4990" coordsize="10,20" path="m7451,5009l7461,5009,7461,4990,7451,4990,7451,5009xe" filled="true" fillcolor="#000000" stroked="false">
                <v:path arrowok="t"/>
                <v:fill type="solid"/>
              </v:shape>
            </v:group>
            <v:group style="position:absolute;left:7451;top:5009;width:10;height:20" coordorigin="7451,5009" coordsize="10,20">
              <v:shape style="position:absolute;left:7451;top:5009;width:10;height:20" coordorigin="7451,5009" coordsize="10,20" path="m7451,5028l7461,5028,7461,5009,7451,5009,7451,5028xe" filled="true" fillcolor="#000000" stroked="false">
                <v:path arrowok="t"/>
                <v:fill type="solid"/>
              </v:shape>
            </v:group>
            <v:group style="position:absolute;left:7451;top:5028;width:10;height:20" coordorigin="7451,5028" coordsize="10,20">
              <v:shape style="position:absolute;left:7451;top:5028;width:10;height:20" coordorigin="7451,5028" coordsize="10,20" path="m7451,5048l7461,5048,7461,5028,7451,5028,7451,5048xe" filled="true" fillcolor="#000000" stroked="false">
                <v:path arrowok="t"/>
                <v:fill type="solid"/>
              </v:shape>
            </v:group>
            <v:group style="position:absolute;left:7451;top:5048;width:10;height:20" coordorigin="7451,5048" coordsize="10,20">
              <v:shape style="position:absolute;left:7451;top:5048;width:10;height:20" coordorigin="7451,5048" coordsize="10,20" path="m7451,5067l7461,5067,7461,5048,7451,5048,7451,5067xe" filled="true" fillcolor="#000000" stroked="false">
                <v:path arrowok="t"/>
                <v:fill type="solid"/>
              </v:shape>
            </v:group>
            <v:group style="position:absolute;left:7451;top:5067;width:10;height:20" coordorigin="7451,5067" coordsize="10,20">
              <v:shape style="position:absolute;left:7451;top:5067;width:10;height:20" coordorigin="7451,5067" coordsize="10,20" path="m7451,5086l7461,5086,7461,5067,7451,5067,7451,5086xe" filled="true" fillcolor="#000000" stroked="false">
                <v:path arrowok="t"/>
                <v:fill type="solid"/>
              </v:shape>
            </v:group>
            <v:group style="position:absolute;left:7451;top:5086;width:10;height:20" coordorigin="7451,5086" coordsize="10,20">
              <v:shape style="position:absolute;left:7451;top:5086;width:10;height:20" coordorigin="7451,5086" coordsize="10,20" path="m7451,5105l7461,5105,7461,5086,7451,5086,7451,5105xe" filled="true" fillcolor="#000000" stroked="false">
                <v:path arrowok="t"/>
                <v:fill type="solid"/>
              </v:shape>
            </v:group>
            <v:group style="position:absolute;left:7451;top:5105;width:10;height:20" coordorigin="7451,5105" coordsize="10,20">
              <v:shape style="position:absolute;left:7451;top:5105;width:10;height:20" coordorigin="7451,5105" coordsize="10,20" path="m7451,5124l7461,5124,7461,5105,7451,5105,7451,5124xe" filled="true" fillcolor="#000000" stroked="false">
                <v:path arrowok="t"/>
                <v:fill type="solid"/>
              </v:shape>
            </v:group>
            <v:group style="position:absolute;left:7451;top:5124;width:10;height:20" coordorigin="7451,5124" coordsize="10,20">
              <v:shape style="position:absolute;left:7451;top:5124;width:10;height:20" coordorigin="7451,5124" coordsize="10,20" path="m7451,5144l7461,5144,7461,5124,7451,5124,7451,5144xe" filled="true" fillcolor="#000000" stroked="false">
                <v:path arrowok="t"/>
                <v:fill type="solid"/>
              </v:shape>
            </v:group>
            <v:group style="position:absolute;left:7451;top:5144;width:10;height:20" coordorigin="7451,5144" coordsize="10,20">
              <v:shape style="position:absolute;left:7451;top:5144;width:10;height:20" coordorigin="7451,5144" coordsize="10,20" path="m7451,5163l7461,5163,7461,5144,7451,5144,7451,5163xe" filled="true" fillcolor="#000000" stroked="false">
                <v:path arrowok="t"/>
                <v:fill type="solid"/>
              </v:shape>
            </v:group>
            <v:group style="position:absolute;left:7451;top:5163;width:10;height:20" coordorigin="7451,5163" coordsize="10,20">
              <v:shape style="position:absolute;left:7451;top:5163;width:10;height:20" coordorigin="7451,5163" coordsize="10,20" path="m7451,5182l7461,5182,7461,5163,7451,5163,7451,5182xe" filled="true" fillcolor="#000000" stroked="false">
                <v:path arrowok="t"/>
                <v:fill type="solid"/>
              </v:shape>
            </v:group>
            <v:group style="position:absolute;left:7451;top:5182;width:10;height:20" coordorigin="7451,5182" coordsize="10,20">
              <v:shape style="position:absolute;left:7451;top:5182;width:10;height:20" coordorigin="7451,5182" coordsize="10,20" path="m7451,5201l7461,5201,7461,5182,7451,5182,7451,5201xe" filled="true" fillcolor="#000000" stroked="false">
                <v:path arrowok="t"/>
                <v:fill type="solid"/>
              </v:shape>
            </v:group>
            <v:group style="position:absolute;left:7451;top:5201;width:10;height:20" coordorigin="7451,5201" coordsize="10,20">
              <v:shape style="position:absolute;left:7451;top:5201;width:10;height:20" coordorigin="7451,5201" coordsize="10,20" path="m7451,5220l7461,5220,7461,5201,7451,5201,7451,5220xe" filled="true" fillcolor="#000000" stroked="false">
                <v:path arrowok="t"/>
                <v:fill type="solid"/>
              </v:shape>
            </v:group>
            <v:group style="position:absolute;left:8980;top:4817;width:10;height:20" coordorigin="8980,4817" coordsize="10,20">
              <v:shape style="position:absolute;left:8980;top:4817;width:10;height:20" coordorigin="8980,4817" coordsize="10,20" path="m8980,4836l8990,4836,8990,4817,8980,4817,8980,4836xe" filled="true" fillcolor="#000000" stroked="false">
                <v:path arrowok="t"/>
                <v:fill type="solid"/>
              </v:shape>
            </v:group>
            <v:group style="position:absolute;left:8980;top:4836;width:10;height:20" coordorigin="8980,4836" coordsize="10,20">
              <v:shape style="position:absolute;left:8980;top:4836;width:10;height:20" coordorigin="8980,4836" coordsize="10,20" path="m8980,4856l8990,4856,8990,4836,8980,4836,8980,4856xe" filled="true" fillcolor="#000000" stroked="false">
                <v:path arrowok="t"/>
                <v:fill type="solid"/>
              </v:shape>
            </v:group>
            <v:group style="position:absolute;left:8980;top:4856;width:10;height:20" coordorigin="8980,4856" coordsize="10,20">
              <v:shape style="position:absolute;left:8980;top:4856;width:10;height:20" coordorigin="8980,4856" coordsize="10,20" path="m8980,4875l8990,4875,8990,4856,8980,4856,8980,4875xe" filled="true" fillcolor="#000000" stroked="false">
                <v:path arrowok="t"/>
                <v:fill type="solid"/>
              </v:shape>
            </v:group>
            <v:group style="position:absolute;left:8980;top:4875;width:10;height:20" coordorigin="8980,4875" coordsize="10,20">
              <v:shape style="position:absolute;left:8980;top:4875;width:10;height:20" coordorigin="8980,4875" coordsize="10,20" path="m8980,4894l8990,4894,8990,4875,8980,4875,8980,4894xe" filled="true" fillcolor="#000000" stroked="false">
                <v:path arrowok="t"/>
                <v:fill type="solid"/>
              </v:shape>
            </v:group>
            <v:group style="position:absolute;left:8980;top:4894;width:10;height:20" coordorigin="8980,4894" coordsize="10,20">
              <v:shape style="position:absolute;left:8980;top:4894;width:10;height:20" coordorigin="8980,4894" coordsize="10,20" path="m8980,4913l8990,4913,8990,4894,8980,4894,8980,4913xe" filled="true" fillcolor="#000000" stroked="false">
                <v:path arrowok="t"/>
                <v:fill type="solid"/>
              </v:shape>
            </v:group>
            <v:group style="position:absolute;left:8980;top:4913;width:10;height:20" coordorigin="8980,4913" coordsize="10,20">
              <v:shape style="position:absolute;left:8980;top:4913;width:10;height:20" coordorigin="8980,4913" coordsize="10,20" path="m8980,4932l8990,4932,8990,4913,8980,4913,8980,4932xe" filled="true" fillcolor="#000000" stroked="false">
                <v:path arrowok="t"/>
                <v:fill type="solid"/>
              </v:shape>
            </v:group>
            <v:group style="position:absolute;left:8980;top:4932;width:10;height:20" coordorigin="8980,4932" coordsize="10,20">
              <v:shape style="position:absolute;left:8980;top:4932;width:10;height:20" coordorigin="8980,4932" coordsize="10,20" path="m8980,4952l8990,4952,8990,4932,8980,4932,8980,4952xe" filled="true" fillcolor="#000000" stroked="false">
                <v:path arrowok="t"/>
                <v:fill type="solid"/>
              </v:shape>
            </v:group>
            <v:group style="position:absolute;left:8980;top:4952;width:10;height:20" coordorigin="8980,4952" coordsize="10,20">
              <v:shape style="position:absolute;left:8980;top:4952;width:10;height:20" coordorigin="8980,4952" coordsize="10,20" path="m8980,4971l8990,4971,8990,4952,8980,4952,8980,4971xe" filled="true" fillcolor="#000000" stroked="false">
                <v:path arrowok="t"/>
                <v:fill type="solid"/>
              </v:shape>
            </v:group>
            <v:group style="position:absolute;left:8980;top:4971;width:10;height:20" coordorigin="8980,4971" coordsize="10,20">
              <v:shape style="position:absolute;left:8980;top:4971;width:10;height:20" coordorigin="8980,4971" coordsize="10,20" path="m8980,4990l8990,4990,8990,4971,8980,4971,8980,4990xe" filled="true" fillcolor="#000000" stroked="false">
                <v:path arrowok="t"/>
                <v:fill type="solid"/>
              </v:shape>
            </v:group>
            <v:group style="position:absolute;left:8980;top:4990;width:10;height:20" coordorigin="8980,4990" coordsize="10,20">
              <v:shape style="position:absolute;left:8980;top:4990;width:10;height:20" coordorigin="8980,4990" coordsize="10,20" path="m8980,5009l8990,5009,8990,4990,8980,4990,8980,5009xe" filled="true" fillcolor="#000000" stroked="false">
                <v:path arrowok="t"/>
                <v:fill type="solid"/>
              </v:shape>
            </v:group>
            <v:group style="position:absolute;left:8980;top:5009;width:10;height:20" coordorigin="8980,5009" coordsize="10,20">
              <v:shape style="position:absolute;left:8980;top:5009;width:10;height:20" coordorigin="8980,5009" coordsize="10,20" path="m8980,5028l8990,5028,8990,5009,8980,5009,8980,5028xe" filled="true" fillcolor="#000000" stroked="false">
                <v:path arrowok="t"/>
                <v:fill type="solid"/>
              </v:shape>
            </v:group>
            <v:group style="position:absolute;left:8980;top:5028;width:10;height:20" coordorigin="8980,5028" coordsize="10,20">
              <v:shape style="position:absolute;left:8980;top:5028;width:10;height:20" coordorigin="8980,5028" coordsize="10,20" path="m8980,5048l8990,5048,8990,5028,8980,5028,8980,5048xe" filled="true" fillcolor="#000000" stroked="false">
                <v:path arrowok="t"/>
                <v:fill type="solid"/>
              </v:shape>
            </v:group>
            <v:group style="position:absolute;left:8980;top:5048;width:10;height:20" coordorigin="8980,5048" coordsize="10,20">
              <v:shape style="position:absolute;left:8980;top:5048;width:10;height:20" coordorigin="8980,5048" coordsize="10,20" path="m8980,5067l8990,5067,8990,5048,8980,5048,8980,5067xe" filled="true" fillcolor="#000000" stroked="false">
                <v:path arrowok="t"/>
                <v:fill type="solid"/>
              </v:shape>
            </v:group>
            <v:group style="position:absolute;left:8980;top:5067;width:10;height:20" coordorigin="8980,5067" coordsize="10,20">
              <v:shape style="position:absolute;left:8980;top:5067;width:10;height:20" coordorigin="8980,5067" coordsize="10,20" path="m8980,5086l8990,5086,8990,5067,8980,5067,8980,5086xe" filled="true" fillcolor="#000000" stroked="false">
                <v:path arrowok="t"/>
                <v:fill type="solid"/>
              </v:shape>
            </v:group>
            <v:group style="position:absolute;left:8980;top:5086;width:10;height:20" coordorigin="8980,5086" coordsize="10,20">
              <v:shape style="position:absolute;left:8980;top:5086;width:10;height:20" coordorigin="8980,5086" coordsize="10,20" path="m8980,5105l8990,5105,8990,5086,8980,5086,8980,5105xe" filled="true" fillcolor="#000000" stroked="false">
                <v:path arrowok="t"/>
                <v:fill type="solid"/>
              </v:shape>
            </v:group>
            <v:group style="position:absolute;left:8980;top:5105;width:10;height:20" coordorigin="8980,5105" coordsize="10,20">
              <v:shape style="position:absolute;left:8980;top:5105;width:10;height:20" coordorigin="8980,5105" coordsize="10,20" path="m8980,5124l8990,5124,8990,5105,8980,5105,8980,5124xe" filled="true" fillcolor="#000000" stroked="false">
                <v:path arrowok="t"/>
                <v:fill type="solid"/>
              </v:shape>
            </v:group>
            <v:group style="position:absolute;left:8980;top:5124;width:10;height:20" coordorigin="8980,5124" coordsize="10,20">
              <v:shape style="position:absolute;left:8980;top:5124;width:10;height:20" coordorigin="8980,5124" coordsize="10,20" path="m8980,5144l8990,5144,8990,5124,8980,5124,8980,5144xe" filled="true" fillcolor="#000000" stroked="false">
                <v:path arrowok="t"/>
                <v:fill type="solid"/>
              </v:shape>
            </v:group>
            <v:group style="position:absolute;left:8980;top:5144;width:10;height:20" coordorigin="8980,5144" coordsize="10,20">
              <v:shape style="position:absolute;left:8980;top:5144;width:10;height:20" coordorigin="8980,5144" coordsize="10,20" path="m8980,5163l8990,5163,8990,5144,8980,5144,8980,5163xe" filled="true" fillcolor="#000000" stroked="false">
                <v:path arrowok="t"/>
                <v:fill type="solid"/>
              </v:shape>
            </v:group>
            <v:group style="position:absolute;left:8980;top:5163;width:10;height:20" coordorigin="8980,5163" coordsize="10,20">
              <v:shape style="position:absolute;left:8980;top:5163;width:10;height:20" coordorigin="8980,5163" coordsize="10,20" path="m8980,5182l8990,5182,8990,5163,8980,5163,8980,5182xe" filled="true" fillcolor="#000000" stroked="false">
                <v:path arrowok="t"/>
                <v:fill type="solid"/>
              </v:shape>
            </v:group>
            <v:group style="position:absolute;left:8980;top:5182;width:10;height:20" coordorigin="8980,5182" coordsize="10,20">
              <v:shape style="position:absolute;left:8980;top:5182;width:10;height:20" coordorigin="8980,5182" coordsize="10,20" path="m8980,5201l8990,5201,8990,5182,8980,5182,8980,5201xe" filled="true" fillcolor="#000000" stroked="false">
                <v:path arrowok="t"/>
                <v:fill type="solid"/>
              </v:shape>
            </v:group>
            <v:group style="position:absolute;left:8980;top:5201;width:10;height:20" coordorigin="8980,5201" coordsize="10,20">
              <v:shape style="position:absolute;left:8980;top:5201;width:10;height:20" coordorigin="8980,5201" coordsize="10,20" path="m8980,5220l8990,5220,8990,5201,8980,5201,8980,5220xe" filled="true" fillcolor="#000000" stroked="false">
                <v:path arrowok="t"/>
                <v:fill type="solid"/>
              </v:shape>
            </v:group>
            <v:group style="position:absolute;left:10800;top:4817;width:10;height:20" coordorigin="10800,4817" coordsize="10,20">
              <v:shape style="position:absolute;left:10800;top:4817;width:10;height:20" coordorigin="10800,4817" coordsize="10,20" path="m10800,4836l10809,4836,10809,4817,10800,4817,10800,4836xe" filled="true" fillcolor="#000000" stroked="false">
                <v:path arrowok="t"/>
                <v:fill type="solid"/>
              </v:shape>
            </v:group>
            <v:group style="position:absolute;left:10800;top:4836;width:10;height:20" coordorigin="10800,4836" coordsize="10,20">
              <v:shape style="position:absolute;left:10800;top:4836;width:10;height:20" coordorigin="10800,4836" coordsize="10,20" path="m10800,4856l10809,4856,10809,4836,10800,4836,10800,4856xe" filled="true" fillcolor="#000000" stroked="false">
                <v:path arrowok="t"/>
                <v:fill type="solid"/>
              </v:shape>
            </v:group>
            <v:group style="position:absolute;left:10800;top:4856;width:10;height:20" coordorigin="10800,4856" coordsize="10,20">
              <v:shape style="position:absolute;left:10800;top:4856;width:10;height:20" coordorigin="10800,4856" coordsize="10,20" path="m10800,4875l10809,4875,10809,4856,10800,4856,10800,4875xe" filled="true" fillcolor="#000000" stroked="false">
                <v:path arrowok="t"/>
                <v:fill type="solid"/>
              </v:shape>
            </v:group>
            <v:group style="position:absolute;left:10800;top:4875;width:10;height:20" coordorigin="10800,4875" coordsize="10,20">
              <v:shape style="position:absolute;left:10800;top:4875;width:10;height:20" coordorigin="10800,4875" coordsize="10,20" path="m10800,4894l10809,4894,10809,4875,10800,4875,10800,4894xe" filled="true" fillcolor="#000000" stroked="false">
                <v:path arrowok="t"/>
                <v:fill type="solid"/>
              </v:shape>
            </v:group>
            <v:group style="position:absolute;left:10800;top:4894;width:10;height:20" coordorigin="10800,4894" coordsize="10,20">
              <v:shape style="position:absolute;left:10800;top:4894;width:10;height:20" coordorigin="10800,4894" coordsize="10,20" path="m10800,4913l10809,4913,10809,4894,10800,4894,10800,4913xe" filled="true" fillcolor="#000000" stroked="false">
                <v:path arrowok="t"/>
                <v:fill type="solid"/>
              </v:shape>
            </v:group>
            <v:group style="position:absolute;left:10800;top:4913;width:10;height:20" coordorigin="10800,4913" coordsize="10,20">
              <v:shape style="position:absolute;left:10800;top:4913;width:10;height:20" coordorigin="10800,4913" coordsize="10,20" path="m10800,4932l10809,4932,10809,4913,10800,4913,10800,4932xe" filled="true" fillcolor="#000000" stroked="false">
                <v:path arrowok="t"/>
                <v:fill type="solid"/>
              </v:shape>
            </v:group>
            <v:group style="position:absolute;left:10800;top:4932;width:10;height:20" coordorigin="10800,4932" coordsize="10,20">
              <v:shape style="position:absolute;left:10800;top:4932;width:10;height:20" coordorigin="10800,4932" coordsize="10,20" path="m10800,4952l10809,4952,10809,4932,10800,4932,10800,4952xe" filled="true" fillcolor="#000000" stroked="false">
                <v:path arrowok="t"/>
                <v:fill type="solid"/>
              </v:shape>
            </v:group>
            <v:group style="position:absolute;left:10800;top:4952;width:10;height:20" coordorigin="10800,4952" coordsize="10,20">
              <v:shape style="position:absolute;left:10800;top:4952;width:10;height:20" coordorigin="10800,4952" coordsize="10,20" path="m10800,4971l10809,4971,10809,4952,10800,4952,10800,4971xe" filled="true" fillcolor="#000000" stroked="false">
                <v:path arrowok="t"/>
                <v:fill type="solid"/>
              </v:shape>
            </v:group>
            <v:group style="position:absolute;left:10800;top:4971;width:10;height:20" coordorigin="10800,4971" coordsize="10,20">
              <v:shape style="position:absolute;left:10800;top:4971;width:10;height:20" coordorigin="10800,4971" coordsize="10,20" path="m10800,4990l10809,4990,10809,4971,10800,4971,10800,4990xe" filled="true" fillcolor="#000000" stroked="false">
                <v:path arrowok="t"/>
                <v:fill type="solid"/>
              </v:shape>
            </v:group>
            <v:group style="position:absolute;left:10800;top:4990;width:10;height:20" coordorigin="10800,4990" coordsize="10,20">
              <v:shape style="position:absolute;left:10800;top:4990;width:10;height:20" coordorigin="10800,4990" coordsize="10,20" path="m10800,5009l10809,5009,10809,4990,10800,4990,10800,5009xe" filled="true" fillcolor="#000000" stroked="false">
                <v:path arrowok="t"/>
                <v:fill type="solid"/>
              </v:shape>
            </v:group>
            <v:group style="position:absolute;left:10800;top:5009;width:10;height:20" coordorigin="10800,5009" coordsize="10,20">
              <v:shape style="position:absolute;left:10800;top:5009;width:10;height:20" coordorigin="10800,5009" coordsize="10,20" path="m10800,5028l10809,5028,10809,5009,10800,5009,10800,5028xe" filled="true" fillcolor="#000000" stroked="false">
                <v:path arrowok="t"/>
                <v:fill type="solid"/>
              </v:shape>
            </v:group>
            <v:group style="position:absolute;left:10800;top:5028;width:10;height:20" coordorigin="10800,5028" coordsize="10,20">
              <v:shape style="position:absolute;left:10800;top:5028;width:10;height:20" coordorigin="10800,5028" coordsize="10,20" path="m10800,5048l10809,5048,10809,5028,10800,5028,10800,5048xe" filled="true" fillcolor="#000000" stroked="false">
                <v:path arrowok="t"/>
                <v:fill type="solid"/>
              </v:shape>
            </v:group>
            <v:group style="position:absolute;left:10800;top:5048;width:10;height:20" coordorigin="10800,5048" coordsize="10,20">
              <v:shape style="position:absolute;left:10800;top:5048;width:10;height:20" coordorigin="10800,5048" coordsize="10,20" path="m10800,5067l10809,5067,10809,5048,10800,5048,10800,5067xe" filled="true" fillcolor="#000000" stroked="false">
                <v:path arrowok="t"/>
                <v:fill type="solid"/>
              </v:shape>
            </v:group>
            <v:group style="position:absolute;left:10800;top:5067;width:10;height:20" coordorigin="10800,5067" coordsize="10,20">
              <v:shape style="position:absolute;left:10800;top:5067;width:10;height:20" coordorigin="10800,5067" coordsize="10,20" path="m10800,5086l10809,5086,10809,5067,10800,5067,10800,5086xe" filled="true" fillcolor="#000000" stroked="false">
                <v:path arrowok="t"/>
                <v:fill type="solid"/>
              </v:shape>
            </v:group>
            <v:group style="position:absolute;left:10800;top:5086;width:10;height:20" coordorigin="10800,5086" coordsize="10,20">
              <v:shape style="position:absolute;left:10800;top:5086;width:10;height:20" coordorigin="10800,5086" coordsize="10,20" path="m10800,5105l10809,5105,10809,5086,10800,5086,10800,5105xe" filled="true" fillcolor="#000000" stroked="false">
                <v:path arrowok="t"/>
                <v:fill type="solid"/>
              </v:shape>
            </v:group>
            <v:group style="position:absolute;left:10800;top:5105;width:10;height:20" coordorigin="10800,5105" coordsize="10,20">
              <v:shape style="position:absolute;left:10800;top:5105;width:10;height:20" coordorigin="10800,5105" coordsize="10,20" path="m10800,5124l10809,5124,10809,5105,10800,5105,10800,5124xe" filled="true" fillcolor="#000000" stroked="false">
                <v:path arrowok="t"/>
                <v:fill type="solid"/>
              </v:shape>
            </v:group>
            <v:group style="position:absolute;left:10800;top:5124;width:10;height:20" coordorigin="10800,5124" coordsize="10,20">
              <v:shape style="position:absolute;left:10800;top:5124;width:10;height:20" coordorigin="10800,5124" coordsize="10,20" path="m10800,5144l10809,5144,10809,5124,10800,5124,10800,5144xe" filled="true" fillcolor="#000000" stroked="false">
                <v:path arrowok="t"/>
                <v:fill type="solid"/>
              </v:shape>
            </v:group>
            <v:group style="position:absolute;left:10800;top:5144;width:10;height:20" coordorigin="10800,5144" coordsize="10,20">
              <v:shape style="position:absolute;left:10800;top:5144;width:10;height:20" coordorigin="10800,5144" coordsize="10,20" path="m10800,5163l10809,5163,10809,5144,10800,5144,10800,5163xe" filled="true" fillcolor="#000000" stroked="false">
                <v:path arrowok="t"/>
                <v:fill type="solid"/>
              </v:shape>
            </v:group>
            <v:group style="position:absolute;left:10800;top:5163;width:10;height:20" coordorigin="10800,5163" coordsize="10,20">
              <v:shape style="position:absolute;left:10800;top:5163;width:10;height:20" coordorigin="10800,5163" coordsize="10,20" path="m10800,5182l10809,5182,10809,5163,10800,5163,10800,5182xe" filled="true" fillcolor="#000000" stroked="false">
                <v:path arrowok="t"/>
                <v:fill type="solid"/>
              </v:shape>
            </v:group>
            <v:group style="position:absolute;left:10800;top:5182;width:10;height:20" coordorigin="10800,5182" coordsize="10,20">
              <v:shape style="position:absolute;left:10800;top:5182;width:10;height:20" coordorigin="10800,5182" coordsize="10,20" path="m10800,5201l10809,5201,10809,5182,10800,5182,10800,5201xe" filled="true" fillcolor="#000000" stroked="false">
                <v:path arrowok="t"/>
                <v:fill type="solid"/>
              </v:shape>
            </v:group>
            <v:group style="position:absolute;left:10800;top:5201;width:10;height:20" coordorigin="10800,5201" coordsize="10,20">
              <v:shape style="position:absolute;left:10800;top:5201;width:10;height:20" coordorigin="10800,5201" coordsize="10,20" path="m10800,5220l10809,5220,10809,5201,10800,5201,10800,5220xe" filled="true" fillcolor="#000000" stroked="false">
                <v:path arrowok="t"/>
                <v:fill type="solid"/>
              </v:shape>
              <v:shape style="position:absolute;left:857;top:5124;width:2972;height:108" type="#_x0000_t75" stroked="false">
                <v:imagedata r:id="rId772" o:title=""/>
              </v:shape>
              <v:shape style="position:absolute;left:3805;top:5220;width:1836;height:12" type="#_x0000_t75" stroked="false">
                <v:imagedata r:id="rId773" o:title=""/>
              </v:shape>
              <v:shape style="position:absolute;left:5627;top:5220;width:1834;height:12" type="#_x0000_t75" stroked="false">
                <v:imagedata r:id="rId766" o:title=""/>
              </v:shape>
              <v:shape style="position:absolute;left:7446;top:5220;width:1544;height:12" type="#_x0000_t75" stroked="false">
                <v:imagedata r:id="rId762" o:title=""/>
              </v:shape>
              <v:shape style="position:absolute;left:8976;top:5220;width:1834;height:12" type="#_x0000_t75" stroked="false">
                <v:imagedata r:id="rId774" o:title=""/>
              </v:shape>
            </v:group>
            <v:group style="position:absolute;left:10800;top:5228;width:10;height:2" coordorigin="10800,5228" coordsize="10,2">
              <v:shape style="position:absolute;left:10800;top:5228;width:10;height:2" coordorigin="10800,5228" coordsize="10,0" path="m10800,5228l10809,5228e" filled="false" stroked="true" strokeweight=".47998pt" strokecolor="#000000">
                <v:path arrowok="t"/>
              </v:shape>
            </v:group>
            <v:group style="position:absolute;left:862;top:5232;width:10;height:20" coordorigin="862,5232" coordsize="10,20">
              <v:shape style="position:absolute;left:862;top:5232;width:10;height:20" coordorigin="862,5232" coordsize="10,20" path="m862,5252l871,5252,871,5232,862,5232,862,5252xe" filled="true" fillcolor="#000000" stroked="false">
                <v:path arrowok="t"/>
                <v:fill type="solid"/>
              </v:shape>
            </v:group>
            <v:group style="position:absolute;left:862;top:5252;width:10;height:20" coordorigin="862,5252" coordsize="10,20">
              <v:shape style="position:absolute;left:862;top:5252;width:10;height:20" coordorigin="862,5252" coordsize="10,20" path="m862,5271l871,5271,871,5252,862,5252,862,5271xe" filled="true" fillcolor="#000000" stroked="false">
                <v:path arrowok="t"/>
                <v:fill type="solid"/>
              </v:shape>
            </v:group>
            <v:group style="position:absolute;left:862;top:5271;width:10;height:20" coordorigin="862,5271" coordsize="10,20">
              <v:shape style="position:absolute;left:862;top:5271;width:10;height:20" coordorigin="862,5271" coordsize="10,20" path="m862,5290l871,5290,871,5271,862,5271,862,5290xe" filled="true" fillcolor="#000000" stroked="false">
                <v:path arrowok="t"/>
                <v:fill type="solid"/>
              </v:shape>
            </v:group>
            <v:group style="position:absolute;left:862;top:5290;width:10;height:20" coordorigin="862,5290" coordsize="10,20">
              <v:shape style="position:absolute;left:862;top:5290;width:10;height:20" coordorigin="862,5290" coordsize="10,20" path="m862,5309l871,5309,871,5290,862,5290,862,5309xe" filled="true" fillcolor="#000000" stroked="false">
                <v:path arrowok="t"/>
                <v:fill type="solid"/>
              </v:shape>
            </v:group>
            <v:group style="position:absolute;left:862;top:5309;width:10;height:20" coordorigin="862,5309" coordsize="10,20">
              <v:shape style="position:absolute;left:862;top:5309;width:10;height:20" coordorigin="862,5309" coordsize="10,20" path="m862,5328l871,5328,871,5309,862,5309,862,5328xe" filled="true" fillcolor="#000000" stroked="false">
                <v:path arrowok="t"/>
                <v:fill type="solid"/>
              </v:shape>
            </v:group>
            <v:group style="position:absolute;left:862;top:5329;width:10;height:20" coordorigin="862,5329" coordsize="10,20">
              <v:shape style="position:absolute;left:862;top:5329;width:10;height:20" coordorigin="862,5329" coordsize="10,20" path="m862,5348l871,5348,871,5329,862,5329,862,5348xe" filled="true" fillcolor="#000000" stroked="false">
                <v:path arrowok="t"/>
                <v:fill type="solid"/>
              </v:shape>
            </v:group>
            <v:group style="position:absolute;left:862;top:5348;width:10;height:20" coordorigin="862,5348" coordsize="10,20">
              <v:shape style="position:absolute;left:862;top:5348;width:10;height:20" coordorigin="862,5348" coordsize="10,20" path="m862,5367l871,5367,871,5348,862,5348,862,5367xe" filled="true" fillcolor="#000000" stroked="false">
                <v:path arrowok="t"/>
                <v:fill type="solid"/>
              </v:shape>
            </v:group>
            <v:group style="position:absolute;left:862;top:5367;width:10;height:20" coordorigin="862,5367" coordsize="10,20">
              <v:shape style="position:absolute;left:862;top:5367;width:10;height:20" coordorigin="862,5367" coordsize="10,20" path="m862,5387l871,5387,871,5367,862,5367,862,5387xe" filled="true" fillcolor="#000000" stroked="false">
                <v:path arrowok="t"/>
                <v:fill type="solid"/>
              </v:shape>
            </v:group>
            <v:group style="position:absolute;left:862;top:5387;width:10;height:20" coordorigin="862,5387" coordsize="10,20">
              <v:shape style="position:absolute;left:862;top:5387;width:10;height:20" coordorigin="862,5387" coordsize="10,20" path="m862,5406l871,5406,871,5387,862,5387,862,5406xe" filled="true" fillcolor="#000000" stroked="false">
                <v:path arrowok="t"/>
                <v:fill type="solid"/>
              </v:shape>
            </v:group>
            <v:group style="position:absolute;left:862;top:5406;width:10;height:20" coordorigin="862,5406" coordsize="10,20">
              <v:shape style="position:absolute;left:862;top:5406;width:10;height:20" coordorigin="862,5406" coordsize="10,20" path="m862,5425l871,5425,871,5406,862,5406,862,5425xe" filled="true" fillcolor="#000000" stroked="false">
                <v:path arrowok="t"/>
                <v:fill type="solid"/>
              </v:shape>
            </v:group>
            <v:group style="position:absolute;left:862;top:5425;width:10;height:20" coordorigin="862,5425" coordsize="10,20">
              <v:shape style="position:absolute;left:862;top:5425;width:10;height:20" coordorigin="862,5425" coordsize="10,20" path="m862,5444l871,5444,871,5425,862,5425,862,5444xe" filled="true" fillcolor="#000000" stroked="false">
                <v:path arrowok="t"/>
                <v:fill type="solid"/>
              </v:shape>
            </v:group>
            <v:group style="position:absolute;left:862;top:5444;width:10;height:20" coordorigin="862,5444" coordsize="10,20">
              <v:shape style="position:absolute;left:862;top:5444;width:10;height:20" coordorigin="862,5444" coordsize="10,20" path="m862,5463l871,5463,871,5444,862,5444,862,5463xe" filled="true" fillcolor="#000000" stroked="false">
                <v:path arrowok="t"/>
                <v:fill type="solid"/>
              </v:shape>
            </v:group>
            <v:group style="position:absolute;left:862;top:5463;width:10;height:20" coordorigin="862,5463" coordsize="10,20">
              <v:shape style="position:absolute;left:862;top:5463;width:10;height:20" coordorigin="862,5463" coordsize="10,20" path="m862,5483l871,5483,871,5463,862,5463,862,5483xe" filled="true" fillcolor="#000000" stroked="false">
                <v:path arrowok="t"/>
                <v:fill type="solid"/>
              </v:shape>
            </v:group>
            <v:group style="position:absolute;left:862;top:5483;width:10;height:20" coordorigin="862,5483" coordsize="10,20">
              <v:shape style="position:absolute;left:862;top:5483;width:10;height:20" coordorigin="862,5483" coordsize="10,20" path="m862,5502l871,5502,871,5483,862,5483,862,5502xe" filled="true" fillcolor="#000000" stroked="false">
                <v:path arrowok="t"/>
                <v:fill type="solid"/>
              </v:shape>
            </v:group>
            <v:group style="position:absolute;left:862;top:5502;width:10;height:20" coordorigin="862,5502" coordsize="10,20">
              <v:shape style="position:absolute;left:862;top:5502;width:10;height:20" coordorigin="862,5502" coordsize="10,20" path="m862,5521l871,5521,871,5502,862,5502,862,5521xe" filled="true" fillcolor="#000000" stroked="false">
                <v:path arrowok="t"/>
                <v:fill type="solid"/>
              </v:shape>
            </v:group>
            <v:group style="position:absolute;left:862;top:5521;width:10;height:20" coordorigin="862,5521" coordsize="10,20">
              <v:shape style="position:absolute;left:862;top:5521;width:10;height:20" coordorigin="862,5521" coordsize="10,20" path="m862,5540l871,5540,871,5521,862,5521,862,5540xe" filled="true" fillcolor="#000000" stroked="false">
                <v:path arrowok="t"/>
                <v:fill type="solid"/>
              </v:shape>
            </v:group>
            <v:group style="position:absolute;left:862;top:5540;width:10;height:20" coordorigin="862,5540" coordsize="10,20">
              <v:shape style="position:absolute;left:862;top:5540;width:10;height:20" coordorigin="862,5540" coordsize="10,20" path="m862,5559l871,5559,871,5540,862,5540,862,5559xe" filled="true" fillcolor="#000000" stroked="false">
                <v:path arrowok="t"/>
                <v:fill type="solid"/>
              </v:shape>
            </v:group>
            <v:group style="position:absolute;left:862;top:5559;width:10;height:20" coordorigin="862,5559" coordsize="10,20">
              <v:shape style="position:absolute;left:862;top:5559;width:10;height:20" coordorigin="862,5559" coordsize="10,20" path="m862,5579l871,5579,871,5559,862,5559,862,5579xe" filled="true" fillcolor="#000000" stroked="false">
                <v:path arrowok="t"/>
                <v:fill type="solid"/>
              </v:shape>
            </v:group>
            <v:group style="position:absolute;left:862;top:5579;width:10;height:20" coordorigin="862,5579" coordsize="10,20">
              <v:shape style="position:absolute;left:862;top:5579;width:10;height:20" coordorigin="862,5579" coordsize="10,20" path="m862,5598l871,5598,871,5579,862,5579,862,5598xe" filled="true" fillcolor="#000000" stroked="false">
                <v:path arrowok="t"/>
                <v:fill type="solid"/>
              </v:shape>
            </v:group>
            <v:group style="position:absolute;left:862;top:5598;width:10;height:20" coordorigin="862,5598" coordsize="10,20">
              <v:shape style="position:absolute;left:862;top:5598;width:10;height:20" coordorigin="862,5598" coordsize="10,20" path="m862,5617l871,5617,871,5598,862,5598,862,5617xe" filled="true" fillcolor="#000000" stroked="false">
                <v:path arrowok="t"/>
                <v:fill type="solid"/>
              </v:shape>
            </v:group>
            <v:group style="position:absolute;left:862;top:5617;width:10;height:20" coordorigin="862,5617" coordsize="10,20">
              <v:shape style="position:absolute;left:862;top:5617;width:10;height:20" coordorigin="862,5617" coordsize="10,20" path="m862,5636l871,5636,871,5617,862,5617,862,5636xe" filled="true" fillcolor="#000000" stroked="false">
                <v:path arrowok="t"/>
                <v:fill type="solid"/>
              </v:shape>
            </v:group>
            <v:group style="position:absolute;left:862;top:5636;width:10;height:20" coordorigin="862,5636" coordsize="10,20">
              <v:shape style="position:absolute;left:862;top:5636;width:10;height:20" coordorigin="862,5636" coordsize="10,20" path="m862,5655l871,5655,871,5636,862,5636,862,5655xe" filled="true" fillcolor="#000000" stroked="false">
                <v:path arrowok="t"/>
                <v:fill type="solid"/>
              </v:shape>
            </v:group>
            <v:group style="position:absolute;left:862;top:5655;width:10;height:20" coordorigin="862,5655" coordsize="10,20">
              <v:shape style="position:absolute;left:862;top:5655;width:10;height:20" coordorigin="862,5655" coordsize="10,20" path="m862,5675l871,5675,871,5655,862,5655,862,5675xe" filled="true" fillcolor="#000000" stroked="false">
                <v:path arrowok="t"/>
                <v:fill type="solid"/>
              </v:shape>
            </v:group>
            <v:group style="position:absolute;left:862;top:5675;width:10;height:20" coordorigin="862,5675" coordsize="10,20">
              <v:shape style="position:absolute;left:862;top:5675;width:10;height:20" coordorigin="862,5675" coordsize="10,20" path="m862,5694l871,5694,871,5675,862,5675,862,5694xe" filled="true" fillcolor="#000000" stroked="false">
                <v:path arrowok="t"/>
                <v:fill type="solid"/>
              </v:shape>
            </v:group>
            <v:group style="position:absolute;left:862;top:5694;width:10;height:20" coordorigin="862,5694" coordsize="10,20">
              <v:shape style="position:absolute;left:862;top:5694;width:10;height:20" coordorigin="862,5694" coordsize="10,20" path="m862,5713l871,5713,871,5694,862,5694,862,5713xe" filled="true" fillcolor="#000000" stroked="false">
                <v:path arrowok="t"/>
                <v:fill type="solid"/>
              </v:shape>
            </v:group>
            <v:group style="position:absolute;left:862;top:5713;width:10;height:20" coordorigin="862,5713" coordsize="10,20">
              <v:shape style="position:absolute;left:862;top:5713;width:10;height:20" coordorigin="862,5713" coordsize="10,20" path="m862,5732l871,5732,871,5713,862,5713,862,5732xe" filled="true" fillcolor="#000000" stroked="false">
                <v:path arrowok="t"/>
                <v:fill type="solid"/>
              </v:shape>
            </v:group>
            <v:group style="position:absolute;left:862;top:5732;width:10;height:20" coordorigin="862,5732" coordsize="10,20">
              <v:shape style="position:absolute;left:862;top:5732;width:10;height:20" coordorigin="862,5732" coordsize="10,20" path="m862,5751l871,5751,871,5732,862,5732,862,5751xe" filled="true" fillcolor="#000000" stroked="false">
                <v:path arrowok="t"/>
                <v:fill type="solid"/>
              </v:shape>
            </v:group>
            <v:group style="position:absolute;left:862;top:5751;width:10;height:20" coordorigin="862,5751" coordsize="10,20">
              <v:shape style="position:absolute;left:862;top:5751;width:10;height:20" coordorigin="862,5751" coordsize="10,20" path="m862,5771l871,5771,871,5751,862,5751,862,5771xe" filled="true" fillcolor="#000000" stroked="false">
                <v:path arrowok="t"/>
                <v:fill type="solid"/>
              </v:shape>
            </v:group>
            <v:group style="position:absolute;left:862;top:5771;width:10;height:20" coordorigin="862,5771" coordsize="10,20">
              <v:shape style="position:absolute;left:862;top:5771;width:10;height:20" coordorigin="862,5771" coordsize="10,20" path="m862,5790l871,5790,871,5771,862,5771,862,5790xe" filled="true" fillcolor="#000000" stroked="false">
                <v:path arrowok="t"/>
                <v:fill type="solid"/>
              </v:shape>
            </v:group>
            <v:group style="position:absolute;left:862;top:5790;width:10;height:20" coordorigin="862,5790" coordsize="10,20">
              <v:shape style="position:absolute;left:862;top:5790;width:10;height:20" coordorigin="862,5790" coordsize="10,20" path="m862,5809l871,5809,871,5790,862,5790,862,5809xe" filled="true" fillcolor="#000000" stroked="false">
                <v:path arrowok="t"/>
                <v:fill type="solid"/>
              </v:shape>
            </v:group>
            <v:group style="position:absolute;left:862;top:5809;width:10;height:20" coordorigin="862,5809" coordsize="10,20">
              <v:shape style="position:absolute;left:862;top:5809;width:10;height:20" coordorigin="862,5809" coordsize="10,20" path="m862,5828l871,5828,871,5809,862,5809,862,5828xe" filled="true" fillcolor="#000000" stroked="false">
                <v:path arrowok="t"/>
                <v:fill type="solid"/>
              </v:shape>
            </v:group>
            <v:group style="position:absolute;left:862;top:5828;width:10;height:20" coordorigin="862,5828" coordsize="10,20">
              <v:shape style="position:absolute;left:862;top:5828;width:10;height:20" coordorigin="862,5828" coordsize="10,20" path="m862,5847l871,5847,871,5828,862,5828,862,5847xe" filled="true" fillcolor="#000000" stroked="false">
                <v:path arrowok="t"/>
                <v:fill type="solid"/>
              </v:shape>
            </v:group>
            <v:group style="position:absolute;left:862;top:5852;width:10;height:2" coordorigin="862,5852" coordsize="10,2">
              <v:shape style="position:absolute;left:862;top:5852;width:10;height:2" coordorigin="862,5852" coordsize="10,0" path="m862,5852l871,5852e" filled="false" stroked="true" strokeweight=".47998pt" strokecolor="#000000">
                <v:path arrowok="t"/>
              </v:shape>
            </v:group>
            <v:group style="position:absolute;left:3810;top:5232;width:10;height:20" coordorigin="3810,5232" coordsize="10,20">
              <v:shape style="position:absolute;left:3810;top:5232;width:10;height:20" coordorigin="3810,5232" coordsize="10,20" path="m3810,5252l3819,5252,3819,5232,3810,5232,3810,5252xe" filled="true" fillcolor="#000000" stroked="false">
                <v:path arrowok="t"/>
                <v:fill type="solid"/>
              </v:shape>
            </v:group>
            <v:group style="position:absolute;left:3810;top:5252;width:10;height:20" coordorigin="3810,5252" coordsize="10,20">
              <v:shape style="position:absolute;left:3810;top:5252;width:10;height:20" coordorigin="3810,5252" coordsize="10,20" path="m3810,5271l3819,5271,3819,5252,3810,5252,3810,5271xe" filled="true" fillcolor="#000000" stroked="false">
                <v:path arrowok="t"/>
                <v:fill type="solid"/>
              </v:shape>
            </v:group>
            <v:group style="position:absolute;left:3810;top:5271;width:10;height:20" coordorigin="3810,5271" coordsize="10,20">
              <v:shape style="position:absolute;left:3810;top:5271;width:10;height:20" coordorigin="3810,5271" coordsize="10,20" path="m3810,5290l3819,5290,3819,5271,3810,5271,3810,5290xe" filled="true" fillcolor="#000000" stroked="false">
                <v:path arrowok="t"/>
                <v:fill type="solid"/>
              </v:shape>
            </v:group>
            <v:group style="position:absolute;left:3810;top:5290;width:10;height:20" coordorigin="3810,5290" coordsize="10,20">
              <v:shape style="position:absolute;left:3810;top:5290;width:10;height:20" coordorigin="3810,5290" coordsize="10,20" path="m3810,5309l3819,5309,3819,5290,3810,5290,3810,5309xe" filled="true" fillcolor="#000000" stroked="false">
                <v:path arrowok="t"/>
                <v:fill type="solid"/>
              </v:shape>
            </v:group>
            <v:group style="position:absolute;left:3810;top:5309;width:10;height:20" coordorigin="3810,5309" coordsize="10,20">
              <v:shape style="position:absolute;left:3810;top:5309;width:10;height:20" coordorigin="3810,5309" coordsize="10,20" path="m3810,5328l3819,5328,3819,5309,3810,5309,3810,5328xe" filled="true" fillcolor="#000000" stroked="false">
                <v:path arrowok="t"/>
                <v:fill type="solid"/>
              </v:shape>
            </v:group>
            <v:group style="position:absolute;left:3810;top:5329;width:10;height:20" coordorigin="3810,5329" coordsize="10,20">
              <v:shape style="position:absolute;left:3810;top:5329;width:10;height:20" coordorigin="3810,5329" coordsize="10,20" path="m3810,5348l3819,5348,3819,5329,3810,5329,3810,5348xe" filled="true" fillcolor="#000000" stroked="false">
                <v:path arrowok="t"/>
                <v:fill type="solid"/>
              </v:shape>
            </v:group>
            <v:group style="position:absolute;left:3810;top:5348;width:10;height:20" coordorigin="3810,5348" coordsize="10,20">
              <v:shape style="position:absolute;left:3810;top:5348;width:10;height:20" coordorigin="3810,5348" coordsize="10,20" path="m3810,5367l3819,5367,3819,5348,3810,5348,3810,5367xe" filled="true" fillcolor="#000000" stroked="false">
                <v:path arrowok="t"/>
                <v:fill type="solid"/>
              </v:shape>
            </v:group>
            <v:group style="position:absolute;left:3810;top:5367;width:10;height:20" coordorigin="3810,5367" coordsize="10,20">
              <v:shape style="position:absolute;left:3810;top:5367;width:10;height:20" coordorigin="3810,5367" coordsize="10,20" path="m3810,5387l3819,5387,3819,5367,3810,5367,3810,5387xe" filled="true" fillcolor="#000000" stroked="false">
                <v:path arrowok="t"/>
                <v:fill type="solid"/>
              </v:shape>
            </v:group>
            <v:group style="position:absolute;left:3810;top:5387;width:10;height:20" coordorigin="3810,5387" coordsize="10,20">
              <v:shape style="position:absolute;left:3810;top:5387;width:10;height:20" coordorigin="3810,5387" coordsize="10,20" path="m3810,5406l3819,5406,3819,5387,3810,5387,3810,5406xe" filled="true" fillcolor="#000000" stroked="false">
                <v:path arrowok="t"/>
                <v:fill type="solid"/>
              </v:shape>
            </v:group>
            <v:group style="position:absolute;left:3810;top:5406;width:10;height:20" coordorigin="3810,5406" coordsize="10,20">
              <v:shape style="position:absolute;left:3810;top:5406;width:10;height:20" coordorigin="3810,5406" coordsize="10,20" path="m3810,5425l3819,5425,3819,5406,3810,5406,3810,5425xe" filled="true" fillcolor="#000000" stroked="false">
                <v:path arrowok="t"/>
                <v:fill type="solid"/>
              </v:shape>
            </v:group>
            <v:group style="position:absolute;left:3810;top:5425;width:10;height:20" coordorigin="3810,5425" coordsize="10,20">
              <v:shape style="position:absolute;left:3810;top:5425;width:10;height:20" coordorigin="3810,5425" coordsize="10,20" path="m3810,5444l3819,5444,3819,5425,3810,5425,3810,5444xe" filled="true" fillcolor="#000000" stroked="false">
                <v:path arrowok="t"/>
                <v:fill type="solid"/>
              </v:shape>
            </v:group>
            <v:group style="position:absolute;left:3810;top:5444;width:10;height:20" coordorigin="3810,5444" coordsize="10,20">
              <v:shape style="position:absolute;left:3810;top:5444;width:10;height:20" coordorigin="3810,5444" coordsize="10,20" path="m3810,5463l3819,5463,3819,5444,3810,5444,3810,5463xe" filled="true" fillcolor="#000000" stroked="false">
                <v:path arrowok="t"/>
                <v:fill type="solid"/>
              </v:shape>
            </v:group>
            <v:group style="position:absolute;left:3810;top:5463;width:10;height:20" coordorigin="3810,5463" coordsize="10,20">
              <v:shape style="position:absolute;left:3810;top:5463;width:10;height:20" coordorigin="3810,5463" coordsize="10,20" path="m3810,5483l3819,5483,3819,5463,3810,5463,3810,5483xe" filled="true" fillcolor="#000000" stroked="false">
                <v:path arrowok="t"/>
                <v:fill type="solid"/>
              </v:shape>
            </v:group>
            <v:group style="position:absolute;left:3810;top:5483;width:10;height:20" coordorigin="3810,5483" coordsize="10,20">
              <v:shape style="position:absolute;left:3810;top:5483;width:10;height:20" coordorigin="3810,5483" coordsize="10,20" path="m3810,5502l3819,5502,3819,5483,3810,5483,3810,5502xe" filled="true" fillcolor="#000000" stroked="false">
                <v:path arrowok="t"/>
                <v:fill type="solid"/>
              </v:shape>
            </v:group>
            <v:group style="position:absolute;left:3810;top:5502;width:10;height:20" coordorigin="3810,5502" coordsize="10,20">
              <v:shape style="position:absolute;left:3810;top:5502;width:10;height:20" coordorigin="3810,5502" coordsize="10,20" path="m3810,5521l3819,5521,3819,5502,3810,5502,3810,5521xe" filled="true" fillcolor="#000000" stroked="false">
                <v:path arrowok="t"/>
                <v:fill type="solid"/>
              </v:shape>
            </v:group>
            <v:group style="position:absolute;left:3810;top:5521;width:10;height:20" coordorigin="3810,5521" coordsize="10,20">
              <v:shape style="position:absolute;left:3810;top:5521;width:10;height:20" coordorigin="3810,5521" coordsize="10,20" path="m3810,5540l3819,5540,3819,5521,3810,5521,3810,5540xe" filled="true" fillcolor="#000000" stroked="false">
                <v:path arrowok="t"/>
                <v:fill type="solid"/>
              </v:shape>
            </v:group>
            <v:group style="position:absolute;left:3810;top:5540;width:10;height:20" coordorigin="3810,5540" coordsize="10,20">
              <v:shape style="position:absolute;left:3810;top:5540;width:10;height:20" coordorigin="3810,5540" coordsize="10,20" path="m3810,5559l3819,5559,3819,5540,3810,5540,3810,5559xe" filled="true" fillcolor="#000000" stroked="false">
                <v:path arrowok="t"/>
                <v:fill type="solid"/>
              </v:shape>
            </v:group>
            <v:group style="position:absolute;left:3810;top:5559;width:10;height:20" coordorigin="3810,5559" coordsize="10,20">
              <v:shape style="position:absolute;left:3810;top:5559;width:10;height:20" coordorigin="3810,5559" coordsize="10,20" path="m3810,5579l3819,5579,3819,5559,3810,5559,3810,5579xe" filled="true" fillcolor="#000000" stroked="false">
                <v:path arrowok="t"/>
                <v:fill type="solid"/>
              </v:shape>
            </v:group>
            <v:group style="position:absolute;left:3810;top:5579;width:10;height:20" coordorigin="3810,5579" coordsize="10,20">
              <v:shape style="position:absolute;left:3810;top:5579;width:10;height:20" coordorigin="3810,5579" coordsize="10,20" path="m3810,5598l3819,5598,3819,5579,3810,5579,3810,5598xe" filled="true" fillcolor="#000000" stroked="false">
                <v:path arrowok="t"/>
                <v:fill type="solid"/>
              </v:shape>
            </v:group>
            <v:group style="position:absolute;left:3810;top:5598;width:10;height:20" coordorigin="3810,5598" coordsize="10,20">
              <v:shape style="position:absolute;left:3810;top:5598;width:10;height:20" coordorigin="3810,5598" coordsize="10,20" path="m3810,5617l3819,5617,3819,5598,3810,5598,3810,5617xe" filled="true" fillcolor="#000000" stroked="false">
                <v:path arrowok="t"/>
                <v:fill type="solid"/>
              </v:shape>
            </v:group>
            <v:group style="position:absolute;left:3810;top:5617;width:10;height:20" coordorigin="3810,5617" coordsize="10,20">
              <v:shape style="position:absolute;left:3810;top:5617;width:10;height:20" coordorigin="3810,5617" coordsize="10,20" path="m3810,5636l3819,5636,3819,5617,3810,5617,3810,5636xe" filled="true" fillcolor="#000000" stroked="false">
                <v:path arrowok="t"/>
                <v:fill type="solid"/>
              </v:shape>
            </v:group>
            <v:group style="position:absolute;left:3810;top:5636;width:10;height:20" coordorigin="3810,5636" coordsize="10,20">
              <v:shape style="position:absolute;left:3810;top:5636;width:10;height:20" coordorigin="3810,5636" coordsize="10,20" path="m3810,5655l3819,5655,3819,5636,3810,5636,3810,5655xe" filled="true" fillcolor="#000000" stroked="false">
                <v:path arrowok="t"/>
                <v:fill type="solid"/>
              </v:shape>
            </v:group>
            <v:group style="position:absolute;left:3810;top:5655;width:10;height:20" coordorigin="3810,5655" coordsize="10,20">
              <v:shape style="position:absolute;left:3810;top:5655;width:10;height:20" coordorigin="3810,5655" coordsize="10,20" path="m3810,5675l3819,5675,3819,5655,3810,5655,3810,5675xe" filled="true" fillcolor="#000000" stroked="false">
                <v:path arrowok="t"/>
                <v:fill type="solid"/>
              </v:shape>
            </v:group>
            <v:group style="position:absolute;left:3810;top:5675;width:10;height:20" coordorigin="3810,5675" coordsize="10,20">
              <v:shape style="position:absolute;left:3810;top:5675;width:10;height:20" coordorigin="3810,5675" coordsize="10,20" path="m3810,5694l3819,5694,3819,5675,3810,5675,3810,5694xe" filled="true" fillcolor="#000000" stroked="false">
                <v:path arrowok="t"/>
                <v:fill type="solid"/>
              </v:shape>
            </v:group>
            <v:group style="position:absolute;left:3810;top:5694;width:10;height:20" coordorigin="3810,5694" coordsize="10,20">
              <v:shape style="position:absolute;left:3810;top:5694;width:10;height:20" coordorigin="3810,5694" coordsize="10,20" path="m3810,5713l3819,5713,3819,5694,3810,5694,3810,5713xe" filled="true" fillcolor="#000000" stroked="false">
                <v:path arrowok="t"/>
                <v:fill type="solid"/>
              </v:shape>
            </v:group>
            <v:group style="position:absolute;left:3810;top:5713;width:10;height:20" coordorigin="3810,5713" coordsize="10,20">
              <v:shape style="position:absolute;left:3810;top:5713;width:10;height:20" coordorigin="3810,5713" coordsize="10,20" path="m3810,5732l3819,5732,3819,5713,3810,5713,3810,5732xe" filled="true" fillcolor="#000000" stroked="false">
                <v:path arrowok="t"/>
                <v:fill type="solid"/>
              </v:shape>
            </v:group>
            <v:group style="position:absolute;left:3810;top:5732;width:10;height:20" coordorigin="3810,5732" coordsize="10,20">
              <v:shape style="position:absolute;left:3810;top:5732;width:10;height:20" coordorigin="3810,5732" coordsize="10,20" path="m3810,5751l3819,5751,3819,5732,3810,5732,3810,5751xe" filled="true" fillcolor="#000000" stroked="false">
                <v:path arrowok="t"/>
                <v:fill type="solid"/>
              </v:shape>
            </v:group>
            <v:group style="position:absolute;left:3810;top:5751;width:10;height:20" coordorigin="3810,5751" coordsize="10,20">
              <v:shape style="position:absolute;left:3810;top:5751;width:10;height:20" coordorigin="3810,5751" coordsize="10,20" path="m3810,5771l3819,5771,3819,5751,3810,5751,3810,5771xe" filled="true" fillcolor="#000000" stroked="false">
                <v:path arrowok="t"/>
                <v:fill type="solid"/>
              </v:shape>
            </v:group>
            <v:group style="position:absolute;left:3810;top:5771;width:10;height:20" coordorigin="3810,5771" coordsize="10,20">
              <v:shape style="position:absolute;left:3810;top:5771;width:10;height:20" coordorigin="3810,5771" coordsize="10,20" path="m3810,5790l3819,5790,3819,5771,3810,5771,3810,5790xe" filled="true" fillcolor="#000000" stroked="false">
                <v:path arrowok="t"/>
                <v:fill type="solid"/>
              </v:shape>
            </v:group>
            <v:group style="position:absolute;left:3810;top:5790;width:10;height:20" coordorigin="3810,5790" coordsize="10,20">
              <v:shape style="position:absolute;left:3810;top:5790;width:10;height:20" coordorigin="3810,5790" coordsize="10,20" path="m3810,5809l3819,5809,3819,5790,3810,5790,3810,5809xe" filled="true" fillcolor="#000000" stroked="false">
                <v:path arrowok="t"/>
                <v:fill type="solid"/>
              </v:shape>
            </v:group>
            <v:group style="position:absolute;left:3810;top:5809;width:10;height:20" coordorigin="3810,5809" coordsize="10,20">
              <v:shape style="position:absolute;left:3810;top:5809;width:10;height:20" coordorigin="3810,5809" coordsize="10,20" path="m3810,5828l3819,5828,3819,5809,3810,5809,3810,5828xe" filled="true" fillcolor="#000000" stroked="false">
                <v:path arrowok="t"/>
                <v:fill type="solid"/>
              </v:shape>
            </v:group>
            <v:group style="position:absolute;left:3810;top:5828;width:10;height:20" coordorigin="3810,5828" coordsize="10,20">
              <v:shape style="position:absolute;left:3810;top:5828;width:10;height:20" coordorigin="3810,5828" coordsize="10,20" path="m3810,5847l3819,5847,3819,5828,3810,5828,3810,5847xe" filled="true" fillcolor="#000000" stroked="false">
                <v:path arrowok="t"/>
                <v:fill type="solid"/>
              </v:shape>
            </v:group>
            <v:group style="position:absolute;left:3810;top:5852;width:10;height:2" coordorigin="3810,5852" coordsize="10,2">
              <v:shape style="position:absolute;left:3810;top:5852;width:10;height:2" coordorigin="3810,5852" coordsize="10,0" path="m3810,5852l3819,5852e" filled="false" stroked="true" strokeweight=".47998pt" strokecolor="#000000">
                <v:path arrowok="t"/>
              </v:shape>
            </v:group>
            <v:group style="position:absolute;left:5631;top:5232;width:10;height:20" coordorigin="5631,5232" coordsize="10,20">
              <v:shape style="position:absolute;left:5631;top:5232;width:10;height:20" coordorigin="5631,5232" coordsize="10,20" path="m5631,5252l5641,5252,5641,5232,5631,5232,5631,5252xe" filled="true" fillcolor="#000000" stroked="false">
                <v:path arrowok="t"/>
                <v:fill type="solid"/>
              </v:shape>
            </v:group>
            <v:group style="position:absolute;left:5631;top:5252;width:10;height:20" coordorigin="5631,5252" coordsize="10,20">
              <v:shape style="position:absolute;left:5631;top:5252;width:10;height:20" coordorigin="5631,5252" coordsize="10,20" path="m5631,5271l5641,5271,5641,5252,5631,5252,5631,5271xe" filled="true" fillcolor="#000000" stroked="false">
                <v:path arrowok="t"/>
                <v:fill type="solid"/>
              </v:shape>
            </v:group>
            <v:group style="position:absolute;left:5631;top:5271;width:10;height:20" coordorigin="5631,5271" coordsize="10,20">
              <v:shape style="position:absolute;left:5631;top:5271;width:10;height:20" coordorigin="5631,5271" coordsize="10,20" path="m5631,5290l5641,5290,5641,5271,5631,5271,5631,5290xe" filled="true" fillcolor="#000000" stroked="false">
                <v:path arrowok="t"/>
                <v:fill type="solid"/>
              </v:shape>
            </v:group>
            <v:group style="position:absolute;left:5631;top:5290;width:10;height:20" coordorigin="5631,5290" coordsize="10,20">
              <v:shape style="position:absolute;left:5631;top:5290;width:10;height:20" coordorigin="5631,5290" coordsize="10,20" path="m5631,5309l5641,5309,5641,5290,5631,5290,5631,5309xe" filled="true" fillcolor="#000000" stroked="false">
                <v:path arrowok="t"/>
                <v:fill type="solid"/>
              </v:shape>
            </v:group>
            <v:group style="position:absolute;left:5631;top:5309;width:10;height:20" coordorigin="5631,5309" coordsize="10,20">
              <v:shape style="position:absolute;left:5631;top:5309;width:10;height:20" coordorigin="5631,5309" coordsize="10,20" path="m5631,5328l5641,5328,5641,5309,5631,5309,5631,5328xe" filled="true" fillcolor="#000000" stroked="false">
                <v:path arrowok="t"/>
                <v:fill type="solid"/>
              </v:shape>
            </v:group>
            <v:group style="position:absolute;left:5631;top:5329;width:10;height:20" coordorigin="5631,5329" coordsize="10,20">
              <v:shape style="position:absolute;left:5631;top:5329;width:10;height:20" coordorigin="5631,5329" coordsize="10,20" path="m5631,5348l5641,5348,5641,5329,5631,5329,5631,5348xe" filled="true" fillcolor="#000000" stroked="false">
                <v:path arrowok="t"/>
                <v:fill type="solid"/>
              </v:shape>
            </v:group>
            <v:group style="position:absolute;left:5631;top:5348;width:10;height:20" coordorigin="5631,5348" coordsize="10,20">
              <v:shape style="position:absolute;left:5631;top:5348;width:10;height:20" coordorigin="5631,5348" coordsize="10,20" path="m5631,5367l5641,5367,5641,5348,5631,5348,5631,5367xe" filled="true" fillcolor="#000000" stroked="false">
                <v:path arrowok="t"/>
                <v:fill type="solid"/>
              </v:shape>
            </v:group>
            <v:group style="position:absolute;left:5631;top:5367;width:10;height:20" coordorigin="5631,5367" coordsize="10,20">
              <v:shape style="position:absolute;left:5631;top:5367;width:10;height:20" coordorigin="5631,5367" coordsize="10,20" path="m5631,5387l5641,5387,5641,5367,5631,5367,5631,5387xe" filled="true" fillcolor="#000000" stroked="false">
                <v:path arrowok="t"/>
                <v:fill type="solid"/>
              </v:shape>
            </v:group>
            <v:group style="position:absolute;left:5631;top:5387;width:10;height:20" coordorigin="5631,5387" coordsize="10,20">
              <v:shape style="position:absolute;left:5631;top:5387;width:10;height:20" coordorigin="5631,5387" coordsize="10,20" path="m5631,5406l5641,5406,5641,5387,5631,5387,5631,5406xe" filled="true" fillcolor="#000000" stroked="false">
                <v:path arrowok="t"/>
                <v:fill type="solid"/>
              </v:shape>
            </v:group>
            <v:group style="position:absolute;left:5631;top:5406;width:10;height:20" coordorigin="5631,5406" coordsize="10,20">
              <v:shape style="position:absolute;left:5631;top:5406;width:10;height:20" coordorigin="5631,5406" coordsize="10,20" path="m5631,5425l5641,5425,5641,5406,5631,5406,5631,5425xe" filled="true" fillcolor="#000000" stroked="false">
                <v:path arrowok="t"/>
                <v:fill type="solid"/>
              </v:shape>
            </v:group>
            <v:group style="position:absolute;left:5631;top:5425;width:10;height:20" coordorigin="5631,5425" coordsize="10,20">
              <v:shape style="position:absolute;left:5631;top:5425;width:10;height:20" coordorigin="5631,5425" coordsize="10,20" path="m5631,5444l5641,5444,5641,5425,5631,5425,5631,5444xe" filled="true" fillcolor="#000000" stroked="false">
                <v:path arrowok="t"/>
                <v:fill type="solid"/>
              </v:shape>
            </v:group>
            <v:group style="position:absolute;left:5631;top:5444;width:10;height:20" coordorigin="5631,5444" coordsize="10,20">
              <v:shape style="position:absolute;left:5631;top:5444;width:10;height:20" coordorigin="5631,5444" coordsize="10,20" path="m5631,5463l5641,5463,5641,5444,5631,5444,5631,5463xe" filled="true" fillcolor="#000000" stroked="false">
                <v:path arrowok="t"/>
                <v:fill type="solid"/>
              </v:shape>
            </v:group>
            <v:group style="position:absolute;left:5631;top:5463;width:10;height:20" coordorigin="5631,5463" coordsize="10,20">
              <v:shape style="position:absolute;left:5631;top:5463;width:10;height:20" coordorigin="5631,5463" coordsize="10,20" path="m5631,5483l5641,5483,5641,5463,5631,5463,5631,5483xe" filled="true" fillcolor="#000000" stroked="false">
                <v:path arrowok="t"/>
                <v:fill type="solid"/>
              </v:shape>
            </v:group>
            <v:group style="position:absolute;left:5631;top:5483;width:10;height:20" coordorigin="5631,5483" coordsize="10,20">
              <v:shape style="position:absolute;left:5631;top:5483;width:10;height:20" coordorigin="5631,5483" coordsize="10,20" path="m5631,5502l5641,5502,5641,5483,5631,5483,5631,5502xe" filled="true" fillcolor="#000000" stroked="false">
                <v:path arrowok="t"/>
                <v:fill type="solid"/>
              </v:shape>
            </v:group>
            <v:group style="position:absolute;left:5631;top:5502;width:10;height:20" coordorigin="5631,5502" coordsize="10,20">
              <v:shape style="position:absolute;left:5631;top:5502;width:10;height:20" coordorigin="5631,5502" coordsize="10,20" path="m5631,5521l5641,5521,5641,5502,5631,5502,5631,5521xe" filled="true" fillcolor="#000000" stroked="false">
                <v:path arrowok="t"/>
                <v:fill type="solid"/>
              </v:shape>
            </v:group>
            <v:group style="position:absolute;left:5631;top:5521;width:10;height:20" coordorigin="5631,5521" coordsize="10,20">
              <v:shape style="position:absolute;left:5631;top:5521;width:10;height:20" coordorigin="5631,5521" coordsize="10,20" path="m5631,5540l5641,5540,5641,5521,5631,5521,5631,5540xe" filled="true" fillcolor="#000000" stroked="false">
                <v:path arrowok="t"/>
                <v:fill type="solid"/>
              </v:shape>
            </v:group>
            <v:group style="position:absolute;left:5631;top:5540;width:10;height:20" coordorigin="5631,5540" coordsize="10,20">
              <v:shape style="position:absolute;left:5631;top:5540;width:10;height:20" coordorigin="5631,5540" coordsize="10,20" path="m5631,5559l5641,5559,5641,5540,5631,5540,5631,5559xe" filled="true" fillcolor="#000000" stroked="false">
                <v:path arrowok="t"/>
                <v:fill type="solid"/>
              </v:shape>
            </v:group>
            <v:group style="position:absolute;left:5631;top:5559;width:10;height:20" coordorigin="5631,5559" coordsize="10,20">
              <v:shape style="position:absolute;left:5631;top:5559;width:10;height:20" coordorigin="5631,5559" coordsize="10,20" path="m5631,5579l5641,5579,5641,5559,5631,5559,5631,5579xe" filled="true" fillcolor="#000000" stroked="false">
                <v:path arrowok="t"/>
                <v:fill type="solid"/>
              </v:shape>
            </v:group>
            <v:group style="position:absolute;left:5631;top:5579;width:10;height:20" coordorigin="5631,5579" coordsize="10,20">
              <v:shape style="position:absolute;left:5631;top:5579;width:10;height:20" coordorigin="5631,5579" coordsize="10,20" path="m5631,5598l5641,5598,5641,5579,5631,5579,5631,5598xe" filled="true" fillcolor="#000000" stroked="false">
                <v:path arrowok="t"/>
                <v:fill type="solid"/>
              </v:shape>
            </v:group>
            <v:group style="position:absolute;left:5631;top:5598;width:10;height:20" coordorigin="5631,5598" coordsize="10,20">
              <v:shape style="position:absolute;left:5631;top:5598;width:10;height:20" coordorigin="5631,5598" coordsize="10,20" path="m5631,5617l5641,5617,5641,5598,5631,5598,5631,5617xe" filled="true" fillcolor="#000000" stroked="false">
                <v:path arrowok="t"/>
                <v:fill type="solid"/>
              </v:shape>
            </v:group>
            <v:group style="position:absolute;left:5631;top:5617;width:10;height:20" coordorigin="5631,5617" coordsize="10,20">
              <v:shape style="position:absolute;left:5631;top:5617;width:10;height:20" coordorigin="5631,5617" coordsize="10,20" path="m5631,5636l5641,5636,5641,5617,5631,5617,5631,5636xe" filled="true" fillcolor="#000000" stroked="false">
                <v:path arrowok="t"/>
                <v:fill type="solid"/>
              </v:shape>
            </v:group>
            <v:group style="position:absolute;left:5631;top:5636;width:10;height:20" coordorigin="5631,5636" coordsize="10,20">
              <v:shape style="position:absolute;left:5631;top:5636;width:10;height:20" coordorigin="5631,5636" coordsize="10,20" path="m5631,5655l5641,5655,5641,5636,5631,5636,5631,5655xe" filled="true" fillcolor="#000000" stroked="false">
                <v:path arrowok="t"/>
                <v:fill type="solid"/>
              </v:shape>
            </v:group>
            <v:group style="position:absolute;left:5631;top:5655;width:10;height:20" coordorigin="5631,5655" coordsize="10,20">
              <v:shape style="position:absolute;left:5631;top:5655;width:10;height:20" coordorigin="5631,5655" coordsize="10,20" path="m5631,5675l5641,5675,5641,5655,5631,5655,5631,5675xe" filled="true" fillcolor="#000000" stroked="false">
                <v:path arrowok="t"/>
                <v:fill type="solid"/>
              </v:shape>
            </v:group>
            <v:group style="position:absolute;left:5631;top:5675;width:10;height:20" coordorigin="5631,5675" coordsize="10,20">
              <v:shape style="position:absolute;left:5631;top:5675;width:10;height:20" coordorigin="5631,5675" coordsize="10,20" path="m5631,5694l5641,5694,5641,5675,5631,5675,5631,5694xe" filled="true" fillcolor="#000000" stroked="false">
                <v:path arrowok="t"/>
                <v:fill type="solid"/>
              </v:shape>
            </v:group>
            <v:group style="position:absolute;left:5631;top:5694;width:10;height:20" coordorigin="5631,5694" coordsize="10,20">
              <v:shape style="position:absolute;left:5631;top:5694;width:10;height:20" coordorigin="5631,5694" coordsize="10,20" path="m5631,5713l5641,5713,5641,5694,5631,5694,5631,5713xe" filled="true" fillcolor="#000000" stroked="false">
                <v:path arrowok="t"/>
                <v:fill type="solid"/>
              </v:shape>
            </v:group>
            <v:group style="position:absolute;left:5631;top:5713;width:10;height:20" coordorigin="5631,5713" coordsize="10,20">
              <v:shape style="position:absolute;left:5631;top:5713;width:10;height:20" coordorigin="5631,5713" coordsize="10,20" path="m5631,5732l5641,5732,5641,5713,5631,5713,5631,5732xe" filled="true" fillcolor="#000000" stroked="false">
                <v:path arrowok="t"/>
                <v:fill type="solid"/>
              </v:shape>
            </v:group>
            <v:group style="position:absolute;left:5631;top:5732;width:10;height:20" coordorigin="5631,5732" coordsize="10,20">
              <v:shape style="position:absolute;left:5631;top:5732;width:10;height:20" coordorigin="5631,5732" coordsize="10,20" path="m5631,5751l5641,5751,5641,5732,5631,5732,5631,5751xe" filled="true" fillcolor="#000000" stroked="false">
                <v:path arrowok="t"/>
                <v:fill type="solid"/>
              </v:shape>
            </v:group>
            <v:group style="position:absolute;left:5631;top:5751;width:10;height:20" coordorigin="5631,5751" coordsize="10,20">
              <v:shape style="position:absolute;left:5631;top:5751;width:10;height:20" coordorigin="5631,5751" coordsize="10,20" path="m5631,5771l5641,5771,5641,5751,5631,5751,5631,5771xe" filled="true" fillcolor="#000000" stroked="false">
                <v:path arrowok="t"/>
                <v:fill type="solid"/>
              </v:shape>
            </v:group>
            <v:group style="position:absolute;left:5631;top:5771;width:10;height:20" coordorigin="5631,5771" coordsize="10,20">
              <v:shape style="position:absolute;left:5631;top:5771;width:10;height:20" coordorigin="5631,5771" coordsize="10,20" path="m5631,5790l5641,5790,5641,5771,5631,5771,5631,5790xe" filled="true" fillcolor="#000000" stroked="false">
                <v:path arrowok="t"/>
                <v:fill type="solid"/>
              </v:shape>
            </v:group>
            <v:group style="position:absolute;left:5631;top:5790;width:10;height:20" coordorigin="5631,5790" coordsize="10,20">
              <v:shape style="position:absolute;left:5631;top:5790;width:10;height:20" coordorigin="5631,5790" coordsize="10,20" path="m5631,5809l5641,5809,5641,5790,5631,5790,5631,5809xe" filled="true" fillcolor="#000000" stroked="false">
                <v:path arrowok="t"/>
                <v:fill type="solid"/>
              </v:shape>
            </v:group>
            <v:group style="position:absolute;left:5631;top:5809;width:10;height:20" coordorigin="5631,5809" coordsize="10,20">
              <v:shape style="position:absolute;left:5631;top:5809;width:10;height:20" coordorigin="5631,5809" coordsize="10,20" path="m5631,5828l5641,5828,5641,5809,5631,5809,5631,5828xe" filled="true" fillcolor="#000000" stroked="false">
                <v:path arrowok="t"/>
                <v:fill type="solid"/>
              </v:shape>
            </v:group>
            <v:group style="position:absolute;left:5631;top:5828;width:10;height:20" coordorigin="5631,5828" coordsize="10,20">
              <v:shape style="position:absolute;left:5631;top:5828;width:10;height:20" coordorigin="5631,5828" coordsize="10,20" path="m5631,5847l5641,5847,5641,5828,5631,5828,5631,5847xe" filled="true" fillcolor="#000000" stroked="false">
                <v:path arrowok="t"/>
                <v:fill type="solid"/>
              </v:shape>
            </v:group>
            <v:group style="position:absolute;left:5631;top:5852;width:10;height:2" coordorigin="5631,5852" coordsize="10,2">
              <v:shape style="position:absolute;left:5631;top:5852;width:10;height:2" coordorigin="5631,5852" coordsize="10,0" path="m5631,5852l5641,5852e" filled="false" stroked="true" strokeweight=".47998pt" strokecolor="#000000">
                <v:path arrowok="t"/>
              </v:shape>
            </v:group>
            <v:group style="position:absolute;left:7451;top:5232;width:10;height:20" coordorigin="7451,5232" coordsize="10,20">
              <v:shape style="position:absolute;left:7451;top:5232;width:10;height:20" coordorigin="7451,5232" coordsize="10,20" path="m7451,5252l7461,5252,7461,5232,7451,5232,7451,5252xe" filled="true" fillcolor="#000000" stroked="false">
                <v:path arrowok="t"/>
                <v:fill type="solid"/>
              </v:shape>
            </v:group>
            <v:group style="position:absolute;left:7451;top:5252;width:10;height:20" coordorigin="7451,5252" coordsize="10,20">
              <v:shape style="position:absolute;left:7451;top:5252;width:10;height:20" coordorigin="7451,5252" coordsize="10,20" path="m7451,5271l7461,5271,7461,5252,7451,5252,7451,5271xe" filled="true" fillcolor="#000000" stroked="false">
                <v:path arrowok="t"/>
                <v:fill type="solid"/>
              </v:shape>
            </v:group>
            <v:group style="position:absolute;left:7451;top:5271;width:10;height:20" coordorigin="7451,5271" coordsize="10,20">
              <v:shape style="position:absolute;left:7451;top:5271;width:10;height:20" coordorigin="7451,5271" coordsize="10,20" path="m7451,5290l7461,5290,7461,5271,7451,5271,7451,5290xe" filled="true" fillcolor="#000000" stroked="false">
                <v:path arrowok="t"/>
                <v:fill type="solid"/>
              </v:shape>
            </v:group>
            <v:group style="position:absolute;left:7451;top:5290;width:10;height:20" coordorigin="7451,5290" coordsize="10,20">
              <v:shape style="position:absolute;left:7451;top:5290;width:10;height:20" coordorigin="7451,5290" coordsize="10,20" path="m7451,5309l7461,5309,7461,5290,7451,5290,7451,5309xe" filled="true" fillcolor="#000000" stroked="false">
                <v:path arrowok="t"/>
                <v:fill type="solid"/>
              </v:shape>
            </v:group>
            <v:group style="position:absolute;left:7451;top:5309;width:10;height:20" coordorigin="7451,5309" coordsize="10,20">
              <v:shape style="position:absolute;left:7451;top:5309;width:10;height:20" coordorigin="7451,5309" coordsize="10,20" path="m7451,5328l7461,5328,7461,5309,7451,5309,7451,5328xe" filled="true" fillcolor="#000000" stroked="false">
                <v:path arrowok="t"/>
                <v:fill type="solid"/>
              </v:shape>
            </v:group>
            <v:group style="position:absolute;left:7451;top:5329;width:10;height:20" coordorigin="7451,5329" coordsize="10,20">
              <v:shape style="position:absolute;left:7451;top:5329;width:10;height:20" coordorigin="7451,5329" coordsize="10,20" path="m7451,5348l7461,5348,7461,5329,7451,5329,7451,5348xe" filled="true" fillcolor="#000000" stroked="false">
                <v:path arrowok="t"/>
                <v:fill type="solid"/>
              </v:shape>
            </v:group>
            <v:group style="position:absolute;left:7451;top:5348;width:10;height:20" coordorigin="7451,5348" coordsize="10,20">
              <v:shape style="position:absolute;left:7451;top:5348;width:10;height:20" coordorigin="7451,5348" coordsize="10,20" path="m7451,5367l7461,5367,7461,5348,7451,5348,7451,5367xe" filled="true" fillcolor="#000000" stroked="false">
                <v:path arrowok="t"/>
                <v:fill type="solid"/>
              </v:shape>
            </v:group>
            <v:group style="position:absolute;left:7451;top:5367;width:10;height:20" coordorigin="7451,5367" coordsize="10,20">
              <v:shape style="position:absolute;left:7451;top:5367;width:10;height:20" coordorigin="7451,5367" coordsize="10,20" path="m7451,5387l7461,5387,7461,5367,7451,5367,7451,5387xe" filled="true" fillcolor="#000000" stroked="false">
                <v:path arrowok="t"/>
                <v:fill type="solid"/>
              </v:shape>
            </v:group>
            <v:group style="position:absolute;left:7451;top:5387;width:10;height:20" coordorigin="7451,5387" coordsize="10,20">
              <v:shape style="position:absolute;left:7451;top:5387;width:10;height:20" coordorigin="7451,5387" coordsize="10,20" path="m7451,5406l7461,5406,7461,5387,7451,5387,7451,5406xe" filled="true" fillcolor="#000000" stroked="false">
                <v:path arrowok="t"/>
                <v:fill type="solid"/>
              </v:shape>
            </v:group>
            <v:group style="position:absolute;left:7451;top:5406;width:10;height:20" coordorigin="7451,5406" coordsize="10,20">
              <v:shape style="position:absolute;left:7451;top:5406;width:10;height:20" coordorigin="7451,5406" coordsize="10,20" path="m7451,5425l7461,5425,7461,5406,7451,5406,7451,5425xe" filled="true" fillcolor="#000000" stroked="false">
                <v:path arrowok="t"/>
                <v:fill type="solid"/>
              </v:shape>
            </v:group>
            <v:group style="position:absolute;left:7451;top:5425;width:10;height:20" coordorigin="7451,5425" coordsize="10,20">
              <v:shape style="position:absolute;left:7451;top:5425;width:10;height:20" coordorigin="7451,5425" coordsize="10,20" path="m7451,5444l7461,5444,7461,5425,7451,5425,7451,5444xe" filled="true" fillcolor="#000000" stroked="false">
                <v:path arrowok="t"/>
                <v:fill type="solid"/>
              </v:shape>
            </v:group>
            <v:group style="position:absolute;left:7451;top:5444;width:10;height:20" coordorigin="7451,5444" coordsize="10,20">
              <v:shape style="position:absolute;left:7451;top:5444;width:10;height:20" coordorigin="7451,5444" coordsize="10,20" path="m7451,5463l7461,5463,7461,5444,7451,5444,7451,5463xe" filled="true" fillcolor="#000000" stroked="false">
                <v:path arrowok="t"/>
                <v:fill type="solid"/>
              </v:shape>
            </v:group>
            <v:group style="position:absolute;left:7451;top:5463;width:10;height:20" coordorigin="7451,5463" coordsize="10,20">
              <v:shape style="position:absolute;left:7451;top:5463;width:10;height:20" coordorigin="7451,5463" coordsize="10,20" path="m7451,5483l7461,5483,7461,5463,7451,5463,7451,5483xe" filled="true" fillcolor="#000000" stroked="false">
                <v:path arrowok="t"/>
                <v:fill type="solid"/>
              </v:shape>
            </v:group>
            <v:group style="position:absolute;left:7451;top:5483;width:10;height:20" coordorigin="7451,5483" coordsize="10,20">
              <v:shape style="position:absolute;left:7451;top:5483;width:10;height:20" coordorigin="7451,5483" coordsize="10,20" path="m7451,5502l7461,5502,7461,5483,7451,5483,7451,5502xe" filled="true" fillcolor="#000000" stroked="false">
                <v:path arrowok="t"/>
                <v:fill type="solid"/>
              </v:shape>
            </v:group>
            <v:group style="position:absolute;left:7451;top:5502;width:10;height:20" coordorigin="7451,5502" coordsize="10,20">
              <v:shape style="position:absolute;left:7451;top:5502;width:10;height:20" coordorigin="7451,5502" coordsize="10,20" path="m7451,5521l7461,5521,7461,5502,7451,5502,7451,5521xe" filled="true" fillcolor="#000000" stroked="false">
                <v:path arrowok="t"/>
                <v:fill type="solid"/>
              </v:shape>
            </v:group>
            <v:group style="position:absolute;left:7451;top:5521;width:10;height:20" coordorigin="7451,5521" coordsize="10,20">
              <v:shape style="position:absolute;left:7451;top:5521;width:10;height:20" coordorigin="7451,5521" coordsize="10,20" path="m7451,5540l7461,5540,7461,5521,7451,5521,7451,5540xe" filled="true" fillcolor="#000000" stroked="false">
                <v:path arrowok="t"/>
                <v:fill type="solid"/>
              </v:shape>
            </v:group>
            <v:group style="position:absolute;left:7451;top:5540;width:10;height:20" coordorigin="7451,5540" coordsize="10,20">
              <v:shape style="position:absolute;left:7451;top:5540;width:10;height:20" coordorigin="7451,5540" coordsize="10,20" path="m7451,5559l7461,5559,7461,5540,7451,5540,7451,5559xe" filled="true" fillcolor="#000000" stroked="false">
                <v:path arrowok="t"/>
                <v:fill type="solid"/>
              </v:shape>
            </v:group>
            <v:group style="position:absolute;left:7451;top:5559;width:10;height:20" coordorigin="7451,5559" coordsize="10,20">
              <v:shape style="position:absolute;left:7451;top:5559;width:10;height:20" coordorigin="7451,5559" coordsize="10,20" path="m7451,5579l7461,5579,7461,5559,7451,5559,7451,5579xe" filled="true" fillcolor="#000000" stroked="false">
                <v:path arrowok="t"/>
                <v:fill type="solid"/>
              </v:shape>
            </v:group>
            <v:group style="position:absolute;left:7451;top:5579;width:10;height:20" coordorigin="7451,5579" coordsize="10,20">
              <v:shape style="position:absolute;left:7451;top:5579;width:10;height:20" coordorigin="7451,5579" coordsize="10,20" path="m7451,5598l7461,5598,7461,5579,7451,5579,7451,5598xe" filled="true" fillcolor="#000000" stroked="false">
                <v:path arrowok="t"/>
                <v:fill type="solid"/>
              </v:shape>
            </v:group>
            <v:group style="position:absolute;left:7451;top:5598;width:10;height:20" coordorigin="7451,5598" coordsize="10,20">
              <v:shape style="position:absolute;left:7451;top:5598;width:10;height:20" coordorigin="7451,5598" coordsize="10,20" path="m7451,5617l7461,5617,7461,5598,7451,5598,7451,5617xe" filled="true" fillcolor="#000000" stroked="false">
                <v:path arrowok="t"/>
                <v:fill type="solid"/>
              </v:shape>
            </v:group>
            <v:group style="position:absolute;left:7451;top:5617;width:10;height:20" coordorigin="7451,5617" coordsize="10,20">
              <v:shape style="position:absolute;left:7451;top:5617;width:10;height:20" coordorigin="7451,5617" coordsize="10,20" path="m7451,5636l7461,5636,7461,5617,7451,5617,7451,5636xe" filled="true" fillcolor="#000000" stroked="false">
                <v:path arrowok="t"/>
                <v:fill type="solid"/>
              </v:shape>
            </v:group>
            <v:group style="position:absolute;left:7451;top:5636;width:10;height:20" coordorigin="7451,5636" coordsize="10,20">
              <v:shape style="position:absolute;left:7451;top:5636;width:10;height:20" coordorigin="7451,5636" coordsize="10,20" path="m7451,5655l7461,5655,7461,5636,7451,5636,7451,5655xe" filled="true" fillcolor="#000000" stroked="false">
                <v:path arrowok="t"/>
                <v:fill type="solid"/>
              </v:shape>
            </v:group>
            <v:group style="position:absolute;left:7451;top:5655;width:10;height:20" coordorigin="7451,5655" coordsize="10,20">
              <v:shape style="position:absolute;left:7451;top:5655;width:10;height:20" coordorigin="7451,5655" coordsize="10,20" path="m7451,5675l7461,5675,7461,5655,7451,5655,7451,5675xe" filled="true" fillcolor="#000000" stroked="false">
                <v:path arrowok="t"/>
                <v:fill type="solid"/>
              </v:shape>
            </v:group>
            <v:group style="position:absolute;left:7451;top:5675;width:10;height:20" coordorigin="7451,5675" coordsize="10,20">
              <v:shape style="position:absolute;left:7451;top:5675;width:10;height:20" coordorigin="7451,5675" coordsize="10,20" path="m7451,5694l7461,5694,7461,5675,7451,5675,7451,5694xe" filled="true" fillcolor="#000000" stroked="false">
                <v:path arrowok="t"/>
                <v:fill type="solid"/>
              </v:shape>
            </v:group>
            <v:group style="position:absolute;left:7451;top:5694;width:10;height:20" coordorigin="7451,5694" coordsize="10,20">
              <v:shape style="position:absolute;left:7451;top:5694;width:10;height:20" coordorigin="7451,5694" coordsize="10,20" path="m7451,5713l7461,5713,7461,5694,7451,5694,7451,5713xe" filled="true" fillcolor="#000000" stroked="false">
                <v:path arrowok="t"/>
                <v:fill type="solid"/>
              </v:shape>
            </v:group>
            <v:group style="position:absolute;left:7451;top:5713;width:10;height:20" coordorigin="7451,5713" coordsize="10,20">
              <v:shape style="position:absolute;left:7451;top:5713;width:10;height:20" coordorigin="7451,5713" coordsize="10,20" path="m7451,5732l7461,5732,7461,5713,7451,5713,7451,5732xe" filled="true" fillcolor="#000000" stroked="false">
                <v:path arrowok="t"/>
                <v:fill type="solid"/>
              </v:shape>
            </v:group>
            <v:group style="position:absolute;left:7451;top:5732;width:10;height:20" coordorigin="7451,5732" coordsize="10,20">
              <v:shape style="position:absolute;left:7451;top:5732;width:10;height:20" coordorigin="7451,5732" coordsize="10,20" path="m7451,5751l7461,5751,7461,5732,7451,5732,7451,5751xe" filled="true" fillcolor="#000000" stroked="false">
                <v:path arrowok="t"/>
                <v:fill type="solid"/>
              </v:shape>
            </v:group>
            <v:group style="position:absolute;left:7451;top:5751;width:10;height:20" coordorigin="7451,5751" coordsize="10,20">
              <v:shape style="position:absolute;left:7451;top:5751;width:10;height:20" coordorigin="7451,5751" coordsize="10,20" path="m7451,5771l7461,5771,7461,5751,7451,5751,7451,5771xe" filled="true" fillcolor="#000000" stroked="false">
                <v:path arrowok="t"/>
                <v:fill type="solid"/>
              </v:shape>
            </v:group>
            <v:group style="position:absolute;left:7451;top:5771;width:10;height:20" coordorigin="7451,5771" coordsize="10,20">
              <v:shape style="position:absolute;left:7451;top:5771;width:10;height:20" coordorigin="7451,5771" coordsize="10,20" path="m7451,5790l7461,5790,7461,5771,7451,5771,7451,5790xe" filled="true" fillcolor="#000000" stroked="false">
                <v:path arrowok="t"/>
                <v:fill type="solid"/>
              </v:shape>
            </v:group>
            <v:group style="position:absolute;left:7451;top:5790;width:10;height:20" coordorigin="7451,5790" coordsize="10,20">
              <v:shape style="position:absolute;left:7451;top:5790;width:10;height:20" coordorigin="7451,5790" coordsize="10,20" path="m7451,5809l7461,5809,7461,5790,7451,5790,7451,5809xe" filled="true" fillcolor="#000000" stroked="false">
                <v:path arrowok="t"/>
                <v:fill type="solid"/>
              </v:shape>
            </v:group>
            <v:group style="position:absolute;left:7451;top:5809;width:10;height:20" coordorigin="7451,5809" coordsize="10,20">
              <v:shape style="position:absolute;left:7451;top:5809;width:10;height:20" coordorigin="7451,5809" coordsize="10,20" path="m7451,5828l7461,5828,7461,5809,7451,5809,7451,5828xe" filled="true" fillcolor="#000000" stroked="false">
                <v:path arrowok="t"/>
                <v:fill type="solid"/>
              </v:shape>
            </v:group>
            <v:group style="position:absolute;left:7451;top:5828;width:10;height:20" coordorigin="7451,5828" coordsize="10,20">
              <v:shape style="position:absolute;left:7451;top:5828;width:10;height:20" coordorigin="7451,5828" coordsize="10,20" path="m7451,5847l7461,5847,7461,5828,7451,5828,7451,5847xe" filled="true" fillcolor="#000000" stroked="false">
                <v:path arrowok="t"/>
                <v:fill type="solid"/>
              </v:shape>
            </v:group>
            <v:group style="position:absolute;left:7451;top:5852;width:10;height:2" coordorigin="7451,5852" coordsize="10,2">
              <v:shape style="position:absolute;left:7451;top:5852;width:10;height:2" coordorigin="7451,5852" coordsize="10,0" path="m7451,5852l7461,5852e" filled="false" stroked="true" strokeweight=".47998pt" strokecolor="#000000">
                <v:path arrowok="t"/>
              </v:shape>
            </v:group>
            <v:group style="position:absolute;left:8980;top:5232;width:10;height:20" coordorigin="8980,5232" coordsize="10,20">
              <v:shape style="position:absolute;left:8980;top:5232;width:10;height:20" coordorigin="8980,5232" coordsize="10,20" path="m8980,5252l8990,5252,8990,5232,8980,5232,8980,5252xe" filled="true" fillcolor="#000000" stroked="false">
                <v:path arrowok="t"/>
                <v:fill type="solid"/>
              </v:shape>
            </v:group>
            <v:group style="position:absolute;left:8980;top:5252;width:10;height:20" coordorigin="8980,5252" coordsize="10,20">
              <v:shape style="position:absolute;left:8980;top:5252;width:10;height:20" coordorigin="8980,5252" coordsize="10,20" path="m8980,5271l8990,5271,8990,5252,8980,5252,8980,5271xe" filled="true" fillcolor="#000000" stroked="false">
                <v:path arrowok="t"/>
                <v:fill type="solid"/>
              </v:shape>
            </v:group>
            <v:group style="position:absolute;left:8980;top:5271;width:10;height:20" coordorigin="8980,5271" coordsize="10,20">
              <v:shape style="position:absolute;left:8980;top:5271;width:10;height:20" coordorigin="8980,5271" coordsize="10,20" path="m8980,5290l8990,5290,8990,5271,8980,5271,8980,5290xe" filled="true" fillcolor="#000000" stroked="false">
                <v:path arrowok="t"/>
                <v:fill type="solid"/>
              </v:shape>
            </v:group>
            <v:group style="position:absolute;left:8980;top:5290;width:10;height:20" coordorigin="8980,5290" coordsize="10,20">
              <v:shape style="position:absolute;left:8980;top:5290;width:10;height:20" coordorigin="8980,5290" coordsize="10,20" path="m8980,5309l8990,5309,8990,5290,8980,5290,8980,5309xe" filled="true" fillcolor="#000000" stroked="false">
                <v:path arrowok="t"/>
                <v:fill type="solid"/>
              </v:shape>
            </v:group>
            <v:group style="position:absolute;left:8980;top:5309;width:10;height:20" coordorigin="8980,5309" coordsize="10,20">
              <v:shape style="position:absolute;left:8980;top:5309;width:10;height:20" coordorigin="8980,5309" coordsize="10,20" path="m8980,5328l8990,5328,8990,5309,8980,5309,8980,5328xe" filled="true" fillcolor="#000000" stroked="false">
                <v:path arrowok="t"/>
                <v:fill type="solid"/>
              </v:shape>
            </v:group>
            <v:group style="position:absolute;left:8980;top:5329;width:10;height:20" coordorigin="8980,5329" coordsize="10,20">
              <v:shape style="position:absolute;left:8980;top:5329;width:10;height:20" coordorigin="8980,5329" coordsize="10,20" path="m8980,5348l8990,5348,8990,5329,8980,5329,8980,5348xe" filled="true" fillcolor="#000000" stroked="false">
                <v:path arrowok="t"/>
                <v:fill type="solid"/>
              </v:shape>
            </v:group>
            <v:group style="position:absolute;left:8980;top:5348;width:10;height:20" coordorigin="8980,5348" coordsize="10,20">
              <v:shape style="position:absolute;left:8980;top:5348;width:10;height:20" coordorigin="8980,5348" coordsize="10,20" path="m8980,5367l8990,5367,8990,5348,8980,5348,8980,5367xe" filled="true" fillcolor="#000000" stroked="false">
                <v:path arrowok="t"/>
                <v:fill type="solid"/>
              </v:shape>
            </v:group>
            <v:group style="position:absolute;left:8980;top:5367;width:10;height:20" coordorigin="8980,5367" coordsize="10,20">
              <v:shape style="position:absolute;left:8980;top:5367;width:10;height:20" coordorigin="8980,5367" coordsize="10,20" path="m8980,5387l8990,5387,8990,5367,8980,5367,8980,5387xe" filled="true" fillcolor="#000000" stroked="false">
                <v:path arrowok="t"/>
                <v:fill type="solid"/>
              </v:shape>
            </v:group>
            <v:group style="position:absolute;left:8980;top:5387;width:10;height:20" coordorigin="8980,5387" coordsize="10,20">
              <v:shape style="position:absolute;left:8980;top:5387;width:10;height:20" coordorigin="8980,5387" coordsize="10,20" path="m8980,5406l8990,5406,8990,5387,8980,5387,8980,5406xe" filled="true" fillcolor="#000000" stroked="false">
                <v:path arrowok="t"/>
                <v:fill type="solid"/>
              </v:shape>
            </v:group>
            <v:group style="position:absolute;left:8980;top:5406;width:10;height:20" coordorigin="8980,5406" coordsize="10,20">
              <v:shape style="position:absolute;left:8980;top:5406;width:10;height:20" coordorigin="8980,5406" coordsize="10,20" path="m8980,5425l8990,5425,8990,5406,8980,5406,8980,5425xe" filled="true" fillcolor="#000000" stroked="false">
                <v:path arrowok="t"/>
                <v:fill type="solid"/>
              </v:shape>
            </v:group>
            <v:group style="position:absolute;left:8980;top:5425;width:10;height:20" coordorigin="8980,5425" coordsize="10,20">
              <v:shape style="position:absolute;left:8980;top:5425;width:10;height:20" coordorigin="8980,5425" coordsize="10,20" path="m8980,5444l8990,5444,8990,5425,8980,5425,8980,5444xe" filled="true" fillcolor="#000000" stroked="false">
                <v:path arrowok="t"/>
                <v:fill type="solid"/>
              </v:shape>
            </v:group>
            <v:group style="position:absolute;left:8980;top:5444;width:10;height:20" coordorigin="8980,5444" coordsize="10,20">
              <v:shape style="position:absolute;left:8980;top:5444;width:10;height:20" coordorigin="8980,5444" coordsize="10,20" path="m8980,5463l8990,5463,8990,5444,8980,5444,8980,5463xe" filled="true" fillcolor="#000000" stroked="false">
                <v:path arrowok="t"/>
                <v:fill type="solid"/>
              </v:shape>
            </v:group>
            <v:group style="position:absolute;left:8980;top:5463;width:10;height:20" coordorigin="8980,5463" coordsize="10,20">
              <v:shape style="position:absolute;left:8980;top:5463;width:10;height:20" coordorigin="8980,5463" coordsize="10,20" path="m8980,5483l8990,5483,8990,5463,8980,5463,8980,5483xe" filled="true" fillcolor="#000000" stroked="false">
                <v:path arrowok="t"/>
                <v:fill type="solid"/>
              </v:shape>
            </v:group>
            <v:group style="position:absolute;left:8980;top:5483;width:10;height:20" coordorigin="8980,5483" coordsize="10,20">
              <v:shape style="position:absolute;left:8980;top:5483;width:10;height:20" coordorigin="8980,5483" coordsize="10,20" path="m8980,5502l8990,5502,8990,5483,8980,5483,8980,5502xe" filled="true" fillcolor="#000000" stroked="false">
                <v:path arrowok="t"/>
                <v:fill type="solid"/>
              </v:shape>
            </v:group>
            <v:group style="position:absolute;left:8980;top:5502;width:10;height:20" coordorigin="8980,5502" coordsize="10,20">
              <v:shape style="position:absolute;left:8980;top:5502;width:10;height:20" coordorigin="8980,5502" coordsize="10,20" path="m8980,5521l8990,5521,8990,5502,8980,5502,8980,5521xe" filled="true" fillcolor="#000000" stroked="false">
                <v:path arrowok="t"/>
                <v:fill type="solid"/>
              </v:shape>
            </v:group>
            <v:group style="position:absolute;left:8980;top:5521;width:10;height:20" coordorigin="8980,5521" coordsize="10,20">
              <v:shape style="position:absolute;left:8980;top:5521;width:10;height:20" coordorigin="8980,5521" coordsize="10,20" path="m8980,5540l8990,5540,8990,5521,8980,5521,8980,5540xe" filled="true" fillcolor="#000000" stroked="false">
                <v:path arrowok="t"/>
                <v:fill type="solid"/>
              </v:shape>
            </v:group>
            <v:group style="position:absolute;left:8980;top:5540;width:10;height:20" coordorigin="8980,5540" coordsize="10,20">
              <v:shape style="position:absolute;left:8980;top:5540;width:10;height:20" coordorigin="8980,5540" coordsize="10,20" path="m8980,5559l8990,5559,8990,5540,8980,5540,8980,5559xe" filled="true" fillcolor="#000000" stroked="false">
                <v:path arrowok="t"/>
                <v:fill type="solid"/>
              </v:shape>
            </v:group>
            <v:group style="position:absolute;left:8980;top:5559;width:10;height:20" coordorigin="8980,5559" coordsize="10,20">
              <v:shape style="position:absolute;left:8980;top:5559;width:10;height:20" coordorigin="8980,5559" coordsize="10,20" path="m8980,5579l8990,5579,8990,5559,8980,5559,8980,5579xe" filled="true" fillcolor="#000000" stroked="false">
                <v:path arrowok="t"/>
                <v:fill type="solid"/>
              </v:shape>
            </v:group>
            <v:group style="position:absolute;left:8980;top:5579;width:10;height:20" coordorigin="8980,5579" coordsize="10,20">
              <v:shape style="position:absolute;left:8980;top:5579;width:10;height:20" coordorigin="8980,5579" coordsize="10,20" path="m8980,5598l8990,5598,8990,5579,8980,5579,8980,5598xe" filled="true" fillcolor="#000000" stroked="false">
                <v:path arrowok="t"/>
                <v:fill type="solid"/>
              </v:shape>
            </v:group>
            <v:group style="position:absolute;left:8980;top:5598;width:10;height:20" coordorigin="8980,5598" coordsize="10,20">
              <v:shape style="position:absolute;left:8980;top:5598;width:10;height:20" coordorigin="8980,5598" coordsize="10,20" path="m8980,5617l8990,5617,8990,5598,8980,5598,8980,5617xe" filled="true" fillcolor="#000000" stroked="false">
                <v:path arrowok="t"/>
                <v:fill type="solid"/>
              </v:shape>
            </v:group>
            <v:group style="position:absolute;left:8980;top:5617;width:10;height:20" coordorigin="8980,5617" coordsize="10,20">
              <v:shape style="position:absolute;left:8980;top:5617;width:10;height:20" coordorigin="8980,5617" coordsize="10,20" path="m8980,5636l8990,5636,8990,5617,8980,5617,8980,5636xe" filled="true" fillcolor="#000000" stroked="false">
                <v:path arrowok="t"/>
                <v:fill type="solid"/>
              </v:shape>
            </v:group>
            <v:group style="position:absolute;left:8980;top:5636;width:10;height:20" coordorigin="8980,5636" coordsize="10,20">
              <v:shape style="position:absolute;left:8980;top:5636;width:10;height:20" coordorigin="8980,5636" coordsize="10,20" path="m8980,5655l8990,5655,8990,5636,8980,5636,8980,5655xe" filled="true" fillcolor="#000000" stroked="false">
                <v:path arrowok="t"/>
                <v:fill type="solid"/>
              </v:shape>
            </v:group>
            <v:group style="position:absolute;left:8980;top:5655;width:10;height:20" coordorigin="8980,5655" coordsize="10,20">
              <v:shape style="position:absolute;left:8980;top:5655;width:10;height:20" coordorigin="8980,5655" coordsize="10,20" path="m8980,5675l8990,5675,8990,5655,8980,5655,8980,5675xe" filled="true" fillcolor="#000000" stroked="false">
                <v:path arrowok="t"/>
                <v:fill type="solid"/>
              </v:shape>
            </v:group>
            <v:group style="position:absolute;left:8980;top:5675;width:10;height:20" coordorigin="8980,5675" coordsize="10,20">
              <v:shape style="position:absolute;left:8980;top:5675;width:10;height:20" coordorigin="8980,5675" coordsize="10,20" path="m8980,5694l8990,5694,8990,5675,8980,5675,8980,5694xe" filled="true" fillcolor="#000000" stroked="false">
                <v:path arrowok="t"/>
                <v:fill type="solid"/>
              </v:shape>
            </v:group>
            <v:group style="position:absolute;left:8980;top:5694;width:10;height:20" coordorigin="8980,5694" coordsize="10,20">
              <v:shape style="position:absolute;left:8980;top:5694;width:10;height:20" coordorigin="8980,5694" coordsize="10,20" path="m8980,5713l8990,5713,8990,5694,8980,5694,8980,5713xe" filled="true" fillcolor="#000000" stroked="false">
                <v:path arrowok="t"/>
                <v:fill type="solid"/>
              </v:shape>
            </v:group>
            <v:group style="position:absolute;left:8980;top:5713;width:10;height:20" coordorigin="8980,5713" coordsize="10,20">
              <v:shape style="position:absolute;left:8980;top:5713;width:10;height:20" coordorigin="8980,5713" coordsize="10,20" path="m8980,5732l8990,5732,8990,5713,8980,5713,8980,5732xe" filled="true" fillcolor="#000000" stroked="false">
                <v:path arrowok="t"/>
                <v:fill type="solid"/>
              </v:shape>
            </v:group>
            <v:group style="position:absolute;left:8980;top:5732;width:10;height:20" coordorigin="8980,5732" coordsize="10,20">
              <v:shape style="position:absolute;left:8980;top:5732;width:10;height:20" coordorigin="8980,5732" coordsize="10,20" path="m8980,5751l8990,5751,8990,5732,8980,5732,8980,5751xe" filled="true" fillcolor="#000000" stroked="false">
                <v:path arrowok="t"/>
                <v:fill type="solid"/>
              </v:shape>
            </v:group>
            <v:group style="position:absolute;left:8980;top:5751;width:10;height:20" coordorigin="8980,5751" coordsize="10,20">
              <v:shape style="position:absolute;left:8980;top:5751;width:10;height:20" coordorigin="8980,5751" coordsize="10,20" path="m8980,5771l8990,5771,8990,5751,8980,5751,8980,5771xe" filled="true" fillcolor="#000000" stroked="false">
                <v:path arrowok="t"/>
                <v:fill type="solid"/>
              </v:shape>
            </v:group>
            <v:group style="position:absolute;left:8980;top:5771;width:10;height:20" coordorigin="8980,5771" coordsize="10,20">
              <v:shape style="position:absolute;left:8980;top:5771;width:10;height:20" coordorigin="8980,5771" coordsize="10,20" path="m8980,5790l8990,5790,8990,5771,8980,5771,8980,5790xe" filled="true" fillcolor="#000000" stroked="false">
                <v:path arrowok="t"/>
                <v:fill type="solid"/>
              </v:shape>
            </v:group>
            <v:group style="position:absolute;left:8980;top:5790;width:10;height:20" coordorigin="8980,5790" coordsize="10,20">
              <v:shape style="position:absolute;left:8980;top:5790;width:10;height:20" coordorigin="8980,5790" coordsize="10,20" path="m8980,5809l8990,5809,8990,5790,8980,5790,8980,5809xe" filled="true" fillcolor="#000000" stroked="false">
                <v:path arrowok="t"/>
                <v:fill type="solid"/>
              </v:shape>
            </v:group>
            <v:group style="position:absolute;left:8980;top:5809;width:10;height:20" coordorigin="8980,5809" coordsize="10,20">
              <v:shape style="position:absolute;left:8980;top:5809;width:10;height:20" coordorigin="8980,5809" coordsize="10,20" path="m8980,5828l8990,5828,8990,5809,8980,5809,8980,5828xe" filled="true" fillcolor="#000000" stroked="false">
                <v:path arrowok="t"/>
                <v:fill type="solid"/>
              </v:shape>
            </v:group>
            <v:group style="position:absolute;left:8980;top:5828;width:10;height:20" coordorigin="8980,5828" coordsize="10,20">
              <v:shape style="position:absolute;left:8980;top:5828;width:10;height:20" coordorigin="8980,5828" coordsize="10,20" path="m8980,5847l8990,5847,8990,5828,8980,5828,8980,5847xe" filled="true" fillcolor="#000000" stroked="false">
                <v:path arrowok="t"/>
                <v:fill type="solid"/>
              </v:shape>
            </v:group>
            <v:group style="position:absolute;left:8980;top:5852;width:10;height:2" coordorigin="8980,5852" coordsize="10,2">
              <v:shape style="position:absolute;left:8980;top:5852;width:10;height:2" coordorigin="8980,5852" coordsize="10,0" path="m8980,5852l8990,5852e" filled="false" stroked="true" strokeweight=".47998pt" strokecolor="#000000">
                <v:path arrowok="t"/>
              </v:shape>
            </v:group>
            <v:group style="position:absolute;left:10800;top:5232;width:10;height:20" coordorigin="10800,5232" coordsize="10,20">
              <v:shape style="position:absolute;left:10800;top:5232;width:10;height:20" coordorigin="10800,5232" coordsize="10,20" path="m10800,5252l10809,5252,10809,5232,10800,5232,10800,5252xe" filled="true" fillcolor="#000000" stroked="false">
                <v:path arrowok="t"/>
                <v:fill type="solid"/>
              </v:shape>
            </v:group>
            <v:group style="position:absolute;left:10800;top:5252;width:10;height:20" coordorigin="10800,5252" coordsize="10,20">
              <v:shape style="position:absolute;left:10800;top:5252;width:10;height:20" coordorigin="10800,5252" coordsize="10,20" path="m10800,5271l10809,5271,10809,5252,10800,5252,10800,5271xe" filled="true" fillcolor="#000000" stroked="false">
                <v:path arrowok="t"/>
                <v:fill type="solid"/>
              </v:shape>
            </v:group>
            <v:group style="position:absolute;left:10800;top:5271;width:10;height:20" coordorigin="10800,5271" coordsize="10,20">
              <v:shape style="position:absolute;left:10800;top:5271;width:10;height:20" coordorigin="10800,5271" coordsize="10,20" path="m10800,5290l10809,5290,10809,5271,10800,5271,10800,5290xe" filled="true" fillcolor="#000000" stroked="false">
                <v:path arrowok="t"/>
                <v:fill type="solid"/>
              </v:shape>
            </v:group>
            <v:group style="position:absolute;left:10800;top:5290;width:10;height:20" coordorigin="10800,5290" coordsize="10,20">
              <v:shape style="position:absolute;left:10800;top:5290;width:10;height:20" coordorigin="10800,5290" coordsize="10,20" path="m10800,5309l10809,5309,10809,5290,10800,5290,10800,5309xe" filled="true" fillcolor="#000000" stroked="false">
                <v:path arrowok="t"/>
                <v:fill type="solid"/>
              </v:shape>
            </v:group>
            <v:group style="position:absolute;left:10800;top:5309;width:10;height:20" coordorigin="10800,5309" coordsize="10,20">
              <v:shape style="position:absolute;left:10800;top:5309;width:10;height:20" coordorigin="10800,5309" coordsize="10,20" path="m10800,5328l10809,5328,10809,5309,10800,5309,10800,5328xe" filled="true" fillcolor="#000000" stroked="false">
                <v:path arrowok="t"/>
                <v:fill type="solid"/>
              </v:shape>
            </v:group>
            <v:group style="position:absolute;left:10800;top:5329;width:10;height:20" coordorigin="10800,5329" coordsize="10,20">
              <v:shape style="position:absolute;left:10800;top:5329;width:10;height:20" coordorigin="10800,5329" coordsize="10,20" path="m10800,5348l10809,5348,10809,5329,10800,5329,10800,5348xe" filled="true" fillcolor="#000000" stroked="false">
                <v:path arrowok="t"/>
                <v:fill type="solid"/>
              </v:shape>
            </v:group>
            <v:group style="position:absolute;left:10800;top:5348;width:10;height:20" coordorigin="10800,5348" coordsize="10,20">
              <v:shape style="position:absolute;left:10800;top:5348;width:10;height:20" coordorigin="10800,5348" coordsize="10,20" path="m10800,5367l10809,5367,10809,5348,10800,5348,10800,5367xe" filled="true" fillcolor="#000000" stroked="false">
                <v:path arrowok="t"/>
                <v:fill type="solid"/>
              </v:shape>
            </v:group>
            <v:group style="position:absolute;left:10800;top:5367;width:10;height:20" coordorigin="10800,5367" coordsize="10,20">
              <v:shape style="position:absolute;left:10800;top:5367;width:10;height:20" coordorigin="10800,5367" coordsize="10,20" path="m10800,5387l10809,5387,10809,5367,10800,5367,10800,5387xe" filled="true" fillcolor="#000000" stroked="false">
                <v:path arrowok="t"/>
                <v:fill type="solid"/>
              </v:shape>
            </v:group>
            <v:group style="position:absolute;left:10800;top:5387;width:10;height:20" coordorigin="10800,5387" coordsize="10,20">
              <v:shape style="position:absolute;left:10800;top:5387;width:10;height:20" coordorigin="10800,5387" coordsize="10,20" path="m10800,5406l10809,5406,10809,5387,10800,5387,10800,5406xe" filled="true" fillcolor="#000000" stroked="false">
                <v:path arrowok="t"/>
                <v:fill type="solid"/>
              </v:shape>
            </v:group>
            <v:group style="position:absolute;left:10800;top:5406;width:10;height:20" coordorigin="10800,5406" coordsize="10,20">
              <v:shape style="position:absolute;left:10800;top:5406;width:10;height:20" coordorigin="10800,5406" coordsize="10,20" path="m10800,5425l10809,5425,10809,5406,10800,5406,10800,5425xe" filled="true" fillcolor="#000000" stroked="false">
                <v:path arrowok="t"/>
                <v:fill type="solid"/>
              </v:shape>
            </v:group>
            <v:group style="position:absolute;left:10800;top:5425;width:10;height:20" coordorigin="10800,5425" coordsize="10,20">
              <v:shape style="position:absolute;left:10800;top:5425;width:10;height:20" coordorigin="10800,5425" coordsize="10,20" path="m10800,5444l10809,5444,10809,5425,10800,5425,10800,5444xe" filled="true" fillcolor="#000000" stroked="false">
                <v:path arrowok="t"/>
                <v:fill type="solid"/>
              </v:shape>
            </v:group>
            <v:group style="position:absolute;left:10800;top:5444;width:10;height:20" coordorigin="10800,5444" coordsize="10,20">
              <v:shape style="position:absolute;left:10800;top:5444;width:10;height:20" coordorigin="10800,5444" coordsize="10,20" path="m10800,5463l10809,5463,10809,5444,10800,5444,10800,5463xe" filled="true" fillcolor="#000000" stroked="false">
                <v:path arrowok="t"/>
                <v:fill type="solid"/>
              </v:shape>
            </v:group>
            <v:group style="position:absolute;left:10800;top:5463;width:10;height:20" coordorigin="10800,5463" coordsize="10,20">
              <v:shape style="position:absolute;left:10800;top:5463;width:10;height:20" coordorigin="10800,5463" coordsize="10,20" path="m10800,5483l10809,5483,10809,5463,10800,5463,10800,5483xe" filled="true" fillcolor="#000000" stroked="false">
                <v:path arrowok="t"/>
                <v:fill type="solid"/>
              </v:shape>
            </v:group>
            <v:group style="position:absolute;left:10800;top:5483;width:10;height:20" coordorigin="10800,5483" coordsize="10,20">
              <v:shape style="position:absolute;left:10800;top:5483;width:10;height:20" coordorigin="10800,5483" coordsize="10,20" path="m10800,5502l10809,5502,10809,5483,10800,5483,10800,5502xe" filled="true" fillcolor="#000000" stroked="false">
                <v:path arrowok="t"/>
                <v:fill type="solid"/>
              </v:shape>
            </v:group>
            <v:group style="position:absolute;left:10800;top:5502;width:10;height:20" coordorigin="10800,5502" coordsize="10,20">
              <v:shape style="position:absolute;left:10800;top:5502;width:10;height:20" coordorigin="10800,5502" coordsize="10,20" path="m10800,5521l10809,5521,10809,5502,10800,5502,10800,5521xe" filled="true" fillcolor="#000000" stroked="false">
                <v:path arrowok="t"/>
                <v:fill type="solid"/>
              </v:shape>
            </v:group>
            <v:group style="position:absolute;left:10800;top:5521;width:10;height:20" coordorigin="10800,5521" coordsize="10,20">
              <v:shape style="position:absolute;left:10800;top:5521;width:10;height:20" coordorigin="10800,5521" coordsize="10,20" path="m10800,5540l10809,5540,10809,5521,10800,5521,10800,5540xe" filled="true" fillcolor="#000000" stroked="false">
                <v:path arrowok="t"/>
                <v:fill type="solid"/>
              </v:shape>
            </v:group>
            <v:group style="position:absolute;left:10800;top:5540;width:10;height:20" coordorigin="10800,5540" coordsize="10,20">
              <v:shape style="position:absolute;left:10800;top:5540;width:10;height:20" coordorigin="10800,5540" coordsize="10,20" path="m10800,5559l10809,5559,10809,5540,10800,5540,10800,5559xe" filled="true" fillcolor="#000000" stroked="false">
                <v:path arrowok="t"/>
                <v:fill type="solid"/>
              </v:shape>
            </v:group>
            <v:group style="position:absolute;left:10800;top:5559;width:10;height:20" coordorigin="10800,5559" coordsize="10,20">
              <v:shape style="position:absolute;left:10800;top:5559;width:10;height:20" coordorigin="10800,5559" coordsize="10,20" path="m10800,5579l10809,5579,10809,5559,10800,5559,10800,5579xe" filled="true" fillcolor="#000000" stroked="false">
                <v:path arrowok="t"/>
                <v:fill type="solid"/>
              </v:shape>
            </v:group>
            <v:group style="position:absolute;left:10800;top:5579;width:10;height:20" coordorigin="10800,5579" coordsize="10,20">
              <v:shape style="position:absolute;left:10800;top:5579;width:10;height:20" coordorigin="10800,5579" coordsize="10,20" path="m10800,5598l10809,5598,10809,5579,10800,5579,10800,5598xe" filled="true" fillcolor="#000000" stroked="false">
                <v:path arrowok="t"/>
                <v:fill type="solid"/>
              </v:shape>
            </v:group>
            <v:group style="position:absolute;left:10800;top:5598;width:10;height:20" coordorigin="10800,5598" coordsize="10,20">
              <v:shape style="position:absolute;left:10800;top:5598;width:10;height:20" coordorigin="10800,5598" coordsize="10,20" path="m10800,5617l10809,5617,10809,5598,10800,5598,10800,5617xe" filled="true" fillcolor="#000000" stroked="false">
                <v:path arrowok="t"/>
                <v:fill type="solid"/>
              </v:shape>
            </v:group>
            <v:group style="position:absolute;left:10800;top:5617;width:10;height:20" coordorigin="10800,5617" coordsize="10,20">
              <v:shape style="position:absolute;left:10800;top:5617;width:10;height:20" coordorigin="10800,5617" coordsize="10,20" path="m10800,5636l10809,5636,10809,5617,10800,5617,10800,5636xe" filled="true" fillcolor="#000000" stroked="false">
                <v:path arrowok="t"/>
                <v:fill type="solid"/>
              </v:shape>
            </v:group>
            <v:group style="position:absolute;left:10800;top:5636;width:10;height:20" coordorigin="10800,5636" coordsize="10,20">
              <v:shape style="position:absolute;left:10800;top:5636;width:10;height:20" coordorigin="10800,5636" coordsize="10,20" path="m10800,5655l10809,5655,10809,5636,10800,5636,10800,5655xe" filled="true" fillcolor="#000000" stroked="false">
                <v:path arrowok="t"/>
                <v:fill type="solid"/>
              </v:shape>
            </v:group>
            <v:group style="position:absolute;left:10800;top:5655;width:10;height:20" coordorigin="10800,5655" coordsize="10,20">
              <v:shape style="position:absolute;left:10800;top:5655;width:10;height:20" coordorigin="10800,5655" coordsize="10,20" path="m10800,5675l10809,5675,10809,5655,10800,5655,10800,5675xe" filled="true" fillcolor="#000000" stroked="false">
                <v:path arrowok="t"/>
                <v:fill type="solid"/>
              </v:shape>
            </v:group>
            <v:group style="position:absolute;left:10800;top:5675;width:10;height:20" coordorigin="10800,5675" coordsize="10,20">
              <v:shape style="position:absolute;left:10800;top:5675;width:10;height:20" coordorigin="10800,5675" coordsize="10,20" path="m10800,5694l10809,5694,10809,5675,10800,5675,10800,5694xe" filled="true" fillcolor="#000000" stroked="false">
                <v:path arrowok="t"/>
                <v:fill type="solid"/>
              </v:shape>
            </v:group>
            <v:group style="position:absolute;left:10800;top:5694;width:10;height:20" coordorigin="10800,5694" coordsize="10,20">
              <v:shape style="position:absolute;left:10800;top:5694;width:10;height:20" coordorigin="10800,5694" coordsize="10,20" path="m10800,5713l10809,5713,10809,5694,10800,5694,10800,5713xe" filled="true" fillcolor="#000000" stroked="false">
                <v:path arrowok="t"/>
                <v:fill type="solid"/>
              </v:shape>
            </v:group>
            <v:group style="position:absolute;left:10800;top:5713;width:10;height:20" coordorigin="10800,5713" coordsize="10,20">
              <v:shape style="position:absolute;left:10800;top:5713;width:10;height:20" coordorigin="10800,5713" coordsize="10,20" path="m10800,5732l10809,5732,10809,5713,10800,5713,10800,5732xe" filled="true" fillcolor="#000000" stroked="false">
                <v:path arrowok="t"/>
                <v:fill type="solid"/>
              </v:shape>
            </v:group>
            <v:group style="position:absolute;left:10800;top:5732;width:10;height:20" coordorigin="10800,5732" coordsize="10,20">
              <v:shape style="position:absolute;left:10800;top:5732;width:10;height:20" coordorigin="10800,5732" coordsize="10,20" path="m10800,5751l10809,5751,10809,5732,10800,5732,10800,5751xe" filled="true" fillcolor="#000000" stroked="false">
                <v:path arrowok="t"/>
                <v:fill type="solid"/>
              </v:shape>
            </v:group>
            <v:group style="position:absolute;left:10800;top:5751;width:10;height:20" coordorigin="10800,5751" coordsize="10,20">
              <v:shape style="position:absolute;left:10800;top:5751;width:10;height:20" coordorigin="10800,5751" coordsize="10,20" path="m10800,5771l10809,5771,10809,5751,10800,5751,10800,5771xe" filled="true" fillcolor="#000000" stroked="false">
                <v:path arrowok="t"/>
                <v:fill type="solid"/>
              </v:shape>
            </v:group>
            <v:group style="position:absolute;left:10800;top:5771;width:10;height:20" coordorigin="10800,5771" coordsize="10,20">
              <v:shape style="position:absolute;left:10800;top:5771;width:10;height:20" coordorigin="10800,5771" coordsize="10,20" path="m10800,5790l10809,5790,10809,5771,10800,5771,10800,5790xe" filled="true" fillcolor="#000000" stroked="false">
                <v:path arrowok="t"/>
                <v:fill type="solid"/>
              </v:shape>
            </v:group>
            <v:group style="position:absolute;left:10800;top:5790;width:10;height:20" coordorigin="10800,5790" coordsize="10,20">
              <v:shape style="position:absolute;left:10800;top:5790;width:10;height:20" coordorigin="10800,5790" coordsize="10,20" path="m10800,5809l10809,5809,10809,5790,10800,5790,10800,5809xe" filled="true" fillcolor="#000000" stroked="false">
                <v:path arrowok="t"/>
                <v:fill type="solid"/>
              </v:shape>
            </v:group>
            <v:group style="position:absolute;left:10800;top:5809;width:10;height:20" coordorigin="10800,5809" coordsize="10,20">
              <v:shape style="position:absolute;left:10800;top:5809;width:10;height:20" coordorigin="10800,5809" coordsize="10,20" path="m10800,5828l10809,5828,10809,5809,10800,5809,10800,5828xe" filled="true" fillcolor="#000000" stroked="false">
                <v:path arrowok="t"/>
                <v:fill type="solid"/>
              </v:shape>
            </v:group>
            <v:group style="position:absolute;left:10800;top:5828;width:10;height:20" coordorigin="10800,5828" coordsize="10,20">
              <v:shape style="position:absolute;left:10800;top:5828;width:10;height:20" coordorigin="10800,5828" coordsize="10,20" path="m10800,5847l10809,5847,10809,5828,10800,5828,10800,5847xe" filled="true" fillcolor="#000000" stroked="false">
                <v:path arrowok="t"/>
                <v:fill type="solid"/>
              </v:shape>
            </v:group>
            <v:group style="position:absolute;left:10800;top:5852;width:10;height:2" coordorigin="10800,5852" coordsize="10,2">
              <v:shape style="position:absolute;left:10800;top:5852;width:10;height:2" coordorigin="10800,5852" coordsize="10,0" path="m10800,5852l10809,5852e" filled="false" stroked="true" strokeweight=".47998pt" strokecolor="#000000">
                <v:path arrowok="t"/>
              </v:shape>
            </v:group>
            <v:group style="position:absolute;left:862;top:5862;width:10;height:2" coordorigin="862,5862" coordsize="10,2">
              <v:shape style="position:absolute;left:862;top:5862;width:10;height:2" coordorigin="862,5862" coordsize="10,0" path="m862,5862l871,5862e" filled="false" stroked="true" strokeweight=".48004pt" strokecolor="#000000">
                <v:path arrowok="t"/>
              </v:shape>
              <v:shape style="position:absolute;left:871;top:5857;width:2939;height:10" type="#_x0000_t75" stroked="false">
                <v:imagedata r:id="rId768" o:title=""/>
              </v:shape>
              <v:shape style="position:absolute;left:3805;top:5857;width:5175;height:10" type="#_x0000_t75" stroked="false">
                <v:imagedata r:id="rId757" o:title=""/>
              </v:shape>
              <v:shape style="position:absolute;left:8976;top:5857;width:1824;height:10" type="#_x0000_t75" stroked="false">
                <v:imagedata r:id="rId769" o:title=""/>
              </v:shape>
            </v:group>
            <v:group style="position:absolute;left:10800;top:5862;width:10;height:2" coordorigin="10800,5862" coordsize="10,2">
              <v:shape style="position:absolute;left:10800;top:5862;width:10;height:2" coordorigin="10800,5862" coordsize="10,0" path="m10800,5862l10809,5862e" filled="false" stroked="true" strokeweight=".48004pt" strokecolor="#000000">
                <v:path arrowok="t"/>
              </v:shape>
            </v:group>
            <v:group style="position:absolute;left:862;top:5867;width:10;height:20" coordorigin="862,5867" coordsize="10,20">
              <v:shape style="position:absolute;left:862;top:5867;width:10;height:20" coordorigin="862,5867" coordsize="10,20" path="m862,5886l871,5886,871,5867,862,5867,862,5886xe" filled="true" fillcolor="#000000" stroked="false">
                <v:path arrowok="t"/>
                <v:fill type="solid"/>
              </v:shape>
            </v:group>
            <v:group style="position:absolute;left:862;top:5886;width:10;height:20" coordorigin="862,5886" coordsize="10,20">
              <v:shape style="position:absolute;left:862;top:5886;width:10;height:20" coordorigin="862,5886" coordsize="10,20" path="m862,5905l871,5905,871,5886,862,5886,862,5905xe" filled="true" fillcolor="#000000" stroked="false">
                <v:path arrowok="t"/>
                <v:fill type="solid"/>
              </v:shape>
            </v:group>
            <v:group style="position:absolute;left:862;top:5905;width:10;height:20" coordorigin="862,5905" coordsize="10,20">
              <v:shape style="position:absolute;left:862;top:5905;width:10;height:20" coordorigin="862,5905" coordsize="10,20" path="m862,5924l871,5924,871,5905,862,5905,862,5924xe" filled="true" fillcolor="#000000" stroked="false">
                <v:path arrowok="t"/>
                <v:fill type="solid"/>
              </v:shape>
            </v:group>
            <v:group style="position:absolute;left:862;top:5924;width:10;height:20" coordorigin="862,5924" coordsize="10,20">
              <v:shape style="position:absolute;left:862;top:5924;width:10;height:20" coordorigin="862,5924" coordsize="10,20" path="m862,5943l871,5943,871,5924,862,5924,862,5943xe" filled="true" fillcolor="#000000" stroked="false">
                <v:path arrowok="t"/>
                <v:fill type="solid"/>
              </v:shape>
            </v:group>
            <v:group style="position:absolute;left:862;top:5943;width:10;height:20" coordorigin="862,5943" coordsize="10,20">
              <v:shape style="position:absolute;left:862;top:5943;width:10;height:20" coordorigin="862,5943" coordsize="10,20" path="m862,5963l871,5963,871,5943,862,5943,862,5963xe" filled="true" fillcolor="#000000" stroked="false">
                <v:path arrowok="t"/>
                <v:fill type="solid"/>
              </v:shape>
            </v:group>
            <v:group style="position:absolute;left:862;top:5963;width:10;height:20" coordorigin="862,5963" coordsize="10,20">
              <v:shape style="position:absolute;left:862;top:5963;width:10;height:20" coordorigin="862,5963" coordsize="10,20" path="m862,5982l871,5982,871,5963,862,5963,862,5982xe" filled="true" fillcolor="#000000" stroked="false">
                <v:path arrowok="t"/>
                <v:fill type="solid"/>
              </v:shape>
            </v:group>
            <v:group style="position:absolute;left:862;top:5982;width:10;height:20" coordorigin="862,5982" coordsize="10,20">
              <v:shape style="position:absolute;left:862;top:5982;width:10;height:20" coordorigin="862,5982" coordsize="10,20" path="m862,6001l871,6001,871,5982,862,5982,862,6001xe" filled="true" fillcolor="#000000" stroked="false">
                <v:path arrowok="t"/>
                <v:fill type="solid"/>
              </v:shape>
            </v:group>
            <v:group style="position:absolute;left:862;top:6001;width:10;height:20" coordorigin="862,6001" coordsize="10,20">
              <v:shape style="position:absolute;left:862;top:6001;width:10;height:20" coordorigin="862,6001" coordsize="10,20" path="m862,6020l871,6020,871,6001,862,6001,862,6020xe" filled="true" fillcolor="#000000" stroked="false">
                <v:path arrowok="t"/>
                <v:fill type="solid"/>
              </v:shape>
            </v:group>
            <v:group style="position:absolute;left:862;top:6020;width:10;height:20" coordorigin="862,6020" coordsize="10,20">
              <v:shape style="position:absolute;left:862;top:6020;width:10;height:20" coordorigin="862,6020" coordsize="10,20" path="m862,6039l871,6039,871,6020,862,6020,862,6039xe" filled="true" fillcolor="#000000" stroked="false">
                <v:path arrowok="t"/>
                <v:fill type="solid"/>
              </v:shape>
            </v:group>
            <v:group style="position:absolute;left:862;top:6039;width:10;height:20" coordorigin="862,6039" coordsize="10,20">
              <v:shape style="position:absolute;left:862;top:6039;width:10;height:20" coordorigin="862,6039" coordsize="10,20" path="m862,6059l871,6059,871,6039,862,6039,862,6059xe" filled="true" fillcolor="#000000" stroked="false">
                <v:path arrowok="t"/>
                <v:fill type="solid"/>
              </v:shape>
            </v:group>
            <v:group style="position:absolute;left:862;top:6059;width:10;height:20" coordorigin="862,6059" coordsize="10,20">
              <v:shape style="position:absolute;left:862;top:6059;width:10;height:20" coordorigin="862,6059" coordsize="10,20" path="m862,6078l871,6078,871,6059,862,6059,862,6078xe" filled="true" fillcolor="#000000" stroked="false">
                <v:path arrowok="t"/>
                <v:fill type="solid"/>
              </v:shape>
            </v:group>
            <v:group style="position:absolute;left:862;top:6078;width:10;height:20" coordorigin="862,6078" coordsize="10,20">
              <v:shape style="position:absolute;left:862;top:6078;width:10;height:20" coordorigin="862,6078" coordsize="10,20" path="m862,6097l871,6097,871,6078,862,6078,862,6097xe" filled="true" fillcolor="#000000" stroked="false">
                <v:path arrowok="t"/>
                <v:fill type="solid"/>
              </v:shape>
            </v:group>
            <v:group style="position:absolute;left:862;top:6097;width:10;height:20" coordorigin="862,6097" coordsize="10,20">
              <v:shape style="position:absolute;left:862;top:6097;width:10;height:20" coordorigin="862,6097" coordsize="10,20" path="m862,6116l871,6116,871,6097,862,6097,862,6116xe" filled="true" fillcolor="#000000" stroked="false">
                <v:path arrowok="t"/>
                <v:fill type="solid"/>
              </v:shape>
            </v:group>
            <v:group style="position:absolute;left:862;top:6116;width:10;height:20" coordorigin="862,6116" coordsize="10,20">
              <v:shape style="position:absolute;left:862;top:6116;width:10;height:20" coordorigin="862,6116" coordsize="10,20" path="m862,6135l871,6135,871,6116,862,6116,862,6135xe" filled="true" fillcolor="#000000" stroked="false">
                <v:path arrowok="t"/>
                <v:fill type="solid"/>
              </v:shape>
            </v:group>
            <v:group style="position:absolute;left:862;top:6135;width:10;height:20" coordorigin="862,6135" coordsize="10,20">
              <v:shape style="position:absolute;left:862;top:6135;width:10;height:20" coordorigin="862,6135" coordsize="10,20" path="m862,6155l871,6155,871,6135,862,6135,862,6155xe" filled="true" fillcolor="#000000" stroked="false">
                <v:path arrowok="t"/>
                <v:fill type="solid"/>
              </v:shape>
            </v:group>
            <v:group style="position:absolute;left:862;top:6155;width:10;height:20" coordorigin="862,6155" coordsize="10,20">
              <v:shape style="position:absolute;left:862;top:6155;width:10;height:20" coordorigin="862,6155" coordsize="10,20" path="m862,6174l871,6174,871,6155,862,6155,862,6174xe" filled="true" fillcolor="#000000" stroked="false">
                <v:path arrowok="t"/>
                <v:fill type="solid"/>
              </v:shape>
            </v:group>
            <v:group style="position:absolute;left:862;top:6174;width:10;height:20" coordorigin="862,6174" coordsize="10,20">
              <v:shape style="position:absolute;left:862;top:6174;width:10;height:20" coordorigin="862,6174" coordsize="10,20" path="m862,6193l871,6193,871,6174,862,6174,862,6193xe" filled="true" fillcolor="#000000" stroked="false">
                <v:path arrowok="t"/>
                <v:fill type="solid"/>
              </v:shape>
            </v:group>
            <v:group style="position:absolute;left:862;top:6193;width:10;height:20" coordorigin="862,6193" coordsize="10,20">
              <v:shape style="position:absolute;left:862;top:6193;width:10;height:20" coordorigin="862,6193" coordsize="10,20" path="m862,6212l871,6212,871,6193,862,6193,862,6212xe" filled="true" fillcolor="#000000" stroked="false">
                <v:path arrowok="t"/>
                <v:fill type="solid"/>
              </v:shape>
            </v:group>
            <v:group style="position:absolute;left:862;top:6212;width:10;height:20" coordorigin="862,6212" coordsize="10,20">
              <v:shape style="position:absolute;left:862;top:6212;width:10;height:20" coordorigin="862,6212" coordsize="10,20" path="m862,6231l871,6231,871,6212,862,6212,862,6231xe" filled="true" fillcolor="#000000" stroked="false">
                <v:path arrowok="t"/>
                <v:fill type="solid"/>
              </v:shape>
            </v:group>
            <v:group style="position:absolute;left:862;top:6231;width:10;height:20" coordorigin="862,6231" coordsize="10,20">
              <v:shape style="position:absolute;left:862;top:6231;width:10;height:20" coordorigin="862,6231" coordsize="10,20" path="m862,6251l871,6251,871,6231,862,6231,862,6251xe" filled="true" fillcolor="#000000" stroked="false">
                <v:path arrowok="t"/>
                <v:fill type="solid"/>
              </v:shape>
            </v:group>
            <v:group style="position:absolute;left:862;top:6251;width:10;height:20" coordorigin="862,6251" coordsize="10,20">
              <v:shape style="position:absolute;left:862;top:6251;width:10;height:20" coordorigin="862,6251" coordsize="10,20" path="m862,6270l871,6270,871,6251,862,6251,862,6270xe" filled="true" fillcolor="#000000" stroked="false">
                <v:path arrowok="t"/>
                <v:fill type="solid"/>
              </v:shape>
            </v:group>
            <v:group style="position:absolute;left:862;top:6270;width:10;height:20" coordorigin="862,6270" coordsize="10,20">
              <v:shape style="position:absolute;left:862;top:6270;width:10;height:20" coordorigin="862,6270" coordsize="10,20" path="m862,6289l871,6289,871,6270,862,6270,862,6289xe" filled="true" fillcolor="#000000" stroked="false">
                <v:path arrowok="t"/>
                <v:fill type="solid"/>
              </v:shape>
            </v:group>
            <v:group style="position:absolute;left:862;top:6289;width:10;height:20" coordorigin="862,6289" coordsize="10,20">
              <v:shape style="position:absolute;left:862;top:6289;width:10;height:20" coordorigin="862,6289" coordsize="10,20" path="m862,6308l871,6308,871,6289,862,6289,862,6308xe" filled="true" fillcolor="#000000" stroked="false">
                <v:path arrowok="t"/>
                <v:fill type="solid"/>
              </v:shape>
            </v:group>
            <v:group style="position:absolute;left:862;top:6308;width:10;height:20" coordorigin="862,6308" coordsize="10,20">
              <v:shape style="position:absolute;left:862;top:6308;width:10;height:20" coordorigin="862,6308" coordsize="10,20" path="m862,6327l871,6327,871,6308,862,6308,862,6327xe" filled="true" fillcolor="#000000" stroked="false">
                <v:path arrowok="t"/>
                <v:fill type="solid"/>
              </v:shape>
            </v:group>
            <v:group style="position:absolute;left:862;top:6327;width:10;height:20" coordorigin="862,6327" coordsize="10,20">
              <v:shape style="position:absolute;left:862;top:6327;width:10;height:20" coordorigin="862,6327" coordsize="10,20" path="m862,6347l871,6347,871,6327,862,6327,862,6347xe" filled="true" fillcolor="#000000" stroked="false">
                <v:path arrowok="t"/>
                <v:fill type="solid"/>
              </v:shape>
            </v:group>
            <v:group style="position:absolute;left:862;top:6347;width:10;height:20" coordorigin="862,6347" coordsize="10,20">
              <v:shape style="position:absolute;left:862;top:6347;width:10;height:20" coordorigin="862,6347" coordsize="10,20" path="m862,6366l871,6366,871,6347,862,6347,862,6366xe" filled="true" fillcolor="#000000" stroked="false">
                <v:path arrowok="t"/>
                <v:fill type="solid"/>
              </v:shape>
            </v:group>
            <v:group style="position:absolute;left:862;top:6366;width:10;height:20" coordorigin="862,6366" coordsize="10,20">
              <v:shape style="position:absolute;left:862;top:6366;width:10;height:20" coordorigin="862,6366" coordsize="10,20" path="m862,6385l871,6385,871,6366,862,6366,862,6385xe" filled="true" fillcolor="#000000" stroked="false">
                <v:path arrowok="t"/>
                <v:fill type="solid"/>
              </v:shape>
            </v:group>
            <v:group style="position:absolute;left:862;top:6385;width:10;height:20" coordorigin="862,6385" coordsize="10,20">
              <v:shape style="position:absolute;left:862;top:6385;width:10;height:20" coordorigin="862,6385" coordsize="10,20" path="m862,6404l871,6404,871,6385,862,6385,862,6404xe" filled="true" fillcolor="#000000" stroked="false">
                <v:path arrowok="t"/>
                <v:fill type="solid"/>
              </v:shape>
            </v:group>
            <v:group style="position:absolute;left:862;top:6404;width:10;height:20" coordorigin="862,6404" coordsize="10,20">
              <v:shape style="position:absolute;left:862;top:6404;width:10;height:20" coordorigin="862,6404" coordsize="10,20" path="m862,6423l871,6423,871,6404,862,6404,862,6423xe" filled="true" fillcolor="#000000" stroked="false">
                <v:path arrowok="t"/>
                <v:fill type="solid"/>
              </v:shape>
            </v:group>
            <v:group style="position:absolute;left:862;top:6423;width:10;height:20" coordorigin="862,6423" coordsize="10,20">
              <v:shape style="position:absolute;left:862;top:6423;width:10;height:20" coordorigin="862,6423" coordsize="10,20" path="m862,6443l871,6443,871,6423,862,6423,862,6443xe" filled="true" fillcolor="#000000" stroked="false">
                <v:path arrowok="t"/>
                <v:fill type="solid"/>
              </v:shape>
            </v:group>
            <v:group style="position:absolute;left:862;top:6443;width:10;height:20" coordorigin="862,6443" coordsize="10,20">
              <v:shape style="position:absolute;left:862;top:6443;width:10;height:20" coordorigin="862,6443" coordsize="10,20" path="m862,6462l871,6462,871,6443,862,6443,862,6462xe" filled="true" fillcolor="#000000" stroked="false">
                <v:path arrowok="t"/>
                <v:fill type="solid"/>
              </v:shape>
            </v:group>
            <v:group style="position:absolute;left:862;top:6462;width:10;height:20" coordorigin="862,6462" coordsize="10,20">
              <v:shape style="position:absolute;left:862;top:6462;width:10;height:20" coordorigin="862,6462" coordsize="10,20" path="m862,6481l871,6481,871,6462,862,6462,862,6481xe" filled="true" fillcolor="#000000" stroked="false">
                <v:path arrowok="t"/>
                <v:fill type="solid"/>
              </v:shape>
            </v:group>
            <v:group style="position:absolute;left:862;top:6486;width:10;height:2" coordorigin="862,6486" coordsize="10,2">
              <v:shape style="position:absolute;left:862;top:6486;width:10;height:2" coordorigin="862,6486" coordsize="10,0" path="m862,6486l871,6486e" filled="false" stroked="true" strokeweight=".47998pt" strokecolor="#000000">
                <v:path arrowok="t"/>
              </v:shape>
            </v:group>
            <v:group style="position:absolute;left:3810;top:5867;width:10;height:20" coordorigin="3810,5867" coordsize="10,20">
              <v:shape style="position:absolute;left:3810;top:5867;width:10;height:20" coordorigin="3810,5867" coordsize="10,20" path="m3810,5886l3819,5886,3819,5867,3810,5867,3810,5886xe" filled="true" fillcolor="#000000" stroked="false">
                <v:path arrowok="t"/>
                <v:fill type="solid"/>
              </v:shape>
            </v:group>
            <v:group style="position:absolute;left:3810;top:5886;width:10;height:20" coordorigin="3810,5886" coordsize="10,20">
              <v:shape style="position:absolute;left:3810;top:5886;width:10;height:20" coordorigin="3810,5886" coordsize="10,20" path="m3810,5905l3819,5905,3819,5886,3810,5886,3810,5905xe" filled="true" fillcolor="#000000" stroked="false">
                <v:path arrowok="t"/>
                <v:fill type="solid"/>
              </v:shape>
            </v:group>
            <v:group style="position:absolute;left:3810;top:5905;width:10;height:20" coordorigin="3810,5905" coordsize="10,20">
              <v:shape style="position:absolute;left:3810;top:5905;width:10;height:20" coordorigin="3810,5905" coordsize="10,20" path="m3810,5924l3819,5924,3819,5905,3810,5905,3810,5924xe" filled="true" fillcolor="#000000" stroked="false">
                <v:path arrowok="t"/>
                <v:fill type="solid"/>
              </v:shape>
            </v:group>
            <v:group style="position:absolute;left:3810;top:5924;width:10;height:20" coordorigin="3810,5924" coordsize="10,20">
              <v:shape style="position:absolute;left:3810;top:5924;width:10;height:20" coordorigin="3810,5924" coordsize="10,20" path="m3810,5943l3819,5943,3819,5924,3810,5924,3810,5943xe" filled="true" fillcolor="#000000" stroked="false">
                <v:path arrowok="t"/>
                <v:fill type="solid"/>
              </v:shape>
            </v:group>
            <v:group style="position:absolute;left:3810;top:5943;width:10;height:20" coordorigin="3810,5943" coordsize="10,20">
              <v:shape style="position:absolute;left:3810;top:5943;width:10;height:20" coordorigin="3810,5943" coordsize="10,20" path="m3810,5963l3819,5963,3819,5943,3810,5943,3810,5963xe" filled="true" fillcolor="#000000" stroked="false">
                <v:path arrowok="t"/>
                <v:fill type="solid"/>
              </v:shape>
            </v:group>
            <v:group style="position:absolute;left:3810;top:5963;width:10;height:20" coordorigin="3810,5963" coordsize="10,20">
              <v:shape style="position:absolute;left:3810;top:5963;width:10;height:20" coordorigin="3810,5963" coordsize="10,20" path="m3810,5982l3819,5982,3819,5963,3810,5963,3810,5982xe" filled="true" fillcolor="#000000" stroked="false">
                <v:path arrowok="t"/>
                <v:fill type="solid"/>
              </v:shape>
            </v:group>
            <v:group style="position:absolute;left:3810;top:5982;width:10;height:20" coordorigin="3810,5982" coordsize="10,20">
              <v:shape style="position:absolute;left:3810;top:5982;width:10;height:20" coordorigin="3810,5982" coordsize="10,20" path="m3810,6001l3819,6001,3819,5982,3810,5982,3810,6001xe" filled="true" fillcolor="#000000" stroked="false">
                <v:path arrowok="t"/>
                <v:fill type="solid"/>
              </v:shape>
            </v:group>
            <v:group style="position:absolute;left:3810;top:6001;width:10;height:20" coordorigin="3810,6001" coordsize="10,20">
              <v:shape style="position:absolute;left:3810;top:6001;width:10;height:20" coordorigin="3810,6001" coordsize="10,20" path="m3810,6020l3819,6020,3819,6001,3810,6001,3810,6020xe" filled="true" fillcolor="#000000" stroked="false">
                <v:path arrowok="t"/>
                <v:fill type="solid"/>
              </v:shape>
            </v:group>
            <v:group style="position:absolute;left:3810;top:6020;width:10;height:20" coordorigin="3810,6020" coordsize="10,20">
              <v:shape style="position:absolute;left:3810;top:6020;width:10;height:20" coordorigin="3810,6020" coordsize="10,20" path="m3810,6039l3819,6039,3819,6020,3810,6020,3810,6039xe" filled="true" fillcolor="#000000" stroked="false">
                <v:path arrowok="t"/>
                <v:fill type="solid"/>
              </v:shape>
            </v:group>
            <v:group style="position:absolute;left:3810;top:6039;width:10;height:20" coordorigin="3810,6039" coordsize="10,20">
              <v:shape style="position:absolute;left:3810;top:6039;width:10;height:20" coordorigin="3810,6039" coordsize="10,20" path="m3810,6059l3819,6059,3819,6039,3810,6039,3810,6059xe" filled="true" fillcolor="#000000" stroked="false">
                <v:path arrowok="t"/>
                <v:fill type="solid"/>
              </v:shape>
            </v:group>
            <v:group style="position:absolute;left:3810;top:6059;width:10;height:20" coordorigin="3810,6059" coordsize="10,20">
              <v:shape style="position:absolute;left:3810;top:6059;width:10;height:20" coordorigin="3810,6059" coordsize="10,20" path="m3810,6078l3819,6078,3819,6059,3810,6059,3810,6078xe" filled="true" fillcolor="#000000" stroked="false">
                <v:path arrowok="t"/>
                <v:fill type="solid"/>
              </v:shape>
            </v:group>
            <v:group style="position:absolute;left:3810;top:6078;width:10;height:20" coordorigin="3810,6078" coordsize="10,20">
              <v:shape style="position:absolute;left:3810;top:6078;width:10;height:20" coordorigin="3810,6078" coordsize="10,20" path="m3810,6097l3819,6097,3819,6078,3810,6078,3810,6097xe" filled="true" fillcolor="#000000" stroked="false">
                <v:path arrowok="t"/>
                <v:fill type="solid"/>
              </v:shape>
            </v:group>
            <v:group style="position:absolute;left:3810;top:6097;width:10;height:20" coordorigin="3810,6097" coordsize="10,20">
              <v:shape style="position:absolute;left:3810;top:6097;width:10;height:20" coordorigin="3810,6097" coordsize="10,20" path="m3810,6116l3819,6116,3819,6097,3810,6097,3810,6116xe" filled="true" fillcolor="#000000" stroked="false">
                <v:path arrowok="t"/>
                <v:fill type="solid"/>
              </v:shape>
            </v:group>
            <v:group style="position:absolute;left:3810;top:6116;width:10;height:20" coordorigin="3810,6116" coordsize="10,20">
              <v:shape style="position:absolute;left:3810;top:6116;width:10;height:20" coordorigin="3810,6116" coordsize="10,20" path="m3810,6135l3819,6135,3819,6116,3810,6116,3810,6135xe" filled="true" fillcolor="#000000" stroked="false">
                <v:path arrowok="t"/>
                <v:fill type="solid"/>
              </v:shape>
            </v:group>
            <v:group style="position:absolute;left:3810;top:6135;width:10;height:20" coordorigin="3810,6135" coordsize="10,20">
              <v:shape style="position:absolute;left:3810;top:6135;width:10;height:20" coordorigin="3810,6135" coordsize="10,20" path="m3810,6155l3819,6155,3819,6135,3810,6135,3810,6155xe" filled="true" fillcolor="#000000" stroked="false">
                <v:path arrowok="t"/>
                <v:fill type="solid"/>
              </v:shape>
            </v:group>
            <v:group style="position:absolute;left:3810;top:6155;width:10;height:20" coordorigin="3810,6155" coordsize="10,20">
              <v:shape style="position:absolute;left:3810;top:6155;width:10;height:20" coordorigin="3810,6155" coordsize="10,20" path="m3810,6174l3819,6174,3819,6155,3810,6155,3810,6174xe" filled="true" fillcolor="#000000" stroked="false">
                <v:path arrowok="t"/>
                <v:fill type="solid"/>
              </v:shape>
            </v:group>
            <v:group style="position:absolute;left:3810;top:6174;width:10;height:20" coordorigin="3810,6174" coordsize="10,20">
              <v:shape style="position:absolute;left:3810;top:6174;width:10;height:20" coordorigin="3810,6174" coordsize="10,20" path="m3810,6193l3819,6193,3819,6174,3810,6174,3810,6193xe" filled="true" fillcolor="#000000" stroked="false">
                <v:path arrowok="t"/>
                <v:fill type="solid"/>
              </v:shape>
            </v:group>
            <v:group style="position:absolute;left:3810;top:6193;width:10;height:20" coordorigin="3810,6193" coordsize="10,20">
              <v:shape style="position:absolute;left:3810;top:6193;width:10;height:20" coordorigin="3810,6193" coordsize="10,20" path="m3810,6212l3819,6212,3819,6193,3810,6193,3810,6212xe" filled="true" fillcolor="#000000" stroked="false">
                <v:path arrowok="t"/>
                <v:fill type="solid"/>
              </v:shape>
            </v:group>
            <v:group style="position:absolute;left:3810;top:6212;width:10;height:20" coordorigin="3810,6212" coordsize="10,20">
              <v:shape style="position:absolute;left:3810;top:6212;width:10;height:20" coordorigin="3810,6212" coordsize="10,20" path="m3810,6231l3819,6231,3819,6212,3810,6212,3810,6231xe" filled="true" fillcolor="#000000" stroked="false">
                <v:path arrowok="t"/>
                <v:fill type="solid"/>
              </v:shape>
            </v:group>
            <v:group style="position:absolute;left:3810;top:6231;width:10;height:20" coordorigin="3810,6231" coordsize="10,20">
              <v:shape style="position:absolute;left:3810;top:6231;width:10;height:20" coordorigin="3810,6231" coordsize="10,20" path="m3810,6251l3819,6251,3819,6231,3810,6231,3810,6251xe" filled="true" fillcolor="#000000" stroked="false">
                <v:path arrowok="t"/>
                <v:fill type="solid"/>
              </v:shape>
            </v:group>
            <v:group style="position:absolute;left:3810;top:6251;width:10;height:20" coordorigin="3810,6251" coordsize="10,20">
              <v:shape style="position:absolute;left:3810;top:6251;width:10;height:20" coordorigin="3810,6251" coordsize="10,20" path="m3810,6270l3819,6270,3819,6251,3810,6251,3810,6270xe" filled="true" fillcolor="#000000" stroked="false">
                <v:path arrowok="t"/>
                <v:fill type="solid"/>
              </v:shape>
            </v:group>
            <v:group style="position:absolute;left:3810;top:6270;width:10;height:20" coordorigin="3810,6270" coordsize="10,20">
              <v:shape style="position:absolute;left:3810;top:6270;width:10;height:20" coordorigin="3810,6270" coordsize="10,20" path="m3810,6289l3819,6289,3819,6270,3810,6270,3810,6289xe" filled="true" fillcolor="#000000" stroked="false">
                <v:path arrowok="t"/>
                <v:fill type="solid"/>
              </v:shape>
            </v:group>
            <v:group style="position:absolute;left:3810;top:6289;width:10;height:20" coordorigin="3810,6289" coordsize="10,20">
              <v:shape style="position:absolute;left:3810;top:6289;width:10;height:20" coordorigin="3810,6289" coordsize="10,20" path="m3810,6308l3819,6308,3819,6289,3810,6289,3810,6308xe" filled="true" fillcolor="#000000" stroked="false">
                <v:path arrowok="t"/>
                <v:fill type="solid"/>
              </v:shape>
            </v:group>
            <v:group style="position:absolute;left:3810;top:6308;width:10;height:20" coordorigin="3810,6308" coordsize="10,20">
              <v:shape style="position:absolute;left:3810;top:6308;width:10;height:20" coordorigin="3810,6308" coordsize="10,20" path="m3810,6327l3819,6327,3819,6308,3810,6308,3810,6327xe" filled="true" fillcolor="#000000" stroked="false">
                <v:path arrowok="t"/>
                <v:fill type="solid"/>
              </v:shape>
            </v:group>
            <v:group style="position:absolute;left:3810;top:6327;width:10;height:20" coordorigin="3810,6327" coordsize="10,20">
              <v:shape style="position:absolute;left:3810;top:6327;width:10;height:20" coordorigin="3810,6327" coordsize="10,20" path="m3810,6347l3819,6347,3819,6327,3810,6327,3810,6347xe" filled="true" fillcolor="#000000" stroked="false">
                <v:path arrowok="t"/>
                <v:fill type="solid"/>
              </v:shape>
            </v:group>
            <v:group style="position:absolute;left:3810;top:6347;width:10;height:20" coordorigin="3810,6347" coordsize="10,20">
              <v:shape style="position:absolute;left:3810;top:6347;width:10;height:20" coordorigin="3810,6347" coordsize="10,20" path="m3810,6366l3819,6366,3819,6347,3810,6347,3810,6366xe" filled="true" fillcolor="#000000" stroked="false">
                <v:path arrowok="t"/>
                <v:fill type="solid"/>
              </v:shape>
            </v:group>
            <v:group style="position:absolute;left:3810;top:6366;width:10;height:20" coordorigin="3810,6366" coordsize="10,20">
              <v:shape style="position:absolute;left:3810;top:6366;width:10;height:20" coordorigin="3810,6366" coordsize="10,20" path="m3810,6385l3819,6385,3819,6366,3810,6366,3810,6385xe" filled="true" fillcolor="#000000" stroked="false">
                <v:path arrowok="t"/>
                <v:fill type="solid"/>
              </v:shape>
            </v:group>
            <v:group style="position:absolute;left:3810;top:6385;width:10;height:20" coordorigin="3810,6385" coordsize="10,20">
              <v:shape style="position:absolute;left:3810;top:6385;width:10;height:20" coordorigin="3810,6385" coordsize="10,20" path="m3810,6404l3819,6404,3819,6385,3810,6385,3810,6404xe" filled="true" fillcolor="#000000" stroked="false">
                <v:path arrowok="t"/>
                <v:fill type="solid"/>
              </v:shape>
            </v:group>
            <v:group style="position:absolute;left:3810;top:6404;width:10;height:20" coordorigin="3810,6404" coordsize="10,20">
              <v:shape style="position:absolute;left:3810;top:6404;width:10;height:20" coordorigin="3810,6404" coordsize="10,20" path="m3810,6423l3819,6423,3819,6404,3810,6404,3810,6423xe" filled="true" fillcolor="#000000" stroked="false">
                <v:path arrowok="t"/>
                <v:fill type="solid"/>
              </v:shape>
            </v:group>
            <v:group style="position:absolute;left:3810;top:6423;width:10;height:20" coordorigin="3810,6423" coordsize="10,20">
              <v:shape style="position:absolute;left:3810;top:6423;width:10;height:20" coordorigin="3810,6423" coordsize="10,20" path="m3810,6443l3819,6443,3819,6423,3810,6423,3810,6443xe" filled="true" fillcolor="#000000" stroked="false">
                <v:path arrowok="t"/>
                <v:fill type="solid"/>
              </v:shape>
            </v:group>
            <v:group style="position:absolute;left:3810;top:6443;width:10;height:20" coordorigin="3810,6443" coordsize="10,20">
              <v:shape style="position:absolute;left:3810;top:6443;width:10;height:20" coordorigin="3810,6443" coordsize="10,20" path="m3810,6462l3819,6462,3819,6443,3810,6443,3810,6462xe" filled="true" fillcolor="#000000" stroked="false">
                <v:path arrowok="t"/>
                <v:fill type="solid"/>
              </v:shape>
            </v:group>
            <v:group style="position:absolute;left:3810;top:6462;width:10;height:20" coordorigin="3810,6462" coordsize="10,20">
              <v:shape style="position:absolute;left:3810;top:6462;width:10;height:20" coordorigin="3810,6462" coordsize="10,20" path="m3810,6481l3819,6481,3819,6462,3810,6462,3810,6481xe" filled="true" fillcolor="#000000" stroked="false">
                <v:path arrowok="t"/>
                <v:fill type="solid"/>
              </v:shape>
            </v:group>
            <v:group style="position:absolute;left:3810;top:6486;width:10;height:2" coordorigin="3810,6486" coordsize="10,2">
              <v:shape style="position:absolute;left:3810;top:6486;width:10;height:2" coordorigin="3810,6486" coordsize="10,0" path="m3810,6486l3819,6486e" filled="false" stroked="true" strokeweight=".47998pt" strokecolor="#000000">
                <v:path arrowok="t"/>
              </v:shape>
            </v:group>
            <v:group style="position:absolute;left:5631;top:5867;width:10;height:20" coordorigin="5631,5867" coordsize="10,20">
              <v:shape style="position:absolute;left:5631;top:5867;width:10;height:20" coordorigin="5631,5867" coordsize="10,20" path="m5631,5886l5641,5886,5641,5867,5631,5867,5631,5886xe" filled="true" fillcolor="#000000" stroked="false">
                <v:path arrowok="t"/>
                <v:fill type="solid"/>
              </v:shape>
            </v:group>
            <v:group style="position:absolute;left:5631;top:5886;width:10;height:20" coordorigin="5631,5886" coordsize="10,20">
              <v:shape style="position:absolute;left:5631;top:5886;width:10;height:20" coordorigin="5631,5886" coordsize="10,20" path="m5631,5905l5641,5905,5641,5886,5631,5886,5631,5905xe" filled="true" fillcolor="#000000" stroked="false">
                <v:path arrowok="t"/>
                <v:fill type="solid"/>
              </v:shape>
            </v:group>
            <v:group style="position:absolute;left:5631;top:5905;width:10;height:20" coordorigin="5631,5905" coordsize="10,20">
              <v:shape style="position:absolute;left:5631;top:5905;width:10;height:20" coordorigin="5631,5905" coordsize="10,20" path="m5631,5924l5641,5924,5641,5905,5631,5905,5631,5924xe" filled="true" fillcolor="#000000" stroked="false">
                <v:path arrowok="t"/>
                <v:fill type="solid"/>
              </v:shape>
            </v:group>
            <v:group style="position:absolute;left:5631;top:5924;width:10;height:20" coordorigin="5631,5924" coordsize="10,20">
              <v:shape style="position:absolute;left:5631;top:5924;width:10;height:20" coordorigin="5631,5924" coordsize="10,20" path="m5631,5943l5641,5943,5641,5924,5631,5924,5631,5943xe" filled="true" fillcolor="#000000" stroked="false">
                <v:path arrowok="t"/>
                <v:fill type="solid"/>
              </v:shape>
            </v:group>
            <v:group style="position:absolute;left:5631;top:5943;width:10;height:20" coordorigin="5631,5943" coordsize="10,20">
              <v:shape style="position:absolute;left:5631;top:5943;width:10;height:20" coordorigin="5631,5943" coordsize="10,20" path="m5631,5963l5641,5963,5641,5943,5631,5943,5631,5963xe" filled="true" fillcolor="#000000" stroked="false">
                <v:path arrowok="t"/>
                <v:fill type="solid"/>
              </v:shape>
            </v:group>
            <v:group style="position:absolute;left:5631;top:5963;width:10;height:20" coordorigin="5631,5963" coordsize="10,20">
              <v:shape style="position:absolute;left:5631;top:5963;width:10;height:20" coordorigin="5631,5963" coordsize="10,20" path="m5631,5982l5641,5982,5641,5963,5631,5963,5631,5982xe" filled="true" fillcolor="#000000" stroked="false">
                <v:path arrowok="t"/>
                <v:fill type="solid"/>
              </v:shape>
            </v:group>
            <v:group style="position:absolute;left:5631;top:5982;width:10;height:20" coordorigin="5631,5982" coordsize="10,20">
              <v:shape style="position:absolute;left:5631;top:5982;width:10;height:20" coordorigin="5631,5982" coordsize="10,20" path="m5631,6001l5641,6001,5641,5982,5631,5982,5631,6001xe" filled="true" fillcolor="#000000" stroked="false">
                <v:path arrowok="t"/>
                <v:fill type="solid"/>
              </v:shape>
            </v:group>
            <v:group style="position:absolute;left:5631;top:6001;width:10;height:20" coordorigin="5631,6001" coordsize="10,20">
              <v:shape style="position:absolute;left:5631;top:6001;width:10;height:20" coordorigin="5631,6001" coordsize="10,20" path="m5631,6020l5641,6020,5641,6001,5631,6001,5631,6020xe" filled="true" fillcolor="#000000" stroked="false">
                <v:path arrowok="t"/>
                <v:fill type="solid"/>
              </v:shape>
            </v:group>
            <v:group style="position:absolute;left:5631;top:6020;width:10;height:20" coordorigin="5631,6020" coordsize="10,20">
              <v:shape style="position:absolute;left:5631;top:6020;width:10;height:20" coordorigin="5631,6020" coordsize="10,20" path="m5631,6039l5641,6039,5641,6020,5631,6020,5631,6039xe" filled="true" fillcolor="#000000" stroked="false">
                <v:path arrowok="t"/>
                <v:fill type="solid"/>
              </v:shape>
            </v:group>
            <v:group style="position:absolute;left:5631;top:6039;width:10;height:20" coordorigin="5631,6039" coordsize="10,20">
              <v:shape style="position:absolute;left:5631;top:6039;width:10;height:20" coordorigin="5631,6039" coordsize="10,20" path="m5631,6059l5641,6059,5641,6039,5631,6039,5631,6059xe" filled="true" fillcolor="#000000" stroked="false">
                <v:path arrowok="t"/>
                <v:fill type="solid"/>
              </v:shape>
            </v:group>
            <v:group style="position:absolute;left:5631;top:6059;width:10;height:20" coordorigin="5631,6059" coordsize="10,20">
              <v:shape style="position:absolute;left:5631;top:6059;width:10;height:20" coordorigin="5631,6059" coordsize="10,20" path="m5631,6078l5641,6078,5641,6059,5631,6059,5631,6078xe" filled="true" fillcolor="#000000" stroked="false">
                <v:path arrowok="t"/>
                <v:fill type="solid"/>
              </v:shape>
            </v:group>
            <v:group style="position:absolute;left:5631;top:6078;width:10;height:20" coordorigin="5631,6078" coordsize="10,20">
              <v:shape style="position:absolute;left:5631;top:6078;width:10;height:20" coordorigin="5631,6078" coordsize="10,20" path="m5631,6097l5641,6097,5641,6078,5631,6078,5631,6097xe" filled="true" fillcolor="#000000" stroked="false">
                <v:path arrowok="t"/>
                <v:fill type="solid"/>
              </v:shape>
            </v:group>
            <v:group style="position:absolute;left:5631;top:6097;width:10;height:20" coordorigin="5631,6097" coordsize="10,20">
              <v:shape style="position:absolute;left:5631;top:6097;width:10;height:20" coordorigin="5631,6097" coordsize="10,20" path="m5631,6116l5641,6116,5641,6097,5631,6097,5631,6116xe" filled="true" fillcolor="#000000" stroked="false">
                <v:path arrowok="t"/>
                <v:fill type="solid"/>
              </v:shape>
            </v:group>
            <v:group style="position:absolute;left:5631;top:6116;width:10;height:20" coordorigin="5631,6116" coordsize="10,20">
              <v:shape style="position:absolute;left:5631;top:6116;width:10;height:20" coordorigin="5631,6116" coordsize="10,20" path="m5631,6135l5641,6135,5641,6116,5631,6116,5631,6135xe" filled="true" fillcolor="#000000" stroked="false">
                <v:path arrowok="t"/>
                <v:fill type="solid"/>
              </v:shape>
            </v:group>
            <v:group style="position:absolute;left:5631;top:6135;width:10;height:20" coordorigin="5631,6135" coordsize="10,20">
              <v:shape style="position:absolute;left:5631;top:6135;width:10;height:20" coordorigin="5631,6135" coordsize="10,20" path="m5631,6155l5641,6155,5641,6135,5631,6135,5631,6155xe" filled="true" fillcolor="#000000" stroked="false">
                <v:path arrowok="t"/>
                <v:fill type="solid"/>
              </v:shape>
            </v:group>
            <v:group style="position:absolute;left:5631;top:6155;width:10;height:20" coordorigin="5631,6155" coordsize="10,20">
              <v:shape style="position:absolute;left:5631;top:6155;width:10;height:20" coordorigin="5631,6155" coordsize="10,20" path="m5631,6174l5641,6174,5641,6155,5631,6155,5631,6174xe" filled="true" fillcolor="#000000" stroked="false">
                <v:path arrowok="t"/>
                <v:fill type="solid"/>
              </v:shape>
            </v:group>
            <v:group style="position:absolute;left:5631;top:6174;width:10;height:20" coordorigin="5631,6174" coordsize="10,20">
              <v:shape style="position:absolute;left:5631;top:6174;width:10;height:20" coordorigin="5631,6174" coordsize="10,20" path="m5631,6193l5641,6193,5641,6174,5631,6174,5631,6193xe" filled="true" fillcolor="#000000" stroked="false">
                <v:path arrowok="t"/>
                <v:fill type="solid"/>
              </v:shape>
            </v:group>
            <v:group style="position:absolute;left:5631;top:6193;width:10;height:20" coordorigin="5631,6193" coordsize="10,20">
              <v:shape style="position:absolute;left:5631;top:6193;width:10;height:20" coordorigin="5631,6193" coordsize="10,20" path="m5631,6212l5641,6212,5641,6193,5631,6193,5631,6212xe" filled="true" fillcolor="#000000" stroked="false">
                <v:path arrowok="t"/>
                <v:fill type="solid"/>
              </v:shape>
            </v:group>
            <v:group style="position:absolute;left:5631;top:6212;width:10;height:20" coordorigin="5631,6212" coordsize="10,20">
              <v:shape style="position:absolute;left:5631;top:6212;width:10;height:20" coordorigin="5631,6212" coordsize="10,20" path="m5631,6231l5641,6231,5641,6212,5631,6212,5631,6231xe" filled="true" fillcolor="#000000" stroked="false">
                <v:path arrowok="t"/>
                <v:fill type="solid"/>
              </v:shape>
            </v:group>
            <v:group style="position:absolute;left:5631;top:6231;width:10;height:20" coordorigin="5631,6231" coordsize="10,20">
              <v:shape style="position:absolute;left:5631;top:6231;width:10;height:20" coordorigin="5631,6231" coordsize="10,20" path="m5631,6251l5641,6251,5641,6231,5631,6231,5631,6251xe" filled="true" fillcolor="#000000" stroked="false">
                <v:path arrowok="t"/>
                <v:fill type="solid"/>
              </v:shape>
            </v:group>
            <v:group style="position:absolute;left:5631;top:6251;width:10;height:20" coordorigin="5631,6251" coordsize="10,20">
              <v:shape style="position:absolute;left:5631;top:6251;width:10;height:20" coordorigin="5631,6251" coordsize="10,20" path="m5631,6270l5641,6270,5641,6251,5631,6251,5631,6270xe" filled="true" fillcolor="#000000" stroked="false">
                <v:path arrowok="t"/>
                <v:fill type="solid"/>
              </v:shape>
            </v:group>
            <v:group style="position:absolute;left:5631;top:6270;width:10;height:20" coordorigin="5631,6270" coordsize="10,20">
              <v:shape style="position:absolute;left:5631;top:6270;width:10;height:20" coordorigin="5631,6270" coordsize="10,20" path="m5631,6289l5641,6289,5641,6270,5631,6270,5631,6289xe" filled="true" fillcolor="#000000" stroked="false">
                <v:path arrowok="t"/>
                <v:fill type="solid"/>
              </v:shape>
            </v:group>
            <v:group style="position:absolute;left:5631;top:6289;width:10;height:20" coordorigin="5631,6289" coordsize="10,20">
              <v:shape style="position:absolute;left:5631;top:6289;width:10;height:20" coordorigin="5631,6289" coordsize="10,20" path="m5631,6308l5641,6308,5641,6289,5631,6289,5631,6308xe" filled="true" fillcolor="#000000" stroked="false">
                <v:path arrowok="t"/>
                <v:fill type="solid"/>
              </v:shape>
            </v:group>
            <v:group style="position:absolute;left:5631;top:6308;width:10;height:20" coordorigin="5631,6308" coordsize="10,20">
              <v:shape style="position:absolute;left:5631;top:6308;width:10;height:20" coordorigin="5631,6308" coordsize="10,20" path="m5631,6327l5641,6327,5641,6308,5631,6308,5631,6327xe" filled="true" fillcolor="#000000" stroked="false">
                <v:path arrowok="t"/>
                <v:fill type="solid"/>
              </v:shape>
            </v:group>
            <v:group style="position:absolute;left:5631;top:6327;width:10;height:20" coordorigin="5631,6327" coordsize="10,20">
              <v:shape style="position:absolute;left:5631;top:6327;width:10;height:20" coordorigin="5631,6327" coordsize="10,20" path="m5631,6347l5641,6347,5641,6327,5631,6327,5631,6347xe" filled="true" fillcolor="#000000" stroked="false">
                <v:path arrowok="t"/>
                <v:fill type="solid"/>
              </v:shape>
            </v:group>
            <v:group style="position:absolute;left:5631;top:6347;width:10;height:20" coordorigin="5631,6347" coordsize="10,20">
              <v:shape style="position:absolute;left:5631;top:6347;width:10;height:20" coordorigin="5631,6347" coordsize="10,20" path="m5631,6366l5641,6366,5641,6347,5631,6347,5631,6366xe" filled="true" fillcolor="#000000" stroked="false">
                <v:path arrowok="t"/>
                <v:fill type="solid"/>
              </v:shape>
            </v:group>
            <v:group style="position:absolute;left:5631;top:6366;width:10;height:20" coordorigin="5631,6366" coordsize="10,20">
              <v:shape style="position:absolute;left:5631;top:6366;width:10;height:20" coordorigin="5631,6366" coordsize="10,20" path="m5631,6385l5641,6385,5641,6366,5631,6366,5631,6385xe" filled="true" fillcolor="#000000" stroked="false">
                <v:path arrowok="t"/>
                <v:fill type="solid"/>
              </v:shape>
            </v:group>
            <v:group style="position:absolute;left:5631;top:6385;width:10;height:20" coordorigin="5631,6385" coordsize="10,20">
              <v:shape style="position:absolute;left:5631;top:6385;width:10;height:20" coordorigin="5631,6385" coordsize="10,20" path="m5631,6404l5641,6404,5641,6385,5631,6385,5631,6404xe" filled="true" fillcolor="#000000" stroked="false">
                <v:path arrowok="t"/>
                <v:fill type="solid"/>
              </v:shape>
            </v:group>
            <v:group style="position:absolute;left:5631;top:6404;width:10;height:20" coordorigin="5631,6404" coordsize="10,20">
              <v:shape style="position:absolute;left:5631;top:6404;width:10;height:20" coordorigin="5631,6404" coordsize="10,20" path="m5631,6423l5641,6423,5641,6404,5631,6404,5631,6423xe" filled="true" fillcolor="#000000" stroked="false">
                <v:path arrowok="t"/>
                <v:fill type="solid"/>
              </v:shape>
            </v:group>
            <v:group style="position:absolute;left:5631;top:6423;width:10;height:20" coordorigin="5631,6423" coordsize="10,20">
              <v:shape style="position:absolute;left:5631;top:6423;width:10;height:20" coordorigin="5631,6423" coordsize="10,20" path="m5631,6443l5641,6443,5641,6423,5631,6423,5631,6443xe" filled="true" fillcolor="#000000" stroked="false">
                <v:path arrowok="t"/>
                <v:fill type="solid"/>
              </v:shape>
            </v:group>
            <v:group style="position:absolute;left:5631;top:6443;width:10;height:20" coordorigin="5631,6443" coordsize="10,20">
              <v:shape style="position:absolute;left:5631;top:6443;width:10;height:20" coordorigin="5631,6443" coordsize="10,20" path="m5631,6462l5641,6462,5641,6443,5631,6443,5631,6462xe" filled="true" fillcolor="#000000" stroked="false">
                <v:path arrowok="t"/>
                <v:fill type="solid"/>
              </v:shape>
            </v:group>
            <v:group style="position:absolute;left:5631;top:6462;width:10;height:20" coordorigin="5631,6462" coordsize="10,20">
              <v:shape style="position:absolute;left:5631;top:6462;width:10;height:20" coordorigin="5631,6462" coordsize="10,20" path="m5631,6481l5641,6481,5641,6462,5631,6462,5631,6481xe" filled="true" fillcolor="#000000" stroked="false">
                <v:path arrowok="t"/>
                <v:fill type="solid"/>
              </v:shape>
            </v:group>
            <v:group style="position:absolute;left:5631;top:6486;width:10;height:2" coordorigin="5631,6486" coordsize="10,2">
              <v:shape style="position:absolute;left:5631;top:6486;width:10;height:2" coordorigin="5631,6486" coordsize="10,0" path="m5631,6486l5641,6486e" filled="false" stroked="true" strokeweight=".47998pt" strokecolor="#000000">
                <v:path arrowok="t"/>
              </v:shape>
            </v:group>
            <v:group style="position:absolute;left:7451;top:5867;width:10;height:20" coordorigin="7451,5867" coordsize="10,20">
              <v:shape style="position:absolute;left:7451;top:5867;width:10;height:20" coordorigin="7451,5867" coordsize="10,20" path="m7451,5886l7461,5886,7461,5867,7451,5867,7451,5886xe" filled="true" fillcolor="#000000" stroked="false">
                <v:path arrowok="t"/>
                <v:fill type="solid"/>
              </v:shape>
            </v:group>
            <v:group style="position:absolute;left:7451;top:5886;width:10;height:20" coordorigin="7451,5886" coordsize="10,20">
              <v:shape style="position:absolute;left:7451;top:5886;width:10;height:20" coordorigin="7451,5886" coordsize="10,20" path="m7451,5905l7461,5905,7461,5886,7451,5886,7451,5905xe" filled="true" fillcolor="#000000" stroked="false">
                <v:path arrowok="t"/>
                <v:fill type="solid"/>
              </v:shape>
            </v:group>
            <v:group style="position:absolute;left:7451;top:5905;width:10;height:20" coordorigin="7451,5905" coordsize="10,20">
              <v:shape style="position:absolute;left:7451;top:5905;width:10;height:20" coordorigin="7451,5905" coordsize="10,20" path="m7451,5924l7461,5924,7461,5905,7451,5905,7451,5924xe" filled="true" fillcolor="#000000" stroked="false">
                <v:path arrowok="t"/>
                <v:fill type="solid"/>
              </v:shape>
            </v:group>
            <v:group style="position:absolute;left:7451;top:5924;width:10;height:20" coordorigin="7451,5924" coordsize="10,20">
              <v:shape style="position:absolute;left:7451;top:5924;width:10;height:20" coordorigin="7451,5924" coordsize="10,20" path="m7451,5943l7461,5943,7461,5924,7451,5924,7451,5943xe" filled="true" fillcolor="#000000" stroked="false">
                <v:path arrowok="t"/>
                <v:fill type="solid"/>
              </v:shape>
            </v:group>
            <v:group style="position:absolute;left:7451;top:5943;width:10;height:20" coordorigin="7451,5943" coordsize="10,20">
              <v:shape style="position:absolute;left:7451;top:5943;width:10;height:20" coordorigin="7451,5943" coordsize="10,20" path="m7451,5963l7461,5963,7461,5943,7451,5943,7451,5963xe" filled="true" fillcolor="#000000" stroked="false">
                <v:path arrowok="t"/>
                <v:fill type="solid"/>
              </v:shape>
            </v:group>
            <v:group style="position:absolute;left:7451;top:5963;width:10;height:20" coordorigin="7451,5963" coordsize="10,20">
              <v:shape style="position:absolute;left:7451;top:5963;width:10;height:20" coordorigin="7451,5963" coordsize="10,20" path="m7451,5982l7461,5982,7461,5963,7451,5963,7451,5982xe" filled="true" fillcolor="#000000" stroked="false">
                <v:path arrowok="t"/>
                <v:fill type="solid"/>
              </v:shape>
            </v:group>
            <v:group style="position:absolute;left:7451;top:5982;width:10;height:20" coordorigin="7451,5982" coordsize="10,20">
              <v:shape style="position:absolute;left:7451;top:5982;width:10;height:20" coordorigin="7451,5982" coordsize="10,20" path="m7451,6001l7461,6001,7461,5982,7451,5982,7451,6001xe" filled="true" fillcolor="#000000" stroked="false">
                <v:path arrowok="t"/>
                <v:fill type="solid"/>
              </v:shape>
            </v:group>
            <v:group style="position:absolute;left:7451;top:6001;width:10;height:20" coordorigin="7451,6001" coordsize="10,20">
              <v:shape style="position:absolute;left:7451;top:6001;width:10;height:20" coordorigin="7451,6001" coordsize="10,20" path="m7451,6020l7461,6020,7461,6001,7451,6001,7451,6020xe" filled="true" fillcolor="#000000" stroked="false">
                <v:path arrowok="t"/>
                <v:fill type="solid"/>
              </v:shape>
            </v:group>
            <v:group style="position:absolute;left:7451;top:6020;width:10;height:20" coordorigin="7451,6020" coordsize="10,20">
              <v:shape style="position:absolute;left:7451;top:6020;width:10;height:20" coordorigin="7451,6020" coordsize="10,20" path="m7451,6039l7461,6039,7461,6020,7451,6020,7451,6039xe" filled="true" fillcolor="#000000" stroked="false">
                <v:path arrowok="t"/>
                <v:fill type="solid"/>
              </v:shape>
            </v:group>
            <v:group style="position:absolute;left:7451;top:6039;width:10;height:20" coordorigin="7451,6039" coordsize="10,20">
              <v:shape style="position:absolute;left:7451;top:6039;width:10;height:20" coordorigin="7451,6039" coordsize="10,20" path="m7451,6059l7461,6059,7461,6039,7451,6039,7451,6059xe" filled="true" fillcolor="#000000" stroked="false">
                <v:path arrowok="t"/>
                <v:fill type="solid"/>
              </v:shape>
            </v:group>
            <v:group style="position:absolute;left:7451;top:6059;width:10;height:20" coordorigin="7451,6059" coordsize="10,20">
              <v:shape style="position:absolute;left:7451;top:6059;width:10;height:20" coordorigin="7451,6059" coordsize="10,20" path="m7451,6078l7461,6078,7461,6059,7451,6059,7451,6078xe" filled="true" fillcolor="#000000" stroked="false">
                <v:path arrowok="t"/>
                <v:fill type="solid"/>
              </v:shape>
            </v:group>
            <v:group style="position:absolute;left:7451;top:6078;width:10;height:20" coordorigin="7451,6078" coordsize="10,20">
              <v:shape style="position:absolute;left:7451;top:6078;width:10;height:20" coordorigin="7451,6078" coordsize="10,20" path="m7451,6097l7461,6097,7461,6078,7451,6078,7451,6097xe" filled="true" fillcolor="#000000" stroked="false">
                <v:path arrowok="t"/>
                <v:fill type="solid"/>
              </v:shape>
            </v:group>
            <v:group style="position:absolute;left:7451;top:6097;width:10;height:20" coordorigin="7451,6097" coordsize="10,20">
              <v:shape style="position:absolute;left:7451;top:6097;width:10;height:20" coordorigin="7451,6097" coordsize="10,20" path="m7451,6116l7461,6116,7461,6097,7451,6097,7451,6116xe" filled="true" fillcolor="#000000" stroked="false">
                <v:path arrowok="t"/>
                <v:fill type="solid"/>
              </v:shape>
            </v:group>
            <v:group style="position:absolute;left:7451;top:6116;width:10;height:20" coordorigin="7451,6116" coordsize="10,20">
              <v:shape style="position:absolute;left:7451;top:6116;width:10;height:20" coordorigin="7451,6116" coordsize="10,20" path="m7451,6135l7461,6135,7461,6116,7451,6116,7451,6135xe" filled="true" fillcolor="#000000" stroked="false">
                <v:path arrowok="t"/>
                <v:fill type="solid"/>
              </v:shape>
            </v:group>
            <v:group style="position:absolute;left:7451;top:6135;width:10;height:20" coordorigin="7451,6135" coordsize="10,20">
              <v:shape style="position:absolute;left:7451;top:6135;width:10;height:20" coordorigin="7451,6135" coordsize="10,20" path="m7451,6155l7461,6155,7461,6135,7451,6135,7451,6155xe" filled="true" fillcolor="#000000" stroked="false">
                <v:path arrowok="t"/>
                <v:fill type="solid"/>
              </v:shape>
            </v:group>
            <v:group style="position:absolute;left:7451;top:6155;width:10;height:20" coordorigin="7451,6155" coordsize="10,20">
              <v:shape style="position:absolute;left:7451;top:6155;width:10;height:20" coordorigin="7451,6155" coordsize="10,20" path="m7451,6174l7461,6174,7461,6155,7451,6155,7451,6174xe" filled="true" fillcolor="#000000" stroked="false">
                <v:path arrowok="t"/>
                <v:fill type="solid"/>
              </v:shape>
            </v:group>
            <v:group style="position:absolute;left:7451;top:6174;width:10;height:20" coordorigin="7451,6174" coordsize="10,20">
              <v:shape style="position:absolute;left:7451;top:6174;width:10;height:20" coordorigin="7451,6174" coordsize="10,20" path="m7451,6193l7461,6193,7461,6174,7451,6174,7451,6193xe" filled="true" fillcolor="#000000" stroked="false">
                <v:path arrowok="t"/>
                <v:fill type="solid"/>
              </v:shape>
            </v:group>
            <v:group style="position:absolute;left:7451;top:6193;width:10;height:20" coordorigin="7451,6193" coordsize="10,20">
              <v:shape style="position:absolute;left:7451;top:6193;width:10;height:20" coordorigin="7451,6193" coordsize="10,20" path="m7451,6212l7461,6212,7461,6193,7451,6193,7451,6212xe" filled="true" fillcolor="#000000" stroked="false">
                <v:path arrowok="t"/>
                <v:fill type="solid"/>
              </v:shape>
            </v:group>
            <v:group style="position:absolute;left:7451;top:6212;width:10;height:20" coordorigin="7451,6212" coordsize="10,20">
              <v:shape style="position:absolute;left:7451;top:6212;width:10;height:20" coordorigin="7451,6212" coordsize="10,20" path="m7451,6231l7461,6231,7461,6212,7451,6212,7451,6231xe" filled="true" fillcolor="#000000" stroked="false">
                <v:path arrowok="t"/>
                <v:fill type="solid"/>
              </v:shape>
            </v:group>
            <v:group style="position:absolute;left:7451;top:6231;width:10;height:20" coordorigin="7451,6231" coordsize="10,20">
              <v:shape style="position:absolute;left:7451;top:6231;width:10;height:20" coordorigin="7451,6231" coordsize="10,20" path="m7451,6251l7461,6251,7461,6231,7451,6231,7451,6251xe" filled="true" fillcolor="#000000" stroked="false">
                <v:path arrowok="t"/>
                <v:fill type="solid"/>
              </v:shape>
            </v:group>
            <v:group style="position:absolute;left:7451;top:6251;width:10;height:20" coordorigin="7451,6251" coordsize="10,20">
              <v:shape style="position:absolute;left:7451;top:6251;width:10;height:20" coordorigin="7451,6251" coordsize="10,20" path="m7451,6270l7461,6270,7461,6251,7451,6251,7451,6270xe" filled="true" fillcolor="#000000" stroked="false">
                <v:path arrowok="t"/>
                <v:fill type="solid"/>
              </v:shape>
            </v:group>
            <v:group style="position:absolute;left:7451;top:6270;width:10;height:20" coordorigin="7451,6270" coordsize="10,20">
              <v:shape style="position:absolute;left:7451;top:6270;width:10;height:20" coordorigin="7451,6270" coordsize="10,20" path="m7451,6289l7461,6289,7461,6270,7451,6270,7451,6289xe" filled="true" fillcolor="#000000" stroked="false">
                <v:path arrowok="t"/>
                <v:fill type="solid"/>
              </v:shape>
            </v:group>
            <v:group style="position:absolute;left:7451;top:6289;width:10;height:20" coordorigin="7451,6289" coordsize="10,20">
              <v:shape style="position:absolute;left:7451;top:6289;width:10;height:20" coordorigin="7451,6289" coordsize="10,20" path="m7451,6308l7461,6308,7461,6289,7451,6289,7451,6308xe" filled="true" fillcolor="#000000" stroked="false">
                <v:path arrowok="t"/>
                <v:fill type="solid"/>
              </v:shape>
            </v:group>
            <v:group style="position:absolute;left:7451;top:6308;width:10;height:20" coordorigin="7451,6308" coordsize="10,20">
              <v:shape style="position:absolute;left:7451;top:6308;width:10;height:20" coordorigin="7451,6308" coordsize="10,20" path="m7451,6327l7461,6327,7461,6308,7451,6308,7451,6327xe" filled="true" fillcolor="#000000" stroked="false">
                <v:path arrowok="t"/>
                <v:fill type="solid"/>
              </v:shape>
            </v:group>
            <v:group style="position:absolute;left:7451;top:6327;width:10;height:20" coordorigin="7451,6327" coordsize="10,20">
              <v:shape style="position:absolute;left:7451;top:6327;width:10;height:20" coordorigin="7451,6327" coordsize="10,20" path="m7451,6347l7461,6347,7461,6327,7451,6327,7451,6347xe" filled="true" fillcolor="#000000" stroked="false">
                <v:path arrowok="t"/>
                <v:fill type="solid"/>
              </v:shape>
            </v:group>
            <v:group style="position:absolute;left:7451;top:6347;width:10;height:20" coordorigin="7451,6347" coordsize="10,20">
              <v:shape style="position:absolute;left:7451;top:6347;width:10;height:20" coordorigin="7451,6347" coordsize="10,20" path="m7451,6366l7461,6366,7461,6347,7451,6347,7451,6366xe" filled="true" fillcolor="#000000" stroked="false">
                <v:path arrowok="t"/>
                <v:fill type="solid"/>
              </v:shape>
            </v:group>
            <v:group style="position:absolute;left:7451;top:6366;width:10;height:20" coordorigin="7451,6366" coordsize="10,20">
              <v:shape style="position:absolute;left:7451;top:6366;width:10;height:20" coordorigin="7451,6366" coordsize="10,20" path="m7451,6385l7461,6385,7461,6366,7451,6366,7451,6385xe" filled="true" fillcolor="#000000" stroked="false">
                <v:path arrowok="t"/>
                <v:fill type="solid"/>
              </v:shape>
            </v:group>
            <v:group style="position:absolute;left:7451;top:6385;width:10;height:20" coordorigin="7451,6385" coordsize="10,20">
              <v:shape style="position:absolute;left:7451;top:6385;width:10;height:20" coordorigin="7451,6385" coordsize="10,20" path="m7451,6404l7461,6404,7461,6385,7451,6385,7451,6404xe" filled="true" fillcolor="#000000" stroked="false">
                <v:path arrowok="t"/>
                <v:fill type="solid"/>
              </v:shape>
            </v:group>
            <v:group style="position:absolute;left:7451;top:6404;width:10;height:20" coordorigin="7451,6404" coordsize="10,20">
              <v:shape style="position:absolute;left:7451;top:6404;width:10;height:20" coordorigin="7451,6404" coordsize="10,20" path="m7451,6423l7461,6423,7461,6404,7451,6404,7451,6423xe" filled="true" fillcolor="#000000" stroked="false">
                <v:path arrowok="t"/>
                <v:fill type="solid"/>
              </v:shape>
            </v:group>
            <v:group style="position:absolute;left:7451;top:6423;width:10;height:20" coordorigin="7451,6423" coordsize="10,20">
              <v:shape style="position:absolute;left:7451;top:6423;width:10;height:20" coordorigin="7451,6423" coordsize="10,20" path="m7451,6443l7461,6443,7461,6423,7451,6423,7451,6443xe" filled="true" fillcolor="#000000" stroked="false">
                <v:path arrowok="t"/>
                <v:fill type="solid"/>
              </v:shape>
            </v:group>
            <v:group style="position:absolute;left:7451;top:6443;width:10;height:20" coordorigin="7451,6443" coordsize="10,20">
              <v:shape style="position:absolute;left:7451;top:6443;width:10;height:20" coordorigin="7451,6443" coordsize="10,20" path="m7451,6462l7461,6462,7461,6443,7451,6443,7451,6462xe" filled="true" fillcolor="#000000" stroked="false">
                <v:path arrowok="t"/>
                <v:fill type="solid"/>
              </v:shape>
            </v:group>
            <v:group style="position:absolute;left:7451;top:6462;width:10;height:20" coordorigin="7451,6462" coordsize="10,20">
              <v:shape style="position:absolute;left:7451;top:6462;width:10;height:20" coordorigin="7451,6462" coordsize="10,20" path="m7451,6481l7461,6481,7461,6462,7451,6462,7451,6481xe" filled="true" fillcolor="#000000" stroked="false">
                <v:path arrowok="t"/>
                <v:fill type="solid"/>
              </v:shape>
            </v:group>
            <v:group style="position:absolute;left:7451;top:6486;width:10;height:2" coordorigin="7451,6486" coordsize="10,2">
              <v:shape style="position:absolute;left:7451;top:6486;width:10;height:2" coordorigin="7451,6486" coordsize="10,0" path="m7451,6486l7461,6486e" filled="false" stroked="true" strokeweight=".47998pt" strokecolor="#000000">
                <v:path arrowok="t"/>
              </v:shape>
            </v:group>
            <v:group style="position:absolute;left:8980;top:5867;width:10;height:20" coordorigin="8980,5867" coordsize="10,20">
              <v:shape style="position:absolute;left:8980;top:5867;width:10;height:20" coordorigin="8980,5867" coordsize="10,20" path="m8980,5886l8990,5886,8990,5867,8980,5867,8980,5886xe" filled="true" fillcolor="#000000" stroked="false">
                <v:path arrowok="t"/>
                <v:fill type="solid"/>
              </v:shape>
            </v:group>
            <v:group style="position:absolute;left:8980;top:5886;width:10;height:20" coordorigin="8980,5886" coordsize="10,20">
              <v:shape style="position:absolute;left:8980;top:5886;width:10;height:20" coordorigin="8980,5886" coordsize="10,20" path="m8980,5905l8990,5905,8990,5886,8980,5886,8980,5905xe" filled="true" fillcolor="#000000" stroked="false">
                <v:path arrowok="t"/>
                <v:fill type="solid"/>
              </v:shape>
            </v:group>
            <v:group style="position:absolute;left:8980;top:5905;width:10;height:20" coordorigin="8980,5905" coordsize="10,20">
              <v:shape style="position:absolute;left:8980;top:5905;width:10;height:20" coordorigin="8980,5905" coordsize="10,20" path="m8980,5924l8990,5924,8990,5905,8980,5905,8980,5924xe" filled="true" fillcolor="#000000" stroked="false">
                <v:path arrowok="t"/>
                <v:fill type="solid"/>
              </v:shape>
            </v:group>
            <v:group style="position:absolute;left:8980;top:5924;width:10;height:20" coordorigin="8980,5924" coordsize="10,20">
              <v:shape style="position:absolute;left:8980;top:5924;width:10;height:20" coordorigin="8980,5924" coordsize="10,20" path="m8980,5943l8990,5943,8990,5924,8980,5924,8980,5943xe" filled="true" fillcolor="#000000" stroked="false">
                <v:path arrowok="t"/>
                <v:fill type="solid"/>
              </v:shape>
            </v:group>
            <v:group style="position:absolute;left:8980;top:5943;width:10;height:20" coordorigin="8980,5943" coordsize="10,20">
              <v:shape style="position:absolute;left:8980;top:5943;width:10;height:20" coordorigin="8980,5943" coordsize="10,20" path="m8980,5963l8990,5963,8990,5943,8980,5943,8980,5963xe" filled="true" fillcolor="#000000" stroked="false">
                <v:path arrowok="t"/>
                <v:fill type="solid"/>
              </v:shape>
            </v:group>
            <v:group style="position:absolute;left:8980;top:5963;width:10;height:20" coordorigin="8980,5963" coordsize="10,20">
              <v:shape style="position:absolute;left:8980;top:5963;width:10;height:20" coordorigin="8980,5963" coordsize="10,20" path="m8980,5982l8990,5982,8990,5963,8980,5963,8980,5982xe" filled="true" fillcolor="#000000" stroked="false">
                <v:path arrowok="t"/>
                <v:fill type="solid"/>
              </v:shape>
            </v:group>
            <v:group style="position:absolute;left:8980;top:5982;width:10;height:20" coordorigin="8980,5982" coordsize="10,20">
              <v:shape style="position:absolute;left:8980;top:5982;width:10;height:20" coordorigin="8980,5982" coordsize="10,20" path="m8980,6001l8990,6001,8990,5982,8980,5982,8980,6001xe" filled="true" fillcolor="#000000" stroked="false">
                <v:path arrowok="t"/>
                <v:fill type="solid"/>
              </v:shape>
            </v:group>
            <v:group style="position:absolute;left:8980;top:6001;width:10;height:20" coordorigin="8980,6001" coordsize="10,20">
              <v:shape style="position:absolute;left:8980;top:6001;width:10;height:20" coordorigin="8980,6001" coordsize="10,20" path="m8980,6020l8990,6020,8990,6001,8980,6001,8980,6020xe" filled="true" fillcolor="#000000" stroked="false">
                <v:path arrowok="t"/>
                <v:fill type="solid"/>
              </v:shape>
            </v:group>
            <v:group style="position:absolute;left:8980;top:6020;width:10;height:20" coordorigin="8980,6020" coordsize="10,20">
              <v:shape style="position:absolute;left:8980;top:6020;width:10;height:20" coordorigin="8980,6020" coordsize="10,20" path="m8980,6039l8990,6039,8990,6020,8980,6020,8980,6039xe" filled="true" fillcolor="#000000" stroked="false">
                <v:path arrowok="t"/>
                <v:fill type="solid"/>
              </v:shape>
            </v:group>
            <v:group style="position:absolute;left:8980;top:6039;width:10;height:20" coordorigin="8980,6039" coordsize="10,20">
              <v:shape style="position:absolute;left:8980;top:6039;width:10;height:20" coordorigin="8980,6039" coordsize="10,20" path="m8980,6059l8990,6059,8990,6039,8980,6039,8980,6059xe" filled="true" fillcolor="#000000" stroked="false">
                <v:path arrowok="t"/>
                <v:fill type="solid"/>
              </v:shape>
            </v:group>
            <v:group style="position:absolute;left:8980;top:6059;width:10;height:20" coordorigin="8980,6059" coordsize="10,20">
              <v:shape style="position:absolute;left:8980;top:6059;width:10;height:20" coordorigin="8980,6059" coordsize="10,20" path="m8980,6078l8990,6078,8990,6059,8980,6059,8980,6078xe" filled="true" fillcolor="#000000" stroked="false">
                <v:path arrowok="t"/>
                <v:fill type="solid"/>
              </v:shape>
            </v:group>
            <v:group style="position:absolute;left:8980;top:6078;width:10;height:20" coordorigin="8980,6078" coordsize="10,20">
              <v:shape style="position:absolute;left:8980;top:6078;width:10;height:20" coordorigin="8980,6078" coordsize="10,20" path="m8980,6097l8990,6097,8990,6078,8980,6078,8980,6097xe" filled="true" fillcolor="#000000" stroked="false">
                <v:path arrowok="t"/>
                <v:fill type="solid"/>
              </v:shape>
            </v:group>
            <v:group style="position:absolute;left:8980;top:6097;width:10;height:20" coordorigin="8980,6097" coordsize="10,20">
              <v:shape style="position:absolute;left:8980;top:6097;width:10;height:20" coordorigin="8980,6097" coordsize="10,20" path="m8980,6116l8990,6116,8990,6097,8980,6097,8980,6116xe" filled="true" fillcolor="#000000" stroked="false">
                <v:path arrowok="t"/>
                <v:fill type="solid"/>
              </v:shape>
            </v:group>
            <v:group style="position:absolute;left:8980;top:6116;width:10;height:20" coordorigin="8980,6116" coordsize="10,20">
              <v:shape style="position:absolute;left:8980;top:6116;width:10;height:20" coordorigin="8980,6116" coordsize="10,20" path="m8980,6135l8990,6135,8990,6116,8980,6116,8980,6135xe" filled="true" fillcolor="#000000" stroked="false">
                <v:path arrowok="t"/>
                <v:fill type="solid"/>
              </v:shape>
            </v:group>
            <v:group style="position:absolute;left:8980;top:6135;width:10;height:20" coordorigin="8980,6135" coordsize="10,20">
              <v:shape style="position:absolute;left:8980;top:6135;width:10;height:20" coordorigin="8980,6135" coordsize="10,20" path="m8980,6155l8990,6155,8990,6135,8980,6135,8980,6155xe" filled="true" fillcolor="#000000" stroked="false">
                <v:path arrowok="t"/>
                <v:fill type="solid"/>
              </v:shape>
            </v:group>
            <v:group style="position:absolute;left:8980;top:6155;width:10;height:20" coordorigin="8980,6155" coordsize="10,20">
              <v:shape style="position:absolute;left:8980;top:6155;width:10;height:20" coordorigin="8980,6155" coordsize="10,20" path="m8980,6174l8990,6174,8990,6155,8980,6155,8980,6174xe" filled="true" fillcolor="#000000" stroked="false">
                <v:path arrowok="t"/>
                <v:fill type="solid"/>
              </v:shape>
            </v:group>
            <v:group style="position:absolute;left:8980;top:6174;width:10;height:20" coordorigin="8980,6174" coordsize="10,20">
              <v:shape style="position:absolute;left:8980;top:6174;width:10;height:20" coordorigin="8980,6174" coordsize="10,20" path="m8980,6193l8990,6193,8990,6174,8980,6174,8980,6193xe" filled="true" fillcolor="#000000" stroked="false">
                <v:path arrowok="t"/>
                <v:fill type="solid"/>
              </v:shape>
            </v:group>
            <v:group style="position:absolute;left:8980;top:6193;width:10;height:20" coordorigin="8980,6193" coordsize="10,20">
              <v:shape style="position:absolute;left:8980;top:6193;width:10;height:20" coordorigin="8980,6193" coordsize="10,20" path="m8980,6212l8990,6212,8990,6193,8980,6193,8980,6212xe" filled="true" fillcolor="#000000" stroked="false">
                <v:path arrowok="t"/>
                <v:fill type="solid"/>
              </v:shape>
            </v:group>
            <v:group style="position:absolute;left:8980;top:6212;width:10;height:20" coordorigin="8980,6212" coordsize="10,20">
              <v:shape style="position:absolute;left:8980;top:6212;width:10;height:20" coordorigin="8980,6212" coordsize="10,20" path="m8980,6231l8990,6231,8990,6212,8980,6212,8980,6231xe" filled="true" fillcolor="#000000" stroked="false">
                <v:path arrowok="t"/>
                <v:fill type="solid"/>
              </v:shape>
            </v:group>
            <v:group style="position:absolute;left:8980;top:6231;width:10;height:20" coordorigin="8980,6231" coordsize="10,20">
              <v:shape style="position:absolute;left:8980;top:6231;width:10;height:20" coordorigin="8980,6231" coordsize="10,20" path="m8980,6251l8990,6251,8990,6231,8980,6231,8980,6251xe" filled="true" fillcolor="#000000" stroked="false">
                <v:path arrowok="t"/>
                <v:fill type="solid"/>
              </v:shape>
            </v:group>
            <v:group style="position:absolute;left:8980;top:6251;width:10;height:20" coordorigin="8980,6251" coordsize="10,20">
              <v:shape style="position:absolute;left:8980;top:6251;width:10;height:20" coordorigin="8980,6251" coordsize="10,20" path="m8980,6270l8990,6270,8990,6251,8980,6251,8980,6270xe" filled="true" fillcolor="#000000" stroked="false">
                <v:path arrowok="t"/>
                <v:fill type="solid"/>
              </v:shape>
            </v:group>
            <v:group style="position:absolute;left:8980;top:6270;width:10;height:20" coordorigin="8980,6270" coordsize="10,20">
              <v:shape style="position:absolute;left:8980;top:6270;width:10;height:20" coordorigin="8980,6270" coordsize="10,20" path="m8980,6289l8990,6289,8990,6270,8980,6270,8980,6289xe" filled="true" fillcolor="#000000" stroked="false">
                <v:path arrowok="t"/>
                <v:fill type="solid"/>
              </v:shape>
            </v:group>
            <v:group style="position:absolute;left:8980;top:6289;width:10;height:20" coordorigin="8980,6289" coordsize="10,20">
              <v:shape style="position:absolute;left:8980;top:6289;width:10;height:20" coordorigin="8980,6289" coordsize="10,20" path="m8980,6308l8990,6308,8990,6289,8980,6289,8980,6308xe" filled="true" fillcolor="#000000" stroked="false">
                <v:path arrowok="t"/>
                <v:fill type="solid"/>
              </v:shape>
            </v:group>
            <v:group style="position:absolute;left:8980;top:6308;width:10;height:20" coordorigin="8980,6308" coordsize="10,20">
              <v:shape style="position:absolute;left:8980;top:6308;width:10;height:20" coordorigin="8980,6308" coordsize="10,20" path="m8980,6327l8990,6327,8990,6308,8980,6308,8980,6327xe" filled="true" fillcolor="#000000" stroked="false">
                <v:path arrowok="t"/>
                <v:fill type="solid"/>
              </v:shape>
            </v:group>
            <v:group style="position:absolute;left:8980;top:6327;width:10;height:20" coordorigin="8980,6327" coordsize="10,20">
              <v:shape style="position:absolute;left:8980;top:6327;width:10;height:20" coordorigin="8980,6327" coordsize="10,20" path="m8980,6347l8990,6347,8990,6327,8980,6327,8980,6347xe" filled="true" fillcolor="#000000" stroked="false">
                <v:path arrowok="t"/>
                <v:fill type="solid"/>
              </v:shape>
            </v:group>
            <v:group style="position:absolute;left:8980;top:6347;width:10;height:20" coordorigin="8980,6347" coordsize="10,20">
              <v:shape style="position:absolute;left:8980;top:6347;width:10;height:20" coordorigin="8980,6347" coordsize="10,20" path="m8980,6366l8990,6366,8990,6347,8980,6347,8980,6366xe" filled="true" fillcolor="#000000" stroked="false">
                <v:path arrowok="t"/>
                <v:fill type="solid"/>
              </v:shape>
            </v:group>
            <v:group style="position:absolute;left:8980;top:6366;width:10;height:20" coordorigin="8980,6366" coordsize="10,20">
              <v:shape style="position:absolute;left:8980;top:6366;width:10;height:20" coordorigin="8980,6366" coordsize="10,20" path="m8980,6385l8990,6385,8990,6366,8980,6366,8980,6385xe" filled="true" fillcolor="#000000" stroked="false">
                <v:path arrowok="t"/>
                <v:fill type="solid"/>
              </v:shape>
            </v:group>
            <v:group style="position:absolute;left:8980;top:6385;width:10;height:20" coordorigin="8980,6385" coordsize="10,20">
              <v:shape style="position:absolute;left:8980;top:6385;width:10;height:20" coordorigin="8980,6385" coordsize="10,20" path="m8980,6404l8990,6404,8990,6385,8980,6385,8980,6404xe" filled="true" fillcolor="#000000" stroked="false">
                <v:path arrowok="t"/>
                <v:fill type="solid"/>
              </v:shape>
            </v:group>
            <v:group style="position:absolute;left:8980;top:6404;width:10;height:20" coordorigin="8980,6404" coordsize="10,20">
              <v:shape style="position:absolute;left:8980;top:6404;width:10;height:20" coordorigin="8980,6404" coordsize="10,20" path="m8980,6423l8990,6423,8990,6404,8980,6404,8980,6423xe" filled="true" fillcolor="#000000" stroked="false">
                <v:path arrowok="t"/>
                <v:fill type="solid"/>
              </v:shape>
            </v:group>
            <v:group style="position:absolute;left:8980;top:6423;width:10;height:20" coordorigin="8980,6423" coordsize="10,20">
              <v:shape style="position:absolute;left:8980;top:6423;width:10;height:20" coordorigin="8980,6423" coordsize="10,20" path="m8980,6443l8990,6443,8990,6423,8980,6423,8980,6443xe" filled="true" fillcolor="#000000" stroked="false">
                <v:path arrowok="t"/>
                <v:fill type="solid"/>
              </v:shape>
            </v:group>
            <v:group style="position:absolute;left:8980;top:6443;width:10;height:20" coordorigin="8980,6443" coordsize="10,20">
              <v:shape style="position:absolute;left:8980;top:6443;width:10;height:20" coordorigin="8980,6443" coordsize="10,20" path="m8980,6462l8990,6462,8990,6443,8980,6443,8980,6462xe" filled="true" fillcolor="#000000" stroked="false">
                <v:path arrowok="t"/>
                <v:fill type="solid"/>
              </v:shape>
            </v:group>
            <v:group style="position:absolute;left:8980;top:6462;width:10;height:20" coordorigin="8980,6462" coordsize="10,20">
              <v:shape style="position:absolute;left:8980;top:6462;width:10;height:20" coordorigin="8980,6462" coordsize="10,20" path="m8980,6481l8990,6481,8990,6462,8980,6462,8980,6481xe" filled="true" fillcolor="#000000" stroked="false">
                <v:path arrowok="t"/>
                <v:fill type="solid"/>
              </v:shape>
            </v:group>
            <v:group style="position:absolute;left:8980;top:6486;width:10;height:2" coordorigin="8980,6486" coordsize="10,2">
              <v:shape style="position:absolute;left:8980;top:6486;width:10;height:2" coordorigin="8980,6486" coordsize="10,0" path="m8980,6486l8990,6486e" filled="false" stroked="true" strokeweight=".47998pt" strokecolor="#000000">
                <v:path arrowok="t"/>
              </v:shape>
            </v:group>
            <v:group style="position:absolute;left:10800;top:5867;width:10;height:20" coordorigin="10800,5867" coordsize="10,20">
              <v:shape style="position:absolute;left:10800;top:5867;width:10;height:20" coordorigin="10800,5867" coordsize="10,20" path="m10800,5886l10809,5886,10809,5867,10800,5867,10800,5886xe" filled="true" fillcolor="#000000" stroked="false">
                <v:path arrowok="t"/>
                <v:fill type="solid"/>
              </v:shape>
            </v:group>
            <v:group style="position:absolute;left:10800;top:5886;width:10;height:20" coordorigin="10800,5886" coordsize="10,20">
              <v:shape style="position:absolute;left:10800;top:5886;width:10;height:20" coordorigin="10800,5886" coordsize="10,20" path="m10800,5905l10809,5905,10809,5886,10800,5886,10800,5905xe" filled="true" fillcolor="#000000" stroked="false">
                <v:path arrowok="t"/>
                <v:fill type="solid"/>
              </v:shape>
            </v:group>
            <v:group style="position:absolute;left:10800;top:5905;width:10;height:20" coordorigin="10800,5905" coordsize="10,20">
              <v:shape style="position:absolute;left:10800;top:5905;width:10;height:20" coordorigin="10800,5905" coordsize="10,20" path="m10800,5924l10809,5924,10809,5905,10800,5905,10800,5924xe" filled="true" fillcolor="#000000" stroked="false">
                <v:path arrowok="t"/>
                <v:fill type="solid"/>
              </v:shape>
            </v:group>
            <v:group style="position:absolute;left:10800;top:5924;width:10;height:20" coordorigin="10800,5924" coordsize="10,20">
              <v:shape style="position:absolute;left:10800;top:5924;width:10;height:20" coordorigin="10800,5924" coordsize="10,20" path="m10800,5943l10809,5943,10809,5924,10800,5924,10800,5943xe" filled="true" fillcolor="#000000" stroked="false">
                <v:path arrowok="t"/>
                <v:fill type="solid"/>
              </v:shape>
            </v:group>
            <v:group style="position:absolute;left:10800;top:5943;width:10;height:20" coordorigin="10800,5943" coordsize="10,20">
              <v:shape style="position:absolute;left:10800;top:5943;width:10;height:20" coordorigin="10800,5943" coordsize="10,20" path="m10800,5963l10809,5963,10809,5943,10800,5943,10800,5963xe" filled="true" fillcolor="#000000" stroked="false">
                <v:path arrowok="t"/>
                <v:fill type="solid"/>
              </v:shape>
            </v:group>
            <v:group style="position:absolute;left:10800;top:5963;width:10;height:20" coordorigin="10800,5963" coordsize="10,20">
              <v:shape style="position:absolute;left:10800;top:5963;width:10;height:20" coordorigin="10800,5963" coordsize="10,20" path="m10800,5982l10809,5982,10809,5963,10800,5963,10800,5982xe" filled="true" fillcolor="#000000" stroked="false">
                <v:path arrowok="t"/>
                <v:fill type="solid"/>
              </v:shape>
            </v:group>
            <v:group style="position:absolute;left:10800;top:5982;width:10;height:20" coordorigin="10800,5982" coordsize="10,20">
              <v:shape style="position:absolute;left:10800;top:5982;width:10;height:20" coordorigin="10800,5982" coordsize="10,20" path="m10800,6001l10809,6001,10809,5982,10800,5982,10800,6001xe" filled="true" fillcolor="#000000" stroked="false">
                <v:path arrowok="t"/>
                <v:fill type="solid"/>
              </v:shape>
            </v:group>
            <v:group style="position:absolute;left:10800;top:6001;width:10;height:20" coordorigin="10800,6001" coordsize="10,20">
              <v:shape style="position:absolute;left:10800;top:6001;width:10;height:20" coordorigin="10800,6001" coordsize="10,20" path="m10800,6020l10809,6020,10809,6001,10800,6001,10800,6020xe" filled="true" fillcolor="#000000" stroked="false">
                <v:path arrowok="t"/>
                <v:fill type="solid"/>
              </v:shape>
            </v:group>
            <v:group style="position:absolute;left:10800;top:6020;width:10;height:20" coordorigin="10800,6020" coordsize="10,20">
              <v:shape style="position:absolute;left:10800;top:6020;width:10;height:20" coordorigin="10800,6020" coordsize="10,20" path="m10800,6039l10809,6039,10809,6020,10800,6020,10800,6039xe" filled="true" fillcolor="#000000" stroked="false">
                <v:path arrowok="t"/>
                <v:fill type="solid"/>
              </v:shape>
            </v:group>
            <v:group style="position:absolute;left:10800;top:6039;width:10;height:20" coordorigin="10800,6039" coordsize="10,20">
              <v:shape style="position:absolute;left:10800;top:6039;width:10;height:20" coordorigin="10800,6039" coordsize="10,20" path="m10800,6059l10809,6059,10809,6039,10800,6039,10800,6059xe" filled="true" fillcolor="#000000" stroked="false">
                <v:path arrowok="t"/>
                <v:fill type="solid"/>
              </v:shape>
            </v:group>
            <v:group style="position:absolute;left:10800;top:6059;width:10;height:20" coordorigin="10800,6059" coordsize="10,20">
              <v:shape style="position:absolute;left:10800;top:6059;width:10;height:20" coordorigin="10800,6059" coordsize="10,20" path="m10800,6078l10809,6078,10809,6059,10800,6059,10800,6078xe" filled="true" fillcolor="#000000" stroked="false">
                <v:path arrowok="t"/>
                <v:fill type="solid"/>
              </v:shape>
            </v:group>
            <v:group style="position:absolute;left:10800;top:6078;width:10;height:20" coordorigin="10800,6078" coordsize="10,20">
              <v:shape style="position:absolute;left:10800;top:6078;width:10;height:20" coordorigin="10800,6078" coordsize="10,20" path="m10800,6097l10809,6097,10809,6078,10800,6078,10800,6097xe" filled="true" fillcolor="#000000" stroked="false">
                <v:path arrowok="t"/>
                <v:fill type="solid"/>
              </v:shape>
            </v:group>
            <v:group style="position:absolute;left:10800;top:6097;width:10;height:20" coordorigin="10800,6097" coordsize="10,20">
              <v:shape style="position:absolute;left:10800;top:6097;width:10;height:20" coordorigin="10800,6097" coordsize="10,20" path="m10800,6116l10809,6116,10809,6097,10800,6097,10800,6116xe" filled="true" fillcolor="#000000" stroked="false">
                <v:path arrowok="t"/>
                <v:fill type="solid"/>
              </v:shape>
            </v:group>
            <v:group style="position:absolute;left:10800;top:6116;width:10;height:20" coordorigin="10800,6116" coordsize="10,20">
              <v:shape style="position:absolute;left:10800;top:6116;width:10;height:20" coordorigin="10800,6116" coordsize="10,20" path="m10800,6135l10809,6135,10809,6116,10800,6116,10800,6135xe" filled="true" fillcolor="#000000" stroked="false">
                <v:path arrowok="t"/>
                <v:fill type="solid"/>
              </v:shape>
            </v:group>
            <v:group style="position:absolute;left:10800;top:6135;width:10;height:20" coordorigin="10800,6135" coordsize="10,20">
              <v:shape style="position:absolute;left:10800;top:6135;width:10;height:20" coordorigin="10800,6135" coordsize="10,20" path="m10800,6155l10809,6155,10809,6135,10800,6135,10800,6155xe" filled="true" fillcolor="#000000" stroked="false">
                <v:path arrowok="t"/>
                <v:fill type="solid"/>
              </v:shape>
            </v:group>
            <v:group style="position:absolute;left:10800;top:6155;width:10;height:20" coordorigin="10800,6155" coordsize="10,20">
              <v:shape style="position:absolute;left:10800;top:6155;width:10;height:20" coordorigin="10800,6155" coordsize="10,20" path="m10800,6174l10809,6174,10809,6155,10800,6155,10800,6174xe" filled="true" fillcolor="#000000" stroked="false">
                <v:path arrowok="t"/>
                <v:fill type="solid"/>
              </v:shape>
            </v:group>
            <v:group style="position:absolute;left:10800;top:6174;width:10;height:20" coordorigin="10800,6174" coordsize="10,20">
              <v:shape style="position:absolute;left:10800;top:6174;width:10;height:20" coordorigin="10800,6174" coordsize="10,20" path="m10800,6193l10809,6193,10809,6174,10800,6174,10800,6193xe" filled="true" fillcolor="#000000" stroked="false">
                <v:path arrowok="t"/>
                <v:fill type="solid"/>
              </v:shape>
            </v:group>
            <v:group style="position:absolute;left:10800;top:6193;width:10;height:20" coordorigin="10800,6193" coordsize="10,20">
              <v:shape style="position:absolute;left:10800;top:6193;width:10;height:20" coordorigin="10800,6193" coordsize="10,20" path="m10800,6212l10809,6212,10809,6193,10800,6193,10800,6212xe" filled="true" fillcolor="#000000" stroked="false">
                <v:path arrowok="t"/>
                <v:fill type="solid"/>
              </v:shape>
            </v:group>
            <v:group style="position:absolute;left:10800;top:6212;width:10;height:20" coordorigin="10800,6212" coordsize="10,20">
              <v:shape style="position:absolute;left:10800;top:6212;width:10;height:20" coordorigin="10800,6212" coordsize="10,20" path="m10800,6231l10809,6231,10809,6212,10800,6212,10800,6231xe" filled="true" fillcolor="#000000" stroked="false">
                <v:path arrowok="t"/>
                <v:fill type="solid"/>
              </v:shape>
            </v:group>
            <v:group style="position:absolute;left:10800;top:6231;width:10;height:20" coordorigin="10800,6231" coordsize="10,20">
              <v:shape style="position:absolute;left:10800;top:6231;width:10;height:20" coordorigin="10800,6231" coordsize="10,20" path="m10800,6251l10809,6251,10809,6231,10800,6231,10800,6251xe" filled="true" fillcolor="#000000" stroked="false">
                <v:path arrowok="t"/>
                <v:fill type="solid"/>
              </v:shape>
            </v:group>
            <v:group style="position:absolute;left:10800;top:6251;width:10;height:20" coordorigin="10800,6251" coordsize="10,20">
              <v:shape style="position:absolute;left:10800;top:6251;width:10;height:20" coordorigin="10800,6251" coordsize="10,20" path="m10800,6270l10809,6270,10809,6251,10800,6251,10800,6270xe" filled="true" fillcolor="#000000" stroked="false">
                <v:path arrowok="t"/>
                <v:fill type="solid"/>
              </v:shape>
            </v:group>
            <v:group style="position:absolute;left:10800;top:6270;width:10;height:20" coordorigin="10800,6270" coordsize="10,20">
              <v:shape style="position:absolute;left:10800;top:6270;width:10;height:20" coordorigin="10800,6270" coordsize="10,20" path="m10800,6289l10809,6289,10809,6270,10800,6270,10800,6289xe" filled="true" fillcolor="#000000" stroked="false">
                <v:path arrowok="t"/>
                <v:fill type="solid"/>
              </v:shape>
            </v:group>
            <v:group style="position:absolute;left:10800;top:6289;width:10;height:20" coordorigin="10800,6289" coordsize="10,20">
              <v:shape style="position:absolute;left:10800;top:6289;width:10;height:20" coordorigin="10800,6289" coordsize="10,20" path="m10800,6308l10809,6308,10809,6289,10800,6289,10800,6308xe" filled="true" fillcolor="#000000" stroked="false">
                <v:path arrowok="t"/>
                <v:fill type="solid"/>
              </v:shape>
            </v:group>
            <v:group style="position:absolute;left:10800;top:6308;width:10;height:20" coordorigin="10800,6308" coordsize="10,20">
              <v:shape style="position:absolute;left:10800;top:6308;width:10;height:20" coordorigin="10800,6308" coordsize="10,20" path="m10800,6327l10809,6327,10809,6308,10800,6308,10800,6327xe" filled="true" fillcolor="#000000" stroked="false">
                <v:path arrowok="t"/>
                <v:fill type="solid"/>
              </v:shape>
            </v:group>
            <v:group style="position:absolute;left:10800;top:6327;width:10;height:20" coordorigin="10800,6327" coordsize="10,20">
              <v:shape style="position:absolute;left:10800;top:6327;width:10;height:20" coordorigin="10800,6327" coordsize="10,20" path="m10800,6347l10809,6347,10809,6327,10800,6327,10800,6347xe" filled="true" fillcolor="#000000" stroked="false">
                <v:path arrowok="t"/>
                <v:fill type="solid"/>
              </v:shape>
            </v:group>
            <v:group style="position:absolute;left:10800;top:6347;width:10;height:20" coordorigin="10800,6347" coordsize="10,20">
              <v:shape style="position:absolute;left:10800;top:6347;width:10;height:20" coordorigin="10800,6347" coordsize="10,20" path="m10800,6366l10809,6366,10809,6347,10800,6347,10800,6366xe" filled="true" fillcolor="#000000" stroked="false">
                <v:path arrowok="t"/>
                <v:fill type="solid"/>
              </v:shape>
            </v:group>
            <v:group style="position:absolute;left:10800;top:6366;width:10;height:20" coordorigin="10800,6366" coordsize="10,20">
              <v:shape style="position:absolute;left:10800;top:6366;width:10;height:20" coordorigin="10800,6366" coordsize="10,20" path="m10800,6385l10809,6385,10809,6366,10800,6366,10800,6385xe" filled="true" fillcolor="#000000" stroked="false">
                <v:path arrowok="t"/>
                <v:fill type="solid"/>
              </v:shape>
            </v:group>
            <v:group style="position:absolute;left:10800;top:6385;width:10;height:20" coordorigin="10800,6385" coordsize="10,20">
              <v:shape style="position:absolute;left:10800;top:6385;width:10;height:20" coordorigin="10800,6385" coordsize="10,20" path="m10800,6404l10809,6404,10809,6385,10800,6385,10800,6404xe" filled="true" fillcolor="#000000" stroked="false">
                <v:path arrowok="t"/>
                <v:fill type="solid"/>
              </v:shape>
            </v:group>
            <v:group style="position:absolute;left:10800;top:6404;width:10;height:20" coordorigin="10800,6404" coordsize="10,20">
              <v:shape style="position:absolute;left:10800;top:6404;width:10;height:20" coordorigin="10800,6404" coordsize="10,20" path="m10800,6423l10809,6423,10809,6404,10800,6404,10800,6423xe" filled="true" fillcolor="#000000" stroked="false">
                <v:path arrowok="t"/>
                <v:fill type="solid"/>
              </v:shape>
            </v:group>
            <v:group style="position:absolute;left:10800;top:6423;width:10;height:20" coordorigin="10800,6423" coordsize="10,20">
              <v:shape style="position:absolute;left:10800;top:6423;width:10;height:20" coordorigin="10800,6423" coordsize="10,20" path="m10800,6443l10809,6443,10809,6423,10800,6423,10800,6443xe" filled="true" fillcolor="#000000" stroked="false">
                <v:path arrowok="t"/>
                <v:fill type="solid"/>
              </v:shape>
            </v:group>
            <v:group style="position:absolute;left:10800;top:6443;width:10;height:20" coordorigin="10800,6443" coordsize="10,20">
              <v:shape style="position:absolute;left:10800;top:6443;width:10;height:20" coordorigin="10800,6443" coordsize="10,20" path="m10800,6462l10809,6462,10809,6443,10800,6443,10800,6462xe" filled="true" fillcolor="#000000" stroked="false">
                <v:path arrowok="t"/>
                <v:fill type="solid"/>
              </v:shape>
            </v:group>
            <v:group style="position:absolute;left:10800;top:6462;width:10;height:20" coordorigin="10800,6462" coordsize="10,20">
              <v:shape style="position:absolute;left:10800;top:6462;width:10;height:20" coordorigin="10800,6462" coordsize="10,20" path="m10800,6481l10809,6481,10809,6462,10800,6462,10800,6481xe" filled="true" fillcolor="#000000" stroked="false">
                <v:path arrowok="t"/>
                <v:fill type="solid"/>
              </v:shape>
            </v:group>
            <v:group style="position:absolute;left:10800;top:6486;width:10;height:2" coordorigin="10800,6486" coordsize="10,2">
              <v:shape style="position:absolute;left:10800;top:6486;width:10;height:2" coordorigin="10800,6486" coordsize="10,0" path="m10800,6486l10809,6486e" filled="false" stroked="true" strokeweight=".47998pt" strokecolor="#000000">
                <v:path arrowok="t"/>
              </v:shape>
            </v:group>
            <v:group style="position:absolute;left:862;top:6495;width:10;height:2" coordorigin="862,6495" coordsize="10,2">
              <v:shape style="position:absolute;left:862;top:6495;width:10;height:2" coordorigin="862,6495" coordsize="10,0" path="m862,6495l871,6495e" filled="false" stroked="true" strokeweight=".47998pt" strokecolor="#000000">
                <v:path arrowok="t"/>
              </v:shape>
              <v:shape style="position:absolute;left:871;top:6491;width:2939;height:10" type="#_x0000_t75" stroked="false">
                <v:imagedata r:id="rId768" o:title=""/>
              </v:shape>
              <v:shape style="position:absolute;left:3805;top:6491;width:5175;height:10" type="#_x0000_t75" stroked="false">
                <v:imagedata r:id="rId770" o:title=""/>
              </v:shape>
              <v:shape style="position:absolute;left:8976;top:6491;width:1824;height:10" type="#_x0000_t75" stroked="false">
                <v:imagedata r:id="rId771" o:title=""/>
              </v:shape>
            </v:group>
            <v:group style="position:absolute;left:10800;top:6495;width:10;height:2" coordorigin="10800,6495" coordsize="10,2">
              <v:shape style="position:absolute;left:10800;top:6495;width:10;height:2" coordorigin="10800,6495" coordsize="10,0" path="m10800,6495l10809,6495e" filled="false" stroked="true" strokeweight=".47998pt" strokecolor="#000000">
                <v:path arrowok="t"/>
              </v:shape>
            </v:group>
            <v:group style="position:absolute;left:862;top:6500;width:10;height:20" coordorigin="862,6500" coordsize="10,20">
              <v:shape style="position:absolute;left:862;top:6500;width:10;height:20" coordorigin="862,6500" coordsize="10,20" path="m862,6519l871,6519,871,6500,862,6500,862,6519xe" filled="true" fillcolor="#000000" stroked="false">
                <v:path arrowok="t"/>
                <v:fill type="solid"/>
              </v:shape>
            </v:group>
            <v:group style="position:absolute;left:862;top:6519;width:10;height:20" coordorigin="862,6519" coordsize="10,20">
              <v:shape style="position:absolute;left:862;top:6519;width:10;height:20" coordorigin="862,6519" coordsize="10,20" path="m862,6539l871,6539,871,6519,862,6519,862,6539xe" filled="true" fillcolor="#000000" stroked="false">
                <v:path arrowok="t"/>
                <v:fill type="solid"/>
              </v:shape>
            </v:group>
            <v:group style="position:absolute;left:862;top:6539;width:10;height:20" coordorigin="862,6539" coordsize="10,20">
              <v:shape style="position:absolute;left:862;top:6539;width:10;height:20" coordorigin="862,6539" coordsize="10,20" path="m862,6558l871,6558,871,6539,862,6539,862,6558xe" filled="true" fillcolor="#000000" stroked="false">
                <v:path arrowok="t"/>
                <v:fill type="solid"/>
              </v:shape>
            </v:group>
            <v:group style="position:absolute;left:862;top:6558;width:10;height:20" coordorigin="862,6558" coordsize="10,20">
              <v:shape style="position:absolute;left:862;top:6558;width:10;height:20" coordorigin="862,6558" coordsize="10,20" path="m862,6577l871,6577,871,6558,862,6558,862,6577xe" filled="true" fillcolor="#000000" stroked="false">
                <v:path arrowok="t"/>
                <v:fill type="solid"/>
              </v:shape>
            </v:group>
            <v:group style="position:absolute;left:862;top:6577;width:10;height:20" coordorigin="862,6577" coordsize="10,20">
              <v:shape style="position:absolute;left:862;top:6577;width:10;height:20" coordorigin="862,6577" coordsize="10,20" path="m862,6596l871,6596,871,6577,862,6577,862,6596xe" filled="true" fillcolor="#000000" stroked="false">
                <v:path arrowok="t"/>
                <v:fill type="solid"/>
              </v:shape>
            </v:group>
            <v:group style="position:absolute;left:862;top:6596;width:10;height:20" coordorigin="862,6596" coordsize="10,20">
              <v:shape style="position:absolute;left:862;top:6596;width:10;height:20" coordorigin="862,6596" coordsize="10,20" path="m862,6615l871,6615,871,6596,862,6596,862,6615xe" filled="true" fillcolor="#000000" stroked="false">
                <v:path arrowok="t"/>
                <v:fill type="solid"/>
              </v:shape>
            </v:group>
            <v:group style="position:absolute;left:862;top:6615;width:10;height:20" coordorigin="862,6615" coordsize="10,20">
              <v:shape style="position:absolute;left:862;top:6615;width:10;height:20" coordorigin="862,6615" coordsize="10,20" path="m862,6635l871,6635,871,6615,862,6615,862,6635xe" filled="true" fillcolor="#000000" stroked="false">
                <v:path arrowok="t"/>
                <v:fill type="solid"/>
              </v:shape>
            </v:group>
            <v:group style="position:absolute;left:862;top:6635;width:10;height:20" coordorigin="862,6635" coordsize="10,20">
              <v:shape style="position:absolute;left:862;top:6635;width:10;height:20" coordorigin="862,6635" coordsize="10,20" path="m862,6654l871,6654,871,6635,862,6635,862,6654xe" filled="true" fillcolor="#000000" stroked="false">
                <v:path arrowok="t"/>
                <v:fill type="solid"/>
              </v:shape>
            </v:group>
            <v:group style="position:absolute;left:862;top:6654;width:10;height:20" coordorigin="862,6654" coordsize="10,20">
              <v:shape style="position:absolute;left:862;top:6654;width:10;height:20" coordorigin="862,6654" coordsize="10,20" path="m862,6673l871,6673,871,6654,862,6654,862,6673xe" filled="true" fillcolor="#000000" stroked="false">
                <v:path arrowok="t"/>
                <v:fill type="solid"/>
              </v:shape>
            </v:group>
            <v:group style="position:absolute;left:862;top:6673;width:10;height:20" coordorigin="862,6673" coordsize="10,20">
              <v:shape style="position:absolute;left:862;top:6673;width:10;height:20" coordorigin="862,6673" coordsize="10,20" path="m862,6692l871,6692,871,6673,862,6673,862,6692xe" filled="true" fillcolor="#000000" stroked="false">
                <v:path arrowok="t"/>
                <v:fill type="solid"/>
              </v:shape>
            </v:group>
            <v:group style="position:absolute;left:862;top:6692;width:10;height:20" coordorigin="862,6692" coordsize="10,20">
              <v:shape style="position:absolute;left:862;top:6692;width:10;height:20" coordorigin="862,6692" coordsize="10,20" path="m862,6711l871,6711,871,6692,862,6692,862,6711xe" filled="true" fillcolor="#000000" stroked="false">
                <v:path arrowok="t"/>
                <v:fill type="solid"/>
              </v:shape>
            </v:group>
            <v:group style="position:absolute;left:862;top:6711;width:10;height:20" coordorigin="862,6711" coordsize="10,20">
              <v:shape style="position:absolute;left:862;top:6711;width:10;height:20" coordorigin="862,6711" coordsize="10,20" path="m862,6731l871,6731,871,6711,862,6711,862,6731xe" filled="true" fillcolor="#000000" stroked="false">
                <v:path arrowok="t"/>
                <v:fill type="solid"/>
              </v:shape>
            </v:group>
            <v:group style="position:absolute;left:862;top:6731;width:10;height:20" coordorigin="862,6731" coordsize="10,20">
              <v:shape style="position:absolute;left:862;top:6731;width:10;height:20" coordorigin="862,6731" coordsize="10,20" path="m862,6750l871,6750,871,6731,862,6731,862,6750xe" filled="true" fillcolor="#000000" stroked="false">
                <v:path arrowok="t"/>
                <v:fill type="solid"/>
              </v:shape>
            </v:group>
            <v:group style="position:absolute;left:862;top:6750;width:10;height:20" coordorigin="862,6750" coordsize="10,20">
              <v:shape style="position:absolute;left:862;top:6750;width:10;height:20" coordorigin="862,6750" coordsize="10,20" path="m862,6769l871,6769,871,6750,862,6750,862,6769xe" filled="true" fillcolor="#000000" stroked="false">
                <v:path arrowok="t"/>
                <v:fill type="solid"/>
              </v:shape>
            </v:group>
            <v:group style="position:absolute;left:862;top:6769;width:10;height:20" coordorigin="862,6769" coordsize="10,20">
              <v:shape style="position:absolute;left:862;top:6769;width:10;height:20" coordorigin="862,6769" coordsize="10,20" path="m862,6788l871,6788,871,6769,862,6769,862,6788xe" filled="true" fillcolor="#000000" stroked="false">
                <v:path arrowok="t"/>
                <v:fill type="solid"/>
              </v:shape>
            </v:group>
            <v:group style="position:absolute;left:862;top:6788;width:10;height:20" coordorigin="862,6788" coordsize="10,20">
              <v:shape style="position:absolute;left:862;top:6788;width:10;height:20" coordorigin="862,6788" coordsize="10,20" path="m862,6807l871,6807,871,6788,862,6788,862,6807xe" filled="true" fillcolor="#000000" stroked="false">
                <v:path arrowok="t"/>
                <v:fill type="solid"/>
              </v:shape>
            </v:group>
            <v:group style="position:absolute;left:862;top:6807;width:10;height:20" coordorigin="862,6807" coordsize="10,20">
              <v:shape style="position:absolute;left:862;top:6807;width:10;height:20" coordorigin="862,6807" coordsize="10,20" path="m862,6827l871,6827,871,6807,862,6807,862,6827xe" filled="true" fillcolor="#000000" stroked="false">
                <v:path arrowok="t"/>
                <v:fill type="solid"/>
              </v:shape>
            </v:group>
            <v:group style="position:absolute;left:862;top:6827;width:10;height:20" coordorigin="862,6827" coordsize="10,20">
              <v:shape style="position:absolute;left:862;top:6827;width:10;height:20" coordorigin="862,6827" coordsize="10,20" path="m862,6846l871,6846,871,6827,862,6827,862,6846xe" filled="true" fillcolor="#000000" stroked="false">
                <v:path arrowok="t"/>
                <v:fill type="solid"/>
              </v:shape>
            </v:group>
            <v:group style="position:absolute;left:862;top:6846;width:10;height:20" coordorigin="862,6846" coordsize="10,20">
              <v:shape style="position:absolute;left:862;top:6846;width:10;height:20" coordorigin="862,6846" coordsize="10,20" path="m862,6865l871,6865,871,6846,862,6846,862,6865xe" filled="true" fillcolor="#000000" stroked="false">
                <v:path arrowok="t"/>
                <v:fill type="solid"/>
              </v:shape>
            </v:group>
            <v:group style="position:absolute;left:862;top:6865;width:10;height:20" coordorigin="862,6865" coordsize="10,20">
              <v:shape style="position:absolute;left:862;top:6865;width:10;height:20" coordorigin="862,6865" coordsize="10,20" path="m862,6884l871,6884,871,6865,862,6865,862,6884xe" filled="true" fillcolor="#000000" stroked="false">
                <v:path arrowok="t"/>
                <v:fill type="solid"/>
              </v:shape>
            </v:group>
            <v:group style="position:absolute;left:862;top:6884;width:10;height:20" coordorigin="862,6884" coordsize="10,20">
              <v:shape style="position:absolute;left:862;top:6884;width:10;height:20" coordorigin="862,6884" coordsize="10,20" path="m862,6903l871,6903,871,6884,862,6884,862,6903xe" filled="true" fillcolor="#000000" stroked="false">
                <v:path arrowok="t"/>
                <v:fill type="solid"/>
              </v:shape>
            </v:group>
            <v:group style="position:absolute;left:862;top:6903;width:10;height:20" coordorigin="862,6903" coordsize="10,20">
              <v:shape style="position:absolute;left:862;top:6903;width:10;height:20" coordorigin="862,6903" coordsize="10,20" path="m862,6923l871,6923,871,6903,862,6903,862,6923xe" filled="true" fillcolor="#000000" stroked="false">
                <v:path arrowok="t"/>
                <v:fill type="solid"/>
              </v:shape>
            </v:group>
            <v:group style="position:absolute;left:862;top:6923;width:10;height:20" coordorigin="862,6923" coordsize="10,20">
              <v:shape style="position:absolute;left:862;top:6923;width:10;height:20" coordorigin="862,6923" coordsize="10,20" path="m862,6942l871,6942,871,6923,862,6923,862,6942xe" filled="true" fillcolor="#000000" stroked="false">
                <v:path arrowok="t"/>
                <v:fill type="solid"/>
              </v:shape>
            </v:group>
            <v:group style="position:absolute;left:862;top:6942;width:10;height:20" coordorigin="862,6942" coordsize="10,20">
              <v:shape style="position:absolute;left:862;top:6942;width:10;height:20" coordorigin="862,6942" coordsize="10,20" path="m862,6961l871,6961,871,6942,862,6942,862,6961xe" filled="true" fillcolor="#000000" stroked="false">
                <v:path arrowok="t"/>
                <v:fill type="solid"/>
              </v:shape>
            </v:group>
            <v:group style="position:absolute;left:862;top:6961;width:10;height:20" coordorigin="862,6961" coordsize="10,20">
              <v:shape style="position:absolute;left:862;top:6961;width:10;height:20" coordorigin="862,6961" coordsize="10,20" path="m862,6980l871,6980,871,6961,862,6961,862,6980xe" filled="true" fillcolor="#000000" stroked="false">
                <v:path arrowok="t"/>
                <v:fill type="solid"/>
              </v:shape>
            </v:group>
            <v:group style="position:absolute;left:862;top:6980;width:10;height:20" coordorigin="862,6980" coordsize="10,20">
              <v:shape style="position:absolute;left:862;top:6980;width:10;height:20" coordorigin="862,6980" coordsize="10,20" path="m862,6999l871,6999,871,6980,862,6980,862,6999xe" filled="true" fillcolor="#000000" stroked="false">
                <v:path arrowok="t"/>
                <v:fill type="solid"/>
              </v:shape>
            </v:group>
            <v:group style="position:absolute;left:862;top:6999;width:10;height:20" coordorigin="862,6999" coordsize="10,20">
              <v:shape style="position:absolute;left:862;top:6999;width:10;height:20" coordorigin="862,6999" coordsize="10,20" path="m862,7019l871,7019,871,6999,862,6999,862,7019xe" filled="true" fillcolor="#000000" stroked="false">
                <v:path arrowok="t"/>
                <v:fill type="solid"/>
              </v:shape>
            </v:group>
            <v:group style="position:absolute;left:862;top:7019;width:10;height:20" coordorigin="862,7019" coordsize="10,20">
              <v:shape style="position:absolute;left:862;top:7019;width:10;height:20" coordorigin="862,7019" coordsize="10,20" path="m862,7038l871,7038,871,7019,862,7019,862,7038xe" filled="true" fillcolor="#000000" stroked="false">
                <v:path arrowok="t"/>
                <v:fill type="solid"/>
              </v:shape>
            </v:group>
            <v:group style="position:absolute;left:862;top:7038;width:10;height:20" coordorigin="862,7038" coordsize="10,20">
              <v:shape style="position:absolute;left:862;top:7038;width:10;height:20" coordorigin="862,7038" coordsize="10,20" path="m862,7057l871,7057,871,7038,862,7038,862,7057xe" filled="true" fillcolor="#000000" stroked="false">
                <v:path arrowok="t"/>
                <v:fill type="solid"/>
              </v:shape>
            </v:group>
            <v:group style="position:absolute;left:862;top:7057;width:10;height:20" coordorigin="862,7057" coordsize="10,20">
              <v:shape style="position:absolute;left:862;top:7057;width:10;height:20" coordorigin="862,7057" coordsize="10,20" path="m862,7076l871,7076,871,7057,862,7057,862,7076xe" filled="true" fillcolor="#000000" stroked="false">
                <v:path arrowok="t"/>
                <v:fill type="solid"/>
              </v:shape>
            </v:group>
            <v:group style="position:absolute;left:862;top:7076;width:10;height:20" coordorigin="862,7076" coordsize="10,20">
              <v:shape style="position:absolute;left:862;top:7076;width:10;height:20" coordorigin="862,7076" coordsize="10,20" path="m862,7095l871,7095,871,7076,862,7076,862,7095xe" filled="true" fillcolor="#000000" stroked="false">
                <v:path arrowok="t"/>
                <v:fill type="solid"/>
              </v:shape>
            </v:group>
            <v:group style="position:absolute;left:862;top:7095;width:10;height:20" coordorigin="862,7095" coordsize="10,20">
              <v:shape style="position:absolute;left:862;top:7095;width:10;height:20" coordorigin="862,7095" coordsize="10,20" path="m862,7115l871,7115,871,7095,862,7095,862,7115xe" filled="true" fillcolor="#000000" stroked="false">
                <v:path arrowok="t"/>
                <v:fill type="solid"/>
              </v:shape>
            </v:group>
            <v:group style="position:absolute;left:862;top:7121;width:10;height:2" coordorigin="862,7121" coordsize="10,2">
              <v:shape style="position:absolute;left:862;top:7121;width:10;height:2" coordorigin="862,7121" coordsize="10,0" path="m862,7121l871,7121e" filled="false" stroked="true" strokeweight=".600010pt" strokecolor="#000000">
                <v:path arrowok="t"/>
              </v:shape>
            </v:group>
            <v:group style="position:absolute;left:3810;top:6500;width:10;height:20" coordorigin="3810,6500" coordsize="10,20">
              <v:shape style="position:absolute;left:3810;top:6500;width:10;height:20" coordorigin="3810,6500" coordsize="10,20" path="m3810,6519l3819,6519,3819,6500,3810,6500,3810,6519xe" filled="true" fillcolor="#000000" stroked="false">
                <v:path arrowok="t"/>
                <v:fill type="solid"/>
              </v:shape>
            </v:group>
            <v:group style="position:absolute;left:3810;top:6519;width:10;height:20" coordorigin="3810,6519" coordsize="10,20">
              <v:shape style="position:absolute;left:3810;top:6519;width:10;height:20" coordorigin="3810,6519" coordsize="10,20" path="m3810,6539l3819,6539,3819,6519,3810,6519,3810,6539xe" filled="true" fillcolor="#000000" stroked="false">
                <v:path arrowok="t"/>
                <v:fill type="solid"/>
              </v:shape>
            </v:group>
            <v:group style="position:absolute;left:3810;top:6539;width:10;height:20" coordorigin="3810,6539" coordsize="10,20">
              <v:shape style="position:absolute;left:3810;top:6539;width:10;height:20" coordorigin="3810,6539" coordsize="10,20" path="m3810,6558l3819,6558,3819,6539,3810,6539,3810,6558xe" filled="true" fillcolor="#000000" stroked="false">
                <v:path arrowok="t"/>
                <v:fill type="solid"/>
              </v:shape>
            </v:group>
            <v:group style="position:absolute;left:3810;top:6558;width:10;height:20" coordorigin="3810,6558" coordsize="10,20">
              <v:shape style="position:absolute;left:3810;top:6558;width:10;height:20" coordorigin="3810,6558" coordsize="10,20" path="m3810,6577l3819,6577,3819,6558,3810,6558,3810,6577xe" filled="true" fillcolor="#000000" stroked="false">
                <v:path arrowok="t"/>
                <v:fill type="solid"/>
              </v:shape>
            </v:group>
            <v:group style="position:absolute;left:3810;top:6577;width:10;height:20" coordorigin="3810,6577" coordsize="10,20">
              <v:shape style="position:absolute;left:3810;top:6577;width:10;height:20" coordorigin="3810,6577" coordsize="10,20" path="m3810,6596l3819,6596,3819,6577,3810,6577,3810,6596xe" filled="true" fillcolor="#000000" stroked="false">
                <v:path arrowok="t"/>
                <v:fill type="solid"/>
              </v:shape>
            </v:group>
            <v:group style="position:absolute;left:3810;top:6596;width:10;height:20" coordorigin="3810,6596" coordsize="10,20">
              <v:shape style="position:absolute;left:3810;top:6596;width:10;height:20" coordorigin="3810,6596" coordsize="10,20" path="m3810,6615l3819,6615,3819,6596,3810,6596,3810,6615xe" filled="true" fillcolor="#000000" stroked="false">
                <v:path arrowok="t"/>
                <v:fill type="solid"/>
              </v:shape>
            </v:group>
            <v:group style="position:absolute;left:3810;top:6615;width:10;height:20" coordorigin="3810,6615" coordsize="10,20">
              <v:shape style="position:absolute;left:3810;top:6615;width:10;height:20" coordorigin="3810,6615" coordsize="10,20" path="m3810,6635l3819,6635,3819,6615,3810,6615,3810,6635xe" filled="true" fillcolor="#000000" stroked="false">
                <v:path arrowok="t"/>
                <v:fill type="solid"/>
              </v:shape>
            </v:group>
            <v:group style="position:absolute;left:3810;top:6635;width:10;height:20" coordorigin="3810,6635" coordsize="10,20">
              <v:shape style="position:absolute;left:3810;top:6635;width:10;height:20" coordorigin="3810,6635" coordsize="10,20" path="m3810,6654l3819,6654,3819,6635,3810,6635,3810,6654xe" filled="true" fillcolor="#000000" stroked="false">
                <v:path arrowok="t"/>
                <v:fill type="solid"/>
              </v:shape>
            </v:group>
            <v:group style="position:absolute;left:3810;top:6654;width:10;height:20" coordorigin="3810,6654" coordsize="10,20">
              <v:shape style="position:absolute;left:3810;top:6654;width:10;height:20" coordorigin="3810,6654" coordsize="10,20" path="m3810,6673l3819,6673,3819,6654,3810,6654,3810,6673xe" filled="true" fillcolor="#000000" stroked="false">
                <v:path arrowok="t"/>
                <v:fill type="solid"/>
              </v:shape>
            </v:group>
            <v:group style="position:absolute;left:3810;top:6673;width:10;height:20" coordorigin="3810,6673" coordsize="10,20">
              <v:shape style="position:absolute;left:3810;top:6673;width:10;height:20" coordorigin="3810,6673" coordsize="10,20" path="m3810,6692l3819,6692,3819,6673,3810,6673,3810,6692xe" filled="true" fillcolor="#000000" stroked="false">
                <v:path arrowok="t"/>
                <v:fill type="solid"/>
              </v:shape>
            </v:group>
            <v:group style="position:absolute;left:3810;top:6692;width:10;height:20" coordorigin="3810,6692" coordsize="10,20">
              <v:shape style="position:absolute;left:3810;top:6692;width:10;height:20" coordorigin="3810,6692" coordsize="10,20" path="m3810,6711l3819,6711,3819,6692,3810,6692,3810,6711xe" filled="true" fillcolor="#000000" stroked="false">
                <v:path arrowok="t"/>
                <v:fill type="solid"/>
              </v:shape>
            </v:group>
            <v:group style="position:absolute;left:3810;top:6711;width:10;height:20" coordorigin="3810,6711" coordsize="10,20">
              <v:shape style="position:absolute;left:3810;top:6711;width:10;height:20" coordorigin="3810,6711" coordsize="10,20" path="m3810,6731l3819,6731,3819,6711,3810,6711,3810,6731xe" filled="true" fillcolor="#000000" stroked="false">
                <v:path arrowok="t"/>
                <v:fill type="solid"/>
              </v:shape>
            </v:group>
            <v:group style="position:absolute;left:3810;top:6731;width:10;height:20" coordorigin="3810,6731" coordsize="10,20">
              <v:shape style="position:absolute;left:3810;top:6731;width:10;height:20" coordorigin="3810,6731" coordsize="10,20" path="m3810,6750l3819,6750,3819,6731,3810,6731,3810,6750xe" filled="true" fillcolor="#000000" stroked="false">
                <v:path arrowok="t"/>
                <v:fill type="solid"/>
              </v:shape>
            </v:group>
            <v:group style="position:absolute;left:3810;top:6750;width:10;height:20" coordorigin="3810,6750" coordsize="10,20">
              <v:shape style="position:absolute;left:3810;top:6750;width:10;height:20" coordorigin="3810,6750" coordsize="10,20" path="m3810,6769l3819,6769,3819,6750,3810,6750,3810,6769xe" filled="true" fillcolor="#000000" stroked="false">
                <v:path arrowok="t"/>
                <v:fill type="solid"/>
              </v:shape>
            </v:group>
            <v:group style="position:absolute;left:3810;top:6769;width:10;height:20" coordorigin="3810,6769" coordsize="10,20">
              <v:shape style="position:absolute;left:3810;top:6769;width:10;height:20" coordorigin="3810,6769" coordsize="10,20" path="m3810,6788l3819,6788,3819,6769,3810,6769,3810,6788xe" filled="true" fillcolor="#000000" stroked="false">
                <v:path arrowok="t"/>
                <v:fill type="solid"/>
              </v:shape>
            </v:group>
            <v:group style="position:absolute;left:3810;top:6788;width:10;height:20" coordorigin="3810,6788" coordsize="10,20">
              <v:shape style="position:absolute;left:3810;top:6788;width:10;height:20" coordorigin="3810,6788" coordsize="10,20" path="m3810,6807l3819,6807,3819,6788,3810,6788,3810,6807xe" filled="true" fillcolor="#000000" stroked="false">
                <v:path arrowok="t"/>
                <v:fill type="solid"/>
              </v:shape>
            </v:group>
            <v:group style="position:absolute;left:3810;top:6807;width:10;height:20" coordorigin="3810,6807" coordsize="10,20">
              <v:shape style="position:absolute;left:3810;top:6807;width:10;height:20" coordorigin="3810,6807" coordsize="10,20" path="m3810,6827l3819,6827,3819,6807,3810,6807,3810,6827xe" filled="true" fillcolor="#000000" stroked="false">
                <v:path arrowok="t"/>
                <v:fill type="solid"/>
              </v:shape>
            </v:group>
            <v:group style="position:absolute;left:3810;top:6827;width:10;height:20" coordorigin="3810,6827" coordsize="10,20">
              <v:shape style="position:absolute;left:3810;top:6827;width:10;height:20" coordorigin="3810,6827" coordsize="10,20" path="m3810,6846l3819,6846,3819,6827,3810,6827,3810,6846xe" filled="true" fillcolor="#000000" stroked="false">
                <v:path arrowok="t"/>
                <v:fill type="solid"/>
              </v:shape>
            </v:group>
            <v:group style="position:absolute;left:3810;top:6846;width:10;height:20" coordorigin="3810,6846" coordsize="10,20">
              <v:shape style="position:absolute;left:3810;top:6846;width:10;height:20" coordorigin="3810,6846" coordsize="10,20" path="m3810,6865l3819,6865,3819,6846,3810,6846,3810,6865xe" filled="true" fillcolor="#000000" stroked="false">
                <v:path arrowok="t"/>
                <v:fill type="solid"/>
              </v:shape>
            </v:group>
            <v:group style="position:absolute;left:3810;top:6865;width:10;height:20" coordorigin="3810,6865" coordsize="10,20">
              <v:shape style="position:absolute;left:3810;top:6865;width:10;height:20" coordorigin="3810,6865" coordsize="10,20" path="m3810,6884l3819,6884,3819,6865,3810,6865,3810,6884xe" filled="true" fillcolor="#000000" stroked="false">
                <v:path arrowok="t"/>
                <v:fill type="solid"/>
              </v:shape>
            </v:group>
            <v:group style="position:absolute;left:3810;top:6884;width:10;height:20" coordorigin="3810,6884" coordsize="10,20">
              <v:shape style="position:absolute;left:3810;top:6884;width:10;height:20" coordorigin="3810,6884" coordsize="10,20" path="m3810,6903l3819,6903,3819,6884,3810,6884,3810,6903xe" filled="true" fillcolor="#000000" stroked="false">
                <v:path arrowok="t"/>
                <v:fill type="solid"/>
              </v:shape>
            </v:group>
            <v:group style="position:absolute;left:3810;top:6903;width:10;height:20" coordorigin="3810,6903" coordsize="10,20">
              <v:shape style="position:absolute;left:3810;top:6903;width:10;height:20" coordorigin="3810,6903" coordsize="10,20" path="m3810,6923l3819,6923,3819,6903,3810,6903,3810,6923xe" filled="true" fillcolor="#000000" stroked="false">
                <v:path arrowok="t"/>
                <v:fill type="solid"/>
              </v:shape>
            </v:group>
            <v:group style="position:absolute;left:3810;top:6923;width:10;height:20" coordorigin="3810,6923" coordsize="10,20">
              <v:shape style="position:absolute;left:3810;top:6923;width:10;height:20" coordorigin="3810,6923" coordsize="10,20" path="m3810,6942l3819,6942,3819,6923,3810,6923,3810,6942xe" filled="true" fillcolor="#000000" stroked="false">
                <v:path arrowok="t"/>
                <v:fill type="solid"/>
              </v:shape>
            </v:group>
            <v:group style="position:absolute;left:3810;top:6942;width:10;height:20" coordorigin="3810,6942" coordsize="10,20">
              <v:shape style="position:absolute;left:3810;top:6942;width:10;height:20" coordorigin="3810,6942" coordsize="10,20" path="m3810,6961l3819,6961,3819,6942,3810,6942,3810,6961xe" filled="true" fillcolor="#000000" stroked="false">
                <v:path arrowok="t"/>
                <v:fill type="solid"/>
              </v:shape>
            </v:group>
            <v:group style="position:absolute;left:3810;top:6961;width:10;height:20" coordorigin="3810,6961" coordsize="10,20">
              <v:shape style="position:absolute;left:3810;top:6961;width:10;height:20" coordorigin="3810,6961" coordsize="10,20" path="m3810,6980l3819,6980,3819,6961,3810,6961,3810,6980xe" filled="true" fillcolor="#000000" stroked="false">
                <v:path arrowok="t"/>
                <v:fill type="solid"/>
              </v:shape>
            </v:group>
            <v:group style="position:absolute;left:3810;top:6980;width:10;height:20" coordorigin="3810,6980" coordsize="10,20">
              <v:shape style="position:absolute;left:3810;top:6980;width:10;height:20" coordorigin="3810,6980" coordsize="10,20" path="m3810,6999l3819,6999,3819,6980,3810,6980,3810,6999xe" filled="true" fillcolor="#000000" stroked="false">
                <v:path arrowok="t"/>
                <v:fill type="solid"/>
              </v:shape>
            </v:group>
            <v:group style="position:absolute;left:3810;top:6999;width:10;height:20" coordorigin="3810,6999" coordsize="10,20">
              <v:shape style="position:absolute;left:3810;top:6999;width:10;height:20" coordorigin="3810,6999" coordsize="10,20" path="m3810,7019l3819,7019,3819,6999,3810,6999,3810,7019xe" filled="true" fillcolor="#000000" stroked="false">
                <v:path arrowok="t"/>
                <v:fill type="solid"/>
              </v:shape>
            </v:group>
            <v:group style="position:absolute;left:3810;top:7019;width:10;height:20" coordorigin="3810,7019" coordsize="10,20">
              <v:shape style="position:absolute;left:3810;top:7019;width:10;height:20" coordorigin="3810,7019" coordsize="10,20" path="m3810,7038l3819,7038,3819,7019,3810,7019,3810,7038xe" filled="true" fillcolor="#000000" stroked="false">
                <v:path arrowok="t"/>
                <v:fill type="solid"/>
              </v:shape>
            </v:group>
            <v:group style="position:absolute;left:3810;top:7038;width:10;height:20" coordorigin="3810,7038" coordsize="10,20">
              <v:shape style="position:absolute;left:3810;top:7038;width:10;height:20" coordorigin="3810,7038" coordsize="10,20" path="m3810,7057l3819,7057,3819,7038,3810,7038,3810,7057xe" filled="true" fillcolor="#000000" stroked="false">
                <v:path arrowok="t"/>
                <v:fill type="solid"/>
              </v:shape>
            </v:group>
            <v:group style="position:absolute;left:3810;top:7057;width:10;height:20" coordorigin="3810,7057" coordsize="10,20">
              <v:shape style="position:absolute;left:3810;top:7057;width:10;height:20" coordorigin="3810,7057" coordsize="10,20" path="m3810,7076l3819,7076,3819,7057,3810,7057,3810,7076xe" filled="true" fillcolor="#000000" stroked="false">
                <v:path arrowok="t"/>
                <v:fill type="solid"/>
              </v:shape>
            </v:group>
            <v:group style="position:absolute;left:3810;top:7076;width:10;height:20" coordorigin="3810,7076" coordsize="10,20">
              <v:shape style="position:absolute;left:3810;top:7076;width:10;height:20" coordorigin="3810,7076" coordsize="10,20" path="m3810,7095l3819,7095,3819,7076,3810,7076,3810,7095xe" filled="true" fillcolor="#000000" stroked="false">
                <v:path arrowok="t"/>
                <v:fill type="solid"/>
              </v:shape>
            </v:group>
            <v:group style="position:absolute;left:3810;top:7095;width:10;height:20" coordorigin="3810,7095" coordsize="10,20">
              <v:shape style="position:absolute;left:3810;top:7095;width:10;height:20" coordorigin="3810,7095" coordsize="10,20" path="m3810,7115l3819,7115,3819,7095,3810,7095,3810,7115xe" filled="true" fillcolor="#000000" stroked="false">
                <v:path arrowok="t"/>
                <v:fill type="solid"/>
              </v:shape>
            </v:group>
            <v:group style="position:absolute;left:3810;top:7121;width:10;height:2" coordorigin="3810,7121" coordsize="10,2">
              <v:shape style="position:absolute;left:3810;top:7121;width:10;height:2" coordorigin="3810,7121" coordsize="10,0" path="m3810,7121l3819,7121e" filled="false" stroked="true" strokeweight=".600010pt" strokecolor="#000000">
                <v:path arrowok="t"/>
              </v:shape>
            </v:group>
            <v:group style="position:absolute;left:5631;top:6500;width:10;height:20" coordorigin="5631,6500" coordsize="10,20">
              <v:shape style="position:absolute;left:5631;top:6500;width:10;height:20" coordorigin="5631,6500" coordsize="10,20" path="m5631,6519l5641,6519,5641,6500,5631,6500,5631,6519xe" filled="true" fillcolor="#000000" stroked="false">
                <v:path arrowok="t"/>
                <v:fill type="solid"/>
              </v:shape>
            </v:group>
            <v:group style="position:absolute;left:5631;top:6519;width:10;height:20" coordorigin="5631,6519" coordsize="10,20">
              <v:shape style="position:absolute;left:5631;top:6519;width:10;height:20" coordorigin="5631,6519" coordsize="10,20" path="m5631,6539l5641,6539,5641,6519,5631,6519,5631,6539xe" filled="true" fillcolor="#000000" stroked="false">
                <v:path arrowok="t"/>
                <v:fill type="solid"/>
              </v:shape>
            </v:group>
            <v:group style="position:absolute;left:5631;top:6539;width:10;height:20" coordorigin="5631,6539" coordsize="10,20">
              <v:shape style="position:absolute;left:5631;top:6539;width:10;height:20" coordorigin="5631,6539" coordsize="10,20" path="m5631,6558l5641,6558,5641,6539,5631,6539,5631,6558xe" filled="true" fillcolor="#000000" stroked="false">
                <v:path arrowok="t"/>
                <v:fill type="solid"/>
              </v:shape>
            </v:group>
            <v:group style="position:absolute;left:5631;top:6558;width:10;height:20" coordorigin="5631,6558" coordsize="10,20">
              <v:shape style="position:absolute;left:5631;top:6558;width:10;height:20" coordorigin="5631,6558" coordsize="10,20" path="m5631,6577l5641,6577,5641,6558,5631,6558,5631,6577xe" filled="true" fillcolor="#000000" stroked="false">
                <v:path arrowok="t"/>
                <v:fill type="solid"/>
              </v:shape>
            </v:group>
            <v:group style="position:absolute;left:5631;top:6577;width:10;height:20" coordorigin="5631,6577" coordsize="10,20">
              <v:shape style="position:absolute;left:5631;top:6577;width:10;height:20" coordorigin="5631,6577" coordsize="10,20" path="m5631,6596l5641,6596,5641,6577,5631,6577,5631,6596xe" filled="true" fillcolor="#000000" stroked="false">
                <v:path arrowok="t"/>
                <v:fill type="solid"/>
              </v:shape>
            </v:group>
            <v:group style="position:absolute;left:5631;top:6596;width:10;height:20" coordorigin="5631,6596" coordsize="10,20">
              <v:shape style="position:absolute;left:5631;top:6596;width:10;height:20" coordorigin="5631,6596" coordsize="10,20" path="m5631,6615l5641,6615,5641,6596,5631,6596,5631,6615xe" filled="true" fillcolor="#000000" stroked="false">
                <v:path arrowok="t"/>
                <v:fill type="solid"/>
              </v:shape>
            </v:group>
            <v:group style="position:absolute;left:5631;top:6615;width:10;height:20" coordorigin="5631,6615" coordsize="10,20">
              <v:shape style="position:absolute;left:5631;top:6615;width:10;height:20" coordorigin="5631,6615" coordsize="10,20" path="m5631,6635l5641,6635,5641,6615,5631,6615,5631,6635xe" filled="true" fillcolor="#000000" stroked="false">
                <v:path arrowok="t"/>
                <v:fill type="solid"/>
              </v:shape>
            </v:group>
            <v:group style="position:absolute;left:5631;top:6635;width:10;height:20" coordorigin="5631,6635" coordsize="10,20">
              <v:shape style="position:absolute;left:5631;top:6635;width:10;height:20" coordorigin="5631,6635" coordsize="10,20" path="m5631,6654l5641,6654,5641,6635,5631,6635,5631,6654xe" filled="true" fillcolor="#000000" stroked="false">
                <v:path arrowok="t"/>
                <v:fill type="solid"/>
              </v:shape>
            </v:group>
            <v:group style="position:absolute;left:5631;top:6654;width:10;height:20" coordorigin="5631,6654" coordsize="10,20">
              <v:shape style="position:absolute;left:5631;top:6654;width:10;height:20" coordorigin="5631,6654" coordsize="10,20" path="m5631,6673l5641,6673,5641,6654,5631,6654,5631,6673xe" filled="true" fillcolor="#000000" stroked="false">
                <v:path arrowok="t"/>
                <v:fill type="solid"/>
              </v:shape>
            </v:group>
            <v:group style="position:absolute;left:5631;top:6673;width:10;height:20" coordorigin="5631,6673" coordsize="10,20">
              <v:shape style="position:absolute;left:5631;top:6673;width:10;height:20" coordorigin="5631,6673" coordsize="10,20" path="m5631,6692l5641,6692,5641,6673,5631,6673,5631,6692xe" filled="true" fillcolor="#000000" stroked="false">
                <v:path arrowok="t"/>
                <v:fill type="solid"/>
              </v:shape>
            </v:group>
            <v:group style="position:absolute;left:5631;top:6692;width:10;height:20" coordorigin="5631,6692" coordsize="10,20">
              <v:shape style="position:absolute;left:5631;top:6692;width:10;height:20" coordorigin="5631,6692" coordsize="10,20" path="m5631,6711l5641,6711,5641,6692,5631,6692,5631,6711xe" filled="true" fillcolor="#000000" stroked="false">
                <v:path arrowok="t"/>
                <v:fill type="solid"/>
              </v:shape>
            </v:group>
            <v:group style="position:absolute;left:5631;top:6711;width:10;height:20" coordorigin="5631,6711" coordsize="10,20">
              <v:shape style="position:absolute;left:5631;top:6711;width:10;height:20" coordorigin="5631,6711" coordsize="10,20" path="m5631,6731l5641,6731,5641,6711,5631,6711,5631,6731xe" filled="true" fillcolor="#000000" stroked="false">
                <v:path arrowok="t"/>
                <v:fill type="solid"/>
              </v:shape>
            </v:group>
            <v:group style="position:absolute;left:5631;top:6731;width:10;height:20" coordorigin="5631,6731" coordsize="10,20">
              <v:shape style="position:absolute;left:5631;top:6731;width:10;height:20" coordorigin="5631,6731" coordsize="10,20" path="m5631,6750l5641,6750,5641,6731,5631,6731,5631,6750xe" filled="true" fillcolor="#000000" stroked="false">
                <v:path arrowok="t"/>
                <v:fill type="solid"/>
              </v:shape>
            </v:group>
            <v:group style="position:absolute;left:5631;top:6750;width:10;height:20" coordorigin="5631,6750" coordsize="10,20">
              <v:shape style="position:absolute;left:5631;top:6750;width:10;height:20" coordorigin="5631,6750" coordsize="10,20" path="m5631,6769l5641,6769,5641,6750,5631,6750,5631,6769xe" filled="true" fillcolor="#000000" stroked="false">
                <v:path arrowok="t"/>
                <v:fill type="solid"/>
              </v:shape>
            </v:group>
            <v:group style="position:absolute;left:5631;top:6769;width:10;height:20" coordorigin="5631,6769" coordsize="10,20">
              <v:shape style="position:absolute;left:5631;top:6769;width:10;height:20" coordorigin="5631,6769" coordsize="10,20" path="m5631,6788l5641,6788,5641,6769,5631,6769,5631,6788xe" filled="true" fillcolor="#000000" stroked="false">
                <v:path arrowok="t"/>
                <v:fill type="solid"/>
              </v:shape>
            </v:group>
            <v:group style="position:absolute;left:5631;top:6788;width:10;height:20" coordorigin="5631,6788" coordsize="10,20">
              <v:shape style="position:absolute;left:5631;top:6788;width:10;height:20" coordorigin="5631,6788" coordsize="10,20" path="m5631,6807l5641,6807,5641,6788,5631,6788,5631,6807xe" filled="true" fillcolor="#000000" stroked="false">
                <v:path arrowok="t"/>
                <v:fill type="solid"/>
              </v:shape>
            </v:group>
            <v:group style="position:absolute;left:5631;top:6807;width:10;height:20" coordorigin="5631,6807" coordsize="10,20">
              <v:shape style="position:absolute;left:5631;top:6807;width:10;height:20" coordorigin="5631,6807" coordsize="10,20" path="m5631,6827l5641,6827,5641,6807,5631,6807,5631,6827xe" filled="true" fillcolor="#000000" stroked="false">
                <v:path arrowok="t"/>
                <v:fill type="solid"/>
              </v:shape>
            </v:group>
            <v:group style="position:absolute;left:5631;top:6827;width:10;height:20" coordorigin="5631,6827" coordsize="10,20">
              <v:shape style="position:absolute;left:5631;top:6827;width:10;height:20" coordorigin="5631,6827" coordsize="10,20" path="m5631,6846l5641,6846,5641,6827,5631,6827,5631,6846xe" filled="true" fillcolor="#000000" stroked="false">
                <v:path arrowok="t"/>
                <v:fill type="solid"/>
              </v:shape>
            </v:group>
            <v:group style="position:absolute;left:5631;top:6846;width:10;height:20" coordorigin="5631,6846" coordsize="10,20">
              <v:shape style="position:absolute;left:5631;top:6846;width:10;height:20" coordorigin="5631,6846" coordsize="10,20" path="m5631,6865l5641,6865,5641,6846,5631,6846,5631,6865xe" filled="true" fillcolor="#000000" stroked="false">
                <v:path arrowok="t"/>
                <v:fill type="solid"/>
              </v:shape>
            </v:group>
            <v:group style="position:absolute;left:5631;top:6865;width:10;height:20" coordorigin="5631,6865" coordsize="10,20">
              <v:shape style="position:absolute;left:5631;top:6865;width:10;height:20" coordorigin="5631,6865" coordsize="10,20" path="m5631,6884l5641,6884,5641,6865,5631,6865,5631,6884xe" filled="true" fillcolor="#000000" stroked="false">
                <v:path arrowok="t"/>
                <v:fill type="solid"/>
              </v:shape>
            </v:group>
            <v:group style="position:absolute;left:5631;top:6884;width:10;height:20" coordorigin="5631,6884" coordsize="10,20">
              <v:shape style="position:absolute;left:5631;top:6884;width:10;height:20" coordorigin="5631,6884" coordsize="10,20" path="m5631,6903l5641,6903,5641,6884,5631,6884,5631,6903xe" filled="true" fillcolor="#000000" stroked="false">
                <v:path arrowok="t"/>
                <v:fill type="solid"/>
              </v:shape>
            </v:group>
            <v:group style="position:absolute;left:5631;top:6903;width:10;height:20" coordorigin="5631,6903" coordsize="10,20">
              <v:shape style="position:absolute;left:5631;top:6903;width:10;height:20" coordorigin="5631,6903" coordsize="10,20" path="m5631,6923l5641,6923,5641,6903,5631,6903,5631,6923xe" filled="true" fillcolor="#000000" stroked="false">
                <v:path arrowok="t"/>
                <v:fill type="solid"/>
              </v:shape>
            </v:group>
            <v:group style="position:absolute;left:5631;top:6923;width:10;height:20" coordorigin="5631,6923" coordsize="10,20">
              <v:shape style="position:absolute;left:5631;top:6923;width:10;height:20" coordorigin="5631,6923" coordsize="10,20" path="m5631,6942l5641,6942,5641,6923,5631,6923,5631,6942xe" filled="true" fillcolor="#000000" stroked="false">
                <v:path arrowok="t"/>
                <v:fill type="solid"/>
              </v:shape>
            </v:group>
            <v:group style="position:absolute;left:5631;top:6942;width:10;height:20" coordorigin="5631,6942" coordsize="10,20">
              <v:shape style="position:absolute;left:5631;top:6942;width:10;height:20" coordorigin="5631,6942" coordsize="10,20" path="m5631,6961l5641,6961,5641,6942,5631,6942,5631,6961xe" filled="true" fillcolor="#000000" stroked="false">
                <v:path arrowok="t"/>
                <v:fill type="solid"/>
              </v:shape>
            </v:group>
            <v:group style="position:absolute;left:5631;top:6961;width:10;height:20" coordorigin="5631,6961" coordsize="10,20">
              <v:shape style="position:absolute;left:5631;top:6961;width:10;height:20" coordorigin="5631,6961" coordsize="10,20" path="m5631,6980l5641,6980,5641,6961,5631,6961,5631,6980xe" filled="true" fillcolor="#000000" stroked="false">
                <v:path arrowok="t"/>
                <v:fill type="solid"/>
              </v:shape>
            </v:group>
            <v:group style="position:absolute;left:5631;top:6980;width:10;height:20" coordorigin="5631,6980" coordsize="10,20">
              <v:shape style="position:absolute;left:5631;top:6980;width:10;height:20" coordorigin="5631,6980" coordsize="10,20" path="m5631,6999l5641,6999,5641,6980,5631,6980,5631,6999xe" filled="true" fillcolor="#000000" stroked="false">
                <v:path arrowok="t"/>
                <v:fill type="solid"/>
              </v:shape>
            </v:group>
            <v:group style="position:absolute;left:5631;top:6999;width:10;height:20" coordorigin="5631,6999" coordsize="10,20">
              <v:shape style="position:absolute;left:5631;top:6999;width:10;height:20" coordorigin="5631,6999" coordsize="10,20" path="m5631,7019l5641,7019,5641,6999,5631,6999,5631,7019xe" filled="true" fillcolor="#000000" stroked="false">
                <v:path arrowok="t"/>
                <v:fill type="solid"/>
              </v:shape>
            </v:group>
            <v:group style="position:absolute;left:5631;top:7019;width:10;height:20" coordorigin="5631,7019" coordsize="10,20">
              <v:shape style="position:absolute;left:5631;top:7019;width:10;height:20" coordorigin="5631,7019" coordsize="10,20" path="m5631,7038l5641,7038,5641,7019,5631,7019,5631,7038xe" filled="true" fillcolor="#000000" stroked="false">
                <v:path arrowok="t"/>
                <v:fill type="solid"/>
              </v:shape>
            </v:group>
            <v:group style="position:absolute;left:5631;top:7038;width:10;height:20" coordorigin="5631,7038" coordsize="10,20">
              <v:shape style="position:absolute;left:5631;top:7038;width:10;height:20" coordorigin="5631,7038" coordsize="10,20" path="m5631,7057l5641,7057,5641,7038,5631,7038,5631,7057xe" filled="true" fillcolor="#000000" stroked="false">
                <v:path arrowok="t"/>
                <v:fill type="solid"/>
              </v:shape>
            </v:group>
            <v:group style="position:absolute;left:5631;top:7057;width:10;height:20" coordorigin="5631,7057" coordsize="10,20">
              <v:shape style="position:absolute;left:5631;top:7057;width:10;height:20" coordorigin="5631,7057" coordsize="10,20" path="m5631,7076l5641,7076,5641,7057,5631,7057,5631,7076xe" filled="true" fillcolor="#000000" stroked="false">
                <v:path arrowok="t"/>
                <v:fill type="solid"/>
              </v:shape>
            </v:group>
            <v:group style="position:absolute;left:5631;top:7076;width:10;height:20" coordorigin="5631,7076" coordsize="10,20">
              <v:shape style="position:absolute;left:5631;top:7076;width:10;height:20" coordorigin="5631,7076" coordsize="10,20" path="m5631,7095l5641,7095,5641,7076,5631,7076,5631,7095xe" filled="true" fillcolor="#000000" stroked="false">
                <v:path arrowok="t"/>
                <v:fill type="solid"/>
              </v:shape>
            </v:group>
            <v:group style="position:absolute;left:5631;top:7095;width:10;height:20" coordorigin="5631,7095" coordsize="10,20">
              <v:shape style="position:absolute;left:5631;top:7095;width:10;height:20" coordorigin="5631,7095" coordsize="10,20" path="m5631,7115l5641,7115,5641,7095,5631,7095,5631,7115xe" filled="true" fillcolor="#000000" stroked="false">
                <v:path arrowok="t"/>
                <v:fill type="solid"/>
              </v:shape>
            </v:group>
            <v:group style="position:absolute;left:5631;top:7121;width:10;height:2" coordorigin="5631,7121" coordsize="10,2">
              <v:shape style="position:absolute;left:5631;top:7121;width:10;height:2" coordorigin="5631,7121" coordsize="10,0" path="m5631,7121l5641,7121e" filled="false" stroked="true" strokeweight=".600010pt" strokecolor="#000000">
                <v:path arrowok="t"/>
              </v:shape>
            </v:group>
            <v:group style="position:absolute;left:7451;top:6500;width:10;height:20" coordorigin="7451,6500" coordsize="10,20">
              <v:shape style="position:absolute;left:7451;top:6500;width:10;height:20" coordorigin="7451,6500" coordsize="10,20" path="m7451,6519l7461,6519,7461,6500,7451,6500,7451,6519xe" filled="true" fillcolor="#000000" stroked="false">
                <v:path arrowok="t"/>
                <v:fill type="solid"/>
              </v:shape>
            </v:group>
            <v:group style="position:absolute;left:7451;top:6519;width:10;height:20" coordorigin="7451,6519" coordsize="10,20">
              <v:shape style="position:absolute;left:7451;top:6519;width:10;height:20" coordorigin="7451,6519" coordsize="10,20" path="m7451,6539l7461,6539,7461,6519,7451,6519,7451,6539xe" filled="true" fillcolor="#000000" stroked="false">
                <v:path arrowok="t"/>
                <v:fill type="solid"/>
              </v:shape>
            </v:group>
            <v:group style="position:absolute;left:7451;top:6539;width:10;height:20" coordorigin="7451,6539" coordsize="10,20">
              <v:shape style="position:absolute;left:7451;top:6539;width:10;height:20" coordorigin="7451,6539" coordsize="10,20" path="m7451,6558l7461,6558,7461,6539,7451,6539,7451,6558xe" filled="true" fillcolor="#000000" stroked="false">
                <v:path arrowok="t"/>
                <v:fill type="solid"/>
              </v:shape>
            </v:group>
            <v:group style="position:absolute;left:7451;top:6558;width:10;height:20" coordorigin="7451,6558" coordsize="10,20">
              <v:shape style="position:absolute;left:7451;top:6558;width:10;height:20" coordorigin="7451,6558" coordsize="10,20" path="m7451,6577l7461,6577,7461,6558,7451,6558,7451,6577xe" filled="true" fillcolor="#000000" stroked="false">
                <v:path arrowok="t"/>
                <v:fill type="solid"/>
              </v:shape>
            </v:group>
            <v:group style="position:absolute;left:7451;top:6577;width:10;height:20" coordorigin="7451,6577" coordsize="10,20">
              <v:shape style="position:absolute;left:7451;top:6577;width:10;height:20" coordorigin="7451,6577" coordsize="10,20" path="m7451,6596l7461,6596,7461,6577,7451,6577,7451,6596xe" filled="true" fillcolor="#000000" stroked="false">
                <v:path arrowok="t"/>
                <v:fill type="solid"/>
              </v:shape>
            </v:group>
            <v:group style="position:absolute;left:7451;top:6596;width:10;height:20" coordorigin="7451,6596" coordsize="10,20">
              <v:shape style="position:absolute;left:7451;top:6596;width:10;height:20" coordorigin="7451,6596" coordsize="10,20" path="m7451,6615l7461,6615,7461,6596,7451,6596,7451,6615xe" filled="true" fillcolor="#000000" stroked="false">
                <v:path arrowok="t"/>
                <v:fill type="solid"/>
              </v:shape>
            </v:group>
            <v:group style="position:absolute;left:7451;top:6615;width:10;height:20" coordorigin="7451,6615" coordsize="10,20">
              <v:shape style="position:absolute;left:7451;top:6615;width:10;height:20" coordorigin="7451,6615" coordsize="10,20" path="m7451,6635l7461,6635,7461,6615,7451,6615,7451,6635xe" filled="true" fillcolor="#000000" stroked="false">
                <v:path arrowok="t"/>
                <v:fill type="solid"/>
              </v:shape>
            </v:group>
            <v:group style="position:absolute;left:7451;top:6635;width:10;height:20" coordorigin="7451,6635" coordsize="10,20">
              <v:shape style="position:absolute;left:7451;top:6635;width:10;height:20" coordorigin="7451,6635" coordsize="10,20" path="m7451,6654l7461,6654,7461,6635,7451,6635,7451,6654xe" filled="true" fillcolor="#000000" stroked="false">
                <v:path arrowok="t"/>
                <v:fill type="solid"/>
              </v:shape>
            </v:group>
            <v:group style="position:absolute;left:7451;top:6654;width:10;height:20" coordorigin="7451,6654" coordsize="10,20">
              <v:shape style="position:absolute;left:7451;top:6654;width:10;height:20" coordorigin="7451,6654" coordsize="10,20" path="m7451,6673l7461,6673,7461,6654,7451,6654,7451,6673xe" filled="true" fillcolor="#000000" stroked="false">
                <v:path arrowok="t"/>
                <v:fill type="solid"/>
              </v:shape>
            </v:group>
            <v:group style="position:absolute;left:7451;top:6673;width:10;height:20" coordorigin="7451,6673" coordsize="10,20">
              <v:shape style="position:absolute;left:7451;top:6673;width:10;height:20" coordorigin="7451,6673" coordsize="10,20" path="m7451,6692l7461,6692,7461,6673,7451,6673,7451,6692xe" filled="true" fillcolor="#000000" stroked="false">
                <v:path arrowok="t"/>
                <v:fill type="solid"/>
              </v:shape>
            </v:group>
            <v:group style="position:absolute;left:7451;top:6692;width:10;height:20" coordorigin="7451,6692" coordsize="10,20">
              <v:shape style="position:absolute;left:7451;top:6692;width:10;height:20" coordorigin="7451,6692" coordsize="10,20" path="m7451,6711l7461,6711,7461,6692,7451,6692,7451,6711xe" filled="true" fillcolor="#000000" stroked="false">
                <v:path arrowok="t"/>
                <v:fill type="solid"/>
              </v:shape>
            </v:group>
            <v:group style="position:absolute;left:7451;top:6711;width:10;height:20" coordorigin="7451,6711" coordsize="10,20">
              <v:shape style="position:absolute;left:7451;top:6711;width:10;height:20" coordorigin="7451,6711" coordsize="10,20" path="m7451,6731l7461,6731,7461,6711,7451,6711,7451,6731xe" filled="true" fillcolor="#000000" stroked="false">
                <v:path arrowok="t"/>
                <v:fill type="solid"/>
              </v:shape>
            </v:group>
            <v:group style="position:absolute;left:7451;top:6731;width:10;height:20" coordorigin="7451,6731" coordsize="10,20">
              <v:shape style="position:absolute;left:7451;top:6731;width:10;height:20" coordorigin="7451,6731" coordsize="10,20" path="m7451,6750l7461,6750,7461,6731,7451,6731,7451,6750xe" filled="true" fillcolor="#000000" stroked="false">
                <v:path arrowok="t"/>
                <v:fill type="solid"/>
              </v:shape>
            </v:group>
            <v:group style="position:absolute;left:7451;top:6750;width:10;height:20" coordorigin="7451,6750" coordsize="10,20">
              <v:shape style="position:absolute;left:7451;top:6750;width:10;height:20" coordorigin="7451,6750" coordsize="10,20" path="m7451,6769l7461,6769,7461,6750,7451,6750,7451,6769xe" filled="true" fillcolor="#000000" stroked="false">
                <v:path arrowok="t"/>
                <v:fill type="solid"/>
              </v:shape>
            </v:group>
            <v:group style="position:absolute;left:7451;top:6769;width:10;height:20" coordorigin="7451,6769" coordsize="10,20">
              <v:shape style="position:absolute;left:7451;top:6769;width:10;height:20" coordorigin="7451,6769" coordsize="10,20" path="m7451,6788l7461,6788,7461,6769,7451,6769,7451,6788xe" filled="true" fillcolor="#000000" stroked="false">
                <v:path arrowok="t"/>
                <v:fill type="solid"/>
              </v:shape>
            </v:group>
            <v:group style="position:absolute;left:7451;top:6788;width:10;height:20" coordorigin="7451,6788" coordsize="10,20">
              <v:shape style="position:absolute;left:7451;top:6788;width:10;height:20" coordorigin="7451,6788" coordsize="10,20" path="m7451,6807l7461,6807,7461,6788,7451,6788,7451,6807xe" filled="true" fillcolor="#000000" stroked="false">
                <v:path arrowok="t"/>
                <v:fill type="solid"/>
              </v:shape>
            </v:group>
            <v:group style="position:absolute;left:7451;top:6807;width:10;height:20" coordorigin="7451,6807" coordsize="10,20">
              <v:shape style="position:absolute;left:7451;top:6807;width:10;height:20" coordorigin="7451,6807" coordsize="10,20" path="m7451,6827l7461,6827,7461,6807,7451,6807,7451,6827xe" filled="true" fillcolor="#000000" stroked="false">
                <v:path arrowok="t"/>
                <v:fill type="solid"/>
              </v:shape>
            </v:group>
            <v:group style="position:absolute;left:7451;top:6827;width:10;height:20" coordorigin="7451,6827" coordsize="10,20">
              <v:shape style="position:absolute;left:7451;top:6827;width:10;height:20" coordorigin="7451,6827" coordsize="10,20" path="m7451,6846l7461,6846,7461,6827,7451,6827,7451,6846xe" filled="true" fillcolor="#000000" stroked="false">
                <v:path arrowok="t"/>
                <v:fill type="solid"/>
              </v:shape>
            </v:group>
            <v:group style="position:absolute;left:7451;top:6846;width:10;height:20" coordorigin="7451,6846" coordsize="10,20">
              <v:shape style="position:absolute;left:7451;top:6846;width:10;height:20" coordorigin="7451,6846" coordsize="10,20" path="m7451,6865l7461,6865,7461,6846,7451,6846,7451,6865xe" filled="true" fillcolor="#000000" stroked="false">
                <v:path arrowok="t"/>
                <v:fill type="solid"/>
              </v:shape>
            </v:group>
            <v:group style="position:absolute;left:7451;top:6865;width:10;height:20" coordorigin="7451,6865" coordsize="10,20">
              <v:shape style="position:absolute;left:7451;top:6865;width:10;height:20" coordorigin="7451,6865" coordsize="10,20" path="m7451,6884l7461,6884,7461,6865,7451,6865,7451,6884xe" filled="true" fillcolor="#000000" stroked="false">
                <v:path arrowok="t"/>
                <v:fill type="solid"/>
              </v:shape>
            </v:group>
            <v:group style="position:absolute;left:7451;top:6884;width:10;height:20" coordorigin="7451,6884" coordsize="10,20">
              <v:shape style="position:absolute;left:7451;top:6884;width:10;height:20" coordorigin="7451,6884" coordsize="10,20" path="m7451,6903l7461,6903,7461,6884,7451,6884,7451,6903xe" filled="true" fillcolor="#000000" stroked="false">
                <v:path arrowok="t"/>
                <v:fill type="solid"/>
              </v:shape>
            </v:group>
            <v:group style="position:absolute;left:7451;top:6903;width:10;height:20" coordorigin="7451,6903" coordsize="10,20">
              <v:shape style="position:absolute;left:7451;top:6903;width:10;height:20" coordorigin="7451,6903" coordsize="10,20" path="m7451,6923l7461,6923,7461,6903,7451,6903,7451,6923xe" filled="true" fillcolor="#000000" stroked="false">
                <v:path arrowok="t"/>
                <v:fill type="solid"/>
              </v:shape>
            </v:group>
            <v:group style="position:absolute;left:7451;top:6923;width:10;height:20" coordorigin="7451,6923" coordsize="10,20">
              <v:shape style="position:absolute;left:7451;top:6923;width:10;height:20" coordorigin="7451,6923" coordsize="10,20" path="m7451,6942l7461,6942,7461,6923,7451,6923,7451,6942xe" filled="true" fillcolor="#000000" stroked="false">
                <v:path arrowok="t"/>
                <v:fill type="solid"/>
              </v:shape>
            </v:group>
            <v:group style="position:absolute;left:7451;top:6942;width:10;height:20" coordorigin="7451,6942" coordsize="10,20">
              <v:shape style="position:absolute;left:7451;top:6942;width:10;height:20" coordorigin="7451,6942" coordsize="10,20" path="m7451,6961l7461,6961,7461,6942,7451,6942,7451,6961xe" filled="true" fillcolor="#000000" stroked="false">
                <v:path arrowok="t"/>
                <v:fill type="solid"/>
              </v:shape>
            </v:group>
            <v:group style="position:absolute;left:7451;top:6961;width:10;height:20" coordorigin="7451,6961" coordsize="10,20">
              <v:shape style="position:absolute;left:7451;top:6961;width:10;height:20" coordorigin="7451,6961" coordsize="10,20" path="m7451,6980l7461,6980,7461,6961,7451,6961,7451,6980xe" filled="true" fillcolor="#000000" stroked="false">
                <v:path arrowok="t"/>
                <v:fill type="solid"/>
              </v:shape>
            </v:group>
            <v:group style="position:absolute;left:7451;top:6980;width:10;height:20" coordorigin="7451,6980" coordsize="10,20">
              <v:shape style="position:absolute;left:7451;top:6980;width:10;height:20" coordorigin="7451,6980" coordsize="10,20" path="m7451,6999l7461,6999,7461,6980,7451,6980,7451,6999xe" filled="true" fillcolor="#000000" stroked="false">
                <v:path arrowok="t"/>
                <v:fill type="solid"/>
              </v:shape>
            </v:group>
            <v:group style="position:absolute;left:7451;top:6999;width:10;height:20" coordorigin="7451,6999" coordsize="10,20">
              <v:shape style="position:absolute;left:7451;top:6999;width:10;height:20" coordorigin="7451,6999" coordsize="10,20" path="m7451,7019l7461,7019,7461,6999,7451,6999,7451,7019xe" filled="true" fillcolor="#000000" stroked="false">
                <v:path arrowok="t"/>
                <v:fill type="solid"/>
              </v:shape>
            </v:group>
            <v:group style="position:absolute;left:7451;top:7019;width:10;height:20" coordorigin="7451,7019" coordsize="10,20">
              <v:shape style="position:absolute;left:7451;top:7019;width:10;height:20" coordorigin="7451,7019" coordsize="10,20" path="m7451,7038l7461,7038,7461,7019,7451,7019,7451,7038xe" filled="true" fillcolor="#000000" stroked="false">
                <v:path arrowok="t"/>
                <v:fill type="solid"/>
              </v:shape>
            </v:group>
            <v:group style="position:absolute;left:7451;top:7038;width:10;height:20" coordorigin="7451,7038" coordsize="10,20">
              <v:shape style="position:absolute;left:7451;top:7038;width:10;height:20" coordorigin="7451,7038" coordsize="10,20" path="m7451,7057l7461,7057,7461,7038,7451,7038,7451,7057xe" filled="true" fillcolor="#000000" stroked="false">
                <v:path arrowok="t"/>
                <v:fill type="solid"/>
              </v:shape>
            </v:group>
            <v:group style="position:absolute;left:7451;top:7057;width:10;height:20" coordorigin="7451,7057" coordsize="10,20">
              <v:shape style="position:absolute;left:7451;top:7057;width:10;height:20" coordorigin="7451,7057" coordsize="10,20" path="m7451,7076l7461,7076,7461,7057,7451,7057,7451,7076xe" filled="true" fillcolor="#000000" stroked="false">
                <v:path arrowok="t"/>
                <v:fill type="solid"/>
              </v:shape>
            </v:group>
            <v:group style="position:absolute;left:7451;top:7076;width:10;height:20" coordorigin="7451,7076" coordsize="10,20">
              <v:shape style="position:absolute;left:7451;top:7076;width:10;height:20" coordorigin="7451,7076" coordsize="10,20" path="m7451,7095l7461,7095,7461,7076,7451,7076,7451,7095xe" filled="true" fillcolor="#000000" stroked="false">
                <v:path arrowok="t"/>
                <v:fill type="solid"/>
              </v:shape>
            </v:group>
            <v:group style="position:absolute;left:7451;top:7095;width:10;height:20" coordorigin="7451,7095" coordsize="10,20">
              <v:shape style="position:absolute;left:7451;top:7095;width:10;height:20" coordorigin="7451,7095" coordsize="10,20" path="m7451,7115l7461,7115,7461,7095,7451,7095,7451,7115xe" filled="true" fillcolor="#000000" stroked="false">
                <v:path arrowok="t"/>
                <v:fill type="solid"/>
              </v:shape>
            </v:group>
            <v:group style="position:absolute;left:7451;top:7121;width:10;height:2" coordorigin="7451,7121" coordsize="10,2">
              <v:shape style="position:absolute;left:7451;top:7121;width:10;height:2" coordorigin="7451,7121" coordsize="10,0" path="m7451,7121l7461,7121e" filled="false" stroked="true" strokeweight=".600010pt" strokecolor="#000000">
                <v:path arrowok="t"/>
              </v:shape>
            </v:group>
            <v:group style="position:absolute;left:8980;top:6500;width:10;height:20" coordorigin="8980,6500" coordsize="10,20">
              <v:shape style="position:absolute;left:8980;top:6500;width:10;height:20" coordorigin="8980,6500" coordsize="10,20" path="m8980,6519l8990,6519,8990,6500,8980,6500,8980,6519xe" filled="true" fillcolor="#000000" stroked="false">
                <v:path arrowok="t"/>
                <v:fill type="solid"/>
              </v:shape>
            </v:group>
            <v:group style="position:absolute;left:8980;top:6519;width:10;height:20" coordorigin="8980,6519" coordsize="10,20">
              <v:shape style="position:absolute;left:8980;top:6519;width:10;height:20" coordorigin="8980,6519" coordsize="10,20" path="m8980,6539l8990,6539,8990,6519,8980,6519,8980,6539xe" filled="true" fillcolor="#000000" stroked="false">
                <v:path arrowok="t"/>
                <v:fill type="solid"/>
              </v:shape>
            </v:group>
            <v:group style="position:absolute;left:8980;top:6539;width:10;height:20" coordorigin="8980,6539" coordsize="10,20">
              <v:shape style="position:absolute;left:8980;top:6539;width:10;height:20" coordorigin="8980,6539" coordsize="10,20" path="m8980,6558l8990,6558,8990,6539,8980,6539,8980,6558xe" filled="true" fillcolor="#000000" stroked="false">
                <v:path arrowok="t"/>
                <v:fill type="solid"/>
              </v:shape>
            </v:group>
            <v:group style="position:absolute;left:8980;top:6558;width:10;height:20" coordorigin="8980,6558" coordsize="10,20">
              <v:shape style="position:absolute;left:8980;top:6558;width:10;height:20" coordorigin="8980,6558" coordsize="10,20" path="m8980,6577l8990,6577,8990,6558,8980,6558,8980,6577xe" filled="true" fillcolor="#000000" stroked="false">
                <v:path arrowok="t"/>
                <v:fill type="solid"/>
              </v:shape>
            </v:group>
            <v:group style="position:absolute;left:8980;top:6577;width:10;height:20" coordorigin="8980,6577" coordsize="10,20">
              <v:shape style="position:absolute;left:8980;top:6577;width:10;height:20" coordorigin="8980,6577" coordsize="10,20" path="m8980,6596l8990,6596,8990,6577,8980,6577,8980,6596xe" filled="true" fillcolor="#000000" stroked="false">
                <v:path arrowok="t"/>
                <v:fill type="solid"/>
              </v:shape>
            </v:group>
            <v:group style="position:absolute;left:8980;top:6596;width:10;height:20" coordorigin="8980,6596" coordsize="10,20">
              <v:shape style="position:absolute;left:8980;top:6596;width:10;height:20" coordorigin="8980,6596" coordsize="10,20" path="m8980,6615l8990,6615,8990,6596,8980,6596,8980,6615xe" filled="true" fillcolor="#000000" stroked="false">
                <v:path arrowok="t"/>
                <v:fill type="solid"/>
              </v:shape>
            </v:group>
            <v:group style="position:absolute;left:8980;top:6615;width:10;height:20" coordorigin="8980,6615" coordsize="10,20">
              <v:shape style="position:absolute;left:8980;top:6615;width:10;height:20" coordorigin="8980,6615" coordsize="10,20" path="m8980,6635l8990,6635,8990,6615,8980,6615,8980,6635xe" filled="true" fillcolor="#000000" stroked="false">
                <v:path arrowok="t"/>
                <v:fill type="solid"/>
              </v:shape>
            </v:group>
            <v:group style="position:absolute;left:8980;top:6635;width:10;height:20" coordorigin="8980,6635" coordsize="10,20">
              <v:shape style="position:absolute;left:8980;top:6635;width:10;height:20" coordorigin="8980,6635" coordsize="10,20" path="m8980,6654l8990,6654,8990,6635,8980,6635,8980,6654xe" filled="true" fillcolor="#000000" stroked="false">
                <v:path arrowok="t"/>
                <v:fill type="solid"/>
              </v:shape>
            </v:group>
            <v:group style="position:absolute;left:8980;top:6654;width:10;height:20" coordorigin="8980,6654" coordsize="10,20">
              <v:shape style="position:absolute;left:8980;top:6654;width:10;height:20" coordorigin="8980,6654" coordsize="10,20" path="m8980,6673l8990,6673,8990,6654,8980,6654,8980,6673xe" filled="true" fillcolor="#000000" stroked="false">
                <v:path arrowok="t"/>
                <v:fill type="solid"/>
              </v:shape>
            </v:group>
            <v:group style="position:absolute;left:8980;top:6673;width:10;height:20" coordorigin="8980,6673" coordsize="10,20">
              <v:shape style="position:absolute;left:8980;top:6673;width:10;height:20" coordorigin="8980,6673" coordsize="10,20" path="m8980,6692l8990,6692,8990,6673,8980,6673,8980,6692xe" filled="true" fillcolor="#000000" stroked="false">
                <v:path arrowok="t"/>
                <v:fill type="solid"/>
              </v:shape>
            </v:group>
            <v:group style="position:absolute;left:8980;top:6692;width:10;height:20" coordorigin="8980,6692" coordsize="10,20">
              <v:shape style="position:absolute;left:8980;top:6692;width:10;height:20" coordorigin="8980,6692" coordsize="10,20" path="m8980,6711l8990,6711,8990,6692,8980,6692,8980,6711xe" filled="true" fillcolor="#000000" stroked="false">
                <v:path arrowok="t"/>
                <v:fill type="solid"/>
              </v:shape>
            </v:group>
            <v:group style="position:absolute;left:8980;top:6711;width:10;height:20" coordorigin="8980,6711" coordsize="10,20">
              <v:shape style="position:absolute;left:8980;top:6711;width:10;height:20" coordorigin="8980,6711" coordsize="10,20" path="m8980,6731l8990,6731,8990,6711,8980,6711,8980,6731xe" filled="true" fillcolor="#000000" stroked="false">
                <v:path arrowok="t"/>
                <v:fill type="solid"/>
              </v:shape>
            </v:group>
            <v:group style="position:absolute;left:8980;top:6731;width:10;height:20" coordorigin="8980,6731" coordsize="10,20">
              <v:shape style="position:absolute;left:8980;top:6731;width:10;height:20" coordorigin="8980,6731" coordsize="10,20" path="m8980,6750l8990,6750,8990,6731,8980,6731,8980,6750xe" filled="true" fillcolor="#000000" stroked="false">
                <v:path arrowok="t"/>
                <v:fill type="solid"/>
              </v:shape>
            </v:group>
            <v:group style="position:absolute;left:8980;top:6750;width:10;height:20" coordorigin="8980,6750" coordsize="10,20">
              <v:shape style="position:absolute;left:8980;top:6750;width:10;height:20" coordorigin="8980,6750" coordsize="10,20" path="m8980,6769l8990,6769,8990,6750,8980,6750,8980,6769xe" filled="true" fillcolor="#000000" stroked="false">
                <v:path arrowok="t"/>
                <v:fill type="solid"/>
              </v:shape>
            </v:group>
            <v:group style="position:absolute;left:8980;top:6769;width:10;height:20" coordorigin="8980,6769" coordsize="10,20">
              <v:shape style="position:absolute;left:8980;top:6769;width:10;height:20" coordorigin="8980,6769" coordsize="10,20" path="m8980,6788l8990,6788,8990,6769,8980,6769,8980,6788xe" filled="true" fillcolor="#000000" stroked="false">
                <v:path arrowok="t"/>
                <v:fill type="solid"/>
              </v:shape>
            </v:group>
            <v:group style="position:absolute;left:8980;top:6788;width:10;height:20" coordorigin="8980,6788" coordsize="10,20">
              <v:shape style="position:absolute;left:8980;top:6788;width:10;height:20" coordorigin="8980,6788" coordsize="10,20" path="m8980,6807l8990,6807,8990,6788,8980,6788,8980,6807xe" filled="true" fillcolor="#000000" stroked="false">
                <v:path arrowok="t"/>
                <v:fill type="solid"/>
              </v:shape>
            </v:group>
            <v:group style="position:absolute;left:8980;top:6807;width:10;height:20" coordorigin="8980,6807" coordsize="10,20">
              <v:shape style="position:absolute;left:8980;top:6807;width:10;height:20" coordorigin="8980,6807" coordsize="10,20" path="m8980,6827l8990,6827,8990,6807,8980,6807,8980,6827xe" filled="true" fillcolor="#000000" stroked="false">
                <v:path arrowok="t"/>
                <v:fill type="solid"/>
              </v:shape>
            </v:group>
            <v:group style="position:absolute;left:8980;top:6827;width:10;height:20" coordorigin="8980,6827" coordsize="10,20">
              <v:shape style="position:absolute;left:8980;top:6827;width:10;height:20" coordorigin="8980,6827" coordsize="10,20" path="m8980,6846l8990,6846,8990,6827,8980,6827,8980,6846xe" filled="true" fillcolor="#000000" stroked="false">
                <v:path arrowok="t"/>
                <v:fill type="solid"/>
              </v:shape>
            </v:group>
            <v:group style="position:absolute;left:8980;top:6846;width:10;height:20" coordorigin="8980,6846" coordsize="10,20">
              <v:shape style="position:absolute;left:8980;top:6846;width:10;height:20" coordorigin="8980,6846" coordsize="10,20" path="m8980,6865l8990,6865,8990,6846,8980,6846,8980,6865xe" filled="true" fillcolor="#000000" stroked="false">
                <v:path arrowok="t"/>
                <v:fill type="solid"/>
              </v:shape>
            </v:group>
            <v:group style="position:absolute;left:8980;top:6865;width:10;height:20" coordorigin="8980,6865" coordsize="10,20">
              <v:shape style="position:absolute;left:8980;top:6865;width:10;height:20" coordorigin="8980,6865" coordsize="10,20" path="m8980,6884l8990,6884,8990,6865,8980,6865,8980,6884xe" filled="true" fillcolor="#000000" stroked="false">
                <v:path arrowok="t"/>
                <v:fill type="solid"/>
              </v:shape>
            </v:group>
            <v:group style="position:absolute;left:8980;top:6884;width:10;height:20" coordorigin="8980,6884" coordsize="10,20">
              <v:shape style="position:absolute;left:8980;top:6884;width:10;height:20" coordorigin="8980,6884" coordsize="10,20" path="m8980,6903l8990,6903,8990,6884,8980,6884,8980,6903xe" filled="true" fillcolor="#000000" stroked="false">
                <v:path arrowok="t"/>
                <v:fill type="solid"/>
              </v:shape>
            </v:group>
            <v:group style="position:absolute;left:8980;top:6903;width:10;height:20" coordorigin="8980,6903" coordsize="10,20">
              <v:shape style="position:absolute;left:8980;top:6903;width:10;height:20" coordorigin="8980,6903" coordsize="10,20" path="m8980,6923l8990,6923,8990,6903,8980,6903,8980,6923xe" filled="true" fillcolor="#000000" stroked="false">
                <v:path arrowok="t"/>
                <v:fill type="solid"/>
              </v:shape>
            </v:group>
            <v:group style="position:absolute;left:8980;top:6923;width:10;height:20" coordorigin="8980,6923" coordsize="10,20">
              <v:shape style="position:absolute;left:8980;top:6923;width:10;height:20" coordorigin="8980,6923" coordsize="10,20" path="m8980,6942l8990,6942,8990,6923,8980,6923,8980,6942xe" filled="true" fillcolor="#000000" stroked="false">
                <v:path arrowok="t"/>
                <v:fill type="solid"/>
              </v:shape>
            </v:group>
            <v:group style="position:absolute;left:8980;top:6942;width:10;height:20" coordorigin="8980,6942" coordsize="10,20">
              <v:shape style="position:absolute;left:8980;top:6942;width:10;height:20" coordorigin="8980,6942" coordsize="10,20" path="m8980,6961l8990,6961,8990,6942,8980,6942,8980,6961xe" filled="true" fillcolor="#000000" stroked="false">
                <v:path arrowok="t"/>
                <v:fill type="solid"/>
              </v:shape>
            </v:group>
            <v:group style="position:absolute;left:8980;top:6961;width:10;height:20" coordorigin="8980,6961" coordsize="10,20">
              <v:shape style="position:absolute;left:8980;top:6961;width:10;height:20" coordorigin="8980,6961" coordsize="10,20" path="m8980,6980l8990,6980,8990,6961,8980,6961,8980,6980xe" filled="true" fillcolor="#000000" stroked="false">
                <v:path arrowok="t"/>
                <v:fill type="solid"/>
              </v:shape>
            </v:group>
            <v:group style="position:absolute;left:8980;top:6980;width:10;height:20" coordorigin="8980,6980" coordsize="10,20">
              <v:shape style="position:absolute;left:8980;top:6980;width:10;height:20" coordorigin="8980,6980" coordsize="10,20" path="m8980,6999l8990,6999,8990,6980,8980,6980,8980,6999xe" filled="true" fillcolor="#000000" stroked="false">
                <v:path arrowok="t"/>
                <v:fill type="solid"/>
              </v:shape>
            </v:group>
            <v:group style="position:absolute;left:8980;top:6999;width:10;height:20" coordorigin="8980,6999" coordsize="10,20">
              <v:shape style="position:absolute;left:8980;top:6999;width:10;height:20" coordorigin="8980,6999" coordsize="10,20" path="m8980,7019l8990,7019,8990,6999,8980,6999,8980,7019xe" filled="true" fillcolor="#000000" stroked="false">
                <v:path arrowok="t"/>
                <v:fill type="solid"/>
              </v:shape>
            </v:group>
            <v:group style="position:absolute;left:8980;top:7019;width:10;height:20" coordorigin="8980,7019" coordsize="10,20">
              <v:shape style="position:absolute;left:8980;top:7019;width:10;height:20" coordorigin="8980,7019" coordsize="10,20" path="m8980,7038l8990,7038,8990,7019,8980,7019,8980,7038xe" filled="true" fillcolor="#000000" stroked="false">
                <v:path arrowok="t"/>
                <v:fill type="solid"/>
              </v:shape>
            </v:group>
            <v:group style="position:absolute;left:8980;top:7038;width:10;height:20" coordorigin="8980,7038" coordsize="10,20">
              <v:shape style="position:absolute;left:8980;top:7038;width:10;height:20" coordorigin="8980,7038" coordsize="10,20" path="m8980,7057l8990,7057,8990,7038,8980,7038,8980,7057xe" filled="true" fillcolor="#000000" stroked="false">
                <v:path arrowok="t"/>
                <v:fill type="solid"/>
              </v:shape>
            </v:group>
            <v:group style="position:absolute;left:8980;top:7057;width:10;height:20" coordorigin="8980,7057" coordsize="10,20">
              <v:shape style="position:absolute;left:8980;top:7057;width:10;height:20" coordorigin="8980,7057" coordsize="10,20" path="m8980,7076l8990,7076,8990,7057,8980,7057,8980,7076xe" filled="true" fillcolor="#000000" stroked="false">
                <v:path arrowok="t"/>
                <v:fill type="solid"/>
              </v:shape>
            </v:group>
            <v:group style="position:absolute;left:8980;top:7076;width:10;height:20" coordorigin="8980,7076" coordsize="10,20">
              <v:shape style="position:absolute;left:8980;top:7076;width:10;height:20" coordorigin="8980,7076" coordsize="10,20" path="m8980,7095l8990,7095,8990,7076,8980,7076,8980,7095xe" filled="true" fillcolor="#000000" stroked="false">
                <v:path arrowok="t"/>
                <v:fill type="solid"/>
              </v:shape>
            </v:group>
            <v:group style="position:absolute;left:8980;top:7095;width:10;height:20" coordorigin="8980,7095" coordsize="10,20">
              <v:shape style="position:absolute;left:8980;top:7095;width:10;height:20" coordorigin="8980,7095" coordsize="10,20" path="m8980,7115l8990,7115,8990,7095,8980,7095,8980,7115xe" filled="true" fillcolor="#000000" stroked="false">
                <v:path arrowok="t"/>
                <v:fill type="solid"/>
              </v:shape>
            </v:group>
            <v:group style="position:absolute;left:8980;top:7121;width:10;height:2" coordorigin="8980,7121" coordsize="10,2">
              <v:shape style="position:absolute;left:8980;top:7121;width:10;height:2" coordorigin="8980,7121" coordsize="10,0" path="m8980,7121l8990,7121e" filled="false" stroked="true" strokeweight=".600010pt" strokecolor="#000000">
                <v:path arrowok="t"/>
              </v:shape>
            </v:group>
            <v:group style="position:absolute;left:10800;top:6500;width:10;height:20" coordorigin="10800,6500" coordsize="10,20">
              <v:shape style="position:absolute;left:10800;top:6500;width:10;height:20" coordorigin="10800,6500" coordsize="10,20" path="m10800,6519l10809,6519,10809,6500,10800,6500,10800,6519xe" filled="true" fillcolor="#000000" stroked="false">
                <v:path arrowok="t"/>
                <v:fill type="solid"/>
              </v:shape>
            </v:group>
            <v:group style="position:absolute;left:10800;top:6519;width:10;height:20" coordorigin="10800,6519" coordsize="10,20">
              <v:shape style="position:absolute;left:10800;top:6519;width:10;height:20" coordorigin="10800,6519" coordsize="10,20" path="m10800,6539l10809,6539,10809,6519,10800,6519,10800,6539xe" filled="true" fillcolor="#000000" stroked="false">
                <v:path arrowok="t"/>
                <v:fill type="solid"/>
              </v:shape>
            </v:group>
            <v:group style="position:absolute;left:10800;top:6539;width:10;height:20" coordorigin="10800,6539" coordsize="10,20">
              <v:shape style="position:absolute;left:10800;top:6539;width:10;height:20" coordorigin="10800,6539" coordsize="10,20" path="m10800,6558l10809,6558,10809,6539,10800,6539,10800,6558xe" filled="true" fillcolor="#000000" stroked="false">
                <v:path arrowok="t"/>
                <v:fill type="solid"/>
              </v:shape>
            </v:group>
            <v:group style="position:absolute;left:10800;top:6558;width:10;height:20" coordorigin="10800,6558" coordsize="10,20">
              <v:shape style="position:absolute;left:10800;top:6558;width:10;height:20" coordorigin="10800,6558" coordsize="10,20" path="m10800,6577l10809,6577,10809,6558,10800,6558,10800,6577xe" filled="true" fillcolor="#000000" stroked="false">
                <v:path arrowok="t"/>
                <v:fill type="solid"/>
              </v:shape>
            </v:group>
            <v:group style="position:absolute;left:10800;top:6577;width:10;height:20" coordorigin="10800,6577" coordsize="10,20">
              <v:shape style="position:absolute;left:10800;top:6577;width:10;height:20" coordorigin="10800,6577" coordsize="10,20" path="m10800,6596l10809,6596,10809,6577,10800,6577,10800,6596xe" filled="true" fillcolor="#000000" stroked="false">
                <v:path arrowok="t"/>
                <v:fill type="solid"/>
              </v:shape>
            </v:group>
            <v:group style="position:absolute;left:10800;top:6596;width:10;height:20" coordorigin="10800,6596" coordsize="10,20">
              <v:shape style="position:absolute;left:10800;top:6596;width:10;height:20" coordorigin="10800,6596" coordsize="10,20" path="m10800,6615l10809,6615,10809,6596,10800,6596,10800,6615xe" filled="true" fillcolor="#000000" stroked="false">
                <v:path arrowok="t"/>
                <v:fill type="solid"/>
              </v:shape>
            </v:group>
            <v:group style="position:absolute;left:10800;top:6615;width:10;height:20" coordorigin="10800,6615" coordsize="10,20">
              <v:shape style="position:absolute;left:10800;top:6615;width:10;height:20" coordorigin="10800,6615" coordsize="10,20" path="m10800,6635l10809,6635,10809,6615,10800,6615,10800,6635xe" filled="true" fillcolor="#000000" stroked="false">
                <v:path arrowok="t"/>
                <v:fill type="solid"/>
              </v:shape>
            </v:group>
            <v:group style="position:absolute;left:10800;top:6635;width:10;height:20" coordorigin="10800,6635" coordsize="10,20">
              <v:shape style="position:absolute;left:10800;top:6635;width:10;height:20" coordorigin="10800,6635" coordsize="10,20" path="m10800,6654l10809,6654,10809,6635,10800,6635,10800,6654xe" filled="true" fillcolor="#000000" stroked="false">
                <v:path arrowok="t"/>
                <v:fill type="solid"/>
              </v:shape>
            </v:group>
            <v:group style="position:absolute;left:10800;top:6654;width:10;height:20" coordorigin="10800,6654" coordsize="10,20">
              <v:shape style="position:absolute;left:10800;top:6654;width:10;height:20" coordorigin="10800,6654" coordsize="10,20" path="m10800,6673l10809,6673,10809,6654,10800,6654,10800,6673xe" filled="true" fillcolor="#000000" stroked="false">
                <v:path arrowok="t"/>
                <v:fill type="solid"/>
              </v:shape>
            </v:group>
            <v:group style="position:absolute;left:10800;top:6673;width:10;height:20" coordorigin="10800,6673" coordsize="10,20">
              <v:shape style="position:absolute;left:10800;top:6673;width:10;height:20" coordorigin="10800,6673" coordsize="10,20" path="m10800,6692l10809,6692,10809,6673,10800,6673,10800,6692xe" filled="true" fillcolor="#000000" stroked="false">
                <v:path arrowok="t"/>
                <v:fill type="solid"/>
              </v:shape>
            </v:group>
            <v:group style="position:absolute;left:10800;top:6692;width:10;height:20" coordorigin="10800,6692" coordsize="10,20">
              <v:shape style="position:absolute;left:10800;top:6692;width:10;height:20" coordorigin="10800,6692" coordsize="10,20" path="m10800,6711l10809,6711,10809,6692,10800,6692,10800,6711xe" filled="true" fillcolor="#000000" stroked="false">
                <v:path arrowok="t"/>
                <v:fill type="solid"/>
              </v:shape>
            </v:group>
            <v:group style="position:absolute;left:10800;top:6711;width:10;height:20" coordorigin="10800,6711" coordsize="10,20">
              <v:shape style="position:absolute;left:10800;top:6711;width:10;height:20" coordorigin="10800,6711" coordsize="10,20" path="m10800,6731l10809,6731,10809,6711,10800,6711,10800,6731xe" filled="true" fillcolor="#000000" stroked="false">
                <v:path arrowok="t"/>
                <v:fill type="solid"/>
              </v:shape>
            </v:group>
            <v:group style="position:absolute;left:10800;top:6731;width:10;height:20" coordorigin="10800,6731" coordsize="10,20">
              <v:shape style="position:absolute;left:10800;top:6731;width:10;height:20" coordorigin="10800,6731" coordsize="10,20" path="m10800,6750l10809,6750,10809,6731,10800,6731,10800,6750xe" filled="true" fillcolor="#000000" stroked="false">
                <v:path arrowok="t"/>
                <v:fill type="solid"/>
              </v:shape>
            </v:group>
            <v:group style="position:absolute;left:10800;top:6750;width:10;height:20" coordorigin="10800,6750" coordsize="10,20">
              <v:shape style="position:absolute;left:10800;top:6750;width:10;height:20" coordorigin="10800,6750" coordsize="10,20" path="m10800,6769l10809,6769,10809,6750,10800,6750,10800,6769xe" filled="true" fillcolor="#000000" stroked="false">
                <v:path arrowok="t"/>
                <v:fill type="solid"/>
              </v:shape>
            </v:group>
            <v:group style="position:absolute;left:10800;top:6769;width:10;height:20" coordorigin="10800,6769" coordsize="10,20">
              <v:shape style="position:absolute;left:10800;top:6769;width:10;height:20" coordorigin="10800,6769" coordsize="10,20" path="m10800,6788l10809,6788,10809,6769,10800,6769,10800,6788xe" filled="true" fillcolor="#000000" stroked="false">
                <v:path arrowok="t"/>
                <v:fill type="solid"/>
              </v:shape>
            </v:group>
            <v:group style="position:absolute;left:10800;top:6788;width:10;height:20" coordorigin="10800,6788" coordsize="10,20">
              <v:shape style="position:absolute;left:10800;top:6788;width:10;height:20" coordorigin="10800,6788" coordsize="10,20" path="m10800,6807l10809,6807,10809,6788,10800,6788,10800,6807xe" filled="true" fillcolor="#000000" stroked="false">
                <v:path arrowok="t"/>
                <v:fill type="solid"/>
              </v:shape>
            </v:group>
            <v:group style="position:absolute;left:10800;top:6807;width:10;height:20" coordorigin="10800,6807" coordsize="10,20">
              <v:shape style="position:absolute;left:10800;top:6807;width:10;height:20" coordorigin="10800,6807" coordsize="10,20" path="m10800,6827l10809,6827,10809,6807,10800,6807,10800,6827xe" filled="true" fillcolor="#000000" stroked="false">
                <v:path arrowok="t"/>
                <v:fill type="solid"/>
              </v:shape>
            </v:group>
            <v:group style="position:absolute;left:10800;top:6827;width:10;height:20" coordorigin="10800,6827" coordsize="10,20">
              <v:shape style="position:absolute;left:10800;top:6827;width:10;height:20" coordorigin="10800,6827" coordsize="10,20" path="m10800,6846l10809,6846,10809,6827,10800,6827,10800,6846xe" filled="true" fillcolor="#000000" stroked="false">
                <v:path arrowok="t"/>
                <v:fill type="solid"/>
              </v:shape>
            </v:group>
            <v:group style="position:absolute;left:10800;top:6846;width:10;height:20" coordorigin="10800,6846" coordsize="10,20">
              <v:shape style="position:absolute;left:10800;top:6846;width:10;height:20" coordorigin="10800,6846" coordsize="10,20" path="m10800,6865l10809,6865,10809,6846,10800,6846,10800,6865xe" filled="true" fillcolor="#000000" stroked="false">
                <v:path arrowok="t"/>
                <v:fill type="solid"/>
              </v:shape>
            </v:group>
            <v:group style="position:absolute;left:10800;top:6865;width:10;height:20" coordorigin="10800,6865" coordsize="10,20">
              <v:shape style="position:absolute;left:10800;top:6865;width:10;height:20" coordorigin="10800,6865" coordsize="10,20" path="m10800,6884l10809,6884,10809,6865,10800,6865,10800,6884xe" filled="true" fillcolor="#000000" stroked="false">
                <v:path arrowok="t"/>
                <v:fill type="solid"/>
              </v:shape>
            </v:group>
            <v:group style="position:absolute;left:10800;top:6884;width:10;height:20" coordorigin="10800,6884" coordsize="10,20">
              <v:shape style="position:absolute;left:10800;top:6884;width:10;height:20" coordorigin="10800,6884" coordsize="10,20" path="m10800,6903l10809,6903,10809,6884,10800,6884,10800,6903xe" filled="true" fillcolor="#000000" stroked="false">
                <v:path arrowok="t"/>
                <v:fill type="solid"/>
              </v:shape>
            </v:group>
            <v:group style="position:absolute;left:10800;top:6903;width:10;height:20" coordorigin="10800,6903" coordsize="10,20">
              <v:shape style="position:absolute;left:10800;top:6903;width:10;height:20" coordorigin="10800,6903" coordsize="10,20" path="m10800,6923l10809,6923,10809,6903,10800,6903,10800,6923xe" filled="true" fillcolor="#000000" stroked="false">
                <v:path arrowok="t"/>
                <v:fill type="solid"/>
              </v:shape>
            </v:group>
            <v:group style="position:absolute;left:10800;top:6923;width:10;height:20" coordorigin="10800,6923" coordsize="10,20">
              <v:shape style="position:absolute;left:10800;top:6923;width:10;height:20" coordorigin="10800,6923" coordsize="10,20" path="m10800,6942l10809,6942,10809,6923,10800,6923,10800,6942xe" filled="true" fillcolor="#000000" stroked="false">
                <v:path arrowok="t"/>
                <v:fill type="solid"/>
              </v:shape>
            </v:group>
            <v:group style="position:absolute;left:10800;top:6942;width:10;height:20" coordorigin="10800,6942" coordsize="10,20">
              <v:shape style="position:absolute;left:10800;top:6942;width:10;height:20" coordorigin="10800,6942" coordsize="10,20" path="m10800,6961l10809,6961,10809,6942,10800,6942,10800,6961xe" filled="true" fillcolor="#000000" stroked="false">
                <v:path arrowok="t"/>
                <v:fill type="solid"/>
              </v:shape>
            </v:group>
            <v:group style="position:absolute;left:10800;top:6961;width:10;height:20" coordorigin="10800,6961" coordsize="10,20">
              <v:shape style="position:absolute;left:10800;top:6961;width:10;height:20" coordorigin="10800,6961" coordsize="10,20" path="m10800,6980l10809,6980,10809,6961,10800,6961,10800,6980xe" filled="true" fillcolor="#000000" stroked="false">
                <v:path arrowok="t"/>
                <v:fill type="solid"/>
              </v:shape>
            </v:group>
            <v:group style="position:absolute;left:10800;top:6980;width:10;height:20" coordorigin="10800,6980" coordsize="10,20">
              <v:shape style="position:absolute;left:10800;top:6980;width:10;height:20" coordorigin="10800,6980" coordsize="10,20" path="m10800,6999l10809,6999,10809,6980,10800,6980,10800,6999xe" filled="true" fillcolor="#000000" stroked="false">
                <v:path arrowok="t"/>
                <v:fill type="solid"/>
              </v:shape>
            </v:group>
            <v:group style="position:absolute;left:10800;top:6999;width:10;height:20" coordorigin="10800,6999" coordsize="10,20">
              <v:shape style="position:absolute;left:10800;top:6999;width:10;height:20" coordorigin="10800,6999" coordsize="10,20" path="m10800,7019l10809,7019,10809,6999,10800,6999,10800,7019xe" filled="true" fillcolor="#000000" stroked="false">
                <v:path arrowok="t"/>
                <v:fill type="solid"/>
              </v:shape>
            </v:group>
            <v:group style="position:absolute;left:10800;top:7019;width:10;height:20" coordorigin="10800,7019" coordsize="10,20">
              <v:shape style="position:absolute;left:10800;top:7019;width:10;height:20" coordorigin="10800,7019" coordsize="10,20" path="m10800,7038l10809,7038,10809,7019,10800,7019,10800,7038xe" filled="true" fillcolor="#000000" stroked="false">
                <v:path arrowok="t"/>
                <v:fill type="solid"/>
              </v:shape>
            </v:group>
            <v:group style="position:absolute;left:10800;top:7038;width:10;height:20" coordorigin="10800,7038" coordsize="10,20">
              <v:shape style="position:absolute;left:10800;top:7038;width:10;height:20" coordorigin="10800,7038" coordsize="10,20" path="m10800,7057l10809,7057,10809,7038,10800,7038,10800,7057xe" filled="true" fillcolor="#000000" stroked="false">
                <v:path arrowok="t"/>
                <v:fill type="solid"/>
              </v:shape>
            </v:group>
            <v:group style="position:absolute;left:10800;top:7057;width:10;height:20" coordorigin="10800,7057" coordsize="10,20">
              <v:shape style="position:absolute;left:10800;top:7057;width:10;height:20" coordorigin="10800,7057" coordsize="10,20" path="m10800,7076l10809,7076,10809,7057,10800,7057,10800,7076xe" filled="true" fillcolor="#000000" stroked="false">
                <v:path arrowok="t"/>
                <v:fill type="solid"/>
              </v:shape>
            </v:group>
            <v:group style="position:absolute;left:10800;top:7076;width:10;height:20" coordorigin="10800,7076" coordsize="10,20">
              <v:shape style="position:absolute;left:10800;top:7076;width:10;height:20" coordorigin="10800,7076" coordsize="10,20" path="m10800,7095l10809,7095,10809,7076,10800,7076,10800,7095xe" filled="true" fillcolor="#000000" stroked="false">
                <v:path arrowok="t"/>
                <v:fill type="solid"/>
              </v:shape>
            </v:group>
            <v:group style="position:absolute;left:10800;top:7095;width:10;height:20" coordorigin="10800,7095" coordsize="10,20">
              <v:shape style="position:absolute;left:10800;top:7095;width:10;height:20" coordorigin="10800,7095" coordsize="10,20" path="m10800,7115l10809,7115,10809,7095,10800,7095,10800,7115xe" filled="true" fillcolor="#000000" stroked="false">
                <v:path arrowok="t"/>
                <v:fill type="solid"/>
              </v:shape>
            </v:group>
            <v:group style="position:absolute;left:10800;top:7121;width:10;height:2" coordorigin="10800,7121" coordsize="10,2">
              <v:shape style="position:absolute;left:10800;top:7121;width:10;height:2" coordorigin="10800,7121" coordsize="10,0" path="m10800,7121l10809,7121e" filled="false" stroked="true" strokeweight=".600010pt" strokecolor="#000000">
                <v:path arrowok="t"/>
              </v:shape>
            </v:group>
            <v:group style="position:absolute;left:862;top:7131;width:10;height:2" coordorigin="862,7131" coordsize="10,2">
              <v:shape style="position:absolute;left:862;top:7131;width:10;height:2" coordorigin="862,7131" coordsize="10,0" path="m862,7131l871,7131e" filled="false" stroked="true" strokeweight=".48001pt" strokecolor="#000000">
                <v:path arrowok="t"/>
              </v:shape>
              <v:shape style="position:absolute;left:871;top:7127;width:2939;height:10" type="#_x0000_t75" stroked="false">
                <v:imagedata r:id="rId768" o:title=""/>
              </v:shape>
              <v:shape style="position:absolute;left:3805;top:7127;width:5175;height:10" type="#_x0000_t75" stroked="false">
                <v:imagedata r:id="rId757" o:title=""/>
              </v:shape>
              <v:shape style="position:absolute;left:8976;top:7127;width:1824;height:10" type="#_x0000_t75" stroked="false">
                <v:imagedata r:id="rId769" o:title=""/>
              </v:shape>
            </v:group>
            <v:group style="position:absolute;left:10800;top:7131;width:10;height:2" coordorigin="10800,7131" coordsize="10,2">
              <v:shape style="position:absolute;left:10800;top:7131;width:10;height:2" coordorigin="10800,7131" coordsize="10,0" path="m10800,7131l10809,7131e" filled="false" stroked="true" strokeweight=".48001pt" strokecolor="#000000">
                <v:path arrowok="t"/>
              </v:shape>
            </v:group>
            <v:group style="position:absolute;left:862;top:7136;width:10;height:20" coordorigin="862,7136" coordsize="10,20">
              <v:shape style="position:absolute;left:862;top:7136;width:10;height:20" coordorigin="862,7136" coordsize="10,20" path="m862,7155l871,7155,871,7136,862,7136,862,7155xe" filled="true" fillcolor="#000000" stroked="false">
                <v:path arrowok="t"/>
                <v:fill type="solid"/>
              </v:shape>
            </v:group>
            <v:group style="position:absolute;left:862;top:7155;width:10;height:20" coordorigin="862,7155" coordsize="10,20">
              <v:shape style="position:absolute;left:862;top:7155;width:10;height:20" coordorigin="862,7155" coordsize="10,20" path="m862,7175l871,7175,871,7155,862,7155,862,7175xe" filled="true" fillcolor="#000000" stroked="false">
                <v:path arrowok="t"/>
                <v:fill type="solid"/>
              </v:shape>
            </v:group>
            <v:group style="position:absolute;left:862;top:7175;width:10;height:20" coordorigin="862,7175" coordsize="10,20">
              <v:shape style="position:absolute;left:862;top:7175;width:10;height:20" coordorigin="862,7175" coordsize="10,20" path="m862,7194l871,7194,871,7175,862,7175,862,7194xe" filled="true" fillcolor="#000000" stroked="false">
                <v:path arrowok="t"/>
                <v:fill type="solid"/>
              </v:shape>
            </v:group>
            <v:group style="position:absolute;left:862;top:7194;width:10;height:20" coordorigin="862,7194" coordsize="10,20">
              <v:shape style="position:absolute;left:862;top:7194;width:10;height:20" coordorigin="862,7194" coordsize="10,20" path="m862,7213l871,7213,871,7194,862,7194,862,7213xe" filled="true" fillcolor="#000000" stroked="false">
                <v:path arrowok="t"/>
                <v:fill type="solid"/>
              </v:shape>
            </v:group>
            <v:group style="position:absolute;left:862;top:7213;width:10;height:20" coordorigin="862,7213" coordsize="10,20">
              <v:shape style="position:absolute;left:862;top:7213;width:10;height:20" coordorigin="862,7213" coordsize="10,20" path="m862,7232l871,7232,871,7213,862,7213,862,7232xe" filled="true" fillcolor="#000000" stroked="false">
                <v:path arrowok="t"/>
                <v:fill type="solid"/>
              </v:shape>
            </v:group>
            <v:group style="position:absolute;left:862;top:7232;width:10;height:20" coordorigin="862,7232" coordsize="10,20">
              <v:shape style="position:absolute;left:862;top:7232;width:10;height:20" coordorigin="862,7232" coordsize="10,20" path="m862,7251l871,7251,871,7232,862,7232,862,7251xe" filled="true" fillcolor="#000000" stroked="false">
                <v:path arrowok="t"/>
                <v:fill type="solid"/>
              </v:shape>
            </v:group>
            <v:group style="position:absolute;left:862;top:7251;width:10;height:20" coordorigin="862,7251" coordsize="10,20">
              <v:shape style="position:absolute;left:862;top:7251;width:10;height:20" coordorigin="862,7251" coordsize="10,20" path="m862,7271l871,7271,871,7251,862,7251,862,7271xe" filled="true" fillcolor="#000000" stroked="false">
                <v:path arrowok="t"/>
                <v:fill type="solid"/>
              </v:shape>
            </v:group>
            <v:group style="position:absolute;left:862;top:7271;width:10;height:20" coordorigin="862,7271" coordsize="10,20">
              <v:shape style="position:absolute;left:862;top:7271;width:10;height:20" coordorigin="862,7271" coordsize="10,20" path="m862,7290l871,7290,871,7271,862,7271,862,7290xe" filled="true" fillcolor="#000000" stroked="false">
                <v:path arrowok="t"/>
                <v:fill type="solid"/>
              </v:shape>
            </v:group>
            <v:group style="position:absolute;left:862;top:7290;width:10;height:20" coordorigin="862,7290" coordsize="10,20">
              <v:shape style="position:absolute;left:862;top:7290;width:10;height:20" coordorigin="862,7290" coordsize="10,20" path="m862,7309l871,7309,871,7290,862,7290,862,7309xe" filled="true" fillcolor="#000000" stroked="false">
                <v:path arrowok="t"/>
                <v:fill type="solid"/>
              </v:shape>
            </v:group>
            <v:group style="position:absolute;left:862;top:7309;width:10;height:20" coordorigin="862,7309" coordsize="10,20">
              <v:shape style="position:absolute;left:862;top:7309;width:10;height:20" coordorigin="862,7309" coordsize="10,20" path="m862,7328l871,7328,871,7309,862,7309,862,7328xe" filled="true" fillcolor="#000000" stroked="false">
                <v:path arrowok="t"/>
                <v:fill type="solid"/>
              </v:shape>
            </v:group>
            <v:group style="position:absolute;left:862;top:7328;width:10;height:20" coordorigin="862,7328" coordsize="10,20">
              <v:shape style="position:absolute;left:862;top:7328;width:10;height:20" coordorigin="862,7328" coordsize="10,20" path="m862,7347l871,7347,871,7328,862,7328,862,7347xe" filled="true" fillcolor="#000000" stroked="false">
                <v:path arrowok="t"/>
                <v:fill type="solid"/>
              </v:shape>
            </v:group>
            <v:group style="position:absolute;left:862;top:7347;width:10;height:20" coordorigin="862,7347" coordsize="10,20">
              <v:shape style="position:absolute;left:862;top:7347;width:10;height:20" coordorigin="862,7347" coordsize="10,20" path="m862,7367l871,7367,871,7347,862,7347,862,7367xe" filled="true" fillcolor="#000000" stroked="false">
                <v:path arrowok="t"/>
                <v:fill type="solid"/>
              </v:shape>
            </v:group>
            <v:group style="position:absolute;left:862;top:7367;width:10;height:20" coordorigin="862,7367" coordsize="10,20">
              <v:shape style="position:absolute;left:862;top:7367;width:10;height:20" coordorigin="862,7367" coordsize="10,20" path="m862,7386l871,7386,871,7367,862,7367,862,7386xe" filled="true" fillcolor="#000000" stroked="false">
                <v:path arrowok="t"/>
                <v:fill type="solid"/>
              </v:shape>
            </v:group>
            <v:group style="position:absolute;left:862;top:7386;width:10;height:20" coordorigin="862,7386" coordsize="10,20">
              <v:shape style="position:absolute;left:862;top:7386;width:10;height:20" coordorigin="862,7386" coordsize="10,20" path="m862,7405l871,7405,871,7386,862,7386,862,7405xe" filled="true" fillcolor="#000000" stroked="false">
                <v:path arrowok="t"/>
                <v:fill type="solid"/>
              </v:shape>
            </v:group>
            <v:group style="position:absolute;left:862;top:7405;width:10;height:20" coordorigin="862,7405" coordsize="10,20">
              <v:shape style="position:absolute;left:862;top:7405;width:10;height:20" coordorigin="862,7405" coordsize="10,20" path="m862,7424l871,7424,871,7405,862,7405,862,7424xe" filled="true" fillcolor="#000000" stroked="false">
                <v:path arrowok="t"/>
                <v:fill type="solid"/>
              </v:shape>
            </v:group>
            <v:group style="position:absolute;left:862;top:7424;width:10;height:20" coordorigin="862,7424" coordsize="10,20">
              <v:shape style="position:absolute;left:862;top:7424;width:10;height:20" coordorigin="862,7424" coordsize="10,20" path="m862,7443l871,7443,871,7424,862,7424,862,7443xe" filled="true" fillcolor="#000000" stroked="false">
                <v:path arrowok="t"/>
                <v:fill type="solid"/>
              </v:shape>
            </v:group>
            <v:group style="position:absolute;left:862;top:7443;width:10;height:20" coordorigin="862,7443" coordsize="10,20">
              <v:shape style="position:absolute;left:862;top:7443;width:10;height:20" coordorigin="862,7443" coordsize="10,20" path="m862,7463l871,7463,871,7443,862,7443,862,7463xe" filled="true" fillcolor="#000000" stroked="false">
                <v:path arrowok="t"/>
                <v:fill type="solid"/>
              </v:shape>
            </v:group>
            <v:group style="position:absolute;left:862;top:7463;width:10;height:20" coordorigin="862,7463" coordsize="10,20">
              <v:shape style="position:absolute;left:862;top:7463;width:10;height:20" coordorigin="862,7463" coordsize="10,20" path="m862,7482l871,7482,871,7463,862,7463,862,7482xe" filled="true" fillcolor="#000000" stroked="false">
                <v:path arrowok="t"/>
                <v:fill type="solid"/>
              </v:shape>
            </v:group>
            <v:group style="position:absolute;left:862;top:7482;width:10;height:20" coordorigin="862,7482" coordsize="10,20">
              <v:shape style="position:absolute;left:862;top:7482;width:10;height:20" coordorigin="862,7482" coordsize="10,20" path="m862,7501l871,7501,871,7482,862,7482,862,7501xe" filled="true" fillcolor="#000000" stroked="false">
                <v:path arrowok="t"/>
                <v:fill type="solid"/>
              </v:shape>
            </v:group>
            <v:group style="position:absolute;left:862;top:7501;width:10;height:20" coordorigin="862,7501" coordsize="10,20">
              <v:shape style="position:absolute;left:862;top:7501;width:10;height:20" coordorigin="862,7501" coordsize="10,20" path="m862,7520l871,7520,871,7501,862,7501,862,7520xe" filled="true" fillcolor="#000000" stroked="false">
                <v:path arrowok="t"/>
                <v:fill type="solid"/>
              </v:shape>
            </v:group>
            <v:group style="position:absolute;left:862;top:7520;width:10;height:20" coordorigin="862,7520" coordsize="10,20">
              <v:shape style="position:absolute;left:862;top:7520;width:10;height:20" coordorigin="862,7520" coordsize="10,20" path="m862,7539l871,7539,871,7520,862,7520,862,7539xe" filled="true" fillcolor="#000000" stroked="false">
                <v:path arrowok="t"/>
                <v:fill type="solid"/>
              </v:shape>
            </v:group>
            <v:group style="position:absolute;left:862;top:7539;width:10;height:20" coordorigin="862,7539" coordsize="10,20">
              <v:shape style="position:absolute;left:862;top:7539;width:10;height:20" coordorigin="862,7539" coordsize="10,20" path="m862,7559l871,7559,871,7539,862,7539,862,7559xe" filled="true" fillcolor="#000000" stroked="false">
                <v:path arrowok="t"/>
                <v:fill type="solid"/>
              </v:shape>
            </v:group>
            <v:group style="position:absolute;left:862;top:7559;width:10;height:20" coordorigin="862,7559" coordsize="10,20">
              <v:shape style="position:absolute;left:862;top:7559;width:10;height:20" coordorigin="862,7559" coordsize="10,20" path="m862,7578l871,7578,871,7559,862,7559,862,7578xe" filled="true" fillcolor="#000000" stroked="false">
                <v:path arrowok="t"/>
                <v:fill type="solid"/>
              </v:shape>
            </v:group>
            <v:group style="position:absolute;left:862;top:7578;width:10;height:20" coordorigin="862,7578" coordsize="10,20">
              <v:shape style="position:absolute;left:862;top:7578;width:10;height:20" coordorigin="862,7578" coordsize="10,20" path="m862,7597l871,7597,871,7578,862,7578,862,7597xe" filled="true" fillcolor="#000000" stroked="false">
                <v:path arrowok="t"/>
                <v:fill type="solid"/>
              </v:shape>
            </v:group>
            <v:group style="position:absolute;left:862;top:7597;width:10;height:20" coordorigin="862,7597" coordsize="10,20">
              <v:shape style="position:absolute;left:862;top:7597;width:10;height:20" coordorigin="862,7597" coordsize="10,20" path="m862,7616l871,7616,871,7597,862,7597,862,7616xe" filled="true" fillcolor="#000000" stroked="false">
                <v:path arrowok="t"/>
                <v:fill type="solid"/>
              </v:shape>
            </v:group>
            <v:group style="position:absolute;left:862;top:7616;width:10;height:20" coordorigin="862,7616" coordsize="10,20">
              <v:shape style="position:absolute;left:862;top:7616;width:10;height:20" coordorigin="862,7616" coordsize="10,20" path="m862,7635l871,7635,871,7616,862,7616,862,7635xe" filled="true" fillcolor="#000000" stroked="false">
                <v:path arrowok="t"/>
                <v:fill type="solid"/>
              </v:shape>
            </v:group>
            <v:group style="position:absolute;left:862;top:7635;width:10;height:20" coordorigin="862,7635" coordsize="10,20">
              <v:shape style="position:absolute;left:862;top:7635;width:10;height:20" coordorigin="862,7635" coordsize="10,20" path="m862,7655l871,7655,871,7635,862,7635,862,7655xe" filled="true" fillcolor="#000000" stroked="false">
                <v:path arrowok="t"/>
                <v:fill type="solid"/>
              </v:shape>
            </v:group>
            <v:group style="position:absolute;left:862;top:7655;width:10;height:20" coordorigin="862,7655" coordsize="10,20">
              <v:shape style="position:absolute;left:862;top:7655;width:10;height:20" coordorigin="862,7655" coordsize="10,20" path="m862,7674l871,7674,871,7655,862,7655,862,7674xe" filled="true" fillcolor="#000000" stroked="false">
                <v:path arrowok="t"/>
                <v:fill type="solid"/>
              </v:shape>
            </v:group>
            <v:group style="position:absolute;left:862;top:7674;width:10;height:20" coordorigin="862,7674" coordsize="10,20">
              <v:shape style="position:absolute;left:862;top:7674;width:10;height:20" coordorigin="862,7674" coordsize="10,20" path="m862,7693l871,7693,871,7674,862,7674,862,7693xe" filled="true" fillcolor="#000000" stroked="false">
                <v:path arrowok="t"/>
                <v:fill type="solid"/>
              </v:shape>
            </v:group>
            <v:group style="position:absolute;left:862;top:7693;width:10;height:20" coordorigin="862,7693" coordsize="10,20">
              <v:shape style="position:absolute;left:862;top:7693;width:10;height:20" coordorigin="862,7693" coordsize="10,20" path="m862,7712l871,7712,871,7693,862,7693,862,7712xe" filled="true" fillcolor="#000000" stroked="false">
                <v:path arrowok="t"/>
                <v:fill type="solid"/>
              </v:shape>
            </v:group>
            <v:group style="position:absolute;left:862;top:7712;width:10;height:20" coordorigin="862,7712" coordsize="10,20">
              <v:shape style="position:absolute;left:862;top:7712;width:10;height:20" coordorigin="862,7712" coordsize="10,20" path="m862,7731l871,7731,871,7712,862,7712,862,7731xe" filled="true" fillcolor="#000000" stroked="false">
                <v:path arrowok="t"/>
                <v:fill type="solid"/>
              </v:shape>
            </v:group>
            <v:group style="position:absolute;left:862;top:7731;width:10;height:20" coordorigin="862,7731" coordsize="10,20">
              <v:shape style="position:absolute;left:862;top:7731;width:10;height:20" coordorigin="862,7731" coordsize="10,20" path="m862,7751l871,7751,871,7731,862,7731,862,7751xe" filled="true" fillcolor="#000000" stroked="false">
                <v:path arrowok="t"/>
                <v:fill type="solid"/>
              </v:shape>
            </v:group>
            <v:group style="position:absolute;left:862;top:7755;width:10;height:2" coordorigin="862,7755" coordsize="10,2">
              <v:shape style="position:absolute;left:862;top:7755;width:10;height:2" coordorigin="862,7755" coordsize="10,0" path="m862,7755l871,7755e" filled="false" stroked="true" strokeweight=".47998pt" strokecolor="#000000">
                <v:path arrowok="t"/>
              </v:shape>
            </v:group>
            <v:group style="position:absolute;left:3810;top:7136;width:10;height:20" coordorigin="3810,7136" coordsize="10,20">
              <v:shape style="position:absolute;left:3810;top:7136;width:10;height:20" coordorigin="3810,7136" coordsize="10,20" path="m3810,7155l3819,7155,3819,7136,3810,7136,3810,7155xe" filled="true" fillcolor="#000000" stroked="false">
                <v:path arrowok="t"/>
                <v:fill type="solid"/>
              </v:shape>
            </v:group>
            <v:group style="position:absolute;left:3810;top:7155;width:10;height:20" coordorigin="3810,7155" coordsize="10,20">
              <v:shape style="position:absolute;left:3810;top:7155;width:10;height:20" coordorigin="3810,7155" coordsize="10,20" path="m3810,7175l3819,7175,3819,7155,3810,7155,3810,7175xe" filled="true" fillcolor="#000000" stroked="false">
                <v:path arrowok="t"/>
                <v:fill type="solid"/>
              </v:shape>
            </v:group>
            <v:group style="position:absolute;left:3810;top:7175;width:10;height:20" coordorigin="3810,7175" coordsize="10,20">
              <v:shape style="position:absolute;left:3810;top:7175;width:10;height:20" coordorigin="3810,7175" coordsize="10,20" path="m3810,7194l3819,7194,3819,7175,3810,7175,3810,7194xe" filled="true" fillcolor="#000000" stroked="false">
                <v:path arrowok="t"/>
                <v:fill type="solid"/>
              </v:shape>
            </v:group>
            <v:group style="position:absolute;left:3810;top:7194;width:10;height:20" coordorigin="3810,7194" coordsize="10,20">
              <v:shape style="position:absolute;left:3810;top:7194;width:10;height:20" coordorigin="3810,7194" coordsize="10,20" path="m3810,7213l3819,7213,3819,7194,3810,7194,3810,7213xe" filled="true" fillcolor="#000000" stroked="false">
                <v:path arrowok="t"/>
                <v:fill type="solid"/>
              </v:shape>
            </v:group>
            <v:group style="position:absolute;left:3810;top:7213;width:10;height:20" coordorigin="3810,7213" coordsize="10,20">
              <v:shape style="position:absolute;left:3810;top:7213;width:10;height:20" coordorigin="3810,7213" coordsize="10,20" path="m3810,7232l3819,7232,3819,7213,3810,7213,3810,7232xe" filled="true" fillcolor="#000000" stroked="false">
                <v:path arrowok="t"/>
                <v:fill type="solid"/>
              </v:shape>
            </v:group>
            <v:group style="position:absolute;left:3810;top:7232;width:10;height:20" coordorigin="3810,7232" coordsize="10,20">
              <v:shape style="position:absolute;left:3810;top:7232;width:10;height:20" coordorigin="3810,7232" coordsize="10,20" path="m3810,7251l3819,7251,3819,7232,3810,7232,3810,7251xe" filled="true" fillcolor="#000000" stroked="false">
                <v:path arrowok="t"/>
                <v:fill type="solid"/>
              </v:shape>
            </v:group>
            <v:group style="position:absolute;left:3810;top:7251;width:10;height:20" coordorigin="3810,7251" coordsize="10,20">
              <v:shape style="position:absolute;left:3810;top:7251;width:10;height:20" coordorigin="3810,7251" coordsize="10,20" path="m3810,7271l3819,7271,3819,7251,3810,7251,3810,7271xe" filled="true" fillcolor="#000000" stroked="false">
                <v:path arrowok="t"/>
                <v:fill type="solid"/>
              </v:shape>
            </v:group>
            <v:group style="position:absolute;left:3810;top:7271;width:10;height:20" coordorigin="3810,7271" coordsize="10,20">
              <v:shape style="position:absolute;left:3810;top:7271;width:10;height:20" coordorigin="3810,7271" coordsize="10,20" path="m3810,7290l3819,7290,3819,7271,3810,7271,3810,7290xe" filled="true" fillcolor="#000000" stroked="false">
                <v:path arrowok="t"/>
                <v:fill type="solid"/>
              </v:shape>
            </v:group>
            <v:group style="position:absolute;left:3810;top:7290;width:10;height:20" coordorigin="3810,7290" coordsize="10,20">
              <v:shape style="position:absolute;left:3810;top:7290;width:10;height:20" coordorigin="3810,7290" coordsize="10,20" path="m3810,7309l3819,7309,3819,7290,3810,7290,3810,7309xe" filled="true" fillcolor="#000000" stroked="false">
                <v:path arrowok="t"/>
                <v:fill type="solid"/>
              </v:shape>
            </v:group>
            <v:group style="position:absolute;left:3810;top:7309;width:10;height:20" coordorigin="3810,7309" coordsize="10,20">
              <v:shape style="position:absolute;left:3810;top:7309;width:10;height:20" coordorigin="3810,7309" coordsize="10,20" path="m3810,7328l3819,7328,3819,7309,3810,7309,3810,7328xe" filled="true" fillcolor="#000000" stroked="false">
                <v:path arrowok="t"/>
                <v:fill type="solid"/>
              </v:shape>
            </v:group>
            <v:group style="position:absolute;left:3810;top:7328;width:10;height:20" coordorigin="3810,7328" coordsize="10,20">
              <v:shape style="position:absolute;left:3810;top:7328;width:10;height:20" coordorigin="3810,7328" coordsize="10,20" path="m3810,7347l3819,7347,3819,7328,3810,7328,3810,7347xe" filled="true" fillcolor="#000000" stroked="false">
                <v:path arrowok="t"/>
                <v:fill type="solid"/>
              </v:shape>
            </v:group>
            <v:group style="position:absolute;left:3810;top:7347;width:10;height:20" coordorigin="3810,7347" coordsize="10,20">
              <v:shape style="position:absolute;left:3810;top:7347;width:10;height:20" coordorigin="3810,7347" coordsize="10,20" path="m3810,7367l3819,7367,3819,7347,3810,7347,3810,7367xe" filled="true" fillcolor="#000000" stroked="false">
                <v:path arrowok="t"/>
                <v:fill type="solid"/>
              </v:shape>
            </v:group>
            <v:group style="position:absolute;left:3810;top:7367;width:10;height:20" coordorigin="3810,7367" coordsize="10,20">
              <v:shape style="position:absolute;left:3810;top:7367;width:10;height:20" coordorigin="3810,7367" coordsize="10,20" path="m3810,7386l3819,7386,3819,7367,3810,7367,3810,7386xe" filled="true" fillcolor="#000000" stroked="false">
                <v:path arrowok="t"/>
                <v:fill type="solid"/>
              </v:shape>
            </v:group>
            <v:group style="position:absolute;left:3810;top:7386;width:10;height:20" coordorigin="3810,7386" coordsize="10,20">
              <v:shape style="position:absolute;left:3810;top:7386;width:10;height:20" coordorigin="3810,7386" coordsize="10,20" path="m3810,7405l3819,7405,3819,7386,3810,7386,3810,7405xe" filled="true" fillcolor="#000000" stroked="false">
                <v:path arrowok="t"/>
                <v:fill type="solid"/>
              </v:shape>
            </v:group>
            <v:group style="position:absolute;left:3810;top:7405;width:10;height:20" coordorigin="3810,7405" coordsize="10,20">
              <v:shape style="position:absolute;left:3810;top:7405;width:10;height:20" coordorigin="3810,7405" coordsize="10,20" path="m3810,7424l3819,7424,3819,7405,3810,7405,3810,7424xe" filled="true" fillcolor="#000000" stroked="false">
                <v:path arrowok="t"/>
                <v:fill type="solid"/>
              </v:shape>
            </v:group>
            <v:group style="position:absolute;left:3810;top:7424;width:10;height:20" coordorigin="3810,7424" coordsize="10,20">
              <v:shape style="position:absolute;left:3810;top:7424;width:10;height:20" coordorigin="3810,7424" coordsize="10,20" path="m3810,7443l3819,7443,3819,7424,3810,7424,3810,7443xe" filled="true" fillcolor="#000000" stroked="false">
                <v:path arrowok="t"/>
                <v:fill type="solid"/>
              </v:shape>
            </v:group>
            <v:group style="position:absolute;left:3810;top:7443;width:10;height:20" coordorigin="3810,7443" coordsize="10,20">
              <v:shape style="position:absolute;left:3810;top:7443;width:10;height:20" coordorigin="3810,7443" coordsize="10,20" path="m3810,7463l3819,7463,3819,7443,3810,7443,3810,7463xe" filled="true" fillcolor="#000000" stroked="false">
                <v:path arrowok="t"/>
                <v:fill type="solid"/>
              </v:shape>
            </v:group>
            <v:group style="position:absolute;left:3810;top:7463;width:10;height:20" coordorigin="3810,7463" coordsize="10,20">
              <v:shape style="position:absolute;left:3810;top:7463;width:10;height:20" coordorigin="3810,7463" coordsize="10,20" path="m3810,7482l3819,7482,3819,7463,3810,7463,3810,7482xe" filled="true" fillcolor="#000000" stroked="false">
                <v:path arrowok="t"/>
                <v:fill type="solid"/>
              </v:shape>
            </v:group>
            <v:group style="position:absolute;left:3810;top:7482;width:10;height:20" coordorigin="3810,7482" coordsize="10,20">
              <v:shape style="position:absolute;left:3810;top:7482;width:10;height:20" coordorigin="3810,7482" coordsize="10,20" path="m3810,7501l3819,7501,3819,7482,3810,7482,3810,7501xe" filled="true" fillcolor="#000000" stroked="false">
                <v:path arrowok="t"/>
                <v:fill type="solid"/>
              </v:shape>
            </v:group>
            <v:group style="position:absolute;left:3810;top:7501;width:10;height:20" coordorigin="3810,7501" coordsize="10,20">
              <v:shape style="position:absolute;left:3810;top:7501;width:10;height:20" coordorigin="3810,7501" coordsize="10,20" path="m3810,7520l3819,7520,3819,7501,3810,7501,3810,7520xe" filled="true" fillcolor="#000000" stroked="false">
                <v:path arrowok="t"/>
                <v:fill type="solid"/>
              </v:shape>
            </v:group>
            <v:group style="position:absolute;left:3810;top:7520;width:10;height:20" coordorigin="3810,7520" coordsize="10,20">
              <v:shape style="position:absolute;left:3810;top:7520;width:10;height:20" coordorigin="3810,7520" coordsize="10,20" path="m3810,7539l3819,7539,3819,7520,3810,7520,3810,7539xe" filled="true" fillcolor="#000000" stroked="false">
                <v:path arrowok="t"/>
                <v:fill type="solid"/>
              </v:shape>
            </v:group>
            <v:group style="position:absolute;left:3810;top:7539;width:10;height:20" coordorigin="3810,7539" coordsize="10,20">
              <v:shape style="position:absolute;left:3810;top:7539;width:10;height:20" coordorigin="3810,7539" coordsize="10,20" path="m3810,7559l3819,7559,3819,7539,3810,7539,3810,7559xe" filled="true" fillcolor="#000000" stroked="false">
                <v:path arrowok="t"/>
                <v:fill type="solid"/>
              </v:shape>
            </v:group>
            <v:group style="position:absolute;left:3810;top:7559;width:10;height:20" coordorigin="3810,7559" coordsize="10,20">
              <v:shape style="position:absolute;left:3810;top:7559;width:10;height:20" coordorigin="3810,7559" coordsize="10,20" path="m3810,7578l3819,7578,3819,7559,3810,7559,3810,7578xe" filled="true" fillcolor="#000000" stroked="false">
                <v:path arrowok="t"/>
                <v:fill type="solid"/>
              </v:shape>
            </v:group>
            <v:group style="position:absolute;left:3810;top:7578;width:10;height:20" coordorigin="3810,7578" coordsize="10,20">
              <v:shape style="position:absolute;left:3810;top:7578;width:10;height:20" coordorigin="3810,7578" coordsize="10,20" path="m3810,7597l3819,7597,3819,7578,3810,7578,3810,7597xe" filled="true" fillcolor="#000000" stroked="false">
                <v:path arrowok="t"/>
                <v:fill type="solid"/>
              </v:shape>
            </v:group>
            <v:group style="position:absolute;left:3810;top:7597;width:10;height:20" coordorigin="3810,7597" coordsize="10,20">
              <v:shape style="position:absolute;left:3810;top:7597;width:10;height:20" coordorigin="3810,7597" coordsize="10,20" path="m3810,7616l3819,7616,3819,7597,3810,7597,3810,7616xe" filled="true" fillcolor="#000000" stroked="false">
                <v:path arrowok="t"/>
                <v:fill type="solid"/>
              </v:shape>
            </v:group>
            <v:group style="position:absolute;left:3810;top:7616;width:10;height:20" coordorigin="3810,7616" coordsize="10,20">
              <v:shape style="position:absolute;left:3810;top:7616;width:10;height:20" coordorigin="3810,7616" coordsize="10,20" path="m3810,7635l3819,7635,3819,7616,3810,7616,3810,7635xe" filled="true" fillcolor="#000000" stroked="false">
                <v:path arrowok="t"/>
                <v:fill type="solid"/>
              </v:shape>
            </v:group>
            <v:group style="position:absolute;left:3810;top:7635;width:10;height:20" coordorigin="3810,7635" coordsize="10,20">
              <v:shape style="position:absolute;left:3810;top:7635;width:10;height:20" coordorigin="3810,7635" coordsize="10,20" path="m3810,7655l3819,7655,3819,7635,3810,7635,3810,7655xe" filled="true" fillcolor="#000000" stroked="false">
                <v:path arrowok="t"/>
                <v:fill type="solid"/>
              </v:shape>
            </v:group>
            <v:group style="position:absolute;left:3810;top:7655;width:10;height:20" coordorigin="3810,7655" coordsize="10,20">
              <v:shape style="position:absolute;left:3810;top:7655;width:10;height:20" coordorigin="3810,7655" coordsize="10,20" path="m3810,7674l3819,7674,3819,7655,3810,7655,3810,7674xe" filled="true" fillcolor="#000000" stroked="false">
                <v:path arrowok="t"/>
                <v:fill type="solid"/>
              </v:shape>
            </v:group>
            <v:group style="position:absolute;left:3810;top:7674;width:10;height:20" coordorigin="3810,7674" coordsize="10,20">
              <v:shape style="position:absolute;left:3810;top:7674;width:10;height:20" coordorigin="3810,7674" coordsize="10,20" path="m3810,7693l3819,7693,3819,7674,3810,7674,3810,7693xe" filled="true" fillcolor="#000000" stroked="false">
                <v:path arrowok="t"/>
                <v:fill type="solid"/>
              </v:shape>
            </v:group>
            <v:group style="position:absolute;left:3810;top:7693;width:10;height:20" coordorigin="3810,7693" coordsize="10,20">
              <v:shape style="position:absolute;left:3810;top:7693;width:10;height:20" coordorigin="3810,7693" coordsize="10,20" path="m3810,7712l3819,7712,3819,7693,3810,7693,3810,7712xe" filled="true" fillcolor="#000000" stroked="false">
                <v:path arrowok="t"/>
                <v:fill type="solid"/>
              </v:shape>
            </v:group>
            <v:group style="position:absolute;left:3810;top:7712;width:10;height:20" coordorigin="3810,7712" coordsize="10,20">
              <v:shape style="position:absolute;left:3810;top:7712;width:10;height:20" coordorigin="3810,7712" coordsize="10,20" path="m3810,7731l3819,7731,3819,7712,3810,7712,3810,7731xe" filled="true" fillcolor="#000000" stroked="false">
                <v:path arrowok="t"/>
                <v:fill type="solid"/>
              </v:shape>
            </v:group>
            <v:group style="position:absolute;left:3810;top:7731;width:10;height:20" coordorigin="3810,7731" coordsize="10,20">
              <v:shape style="position:absolute;left:3810;top:7731;width:10;height:20" coordorigin="3810,7731" coordsize="10,20" path="m3810,7751l3819,7751,3819,7731,3810,7731,3810,7751xe" filled="true" fillcolor="#000000" stroked="false">
                <v:path arrowok="t"/>
                <v:fill type="solid"/>
              </v:shape>
            </v:group>
            <v:group style="position:absolute;left:3810;top:7755;width:10;height:2" coordorigin="3810,7755" coordsize="10,2">
              <v:shape style="position:absolute;left:3810;top:7755;width:10;height:2" coordorigin="3810,7755" coordsize="10,0" path="m3810,7755l3819,7755e" filled="false" stroked="true" strokeweight=".47998pt" strokecolor="#000000">
                <v:path arrowok="t"/>
              </v:shape>
            </v:group>
            <v:group style="position:absolute;left:5631;top:7136;width:10;height:20" coordorigin="5631,7136" coordsize="10,20">
              <v:shape style="position:absolute;left:5631;top:7136;width:10;height:20" coordorigin="5631,7136" coordsize="10,20" path="m5631,7155l5641,7155,5641,7136,5631,7136,5631,7155xe" filled="true" fillcolor="#000000" stroked="false">
                <v:path arrowok="t"/>
                <v:fill type="solid"/>
              </v:shape>
            </v:group>
            <v:group style="position:absolute;left:5631;top:7155;width:10;height:20" coordorigin="5631,7155" coordsize="10,20">
              <v:shape style="position:absolute;left:5631;top:7155;width:10;height:20" coordorigin="5631,7155" coordsize="10,20" path="m5631,7175l5641,7175,5641,7155,5631,7155,5631,7175xe" filled="true" fillcolor="#000000" stroked="false">
                <v:path arrowok="t"/>
                <v:fill type="solid"/>
              </v:shape>
            </v:group>
            <v:group style="position:absolute;left:5631;top:7175;width:10;height:20" coordorigin="5631,7175" coordsize="10,20">
              <v:shape style="position:absolute;left:5631;top:7175;width:10;height:20" coordorigin="5631,7175" coordsize="10,20" path="m5631,7194l5641,7194,5641,7175,5631,7175,5631,7194xe" filled="true" fillcolor="#000000" stroked="false">
                <v:path arrowok="t"/>
                <v:fill type="solid"/>
              </v:shape>
            </v:group>
            <v:group style="position:absolute;left:5631;top:7194;width:10;height:20" coordorigin="5631,7194" coordsize="10,20">
              <v:shape style="position:absolute;left:5631;top:7194;width:10;height:20" coordorigin="5631,7194" coordsize="10,20" path="m5631,7213l5641,7213,5641,7194,5631,7194,5631,7213xe" filled="true" fillcolor="#000000" stroked="false">
                <v:path arrowok="t"/>
                <v:fill type="solid"/>
              </v:shape>
            </v:group>
            <v:group style="position:absolute;left:5631;top:7213;width:10;height:20" coordorigin="5631,7213" coordsize="10,20">
              <v:shape style="position:absolute;left:5631;top:7213;width:10;height:20" coordorigin="5631,7213" coordsize="10,20" path="m5631,7232l5641,7232,5641,7213,5631,7213,5631,7232xe" filled="true" fillcolor="#000000" stroked="false">
                <v:path arrowok="t"/>
                <v:fill type="solid"/>
              </v:shape>
            </v:group>
            <v:group style="position:absolute;left:5631;top:7232;width:10;height:20" coordorigin="5631,7232" coordsize="10,20">
              <v:shape style="position:absolute;left:5631;top:7232;width:10;height:20" coordorigin="5631,7232" coordsize="10,20" path="m5631,7251l5641,7251,5641,7232,5631,7232,5631,7251xe" filled="true" fillcolor="#000000" stroked="false">
                <v:path arrowok="t"/>
                <v:fill type="solid"/>
              </v:shape>
            </v:group>
            <v:group style="position:absolute;left:5631;top:7251;width:10;height:20" coordorigin="5631,7251" coordsize="10,20">
              <v:shape style="position:absolute;left:5631;top:7251;width:10;height:20" coordorigin="5631,7251" coordsize="10,20" path="m5631,7271l5641,7271,5641,7251,5631,7251,5631,7271xe" filled="true" fillcolor="#000000" stroked="false">
                <v:path arrowok="t"/>
                <v:fill type="solid"/>
              </v:shape>
            </v:group>
            <v:group style="position:absolute;left:5631;top:7271;width:10;height:20" coordorigin="5631,7271" coordsize="10,20">
              <v:shape style="position:absolute;left:5631;top:7271;width:10;height:20" coordorigin="5631,7271" coordsize="10,20" path="m5631,7290l5641,7290,5641,7271,5631,7271,5631,7290xe" filled="true" fillcolor="#000000" stroked="false">
                <v:path arrowok="t"/>
                <v:fill type="solid"/>
              </v:shape>
            </v:group>
            <v:group style="position:absolute;left:5631;top:7290;width:10;height:20" coordorigin="5631,7290" coordsize="10,20">
              <v:shape style="position:absolute;left:5631;top:7290;width:10;height:20" coordorigin="5631,7290" coordsize="10,20" path="m5631,7309l5641,7309,5641,7290,5631,7290,5631,7309xe" filled="true" fillcolor="#000000" stroked="false">
                <v:path arrowok="t"/>
                <v:fill type="solid"/>
              </v:shape>
            </v:group>
            <v:group style="position:absolute;left:5631;top:7309;width:10;height:20" coordorigin="5631,7309" coordsize="10,20">
              <v:shape style="position:absolute;left:5631;top:7309;width:10;height:20" coordorigin="5631,7309" coordsize="10,20" path="m5631,7328l5641,7328,5641,7309,5631,7309,5631,7328xe" filled="true" fillcolor="#000000" stroked="false">
                <v:path arrowok="t"/>
                <v:fill type="solid"/>
              </v:shape>
            </v:group>
            <v:group style="position:absolute;left:5631;top:7328;width:10;height:20" coordorigin="5631,7328" coordsize="10,20">
              <v:shape style="position:absolute;left:5631;top:7328;width:10;height:20" coordorigin="5631,7328" coordsize="10,20" path="m5631,7347l5641,7347,5641,7328,5631,7328,5631,7347xe" filled="true" fillcolor="#000000" stroked="false">
                <v:path arrowok="t"/>
                <v:fill type="solid"/>
              </v:shape>
            </v:group>
            <v:group style="position:absolute;left:5631;top:7347;width:10;height:20" coordorigin="5631,7347" coordsize="10,20">
              <v:shape style="position:absolute;left:5631;top:7347;width:10;height:20" coordorigin="5631,7347" coordsize="10,20" path="m5631,7367l5641,7367,5641,7347,5631,7347,5631,7367xe" filled="true" fillcolor="#000000" stroked="false">
                <v:path arrowok="t"/>
                <v:fill type="solid"/>
              </v:shape>
            </v:group>
            <v:group style="position:absolute;left:5631;top:7367;width:10;height:20" coordorigin="5631,7367" coordsize="10,20">
              <v:shape style="position:absolute;left:5631;top:7367;width:10;height:20" coordorigin="5631,7367" coordsize="10,20" path="m5631,7386l5641,7386,5641,7367,5631,7367,5631,7386xe" filled="true" fillcolor="#000000" stroked="false">
                <v:path arrowok="t"/>
                <v:fill type="solid"/>
              </v:shape>
            </v:group>
            <v:group style="position:absolute;left:5631;top:7386;width:10;height:20" coordorigin="5631,7386" coordsize="10,20">
              <v:shape style="position:absolute;left:5631;top:7386;width:10;height:20" coordorigin="5631,7386" coordsize="10,20" path="m5631,7405l5641,7405,5641,7386,5631,7386,5631,7405xe" filled="true" fillcolor="#000000" stroked="false">
                <v:path arrowok="t"/>
                <v:fill type="solid"/>
              </v:shape>
            </v:group>
            <v:group style="position:absolute;left:5631;top:7405;width:10;height:20" coordorigin="5631,7405" coordsize="10,20">
              <v:shape style="position:absolute;left:5631;top:7405;width:10;height:20" coordorigin="5631,7405" coordsize="10,20" path="m5631,7424l5641,7424,5641,7405,5631,7405,5631,7424xe" filled="true" fillcolor="#000000" stroked="false">
                <v:path arrowok="t"/>
                <v:fill type="solid"/>
              </v:shape>
            </v:group>
            <v:group style="position:absolute;left:5631;top:7424;width:10;height:20" coordorigin="5631,7424" coordsize="10,20">
              <v:shape style="position:absolute;left:5631;top:7424;width:10;height:20" coordorigin="5631,7424" coordsize="10,20" path="m5631,7443l5641,7443,5641,7424,5631,7424,5631,7443xe" filled="true" fillcolor="#000000" stroked="false">
                <v:path arrowok="t"/>
                <v:fill type="solid"/>
              </v:shape>
            </v:group>
            <v:group style="position:absolute;left:5631;top:7443;width:10;height:20" coordorigin="5631,7443" coordsize="10,20">
              <v:shape style="position:absolute;left:5631;top:7443;width:10;height:20" coordorigin="5631,7443" coordsize="10,20" path="m5631,7463l5641,7463,5641,7443,5631,7443,5631,7463xe" filled="true" fillcolor="#000000" stroked="false">
                <v:path arrowok="t"/>
                <v:fill type="solid"/>
              </v:shape>
            </v:group>
            <v:group style="position:absolute;left:5631;top:7463;width:10;height:20" coordorigin="5631,7463" coordsize="10,20">
              <v:shape style="position:absolute;left:5631;top:7463;width:10;height:20" coordorigin="5631,7463" coordsize="10,20" path="m5631,7482l5641,7482,5641,7463,5631,7463,5631,7482xe" filled="true" fillcolor="#000000" stroked="false">
                <v:path arrowok="t"/>
                <v:fill type="solid"/>
              </v:shape>
            </v:group>
            <v:group style="position:absolute;left:5631;top:7482;width:10;height:20" coordorigin="5631,7482" coordsize="10,20">
              <v:shape style="position:absolute;left:5631;top:7482;width:10;height:20" coordorigin="5631,7482" coordsize="10,20" path="m5631,7501l5641,7501,5641,7482,5631,7482,5631,7501xe" filled="true" fillcolor="#000000" stroked="false">
                <v:path arrowok="t"/>
                <v:fill type="solid"/>
              </v:shape>
            </v:group>
            <v:group style="position:absolute;left:5631;top:7501;width:10;height:20" coordorigin="5631,7501" coordsize="10,20">
              <v:shape style="position:absolute;left:5631;top:7501;width:10;height:20" coordorigin="5631,7501" coordsize="10,20" path="m5631,7520l5641,7520,5641,7501,5631,7501,5631,7520xe" filled="true" fillcolor="#000000" stroked="false">
                <v:path arrowok="t"/>
                <v:fill type="solid"/>
              </v:shape>
            </v:group>
            <v:group style="position:absolute;left:5631;top:7520;width:10;height:20" coordorigin="5631,7520" coordsize="10,20">
              <v:shape style="position:absolute;left:5631;top:7520;width:10;height:20" coordorigin="5631,7520" coordsize="10,20" path="m5631,7539l5641,7539,5641,7520,5631,7520,5631,7539xe" filled="true" fillcolor="#000000" stroked="false">
                <v:path arrowok="t"/>
                <v:fill type="solid"/>
              </v:shape>
            </v:group>
            <v:group style="position:absolute;left:5631;top:7539;width:10;height:20" coordorigin="5631,7539" coordsize="10,20">
              <v:shape style="position:absolute;left:5631;top:7539;width:10;height:20" coordorigin="5631,7539" coordsize="10,20" path="m5631,7559l5641,7559,5641,7539,5631,7539,5631,7559xe" filled="true" fillcolor="#000000" stroked="false">
                <v:path arrowok="t"/>
                <v:fill type="solid"/>
              </v:shape>
            </v:group>
            <v:group style="position:absolute;left:5631;top:7559;width:10;height:20" coordorigin="5631,7559" coordsize="10,20">
              <v:shape style="position:absolute;left:5631;top:7559;width:10;height:20" coordorigin="5631,7559" coordsize="10,20" path="m5631,7578l5641,7578,5641,7559,5631,7559,5631,7578xe" filled="true" fillcolor="#000000" stroked="false">
                <v:path arrowok="t"/>
                <v:fill type="solid"/>
              </v:shape>
            </v:group>
            <v:group style="position:absolute;left:5631;top:7578;width:10;height:20" coordorigin="5631,7578" coordsize="10,20">
              <v:shape style="position:absolute;left:5631;top:7578;width:10;height:20" coordorigin="5631,7578" coordsize="10,20" path="m5631,7597l5641,7597,5641,7578,5631,7578,5631,7597xe" filled="true" fillcolor="#000000" stroked="false">
                <v:path arrowok="t"/>
                <v:fill type="solid"/>
              </v:shape>
            </v:group>
            <v:group style="position:absolute;left:5631;top:7597;width:10;height:20" coordorigin="5631,7597" coordsize="10,20">
              <v:shape style="position:absolute;left:5631;top:7597;width:10;height:20" coordorigin="5631,7597" coordsize="10,20" path="m5631,7616l5641,7616,5641,7597,5631,7597,5631,7616xe" filled="true" fillcolor="#000000" stroked="false">
                <v:path arrowok="t"/>
                <v:fill type="solid"/>
              </v:shape>
            </v:group>
            <v:group style="position:absolute;left:5631;top:7616;width:10;height:20" coordorigin="5631,7616" coordsize="10,20">
              <v:shape style="position:absolute;left:5631;top:7616;width:10;height:20" coordorigin="5631,7616" coordsize="10,20" path="m5631,7635l5641,7635,5641,7616,5631,7616,5631,7635xe" filled="true" fillcolor="#000000" stroked="false">
                <v:path arrowok="t"/>
                <v:fill type="solid"/>
              </v:shape>
            </v:group>
            <v:group style="position:absolute;left:5631;top:7635;width:10;height:20" coordorigin="5631,7635" coordsize="10,20">
              <v:shape style="position:absolute;left:5631;top:7635;width:10;height:20" coordorigin="5631,7635" coordsize="10,20" path="m5631,7655l5641,7655,5641,7635,5631,7635,5631,7655xe" filled="true" fillcolor="#000000" stroked="false">
                <v:path arrowok="t"/>
                <v:fill type="solid"/>
              </v:shape>
            </v:group>
            <v:group style="position:absolute;left:5631;top:7655;width:10;height:20" coordorigin="5631,7655" coordsize="10,20">
              <v:shape style="position:absolute;left:5631;top:7655;width:10;height:20" coordorigin="5631,7655" coordsize="10,20" path="m5631,7674l5641,7674,5641,7655,5631,7655,5631,7674xe" filled="true" fillcolor="#000000" stroked="false">
                <v:path arrowok="t"/>
                <v:fill type="solid"/>
              </v:shape>
            </v:group>
            <v:group style="position:absolute;left:5631;top:7674;width:10;height:20" coordorigin="5631,7674" coordsize="10,20">
              <v:shape style="position:absolute;left:5631;top:7674;width:10;height:20" coordorigin="5631,7674" coordsize="10,20" path="m5631,7693l5641,7693,5641,7674,5631,7674,5631,7693xe" filled="true" fillcolor="#000000" stroked="false">
                <v:path arrowok="t"/>
                <v:fill type="solid"/>
              </v:shape>
            </v:group>
            <v:group style="position:absolute;left:5631;top:7693;width:10;height:20" coordorigin="5631,7693" coordsize="10,20">
              <v:shape style="position:absolute;left:5631;top:7693;width:10;height:20" coordorigin="5631,7693" coordsize="10,20" path="m5631,7712l5641,7712,5641,7693,5631,7693,5631,7712xe" filled="true" fillcolor="#000000" stroked="false">
                <v:path arrowok="t"/>
                <v:fill type="solid"/>
              </v:shape>
            </v:group>
            <v:group style="position:absolute;left:5631;top:7712;width:10;height:20" coordorigin="5631,7712" coordsize="10,20">
              <v:shape style="position:absolute;left:5631;top:7712;width:10;height:20" coordorigin="5631,7712" coordsize="10,20" path="m5631,7731l5641,7731,5641,7712,5631,7712,5631,7731xe" filled="true" fillcolor="#000000" stroked="false">
                <v:path arrowok="t"/>
                <v:fill type="solid"/>
              </v:shape>
            </v:group>
            <v:group style="position:absolute;left:5631;top:7731;width:10;height:20" coordorigin="5631,7731" coordsize="10,20">
              <v:shape style="position:absolute;left:5631;top:7731;width:10;height:20" coordorigin="5631,7731" coordsize="10,20" path="m5631,7751l5641,7751,5641,7731,5631,7731,5631,7751xe" filled="true" fillcolor="#000000" stroked="false">
                <v:path arrowok="t"/>
                <v:fill type="solid"/>
              </v:shape>
            </v:group>
            <v:group style="position:absolute;left:5631;top:7755;width:10;height:2" coordorigin="5631,7755" coordsize="10,2">
              <v:shape style="position:absolute;left:5631;top:7755;width:10;height:2" coordorigin="5631,7755" coordsize="10,0" path="m5631,7755l5641,7755e" filled="false" stroked="true" strokeweight=".47998pt" strokecolor="#000000">
                <v:path arrowok="t"/>
              </v:shape>
            </v:group>
            <v:group style="position:absolute;left:7451;top:7136;width:10;height:20" coordorigin="7451,7136" coordsize="10,20">
              <v:shape style="position:absolute;left:7451;top:7136;width:10;height:20" coordorigin="7451,7136" coordsize="10,20" path="m7451,7155l7461,7155,7461,7136,7451,7136,7451,7155xe" filled="true" fillcolor="#000000" stroked="false">
                <v:path arrowok="t"/>
                <v:fill type="solid"/>
              </v:shape>
            </v:group>
            <v:group style="position:absolute;left:7451;top:7155;width:10;height:20" coordorigin="7451,7155" coordsize="10,20">
              <v:shape style="position:absolute;left:7451;top:7155;width:10;height:20" coordorigin="7451,7155" coordsize="10,20" path="m7451,7175l7461,7175,7461,7155,7451,7155,7451,7175xe" filled="true" fillcolor="#000000" stroked="false">
                <v:path arrowok="t"/>
                <v:fill type="solid"/>
              </v:shape>
            </v:group>
            <v:group style="position:absolute;left:7451;top:7175;width:10;height:20" coordorigin="7451,7175" coordsize="10,20">
              <v:shape style="position:absolute;left:7451;top:7175;width:10;height:20" coordorigin="7451,7175" coordsize="10,20" path="m7451,7194l7461,7194,7461,7175,7451,7175,7451,7194xe" filled="true" fillcolor="#000000" stroked="false">
                <v:path arrowok="t"/>
                <v:fill type="solid"/>
              </v:shape>
            </v:group>
            <v:group style="position:absolute;left:7451;top:7194;width:10;height:20" coordorigin="7451,7194" coordsize="10,20">
              <v:shape style="position:absolute;left:7451;top:7194;width:10;height:20" coordorigin="7451,7194" coordsize="10,20" path="m7451,7213l7461,7213,7461,7194,7451,7194,7451,7213xe" filled="true" fillcolor="#000000" stroked="false">
                <v:path arrowok="t"/>
                <v:fill type="solid"/>
              </v:shape>
            </v:group>
            <v:group style="position:absolute;left:7451;top:7213;width:10;height:20" coordorigin="7451,7213" coordsize="10,20">
              <v:shape style="position:absolute;left:7451;top:7213;width:10;height:20" coordorigin="7451,7213" coordsize="10,20" path="m7451,7232l7461,7232,7461,7213,7451,7213,7451,7232xe" filled="true" fillcolor="#000000" stroked="false">
                <v:path arrowok="t"/>
                <v:fill type="solid"/>
              </v:shape>
            </v:group>
            <v:group style="position:absolute;left:7451;top:7232;width:10;height:20" coordorigin="7451,7232" coordsize="10,20">
              <v:shape style="position:absolute;left:7451;top:7232;width:10;height:20" coordorigin="7451,7232" coordsize="10,20" path="m7451,7251l7461,7251,7461,7232,7451,7232,7451,7251xe" filled="true" fillcolor="#000000" stroked="false">
                <v:path arrowok="t"/>
                <v:fill type="solid"/>
              </v:shape>
            </v:group>
            <v:group style="position:absolute;left:7451;top:7251;width:10;height:20" coordorigin="7451,7251" coordsize="10,20">
              <v:shape style="position:absolute;left:7451;top:7251;width:10;height:20" coordorigin="7451,7251" coordsize="10,20" path="m7451,7271l7461,7271,7461,7251,7451,7251,7451,7271xe" filled="true" fillcolor="#000000" stroked="false">
                <v:path arrowok="t"/>
                <v:fill type="solid"/>
              </v:shape>
            </v:group>
            <v:group style="position:absolute;left:7451;top:7271;width:10;height:20" coordorigin="7451,7271" coordsize="10,20">
              <v:shape style="position:absolute;left:7451;top:7271;width:10;height:20" coordorigin="7451,7271" coordsize="10,20" path="m7451,7290l7461,7290,7461,7271,7451,7271,7451,7290xe" filled="true" fillcolor="#000000" stroked="false">
                <v:path arrowok="t"/>
                <v:fill type="solid"/>
              </v:shape>
            </v:group>
            <v:group style="position:absolute;left:7451;top:7290;width:10;height:20" coordorigin="7451,7290" coordsize="10,20">
              <v:shape style="position:absolute;left:7451;top:7290;width:10;height:20" coordorigin="7451,7290" coordsize="10,20" path="m7451,7309l7461,7309,7461,7290,7451,7290,7451,7309xe" filled="true" fillcolor="#000000" stroked="false">
                <v:path arrowok="t"/>
                <v:fill type="solid"/>
              </v:shape>
            </v:group>
            <v:group style="position:absolute;left:7451;top:7309;width:10;height:20" coordorigin="7451,7309" coordsize="10,20">
              <v:shape style="position:absolute;left:7451;top:7309;width:10;height:20" coordorigin="7451,7309" coordsize="10,20" path="m7451,7328l7461,7328,7461,7309,7451,7309,7451,7328xe" filled="true" fillcolor="#000000" stroked="false">
                <v:path arrowok="t"/>
                <v:fill type="solid"/>
              </v:shape>
            </v:group>
            <v:group style="position:absolute;left:7451;top:7328;width:10;height:20" coordorigin="7451,7328" coordsize="10,20">
              <v:shape style="position:absolute;left:7451;top:7328;width:10;height:20" coordorigin="7451,7328" coordsize="10,20" path="m7451,7347l7461,7347,7461,7328,7451,7328,7451,7347xe" filled="true" fillcolor="#000000" stroked="false">
                <v:path arrowok="t"/>
                <v:fill type="solid"/>
              </v:shape>
            </v:group>
            <v:group style="position:absolute;left:7451;top:7347;width:10;height:20" coordorigin="7451,7347" coordsize="10,20">
              <v:shape style="position:absolute;left:7451;top:7347;width:10;height:20" coordorigin="7451,7347" coordsize="10,20" path="m7451,7367l7461,7367,7461,7347,7451,7347,7451,7367xe" filled="true" fillcolor="#000000" stroked="false">
                <v:path arrowok="t"/>
                <v:fill type="solid"/>
              </v:shape>
            </v:group>
            <v:group style="position:absolute;left:7451;top:7367;width:10;height:20" coordorigin="7451,7367" coordsize="10,20">
              <v:shape style="position:absolute;left:7451;top:7367;width:10;height:20" coordorigin="7451,7367" coordsize="10,20" path="m7451,7386l7461,7386,7461,7367,7451,7367,7451,7386xe" filled="true" fillcolor="#000000" stroked="false">
                <v:path arrowok="t"/>
                <v:fill type="solid"/>
              </v:shape>
            </v:group>
            <v:group style="position:absolute;left:7451;top:7386;width:10;height:20" coordorigin="7451,7386" coordsize="10,20">
              <v:shape style="position:absolute;left:7451;top:7386;width:10;height:20" coordorigin="7451,7386" coordsize="10,20" path="m7451,7405l7461,7405,7461,7386,7451,7386,7451,7405xe" filled="true" fillcolor="#000000" stroked="false">
                <v:path arrowok="t"/>
                <v:fill type="solid"/>
              </v:shape>
            </v:group>
            <v:group style="position:absolute;left:7451;top:7405;width:10;height:20" coordorigin="7451,7405" coordsize="10,20">
              <v:shape style="position:absolute;left:7451;top:7405;width:10;height:20" coordorigin="7451,7405" coordsize="10,20" path="m7451,7424l7461,7424,7461,7405,7451,7405,7451,7424xe" filled="true" fillcolor="#000000" stroked="false">
                <v:path arrowok="t"/>
                <v:fill type="solid"/>
              </v:shape>
            </v:group>
            <v:group style="position:absolute;left:7451;top:7424;width:10;height:20" coordorigin="7451,7424" coordsize="10,20">
              <v:shape style="position:absolute;left:7451;top:7424;width:10;height:20" coordorigin="7451,7424" coordsize="10,20" path="m7451,7443l7461,7443,7461,7424,7451,7424,7451,7443xe" filled="true" fillcolor="#000000" stroked="false">
                <v:path arrowok="t"/>
                <v:fill type="solid"/>
              </v:shape>
            </v:group>
            <v:group style="position:absolute;left:7451;top:7443;width:10;height:20" coordorigin="7451,7443" coordsize="10,20">
              <v:shape style="position:absolute;left:7451;top:7443;width:10;height:20" coordorigin="7451,7443" coordsize="10,20" path="m7451,7463l7461,7463,7461,7443,7451,7443,7451,7463xe" filled="true" fillcolor="#000000" stroked="false">
                <v:path arrowok="t"/>
                <v:fill type="solid"/>
              </v:shape>
            </v:group>
            <v:group style="position:absolute;left:7451;top:7463;width:10;height:20" coordorigin="7451,7463" coordsize="10,20">
              <v:shape style="position:absolute;left:7451;top:7463;width:10;height:20" coordorigin="7451,7463" coordsize="10,20" path="m7451,7482l7461,7482,7461,7463,7451,7463,7451,7482xe" filled="true" fillcolor="#000000" stroked="false">
                <v:path arrowok="t"/>
                <v:fill type="solid"/>
              </v:shape>
            </v:group>
            <v:group style="position:absolute;left:7451;top:7482;width:10;height:20" coordorigin="7451,7482" coordsize="10,20">
              <v:shape style="position:absolute;left:7451;top:7482;width:10;height:20" coordorigin="7451,7482" coordsize="10,20" path="m7451,7501l7461,7501,7461,7482,7451,7482,7451,7501xe" filled="true" fillcolor="#000000" stroked="false">
                <v:path arrowok="t"/>
                <v:fill type="solid"/>
              </v:shape>
            </v:group>
            <v:group style="position:absolute;left:7451;top:7501;width:10;height:20" coordorigin="7451,7501" coordsize="10,20">
              <v:shape style="position:absolute;left:7451;top:7501;width:10;height:20" coordorigin="7451,7501" coordsize="10,20" path="m7451,7520l7461,7520,7461,7501,7451,7501,7451,7520xe" filled="true" fillcolor="#000000" stroked="false">
                <v:path arrowok="t"/>
                <v:fill type="solid"/>
              </v:shape>
            </v:group>
            <v:group style="position:absolute;left:7451;top:7520;width:10;height:20" coordorigin="7451,7520" coordsize="10,20">
              <v:shape style="position:absolute;left:7451;top:7520;width:10;height:20" coordorigin="7451,7520" coordsize="10,20" path="m7451,7539l7461,7539,7461,7520,7451,7520,7451,7539xe" filled="true" fillcolor="#000000" stroked="false">
                <v:path arrowok="t"/>
                <v:fill type="solid"/>
              </v:shape>
            </v:group>
            <v:group style="position:absolute;left:7451;top:7539;width:10;height:20" coordorigin="7451,7539" coordsize="10,20">
              <v:shape style="position:absolute;left:7451;top:7539;width:10;height:20" coordorigin="7451,7539" coordsize="10,20" path="m7451,7559l7461,7559,7461,7539,7451,7539,7451,7559xe" filled="true" fillcolor="#000000" stroked="false">
                <v:path arrowok="t"/>
                <v:fill type="solid"/>
              </v:shape>
            </v:group>
            <v:group style="position:absolute;left:7451;top:7559;width:10;height:20" coordorigin="7451,7559" coordsize="10,20">
              <v:shape style="position:absolute;left:7451;top:7559;width:10;height:20" coordorigin="7451,7559" coordsize="10,20" path="m7451,7578l7461,7578,7461,7559,7451,7559,7451,7578xe" filled="true" fillcolor="#000000" stroked="false">
                <v:path arrowok="t"/>
                <v:fill type="solid"/>
              </v:shape>
            </v:group>
            <v:group style="position:absolute;left:7451;top:7578;width:10;height:20" coordorigin="7451,7578" coordsize="10,20">
              <v:shape style="position:absolute;left:7451;top:7578;width:10;height:20" coordorigin="7451,7578" coordsize="10,20" path="m7451,7597l7461,7597,7461,7578,7451,7578,7451,7597xe" filled="true" fillcolor="#000000" stroked="false">
                <v:path arrowok="t"/>
                <v:fill type="solid"/>
              </v:shape>
            </v:group>
            <v:group style="position:absolute;left:7451;top:7597;width:10;height:20" coordorigin="7451,7597" coordsize="10,20">
              <v:shape style="position:absolute;left:7451;top:7597;width:10;height:20" coordorigin="7451,7597" coordsize="10,20" path="m7451,7616l7461,7616,7461,7597,7451,7597,7451,7616xe" filled="true" fillcolor="#000000" stroked="false">
                <v:path arrowok="t"/>
                <v:fill type="solid"/>
              </v:shape>
            </v:group>
            <v:group style="position:absolute;left:7451;top:7616;width:10;height:20" coordorigin="7451,7616" coordsize="10,20">
              <v:shape style="position:absolute;left:7451;top:7616;width:10;height:20" coordorigin="7451,7616" coordsize="10,20" path="m7451,7635l7461,7635,7461,7616,7451,7616,7451,7635xe" filled="true" fillcolor="#000000" stroked="false">
                <v:path arrowok="t"/>
                <v:fill type="solid"/>
              </v:shape>
            </v:group>
            <v:group style="position:absolute;left:7451;top:7635;width:10;height:20" coordorigin="7451,7635" coordsize="10,20">
              <v:shape style="position:absolute;left:7451;top:7635;width:10;height:20" coordorigin="7451,7635" coordsize="10,20" path="m7451,7655l7461,7655,7461,7635,7451,7635,7451,7655xe" filled="true" fillcolor="#000000" stroked="false">
                <v:path arrowok="t"/>
                <v:fill type="solid"/>
              </v:shape>
            </v:group>
            <v:group style="position:absolute;left:7451;top:7655;width:10;height:20" coordorigin="7451,7655" coordsize="10,20">
              <v:shape style="position:absolute;left:7451;top:7655;width:10;height:20" coordorigin="7451,7655" coordsize="10,20" path="m7451,7674l7461,7674,7461,7655,7451,7655,7451,7674xe" filled="true" fillcolor="#000000" stroked="false">
                <v:path arrowok="t"/>
                <v:fill type="solid"/>
              </v:shape>
            </v:group>
            <v:group style="position:absolute;left:7451;top:7674;width:10;height:20" coordorigin="7451,7674" coordsize="10,20">
              <v:shape style="position:absolute;left:7451;top:7674;width:10;height:20" coordorigin="7451,7674" coordsize="10,20" path="m7451,7693l7461,7693,7461,7674,7451,7674,7451,7693xe" filled="true" fillcolor="#000000" stroked="false">
                <v:path arrowok="t"/>
                <v:fill type="solid"/>
              </v:shape>
            </v:group>
            <v:group style="position:absolute;left:7451;top:7693;width:10;height:20" coordorigin="7451,7693" coordsize="10,20">
              <v:shape style="position:absolute;left:7451;top:7693;width:10;height:20" coordorigin="7451,7693" coordsize="10,20" path="m7451,7712l7461,7712,7461,7693,7451,7693,7451,7712xe" filled="true" fillcolor="#000000" stroked="false">
                <v:path arrowok="t"/>
                <v:fill type="solid"/>
              </v:shape>
            </v:group>
            <v:group style="position:absolute;left:7451;top:7712;width:10;height:20" coordorigin="7451,7712" coordsize="10,20">
              <v:shape style="position:absolute;left:7451;top:7712;width:10;height:20" coordorigin="7451,7712" coordsize="10,20" path="m7451,7731l7461,7731,7461,7712,7451,7712,7451,7731xe" filled="true" fillcolor="#000000" stroked="false">
                <v:path arrowok="t"/>
                <v:fill type="solid"/>
              </v:shape>
            </v:group>
            <v:group style="position:absolute;left:7451;top:7731;width:10;height:20" coordorigin="7451,7731" coordsize="10,20">
              <v:shape style="position:absolute;left:7451;top:7731;width:10;height:20" coordorigin="7451,7731" coordsize="10,20" path="m7451,7751l7461,7751,7461,7731,7451,7731,7451,7751xe" filled="true" fillcolor="#000000" stroked="false">
                <v:path arrowok="t"/>
                <v:fill type="solid"/>
              </v:shape>
            </v:group>
            <v:group style="position:absolute;left:7451;top:7755;width:10;height:2" coordorigin="7451,7755" coordsize="10,2">
              <v:shape style="position:absolute;left:7451;top:7755;width:10;height:2" coordorigin="7451,7755" coordsize="10,0" path="m7451,7755l7461,7755e" filled="false" stroked="true" strokeweight=".47998pt" strokecolor="#000000">
                <v:path arrowok="t"/>
              </v:shape>
            </v:group>
            <v:group style="position:absolute;left:8980;top:7136;width:10;height:20" coordorigin="8980,7136" coordsize="10,20">
              <v:shape style="position:absolute;left:8980;top:7136;width:10;height:20" coordorigin="8980,7136" coordsize="10,20" path="m8980,7155l8990,7155,8990,7136,8980,7136,8980,7155xe" filled="true" fillcolor="#000000" stroked="false">
                <v:path arrowok="t"/>
                <v:fill type="solid"/>
              </v:shape>
            </v:group>
            <v:group style="position:absolute;left:8980;top:7155;width:10;height:20" coordorigin="8980,7155" coordsize="10,20">
              <v:shape style="position:absolute;left:8980;top:7155;width:10;height:20" coordorigin="8980,7155" coordsize="10,20" path="m8980,7175l8990,7175,8990,7155,8980,7155,8980,7175xe" filled="true" fillcolor="#000000" stroked="false">
                <v:path arrowok="t"/>
                <v:fill type="solid"/>
              </v:shape>
            </v:group>
            <v:group style="position:absolute;left:8980;top:7175;width:10;height:20" coordorigin="8980,7175" coordsize="10,20">
              <v:shape style="position:absolute;left:8980;top:7175;width:10;height:20" coordorigin="8980,7175" coordsize="10,20" path="m8980,7194l8990,7194,8990,7175,8980,7175,8980,7194xe" filled="true" fillcolor="#000000" stroked="false">
                <v:path arrowok="t"/>
                <v:fill type="solid"/>
              </v:shape>
            </v:group>
            <v:group style="position:absolute;left:8980;top:7194;width:10;height:20" coordorigin="8980,7194" coordsize="10,20">
              <v:shape style="position:absolute;left:8980;top:7194;width:10;height:20" coordorigin="8980,7194" coordsize="10,20" path="m8980,7213l8990,7213,8990,7194,8980,7194,8980,7213xe" filled="true" fillcolor="#000000" stroked="false">
                <v:path arrowok="t"/>
                <v:fill type="solid"/>
              </v:shape>
            </v:group>
            <v:group style="position:absolute;left:8980;top:7213;width:10;height:20" coordorigin="8980,7213" coordsize="10,20">
              <v:shape style="position:absolute;left:8980;top:7213;width:10;height:20" coordorigin="8980,7213" coordsize="10,20" path="m8980,7232l8990,7232,8990,7213,8980,7213,8980,7232xe" filled="true" fillcolor="#000000" stroked="false">
                <v:path arrowok="t"/>
                <v:fill type="solid"/>
              </v:shape>
            </v:group>
            <v:group style="position:absolute;left:8980;top:7232;width:10;height:20" coordorigin="8980,7232" coordsize="10,20">
              <v:shape style="position:absolute;left:8980;top:7232;width:10;height:20" coordorigin="8980,7232" coordsize="10,20" path="m8980,7251l8990,7251,8990,7232,8980,7232,8980,7251xe" filled="true" fillcolor="#000000" stroked="false">
                <v:path arrowok="t"/>
                <v:fill type="solid"/>
              </v:shape>
            </v:group>
            <v:group style="position:absolute;left:8980;top:7251;width:10;height:20" coordorigin="8980,7251" coordsize="10,20">
              <v:shape style="position:absolute;left:8980;top:7251;width:10;height:20" coordorigin="8980,7251" coordsize="10,20" path="m8980,7271l8990,7271,8990,7251,8980,7251,8980,7271xe" filled="true" fillcolor="#000000" stroked="false">
                <v:path arrowok="t"/>
                <v:fill type="solid"/>
              </v:shape>
            </v:group>
            <v:group style="position:absolute;left:8980;top:7271;width:10;height:20" coordorigin="8980,7271" coordsize="10,20">
              <v:shape style="position:absolute;left:8980;top:7271;width:10;height:20" coordorigin="8980,7271" coordsize="10,20" path="m8980,7290l8990,7290,8990,7271,8980,7271,8980,7290xe" filled="true" fillcolor="#000000" stroked="false">
                <v:path arrowok="t"/>
                <v:fill type="solid"/>
              </v:shape>
            </v:group>
            <v:group style="position:absolute;left:8980;top:7290;width:10;height:20" coordorigin="8980,7290" coordsize="10,20">
              <v:shape style="position:absolute;left:8980;top:7290;width:10;height:20" coordorigin="8980,7290" coordsize="10,20" path="m8980,7309l8990,7309,8990,7290,8980,7290,8980,7309xe" filled="true" fillcolor="#000000" stroked="false">
                <v:path arrowok="t"/>
                <v:fill type="solid"/>
              </v:shape>
            </v:group>
            <v:group style="position:absolute;left:8980;top:7309;width:10;height:20" coordorigin="8980,7309" coordsize="10,20">
              <v:shape style="position:absolute;left:8980;top:7309;width:10;height:20" coordorigin="8980,7309" coordsize="10,20" path="m8980,7328l8990,7328,8990,7309,8980,7309,8980,7328xe" filled="true" fillcolor="#000000" stroked="false">
                <v:path arrowok="t"/>
                <v:fill type="solid"/>
              </v:shape>
            </v:group>
            <v:group style="position:absolute;left:8980;top:7328;width:10;height:20" coordorigin="8980,7328" coordsize="10,20">
              <v:shape style="position:absolute;left:8980;top:7328;width:10;height:20" coordorigin="8980,7328" coordsize="10,20" path="m8980,7347l8990,7347,8990,7328,8980,7328,8980,7347xe" filled="true" fillcolor="#000000" stroked="false">
                <v:path arrowok="t"/>
                <v:fill type="solid"/>
              </v:shape>
            </v:group>
            <v:group style="position:absolute;left:8980;top:7347;width:10;height:20" coordorigin="8980,7347" coordsize="10,20">
              <v:shape style="position:absolute;left:8980;top:7347;width:10;height:20" coordorigin="8980,7347" coordsize="10,20" path="m8980,7367l8990,7367,8990,7347,8980,7347,8980,7367xe" filled="true" fillcolor="#000000" stroked="false">
                <v:path arrowok="t"/>
                <v:fill type="solid"/>
              </v:shape>
            </v:group>
            <v:group style="position:absolute;left:8980;top:7367;width:10;height:20" coordorigin="8980,7367" coordsize="10,20">
              <v:shape style="position:absolute;left:8980;top:7367;width:10;height:20" coordorigin="8980,7367" coordsize="10,20" path="m8980,7386l8990,7386,8990,7367,8980,7367,8980,7386xe" filled="true" fillcolor="#000000" stroked="false">
                <v:path arrowok="t"/>
                <v:fill type="solid"/>
              </v:shape>
            </v:group>
            <v:group style="position:absolute;left:8980;top:7386;width:10;height:20" coordorigin="8980,7386" coordsize="10,20">
              <v:shape style="position:absolute;left:8980;top:7386;width:10;height:20" coordorigin="8980,7386" coordsize="10,20" path="m8980,7405l8990,7405,8990,7386,8980,7386,8980,7405xe" filled="true" fillcolor="#000000" stroked="false">
                <v:path arrowok="t"/>
                <v:fill type="solid"/>
              </v:shape>
            </v:group>
            <v:group style="position:absolute;left:8980;top:7405;width:10;height:20" coordorigin="8980,7405" coordsize="10,20">
              <v:shape style="position:absolute;left:8980;top:7405;width:10;height:20" coordorigin="8980,7405" coordsize="10,20" path="m8980,7424l8990,7424,8990,7405,8980,7405,8980,7424xe" filled="true" fillcolor="#000000" stroked="false">
                <v:path arrowok="t"/>
                <v:fill type="solid"/>
              </v:shape>
            </v:group>
            <v:group style="position:absolute;left:8980;top:7424;width:10;height:20" coordorigin="8980,7424" coordsize="10,20">
              <v:shape style="position:absolute;left:8980;top:7424;width:10;height:20" coordorigin="8980,7424" coordsize="10,20" path="m8980,7443l8990,7443,8990,7424,8980,7424,8980,7443xe" filled="true" fillcolor="#000000" stroked="false">
                <v:path arrowok="t"/>
                <v:fill type="solid"/>
              </v:shape>
            </v:group>
            <v:group style="position:absolute;left:8980;top:7443;width:10;height:20" coordorigin="8980,7443" coordsize="10,20">
              <v:shape style="position:absolute;left:8980;top:7443;width:10;height:20" coordorigin="8980,7443" coordsize="10,20" path="m8980,7463l8990,7463,8990,7443,8980,7443,8980,7463xe" filled="true" fillcolor="#000000" stroked="false">
                <v:path arrowok="t"/>
                <v:fill type="solid"/>
              </v:shape>
            </v:group>
            <v:group style="position:absolute;left:8980;top:7463;width:10;height:20" coordorigin="8980,7463" coordsize="10,20">
              <v:shape style="position:absolute;left:8980;top:7463;width:10;height:20" coordorigin="8980,7463" coordsize="10,20" path="m8980,7482l8990,7482,8990,7463,8980,7463,8980,7482xe" filled="true" fillcolor="#000000" stroked="false">
                <v:path arrowok="t"/>
                <v:fill type="solid"/>
              </v:shape>
            </v:group>
            <v:group style="position:absolute;left:8980;top:7482;width:10;height:20" coordorigin="8980,7482" coordsize="10,20">
              <v:shape style="position:absolute;left:8980;top:7482;width:10;height:20" coordorigin="8980,7482" coordsize="10,20" path="m8980,7501l8990,7501,8990,7482,8980,7482,8980,7501xe" filled="true" fillcolor="#000000" stroked="false">
                <v:path arrowok="t"/>
                <v:fill type="solid"/>
              </v:shape>
            </v:group>
            <v:group style="position:absolute;left:8980;top:7501;width:10;height:20" coordorigin="8980,7501" coordsize="10,20">
              <v:shape style="position:absolute;left:8980;top:7501;width:10;height:20" coordorigin="8980,7501" coordsize="10,20" path="m8980,7520l8990,7520,8990,7501,8980,7501,8980,7520xe" filled="true" fillcolor="#000000" stroked="false">
                <v:path arrowok="t"/>
                <v:fill type="solid"/>
              </v:shape>
            </v:group>
            <v:group style="position:absolute;left:8980;top:7520;width:10;height:20" coordorigin="8980,7520" coordsize="10,20">
              <v:shape style="position:absolute;left:8980;top:7520;width:10;height:20" coordorigin="8980,7520" coordsize="10,20" path="m8980,7539l8990,7539,8990,7520,8980,7520,8980,7539xe" filled="true" fillcolor="#000000" stroked="false">
                <v:path arrowok="t"/>
                <v:fill type="solid"/>
              </v:shape>
            </v:group>
            <v:group style="position:absolute;left:8980;top:7539;width:10;height:20" coordorigin="8980,7539" coordsize="10,20">
              <v:shape style="position:absolute;left:8980;top:7539;width:10;height:20" coordorigin="8980,7539" coordsize="10,20" path="m8980,7559l8990,7559,8990,7539,8980,7539,8980,7559xe" filled="true" fillcolor="#000000" stroked="false">
                <v:path arrowok="t"/>
                <v:fill type="solid"/>
              </v:shape>
            </v:group>
            <v:group style="position:absolute;left:8980;top:7559;width:10;height:20" coordorigin="8980,7559" coordsize="10,20">
              <v:shape style="position:absolute;left:8980;top:7559;width:10;height:20" coordorigin="8980,7559" coordsize="10,20" path="m8980,7578l8990,7578,8990,7559,8980,7559,8980,7578xe" filled="true" fillcolor="#000000" stroked="false">
                <v:path arrowok="t"/>
                <v:fill type="solid"/>
              </v:shape>
            </v:group>
            <v:group style="position:absolute;left:8980;top:7578;width:10;height:20" coordorigin="8980,7578" coordsize="10,20">
              <v:shape style="position:absolute;left:8980;top:7578;width:10;height:20" coordorigin="8980,7578" coordsize="10,20" path="m8980,7597l8990,7597,8990,7578,8980,7578,8980,7597xe" filled="true" fillcolor="#000000" stroked="false">
                <v:path arrowok="t"/>
                <v:fill type="solid"/>
              </v:shape>
            </v:group>
            <v:group style="position:absolute;left:8980;top:7597;width:10;height:20" coordorigin="8980,7597" coordsize="10,20">
              <v:shape style="position:absolute;left:8980;top:7597;width:10;height:20" coordorigin="8980,7597" coordsize="10,20" path="m8980,7616l8990,7616,8990,7597,8980,7597,8980,7616xe" filled="true" fillcolor="#000000" stroked="false">
                <v:path arrowok="t"/>
                <v:fill type="solid"/>
              </v:shape>
            </v:group>
            <v:group style="position:absolute;left:8980;top:7616;width:10;height:20" coordorigin="8980,7616" coordsize="10,20">
              <v:shape style="position:absolute;left:8980;top:7616;width:10;height:20" coordorigin="8980,7616" coordsize="10,20" path="m8980,7635l8990,7635,8990,7616,8980,7616,8980,7635xe" filled="true" fillcolor="#000000" stroked="false">
                <v:path arrowok="t"/>
                <v:fill type="solid"/>
              </v:shape>
            </v:group>
            <v:group style="position:absolute;left:8980;top:7635;width:10;height:20" coordorigin="8980,7635" coordsize="10,20">
              <v:shape style="position:absolute;left:8980;top:7635;width:10;height:20" coordorigin="8980,7635" coordsize="10,20" path="m8980,7655l8990,7655,8990,7635,8980,7635,8980,7655xe" filled="true" fillcolor="#000000" stroked="false">
                <v:path arrowok="t"/>
                <v:fill type="solid"/>
              </v:shape>
            </v:group>
            <v:group style="position:absolute;left:8980;top:7655;width:10;height:20" coordorigin="8980,7655" coordsize="10,20">
              <v:shape style="position:absolute;left:8980;top:7655;width:10;height:20" coordorigin="8980,7655" coordsize="10,20" path="m8980,7674l8990,7674,8990,7655,8980,7655,8980,7674xe" filled="true" fillcolor="#000000" stroked="false">
                <v:path arrowok="t"/>
                <v:fill type="solid"/>
              </v:shape>
            </v:group>
            <v:group style="position:absolute;left:8980;top:7674;width:10;height:20" coordorigin="8980,7674" coordsize="10,20">
              <v:shape style="position:absolute;left:8980;top:7674;width:10;height:20" coordorigin="8980,7674" coordsize="10,20" path="m8980,7693l8990,7693,8990,7674,8980,7674,8980,7693xe" filled="true" fillcolor="#000000" stroked="false">
                <v:path arrowok="t"/>
                <v:fill type="solid"/>
              </v:shape>
            </v:group>
            <v:group style="position:absolute;left:8980;top:7693;width:10;height:20" coordorigin="8980,7693" coordsize="10,20">
              <v:shape style="position:absolute;left:8980;top:7693;width:10;height:20" coordorigin="8980,7693" coordsize="10,20" path="m8980,7712l8990,7712,8990,7693,8980,7693,8980,7712xe" filled="true" fillcolor="#000000" stroked="false">
                <v:path arrowok="t"/>
                <v:fill type="solid"/>
              </v:shape>
            </v:group>
            <v:group style="position:absolute;left:8980;top:7712;width:10;height:20" coordorigin="8980,7712" coordsize="10,20">
              <v:shape style="position:absolute;left:8980;top:7712;width:10;height:20" coordorigin="8980,7712" coordsize="10,20" path="m8980,7731l8990,7731,8990,7712,8980,7712,8980,7731xe" filled="true" fillcolor="#000000" stroked="false">
                <v:path arrowok="t"/>
                <v:fill type="solid"/>
              </v:shape>
            </v:group>
            <v:group style="position:absolute;left:8980;top:7731;width:10;height:20" coordorigin="8980,7731" coordsize="10,20">
              <v:shape style="position:absolute;left:8980;top:7731;width:10;height:20" coordorigin="8980,7731" coordsize="10,20" path="m8980,7751l8990,7751,8990,7731,8980,7731,8980,7751xe" filled="true" fillcolor="#000000" stroked="false">
                <v:path arrowok="t"/>
                <v:fill type="solid"/>
              </v:shape>
            </v:group>
            <v:group style="position:absolute;left:8980;top:7755;width:10;height:2" coordorigin="8980,7755" coordsize="10,2">
              <v:shape style="position:absolute;left:8980;top:7755;width:10;height:2" coordorigin="8980,7755" coordsize="10,0" path="m8980,7755l8990,7755e" filled="false" stroked="true" strokeweight=".47998pt" strokecolor="#000000">
                <v:path arrowok="t"/>
              </v:shape>
            </v:group>
            <v:group style="position:absolute;left:10800;top:7136;width:10;height:20" coordorigin="10800,7136" coordsize="10,20">
              <v:shape style="position:absolute;left:10800;top:7136;width:10;height:20" coordorigin="10800,7136" coordsize="10,20" path="m10800,7155l10809,7155,10809,7136,10800,7136,10800,7155xe" filled="true" fillcolor="#000000" stroked="false">
                <v:path arrowok="t"/>
                <v:fill type="solid"/>
              </v:shape>
            </v:group>
            <v:group style="position:absolute;left:10800;top:7155;width:10;height:20" coordorigin="10800,7155" coordsize="10,20">
              <v:shape style="position:absolute;left:10800;top:7155;width:10;height:20" coordorigin="10800,7155" coordsize="10,20" path="m10800,7175l10809,7175,10809,7155,10800,7155,10800,7175xe" filled="true" fillcolor="#000000" stroked="false">
                <v:path arrowok="t"/>
                <v:fill type="solid"/>
              </v:shape>
            </v:group>
            <v:group style="position:absolute;left:10800;top:7175;width:10;height:20" coordorigin="10800,7175" coordsize="10,20">
              <v:shape style="position:absolute;left:10800;top:7175;width:10;height:20" coordorigin="10800,7175" coordsize="10,20" path="m10800,7194l10809,7194,10809,7175,10800,7175,10800,7194xe" filled="true" fillcolor="#000000" stroked="false">
                <v:path arrowok="t"/>
                <v:fill type="solid"/>
              </v:shape>
            </v:group>
            <v:group style="position:absolute;left:10800;top:7194;width:10;height:20" coordorigin="10800,7194" coordsize="10,20">
              <v:shape style="position:absolute;left:10800;top:7194;width:10;height:20" coordorigin="10800,7194" coordsize="10,20" path="m10800,7213l10809,7213,10809,7194,10800,7194,10800,7213xe" filled="true" fillcolor="#000000" stroked="false">
                <v:path arrowok="t"/>
                <v:fill type="solid"/>
              </v:shape>
            </v:group>
            <v:group style="position:absolute;left:10800;top:7213;width:10;height:20" coordorigin="10800,7213" coordsize="10,20">
              <v:shape style="position:absolute;left:10800;top:7213;width:10;height:20" coordorigin="10800,7213" coordsize="10,20" path="m10800,7232l10809,7232,10809,7213,10800,7213,10800,7232xe" filled="true" fillcolor="#000000" stroked="false">
                <v:path arrowok="t"/>
                <v:fill type="solid"/>
              </v:shape>
            </v:group>
            <v:group style="position:absolute;left:10800;top:7232;width:10;height:20" coordorigin="10800,7232" coordsize="10,20">
              <v:shape style="position:absolute;left:10800;top:7232;width:10;height:20" coordorigin="10800,7232" coordsize="10,20" path="m10800,7251l10809,7251,10809,7232,10800,7232,10800,7251xe" filled="true" fillcolor="#000000" stroked="false">
                <v:path arrowok="t"/>
                <v:fill type="solid"/>
              </v:shape>
            </v:group>
            <v:group style="position:absolute;left:10800;top:7251;width:10;height:20" coordorigin="10800,7251" coordsize="10,20">
              <v:shape style="position:absolute;left:10800;top:7251;width:10;height:20" coordorigin="10800,7251" coordsize="10,20" path="m10800,7271l10809,7271,10809,7251,10800,7251,10800,7271xe" filled="true" fillcolor="#000000" stroked="false">
                <v:path arrowok="t"/>
                <v:fill type="solid"/>
              </v:shape>
            </v:group>
            <v:group style="position:absolute;left:10800;top:7271;width:10;height:20" coordorigin="10800,7271" coordsize="10,20">
              <v:shape style="position:absolute;left:10800;top:7271;width:10;height:20" coordorigin="10800,7271" coordsize="10,20" path="m10800,7290l10809,7290,10809,7271,10800,7271,10800,7290xe" filled="true" fillcolor="#000000" stroked="false">
                <v:path arrowok="t"/>
                <v:fill type="solid"/>
              </v:shape>
            </v:group>
            <v:group style="position:absolute;left:10800;top:7290;width:10;height:20" coordorigin="10800,7290" coordsize="10,20">
              <v:shape style="position:absolute;left:10800;top:7290;width:10;height:20" coordorigin="10800,7290" coordsize="10,20" path="m10800,7309l10809,7309,10809,7290,10800,7290,10800,7309xe" filled="true" fillcolor="#000000" stroked="false">
                <v:path arrowok="t"/>
                <v:fill type="solid"/>
              </v:shape>
            </v:group>
            <v:group style="position:absolute;left:10800;top:7309;width:10;height:20" coordorigin="10800,7309" coordsize="10,20">
              <v:shape style="position:absolute;left:10800;top:7309;width:10;height:20" coordorigin="10800,7309" coordsize="10,20" path="m10800,7328l10809,7328,10809,7309,10800,7309,10800,7328xe" filled="true" fillcolor="#000000" stroked="false">
                <v:path arrowok="t"/>
                <v:fill type="solid"/>
              </v:shape>
            </v:group>
            <v:group style="position:absolute;left:10800;top:7328;width:10;height:20" coordorigin="10800,7328" coordsize="10,20">
              <v:shape style="position:absolute;left:10800;top:7328;width:10;height:20" coordorigin="10800,7328" coordsize="10,20" path="m10800,7347l10809,7347,10809,7328,10800,7328,10800,7347xe" filled="true" fillcolor="#000000" stroked="false">
                <v:path arrowok="t"/>
                <v:fill type="solid"/>
              </v:shape>
            </v:group>
            <v:group style="position:absolute;left:10800;top:7347;width:10;height:20" coordorigin="10800,7347" coordsize="10,20">
              <v:shape style="position:absolute;left:10800;top:7347;width:10;height:20" coordorigin="10800,7347" coordsize="10,20" path="m10800,7367l10809,7367,10809,7347,10800,7347,10800,7367xe" filled="true" fillcolor="#000000" stroked="false">
                <v:path arrowok="t"/>
                <v:fill type="solid"/>
              </v:shape>
            </v:group>
            <v:group style="position:absolute;left:10800;top:7367;width:10;height:20" coordorigin="10800,7367" coordsize="10,20">
              <v:shape style="position:absolute;left:10800;top:7367;width:10;height:20" coordorigin="10800,7367" coordsize="10,20" path="m10800,7386l10809,7386,10809,7367,10800,7367,10800,7386xe" filled="true" fillcolor="#000000" stroked="false">
                <v:path arrowok="t"/>
                <v:fill type="solid"/>
              </v:shape>
            </v:group>
            <v:group style="position:absolute;left:10800;top:7386;width:10;height:20" coordorigin="10800,7386" coordsize="10,20">
              <v:shape style="position:absolute;left:10800;top:7386;width:10;height:20" coordorigin="10800,7386" coordsize="10,20" path="m10800,7405l10809,7405,10809,7386,10800,7386,10800,7405xe" filled="true" fillcolor="#000000" stroked="false">
                <v:path arrowok="t"/>
                <v:fill type="solid"/>
              </v:shape>
            </v:group>
            <v:group style="position:absolute;left:10800;top:7405;width:10;height:20" coordorigin="10800,7405" coordsize="10,20">
              <v:shape style="position:absolute;left:10800;top:7405;width:10;height:20" coordorigin="10800,7405" coordsize="10,20" path="m10800,7424l10809,7424,10809,7405,10800,7405,10800,7424xe" filled="true" fillcolor="#000000" stroked="false">
                <v:path arrowok="t"/>
                <v:fill type="solid"/>
              </v:shape>
            </v:group>
            <v:group style="position:absolute;left:10800;top:7424;width:10;height:20" coordorigin="10800,7424" coordsize="10,20">
              <v:shape style="position:absolute;left:10800;top:7424;width:10;height:20" coordorigin="10800,7424" coordsize="10,20" path="m10800,7443l10809,7443,10809,7424,10800,7424,10800,7443xe" filled="true" fillcolor="#000000" stroked="false">
                <v:path arrowok="t"/>
                <v:fill type="solid"/>
              </v:shape>
            </v:group>
            <v:group style="position:absolute;left:10800;top:7443;width:10;height:20" coordorigin="10800,7443" coordsize="10,20">
              <v:shape style="position:absolute;left:10800;top:7443;width:10;height:20" coordorigin="10800,7443" coordsize="10,20" path="m10800,7463l10809,7463,10809,7443,10800,7443,10800,7463xe" filled="true" fillcolor="#000000" stroked="false">
                <v:path arrowok="t"/>
                <v:fill type="solid"/>
              </v:shape>
            </v:group>
            <v:group style="position:absolute;left:10800;top:7463;width:10;height:20" coordorigin="10800,7463" coordsize="10,20">
              <v:shape style="position:absolute;left:10800;top:7463;width:10;height:20" coordorigin="10800,7463" coordsize="10,20" path="m10800,7482l10809,7482,10809,7463,10800,7463,10800,7482xe" filled="true" fillcolor="#000000" stroked="false">
                <v:path arrowok="t"/>
                <v:fill type="solid"/>
              </v:shape>
            </v:group>
            <v:group style="position:absolute;left:10800;top:7482;width:10;height:20" coordorigin="10800,7482" coordsize="10,20">
              <v:shape style="position:absolute;left:10800;top:7482;width:10;height:20" coordorigin="10800,7482" coordsize="10,20" path="m10800,7501l10809,7501,10809,7482,10800,7482,10800,7501xe" filled="true" fillcolor="#000000" stroked="false">
                <v:path arrowok="t"/>
                <v:fill type="solid"/>
              </v:shape>
            </v:group>
            <v:group style="position:absolute;left:10800;top:7501;width:10;height:20" coordorigin="10800,7501" coordsize="10,20">
              <v:shape style="position:absolute;left:10800;top:7501;width:10;height:20" coordorigin="10800,7501" coordsize="10,20" path="m10800,7520l10809,7520,10809,7501,10800,7501,10800,7520xe" filled="true" fillcolor="#000000" stroked="false">
                <v:path arrowok="t"/>
                <v:fill type="solid"/>
              </v:shape>
            </v:group>
            <v:group style="position:absolute;left:10800;top:7520;width:10;height:20" coordorigin="10800,7520" coordsize="10,20">
              <v:shape style="position:absolute;left:10800;top:7520;width:10;height:20" coordorigin="10800,7520" coordsize="10,20" path="m10800,7539l10809,7539,10809,7520,10800,7520,10800,7539xe" filled="true" fillcolor="#000000" stroked="false">
                <v:path arrowok="t"/>
                <v:fill type="solid"/>
              </v:shape>
            </v:group>
            <v:group style="position:absolute;left:10800;top:7539;width:10;height:20" coordorigin="10800,7539" coordsize="10,20">
              <v:shape style="position:absolute;left:10800;top:7539;width:10;height:20" coordorigin="10800,7539" coordsize="10,20" path="m10800,7559l10809,7559,10809,7539,10800,7539,10800,7559xe" filled="true" fillcolor="#000000" stroked="false">
                <v:path arrowok="t"/>
                <v:fill type="solid"/>
              </v:shape>
            </v:group>
            <v:group style="position:absolute;left:10800;top:7559;width:10;height:20" coordorigin="10800,7559" coordsize="10,20">
              <v:shape style="position:absolute;left:10800;top:7559;width:10;height:20" coordorigin="10800,7559" coordsize="10,20" path="m10800,7578l10809,7578,10809,7559,10800,7559,10800,7578xe" filled="true" fillcolor="#000000" stroked="false">
                <v:path arrowok="t"/>
                <v:fill type="solid"/>
              </v:shape>
            </v:group>
            <v:group style="position:absolute;left:10800;top:7578;width:10;height:20" coordorigin="10800,7578" coordsize="10,20">
              <v:shape style="position:absolute;left:10800;top:7578;width:10;height:20" coordorigin="10800,7578" coordsize="10,20" path="m10800,7597l10809,7597,10809,7578,10800,7578,10800,7597xe" filled="true" fillcolor="#000000" stroked="false">
                <v:path arrowok="t"/>
                <v:fill type="solid"/>
              </v:shape>
            </v:group>
            <v:group style="position:absolute;left:10800;top:7597;width:10;height:20" coordorigin="10800,7597" coordsize="10,20">
              <v:shape style="position:absolute;left:10800;top:7597;width:10;height:20" coordorigin="10800,7597" coordsize="10,20" path="m10800,7616l10809,7616,10809,7597,10800,7597,10800,7616xe" filled="true" fillcolor="#000000" stroked="false">
                <v:path arrowok="t"/>
                <v:fill type="solid"/>
              </v:shape>
            </v:group>
            <v:group style="position:absolute;left:10800;top:7616;width:10;height:20" coordorigin="10800,7616" coordsize="10,20">
              <v:shape style="position:absolute;left:10800;top:7616;width:10;height:20" coordorigin="10800,7616" coordsize="10,20" path="m10800,7635l10809,7635,10809,7616,10800,7616,10800,7635xe" filled="true" fillcolor="#000000" stroked="false">
                <v:path arrowok="t"/>
                <v:fill type="solid"/>
              </v:shape>
            </v:group>
            <v:group style="position:absolute;left:10800;top:7635;width:10;height:20" coordorigin="10800,7635" coordsize="10,20">
              <v:shape style="position:absolute;left:10800;top:7635;width:10;height:20" coordorigin="10800,7635" coordsize="10,20" path="m10800,7655l10809,7655,10809,7635,10800,7635,10800,7655xe" filled="true" fillcolor="#000000" stroked="false">
                <v:path arrowok="t"/>
                <v:fill type="solid"/>
              </v:shape>
            </v:group>
            <v:group style="position:absolute;left:10800;top:7655;width:10;height:20" coordorigin="10800,7655" coordsize="10,20">
              <v:shape style="position:absolute;left:10800;top:7655;width:10;height:20" coordorigin="10800,7655" coordsize="10,20" path="m10800,7674l10809,7674,10809,7655,10800,7655,10800,7674xe" filled="true" fillcolor="#000000" stroked="false">
                <v:path arrowok="t"/>
                <v:fill type="solid"/>
              </v:shape>
            </v:group>
            <v:group style="position:absolute;left:10800;top:7674;width:10;height:20" coordorigin="10800,7674" coordsize="10,20">
              <v:shape style="position:absolute;left:10800;top:7674;width:10;height:20" coordorigin="10800,7674" coordsize="10,20" path="m10800,7693l10809,7693,10809,7674,10800,7674,10800,7693xe" filled="true" fillcolor="#000000" stroked="false">
                <v:path arrowok="t"/>
                <v:fill type="solid"/>
              </v:shape>
            </v:group>
            <v:group style="position:absolute;left:10800;top:7693;width:10;height:20" coordorigin="10800,7693" coordsize="10,20">
              <v:shape style="position:absolute;left:10800;top:7693;width:10;height:20" coordorigin="10800,7693" coordsize="10,20" path="m10800,7712l10809,7712,10809,7693,10800,7693,10800,7712xe" filled="true" fillcolor="#000000" stroked="false">
                <v:path arrowok="t"/>
                <v:fill type="solid"/>
              </v:shape>
            </v:group>
            <v:group style="position:absolute;left:10800;top:7712;width:10;height:20" coordorigin="10800,7712" coordsize="10,20">
              <v:shape style="position:absolute;left:10800;top:7712;width:10;height:20" coordorigin="10800,7712" coordsize="10,20" path="m10800,7731l10809,7731,10809,7712,10800,7712,10800,7731xe" filled="true" fillcolor="#000000" stroked="false">
                <v:path arrowok="t"/>
                <v:fill type="solid"/>
              </v:shape>
            </v:group>
            <v:group style="position:absolute;left:10800;top:7731;width:10;height:20" coordorigin="10800,7731" coordsize="10,20">
              <v:shape style="position:absolute;left:10800;top:7731;width:10;height:20" coordorigin="10800,7731" coordsize="10,20" path="m10800,7751l10809,7751,10809,7731,10800,7731,10800,7751xe" filled="true" fillcolor="#000000" stroked="false">
                <v:path arrowok="t"/>
                <v:fill type="solid"/>
              </v:shape>
            </v:group>
            <v:group style="position:absolute;left:10800;top:7755;width:10;height:2" coordorigin="10800,7755" coordsize="10,2">
              <v:shape style="position:absolute;left:10800;top:7755;width:10;height:2" coordorigin="10800,7755" coordsize="10,0" path="m10800,7755l10809,7755e" filled="false" stroked="true" strokeweight=".47998pt" strokecolor="#000000">
                <v:path arrowok="t"/>
              </v:shape>
            </v:group>
            <v:group style="position:absolute;left:862;top:7765;width:10;height:2" coordorigin="862,7765" coordsize="10,2">
              <v:shape style="position:absolute;left:862;top:7765;width:10;height:2" coordorigin="862,7765" coordsize="10,0" path="m862,7765l871,7765e" filled="false" stroked="true" strokeweight=".48001pt" strokecolor="#000000">
                <v:path arrowok="t"/>
              </v:shape>
              <v:shape style="position:absolute;left:871;top:7760;width:2939;height:10" type="#_x0000_t75" stroked="false">
                <v:imagedata r:id="rId768" o:title=""/>
              </v:shape>
              <v:shape style="position:absolute;left:3805;top:7760;width:5175;height:10" type="#_x0000_t75" stroked="false">
                <v:imagedata r:id="rId757" o:title=""/>
              </v:shape>
              <v:shape style="position:absolute;left:8976;top:7760;width:1824;height:10" type="#_x0000_t75" stroked="false">
                <v:imagedata r:id="rId769" o:title=""/>
              </v:shape>
            </v:group>
            <v:group style="position:absolute;left:10800;top:7765;width:10;height:2" coordorigin="10800,7765" coordsize="10,2">
              <v:shape style="position:absolute;left:10800;top:7765;width:10;height:2" coordorigin="10800,7765" coordsize="10,0" path="m10800,7765l10809,7765e" filled="false" stroked="true" strokeweight=".48001pt" strokecolor="#000000">
                <v:path arrowok="t"/>
              </v:shape>
            </v:group>
            <v:group style="position:absolute;left:862;top:7770;width:10;height:20" coordorigin="862,7770" coordsize="10,20">
              <v:shape style="position:absolute;left:862;top:7770;width:10;height:20" coordorigin="862,7770" coordsize="10,20" path="m862,7789l871,7789,871,7770,862,7770,862,7789xe" filled="true" fillcolor="#000000" stroked="false">
                <v:path arrowok="t"/>
                <v:fill type="solid"/>
              </v:shape>
            </v:group>
            <v:group style="position:absolute;left:862;top:7789;width:10;height:20" coordorigin="862,7789" coordsize="10,20">
              <v:shape style="position:absolute;left:862;top:7789;width:10;height:20" coordorigin="862,7789" coordsize="10,20" path="m862,7808l871,7808,871,7789,862,7789,862,7808xe" filled="true" fillcolor="#000000" stroked="false">
                <v:path arrowok="t"/>
                <v:fill type="solid"/>
              </v:shape>
            </v:group>
            <v:group style="position:absolute;left:862;top:7808;width:10;height:20" coordorigin="862,7808" coordsize="10,20">
              <v:shape style="position:absolute;left:862;top:7808;width:10;height:20" coordorigin="862,7808" coordsize="10,20" path="m862,7827l871,7827,871,7808,862,7808,862,7827xe" filled="true" fillcolor="#000000" stroked="false">
                <v:path arrowok="t"/>
                <v:fill type="solid"/>
              </v:shape>
            </v:group>
            <v:group style="position:absolute;left:862;top:7827;width:10;height:20" coordorigin="862,7827" coordsize="10,20">
              <v:shape style="position:absolute;left:862;top:7827;width:10;height:20" coordorigin="862,7827" coordsize="10,20" path="m862,7847l871,7847,871,7827,862,7827,862,7847xe" filled="true" fillcolor="#000000" stroked="false">
                <v:path arrowok="t"/>
                <v:fill type="solid"/>
              </v:shape>
            </v:group>
            <v:group style="position:absolute;left:862;top:7847;width:10;height:20" coordorigin="862,7847" coordsize="10,20">
              <v:shape style="position:absolute;left:862;top:7847;width:10;height:20" coordorigin="862,7847" coordsize="10,20" path="m862,7866l871,7866,871,7847,862,7847,862,7866xe" filled="true" fillcolor="#000000" stroked="false">
                <v:path arrowok="t"/>
                <v:fill type="solid"/>
              </v:shape>
            </v:group>
            <v:group style="position:absolute;left:862;top:7866;width:10;height:20" coordorigin="862,7866" coordsize="10,20">
              <v:shape style="position:absolute;left:862;top:7866;width:10;height:20" coordorigin="862,7866" coordsize="10,20" path="m862,7885l871,7885,871,7866,862,7866,862,7885xe" filled="true" fillcolor="#000000" stroked="false">
                <v:path arrowok="t"/>
                <v:fill type="solid"/>
              </v:shape>
            </v:group>
            <v:group style="position:absolute;left:862;top:7885;width:10;height:20" coordorigin="862,7885" coordsize="10,20">
              <v:shape style="position:absolute;left:862;top:7885;width:10;height:20" coordorigin="862,7885" coordsize="10,20" path="m862,7904l871,7904,871,7885,862,7885,862,7904xe" filled="true" fillcolor="#000000" stroked="false">
                <v:path arrowok="t"/>
                <v:fill type="solid"/>
              </v:shape>
            </v:group>
            <v:group style="position:absolute;left:862;top:7904;width:10;height:20" coordorigin="862,7904" coordsize="10,20">
              <v:shape style="position:absolute;left:862;top:7904;width:10;height:20" coordorigin="862,7904" coordsize="10,20" path="m862,7923l871,7923,871,7904,862,7904,862,7923xe" filled="true" fillcolor="#000000" stroked="false">
                <v:path arrowok="t"/>
                <v:fill type="solid"/>
              </v:shape>
            </v:group>
            <v:group style="position:absolute;left:862;top:7923;width:10;height:20" coordorigin="862,7923" coordsize="10,20">
              <v:shape style="position:absolute;left:862;top:7923;width:10;height:20" coordorigin="862,7923" coordsize="10,20" path="m862,7943l871,7943,871,7923,862,7923,862,7943xe" filled="true" fillcolor="#000000" stroked="false">
                <v:path arrowok="t"/>
                <v:fill type="solid"/>
              </v:shape>
            </v:group>
            <v:group style="position:absolute;left:862;top:7943;width:10;height:20" coordorigin="862,7943" coordsize="10,20">
              <v:shape style="position:absolute;left:862;top:7943;width:10;height:20" coordorigin="862,7943" coordsize="10,20" path="m862,7962l871,7962,871,7943,862,7943,862,7962xe" filled="true" fillcolor="#000000" stroked="false">
                <v:path arrowok="t"/>
                <v:fill type="solid"/>
              </v:shape>
            </v:group>
            <v:group style="position:absolute;left:862;top:7962;width:10;height:20" coordorigin="862,7962" coordsize="10,20">
              <v:shape style="position:absolute;left:862;top:7962;width:10;height:20" coordorigin="862,7962" coordsize="10,20" path="m862,7981l871,7981,871,7962,862,7962,862,7981xe" filled="true" fillcolor="#000000" stroked="false">
                <v:path arrowok="t"/>
                <v:fill type="solid"/>
              </v:shape>
            </v:group>
            <v:group style="position:absolute;left:862;top:7981;width:10;height:20" coordorigin="862,7981" coordsize="10,20">
              <v:shape style="position:absolute;left:862;top:7981;width:10;height:20" coordorigin="862,7981" coordsize="10,20" path="m862,8000l871,8000,871,7981,862,7981,862,8000xe" filled="true" fillcolor="#000000" stroked="false">
                <v:path arrowok="t"/>
                <v:fill type="solid"/>
              </v:shape>
            </v:group>
            <v:group style="position:absolute;left:862;top:8000;width:10;height:20" coordorigin="862,8000" coordsize="10,20">
              <v:shape style="position:absolute;left:862;top:8000;width:10;height:20" coordorigin="862,8000" coordsize="10,20" path="m862,8019l871,8019,871,8000,862,8000,862,8019xe" filled="true" fillcolor="#000000" stroked="false">
                <v:path arrowok="t"/>
                <v:fill type="solid"/>
              </v:shape>
            </v:group>
            <v:group style="position:absolute;left:862;top:8019;width:10;height:20" coordorigin="862,8019" coordsize="10,20">
              <v:shape style="position:absolute;left:862;top:8019;width:10;height:20" coordorigin="862,8019" coordsize="10,20" path="m862,8039l871,8039,871,8019,862,8019,862,8039xe" filled="true" fillcolor="#000000" stroked="false">
                <v:path arrowok="t"/>
                <v:fill type="solid"/>
              </v:shape>
            </v:group>
            <v:group style="position:absolute;left:862;top:8039;width:10;height:20" coordorigin="862,8039" coordsize="10,20">
              <v:shape style="position:absolute;left:862;top:8039;width:10;height:20" coordorigin="862,8039" coordsize="10,20" path="m862,8058l871,8058,871,8039,862,8039,862,8058xe" filled="true" fillcolor="#000000" stroked="false">
                <v:path arrowok="t"/>
                <v:fill type="solid"/>
              </v:shape>
            </v:group>
            <v:group style="position:absolute;left:862;top:8058;width:10;height:20" coordorigin="862,8058" coordsize="10,20">
              <v:shape style="position:absolute;left:862;top:8058;width:10;height:20" coordorigin="862,8058" coordsize="10,20" path="m862,8077l871,8077,871,8058,862,8058,862,8077xe" filled="true" fillcolor="#000000" stroked="false">
                <v:path arrowok="t"/>
                <v:fill type="solid"/>
              </v:shape>
            </v:group>
            <v:group style="position:absolute;left:862;top:8077;width:10;height:20" coordorigin="862,8077" coordsize="10,20">
              <v:shape style="position:absolute;left:862;top:8077;width:10;height:20" coordorigin="862,8077" coordsize="10,20" path="m862,8096l871,8096,871,8077,862,8077,862,8096xe" filled="true" fillcolor="#000000" stroked="false">
                <v:path arrowok="t"/>
                <v:fill type="solid"/>
              </v:shape>
            </v:group>
            <v:group style="position:absolute;left:862;top:8096;width:10;height:20" coordorigin="862,8096" coordsize="10,20">
              <v:shape style="position:absolute;left:862;top:8096;width:10;height:20" coordorigin="862,8096" coordsize="10,20" path="m862,8115l871,8115,871,8096,862,8096,862,8115xe" filled="true" fillcolor="#000000" stroked="false">
                <v:path arrowok="t"/>
                <v:fill type="solid"/>
              </v:shape>
            </v:group>
            <v:group style="position:absolute;left:862;top:8115;width:10;height:20" coordorigin="862,8115" coordsize="10,20">
              <v:shape style="position:absolute;left:862;top:8115;width:10;height:20" coordorigin="862,8115" coordsize="10,20" path="m862,8135l871,8135,871,8115,862,8115,862,8135xe" filled="true" fillcolor="#000000" stroked="false">
                <v:path arrowok="t"/>
                <v:fill type="solid"/>
              </v:shape>
            </v:group>
            <v:group style="position:absolute;left:862;top:8135;width:10;height:20" coordorigin="862,8135" coordsize="10,20">
              <v:shape style="position:absolute;left:862;top:8135;width:10;height:20" coordorigin="862,8135" coordsize="10,20" path="m862,8154l871,8154,871,8135,862,8135,862,8154xe" filled="true" fillcolor="#000000" stroked="false">
                <v:path arrowok="t"/>
                <v:fill type="solid"/>
              </v:shape>
            </v:group>
            <v:group style="position:absolute;left:862;top:8154;width:10;height:20" coordorigin="862,8154" coordsize="10,20">
              <v:shape style="position:absolute;left:862;top:8154;width:10;height:20" coordorigin="862,8154" coordsize="10,20" path="m862,8173l871,8173,871,8154,862,8154,862,8173xe" filled="true" fillcolor="#000000" stroked="false">
                <v:path arrowok="t"/>
                <v:fill type="solid"/>
              </v:shape>
            </v:group>
            <v:group style="position:absolute;left:3810;top:7770;width:10;height:20" coordorigin="3810,7770" coordsize="10,20">
              <v:shape style="position:absolute;left:3810;top:7770;width:10;height:20" coordorigin="3810,7770" coordsize="10,20" path="m3810,7789l3819,7789,3819,7770,3810,7770,3810,7789xe" filled="true" fillcolor="#000000" stroked="false">
                <v:path arrowok="t"/>
                <v:fill type="solid"/>
              </v:shape>
            </v:group>
            <v:group style="position:absolute;left:3810;top:7789;width:10;height:20" coordorigin="3810,7789" coordsize="10,20">
              <v:shape style="position:absolute;left:3810;top:7789;width:10;height:20" coordorigin="3810,7789" coordsize="10,20" path="m3810,7808l3819,7808,3819,7789,3810,7789,3810,7808xe" filled="true" fillcolor="#000000" stroked="false">
                <v:path arrowok="t"/>
                <v:fill type="solid"/>
              </v:shape>
            </v:group>
            <v:group style="position:absolute;left:3810;top:7808;width:10;height:20" coordorigin="3810,7808" coordsize="10,20">
              <v:shape style="position:absolute;left:3810;top:7808;width:10;height:20" coordorigin="3810,7808" coordsize="10,20" path="m3810,7827l3819,7827,3819,7808,3810,7808,3810,7827xe" filled="true" fillcolor="#000000" stroked="false">
                <v:path arrowok="t"/>
                <v:fill type="solid"/>
              </v:shape>
            </v:group>
            <v:group style="position:absolute;left:3810;top:7827;width:10;height:20" coordorigin="3810,7827" coordsize="10,20">
              <v:shape style="position:absolute;left:3810;top:7827;width:10;height:20" coordorigin="3810,7827" coordsize="10,20" path="m3810,7847l3819,7847,3819,7827,3810,7827,3810,7847xe" filled="true" fillcolor="#000000" stroked="false">
                <v:path arrowok="t"/>
                <v:fill type="solid"/>
              </v:shape>
            </v:group>
            <v:group style="position:absolute;left:3810;top:7847;width:10;height:20" coordorigin="3810,7847" coordsize="10,20">
              <v:shape style="position:absolute;left:3810;top:7847;width:10;height:20" coordorigin="3810,7847" coordsize="10,20" path="m3810,7866l3819,7866,3819,7847,3810,7847,3810,7866xe" filled="true" fillcolor="#000000" stroked="false">
                <v:path arrowok="t"/>
                <v:fill type="solid"/>
              </v:shape>
            </v:group>
            <v:group style="position:absolute;left:3810;top:7866;width:10;height:20" coordorigin="3810,7866" coordsize="10,20">
              <v:shape style="position:absolute;left:3810;top:7866;width:10;height:20" coordorigin="3810,7866" coordsize="10,20" path="m3810,7885l3819,7885,3819,7866,3810,7866,3810,7885xe" filled="true" fillcolor="#000000" stroked="false">
                <v:path arrowok="t"/>
                <v:fill type="solid"/>
              </v:shape>
            </v:group>
            <v:group style="position:absolute;left:3810;top:7885;width:10;height:20" coordorigin="3810,7885" coordsize="10,20">
              <v:shape style="position:absolute;left:3810;top:7885;width:10;height:20" coordorigin="3810,7885" coordsize="10,20" path="m3810,7904l3819,7904,3819,7885,3810,7885,3810,7904xe" filled="true" fillcolor="#000000" stroked="false">
                <v:path arrowok="t"/>
                <v:fill type="solid"/>
              </v:shape>
            </v:group>
            <v:group style="position:absolute;left:3810;top:7904;width:10;height:20" coordorigin="3810,7904" coordsize="10,20">
              <v:shape style="position:absolute;left:3810;top:7904;width:10;height:20" coordorigin="3810,7904" coordsize="10,20" path="m3810,7923l3819,7923,3819,7904,3810,7904,3810,7923xe" filled="true" fillcolor="#000000" stroked="false">
                <v:path arrowok="t"/>
                <v:fill type="solid"/>
              </v:shape>
            </v:group>
            <v:group style="position:absolute;left:3810;top:7923;width:10;height:20" coordorigin="3810,7923" coordsize="10,20">
              <v:shape style="position:absolute;left:3810;top:7923;width:10;height:20" coordorigin="3810,7923" coordsize="10,20" path="m3810,7943l3819,7943,3819,7923,3810,7923,3810,7943xe" filled="true" fillcolor="#000000" stroked="false">
                <v:path arrowok="t"/>
                <v:fill type="solid"/>
              </v:shape>
            </v:group>
            <v:group style="position:absolute;left:3810;top:7943;width:10;height:20" coordorigin="3810,7943" coordsize="10,20">
              <v:shape style="position:absolute;left:3810;top:7943;width:10;height:20" coordorigin="3810,7943" coordsize="10,20" path="m3810,7962l3819,7962,3819,7943,3810,7943,3810,7962xe" filled="true" fillcolor="#000000" stroked="false">
                <v:path arrowok="t"/>
                <v:fill type="solid"/>
              </v:shape>
            </v:group>
            <v:group style="position:absolute;left:3810;top:7962;width:10;height:20" coordorigin="3810,7962" coordsize="10,20">
              <v:shape style="position:absolute;left:3810;top:7962;width:10;height:20" coordorigin="3810,7962" coordsize="10,20" path="m3810,7981l3819,7981,3819,7962,3810,7962,3810,7981xe" filled="true" fillcolor="#000000" stroked="false">
                <v:path arrowok="t"/>
                <v:fill type="solid"/>
              </v:shape>
            </v:group>
            <v:group style="position:absolute;left:3810;top:7981;width:10;height:20" coordorigin="3810,7981" coordsize="10,20">
              <v:shape style="position:absolute;left:3810;top:7981;width:10;height:20" coordorigin="3810,7981" coordsize="10,20" path="m3810,8000l3819,8000,3819,7981,3810,7981,3810,8000xe" filled="true" fillcolor="#000000" stroked="false">
                <v:path arrowok="t"/>
                <v:fill type="solid"/>
              </v:shape>
            </v:group>
            <v:group style="position:absolute;left:3810;top:8000;width:10;height:20" coordorigin="3810,8000" coordsize="10,20">
              <v:shape style="position:absolute;left:3810;top:8000;width:10;height:20" coordorigin="3810,8000" coordsize="10,20" path="m3810,8019l3819,8019,3819,8000,3810,8000,3810,8019xe" filled="true" fillcolor="#000000" stroked="false">
                <v:path arrowok="t"/>
                <v:fill type="solid"/>
              </v:shape>
            </v:group>
            <v:group style="position:absolute;left:3810;top:8019;width:10;height:20" coordorigin="3810,8019" coordsize="10,20">
              <v:shape style="position:absolute;left:3810;top:8019;width:10;height:20" coordorigin="3810,8019" coordsize="10,20" path="m3810,8039l3819,8039,3819,8019,3810,8019,3810,8039xe" filled="true" fillcolor="#000000" stroked="false">
                <v:path arrowok="t"/>
                <v:fill type="solid"/>
              </v:shape>
            </v:group>
            <v:group style="position:absolute;left:3810;top:8039;width:10;height:20" coordorigin="3810,8039" coordsize="10,20">
              <v:shape style="position:absolute;left:3810;top:8039;width:10;height:20" coordorigin="3810,8039" coordsize="10,20" path="m3810,8058l3819,8058,3819,8039,3810,8039,3810,8058xe" filled="true" fillcolor="#000000" stroked="false">
                <v:path arrowok="t"/>
                <v:fill type="solid"/>
              </v:shape>
            </v:group>
            <v:group style="position:absolute;left:3810;top:8058;width:10;height:20" coordorigin="3810,8058" coordsize="10,20">
              <v:shape style="position:absolute;left:3810;top:8058;width:10;height:20" coordorigin="3810,8058" coordsize="10,20" path="m3810,8077l3819,8077,3819,8058,3810,8058,3810,8077xe" filled="true" fillcolor="#000000" stroked="false">
                <v:path arrowok="t"/>
                <v:fill type="solid"/>
              </v:shape>
            </v:group>
            <v:group style="position:absolute;left:5631;top:7770;width:10;height:20" coordorigin="5631,7770" coordsize="10,20">
              <v:shape style="position:absolute;left:5631;top:7770;width:10;height:20" coordorigin="5631,7770" coordsize="10,20" path="m5631,7789l5641,7789,5641,7770,5631,7770,5631,7789xe" filled="true" fillcolor="#000000" stroked="false">
                <v:path arrowok="t"/>
                <v:fill type="solid"/>
              </v:shape>
            </v:group>
            <v:group style="position:absolute;left:5631;top:7789;width:10;height:20" coordorigin="5631,7789" coordsize="10,20">
              <v:shape style="position:absolute;left:5631;top:7789;width:10;height:20" coordorigin="5631,7789" coordsize="10,20" path="m5631,7808l5641,7808,5641,7789,5631,7789,5631,7808xe" filled="true" fillcolor="#000000" stroked="false">
                <v:path arrowok="t"/>
                <v:fill type="solid"/>
              </v:shape>
            </v:group>
            <v:group style="position:absolute;left:5631;top:7808;width:10;height:20" coordorigin="5631,7808" coordsize="10,20">
              <v:shape style="position:absolute;left:5631;top:7808;width:10;height:20" coordorigin="5631,7808" coordsize="10,20" path="m5631,7827l5641,7827,5641,7808,5631,7808,5631,7827xe" filled="true" fillcolor="#000000" stroked="false">
                <v:path arrowok="t"/>
                <v:fill type="solid"/>
              </v:shape>
            </v:group>
            <v:group style="position:absolute;left:5631;top:7827;width:10;height:20" coordorigin="5631,7827" coordsize="10,20">
              <v:shape style="position:absolute;left:5631;top:7827;width:10;height:20" coordorigin="5631,7827" coordsize="10,20" path="m5631,7847l5641,7847,5641,7827,5631,7827,5631,7847xe" filled="true" fillcolor="#000000" stroked="false">
                <v:path arrowok="t"/>
                <v:fill type="solid"/>
              </v:shape>
            </v:group>
            <v:group style="position:absolute;left:5631;top:7847;width:10;height:20" coordorigin="5631,7847" coordsize="10,20">
              <v:shape style="position:absolute;left:5631;top:7847;width:10;height:20" coordorigin="5631,7847" coordsize="10,20" path="m5631,7866l5641,7866,5641,7847,5631,7847,5631,7866xe" filled="true" fillcolor="#000000" stroked="false">
                <v:path arrowok="t"/>
                <v:fill type="solid"/>
              </v:shape>
            </v:group>
            <v:group style="position:absolute;left:5631;top:7866;width:10;height:20" coordorigin="5631,7866" coordsize="10,20">
              <v:shape style="position:absolute;left:5631;top:7866;width:10;height:20" coordorigin="5631,7866" coordsize="10,20" path="m5631,7885l5641,7885,5641,7866,5631,7866,5631,7885xe" filled="true" fillcolor="#000000" stroked="false">
                <v:path arrowok="t"/>
                <v:fill type="solid"/>
              </v:shape>
            </v:group>
            <v:group style="position:absolute;left:5631;top:7885;width:10;height:20" coordorigin="5631,7885" coordsize="10,20">
              <v:shape style="position:absolute;left:5631;top:7885;width:10;height:20" coordorigin="5631,7885" coordsize="10,20" path="m5631,7904l5641,7904,5641,7885,5631,7885,5631,7904xe" filled="true" fillcolor="#000000" stroked="false">
                <v:path arrowok="t"/>
                <v:fill type="solid"/>
              </v:shape>
            </v:group>
            <v:group style="position:absolute;left:5631;top:7904;width:10;height:20" coordorigin="5631,7904" coordsize="10,20">
              <v:shape style="position:absolute;left:5631;top:7904;width:10;height:20" coordorigin="5631,7904" coordsize="10,20" path="m5631,7923l5641,7923,5641,7904,5631,7904,5631,7923xe" filled="true" fillcolor="#000000" stroked="false">
                <v:path arrowok="t"/>
                <v:fill type="solid"/>
              </v:shape>
            </v:group>
            <v:group style="position:absolute;left:5631;top:7923;width:10;height:20" coordorigin="5631,7923" coordsize="10,20">
              <v:shape style="position:absolute;left:5631;top:7923;width:10;height:20" coordorigin="5631,7923" coordsize="10,20" path="m5631,7943l5641,7943,5641,7923,5631,7923,5631,7943xe" filled="true" fillcolor="#000000" stroked="false">
                <v:path arrowok="t"/>
                <v:fill type="solid"/>
              </v:shape>
            </v:group>
            <v:group style="position:absolute;left:5631;top:7943;width:10;height:20" coordorigin="5631,7943" coordsize="10,20">
              <v:shape style="position:absolute;left:5631;top:7943;width:10;height:20" coordorigin="5631,7943" coordsize="10,20" path="m5631,7962l5641,7962,5641,7943,5631,7943,5631,7962xe" filled="true" fillcolor="#000000" stroked="false">
                <v:path arrowok="t"/>
                <v:fill type="solid"/>
              </v:shape>
            </v:group>
            <v:group style="position:absolute;left:5631;top:7962;width:10;height:20" coordorigin="5631,7962" coordsize="10,20">
              <v:shape style="position:absolute;left:5631;top:7962;width:10;height:20" coordorigin="5631,7962" coordsize="10,20" path="m5631,7981l5641,7981,5641,7962,5631,7962,5631,7981xe" filled="true" fillcolor="#000000" stroked="false">
                <v:path arrowok="t"/>
                <v:fill type="solid"/>
              </v:shape>
            </v:group>
            <v:group style="position:absolute;left:5631;top:7981;width:10;height:20" coordorigin="5631,7981" coordsize="10,20">
              <v:shape style="position:absolute;left:5631;top:7981;width:10;height:20" coordorigin="5631,7981" coordsize="10,20" path="m5631,8000l5641,8000,5641,7981,5631,7981,5631,8000xe" filled="true" fillcolor="#000000" stroked="false">
                <v:path arrowok="t"/>
                <v:fill type="solid"/>
              </v:shape>
            </v:group>
            <v:group style="position:absolute;left:5631;top:8000;width:10;height:20" coordorigin="5631,8000" coordsize="10,20">
              <v:shape style="position:absolute;left:5631;top:8000;width:10;height:20" coordorigin="5631,8000" coordsize="10,20" path="m5631,8019l5641,8019,5641,8000,5631,8000,5631,8019xe" filled="true" fillcolor="#000000" stroked="false">
                <v:path arrowok="t"/>
                <v:fill type="solid"/>
              </v:shape>
            </v:group>
            <v:group style="position:absolute;left:5631;top:8019;width:10;height:20" coordorigin="5631,8019" coordsize="10,20">
              <v:shape style="position:absolute;left:5631;top:8019;width:10;height:20" coordorigin="5631,8019" coordsize="10,20" path="m5631,8039l5641,8039,5641,8019,5631,8019,5631,8039xe" filled="true" fillcolor="#000000" stroked="false">
                <v:path arrowok="t"/>
                <v:fill type="solid"/>
              </v:shape>
            </v:group>
            <v:group style="position:absolute;left:5631;top:8039;width:10;height:20" coordorigin="5631,8039" coordsize="10,20">
              <v:shape style="position:absolute;left:5631;top:8039;width:10;height:20" coordorigin="5631,8039" coordsize="10,20" path="m5631,8058l5641,8058,5641,8039,5631,8039,5631,8058xe" filled="true" fillcolor="#000000" stroked="false">
                <v:path arrowok="t"/>
                <v:fill type="solid"/>
              </v:shape>
            </v:group>
            <v:group style="position:absolute;left:5631;top:8058;width:10;height:20" coordorigin="5631,8058" coordsize="10,20">
              <v:shape style="position:absolute;left:5631;top:8058;width:10;height:20" coordorigin="5631,8058" coordsize="10,20" path="m5631,8077l5641,8077,5641,8058,5631,8058,5631,8077xe" filled="true" fillcolor="#000000" stroked="false">
                <v:path arrowok="t"/>
                <v:fill type="solid"/>
              </v:shape>
            </v:group>
            <v:group style="position:absolute;left:5631;top:8077;width:10;height:20" coordorigin="5631,8077" coordsize="10,20">
              <v:shape style="position:absolute;left:5631;top:8077;width:10;height:20" coordorigin="5631,8077" coordsize="10,20" path="m5631,8096l5641,8096,5641,8077,5631,8077,5631,8096xe" filled="true" fillcolor="#000000" stroked="false">
                <v:path arrowok="t"/>
                <v:fill type="solid"/>
              </v:shape>
            </v:group>
            <v:group style="position:absolute;left:5631;top:8096;width:10;height:20" coordorigin="5631,8096" coordsize="10,20">
              <v:shape style="position:absolute;left:5631;top:8096;width:10;height:20" coordorigin="5631,8096" coordsize="10,20" path="m5631,8115l5641,8115,5641,8096,5631,8096,5631,8115xe" filled="true" fillcolor="#000000" stroked="false">
                <v:path arrowok="t"/>
                <v:fill type="solid"/>
              </v:shape>
            </v:group>
            <v:group style="position:absolute;left:5631;top:8115;width:10;height:20" coordorigin="5631,8115" coordsize="10,20">
              <v:shape style="position:absolute;left:5631;top:8115;width:10;height:20" coordorigin="5631,8115" coordsize="10,20" path="m5631,8135l5641,8135,5641,8115,5631,8115,5631,8135xe" filled="true" fillcolor="#000000" stroked="false">
                <v:path arrowok="t"/>
                <v:fill type="solid"/>
              </v:shape>
            </v:group>
            <v:group style="position:absolute;left:5631;top:8135;width:10;height:20" coordorigin="5631,8135" coordsize="10,20">
              <v:shape style="position:absolute;left:5631;top:8135;width:10;height:20" coordorigin="5631,8135" coordsize="10,20" path="m5631,8154l5641,8154,5641,8135,5631,8135,5631,8154xe" filled="true" fillcolor="#000000" stroked="false">
                <v:path arrowok="t"/>
                <v:fill type="solid"/>
              </v:shape>
            </v:group>
            <v:group style="position:absolute;left:5631;top:8154;width:10;height:20" coordorigin="5631,8154" coordsize="10,20">
              <v:shape style="position:absolute;left:5631;top:8154;width:10;height:20" coordorigin="5631,8154" coordsize="10,20" path="m5631,8173l5641,8173,5641,8154,5631,8154,5631,8173xe" filled="true" fillcolor="#000000" stroked="false">
                <v:path arrowok="t"/>
                <v:fill type="solid"/>
              </v:shape>
            </v:group>
            <v:group style="position:absolute;left:7451;top:7770;width:10;height:20" coordorigin="7451,7770" coordsize="10,20">
              <v:shape style="position:absolute;left:7451;top:7770;width:10;height:20" coordorigin="7451,7770" coordsize="10,20" path="m7451,7789l7461,7789,7461,7770,7451,7770,7451,7789xe" filled="true" fillcolor="#000000" stroked="false">
                <v:path arrowok="t"/>
                <v:fill type="solid"/>
              </v:shape>
            </v:group>
            <v:group style="position:absolute;left:7451;top:7789;width:10;height:20" coordorigin="7451,7789" coordsize="10,20">
              <v:shape style="position:absolute;left:7451;top:7789;width:10;height:20" coordorigin="7451,7789" coordsize="10,20" path="m7451,7808l7461,7808,7461,7789,7451,7789,7451,7808xe" filled="true" fillcolor="#000000" stroked="false">
                <v:path arrowok="t"/>
                <v:fill type="solid"/>
              </v:shape>
            </v:group>
            <v:group style="position:absolute;left:7451;top:7808;width:10;height:20" coordorigin="7451,7808" coordsize="10,20">
              <v:shape style="position:absolute;left:7451;top:7808;width:10;height:20" coordorigin="7451,7808" coordsize="10,20" path="m7451,7827l7461,7827,7461,7808,7451,7808,7451,7827xe" filled="true" fillcolor="#000000" stroked="false">
                <v:path arrowok="t"/>
                <v:fill type="solid"/>
              </v:shape>
            </v:group>
            <v:group style="position:absolute;left:7451;top:7827;width:10;height:20" coordorigin="7451,7827" coordsize="10,20">
              <v:shape style="position:absolute;left:7451;top:7827;width:10;height:20" coordorigin="7451,7827" coordsize="10,20" path="m7451,7847l7461,7847,7461,7827,7451,7827,7451,7847xe" filled="true" fillcolor="#000000" stroked="false">
                <v:path arrowok="t"/>
                <v:fill type="solid"/>
              </v:shape>
            </v:group>
            <v:group style="position:absolute;left:7451;top:7847;width:10;height:20" coordorigin="7451,7847" coordsize="10,20">
              <v:shape style="position:absolute;left:7451;top:7847;width:10;height:20" coordorigin="7451,7847" coordsize="10,20" path="m7451,7866l7461,7866,7461,7847,7451,7847,7451,7866xe" filled="true" fillcolor="#000000" stroked="false">
                <v:path arrowok="t"/>
                <v:fill type="solid"/>
              </v:shape>
            </v:group>
            <v:group style="position:absolute;left:7451;top:7866;width:10;height:20" coordorigin="7451,7866" coordsize="10,20">
              <v:shape style="position:absolute;left:7451;top:7866;width:10;height:20" coordorigin="7451,7866" coordsize="10,20" path="m7451,7885l7461,7885,7461,7866,7451,7866,7451,7885xe" filled="true" fillcolor="#000000" stroked="false">
                <v:path arrowok="t"/>
                <v:fill type="solid"/>
              </v:shape>
            </v:group>
            <v:group style="position:absolute;left:7451;top:7885;width:10;height:20" coordorigin="7451,7885" coordsize="10,20">
              <v:shape style="position:absolute;left:7451;top:7885;width:10;height:20" coordorigin="7451,7885" coordsize="10,20" path="m7451,7904l7461,7904,7461,7885,7451,7885,7451,7904xe" filled="true" fillcolor="#000000" stroked="false">
                <v:path arrowok="t"/>
                <v:fill type="solid"/>
              </v:shape>
            </v:group>
            <v:group style="position:absolute;left:7451;top:7904;width:10;height:20" coordorigin="7451,7904" coordsize="10,20">
              <v:shape style="position:absolute;left:7451;top:7904;width:10;height:20" coordorigin="7451,7904" coordsize="10,20" path="m7451,7923l7461,7923,7461,7904,7451,7904,7451,7923xe" filled="true" fillcolor="#000000" stroked="false">
                <v:path arrowok="t"/>
                <v:fill type="solid"/>
              </v:shape>
            </v:group>
            <v:group style="position:absolute;left:7451;top:7923;width:10;height:20" coordorigin="7451,7923" coordsize="10,20">
              <v:shape style="position:absolute;left:7451;top:7923;width:10;height:20" coordorigin="7451,7923" coordsize="10,20" path="m7451,7943l7461,7943,7461,7923,7451,7923,7451,7943xe" filled="true" fillcolor="#000000" stroked="false">
                <v:path arrowok="t"/>
                <v:fill type="solid"/>
              </v:shape>
            </v:group>
            <v:group style="position:absolute;left:7451;top:7943;width:10;height:20" coordorigin="7451,7943" coordsize="10,20">
              <v:shape style="position:absolute;left:7451;top:7943;width:10;height:20" coordorigin="7451,7943" coordsize="10,20" path="m7451,7962l7461,7962,7461,7943,7451,7943,7451,7962xe" filled="true" fillcolor="#000000" stroked="false">
                <v:path arrowok="t"/>
                <v:fill type="solid"/>
              </v:shape>
            </v:group>
            <v:group style="position:absolute;left:7451;top:7962;width:10;height:20" coordorigin="7451,7962" coordsize="10,20">
              <v:shape style="position:absolute;left:7451;top:7962;width:10;height:20" coordorigin="7451,7962" coordsize="10,20" path="m7451,7981l7461,7981,7461,7962,7451,7962,7451,7981xe" filled="true" fillcolor="#000000" stroked="false">
                <v:path arrowok="t"/>
                <v:fill type="solid"/>
              </v:shape>
            </v:group>
            <v:group style="position:absolute;left:7451;top:7981;width:10;height:20" coordorigin="7451,7981" coordsize="10,20">
              <v:shape style="position:absolute;left:7451;top:7981;width:10;height:20" coordorigin="7451,7981" coordsize="10,20" path="m7451,8000l7461,8000,7461,7981,7451,7981,7451,8000xe" filled="true" fillcolor="#000000" stroked="false">
                <v:path arrowok="t"/>
                <v:fill type="solid"/>
              </v:shape>
            </v:group>
            <v:group style="position:absolute;left:7451;top:8000;width:10;height:20" coordorigin="7451,8000" coordsize="10,20">
              <v:shape style="position:absolute;left:7451;top:8000;width:10;height:20" coordorigin="7451,8000" coordsize="10,20" path="m7451,8019l7461,8019,7461,8000,7451,8000,7451,8019xe" filled="true" fillcolor="#000000" stroked="false">
                <v:path arrowok="t"/>
                <v:fill type="solid"/>
              </v:shape>
            </v:group>
            <v:group style="position:absolute;left:7451;top:8019;width:10;height:20" coordorigin="7451,8019" coordsize="10,20">
              <v:shape style="position:absolute;left:7451;top:8019;width:10;height:20" coordorigin="7451,8019" coordsize="10,20" path="m7451,8039l7461,8039,7461,8019,7451,8019,7451,8039xe" filled="true" fillcolor="#000000" stroked="false">
                <v:path arrowok="t"/>
                <v:fill type="solid"/>
              </v:shape>
            </v:group>
            <v:group style="position:absolute;left:7451;top:8039;width:10;height:20" coordorigin="7451,8039" coordsize="10,20">
              <v:shape style="position:absolute;left:7451;top:8039;width:10;height:20" coordorigin="7451,8039" coordsize="10,20" path="m7451,8058l7461,8058,7461,8039,7451,8039,7451,8058xe" filled="true" fillcolor="#000000" stroked="false">
                <v:path arrowok="t"/>
                <v:fill type="solid"/>
              </v:shape>
            </v:group>
            <v:group style="position:absolute;left:7451;top:8058;width:10;height:20" coordorigin="7451,8058" coordsize="10,20">
              <v:shape style="position:absolute;left:7451;top:8058;width:10;height:20" coordorigin="7451,8058" coordsize="10,20" path="m7451,8077l7461,8077,7461,8058,7451,8058,7451,8077xe" filled="true" fillcolor="#000000" stroked="false">
                <v:path arrowok="t"/>
                <v:fill type="solid"/>
              </v:shape>
            </v:group>
            <v:group style="position:absolute;left:7451;top:8077;width:10;height:20" coordorigin="7451,8077" coordsize="10,20">
              <v:shape style="position:absolute;left:7451;top:8077;width:10;height:20" coordorigin="7451,8077" coordsize="10,20" path="m7451,8096l7461,8096,7461,8077,7451,8077,7451,8096xe" filled="true" fillcolor="#000000" stroked="false">
                <v:path arrowok="t"/>
                <v:fill type="solid"/>
              </v:shape>
            </v:group>
            <v:group style="position:absolute;left:7451;top:8096;width:10;height:20" coordorigin="7451,8096" coordsize="10,20">
              <v:shape style="position:absolute;left:7451;top:8096;width:10;height:20" coordorigin="7451,8096" coordsize="10,20" path="m7451,8115l7461,8115,7461,8096,7451,8096,7451,8115xe" filled="true" fillcolor="#000000" stroked="false">
                <v:path arrowok="t"/>
                <v:fill type="solid"/>
              </v:shape>
            </v:group>
            <v:group style="position:absolute;left:7451;top:8115;width:10;height:20" coordorigin="7451,8115" coordsize="10,20">
              <v:shape style="position:absolute;left:7451;top:8115;width:10;height:20" coordorigin="7451,8115" coordsize="10,20" path="m7451,8135l7461,8135,7461,8115,7451,8115,7451,8135xe" filled="true" fillcolor="#000000" stroked="false">
                <v:path arrowok="t"/>
                <v:fill type="solid"/>
              </v:shape>
            </v:group>
            <v:group style="position:absolute;left:7451;top:8135;width:10;height:20" coordorigin="7451,8135" coordsize="10,20">
              <v:shape style="position:absolute;left:7451;top:8135;width:10;height:20" coordorigin="7451,8135" coordsize="10,20" path="m7451,8154l7461,8154,7461,8135,7451,8135,7451,8154xe" filled="true" fillcolor="#000000" stroked="false">
                <v:path arrowok="t"/>
                <v:fill type="solid"/>
              </v:shape>
            </v:group>
            <v:group style="position:absolute;left:7451;top:8154;width:10;height:20" coordorigin="7451,8154" coordsize="10,20">
              <v:shape style="position:absolute;left:7451;top:8154;width:10;height:20" coordorigin="7451,8154" coordsize="10,20" path="m7451,8173l7461,8173,7461,8154,7451,8154,7451,8173xe" filled="true" fillcolor="#000000" stroked="false">
                <v:path arrowok="t"/>
                <v:fill type="solid"/>
              </v:shape>
            </v:group>
            <v:group style="position:absolute;left:8980;top:7770;width:10;height:20" coordorigin="8980,7770" coordsize="10,20">
              <v:shape style="position:absolute;left:8980;top:7770;width:10;height:20" coordorigin="8980,7770" coordsize="10,20" path="m8980,7789l8990,7789,8990,7770,8980,7770,8980,7789xe" filled="true" fillcolor="#000000" stroked="false">
                <v:path arrowok="t"/>
                <v:fill type="solid"/>
              </v:shape>
            </v:group>
            <v:group style="position:absolute;left:8980;top:7789;width:10;height:20" coordorigin="8980,7789" coordsize="10,20">
              <v:shape style="position:absolute;left:8980;top:7789;width:10;height:20" coordorigin="8980,7789" coordsize="10,20" path="m8980,7808l8990,7808,8990,7789,8980,7789,8980,7808xe" filled="true" fillcolor="#000000" stroked="false">
                <v:path arrowok="t"/>
                <v:fill type="solid"/>
              </v:shape>
            </v:group>
            <v:group style="position:absolute;left:8980;top:7808;width:10;height:20" coordorigin="8980,7808" coordsize="10,20">
              <v:shape style="position:absolute;left:8980;top:7808;width:10;height:20" coordorigin="8980,7808" coordsize="10,20" path="m8980,7827l8990,7827,8990,7808,8980,7808,8980,7827xe" filled="true" fillcolor="#000000" stroked="false">
                <v:path arrowok="t"/>
                <v:fill type="solid"/>
              </v:shape>
            </v:group>
            <v:group style="position:absolute;left:8980;top:7827;width:10;height:20" coordorigin="8980,7827" coordsize="10,20">
              <v:shape style="position:absolute;left:8980;top:7827;width:10;height:20" coordorigin="8980,7827" coordsize="10,20" path="m8980,7847l8990,7847,8990,7827,8980,7827,8980,7847xe" filled="true" fillcolor="#000000" stroked="false">
                <v:path arrowok="t"/>
                <v:fill type="solid"/>
              </v:shape>
            </v:group>
            <v:group style="position:absolute;left:8980;top:7847;width:10;height:20" coordorigin="8980,7847" coordsize="10,20">
              <v:shape style="position:absolute;left:8980;top:7847;width:10;height:20" coordorigin="8980,7847" coordsize="10,20" path="m8980,7866l8990,7866,8990,7847,8980,7847,8980,7866xe" filled="true" fillcolor="#000000" stroked="false">
                <v:path arrowok="t"/>
                <v:fill type="solid"/>
              </v:shape>
            </v:group>
            <v:group style="position:absolute;left:8980;top:7866;width:10;height:20" coordorigin="8980,7866" coordsize="10,20">
              <v:shape style="position:absolute;left:8980;top:7866;width:10;height:20" coordorigin="8980,7866" coordsize="10,20" path="m8980,7885l8990,7885,8990,7866,8980,7866,8980,7885xe" filled="true" fillcolor="#000000" stroked="false">
                <v:path arrowok="t"/>
                <v:fill type="solid"/>
              </v:shape>
            </v:group>
            <v:group style="position:absolute;left:8980;top:7885;width:10;height:20" coordorigin="8980,7885" coordsize="10,20">
              <v:shape style="position:absolute;left:8980;top:7885;width:10;height:20" coordorigin="8980,7885" coordsize="10,20" path="m8980,7904l8990,7904,8990,7885,8980,7885,8980,7904xe" filled="true" fillcolor="#000000" stroked="false">
                <v:path arrowok="t"/>
                <v:fill type="solid"/>
              </v:shape>
            </v:group>
            <v:group style="position:absolute;left:8980;top:7904;width:10;height:20" coordorigin="8980,7904" coordsize="10,20">
              <v:shape style="position:absolute;left:8980;top:7904;width:10;height:20" coordorigin="8980,7904" coordsize="10,20" path="m8980,7923l8990,7923,8990,7904,8980,7904,8980,7923xe" filled="true" fillcolor="#000000" stroked="false">
                <v:path arrowok="t"/>
                <v:fill type="solid"/>
              </v:shape>
            </v:group>
            <v:group style="position:absolute;left:8980;top:7923;width:10;height:20" coordorigin="8980,7923" coordsize="10,20">
              <v:shape style="position:absolute;left:8980;top:7923;width:10;height:20" coordorigin="8980,7923" coordsize="10,20" path="m8980,7943l8990,7943,8990,7923,8980,7923,8980,7943xe" filled="true" fillcolor="#000000" stroked="false">
                <v:path arrowok="t"/>
                <v:fill type="solid"/>
              </v:shape>
            </v:group>
            <v:group style="position:absolute;left:8980;top:7943;width:10;height:20" coordorigin="8980,7943" coordsize="10,20">
              <v:shape style="position:absolute;left:8980;top:7943;width:10;height:20" coordorigin="8980,7943" coordsize="10,20" path="m8980,7962l8990,7962,8990,7943,8980,7943,8980,7962xe" filled="true" fillcolor="#000000" stroked="false">
                <v:path arrowok="t"/>
                <v:fill type="solid"/>
              </v:shape>
            </v:group>
            <v:group style="position:absolute;left:8980;top:7962;width:10;height:20" coordorigin="8980,7962" coordsize="10,20">
              <v:shape style="position:absolute;left:8980;top:7962;width:10;height:20" coordorigin="8980,7962" coordsize="10,20" path="m8980,7981l8990,7981,8990,7962,8980,7962,8980,7981xe" filled="true" fillcolor="#000000" stroked="false">
                <v:path arrowok="t"/>
                <v:fill type="solid"/>
              </v:shape>
            </v:group>
            <v:group style="position:absolute;left:8980;top:7981;width:10;height:20" coordorigin="8980,7981" coordsize="10,20">
              <v:shape style="position:absolute;left:8980;top:7981;width:10;height:20" coordorigin="8980,7981" coordsize="10,20" path="m8980,8000l8990,8000,8990,7981,8980,7981,8980,8000xe" filled="true" fillcolor="#000000" stroked="false">
                <v:path arrowok="t"/>
                <v:fill type="solid"/>
              </v:shape>
            </v:group>
            <v:group style="position:absolute;left:8980;top:8000;width:10;height:20" coordorigin="8980,8000" coordsize="10,20">
              <v:shape style="position:absolute;left:8980;top:8000;width:10;height:20" coordorigin="8980,8000" coordsize="10,20" path="m8980,8019l8990,8019,8990,8000,8980,8000,8980,8019xe" filled="true" fillcolor="#000000" stroked="false">
                <v:path arrowok="t"/>
                <v:fill type="solid"/>
              </v:shape>
            </v:group>
            <v:group style="position:absolute;left:8980;top:8019;width:10;height:20" coordorigin="8980,8019" coordsize="10,20">
              <v:shape style="position:absolute;left:8980;top:8019;width:10;height:20" coordorigin="8980,8019" coordsize="10,20" path="m8980,8039l8990,8039,8990,8019,8980,8019,8980,8039xe" filled="true" fillcolor="#000000" stroked="false">
                <v:path arrowok="t"/>
                <v:fill type="solid"/>
              </v:shape>
            </v:group>
            <v:group style="position:absolute;left:8980;top:8039;width:10;height:20" coordorigin="8980,8039" coordsize="10,20">
              <v:shape style="position:absolute;left:8980;top:8039;width:10;height:20" coordorigin="8980,8039" coordsize="10,20" path="m8980,8058l8990,8058,8990,8039,8980,8039,8980,8058xe" filled="true" fillcolor="#000000" stroked="false">
                <v:path arrowok="t"/>
                <v:fill type="solid"/>
              </v:shape>
            </v:group>
            <v:group style="position:absolute;left:8980;top:8058;width:10;height:20" coordorigin="8980,8058" coordsize="10,20">
              <v:shape style="position:absolute;left:8980;top:8058;width:10;height:20" coordorigin="8980,8058" coordsize="10,20" path="m8980,8077l8990,8077,8990,8058,8980,8058,8980,8077xe" filled="true" fillcolor="#000000" stroked="false">
                <v:path arrowok="t"/>
                <v:fill type="solid"/>
              </v:shape>
            </v:group>
            <v:group style="position:absolute;left:8980;top:8077;width:10;height:20" coordorigin="8980,8077" coordsize="10,20">
              <v:shape style="position:absolute;left:8980;top:8077;width:10;height:20" coordorigin="8980,8077" coordsize="10,20" path="m8980,8096l8990,8096,8990,8077,8980,8077,8980,8096xe" filled="true" fillcolor="#000000" stroked="false">
                <v:path arrowok="t"/>
                <v:fill type="solid"/>
              </v:shape>
            </v:group>
            <v:group style="position:absolute;left:8980;top:8096;width:10;height:20" coordorigin="8980,8096" coordsize="10,20">
              <v:shape style="position:absolute;left:8980;top:8096;width:10;height:20" coordorigin="8980,8096" coordsize="10,20" path="m8980,8115l8990,8115,8990,8096,8980,8096,8980,8115xe" filled="true" fillcolor="#000000" stroked="false">
                <v:path arrowok="t"/>
                <v:fill type="solid"/>
              </v:shape>
            </v:group>
            <v:group style="position:absolute;left:8980;top:8115;width:10;height:20" coordorigin="8980,8115" coordsize="10,20">
              <v:shape style="position:absolute;left:8980;top:8115;width:10;height:20" coordorigin="8980,8115" coordsize="10,20" path="m8980,8135l8990,8135,8990,8115,8980,8115,8980,8135xe" filled="true" fillcolor="#000000" stroked="false">
                <v:path arrowok="t"/>
                <v:fill type="solid"/>
              </v:shape>
            </v:group>
            <v:group style="position:absolute;left:8980;top:8135;width:10;height:20" coordorigin="8980,8135" coordsize="10,20">
              <v:shape style="position:absolute;left:8980;top:8135;width:10;height:20" coordorigin="8980,8135" coordsize="10,20" path="m8980,8154l8990,8154,8990,8135,8980,8135,8980,8154xe" filled="true" fillcolor="#000000" stroked="false">
                <v:path arrowok="t"/>
                <v:fill type="solid"/>
              </v:shape>
            </v:group>
            <v:group style="position:absolute;left:8980;top:8154;width:10;height:20" coordorigin="8980,8154" coordsize="10,20">
              <v:shape style="position:absolute;left:8980;top:8154;width:10;height:20" coordorigin="8980,8154" coordsize="10,20" path="m8980,8173l8990,8173,8990,8154,8980,8154,8980,8173xe" filled="true" fillcolor="#000000" stroked="false">
                <v:path arrowok="t"/>
                <v:fill type="solid"/>
              </v:shape>
            </v:group>
            <v:group style="position:absolute;left:10800;top:7770;width:10;height:20" coordorigin="10800,7770" coordsize="10,20">
              <v:shape style="position:absolute;left:10800;top:7770;width:10;height:20" coordorigin="10800,7770" coordsize="10,20" path="m10800,7789l10809,7789,10809,7770,10800,7770,10800,7789xe" filled="true" fillcolor="#000000" stroked="false">
                <v:path arrowok="t"/>
                <v:fill type="solid"/>
              </v:shape>
            </v:group>
            <v:group style="position:absolute;left:10800;top:7789;width:10;height:20" coordorigin="10800,7789" coordsize="10,20">
              <v:shape style="position:absolute;left:10800;top:7789;width:10;height:20" coordorigin="10800,7789" coordsize="10,20" path="m10800,7808l10809,7808,10809,7789,10800,7789,10800,7808xe" filled="true" fillcolor="#000000" stroked="false">
                <v:path arrowok="t"/>
                <v:fill type="solid"/>
              </v:shape>
            </v:group>
            <v:group style="position:absolute;left:10800;top:7808;width:10;height:20" coordorigin="10800,7808" coordsize="10,20">
              <v:shape style="position:absolute;left:10800;top:7808;width:10;height:20" coordorigin="10800,7808" coordsize="10,20" path="m10800,7827l10809,7827,10809,7808,10800,7808,10800,7827xe" filled="true" fillcolor="#000000" stroked="false">
                <v:path arrowok="t"/>
                <v:fill type="solid"/>
              </v:shape>
            </v:group>
            <v:group style="position:absolute;left:10800;top:7827;width:10;height:20" coordorigin="10800,7827" coordsize="10,20">
              <v:shape style="position:absolute;left:10800;top:7827;width:10;height:20" coordorigin="10800,7827" coordsize="10,20" path="m10800,7847l10809,7847,10809,7827,10800,7827,10800,7847xe" filled="true" fillcolor="#000000" stroked="false">
                <v:path arrowok="t"/>
                <v:fill type="solid"/>
              </v:shape>
            </v:group>
            <v:group style="position:absolute;left:10800;top:7847;width:10;height:20" coordorigin="10800,7847" coordsize="10,20">
              <v:shape style="position:absolute;left:10800;top:7847;width:10;height:20" coordorigin="10800,7847" coordsize="10,20" path="m10800,7866l10809,7866,10809,7847,10800,7847,10800,7866xe" filled="true" fillcolor="#000000" stroked="false">
                <v:path arrowok="t"/>
                <v:fill type="solid"/>
              </v:shape>
            </v:group>
            <v:group style="position:absolute;left:10800;top:7866;width:10;height:20" coordorigin="10800,7866" coordsize="10,20">
              <v:shape style="position:absolute;left:10800;top:7866;width:10;height:20" coordorigin="10800,7866" coordsize="10,20" path="m10800,7885l10809,7885,10809,7866,10800,7866,10800,7885xe" filled="true" fillcolor="#000000" stroked="false">
                <v:path arrowok="t"/>
                <v:fill type="solid"/>
              </v:shape>
            </v:group>
            <v:group style="position:absolute;left:10800;top:7885;width:10;height:20" coordorigin="10800,7885" coordsize="10,20">
              <v:shape style="position:absolute;left:10800;top:7885;width:10;height:20" coordorigin="10800,7885" coordsize="10,20" path="m10800,7904l10809,7904,10809,7885,10800,7885,10800,7904xe" filled="true" fillcolor="#000000" stroked="false">
                <v:path arrowok="t"/>
                <v:fill type="solid"/>
              </v:shape>
            </v:group>
            <v:group style="position:absolute;left:10800;top:7904;width:10;height:20" coordorigin="10800,7904" coordsize="10,20">
              <v:shape style="position:absolute;left:10800;top:7904;width:10;height:20" coordorigin="10800,7904" coordsize="10,20" path="m10800,7923l10809,7923,10809,7904,10800,7904,10800,7923xe" filled="true" fillcolor="#000000" stroked="false">
                <v:path arrowok="t"/>
                <v:fill type="solid"/>
              </v:shape>
            </v:group>
            <v:group style="position:absolute;left:10800;top:7923;width:10;height:20" coordorigin="10800,7923" coordsize="10,20">
              <v:shape style="position:absolute;left:10800;top:7923;width:10;height:20" coordorigin="10800,7923" coordsize="10,20" path="m10800,7943l10809,7943,10809,7923,10800,7923,10800,7943xe" filled="true" fillcolor="#000000" stroked="false">
                <v:path arrowok="t"/>
                <v:fill type="solid"/>
              </v:shape>
            </v:group>
            <v:group style="position:absolute;left:10800;top:7943;width:10;height:20" coordorigin="10800,7943" coordsize="10,20">
              <v:shape style="position:absolute;left:10800;top:7943;width:10;height:20" coordorigin="10800,7943" coordsize="10,20" path="m10800,7962l10809,7962,10809,7943,10800,7943,10800,7962xe" filled="true" fillcolor="#000000" stroked="false">
                <v:path arrowok="t"/>
                <v:fill type="solid"/>
              </v:shape>
            </v:group>
            <v:group style="position:absolute;left:10800;top:7962;width:10;height:20" coordorigin="10800,7962" coordsize="10,20">
              <v:shape style="position:absolute;left:10800;top:7962;width:10;height:20" coordorigin="10800,7962" coordsize="10,20" path="m10800,7981l10809,7981,10809,7962,10800,7962,10800,7981xe" filled="true" fillcolor="#000000" stroked="false">
                <v:path arrowok="t"/>
                <v:fill type="solid"/>
              </v:shape>
            </v:group>
            <v:group style="position:absolute;left:10800;top:7981;width:10;height:20" coordorigin="10800,7981" coordsize="10,20">
              <v:shape style="position:absolute;left:10800;top:7981;width:10;height:20" coordorigin="10800,7981" coordsize="10,20" path="m10800,8000l10809,8000,10809,7981,10800,7981,10800,8000xe" filled="true" fillcolor="#000000" stroked="false">
                <v:path arrowok="t"/>
                <v:fill type="solid"/>
              </v:shape>
            </v:group>
            <v:group style="position:absolute;left:10800;top:8000;width:10;height:20" coordorigin="10800,8000" coordsize="10,20">
              <v:shape style="position:absolute;left:10800;top:8000;width:10;height:20" coordorigin="10800,8000" coordsize="10,20" path="m10800,8019l10809,8019,10809,8000,10800,8000,10800,8019xe" filled="true" fillcolor="#000000" stroked="false">
                <v:path arrowok="t"/>
                <v:fill type="solid"/>
              </v:shape>
            </v:group>
            <v:group style="position:absolute;left:10800;top:8019;width:10;height:20" coordorigin="10800,8019" coordsize="10,20">
              <v:shape style="position:absolute;left:10800;top:8019;width:10;height:20" coordorigin="10800,8019" coordsize="10,20" path="m10800,8039l10809,8039,10809,8019,10800,8019,10800,8039xe" filled="true" fillcolor="#000000" stroked="false">
                <v:path arrowok="t"/>
                <v:fill type="solid"/>
              </v:shape>
            </v:group>
            <v:group style="position:absolute;left:10800;top:8039;width:10;height:20" coordorigin="10800,8039" coordsize="10,20">
              <v:shape style="position:absolute;left:10800;top:8039;width:10;height:20" coordorigin="10800,8039" coordsize="10,20" path="m10800,8058l10809,8058,10809,8039,10800,8039,10800,8058xe" filled="true" fillcolor="#000000" stroked="false">
                <v:path arrowok="t"/>
                <v:fill type="solid"/>
              </v:shape>
            </v:group>
            <v:group style="position:absolute;left:10800;top:8058;width:10;height:20" coordorigin="10800,8058" coordsize="10,20">
              <v:shape style="position:absolute;left:10800;top:8058;width:10;height:20" coordorigin="10800,8058" coordsize="10,20" path="m10800,8077l10809,8077,10809,8058,10800,8058,10800,8077xe" filled="true" fillcolor="#000000" stroked="false">
                <v:path arrowok="t"/>
                <v:fill type="solid"/>
              </v:shape>
            </v:group>
            <v:group style="position:absolute;left:10800;top:8077;width:10;height:20" coordorigin="10800,8077" coordsize="10,20">
              <v:shape style="position:absolute;left:10800;top:8077;width:10;height:20" coordorigin="10800,8077" coordsize="10,20" path="m10800,8096l10809,8096,10809,8077,10800,8077,10800,8096xe" filled="true" fillcolor="#000000" stroked="false">
                <v:path arrowok="t"/>
                <v:fill type="solid"/>
              </v:shape>
            </v:group>
            <v:group style="position:absolute;left:10800;top:8096;width:10;height:20" coordorigin="10800,8096" coordsize="10,20">
              <v:shape style="position:absolute;left:10800;top:8096;width:10;height:20" coordorigin="10800,8096" coordsize="10,20" path="m10800,8115l10809,8115,10809,8096,10800,8096,10800,8115xe" filled="true" fillcolor="#000000" stroked="false">
                <v:path arrowok="t"/>
                <v:fill type="solid"/>
              </v:shape>
            </v:group>
            <v:group style="position:absolute;left:10800;top:8115;width:10;height:20" coordorigin="10800,8115" coordsize="10,20">
              <v:shape style="position:absolute;left:10800;top:8115;width:10;height:20" coordorigin="10800,8115" coordsize="10,20" path="m10800,8135l10809,8135,10809,8115,10800,8115,10800,8135xe" filled="true" fillcolor="#000000" stroked="false">
                <v:path arrowok="t"/>
                <v:fill type="solid"/>
              </v:shape>
            </v:group>
            <v:group style="position:absolute;left:10800;top:8135;width:10;height:20" coordorigin="10800,8135" coordsize="10,20">
              <v:shape style="position:absolute;left:10800;top:8135;width:10;height:20" coordorigin="10800,8135" coordsize="10,20" path="m10800,8154l10809,8154,10809,8135,10800,8135,10800,8154xe" filled="true" fillcolor="#000000" stroked="false">
                <v:path arrowok="t"/>
                <v:fill type="solid"/>
              </v:shape>
            </v:group>
            <v:group style="position:absolute;left:10800;top:8154;width:10;height:20" coordorigin="10800,8154" coordsize="10,20">
              <v:shape style="position:absolute;left:10800;top:8154;width:10;height:20" coordorigin="10800,8154" coordsize="10,20" path="m10800,8173l10809,8173,10809,8154,10800,8154,10800,8173xe" filled="true" fillcolor="#000000" stroked="false">
                <v:path arrowok="t"/>
                <v:fill type="solid"/>
              </v:shape>
              <v:shape style="position:absolute;left:857;top:8077;width:2972;height:108" type="#_x0000_t75" stroked="false">
                <v:imagedata r:id="rId775" o:title=""/>
              </v:shape>
              <v:shape style="position:absolute;left:3805;top:8173;width:1836;height:12" type="#_x0000_t75" stroked="false">
                <v:imagedata r:id="rId776" o:title=""/>
              </v:shape>
              <v:shape style="position:absolute;left:5627;top:8173;width:1834;height:12" type="#_x0000_t75" stroked="false">
                <v:imagedata r:id="rId776" o:title=""/>
              </v:shape>
              <v:shape style="position:absolute;left:7446;top:8173;width:1544;height:12" type="#_x0000_t75" stroked="false">
                <v:imagedata r:id="rId582" o:title=""/>
              </v:shape>
              <v:shape style="position:absolute;left:8976;top:8173;width:1834;height:12" type="#_x0000_t75" stroked="false">
                <v:imagedata r:id="rId758" o:title=""/>
              </v:shape>
            </v:group>
            <v:group style="position:absolute;left:10800;top:8180;width:10;height:2" coordorigin="10800,8180" coordsize="10,2">
              <v:shape style="position:absolute;left:10800;top:8180;width:10;height:2" coordorigin="10800,8180" coordsize="10,0" path="m10800,8180l10809,8180e" filled="false" stroked="true" strokeweight=".47998pt" strokecolor="#000000">
                <v:path arrowok="t"/>
              </v:shape>
            </v:group>
            <v:group style="position:absolute;left:862;top:8185;width:10;height:20" coordorigin="862,8185" coordsize="10,20">
              <v:shape style="position:absolute;left:862;top:8185;width:10;height:20" coordorigin="862,8185" coordsize="10,20" path="m862,8204l871,8204,871,8185,862,8185,862,8204xe" filled="true" fillcolor="#000000" stroked="false">
                <v:path arrowok="t"/>
                <v:fill type="solid"/>
              </v:shape>
            </v:group>
            <v:group style="position:absolute;left:862;top:8204;width:10;height:20" coordorigin="862,8204" coordsize="10,20">
              <v:shape style="position:absolute;left:862;top:8204;width:10;height:20" coordorigin="862,8204" coordsize="10,20" path="m862,8223l871,8223,871,8204,862,8204,862,8223xe" filled="true" fillcolor="#000000" stroked="false">
                <v:path arrowok="t"/>
                <v:fill type="solid"/>
              </v:shape>
            </v:group>
            <v:group style="position:absolute;left:862;top:8223;width:10;height:20" coordorigin="862,8223" coordsize="10,20">
              <v:shape style="position:absolute;left:862;top:8223;width:10;height:20" coordorigin="862,8223" coordsize="10,20" path="m862,8243l871,8243,871,8223,862,8223,862,8243xe" filled="true" fillcolor="#000000" stroked="false">
                <v:path arrowok="t"/>
                <v:fill type="solid"/>
              </v:shape>
            </v:group>
            <v:group style="position:absolute;left:862;top:8243;width:10;height:20" coordorigin="862,8243" coordsize="10,20">
              <v:shape style="position:absolute;left:862;top:8243;width:10;height:20" coordorigin="862,8243" coordsize="10,20" path="m862,8262l871,8262,871,8243,862,8243,862,8262xe" filled="true" fillcolor="#000000" stroked="false">
                <v:path arrowok="t"/>
                <v:fill type="solid"/>
              </v:shape>
            </v:group>
            <v:group style="position:absolute;left:862;top:8262;width:10;height:20" coordorigin="862,8262" coordsize="10,20">
              <v:shape style="position:absolute;left:862;top:8262;width:10;height:20" coordorigin="862,8262" coordsize="10,20" path="m862,8281l871,8281,871,8262,862,8262,862,8281xe" filled="true" fillcolor="#000000" stroked="false">
                <v:path arrowok="t"/>
                <v:fill type="solid"/>
              </v:shape>
            </v:group>
            <v:group style="position:absolute;left:862;top:8281;width:10;height:20" coordorigin="862,8281" coordsize="10,20">
              <v:shape style="position:absolute;left:862;top:8281;width:10;height:20" coordorigin="862,8281" coordsize="10,20" path="m862,8300l871,8300,871,8281,862,8281,862,8300xe" filled="true" fillcolor="#000000" stroked="false">
                <v:path arrowok="t"/>
                <v:fill type="solid"/>
              </v:shape>
            </v:group>
            <v:group style="position:absolute;left:862;top:8300;width:10;height:20" coordorigin="862,8300" coordsize="10,20">
              <v:shape style="position:absolute;left:862;top:8300;width:10;height:20" coordorigin="862,8300" coordsize="10,20" path="m862,8319l871,8319,871,8300,862,8300,862,8319xe" filled="true" fillcolor="#000000" stroked="false">
                <v:path arrowok="t"/>
                <v:fill type="solid"/>
              </v:shape>
            </v:group>
            <v:group style="position:absolute;left:862;top:8319;width:10;height:20" coordorigin="862,8319" coordsize="10,20">
              <v:shape style="position:absolute;left:862;top:8319;width:10;height:20" coordorigin="862,8319" coordsize="10,20" path="m862,8339l871,8339,871,8319,862,8319,862,8339xe" filled="true" fillcolor="#000000" stroked="false">
                <v:path arrowok="t"/>
                <v:fill type="solid"/>
              </v:shape>
            </v:group>
            <v:group style="position:absolute;left:862;top:8339;width:10;height:20" coordorigin="862,8339" coordsize="10,20">
              <v:shape style="position:absolute;left:862;top:8339;width:10;height:20" coordorigin="862,8339" coordsize="10,20" path="m862,8358l871,8358,871,8339,862,8339,862,8358xe" filled="true" fillcolor="#000000" stroked="false">
                <v:path arrowok="t"/>
                <v:fill type="solid"/>
              </v:shape>
            </v:group>
            <v:group style="position:absolute;left:862;top:8358;width:10;height:20" coordorigin="862,8358" coordsize="10,20">
              <v:shape style="position:absolute;left:862;top:8358;width:10;height:20" coordorigin="862,8358" coordsize="10,20" path="m862,8377l871,8377,871,8358,862,8358,862,8377xe" filled="true" fillcolor="#000000" stroked="false">
                <v:path arrowok="t"/>
                <v:fill type="solid"/>
              </v:shape>
            </v:group>
            <v:group style="position:absolute;left:862;top:8377;width:10;height:20" coordorigin="862,8377" coordsize="10,20">
              <v:shape style="position:absolute;left:862;top:8377;width:10;height:20" coordorigin="862,8377" coordsize="10,20" path="m862,8396l871,8396,871,8377,862,8377,862,8396xe" filled="true" fillcolor="#000000" stroked="false">
                <v:path arrowok="t"/>
                <v:fill type="solid"/>
              </v:shape>
            </v:group>
            <v:group style="position:absolute;left:862;top:8396;width:10;height:20" coordorigin="862,8396" coordsize="10,20">
              <v:shape style="position:absolute;left:862;top:8396;width:10;height:20" coordorigin="862,8396" coordsize="10,20" path="m862,8415l871,8415,871,8396,862,8396,862,8415xe" filled="true" fillcolor="#000000" stroked="false">
                <v:path arrowok="t"/>
                <v:fill type="solid"/>
              </v:shape>
            </v:group>
            <v:group style="position:absolute;left:862;top:8415;width:10;height:20" coordorigin="862,8415" coordsize="10,20">
              <v:shape style="position:absolute;left:862;top:8415;width:10;height:20" coordorigin="862,8415" coordsize="10,20" path="m862,8435l871,8435,871,8415,862,8415,862,8435xe" filled="true" fillcolor="#000000" stroked="false">
                <v:path arrowok="t"/>
                <v:fill type="solid"/>
              </v:shape>
            </v:group>
            <v:group style="position:absolute;left:862;top:8435;width:10;height:20" coordorigin="862,8435" coordsize="10,20">
              <v:shape style="position:absolute;left:862;top:8435;width:10;height:20" coordorigin="862,8435" coordsize="10,20" path="m862,8454l871,8454,871,8435,862,8435,862,8454xe" filled="true" fillcolor="#000000" stroked="false">
                <v:path arrowok="t"/>
                <v:fill type="solid"/>
              </v:shape>
            </v:group>
            <v:group style="position:absolute;left:862;top:8454;width:10;height:20" coordorigin="862,8454" coordsize="10,20">
              <v:shape style="position:absolute;left:862;top:8454;width:10;height:20" coordorigin="862,8454" coordsize="10,20" path="m862,8473l871,8473,871,8454,862,8454,862,8473xe" filled="true" fillcolor="#000000" stroked="false">
                <v:path arrowok="t"/>
                <v:fill type="solid"/>
              </v:shape>
            </v:group>
            <v:group style="position:absolute;left:862;top:8473;width:10;height:20" coordorigin="862,8473" coordsize="10,20">
              <v:shape style="position:absolute;left:862;top:8473;width:10;height:20" coordorigin="862,8473" coordsize="10,20" path="m862,8492l871,8492,871,8473,862,8473,862,8492xe" filled="true" fillcolor="#000000" stroked="false">
                <v:path arrowok="t"/>
                <v:fill type="solid"/>
              </v:shape>
            </v:group>
            <v:group style="position:absolute;left:862;top:8492;width:10;height:20" coordorigin="862,8492" coordsize="10,20">
              <v:shape style="position:absolute;left:862;top:8492;width:10;height:20" coordorigin="862,8492" coordsize="10,20" path="m862,8511l871,8511,871,8492,862,8492,862,8511xe" filled="true" fillcolor="#000000" stroked="false">
                <v:path arrowok="t"/>
                <v:fill type="solid"/>
              </v:shape>
            </v:group>
            <v:group style="position:absolute;left:862;top:8511;width:10;height:20" coordorigin="862,8511" coordsize="10,20">
              <v:shape style="position:absolute;left:862;top:8511;width:10;height:20" coordorigin="862,8511" coordsize="10,20" path="m862,8531l871,8531,871,8511,862,8511,862,8531xe" filled="true" fillcolor="#000000" stroked="false">
                <v:path arrowok="t"/>
                <v:fill type="solid"/>
              </v:shape>
            </v:group>
            <v:group style="position:absolute;left:862;top:8531;width:10;height:20" coordorigin="862,8531" coordsize="10,20">
              <v:shape style="position:absolute;left:862;top:8531;width:10;height:20" coordorigin="862,8531" coordsize="10,20" path="m862,8550l871,8550,871,8531,862,8531,862,8550xe" filled="true" fillcolor="#000000" stroked="false">
                <v:path arrowok="t"/>
                <v:fill type="solid"/>
              </v:shape>
            </v:group>
            <v:group style="position:absolute;left:862;top:8550;width:10;height:20" coordorigin="862,8550" coordsize="10,20">
              <v:shape style="position:absolute;left:862;top:8550;width:10;height:20" coordorigin="862,8550" coordsize="10,20" path="m862,8569l871,8569,871,8550,862,8550,862,8569xe" filled="true" fillcolor="#000000" stroked="false">
                <v:path arrowok="t"/>
                <v:fill type="solid"/>
              </v:shape>
            </v:group>
            <v:group style="position:absolute;left:862;top:8569;width:10;height:20" coordorigin="862,8569" coordsize="10,20">
              <v:shape style="position:absolute;left:862;top:8569;width:10;height:20" coordorigin="862,8569" coordsize="10,20" path="m862,8588l871,8588,871,8569,862,8569,862,8588xe" filled="true" fillcolor="#000000" stroked="false">
                <v:path arrowok="t"/>
                <v:fill type="solid"/>
              </v:shape>
            </v:group>
            <v:group style="position:absolute;left:862;top:8588;width:10;height:20" coordorigin="862,8588" coordsize="10,20">
              <v:shape style="position:absolute;left:862;top:8588;width:10;height:20" coordorigin="862,8588" coordsize="10,20" path="m862,8607l871,8607,871,8588,862,8588,862,8607xe" filled="true" fillcolor="#000000" stroked="false">
                <v:path arrowok="t"/>
                <v:fill type="solid"/>
              </v:shape>
            </v:group>
            <v:group style="position:absolute;left:862;top:8607;width:10;height:20" coordorigin="862,8607" coordsize="10,20">
              <v:shape style="position:absolute;left:862;top:8607;width:10;height:20" coordorigin="862,8607" coordsize="10,20" path="m862,8627l871,8627,871,8607,862,8607,862,8627xe" filled="true" fillcolor="#000000" stroked="false">
                <v:path arrowok="t"/>
                <v:fill type="solid"/>
              </v:shape>
            </v:group>
            <v:group style="position:absolute;left:862;top:8627;width:10;height:20" coordorigin="862,8627" coordsize="10,20">
              <v:shape style="position:absolute;left:862;top:8627;width:10;height:20" coordorigin="862,8627" coordsize="10,20" path="m862,8646l871,8646,871,8627,862,8627,862,8646xe" filled="true" fillcolor="#000000" stroked="false">
                <v:path arrowok="t"/>
                <v:fill type="solid"/>
              </v:shape>
            </v:group>
            <v:group style="position:absolute;left:862;top:8646;width:10;height:20" coordorigin="862,8646" coordsize="10,20">
              <v:shape style="position:absolute;left:862;top:8646;width:10;height:20" coordorigin="862,8646" coordsize="10,20" path="m862,8665l871,8665,871,8646,862,8646,862,8665xe" filled="true" fillcolor="#000000" stroked="false">
                <v:path arrowok="t"/>
                <v:fill type="solid"/>
              </v:shape>
            </v:group>
            <v:group style="position:absolute;left:862;top:8665;width:10;height:20" coordorigin="862,8665" coordsize="10,20">
              <v:shape style="position:absolute;left:862;top:8665;width:10;height:20" coordorigin="862,8665" coordsize="10,20" path="m862,8684l871,8684,871,8665,862,8665,862,8684xe" filled="true" fillcolor="#000000" stroked="false">
                <v:path arrowok="t"/>
                <v:fill type="solid"/>
              </v:shape>
            </v:group>
            <v:group style="position:absolute;left:862;top:8684;width:10;height:20" coordorigin="862,8684" coordsize="10,20">
              <v:shape style="position:absolute;left:862;top:8684;width:10;height:20" coordorigin="862,8684" coordsize="10,20" path="m862,8703l871,8703,871,8684,862,8684,862,8703xe" filled="true" fillcolor="#000000" stroked="false">
                <v:path arrowok="t"/>
                <v:fill type="solid"/>
              </v:shape>
            </v:group>
            <v:group style="position:absolute;left:862;top:8703;width:10;height:20" coordorigin="862,8703" coordsize="10,20">
              <v:shape style="position:absolute;left:862;top:8703;width:10;height:20" coordorigin="862,8703" coordsize="10,20" path="m862,8723l871,8723,871,8703,862,8703,862,8723xe" filled="true" fillcolor="#000000" stroked="false">
                <v:path arrowok="t"/>
                <v:fill type="solid"/>
              </v:shape>
            </v:group>
            <v:group style="position:absolute;left:862;top:8723;width:10;height:20" coordorigin="862,8723" coordsize="10,20">
              <v:shape style="position:absolute;left:862;top:8723;width:10;height:20" coordorigin="862,8723" coordsize="10,20" path="m862,8742l871,8742,871,8723,862,8723,862,8742xe" filled="true" fillcolor="#000000" stroked="false">
                <v:path arrowok="t"/>
                <v:fill type="solid"/>
              </v:shape>
            </v:group>
            <v:group style="position:absolute;left:862;top:8742;width:10;height:20" coordorigin="862,8742" coordsize="10,20">
              <v:shape style="position:absolute;left:862;top:8742;width:10;height:20" coordorigin="862,8742" coordsize="10,20" path="m862,8761l871,8761,871,8742,862,8742,862,8761xe" filled="true" fillcolor="#000000" stroked="false">
                <v:path arrowok="t"/>
                <v:fill type="solid"/>
              </v:shape>
            </v:group>
            <v:group style="position:absolute;left:862;top:8761;width:10;height:20" coordorigin="862,8761" coordsize="10,20">
              <v:shape style="position:absolute;left:862;top:8761;width:10;height:20" coordorigin="862,8761" coordsize="10,20" path="m862,8780l871,8780,871,8761,862,8761,862,8780xe" filled="true" fillcolor="#000000" stroked="false">
                <v:path arrowok="t"/>
                <v:fill type="solid"/>
              </v:shape>
            </v:group>
            <v:group style="position:absolute;left:862;top:8780;width:10;height:20" coordorigin="862,8780" coordsize="10,20">
              <v:shape style="position:absolute;left:862;top:8780;width:10;height:20" coordorigin="862,8780" coordsize="10,20" path="m862,8799l871,8799,871,8780,862,8780,862,8799xe" filled="true" fillcolor="#000000" stroked="false">
                <v:path arrowok="t"/>
                <v:fill type="solid"/>
              </v:shape>
            </v:group>
            <v:group style="position:absolute;left:862;top:8804;width:10;height:2" coordorigin="862,8804" coordsize="10,2">
              <v:shape style="position:absolute;left:862;top:8804;width:10;height:2" coordorigin="862,8804" coordsize="10,0" path="m862,8804l871,8804e" filled="false" stroked="true" strokeweight=".48001pt" strokecolor="#000000">
                <v:path arrowok="t"/>
              </v:shape>
            </v:group>
            <v:group style="position:absolute;left:3810;top:8185;width:10;height:20" coordorigin="3810,8185" coordsize="10,20">
              <v:shape style="position:absolute;left:3810;top:8185;width:10;height:20" coordorigin="3810,8185" coordsize="10,20" path="m3810,8204l3819,8204,3819,8185,3810,8185,3810,8204xe" filled="true" fillcolor="#000000" stroked="false">
                <v:path arrowok="t"/>
                <v:fill type="solid"/>
              </v:shape>
            </v:group>
            <v:group style="position:absolute;left:3810;top:8204;width:10;height:20" coordorigin="3810,8204" coordsize="10,20">
              <v:shape style="position:absolute;left:3810;top:8204;width:10;height:20" coordorigin="3810,8204" coordsize="10,20" path="m3810,8223l3819,8223,3819,8204,3810,8204,3810,8223xe" filled="true" fillcolor="#000000" stroked="false">
                <v:path arrowok="t"/>
                <v:fill type="solid"/>
              </v:shape>
            </v:group>
            <v:group style="position:absolute;left:3810;top:8223;width:10;height:20" coordorigin="3810,8223" coordsize="10,20">
              <v:shape style="position:absolute;left:3810;top:8223;width:10;height:20" coordorigin="3810,8223" coordsize="10,20" path="m3810,8243l3819,8243,3819,8223,3810,8223,3810,8243xe" filled="true" fillcolor="#000000" stroked="false">
                <v:path arrowok="t"/>
                <v:fill type="solid"/>
              </v:shape>
            </v:group>
            <v:group style="position:absolute;left:3810;top:8243;width:10;height:20" coordorigin="3810,8243" coordsize="10,20">
              <v:shape style="position:absolute;left:3810;top:8243;width:10;height:20" coordorigin="3810,8243" coordsize="10,20" path="m3810,8262l3819,8262,3819,8243,3810,8243,3810,8262xe" filled="true" fillcolor="#000000" stroked="false">
                <v:path arrowok="t"/>
                <v:fill type="solid"/>
              </v:shape>
            </v:group>
            <v:group style="position:absolute;left:3810;top:8262;width:10;height:20" coordorigin="3810,8262" coordsize="10,20">
              <v:shape style="position:absolute;left:3810;top:8262;width:10;height:20" coordorigin="3810,8262" coordsize="10,20" path="m3810,8281l3819,8281,3819,8262,3810,8262,3810,8281xe" filled="true" fillcolor="#000000" stroked="false">
                <v:path arrowok="t"/>
                <v:fill type="solid"/>
              </v:shape>
            </v:group>
            <v:group style="position:absolute;left:3810;top:8281;width:10;height:20" coordorigin="3810,8281" coordsize="10,20">
              <v:shape style="position:absolute;left:3810;top:8281;width:10;height:20" coordorigin="3810,8281" coordsize="10,20" path="m3810,8300l3819,8300,3819,8281,3810,8281,3810,8300xe" filled="true" fillcolor="#000000" stroked="false">
                <v:path arrowok="t"/>
                <v:fill type="solid"/>
              </v:shape>
            </v:group>
            <v:group style="position:absolute;left:3810;top:8300;width:10;height:20" coordorigin="3810,8300" coordsize="10,20">
              <v:shape style="position:absolute;left:3810;top:8300;width:10;height:20" coordorigin="3810,8300" coordsize="10,20" path="m3810,8319l3819,8319,3819,8300,3810,8300,3810,8319xe" filled="true" fillcolor="#000000" stroked="false">
                <v:path arrowok="t"/>
                <v:fill type="solid"/>
              </v:shape>
            </v:group>
            <v:group style="position:absolute;left:3810;top:8319;width:10;height:20" coordorigin="3810,8319" coordsize="10,20">
              <v:shape style="position:absolute;left:3810;top:8319;width:10;height:20" coordorigin="3810,8319" coordsize="10,20" path="m3810,8339l3819,8339,3819,8319,3810,8319,3810,8339xe" filled="true" fillcolor="#000000" stroked="false">
                <v:path arrowok="t"/>
                <v:fill type="solid"/>
              </v:shape>
            </v:group>
            <v:group style="position:absolute;left:3810;top:8339;width:10;height:20" coordorigin="3810,8339" coordsize="10,20">
              <v:shape style="position:absolute;left:3810;top:8339;width:10;height:20" coordorigin="3810,8339" coordsize="10,20" path="m3810,8358l3819,8358,3819,8339,3810,8339,3810,8358xe" filled="true" fillcolor="#000000" stroked="false">
                <v:path arrowok="t"/>
                <v:fill type="solid"/>
              </v:shape>
            </v:group>
            <v:group style="position:absolute;left:3810;top:8358;width:10;height:20" coordorigin="3810,8358" coordsize="10,20">
              <v:shape style="position:absolute;left:3810;top:8358;width:10;height:20" coordorigin="3810,8358" coordsize="10,20" path="m3810,8377l3819,8377,3819,8358,3810,8358,3810,8377xe" filled="true" fillcolor="#000000" stroked="false">
                <v:path arrowok="t"/>
                <v:fill type="solid"/>
              </v:shape>
            </v:group>
            <v:group style="position:absolute;left:3810;top:8377;width:10;height:20" coordorigin="3810,8377" coordsize="10,20">
              <v:shape style="position:absolute;left:3810;top:8377;width:10;height:20" coordorigin="3810,8377" coordsize="10,20" path="m3810,8396l3819,8396,3819,8377,3810,8377,3810,8396xe" filled="true" fillcolor="#000000" stroked="false">
                <v:path arrowok="t"/>
                <v:fill type="solid"/>
              </v:shape>
            </v:group>
            <v:group style="position:absolute;left:3810;top:8396;width:10;height:20" coordorigin="3810,8396" coordsize="10,20">
              <v:shape style="position:absolute;left:3810;top:8396;width:10;height:20" coordorigin="3810,8396" coordsize="10,20" path="m3810,8415l3819,8415,3819,8396,3810,8396,3810,8415xe" filled="true" fillcolor="#000000" stroked="false">
                <v:path arrowok="t"/>
                <v:fill type="solid"/>
              </v:shape>
            </v:group>
            <v:group style="position:absolute;left:3810;top:8415;width:10;height:20" coordorigin="3810,8415" coordsize="10,20">
              <v:shape style="position:absolute;left:3810;top:8415;width:10;height:20" coordorigin="3810,8415" coordsize="10,20" path="m3810,8435l3819,8435,3819,8415,3810,8415,3810,8435xe" filled="true" fillcolor="#000000" stroked="false">
                <v:path arrowok="t"/>
                <v:fill type="solid"/>
              </v:shape>
            </v:group>
            <v:group style="position:absolute;left:3810;top:8435;width:10;height:20" coordorigin="3810,8435" coordsize="10,20">
              <v:shape style="position:absolute;left:3810;top:8435;width:10;height:20" coordorigin="3810,8435" coordsize="10,20" path="m3810,8454l3819,8454,3819,8435,3810,8435,3810,8454xe" filled="true" fillcolor="#000000" stroked="false">
                <v:path arrowok="t"/>
                <v:fill type="solid"/>
              </v:shape>
            </v:group>
            <v:group style="position:absolute;left:3810;top:8454;width:10;height:20" coordorigin="3810,8454" coordsize="10,20">
              <v:shape style="position:absolute;left:3810;top:8454;width:10;height:20" coordorigin="3810,8454" coordsize="10,20" path="m3810,8473l3819,8473,3819,8454,3810,8454,3810,8473xe" filled="true" fillcolor="#000000" stroked="false">
                <v:path arrowok="t"/>
                <v:fill type="solid"/>
              </v:shape>
            </v:group>
            <v:group style="position:absolute;left:3810;top:8473;width:10;height:20" coordorigin="3810,8473" coordsize="10,20">
              <v:shape style="position:absolute;left:3810;top:8473;width:10;height:20" coordorigin="3810,8473" coordsize="10,20" path="m3810,8492l3819,8492,3819,8473,3810,8473,3810,8492xe" filled="true" fillcolor="#000000" stroked="false">
                <v:path arrowok="t"/>
                <v:fill type="solid"/>
              </v:shape>
            </v:group>
            <v:group style="position:absolute;left:3810;top:8492;width:10;height:20" coordorigin="3810,8492" coordsize="10,20">
              <v:shape style="position:absolute;left:3810;top:8492;width:10;height:20" coordorigin="3810,8492" coordsize="10,20" path="m3810,8511l3819,8511,3819,8492,3810,8492,3810,8511xe" filled="true" fillcolor="#000000" stroked="false">
                <v:path arrowok="t"/>
                <v:fill type="solid"/>
              </v:shape>
            </v:group>
            <v:group style="position:absolute;left:3810;top:8511;width:10;height:20" coordorigin="3810,8511" coordsize="10,20">
              <v:shape style="position:absolute;left:3810;top:8511;width:10;height:20" coordorigin="3810,8511" coordsize="10,20" path="m3810,8531l3819,8531,3819,8511,3810,8511,3810,8531xe" filled="true" fillcolor="#000000" stroked="false">
                <v:path arrowok="t"/>
                <v:fill type="solid"/>
              </v:shape>
            </v:group>
            <v:group style="position:absolute;left:3810;top:8531;width:10;height:20" coordorigin="3810,8531" coordsize="10,20">
              <v:shape style="position:absolute;left:3810;top:8531;width:10;height:20" coordorigin="3810,8531" coordsize="10,20" path="m3810,8550l3819,8550,3819,8531,3810,8531,3810,8550xe" filled="true" fillcolor="#000000" stroked="false">
                <v:path arrowok="t"/>
                <v:fill type="solid"/>
              </v:shape>
            </v:group>
            <v:group style="position:absolute;left:3810;top:8550;width:10;height:20" coordorigin="3810,8550" coordsize="10,20">
              <v:shape style="position:absolute;left:3810;top:8550;width:10;height:20" coordorigin="3810,8550" coordsize="10,20" path="m3810,8569l3819,8569,3819,8550,3810,8550,3810,8569xe" filled="true" fillcolor="#000000" stroked="false">
                <v:path arrowok="t"/>
                <v:fill type="solid"/>
              </v:shape>
            </v:group>
            <v:group style="position:absolute;left:3810;top:8569;width:10;height:20" coordorigin="3810,8569" coordsize="10,20">
              <v:shape style="position:absolute;left:3810;top:8569;width:10;height:20" coordorigin="3810,8569" coordsize="10,20" path="m3810,8588l3819,8588,3819,8569,3810,8569,3810,8588xe" filled="true" fillcolor="#000000" stroked="false">
                <v:path arrowok="t"/>
                <v:fill type="solid"/>
              </v:shape>
            </v:group>
            <v:group style="position:absolute;left:3810;top:8588;width:10;height:20" coordorigin="3810,8588" coordsize="10,20">
              <v:shape style="position:absolute;left:3810;top:8588;width:10;height:20" coordorigin="3810,8588" coordsize="10,20" path="m3810,8607l3819,8607,3819,8588,3810,8588,3810,8607xe" filled="true" fillcolor="#000000" stroked="false">
                <v:path arrowok="t"/>
                <v:fill type="solid"/>
              </v:shape>
            </v:group>
            <v:group style="position:absolute;left:3810;top:8607;width:10;height:20" coordorigin="3810,8607" coordsize="10,20">
              <v:shape style="position:absolute;left:3810;top:8607;width:10;height:20" coordorigin="3810,8607" coordsize="10,20" path="m3810,8627l3819,8627,3819,8607,3810,8607,3810,8627xe" filled="true" fillcolor="#000000" stroked="false">
                <v:path arrowok="t"/>
                <v:fill type="solid"/>
              </v:shape>
            </v:group>
            <v:group style="position:absolute;left:3810;top:8627;width:10;height:20" coordorigin="3810,8627" coordsize="10,20">
              <v:shape style="position:absolute;left:3810;top:8627;width:10;height:20" coordorigin="3810,8627" coordsize="10,20" path="m3810,8646l3819,8646,3819,8627,3810,8627,3810,8646xe" filled="true" fillcolor="#000000" stroked="false">
                <v:path arrowok="t"/>
                <v:fill type="solid"/>
              </v:shape>
            </v:group>
            <v:group style="position:absolute;left:3810;top:8646;width:10;height:20" coordorigin="3810,8646" coordsize="10,20">
              <v:shape style="position:absolute;left:3810;top:8646;width:10;height:20" coordorigin="3810,8646" coordsize="10,20" path="m3810,8665l3819,8665,3819,8646,3810,8646,3810,8665xe" filled="true" fillcolor="#000000" stroked="false">
                <v:path arrowok="t"/>
                <v:fill type="solid"/>
              </v:shape>
            </v:group>
            <v:group style="position:absolute;left:3810;top:8665;width:10;height:20" coordorigin="3810,8665" coordsize="10,20">
              <v:shape style="position:absolute;left:3810;top:8665;width:10;height:20" coordorigin="3810,8665" coordsize="10,20" path="m3810,8684l3819,8684,3819,8665,3810,8665,3810,8684xe" filled="true" fillcolor="#000000" stroked="false">
                <v:path arrowok="t"/>
                <v:fill type="solid"/>
              </v:shape>
            </v:group>
            <v:group style="position:absolute;left:3810;top:8684;width:10;height:20" coordorigin="3810,8684" coordsize="10,20">
              <v:shape style="position:absolute;left:3810;top:8684;width:10;height:20" coordorigin="3810,8684" coordsize="10,20" path="m3810,8703l3819,8703,3819,8684,3810,8684,3810,8703xe" filled="true" fillcolor="#000000" stroked="false">
                <v:path arrowok="t"/>
                <v:fill type="solid"/>
              </v:shape>
            </v:group>
            <v:group style="position:absolute;left:3810;top:8703;width:10;height:20" coordorigin="3810,8703" coordsize="10,20">
              <v:shape style="position:absolute;left:3810;top:8703;width:10;height:20" coordorigin="3810,8703" coordsize="10,20" path="m3810,8723l3819,8723,3819,8703,3810,8703,3810,8723xe" filled="true" fillcolor="#000000" stroked="false">
                <v:path arrowok="t"/>
                <v:fill type="solid"/>
              </v:shape>
            </v:group>
            <v:group style="position:absolute;left:3810;top:8723;width:10;height:20" coordorigin="3810,8723" coordsize="10,20">
              <v:shape style="position:absolute;left:3810;top:8723;width:10;height:20" coordorigin="3810,8723" coordsize="10,20" path="m3810,8742l3819,8742,3819,8723,3810,8723,3810,8742xe" filled="true" fillcolor="#000000" stroked="false">
                <v:path arrowok="t"/>
                <v:fill type="solid"/>
              </v:shape>
            </v:group>
            <v:group style="position:absolute;left:3810;top:8742;width:10;height:20" coordorigin="3810,8742" coordsize="10,20">
              <v:shape style="position:absolute;left:3810;top:8742;width:10;height:20" coordorigin="3810,8742" coordsize="10,20" path="m3810,8761l3819,8761,3819,8742,3810,8742,3810,8761xe" filled="true" fillcolor="#000000" stroked="false">
                <v:path arrowok="t"/>
                <v:fill type="solid"/>
              </v:shape>
            </v:group>
            <v:group style="position:absolute;left:3810;top:8761;width:10;height:20" coordorigin="3810,8761" coordsize="10,20">
              <v:shape style="position:absolute;left:3810;top:8761;width:10;height:20" coordorigin="3810,8761" coordsize="10,20" path="m3810,8780l3819,8780,3819,8761,3810,8761,3810,8780xe" filled="true" fillcolor="#000000" stroked="false">
                <v:path arrowok="t"/>
                <v:fill type="solid"/>
              </v:shape>
            </v:group>
            <v:group style="position:absolute;left:3810;top:8780;width:10;height:20" coordorigin="3810,8780" coordsize="10,20">
              <v:shape style="position:absolute;left:3810;top:8780;width:10;height:20" coordorigin="3810,8780" coordsize="10,20" path="m3810,8799l3819,8799,3819,8780,3810,8780,3810,8799xe" filled="true" fillcolor="#000000" stroked="false">
                <v:path arrowok="t"/>
                <v:fill type="solid"/>
              </v:shape>
            </v:group>
            <v:group style="position:absolute;left:3810;top:8804;width:10;height:2" coordorigin="3810,8804" coordsize="10,2">
              <v:shape style="position:absolute;left:3810;top:8804;width:10;height:2" coordorigin="3810,8804" coordsize="10,0" path="m3810,8804l3819,8804e" filled="false" stroked="true" strokeweight=".48001pt" strokecolor="#000000">
                <v:path arrowok="t"/>
              </v:shape>
            </v:group>
            <v:group style="position:absolute;left:5631;top:8185;width:10;height:20" coordorigin="5631,8185" coordsize="10,20">
              <v:shape style="position:absolute;left:5631;top:8185;width:10;height:20" coordorigin="5631,8185" coordsize="10,20" path="m5631,8204l5641,8204,5641,8185,5631,8185,5631,8204xe" filled="true" fillcolor="#000000" stroked="false">
                <v:path arrowok="t"/>
                <v:fill type="solid"/>
              </v:shape>
            </v:group>
            <v:group style="position:absolute;left:5631;top:8204;width:10;height:20" coordorigin="5631,8204" coordsize="10,20">
              <v:shape style="position:absolute;left:5631;top:8204;width:10;height:20" coordorigin="5631,8204" coordsize="10,20" path="m5631,8223l5641,8223,5641,8204,5631,8204,5631,8223xe" filled="true" fillcolor="#000000" stroked="false">
                <v:path arrowok="t"/>
                <v:fill type="solid"/>
              </v:shape>
            </v:group>
            <v:group style="position:absolute;left:5631;top:8223;width:10;height:20" coordorigin="5631,8223" coordsize="10,20">
              <v:shape style="position:absolute;left:5631;top:8223;width:10;height:20" coordorigin="5631,8223" coordsize="10,20" path="m5631,8243l5641,8243,5641,8223,5631,8223,5631,8243xe" filled="true" fillcolor="#000000" stroked="false">
                <v:path arrowok="t"/>
                <v:fill type="solid"/>
              </v:shape>
            </v:group>
            <v:group style="position:absolute;left:5631;top:8243;width:10;height:20" coordorigin="5631,8243" coordsize="10,20">
              <v:shape style="position:absolute;left:5631;top:8243;width:10;height:20" coordorigin="5631,8243" coordsize="10,20" path="m5631,8262l5641,8262,5641,8243,5631,8243,5631,8262xe" filled="true" fillcolor="#000000" stroked="false">
                <v:path arrowok="t"/>
                <v:fill type="solid"/>
              </v:shape>
            </v:group>
            <v:group style="position:absolute;left:5631;top:8262;width:10;height:20" coordorigin="5631,8262" coordsize="10,20">
              <v:shape style="position:absolute;left:5631;top:8262;width:10;height:20" coordorigin="5631,8262" coordsize="10,20" path="m5631,8281l5641,8281,5641,8262,5631,8262,5631,8281xe" filled="true" fillcolor="#000000" stroked="false">
                <v:path arrowok="t"/>
                <v:fill type="solid"/>
              </v:shape>
            </v:group>
            <v:group style="position:absolute;left:5631;top:8281;width:10;height:20" coordorigin="5631,8281" coordsize="10,20">
              <v:shape style="position:absolute;left:5631;top:8281;width:10;height:20" coordorigin="5631,8281" coordsize="10,20" path="m5631,8300l5641,8300,5641,8281,5631,8281,5631,8300xe" filled="true" fillcolor="#000000" stroked="false">
                <v:path arrowok="t"/>
                <v:fill type="solid"/>
              </v:shape>
            </v:group>
            <v:group style="position:absolute;left:5631;top:8300;width:10;height:20" coordorigin="5631,8300" coordsize="10,20">
              <v:shape style="position:absolute;left:5631;top:8300;width:10;height:20" coordorigin="5631,8300" coordsize="10,20" path="m5631,8319l5641,8319,5641,8300,5631,8300,5631,8319xe" filled="true" fillcolor="#000000" stroked="false">
                <v:path arrowok="t"/>
                <v:fill type="solid"/>
              </v:shape>
            </v:group>
            <v:group style="position:absolute;left:5631;top:8319;width:10;height:20" coordorigin="5631,8319" coordsize="10,20">
              <v:shape style="position:absolute;left:5631;top:8319;width:10;height:20" coordorigin="5631,8319" coordsize="10,20" path="m5631,8339l5641,8339,5641,8319,5631,8319,5631,8339xe" filled="true" fillcolor="#000000" stroked="false">
                <v:path arrowok="t"/>
                <v:fill type="solid"/>
              </v:shape>
            </v:group>
            <v:group style="position:absolute;left:5631;top:8339;width:10;height:20" coordorigin="5631,8339" coordsize="10,20">
              <v:shape style="position:absolute;left:5631;top:8339;width:10;height:20" coordorigin="5631,8339" coordsize="10,20" path="m5631,8358l5641,8358,5641,8339,5631,8339,5631,8358xe" filled="true" fillcolor="#000000" stroked="false">
                <v:path arrowok="t"/>
                <v:fill type="solid"/>
              </v:shape>
            </v:group>
            <v:group style="position:absolute;left:5631;top:8358;width:10;height:20" coordorigin="5631,8358" coordsize="10,20">
              <v:shape style="position:absolute;left:5631;top:8358;width:10;height:20" coordorigin="5631,8358" coordsize="10,20" path="m5631,8377l5641,8377,5641,8358,5631,8358,5631,8377xe" filled="true" fillcolor="#000000" stroked="false">
                <v:path arrowok="t"/>
                <v:fill type="solid"/>
              </v:shape>
            </v:group>
            <v:group style="position:absolute;left:5631;top:8377;width:10;height:20" coordorigin="5631,8377" coordsize="10,20">
              <v:shape style="position:absolute;left:5631;top:8377;width:10;height:20" coordorigin="5631,8377" coordsize="10,20" path="m5631,8396l5641,8396,5641,8377,5631,8377,5631,8396xe" filled="true" fillcolor="#000000" stroked="false">
                <v:path arrowok="t"/>
                <v:fill type="solid"/>
              </v:shape>
            </v:group>
            <v:group style="position:absolute;left:5631;top:8396;width:10;height:20" coordorigin="5631,8396" coordsize="10,20">
              <v:shape style="position:absolute;left:5631;top:8396;width:10;height:20" coordorigin="5631,8396" coordsize="10,20" path="m5631,8415l5641,8415,5641,8396,5631,8396,5631,8415xe" filled="true" fillcolor="#000000" stroked="false">
                <v:path arrowok="t"/>
                <v:fill type="solid"/>
              </v:shape>
            </v:group>
            <v:group style="position:absolute;left:5631;top:8415;width:10;height:20" coordorigin="5631,8415" coordsize="10,20">
              <v:shape style="position:absolute;left:5631;top:8415;width:10;height:20" coordorigin="5631,8415" coordsize="10,20" path="m5631,8435l5641,8435,5641,8415,5631,8415,5631,8435xe" filled="true" fillcolor="#000000" stroked="false">
                <v:path arrowok="t"/>
                <v:fill type="solid"/>
              </v:shape>
            </v:group>
            <v:group style="position:absolute;left:5631;top:8435;width:10;height:20" coordorigin="5631,8435" coordsize="10,20">
              <v:shape style="position:absolute;left:5631;top:8435;width:10;height:20" coordorigin="5631,8435" coordsize="10,20" path="m5631,8454l5641,8454,5641,8435,5631,8435,5631,8454xe" filled="true" fillcolor="#000000" stroked="false">
                <v:path arrowok="t"/>
                <v:fill type="solid"/>
              </v:shape>
            </v:group>
            <v:group style="position:absolute;left:5631;top:8454;width:10;height:20" coordorigin="5631,8454" coordsize="10,20">
              <v:shape style="position:absolute;left:5631;top:8454;width:10;height:20" coordorigin="5631,8454" coordsize="10,20" path="m5631,8473l5641,8473,5641,8454,5631,8454,5631,8473xe" filled="true" fillcolor="#000000" stroked="false">
                <v:path arrowok="t"/>
                <v:fill type="solid"/>
              </v:shape>
            </v:group>
            <v:group style="position:absolute;left:5631;top:8473;width:10;height:20" coordorigin="5631,8473" coordsize="10,20">
              <v:shape style="position:absolute;left:5631;top:8473;width:10;height:20" coordorigin="5631,8473" coordsize="10,20" path="m5631,8492l5641,8492,5641,8473,5631,8473,5631,8492xe" filled="true" fillcolor="#000000" stroked="false">
                <v:path arrowok="t"/>
                <v:fill type="solid"/>
              </v:shape>
            </v:group>
            <v:group style="position:absolute;left:5631;top:8492;width:10;height:20" coordorigin="5631,8492" coordsize="10,20">
              <v:shape style="position:absolute;left:5631;top:8492;width:10;height:20" coordorigin="5631,8492" coordsize="10,20" path="m5631,8511l5641,8511,5641,8492,5631,8492,5631,8511xe" filled="true" fillcolor="#000000" stroked="false">
                <v:path arrowok="t"/>
                <v:fill type="solid"/>
              </v:shape>
            </v:group>
            <v:group style="position:absolute;left:5631;top:8511;width:10;height:20" coordorigin="5631,8511" coordsize="10,20">
              <v:shape style="position:absolute;left:5631;top:8511;width:10;height:20" coordorigin="5631,8511" coordsize="10,20" path="m5631,8531l5641,8531,5641,8511,5631,8511,5631,8531xe" filled="true" fillcolor="#000000" stroked="false">
                <v:path arrowok="t"/>
                <v:fill type="solid"/>
              </v:shape>
            </v:group>
            <v:group style="position:absolute;left:5631;top:8531;width:10;height:20" coordorigin="5631,8531" coordsize="10,20">
              <v:shape style="position:absolute;left:5631;top:8531;width:10;height:20" coordorigin="5631,8531" coordsize="10,20" path="m5631,8550l5641,8550,5641,8531,5631,8531,5631,8550xe" filled="true" fillcolor="#000000" stroked="false">
                <v:path arrowok="t"/>
                <v:fill type="solid"/>
              </v:shape>
            </v:group>
            <v:group style="position:absolute;left:5631;top:8550;width:10;height:20" coordorigin="5631,8550" coordsize="10,20">
              <v:shape style="position:absolute;left:5631;top:8550;width:10;height:20" coordorigin="5631,8550" coordsize="10,20" path="m5631,8569l5641,8569,5641,8550,5631,8550,5631,8569xe" filled="true" fillcolor="#000000" stroked="false">
                <v:path arrowok="t"/>
                <v:fill type="solid"/>
              </v:shape>
            </v:group>
            <v:group style="position:absolute;left:5631;top:8569;width:10;height:20" coordorigin="5631,8569" coordsize="10,20">
              <v:shape style="position:absolute;left:5631;top:8569;width:10;height:20" coordorigin="5631,8569" coordsize="10,20" path="m5631,8588l5641,8588,5641,8569,5631,8569,5631,8588xe" filled="true" fillcolor="#000000" stroked="false">
                <v:path arrowok="t"/>
                <v:fill type="solid"/>
              </v:shape>
            </v:group>
            <v:group style="position:absolute;left:5631;top:8588;width:10;height:20" coordorigin="5631,8588" coordsize="10,20">
              <v:shape style="position:absolute;left:5631;top:8588;width:10;height:20" coordorigin="5631,8588" coordsize="10,20" path="m5631,8607l5641,8607,5641,8588,5631,8588,5631,8607xe" filled="true" fillcolor="#000000" stroked="false">
                <v:path arrowok="t"/>
                <v:fill type="solid"/>
              </v:shape>
            </v:group>
            <v:group style="position:absolute;left:5631;top:8607;width:10;height:20" coordorigin="5631,8607" coordsize="10,20">
              <v:shape style="position:absolute;left:5631;top:8607;width:10;height:20" coordorigin="5631,8607" coordsize="10,20" path="m5631,8627l5641,8627,5641,8607,5631,8607,5631,8627xe" filled="true" fillcolor="#000000" stroked="false">
                <v:path arrowok="t"/>
                <v:fill type="solid"/>
              </v:shape>
            </v:group>
            <v:group style="position:absolute;left:5631;top:8627;width:10;height:20" coordorigin="5631,8627" coordsize="10,20">
              <v:shape style="position:absolute;left:5631;top:8627;width:10;height:20" coordorigin="5631,8627" coordsize="10,20" path="m5631,8646l5641,8646,5641,8627,5631,8627,5631,8646xe" filled="true" fillcolor="#000000" stroked="false">
                <v:path arrowok="t"/>
                <v:fill type="solid"/>
              </v:shape>
            </v:group>
            <v:group style="position:absolute;left:5631;top:8646;width:10;height:20" coordorigin="5631,8646" coordsize="10,20">
              <v:shape style="position:absolute;left:5631;top:8646;width:10;height:20" coordorigin="5631,8646" coordsize="10,20" path="m5631,8665l5641,8665,5641,8646,5631,8646,5631,8665xe" filled="true" fillcolor="#000000" stroked="false">
                <v:path arrowok="t"/>
                <v:fill type="solid"/>
              </v:shape>
            </v:group>
            <v:group style="position:absolute;left:5631;top:8665;width:10;height:20" coordorigin="5631,8665" coordsize="10,20">
              <v:shape style="position:absolute;left:5631;top:8665;width:10;height:20" coordorigin="5631,8665" coordsize="10,20" path="m5631,8684l5641,8684,5641,8665,5631,8665,5631,8684xe" filled="true" fillcolor="#000000" stroked="false">
                <v:path arrowok="t"/>
                <v:fill type="solid"/>
              </v:shape>
            </v:group>
            <v:group style="position:absolute;left:5631;top:8684;width:10;height:20" coordorigin="5631,8684" coordsize="10,20">
              <v:shape style="position:absolute;left:5631;top:8684;width:10;height:20" coordorigin="5631,8684" coordsize="10,20" path="m5631,8703l5641,8703,5641,8684,5631,8684,5631,8703xe" filled="true" fillcolor="#000000" stroked="false">
                <v:path arrowok="t"/>
                <v:fill type="solid"/>
              </v:shape>
            </v:group>
            <v:group style="position:absolute;left:5631;top:8703;width:10;height:20" coordorigin="5631,8703" coordsize="10,20">
              <v:shape style="position:absolute;left:5631;top:8703;width:10;height:20" coordorigin="5631,8703" coordsize="10,20" path="m5631,8723l5641,8723,5641,8703,5631,8703,5631,8723xe" filled="true" fillcolor="#000000" stroked="false">
                <v:path arrowok="t"/>
                <v:fill type="solid"/>
              </v:shape>
            </v:group>
            <v:group style="position:absolute;left:5631;top:8723;width:10;height:20" coordorigin="5631,8723" coordsize="10,20">
              <v:shape style="position:absolute;left:5631;top:8723;width:10;height:20" coordorigin="5631,8723" coordsize="10,20" path="m5631,8742l5641,8742,5641,8723,5631,8723,5631,8742xe" filled="true" fillcolor="#000000" stroked="false">
                <v:path arrowok="t"/>
                <v:fill type="solid"/>
              </v:shape>
            </v:group>
            <v:group style="position:absolute;left:5631;top:8742;width:10;height:20" coordorigin="5631,8742" coordsize="10,20">
              <v:shape style="position:absolute;left:5631;top:8742;width:10;height:20" coordorigin="5631,8742" coordsize="10,20" path="m5631,8761l5641,8761,5641,8742,5631,8742,5631,8761xe" filled="true" fillcolor="#000000" stroked="false">
                <v:path arrowok="t"/>
                <v:fill type="solid"/>
              </v:shape>
            </v:group>
            <v:group style="position:absolute;left:5631;top:8761;width:10;height:20" coordorigin="5631,8761" coordsize="10,20">
              <v:shape style="position:absolute;left:5631;top:8761;width:10;height:20" coordorigin="5631,8761" coordsize="10,20" path="m5631,8780l5641,8780,5641,8761,5631,8761,5631,8780xe" filled="true" fillcolor="#000000" stroked="false">
                <v:path arrowok="t"/>
                <v:fill type="solid"/>
              </v:shape>
            </v:group>
            <v:group style="position:absolute;left:5631;top:8780;width:10;height:20" coordorigin="5631,8780" coordsize="10,20">
              <v:shape style="position:absolute;left:5631;top:8780;width:10;height:20" coordorigin="5631,8780" coordsize="10,20" path="m5631,8799l5641,8799,5641,8780,5631,8780,5631,8799xe" filled="true" fillcolor="#000000" stroked="false">
                <v:path arrowok="t"/>
                <v:fill type="solid"/>
              </v:shape>
            </v:group>
            <v:group style="position:absolute;left:5631;top:8804;width:10;height:2" coordorigin="5631,8804" coordsize="10,2">
              <v:shape style="position:absolute;left:5631;top:8804;width:10;height:2" coordorigin="5631,8804" coordsize="10,0" path="m5631,8804l5641,8804e" filled="false" stroked="true" strokeweight=".48001pt" strokecolor="#000000">
                <v:path arrowok="t"/>
              </v:shape>
            </v:group>
            <v:group style="position:absolute;left:7451;top:8185;width:10;height:20" coordorigin="7451,8185" coordsize="10,20">
              <v:shape style="position:absolute;left:7451;top:8185;width:10;height:20" coordorigin="7451,8185" coordsize="10,20" path="m7451,8204l7461,8204,7461,8185,7451,8185,7451,8204xe" filled="true" fillcolor="#000000" stroked="false">
                <v:path arrowok="t"/>
                <v:fill type="solid"/>
              </v:shape>
            </v:group>
            <v:group style="position:absolute;left:7451;top:8204;width:10;height:20" coordorigin="7451,8204" coordsize="10,20">
              <v:shape style="position:absolute;left:7451;top:8204;width:10;height:20" coordorigin="7451,8204" coordsize="10,20" path="m7451,8223l7461,8223,7461,8204,7451,8204,7451,8223xe" filled="true" fillcolor="#000000" stroked="false">
                <v:path arrowok="t"/>
                <v:fill type="solid"/>
              </v:shape>
            </v:group>
            <v:group style="position:absolute;left:7451;top:8223;width:10;height:20" coordorigin="7451,8223" coordsize="10,20">
              <v:shape style="position:absolute;left:7451;top:8223;width:10;height:20" coordorigin="7451,8223" coordsize="10,20" path="m7451,8243l7461,8243,7461,8223,7451,8223,7451,8243xe" filled="true" fillcolor="#000000" stroked="false">
                <v:path arrowok="t"/>
                <v:fill type="solid"/>
              </v:shape>
            </v:group>
            <v:group style="position:absolute;left:7451;top:8243;width:10;height:20" coordorigin="7451,8243" coordsize="10,20">
              <v:shape style="position:absolute;left:7451;top:8243;width:10;height:20" coordorigin="7451,8243" coordsize="10,20" path="m7451,8262l7461,8262,7461,8243,7451,8243,7451,8262xe" filled="true" fillcolor="#000000" stroked="false">
                <v:path arrowok="t"/>
                <v:fill type="solid"/>
              </v:shape>
            </v:group>
            <v:group style="position:absolute;left:7451;top:8262;width:10;height:20" coordorigin="7451,8262" coordsize="10,20">
              <v:shape style="position:absolute;left:7451;top:8262;width:10;height:20" coordorigin="7451,8262" coordsize="10,20" path="m7451,8281l7461,8281,7461,8262,7451,8262,7451,8281xe" filled="true" fillcolor="#000000" stroked="false">
                <v:path arrowok="t"/>
                <v:fill type="solid"/>
              </v:shape>
            </v:group>
            <v:group style="position:absolute;left:7451;top:8281;width:10;height:20" coordorigin="7451,8281" coordsize="10,20">
              <v:shape style="position:absolute;left:7451;top:8281;width:10;height:20" coordorigin="7451,8281" coordsize="10,20" path="m7451,8300l7461,8300,7461,8281,7451,8281,7451,8300xe" filled="true" fillcolor="#000000" stroked="false">
                <v:path arrowok="t"/>
                <v:fill type="solid"/>
              </v:shape>
            </v:group>
            <v:group style="position:absolute;left:7451;top:8300;width:10;height:20" coordorigin="7451,8300" coordsize="10,20">
              <v:shape style="position:absolute;left:7451;top:8300;width:10;height:20" coordorigin="7451,8300" coordsize="10,20" path="m7451,8319l7461,8319,7461,8300,7451,8300,7451,8319xe" filled="true" fillcolor="#000000" stroked="false">
                <v:path arrowok="t"/>
                <v:fill type="solid"/>
              </v:shape>
            </v:group>
            <v:group style="position:absolute;left:7451;top:8319;width:10;height:20" coordorigin="7451,8319" coordsize="10,20">
              <v:shape style="position:absolute;left:7451;top:8319;width:10;height:20" coordorigin="7451,8319" coordsize="10,20" path="m7451,8339l7461,8339,7461,8319,7451,8319,7451,8339xe" filled="true" fillcolor="#000000" stroked="false">
                <v:path arrowok="t"/>
                <v:fill type="solid"/>
              </v:shape>
            </v:group>
            <v:group style="position:absolute;left:7451;top:8339;width:10;height:20" coordorigin="7451,8339" coordsize="10,20">
              <v:shape style="position:absolute;left:7451;top:8339;width:10;height:20" coordorigin="7451,8339" coordsize="10,20" path="m7451,8358l7461,8358,7461,8339,7451,8339,7451,8358xe" filled="true" fillcolor="#000000" stroked="false">
                <v:path arrowok="t"/>
                <v:fill type="solid"/>
              </v:shape>
            </v:group>
            <v:group style="position:absolute;left:7451;top:8358;width:10;height:20" coordorigin="7451,8358" coordsize="10,20">
              <v:shape style="position:absolute;left:7451;top:8358;width:10;height:20" coordorigin="7451,8358" coordsize="10,20" path="m7451,8377l7461,8377,7461,8358,7451,8358,7451,8377xe" filled="true" fillcolor="#000000" stroked="false">
                <v:path arrowok="t"/>
                <v:fill type="solid"/>
              </v:shape>
            </v:group>
            <v:group style="position:absolute;left:7451;top:8377;width:10;height:20" coordorigin="7451,8377" coordsize="10,20">
              <v:shape style="position:absolute;left:7451;top:8377;width:10;height:20" coordorigin="7451,8377" coordsize="10,20" path="m7451,8396l7461,8396,7461,8377,7451,8377,7451,8396xe" filled="true" fillcolor="#000000" stroked="false">
                <v:path arrowok="t"/>
                <v:fill type="solid"/>
              </v:shape>
            </v:group>
            <v:group style="position:absolute;left:7451;top:8396;width:10;height:20" coordorigin="7451,8396" coordsize="10,20">
              <v:shape style="position:absolute;left:7451;top:8396;width:10;height:20" coordorigin="7451,8396" coordsize="10,20" path="m7451,8415l7461,8415,7461,8396,7451,8396,7451,8415xe" filled="true" fillcolor="#000000" stroked="false">
                <v:path arrowok="t"/>
                <v:fill type="solid"/>
              </v:shape>
            </v:group>
            <v:group style="position:absolute;left:7451;top:8415;width:10;height:20" coordorigin="7451,8415" coordsize="10,20">
              <v:shape style="position:absolute;left:7451;top:8415;width:10;height:20" coordorigin="7451,8415" coordsize="10,20" path="m7451,8435l7461,8435,7461,8415,7451,8415,7451,8435xe" filled="true" fillcolor="#000000" stroked="false">
                <v:path arrowok="t"/>
                <v:fill type="solid"/>
              </v:shape>
            </v:group>
            <v:group style="position:absolute;left:7451;top:8435;width:10;height:20" coordorigin="7451,8435" coordsize="10,20">
              <v:shape style="position:absolute;left:7451;top:8435;width:10;height:20" coordorigin="7451,8435" coordsize="10,20" path="m7451,8454l7461,8454,7461,8435,7451,8435,7451,8454xe" filled="true" fillcolor="#000000" stroked="false">
                <v:path arrowok="t"/>
                <v:fill type="solid"/>
              </v:shape>
            </v:group>
            <v:group style="position:absolute;left:7451;top:8454;width:10;height:20" coordorigin="7451,8454" coordsize="10,20">
              <v:shape style="position:absolute;left:7451;top:8454;width:10;height:20" coordorigin="7451,8454" coordsize="10,20" path="m7451,8473l7461,8473,7461,8454,7451,8454,7451,8473xe" filled="true" fillcolor="#000000" stroked="false">
                <v:path arrowok="t"/>
                <v:fill type="solid"/>
              </v:shape>
            </v:group>
            <v:group style="position:absolute;left:7451;top:8473;width:10;height:20" coordorigin="7451,8473" coordsize="10,20">
              <v:shape style="position:absolute;left:7451;top:8473;width:10;height:20" coordorigin="7451,8473" coordsize="10,20" path="m7451,8492l7461,8492,7461,8473,7451,8473,7451,8492xe" filled="true" fillcolor="#000000" stroked="false">
                <v:path arrowok="t"/>
                <v:fill type="solid"/>
              </v:shape>
            </v:group>
            <v:group style="position:absolute;left:7451;top:8492;width:10;height:20" coordorigin="7451,8492" coordsize="10,20">
              <v:shape style="position:absolute;left:7451;top:8492;width:10;height:20" coordorigin="7451,8492" coordsize="10,20" path="m7451,8511l7461,8511,7461,8492,7451,8492,7451,8511xe" filled="true" fillcolor="#000000" stroked="false">
                <v:path arrowok="t"/>
                <v:fill type="solid"/>
              </v:shape>
            </v:group>
            <v:group style="position:absolute;left:7451;top:8511;width:10;height:20" coordorigin="7451,8511" coordsize="10,20">
              <v:shape style="position:absolute;left:7451;top:8511;width:10;height:20" coordorigin="7451,8511" coordsize="10,20" path="m7451,8531l7461,8531,7461,8511,7451,8511,7451,8531xe" filled="true" fillcolor="#000000" stroked="false">
                <v:path arrowok="t"/>
                <v:fill type="solid"/>
              </v:shape>
            </v:group>
            <v:group style="position:absolute;left:7451;top:8531;width:10;height:20" coordorigin="7451,8531" coordsize="10,20">
              <v:shape style="position:absolute;left:7451;top:8531;width:10;height:20" coordorigin="7451,8531" coordsize="10,20" path="m7451,8550l7461,8550,7461,8531,7451,8531,7451,8550xe" filled="true" fillcolor="#000000" stroked="false">
                <v:path arrowok="t"/>
                <v:fill type="solid"/>
              </v:shape>
            </v:group>
            <v:group style="position:absolute;left:7451;top:8550;width:10;height:20" coordorigin="7451,8550" coordsize="10,20">
              <v:shape style="position:absolute;left:7451;top:8550;width:10;height:20" coordorigin="7451,8550" coordsize="10,20" path="m7451,8569l7461,8569,7461,8550,7451,8550,7451,8569xe" filled="true" fillcolor="#000000" stroked="false">
                <v:path arrowok="t"/>
                <v:fill type="solid"/>
              </v:shape>
            </v:group>
            <v:group style="position:absolute;left:7451;top:8569;width:10;height:20" coordorigin="7451,8569" coordsize="10,20">
              <v:shape style="position:absolute;left:7451;top:8569;width:10;height:20" coordorigin="7451,8569" coordsize="10,20" path="m7451,8588l7461,8588,7461,8569,7451,8569,7451,8588xe" filled="true" fillcolor="#000000" stroked="false">
                <v:path arrowok="t"/>
                <v:fill type="solid"/>
              </v:shape>
            </v:group>
            <v:group style="position:absolute;left:7451;top:8588;width:10;height:20" coordorigin="7451,8588" coordsize="10,20">
              <v:shape style="position:absolute;left:7451;top:8588;width:10;height:20" coordorigin="7451,8588" coordsize="10,20" path="m7451,8607l7461,8607,7461,8588,7451,8588,7451,8607xe" filled="true" fillcolor="#000000" stroked="false">
                <v:path arrowok="t"/>
                <v:fill type="solid"/>
              </v:shape>
            </v:group>
            <v:group style="position:absolute;left:7451;top:8607;width:10;height:20" coordorigin="7451,8607" coordsize="10,20">
              <v:shape style="position:absolute;left:7451;top:8607;width:10;height:20" coordorigin="7451,8607" coordsize="10,20" path="m7451,8627l7461,8627,7461,8607,7451,8607,7451,8627xe" filled="true" fillcolor="#000000" stroked="false">
                <v:path arrowok="t"/>
                <v:fill type="solid"/>
              </v:shape>
            </v:group>
            <v:group style="position:absolute;left:7451;top:8627;width:10;height:20" coordorigin="7451,8627" coordsize="10,20">
              <v:shape style="position:absolute;left:7451;top:8627;width:10;height:20" coordorigin="7451,8627" coordsize="10,20" path="m7451,8646l7461,8646,7461,8627,7451,8627,7451,8646xe" filled="true" fillcolor="#000000" stroked="false">
                <v:path arrowok="t"/>
                <v:fill type="solid"/>
              </v:shape>
            </v:group>
            <v:group style="position:absolute;left:7451;top:8646;width:10;height:20" coordorigin="7451,8646" coordsize="10,20">
              <v:shape style="position:absolute;left:7451;top:8646;width:10;height:20" coordorigin="7451,8646" coordsize="10,20" path="m7451,8665l7461,8665,7461,8646,7451,8646,7451,8665xe" filled="true" fillcolor="#000000" stroked="false">
                <v:path arrowok="t"/>
                <v:fill type="solid"/>
              </v:shape>
            </v:group>
            <v:group style="position:absolute;left:7451;top:8665;width:10;height:20" coordorigin="7451,8665" coordsize="10,20">
              <v:shape style="position:absolute;left:7451;top:8665;width:10;height:20" coordorigin="7451,8665" coordsize="10,20" path="m7451,8684l7461,8684,7461,8665,7451,8665,7451,8684xe" filled="true" fillcolor="#000000" stroked="false">
                <v:path arrowok="t"/>
                <v:fill type="solid"/>
              </v:shape>
            </v:group>
            <v:group style="position:absolute;left:7451;top:8684;width:10;height:20" coordorigin="7451,8684" coordsize="10,20">
              <v:shape style="position:absolute;left:7451;top:8684;width:10;height:20" coordorigin="7451,8684" coordsize="10,20" path="m7451,8703l7461,8703,7461,8684,7451,8684,7451,8703xe" filled="true" fillcolor="#000000" stroked="false">
                <v:path arrowok="t"/>
                <v:fill type="solid"/>
              </v:shape>
            </v:group>
            <v:group style="position:absolute;left:7451;top:8703;width:10;height:20" coordorigin="7451,8703" coordsize="10,20">
              <v:shape style="position:absolute;left:7451;top:8703;width:10;height:20" coordorigin="7451,8703" coordsize="10,20" path="m7451,8723l7461,8723,7461,8703,7451,8703,7451,8723xe" filled="true" fillcolor="#000000" stroked="false">
                <v:path arrowok="t"/>
                <v:fill type="solid"/>
              </v:shape>
            </v:group>
            <v:group style="position:absolute;left:7451;top:8723;width:10;height:20" coordorigin="7451,8723" coordsize="10,20">
              <v:shape style="position:absolute;left:7451;top:8723;width:10;height:20" coordorigin="7451,8723" coordsize="10,20" path="m7451,8742l7461,8742,7461,8723,7451,8723,7451,8742xe" filled="true" fillcolor="#000000" stroked="false">
                <v:path arrowok="t"/>
                <v:fill type="solid"/>
              </v:shape>
            </v:group>
            <v:group style="position:absolute;left:7451;top:8742;width:10;height:20" coordorigin="7451,8742" coordsize="10,20">
              <v:shape style="position:absolute;left:7451;top:8742;width:10;height:20" coordorigin="7451,8742" coordsize="10,20" path="m7451,8761l7461,8761,7461,8742,7451,8742,7451,8761xe" filled="true" fillcolor="#000000" stroked="false">
                <v:path arrowok="t"/>
                <v:fill type="solid"/>
              </v:shape>
            </v:group>
            <v:group style="position:absolute;left:7451;top:8761;width:10;height:20" coordorigin="7451,8761" coordsize="10,20">
              <v:shape style="position:absolute;left:7451;top:8761;width:10;height:20" coordorigin="7451,8761" coordsize="10,20" path="m7451,8780l7461,8780,7461,8761,7451,8761,7451,8780xe" filled="true" fillcolor="#000000" stroked="false">
                <v:path arrowok="t"/>
                <v:fill type="solid"/>
              </v:shape>
            </v:group>
            <v:group style="position:absolute;left:7451;top:8780;width:10;height:20" coordorigin="7451,8780" coordsize="10,20">
              <v:shape style="position:absolute;left:7451;top:8780;width:10;height:20" coordorigin="7451,8780" coordsize="10,20" path="m7451,8799l7461,8799,7461,8780,7451,8780,7451,8799xe" filled="true" fillcolor="#000000" stroked="false">
                <v:path arrowok="t"/>
                <v:fill type="solid"/>
              </v:shape>
            </v:group>
            <v:group style="position:absolute;left:7451;top:8804;width:10;height:2" coordorigin="7451,8804" coordsize="10,2">
              <v:shape style="position:absolute;left:7451;top:8804;width:10;height:2" coordorigin="7451,8804" coordsize="10,0" path="m7451,8804l7461,8804e" filled="false" stroked="true" strokeweight=".48001pt" strokecolor="#000000">
                <v:path arrowok="t"/>
              </v:shape>
            </v:group>
            <v:group style="position:absolute;left:8980;top:8185;width:10;height:20" coordorigin="8980,8185" coordsize="10,20">
              <v:shape style="position:absolute;left:8980;top:8185;width:10;height:20" coordorigin="8980,8185" coordsize="10,20" path="m8980,8204l8990,8204,8990,8185,8980,8185,8980,8204xe" filled="true" fillcolor="#000000" stroked="false">
                <v:path arrowok="t"/>
                <v:fill type="solid"/>
              </v:shape>
            </v:group>
            <v:group style="position:absolute;left:8980;top:8204;width:10;height:20" coordorigin="8980,8204" coordsize="10,20">
              <v:shape style="position:absolute;left:8980;top:8204;width:10;height:20" coordorigin="8980,8204" coordsize="10,20" path="m8980,8223l8990,8223,8990,8204,8980,8204,8980,8223xe" filled="true" fillcolor="#000000" stroked="false">
                <v:path arrowok="t"/>
                <v:fill type="solid"/>
              </v:shape>
            </v:group>
            <v:group style="position:absolute;left:8980;top:8223;width:10;height:20" coordorigin="8980,8223" coordsize="10,20">
              <v:shape style="position:absolute;left:8980;top:8223;width:10;height:20" coordorigin="8980,8223" coordsize="10,20" path="m8980,8243l8990,8243,8990,8223,8980,8223,8980,8243xe" filled="true" fillcolor="#000000" stroked="false">
                <v:path arrowok="t"/>
                <v:fill type="solid"/>
              </v:shape>
            </v:group>
            <v:group style="position:absolute;left:8980;top:8243;width:10;height:20" coordorigin="8980,8243" coordsize="10,20">
              <v:shape style="position:absolute;left:8980;top:8243;width:10;height:20" coordorigin="8980,8243" coordsize="10,20" path="m8980,8262l8990,8262,8990,8243,8980,8243,8980,8262xe" filled="true" fillcolor="#000000" stroked="false">
                <v:path arrowok="t"/>
                <v:fill type="solid"/>
              </v:shape>
            </v:group>
            <v:group style="position:absolute;left:8980;top:8262;width:10;height:20" coordorigin="8980,8262" coordsize="10,20">
              <v:shape style="position:absolute;left:8980;top:8262;width:10;height:20" coordorigin="8980,8262" coordsize="10,20" path="m8980,8281l8990,8281,8990,8262,8980,8262,8980,8281xe" filled="true" fillcolor="#000000" stroked="false">
                <v:path arrowok="t"/>
                <v:fill type="solid"/>
              </v:shape>
            </v:group>
            <v:group style="position:absolute;left:8980;top:8281;width:10;height:20" coordorigin="8980,8281" coordsize="10,20">
              <v:shape style="position:absolute;left:8980;top:8281;width:10;height:20" coordorigin="8980,8281" coordsize="10,20" path="m8980,8300l8990,8300,8990,8281,8980,8281,8980,8300xe" filled="true" fillcolor="#000000" stroked="false">
                <v:path arrowok="t"/>
                <v:fill type="solid"/>
              </v:shape>
            </v:group>
            <v:group style="position:absolute;left:8980;top:8300;width:10;height:20" coordorigin="8980,8300" coordsize="10,20">
              <v:shape style="position:absolute;left:8980;top:8300;width:10;height:20" coordorigin="8980,8300" coordsize="10,20" path="m8980,8319l8990,8319,8990,8300,8980,8300,8980,8319xe" filled="true" fillcolor="#000000" stroked="false">
                <v:path arrowok="t"/>
                <v:fill type="solid"/>
              </v:shape>
            </v:group>
            <v:group style="position:absolute;left:8980;top:8319;width:10;height:20" coordorigin="8980,8319" coordsize="10,20">
              <v:shape style="position:absolute;left:8980;top:8319;width:10;height:20" coordorigin="8980,8319" coordsize="10,20" path="m8980,8339l8990,8339,8990,8319,8980,8319,8980,8339xe" filled="true" fillcolor="#000000" stroked="false">
                <v:path arrowok="t"/>
                <v:fill type="solid"/>
              </v:shape>
            </v:group>
            <v:group style="position:absolute;left:8980;top:8339;width:10;height:20" coordorigin="8980,8339" coordsize="10,20">
              <v:shape style="position:absolute;left:8980;top:8339;width:10;height:20" coordorigin="8980,8339" coordsize="10,20" path="m8980,8358l8990,8358,8990,8339,8980,8339,8980,8358xe" filled="true" fillcolor="#000000" stroked="false">
                <v:path arrowok="t"/>
                <v:fill type="solid"/>
              </v:shape>
            </v:group>
            <v:group style="position:absolute;left:8980;top:8358;width:10;height:20" coordorigin="8980,8358" coordsize="10,20">
              <v:shape style="position:absolute;left:8980;top:8358;width:10;height:20" coordorigin="8980,8358" coordsize="10,20" path="m8980,8377l8990,8377,8990,8358,8980,8358,8980,8377xe" filled="true" fillcolor="#000000" stroked="false">
                <v:path arrowok="t"/>
                <v:fill type="solid"/>
              </v:shape>
            </v:group>
            <v:group style="position:absolute;left:8980;top:8377;width:10;height:20" coordorigin="8980,8377" coordsize="10,20">
              <v:shape style="position:absolute;left:8980;top:8377;width:10;height:20" coordorigin="8980,8377" coordsize="10,20" path="m8980,8396l8990,8396,8990,8377,8980,8377,8980,8396xe" filled="true" fillcolor="#000000" stroked="false">
                <v:path arrowok="t"/>
                <v:fill type="solid"/>
              </v:shape>
            </v:group>
            <v:group style="position:absolute;left:8980;top:8396;width:10;height:20" coordorigin="8980,8396" coordsize="10,20">
              <v:shape style="position:absolute;left:8980;top:8396;width:10;height:20" coordorigin="8980,8396" coordsize="10,20" path="m8980,8415l8990,8415,8990,8396,8980,8396,8980,8415xe" filled="true" fillcolor="#000000" stroked="false">
                <v:path arrowok="t"/>
                <v:fill type="solid"/>
              </v:shape>
            </v:group>
            <v:group style="position:absolute;left:8980;top:8415;width:10;height:20" coordorigin="8980,8415" coordsize="10,20">
              <v:shape style="position:absolute;left:8980;top:8415;width:10;height:20" coordorigin="8980,8415" coordsize="10,20" path="m8980,8435l8990,8435,8990,8415,8980,8415,8980,8435xe" filled="true" fillcolor="#000000" stroked="false">
                <v:path arrowok="t"/>
                <v:fill type="solid"/>
              </v:shape>
            </v:group>
            <v:group style="position:absolute;left:8980;top:8435;width:10;height:20" coordorigin="8980,8435" coordsize="10,20">
              <v:shape style="position:absolute;left:8980;top:8435;width:10;height:20" coordorigin="8980,8435" coordsize="10,20" path="m8980,8454l8990,8454,8990,8435,8980,8435,8980,8454xe" filled="true" fillcolor="#000000" stroked="false">
                <v:path arrowok="t"/>
                <v:fill type="solid"/>
              </v:shape>
            </v:group>
            <v:group style="position:absolute;left:8980;top:8454;width:10;height:20" coordorigin="8980,8454" coordsize="10,20">
              <v:shape style="position:absolute;left:8980;top:8454;width:10;height:20" coordorigin="8980,8454" coordsize="10,20" path="m8980,8473l8990,8473,8990,8454,8980,8454,8980,8473xe" filled="true" fillcolor="#000000" stroked="false">
                <v:path arrowok="t"/>
                <v:fill type="solid"/>
              </v:shape>
            </v:group>
            <v:group style="position:absolute;left:8980;top:8473;width:10;height:20" coordorigin="8980,8473" coordsize="10,20">
              <v:shape style="position:absolute;left:8980;top:8473;width:10;height:20" coordorigin="8980,8473" coordsize="10,20" path="m8980,8492l8990,8492,8990,8473,8980,8473,8980,8492xe" filled="true" fillcolor="#000000" stroked="false">
                <v:path arrowok="t"/>
                <v:fill type="solid"/>
              </v:shape>
            </v:group>
            <v:group style="position:absolute;left:8980;top:8492;width:10;height:20" coordorigin="8980,8492" coordsize="10,20">
              <v:shape style="position:absolute;left:8980;top:8492;width:10;height:20" coordorigin="8980,8492" coordsize="10,20" path="m8980,8511l8990,8511,8990,8492,8980,8492,8980,8511xe" filled="true" fillcolor="#000000" stroked="false">
                <v:path arrowok="t"/>
                <v:fill type="solid"/>
              </v:shape>
            </v:group>
            <v:group style="position:absolute;left:8980;top:8511;width:10;height:20" coordorigin="8980,8511" coordsize="10,20">
              <v:shape style="position:absolute;left:8980;top:8511;width:10;height:20" coordorigin="8980,8511" coordsize="10,20" path="m8980,8531l8990,8531,8990,8511,8980,8511,8980,8531xe" filled="true" fillcolor="#000000" stroked="false">
                <v:path arrowok="t"/>
                <v:fill type="solid"/>
              </v:shape>
            </v:group>
            <v:group style="position:absolute;left:8980;top:8531;width:10;height:20" coordorigin="8980,8531" coordsize="10,20">
              <v:shape style="position:absolute;left:8980;top:8531;width:10;height:20" coordorigin="8980,8531" coordsize="10,20" path="m8980,8550l8990,8550,8990,8531,8980,8531,8980,8550xe" filled="true" fillcolor="#000000" stroked="false">
                <v:path arrowok="t"/>
                <v:fill type="solid"/>
              </v:shape>
            </v:group>
            <v:group style="position:absolute;left:8980;top:8550;width:10;height:20" coordorigin="8980,8550" coordsize="10,20">
              <v:shape style="position:absolute;left:8980;top:8550;width:10;height:20" coordorigin="8980,8550" coordsize="10,20" path="m8980,8569l8990,8569,8990,8550,8980,8550,8980,8569xe" filled="true" fillcolor="#000000" stroked="false">
                <v:path arrowok="t"/>
                <v:fill type="solid"/>
              </v:shape>
            </v:group>
            <v:group style="position:absolute;left:8980;top:8569;width:10;height:20" coordorigin="8980,8569" coordsize="10,20">
              <v:shape style="position:absolute;left:8980;top:8569;width:10;height:20" coordorigin="8980,8569" coordsize="10,20" path="m8980,8588l8990,8588,8990,8569,8980,8569,8980,8588xe" filled="true" fillcolor="#000000" stroked="false">
                <v:path arrowok="t"/>
                <v:fill type="solid"/>
              </v:shape>
            </v:group>
            <v:group style="position:absolute;left:8980;top:8588;width:10;height:20" coordorigin="8980,8588" coordsize="10,20">
              <v:shape style="position:absolute;left:8980;top:8588;width:10;height:20" coordorigin="8980,8588" coordsize="10,20" path="m8980,8607l8990,8607,8990,8588,8980,8588,8980,8607xe" filled="true" fillcolor="#000000" stroked="false">
                <v:path arrowok="t"/>
                <v:fill type="solid"/>
              </v:shape>
            </v:group>
            <v:group style="position:absolute;left:8980;top:8607;width:10;height:20" coordorigin="8980,8607" coordsize="10,20">
              <v:shape style="position:absolute;left:8980;top:8607;width:10;height:20" coordorigin="8980,8607" coordsize="10,20" path="m8980,8627l8990,8627,8990,8607,8980,8607,8980,8627xe" filled="true" fillcolor="#000000" stroked="false">
                <v:path arrowok="t"/>
                <v:fill type="solid"/>
              </v:shape>
            </v:group>
            <v:group style="position:absolute;left:8980;top:8627;width:10;height:20" coordorigin="8980,8627" coordsize="10,20">
              <v:shape style="position:absolute;left:8980;top:8627;width:10;height:20" coordorigin="8980,8627" coordsize="10,20" path="m8980,8646l8990,8646,8990,8627,8980,8627,8980,8646xe" filled="true" fillcolor="#000000" stroked="false">
                <v:path arrowok="t"/>
                <v:fill type="solid"/>
              </v:shape>
            </v:group>
            <v:group style="position:absolute;left:8980;top:8646;width:10;height:20" coordorigin="8980,8646" coordsize="10,20">
              <v:shape style="position:absolute;left:8980;top:8646;width:10;height:20" coordorigin="8980,8646" coordsize="10,20" path="m8980,8665l8990,8665,8990,8646,8980,8646,8980,8665xe" filled="true" fillcolor="#000000" stroked="false">
                <v:path arrowok="t"/>
                <v:fill type="solid"/>
              </v:shape>
            </v:group>
            <v:group style="position:absolute;left:8980;top:8665;width:10;height:20" coordorigin="8980,8665" coordsize="10,20">
              <v:shape style="position:absolute;left:8980;top:8665;width:10;height:20" coordorigin="8980,8665" coordsize="10,20" path="m8980,8684l8990,8684,8990,8665,8980,8665,8980,8684xe" filled="true" fillcolor="#000000" stroked="false">
                <v:path arrowok="t"/>
                <v:fill type="solid"/>
              </v:shape>
            </v:group>
            <v:group style="position:absolute;left:8980;top:8684;width:10;height:20" coordorigin="8980,8684" coordsize="10,20">
              <v:shape style="position:absolute;left:8980;top:8684;width:10;height:20" coordorigin="8980,8684" coordsize="10,20" path="m8980,8703l8990,8703,8990,8684,8980,8684,8980,8703xe" filled="true" fillcolor="#000000" stroked="false">
                <v:path arrowok="t"/>
                <v:fill type="solid"/>
              </v:shape>
            </v:group>
            <v:group style="position:absolute;left:8980;top:8703;width:10;height:20" coordorigin="8980,8703" coordsize="10,20">
              <v:shape style="position:absolute;left:8980;top:8703;width:10;height:20" coordorigin="8980,8703" coordsize="10,20" path="m8980,8723l8990,8723,8990,8703,8980,8703,8980,8723xe" filled="true" fillcolor="#000000" stroked="false">
                <v:path arrowok="t"/>
                <v:fill type="solid"/>
              </v:shape>
            </v:group>
            <v:group style="position:absolute;left:8980;top:8723;width:10;height:20" coordorigin="8980,8723" coordsize="10,20">
              <v:shape style="position:absolute;left:8980;top:8723;width:10;height:20" coordorigin="8980,8723" coordsize="10,20" path="m8980,8742l8990,8742,8990,8723,8980,8723,8980,8742xe" filled="true" fillcolor="#000000" stroked="false">
                <v:path arrowok="t"/>
                <v:fill type="solid"/>
              </v:shape>
            </v:group>
            <v:group style="position:absolute;left:8980;top:8742;width:10;height:20" coordorigin="8980,8742" coordsize="10,20">
              <v:shape style="position:absolute;left:8980;top:8742;width:10;height:20" coordorigin="8980,8742" coordsize="10,20" path="m8980,8761l8990,8761,8990,8742,8980,8742,8980,8761xe" filled="true" fillcolor="#000000" stroked="false">
                <v:path arrowok="t"/>
                <v:fill type="solid"/>
              </v:shape>
            </v:group>
            <v:group style="position:absolute;left:8980;top:8761;width:10;height:20" coordorigin="8980,8761" coordsize="10,20">
              <v:shape style="position:absolute;left:8980;top:8761;width:10;height:20" coordorigin="8980,8761" coordsize="10,20" path="m8980,8780l8990,8780,8990,8761,8980,8761,8980,8780xe" filled="true" fillcolor="#000000" stroked="false">
                <v:path arrowok="t"/>
                <v:fill type="solid"/>
              </v:shape>
            </v:group>
            <v:group style="position:absolute;left:8980;top:8780;width:10;height:20" coordorigin="8980,8780" coordsize="10,20">
              <v:shape style="position:absolute;left:8980;top:8780;width:10;height:20" coordorigin="8980,8780" coordsize="10,20" path="m8980,8799l8990,8799,8990,8780,8980,8780,8980,8799xe" filled="true" fillcolor="#000000" stroked="false">
                <v:path arrowok="t"/>
                <v:fill type="solid"/>
              </v:shape>
            </v:group>
            <v:group style="position:absolute;left:8980;top:8804;width:10;height:2" coordorigin="8980,8804" coordsize="10,2">
              <v:shape style="position:absolute;left:8980;top:8804;width:10;height:2" coordorigin="8980,8804" coordsize="10,0" path="m8980,8804l8990,8804e" filled="false" stroked="true" strokeweight=".48001pt" strokecolor="#000000">
                <v:path arrowok="t"/>
              </v:shape>
            </v:group>
            <v:group style="position:absolute;left:10800;top:8185;width:10;height:20" coordorigin="10800,8185" coordsize="10,20">
              <v:shape style="position:absolute;left:10800;top:8185;width:10;height:20" coordorigin="10800,8185" coordsize="10,20" path="m10800,8204l10809,8204,10809,8185,10800,8185,10800,8204xe" filled="true" fillcolor="#000000" stroked="false">
                <v:path arrowok="t"/>
                <v:fill type="solid"/>
              </v:shape>
            </v:group>
            <v:group style="position:absolute;left:10800;top:8204;width:10;height:20" coordorigin="10800,8204" coordsize="10,20">
              <v:shape style="position:absolute;left:10800;top:8204;width:10;height:20" coordorigin="10800,8204" coordsize="10,20" path="m10800,8223l10809,8223,10809,8204,10800,8204,10800,8223xe" filled="true" fillcolor="#000000" stroked="false">
                <v:path arrowok="t"/>
                <v:fill type="solid"/>
              </v:shape>
            </v:group>
            <v:group style="position:absolute;left:10800;top:8223;width:10;height:20" coordorigin="10800,8223" coordsize="10,20">
              <v:shape style="position:absolute;left:10800;top:8223;width:10;height:20" coordorigin="10800,8223" coordsize="10,20" path="m10800,8243l10809,8243,10809,8223,10800,8223,10800,8243xe" filled="true" fillcolor="#000000" stroked="false">
                <v:path arrowok="t"/>
                <v:fill type="solid"/>
              </v:shape>
            </v:group>
            <v:group style="position:absolute;left:10800;top:8243;width:10;height:20" coordorigin="10800,8243" coordsize="10,20">
              <v:shape style="position:absolute;left:10800;top:8243;width:10;height:20" coordorigin="10800,8243" coordsize="10,20" path="m10800,8262l10809,8262,10809,8243,10800,8243,10800,8262xe" filled="true" fillcolor="#000000" stroked="false">
                <v:path arrowok="t"/>
                <v:fill type="solid"/>
              </v:shape>
            </v:group>
            <v:group style="position:absolute;left:10800;top:8262;width:10;height:20" coordorigin="10800,8262" coordsize="10,20">
              <v:shape style="position:absolute;left:10800;top:8262;width:10;height:20" coordorigin="10800,8262" coordsize="10,20" path="m10800,8281l10809,8281,10809,8262,10800,8262,10800,8281xe" filled="true" fillcolor="#000000" stroked="false">
                <v:path arrowok="t"/>
                <v:fill type="solid"/>
              </v:shape>
            </v:group>
            <v:group style="position:absolute;left:10800;top:8281;width:10;height:20" coordorigin="10800,8281" coordsize="10,20">
              <v:shape style="position:absolute;left:10800;top:8281;width:10;height:20" coordorigin="10800,8281" coordsize="10,20" path="m10800,8300l10809,8300,10809,8281,10800,8281,10800,8300xe" filled="true" fillcolor="#000000" stroked="false">
                <v:path arrowok="t"/>
                <v:fill type="solid"/>
              </v:shape>
            </v:group>
            <v:group style="position:absolute;left:10800;top:8300;width:10;height:20" coordorigin="10800,8300" coordsize="10,20">
              <v:shape style="position:absolute;left:10800;top:8300;width:10;height:20" coordorigin="10800,8300" coordsize="10,20" path="m10800,8319l10809,8319,10809,8300,10800,8300,10800,8319xe" filled="true" fillcolor="#000000" stroked="false">
                <v:path arrowok="t"/>
                <v:fill type="solid"/>
              </v:shape>
            </v:group>
            <v:group style="position:absolute;left:10800;top:8319;width:10;height:20" coordorigin="10800,8319" coordsize="10,20">
              <v:shape style="position:absolute;left:10800;top:8319;width:10;height:20" coordorigin="10800,8319" coordsize="10,20" path="m10800,8339l10809,8339,10809,8319,10800,8319,10800,8339xe" filled="true" fillcolor="#000000" stroked="false">
                <v:path arrowok="t"/>
                <v:fill type="solid"/>
              </v:shape>
            </v:group>
            <v:group style="position:absolute;left:10800;top:8339;width:10;height:20" coordorigin="10800,8339" coordsize="10,20">
              <v:shape style="position:absolute;left:10800;top:8339;width:10;height:20" coordorigin="10800,8339" coordsize="10,20" path="m10800,8358l10809,8358,10809,8339,10800,8339,10800,8358xe" filled="true" fillcolor="#000000" stroked="false">
                <v:path arrowok="t"/>
                <v:fill type="solid"/>
              </v:shape>
            </v:group>
            <v:group style="position:absolute;left:10800;top:8358;width:10;height:20" coordorigin="10800,8358" coordsize="10,20">
              <v:shape style="position:absolute;left:10800;top:8358;width:10;height:20" coordorigin="10800,8358" coordsize="10,20" path="m10800,8377l10809,8377,10809,8358,10800,8358,10800,8377xe" filled="true" fillcolor="#000000" stroked="false">
                <v:path arrowok="t"/>
                <v:fill type="solid"/>
              </v:shape>
            </v:group>
            <v:group style="position:absolute;left:10800;top:8377;width:10;height:20" coordorigin="10800,8377" coordsize="10,20">
              <v:shape style="position:absolute;left:10800;top:8377;width:10;height:20" coordorigin="10800,8377" coordsize="10,20" path="m10800,8396l10809,8396,10809,8377,10800,8377,10800,8396xe" filled="true" fillcolor="#000000" stroked="false">
                <v:path arrowok="t"/>
                <v:fill type="solid"/>
              </v:shape>
            </v:group>
            <v:group style="position:absolute;left:10800;top:8396;width:10;height:20" coordorigin="10800,8396" coordsize="10,20">
              <v:shape style="position:absolute;left:10800;top:8396;width:10;height:20" coordorigin="10800,8396" coordsize="10,20" path="m10800,8415l10809,8415,10809,8396,10800,8396,10800,8415xe" filled="true" fillcolor="#000000" stroked="false">
                <v:path arrowok="t"/>
                <v:fill type="solid"/>
              </v:shape>
            </v:group>
            <v:group style="position:absolute;left:10800;top:8415;width:10;height:20" coordorigin="10800,8415" coordsize="10,20">
              <v:shape style="position:absolute;left:10800;top:8415;width:10;height:20" coordorigin="10800,8415" coordsize="10,20" path="m10800,8435l10809,8435,10809,8415,10800,8415,10800,8435xe" filled="true" fillcolor="#000000" stroked="false">
                <v:path arrowok="t"/>
                <v:fill type="solid"/>
              </v:shape>
            </v:group>
            <v:group style="position:absolute;left:10800;top:8435;width:10;height:20" coordorigin="10800,8435" coordsize="10,20">
              <v:shape style="position:absolute;left:10800;top:8435;width:10;height:20" coordorigin="10800,8435" coordsize="10,20" path="m10800,8454l10809,8454,10809,8435,10800,8435,10800,8454xe" filled="true" fillcolor="#000000" stroked="false">
                <v:path arrowok="t"/>
                <v:fill type="solid"/>
              </v:shape>
            </v:group>
            <v:group style="position:absolute;left:10800;top:8454;width:10;height:20" coordorigin="10800,8454" coordsize="10,20">
              <v:shape style="position:absolute;left:10800;top:8454;width:10;height:20" coordorigin="10800,8454" coordsize="10,20" path="m10800,8473l10809,8473,10809,8454,10800,8454,10800,8473xe" filled="true" fillcolor="#000000" stroked="false">
                <v:path arrowok="t"/>
                <v:fill type="solid"/>
              </v:shape>
            </v:group>
            <v:group style="position:absolute;left:10800;top:8473;width:10;height:20" coordorigin="10800,8473" coordsize="10,20">
              <v:shape style="position:absolute;left:10800;top:8473;width:10;height:20" coordorigin="10800,8473" coordsize="10,20" path="m10800,8492l10809,8492,10809,8473,10800,8473,10800,8492xe" filled="true" fillcolor="#000000" stroked="false">
                <v:path arrowok="t"/>
                <v:fill type="solid"/>
              </v:shape>
            </v:group>
            <v:group style="position:absolute;left:10800;top:8492;width:10;height:20" coordorigin="10800,8492" coordsize="10,20">
              <v:shape style="position:absolute;left:10800;top:8492;width:10;height:20" coordorigin="10800,8492" coordsize="10,20" path="m10800,8511l10809,8511,10809,8492,10800,8492,10800,8511xe" filled="true" fillcolor="#000000" stroked="false">
                <v:path arrowok="t"/>
                <v:fill type="solid"/>
              </v:shape>
            </v:group>
            <v:group style="position:absolute;left:10800;top:8511;width:10;height:20" coordorigin="10800,8511" coordsize="10,20">
              <v:shape style="position:absolute;left:10800;top:8511;width:10;height:20" coordorigin="10800,8511" coordsize="10,20" path="m10800,8531l10809,8531,10809,8511,10800,8511,10800,8531xe" filled="true" fillcolor="#000000" stroked="false">
                <v:path arrowok="t"/>
                <v:fill type="solid"/>
              </v:shape>
            </v:group>
            <v:group style="position:absolute;left:10800;top:8531;width:10;height:20" coordorigin="10800,8531" coordsize="10,20">
              <v:shape style="position:absolute;left:10800;top:8531;width:10;height:20" coordorigin="10800,8531" coordsize="10,20" path="m10800,8550l10809,8550,10809,8531,10800,8531,10800,8550xe" filled="true" fillcolor="#000000" stroked="false">
                <v:path arrowok="t"/>
                <v:fill type="solid"/>
              </v:shape>
            </v:group>
            <v:group style="position:absolute;left:10800;top:8550;width:10;height:20" coordorigin="10800,8550" coordsize="10,20">
              <v:shape style="position:absolute;left:10800;top:8550;width:10;height:20" coordorigin="10800,8550" coordsize="10,20" path="m10800,8569l10809,8569,10809,8550,10800,8550,10800,8569xe" filled="true" fillcolor="#000000" stroked="false">
                <v:path arrowok="t"/>
                <v:fill type="solid"/>
              </v:shape>
            </v:group>
            <v:group style="position:absolute;left:10800;top:8569;width:10;height:20" coordorigin="10800,8569" coordsize="10,20">
              <v:shape style="position:absolute;left:10800;top:8569;width:10;height:20" coordorigin="10800,8569" coordsize="10,20" path="m10800,8588l10809,8588,10809,8569,10800,8569,10800,8588xe" filled="true" fillcolor="#000000" stroked="false">
                <v:path arrowok="t"/>
                <v:fill type="solid"/>
              </v:shape>
            </v:group>
            <v:group style="position:absolute;left:10800;top:8588;width:10;height:20" coordorigin="10800,8588" coordsize="10,20">
              <v:shape style="position:absolute;left:10800;top:8588;width:10;height:20" coordorigin="10800,8588" coordsize="10,20" path="m10800,8607l10809,8607,10809,8588,10800,8588,10800,8607xe" filled="true" fillcolor="#000000" stroked="false">
                <v:path arrowok="t"/>
                <v:fill type="solid"/>
              </v:shape>
            </v:group>
            <v:group style="position:absolute;left:10800;top:8607;width:10;height:20" coordorigin="10800,8607" coordsize="10,20">
              <v:shape style="position:absolute;left:10800;top:8607;width:10;height:20" coordorigin="10800,8607" coordsize="10,20" path="m10800,8627l10809,8627,10809,8607,10800,8607,10800,8627xe" filled="true" fillcolor="#000000" stroked="false">
                <v:path arrowok="t"/>
                <v:fill type="solid"/>
              </v:shape>
            </v:group>
            <v:group style="position:absolute;left:10800;top:8627;width:10;height:20" coordorigin="10800,8627" coordsize="10,20">
              <v:shape style="position:absolute;left:10800;top:8627;width:10;height:20" coordorigin="10800,8627" coordsize="10,20" path="m10800,8646l10809,8646,10809,8627,10800,8627,10800,8646xe" filled="true" fillcolor="#000000" stroked="false">
                <v:path arrowok="t"/>
                <v:fill type="solid"/>
              </v:shape>
            </v:group>
            <v:group style="position:absolute;left:10800;top:8646;width:10;height:20" coordorigin="10800,8646" coordsize="10,20">
              <v:shape style="position:absolute;left:10800;top:8646;width:10;height:20" coordorigin="10800,8646" coordsize="10,20" path="m10800,8665l10809,8665,10809,8646,10800,8646,10800,8665xe" filled="true" fillcolor="#000000" stroked="false">
                <v:path arrowok="t"/>
                <v:fill type="solid"/>
              </v:shape>
            </v:group>
            <v:group style="position:absolute;left:10800;top:8665;width:10;height:20" coordorigin="10800,8665" coordsize="10,20">
              <v:shape style="position:absolute;left:10800;top:8665;width:10;height:20" coordorigin="10800,8665" coordsize="10,20" path="m10800,8684l10809,8684,10809,8665,10800,8665,10800,8684xe" filled="true" fillcolor="#000000" stroked="false">
                <v:path arrowok="t"/>
                <v:fill type="solid"/>
              </v:shape>
            </v:group>
            <v:group style="position:absolute;left:10800;top:8684;width:10;height:20" coordorigin="10800,8684" coordsize="10,20">
              <v:shape style="position:absolute;left:10800;top:8684;width:10;height:20" coordorigin="10800,8684" coordsize="10,20" path="m10800,8703l10809,8703,10809,8684,10800,8684,10800,8703xe" filled="true" fillcolor="#000000" stroked="false">
                <v:path arrowok="t"/>
                <v:fill type="solid"/>
              </v:shape>
            </v:group>
            <v:group style="position:absolute;left:10800;top:8703;width:10;height:20" coordorigin="10800,8703" coordsize="10,20">
              <v:shape style="position:absolute;left:10800;top:8703;width:10;height:20" coordorigin="10800,8703" coordsize="10,20" path="m10800,8723l10809,8723,10809,8703,10800,8703,10800,8723xe" filled="true" fillcolor="#000000" stroked="false">
                <v:path arrowok="t"/>
                <v:fill type="solid"/>
              </v:shape>
            </v:group>
            <v:group style="position:absolute;left:10800;top:8723;width:10;height:20" coordorigin="10800,8723" coordsize="10,20">
              <v:shape style="position:absolute;left:10800;top:8723;width:10;height:20" coordorigin="10800,8723" coordsize="10,20" path="m10800,8742l10809,8742,10809,8723,10800,8723,10800,8742xe" filled="true" fillcolor="#000000" stroked="false">
                <v:path arrowok="t"/>
                <v:fill type="solid"/>
              </v:shape>
            </v:group>
            <v:group style="position:absolute;left:10800;top:8742;width:10;height:20" coordorigin="10800,8742" coordsize="10,20">
              <v:shape style="position:absolute;left:10800;top:8742;width:10;height:20" coordorigin="10800,8742" coordsize="10,20" path="m10800,8761l10809,8761,10809,8742,10800,8742,10800,8761xe" filled="true" fillcolor="#000000" stroked="false">
                <v:path arrowok="t"/>
                <v:fill type="solid"/>
              </v:shape>
            </v:group>
            <v:group style="position:absolute;left:10800;top:8761;width:10;height:20" coordorigin="10800,8761" coordsize="10,20">
              <v:shape style="position:absolute;left:10800;top:8761;width:10;height:20" coordorigin="10800,8761" coordsize="10,20" path="m10800,8780l10809,8780,10809,8761,10800,8761,10800,8780xe" filled="true" fillcolor="#000000" stroked="false">
                <v:path arrowok="t"/>
                <v:fill type="solid"/>
              </v:shape>
            </v:group>
            <v:group style="position:absolute;left:10800;top:8780;width:10;height:20" coordorigin="10800,8780" coordsize="10,20">
              <v:shape style="position:absolute;left:10800;top:8780;width:10;height:20" coordorigin="10800,8780" coordsize="10,20" path="m10800,8799l10809,8799,10809,8780,10800,8780,10800,8799xe" filled="true" fillcolor="#000000" stroked="false">
                <v:path arrowok="t"/>
                <v:fill type="solid"/>
              </v:shape>
            </v:group>
            <v:group style="position:absolute;left:10800;top:8804;width:10;height:2" coordorigin="10800,8804" coordsize="10,2">
              <v:shape style="position:absolute;left:10800;top:8804;width:10;height:2" coordorigin="10800,8804" coordsize="10,0" path="m10800,8804l10809,8804e" filled="false" stroked="true" strokeweight=".48001pt" strokecolor="#000000">
                <v:path arrowok="t"/>
              </v:shape>
            </v:group>
            <v:group style="position:absolute;left:862;top:8814;width:10;height:2" coordorigin="862,8814" coordsize="10,2">
              <v:shape style="position:absolute;left:862;top:8814;width:10;height:2" coordorigin="862,8814" coordsize="10,0" path="m862,8814l871,8814e" filled="false" stroked="true" strokeweight=".48001pt" strokecolor="#000000">
                <v:path arrowok="t"/>
              </v:shape>
              <v:shape style="position:absolute;left:871;top:8809;width:2939;height:10" type="#_x0000_t75" stroked="false">
                <v:imagedata r:id="rId768" o:title=""/>
              </v:shape>
              <v:shape style="position:absolute;left:3805;top:8809;width:5175;height:10" type="#_x0000_t75" stroked="false">
                <v:imagedata r:id="rId770" o:title=""/>
              </v:shape>
              <v:shape style="position:absolute;left:8976;top:8809;width:1824;height:10" type="#_x0000_t75" stroked="false">
                <v:imagedata r:id="rId771" o:title=""/>
              </v:shape>
            </v:group>
            <v:group style="position:absolute;left:10800;top:8814;width:10;height:2" coordorigin="10800,8814" coordsize="10,2">
              <v:shape style="position:absolute;left:10800;top:8814;width:10;height:2" coordorigin="10800,8814" coordsize="10,0" path="m10800,8814l10809,8814e" filled="false" stroked="true" strokeweight=".48001pt" strokecolor="#000000">
                <v:path arrowok="t"/>
              </v:shape>
            </v:group>
            <v:group style="position:absolute;left:862;top:8819;width:10;height:20" coordorigin="862,8819" coordsize="10,20">
              <v:shape style="position:absolute;left:862;top:8819;width:10;height:20" coordorigin="862,8819" coordsize="10,20" path="m862,8838l871,8838,871,8819,862,8819,862,8838xe" filled="true" fillcolor="#000000" stroked="false">
                <v:path arrowok="t"/>
                <v:fill type="solid"/>
              </v:shape>
            </v:group>
            <v:group style="position:absolute;left:862;top:8838;width:10;height:20" coordorigin="862,8838" coordsize="10,20">
              <v:shape style="position:absolute;left:862;top:8838;width:10;height:20" coordorigin="862,8838" coordsize="10,20" path="m862,8857l871,8857,871,8838,862,8838,862,8857xe" filled="true" fillcolor="#000000" stroked="false">
                <v:path arrowok="t"/>
                <v:fill type="solid"/>
              </v:shape>
            </v:group>
            <v:group style="position:absolute;left:862;top:8857;width:10;height:20" coordorigin="862,8857" coordsize="10,20">
              <v:shape style="position:absolute;left:862;top:8857;width:10;height:20" coordorigin="862,8857" coordsize="10,20" path="m862,8876l871,8876,871,8857,862,8857,862,8876xe" filled="true" fillcolor="#000000" stroked="false">
                <v:path arrowok="t"/>
                <v:fill type="solid"/>
              </v:shape>
            </v:group>
            <v:group style="position:absolute;left:862;top:8876;width:10;height:20" coordorigin="862,8876" coordsize="10,20">
              <v:shape style="position:absolute;left:862;top:8876;width:10;height:20" coordorigin="862,8876" coordsize="10,20" path="m862,8895l871,8895,871,8876,862,8876,862,8895xe" filled="true" fillcolor="#000000" stroked="false">
                <v:path arrowok="t"/>
                <v:fill type="solid"/>
              </v:shape>
            </v:group>
            <v:group style="position:absolute;left:862;top:8895;width:10;height:20" coordorigin="862,8895" coordsize="10,20">
              <v:shape style="position:absolute;left:862;top:8895;width:10;height:20" coordorigin="862,8895" coordsize="10,20" path="m862,8915l871,8915,871,8895,862,8895,862,8915xe" filled="true" fillcolor="#000000" stroked="false">
                <v:path arrowok="t"/>
                <v:fill type="solid"/>
              </v:shape>
            </v:group>
            <v:group style="position:absolute;left:862;top:8915;width:10;height:20" coordorigin="862,8915" coordsize="10,20">
              <v:shape style="position:absolute;left:862;top:8915;width:10;height:20" coordorigin="862,8915" coordsize="10,20" path="m862,8934l871,8934,871,8915,862,8915,862,8934xe" filled="true" fillcolor="#000000" stroked="false">
                <v:path arrowok="t"/>
                <v:fill type="solid"/>
              </v:shape>
            </v:group>
            <v:group style="position:absolute;left:862;top:8934;width:10;height:20" coordorigin="862,8934" coordsize="10,20">
              <v:shape style="position:absolute;left:862;top:8934;width:10;height:20" coordorigin="862,8934" coordsize="10,20" path="m862,8953l871,8953,871,8934,862,8934,862,8953xe" filled="true" fillcolor="#000000" stroked="false">
                <v:path arrowok="t"/>
                <v:fill type="solid"/>
              </v:shape>
            </v:group>
            <v:group style="position:absolute;left:862;top:8953;width:10;height:20" coordorigin="862,8953" coordsize="10,20">
              <v:shape style="position:absolute;left:862;top:8953;width:10;height:20" coordorigin="862,8953" coordsize="10,20" path="m862,8973l871,8973,871,8953,862,8953,862,8973xe" filled="true" fillcolor="#000000" stroked="false">
                <v:path arrowok="t"/>
                <v:fill type="solid"/>
              </v:shape>
            </v:group>
            <v:group style="position:absolute;left:862;top:8973;width:10;height:20" coordorigin="862,8973" coordsize="10,20">
              <v:shape style="position:absolute;left:862;top:8973;width:10;height:20" coordorigin="862,8973" coordsize="10,20" path="m862,8992l871,8992,871,8973,862,8973,862,8992xe" filled="true" fillcolor="#000000" stroked="false">
                <v:path arrowok="t"/>
                <v:fill type="solid"/>
              </v:shape>
            </v:group>
            <v:group style="position:absolute;left:862;top:8992;width:10;height:20" coordorigin="862,8992" coordsize="10,20">
              <v:shape style="position:absolute;left:862;top:8992;width:10;height:20" coordorigin="862,8992" coordsize="10,20" path="m862,9011l871,9011,871,8992,862,8992,862,9011xe" filled="true" fillcolor="#000000" stroked="false">
                <v:path arrowok="t"/>
                <v:fill type="solid"/>
              </v:shape>
            </v:group>
            <v:group style="position:absolute;left:862;top:9011;width:10;height:20" coordorigin="862,9011" coordsize="10,20">
              <v:shape style="position:absolute;left:862;top:9011;width:10;height:20" coordorigin="862,9011" coordsize="10,20" path="m862,9030l871,9030,871,9011,862,9011,862,9030xe" filled="true" fillcolor="#000000" stroked="false">
                <v:path arrowok="t"/>
                <v:fill type="solid"/>
              </v:shape>
            </v:group>
            <v:group style="position:absolute;left:862;top:9030;width:10;height:20" coordorigin="862,9030" coordsize="10,20">
              <v:shape style="position:absolute;left:862;top:9030;width:10;height:20" coordorigin="862,9030" coordsize="10,20" path="m862,9049l871,9049,871,9030,862,9030,862,9049xe" filled="true" fillcolor="#000000" stroked="false">
                <v:path arrowok="t"/>
                <v:fill type="solid"/>
              </v:shape>
            </v:group>
            <v:group style="position:absolute;left:862;top:9049;width:10;height:20" coordorigin="862,9049" coordsize="10,20">
              <v:shape style="position:absolute;left:862;top:9049;width:10;height:20" coordorigin="862,9049" coordsize="10,20" path="m862,9069l871,9069,871,9049,862,9049,862,9069xe" filled="true" fillcolor="#000000" stroked="false">
                <v:path arrowok="t"/>
                <v:fill type="solid"/>
              </v:shape>
            </v:group>
            <v:group style="position:absolute;left:862;top:9069;width:10;height:20" coordorigin="862,9069" coordsize="10,20">
              <v:shape style="position:absolute;left:862;top:9069;width:10;height:20" coordorigin="862,9069" coordsize="10,20" path="m862,9088l871,9088,871,9069,862,9069,862,9088xe" filled="true" fillcolor="#000000" stroked="false">
                <v:path arrowok="t"/>
                <v:fill type="solid"/>
              </v:shape>
            </v:group>
            <v:group style="position:absolute;left:862;top:9088;width:10;height:20" coordorigin="862,9088" coordsize="10,20">
              <v:shape style="position:absolute;left:862;top:9088;width:10;height:20" coordorigin="862,9088" coordsize="10,20" path="m862,9107l871,9107,871,9088,862,9088,862,9107xe" filled="true" fillcolor="#000000" stroked="false">
                <v:path arrowok="t"/>
                <v:fill type="solid"/>
              </v:shape>
            </v:group>
            <v:group style="position:absolute;left:862;top:9107;width:10;height:20" coordorigin="862,9107" coordsize="10,20">
              <v:shape style="position:absolute;left:862;top:9107;width:10;height:20" coordorigin="862,9107" coordsize="10,20" path="m862,9126l871,9126,871,9107,862,9107,862,9126xe" filled="true" fillcolor="#000000" stroked="false">
                <v:path arrowok="t"/>
                <v:fill type="solid"/>
              </v:shape>
            </v:group>
            <v:group style="position:absolute;left:862;top:9126;width:10;height:20" coordorigin="862,9126" coordsize="10,20">
              <v:shape style="position:absolute;left:862;top:9126;width:10;height:20" coordorigin="862,9126" coordsize="10,20" path="m862,9145l871,9145,871,9126,862,9126,862,9145xe" filled="true" fillcolor="#000000" stroked="false">
                <v:path arrowok="t"/>
                <v:fill type="solid"/>
              </v:shape>
            </v:group>
            <v:group style="position:absolute;left:862;top:9145;width:10;height:20" coordorigin="862,9145" coordsize="10,20">
              <v:shape style="position:absolute;left:862;top:9145;width:10;height:20" coordorigin="862,9145" coordsize="10,20" path="m862,9165l871,9165,871,9145,862,9145,862,9165xe" filled="true" fillcolor="#000000" stroked="false">
                <v:path arrowok="t"/>
                <v:fill type="solid"/>
              </v:shape>
            </v:group>
            <v:group style="position:absolute;left:862;top:9165;width:10;height:20" coordorigin="862,9165" coordsize="10,20">
              <v:shape style="position:absolute;left:862;top:9165;width:10;height:20" coordorigin="862,9165" coordsize="10,20" path="m862,9184l871,9184,871,9165,862,9165,862,9184xe" filled="true" fillcolor="#000000" stroked="false">
                <v:path arrowok="t"/>
                <v:fill type="solid"/>
              </v:shape>
            </v:group>
            <v:group style="position:absolute;left:862;top:9184;width:10;height:20" coordorigin="862,9184" coordsize="10,20">
              <v:shape style="position:absolute;left:862;top:9184;width:10;height:20" coordorigin="862,9184" coordsize="10,20" path="m862,9203l871,9203,871,9184,862,9184,862,9203xe" filled="true" fillcolor="#000000" stroked="false">
                <v:path arrowok="t"/>
                <v:fill type="solid"/>
              </v:shape>
            </v:group>
            <v:group style="position:absolute;left:862;top:9203;width:10;height:20" coordorigin="862,9203" coordsize="10,20">
              <v:shape style="position:absolute;left:862;top:9203;width:10;height:20" coordorigin="862,9203" coordsize="10,20" path="m862,9222l871,9222,871,9203,862,9203,862,9222xe" filled="true" fillcolor="#000000" stroked="false">
                <v:path arrowok="t"/>
                <v:fill type="solid"/>
              </v:shape>
            </v:group>
            <v:group style="position:absolute;left:862;top:9222;width:10;height:20" coordorigin="862,9222" coordsize="10,20">
              <v:shape style="position:absolute;left:862;top:9222;width:10;height:20" coordorigin="862,9222" coordsize="10,20" path="m862,9241l871,9241,871,9222,862,9222,862,9241xe" filled="true" fillcolor="#000000" stroked="false">
                <v:path arrowok="t"/>
                <v:fill type="solid"/>
              </v:shape>
            </v:group>
            <v:group style="position:absolute;left:862;top:9241;width:10;height:20" coordorigin="862,9241" coordsize="10,20">
              <v:shape style="position:absolute;left:862;top:9241;width:10;height:20" coordorigin="862,9241" coordsize="10,20" path="m862,9261l871,9261,871,9241,862,9241,862,9261xe" filled="true" fillcolor="#000000" stroked="false">
                <v:path arrowok="t"/>
                <v:fill type="solid"/>
              </v:shape>
            </v:group>
            <v:group style="position:absolute;left:862;top:9261;width:10;height:20" coordorigin="862,9261" coordsize="10,20">
              <v:shape style="position:absolute;left:862;top:9261;width:10;height:20" coordorigin="862,9261" coordsize="10,20" path="m862,9280l871,9280,871,9261,862,9261,862,9280xe" filled="true" fillcolor="#000000" stroked="false">
                <v:path arrowok="t"/>
                <v:fill type="solid"/>
              </v:shape>
            </v:group>
            <v:group style="position:absolute;left:862;top:9280;width:10;height:20" coordorigin="862,9280" coordsize="10,20">
              <v:shape style="position:absolute;left:862;top:9280;width:10;height:20" coordorigin="862,9280" coordsize="10,20" path="m862,9299l871,9299,871,9280,862,9280,862,9299xe" filled="true" fillcolor="#000000" stroked="false">
                <v:path arrowok="t"/>
                <v:fill type="solid"/>
              </v:shape>
            </v:group>
            <v:group style="position:absolute;left:862;top:9299;width:10;height:20" coordorigin="862,9299" coordsize="10,20">
              <v:shape style="position:absolute;left:862;top:9299;width:10;height:20" coordorigin="862,9299" coordsize="10,20" path="m862,9318l871,9318,871,9299,862,9299,862,9318xe" filled="true" fillcolor="#000000" stroked="false">
                <v:path arrowok="t"/>
                <v:fill type="solid"/>
              </v:shape>
            </v:group>
            <v:group style="position:absolute;left:862;top:9318;width:10;height:20" coordorigin="862,9318" coordsize="10,20">
              <v:shape style="position:absolute;left:862;top:9318;width:10;height:20" coordorigin="862,9318" coordsize="10,20" path="m862,9337l871,9337,871,9318,862,9318,862,9337xe" filled="true" fillcolor="#000000" stroked="false">
                <v:path arrowok="t"/>
                <v:fill type="solid"/>
              </v:shape>
            </v:group>
            <v:group style="position:absolute;left:862;top:9337;width:10;height:20" coordorigin="862,9337" coordsize="10,20">
              <v:shape style="position:absolute;left:862;top:9337;width:10;height:20" coordorigin="862,9337" coordsize="10,20" path="m862,9357l871,9357,871,9337,862,9337,862,9357xe" filled="true" fillcolor="#000000" stroked="false">
                <v:path arrowok="t"/>
                <v:fill type="solid"/>
              </v:shape>
            </v:group>
            <v:group style="position:absolute;left:862;top:9357;width:10;height:20" coordorigin="862,9357" coordsize="10,20">
              <v:shape style="position:absolute;left:862;top:9357;width:10;height:20" coordorigin="862,9357" coordsize="10,20" path="m862,9376l871,9376,871,9357,862,9357,862,9376xe" filled="true" fillcolor="#000000" stroked="false">
                <v:path arrowok="t"/>
                <v:fill type="solid"/>
              </v:shape>
            </v:group>
            <v:group style="position:absolute;left:862;top:9376;width:10;height:20" coordorigin="862,9376" coordsize="10,20">
              <v:shape style="position:absolute;left:862;top:9376;width:10;height:20" coordorigin="862,9376" coordsize="10,20" path="m862,9395l871,9395,871,9376,862,9376,862,9395xe" filled="true" fillcolor="#000000" stroked="false">
                <v:path arrowok="t"/>
                <v:fill type="solid"/>
              </v:shape>
            </v:group>
            <v:group style="position:absolute;left:862;top:9395;width:10;height:20" coordorigin="862,9395" coordsize="10,20">
              <v:shape style="position:absolute;left:862;top:9395;width:10;height:20" coordorigin="862,9395" coordsize="10,20" path="m862,9414l871,9414,871,9395,862,9395,862,9414xe" filled="true" fillcolor="#000000" stroked="false">
                <v:path arrowok="t"/>
                <v:fill type="solid"/>
              </v:shape>
            </v:group>
            <v:group style="position:absolute;left:862;top:9414;width:10;height:20" coordorigin="862,9414" coordsize="10,20">
              <v:shape style="position:absolute;left:862;top:9414;width:10;height:20" coordorigin="862,9414" coordsize="10,20" path="m862,9433l871,9433,871,9414,862,9414,862,9433xe" filled="true" fillcolor="#000000" stroked="false">
                <v:path arrowok="t"/>
                <v:fill type="solid"/>
              </v:shape>
            </v:group>
            <v:group style="position:absolute;left:862;top:9438;width:10;height:2" coordorigin="862,9438" coordsize="10,2">
              <v:shape style="position:absolute;left:862;top:9438;width:10;height:2" coordorigin="862,9438" coordsize="10,0" path="m862,9438l871,9438e" filled="false" stroked="true" strokeweight=".48001pt" strokecolor="#000000">
                <v:path arrowok="t"/>
              </v:shape>
            </v:group>
            <v:group style="position:absolute;left:3810;top:8819;width:10;height:20" coordorigin="3810,8819" coordsize="10,20">
              <v:shape style="position:absolute;left:3810;top:8819;width:10;height:20" coordorigin="3810,8819" coordsize="10,20" path="m3810,8838l3819,8838,3819,8819,3810,8819,3810,8838xe" filled="true" fillcolor="#000000" stroked="false">
                <v:path arrowok="t"/>
                <v:fill type="solid"/>
              </v:shape>
            </v:group>
            <v:group style="position:absolute;left:3810;top:8838;width:10;height:20" coordorigin="3810,8838" coordsize="10,20">
              <v:shape style="position:absolute;left:3810;top:8838;width:10;height:20" coordorigin="3810,8838" coordsize="10,20" path="m3810,8857l3819,8857,3819,8838,3810,8838,3810,8857xe" filled="true" fillcolor="#000000" stroked="false">
                <v:path arrowok="t"/>
                <v:fill type="solid"/>
              </v:shape>
            </v:group>
            <v:group style="position:absolute;left:3810;top:8857;width:10;height:20" coordorigin="3810,8857" coordsize="10,20">
              <v:shape style="position:absolute;left:3810;top:8857;width:10;height:20" coordorigin="3810,8857" coordsize="10,20" path="m3810,8876l3819,8876,3819,8857,3810,8857,3810,8876xe" filled="true" fillcolor="#000000" stroked="false">
                <v:path arrowok="t"/>
                <v:fill type="solid"/>
              </v:shape>
            </v:group>
            <v:group style="position:absolute;left:3810;top:8876;width:10;height:20" coordorigin="3810,8876" coordsize="10,20">
              <v:shape style="position:absolute;left:3810;top:8876;width:10;height:20" coordorigin="3810,8876" coordsize="10,20" path="m3810,8895l3819,8895,3819,8876,3810,8876,3810,8895xe" filled="true" fillcolor="#000000" stroked="false">
                <v:path arrowok="t"/>
                <v:fill type="solid"/>
              </v:shape>
            </v:group>
            <v:group style="position:absolute;left:3810;top:8895;width:10;height:20" coordorigin="3810,8895" coordsize="10,20">
              <v:shape style="position:absolute;left:3810;top:8895;width:10;height:20" coordorigin="3810,8895" coordsize="10,20" path="m3810,8915l3819,8915,3819,8895,3810,8895,3810,8915xe" filled="true" fillcolor="#000000" stroked="false">
                <v:path arrowok="t"/>
                <v:fill type="solid"/>
              </v:shape>
            </v:group>
            <v:group style="position:absolute;left:3810;top:8915;width:10;height:20" coordorigin="3810,8915" coordsize="10,20">
              <v:shape style="position:absolute;left:3810;top:8915;width:10;height:20" coordorigin="3810,8915" coordsize="10,20" path="m3810,8934l3819,8934,3819,8915,3810,8915,3810,8934xe" filled="true" fillcolor="#000000" stroked="false">
                <v:path arrowok="t"/>
                <v:fill type="solid"/>
              </v:shape>
            </v:group>
            <v:group style="position:absolute;left:3810;top:8934;width:10;height:20" coordorigin="3810,8934" coordsize="10,20">
              <v:shape style="position:absolute;left:3810;top:8934;width:10;height:20" coordorigin="3810,8934" coordsize="10,20" path="m3810,8953l3819,8953,3819,8934,3810,8934,3810,8953xe" filled="true" fillcolor="#000000" stroked="false">
                <v:path arrowok="t"/>
                <v:fill type="solid"/>
              </v:shape>
            </v:group>
            <v:group style="position:absolute;left:3810;top:8953;width:10;height:20" coordorigin="3810,8953" coordsize="10,20">
              <v:shape style="position:absolute;left:3810;top:8953;width:10;height:20" coordorigin="3810,8953" coordsize="10,20" path="m3810,8973l3819,8973,3819,8953,3810,8953,3810,8973xe" filled="true" fillcolor="#000000" stroked="false">
                <v:path arrowok="t"/>
                <v:fill type="solid"/>
              </v:shape>
            </v:group>
            <v:group style="position:absolute;left:3810;top:8973;width:10;height:20" coordorigin="3810,8973" coordsize="10,20">
              <v:shape style="position:absolute;left:3810;top:8973;width:10;height:20" coordorigin="3810,8973" coordsize="10,20" path="m3810,8992l3819,8992,3819,8973,3810,8973,3810,8992xe" filled="true" fillcolor="#000000" stroked="false">
                <v:path arrowok="t"/>
                <v:fill type="solid"/>
              </v:shape>
            </v:group>
            <v:group style="position:absolute;left:3810;top:8992;width:10;height:20" coordorigin="3810,8992" coordsize="10,20">
              <v:shape style="position:absolute;left:3810;top:8992;width:10;height:20" coordorigin="3810,8992" coordsize="10,20" path="m3810,9011l3819,9011,3819,8992,3810,8992,3810,9011xe" filled="true" fillcolor="#000000" stroked="false">
                <v:path arrowok="t"/>
                <v:fill type="solid"/>
              </v:shape>
            </v:group>
            <v:group style="position:absolute;left:3810;top:9011;width:10;height:20" coordorigin="3810,9011" coordsize="10,20">
              <v:shape style="position:absolute;left:3810;top:9011;width:10;height:20" coordorigin="3810,9011" coordsize="10,20" path="m3810,9030l3819,9030,3819,9011,3810,9011,3810,9030xe" filled="true" fillcolor="#000000" stroked="false">
                <v:path arrowok="t"/>
                <v:fill type="solid"/>
              </v:shape>
            </v:group>
            <v:group style="position:absolute;left:3810;top:9030;width:10;height:20" coordorigin="3810,9030" coordsize="10,20">
              <v:shape style="position:absolute;left:3810;top:9030;width:10;height:20" coordorigin="3810,9030" coordsize="10,20" path="m3810,9049l3819,9049,3819,9030,3810,9030,3810,9049xe" filled="true" fillcolor="#000000" stroked="false">
                <v:path arrowok="t"/>
                <v:fill type="solid"/>
              </v:shape>
            </v:group>
            <v:group style="position:absolute;left:3810;top:9049;width:10;height:20" coordorigin="3810,9049" coordsize="10,20">
              <v:shape style="position:absolute;left:3810;top:9049;width:10;height:20" coordorigin="3810,9049" coordsize="10,20" path="m3810,9069l3819,9069,3819,9049,3810,9049,3810,9069xe" filled="true" fillcolor="#000000" stroked="false">
                <v:path arrowok="t"/>
                <v:fill type="solid"/>
              </v:shape>
            </v:group>
            <v:group style="position:absolute;left:3810;top:9069;width:10;height:20" coordorigin="3810,9069" coordsize="10,20">
              <v:shape style="position:absolute;left:3810;top:9069;width:10;height:20" coordorigin="3810,9069" coordsize="10,20" path="m3810,9088l3819,9088,3819,9069,3810,9069,3810,9088xe" filled="true" fillcolor="#000000" stroked="false">
                <v:path arrowok="t"/>
                <v:fill type="solid"/>
              </v:shape>
            </v:group>
            <v:group style="position:absolute;left:3810;top:9088;width:10;height:20" coordorigin="3810,9088" coordsize="10,20">
              <v:shape style="position:absolute;left:3810;top:9088;width:10;height:20" coordorigin="3810,9088" coordsize="10,20" path="m3810,9107l3819,9107,3819,9088,3810,9088,3810,9107xe" filled="true" fillcolor="#000000" stroked="false">
                <v:path arrowok="t"/>
                <v:fill type="solid"/>
              </v:shape>
            </v:group>
            <v:group style="position:absolute;left:3810;top:9107;width:10;height:20" coordorigin="3810,9107" coordsize="10,20">
              <v:shape style="position:absolute;left:3810;top:9107;width:10;height:20" coordorigin="3810,9107" coordsize="10,20" path="m3810,9126l3819,9126,3819,9107,3810,9107,3810,9126xe" filled="true" fillcolor="#000000" stroked="false">
                <v:path arrowok="t"/>
                <v:fill type="solid"/>
              </v:shape>
            </v:group>
            <v:group style="position:absolute;left:3810;top:9126;width:10;height:20" coordorigin="3810,9126" coordsize="10,20">
              <v:shape style="position:absolute;left:3810;top:9126;width:10;height:20" coordorigin="3810,9126" coordsize="10,20" path="m3810,9145l3819,9145,3819,9126,3810,9126,3810,9145xe" filled="true" fillcolor="#000000" stroked="false">
                <v:path arrowok="t"/>
                <v:fill type="solid"/>
              </v:shape>
            </v:group>
            <v:group style="position:absolute;left:3810;top:9145;width:10;height:20" coordorigin="3810,9145" coordsize="10,20">
              <v:shape style="position:absolute;left:3810;top:9145;width:10;height:20" coordorigin="3810,9145" coordsize="10,20" path="m3810,9165l3819,9165,3819,9145,3810,9145,3810,9165xe" filled="true" fillcolor="#000000" stroked="false">
                <v:path arrowok="t"/>
                <v:fill type="solid"/>
              </v:shape>
            </v:group>
            <v:group style="position:absolute;left:3810;top:9165;width:10;height:20" coordorigin="3810,9165" coordsize="10,20">
              <v:shape style="position:absolute;left:3810;top:9165;width:10;height:20" coordorigin="3810,9165" coordsize="10,20" path="m3810,9184l3819,9184,3819,9165,3810,9165,3810,9184xe" filled="true" fillcolor="#000000" stroked="false">
                <v:path arrowok="t"/>
                <v:fill type="solid"/>
              </v:shape>
            </v:group>
            <v:group style="position:absolute;left:3810;top:9184;width:10;height:20" coordorigin="3810,9184" coordsize="10,20">
              <v:shape style="position:absolute;left:3810;top:9184;width:10;height:20" coordorigin="3810,9184" coordsize="10,20" path="m3810,9203l3819,9203,3819,9184,3810,9184,3810,9203xe" filled="true" fillcolor="#000000" stroked="false">
                <v:path arrowok="t"/>
                <v:fill type="solid"/>
              </v:shape>
            </v:group>
            <v:group style="position:absolute;left:3810;top:9203;width:10;height:20" coordorigin="3810,9203" coordsize="10,20">
              <v:shape style="position:absolute;left:3810;top:9203;width:10;height:20" coordorigin="3810,9203" coordsize="10,20" path="m3810,9222l3819,9222,3819,9203,3810,9203,3810,9222xe" filled="true" fillcolor="#000000" stroked="false">
                <v:path arrowok="t"/>
                <v:fill type="solid"/>
              </v:shape>
            </v:group>
            <v:group style="position:absolute;left:3810;top:9222;width:10;height:20" coordorigin="3810,9222" coordsize="10,20">
              <v:shape style="position:absolute;left:3810;top:9222;width:10;height:20" coordorigin="3810,9222" coordsize="10,20" path="m3810,9241l3819,9241,3819,9222,3810,9222,3810,9241xe" filled="true" fillcolor="#000000" stroked="false">
                <v:path arrowok="t"/>
                <v:fill type="solid"/>
              </v:shape>
            </v:group>
            <v:group style="position:absolute;left:3810;top:9241;width:10;height:20" coordorigin="3810,9241" coordsize="10,20">
              <v:shape style="position:absolute;left:3810;top:9241;width:10;height:20" coordorigin="3810,9241" coordsize="10,20" path="m3810,9261l3819,9261,3819,9241,3810,9241,3810,9261xe" filled="true" fillcolor="#000000" stroked="false">
                <v:path arrowok="t"/>
                <v:fill type="solid"/>
              </v:shape>
            </v:group>
            <v:group style="position:absolute;left:3810;top:9261;width:10;height:20" coordorigin="3810,9261" coordsize="10,20">
              <v:shape style="position:absolute;left:3810;top:9261;width:10;height:20" coordorigin="3810,9261" coordsize="10,20" path="m3810,9280l3819,9280,3819,9261,3810,9261,3810,9280xe" filled="true" fillcolor="#000000" stroked="false">
                <v:path arrowok="t"/>
                <v:fill type="solid"/>
              </v:shape>
            </v:group>
            <v:group style="position:absolute;left:3810;top:9280;width:10;height:20" coordorigin="3810,9280" coordsize="10,20">
              <v:shape style="position:absolute;left:3810;top:9280;width:10;height:20" coordorigin="3810,9280" coordsize="10,20" path="m3810,9299l3819,9299,3819,9280,3810,9280,3810,9299xe" filled="true" fillcolor="#000000" stroked="false">
                <v:path arrowok="t"/>
                <v:fill type="solid"/>
              </v:shape>
            </v:group>
            <v:group style="position:absolute;left:3810;top:9299;width:10;height:20" coordorigin="3810,9299" coordsize="10,20">
              <v:shape style="position:absolute;left:3810;top:9299;width:10;height:20" coordorigin="3810,9299" coordsize="10,20" path="m3810,9318l3819,9318,3819,9299,3810,9299,3810,9318xe" filled="true" fillcolor="#000000" stroked="false">
                <v:path arrowok="t"/>
                <v:fill type="solid"/>
              </v:shape>
            </v:group>
            <v:group style="position:absolute;left:3810;top:9318;width:10;height:20" coordorigin="3810,9318" coordsize="10,20">
              <v:shape style="position:absolute;left:3810;top:9318;width:10;height:20" coordorigin="3810,9318" coordsize="10,20" path="m3810,9337l3819,9337,3819,9318,3810,9318,3810,9337xe" filled="true" fillcolor="#000000" stroked="false">
                <v:path arrowok="t"/>
                <v:fill type="solid"/>
              </v:shape>
            </v:group>
            <v:group style="position:absolute;left:3810;top:9337;width:10;height:20" coordorigin="3810,9337" coordsize="10,20">
              <v:shape style="position:absolute;left:3810;top:9337;width:10;height:20" coordorigin="3810,9337" coordsize="10,20" path="m3810,9357l3819,9357,3819,9337,3810,9337,3810,9357xe" filled="true" fillcolor="#000000" stroked="false">
                <v:path arrowok="t"/>
                <v:fill type="solid"/>
              </v:shape>
            </v:group>
            <v:group style="position:absolute;left:3810;top:9357;width:10;height:20" coordorigin="3810,9357" coordsize="10,20">
              <v:shape style="position:absolute;left:3810;top:9357;width:10;height:20" coordorigin="3810,9357" coordsize="10,20" path="m3810,9376l3819,9376,3819,9357,3810,9357,3810,9376xe" filled="true" fillcolor="#000000" stroked="false">
                <v:path arrowok="t"/>
                <v:fill type="solid"/>
              </v:shape>
            </v:group>
            <v:group style="position:absolute;left:3810;top:9376;width:10;height:20" coordorigin="3810,9376" coordsize="10,20">
              <v:shape style="position:absolute;left:3810;top:9376;width:10;height:20" coordorigin="3810,9376" coordsize="10,20" path="m3810,9395l3819,9395,3819,9376,3810,9376,3810,9395xe" filled="true" fillcolor="#000000" stroked="false">
                <v:path arrowok="t"/>
                <v:fill type="solid"/>
              </v:shape>
            </v:group>
            <v:group style="position:absolute;left:3810;top:9395;width:10;height:20" coordorigin="3810,9395" coordsize="10,20">
              <v:shape style="position:absolute;left:3810;top:9395;width:10;height:20" coordorigin="3810,9395" coordsize="10,20" path="m3810,9414l3819,9414,3819,9395,3810,9395,3810,9414xe" filled="true" fillcolor="#000000" stroked="false">
                <v:path arrowok="t"/>
                <v:fill type="solid"/>
              </v:shape>
            </v:group>
            <v:group style="position:absolute;left:3810;top:9414;width:10;height:20" coordorigin="3810,9414" coordsize="10,20">
              <v:shape style="position:absolute;left:3810;top:9414;width:10;height:20" coordorigin="3810,9414" coordsize="10,20" path="m3810,9433l3819,9433,3819,9414,3810,9414,3810,9433xe" filled="true" fillcolor="#000000" stroked="false">
                <v:path arrowok="t"/>
                <v:fill type="solid"/>
              </v:shape>
            </v:group>
            <v:group style="position:absolute;left:3810;top:9438;width:10;height:2" coordorigin="3810,9438" coordsize="10,2">
              <v:shape style="position:absolute;left:3810;top:9438;width:10;height:2" coordorigin="3810,9438" coordsize="10,0" path="m3810,9438l3819,9438e" filled="false" stroked="true" strokeweight=".48001pt" strokecolor="#000000">
                <v:path arrowok="t"/>
              </v:shape>
            </v:group>
            <v:group style="position:absolute;left:5631;top:8819;width:10;height:20" coordorigin="5631,8819" coordsize="10,20">
              <v:shape style="position:absolute;left:5631;top:8819;width:10;height:20" coordorigin="5631,8819" coordsize="10,20" path="m5631,8838l5641,8838,5641,8819,5631,8819,5631,8838xe" filled="true" fillcolor="#000000" stroked="false">
                <v:path arrowok="t"/>
                <v:fill type="solid"/>
              </v:shape>
            </v:group>
            <v:group style="position:absolute;left:5631;top:8838;width:10;height:20" coordorigin="5631,8838" coordsize="10,20">
              <v:shape style="position:absolute;left:5631;top:8838;width:10;height:20" coordorigin="5631,8838" coordsize="10,20" path="m5631,8857l5641,8857,5641,8838,5631,8838,5631,8857xe" filled="true" fillcolor="#000000" stroked="false">
                <v:path arrowok="t"/>
                <v:fill type="solid"/>
              </v:shape>
            </v:group>
            <v:group style="position:absolute;left:5631;top:8857;width:10;height:20" coordorigin="5631,8857" coordsize="10,20">
              <v:shape style="position:absolute;left:5631;top:8857;width:10;height:20" coordorigin="5631,8857" coordsize="10,20" path="m5631,8876l5641,8876,5641,8857,5631,8857,5631,8876xe" filled="true" fillcolor="#000000" stroked="false">
                <v:path arrowok="t"/>
                <v:fill type="solid"/>
              </v:shape>
            </v:group>
            <v:group style="position:absolute;left:5631;top:8876;width:10;height:20" coordorigin="5631,8876" coordsize="10,20">
              <v:shape style="position:absolute;left:5631;top:8876;width:10;height:20" coordorigin="5631,8876" coordsize="10,20" path="m5631,8895l5641,8895,5641,8876,5631,8876,5631,8895xe" filled="true" fillcolor="#000000" stroked="false">
                <v:path arrowok="t"/>
                <v:fill type="solid"/>
              </v:shape>
            </v:group>
            <v:group style="position:absolute;left:5631;top:8895;width:10;height:20" coordorigin="5631,8895" coordsize="10,20">
              <v:shape style="position:absolute;left:5631;top:8895;width:10;height:20" coordorigin="5631,8895" coordsize="10,20" path="m5631,8915l5641,8915,5641,8895,5631,8895,5631,8915xe" filled="true" fillcolor="#000000" stroked="false">
                <v:path arrowok="t"/>
                <v:fill type="solid"/>
              </v:shape>
            </v:group>
            <v:group style="position:absolute;left:5631;top:8915;width:10;height:20" coordorigin="5631,8915" coordsize="10,20">
              <v:shape style="position:absolute;left:5631;top:8915;width:10;height:20" coordorigin="5631,8915" coordsize="10,20" path="m5631,8934l5641,8934,5641,8915,5631,8915,5631,8934xe" filled="true" fillcolor="#000000" stroked="false">
                <v:path arrowok="t"/>
                <v:fill type="solid"/>
              </v:shape>
            </v:group>
            <v:group style="position:absolute;left:5631;top:8934;width:10;height:20" coordorigin="5631,8934" coordsize="10,20">
              <v:shape style="position:absolute;left:5631;top:8934;width:10;height:20" coordorigin="5631,8934" coordsize="10,20" path="m5631,8953l5641,8953,5641,8934,5631,8934,5631,8953xe" filled="true" fillcolor="#000000" stroked="false">
                <v:path arrowok="t"/>
                <v:fill type="solid"/>
              </v:shape>
            </v:group>
            <v:group style="position:absolute;left:5631;top:8953;width:10;height:20" coordorigin="5631,8953" coordsize="10,20">
              <v:shape style="position:absolute;left:5631;top:8953;width:10;height:20" coordorigin="5631,8953" coordsize="10,20" path="m5631,8973l5641,8973,5641,8953,5631,8953,5631,8973xe" filled="true" fillcolor="#000000" stroked="false">
                <v:path arrowok="t"/>
                <v:fill type="solid"/>
              </v:shape>
            </v:group>
            <v:group style="position:absolute;left:5631;top:8973;width:10;height:20" coordorigin="5631,8973" coordsize="10,20">
              <v:shape style="position:absolute;left:5631;top:8973;width:10;height:20" coordorigin="5631,8973" coordsize="10,20" path="m5631,8992l5641,8992,5641,8973,5631,8973,5631,8992xe" filled="true" fillcolor="#000000" stroked="false">
                <v:path arrowok="t"/>
                <v:fill type="solid"/>
              </v:shape>
            </v:group>
            <v:group style="position:absolute;left:5631;top:8992;width:10;height:20" coordorigin="5631,8992" coordsize="10,20">
              <v:shape style="position:absolute;left:5631;top:8992;width:10;height:20" coordorigin="5631,8992" coordsize="10,20" path="m5631,9011l5641,9011,5641,8992,5631,8992,5631,9011xe" filled="true" fillcolor="#000000" stroked="false">
                <v:path arrowok="t"/>
                <v:fill type="solid"/>
              </v:shape>
            </v:group>
            <v:group style="position:absolute;left:5631;top:9011;width:10;height:20" coordorigin="5631,9011" coordsize="10,20">
              <v:shape style="position:absolute;left:5631;top:9011;width:10;height:20" coordorigin="5631,9011" coordsize="10,20" path="m5631,9030l5641,9030,5641,9011,5631,9011,5631,9030xe" filled="true" fillcolor="#000000" stroked="false">
                <v:path arrowok="t"/>
                <v:fill type="solid"/>
              </v:shape>
            </v:group>
            <v:group style="position:absolute;left:5631;top:9030;width:10;height:20" coordorigin="5631,9030" coordsize="10,20">
              <v:shape style="position:absolute;left:5631;top:9030;width:10;height:20" coordorigin="5631,9030" coordsize="10,20" path="m5631,9049l5641,9049,5641,9030,5631,9030,5631,9049xe" filled="true" fillcolor="#000000" stroked="false">
                <v:path arrowok="t"/>
                <v:fill type="solid"/>
              </v:shape>
            </v:group>
            <v:group style="position:absolute;left:5631;top:9049;width:10;height:20" coordorigin="5631,9049" coordsize="10,20">
              <v:shape style="position:absolute;left:5631;top:9049;width:10;height:20" coordorigin="5631,9049" coordsize="10,20" path="m5631,9069l5641,9069,5641,9049,5631,9049,5631,9069xe" filled="true" fillcolor="#000000" stroked="false">
                <v:path arrowok="t"/>
                <v:fill type="solid"/>
              </v:shape>
            </v:group>
            <v:group style="position:absolute;left:5631;top:9069;width:10;height:20" coordorigin="5631,9069" coordsize="10,20">
              <v:shape style="position:absolute;left:5631;top:9069;width:10;height:20" coordorigin="5631,9069" coordsize="10,20" path="m5631,9088l5641,9088,5641,9069,5631,9069,5631,9088xe" filled="true" fillcolor="#000000" stroked="false">
                <v:path arrowok="t"/>
                <v:fill type="solid"/>
              </v:shape>
            </v:group>
            <v:group style="position:absolute;left:5631;top:9088;width:10;height:20" coordorigin="5631,9088" coordsize="10,20">
              <v:shape style="position:absolute;left:5631;top:9088;width:10;height:20" coordorigin="5631,9088" coordsize="10,20" path="m5631,9107l5641,9107,5641,9088,5631,9088,5631,9107xe" filled="true" fillcolor="#000000" stroked="false">
                <v:path arrowok="t"/>
                <v:fill type="solid"/>
              </v:shape>
            </v:group>
            <v:group style="position:absolute;left:5631;top:9107;width:10;height:20" coordorigin="5631,9107" coordsize="10,20">
              <v:shape style="position:absolute;left:5631;top:9107;width:10;height:20" coordorigin="5631,9107" coordsize="10,20" path="m5631,9126l5641,9126,5641,9107,5631,9107,5631,9126xe" filled="true" fillcolor="#000000" stroked="false">
                <v:path arrowok="t"/>
                <v:fill type="solid"/>
              </v:shape>
            </v:group>
            <v:group style="position:absolute;left:5631;top:9126;width:10;height:20" coordorigin="5631,9126" coordsize="10,20">
              <v:shape style="position:absolute;left:5631;top:9126;width:10;height:20" coordorigin="5631,9126" coordsize="10,20" path="m5631,9145l5641,9145,5641,9126,5631,9126,5631,9145xe" filled="true" fillcolor="#000000" stroked="false">
                <v:path arrowok="t"/>
                <v:fill type="solid"/>
              </v:shape>
            </v:group>
            <v:group style="position:absolute;left:5631;top:9145;width:10;height:20" coordorigin="5631,9145" coordsize="10,20">
              <v:shape style="position:absolute;left:5631;top:9145;width:10;height:20" coordorigin="5631,9145" coordsize="10,20" path="m5631,9165l5641,9165,5641,9145,5631,9145,5631,9165xe" filled="true" fillcolor="#000000" stroked="false">
                <v:path arrowok="t"/>
                <v:fill type="solid"/>
              </v:shape>
            </v:group>
            <v:group style="position:absolute;left:5631;top:9165;width:10;height:20" coordorigin="5631,9165" coordsize="10,20">
              <v:shape style="position:absolute;left:5631;top:9165;width:10;height:20" coordorigin="5631,9165" coordsize="10,20" path="m5631,9184l5641,9184,5641,9165,5631,9165,5631,9184xe" filled="true" fillcolor="#000000" stroked="false">
                <v:path arrowok="t"/>
                <v:fill type="solid"/>
              </v:shape>
            </v:group>
            <v:group style="position:absolute;left:5631;top:9184;width:10;height:20" coordorigin="5631,9184" coordsize="10,20">
              <v:shape style="position:absolute;left:5631;top:9184;width:10;height:20" coordorigin="5631,9184" coordsize="10,20" path="m5631,9203l5641,9203,5641,9184,5631,9184,5631,9203xe" filled="true" fillcolor="#000000" stroked="false">
                <v:path arrowok="t"/>
                <v:fill type="solid"/>
              </v:shape>
            </v:group>
            <v:group style="position:absolute;left:5631;top:9203;width:10;height:20" coordorigin="5631,9203" coordsize="10,20">
              <v:shape style="position:absolute;left:5631;top:9203;width:10;height:20" coordorigin="5631,9203" coordsize="10,20" path="m5631,9222l5641,9222,5641,9203,5631,9203,5631,9222xe" filled="true" fillcolor="#000000" stroked="false">
                <v:path arrowok="t"/>
                <v:fill type="solid"/>
              </v:shape>
            </v:group>
            <v:group style="position:absolute;left:5631;top:9222;width:10;height:20" coordorigin="5631,9222" coordsize="10,20">
              <v:shape style="position:absolute;left:5631;top:9222;width:10;height:20" coordorigin="5631,9222" coordsize="10,20" path="m5631,9241l5641,9241,5641,9222,5631,9222,5631,9241xe" filled="true" fillcolor="#000000" stroked="false">
                <v:path arrowok="t"/>
                <v:fill type="solid"/>
              </v:shape>
            </v:group>
            <v:group style="position:absolute;left:5631;top:9241;width:10;height:20" coordorigin="5631,9241" coordsize="10,20">
              <v:shape style="position:absolute;left:5631;top:9241;width:10;height:20" coordorigin="5631,9241" coordsize="10,20" path="m5631,9261l5641,9261,5641,9241,5631,9241,5631,9261xe" filled="true" fillcolor="#000000" stroked="false">
                <v:path arrowok="t"/>
                <v:fill type="solid"/>
              </v:shape>
            </v:group>
            <v:group style="position:absolute;left:5631;top:9261;width:10;height:20" coordorigin="5631,9261" coordsize="10,20">
              <v:shape style="position:absolute;left:5631;top:9261;width:10;height:20" coordorigin="5631,9261" coordsize="10,20" path="m5631,9280l5641,9280,5641,9261,5631,9261,5631,9280xe" filled="true" fillcolor="#000000" stroked="false">
                <v:path arrowok="t"/>
                <v:fill type="solid"/>
              </v:shape>
            </v:group>
            <v:group style="position:absolute;left:5631;top:9280;width:10;height:20" coordorigin="5631,9280" coordsize="10,20">
              <v:shape style="position:absolute;left:5631;top:9280;width:10;height:20" coordorigin="5631,9280" coordsize="10,20" path="m5631,9299l5641,9299,5641,9280,5631,9280,5631,9299xe" filled="true" fillcolor="#000000" stroked="false">
                <v:path arrowok="t"/>
                <v:fill type="solid"/>
              </v:shape>
            </v:group>
            <v:group style="position:absolute;left:5631;top:9299;width:10;height:20" coordorigin="5631,9299" coordsize="10,20">
              <v:shape style="position:absolute;left:5631;top:9299;width:10;height:20" coordorigin="5631,9299" coordsize="10,20" path="m5631,9318l5641,9318,5641,9299,5631,9299,5631,9318xe" filled="true" fillcolor="#000000" stroked="false">
                <v:path arrowok="t"/>
                <v:fill type="solid"/>
              </v:shape>
            </v:group>
            <v:group style="position:absolute;left:5631;top:9318;width:10;height:20" coordorigin="5631,9318" coordsize="10,20">
              <v:shape style="position:absolute;left:5631;top:9318;width:10;height:20" coordorigin="5631,9318" coordsize="10,20" path="m5631,9337l5641,9337,5641,9318,5631,9318,5631,9337xe" filled="true" fillcolor="#000000" stroked="false">
                <v:path arrowok="t"/>
                <v:fill type="solid"/>
              </v:shape>
            </v:group>
            <v:group style="position:absolute;left:5631;top:9337;width:10;height:20" coordorigin="5631,9337" coordsize="10,20">
              <v:shape style="position:absolute;left:5631;top:9337;width:10;height:20" coordorigin="5631,9337" coordsize="10,20" path="m5631,9357l5641,9357,5641,9337,5631,9337,5631,9357xe" filled="true" fillcolor="#000000" stroked="false">
                <v:path arrowok="t"/>
                <v:fill type="solid"/>
              </v:shape>
            </v:group>
            <v:group style="position:absolute;left:5631;top:9357;width:10;height:20" coordorigin="5631,9357" coordsize="10,20">
              <v:shape style="position:absolute;left:5631;top:9357;width:10;height:20" coordorigin="5631,9357" coordsize="10,20" path="m5631,9376l5641,9376,5641,9357,5631,9357,5631,9376xe" filled="true" fillcolor="#000000" stroked="false">
                <v:path arrowok="t"/>
                <v:fill type="solid"/>
              </v:shape>
            </v:group>
            <v:group style="position:absolute;left:5631;top:9376;width:10;height:20" coordorigin="5631,9376" coordsize="10,20">
              <v:shape style="position:absolute;left:5631;top:9376;width:10;height:20" coordorigin="5631,9376" coordsize="10,20" path="m5631,9395l5641,9395,5641,9376,5631,9376,5631,9395xe" filled="true" fillcolor="#000000" stroked="false">
                <v:path arrowok="t"/>
                <v:fill type="solid"/>
              </v:shape>
            </v:group>
            <v:group style="position:absolute;left:5631;top:9395;width:10;height:20" coordorigin="5631,9395" coordsize="10,20">
              <v:shape style="position:absolute;left:5631;top:9395;width:10;height:20" coordorigin="5631,9395" coordsize="10,20" path="m5631,9414l5641,9414,5641,9395,5631,9395,5631,9414xe" filled="true" fillcolor="#000000" stroked="false">
                <v:path arrowok="t"/>
                <v:fill type="solid"/>
              </v:shape>
            </v:group>
            <v:group style="position:absolute;left:5631;top:9414;width:10;height:20" coordorigin="5631,9414" coordsize="10,20">
              <v:shape style="position:absolute;left:5631;top:9414;width:10;height:20" coordorigin="5631,9414" coordsize="10,20" path="m5631,9433l5641,9433,5641,9414,5631,9414,5631,9433xe" filled="true" fillcolor="#000000" stroked="false">
                <v:path arrowok="t"/>
                <v:fill type="solid"/>
              </v:shape>
            </v:group>
            <v:group style="position:absolute;left:5631;top:9438;width:10;height:2" coordorigin="5631,9438" coordsize="10,2">
              <v:shape style="position:absolute;left:5631;top:9438;width:10;height:2" coordorigin="5631,9438" coordsize="10,0" path="m5631,9438l5641,9438e" filled="false" stroked="true" strokeweight=".48001pt" strokecolor="#000000">
                <v:path arrowok="t"/>
              </v:shape>
            </v:group>
            <v:group style="position:absolute;left:7451;top:8819;width:10;height:20" coordorigin="7451,8819" coordsize="10,20">
              <v:shape style="position:absolute;left:7451;top:8819;width:10;height:20" coordorigin="7451,8819" coordsize="10,20" path="m7451,8838l7461,8838,7461,8819,7451,8819,7451,8838xe" filled="true" fillcolor="#000000" stroked="false">
                <v:path arrowok="t"/>
                <v:fill type="solid"/>
              </v:shape>
            </v:group>
            <v:group style="position:absolute;left:7451;top:8838;width:10;height:20" coordorigin="7451,8838" coordsize="10,20">
              <v:shape style="position:absolute;left:7451;top:8838;width:10;height:20" coordorigin="7451,8838" coordsize="10,20" path="m7451,8857l7461,8857,7461,8838,7451,8838,7451,8857xe" filled="true" fillcolor="#000000" stroked="false">
                <v:path arrowok="t"/>
                <v:fill type="solid"/>
              </v:shape>
            </v:group>
            <v:group style="position:absolute;left:7451;top:8857;width:10;height:20" coordorigin="7451,8857" coordsize="10,20">
              <v:shape style="position:absolute;left:7451;top:8857;width:10;height:20" coordorigin="7451,8857" coordsize="10,20" path="m7451,8876l7461,8876,7461,8857,7451,8857,7451,8876xe" filled="true" fillcolor="#000000" stroked="false">
                <v:path arrowok="t"/>
                <v:fill type="solid"/>
              </v:shape>
            </v:group>
            <v:group style="position:absolute;left:7451;top:8876;width:10;height:20" coordorigin="7451,8876" coordsize="10,20">
              <v:shape style="position:absolute;left:7451;top:8876;width:10;height:20" coordorigin="7451,8876" coordsize="10,20" path="m7451,8895l7461,8895,7461,8876,7451,8876,7451,8895xe" filled="true" fillcolor="#000000" stroked="false">
                <v:path arrowok="t"/>
                <v:fill type="solid"/>
              </v:shape>
            </v:group>
            <v:group style="position:absolute;left:7451;top:8895;width:10;height:20" coordorigin="7451,8895" coordsize="10,20">
              <v:shape style="position:absolute;left:7451;top:8895;width:10;height:20" coordorigin="7451,8895" coordsize="10,20" path="m7451,8915l7461,8915,7461,8895,7451,8895,7451,8915xe" filled="true" fillcolor="#000000" stroked="false">
                <v:path arrowok="t"/>
                <v:fill type="solid"/>
              </v:shape>
            </v:group>
            <v:group style="position:absolute;left:7451;top:8915;width:10;height:20" coordorigin="7451,8915" coordsize="10,20">
              <v:shape style="position:absolute;left:7451;top:8915;width:10;height:20" coordorigin="7451,8915" coordsize="10,20" path="m7451,8934l7461,8934,7461,8915,7451,8915,7451,8934xe" filled="true" fillcolor="#000000" stroked="false">
                <v:path arrowok="t"/>
                <v:fill type="solid"/>
              </v:shape>
            </v:group>
            <v:group style="position:absolute;left:7451;top:8934;width:10;height:20" coordorigin="7451,8934" coordsize="10,20">
              <v:shape style="position:absolute;left:7451;top:8934;width:10;height:20" coordorigin="7451,8934" coordsize="10,20" path="m7451,8953l7461,8953,7461,8934,7451,8934,7451,8953xe" filled="true" fillcolor="#000000" stroked="false">
                <v:path arrowok="t"/>
                <v:fill type="solid"/>
              </v:shape>
            </v:group>
            <v:group style="position:absolute;left:7451;top:8953;width:10;height:20" coordorigin="7451,8953" coordsize="10,20">
              <v:shape style="position:absolute;left:7451;top:8953;width:10;height:20" coordorigin="7451,8953" coordsize="10,20" path="m7451,8973l7461,8973,7461,8953,7451,8953,7451,8973xe" filled="true" fillcolor="#000000" stroked="false">
                <v:path arrowok="t"/>
                <v:fill type="solid"/>
              </v:shape>
            </v:group>
            <v:group style="position:absolute;left:7451;top:8973;width:10;height:20" coordorigin="7451,8973" coordsize="10,20">
              <v:shape style="position:absolute;left:7451;top:8973;width:10;height:20" coordorigin="7451,8973" coordsize="10,20" path="m7451,8992l7461,8992,7461,8973,7451,8973,7451,8992xe" filled="true" fillcolor="#000000" stroked="false">
                <v:path arrowok="t"/>
                <v:fill type="solid"/>
              </v:shape>
            </v:group>
            <v:group style="position:absolute;left:7451;top:8992;width:10;height:20" coordorigin="7451,8992" coordsize="10,20">
              <v:shape style="position:absolute;left:7451;top:8992;width:10;height:20" coordorigin="7451,8992" coordsize="10,20" path="m7451,9011l7461,9011,7461,8992,7451,8992,7451,9011xe" filled="true" fillcolor="#000000" stroked="false">
                <v:path arrowok="t"/>
                <v:fill type="solid"/>
              </v:shape>
            </v:group>
            <v:group style="position:absolute;left:7451;top:9011;width:10;height:20" coordorigin="7451,9011" coordsize="10,20">
              <v:shape style="position:absolute;left:7451;top:9011;width:10;height:20" coordorigin="7451,9011" coordsize="10,20" path="m7451,9030l7461,9030,7461,9011,7451,9011,7451,9030xe" filled="true" fillcolor="#000000" stroked="false">
                <v:path arrowok="t"/>
                <v:fill type="solid"/>
              </v:shape>
            </v:group>
            <v:group style="position:absolute;left:7451;top:9030;width:10;height:20" coordorigin="7451,9030" coordsize="10,20">
              <v:shape style="position:absolute;left:7451;top:9030;width:10;height:20" coordorigin="7451,9030" coordsize="10,20" path="m7451,9049l7461,9049,7461,9030,7451,9030,7451,9049xe" filled="true" fillcolor="#000000" stroked="false">
                <v:path arrowok="t"/>
                <v:fill type="solid"/>
              </v:shape>
            </v:group>
            <v:group style="position:absolute;left:7451;top:9049;width:10;height:20" coordorigin="7451,9049" coordsize="10,20">
              <v:shape style="position:absolute;left:7451;top:9049;width:10;height:20" coordorigin="7451,9049" coordsize="10,20" path="m7451,9069l7461,9069,7461,9049,7451,9049,7451,9069xe" filled="true" fillcolor="#000000" stroked="false">
                <v:path arrowok="t"/>
                <v:fill type="solid"/>
              </v:shape>
            </v:group>
            <v:group style="position:absolute;left:7451;top:9069;width:10;height:20" coordorigin="7451,9069" coordsize="10,20">
              <v:shape style="position:absolute;left:7451;top:9069;width:10;height:20" coordorigin="7451,9069" coordsize="10,20" path="m7451,9088l7461,9088,7461,9069,7451,9069,7451,9088xe" filled="true" fillcolor="#000000" stroked="false">
                <v:path arrowok="t"/>
                <v:fill type="solid"/>
              </v:shape>
            </v:group>
            <v:group style="position:absolute;left:7451;top:9088;width:10;height:20" coordorigin="7451,9088" coordsize="10,20">
              <v:shape style="position:absolute;left:7451;top:9088;width:10;height:20" coordorigin="7451,9088" coordsize="10,20" path="m7451,9107l7461,9107,7461,9088,7451,9088,7451,9107xe" filled="true" fillcolor="#000000" stroked="false">
                <v:path arrowok="t"/>
                <v:fill type="solid"/>
              </v:shape>
            </v:group>
            <v:group style="position:absolute;left:7451;top:9107;width:10;height:20" coordorigin="7451,9107" coordsize="10,20">
              <v:shape style="position:absolute;left:7451;top:9107;width:10;height:20" coordorigin="7451,9107" coordsize="10,20" path="m7451,9126l7461,9126,7461,9107,7451,9107,7451,9126xe" filled="true" fillcolor="#000000" stroked="false">
                <v:path arrowok="t"/>
                <v:fill type="solid"/>
              </v:shape>
            </v:group>
            <v:group style="position:absolute;left:7451;top:9126;width:10;height:20" coordorigin="7451,9126" coordsize="10,20">
              <v:shape style="position:absolute;left:7451;top:9126;width:10;height:20" coordorigin="7451,9126" coordsize="10,20" path="m7451,9145l7461,9145,7461,9126,7451,9126,7451,9145xe" filled="true" fillcolor="#000000" stroked="false">
                <v:path arrowok="t"/>
                <v:fill type="solid"/>
              </v:shape>
            </v:group>
            <v:group style="position:absolute;left:7451;top:9145;width:10;height:20" coordorigin="7451,9145" coordsize="10,20">
              <v:shape style="position:absolute;left:7451;top:9145;width:10;height:20" coordorigin="7451,9145" coordsize="10,20" path="m7451,9165l7461,9165,7461,9145,7451,9145,7451,9165xe" filled="true" fillcolor="#000000" stroked="false">
                <v:path arrowok="t"/>
                <v:fill type="solid"/>
              </v:shape>
            </v:group>
            <v:group style="position:absolute;left:7451;top:9165;width:10;height:20" coordorigin="7451,9165" coordsize="10,20">
              <v:shape style="position:absolute;left:7451;top:9165;width:10;height:20" coordorigin="7451,9165" coordsize="10,20" path="m7451,9184l7461,9184,7461,9165,7451,9165,7451,9184xe" filled="true" fillcolor="#000000" stroked="false">
                <v:path arrowok="t"/>
                <v:fill type="solid"/>
              </v:shape>
            </v:group>
            <v:group style="position:absolute;left:7451;top:9184;width:10;height:20" coordorigin="7451,9184" coordsize="10,20">
              <v:shape style="position:absolute;left:7451;top:9184;width:10;height:20" coordorigin="7451,9184" coordsize="10,20" path="m7451,9203l7461,9203,7461,9184,7451,9184,7451,9203xe" filled="true" fillcolor="#000000" stroked="false">
                <v:path arrowok="t"/>
                <v:fill type="solid"/>
              </v:shape>
            </v:group>
            <v:group style="position:absolute;left:7451;top:9203;width:10;height:20" coordorigin="7451,9203" coordsize="10,20">
              <v:shape style="position:absolute;left:7451;top:9203;width:10;height:20" coordorigin="7451,9203" coordsize="10,20" path="m7451,9222l7461,9222,7461,9203,7451,9203,7451,9222xe" filled="true" fillcolor="#000000" stroked="false">
                <v:path arrowok="t"/>
                <v:fill type="solid"/>
              </v:shape>
            </v:group>
            <v:group style="position:absolute;left:7451;top:9222;width:10;height:20" coordorigin="7451,9222" coordsize="10,20">
              <v:shape style="position:absolute;left:7451;top:9222;width:10;height:20" coordorigin="7451,9222" coordsize="10,20" path="m7451,9241l7461,9241,7461,9222,7451,9222,7451,9241xe" filled="true" fillcolor="#000000" stroked="false">
                <v:path arrowok="t"/>
                <v:fill type="solid"/>
              </v:shape>
            </v:group>
            <v:group style="position:absolute;left:7451;top:9241;width:10;height:20" coordorigin="7451,9241" coordsize="10,20">
              <v:shape style="position:absolute;left:7451;top:9241;width:10;height:20" coordorigin="7451,9241" coordsize="10,20" path="m7451,9261l7461,9261,7461,9241,7451,9241,7451,9261xe" filled="true" fillcolor="#000000" stroked="false">
                <v:path arrowok="t"/>
                <v:fill type="solid"/>
              </v:shape>
            </v:group>
            <v:group style="position:absolute;left:7451;top:9261;width:10;height:20" coordorigin="7451,9261" coordsize="10,20">
              <v:shape style="position:absolute;left:7451;top:9261;width:10;height:20" coordorigin="7451,9261" coordsize="10,20" path="m7451,9280l7461,9280,7461,9261,7451,9261,7451,9280xe" filled="true" fillcolor="#000000" stroked="false">
                <v:path arrowok="t"/>
                <v:fill type="solid"/>
              </v:shape>
            </v:group>
            <v:group style="position:absolute;left:7451;top:9280;width:10;height:20" coordorigin="7451,9280" coordsize="10,20">
              <v:shape style="position:absolute;left:7451;top:9280;width:10;height:20" coordorigin="7451,9280" coordsize="10,20" path="m7451,9299l7461,9299,7461,9280,7451,9280,7451,9299xe" filled="true" fillcolor="#000000" stroked="false">
                <v:path arrowok="t"/>
                <v:fill type="solid"/>
              </v:shape>
            </v:group>
            <v:group style="position:absolute;left:7451;top:9299;width:10;height:20" coordorigin="7451,9299" coordsize="10,20">
              <v:shape style="position:absolute;left:7451;top:9299;width:10;height:20" coordorigin="7451,9299" coordsize="10,20" path="m7451,9318l7461,9318,7461,9299,7451,9299,7451,9318xe" filled="true" fillcolor="#000000" stroked="false">
                <v:path arrowok="t"/>
                <v:fill type="solid"/>
              </v:shape>
            </v:group>
            <v:group style="position:absolute;left:7451;top:9318;width:10;height:20" coordorigin="7451,9318" coordsize="10,20">
              <v:shape style="position:absolute;left:7451;top:9318;width:10;height:20" coordorigin="7451,9318" coordsize="10,20" path="m7451,9337l7461,9337,7461,9318,7451,9318,7451,9337xe" filled="true" fillcolor="#000000" stroked="false">
                <v:path arrowok="t"/>
                <v:fill type="solid"/>
              </v:shape>
            </v:group>
            <v:group style="position:absolute;left:7451;top:9337;width:10;height:20" coordorigin="7451,9337" coordsize="10,20">
              <v:shape style="position:absolute;left:7451;top:9337;width:10;height:20" coordorigin="7451,9337" coordsize="10,20" path="m7451,9357l7461,9357,7461,9337,7451,9337,7451,9357xe" filled="true" fillcolor="#000000" stroked="false">
                <v:path arrowok="t"/>
                <v:fill type="solid"/>
              </v:shape>
            </v:group>
            <v:group style="position:absolute;left:7451;top:9357;width:10;height:20" coordorigin="7451,9357" coordsize="10,20">
              <v:shape style="position:absolute;left:7451;top:9357;width:10;height:20" coordorigin="7451,9357" coordsize="10,20" path="m7451,9376l7461,9376,7461,9357,7451,9357,7451,9376xe" filled="true" fillcolor="#000000" stroked="false">
                <v:path arrowok="t"/>
                <v:fill type="solid"/>
              </v:shape>
            </v:group>
            <v:group style="position:absolute;left:7451;top:9376;width:10;height:20" coordorigin="7451,9376" coordsize="10,20">
              <v:shape style="position:absolute;left:7451;top:9376;width:10;height:20" coordorigin="7451,9376" coordsize="10,20" path="m7451,9395l7461,9395,7461,9376,7451,9376,7451,9395xe" filled="true" fillcolor="#000000" stroked="false">
                <v:path arrowok="t"/>
                <v:fill type="solid"/>
              </v:shape>
            </v:group>
            <v:group style="position:absolute;left:7451;top:9395;width:10;height:20" coordorigin="7451,9395" coordsize="10,20">
              <v:shape style="position:absolute;left:7451;top:9395;width:10;height:20" coordorigin="7451,9395" coordsize="10,20" path="m7451,9414l7461,9414,7461,9395,7451,9395,7451,9414xe" filled="true" fillcolor="#000000" stroked="false">
                <v:path arrowok="t"/>
                <v:fill type="solid"/>
              </v:shape>
            </v:group>
            <v:group style="position:absolute;left:7451;top:9414;width:10;height:20" coordorigin="7451,9414" coordsize="10,20">
              <v:shape style="position:absolute;left:7451;top:9414;width:10;height:20" coordorigin="7451,9414" coordsize="10,20" path="m7451,9433l7461,9433,7461,9414,7451,9414,7451,9433xe" filled="true" fillcolor="#000000" stroked="false">
                <v:path arrowok="t"/>
                <v:fill type="solid"/>
              </v:shape>
            </v:group>
            <v:group style="position:absolute;left:7451;top:9438;width:10;height:2" coordorigin="7451,9438" coordsize="10,2">
              <v:shape style="position:absolute;left:7451;top:9438;width:10;height:2" coordorigin="7451,9438" coordsize="10,0" path="m7451,9438l7461,9438e" filled="false" stroked="true" strokeweight=".48001pt" strokecolor="#000000">
                <v:path arrowok="t"/>
              </v:shape>
            </v:group>
            <v:group style="position:absolute;left:8980;top:8819;width:10;height:20" coordorigin="8980,8819" coordsize="10,20">
              <v:shape style="position:absolute;left:8980;top:8819;width:10;height:20" coordorigin="8980,8819" coordsize="10,20" path="m8980,8838l8990,8838,8990,8819,8980,8819,8980,8838xe" filled="true" fillcolor="#000000" stroked="false">
                <v:path arrowok="t"/>
                <v:fill type="solid"/>
              </v:shape>
            </v:group>
            <v:group style="position:absolute;left:8980;top:8838;width:10;height:20" coordorigin="8980,8838" coordsize="10,20">
              <v:shape style="position:absolute;left:8980;top:8838;width:10;height:20" coordorigin="8980,8838" coordsize="10,20" path="m8980,8857l8990,8857,8990,8838,8980,8838,8980,8857xe" filled="true" fillcolor="#000000" stroked="false">
                <v:path arrowok="t"/>
                <v:fill type="solid"/>
              </v:shape>
            </v:group>
            <v:group style="position:absolute;left:8980;top:8857;width:10;height:20" coordorigin="8980,8857" coordsize="10,20">
              <v:shape style="position:absolute;left:8980;top:8857;width:10;height:20" coordorigin="8980,8857" coordsize="10,20" path="m8980,8876l8990,8876,8990,8857,8980,8857,8980,8876xe" filled="true" fillcolor="#000000" stroked="false">
                <v:path arrowok="t"/>
                <v:fill type="solid"/>
              </v:shape>
            </v:group>
            <v:group style="position:absolute;left:8980;top:8876;width:10;height:20" coordorigin="8980,8876" coordsize="10,20">
              <v:shape style="position:absolute;left:8980;top:8876;width:10;height:20" coordorigin="8980,8876" coordsize="10,20" path="m8980,8895l8990,8895,8990,8876,8980,8876,8980,8895xe" filled="true" fillcolor="#000000" stroked="false">
                <v:path arrowok="t"/>
                <v:fill type="solid"/>
              </v:shape>
            </v:group>
            <v:group style="position:absolute;left:8980;top:8895;width:10;height:20" coordorigin="8980,8895" coordsize="10,20">
              <v:shape style="position:absolute;left:8980;top:8895;width:10;height:20" coordorigin="8980,8895" coordsize="10,20" path="m8980,8915l8990,8915,8990,8895,8980,8895,8980,8915xe" filled="true" fillcolor="#000000" stroked="false">
                <v:path arrowok="t"/>
                <v:fill type="solid"/>
              </v:shape>
            </v:group>
            <v:group style="position:absolute;left:8980;top:8915;width:10;height:20" coordorigin="8980,8915" coordsize="10,20">
              <v:shape style="position:absolute;left:8980;top:8915;width:10;height:20" coordorigin="8980,8915" coordsize="10,20" path="m8980,8934l8990,8934,8990,8915,8980,8915,8980,8934xe" filled="true" fillcolor="#000000" stroked="false">
                <v:path arrowok="t"/>
                <v:fill type="solid"/>
              </v:shape>
            </v:group>
            <v:group style="position:absolute;left:8980;top:8934;width:10;height:20" coordorigin="8980,8934" coordsize="10,20">
              <v:shape style="position:absolute;left:8980;top:8934;width:10;height:20" coordorigin="8980,8934" coordsize="10,20" path="m8980,8953l8990,8953,8990,8934,8980,8934,8980,8953xe" filled="true" fillcolor="#000000" stroked="false">
                <v:path arrowok="t"/>
                <v:fill type="solid"/>
              </v:shape>
            </v:group>
            <v:group style="position:absolute;left:8980;top:8953;width:10;height:20" coordorigin="8980,8953" coordsize="10,20">
              <v:shape style="position:absolute;left:8980;top:8953;width:10;height:20" coordorigin="8980,8953" coordsize="10,20" path="m8980,8973l8990,8973,8990,8953,8980,8953,8980,8973xe" filled="true" fillcolor="#000000" stroked="false">
                <v:path arrowok="t"/>
                <v:fill type="solid"/>
              </v:shape>
            </v:group>
            <v:group style="position:absolute;left:8980;top:8973;width:10;height:20" coordorigin="8980,8973" coordsize="10,20">
              <v:shape style="position:absolute;left:8980;top:8973;width:10;height:20" coordorigin="8980,8973" coordsize="10,20" path="m8980,8992l8990,8992,8990,8973,8980,8973,8980,8992xe" filled="true" fillcolor="#000000" stroked="false">
                <v:path arrowok="t"/>
                <v:fill type="solid"/>
              </v:shape>
            </v:group>
            <v:group style="position:absolute;left:8980;top:8992;width:10;height:20" coordorigin="8980,8992" coordsize="10,20">
              <v:shape style="position:absolute;left:8980;top:8992;width:10;height:20" coordorigin="8980,8992" coordsize="10,20" path="m8980,9011l8990,9011,8990,8992,8980,8992,8980,9011xe" filled="true" fillcolor="#000000" stroked="false">
                <v:path arrowok="t"/>
                <v:fill type="solid"/>
              </v:shape>
            </v:group>
            <v:group style="position:absolute;left:8980;top:9011;width:10;height:20" coordorigin="8980,9011" coordsize="10,20">
              <v:shape style="position:absolute;left:8980;top:9011;width:10;height:20" coordorigin="8980,9011" coordsize="10,20" path="m8980,9030l8990,9030,8990,9011,8980,9011,8980,9030xe" filled="true" fillcolor="#000000" stroked="false">
                <v:path arrowok="t"/>
                <v:fill type="solid"/>
              </v:shape>
            </v:group>
            <v:group style="position:absolute;left:8980;top:9030;width:10;height:20" coordorigin="8980,9030" coordsize="10,20">
              <v:shape style="position:absolute;left:8980;top:9030;width:10;height:20" coordorigin="8980,9030" coordsize="10,20" path="m8980,9049l8990,9049,8990,9030,8980,9030,8980,9049xe" filled="true" fillcolor="#000000" stroked="false">
                <v:path arrowok="t"/>
                <v:fill type="solid"/>
              </v:shape>
            </v:group>
            <v:group style="position:absolute;left:8980;top:9049;width:10;height:20" coordorigin="8980,9049" coordsize="10,20">
              <v:shape style="position:absolute;left:8980;top:9049;width:10;height:20" coordorigin="8980,9049" coordsize="10,20" path="m8980,9069l8990,9069,8990,9049,8980,9049,8980,9069xe" filled="true" fillcolor="#000000" stroked="false">
                <v:path arrowok="t"/>
                <v:fill type="solid"/>
              </v:shape>
            </v:group>
            <v:group style="position:absolute;left:8980;top:9069;width:10;height:20" coordorigin="8980,9069" coordsize="10,20">
              <v:shape style="position:absolute;left:8980;top:9069;width:10;height:20" coordorigin="8980,9069" coordsize="10,20" path="m8980,9088l8990,9088,8990,9069,8980,9069,8980,9088xe" filled="true" fillcolor="#000000" stroked="false">
                <v:path arrowok="t"/>
                <v:fill type="solid"/>
              </v:shape>
            </v:group>
            <v:group style="position:absolute;left:8980;top:9088;width:10;height:20" coordorigin="8980,9088" coordsize="10,20">
              <v:shape style="position:absolute;left:8980;top:9088;width:10;height:20" coordorigin="8980,9088" coordsize="10,20" path="m8980,9107l8990,9107,8990,9088,8980,9088,8980,9107xe" filled="true" fillcolor="#000000" stroked="false">
                <v:path arrowok="t"/>
                <v:fill type="solid"/>
              </v:shape>
            </v:group>
            <v:group style="position:absolute;left:8980;top:9107;width:10;height:20" coordorigin="8980,9107" coordsize="10,20">
              <v:shape style="position:absolute;left:8980;top:9107;width:10;height:20" coordorigin="8980,9107" coordsize="10,20" path="m8980,9126l8990,9126,8990,9107,8980,9107,8980,9126xe" filled="true" fillcolor="#000000" stroked="false">
                <v:path arrowok="t"/>
                <v:fill type="solid"/>
              </v:shape>
            </v:group>
            <v:group style="position:absolute;left:8980;top:9126;width:10;height:20" coordorigin="8980,9126" coordsize="10,20">
              <v:shape style="position:absolute;left:8980;top:9126;width:10;height:20" coordorigin="8980,9126" coordsize="10,20" path="m8980,9145l8990,9145,8990,9126,8980,9126,8980,9145xe" filled="true" fillcolor="#000000" stroked="false">
                <v:path arrowok="t"/>
                <v:fill type="solid"/>
              </v:shape>
            </v:group>
            <v:group style="position:absolute;left:8980;top:9145;width:10;height:20" coordorigin="8980,9145" coordsize="10,20">
              <v:shape style="position:absolute;left:8980;top:9145;width:10;height:20" coordorigin="8980,9145" coordsize="10,20" path="m8980,9165l8990,9165,8990,9145,8980,9145,8980,9165xe" filled="true" fillcolor="#000000" stroked="false">
                <v:path arrowok="t"/>
                <v:fill type="solid"/>
              </v:shape>
            </v:group>
            <v:group style="position:absolute;left:8980;top:9165;width:10;height:20" coordorigin="8980,9165" coordsize="10,20">
              <v:shape style="position:absolute;left:8980;top:9165;width:10;height:20" coordorigin="8980,9165" coordsize="10,20" path="m8980,9184l8990,9184,8990,9165,8980,9165,8980,9184xe" filled="true" fillcolor="#000000" stroked="false">
                <v:path arrowok="t"/>
                <v:fill type="solid"/>
              </v:shape>
            </v:group>
            <v:group style="position:absolute;left:8980;top:9184;width:10;height:20" coordorigin="8980,9184" coordsize="10,20">
              <v:shape style="position:absolute;left:8980;top:9184;width:10;height:20" coordorigin="8980,9184" coordsize="10,20" path="m8980,9203l8990,9203,8990,9184,8980,9184,8980,9203xe" filled="true" fillcolor="#000000" stroked="false">
                <v:path arrowok="t"/>
                <v:fill type="solid"/>
              </v:shape>
            </v:group>
            <v:group style="position:absolute;left:8980;top:9203;width:10;height:20" coordorigin="8980,9203" coordsize="10,20">
              <v:shape style="position:absolute;left:8980;top:9203;width:10;height:20" coordorigin="8980,9203" coordsize="10,20" path="m8980,9222l8990,9222,8990,9203,8980,9203,8980,9222xe" filled="true" fillcolor="#000000" stroked="false">
                <v:path arrowok="t"/>
                <v:fill type="solid"/>
              </v:shape>
            </v:group>
            <v:group style="position:absolute;left:8980;top:9222;width:10;height:20" coordorigin="8980,9222" coordsize="10,20">
              <v:shape style="position:absolute;left:8980;top:9222;width:10;height:20" coordorigin="8980,9222" coordsize="10,20" path="m8980,9241l8990,9241,8990,9222,8980,9222,8980,9241xe" filled="true" fillcolor="#000000" stroked="false">
                <v:path arrowok="t"/>
                <v:fill type="solid"/>
              </v:shape>
            </v:group>
            <v:group style="position:absolute;left:8980;top:9241;width:10;height:20" coordorigin="8980,9241" coordsize="10,20">
              <v:shape style="position:absolute;left:8980;top:9241;width:10;height:20" coordorigin="8980,9241" coordsize="10,20" path="m8980,9261l8990,9261,8990,9241,8980,9241,8980,9261xe" filled="true" fillcolor="#000000" stroked="false">
                <v:path arrowok="t"/>
                <v:fill type="solid"/>
              </v:shape>
            </v:group>
            <v:group style="position:absolute;left:8980;top:9261;width:10;height:20" coordorigin="8980,9261" coordsize="10,20">
              <v:shape style="position:absolute;left:8980;top:9261;width:10;height:20" coordorigin="8980,9261" coordsize="10,20" path="m8980,9280l8990,9280,8990,9261,8980,9261,8980,9280xe" filled="true" fillcolor="#000000" stroked="false">
                <v:path arrowok="t"/>
                <v:fill type="solid"/>
              </v:shape>
            </v:group>
            <v:group style="position:absolute;left:8980;top:9280;width:10;height:20" coordorigin="8980,9280" coordsize="10,20">
              <v:shape style="position:absolute;left:8980;top:9280;width:10;height:20" coordorigin="8980,9280" coordsize="10,20" path="m8980,9299l8990,9299,8990,9280,8980,9280,8980,9299xe" filled="true" fillcolor="#000000" stroked="false">
                <v:path arrowok="t"/>
                <v:fill type="solid"/>
              </v:shape>
            </v:group>
            <v:group style="position:absolute;left:8980;top:9299;width:10;height:20" coordorigin="8980,9299" coordsize="10,20">
              <v:shape style="position:absolute;left:8980;top:9299;width:10;height:20" coordorigin="8980,9299" coordsize="10,20" path="m8980,9318l8990,9318,8990,9299,8980,9299,8980,9318xe" filled="true" fillcolor="#000000" stroked="false">
                <v:path arrowok="t"/>
                <v:fill type="solid"/>
              </v:shape>
            </v:group>
            <v:group style="position:absolute;left:8980;top:9318;width:10;height:20" coordorigin="8980,9318" coordsize="10,20">
              <v:shape style="position:absolute;left:8980;top:9318;width:10;height:20" coordorigin="8980,9318" coordsize="10,20" path="m8980,9337l8990,9337,8990,9318,8980,9318,8980,9337xe" filled="true" fillcolor="#000000" stroked="false">
                <v:path arrowok="t"/>
                <v:fill type="solid"/>
              </v:shape>
            </v:group>
            <v:group style="position:absolute;left:8980;top:9337;width:10;height:20" coordorigin="8980,9337" coordsize="10,20">
              <v:shape style="position:absolute;left:8980;top:9337;width:10;height:20" coordorigin="8980,9337" coordsize="10,20" path="m8980,9357l8990,9357,8990,9337,8980,9337,8980,9357xe" filled="true" fillcolor="#000000" stroked="false">
                <v:path arrowok="t"/>
                <v:fill type="solid"/>
              </v:shape>
            </v:group>
            <v:group style="position:absolute;left:8980;top:9357;width:10;height:20" coordorigin="8980,9357" coordsize="10,20">
              <v:shape style="position:absolute;left:8980;top:9357;width:10;height:20" coordorigin="8980,9357" coordsize="10,20" path="m8980,9376l8990,9376,8990,9357,8980,9357,8980,9376xe" filled="true" fillcolor="#000000" stroked="false">
                <v:path arrowok="t"/>
                <v:fill type="solid"/>
              </v:shape>
            </v:group>
            <v:group style="position:absolute;left:8980;top:9376;width:10;height:20" coordorigin="8980,9376" coordsize="10,20">
              <v:shape style="position:absolute;left:8980;top:9376;width:10;height:20" coordorigin="8980,9376" coordsize="10,20" path="m8980,9395l8990,9395,8990,9376,8980,9376,8980,9395xe" filled="true" fillcolor="#000000" stroked="false">
                <v:path arrowok="t"/>
                <v:fill type="solid"/>
              </v:shape>
            </v:group>
            <v:group style="position:absolute;left:8980;top:9395;width:10;height:20" coordorigin="8980,9395" coordsize="10,20">
              <v:shape style="position:absolute;left:8980;top:9395;width:10;height:20" coordorigin="8980,9395" coordsize="10,20" path="m8980,9414l8990,9414,8990,9395,8980,9395,8980,9414xe" filled="true" fillcolor="#000000" stroked="false">
                <v:path arrowok="t"/>
                <v:fill type="solid"/>
              </v:shape>
            </v:group>
            <v:group style="position:absolute;left:8980;top:9414;width:10;height:20" coordorigin="8980,9414" coordsize="10,20">
              <v:shape style="position:absolute;left:8980;top:9414;width:10;height:20" coordorigin="8980,9414" coordsize="10,20" path="m8980,9433l8990,9433,8990,9414,8980,9414,8980,9433xe" filled="true" fillcolor="#000000" stroked="false">
                <v:path arrowok="t"/>
                <v:fill type="solid"/>
              </v:shape>
            </v:group>
            <v:group style="position:absolute;left:8980;top:9438;width:10;height:2" coordorigin="8980,9438" coordsize="10,2">
              <v:shape style="position:absolute;left:8980;top:9438;width:10;height:2" coordorigin="8980,9438" coordsize="10,0" path="m8980,9438l8990,9438e" filled="false" stroked="true" strokeweight=".48001pt" strokecolor="#000000">
                <v:path arrowok="t"/>
              </v:shape>
            </v:group>
            <v:group style="position:absolute;left:10800;top:8819;width:10;height:20" coordorigin="10800,8819" coordsize="10,20">
              <v:shape style="position:absolute;left:10800;top:8819;width:10;height:20" coordorigin="10800,8819" coordsize="10,20" path="m10800,8838l10809,8838,10809,8819,10800,8819,10800,8838xe" filled="true" fillcolor="#000000" stroked="false">
                <v:path arrowok="t"/>
                <v:fill type="solid"/>
              </v:shape>
            </v:group>
            <v:group style="position:absolute;left:10800;top:8838;width:10;height:20" coordorigin="10800,8838" coordsize="10,20">
              <v:shape style="position:absolute;left:10800;top:8838;width:10;height:20" coordorigin="10800,8838" coordsize="10,20" path="m10800,8857l10809,8857,10809,8838,10800,8838,10800,8857xe" filled="true" fillcolor="#000000" stroked="false">
                <v:path arrowok="t"/>
                <v:fill type="solid"/>
              </v:shape>
            </v:group>
            <v:group style="position:absolute;left:10800;top:8857;width:10;height:20" coordorigin="10800,8857" coordsize="10,20">
              <v:shape style="position:absolute;left:10800;top:8857;width:10;height:20" coordorigin="10800,8857" coordsize="10,20" path="m10800,8876l10809,8876,10809,8857,10800,8857,10800,8876xe" filled="true" fillcolor="#000000" stroked="false">
                <v:path arrowok="t"/>
                <v:fill type="solid"/>
              </v:shape>
            </v:group>
            <v:group style="position:absolute;left:10800;top:8876;width:10;height:20" coordorigin="10800,8876" coordsize="10,20">
              <v:shape style="position:absolute;left:10800;top:8876;width:10;height:20" coordorigin="10800,8876" coordsize="10,20" path="m10800,8895l10809,8895,10809,8876,10800,8876,10800,8895xe" filled="true" fillcolor="#000000" stroked="false">
                <v:path arrowok="t"/>
                <v:fill type="solid"/>
              </v:shape>
            </v:group>
            <v:group style="position:absolute;left:10800;top:8895;width:10;height:20" coordorigin="10800,8895" coordsize="10,20">
              <v:shape style="position:absolute;left:10800;top:8895;width:10;height:20" coordorigin="10800,8895" coordsize="10,20" path="m10800,8915l10809,8915,10809,8895,10800,8895,10800,8915xe" filled="true" fillcolor="#000000" stroked="false">
                <v:path arrowok="t"/>
                <v:fill type="solid"/>
              </v:shape>
            </v:group>
            <v:group style="position:absolute;left:10800;top:8915;width:10;height:20" coordorigin="10800,8915" coordsize="10,20">
              <v:shape style="position:absolute;left:10800;top:8915;width:10;height:20" coordorigin="10800,8915" coordsize="10,20" path="m10800,8934l10809,8934,10809,8915,10800,8915,10800,8934xe" filled="true" fillcolor="#000000" stroked="false">
                <v:path arrowok="t"/>
                <v:fill type="solid"/>
              </v:shape>
            </v:group>
            <v:group style="position:absolute;left:10800;top:8934;width:10;height:20" coordorigin="10800,8934" coordsize="10,20">
              <v:shape style="position:absolute;left:10800;top:8934;width:10;height:20" coordorigin="10800,8934" coordsize="10,20" path="m10800,8953l10809,8953,10809,8934,10800,8934,10800,8953xe" filled="true" fillcolor="#000000" stroked="false">
                <v:path arrowok="t"/>
                <v:fill type="solid"/>
              </v:shape>
            </v:group>
            <v:group style="position:absolute;left:10800;top:8953;width:10;height:20" coordorigin="10800,8953" coordsize="10,20">
              <v:shape style="position:absolute;left:10800;top:8953;width:10;height:20" coordorigin="10800,8953" coordsize="10,20" path="m10800,8973l10809,8973,10809,8953,10800,8953,10800,8973xe" filled="true" fillcolor="#000000" stroked="false">
                <v:path arrowok="t"/>
                <v:fill type="solid"/>
              </v:shape>
            </v:group>
            <v:group style="position:absolute;left:10800;top:8973;width:10;height:20" coordorigin="10800,8973" coordsize="10,20">
              <v:shape style="position:absolute;left:10800;top:8973;width:10;height:20" coordorigin="10800,8973" coordsize="10,20" path="m10800,8992l10809,8992,10809,8973,10800,8973,10800,8992xe" filled="true" fillcolor="#000000" stroked="false">
                <v:path arrowok="t"/>
                <v:fill type="solid"/>
              </v:shape>
            </v:group>
            <v:group style="position:absolute;left:10800;top:8992;width:10;height:20" coordorigin="10800,8992" coordsize="10,20">
              <v:shape style="position:absolute;left:10800;top:8992;width:10;height:20" coordorigin="10800,8992" coordsize="10,20" path="m10800,9011l10809,9011,10809,8992,10800,8992,10800,9011xe" filled="true" fillcolor="#000000" stroked="false">
                <v:path arrowok="t"/>
                <v:fill type="solid"/>
              </v:shape>
            </v:group>
            <v:group style="position:absolute;left:10800;top:9011;width:10;height:20" coordorigin="10800,9011" coordsize="10,20">
              <v:shape style="position:absolute;left:10800;top:9011;width:10;height:20" coordorigin="10800,9011" coordsize="10,20" path="m10800,9030l10809,9030,10809,9011,10800,9011,10800,9030xe" filled="true" fillcolor="#000000" stroked="false">
                <v:path arrowok="t"/>
                <v:fill type="solid"/>
              </v:shape>
            </v:group>
            <v:group style="position:absolute;left:10800;top:9030;width:10;height:20" coordorigin="10800,9030" coordsize="10,20">
              <v:shape style="position:absolute;left:10800;top:9030;width:10;height:20" coordorigin="10800,9030" coordsize="10,20" path="m10800,9049l10809,9049,10809,9030,10800,9030,10800,9049xe" filled="true" fillcolor="#000000" stroked="false">
                <v:path arrowok="t"/>
                <v:fill type="solid"/>
              </v:shape>
            </v:group>
            <v:group style="position:absolute;left:10800;top:9049;width:10;height:20" coordorigin="10800,9049" coordsize="10,20">
              <v:shape style="position:absolute;left:10800;top:9049;width:10;height:20" coordorigin="10800,9049" coordsize="10,20" path="m10800,9069l10809,9069,10809,9049,10800,9049,10800,9069xe" filled="true" fillcolor="#000000" stroked="false">
                <v:path arrowok="t"/>
                <v:fill type="solid"/>
              </v:shape>
            </v:group>
            <v:group style="position:absolute;left:10800;top:9069;width:10;height:20" coordorigin="10800,9069" coordsize="10,20">
              <v:shape style="position:absolute;left:10800;top:9069;width:10;height:20" coordorigin="10800,9069" coordsize="10,20" path="m10800,9088l10809,9088,10809,9069,10800,9069,10800,9088xe" filled="true" fillcolor="#000000" stroked="false">
                <v:path arrowok="t"/>
                <v:fill type="solid"/>
              </v:shape>
            </v:group>
            <v:group style="position:absolute;left:10800;top:9088;width:10;height:20" coordorigin="10800,9088" coordsize="10,20">
              <v:shape style="position:absolute;left:10800;top:9088;width:10;height:20" coordorigin="10800,9088" coordsize="10,20" path="m10800,9107l10809,9107,10809,9088,10800,9088,10800,9107xe" filled="true" fillcolor="#000000" stroked="false">
                <v:path arrowok="t"/>
                <v:fill type="solid"/>
              </v:shape>
            </v:group>
            <v:group style="position:absolute;left:10800;top:9107;width:10;height:20" coordorigin="10800,9107" coordsize="10,20">
              <v:shape style="position:absolute;left:10800;top:9107;width:10;height:20" coordorigin="10800,9107" coordsize="10,20" path="m10800,9126l10809,9126,10809,9107,10800,9107,10800,9126xe" filled="true" fillcolor="#000000" stroked="false">
                <v:path arrowok="t"/>
                <v:fill type="solid"/>
              </v:shape>
            </v:group>
            <v:group style="position:absolute;left:10800;top:9126;width:10;height:20" coordorigin="10800,9126" coordsize="10,20">
              <v:shape style="position:absolute;left:10800;top:9126;width:10;height:20" coordorigin="10800,9126" coordsize="10,20" path="m10800,9145l10809,9145,10809,9126,10800,9126,10800,9145xe" filled="true" fillcolor="#000000" stroked="false">
                <v:path arrowok="t"/>
                <v:fill type="solid"/>
              </v:shape>
            </v:group>
            <v:group style="position:absolute;left:10800;top:9145;width:10;height:20" coordorigin="10800,9145" coordsize="10,20">
              <v:shape style="position:absolute;left:10800;top:9145;width:10;height:20" coordorigin="10800,9145" coordsize="10,20" path="m10800,9165l10809,9165,10809,9145,10800,9145,10800,9165xe" filled="true" fillcolor="#000000" stroked="false">
                <v:path arrowok="t"/>
                <v:fill type="solid"/>
              </v:shape>
            </v:group>
            <v:group style="position:absolute;left:10800;top:9165;width:10;height:20" coordorigin="10800,9165" coordsize="10,20">
              <v:shape style="position:absolute;left:10800;top:9165;width:10;height:20" coordorigin="10800,9165" coordsize="10,20" path="m10800,9184l10809,9184,10809,9165,10800,9165,10800,9184xe" filled="true" fillcolor="#000000" stroked="false">
                <v:path arrowok="t"/>
                <v:fill type="solid"/>
              </v:shape>
            </v:group>
            <v:group style="position:absolute;left:10800;top:9184;width:10;height:20" coordorigin="10800,9184" coordsize="10,20">
              <v:shape style="position:absolute;left:10800;top:9184;width:10;height:20" coordorigin="10800,9184" coordsize="10,20" path="m10800,9203l10809,9203,10809,9184,10800,9184,10800,9203xe" filled="true" fillcolor="#000000" stroked="false">
                <v:path arrowok="t"/>
                <v:fill type="solid"/>
              </v:shape>
            </v:group>
            <v:group style="position:absolute;left:10800;top:9203;width:10;height:20" coordorigin="10800,9203" coordsize="10,20">
              <v:shape style="position:absolute;left:10800;top:9203;width:10;height:20" coordorigin="10800,9203" coordsize="10,20" path="m10800,9222l10809,9222,10809,9203,10800,9203,10800,9222xe" filled="true" fillcolor="#000000" stroked="false">
                <v:path arrowok="t"/>
                <v:fill type="solid"/>
              </v:shape>
            </v:group>
            <v:group style="position:absolute;left:10800;top:9222;width:10;height:20" coordorigin="10800,9222" coordsize="10,20">
              <v:shape style="position:absolute;left:10800;top:9222;width:10;height:20" coordorigin="10800,9222" coordsize="10,20" path="m10800,9241l10809,9241,10809,9222,10800,9222,10800,9241xe" filled="true" fillcolor="#000000" stroked="false">
                <v:path arrowok="t"/>
                <v:fill type="solid"/>
              </v:shape>
            </v:group>
            <v:group style="position:absolute;left:10800;top:9241;width:10;height:20" coordorigin="10800,9241" coordsize="10,20">
              <v:shape style="position:absolute;left:10800;top:9241;width:10;height:20" coordorigin="10800,9241" coordsize="10,20" path="m10800,9261l10809,9261,10809,9241,10800,9241,10800,9261xe" filled="true" fillcolor="#000000" stroked="false">
                <v:path arrowok="t"/>
                <v:fill type="solid"/>
              </v:shape>
            </v:group>
            <v:group style="position:absolute;left:10800;top:9261;width:10;height:20" coordorigin="10800,9261" coordsize="10,20">
              <v:shape style="position:absolute;left:10800;top:9261;width:10;height:20" coordorigin="10800,9261" coordsize="10,20" path="m10800,9280l10809,9280,10809,9261,10800,9261,10800,9280xe" filled="true" fillcolor="#000000" stroked="false">
                <v:path arrowok="t"/>
                <v:fill type="solid"/>
              </v:shape>
            </v:group>
            <v:group style="position:absolute;left:10800;top:9280;width:10;height:20" coordorigin="10800,9280" coordsize="10,20">
              <v:shape style="position:absolute;left:10800;top:9280;width:10;height:20" coordorigin="10800,9280" coordsize="10,20" path="m10800,9299l10809,9299,10809,9280,10800,9280,10800,9299xe" filled="true" fillcolor="#000000" stroked="false">
                <v:path arrowok="t"/>
                <v:fill type="solid"/>
              </v:shape>
            </v:group>
            <v:group style="position:absolute;left:10800;top:9299;width:10;height:20" coordorigin="10800,9299" coordsize="10,20">
              <v:shape style="position:absolute;left:10800;top:9299;width:10;height:20" coordorigin="10800,9299" coordsize="10,20" path="m10800,9318l10809,9318,10809,9299,10800,9299,10800,9318xe" filled="true" fillcolor="#000000" stroked="false">
                <v:path arrowok="t"/>
                <v:fill type="solid"/>
              </v:shape>
            </v:group>
            <v:group style="position:absolute;left:10800;top:9318;width:10;height:20" coordorigin="10800,9318" coordsize="10,20">
              <v:shape style="position:absolute;left:10800;top:9318;width:10;height:20" coordorigin="10800,9318" coordsize="10,20" path="m10800,9337l10809,9337,10809,9318,10800,9318,10800,9337xe" filled="true" fillcolor="#000000" stroked="false">
                <v:path arrowok="t"/>
                <v:fill type="solid"/>
              </v:shape>
            </v:group>
            <v:group style="position:absolute;left:10800;top:9337;width:10;height:20" coordorigin="10800,9337" coordsize="10,20">
              <v:shape style="position:absolute;left:10800;top:9337;width:10;height:20" coordorigin="10800,9337" coordsize="10,20" path="m10800,9357l10809,9357,10809,9337,10800,9337,10800,9357xe" filled="true" fillcolor="#000000" stroked="false">
                <v:path arrowok="t"/>
                <v:fill type="solid"/>
              </v:shape>
            </v:group>
            <v:group style="position:absolute;left:10800;top:9357;width:10;height:20" coordorigin="10800,9357" coordsize="10,20">
              <v:shape style="position:absolute;left:10800;top:9357;width:10;height:20" coordorigin="10800,9357" coordsize="10,20" path="m10800,9376l10809,9376,10809,9357,10800,9357,10800,9376xe" filled="true" fillcolor="#000000" stroked="false">
                <v:path arrowok="t"/>
                <v:fill type="solid"/>
              </v:shape>
            </v:group>
            <v:group style="position:absolute;left:10800;top:9376;width:10;height:20" coordorigin="10800,9376" coordsize="10,20">
              <v:shape style="position:absolute;left:10800;top:9376;width:10;height:20" coordorigin="10800,9376" coordsize="10,20" path="m10800,9395l10809,9395,10809,9376,10800,9376,10800,9395xe" filled="true" fillcolor="#000000" stroked="false">
                <v:path arrowok="t"/>
                <v:fill type="solid"/>
              </v:shape>
            </v:group>
            <v:group style="position:absolute;left:10800;top:9395;width:10;height:20" coordorigin="10800,9395" coordsize="10,20">
              <v:shape style="position:absolute;left:10800;top:9395;width:10;height:20" coordorigin="10800,9395" coordsize="10,20" path="m10800,9414l10809,9414,10809,9395,10800,9395,10800,9414xe" filled="true" fillcolor="#000000" stroked="false">
                <v:path arrowok="t"/>
                <v:fill type="solid"/>
              </v:shape>
            </v:group>
            <v:group style="position:absolute;left:10800;top:9414;width:10;height:20" coordorigin="10800,9414" coordsize="10,20">
              <v:shape style="position:absolute;left:10800;top:9414;width:10;height:20" coordorigin="10800,9414" coordsize="10,20" path="m10800,9433l10809,9433,10809,9414,10800,9414,10800,9433xe" filled="true" fillcolor="#000000" stroked="false">
                <v:path arrowok="t"/>
                <v:fill type="solid"/>
              </v:shape>
            </v:group>
            <v:group style="position:absolute;left:10800;top:9438;width:10;height:2" coordorigin="10800,9438" coordsize="10,2">
              <v:shape style="position:absolute;left:10800;top:9438;width:10;height:2" coordorigin="10800,9438" coordsize="10,0" path="m10800,9438l10809,9438e" filled="false" stroked="true" strokeweight=".48001pt" strokecolor="#000000">
                <v:path arrowok="t"/>
              </v:shape>
            </v:group>
            <v:group style="position:absolute;left:862;top:9448;width:10;height:2" coordorigin="862,9448" coordsize="10,2">
              <v:shape style="position:absolute;left:862;top:9448;width:10;height:2" coordorigin="862,9448" coordsize="10,0" path="m862,9448l871,9448e" filled="false" stroked="true" strokeweight=".47998pt" strokecolor="#000000">
                <v:path arrowok="t"/>
              </v:shape>
              <v:shape style="position:absolute;left:871;top:9443;width:2939;height:10" type="#_x0000_t75" stroked="false">
                <v:imagedata r:id="rId768" o:title=""/>
              </v:shape>
              <v:shape style="position:absolute;left:3805;top:9443;width:5175;height:10" type="#_x0000_t75" stroked="false">
                <v:imagedata r:id="rId757" o:title=""/>
              </v:shape>
              <v:shape style="position:absolute;left:8976;top:9443;width:1824;height:10" type="#_x0000_t75" stroked="false">
                <v:imagedata r:id="rId769" o:title=""/>
              </v:shape>
            </v:group>
            <v:group style="position:absolute;left:10800;top:9448;width:10;height:2" coordorigin="10800,9448" coordsize="10,2">
              <v:shape style="position:absolute;left:10800;top:9448;width:10;height:2" coordorigin="10800,9448" coordsize="10,0" path="m10800,9448l10809,9448e" filled="false" stroked="true" strokeweight=".47998pt" strokecolor="#000000">
                <v:path arrowok="t"/>
              </v:shape>
            </v:group>
            <v:group style="position:absolute;left:862;top:9453;width:10;height:20" coordorigin="862,9453" coordsize="10,20">
              <v:shape style="position:absolute;left:862;top:9453;width:10;height:20" coordorigin="862,9453" coordsize="10,20" path="m862,9472l871,9472,871,9453,862,9453,862,9472xe" filled="true" fillcolor="#000000" stroked="false">
                <v:path arrowok="t"/>
                <v:fill type="solid"/>
              </v:shape>
            </v:group>
            <v:group style="position:absolute;left:862;top:9472;width:10;height:20" coordorigin="862,9472" coordsize="10,20">
              <v:shape style="position:absolute;left:862;top:9472;width:10;height:20" coordorigin="862,9472" coordsize="10,20" path="m862,9491l871,9491,871,9472,862,9472,862,9491xe" filled="true" fillcolor="#000000" stroked="false">
                <v:path arrowok="t"/>
                <v:fill type="solid"/>
              </v:shape>
            </v:group>
            <v:group style="position:absolute;left:862;top:9491;width:10;height:20" coordorigin="862,9491" coordsize="10,20">
              <v:shape style="position:absolute;left:862;top:9491;width:10;height:20" coordorigin="862,9491" coordsize="10,20" path="m862,9510l871,9510,871,9491,862,9491,862,9510xe" filled="true" fillcolor="#000000" stroked="false">
                <v:path arrowok="t"/>
                <v:fill type="solid"/>
              </v:shape>
            </v:group>
            <v:group style="position:absolute;left:862;top:9510;width:10;height:20" coordorigin="862,9510" coordsize="10,20">
              <v:shape style="position:absolute;left:862;top:9510;width:10;height:20" coordorigin="862,9510" coordsize="10,20" path="m862,9529l871,9529,871,9510,862,9510,862,9529xe" filled="true" fillcolor="#000000" stroked="false">
                <v:path arrowok="t"/>
                <v:fill type="solid"/>
              </v:shape>
            </v:group>
            <v:group style="position:absolute;left:862;top:9529;width:10;height:20" coordorigin="862,9529" coordsize="10,20">
              <v:shape style="position:absolute;left:862;top:9529;width:10;height:20" coordorigin="862,9529" coordsize="10,20" path="m862,9549l871,9549,871,9529,862,9529,862,9549xe" filled="true" fillcolor="#000000" stroked="false">
                <v:path arrowok="t"/>
                <v:fill type="solid"/>
              </v:shape>
            </v:group>
            <v:group style="position:absolute;left:862;top:9549;width:10;height:20" coordorigin="862,9549" coordsize="10,20">
              <v:shape style="position:absolute;left:862;top:9549;width:10;height:20" coordorigin="862,9549" coordsize="10,20" path="m862,9568l871,9568,871,9549,862,9549,862,9568xe" filled="true" fillcolor="#000000" stroked="false">
                <v:path arrowok="t"/>
                <v:fill type="solid"/>
              </v:shape>
            </v:group>
            <v:group style="position:absolute;left:862;top:9568;width:10;height:20" coordorigin="862,9568" coordsize="10,20">
              <v:shape style="position:absolute;left:862;top:9568;width:10;height:20" coordorigin="862,9568" coordsize="10,20" path="m862,9587l871,9587,871,9568,862,9568,862,9587xe" filled="true" fillcolor="#000000" stroked="false">
                <v:path arrowok="t"/>
                <v:fill type="solid"/>
              </v:shape>
            </v:group>
            <v:group style="position:absolute;left:862;top:9587;width:10;height:20" coordorigin="862,9587" coordsize="10,20">
              <v:shape style="position:absolute;left:862;top:9587;width:10;height:20" coordorigin="862,9587" coordsize="10,20" path="m862,9606l871,9606,871,9587,862,9587,862,9606xe" filled="true" fillcolor="#000000" stroked="false">
                <v:path arrowok="t"/>
                <v:fill type="solid"/>
              </v:shape>
            </v:group>
            <v:group style="position:absolute;left:862;top:9606;width:10;height:20" coordorigin="862,9606" coordsize="10,20">
              <v:shape style="position:absolute;left:862;top:9606;width:10;height:20" coordorigin="862,9606" coordsize="10,20" path="m862,9625l871,9625,871,9606,862,9606,862,9625xe" filled="true" fillcolor="#000000" stroked="false">
                <v:path arrowok="t"/>
                <v:fill type="solid"/>
              </v:shape>
            </v:group>
            <v:group style="position:absolute;left:862;top:9625;width:10;height:20" coordorigin="862,9625" coordsize="10,20">
              <v:shape style="position:absolute;left:862;top:9625;width:10;height:20" coordorigin="862,9625" coordsize="10,20" path="m862,9645l871,9645,871,9625,862,9625,862,9645xe" filled="true" fillcolor="#000000" stroked="false">
                <v:path arrowok="t"/>
                <v:fill type="solid"/>
              </v:shape>
            </v:group>
            <v:group style="position:absolute;left:862;top:9645;width:10;height:20" coordorigin="862,9645" coordsize="10,20">
              <v:shape style="position:absolute;left:862;top:9645;width:10;height:20" coordorigin="862,9645" coordsize="10,20" path="m862,9664l871,9664,871,9645,862,9645,862,9664xe" filled="true" fillcolor="#000000" stroked="false">
                <v:path arrowok="t"/>
                <v:fill type="solid"/>
              </v:shape>
            </v:group>
            <v:group style="position:absolute;left:862;top:9664;width:10;height:20" coordorigin="862,9664" coordsize="10,20">
              <v:shape style="position:absolute;left:862;top:9664;width:10;height:20" coordorigin="862,9664" coordsize="10,20" path="m862,9683l871,9683,871,9664,862,9664,862,9683xe" filled="true" fillcolor="#000000" stroked="false">
                <v:path arrowok="t"/>
                <v:fill type="solid"/>
              </v:shape>
            </v:group>
            <v:group style="position:absolute;left:862;top:9683;width:10;height:20" coordorigin="862,9683" coordsize="10,20">
              <v:shape style="position:absolute;left:862;top:9683;width:10;height:20" coordorigin="862,9683" coordsize="10,20" path="m862,9702l871,9702,871,9683,862,9683,862,9702xe" filled="true" fillcolor="#000000" stroked="false">
                <v:path arrowok="t"/>
                <v:fill type="solid"/>
              </v:shape>
            </v:group>
            <v:group style="position:absolute;left:862;top:9702;width:10;height:20" coordorigin="862,9702" coordsize="10,20">
              <v:shape style="position:absolute;left:862;top:9702;width:10;height:20" coordorigin="862,9702" coordsize="10,20" path="m862,9721l871,9721,871,9702,862,9702,862,9721xe" filled="true" fillcolor="#000000" stroked="false">
                <v:path arrowok="t"/>
                <v:fill type="solid"/>
              </v:shape>
            </v:group>
            <v:group style="position:absolute;left:862;top:9721;width:10;height:20" coordorigin="862,9721" coordsize="10,20">
              <v:shape style="position:absolute;left:862;top:9721;width:10;height:20" coordorigin="862,9721" coordsize="10,20" path="m862,9741l871,9741,871,9721,862,9721,862,9741xe" filled="true" fillcolor="#000000" stroked="false">
                <v:path arrowok="t"/>
                <v:fill type="solid"/>
              </v:shape>
            </v:group>
            <v:group style="position:absolute;left:862;top:9741;width:10;height:20" coordorigin="862,9741" coordsize="10,20">
              <v:shape style="position:absolute;left:862;top:9741;width:10;height:20" coordorigin="862,9741" coordsize="10,20" path="m862,9760l871,9760,871,9741,862,9741,862,9760xe" filled="true" fillcolor="#000000" stroked="false">
                <v:path arrowok="t"/>
                <v:fill type="solid"/>
              </v:shape>
            </v:group>
            <v:group style="position:absolute;left:862;top:9760;width:10;height:20" coordorigin="862,9760" coordsize="10,20">
              <v:shape style="position:absolute;left:862;top:9760;width:10;height:20" coordorigin="862,9760" coordsize="10,20" path="m862,9779l871,9779,871,9760,862,9760,862,9779xe" filled="true" fillcolor="#000000" stroked="false">
                <v:path arrowok="t"/>
                <v:fill type="solid"/>
              </v:shape>
            </v:group>
            <v:group style="position:absolute;left:862;top:9779;width:10;height:20" coordorigin="862,9779" coordsize="10,20">
              <v:shape style="position:absolute;left:862;top:9779;width:10;height:20" coordorigin="862,9779" coordsize="10,20" path="m862,9798l871,9798,871,9779,862,9779,862,9798xe" filled="true" fillcolor="#000000" stroked="false">
                <v:path arrowok="t"/>
                <v:fill type="solid"/>
              </v:shape>
            </v:group>
            <v:group style="position:absolute;left:862;top:9798;width:10;height:20" coordorigin="862,9798" coordsize="10,20">
              <v:shape style="position:absolute;left:862;top:9798;width:10;height:20" coordorigin="862,9798" coordsize="10,20" path="m862,9817l871,9817,871,9798,862,9798,862,9817xe" filled="true" fillcolor="#000000" stroked="false">
                <v:path arrowok="t"/>
                <v:fill type="solid"/>
              </v:shape>
            </v:group>
            <v:group style="position:absolute;left:862;top:9817;width:10;height:20" coordorigin="862,9817" coordsize="10,20">
              <v:shape style="position:absolute;left:862;top:9817;width:10;height:20" coordorigin="862,9817" coordsize="10,20" path="m862,9837l871,9837,871,9817,862,9817,862,9837xe" filled="true" fillcolor="#000000" stroked="false">
                <v:path arrowok="t"/>
                <v:fill type="solid"/>
              </v:shape>
            </v:group>
            <v:group style="position:absolute;left:862;top:9837;width:10;height:20" coordorigin="862,9837" coordsize="10,20">
              <v:shape style="position:absolute;left:862;top:9837;width:10;height:20" coordorigin="862,9837" coordsize="10,20" path="m862,9856l871,9856,871,9837,862,9837,862,9856xe" filled="true" fillcolor="#000000" stroked="false">
                <v:path arrowok="t"/>
                <v:fill type="solid"/>
              </v:shape>
            </v:group>
            <v:group style="position:absolute;left:862;top:9856;width:10;height:20" coordorigin="862,9856" coordsize="10,20">
              <v:shape style="position:absolute;left:862;top:9856;width:10;height:20" coordorigin="862,9856" coordsize="10,20" path="m862,9875l871,9875,871,9856,862,9856,862,9875xe" filled="true" fillcolor="#000000" stroked="false">
                <v:path arrowok="t"/>
                <v:fill type="solid"/>
              </v:shape>
            </v:group>
            <v:group style="position:absolute;left:862;top:9875;width:10;height:20" coordorigin="862,9875" coordsize="10,20">
              <v:shape style="position:absolute;left:862;top:9875;width:10;height:20" coordorigin="862,9875" coordsize="10,20" path="m862,9894l871,9894,871,9875,862,9875,862,9894xe" filled="true" fillcolor="#000000" stroked="false">
                <v:path arrowok="t"/>
                <v:fill type="solid"/>
              </v:shape>
            </v:group>
            <v:group style="position:absolute;left:862;top:9894;width:10;height:20" coordorigin="862,9894" coordsize="10,20">
              <v:shape style="position:absolute;left:862;top:9894;width:10;height:20" coordorigin="862,9894" coordsize="10,20" path="m862,9913l871,9913,871,9894,862,9894,862,9913xe" filled="true" fillcolor="#000000" stroked="false">
                <v:path arrowok="t"/>
                <v:fill type="solid"/>
              </v:shape>
            </v:group>
            <v:group style="position:absolute;left:862;top:9913;width:10;height:20" coordorigin="862,9913" coordsize="10,20">
              <v:shape style="position:absolute;left:862;top:9913;width:10;height:20" coordorigin="862,9913" coordsize="10,20" path="m862,9933l871,9933,871,9913,862,9913,862,9933xe" filled="true" fillcolor="#000000" stroked="false">
                <v:path arrowok="t"/>
                <v:fill type="solid"/>
              </v:shape>
            </v:group>
            <v:group style="position:absolute;left:862;top:9933;width:10;height:20" coordorigin="862,9933" coordsize="10,20">
              <v:shape style="position:absolute;left:862;top:9933;width:10;height:20" coordorigin="862,9933" coordsize="10,20" path="m862,9952l871,9952,871,9933,862,9933,862,9952xe" filled="true" fillcolor="#000000" stroked="false">
                <v:path arrowok="t"/>
                <v:fill type="solid"/>
              </v:shape>
            </v:group>
            <v:group style="position:absolute;left:862;top:9952;width:10;height:20" coordorigin="862,9952" coordsize="10,20">
              <v:shape style="position:absolute;left:862;top:9952;width:10;height:20" coordorigin="862,9952" coordsize="10,20" path="m862,9971l871,9971,871,9952,862,9952,862,9971xe" filled="true" fillcolor="#000000" stroked="false">
                <v:path arrowok="t"/>
                <v:fill type="solid"/>
              </v:shape>
            </v:group>
            <v:group style="position:absolute;left:862;top:9971;width:10;height:20" coordorigin="862,9971" coordsize="10,20">
              <v:shape style="position:absolute;left:862;top:9971;width:10;height:20" coordorigin="862,9971" coordsize="10,20" path="m862,9990l871,9990,871,9971,862,9971,862,9990xe" filled="true" fillcolor="#000000" stroked="false">
                <v:path arrowok="t"/>
                <v:fill type="solid"/>
              </v:shape>
            </v:group>
            <v:group style="position:absolute;left:862;top:9990;width:10;height:20" coordorigin="862,9990" coordsize="10,20">
              <v:shape style="position:absolute;left:862;top:9990;width:10;height:20" coordorigin="862,9990" coordsize="10,20" path="m862,10009l871,10009,871,9990,862,9990,862,10009xe" filled="true" fillcolor="#000000" stroked="false">
                <v:path arrowok="t"/>
                <v:fill type="solid"/>
              </v:shape>
            </v:group>
            <v:group style="position:absolute;left:862;top:10009;width:10;height:20" coordorigin="862,10009" coordsize="10,20">
              <v:shape style="position:absolute;left:862;top:10009;width:10;height:20" coordorigin="862,10009" coordsize="10,20" path="m862,10029l871,10029,871,10009,862,10009,862,10029xe" filled="true" fillcolor="#000000" stroked="false">
                <v:path arrowok="t"/>
                <v:fill type="solid"/>
              </v:shape>
            </v:group>
            <v:group style="position:absolute;left:862;top:10029;width:10;height:20" coordorigin="862,10029" coordsize="10,20">
              <v:shape style="position:absolute;left:862;top:10029;width:10;height:20" coordorigin="862,10029" coordsize="10,20" path="m862,10048l871,10048,871,10029,862,10029,862,10048xe" filled="true" fillcolor="#000000" stroked="false">
                <v:path arrowok="t"/>
                <v:fill type="solid"/>
              </v:shape>
            </v:group>
            <v:group style="position:absolute;left:862;top:10048;width:10;height:20" coordorigin="862,10048" coordsize="10,20">
              <v:shape style="position:absolute;left:862;top:10048;width:10;height:20" coordorigin="862,10048" coordsize="10,20" path="m862,10067l871,10067,871,10048,862,10048,862,10067xe" filled="true" fillcolor="#000000" stroked="false">
                <v:path arrowok="t"/>
                <v:fill type="solid"/>
              </v:shape>
            </v:group>
            <v:group style="position:absolute;left:862;top:10072;width:10;height:2" coordorigin="862,10072" coordsize="10,2">
              <v:shape style="position:absolute;left:862;top:10072;width:10;height:2" coordorigin="862,10072" coordsize="10,0" path="m862,10072l871,10072e" filled="false" stroked="true" strokeweight=".48001pt" strokecolor="#000000">
                <v:path arrowok="t"/>
              </v:shape>
            </v:group>
            <v:group style="position:absolute;left:3810;top:9453;width:10;height:20" coordorigin="3810,9453" coordsize="10,20">
              <v:shape style="position:absolute;left:3810;top:9453;width:10;height:20" coordorigin="3810,9453" coordsize="10,20" path="m3810,9472l3819,9472,3819,9453,3810,9453,3810,9472xe" filled="true" fillcolor="#000000" stroked="false">
                <v:path arrowok="t"/>
                <v:fill type="solid"/>
              </v:shape>
            </v:group>
            <v:group style="position:absolute;left:3810;top:9472;width:10;height:20" coordorigin="3810,9472" coordsize="10,20">
              <v:shape style="position:absolute;left:3810;top:9472;width:10;height:20" coordorigin="3810,9472" coordsize="10,20" path="m3810,9491l3819,9491,3819,9472,3810,9472,3810,9491xe" filled="true" fillcolor="#000000" stroked="false">
                <v:path arrowok="t"/>
                <v:fill type="solid"/>
              </v:shape>
            </v:group>
            <v:group style="position:absolute;left:3810;top:9491;width:10;height:20" coordorigin="3810,9491" coordsize="10,20">
              <v:shape style="position:absolute;left:3810;top:9491;width:10;height:20" coordorigin="3810,9491" coordsize="10,20" path="m3810,9510l3819,9510,3819,9491,3810,9491,3810,9510xe" filled="true" fillcolor="#000000" stroked="false">
                <v:path arrowok="t"/>
                <v:fill type="solid"/>
              </v:shape>
            </v:group>
            <v:group style="position:absolute;left:3810;top:9510;width:10;height:20" coordorigin="3810,9510" coordsize="10,20">
              <v:shape style="position:absolute;left:3810;top:9510;width:10;height:20" coordorigin="3810,9510" coordsize="10,20" path="m3810,9529l3819,9529,3819,9510,3810,9510,3810,9529xe" filled="true" fillcolor="#000000" stroked="false">
                <v:path arrowok="t"/>
                <v:fill type="solid"/>
              </v:shape>
            </v:group>
            <v:group style="position:absolute;left:3810;top:9529;width:10;height:20" coordorigin="3810,9529" coordsize="10,20">
              <v:shape style="position:absolute;left:3810;top:9529;width:10;height:20" coordorigin="3810,9529" coordsize="10,20" path="m3810,9549l3819,9549,3819,9529,3810,9529,3810,9549xe" filled="true" fillcolor="#000000" stroked="false">
                <v:path arrowok="t"/>
                <v:fill type="solid"/>
              </v:shape>
            </v:group>
            <v:group style="position:absolute;left:3810;top:9549;width:10;height:20" coordorigin="3810,9549" coordsize="10,20">
              <v:shape style="position:absolute;left:3810;top:9549;width:10;height:20" coordorigin="3810,9549" coordsize="10,20" path="m3810,9568l3819,9568,3819,9549,3810,9549,3810,9568xe" filled="true" fillcolor="#000000" stroked="false">
                <v:path arrowok="t"/>
                <v:fill type="solid"/>
              </v:shape>
            </v:group>
            <v:group style="position:absolute;left:3810;top:9568;width:10;height:20" coordorigin="3810,9568" coordsize="10,20">
              <v:shape style="position:absolute;left:3810;top:9568;width:10;height:20" coordorigin="3810,9568" coordsize="10,20" path="m3810,9587l3819,9587,3819,9568,3810,9568,3810,9587xe" filled="true" fillcolor="#000000" stroked="false">
                <v:path arrowok="t"/>
                <v:fill type="solid"/>
              </v:shape>
            </v:group>
            <v:group style="position:absolute;left:3810;top:9587;width:10;height:20" coordorigin="3810,9587" coordsize="10,20">
              <v:shape style="position:absolute;left:3810;top:9587;width:10;height:20" coordorigin="3810,9587" coordsize="10,20" path="m3810,9606l3819,9606,3819,9587,3810,9587,3810,9606xe" filled="true" fillcolor="#000000" stroked="false">
                <v:path arrowok="t"/>
                <v:fill type="solid"/>
              </v:shape>
            </v:group>
            <v:group style="position:absolute;left:3810;top:9606;width:10;height:20" coordorigin="3810,9606" coordsize="10,20">
              <v:shape style="position:absolute;left:3810;top:9606;width:10;height:20" coordorigin="3810,9606" coordsize="10,20" path="m3810,9625l3819,9625,3819,9606,3810,9606,3810,9625xe" filled="true" fillcolor="#000000" stroked="false">
                <v:path arrowok="t"/>
                <v:fill type="solid"/>
              </v:shape>
            </v:group>
            <v:group style="position:absolute;left:3810;top:9625;width:10;height:20" coordorigin="3810,9625" coordsize="10,20">
              <v:shape style="position:absolute;left:3810;top:9625;width:10;height:20" coordorigin="3810,9625" coordsize="10,20" path="m3810,9645l3819,9645,3819,9625,3810,9625,3810,9645xe" filled="true" fillcolor="#000000" stroked="false">
                <v:path arrowok="t"/>
                <v:fill type="solid"/>
              </v:shape>
            </v:group>
            <v:group style="position:absolute;left:3810;top:9645;width:10;height:20" coordorigin="3810,9645" coordsize="10,20">
              <v:shape style="position:absolute;left:3810;top:9645;width:10;height:20" coordorigin="3810,9645" coordsize="10,20" path="m3810,9664l3819,9664,3819,9645,3810,9645,3810,9664xe" filled="true" fillcolor="#000000" stroked="false">
                <v:path arrowok="t"/>
                <v:fill type="solid"/>
              </v:shape>
            </v:group>
            <v:group style="position:absolute;left:3810;top:9664;width:10;height:20" coordorigin="3810,9664" coordsize="10,20">
              <v:shape style="position:absolute;left:3810;top:9664;width:10;height:20" coordorigin="3810,9664" coordsize="10,20" path="m3810,9683l3819,9683,3819,9664,3810,9664,3810,9683xe" filled="true" fillcolor="#000000" stroked="false">
                <v:path arrowok="t"/>
                <v:fill type="solid"/>
              </v:shape>
            </v:group>
            <v:group style="position:absolute;left:3810;top:9683;width:10;height:20" coordorigin="3810,9683" coordsize="10,20">
              <v:shape style="position:absolute;left:3810;top:9683;width:10;height:20" coordorigin="3810,9683" coordsize="10,20" path="m3810,9702l3819,9702,3819,9683,3810,9683,3810,9702xe" filled="true" fillcolor="#000000" stroked="false">
                <v:path arrowok="t"/>
                <v:fill type="solid"/>
              </v:shape>
            </v:group>
            <v:group style="position:absolute;left:3810;top:9702;width:10;height:20" coordorigin="3810,9702" coordsize="10,20">
              <v:shape style="position:absolute;left:3810;top:9702;width:10;height:20" coordorigin="3810,9702" coordsize="10,20" path="m3810,9721l3819,9721,3819,9702,3810,9702,3810,9721xe" filled="true" fillcolor="#000000" stroked="false">
                <v:path arrowok="t"/>
                <v:fill type="solid"/>
              </v:shape>
            </v:group>
            <v:group style="position:absolute;left:3810;top:9721;width:10;height:20" coordorigin="3810,9721" coordsize="10,20">
              <v:shape style="position:absolute;left:3810;top:9721;width:10;height:20" coordorigin="3810,9721" coordsize="10,20" path="m3810,9741l3819,9741,3819,9721,3810,9721,3810,9741xe" filled="true" fillcolor="#000000" stroked="false">
                <v:path arrowok="t"/>
                <v:fill type="solid"/>
              </v:shape>
            </v:group>
            <v:group style="position:absolute;left:3810;top:9741;width:10;height:20" coordorigin="3810,9741" coordsize="10,20">
              <v:shape style="position:absolute;left:3810;top:9741;width:10;height:20" coordorigin="3810,9741" coordsize="10,20" path="m3810,9760l3819,9760,3819,9741,3810,9741,3810,9760xe" filled="true" fillcolor="#000000" stroked="false">
                <v:path arrowok="t"/>
                <v:fill type="solid"/>
              </v:shape>
            </v:group>
            <v:group style="position:absolute;left:3810;top:9760;width:10;height:20" coordorigin="3810,9760" coordsize="10,20">
              <v:shape style="position:absolute;left:3810;top:9760;width:10;height:20" coordorigin="3810,9760" coordsize="10,20" path="m3810,9779l3819,9779,3819,9760,3810,9760,3810,9779xe" filled="true" fillcolor="#000000" stroked="false">
                <v:path arrowok="t"/>
                <v:fill type="solid"/>
              </v:shape>
            </v:group>
            <v:group style="position:absolute;left:3810;top:9779;width:10;height:20" coordorigin="3810,9779" coordsize="10,20">
              <v:shape style="position:absolute;left:3810;top:9779;width:10;height:20" coordorigin="3810,9779" coordsize="10,20" path="m3810,9798l3819,9798,3819,9779,3810,9779,3810,9798xe" filled="true" fillcolor="#000000" stroked="false">
                <v:path arrowok="t"/>
                <v:fill type="solid"/>
              </v:shape>
            </v:group>
            <v:group style="position:absolute;left:3810;top:9798;width:10;height:20" coordorigin="3810,9798" coordsize="10,20">
              <v:shape style="position:absolute;left:3810;top:9798;width:10;height:20" coordorigin="3810,9798" coordsize="10,20" path="m3810,9817l3819,9817,3819,9798,3810,9798,3810,9817xe" filled="true" fillcolor="#000000" stroked="false">
                <v:path arrowok="t"/>
                <v:fill type="solid"/>
              </v:shape>
            </v:group>
            <v:group style="position:absolute;left:3810;top:9817;width:10;height:20" coordorigin="3810,9817" coordsize="10,20">
              <v:shape style="position:absolute;left:3810;top:9817;width:10;height:20" coordorigin="3810,9817" coordsize="10,20" path="m3810,9837l3819,9837,3819,9817,3810,9817,3810,9837xe" filled="true" fillcolor="#000000" stroked="false">
                <v:path arrowok="t"/>
                <v:fill type="solid"/>
              </v:shape>
            </v:group>
            <v:group style="position:absolute;left:3810;top:9837;width:10;height:20" coordorigin="3810,9837" coordsize="10,20">
              <v:shape style="position:absolute;left:3810;top:9837;width:10;height:20" coordorigin="3810,9837" coordsize="10,20" path="m3810,9856l3819,9856,3819,9837,3810,9837,3810,9856xe" filled="true" fillcolor="#000000" stroked="false">
                <v:path arrowok="t"/>
                <v:fill type="solid"/>
              </v:shape>
            </v:group>
            <v:group style="position:absolute;left:3810;top:9856;width:10;height:20" coordorigin="3810,9856" coordsize="10,20">
              <v:shape style="position:absolute;left:3810;top:9856;width:10;height:20" coordorigin="3810,9856" coordsize="10,20" path="m3810,9875l3819,9875,3819,9856,3810,9856,3810,9875xe" filled="true" fillcolor="#000000" stroked="false">
                <v:path arrowok="t"/>
                <v:fill type="solid"/>
              </v:shape>
            </v:group>
            <v:group style="position:absolute;left:3810;top:9875;width:10;height:20" coordorigin="3810,9875" coordsize="10,20">
              <v:shape style="position:absolute;left:3810;top:9875;width:10;height:20" coordorigin="3810,9875" coordsize="10,20" path="m3810,9894l3819,9894,3819,9875,3810,9875,3810,9894xe" filled="true" fillcolor="#000000" stroked="false">
                <v:path arrowok="t"/>
                <v:fill type="solid"/>
              </v:shape>
            </v:group>
            <v:group style="position:absolute;left:3810;top:9894;width:10;height:20" coordorigin="3810,9894" coordsize="10,20">
              <v:shape style="position:absolute;left:3810;top:9894;width:10;height:20" coordorigin="3810,9894" coordsize="10,20" path="m3810,9913l3819,9913,3819,9894,3810,9894,3810,9913xe" filled="true" fillcolor="#000000" stroked="false">
                <v:path arrowok="t"/>
                <v:fill type="solid"/>
              </v:shape>
            </v:group>
            <v:group style="position:absolute;left:3810;top:9913;width:10;height:20" coordorigin="3810,9913" coordsize="10,20">
              <v:shape style="position:absolute;left:3810;top:9913;width:10;height:20" coordorigin="3810,9913" coordsize="10,20" path="m3810,9933l3819,9933,3819,9913,3810,9913,3810,9933xe" filled="true" fillcolor="#000000" stroked="false">
                <v:path arrowok="t"/>
                <v:fill type="solid"/>
              </v:shape>
            </v:group>
            <v:group style="position:absolute;left:3810;top:9933;width:10;height:20" coordorigin="3810,9933" coordsize="10,20">
              <v:shape style="position:absolute;left:3810;top:9933;width:10;height:20" coordorigin="3810,9933" coordsize="10,20" path="m3810,9952l3819,9952,3819,9933,3810,9933,3810,9952xe" filled="true" fillcolor="#000000" stroked="false">
                <v:path arrowok="t"/>
                <v:fill type="solid"/>
              </v:shape>
            </v:group>
            <v:group style="position:absolute;left:3810;top:9952;width:10;height:20" coordorigin="3810,9952" coordsize="10,20">
              <v:shape style="position:absolute;left:3810;top:9952;width:10;height:20" coordorigin="3810,9952" coordsize="10,20" path="m3810,9971l3819,9971,3819,9952,3810,9952,3810,9971xe" filled="true" fillcolor="#000000" stroked="false">
                <v:path arrowok="t"/>
                <v:fill type="solid"/>
              </v:shape>
            </v:group>
            <v:group style="position:absolute;left:3810;top:9971;width:10;height:20" coordorigin="3810,9971" coordsize="10,20">
              <v:shape style="position:absolute;left:3810;top:9971;width:10;height:20" coordorigin="3810,9971" coordsize="10,20" path="m3810,9990l3819,9990,3819,9971,3810,9971,3810,9990xe" filled="true" fillcolor="#000000" stroked="false">
                <v:path arrowok="t"/>
                <v:fill type="solid"/>
              </v:shape>
            </v:group>
            <v:group style="position:absolute;left:3810;top:9990;width:10;height:20" coordorigin="3810,9990" coordsize="10,20">
              <v:shape style="position:absolute;left:3810;top:9990;width:10;height:20" coordorigin="3810,9990" coordsize="10,20" path="m3810,10009l3819,10009,3819,9990,3810,9990,3810,10009xe" filled="true" fillcolor="#000000" stroked="false">
                <v:path arrowok="t"/>
                <v:fill type="solid"/>
              </v:shape>
            </v:group>
            <v:group style="position:absolute;left:3810;top:10009;width:10;height:20" coordorigin="3810,10009" coordsize="10,20">
              <v:shape style="position:absolute;left:3810;top:10009;width:10;height:20" coordorigin="3810,10009" coordsize="10,20" path="m3810,10029l3819,10029,3819,10009,3810,10009,3810,10029xe" filled="true" fillcolor="#000000" stroked="false">
                <v:path arrowok="t"/>
                <v:fill type="solid"/>
              </v:shape>
            </v:group>
            <v:group style="position:absolute;left:3810;top:10029;width:10;height:20" coordorigin="3810,10029" coordsize="10,20">
              <v:shape style="position:absolute;left:3810;top:10029;width:10;height:20" coordorigin="3810,10029" coordsize="10,20" path="m3810,10048l3819,10048,3819,10029,3810,10029,3810,10048xe" filled="true" fillcolor="#000000" stroked="false">
                <v:path arrowok="t"/>
                <v:fill type="solid"/>
              </v:shape>
            </v:group>
            <v:group style="position:absolute;left:3810;top:10048;width:10;height:20" coordorigin="3810,10048" coordsize="10,20">
              <v:shape style="position:absolute;left:3810;top:10048;width:10;height:20" coordorigin="3810,10048" coordsize="10,20" path="m3810,10067l3819,10067,3819,10048,3810,10048,3810,10067xe" filled="true" fillcolor="#000000" stroked="false">
                <v:path arrowok="t"/>
                <v:fill type="solid"/>
              </v:shape>
            </v:group>
            <v:group style="position:absolute;left:3810;top:10072;width:10;height:2" coordorigin="3810,10072" coordsize="10,2">
              <v:shape style="position:absolute;left:3810;top:10072;width:10;height:2" coordorigin="3810,10072" coordsize="10,0" path="m3810,10072l3819,10072e" filled="false" stroked="true" strokeweight=".48001pt" strokecolor="#000000">
                <v:path arrowok="t"/>
              </v:shape>
            </v:group>
            <v:group style="position:absolute;left:5631;top:9453;width:10;height:20" coordorigin="5631,9453" coordsize="10,20">
              <v:shape style="position:absolute;left:5631;top:9453;width:10;height:20" coordorigin="5631,9453" coordsize="10,20" path="m5631,9472l5641,9472,5641,9453,5631,9453,5631,9472xe" filled="true" fillcolor="#000000" stroked="false">
                <v:path arrowok="t"/>
                <v:fill type="solid"/>
              </v:shape>
            </v:group>
            <v:group style="position:absolute;left:5631;top:9472;width:10;height:20" coordorigin="5631,9472" coordsize="10,20">
              <v:shape style="position:absolute;left:5631;top:9472;width:10;height:20" coordorigin="5631,9472" coordsize="10,20" path="m5631,9491l5641,9491,5641,9472,5631,9472,5631,9491xe" filled="true" fillcolor="#000000" stroked="false">
                <v:path arrowok="t"/>
                <v:fill type="solid"/>
              </v:shape>
            </v:group>
            <v:group style="position:absolute;left:5631;top:9491;width:10;height:20" coordorigin="5631,9491" coordsize="10,20">
              <v:shape style="position:absolute;left:5631;top:9491;width:10;height:20" coordorigin="5631,9491" coordsize="10,20" path="m5631,9510l5641,9510,5641,9491,5631,9491,5631,9510xe" filled="true" fillcolor="#000000" stroked="false">
                <v:path arrowok="t"/>
                <v:fill type="solid"/>
              </v:shape>
            </v:group>
            <v:group style="position:absolute;left:5631;top:9510;width:10;height:20" coordorigin="5631,9510" coordsize="10,20">
              <v:shape style="position:absolute;left:5631;top:9510;width:10;height:20" coordorigin="5631,9510" coordsize="10,20" path="m5631,9529l5641,9529,5641,9510,5631,9510,5631,9529xe" filled="true" fillcolor="#000000" stroked="false">
                <v:path arrowok="t"/>
                <v:fill type="solid"/>
              </v:shape>
            </v:group>
            <v:group style="position:absolute;left:5631;top:9529;width:10;height:20" coordorigin="5631,9529" coordsize="10,20">
              <v:shape style="position:absolute;left:5631;top:9529;width:10;height:20" coordorigin="5631,9529" coordsize="10,20" path="m5631,9549l5641,9549,5641,9529,5631,9529,5631,9549xe" filled="true" fillcolor="#000000" stroked="false">
                <v:path arrowok="t"/>
                <v:fill type="solid"/>
              </v:shape>
            </v:group>
            <v:group style="position:absolute;left:5631;top:9549;width:10;height:20" coordorigin="5631,9549" coordsize="10,20">
              <v:shape style="position:absolute;left:5631;top:9549;width:10;height:20" coordorigin="5631,9549" coordsize="10,20" path="m5631,9568l5641,9568,5641,9549,5631,9549,5631,9568xe" filled="true" fillcolor="#000000" stroked="false">
                <v:path arrowok="t"/>
                <v:fill type="solid"/>
              </v:shape>
            </v:group>
            <v:group style="position:absolute;left:5631;top:9568;width:10;height:20" coordorigin="5631,9568" coordsize="10,20">
              <v:shape style="position:absolute;left:5631;top:9568;width:10;height:20" coordorigin="5631,9568" coordsize="10,20" path="m5631,9587l5641,9587,5641,9568,5631,9568,5631,9587xe" filled="true" fillcolor="#000000" stroked="false">
                <v:path arrowok="t"/>
                <v:fill type="solid"/>
              </v:shape>
            </v:group>
            <v:group style="position:absolute;left:5631;top:9587;width:10;height:20" coordorigin="5631,9587" coordsize="10,20">
              <v:shape style="position:absolute;left:5631;top:9587;width:10;height:20" coordorigin="5631,9587" coordsize="10,20" path="m5631,9606l5641,9606,5641,9587,5631,9587,5631,9606xe" filled="true" fillcolor="#000000" stroked="false">
                <v:path arrowok="t"/>
                <v:fill type="solid"/>
              </v:shape>
            </v:group>
            <v:group style="position:absolute;left:5631;top:9606;width:10;height:20" coordorigin="5631,9606" coordsize="10,20">
              <v:shape style="position:absolute;left:5631;top:9606;width:10;height:20" coordorigin="5631,9606" coordsize="10,20" path="m5631,9625l5641,9625,5641,9606,5631,9606,5631,9625xe" filled="true" fillcolor="#000000" stroked="false">
                <v:path arrowok="t"/>
                <v:fill type="solid"/>
              </v:shape>
            </v:group>
            <v:group style="position:absolute;left:5631;top:9625;width:10;height:20" coordorigin="5631,9625" coordsize="10,20">
              <v:shape style="position:absolute;left:5631;top:9625;width:10;height:20" coordorigin="5631,9625" coordsize="10,20" path="m5631,9645l5641,9645,5641,9625,5631,9625,5631,9645xe" filled="true" fillcolor="#000000" stroked="false">
                <v:path arrowok="t"/>
                <v:fill type="solid"/>
              </v:shape>
            </v:group>
            <v:group style="position:absolute;left:5631;top:9645;width:10;height:20" coordorigin="5631,9645" coordsize="10,20">
              <v:shape style="position:absolute;left:5631;top:9645;width:10;height:20" coordorigin="5631,9645" coordsize="10,20" path="m5631,9664l5641,9664,5641,9645,5631,9645,5631,9664xe" filled="true" fillcolor="#000000" stroked="false">
                <v:path arrowok="t"/>
                <v:fill type="solid"/>
              </v:shape>
            </v:group>
            <v:group style="position:absolute;left:5631;top:9664;width:10;height:20" coordorigin="5631,9664" coordsize="10,20">
              <v:shape style="position:absolute;left:5631;top:9664;width:10;height:20" coordorigin="5631,9664" coordsize="10,20" path="m5631,9683l5641,9683,5641,9664,5631,9664,5631,9683xe" filled="true" fillcolor="#000000" stroked="false">
                <v:path arrowok="t"/>
                <v:fill type="solid"/>
              </v:shape>
            </v:group>
            <v:group style="position:absolute;left:5631;top:9683;width:10;height:20" coordorigin="5631,9683" coordsize="10,20">
              <v:shape style="position:absolute;left:5631;top:9683;width:10;height:20" coordorigin="5631,9683" coordsize="10,20" path="m5631,9702l5641,9702,5641,9683,5631,9683,5631,9702xe" filled="true" fillcolor="#000000" stroked="false">
                <v:path arrowok="t"/>
                <v:fill type="solid"/>
              </v:shape>
            </v:group>
            <v:group style="position:absolute;left:5631;top:9702;width:10;height:20" coordorigin="5631,9702" coordsize="10,20">
              <v:shape style="position:absolute;left:5631;top:9702;width:10;height:20" coordorigin="5631,9702" coordsize="10,20" path="m5631,9721l5641,9721,5641,9702,5631,9702,5631,9721xe" filled="true" fillcolor="#000000" stroked="false">
                <v:path arrowok="t"/>
                <v:fill type="solid"/>
              </v:shape>
            </v:group>
            <v:group style="position:absolute;left:5631;top:9721;width:10;height:20" coordorigin="5631,9721" coordsize="10,20">
              <v:shape style="position:absolute;left:5631;top:9721;width:10;height:20" coordorigin="5631,9721" coordsize="10,20" path="m5631,9741l5641,9741,5641,9721,5631,9721,5631,9741xe" filled="true" fillcolor="#000000" stroked="false">
                <v:path arrowok="t"/>
                <v:fill type="solid"/>
              </v:shape>
            </v:group>
            <v:group style="position:absolute;left:5631;top:9741;width:10;height:20" coordorigin="5631,9741" coordsize="10,20">
              <v:shape style="position:absolute;left:5631;top:9741;width:10;height:20" coordorigin="5631,9741" coordsize="10,20" path="m5631,9760l5641,9760,5641,9741,5631,9741,5631,9760xe" filled="true" fillcolor="#000000" stroked="false">
                <v:path arrowok="t"/>
                <v:fill type="solid"/>
              </v:shape>
            </v:group>
            <v:group style="position:absolute;left:5631;top:9760;width:10;height:20" coordorigin="5631,9760" coordsize="10,20">
              <v:shape style="position:absolute;left:5631;top:9760;width:10;height:20" coordorigin="5631,9760" coordsize="10,20" path="m5631,9779l5641,9779,5641,9760,5631,9760,5631,9779xe" filled="true" fillcolor="#000000" stroked="false">
                <v:path arrowok="t"/>
                <v:fill type="solid"/>
              </v:shape>
            </v:group>
            <v:group style="position:absolute;left:5631;top:9779;width:10;height:20" coordorigin="5631,9779" coordsize="10,20">
              <v:shape style="position:absolute;left:5631;top:9779;width:10;height:20" coordorigin="5631,9779" coordsize="10,20" path="m5631,9798l5641,9798,5641,9779,5631,9779,5631,9798xe" filled="true" fillcolor="#000000" stroked="false">
                <v:path arrowok="t"/>
                <v:fill type="solid"/>
              </v:shape>
            </v:group>
            <v:group style="position:absolute;left:5631;top:9798;width:10;height:20" coordorigin="5631,9798" coordsize="10,20">
              <v:shape style="position:absolute;left:5631;top:9798;width:10;height:20" coordorigin="5631,9798" coordsize="10,20" path="m5631,9817l5641,9817,5641,9798,5631,9798,5631,9817xe" filled="true" fillcolor="#000000" stroked="false">
                <v:path arrowok="t"/>
                <v:fill type="solid"/>
              </v:shape>
            </v:group>
            <v:group style="position:absolute;left:5631;top:9817;width:10;height:20" coordorigin="5631,9817" coordsize="10,20">
              <v:shape style="position:absolute;left:5631;top:9817;width:10;height:20" coordorigin="5631,9817" coordsize="10,20" path="m5631,9837l5641,9837,5641,9817,5631,9817,5631,9837xe" filled="true" fillcolor="#000000" stroked="false">
                <v:path arrowok="t"/>
                <v:fill type="solid"/>
              </v:shape>
            </v:group>
            <v:group style="position:absolute;left:5631;top:9837;width:10;height:20" coordorigin="5631,9837" coordsize="10,20">
              <v:shape style="position:absolute;left:5631;top:9837;width:10;height:20" coordorigin="5631,9837" coordsize="10,20" path="m5631,9856l5641,9856,5641,9837,5631,9837,5631,9856xe" filled="true" fillcolor="#000000" stroked="false">
                <v:path arrowok="t"/>
                <v:fill type="solid"/>
              </v:shape>
            </v:group>
            <v:group style="position:absolute;left:5631;top:9856;width:10;height:20" coordorigin="5631,9856" coordsize="10,20">
              <v:shape style="position:absolute;left:5631;top:9856;width:10;height:20" coordorigin="5631,9856" coordsize="10,20" path="m5631,9875l5641,9875,5641,9856,5631,9856,5631,9875xe" filled="true" fillcolor="#000000" stroked="false">
                <v:path arrowok="t"/>
                <v:fill type="solid"/>
              </v:shape>
            </v:group>
            <v:group style="position:absolute;left:5631;top:9875;width:10;height:20" coordorigin="5631,9875" coordsize="10,20">
              <v:shape style="position:absolute;left:5631;top:9875;width:10;height:20" coordorigin="5631,9875" coordsize="10,20" path="m5631,9894l5641,9894,5641,9875,5631,9875,5631,9894xe" filled="true" fillcolor="#000000" stroked="false">
                <v:path arrowok="t"/>
                <v:fill type="solid"/>
              </v:shape>
            </v:group>
            <v:group style="position:absolute;left:5631;top:9894;width:10;height:20" coordorigin="5631,9894" coordsize="10,20">
              <v:shape style="position:absolute;left:5631;top:9894;width:10;height:20" coordorigin="5631,9894" coordsize="10,20" path="m5631,9913l5641,9913,5641,9894,5631,9894,5631,9913xe" filled="true" fillcolor="#000000" stroked="false">
                <v:path arrowok="t"/>
                <v:fill type="solid"/>
              </v:shape>
            </v:group>
            <v:group style="position:absolute;left:5631;top:9913;width:10;height:20" coordorigin="5631,9913" coordsize="10,20">
              <v:shape style="position:absolute;left:5631;top:9913;width:10;height:20" coordorigin="5631,9913" coordsize="10,20" path="m5631,9933l5641,9933,5641,9913,5631,9913,5631,9933xe" filled="true" fillcolor="#000000" stroked="false">
                <v:path arrowok="t"/>
                <v:fill type="solid"/>
              </v:shape>
            </v:group>
            <v:group style="position:absolute;left:5631;top:9933;width:10;height:20" coordorigin="5631,9933" coordsize="10,20">
              <v:shape style="position:absolute;left:5631;top:9933;width:10;height:20" coordorigin="5631,9933" coordsize="10,20" path="m5631,9952l5641,9952,5641,9933,5631,9933,5631,9952xe" filled="true" fillcolor="#000000" stroked="false">
                <v:path arrowok="t"/>
                <v:fill type="solid"/>
              </v:shape>
            </v:group>
            <v:group style="position:absolute;left:5631;top:9952;width:10;height:20" coordorigin="5631,9952" coordsize="10,20">
              <v:shape style="position:absolute;left:5631;top:9952;width:10;height:20" coordorigin="5631,9952" coordsize="10,20" path="m5631,9971l5641,9971,5641,9952,5631,9952,5631,9971xe" filled="true" fillcolor="#000000" stroked="false">
                <v:path arrowok="t"/>
                <v:fill type="solid"/>
              </v:shape>
            </v:group>
            <v:group style="position:absolute;left:5631;top:9971;width:10;height:20" coordorigin="5631,9971" coordsize="10,20">
              <v:shape style="position:absolute;left:5631;top:9971;width:10;height:20" coordorigin="5631,9971" coordsize="10,20" path="m5631,9990l5641,9990,5641,9971,5631,9971,5631,9990xe" filled="true" fillcolor="#000000" stroked="false">
                <v:path arrowok="t"/>
                <v:fill type="solid"/>
              </v:shape>
            </v:group>
            <v:group style="position:absolute;left:5631;top:9990;width:10;height:20" coordorigin="5631,9990" coordsize="10,20">
              <v:shape style="position:absolute;left:5631;top:9990;width:10;height:20" coordorigin="5631,9990" coordsize="10,20" path="m5631,10009l5641,10009,5641,9990,5631,9990,5631,10009xe" filled="true" fillcolor="#000000" stroked="false">
                <v:path arrowok="t"/>
                <v:fill type="solid"/>
              </v:shape>
            </v:group>
            <v:group style="position:absolute;left:5631;top:10009;width:10;height:20" coordorigin="5631,10009" coordsize="10,20">
              <v:shape style="position:absolute;left:5631;top:10009;width:10;height:20" coordorigin="5631,10009" coordsize="10,20" path="m5631,10029l5641,10029,5641,10009,5631,10009,5631,10029xe" filled="true" fillcolor="#000000" stroked="false">
                <v:path arrowok="t"/>
                <v:fill type="solid"/>
              </v:shape>
            </v:group>
            <v:group style="position:absolute;left:5631;top:10029;width:10;height:20" coordorigin="5631,10029" coordsize="10,20">
              <v:shape style="position:absolute;left:5631;top:10029;width:10;height:20" coordorigin="5631,10029" coordsize="10,20" path="m5631,10048l5641,10048,5641,10029,5631,10029,5631,10048xe" filled="true" fillcolor="#000000" stroked="false">
                <v:path arrowok="t"/>
                <v:fill type="solid"/>
              </v:shape>
            </v:group>
            <v:group style="position:absolute;left:5631;top:10048;width:10;height:20" coordorigin="5631,10048" coordsize="10,20">
              <v:shape style="position:absolute;left:5631;top:10048;width:10;height:20" coordorigin="5631,10048" coordsize="10,20" path="m5631,10067l5641,10067,5641,10048,5631,10048,5631,10067xe" filled="true" fillcolor="#000000" stroked="false">
                <v:path arrowok="t"/>
                <v:fill type="solid"/>
              </v:shape>
            </v:group>
            <v:group style="position:absolute;left:5631;top:10072;width:10;height:2" coordorigin="5631,10072" coordsize="10,2">
              <v:shape style="position:absolute;left:5631;top:10072;width:10;height:2" coordorigin="5631,10072" coordsize="10,0" path="m5631,10072l5641,10072e" filled="false" stroked="true" strokeweight=".48001pt" strokecolor="#000000">
                <v:path arrowok="t"/>
              </v:shape>
            </v:group>
            <v:group style="position:absolute;left:7451;top:9453;width:10;height:20" coordorigin="7451,9453" coordsize="10,20">
              <v:shape style="position:absolute;left:7451;top:9453;width:10;height:20" coordorigin="7451,9453" coordsize="10,20" path="m7451,9472l7461,9472,7461,9453,7451,9453,7451,9472xe" filled="true" fillcolor="#000000" stroked="false">
                <v:path arrowok="t"/>
                <v:fill type="solid"/>
              </v:shape>
            </v:group>
            <v:group style="position:absolute;left:7451;top:9472;width:10;height:20" coordorigin="7451,9472" coordsize="10,20">
              <v:shape style="position:absolute;left:7451;top:9472;width:10;height:20" coordorigin="7451,9472" coordsize="10,20" path="m7451,9491l7461,9491,7461,9472,7451,9472,7451,9491xe" filled="true" fillcolor="#000000" stroked="false">
                <v:path arrowok="t"/>
                <v:fill type="solid"/>
              </v:shape>
            </v:group>
            <v:group style="position:absolute;left:7451;top:9491;width:10;height:20" coordorigin="7451,9491" coordsize="10,20">
              <v:shape style="position:absolute;left:7451;top:9491;width:10;height:20" coordorigin="7451,9491" coordsize="10,20" path="m7451,9510l7461,9510,7461,9491,7451,9491,7451,9510xe" filled="true" fillcolor="#000000" stroked="false">
                <v:path arrowok="t"/>
                <v:fill type="solid"/>
              </v:shape>
            </v:group>
            <v:group style="position:absolute;left:7451;top:9510;width:10;height:20" coordorigin="7451,9510" coordsize="10,20">
              <v:shape style="position:absolute;left:7451;top:9510;width:10;height:20" coordorigin="7451,9510" coordsize="10,20" path="m7451,9529l7461,9529,7461,9510,7451,9510,7451,9529xe" filled="true" fillcolor="#000000" stroked="false">
                <v:path arrowok="t"/>
                <v:fill type="solid"/>
              </v:shape>
            </v:group>
            <v:group style="position:absolute;left:7451;top:9529;width:10;height:20" coordorigin="7451,9529" coordsize="10,20">
              <v:shape style="position:absolute;left:7451;top:9529;width:10;height:20" coordorigin="7451,9529" coordsize="10,20" path="m7451,9549l7461,9549,7461,9529,7451,9529,7451,9549xe" filled="true" fillcolor="#000000" stroked="false">
                <v:path arrowok="t"/>
                <v:fill type="solid"/>
              </v:shape>
            </v:group>
            <v:group style="position:absolute;left:7451;top:9549;width:10;height:20" coordorigin="7451,9549" coordsize="10,20">
              <v:shape style="position:absolute;left:7451;top:9549;width:10;height:20" coordorigin="7451,9549" coordsize="10,20" path="m7451,9568l7461,9568,7461,9549,7451,9549,7451,9568xe" filled="true" fillcolor="#000000" stroked="false">
                <v:path arrowok="t"/>
                <v:fill type="solid"/>
              </v:shape>
            </v:group>
            <v:group style="position:absolute;left:7451;top:9568;width:10;height:20" coordorigin="7451,9568" coordsize="10,20">
              <v:shape style="position:absolute;left:7451;top:9568;width:10;height:20" coordorigin="7451,9568" coordsize="10,20" path="m7451,9587l7461,9587,7461,9568,7451,9568,7451,9587xe" filled="true" fillcolor="#000000" stroked="false">
                <v:path arrowok="t"/>
                <v:fill type="solid"/>
              </v:shape>
            </v:group>
            <v:group style="position:absolute;left:7451;top:9587;width:10;height:20" coordorigin="7451,9587" coordsize="10,20">
              <v:shape style="position:absolute;left:7451;top:9587;width:10;height:20" coordorigin="7451,9587" coordsize="10,20" path="m7451,9606l7461,9606,7461,9587,7451,9587,7451,9606xe" filled="true" fillcolor="#000000" stroked="false">
                <v:path arrowok="t"/>
                <v:fill type="solid"/>
              </v:shape>
            </v:group>
            <v:group style="position:absolute;left:7451;top:9606;width:10;height:20" coordorigin="7451,9606" coordsize="10,20">
              <v:shape style="position:absolute;left:7451;top:9606;width:10;height:20" coordorigin="7451,9606" coordsize="10,20" path="m7451,9625l7461,9625,7461,9606,7451,9606,7451,9625xe" filled="true" fillcolor="#000000" stroked="false">
                <v:path arrowok="t"/>
                <v:fill type="solid"/>
              </v:shape>
            </v:group>
            <v:group style="position:absolute;left:7451;top:9625;width:10;height:20" coordorigin="7451,9625" coordsize="10,20">
              <v:shape style="position:absolute;left:7451;top:9625;width:10;height:20" coordorigin="7451,9625" coordsize="10,20" path="m7451,9645l7461,9645,7461,9625,7451,9625,7451,9645xe" filled="true" fillcolor="#000000" stroked="false">
                <v:path arrowok="t"/>
                <v:fill type="solid"/>
              </v:shape>
            </v:group>
            <v:group style="position:absolute;left:7451;top:9645;width:10;height:20" coordorigin="7451,9645" coordsize="10,20">
              <v:shape style="position:absolute;left:7451;top:9645;width:10;height:20" coordorigin="7451,9645" coordsize="10,20" path="m7451,9664l7461,9664,7461,9645,7451,9645,7451,9664xe" filled="true" fillcolor="#000000" stroked="false">
                <v:path arrowok="t"/>
                <v:fill type="solid"/>
              </v:shape>
            </v:group>
            <v:group style="position:absolute;left:7451;top:9664;width:10;height:20" coordorigin="7451,9664" coordsize="10,20">
              <v:shape style="position:absolute;left:7451;top:9664;width:10;height:20" coordorigin="7451,9664" coordsize="10,20" path="m7451,9683l7461,9683,7461,9664,7451,9664,7451,9683xe" filled="true" fillcolor="#000000" stroked="false">
                <v:path arrowok="t"/>
                <v:fill type="solid"/>
              </v:shape>
            </v:group>
            <v:group style="position:absolute;left:7451;top:9683;width:10;height:20" coordorigin="7451,9683" coordsize="10,20">
              <v:shape style="position:absolute;left:7451;top:9683;width:10;height:20" coordorigin="7451,9683" coordsize="10,20" path="m7451,9702l7461,9702,7461,9683,7451,9683,7451,9702xe" filled="true" fillcolor="#000000" stroked="false">
                <v:path arrowok="t"/>
                <v:fill type="solid"/>
              </v:shape>
            </v:group>
            <v:group style="position:absolute;left:7451;top:9702;width:10;height:20" coordorigin="7451,9702" coordsize="10,20">
              <v:shape style="position:absolute;left:7451;top:9702;width:10;height:20" coordorigin="7451,9702" coordsize="10,20" path="m7451,9721l7461,9721,7461,9702,7451,9702,7451,9721xe" filled="true" fillcolor="#000000" stroked="false">
                <v:path arrowok="t"/>
                <v:fill type="solid"/>
              </v:shape>
            </v:group>
            <v:group style="position:absolute;left:7451;top:9721;width:10;height:20" coordorigin="7451,9721" coordsize="10,20">
              <v:shape style="position:absolute;left:7451;top:9721;width:10;height:20" coordorigin="7451,9721" coordsize="10,20" path="m7451,9741l7461,9741,7461,9721,7451,9721,7451,9741xe" filled="true" fillcolor="#000000" stroked="false">
                <v:path arrowok="t"/>
                <v:fill type="solid"/>
              </v:shape>
            </v:group>
            <v:group style="position:absolute;left:7451;top:9741;width:10;height:20" coordorigin="7451,9741" coordsize="10,20">
              <v:shape style="position:absolute;left:7451;top:9741;width:10;height:20" coordorigin="7451,9741" coordsize="10,20" path="m7451,9760l7461,9760,7461,9741,7451,9741,7451,9760xe" filled="true" fillcolor="#000000" stroked="false">
                <v:path arrowok="t"/>
                <v:fill type="solid"/>
              </v:shape>
            </v:group>
            <v:group style="position:absolute;left:7451;top:9760;width:10;height:20" coordorigin="7451,9760" coordsize="10,20">
              <v:shape style="position:absolute;left:7451;top:9760;width:10;height:20" coordorigin="7451,9760" coordsize="10,20" path="m7451,9779l7461,9779,7461,9760,7451,9760,7451,9779xe" filled="true" fillcolor="#000000" stroked="false">
                <v:path arrowok="t"/>
                <v:fill type="solid"/>
              </v:shape>
            </v:group>
            <v:group style="position:absolute;left:7451;top:9779;width:10;height:20" coordorigin="7451,9779" coordsize="10,20">
              <v:shape style="position:absolute;left:7451;top:9779;width:10;height:20" coordorigin="7451,9779" coordsize="10,20" path="m7451,9798l7461,9798,7461,9779,7451,9779,7451,9798xe" filled="true" fillcolor="#000000" stroked="false">
                <v:path arrowok="t"/>
                <v:fill type="solid"/>
              </v:shape>
            </v:group>
            <v:group style="position:absolute;left:7451;top:9798;width:10;height:20" coordorigin="7451,9798" coordsize="10,20">
              <v:shape style="position:absolute;left:7451;top:9798;width:10;height:20" coordorigin="7451,9798" coordsize="10,20" path="m7451,9817l7461,9817,7461,9798,7451,9798,7451,9817xe" filled="true" fillcolor="#000000" stroked="false">
                <v:path arrowok="t"/>
                <v:fill type="solid"/>
              </v:shape>
            </v:group>
            <v:group style="position:absolute;left:7451;top:9817;width:10;height:20" coordorigin="7451,9817" coordsize="10,20">
              <v:shape style="position:absolute;left:7451;top:9817;width:10;height:20" coordorigin="7451,9817" coordsize="10,20" path="m7451,9837l7461,9837,7461,9817,7451,9817,7451,9837xe" filled="true" fillcolor="#000000" stroked="false">
                <v:path arrowok="t"/>
                <v:fill type="solid"/>
              </v:shape>
            </v:group>
            <v:group style="position:absolute;left:7451;top:9837;width:10;height:20" coordorigin="7451,9837" coordsize="10,20">
              <v:shape style="position:absolute;left:7451;top:9837;width:10;height:20" coordorigin="7451,9837" coordsize="10,20" path="m7451,9856l7461,9856,7461,9837,7451,9837,7451,9856xe" filled="true" fillcolor="#000000" stroked="false">
                <v:path arrowok="t"/>
                <v:fill type="solid"/>
              </v:shape>
            </v:group>
            <v:group style="position:absolute;left:7451;top:9856;width:10;height:20" coordorigin="7451,9856" coordsize="10,20">
              <v:shape style="position:absolute;left:7451;top:9856;width:10;height:20" coordorigin="7451,9856" coordsize="10,20" path="m7451,9875l7461,9875,7461,9856,7451,9856,7451,9875xe" filled="true" fillcolor="#000000" stroked="false">
                <v:path arrowok="t"/>
                <v:fill type="solid"/>
              </v:shape>
            </v:group>
            <v:group style="position:absolute;left:7451;top:9875;width:10;height:20" coordorigin="7451,9875" coordsize="10,20">
              <v:shape style="position:absolute;left:7451;top:9875;width:10;height:20" coordorigin="7451,9875" coordsize="10,20" path="m7451,9894l7461,9894,7461,9875,7451,9875,7451,9894xe" filled="true" fillcolor="#000000" stroked="false">
                <v:path arrowok="t"/>
                <v:fill type="solid"/>
              </v:shape>
            </v:group>
            <v:group style="position:absolute;left:7451;top:9894;width:10;height:20" coordorigin="7451,9894" coordsize="10,20">
              <v:shape style="position:absolute;left:7451;top:9894;width:10;height:20" coordorigin="7451,9894" coordsize="10,20" path="m7451,9913l7461,9913,7461,9894,7451,9894,7451,9913xe" filled="true" fillcolor="#000000" stroked="false">
                <v:path arrowok="t"/>
                <v:fill type="solid"/>
              </v:shape>
            </v:group>
            <v:group style="position:absolute;left:7451;top:9913;width:10;height:20" coordorigin="7451,9913" coordsize="10,20">
              <v:shape style="position:absolute;left:7451;top:9913;width:10;height:20" coordorigin="7451,9913" coordsize="10,20" path="m7451,9933l7461,9933,7461,9913,7451,9913,7451,9933xe" filled="true" fillcolor="#000000" stroked="false">
                <v:path arrowok="t"/>
                <v:fill type="solid"/>
              </v:shape>
            </v:group>
            <v:group style="position:absolute;left:7451;top:9933;width:10;height:20" coordorigin="7451,9933" coordsize="10,20">
              <v:shape style="position:absolute;left:7451;top:9933;width:10;height:20" coordorigin="7451,9933" coordsize="10,20" path="m7451,9952l7461,9952,7461,9933,7451,9933,7451,9952xe" filled="true" fillcolor="#000000" stroked="false">
                <v:path arrowok="t"/>
                <v:fill type="solid"/>
              </v:shape>
            </v:group>
            <v:group style="position:absolute;left:7451;top:9952;width:10;height:20" coordorigin="7451,9952" coordsize="10,20">
              <v:shape style="position:absolute;left:7451;top:9952;width:10;height:20" coordorigin="7451,9952" coordsize="10,20" path="m7451,9971l7461,9971,7461,9952,7451,9952,7451,9971xe" filled="true" fillcolor="#000000" stroked="false">
                <v:path arrowok="t"/>
                <v:fill type="solid"/>
              </v:shape>
            </v:group>
            <v:group style="position:absolute;left:7451;top:9971;width:10;height:20" coordorigin="7451,9971" coordsize="10,20">
              <v:shape style="position:absolute;left:7451;top:9971;width:10;height:20" coordorigin="7451,9971" coordsize="10,20" path="m7451,9990l7461,9990,7461,9971,7451,9971,7451,9990xe" filled="true" fillcolor="#000000" stroked="false">
                <v:path arrowok="t"/>
                <v:fill type="solid"/>
              </v:shape>
            </v:group>
            <v:group style="position:absolute;left:7451;top:9990;width:10;height:20" coordorigin="7451,9990" coordsize="10,20">
              <v:shape style="position:absolute;left:7451;top:9990;width:10;height:20" coordorigin="7451,9990" coordsize="10,20" path="m7451,10009l7461,10009,7461,9990,7451,9990,7451,10009xe" filled="true" fillcolor="#000000" stroked="false">
                <v:path arrowok="t"/>
                <v:fill type="solid"/>
              </v:shape>
            </v:group>
            <v:group style="position:absolute;left:7451;top:10009;width:10;height:20" coordorigin="7451,10009" coordsize="10,20">
              <v:shape style="position:absolute;left:7451;top:10009;width:10;height:20" coordorigin="7451,10009" coordsize="10,20" path="m7451,10029l7461,10029,7461,10009,7451,10009,7451,10029xe" filled="true" fillcolor="#000000" stroked="false">
                <v:path arrowok="t"/>
                <v:fill type="solid"/>
              </v:shape>
            </v:group>
            <v:group style="position:absolute;left:7451;top:10029;width:10;height:20" coordorigin="7451,10029" coordsize="10,20">
              <v:shape style="position:absolute;left:7451;top:10029;width:10;height:20" coordorigin="7451,10029" coordsize="10,20" path="m7451,10048l7461,10048,7461,10029,7451,10029,7451,10048xe" filled="true" fillcolor="#000000" stroked="false">
                <v:path arrowok="t"/>
                <v:fill type="solid"/>
              </v:shape>
            </v:group>
            <v:group style="position:absolute;left:7451;top:10048;width:10;height:20" coordorigin="7451,10048" coordsize="10,20">
              <v:shape style="position:absolute;left:7451;top:10048;width:10;height:20" coordorigin="7451,10048" coordsize="10,20" path="m7451,10067l7461,10067,7461,10048,7451,10048,7451,10067xe" filled="true" fillcolor="#000000" stroked="false">
                <v:path arrowok="t"/>
                <v:fill type="solid"/>
              </v:shape>
            </v:group>
            <v:group style="position:absolute;left:7451;top:10072;width:10;height:2" coordorigin="7451,10072" coordsize="10,2">
              <v:shape style="position:absolute;left:7451;top:10072;width:10;height:2" coordorigin="7451,10072" coordsize="10,0" path="m7451,10072l7461,10072e" filled="false" stroked="true" strokeweight=".48001pt" strokecolor="#000000">
                <v:path arrowok="t"/>
              </v:shape>
            </v:group>
            <v:group style="position:absolute;left:8980;top:9453;width:10;height:20" coordorigin="8980,9453" coordsize="10,20">
              <v:shape style="position:absolute;left:8980;top:9453;width:10;height:20" coordorigin="8980,9453" coordsize="10,20" path="m8980,9472l8990,9472,8990,9453,8980,9453,8980,9472xe" filled="true" fillcolor="#000000" stroked="false">
                <v:path arrowok="t"/>
                <v:fill type="solid"/>
              </v:shape>
            </v:group>
            <v:group style="position:absolute;left:8980;top:9472;width:10;height:20" coordorigin="8980,9472" coordsize="10,20">
              <v:shape style="position:absolute;left:8980;top:9472;width:10;height:20" coordorigin="8980,9472" coordsize="10,20" path="m8980,9491l8990,9491,8990,9472,8980,9472,8980,9491xe" filled="true" fillcolor="#000000" stroked="false">
                <v:path arrowok="t"/>
                <v:fill type="solid"/>
              </v:shape>
            </v:group>
            <v:group style="position:absolute;left:8980;top:9491;width:10;height:20" coordorigin="8980,9491" coordsize="10,20">
              <v:shape style="position:absolute;left:8980;top:9491;width:10;height:20" coordorigin="8980,9491" coordsize="10,20" path="m8980,9510l8990,9510,8990,9491,8980,9491,8980,9510xe" filled="true" fillcolor="#000000" stroked="false">
                <v:path arrowok="t"/>
                <v:fill type="solid"/>
              </v:shape>
            </v:group>
            <v:group style="position:absolute;left:8980;top:9510;width:10;height:20" coordorigin="8980,9510" coordsize="10,20">
              <v:shape style="position:absolute;left:8980;top:9510;width:10;height:20" coordorigin="8980,9510" coordsize="10,20" path="m8980,9529l8990,9529,8990,9510,8980,9510,8980,9529xe" filled="true" fillcolor="#000000" stroked="false">
                <v:path arrowok="t"/>
                <v:fill type="solid"/>
              </v:shape>
            </v:group>
            <v:group style="position:absolute;left:8980;top:9529;width:10;height:20" coordorigin="8980,9529" coordsize="10,20">
              <v:shape style="position:absolute;left:8980;top:9529;width:10;height:20" coordorigin="8980,9529" coordsize="10,20" path="m8980,9549l8990,9549,8990,9529,8980,9529,8980,9549xe" filled="true" fillcolor="#000000" stroked="false">
                <v:path arrowok="t"/>
                <v:fill type="solid"/>
              </v:shape>
            </v:group>
            <v:group style="position:absolute;left:8980;top:9549;width:10;height:20" coordorigin="8980,9549" coordsize="10,20">
              <v:shape style="position:absolute;left:8980;top:9549;width:10;height:20" coordorigin="8980,9549" coordsize="10,20" path="m8980,9568l8990,9568,8990,9549,8980,9549,8980,9568xe" filled="true" fillcolor="#000000" stroked="false">
                <v:path arrowok="t"/>
                <v:fill type="solid"/>
              </v:shape>
            </v:group>
            <v:group style="position:absolute;left:8980;top:9568;width:10;height:20" coordorigin="8980,9568" coordsize="10,20">
              <v:shape style="position:absolute;left:8980;top:9568;width:10;height:20" coordorigin="8980,9568" coordsize="10,20" path="m8980,9587l8990,9587,8990,9568,8980,9568,8980,9587xe" filled="true" fillcolor="#000000" stroked="false">
                <v:path arrowok="t"/>
                <v:fill type="solid"/>
              </v:shape>
            </v:group>
            <v:group style="position:absolute;left:8980;top:9587;width:10;height:20" coordorigin="8980,9587" coordsize="10,20">
              <v:shape style="position:absolute;left:8980;top:9587;width:10;height:20" coordorigin="8980,9587" coordsize="10,20" path="m8980,9606l8990,9606,8990,9587,8980,9587,8980,9606xe" filled="true" fillcolor="#000000" stroked="false">
                <v:path arrowok="t"/>
                <v:fill type="solid"/>
              </v:shape>
            </v:group>
            <v:group style="position:absolute;left:8980;top:9606;width:10;height:20" coordorigin="8980,9606" coordsize="10,20">
              <v:shape style="position:absolute;left:8980;top:9606;width:10;height:20" coordorigin="8980,9606" coordsize="10,20" path="m8980,9625l8990,9625,8990,9606,8980,9606,8980,9625xe" filled="true" fillcolor="#000000" stroked="false">
                <v:path arrowok="t"/>
                <v:fill type="solid"/>
              </v:shape>
            </v:group>
            <v:group style="position:absolute;left:8980;top:9625;width:10;height:20" coordorigin="8980,9625" coordsize="10,20">
              <v:shape style="position:absolute;left:8980;top:9625;width:10;height:20" coordorigin="8980,9625" coordsize="10,20" path="m8980,9645l8990,9645,8990,9625,8980,9625,8980,9645xe" filled="true" fillcolor="#000000" stroked="false">
                <v:path arrowok="t"/>
                <v:fill type="solid"/>
              </v:shape>
            </v:group>
            <v:group style="position:absolute;left:8980;top:9645;width:10;height:20" coordorigin="8980,9645" coordsize="10,20">
              <v:shape style="position:absolute;left:8980;top:9645;width:10;height:20" coordorigin="8980,9645" coordsize="10,20" path="m8980,9664l8990,9664,8990,9645,8980,9645,8980,9664xe" filled="true" fillcolor="#000000" stroked="false">
                <v:path arrowok="t"/>
                <v:fill type="solid"/>
              </v:shape>
            </v:group>
            <v:group style="position:absolute;left:8980;top:9664;width:10;height:20" coordorigin="8980,9664" coordsize="10,20">
              <v:shape style="position:absolute;left:8980;top:9664;width:10;height:20" coordorigin="8980,9664" coordsize="10,20" path="m8980,9683l8990,9683,8990,9664,8980,9664,8980,9683xe" filled="true" fillcolor="#000000" stroked="false">
                <v:path arrowok="t"/>
                <v:fill type="solid"/>
              </v:shape>
            </v:group>
            <v:group style="position:absolute;left:8980;top:9683;width:10;height:20" coordorigin="8980,9683" coordsize="10,20">
              <v:shape style="position:absolute;left:8980;top:9683;width:10;height:20" coordorigin="8980,9683" coordsize="10,20" path="m8980,9702l8990,9702,8990,9683,8980,9683,8980,9702xe" filled="true" fillcolor="#000000" stroked="false">
                <v:path arrowok="t"/>
                <v:fill type="solid"/>
              </v:shape>
            </v:group>
            <v:group style="position:absolute;left:8980;top:9702;width:10;height:20" coordorigin="8980,9702" coordsize="10,20">
              <v:shape style="position:absolute;left:8980;top:9702;width:10;height:20" coordorigin="8980,9702" coordsize="10,20" path="m8980,9721l8990,9721,8990,9702,8980,9702,8980,9721xe" filled="true" fillcolor="#000000" stroked="false">
                <v:path arrowok="t"/>
                <v:fill type="solid"/>
              </v:shape>
            </v:group>
            <v:group style="position:absolute;left:8980;top:9721;width:10;height:20" coordorigin="8980,9721" coordsize="10,20">
              <v:shape style="position:absolute;left:8980;top:9721;width:10;height:20" coordorigin="8980,9721" coordsize="10,20" path="m8980,9741l8990,9741,8990,9721,8980,9721,8980,9741xe" filled="true" fillcolor="#000000" stroked="false">
                <v:path arrowok="t"/>
                <v:fill type="solid"/>
              </v:shape>
            </v:group>
            <v:group style="position:absolute;left:8980;top:9741;width:10;height:20" coordorigin="8980,9741" coordsize="10,20">
              <v:shape style="position:absolute;left:8980;top:9741;width:10;height:20" coordorigin="8980,9741" coordsize="10,20" path="m8980,9760l8990,9760,8990,9741,8980,9741,8980,9760xe" filled="true" fillcolor="#000000" stroked="false">
                <v:path arrowok="t"/>
                <v:fill type="solid"/>
              </v:shape>
            </v:group>
            <v:group style="position:absolute;left:8980;top:9760;width:10;height:20" coordorigin="8980,9760" coordsize="10,20">
              <v:shape style="position:absolute;left:8980;top:9760;width:10;height:20" coordorigin="8980,9760" coordsize="10,20" path="m8980,9779l8990,9779,8990,9760,8980,9760,8980,9779xe" filled="true" fillcolor="#000000" stroked="false">
                <v:path arrowok="t"/>
                <v:fill type="solid"/>
              </v:shape>
            </v:group>
            <v:group style="position:absolute;left:8980;top:9779;width:10;height:20" coordorigin="8980,9779" coordsize="10,20">
              <v:shape style="position:absolute;left:8980;top:9779;width:10;height:20" coordorigin="8980,9779" coordsize="10,20" path="m8980,9798l8990,9798,8990,9779,8980,9779,8980,9798xe" filled="true" fillcolor="#000000" stroked="false">
                <v:path arrowok="t"/>
                <v:fill type="solid"/>
              </v:shape>
            </v:group>
            <v:group style="position:absolute;left:8980;top:9798;width:10;height:20" coordorigin="8980,9798" coordsize="10,20">
              <v:shape style="position:absolute;left:8980;top:9798;width:10;height:20" coordorigin="8980,9798" coordsize="10,20" path="m8980,9817l8990,9817,8990,9798,8980,9798,8980,9817xe" filled="true" fillcolor="#000000" stroked="false">
                <v:path arrowok="t"/>
                <v:fill type="solid"/>
              </v:shape>
            </v:group>
            <v:group style="position:absolute;left:8980;top:9817;width:10;height:20" coordorigin="8980,9817" coordsize="10,20">
              <v:shape style="position:absolute;left:8980;top:9817;width:10;height:20" coordorigin="8980,9817" coordsize="10,20" path="m8980,9837l8990,9837,8990,9817,8980,9817,8980,9837xe" filled="true" fillcolor="#000000" stroked="false">
                <v:path arrowok="t"/>
                <v:fill type="solid"/>
              </v:shape>
            </v:group>
            <v:group style="position:absolute;left:8980;top:9837;width:10;height:20" coordorigin="8980,9837" coordsize="10,20">
              <v:shape style="position:absolute;left:8980;top:9837;width:10;height:20" coordorigin="8980,9837" coordsize="10,20" path="m8980,9856l8990,9856,8990,9837,8980,9837,8980,9856xe" filled="true" fillcolor="#000000" stroked="false">
                <v:path arrowok="t"/>
                <v:fill type="solid"/>
              </v:shape>
            </v:group>
            <v:group style="position:absolute;left:8980;top:9856;width:10;height:20" coordorigin="8980,9856" coordsize="10,20">
              <v:shape style="position:absolute;left:8980;top:9856;width:10;height:20" coordorigin="8980,9856" coordsize="10,20" path="m8980,9875l8990,9875,8990,9856,8980,9856,8980,9875xe" filled="true" fillcolor="#000000" stroked="false">
                <v:path arrowok="t"/>
                <v:fill type="solid"/>
              </v:shape>
            </v:group>
            <v:group style="position:absolute;left:8980;top:9875;width:10;height:20" coordorigin="8980,9875" coordsize="10,20">
              <v:shape style="position:absolute;left:8980;top:9875;width:10;height:20" coordorigin="8980,9875" coordsize="10,20" path="m8980,9894l8990,9894,8990,9875,8980,9875,8980,9894xe" filled="true" fillcolor="#000000" stroked="false">
                <v:path arrowok="t"/>
                <v:fill type="solid"/>
              </v:shape>
            </v:group>
            <v:group style="position:absolute;left:8980;top:9894;width:10;height:20" coordorigin="8980,9894" coordsize="10,20">
              <v:shape style="position:absolute;left:8980;top:9894;width:10;height:20" coordorigin="8980,9894" coordsize="10,20" path="m8980,9913l8990,9913,8990,9894,8980,9894,8980,9913xe" filled="true" fillcolor="#000000" stroked="false">
                <v:path arrowok="t"/>
                <v:fill type="solid"/>
              </v:shape>
            </v:group>
            <v:group style="position:absolute;left:8980;top:9913;width:10;height:20" coordorigin="8980,9913" coordsize="10,20">
              <v:shape style="position:absolute;left:8980;top:9913;width:10;height:20" coordorigin="8980,9913" coordsize="10,20" path="m8980,9933l8990,9933,8990,9913,8980,9913,8980,9933xe" filled="true" fillcolor="#000000" stroked="false">
                <v:path arrowok="t"/>
                <v:fill type="solid"/>
              </v:shape>
            </v:group>
            <v:group style="position:absolute;left:8980;top:9933;width:10;height:20" coordorigin="8980,9933" coordsize="10,20">
              <v:shape style="position:absolute;left:8980;top:9933;width:10;height:20" coordorigin="8980,9933" coordsize="10,20" path="m8980,9952l8990,9952,8990,9933,8980,9933,8980,9952xe" filled="true" fillcolor="#000000" stroked="false">
                <v:path arrowok="t"/>
                <v:fill type="solid"/>
              </v:shape>
            </v:group>
            <v:group style="position:absolute;left:8980;top:9952;width:10;height:20" coordorigin="8980,9952" coordsize="10,20">
              <v:shape style="position:absolute;left:8980;top:9952;width:10;height:20" coordorigin="8980,9952" coordsize="10,20" path="m8980,9971l8990,9971,8990,9952,8980,9952,8980,9971xe" filled="true" fillcolor="#000000" stroked="false">
                <v:path arrowok="t"/>
                <v:fill type="solid"/>
              </v:shape>
            </v:group>
            <v:group style="position:absolute;left:8980;top:9971;width:10;height:20" coordorigin="8980,9971" coordsize="10,20">
              <v:shape style="position:absolute;left:8980;top:9971;width:10;height:20" coordorigin="8980,9971" coordsize="10,20" path="m8980,9990l8990,9990,8990,9971,8980,9971,8980,9990xe" filled="true" fillcolor="#000000" stroked="false">
                <v:path arrowok="t"/>
                <v:fill type="solid"/>
              </v:shape>
            </v:group>
            <v:group style="position:absolute;left:8980;top:9990;width:10;height:20" coordorigin="8980,9990" coordsize="10,20">
              <v:shape style="position:absolute;left:8980;top:9990;width:10;height:20" coordorigin="8980,9990" coordsize="10,20" path="m8980,10009l8990,10009,8990,9990,8980,9990,8980,10009xe" filled="true" fillcolor="#000000" stroked="false">
                <v:path arrowok="t"/>
                <v:fill type="solid"/>
              </v:shape>
            </v:group>
            <v:group style="position:absolute;left:8980;top:10009;width:10;height:20" coordorigin="8980,10009" coordsize="10,20">
              <v:shape style="position:absolute;left:8980;top:10009;width:10;height:20" coordorigin="8980,10009" coordsize="10,20" path="m8980,10029l8990,10029,8990,10009,8980,10009,8980,10029xe" filled="true" fillcolor="#000000" stroked="false">
                <v:path arrowok="t"/>
                <v:fill type="solid"/>
              </v:shape>
            </v:group>
            <v:group style="position:absolute;left:8980;top:10029;width:10;height:20" coordorigin="8980,10029" coordsize="10,20">
              <v:shape style="position:absolute;left:8980;top:10029;width:10;height:20" coordorigin="8980,10029" coordsize="10,20" path="m8980,10048l8990,10048,8990,10029,8980,10029,8980,10048xe" filled="true" fillcolor="#000000" stroked="false">
                <v:path arrowok="t"/>
                <v:fill type="solid"/>
              </v:shape>
            </v:group>
            <v:group style="position:absolute;left:8980;top:10048;width:10;height:20" coordorigin="8980,10048" coordsize="10,20">
              <v:shape style="position:absolute;left:8980;top:10048;width:10;height:20" coordorigin="8980,10048" coordsize="10,20" path="m8980,10067l8990,10067,8990,10048,8980,10048,8980,10067xe" filled="true" fillcolor="#000000" stroked="false">
                <v:path arrowok="t"/>
                <v:fill type="solid"/>
              </v:shape>
            </v:group>
            <v:group style="position:absolute;left:8980;top:10072;width:10;height:2" coordorigin="8980,10072" coordsize="10,2">
              <v:shape style="position:absolute;left:8980;top:10072;width:10;height:2" coordorigin="8980,10072" coordsize="10,0" path="m8980,10072l8990,10072e" filled="false" stroked="true" strokeweight=".48001pt" strokecolor="#000000">
                <v:path arrowok="t"/>
              </v:shape>
            </v:group>
            <v:group style="position:absolute;left:10800;top:9453;width:10;height:20" coordorigin="10800,9453" coordsize="10,20">
              <v:shape style="position:absolute;left:10800;top:9453;width:10;height:20" coordorigin="10800,9453" coordsize="10,20" path="m10800,9472l10809,9472,10809,9453,10800,9453,10800,9472xe" filled="true" fillcolor="#000000" stroked="false">
                <v:path arrowok="t"/>
                <v:fill type="solid"/>
              </v:shape>
            </v:group>
            <v:group style="position:absolute;left:10800;top:9472;width:10;height:20" coordorigin="10800,9472" coordsize="10,20">
              <v:shape style="position:absolute;left:10800;top:9472;width:10;height:20" coordorigin="10800,9472" coordsize="10,20" path="m10800,9491l10809,9491,10809,9472,10800,9472,10800,9491xe" filled="true" fillcolor="#000000" stroked="false">
                <v:path arrowok="t"/>
                <v:fill type="solid"/>
              </v:shape>
            </v:group>
            <v:group style="position:absolute;left:10800;top:9491;width:10;height:20" coordorigin="10800,9491" coordsize="10,20">
              <v:shape style="position:absolute;left:10800;top:9491;width:10;height:20" coordorigin="10800,9491" coordsize="10,20" path="m10800,9510l10809,9510,10809,9491,10800,9491,10800,9510xe" filled="true" fillcolor="#000000" stroked="false">
                <v:path arrowok="t"/>
                <v:fill type="solid"/>
              </v:shape>
            </v:group>
            <v:group style="position:absolute;left:10800;top:9510;width:10;height:20" coordorigin="10800,9510" coordsize="10,20">
              <v:shape style="position:absolute;left:10800;top:9510;width:10;height:20" coordorigin="10800,9510" coordsize="10,20" path="m10800,9529l10809,9529,10809,9510,10800,9510,10800,9529xe" filled="true" fillcolor="#000000" stroked="false">
                <v:path arrowok="t"/>
                <v:fill type="solid"/>
              </v:shape>
            </v:group>
            <v:group style="position:absolute;left:10800;top:9529;width:10;height:20" coordorigin="10800,9529" coordsize="10,20">
              <v:shape style="position:absolute;left:10800;top:9529;width:10;height:20" coordorigin="10800,9529" coordsize="10,20" path="m10800,9549l10809,9549,10809,9529,10800,9529,10800,9549xe" filled="true" fillcolor="#000000" stroked="false">
                <v:path arrowok="t"/>
                <v:fill type="solid"/>
              </v:shape>
            </v:group>
            <v:group style="position:absolute;left:10800;top:9549;width:10;height:20" coordorigin="10800,9549" coordsize="10,20">
              <v:shape style="position:absolute;left:10800;top:9549;width:10;height:20" coordorigin="10800,9549" coordsize="10,20" path="m10800,9568l10809,9568,10809,9549,10800,9549,10800,9568xe" filled="true" fillcolor="#000000" stroked="false">
                <v:path arrowok="t"/>
                <v:fill type="solid"/>
              </v:shape>
            </v:group>
            <v:group style="position:absolute;left:10800;top:9568;width:10;height:20" coordorigin="10800,9568" coordsize="10,20">
              <v:shape style="position:absolute;left:10800;top:9568;width:10;height:20" coordorigin="10800,9568" coordsize="10,20" path="m10800,9587l10809,9587,10809,9568,10800,9568,10800,9587xe" filled="true" fillcolor="#000000" stroked="false">
                <v:path arrowok="t"/>
                <v:fill type="solid"/>
              </v:shape>
            </v:group>
            <v:group style="position:absolute;left:10800;top:9587;width:10;height:20" coordorigin="10800,9587" coordsize="10,20">
              <v:shape style="position:absolute;left:10800;top:9587;width:10;height:20" coordorigin="10800,9587" coordsize="10,20" path="m10800,9606l10809,9606,10809,9587,10800,9587,10800,9606xe" filled="true" fillcolor="#000000" stroked="false">
                <v:path arrowok="t"/>
                <v:fill type="solid"/>
              </v:shape>
            </v:group>
            <v:group style="position:absolute;left:10800;top:9606;width:10;height:20" coordorigin="10800,9606" coordsize="10,20">
              <v:shape style="position:absolute;left:10800;top:9606;width:10;height:20" coordorigin="10800,9606" coordsize="10,20" path="m10800,9625l10809,9625,10809,9606,10800,9606,10800,9625xe" filled="true" fillcolor="#000000" stroked="false">
                <v:path arrowok="t"/>
                <v:fill type="solid"/>
              </v:shape>
            </v:group>
            <v:group style="position:absolute;left:10800;top:9625;width:10;height:20" coordorigin="10800,9625" coordsize="10,20">
              <v:shape style="position:absolute;left:10800;top:9625;width:10;height:20" coordorigin="10800,9625" coordsize="10,20" path="m10800,9645l10809,9645,10809,9625,10800,9625,10800,9645xe" filled="true" fillcolor="#000000" stroked="false">
                <v:path arrowok="t"/>
                <v:fill type="solid"/>
              </v:shape>
            </v:group>
            <v:group style="position:absolute;left:10800;top:9645;width:10;height:20" coordorigin="10800,9645" coordsize="10,20">
              <v:shape style="position:absolute;left:10800;top:9645;width:10;height:20" coordorigin="10800,9645" coordsize="10,20" path="m10800,9664l10809,9664,10809,9645,10800,9645,10800,9664xe" filled="true" fillcolor="#000000" stroked="false">
                <v:path arrowok="t"/>
                <v:fill type="solid"/>
              </v:shape>
            </v:group>
            <v:group style="position:absolute;left:10800;top:9664;width:10;height:20" coordorigin="10800,9664" coordsize="10,20">
              <v:shape style="position:absolute;left:10800;top:9664;width:10;height:20" coordorigin="10800,9664" coordsize="10,20" path="m10800,9683l10809,9683,10809,9664,10800,9664,10800,9683xe" filled="true" fillcolor="#000000" stroked="false">
                <v:path arrowok="t"/>
                <v:fill type="solid"/>
              </v:shape>
            </v:group>
            <v:group style="position:absolute;left:10800;top:9683;width:10;height:20" coordorigin="10800,9683" coordsize="10,20">
              <v:shape style="position:absolute;left:10800;top:9683;width:10;height:20" coordorigin="10800,9683" coordsize="10,20" path="m10800,9702l10809,9702,10809,9683,10800,9683,10800,9702xe" filled="true" fillcolor="#000000" stroked="false">
                <v:path arrowok="t"/>
                <v:fill type="solid"/>
              </v:shape>
            </v:group>
            <v:group style="position:absolute;left:10800;top:9702;width:10;height:20" coordorigin="10800,9702" coordsize="10,20">
              <v:shape style="position:absolute;left:10800;top:9702;width:10;height:20" coordorigin="10800,9702" coordsize="10,20" path="m10800,9721l10809,9721,10809,9702,10800,9702,10800,9721xe" filled="true" fillcolor="#000000" stroked="false">
                <v:path arrowok="t"/>
                <v:fill type="solid"/>
              </v:shape>
            </v:group>
            <v:group style="position:absolute;left:10800;top:9721;width:10;height:20" coordorigin="10800,9721" coordsize="10,20">
              <v:shape style="position:absolute;left:10800;top:9721;width:10;height:20" coordorigin="10800,9721" coordsize="10,20" path="m10800,9741l10809,9741,10809,9721,10800,9721,10800,9741xe" filled="true" fillcolor="#000000" stroked="false">
                <v:path arrowok="t"/>
                <v:fill type="solid"/>
              </v:shape>
            </v:group>
            <v:group style="position:absolute;left:10800;top:9741;width:10;height:20" coordorigin="10800,9741" coordsize="10,20">
              <v:shape style="position:absolute;left:10800;top:9741;width:10;height:20" coordorigin="10800,9741" coordsize="10,20" path="m10800,9760l10809,9760,10809,9741,10800,9741,10800,9760xe" filled="true" fillcolor="#000000" stroked="false">
                <v:path arrowok="t"/>
                <v:fill type="solid"/>
              </v:shape>
            </v:group>
            <v:group style="position:absolute;left:10800;top:9760;width:10;height:20" coordorigin="10800,9760" coordsize="10,20">
              <v:shape style="position:absolute;left:10800;top:9760;width:10;height:20" coordorigin="10800,9760" coordsize="10,20" path="m10800,9779l10809,9779,10809,9760,10800,9760,10800,9779xe" filled="true" fillcolor="#000000" stroked="false">
                <v:path arrowok="t"/>
                <v:fill type="solid"/>
              </v:shape>
            </v:group>
            <v:group style="position:absolute;left:10800;top:9779;width:10;height:20" coordorigin="10800,9779" coordsize="10,20">
              <v:shape style="position:absolute;left:10800;top:9779;width:10;height:20" coordorigin="10800,9779" coordsize="10,20" path="m10800,9798l10809,9798,10809,9779,10800,9779,10800,9798xe" filled="true" fillcolor="#000000" stroked="false">
                <v:path arrowok="t"/>
                <v:fill type="solid"/>
              </v:shape>
            </v:group>
            <v:group style="position:absolute;left:10800;top:9798;width:10;height:20" coordorigin="10800,9798" coordsize="10,20">
              <v:shape style="position:absolute;left:10800;top:9798;width:10;height:20" coordorigin="10800,9798" coordsize="10,20" path="m10800,9817l10809,9817,10809,9798,10800,9798,10800,9817xe" filled="true" fillcolor="#000000" stroked="false">
                <v:path arrowok="t"/>
                <v:fill type="solid"/>
              </v:shape>
            </v:group>
            <v:group style="position:absolute;left:10800;top:9817;width:10;height:20" coordorigin="10800,9817" coordsize="10,20">
              <v:shape style="position:absolute;left:10800;top:9817;width:10;height:20" coordorigin="10800,9817" coordsize="10,20" path="m10800,9837l10809,9837,10809,9817,10800,9817,10800,9837xe" filled="true" fillcolor="#000000" stroked="false">
                <v:path arrowok="t"/>
                <v:fill type="solid"/>
              </v:shape>
            </v:group>
            <v:group style="position:absolute;left:10800;top:9837;width:10;height:20" coordorigin="10800,9837" coordsize="10,20">
              <v:shape style="position:absolute;left:10800;top:9837;width:10;height:20" coordorigin="10800,9837" coordsize="10,20" path="m10800,9856l10809,9856,10809,9837,10800,9837,10800,9856xe" filled="true" fillcolor="#000000" stroked="false">
                <v:path arrowok="t"/>
                <v:fill type="solid"/>
              </v:shape>
            </v:group>
            <v:group style="position:absolute;left:10800;top:9856;width:10;height:20" coordorigin="10800,9856" coordsize="10,20">
              <v:shape style="position:absolute;left:10800;top:9856;width:10;height:20" coordorigin="10800,9856" coordsize="10,20" path="m10800,9875l10809,9875,10809,9856,10800,9856,10800,9875xe" filled="true" fillcolor="#000000" stroked="false">
                <v:path arrowok="t"/>
                <v:fill type="solid"/>
              </v:shape>
            </v:group>
            <v:group style="position:absolute;left:10800;top:9875;width:10;height:20" coordorigin="10800,9875" coordsize="10,20">
              <v:shape style="position:absolute;left:10800;top:9875;width:10;height:20" coordorigin="10800,9875" coordsize="10,20" path="m10800,9894l10809,9894,10809,9875,10800,9875,10800,9894xe" filled="true" fillcolor="#000000" stroked="false">
                <v:path arrowok="t"/>
                <v:fill type="solid"/>
              </v:shape>
            </v:group>
            <v:group style="position:absolute;left:10800;top:9894;width:10;height:20" coordorigin="10800,9894" coordsize="10,20">
              <v:shape style="position:absolute;left:10800;top:9894;width:10;height:20" coordorigin="10800,9894" coordsize="10,20" path="m10800,9913l10809,9913,10809,9894,10800,9894,10800,9913xe" filled="true" fillcolor="#000000" stroked="false">
                <v:path arrowok="t"/>
                <v:fill type="solid"/>
              </v:shape>
            </v:group>
            <v:group style="position:absolute;left:10800;top:9913;width:10;height:20" coordorigin="10800,9913" coordsize="10,20">
              <v:shape style="position:absolute;left:10800;top:9913;width:10;height:20" coordorigin="10800,9913" coordsize="10,20" path="m10800,9933l10809,9933,10809,9913,10800,9913,10800,9933xe" filled="true" fillcolor="#000000" stroked="false">
                <v:path arrowok="t"/>
                <v:fill type="solid"/>
              </v:shape>
            </v:group>
            <v:group style="position:absolute;left:10800;top:9933;width:10;height:20" coordorigin="10800,9933" coordsize="10,20">
              <v:shape style="position:absolute;left:10800;top:9933;width:10;height:20" coordorigin="10800,9933" coordsize="10,20" path="m10800,9952l10809,9952,10809,9933,10800,9933,10800,9952xe" filled="true" fillcolor="#000000" stroked="false">
                <v:path arrowok="t"/>
                <v:fill type="solid"/>
              </v:shape>
            </v:group>
            <v:group style="position:absolute;left:10800;top:9952;width:10;height:20" coordorigin="10800,9952" coordsize="10,20">
              <v:shape style="position:absolute;left:10800;top:9952;width:10;height:20" coordorigin="10800,9952" coordsize="10,20" path="m10800,9971l10809,9971,10809,9952,10800,9952,10800,9971xe" filled="true" fillcolor="#000000" stroked="false">
                <v:path arrowok="t"/>
                <v:fill type="solid"/>
              </v:shape>
            </v:group>
            <v:group style="position:absolute;left:10800;top:9971;width:10;height:20" coordorigin="10800,9971" coordsize="10,20">
              <v:shape style="position:absolute;left:10800;top:9971;width:10;height:20" coordorigin="10800,9971" coordsize="10,20" path="m10800,9990l10809,9990,10809,9971,10800,9971,10800,9990xe" filled="true" fillcolor="#000000" stroked="false">
                <v:path arrowok="t"/>
                <v:fill type="solid"/>
              </v:shape>
            </v:group>
            <v:group style="position:absolute;left:10800;top:9990;width:10;height:20" coordorigin="10800,9990" coordsize="10,20">
              <v:shape style="position:absolute;left:10800;top:9990;width:10;height:20" coordorigin="10800,9990" coordsize="10,20" path="m10800,10009l10809,10009,10809,9990,10800,9990,10800,10009xe" filled="true" fillcolor="#000000" stroked="false">
                <v:path arrowok="t"/>
                <v:fill type="solid"/>
              </v:shape>
            </v:group>
            <v:group style="position:absolute;left:10800;top:10009;width:10;height:20" coordorigin="10800,10009" coordsize="10,20">
              <v:shape style="position:absolute;left:10800;top:10009;width:10;height:20" coordorigin="10800,10009" coordsize="10,20" path="m10800,10029l10809,10029,10809,10009,10800,10009,10800,10029xe" filled="true" fillcolor="#000000" stroked="false">
                <v:path arrowok="t"/>
                <v:fill type="solid"/>
              </v:shape>
            </v:group>
            <v:group style="position:absolute;left:10800;top:10029;width:10;height:20" coordorigin="10800,10029" coordsize="10,20">
              <v:shape style="position:absolute;left:10800;top:10029;width:10;height:20" coordorigin="10800,10029" coordsize="10,20" path="m10800,10048l10809,10048,10809,10029,10800,10029,10800,10048xe" filled="true" fillcolor="#000000" stroked="false">
                <v:path arrowok="t"/>
                <v:fill type="solid"/>
              </v:shape>
            </v:group>
            <v:group style="position:absolute;left:10800;top:10048;width:10;height:20" coordorigin="10800,10048" coordsize="10,20">
              <v:shape style="position:absolute;left:10800;top:10048;width:10;height:20" coordorigin="10800,10048" coordsize="10,20" path="m10800,10067l10809,10067,10809,10048,10800,10048,10800,10067xe" filled="true" fillcolor="#000000" stroked="false">
                <v:path arrowok="t"/>
                <v:fill type="solid"/>
              </v:shape>
            </v:group>
            <v:group style="position:absolute;left:10800;top:10072;width:10;height:2" coordorigin="10800,10072" coordsize="10,2">
              <v:shape style="position:absolute;left:10800;top:10072;width:10;height:2" coordorigin="10800,10072" coordsize="10,0" path="m10800,10072l10809,10072e" filled="false" stroked="true" strokeweight=".48001pt" strokecolor="#000000">
                <v:path arrowok="t"/>
              </v:shape>
            </v:group>
            <v:group style="position:absolute;left:862;top:10081;width:10;height:2" coordorigin="862,10081" coordsize="10,2">
              <v:shape style="position:absolute;left:862;top:10081;width:10;height:2" coordorigin="862,10081" coordsize="10,0" path="m862,10081l871,10081e" filled="false" stroked="true" strokeweight=".48001pt" strokecolor="#000000">
                <v:path arrowok="t"/>
              </v:shape>
              <v:shape style="position:absolute;left:871;top:10077;width:2939;height:10" type="#_x0000_t75" stroked="false">
                <v:imagedata r:id="rId768" o:title=""/>
              </v:shape>
              <v:shape style="position:absolute;left:3805;top:10077;width:5175;height:10" type="#_x0000_t75" stroked="false">
                <v:imagedata r:id="rId770" o:title=""/>
              </v:shape>
              <v:shape style="position:absolute;left:8976;top:10077;width:1824;height:10" type="#_x0000_t75" stroked="false">
                <v:imagedata r:id="rId771" o:title=""/>
              </v:shape>
            </v:group>
            <v:group style="position:absolute;left:10800;top:10081;width:10;height:2" coordorigin="10800,10081" coordsize="10,2">
              <v:shape style="position:absolute;left:10800;top:10081;width:10;height:2" coordorigin="10800,10081" coordsize="10,0" path="m10800,10081l10809,10081e" filled="false" stroked="true" strokeweight=".48001pt" strokecolor="#000000">
                <v:path arrowok="t"/>
              </v:shape>
            </v:group>
            <v:group style="position:absolute;left:862;top:10086;width:10;height:20" coordorigin="862,10086" coordsize="10,20">
              <v:shape style="position:absolute;left:862;top:10086;width:10;height:20" coordorigin="862,10086" coordsize="10,20" path="m862,10105l871,10105,871,10086,862,10086,862,10105xe" filled="true" fillcolor="#000000" stroked="false">
                <v:path arrowok="t"/>
                <v:fill type="solid"/>
              </v:shape>
            </v:group>
            <v:group style="position:absolute;left:862;top:10105;width:10;height:20" coordorigin="862,10105" coordsize="10,20">
              <v:shape style="position:absolute;left:862;top:10105;width:10;height:20" coordorigin="862,10105" coordsize="10,20" path="m862,10125l871,10125,871,10105,862,10105,862,10125xe" filled="true" fillcolor="#000000" stroked="false">
                <v:path arrowok="t"/>
                <v:fill type="solid"/>
              </v:shape>
            </v:group>
            <v:group style="position:absolute;left:862;top:10125;width:10;height:20" coordorigin="862,10125" coordsize="10,20">
              <v:shape style="position:absolute;left:862;top:10125;width:10;height:20" coordorigin="862,10125" coordsize="10,20" path="m862,10144l871,10144,871,10125,862,10125,862,10144xe" filled="true" fillcolor="#000000" stroked="false">
                <v:path arrowok="t"/>
                <v:fill type="solid"/>
              </v:shape>
            </v:group>
            <v:group style="position:absolute;left:862;top:10144;width:10;height:20" coordorigin="862,10144" coordsize="10,20">
              <v:shape style="position:absolute;left:862;top:10144;width:10;height:20" coordorigin="862,10144" coordsize="10,20" path="m862,10163l871,10163,871,10144,862,10144,862,10163xe" filled="true" fillcolor="#000000" stroked="false">
                <v:path arrowok="t"/>
                <v:fill type="solid"/>
              </v:shape>
            </v:group>
            <v:group style="position:absolute;left:862;top:10163;width:10;height:20" coordorigin="862,10163" coordsize="10,20">
              <v:shape style="position:absolute;left:862;top:10163;width:10;height:20" coordorigin="862,10163" coordsize="10,20" path="m862,10182l871,10182,871,10163,862,10163,862,10182xe" filled="true" fillcolor="#000000" stroked="false">
                <v:path arrowok="t"/>
                <v:fill type="solid"/>
              </v:shape>
            </v:group>
            <v:group style="position:absolute;left:862;top:10182;width:10;height:20" coordorigin="862,10182" coordsize="10,20">
              <v:shape style="position:absolute;left:862;top:10182;width:10;height:20" coordorigin="862,10182" coordsize="10,20" path="m862,10201l871,10201,871,10182,862,10182,862,10201xe" filled="true" fillcolor="#000000" stroked="false">
                <v:path arrowok="t"/>
                <v:fill type="solid"/>
              </v:shape>
            </v:group>
            <v:group style="position:absolute;left:862;top:10201;width:10;height:20" coordorigin="862,10201" coordsize="10,20">
              <v:shape style="position:absolute;left:862;top:10201;width:10;height:20" coordorigin="862,10201" coordsize="10,20" path="m862,10221l871,10221,871,10201,862,10201,862,10221xe" filled="true" fillcolor="#000000" stroked="false">
                <v:path arrowok="t"/>
                <v:fill type="solid"/>
              </v:shape>
            </v:group>
            <v:group style="position:absolute;left:862;top:10221;width:10;height:20" coordorigin="862,10221" coordsize="10,20">
              <v:shape style="position:absolute;left:862;top:10221;width:10;height:20" coordorigin="862,10221" coordsize="10,20" path="m862,10240l871,10240,871,10221,862,10221,862,10240xe" filled="true" fillcolor="#000000" stroked="false">
                <v:path arrowok="t"/>
                <v:fill type="solid"/>
              </v:shape>
            </v:group>
            <v:group style="position:absolute;left:862;top:10240;width:10;height:20" coordorigin="862,10240" coordsize="10,20">
              <v:shape style="position:absolute;left:862;top:10240;width:10;height:20" coordorigin="862,10240" coordsize="10,20" path="m862,10259l871,10259,871,10240,862,10240,862,10259xe" filled="true" fillcolor="#000000" stroked="false">
                <v:path arrowok="t"/>
                <v:fill type="solid"/>
              </v:shape>
            </v:group>
            <v:group style="position:absolute;left:862;top:10259;width:10;height:20" coordorigin="862,10259" coordsize="10,20">
              <v:shape style="position:absolute;left:862;top:10259;width:10;height:20" coordorigin="862,10259" coordsize="10,20" path="m862,10278l871,10278,871,10259,862,10259,862,10278xe" filled="true" fillcolor="#000000" stroked="false">
                <v:path arrowok="t"/>
                <v:fill type="solid"/>
              </v:shape>
            </v:group>
            <v:group style="position:absolute;left:862;top:10278;width:10;height:20" coordorigin="862,10278" coordsize="10,20">
              <v:shape style="position:absolute;left:862;top:10278;width:10;height:20" coordorigin="862,10278" coordsize="10,20" path="m862,10297l871,10297,871,10278,862,10278,862,10297xe" filled="true" fillcolor="#000000" stroked="false">
                <v:path arrowok="t"/>
                <v:fill type="solid"/>
              </v:shape>
            </v:group>
            <v:group style="position:absolute;left:862;top:10297;width:10;height:20" coordorigin="862,10297" coordsize="10,20">
              <v:shape style="position:absolute;left:862;top:10297;width:10;height:20" coordorigin="862,10297" coordsize="10,20" path="m862,10317l871,10317,871,10297,862,10297,862,10317xe" filled="true" fillcolor="#000000" stroked="false">
                <v:path arrowok="t"/>
                <v:fill type="solid"/>
              </v:shape>
            </v:group>
            <v:group style="position:absolute;left:862;top:10317;width:10;height:20" coordorigin="862,10317" coordsize="10,20">
              <v:shape style="position:absolute;left:862;top:10317;width:10;height:20" coordorigin="862,10317" coordsize="10,20" path="m862,10336l871,10336,871,10317,862,10317,862,10336xe" filled="true" fillcolor="#000000" stroked="false">
                <v:path arrowok="t"/>
                <v:fill type="solid"/>
              </v:shape>
            </v:group>
            <v:group style="position:absolute;left:862;top:10336;width:10;height:20" coordorigin="862,10336" coordsize="10,20">
              <v:shape style="position:absolute;left:862;top:10336;width:10;height:20" coordorigin="862,10336" coordsize="10,20" path="m862,10355l871,10355,871,10336,862,10336,862,10355xe" filled="true" fillcolor="#000000" stroked="false">
                <v:path arrowok="t"/>
                <v:fill type="solid"/>
              </v:shape>
            </v:group>
            <v:group style="position:absolute;left:862;top:10355;width:10;height:20" coordorigin="862,10355" coordsize="10,20">
              <v:shape style="position:absolute;left:862;top:10355;width:10;height:20" coordorigin="862,10355" coordsize="10,20" path="m862,10374l871,10374,871,10355,862,10355,862,10374xe" filled="true" fillcolor="#000000" stroked="false">
                <v:path arrowok="t"/>
                <v:fill type="solid"/>
              </v:shape>
            </v:group>
            <v:group style="position:absolute;left:862;top:10374;width:10;height:20" coordorigin="862,10374" coordsize="10,20">
              <v:shape style="position:absolute;left:862;top:10374;width:10;height:20" coordorigin="862,10374" coordsize="10,20" path="m862,10393l871,10393,871,10374,862,10374,862,10393xe" filled="true" fillcolor="#000000" stroked="false">
                <v:path arrowok="t"/>
                <v:fill type="solid"/>
              </v:shape>
            </v:group>
            <v:group style="position:absolute;left:862;top:10393;width:10;height:20" coordorigin="862,10393" coordsize="10,20">
              <v:shape style="position:absolute;left:862;top:10393;width:10;height:20" coordorigin="862,10393" coordsize="10,20" path="m862,10413l871,10413,871,10393,862,10393,862,10413xe" filled="true" fillcolor="#000000" stroked="false">
                <v:path arrowok="t"/>
                <v:fill type="solid"/>
              </v:shape>
            </v:group>
            <v:group style="position:absolute;left:862;top:10413;width:10;height:20" coordorigin="862,10413" coordsize="10,20">
              <v:shape style="position:absolute;left:862;top:10413;width:10;height:20" coordorigin="862,10413" coordsize="10,20" path="m862,10432l871,10432,871,10413,862,10413,862,10432xe" filled="true" fillcolor="#000000" stroked="false">
                <v:path arrowok="t"/>
                <v:fill type="solid"/>
              </v:shape>
            </v:group>
            <v:group style="position:absolute;left:862;top:10432;width:10;height:20" coordorigin="862,10432" coordsize="10,20">
              <v:shape style="position:absolute;left:862;top:10432;width:10;height:20" coordorigin="862,10432" coordsize="10,20" path="m862,10451l871,10451,871,10432,862,10432,862,10451xe" filled="true" fillcolor="#000000" stroked="false">
                <v:path arrowok="t"/>
                <v:fill type="solid"/>
              </v:shape>
            </v:group>
            <v:group style="position:absolute;left:862;top:10451;width:10;height:20" coordorigin="862,10451" coordsize="10,20">
              <v:shape style="position:absolute;left:862;top:10451;width:10;height:20" coordorigin="862,10451" coordsize="10,20" path="m862,10470l871,10470,871,10451,862,10451,862,10470xe" filled="true" fillcolor="#000000" stroked="false">
                <v:path arrowok="t"/>
                <v:fill type="solid"/>
              </v:shape>
            </v:group>
            <v:group style="position:absolute;left:862;top:10470;width:10;height:20" coordorigin="862,10470" coordsize="10,20">
              <v:shape style="position:absolute;left:862;top:10470;width:10;height:20" coordorigin="862,10470" coordsize="10,20" path="m862,10489l871,10489,871,10470,862,10470,862,10489xe" filled="true" fillcolor="#000000" stroked="false">
                <v:path arrowok="t"/>
                <v:fill type="solid"/>
              </v:shape>
            </v:group>
            <v:group style="position:absolute;left:862;top:10489;width:10;height:20" coordorigin="862,10489" coordsize="10,20">
              <v:shape style="position:absolute;left:862;top:10489;width:10;height:20" coordorigin="862,10489" coordsize="10,20" path="m862,10509l871,10509,871,10489,862,10489,862,10509xe" filled="true" fillcolor="#000000" stroked="false">
                <v:path arrowok="t"/>
                <v:fill type="solid"/>
              </v:shape>
            </v:group>
            <v:group style="position:absolute;left:862;top:10509;width:10;height:20" coordorigin="862,10509" coordsize="10,20">
              <v:shape style="position:absolute;left:862;top:10509;width:10;height:20" coordorigin="862,10509" coordsize="10,20" path="m862,10528l871,10528,871,10509,862,10509,862,10528xe" filled="true" fillcolor="#000000" stroked="false">
                <v:path arrowok="t"/>
                <v:fill type="solid"/>
              </v:shape>
            </v:group>
            <v:group style="position:absolute;left:862;top:10528;width:10;height:20" coordorigin="862,10528" coordsize="10,20">
              <v:shape style="position:absolute;left:862;top:10528;width:10;height:20" coordorigin="862,10528" coordsize="10,20" path="m862,10547l871,10547,871,10528,862,10528,862,10547xe" filled="true" fillcolor="#000000" stroked="false">
                <v:path arrowok="t"/>
                <v:fill type="solid"/>
              </v:shape>
            </v:group>
            <v:group style="position:absolute;left:862;top:10547;width:10;height:20" coordorigin="862,10547" coordsize="10,20">
              <v:shape style="position:absolute;left:862;top:10547;width:10;height:20" coordorigin="862,10547" coordsize="10,20" path="m862,10566l871,10566,871,10547,862,10547,862,10566xe" filled="true" fillcolor="#000000" stroked="false">
                <v:path arrowok="t"/>
                <v:fill type="solid"/>
              </v:shape>
            </v:group>
            <v:group style="position:absolute;left:862;top:10566;width:10;height:20" coordorigin="862,10566" coordsize="10,20">
              <v:shape style="position:absolute;left:862;top:10566;width:10;height:20" coordorigin="862,10566" coordsize="10,20" path="m862,10585l871,10585,871,10566,862,10566,862,10585xe" filled="true" fillcolor="#000000" stroked="false">
                <v:path arrowok="t"/>
                <v:fill type="solid"/>
              </v:shape>
            </v:group>
            <v:group style="position:absolute;left:862;top:10585;width:10;height:20" coordorigin="862,10585" coordsize="10,20">
              <v:shape style="position:absolute;left:862;top:10585;width:10;height:20" coordorigin="862,10585" coordsize="10,20" path="m862,10605l871,10605,871,10585,862,10585,862,10605xe" filled="true" fillcolor="#000000" stroked="false">
                <v:path arrowok="t"/>
                <v:fill type="solid"/>
              </v:shape>
            </v:group>
            <v:group style="position:absolute;left:862;top:10605;width:10;height:20" coordorigin="862,10605" coordsize="10,20">
              <v:shape style="position:absolute;left:862;top:10605;width:10;height:20" coordorigin="862,10605" coordsize="10,20" path="m862,10624l871,10624,871,10605,862,10605,862,10624xe" filled="true" fillcolor="#000000" stroked="false">
                <v:path arrowok="t"/>
                <v:fill type="solid"/>
              </v:shape>
            </v:group>
            <v:group style="position:absolute;left:862;top:10624;width:10;height:20" coordorigin="862,10624" coordsize="10,20">
              <v:shape style="position:absolute;left:862;top:10624;width:10;height:20" coordorigin="862,10624" coordsize="10,20" path="m862,10643l871,10643,871,10624,862,10624,862,10643xe" filled="true" fillcolor="#000000" stroked="false">
                <v:path arrowok="t"/>
                <v:fill type="solid"/>
              </v:shape>
            </v:group>
            <v:group style="position:absolute;left:862;top:10643;width:10;height:20" coordorigin="862,10643" coordsize="10,20">
              <v:shape style="position:absolute;left:862;top:10643;width:10;height:20" coordorigin="862,10643" coordsize="10,20" path="m862,10662l871,10662,871,10643,862,10643,862,10662xe" filled="true" fillcolor="#000000" stroked="false">
                <v:path arrowok="t"/>
                <v:fill type="solid"/>
              </v:shape>
            </v:group>
            <v:group style="position:absolute;left:862;top:10662;width:10;height:20" coordorigin="862,10662" coordsize="10,20">
              <v:shape style="position:absolute;left:862;top:10662;width:10;height:20" coordorigin="862,10662" coordsize="10,20" path="m862,10681l871,10681,871,10662,862,10662,862,10681xe" filled="true" fillcolor="#000000" stroked="false">
                <v:path arrowok="t"/>
                <v:fill type="solid"/>
              </v:shape>
            </v:group>
            <v:group style="position:absolute;left:862;top:10681;width:10;height:20" coordorigin="862,10681" coordsize="10,20">
              <v:shape style="position:absolute;left:862;top:10681;width:10;height:20" coordorigin="862,10681" coordsize="10,20" path="m862,10701l871,10701,871,10681,862,10681,862,10701xe" filled="true" fillcolor="#000000" stroked="false">
                <v:path arrowok="t"/>
                <v:fill type="solid"/>
              </v:shape>
            </v:group>
            <v:group style="position:absolute;left:862;top:10707;width:10;height:2" coordorigin="862,10707" coordsize="10,2">
              <v:shape style="position:absolute;left:862;top:10707;width:10;height:2" coordorigin="862,10707" coordsize="10,0" path="m862,10707l871,10707e" filled="false" stroked="true" strokeweight=".60004pt" strokecolor="#000000">
                <v:path arrowok="t"/>
              </v:shape>
            </v:group>
            <v:group style="position:absolute;left:3810;top:10086;width:10;height:20" coordorigin="3810,10086" coordsize="10,20">
              <v:shape style="position:absolute;left:3810;top:10086;width:10;height:20" coordorigin="3810,10086" coordsize="10,20" path="m3810,10105l3819,10105,3819,10086,3810,10086,3810,10105xe" filled="true" fillcolor="#000000" stroked="false">
                <v:path arrowok="t"/>
                <v:fill type="solid"/>
              </v:shape>
            </v:group>
            <v:group style="position:absolute;left:3810;top:10105;width:10;height:20" coordorigin="3810,10105" coordsize="10,20">
              <v:shape style="position:absolute;left:3810;top:10105;width:10;height:20" coordorigin="3810,10105" coordsize="10,20" path="m3810,10125l3819,10125,3819,10105,3810,10105,3810,10125xe" filled="true" fillcolor="#000000" stroked="false">
                <v:path arrowok="t"/>
                <v:fill type="solid"/>
              </v:shape>
            </v:group>
            <v:group style="position:absolute;left:3810;top:10125;width:10;height:20" coordorigin="3810,10125" coordsize="10,20">
              <v:shape style="position:absolute;left:3810;top:10125;width:10;height:20" coordorigin="3810,10125" coordsize="10,20" path="m3810,10144l3819,10144,3819,10125,3810,10125,3810,10144xe" filled="true" fillcolor="#000000" stroked="false">
                <v:path arrowok="t"/>
                <v:fill type="solid"/>
              </v:shape>
            </v:group>
            <v:group style="position:absolute;left:3810;top:10144;width:10;height:20" coordorigin="3810,10144" coordsize="10,20">
              <v:shape style="position:absolute;left:3810;top:10144;width:10;height:20" coordorigin="3810,10144" coordsize="10,20" path="m3810,10163l3819,10163,3819,10144,3810,10144,3810,10163xe" filled="true" fillcolor="#000000" stroked="false">
                <v:path arrowok="t"/>
                <v:fill type="solid"/>
              </v:shape>
            </v:group>
            <v:group style="position:absolute;left:3810;top:10163;width:10;height:20" coordorigin="3810,10163" coordsize="10,20">
              <v:shape style="position:absolute;left:3810;top:10163;width:10;height:20" coordorigin="3810,10163" coordsize="10,20" path="m3810,10182l3819,10182,3819,10163,3810,10163,3810,10182xe" filled="true" fillcolor="#000000" stroked="false">
                <v:path arrowok="t"/>
                <v:fill type="solid"/>
              </v:shape>
            </v:group>
            <v:group style="position:absolute;left:3810;top:10182;width:10;height:20" coordorigin="3810,10182" coordsize="10,20">
              <v:shape style="position:absolute;left:3810;top:10182;width:10;height:20" coordorigin="3810,10182" coordsize="10,20" path="m3810,10201l3819,10201,3819,10182,3810,10182,3810,10201xe" filled="true" fillcolor="#000000" stroked="false">
                <v:path arrowok="t"/>
                <v:fill type="solid"/>
              </v:shape>
            </v:group>
            <v:group style="position:absolute;left:3810;top:10201;width:10;height:20" coordorigin="3810,10201" coordsize="10,20">
              <v:shape style="position:absolute;left:3810;top:10201;width:10;height:20" coordorigin="3810,10201" coordsize="10,20" path="m3810,10221l3819,10221,3819,10201,3810,10201,3810,10221xe" filled="true" fillcolor="#000000" stroked="false">
                <v:path arrowok="t"/>
                <v:fill type="solid"/>
              </v:shape>
            </v:group>
            <v:group style="position:absolute;left:3810;top:10221;width:10;height:20" coordorigin="3810,10221" coordsize="10,20">
              <v:shape style="position:absolute;left:3810;top:10221;width:10;height:20" coordorigin="3810,10221" coordsize="10,20" path="m3810,10240l3819,10240,3819,10221,3810,10221,3810,10240xe" filled="true" fillcolor="#000000" stroked="false">
                <v:path arrowok="t"/>
                <v:fill type="solid"/>
              </v:shape>
            </v:group>
            <v:group style="position:absolute;left:3810;top:10240;width:10;height:20" coordorigin="3810,10240" coordsize="10,20">
              <v:shape style="position:absolute;left:3810;top:10240;width:10;height:20" coordorigin="3810,10240" coordsize="10,20" path="m3810,10259l3819,10259,3819,10240,3810,10240,3810,10259xe" filled="true" fillcolor="#000000" stroked="false">
                <v:path arrowok="t"/>
                <v:fill type="solid"/>
              </v:shape>
            </v:group>
            <v:group style="position:absolute;left:3810;top:10259;width:10;height:20" coordorigin="3810,10259" coordsize="10,20">
              <v:shape style="position:absolute;left:3810;top:10259;width:10;height:20" coordorigin="3810,10259" coordsize="10,20" path="m3810,10278l3819,10278,3819,10259,3810,10259,3810,10278xe" filled="true" fillcolor="#000000" stroked="false">
                <v:path arrowok="t"/>
                <v:fill type="solid"/>
              </v:shape>
            </v:group>
            <v:group style="position:absolute;left:3810;top:10278;width:10;height:20" coordorigin="3810,10278" coordsize="10,20">
              <v:shape style="position:absolute;left:3810;top:10278;width:10;height:20" coordorigin="3810,10278" coordsize="10,20" path="m3810,10297l3819,10297,3819,10278,3810,10278,3810,10297xe" filled="true" fillcolor="#000000" stroked="false">
                <v:path arrowok="t"/>
                <v:fill type="solid"/>
              </v:shape>
            </v:group>
            <v:group style="position:absolute;left:3810;top:10297;width:10;height:20" coordorigin="3810,10297" coordsize="10,20">
              <v:shape style="position:absolute;left:3810;top:10297;width:10;height:20" coordorigin="3810,10297" coordsize="10,20" path="m3810,10317l3819,10317,3819,10297,3810,10297,3810,10317xe" filled="true" fillcolor="#000000" stroked="false">
                <v:path arrowok="t"/>
                <v:fill type="solid"/>
              </v:shape>
            </v:group>
            <v:group style="position:absolute;left:3810;top:10317;width:10;height:20" coordorigin="3810,10317" coordsize="10,20">
              <v:shape style="position:absolute;left:3810;top:10317;width:10;height:20" coordorigin="3810,10317" coordsize="10,20" path="m3810,10336l3819,10336,3819,10317,3810,10317,3810,10336xe" filled="true" fillcolor="#000000" stroked="false">
                <v:path arrowok="t"/>
                <v:fill type="solid"/>
              </v:shape>
            </v:group>
            <v:group style="position:absolute;left:3810;top:10336;width:10;height:20" coordorigin="3810,10336" coordsize="10,20">
              <v:shape style="position:absolute;left:3810;top:10336;width:10;height:20" coordorigin="3810,10336" coordsize="10,20" path="m3810,10355l3819,10355,3819,10336,3810,10336,3810,10355xe" filled="true" fillcolor="#000000" stroked="false">
                <v:path arrowok="t"/>
                <v:fill type="solid"/>
              </v:shape>
            </v:group>
            <v:group style="position:absolute;left:3810;top:10355;width:10;height:20" coordorigin="3810,10355" coordsize="10,20">
              <v:shape style="position:absolute;left:3810;top:10355;width:10;height:20" coordorigin="3810,10355" coordsize="10,20" path="m3810,10374l3819,10374,3819,10355,3810,10355,3810,10374xe" filled="true" fillcolor="#000000" stroked="false">
                <v:path arrowok="t"/>
                <v:fill type="solid"/>
              </v:shape>
            </v:group>
            <v:group style="position:absolute;left:3810;top:10374;width:10;height:20" coordorigin="3810,10374" coordsize="10,20">
              <v:shape style="position:absolute;left:3810;top:10374;width:10;height:20" coordorigin="3810,10374" coordsize="10,20" path="m3810,10393l3819,10393,3819,10374,3810,10374,3810,10393xe" filled="true" fillcolor="#000000" stroked="false">
                <v:path arrowok="t"/>
                <v:fill type="solid"/>
              </v:shape>
            </v:group>
            <v:group style="position:absolute;left:3810;top:10393;width:10;height:20" coordorigin="3810,10393" coordsize="10,20">
              <v:shape style="position:absolute;left:3810;top:10393;width:10;height:20" coordorigin="3810,10393" coordsize="10,20" path="m3810,10413l3819,10413,3819,10393,3810,10393,3810,10413xe" filled="true" fillcolor="#000000" stroked="false">
                <v:path arrowok="t"/>
                <v:fill type="solid"/>
              </v:shape>
            </v:group>
            <v:group style="position:absolute;left:3810;top:10413;width:10;height:20" coordorigin="3810,10413" coordsize="10,20">
              <v:shape style="position:absolute;left:3810;top:10413;width:10;height:20" coordorigin="3810,10413" coordsize="10,20" path="m3810,10432l3819,10432,3819,10413,3810,10413,3810,10432xe" filled="true" fillcolor="#000000" stroked="false">
                <v:path arrowok="t"/>
                <v:fill type="solid"/>
              </v:shape>
            </v:group>
            <v:group style="position:absolute;left:3810;top:10432;width:10;height:20" coordorigin="3810,10432" coordsize="10,20">
              <v:shape style="position:absolute;left:3810;top:10432;width:10;height:20" coordorigin="3810,10432" coordsize="10,20" path="m3810,10451l3819,10451,3819,10432,3810,10432,3810,10451xe" filled="true" fillcolor="#000000" stroked="false">
                <v:path arrowok="t"/>
                <v:fill type="solid"/>
              </v:shape>
            </v:group>
            <v:group style="position:absolute;left:3810;top:10451;width:10;height:20" coordorigin="3810,10451" coordsize="10,20">
              <v:shape style="position:absolute;left:3810;top:10451;width:10;height:20" coordorigin="3810,10451" coordsize="10,20" path="m3810,10470l3819,10470,3819,10451,3810,10451,3810,10470xe" filled="true" fillcolor="#000000" stroked="false">
                <v:path arrowok="t"/>
                <v:fill type="solid"/>
              </v:shape>
            </v:group>
            <v:group style="position:absolute;left:3810;top:10470;width:10;height:20" coordorigin="3810,10470" coordsize="10,20">
              <v:shape style="position:absolute;left:3810;top:10470;width:10;height:20" coordorigin="3810,10470" coordsize="10,20" path="m3810,10489l3819,10489,3819,10470,3810,10470,3810,10489xe" filled="true" fillcolor="#000000" stroked="false">
                <v:path arrowok="t"/>
                <v:fill type="solid"/>
              </v:shape>
            </v:group>
            <v:group style="position:absolute;left:3810;top:10489;width:10;height:20" coordorigin="3810,10489" coordsize="10,20">
              <v:shape style="position:absolute;left:3810;top:10489;width:10;height:20" coordorigin="3810,10489" coordsize="10,20" path="m3810,10509l3819,10509,3819,10489,3810,10489,3810,10509xe" filled="true" fillcolor="#000000" stroked="false">
                <v:path arrowok="t"/>
                <v:fill type="solid"/>
              </v:shape>
            </v:group>
            <v:group style="position:absolute;left:3810;top:10509;width:10;height:20" coordorigin="3810,10509" coordsize="10,20">
              <v:shape style="position:absolute;left:3810;top:10509;width:10;height:20" coordorigin="3810,10509" coordsize="10,20" path="m3810,10528l3819,10528,3819,10509,3810,10509,3810,10528xe" filled="true" fillcolor="#000000" stroked="false">
                <v:path arrowok="t"/>
                <v:fill type="solid"/>
              </v:shape>
            </v:group>
            <v:group style="position:absolute;left:3810;top:10528;width:10;height:20" coordorigin="3810,10528" coordsize="10,20">
              <v:shape style="position:absolute;left:3810;top:10528;width:10;height:20" coordorigin="3810,10528" coordsize="10,20" path="m3810,10547l3819,10547,3819,10528,3810,10528,3810,10547xe" filled="true" fillcolor="#000000" stroked="false">
                <v:path arrowok="t"/>
                <v:fill type="solid"/>
              </v:shape>
            </v:group>
            <v:group style="position:absolute;left:3810;top:10547;width:10;height:20" coordorigin="3810,10547" coordsize="10,20">
              <v:shape style="position:absolute;left:3810;top:10547;width:10;height:20" coordorigin="3810,10547" coordsize="10,20" path="m3810,10566l3819,10566,3819,10547,3810,10547,3810,10566xe" filled="true" fillcolor="#000000" stroked="false">
                <v:path arrowok="t"/>
                <v:fill type="solid"/>
              </v:shape>
            </v:group>
            <v:group style="position:absolute;left:3810;top:10566;width:10;height:20" coordorigin="3810,10566" coordsize="10,20">
              <v:shape style="position:absolute;left:3810;top:10566;width:10;height:20" coordorigin="3810,10566" coordsize="10,20" path="m3810,10585l3819,10585,3819,10566,3810,10566,3810,10585xe" filled="true" fillcolor="#000000" stroked="false">
                <v:path arrowok="t"/>
                <v:fill type="solid"/>
              </v:shape>
            </v:group>
            <v:group style="position:absolute;left:3810;top:10585;width:10;height:20" coordorigin="3810,10585" coordsize="10,20">
              <v:shape style="position:absolute;left:3810;top:10585;width:10;height:20" coordorigin="3810,10585" coordsize="10,20" path="m3810,10605l3819,10605,3819,10585,3810,10585,3810,10605xe" filled="true" fillcolor="#000000" stroked="false">
                <v:path arrowok="t"/>
                <v:fill type="solid"/>
              </v:shape>
            </v:group>
            <v:group style="position:absolute;left:3810;top:10605;width:10;height:20" coordorigin="3810,10605" coordsize="10,20">
              <v:shape style="position:absolute;left:3810;top:10605;width:10;height:20" coordorigin="3810,10605" coordsize="10,20" path="m3810,10624l3819,10624,3819,10605,3810,10605,3810,10624xe" filled="true" fillcolor="#000000" stroked="false">
                <v:path arrowok="t"/>
                <v:fill type="solid"/>
              </v:shape>
            </v:group>
            <v:group style="position:absolute;left:3810;top:10624;width:10;height:20" coordorigin="3810,10624" coordsize="10,20">
              <v:shape style="position:absolute;left:3810;top:10624;width:10;height:20" coordorigin="3810,10624" coordsize="10,20" path="m3810,10643l3819,10643,3819,10624,3810,10624,3810,10643xe" filled="true" fillcolor="#000000" stroked="false">
                <v:path arrowok="t"/>
                <v:fill type="solid"/>
              </v:shape>
            </v:group>
            <v:group style="position:absolute;left:3810;top:10643;width:10;height:20" coordorigin="3810,10643" coordsize="10,20">
              <v:shape style="position:absolute;left:3810;top:10643;width:10;height:20" coordorigin="3810,10643" coordsize="10,20" path="m3810,10662l3819,10662,3819,10643,3810,10643,3810,10662xe" filled="true" fillcolor="#000000" stroked="false">
                <v:path arrowok="t"/>
                <v:fill type="solid"/>
              </v:shape>
            </v:group>
            <v:group style="position:absolute;left:3810;top:10662;width:10;height:20" coordorigin="3810,10662" coordsize="10,20">
              <v:shape style="position:absolute;left:3810;top:10662;width:10;height:20" coordorigin="3810,10662" coordsize="10,20" path="m3810,10681l3819,10681,3819,10662,3810,10662,3810,10681xe" filled="true" fillcolor="#000000" stroked="false">
                <v:path arrowok="t"/>
                <v:fill type="solid"/>
              </v:shape>
            </v:group>
            <v:group style="position:absolute;left:3810;top:10681;width:10;height:20" coordorigin="3810,10681" coordsize="10,20">
              <v:shape style="position:absolute;left:3810;top:10681;width:10;height:20" coordorigin="3810,10681" coordsize="10,20" path="m3810,10701l3819,10701,3819,10681,3810,10681,3810,10701xe" filled="true" fillcolor="#000000" stroked="false">
                <v:path arrowok="t"/>
                <v:fill type="solid"/>
              </v:shape>
            </v:group>
            <v:group style="position:absolute;left:3810;top:10707;width:10;height:2" coordorigin="3810,10707" coordsize="10,2">
              <v:shape style="position:absolute;left:3810;top:10707;width:10;height:2" coordorigin="3810,10707" coordsize="10,0" path="m3810,10707l3819,10707e" filled="false" stroked="true" strokeweight=".60004pt" strokecolor="#000000">
                <v:path arrowok="t"/>
              </v:shape>
            </v:group>
            <v:group style="position:absolute;left:5631;top:10086;width:10;height:20" coordorigin="5631,10086" coordsize="10,20">
              <v:shape style="position:absolute;left:5631;top:10086;width:10;height:20" coordorigin="5631,10086" coordsize="10,20" path="m5631,10105l5641,10105,5641,10086,5631,10086,5631,10105xe" filled="true" fillcolor="#000000" stroked="false">
                <v:path arrowok="t"/>
                <v:fill type="solid"/>
              </v:shape>
            </v:group>
            <v:group style="position:absolute;left:5631;top:10105;width:10;height:20" coordorigin="5631,10105" coordsize="10,20">
              <v:shape style="position:absolute;left:5631;top:10105;width:10;height:20" coordorigin="5631,10105" coordsize="10,20" path="m5631,10125l5641,10125,5641,10105,5631,10105,5631,10125xe" filled="true" fillcolor="#000000" stroked="false">
                <v:path arrowok="t"/>
                <v:fill type="solid"/>
              </v:shape>
            </v:group>
            <v:group style="position:absolute;left:5631;top:10125;width:10;height:20" coordorigin="5631,10125" coordsize="10,20">
              <v:shape style="position:absolute;left:5631;top:10125;width:10;height:20" coordorigin="5631,10125" coordsize="10,20" path="m5631,10144l5641,10144,5641,10125,5631,10125,5631,10144xe" filled="true" fillcolor="#000000" stroked="false">
                <v:path arrowok="t"/>
                <v:fill type="solid"/>
              </v:shape>
            </v:group>
            <v:group style="position:absolute;left:5631;top:10144;width:10;height:20" coordorigin="5631,10144" coordsize="10,20">
              <v:shape style="position:absolute;left:5631;top:10144;width:10;height:20" coordorigin="5631,10144" coordsize="10,20" path="m5631,10163l5641,10163,5641,10144,5631,10144,5631,10163xe" filled="true" fillcolor="#000000" stroked="false">
                <v:path arrowok="t"/>
                <v:fill type="solid"/>
              </v:shape>
            </v:group>
            <v:group style="position:absolute;left:5631;top:10163;width:10;height:20" coordorigin="5631,10163" coordsize="10,20">
              <v:shape style="position:absolute;left:5631;top:10163;width:10;height:20" coordorigin="5631,10163" coordsize="10,20" path="m5631,10182l5641,10182,5641,10163,5631,10163,5631,10182xe" filled="true" fillcolor="#000000" stroked="false">
                <v:path arrowok="t"/>
                <v:fill type="solid"/>
              </v:shape>
            </v:group>
            <v:group style="position:absolute;left:5631;top:10182;width:10;height:20" coordorigin="5631,10182" coordsize="10,20">
              <v:shape style="position:absolute;left:5631;top:10182;width:10;height:20" coordorigin="5631,10182" coordsize="10,20" path="m5631,10201l5641,10201,5641,10182,5631,10182,5631,10201xe" filled="true" fillcolor="#000000" stroked="false">
                <v:path arrowok="t"/>
                <v:fill type="solid"/>
              </v:shape>
            </v:group>
            <v:group style="position:absolute;left:5631;top:10201;width:10;height:20" coordorigin="5631,10201" coordsize="10,20">
              <v:shape style="position:absolute;left:5631;top:10201;width:10;height:20" coordorigin="5631,10201" coordsize="10,20" path="m5631,10221l5641,10221,5641,10201,5631,10201,5631,10221xe" filled="true" fillcolor="#000000" stroked="false">
                <v:path arrowok="t"/>
                <v:fill type="solid"/>
              </v:shape>
            </v:group>
            <v:group style="position:absolute;left:5631;top:10221;width:10;height:20" coordorigin="5631,10221" coordsize="10,20">
              <v:shape style="position:absolute;left:5631;top:10221;width:10;height:20" coordorigin="5631,10221" coordsize="10,20" path="m5631,10240l5641,10240,5641,10221,5631,10221,5631,10240xe" filled="true" fillcolor="#000000" stroked="false">
                <v:path arrowok="t"/>
                <v:fill type="solid"/>
              </v:shape>
            </v:group>
            <v:group style="position:absolute;left:5631;top:10240;width:10;height:20" coordorigin="5631,10240" coordsize="10,20">
              <v:shape style="position:absolute;left:5631;top:10240;width:10;height:20" coordorigin="5631,10240" coordsize="10,20" path="m5631,10259l5641,10259,5641,10240,5631,10240,5631,10259xe" filled="true" fillcolor="#000000" stroked="false">
                <v:path arrowok="t"/>
                <v:fill type="solid"/>
              </v:shape>
            </v:group>
            <v:group style="position:absolute;left:5631;top:10259;width:10;height:20" coordorigin="5631,10259" coordsize="10,20">
              <v:shape style="position:absolute;left:5631;top:10259;width:10;height:20" coordorigin="5631,10259" coordsize="10,20" path="m5631,10278l5641,10278,5641,10259,5631,10259,5631,10278xe" filled="true" fillcolor="#000000" stroked="false">
                <v:path arrowok="t"/>
                <v:fill type="solid"/>
              </v:shape>
            </v:group>
            <v:group style="position:absolute;left:5631;top:10278;width:10;height:20" coordorigin="5631,10278" coordsize="10,20">
              <v:shape style="position:absolute;left:5631;top:10278;width:10;height:20" coordorigin="5631,10278" coordsize="10,20" path="m5631,10297l5641,10297,5641,10278,5631,10278,5631,10297xe" filled="true" fillcolor="#000000" stroked="false">
                <v:path arrowok="t"/>
                <v:fill type="solid"/>
              </v:shape>
            </v:group>
            <v:group style="position:absolute;left:5631;top:10297;width:10;height:20" coordorigin="5631,10297" coordsize="10,20">
              <v:shape style="position:absolute;left:5631;top:10297;width:10;height:20" coordorigin="5631,10297" coordsize="10,20" path="m5631,10317l5641,10317,5641,10297,5631,10297,5631,10317xe" filled="true" fillcolor="#000000" stroked="false">
                <v:path arrowok="t"/>
                <v:fill type="solid"/>
              </v:shape>
            </v:group>
            <v:group style="position:absolute;left:5631;top:10317;width:10;height:20" coordorigin="5631,10317" coordsize="10,20">
              <v:shape style="position:absolute;left:5631;top:10317;width:10;height:20" coordorigin="5631,10317" coordsize="10,20" path="m5631,10336l5641,10336,5641,10317,5631,10317,5631,10336xe" filled="true" fillcolor="#000000" stroked="false">
                <v:path arrowok="t"/>
                <v:fill type="solid"/>
              </v:shape>
            </v:group>
            <v:group style="position:absolute;left:5631;top:10336;width:10;height:20" coordorigin="5631,10336" coordsize="10,20">
              <v:shape style="position:absolute;left:5631;top:10336;width:10;height:20" coordorigin="5631,10336" coordsize="10,20" path="m5631,10355l5641,10355,5641,10336,5631,10336,5631,10355xe" filled="true" fillcolor="#000000" stroked="false">
                <v:path arrowok="t"/>
                <v:fill type="solid"/>
              </v:shape>
            </v:group>
            <v:group style="position:absolute;left:5631;top:10355;width:10;height:20" coordorigin="5631,10355" coordsize="10,20">
              <v:shape style="position:absolute;left:5631;top:10355;width:10;height:20" coordorigin="5631,10355" coordsize="10,20" path="m5631,10374l5641,10374,5641,10355,5631,10355,5631,10374xe" filled="true" fillcolor="#000000" stroked="false">
                <v:path arrowok="t"/>
                <v:fill type="solid"/>
              </v:shape>
            </v:group>
            <v:group style="position:absolute;left:5631;top:10374;width:10;height:20" coordorigin="5631,10374" coordsize="10,20">
              <v:shape style="position:absolute;left:5631;top:10374;width:10;height:20" coordorigin="5631,10374" coordsize="10,20" path="m5631,10393l5641,10393,5641,10374,5631,10374,5631,10393xe" filled="true" fillcolor="#000000" stroked="false">
                <v:path arrowok="t"/>
                <v:fill type="solid"/>
              </v:shape>
            </v:group>
            <v:group style="position:absolute;left:5631;top:10393;width:10;height:20" coordorigin="5631,10393" coordsize="10,20">
              <v:shape style="position:absolute;left:5631;top:10393;width:10;height:20" coordorigin="5631,10393" coordsize="10,20" path="m5631,10413l5641,10413,5641,10393,5631,10393,5631,10413xe" filled="true" fillcolor="#000000" stroked="false">
                <v:path arrowok="t"/>
                <v:fill type="solid"/>
              </v:shape>
            </v:group>
            <v:group style="position:absolute;left:5631;top:10413;width:10;height:20" coordorigin="5631,10413" coordsize="10,20">
              <v:shape style="position:absolute;left:5631;top:10413;width:10;height:20" coordorigin="5631,10413" coordsize="10,20" path="m5631,10432l5641,10432,5641,10413,5631,10413,5631,10432xe" filled="true" fillcolor="#000000" stroked="false">
                <v:path arrowok="t"/>
                <v:fill type="solid"/>
              </v:shape>
            </v:group>
            <v:group style="position:absolute;left:5631;top:10432;width:10;height:20" coordorigin="5631,10432" coordsize="10,20">
              <v:shape style="position:absolute;left:5631;top:10432;width:10;height:20" coordorigin="5631,10432" coordsize="10,20" path="m5631,10451l5641,10451,5641,10432,5631,10432,5631,10451xe" filled="true" fillcolor="#000000" stroked="false">
                <v:path arrowok="t"/>
                <v:fill type="solid"/>
              </v:shape>
            </v:group>
            <v:group style="position:absolute;left:5631;top:10451;width:10;height:20" coordorigin="5631,10451" coordsize="10,20">
              <v:shape style="position:absolute;left:5631;top:10451;width:10;height:20" coordorigin="5631,10451" coordsize="10,20" path="m5631,10470l5641,10470,5641,10451,5631,10451,5631,10470xe" filled="true" fillcolor="#000000" stroked="false">
                <v:path arrowok="t"/>
                <v:fill type="solid"/>
              </v:shape>
            </v:group>
            <v:group style="position:absolute;left:5631;top:10470;width:10;height:20" coordorigin="5631,10470" coordsize="10,20">
              <v:shape style="position:absolute;left:5631;top:10470;width:10;height:20" coordorigin="5631,10470" coordsize="10,20" path="m5631,10489l5641,10489,5641,10470,5631,10470,5631,10489xe" filled="true" fillcolor="#000000" stroked="false">
                <v:path arrowok="t"/>
                <v:fill type="solid"/>
              </v:shape>
            </v:group>
            <v:group style="position:absolute;left:5631;top:10489;width:10;height:20" coordorigin="5631,10489" coordsize="10,20">
              <v:shape style="position:absolute;left:5631;top:10489;width:10;height:20" coordorigin="5631,10489" coordsize="10,20" path="m5631,10509l5641,10509,5641,10489,5631,10489,5631,10509xe" filled="true" fillcolor="#000000" stroked="false">
                <v:path arrowok="t"/>
                <v:fill type="solid"/>
              </v:shape>
            </v:group>
            <v:group style="position:absolute;left:5631;top:10509;width:10;height:20" coordorigin="5631,10509" coordsize="10,20">
              <v:shape style="position:absolute;left:5631;top:10509;width:10;height:20" coordorigin="5631,10509" coordsize="10,20" path="m5631,10528l5641,10528,5641,10509,5631,10509,5631,10528xe" filled="true" fillcolor="#000000" stroked="false">
                <v:path arrowok="t"/>
                <v:fill type="solid"/>
              </v:shape>
            </v:group>
            <v:group style="position:absolute;left:5631;top:10528;width:10;height:20" coordorigin="5631,10528" coordsize="10,20">
              <v:shape style="position:absolute;left:5631;top:10528;width:10;height:20" coordorigin="5631,10528" coordsize="10,20" path="m5631,10547l5641,10547,5641,10528,5631,10528,5631,10547xe" filled="true" fillcolor="#000000" stroked="false">
                <v:path arrowok="t"/>
                <v:fill type="solid"/>
              </v:shape>
            </v:group>
            <v:group style="position:absolute;left:5631;top:10547;width:10;height:20" coordorigin="5631,10547" coordsize="10,20">
              <v:shape style="position:absolute;left:5631;top:10547;width:10;height:20" coordorigin="5631,10547" coordsize="10,20" path="m5631,10566l5641,10566,5641,10547,5631,10547,5631,10566xe" filled="true" fillcolor="#000000" stroked="false">
                <v:path arrowok="t"/>
                <v:fill type="solid"/>
              </v:shape>
            </v:group>
            <v:group style="position:absolute;left:5631;top:10566;width:10;height:20" coordorigin="5631,10566" coordsize="10,20">
              <v:shape style="position:absolute;left:5631;top:10566;width:10;height:20" coordorigin="5631,10566" coordsize="10,20" path="m5631,10585l5641,10585,5641,10566,5631,10566,5631,10585xe" filled="true" fillcolor="#000000" stroked="false">
                <v:path arrowok="t"/>
                <v:fill type="solid"/>
              </v:shape>
            </v:group>
            <v:group style="position:absolute;left:5631;top:10585;width:10;height:20" coordorigin="5631,10585" coordsize="10,20">
              <v:shape style="position:absolute;left:5631;top:10585;width:10;height:20" coordorigin="5631,10585" coordsize="10,20" path="m5631,10605l5641,10605,5641,10585,5631,10585,5631,10605xe" filled="true" fillcolor="#000000" stroked="false">
                <v:path arrowok="t"/>
                <v:fill type="solid"/>
              </v:shape>
            </v:group>
            <v:group style="position:absolute;left:5631;top:10605;width:10;height:20" coordorigin="5631,10605" coordsize="10,20">
              <v:shape style="position:absolute;left:5631;top:10605;width:10;height:20" coordorigin="5631,10605" coordsize="10,20" path="m5631,10624l5641,10624,5641,10605,5631,10605,5631,10624xe" filled="true" fillcolor="#000000" stroked="false">
                <v:path arrowok="t"/>
                <v:fill type="solid"/>
              </v:shape>
            </v:group>
            <v:group style="position:absolute;left:5631;top:10624;width:10;height:20" coordorigin="5631,10624" coordsize="10,20">
              <v:shape style="position:absolute;left:5631;top:10624;width:10;height:20" coordorigin="5631,10624" coordsize="10,20" path="m5631,10643l5641,10643,5641,10624,5631,10624,5631,10643xe" filled="true" fillcolor="#000000" stroked="false">
                <v:path arrowok="t"/>
                <v:fill type="solid"/>
              </v:shape>
            </v:group>
            <v:group style="position:absolute;left:5631;top:10643;width:10;height:20" coordorigin="5631,10643" coordsize="10,20">
              <v:shape style="position:absolute;left:5631;top:10643;width:10;height:20" coordorigin="5631,10643" coordsize="10,20" path="m5631,10662l5641,10662,5641,10643,5631,10643,5631,10662xe" filled="true" fillcolor="#000000" stroked="false">
                <v:path arrowok="t"/>
                <v:fill type="solid"/>
              </v:shape>
            </v:group>
            <v:group style="position:absolute;left:5631;top:10662;width:10;height:20" coordorigin="5631,10662" coordsize="10,20">
              <v:shape style="position:absolute;left:5631;top:10662;width:10;height:20" coordorigin="5631,10662" coordsize="10,20" path="m5631,10681l5641,10681,5641,10662,5631,10662,5631,10681xe" filled="true" fillcolor="#000000" stroked="false">
                <v:path arrowok="t"/>
                <v:fill type="solid"/>
              </v:shape>
            </v:group>
            <v:group style="position:absolute;left:5631;top:10681;width:10;height:20" coordorigin="5631,10681" coordsize="10,20">
              <v:shape style="position:absolute;left:5631;top:10681;width:10;height:20" coordorigin="5631,10681" coordsize="10,20" path="m5631,10701l5641,10701,5641,10681,5631,10681,5631,10701xe" filled="true" fillcolor="#000000" stroked="false">
                <v:path arrowok="t"/>
                <v:fill type="solid"/>
              </v:shape>
            </v:group>
            <v:group style="position:absolute;left:5631;top:10707;width:10;height:2" coordorigin="5631,10707" coordsize="10,2">
              <v:shape style="position:absolute;left:5631;top:10707;width:10;height:2" coordorigin="5631,10707" coordsize="10,0" path="m5631,10707l5641,10707e" filled="false" stroked="true" strokeweight=".60004pt" strokecolor="#000000">
                <v:path arrowok="t"/>
              </v:shape>
            </v:group>
            <v:group style="position:absolute;left:7451;top:10086;width:10;height:20" coordorigin="7451,10086" coordsize="10,20">
              <v:shape style="position:absolute;left:7451;top:10086;width:10;height:20" coordorigin="7451,10086" coordsize="10,20" path="m7451,10105l7461,10105,7461,10086,7451,10086,7451,10105xe" filled="true" fillcolor="#000000" stroked="false">
                <v:path arrowok="t"/>
                <v:fill type="solid"/>
              </v:shape>
            </v:group>
            <v:group style="position:absolute;left:7451;top:10105;width:10;height:20" coordorigin="7451,10105" coordsize="10,20">
              <v:shape style="position:absolute;left:7451;top:10105;width:10;height:20" coordorigin="7451,10105" coordsize="10,20" path="m7451,10125l7461,10125,7461,10105,7451,10105,7451,10125xe" filled="true" fillcolor="#000000" stroked="false">
                <v:path arrowok="t"/>
                <v:fill type="solid"/>
              </v:shape>
            </v:group>
            <v:group style="position:absolute;left:7451;top:10125;width:10;height:20" coordorigin="7451,10125" coordsize="10,20">
              <v:shape style="position:absolute;left:7451;top:10125;width:10;height:20" coordorigin="7451,10125" coordsize="10,20" path="m7451,10144l7461,10144,7461,10125,7451,10125,7451,10144xe" filled="true" fillcolor="#000000" stroked="false">
                <v:path arrowok="t"/>
                <v:fill type="solid"/>
              </v:shape>
            </v:group>
            <v:group style="position:absolute;left:7451;top:10144;width:10;height:20" coordorigin="7451,10144" coordsize="10,20">
              <v:shape style="position:absolute;left:7451;top:10144;width:10;height:20" coordorigin="7451,10144" coordsize="10,20" path="m7451,10163l7461,10163,7461,10144,7451,10144,7451,10163xe" filled="true" fillcolor="#000000" stroked="false">
                <v:path arrowok="t"/>
                <v:fill type="solid"/>
              </v:shape>
            </v:group>
            <v:group style="position:absolute;left:7451;top:10163;width:10;height:20" coordorigin="7451,10163" coordsize="10,20">
              <v:shape style="position:absolute;left:7451;top:10163;width:10;height:20" coordorigin="7451,10163" coordsize="10,20" path="m7451,10182l7461,10182,7461,10163,7451,10163,7451,10182xe" filled="true" fillcolor="#000000" stroked="false">
                <v:path arrowok="t"/>
                <v:fill type="solid"/>
              </v:shape>
            </v:group>
            <v:group style="position:absolute;left:7451;top:10182;width:10;height:20" coordorigin="7451,10182" coordsize="10,20">
              <v:shape style="position:absolute;left:7451;top:10182;width:10;height:20" coordorigin="7451,10182" coordsize="10,20" path="m7451,10201l7461,10201,7461,10182,7451,10182,7451,10201xe" filled="true" fillcolor="#000000" stroked="false">
                <v:path arrowok="t"/>
                <v:fill type="solid"/>
              </v:shape>
            </v:group>
            <v:group style="position:absolute;left:7451;top:10201;width:10;height:20" coordorigin="7451,10201" coordsize="10,20">
              <v:shape style="position:absolute;left:7451;top:10201;width:10;height:20" coordorigin="7451,10201" coordsize="10,20" path="m7451,10221l7461,10221,7461,10201,7451,10201,7451,10221xe" filled="true" fillcolor="#000000" stroked="false">
                <v:path arrowok="t"/>
                <v:fill type="solid"/>
              </v:shape>
            </v:group>
            <v:group style="position:absolute;left:7451;top:10221;width:10;height:20" coordorigin="7451,10221" coordsize="10,20">
              <v:shape style="position:absolute;left:7451;top:10221;width:10;height:20" coordorigin="7451,10221" coordsize="10,20" path="m7451,10240l7461,10240,7461,10221,7451,10221,7451,10240xe" filled="true" fillcolor="#000000" stroked="false">
                <v:path arrowok="t"/>
                <v:fill type="solid"/>
              </v:shape>
            </v:group>
            <v:group style="position:absolute;left:7451;top:10240;width:10;height:20" coordorigin="7451,10240" coordsize="10,20">
              <v:shape style="position:absolute;left:7451;top:10240;width:10;height:20" coordorigin="7451,10240" coordsize="10,20" path="m7451,10259l7461,10259,7461,10240,7451,10240,7451,10259xe" filled="true" fillcolor="#000000" stroked="false">
                <v:path arrowok="t"/>
                <v:fill type="solid"/>
              </v:shape>
            </v:group>
            <v:group style="position:absolute;left:7451;top:10259;width:10;height:20" coordorigin="7451,10259" coordsize="10,20">
              <v:shape style="position:absolute;left:7451;top:10259;width:10;height:20" coordorigin="7451,10259" coordsize="10,20" path="m7451,10278l7461,10278,7461,10259,7451,10259,7451,10278xe" filled="true" fillcolor="#000000" stroked="false">
                <v:path arrowok="t"/>
                <v:fill type="solid"/>
              </v:shape>
            </v:group>
            <v:group style="position:absolute;left:7451;top:10278;width:10;height:20" coordorigin="7451,10278" coordsize="10,20">
              <v:shape style="position:absolute;left:7451;top:10278;width:10;height:20" coordorigin="7451,10278" coordsize="10,20" path="m7451,10297l7461,10297,7461,10278,7451,10278,7451,10297xe" filled="true" fillcolor="#000000" stroked="false">
                <v:path arrowok="t"/>
                <v:fill type="solid"/>
              </v:shape>
            </v:group>
            <v:group style="position:absolute;left:7451;top:10297;width:10;height:20" coordorigin="7451,10297" coordsize="10,20">
              <v:shape style="position:absolute;left:7451;top:10297;width:10;height:20" coordorigin="7451,10297" coordsize="10,20" path="m7451,10317l7461,10317,7461,10297,7451,10297,7451,10317xe" filled="true" fillcolor="#000000" stroked="false">
                <v:path arrowok="t"/>
                <v:fill type="solid"/>
              </v:shape>
            </v:group>
            <v:group style="position:absolute;left:7451;top:10317;width:10;height:20" coordorigin="7451,10317" coordsize="10,20">
              <v:shape style="position:absolute;left:7451;top:10317;width:10;height:20" coordorigin="7451,10317" coordsize="10,20" path="m7451,10336l7461,10336,7461,10317,7451,10317,7451,10336xe" filled="true" fillcolor="#000000" stroked="false">
                <v:path arrowok="t"/>
                <v:fill type="solid"/>
              </v:shape>
            </v:group>
            <v:group style="position:absolute;left:7451;top:10336;width:10;height:20" coordorigin="7451,10336" coordsize="10,20">
              <v:shape style="position:absolute;left:7451;top:10336;width:10;height:20" coordorigin="7451,10336" coordsize="10,20" path="m7451,10355l7461,10355,7461,10336,7451,10336,7451,10355xe" filled="true" fillcolor="#000000" stroked="false">
                <v:path arrowok="t"/>
                <v:fill type="solid"/>
              </v:shape>
            </v:group>
            <v:group style="position:absolute;left:7451;top:10355;width:10;height:20" coordorigin="7451,10355" coordsize="10,20">
              <v:shape style="position:absolute;left:7451;top:10355;width:10;height:20" coordorigin="7451,10355" coordsize="10,20" path="m7451,10374l7461,10374,7461,10355,7451,10355,7451,10374xe" filled="true" fillcolor="#000000" stroked="false">
                <v:path arrowok="t"/>
                <v:fill type="solid"/>
              </v:shape>
            </v:group>
            <v:group style="position:absolute;left:7451;top:10374;width:10;height:20" coordorigin="7451,10374" coordsize="10,20">
              <v:shape style="position:absolute;left:7451;top:10374;width:10;height:20" coordorigin="7451,10374" coordsize="10,20" path="m7451,10393l7461,10393,7461,10374,7451,10374,7451,10393xe" filled="true" fillcolor="#000000" stroked="false">
                <v:path arrowok="t"/>
                <v:fill type="solid"/>
              </v:shape>
            </v:group>
            <v:group style="position:absolute;left:7451;top:10393;width:10;height:20" coordorigin="7451,10393" coordsize="10,20">
              <v:shape style="position:absolute;left:7451;top:10393;width:10;height:20" coordorigin="7451,10393" coordsize="10,20" path="m7451,10413l7461,10413,7461,10393,7451,10393,7451,10413xe" filled="true" fillcolor="#000000" stroked="false">
                <v:path arrowok="t"/>
                <v:fill type="solid"/>
              </v:shape>
            </v:group>
            <v:group style="position:absolute;left:7451;top:10413;width:10;height:20" coordorigin="7451,10413" coordsize="10,20">
              <v:shape style="position:absolute;left:7451;top:10413;width:10;height:20" coordorigin="7451,10413" coordsize="10,20" path="m7451,10432l7461,10432,7461,10413,7451,10413,7451,10432xe" filled="true" fillcolor="#000000" stroked="false">
                <v:path arrowok="t"/>
                <v:fill type="solid"/>
              </v:shape>
            </v:group>
            <v:group style="position:absolute;left:7451;top:10432;width:10;height:20" coordorigin="7451,10432" coordsize="10,20">
              <v:shape style="position:absolute;left:7451;top:10432;width:10;height:20" coordorigin="7451,10432" coordsize="10,20" path="m7451,10451l7461,10451,7461,10432,7451,10432,7451,10451xe" filled="true" fillcolor="#000000" stroked="false">
                <v:path arrowok="t"/>
                <v:fill type="solid"/>
              </v:shape>
            </v:group>
            <v:group style="position:absolute;left:7451;top:10451;width:10;height:20" coordorigin="7451,10451" coordsize="10,20">
              <v:shape style="position:absolute;left:7451;top:10451;width:10;height:20" coordorigin="7451,10451" coordsize="10,20" path="m7451,10470l7461,10470,7461,10451,7451,10451,7451,10470xe" filled="true" fillcolor="#000000" stroked="false">
                <v:path arrowok="t"/>
                <v:fill type="solid"/>
              </v:shape>
            </v:group>
            <v:group style="position:absolute;left:7451;top:10470;width:10;height:20" coordorigin="7451,10470" coordsize="10,20">
              <v:shape style="position:absolute;left:7451;top:10470;width:10;height:20" coordorigin="7451,10470" coordsize="10,20" path="m7451,10489l7461,10489,7461,10470,7451,10470,7451,10489xe" filled="true" fillcolor="#000000" stroked="false">
                <v:path arrowok="t"/>
                <v:fill type="solid"/>
              </v:shape>
            </v:group>
            <v:group style="position:absolute;left:7451;top:10489;width:10;height:20" coordorigin="7451,10489" coordsize="10,20">
              <v:shape style="position:absolute;left:7451;top:10489;width:10;height:20" coordorigin="7451,10489" coordsize="10,20" path="m7451,10509l7461,10509,7461,10489,7451,10489,7451,10509xe" filled="true" fillcolor="#000000" stroked="false">
                <v:path arrowok="t"/>
                <v:fill type="solid"/>
              </v:shape>
            </v:group>
            <v:group style="position:absolute;left:7451;top:10509;width:10;height:20" coordorigin="7451,10509" coordsize="10,20">
              <v:shape style="position:absolute;left:7451;top:10509;width:10;height:20" coordorigin="7451,10509" coordsize="10,20" path="m7451,10528l7461,10528,7461,10509,7451,10509,7451,10528xe" filled="true" fillcolor="#000000" stroked="false">
                <v:path arrowok="t"/>
                <v:fill type="solid"/>
              </v:shape>
            </v:group>
            <v:group style="position:absolute;left:7451;top:10528;width:10;height:20" coordorigin="7451,10528" coordsize="10,20">
              <v:shape style="position:absolute;left:7451;top:10528;width:10;height:20" coordorigin="7451,10528" coordsize="10,20" path="m7451,10547l7461,10547,7461,10528,7451,10528,7451,10547xe" filled="true" fillcolor="#000000" stroked="false">
                <v:path arrowok="t"/>
                <v:fill type="solid"/>
              </v:shape>
            </v:group>
            <v:group style="position:absolute;left:7451;top:10547;width:10;height:20" coordorigin="7451,10547" coordsize="10,20">
              <v:shape style="position:absolute;left:7451;top:10547;width:10;height:20" coordorigin="7451,10547" coordsize="10,20" path="m7451,10566l7461,10566,7461,10547,7451,10547,7451,10566xe" filled="true" fillcolor="#000000" stroked="false">
                <v:path arrowok="t"/>
                <v:fill type="solid"/>
              </v:shape>
            </v:group>
            <v:group style="position:absolute;left:7451;top:10566;width:10;height:20" coordorigin="7451,10566" coordsize="10,20">
              <v:shape style="position:absolute;left:7451;top:10566;width:10;height:20" coordorigin="7451,10566" coordsize="10,20" path="m7451,10585l7461,10585,7461,10566,7451,10566,7451,10585xe" filled="true" fillcolor="#000000" stroked="false">
                <v:path arrowok="t"/>
                <v:fill type="solid"/>
              </v:shape>
            </v:group>
            <v:group style="position:absolute;left:7451;top:10585;width:10;height:20" coordorigin="7451,10585" coordsize="10,20">
              <v:shape style="position:absolute;left:7451;top:10585;width:10;height:20" coordorigin="7451,10585" coordsize="10,20" path="m7451,10605l7461,10605,7461,10585,7451,10585,7451,10605xe" filled="true" fillcolor="#000000" stroked="false">
                <v:path arrowok="t"/>
                <v:fill type="solid"/>
              </v:shape>
            </v:group>
            <v:group style="position:absolute;left:7451;top:10605;width:10;height:20" coordorigin="7451,10605" coordsize="10,20">
              <v:shape style="position:absolute;left:7451;top:10605;width:10;height:20" coordorigin="7451,10605" coordsize="10,20" path="m7451,10624l7461,10624,7461,10605,7451,10605,7451,10624xe" filled="true" fillcolor="#000000" stroked="false">
                <v:path arrowok="t"/>
                <v:fill type="solid"/>
              </v:shape>
            </v:group>
            <v:group style="position:absolute;left:7451;top:10624;width:10;height:20" coordorigin="7451,10624" coordsize="10,20">
              <v:shape style="position:absolute;left:7451;top:10624;width:10;height:20" coordorigin="7451,10624" coordsize="10,20" path="m7451,10643l7461,10643,7461,10624,7451,10624,7451,10643xe" filled="true" fillcolor="#000000" stroked="false">
                <v:path arrowok="t"/>
                <v:fill type="solid"/>
              </v:shape>
            </v:group>
            <v:group style="position:absolute;left:7451;top:10643;width:10;height:20" coordorigin="7451,10643" coordsize="10,20">
              <v:shape style="position:absolute;left:7451;top:10643;width:10;height:20" coordorigin="7451,10643" coordsize="10,20" path="m7451,10662l7461,10662,7461,10643,7451,10643,7451,10662xe" filled="true" fillcolor="#000000" stroked="false">
                <v:path arrowok="t"/>
                <v:fill type="solid"/>
              </v:shape>
            </v:group>
            <v:group style="position:absolute;left:7451;top:10662;width:10;height:20" coordorigin="7451,10662" coordsize="10,20">
              <v:shape style="position:absolute;left:7451;top:10662;width:10;height:20" coordorigin="7451,10662" coordsize="10,20" path="m7451,10681l7461,10681,7461,10662,7451,10662,7451,10681xe" filled="true" fillcolor="#000000" stroked="false">
                <v:path arrowok="t"/>
                <v:fill type="solid"/>
              </v:shape>
            </v:group>
            <v:group style="position:absolute;left:7451;top:10681;width:10;height:20" coordorigin="7451,10681" coordsize="10,20">
              <v:shape style="position:absolute;left:7451;top:10681;width:10;height:20" coordorigin="7451,10681" coordsize="10,20" path="m7451,10701l7461,10701,7461,10681,7451,10681,7451,10701xe" filled="true" fillcolor="#000000" stroked="false">
                <v:path arrowok="t"/>
                <v:fill type="solid"/>
              </v:shape>
            </v:group>
            <v:group style="position:absolute;left:7451;top:10707;width:10;height:2" coordorigin="7451,10707" coordsize="10,2">
              <v:shape style="position:absolute;left:7451;top:10707;width:10;height:2" coordorigin="7451,10707" coordsize="10,0" path="m7451,10707l7461,10707e" filled="false" stroked="true" strokeweight=".60004pt" strokecolor="#000000">
                <v:path arrowok="t"/>
              </v:shape>
            </v:group>
            <v:group style="position:absolute;left:8980;top:10086;width:10;height:20" coordorigin="8980,10086" coordsize="10,20">
              <v:shape style="position:absolute;left:8980;top:10086;width:10;height:20" coordorigin="8980,10086" coordsize="10,20" path="m8980,10105l8990,10105,8990,10086,8980,10086,8980,10105xe" filled="true" fillcolor="#000000" stroked="false">
                <v:path arrowok="t"/>
                <v:fill type="solid"/>
              </v:shape>
            </v:group>
            <v:group style="position:absolute;left:8980;top:10105;width:10;height:20" coordorigin="8980,10105" coordsize="10,20">
              <v:shape style="position:absolute;left:8980;top:10105;width:10;height:20" coordorigin="8980,10105" coordsize="10,20" path="m8980,10125l8990,10125,8990,10105,8980,10105,8980,10125xe" filled="true" fillcolor="#000000" stroked="false">
                <v:path arrowok="t"/>
                <v:fill type="solid"/>
              </v:shape>
            </v:group>
            <v:group style="position:absolute;left:8980;top:10125;width:10;height:20" coordorigin="8980,10125" coordsize="10,20">
              <v:shape style="position:absolute;left:8980;top:10125;width:10;height:20" coordorigin="8980,10125" coordsize="10,20" path="m8980,10144l8990,10144,8990,10125,8980,10125,8980,10144xe" filled="true" fillcolor="#000000" stroked="false">
                <v:path arrowok="t"/>
                <v:fill type="solid"/>
              </v:shape>
            </v:group>
            <v:group style="position:absolute;left:8980;top:10144;width:10;height:20" coordorigin="8980,10144" coordsize="10,20">
              <v:shape style="position:absolute;left:8980;top:10144;width:10;height:20" coordorigin="8980,10144" coordsize="10,20" path="m8980,10163l8990,10163,8990,10144,8980,10144,8980,10163xe" filled="true" fillcolor="#000000" stroked="false">
                <v:path arrowok="t"/>
                <v:fill type="solid"/>
              </v:shape>
            </v:group>
            <v:group style="position:absolute;left:8980;top:10163;width:10;height:20" coordorigin="8980,10163" coordsize="10,20">
              <v:shape style="position:absolute;left:8980;top:10163;width:10;height:20" coordorigin="8980,10163" coordsize="10,20" path="m8980,10182l8990,10182,8990,10163,8980,10163,8980,10182xe" filled="true" fillcolor="#000000" stroked="false">
                <v:path arrowok="t"/>
                <v:fill type="solid"/>
              </v:shape>
            </v:group>
            <v:group style="position:absolute;left:8980;top:10182;width:10;height:20" coordorigin="8980,10182" coordsize="10,20">
              <v:shape style="position:absolute;left:8980;top:10182;width:10;height:20" coordorigin="8980,10182" coordsize="10,20" path="m8980,10201l8990,10201,8990,10182,8980,10182,8980,10201xe" filled="true" fillcolor="#000000" stroked="false">
                <v:path arrowok="t"/>
                <v:fill type="solid"/>
              </v:shape>
            </v:group>
            <v:group style="position:absolute;left:8980;top:10201;width:10;height:20" coordorigin="8980,10201" coordsize="10,20">
              <v:shape style="position:absolute;left:8980;top:10201;width:10;height:20" coordorigin="8980,10201" coordsize="10,20" path="m8980,10221l8990,10221,8990,10201,8980,10201,8980,10221xe" filled="true" fillcolor="#000000" stroked="false">
                <v:path arrowok="t"/>
                <v:fill type="solid"/>
              </v:shape>
            </v:group>
            <v:group style="position:absolute;left:8980;top:10221;width:10;height:20" coordorigin="8980,10221" coordsize="10,20">
              <v:shape style="position:absolute;left:8980;top:10221;width:10;height:20" coordorigin="8980,10221" coordsize="10,20" path="m8980,10240l8990,10240,8990,10221,8980,10221,8980,10240xe" filled="true" fillcolor="#000000" stroked="false">
                <v:path arrowok="t"/>
                <v:fill type="solid"/>
              </v:shape>
            </v:group>
            <v:group style="position:absolute;left:8980;top:10240;width:10;height:20" coordorigin="8980,10240" coordsize="10,20">
              <v:shape style="position:absolute;left:8980;top:10240;width:10;height:20" coordorigin="8980,10240" coordsize="10,20" path="m8980,10259l8990,10259,8990,10240,8980,10240,8980,10259xe" filled="true" fillcolor="#000000" stroked="false">
                <v:path arrowok="t"/>
                <v:fill type="solid"/>
              </v:shape>
            </v:group>
            <v:group style="position:absolute;left:8980;top:10259;width:10;height:20" coordorigin="8980,10259" coordsize="10,20">
              <v:shape style="position:absolute;left:8980;top:10259;width:10;height:20" coordorigin="8980,10259" coordsize="10,20" path="m8980,10278l8990,10278,8990,10259,8980,10259,8980,10278xe" filled="true" fillcolor="#000000" stroked="false">
                <v:path arrowok="t"/>
                <v:fill type="solid"/>
              </v:shape>
            </v:group>
            <v:group style="position:absolute;left:8980;top:10278;width:10;height:20" coordorigin="8980,10278" coordsize="10,20">
              <v:shape style="position:absolute;left:8980;top:10278;width:10;height:20" coordorigin="8980,10278" coordsize="10,20" path="m8980,10297l8990,10297,8990,10278,8980,10278,8980,10297xe" filled="true" fillcolor="#000000" stroked="false">
                <v:path arrowok="t"/>
                <v:fill type="solid"/>
              </v:shape>
            </v:group>
            <v:group style="position:absolute;left:8980;top:10297;width:10;height:20" coordorigin="8980,10297" coordsize="10,20">
              <v:shape style="position:absolute;left:8980;top:10297;width:10;height:20" coordorigin="8980,10297" coordsize="10,20" path="m8980,10317l8990,10317,8990,10297,8980,10297,8980,10317xe" filled="true" fillcolor="#000000" stroked="false">
                <v:path arrowok="t"/>
                <v:fill type="solid"/>
              </v:shape>
            </v:group>
            <v:group style="position:absolute;left:8980;top:10317;width:10;height:20" coordorigin="8980,10317" coordsize="10,20">
              <v:shape style="position:absolute;left:8980;top:10317;width:10;height:20" coordorigin="8980,10317" coordsize="10,20" path="m8980,10336l8990,10336,8990,10317,8980,10317,8980,10336xe" filled="true" fillcolor="#000000" stroked="false">
                <v:path arrowok="t"/>
                <v:fill type="solid"/>
              </v:shape>
            </v:group>
            <v:group style="position:absolute;left:8980;top:10336;width:10;height:20" coordorigin="8980,10336" coordsize="10,20">
              <v:shape style="position:absolute;left:8980;top:10336;width:10;height:20" coordorigin="8980,10336" coordsize="10,20" path="m8980,10355l8990,10355,8990,10336,8980,10336,8980,10355xe" filled="true" fillcolor="#000000" stroked="false">
                <v:path arrowok="t"/>
                <v:fill type="solid"/>
              </v:shape>
            </v:group>
            <v:group style="position:absolute;left:8980;top:10355;width:10;height:20" coordorigin="8980,10355" coordsize="10,20">
              <v:shape style="position:absolute;left:8980;top:10355;width:10;height:20" coordorigin="8980,10355" coordsize="10,20" path="m8980,10374l8990,10374,8990,10355,8980,10355,8980,10374xe" filled="true" fillcolor="#000000" stroked="false">
                <v:path arrowok="t"/>
                <v:fill type="solid"/>
              </v:shape>
            </v:group>
            <v:group style="position:absolute;left:8980;top:10374;width:10;height:20" coordorigin="8980,10374" coordsize="10,20">
              <v:shape style="position:absolute;left:8980;top:10374;width:10;height:20" coordorigin="8980,10374" coordsize="10,20" path="m8980,10393l8990,10393,8990,10374,8980,10374,8980,10393xe" filled="true" fillcolor="#000000" stroked="false">
                <v:path arrowok="t"/>
                <v:fill type="solid"/>
              </v:shape>
            </v:group>
            <v:group style="position:absolute;left:8980;top:10393;width:10;height:20" coordorigin="8980,10393" coordsize="10,20">
              <v:shape style="position:absolute;left:8980;top:10393;width:10;height:20" coordorigin="8980,10393" coordsize="10,20" path="m8980,10413l8990,10413,8990,10393,8980,10393,8980,10413xe" filled="true" fillcolor="#000000" stroked="false">
                <v:path arrowok="t"/>
                <v:fill type="solid"/>
              </v:shape>
            </v:group>
            <v:group style="position:absolute;left:8980;top:10413;width:10;height:20" coordorigin="8980,10413" coordsize="10,20">
              <v:shape style="position:absolute;left:8980;top:10413;width:10;height:20" coordorigin="8980,10413" coordsize="10,20" path="m8980,10432l8990,10432,8990,10413,8980,10413,8980,10432xe" filled="true" fillcolor="#000000" stroked="false">
                <v:path arrowok="t"/>
                <v:fill type="solid"/>
              </v:shape>
            </v:group>
            <v:group style="position:absolute;left:8980;top:10432;width:10;height:20" coordorigin="8980,10432" coordsize="10,20">
              <v:shape style="position:absolute;left:8980;top:10432;width:10;height:20" coordorigin="8980,10432" coordsize="10,20" path="m8980,10451l8990,10451,8990,10432,8980,10432,8980,10451xe" filled="true" fillcolor="#000000" stroked="false">
                <v:path arrowok="t"/>
                <v:fill type="solid"/>
              </v:shape>
            </v:group>
            <v:group style="position:absolute;left:8980;top:10451;width:10;height:20" coordorigin="8980,10451" coordsize="10,20">
              <v:shape style="position:absolute;left:8980;top:10451;width:10;height:20" coordorigin="8980,10451" coordsize="10,20" path="m8980,10470l8990,10470,8990,10451,8980,10451,8980,10470xe" filled="true" fillcolor="#000000" stroked="false">
                <v:path arrowok="t"/>
                <v:fill type="solid"/>
              </v:shape>
            </v:group>
            <v:group style="position:absolute;left:8980;top:10470;width:10;height:20" coordorigin="8980,10470" coordsize="10,20">
              <v:shape style="position:absolute;left:8980;top:10470;width:10;height:20" coordorigin="8980,10470" coordsize="10,20" path="m8980,10489l8990,10489,8990,10470,8980,10470,8980,10489xe" filled="true" fillcolor="#000000" stroked="false">
                <v:path arrowok="t"/>
                <v:fill type="solid"/>
              </v:shape>
            </v:group>
            <v:group style="position:absolute;left:8980;top:10489;width:10;height:20" coordorigin="8980,10489" coordsize="10,20">
              <v:shape style="position:absolute;left:8980;top:10489;width:10;height:20" coordorigin="8980,10489" coordsize="10,20" path="m8980,10509l8990,10509,8990,10489,8980,10489,8980,10509xe" filled="true" fillcolor="#000000" stroked="false">
                <v:path arrowok="t"/>
                <v:fill type="solid"/>
              </v:shape>
            </v:group>
            <v:group style="position:absolute;left:8980;top:10509;width:10;height:20" coordorigin="8980,10509" coordsize="10,20">
              <v:shape style="position:absolute;left:8980;top:10509;width:10;height:20" coordorigin="8980,10509" coordsize="10,20" path="m8980,10528l8990,10528,8990,10509,8980,10509,8980,10528xe" filled="true" fillcolor="#000000" stroked="false">
                <v:path arrowok="t"/>
                <v:fill type="solid"/>
              </v:shape>
            </v:group>
            <v:group style="position:absolute;left:8980;top:10528;width:10;height:20" coordorigin="8980,10528" coordsize="10,20">
              <v:shape style="position:absolute;left:8980;top:10528;width:10;height:20" coordorigin="8980,10528" coordsize="10,20" path="m8980,10547l8990,10547,8990,10528,8980,10528,8980,10547xe" filled="true" fillcolor="#000000" stroked="false">
                <v:path arrowok="t"/>
                <v:fill type="solid"/>
              </v:shape>
            </v:group>
            <v:group style="position:absolute;left:8980;top:10547;width:10;height:20" coordorigin="8980,10547" coordsize="10,20">
              <v:shape style="position:absolute;left:8980;top:10547;width:10;height:20" coordorigin="8980,10547" coordsize="10,20" path="m8980,10566l8990,10566,8990,10547,8980,10547,8980,10566xe" filled="true" fillcolor="#000000" stroked="false">
                <v:path arrowok="t"/>
                <v:fill type="solid"/>
              </v:shape>
            </v:group>
            <v:group style="position:absolute;left:8980;top:10566;width:10;height:20" coordorigin="8980,10566" coordsize="10,20">
              <v:shape style="position:absolute;left:8980;top:10566;width:10;height:20" coordorigin="8980,10566" coordsize="10,20" path="m8980,10585l8990,10585,8990,10566,8980,10566,8980,10585xe" filled="true" fillcolor="#000000" stroked="false">
                <v:path arrowok="t"/>
                <v:fill type="solid"/>
              </v:shape>
            </v:group>
            <v:group style="position:absolute;left:8980;top:10585;width:10;height:20" coordorigin="8980,10585" coordsize="10,20">
              <v:shape style="position:absolute;left:8980;top:10585;width:10;height:20" coordorigin="8980,10585" coordsize="10,20" path="m8980,10605l8990,10605,8990,10585,8980,10585,8980,10605xe" filled="true" fillcolor="#000000" stroked="false">
                <v:path arrowok="t"/>
                <v:fill type="solid"/>
              </v:shape>
            </v:group>
            <v:group style="position:absolute;left:8980;top:10605;width:10;height:20" coordorigin="8980,10605" coordsize="10,20">
              <v:shape style="position:absolute;left:8980;top:10605;width:10;height:20" coordorigin="8980,10605" coordsize="10,20" path="m8980,10624l8990,10624,8990,10605,8980,10605,8980,10624xe" filled="true" fillcolor="#000000" stroked="false">
                <v:path arrowok="t"/>
                <v:fill type="solid"/>
              </v:shape>
            </v:group>
            <v:group style="position:absolute;left:8980;top:10624;width:10;height:20" coordorigin="8980,10624" coordsize="10,20">
              <v:shape style="position:absolute;left:8980;top:10624;width:10;height:20" coordorigin="8980,10624" coordsize="10,20" path="m8980,10643l8990,10643,8990,10624,8980,10624,8980,10643xe" filled="true" fillcolor="#000000" stroked="false">
                <v:path arrowok="t"/>
                <v:fill type="solid"/>
              </v:shape>
            </v:group>
            <v:group style="position:absolute;left:8980;top:10643;width:10;height:20" coordorigin="8980,10643" coordsize="10,20">
              <v:shape style="position:absolute;left:8980;top:10643;width:10;height:20" coordorigin="8980,10643" coordsize="10,20" path="m8980,10662l8990,10662,8990,10643,8980,10643,8980,10662xe" filled="true" fillcolor="#000000" stroked="false">
                <v:path arrowok="t"/>
                <v:fill type="solid"/>
              </v:shape>
            </v:group>
            <v:group style="position:absolute;left:8980;top:10662;width:10;height:20" coordorigin="8980,10662" coordsize="10,20">
              <v:shape style="position:absolute;left:8980;top:10662;width:10;height:20" coordorigin="8980,10662" coordsize="10,20" path="m8980,10681l8990,10681,8990,10662,8980,10662,8980,10681xe" filled="true" fillcolor="#000000" stroked="false">
                <v:path arrowok="t"/>
                <v:fill type="solid"/>
              </v:shape>
            </v:group>
            <v:group style="position:absolute;left:8980;top:10681;width:10;height:20" coordorigin="8980,10681" coordsize="10,20">
              <v:shape style="position:absolute;left:8980;top:10681;width:10;height:20" coordorigin="8980,10681" coordsize="10,20" path="m8980,10701l8990,10701,8990,10681,8980,10681,8980,10701xe" filled="true" fillcolor="#000000" stroked="false">
                <v:path arrowok="t"/>
                <v:fill type="solid"/>
              </v:shape>
            </v:group>
            <v:group style="position:absolute;left:8980;top:10707;width:10;height:2" coordorigin="8980,10707" coordsize="10,2">
              <v:shape style="position:absolute;left:8980;top:10707;width:10;height:2" coordorigin="8980,10707" coordsize="10,0" path="m8980,10707l8990,10707e" filled="false" stroked="true" strokeweight=".60004pt" strokecolor="#000000">
                <v:path arrowok="t"/>
              </v:shape>
            </v:group>
            <v:group style="position:absolute;left:10800;top:10086;width:10;height:20" coordorigin="10800,10086" coordsize="10,20">
              <v:shape style="position:absolute;left:10800;top:10086;width:10;height:20" coordorigin="10800,10086" coordsize="10,20" path="m10800,10105l10809,10105,10809,10086,10800,10086,10800,10105xe" filled="true" fillcolor="#000000" stroked="false">
                <v:path arrowok="t"/>
                <v:fill type="solid"/>
              </v:shape>
            </v:group>
            <v:group style="position:absolute;left:10800;top:10105;width:10;height:20" coordorigin="10800,10105" coordsize="10,20">
              <v:shape style="position:absolute;left:10800;top:10105;width:10;height:20" coordorigin="10800,10105" coordsize="10,20" path="m10800,10125l10809,10125,10809,10105,10800,10105,10800,10125xe" filled="true" fillcolor="#000000" stroked="false">
                <v:path arrowok="t"/>
                <v:fill type="solid"/>
              </v:shape>
            </v:group>
            <v:group style="position:absolute;left:10800;top:10125;width:10;height:20" coordorigin="10800,10125" coordsize="10,20">
              <v:shape style="position:absolute;left:10800;top:10125;width:10;height:20" coordorigin="10800,10125" coordsize="10,20" path="m10800,10144l10809,10144,10809,10125,10800,10125,10800,10144xe" filled="true" fillcolor="#000000" stroked="false">
                <v:path arrowok="t"/>
                <v:fill type="solid"/>
              </v:shape>
            </v:group>
            <v:group style="position:absolute;left:10800;top:10144;width:10;height:20" coordorigin="10800,10144" coordsize="10,20">
              <v:shape style="position:absolute;left:10800;top:10144;width:10;height:20" coordorigin="10800,10144" coordsize="10,20" path="m10800,10163l10809,10163,10809,10144,10800,10144,10800,10163xe" filled="true" fillcolor="#000000" stroked="false">
                <v:path arrowok="t"/>
                <v:fill type="solid"/>
              </v:shape>
            </v:group>
            <v:group style="position:absolute;left:10800;top:10163;width:10;height:20" coordorigin="10800,10163" coordsize="10,20">
              <v:shape style="position:absolute;left:10800;top:10163;width:10;height:20" coordorigin="10800,10163" coordsize="10,20" path="m10800,10182l10809,10182,10809,10163,10800,10163,10800,10182xe" filled="true" fillcolor="#000000" stroked="false">
                <v:path arrowok="t"/>
                <v:fill type="solid"/>
              </v:shape>
            </v:group>
            <v:group style="position:absolute;left:10800;top:10182;width:10;height:20" coordorigin="10800,10182" coordsize="10,20">
              <v:shape style="position:absolute;left:10800;top:10182;width:10;height:20" coordorigin="10800,10182" coordsize="10,20" path="m10800,10201l10809,10201,10809,10182,10800,10182,10800,10201xe" filled="true" fillcolor="#000000" stroked="false">
                <v:path arrowok="t"/>
                <v:fill type="solid"/>
              </v:shape>
            </v:group>
            <v:group style="position:absolute;left:10800;top:10201;width:10;height:20" coordorigin="10800,10201" coordsize="10,20">
              <v:shape style="position:absolute;left:10800;top:10201;width:10;height:20" coordorigin="10800,10201" coordsize="10,20" path="m10800,10221l10809,10221,10809,10201,10800,10201,10800,10221xe" filled="true" fillcolor="#000000" stroked="false">
                <v:path arrowok="t"/>
                <v:fill type="solid"/>
              </v:shape>
            </v:group>
            <v:group style="position:absolute;left:10800;top:10221;width:10;height:20" coordorigin="10800,10221" coordsize="10,20">
              <v:shape style="position:absolute;left:10800;top:10221;width:10;height:20" coordorigin="10800,10221" coordsize="10,20" path="m10800,10240l10809,10240,10809,10221,10800,10221,10800,10240xe" filled="true" fillcolor="#000000" stroked="false">
                <v:path arrowok="t"/>
                <v:fill type="solid"/>
              </v:shape>
            </v:group>
            <v:group style="position:absolute;left:10800;top:10240;width:10;height:20" coordorigin="10800,10240" coordsize="10,20">
              <v:shape style="position:absolute;left:10800;top:10240;width:10;height:20" coordorigin="10800,10240" coordsize="10,20" path="m10800,10259l10809,10259,10809,10240,10800,10240,10800,10259xe" filled="true" fillcolor="#000000" stroked="false">
                <v:path arrowok="t"/>
                <v:fill type="solid"/>
              </v:shape>
            </v:group>
            <v:group style="position:absolute;left:10800;top:10259;width:10;height:20" coordorigin="10800,10259" coordsize="10,20">
              <v:shape style="position:absolute;left:10800;top:10259;width:10;height:20" coordorigin="10800,10259" coordsize="10,20" path="m10800,10278l10809,10278,10809,10259,10800,10259,10800,10278xe" filled="true" fillcolor="#000000" stroked="false">
                <v:path arrowok="t"/>
                <v:fill type="solid"/>
              </v:shape>
            </v:group>
            <v:group style="position:absolute;left:10800;top:10278;width:10;height:20" coordorigin="10800,10278" coordsize="10,20">
              <v:shape style="position:absolute;left:10800;top:10278;width:10;height:20" coordorigin="10800,10278" coordsize="10,20" path="m10800,10297l10809,10297,10809,10278,10800,10278,10800,10297xe" filled="true" fillcolor="#000000" stroked="false">
                <v:path arrowok="t"/>
                <v:fill type="solid"/>
              </v:shape>
            </v:group>
            <v:group style="position:absolute;left:10800;top:10297;width:10;height:20" coordorigin="10800,10297" coordsize="10,20">
              <v:shape style="position:absolute;left:10800;top:10297;width:10;height:20" coordorigin="10800,10297" coordsize="10,20" path="m10800,10317l10809,10317,10809,10297,10800,10297,10800,10317xe" filled="true" fillcolor="#000000" stroked="false">
                <v:path arrowok="t"/>
                <v:fill type="solid"/>
              </v:shape>
            </v:group>
            <v:group style="position:absolute;left:10800;top:10317;width:10;height:20" coordorigin="10800,10317" coordsize="10,20">
              <v:shape style="position:absolute;left:10800;top:10317;width:10;height:20" coordorigin="10800,10317" coordsize="10,20" path="m10800,10336l10809,10336,10809,10317,10800,10317,10800,10336xe" filled="true" fillcolor="#000000" stroked="false">
                <v:path arrowok="t"/>
                <v:fill type="solid"/>
              </v:shape>
            </v:group>
            <v:group style="position:absolute;left:10800;top:10336;width:10;height:20" coordorigin="10800,10336" coordsize="10,20">
              <v:shape style="position:absolute;left:10800;top:10336;width:10;height:20" coordorigin="10800,10336" coordsize="10,20" path="m10800,10355l10809,10355,10809,10336,10800,10336,10800,10355xe" filled="true" fillcolor="#000000" stroked="false">
                <v:path arrowok="t"/>
                <v:fill type="solid"/>
              </v:shape>
            </v:group>
            <v:group style="position:absolute;left:10800;top:10355;width:10;height:20" coordorigin="10800,10355" coordsize="10,20">
              <v:shape style="position:absolute;left:10800;top:10355;width:10;height:20" coordorigin="10800,10355" coordsize="10,20" path="m10800,10374l10809,10374,10809,10355,10800,10355,10800,10374xe" filled="true" fillcolor="#000000" stroked="false">
                <v:path arrowok="t"/>
                <v:fill type="solid"/>
              </v:shape>
            </v:group>
            <v:group style="position:absolute;left:10800;top:10374;width:10;height:20" coordorigin="10800,10374" coordsize="10,20">
              <v:shape style="position:absolute;left:10800;top:10374;width:10;height:20" coordorigin="10800,10374" coordsize="10,20" path="m10800,10393l10809,10393,10809,10374,10800,10374,10800,10393xe" filled="true" fillcolor="#000000" stroked="false">
                <v:path arrowok="t"/>
                <v:fill type="solid"/>
              </v:shape>
            </v:group>
            <v:group style="position:absolute;left:10800;top:10393;width:10;height:20" coordorigin="10800,10393" coordsize="10,20">
              <v:shape style="position:absolute;left:10800;top:10393;width:10;height:20" coordorigin="10800,10393" coordsize="10,20" path="m10800,10413l10809,10413,10809,10393,10800,10393,10800,10413xe" filled="true" fillcolor="#000000" stroked="false">
                <v:path arrowok="t"/>
                <v:fill type="solid"/>
              </v:shape>
            </v:group>
            <v:group style="position:absolute;left:10800;top:10413;width:10;height:20" coordorigin="10800,10413" coordsize="10,20">
              <v:shape style="position:absolute;left:10800;top:10413;width:10;height:20" coordorigin="10800,10413" coordsize="10,20" path="m10800,10432l10809,10432,10809,10413,10800,10413,10800,10432xe" filled="true" fillcolor="#000000" stroked="false">
                <v:path arrowok="t"/>
                <v:fill type="solid"/>
              </v:shape>
            </v:group>
            <v:group style="position:absolute;left:10800;top:10432;width:10;height:20" coordorigin="10800,10432" coordsize="10,20">
              <v:shape style="position:absolute;left:10800;top:10432;width:10;height:20" coordorigin="10800,10432" coordsize="10,20" path="m10800,10451l10809,10451,10809,10432,10800,10432,10800,10451xe" filled="true" fillcolor="#000000" stroked="false">
                <v:path arrowok="t"/>
                <v:fill type="solid"/>
              </v:shape>
            </v:group>
            <v:group style="position:absolute;left:10800;top:10451;width:10;height:20" coordorigin="10800,10451" coordsize="10,20">
              <v:shape style="position:absolute;left:10800;top:10451;width:10;height:20" coordorigin="10800,10451" coordsize="10,20" path="m10800,10470l10809,10470,10809,10451,10800,10451,10800,10470xe" filled="true" fillcolor="#000000" stroked="false">
                <v:path arrowok="t"/>
                <v:fill type="solid"/>
              </v:shape>
            </v:group>
            <v:group style="position:absolute;left:10800;top:10470;width:10;height:20" coordorigin="10800,10470" coordsize="10,20">
              <v:shape style="position:absolute;left:10800;top:10470;width:10;height:20" coordorigin="10800,10470" coordsize="10,20" path="m10800,10489l10809,10489,10809,10470,10800,10470,10800,10489xe" filled="true" fillcolor="#000000" stroked="false">
                <v:path arrowok="t"/>
                <v:fill type="solid"/>
              </v:shape>
            </v:group>
            <v:group style="position:absolute;left:10800;top:10489;width:10;height:20" coordorigin="10800,10489" coordsize="10,20">
              <v:shape style="position:absolute;left:10800;top:10489;width:10;height:20" coordorigin="10800,10489" coordsize="10,20" path="m10800,10509l10809,10509,10809,10489,10800,10489,10800,10509xe" filled="true" fillcolor="#000000" stroked="false">
                <v:path arrowok="t"/>
                <v:fill type="solid"/>
              </v:shape>
            </v:group>
            <v:group style="position:absolute;left:10800;top:10509;width:10;height:20" coordorigin="10800,10509" coordsize="10,20">
              <v:shape style="position:absolute;left:10800;top:10509;width:10;height:20" coordorigin="10800,10509" coordsize="10,20" path="m10800,10528l10809,10528,10809,10509,10800,10509,10800,10528xe" filled="true" fillcolor="#000000" stroked="false">
                <v:path arrowok="t"/>
                <v:fill type="solid"/>
              </v:shape>
            </v:group>
            <v:group style="position:absolute;left:10800;top:10528;width:10;height:20" coordorigin="10800,10528" coordsize="10,20">
              <v:shape style="position:absolute;left:10800;top:10528;width:10;height:20" coordorigin="10800,10528" coordsize="10,20" path="m10800,10547l10809,10547,10809,10528,10800,10528,10800,10547xe" filled="true" fillcolor="#000000" stroked="false">
                <v:path arrowok="t"/>
                <v:fill type="solid"/>
              </v:shape>
            </v:group>
            <v:group style="position:absolute;left:10800;top:10547;width:10;height:20" coordorigin="10800,10547" coordsize="10,20">
              <v:shape style="position:absolute;left:10800;top:10547;width:10;height:20" coordorigin="10800,10547" coordsize="10,20" path="m10800,10566l10809,10566,10809,10547,10800,10547,10800,10566xe" filled="true" fillcolor="#000000" stroked="false">
                <v:path arrowok="t"/>
                <v:fill type="solid"/>
              </v:shape>
            </v:group>
            <v:group style="position:absolute;left:10800;top:10566;width:10;height:20" coordorigin="10800,10566" coordsize="10,20">
              <v:shape style="position:absolute;left:10800;top:10566;width:10;height:20" coordorigin="10800,10566" coordsize="10,20" path="m10800,10585l10809,10585,10809,10566,10800,10566,10800,10585xe" filled="true" fillcolor="#000000" stroked="false">
                <v:path arrowok="t"/>
                <v:fill type="solid"/>
              </v:shape>
            </v:group>
            <v:group style="position:absolute;left:10800;top:10585;width:10;height:20" coordorigin="10800,10585" coordsize="10,20">
              <v:shape style="position:absolute;left:10800;top:10585;width:10;height:20" coordorigin="10800,10585" coordsize="10,20" path="m10800,10605l10809,10605,10809,10585,10800,10585,10800,10605xe" filled="true" fillcolor="#000000" stroked="false">
                <v:path arrowok="t"/>
                <v:fill type="solid"/>
              </v:shape>
            </v:group>
            <v:group style="position:absolute;left:10800;top:10605;width:10;height:20" coordorigin="10800,10605" coordsize="10,20">
              <v:shape style="position:absolute;left:10800;top:10605;width:10;height:20" coordorigin="10800,10605" coordsize="10,20" path="m10800,10624l10809,10624,10809,10605,10800,10605,10800,10624xe" filled="true" fillcolor="#000000" stroked="false">
                <v:path arrowok="t"/>
                <v:fill type="solid"/>
              </v:shape>
            </v:group>
            <v:group style="position:absolute;left:10800;top:10624;width:10;height:20" coordorigin="10800,10624" coordsize="10,20">
              <v:shape style="position:absolute;left:10800;top:10624;width:10;height:20" coordorigin="10800,10624" coordsize="10,20" path="m10800,10643l10809,10643,10809,10624,10800,10624,10800,10643xe" filled="true" fillcolor="#000000" stroked="false">
                <v:path arrowok="t"/>
                <v:fill type="solid"/>
              </v:shape>
            </v:group>
            <v:group style="position:absolute;left:10800;top:10643;width:10;height:20" coordorigin="10800,10643" coordsize="10,20">
              <v:shape style="position:absolute;left:10800;top:10643;width:10;height:20" coordorigin="10800,10643" coordsize="10,20" path="m10800,10662l10809,10662,10809,10643,10800,10643,10800,10662xe" filled="true" fillcolor="#000000" stroked="false">
                <v:path arrowok="t"/>
                <v:fill type="solid"/>
              </v:shape>
            </v:group>
            <v:group style="position:absolute;left:10800;top:10662;width:10;height:20" coordorigin="10800,10662" coordsize="10,20">
              <v:shape style="position:absolute;left:10800;top:10662;width:10;height:20" coordorigin="10800,10662" coordsize="10,20" path="m10800,10681l10809,10681,10809,10662,10800,10662,10800,10681xe" filled="true" fillcolor="#000000" stroked="false">
                <v:path arrowok="t"/>
                <v:fill type="solid"/>
              </v:shape>
            </v:group>
            <v:group style="position:absolute;left:10800;top:10681;width:10;height:20" coordorigin="10800,10681" coordsize="10,20">
              <v:shape style="position:absolute;left:10800;top:10681;width:10;height:20" coordorigin="10800,10681" coordsize="10,20" path="m10800,10701l10809,10701,10809,10681,10800,10681,10800,10701xe" filled="true" fillcolor="#000000" stroked="false">
                <v:path arrowok="t"/>
                <v:fill type="solid"/>
              </v:shape>
            </v:group>
            <v:group style="position:absolute;left:10800;top:10707;width:10;height:2" coordorigin="10800,10707" coordsize="10,2">
              <v:shape style="position:absolute;left:10800;top:10707;width:10;height:2" coordorigin="10800,10707" coordsize="10,0" path="m10800,10707l10809,10707e" filled="false" stroked="true" strokeweight=".60004pt" strokecolor="#000000">
                <v:path arrowok="t"/>
              </v:shape>
            </v:group>
            <v:group style="position:absolute;left:862;top:10717;width:10;height:2" coordorigin="862,10717" coordsize="10,2">
              <v:shape style="position:absolute;left:862;top:10717;width:10;height:2" coordorigin="862,10717" coordsize="10,0" path="m862,10717l871,10717e" filled="false" stroked="true" strokeweight=".47998pt" strokecolor="#000000">
                <v:path arrowok="t"/>
              </v:shape>
              <v:shape style="position:absolute;left:871;top:10713;width:2939;height:10" type="#_x0000_t75" stroked="false">
                <v:imagedata r:id="rId768" o:title=""/>
              </v:shape>
              <v:shape style="position:absolute;left:3805;top:10713;width:5175;height:10" type="#_x0000_t75" stroked="false">
                <v:imagedata r:id="rId770" o:title=""/>
              </v:shape>
              <v:shape style="position:absolute;left:8976;top:10713;width:1824;height:10" type="#_x0000_t75" stroked="false">
                <v:imagedata r:id="rId771" o:title=""/>
              </v:shape>
            </v:group>
            <v:group style="position:absolute;left:10800;top:10717;width:10;height:2" coordorigin="10800,10717" coordsize="10,2">
              <v:shape style="position:absolute;left:10800;top:10717;width:10;height:2" coordorigin="10800,10717" coordsize="10,0" path="m10800,10717l10809,10717e" filled="false" stroked="true" strokeweight=".47998pt" strokecolor="#000000">
                <v:path arrowok="t"/>
              </v:shape>
            </v:group>
            <v:group style="position:absolute;left:862;top:10722;width:10;height:20" coordorigin="862,10722" coordsize="10,20">
              <v:shape style="position:absolute;left:862;top:10722;width:10;height:20" coordorigin="862,10722" coordsize="10,20" path="m862,10741l871,10741,871,10722,862,10722,862,10741xe" filled="true" fillcolor="#000000" stroked="false">
                <v:path arrowok="t"/>
                <v:fill type="solid"/>
              </v:shape>
            </v:group>
            <v:group style="position:absolute;left:862;top:10741;width:10;height:20" coordorigin="862,10741" coordsize="10,20">
              <v:shape style="position:absolute;left:862;top:10741;width:10;height:20" coordorigin="862,10741" coordsize="10,20" path="m862,10761l871,10761,871,10741,862,10741,862,10761xe" filled="true" fillcolor="#000000" stroked="false">
                <v:path arrowok="t"/>
                <v:fill type="solid"/>
              </v:shape>
            </v:group>
            <v:group style="position:absolute;left:862;top:10761;width:10;height:20" coordorigin="862,10761" coordsize="10,20">
              <v:shape style="position:absolute;left:862;top:10761;width:10;height:20" coordorigin="862,10761" coordsize="10,20" path="m862,10780l871,10780,871,10761,862,10761,862,10780xe" filled="true" fillcolor="#000000" stroked="false">
                <v:path arrowok="t"/>
                <v:fill type="solid"/>
              </v:shape>
            </v:group>
            <v:group style="position:absolute;left:862;top:10780;width:10;height:20" coordorigin="862,10780" coordsize="10,20">
              <v:shape style="position:absolute;left:862;top:10780;width:10;height:20" coordorigin="862,10780" coordsize="10,20" path="m862,10799l871,10799,871,10780,862,10780,862,10799xe" filled="true" fillcolor="#000000" stroked="false">
                <v:path arrowok="t"/>
                <v:fill type="solid"/>
              </v:shape>
            </v:group>
            <v:group style="position:absolute;left:862;top:10799;width:10;height:20" coordorigin="862,10799" coordsize="10,20">
              <v:shape style="position:absolute;left:862;top:10799;width:10;height:20" coordorigin="862,10799" coordsize="10,20" path="m862,10818l871,10818,871,10799,862,10799,862,10818xe" filled="true" fillcolor="#000000" stroked="false">
                <v:path arrowok="t"/>
                <v:fill type="solid"/>
              </v:shape>
            </v:group>
            <v:group style="position:absolute;left:862;top:10818;width:10;height:20" coordorigin="862,10818" coordsize="10,20">
              <v:shape style="position:absolute;left:862;top:10818;width:10;height:20" coordorigin="862,10818" coordsize="10,20" path="m862,10837l871,10837,871,10818,862,10818,862,10837xe" filled="true" fillcolor="#000000" stroked="false">
                <v:path arrowok="t"/>
                <v:fill type="solid"/>
              </v:shape>
            </v:group>
            <v:group style="position:absolute;left:862;top:10837;width:10;height:20" coordorigin="862,10837" coordsize="10,20">
              <v:shape style="position:absolute;left:862;top:10837;width:10;height:20" coordorigin="862,10837" coordsize="10,20" path="m862,10857l871,10857,871,10837,862,10837,862,10857xe" filled="true" fillcolor="#000000" stroked="false">
                <v:path arrowok="t"/>
                <v:fill type="solid"/>
              </v:shape>
            </v:group>
            <v:group style="position:absolute;left:862;top:10857;width:10;height:20" coordorigin="862,10857" coordsize="10,20">
              <v:shape style="position:absolute;left:862;top:10857;width:10;height:20" coordorigin="862,10857" coordsize="10,20" path="m862,10876l871,10876,871,10857,862,10857,862,10876xe" filled="true" fillcolor="#000000" stroked="false">
                <v:path arrowok="t"/>
                <v:fill type="solid"/>
              </v:shape>
            </v:group>
            <v:group style="position:absolute;left:862;top:10876;width:10;height:20" coordorigin="862,10876" coordsize="10,20">
              <v:shape style="position:absolute;left:862;top:10876;width:10;height:20" coordorigin="862,10876" coordsize="10,20" path="m862,10895l871,10895,871,10876,862,10876,862,10895xe" filled="true" fillcolor="#000000" stroked="false">
                <v:path arrowok="t"/>
                <v:fill type="solid"/>
              </v:shape>
            </v:group>
            <v:group style="position:absolute;left:862;top:10895;width:10;height:20" coordorigin="862,10895" coordsize="10,20">
              <v:shape style="position:absolute;left:862;top:10895;width:10;height:20" coordorigin="862,10895" coordsize="10,20" path="m862,10914l871,10914,871,10895,862,10895,862,10914xe" filled="true" fillcolor="#000000" stroked="false">
                <v:path arrowok="t"/>
                <v:fill type="solid"/>
              </v:shape>
            </v:group>
            <v:group style="position:absolute;left:862;top:10914;width:10;height:20" coordorigin="862,10914" coordsize="10,20">
              <v:shape style="position:absolute;left:862;top:10914;width:10;height:20" coordorigin="862,10914" coordsize="10,20" path="m862,10933l871,10933,871,10914,862,10914,862,10933xe" filled="true" fillcolor="#000000" stroked="false">
                <v:path arrowok="t"/>
                <v:fill type="solid"/>
              </v:shape>
            </v:group>
            <v:group style="position:absolute;left:862;top:10933;width:10;height:20" coordorigin="862,10933" coordsize="10,20">
              <v:shape style="position:absolute;left:862;top:10933;width:10;height:20" coordorigin="862,10933" coordsize="10,20" path="m862,10953l871,10953,871,10933,862,10933,862,10953xe" filled="true" fillcolor="#000000" stroked="false">
                <v:path arrowok="t"/>
                <v:fill type="solid"/>
              </v:shape>
            </v:group>
            <v:group style="position:absolute;left:862;top:10953;width:10;height:20" coordorigin="862,10953" coordsize="10,20">
              <v:shape style="position:absolute;left:862;top:10953;width:10;height:20" coordorigin="862,10953" coordsize="10,20" path="m862,10972l871,10972,871,10953,862,10953,862,10972xe" filled="true" fillcolor="#000000" stroked="false">
                <v:path arrowok="t"/>
                <v:fill type="solid"/>
              </v:shape>
            </v:group>
            <v:group style="position:absolute;left:862;top:10972;width:10;height:20" coordorigin="862,10972" coordsize="10,20">
              <v:shape style="position:absolute;left:862;top:10972;width:10;height:20" coordorigin="862,10972" coordsize="10,20" path="m862,10991l871,10991,871,10972,862,10972,862,10991xe" filled="true" fillcolor="#000000" stroked="false">
                <v:path arrowok="t"/>
                <v:fill type="solid"/>
              </v:shape>
            </v:group>
            <v:group style="position:absolute;left:862;top:10991;width:10;height:20" coordorigin="862,10991" coordsize="10,20">
              <v:shape style="position:absolute;left:862;top:10991;width:10;height:20" coordorigin="862,10991" coordsize="10,20" path="m862,11010l871,11010,871,10991,862,10991,862,11010xe" filled="true" fillcolor="#000000" stroked="false">
                <v:path arrowok="t"/>
                <v:fill type="solid"/>
              </v:shape>
            </v:group>
            <v:group style="position:absolute;left:862;top:11010;width:10;height:20" coordorigin="862,11010" coordsize="10,20">
              <v:shape style="position:absolute;left:862;top:11010;width:10;height:20" coordorigin="862,11010" coordsize="10,20" path="m862,11029l871,11029,871,11010,862,11010,862,11029xe" filled="true" fillcolor="#000000" stroked="false">
                <v:path arrowok="t"/>
                <v:fill type="solid"/>
              </v:shape>
            </v:group>
            <v:group style="position:absolute;left:862;top:11029;width:10;height:20" coordorigin="862,11029" coordsize="10,20">
              <v:shape style="position:absolute;left:862;top:11029;width:10;height:20" coordorigin="862,11029" coordsize="10,20" path="m862,11049l871,11049,871,11029,862,11029,862,11049xe" filled="true" fillcolor="#000000" stroked="false">
                <v:path arrowok="t"/>
                <v:fill type="solid"/>
              </v:shape>
            </v:group>
            <v:group style="position:absolute;left:862;top:11049;width:10;height:20" coordorigin="862,11049" coordsize="10,20">
              <v:shape style="position:absolute;left:862;top:11049;width:10;height:20" coordorigin="862,11049" coordsize="10,20" path="m862,11068l871,11068,871,11049,862,11049,862,11068xe" filled="true" fillcolor="#000000" stroked="false">
                <v:path arrowok="t"/>
                <v:fill type="solid"/>
              </v:shape>
            </v:group>
            <v:group style="position:absolute;left:862;top:11068;width:10;height:20" coordorigin="862,11068" coordsize="10,20">
              <v:shape style="position:absolute;left:862;top:11068;width:10;height:20" coordorigin="862,11068" coordsize="10,20" path="m862,11087l871,11087,871,11068,862,11068,862,11087xe" filled="true" fillcolor="#000000" stroked="false">
                <v:path arrowok="t"/>
                <v:fill type="solid"/>
              </v:shape>
            </v:group>
            <v:group style="position:absolute;left:862;top:11087;width:10;height:20" coordorigin="862,11087" coordsize="10,20">
              <v:shape style="position:absolute;left:862;top:11087;width:10;height:20" coordorigin="862,11087" coordsize="10,20" path="m862,11106l871,11106,871,11087,862,11087,862,11106xe" filled="true" fillcolor="#000000" stroked="false">
                <v:path arrowok="t"/>
                <v:fill type="solid"/>
              </v:shape>
            </v:group>
            <v:group style="position:absolute;left:862;top:11106;width:10;height:20" coordorigin="862,11106" coordsize="10,20">
              <v:shape style="position:absolute;left:862;top:11106;width:10;height:20" coordorigin="862,11106" coordsize="10,20" path="m862,11125l871,11125,871,11106,862,11106,862,11125xe" filled="true" fillcolor="#000000" stroked="false">
                <v:path arrowok="t"/>
                <v:fill type="solid"/>
              </v:shape>
            </v:group>
            <v:group style="position:absolute;left:3810;top:10722;width:10;height:20" coordorigin="3810,10722" coordsize="10,20">
              <v:shape style="position:absolute;left:3810;top:10722;width:10;height:20" coordorigin="3810,10722" coordsize="10,20" path="m3810,10741l3819,10741,3819,10722,3810,10722,3810,10741xe" filled="true" fillcolor="#000000" stroked="false">
                <v:path arrowok="t"/>
                <v:fill type="solid"/>
              </v:shape>
            </v:group>
            <v:group style="position:absolute;left:3810;top:10741;width:10;height:20" coordorigin="3810,10741" coordsize="10,20">
              <v:shape style="position:absolute;left:3810;top:10741;width:10;height:20" coordorigin="3810,10741" coordsize="10,20" path="m3810,10761l3819,10761,3819,10741,3810,10741,3810,10761xe" filled="true" fillcolor="#000000" stroked="false">
                <v:path arrowok="t"/>
                <v:fill type="solid"/>
              </v:shape>
            </v:group>
            <v:group style="position:absolute;left:3810;top:10761;width:10;height:20" coordorigin="3810,10761" coordsize="10,20">
              <v:shape style="position:absolute;left:3810;top:10761;width:10;height:20" coordorigin="3810,10761" coordsize="10,20" path="m3810,10780l3819,10780,3819,10761,3810,10761,3810,10780xe" filled="true" fillcolor="#000000" stroked="false">
                <v:path arrowok="t"/>
                <v:fill type="solid"/>
              </v:shape>
            </v:group>
            <v:group style="position:absolute;left:3810;top:10780;width:10;height:20" coordorigin="3810,10780" coordsize="10,20">
              <v:shape style="position:absolute;left:3810;top:10780;width:10;height:20" coordorigin="3810,10780" coordsize="10,20" path="m3810,10799l3819,10799,3819,10780,3810,10780,3810,10799xe" filled="true" fillcolor="#000000" stroked="false">
                <v:path arrowok="t"/>
                <v:fill type="solid"/>
              </v:shape>
            </v:group>
            <v:group style="position:absolute;left:3810;top:10799;width:10;height:20" coordorigin="3810,10799" coordsize="10,20">
              <v:shape style="position:absolute;left:3810;top:10799;width:10;height:20" coordorigin="3810,10799" coordsize="10,20" path="m3810,10818l3819,10818,3819,10799,3810,10799,3810,10818xe" filled="true" fillcolor="#000000" stroked="false">
                <v:path arrowok="t"/>
                <v:fill type="solid"/>
              </v:shape>
            </v:group>
            <v:group style="position:absolute;left:3810;top:10818;width:10;height:20" coordorigin="3810,10818" coordsize="10,20">
              <v:shape style="position:absolute;left:3810;top:10818;width:10;height:20" coordorigin="3810,10818" coordsize="10,20" path="m3810,10837l3819,10837,3819,10818,3810,10818,3810,10837xe" filled="true" fillcolor="#000000" stroked="false">
                <v:path arrowok="t"/>
                <v:fill type="solid"/>
              </v:shape>
            </v:group>
            <v:group style="position:absolute;left:3810;top:10837;width:10;height:20" coordorigin="3810,10837" coordsize="10,20">
              <v:shape style="position:absolute;left:3810;top:10837;width:10;height:20" coordorigin="3810,10837" coordsize="10,20" path="m3810,10857l3819,10857,3819,10837,3810,10837,3810,10857xe" filled="true" fillcolor="#000000" stroked="false">
                <v:path arrowok="t"/>
                <v:fill type="solid"/>
              </v:shape>
            </v:group>
            <v:group style="position:absolute;left:3810;top:10857;width:10;height:20" coordorigin="3810,10857" coordsize="10,20">
              <v:shape style="position:absolute;left:3810;top:10857;width:10;height:20" coordorigin="3810,10857" coordsize="10,20" path="m3810,10876l3819,10876,3819,10857,3810,10857,3810,10876xe" filled="true" fillcolor="#000000" stroked="false">
                <v:path arrowok="t"/>
                <v:fill type="solid"/>
              </v:shape>
            </v:group>
            <v:group style="position:absolute;left:3810;top:10876;width:10;height:20" coordorigin="3810,10876" coordsize="10,20">
              <v:shape style="position:absolute;left:3810;top:10876;width:10;height:20" coordorigin="3810,10876" coordsize="10,20" path="m3810,10895l3819,10895,3819,10876,3810,10876,3810,10895xe" filled="true" fillcolor="#000000" stroked="false">
                <v:path arrowok="t"/>
                <v:fill type="solid"/>
              </v:shape>
            </v:group>
            <v:group style="position:absolute;left:3810;top:10895;width:10;height:20" coordorigin="3810,10895" coordsize="10,20">
              <v:shape style="position:absolute;left:3810;top:10895;width:10;height:20" coordorigin="3810,10895" coordsize="10,20" path="m3810,10914l3819,10914,3819,10895,3810,10895,3810,10914xe" filled="true" fillcolor="#000000" stroked="false">
                <v:path arrowok="t"/>
                <v:fill type="solid"/>
              </v:shape>
            </v:group>
            <v:group style="position:absolute;left:3810;top:10914;width:10;height:20" coordorigin="3810,10914" coordsize="10,20">
              <v:shape style="position:absolute;left:3810;top:10914;width:10;height:20" coordorigin="3810,10914" coordsize="10,20" path="m3810,10933l3819,10933,3819,10914,3810,10914,3810,10933xe" filled="true" fillcolor="#000000" stroked="false">
                <v:path arrowok="t"/>
                <v:fill type="solid"/>
              </v:shape>
            </v:group>
            <v:group style="position:absolute;left:3810;top:10933;width:10;height:20" coordorigin="3810,10933" coordsize="10,20">
              <v:shape style="position:absolute;left:3810;top:10933;width:10;height:20" coordorigin="3810,10933" coordsize="10,20" path="m3810,10953l3819,10953,3819,10933,3810,10933,3810,10953xe" filled="true" fillcolor="#000000" stroked="false">
                <v:path arrowok="t"/>
                <v:fill type="solid"/>
              </v:shape>
            </v:group>
            <v:group style="position:absolute;left:3810;top:10953;width:10;height:20" coordorigin="3810,10953" coordsize="10,20">
              <v:shape style="position:absolute;left:3810;top:10953;width:10;height:20" coordorigin="3810,10953" coordsize="10,20" path="m3810,10972l3819,10972,3819,10953,3810,10953,3810,10972xe" filled="true" fillcolor="#000000" stroked="false">
                <v:path arrowok="t"/>
                <v:fill type="solid"/>
              </v:shape>
            </v:group>
            <v:group style="position:absolute;left:3810;top:10972;width:10;height:20" coordorigin="3810,10972" coordsize="10,20">
              <v:shape style="position:absolute;left:3810;top:10972;width:10;height:20" coordorigin="3810,10972" coordsize="10,20" path="m3810,10991l3819,10991,3819,10972,3810,10972,3810,10991xe" filled="true" fillcolor="#000000" stroked="false">
                <v:path arrowok="t"/>
                <v:fill type="solid"/>
              </v:shape>
            </v:group>
            <v:group style="position:absolute;left:3810;top:10991;width:10;height:20" coordorigin="3810,10991" coordsize="10,20">
              <v:shape style="position:absolute;left:3810;top:10991;width:10;height:20" coordorigin="3810,10991" coordsize="10,20" path="m3810,11010l3819,11010,3819,10991,3810,10991,3810,11010xe" filled="true" fillcolor="#000000" stroked="false">
                <v:path arrowok="t"/>
                <v:fill type="solid"/>
              </v:shape>
            </v:group>
            <v:group style="position:absolute;left:3810;top:11010;width:10;height:20" coordorigin="3810,11010" coordsize="10,20">
              <v:shape style="position:absolute;left:3810;top:11010;width:10;height:20" coordorigin="3810,11010" coordsize="10,20" path="m3810,11029l3819,11029,3819,11010,3810,11010,3810,11029xe" filled="true" fillcolor="#000000" stroked="false">
                <v:path arrowok="t"/>
                <v:fill type="solid"/>
              </v:shape>
            </v:group>
            <v:group style="position:absolute;left:5631;top:10722;width:10;height:20" coordorigin="5631,10722" coordsize="10,20">
              <v:shape style="position:absolute;left:5631;top:10722;width:10;height:20" coordorigin="5631,10722" coordsize="10,20" path="m5631,10741l5641,10741,5641,10722,5631,10722,5631,10741xe" filled="true" fillcolor="#000000" stroked="false">
                <v:path arrowok="t"/>
                <v:fill type="solid"/>
              </v:shape>
            </v:group>
            <v:group style="position:absolute;left:5631;top:10741;width:10;height:20" coordorigin="5631,10741" coordsize="10,20">
              <v:shape style="position:absolute;left:5631;top:10741;width:10;height:20" coordorigin="5631,10741" coordsize="10,20" path="m5631,10761l5641,10761,5641,10741,5631,10741,5631,10761xe" filled="true" fillcolor="#000000" stroked="false">
                <v:path arrowok="t"/>
                <v:fill type="solid"/>
              </v:shape>
            </v:group>
            <v:group style="position:absolute;left:5631;top:10761;width:10;height:20" coordorigin="5631,10761" coordsize="10,20">
              <v:shape style="position:absolute;left:5631;top:10761;width:10;height:20" coordorigin="5631,10761" coordsize="10,20" path="m5631,10780l5641,10780,5641,10761,5631,10761,5631,10780xe" filled="true" fillcolor="#000000" stroked="false">
                <v:path arrowok="t"/>
                <v:fill type="solid"/>
              </v:shape>
            </v:group>
            <v:group style="position:absolute;left:5631;top:10780;width:10;height:20" coordorigin="5631,10780" coordsize="10,20">
              <v:shape style="position:absolute;left:5631;top:10780;width:10;height:20" coordorigin="5631,10780" coordsize="10,20" path="m5631,10799l5641,10799,5641,10780,5631,10780,5631,10799xe" filled="true" fillcolor="#000000" stroked="false">
                <v:path arrowok="t"/>
                <v:fill type="solid"/>
              </v:shape>
            </v:group>
            <v:group style="position:absolute;left:5631;top:10799;width:10;height:20" coordorigin="5631,10799" coordsize="10,20">
              <v:shape style="position:absolute;left:5631;top:10799;width:10;height:20" coordorigin="5631,10799" coordsize="10,20" path="m5631,10818l5641,10818,5641,10799,5631,10799,5631,10818xe" filled="true" fillcolor="#000000" stroked="false">
                <v:path arrowok="t"/>
                <v:fill type="solid"/>
              </v:shape>
            </v:group>
            <v:group style="position:absolute;left:5631;top:10818;width:10;height:20" coordorigin="5631,10818" coordsize="10,20">
              <v:shape style="position:absolute;left:5631;top:10818;width:10;height:20" coordorigin="5631,10818" coordsize="10,20" path="m5631,10837l5641,10837,5641,10818,5631,10818,5631,10837xe" filled="true" fillcolor="#000000" stroked="false">
                <v:path arrowok="t"/>
                <v:fill type="solid"/>
              </v:shape>
            </v:group>
            <v:group style="position:absolute;left:5631;top:10837;width:10;height:20" coordorigin="5631,10837" coordsize="10,20">
              <v:shape style="position:absolute;left:5631;top:10837;width:10;height:20" coordorigin="5631,10837" coordsize="10,20" path="m5631,10857l5641,10857,5641,10837,5631,10837,5631,10857xe" filled="true" fillcolor="#000000" stroked="false">
                <v:path arrowok="t"/>
                <v:fill type="solid"/>
              </v:shape>
            </v:group>
            <v:group style="position:absolute;left:5631;top:10857;width:10;height:20" coordorigin="5631,10857" coordsize="10,20">
              <v:shape style="position:absolute;left:5631;top:10857;width:10;height:20" coordorigin="5631,10857" coordsize="10,20" path="m5631,10876l5641,10876,5641,10857,5631,10857,5631,10876xe" filled="true" fillcolor="#000000" stroked="false">
                <v:path arrowok="t"/>
                <v:fill type="solid"/>
              </v:shape>
            </v:group>
            <v:group style="position:absolute;left:5631;top:10876;width:10;height:20" coordorigin="5631,10876" coordsize="10,20">
              <v:shape style="position:absolute;left:5631;top:10876;width:10;height:20" coordorigin="5631,10876" coordsize="10,20" path="m5631,10895l5641,10895,5641,10876,5631,10876,5631,10895xe" filled="true" fillcolor="#000000" stroked="false">
                <v:path arrowok="t"/>
                <v:fill type="solid"/>
              </v:shape>
            </v:group>
            <v:group style="position:absolute;left:5631;top:10895;width:10;height:20" coordorigin="5631,10895" coordsize="10,20">
              <v:shape style="position:absolute;left:5631;top:10895;width:10;height:20" coordorigin="5631,10895" coordsize="10,20" path="m5631,10914l5641,10914,5641,10895,5631,10895,5631,10914xe" filled="true" fillcolor="#000000" stroked="false">
                <v:path arrowok="t"/>
                <v:fill type="solid"/>
              </v:shape>
            </v:group>
            <v:group style="position:absolute;left:5631;top:10914;width:10;height:20" coordorigin="5631,10914" coordsize="10,20">
              <v:shape style="position:absolute;left:5631;top:10914;width:10;height:20" coordorigin="5631,10914" coordsize="10,20" path="m5631,10933l5641,10933,5641,10914,5631,10914,5631,10933xe" filled="true" fillcolor="#000000" stroked="false">
                <v:path arrowok="t"/>
                <v:fill type="solid"/>
              </v:shape>
            </v:group>
            <v:group style="position:absolute;left:5631;top:10933;width:10;height:20" coordorigin="5631,10933" coordsize="10,20">
              <v:shape style="position:absolute;left:5631;top:10933;width:10;height:20" coordorigin="5631,10933" coordsize="10,20" path="m5631,10953l5641,10953,5641,10933,5631,10933,5631,10953xe" filled="true" fillcolor="#000000" stroked="false">
                <v:path arrowok="t"/>
                <v:fill type="solid"/>
              </v:shape>
            </v:group>
            <v:group style="position:absolute;left:5631;top:10953;width:10;height:20" coordorigin="5631,10953" coordsize="10,20">
              <v:shape style="position:absolute;left:5631;top:10953;width:10;height:20" coordorigin="5631,10953" coordsize="10,20" path="m5631,10972l5641,10972,5641,10953,5631,10953,5631,10972xe" filled="true" fillcolor="#000000" stroked="false">
                <v:path arrowok="t"/>
                <v:fill type="solid"/>
              </v:shape>
            </v:group>
            <v:group style="position:absolute;left:5631;top:10972;width:10;height:20" coordorigin="5631,10972" coordsize="10,20">
              <v:shape style="position:absolute;left:5631;top:10972;width:10;height:20" coordorigin="5631,10972" coordsize="10,20" path="m5631,10991l5641,10991,5641,10972,5631,10972,5631,10991xe" filled="true" fillcolor="#000000" stroked="false">
                <v:path arrowok="t"/>
                <v:fill type="solid"/>
              </v:shape>
            </v:group>
            <v:group style="position:absolute;left:5631;top:10991;width:10;height:20" coordorigin="5631,10991" coordsize="10,20">
              <v:shape style="position:absolute;left:5631;top:10991;width:10;height:20" coordorigin="5631,10991" coordsize="10,20" path="m5631,11010l5641,11010,5641,10991,5631,10991,5631,11010xe" filled="true" fillcolor="#000000" stroked="false">
                <v:path arrowok="t"/>
                <v:fill type="solid"/>
              </v:shape>
            </v:group>
            <v:group style="position:absolute;left:5631;top:11010;width:10;height:20" coordorigin="5631,11010" coordsize="10,20">
              <v:shape style="position:absolute;left:5631;top:11010;width:10;height:20" coordorigin="5631,11010" coordsize="10,20" path="m5631,11029l5641,11029,5641,11010,5631,11010,5631,11029xe" filled="true" fillcolor="#000000" stroked="false">
                <v:path arrowok="t"/>
                <v:fill type="solid"/>
              </v:shape>
            </v:group>
            <v:group style="position:absolute;left:5631;top:11029;width:10;height:20" coordorigin="5631,11029" coordsize="10,20">
              <v:shape style="position:absolute;left:5631;top:11029;width:10;height:20" coordorigin="5631,11029" coordsize="10,20" path="m5631,11049l5641,11049,5641,11029,5631,11029,5631,11049xe" filled="true" fillcolor="#000000" stroked="false">
                <v:path arrowok="t"/>
                <v:fill type="solid"/>
              </v:shape>
            </v:group>
            <v:group style="position:absolute;left:5631;top:11049;width:10;height:20" coordorigin="5631,11049" coordsize="10,20">
              <v:shape style="position:absolute;left:5631;top:11049;width:10;height:20" coordorigin="5631,11049" coordsize="10,20" path="m5631,11068l5641,11068,5641,11049,5631,11049,5631,11068xe" filled="true" fillcolor="#000000" stroked="false">
                <v:path arrowok="t"/>
                <v:fill type="solid"/>
              </v:shape>
            </v:group>
            <v:group style="position:absolute;left:5631;top:11068;width:10;height:20" coordorigin="5631,11068" coordsize="10,20">
              <v:shape style="position:absolute;left:5631;top:11068;width:10;height:20" coordorigin="5631,11068" coordsize="10,20" path="m5631,11087l5641,11087,5641,11068,5631,11068,5631,11087xe" filled="true" fillcolor="#000000" stroked="false">
                <v:path arrowok="t"/>
                <v:fill type="solid"/>
              </v:shape>
            </v:group>
            <v:group style="position:absolute;left:5631;top:11087;width:10;height:20" coordorigin="5631,11087" coordsize="10,20">
              <v:shape style="position:absolute;left:5631;top:11087;width:10;height:20" coordorigin="5631,11087" coordsize="10,20" path="m5631,11106l5641,11106,5641,11087,5631,11087,5631,11106xe" filled="true" fillcolor="#000000" stroked="false">
                <v:path arrowok="t"/>
                <v:fill type="solid"/>
              </v:shape>
            </v:group>
            <v:group style="position:absolute;left:5631;top:11106;width:10;height:20" coordorigin="5631,11106" coordsize="10,20">
              <v:shape style="position:absolute;left:5631;top:11106;width:10;height:20" coordorigin="5631,11106" coordsize="10,20" path="m5631,11125l5641,11125,5641,11106,5631,11106,5631,11125xe" filled="true" fillcolor="#000000" stroked="false">
                <v:path arrowok="t"/>
                <v:fill type="solid"/>
              </v:shape>
            </v:group>
            <v:group style="position:absolute;left:7451;top:10722;width:10;height:20" coordorigin="7451,10722" coordsize="10,20">
              <v:shape style="position:absolute;left:7451;top:10722;width:10;height:20" coordorigin="7451,10722" coordsize="10,20" path="m7451,10741l7461,10741,7461,10722,7451,10722,7451,10741xe" filled="true" fillcolor="#000000" stroked="false">
                <v:path arrowok="t"/>
                <v:fill type="solid"/>
              </v:shape>
            </v:group>
            <v:group style="position:absolute;left:7451;top:10741;width:10;height:20" coordorigin="7451,10741" coordsize="10,20">
              <v:shape style="position:absolute;left:7451;top:10741;width:10;height:20" coordorigin="7451,10741" coordsize="10,20" path="m7451,10761l7461,10761,7461,10741,7451,10741,7451,10761xe" filled="true" fillcolor="#000000" stroked="false">
                <v:path arrowok="t"/>
                <v:fill type="solid"/>
              </v:shape>
            </v:group>
            <v:group style="position:absolute;left:7451;top:10761;width:10;height:20" coordorigin="7451,10761" coordsize="10,20">
              <v:shape style="position:absolute;left:7451;top:10761;width:10;height:20" coordorigin="7451,10761" coordsize="10,20" path="m7451,10780l7461,10780,7461,10761,7451,10761,7451,10780xe" filled="true" fillcolor="#000000" stroked="false">
                <v:path arrowok="t"/>
                <v:fill type="solid"/>
              </v:shape>
            </v:group>
            <v:group style="position:absolute;left:7451;top:10780;width:10;height:20" coordorigin="7451,10780" coordsize="10,20">
              <v:shape style="position:absolute;left:7451;top:10780;width:10;height:20" coordorigin="7451,10780" coordsize="10,20" path="m7451,10799l7461,10799,7461,10780,7451,10780,7451,10799xe" filled="true" fillcolor="#000000" stroked="false">
                <v:path arrowok="t"/>
                <v:fill type="solid"/>
              </v:shape>
            </v:group>
            <v:group style="position:absolute;left:7451;top:10799;width:10;height:20" coordorigin="7451,10799" coordsize="10,20">
              <v:shape style="position:absolute;left:7451;top:10799;width:10;height:20" coordorigin="7451,10799" coordsize="10,20" path="m7451,10818l7461,10818,7461,10799,7451,10799,7451,10818xe" filled="true" fillcolor="#000000" stroked="false">
                <v:path arrowok="t"/>
                <v:fill type="solid"/>
              </v:shape>
            </v:group>
            <v:group style="position:absolute;left:7451;top:10818;width:10;height:20" coordorigin="7451,10818" coordsize="10,20">
              <v:shape style="position:absolute;left:7451;top:10818;width:10;height:20" coordorigin="7451,10818" coordsize="10,20" path="m7451,10837l7461,10837,7461,10818,7451,10818,7451,10837xe" filled="true" fillcolor="#000000" stroked="false">
                <v:path arrowok="t"/>
                <v:fill type="solid"/>
              </v:shape>
            </v:group>
            <v:group style="position:absolute;left:7451;top:10837;width:10;height:20" coordorigin="7451,10837" coordsize="10,20">
              <v:shape style="position:absolute;left:7451;top:10837;width:10;height:20" coordorigin="7451,10837" coordsize="10,20" path="m7451,10857l7461,10857,7461,10837,7451,10837,7451,10857xe" filled="true" fillcolor="#000000" stroked="false">
                <v:path arrowok="t"/>
                <v:fill type="solid"/>
              </v:shape>
            </v:group>
            <v:group style="position:absolute;left:7451;top:10857;width:10;height:20" coordorigin="7451,10857" coordsize="10,20">
              <v:shape style="position:absolute;left:7451;top:10857;width:10;height:20" coordorigin="7451,10857" coordsize="10,20" path="m7451,10876l7461,10876,7461,10857,7451,10857,7451,10876xe" filled="true" fillcolor="#000000" stroked="false">
                <v:path arrowok="t"/>
                <v:fill type="solid"/>
              </v:shape>
            </v:group>
            <v:group style="position:absolute;left:7451;top:10876;width:10;height:20" coordorigin="7451,10876" coordsize="10,20">
              <v:shape style="position:absolute;left:7451;top:10876;width:10;height:20" coordorigin="7451,10876" coordsize="10,20" path="m7451,10895l7461,10895,7461,10876,7451,10876,7451,10895xe" filled="true" fillcolor="#000000" stroked="false">
                <v:path arrowok="t"/>
                <v:fill type="solid"/>
              </v:shape>
            </v:group>
            <v:group style="position:absolute;left:7451;top:10895;width:10;height:20" coordorigin="7451,10895" coordsize="10,20">
              <v:shape style="position:absolute;left:7451;top:10895;width:10;height:20" coordorigin="7451,10895" coordsize="10,20" path="m7451,10914l7461,10914,7461,10895,7451,10895,7451,10914xe" filled="true" fillcolor="#000000" stroked="false">
                <v:path arrowok="t"/>
                <v:fill type="solid"/>
              </v:shape>
            </v:group>
            <v:group style="position:absolute;left:7451;top:10914;width:10;height:20" coordorigin="7451,10914" coordsize="10,20">
              <v:shape style="position:absolute;left:7451;top:10914;width:10;height:20" coordorigin="7451,10914" coordsize="10,20" path="m7451,10933l7461,10933,7461,10914,7451,10914,7451,10933xe" filled="true" fillcolor="#000000" stroked="false">
                <v:path arrowok="t"/>
                <v:fill type="solid"/>
              </v:shape>
            </v:group>
            <v:group style="position:absolute;left:7451;top:10933;width:10;height:20" coordorigin="7451,10933" coordsize="10,20">
              <v:shape style="position:absolute;left:7451;top:10933;width:10;height:20" coordorigin="7451,10933" coordsize="10,20" path="m7451,10953l7461,10953,7461,10933,7451,10933,7451,10953xe" filled="true" fillcolor="#000000" stroked="false">
                <v:path arrowok="t"/>
                <v:fill type="solid"/>
              </v:shape>
            </v:group>
            <v:group style="position:absolute;left:7451;top:10953;width:10;height:20" coordorigin="7451,10953" coordsize="10,20">
              <v:shape style="position:absolute;left:7451;top:10953;width:10;height:20" coordorigin="7451,10953" coordsize="10,20" path="m7451,10972l7461,10972,7461,10953,7451,10953,7451,10972xe" filled="true" fillcolor="#000000" stroked="false">
                <v:path arrowok="t"/>
                <v:fill type="solid"/>
              </v:shape>
            </v:group>
            <v:group style="position:absolute;left:7451;top:10972;width:10;height:20" coordorigin="7451,10972" coordsize="10,20">
              <v:shape style="position:absolute;left:7451;top:10972;width:10;height:20" coordorigin="7451,10972" coordsize="10,20" path="m7451,10991l7461,10991,7461,10972,7451,10972,7451,10991xe" filled="true" fillcolor="#000000" stroked="false">
                <v:path arrowok="t"/>
                <v:fill type="solid"/>
              </v:shape>
            </v:group>
            <v:group style="position:absolute;left:7451;top:10991;width:10;height:20" coordorigin="7451,10991" coordsize="10,20">
              <v:shape style="position:absolute;left:7451;top:10991;width:10;height:20" coordorigin="7451,10991" coordsize="10,20" path="m7451,11010l7461,11010,7461,10991,7451,10991,7451,11010xe" filled="true" fillcolor="#000000" stroked="false">
                <v:path arrowok="t"/>
                <v:fill type="solid"/>
              </v:shape>
            </v:group>
            <v:group style="position:absolute;left:7451;top:11010;width:10;height:20" coordorigin="7451,11010" coordsize="10,20">
              <v:shape style="position:absolute;left:7451;top:11010;width:10;height:20" coordorigin="7451,11010" coordsize="10,20" path="m7451,11029l7461,11029,7461,11010,7451,11010,7451,11029xe" filled="true" fillcolor="#000000" stroked="false">
                <v:path arrowok="t"/>
                <v:fill type="solid"/>
              </v:shape>
            </v:group>
            <v:group style="position:absolute;left:7451;top:11029;width:10;height:20" coordorigin="7451,11029" coordsize="10,20">
              <v:shape style="position:absolute;left:7451;top:11029;width:10;height:20" coordorigin="7451,11029" coordsize="10,20" path="m7451,11049l7461,11049,7461,11029,7451,11029,7451,11049xe" filled="true" fillcolor="#000000" stroked="false">
                <v:path arrowok="t"/>
                <v:fill type="solid"/>
              </v:shape>
            </v:group>
            <v:group style="position:absolute;left:7451;top:11049;width:10;height:20" coordorigin="7451,11049" coordsize="10,20">
              <v:shape style="position:absolute;left:7451;top:11049;width:10;height:20" coordorigin="7451,11049" coordsize="10,20" path="m7451,11068l7461,11068,7461,11049,7451,11049,7451,11068xe" filled="true" fillcolor="#000000" stroked="false">
                <v:path arrowok="t"/>
                <v:fill type="solid"/>
              </v:shape>
            </v:group>
            <v:group style="position:absolute;left:7451;top:11068;width:10;height:20" coordorigin="7451,11068" coordsize="10,20">
              <v:shape style="position:absolute;left:7451;top:11068;width:10;height:20" coordorigin="7451,11068" coordsize="10,20" path="m7451,11087l7461,11087,7461,11068,7451,11068,7451,11087xe" filled="true" fillcolor="#000000" stroked="false">
                <v:path arrowok="t"/>
                <v:fill type="solid"/>
              </v:shape>
            </v:group>
            <v:group style="position:absolute;left:7451;top:11087;width:10;height:20" coordorigin="7451,11087" coordsize="10,20">
              <v:shape style="position:absolute;left:7451;top:11087;width:10;height:20" coordorigin="7451,11087" coordsize="10,20" path="m7451,11106l7461,11106,7461,11087,7451,11087,7451,11106xe" filled="true" fillcolor="#000000" stroked="false">
                <v:path arrowok="t"/>
                <v:fill type="solid"/>
              </v:shape>
            </v:group>
            <v:group style="position:absolute;left:7451;top:11106;width:10;height:20" coordorigin="7451,11106" coordsize="10,20">
              <v:shape style="position:absolute;left:7451;top:11106;width:10;height:20" coordorigin="7451,11106" coordsize="10,20" path="m7451,11125l7461,11125,7461,11106,7451,11106,7451,11125xe" filled="true" fillcolor="#000000" stroked="false">
                <v:path arrowok="t"/>
                <v:fill type="solid"/>
              </v:shape>
            </v:group>
            <v:group style="position:absolute;left:8980;top:10722;width:10;height:20" coordorigin="8980,10722" coordsize="10,20">
              <v:shape style="position:absolute;left:8980;top:10722;width:10;height:20" coordorigin="8980,10722" coordsize="10,20" path="m8980,10741l8990,10741,8990,10722,8980,10722,8980,10741xe" filled="true" fillcolor="#000000" stroked="false">
                <v:path arrowok="t"/>
                <v:fill type="solid"/>
              </v:shape>
            </v:group>
            <v:group style="position:absolute;left:8980;top:10741;width:10;height:20" coordorigin="8980,10741" coordsize="10,20">
              <v:shape style="position:absolute;left:8980;top:10741;width:10;height:20" coordorigin="8980,10741" coordsize="10,20" path="m8980,10761l8990,10761,8990,10741,8980,10741,8980,10761xe" filled="true" fillcolor="#000000" stroked="false">
                <v:path arrowok="t"/>
                <v:fill type="solid"/>
              </v:shape>
            </v:group>
            <v:group style="position:absolute;left:8980;top:10761;width:10;height:20" coordorigin="8980,10761" coordsize="10,20">
              <v:shape style="position:absolute;left:8980;top:10761;width:10;height:20" coordorigin="8980,10761" coordsize="10,20" path="m8980,10780l8990,10780,8990,10761,8980,10761,8980,10780xe" filled="true" fillcolor="#000000" stroked="false">
                <v:path arrowok="t"/>
                <v:fill type="solid"/>
              </v:shape>
            </v:group>
            <v:group style="position:absolute;left:8980;top:10780;width:10;height:20" coordorigin="8980,10780" coordsize="10,20">
              <v:shape style="position:absolute;left:8980;top:10780;width:10;height:20" coordorigin="8980,10780" coordsize="10,20" path="m8980,10799l8990,10799,8990,10780,8980,10780,8980,10799xe" filled="true" fillcolor="#000000" stroked="false">
                <v:path arrowok="t"/>
                <v:fill type="solid"/>
              </v:shape>
            </v:group>
            <v:group style="position:absolute;left:8980;top:10799;width:10;height:20" coordorigin="8980,10799" coordsize="10,20">
              <v:shape style="position:absolute;left:8980;top:10799;width:10;height:20" coordorigin="8980,10799" coordsize="10,20" path="m8980,10818l8990,10818,8990,10799,8980,10799,8980,10818xe" filled="true" fillcolor="#000000" stroked="false">
                <v:path arrowok="t"/>
                <v:fill type="solid"/>
              </v:shape>
            </v:group>
            <v:group style="position:absolute;left:8980;top:10818;width:10;height:20" coordorigin="8980,10818" coordsize="10,20">
              <v:shape style="position:absolute;left:8980;top:10818;width:10;height:20" coordorigin="8980,10818" coordsize="10,20" path="m8980,10837l8990,10837,8990,10818,8980,10818,8980,10837xe" filled="true" fillcolor="#000000" stroked="false">
                <v:path arrowok="t"/>
                <v:fill type="solid"/>
              </v:shape>
            </v:group>
            <v:group style="position:absolute;left:8980;top:10837;width:10;height:20" coordorigin="8980,10837" coordsize="10,20">
              <v:shape style="position:absolute;left:8980;top:10837;width:10;height:20" coordorigin="8980,10837" coordsize="10,20" path="m8980,10857l8990,10857,8990,10837,8980,10837,8980,10857xe" filled="true" fillcolor="#000000" stroked="false">
                <v:path arrowok="t"/>
                <v:fill type="solid"/>
              </v:shape>
            </v:group>
            <v:group style="position:absolute;left:8980;top:10857;width:10;height:20" coordorigin="8980,10857" coordsize="10,20">
              <v:shape style="position:absolute;left:8980;top:10857;width:10;height:20" coordorigin="8980,10857" coordsize="10,20" path="m8980,10876l8990,10876,8990,10857,8980,10857,8980,10876xe" filled="true" fillcolor="#000000" stroked="false">
                <v:path arrowok="t"/>
                <v:fill type="solid"/>
              </v:shape>
            </v:group>
            <v:group style="position:absolute;left:8980;top:10876;width:10;height:20" coordorigin="8980,10876" coordsize="10,20">
              <v:shape style="position:absolute;left:8980;top:10876;width:10;height:20" coordorigin="8980,10876" coordsize="10,20" path="m8980,10895l8990,10895,8990,10876,8980,10876,8980,10895xe" filled="true" fillcolor="#000000" stroked="false">
                <v:path arrowok="t"/>
                <v:fill type="solid"/>
              </v:shape>
            </v:group>
            <v:group style="position:absolute;left:8980;top:10895;width:10;height:20" coordorigin="8980,10895" coordsize="10,20">
              <v:shape style="position:absolute;left:8980;top:10895;width:10;height:20" coordorigin="8980,10895" coordsize="10,20" path="m8980,10914l8990,10914,8990,10895,8980,10895,8980,10914xe" filled="true" fillcolor="#000000" stroked="false">
                <v:path arrowok="t"/>
                <v:fill type="solid"/>
              </v:shape>
            </v:group>
            <v:group style="position:absolute;left:8980;top:10914;width:10;height:20" coordorigin="8980,10914" coordsize="10,20">
              <v:shape style="position:absolute;left:8980;top:10914;width:10;height:20" coordorigin="8980,10914" coordsize="10,20" path="m8980,10933l8990,10933,8990,10914,8980,10914,8980,10933xe" filled="true" fillcolor="#000000" stroked="false">
                <v:path arrowok="t"/>
                <v:fill type="solid"/>
              </v:shape>
            </v:group>
            <v:group style="position:absolute;left:8980;top:10933;width:10;height:20" coordorigin="8980,10933" coordsize="10,20">
              <v:shape style="position:absolute;left:8980;top:10933;width:10;height:20" coordorigin="8980,10933" coordsize="10,20" path="m8980,10953l8990,10953,8990,10933,8980,10933,8980,10953xe" filled="true" fillcolor="#000000" stroked="false">
                <v:path arrowok="t"/>
                <v:fill type="solid"/>
              </v:shape>
            </v:group>
            <v:group style="position:absolute;left:8980;top:10953;width:10;height:20" coordorigin="8980,10953" coordsize="10,20">
              <v:shape style="position:absolute;left:8980;top:10953;width:10;height:20" coordorigin="8980,10953" coordsize="10,20" path="m8980,10972l8990,10972,8990,10953,8980,10953,8980,10972xe" filled="true" fillcolor="#000000" stroked="false">
                <v:path arrowok="t"/>
                <v:fill type="solid"/>
              </v:shape>
            </v:group>
            <v:group style="position:absolute;left:8980;top:10972;width:10;height:20" coordorigin="8980,10972" coordsize="10,20">
              <v:shape style="position:absolute;left:8980;top:10972;width:10;height:20" coordorigin="8980,10972" coordsize="10,20" path="m8980,10991l8990,10991,8990,10972,8980,10972,8980,10991xe" filled="true" fillcolor="#000000" stroked="false">
                <v:path arrowok="t"/>
                <v:fill type="solid"/>
              </v:shape>
            </v:group>
            <v:group style="position:absolute;left:8980;top:10991;width:10;height:20" coordorigin="8980,10991" coordsize="10,20">
              <v:shape style="position:absolute;left:8980;top:10991;width:10;height:20" coordorigin="8980,10991" coordsize="10,20" path="m8980,11010l8990,11010,8990,10991,8980,10991,8980,11010xe" filled="true" fillcolor="#000000" stroked="false">
                <v:path arrowok="t"/>
                <v:fill type="solid"/>
              </v:shape>
            </v:group>
            <v:group style="position:absolute;left:8980;top:11010;width:10;height:20" coordorigin="8980,11010" coordsize="10,20">
              <v:shape style="position:absolute;left:8980;top:11010;width:10;height:20" coordorigin="8980,11010" coordsize="10,20" path="m8980,11029l8990,11029,8990,11010,8980,11010,8980,11029xe" filled="true" fillcolor="#000000" stroked="false">
                <v:path arrowok="t"/>
                <v:fill type="solid"/>
              </v:shape>
            </v:group>
            <v:group style="position:absolute;left:8980;top:11029;width:10;height:20" coordorigin="8980,11029" coordsize="10,20">
              <v:shape style="position:absolute;left:8980;top:11029;width:10;height:20" coordorigin="8980,11029" coordsize="10,20" path="m8980,11049l8990,11049,8990,11029,8980,11029,8980,11049xe" filled="true" fillcolor="#000000" stroked="false">
                <v:path arrowok="t"/>
                <v:fill type="solid"/>
              </v:shape>
            </v:group>
            <v:group style="position:absolute;left:8980;top:11049;width:10;height:20" coordorigin="8980,11049" coordsize="10,20">
              <v:shape style="position:absolute;left:8980;top:11049;width:10;height:20" coordorigin="8980,11049" coordsize="10,20" path="m8980,11068l8990,11068,8990,11049,8980,11049,8980,11068xe" filled="true" fillcolor="#000000" stroked="false">
                <v:path arrowok="t"/>
                <v:fill type="solid"/>
              </v:shape>
            </v:group>
            <v:group style="position:absolute;left:8980;top:11068;width:10;height:20" coordorigin="8980,11068" coordsize="10,20">
              <v:shape style="position:absolute;left:8980;top:11068;width:10;height:20" coordorigin="8980,11068" coordsize="10,20" path="m8980,11087l8990,11087,8990,11068,8980,11068,8980,11087xe" filled="true" fillcolor="#000000" stroked="false">
                <v:path arrowok="t"/>
                <v:fill type="solid"/>
              </v:shape>
            </v:group>
            <v:group style="position:absolute;left:8980;top:11087;width:10;height:20" coordorigin="8980,11087" coordsize="10,20">
              <v:shape style="position:absolute;left:8980;top:11087;width:10;height:20" coordorigin="8980,11087" coordsize="10,20" path="m8980,11106l8990,11106,8990,11087,8980,11087,8980,11106xe" filled="true" fillcolor="#000000" stroked="false">
                <v:path arrowok="t"/>
                <v:fill type="solid"/>
              </v:shape>
            </v:group>
            <v:group style="position:absolute;left:8980;top:11106;width:10;height:20" coordorigin="8980,11106" coordsize="10,20">
              <v:shape style="position:absolute;left:8980;top:11106;width:10;height:20" coordorigin="8980,11106" coordsize="10,20" path="m8980,11125l8990,11125,8990,11106,8980,11106,8980,11125xe" filled="true" fillcolor="#000000" stroked="false">
                <v:path arrowok="t"/>
                <v:fill type="solid"/>
              </v:shape>
            </v:group>
            <v:group style="position:absolute;left:10800;top:10722;width:10;height:20" coordorigin="10800,10722" coordsize="10,20">
              <v:shape style="position:absolute;left:10800;top:10722;width:10;height:20" coordorigin="10800,10722" coordsize="10,20" path="m10800,10741l10809,10741,10809,10722,10800,10722,10800,10741xe" filled="true" fillcolor="#000000" stroked="false">
                <v:path arrowok="t"/>
                <v:fill type="solid"/>
              </v:shape>
            </v:group>
            <v:group style="position:absolute;left:10800;top:10741;width:10;height:20" coordorigin="10800,10741" coordsize="10,20">
              <v:shape style="position:absolute;left:10800;top:10741;width:10;height:20" coordorigin="10800,10741" coordsize="10,20" path="m10800,10761l10809,10761,10809,10741,10800,10741,10800,10761xe" filled="true" fillcolor="#000000" stroked="false">
                <v:path arrowok="t"/>
                <v:fill type="solid"/>
              </v:shape>
            </v:group>
            <v:group style="position:absolute;left:10800;top:10761;width:10;height:20" coordorigin="10800,10761" coordsize="10,20">
              <v:shape style="position:absolute;left:10800;top:10761;width:10;height:20" coordorigin="10800,10761" coordsize="10,20" path="m10800,10780l10809,10780,10809,10761,10800,10761,10800,10780xe" filled="true" fillcolor="#000000" stroked="false">
                <v:path arrowok="t"/>
                <v:fill type="solid"/>
              </v:shape>
            </v:group>
            <v:group style="position:absolute;left:10800;top:10780;width:10;height:20" coordorigin="10800,10780" coordsize="10,20">
              <v:shape style="position:absolute;left:10800;top:10780;width:10;height:20" coordorigin="10800,10780" coordsize="10,20" path="m10800,10799l10809,10799,10809,10780,10800,10780,10800,10799xe" filled="true" fillcolor="#000000" stroked="false">
                <v:path arrowok="t"/>
                <v:fill type="solid"/>
              </v:shape>
            </v:group>
            <v:group style="position:absolute;left:10800;top:10799;width:10;height:20" coordorigin="10800,10799" coordsize="10,20">
              <v:shape style="position:absolute;left:10800;top:10799;width:10;height:20" coordorigin="10800,10799" coordsize="10,20" path="m10800,10818l10809,10818,10809,10799,10800,10799,10800,10818xe" filled="true" fillcolor="#000000" stroked="false">
                <v:path arrowok="t"/>
                <v:fill type="solid"/>
              </v:shape>
            </v:group>
            <v:group style="position:absolute;left:10800;top:10818;width:10;height:20" coordorigin="10800,10818" coordsize="10,20">
              <v:shape style="position:absolute;left:10800;top:10818;width:10;height:20" coordorigin="10800,10818" coordsize="10,20" path="m10800,10837l10809,10837,10809,10818,10800,10818,10800,10837xe" filled="true" fillcolor="#000000" stroked="false">
                <v:path arrowok="t"/>
                <v:fill type="solid"/>
              </v:shape>
            </v:group>
            <v:group style="position:absolute;left:10800;top:10837;width:10;height:20" coordorigin="10800,10837" coordsize="10,20">
              <v:shape style="position:absolute;left:10800;top:10837;width:10;height:20" coordorigin="10800,10837" coordsize="10,20" path="m10800,10857l10809,10857,10809,10837,10800,10837,10800,10857xe" filled="true" fillcolor="#000000" stroked="false">
                <v:path arrowok="t"/>
                <v:fill type="solid"/>
              </v:shape>
            </v:group>
            <v:group style="position:absolute;left:10800;top:10857;width:10;height:20" coordorigin="10800,10857" coordsize="10,20">
              <v:shape style="position:absolute;left:10800;top:10857;width:10;height:20" coordorigin="10800,10857" coordsize="10,20" path="m10800,10876l10809,10876,10809,10857,10800,10857,10800,10876xe" filled="true" fillcolor="#000000" stroked="false">
                <v:path arrowok="t"/>
                <v:fill type="solid"/>
              </v:shape>
            </v:group>
            <v:group style="position:absolute;left:10800;top:10876;width:10;height:20" coordorigin="10800,10876" coordsize="10,20">
              <v:shape style="position:absolute;left:10800;top:10876;width:10;height:20" coordorigin="10800,10876" coordsize="10,20" path="m10800,10895l10809,10895,10809,10876,10800,10876,10800,10895xe" filled="true" fillcolor="#000000" stroked="false">
                <v:path arrowok="t"/>
                <v:fill type="solid"/>
              </v:shape>
            </v:group>
            <v:group style="position:absolute;left:10800;top:10895;width:10;height:20" coordorigin="10800,10895" coordsize="10,20">
              <v:shape style="position:absolute;left:10800;top:10895;width:10;height:20" coordorigin="10800,10895" coordsize="10,20" path="m10800,10914l10809,10914,10809,10895,10800,10895,10800,10914xe" filled="true" fillcolor="#000000" stroked="false">
                <v:path arrowok="t"/>
                <v:fill type="solid"/>
              </v:shape>
            </v:group>
            <v:group style="position:absolute;left:10800;top:10914;width:10;height:20" coordorigin="10800,10914" coordsize="10,20">
              <v:shape style="position:absolute;left:10800;top:10914;width:10;height:20" coordorigin="10800,10914" coordsize="10,20" path="m10800,10933l10809,10933,10809,10914,10800,10914,10800,10933xe" filled="true" fillcolor="#000000" stroked="false">
                <v:path arrowok="t"/>
                <v:fill type="solid"/>
              </v:shape>
            </v:group>
            <v:group style="position:absolute;left:10800;top:10933;width:10;height:20" coordorigin="10800,10933" coordsize="10,20">
              <v:shape style="position:absolute;left:10800;top:10933;width:10;height:20" coordorigin="10800,10933" coordsize="10,20" path="m10800,10953l10809,10953,10809,10933,10800,10933,10800,10953xe" filled="true" fillcolor="#000000" stroked="false">
                <v:path arrowok="t"/>
                <v:fill type="solid"/>
              </v:shape>
            </v:group>
            <v:group style="position:absolute;left:10800;top:10953;width:10;height:20" coordorigin="10800,10953" coordsize="10,20">
              <v:shape style="position:absolute;left:10800;top:10953;width:10;height:20" coordorigin="10800,10953" coordsize="10,20" path="m10800,10972l10809,10972,10809,10953,10800,10953,10800,10972xe" filled="true" fillcolor="#000000" stroked="false">
                <v:path arrowok="t"/>
                <v:fill type="solid"/>
              </v:shape>
            </v:group>
            <v:group style="position:absolute;left:10800;top:10972;width:10;height:20" coordorigin="10800,10972" coordsize="10,20">
              <v:shape style="position:absolute;left:10800;top:10972;width:10;height:20" coordorigin="10800,10972" coordsize="10,20" path="m10800,10991l10809,10991,10809,10972,10800,10972,10800,10991xe" filled="true" fillcolor="#000000" stroked="false">
                <v:path arrowok="t"/>
                <v:fill type="solid"/>
              </v:shape>
            </v:group>
            <v:group style="position:absolute;left:10800;top:10991;width:10;height:20" coordorigin="10800,10991" coordsize="10,20">
              <v:shape style="position:absolute;left:10800;top:10991;width:10;height:20" coordorigin="10800,10991" coordsize="10,20" path="m10800,11010l10809,11010,10809,10991,10800,10991,10800,11010xe" filled="true" fillcolor="#000000" stroked="false">
                <v:path arrowok="t"/>
                <v:fill type="solid"/>
              </v:shape>
            </v:group>
            <v:group style="position:absolute;left:10800;top:11010;width:10;height:20" coordorigin="10800,11010" coordsize="10,20">
              <v:shape style="position:absolute;left:10800;top:11010;width:10;height:20" coordorigin="10800,11010" coordsize="10,20" path="m10800,11029l10809,11029,10809,11010,10800,11010,10800,11029xe" filled="true" fillcolor="#000000" stroked="false">
                <v:path arrowok="t"/>
                <v:fill type="solid"/>
              </v:shape>
            </v:group>
            <v:group style="position:absolute;left:10800;top:11029;width:10;height:20" coordorigin="10800,11029" coordsize="10,20">
              <v:shape style="position:absolute;left:10800;top:11029;width:10;height:20" coordorigin="10800,11029" coordsize="10,20" path="m10800,11049l10809,11049,10809,11029,10800,11029,10800,11049xe" filled="true" fillcolor="#000000" stroked="false">
                <v:path arrowok="t"/>
                <v:fill type="solid"/>
              </v:shape>
            </v:group>
            <v:group style="position:absolute;left:10800;top:11049;width:10;height:20" coordorigin="10800,11049" coordsize="10,20">
              <v:shape style="position:absolute;left:10800;top:11049;width:10;height:20" coordorigin="10800,11049" coordsize="10,20" path="m10800,11068l10809,11068,10809,11049,10800,11049,10800,11068xe" filled="true" fillcolor="#000000" stroked="false">
                <v:path arrowok="t"/>
                <v:fill type="solid"/>
              </v:shape>
            </v:group>
            <v:group style="position:absolute;left:10800;top:11068;width:10;height:20" coordorigin="10800,11068" coordsize="10,20">
              <v:shape style="position:absolute;left:10800;top:11068;width:10;height:20" coordorigin="10800,11068" coordsize="10,20" path="m10800,11087l10809,11087,10809,11068,10800,11068,10800,11087xe" filled="true" fillcolor="#000000" stroked="false">
                <v:path arrowok="t"/>
                <v:fill type="solid"/>
              </v:shape>
            </v:group>
            <v:group style="position:absolute;left:10800;top:11087;width:10;height:20" coordorigin="10800,11087" coordsize="10,20">
              <v:shape style="position:absolute;left:10800;top:11087;width:10;height:20" coordorigin="10800,11087" coordsize="10,20" path="m10800,11106l10809,11106,10809,11087,10800,11087,10800,11106xe" filled="true" fillcolor="#000000" stroked="false">
                <v:path arrowok="t"/>
                <v:fill type="solid"/>
              </v:shape>
            </v:group>
            <v:group style="position:absolute;left:10800;top:11106;width:10;height:20" coordorigin="10800,11106" coordsize="10,20">
              <v:shape style="position:absolute;left:10800;top:11106;width:10;height:20" coordorigin="10800,11106" coordsize="10,20" path="m10800,11125l10809,11125,10809,11106,10800,11106,10800,11125xe" filled="true" fillcolor="#000000" stroked="false">
                <v:path arrowok="t"/>
                <v:fill type="solid"/>
              </v:shape>
              <v:shape style="position:absolute;left:857;top:11029;width:2972;height:108" type="#_x0000_t75" stroked="false">
                <v:imagedata r:id="rId772" o:title=""/>
              </v:shape>
              <v:shape style="position:absolute;left:3805;top:11125;width:1836;height:12" type="#_x0000_t75" stroked="false">
                <v:imagedata r:id="rId765" o:title=""/>
              </v:shape>
              <v:shape style="position:absolute;left:5627;top:11125;width:1834;height:12" type="#_x0000_t75" stroked="false">
                <v:imagedata r:id="rId765" o:title=""/>
              </v:shape>
              <v:shape style="position:absolute;left:7446;top:11125;width:1544;height:12" type="#_x0000_t75" stroked="false">
                <v:imagedata r:id="rId762" o:title=""/>
              </v:shape>
              <v:shape style="position:absolute;left:8976;top:11125;width:1834;height:12" type="#_x0000_t75" stroked="false">
                <v:imagedata r:id="rId774" o:title=""/>
              </v:shape>
            </v:group>
            <v:group style="position:absolute;left:10800;top:11133;width:10;height:2" coordorigin="10800,11133" coordsize="10,2">
              <v:shape style="position:absolute;left:10800;top:11133;width:10;height:2" coordorigin="10800,11133" coordsize="10,0" path="m10800,11133l10809,11133e" filled="false" stroked="true" strokeweight=".47998pt" strokecolor="#000000">
                <v:path arrowok="t"/>
              </v:shape>
            </v:group>
            <v:group style="position:absolute;left:862;top:11137;width:10;height:20" coordorigin="862,11137" coordsize="10,20">
              <v:shape style="position:absolute;left:862;top:11137;width:10;height:20" coordorigin="862,11137" coordsize="10,20" path="m862,11157l871,11157,871,11137,862,11137,862,11157xe" filled="true" fillcolor="#000000" stroked="false">
                <v:path arrowok="t"/>
                <v:fill type="solid"/>
              </v:shape>
            </v:group>
            <v:group style="position:absolute;left:862;top:11157;width:10;height:20" coordorigin="862,11157" coordsize="10,20">
              <v:shape style="position:absolute;left:862;top:11157;width:10;height:20" coordorigin="862,11157" coordsize="10,20" path="m862,11176l871,11176,871,11157,862,11157,862,11176xe" filled="true" fillcolor="#000000" stroked="false">
                <v:path arrowok="t"/>
                <v:fill type="solid"/>
              </v:shape>
            </v:group>
            <v:group style="position:absolute;left:862;top:11176;width:10;height:20" coordorigin="862,11176" coordsize="10,20">
              <v:shape style="position:absolute;left:862;top:11176;width:10;height:20" coordorigin="862,11176" coordsize="10,20" path="m862,11195l871,11195,871,11176,862,11176,862,11195xe" filled="true" fillcolor="#000000" stroked="false">
                <v:path arrowok="t"/>
                <v:fill type="solid"/>
              </v:shape>
            </v:group>
            <v:group style="position:absolute;left:862;top:11195;width:10;height:20" coordorigin="862,11195" coordsize="10,20">
              <v:shape style="position:absolute;left:862;top:11195;width:10;height:20" coordorigin="862,11195" coordsize="10,20" path="m862,11214l871,11214,871,11195,862,11195,862,11214xe" filled="true" fillcolor="#000000" stroked="false">
                <v:path arrowok="t"/>
                <v:fill type="solid"/>
              </v:shape>
            </v:group>
            <v:group style="position:absolute;left:862;top:11214;width:10;height:20" coordorigin="862,11214" coordsize="10,20">
              <v:shape style="position:absolute;left:862;top:11214;width:10;height:20" coordorigin="862,11214" coordsize="10,20" path="m862,11233l871,11233,871,11214,862,11214,862,11233xe" filled="true" fillcolor="#000000" stroked="false">
                <v:path arrowok="t"/>
                <v:fill type="solid"/>
              </v:shape>
            </v:group>
            <v:group style="position:absolute;left:862;top:11233;width:10;height:20" coordorigin="862,11233" coordsize="10,20">
              <v:shape style="position:absolute;left:862;top:11233;width:10;height:20" coordorigin="862,11233" coordsize="10,20" path="m862,11253l871,11253,871,11233,862,11233,862,11253xe" filled="true" fillcolor="#000000" stroked="false">
                <v:path arrowok="t"/>
                <v:fill type="solid"/>
              </v:shape>
            </v:group>
            <v:group style="position:absolute;left:862;top:11253;width:10;height:20" coordorigin="862,11253" coordsize="10,20">
              <v:shape style="position:absolute;left:862;top:11253;width:10;height:20" coordorigin="862,11253" coordsize="10,20" path="m862,11272l871,11272,871,11253,862,11253,862,11272xe" filled="true" fillcolor="#000000" stroked="false">
                <v:path arrowok="t"/>
                <v:fill type="solid"/>
              </v:shape>
            </v:group>
            <v:group style="position:absolute;left:862;top:11272;width:10;height:20" coordorigin="862,11272" coordsize="10,20">
              <v:shape style="position:absolute;left:862;top:11272;width:10;height:20" coordorigin="862,11272" coordsize="10,20" path="m862,11291l871,11291,871,11272,862,11272,862,11291xe" filled="true" fillcolor="#000000" stroked="false">
                <v:path arrowok="t"/>
                <v:fill type="solid"/>
              </v:shape>
            </v:group>
            <v:group style="position:absolute;left:862;top:11291;width:10;height:20" coordorigin="862,11291" coordsize="10,20">
              <v:shape style="position:absolute;left:862;top:11291;width:10;height:20" coordorigin="862,11291" coordsize="10,20" path="m862,11310l871,11310,871,11291,862,11291,862,11310xe" filled="true" fillcolor="#000000" stroked="false">
                <v:path arrowok="t"/>
                <v:fill type="solid"/>
              </v:shape>
            </v:group>
            <v:group style="position:absolute;left:862;top:11310;width:10;height:20" coordorigin="862,11310" coordsize="10,20">
              <v:shape style="position:absolute;left:862;top:11310;width:10;height:20" coordorigin="862,11310" coordsize="10,20" path="m862,11329l871,11329,871,11310,862,11310,862,11329xe" filled="true" fillcolor="#000000" stroked="false">
                <v:path arrowok="t"/>
                <v:fill type="solid"/>
              </v:shape>
            </v:group>
            <v:group style="position:absolute;left:862;top:11329;width:10;height:20" coordorigin="862,11329" coordsize="10,20">
              <v:shape style="position:absolute;left:862;top:11329;width:10;height:20" coordorigin="862,11329" coordsize="10,20" path="m862,11349l871,11349,871,11329,862,11329,862,11349xe" filled="true" fillcolor="#000000" stroked="false">
                <v:path arrowok="t"/>
                <v:fill type="solid"/>
              </v:shape>
            </v:group>
            <v:group style="position:absolute;left:862;top:11349;width:10;height:20" coordorigin="862,11349" coordsize="10,20">
              <v:shape style="position:absolute;left:862;top:11349;width:10;height:20" coordorigin="862,11349" coordsize="10,20" path="m862,11368l871,11368,871,11349,862,11349,862,11368xe" filled="true" fillcolor="#000000" stroked="false">
                <v:path arrowok="t"/>
                <v:fill type="solid"/>
              </v:shape>
            </v:group>
            <v:group style="position:absolute;left:862;top:11368;width:10;height:20" coordorigin="862,11368" coordsize="10,20">
              <v:shape style="position:absolute;left:862;top:11368;width:10;height:20" coordorigin="862,11368" coordsize="10,20" path="m862,11387l871,11387,871,11368,862,11368,862,11387xe" filled="true" fillcolor="#000000" stroked="false">
                <v:path arrowok="t"/>
                <v:fill type="solid"/>
              </v:shape>
            </v:group>
            <v:group style="position:absolute;left:862;top:11387;width:10;height:20" coordorigin="862,11387" coordsize="10,20">
              <v:shape style="position:absolute;left:862;top:11387;width:10;height:20" coordorigin="862,11387" coordsize="10,20" path="m862,11406l871,11406,871,11387,862,11387,862,11406xe" filled="true" fillcolor="#000000" stroked="false">
                <v:path arrowok="t"/>
                <v:fill type="solid"/>
              </v:shape>
            </v:group>
            <v:group style="position:absolute;left:862;top:11406;width:10;height:20" coordorigin="862,11406" coordsize="10,20">
              <v:shape style="position:absolute;left:862;top:11406;width:10;height:20" coordorigin="862,11406" coordsize="10,20" path="m862,11425l871,11425,871,11406,862,11406,862,11425xe" filled="true" fillcolor="#000000" stroked="false">
                <v:path arrowok="t"/>
                <v:fill type="solid"/>
              </v:shape>
            </v:group>
            <v:group style="position:absolute;left:862;top:11425;width:10;height:20" coordorigin="862,11425" coordsize="10,20">
              <v:shape style="position:absolute;left:862;top:11425;width:10;height:20" coordorigin="862,11425" coordsize="10,20" path="m862,11445l871,11445,871,11425,862,11425,862,11445xe" filled="true" fillcolor="#000000" stroked="false">
                <v:path arrowok="t"/>
                <v:fill type="solid"/>
              </v:shape>
            </v:group>
            <v:group style="position:absolute;left:862;top:11445;width:10;height:20" coordorigin="862,11445" coordsize="10,20">
              <v:shape style="position:absolute;left:862;top:11445;width:10;height:20" coordorigin="862,11445" coordsize="10,20" path="m862,11464l871,11464,871,11445,862,11445,862,11464xe" filled="true" fillcolor="#000000" stroked="false">
                <v:path arrowok="t"/>
                <v:fill type="solid"/>
              </v:shape>
            </v:group>
            <v:group style="position:absolute;left:862;top:11464;width:10;height:20" coordorigin="862,11464" coordsize="10,20">
              <v:shape style="position:absolute;left:862;top:11464;width:10;height:20" coordorigin="862,11464" coordsize="10,20" path="m862,11483l871,11483,871,11464,862,11464,862,11483xe" filled="true" fillcolor="#000000" stroked="false">
                <v:path arrowok="t"/>
                <v:fill type="solid"/>
              </v:shape>
            </v:group>
            <v:group style="position:absolute;left:862;top:11483;width:10;height:20" coordorigin="862,11483" coordsize="10,20">
              <v:shape style="position:absolute;left:862;top:11483;width:10;height:20" coordorigin="862,11483" coordsize="10,20" path="m862,11502l871,11502,871,11483,862,11483,862,11502xe" filled="true" fillcolor="#000000" stroked="false">
                <v:path arrowok="t"/>
                <v:fill type="solid"/>
              </v:shape>
            </v:group>
            <v:group style="position:absolute;left:862;top:11502;width:10;height:20" coordorigin="862,11502" coordsize="10,20">
              <v:shape style="position:absolute;left:862;top:11502;width:10;height:20" coordorigin="862,11502" coordsize="10,20" path="m862,11521l871,11521,871,11502,862,11502,862,11521xe" filled="true" fillcolor="#000000" stroked="false">
                <v:path arrowok="t"/>
                <v:fill type="solid"/>
              </v:shape>
            </v:group>
            <v:group style="position:absolute;left:862;top:11521;width:10;height:20" coordorigin="862,11521" coordsize="10,20">
              <v:shape style="position:absolute;left:862;top:11521;width:10;height:20" coordorigin="862,11521" coordsize="10,20" path="m862,11541l871,11541,871,11521,862,11521,862,11541xe" filled="true" fillcolor="#000000" stroked="false">
                <v:path arrowok="t"/>
                <v:fill type="solid"/>
              </v:shape>
            </v:group>
            <v:group style="position:absolute;left:3810;top:11137;width:10;height:20" coordorigin="3810,11137" coordsize="10,20">
              <v:shape style="position:absolute;left:3810;top:11137;width:10;height:20" coordorigin="3810,11137" coordsize="10,20" path="m3810,11157l3819,11157,3819,11137,3810,11137,3810,11157xe" filled="true" fillcolor="#000000" stroked="false">
                <v:path arrowok="t"/>
                <v:fill type="solid"/>
              </v:shape>
            </v:group>
            <v:group style="position:absolute;left:3810;top:11157;width:10;height:20" coordorigin="3810,11157" coordsize="10,20">
              <v:shape style="position:absolute;left:3810;top:11157;width:10;height:20" coordorigin="3810,11157" coordsize="10,20" path="m3810,11176l3819,11176,3819,11157,3810,11157,3810,11176xe" filled="true" fillcolor="#000000" stroked="false">
                <v:path arrowok="t"/>
                <v:fill type="solid"/>
              </v:shape>
            </v:group>
            <v:group style="position:absolute;left:3810;top:11176;width:10;height:20" coordorigin="3810,11176" coordsize="10,20">
              <v:shape style="position:absolute;left:3810;top:11176;width:10;height:20" coordorigin="3810,11176" coordsize="10,20" path="m3810,11195l3819,11195,3819,11176,3810,11176,3810,11195xe" filled="true" fillcolor="#000000" stroked="false">
                <v:path arrowok="t"/>
                <v:fill type="solid"/>
              </v:shape>
            </v:group>
            <v:group style="position:absolute;left:3810;top:11195;width:10;height:20" coordorigin="3810,11195" coordsize="10,20">
              <v:shape style="position:absolute;left:3810;top:11195;width:10;height:20" coordorigin="3810,11195" coordsize="10,20" path="m3810,11214l3819,11214,3819,11195,3810,11195,3810,11214xe" filled="true" fillcolor="#000000" stroked="false">
                <v:path arrowok="t"/>
                <v:fill type="solid"/>
              </v:shape>
            </v:group>
            <v:group style="position:absolute;left:3810;top:11214;width:10;height:20" coordorigin="3810,11214" coordsize="10,20">
              <v:shape style="position:absolute;left:3810;top:11214;width:10;height:20" coordorigin="3810,11214" coordsize="10,20" path="m3810,11233l3819,11233,3819,11214,3810,11214,3810,11233xe" filled="true" fillcolor="#000000" stroked="false">
                <v:path arrowok="t"/>
                <v:fill type="solid"/>
              </v:shape>
            </v:group>
            <v:group style="position:absolute;left:3810;top:11233;width:10;height:20" coordorigin="3810,11233" coordsize="10,20">
              <v:shape style="position:absolute;left:3810;top:11233;width:10;height:20" coordorigin="3810,11233" coordsize="10,20" path="m3810,11253l3819,11253,3819,11233,3810,11233,3810,11253xe" filled="true" fillcolor="#000000" stroked="false">
                <v:path arrowok="t"/>
                <v:fill type="solid"/>
              </v:shape>
            </v:group>
            <v:group style="position:absolute;left:3810;top:11253;width:10;height:20" coordorigin="3810,11253" coordsize="10,20">
              <v:shape style="position:absolute;left:3810;top:11253;width:10;height:20" coordorigin="3810,11253" coordsize="10,20" path="m3810,11272l3819,11272,3819,11253,3810,11253,3810,11272xe" filled="true" fillcolor="#000000" stroked="false">
                <v:path arrowok="t"/>
                <v:fill type="solid"/>
              </v:shape>
            </v:group>
            <v:group style="position:absolute;left:3810;top:11272;width:10;height:20" coordorigin="3810,11272" coordsize="10,20">
              <v:shape style="position:absolute;left:3810;top:11272;width:10;height:20" coordorigin="3810,11272" coordsize="10,20" path="m3810,11291l3819,11291,3819,11272,3810,11272,3810,11291xe" filled="true" fillcolor="#000000" stroked="false">
                <v:path arrowok="t"/>
                <v:fill type="solid"/>
              </v:shape>
            </v:group>
            <v:group style="position:absolute;left:3810;top:11291;width:10;height:20" coordorigin="3810,11291" coordsize="10,20">
              <v:shape style="position:absolute;left:3810;top:11291;width:10;height:20" coordorigin="3810,11291" coordsize="10,20" path="m3810,11310l3819,11310,3819,11291,3810,11291,3810,11310xe" filled="true" fillcolor="#000000" stroked="false">
                <v:path arrowok="t"/>
                <v:fill type="solid"/>
              </v:shape>
            </v:group>
            <v:group style="position:absolute;left:3810;top:11310;width:10;height:20" coordorigin="3810,11310" coordsize="10,20">
              <v:shape style="position:absolute;left:3810;top:11310;width:10;height:20" coordorigin="3810,11310" coordsize="10,20" path="m3810,11329l3819,11329,3819,11310,3810,11310,3810,11329xe" filled="true" fillcolor="#000000" stroked="false">
                <v:path arrowok="t"/>
                <v:fill type="solid"/>
              </v:shape>
            </v:group>
            <v:group style="position:absolute;left:3810;top:11329;width:10;height:20" coordorigin="3810,11329" coordsize="10,20">
              <v:shape style="position:absolute;left:3810;top:11329;width:10;height:20" coordorigin="3810,11329" coordsize="10,20" path="m3810,11349l3819,11349,3819,11329,3810,11329,3810,11349xe" filled="true" fillcolor="#000000" stroked="false">
                <v:path arrowok="t"/>
                <v:fill type="solid"/>
              </v:shape>
            </v:group>
            <v:group style="position:absolute;left:3810;top:11349;width:10;height:20" coordorigin="3810,11349" coordsize="10,20">
              <v:shape style="position:absolute;left:3810;top:11349;width:10;height:20" coordorigin="3810,11349" coordsize="10,20" path="m3810,11368l3819,11368,3819,11349,3810,11349,3810,11368xe" filled="true" fillcolor="#000000" stroked="false">
                <v:path arrowok="t"/>
                <v:fill type="solid"/>
              </v:shape>
            </v:group>
            <v:group style="position:absolute;left:3810;top:11368;width:10;height:20" coordorigin="3810,11368" coordsize="10,20">
              <v:shape style="position:absolute;left:3810;top:11368;width:10;height:20" coordorigin="3810,11368" coordsize="10,20" path="m3810,11387l3819,11387,3819,11368,3810,11368,3810,11387xe" filled="true" fillcolor="#000000" stroked="false">
                <v:path arrowok="t"/>
                <v:fill type="solid"/>
              </v:shape>
            </v:group>
            <v:group style="position:absolute;left:3810;top:11387;width:10;height:20" coordorigin="3810,11387" coordsize="10,20">
              <v:shape style="position:absolute;left:3810;top:11387;width:10;height:20" coordorigin="3810,11387" coordsize="10,20" path="m3810,11406l3819,11406,3819,11387,3810,11387,3810,11406xe" filled="true" fillcolor="#000000" stroked="false">
                <v:path arrowok="t"/>
                <v:fill type="solid"/>
              </v:shape>
            </v:group>
            <v:group style="position:absolute;left:3810;top:11406;width:10;height:20" coordorigin="3810,11406" coordsize="10,20">
              <v:shape style="position:absolute;left:3810;top:11406;width:10;height:20" coordorigin="3810,11406" coordsize="10,20" path="m3810,11425l3819,11425,3819,11406,3810,11406,3810,11425xe" filled="true" fillcolor="#000000" stroked="false">
                <v:path arrowok="t"/>
                <v:fill type="solid"/>
              </v:shape>
            </v:group>
            <v:group style="position:absolute;left:3810;top:11425;width:10;height:20" coordorigin="3810,11425" coordsize="10,20">
              <v:shape style="position:absolute;left:3810;top:11425;width:10;height:20" coordorigin="3810,11425" coordsize="10,20" path="m3810,11445l3819,11445,3819,11425,3810,11425,3810,11445xe" filled="true" fillcolor="#000000" stroked="false">
                <v:path arrowok="t"/>
                <v:fill type="solid"/>
              </v:shape>
            </v:group>
            <v:group style="position:absolute;left:5631;top:11137;width:10;height:20" coordorigin="5631,11137" coordsize="10,20">
              <v:shape style="position:absolute;left:5631;top:11137;width:10;height:20" coordorigin="5631,11137" coordsize="10,20" path="m5631,11157l5641,11157,5641,11137,5631,11137,5631,11157xe" filled="true" fillcolor="#000000" stroked="false">
                <v:path arrowok="t"/>
                <v:fill type="solid"/>
              </v:shape>
            </v:group>
            <v:group style="position:absolute;left:5631;top:11157;width:10;height:20" coordorigin="5631,11157" coordsize="10,20">
              <v:shape style="position:absolute;left:5631;top:11157;width:10;height:20" coordorigin="5631,11157" coordsize="10,20" path="m5631,11176l5641,11176,5641,11157,5631,11157,5631,11176xe" filled="true" fillcolor="#000000" stroked="false">
                <v:path arrowok="t"/>
                <v:fill type="solid"/>
              </v:shape>
            </v:group>
            <v:group style="position:absolute;left:5631;top:11176;width:10;height:20" coordorigin="5631,11176" coordsize="10,20">
              <v:shape style="position:absolute;left:5631;top:11176;width:10;height:20" coordorigin="5631,11176" coordsize="10,20" path="m5631,11195l5641,11195,5641,11176,5631,11176,5631,11195xe" filled="true" fillcolor="#000000" stroked="false">
                <v:path arrowok="t"/>
                <v:fill type="solid"/>
              </v:shape>
            </v:group>
            <v:group style="position:absolute;left:5631;top:11195;width:10;height:20" coordorigin="5631,11195" coordsize="10,20">
              <v:shape style="position:absolute;left:5631;top:11195;width:10;height:20" coordorigin="5631,11195" coordsize="10,20" path="m5631,11214l5641,11214,5641,11195,5631,11195,5631,11214xe" filled="true" fillcolor="#000000" stroked="false">
                <v:path arrowok="t"/>
                <v:fill type="solid"/>
              </v:shape>
            </v:group>
            <v:group style="position:absolute;left:5631;top:11214;width:10;height:20" coordorigin="5631,11214" coordsize="10,20">
              <v:shape style="position:absolute;left:5631;top:11214;width:10;height:20" coordorigin="5631,11214" coordsize="10,20" path="m5631,11233l5641,11233,5641,11214,5631,11214,5631,11233xe" filled="true" fillcolor="#000000" stroked="false">
                <v:path arrowok="t"/>
                <v:fill type="solid"/>
              </v:shape>
            </v:group>
            <v:group style="position:absolute;left:5631;top:11233;width:10;height:20" coordorigin="5631,11233" coordsize="10,20">
              <v:shape style="position:absolute;left:5631;top:11233;width:10;height:20" coordorigin="5631,11233" coordsize="10,20" path="m5631,11253l5641,11253,5641,11233,5631,11233,5631,11253xe" filled="true" fillcolor="#000000" stroked="false">
                <v:path arrowok="t"/>
                <v:fill type="solid"/>
              </v:shape>
            </v:group>
            <v:group style="position:absolute;left:5631;top:11253;width:10;height:20" coordorigin="5631,11253" coordsize="10,20">
              <v:shape style="position:absolute;left:5631;top:11253;width:10;height:20" coordorigin="5631,11253" coordsize="10,20" path="m5631,11272l5641,11272,5641,11253,5631,11253,5631,11272xe" filled="true" fillcolor="#000000" stroked="false">
                <v:path arrowok="t"/>
                <v:fill type="solid"/>
              </v:shape>
            </v:group>
            <v:group style="position:absolute;left:5631;top:11272;width:10;height:20" coordorigin="5631,11272" coordsize="10,20">
              <v:shape style="position:absolute;left:5631;top:11272;width:10;height:20" coordorigin="5631,11272" coordsize="10,20" path="m5631,11291l5641,11291,5641,11272,5631,11272,5631,11291xe" filled="true" fillcolor="#000000" stroked="false">
                <v:path arrowok="t"/>
                <v:fill type="solid"/>
              </v:shape>
            </v:group>
            <v:group style="position:absolute;left:5631;top:11291;width:10;height:20" coordorigin="5631,11291" coordsize="10,20">
              <v:shape style="position:absolute;left:5631;top:11291;width:10;height:20" coordorigin="5631,11291" coordsize="10,20" path="m5631,11310l5641,11310,5641,11291,5631,11291,5631,11310xe" filled="true" fillcolor="#000000" stroked="false">
                <v:path arrowok="t"/>
                <v:fill type="solid"/>
              </v:shape>
            </v:group>
            <v:group style="position:absolute;left:5631;top:11310;width:10;height:20" coordorigin="5631,11310" coordsize="10,20">
              <v:shape style="position:absolute;left:5631;top:11310;width:10;height:20" coordorigin="5631,11310" coordsize="10,20" path="m5631,11329l5641,11329,5641,11310,5631,11310,5631,11329xe" filled="true" fillcolor="#000000" stroked="false">
                <v:path arrowok="t"/>
                <v:fill type="solid"/>
              </v:shape>
            </v:group>
            <v:group style="position:absolute;left:5631;top:11329;width:10;height:20" coordorigin="5631,11329" coordsize="10,20">
              <v:shape style="position:absolute;left:5631;top:11329;width:10;height:20" coordorigin="5631,11329" coordsize="10,20" path="m5631,11349l5641,11349,5641,11329,5631,11329,5631,11349xe" filled="true" fillcolor="#000000" stroked="false">
                <v:path arrowok="t"/>
                <v:fill type="solid"/>
              </v:shape>
            </v:group>
            <v:group style="position:absolute;left:5631;top:11349;width:10;height:20" coordorigin="5631,11349" coordsize="10,20">
              <v:shape style="position:absolute;left:5631;top:11349;width:10;height:20" coordorigin="5631,11349" coordsize="10,20" path="m5631,11368l5641,11368,5641,11349,5631,11349,5631,11368xe" filled="true" fillcolor="#000000" stroked="false">
                <v:path arrowok="t"/>
                <v:fill type="solid"/>
              </v:shape>
            </v:group>
            <v:group style="position:absolute;left:5631;top:11368;width:10;height:20" coordorigin="5631,11368" coordsize="10,20">
              <v:shape style="position:absolute;left:5631;top:11368;width:10;height:20" coordorigin="5631,11368" coordsize="10,20" path="m5631,11387l5641,11387,5641,11368,5631,11368,5631,11387xe" filled="true" fillcolor="#000000" stroked="false">
                <v:path arrowok="t"/>
                <v:fill type="solid"/>
              </v:shape>
            </v:group>
            <v:group style="position:absolute;left:5631;top:11387;width:10;height:20" coordorigin="5631,11387" coordsize="10,20">
              <v:shape style="position:absolute;left:5631;top:11387;width:10;height:20" coordorigin="5631,11387" coordsize="10,20" path="m5631,11406l5641,11406,5641,11387,5631,11387,5631,11406xe" filled="true" fillcolor="#000000" stroked="false">
                <v:path arrowok="t"/>
                <v:fill type="solid"/>
              </v:shape>
            </v:group>
            <v:group style="position:absolute;left:5631;top:11406;width:10;height:20" coordorigin="5631,11406" coordsize="10,20">
              <v:shape style="position:absolute;left:5631;top:11406;width:10;height:20" coordorigin="5631,11406" coordsize="10,20" path="m5631,11425l5641,11425,5641,11406,5631,11406,5631,11425xe" filled="true" fillcolor="#000000" stroked="false">
                <v:path arrowok="t"/>
                <v:fill type="solid"/>
              </v:shape>
            </v:group>
            <v:group style="position:absolute;left:5631;top:11425;width:10;height:20" coordorigin="5631,11425" coordsize="10,20">
              <v:shape style="position:absolute;left:5631;top:11425;width:10;height:20" coordorigin="5631,11425" coordsize="10,20" path="m5631,11445l5641,11445,5641,11425,5631,11425,5631,11445xe" filled="true" fillcolor="#000000" stroked="false">
                <v:path arrowok="t"/>
                <v:fill type="solid"/>
              </v:shape>
            </v:group>
            <v:group style="position:absolute;left:5631;top:11445;width:10;height:20" coordorigin="5631,11445" coordsize="10,20">
              <v:shape style="position:absolute;left:5631;top:11445;width:10;height:20" coordorigin="5631,11445" coordsize="10,20" path="m5631,11464l5641,11464,5641,11445,5631,11445,5631,11464xe" filled="true" fillcolor="#000000" stroked="false">
                <v:path arrowok="t"/>
                <v:fill type="solid"/>
              </v:shape>
            </v:group>
            <v:group style="position:absolute;left:5631;top:11464;width:10;height:20" coordorigin="5631,11464" coordsize="10,20">
              <v:shape style="position:absolute;left:5631;top:11464;width:10;height:20" coordorigin="5631,11464" coordsize="10,20" path="m5631,11483l5641,11483,5641,11464,5631,11464,5631,11483xe" filled="true" fillcolor="#000000" stroked="false">
                <v:path arrowok="t"/>
                <v:fill type="solid"/>
              </v:shape>
            </v:group>
            <v:group style="position:absolute;left:5631;top:11483;width:10;height:20" coordorigin="5631,11483" coordsize="10,20">
              <v:shape style="position:absolute;left:5631;top:11483;width:10;height:20" coordorigin="5631,11483" coordsize="10,20" path="m5631,11502l5641,11502,5641,11483,5631,11483,5631,11502xe" filled="true" fillcolor="#000000" stroked="false">
                <v:path arrowok="t"/>
                <v:fill type="solid"/>
              </v:shape>
            </v:group>
            <v:group style="position:absolute;left:5631;top:11502;width:10;height:20" coordorigin="5631,11502" coordsize="10,20">
              <v:shape style="position:absolute;left:5631;top:11502;width:10;height:20" coordorigin="5631,11502" coordsize="10,20" path="m5631,11521l5641,11521,5641,11502,5631,11502,5631,11521xe" filled="true" fillcolor="#000000" stroked="false">
                <v:path arrowok="t"/>
                <v:fill type="solid"/>
              </v:shape>
            </v:group>
            <v:group style="position:absolute;left:5631;top:11521;width:10;height:20" coordorigin="5631,11521" coordsize="10,20">
              <v:shape style="position:absolute;left:5631;top:11521;width:10;height:20" coordorigin="5631,11521" coordsize="10,20" path="m5631,11541l5641,11541,5641,11521,5631,11521,5631,11541xe" filled="true" fillcolor="#000000" stroked="false">
                <v:path arrowok="t"/>
                <v:fill type="solid"/>
              </v:shape>
            </v:group>
            <v:group style="position:absolute;left:7451;top:11137;width:10;height:20" coordorigin="7451,11137" coordsize="10,20">
              <v:shape style="position:absolute;left:7451;top:11137;width:10;height:20" coordorigin="7451,11137" coordsize="10,20" path="m7451,11157l7461,11157,7461,11137,7451,11137,7451,11157xe" filled="true" fillcolor="#000000" stroked="false">
                <v:path arrowok="t"/>
                <v:fill type="solid"/>
              </v:shape>
            </v:group>
            <v:group style="position:absolute;left:7451;top:11157;width:10;height:20" coordorigin="7451,11157" coordsize="10,20">
              <v:shape style="position:absolute;left:7451;top:11157;width:10;height:20" coordorigin="7451,11157" coordsize="10,20" path="m7451,11176l7461,11176,7461,11157,7451,11157,7451,11176xe" filled="true" fillcolor="#000000" stroked="false">
                <v:path arrowok="t"/>
                <v:fill type="solid"/>
              </v:shape>
            </v:group>
            <v:group style="position:absolute;left:7451;top:11176;width:10;height:20" coordorigin="7451,11176" coordsize="10,20">
              <v:shape style="position:absolute;left:7451;top:11176;width:10;height:20" coordorigin="7451,11176" coordsize="10,20" path="m7451,11195l7461,11195,7461,11176,7451,11176,7451,11195xe" filled="true" fillcolor="#000000" stroked="false">
                <v:path arrowok="t"/>
                <v:fill type="solid"/>
              </v:shape>
            </v:group>
            <v:group style="position:absolute;left:7451;top:11195;width:10;height:20" coordorigin="7451,11195" coordsize="10,20">
              <v:shape style="position:absolute;left:7451;top:11195;width:10;height:20" coordorigin="7451,11195" coordsize="10,20" path="m7451,11214l7461,11214,7461,11195,7451,11195,7451,11214xe" filled="true" fillcolor="#000000" stroked="false">
                <v:path arrowok="t"/>
                <v:fill type="solid"/>
              </v:shape>
            </v:group>
            <v:group style="position:absolute;left:7451;top:11214;width:10;height:20" coordorigin="7451,11214" coordsize="10,20">
              <v:shape style="position:absolute;left:7451;top:11214;width:10;height:20" coordorigin="7451,11214" coordsize="10,20" path="m7451,11233l7461,11233,7461,11214,7451,11214,7451,11233xe" filled="true" fillcolor="#000000" stroked="false">
                <v:path arrowok="t"/>
                <v:fill type="solid"/>
              </v:shape>
            </v:group>
            <v:group style="position:absolute;left:7451;top:11233;width:10;height:20" coordorigin="7451,11233" coordsize="10,20">
              <v:shape style="position:absolute;left:7451;top:11233;width:10;height:20" coordorigin="7451,11233" coordsize="10,20" path="m7451,11253l7461,11253,7461,11233,7451,11233,7451,11253xe" filled="true" fillcolor="#000000" stroked="false">
                <v:path arrowok="t"/>
                <v:fill type="solid"/>
              </v:shape>
            </v:group>
            <v:group style="position:absolute;left:7451;top:11253;width:10;height:20" coordorigin="7451,11253" coordsize="10,20">
              <v:shape style="position:absolute;left:7451;top:11253;width:10;height:20" coordorigin="7451,11253" coordsize="10,20" path="m7451,11272l7461,11272,7461,11253,7451,11253,7451,11272xe" filled="true" fillcolor="#000000" stroked="false">
                <v:path arrowok="t"/>
                <v:fill type="solid"/>
              </v:shape>
            </v:group>
            <v:group style="position:absolute;left:7451;top:11272;width:10;height:20" coordorigin="7451,11272" coordsize="10,20">
              <v:shape style="position:absolute;left:7451;top:11272;width:10;height:20" coordorigin="7451,11272" coordsize="10,20" path="m7451,11291l7461,11291,7461,11272,7451,11272,7451,11291xe" filled="true" fillcolor="#000000" stroked="false">
                <v:path arrowok="t"/>
                <v:fill type="solid"/>
              </v:shape>
            </v:group>
            <v:group style="position:absolute;left:7451;top:11291;width:10;height:20" coordorigin="7451,11291" coordsize="10,20">
              <v:shape style="position:absolute;left:7451;top:11291;width:10;height:20" coordorigin="7451,11291" coordsize="10,20" path="m7451,11310l7461,11310,7461,11291,7451,11291,7451,11310xe" filled="true" fillcolor="#000000" stroked="false">
                <v:path arrowok="t"/>
                <v:fill type="solid"/>
              </v:shape>
            </v:group>
            <v:group style="position:absolute;left:7451;top:11310;width:10;height:20" coordorigin="7451,11310" coordsize="10,20">
              <v:shape style="position:absolute;left:7451;top:11310;width:10;height:20" coordorigin="7451,11310" coordsize="10,20" path="m7451,11329l7461,11329,7461,11310,7451,11310,7451,11329xe" filled="true" fillcolor="#000000" stroked="false">
                <v:path arrowok="t"/>
                <v:fill type="solid"/>
              </v:shape>
            </v:group>
            <v:group style="position:absolute;left:7451;top:11329;width:10;height:20" coordorigin="7451,11329" coordsize="10,20">
              <v:shape style="position:absolute;left:7451;top:11329;width:10;height:20" coordorigin="7451,11329" coordsize="10,20" path="m7451,11349l7461,11349,7461,11329,7451,11329,7451,11349xe" filled="true" fillcolor="#000000" stroked="false">
                <v:path arrowok="t"/>
                <v:fill type="solid"/>
              </v:shape>
            </v:group>
            <v:group style="position:absolute;left:7451;top:11349;width:10;height:20" coordorigin="7451,11349" coordsize="10,20">
              <v:shape style="position:absolute;left:7451;top:11349;width:10;height:20" coordorigin="7451,11349" coordsize="10,20" path="m7451,11368l7461,11368,7461,11349,7451,11349,7451,11368xe" filled="true" fillcolor="#000000" stroked="false">
                <v:path arrowok="t"/>
                <v:fill type="solid"/>
              </v:shape>
            </v:group>
            <v:group style="position:absolute;left:7451;top:11368;width:10;height:20" coordorigin="7451,11368" coordsize="10,20">
              <v:shape style="position:absolute;left:7451;top:11368;width:10;height:20" coordorigin="7451,11368" coordsize="10,20" path="m7451,11387l7461,11387,7461,11368,7451,11368,7451,11387xe" filled="true" fillcolor="#000000" stroked="false">
                <v:path arrowok="t"/>
                <v:fill type="solid"/>
              </v:shape>
            </v:group>
            <v:group style="position:absolute;left:7451;top:11387;width:10;height:20" coordorigin="7451,11387" coordsize="10,20">
              <v:shape style="position:absolute;left:7451;top:11387;width:10;height:20" coordorigin="7451,11387" coordsize="10,20" path="m7451,11406l7461,11406,7461,11387,7451,11387,7451,11406xe" filled="true" fillcolor="#000000" stroked="false">
                <v:path arrowok="t"/>
                <v:fill type="solid"/>
              </v:shape>
            </v:group>
            <v:group style="position:absolute;left:7451;top:11406;width:10;height:20" coordorigin="7451,11406" coordsize="10,20">
              <v:shape style="position:absolute;left:7451;top:11406;width:10;height:20" coordorigin="7451,11406" coordsize="10,20" path="m7451,11425l7461,11425,7461,11406,7451,11406,7451,11425xe" filled="true" fillcolor="#000000" stroked="false">
                <v:path arrowok="t"/>
                <v:fill type="solid"/>
              </v:shape>
            </v:group>
            <v:group style="position:absolute;left:7451;top:11425;width:10;height:20" coordorigin="7451,11425" coordsize="10,20">
              <v:shape style="position:absolute;left:7451;top:11425;width:10;height:20" coordorigin="7451,11425" coordsize="10,20" path="m7451,11445l7461,11445,7461,11425,7451,11425,7451,11445xe" filled="true" fillcolor="#000000" stroked="false">
                <v:path arrowok="t"/>
                <v:fill type="solid"/>
              </v:shape>
            </v:group>
            <v:group style="position:absolute;left:7451;top:11445;width:10;height:20" coordorigin="7451,11445" coordsize="10,20">
              <v:shape style="position:absolute;left:7451;top:11445;width:10;height:20" coordorigin="7451,11445" coordsize="10,20" path="m7451,11464l7461,11464,7461,11445,7451,11445,7451,11464xe" filled="true" fillcolor="#000000" stroked="false">
                <v:path arrowok="t"/>
                <v:fill type="solid"/>
              </v:shape>
            </v:group>
            <v:group style="position:absolute;left:7451;top:11464;width:10;height:20" coordorigin="7451,11464" coordsize="10,20">
              <v:shape style="position:absolute;left:7451;top:11464;width:10;height:20" coordorigin="7451,11464" coordsize="10,20" path="m7451,11483l7461,11483,7461,11464,7451,11464,7451,11483xe" filled="true" fillcolor="#000000" stroked="false">
                <v:path arrowok="t"/>
                <v:fill type="solid"/>
              </v:shape>
            </v:group>
            <v:group style="position:absolute;left:7451;top:11483;width:10;height:20" coordorigin="7451,11483" coordsize="10,20">
              <v:shape style="position:absolute;left:7451;top:11483;width:10;height:20" coordorigin="7451,11483" coordsize="10,20" path="m7451,11502l7461,11502,7461,11483,7451,11483,7451,11502xe" filled="true" fillcolor="#000000" stroked="false">
                <v:path arrowok="t"/>
                <v:fill type="solid"/>
              </v:shape>
            </v:group>
            <v:group style="position:absolute;left:7451;top:11502;width:10;height:20" coordorigin="7451,11502" coordsize="10,20">
              <v:shape style="position:absolute;left:7451;top:11502;width:10;height:20" coordorigin="7451,11502" coordsize="10,20" path="m7451,11521l7461,11521,7461,11502,7451,11502,7451,11521xe" filled="true" fillcolor="#000000" stroked="false">
                <v:path arrowok="t"/>
                <v:fill type="solid"/>
              </v:shape>
            </v:group>
            <v:group style="position:absolute;left:7451;top:11521;width:10;height:20" coordorigin="7451,11521" coordsize="10,20">
              <v:shape style="position:absolute;left:7451;top:11521;width:10;height:20" coordorigin="7451,11521" coordsize="10,20" path="m7451,11541l7461,11541,7461,11521,7451,11521,7451,11541xe" filled="true" fillcolor="#000000" stroked="false">
                <v:path arrowok="t"/>
                <v:fill type="solid"/>
              </v:shape>
            </v:group>
            <v:group style="position:absolute;left:8980;top:11137;width:10;height:20" coordorigin="8980,11137" coordsize="10,20">
              <v:shape style="position:absolute;left:8980;top:11137;width:10;height:20" coordorigin="8980,11137" coordsize="10,20" path="m8980,11157l8990,11157,8990,11137,8980,11137,8980,11157xe" filled="true" fillcolor="#000000" stroked="false">
                <v:path arrowok="t"/>
                <v:fill type="solid"/>
              </v:shape>
            </v:group>
            <v:group style="position:absolute;left:8980;top:11157;width:10;height:20" coordorigin="8980,11157" coordsize="10,20">
              <v:shape style="position:absolute;left:8980;top:11157;width:10;height:20" coordorigin="8980,11157" coordsize="10,20" path="m8980,11176l8990,11176,8990,11157,8980,11157,8980,11176xe" filled="true" fillcolor="#000000" stroked="false">
                <v:path arrowok="t"/>
                <v:fill type="solid"/>
              </v:shape>
            </v:group>
            <v:group style="position:absolute;left:8980;top:11176;width:10;height:20" coordorigin="8980,11176" coordsize="10,20">
              <v:shape style="position:absolute;left:8980;top:11176;width:10;height:20" coordorigin="8980,11176" coordsize="10,20" path="m8980,11195l8990,11195,8990,11176,8980,11176,8980,11195xe" filled="true" fillcolor="#000000" stroked="false">
                <v:path arrowok="t"/>
                <v:fill type="solid"/>
              </v:shape>
            </v:group>
            <v:group style="position:absolute;left:8980;top:11195;width:10;height:20" coordorigin="8980,11195" coordsize="10,20">
              <v:shape style="position:absolute;left:8980;top:11195;width:10;height:20" coordorigin="8980,11195" coordsize="10,20" path="m8980,11214l8990,11214,8990,11195,8980,11195,8980,11214xe" filled="true" fillcolor="#000000" stroked="false">
                <v:path arrowok="t"/>
                <v:fill type="solid"/>
              </v:shape>
            </v:group>
            <v:group style="position:absolute;left:8980;top:11214;width:10;height:20" coordorigin="8980,11214" coordsize="10,20">
              <v:shape style="position:absolute;left:8980;top:11214;width:10;height:20" coordorigin="8980,11214" coordsize="10,20" path="m8980,11233l8990,11233,8990,11214,8980,11214,8980,11233xe" filled="true" fillcolor="#000000" stroked="false">
                <v:path arrowok="t"/>
                <v:fill type="solid"/>
              </v:shape>
            </v:group>
            <v:group style="position:absolute;left:8980;top:11233;width:10;height:20" coordorigin="8980,11233" coordsize="10,20">
              <v:shape style="position:absolute;left:8980;top:11233;width:10;height:20" coordorigin="8980,11233" coordsize="10,20" path="m8980,11253l8990,11253,8990,11233,8980,11233,8980,11253xe" filled="true" fillcolor="#000000" stroked="false">
                <v:path arrowok="t"/>
                <v:fill type="solid"/>
              </v:shape>
            </v:group>
            <v:group style="position:absolute;left:8980;top:11253;width:10;height:20" coordorigin="8980,11253" coordsize="10,20">
              <v:shape style="position:absolute;left:8980;top:11253;width:10;height:20" coordorigin="8980,11253" coordsize="10,20" path="m8980,11272l8990,11272,8990,11253,8980,11253,8980,11272xe" filled="true" fillcolor="#000000" stroked="false">
                <v:path arrowok="t"/>
                <v:fill type="solid"/>
              </v:shape>
            </v:group>
            <v:group style="position:absolute;left:8980;top:11272;width:10;height:20" coordorigin="8980,11272" coordsize="10,20">
              <v:shape style="position:absolute;left:8980;top:11272;width:10;height:20" coordorigin="8980,11272" coordsize="10,20" path="m8980,11291l8990,11291,8990,11272,8980,11272,8980,11291xe" filled="true" fillcolor="#000000" stroked="false">
                <v:path arrowok="t"/>
                <v:fill type="solid"/>
              </v:shape>
            </v:group>
            <v:group style="position:absolute;left:8980;top:11291;width:10;height:20" coordorigin="8980,11291" coordsize="10,20">
              <v:shape style="position:absolute;left:8980;top:11291;width:10;height:20" coordorigin="8980,11291" coordsize="10,20" path="m8980,11310l8990,11310,8990,11291,8980,11291,8980,11310xe" filled="true" fillcolor="#000000" stroked="false">
                <v:path arrowok="t"/>
                <v:fill type="solid"/>
              </v:shape>
            </v:group>
            <v:group style="position:absolute;left:8980;top:11310;width:10;height:20" coordorigin="8980,11310" coordsize="10,20">
              <v:shape style="position:absolute;left:8980;top:11310;width:10;height:20" coordorigin="8980,11310" coordsize="10,20" path="m8980,11329l8990,11329,8990,11310,8980,11310,8980,11329xe" filled="true" fillcolor="#000000" stroked="false">
                <v:path arrowok="t"/>
                <v:fill type="solid"/>
              </v:shape>
            </v:group>
            <v:group style="position:absolute;left:8980;top:11329;width:10;height:20" coordorigin="8980,11329" coordsize="10,20">
              <v:shape style="position:absolute;left:8980;top:11329;width:10;height:20" coordorigin="8980,11329" coordsize="10,20" path="m8980,11349l8990,11349,8990,11329,8980,11329,8980,11349xe" filled="true" fillcolor="#000000" stroked="false">
                <v:path arrowok="t"/>
                <v:fill type="solid"/>
              </v:shape>
            </v:group>
            <v:group style="position:absolute;left:8980;top:11349;width:10;height:20" coordorigin="8980,11349" coordsize="10,20">
              <v:shape style="position:absolute;left:8980;top:11349;width:10;height:20" coordorigin="8980,11349" coordsize="10,20" path="m8980,11368l8990,11368,8990,11349,8980,11349,8980,11368xe" filled="true" fillcolor="#000000" stroked="false">
                <v:path arrowok="t"/>
                <v:fill type="solid"/>
              </v:shape>
            </v:group>
            <v:group style="position:absolute;left:8980;top:11368;width:10;height:20" coordorigin="8980,11368" coordsize="10,20">
              <v:shape style="position:absolute;left:8980;top:11368;width:10;height:20" coordorigin="8980,11368" coordsize="10,20" path="m8980,11387l8990,11387,8990,11368,8980,11368,8980,11387xe" filled="true" fillcolor="#000000" stroked="false">
                <v:path arrowok="t"/>
                <v:fill type="solid"/>
              </v:shape>
            </v:group>
            <v:group style="position:absolute;left:8980;top:11387;width:10;height:20" coordorigin="8980,11387" coordsize="10,20">
              <v:shape style="position:absolute;left:8980;top:11387;width:10;height:20" coordorigin="8980,11387" coordsize="10,20" path="m8980,11406l8990,11406,8990,11387,8980,11387,8980,11406xe" filled="true" fillcolor="#000000" stroked="false">
                <v:path arrowok="t"/>
                <v:fill type="solid"/>
              </v:shape>
            </v:group>
            <v:group style="position:absolute;left:8980;top:11406;width:10;height:20" coordorigin="8980,11406" coordsize="10,20">
              <v:shape style="position:absolute;left:8980;top:11406;width:10;height:20" coordorigin="8980,11406" coordsize="10,20" path="m8980,11425l8990,11425,8990,11406,8980,11406,8980,11425xe" filled="true" fillcolor="#000000" stroked="false">
                <v:path arrowok="t"/>
                <v:fill type="solid"/>
              </v:shape>
            </v:group>
            <v:group style="position:absolute;left:8980;top:11425;width:10;height:20" coordorigin="8980,11425" coordsize="10,20">
              <v:shape style="position:absolute;left:8980;top:11425;width:10;height:20" coordorigin="8980,11425" coordsize="10,20" path="m8980,11445l8990,11445,8990,11425,8980,11425,8980,11445xe" filled="true" fillcolor="#000000" stroked="false">
                <v:path arrowok="t"/>
                <v:fill type="solid"/>
              </v:shape>
            </v:group>
            <v:group style="position:absolute;left:8980;top:11445;width:10;height:20" coordorigin="8980,11445" coordsize="10,20">
              <v:shape style="position:absolute;left:8980;top:11445;width:10;height:20" coordorigin="8980,11445" coordsize="10,20" path="m8980,11464l8990,11464,8990,11445,8980,11445,8980,11464xe" filled="true" fillcolor="#000000" stroked="false">
                <v:path arrowok="t"/>
                <v:fill type="solid"/>
              </v:shape>
            </v:group>
            <v:group style="position:absolute;left:8980;top:11464;width:10;height:20" coordorigin="8980,11464" coordsize="10,20">
              <v:shape style="position:absolute;left:8980;top:11464;width:10;height:20" coordorigin="8980,11464" coordsize="10,20" path="m8980,11483l8990,11483,8990,11464,8980,11464,8980,11483xe" filled="true" fillcolor="#000000" stroked="false">
                <v:path arrowok="t"/>
                <v:fill type="solid"/>
              </v:shape>
            </v:group>
            <v:group style="position:absolute;left:8980;top:11483;width:10;height:20" coordorigin="8980,11483" coordsize="10,20">
              <v:shape style="position:absolute;left:8980;top:11483;width:10;height:20" coordorigin="8980,11483" coordsize="10,20" path="m8980,11502l8990,11502,8990,11483,8980,11483,8980,11502xe" filled="true" fillcolor="#000000" stroked="false">
                <v:path arrowok="t"/>
                <v:fill type="solid"/>
              </v:shape>
            </v:group>
            <v:group style="position:absolute;left:8980;top:11502;width:10;height:20" coordorigin="8980,11502" coordsize="10,20">
              <v:shape style="position:absolute;left:8980;top:11502;width:10;height:20" coordorigin="8980,11502" coordsize="10,20" path="m8980,11521l8990,11521,8990,11502,8980,11502,8980,11521xe" filled="true" fillcolor="#000000" stroked="false">
                <v:path arrowok="t"/>
                <v:fill type="solid"/>
              </v:shape>
            </v:group>
            <v:group style="position:absolute;left:8980;top:11521;width:10;height:20" coordorigin="8980,11521" coordsize="10,20">
              <v:shape style="position:absolute;left:8980;top:11521;width:10;height:20" coordorigin="8980,11521" coordsize="10,20" path="m8980,11541l8990,11541,8990,11521,8980,11521,8980,11541xe" filled="true" fillcolor="#000000" stroked="false">
                <v:path arrowok="t"/>
                <v:fill type="solid"/>
              </v:shape>
            </v:group>
            <v:group style="position:absolute;left:10800;top:11137;width:10;height:20" coordorigin="10800,11137" coordsize="10,20">
              <v:shape style="position:absolute;left:10800;top:11137;width:10;height:20" coordorigin="10800,11137" coordsize="10,20" path="m10800,11157l10809,11157,10809,11137,10800,11137,10800,11157xe" filled="true" fillcolor="#000000" stroked="false">
                <v:path arrowok="t"/>
                <v:fill type="solid"/>
              </v:shape>
            </v:group>
            <v:group style="position:absolute;left:10800;top:11157;width:10;height:20" coordorigin="10800,11157" coordsize="10,20">
              <v:shape style="position:absolute;left:10800;top:11157;width:10;height:20" coordorigin="10800,11157" coordsize="10,20" path="m10800,11176l10809,11176,10809,11157,10800,11157,10800,11176xe" filled="true" fillcolor="#000000" stroked="false">
                <v:path arrowok="t"/>
                <v:fill type="solid"/>
              </v:shape>
            </v:group>
            <v:group style="position:absolute;left:10800;top:11176;width:10;height:20" coordorigin="10800,11176" coordsize="10,20">
              <v:shape style="position:absolute;left:10800;top:11176;width:10;height:20" coordorigin="10800,11176" coordsize="10,20" path="m10800,11195l10809,11195,10809,11176,10800,11176,10800,11195xe" filled="true" fillcolor="#000000" stroked="false">
                <v:path arrowok="t"/>
                <v:fill type="solid"/>
              </v:shape>
            </v:group>
            <v:group style="position:absolute;left:10800;top:11195;width:10;height:20" coordorigin="10800,11195" coordsize="10,20">
              <v:shape style="position:absolute;left:10800;top:11195;width:10;height:20" coordorigin="10800,11195" coordsize="10,20" path="m10800,11214l10809,11214,10809,11195,10800,11195,10800,11214xe" filled="true" fillcolor="#000000" stroked="false">
                <v:path arrowok="t"/>
                <v:fill type="solid"/>
              </v:shape>
            </v:group>
            <v:group style="position:absolute;left:10800;top:11214;width:10;height:20" coordorigin="10800,11214" coordsize="10,20">
              <v:shape style="position:absolute;left:10800;top:11214;width:10;height:20" coordorigin="10800,11214" coordsize="10,20" path="m10800,11233l10809,11233,10809,11214,10800,11214,10800,11233xe" filled="true" fillcolor="#000000" stroked="false">
                <v:path arrowok="t"/>
                <v:fill type="solid"/>
              </v:shape>
            </v:group>
            <v:group style="position:absolute;left:10800;top:11233;width:10;height:20" coordorigin="10800,11233" coordsize="10,20">
              <v:shape style="position:absolute;left:10800;top:11233;width:10;height:20" coordorigin="10800,11233" coordsize="10,20" path="m10800,11253l10809,11253,10809,11233,10800,11233,10800,11253xe" filled="true" fillcolor="#000000" stroked="false">
                <v:path arrowok="t"/>
                <v:fill type="solid"/>
              </v:shape>
            </v:group>
            <v:group style="position:absolute;left:10800;top:11253;width:10;height:20" coordorigin="10800,11253" coordsize="10,20">
              <v:shape style="position:absolute;left:10800;top:11253;width:10;height:20" coordorigin="10800,11253" coordsize="10,20" path="m10800,11272l10809,11272,10809,11253,10800,11253,10800,11272xe" filled="true" fillcolor="#000000" stroked="false">
                <v:path arrowok="t"/>
                <v:fill type="solid"/>
              </v:shape>
            </v:group>
            <v:group style="position:absolute;left:10800;top:11272;width:10;height:20" coordorigin="10800,11272" coordsize="10,20">
              <v:shape style="position:absolute;left:10800;top:11272;width:10;height:20" coordorigin="10800,11272" coordsize="10,20" path="m10800,11291l10809,11291,10809,11272,10800,11272,10800,11291xe" filled="true" fillcolor="#000000" stroked="false">
                <v:path arrowok="t"/>
                <v:fill type="solid"/>
              </v:shape>
            </v:group>
            <v:group style="position:absolute;left:10800;top:11291;width:10;height:20" coordorigin="10800,11291" coordsize="10,20">
              <v:shape style="position:absolute;left:10800;top:11291;width:10;height:20" coordorigin="10800,11291" coordsize="10,20" path="m10800,11310l10809,11310,10809,11291,10800,11291,10800,11310xe" filled="true" fillcolor="#000000" stroked="false">
                <v:path arrowok="t"/>
                <v:fill type="solid"/>
              </v:shape>
            </v:group>
            <v:group style="position:absolute;left:10800;top:11310;width:10;height:20" coordorigin="10800,11310" coordsize="10,20">
              <v:shape style="position:absolute;left:10800;top:11310;width:10;height:20" coordorigin="10800,11310" coordsize="10,20" path="m10800,11329l10809,11329,10809,11310,10800,11310,10800,11329xe" filled="true" fillcolor="#000000" stroked="false">
                <v:path arrowok="t"/>
                <v:fill type="solid"/>
              </v:shape>
            </v:group>
            <v:group style="position:absolute;left:10800;top:11329;width:10;height:20" coordorigin="10800,11329" coordsize="10,20">
              <v:shape style="position:absolute;left:10800;top:11329;width:10;height:20" coordorigin="10800,11329" coordsize="10,20" path="m10800,11349l10809,11349,10809,11329,10800,11329,10800,11349xe" filled="true" fillcolor="#000000" stroked="false">
                <v:path arrowok="t"/>
                <v:fill type="solid"/>
              </v:shape>
            </v:group>
            <v:group style="position:absolute;left:10800;top:11349;width:10;height:20" coordorigin="10800,11349" coordsize="10,20">
              <v:shape style="position:absolute;left:10800;top:11349;width:10;height:20" coordorigin="10800,11349" coordsize="10,20" path="m10800,11368l10809,11368,10809,11349,10800,11349,10800,11368xe" filled="true" fillcolor="#000000" stroked="false">
                <v:path arrowok="t"/>
                <v:fill type="solid"/>
              </v:shape>
            </v:group>
            <v:group style="position:absolute;left:10800;top:11368;width:10;height:20" coordorigin="10800,11368" coordsize="10,20">
              <v:shape style="position:absolute;left:10800;top:11368;width:10;height:20" coordorigin="10800,11368" coordsize="10,20" path="m10800,11387l10809,11387,10809,11368,10800,11368,10800,11387xe" filled="true" fillcolor="#000000" stroked="false">
                <v:path arrowok="t"/>
                <v:fill type="solid"/>
              </v:shape>
            </v:group>
            <v:group style="position:absolute;left:10800;top:11387;width:10;height:20" coordorigin="10800,11387" coordsize="10,20">
              <v:shape style="position:absolute;left:10800;top:11387;width:10;height:20" coordorigin="10800,11387" coordsize="10,20" path="m10800,11406l10809,11406,10809,11387,10800,11387,10800,11406xe" filled="true" fillcolor="#000000" stroked="false">
                <v:path arrowok="t"/>
                <v:fill type="solid"/>
              </v:shape>
            </v:group>
            <v:group style="position:absolute;left:10800;top:11406;width:10;height:20" coordorigin="10800,11406" coordsize="10,20">
              <v:shape style="position:absolute;left:10800;top:11406;width:10;height:20" coordorigin="10800,11406" coordsize="10,20" path="m10800,11425l10809,11425,10809,11406,10800,11406,10800,11425xe" filled="true" fillcolor="#000000" stroked="false">
                <v:path arrowok="t"/>
                <v:fill type="solid"/>
              </v:shape>
            </v:group>
            <v:group style="position:absolute;left:10800;top:11425;width:10;height:20" coordorigin="10800,11425" coordsize="10,20">
              <v:shape style="position:absolute;left:10800;top:11425;width:10;height:20" coordorigin="10800,11425" coordsize="10,20" path="m10800,11445l10809,11445,10809,11425,10800,11425,10800,11445xe" filled="true" fillcolor="#000000" stroked="false">
                <v:path arrowok="t"/>
                <v:fill type="solid"/>
              </v:shape>
            </v:group>
            <v:group style="position:absolute;left:10800;top:11445;width:10;height:20" coordorigin="10800,11445" coordsize="10,20">
              <v:shape style="position:absolute;left:10800;top:11445;width:10;height:20" coordorigin="10800,11445" coordsize="10,20" path="m10800,11464l10809,11464,10809,11445,10800,11445,10800,11464xe" filled="true" fillcolor="#000000" stroked="false">
                <v:path arrowok="t"/>
                <v:fill type="solid"/>
              </v:shape>
            </v:group>
            <v:group style="position:absolute;left:10800;top:11464;width:10;height:20" coordorigin="10800,11464" coordsize="10,20">
              <v:shape style="position:absolute;left:10800;top:11464;width:10;height:20" coordorigin="10800,11464" coordsize="10,20" path="m10800,11483l10809,11483,10809,11464,10800,11464,10800,11483xe" filled="true" fillcolor="#000000" stroked="false">
                <v:path arrowok="t"/>
                <v:fill type="solid"/>
              </v:shape>
            </v:group>
            <v:group style="position:absolute;left:10800;top:11483;width:10;height:20" coordorigin="10800,11483" coordsize="10,20">
              <v:shape style="position:absolute;left:10800;top:11483;width:10;height:20" coordorigin="10800,11483" coordsize="10,20" path="m10800,11502l10809,11502,10809,11483,10800,11483,10800,11502xe" filled="true" fillcolor="#000000" stroked="false">
                <v:path arrowok="t"/>
                <v:fill type="solid"/>
              </v:shape>
            </v:group>
            <v:group style="position:absolute;left:10800;top:11502;width:10;height:20" coordorigin="10800,11502" coordsize="10,20">
              <v:shape style="position:absolute;left:10800;top:11502;width:10;height:20" coordorigin="10800,11502" coordsize="10,20" path="m10800,11521l10809,11521,10809,11502,10800,11502,10800,11521xe" filled="true" fillcolor="#000000" stroked="false">
                <v:path arrowok="t"/>
                <v:fill type="solid"/>
              </v:shape>
            </v:group>
            <v:group style="position:absolute;left:10800;top:11521;width:10;height:20" coordorigin="10800,11521" coordsize="10,20">
              <v:shape style="position:absolute;left:10800;top:11521;width:10;height:20" coordorigin="10800,11521" coordsize="10,20" path="m10800,11541l10809,11541,10809,11521,10800,11521,10800,11541xe" filled="true" fillcolor="#000000" stroked="false">
                <v:path arrowok="t"/>
                <v:fill type="solid"/>
              </v:shape>
              <v:shape style="position:absolute;left:857;top:11445;width:2972;height:108" type="#_x0000_t75" stroked="false">
                <v:imagedata r:id="rId775" o:title=""/>
              </v:shape>
              <v:shape style="position:absolute;left:3805;top:11541;width:1836;height:12" type="#_x0000_t75" stroked="false">
                <v:imagedata r:id="rId776" o:title=""/>
              </v:shape>
              <v:shape style="position:absolute;left:5627;top:11541;width:1834;height:12" type="#_x0000_t75" stroked="false">
                <v:imagedata r:id="rId776" o:title=""/>
              </v:shape>
              <v:shape style="position:absolute;left:7446;top:11541;width:1544;height:12" type="#_x0000_t75" stroked="false">
                <v:imagedata r:id="rId582" o:title=""/>
              </v:shape>
              <v:shape style="position:absolute;left:8976;top:11541;width:1834;height:12" type="#_x0000_t75" stroked="false">
                <v:imagedata r:id="rId758" o:title=""/>
              </v:shape>
            </v:group>
            <v:group style="position:absolute;left:10800;top:11548;width:10;height:2" coordorigin="10800,11548" coordsize="10,2">
              <v:shape style="position:absolute;left:10800;top:11548;width:10;height:2" coordorigin="10800,11548" coordsize="10,0" path="m10800,11548l10809,11548e" filled="false" stroked="true" strokeweight=".48004pt" strokecolor="#000000">
                <v:path arrowok="t"/>
              </v:shape>
            </v:group>
            <v:group style="position:absolute;left:862;top:11553;width:10;height:20" coordorigin="862,11553" coordsize="10,20">
              <v:shape style="position:absolute;left:862;top:11553;width:10;height:20" coordorigin="862,11553" coordsize="10,20" path="m862,11572l871,11572,871,11553,862,11553,862,11572xe" filled="true" fillcolor="#000000" stroked="false">
                <v:path arrowok="t"/>
                <v:fill type="solid"/>
              </v:shape>
            </v:group>
            <v:group style="position:absolute;left:862;top:11572;width:10;height:20" coordorigin="862,11572" coordsize="10,20">
              <v:shape style="position:absolute;left:862;top:11572;width:10;height:20" coordorigin="862,11572" coordsize="10,20" path="m862,11591l871,11591,871,11572,862,11572,862,11591xe" filled="true" fillcolor="#000000" stroked="false">
                <v:path arrowok="t"/>
                <v:fill type="solid"/>
              </v:shape>
            </v:group>
            <v:group style="position:absolute;left:862;top:11591;width:10;height:20" coordorigin="862,11591" coordsize="10,20">
              <v:shape style="position:absolute;left:862;top:11591;width:10;height:20" coordorigin="862,11591" coordsize="10,20" path="m862,11610l871,11610,871,11591,862,11591,862,11610xe" filled="true" fillcolor="#000000" stroked="false">
                <v:path arrowok="t"/>
                <v:fill type="solid"/>
              </v:shape>
            </v:group>
            <v:group style="position:absolute;left:862;top:11610;width:10;height:20" coordorigin="862,11610" coordsize="10,20">
              <v:shape style="position:absolute;left:862;top:11610;width:10;height:20" coordorigin="862,11610" coordsize="10,20" path="m862,11629l871,11629,871,11610,862,11610,862,11629xe" filled="true" fillcolor="#000000" stroked="false">
                <v:path arrowok="t"/>
                <v:fill type="solid"/>
              </v:shape>
            </v:group>
            <v:group style="position:absolute;left:862;top:11629;width:10;height:20" coordorigin="862,11629" coordsize="10,20">
              <v:shape style="position:absolute;left:862;top:11629;width:10;height:20" coordorigin="862,11629" coordsize="10,20" path="m862,11649l871,11649,871,11629,862,11629,862,11649xe" filled="true" fillcolor="#000000" stroked="false">
                <v:path arrowok="t"/>
                <v:fill type="solid"/>
              </v:shape>
            </v:group>
            <v:group style="position:absolute;left:862;top:11649;width:10;height:20" coordorigin="862,11649" coordsize="10,20">
              <v:shape style="position:absolute;left:862;top:11649;width:10;height:20" coordorigin="862,11649" coordsize="10,20" path="m862,11668l871,11668,871,11649,862,11649,862,11668xe" filled="true" fillcolor="#000000" stroked="false">
                <v:path arrowok="t"/>
                <v:fill type="solid"/>
              </v:shape>
            </v:group>
            <v:group style="position:absolute;left:862;top:11668;width:10;height:20" coordorigin="862,11668" coordsize="10,20">
              <v:shape style="position:absolute;left:862;top:11668;width:10;height:20" coordorigin="862,11668" coordsize="10,20" path="m862,11687l871,11687,871,11668,862,11668,862,11687xe" filled="true" fillcolor="#000000" stroked="false">
                <v:path arrowok="t"/>
                <v:fill type="solid"/>
              </v:shape>
            </v:group>
            <v:group style="position:absolute;left:862;top:11687;width:10;height:20" coordorigin="862,11687" coordsize="10,20">
              <v:shape style="position:absolute;left:862;top:11687;width:10;height:20" coordorigin="862,11687" coordsize="10,20" path="m862,11706l871,11706,871,11687,862,11687,862,11706xe" filled="true" fillcolor="#000000" stroked="false">
                <v:path arrowok="t"/>
                <v:fill type="solid"/>
              </v:shape>
            </v:group>
            <v:group style="position:absolute;left:862;top:11706;width:10;height:20" coordorigin="862,11706" coordsize="10,20">
              <v:shape style="position:absolute;left:862;top:11706;width:10;height:20" coordorigin="862,11706" coordsize="10,20" path="m862,11725l871,11725,871,11706,862,11706,862,11725xe" filled="true" fillcolor="#000000" stroked="false">
                <v:path arrowok="t"/>
                <v:fill type="solid"/>
              </v:shape>
            </v:group>
            <v:group style="position:absolute;left:862;top:11725;width:10;height:20" coordorigin="862,11725" coordsize="10,20">
              <v:shape style="position:absolute;left:862;top:11725;width:10;height:20" coordorigin="862,11725" coordsize="10,20" path="m862,11745l871,11745,871,11725,862,11725,862,11745xe" filled="true" fillcolor="#000000" stroked="false">
                <v:path arrowok="t"/>
                <v:fill type="solid"/>
              </v:shape>
            </v:group>
            <v:group style="position:absolute;left:862;top:11745;width:10;height:20" coordorigin="862,11745" coordsize="10,20">
              <v:shape style="position:absolute;left:862;top:11745;width:10;height:20" coordorigin="862,11745" coordsize="10,20" path="m862,11764l871,11764,871,11745,862,11745,862,11764xe" filled="true" fillcolor="#000000" stroked="false">
                <v:path arrowok="t"/>
                <v:fill type="solid"/>
              </v:shape>
            </v:group>
            <v:group style="position:absolute;left:862;top:11764;width:10;height:20" coordorigin="862,11764" coordsize="10,20">
              <v:shape style="position:absolute;left:862;top:11764;width:10;height:20" coordorigin="862,11764" coordsize="10,20" path="m862,11783l871,11783,871,11764,862,11764,862,11783xe" filled="true" fillcolor="#000000" stroked="false">
                <v:path arrowok="t"/>
                <v:fill type="solid"/>
              </v:shape>
            </v:group>
            <v:group style="position:absolute;left:862;top:11783;width:10;height:20" coordorigin="862,11783" coordsize="10,20">
              <v:shape style="position:absolute;left:862;top:11783;width:10;height:20" coordorigin="862,11783" coordsize="10,20" path="m862,11802l871,11802,871,11783,862,11783,862,11802xe" filled="true" fillcolor="#000000" stroked="false">
                <v:path arrowok="t"/>
                <v:fill type="solid"/>
              </v:shape>
            </v:group>
            <v:group style="position:absolute;left:862;top:11802;width:10;height:20" coordorigin="862,11802" coordsize="10,20">
              <v:shape style="position:absolute;left:862;top:11802;width:10;height:20" coordorigin="862,11802" coordsize="10,20" path="m862,11821l871,11821,871,11802,862,11802,862,11821xe" filled="true" fillcolor="#000000" stroked="false">
                <v:path arrowok="t"/>
                <v:fill type="solid"/>
              </v:shape>
            </v:group>
            <v:group style="position:absolute;left:862;top:11821;width:10;height:20" coordorigin="862,11821" coordsize="10,20">
              <v:shape style="position:absolute;left:862;top:11821;width:10;height:20" coordorigin="862,11821" coordsize="10,20" path="m862,11841l871,11841,871,11821,862,11821,862,11841xe" filled="true" fillcolor="#000000" stroked="false">
                <v:path arrowok="t"/>
                <v:fill type="solid"/>
              </v:shape>
            </v:group>
            <v:group style="position:absolute;left:862;top:11841;width:10;height:20" coordorigin="862,11841" coordsize="10,20">
              <v:shape style="position:absolute;left:862;top:11841;width:10;height:20" coordorigin="862,11841" coordsize="10,20" path="m862,11860l871,11860,871,11841,862,11841,862,11860xe" filled="true" fillcolor="#000000" stroked="false">
                <v:path arrowok="t"/>
                <v:fill type="solid"/>
              </v:shape>
            </v:group>
            <v:group style="position:absolute;left:862;top:11860;width:10;height:20" coordorigin="862,11860" coordsize="10,20">
              <v:shape style="position:absolute;left:862;top:11860;width:10;height:20" coordorigin="862,11860" coordsize="10,20" path="m862,11879l871,11879,871,11860,862,11860,862,11879xe" filled="true" fillcolor="#000000" stroked="false">
                <v:path arrowok="t"/>
                <v:fill type="solid"/>
              </v:shape>
            </v:group>
            <v:group style="position:absolute;left:862;top:11879;width:10;height:20" coordorigin="862,11879" coordsize="10,20">
              <v:shape style="position:absolute;left:862;top:11879;width:10;height:20" coordorigin="862,11879" coordsize="10,20" path="m862,11898l871,11898,871,11879,862,11879,862,11898xe" filled="true" fillcolor="#000000" stroked="false">
                <v:path arrowok="t"/>
                <v:fill type="solid"/>
              </v:shape>
            </v:group>
            <v:group style="position:absolute;left:862;top:11898;width:10;height:20" coordorigin="862,11898" coordsize="10,20">
              <v:shape style="position:absolute;left:862;top:11898;width:10;height:20" coordorigin="862,11898" coordsize="10,20" path="m862,11917l871,11917,871,11898,862,11898,862,11917xe" filled="true" fillcolor="#000000" stroked="false">
                <v:path arrowok="t"/>
                <v:fill type="solid"/>
              </v:shape>
            </v:group>
            <v:group style="position:absolute;left:862;top:11917;width:10;height:20" coordorigin="862,11917" coordsize="10,20">
              <v:shape style="position:absolute;left:862;top:11917;width:10;height:20" coordorigin="862,11917" coordsize="10,20" path="m862,11937l871,11937,871,11917,862,11917,862,11937xe" filled="true" fillcolor="#000000" stroked="false">
                <v:path arrowok="t"/>
                <v:fill type="solid"/>
              </v:shape>
            </v:group>
            <v:group style="position:absolute;left:862;top:11937;width:10;height:20" coordorigin="862,11937" coordsize="10,20">
              <v:shape style="position:absolute;left:862;top:11937;width:10;height:20" coordorigin="862,11937" coordsize="10,20" path="m862,11956l871,11956,871,11937,862,11937,862,11956xe" filled="true" fillcolor="#000000" stroked="false">
                <v:path arrowok="t"/>
                <v:fill type="solid"/>
              </v:shape>
            </v:group>
            <v:group style="position:absolute;left:3810;top:11553;width:10;height:20" coordorigin="3810,11553" coordsize="10,20">
              <v:shape style="position:absolute;left:3810;top:11553;width:10;height:20" coordorigin="3810,11553" coordsize="10,20" path="m3810,11572l3819,11572,3819,11553,3810,11553,3810,11572xe" filled="true" fillcolor="#000000" stroked="false">
                <v:path arrowok="t"/>
                <v:fill type="solid"/>
              </v:shape>
            </v:group>
            <v:group style="position:absolute;left:3810;top:11572;width:10;height:20" coordorigin="3810,11572" coordsize="10,20">
              <v:shape style="position:absolute;left:3810;top:11572;width:10;height:20" coordorigin="3810,11572" coordsize="10,20" path="m3810,11591l3819,11591,3819,11572,3810,11572,3810,11591xe" filled="true" fillcolor="#000000" stroked="false">
                <v:path arrowok="t"/>
                <v:fill type="solid"/>
              </v:shape>
            </v:group>
            <v:group style="position:absolute;left:3810;top:11591;width:10;height:20" coordorigin="3810,11591" coordsize="10,20">
              <v:shape style="position:absolute;left:3810;top:11591;width:10;height:20" coordorigin="3810,11591" coordsize="10,20" path="m3810,11610l3819,11610,3819,11591,3810,11591,3810,11610xe" filled="true" fillcolor="#000000" stroked="false">
                <v:path arrowok="t"/>
                <v:fill type="solid"/>
              </v:shape>
            </v:group>
            <v:group style="position:absolute;left:3810;top:11610;width:10;height:20" coordorigin="3810,11610" coordsize="10,20">
              <v:shape style="position:absolute;left:3810;top:11610;width:10;height:20" coordorigin="3810,11610" coordsize="10,20" path="m3810,11629l3819,11629,3819,11610,3810,11610,3810,11629xe" filled="true" fillcolor="#000000" stroked="false">
                <v:path arrowok="t"/>
                <v:fill type="solid"/>
              </v:shape>
            </v:group>
            <v:group style="position:absolute;left:3810;top:11629;width:10;height:20" coordorigin="3810,11629" coordsize="10,20">
              <v:shape style="position:absolute;left:3810;top:11629;width:10;height:20" coordorigin="3810,11629" coordsize="10,20" path="m3810,11649l3819,11649,3819,11629,3810,11629,3810,11649xe" filled="true" fillcolor="#000000" stroked="false">
                <v:path arrowok="t"/>
                <v:fill type="solid"/>
              </v:shape>
            </v:group>
            <v:group style="position:absolute;left:3810;top:11649;width:10;height:20" coordorigin="3810,11649" coordsize="10,20">
              <v:shape style="position:absolute;left:3810;top:11649;width:10;height:20" coordorigin="3810,11649" coordsize="10,20" path="m3810,11668l3819,11668,3819,11649,3810,11649,3810,11668xe" filled="true" fillcolor="#000000" stroked="false">
                <v:path arrowok="t"/>
                <v:fill type="solid"/>
              </v:shape>
            </v:group>
            <v:group style="position:absolute;left:3810;top:11668;width:10;height:20" coordorigin="3810,11668" coordsize="10,20">
              <v:shape style="position:absolute;left:3810;top:11668;width:10;height:20" coordorigin="3810,11668" coordsize="10,20" path="m3810,11687l3819,11687,3819,11668,3810,11668,3810,11687xe" filled="true" fillcolor="#000000" stroked="false">
                <v:path arrowok="t"/>
                <v:fill type="solid"/>
              </v:shape>
            </v:group>
            <v:group style="position:absolute;left:3810;top:11687;width:10;height:20" coordorigin="3810,11687" coordsize="10,20">
              <v:shape style="position:absolute;left:3810;top:11687;width:10;height:20" coordorigin="3810,11687" coordsize="10,20" path="m3810,11706l3819,11706,3819,11687,3810,11687,3810,11706xe" filled="true" fillcolor="#000000" stroked="false">
                <v:path arrowok="t"/>
                <v:fill type="solid"/>
              </v:shape>
            </v:group>
            <v:group style="position:absolute;left:3810;top:11706;width:10;height:20" coordorigin="3810,11706" coordsize="10,20">
              <v:shape style="position:absolute;left:3810;top:11706;width:10;height:20" coordorigin="3810,11706" coordsize="10,20" path="m3810,11725l3819,11725,3819,11706,3810,11706,3810,11725xe" filled="true" fillcolor="#000000" stroked="false">
                <v:path arrowok="t"/>
                <v:fill type="solid"/>
              </v:shape>
            </v:group>
            <v:group style="position:absolute;left:3810;top:11725;width:10;height:20" coordorigin="3810,11725" coordsize="10,20">
              <v:shape style="position:absolute;left:3810;top:11725;width:10;height:20" coordorigin="3810,11725" coordsize="10,20" path="m3810,11745l3819,11745,3819,11725,3810,11725,3810,11745xe" filled="true" fillcolor="#000000" stroked="false">
                <v:path arrowok="t"/>
                <v:fill type="solid"/>
              </v:shape>
            </v:group>
            <v:group style="position:absolute;left:3810;top:11745;width:10;height:20" coordorigin="3810,11745" coordsize="10,20">
              <v:shape style="position:absolute;left:3810;top:11745;width:10;height:20" coordorigin="3810,11745" coordsize="10,20" path="m3810,11764l3819,11764,3819,11745,3810,11745,3810,11764xe" filled="true" fillcolor="#000000" stroked="false">
                <v:path arrowok="t"/>
                <v:fill type="solid"/>
              </v:shape>
            </v:group>
            <v:group style="position:absolute;left:3810;top:11764;width:10;height:20" coordorigin="3810,11764" coordsize="10,20">
              <v:shape style="position:absolute;left:3810;top:11764;width:10;height:20" coordorigin="3810,11764" coordsize="10,20" path="m3810,11783l3819,11783,3819,11764,3810,11764,3810,11783xe" filled="true" fillcolor="#000000" stroked="false">
                <v:path arrowok="t"/>
                <v:fill type="solid"/>
              </v:shape>
            </v:group>
            <v:group style="position:absolute;left:3810;top:11783;width:10;height:20" coordorigin="3810,11783" coordsize="10,20">
              <v:shape style="position:absolute;left:3810;top:11783;width:10;height:20" coordorigin="3810,11783" coordsize="10,20" path="m3810,11802l3819,11802,3819,11783,3810,11783,3810,11802xe" filled="true" fillcolor="#000000" stroked="false">
                <v:path arrowok="t"/>
                <v:fill type="solid"/>
              </v:shape>
            </v:group>
            <v:group style="position:absolute;left:3810;top:11802;width:10;height:20" coordorigin="3810,11802" coordsize="10,20">
              <v:shape style="position:absolute;left:3810;top:11802;width:10;height:20" coordorigin="3810,11802" coordsize="10,20" path="m3810,11821l3819,11821,3819,11802,3810,11802,3810,11821xe" filled="true" fillcolor="#000000" stroked="false">
                <v:path arrowok="t"/>
                <v:fill type="solid"/>
              </v:shape>
            </v:group>
            <v:group style="position:absolute;left:3810;top:11821;width:10;height:20" coordorigin="3810,11821" coordsize="10,20">
              <v:shape style="position:absolute;left:3810;top:11821;width:10;height:20" coordorigin="3810,11821" coordsize="10,20" path="m3810,11841l3819,11841,3819,11821,3810,11821,3810,11841xe" filled="true" fillcolor="#000000" stroked="false">
                <v:path arrowok="t"/>
                <v:fill type="solid"/>
              </v:shape>
            </v:group>
            <v:group style="position:absolute;left:3810;top:11841;width:10;height:20" coordorigin="3810,11841" coordsize="10,20">
              <v:shape style="position:absolute;left:3810;top:11841;width:10;height:20" coordorigin="3810,11841" coordsize="10,20" path="m3810,11860l3819,11860,3819,11841,3810,11841,3810,11860xe" filled="true" fillcolor="#000000" stroked="false">
                <v:path arrowok="t"/>
                <v:fill type="solid"/>
              </v:shape>
            </v:group>
            <v:group style="position:absolute;left:5631;top:11553;width:10;height:20" coordorigin="5631,11553" coordsize="10,20">
              <v:shape style="position:absolute;left:5631;top:11553;width:10;height:20" coordorigin="5631,11553" coordsize="10,20" path="m5631,11572l5641,11572,5641,11553,5631,11553,5631,11572xe" filled="true" fillcolor="#000000" stroked="false">
                <v:path arrowok="t"/>
                <v:fill type="solid"/>
              </v:shape>
            </v:group>
            <v:group style="position:absolute;left:5631;top:11572;width:10;height:20" coordorigin="5631,11572" coordsize="10,20">
              <v:shape style="position:absolute;left:5631;top:11572;width:10;height:20" coordorigin="5631,11572" coordsize="10,20" path="m5631,11591l5641,11591,5641,11572,5631,11572,5631,11591xe" filled="true" fillcolor="#000000" stroked="false">
                <v:path arrowok="t"/>
                <v:fill type="solid"/>
              </v:shape>
            </v:group>
            <v:group style="position:absolute;left:5631;top:11591;width:10;height:20" coordorigin="5631,11591" coordsize="10,20">
              <v:shape style="position:absolute;left:5631;top:11591;width:10;height:20" coordorigin="5631,11591" coordsize="10,20" path="m5631,11610l5641,11610,5641,11591,5631,11591,5631,11610xe" filled="true" fillcolor="#000000" stroked="false">
                <v:path arrowok="t"/>
                <v:fill type="solid"/>
              </v:shape>
            </v:group>
            <v:group style="position:absolute;left:5631;top:11610;width:10;height:20" coordorigin="5631,11610" coordsize="10,20">
              <v:shape style="position:absolute;left:5631;top:11610;width:10;height:20" coordorigin="5631,11610" coordsize="10,20" path="m5631,11629l5641,11629,5641,11610,5631,11610,5631,11629xe" filled="true" fillcolor="#000000" stroked="false">
                <v:path arrowok="t"/>
                <v:fill type="solid"/>
              </v:shape>
            </v:group>
            <v:group style="position:absolute;left:5631;top:11629;width:10;height:20" coordorigin="5631,11629" coordsize="10,20">
              <v:shape style="position:absolute;left:5631;top:11629;width:10;height:20" coordorigin="5631,11629" coordsize="10,20" path="m5631,11649l5641,11649,5641,11629,5631,11629,5631,11649xe" filled="true" fillcolor="#000000" stroked="false">
                <v:path arrowok="t"/>
                <v:fill type="solid"/>
              </v:shape>
            </v:group>
            <v:group style="position:absolute;left:5631;top:11649;width:10;height:20" coordorigin="5631,11649" coordsize="10,20">
              <v:shape style="position:absolute;left:5631;top:11649;width:10;height:20" coordorigin="5631,11649" coordsize="10,20" path="m5631,11668l5641,11668,5641,11649,5631,11649,5631,11668xe" filled="true" fillcolor="#000000" stroked="false">
                <v:path arrowok="t"/>
                <v:fill type="solid"/>
              </v:shape>
            </v:group>
            <v:group style="position:absolute;left:5631;top:11668;width:10;height:20" coordorigin="5631,11668" coordsize="10,20">
              <v:shape style="position:absolute;left:5631;top:11668;width:10;height:20" coordorigin="5631,11668" coordsize="10,20" path="m5631,11687l5641,11687,5641,11668,5631,11668,5631,11687xe" filled="true" fillcolor="#000000" stroked="false">
                <v:path arrowok="t"/>
                <v:fill type="solid"/>
              </v:shape>
            </v:group>
            <v:group style="position:absolute;left:5631;top:11687;width:10;height:20" coordorigin="5631,11687" coordsize="10,20">
              <v:shape style="position:absolute;left:5631;top:11687;width:10;height:20" coordorigin="5631,11687" coordsize="10,20" path="m5631,11706l5641,11706,5641,11687,5631,11687,5631,11706xe" filled="true" fillcolor="#000000" stroked="false">
                <v:path arrowok="t"/>
                <v:fill type="solid"/>
              </v:shape>
            </v:group>
            <v:group style="position:absolute;left:5631;top:11706;width:10;height:20" coordorigin="5631,11706" coordsize="10,20">
              <v:shape style="position:absolute;left:5631;top:11706;width:10;height:20" coordorigin="5631,11706" coordsize="10,20" path="m5631,11725l5641,11725,5641,11706,5631,11706,5631,11725xe" filled="true" fillcolor="#000000" stroked="false">
                <v:path arrowok="t"/>
                <v:fill type="solid"/>
              </v:shape>
            </v:group>
            <v:group style="position:absolute;left:5631;top:11725;width:10;height:20" coordorigin="5631,11725" coordsize="10,20">
              <v:shape style="position:absolute;left:5631;top:11725;width:10;height:20" coordorigin="5631,11725" coordsize="10,20" path="m5631,11745l5641,11745,5641,11725,5631,11725,5631,11745xe" filled="true" fillcolor="#000000" stroked="false">
                <v:path arrowok="t"/>
                <v:fill type="solid"/>
              </v:shape>
            </v:group>
            <v:group style="position:absolute;left:5631;top:11745;width:10;height:20" coordorigin="5631,11745" coordsize="10,20">
              <v:shape style="position:absolute;left:5631;top:11745;width:10;height:20" coordorigin="5631,11745" coordsize="10,20" path="m5631,11764l5641,11764,5641,11745,5631,11745,5631,11764xe" filled="true" fillcolor="#000000" stroked="false">
                <v:path arrowok="t"/>
                <v:fill type="solid"/>
              </v:shape>
            </v:group>
            <v:group style="position:absolute;left:5631;top:11764;width:10;height:20" coordorigin="5631,11764" coordsize="10,20">
              <v:shape style="position:absolute;left:5631;top:11764;width:10;height:20" coordorigin="5631,11764" coordsize="10,20" path="m5631,11783l5641,11783,5641,11764,5631,11764,5631,11783xe" filled="true" fillcolor="#000000" stroked="false">
                <v:path arrowok="t"/>
                <v:fill type="solid"/>
              </v:shape>
            </v:group>
            <v:group style="position:absolute;left:5631;top:11783;width:10;height:20" coordorigin="5631,11783" coordsize="10,20">
              <v:shape style="position:absolute;left:5631;top:11783;width:10;height:20" coordorigin="5631,11783" coordsize="10,20" path="m5631,11802l5641,11802,5641,11783,5631,11783,5631,11802xe" filled="true" fillcolor="#000000" stroked="false">
                <v:path arrowok="t"/>
                <v:fill type="solid"/>
              </v:shape>
            </v:group>
            <v:group style="position:absolute;left:5631;top:11802;width:10;height:20" coordorigin="5631,11802" coordsize="10,20">
              <v:shape style="position:absolute;left:5631;top:11802;width:10;height:20" coordorigin="5631,11802" coordsize="10,20" path="m5631,11821l5641,11821,5641,11802,5631,11802,5631,11821xe" filled="true" fillcolor="#000000" stroked="false">
                <v:path arrowok="t"/>
                <v:fill type="solid"/>
              </v:shape>
            </v:group>
            <v:group style="position:absolute;left:5631;top:11821;width:10;height:20" coordorigin="5631,11821" coordsize="10,20">
              <v:shape style="position:absolute;left:5631;top:11821;width:10;height:20" coordorigin="5631,11821" coordsize="10,20" path="m5631,11841l5641,11841,5641,11821,5631,11821,5631,11841xe" filled="true" fillcolor="#000000" stroked="false">
                <v:path arrowok="t"/>
                <v:fill type="solid"/>
              </v:shape>
            </v:group>
            <v:group style="position:absolute;left:5631;top:11841;width:10;height:20" coordorigin="5631,11841" coordsize="10,20">
              <v:shape style="position:absolute;left:5631;top:11841;width:10;height:20" coordorigin="5631,11841" coordsize="10,20" path="m5631,11860l5641,11860,5641,11841,5631,11841,5631,11860xe" filled="true" fillcolor="#000000" stroked="false">
                <v:path arrowok="t"/>
                <v:fill type="solid"/>
              </v:shape>
            </v:group>
            <v:group style="position:absolute;left:5631;top:11860;width:10;height:20" coordorigin="5631,11860" coordsize="10,20">
              <v:shape style="position:absolute;left:5631;top:11860;width:10;height:20" coordorigin="5631,11860" coordsize="10,20" path="m5631,11879l5641,11879,5641,11860,5631,11860,5631,11879xe" filled="true" fillcolor="#000000" stroked="false">
                <v:path arrowok="t"/>
                <v:fill type="solid"/>
              </v:shape>
            </v:group>
            <v:group style="position:absolute;left:5631;top:11879;width:10;height:20" coordorigin="5631,11879" coordsize="10,20">
              <v:shape style="position:absolute;left:5631;top:11879;width:10;height:20" coordorigin="5631,11879" coordsize="10,20" path="m5631,11898l5641,11898,5641,11879,5631,11879,5631,11898xe" filled="true" fillcolor="#000000" stroked="false">
                <v:path arrowok="t"/>
                <v:fill type="solid"/>
              </v:shape>
            </v:group>
            <v:group style="position:absolute;left:5631;top:11898;width:10;height:20" coordorigin="5631,11898" coordsize="10,20">
              <v:shape style="position:absolute;left:5631;top:11898;width:10;height:20" coordorigin="5631,11898" coordsize="10,20" path="m5631,11917l5641,11917,5641,11898,5631,11898,5631,11917xe" filled="true" fillcolor="#000000" stroked="false">
                <v:path arrowok="t"/>
                <v:fill type="solid"/>
              </v:shape>
            </v:group>
            <v:group style="position:absolute;left:5631;top:11917;width:10;height:20" coordorigin="5631,11917" coordsize="10,20">
              <v:shape style="position:absolute;left:5631;top:11917;width:10;height:20" coordorigin="5631,11917" coordsize="10,20" path="m5631,11937l5641,11937,5641,11917,5631,11917,5631,11937xe" filled="true" fillcolor="#000000" stroked="false">
                <v:path arrowok="t"/>
                <v:fill type="solid"/>
              </v:shape>
            </v:group>
            <v:group style="position:absolute;left:5631;top:11937;width:10;height:20" coordorigin="5631,11937" coordsize="10,20">
              <v:shape style="position:absolute;left:5631;top:11937;width:10;height:20" coordorigin="5631,11937" coordsize="10,20" path="m5631,11956l5641,11956,5641,11937,5631,11937,5631,11956xe" filled="true" fillcolor="#000000" stroked="false">
                <v:path arrowok="t"/>
                <v:fill type="solid"/>
              </v:shape>
            </v:group>
            <v:group style="position:absolute;left:7451;top:11553;width:10;height:20" coordorigin="7451,11553" coordsize="10,20">
              <v:shape style="position:absolute;left:7451;top:11553;width:10;height:20" coordorigin="7451,11553" coordsize="10,20" path="m7451,11572l7461,11572,7461,11553,7451,11553,7451,11572xe" filled="true" fillcolor="#000000" stroked="false">
                <v:path arrowok="t"/>
                <v:fill type="solid"/>
              </v:shape>
            </v:group>
            <v:group style="position:absolute;left:7451;top:11572;width:10;height:20" coordorigin="7451,11572" coordsize="10,20">
              <v:shape style="position:absolute;left:7451;top:11572;width:10;height:20" coordorigin="7451,11572" coordsize="10,20" path="m7451,11591l7461,11591,7461,11572,7451,11572,7451,11591xe" filled="true" fillcolor="#000000" stroked="false">
                <v:path arrowok="t"/>
                <v:fill type="solid"/>
              </v:shape>
            </v:group>
            <v:group style="position:absolute;left:7451;top:11591;width:10;height:20" coordorigin="7451,11591" coordsize="10,20">
              <v:shape style="position:absolute;left:7451;top:11591;width:10;height:20" coordorigin="7451,11591" coordsize="10,20" path="m7451,11610l7461,11610,7461,11591,7451,11591,7451,11610xe" filled="true" fillcolor="#000000" stroked="false">
                <v:path arrowok="t"/>
                <v:fill type="solid"/>
              </v:shape>
            </v:group>
            <v:group style="position:absolute;left:7451;top:11610;width:10;height:20" coordorigin="7451,11610" coordsize="10,20">
              <v:shape style="position:absolute;left:7451;top:11610;width:10;height:20" coordorigin="7451,11610" coordsize="10,20" path="m7451,11629l7461,11629,7461,11610,7451,11610,7451,11629xe" filled="true" fillcolor="#000000" stroked="false">
                <v:path arrowok="t"/>
                <v:fill type="solid"/>
              </v:shape>
            </v:group>
            <v:group style="position:absolute;left:7451;top:11629;width:10;height:20" coordorigin="7451,11629" coordsize="10,20">
              <v:shape style="position:absolute;left:7451;top:11629;width:10;height:20" coordorigin="7451,11629" coordsize="10,20" path="m7451,11649l7461,11649,7461,11629,7451,11629,7451,11649xe" filled="true" fillcolor="#000000" stroked="false">
                <v:path arrowok="t"/>
                <v:fill type="solid"/>
              </v:shape>
            </v:group>
            <v:group style="position:absolute;left:7451;top:11649;width:10;height:20" coordorigin="7451,11649" coordsize="10,20">
              <v:shape style="position:absolute;left:7451;top:11649;width:10;height:20" coordorigin="7451,11649" coordsize="10,20" path="m7451,11668l7461,11668,7461,11649,7451,11649,7451,11668xe" filled="true" fillcolor="#000000" stroked="false">
                <v:path arrowok="t"/>
                <v:fill type="solid"/>
              </v:shape>
            </v:group>
            <v:group style="position:absolute;left:7451;top:11668;width:10;height:20" coordorigin="7451,11668" coordsize="10,20">
              <v:shape style="position:absolute;left:7451;top:11668;width:10;height:20" coordorigin="7451,11668" coordsize="10,20" path="m7451,11687l7461,11687,7461,11668,7451,11668,7451,11687xe" filled="true" fillcolor="#000000" stroked="false">
                <v:path arrowok="t"/>
                <v:fill type="solid"/>
              </v:shape>
            </v:group>
            <v:group style="position:absolute;left:7451;top:11687;width:10;height:20" coordorigin="7451,11687" coordsize="10,20">
              <v:shape style="position:absolute;left:7451;top:11687;width:10;height:20" coordorigin="7451,11687" coordsize="10,20" path="m7451,11706l7461,11706,7461,11687,7451,11687,7451,11706xe" filled="true" fillcolor="#000000" stroked="false">
                <v:path arrowok="t"/>
                <v:fill type="solid"/>
              </v:shape>
            </v:group>
            <v:group style="position:absolute;left:7451;top:11706;width:10;height:20" coordorigin="7451,11706" coordsize="10,20">
              <v:shape style="position:absolute;left:7451;top:11706;width:10;height:20" coordorigin="7451,11706" coordsize="10,20" path="m7451,11725l7461,11725,7461,11706,7451,11706,7451,11725xe" filled="true" fillcolor="#000000" stroked="false">
                <v:path arrowok="t"/>
                <v:fill type="solid"/>
              </v:shape>
            </v:group>
            <v:group style="position:absolute;left:7451;top:11725;width:10;height:20" coordorigin="7451,11725" coordsize="10,20">
              <v:shape style="position:absolute;left:7451;top:11725;width:10;height:20" coordorigin="7451,11725" coordsize="10,20" path="m7451,11745l7461,11745,7461,11725,7451,11725,7451,11745xe" filled="true" fillcolor="#000000" stroked="false">
                <v:path arrowok="t"/>
                <v:fill type="solid"/>
              </v:shape>
            </v:group>
            <v:group style="position:absolute;left:7451;top:11745;width:10;height:20" coordorigin="7451,11745" coordsize="10,20">
              <v:shape style="position:absolute;left:7451;top:11745;width:10;height:20" coordorigin="7451,11745" coordsize="10,20" path="m7451,11764l7461,11764,7461,11745,7451,11745,7451,11764xe" filled="true" fillcolor="#000000" stroked="false">
                <v:path arrowok="t"/>
                <v:fill type="solid"/>
              </v:shape>
            </v:group>
            <v:group style="position:absolute;left:7451;top:11764;width:10;height:20" coordorigin="7451,11764" coordsize="10,20">
              <v:shape style="position:absolute;left:7451;top:11764;width:10;height:20" coordorigin="7451,11764" coordsize="10,20" path="m7451,11783l7461,11783,7461,11764,7451,11764,7451,11783xe" filled="true" fillcolor="#000000" stroked="false">
                <v:path arrowok="t"/>
                <v:fill type="solid"/>
              </v:shape>
            </v:group>
            <v:group style="position:absolute;left:7451;top:11783;width:10;height:20" coordorigin="7451,11783" coordsize="10,20">
              <v:shape style="position:absolute;left:7451;top:11783;width:10;height:20" coordorigin="7451,11783" coordsize="10,20" path="m7451,11802l7461,11802,7461,11783,7451,11783,7451,11802xe" filled="true" fillcolor="#000000" stroked="false">
                <v:path arrowok="t"/>
                <v:fill type="solid"/>
              </v:shape>
            </v:group>
            <v:group style="position:absolute;left:7451;top:11802;width:10;height:20" coordorigin="7451,11802" coordsize="10,20">
              <v:shape style="position:absolute;left:7451;top:11802;width:10;height:20" coordorigin="7451,11802" coordsize="10,20" path="m7451,11821l7461,11821,7461,11802,7451,11802,7451,11821xe" filled="true" fillcolor="#000000" stroked="false">
                <v:path arrowok="t"/>
                <v:fill type="solid"/>
              </v:shape>
            </v:group>
            <v:group style="position:absolute;left:7451;top:11821;width:10;height:20" coordorigin="7451,11821" coordsize="10,20">
              <v:shape style="position:absolute;left:7451;top:11821;width:10;height:20" coordorigin="7451,11821" coordsize="10,20" path="m7451,11841l7461,11841,7461,11821,7451,11821,7451,11841xe" filled="true" fillcolor="#000000" stroked="false">
                <v:path arrowok="t"/>
                <v:fill type="solid"/>
              </v:shape>
            </v:group>
            <v:group style="position:absolute;left:7451;top:11841;width:10;height:20" coordorigin="7451,11841" coordsize="10,20">
              <v:shape style="position:absolute;left:7451;top:11841;width:10;height:20" coordorigin="7451,11841" coordsize="10,20" path="m7451,11860l7461,11860,7461,11841,7451,11841,7451,11860xe" filled="true" fillcolor="#000000" stroked="false">
                <v:path arrowok="t"/>
                <v:fill type="solid"/>
              </v:shape>
            </v:group>
            <v:group style="position:absolute;left:7451;top:11860;width:10;height:20" coordorigin="7451,11860" coordsize="10,20">
              <v:shape style="position:absolute;left:7451;top:11860;width:10;height:20" coordorigin="7451,11860" coordsize="10,20" path="m7451,11879l7461,11879,7461,11860,7451,11860,7451,11879xe" filled="true" fillcolor="#000000" stroked="false">
                <v:path arrowok="t"/>
                <v:fill type="solid"/>
              </v:shape>
            </v:group>
            <v:group style="position:absolute;left:7451;top:11879;width:10;height:20" coordorigin="7451,11879" coordsize="10,20">
              <v:shape style="position:absolute;left:7451;top:11879;width:10;height:20" coordorigin="7451,11879" coordsize="10,20" path="m7451,11898l7461,11898,7461,11879,7451,11879,7451,11898xe" filled="true" fillcolor="#000000" stroked="false">
                <v:path arrowok="t"/>
                <v:fill type="solid"/>
              </v:shape>
            </v:group>
            <v:group style="position:absolute;left:7451;top:11898;width:10;height:20" coordorigin="7451,11898" coordsize="10,20">
              <v:shape style="position:absolute;left:7451;top:11898;width:10;height:20" coordorigin="7451,11898" coordsize="10,20" path="m7451,11917l7461,11917,7461,11898,7451,11898,7451,11917xe" filled="true" fillcolor="#000000" stroked="false">
                <v:path arrowok="t"/>
                <v:fill type="solid"/>
              </v:shape>
            </v:group>
            <v:group style="position:absolute;left:7451;top:11917;width:10;height:20" coordorigin="7451,11917" coordsize="10,20">
              <v:shape style="position:absolute;left:7451;top:11917;width:10;height:20" coordorigin="7451,11917" coordsize="10,20" path="m7451,11937l7461,11937,7461,11917,7451,11917,7451,11937xe" filled="true" fillcolor="#000000" stroked="false">
                <v:path arrowok="t"/>
                <v:fill type="solid"/>
              </v:shape>
            </v:group>
            <v:group style="position:absolute;left:7451;top:11937;width:10;height:20" coordorigin="7451,11937" coordsize="10,20">
              <v:shape style="position:absolute;left:7451;top:11937;width:10;height:20" coordorigin="7451,11937" coordsize="10,20" path="m7451,11956l7461,11956,7461,11937,7451,11937,7451,11956xe" filled="true" fillcolor="#000000" stroked="false">
                <v:path arrowok="t"/>
                <v:fill type="solid"/>
              </v:shape>
            </v:group>
            <v:group style="position:absolute;left:8980;top:11553;width:10;height:20" coordorigin="8980,11553" coordsize="10,20">
              <v:shape style="position:absolute;left:8980;top:11553;width:10;height:20" coordorigin="8980,11553" coordsize="10,20" path="m8980,11572l8990,11572,8990,11553,8980,11553,8980,11572xe" filled="true" fillcolor="#000000" stroked="false">
                <v:path arrowok="t"/>
                <v:fill type="solid"/>
              </v:shape>
            </v:group>
            <v:group style="position:absolute;left:8980;top:11572;width:10;height:20" coordorigin="8980,11572" coordsize="10,20">
              <v:shape style="position:absolute;left:8980;top:11572;width:10;height:20" coordorigin="8980,11572" coordsize="10,20" path="m8980,11591l8990,11591,8990,11572,8980,11572,8980,11591xe" filled="true" fillcolor="#000000" stroked="false">
                <v:path arrowok="t"/>
                <v:fill type="solid"/>
              </v:shape>
            </v:group>
            <v:group style="position:absolute;left:8980;top:11591;width:10;height:20" coordorigin="8980,11591" coordsize="10,20">
              <v:shape style="position:absolute;left:8980;top:11591;width:10;height:20" coordorigin="8980,11591" coordsize="10,20" path="m8980,11610l8990,11610,8990,11591,8980,11591,8980,11610xe" filled="true" fillcolor="#000000" stroked="false">
                <v:path arrowok="t"/>
                <v:fill type="solid"/>
              </v:shape>
            </v:group>
            <v:group style="position:absolute;left:8980;top:11610;width:10;height:20" coordorigin="8980,11610" coordsize="10,20">
              <v:shape style="position:absolute;left:8980;top:11610;width:10;height:20" coordorigin="8980,11610" coordsize="10,20" path="m8980,11629l8990,11629,8990,11610,8980,11610,8980,11629xe" filled="true" fillcolor="#000000" stroked="false">
                <v:path arrowok="t"/>
                <v:fill type="solid"/>
              </v:shape>
            </v:group>
            <v:group style="position:absolute;left:8980;top:11629;width:10;height:20" coordorigin="8980,11629" coordsize="10,20">
              <v:shape style="position:absolute;left:8980;top:11629;width:10;height:20" coordorigin="8980,11629" coordsize="10,20" path="m8980,11649l8990,11649,8990,11629,8980,11629,8980,11649xe" filled="true" fillcolor="#000000" stroked="false">
                <v:path arrowok="t"/>
                <v:fill type="solid"/>
              </v:shape>
            </v:group>
            <v:group style="position:absolute;left:8980;top:11649;width:10;height:20" coordorigin="8980,11649" coordsize="10,20">
              <v:shape style="position:absolute;left:8980;top:11649;width:10;height:20" coordorigin="8980,11649" coordsize="10,20" path="m8980,11668l8990,11668,8990,11649,8980,11649,8980,11668xe" filled="true" fillcolor="#000000" stroked="false">
                <v:path arrowok="t"/>
                <v:fill type="solid"/>
              </v:shape>
            </v:group>
            <v:group style="position:absolute;left:8980;top:11668;width:10;height:20" coordorigin="8980,11668" coordsize="10,20">
              <v:shape style="position:absolute;left:8980;top:11668;width:10;height:20" coordorigin="8980,11668" coordsize="10,20" path="m8980,11687l8990,11687,8990,11668,8980,11668,8980,11687xe" filled="true" fillcolor="#000000" stroked="false">
                <v:path arrowok="t"/>
                <v:fill type="solid"/>
              </v:shape>
            </v:group>
            <v:group style="position:absolute;left:8980;top:11687;width:10;height:20" coordorigin="8980,11687" coordsize="10,20">
              <v:shape style="position:absolute;left:8980;top:11687;width:10;height:20" coordorigin="8980,11687" coordsize="10,20" path="m8980,11706l8990,11706,8990,11687,8980,11687,8980,11706xe" filled="true" fillcolor="#000000" stroked="false">
                <v:path arrowok="t"/>
                <v:fill type="solid"/>
              </v:shape>
            </v:group>
            <v:group style="position:absolute;left:8980;top:11706;width:10;height:20" coordorigin="8980,11706" coordsize="10,20">
              <v:shape style="position:absolute;left:8980;top:11706;width:10;height:20" coordorigin="8980,11706" coordsize="10,20" path="m8980,11725l8990,11725,8990,11706,8980,11706,8980,11725xe" filled="true" fillcolor="#000000" stroked="false">
                <v:path arrowok="t"/>
                <v:fill type="solid"/>
              </v:shape>
            </v:group>
            <v:group style="position:absolute;left:8980;top:11725;width:10;height:20" coordorigin="8980,11725" coordsize="10,20">
              <v:shape style="position:absolute;left:8980;top:11725;width:10;height:20" coordorigin="8980,11725" coordsize="10,20" path="m8980,11745l8990,11745,8990,11725,8980,11725,8980,11745xe" filled="true" fillcolor="#000000" stroked="false">
                <v:path arrowok="t"/>
                <v:fill type="solid"/>
              </v:shape>
            </v:group>
            <v:group style="position:absolute;left:8980;top:11745;width:10;height:20" coordorigin="8980,11745" coordsize="10,20">
              <v:shape style="position:absolute;left:8980;top:11745;width:10;height:20" coordorigin="8980,11745" coordsize="10,20" path="m8980,11764l8990,11764,8990,11745,8980,11745,8980,11764xe" filled="true" fillcolor="#000000" stroked="false">
                <v:path arrowok="t"/>
                <v:fill type="solid"/>
              </v:shape>
            </v:group>
            <v:group style="position:absolute;left:8980;top:11764;width:10;height:20" coordorigin="8980,11764" coordsize="10,20">
              <v:shape style="position:absolute;left:8980;top:11764;width:10;height:20" coordorigin="8980,11764" coordsize="10,20" path="m8980,11783l8990,11783,8990,11764,8980,11764,8980,11783xe" filled="true" fillcolor="#000000" stroked="false">
                <v:path arrowok="t"/>
                <v:fill type="solid"/>
              </v:shape>
            </v:group>
            <v:group style="position:absolute;left:8980;top:11783;width:10;height:20" coordorigin="8980,11783" coordsize="10,20">
              <v:shape style="position:absolute;left:8980;top:11783;width:10;height:20" coordorigin="8980,11783" coordsize="10,20" path="m8980,11802l8990,11802,8990,11783,8980,11783,8980,11802xe" filled="true" fillcolor="#000000" stroked="false">
                <v:path arrowok="t"/>
                <v:fill type="solid"/>
              </v:shape>
            </v:group>
            <v:group style="position:absolute;left:8980;top:11802;width:10;height:20" coordorigin="8980,11802" coordsize="10,20">
              <v:shape style="position:absolute;left:8980;top:11802;width:10;height:20" coordorigin="8980,11802" coordsize="10,20" path="m8980,11821l8990,11821,8990,11802,8980,11802,8980,11821xe" filled="true" fillcolor="#000000" stroked="false">
                <v:path arrowok="t"/>
                <v:fill type="solid"/>
              </v:shape>
            </v:group>
            <v:group style="position:absolute;left:8980;top:11821;width:10;height:20" coordorigin="8980,11821" coordsize="10,20">
              <v:shape style="position:absolute;left:8980;top:11821;width:10;height:20" coordorigin="8980,11821" coordsize="10,20" path="m8980,11841l8990,11841,8990,11821,8980,11821,8980,11841xe" filled="true" fillcolor="#000000" stroked="false">
                <v:path arrowok="t"/>
                <v:fill type="solid"/>
              </v:shape>
            </v:group>
            <v:group style="position:absolute;left:8980;top:11841;width:10;height:20" coordorigin="8980,11841" coordsize="10,20">
              <v:shape style="position:absolute;left:8980;top:11841;width:10;height:20" coordorigin="8980,11841" coordsize="10,20" path="m8980,11860l8990,11860,8990,11841,8980,11841,8980,11860xe" filled="true" fillcolor="#000000" stroked="false">
                <v:path arrowok="t"/>
                <v:fill type="solid"/>
              </v:shape>
            </v:group>
            <v:group style="position:absolute;left:8980;top:11860;width:10;height:20" coordorigin="8980,11860" coordsize="10,20">
              <v:shape style="position:absolute;left:8980;top:11860;width:10;height:20" coordorigin="8980,11860" coordsize="10,20" path="m8980,11879l8990,11879,8990,11860,8980,11860,8980,11879xe" filled="true" fillcolor="#000000" stroked="false">
                <v:path arrowok="t"/>
                <v:fill type="solid"/>
              </v:shape>
            </v:group>
            <v:group style="position:absolute;left:8980;top:11879;width:10;height:20" coordorigin="8980,11879" coordsize="10,20">
              <v:shape style="position:absolute;left:8980;top:11879;width:10;height:20" coordorigin="8980,11879" coordsize="10,20" path="m8980,11898l8990,11898,8990,11879,8980,11879,8980,11898xe" filled="true" fillcolor="#000000" stroked="false">
                <v:path arrowok="t"/>
                <v:fill type="solid"/>
              </v:shape>
            </v:group>
            <v:group style="position:absolute;left:8980;top:11898;width:10;height:20" coordorigin="8980,11898" coordsize="10,20">
              <v:shape style="position:absolute;left:8980;top:11898;width:10;height:20" coordorigin="8980,11898" coordsize="10,20" path="m8980,11917l8990,11917,8990,11898,8980,11898,8980,11917xe" filled="true" fillcolor="#000000" stroked="false">
                <v:path arrowok="t"/>
                <v:fill type="solid"/>
              </v:shape>
            </v:group>
            <v:group style="position:absolute;left:8980;top:11917;width:10;height:20" coordorigin="8980,11917" coordsize="10,20">
              <v:shape style="position:absolute;left:8980;top:11917;width:10;height:20" coordorigin="8980,11917" coordsize="10,20" path="m8980,11937l8990,11937,8990,11917,8980,11917,8980,11937xe" filled="true" fillcolor="#000000" stroked="false">
                <v:path arrowok="t"/>
                <v:fill type="solid"/>
              </v:shape>
            </v:group>
            <v:group style="position:absolute;left:8980;top:11937;width:10;height:20" coordorigin="8980,11937" coordsize="10,20">
              <v:shape style="position:absolute;left:8980;top:11937;width:10;height:20" coordorigin="8980,11937" coordsize="10,20" path="m8980,11956l8990,11956,8990,11937,8980,11937,8980,11956xe" filled="true" fillcolor="#000000" stroked="false">
                <v:path arrowok="t"/>
                <v:fill type="solid"/>
              </v:shape>
            </v:group>
            <v:group style="position:absolute;left:10800;top:11553;width:10;height:20" coordorigin="10800,11553" coordsize="10,20">
              <v:shape style="position:absolute;left:10800;top:11553;width:10;height:20" coordorigin="10800,11553" coordsize="10,20" path="m10800,11572l10809,11572,10809,11553,10800,11553,10800,11572xe" filled="true" fillcolor="#000000" stroked="false">
                <v:path arrowok="t"/>
                <v:fill type="solid"/>
              </v:shape>
            </v:group>
            <v:group style="position:absolute;left:10800;top:11572;width:10;height:20" coordorigin="10800,11572" coordsize="10,20">
              <v:shape style="position:absolute;left:10800;top:11572;width:10;height:20" coordorigin="10800,11572" coordsize="10,20" path="m10800,11591l10809,11591,10809,11572,10800,11572,10800,11591xe" filled="true" fillcolor="#000000" stroked="false">
                <v:path arrowok="t"/>
                <v:fill type="solid"/>
              </v:shape>
            </v:group>
            <v:group style="position:absolute;left:10800;top:11591;width:10;height:20" coordorigin="10800,11591" coordsize="10,20">
              <v:shape style="position:absolute;left:10800;top:11591;width:10;height:20" coordorigin="10800,11591" coordsize="10,20" path="m10800,11610l10809,11610,10809,11591,10800,11591,10800,11610xe" filled="true" fillcolor="#000000" stroked="false">
                <v:path arrowok="t"/>
                <v:fill type="solid"/>
              </v:shape>
            </v:group>
            <v:group style="position:absolute;left:10800;top:11610;width:10;height:20" coordorigin="10800,11610" coordsize="10,20">
              <v:shape style="position:absolute;left:10800;top:11610;width:10;height:20" coordorigin="10800,11610" coordsize="10,20" path="m10800,11629l10809,11629,10809,11610,10800,11610,10800,11629xe" filled="true" fillcolor="#000000" stroked="false">
                <v:path arrowok="t"/>
                <v:fill type="solid"/>
              </v:shape>
            </v:group>
            <v:group style="position:absolute;left:10800;top:11629;width:10;height:20" coordorigin="10800,11629" coordsize="10,20">
              <v:shape style="position:absolute;left:10800;top:11629;width:10;height:20" coordorigin="10800,11629" coordsize="10,20" path="m10800,11649l10809,11649,10809,11629,10800,11629,10800,11649xe" filled="true" fillcolor="#000000" stroked="false">
                <v:path arrowok="t"/>
                <v:fill type="solid"/>
              </v:shape>
            </v:group>
            <v:group style="position:absolute;left:10800;top:11649;width:10;height:20" coordorigin="10800,11649" coordsize="10,20">
              <v:shape style="position:absolute;left:10800;top:11649;width:10;height:20" coordorigin="10800,11649" coordsize="10,20" path="m10800,11668l10809,11668,10809,11649,10800,11649,10800,11668xe" filled="true" fillcolor="#000000" stroked="false">
                <v:path arrowok="t"/>
                <v:fill type="solid"/>
              </v:shape>
            </v:group>
            <v:group style="position:absolute;left:10800;top:11668;width:10;height:20" coordorigin="10800,11668" coordsize="10,20">
              <v:shape style="position:absolute;left:10800;top:11668;width:10;height:20" coordorigin="10800,11668" coordsize="10,20" path="m10800,11687l10809,11687,10809,11668,10800,11668,10800,11687xe" filled="true" fillcolor="#000000" stroked="false">
                <v:path arrowok="t"/>
                <v:fill type="solid"/>
              </v:shape>
            </v:group>
            <v:group style="position:absolute;left:10800;top:11687;width:10;height:20" coordorigin="10800,11687" coordsize="10,20">
              <v:shape style="position:absolute;left:10800;top:11687;width:10;height:20" coordorigin="10800,11687" coordsize="10,20" path="m10800,11706l10809,11706,10809,11687,10800,11687,10800,11706xe" filled="true" fillcolor="#000000" stroked="false">
                <v:path arrowok="t"/>
                <v:fill type="solid"/>
              </v:shape>
            </v:group>
            <v:group style="position:absolute;left:10800;top:11706;width:10;height:20" coordorigin="10800,11706" coordsize="10,20">
              <v:shape style="position:absolute;left:10800;top:11706;width:10;height:20" coordorigin="10800,11706" coordsize="10,20" path="m10800,11725l10809,11725,10809,11706,10800,11706,10800,11725xe" filled="true" fillcolor="#000000" stroked="false">
                <v:path arrowok="t"/>
                <v:fill type="solid"/>
              </v:shape>
            </v:group>
            <v:group style="position:absolute;left:10800;top:11725;width:10;height:20" coordorigin="10800,11725" coordsize="10,20">
              <v:shape style="position:absolute;left:10800;top:11725;width:10;height:20" coordorigin="10800,11725" coordsize="10,20" path="m10800,11745l10809,11745,10809,11725,10800,11725,10800,11745xe" filled="true" fillcolor="#000000" stroked="false">
                <v:path arrowok="t"/>
                <v:fill type="solid"/>
              </v:shape>
            </v:group>
            <v:group style="position:absolute;left:10800;top:11745;width:10;height:20" coordorigin="10800,11745" coordsize="10,20">
              <v:shape style="position:absolute;left:10800;top:11745;width:10;height:20" coordorigin="10800,11745" coordsize="10,20" path="m10800,11764l10809,11764,10809,11745,10800,11745,10800,11764xe" filled="true" fillcolor="#000000" stroked="false">
                <v:path arrowok="t"/>
                <v:fill type="solid"/>
              </v:shape>
            </v:group>
            <v:group style="position:absolute;left:10800;top:11764;width:10;height:20" coordorigin="10800,11764" coordsize="10,20">
              <v:shape style="position:absolute;left:10800;top:11764;width:10;height:20" coordorigin="10800,11764" coordsize="10,20" path="m10800,11783l10809,11783,10809,11764,10800,11764,10800,11783xe" filled="true" fillcolor="#000000" stroked="false">
                <v:path arrowok="t"/>
                <v:fill type="solid"/>
              </v:shape>
            </v:group>
            <v:group style="position:absolute;left:10800;top:11783;width:10;height:20" coordorigin="10800,11783" coordsize="10,20">
              <v:shape style="position:absolute;left:10800;top:11783;width:10;height:20" coordorigin="10800,11783" coordsize="10,20" path="m10800,11802l10809,11802,10809,11783,10800,11783,10800,11802xe" filled="true" fillcolor="#000000" stroked="false">
                <v:path arrowok="t"/>
                <v:fill type="solid"/>
              </v:shape>
            </v:group>
            <v:group style="position:absolute;left:10800;top:11802;width:10;height:20" coordorigin="10800,11802" coordsize="10,20">
              <v:shape style="position:absolute;left:10800;top:11802;width:10;height:20" coordorigin="10800,11802" coordsize="10,20" path="m10800,11821l10809,11821,10809,11802,10800,11802,10800,11821xe" filled="true" fillcolor="#000000" stroked="false">
                <v:path arrowok="t"/>
                <v:fill type="solid"/>
              </v:shape>
            </v:group>
            <v:group style="position:absolute;left:10800;top:11821;width:10;height:20" coordorigin="10800,11821" coordsize="10,20">
              <v:shape style="position:absolute;left:10800;top:11821;width:10;height:20" coordorigin="10800,11821" coordsize="10,20" path="m10800,11841l10809,11841,10809,11821,10800,11821,10800,11841xe" filled="true" fillcolor="#000000" stroked="false">
                <v:path arrowok="t"/>
                <v:fill type="solid"/>
              </v:shape>
            </v:group>
            <v:group style="position:absolute;left:10800;top:11841;width:10;height:20" coordorigin="10800,11841" coordsize="10,20">
              <v:shape style="position:absolute;left:10800;top:11841;width:10;height:20" coordorigin="10800,11841" coordsize="10,20" path="m10800,11860l10809,11860,10809,11841,10800,11841,10800,11860xe" filled="true" fillcolor="#000000" stroked="false">
                <v:path arrowok="t"/>
                <v:fill type="solid"/>
              </v:shape>
            </v:group>
            <v:group style="position:absolute;left:10800;top:11860;width:10;height:20" coordorigin="10800,11860" coordsize="10,20">
              <v:shape style="position:absolute;left:10800;top:11860;width:10;height:20" coordorigin="10800,11860" coordsize="10,20" path="m10800,11879l10809,11879,10809,11860,10800,11860,10800,11879xe" filled="true" fillcolor="#000000" stroked="false">
                <v:path arrowok="t"/>
                <v:fill type="solid"/>
              </v:shape>
            </v:group>
            <v:group style="position:absolute;left:10800;top:11879;width:10;height:20" coordorigin="10800,11879" coordsize="10,20">
              <v:shape style="position:absolute;left:10800;top:11879;width:10;height:20" coordorigin="10800,11879" coordsize="10,20" path="m10800,11898l10809,11898,10809,11879,10800,11879,10800,11898xe" filled="true" fillcolor="#000000" stroked="false">
                <v:path arrowok="t"/>
                <v:fill type="solid"/>
              </v:shape>
            </v:group>
            <v:group style="position:absolute;left:10800;top:11898;width:10;height:20" coordorigin="10800,11898" coordsize="10,20">
              <v:shape style="position:absolute;left:10800;top:11898;width:10;height:20" coordorigin="10800,11898" coordsize="10,20" path="m10800,11917l10809,11917,10809,11898,10800,11898,10800,11917xe" filled="true" fillcolor="#000000" stroked="false">
                <v:path arrowok="t"/>
                <v:fill type="solid"/>
              </v:shape>
            </v:group>
            <v:group style="position:absolute;left:10800;top:11917;width:10;height:20" coordorigin="10800,11917" coordsize="10,20">
              <v:shape style="position:absolute;left:10800;top:11917;width:10;height:20" coordorigin="10800,11917" coordsize="10,20" path="m10800,11937l10809,11937,10809,11917,10800,11917,10800,11937xe" filled="true" fillcolor="#000000" stroked="false">
                <v:path arrowok="t"/>
                <v:fill type="solid"/>
              </v:shape>
            </v:group>
            <v:group style="position:absolute;left:10800;top:11937;width:10;height:20" coordorigin="10800,11937" coordsize="10,20">
              <v:shape style="position:absolute;left:10800;top:11937;width:10;height:20" coordorigin="10800,11937" coordsize="10,20" path="m10800,11956l10809,11956,10809,11937,10800,11937,10800,11956xe" filled="true" fillcolor="#000000" stroked="false">
                <v:path arrowok="t"/>
                <v:fill type="solid"/>
              </v:shape>
              <v:shape style="position:absolute;left:857;top:11860;width:2972;height:108" type="#_x0000_t75" stroked="false">
                <v:imagedata r:id="rId777" o:title=""/>
              </v:shape>
              <v:shape style="position:absolute;left:3805;top:11956;width:1836;height:12" type="#_x0000_t75" stroked="false">
                <v:imagedata r:id="rId760" o:title=""/>
              </v:shape>
              <v:shape style="position:absolute;left:5627;top:11956;width:1834;height:12" type="#_x0000_t75" stroked="false">
                <v:imagedata r:id="rId765" o:title=""/>
              </v:shape>
              <v:shape style="position:absolute;left:7446;top:11956;width:1544;height:12" type="#_x0000_t75" stroked="false">
                <v:imagedata r:id="rId762" o:title=""/>
              </v:shape>
              <v:shape style="position:absolute;left:8976;top:11956;width:1834;height:12" type="#_x0000_t75" stroked="false">
                <v:imagedata r:id="rId774" o:title=""/>
              </v:shape>
            </v:group>
            <v:group style="position:absolute;left:10800;top:11963;width:10;height:2" coordorigin="10800,11963" coordsize="10,2">
              <v:shape style="position:absolute;left:10800;top:11963;width:10;height:2" coordorigin="10800,11963" coordsize="10,0" path="m10800,11963l10809,11963e" filled="false" stroked="true" strokeweight=".48004pt" strokecolor="#000000">
                <v:path arrowok="t"/>
              </v:shape>
            </v:group>
            <v:group style="position:absolute;left:862;top:11968;width:10;height:20" coordorigin="862,11968" coordsize="10,20">
              <v:shape style="position:absolute;left:862;top:11968;width:10;height:20" coordorigin="862,11968" coordsize="10,20" path="m862,11987l871,11987,871,11968,862,11968,862,11987xe" filled="true" fillcolor="#000000" stroked="false">
                <v:path arrowok="t"/>
                <v:fill type="solid"/>
              </v:shape>
            </v:group>
            <v:group style="position:absolute;left:862;top:11987;width:10;height:20" coordorigin="862,11987" coordsize="10,20">
              <v:shape style="position:absolute;left:862;top:11987;width:10;height:20" coordorigin="862,11987" coordsize="10,20" path="m862,12006l871,12006,871,11987,862,11987,862,12006xe" filled="true" fillcolor="#000000" stroked="false">
                <v:path arrowok="t"/>
                <v:fill type="solid"/>
              </v:shape>
            </v:group>
            <v:group style="position:absolute;left:862;top:12006;width:10;height:20" coordorigin="862,12006" coordsize="10,20">
              <v:shape style="position:absolute;left:862;top:12006;width:10;height:20" coordorigin="862,12006" coordsize="10,20" path="m862,12025l871,12025,871,12006,862,12006,862,12025xe" filled="true" fillcolor="#000000" stroked="false">
                <v:path arrowok="t"/>
                <v:fill type="solid"/>
              </v:shape>
            </v:group>
            <v:group style="position:absolute;left:862;top:12025;width:10;height:20" coordorigin="862,12025" coordsize="10,20">
              <v:shape style="position:absolute;left:862;top:12025;width:10;height:20" coordorigin="862,12025" coordsize="10,20" path="m862,12045l871,12045,871,12025,862,12025,862,12045xe" filled="true" fillcolor="#000000" stroked="false">
                <v:path arrowok="t"/>
                <v:fill type="solid"/>
              </v:shape>
            </v:group>
            <v:group style="position:absolute;left:862;top:12045;width:10;height:20" coordorigin="862,12045" coordsize="10,20">
              <v:shape style="position:absolute;left:862;top:12045;width:10;height:20" coordorigin="862,12045" coordsize="10,20" path="m862,12064l871,12064,871,12045,862,12045,862,12064xe" filled="true" fillcolor="#000000" stroked="false">
                <v:path arrowok="t"/>
                <v:fill type="solid"/>
              </v:shape>
            </v:group>
            <v:group style="position:absolute;left:862;top:12064;width:10;height:20" coordorigin="862,12064" coordsize="10,20">
              <v:shape style="position:absolute;left:862;top:12064;width:10;height:20" coordorigin="862,12064" coordsize="10,20" path="m862,12083l871,12083,871,12064,862,12064,862,12083xe" filled="true" fillcolor="#000000" stroked="false">
                <v:path arrowok="t"/>
                <v:fill type="solid"/>
              </v:shape>
            </v:group>
            <v:group style="position:absolute;left:862;top:12083;width:10;height:20" coordorigin="862,12083" coordsize="10,20">
              <v:shape style="position:absolute;left:862;top:12083;width:10;height:20" coordorigin="862,12083" coordsize="10,20" path="m862,12102l871,12102,871,12083,862,12083,862,12102xe" filled="true" fillcolor="#000000" stroked="false">
                <v:path arrowok="t"/>
                <v:fill type="solid"/>
              </v:shape>
            </v:group>
            <v:group style="position:absolute;left:862;top:12102;width:10;height:20" coordorigin="862,12102" coordsize="10,20">
              <v:shape style="position:absolute;left:862;top:12102;width:10;height:20" coordorigin="862,12102" coordsize="10,20" path="m862,12121l871,12121,871,12102,862,12102,862,12121xe" filled="true" fillcolor="#000000" stroked="false">
                <v:path arrowok="t"/>
                <v:fill type="solid"/>
              </v:shape>
            </v:group>
            <v:group style="position:absolute;left:862;top:12121;width:10;height:20" coordorigin="862,12121" coordsize="10,20">
              <v:shape style="position:absolute;left:862;top:12121;width:10;height:20" coordorigin="862,12121" coordsize="10,20" path="m862,12141l871,12141,871,12121,862,12121,862,12141xe" filled="true" fillcolor="#000000" stroked="false">
                <v:path arrowok="t"/>
                <v:fill type="solid"/>
              </v:shape>
            </v:group>
            <v:group style="position:absolute;left:862;top:12141;width:10;height:20" coordorigin="862,12141" coordsize="10,20">
              <v:shape style="position:absolute;left:862;top:12141;width:10;height:20" coordorigin="862,12141" coordsize="10,20" path="m862,12160l871,12160,871,12141,862,12141,862,12160xe" filled="true" fillcolor="#000000" stroked="false">
                <v:path arrowok="t"/>
                <v:fill type="solid"/>
              </v:shape>
            </v:group>
            <v:group style="position:absolute;left:862;top:12160;width:10;height:20" coordorigin="862,12160" coordsize="10,20">
              <v:shape style="position:absolute;left:862;top:12160;width:10;height:20" coordorigin="862,12160" coordsize="10,20" path="m862,12179l871,12179,871,12160,862,12160,862,12179xe" filled="true" fillcolor="#000000" stroked="false">
                <v:path arrowok="t"/>
                <v:fill type="solid"/>
              </v:shape>
            </v:group>
            <v:group style="position:absolute;left:862;top:12179;width:10;height:20" coordorigin="862,12179" coordsize="10,20">
              <v:shape style="position:absolute;left:862;top:12179;width:10;height:20" coordorigin="862,12179" coordsize="10,20" path="m862,12198l871,12198,871,12179,862,12179,862,12198xe" filled="true" fillcolor="#000000" stroked="false">
                <v:path arrowok="t"/>
                <v:fill type="solid"/>
              </v:shape>
            </v:group>
            <v:group style="position:absolute;left:862;top:12198;width:10;height:20" coordorigin="862,12198" coordsize="10,20">
              <v:shape style="position:absolute;left:862;top:12198;width:10;height:20" coordorigin="862,12198" coordsize="10,20" path="m862,12217l871,12217,871,12198,862,12198,862,12217xe" filled="true" fillcolor="#000000" stroked="false">
                <v:path arrowok="t"/>
                <v:fill type="solid"/>
              </v:shape>
            </v:group>
            <v:group style="position:absolute;left:862;top:12217;width:10;height:20" coordorigin="862,12217" coordsize="10,20">
              <v:shape style="position:absolute;left:862;top:12217;width:10;height:20" coordorigin="862,12217" coordsize="10,20" path="m862,12237l871,12237,871,12217,862,12217,862,12237xe" filled="true" fillcolor="#000000" stroked="false">
                <v:path arrowok="t"/>
                <v:fill type="solid"/>
              </v:shape>
            </v:group>
            <v:group style="position:absolute;left:862;top:12237;width:10;height:20" coordorigin="862,12237" coordsize="10,20">
              <v:shape style="position:absolute;left:862;top:12237;width:10;height:20" coordorigin="862,12237" coordsize="10,20" path="m862,12256l871,12256,871,12237,862,12237,862,12256xe" filled="true" fillcolor="#000000" stroked="false">
                <v:path arrowok="t"/>
                <v:fill type="solid"/>
              </v:shape>
            </v:group>
            <v:group style="position:absolute;left:862;top:12256;width:10;height:20" coordorigin="862,12256" coordsize="10,20">
              <v:shape style="position:absolute;left:862;top:12256;width:10;height:20" coordorigin="862,12256" coordsize="10,20" path="m862,12275l871,12275,871,12256,862,12256,862,12275xe" filled="true" fillcolor="#000000" stroked="false">
                <v:path arrowok="t"/>
                <v:fill type="solid"/>
              </v:shape>
            </v:group>
            <v:group style="position:absolute;left:862;top:12275;width:10;height:20" coordorigin="862,12275" coordsize="10,20">
              <v:shape style="position:absolute;left:862;top:12275;width:10;height:20" coordorigin="862,12275" coordsize="10,20" path="m862,12294l871,12294,871,12275,862,12275,862,12294xe" filled="true" fillcolor="#000000" stroked="false">
                <v:path arrowok="t"/>
                <v:fill type="solid"/>
              </v:shape>
            </v:group>
            <v:group style="position:absolute;left:862;top:12294;width:10;height:20" coordorigin="862,12294" coordsize="10,20">
              <v:shape style="position:absolute;left:862;top:12294;width:10;height:20" coordorigin="862,12294" coordsize="10,20" path="m862,12313l871,12313,871,12294,862,12294,862,12313xe" filled="true" fillcolor="#000000" stroked="false">
                <v:path arrowok="t"/>
                <v:fill type="solid"/>
              </v:shape>
            </v:group>
            <v:group style="position:absolute;left:862;top:12313;width:10;height:20" coordorigin="862,12313" coordsize="10,20">
              <v:shape style="position:absolute;left:862;top:12313;width:10;height:20" coordorigin="862,12313" coordsize="10,20" path="m862,12333l871,12333,871,12313,862,12313,862,12333xe" filled="true" fillcolor="#000000" stroked="false">
                <v:path arrowok="t"/>
                <v:fill type="solid"/>
              </v:shape>
            </v:group>
            <v:group style="position:absolute;left:862;top:12333;width:10;height:20" coordorigin="862,12333" coordsize="10,20">
              <v:shape style="position:absolute;left:862;top:12333;width:10;height:20" coordorigin="862,12333" coordsize="10,20" path="m862,12352l871,12352,871,12333,862,12333,862,12352xe" filled="true" fillcolor="#000000" stroked="false">
                <v:path arrowok="t"/>
                <v:fill type="solid"/>
              </v:shape>
            </v:group>
            <v:group style="position:absolute;left:862;top:12352;width:10;height:20" coordorigin="862,12352" coordsize="10,20">
              <v:shape style="position:absolute;left:862;top:12352;width:10;height:20" coordorigin="862,12352" coordsize="10,20" path="m862,12371l871,12371,871,12352,862,12352,862,12371xe" filled="true" fillcolor="#000000" stroked="false">
                <v:path arrowok="t"/>
                <v:fill type="solid"/>
              </v:shape>
            </v:group>
            <v:group style="position:absolute;left:3810;top:11968;width:10;height:20" coordorigin="3810,11968" coordsize="10,20">
              <v:shape style="position:absolute;left:3810;top:11968;width:10;height:20" coordorigin="3810,11968" coordsize="10,20" path="m3810,11987l3819,11987,3819,11968,3810,11968,3810,11987xe" filled="true" fillcolor="#000000" stroked="false">
                <v:path arrowok="t"/>
                <v:fill type="solid"/>
              </v:shape>
            </v:group>
            <v:group style="position:absolute;left:3810;top:11987;width:10;height:20" coordorigin="3810,11987" coordsize="10,20">
              <v:shape style="position:absolute;left:3810;top:11987;width:10;height:20" coordorigin="3810,11987" coordsize="10,20" path="m3810,12006l3819,12006,3819,11987,3810,11987,3810,12006xe" filled="true" fillcolor="#000000" stroked="false">
                <v:path arrowok="t"/>
                <v:fill type="solid"/>
              </v:shape>
            </v:group>
            <v:group style="position:absolute;left:3810;top:12006;width:10;height:20" coordorigin="3810,12006" coordsize="10,20">
              <v:shape style="position:absolute;left:3810;top:12006;width:10;height:20" coordorigin="3810,12006" coordsize="10,20" path="m3810,12025l3819,12025,3819,12006,3810,12006,3810,12025xe" filled="true" fillcolor="#000000" stroked="false">
                <v:path arrowok="t"/>
                <v:fill type="solid"/>
              </v:shape>
            </v:group>
            <v:group style="position:absolute;left:3810;top:12025;width:10;height:20" coordorigin="3810,12025" coordsize="10,20">
              <v:shape style="position:absolute;left:3810;top:12025;width:10;height:20" coordorigin="3810,12025" coordsize="10,20" path="m3810,12045l3819,12045,3819,12025,3810,12025,3810,12045xe" filled="true" fillcolor="#000000" stroked="false">
                <v:path arrowok="t"/>
                <v:fill type="solid"/>
              </v:shape>
            </v:group>
            <v:group style="position:absolute;left:3810;top:12045;width:10;height:20" coordorigin="3810,12045" coordsize="10,20">
              <v:shape style="position:absolute;left:3810;top:12045;width:10;height:20" coordorigin="3810,12045" coordsize="10,20" path="m3810,12064l3819,12064,3819,12045,3810,12045,3810,12064xe" filled="true" fillcolor="#000000" stroked="false">
                <v:path arrowok="t"/>
                <v:fill type="solid"/>
              </v:shape>
            </v:group>
            <v:group style="position:absolute;left:3810;top:12064;width:10;height:20" coordorigin="3810,12064" coordsize="10,20">
              <v:shape style="position:absolute;left:3810;top:12064;width:10;height:20" coordorigin="3810,12064" coordsize="10,20" path="m3810,12083l3819,12083,3819,12064,3810,12064,3810,12083xe" filled="true" fillcolor="#000000" stroked="false">
                <v:path arrowok="t"/>
                <v:fill type="solid"/>
              </v:shape>
            </v:group>
            <v:group style="position:absolute;left:3810;top:12083;width:10;height:20" coordorigin="3810,12083" coordsize="10,20">
              <v:shape style="position:absolute;left:3810;top:12083;width:10;height:20" coordorigin="3810,12083" coordsize="10,20" path="m3810,12102l3819,12102,3819,12083,3810,12083,3810,12102xe" filled="true" fillcolor="#000000" stroked="false">
                <v:path arrowok="t"/>
                <v:fill type="solid"/>
              </v:shape>
            </v:group>
            <v:group style="position:absolute;left:3810;top:12102;width:10;height:20" coordorigin="3810,12102" coordsize="10,20">
              <v:shape style="position:absolute;left:3810;top:12102;width:10;height:20" coordorigin="3810,12102" coordsize="10,20" path="m3810,12121l3819,12121,3819,12102,3810,12102,3810,12121xe" filled="true" fillcolor="#000000" stroked="false">
                <v:path arrowok="t"/>
                <v:fill type="solid"/>
              </v:shape>
            </v:group>
            <v:group style="position:absolute;left:3810;top:12121;width:10;height:20" coordorigin="3810,12121" coordsize="10,20">
              <v:shape style="position:absolute;left:3810;top:12121;width:10;height:20" coordorigin="3810,12121" coordsize="10,20" path="m3810,12141l3819,12141,3819,12121,3810,12121,3810,12141xe" filled="true" fillcolor="#000000" stroked="false">
                <v:path arrowok="t"/>
                <v:fill type="solid"/>
              </v:shape>
            </v:group>
            <v:group style="position:absolute;left:3810;top:12141;width:10;height:20" coordorigin="3810,12141" coordsize="10,20">
              <v:shape style="position:absolute;left:3810;top:12141;width:10;height:20" coordorigin="3810,12141" coordsize="10,20" path="m3810,12160l3819,12160,3819,12141,3810,12141,3810,12160xe" filled="true" fillcolor="#000000" stroked="false">
                <v:path arrowok="t"/>
                <v:fill type="solid"/>
              </v:shape>
            </v:group>
            <v:group style="position:absolute;left:3810;top:12160;width:10;height:20" coordorigin="3810,12160" coordsize="10,20">
              <v:shape style="position:absolute;left:3810;top:12160;width:10;height:20" coordorigin="3810,12160" coordsize="10,20" path="m3810,12179l3819,12179,3819,12160,3810,12160,3810,12179xe" filled="true" fillcolor="#000000" stroked="false">
                <v:path arrowok="t"/>
                <v:fill type="solid"/>
              </v:shape>
            </v:group>
            <v:group style="position:absolute;left:3810;top:12179;width:10;height:20" coordorigin="3810,12179" coordsize="10,20">
              <v:shape style="position:absolute;left:3810;top:12179;width:10;height:20" coordorigin="3810,12179" coordsize="10,20" path="m3810,12198l3819,12198,3819,12179,3810,12179,3810,12198xe" filled="true" fillcolor="#000000" stroked="false">
                <v:path arrowok="t"/>
                <v:fill type="solid"/>
              </v:shape>
            </v:group>
            <v:group style="position:absolute;left:3810;top:12198;width:10;height:20" coordorigin="3810,12198" coordsize="10,20">
              <v:shape style="position:absolute;left:3810;top:12198;width:10;height:20" coordorigin="3810,12198" coordsize="10,20" path="m3810,12217l3819,12217,3819,12198,3810,12198,3810,12217xe" filled="true" fillcolor="#000000" stroked="false">
                <v:path arrowok="t"/>
                <v:fill type="solid"/>
              </v:shape>
            </v:group>
            <v:group style="position:absolute;left:3810;top:12217;width:10;height:20" coordorigin="3810,12217" coordsize="10,20">
              <v:shape style="position:absolute;left:3810;top:12217;width:10;height:20" coordorigin="3810,12217" coordsize="10,20" path="m3810,12237l3819,12237,3819,12217,3810,12217,3810,12237xe" filled="true" fillcolor="#000000" stroked="false">
                <v:path arrowok="t"/>
                <v:fill type="solid"/>
              </v:shape>
            </v:group>
            <v:group style="position:absolute;left:3810;top:12237;width:10;height:20" coordorigin="3810,12237" coordsize="10,20">
              <v:shape style="position:absolute;left:3810;top:12237;width:10;height:20" coordorigin="3810,12237" coordsize="10,20" path="m3810,12256l3819,12256,3819,12237,3810,12237,3810,12256xe" filled="true" fillcolor="#000000" stroked="false">
                <v:path arrowok="t"/>
                <v:fill type="solid"/>
              </v:shape>
            </v:group>
            <v:group style="position:absolute;left:3810;top:12256;width:10;height:20" coordorigin="3810,12256" coordsize="10,20">
              <v:shape style="position:absolute;left:3810;top:12256;width:10;height:20" coordorigin="3810,12256" coordsize="10,20" path="m3810,12275l3819,12275,3819,12256,3810,12256,3810,12275xe" filled="true" fillcolor="#000000" stroked="false">
                <v:path arrowok="t"/>
                <v:fill type="solid"/>
              </v:shape>
            </v:group>
            <v:group style="position:absolute;left:5631;top:11968;width:10;height:20" coordorigin="5631,11968" coordsize="10,20">
              <v:shape style="position:absolute;left:5631;top:11968;width:10;height:20" coordorigin="5631,11968" coordsize="10,20" path="m5631,11987l5641,11987,5641,11968,5631,11968,5631,11987xe" filled="true" fillcolor="#000000" stroked="false">
                <v:path arrowok="t"/>
                <v:fill type="solid"/>
              </v:shape>
            </v:group>
            <v:group style="position:absolute;left:5631;top:11987;width:10;height:20" coordorigin="5631,11987" coordsize="10,20">
              <v:shape style="position:absolute;left:5631;top:11987;width:10;height:20" coordorigin="5631,11987" coordsize="10,20" path="m5631,12006l5641,12006,5641,11987,5631,11987,5631,12006xe" filled="true" fillcolor="#000000" stroked="false">
                <v:path arrowok="t"/>
                <v:fill type="solid"/>
              </v:shape>
            </v:group>
            <v:group style="position:absolute;left:5631;top:12006;width:10;height:20" coordorigin="5631,12006" coordsize="10,20">
              <v:shape style="position:absolute;left:5631;top:12006;width:10;height:20" coordorigin="5631,12006" coordsize="10,20" path="m5631,12025l5641,12025,5641,12006,5631,12006,5631,12025xe" filled="true" fillcolor="#000000" stroked="false">
                <v:path arrowok="t"/>
                <v:fill type="solid"/>
              </v:shape>
            </v:group>
            <v:group style="position:absolute;left:5631;top:12025;width:10;height:20" coordorigin="5631,12025" coordsize="10,20">
              <v:shape style="position:absolute;left:5631;top:12025;width:10;height:20" coordorigin="5631,12025" coordsize="10,20" path="m5631,12045l5641,12045,5641,12025,5631,12025,5631,12045xe" filled="true" fillcolor="#000000" stroked="false">
                <v:path arrowok="t"/>
                <v:fill type="solid"/>
              </v:shape>
            </v:group>
            <v:group style="position:absolute;left:5631;top:12045;width:10;height:20" coordorigin="5631,12045" coordsize="10,20">
              <v:shape style="position:absolute;left:5631;top:12045;width:10;height:20" coordorigin="5631,12045" coordsize="10,20" path="m5631,12064l5641,12064,5641,12045,5631,12045,5631,12064xe" filled="true" fillcolor="#000000" stroked="false">
                <v:path arrowok="t"/>
                <v:fill type="solid"/>
              </v:shape>
            </v:group>
            <v:group style="position:absolute;left:5631;top:12064;width:10;height:20" coordorigin="5631,12064" coordsize="10,20">
              <v:shape style="position:absolute;left:5631;top:12064;width:10;height:20" coordorigin="5631,12064" coordsize="10,20" path="m5631,12083l5641,12083,5641,12064,5631,12064,5631,12083xe" filled="true" fillcolor="#000000" stroked="false">
                <v:path arrowok="t"/>
                <v:fill type="solid"/>
              </v:shape>
            </v:group>
            <v:group style="position:absolute;left:5631;top:12083;width:10;height:20" coordorigin="5631,12083" coordsize="10,20">
              <v:shape style="position:absolute;left:5631;top:12083;width:10;height:20" coordorigin="5631,12083" coordsize="10,20" path="m5631,12102l5641,12102,5641,12083,5631,12083,5631,12102xe" filled="true" fillcolor="#000000" stroked="false">
                <v:path arrowok="t"/>
                <v:fill type="solid"/>
              </v:shape>
            </v:group>
            <v:group style="position:absolute;left:5631;top:12102;width:10;height:20" coordorigin="5631,12102" coordsize="10,20">
              <v:shape style="position:absolute;left:5631;top:12102;width:10;height:20" coordorigin="5631,12102" coordsize="10,20" path="m5631,12121l5641,12121,5641,12102,5631,12102,5631,12121xe" filled="true" fillcolor="#000000" stroked="false">
                <v:path arrowok="t"/>
                <v:fill type="solid"/>
              </v:shape>
            </v:group>
            <v:group style="position:absolute;left:5631;top:12121;width:10;height:20" coordorigin="5631,12121" coordsize="10,20">
              <v:shape style="position:absolute;left:5631;top:12121;width:10;height:20" coordorigin="5631,12121" coordsize="10,20" path="m5631,12141l5641,12141,5641,12121,5631,12121,5631,12141xe" filled="true" fillcolor="#000000" stroked="false">
                <v:path arrowok="t"/>
                <v:fill type="solid"/>
              </v:shape>
            </v:group>
            <v:group style="position:absolute;left:5631;top:12141;width:10;height:20" coordorigin="5631,12141" coordsize="10,20">
              <v:shape style="position:absolute;left:5631;top:12141;width:10;height:20" coordorigin="5631,12141" coordsize="10,20" path="m5631,12160l5641,12160,5641,12141,5631,12141,5631,12160xe" filled="true" fillcolor="#000000" stroked="false">
                <v:path arrowok="t"/>
                <v:fill type="solid"/>
              </v:shape>
            </v:group>
            <v:group style="position:absolute;left:5631;top:12160;width:10;height:20" coordorigin="5631,12160" coordsize="10,20">
              <v:shape style="position:absolute;left:5631;top:12160;width:10;height:20" coordorigin="5631,12160" coordsize="10,20" path="m5631,12179l5641,12179,5641,12160,5631,12160,5631,12179xe" filled="true" fillcolor="#000000" stroked="false">
                <v:path arrowok="t"/>
                <v:fill type="solid"/>
              </v:shape>
            </v:group>
            <v:group style="position:absolute;left:5631;top:12179;width:10;height:20" coordorigin="5631,12179" coordsize="10,20">
              <v:shape style="position:absolute;left:5631;top:12179;width:10;height:20" coordorigin="5631,12179" coordsize="10,20" path="m5631,12198l5641,12198,5641,12179,5631,12179,5631,12198xe" filled="true" fillcolor="#000000" stroked="false">
                <v:path arrowok="t"/>
                <v:fill type="solid"/>
              </v:shape>
            </v:group>
            <v:group style="position:absolute;left:5631;top:12198;width:10;height:20" coordorigin="5631,12198" coordsize="10,20">
              <v:shape style="position:absolute;left:5631;top:12198;width:10;height:20" coordorigin="5631,12198" coordsize="10,20" path="m5631,12217l5641,12217,5641,12198,5631,12198,5631,12217xe" filled="true" fillcolor="#000000" stroked="false">
                <v:path arrowok="t"/>
                <v:fill type="solid"/>
              </v:shape>
            </v:group>
            <v:group style="position:absolute;left:5631;top:12217;width:10;height:20" coordorigin="5631,12217" coordsize="10,20">
              <v:shape style="position:absolute;left:5631;top:12217;width:10;height:20" coordorigin="5631,12217" coordsize="10,20" path="m5631,12237l5641,12237,5641,12217,5631,12217,5631,12237xe" filled="true" fillcolor="#000000" stroked="false">
                <v:path arrowok="t"/>
                <v:fill type="solid"/>
              </v:shape>
            </v:group>
            <v:group style="position:absolute;left:5631;top:12237;width:10;height:20" coordorigin="5631,12237" coordsize="10,20">
              <v:shape style="position:absolute;left:5631;top:12237;width:10;height:20" coordorigin="5631,12237" coordsize="10,20" path="m5631,12256l5641,12256,5641,12237,5631,12237,5631,12256xe" filled="true" fillcolor="#000000" stroked="false">
                <v:path arrowok="t"/>
                <v:fill type="solid"/>
              </v:shape>
            </v:group>
            <v:group style="position:absolute;left:5631;top:12256;width:10;height:20" coordorigin="5631,12256" coordsize="10,20">
              <v:shape style="position:absolute;left:5631;top:12256;width:10;height:20" coordorigin="5631,12256" coordsize="10,20" path="m5631,12275l5641,12275,5641,12256,5631,12256,5631,12275xe" filled="true" fillcolor="#000000" stroked="false">
                <v:path arrowok="t"/>
                <v:fill type="solid"/>
              </v:shape>
            </v:group>
            <v:group style="position:absolute;left:5631;top:12275;width:10;height:20" coordorigin="5631,12275" coordsize="10,20">
              <v:shape style="position:absolute;left:5631;top:12275;width:10;height:20" coordorigin="5631,12275" coordsize="10,20" path="m5631,12294l5641,12294,5641,12275,5631,12275,5631,12294xe" filled="true" fillcolor="#000000" stroked="false">
                <v:path arrowok="t"/>
                <v:fill type="solid"/>
              </v:shape>
            </v:group>
            <v:group style="position:absolute;left:5631;top:12294;width:10;height:20" coordorigin="5631,12294" coordsize="10,20">
              <v:shape style="position:absolute;left:5631;top:12294;width:10;height:20" coordorigin="5631,12294" coordsize="10,20" path="m5631,12313l5641,12313,5641,12294,5631,12294,5631,12313xe" filled="true" fillcolor="#000000" stroked="false">
                <v:path arrowok="t"/>
                <v:fill type="solid"/>
              </v:shape>
            </v:group>
            <v:group style="position:absolute;left:5631;top:12313;width:10;height:20" coordorigin="5631,12313" coordsize="10,20">
              <v:shape style="position:absolute;left:5631;top:12313;width:10;height:20" coordorigin="5631,12313" coordsize="10,20" path="m5631,12333l5641,12333,5641,12313,5631,12313,5631,12333xe" filled="true" fillcolor="#000000" stroked="false">
                <v:path arrowok="t"/>
                <v:fill type="solid"/>
              </v:shape>
            </v:group>
            <v:group style="position:absolute;left:5631;top:12333;width:10;height:20" coordorigin="5631,12333" coordsize="10,20">
              <v:shape style="position:absolute;left:5631;top:12333;width:10;height:20" coordorigin="5631,12333" coordsize="10,20" path="m5631,12352l5641,12352,5641,12333,5631,12333,5631,12352xe" filled="true" fillcolor="#000000" stroked="false">
                <v:path arrowok="t"/>
                <v:fill type="solid"/>
              </v:shape>
            </v:group>
            <v:group style="position:absolute;left:5631;top:12352;width:10;height:20" coordorigin="5631,12352" coordsize="10,20">
              <v:shape style="position:absolute;left:5631;top:12352;width:10;height:20" coordorigin="5631,12352" coordsize="10,20" path="m5631,12371l5641,12371,5641,12352,5631,12352,5631,12371xe" filled="true" fillcolor="#000000" stroked="false">
                <v:path arrowok="t"/>
                <v:fill type="solid"/>
              </v:shape>
            </v:group>
            <v:group style="position:absolute;left:7451;top:11968;width:10;height:20" coordorigin="7451,11968" coordsize="10,20">
              <v:shape style="position:absolute;left:7451;top:11968;width:10;height:20" coordorigin="7451,11968" coordsize="10,20" path="m7451,11987l7461,11987,7461,11968,7451,11968,7451,11987xe" filled="true" fillcolor="#000000" stroked="false">
                <v:path arrowok="t"/>
                <v:fill type="solid"/>
              </v:shape>
            </v:group>
            <v:group style="position:absolute;left:7451;top:11987;width:10;height:20" coordorigin="7451,11987" coordsize="10,20">
              <v:shape style="position:absolute;left:7451;top:11987;width:10;height:20" coordorigin="7451,11987" coordsize="10,20" path="m7451,12006l7461,12006,7461,11987,7451,11987,7451,12006xe" filled="true" fillcolor="#000000" stroked="false">
                <v:path arrowok="t"/>
                <v:fill type="solid"/>
              </v:shape>
            </v:group>
            <v:group style="position:absolute;left:7451;top:12006;width:10;height:20" coordorigin="7451,12006" coordsize="10,20">
              <v:shape style="position:absolute;left:7451;top:12006;width:10;height:20" coordorigin="7451,12006" coordsize="10,20" path="m7451,12025l7461,12025,7461,12006,7451,12006,7451,12025xe" filled="true" fillcolor="#000000" stroked="false">
                <v:path arrowok="t"/>
                <v:fill type="solid"/>
              </v:shape>
            </v:group>
            <v:group style="position:absolute;left:7451;top:12025;width:10;height:20" coordorigin="7451,12025" coordsize="10,20">
              <v:shape style="position:absolute;left:7451;top:12025;width:10;height:20" coordorigin="7451,12025" coordsize="10,20" path="m7451,12045l7461,12045,7461,12025,7451,12025,7451,12045xe" filled="true" fillcolor="#000000" stroked="false">
                <v:path arrowok="t"/>
                <v:fill type="solid"/>
              </v:shape>
            </v:group>
            <v:group style="position:absolute;left:7451;top:12045;width:10;height:20" coordorigin="7451,12045" coordsize="10,20">
              <v:shape style="position:absolute;left:7451;top:12045;width:10;height:20" coordorigin="7451,12045" coordsize="10,20" path="m7451,12064l7461,12064,7461,12045,7451,12045,7451,12064xe" filled="true" fillcolor="#000000" stroked="false">
                <v:path arrowok="t"/>
                <v:fill type="solid"/>
              </v:shape>
            </v:group>
            <v:group style="position:absolute;left:7451;top:12064;width:10;height:20" coordorigin="7451,12064" coordsize="10,20">
              <v:shape style="position:absolute;left:7451;top:12064;width:10;height:20" coordorigin="7451,12064" coordsize="10,20" path="m7451,12083l7461,12083,7461,12064,7451,12064,7451,12083xe" filled="true" fillcolor="#000000" stroked="false">
                <v:path arrowok="t"/>
                <v:fill type="solid"/>
              </v:shape>
            </v:group>
            <v:group style="position:absolute;left:7451;top:12083;width:10;height:20" coordorigin="7451,12083" coordsize="10,20">
              <v:shape style="position:absolute;left:7451;top:12083;width:10;height:20" coordorigin="7451,12083" coordsize="10,20" path="m7451,12102l7461,12102,7461,12083,7451,12083,7451,12102xe" filled="true" fillcolor="#000000" stroked="false">
                <v:path arrowok="t"/>
                <v:fill type="solid"/>
              </v:shape>
            </v:group>
            <v:group style="position:absolute;left:7451;top:12102;width:10;height:20" coordorigin="7451,12102" coordsize="10,20">
              <v:shape style="position:absolute;left:7451;top:12102;width:10;height:20" coordorigin="7451,12102" coordsize="10,20" path="m7451,12121l7461,12121,7461,12102,7451,12102,7451,12121xe" filled="true" fillcolor="#000000" stroked="false">
                <v:path arrowok="t"/>
                <v:fill type="solid"/>
              </v:shape>
            </v:group>
            <v:group style="position:absolute;left:7451;top:12121;width:10;height:20" coordorigin="7451,12121" coordsize="10,20">
              <v:shape style="position:absolute;left:7451;top:12121;width:10;height:20" coordorigin="7451,12121" coordsize="10,20" path="m7451,12141l7461,12141,7461,12121,7451,12121,7451,12141xe" filled="true" fillcolor="#000000" stroked="false">
                <v:path arrowok="t"/>
                <v:fill type="solid"/>
              </v:shape>
            </v:group>
            <v:group style="position:absolute;left:7451;top:12141;width:10;height:20" coordorigin="7451,12141" coordsize="10,20">
              <v:shape style="position:absolute;left:7451;top:12141;width:10;height:20" coordorigin="7451,12141" coordsize="10,20" path="m7451,12160l7461,12160,7461,12141,7451,12141,7451,12160xe" filled="true" fillcolor="#000000" stroked="false">
                <v:path arrowok="t"/>
                <v:fill type="solid"/>
              </v:shape>
            </v:group>
            <v:group style="position:absolute;left:7451;top:12160;width:10;height:20" coordorigin="7451,12160" coordsize="10,20">
              <v:shape style="position:absolute;left:7451;top:12160;width:10;height:20" coordorigin="7451,12160" coordsize="10,20" path="m7451,12179l7461,12179,7461,12160,7451,12160,7451,12179xe" filled="true" fillcolor="#000000" stroked="false">
                <v:path arrowok="t"/>
                <v:fill type="solid"/>
              </v:shape>
            </v:group>
            <v:group style="position:absolute;left:7451;top:12179;width:10;height:20" coordorigin="7451,12179" coordsize="10,20">
              <v:shape style="position:absolute;left:7451;top:12179;width:10;height:20" coordorigin="7451,12179" coordsize="10,20" path="m7451,12198l7461,12198,7461,12179,7451,12179,7451,12198xe" filled="true" fillcolor="#000000" stroked="false">
                <v:path arrowok="t"/>
                <v:fill type="solid"/>
              </v:shape>
            </v:group>
            <v:group style="position:absolute;left:7451;top:12198;width:10;height:20" coordorigin="7451,12198" coordsize="10,20">
              <v:shape style="position:absolute;left:7451;top:12198;width:10;height:20" coordorigin="7451,12198" coordsize="10,20" path="m7451,12217l7461,12217,7461,12198,7451,12198,7451,12217xe" filled="true" fillcolor="#000000" stroked="false">
                <v:path arrowok="t"/>
                <v:fill type="solid"/>
              </v:shape>
            </v:group>
            <v:group style="position:absolute;left:7451;top:12217;width:10;height:20" coordorigin="7451,12217" coordsize="10,20">
              <v:shape style="position:absolute;left:7451;top:12217;width:10;height:20" coordorigin="7451,12217" coordsize="10,20" path="m7451,12237l7461,12237,7461,12217,7451,12217,7451,12237xe" filled="true" fillcolor="#000000" stroked="false">
                <v:path arrowok="t"/>
                <v:fill type="solid"/>
              </v:shape>
            </v:group>
            <v:group style="position:absolute;left:7451;top:12237;width:10;height:20" coordorigin="7451,12237" coordsize="10,20">
              <v:shape style="position:absolute;left:7451;top:12237;width:10;height:20" coordorigin="7451,12237" coordsize="10,20" path="m7451,12256l7461,12256,7461,12237,7451,12237,7451,12256xe" filled="true" fillcolor="#000000" stroked="false">
                <v:path arrowok="t"/>
                <v:fill type="solid"/>
              </v:shape>
            </v:group>
            <v:group style="position:absolute;left:7451;top:12256;width:10;height:20" coordorigin="7451,12256" coordsize="10,20">
              <v:shape style="position:absolute;left:7451;top:12256;width:10;height:20" coordorigin="7451,12256" coordsize="10,20" path="m7451,12275l7461,12275,7461,12256,7451,12256,7451,12275xe" filled="true" fillcolor="#000000" stroked="false">
                <v:path arrowok="t"/>
                <v:fill type="solid"/>
              </v:shape>
            </v:group>
            <v:group style="position:absolute;left:7451;top:12275;width:10;height:20" coordorigin="7451,12275" coordsize="10,20">
              <v:shape style="position:absolute;left:7451;top:12275;width:10;height:20" coordorigin="7451,12275" coordsize="10,20" path="m7451,12294l7461,12294,7461,12275,7451,12275,7451,12294xe" filled="true" fillcolor="#000000" stroked="false">
                <v:path arrowok="t"/>
                <v:fill type="solid"/>
              </v:shape>
            </v:group>
            <v:group style="position:absolute;left:7451;top:12294;width:10;height:20" coordorigin="7451,12294" coordsize="10,20">
              <v:shape style="position:absolute;left:7451;top:12294;width:10;height:20" coordorigin="7451,12294" coordsize="10,20" path="m7451,12313l7461,12313,7461,12294,7451,12294,7451,12313xe" filled="true" fillcolor="#000000" stroked="false">
                <v:path arrowok="t"/>
                <v:fill type="solid"/>
              </v:shape>
            </v:group>
            <v:group style="position:absolute;left:7451;top:12313;width:10;height:20" coordorigin="7451,12313" coordsize="10,20">
              <v:shape style="position:absolute;left:7451;top:12313;width:10;height:20" coordorigin="7451,12313" coordsize="10,20" path="m7451,12333l7461,12333,7461,12313,7451,12313,7451,12333xe" filled="true" fillcolor="#000000" stroked="false">
                <v:path arrowok="t"/>
                <v:fill type="solid"/>
              </v:shape>
            </v:group>
            <v:group style="position:absolute;left:7451;top:12333;width:10;height:20" coordorigin="7451,12333" coordsize="10,20">
              <v:shape style="position:absolute;left:7451;top:12333;width:10;height:20" coordorigin="7451,12333" coordsize="10,20" path="m7451,12352l7461,12352,7461,12333,7451,12333,7451,12352xe" filled="true" fillcolor="#000000" stroked="false">
                <v:path arrowok="t"/>
                <v:fill type="solid"/>
              </v:shape>
            </v:group>
            <v:group style="position:absolute;left:7451;top:12352;width:10;height:20" coordorigin="7451,12352" coordsize="10,20">
              <v:shape style="position:absolute;left:7451;top:12352;width:10;height:20" coordorigin="7451,12352" coordsize="10,20" path="m7451,12371l7461,12371,7461,12352,7451,12352,7451,12371xe" filled="true" fillcolor="#000000" stroked="false">
                <v:path arrowok="t"/>
                <v:fill type="solid"/>
              </v:shape>
            </v:group>
            <v:group style="position:absolute;left:8980;top:11968;width:10;height:20" coordorigin="8980,11968" coordsize="10,20">
              <v:shape style="position:absolute;left:8980;top:11968;width:10;height:20" coordorigin="8980,11968" coordsize="10,20" path="m8980,11987l8990,11987,8990,11968,8980,11968,8980,11987xe" filled="true" fillcolor="#000000" stroked="false">
                <v:path arrowok="t"/>
                <v:fill type="solid"/>
              </v:shape>
            </v:group>
            <v:group style="position:absolute;left:8980;top:11987;width:10;height:20" coordorigin="8980,11987" coordsize="10,20">
              <v:shape style="position:absolute;left:8980;top:11987;width:10;height:20" coordorigin="8980,11987" coordsize="10,20" path="m8980,12006l8990,12006,8990,11987,8980,11987,8980,12006xe" filled="true" fillcolor="#000000" stroked="false">
                <v:path arrowok="t"/>
                <v:fill type="solid"/>
              </v:shape>
            </v:group>
            <v:group style="position:absolute;left:8980;top:12006;width:10;height:20" coordorigin="8980,12006" coordsize="10,20">
              <v:shape style="position:absolute;left:8980;top:12006;width:10;height:20" coordorigin="8980,12006" coordsize="10,20" path="m8980,12025l8990,12025,8990,12006,8980,12006,8980,12025xe" filled="true" fillcolor="#000000" stroked="false">
                <v:path arrowok="t"/>
                <v:fill type="solid"/>
              </v:shape>
            </v:group>
            <v:group style="position:absolute;left:8980;top:12025;width:10;height:20" coordorigin="8980,12025" coordsize="10,20">
              <v:shape style="position:absolute;left:8980;top:12025;width:10;height:20" coordorigin="8980,12025" coordsize="10,20" path="m8980,12045l8990,12045,8990,12025,8980,12025,8980,12045xe" filled="true" fillcolor="#000000" stroked="false">
                <v:path arrowok="t"/>
                <v:fill type="solid"/>
              </v:shape>
            </v:group>
            <v:group style="position:absolute;left:8980;top:12045;width:10;height:20" coordorigin="8980,12045" coordsize="10,20">
              <v:shape style="position:absolute;left:8980;top:12045;width:10;height:20" coordorigin="8980,12045" coordsize="10,20" path="m8980,12064l8990,12064,8990,12045,8980,12045,8980,12064xe" filled="true" fillcolor="#000000" stroked="false">
                <v:path arrowok="t"/>
                <v:fill type="solid"/>
              </v:shape>
            </v:group>
            <v:group style="position:absolute;left:8980;top:12064;width:10;height:20" coordorigin="8980,12064" coordsize="10,20">
              <v:shape style="position:absolute;left:8980;top:12064;width:10;height:20" coordorigin="8980,12064" coordsize="10,20" path="m8980,12083l8990,12083,8990,12064,8980,12064,8980,12083xe" filled="true" fillcolor="#000000" stroked="false">
                <v:path arrowok="t"/>
                <v:fill type="solid"/>
              </v:shape>
            </v:group>
            <v:group style="position:absolute;left:8980;top:12083;width:10;height:20" coordorigin="8980,12083" coordsize="10,20">
              <v:shape style="position:absolute;left:8980;top:12083;width:10;height:20" coordorigin="8980,12083" coordsize="10,20" path="m8980,12102l8990,12102,8990,12083,8980,12083,8980,12102xe" filled="true" fillcolor="#000000" stroked="false">
                <v:path arrowok="t"/>
                <v:fill type="solid"/>
              </v:shape>
            </v:group>
            <v:group style="position:absolute;left:8980;top:12102;width:10;height:20" coordorigin="8980,12102" coordsize="10,20">
              <v:shape style="position:absolute;left:8980;top:12102;width:10;height:20" coordorigin="8980,12102" coordsize="10,20" path="m8980,12121l8990,12121,8990,12102,8980,12102,8980,12121xe" filled="true" fillcolor="#000000" stroked="false">
                <v:path arrowok="t"/>
                <v:fill type="solid"/>
              </v:shape>
            </v:group>
            <v:group style="position:absolute;left:8980;top:12121;width:10;height:20" coordorigin="8980,12121" coordsize="10,20">
              <v:shape style="position:absolute;left:8980;top:12121;width:10;height:20" coordorigin="8980,12121" coordsize="10,20" path="m8980,12141l8990,12141,8990,12121,8980,12121,8980,12141xe" filled="true" fillcolor="#000000" stroked="false">
                <v:path arrowok="t"/>
                <v:fill type="solid"/>
              </v:shape>
            </v:group>
            <v:group style="position:absolute;left:8980;top:12141;width:10;height:20" coordorigin="8980,12141" coordsize="10,20">
              <v:shape style="position:absolute;left:8980;top:12141;width:10;height:20" coordorigin="8980,12141" coordsize="10,20" path="m8980,12160l8990,12160,8990,12141,8980,12141,8980,12160xe" filled="true" fillcolor="#000000" stroked="false">
                <v:path arrowok="t"/>
                <v:fill type="solid"/>
              </v:shape>
            </v:group>
            <v:group style="position:absolute;left:8980;top:12160;width:10;height:20" coordorigin="8980,12160" coordsize="10,20">
              <v:shape style="position:absolute;left:8980;top:12160;width:10;height:20" coordorigin="8980,12160" coordsize="10,20" path="m8980,12179l8990,12179,8990,12160,8980,12160,8980,12179xe" filled="true" fillcolor="#000000" stroked="false">
                <v:path arrowok="t"/>
                <v:fill type="solid"/>
              </v:shape>
            </v:group>
            <v:group style="position:absolute;left:8980;top:12179;width:10;height:20" coordorigin="8980,12179" coordsize="10,20">
              <v:shape style="position:absolute;left:8980;top:12179;width:10;height:20" coordorigin="8980,12179" coordsize="10,20" path="m8980,12198l8990,12198,8990,12179,8980,12179,8980,12198xe" filled="true" fillcolor="#000000" stroked="false">
                <v:path arrowok="t"/>
                <v:fill type="solid"/>
              </v:shape>
            </v:group>
            <v:group style="position:absolute;left:8980;top:12198;width:10;height:20" coordorigin="8980,12198" coordsize="10,20">
              <v:shape style="position:absolute;left:8980;top:12198;width:10;height:20" coordorigin="8980,12198" coordsize="10,20" path="m8980,12217l8990,12217,8990,12198,8980,12198,8980,12217xe" filled="true" fillcolor="#000000" stroked="false">
                <v:path arrowok="t"/>
                <v:fill type="solid"/>
              </v:shape>
            </v:group>
            <v:group style="position:absolute;left:8980;top:12217;width:10;height:20" coordorigin="8980,12217" coordsize="10,20">
              <v:shape style="position:absolute;left:8980;top:12217;width:10;height:20" coordorigin="8980,12217" coordsize="10,20" path="m8980,12237l8990,12237,8990,12217,8980,12217,8980,12237xe" filled="true" fillcolor="#000000" stroked="false">
                <v:path arrowok="t"/>
                <v:fill type="solid"/>
              </v:shape>
            </v:group>
            <v:group style="position:absolute;left:8980;top:12237;width:10;height:20" coordorigin="8980,12237" coordsize="10,20">
              <v:shape style="position:absolute;left:8980;top:12237;width:10;height:20" coordorigin="8980,12237" coordsize="10,20" path="m8980,12256l8990,12256,8990,12237,8980,12237,8980,12256xe" filled="true" fillcolor="#000000" stroked="false">
                <v:path arrowok="t"/>
                <v:fill type="solid"/>
              </v:shape>
            </v:group>
            <v:group style="position:absolute;left:8980;top:12256;width:10;height:20" coordorigin="8980,12256" coordsize="10,20">
              <v:shape style="position:absolute;left:8980;top:12256;width:10;height:20" coordorigin="8980,12256" coordsize="10,20" path="m8980,12275l8990,12275,8990,12256,8980,12256,8980,12275xe" filled="true" fillcolor="#000000" stroked="false">
                <v:path arrowok="t"/>
                <v:fill type="solid"/>
              </v:shape>
            </v:group>
            <v:group style="position:absolute;left:8980;top:12275;width:10;height:20" coordorigin="8980,12275" coordsize="10,20">
              <v:shape style="position:absolute;left:8980;top:12275;width:10;height:20" coordorigin="8980,12275" coordsize="10,20" path="m8980,12294l8990,12294,8990,12275,8980,12275,8980,12294xe" filled="true" fillcolor="#000000" stroked="false">
                <v:path arrowok="t"/>
                <v:fill type="solid"/>
              </v:shape>
            </v:group>
            <v:group style="position:absolute;left:8980;top:12294;width:10;height:20" coordorigin="8980,12294" coordsize="10,20">
              <v:shape style="position:absolute;left:8980;top:12294;width:10;height:20" coordorigin="8980,12294" coordsize="10,20" path="m8980,12313l8990,12313,8990,12294,8980,12294,8980,12313xe" filled="true" fillcolor="#000000" stroked="false">
                <v:path arrowok="t"/>
                <v:fill type="solid"/>
              </v:shape>
            </v:group>
            <v:group style="position:absolute;left:8980;top:12313;width:10;height:20" coordorigin="8980,12313" coordsize="10,20">
              <v:shape style="position:absolute;left:8980;top:12313;width:10;height:20" coordorigin="8980,12313" coordsize="10,20" path="m8980,12333l8990,12333,8990,12313,8980,12313,8980,12333xe" filled="true" fillcolor="#000000" stroked="false">
                <v:path arrowok="t"/>
                <v:fill type="solid"/>
              </v:shape>
            </v:group>
            <v:group style="position:absolute;left:8980;top:12333;width:10;height:20" coordorigin="8980,12333" coordsize="10,20">
              <v:shape style="position:absolute;left:8980;top:12333;width:10;height:20" coordorigin="8980,12333" coordsize="10,20" path="m8980,12352l8990,12352,8990,12333,8980,12333,8980,12352xe" filled="true" fillcolor="#000000" stroked="false">
                <v:path arrowok="t"/>
                <v:fill type="solid"/>
              </v:shape>
            </v:group>
            <v:group style="position:absolute;left:8980;top:12352;width:10;height:20" coordorigin="8980,12352" coordsize="10,20">
              <v:shape style="position:absolute;left:8980;top:12352;width:10;height:20" coordorigin="8980,12352" coordsize="10,20" path="m8980,12371l8990,12371,8990,12352,8980,12352,8980,12371xe" filled="true" fillcolor="#000000" stroked="false">
                <v:path arrowok="t"/>
                <v:fill type="solid"/>
              </v:shape>
            </v:group>
            <v:group style="position:absolute;left:10800;top:11968;width:10;height:20" coordorigin="10800,11968" coordsize="10,20">
              <v:shape style="position:absolute;left:10800;top:11968;width:10;height:20" coordorigin="10800,11968" coordsize="10,20" path="m10800,11987l10809,11987,10809,11968,10800,11968,10800,11987xe" filled="true" fillcolor="#000000" stroked="false">
                <v:path arrowok="t"/>
                <v:fill type="solid"/>
              </v:shape>
            </v:group>
            <v:group style="position:absolute;left:10800;top:11987;width:10;height:20" coordorigin="10800,11987" coordsize="10,20">
              <v:shape style="position:absolute;left:10800;top:11987;width:10;height:20" coordorigin="10800,11987" coordsize="10,20" path="m10800,12006l10809,12006,10809,11987,10800,11987,10800,12006xe" filled="true" fillcolor="#000000" stroked="false">
                <v:path arrowok="t"/>
                <v:fill type="solid"/>
              </v:shape>
            </v:group>
            <v:group style="position:absolute;left:10800;top:12006;width:10;height:20" coordorigin="10800,12006" coordsize="10,20">
              <v:shape style="position:absolute;left:10800;top:12006;width:10;height:20" coordorigin="10800,12006" coordsize="10,20" path="m10800,12025l10809,12025,10809,12006,10800,12006,10800,12025xe" filled="true" fillcolor="#000000" stroked="false">
                <v:path arrowok="t"/>
                <v:fill type="solid"/>
              </v:shape>
            </v:group>
            <v:group style="position:absolute;left:10800;top:12025;width:10;height:20" coordorigin="10800,12025" coordsize="10,20">
              <v:shape style="position:absolute;left:10800;top:12025;width:10;height:20" coordorigin="10800,12025" coordsize="10,20" path="m10800,12045l10809,12045,10809,12025,10800,12025,10800,12045xe" filled="true" fillcolor="#000000" stroked="false">
                <v:path arrowok="t"/>
                <v:fill type="solid"/>
              </v:shape>
            </v:group>
            <v:group style="position:absolute;left:10800;top:12045;width:10;height:20" coordorigin="10800,12045" coordsize="10,20">
              <v:shape style="position:absolute;left:10800;top:12045;width:10;height:20" coordorigin="10800,12045" coordsize="10,20" path="m10800,12064l10809,12064,10809,12045,10800,12045,10800,12064xe" filled="true" fillcolor="#000000" stroked="false">
                <v:path arrowok="t"/>
                <v:fill type="solid"/>
              </v:shape>
            </v:group>
            <v:group style="position:absolute;left:10800;top:12064;width:10;height:20" coordorigin="10800,12064" coordsize="10,20">
              <v:shape style="position:absolute;left:10800;top:12064;width:10;height:20" coordorigin="10800,12064" coordsize="10,20" path="m10800,12083l10809,12083,10809,12064,10800,12064,10800,12083xe" filled="true" fillcolor="#000000" stroked="false">
                <v:path arrowok="t"/>
                <v:fill type="solid"/>
              </v:shape>
            </v:group>
            <v:group style="position:absolute;left:10800;top:12083;width:10;height:20" coordorigin="10800,12083" coordsize="10,20">
              <v:shape style="position:absolute;left:10800;top:12083;width:10;height:20" coordorigin="10800,12083" coordsize="10,20" path="m10800,12102l10809,12102,10809,12083,10800,12083,10800,12102xe" filled="true" fillcolor="#000000" stroked="false">
                <v:path arrowok="t"/>
                <v:fill type="solid"/>
              </v:shape>
            </v:group>
            <v:group style="position:absolute;left:10800;top:12102;width:10;height:20" coordorigin="10800,12102" coordsize="10,20">
              <v:shape style="position:absolute;left:10800;top:12102;width:10;height:20" coordorigin="10800,12102" coordsize="10,20" path="m10800,12121l10809,12121,10809,12102,10800,12102,10800,12121xe" filled="true" fillcolor="#000000" stroked="false">
                <v:path arrowok="t"/>
                <v:fill type="solid"/>
              </v:shape>
            </v:group>
            <v:group style="position:absolute;left:10800;top:12121;width:10;height:20" coordorigin="10800,12121" coordsize="10,20">
              <v:shape style="position:absolute;left:10800;top:12121;width:10;height:20" coordorigin="10800,12121" coordsize="10,20" path="m10800,12141l10809,12141,10809,12121,10800,12121,10800,12141xe" filled="true" fillcolor="#000000" stroked="false">
                <v:path arrowok="t"/>
                <v:fill type="solid"/>
              </v:shape>
            </v:group>
            <v:group style="position:absolute;left:10800;top:12141;width:10;height:20" coordorigin="10800,12141" coordsize="10,20">
              <v:shape style="position:absolute;left:10800;top:12141;width:10;height:20" coordorigin="10800,12141" coordsize="10,20" path="m10800,12160l10809,12160,10809,12141,10800,12141,10800,12160xe" filled="true" fillcolor="#000000" stroked="false">
                <v:path arrowok="t"/>
                <v:fill type="solid"/>
              </v:shape>
            </v:group>
            <v:group style="position:absolute;left:10800;top:12160;width:10;height:20" coordorigin="10800,12160" coordsize="10,20">
              <v:shape style="position:absolute;left:10800;top:12160;width:10;height:20" coordorigin="10800,12160" coordsize="10,20" path="m10800,12179l10809,12179,10809,12160,10800,12160,10800,12179xe" filled="true" fillcolor="#000000" stroked="false">
                <v:path arrowok="t"/>
                <v:fill type="solid"/>
              </v:shape>
            </v:group>
            <v:group style="position:absolute;left:10800;top:12179;width:10;height:20" coordorigin="10800,12179" coordsize="10,20">
              <v:shape style="position:absolute;left:10800;top:12179;width:10;height:20" coordorigin="10800,12179" coordsize="10,20" path="m10800,12198l10809,12198,10809,12179,10800,12179,10800,12198xe" filled="true" fillcolor="#000000" stroked="false">
                <v:path arrowok="t"/>
                <v:fill type="solid"/>
              </v:shape>
            </v:group>
            <v:group style="position:absolute;left:10800;top:12198;width:10;height:20" coordorigin="10800,12198" coordsize="10,20">
              <v:shape style="position:absolute;left:10800;top:12198;width:10;height:20" coordorigin="10800,12198" coordsize="10,20" path="m10800,12217l10809,12217,10809,12198,10800,12198,10800,12217xe" filled="true" fillcolor="#000000" stroked="false">
                <v:path arrowok="t"/>
                <v:fill type="solid"/>
              </v:shape>
            </v:group>
            <v:group style="position:absolute;left:10800;top:12217;width:10;height:20" coordorigin="10800,12217" coordsize="10,20">
              <v:shape style="position:absolute;left:10800;top:12217;width:10;height:20" coordorigin="10800,12217" coordsize="10,20" path="m10800,12237l10809,12237,10809,12217,10800,12217,10800,12237xe" filled="true" fillcolor="#000000" stroked="false">
                <v:path arrowok="t"/>
                <v:fill type="solid"/>
              </v:shape>
            </v:group>
            <v:group style="position:absolute;left:10800;top:12237;width:10;height:20" coordorigin="10800,12237" coordsize="10,20">
              <v:shape style="position:absolute;left:10800;top:12237;width:10;height:20" coordorigin="10800,12237" coordsize="10,20" path="m10800,12256l10809,12256,10809,12237,10800,12237,10800,12256xe" filled="true" fillcolor="#000000" stroked="false">
                <v:path arrowok="t"/>
                <v:fill type="solid"/>
              </v:shape>
            </v:group>
            <v:group style="position:absolute;left:10800;top:12256;width:10;height:20" coordorigin="10800,12256" coordsize="10,20">
              <v:shape style="position:absolute;left:10800;top:12256;width:10;height:20" coordorigin="10800,12256" coordsize="10,20" path="m10800,12275l10809,12275,10809,12256,10800,12256,10800,12275xe" filled="true" fillcolor="#000000" stroked="false">
                <v:path arrowok="t"/>
                <v:fill type="solid"/>
              </v:shape>
            </v:group>
            <v:group style="position:absolute;left:10800;top:12275;width:10;height:20" coordorigin="10800,12275" coordsize="10,20">
              <v:shape style="position:absolute;left:10800;top:12275;width:10;height:20" coordorigin="10800,12275" coordsize="10,20" path="m10800,12294l10809,12294,10809,12275,10800,12275,10800,12294xe" filled="true" fillcolor="#000000" stroked="false">
                <v:path arrowok="t"/>
                <v:fill type="solid"/>
              </v:shape>
            </v:group>
            <v:group style="position:absolute;left:10800;top:12294;width:10;height:20" coordorigin="10800,12294" coordsize="10,20">
              <v:shape style="position:absolute;left:10800;top:12294;width:10;height:20" coordorigin="10800,12294" coordsize="10,20" path="m10800,12313l10809,12313,10809,12294,10800,12294,10800,12313xe" filled="true" fillcolor="#000000" stroked="false">
                <v:path arrowok="t"/>
                <v:fill type="solid"/>
              </v:shape>
            </v:group>
            <v:group style="position:absolute;left:10800;top:12313;width:10;height:20" coordorigin="10800,12313" coordsize="10,20">
              <v:shape style="position:absolute;left:10800;top:12313;width:10;height:20" coordorigin="10800,12313" coordsize="10,20" path="m10800,12333l10809,12333,10809,12313,10800,12313,10800,12333xe" filled="true" fillcolor="#000000" stroked="false">
                <v:path arrowok="t"/>
                <v:fill type="solid"/>
              </v:shape>
            </v:group>
            <v:group style="position:absolute;left:10800;top:12333;width:10;height:20" coordorigin="10800,12333" coordsize="10,20">
              <v:shape style="position:absolute;left:10800;top:12333;width:10;height:20" coordorigin="10800,12333" coordsize="10,20" path="m10800,12352l10809,12352,10809,12333,10800,12333,10800,12352xe" filled="true" fillcolor="#000000" stroked="false">
                <v:path arrowok="t"/>
                <v:fill type="solid"/>
              </v:shape>
            </v:group>
            <v:group style="position:absolute;left:10800;top:12352;width:10;height:20" coordorigin="10800,12352" coordsize="10,20">
              <v:shape style="position:absolute;left:10800;top:12352;width:10;height:20" coordorigin="10800,12352" coordsize="10,20" path="m10800,12371l10809,12371,10809,12352,10800,12352,10800,12371xe" filled="true" fillcolor="#000000" stroked="false">
                <v:path arrowok="t"/>
                <v:fill type="solid"/>
              </v:shape>
              <v:shape style="position:absolute;left:857;top:12275;width:2972;height:108" type="#_x0000_t75" stroked="false">
                <v:imagedata r:id="rId778" o:title=""/>
              </v:shape>
              <v:shape style="position:absolute;left:3805;top:12371;width:1836;height:12" type="#_x0000_t75" stroked="false">
                <v:imagedata r:id="rId773" o:title=""/>
              </v:shape>
              <v:shape style="position:absolute;left:5627;top:12371;width:1834;height:12" type="#_x0000_t75" stroked="false">
                <v:imagedata r:id="rId765" o:title=""/>
              </v:shape>
              <v:shape style="position:absolute;left:7446;top:12371;width:1544;height:12" type="#_x0000_t75" stroked="false">
                <v:imagedata r:id="rId762" o:title=""/>
              </v:shape>
              <v:shape style="position:absolute;left:8976;top:12371;width:1834;height:12" type="#_x0000_t75" stroked="false">
                <v:imagedata r:id="rId774" o:title=""/>
              </v:shape>
            </v:group>
            <v:group style="position:absolute;left:10800;top:12378;width:10;height:2" coordorigin="10800,12378" coordsize="10,2">
              <v:shape style="position:absolute;left:10800;top:12378;width:10;height:2" coordorigin="10800,12378" coordsize="10,0" path="m10800,12378l10809,12378e" filled="false" stroked="true" strokeweight=".47998pt" strokecolor="#000000">
                <v:path arrowok="t"/>
              </v:shape>
            </v:group>
            <v:group style="position:absolute;left:862;top:12383;width:10;height:20" coordorigin="862,12383" coordsize="10,20">
              <v:shape style="position:absolute;left:862;top:12383;width:10;height:20" coordorigin="862,12383" coordsize="10,20" path="m862,12402l871,12402,871,12383,862,12383,862,12402xe" filled="true" fillcolor="#000000" stroked="false">
                <v:path arrowok="t"/>
                <v:fill type="solid"/>
              </v:shape>
            </v:group>
            <v:group style="position:absolute;left:862;top:12402;width:10;height:20" coordorigin="862,12402" coordsize="10,20">
              <v:shape style="position:absolute;left:862;top:12402;width:10;height:20" coordorigin="862,12402" coordsize="10,20" path="m862,12421l871,12421,871,12402,862,12402,862,12421xe" filled="true" fillcolor="#000000" stroked="false">
                <v:path arrowok="t"/>
                <v:fill type="solid"/>
              </v:shape>
            </v:group>
            <v:group style="position:absolute;left:862;top:12421;width:10;height:20" coordorigin="862,12421" coordsize="10,20">
              <v:shape style="position:absolute;left:862;top:12421;width:10;height:20" coordorigin="862,12421" coordsize="10,20" path="m862,12441l871,12441,871,12421,862,12421,862,12441xe" filled="true" fillcolor="#000000" stroked="false">
                <v:path arrowok="t"/>
                <v:fill type="solid"/>
              </v:shape>
            </v:group>
            <v:group style="position:absolute;left:862;top:12441;width:10;height:20" coordorigin="862,12441" coordsize="10,20">
              <v:shape style="position:absolute;left:862;top:12441;width:10;height:20" coordorigin="862,12441" coordsize="10,20" path="m862,12460l871,12460,871,12441,862,12441,862,12460xe" filled="true" fillcolor="#000000" stroked="false">
                <v:path arrowok="t"/>
                <v:fill type="solid"/>
              </v:shape>
            </v:group>
            <v:group style="position:absolute;left:862;top:12460;width:10;height:20" coordorigin="862,12460" coordsize="10,20">
              <v:shape style="position:absolute;left:862;top:12460;width:10;height:20" coordorigin="862,12460" coordsize="10,20" path="m862,12480l871,12480,871,12460,862,12460,862,12480xe" filled="true" fillcolor="#000000" stroked="false">
                <v:path arrowok="t"/>
                <v:fill type="solid"/>
              </v:shape>
            </v:group>
            <v:group style="position:absolute;left:862;top:12480;width:10;height:20" coordorigin="862,12480" coordsize="10,20">
              <v:shape style="position:absolute;left:862;top:12480;width:10;height:20" coordorigin="862,12480" coordsize="10,20" path="m862,12499l871,12499,871,12480,862,12480,862,12499xe" filled="true" fillcolor="#000000" stroked="false">
                <v:path arrowok="t"/>
                <v:fill type="solid"/>
              </v:shape>
            </v:group>
            <v:group style="position:absolute;left:862;top:12499;width:10;height:20" coordorigin="862,12499" coordsize="10,20">
              <v:shape style="position:absolute;left:862;top:12499;width:10;height:20" coordorigin="862,12499" coordsize="10,20" path="m862,12518l871,12518,871,12499,862,12499,862,12518xe" filled="true" fillcolor="#000000" stroked="false">
                <v:path arrowok="t"/>
                <v:fill type="solid"/>
              </v:shape>
            </v:group>
            <v:group style="position:absolute;left:862;top:12518;width:10;height:20" coordorigin="862,12518" coordsize="10,20">
              <v:shape style="position:absolute;left:862;top:12518;width:10;height:20" coordorigin="862,12518" coordsize="10,20" path="m862,12537l871,12537,871,12518,862,12518,862,12537xe" filled="true" fillcolor="#000000" stroked="false">
                <v:path arrowok="t"/>
                <v:fill type="solid"/>
              </v:shape>
            </v:group>
            <v:group style="position:absolute;left:862;top:12537;width:10;height:20" coordorigin="862,12537" coordsize="10,20">
              <v:shape style="position:absolute;left:862;top:12537;width:10;height:20" coordorigin="862,12537" coordsize="10,20" path="m862,12556l871,12556,871,12537,862,12537,862,12556xe" filled="true" fillcolor="#000000" stroked="false">
                <v:path arrowok="t"/>
                <v:fill type="solid"/>
              </v:shape>
            </v:group>
            <v:group style="position:absolute;left:862;top:12556;width:10;height:20" coordorigin="862,12556" coordsize="10,20">
              <v:shape style="position:absolute;left:862;top:12556;width:10;height:20" coordorigin="862,12556" coordsize="10,20" path="m862,12576l871,12576,871,12556,862,12556,862,12576xe" filled="true" fillcolor="#000000" stroked="false">
                <v:path arrowok="t"/>
                <v:fill type="solid"/>
              </v:shape>
            </v:group>
            <v:group style="position:absolute;left:862;top:12576;width:10;height:20" coordorigin="862,12576" coordsize="10,20">
              <v:shape style="position:absolute;left:862;top:12576;width:10;height:20" coordorigin="862,12576" coordsize="10,20" path="m862,12595l871,12595,871,12576,862,12576,862,12595xe" filled="true" fillcolor="#000000" stroked="false">
                <v:path arrowok="t"/>
                <v:fill type="solid"/>
              </v:shape>
            </v:group>
            <v:group style="position:absolute;left:862;top:12595;width:10;height:20" coordorigin="862,12595" coordsize="10,20">
              <v:shape style="position:absolute;left:862;top:12595;width:10;height:20" coordorigin="862,12595" coordsize="10,20" path="m862,12614l871,12614,871,12595,862,12595,862,12614xe" filled="true" fillcolor="#000000" stroked="false">
                <v:path arrowok="t"/>
                <v:fill type="solid"/>
              </v:shape>
            </v:group>
            <v:group style="position:absolute;left:862;top:12614;width:10;height:20" coordorigin="862,12614" coordsize="10,20">
              <v:shape style="position:absolute;left:862;top:12614;width:10;height:20" coordorigin="862,12614" coordsize="10,20" path="m862,12633l871,12633,871,12614,862,12614,862,12633xe" filled="true" fillcolor="#000000" stroked="false">
                <v:path arrowok="t"/>
                <v:fill type="solid"/>
              </v:shape>
            </v:group>
            <v:group style="position:absolute;left:862;top:12633;width:10;height:20" coordorigin="862,12633" coordsize="10,20">
              <v:shape style="position:absolute;left:862;top:12633;width:10;height:20" coordorigin="862,12633" coordsize="10,20" path="m862,12652l871,12652,871,12633,862,12633,862,12652xe" filled="true" fillcolor="#000000" stroked="false">
                <v:path arrowok="t"/>
                <v:fill type="solid"/>
              </v:shape>
            </v:group>
            <v:group style="position:absolute;left:862;top:12652;width:10;height:20" coordorigin="862,12652" coordsize="10,20">
              <v:shape style="position:absolute;left:862;top:12652;width:10;height:20" coordorigin="862,12652" coordsize="10,20" path="m862,12672l871,12672,871,12652,862,12652,862,12672xe" filled="true" fillcolor="#000000" stroked="false">
                <v:path arrowok="t"/>
                <v:fill type="solid"/>
              </v:shape>
            </v:group>
            <v:group style="position:absolute;left:862;top:12672;width:10;height:20" coordorigin="862,12672" coordsize="10,20">
              <v:shape style="position:absolute;left:862;top:12672;width:10;height:20" coordorigin="862,12672" coordsize="10,20" path="m862,12691l871,12691,871,12672,862,12672,862,12691xe" filled="true" fillcolor="#000000" stroked="false">
                <v:path arrowok="t"/>
                <v:fill type="solid"/>
              </v:shape>
            </v:group>
            <v:group style="position:absolute;left:862;top:12691;width:10;height:20" coordorigin="862,12691" coordsize="10,20">
              <v:shape style="position:absolute;left:862;top:12691;width:10;height:20" coordorigin="862,12691" coordsize="10,20" path="m862,12710l871,12710,871,12691,862,12691,862,12710xe" filled="true" fillcolor="#000000" stroked="false">
                <v:path arrowok="t"/>
                <v:fill type="solid"/>
              </v:shape>
            </v:group>
            <v:group style="position:absolute;left:862;top:12710;width:10;height:20" coordorigin="862,12710" coordsize="10,20">
              <v:shape style="position:absolute;left:862;top:12710;width:10;height:20" coordorigin="862,12710" coordsize="10,20" path="m862,12729l871,12729,871,12710,862,12710,862,12729xe" filled="true" fillcolor="#000000" stroked="false">
                <v:path arrowok="t"/>
                <v:fill type="solid"/>
              </v:shape>
            </v:group>
            <v:group style="position:absolute;left:862;top:12729;width:10;height:20" coordorigin="862,12729" coordsize="10,20">
              <v:shape style="position:absolute;left:862;top:12729;width:10;height:20" coordorigin="862,12729" coordsize="10,20" path="m862,12748l871,12748,871,12729,862,12729,862,12748xe" filled="true" fillcolor="#000000" stroked="false">
                <v:path arrowok="t"/>
                <v:fill type="solid"/>
              </v:shape>
            </v:group>
            <v:group style="position:absolute;left:862;top:12748;width:10;height:20" coordorigin="862,12748" coordsize="10,20">
              <v:shape style="position:absolute;left:862;top:12748;width:10;height:20" coordorigin="862,12748" coordsize="10,20" path="m862,12768l871,12768,871,12748,862,12748,862,12768xe" filled="true" fillcolor="#000000" stroked="false">
                <v:path arrowok="t"/>
                <v:fill type="solid"/>
              </v:shape>
            </v:group>
            <v:group style="position:absolute;left:862;top:12768;width:10;height:20" coordorigin="862,12768" coordsize="10,20">
              <v:shape style="position:absolute;left:862;top:12768;width:10;height:20" coordorigin="862,12768" coordsize="10,20" path="m862,12787l871,12787,871,12768,862,12768,862,12787xe" filled="true" fillcolor="#000000" stroked="false">
                <v:path arrowok="t"/>
                <v:fill type="solid"/>
              </v:shape>
            </v:group>
            <v:group style="position:absolute;left:3810;top:12383;width:10;height:20" coordorigin="3810,12383" coordsize="10,20">
              <v:shape style="position:absolute;left:3810;top:12383;width:10;height:20" coordorigin="3810,12383" coordsize="10,20" path="m3810,12402l3819,12402,3819,12383,3810,12383,3810,12402xe" filled="true" fillcolor="#000000" stroked="false">
                <v:path arrowok="t"/>
                <v:fill type="solid"/>
              </v:shape>
            </v:group>
            <v:group style="position:absolute;left:3810;top:12402;width:10;height:20" coordorigin="3810,12402" coordsize="10,20">
              <v:shape style="position:absolute;left:3810;top:12402;width:10;height:20" coordorigin="3810,12402" coordsize="10,20" path="m3810,12421l3819,12421,3819,12402,3810,12402,3810,12421xe" filled="true" fillcolor="#000000" stroked="false">
                <v:path arrowok="t"/>
                <v:fill type="solid"/>
              </v:shape>
            </v:group>
            <v:group style="position:absolute;left:3810;top:12421;width:10;height:20" coordorigin="3810,12421" coordsize="10,20">
              <v:shape style="position:absolute;left:3810;top:12421;width:10;height:20" coordorigin="3810,12421" coordsize="10,20" path="m3810,12441l3819,12441,3819,12421,3810,12421,3810,12441xe" filled="true" fillcolor="#000000" stroked="false">
                <v:path arrowok="t"/>
                <v:fill type="solid"/>
              </v:shape>
            </v:group>
            <v:group style="position:absolute;left:3810;top:12441;width:10;height:20" coordorigin="3810,12441" coordsize="10,20">
              <v:shape style="position:absolute;left:3810;top:12441;width:10;height:20" coordorigin="3810,12441" coordsize="10,20" path="m3810,12460l3819,12460,3819,12441,3810,12441,3810,12460xe" filled="true" fillcolor="#000000" stroked="false">
                <v:path arrowok="t"/>
                <v:fill type="solid"/>
              </v:shape>
            </v:group>
            <v:group style="position:absolute;left:3810;top:12460;width:10;height:20" coordorigin="3810,12460" coordsize="10,20">
              <v:shape style="position:absolute;left:3810;top:12460;width:10;height:20" coordorigin="3810,12460" coordsize="10,20" path="m3810,12480l3819,12480,3819,12460,3810,12460,3810,12480xe" filled="true" fillcolor="#000000" stroked="false">
                <v:path arrowok="t"/>
                <v:fill type="solid"/>
              </v:shape>
            </v:group>
            <v:group style="position:absolute;left:3810;top:12480;width:10;height:20" coordorigin="3810,12480" coordsize="10,20">
              <v:shape style="position:absolute;left:3810;top:12480;width:10;height:20" coordorigin="3810,12480" coordsize="10,20" path="m3810,12499l3819,12499,3819,12480,3810,12480,3810,12499xe" filled="true" fillcolor="#000000" stroked="false">
                <v:path arrowok="t"/>
                <v:fill type="solid"/>
              </v:shape>
            </v:group>
            <v:group style="position:absolute;left:3810;top:12499;width:10;height:20" coordorigin="3810,12499" coordsize="10,20">
              <v:shape style="position:absolute;left:3810;top:12499;width:10;height:20" coordorigin="3810,12499" coordsize="10,20" path="m3810,12518l3819,12518,3819,12499,3810,12499,3810,12518xe" filled="true" fillcolor="#000000" stroked="false">
                <v:path arrowok="t"/>
                <v:fill type="solid"/>
              </v:shape>
            </v:group>
            <v:group style="position:absolute;left:3810;top:12518;width:10;height:20" coordorigin="3810,12518" coordsize="10,20">
              <v:shape style="position:absolute;left:3810;top:12518;width:10;height:20" coordorigin="3810,12518" coordsize="10,20" path="m3810,12537l3819,12537,3819,12518,3810,12518,3810,12537xe" filled="true" fillcolor="#000000" stroked="false">
                <v:path arrowok="t"/>
                <v:fill type="solid"/>
              </v:shape>
            </v:group>
            <v:group style="position:absolute;left:3810;top:12537;width:10;height:20" coordorigin="3810,12537" coordsize="10,20">
              <v:shape style="position:absolute;left:3810;top:12537;width:10;height:20" coordorigin="3810,12537" coordsize="10,20" path="m3810,12556l3819,12556,3819,12537,3810,12537,3810,12556xe" filled="true" fillcolor="#000000" stroked="false">
                <v:path arrowok="t"/>
                <v:fill type="solid"/>
              </v:shape>
            </v:group>
            <v:group style="position:absolute;left:3810;top:12556;width:10;height:20" coordorigin="3810,12556" coordsize="10,20">
              <v:shape style="position:absolute;left:3810;top:12556;width:10;height:20" coordorigin="3810,12556" coordsize="10,20" path="m3810,12576l3819,12576,3819,12556,3810,12556,3810,12576xe" filled="true" fillcolor="#000000" stroked="false">
                <v:path arrowok="t"/>
                <v:fill type="solid"/>
              </v:shape>
            </v:group>
            <v:group style="position:absolute;left:3810;top:12576;width:10;height:20" coordorigin="3810,12576" coordsize="10,20">
              <v:shape style="position:absolute;left:3810;top:12576;width:10;height:20" coordorigin="3810,12576" coordsize="10,20" path="m3810,12595l3819,12595,3819,12576,3810,12576,3810,12595xe" filled="true" fillcolor="#000000" stroked="false">
                <v:path arrowok="t"/>
                <v:fill type="solid"/>
              </v:shape>
            </v:group>
            <v:group style="position:absolute;left:3810;top:12595;width:10;height:20" coordorigin="3810,12595" coordsize="10,20">
              <v:shape style="position:absolute;left:3810;top:12595;width:10;height:20" coordorigin="3810,12595" coordsize="10,20" path="m3810,12614l3819,12614,3819,12595,3810,12595,3810,12614xe" filled="true" fillcolor="#000000" stroked="false">
                <v:path arrowok="t"/>
                <v:fill type="solid"/>
              </v:shape>
            </v:group>
            <v:group style="position:absolute;left:3810;top:12614;width:10;height:20" coordorigin="3810,12614" coordsize="10,20">
              <v:shape style="position:absolute;left:3810;top:12614;width:10;height:20" coordorigin="3810,12614" coordsize="10,20" path="m3810,12633l3819,12633,3819,12614,3810,12614,3810,12633xe" filled="true" fillcolor="#000000" stroked="false">
                <v:path arrowok="t"/>
                <v:fill type="solid"/>
              </v:shape>
            </v:group>
            <v:group style="position:absolute;left:3810;top:12633;width:10;height:20" coordorigin="3810,12633" coordsize="10,20">
              <v:shape style="position:absolute;left:3810;top:12633;width:10;height:20" coordorigin="3810,12633" coordsize="10,20" path="m3810,12652l3819,12652,3819,12633,3810,12633,3810,12652xe" filled="true" fillcolor="#000000" stroked="false">
                <v:path arrowok="t"/>
                <v:fill type="solid"/>
              </v:shape>
            </v:group>
            <v:group style="position:absolute;left:3810;top:12652;width:10;height:20" coordorigin="3810,12652" coordsize="10,20">
              <v:shape style="position:absolute;left:3810;top:12652;width:10;height:20" coordorigin="3810,12652" coordsize="10,20" path="m3810,12672l3819,12672,3819,12652,3810,12652,3810,12672xe" filled="true" fillcolor="#000000" stroked="false">
                <v:path arrowok="t"/>
                <v:fill type="solid"/>
              </v:shape>
            </v:group>
            <v:group style="position:absolute;left:3810;top:12672;width:10;height:20" coordorigin="3810,12672" coordsize="10,20">
              <v:shape style="position:absolute;left:3810;top:12672;width:10;height:20" coordorigin="3810,12672" coordsize="10,20" path="m3810,12691l3819,12691,3819,12672,3810,12672,3810,12691xe" filled="true" fillcolor="#000000" stroked="false">
                <v:path arrowok="t"/>
                <v:fill type="solid"/>
              </v:shape>
            </v:group>
            <v:group style="position:absolute;left:5631;top:12383;width:10;height:20" coordorigin="5631,12383" coordsize="10,20">
              <v:shape style="position:absolute;left:5631;top:12383;width:10;height:20" coordorigin="5631,12383" coordsize="10,20" path="m5631,12402l5641,12402,5641,12383,5631,12383,5631,12402xe" filled="true" fillcolor="#000000" stroked="false">
                <v:path arrowok="t"/>
                <v:fill type="solid"/>
              </v:shape>
            </v:group>
            <v:group style="position:absolute;left:5631;top:12402;width:10;height:20" coordorigin="5631,12402" coordsize="10,20">
              <v:shape style="position:absolute;left:5631;top:12402;width:10;height:20" coordorigin="5631,12402" coordsize="10,20" path="m5631,12421l5641,12421,5641,12402,5631,12402,5631,12421xe" filled="true" fillcolor="#000000" stroked="false">
                <v:path arrowok="t"/>
                <v:fill type="solid"/>
              </v:shape>
            </v:group>
            <v:group style="position:absolute;left:5631;top:12421;width:10;height:20" coordorigin="5631,12421" coordsize="10,20">
              <v:shape style="position:absolute;left:5631;top:12421;width:10;height:20" coordorigin="5631,12421" coordsize="10,20" path="m5631,12441l5641,12441,5641,12421,5631,12421,5631,12441xe" filled="true" fillcolor="#000000" stroked="false">
                <v:path arrowok="t"/>
                <v:fill type="solid"/>
              </v:shape>
            </v:group>
            <v:group style="position:absolute;left:5631;top:12441;width:10;height:20" coordorigin="5631,12441" coordsize="10,20">
              <v:shape style="position:absolute;left:5631;top:12441;width:10;height:20" coordorigin="5631,12441" coordsize="10,20" path="m5631,12460l5641,12460,5641,12441,5631,12441,5631,12460xe" filled="true" fillcolor="#000000" stroked="false">
                <v:path arrowok="t"/>
                <v:fill type="solid"/>
              </v:shape>
            </v:group>
            <v:group style="position:absolute;left:5631;top:12460;width:10;height:20" coordorigin="5631,12460" coordsize="10,20">
              <v:shape style="position:absolute;left:5631;top:12460;width:10;height:20" coordorigin="5631,12460" coordsize="10,20" path="m5631,12480l5641,12480,5641,12460,5631,12460,5631,12480xe" filled="true" fillcolor="#000000" stroked="false">
                <v:path arrowok="t"/>
                <v:fill type="solid"/>
              </v:shape>
            </v:group>
            <v:group style="position:absolute;left:5631;top:12480;width:10;height:20" coordorigin="5631,12480" coordsize="10,20">
              <v:shape style="position:absolute;left:5631;top:12480;width:10;height:20" coordorigin="5631,12480" coordsize="10,20" path="m5631,12499l5641,12499,5641,12480,5631,12480,5631,12499xe" filled="true" fillcolor="#000000" stroked="false">
                <v:path arrowok="t"/>
                <v:fill type="solid"/>
              </v:shape>
            </v:group>
            <v:group style="position:absolute;left:5631;top:12499;width:10;height:20" coordorigin="5631,12499" coordsize="10,20">
              <v:shape style="position:absolute;left:5631;top:12499;width:10;height:20" coordorigin="5631,12499" coordsize="10,20" path="m5631,12518l5641,12518,5641,12499,5631,12499,5631,12518xe" filled="true" fillcolor="#000000" stroked="false">
                <v:path arrowok="t"/>
                <v:fill type="solid"/>
              </v:shape>
            </v:group>
            <v:group style="position:absolute;left:5631;top:12518;width:10;height:20" coordorigin="5631,12518" coordsize="10,20">
              <v:shape style="position:absolute;left:5631;top:12518;width:10;height:20" coordorigin="5631,12518" coordsize="10,20" path="m5631,12537l5641,12537,5641,12518,5631,12518,5631,12537xe" filled="true" fillcolor="#000000" stroked="false">
                <v:path arrowok="t"/>
                <v:fill type="solid"/>
              </v:shape>
            </v:group>
            <v:group style="position:absolute;left:5631;top:12537;width:10;height:20" coordorigin="5631,12537" coordsize="10,20">
              <v:shape style="position:absolute;left:5631;top:12537;width:10;height:20" coordorigin="5631,12537" coordsize="10,20" path="m5631,12556l5641,12556,5641,12537,5631,12537,5631,12556xe" filled="true" fillcolor="#000000" stroked="false">
                <v:path arrowok="t"/>
                <v:fill type="solid"/>
              </v:shape>
            </v:group>
            <v:group style="position:absolute;left:5631;top:12556;width:10;height:20" coordorigin="5631,12556" coordsize="10,20">
              <v:shape style="position:absolute;left:5631;top:12556;width:10;height:20" coordorigin="5631,12556" coordsize="10,20" path="m5631,12576l5641,12576,5641,12556,5631,12556,5631,12576xe" filled="true" fillcolor="#000000" stroked="false">
                <v:path arrowok="t"/>
                <v:fill type="solid"/>
              </v:shape>
            </v:group>
            <v:group style="position:absolute;left:5631;top:12576;width:10;height:20" coordorigin="5631,12576" coordsize="10,20">
              <v:shape style="position:absolute;left:5631;top:12576;width:10;height:20" coordorigin="5631,12576" coordsize="10,20" path="m5631,12595l5641,12595,5641,12576,5631,12576,5631,12595xe" filled="true" fillcolor="#000000" stroked="false">
                <v:path arrowok="t"/>
                <v:fill type="solid"/>
              </v:shape>
            </v:group>
            <v:group style="position:absolute;left:5631;top:12595;width:10;height:20" coordorigin="5631,12595" coordsize="10,20">
              <v:shape style="position:absolute;left:5631;top:12595;width:10;height:20" coordorigin="5631,12595" coordsize="10,20" path="m5631,12614l5641,12614,5641,12595,5631,12595,5631,12614xe" filled="true" fillcolor="#000000" stroked="false">
                <v:path arrowok="t"/>
                <v:fill type="solid"/>
              </v:shape>
            </v:group>
            <v:group style="position:absolute;left:5631;top:12614;width:10;height:20" coordorigin="5631,12614" coordsize="10,20">
              <v:shape style="position:absolute;left:5631;top:12614;width:10;height:20" coordorigin="5631,12614" coordsize="10,20" path="m5631,12633l5641,12633,5641,12614,5631,12614,5631,12633xe" filled="true" fillcolor="#000000" stroked="false">
                <v:path arrowok="t"/>
                <v:fill type="solid"/>
              </v:shape>
            </v:group>
            <v:group style="position:absolute;left:5631;top:12633;width:10;height:20" coordorigin="5631,12633" coordsize="10,20">
              <v:shape style="position:absolute;left:5631;top:12633;width:10;height:20" coordorigin="5631,12633" coordsize="10,20" path="m5631,12652l5641,12652,5641,12633,5631,12633,5631,12652xe" filled="true" fillcolor="#000000" stroked="false">
                <v:path arrowok="t"/>
                <v:fill type="solid"/>
              </v:shape>
            </v:group>
            <v:group style="position:absolute;left:5631;top:12652;width:10;height:20" coordorigin="5631,12652" coordsize="10,20">
              <v:shape style="position:absolute;left:5631;top:12652;width:10;height:20" coordorigin="5631,12652" coordsize="10,20" path="m5631,12672l5641,12672,5641,12652,5631,12652,5631,12672xe" filled="true" fillcolor="#000000" stroked="false">
                <v:path arrowok="t"/>
                <v:fill type="solid"/>
              </v:shape>
            </v:group>
            <v:group style="position:absolute;left:5631;top:12672;width:10;height:20" coordorigin="5631,12672" coordsize="10,20">
              <v:shape style="position:absolute;left:5631;top:12672;width:10;height:20" coordorigin="5631,12672" coordsize="10,20" path="m5631,12691l5641,12691,5641,12672,5631,12672,5631,12691xe" filled="true" fillcolor="#000000" stroked="false">
                <v:path arrowok="t"/>
                <v:fill type="solid"/>
              </v:shape>
            </v:group>
            <v:group style="position:absolute;left:5631;top:12691;width:10;height:20" coordorigin="5631,12691" coordsize="10,20">
              <v:shape style="position:absolute;left:5631;top:12691;width:10;height:20" coordorigin="5631,12691" coordsize="10,20" path="m5631,12710l5641,12710,5641,12691,5631,12691,5631,12710xe" filled="true" fillcolor="#000000" stroked="false">
                <v:path arrowok="t"/>
                <v:fill type="solid"/>
              </v:shape>
            </v:group>
            <v:group style="position:absolute;left:5631;top:12710;width:10;height:20" coordorigin="5631,12710" coordsize="10,20">
              <v:shape style="position:absolute;left:5631;top:12710;width:10;height:20" coordorigin="5631,12710" coordsize="10,20" path="m5631,12729l5641,12729,5641,12710,5631,12710,5631,12729xe" filled="true" fillcolor="#000000" stroked="false">
                <v:path arrowok="t"/>
                <v:fill type="solid"/>
              </v:shape>
            </v:group>
            <v:group style="position:absolute;left:5631;top:12729;width:10;height:20" coordorigin="5631,12729" coordsize="10,20">
              <v:shape style="position:absolute;left:5631;top:12729;width:10;height:20" coordorigin="5631,12729" coordsize="10,20" path="m5631,12748l5641,12748,5641,12729,5631,12729,5631,12748xe" filled="true" fillcolor="#000000" stroked="false">
                <v:path arrowok="t"/>
                <v:fill type="solid"/>
              </v:shape>
            </v:group>
            <v:group style="position:absolute;left:5631;top:12748;width:10;height:20" coordorigin="5631,12748" coordsize="10,20">
              <v:shape style="position:absolute;left:5631;top:12748;width:10;height:20" coordorigin="5631,12748" coordsize="10,20" path="m5631,12768l5641,12768,5641,12748,5631,12748,5631,12768xe" filled="true" fillcolor="#000000" stroked="false">
                <v:path arrowok="t"/>
                <v:fill type="solid"/>
              </v:shape>
            </v:group>
            <v:group style="position:absolute;left:5631;top:12768;width:10;height:20" coordorigin="5631,12768" coordsize="10,20">
              <v:shape style="position:absolute;left:5631;top:12768;width:10;height:20" coordorigin="5631,12768" coordsize="10,20" path="m5631,12787l5641,12787,5641,12768,5631,12768,5631,12787xe" filled="true" fillcolor="#000000" stroked="false">
                <v:path arrowok="t"/>
                <v:fill type="solid"/>
              </v:shape>
            </v:group>
            <v:group style="position:absolute;left:7451;top:12383;width:10;height:20" coordorigin="7451,12383" coordsize="10,20">
              <v:shape style="position:absolute;left:7451;top:12383;width:10;height:20" coordorigin="7451,12383" coordsize="10,20" path="m7451,12402l7461,12402,7461,12383,7451,12383,7451,12402xe" filled="true" fillcolor="#000000" stroked="false">
                <v:path arrowok="t"/>
                <v:fill type="solid"/>
              </v:shape>
            </v:group>
            <v:group style="position:absolute;left:7451;top:12402;width:10;height:20" coordorigin="7451,12402" coordsize="10,20">
              <v:shape style="position:absolute;left:7451;top:12402;width:10;height:20" coordorigin="7451,12402" coordsize="10,20" path="m7451,12421l7461,12421,7461,12402,7451,12402,7451,12421xe" filled="true" fillcolor="#000000" stroked="false">
                <v:path arrowok="t"/>
                <v:fill type="solid"/>
              </v:shape>
            </v:group>
            <v:group style="position:absolute;left:7451;top:12421;width:10;height:20" coordorigin="7451,12421" coordsize="10,20">
              <v:shape style="position:absolute;left:7451;top:12421;width:10;height:20" coordorigin="7451,12421" coordsize="10,20" path="m7451,12441l7461,12441,7461,12421,7451,12421,7451,12441xe" filled="true" fillcolor="#000000" stroked="false">
                <v:path arrowok="t"/>
                <v:fill type="solid"/>
              </v:shape>
            </v:group>
            <v:group style="position:absolute;left:7451;top:12441;width:10;height:20" coordorigin="7451,12441" coordsize="10,20">
              <v:shape style="position:absolute;left:7451;top:12441;width:10;height:20" coordorigin="7451,12441" coordsize="10,20" path="m7451,12460l7461,12460,7461,12441,7451,12441,7451,12460xe" filled="true" fillcolor="#000000" stroked="false">
                <v:path arrowok="t"/>
                <v:fill type="solid"/>
              </v:shape>
            </v:group>
            <v:group style="position:absolute;left:7451;top:12460;width:10;height:20" coordorigin="7451,12460" coordsize="10,20">
              <v:shape style="position:absolute;left:7451;top:12460;width:10;height:20" coordorigin="7451,12460" coordsize="10,20" path="m7451,12480l7461,12480,7461,12460,7451,12460,7451,12480xe" filled="true" fillcolor="#000000" stroked="false">
                <v:path arrowok="t"/>
                <v:fill type="solid"/>
              </v:shape>
            </v:group>
            <v:group style="position:absolute;left:7451;top:12480;width:10;height:20" coordorigin="7451,12480" coordsize="10,20">
              <v:shape style="position:absolute;left:7451;top:12480;width:10;height:20" coordorigin="7451,12480" coordsize="10,20" path="m7451,12499l7461,12499,7461,12480,7451,12480,7451,12499xe" filled="true" fillcolor="#000000" stroked="false">
                <v:path arrowok="t"/>
                <v:fill type="solid"/>
              </v:shape>
            </v:group>
            <v:group style="position:absolute;left:7451;top:12499;width:10;height:20" coordorigin="7451,12499" coordsize="10,20">
              <v:shape style="position:absolute;left:7451;top:12499;width:10;height:20" coordorigin="7451,12499" coordsize="10,20" path="m7451,12518l7461,12518,7461,12499,7451,12499,7451,12518xe" filled="true" fillcolor="#000000" stroked="false">
                <v:path arrowok="t"/>
                <v:fill type="solid"/>
              </v:shape>
            </v:group>
            <v:group style="position:absolute;left:7451;top:12518;width:10;height:20" coordorigin="7451,12518" coordsize="10,20">
              <v:shape style="position:absolute;left:7451;top:12518;width:10;height:20" coordorigin="7451,12518" coordsize="10,20" path="m7451,12537l7461,12537,7461,12518,7451,12518,7451,12537xe" filled="true" fillcolor="#000000" stroked="false">
                <v:path arrowok="t"/>
                <v:fill type="solid"/>
              </v:shape>
            </v:group>
            <v:group style="position:absolute;left:7451;top:12537;width:10;height:20" coordorigin="7451,12537" coordsize="10,20">
              <v:shape style="position:absolute;left:7451;top:12537;width:10;height:20" coordorigin="7451,12537" coordsize="10,20" path="m7451,12556l7461,12556,7461,12537,7451,12537,7451,12556xe" filled="true" fillcolor="#000000" stroked="false">
                <v:path arrowok="t"/>
                <v:fill type="solid"/>
              </v:shape>
            </v:group>
            <v:group style="position:absolute;left:7451;top:12556;width:10;height:20" coordorigin="7451,12556" coordsize="10,20">
              <v:shape style="position:absolute;left:7451;top:12556;width:10;height:20" coordorigin="7451,12556" coordsize="10,20" path="m7451,12576l7461,12576,7461,12556,7451,12556,7451,12576xe" filled="true" fillcolor="#000000" stroked="false">
                <v:path arrowok="t"/>
                <v:fill type="solid"/>
              </v:shape>
            </v:group>
            <v:group style="position:absolute;left:7451;top:12576;width:10;height:20" coordorigin="7451,12576" coordsize="10,20">
              <v:shape style="position:absolute;left:7451;top:12576;width:10;height:20" coordorigin="7451,12576" coordsize="10,20" path="m7451,12595l7461,12595,7461,12576,7451,12576,7451,12595xe" filled="true" fillcolor="#000000" stroked="false">
                <v:path arrowok="t"/>
                <v:fill type="solid"/>
              </v:shape>
            </v:group>
            <v:group style="position:absolute;left:7451;top:12595;width:10;height:20" coordorigin="7451,12595" coordsize="10,20">
              <v:shape style="position:absolute;left:7451;top:12595;width:10;height:20" coordorigin="7451,12595" coordsize="10,20" path="m7451,12614l7461,12614,7461,12595,7451,12595,7451,12614xe" filled="true" fillcolor="#000000" stroked="false">
                <v:path arrowok="t"/>
                <v:fill type="solid"/>
              </v:shape>
            </v:group>
            <v:group style="position:absolute;left:7451;top:12614;width:10;height:20" coordorigin="7451,12614" coordsize="10,20">
              <v:shape style="position:absolute;left:7451;top:12614;width:10;height:20" coordorigin="7451,12614" coordsize="10,20" path="m7451,12633l7461,12633,7461,12614,7451,12614,7451,12633xe" filled="true" fillcolor="#000000" stroked="false">
                <v:path arrowok="t"/>
                <v:fill type="solid"/>
              </v:shape>
            </v:group>
            <v:group style="position:absolute;left:7451;top:12633;width:10;height:20" coordorigin="7451,12633" coordsize="10,20">
              <v:shape style="position:absolute;left:7451;top:12633;width:10;height:20" coordorigin="7451,12633" coordsize="10,20" path="m7451,12652l7461,12652,7461,12633,7451,12633,7451,12652xe" filled="true" fillcolor="#000000" stroked="false">
                <v:path arrowok="t"/>
                <v:fill type="solid"/>
              </v:shape>
            </v:group>
            <v:group style="position:absolute;left:7451;top:12652;width:10;height:20" coordorigin="7451,12652" coordsize="10,20">
              <v:shape style="position:absolute;left:7451;top:12652;width:10;height:20" coordorigin="7451,12652" coordsize="10,20" path="m7451,12672l7461,12672,7461,12652,7451,12652,7451,12672xe" filled="true" fillcolor="#000000" stroked="false">
                <v:path arrowok="t"/>
                <v:fill type="solid"/>
              </v:shape>
            </v:group>
            <v:group style="position:absolute;left:7451;top:12672;width:10;height:20" coordorigin="7451,12672" coordsize="10,20">
              <v:shape style="position:absolute;left:7451;top:12672;width:10;height:20" coordorigin="7451,12672" coordsize="10,20" path="m7451,12691l7461,12691,7461,12672,7451,12672,7451,12691xe" filled="true" fillcolor="#000000" stroked="false">
                <v:path arrowok="t"/>
                <v:fill type="solid"/>
              </v:shape>
            </v:group>
            <v:group style="position:absolute;left:7451;top:12691;width:10;height:20" coordorigin="7451,12691" coordsize="10,20">
              <v:shape style="position:absolute;left:7451;top:12691;width:10;height:20" coordorigin="7451,12691" coordsize="10,20" path="m7451,12710l7461,12710,7461,12691,7451,12691,7451,12710xe" filled="true" fillcolor="#000000" stroked="false">
                <v:path arrowok="t"/>
                <v:fill type="solid"/>
              </v:shape>
            </v:group>
            <v:group style="position:absolute;left:7451;top:12710;width:10;height:20" coordorigin="7451,12710" coordsize="10,20">
              <v:shape style="position:absolute;left:7451;top:12710;width:10;height:20" coordorigin="7451,12710" coordsize="10,20" path="m7451,12729l7461,12729,7461,12710,7451,12710,7451,12729xe" filled="true" fillcolor="#000000" stroked="false">
                <v:path arrowok="t"/>
                <v:fill type="solid"/>
              </v:shape>
            </v:group>
            <v:group style="position:absolute;left:7451;top:12729;width:10;height:20" coordorigin="7451,12729" coordsize="10,20">
              <v:shape style="position:absolute;left:7451;top:12729;width:10;height:20" coordorigin="7451,12729" coordsize="10,20" path="m7451,12748l7461,12748,7461,12729,7451,12729,7451,12748xe" filled="true" fillcolor="#000000" stroked="false">
                <v:path arrowok="t"/>
                <v:fill type="solid"/>
              </v:shape>
            </v:group>
            <v:group style="position:absolute;left:7451;top:12748;width:10;height:20" coordorigin="7451,12748" coordsize="10,20">
              <v:shape style="position:absolute;left:7451;top:12748;width:10;height:20" coordorigin="7451,12748" coordsize="10,20" path="m7451,12768l7461,12768,7461,12748,7451,12748,7451,12768xe" filled="true" fillcolor="#000000" stroked="false">
                <v:path arrowok="t"/>
                <v:fill type="solid"/>
              </v:shape>
            </v:group>
            <v:group style="position:absolute;left:7451;top:12768;width:10;height:20" coordorigin="7451,12768" coordsize="10,20">
              <v:shape style="position:absolute;left:7451;top:12768;width:10;height:20" coordorigin="7451,12768" coordsize="10,20" path="m7451,12787l7461,12787,7461,12768,7451,12768,7451,12787xe" filled="true" fillcolor="#000000" stroked="false">
                <v:path arrowok="t"/>
                <v:fill type="solid"/>
              </v:shape>
            </v:group>
            <v:group style="position:absolute;left:8980;top:12383;width:10;height:20" coordorigin="8980,12383" coordsize="10,20">
              <v:shape style="position:absolute;left:8980;top:12383;width:10;height:20" coordorigin="8980,12383" coordsize="10,20" path="m8980,12402l8990,12402,8990,12383,8980,12383,8980,12402xe" filled="true" fillcolor="#000000" stroked="false">
                <v:path arrowok="t"/>
                <v:fill type="solid"/>
              </v:shape>
            </v:group>
            <v:group style="position:absolute;left:8980;top:12402;width:10;height:20" coordorigin="8980,12402" coordsize="10,20">
              <v:shape style="position:absolute;left:8980;top:12402;width:10;height:20" coordorigin="8980,12402" coordsize="10,20" path="m8980,12421l8990,12421,8990,12402,8980,12402,8980,12421xe" filled="true" fillcolor="#000000" stroked="false">
                <v:path arrowok="t"/>
                <v:fill type="solid"/>
              </v:shape>
            </v:group>
            <v:group style="position:absolute;left:8980;top:12421;width:10;height:20" coordorigin="8980,12421" coordsize="10,20">
              <v:shape style="position:absolute;left:8980;top:12421;width:10;height:20" coordorigin="8980,12421" coordsize="10,20" path="m8980,12441l8990,12441,8990,12421,8980,12421,8980,12441xe" filled="true" fillcolor="#000000" stroked="false">
                <v:path arrowok="t"/>
                <v:fill type="solid"/>
              </v:shape>
            </v:group>
            <v:group style="position:absolute;left:8980;top:12441;width:10;height:20" coordorigin="8980,12441" coordsize="10,20">
              <v:shape style="position:absolute;left:8980;top:12441;width:10;height:20" coordorigin="8980,12441" coordsize="10,20" path="m8980,12460l8990,12460,8990,12441,8980,12441,8980,12460xe" filled="true" fillcolor="#000000" stroked="false">
                <v:path arrowok="t"/>
                <v:fill type="solid"/>
              </v:shape>
            </v:group>
            <v:group style="position:absolute;left:8980;top:12460;width:10;height:20" coordorigin="8980,12460" coordsize="10,20">
              <v:shape style="position:absolute;left:8980;top:12460;width:10;height:20" coordorigin="8980,12460" coordsize="10,20" path="m8980,12480l8990,12480,8990,12460,8980,12460,8980,12480xe" filled="true" fillcolor="#000000" stroked="false">
                <v:path arrowok="t"/>
                <v:fill type="solid"/>
              </v:shape>
            </v:group>
            <v:group style="position:absolute;left:8980;top:12480;width:10;height:20" coordorigin="8980,12480" coordsize="10,20">
              <v:shape style="position:absolute;left:8980;top:12480;width:10;height:20" coordorigin="8980,12480" coordsize="10,20" path="m8980,12499l8990,12499,8990,12480,8980,12480,8980,12499xe" filled="true" fillcolor="#000000" stroked="false">
                <v:path arrowok="t"/>
                <v:fill type="solid"/>
              </v:shape>
            </v:group>
            <v:group style="position:absolute;left:8980;top:12499;width:10;height:20" coordorigin="8980,12499" coordsize="10,20">
              <v:shape style="position:absolute;left:8980;top:12499;width:10;height:20" coordorigin="8980,12499" coordsize="10,20" path="m8980,12518l8990,12518,8990,12499,8980,12499,8980,12518xe" filled="true" fillcolor="#000000" stroked="false">
                <v:path arrowok="t"/>
                <v:fill type="solid"/>
              </v:shape>
            </v:group>
            <v:group style="position:absolute;left:8980;top:12518;width:10;height:20" coordorigin="8980,12518" coordsize="10,20">
              <v:shape style="position:absolute;left:8980;top:12518;width:10;height:20" coordorigin="8980,12518" coordsize="10,20" path="m8980,12537l8990,12537,8990,12518,8980,12518,8980,12537xe" filled="true" fillcolor="#000000" stroked="false">
                <v:path arrowok="t"/>
                <v:fill type="solid"/>
              </v:shape>
            </v:group>
            <v:group style="position:absolute;left:8980;top:12537;width:10;height:20" coordorigin="8980,12537" coordsize="10,20">
              <v:shape style="position:absolute;left:8980;top:12537;width:10;height:20" coordorigin="8980,12537" coordsize="10,20" path="m8980,12556l8990,12556,8990,12537,8980,12537,8980,12556xe" filled="true" fillcolor="#000000" stroked="false">
                <v:path arrowok="t"/>
                <v:fill type="solid"/>
              </v:shape>
            </v:group>
            <v:group style="position:absolute;left:8980;top:12556;width:10;height:20" coordorigin="8980,12556" coordsize="10,20">
              <v:shape style="position:absolute;left:8980;top:12556;width:10;height:20" coordorigin="8980,12556" coordsize="10,20" path="m8980,12576l8990,12576,8990,12556,8980,12556,8980,12576xe" filled="true" fillcolor="#000000" stroked="false">
                <v:path arrowok="t"/>
                <v:fill type="solid"/>
              </v:shape>
            </v:group>
            <v:group style="position:absolute;left:8980;top:12576;width:10;height:20" coordorigin="8980,12576" coordsize="10,20">
              <v:shape style="position:absolute;left:8980;top:12576;width:10;height:20" coordorigin="8980,12576" coordsize="10,20" path="m8980,12595l8990,12595,8990,12576,8980,12576,8980,12595xe" filled="true" fillcolor="#000000" stroked="false">
                <v:path arrowok="t"/>
                <v:fill type="solid"/>
              </v:shape>
            </v:group>
            <v:group style="position:absolute;left:8980;top:12595;width:10;height:20" coordorigin="8980,12595" coordsize="10,20">
              <v:shape style="position:absolute;left:8980;top:12595;width:10;height:20" coordorigin="8980,12595" coordsize="10,20" path="m8980,12614l8990,12614,8990,12595,8980,12595,8980,12614xe" filled="true" fillcolor="#000000" stroked="false">
                <v:path arrowok="t"/>
                <v:fill type="solid"/>
              </v:shape>
            </v:group>
            <v:group style="position:absolute;left:8980;top:12614;width:10;height:20" coordorigin="8980,12614" coordsize="10,20">
              <v:shape style="position:absolute;left:8980;top:12614;width:10;height:20" coordorigin="8980,12614" coordsize="10,20" path="m8980,12633l8990,12633,8990,12614,8980,12614,8980,12633xe" filled="true" fillcolor="#000000" stroked="false">
                <v:path arrowok="t"/>
                <v:fill type="solid"/>
              </v:shape>
            </v:group>
            <v:group style="position:absolute;left:8980;top:12633;width:10;height:20" coordorigin="8980,12633" coordsize="10,20">
              <v:shape style="position:absolute;left:8980;top:12633;width:10;height:20" coordorigin="8980,12633" coordsize="10,20" path="m8980,12652l8990,12652,8990,12633,8980,12633,8980,12652xe" filled="true" fillcolor="#000000" stroked="false">
                <v:path arrowok="t"/>
                <v:fill type="solid"/>
              </v:shape>
            </v:group>
            <v:group style="position:absolute;left:8980;top:12652;width:10;height:20" coordorigin="8980,12652" coordsize="10,20">
              <v:shape style="position:absolute;left:8980;top:12652;width:10;height:20" coordorigin="8980,12652" coordsize="10,20" path="m8980,12672l8990,12672,8990,12652,8980,12652,8980,12672xe" filled="true" fillcolor="#000000" stroked="false">
                <v:path arrowok="t"/>
                <v:fill type="solid"/>
              </v:shape>
            </v:group>
            <v:group style="position:absolute;left:8980;top:12672;width:10;height:20" coordorigin="8980,12672" coordsize="10,20">
              <v:shape style="position:absolute;left:8980;top:12672;width:10;height:20" coordorigin="8980,12672" coordsize="10,20" path="m8980,12691l8990,12691,8990,12672,8980,12672,8980,12691xe" filled="true" fillcolor="#000000" stroked="false">
                <v:path arrowok="t"/>
                <v:fill type="solid"/>
              </v:shape>
            </v:group>
            <v:group style="position:absolute;left:8980;top:12691;width:10;height:20" coordorigin="8980,12691" coordsize="10,20">
              <v:shape style="position:absolute;left:8980;top:12691;width:10;height:20" coordorigin="8980,12691" coordsize="10,20" path="m8980,12710l8990,12710,8990,12691,8980,12691,8980,12710xe" filled="true" fillcolor="#000000" stroked="false">
                <v:path arrowok="t"/>
                <v:fill type="solid"/>
              </v:shape>
            </v:group>
            <v:group style="position:absolute;left:8980;top:12710;width:10;height:20" coordorigin="8980,12710" coordsize="10,20">
              <v:shape style="position:absolute;left:8980;top:12710;width:10;height:20" coordorigin="8980,12710" coordsize="10,20" path="m8980,12729l8990,12729,8990,12710,8980,12710,8980,12729xe" filled="true" fillcolor="#000000" stroked="false">
                <v:path arrowok="t"/>
                <v:fill type="solid"/>
              </v:shape>
            </v:group>
            <v:group style="position:absolute;left:8980;top:12729;width:10;height:20" coordorigin="8980,12729" coordsize="10,20">
              <v:shape style="position:absolute;left:8980;top:12729;width:10;height:20" coordorigin="8980,12729" coordsize="10,20" path="m8980,12748l8990,12748,8990,12729,8980,12729,8980,12748xe" filled="true" fillcolor="#000000" stroked="false">
                <v:path arrowok="t"/>
                <v:fill type="solid"/>
              </v:shape>
            </v:group>
            <v:group style="position:absolute;left:8980;top:12748;width:10;height:20" coordorigin="8980,12748" coordsize="10,20">
              <v:shape style="position:absolute;left:8980;top:12748;width:10;height:20" coordorigin="8980,12748" coordsize="10,20" path="m8980,12768l8990,12768,8990,12748,8980,12748,8980,12768xe" filled="true" fillcolor="#000000" stroked="false">
                <v:path arrowok="t"/>
                <v:fill type="solid"/>
              </v:shape>
            </v:group>
            <v:group style="position:absolute;left:8980;top:12768;width:10;height:20" coordorigin="8980,12768" coordsize="10,20">
              <v:shape style="position:absolute;left:8980;top:12768;width:10;height:20" coordorigin="8980,12768" coordsize="10,20" path="m8980,12787l8990,12787,8990,12768,8980,12768,8980,12787xe" filled="true" fillcolor="#000000" stroked="false">
                <v:path arrowok="t"/>
                <v:fill type="solid"/>
              </v:shape>
            </v:group>
            <v:group style="position:absolute;left:10800;top:12383;width:10;height:20" coordorigin="10800,12383" coordsize="10,20">
              <v:shape style="position:absolute;left:10800;top:12383;width:10;height:20" coordorigin="10800,12383" coordsize="10,20" path="m10800,12402l10809,12402,10809,12383,10800,12383,10800,12402xe" filled="true" fillcolor="#000000" stroked="false">
                <v:path arrowok="t"/>
                <v:fill type="solid"/>
              </v:shape>
            </v:group>
            <v:group style="position:absolute;left:10800;top:12402;width:10;height:20" coordorigin="10800,12402" coordsize="10,20">
              <v:shape style="position:absolute;left:10800;top:12402;width:10;height:20" coordorigin="10800,12402" coordsize="10,20" path="m10800,12421l10809,12421,10809,12402,10800,12402,10800,12421xe" filled="true" fillcolor="#000000" stroked="false">
                <v:path arrowok="t"/>
                <v:fill type="solid"/>
              </v:shape>
            </v:group>
            <v:group style="position:absolute;left:10800;top:12421;width:10;height:20" coordorigin="10800,12421" coordsize="10,20">
              <v:shape style="position:absolute;left:10800;top:12421;width:10;height:20" coordorigin="10800,12421" coordsize="10,20" path="m10800,12441l10809,12441,10809,12421,10800,12421,10800,12441xe" filled="true" fillcolor="#000000" stroked="false">
                <v:path arrowok="t"/>
                <v:fill type="solid"/>
              </v:shape>
            </v:group>
            <v:group style="position:absolute;left:10800;top:12441;width:10;height:20" coordorigin="10800,12441" coordsize="10,20">
              <v:shape style="position:absolute;left:10800;top:12441;width:10;height:20" coordorigin="10800,12441" coordsize="10,20" path="m10800,12460l10809,12460,10809,12441,10800,12441,10800,12460xe" filled="true" fillcolor="#000000" stroked="false">
                <v:path arrowok="t"/>
                <v:fill type="solid"/>
              </v:shape>
            </v:group>
            <v:group style="position:absolute;left:10800;top:12460;width:10;height:20" coordorigin="10800,12460" coordsize="10,20">
              <v:shape style="position:absolute;left:10800;top:12460;width:10;height:20" coordorigin="10800,12460" coordsize="10,20" path="m10800,12480l10809,12480,10809,12460,10800,12460,10800,12480xe" filled="true" fillcolor="#000000" stroked="false">
                <v:path arrowok="t"/>
                <v:fill type="solid"/>
              </v:shape>
            </v:group>
            <v:group style="position:absolute;left:10800;top:12480;width:10;height:20" coordorigin="10800,12480" coordsize="10,20">
              <v:shape style="position:absolute;left:10800;top:12480;width:10;height:20" coordorigin="10800,12480" coordsize="10,20" path="m10800,12499l10809,12499,10809,12480,10800,12480,10800,12499xe" filled="true" fillcolor="#000000" stroked="false">
                <v:path arrowok="t"/>
                <v:fill type="solid"/>
              </v:shape>
            </v:group>
            <v:group style="position:absolute;left:10800;top:12499;width:10;height:20" coordorigin="10800,12499" coordsize="10,20">
              <v:shape style="position:absolute;left:10800;top:12499;width:10;height:20" coordorigin="10800,12499" coordsize="10,20" path="m10800,12518l10809,12518,10809,12499,10800,12499,10800,12518xe" filled="true" fillcolor="#000000" stroked="false">
                <v:path arrowok="t"/>
                <v:fill type="solid"/>
              </v:shape>
            </v:group>
            <v:group style="position:absolute;left:10800;top:12518;width:10;height:20" coordorigin="10800,12518" coordsize="10,20">
              <v:shape style="position:absolute;left:10800;top:12518;width:10;height:20" coordorigin="10800,12518" coordsize="10,20" path="m10800,12537l10809,12537,10809,12518,10800,12518,10800,12537xe" filled="true" fillcolor="#000000" stroked="false">
                <v:path arrowok="t"/>
                <v:fill type="solid"/>
              </v:shape>
            </v:group>
            <v:group style="position:absolute;left:10800;top:12537;width:10;height:20" coordorigin="10800,12537" coordsize="10,20">
              <v:shape style="position:absolute;left:10800;top:12537;width:10;height:20" coordorigin="10800,12537" coordsize="10,20" path="m10800,12556l10809,12556,10809,12537,10800,12537,10800,12556xe" filled="true" fillcolor="#000000" stroked="false">
                <v:path arrowok="t"/>
                <v:fill type="solid"/>
              </v:shape>
            </v:group>
            <v:group style="position:absolute;left:10800;top:12556;width:10;height:20" coordorigin="10800,12556" coordsize="10,20">
              <v:shape style="position:absolute;left:10800;top:12556;width:10;height:20" coordorigin="10800,12556" coordsize="10,20" path="m10800,12576l10809,12576,10809,12556,10800,12556,10800,12576xe" filled="true" fillcolor="#000000" stroked="false">
                <v:path arrowok="t"/>
                <v:fill type="solid"/>
              </v:shape>
            </v:group>
            <v:group style="position:absolute;left:10800;top:12576;width:10;height:20" coordorigin="10800,12576" coordsize="10,20">
              <v:shape style="position:absolute;left:10800;top:12576;width:10;height:20" coordorigin="10800,12576" coordsize="10,20" path="m10800,12595l10809,12595,10809,12576,10800,12576,10800,12595xe" filled="true" fillcolor="#000000" stroked="false">
                <v:path arrowok="t"/>
                <v:fill type="solid"/>
              </v:shape>
            </v:group>
            <v:group style="position:absolute;left:10800;top:12595;width:10;height:20" coordorigin="10800,12595" coordsize="10,20">
              <v:shape style="position:absolute;left:10800;top:12595;width:10;height:20" coordorigin="10800,12595" coordsize="10,20" path="m10800,12614l10809,12614,10809,12595,10800,12595,10800,12614xe" filled="true" fillcolor="#000000" stroked="false">
                <v:path arrowok="t"/>
                <v:fill type="solid"/>
              </v:shape>
            </v:group>
            <v:group style="position:absolute;left:10800;top:12614;width:10;height:20" coordorigin="10800,12614" coordsize="10,20">
              <v:shape style="position:absolute;left:10800;top:12614;width:10;height:20" coordorigin="10800,12614" coordsize="10,20" path="m10800,12633l10809,12633,10809,12614,10800,12614,10800,12633xe" filled="true" fillcolor="#000000" stroked="false">
                <v:path arrowok="t"/>
                <v:fill type="solid"/>
              </v:shape>
            </v:group>
            <v:group style="position:absolute;left:10800;top:12633;width:10;height:20" coordorigin="10800,12633" coordsize="10,20">
              <v:shape style="position:absolute;left:10800;top:12633;width:10;height:20" coordorigin="10800,12633" coordsize="10,20" path="m10800,12652l10809,12652,10809,12633,10800,12633,10800,12652xe" filled="true" fillcolor="#000000" stroked="false">
                <v:path arrowok="t"/>
                <v:fill type="solid"/>
              </v:shape>
            </v:group>
            <v:group style="position:absolute;left:10800;top:12652;width:10;height:20" coordorigin="10800,12652" coordsize="10,20">
              <v:shape style="position:absolute;left:10800;top:12652;width:10;height:20" coordorigin="10800,12652" coordsize="10,20" path="m10800,12672l10809,12672,10809,12652,10800,12652,10800,12672xe" filled="true" fillcolor="#000000" stroked="false">
                <v:path arrowok="t"/>
                <v:fill type="solid"/>
              </v:shape>
            </v:group>
            <v:group style="position:absolute;left:10800;top:12672;width:10;height:20" coordorigin="10800,12672" coordsize="10,20">
              <v:shape style="position:absolute;left:10800;top:12672;width:10;height:20" coordorigin="10800,12672" coordsize="10,20" path="m10800,12691l10809,12691,10809,12672,10800,12672,10800,12691xe" filled="true" fillcolor="#000000" stroked="false">
                <v:path arrowok="t"/>
                <v:fill type="solid"/>
              </v:shape>
            </v:group>
            <v:group style="position:absolute;left:10800;top:12691;width:10;height:20" coordorigin="10800,12691" coordsize="10,20">
              <v:shape style="position:absolute;left:10800;top:12691;width:10;height:20" coordorigin="10800,12691" coordsize="10,20" path="m10800,12710l10809,12710,10809,12691,10800,12691,10800,12710xe" filled="true" fillcolor="#000000" stroked="false">
                <v:path arrowok="t"/>
                <v:fill type="solid"/>
              </v:shape>
            </v:group>
            <v:group style="position:absolute;left:10800;top:12710;width:10;height:20" coordorigin="10800,12710" coordsize="10,20">
              <v:shape style="position:absolute;left:10800;top:12710;width:10;height:20" coordorigin="10800,12710" coordsize="10,20" path="m10800,12729l10809,12729,10809,12710,10800,12710,10800,12729xe" filled="true" fillcolor="#000000" stroked="false">
                <v:path arrowok="t"/>
                <v:fill type="solid"/>
              </v:shape>
            </v:group>
            <v:group style="position:absolute;left:10800;top:12729;width:10;height:20" coordorigin="10800,12729" coordsize="10,20">
              <v:shape style="position:absolute;left:10800;top:12729;width:10;height:20" coordorigin="10800,12729" coordsize="10,20" path="m10800,12748l10809,12748,10809,12729,10800,12729,10800,12748xe" filled="true" fillcolor="#000000" stroked="false">
                <v:path arrowok="t"/>
                <v:fill type="solid"/>
              </v:shape>
            </v:group>
            <v:group style="position:absolute;left:10800;top:12748;width:10;height:20" coordorigin="10800,12748" coordsize="10,20">
              <v:shape style="position:absolute;left:10800;top:12748;width:10;height:20" coordorigin="10800,12748" coordsize="10,20" path="m10800,12768l10809,12768,10809,12748,10800,12748,10800,12768xe" filled="true" fillcolor="#000000" stroked="false">
                <v:path arrowok="t"/>
                <v:fill type="solid"/>
              </v:shape>
            </v:group>
            <v:group style="position:absolute;left:10800;top:12768;width:10;height:20" coordorigin="10800,12768" coordsize="10,20">
              <v:shape style="position:absolute;left:10800;top:12768;width:10;height:20" coordorigin="10800,12768" coordsize="10,20" path="m10800,12787l10809,12787,10809,12768,10800,12768,10800,12787xe" filled="true" fillcolor="#000000" stroked="false">
                <v:path arrowok="t"/>
                <v:fill type="solid"/>
              </v:shape>
              <v:shape style="position:absolute;left:857;top:12691;width:2972;height:108" type="#_x0000_t75" stroked="false">
                <v:imagedata r:id="rId778" o:title=""/>
              </v:shape>
              <v:shape style="position:absolute;left:3805;top:12787;width:1836;height:12" type="#_x0000_t75" stroked="false">
                <v:imagedata r:id="rId776" o:title=""/>
              </v:shape>
              <v:shape style="position:absolute;left:5627;top:12787;width:1834;height:12" type="#_x0000_t75" stroked="false">
                <v:imagedata r:id="rId776" o:title=""/>
              </v:shape>
              <v:shape style="position:absolute;left:7446;top:12787;width:1544;height:12" type="#_x0000_t75" stroked="false">
                <v:imagedata r:id="rId582" o:title=""/>
              </v:shape>
              <v:shape style="position:absolute;left:8976;top:12787;width:1834;height:12" type="#_x0000_t75" stroked="false">
                <v:imagedata r:id="rId758" o:title=""/>
              </v:shape>
            </v:group>
            <v:group style="position:absolute;left:10800;top:12794;width:10;height:2" coordorigin="10800,12794" coordsize="10,2">
              <v:shape style="position:absolute;left:10800;top:12794;width:10;height:2" coordorigin="10800,12794" coordsize="10,0" path="m10800,12794l10809,12794e" filled="false" stroked="true" strokeweight=".47998pt" strokecolor="#000000">
                <v:path arrowok="t"/>
              </v:shape>
            </v:group>
            <v:group style="position:absolute;left:862;top:12799;width:10;height:20" coordorigin="862,12799" coordsize="10,20">
              <v:shape style="position:absolute;left:862;top:12799;width:10;height:20" coordorigin="862,12799" coordsize="10,20" path="m862,12818l871,12818,871,12799,862,12799,862,12818xe" filled="true" fillcolor="#000000" stroked="false">
                <v:path arrowok="t"/>
                <v:fill type="solid"/>
              </v:shape>
            </v:group>
            <v:group style="position:absolute;left:862;top:12818;width:10;height:20" coordorigin="862,12818" coordsize="10,20">
              <v:shape style="position:absolute;left:862;top:12818;width:10;height:20" coordorigin="862,12818" coordsize="10,20" path="m862,12837l871,12837,871,12818,862,12818,862,12837xe" filled="true" fillcolor="#000000" stroked="false">
                <v:path arrowok="t"/>
                <v:fill type="solid"/>
              </v:shape>
            </v:group>
            <v:group style="position:absolute;left:862;top:12837;width:10;height:20" coordorigin="862,12837" coordsize="10,20">
              <v:shape style="position:absolute;left:862;top:12837;width:10;height:20" coordorigin="862,12837" coordsize="10,20" path="m862,12856l871,12856,871,12837,862,12837,862,12856xe" filled="true" fillcolor="#000000" stroked="false">
                <v:path arrowok="t"/>
                <v:fill type="solid"/>
              </v:shape>
            </v:group>
            <v:group style="position:absolute;left:862;top:12856;width:10;height:20" coordorigin="862,12856" coordsize="10,20">
              <v:shape style="position:absolute;left:862;top:12856;width:10;height:20" coordorigin="862,12856" coordsize="10,20" path="m862,12876l871,12876,871,12856,862,12856,862,12876xe" filled="true" fillcolor="#000000" stroked="false">
                <v:path arrowok="t"/>
                <v:fill type="solid"/>
              </v:shape>
            </v:group>
            <v:group style="position:absolute;left:862;top:12876;width:10;height:20" coordorigin="862,12876" coordsize="10,20">
              <v:shape style="position:absolute;left:862;top:12876;width:10;height:20" coordorigin="862,12876" coordsize="10,20" path="m862,12895l871,12895,871,12876,862,12876,862,12895xe" filled="true" fillcolor="#000000" stroked="false">
                <v:path arrowok="t"/>
                <v:fill type="solid"/>
              </v:shape>
            </v:group>
            <v:group style="position:absolute;left:862;top:12895;width:10;height:20" coordorigin="862,12895" coordsize="10,20">
              <v:shape style="position:absolute;left:862;top:12895;width:10;height:20" coordorigin="862,12895" coordsize="10,20" path="m862,12914l871,12914,871,12895,862,12895,862,12914xe" filled="true" fillcolor="#000000" stroked="false">
                <v:path arrowok="t"/>
                <v:fill type="solid"/>
              </v:shape>
            </v:group>
            <v:group style="position:absolute;left:862;top:12914;width:10;height:20" coordorigin="862,12914" coordsize="10,20">
              <v:shape style="position:absolute;left:862;top:12914;width:10;height:20" coordorigin="862,12914" coordsize="10,20" path="m862,12933l871,12933,871,12914,862,12914,862,12933xe" filled="true" fillcolor="#000000" stroked="false">
                <v:path arrowok="t"/>
                <v:fill type="solid"/>
              </v:shape>
            </v:group>
            <v:group style="position:absolute;left:862;top:12933;width:10;height:20" coordorigin="862,12933" coordsize="10,20">
              <v:shape style="position:absolute;left:862;top:12933;width:10;height:20" coordorigin="862,12933" coordsize="10,20" path="m862,12952l871,12952,871,12933,862,12933,862,12952xe" filled="true" fillcolor="#000000" stroked="false">
                <v:path arrowok="t"/>
                <v:fill type="solid"/>
              </v:shape>
            </v:group>
            <v:group style="position:absolute;left:862;top:12952;width:10;height:20" coordorigin="862,12952" coordsize="10,20">
              <v:shape style="position:absolute;left:862;top:12952;width:10;height:20" coordorigin="862,12952" coordsize="10,20" path="m862,12972l871,12972,871,12952,862,12952,862,12972xe" filled="true" fillcolor="#000000" stroked="false">
                <v:path arrowok="t"/>
                <v:fill type="solid"/>
              </v:shape>
            </v:group>
            <v:group style="position:absolute;left:862;top:12972;width:10;height:20" coordorigin="862,12972" coordsize="10,20">
              <v:shape style="position:absolute;left:862;top:12972;width:10;height:20" coordorigin="862,12972" coordsize="10,20" path="m862,12991l871,12991,871,12972,862,12972,862,12991xe" filled="true" fillcolor="#000000" stroked="false">
                <v:path arrowok="t"/>
                <v:fill type="solid"/>
              </v:shape>
            </v:group>
            <v:group style="position:absolute;left:862;top:12991;width:10;height:20" coordorigin="862,12991" coordsize="10,20">
              <v:shape style="position:absolute;left:862;top:12991;width:10;height:20" coordorigin="862,12991" coordsize="10,20" path="m862,13010l871,13010,871,12991,862,12991,862,13010xe" filled="true" fillcolor="#000000" stroked="false">
                <v:path arrowok="t"/>
                <v:fill type="solid"/>
              </v:shape>
            </v:group>
            <v:group style="position:absolute;left:862;top:13010;width:10;height:20" coordorigin="862,13010" coordsize="10,20">
              <v:shape style="position:absolute;left:862;top:13010;width:10;height:20" coordorigin="862,13010" coordsize="10,20" path="m862,13029l871,13029,871,13010,862,13010,862,13029xe" filled="true" fillcolor="#000000" stroked="false">
                <v:path arrowok="t"/>
                <v:fill type="solid"/>
              </v:shape>
            </v:group>
            <v:group style="position:absolute;left:862;top:13029;width:10;height:20" coordorigin="862,13029" coordsize="10,20">
              <v:shape style="position:absolute;left:862;top:13029;width:10;height:20" coordorigin="862,13029" coordsize="10,20" path="m862,13048l871,13048,871,13029,862,13029,862,13048xe" filled="true" fillcolor="#000000" stroked="false">
                <v:path arrowok="t"/>
                <v:fill type="solid"/>
              </v:shape>
            </v:group>
            <v:group style="position:absolute;left:862;top:13048;width:10;height:20" coordorigin="862,13048" coordsize="10,20">
              <v:shape style="position:absolute;left:862;top:13048;width:10;height:20" coordorigin="862,13048" coordsize="10,20" path="m862,13068l871,13068,871,13048,862,13048,862,13068xe" filled="true" fillcolor="#000000" stroked="false">
                <v:path arrowok="t"/>
                <v:fill type="solid"/>
              </v:shape>
            </v:group>
            <v:group style="position:absolute;left:862;top:13068;width:10;height:20" coordorigin="862,13068" coordsize="10,20">
              <v:shape style="position:absolute;left:862;top:13068;width:10;height:20" coordorigin="862,13068" coordsize="10,20" path="m862,13087l871,13087,871,13068,862,13068,862,13087xe" filled="true" fillcolor="#000000" stroked="false">
                <v:path arrowok="t"/>
                <v:fill type="solid"/>
              </v:shape>
            </v:group>
            <v:group style="position:absolute;left:862;top:13087;width:10;height:20" coordorigin="862,13087" coordsize="10,20">
              <v:shape style="position:absolute;left:862;top:13087;width:10;height:20" coordorigin="862,13087" coordsize="10,20" path="m862,13106l871,13106,871,13087,862,13087,862,13106xe" filled="true" fillcolor="#000000" stroked="false">
                <v:path arrowok="t"/>
                <v:fill type="solid"/>
              </v:shape>
            </v:group>
            <v:group style="position:absolute;left:862;top:13106;width:10;height:20" coordorigin="862,13106" coordsize="10,20">
              <v:shape style="position:absolute;left:862;top:13106;width:10;height:20" coordorigin="862,13106" coordsize="10,20" path="m862,13125l871,13125,871,13106,862,13106,862,13125xe" filled="true" fillcolor="#000000" stroked="false">
                <v:path arrowok="t"/>
                <v:fill type="solid"/>
              </v:shape>
            </v:group>
            <v:group style="position:absolute;left:862;top:13125;width:10;height:20" coordorigin="862,13125" coordsize="10,20">
              <v:shape style="position:absolute;left:862;top:13125;width:10;height:20" coordorigin="862,13125" coordsize="10,20" path="m862,13144l871,13144,871,13125,862,13125,862,13144xe" filled="true" fillcolor="#000000" stroked="false">
                <v:path arrowok="t"/>
                <v:fill type="solid"/>
              </v:shape>
            </v:group>
            <v:group style="position:absolute;left:862;top:13144;width:10;height:20" coordorigin="862,13144" coordsize="10,20">
              <v:shape style="position:absolute;left:862;top:13144;width:10;height:20" coordorigin="862,13144" coordsize="10,20" path="m862,13164l871,13164,871,13144,862,13144,862,13164xe" filled="true" fillcolor="#000000" stroked="false">
                <v:path arrowok="t"/>
                <v:fill type="solid"/>
              </v:shape>
            </v:group>
            <v:group style="position:absolute;left:862;top:13164;width:10;height:20" coordorigin="862,13164" coordsize="10,20">
              <v:shape style="position:absolute;left:862;top:13164;width:10;height:20" coordorigin="862,13164" coordsize="10,20" path="m862,13183l871,13183,871,13164,862,13164,862,13183xe" filled="true" fillcolor="#000000" stroked="false">
                <v:path arrowok="t"/>
                <v:fill type="solid"/>
              </v:shape>
            </v:group>
            <v:group style="position:absolute;left:862;top:13183;width:10;height:20" coordorigin="862,13183" coordsize="10,20">
              <v:shape style="position:absolute;left:862;top:13183;width:10;height:20" coordorigin="862,13183" coordsize="10,20" path="m862,13202l871,13202,871,13183,862,13183,862,13202xe" filled="true" fillcolor="#000000" stroked="false">
                <v:path arrowok="t"/>
                <v:fill type="solid"/>
              </v:shape>
            </v:group>
            <v:group style="position:absolute;left:3810;top:12799;width:10;height:20" coordorigin="3810,12799" coordsize="10,20">
              <v:shape style="position:absolute;left:3810;top:12799;width:10;height:20" coordorigin="3810,12799" coordsize="10,20" path="m3810,12818l3819,12818,3819,12799,3810,12799,3810,12818xe" filled="true" fillcolor="#000000" stroked="false">
                <v:path arrowok="t"/>
                <v:fill type="solid"/>
              </v:shape>
            </v:group>
            <v:group style="position:absolute;left:3810;top:12818;width:10;height:20" coordorigin="3810,12818" coordsize="10,20">
              <v:shape style="position:absolute;left:3810;top:12818;width:10;height:20" coordorigin="3810,12818" coordsize="10,20" path="m3810,12837l3819,12837,3819,12818,3810,12818,3810,12837xe" filled="true" fillcolor="#000000" stroked="false">
                <v:path arrowok="t"/>
                <v:fill type="solid"/>
              </v:shape>
            </v:group>
            <v:group style="position:absolute;left:3810;top:12837;width:10;height:20" coordorigin="3810,12837" coordsize="10,20">
              <v:shape style="position:absolute;left:3810;top:12837;width:10;height:20" coordorigin="3810,12837" coordsize="10,20" path="m3810,12856l3819,12856,3819,12837,3810,12837,3810,12856xe" filled="true" fillcolor="#000000" stroked="false">
                <v:path arrowok="t"/>
                <v:fill type="solid"/>
              </v:shape>
            </v:group>
            <v:group style="position:absolute;left:3810;top:12856;width:10;height:20" coordorigin="3810,12856" coordsize="10,20">
              <v:shape style="position:absolute;left:3810;top:12856;width:10;height:20" coordorigin="3810,12856" coordsize="10,20" path="m3810,12876l3819,12876,3819,12856,3810,12856,3810,12876xe" filled="true" fillcolor="#000000" stroked="false">
                <v:path arrowok="t"/>
                <v:fill type="solid"/>
              </v:shape>
            </v:group>
            <v:group style="position:absolute;left:3810;top:12876;width:10;height:20" coordorigin="3810,12876" coordsize="10,20">
              <v:shape style="position:absolute;left:3810;top:12876;width:10;height:20" coordorigin="3810,12876" coordsize="10,20" path="m3810,12895l3819,12895,3819,12876,3810,12876,3810,12895xe" filled="true" fillcolor="#000000" stroked="false">
                <v:path arrowok="t"/>
                <v:fill type="solid"/>
              </v:shape>
            </v:group>
            <v:group style="position:absolute;left:3810;top:12895;width:10;height:20" coordorigin="3810,12895" coordsize="10,20">
              <v:shape style="position:absolute;left:3810;top:12895;width:10;height:20" coordorigin="3810,12895" coordsize="10,20" path="m3810,12914l3819,12914,3819,12895,3810,12895,3810,12914xe" filled="true" fillcolor="#000000" stroked="false">
                <v:path arrowok="t"/>
                <v:fill type="solid"/>
              </v:shape>
            </v:group>
            <v:group style="position:absolute;left:3810;top:12914;width:10;height:20" coordorigin="3810,12914" coordsize="10,20">
              <v:shape style="position:absolute;left:3810;top:12914;width:10;height:20" coordorigin="3810,12914" coordsize="10,20" path="m3810,12933l3819,12933,3819,12914,3810,12914,3810,12933xe" filled="true" fillcolor="#000000" stroked="false">
                <v:path arrowok="t"/>
                <v:fill type="solid"/>
              </v:shape>
            </v:group>
            <v:group style="position:absolute;left:3810;top:12933;width:10;height:20" coordorigin="3810,12933" coordsize="10,20">
              <v:shape style="position:absolute;left:3810;top:12933;width:10;height:20" coordorigin="3810,12933" coordsize="10,20" path="m3810,12952l3819,12952,3819,12933,3810,12933,3810,12952xe" filled="true" fillcolor="#000000" stroked="false">
                <v:path arrowok="t"/>
                <v:fill type="solid"/>
              </v:shape>
            </v:group>
            <v:group style="position:absolute;left:3810;top:12952;width:10;height:20" coordorigin="3810,12952" coordsize="10,20">
              <v:shape style="position:absolute;left:3810;top:12952;width:10;height:20" coordorigin="3810,12952" coordsize="10,20" path="m3810,12972l3819,12972,3819,12952,3810,12952,3810,12972xe" filled="true" fillcolor="#000000" stroked="false">
                <v:path arrowok="t"/>
                <v:fill type="solid"/>
              </v:shape>
            </v:group>
            <v:group style="position:absolute;left:3810;top:12972;width:10;height:20" coordorigin="3810,12972" coordsize="10,20">
              <v:shape style="position:absolute;left:3810;top:12972;width:10;height:20" coordorigin="3810,12972" coordsize="10,20" path="m3810,12991l3819,12991,3819,12972,3810,12972,3810,12991xe" filled="true" fillcolor="#000000" stroked="false">
                <v:path arrowok="t"/>
                <v:fill type="solid"/>
              </v:shape>
            </v:group>
            <v:group style="position:absolute;left:3810;top:12991;width:10;height:20" coordorigin="3810,12991" coordsize="10,20">
              <v:shape style="position:absolute;left:3810;top:12991;width:10;height:20" coordorigin="3810,12991" coordsize="10,20" path="m3810,13010l3819,13010,3819,12991,3810,12991,3810,13010xe" filled="true" fillcolor="#000000" stroked="false">
                <v:path arrowok="t"/>
                <v:fill type="solid"/>
              </v:shape>
            </v:group>
            <v:group style="position:absolute;left:3810;top:13010;width:10;height:20" coordorigin="3810,13010" coordsize="10,20">
              <v:shape style="position:absolute;left:3810;top:13010;width:10;height:20" coordorigin="3810,13010" coordsize="10,20" path="m3810,13029l3819,13029,3819,13010,3810,13010,3810,13029xe" filled="true" fillcolor="#000000" stroked="false">
                <v:path arrowok="t"/>
                <v:fill type="solid"/>
              </v:shape>
            </v:group>
            <v:group style="position:absolute;left:3810;top:13029;width:10;height:20" coordorigin="3810,13029" coordsize="10,20">
              <v:shape style="position:absolute;left:3810;top:13029;width:10;height:20" coordorigin="3810,13029" coordsize="10,20" path="m3810,13048l3819,13048,3819,13029,3810,13029,3810,13048xe" filled="true" fillcolor="#000000" stroked="false">
                <v:path arrowok="t"/>
                <v:fill type="solid"/>
              </v:shape>
            </v:group>
            <v:group style="position:absolute;left:3810;top:13048;width:10;height:20" coordorigin="3810,13048" coordsize="10,20">
              <v:shape style="position:absolute;left:3810;top:13048;width:10;height:20" coordorigin="3810,13048" coordsize="10,20" path="m3810,13068l3819,13068,3819,13048,3810,13048,3810,13068xe" filled="true" fillcolor="#000000" stroked="false">
                <v:path arrowok="t"/>
                <v:fill type="solid"/>
              </v:shape>
            </v:group>
            <v:group style="position:absolute;left:3810;top:13068;width:10;height:20" coordorigin="3810,13068" coordsize="10,20">
              <v:shape style="position:absolute;left:3810;top:13068;width:10;height:20" coordorigin="3810,13068" coordsize="10,20" path="m3810,13087l3819,13087,3819,13068,3810,13068,3810,13087xe" filled="true" fillcolor="#000000" stroked="false">
                <v:path arrowok="t"/>
                <v:fill type="solid"/>
              </v:shape>
            </v:group>
            <v:group style="position:absolute;left:3810;top:13087;width:10;height:20" coordorigin="3810,13087" coordsize="10,20">
              <v:shape style="position:absolute;left:3810;top:13087;width:10;height:20" coordorigin="3810,13087" coordsize="10,20" path="m3810,13106l3819,13106,3819,13087,3810,13087,3810,13106xe" filled="true" fillcolor="#000000" stroked="false">
                <v:path arrowok="t"/>
                <v:fill type="solid"/>
              </v:shape>
            </v:group>
            <v:group style="position:absolute;left:5631;top:12799;width:10;height:20" coordorigin="5631,12799" coordsize="10,20">
              <v:shape style="position:absolute;left:5631;top:12799;width:10;height:20" coordorigin="5631,12799" coordsize="10,20" path="m5631,12818l5641,12818,5641,12799,5631,12799,5631,12818xe" filled="true" fillcolor="#000000" stroked="false">
                <v:path arrowok="t"/>
                <v:fill type="solid"/>
              </v:shape>
            </v:group>
            <v:group style="position:absolute;left:5631;top:12818;width:10;height:20" coordorigin="5631,12818" coordsize="10,20">
              <v:shape style="position:absolute;left:5631;top:12818;width:10;height:20" coordorigin="5631,12818" coordsize="10,20" path="m5631,12837l5641,12837,5641,12818,5631,12818,5631,12837xe" filled="true" fillcolor="#000000" stroked="false">
                <v:path arrowok="t"/>
                <v:fill type="solid"/>
              </v:shape>
            </v:group>
            <v:group style="position:absolute;left:5631;top:12837;width:10;height:20" coordorigin="5631,12837" coordsize="10,20">
              <v:shape style="position:absolute;left:5631;top:12837;width:10;height:20" coordorigin="5631,12837" coordsize="10,20" path="m5631,12856l5641,12856,5641,12837,5631,12837,5631,12856xe" filled="true" fillcolor="#000000" stroked="false">
                <v:path arrowok="t"/>
                <v:fill type="solid"/>
              </v:shape>
            </v:group>
            <v:group style="position:absolute;left:5631;top:12856;width:10;height:20" coordorigin="5631,12856" coordsize="10,20">
              <v:shape style="position:absolute;left:5631;top:12856;width:10;height:20" coordorigin="5631,12856" coordsize="10,20" path="m5631,12876l5641,12876,5641,12856,5631,12856,5631,12876xe" filled="true" fillcolor="#000000" stroked="false">
                <v:path arrowok="t"/>
                <v:fill type="solid"/>
              </v:shape>
            </v:group>
            <v:group style="position:absolute;left:5631;top:12876;width:10;height:20" coordorigin="5631,12876" coordsize="10,20">
              <v:shape style="position:absolute;left:5631;top:12876;width:10;height:20" coordorigin="5631,12876" coordsize="10,20" path="m5631,12895l5641,12895,5641,12876,5631,12876,5631,12895xe" filled="true" fillcolor="#000000" stroked="false">
                <v:path arrowok="t"/>
                <v:fill type="solid"/>
              </v:shape>
            </v:group>
            <v:group style="position:absolute;left:5631;top:12895;width:10;height:20" coordorigin="5631,12895" coordsize="10,20">
              <v:shape style="position:absolute;left:5631;top:12895;width:10;height:20" coordorigin="5631,12895" coordsize="10,20" path="m5631,12914l5641,12914,5641,12895,5631,12895,5631,12914xe" filled="true" fillcolor="#000000" stroked="false">
                <v:path arrowok="t"/>
                <v:fill type="solid"/>
              </v:shape>
            </v:group>
            <v:group style="position:absolute;left:5631;top:12914;width:10;height:20" coordorigin="5631,12914" coordsize="10,20">
              <v:shape style="position:absolute;left:5631;top:12914;width:10;height:20" coordorigin="5631,12914" coordsize="10,20" path="m5631,12933l5641,12933,5641,12914,5631,12914,5631,12933xe" filled="true" fillcolor="#000000" stroked="false">
                <v:path arrowok="t"/>
                <v:fill type="solid"/>
              </v:shape>
            </v:group>
            <v:group style="position:absolute;left:5631;top:12933;width:10;height:20" coordorigin="5631,12933" coordsize="10,20">
              <v:shape style="position:absolute;left:5631;top:12933;width:10;height:20" coordorigin="5631,12933" coordsize="10,20" path="m5631,12952l5641,12952,5641,12933,5631,12933,5631,12952xe" filled="true" fillcolor="#000000" stroked="false">
                <v:path arrowok="t"/>
                <v:fill type="solid"/>
              </v:shape>
            </v:group>
            <v:group style="position:absolute;left:5631;top:12952;width:10;height:20" coordorigin="5631,12952" coordsize="10,20">
              <v:shape style="position:absolute;left:5631;top:12952;width:10;height:20" coordorigin="5631,12952" coordsize="10,20" path="m5631,12972l5641,12972,5641,12952,5631,12952,5631,12972xe" filled="true" fillcolor="#000000" stroked="false">
                <v:path arrowok="t"/>
                <v:fill type="solid"/>
              </v:shape>
            </v:group>
            <v:group style="position:absolute;left:5631;top:12972;width:10;height:20" coordorigin="5631,12972" coordsize="10,20">
              <v:shape style="position:absolute;left:5631;top:12972;width:10;height:20" coordorigin="5631,12972" coordsize="10,20" path="m5631,12991l5641,12991,5641,12972,5631,12972,5631,12991xe" filled="true" fillcolor="#000000" stroked="false">
                <v:path arrowok="t"/>
                <v:fill type="solid"/>
              </v:shape>
            </v:group>
            <v:group style="position:absolute;left:5631;top:12991;width:10;height:20" coordorigin="5631,12991" coordsize="10,20">
              <v:shape style="position:absolute;left:5631;top:12991;width:10;height:20" coordorigin="5631,12991" coordsize="10,20" path="m5631,13010l5641,13010,5641,12991,5631,12991,5631,13010xe" filled="true" fillcolor="#000000" stroked="false">
                <v:path arrowok="t"/>
                <v:fill type="solid"/>
              </v:shape>
            </v:group>
            <v:group style="position:absolute;left:5631;top:13010;width:10;height:20" coordorigin="5631,13010" coordsize="10,20">
              <v:shape style="position:absolute;left:5631;top:13010;width:10;height:20" coordorigin="5631,13010" coordsize="10,20" path="m5631,13029l5641,13029,5641,13010,5631,13010,5631,13029xe" filled="true" fillcolor="#000000" stroked="false">
                <v:path arrowok="t"/>
                <v:fill type="solid"/>
              </v:shape>
            </v:group>
            <v:group style="position:absolute;left:5631;top:13029;width:10;height:20" coordorigin="5631,13029" coordsize="10,20">
              <v:shape style="position:absolute;left:5631;top:13029;width:10;height:20" coordorigin="5631,13029" coordsize="10,20" path="m5631,13048l5641,13048,5641,13029,5631,13029,5631,13048xe" filled="true" fillcolor="#000000" stroked="false">
                <v:path arrowok="t"/>
                <v:fill type="solid"/>
              </v:shape>
            </v:group>
            <v:group style="position:absolute;left:5631;top:13048;width:10;height:20" coordorigin="5631,13048" coordsize="10,20">
              <v:shape style="position:absolute;left:5631;top:13048;width:10;height:20" coordorigin="5631,13048" coordsize="10,20" path="m5631,13068l5641,13068,5641,13048,5631,13048,5631,13068xe" filled="true" fillcolor="#000000" stroked="false">
                <v:path arrowok="t"/>
                <v:fill type="solid"/>
              </v:shape>
            </v:group>
            <v:group style="position:absolute;left:5631;top:13068;width:10;height:20" coordorigin="5631,13068" coordsize="10,20">
              <v:shape style="position:absolute;left:5631;top:13068;width:10;height:20" coordorigin="5631,13068" coordsize="10,20" path="m5631,13087l5641,13087,5641,13068,5631,13068,5631,13087xe" filled="true" fillcolor="#000000" stroked="false">
                <v:path arrowok="t"/>
                <v:fill type="solid"/>
              </v:shape>
            </v:group>
            <v:group style="position:absolute;left:5631;top:13087;width:10;height:20" coordorigin="5631,13087" coordsize="10,20">
              <v:shape style="position:absolute;left:5631;top:13087;width:10;height:20" coordorigin="5631,13087" coordsize="10,20" path="m5631,13106l5641,13106,5641,13087,5631,13087,5631,13106xe" filled="true" fillcolor="#000000" stroked="false">
                <v:path arrowok="t"/>
                <v:fill type="solid"/>
              </v:shape>
            </v:group>
            <v:group style="position:absolute;left:5631;top:13106;width:10;height:20" coordorigin="5631,13106" coordsize="10,20">
              <v:shape style="position:absolute;left:5631;top:13106;width:10;height:20" coordorigin="5631,13106" coordsize="10,20" path="m5631,13125l5641,13125,5641,13106,5631,13106,5631,13125xe" filled="true" fillcolor="#000000" stroked="false">
                <v:path arrowok="t"/>
                <v:fill type="solid"/>
              </v:shape>
            </v:group>
            <v:group style="position:absolute;left:5631;top:13125;width:10;height:20" coordorigin="5631,13125" coordsize="10,20">
              <v:shape style="position:absolute;left:5631;top:13125;width:10;height:20" coordorigin="5631,13125" coordsize="10,20" path="m5631,13144l5641,13144,5641,13125,5631,13125,5631,13144xe" filled="true" fillcolor="#000000" stroked="false">
                <v:path arrowok="t"/>
                <v:fill type="solid"/>
              </v:shape>
            </v:group>
            <v:group style="position:absolute;left:5631;top:13144;width:10;height:20" coordorigin="5631,13144" coordsize="10,20">
              <v:shape style="position:absolute;left:5631;top:13144;width:10;height:20" coordorigin="5631,13144" coordsize="10,20" path="m5631,13164l5641,13164,5641,13144,5631,13144,5631,13164xe" filled="true" fillcolor="#000000" stroked="false">
                <v:path arrowok="t"/>
                <v:fill type="solid"/>
              </v:shape>
            </v:group>
            <v:group style="position:absolute;left:5631;top:13164;width:10;height:20" coordorigin="5631,13164" coordsize="10,20">
              <v:shape style="position:absolute;left:5631;top:13164;width:10;height:20" coordorigin="5631,13164" coordsize="10,20" path="m5631,13183l5641,13183,5641,13164,5631,13164,5631,13183xe" filled="true" fillcolor="#000000" stroked="false">
                <v:path arrowok="t"/>
                <v:fill type="solid"/>
              </v:shape>
            </v:group>
            <v:group style="position:absolute;left:5631;top:13183;width:10;height:20" coordorigin="5631,13183" coordsize="10,20">
              <v:shape style="position:absolute;left:5631;top:13183;width:10;height:20" coordorigin="5631,13183" coordsize="10,20" path="m5631,13202l5641,13202,5641,13183,5631,13183,5631,13202xe" filled="true" fillcolor="#000000" stroked="false">
                <v:path arrowok="t"/>
                <v:fill type="solid"/>
              </v:shape>
            </v:group>
            <v:group style="position:absolute;left:7451;top:12799;width:10;height:20" coordorigin="7451,12799" coordsize="10,20">
              <v:shape style="position:absolute;left:7451;top:12799;width:10;height:20" coordorigin="7451,12799" coordsize="10,20" path="m7451,12818l7461,12818,7461,12799,7451,12799,7451,12818xe" filled="true" fillcolor="#000000" stroked="false">
                <v:path arrowok="t"/>
                <v:fill type="solid"/>
              </v:shape>
            </v:group>
            <v:group style="position:absolute;left:7451;top:12818;width:10;height:20" coordorigin="7451,12818" coordsize="10,20">
              <v:shape style="position:absolute;left:7451;top:12818;width:10;height:20" coordorigin="7451,12818" coordsize="10,20" path="m7451,12837l7461,12837,7461,12818,7451,12818,7451,12837xe" filled="true" fillcolor="#000000" stroked="false">
                <v:path arrowok="t"/>
                <v:fill type="solid"/>
              </v:shape>
            </v:group>
            <v:group style="position:absolute;left:7451;top:12837;width:10;height:20" coordorigin="7451,12837" coordsize="10,20">
              <v:shape style="position:absolute;left:7451;top:12837;width:10;height:20" coordorigin="7451,12837" coordsize="10,20" path="m7451,12856l7461,12856,7461,12837,7451,12837,7451,12856xe" filled="true" fillcolor="#000000" stroked="false">
                <v:path arrowok="t"/>
                <v:fill type="solid"/>
              </v:shape>
            </v:group>
            <v:group style="position:absolute;left:7451;top:12856;width:10;height:20" coordorigin="7451,12856" coordsize="10,20">
              <v:shape style="position:absolute;left:7451;top:12856;width:10;height:20" coordorigin="7451,12856" coordsize="10,20" path="m7451,12876l7461,12876,7461,12856,7451,12856,7451,12876xe" filled="true" fillcolor="#000000" stroked="false">
                <v:path arrowok="t"/>
                <v:fill type="solid"/>
              </v:shape>
            </v:group>
            <v:group style="position:absolute;left:7451;top:12876;width:10;height:20" coordorigin="7451,12876" coordsize="10,20">
              <v:shape style="position:absolute;left:7451;top:12876;width:10;height:20" coordorigin="7451,12876" coordsize="10,20" path="m7451,12895l7461,12895,7461,12876,7451,12876,7451,12895xe" filled="true" fillcolor="#000000" stroked="false">
                <v:path arrowok="t"/>
                <v:fill type="solid"/>
              </v:shape>
            </v:group>
            <v:group style="position:absolute;left:7451;top:12895;width:10;height:20" coordorigin="7451,12895" coordsize="10,20">
              <v:shape style="position:absolute;left:7451;top:12895;width:10;height:20" coordorigin="7451,12895" coordsize="10,20" path="m7451,12914l7461,12914,7461,12895,7451,12895,7451,12914xe" filled="true" fillcolor="#000000" stroked="false">
                <v:path arrowok="t"/>
                <v:fill type="solid"/>
              </v:shape>
            </v:group>
            <v:group style="position:absolute;left:7451;top:12914;width:10;height:20" coordorigin="7451,12914" coordsize="10,20">
              <v:shape style="position:absolute;left:7451;top:12914;width:10;height:20" coordorigin="7451,12914" coordsize="10,20" path="m7451,12933l7461,12933,7461,12914,7451,12914,7451,12933xe" filled="true" fillcolor="#000000" stroked="false">
                <v:path arrowok="t"/>
                <v:fill type="solid"/>
              </v:shape>
            </v:group>
            <v:group style="position:absolute;left:7451;top:12933;width:10;height:20" coordorigin="7451,12933" coordsize="10,20">
              <v:shape style="position:absolute;left:7451;top:12933;width:10;height:20" coordorigin="7451,12933" coordsize="10,20" path="m7451,12952l7461,12952,7461,12933,7451,12933,7451,12952xe" filled="true" fillcolor="#000000" stroked="false">
                <v:path arrowok="t"/>
                <v:fill type="solid"/>
              </v:shape>
            </v:group>
            <v:group style="position:absolute;left:7451;top:12952;width:10;height:20" coordorigin="7451,12952" coordsize="10,20">
              <v:shape style="position:absolute;left:7451;top:12952;width:10;height:20" coordorigin="7451,12952" coordsize="10,20" path="m7451,12972l7461,12972,7461,12952,7451,12952,7451,12972xe" filled="true" fillcolor="#000000" stroked="false">
                <v:path arrowok="t"/>
                <v:fill type="solid"/>
              </v:shape>
            </v:group>
            <v:group style="position:absolute;left:7451;top:12972;width:10;height:20" coordorigin="7451,12972" coordsize="10,20">
              <v:shape style="position:absolute;left:7451;top:12972;width:10;height:20" coordorigin="7451,12972" coordsize="10,20" path="m7451,12991l7461,12991,7461,12972,7451,12972,7451,12991xe" filled="true" fillcolor="#000000" stroked="false">
                <v:path arrowok="t"/>
                <v:fill type="solid"/>
              </v:shape>
            </v:group>
            <v:group style="position:absolute;left:7451;top:12991;width:10;height:20" coordorigin="7451,12991" coordsize="10,20">
              <v:shape style="position:absolute;left:7451;top:12991;width:10;height:20" coordorigin="7451,12991" coordsize="10,20" path="m7451,13010l7461,13010,7461,12991,7451,12991,7451,13010xe" filled="true" fillcolor="#000000" stroked="false">
                <v:path arrowok="t"/>
                <v:fill type="solid"/>
              </v:shape>
            </v:group>
            <v:group style="position:absolute;left:7451;top:13010;width:10;height:20" coordorigin="7451,13010" coordsize="10,20">
              <v:shape style="position:absolute;left:7451;top:13010;width:10;height:20" coordorigin="7451,13010" coordsize="10,20" path="m7451,13029l7461,13029,7461,13010,7451,13010,7451,13029xe" filled="true" fillcolor="#000000" stroked="false">
                <v:path arrowok="t"/>
                <v:fill type="solid"/>
              </v:shape>
            </v:group>
            <v:group style="position:absolute;left:7451;top:13029;width:10;height:20" coordorigin="7451,13029" coordsize="10,20">
              <v:shape style="position:absolute;left:7451;top:13029;width:10;height:20" coordorigin="7451,13029" coordsize="10,20" path="m7451,13048l7461,13048,7461,13029,7451,13029,7451,13048xe" filled="true" fillcolor="#000000" stroked="false">
                <v:path arrowok="t"/>
                <v:fill type="solid"/>
              </v:shape>
            </v:group>
            <v:group style="position:absolute;left:7451;top:13048;width:10;height:20" coordorigin="7451,13048" coordsize="10,20">
              <v:shape style="position:absolute;left:7451;top:13048;width:10;height:20" coordorigin="7451,13048" coordsize="10,20" path="m7451,13068l7461,13068,7461,13048,7451,13048,7451,13068xe" filled="true" fillcolor="#000000" stroked="false">
                <v:path arrowok="t"/>
                <v:fill type="solid"/>
              </v:shape>
            </v:group>
            <v:group style="position:absolute;left:7451;top:13068;width:10;height:20" coordorigin="7451,13068" coordsize="10,20">
              <v:shape style="position:absolute;left:7451;top:13068;width:10;height:20" coordorigin="7451,13068" coordsize="10,20" path="m7451,13087l7461,13087,7461,13068,7451,13068,7451,13087xe" filled="true" fillcolor="#000000" stroked="false">
                <v:path arrowok="t"/>
                <v:fill type="solid"/>
              </v:shape>
            </v:group>
            <v:group style="position:absolute;left:7451;top:13087;width:10;height:20" coordorigin="7451,13087" coordsize="10,20">
              <v:shape style="position:absolute;left:7451;top:13087;width:10;height:20" coordorigin="7451,13087" coordsize="10,20" path="m7451,13106l7461,13106,7461,13087,7451,13087,7451,13106xe" filled="true" fillcolor="#000000" stroked="false">
                <v:path arrowok="t"/>
                <v:fill type="solid"/>
              </v:shape>
            </v:group>
            <v:group style="position:absolute;left:7451;top:13106;width:10;height:20" coordorigin="7451,13106" coordsize="10,20">
              <v:shape style="position:absolute;left:7451;top:13106;width:10;height:20" coordorigin="7451,13106" coordsize="10,20" path="m7451,13125l7461,13125,7461,13106,7451,13106,7451,13125xe" filled="true" fillcolor="#000000" stroked="false">
                <v:path arrowok="t"/>
                <v:fill type="solid"/>
              </v:shape>
            </v:group>
            <v:group style="position:absolute;left:7451;top:13125;width:10;height:20" coordorigin="7451,13125" coordsize="10,20">
              <v:shape style="position:absolute;left:7451;top:13125;width:10;height:20" coordorigin="7451,13125" coordsize="10,20" path="m7451,13144l7461,13144,7461,13125,7451,13125,7451,13144xe" filled="true" fillcolor="#000000" stroked="false">
                <v:path arrowok="t"/>
                <v:fill type="solid"/>
              </v:shape>
            </v:group>
            <v:group style="position:absolute;left:7451;top:13144;width:10;height:20" coordorigin="7451,13144" coordsize="10,20">
              <v:shape style="position:absolute;left:7451;top:13144;width:10;height:20" coordorigin="7451,13144" coordsize="10,20" path="m7451,13164l7461,13164,7461,13144,7451,13144,7451,13164xe" filled="true" fillcolor="#000000" stroked="false">
                <v:path arrowok="t"/>
                <v:fill type="solid"/>
              </v:shape>
            </v:group>
            <v:group style="position:absolute;left:7451;top:13164;width:10;height:20" coordorigin="7451,13164" coordsize="10,20">
              <v:shape style="position:absolute;left:7451;top:13164;width:10;height:20" coordorigin="7451,13164" coordsize="10,20" path="m7451,13183l7461,13183,7461,13164,7451,13164,7451,13183xe" filled="true" fillcolor="#000000" stroked="false">
                <v:path arrowok="t"/>
                <v:fill type="solid"/>
              </v:shape>
            </v:group>
            <v:group style="position:absolute;left:7451;top:13183;width:10;height:20" coordorigin="7451,13183" coordsize="10,20">
              <v:shape style="position:absolute;left:7451;top:13183;width:10;height:20" coordorigin="7451,13183" coordsize="10,20" path="m7451,13202l7461,13202,7461,13183,7451,13183,7451,13202xe" filled="true" fillcolor="#000000" stroked="false">
                <v:path arrowok="t"/>
                <v:fill type="solid"/>
              </v:shape>
            </v:group>
            <v:group style="position:absolute;left:8980;top:12799;width:10;height:20" coordorigin="8980,12799" coordsize="10,20">
              <v:shape style="position:absolute;left:8980;top:12799;width:10;height:20" coordorigin="8980,12799" coordsize="10,20" path="m8980,12818l8990,12818,8990,12799,8980,12799,8980,12818xe" filled="true" fillcolor="#000000" stroked="false">
                <v:path arrowok="t"/>
                <v:fill type="solid"/>
              </v:shape>
            </v:group>
            <v:group style="position:absolute;left:8980;top:12818;width:10;height:20" coordorigin="8980,12818" coordsize="10,20">
              <v:shape style="position:absolute;left:8980;top:12818;width:10;height:20" coordorigin="8980,12818" coordsize="10,20" path="m8980,12837l8990,12837,8990,12818,8980,12818,8980,12837xe" filled="true" fillcolor="#000000" stroked="false">
                <v:path arrowok="t"/>
                <v:fill type="solid"/>
              </v:shape>
            </v:group>
            <v:group style="position:absolute;left:8980;top:12837;width:10;height:20" coordorigin="8980,12837" coordsize="10,20">
              <v:shape style="position:absolute;left:8980;top:12837;width:10;height:20" coordorigin="8980,12837" coordsize="10,20" path="m8980,12856l8990,12856,8990,12837,8980,12837,8980,12856xe" filled="true" fillcolor="#000000" stroked="false">
                <v:path arrowok="t"/>
                <v:fill type="solid"/>
              </v:shape>
            </v:group>
            <v:group style="position:absolute;left:8980;top:12856;width:10;height:20" coordorigin="8980,12856" coordsize="10,20">
              <v:shape style="position:absolute;left:8980;top:12856;width:10;height:20" coordorigin="8980,12856" coordsize="10,20" path="m8980,12876l8990,12876,8990,12856,8980,12856,8980,12876xe" filled="true" fillcolor="#000000" stroked="false">
                <v:path arrowok="t"/>
                <v:fill type="solid"/>
              </v:shape>
            </v:group>
            <v:group style="position:absolute;left:8980;top:12876;width:10;height:20" coordorigin="8980,12876" coordsize="10,20">
              <v:shape style="position:absolute;left:8980;top:12876;width:10;height:20" coordorigin="8980,12876" coordsize="10,20" path="m8980,12895l8990,12895,8990,12876,8980,12876,8980,12895xe" filled="true" fillcolor="#000000" stroked="false">
                <v:path arrowok="t"/>
                <v:fill type="solid"/>
              </v:shape>
            </v:group>
            <v:group style="position:absolute;left:8980;top:12895;width:10;height:20" coordorigin="8980,12895" coordsize="10,20">
              <v:shape style="position:absolute;left:8980;top:12895;width:10;height:20" coordorigin="8980,12895" coordsize="10,20" path="m8980,12914l8990,12914,8990,12895,8980,12895,8980,12914xe" filled="true" fillcolor="#000000" stroked="false">
                <v:path arrowok="t"/>
                <v:fill type="solid"/>
              </v:shape>
            </v:group>
            <v:group style="position:absolute;left:8980;top:12914;width:10;height:20" coordorigin="8980,12914" coordsize="10,20">
              <v:shape style="position:absolute;left:8980;top:12914;width:10;height:20" coordorigin="8980,12914" coordsize="10,20" path="m8980,12933l8990,12933,8990,12914,8980,12914,8980,12933xe" filled="true" fillcolor="#000000" stroked="false">
                <v:path arrowok="t"/>
                <v:fill type="solid"/>
              </v:shape>
            </v:group>
            <v:group style="position:absolute;left:8980;top:12933;width:10;height:20" coordorigin="8980,12933" coordsize="10,20">
              <v:shape style="position:absolute;left:8980;top:12933;width:10;height:20" coordorigin="8980,12933" coordsize="10,20" path="m8980,12952l8990,12952,8990,12933,8980,12933,8980,12952xe" filled="true" fillcolor="#000000" stroked="false">
                <v:path arrowok="t"/>
                <v:fill type="solid"/>
              </v:shape>
            </v:group>
            <v:group style="position:absolute;left:8980;top:12952;width:10;height:20" coordorigin="8980,12952" coordsize="10,20">
              <v:shape style="position:absolute;left:8980;top:12952;width:10;height:20" coordorigin="8980,12952" coordsize="10,20" path="m8980,12972l8990,12972,8990,12952,8980,12952,8980,12972xe" filled="true" fillcolor="#000000" stroked="false">
                <v:path arrowok="t"/>
                <v:fill type="solid"/>
              </v:shape>
            </v:group>
            <v:group style="position:absolute;left:8980;top:12972;width:10;height:20" coordorigin="8980,12972" coordsize="10,20">
              <v:shape style="position:absolute;left:8980;top:12972;width:10;height:20" coordorigin="8980,12972" coordsize="10,20" path="m8980,12991l8990,12991,8990,12972,8980,12972,8980,12991xe" filled="true" fillcolor="#000000" stroked="false">
                <v:path arrowok="t"/>
                <v:fill type="solid"/>
              </v:shape>
            </v:group>
            <v:group style="position:absolute;left:8980;top:12991;width:10;height:20" coordorigin="8980,12991" coordsize="10,20">
              <v:shape style="position:absolute;left:8980;top:12991;width:10;height:20" coordorigin="8980,12991" coordsize="10,20" path="m8980,13010l8990,13010,8990,12991,8980,12991,8980,13010xe" filled="true" fillcolor="#000000" stroked="false">
                <v:path arrowok="t"/>
                <v:fill type="solid"/>
              </v:shape>
            </v:group>
            <v:group style="position:absolute;left:8980;top:13010;width:10;height:20" coordorigin="8980,13010" coordsize="10,20">
              <v:shape style="position:absolute;left:8980;top:13010;width:10;height:20" coordorigin="8980,13010" coordsize="10,20" path="m8980,13029l8990,13029,8990,13010,8980,13010,8980,13029xe" filled="true" fillcolor="#000000" stroked="false">
                <v:path arrowok="t"/>
                <v:fill type="solid"/>
              </v:shape>
            </v:group>
            <v:group style="position:absolute;left:8980;top:13029;width:10;height:20" coordorigin="8980,13029" coordsize="10,20">
              <v:shape style="position:absolute;left:8980;top:13029;width:10;height:20" coordorigin="8980,13029" coordsize="10,20" path="m8980,13048l8990,13048,8990,13029,8980,13029,8980,13048xe" filled="true" fillcolor="#000000" stroked="false">
                <v:path arrowok="t"/>
                <v:fill type="solid"/>
              </v:shape>
            </v:group>
            <v:group style="position:absolute;left:8980;top:13048;width:10;height:20" coordorigin="8980,13048" coordsize="10,20">
              <v:shape style="position:absolute;left:8980;top:13048;width:10;height:20" coordorigin="8980,13048" coordsize="10,20" path="m8980,13068l8990,13068,8990,13048,8980,13048,8980,13068xe" filled="true" fillcolor="#000000" stroked="false">
                <v:path arrowok="t"/>
                <v:fill type="solid"/>
              </v:shape>
            </v:group>
            <v:group style="position:absolute;left:8980;top:13068;width:10;height:20" coordorigin="8980,13068" coordsize="10,20">
              <v:shape style="position:absolute;left:8980;top:13068;width:10;height:20" coordorigin="8980,13068" coordsize="10,20" path="m8980,13087l8990,13087,8990,13068,8980,13068,8980,13087xe" filled="true" fillcolor="#000000" stroked="false">
                <v:path arrowok="t"/>
                <v:fill type="solid"/>
              </v:shape>
            </v:group>
            <v:group style="position:absolute;left:8980;top:13087;width:10;height:20" coordorigin="8980,13087" coordsize="10,20">
              <v:shape style="position:absolute;left:8980;top:13087;width:10;height:20" coordorigin="8980,13087" coordsize="10,20" path="m8980,13106l8990,13106,8990,13087,8980,13087,8980,13106xe" filled="true" fillcolor="#000000" stroked="false">
                <v:path arrowok="t"/>
                <v:fill type="solid"/>
              </v:shape>
            </v:group>
            <v:group style="position:absolute;left:8980;top:13106;width:10;height:20" coordorigin="8980,13106" coordsize="10,20">
              <v:shape style="position:absolute;left:8980;top:13106;width:10;height:20" coordorigin="8980,13106" coordsize="10,20" path="m8980,13125l8990,13125,8990,13106,8980,13106,8980,13125xe" filled="true" fillcolor="#000000" stroked="false">
                <v:path arrowok="t"/>
                <v:fill type="solid"/>
              </v:shape>
            </v:group>
            <v:group style="position:absolute;left:8980;top:13125;width:10;height:20" coordorigin="8980,13125" coordsize="10,20">
              <v:shape style="position:absolute;left:8980;top:13125;width:10;height:20" coordorigin="8980,13125" coordsize="10,20" path="m8980,13144l8990,13144,8990,13125,8980,13125,8980,13144xe" filled="true" fillcolor="#000000" stroked="false">
                <v:path arrowok="t"/>
                <v:fill type="solid"/>
              </v:shape>
            </v:group>
            <v:group style="position:absolute;left:8980;top:13144;width:10;height:20" coordorigin="8980,13144" coordsize="10,20">
              <v:shape style="position:absolute;left:8980;top:13144;width:10;height:20" coordorigin="8980,13144" coordsize="10,20" path="m8980,13164l8990,13164,8990,13144,8980,13144,8980,13164xe" filled="true" fillcolor="#000000" stroked="false">
                <v:path arrowok="t"/>
                <v:fill type="solid"/>
              </v:shape>
            </v:group>
            <v:group style="position:absolute;left:8980;top:13164;width:10;height:20" coordorigin="8980,13164" coordsize="10,20">
              <v:shape style="position:absolute;left:8980;top:13164;width:10;height:20" coordorigin="8980,13164" coordsize="10,20" path="m8980,13183l8990,13183,8990,13164,8980,13164,8980,13183xe" filled="true" fillcolor="#000000" stroked="false">
                <v:path arrowok="t"/>
                <v:fill type="solid"/>
              </v:shape>
            </v:group>
            <v:group style="position:absolute;left:8980;top:13183;width:10;height:20" coordorigin="8980,13183" coordsize="10,20">
              <v:shape style="position:absolute;left:8980;top:13183;width:10;height:20" coordorigin="8980,13183" coordsize="10,20" path="m8980,13202l8990,13202,8990,13183,8980,13183,8980,13202xe" filled="true" fillcolor="#000000" stroked="false">
                <v:path arrowok="t"/>
                <v:fill type="solid"/>
              </v:shape>
            </v:group>
            <v:group style="position:absolute;left:10800;top:12799;width:10;height:20" coordorigin="10800,12799" coordsize="10,20">
              <v:shape style="position:absolute;left:10800;top:12799;width:10;height:20" coordorigin="10800,12799" coordsize="10,20" path="m10800,12818l10809,12818,10809,12799,10800,12799,10800,12818xe" filled="true" fillcolor="#000000" stroked="false">
                <v:path arrowok="t"/>
                <v:fill type="solid"/>
              </v:shape>
            </v:group>
            <v:group style="position:absolute;left:10800;top:12818;width:10;height:20" coordorigin="10800,12818" coordsize="10,20">
              <v:shape style="position:absolute;left:10800;top:12818;width:10;height:20" coordorigin="10800,12818" coordsize="10,20" path="m10800,12837l10809,12837,10809,12818,10800,12818,10800,12837xe" filled="true" fillcolor="#000000" stroked="false">
                <v:path arrowok="t"/>
                <v:fill type="solid"/>
              </v:shape>
            </v:group>
            <v:group style="position:absolute;left:10800;top:12837;width:10;height:20" coordorigin="10800,12837" coordsize="10,20">
              <v:shape style="position:absolute;left:10800;top:12837;width:10;height:20" coordorigin="10800,12837" coordsize="10,20" path="m10800,12856l10809,12856,10809,12837,10800,12837,10800,12856xe" filled="true" fillcolor="#000000" stroked="false">
                <v:path arrowok="t"/>
                <v:fill type="solid"/>
              </v:shape>
            </v:group>
            <v:group style="position:absolute;left:10800;top:12856;width:10;height:20" coordorigin="10800,12856" coordsize="10,20">
              <v:shape style="position:absolute;left:10800;top:12856;width:10;height:20" coordorigin="10800,12856" coordsize="10,20" path="m10800,12876l10809,12876,10809,12856,10800,12856,10800,12876xe" filled="true" fillcolor="#000000" stroked="false">
                <v:path arrowok="t"/>
                <v:fill type="solid"/>
              </v:shape>
            </v:group>
            <v:group style="position:absolute;left:10800;top:12876;width:10;height:20" coordorigin="10800,12876" coordsize="10,20">
              <v:shape style="position:absolute;left:10800;top:12876;width:10;height:20" coordorigin="10800,12876" coordsize="10,20" path="m10800,12895l10809,12895,10809,12876,10800,12876,10800,12895xe" filled="true" fillcolor="#000000" stroked="false">
                <v:path arrowok="t"/>
                <v:fill type="solid"/>
              </v:shape>
            </v:group>
            <v:group style="position:absolute;left:10800;top:12895;width:10;height:20" coordorigin="10800,12895" coordsize="10,20">
              <v:shape style="position:absolute;left:10800;top:12895;width:10;height:20" coordorigin="10800,12895" coordsize="10,20" path="m10800,12914l10809,12914,10809,12895,10800,12895,10800,12914xe" filled="true" fillcolor="#000000" stroked="false">
                <v:path arrowok="t"/>
                <v:fill type="solid"/>
              </v:shape>
            </v:group>
            <v:group style="position:absolute;left:10800;top:12914;width:10;height:20" coordorigin="10800,12914" coordsize="10,20">
              <v:shape style="position:absolute;left:10800;top:12914;width:10;height:20" coordorigin="10800,12914" coordsize="10,20" path="m10800,12933l10809,12933,10809,12914,10800,12914,10800,12933xe" filled="true" fillcolor="#000000" stroked="false">
                <v:path arrowok="t"/>
                <v:fill type="solid"/>
              </v:shape>
            </v:group>
            <v:group style="position:absolute;left:10800;top:12933;width:10;height:20" coordorigin="10800,12933" coordsize="10,20">
              <v:shape style="position:absolute;left:10800;top:12933;width:10;height:20" coordorigin="10800,12933" coordsize="10,20" path="m10800,12952l10809,12952,10809,12933,10800,12933,10800,12952xe" filled="true" fillcolor="#000000" stroked="false">
                <v:path arrowok="t"/>
                <v:fill type="solid"/>
              </v:shape>
            </v:group>
            <v:group style="position:absolute;left:10800;top:12952;width:10;height:20" coordorigin="10800,12952" coordsize="10,20">
              <v:shape style="position:absolute;left:10800;top:12952;width:10;height:20" coordorigin="10800,12952" coordsize="10,20" path="m10800,12972l10809,12972,10809,12952,10800,12952,10800,12972xe" filled="true" fillcolor="#000000" stroked="false">
                <v:path arrowok="t"/>
                <v:fill type="solid"/>
              </v:shape>
            </v:group>
            <v:group style="position:absolute;left:10800;top:12972;width:10;height:20" coordorigin="10800,12972" coordsize="10,20">
              <v:shape style="position:absolute;left:10800;top:12972;width:10;height:20" coordorigin="10800,12972" coordsize="10,20" path="m10800,12991l10809,12991,10809,12972,10800,12972,10800,12991xe" filled="true" fillcolor="#000000" stroked="false">
                <v:path arrowok="t"/>
                <v:fill type="solid"/>
              </v:shape>
            </v:group>
            <v:group style="position:absolute;left:10800;top:12991;width:10;height:20" coordorigin="10800,12991" coordsize="10,20">
              <v:shape style="position:absolute;left:10800;top:12991;width:10;height:20" coordorigin="10800,12991" coordsize="10,20" path="m10800,13010l10809,13010,10809,12991,10800,12991,10800,13010xe" filled="true" fillcolor="#000000" stroked="false">
                <v:path arrowok="t"/>
                <v:fill type="solid"/>
              </v:shape>
            </v:group>
            <v:group style="position:absolute;left:10800;top:13010;width:10;height:20" coordorigin="10800,13010" coordsize="10,20">
              <v:shape style="position:absolute;left:10800;top:13010;width:10;height:20" coordorigin="10800,13010" coordsize="10,20" path="m10800,13029l10809,13029,10809,13010,10800,13010,10800,13029xe" filled="true" fillcolor="#000000" stroked="false">
                <v:path arrowok="t"/>
                <v:fill type="solid"/>
              </v:shape>
            </v:group>
            <v:group style="position:absolute;left:10800;top:13029;width:10;height:20" coordorigin="10800,13029" coordsize="10,20">
              <v:shape style="position:absolute;left:10800;top:13029;width:10;height:20" coordorigin="10800,13029" coordsize="10,20" path="m10800,13048l10809,13048,10809,13029,10800,13029,10800,13048xe" filled="true" fillcolor="#000000" stroked="false">
                <v:path arrowok="t"/>
                <v:fill type="solid"/>
              </v:shape>
            </v:group>
            <v:group style="position:absolute;left:10800;top:13048;width:10;height:20" coordorigin="10800,13048" coordsize="10,20">
              <v:shape style="position:absolute;left:10800;top:13048;width:10;height:20" coordorigin="10800,13048" coordsize="10,20" path="m10800,13068l10809,13068,10809,13048,10800,13048,10800,13068xe" filled="true" fillcolor="#000000" stroked="false">
                <v:path arrowok="t"/>
                <v:fill type="solid"/>
              </v:shape>
            </v:group>
            <v:group style="position:absolute;left:10800;top:13068;width:10;height:20" coordorigin="10800,13068" coordsize="10,20">
              <v:shape style="position:absolute;left:10800;top:13068;width:10;height:20" coordorigin="10800,13068" coordsize="10,20" path="m10800,13087l10809,13087,10809,13068,10800,13068,10800,13087xe" filled="true" fillcolor="#000000" stroked="false">
                <v:path arrowok="t"/>
                <v:fill type="solid"/>
              </v:shape>
            </v:group>
            <v:group style="position:absolute;left:10800;top:13087;width:10;height:20" coordorigin="10800,13087" coordsize="10,20">
              <v:shape style="position:absolute;left:10800;top:13087;width:10;height:20" coordorigin="10800,13087" coordsize="10,20" path="m10800,13106l10809,13106,10809,13087,10800,13087,10800,13106xe" filled="true" fillcolor="#000000" stroked="false">
                <v:path arrowok="t"/>
                <v:fill type="solid"/>
              </v:shape>
            </v:group>
            <v:group style="position:absolute;left:10800;top:13106;width:10;height:20" coordorigin="10800,13106" coordsize="10,20">
              <v:shape style="position:absolute;left:10800;top:13106;width:10;height:20" coordorigin="10800,13106" coordsize="10,20" path="m10800,13125l10809,13125,10809,13106,10800,13106,10800,13125xe" filled="true" fillcolor="#000000" stroked="false">
                <v:path arrowok="t"/>
                <v:fill type="solid"/>
              </v:shape>
            </v:group>
            <v:group style="position:absolute;left:10800;top:13125;width:10;height:20" coordorigin="10800,13125" coordsize="10,20">
              <v:shape style="position:absolute;left:10800;top:13125;width:10;height:20" coordorigin="10800,13125" coordsize="10,20" path="m10800,13144l10809,13144,10809,13125,10800,13125,10800,13144xe" filled="true" fillcolor="#000000" stroked="false">
                <v:path arrowok="t"/>
                <v:fill type="solid"/>
              </v:shape>
            </v:group>
            <v:group style="position:absolute;left:10800;top:13144;width:10;height:20" coordorigin="10800,13144" coordsize="10,20">
              <v:shape style="position:absolute;left:10800;top:13144;width:10;height:20" coordorigin="10800,13144" coordsize="10,20" path="m10800,13164l10809,13164,10809,13144,10800,13144,10800,13164xe" filled="true" fillcolor="#000000" stroked="false">
                <v:path arrowok="t"/>
                <v:fill type="solid"/>
              </v:shape>
            </v:group>
            <v:group style="position:absolute;left:10800;top:13164;width:10;height:20" coordorigin="10800,13164" coordsize="10,20">
              <v:shape style="position:absolute;left:10800;top:13164;width:10;height:20" coordorigin="10800,13164" coordsize="10,20" path="m10800,13183l10809,13183,10809,13164,10800,13164,10800,13183xe" filled="true" fillcolor="#000000" stroked="false">
                <v:path arrowok="t"/>
                <v:fill type="solid"/>
              </v:shape>
            </v:group>
            <v:group style="position:absolute;left:10800;top:13183;width:10;height:20" coordorigin="10800,13183" coordsize="10,20">
              <v:shape style="position:absolute;left:10800;top:13183;width:10;height:20" coordorigin="10800,13183" coordsize="10,20" path="m10800,13202l10809,13202,10809,13183,10800,13183,10800,13202xe" filled="true" fillcolor="#000000" stroked="false">
                <v:path arrowok="t"/>
                <v:fill type="solid"/>
              </v:shape>
            </v:group>
            <v:group style="position:absolute;left:10800;top:13204;width:10;height:2" coordorigin="10800,13204" coordsize="10,2">
              <v:shape style="position:absolute;left:10800;top:13204;width:10;height:2" coordorigin="10800,13204" coordsize="10,0" path="m10800,13204l10809,13204e" filled="false" stroked="true" strokeweight=".23999pt" strokecolor="#000000">
                <v:path arrowok="t"/>
              </v:shape>
              <v:shape style="position:absolute;left:857;top:13106;width:2972;height:110" type="#_x0000_t75" stroked="false">
                <v:imagedata r:id="rId779" o:title=""/>
              </v:shape>
              <v:shape style="position:absolute;left:3805;top:13202;width:1836;height:14" type="#_x0000_t75" stroked="false">
                <v:imagedata r:id="rId780" o:title=""/>
              </v:shape>
              <v:shape style="position:absolute;left:5627;top:13202;width:1834;height:14" type="#_x0000_t75" stroked="false">
                <v:imagedata r:id="rId781" o:title=""/>
              </v:shape>
              <v:shape style="position:absolute;left:7446;top:13202;width:1544;height:14" type="#_x0000_t75" stroked="false">
                <v:imagedata r:id="rId782" o:title=""/>
              </v:shape>
              <v:shape style="position:absolute;left:8976;top:13207;width:1824;height:10" type="#_x0000_t75" stroked="false">
                <v:imagedata r:id="rId769" o:title=""/>
              </v:shape>
            </v:group>
            <v:group style="position:absolute;left:10800;top:13212;width:10;height:2" coordorigin="10800,13212" coordsize="10,2">
              <v:shape style="position:absolute;left:10800;top:13212;width:10;height:2" coordorigin="10800,13212" coordsize="10,0" path="m10800,13212l10809,13212e" filled="false" stroked="true" strokeweight=".47998pt" strokecolor="#000000">
                <v:path arrowok="t"/>
              </v:shape>
            </v:group>
            <v:group style="position:absolute;left:862;top:13216;width:10;height:20" coordorigin="862,13216" coordsize="10,20">
              <v:shape style="position:absolute;left:862;top:13216;width:10;height:20" coordorigin="862,13216" coordsize="10,20" path="m862,13236l871,13236,871,13216,862,13216,862,13236xe" filled="true" fillcolor="#000000" stroked="false">
                <v:path arrowok="t"/>
                <v:fill type="solid"/>
              </v:shape>
            </v:group>
            <v:group style="position:absolute;left:862;top:13236;width:10;height:20" coordorigin="862,13236" coordsize="10,20">
              <v:shape style="position:absolute;left:862;top:13236;width:10;height:20" coordorigin="862,13236" coordsize="10,20" path="m862,13255l871,13255,871,13236,862,13236,862,13255xe" filled="true" fillcolor="#000000" stroked="false">
                <v:path arrowok="t"/>
                <v:fill type="solid"/>
              </v:shape>
            </v:group>
            <v:group style="position:absolute;left:862;top:13255;width:10;height:20" coordorigin="862,13255" coordsize="10,20">
              <v:shape style="position:absolute;left:862;top:13255;width:10;height:20" coordorigin="862,13255" coordsize="10,20" path="m862,13274l871,13274,871,13255,862,13255,862,13274xe" filled="true" fillcolor="#000000" stroked="false">
                <v:path arrowok="t"/>
                <v:fill type="solid"/>
              </v:shape>
            </v:group>
            <v:group style="position:absolute;left:862;top:13274;width:10;height:20" coordorigin="862,13274" coordsize="10,20">
              <v:shape style="position:absolute;left:862;top:13274;width:10;height:20" coordorigin="862,13274" coordsize="10,20" path="m862,13293l871,13293,871,13274,862,13274,862,13293xe" filled="true" fillcolor="#000000" stroked="false">
                <v:path arrowok="t"/>
                <v:fill type="solid"/>
              </v:shape>
            </v:group>
            <v:group style="position:absolute;left:862;top:13293;width:10;height:20" coordorigin="862,13293" coordsize="10,20">
              <v:shape style="position:absolute;left:862;top:13293;width:10;height:20" coordorigin="862,13293" coordsize="10,20" path="m862,13312l871,13312,871,13293,862,13293,862,13312xe" filled="true" fillcolor="#000000" stroked="false">
                <v:path arrowok="t"/>
                <v:fill type="solid"/>
              </v:shape>
            </v:group>
            <v:group style="position:absolute;left:862;top:13312;width:10;height:20" coordorigin="862,13312" coordsize="10,20">
              <v:shape style="position:absolute;left:862;top:13312;width:10;height:20" coordorigin="862,13312" coordsize="10,20" path="m862,13332l871,13332,871,13312,862,13312,862,13332xe" filled="true" fillcolor="#000000" stroked="false">
                <v:path arrowok="t"/>
                <v:fill type="solid"/>
              </v:shape>
            </v:group>
            <v:group style="position:absolute;left:862;top:13332;width:10;height:20" coordorigin="862,13332" coordsize="10,20">
              <v:shape style="position:absolute;left:862;top:13332;width:10;height:20" coordorigin="862,13332" coordsize="10,20" path="m862,13351l871,13351,871,13332,862,13332,862,13351xe" filled="true" fillcolor="#000000" stroked="false">
                <v:path arrowok="t"/>
                <v:fill type="solid"/>
              </v:shape>
            </v:group>
            <v:group style="position:absolute;left:862;top:13351;width:10;height:20" coordorigin="862,13351" coordsize="10,20">
              <v:shape style="position:absolute;left:862;top:13351;width:10;height:20" coordorigin="862,13351" coordsize="10,20" path="m862,13370l871,13370,871,13351,862,13351,862,13370xe" filled="true" fillcolor="#000000" stroked="false">
                <v:path arrowok="t"/>
                <v:fill type="solid"/>
              </v:shape>
            </v:group>
            <v:group style="position:absolute;left:862;top:13370;width:10;height:20" coordorigin="862,13370" coordsize="10,20">
              <v:shape style="position:absolute;left:862;top:13370;width:10;height:20" coordorigin="862,13370" coordsize="10,20" path="m862,13389l871,13389,871,13370,862,13370,862,13389xe" filled="true" fillcolor="#000000" stroked="false">
                <v:path arrowok="t"/>
                <v:fill type="solid"/>
              </v:shape>
            </v:group>
            <v:group style="position:absolute;left:862;top:13389;width:10;height:20" coordorigin="862,13389" coordsize="10,20">
              <v:shape style="position:absolute;left:862;top:13389;width:10;height:20" coordorigin="862,13389" coordsize="10,20" path="m862,13408l871,13408,871,13389,862,13389,862,13408xe" filled="true" fillcolor="#000000" stroked="false">
                <v:path arrowok="t"/>
                <v:fill type="solid"/>
              </v:shape>
            </v:group>
            <v:group style="position:absolute;left:862;top:13408;width:10;height:20" coordorigin="862,13408" coordsize="10,20">
              <v:shape style="position:absolute;left:862;top:13408;width:10;height:20" coordorigin="862,13408" coordsize="10,20" path="m862,13428l871,13428,871,13408,862,13408,862,13428xe" filled="true" fillcolor="#000000" stroked="false">
                <v:path arrowok="t"/>
                <v:fill type="solid"/>
              </v:shape>
            </v:group>
            <v:group style="position:absolute;left:862;top:13428;width:10;height:20" coordorigin="862,13428" coordsize="10,20">
              <v:shape style="position:absolute;left:862;top:13428;width:10;height:20" coordorigin="862,13428" coordsize="10,20" path="m862,13447l871,13447,871,13428,862,13428,862,13447xe" filled="true" fillcolor="#000000" stroked="false">
                <v:path arrowok="t"/>
                <v:fill type="solid"/>
              </v:shape>
            </v:group>
            <v:group style="position:absolute;left:862;top:13447;width:10;height:20" coordorigin="862,13447" coordsize="10,20">
              <v:shape style="position:absolute;left:862;top:13447;width:10;height:20" coordorigin="862,13447" coordsize="10,20" path="m862,13466l871,13466,871,13447,862,13447,862,13466xe" filled="true" fillcolor="#000000" stroked="false">
                <v:path arrowok="t"/>
                <v:fill type="solid"/>
              </v:shape>
            </v:group>
            <v:group style="position:absolute;left:862;top:13466;width:10;height:20" coordorigin="862,13466" coordsize="10,20">
              <v:shape style="position:absolute;left:862;top:13466;width:10;height:20" coordorigin="862,13466" coordsize="10,20" path="m862,13485l871,13485,871,13466,862,13466,862,13485xe" filled="true" fillcolor="#000000" stroked="false">
                <v:path arrowok="t"/>
                <v:fill type="solid"/>
              </v:shape>
            </v:group>
            <v:group style="position:absolute;left:862;top:13485;width:10;height:20" coordorigin="862,13485" coordsize="10,20">
              <v:shape style="position:absolute;left:862;top:13485;width:10;height:20" coordorigin="862,13485" coordsize="10,20" path="m862,13504l871,13504,871,13485,862,13485,862,13504xe" filled="true" fillcolor="#000000" stroked="false">
                <v:path arrowok="t"/>
                <v:fill type="solid"/>
              </v:shape>
            </v:group>
            <v:group style="position:absolute;left:862;top:13504;width:10;height:20" coordorigin="862,13504" coordsize="10,20">
              <v:shape style="position:absolute;left:862;top:13504;width:10;height:20" coordorigin="862,13504" coordsize="10,20" path="m862,13524l871,13524,871,13504,862,13504,862,13524xe" filled="true" fillcolor="#000000" stroked="false">
                <v:path arrowok="t"/>
                <v:fill type="solid"/>
              </v:shape>
            </v:group>
            <v:group style="position:absolute;left:862;top:13524;width:10;height:20" coordorigin="862,13524" coordsize="10,20">
              <v:shape style="position:absolute;left:862;top:13524;width:10;height:20" coordorigin="862,13524" coordsize="10,20" path="m862,13543l871,13543,871,13524,862,13524,862,13543xe" filled="true" fillcolor="#000000" stroked="false">
                <v:path arrowok="t"/>
                <v:fill type="solid"/>
              </v:shape>
            </v:group>
            <v:group style="position:absolute;left:862;top:13543;width:10;height:20" coordorigin="862,13543" coordsize="10,20">
              <v:shape style="position:absolute;left:862;top:13543;width:10;height:20" coordorigin="862,13543" coordsize="10,20" path="m862,13562l871,13562,871,13543,862,13543,862,13562xe" filled="true" fillcolor="#000000" stroked="false">
                <v:path arrowok="t"/>
                <v:fill type="solid"/>
              </v:shape>
            </v:group>
            <v:group style="position:absolute;left:862;top:13562;width:10;height:20" coordorigin="862,13562" coordsize="10,20">
              <v:shape style="position:absolute;left:862;top:13562;width:10;height:20" coordorigin="862,13562" coordsize="10,20" path="m862,13581l871,13581,871,13562,862,13562,862,13581xe" filled="true" fillcolor="#000000" stroked="false">
                <v:path arrowok="t"/>
                <v:fill type="solid"/>
              </v:shape>
            </v:group>
            <v:group style="position:absolute;left:862;top:13581;width:10;height:20" coordorigin="862,13581" coordsize="10,20">
              <v:shape style="position:absolute;left:862;top:13581;width:10;height:20" coordorigin="862,13581" coordsize="10,20" path="m862,13600l871,13600,871,13581,862,13581,862,13600xe" filled="true" fillcolor="#000000" stroked="false">
                <v:path arrowok="t"/>
                <v:fill type="solid"/>
              </v:shape>
            </v:group>
            <v:group style="position:absolute;left:862;top:13600;width:10;height:20" coordorigin="862,13600" coordsize="10,20">
              <v:shape style="position:absolute;left:862;top:13600;width:10;height:20" coordorigin="862,13600" coordsize="10,20" path="m862,13620l871,13620,871,13600,862,13600,862,13620xe" filled="true" fillcolor="#000000" stroked="false">
                <v:path arrowok="t"/>
                <v:fill type="solid"/>
              </v:shape>
            </v:group>
            <v:group style="position:absolute;left:862;top:13620;width:10;height:20" coordorigin="862,13620" coordsize="10,20">
              <v:shape style="position:absolute;left:862;top:13620;width:10;height:20" coordorigin="862,13620" coordsize="10,20" path="m862,13639l871,13639,871,13620,862,13620,862,13639xe" filled="true" fillcolor="#000000" stroked="false">
                <v:path arrowok="t"/>
                <v:fill type="solid"/>
              </v:shape>
            </v:group>
            <v:group style="position:absolute;left:862;top:13639;width:10;height:20" coordorigin="862,13639" coordsize="10,20">
              <v:shape style="position:absolute;left:862;top:13639;width:10;height:20" coordorigin="862,13639" coordsize="10,20" path="m862,13658l871,13658,871,13639,862,13639,862,13658xe" filled="true" fillcolor="#000000" stroked="false">
                <v:path arrowok="t"/>
                <v:fill type="solid"/>
              </v:shape>
            </v:group>
            <v:group style="position:absolute;left:862;top:13658;width:10;height:20" coordorigin="862,13658" coordsize="10,20">
              <v:shape style="position:absolute;left:862;top:13658;width:10;height:20" coordorigin="862,13658" coordsize="10,20" path="m862,13677l871,13677,871,13658,862,13658,862,13677xe" filled="true" fillcolor="#000000" stroked="false">
                <v:path arrowok="t"/>
                <v:fill type="solid"/>
              </v:shape>
            </v:group>
            <v:group style="position:absolute;left:862;top:13677;width:10;height:20" coordorigin="862,13677" coordsize="10,20">
              <v:shape style="position:absolute;left:862;top:13677;width:10;height:20" coordorigin="862,13677" coordsize="10,20" path="m862,13696l871,13696,871,13677,862,13677,862,13696xe" filled="true" fillcolor="#000000" stroked="false">
                <v:path arrowok="t"/>
                <v:fill type="solid"/>
              </v:shape>
            </v:group>
            <v:group style="position:absolute;left:862;top:13696;width:10;height:20" coordorigin="862,13696" coordsize="10,20">
              <v:shape style="position:absolute;left:862;top:13696;width:10;height:20" coordorigin="862,13696" coordsize="10,20" path="m862,13716l871,13716,871,13696,862,13696,862,13716xe" filled="true" fillcolor="#000000" stroked="false">
                <v:path arrowok="t"/>
                <v:fill type="solid"/>
              </v:shape>
            </v:group>
            <v:group style="position:absolute;left:862;top:13716;width:10;height:20" coordorigin="862,13716" coordsize="10,20">
              <v:shape style="position:absolute;left:862;top:13716;width:10;height:20" coordorigin="862,13716" coordsize="10,20" path="m862,13735l871,13735,871,13716,862,13716,862,13735xe" filled="true" fillcolor="#000000" stroked="false">
                <v:path arrowok="t"/>
                <v:fill type="solid"/>
              </v:shape>
            </v:group>
            <v:group style="position:absolute;left:862;top:13735;width:10;height:20" coordorigin="862,13735" coordsize="10,20">
              <v:shape style="position:absolute;left:862;top:13735;width:10;height:20" coordorigin="862,13735" coordsize="10,20" path="m862,13754l871,13754,871,13735,862,13735,862,13754xe" filled="true" fillcolor="#000000" stroked="false">
                <v:path arrowok="t"/>
                <v:fill type="solid"/>
              </v:shape>
            </v:group>
            <v:group style="position:absolute;left:862;top:13754;width:10;height:20" coordorigin="862,13754" coordsize="10,20">
              <v:shape style="position:absolute;left:862;top:13754;width:10;height:20" coordorigin="862,13754" coordsize="10,20" path="m862,13773l871,13773,871,13754,862,13754,862,13773xe" filled="true" fillcolor="#000000" stroked="false">
                <v:path arrowok="t"/>
                <v:fill type="solid"/>
              </v:shape>
            </v:group>
            <v:group style="position:absolute;left:862;top:13773;width:10;height:20" coordorigin="862,13773" coordsize="10,20">
              <v:shape style="position:absolute;left:862;top:13773;width:10;height:20" coordorigin="862,13773" coordsize="10,20" path="m862,13792l871,13792,871,13773,862,13773,862,13792xe" filled="true" fillcolor="#000000" stroked="false">
                <v:path arrowok="t"/>
                <v:fill type="solid"/>
              </v:shape>
            </v:group>
            <v:group style="position:absolute;left:862;top:13792;width:10;height:20" coordorigin="862,13792" coordsize="10,20">
              <v:shape style="position:absolute;left:862;top:13792;width:10;height:20" coordorigin="862,13792" coordsize="10,20" path="m862,13812l871,13812,871,13792,862,13792,862,13812xe" filled="true" fillcolor="#000000" stroked="false">
                <v:path arrowok="t"/>
                <v:fill type="solid"/>
              </v:shape>
            </v:group>
            <v:group style="position:absolute;left:862;top:13812;width:10;height:20" coordorigin="862,13812" coordsize="10,20">
              <v:shape style="position:absolute;left:862;top:13812;width:10;height:20" coordorigin="862,13812" coordsize="10,20" path="m862,13831l871,13831,871,13812,862,13812,862,13831xe" filled="true" fillcolor="#000000" stroked="false">
                <v:path arrowok="t"/>
                <v:fill type="solid"/>
              </v:shape>
            </v:group>
            <v:group style="position:absolute;left:862;top:13836;width:10;height:2" coordorigin="862,13836" coordsize="10,2">
              <v:shape style="position:absolute;left:862;top:13836;width:10;height:2" coordorigin="862,13836" coordsize="10,0" path="m862,13836l871,13836e" filled="false" stroked="true" strokeweight=".47998pt" strokecolor="#000000">
                <v:path arrowok="t"/>
              </v:shape>
            </v:group>
            <v:group style="position:absolute;left:3810;top:13216;width:10;height:20" coordorigin="3810,13216" coordsize="10,20">
              <v:shape style="position:absolute;left:3810;top:13216;width:10;height:20" coordorigin="3810,13216" coordsize="10,20" path="m3810,13236l3819,13236,3819,13216,3810,13216,3810,13236xe" filled="true" fillcolor="#000000" stroked="false">
                <v:path arrowok="t"/>
                <v:fill type="solid"/>
              </v:shape>
            </v:group>
            <v:group style="position:absolute;left:3810;top:13236;width:10;height:20" coordorigin="3810,13236" coordsize="10,20">
              <v:shape style="position:absolute;left:3810;top:13236;width:10;height:20" coordorigin="3810,13236" coordsize="10,20" path="m3810,13255l3819,13255,3819,13236,3810,13236,3810,13255xe" filled="true" fillcolor="#000000" stroked="false">
                <v:path arrowok="t"/>
                <v:fill type="solid"/>
              </v:shape>
            </v:group>
            <v:group style="position:absolute;left:3810;top:13255;width:10;height:20" coordorigin="3810,13255" coordsize="10,20">
              <v:shape style="position:absolute;left:3810;top:13255;width:10;height:20" coordorigin="3810,13255" coordsize="10,20" path="m3810,13274l3819,13274,3819,13255,3810,13255,3810,13274xe" filled="true" fillcolor="#000000" stroked="false">
                <v:path arrowok="t"/>
                <v:fill type="solid"/>
              </v:shape>
            </v:group>
            <v:group style="position:absolute;left:3810;top:13274;width:10;height:20" coordorigin="3810,13274" coordsize="10,20">
              <v:shape style="position:absolute;left:3810;top:13274;width:10;height:20" coordorigin="3810,13274" coordsize="10,20" path="m3810,13293l3819,13293,3819,13274,3810,13274,3810,13293xe" filled="true" fillcolor="#000000" stroked="false">
                <v:path arrowok="t"/>
                <v:fill type="solid"/>
              </v:shape>
            </v:group>
            <v:group style="position:absolute;left:3810;top:13293;width:10;height:20" coordorigin="3810,13293" coordsize="10,20">
              <v:shape style="position:absolute;left:3810;top:13293;width:10;height:20" coordorigin="3810,13293" coordsize="10,20" path="m3810,13312l3819,13312,3819,13293,3810,13293,3810,13312xe" filled="true" fillcolor="#000000" stroked="false">
                <v:path arrowok="t"/>
                <v:fill type="solid"/>
              </v:shape>
            </v:group>
            <v:group style="position:absolute;left:3810;top:13312;width:10;height:20" coordorigin="3810,13312" coordsize="10,20">
              <v:shape style="position:absolute;left:3810;top:13312;width:10;height:20" coordorigin="3810,13312" coordsize="10,20" path="m3810,13332l3819,13332,3819,13312,3810,13312,3810,13332xe" filled="true" fillcolor="#000000" stroked="false">
                <v:path arrowok="t"/>
                <v:fill type="solid"/>
              </v:shape>
            </v:group>
            <v:group style="position:absolute;left:3810;top:13332;width:10;height:20" coordorigin="3810,13332" coordsize="10,20">
              <v:shape style="position:absolute;left:3810;top:13332;width:10;height:20" coordorigin="3810,13332" coordsize="10,20" path="m3810,13351l3819,13351,3819,13332,3810,13332,3810,13351xe" filled="true" fillcolor="#000000" stroked="false">
                <v:path arrowok="t"/>
                <v:fill type="solid"/>
              </v:shape>
            </v:group>
            <v:group style="position:absolute;left:3810;top:13351;width:10;height:20" coordorigin="3810,13351" coordsize="10,20">
              <v:shape style="position:absolute;left:3810;top:13351;width:10;height:20" coordorigin="3810,13351" coordsize="10,20" path="m3810,13370l3819,13370,3819,13351,3810,13351,3810,13370xe" filled="true" fillcolor="#000000" stroked="false">
                <v:path arrowok="t"/>
                <v:fill type="solid"/>
              </v:shape>
            </v:group>
            <v:group style="position:absolute;left:3810;top:13370;width:10;height:20" coordorigin="3810,13370" coordsize="10,20">
              <v:shape style="position:absolute;left:3810;top:13370;width:10;height:20" coordorigin="3810,13370" coordsize="10,20" path="m3810,13389l3819,13389,3819,13370,3810,13370,3810,13389xe" filled="true" fillcolor="#000000" stroked="false">
                <v:path arrowok="t"/>
                <v:fill type="solid"/>
              </v:shape>
            </v:group>
            <v:group style="position:absolute;left:3810;top:13389;width:10;height:20" coordorigin="3810,13389" coordsize="10,20">
              <v:shape style="position:absolute;left:3810;top:13389;width:10;height:20" coordorigin="3810,13389" coordsize="10,20" path="m3810,13408l3819,13408,3819,13389,3810,13389,3810,13408xe" filled="true" fillcolor="#000000" stroked="false">
                <v:path arrowok="t"/>
                <v:fill type="solid"/>
              </v:shape>
            </v:group>
            <v:group style="position:absolute;left:3810;top:13408;width:10;height:20" coordorigin="3810,13408" coordsize="10,20">
              <v:shape style="position:absolute;left:3810;top:13408;width:10;height:20" coordorigin="3810,13408" coordsize="10,20" path="m3810,13428l3819,13428,3819,13408,3810,13408,3810,13428xe" filled="true" fillcolor="#000000" stroked="false">
                <v:path arrowok="t"/>
                <v:fill type="solid"/>
              </v:shape>
            </v:group>
            <v:group style="position:absolute;left:3810;top:13428;width:10;height:20" coordorigin="3810,13428" coordsize="10,20">
              <v:shape style="position:absolute;left:3810;top:13428;width:10;height:20" coordorigin="3810,13428" coordsize="10,20" path="m3810,13447l3819,13447,3819,13428,3810,13428,3810,13447xe" filled="true" fillcolor="#000000" stroked="false">
                <v:path arrowok="t"/>
                <v:fill type="solid"/>
              </v:shape>
            </v:group>
            <v:group style="position:absolute;left:3810;top:13447;width:10;height:20" coordorigin="3810,13447" coordsize="10,20">
              <v:shape style="position:absolute;left:3810;top:13447;width:10;height:20" coordorigin="3810,13447" coordsize="10,20" path="m3810,13466l3819,13466,3819,13447,3810,13447,3810,13466xe" filled="true" fillcolor="#000000" stroked="false">
                <v:path arrowok="t"/>
                <v:fill type="solid"/>
              </v:shape>
            </v:group>
            <v:group style="position:absolute;left:3810;top:13466;width:10;height:20" coordorigin="3810,13466" coordsize="10,20">
              <v:shape style="position:absolute;left:3810;top:13466;width:10;height:20" coordorigin="3810,13466" coordsize="10,20" path="m3810,13485l3819,13485,3819,13466,3810,13466,3810,13485xe" filled="true" fillcolor="#000000" stroked="false">
                <v:path arrowok="t"/>
                <v:fill type="solid"/>
              </v:shape>
            </v:group>
            <v:group style="position:absolute;left:3810;top:13485;width:10;height:20" coordorigin="3810,13485" coordsize="10,20">
              <v:shape style="position:absolute;left:3810;top:13485;width:10;height:20" coordorigin="3810,13485" coordsize="10,20" path="m3810,13504l3819,13504,3819,13485,3810,13485,3810,13504xe" filled="true" fillcolor="#000000" stroked="false">
                <v:path arrowok="t"/>
                <v:fill type="solid"/>
              </v:shape>
            </v:group>
            <v:group style="position:absolute;left:3810;top:13504;width:10;height:20" coordorigin="3810,13504" coordsize="10,20">
              <v:shape style="position:absolute;left:3810;top:13504;width:10;height:20" coordorigin="3810,13504" coordsize="10,20" path="m3810,13524l3819,13524,3819,13504,3810,13504,3810,13524xe" filled="true" fillcolor="#000000" stroked="false">
                <v:path arrowok="t"/>
                <v:fill type="solid"/>
              </v:shape>
            </v:group>
            <v:group style="position:absolute;left:3810;top:13524;width:10;height:20" coordorigin="3810,13524" coordsize="10,20">
              <v:shape style="position:absolute;left:3810;top:13524;width:10;height:20" coordorigin="3810,13524" coordsize="10,20" path="m3810,13543l3819,13543,3819,13524,3810,13524,3810,13543xe" filled="true" fillcolor="#000000" stroked="false">
                <v:path arrowok="t"/>
                <v:fill type="solid"/>
              </v:shape>
            </v:group>
            <v:group style="position:absolute;left:3810;top:13543;width:10;height:20" coordorigin="3810,13543" coordsize="10,20">
              <v:shape style="position:absolute;left:3810;top:13543;width:10;height:20" coordorigin="3810,13543" coordsize="10,20" path="m3810,13562l3819,13562,3819,13543,3810,13543,3810,13562xe" filled="true" fillcolor="#000000" stroked="false">
                <v:path arrowok="t"/>
                <v:fill type="solid"/>
              </v:shape>
            </v:group>
            <v:group style="position:absolute;left:3810;top:13562;width:10;height:20" coordorigin="3810,13562" coordsize="10,20">
              <v:shape style="position:absolute;left:3810;top:13562;width:10;height:20" coordorigin="3810,13562" coordsize="10,20" path="m3810,13581l3819,13581,3819,13562,3810,13562,3810,13581xe" filled="true" fillcolor="#000000" stroked="false">
                <v:path arrowok="t"/>
                <v:fill type="solid"/>
              </v:shape>
            </v:group>
            <v:group style="position:absolute;left:3810;top:13581;width:10;height:20" coordorigin="3810,13581" coordsize="10,20">
              <v:shape style="position:absolute;left:3810;top:13581;width:10;height:20" coordorigin="3810,13581" coordsize="10,20" path="m3810,13600l3819,13600,3819,13581,3810,13581,3810,13600xe" filled="true" fillcolor="#000000" stroked="false">
                <v:path arrowok="t"/>
                <v:fill type="solid"/>
              </v:shape>
            </v:group>
            <v:group style="position:absolute;left:3810;top:13600;width:10;height:20" coordorigin="3810,13600" coordsize="10,20">
              <v:shape style="position:absolute;left:3810;top:13600;width:10;height:20" coordorigin="3810,13600" coordsize="10,20" path="m3810,13620l3819,13620,3819,13600,3810,13600,3810,13620xe" filled="true" fillcolor="#000000" stroked="false">
                <v:path arrowok="t"/>
                <v:fill type="solid"/>
              </v:shape>
            </v:group>
            <v:group style="position:absolute;left:3810;top:13620;width:10;height:20" coordorigin="3810,13620" coordsize="10,20">
              <v:shape style="position:absolute;left:3810;top:13620;width:10;height:20" coordorigin="3810,13620" coordsize="10,20" path="m3810,13639l3819,13639,3819,13620,3810,13620,3810,13639xe" filled="true" fillcolor="#000000" stroked="false">
                <v:path arrowok="t"/>
                <v:fill type="solid"/>
              </v:shape>
            </v:group>
            <v:group style="position:absolute;left:3810;top:13639;width:10;height:20" coordorigin="3810,13639" coordsize="10,20">
              <v:shape style="position:absolute;left:3810;top:13639;width:10;height:20" coordorigin="3810,13639" coordsize="10,20" path="m3810,13658l3819,13658,3819,13639,3810,13639,3810,13658xe" filled="true" fillcolor="#000000" stroked="false">
                <v:path arrowok="t"/>
                <v:fill type="solid"/>
              </v:shape>
            </v:group>
            <v:group style="position:absolute;left:3810;top:13658;width:10;height:20" coordorigin="3810,13658" coordsize="10,20">
              <v:shape style="position:absolute;left:3810;top:13658;width:10;height:20" coordorigin="3810,13658" coordsize="10,20" path="m3810,13677l3819,13677,3819,13658,3810,13658,3810,13677xe" filled="true" fillcolor="#000000" stroked="false">
                <v:path arrowok="t"/>
                <v:fill type="solid"/>
              </v:shape>
            </v:group>
            <v:group style="position:absolute;left:3810;top:13677;width:10;height:20" coordorigin="3810,13677" coordsize="10,20">
              <v:shape style="position:absolute;left:3810;top:13677;width:10;height:20" coordorigin="3810,13677" coordsize="10,20" path="m3810,13696l3819,13696,3819,13677,3810,13677,3810,13696xe" filled="true" fillcolor="#000000" stroked="false">
                <v:path arrowok="t"/>
                <v:fill type="solid"/>
              </v:shape>
            </v:group>
            <v:group style="position:absolute;left:3810;top:13696;width:10;height:20" coordorigin="3810,13696" coordsize="10,20">
              <v:shape style="position:absolute;left:3810;top:13696;width:10;height:20" coordorigin="3810,13696" coordsize="10,20" path="m3810,13716l3819,13716,3819,13696,3810,13696,3810,13716xe" filled="true" fillcolor="#000000" stroked="false">
                <v:path arrowok="t"/>
                <v:fill type="solid"/>
              </v:shape>
            </v:group>
            <v:group style="position:absolute;left:3810;top:13716;width:10;height:20" coordorigin="3810,13716" coordsize="10,20">
              <v:shape style="position:absolute;left:3810;top:13716;width:10;height:20" coordorigin="3810,13716" coordsize="10,20" path="m3810,13735l3819,13735,3819,13716,3810,13716,3810,13735xe" filled="true" fillcolor="#000000" stroked="false">
                <v:path arrowok="t"/>
                <v:fill type="solid"/>
              </v:shape>
            </v:group>
            <v:group style="position:absolute;left:3810;top:13735;width:10;height:20" coordorigin="3810,13735" coordsize="10,20">
              <v:shape style="position:absolute;left:3810;top:13735;width:10;height:20" coordorigin="3810,13735" coordsize="10,20" path="m3810,13754l3819,13754,3819,13735,3810,13735,3810,13754xe" filled="true" fillcolor="#000000" stroked="false">
                <v:path arrowok="t"/>
                <v:fill type="solid"/>
              </v:shape>
            </v:group>
            <v:group style="position:absolute;left:3810;top:13754;width:10;height:20" coordorigin="3810,13754" coordsize="10,20">
              <v:shape style="position:absolute;left:3810;top:13754;width:10;height:20" coordorigin="3810,13754" coordsize="10,20" path="m3810,13773l3819,13773,3819,13754,3810,13754,3810,13773xe" filled="true" fillcolor="#000000" stroked="false">
                <v:path arrowok="t"/>
                <v:fill type="solid"/>
              </v:shape>
            </v:group>
            <v:group style="position:absolute;left:3810;top:13773;width:10;height:20" coordorigin="3810,13773" coordsize="10,20">
              <v:shape style="position:absolute;left:3810;top:13773;width:10;height:20" coordorigin="3810,13773" coordsize="10,20" path="m3810,13792l3819,13792,3819,13773,3810,13773,3810,13792xe" filled="true" fillcolor="#000000" stroked="false">
                <v:path arrowok="t"/>
                <v:fill type="solid"/>
              </v:shape>
            </v:group>
            <v:group style="position:absolute;left:3810;top:13792;width:10;height:20" coordorigin="3810,13792" coordsize="10,20">
              <v:shape style="position:absolute;left:3810;top:13792;width:10;height:20" coordorigin="3810,13792" coordsize="10,20" path="m3810,13812l3819,13812,3819,13792,3810,13792,3810,13812xe" filled="true" fillcolor="#000000" stroked="false">
                <v:path arrowok="t"/>
                <v:fill type="solid"/>
              </v:shape>
            </v:group>
            <v:group style="position:absolute;left:3810;top:13812;width:10;height:20" coordorigin="3810,13812" coordsize="10,20">
              <v:shape style="position:absolute;left:3810;top:13812;width:10;height:20" coordorigin="3810,13812" coordsize="10,20" path="m3810,13831l3819,13831,3819,13812,3810,13812,3810,13831xe" filled="true" fillcolor="#000000" stroked="false">
                <v:path arrowok="t"/>
                <v:fill type="solid"/>
              </v:shape>
            </v:group>
            <v:group style="position:absolute;left:3810;top:13836;width:10;height:2" coordorigin="3810,13836" coordsize="10,2">
              <v:shape style="position:absolute;left:3810;top:13836;width:10;height:2" coordorigin="3810,13836" coordsize="10,0" path="m3810,13836l3819,13836e" filled="false" stroked="true" strokeweight=".47998pt" strokecolor="#000000">
                <v:path arrowok="t"/>
              </v:shape>
            </v:group>
            <v:group style="position:absolute;left:5631;top:13216;width:10;height:20" coordorigin="5631,13216" coordsize="10,20">
              <v:shape style="position:absolute;left:5631;top:13216;width:10;height:20" coordorigin="5631,13216" coordsize="10,20" path="m5631,13236l5641,13236,5641,13216,5631,13216,5631,13236xe" filled="true" fillcolor="#000000" stroked="false">
                <v:path arrowok="t"/>
                <v:fill type="solid"/>
              </v:shape>
            </v:group>
            <v:group style="position:absolute;left:5631;top:13236;width:10;height:20" coordorigin="5631,13236" coordsize="10,20">
              <v:shape style="position:absolute;left:5631;top:13236;width:10;height:20" coordorigin="5631,13236" coordsize="10,20" path="m5631,13255l5641,13255,5641,13236,5631,13236,5631,13255xe" filled="true" fillcolor="#000000" stroked="false">
                <v:path arrowok="t"/>
                <v:fill type="solid"/>
              </v:shape>
            </v:group>
            <v:group style="position:absolute;left:5631;top:13255;width:10;height:20" coordorigin="5631,13255" coordsize="10,20">
              <v:shape style="position:absolute;left:5631;top:13255;width:10;height:20" coordorigin="5631,13255" coordsize="10,20" path="m5631,13274l5641,13274,5641,13255,5631,13255,5631,13274xe" filled="true" fillcolor="#000000" stroked="false">
                <v:path arrowok="t"/>
                <v:fill type="solid"/>
              </v:shape>
            </v:group>
            <v:group style="position:absolute;left:5631;top:13274;width:10;height:20" coordorigin="5631,13274" coordsize="10,20">
              <v:shape style="position:absolute;left:5631;top:13274;width:10;height:20" coordorigin="5631,13274" coordsize="10,20" path="m5631,13293l5641,13293,5641,13274,5631,13274,5631,13293xe" filled="true" fillcolor="#000000" stroked="false">
                <v:path arrowok="t"/>
                <v:fill type="solid"/>
              </v:shape>
            </v:group>
            <v:group style="position:absolute;left:5631;top:13293;width:10;height:20" coordorigin="5631,13293" coordsize="10,20">
              <v:shape style="position:absolute;left:5631;top:13293;width:10;height:20" coordorigin="5631,13293" coordsize="10,20" path="m5631,13312l5641,13312,5641,13293,5631,13293,5631,13312xe" filled="true" fillcolor="#000000" stroked="false">
                <v:path arrowok="t"/>
                <v:fill type="solid"/>
              </v:shape>
            </v:group>
            <v:group style="position:absolute;left:5631;top:13312;width:10;height:20" coordorigin="5631,13312" coordsize="10,20">
              <v:shape style="position:absolute;left:5631;top:13312;width:10;height:20" coordorigin="5631,13312" coordsize="10,20" path="m5631,13332l5641,13332,5641,13312,5631,13312,5631,13332xe" filled="true" fillcolor="#000000" stroked="false">
                <v:path arrowok="t"/>
                <v:fill type="solid"/>
              </v:shape>
            </v:group>
            <v:group style="position:absolute;left:5631;top:13332;width:10;height:20" coordorigin="5631,13332" coordsize="10,20">
              <v:shape style="position:absolute;left:5631;top:13332;width:10;height:20" coordorigin="5631,13332" coordsize="10,20" path="m5631,13351l5641,13351,5641,13332,5631,13332,5631,13351xe" filled="true" fillcolor="#000000" stroked="false">
                <v:path arrowok="t"/>
                <v:fill type="solid"/>
              </v:shape>
            </v:group>
            <v:group style="position:absolute;left:5631;top:13351;width:10;height:20" coordorigin="5631,13351" coordsize="10,20">
              <v:shape style="position:absolute;left:5631;top:13351;width:10;height:20" coordorigin="5631,13351" coordsize="10,20" path="m5631,13370l5641,13370,5641,13351,5631,13351,5631,13370xe" filled="true" fillcolor="#000000" stroked="false">
                <v:path arrowok="t"/>
                <v:fill type="solid"/>
              </v:shape>
            </v:group>
            <v:group style="position:absolute;left:5631;top:13370;width:10;height:20" coordorigin="5631,13370" coordsize="10,20">
              <v:shape style="position:absolute;left:5631;top:13370;width:10;height:20" coordorigin="5631,13370" coordsize="10,20" path="m5631,13389l5641,13389,5641,13370,5631,13370,5631,13389xe" filled="true" fillcolor="#000000" stroked="false">
                <v:path arrowok="t"/>
                <v:fill type="solid"/>
              </v:shape>
            </v:group>
            <v:group style="position:absolute;left:5631;top:13389;width:10;height:20" coordorigin="5631,13389" coordsize="10,20">
              <v:shape style="position:absolute;left:5631;top:13389;width:10;height:20" coordorigin="5631,13389" coordsize="10,20" path="m5631,13408l5641,13408,5641,13389,5631,13389,5631,13408xe" filled="true" fillcolor="#000000" stroked="false">
                <v:path arrowok="t"/>
                <v:fill type="solid"/>
              </v:shape>
            </v:group>
            <v:group style="position:absolute;left:5631;top:13408;width:10;height:20" coordorigin="5631,13408" coordsize="10,20">
              <v:shape style="position:absolute;left:5631;top:13408;width:10;height:20" coordorigin="5631,13408" coordsize="10,20" path="m5631,13428l5641,13428,5641,13408,5631,13408,5631,13428xe" filled="true" fillcolor="#000000" stroked="false">
                <v:path arrowok="t"/>
                <v:fill type="solid"/>
              </v:shape>
            </v:group>
            <v:group style="position:absolute;left:5631;top:13428;width:10;height:20" coordorigin="5631,13428" coordsize="10,20">
              <v:shape style="position:absolute;left:5631;top:13428;width:10;height:20" coordorigin="5631,13428" coordsize="10,20" path="m5631,13447l5641,13447,5641,13428,5631,13428,5631,13447xe" filled="true" fillcolor="#000000" stroked="false">
                <v:path arrowok="t"/>
                <v:fill type="solid"/>
              </v:shape>
            </v:group>
            <v:group style="position:absolute;left:5631;top:13447;width:10;height:20" coordorigin="5631,13447" coordsize="10,20">
              <v:shape style="position:absolute;left:5631;top:13447;width:10;height:20" coordorigin="5631,13447" coordsize="10,20" path="m5631,13466l5641,13466,5641,13447,5631,13447,5631,13466xe" filled="true" fillcolor="#000000" stroked="false">
                <v:path arrowok="t"/>
                <v:fill type="solid"/>
              </v:shape>
            </v:group>
            <v:group style="position:absolute;left:5631;top:13466;width:10;height:20" coordorigin="5631,13466" coordsize="10,20">
              <v:shape style="position:absolute;left:5631;top:13466;width:10;height:20" coordorigin="5631,13466" coordsize="10,20" path="m5631,13485l5641,13485,5641,13466,5631,13466,5631,13485xe" filled="true" fillcolor="#000000" stroked="false">
                <v:path arrowok="t"/>
                <v:fill type="solid"/>
              </v:shape>
            </v:group>
            <v:group style="position:absolute;left:5631;top:13485;width:10;height:20" coordorigin="5631,13485" coordsize="10,20">
              <v:shape style="position:absolute;left:5631;top:13485;width:10;height:20" coordorigin="5631,13485" coordsize="10,20" path="m5631,13504l5641,13504,5641,13485,5631,13485,5631,13504xe" filled="true" fillcolor="#000000" stroked="false">
                <v:path arrowok="t"/>
                <v:fill type="solid"/>
              </v:shape>
            </v:group>
            <v:group style="position:absolute;left:5631;top:13504;width:10;height:20" coordorigin="5631,13504" coordsize="10,20">
              <v:shape style="position:absolute;left:5631;top:13504;width:10;height:20" coordorigin="5631,13504" coordsize="10,20" path="m5631,13524l5641,13524,5641,13504,5631,13504,5631,13524xe" filled="true" fillcolor="#000000" stroked="false">
                <v:path arrowok="t"/>
                <v:fill type="solid"/>
              </v:shape>
            </v:group>
            <v:group style="position:absolute;left:5631;top:13524;width:10;height:20" coordorigin="5631,13524" coordsize="10,20">
              <v:shape style="position:absolute;left:5631;top:13524;width:10;height:20" coordorigin="5631,13524" coordsize="10,20" path="m5631,13543l5641,13543,5641,13524,5631,13524,5631,13543xe" filled="true" fillcolor="#000000" stroked="false">
                <v:path arrowok="t"/>
                <v:fill type="solid"/>
              </v:shape>
            </v:group>
            <v:group style="position:absolute;left:5631;top:13543;width:10;height:20" coordorigin="5631,13543" coordsize="10,20">
              <v:shape style="position:absolute;left:5631;top:13543;width:10;height:20" coordorigin="5631,13543" coordsize="10,20" path="m5631,13562l5641,13562,5641,13543,5631,13543,5631,13562xe" filled="true" fillcolor="#000000" stroked="false">
                <v:path arrowok="t"/>
                <v:fill type="solid"/>
              </v:shape>
            </v:group>
            <v:group style="position:absolute;left:5631;top:13562;width:10;height:20" coordorigin="5631,13562" coordsize="10,20">
              <v:shape style="position:absolute;left:5631;top:13562;width:10;height:20" coordorigin="5631,13562" coordsize="10,20" path="m5631,13581l5641,13581,5641,13562,5631,13562,5631,13581xe" filled="true" fillcolor="#000000" stroked="false">
                <v:path arrowok="t"/>
                <v:fill type="solid"/>
              </v:shape>
            </v:group>
            <v:group style="position:absolute;left:5631;top:13581;width:10;height:20" coordorigin="5631,13581" coordsize="10,20">
              <v:shape style="position:absolute;left:5631;top:13581;width:10;height:20" coordorigin="5631,13581" coordsize="10,20" path="m5631,13600l5641,13600,5641,13581,5631,13581,5631,13600xe" filled="true" fillcolor="#000000" stroked="false">
                <v:path arrowok="t"/>
                <v:fill type="solid"/>
              </v:shape>
            </v:group>
            <v:group style="position:absolute;left:5631;top:13600;width:10;height:20" coordorigin="5631,13600" coordsize="10,20">
              <v:shape style="position:absolute;left:5631;top:13600;width:10;height:20" coordorigin="5631,13600" coordsize="10,20" path="m5631,13620l5641,13620,5641,13600,5631,13600,5631,13620xe" filled="true" fillcolor="#000000" stroked="false">
                <v:path arrowok="t"/>
                <v:fill type="solid"/>
              </v:shape>
            </v:group>
            <v:group style="position:absolute;left:5631;top:13620;width:10;height:20" coordorigin="5631,13620" coordsize="10,20">
              <v:shape style="position:absolute;left:5631;top:13620;width:10;height:20" coordorigin="5631,13620" coordsize="10,20" path="m5631,13639l5641,13639,5641,13620,5631,13620,5631,13639xe" filled="true" fillcolor="#000000" stroked="false">
                <v:path arrowok="t"/>
                <v:fill type="solid"/>
              </v:shape>
            </v:group>
            <v:group style="position:absolute;left:5631;top:13639;width:10;height:20" coordorigin="5631,13639" coordsize="10,20">
              <v:shape style="position:absolute;left:5631;top:13639;width:10;height:20" coordorigin="5631,13639" coordsize="10,20" path="m5631,13658l5641,13658,5641,13639,5631,13639,5631,13658xe" filled="true" fillcolor="#000000" stroked="false">
                <v:path arrowok="t"/>
                <v:fill type="solid"/>
              </v:shape>
            </v:group>
            <v:group style="position:absolute;left:5631;top:13658;width:10;height:20" coordorigin="5631,13658" coordsize="10,20">
              <v:shape style="position:absolute;left:5631;top:13658;width:10;height:20" coordorigin="5631,13658" coordsize="10,20" path="m5631,13677l5641,13677,5641,13658,5631,13658,5631,13677xe" filled="true" fillcolor="#000000" stroked="false">
                <v:path arrowok="t"/>
                <v:fill type="solid"/>
              </v:shape>
            </v:group>
            <v:group style="position:absolute;left:5631;top:13677;width:10;height:20" coordorigin="5631,13677" coordsize="10,20">
              <v:shape style="position:absolute;left:5631;top:13677;width:10;height:20" coordorigin="5631,13677" coordsize="10,20" path="m5631,13696l5641,13696,5641,13677,5631,13677,5631,13696xe" filled="true" fillcolor="#000000" stroked="false">
                <v:path arrowok="t"/>
                <v:fill type="solid"/>
              </v:shape>
            </v:group>
            <v:group style="position:absolute;left:5631;top:13696;width:10;height:20" coordorigin="5631,13696" coordsize="10,20">
              <v:shape style="position:absolute;left:5631;top:13696;width:10;height:20" coordorigin="5631,13696" coordsize="10,20" path="m5631,13716l5641,13716,5641,13696,5631,13696,5631,13716xe" filled="true" fillcolor="#000000" stroked="false">
                <v:path arrowok="t"/>
                <v:fill type="solid"/>
              </v:shape>
            </v:group>
            <v:group style="position:absolute;left:5631;top:13716;width:10;height:20" coordorigin="5631,13716" coordsize="10,20">
              <v:shape style="position:absolute;left:5631;top:13716;width:10;height:20" coordorigin="5631,13716" coordsize="10,20" path="m5631,13735l5641,13735,5641,13716,5631,13716,5631,13735xe" filled="true" fillcolor="#000000" stroked="false">
                <v:path arrowok="t"/>
                <v:fill type="solid"/>
              </v:shape>
            </v:group>
            <v:group style="position:absolute;left:5631;top:13735;width:10;height:20" coordorigin="5631,13735" coordsize="10,20">
              <v:shape style="position:absolute;left:5631;top:13735;width:10;height:20" coordorigin="5631,13735" coordsize="10,20" path="m5631,13754l5641,13754,5641,13735,5631,13735,5631,13754xe" filled="true" fillcolor="#000000" stroked="false">
                <v:path arrowok="t"/>
                <v:fill type="solid"/>
              </v:shape>
            </v:group>
            <v:group style="position:absolute;left:5631;top:13754;width:10;height:20" coordorigin="5631,13754" coordsize="10,20">
              <v:shape style="position:absolute;left:5631;top:13754;width:10;height:20" coordorigin="5631,13754" coordsize="10,20" path="m5631,13773l5641,13773,5641,13754,5631,13754,5631,13773xe" filled="true" fillcolor="#000000" stroked="false">
                <v:path arrowok="t"/>
                <v:fill type="solid"/>
              </v:shape>
            </v:group>
            <v:group style="position:absolute;left:5631;top:13773;width:10;height:20" coordorigin="5631,13773" coordsize="10,20">
              <v:shape style="position:absolute;left:5631;top:13773;width:10;height:20" coordorigin="5631,13773" coordsize="10,20" path="m5631,13792l5641,13792,5641,13773,5631,13773,5631,13792xe" filled="true" fillcolor="#000000" stroked="false">
                <v:path arrowok="t"/>
                <v:fill type="solid"/>
              </v:shape>
            </v:group>
            <v:group style="position:absolute;left:5631;top:13792;width:10;height:20" coordorigin="5631,13792" coordsize="10,20">
              <v:shape style="position:absolute;left:5631;top:13792;width:10;height:20" coordorigin="5631,13792" coordsize="10,20" path="m5631,13812l5641,13812,5641,13792,5631,13792,5631,13812xe" filled="true" fillcolor="#000000" stroked="false">
                <v:path arrowok="t"/>
                <v:fill type="solid"/>
              </v:shape>
            </v:group>
            <v:group style="position:absolute;left:5631;top:13812;width:10;height:20" coordorigin="5631,13812" coordsize="10,20">
              <v:shape style="position:absolute;left:5631;top:13812;width:10;height:20" coordorigin="5631,13812" coordsize="10,20" path="m5631,13831l5641,13831,5641,13812,5631,13812,5631,13831xe" filled="true" fillcolor="#000000" stroked="false">
                <v:path arrowok="t"/>
                <v:fill type="solid"/>
              </v:shape>
            </v:group>
            <v:group style="position:absolute;left:5631;top:13836;width:10;height:2" coordorigin="5631,13836" coordsize="10,2">
              <v:shape style="position:absolute;left:5631;top:13836;width:10;height:2" coordorigin="5631,13836" coordsize="10,0" path="m5631,13836l5641,13836e" filled="false" stroked="true" strokeweight=".47998pt" strokecolor="#000000">
                <v:path arrowok="t"/>
              </v:shape>
            </v:group>
            <v:group style="position:absolute;left:7451;top:13216;width:10;height:20" coordorigin="7451,13216" coordsize="10,20">
              <v:shape style="position:absolute;left:7451;top:13216;width:10;height:20" coordorigin="7451,13216" coordsize="10,20" path="m7451,13236l7461,13236,7461,13216,7451,13216,7451,13236xe" filled="true" fillcolor="#000000" stroked="false">
                <v:path arrowok="t"/>
                <v:fill type="solid"/>
              </v:shape>
            </v:group>
            <v:group style="position:absolute;left:7451;top:13236;width:10;height:20" coordorigin="7451,13236" coordsize="10,20">
              <v:shape style="position:absolute;left:7451;top:13236;width:10;height:20" coordorigin="7451,13236" coordsize="10,20" path="m7451,13255l7461,13255,7461,13236,7451,13236,7451,13255xe" filled="true" fillcolor="#000000" stroked="false">
                <v:path arrowok="t"/>
                <v:fill type="solid"/>
              </v:shape>
            </v:group>
            <v:group style="position:absolute;left:7451;top:13255;width:10;height:20" coordorigin="7451,13255" coordsize="10,20">
              <v:shape style="position:absolute;left:7451;top:13255;width:10;height:20" coordorigin="7451,13255" coordsize="10,20" path="m7451,13274l7461,13274,7461,13255,7451,13255,7451,13274xe" filled="true" fillcolor="#000000" stroked="false">
                <v:path arrowok="t"/>
                <v:fill type="solid"/>
              </v:shape>
            </v:group>
            <v:group style="position:absolute;left:7451;top:13274;width:10;height:20" coordorigin="7451,13274" coordsize="10,20">
              <v:shape style="position:absolute;left:7451;top:13274;width:10;height:20" coordorigin="7451,13274" coordsize="10,20" path="m7451,13293l7461,13293,7461,13274,7451,13274,7451,13293xe" filled="true" fillcolor="#000000" stroked="false">
                <v:path arrowok="t"/>
                <v:fill type="solid"/>
              </v:shape>
            </v:group>
            <v:group style="position:absolute;left:7451;top:13293;width:10;height:20" coordorigin="7451,13293" coordsize="10,20">
              <v:shape style="position:absolute;left:7451;top:13293;width:10;height:20" coordorigin="7451,13293" coordsize="10,20" path="m7451,13312l7461,13312,7461,13293,7451,13293,7451,13312xe" filled="true" fillcolor="#000000" stroked="false">
                <v:path arrowok="t"/>
                <v:fill type="solid"/>
              </v:shape>
            </v:group>
            <v:group style="position:absolute;left:7451;top:13312;width:10;height:20" coordorigin="7451,13312" coordsize="10,20">
              <v:shape style="position:absolute;left:7451;top:13312;width:10;height:20" coordorigin="7451,13312" coordsize="10,20" path="m7451,13332l7461,13332,7461,13312,7451,13312,7451,13332xe" filled="true" fillcolor="#000000" stroked="false">
                <v:path arrowok="t"/>
                <v:fill type="solid"/>
              </v:shape>
            </v:group>
            <v:group style="position:absolute;left:7451;top:13332;width:10;height:20" coordorigin="7451,13332" coordsize="10,20">
              <v:shape style="position:absolute;left:7451;top:13332;width:10;height:20" coordorigin="7451,13332" coordsize="10,20" path="m7451,13351l7461,13351,7461,13332,7451,13332,7451,13351xe" filled="true" fillcolor="#000000" stroked="false">
                <v:path arrowok="t"/>
                <v:fill type="solid"/>
              </v:shape>
            </v:group>
            <v:group style="position:absolute;left:7451;top:13351;width:10;height:20" coordorigin="7451,13351" coordsize="10,20">
              <v:shape style="position:absolute;left:7451;top:13351;width:10;height:20" coordorigin="7451,13351" coordsize="10,20" path="m7451,13370l7461,13370,7461,13351,7451,13351,7451,13370xe" filled="true" fillcolor="#000000" stroked="false">
                <v:path arrowok="t"/>
                <v:fill type="solid"/>
              </v:shape>
            </v:group>
            <v:group style="position:absolute;left:7451;top:13370;width:10;height:20" coordorigin="7451,13370" coordsize="10,20">
              <v:shape style="position:absolute;left:7451;top:13370;width:10;height:20" coordorigin="7451,13370" coordsize="10,20" path="m7451,13389l7461,13389,7461,13370,7451,13370,7451,13389xe" filled="true" fillcolor="#000000" stroked="false">
                <v:path arrowok="t"/>
                <v:fill type="solid"/>
              </v:shape>
            </v:group>
            <v:group style="position:absolute;left:7451;top:13389;width:10;height:20" coordorigin="7451,13389" coordsize="10,20">
              <v:shape style="position:absolute;left:7451;top:13389;width:10;height:20" coordorigin="7451,13389" coordsize="10,20" path="m7451,13408l7461,13408,7461,13389,7451,13389,7451,13408xe" filled="true" fillcolor="#000000" stroked="false">
                <v:path arrowok="t"/>
                <v:fill type="solid"/>
              </v:shape>
            </v:group>
            <v:group style="position:absolute;left:7451;top:13408;width:10;height:20" coordorigin="7451,13408" coordsize="10,20">
              <v:shape style="position:absolute;left:7451;top:13408;width:10;height:20" coordorigin="7451,13408" coordsize="10,20" path="m7451,13428l7461,13428,7461,13408,7451,13408,7451,13428xe" filled="true" fillcolor="#000000" stroked="false">
                <v:path arrowok="t"/>
                <v:fill type="solid"/>
              </v:shape>
            </v:group>
            <v:group style="position:absolute;left:7451;top:13428;width:10;height:20" coordorigin="7451,13428" coordsize="10,20">
              <v:shape style="position:absolute;left:7451;top:13428;width:10;height:20" coordorigin="7451,13428" coordsize="10,20" path="m7451,13447l7461,13447,7461,13428,7451,13428,7451,13447xe" filled="true" fillcolor="#000000" stroked="false">
                <v:path arrowok="t"/>
                <v:fill type="solid"/>
              </v:shape>
            </v:group>
            <v:group style="position:absolute;left:7451;top:13447;width:10;height:20" coordorigin="7451,13447" coordsize="10,20">
              <v:shape style="position:absolute;left:7451;top:13447;width:10;height:20" coordorigin="7451,13447" coordsize="10,20" path="m7451,13466l7461,13466,7461,13447,7451,13447,7451,13466xe" filled="true" fillcolor="#000000" stroked="false">
                <v:path arrowok="t"/>
                <v:fill type="solid"/>
              </v:shape>
            </v:group>
            <v:group style="position:absolute;left:7451;top:13466;width:10;height:20" coordorigin="7451,13466" coordsize="10,20">
              <v:shape style="position:absolute;left:7451;top:13466;width:10;height:20" coordorigin="7451,13466" coordsize="10,20" path="m7451,13485l7461,13485,7461,13466,7451,13466,7451,13485xe" filled="true" fillcolor="#000000" stroked="false">
                <v:path arrowok="t"/>
                <v:fill type="solid"/>
              </v:shape>
            </v:group>
            <v:group style="position:absolute;left:7451;top:13485;width:10;height:20" coordorigin="7451,13485" coordsize="10,20">
              <v:shape style="position:absolute;left:7451;top:13485;width:10;height:20" coordorigin="7451,13485" coordsize="10,20" path="m7451,13504l7461,13504,7461,13485,7451,13485,7451,13504xe" filled="true" fillcolor="#000000" stroked="false">
                <v:path arrowok="t"/>
                <v:fill type="solid"/>
              </v:shape>
            </v:group>
            <v:group style="position:absolute;left:7451;top:13504;width:10;height:20" coordorigin="7451,13504" coordsize="10,20">
              <v:shape style="position:absolute;left:7451;top:13504;width:10;height:20" coordorigin="7451,13504" coordsize="10,20" path="m7451,13524l7461,13524,7461,13504,7451,13504,7451,13524xe" filled="true" fillcolor="#000000" stroked="false">
                <v:path arrowok="t"/>
                <v:fill type="solid"/>
              </v:shape>
            </v:group>
            <v:group style="position:absolute;left:7451;top:13524;width:10;height:20" coordorigin="7451,13524" coordsize="10,20">
              <v:shape style="position:absolute;left:7451;top:13524;width:10;height:20" coordorigin="7451,13524" coordsize="10,20" path="m7451,13543l7461,13543,7461,13524,7451,13524,7451,13543xe" filled="true" fillcolor="#000000" stroked="false">
                <v:path arrowok="t"/>
                <v:fill type="solid"/>
              </v:shape>
            </v:group>
            <v:group style="position:absolute;left:7451;top:13543;width:10;height:20" coordorigin="7451,13543" coordsize="10,20">
              <v:shape style="position:absolute;left:7451;top:13543;width:10;height:20" coordorigin="7451,13543" coordsize="10,20" path="m7451,13562l7461,13562,7461,13543,7451,13543,7451,13562xe" filled="true" fillcolor="#000000" stroked="false">
                <v:path arrowok="t"/>
                <v:fill type="solid"/>
              </v:shape>
            </v:group>
            <v:group style="position:absolute;left:7451;top:13562;width:10;height:20" coordorigin="7451,13562" coordsize="10,20">
              <v:shape style="position:absolute;left:7451;top:13562;width:10;height:20" coordorigin="7451,13562" coordsize="10,20" path="m7451,13581l7461,13581,7461,13562,7451,13562,7451,13581xe" filled="true" fillcolor="#000000" stroked="false">
                <v:path arrowok="t"/>
                <v:fill type="solid"/>
              </v:shape>
            </v:group>
            <v:group style="position:absolute;left:7451;top:13581;width:10;height:20" coordorigin="7451,13581" coordsize="10,20">
              <v:shape style="position:absolute;left:7451;top:13581;width:10;height:20" coordorigin="7451,13581" coordsize="10,20" path="m7451,13600l7461,13600,7461,13581,7451,13581,7451,13600xe" filled="true" fillcolor="#000000" stroked="false">
                <v:path arrowok="t"/>
                <v:fill type="solid"/>
              </v:shape>
            </v:group>
            <v:group style="position:absolute;left:7451;top:13600;width:10;height:20" coordorigin="7451,13600" coordsize="10,20">
              <v:shape style="position:absolute;left:7451;top:13600;width:10;height:20" coordorigin="7451,13600" coordsize="10,20" path="m7451,13620l7461,13620,7461,13600,7451,13600,7451,13620xe" filled="true" fillcolor="#000000" stroked="false">
                <v:path arrowok="t"/>
                <v:fill type="solid"/>
              </v:shape>
            </v:group>
            <v:group style="position:absolute;left:7451;top:13620;width:10;height:20" coordorigin="7451,13620" coordsize="10,20">
              <v:shape style="position:absolute;left:7451;top:13620;width:10;height:20" coordorigin="7451,13620" coordsize="10,20" path="m7451,13639l7461,13639,7461,13620,7451,13620,7451,13639xe" filled="true" fillcolor="#000000" stroked="false">
                <v:path arrowok="t"/>
                <v:fill type="solid"/>
              </v:shape>
            </v:group>
            <v:group style="position:absolute;left:7451;top:13639;width:10;height:20" coordorigin="7451,13639" coordsize="10,20">
              <v:shape style="position:absolute;left:7451;top:13639;width:10;height:20" coordorigin="7451,13639" coordsize="10,20" path="m7451,13658l7461,13658,7461,13639,7451,13639,7451,13658xe" filled="true" fillcolor="#000000" stroked="false">
                <v:path arrowok="t"/>
                <v:fill type="solid"/>
              </v:shape>
            </v:group>
            <v:group style="position:absolute;left:7451;top:13658;width:10;height:20" coordorigin="7451,13658" coordsize="10,20">
              <v:shape style="position:absolute;left:7451;top:13658;width:10;height:20" coordorigin="7451,13658" coordsize="10,20" path="m7451,13677l7461,13677,7461,13658,7451,13658,7451,13677xe" filled="true" fillcolor="#000000" stroked="false">
                <v:path arrowok="t"/>
                <v:fill type="solid"/>
              </v:shape>
            </v:group>
            <v:group style="position:absolute;left:7451;top:13677;width:10;height:20" coordorigin="7451,13677" coordsize="10,20">
              <v:shape style="position:absolute;left:7451;top:13677;width:10;height:20" coordorigin="7451,13677" coordsize="10,20" path="m7451,13696l7461,13696,7461,13677,7451,13677,7451,13696xe" filled="true" fillcolor="#000000" stroked="false">
                <v:path arrowok="t"/>
                <v:fill type="solid"/>
              </v:shape>
            </v:group>
            <v:group style="position:absolute;left:7451;top:13696;width:10;height:20" coordorigin="7451,13696" coordsize="10,20">
              <v:shape style="position:absolute;left:7451;top:13696;width:10;height:20" coordorigin="7451,13696" coordsize="10,20" path="m7451,13716l7461,13716,7461,13696,7451,13696,7451,13716xe" filled="true" fillcolor="#000000" stroked="false">
                <v:path arrowok="t"/>
                <v:fill type="solid"/>
              </v:shape>
            </v:group>
            <v:group style="position:absolute;left:7451;top:13716;width:10;height:20" coordorigin="7451,13716" coordsize="10,20">
              <v:shape style="position:absolute;left:7451;top:13716;width:10;height:20" coordorigin="7451,13716" coordsize="10,20" path="m7451,13735l7461,13735,7461,13716,7451,13716,7451,13735xe" filled="true" fillcolor="#000000" stroked="false">
                <v:path arrowok="t"/>
                <v:fill type="solid"/>
              </v:shape>
            </v:group>
            <v:group style="position:absolute;left:7451;top:13735;width:10;height:20" coordorigin="7451,13735" coordsize="10,20">
              <v:shape style="position:absolute;left:7451;top:13735;width:10;height:20" coordorigin="7451,13735" coordsize="10,20" path="m7451,13754l7461,13754,7461,13735,7451,13735,7451,13754xe" filled="true" fillcolor="#000000" stroked="false">
                <v:path arrowok="t"/>
                <v:fill type="solid"/>
              </v:shape>
            </v:group>
            <v:group style="position:absolute;left:7451;top:13754;width:10;height:20" coordorigin="7451,13754" coordsize="10,20">
              <v:shape style="position:absolute;left:7451;top:13754;width:10;height:20" coordorigin="7451,13754" coordsize="10,20" path="m7451,13773l7461,13773,7461,13754,7451,13754,7451,13773xe" filled="true" fillcolor="#000000" stroked="false">
                <v:path arrowok="t"/>
                <v:fill type="solid"/>
              </v:shape>
            </v:group>
            <v:group style="position:absolute;left:7451;top:13773;width:10;height:20" coordorigin="7451,13773" coordsize="10,20">
              <v:shape style="position:absolute;left:7451;top:13773;width:10;height:20" coordorigin="7451,13773" coordsize="10,20" path="m7451,13792l7461,13792,7461,13773,7451,13773,7451,13792xe" filled="true" fillcolor="#000000" stroked="false">
                <v:path arrowok="t"/>
                <v:fill type="solid"/>
              </v:shape>
            </v:group>
            <v:group style="position:absolute;left:7451;top:13792;width:10;height:20" coordorigin="7451,13792" coordsize="10,20">
              <v:shape style="position:absolute;left:7451;top:13792;width:10;height:20" coordorigin="7451,13792" coordsize="10,20" path="m7451,13812l7461,13812,7461,13792,7451,13792,7451,13812xe" filled="true" fillcolor="#000000" stroked="false">
                <v:path arrowok="t"/>
                <v:fill type="solid"/>
              </v:shape>
            </v:group>
            <v:group style="position:absolute;left:7451;top:13812;width:10;height:20" coordorigin="7451,13812" coordsize="10,20">
              <v:shape style="position:absolute;left:7451;top:13812;width:10;height:20" coordorigin="7451,13812" coordsize="10,20" path="m7451,13831l7461,13831,7461,13812,7451,13812,7451,13831xe" filled="true" fillcolor="#000000" stroked="false">
                <v:path arrowok="t"/>
                <v:fill type="solid"/>
              </v:shape>
            </v:group>
            <v:group style="position:absolute;left:7451;top:13836;width:10;height:2" coordorigin="7451,13836" coordsize="10,2">
              <v:shape style="position:absolute;left:7451;top:13836;width:10;height:2" coordorigin="7451,13836" coordsize="10,0" path="m7451,13836l7461,13836e" filled="false" stroked="true" strokeweight=".47998pt" strokecolor="#000000">
                <v:path arrowok="t"/>
              </v:shape>
            </v:group>
            <v:group style="position:absolute;left:8980;top:13216;width:10;height:20" coordorigin="8980,13216" coordsize="10,20">
              <v:shape style="position:absolute;left:8980;top:13216;width:10;height:20" coordorigin="8980,13216" coordsize="10,20" path="m8980,13236l8990,13236,8990,13216,8980,13216,8980,13236xe" filled="true" fillcolor="#000000" stroked="false">
                <v:path arrowok="t"/>
                <v:fill type="solid"/>
              </v:shape>
            </v:group>
            <v:group style="position:absolute;left:8980;top:13236;width:10;height:20" coordorigin="8980,13236" coordsize="10,20">
              <v:shape style="position:absolute;left:8980;top:13236;width:10;height:20" coordorigin="8980,13236" coordsize="10,20" path="m8980,13255l8990,13255,8990,13236,8980,13236,8980,13255xe" filled="true" fillcolor="#000000" stroked="false">
                <v:path arrowok="t"/>
                <v:fill type="solid"/>
              </v:shape>
            </v:group>
            <v:group style="position:absolute;left:8980;top:13255;width:10;height:20" coordorigin="8980,13255" coordsize="10,20">
              <v:shape style="position:absolute;left:8980;top:13255;width:10;height:20" coordorigin="8980,13255" coordsize="10,20" path="m8980,13274l8990,13274,8990,13255,8980,13255,8980,13274xe" filled="true" fillcolor="#000000" stroked="false">
                <v:path arrowok="t"/>
                <v:fill type="solid"/>
              </v:shape>
            </v:group>
            <v:group style="position:absolute;left:8980;top:13274;width:10;height:20" coordorigin="8980,13274" coordsize="10,20">
              <v:shape style="position:absolute;left:8980;top:13274;width:10;height:20" coordorigin="8980,13274" coordsize="10,20" path="m8980,13293l8990,13293,8990,13274,8980,13274,8980,13293xe" filled="true" fillcolor="#000000" stroked="false">
                <v:path arrowok="t"/>
                <v:fill type="solid"/>
              </v:shape>
            </v:group>
            <v:group style="position:absolute;left:8980;top:13293;width:10;height:20" coordorigin="8980,13293" coordsize="10,20">
              <v:shape style="position:absolute;left:8980;top:13293;width:10;height:20" coordorigin="8980,13293" coordsize="10,20" path="m8980,13312l8990,13312,8990,13293,8980,13293,8980,13312xe" filled="true" fillcolor="#000000" stroked="false">
                <v:path arrowok="t"/>
                <v:fill type="solid"/>
              </v:shape>
            </v:group>
            <v:group style="position:absolute;left:8980;top:13312;width:10;height:20" coordorigin="8980,13312" coordsize="10,20">
              <v:shape style="position:absolute;left:8980;top:13312;width:10;height:20" coordorigin="8980,13312" coordsize="10,20" path="m8980,13332l8990,13332,8990,13312,8980,13312,8980,13332xe" filled="true" fillcolor="#000000" stroked="false">
                <v:path arrowok="t"/>
                <v:fill type="solid"/>
              </v:shape>
            </v:group>
            <v:group style="position:absolute;left:8980;top:13332;width:10;height:20" coordorigin="8980,13332" coordsize="10,20">
              <v:shape style="position:absolute;left:8980;top:13332;width:10;height:20" coordorigin="8980,13332" coordsize="10,20" path="m8980,13351l8990,13351,8990,13332,8980,13332,8980,13351xe" filled="true" fillcolor="#000000" stroked="false">
                <v:path arrowok="t"/>
                <v:fill type="solid"/>
              </v:shape>
            </v:group>
            <v:group style="position:absolute;left:8980;top:13351;width:10;height:20" coordorigin="8980,13351" coordsize="10,20">
              <v:shape style="position:absolute;left:8980;top:13351;width:10;height:20" coordorigin="8980,13351" coordsize="10,20" path="m8980,13370l8990,13370,8990,13351,8980,13351,8980,13370xe" filled="true" fillcolor="#000000" stroked="false">
                <v:path arrowok="t"/>
                <v:fill type="solid"/>
              </v:shape>
            </v:group>
            <v:group style="position:absolute;left:8980;top:13370;width:10;height:20" coordorigin="8980,13370" coordsize="10,20">
              <v:shape style="position:absolute;left:8980;top:13370;width:10;height:20" coordorigin="8980,13370" coordsize="10,20" path="m8980,13389l8990,13389,8990,13370,8980,13370,8980,13389xe" filled="true" fillcolor="#000000" stroked="false">
                <v:path arrowok="t"/>
                <v:fill type="solid"/>
              </v:shape>
            </v:group>
            <v:group style="position:absolute;left:8980;top:13389;width:10;height:20" coordorigin="8980,13389" coordsize="10,20">
              <v:shape style="position:absolute;left:8980;top:13389;width:10;height:20" coordorigin="8980,13389" coordsize="10,20" path="m8980,13408l8990,13408,8990,13389,8980,13389,8980,13408xe" filled="true" fillcolor="#000000" stroked="false">
                <v:path arrowok="t"/>
                <v:fill type="solid"/>
              </v:shape>
            </v:group>
            <v:group style="position:absolute;left:8980;top:13408;width:10;height:20" coordorigin="8980,13408" coordsize="10,20">
              <v:shape style="position:absolute;left:8980;top:13408;width:10;height:20" coordorigin="8980,13408" coordsize="10,20" path="m8980,13428l8990,13428,8990,13408,8980,13408,8980,13428xe" filled="true" fillcolor="#000000" stroked="false">
                <v:path arrowok="t"/>
                <v:fill type="solid"/>
              </v:shape>
            </v:group>
            <v:group style="position:absolute;left:8980;top:13428;width:10;height:20" coordorigin="8980,13428" coordsize="10,20">
              <v:shape style="position:absolute;left:8980;top:13428;width:10;height:20" coordorigin="8980,13428" coordsize="10,20" path="m8980,13447l8990,13447,8990,13428,8980,13428,8980,13447xe" filled="true" fillcolor="#000000" stroked="false">
                <v:path arrowok="t"/>
                <v:fill type="solid"/>
              </v:shape>
            </v:group>
            <v:group style="position:absolute;left:8980;top:13447;width:10;height:20" coordorigin="8980,13447" coordsize="10,20">
              <v:shape style="position:absolute;left:8980;top:13447;width:10;height:20" coordorigin="8980,13447" coordsize="10,20" path="m8980,13466l8990,13466,8990,13447,8980,13447,8980,13466xe" filled="true" fillcolor="#000000" stroked="false">
                <v:path arrowok="t"/>
                <v:fill type="solid"/>
              </v:shape>
            </v:group>
            <v:group style="position:absolute;left:8980;top:13466;width:10;height:20" coordorigin="8980,13466" coordsize="10,20">
              <v:shape style="position:absolute;left:8980;top:13466;width:10;height:20" coordorigin="8980,13466" coordsize="10,20" path="m8980,13485l8990,13485,8990,13466,8980,13466,8980,13485xe" filled="true" fillcolor="#000000" stroked="false">
                <v:path arrowok="t"/>
                <v:fill type="solid"/>
              </v:shape>
            </v:group>
            <v:group style="position:absolute;left:8980;top:13485;width:10;height:20" coordorigin="8980,13485" coordsize="10,20">
              <v:shape style="position:absolute;left:8980;top:13485;width:10;height:20" coordorigin="8980,13485" coordsize="10,20" path="m8980,13504l8990,13504,8990,13485,8980,13485,8980,13504xe" filled="true" fillcolor="#000000" stroked="false">
                <v:path arrowok="t"/>
                <v:fill type="solid"/>
              </v:shape>
            </v:group>
            <v:group style="position:absolute;left:8980;top:13504;width:10;height:20" coordorigin="8980,13504" coordsize="10,20">
              <v:shape style="position:absolute;left:8980;top:13504;width:10;height:20" coordorigin="8980,13504" coordsize="10,20" path="m8980,13524l8990,13524,8990,13504,8980,13504,8980,13524xe" filled="true" fillcolor="#000000" stroked="false">
                <v:path arrowok="t"/>
                <v:fill type="solid"/>
              </v:shape>
            </v:group>
            <v:group style="position:absolute;left:8980;top:13524;width:10;height:20" coordorigin="8980,13524" coordsize="10,20">
              <v:shape style="position:absolute;left:8980;top:13524;width:10;height:20" coordorigin="8980,13524" coordsize="10,20" path="m8980,13543l8990,13543,8990,13524,8980,13524,8980,13543xe" filled="true" fillcolor="#000000" stroked="false">
                <v:path arrowok="t"/>
                <v:fill type="solid"/>
              </v:shape>
            </v:group>
            <v:group style="position:absolute;left:8980;top:13543;width:10;height:20" coordorigin="8980,13543" coordsize="10,20">
              <v:shape style="position:absolute;left:8980;top:13543;width:10;height:20" coordorigin="8980,13543" coordsize="10,20" path="m8980,13562l8990,13562,8990,13543,8980,13543,8980,13562xe" filled="true" fillcolor="#000000" stroked="false">
                <v:path arrowok="t"/>
                <v:fill type="solid"/>
              </v:shape>
            </v:group>
            <v:group style="position:absolute;left:8980;top:13562;width:10;height:20" coordorigin="8980,13562" coordsize="10,20">
              <v:shape style="position:absolute;left:8980;top:13562;width:10;height:20" coordorigin="8980,13562" coordsize="10,20" path="m8980,13581l8990,13581,8990,13562,8980,13562,8980,13581xe" filled="true" fillcolor="#000000" stroked="false">
                <v:path arrowok="t"/>
                <v:fill type="solid"/>
              </v:shape>
            </v:group>
            <v:group style="position:absolute;left:8980;top:13581;width:10;height:20" coordorigin="8980,13581" coordsize="10,20">
              <v:shape style="position:absolute;left:8980;top:13581;width:10;height:20" coordorigin="8980,13581" coordsize="10,20" path="m8980,13600l8990,13600,8990,13581,8980,13581,8980,13600xe" filled="true" fillcolor="#000000" stroked="false">
                <v:path arrowok="t"/>
                <v:fill type="solid"/>
              </v:shape>
            </v:group>
            <v:group style="position:absolute;left:8980;top:13600;width:10;height:20" coordorigin="8980,13600" coordsize="10,20">
              <v:shape style="position:absolute;left:8980;top:13600;width:10;height:20" coordorigin="8980,13600" coordsize="10,20" path="m8980,13620l8990,13620,8990,13600,8980,13600,8980,13620xe" filled="true" fillcolor="#000000" stroked="false">
                <v:path arrowok="t"/>
                <v:fill type="solid"/>
              </v:shape>
            </v:group>
            <v:group style="position:absolute;left:8980;top:13620;width:10;height:20" coordorigin="8980,13620" coordsize="10,20">
              <v:shape style="position:absolute;left:8980;top:13620;width:10;height:20" coordorigin="8980,13620" coordsize="10,20" path="m8980,13639l8990,13639,8990,13620,8980,13620,8980,13639xe" filled="true" fillcolor="#000000" stroked="false">
                <v:path arrowok="t"/>
                <v:fill type="solid"/>
              </v:shape>
            </v:group>
            <v:group style="position:absolute;left:8980;top:13639;width:10;height:20" coordorigin="8980,13639" coordsize="10,20">
              <v:shape style="position:absolute;left:8980;top:13639;width:10;height:20" coordorigin="8980,13639" coordsize="10,20" path="m8980,13658l8990,13658,8990,13639,8980,13639,8980,13658xe" filled="true" fillcolor="#000000" stroked="false">
                <v:path arrowok="t"/>
                <v:fill type="solid"/>
              </v:shape>
            </v:group>
            <v:group style="position:absolute;left:8980;top:13658;width:10;height:20" coordorigin="8980,13658" coordsize="10,20">
              <v:shape style="position:absolute;left:8980;top:13658;width:10;height:20" coordorigin="8980,13658" coordsize="10,20" path="m8980,13677l8990,13677,8990,13658,8980,13658,8980,13677xe" filled="true" fillcolor="#000000" stroked="false">
                <v:path arrowok="t"/>
                <v:fill type="solid"/>
              </v:shape>
            </v:group>
            <v:group style="position:absolute;left:8980;top:13677;width:10;height:20" coordorigin="8980,13677" coordsize="10,20">
              <v:shape style="position:absolute;left:8980;top:13677;width:10;height:20" coordorigin="8980,13677" coordsize="10,20" path="m8980,13696l8990,13696,8990,13677,8980,13677,8980,13696xe" filled="true" fillcolor="#000000" stroked="false">
                <v:path arrowok="t"/>
                <v:fill type="solid"/>
              </v:shape>
            </v:group>
            <v:group style="position:absolute;left:8980;top:13696;width:10;height:20" coordorigin="8980,13696" coordsize="10,20">
              <v:shape style="position:absolute;left:8980;top:13696;width:10;height:20" coordorigin="8980,13696" coordsize="10,20" path="m8980,13716l8990,13716,8990,13696,8980,13696,8980,13716xe" filled="true" fillcolor="#000000" stroked="false">
                <v:path arrowok="t"/>
                <v:fill type="solid"/>
              </v:shape>
            </v:group>
            <v:group style="position:absolute;left:8980;top:13716;width:10;height:20" coordorigin="8980,13716" coordsize="10,20">
              <v:shape style="position:absolute;left:8980;top:13716;width:10;height:20" coordorigin="8980,13716" coordsize="10,20" path="m8980,13735l8990,13735,8990,13716,8980,13716,8980,13735xe" filled="true" fillcolor="#000000" stroked="false">
                <v:path arrowok="t"/>
                <v:fill type="solid"/>
              </v:shape>
            </v:group>
            <v:group style="position:absolute;left:8980;top:13735;width:10;height:20" coordorigin="8980,13735" coordsize="10,20">
              <v:shape style="position:absolute;left:8980;top:13735;width:10;height:20" coordorigin="8980,13735" coordsize="10,20" path="m8980,13754l8990,13754,8990,13735,8980,13735,8980,13754xe" filled="true" fillcolor="#000000" stroked="false">
                <v:path arrowok="t"/>
                <v:fill type="solid"/>
              </v:shape>
            </v:group>
            <v:group style="position:absolute;left:8980;top:13754;width:10;height:20" coordorigin="8980,13754" coordsize="10,20">
              <v:shape style="position:absolute;left:8980;top:13754;width:10;height:20" coordorigin="8980,13754" coordsize="10,20" path="m8980,13773l8990,13773,8990,13754,8980,13754,8980,13773xe" filled="true" fillcolor="#000000" stroked="false">
                <v:path arrowok="t"/>
                <v:fill type="solid"/>
              </v:shape>
            </v:group>
            <v:group style="position:absolute;left:8980;top:13773;width:10;height:20" coordorigin="8980,13773" coordsize="10,20">
              <v:shape style="position:absolute;left:8980;top:13773;width:10;height:20" coordorigin="8980,13773" coordsize="10,20" path="m8980,13792l8990,13792,8990,13773,8980,13773,8980,13792xe" filled="true" fillcolor="#000000" stroked="false">
                <v:path arrowok="t"/>
                <v:fill type="solid"/>
              </v:shape>
            </v:group>
            <v:group style="position:absolute;left:8980;top:13792;width:10;height:20" coordorigin="8980,13792" coordsize="10,20">
              <v:shape style="position:absolute;left:8980;top:13792;width:10;height:20" coordorigin="8980,13792" coordsize="10,20" path="m8980,13812l8990,13812,8990,13792,8980,13792,8980,13812xe" filled="true" fillcolor="#000000" stroked="false">
                <v:path arrowok="t"/>
                <v:fill type="solid"/>
              </v:shape>
            </v:group>
            <v:group style="position:absolute;left:8980;top:13812;width:10;height:20" coordorigin="8980,13812" coordsize="10,20">
              <v:shape style="position:absolute;left:8980;top:13812;width:10;height:20" coordorigin="8980,13812" coordsize="10,20" path="m8980,13831l8990,13831,8990,13812,8980,13812,8980,13831xe" filled="true" fillcolor="#000000" stroked="false">
                <v:path arrowok="t"/>
                <v:fill type="solid"/>
              </v:shape>
            </v:group>
            <v:group style="position:absolute;left:8980;top:13836;width:10;height:2" coordorigin="8980,13836" coordsize="10,2">
              <v:shape style="position:absolute;left:8980;top:13836;width:10;height:2" coordorigin="8980,13836" coordsize="10,0" path="m8980,13836l8990,13836e" filled="false" stroked="true" strokeweight=".47998pt" strokecolor="#000000">
                <v:path arrowok="t"/>
              </v:shape>
            </v:group>
            <v:group style="position:absolute;left:10800;top:13216;width:10;height:20" coordorigin="10800,13216" coordsize="10,20">
              <v:shape style="position:absolute;left:10800;top:13216;width:10;height:20" coordorigin="10800,13216" coordsize="10,20" path="m10800,13236l10809,13236,10809,13216,10800,13216,10800,13236xe" filled="true" fillcolor="#000000" stroked="false">
                <v:path arrowok="t"/>
                <v:fill type="solid"/>
              </v:shape>
            </v:group>
            <v:group style="position:absolute;left:10800;top:13236;width:10;height:20" coordorigin="10800,13236" coordsize="10,20">
              <v:shape style="position:absolute;left:10800;top:13236;width:10;height:20" coordorigin="10800,13236" coordsize="10,20" path="m10800,13255l10809,13255,10809,13236,10800,13236,10800,13255xe" filled="true" fillcolor="#000000" stroked="false">
                <v:path arrowok="t"/>
                <v:fill type="solid"/>
              </v:shape>
            </v:group>
            <v:group style="position:absolute;left:10800;top:13255;width:10;height:20" coordorigin="10800,13255" coordsize="10,20">
              <v:shape style="position:absolute;left:10800;top:13255;width:10;height:20" coordorigin="10800,13255" coordsize="10,20" path="m10800,13274l10809,13274,10809,13255,10800,13255,10800,13274xe" filled="true" fillcolor="#000000" stroked="false">
                <v:path arrowok="t"/>
                <v:fill type="solid"/>
              </v:shape>
            </v:group>
            <v:group style="position:absolute;left:10800;top:13274;width:10;height:20" coordorigin="10800,13274" coordsize="10,20">
              <v:shape style="position:absolute;left:10800;top:13274;width:10;height:20" coordorigin="10800,13274" coordsize="10,20" path="m10800,13293l10809,13293,10809,13274,10800,13274,10800,13293xe" filled="true" fillcolor="#000000" stroked="false">
                <v:path arrowok="t"/>
                <v:fill type="solid"/>
              </v:shape>
            </v:group>
            <v:group style="position:absolute;left:10800;top:13293;width:10;height:20" coordorigin="10800,13293" coordsize="10,20">
              <v:shape style="position:absolute;left:10800;top:13293;width:10;height:20" coordorigin="10800,13293" coordsize="10,20" path="m10800,13312l10809,13312,10809,13293,10800,13293,10800,13312xe" filled="true" fillcolor="#000000" stroked="false">
                <v:path arrowok="t"/>
                <v:fill type="solid"/>
              </v:shape>
            </v:group>
            <v:group style="position:absolute;left:10800;top:13312;width:10;height:20" coordorigin="10800,13312" coordsize="10,20">
              <v:shape style="position:absolute;left:10800;top:13312;width:10;height:20" coordorigin="10800,13312" coordsize="10,20" path="m10800,13332l10809,13332,10809,13312,10800,13312,10800,13332xe" filled="true" fillcolor="#000000" stroked="false">
                <v:path arrowok="t"/>
                <v:fill type="solid"/>
              </v:shape>
            </v:group>
            <v:group style="position:absolute;left:10800;top:13332;width:10;height:20" coordorigin="10800,13332" coordsize="10,20">
              <v:shape style="position:absolute;left:10800;top:13332;width:10;height:20" coordorigin="10800,13332" coordsize="10,20" path="m10800,13351l10809,13351,10809,13332,10800,13332,10800,13351xe" filled="true" fillcolor="#000000" stroked="false">
                <v:path arrowok="t"/>
                <v:fill type="solid"/>
              </v:shape>
            </v:group>
            <v:group style="position:absolute;left:10800;top:13351;width:10;height:20" coordorigin="10800,13351" coordsize="10,20">
              <v:shape style="position:absolute;left:10800;top:13351;width:10;height:20" coordorigin="10800,13351" coordsize="10,20" path="m10800,13370l10809,13370,10809,13351,10800,13351,10800,13370xe" filled="true" fillcolor="#000000" stroked="false">
                <v:path arrowok="t"/>
                <v:fill type="solid"/>
              </v:shape>
            </v:group>
            <v:group style="position:absolute;left:10800;top:13370;width:10;height:20" coordorigin="10800,13370" coordsize="10,20">
              <v:shape style="position:absolute;left:10800;top:13370;width:10;height:20" coordorigin="10800,13370" coordsize="10,20" path="m10800,13389l10809,13389,10809,13370,10800,13370,10800,13389xe" filled="true" fillcolor="#000000" stroked="false">
                <v:path arrowok="t"/>
                <v:fill type="solid"/>
              </v:shape>
            </v:group>
            <v:group style="position:absolute;left:10800;top:13389;width:10;height:20" coordorigin="10800,13389" coordsize="10,20">
              <v:shape style="position:absolute;left:10800;top:13389;width:10;height:20" coordorigin="10800,13389" coordsize="10,20" path="m10800,13408l10809,13408,10809,13389,10800,13389,10800,13408xe" filled="true" fillcolor="#000000" stroked="false">
                <v:path arrowok="t"/>
                <v:fill type="solid"/>
              </v:shape>
            </v:group>
            <v:group style="position:absolute;left:10800;top:13408;width:10;height:20" coordorigin="10800,13408" coordsize="10,20">
              <v:shape style="position:absolute;left:10800;top:13408;width:10;height:20" coordorigin="10800,13408" coordsize="10,20" path="m10800,13428l10809,13428,10809,13408,10800,13408,10800,13428xe" filled="true" fillcolor="#000000" stroked="false">
                <v:path arrowok="t"/>
                <v:fill type="solid"/>
              </v:shape>
            </v:group>
            <v:group style="position:absolute;left:10800;top:13428;width:10;height:20" coordorigin="10800,13428" coordsize="10,20">
              <v:shape style="position:absolute;left:10800;top:13428;width:10;height:20" coordorigin="10800,13428" coordsize="10,20" path="m10800,13447l10809,13447,10809,13428,10800,13428,10800,13447xe" filled="true" fillcolor="#000000" stroked="false">
                <v:path arrowok="t"/>
                <v:fill type="solid"/>
              </v:shape>
            </v:group>
            <v:group style="position:absolute;left:10800;top:13447;width:10;height:20" coordorigin="10800,13447" coordsize="10,20">
              <v:shape style="position:absolute;left:10800;top:13447;width:10;height:20" coordorigin="10800,13447" coordsize="10,20" path="m10800,13466l10809,13466,10809,13447,10800,13447,10800,13466xe" filled="true" fillcolor="#000000" stroked="false">
                <v:path arrowok="t"/>
                <v:fill type="solid"/>
              </v:shape>
            </v:group>
            <v:group style="position:absolute;left:10800;top:13466;width:10;height:20" coordorigin="10800,13466" coordsize="10,20">
              <v:shape style="position:absolute;left:10800;top:13466;width:10;height:20" coordorigin="10800,13466" coordsize="10,20" path="m10800,13485l10809,13485,10809,13466,10800,13466,10800,13485xe" filled="true" fillcolor="#000000" stroked="false">
                <v:path arrowok="t"/>
                <v:fill type="solid"/>
              </v:shape>
            </v:group>
            <v:group style="position:absolute;left:10800;top:13485;width:10;height:20" coordorigin="10800,13485" coordsize="10,20">
              <v:shape style="position:absolute;left:10800;top:13485;width:10;height:20" coordorigin="10800,13485" coordsize="10,20" path="m10800,13504l10809,13504,10809,13485,10800,13485,10800,13504xe" filled="true" fillcolor="#000000" stroked="false">
                <v:path arrowok="t"/>
                <v:fill type="solid"/>
              </v:shape>
            </v:group>
            <v:group style="position:absolute;left:10800;top:13504;width:10;height:20" coordorigin="10800,13504" coordsize="10,20">
              <v:shape style="position:absolute;left:10800;top:13504;width:10;height:20" coordorigin="10800,13504" coordsize="10,20" path="m10800,13524l10809,13524,10809,13504,10800,13504,10800,13524xe" filled="true" fillcolor="#000000" stroked="false">
                <v:path arrowok="t"/>
                <v:fill type="solid"/>
              </v:shape>
            </v:group>
            <v:group style="position:absolute;left:10800;top:13524;width:10;height:20" coordorigin="10800,13524" coordsize="10,20">
              <v:shape style="position:absolute;left:10800;top:13524;width:10;height:20" coordorigin="10800,13524" coordsize="10,20" path="m10800,13543l10809,13543,10809,13524,10800,13524,10800,13543xe" filled="true" fillcolor="#000000" stroked="false">
                <v:path arrowok="t"/>
                <v:fill type="solid"/>
              </v:shape>
            </v:group>
            <v:group style="position:absolute;left:10800;top:13543;width:10;height:20" coordorigin="10800,13543" coordsize="10,20">
              <v:shape style="position:absolute;left:10800;top:13543;width:10;height:20" coordorigin="10800,13543" coordsize="10,20" path="m10800,13562l10809,13562,10809,13543,10800,13543,10800,13562xe" filled="true" fillcolor="#000000" stroked="false">
                <v:path arrowok="t"/>
                <v:fill type="solid"/>
              </v:shape>
            </v:group>
            <v:group style="position:absolute;left:10800;top:13562;width:10;height:20" coordorigin="10800,13562" coordsize="10,20">
              <v:shape style="position:absolute;left:10800;top:13562;width:10;height:20" coordorigin="10800,13562" coordsize="10,20" path="m10800,13581l10809,13581,10809,13562,10800,13562,10800,13581xe" filled="true" fillcolor="#000000" stroked="false">
                <v:path arrowok="t"/>
                <v:fill type="solid"/>
              </v:shape>
            </v:group>
            <v:group style="position:absolute;left:10800;top:13581;width:10;height:20" coordorigin="10800,13581" coordsize="10,20">
              <v:shape style="position:absolute;left:10800;top:13581;width:10;height:20" coordorigin="10800,13581" coordsize="10,20" path="m10800,13600l10809,13600,10809,13581,10800,13581,10800,13600xe" filled="true" fillcolor="#000000" stroked="false">
                <v:path arrowok="t"/>
                <v:fill type="solid"/>
              </v:shape>
            </v:group>
            <v:group style="position:absolute;left:10800;top:13600;width:10;height:20" coordorigin="10800,13600" coordsize="10,20">
              <v:shape style="position:absolute;left:10800;top:13600;width:10;height:20" coordorigin="10800,13600" coordsize="10,20" path="m10800,13620l10809,13620,10809,13600,10800,13600,10800,13620xe" filled="true" fillcolor="#000000" stroked="false">
                <v:path arrowok="t"/>
                <v:fill type="solid"/>
              </v:shape>
            </v:group>
            <v:group style="position:absolute;left:10800;top:13620;width:10;height:20" coordorigin="10800,13620" coordsize="10,20">
              <v:shape style="position:absolute;left:10800;top:13620;width:10;height:20" coordorigin="10800,13620" coordsize="10,20" path="m10800,13639l10809,13639,10809,13620,10800,13620,10800,13639xe" filled="true" fillcolor="#000000" stroked="false">
                <v:path arrowok="t"/>
                <v:fill type="solid"/>
              </v:shape>
            </v:group>
            <v:group style="position:absolute;left:10800;top:13639;width:10;height:20" coordorigin="10800,13639" coordsize="10,20">
              <v:shape style="position:absolute;left:10800;top:13639;width:10;height:20" coordorigin="10800,13639" coordsize="10,20" path="m10800,13658l10809,13658,10809,13639,10800,13639,10800,13658xe" filled="true" fillcolor="#000000" stroked="false">
                <v:path arrowok="t"/>
                <v:fill type="solid"/>
              </v:shape>
            </v:group>
            <v:group style="position:absolute;left:10800;top:13658;width:10;height:20" coordorigin="10800,13658" coordsize="10,20">
              <v:shape style="position:absolute;left:10800;top:13658;width:10;height:20" coordorigin="10800,13658" coordsize="10,20" path="m10800,13677l10809,13677,10809,13658,10800,13658,10800,13677xe" filled="true" fillcolor="#000000" stroked="false">
                <v:path arrowok="t"/>
                <v:fill type="solid"/>
              </v:shape>
            </v:group>
            <v:group style="position:absolute;left:10800;top:13677;width:10;height:20" coordorigin="10800,13677" coordsize="10,20">
              <v:shape style="position:absolute;left:10800;top:13677;width:10;height:20" coordorigin="10800,13677" coordsize="10,20" path="m10800,13696l10809,13696,10809,13677,10800,13677,10800,13696xe" filled="true" fillcolor="#000000" stroked="false">
                <v:path arrowok="t"/>
                <v:fill type="solid"/>
              </v:shape>
            </v:group>
            <v:group style="position:absolute;left:10800;top:13696;width:10;height:20" coordorigin="10800,13696" coordsize="10,20">
              <v:shape style="position:absolute;left:10800;top:13696;width:10;height:20" coordorigin="10800,13696" coordsize="10,20" path="m10800,13716l10809,13716,10809,13696,10800,13696,10800,13716xe" filled="true" fillcolor="#000000" stroked="false">
                <v:path arrowok="t"/>
                <v:fill type="solid"/>
              </v:shape>
            </v:group>
            <v:group style="position:absolute;left:10800;top:13716;width:10;height:20" coordorigin="10800,13716" coordsize="10,20">
              <v:shape style="position:absolute;left:10800;top:13716;width:10;height:20" coordorigin="10800,13716" coordsize="10,20" path="m10800,13735l10809,13735,10809,13716,10800,13716,10800,13735xe" filled="true" fillcolor="#000000" stroked="false">
                <v:path arrowok="t"/>
                <v:fill type="solid"/>
              </v:shape>
            </v:group>
            <v:group style="position:absolute;left:10800;top:13735;width:10;height:20" coordorigin="10800,13735" coordsize="10,20">
              <v:shape style="position:absolute;left:10800;top:13735;width:10;height:20" coordorigin="10800,13735" coordsize="10,20" path="m10800,13754l10809,13754,10809,13735,10800,13735,10800,13754xe" filled="true" fillcolor="#000000" stroked="false">
                <v:path arrowok="t"/>
                <v:fill type="solid"/>
              </v:shape>
            </v:group>
            <v:group style="position:absolute;left:10800;top:13754;width:10;height:20" coordorigin="10800,13754" coordsize="10,20">
              <v:shape style="position:absolute;left:10800;top:13754;width:10;height:20" coordorigin="10800,13754" coordsize="10,20" path="m10800,13773l10809,13773,10809,13754,10800,13754,10800,13773xe" filled="true" fillcolor="#000000" stroked="false">
                <v:path arrowok="t"/>
                <v:fill type="solid"/>
              </v:shape>
            </v:group>
            <v:group style="position:absolute;left:10800;top:13773;width:10;height:20" coordorigin="10800,13773" coordsize="10,20">
              <v:shape style="position:absolute;left:10800;top:13773;width:10;height:20" coordorigin="10800,13773" coordsize="10,20" path="m10800,13792l10809,13792,10809,13773,10800,13773,10800,13792xe" filled="true" fillcolor="#000000" stroked="false">
                <v:path arrowok="t"/>
                <v:fill type="solid"/>
              </v:shape>
            </v:group>
            <v:group style="position:absolute;left:10800;top:13792;width:10;height:20" coordorigin="10800,13792" coordsize="10,20">
              <v:shape style="position:absolute;left:10800;top:13792;width:10;height:20" coordorigin="10800,13792" coordsize="10,20" path="m10800,13812l10809,13812,10809,13792,10800,13792,10800,13812xe" filled="true" fillcolor="#000000" stroked="false">
                <v:path arrowok="t"/>
                <v:fill type="solid"/>
              </v:shape>
            </v:group>
            <v:group style="position:absolute;left:10800;top:13812;width:10;height:20" coordorigin="10800,13812" coordsize="10,20">
              <v:shape style="position:absolute;left:10800;top:13812;width:10;height:20" coordorigin="10800,13812" coordsize="10,20" path="m10800,13831l10809,13831,10809,13812,10800,13812,10800,13831xe" filled="true" fillcolor="#000000" stroked="false">
                <v:path arrowok="t"/>
                <v:fill type="solid"/>
              </v:shape>
            </v:group>
            <v:group style="position:absolute;left:10800;top:13836;width:10;height:2" coordorigin="10800,13836" coordsize="10,2">
              <v:shape style="position:absolute;left:10800;top:13836;width:10;height:2" coordorigin="10800,13836" coordsize="10,0" path="m10800,13836l10809,13836e" filled="false" stroked="true" strokeweight=".47998pt" strokecolor="#000000">
                <v:path arrowok="t"/>
              </v:shape>
            </v:group>
            <v:group style="position:absolute;left:862;top:13845;width:10;height:2" coordorigin="862,13845" coordsize="10,2">
              <v:shape style="position:absolute;left:862;top:13845;width:10;height:2" coordorigin="862,13845" coordsize="10,0" path="m862,13845l871,13845e" filled="false" stroked="true" strokeweight=".47998pt" strokecolor="#000000">
                <v:path arrowok="t"/>
              </v:shape>
              <v:shape style="position:absolute;left:871;top:13840;width:2939;height:10" type="#_x0000_t75" stroked="false">
                <v:imagedata r:id="rId768" o:title=""/>
              </v:shape>
              <v:shape style="position:absolute;left:3805;top:13840;width:5175;height:10" type="#_x0000_t75" stroked="false">
                <v:imagedata r:id="rId770" o:title=""/>
              </v:shape>
              <v:shape style="position:absolute;left:8976;top:13840;width:1824;height:10" type="#_x0000_t75" stroked="false">
                <v:imagedata r:id="rId771" o:title=""/>
              </v:shape>
            </v:group>
            <v:group style="position:absolute;left:10800;top:13845;width:10;height:2" coordorigin="10800,13845" coordsize="10,2">
              <v:shape style="position:absolute;left:10800;top:13845;width:10;height:2" coordorigin="10800,13845" coordsize="10,0" path="m10800,13845l10809,13845e" filled="false" stroked="true" strokeweight=".47998pt" strokecolor="#000000">
                <v:path arrowok="t"/>
              </v:shape>
            </v:group>
            <v:group style="position:absolute;left:862;top:13850;width:10;height:20" coordorigin="862,13850" coordsize="10,20">
              <v:shape style="position:absolute;left:862;top:13850;width:10;height:20" coordorigin="862,13850" coordsize="10,20" path="m862,13869l871,13869,871,13850,862,13850,862,13869xe" filled="true" fillcolor="#000000" stroked="false">
                <v:path arrowok="t"/>
                <v:fill type="solid"/>
              </v:shape>
            </v:group>
            <v:group style="position:absolute;left:862;top:13869;width:10;height:20" coordorigin="862,13869" coordsize="10,20">
              <v:shape style="position:absolute;left:862;top:13869;width:10;height:20" coordorigin="862,13869" coordsize="10,20" path="m862,13888l871,13888,871,13869,862,13869,862,13888xe" filled="true" fillcolor="#000000" stroked="false">
                <v:path arrowok="t"/>
                <v:fill type="solid"/>
              </v:shape>
            </v:group>
            <v:group style="position:absolute;left:862;top:13888;width:10;height:20" coordorigin="862,13888" coordsize="10,20">
              <v:shape style="position:absolute;left:862;top:13888;width:10;height:20" coordorigin="862,13888" coordsize="10,20" path="m862,13908l871,13908,871,13888,862,13888,862,13908xe" filled="true" fillcolor="#000000" stroked="false">
                <v:path arrowok="t"/>
                <v:fill type="solid"/>
              </v:shape>
            </v:group>
            <v:group style="position:absolute;left:862;top:13908;width:10;height:20" coordorigin="862,13908" coordsize="10,20">
              <v:shape style="position:absolute;left:862;top:13908;width:10;height:20" coordorigin="862,13908" coordsize="10,20" path="m862,13927l871,13927,871,13908,862,13908,862,13927xe" filled="true" fillcolor="#000000" stroked="false">
                <v:path arrowok="t"/>
                <v:fill type="solid"/>
              </v:shape>
            </v:group>
            <v:group style="position:absolute;left:862;top:13927;width:10;height:20" coordorigin="862,13927" coordsize="10,20">
              <v:shape style="position:absolute;left:862;top:13927;width:10;height:20" coordorigin="862,13927" coordsize="10,20" path="m862,13946l871,13946,871,13927,862,13927,862,13946xe" filled="true" fillcolor="#000000" stroked="false">
                <v:path arrowok="t"/>
                <v:fill type="solid"/>
              </v:shape>
            </v:group>
            <v:group style="position:absolute;left:862;top:13946;width:10;height:20" coordorigin="862,13946" coordsize="10,20">
              <v:shape style="position:absolute;left:862;top:13946;width:10;height:20" coordorigin="862,13946" coordsize="10,20" path="m862,13965l871,13965,871,13946,862,13946,862,13965xe" filled="true" fillcolor="#000000" stroked="false">
                <v:path arrowok="t"/>
                <v:fill type="solid"/>
              </v:shape>
            </v:group>
            <v:group style="position:absolute;left:862;top:13965;width:10;height:20" coordorigin="862,13965" coordsize="10,20">
              <v:shape style="position:absolute;left:862;top:13965;width:10;height:20" coordorigin="862,13965" coordsize="10,20" path="m862,13984l871,13984,871,13965,862,13965,862,13984xe" filled="true" fillcolor="#000000" stroked="false">
                <v:path arrowok="t"/>
                <v:fill type="solid"/>
              </v:shape>
            </v:group>
            <v:group style="position:absolute;left:862;top:13984;width:10;height:20" coordorigin="862,13984" coordsize="10,20">
              <v:shape style="position:absolute;left:862;top:13984;width:10;height:20" coordorigin="862,13984" coordsize="10,20" path="m862,14004l871,14004,871,13984,862,13984,862,14004xe" filled="true" fillcolor="#000000" stroked="false">
                <v:path arrowok="t"/>
                <v:fill type="solid"/>
              </v:shape>
            </v:group>
            <v:group style="position:absolute;left:862;top:14004;width:10;height:20" coordorigin="862,14004" coordsize="10,20">
              <v:shape style="position:absolute;left:862;top:14004;width:10;height:20" coordorigin="862,14004" coordsize="10,20" path="m862,14023l871,14023,871,14004,862,14004,862,14023xe" filled="true" fillcolor="#000000" stroked="false">
                <v:path arrowok="t"/>
                <v:fill type="solid"/>
              </v:shape>
            </v:group>
            <v:group style="position:absolute;left:862;top:14023;width:10;height:20" coordorigin="862,14023" coordsize="10,20">
              <v:shape style="position:absolute;left:862;top:14023;width:10;height:20" coordorigin="862,14023" coordsize="10,20" path="m862,14042l871,14042,871,14023,862,14023,862,14042xe" filled="true" fillcolor="#000000" stroked="false">
                <v:path arrowok="t"/>
                <v:fill type="solid"/>
              </v:shape>
            </v:group>
            <v:group style="position:absolute;left:862;top:14042;width:10;height:20" coordorigin="862,14042" coordsize="10,20">
              <v:shape style="position:absolute;left:862;top:14042;width:10;height:20" coordorigin="862,14042" coordsize="10,20" path="m862,14061l871,14061,871,14042,862,14042,862,14061xe" filled="true" fillcolor="#000000" stroked="false">
                <v:path arrowok="t"/>
                <v:fill type="solid"/>
              </v:shape>
            </v:group>
            <v:group style="position:absolute;left:862;top:14061;width:10;height:20" coordorigin="862,14061" coordsize="10,20">
              <v:shape style="position:absolute;left:862;top:14061;width:10;height:20" coordorigin="862,14061" coordsize="10,20" path="m862,14080l871,14080,871,14061,862,14061,862,14080xe" filled="true" fillcolor="#000000" stroked="false">
                <v:path arrowok="t"/>
                <v:fill type="solid"/>
              </v:shape>
            </v:group>
            <v:group style="position:absolute;left:862;top:14080;width:10;height:20" coordorigin="862,14080" coordsize="10,20">
              <v:shape style="position:absolute;left:862;top:14080;width:10;height:20" coordorigin="862,14080" coordsize="10,20" path="m862,14100l871,14100,871,14080,862,14080,862,14100xe" filled="true" fillcolor="#000000" stroked="false">
                <v:path arrowok="t"/>
                <v:fill type="solid"/>
              </v:shape>
            </v:group>
            <v:group style="position:absolute;left:862;top:14100;width:10;height:20" coordorigin="862,14100" coordsize="10,20">
              <v:shape style="position:absolute;left:862;top:14100;width:10;height:20" coordorigin="862,14100" coordsize="10,20" path="m862,14119l871,14119,871,14100,862,14100,862,14119xe" filled="true" fillcolor="#000000" stroked="false">
                <v:path arrowok="t"/>
                <v:fill type="solid"/>
              </v:shape>
            </v:group>
            <v:group style="position:absolute;left:862;top:14119;width:10;height:20" coordorigin="862,14119" coordsize="10,20">
              <v:shape style="position:absolute;left:862;top:14119;width:10;height:20" coordorigin="862,14119" coordsize="10,20" path="m862,14138l871,14138,871,14119,862,14119,862,14138xe" filled="true" fillcolor="#000000" stroked="false">
                <v:path arrowok="t"/>
                <v:fill type="solid"/>
              </v:shape>
            </v:group>
            <v:group style="position:absolute;left:862;top:14138;width:10;height:20" coordorigin="862,14138" coordsize="10,20">
              <v:shape style="position:absolute;left:862;top:14138;width:10;height:20" coordorigin="862,14138" coordsize="10,20" path="m862,14157l871,14157,871,14138,862,14138,862,14157xe" filled="true" fillcolor="#000000" stroked="false">
                <v:path arrowok="t"/>
                <v:fill type="solid"/>
              </v:shape>
            </v:group>
            <v:group style="position:absolute;left:862;top:14157;width:10;height:20" coordorigin="862,14157" coordsize="10,20">
              <v:shape style="position:absolute;left:862;top:14157;width:10;height:20" coordorigin="862,14157" coordsize="10,20" path="m862,14176l871,14176,871,14157,862,14157,862,14176xe" filled="true" fillcolor="#000000" stroked="false">
                <v:path arrowok="t"/>
                <v:fill type="solid"/>
              </v:shape>
            </v:group>
            <v:group style="position:absolute;left:862;top:14176;width:10;height:20" coordorigin="862,14176" coordsize="10,20">
              <v:shape style="position:absolute;left:862;top:14176;width:10;height:20" coordorigin="862,14176" coordsize="10,20" path="m862,14196l871,14196,871,14176,862,14176,862,14196xe" filled="true" fillcolor="#000000" stroked="false">
                <v:path arrowok="t"/>
                <v:fill type="solid"/>
              </v:shape>
            </v:group>
            <v:group style="position:absolute;left:862;top:14196;width:10;height:20" coordorigin="862,14196" coordsize="10,20">
              <v:shape style="position:absolute;left:862;top:14196;width:10;height:20" coordorigin="862,14196" coordsize="10,20" path="m862,14215l871,14215,871,14196,862,14196,862,14215xe" filled="true" fillcolor="#000000" stroked="false">
                <v:path arrowok="t"/>
                <v:fill type="solid"/>
              </v:shape>
            </v:group>
            <v:group style="position:absolute;left:862;top:14215;width:10;height:20" coordorigin="862,14215" coordsize="10,20">
              <v:shape style="position:absolute;left:862;top:14215;width:10;height:20" coordorigin="862,14215" coordsize="10,20" path="m862,14234l871,14234,871,14215,862,14215,862,14234xe" filled="true" fillcolor="#000000" stroked="false">
                <v:path arrowok="t"/>
                <v:fill type="solid"/>
              </v:shape>
            </v:group>
            <v:group style="position:absolute;left:862;top:14234;width:10;height:20" coordorigin="862,14234" coordsize="10,20">
              <v:shape style="position:absolute;left:862;top:14234;width:10;height:20" coordorigin="862,14234" coordsize="10,20" path="m862,14253l871,14253,871,14234,862,14234,862,14253xe" filled="true" fillcolor="#000000" stroked="false">
                <v:path arrowok="t"/>
                <v:fill type="solid"/>
              </v:shape>
            </v:group>
            <v:group style="position:absolute;left:862;top:14253;width:10;height:20" coordorigin="862,14253" coordsize="10,20">
              <v:shape style="position:absolute;left:862;top:14253;width:10;height:20" coordorigin="862,14253" coordsize="10,20" path="m862,14272l871,14272,871,14253,862,14253,862,14272xe" filled="true" fillcolor="#000000" stroked="false">
                <v:path arrowok="t"/>
                <v:fill type="solid"/>
              </v:shape>
            </v:group>
            <v:group style="position:absolute;left:862;top:14272;width:10;height:20" coordorigin="862,14272" coordsize="10,20">
              <v:shape style="position:absolute;left:862;top:14272;width:10;height:20" coordorigin="862,14272" coordsize="10,20" path="m862,14292l871,14292,871,14272,862,14272,862,14292xe" filled="true" fillcolor="#000000" stroked="false">
                <v:path arrowok="t"/>
                <v:fill type="solid"/>
              </v:shape>
            </v:group>
            <v:group style="position:absolute;left:862;top:14292;width:10;height:20" coordorigin="862,14292" coordsize="10,20">
              <v:shape style="position:absolute;left:862;top:14292;width:10;height:20" coordorigin="862,14292" coordsize="10,20" path="m862,14311l871,14311,871,14292,862,14292,862,14311xe" filled="true" fillcolor="#000000" stroked="false">
                <v:path arrowok="t"/>
                <v:fill type="solid"/>
              </v:shape>
            </v:group>
            <v:group style="position:absolute;left:862;top:14311;width:10;height:20" coordorigin="862,14311" coordsize="10,20">
              <v:shape style="position:absolute;left:862;top:14311;width:10;height:20" coordorigin="862,14311" coordsize="10,20" path="m862,14330l871,14330,871,14311,862,14311,862,14330xe" filled="true" fillcolor="#000000" stroked="false">
                <v:path arrowok="t"/>
                <v:fill type="solid"/>
              </v:shape>
            </v:group>
            <v:group style="position:absolute;left:862;top:14330;width:10;height:20" coordorigin="862,14330" coordsize="10,20">
              <v:shape style="position:absolute;left:862;top:14330;width:10;height:20" coordorigin="862,14330" coordsize="10,20" path="m862,14349l871,14349,871,14330,862,14330,862,14349xe" filled="true" fillcolor="#000000" stroked="false">
                <v:path arrowok="t"/>
                <v:fill type="solid"/>
              </v:shape>
            </v:group>
            <v:group style="position:absolute;left:862;top:14349;width:10;height:20" coordorigin="862,14349" coordsize="10,20">
              <v:shape style="position:absolute;left:862;top:14349;width:10;height:20" coordorigin="862,14349" coordsize="10,20" path="m862,14368l871,14368,871,14349,862,14349,862,14368xe" filled="true" fillcolor="#000000" stroked="false">
                <v:path arrowok="t"/>
                <v:fill type="solid"/>
              </v:shape>
            </v:group>
            <v:group style="position:absolute;left:862;top:14368;width:10;height:20" coordorigin="862,14368" coordsize="10,20">
              <v:shape style="position:absolute;left:862;top:14368;width:10;height:20" coordorigin="862,14368" coordsize="10,20" path="m862,14388l871,14388,871,14368,862,14368,862,14388xe" filled="true" fillcolor="#000000" stroked="false">
                <v:path arrowok="t"/>
                <v:fill type="solid"/>
              </v:shape>
            </v:group>
            <v:group style="position:absolute;left:862;top:14388;width:10;height:20" coordorigin="862,14388" coordsize="10,20">
              <v:shape style="position:absolute;left:862;top:14388;width:10;height:20" coordorigin="862,14388" coordsize="10,20" path="m862,14407l871,14407,871,14388,862,14388,862,14407xe" filled="true" fillcolor="#000000" stroked="false">
                <v:path arrowok="t"/>
                <v:fill type="solid"/>
              </v:shape>
            </v:group>
            <v:group style="position:absolute;left:862;top:14407;width:10;height:20" coordorigin="862,14407" coordsize="10,20">
              <v:shape style="position:absolute;left:862;top:14407;width:10;height:20" coordorigin="862,14407" coordsize="10,20" path="m862,14426l871,14426,871,14407,862,14407,862,14426xe" filled="true" fillcolor="#000000" stroked="false">
                <v:path arrowok="t"/>
                <v:fill type="solid"/>
              </v:shape>
            </v:group>
            <v:group style="position:absolute;left:862;top:14426;width:10;height:20" coordorigin="862,14426" coordsize="10,20">
              <v:shape style="position:absolute;left:862;top:14426;width:10;height:20" coordorigin="862,14426" coordsize="10,20" path="m862,14445l871,14445,871,14426,862,14426,862,14445xe" filled="true" fillcolor="#000000" stroked="false">
                <v:path arrowok="t"/>
                <v:fill type="solid"/>
              </v:shape>
            </v:group>
            <v:group style="position:absolute;left:862;top:14445;width:10;height:20" coordorigin="862,14445" coordsize="10,20">
              <v:shape style="position:absolute;left:862;top:14445;width:10;height:20" coordorigin="862,14445" coordsize="10,20" path="m862,14464l871,14464,871,14445,862,14445,862,14464xe" filled="true" fillcolor="#000000" stroked="false">
                <v:path arrowok="t"/>
                <v:fill type="solid"/>
              </v:shape>
            </v:group>
            <v:group style="position:absolute;left:862;top:14469;width:10;height:2" coordorigin="862,14469" coordsize="10,2">
              <v:shape style="position:absolute;left:862;top:14469;width:10;height:2" coordorigin="862,14469" coordsize="10,0" path="m862,14469l871,14469e" filled="false" stroked="true" strokeweight=".47998pt" strokecolor="#000000">
                <v:path arrowok="t"/>
              </v:shape>
            </v:group>
            <v:group style="position:absolute;left:3810;top:13850;width:10;height:20" coordorigin="3810,13850" coordsize="10,20">
              <v:shape style="position:absolute;left:3810;top:13850;width:10;height:20" coordorigin="3810,13850" coordsize="10,20" path="m3810,13869l3819,13869,3819,13850,3810,13850,3810,13869xe" filled="true" fillcolor="#000000" stroked="false">
                <v:path arrowok="t"/>
                <v:fill type="solid"/>
              </v:shape>
            </v:group>
            <v:group style="position:absolute;left:3810;top:13869;width:10;height:20" coordorigin="3810,13869" coordsize="10,20">
              <v:shape style="position:absolute;left:3810;top:13869;width:10;height:20" coordorigin="3810,13869" coordsize="10,20" path="m3810,13888l3819,13888,3819,13869,3810,13869,3810,13888xe" filled="true" fillcolor="#000000" stroked="false">
                <v:path arrowok="t"/>
                <v:fill type="solid"/>
              </v:shape>
            </v:group>
            <v:group style="position:absolute;left:3810;top:13888;width:10;height:20" coordorigin="3810,13888" coordsize="10,20">
              <v:shape style="position:absolute;left:3810;top:13888;width:10;height:20" coordorigin="3810,13888" coordsize="10,20" path="m3810,13908l3819,13908,3819,13888,3810,13888,3810,13908xe" filled="true" fillcolor="#000000" stroked="false">
                <v:path arrowok="t"/>
                <v:fill type="solid"/>
              </v:shape>
            </v:group>
            <v:group style="position:absolute;left:3810;top:13908;width:10;height:20" coordorigin="3810,13908" coordsize="10,20">
              <v:shape style="position:absolute;left:3810;top:13908;width:10;height:20" coordorigin="3810,13908" coordsize="10,20" path="m3810,13927l3819,13927,3819,13908,3810,13908,3810,13927xe" filled="true" fillcolor="#000000" stroked="false">
                <v:path arrowok="t"/>
                <v:fill type="solid"/>
              </v:shape>
            </v:group>
            <v:group style="position:absolute;left:3810;top:13927;width:10;height:20" coordorigin="3810,13927" coordsize="10,20">
              <v:shape style="position:absolute;left:3810;top:13927;width:10;height:20" coordorigin="3810,13927" coordsize="10,20" path="m3810,13946l3819,13946,3819,13927,3810,13927,3810,13946xe" filled="true" fillcolor="#000000" stroked="false">
                <v:path arrowok="t"/>
                <v:fill type="solid"/>
              </v:shape>
            </v:group>
            <v:group style="position:absolute;left:3810;top:13946;width:10;height:20" coordorigin="3810,13946" coordsize="10,20">
              <v:shape style="position:absolute;left:3810;top:13946;width:10;height:20" coordorigin="3810,13946" coordsize="10,20" path="m3810,13965l3819,13965,3819,13946,3810,13946,3810,13965xe" filled="true" fillcolor="#000000" stroked="false">
                <v:path arrowok="t"/>
                <v:fill type="solid"/>
              </v:shape>
            </v:group>
            <v:group style="position:absolute;left:3810;top:13965;width:10;height:20" coordorigin="3810,13965" coordsize="10,20">
              <v:shape style="position:absolute;left:3810;top:13965;width:10;height:20" coordorigin="3810,13965" coordsize="10,20" path="m3810,13984l3819,13984,3819,13965,3810,13965,3810,13984xe" filled="true" fillcolor="#000000" stroked="false">
                <v:path arrowok="t"/>
                <v:fill type="solid"/>
              </v:shape>
            </v:group>
            <v:group style="position:absolute;left:3810;top:13984;width:10;height:20" coordorigin="3810,13984" coordsize="10,20">
              <v:shape style="position:absolute;left:3810;top:13984;width:10;height:20" coordorigin="3810,13984" coordsize="10,20" path="m3810,14004l3819,14004,3819,13984,3810,13984,3810,14004xe" filled="true" fillcolor="#000000" stroked="false">
                <v:path arrowok="t"/>
                <v:fill type="solid"/>
              </v:shape>
            </v:group>
            <v:group style="position:absolute;left:3810;top:14004;width:10;height:20" coordorigin="3810,14004" coordsize="10,20">
              <v:shape style="position:absolute;left:3810;top:14004;width:10;height:20" coordorigin="3810,14004" coordsize="10,20" path="m3810,14023l3819,14023,3819,14004,3810,14004,3810,14023xe" filled="true" fillcolor="#000000" stroked="false">
                <v:path arrowok="t"/>
                <v:fill type="solid"/>
              </v:shape>
            </v:group>
            <v:group style="position:absolute;left:3810;top:14023;width:10;height:20" coordorigin="3810,14023" coordsize="10,20">
              <v:shape style="position:absolute;left:3810;top:14023;width:10;height:20" coordorigin="3810,14023" coordsize="10,20" path="m3810,14042l3819,14042,3819,14023,3810,14023,3810,14042xe" filled="true" fillcolor="#000000" stroked="false">
                <v:path arrowok="t"/>
                <v:fill type="solid"/>
              </v:shape>
            </v:group>
            <v:group style="position:absolute;left:3810;top:14042;width:10;height:20" coordorigin="3810,14042" coordsize="10,20">
              <v:shape style="position:absolute;left:3810;top:14042;width:10;height:20" coordorigin="3810,14042" coordsize="10,20" path="m3810,14061l3819,14061,3819,14042,3810,14042,3810,14061xe" filled="true" fillcolor="#000000" stroked="false">
                <v:path arrowok="t"/>
                <v:fill type="solid"/>
              </v:shape>
            </v:group>
            <v:group style="position:absolute;left:3810;top:14061;width:10;height:20" coordorigin="3810,14061" coordsize="10,20">
              <v:shape style="position:absolute;left:3810;top:14061;width:10;height:20" coordorigin="3810,14061" coordsize="10,20" path="m3810,14080l3819,14080,3819,14061,3810,14061,3810,14080xe" filled="true" fillcolor="#000000" stroked="false">
                <v:path arrowok="t"/>
                <v:fill type="solid"/>
              </v:shape>
            </v:group>
            <v:group style="position:absolute;left:3810;top:14080;width:10;height:20" coordorigin="3810,14080" coordsize="10,20">
              <v:shape style="position:absolute;left:3810;top:14080;width:10;height:20" coordorigin="3810,14080" coordsize="10,20" path="m3810,14100l3819,14100,3819,14080,3810,14080,3810,14100xe" filled="true" fillcolor="#000000" stroked="false">
                <v:path arrowok="t"/>
                <v:fill type="solid"/>
              </v:shape>
            </v:group>
            <v:group style="position:absolute;left:3810;top:14100;width:10;height:20" coordorigin="3810,14100" coordsize="10,20">
              <v:shape style="position:absolute;left:3810;top:14100;width:10;height:20" coordorigin="3810,14100" coordsize="10,20" path="m3810,14119l3819,14119,3819,14100,3810,14100,3810,14119xe" filled="true" fillcolor="#000000" stroked="false">
                <v:path arrowok="t"/>
                <v:fill type="solid"/>
              </v:shape>
            </v:group>
            <v:group style="position:absolute;left:3810;top:14119;width:10;height:20" coordorigin="3810,14119" coordsize="10,20">
              <v:shape style="position:absolute;left:3810;top:14119;width:10;height:20" coordorigin="3810,14119" coordsize="10,20" path="m3810,14138l3819,14138,3819,14119,3810,14119,3810,14138xe" filled="true" fillcolor="#000000" stroked="false">
                <v:path arrowok="t"/>
                <v:fill type="solid"/>
              </v:shape>
            </v:group>
            <v:group style="position:absolute;left:3810;top:14138;width:10;height:20" coordorigin="3810,14138" coordsize="10,20">
              <v:shape style="position:absolute;left:3810;top:14138;width:10;height:20" coordorigin="3810,14138" coordsize="10,20" path="m3810,14157l3819,14157,3819,14138,3810,14138,3810,14157xe" filled="true" fillcolor="#000000" stroked="false">
                <v:path arrowok="t"/>
                <v:fill type="solid"/>
              </v:shape>
            </v:group>
            <v:group style="position:absolute;left:3810;top:14157;width:10;height:20" coordorigin="3810,14157" coordsize="10,20">
              <v:shape style="position:absolute;left:3810;top:14157;width:10;height:20" coordorigin="3810,14157" coordsize="10,20" path="m3810,14176l3819,14176,3819,14157,3810,14157,3810,14176xe" filled="true" fillcolor="#000000" stroked="false">
                <v:path arrowok="t"/>
                <v:fill type="solid"/>
              </v:shape>
            </v:group>
            <v:group style="position:absolute;left:3810;top:14176;width:10;height:20" coordorigin="3810,14176" coordsize="10,20">
              <v:shape style="position:absolute;left:3810;top:14176;width:10;height:20" coordorigin="3810,14176" coordsize="10,20" path="m3810,14196l3819,14196,3819,14176,3810,14176,3810,14196xe" filled="true" fillcolor="#000000" stroked="false">
                <v:path arrowok="t"/>
                <v:fill type="solid"/>
              </v:shape>
            </v:group>
            <v:group style="position:absolute;left:3810;top:14196;width:10;height:20" coordorigin="3810,14196" coordsize="10,20">
              <v:shape style="position:absolute;left:3810;top:14196;width:10;height:20" coordorigin="3810,14196" coordsize="10,20" path="m3810,14215l3819,14215,3819,14196,3810,14196,3810,14215xe" filled="true" fillcolor="#000000" stroked="false">
                <v:path arrowok="t"/>
                <v:fill type="solid"/>
              </v:shape>
            </v:group>
            <v:group style="position:absolute;left:3810;top:14215;width:10;height:20" coordorigin="3810,14215" coordsize="10,20">
              <v:shape style="position:absolute;left:3810;top:14215;width:10;height:20" coordorigin="3810,14215" coordsize="10,20" path="m3810,14234l3819,14234,3819,14215,3810,14215,3810,14234xe" filled="true" fillcolor="#000000" stroked="false">
                <v:path arrowok="t"/>
                <v:fill type="solid"/>
              </v:shape>
            </v:group>
            <v:group style="position:absolute;left:3810;top:14234;width:10;height:20" coordorigin="3810,14234" coordsize="10,20">
              <v:shape style="position:absolute;left:3810;top:14234;width:10;height:20" coordorigin="3810,14234" coordsize="10,20" path="m3810,14253l3819,14253,3819,14234,3810,14234,3810,14253xe" filled="true" fillcolor="#000000" stroked="false">
                <v:path arrowok="t"/>
                <v:fill type="solid"/>
              </v:shape>
            </v:group>
            <v:group style="position:absolute;left:3810;top:14253;width:10;height:20" coordorigin="3810,14253" coordsize="10,20">
              <v:shape style="position:absolute;left:3810;top:14253;width:10;height:20" coordorigin="3810,14253" coordsize="10,20" path="m3810,14272l3819,14272,3819,14253,3810,14253,3810,14272xe" filled="true" fillcolor="#000000" stroked="false">
                <v:path arrowok="t"/>
                <v:fill type="solid"/>
              </v:shape>
            </v:group>
            <v:group style="position:absolute;left:3810;top:14272;width:10;height:20" coordorigin="3810,14272" coordsize="10,20">
              <v:shape style="position:absolute;left:3810;top:14272;width:10;height:20" coordorigin="3810,14272" coordsize="10,20" path="m3810,14292l3819,14292,3819,14272,3810,14272,3810,14292xe" filled="true" fillcolor="#000000" stroked="false">
                <v:path arrowok="t"/>
                <v:fill type="solid"/>
              </v:shape>
            </v:group>
            <v:group style="position:absolute;left:3810;top:14292;width:10;height:20" coordorigin="3810,14292" coordsize="10,20">
              <v:shape style="position:absolute;left:3810;top:14292;width:10;height:20" coordorigin="3810,14292" coordsize="10,20" path="m3810,14311l3819,14311,3819,14292,3810,14292,3810,14311xe" filled="true" fillcolor="#000000" stroked="false">
                <v:path arrowok="t"/>
                <v:fill type="solid"/>
              </v:shape>
            </v:group>
            <v:group style="position:absolute;left:3810;top:14311;width:10;height:20" coordorigin="3810,14311" coordsize="10,20">
              <v:shape style="position:absolute;left:3810;top:14311;width:10;height:20" coordorigin="3810,14311" coordsize="10,20" path="m3810,14330l3819,14330,3819,14311,3810,14311,3810,14330xe" filled="true" fillcolor="#000000" stroked="false">
                <v:path arrowok="t"/>
                <v:fill type="solid"/>
              </v:shape>
            </v:group>
            <v:group style="position:absolute;left:3810;top:14330;width:10;height:20" coordorigin="3810,14330" coordsize="10,20">
              <v:shape style="position:absolute;left:3810;top:14330;width:10;height:20" coordorigin="3810,14330" coordsize="10,20" path="m3810,14349l3819,14349,3819,14330,3810,14330,3810,14349xe" filled="true" fillcolor="#000000" stroked="false">
                <v:path arrowok="t"/>
                <v:fill type="solid"/>
              </v:shape>
            </v:group>
            <v:group style="position:absolute;left:3810;top:14349;width:10;height:20" coordorigin="3810,14349" coordsize="10,20">
              <v:shape style="position:absolute;left:3810;top:14349;width:10;height:20" coordorigin="3810,14349" coordsize="10,20" path="m3810,14368l3819,14368,3819,14349,3810,14349,3810,14368xe" filled="true" fillcolor="#000000" stroked="false">
                <v:path arrowok="t"/>
                <v:fill type="solid"/>
              </v:shape>
            </v:group>
            <v:group style="position:absolute;left:3810;top:14368;width:10;height:20" coordorigin="3810,14368" coordsize="10,20">
              <v:shape style="position:absolute;left:3810;top:14368;width:10;height:20" coordorigin="3810,14368" coordsize="10,20" path="m3810,14388l3819,14388,3819,14368,3810,14368,3810,14388xe" filled="true" fillcolor="#000000" stroked="false">
                <v:path arrowok="t"/>
                <v:fill type="solid"/>
              </v:shape>
            </v:group>
            <v:group style="position:absolute;left:3810;top:14388;width:10;height:20" coordorigin="3810,14388" coordsize="10,20">
              <v:shape style="position:absolute;left:3810;top:14388;width:10;height:20" coordorigin="3810,14388" coordsize="10,20" path="m3810,14407l3819,14407,3819,14388,3810,14388,3810,14407xe" filled="true" fillcolor="#000000" stroked="false">
                <v:path arrowok="t"/>
                <v:fill type="solid"/>
              </v:shape>
            </v:group>
            <v:group style="position:absolute;left:3810;top:14407;width:10;height:20" coordorigin="3810,14407" coordsize="10,20">
              <v:shape style="position:absolute;left:3810;top:14407;width:10;height:20" coordorigin="3810,14407" coordsize="10,20" path="m3810,14426l3819,14426,3819,14407,3810,14407,3810,14426xe" filled="true" fillcolor="#000000" stroked="false">
                <v:path arrowok="t"/>
                <v:fill type="solid"/>
              </v:shape>
            </v:group>
            <v:group style="position:absolute;left:3810;top:14426;width:10;height:20" coordorigin="3810,14426" coordsize="10,20">
              <v:shape style="position:absolute;left:3810;top:14426;width:10;height:20" coordorigin="3810,14426" coordsize="10,20" path="m3810,14445l3819,14445,3819,14426,3810,14426,3810,14445xe" filled="true" fillcolor="#000000" stroked="false">
                <v:path arrowok="t"/>
                <v:fill type="solid"/>
              </v:shape>
            </v:group>
            <v:group style="position:absolute;left:3810;top:14445;width:10;height:20" coordorigin="3810,14445" coordsize="10,20">
              <v:shape style="position:absolute;left:3810;top:14445;width:10;height:20" coordorigin="3810,14445" coordsize="10,20" path="m3810,14464l3819,14464,3819,14445,3810,14445,3810,14464xe" filled="true" fillcolor="#000000" stroked="false">
                <v:path arrowok="t"/>
                <v:fill type="solid"/>
              </v:shape>
            </v:group>
            <v:group style="position:absolute;left:3810;top:14469;width:10;height:2" coordorigin="3810,14469" coordsize="10,2">
              <v:shape style="position:absolute;left:3810;top:14469;width:10;height:2" coordorigin="3810,14469" coordsize="10,0" path="m3810,14469l3819,14469e" filled="false" stroked="true" strokeweight=".47998pt" strokecolor="#000000">
                <v:path arrowok="t"/>
              </v:shape>
            </v:group>
            <v:group style="position:absolute;left:5631;top:13850;width:10;height:20" coordorigin="5631,13850" coordsize="10,20">
              <v:shape style="position:absolute;left:5631;top:13850;width:10;height:20" coordorigin="5631,13850" coordsize="10,20" path="m5631,13869l5641,13869,5641,13850,5631,13850,5631,13869xe" filled="true" fillcolor="#000000" stroked="false">
                <v:path arrowok="t"/>
                <v:fill type="solid"/>
              </v:shape>
            </v:group>
            <v:group style="position:absolute;left:5631;top:13869;width:10;height:20" coordorigin="5631,13869" coordsize="10,20">
              <v:shape style="position:absolute;left:5631;top:13869;width:10;height:20" coordorigin="5631,13869" coordsize="10,20" path="m5631,13888l5641,13888,5641,13869,5631,13869,5631,13888xe" filled="true" fillcolor="#000000" stroked="false">
                <v:path arrowok="t"/>
                <v:fill type="solid"/>
              </v:shape>
            </v:group>
            <v:group style="position:absolute;left:5631;top:13888;width:10;height:20" coordorigin="5631,13888" coordsize="10,20">
              <v:shape style="position:absolute;left:5631;top:13888;width:10;height:20" coordorigin="5631,13888" coordsize="10,20" path="m5631,13908l5641,13908,5641,13888,5631,13888,5631,13908xe" filled="true" fillcolor="#000000" stroked="false">
                <v:path arrowok="t"/>
                <v:fill type="solid"/>
              </v:shape>
            </v:group>
            <v:group style="position:absolute;left:5631;top:13908;width:10;height:20" coordorigin="5631,13908" coordsize="10,20">
              <v:shape style="position:absolute;left:5631;top:13908;width:10;height:20" coordorigin="5631,13908" coordsize="10,20" path="m5631,13927l5641,13927,5641,13908,5631,13908,5631,13927xe" filled="true" fillcolor="#000000" stroked="false">
                <v:path arrowok="t"/>
                <v:fill type="solid"/>
              </v:shape>
            </v:group>
            <v:group style="position:absolute;left:5631;top:13927;width:10;height:20" coordorigin="5631,13927" coordsize="10,20">
              <v:shape style="position:absolute;left:5631;top:13927;width:10;height:20" coordorigin="5631,13927" coordsize="10,20" path="m5631,13946l5641,13946,5641,13927,5631,13927,5631,13946xe" filled="true" fillcolor="#000000" stroked="false">
                <v:path arrowok="t"/>
                <v:fill type="solid"/>
              </v:shape>
            </v:group>
            <v:group style="position:absolute;left:5631;top:13946;width:10;height:20" coordorigin="5631,13946" coordsize="10,20">
              <v:shape style="position:absolute;left:5631;top:13946;width:10;height:20" coordorigin="5631,13946" coordsize="10,20" path="m5631,13965l5641,13965,5641,13946,5631,13946,5631,13965xe" filled="true" fillcolor="#000000" stroked="false">
                <v:path arrowok="t"/>
                <v:fill type="solid"/>
              </v:shape>
            </v:group>
            <v:group style="position:absolute;left:5631;top:13965;width:10;height:20" coordorigin="5631,13965" coordsize="10,20">
              <v:shape style="position:absolute;left:5631;top:13965;width:10;height:20" coordorigin="5631,13965" coordsize="10,20" path="m5631,13984l5641,13984,5641,13965,5631,13965,5631,13984xe" filled="true" fillcolor="#000000" stroked="false">
                <v:path arrowok="t"/>
                <v:fill type="solid"/>
              </v:shape>
            </v:group>
            <v:group style="position:absolute;left:5631;top:13984;width:10;height:20" coordorigin="5631,13984" coordsize="10,20">
              <v:shape style="position:absolute;left:5631;top:13984;width:10;height:20" coordorigin="5631,13984" coordsize="10,20" path="m5631,14004l5641,14004,5641,13984,5631,13984,5631,14004xe" filled="true" fillcolor="#000000" stroked="false">
                <v:path arrowok="t"/>
                <v:fill type="solid"/>
              </v:shape>
            </v:group>
            <v:group style="position:absolute;left:5631;top:14004;width:10;height:20" coordorigin="5631,14004" coordsize="10,20">
              <v:shape style="position:absolute;left:5631;top:14004;width:10;height:20" coordorigin="5631,14004" coordsize="10,20" path="m5631,14023l5641,14023,5641,14004,5631,14004,5631,14023xe" filled="true" fillcolor="#000000" stroked="false">
                <v:path arrowok="t"/>
                <v:fill type="solid"/>
              </v:shape>
            </v:group>
            <v:group style="position:absolute;left:5631;top:14023;width:10;height:20" coordorigin="5631,14023" coordsize="10,20">
              <v:shape style="position:absolute;left:5631;top:14023;width:10;height:20" coordorigin="5631,14023" coordsize="10,20" path="m5631,14042l5641,14042,5641,14023,5631,14023,5631,14042xe" filled="true" fillcolor="#000000" stroked="false">
                <v:path arrowok="t"/>
                <v:fill type="solid"/>
              </v:shape>
            </v:group>
            <v:group style="position:absolute;left:5631;top:14042;width:10;height:20" coordorigin="5631,14042" coordsize="10,20">
              <v:shape style="position:absolute;left:5631;top:14042;width:10;height:20" coordorigin="5631,14042" coordsize="10,20" path="m5631,14061l5641,14061,5641,14042,5631,14042,5631,14061xe" filled="true" fillcolor="#000000" stroked="false">
                <v:path arrowok="t"/>
                <v:fill type="solid"/>
              </v:shape>
            </v:group>
            <v:group style="position:absolute;left:5631;top:14061;width:10;height:20" coordorigin="5631,14061" coordsize="10,20">
              <v:shape style="position:absolute;left:5631;top:14061;width:10;height:20" coordorigin="5631,14061" coordsize="10,20" path="m5631,14080l5641,14080,5641,14061,5631,14061,5631,14080xe" filled="true" fillcolor="#000000" stroked="false">
                <v:path arrowok="t"/>
                <v:fill type="solid"/>
              </v:shape>
            </v:group>
            <v:group style="position:absolute;left:5631;top:14080;width:10;height:20" coordorigin="5631,14080" coordsize="10,20">
              <v:shape style="position:absolute;left:5631;top:14080;width:10;height:20" coordorigin="5631,14080" coordsize="10,20" path="m5631,14100l5641,14100,5641,14080,5631,14080,5631,14100xe" filled="true" fillcolor="#000000" stroked="false">
                <v:path arrowok="t"/>
                <v:fill type="solid"/>
              </v:shape>
            </v:group>
            <v:group style="position:absolute;left:5631;top:14100;width:10;height:20" coordorigin="5631,14100" coordsize="10,20">
              <v:shape style="position:absolute;left:5631;top:14100;width:10;height:20" coordorigin="5631,14100" coordsize="10,20" path="m5631,14119l5641,14119,5641,14100,5631,14100,5631,14119xe" filled="true" fillcolor="#000000" stroked="false">
                <v:path arrowok="t"/>
                <v:fill type="solid"/>
              </v:shape>
            </v:group>
            <v:group style="position:absolute;left:5631;top:14119;width:10;height:20" coordorigin="5631,14119" coordsize="10,20">
              <v:shape style="position:absolute;left:5631;top:14119;width:10;height:20" coordorigin="5631,14119" coordsize="10,20" path="m5631,14138l5641,14138,5641,14119,5631,14119,5631,14138xe" filled="true" fillcolor="#000000" stroked="false">
                <v:path arrowok="t"/>
                <v:fill type="solid"/>
              </v:shape>
            </v:group>
            <v:group style="position:absolute;left:5631;top:14138;width:10;height:20" coordorigin="5631,14138" coordsize="10,20">
              <v:shape style="position:absolute;left:5631;top:14138;width:10;height:20" coordorigin="5631,14138" coordsize="10,20" path="m5631,14157l5641,14157,5641,14138,5631,14138,5631,14157xe" filled="true" fillcolor="#000000" stroked="false">
                <v:path arrowok="t"/>
                <v:fill type="solid"/>
              </v:shape>
            </v:group>
            <v:group style="position:absolute;left:5631;top:14157;width:10;height:20" coordorigin="5631,14157" coordsize="10,20">
              <v:shape style="position:absolute;left:5631;top:14157;width:10;height:20" coordorigin="5631,14157" coordsize="10,20" path="m5631,14176l5641,14176,5641,14157,5631,14157,5631,14176xe" filled="true" fillcolor="#000000" stroked="false">
                <v:path arrowok="t"/>
                <v:fill type="solid"/>
              </v:shape>
            </v:group>
            <v:group style="position:absolute;left:5631;top:14176;width:10;height:20" coordorigin="5631,14176" coordsize="10,20">
              <v:shape style="position:absolute;left:5631;top:14176;width:10;height:20" coordorigin="5631,14176" coordsize="10,20" path="m5631,14196l5641,14196,5641,14176,5631,14176,5631,14196xe" filled="true" fillcolor="#000000" stroked="false">
                <v:path arrowok="t"/>
                <v:fill type="solid"/>
              </v:shape>
            </v:group>
            <v:group style="position:absolute;left:5631;top:14196;width:10;height:20" coordorigin="5631,14196" coordsize="10,20">
              <v:shape style="position:absolute;left:5631;top:14196;width:10;height:20" coordorigin="5631,14196" coordsize="10,20" path="m5631,14215l5641,14215,5641,14196,5631,14196,5631,14215xe" filled="true" fillcolor="#000000" stroked="false">
                <v:path arrowok="t"/>
                <v:fill type="solid"/>
              </v:shape>
            </v:group>
            <v:group style="position:absolute;left:5631;top:14215;width:10;height:20" coordorigin="5631,14215" coordsize="10,20">
              <v:shape style="position:absolute;left:5631;top:14215;width:10;height:20" coordorigin="5631,14215" coordsize="10,20" path="m5631,14234l5641,14234,5641,14215,5631,14215,5631,14234xe" filled="true" fillcolor="#000000" stroked="false">
                <v:path arrowok="t"/>
                <v:fill type="solid"/>
              </v:shape>
            </v:group>
            <v:group style="position:absolute;left:5631;top:14234;width:10;height:20" coordorigin="5631,14234" coordsize="10,20">
              <v:shape style="position:absolute;left:5631;top:14234;width:10;height:20" coordorigin="5631,14234" coordsize="10,20" path="m5631,14253l5641,14253,5641,14234,5631,14234,5631,14253xe" filled="true" fillcolor="#000000" stroked="false">
                <v:path arrowok="t"/>
                <v:fill type="solid"/>
              </v:shape>
            </v:group>
            <v:group style="position:absolute;left:5631;top:14253;width:10;height:20" coordorigin="5631,14253" coordsize="10,20">
              <v:shape style="position:absolute;left:5631;top:14253;width:10;height:20" coordorigin="5631,14253" coordsize="10,20" path="m5631,14272l5641,14272,5641,14253,5631,14253,5631,14272xe" filled="true" fillcolor="#000000" stroked="false">
                <v:path arrowok="t"/>
                <v:fill type="solid"/>
              </v:shape>
            </v:group>
            <v:group style="position:absolute;left:5631;top:14272;width:10;height:20" coordorigin="5631,14272" coordsize="10,20">
              <v:shape style="position:absolute;left:5631;top:14272;width:10;height:20" coordorigin="5631,14272" coordsize="10,20" path="m5631,14292l5641,14292,5641,14272,5631,14272,5631,14292xe" filled="true" fillcolor="#000000" stroked="false">
                <v:path arrowok="t"/>
                <v:fill type="solid"/>
              </v:shape>
            </v:group>
            <v:group style="position:absolute;left:5631;top:14292;width:10;height:20" coordorigin="5631,14292" coordsize="10,20">
              <v:shape style="position:absolute;left:5631;top:14292;width:10;height:20" coordorigin="5631,14292" coordsize="10,20" path="m5631,14311l5641,14311,5641,14292,5631,14292,5631,14311xe" filled="true" fillcolor="#000000" stroked="false">
                <v:path arrowok="t"/>
                <v:fill type="solid"/>
              </v:shape>
            </v:group>
            <v:group style="position:absolute;left:5631;top:14311;width:10;height:20" coordorigin="5631,14311" coordsize="10,20">
              <v:shape style="position:absolute;left:5631;top:14311;width:10;height:20" coordorigin="5631,14311" coordsize="10,20" path="m5631,14330l5641,14330,5641,14311,5631,14311,5631,14330xe" filled="true" fillcolor="#000000" stroked="false">
                <v:path arrowok="t"/>
                <v:fill type="solid"/>
              </v:shape>
            </v:group>
            <v:group style="position:absolute;left:5631;top:14330;width:10;height:20" coordorigin="5631,14330" coordsize="10,20">
              <v:shape style="position:absolute;left:5631;top:14330;width:10;height:20" coordorigin="5631,14330" coordsize="10,20" path="m5631,14349l5641,14349,5641,14330,5631,14330,5631,14349xe" filled="true" fillcolor="#000000" stroked="false">
                <v:path arrowok="t"/>
                <v:fill type="solid"/>
              </v:shape>
            </v:group>
            <v:group style="position:absolute;left:5631;top:14349;width:10;height:20" coordorigin="5631,14349" coordsize="10,20">
              <v:shape style="position:absolute;left:5631;top:14349;width:10;height:20" coordorigin="5631,14349" coordsize="10,20" path="m5631,14368l5641,14368,5641,14349,5631,14349,5631,14368xe" filled="true" fillcolor="#000000" stroked="false">
                <v:path arrowok="t"/>
                <v:fill type="solid"/>
              </v:shape>
            </v:group>
            <v:group style="position:absolute;left:5631;top:14368;width:10;height:20" coordorigin="5631,14368" coordsize="10,20">
              <v:shape style="position:absolute;left:5631;top:14368;width:10;height:20" coordorigin="5631,14368" coordsize="10,20" path="m5631,14388l5641,14388,5641,14368,5631,14368,5631,14388xe" filled="true" fillcolor="#000000" stroked="false">
                <v:path arrowok="t"/>
                <v:fill type="solid"/>
              </v:shape>
            </v:group>
            <v:group style="position:absolute;left:5631;top:14388;width:10;height:20" coordorigin="5631,14388" coordsize="10,20">
              <v:shape style="position:absolute;left:5631;top:14388;width:10;height:20" coordorigin="5631,14388" coordsize="10,20" path="m5631,14407l5641,14407,5641,14388,5631,14388,5631,14407xe" filled="true" fillcolor="#000000" stroked="false">
                <v:path arrowok="t"/>
                <v:fill type="solid"/>
              </v:shape>
            </v:group>
            <v:group style="position:absolute;left:5631;top:14407;width:10;height:20" coordorigin="5631,14407" coordsize="10,20">
              <v:shape style="position:absolute;left:5631;top:14407;width:10;height:20" coordorigin="5631,14407" coordsize="10,20" path="m5631,14426l5641,14426,5641,14407,5631,14407,5631,14426xe" filled="true" fillcolor="#000000" stroked="false">
                <v:path arrowok="t"/>
                <v:fill type="solid"/>
              </v:shape>
            </v:group>
            <v:group style="position:absolute;left:5631;top:14426;width:10;height:20" coordorigin="5631,14426" coordsize="10,20">
              <v:shape style="position:absolute;left:5631;top:14426;width:10;height:20" coordorigin="5631,14426" coordsize="10,20" path="m5631,14445l5641,14445,5641,14426,5631,14426,5631,14445xe" filled="true" fillcolor="#000000" stroked="false">
                <v:path arrowok="t"/>
                <v:fill type="solid"/>
              </v:shape>
            </v:group>
            <v:group style="position:absolute;left:5631;top:14445;width:10;height:20" coordorigin="5631,14445" coordsize="10,20">
              <v:shape style="position:absolute;left:5631;top:14445;width:10;height:20" coordorigin="5631,14445" coordsize="10,20" path="m5631,14464l5641,14464,5641,14445,5631,14445,5631,14464xe" filled="true" fillcolor="#000000" stroked="false">
                <v:path arrowok="t"/>
                <v:fill type="solid"/>
              </v:shape>
            </v:group>
            <v:group style="position:absolute;left:5631;top:14469;width:10;height:2" coordorigin="5631,14469" coordsize="10,2">
              <v:shape style="position:absolute;left:5631;top:14469;width:10;height:2" coordorigin="5631,14469" coordsize="10,0" path="m5631,14469l5641,14469e" filled="false" stroked="true" strokeweight=".47998pt" strokecolor="#000000">
                <v:path arrowok="t"/>
              </v:shape>
            </v:group>
            <v:group style="position:absolute;left:7451;top:13850;width:10;height:20" coordorigin="7451,13850" coordsize="10,20">
              <v:shape style="position:absolute;left:7451;top:13850;width:10;height:20" coordorigin="7451,13850" coordsize="10,20" path="m7451,13869l7461,13869,7461,13850,7451,13850,7451,13869xe" filled="true" fillcolor="#000000" stroked="false">
                <v:path arrowok="t"/>
                <v:fill type="solid"/>
              </v:shape>
            </v:group>
            <v:group style="position:absolute;left:7451;top:13869;width:10;height:20" coordorigin="7451,13869" coordsize="10,20">
              <v:shape style="position:absolute;left:7451;top:13869;width:10;height:20" coordorigin="7451,13869" coordsize="10,20" path="m7451,13888l7461,13888,7461,13869,7451,13869,7451,13888xe" filled="true" fillcolor="#000000" stroked="false">
                <v:path arrowok="t"/>
                <v:fill type="solid"/>
              </v:shape>
            </v:group>
            <v:group style="position:absolute;left:7451;top:13888;width:10;height:20" coordorigin="7451,13888" coordsize="10,20">
              <v:shape style="position:absolute;left:7451;top:13888;width:10;height:20" coordorigin="7451,13888" coordsize="10,20" path="m7451,13908l7461,13908,7461,13888,7451,13888,7451,13908xe" filled="true" fillcolor="#000000" stroked="false">
                <v:path arrowok="t"/>
                <v:fill type="solid"/>
              </v:shape>
            </v:group>
            <v:group style="position:absolute;left:7451;top:13908;width:10;height:20" coordorigin="7451,13908" coordsize="10,20">
              <v:shape style="position:absolute;left:7451;top:13908;width:10;height:20" coordorigin="7451,13908" coordsize="10,20" path="m7451,13927l7461,13927,7461,13908,7451,13908,7451,13927xe" filled="true" fillcolor="#000000" stroked="false">
                <v:path arrowok="t"/>
                <v:fill type="solid"/>
              </v:shape>
            </v:group>
            <v:group style="position:absolute;left:7451;top:13927;width:10;height:20" coordorigin="7451,13927" coordsize="10,20">
              <v:shape style="position:absolute;left:7451;top:13927;width:10;height:20" coordorigin="7451,13927" coordsize="10,20" path="m7451,13946l7461,13946,7461,13927,7451,13927,7451,13946xe" filled="true" fillcolor="#000000" stroked="false">
                <v:path arrowok="t"/>
                <v:fill type="solid"/>
              </v:shape>
            </v:group>
            <v:group style="position:absolute;left:7451;top:13946;width:10;height:20" coordorigin="7451,13946" coordsize="10,20">
              <v:shape style="position:absolute;left:7451;top:13946;width:10;height:20" coordorigin="7451,13946" coordsize="10,20" path="m7451,13965l7461,13965,7461,13946,7451,13946,7451,13965xe" filled="true" fillcolor="#000000" stroked="false">
                <v:path arrowok="t"/>
                <v:fill type="solid"/>
              </v:shape>
            </v:group>
            <v:group style="position:absolute;left:7451;top:13965;width:10;height:20" coordorigin="7451,13965" coordsize="10,20">
              <v:shape style="position:absolute;left:7451;top:13965;width:10;height:20" coordorigin="7451,13965" coordsize="10,20" path="m7451,13984l7461,13984,7461,13965,7451,13965,7451,13984xe" filled="true" fillcolor="#000000" stroked="false">
                <v:path arrowok="t"/>
                <v:fill type="solid"/>
              </v:shape>
            </v:group>
            <v:group style="position:absolute;left:7451;top:13984;width:10;height:20" coordorigin="7451,13984" coordsize="10,20">
              <v:shape style="position:absolute;left:7451;top:13984;width:10;height:20" coordorigin="7451,13984" coordsize="10,20" path="m7451,14004l7461,14004,7461,13984,7451,13984,7451,14004xe" filled="true" fillcolor="#000000" stroked="false">
                <v:path arrowok="t"/>
                <v:fill type="solid"/>
              </v:shape>
            </v:group>
            <v:group style="position:absolute;left:7451;top:14004;width:10;height:20" coordorigin="7451,14004" coordsize="10,20">
              <v:shape style="position:absolute;left:7451;top:14004;width:10;height:20" coordorigin="7451,14004" coordsize="10,20" path="m7451,14023l7461,14023,7461,14004,7451,14004,7451,14023xe" filled="true" fillcolor="#000000" stroked="false">
                <v:path arrowok="t"/>
                <v:fill type="solid"/>
              </v:shape>
            </v:group>
            <v:group style="position:absolute;left:7451;top:14023;width:10;height:20" coordorigin="7451,14023" coordsize="10,20">
              <v:shape style="position:absolute;left:7451;top:14023;width:10;height:20" coordorigin="7451,14023" coordsize="10,20" path="m7451,14042l7461,14042,7461,14023,7451,14023,7451,14042xe" filled="true" fillcolor="#000000" stroked="false">
                <v:path arrowok="t"/>
                <v:fill type="solid"/>
              </v:shape>
            </v:group>
            <v:group style="position:absolute;left:7451;top:14042;width:10;height:20" coordorigin="7451,14042" coordsize="10,20">
              <v:shape style="position:absolute;left:7451;top:14042;width:10;height:20" coordorigin="7451,14042" coordsize="10,20" path="m7451,14061l7461,14061,7461,14042,7451,14042,7451,14061xe" filled="true" fillcolor="#000000" stroked="false">
                <v:path arrowok="t"/>
                <v:fill type="solid"/>
              </v:shape>
            </v:group>
            <v:group style="position:absolute;left:7451;top:14061;width:10;height:20" coordorigin="7451,14061" coordsize="10,20">
              <v:shape style="position:absolute;left:7451;top:14061;width:10;height:20" coordorigin="7451,14061" coordsize="10,20" path="m7451,14080l7461,14080,7461,14061,7451,14061,7451,14080xe" filled="true" fillcolor="#000000" stroked="false">
                <v:path arrowok="t"/>
                <v:fill type="solid"/>
              </v:shape>
            </v:group>
            <v:group style="position:absolute;left:7451;top:14080;width:10;height:20" coordorigin="7451,14080" coordsize="10,20">
              <v:shape style="position:absolute;left:7451;top:14080;width:10;height:20" coordorigin="7451,14080" coordsize="10,20" path="m7451,14100l7461,14100,7461,14080,7451,14080,7451,14100xe" filled="true" fillcolor="#000000" stroked="false">
                <v:path arrowok="t"/>
                <v:fill type="solid"/>
              </v:shape>
            </v:group>
            <v:group style="position:absolute;left:7451;top:14100;width:10;height:20" coordorigin="7451,14100" coordsize="10,20">
              <v:shape style="position:absolute;left:7451;top:14100;width:10;height:20" coordorigin="7451,14100" coordsize="10,20" path="m7451,14119l7461,14119,7461,14100,7451,14100,7451,14119xe" filled="true" fillcolor="#000000" stroked="false">
                <v:path arrowok="t"/>
                <v:fill type="solid"/>
              </v:shape>
            </v:group>
            <v:group style="position:absolute;left:7451;top:14119;width:10;height:20" coordorigin="7451,14119" coordsize="10,20">
              <v:shape style="position:absolute;left:7451;top:14119;width:10;height:20" coordorigin="7451,14119" coordsize="10,20" path="m7451,14138l7461,14138,7461,14119,7451,14119,7451,14138xe" filled="true" fillcolor="#000000" stroked="false">
                <v:path arrowok="t"/>
                <v:fill type="solid"/>
              </v:shape>
            </v:group>
            <v:group style="position:absolute;left:7451;top:14138;width:10;height:20" coordorigin="7451,14138" coordsize="10,20">
              <v:shape style="position:absolute;left:7451;top:14138;width:10;height:20" coordorigin="7451,14138" coordsize="10,20" path="m7451,14157l7461,14157,7461,14138,7451,14138,7451,14157xe" filled="true" fillcolor="#000000" stroked="false">
                <v:path arrowok="t"/>
                <v:fill type="solid"/>
              </v:shape>
            </v:group>
            <v:group style="position:absolute;left:7451;top:14157;width:10;height:20" coordorigin="7451,14157" coordsize="10,20">
              <v:shape style="position:absolute;left:7451;top:14157;width:10;height:20" coordorigin="7451,14157" coordsize="10,20" path="m7451,14176l7461,14176,7461,14157,7451,14157,7451,14176xe" filled="true" fillcolor="#000000" stroked="false">
                <v:path arrowok="t"/>
                <v:fill type="solid"/>
              </v:shape>
            </v:group>
            <v:group style="position:absolute;left:7451;top:14176;width:10;height:20" coordorigin="7451,14176" coordsize="10,20">
              <v:shape style="position:absolute;left:7451;top:14176;width:10;height:20" coordorigin="7451,14176" coordsize="10,20" path="m7451,14196l7461,14196,7461,14176,7451,14176,7451,14196xe" filled="true" fillcolor="#000000" stroked="false">
                <v:path arrowok="t"/>
                <v:fill type="solid"/>
              </v:shape>
            </v:group>
            <v:group style="position:absolute;left:7451;top:14196;width:10;height:20" coordorigin="7451,14196" coordsize="10,20">
              <v:shape style="position:absolute;left:7451;top:14196;width:10;height:20" coordorigin="7451,14196" coordsize="10,20" path="m7451,14215l7461,14215,7461,14196,7451,14196,7451,14215xe" filled="true" fillcolor="#000000" stroked="false">
                <v:path arrowok="t"/>
                <v:fill type="solid"/>
              </v:shape>
            </v:group>
            <v:group style="position:absolute;left:7451;top:14215;width:10;height:20" coordorigin="7451,14215" coordsize="10,20">
              <v:shape style="position:absolute;left:7451;top:14215;width:10;height:20" coordorigin="7451,14215" coordsize="10,20" path="m7451,14234l7461,14234,7461,14215,7451,14215,7451,14234xe" filled="true" fillcolor="#000000" stroked="false">
                <v:path arrowok="t"/>
                <v:fill type="solid"/>
              </v:shape>
            </v:group>
            <v:group style="position:absolute;left:7451;top:14234;width:10;height:20" coordorigin="7451,14234" coordsize="10,20">
              <v:shape style="position:absolute;left:7451;top:14234;width:10;height:20" coordorigin="7451,14234" coordsize="10,20" path="m7451,14253l7461,14253,7461,14234,7451,14234,7451,14253xe" filled="true" fillcolor="#000000" stroked="false">
                <v:path arrowok="t"/>
                <v:fill type="solid"/>
              </v:shape>
            </v:group>
            <v:group style="position:absolute;left:7451;top:14253;width:10;height:20" coordorigin="7451,14253" coordsize="10,20">
              <v:shape style="position:absolute;left:7451;top:14253;width:10;height:20" coordorigin="7451,14253" coordsize="10,20" path="m7451,14272l7461,14272,7461,14253,7451,14253,7451,14272xe" filled="true" fillcolor="#000000" stroked="false">
                <v:path arrowok="t"/>
                <v:fill type="solid"/>
              </v:shape>
            </v:group>
            <v:group style="position:absolute;left:7451;top:14272;width:10;height:20" coordorigin="7451,14272" coordsize="10,20">
              <v:shape style="position:absolute;left:7451;top:14272;width:10;height:20" coordorigin="7451,14272" coordsize="10,20" path="m7451,14292l7461,14292,7461,14272,7451,14272,7451,14292xe" filled="true" fillcolor="#000000" stroked="false">
                <v:path arrowok="t"/>
                <v:fill type="solid"/>
              </v:shape>
            </v:group>
            <v:group style="position:absolute;left:7451;top:14292;width:10;height:20" coordorigin="7451,14292" coordsize="10,20">
              <v:shape style="position:absolute;left:7451;top:14292;width:10;height:20" coordorigin="7451,14292" coordsize="10,20" path="m7451,14311l7461,14311,7461,14292,7451,14292,7451,14311xe" filled="true" fillcolor="#000000" stroked="false">
                <v:path arrowok="t"/>
                <v:fill type="solid"/>
              </v:shape>
            </v:group>
            <v:group style="position:absolute;left:7451;top:14311;width:10;height:20" coordorigin="7451,14311" coordsize="10,20">
              <v:shape style="position:absolute;left:7451;top:14311;width:10;height:20" coordorigin="7451,14311" coordsize="10,20" path="m7451,14330l7461,14330,7461,14311,7451,14311,7451,14330xe" filled="true" fillcolor="#000000" stroked="false">
                <v:path arrowok="t"/>
                <v:fill type="solid"/>
              </v:shape>
            </v:group>
            <v:group style="position:absolute;left:7451;top:14330;width:10;height:20" coordorigin="7451,14330" coordsize="10,20">
              <v:shape style="position:absolute;left:7451;top:14330;width:10;height:20" coordorigin="7451,14330" coordsize="10,20" path="m7451,14349l7461,14349,7461,14330,7451,14330,7451,14349xe" filled="true" fillcolor="#000000" stroked="false">
                <v:path arrowok="t"/>
                <v:fill type="solid"/>
              </v:shape>
            </v:group>
            <v:group style="position:absolute;left:7451;top:14349;width:10;height:20" coordorigin="7451,14349" coordsize="10,20">
              <v:shape style="position:absolute;left:7451;top:14349;width:10;height:20" coordorigin="7451,14349" coordsize="10,20" path="m7451,14368l7461,14368,7461,14349,7451,14349,7451,14368xe" filled="true" fillcolor="#000000" stroked="false">
                <v:path arrowok="t"/>
                <v:fill type="solid"/>
              </v:shape>
            </v:group>
            <v:group style="position:absolute;left:7451;top:14368;width:10;height:20" coordorigin="7451,14368" coordsize="10,20">
              <v:shape style="position:absolute;left:7451;top:14368;width:10;height:20" coordorigin="7451,14368" coordsize="10,20" path="m7451,14388l7461,14388,7461,14368,7451,14368,7451,14388xe" filled="true" fillcolor="#000000" stroked="false">
                <v:path arrowok="t"/>
                <v:fill type="solid"/>
              </v:shape>
            </v:group>
            <v:group style="position:absolute;left:7451;top:14388;width:10;height:20" coordorigin="7451,14388" coordsize="10,20">
              <v:shape style="position:absolute;left:7451;top:14388;width:10;height:20" coordorigin="7451,14388" coordsize="10,20" path="m7451,14407l7461,14407,7461,14388,7451,14388,7451,14407xe" filled="true" fillcolor="#000000" stroked="false">
                <v:path arrowok="t"/>
                <v:fill type="solid"/>
              </v:shape>
            </v:group>
            <v:group style="position:absolute;left:7451;top:14407;width:10;height:20" coordorigin="7451,14407" coordsize="10,20">
              <v:shape style="position:absolute;left:7451;top:14407;width:10;height:20" coordorigin="7451,14407" coordsize="10,20" path="m7451,14426l7461,14426,7461,14407,7451,14407,7451,14426xe" filled="true" fillcolor="#000000" stroked="false">
                <v:path arrowok="t"/>
                <v:fill type="solid"/>
              </v:shape>
            </v:group>
            <v:group style="position:absolute;left:7451;top:14426;width:10;height:20" coordorigin="7451,14426" coordsize="10,20">
              <v:shape style="position:absolute;left:7451;top:14426;width:10;height:20" coordorigin="7451,14426" coordsize="10,20" path="m7451,14445l7461,14445,7461,14426,7451,14426,7451,14445xe" filled="true" fillcolor="#000000" stroked="false">
                <v:path arrowok="t"/>
                <v:fill type="solid"/>
              </v:shape>
            </v:group>
            <v:group style="position:absolute;left:7451;top:14445;width:10;height:20" coordorigin="7451,14445" coordsize="10,20">
              <v:shape style="position:absolute;left:7451;top:14445;width:10;height:20" coordorigin="7451,14445" coordsize="10,20" path="m7451,14464l7461,14464,7461,14445,7451,14445,7451,14464xe" filled="true" fillcolor="#000000" stroked="false">
                <v:path arrowok="t"/>
                <v:fill type="solid"/>
              </v:shape>
            </v:group>
            <v:group style="position:absolute;left:7451;top:14469;width:10;height:2" coordorigin="7451,14469" coordsize="10,2">
              <v:shape style="position:absolute;left:7451;top:14469;width:10;height:2" coordorigin="7451,14469" coordsize="10,0" path="m7451,14469l7461,14469e" filled="false" stroked="true" strokeweight=".47998pt" strokecolor="#000000">
                <v:path arrowok="t"/>
              </v:shape>
            </v:group>
            <v:group style="position:absolute;left:8980;top:13850;width:10;height:20" coordorigin="8980,13850" coordsize="10,20">
              <v:shape style="position:absolute;left:8980;top:13850;width:10;height:20" coordorigin="8980,13850" coordsize="10,20" path="m8980,13869l8990,13869,8990,13850,8980,13850,8980,13869xe" filled="true" fillcolor="#000000" stroked="false">
                <v:path arrowok="t"/>
                <v:fill type="solid"/>
              </v:shape>
            </v:group>
            <v:group style="position:absolute;left:8980;top:13869;width:10;height:20" coordorigin="8980,13869" coordsize="10,20">
              <v:shape style="position:absolute;left:8980;top:13869;width:10;height:20" coordorigin="8980,13869" coordsize="10,20" path="m8980,13888l8990,13888,8990,13869,8980,13869,8980,13888xe" filled="true" fillcolor="#000000" stroked="false">
                <v:path arrowok="t"/>
                <v:fill type="solid"/>
              </v:shape>
            </v:group>
            <v:group style="position:absolute;left:8980;top:13888;width:10;height:20" coordorigin="8980,13888" coordsize="10,20">
              <v:shape style="position:absolute;left:8980;top:13888;width:10;height:20" coordorigin="8980,13888" coordsize="10,20" path="m8980,13908l8990,13908,8990,13888,8980,13888,8980,13908xe" filled="true" fillcolor="#000000" stroked="false">
                <v:path arrowok="t"/>
                <v:fill type="solid"/>
              </v:shape>
            </v:group>
            <v:group style="position:absolute;left:8980;top:13908;width:10;height:20" coordorigin="8980,13908" coordsize="10,20">
              <v:shape style="position:absolute;left:8980;top:13908;width:10;height:20" coordorigin="8980,13908" coordsize="10,20" path="m8980,13927l8990,13927,8990,13908,8980,13908,8980,13927xe" filled="true" fillcolor="#000000" stroked="false">
                <v:path arrowok="t"/>
                <v:fill type="solid"/>
              </v:shape>
            </v:group>
            <v:group style="position:absolute;left:8980;top:13927;width:10;height:20" coordorigin="8980,13927" coordsize="10,20">
              <v:shape style="position:absolute;left:8980;top:13927;width:10;height:20" coordorigin="8980,13927" coordsize="10,20" path="m8980,13946l8990,13946,8990,13927,8980,13927,8980,13946xe" filled="true" fillcolor="#000000" stroked="false">
                <v:path arrowok="t"/>
                <v:fill type="solid"/>
              </v:shape>
            </v:group>
            <v:group style="position:absolute;left:8980;top:13946;width:10;height:20" coordorigin="8980,13946" coordsize="10,20">
              <v:shape style="position:absolute;left:8980;top:13946;width:10;height:20" coordorigin="8980,13946" coordsize="10,20" path="m8980,13965l8990,13965,8990,13946,8980,13946,8980,13965xe" filled="true" fillcolor="#000000" stroked="false">
                <v:path arrowok="t"/>
                <v:fill type="solid"/>
              </v:shape>
            </v:group>
            <v:group style="position:absolute;left:8980;top:13965;width:10;height:20" coordorigin="8980,13965" coordsize="10,20">
              <v:shape style="position:absolute;left:8980;top:13965;width:10;height:20" coordorigin="8980,13965" coordsize="10,20" path="m8980,13984l8990,13984,8990,13965,8980,13965,8980,13984xe" filled="true" fillcolor="#000000" stroked="false">
                <v:path arrowok="t"/>
                <v:fill type="solid"/>
              </v:shape>
            </v:group>
            <v:group style="position:absolute;left:8980;top:13984;width:10;height:20" coordorigin="8980,13984" coordsize="10,20">
              <v:shape style="position:absolute;left:8980;top:13984;width:10;height:20" coordorigin="8980,13984" coordsize="10,20" path="m8980,14004l8990,14004,8990,13984,8980,13984,8980,14004xe" filled="true" fillcolor="#000000" stroked="false">
                <v:path arrowok="t"/>
                <v:fill type="solid"/>
              </v:shape>
            </v:group>
            <v:group style="position:absolute;left:8980;top:14004;width:10;height:20" coordorigin="8980,14004" coordsize="10,20">
              <v:shape style="position:absolute;left:8980;top:14004;width:10;height:20" coordorigin="8980,14004" coordsize="10,20" path="m8980,14023l8990,14023,8990,14004,8980,14004,8980,14023xe" filled="true" fillcolor="#000000" stroked="false">
                <v:path arrowok="t"/>
                <v:fill type="solid"/>
              </v:shape>
            </v:group>
            <v:group style="position:absolute;left:8980;top:14023;width:10;height:20" coordorigin="8980,14023" coordsize="10,20">
              <v:shape style="position:absolute;left:8980;top:14023;width:10;height:20" coordorigin="8980,14023" coordsize="10,20" path="m8980,14042l8990,14042,8990,14023,8980,14023,8980,14042xe" filled="true" fillcolor="#000000" stroked="false">
                <v:path arrowok="t"/>
                <v:fill type="solid"/>
              </v:shape>
            </v:group>
            <v:group style="position:absolute;left:8980;top:14042;width:10;height:20" coordorigin="8980,14042" coordsize="10,20">
              <v:shape style="position:absolute;left:8980;top:14042;width:10;height:20" coordorigin="8980,14042" coordsize="10,20" path="m8980,14061l8990,14061,8990,14042,8980,14042,8980,14061xe" filled="true" fillcolor="#000000" stroked="false">
                <v:path arrowok="t"/>
                <v:fill type="solid"/>
              </v:shape>
            </v:group>
            <v:group style="position:absolute;left:8980;top:14061;width:10;height:20" coordorigin="8980,14061" coordsize="10,20">
              <v:shape style="position:absolute;left:8980;top:14061;width:10;height:20" coordorigin="8980,14061" coordsize="10,20" path="m8980,14080l8990,14080,8990,14061,8980,14061,8980,14080xe" filled="true" fillcolor="#000000" stroked="false">
                <v:path arrowok="t"/>
                <v:fill type="solid"/>
              </v:shape>
            </v:group>
            <v:group style="position:absolute;left:8980;top:14080;width:10;height:20" coordorigin="8980,14080" coordsize="10,20">
              <v:shape style="position:absolute;left:8980;top:14080;width:10;height:20" coordorigin="8980,14080" coordsize="10,20" path="m8980,14100l8990,14100,8990,14080,8980,14080,8980,14100xe" filled="true" fillcolor="#000000" stroked="false">
                <v:path arrowok="t"/>
                <v:fill type="solid"/>
              </v:shape>
            </v:group>
            <v:group style="position:absolute;left:8980;top:14100;width:10;height:20" coordorigin="8980,14100" coordsize="10,20">
              <v:shape style="position:absolute;left:8980;top:14100;width:10;height:20" coordorigin="8980,14100" coordsize="10,20" path="m8980,14119l8990,14119,8990,14100,8980,14100,8980,14119xe" filled="true" fillcolor="#000000" stroked="false">
                <v:path arrowok="t"/>
                <v:fill type="solid"/>
              </v:shape>
            </v:group>
            <v:group style="position:absolute;left:8980;top:14119;width:10;height:20" coordorigin="8980,14119" coordsize="10,20">
              <v:shape style="position:absolute;left:8980;top:14119;width:10;height:20" coordorigin="8980,14119" coordsize="10,20" path="m8980,14138l8990,14138,8990,14119,8980,14119,8980,14138xe" filled="true" fillcolor="#000000" stroked="false">
                <v:path arrowok="t"/>
                <v:fill type="solid"/>
              </v:shape>
            </v:group>
            <v:group style="position:absolute;left:8980;top:14138;width:10;height:20" coordorigin="8980,14138" coordsize="10,20">
              <v:shape style="position:absolute;left:8980;top:14138;width:10;height:20" coordorigin="8980,14138" coordsize="10,20" path="m8980,14157l8990,14157,8990,14138,8980,14138,8980,14157xe" filled="true" fillcolor="#000000" stroked="false">
                <v:path arrowok="t"/>
                <v:fill type="solid"/>
              </v:shape>
            </v:group>
            <v:group style="position:absolute;left:8980;top:14157;width:10;height:20" coordorigin="8980,14157" coordsize="10,20">
              <v:shape style="position:absolute;left:8980;top:14157;width:10;height:20" coordorigin="8980,14157" coordsize="10,20" path="m8980,14176l8990,14176,8990,14157,8980,14157,8980,14176xe" filled="true" fillcolor="#000000" stroked="false">
                <v:path arrowok="t"/>
                <v:fill type="solid"/>
              </v:shape>
            </v:group>
            <v:group style="position:absolute;left:8980;top:14176;width:10;height:20" coordorigin="8980,14176" coordsize="10,20">
              <v:shape style="position:absolute;left:8980;top:14176;width:10;height:20" coordorigin="8980,14176" coordsize="10,20" path="m8980,14196l8990,14196,8990,14176,8980,14176,8980,14196xe" filled="true" fillcolor="#000000" stroked="false">
                <v:path arrowok="t"/>
                <v:fill type="solid"/>
              </v:shape>
            </v:group>
            <v:group style="position:absolute;left:8980;top:14196;width:10;height:20" coordorigin="8980,14196" coordsize="10,20">
              <v:shape style="position:absolute;left:8980;top:14196;width:10;height:20" coordorigin="8980,14196" coordsize="10,20" path="m8980,14215l8990,14215,8990,14196,8980,14196,8980,14215xe" filled="true" fillcolor="#000000" stroked="false">
                <v:path arrowok="t"/>
                <v:fill type="solid"/>
              </v:shape>
            </v:group>
            <v:group style="position:absolute;left:8980;top:14215;width:10;height:20" coordorigin="8980,14215" coordsize="10,20">
              <v:shape style="position:absolute;left:8980;top:14215;width:10;height:20" coordorigin="8980,14215" coordsize="10,20" path="m8980,14234l8990,14234,8990,14215,8980,14215,8980,14234xe" filled="true" fillcolor="#000000" stroked="false">
                <v:path arrowok="t"/>
                <v:fill type="solid"/>
              </v:shape>
            </v:group>
            <v:group style="position:absolute;left:8980;top:14234;width:10;height:20" coordorigin="8980,14234" coordsize="10,20">
              <v:shape style="position:absolute;left:8980;top:14234;width:10;height:20" coordorigin="8980,14234" coordsize="10,20" path="m8980,14253l8990,14253,8990,14234,8980,14234,8980,14253xe" filled="true" fillcolor="#000000" stroked="false">
                <v:path arrowok="t"/>
                <v:fill type="solid"/>
              </v:shape>
            </v:group>
            <v:group style="position:absolute;left:8980;top:14253;width:10;height:20" coordorigin="8980,14253" coordsize="10,20">
              <v:shape style="position:absolute;left:8980;top:14253;width:10;height:20" coordorigin="8980,14253" coordsize="10,20" path="m8980,14272l8990,14272,8990,14253,8980,14253,8980,14272xe" filled="true" fillcolor="#000000" stroked="false">
                <v:path arrowok="t"/>
                <v:fill type="solid"/>
              </v:shape>
            </v:group>
            <v:group style="position:absolute;left:8980;top:14272;width:10;height:20" coordorigin="8980,14272" coordsize="10,20">
              <v:shape style="position:absolute;left:8980;top:14272;width:10;height:20" coordorigin="8980,14272" coordsize="10,20" path="m8980,14292l8990,14292,8990,14272,8980,14272,8980,14292xe" filled="true" fillcolor="#000000" stroked="false">
                <v:path arrowok="t"/>
                <v:fill type="solid"/>
              </v:shape>
            </v:group>
            <v:group style="position:absolute;left:8980;top:14292;width:10;height:20" coordorigin="8980,14292" coordsize="10,20">
              <v:shape style="position:absolute;left:8980;top:14292;width:10;height:20" coordorigin="8980,14292" coordsize="10,20" path="m8980,14311l8990,14311,8990,14292,8980,14292,8980,14311xe" filled="true" fillcolor="#000000" stroked="false">
                <v:path arrowok="t"/>
                <v:fill type="solid"/>
              </v:shape>
            </v:group>
            <v:group style="position:absolute;left:8980;top:14311;width:10;height:20" coordorigin="8980,14311" coordsize="10,20">
              <v:shape style="position:absolute;left:8980;top:14311;width:10;height:20" coordorigin="8980,14311" coordsize="10,20" path="m8980,14330l8990,14330,8990,14311,8980,14311,8980,14330xe" filled="true" fillcolor="#000000" stroked="false">
                <v:path arrowok="t"/>
                <v:fill type="solid"/>
              </v:shape>
            </v:group>
            <v:group style="position:absolute;left:8980;top:14330;width:10;height:20" coordorigin="8980,14330" coordsize="10,20">
              <v:shape style="position:absolute;left:8980;top:14330;width:10;height:20" coordorigin="8980,14330" coordsize="10,20" path="m8980,14349l8990,14349,8990,14330,8980,14330,8980,14349xe" filled="true" fillcolor="#000000" stroked="false">
                <v:path arrowok="t"/>
                <v:fill type="solid"/>
              </v:shape>
            </v:group>
            <v:group style="position:absolute;left:8980;top:14349;width:10;height:20" coordorigin="8980,14349" coordsize="10,20">
              <v:shape style="position:absolute;left:8980;top:14349;width:10;height:20" coordorigin="8980,14349" coordsize="10,20" path="m8980,14368l8990,14368,8990,14349,8980,14349,8980,14368xe" filled="true" fillcolor="#000000" stroked="false">
                <v:path arrowok="t"/>
                <v:fill type="solid"/>
              </v:shape>
            </v:group>
            <v:group style="position:absolute;left:8980;top:14368;width:10;height:20" coordorigin="8980,14368" coordsize="10,20">
              <v:shape style="position:absolute;left:8980;top:14368;width:10;height:20" coordorigin="8980,14368" coordsize="10,20" path="m8980,14388l8990,14388,8990,14368,8980,14368,8980,14388xe" filled="true" fillcolor="#000000" stroked="false">
                <v:path arrowok="t"/>
                <v:fill type="solid"/>
              </v:shape>
            </v:group>
            <v:group style="position:absolute;left:8980;top:14388;width:10;height:20" coordorigin="8980,14388" coordsize="10,20">
              <v:shape style="position:absolute;left:8980;top:14388;width:10;height:20" coordorigin="8980,14388" coordsize="10,20" path="m8980,14407l8990,14407,8990,14388,8980,14388,8980,14407xe" filled="true" fillcolor="#000000" stroked="false">
                <v:path arrowok="t"/>
                <v:fill type="solid"/>
              </v:shape>
            </v:group>
            <v:group style="position:absolute;left:8980;top:14407;width:10;height:20" coordorigin="8980,14407" coordsize="10,20">
              <v:shape style="position:absolute;left:8980;top:14407;width:10;height:20" coordorigin="8980,14407" coordsize="10,20" path="m8980,14426l8990,14426,8990,14407,8980,14407,8980,14426xe" filled="true" fillcolor="#000000" stroked="false">
                <v:path arrowok="t"/>
                <v:fill type="solid"/>
              </v:shape>
            </v:group>
            <v:group style="position:absolute;left:8980;top:14426;width:10;height:20" coordorigin="8980,14426" coordsize="10,20">
              <v:shape style="position:absolute;left:8980;top:14426;width:10;height:20" coordorigin="8980,14426" coordsize="10,20" path="m8980,14445l8990,14445,8990,14426,8980,14426,8980,14445xe" filled="true" fillcolor="#000000" stroked="false">
                <v:path arrowok="t"/>
                <v:fill type="solid"/>
              </v:shape>
            </v:group>
            <v:group style="position:absolute;left:8980;top:14445;width:10;height:20" coordorigin="8980,14445" coordsize="10,20">
              <v:shape style="position:absolute;left:8980;top:14445;width:10;height:20" coordorigin="8980,14445" coordsize="10,20" path="m8980,14464l8990,14464,8990,14445,8980,14445,8980,14464xe" filled="true" fillcolor="#000000" stroked="false">
                <v:path arrowok="t"/>
                <v:fill type="solid"/>
              </v:shape>
            </v:group>
            <v:group style="position:absolute;left:8980;top:14469;width:10;height:2" coordorigin="8980,14469" coordsize="10,2">
              <v:shape style="position:absolute;left:8980;top:14469;width:10;height:2" coordorigin="8980,14469" coordsize="10,0" path="m8980,14469l8990,14469e" filled="false" stroked="true" strokeweight=".47998pt" strokecolor="#000000">
                <v:path arrowok="t"/>
              </v:shape>
            </v:group>
            <v:group style="position:absolute;left:10800;top:13850;width:10;height:20" coordorigin="10800,13850" coordsize="10,20">
              <v:shape style="position:absolute;left:10800;top:13850;width:10;height:20" coordorigin="10800,13850" coordsize="10,20" path="m10800,13869l10809,13869,10809,13850,10800,13850,10800,13869xe" filled="true" fillcolor="#000000" stroked="false">
                <v:path arrowok="t"/>
                <v:fill type="solid"/>
              </v:shape>
            </v:group>
            <v:group style="position:absolute;left:10800;top:13869;width:10;height:20" coordorigin="10800,13869" coordsize="10,20">
              <v:shape style="position:absolute;left:10800;top:13869;width:10;height:20" coordorigin="10800,13869" coordsize="10,20" path="m10800,13888l10809,13888,10809,13869,10800,13869,10800,13888xe" filled="true" fillcolor="#000000" stroked="false">
                <v:path arrowok="t"/>
                <v:fill type="solid"/>
              </v:shape>
            </v:group>
            <v:group style="position:absolute;left:10800;top:13888;width:10;height:20" coordorigin="10800,13888" coordsize="10,20">
              <v:shape style="position:absolute;left:10800;top:13888;width:10;height:20" coordorigin="10800,13888" coordsize="10,20" path="m10800,13908l10809,13908,10809,13888,10800,13888,10800,13908xe" filled="true" fillcolor="#000000" stroked="false">
                <v:path arrowok="t"/>
                <v:fill type="solid"/>
              </v:shape>
            </v:group>
            <v:group style="position:absolute;left:10800;top:13908;width:10;height:20" coordorigin="10800,13908" coordsize="10,20">
              <v:shape style="position:absolute;left:10800;top:13908;width:10;height:20" coordorigin="10800,13908" coordsize="10,20" path="m10800,13927l10809,13927,10809,13908,10800,13908,10800,13927xe" filled="true" fillcolor="#000000" stroked="false">
                <v:path arrowok="t"/>
                <v:fill type="solid"/>
              </v:shape>
            </v:group>
            <v:group style="position:absolute;left:10800;top:13927;width:10;height:20" coordorigin="10800,13927" coordsize="10,20">
              <v:shape style="position:absolute;left:10800;top:13927;width:10;height:20" coordorigin="10800,13927" coordsize="10,20" path="m10800,13946l10809,13946,10809,13927,10800,13927,10800,13946xe" filled="true" fillcolor="#000000" stroked="false">
                <v:path arrowok="t"/>
                <v:fill type="solid"/>
              </v:shape>
            </v:group>
            <v:group style="position:absolute;left:10800;top:13946;width:10;height:20" coordorigin="10800,13946" coordsize="10,20">
              <v:shape style="position:absolute;left:10800;top:13946;width:10;height:20" coordorigin="10800,13946" coordsize="10,20" path="m10800,13965l10809,13965,10809,13946,10800,13946,10800,13965xe" filled="true" fillcolor="#000000" stroked="false">
                <v:path arrowok="t"/>
                <v:fill type="solid"/>
              </v:shape>
            </v:group>
            <v:group style="position:absolute;left:10800;top:13965;width:10;height:20" coordorigin="10800,13965" coordsize="10,20">
              <v:shape style="position:absolute;left:10800;top:13965;width:10;height:20" coordorigin="10800,13965" coordsize="10,20" path="m10800,13984l10809,13984,10809,13965,10800,13965,10800,13984xe" filled="true" fillcolor="#000000" stroked="false">
                <v:path arrowok="t"/>
                <v:fill type="solid"/>
              </v:shape>
            </v:group>
            <v:group style="position:absolute;left:10800;top:13984;width:10;height:20" coordorigin="10800,13984" coordsize="10,20">
              <v:shape style="position:absolute;left:10800;top:13984;width:10;height:20" coordorigin="10800,13984" coordsize="10,20" path="m10800,14004l10809,14004,10809,13984,10800,13984,10800,14004xe" filled="true" fillcolor="#000000" stroked="false">
                <v:path arrowok="t"/>
                <v:fill type="solid"/>
              </v:shape>
            </v:group>
            <v:group style="position:absolute;left:10800;top:14004;width:10;height:20" coordorigin="10800,14004" coordsize="10,20">
              <v:shape style="position:absolute;left:10800;top:14004;width:10;height:20" coordorigin="10800,14004" coordsize="10,20" path="m10800,14023l10809,14023,10809,14004,10800,14004,10800,14023xe" filled="true" fillcolor="#000000" stroked="false">
                <v:path arrowok="t"/>
                <v:fill type="solid"/>
              </v:shape>
            </v:group>
            <v:group style="position:absolute;left:10800;top:14023;width:10;height:20" coordorigin="10800,14023" coordsize="10,20">
              <v:shape style="position:absolute;left:10800;top:14023;width:10;height:20" coordorigin="10800,14023" coordsize="10,20" path="m10800,14042l10809,14042,10809,14023,10800,14023,10800,14042xe" filled="true" fillcolor="#000000" stroked="false">
                <v:path arrowok="t"/>
                <v:fill type="solid"/>
              </v:shape>
            </v:group>
            <v:group style="position:absolute;left:10800;top:14042;width:10;height:20" coordorigin="10800,14042" coordsize="10,20">
              <v:shape style="position:absolute;left:10800;top:14042;width:10;height:20" coordorigin="10800,14042" coordsize="10,20" path="m10800,14061l10809,14061,10809,14042,10800,14042,10800,14061xe" filled="true" fillcolor="#000000" stroked="false">
                <v:path arrowok="t"/>
                <v:fill type="solid"/>
              </v:shape>
            </v:group>
            <v:group style="position:absolute;left:10800;top:14061;width:10;height:20" coordorigin="10800,14061" coordsize="10,20">
              <v:shape style="position:absolute;left:10800;top:14061;width:10;height:20" coordorigin="10800,14061" coordsize="10,20" path="m10800,14080l10809,14080,10809,14061,10800,14061,10800,14080xe" filled="true" fillcolor="#000000" stroked="false">
                <v:path arrowok="t"/>
                <v:fill type="solid"/>
              </v:shape>
            </v:group>
            <v:group style="position:absolute;left:10800;top:14080;width:10;height:20" coordorigin="10800,14080" coordsize="10,20">
              <v:shape style="position:absolute;left:10800;top:14080;width:10;height:20" coordorigin="10800,14080" coordsize="10,20" path="m10800,14100l10809,14100,10809,14080,10800,14080,10800,14100xe" filled="true" fillcolor="#000000" stroked="false">
                <v:path arrowok="t"/>
                <v:fill type="solid"/>
              </v:shape>
            </v:group>
            <v:group style="position:absolute;left:10800;top:14100;width:10;height:20" coordorigin="10800,14100" coordsize="10,20">
              <v:shape style="position:absolute;left:10800;top:14100;width:10;height:20" coordorigin="10800,14100" coordsize="10,20" path="m10800,14119l10809,14119,10809,14100,10800,14100,10800,14119xe" filled="true" fillcolor="#000000" stroked="false">
                <v:path arrowok="t"/>
                <v:fill type="solid"/>
              </v:shape>
            </v:group>
            <v:group style="position:absolute;left:10800;top:14119;width:10;height:20" coordorigin="10800,14119" coordsize="10,20">
              <v:shape style="position:absolute;left:10800;top:14119;width:10;height:20" coordorigin="10800,14119" coordsize="10,20" path="m10800,14138l10809,14138,10809,14119,10800,14119,10800,14138xe" filled="true" fillcolor="#000000" stroked="false">
                <v:path arrowok="t"/>
                <v:fill type="solid"/>
              </v:shape>
            </v:group>
            <v:group style="position:absolute;left:10800;top:14138;width:10;height:20" coordorigin="10800,14138" coordsize="10,20">
              <v:shape style="position:absolute;left:10800;top:14138;width:10;height:20" coordorigin="10800,14138" coordsize="10,20" path="m10800,14157l10809,14157,10809,14138,10800,14138,10800,14157xe" filled="true" fillcolor="#000000" stroked="false">
                <v:path arrowok="t"/>
                <v:fill type="solid"/>
              </v:shape>
            </v:group>
            <v:group style="position:absolute;left:10800;top:14157;width:10;height:20" coordorigin="10800,14157" coordsize="10,20">
              <v:shape style="position:absolute;left:10800;top:14157;width:10;height:20" coordorigin="10800,14157" coordsize="10,20" path="m10800,14176l10809,14176,10809,14157,10800,14157,10800,14176xe" filled="true" fillcolor="#000000" stroked="false">
                <v:path arrowok="t"/>
                <v:fill type="solid"/>
              </v:shape>
            </v:group>
            <v:group style="position:absolute;left:10800;top:14176;width:10;height:20" coordorigin="10800,14176" coordsize="10,20">
              <v:shape style="position:absolute;left:10800;top:14176;width:10;height:20" coordorigin="10800,14176" coordsize="10,20" path="m10800,14196l10809,14196,10809,14176,10800,14176,10800,14196xe" filled="true" fillcolor="#000000" stroked="false">
                <v:path arrowok="t"/>
                <v:fill type="solid"/>
              </v:shape>
            </v:group>
            <v:group style="position:absolute;left:10800;top:14196;width:10;height:20" coordorigin="10800,14196" coordsize="10,20">
              <v:shape style="position:absolute;left:10800;top:14196;width:10;height:20" coordorigin="10800,14196" coordsize="10,20" path="m10800,14215l10809,14215,10809,14196,10800,14196,10800,14215xe" filled="true" fillcolor="#000000" stroked="false">
                <v:path arrowok="t"/>
                <v:fill type="solid"/>
              </v:shape>
            </v:group>
            <v:group style="position:absolute;left:10800;top:14215;width:10;height:20" coordorigin="10800,14215" coordsize="10,20">
              <v:shape style="position:absolute;left:10800;top:14215;width:10;height:20" coordorigin="10800,14215" coordsize="10,20" path="m10800,14234l10809,14234,10809,14215,10800,14215,10800,14234xe" filled="true" fillcolor="#000000" stroked="false">
                <v:path arrowok="t"/>
                <v:fill type="solid"/>
              </v:shape>
            </v:group>
            <v:group style="position:absolute;left:10800;top:14234;width:10;height:20" coordorigin="10800,14234" coordsize="10,20">
              <v:shape style="position:absolute;left:10800;top:14234;width:10;height:20" coordorigin="10800,14234" coordsize="10,20" path="m10800,14253l10809,14253,10809,14234,10800,14234,10800,14253xe" filled="true" fillcolor="#000000" stroked="false">
                <v:path arrowok="t"/>
                <v:fill type="solid"/>
              </v:shape>
            </v:group>
            <v:group style="position:absolute;left:10800;top:14253;width:10;height:20" coordorigin="10800,14253" coordsize="10,20">
              <v:shape style="position:absolute;left:10800;top:14253;width:10;height:20" coordorigin="10800,14253" coordsize="10,20" path="m10800,14272l10809,14272,10809,14253,10800,14253,10800,14272xe" filled="true" fillcolor="#000000" stroked="false">
                <v:path arrowok="t"/>
                <v:fill type="solid"/>
              </v:shape>
            </v:group>
            <v:group style="position:absolute;left:10800;top:14272;width:10;height:20" coordorigin="10800,14272" coordsize="10,20">
              <v:shape style="position:absolute;left:10800;top:14272;width:10;height:20" coordorigin="10800,14272" coordsize="10,20" path="m10800,14292l10809,14292,10809,14272,10800,14272,10800,14292xe" filled="true" fillcolor="#000000" stroked="false">
                <v:path arrowok="t"/>
                <v:fill type="solid"/>
              </v:shape>
            </v:group>
            <v:group style="position:absolute;left:10800;top:14292;width:10;height:20" coordorigin="10800,14292" coordsize="10,20">
              <v:shape style="position:absolute;left:10800;top:14292;width:10;height:20" coordorigin="10800,14292" coordsize="10,20" path="m10800,14311l10809,14311,10809,14292,10800,14292,10800,14311xe" filled="true" fillcolor="#000000" stroked="false">
                <v:path arrowok="t"/>
                <v:fill type="solid"/>
              </v:shape>
            </v:group>
            <v:group style="position:absolute;left:10800;top:14311;width:10;height:20" coordorigin="10800,14311" coordsize="10,20">
              <v:shape style="position:absolute;left:10800;top:14311;width:10;height:20" coordorigin="10800,14311" coordsize="10,20" path="m10800,14330l10809,14330,10809,14311,10800,14311,10800,14330xe" filled="true" fillcolor="#000000" stroked="false">
                <v:path arrowok="t"/>
                <v:fill type="solid"/>
              </v:shape>
            </v:group>
            <v:group style="position:absolute;left:10800;top:14330;width:10;height:20" coordorigin="10800,14330" coordsize="10,20">
              <v:shape style="position:absolute;left:10800;top:14330;width:10;height:20" coordorigin="10800,14330" coordsize="10,20" path="m10800,14349l10809,14349,10809,14330,10800,14330,10800,14349xe" filled="true" fillcolor="#000000" stroked="false">
                <v:path arrowok="t"/>
                <v:fill type="solid"/>
              </v:shape>
            </v:group>
            <v:group style="position:absolute;left:10800;top:14349;width:10;height:20" coordorigin="10800,14349" coordsize="10,20">
              <v:shape style="position:absolute;left:10800;top:14349;width:10;height:20" coordorigin="10800,14349" coordsize="10,20" path="m10800,14368l10809,14368,10809,14349,10800,14349,10800,14368xe" filled="true" fillcolor="#000000" stroked="false">
                <v:path arrowok="t"/>
                <v:fill type="solid"/>
              </v:shape>
            </v:group>
            <v:group style="position:absolute;left:10800;top:14368;width:10;height:20" coordorigin="10800,14368" coordsize="10,20">
              <v:shape style="position:absolute;left:10800;top:14368;width:10;height:20" coordorigin="10800,14368" coordsize="10,20" path="m10800,14388l10809,14388,10809,14368,10800,14368,10800,14388xe" filled="true" fillcolor="#000000" stroked="false">
                <v:path arrowok="t"/>
                <v:fill type="solid"/>
              </v:shape>
            </v:group>
            <v:group style="position:absolute;left:10800;top:14388;width:10;height:20" coordorigin="10800,14388" coordsize="10,20">
              <v:shape style="position:absolute;left:10800;top:14388;width:10;height:20" coordorigin="10800,14388" coordsize="10,20" path="m10800,14407l10809,14407,10809,14388,10800,14388,10800,14407xe" filled="true" fillcolor="#000000" stroked="false">
                <v:path arrowok="t"/>
                <v:fill type="solid"/>
              </v:shape>
            </v:group>
            <v:group style="position:absolute;left:10800;top:14407;width:10;height:20" coordorigin="10800,14407" coordsize="10,20">
              <v:shape style="position:absolute;left:10800;top:14407;width:10;height:20" coordorigin="10800,14407" coordsize="10,20" path="m10800,14426l10809,14426,10809,14407,10800,14407,10800,14426xe" filled="true" fillcolor="#000000" stroked="false">
                <v:path arrowok="t"/>
                <v:fill type="solid"/>
              </v:shape>
            </v:group>
            <v:group style="position:absolute;left:10800;top:14426;width:10;height:20" coordorigin="10800,14426" coordsize="10,20">
              <v:shape style="position:absolute;left:10800;top:14426;width:10;height:20" coordorigin="10800,14426" coordsize="10,20" path="m10800,14445l10809,14445,10809,14426,10800,14426,10800,14445xe" filled="true" fillcolor="#000000" stroked="false">
                <v:path arrowok="t"/>
                <v:fill type="solid"/>
              </v:shape>
            </v:group>
            <v:group style="position:absolute;left:10800;top:14445;width:10;height:20" coordorigin="10800,14445" coordsize="10,20">
              <v:shape style="position:absolute;left:10800;top:14445;width:10;height:20" coordorigin="10800,14445" coordsize="10,20" path="m10800,14464l10809,14464,10809,14445,10800,14445,10800,14464xe" filled="true" fillcolor="#000000" stroked="false">
                <v:path arrowok="t"/>
                <v:fill type="solid"/>
              </v:shape>
            </v:group>
            <v:group style="position:absolute;left:10800;top:14469;width:10;height:2" coordorigin="10800,14469" coordsize="10,2">
              <v:shape style="position:absolute;left:10800;top:14469;width:10;height:2" coordorigin="10800,14469" coordsize="10,0" path="m10800,14469l10809,14469e" filled="false" stroked="true" strokeweight=".47998pt" strokecolor="#000000">
                <v:path arrowok="t"/>
              </v:shape>
            </v:group>
            <v:group style="position:absolute;left:862;top:14479;width:10;height:2" coordorigin="862,14479" coordsize="10,2">
              <v:shape style="position:absolute;left:862;top:14479;width:10;height:2" coordorigin="862,14479" coordsize="10,0" path="m862,14479l871,14479e" filled="false" stroked="true" strokeweight=".48004pt" strokecolor="#000000">
                <v:path arrowok="t"/>
              </v:shape>
              <v:shape style="position:absolute;left:871;top:14474;width:2939;height:10" type="#_x0000_t75" stroked="false">
                <v:imagedata r:id="rId768" o:title=""/>
              </v:shape>
              <v:shape style="position:absolute;left:3805;top:14474;width:5175;height:10" type="#_x0000_t75" stroked="false">
                <v:imagedata r:id="rId757" o:title=""/>
              </v:shape>
              <v:shape style="position:absolute;left:8976;top:14474;width:1824;height:10" type="#_x0000_t75" stroked="false">
                <v:imagedata r:id="rId769" o:title=""/>
              </v:shape>
            </v:group>
            <v:group style="position:absolute;left:10800;top:14479;width:10;height:2" coordorigin="10800,14479" coordsize="10,2">
              <v:shape style="position:absolute;left:10800;top:14479;width:10;height:2" coordorigin="10800,14479" coordsize="10,0" path="m10800,14479l10809,14479e" filled="false" stroked="true" strokeweight=".48004pt" strokecolor="#000000">
                <v:path arrowok="t"/>
              </v:shape>
            </v:group>
            <v:group style="position:absolute;left:862;top:14484;width:10;height:20" coordorigin="862,14484" coordsize="10,20">
              <v:shape style="position:absolute;left:862;top:14484;width:10;height:20" coordorigin="862,14484" coordsize="10,20" path="m862,14503l871,14503,871,14484,862,14484,862,14503xe" filled="true" fillcolor="#000000" stroked="false">
                <v:path arrowok="t"/>
                <v:fill type="solid"/>
              </v:shape>
            </v:group>
            <v:group style="position:absolute;left:862;top:14503;width:10;height:20" coordorigin="862,14503" coordsize="10,20">
              <v:shape style="position:absolute;left:862;top:14503;width:10;height:20" coordorigin="862,14503" coordsize="10,20" path="m862,14522l871,14522,871,14503,862,14503,862,14522xe" filled="true" fillcolor="#000000" stroked="false">
                <v:path arrowok="t"/>
                <v:fill type="solid"/>
              </v:shape>
            </v:group>
            <v:group style="position:absolute;left:862;top:14522;width:10;height:20" coordorigin="862,14522" coordsize="10,20">
              <v:shape style="position:absolute;left:862;top:14522;width:10;height:20" coordorigin="862,14522" coordsize="10,20" path="m862,14541l871,14541,871,14522,862,14522,862,14541xe" filled="true" fillcolor="#000000" stroked="false">
                <v:path arrowok="t"/>
                <v:fill type="solid"/>
              </v:shape>
            </v:group>
            <v:group style="position:absolute;left:862;top:14541;width:10;height:20" coordorigin="862,14541" coordsize="10,20">
              <v:shape style="position:absolute;left:862;top:14541;width:10;height:20" coordorigin="862,14541" coordsize="10,20" path="m862,14560l871,14560,871,14541,862,14541,862,14560xe" filled="true" fillcolor="#000000" stroked="false">
                <v:path arrowok="t"/>
                <v:fill type="solid"/>
              </v:shape>
            </v:group>
            <v:group style="position:absolute;left:862;top:14560;width:10;height:20" coordorigin="862,14560" coordsize="10,20">
              <v:shape style="position:absolute;left:862;top:14560;width:10;height:20" coordorigin="862,14560" coordsize="10,20" path="m862,14580l871,14580,871,14560,862,14560,862,14580xe" filled="true" fillcolor="#000000" stroked="false">
                <v:path arrowok="t"/>
                <v:fill type="solid"/>
              </v:shape>
            </v:group>
            <v:group style="position:absolute;left:862;top:14580;width:10;height:20" coordorigin="862,14580" coordsize="10,20">
              <v:shape style="position:absolute;left:862;top:14580;width:10;height:20" coordorigin="862,14580" coordsize="10,20" path="m862,14599l871,14599,871,14580,862,14580,862,14599xe" filled="true" fillcolor="#000000" stroked="false">
                <v:path arrowok="t"/>
                <v:fill type="solid"/>
              </v:shape>
            </v:group>
            <v:group style="position:absolute;left:862;top:14599;width:10;height:20" coordorigin="862,14599" coordsize="10,20">
              <v:shape style="position:absolute;left:862;top:14599;width:10;height:20" coordorigin="862,14599" coordsize="10,20" path="m862,14618l871,14618,871,14599,862,14599,862,14618xe" filled="true" fillcolor="#000000" stroked="false">
                <v:path arrowok="t"/>
                <v:fill type="solid"/>
              </v:shape>
            </v:group>
            <v:group style="position:absolute;left:862;top:14618;width:10;height:20" coordorigin="862,14618" coordsize="10,20">
              <v:shape style="position:absolute;left:862;top:14618;width:10;height:20" coordorigin="862,14618" coordsize="10,20" path="m862,14637l871,14637,871,14618,862,14618,862,14637xe" filled="true" fillcolor="#000000" stroked="false">
                <v:path arrowok="t"/>
                <v:fill type="solid"/>
              </v:shape>
            </v:group>
            <v:group style="position:absolute;left:862;top:14637;width:10;height:20" coordorigin="862,14637" coordsize="10,20">
              <v:shape style="position:absolute;left:862;top:14637;width:10;height:20" coordorigin="862,14637" coordsize="10,20" path="m862,14656l871,14656,871,14637,862,14637,862,14656xe" filled="true" fillcolor="#000000" stroked="false">
                <v:path arrowok="t"/>
                <v:fill type="solid"/>
              </v:shape>
            </v:group>
            <v:group style="position:absolute;left:862;top:14656;width:10;height:20" coordorigin="862,14656" coordsize="10,20">
              <v:shape style="position:absolute;left:862;top:14656;width:10;height:20" coordorigin="862,14656" coordsize="10,20" path="m862,14676l871,14676,871,14656,862,14656,862,14676xe" filled="true" fillcolor="#000000" stroked="false">
                <v:path arrowok="t"/>
                <v:fill type="solid"/>
              </v:shape>
            </v:group>
            <v:group style="position:absolute;left:862;top:14676;width:10;height:20" coordorigin="862,14676" coordsize="10,20">
              <v:shape style="position:absolute;left:862;top:14676;width:10;height:20" coordorigin="862,14676" coordsize="10,20" path="m862,14695l871,14695,871,14676,862,14676,862,14695xe" filled="true" fillcolor="#000000" stroked="false">
                <v:path arrowok="t"/>
                <v:fill type="solid"/>
              </v:shape>
            </v:group>
            <v:group style="position:absolute;left:862;top:14695;width:10;height:20" coordorigin="862,14695" coordsize="10,20">
              <v:shape style="position:absolute;left:862;top:14695;width:10;height:20" coordorigin="862,14695" coordsize="10,20" path="m862,14714l871,14714,871,14695,862,14695,862,14714xe" filled="true" fillcolor="#000000" stroked="false">
                <v:path arrowok="t"/>
                <v:fill type="solid"/>
              </v:shape>
            </v:group>
            <v:group style="position:absolute;left:862;top:14714;width:10;height:20" coordorigin="862,14714" coordsize="10,20">
              <v:shape style="position:absolute;left:862;top:14714;width:10;height:20" coordorigin="862,14714" coordsize="10,20" path="m862,14733l871,14733,871,14714,862,14714,862,14733xe" filled="true" fillcolor="#000000" stroked="false">
                <v:path arrowok="t"/>
                <v:fill type="solid"/>
              </v:shape>
            </v:group>
            <v:group style="position:absolute;left:862;top:14733;width:10;height:20" coordorigin="862,14733" coordsize="10,20">
              <v:shape style="position:absolute;left:862;top:14733;width:10;height:20" coordorigin="862,14733" coordsize="10,20" path="m862,14752l871,14752,871,14733,862,14733,862,14752xe" filled="true" fillcolor="#000000" stroked="false">
                <v:path arrowok="t"/>
                <v:fill type="solid"/>
              </v:shape>
            </v:group>
            <v:group style="position:absolute;left:862;top:14752;width:10;height:20" coordorigin="862,14752" coordsize="10,20">
              <v:shape style="position:absolute;left:862;top:14752;width:10;height:20" coordorigin="862,14752" coordsize="10,20" path="m862,14772l871,14772,871,14752,862,14752,862,14772xe" filled="true" fillcolor="#000000" stroked="false">
                <v:path arrowok="t"/>
                <v:fill type="solid"/>
              </v:shape>
            </v:group>
            <v:group style="position:absolute;left:862;top:14772;width:10;height:20" coordorigin="862,14772" coordsize="10,20">
              <v:shape style="position:absolute;left:862;top:14772;width:10;height:20" coordorigin="862,14772" coordsize="10,20" path="m862,14791l871,14791,871,14772,862,14772,862,14791xe" filled="true" fillcolor="#000000" stroked="false">
                <v:path arrowok="t"/>
                <v:fill type="solid"/>
              </v:shape>
            </v:group>
            <v:group style="position:absolute;left:862;top:14791;width:10;height:20" coordorigin="862,14791" coordsize="10,20">
              <v:shape style="position:absolute;left:862;top:14791;width:10;height:20" coordorigin="862,14791" coordsize="10,20" path="m862,14810l871,14810,871,14791,862,14791,862,14810xe" filled="true" fillcolor="#000000" stroked="false">
                <v:path arrowok="t"/>
                <v:fill type="solid"/>
              </v:shape>
            </v:group>
            <v:group style="position:absolute;left:862;top:14810;width:10;height:20" coordorigin="862,14810" coordsize="10,20">
              <v:shape style="position:absolute;left:862;top:14810;width:10;height:20" coordorigin="862,14810" coordsize="10,20" path="m862,14829l871,14829,871,14810,862,14810,862,14829xe" filled="true" fillcolor="#000000" stroked="false">
                <v:path arrowok="t"/>
                <v:fill type="solid"/>
              </v:shape>
            </v:group>
            <v:group style="position:absolute;left:862;top:14829;width:10;height:20" coordorigin="862,14829" coordsize="10,20">
              <v:shape style="position:absolute;left:862;top:14829;width:10;height:20" coordorigin="862,14829" coordsize="10,20" path="m862,14848l871,14848,871,14829,862,14829,862,14848xe" filled="true" fillcolor="#000000" stroked="false">
                <v:path arrowok="t"/>
                <v:fill type="solid"/>
              </v:shape>
            </v:group>
            <v:group style="position:absolute;left:862;top:14848;width:10;height:20" coordorigin="862,14848" coordsize="10,20">
              <v:shape style="position:absolute;left:862;top:14848;width:10;height:20" coordorigin="862,14848" coordsize="10,20" path="m862,14868l871,14868,871,14848,862,14848,862,14868xe" filled="true" fillcolor="#000000" stroked="false">
                <v:path arrowok="t"/>
                <v:fill type="solid"/>
              </v:shape>
            </v:group>
            <v:group style="position:absolute;left:862;top:14868;width:10;height:20" coordorigin="862,14868" coordsize="10,20">
              <v:shape style="position:absolute;left:862;top:14868;width:10;height:20" coordorigin="862,14868" coordsize="10,20" path="m862,14887l871,14887,871,14868,862,14868,862,14887xe" filled="true" fillcolor="#000000" stroked="false">
                <v:path arrowok="t"/>
                <v:fill type="solid"/>
              </v:shape>
            </v:group>
            <v:group style="position:absolute;left:862;top:14887;width:10;height:20" coordorigin="862,14887" coordsize="10,20">
              <v:shape style="position:absolute;left:862;top:14887;width:10;height:20" coordorigin="862,14887" coordsize="10,20" path="m862,14906l871,14906,871,14887,862,14887,862,14906xe" filled="true" fillcolor="#000000" stroked="false">
                <v:path arrowok="t"/>
                <v:fill type="solid"/>
              </v:shape>
            </v:group>
            <v:group style="position:absolute;left:862;top:14906;width:10;height:20" coordorigin="862,14906" coordsize="10,20">
              <v:shape style="position:absolute;left:862;top:14906;width:10;height:20" coordorigin="862,14906" coordsize="10,20" path="m862,14925l871,14925,871,14906,862,14906,862,14925xe" filled="true" fillcolor="#000000" stroked="false">
                <v:path arrowok="t"/>
                <v:fill type="solid"/>
              </v:shape>
            </v:group>
            <v:group style="position:absolute;left:862;top:14925;width:10;height:20" coordorigin="862,14925" coordsize="10,20">
              <v:shape style="position:absolute;left:862;top:14925;width:10;height:20" coordorigin="862,14925" coordsize="10,20" path="m862,14944l871,14944,871,14925,862,14925,862,14944xe" filled="true" fillcolor="#000000" stroked="false">
                <v:path arrowok="t"/>
                <v:fill type="solid"/>
              </v:shape>
            </v:group>
            <v:group style="position:absolute;left:862;top:14944;width:10;height:20" coordorigin="862,14944" coordsize="10,20">
              <v:shape style="position:absolute;left:862;top:14944;width:10;height:20" coordorigin="862,14944" coordsize="10,20" path="m862,14964l871,14964,871,14944,862,14944,862,14964xe" filled="true" fillcolor="#000000" stroked="false">
                <v:path arrowok="t"/>
                <v:fill type="solid"/>
              </v:shape>
            </v:group>
            <v:group style="position:absolute;left:862;top:14964;width:10;height:20" coordorigin="862,14964" coordsize="10,20">
              <v:shape style="position:absolute;left:862;top:14964;width:10;height:20" coordorigin="862,14964" coordsize="10,20" path="m862,14983l871,14983,871,14964,862,14964,862,14983xe" filled="true" fillcolor="#000000" stroked="false">
                <v:path arrowok="t"/>
                <v:fill type="solid"/>
              </v:shape>
            </v:group>
            <v:group style="position:absolute;left:862;top:14983;width:10;height:20" coordorigin="862,14983" coordsize="10,20">
              <v:shape style="position:absolute;left:862;top:14983;width:10;height:20" coordorigin="862,14983" coordsize="10,20" path="m862,15002l871,15002,871,14983,862,14983,862,15002xe" filled="true" fillcolor="#000000" stroked="false">
                <v:path arrowok="t"/>
                <v:fill type="solid"/>
              </v:shape>
            </v:group>
            <v:group style="position:absolute;left:862;top:15002;width:10;height:20" coordorigin="862,15002" coordsize="10,20">
              <v:shape style="position:absolute;left:862;top:15002;width:10;height:20" coordorigin="862,15002" coordsize="10,20" path="m862,15021l871,15021,871,15002,862,15002,862,15021xe" filled="true" fillcolor="#000000" stroked="false">
                <v:path arrowok="t"/>
                <v:fill type="solid"/>
              </v:shape>
            </v:group>
            <v:group style="position:absolute;left:862;top:15021;width:10;height:20" coordorigin="862,15021" coordsize="10,20">
              <v:shape style="position:absolute;left:862;top:15021;width:10;height:20" coordorigin="862,15021" coordsize="10,20" path="m862,15040l871,15040,871,15021,862,15021,862,15040xe" filled="true" fillcolor="#000000" stroked="false">
                <v:path arrowok="t"/>
                <v:fill type="solid"/>
              </v:shape>
            </v:group>
            <v:group style="position:absolute;left:862;top:15040;width:10;height:20" coordorigin="862,15040" coordsize="10,20">
              <v:shape style="position:absolute;left:862;top:15040;width:10;height:20" coordorigin="862,15040" coordsize="10,20" path="m862,15060l871,15060,871,15040,862,15040,862,15060xe" filled="true" fillcolor="#000000" stroked="false">
                <v:path arrowok="t"/>
                <v:fill type="solid"/>
              </v:shape>
            </v:group>
            <v:group style="position:absolute;left:862;top:15060;width:10;height:20" coordorigin="862,15060" coordsize="10,20">
              <v:shape style="position:absolute;left:862;top:15060;width:10;height:20" coordorigin="862,15060" coordsize="10,20" path="m862,15079l871,15079,871,15060,862,15060,862,15079xe" filled="true" fillcolor="#000000" stroked="false">
                <v:path arrowok="t"/>
                <v:fill type="solid"/>
              </v:shape>
            </v:group>
            <v:group style="position:absolute;left:862;top:15079;width:10;height:20" coordorigin="862,15079" coordsize="10,20">
              <v:shape style="position:absolute;left:862;top:15079;width:10;height:20" coordorigin="862,15079" coordsize="10,20" path="m862,15098l871,15098,871,15079,862,15079,862,15098xe" filled="true" fillcolor="#000000" stroked="false">
                <v:path arrowok="t"/>
                <v:fill type="solid"/>
              </v:shape>
            </v:group>
            <v:group style="position:absolute;left:862;top:15103;width:10;height:2" coordorigin="862,15103" coordsize="10,2">
              <v:shape style="position:absolute;left:862;top:15103;width:10;height:2" coordorigin="862,15103" coordsize="10,0" path="m862,15103l871,15103e" filled="false" stroked="true" strokeweight=".47998pt" strokecolor="#000000">
                <v:path arrowok="t"/>
              </v:shape>
              <v:shape style="position:absolute;left:862;top:15108;width:10;height:10" type="#_x0000_t75" stroked="false">
                <v:imagedata r:id="rId755" o:title=""/>
              </v:shape>
              <v:shape style="position:absolute;left:857;top:15108;width:2953;height:10" type="#_x0000_t75" stroked="false">
                <v:imagedata r:id="rId756" o:title=""/>
              </v:shape>
            </v:group>
            <v:group style="position:absolute;left:3810;top:14484;width:10;height:20" coordorigin="3810,14484" coordsize="10,20">
              <v:shape style="position:absolute;left:3810;top:14484;width:10;height:20" coordorigin="3810,14484" coordsize="10,20" path="m3810,14503l3819,14503,3819,14484,3810,14484,3810,14503xe" filled="true" fillcolor="#000000" stroked="false">
                <v:path arrowok="t"/>
                <v:fill type="solid"/>
              </v:shape>
            </v:group>
            <v:group style="position:absolute;left:3810;top:14503;width:10;height:20" coordorigin="3810,14503" coordsize="10,20">
              <v:shape style="position:absolute;left:3810;top:14503;width:10;height:20" coordorigin="3810,14503" coordsize="10,20" path="m3810,14522l3819,14522,3819,14503,3810,14503,3810,14522xe" filled="true" fillcolor="#000000" stroked="false">
                <v:path arrowok="t"/>
                <v:fill type="solid"/>
              </v:shape>
            </v:group>
            <v:group style="position:absolute;left:3810;top:14522;width:10;height:20" coordorigin="3810,14522" coordsize="10,20">
              <v:shape style="position:absolute;left:3810;top:14522;width:10;height:20" coordorigin="3810,14522" coordsize="10,20" path="m3810,14541l3819,14541,3819,14522,3810,14522,3810,14541xe" filled="true" fillcolor="#000000" stroked="false">
                <v:path arrowok="t"/>
                <v:fill type="solid"/>
              </v:shape>
            </v:group>
            <v:group style="position:absolute;left:3810;top:14541;width:10;height:20" coordorigin="3810,14541" coordsize="10,20">
              <v:shape style="position:absolute;left:3810;top:14541;width:10;height:20" coordorigin="3810,14541" coordsize="10,20" path="m3810,14560l3819,14560,3819,14541,3810,14541,3810,14560xe" filled="true" fillcolor="#000000" stroked="false">
                <v:path arrowok="t"/>
                <v:fill type="solid"/>
              </v:shape>
            </v:group>
            <v:group style="position:absolute;left:3810;top:14560;width:10;height:20" coordorigin="3810,14560" coordsize="10,20">
              <v:shape style="position:absolute;left:3810;top:14560;width:10;height:20" coordorigin="3810,14560" coordsize="10,20" path="m3810,14580l3819,14580,3819,14560,3810,14560,3810,14580xe" filled="true" fillcolor="#000000" stroked="false">
                <v:path arrowok="t"/>
                <v:fill type="solid"/>
              </v:shape>
            </v:group>
            <v:group style="position:absolute;left:3810;top:14580;width:10;height:20" coordorigin="3810,14580" coordsize="10,20">
              <v:shape style="position:absolute;left:3810;top:14580;width:10;height:20" coordorigin="3810,14580" coordsize="10,20" path="m3810,14599l3819,14599,3819,14580,3810,14580,3810,14599xe" filled="true" fillcolor="#000000" stroked="false">
                <v:path arrowok="t"/>
                <v:fill type="solid"/>
              </v:shape>
            </v:group>
            <v:group style="position:absolute;left:3810;top:14599;width:10;height:20" coordorigin="3810,14599" coordsize="10,20">
              <v:shape style="position:absolute;left:3810;top:14599;width:10;height:20" coordorigin="3810,14599" coordsize="10,20" path="m3810,14618l3819,14618,3819,14599,3810,14599,3810,14618xe" filled="true" fillcolor="#000000" stroked="false">
                <v:path arrowok="t"/>
                <v:fill type="solid"/>
              </v:shape>
            </v:group>
            <v:group style="position:absolute;left:3810;top:14618;width:10;height:20" coordorigin="3810,14618" coordsize="10,20">
              <v:shape style="position:absolute;left:3810;top:14618;width:10;height:20" coordorigin="3810,14618" coordsize="10,20" path="m3810,14637l3819,14637,3819,14618,3810,14618,3810,14637xe" filled="true" fillcolor="#000000" stroked="false">
                <v:path arrowok="t"/>
                <v:fill type="solid"/>
              </v:shape>
            </v:group>
            <v:group style="position:absolute;left:3810;top:14637;width:10;height:20" coordorigin="3810,14637" coordsize="10,20">
              <v:shape style="position:absolute;left:3810;top:14637;width:10;height:20" coordorigin="3810,14637" coordsize="10,20" path="m3810,14656l3819,14656,3819,14637,3810,14637,3810,14656xe" filled="true" fillcolor="#000000" stroked="false">
                <v:path arrowok="t"/>
                <v:fill type="solid"/>
              </v:shape>
            </v:group>
            <v:group style="position:absolute;left:3810;top:14656;width:10;height:20" coordorigin="3810,14656" coordsize="10,20">
              <v:shape style="position:absolute;left:3810;top:14656;width:10;height:20" coordorigin="3810,14656" coordsize="10,20" path="m3810,14676l3819,14676,3819,14656,3810,14656,3810,14676xe" filled="true" fillcolor="#000000" stroked="false">
                <v:path arrowok="t"/>
                <v:fill type="solid"/>
              </v:shape>
            </v:group>
            <v:group style="position:absolute;left:3810;top:14676;width:10;height:20" coordorigin="3810,14676" coordsize="10,20">
              <v:shape style="position:absolute;left:3810;top:14676;width:10;height:20" coordorigin="3810,14676" coordsize="10,20" path="m3810,14695l3819,14695,3819,14676,3810,14676,3810,14695xe" filled="true" fillcolor="#000000" stroked="false">
                <v:path arrowok="t"/>
                <v:fill type="solid"/>
              </v:shape>
            </v:group>
            <v:group style="position:absolute;left:3810;top:14695;width:10;height:20" coordorigin="3810,14695" coordsize="10,20">
              <v:shape style="position:absolute;left:3810;top:14695;width:10;height:20" coordorigin="3810,14695" coordsize="10,20" path="m3810,14714l3819,14714,3819,14695,3810,14695,3810,14714xe" filled="true" fillcolor="#000000" stroked="false">
                <v:path arrowok="t"/>
                <v:fill type="solid"/>
              </v:shape>
            </v:group>
            <v:group style="position:absolute;left:3810;top:14714;width:10;height:20" coordorigin="3810,14714" coordsize="10,20">
              <v:shape style="position:absolute;left:3810;top:14714;width:10;height:20" coordorigin="3810,14714" coordsize="10,20" path="m3810,14733l3819,14733,3819,14714,3810,14714,3810,14733xe" filled="true" fillcolor="#000000" stroked="false">
                <v:path arrowok="t"/>
                <v:fill type="solid"/>
              </v:shape>
            </v:group>
            <v:group style="position:absolute;left:3810;top:14733;width:10;height:20" coordorigin="3810,14733" coordsize="10,20">
              <v:shape style="position:absolute;left:3810;top:14733;width:10;height:20" coordorigin="3810,14733" coordsize="10,20" path="m3810,14752l3819,14752,3819,14733,3810,14733,3810,14752xe" filled="true" fillcolor="#000000" stroked="false">
                <v:path arrowok="t"/>
                <v:fill type="solid"/>
              </v:shape>
            </v:group>
            <v:group style="position:absolute;left:3810;top:14752;width:10;height:20" coordorigin="3810,14752" coordsize="10,20">
              <v:shape style="position:absolute;left:3810;top:14752;width:10;height:20" coordorigin="3810,14752" coordsize="10,20" path="m3810,14772l3819,14772,3819,14752,3810,14752,3810,14772xe" filled="true" fillcolor="#000000" stroked="false">
                <v:path arrowok="t"/>
                <v:fill type="solid"/>
              </v:shape>
            </v:group>
            <v:group style="position:absolute;left:3810;top:14772;width:10;height:20" coordorigin="3810,14772" coordsize="10,20">
              <v:shape style="position:absolute;left:3810;top:14772;width:10;height:20" coordorigin="3810,14772" coordsize="10,20" path="m3810,14791l3819,14791,3819,14772,3810,14772,3810,14791xe" filled="true" fillcolor="#000000" stroked="false">
                <v:path arrowok="t"/>
                <v:fill type="solid"/>
              </v:shape>
            </v:group>
            <v:group style="position:absolute;left:3810;top:14791;width:10;height:20" coordorigin="3810,14791" coordsize="10,20">
              <v:shape style="position:absolute;left:3810;top:14791;width:10;height:20" coordorigin="3810,14791" coordsize="10,20" path="m3810,14810l3819,14810,3819,14791,3810,14791,3810,14810xe" filled="true" fillcolor="#000000" stroked="false">
                <v:path arrowok="t"/>
                <v:fill type="solid"/>
              </v:shape>
            </v:group>
            <v:group style="position:absolute;left:3810;top:14810;width:10;height:20" coordorigin="3810,14810" coordsize="10,20">
              <v:shape style="position:absolute;left:3810;top:14810;width:10;height:20" coordorigin="3810,14810" coordsize="10,20" path="m3810,14829l3819,14829,3819,14810,3810,14810,3810,14829xe" filled="true" fillcolor="#000000" stroked="false">
                <v:path arrowok="t"/>
                <v:fill type="solid"/>
              </v:shape>
            </v:group>
            <v:group style="position:absolute;left:3810;top:14829;width:10;height:20" coordorigin="3810,14829" coordsize="10,20">
              <v:shape style="position:absolute;left:3810;top:14829;width:10;height:20" coordorigin="3810,14829" coordsize="10,20" path="m3810,14848l3819,14848,3819,14829,3810,14829,3810,14848xe" filled="true" fillcolor="#000000" stroked="false">
                <v:path arrowok="t"/>
                <v:fill type="solid"/>
              </v:shape>
            </v:group>
            <v:group style="position:absolute;left:3810;top:14848;width:10;height:20" coordorigin="3810,14848" coordsize="10,20">
              <v:shape style="position:absolute;left:3810;top:14848;width:10;height:20" coordorigin="3810,14848" coordsize="10,20" path="m3810,14868l3819,14868,3819,14848,3810,14848,3810,14868xe" filled="true" fillcolor="#000000" stroked="false">
                <v:path arrowok="t"/>
                <v:fill type="solid"/>
              </v:shape>
            </v:group>
            <v:group style="position:absolute;left:3810;top:14868;width:10;height:20" coordorigin="3810,14868" coordsize="10,20">
              <v:shape style="position:absolute;left:3810;top:14868;width:10;height:20" coordorigin="3810,14868" coordsize="10,20" path="m3810,14887l3819,14887,3819,14868,3810,14868,3810,14887xe" filled="true" fillcolor="#000000" stroked="false">
                <v:path arrowok="t"/>
                <v:fill type="solid"/>
              </v:shape>
            </v:group>
            <v:group style="position:absolute;left:3810;top:14887;width:10;height:20" coordorigin="3810,14887" coordsize="10,20">
              <v:shape style="position:absolute;left:3810;top:14887;width:10;height:20" coordorigin="3810,14887" coordsize="10,20" path="m3810,14906l3819,14906,3819,14887,3810,14887,3810,14906xe" filled="true" fillcolor="#000000" stroked="false">
                <v:path arrowok="t"/>
                <v:fill type="solid"/>
              </v:shape>
            </v:group>
            <v:group style="position:absolute;left:3810;top:14906;width:10;height:20" coordorigin="3810,14906" coordsize="10,20">
              <v:shape style="position:absolute;left:3810;top:14906;width:10;height:20" coordorigin="3810,14906" coordsize="10,20" path="m3810,14925l3819,14925,3819,14906,3810,14906,3810,14925xe" filled="true" fillcolor="#000000" stroked="false">
                <v:path arrowok="t"/>
                <v:fill type="solid"/>
              </v:shape>
            </v:group>
            <v:group style="position:absolute;left:3810;top:14925;width:10;height:20" coordorigin="3810,14925" coordsize="10,20">
              <v:shape style="position:absolute;left:3810;top:14925;width:10;height:20" coordorigin="3810,14925" coordsize="10,20" path="m3810,14944l3819,14944,3819,14925,3810,14925,3810,14944xe" filled="true" fillcolor="#000000" stroked="false">
                <v:path arrowok="t"/>
                <v:fill type="solid"/>
              </v:shape>
            </v:group>
            <v:group style="position:absolute;left:3810;top:14944;width:10;height:20" coordorigin="3810,14944" coordsize="10,20">
              <v:shape style="position:absolute;left:3810;top:14944;width:10;height:20" coordorigin="3810,14944" coordsize="10,20" path="m3810,14964l3819,14964,3819,14944,3810,14944,3810,14964xe" filled="true" fillcolor="#000000" stroked="false">
                <v:path arrowok="t"/>
                <v:fill type="solid"/>
              </v:shape>
            </v:group>
            <v:group style="position:absolute;left:3810;top:14964;width:10;height:20" coordorigin="3810,14964" coordsize="10,20">
              <v:shape style="position:absolute;left:3810;top:14964;width:10;height:20" coordorigin="3810,14964" coordsize="10,20" path="m3810,14983l3819,14983,3819,14964,3810,14964,3810,14983xe" filled="true" fillcolor="#000000" stroked="false">
                <v:path arrowok="t"/>
                <v:fill type="solid"/>
              </v:shape>
            </v:group>
            <v:group style="position:absolute;left:3810;top:14983;width:10;height:20" coordorigin="3810,14983" coordsize="10,20">
              <v:shape style="position:absolute;left:3810;top:14983;width:10;height:20" coordorigin="3810,14983" coordsize="10,20" path="m3810,15002l3819,15002,3819,14983,3810,14983,3810,15002xe" filled="true" fillcolor="#000000" stroked="false">
                <v:path arrowok="t"/>
                <v:fill type="solid"/>
              </v:shape>
            </v:group>
            <v:group style="position:absolute;left:3810;top:15002;width:10;height:20" coordorigin="3810,15002" coordsize="10,20">
              <v:shape style="position:absolute;left:3810;top:15002;width:10;height:20" coordorigin="3810,15002" coordsize="10,20" path="m3810,15021l3819,15021,3819,15002,3810,15002,3810,15021xe" filled="true" fillcolor="#000000" stroked="false">
                <v:path arrowok="t"/>
                <v:fill type="solid"/>
              </v:shape>
            </v:group>
            <v:group style="position:absolute;left:3810;top:15021;width:10;height:20" coordorigin="3810,15021" coordsize="10,20">
              <v:shape style="position:absolute;left:3810;top:15021;width:10;height:20" coordorigin="3810,15021" coordsize="10,20" path="m3810,15040l3819,15040,3819,15021,3810,15021,3810,15040xe" filled="true" fillcolor="#000000" stroked="false">
                <v:path arrowok="t"/>
                <v:fill type="solid"/>
              </v:shape>
            </v:group>
            <v:group style="position:absolute;left:3810;top:15040;width:10;height:20" coordorigin="3810,15040" coordsize="10,20">
              <v:shape style="position:absolute;left:3810;top:15040;width:10;height:20" coordorigin="3810,15040" coordsize="10,20" path="m3810,15060l3819,15060,3819,15040,3810,15040,3810,15060xe" filled="true" fillcolor="#000000" stroked="false">
                <v:path arrowok="t"/>
                <v:fill type="solid"/>
              </v:shape>
            </v:group>
            <v:group style="position:absolute;left:3810;top:15060;width:10;height:20" coordorigin="3810,15060" coordsize="10,20">
              <v:shape style="position:absolute;left:3810;top:15060;width:10;height:20" coordorigin="3810,15060" coordsize="10,20" path="m3810,15079l3819,15079,3819,15060,3810,15060,3810,15079xe" filled="true" fillcolor="#000000" stroked="false">
                <v:path arrowok="t"/>
                <v:fill type="solid"/>
              </v:shape>
            </v:group>
            <v:group style="position:absolute;left:3810;top:15079;width:10;height:20" coordorigin="3810,15079" coordsize="10,20">
              <v:shape style="position:absolute;left:3810;top:15079;width:10;height:20" coordorigin="3810,15079" coordsize="10,20" path="m3810,15098l3819,15098,3819,15079,3810,15079,3810,15098xe" filled="true" fillcolor="#000000" stroked="false">
                <v:path arrowok="t"/>
                <v:fill type="solid"/>
              </v:shape>
            </v:group>
            <v:group style="position:absolute;left:3810;top:15103;width:10;height:2" coordorigin="3810,15103" coordsize="10,2">
              <v:shape style="position:absolute;left:3810;top:15103;width:10;height:2" coordorigin="3810,15103" coordsize="10,0" path="m3810,15103l3819,15103e" filled="false" stroked="true" strokeweight=".47998pt" strokecolor="#000000">
                <v:path arrowok="t"/>
              </v:shape>
            </v:group>
            <v:group style="position:absolute;left:3810;top:15112;width:10;height:2" coordorigin="3810,15112" coordsize="10,2">
              <v:shape style="position:absolute;left:3810;top:15112;width:10;height:2" coordorigin="3810,15112" coordsize="10,0" path="m3810,15112l3819,15112e" filled="false" stroked="true" strokeweight=".48004pt" strokecolor="#000000">
                <v:path arrowok="t"/>
              </v:shape>
            </v:group>
            <v:group style="position:absolute;left:5631;top:14484;width:10;height:20" coordorigin="5631,14484" coordsize="10,20">
              <v:shape style="position:absolute;left:5631;top:14484;width:10;height:20" coordorigin="5631,14484" coordsize="10,20" path="m5631,14503l5641,14503,5641,14484,5631,14484,5631,14503xe" filled="true" fillcolor="#000000" stroked="false">
                <v:path arrowok="t"/>
                <v:fill type="solid"/>
              </v:shape>
            </v:group>
            <v:group style="position:absolute;left:5631;top:14503;width:10;height:20" coordorigin="5631,14503" coordsize="10,20">
              <v:shape style="position:absolute;left:5631;top:14503;width:10;height:20" coordorigin="5631,14503" coordsize="10,20" path="m5631,14522l5641,14522,5641,14503,5631,14503,5631,14522xe" filled="true" fillcolor="#000000" stroked="false">
                <v:path arrowok="t"/>
                <v:fill type="solid"/>
              </v:shape>
            </v:group>
            <v:group style="position:absolute;left:5631;top:14522;width:10;height:20" coordorigin="5631,14522" coordsize="10,20">
              <v:shape style="position:absolute;left:5631;top:14522;width:10;height:20" coordorigin="5631,14522" coordsize="10,20" path="m5631,14541l5641,14541,5641,14522,5631,14522,5631,14541xe" filled="true" fillcolor="#000000" stroked="false">
                <v:path arrowok="t"/>
                <v:fill type="solid"/>
              </v:shape>
            </v:group>
            <v:group style="position:absolute;left:5631;top:14541;width:10;height:20" coordorigin="5631,14541" coordsize="10,20">
              <v:shape style="position:absolute;left:5631;top:14541;width:10;height:20" coordorigin="5631,14541" coordsize="10,20" path="m5631,14560l5641,14560,5641,14541,5631,14541,5631,14560xe" filled="true" fillcolor="#000000" stroked="false">
                <v:path arrowok="t"/>
                <v:fill type="solid"/>
              </v:shape>
            </v:group>
            <v:group style="position:absolute;left:5631;top:14560;width:10;height:20" coordorigin="5631,14560" coordsize="10,20">
              <v:shape style="position:absolute;left:5631;top:14560;width:10;height:20" coordorigin="5631,14560" coordsize="10,20" path="m5631,14580l5641,14580,5641,14560,5631,14560,5631,14580xe" filled="true" fillcolor="#000000" stroked="false">
                <v:path arrowok="t"/>
                <v:fill type="solid"/>
              </v:shape>
            </v:group>
            <v:group style="position:absolute;left:5631;top:14580;width:10;height:20" coordorigin="5631,14580" coordsize="10,20">
              <v:shape style="position:absolute;left:5631;top:14580;width:10;height:20" coordorigin="5631,14580" coordsize="10,20" path="m5631,14599l5641,14599,5641,14580,5631,14580,5631,14599xe" filled="true" fillcolor="#000000" stroked="false">
                <v:path arrowok="t"/>
                <v:fill type="solid"/>
              </v:shape>
            </v:group>
            <v:group style="position:absolute;left:5631;top:14599;width:10;height:20" coordorigin="5631,14599" coordsize="10,20">
              <v:shape style="position:absolute;left:5631;top:14599;width:10;height:20" coordorigin="5631,14599" coordsize="10,20" path="m5631,14618l5641,14618,5641,14599,5631,14599,5631,14618xe" filled="true" fillcolor="#000000" stroked="false">
                <v:path arrowok="t"/>
                <v:fill type="solid"/>
              </v:shape>
            </v:group>
            <v:group style="position:absolute;left:5631;top:14618;width:10;height:20" coordorigin="5631,14618" coordsize="10,20">
              <v:shape style="position:absolute;left:5631;top:14618;width:10;height:20" coordorigin="5631,14618" coordsize="10,20" path="m5631,14637l5641,14637,5641,14618,5631,14618,5631,14637xe" filled="true" fillcolor="#000000" stroked="false">
                <v:path arrowok="t"/>
                <v:fill type="solid"/>
              </v:shape>
            </v:group>
            <v:group style="position:absolute;left:5631;top:14637;width:10;height:20" coordorigin="5631,14637" coordsize="10,20">
              <v:shape style="position:absolute;left:5631;top:14637;width:10;height:20" coordorigin="5631,14637" coordsize="10,20" path="m5631,14656l5641,14656,5641,14637,5631,14637,5631,14656xe" filled="true" fillcolor="#000000" stroked="false">
                <v:path arrowok="t"/>
                <v:fill type="solid"/>
              </v:shape>
            </v:group>
            <v:group style="position:absolute;left:5631;top:14656;width:10;height:20" coordorigin="5631,14656" coordsize="10,20">
              <v:shape style="position:absolute;left:5631;top:14656;width:10;height:20" coordorigin="5631,14656" coordsize="10,20" path="m5631,14676l5641,14676,5641,14656,5631,14656,5631,14676xe" filled="true" fillcolor="#000000" stroked="false">
                <v:path arrowok="t"/>
                <v:fill type="solid"/>
              </v:shape>
            </v:group>
            <v:group style="position:absolute;left:5631;top:14676;width:10;height:20" coordorigin="5631,14676" coordsize="10,20">
              <v:shape style="position:absolute;left:5631;top:14676;width:10;height:20" coordorigin="5631,14676" coordsize="10,20" path="m5631,14695l5641,14695,5641,14676,5631,14676,5631,14695xe" filled="true" fillcolor="#000000" stroked="false">
                <v:path arrowok="t"/>
                <v:fill type="solid"/>
              </v:shape>
            </v:group>
            <v:group style="position:absolute;left:5631;top:14695;width:10;height:20" coordorigin="5631,14695" coordsize="10,20">
              <v:shape style="position:absolute;left:5631;top:14695;width:10;height:20" coordorigin="5631,14695" coordsize="10,20" path="m5631,14714l5641,14714,5641,14695,5631,14695,5631,14714xe" filled="true" fillcolor="#000000" stroked="false">
                <v:path arrowok="t"/>
                <v:fill type="solid"/>
              </v:shape>
            </v:group>
            <v:group style="position:absolute;left:5631;top:14714;width:10;height:20" coordorigin="5631,14714" coordsize="10,20">
              <v:shape style="position:absolute;left:5631;top:14714;width:10;height:20" coordorigin="5631,14714" coordsize="10,20" path="m5631,14733l5641,14733,5641,14714,5631,14714,5631,14733xe" filled="true" fillcolor="#000000" stroked="false">
                <v:path arrowok="t"/>
                <v:fill type="solid"/>
              </v:shape>
            </v:group>
            <v:group style="position:absolute;left:5631;top:14733;width:10;height:20" coordorigin="5631,14733" coordsize="10,20">
              <v:shape style="position:absolute;left:5631;top:14733;width:10;height:20" coordorigin="5631,14733" coordsize="10,20" path="m5631,14752l5641,14752,5641,14733,5631,14733,5631,14752xe" filled="true" fillcolor="#000000" stroked="false">
                <v:path arrowok="t"/>
                <v:fill type="solid"/>
              </v:shape>
            </v:group>
            <v:group style="position:absolute;left:5631;top:14752;width:10;height:20" coordorigin="5631,14752" coordsize="10,20">
              <v:shape style="position:absolute;left:5631;top:14752;width:10;height:20" coordorigin="5631,14752" coordsize="10,20" path="m5631,14772l5641,14772,5641,14752,5631,14752,5631,14772xe" filled="true" fillcolor="#000000" stroked="false">
                <v:path arrowok="t"/>
                <v:fill type="solid"/>
              </v:shape>
            </v:group>
            <v:group style="position:absolute;left:5631;top:14772;width:10;height:20" coordorigin="5631,14772" coordsize="10,20">
              <v:shape style="position:absolute;left:5631;top:14772;width:10;height:20" coordorigin="5631,14772" coordsize="10,20" path="m5631,14791l5641,14791,5641,14772,5631,14772,5631,14791xe" filled="true" fillcolor="#000000" stroked="false">
                <v:path arrowok="t"/>
                <v:fill type="solid"/>
              </v:shape>
            </v:group>
            <v:group style="position:absolute;left:5631;top:14791;width:10;height:20" coordorigin="5631,14791" coordsize="10,20">
              <v:shape style="position:absolute;left:5631;top:14791;width:10;height:20" coordorigin="5631,14791" coordsize="10,20" path="m5631,14810l5641,14810,5641,14791,5631,14791,5631,14810xe" filled="true" fillcolor="#000000" stroked="false">
                <v:path arrowok="t"/>
                <v:fill type="solid"/>
              </v:shape>
            </v:group>
            <v:group style="position:absolute;left:5631;top:14810;width:10;height:20" coordorigin="5631,14810" coordsize="10,20">
              <v:shape style="position:absolute;left:5631;top:14810;width:10;height:20" coordorigin="5631,14810" coordsize="10,20" path="m5631,14829l5641,14829,5641,14810,5631,14810,5631,14829xe" filled="true" fillcolor="#000000" stroked="false">
                <v:path arrowok="t"/>
                <v:fill type="solid"/>
              </v:shape>
            </v:group>
            <v:group style="position:absolute;left:5631;top:14829;width:10;height:20" coordorigin="5631,14829" coordsize="10,20">
              <v:shape style="position:absolute;left:5631;top:14829;width:10;height:20" coordorigin="5631,14829" coordsize="10,20" path="m5631,14848l5641,14848,5641,14829,5631,14829,5631,14848xe" filled="true" fillcolor="#000000" stroked="false">
                <v:path arrowok="t"/>
                <v:fill type="solid"/>
              </v:shape>
            </v:group>
            <v:group style="position:absolute;left:5631;top:14848;width:10;height:20" coordorigin="5631,14848" coordsize="10,20">
              <v:shape style="position:absolute;left:5631;top:14848;width:10;height:20" coordorigin="5631,14848" coordsize="10,20" path="m5631,14868l5641,14868,5641,14848,5631,14848,5631,14868xe" filled="true" fillcolor="#000000" stroked="false">
                <v:path arrowok="t"/>
                <v:fill type="solid"/>
              </v:shape>
            </v:group>
            <v:group style="position:absolute;left:5631;top:14868;width:10;height:20" coordorigin="5631,14868" coordsize="10,20">
              <v:shape style="position:absolute;left:5631;top:14868;width:10;height:20" coordorigin="5631,14868" coordsize="10,20" path="m5631,14887l5641,14887,5641,14868,5631,14868,5631,14887xe" filled="true" fillcolor="#000000" stroked="false">
                <v:path arrowok="t"/>
                <v:fill type="solid"/>
              </v:shape>
            </v:group>
            <v:group style="position:absolute;left:5631;top:14887;width:10;height:20" coordorigin="5631,14887" coordsize="10,20">
              <v:shape style="position:absolute;left:5631;top:14887;width:10;height:20" coordorigin="5631,14887" coordsize="10,20" path="m5631,14906l5641,14906,5641,14887,5631,14887,5631,14906xe" filled="true" fillcolor="#000000" stroked="false">
                <v:path arrowok="t"/>
                <v:fill type="solid"/>
              </v:shape>
            </v:group>
            <v:group style="position:absolute;left:5631;top:14906;width:10;height:20" coordorigin="5631,14906" coordsize="10,20">
              <v:shape style="position:absolute;left:5631;top:14906;width:10;height:20" coordorigin="5631,14906" coordsize="10,20" path="m5631,14925l5641,14925,5641,14906,5631,14906,5631,14925xe" filled="true" fillcolor="#000000" stroked="false">
                <v:path arrowok="t"/>
                <v:fill type="solid"/>
              </v:shape>
            </v:group>
            <v:group style="position:absolute;left:5631;top:14925;width:10;height:20" coordorigin="5631,14925" coordsize="10,20">
              <v:shape style="position:absolute;left:5631;top:14925;width:10;height:20" coordorigin="5631,14925" coordsize="10,20" path="m5631,14944l5641,14944,5641,14925,5631,14925,5631,14944xe" filled="true" fillcolor="#000000" stroked="false">
                <v:path arrowok="t"/>
                <v:fill type="solid"/>
              </v:shape>
            </v:group>
            <v:group style="position:absolute;left:5631;top:14944;width:10;height:20" coordorigin="5631,14944" coordsize="10,20">
              <v:shape style="position:absolute;left:5631;top:14944;width:10;height:20" coordorigin="5631,14944" coordsize="10,20" path="m5631,14964l5641,14964,5641,14944,5631,14944,5631,14964xe" filled="true" fillcolor="#000000" stroked="false">
                <v:path arrowok="t"/>
                <v:fill type="solid"/>
              </v:shape>
            </v:group>
            <v:group style="position:absolute;left:5631;top:14964;width:10;height:20" coordorigin="5631,14964" coordsize="10,20">
              <v:shape style="position:absolute;left:5631;top:14964;width:10;height:20" coordorigin="5631,14964" coordsize="10,20" path="m5631,14983l5641,14983,5641,14964,5631,14964,5631,14983xe" filled="true" fillcolor="#000000" stroked="false">
                <v:path arrowok="t"/>
                <v:fill type="solid"/>
              </v:shape>
            </v:group>
            <v:group style="position:absolute;left:5631;top:14983;width:10;height:20" coordorigin="5631,14983" coordsize="10,20">
              <v:shape style="position:absolute;left:5631;top:14983;width:10;height:20" coordorigin="5631,14983" coordsize="10,20" path="m5631,15002l5641,15002,5641,14983,5631,14983,5631,15002xe" filled="true" fillcolor="#000000" stroked="false">
                <v:path arrowok="t"/>
                <v:fill type="solid"/>
              </v:shape>
            </v:group>
            <v:group style="position:absolute;left:5631;top:15002;width:10;height:20" coordorigin="5631,15002" coordsize="10,20">
              <v:shape style="position:absolute;left:5631;top:15002;width:10;height:20" coordorigin="5631,15002" coordsize="10,20" path="m5631,15021l5641,15021,5641,15002,5631,15002,5631,15021xe" filled="true" fillcolor="#000000" stroked="false">
                <v:path arrowok="t"/>
                <v:fill type="solid"/>
              </v:shape>
            </v:group>
            <v:group style="position:absolute;left:5631;top:15021;width:10;height:20" coordorigin="5631,15021" coordsize="10,20">
              <v:shape style="position:absolute;left:5631;top:15021;width:10;height:20" coordorigin="5631,15021" coordsize="10,20" path="m5631,15040l5641,15040,5641,15021,5631,15021,5631,15040xe" filled="true" fillcolor="#000000" stroked="false">
                <v:path arrowok="t"/>
                <v:fill type="solid"/>
              </v:shape>
            </v:group>
            <v:group style="position:absolute;left:5631;top:15040;width:10;height:20" coordorigin="5631,15040" coordsize="10,20">
              <v:shape style="position:absolute;left:5631;top:15040;width:10;height:20" coordorigin="5631,15040" coordsize="10,20" path="m5631,15060l5641,15060,5641,15040,5631,15040,5631,15060xe" filled="true" fillcolor="#000000" stroked="false">
                <v:path arrowok="t"/>
                <v:fill type="solid"/>
              </v:shape>
            </v:group>
            <v:group style="position:absolute;left:5631;top:15060;width:10;height:20" coordorigin="5631,15060" coordsize="10,20">
              <v:shape style="position:absolute;left:5631;top:15060;width:10;height:20" coordorigin="5631,15060" coordsize="10,20" path="m5631,15079l5641,15079,5641,15060,5631,15060,5631,15079xe" filled="true" fillcolor="#000000" stroked="false">
                <v:path arrowok="t"/>
                <v:fill type="solid"/>
              </v:shape>
            </v:group>
            <v:group style="position:absolute;left:5631;top:15079;width:10;height:20" coordorigin="5631,15079" coordsize="10,20">
              <v:shape style="position:absolute;left:5631;top:15079;width:10;height:20" coordorigin="5631,15079" coordsize="10,20" path="m5631,15098l5641,15098,5641,15079,5631,15079,5631,15098xe" filled="true" fillcolor="#000000" stroked="false">
                <v:path arrowok="t"/>
                <v:fill type="solid"/>
              </v:shape>
            </v:group>
            <v:group style="position:absolute;left:5631;top:15103;width:10;height:2" coordorigin="5631,15103" coordsize="10,2">
              <v:shape style="position:absolute;left:5631;top:15103;width:10;height:2" coordorigin="5631,15103" coordsize="10,0" path="m5631,15103l5641,15103e" filled="false" stroked="true" strokeweight=".47998pt" strokecolor="#000000">
                <v:path arrowok="t"/>
              </v:shape>
            </v:group>
            <v:group style="position:absolute;left:5631;top:15112;width:10;height:2" coordorigin="5631,15112" coordsize="10,2">
              <v:shape style="position:absolute;left:5631;top:15112;width:10;height:2" coordorigin="5631,15112" coordsize="10,0" path="m5631,15112l5641,15112e" filled="false" stroked="true" strokeweight=".48004pt" strokecolor="#000000">
                <v:path arrowok="t"/>
              </v:shape>
            </v:group>
            <v:group style="position:absolute;left:7451;top:14484;width:10;height:20" coordorigin="7451,14484" coordsize="10,20">
              <v:shape style="position:absolute;left:7451;top:14484;width:10;height:20" coordorigin="7451,14484" coordsize="10,20" path="m7451,14503l7461,14503,7461,14484,7451,14484,7451,14503xe" filled="true" fillcolor="#000000" stroked="false">
                <v:path arrowok="t"/>
                <v:fill type="solid"/>
              </v:shape>
            </v:group>
            <v:group style="position:absolute;left:7451;top:14503;width:10;height:20" coordorigin="7451,14503" coordsize="10,20">
              <v:shape style="position:absolute;left:7451;top:14503;width:10;height:20" coordorigin="7451,14503" coordsize="10,20" path="m7451,14522l7461,14522,7461,14503,7451,14503,7451,14522xe" filled="true" fillcolor="#000000" stroked="false">
                <v:path arrowok="t"/>
                <v:fill type="solid"/>
              </v:shape>
            </v:group>
            <v:group style="position:absolute;left:7451;top:14522;width:10;height:20" coordorigin="7451,14522" coordsize="10,20">
              <v:shape style="position:absolute;left:7451;top:14522;width:10;height:20" coordorigin="7451,14522" coordsize="10,20" path="m7451,14541l7461,14541,7461,14522,7451,14522,7451,14541xe" filled="true" fillcolor="#000000" stroked="false">
                <v:path arrowok="t"/>
                <v:fill type="solid"/>
              </v:shape>
            </v:group>
            <v:group style="position:absolute;left:7451;top:14541;width:10;height:20" coordorigin="7451,14541" coordsize="10,20">
              <v:shape style="position:absolute;left:7451;top:14541;width:10;height:20" coordorigin="7451,14541" coordsize="10,20" path="m7451,14560l7461,14560,7461,14541,7451,14541,7451,14560xe" filled="true" fillcolor="#000000" stroked="false">
                <v:path arrowok="t"/>
                <v:fill type="solid"/>
              </v:shape>
            </v:group>
            <v:group style="position:absolute;left:7451;top:14560;width:10;height:20" coordorigin="7451,14560" coordsize="10,20">
              <v:shape style="position:absolute;left:7451;top:14560;width:10;height:20" coordorigin="7451,14560" coordsize="10,20" path="m7451,14580l7461,14580,7461,14560,7451,14560,7451,14580xe" filled="true" fillcolor="#000000" stroked="false">
                <v:path arrowok="t"/>
                <v:fill type="solid"/>
              </v:shape>
            </v:group>
            <v:group style="position:absolute;left:7451;top:14580;width:10;height:20" coordorigin="7451,14580" coordsize="10,20">
              <v:shape style="position:absolute;left:7451;top:14580;width:10;height:20" coordorigin="7451,14580" coordsize="10,20" path="m7451,14599l7461,14599,7461,14580,7451,14580,7451,14599xe" filled="true" fillcolor="#000000" stroked="false">
                <v:path arrowok="t"/>
                <v:fill type="solid"/>
              </v:shape>
            </v:group>
            <v:group style="position:absolute;left:7451;top:14599;width:10;height:20" coordorigin="7451,14599" coordsize="10,20">
              <v:shape style="position:absolute;left:7451;top:14599;width:10;height:20" coordorigin="7451,14599" coordsize="10,20" path="m7451,14618l7461,14618,7461,14599,7451,14599,7451,14618xe" filled="true" fillcolor="#000000" stroked="false">
                <v:path arrowok="t"/>
                <v:fill type="solid"/>
              </v:shape>
            </v:group>
            <v:group style="position:absolute;left:7451;top:14618;width:10;height:20" coordorigin="7451,14618" coordsize="10,20">
              <v:shape style="position:absolute;left:7451;top:14618;width:10;height:20" coordorigin="7451,14618" coordsize="10,20" path="m7451,14637l7461,14637,7461,14618,7451,14618,7451,14637xe" filled="true" fillcolor="#000000" stroked="false">
                <v:path arrowok="t"/>
                <v:fill type="solid"/>
              </v:shape>
            </v:group>
            <v:group style="position:absolute;left:7451;top:14637;width:10;height:20" coordorigin="7451,14637" coordsize="10,20">
              <v:shape style="position:absolute;left:7451;top:14637;width:10;height:20" coordorigin="7451,14637" coordsize="10,20" path="m7451,14656l7461,14656,7461,14637,7451,14637,7451,14656xe" filled="true" fillcolor="#000000" stroked="false">
                <v:path arrowok="t"/>
                <v:fill type="solid"/>
              </v:shape>
            </v:group>
            <v:group style="position:absolute;left:7451;top:14656;width:10;height:20" coordorigin="7451,14656" coordsize="10,20">
              <v:shape style="position:absolute;left:7451;top:14656;width:10;height:20" coordorigin="7451,14656" coordsize="10,20" path="m7451,14676l7461,14676,7461,14656,7451,14656,7451,14676xe" filled="true" fillcolor="#000000" stroked="false">
                <v:path arrowok="t"/>
                <v:fill type="solid"/>
              </v:shape>
            </v:group>
            <v:group style="position:absolute;left:7451;top:14676;width:10;height:20" coordorigin="7451,14676" coordsize="10,20">
              <v:shape style="position:absolute;left:7451;top:14676;width:10;height:20" coordorigin="7451,14676" coordsize="10,20" path="m7451,14695l7461,14695,7461,14676,7451,14676,7451,14695xe" filled="true" fillcolor="#000000" stroked="false">
                <v:path arrowok="t"/>
                <v:fill type="solid"/>
              </v:shape>
            </v:group>
            <v:group style="position:absolute;left:7451;top:14695;width:10;height:20" coordorigin="7451,14695" coordsize="10,20">
              <v:shape style="position:absolute;left:7451;top:14695;width:10;height:20" coordorigin="7451,14695" coordsize="10,20" path="m7451,14714l7461,14714,7461,14695,7451,14695,7451,14714xe" filled="true" fillcolor="#000000" stroked="false">
                <v:path arrowok="t"/>
                <v:fill type="solid"/>
              </v:shape>
            </v:group>
            <v:group style="position:absolute;left:7451;top:14714;width:10;height:20" coordorigin="7451,14714" coordsize="10,20">
              <v:shape style="position:absolute;left:7451;top:14714;width:10;height:20" coordorigin="7451,14714" coordsize="10,20" path="m7451,14733l7461,14733,7461,14714,7451,14714,7451,14733xe" filled="true" fillcolor="#000000" stroked="false">
                <v:path arrowok="t"/>
                <v:fill type="solid"/>
              </v:shape>
            </v:group>
            <v:group style="position:absolute;left:7451;top:14733;width:10;height:20" coordorigin="7451,14733" coordsize="10,20">
              <v:shape style="position:absolute;left:7451;top:14733;width:10;height:20" coordorigin="7451,14733" coordsize="10,20" path="m7451,14752l7461,14752,7461,14733,7451,14733,7451,14752xe" filled="true" fillcolor="#000000" stroked="false">
                <v:path arrowok="t"/>
                <v:fill type="solid"/>
              </v:shape>
            </v:group>
            <v:group style="position:absolute;left:7451;top:14752;width:10;height:20" coordorigin="7451,14752" coordsize="10,20">
              <v:shape style="position:absolute;left:7451;top:14752;width:10;height:20" coordorigin="7451,14752" coordsize="10,20" path="m7451,14772l7461,14772,7461,14752,7451,14752,7451,14772xe" filled="true" fillcolor="#000000" stroked="false">
                <v:path arrowok="t"/>
                <v:fill type="solid"/>
              </v:shape>
            </v:group>
            <v:group style="position:absolute;left:7451;top:14772;width:10;height:20" coordorigin="7451,14772" coordsize="10,20">
              <v:shape style="position:absolute;left:7451;top:14772;width:10;height:20" coordorigin="7451,14772" coordsize="10,20" path="m7451,14791l7461,14791,7461,14772,7451,14772,7451,14791xe" filled="true" fillcolor="#000000" stroked="false">
                <v:path arrowok="t"/>
                <v:fill type="solid"/>
              </v:shape>
            </v:group>
            <v:group style="position:absolute;left:7451;top:14791;width:10;height:20" coordorigin="7451,14791" coordsize="10,20">
              <v:shape style="position:absolute;left:7451;top:14791;width:10;height:20" coordorigin="7451,14791" coordsize="10,20" path="m7451,14810l7461,14810,7461,14791,7451,14791,7451,14810xe" filled="true" fillcolor="#000000" stroked="false">
                <v:path arrowok="t"/>
                <v:fill type="solid"/>
              </v:shape>
            </v:group>
            <v:group style="position:absolute;left:7451;top:14810;width:10;height:20" coordorigin="7451,14810" coordsize="10,20">
              <v:shape style="position:absolute;left:7451;top:14810;width:10;height:20" coordorigin="7451,14810" coordsize="10,20" path="m7451,14829l7461,14829,7461,14810,7451,14810,7451,14829xe" filled="true" fillcolor="#000000" stroked="false">
                <v:path arrowok="t"/>
                <v:fill type="solid"/>
              </v:shape>
            </v:group>
            <v:group style="position:absolute;left:7451;top:14829;width:10;height:20" coordorigin="7451,14829" coordsize="10,20">
              <v:shape style="position:absolute;left:7451;top:14829;width:10;height:20" coordorigin="7451,14829" coordsize="10,20" path="m7451,14848l7461,14848,7461,14829,7451,14829,7451,14848xe" filled="true" fillcolor="#000000" stroked="false">
                <v:path arrowok="t"/>
                <v:fill type="solid"/>
              </v:shape>
            </v:group>
            <v:group style="position:absolute;left:7451;top:14848;width:10;height:20" coordorigin="7451,14848" coordsize="10,20">
              <v:shape style="position:absolute;left:7451;top:14848;width:10;height:20" coordorigin="7451,14848" coordsize="10,20" path="m7451,14868l7461,14868,7461,14848,7451,14848,7451,14868xe" filled="true" fillcolor="#000000" stroked="false">
                <v:path arrowok="t"/>
                <v:fill type="solid"/>
              </v:shape>
            </v:group>
            <v:group style="position:absolute;left:7451;top:14868;width:10;height:20" coordorigin="7451,14868" coordsize="10,20">
              <v:shape style="position:absolute;left:7451;top:14868;width:10;height:20" coordorigin="7451,14868" coordsize="10,20" path="m7451,14887l7461,14887,7461,14868,7451,14868,7451,14887xe" filled="true" fillcolor="#000000" stroked="false">
                <v:path arrowok="t"/>
                <v:fill type="solid"/>
              </v:shape>
            </v:group>
            <v:group style="position:absolute;left:7451;top:14887;width:10;height:20" coordorigin="7451,14887" coordsize="10,20">
              <v:shape style="position:absolute;left:7451;top:14887;width:10;height:20" coordorigin="7451,14887" coordsize="10,20" path="m7451,14906l7461,14906,7461,14887,7451,14887,7451,14906xe" filled="true" fillcolor="#000000" stroked="false">
                <v:path arrowok="t"/>
                <v:fill type="solid"/>
              </v:shape>
            </v:group>
            <v:group style="position:absolute;left:7451;top:14906;width:10;height:20" coordorigin="7451,14906" coordsize="10,20">
              <v:shape style="position:absolute;left:7451;top:14906;width:10;height:20" coordorigin="7451,14906" coordsize="10,20" path="m7451,14925l7461,14925,7461,14906,7451,14906,7451,14925xe" filled="true" fillcolor="#000000" stroked="false">
                <v:path arrowok="t"/>
                <v:fill type="solid"/>
              </v:shape>
            </v:group>
            <v:group style="position:absolute;left:7451;top:14925;width:10;height:20" coordorigin="7451,14925" coordsize="10,20">
              <v:shape style="position:absolute;left:7451;top:14925;width:10;height:20" coordorigin="7451,14925" coordsize="10,20" path="m7451,14944l7461,14944,7461,14925,7451,14925,7451,14944xe" filled="true" fillcolor="#000000" stroked="false">
                <v:path arrowok="t"/>
                <v:fill type="solid"/>
              </v:shape>
            </v:group>
            <v:group style="position:absolute;left:7451;top:14944;width:10;height:20" coordorigin="7451,14944" coordsize="10,20">
              <v:shape style="position:absolute;left:7451;top:14944;width:10;height:20" coordorigin="7451,14944" coordsize="10,20" path="m7451,14964l7461,14964,7461,14944,7451,14944,7451,14964xe" filled="true" fillcolor="#000000" stroked="false">
                <v:path arrowok="t"/>
                <v:fill type="solid"/>
              </v:shape>
            </v:group>
            <v:group style="position:absolute;left:7451;top:14964;width:10;height:20" coordorigin="7451,14964" coordsize="10,20">
              <v:shape style="position:absolute;left:7451;top:14964;width:10;height:20" coordorigin="7451,14964" coordsize="10,20" path="m7451,14983l7461,14983,7461,14964,7451,14964,7451,14983xe" filled="true" fillcolor="#000000" stroked="false">
                <v:path arrowok="t"/>
                <v:fill type="solid"/>
              </v:shape>
            </v:group>
            <v:group style="position:absolute;left:7451;top:14983;width:10;height:20" coordorigin="7451,14983" coordsize="10,20">
              <v:shape style="position:absolute;left:7451;top:14983;width:10;height:20" coordorigin="7451,14983" coordsize="10,20" path="m7451,15002l7461,15002,7461,14983,7451,14983,7451,15002xe" filled="true" fillcolor="#000000" stroked="false">
                <v:path arrowok="t"/>
                <v:fill type="solid"/>
              </v:shape>
            </v:group>
            <v:group style="position:absolute;left:7451;top:15002;width:10;height:20" coordorigin="7451,15002" coordsize="10,20">
              <v:shape style="position:absolute;left:7451;top:15002;width:10;height:20" coordorigin="7451,15002" coordsize="10,20" path="m7451,15021l7461,15021,7461,15002,7451,15002,7451,15021xe" filled="true" fillcolor="#000000" stroked="false">
                <v:path arrowok="t"/>
                <v:fill type="solid"/>
              </v:shape>
            </v:group>
            <v:group style="position:absolute;left:7451;top:15021;width:10;height:20" coordorigin="7451,15021" coordsize="10,20">
              <v:shape style="position:absolute;left:7451;top:15021;width:10;height:20" coordorigin="7451,15021" coordsize="10,20" path="m7451,15040l7461,15040,7461,15021,7451,15021,7451,15040xe" filled="true" fillcolor="#000000" stroked="false">
                <v:path arrowok="t"/>
                <v:fill type="solid"/>
              </v:shape>
            </v:group>
            <v:group style="position:absolute;left:7451;top:15040;width:10;height:20" coordorigin="7451,15040" coordsize="10,20">
              <v:shape style="position:absolute;left:7451;top:15040;width:10;height:20" coordorigin="7451,15040" coordsize="10,20" path="m7451,15060l7461,15060,7461,15040,7451,15040,7451,15060xe" filled="true" fillcolor="#000000" stroked="false">
                <v:path arrowok="t"/>
                <v:fill type="solid"/>
              </v:shape>
            </v:group>
            <v:group style="position:absolute;left:7451;top:15060;width:10;height:20" coordorigin="7451,15060" coordsize="10,20">
              <v:shape style="position:absolute;left:7451;top:15060;width:10;height:20" coordorigin="7451,15060" coordsize="10,20" path="m7451,15079l7461,15079,7461,15060,7451,15060,7451,15079xe" filled="true" fillcolor="#000000" stroked="false">
                <v:path arrowok="t"/>
                <v:fill type="solid"/>
              </v:shape>
            </v:group>
            <v:group style="position:absolute;left:7451;top:15079;width:10;height:20" coordorigin="7451,15079" coordsize="10,20">
              <v:shape style="position:absolute;left:7451;top:15079;width:10;height:20" coordorigin="7451,15079" coordsize="10,20" path="m7451,15098l7461,15098,7461,15079,7451,15079,7451,15098xe" filled="true" fillcolor="#000000" stroked="false">
                <v:path arrowok="t"/>
                <v:fill type="solid"/>
              </v:shape>
            </v:group>
            <v:group style="position:absolute;left:7451;top:15103;width:10;height:2" coordorigin="7451,15103" coordsize="10,2">
              <v:shape style="position:absolute;left:7451;top:15103;width:10;height:2" coordorigin="7451,15103" coordsize="10,0" path="m7451,15103l7461,15103e" filled="false" stroked="true" strokeweight=".47998pt" strokecolor="#000000">
                <v:path arrowok="t"/>
              </v:shape>
            </v:group>
            <v:group style="position:absolute;left:7451;top:15112;width:10;height:2" coordorigin="7451,15112" coordsize="10,2">
              <v:shape style="position:absolute;left:7451;top:15112;width:10;height:2" coordorigin="7451,15112" coordsize="10,0" path="m7451,15112l7461,15112e" filled="false" stroked="true" strokeweight=".48004pt" strokecolor="#000000">
                <v:path arrowok="t"/>
              </v:shape>
              <v:shape style="position:absolute;left:3819;top:15108;width:5161;height:10" type="#_x0000_t75" stroked="false">
                <v:imagedata r:id="rId783" o:title=""/>
              </v:shape>
            </v:group>
            <v:group style="position:absolute;left:8980;top:14484;width:10;height:20" coordorigin="8980,14484" coordsize="10,20">
              <v:shape style="position:absolute;left:8980;top:14484;width:10;height:20" coordorigin="8980,14484" coordsize="10,20" path="m8980,14503l8990,14503,8990,14484,8980,14484,8980,14503xe" filled="true" fillcolor="#000000" stroked="false">
                <v:path arrowok="t"/>
                <v:fill type="solid"/>
              </v:shape>
            </v:group>
            <v:group style="position:absolute;left:8980;top:14503;width:10;height:20" coordorigin="8980,14503" coordsize="10,20">
              <v:shape style="position:absolute;left:8980;top:14503;width:10;height:20" coordorigin="8980,14503" coordsize="10,20" path="m8980,14522l8990,14522,8990,14503,8980,14503,8980,14522xe" filled="true" fillcolor="#000000" stroked="false">
                <v:path arrowok="t"/>
                <v:fill type="solid"/>
              </v:shape>
            </v:group>
            <v:group style="position:absolute;left:8980;top:14522;width:10;height:20" coordorigin="8980,14522" coordsize="10,20">
              <v:shape style="position:absolute;left:8980;top:14522;width:10;height:20" coordorigin="8980,14522" coordsize="10,20" path="m8980,14541l8990,14541,8990,14522,8980,14522,8980,14541xe" filled="true" fillcolor="#000000" stroked="false">
                <v:path arrowok="t"/>
                <v:fill type="solid"/>
              </v:shape>
            </v:group>
            <v:group style="position:absolute;left:8980;top:14541;width:10;height:20" coordorigin="8980,14541" coordsize="10,20">
              <v:shape style="position:absolute;left:8980;top:14541;width:10;height:20" coordorigin="8980,14541" coordsize="10,20" path="m8980,14560l8990,14560,8990,14541,8980,14541,8980,14560xe" filled="true" fillcolor="#000000" stroked="false">
                <v:path arrowok="t"/>
                <v:fill type="solid"/>
              </v:shape>
            </v:group>
            <v:group style="position:absolute;left:8980;top:14560;width:10;height:20" coordorigin="8980,14560" coordsize="10,20">
              <v:shape style="position:absolute;left:8980;top:14560;width:10;height:20" coordorigin="8980,14560" coordsize="10,20" path="m8980,14580l8990,14580,8990,14560,8980,14560,8980,14580xe" filled="true" fillcolor="#000000" stroked="false">
                <v:path arrowok="t"/>
                <v:fill type="solid"/>
              </v:shape>
            </v:group>
            <v:group style="position:absolute;left:8980;top:14580;width:10;height:20" coordorigin="8980,14580" coordsize="10,20">
              <v:shape style="position:absolute;left:8980;top:14580;width:10;height:20" coordorigin="8980,14580" coordsize="10,20" path="m8980,14599l8990,14599,8990,14580,8980,14580,8980,14599xe" filled="true" fillcolor="#000000" stroked="false">
                <v:path arrowok="t"/>
                <v:fill type="solid"/>
              </v:shape>
            </v:group>
            <v:group style="position:absolute;left:8980;top:14599;width:10;height:20" coordorigin="8980,14599" coordsize="10,20">
              <v:shape style="position:absolute;left:8980;top:14599;width:10;height:20" coordorigin="8980,14599" coordsize="10,20" path="m8980,14618l8990,14618,8990,14599,8980,14599,8980,14618xe" filled="true" fillcolor="#000000" stroked="false">
                <v:path arrowok="t"/>
                <v:fill type="solid"/>
              </v:shape>
            </v:group>
            <v:group style="position:absolute;left:8980;top:14618;width:10;height:20" coordorigin="8980,14618" coordsize="10,20">
              <v:shape style="position:absolute;left:8980;top:14618;width:10;height:20" coordorigin="8980,14618" coordsize="10,20" path="m8980,14637l8990,14637,8990,14618,8980,14618,8980,14637xe" filled="true" fillcolor="#000000" stroked="false">
                <v:path arrowok="t"/>
                <v:fill type="solid"/>
              </v:shape>
            </v:group>
            <v:group style="position:absolute;left:8980;top:14637;width:10;height:20" coordorigin="8980,14637" coordsize="10,20">
              <v:shape style="position:absolute;left:8980;top:14637;width:10;height:20" coordorigin="8980,14637" coordsize="10,20" path="m8980,14656l8990,14656,8990,14637,8980,14637,8980,14656xe" filled="true" fillcolor="#000000" stroked="false">
                <v:path arrowok="t"/>
                <v:fill type="solid"/>
              </v:shape>
            </v:group>
            <v:group style="position:absolute;left:8980;top:14656;width:10;height:20" coordorigin="8980,14656" coordsize="10,20">
              <v:shape style="position:absolute;left:8980;top:14656;width:10;height:20" coordorigin="8980,14656" coordsize="10,20" path="m8980,14676l8990,14676,8990,14656,8980,14656,8980,14676xe" filled="true" fillcolor="#000000" stroked="false">
                <v:path arrowok="t"/>
                <v:fill type="solid"/>
              </v:shape>
            </v:group>
            <v:group style="position:absolute;left:8980;top:14676;width:10;height:20" coordorigin="8980,14676" coordsize="10,20">
              <v:shape style="position:absolute;left:8980;top:14676;width:10;height:20" coordorigin="8980,14676" coordsize="10,20" path="m8980,14695l8990,14695,8990,14676,8980,14676,8980,14695xe" filled="true" fillcolor="#000000" stroked="false">
                <v:path arrowok="t"/>
                <v:fill type="solid"/>
              </v:shape>
            </v:group>
            <v:group style="position:absolute;left:8980;top:14695;width:10;height:20" coordorigin="8980,14695" coordsize="10,20">
              <v:shape style="position:absolute;left:8980;top:14695;width:10;height:20" coordorigin="8980,14695" coordsize="10,20" path="m8980,14714l8990,14714,8990,14695,8980,14695,8980,14714xe" filled="true" fillcolor="#000000" stroked="false">
                <v:path arrowok="t"/>
                <v:fill type="solid"/>
              </v:shape>
            </v:group>
            <v:group style="position:absolute;left:8980;top:14714;width:10;height:20" coordorigin="8980,14714" coordsize="10,20">
              <v:shape style="position:absolute;left:8980;top:14714;width:10;height:20" coordorigin="8980,14714" coordsize="10,20" path="m8980,14733l8990,14733,8990,14714,8980,14714,8980,14733xe" filled="true" fillcolor="#000000" stroked="false">
                <v:path arrowok="t"/>
                <v:fill type="solid"/>
              </v:shape>
            </v:group>
            <v:group style="position:absolute;left:8980;top:14733;width:10;height:20" coordorigin="8980,14733" coordsize="10,20">
              <v:shape style="position:absolute;left:8980;top:14733;width:10;height:20" coordorigin="8980,14733" coordsize="10,20" path="m8980,14752l8990,14752,8990,14733,8980,14733,8980,14752xe" filled="true" fillcolor="#000000" stroked="false">
                <v:path arrowok="t"/>
                <v:fill type="solid"/>
              </v:shape>
            </v:group>
            <v:group style="position:absolute;left:8980;top:14752;width:10;height:20" coordorigin="8980,14752" coordsize="10,20">
              <v:shape style="position:absolute;left:8980;top:14752;width:10;height:20" coordorigin="8980,14752" coordsize="10,20" path="m8980,14772l8990,14772,8990,14752,8980,14752,8980,14772xe" filled="true" fillcolor="#000000" stroked="false">
                <v:path arrowok="t"/>
                <v:fill type="solid"/>
              </v:shape>
            </v:group>
            <v:group style="position:absolute;left:8980;top:14772;width:10;height:20" coordorigin="8980,14772" coordsize="10,20">
              <v:shape style="position:absolute;left:8980;top:14772;width:10;height:20" coordorigin="8980,14772" coordsize="10,20" path="m8980,14791l8990,14791,8990,14772,8980,14772,8980,14791xe" filled="true" fillcolor="#000000" stroked="false">
                <v:path arrowok="t"/>
                <v:fill type="solid"/>
              </v:shape>
            </v:group>
            <v:group style="position:absolute;left:8980;top:14791;width:10;height:20" coordorigin="8980,14791" coordsize="10,20">
              <v:shape style="position:absolute;left:8980;top:14791;width:10;height:20" coordorigin="8980,14791" coordsize="10,20" path="m8980,14810l8990,14810,8990,14791,8980,14791,8980,14810xe" filled="true" fillcolor="#000000" stroked="false">
                <v:path arrowok="t"/>
                <v:fill type="solid"/>
              </v:shape>
            </v:group>
            <v:group style="position:absolute;left:8980;top:14810;width:10;height:20" coordorigin="8980,14810" coordsize="10,20">
              <v:shape style="position:absolute;left:8980;top:14810;width:10;height:20" coordorigin="8980,14810" coordsize="10,20" path="m8980,14829l8990,14829,8990,14810,8980,14810,8980,14829xe" filled="true" fillcolor="#000000" stroked="false">
                <v:path arrowok="t"/>
                <v:fill type="solid"/>
              </v:shape>
            </v:group>
            <v:group style="position:absolute;left:8980;top:14829;width:10;height:20" coordorigin="8980,14829" coordsize="10,20">
              <v:shape style="position:absolute;left:8980;top:14829;width:10;height:20" coordorigin="8980,14829" coordsize="10,20" path="m8980,14848l8990,14848,8990,14829,8980,14829,8980,14848xe" filled="true" fillcolor="#000000" stroked="false">
                <v:path arrowok="t"/>
                <v:fill type="solid"/>
              </v:shape>
            </v:group>
            <v:group style="position:absolute;left:8980;top:14848;width:10;height:20" coordorigin="8980,14848" coordsize="10,20">
              <v:shape style="position:absolute;left:8980;top:14848;width:10;height:20" coordorigin="8980,14848" coordsize="10,20" path="m8980,14868l8990,14868,8990,14848,8980,14848,8980,14868xe" filled="true" fillcolor="#000000" stroked="false">
                <v:path arrowok="t"/>
                <v:fill type="solid"/>
              </v:shape>
            </v:group>
            <v:group style="position:absolute;left:8980;top:14868;width:10;height:20" coordorigin="8980,14868" coordsize="10,20">
              <v:shape style="position:absolute;left:8980;top:14868;width:10;height:20" coordorigin="8980,14868" coordsize="10,20" path="m8980,14887l8990,14887,8990,14868,8980,14868,8980,14887xe" filled="true" fillcolor="#000000" stroked="false">
                <v:path arrowok="t"/>
                <v:fill type="solid"/>
              </v:shape>
            </v:group>
            <v:group style="position:absolute;left:8980;top:14887;width:10;height:20" coordorigin="8980,14887" coordsize="10,20">
              <v:shape style="position:absolute;left:8980;top:14887;width:10;height:20" coordorigin="8980,14887" coordsize="10,20" path="m8980,14906l8990,14906,8990,14887,8980,14887,8980,14906xe" filled="true" fillcolor="#000000" stroked="false">
                <v:path arrowok="t"/>
                <v:fill type="solid"/>
              </v:shape>
            </v:group>
            <v:group style="position:absolute;left:8980;top:14906;width:10;height:20" coordorigin="8980,14906" coordsize="10,20">
              <v:shape style="position:absolute;left:8980;top:14906;width:10;height:20" coordorigin="8980,14906" coordsize="10,20" path="m8980,14925l8990,14925,8990,14906,8980,14906,8980,14925xe" filled="true" fillcolor="#000000" stroked="false">
                <v:path arrowok="t"/>
                <v:fill type="solid"/>
              </v:shape>
            </v:group>
            <v:group style="position:absolute;left:8980;top:14925;width:10;height:20" coordorigin="8980,14925" coordsize="10,20">
              <v:shape style="position:absolute;left:8980;top:14925;width:10;height:20" coordorigin="8980,14925" coordsize="10,20" path="m8980,14944l8990,14944,8990,14925,8980,14925,8980,14944xe" filled="true" fillcolor="#000000" stroked="false">
                <v:path arrowok="t"/>
                <v:fill type="solid"/>
              </v:shape>
            </v:group>
            <v:group style="position:absolute;left:8980;top:14944;width:10;height:20" coordorigin="8980,14944" coordsize="10,20">
              <v:shape style="position:absolute;left:8980;top:14944;width:10;height:20" coordorigin="8980,14944" coordsize="10,20" path="m8980,14964l8990,14964,8990,14944,8980,14944,8980,14964xe" filled="true" fillcolor="#000000" stroked="false">
                <v:path arrowok="t"/>
                <v:fill type="solid"/>
              </v:shape>
            </v:group>
            <v:group style="position:absolute;left:8980;top:14964;width:10;height:20" coordorigin="8980,14964" coordsize="10,20">
              <v:shape style="position:absolute;left:8980;top:14964;width:10;height:20" coordorigin="8980,14964" coordsize="10,20" path="m8980,14983l8990,14983,8990,14964,8980,14964,8980,14983xe" filled="true" fillcolor="#000000" stroked="false">
                <v:path arrowok="t"/>
                <v:fill type="solid"/>
              </v:shape>
            </v:group>
            <v:group style="position:absolute;left:8980;top:14983;width:10;height:20" coordorigin="8980,14983" coordsize="10,20">
              <v:shape style="position:absolute;left:8980;top:14983;width:10;height:20" coordorigin="8980,14983" coordsize="10,20" path="m8980,15002l8990,15002,8990,14983,8980,14983,8980,15002xe" filled="true" fillcolor="#000000" stroked="false">
                <v:path arrowok="t"/>
                <v:fill type="solid"/>
              </v:shape>
            </v:group>
            <v:group style="position:absolute;left:8980;top:15002;width:10;height:20" coordorigin="8980,15002" coordsize="10,20">
              <v:shape style="position:absolute;left:8980;top:15002;width:10;height:20" coordorigin="8980,15002" coordsize="10,20" path="m8980,15021l8990,15021,8990,15002,8980,15002,8980,15021xe" filled="true" fillcolor="#000000" stroked="false">
                <v:path arrowok="t"/>
                <v:fill type="solid"/>
              </v:shape>
            </v:group>
            <v:group style="position:absolute;left:8980;top:15021;width:10;height:20" coordorigin="8980,15021" coordsize="10,20">
              <v:shape style="position:absolute;left:8980;top:15021;width:10;height:20" coordorigin="8980,15021" coordsize="10,20" path="m8980,15040l8990,15040,8990,15021,8980,15021,8980,15040xe" filled="true" fillcolor="#000000" stroked="false">
                <v:path arrowok="t"/>
                <v:fill type="solid"/>
              </v:shape>
            </v:group>
            <v:group style="position:absolute;left:8980;top:15040;width:10;height:20" coordorigin="8980,15040" coordsize="10,20">
              <v:shape style="position:absolute;left:8980;top:15040;width:10;height:20" coordorigin="8980,15040" coordsize="10,20" path="m8980,15060l8990,15060,8990,15040,8980,15040,8980,15060xe" filled="true" fillcolor="#000000" stroked="false">
                <v:path arrowok="t"/>
                <v:fill type="solid"/>
              </v:shape>
            </v:group>
            <v:group style="position:absolute;left:8980;top:15060;width:10;height:20" coordorigin="8980,15060" coordsize="10,20">
              <v:shape style="position:absolute;left:8980;top:15060;width:10;height:20" coordorigin="8980,15060" coordsize="10,20" path="m8980,15079l8990,15079,8990,15060,8980,15060,8980,15079xe" filled="true" fillcolor="#000000" stroked="false">
                <v:path arrowok="t"/>
                <v:fill type="solid"/>
              </v:shape>
            </v:group>
            <v:group style="position:absolute;left:8980;top:15079;width:10;height:20" coordorigin="8980,15079" coordsize="10,20">
              <v:shape style="position:absolute;left:8980;top:15079;width:10;height:20" coordorigin="8980,15079" coordsize="10,20" path="m8980,15098l8990,15098,8990,15079,8980,15079,8980,15098xe" filled="true" fillcolor="#000000" stroked="false">
                <v:path arrowok="t"/>
                <v:fill type="solid"/>
              </v:shape>
            </v:group>
            <v:group style="position:absolute;left:8980;top:15103;width:10;height:2" coordorigin="8980,15103" coordsize="10,2">
              <v:shape style="position:absolute;left:8980;top:15103;width:10;height:2" coordorigin="8980,15103" coordsize="10,0" path="m8980,15103l8990,15103e" filled="false" stroked="true" strokeweight=".47998pt" strokecolor="#000000">
                <v:path arrowok="t"/>
              </v:shape>
            </v:group>
            <v:group style="position:absolute;left:8980;top:15112;width:10;height:2" coordorigin="8980,15112" coordsize="10,2">
              <v:shape style="position:absolute;left:8980;top:15112;width:10;height:2" coordorigin="8980,15112" coordsize="10,0" path="m8980,15112l8990,15112e" filled="false" stroked="true" strokeweight=".48004pt" strokecolor="#000000">
                <v:path arrowok="t"/>
              </v:shape>
            </v:group>
            <v:group style="position:absolute;left:10800;top:14484;width:10;height:20" coordorigin="10800,14484" coordsize="10,20">
              <v:shape style="position:absolute;left:10800;top:14484;width:10;height:20" coordorigin="10800,14484" coordsize="10,20" path="m10800,14503l10809,14503,10809,14484,10800,14484,10800,14503xe" filled="true" fillcolor="#000000" stroked="false">
                <v:path arrowok="t"/>
                <v:fill type="solid"/>
              </v:shape>
            </v:group>
            <v:group style="position:absolute;left:10800;top:14503;width:10;height:20" coordorigin="10800,14503" coordsize="10,20">
              <v:shape style="position:absolute;left:10800;top:14503;width:10;height:20" coordorigin="10800,14503" coordsize="10,20" path="m10800,14522l10809,14522,10809,14503,10800,14503,10800,14522xe" filled="true" fillcolor="#000000" stroked="false">
                <v:path arrowok="t"/>
                <v:fill type="solid"/>
              </v:shape>
            </v:group>
            <v:group style="position:absolute;left:10800;top:14522;width:10;height:20" coordorigin="10800,14522" coordsize="10,20">
              <v:shape style="position:absolute;left:10800;top:14522;width:10;height:20" coordorigin="10800,14522" coordsize="10,20" path="m10800,14541l10809,14541,10809,14522,10800,14522,10800,14541xe" filled="true" fillcolor="#000000" stroked="false">
                <v:path arrowok="t"/>
                <v:fill type="solid"/>
              </v:shape>
            </v:group>
            <v:group style="position:absolute;left:10800;top:14541;width:10;height:20" coordorigin="10800,14541" coordsize="10,20">
              <v:shape style="position:absolute;left:10800;top:14541;width:10;height:20" coordorigin="10800,14541" coordsize="10,20" path="m10800,14560l10809,14560,10809,14541,10800,14541,10800,14560xe" filled="true" fillcolor="#000000" stroked="false">
                <v:path arrowok="t"/>
                <v:fill type="solid"/>
              </v:shape>
            </v:group>
            <v:group style="position:absolute;left:10800;top:14560;width:10;height:20" coordorigin="10800,14560" coordsize="10,20">
              <v:shape style="position:absolute;left:10800;top:14560;width:10;height:20" coordorigin="10800,14560" coordsize="10,20" path="m10800,14580l10809,14580,10809,14560,10800,14560,10800,14580xe" filled="true" fillcolor="#000000" stroked="false">
                <v:path arrowok="t"/>
                <v:fill type="solid"/>
              </v:shape>
            </v:group>
            <v:group style="position:absolute;left:10800;top:14580;width:10;height:20" coordorigin="10800,14580" coordsize="10,20">
              <v:shape style="position:absolute;left:10800;top:14580;width:10;height:20" coordorigin="10800,14580" coordsize="10,20" path="m10800,14599l10809,14599,10809,14580,10800,14580,10800,14599xe" filled="true" fillcolor="#000000" stroked="false">
                <v:path arrowok="t"/>
                <v:fill type="solid"/>
              </v:shape>
            </v:group>
            <v:group style="position:absolute;left:10800;top:14599;width:10;height:20" coordorigin="10800,14599" coordsize="10,20">
              <v:shape style="position:absolute;left:10800;top:14599;width:10;height:20" coordorigin="10800,14599" coordsize="10,20" path="m10800,14618l10809,14618,10809,14599,10800,14599,10800,14618xe" filled="true" fillcolor="#000000" stroked="false">
                <v:path arrowok="t"/>
                <v:fill type="solid"/>
              </v:shape>
            </v:group>
            <v:group style="position:absolute;left:10800;top:14618;width:10;height:20" coordorigin="10800,14618" coordsize="10,20">
              <v:shape style="position:absolute;left:10800;top:14618;width:10;height:20" coordorigin="10800,14618" coordsize="10,20" path="m10800,14637l10809,14637,10809,14618,10800,14618,10800,14637xe" filled="true" fillcolor="#000000" stroked="false">
                <v:path arrowok="t"/>
                <v:fill type="solid"/>
              </v:shape>
            </v:group>
            <v:group style="position:absolute;left:10800;top:14637;width:10;height:20" coordorigin="10800,14637" coordsize="10,20">
              <v:shape style="position:absolute;left:10800;top:14637;width:10;height:20" coordorigin="10800,14637" coordsize="10,20" path="m10800,14656l10809,14656,10809,14637,10800,14637,10800,14656xe" filled="true" fillcolor="#000000" stroked="false">
                <v:path arrowok="t"/>
                <v:fill type="solid"/>
              </v:shape>
            </v:group>
            <v:group style="position:absolute;left:10800;top:14656;width:10;height:20" coordorigin="10800,14656" coordsize="10,20">
              <v:shape style="position:absolute;left:10800;top:14656;width:10;height:20" coordorigin="10800,14656" coordsize="10,20" path="m10800,14676l10809,14676,10809,14656,10800,14656,10800,14676xe" filled="true" fillcolor="#000000" stroked="false">
                <v:path arrowok="t"/>
                <v:fill type="solid"/>
              </v:shape>
            </v:group>
            <v:group style="position:absolute;left:10800;top:14676;width:10;height:20" coordorigin="10800,14676" coordsize="10,20">
              <v:shape style="position:absolute;left:10800;top:14676;width:10;height:20" coordorigin="10800,14676" coordsize="10,20" path="m10800,14695l10809,14695,10809,14676,10800,14676,10800,14695xe" filled="true" fillcolor="#000000" stroked="false">
                <v:path arrowok="t"/>
                <v:fill type="solid"/>
              </v:shape>
            </v:group>
            <v:group style="position:absolute;left:10800;top:14695;width:10;height:20" coordorigin="10800,14695" coordsize="10,20">
              <v:shape style="position:absolute;left:10800;top:14695;width:10;height:20" coordorigin="10800,14695" coordsize="10,20" path="m10800,14714l10809,14714,10809,14695,10800,14695,10800,14714xe" filled="true" fillcolor="#000000" stroked="false">
                <v:path arrowok="t"/>
                <v:fill type="solid"/>
              </v:shape>
            </v:group>
            <v:group style="position:absolute;left:10800;top:14714;width:10;height:20" coordorigin="10800,14714" coordsize="10,20">
              <v:shape style="position:absolute;left:10800;top:14714;width:10;height:20" coordorigin="10800,14714" coordsize="10,20" path="m10800,14733l10809,14733,10809,14714,10800,14714,10800,14733xe" filled="true" fillcolor="#000000" stroked="false">
                <v:path arrowok="t"/>
                <v:fill type="solid"/>
              </v:shape>
            </v:group>
            <v:group style="position:absolute;left:10800;top:14733;width:10;height:20" coordorigin="10800,14733" coordsize="10,20">
              <v:shape style="position:absolute;left:10800;top:14733;width:10;height:20" coordorigin="10800,14733" coordsize="10,20" path="m10800,14752l10809,14752,10809,14733,10800,14733,10800,14752xe" filled="true" fillcolor="#000000" stroked="false">
                <v:path arrowok="t"/>
                <v:fill type="solid"/>
              </v:shape>
            </v:group>
            <v:group style="position:absolute;left:10800;top:14752;width:10;height:20" coordorigin="10800,14752" coordsize="10,20">
              <v:shape style="position:absolute;left:10800;top:14752;width:10;height:20" coordorigin="10800,14752" coordsize="10,20" path="m10800,14772l10809,14772,10809,14752,10800,14752,10800,14772xe" filled="true" fillcolor="#000000" stroked="false">
                <v:path arrowok="t"/>
                <v:fill type="solid"/>
              </v:shape>
            </v:group>
            <v:group style="position:absolute;left:10800;top:14772;width:10;height:20" coordorigin="10800,14772" coordsize="10,20">
              <v:shape style="position:absolute;left:10800;top:14772;width:10;height:20" coordorigin="10800,14772" coordsize="10,20" path="m10800,14791l10809,14791,10809,14772,10800,14772,10800,14791xe" filled="true" fillcolor="#000000" stroked="false">
                <v:path arrowok="t"/>
                <v:fill type="solid"/>
              </v:shape>
            </v:group>
            <v:group style="position:absolute;left:10800;top:14791;width:10;height:20" coordorigin="10800,14791" coordsize="10,20">
              <v:shape style="position:absolute;left:10800;top:14791;width:10;height:20" coordorigin="10800,14791" coordsize="10,20" path="m10800,14810l10809,14810,10809,14791,10800,14791,10800,14810xe" filled="true" fillcolor="#000000" stroked="false">
                <v:path arrowok="t"/>
                <v:fill type="solid"/>
              </v:shape>
            </v:group>
            <v:group style="position:absolute;left:10800;top:14810;width:10;height:20" coordorigin="10800,14810" coordsize="10,20">
              <v:shape style="position:absolute;left:10800;top:14810;width:10;height:20" coordorigin="10800,14810" coordsize="10,20" path="m10800,14829l10809,14829,10809,14810,10800,14810,10800,14829xe" filled="true" fillcolor="#000000" stroked="false">
                <v:path arrowok="t"/>
                <v:fill type="solid"/>
              </v:shape>
            </v:group>
            <v:group style="position:absolute;left:10800;top:14829;width:10;height:20" coordorigin="10800,14829" coordsize="10,20">
              <v:shape style="position:absolute;left:10800;top:14829;width:10;height:20" coordorigin="10800,14829" coordsize="10,20" path="m10800,14848l10809,14848,10809,14829,10800,14829,10800,14848xe" filled="true" fillcolor="#000000" stroked="false">
                <v:path arrowok="t"/>
                <v:fill type="solid"/>
              </v:shape>
            </v:group>
            <v:group style="position:absolute;left:10800;top:14848;width:10;height:20" coordorigin="10800,14848" coordsize="10,20">
              <v:shape style="position:absolute;left:10800;top:14848;width:10;height:20" coordorigin="10800,14848" coordsize="10,20" path="m10800,14868l10809,14868,10809,14848,10800,14848,10800,14868xe" filled="true" fillcolor="#000000" stroked="false">
                <v:path arrowok="t"/>
                <v:fill type="solid"/>
              </v:shape>
            </v:group>
            <v:group style="position:absolute;left:10800;top:14868;width:10;height:20" coordorigin="10800,14868" coordsize="10,20">
              <v:shape style="position:absolute;left:10800;top:14868;width:10;height:20" coordorigin="10800,14868" coordsize="10,20" path="m10800,14887l10809,14887,10809,14868,10800,14868,10800,14887xe" filled="true" fillcolor="#000000" stroked="false">
                <v:path arrowok="t"/>
                <v:fill type="solid"/>
              </v:shape>
            </v:group>
            <v:group style="position:absolute;left:10800;top:14887;width:10;height:20" coordorigin="10800,14887" coordsize="10,20">
              <v:shape style="position:absolute;left:10800;top:14887;width:10;height:20" coordorigin="10800,14887" coordsize="10,20" path="m10800,14906l10809,14906,10809,14887,10800,14887,10800,14906xe" filled="true" fillcolor="#000000" stroked="false">
                <v:path arrowok="t"/>
                <v:fill type="solid"/>
              </v:shape>
            </v:group>
            <v:group style="position:absolute;left:10800;top:14906;width:10;height:20" coordorigin="10800,14906" coordsize="10,20">
              <v:shape style="position:absolute;left:10800;top:14906;width:10;height:20" coordorigin="10800,14906" coordsize="10,20" path="m10800,14925l10809,14925,10809,14906,10800,14906,10800,14925xe" filled="true" fillcolor="#000000" stroked="false">
                <v:path arrowok="t"/>
                <v:fill type="solid"/>
              </v:shape>
            </v:group>
            <v:group style="position:absolute;left:10800;top:14925;width:10;height:20" coordorigin="10800,14925" coordsize="10,20">
              <v:shape style="position:absolute;left:10800;top:14925;width:10;height:20" coordorigin="10800,14925" coordsize="10,20" path="m10800,14944l10809,14944,10809,14925,10800,14925,10800,14944xe" filled="true" fillcolor="#000000" stroked="false">
                <v:path arrowok="t"/>
                <v:fill type="solid"/>
              </v:shape>
            </v:group>
            <v:group style="position:absolute;left:10800;top:14944;width:10;height:20" coordorigin="10800,14944" coordsize="10,20">
              <v:shape style="position:absolute;left:10800;top:14944;width:10;height:20" coordorigin="10800,14944" coordsize="10,20" path="m10800,14964l10809,14964,10809,14944,10800,14944,10800,14964xe" filled="true" fillcolor="#000000" stroked="false">
                <v:path arrowok="t"/>
                <v:fill type="solid"/>
              </v:shape>
            </v:group>
            <v:group style="position:absolute;left:10800;top:14964;width:10;height:20" coordorigin="10800,14964" coordsize="10,20">
              <v:shape style="position:absolute;left:10800;top:14964;width:10;height:20" coordorigin="10800,14964" coordsize="10,20" path="m10800,14983l10809,14983,10809,14964,10800,14964,10800,14983xe" filled="true" fillcolor="#000000" stroked="false">
                <v:path arrowok="t"/>
                <v:fill type="solid"/>
              </v:shape>
            </v:group>
            <v:group style="position:absolute;left:10800;top:14983;width:10;height:20" coordorigin="10800,14983" coordsize="10,20">
              <v:shape style="position:absolute;left:10800;top:14983;width:10;height:20" coordorigin="10800,14983" coordsize="10,20" path="m10800,15002l10809,15002,10809,14983,10800,14983,10800,15002xe" filled="true" fillcolor="#000000" stroked="false">
                <v:path arrowok="t"/>
                <v:fill type="solid"/>
              </v:shape>
            </v:group>
            <v:group style="position:absolute;left:10800;top:15002;width:10;height:20" coordorigin="10800,15002" coordsize="10,20">
              <v:shape style="position:absolute;left:10800;top:15002;width:10;height:20" coordorigin="10800,15002" coordsize="10,20" path="m10800,15021l10809,15021,10809,15002,10800,15002,10800,15021xe" filled="true" fillcolor="#000000" stroked="false">
                <v:path arrowok="t"/>
                <v:fill type="solid"/>
              </v:shape>
            </v:group>
            <v:group style="position:absolute;left:10800;top:15021;width:10;height:20" coordorigin="10800,15021" coordsize="10,20">
              <v:shape style="position:absolute;left:10800;top:15021;width:10;height:20" coordorigin="10800,15021" coordsize="10,20" path="m10800,15040l10809,15040,10809,15021,10800,15021,10800,15040xe" filled="true" fillcolor="#000000" stroked="false">
                <v:path arrowok="t"/>
                <v:fill type="solid"/>
              </v:shape>
            </v:group>
            <v:group style="position:absolute;left:10800;top:15040;width:10;height:20" coordorigin="10800,15040" coordsize="10,20">
              <v:shape style="position:absolute;left:10800;top:15040;width:10;height:20" coordorigin="10800,15040" coordsize="10,20" path="m10800,15060l10809,15060,10809,15040,10800,15040,10800,15060xe" filled="true" fillcolor="#000000" stroked="false">
                <v:path arrowok="t"/>
                <v:fill type="solid"/>
              </v:shape>
            </v:group>
            <v:group style="position:absolute;left:10800;top:15060;width:10;height:20" coordorigin="10800,15060" coordsize="10,20">
              <v:shape style="position:absolute;left:10800;top:15060;width:10;height:20" coordorigin="10800,15060" coordsize="10,20" path="m10800,15079l10809,15079,10809,15060,10800,15060,10800,15079xe" filled="true" fillcolor="#000000" stroked="false">
                <v:path arrowok="t"/>
                <v:fill type="solid"/>
              </v:shape>
            </v:group>
            <v:group style="position:absolute;left:10800;top:15079;width:10;height:20" coordorigin="10800,15079" coordsize="10,20">
              <v:shape style="position:absolute;left:10800;top:15079;width:10;height:20" coordorigin="10800,15079" coordsize="10,20" path="m10800,15098l10809,15098,10809,15079,10800,15079,10800,15098xe" filled="true" fillcolor="#000000" stroked="false">
                <v:path arrowok="t"/>
                <v:fill type="solid"/>
              </v:shape>
            </v:group>
            <v:group style="position:absolute;left:10800;top:15103;width:10;height:2" coordorigin="10800,15103" coordsize="10,2">
              <v:shape style="position:absolute;left:10800;top:15103;width:10;height:2" coordorigin="10800,15103" coordsize="10,0" path="m10800,15103l10809,15103e" filled="false" stroked="true" strokeweight=".47998pt" strokecolor="#000000">
                <v:path arrowok="t"/>
              </v:shape>
              <v:shape style="position:absolute;left:8990;top:15108;width:1819;height:10" type="#_x0000_t75" stroked="false">
                <v:imagedata r:id="rId784" o:title=""/>
              </v:shape>
            </v:group>
            <v:group style="position:absolute;left:10800;top:15112;width:10;height:2" coordorigin="10800,15112" coordsize="10,2">
              <v:shape style="position:absolute;left:10800;top:15112;width:10;height:2" coordorigin="10800,15112" coordsize="10,0" path="m10800,15112l10809,15112e" filled="false" stroked="true" strokeweight=".48004pt" strokecolor="#000000">
                <v:path arrowok="t"/>
              </v:shape>
            </v:group>
            <w10:wrap type="none"/>
          </v:group>
        </w:pict>
      </w:r>
    </w:p>
    <w:p>
      <w:pPr>
        <w:spacing w:line="240" w:lineRule="auto" w:before="7"/>
        <w:rPr>
          <w:rFonts w:ascii="宋体" w:hAnsi="宋体" w:cs="宋体" w:eastAsia="宋体" w:hint="default"/>
          <w:sz w:val="13"/>
          <w:szCs w:val="13"/>
        </w:rPr>
      </w:pPr>
    </w:p>
    <w:p>
      <w:pPr>
        <w:spacing w:line="645" w:lineRule="auto" w:before="0"/>
        <w:ind w:left="325" w:right="-20" w:firstLine="0"/>
        <w:jc w:val="left"/>
        <w:rPr>
          <w:rFonts w:ascii="宋体" w:hAnsi="宋体" w:cs="宋体" w:eastAsia="宋体" w:hint="default"/>
          <w:sz w:val="18"/>
          <w:szCs w:val="18"/>
        </w:rPr>
      </w:pPr>
      <w:r>
        <w:rPr>
          <w:rFonts w:ascii="宋体" w:hAnsi="宋体" w:cs="宋体" w:eastAsia="宋体" w:hint="default"/>
          <w:sz w:val="18"/>
          <w:szCs w:val="18"/>
        </w:rPr>
        <w:t>财务软件 多件接收系统</w:t>
      </w:r>
    </w:p>
    <w:p>
      <w:pPr>
        <w:tabs>
          <w:tab w:pos="1893" w:val="left" w:leader="none"/>
        </w:tabs>
        <w:spacing w:line="184" w:lineRule="exact" w:before="0"/>
        <w:ind w:left="0" w:right="1" w:firstLine="0"/>
        <w:jc w:val="right"/>
        <w:rPr>
          <w:rFonts w:ascii="Times New Roman" w:hAnsi="Times New Roman" w:cs="Times New Roman" w:eastAsia="Times New Roman" w:hint="default"/>
          <w:sz w:val="18"/>
          <w:szCs w:val="18"/>
        </w:rPr>
      </w:pPr>
      <w:r>
        <w:rPr>
          <w:spacing w:val="-1"/>
        </w:rPr>
        <w:br w:type="column"/>
      </w:r>
      <w:r>
        <w:rPr>
          <w:rFonts w:ascii="Times New Roman"/>
          <w:spacing w:val="-1"/>
          <w:sz w:val="18"/>
        </w:rPr>
        <w:t>2,160,942.50</w:t>
        <w:tab/>
        <w:t>-489,270.00</w:t>
      </w: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19"/>
          <w:szCs w:val="19"/>
        </w:rPr>
      </w:pPr>
    </w:p>
    <w:p>
      <w:pPr>
        <w:spacing w:line="181" w:lineRule="exact" w:before="0"/>
        <w:ind w:left="0" w:right="0" w:firstLine="0"/>
        <w:jc w:val="right"/>
        <w:rPr>
          <w:rFonts w:ascii="Times New Roman" w:hAnsi="Times New Roman" w:cs="Times New Roman" w:eastAsia="Times New Roman" w:hint="default"/>
          <w:sz w:val="18"/>
          <w:szCs w:val="18"/>
        </w:rPr>
      </w:pPr>
      <w:r>
        <w:rPr>
          <w:rFonts w:ascii="Times New Roman"/>
          <w:spacing w:val="-1"/>
          <w:sz w:val="18"/>
        </w:rPr>
        <w:t>-27,333.36</w:t>
      </w:r>
    </w:p>
    <w:p>
      <w:pPr>
        <w:spacing w:line="181" w:lineRule="exact" w:before="0"/>
        <w:ind w:left="548" w:right="0" w:firstLine="0"/>
        <w:jc w:val="left"/>
        <w:rPr>
          <w:rFonts w:ascii="Times New Roman" w:hAnsi="Times New Roman" w:cs="Times New Roman" w:eastAsia="Times New Roman" w:hint="default"/>
          <w:sz w:val="18"/>
          <w:szCs w:val="18"/>
        </w:rPr>
      </w:pPr>
      <w:r>
        <w:rPr>
          <w:rFonts w:ascii="Times New Roman"/>
          <w:sz w:val="18"/>
        </w:rPr>
        <w:t>87,866.51</w:t>
      </w:r>
    </w:p>
    <w:p>
      <w:pPr>
        <w:spacing w:line="240" w:lineRule="auto" w:before="6"/>
        <w:rPr>
          <w:rFonts w:ascii="Times New Roman" w:hAnsi="Times New Roman" w:cs="Times New Roman" w:eastAsia="Times New Roman" w:hint="default"/>
          <w:sz w:val="23"/>
          <w:szCs w:val="23"/>
        </w:rPr>
      </w:pPr>
    </w:p>
    <w:p>
      <w:pPr>
        <w:tabs>
          <w:tab w:pos="1848" w:val="left" w:leader="none"/>
        </w:tabs>
        <w:spacing w:before="0"/>
        <w:ind w:left="0" w:right="0" w:firstLine="0"/>
        <w:jc w:val="right"/>
        <w:rPr>
          <w:rFonts w:ascii="Times New Roman" w:hAnsi="Times New Roman" w:cs="Times New Roman" w:eastAsia="Times New Roman" w:hint="default"/>
          <w:sz w:val="18"/>
          <w:szCs w:val="18"/>
        </w:rPr>
      </w:pPr>
      <w:r>
        <w:rPr>
          <w:rFonts w:ascii="Times New Roman"/>
          <w:spacing w:val="-1"/>
          <w:sz w:val="18"/>
        </w:rPr>
        <w:t>650,000.04</w:t>
        <w:tab/>
        <w:t>-85,466.64</w:t>
      </w:r>
    </w:p>
    <w:p>
      <w:pPr>
        <w:spacing w:before="132"/>
        <w:ind w:left="305" w:right="250" w:firstLine="0"/>
        <w:jc w:val="center"/>
        <w:rPr>
          <w:rFonts w:ascii="Times New Roman" w:hAnsi="Times New Roman" w:cs="Times New Roman" w:eastAsia="Times New Roman" w:hint="default"/>
          <w:sz w:val="18"/>
          <w:szCs w:val="18"/>
        </w:rPr>
      </w:pPr>
      <w:r>
        <w:rPr/>
        <w:br w:type="column"/>
      </w:r>
      <w:r>
        <w:rPr>
          <w:rFonts w:ascii="Times New Roman"/>
          <w:sz w:val="18"/>
        </w:rPr>
        <w:t>1,671,672.50</w:t>
      </w: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19"/>
          <w:szCs w:val="19"/>
        </w:rPr>
      </w:pPr>
    </w:p>
    <w:p>
      <w:pPr>
        <w:spacing w:before="0"/>
        <w:ind w:left="548" w:right="0" w:firstLine="0"/>
        <w:jc w:val="left"/>
        <w:rPr>
          <w:rFonts w:ascii="Times New Roman" w:hAnsi="Times New Roman" w:cs="Times New Roman" w:eastAsia="Times New Roman" w:hint="default"/>
          <w:sz w:val="18"/>
          <w:szCs w:val="18"/>
        </w:rPr>
      </w:pPr>
      <w:r>
        <w:rPr>
          <w:rFonts w:ascii="Times New Roman"/>
          <w:sz w:val="18"/>
        </w:rPr>
        <w:t>60,533.15</w:t>
      </w: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19"/>
          <w:szCs w:val="19"/>
        </w:rPr>
      </w:pPr>
    </w:p>
    <w:p>
      <w:pPr>
        <w:spacing w:before="0"/>
        <w:ind w:left="305" w:right="115" w:firstLine="0"/>
        <w:jc w:val="center"/>
        <w:rPr>
          <w:rFonts w:ascii="Times New Roman" w:hAnsi="Times New Roman" w:cs="Times New Roman" w:eastAsia="Times New Roman" w:hint="default"/>
          <w:sz w:val="18"/>
          <w:szCs w:val="18"/>
        </w:rPr>
      </w:pPr>
      <w:r>
        <w:rPr>
          <w:rFonts w:ascii="Times New Roman"/>
          <w:sz w:val="18"/>
        </w:rPr>
        <w:t>564,533.40</w:t>
      </w:r>
    </w:p>
    <w:p>
      <w:pPr>
        <w:spacing w:after="0"/>
        <w:jc w:val="center"/>
        <w:rPr>
          <w:rFonts w:ascii="Times New Roman" w:hAnsi="Times New Roman" w:cs="Times New Roman" w:eastAsia="Times New Roman" w:hint="default"/>
          <w:sz w:val="18"/>
          <w:szCs w:val="18"/>
        </w:rPr>
        <w:sectPr>
          <w:type w:val="continuous"/>
          <w:pgSz w:w="11910" w:h="16840"/>
          <w:pgMar w:top="1580" w:bottom="680" w:left="740" w:right="940"/>
          <w:cols w:num="3" w:equalWidth="0">
            <w:col w:w="1406" w:space="2108"/>
            <w:col w:w="3092" w:space="2078"/>
            <w:col w:w="1546"/>
          </w:cols>
        </w:sectPr>
      </w:pPr>
    </w:p>
    <w:tbl>
      <w:tblPr>
        <w:tblW w:w="0" w:type="auto"/>
        <w:jc w:val="left"/>
        <w:tblInd w:w="121" w:type="dxa"/>
        <w:tblLayout w:type="fixed"/>
        <w:tblCellMar>
          <w:top w:w="0" w:type="dxa"/>
          <w:left w:w="0" w:type="dxa"/>
          <w:bottom w:w="0" w:type="dxa"/>
          <w:right w:w="0" w:type="dxa"/>
        </w:tblCellMar>
        <w:tblLook w:val="01E0"/>
      </w:tblPr>
      <w:tblGrid>
        <w:gridCol w:w="2948"/>
        <w:gridCol w:w="1822"/>
        <w:gridCol w:w="1820"/>
        <w:gridCol w:w="1529"/>
        <w:gridCol w:w="1819"/>
      </w:tblGrid>
      <w:tr>
        <w:trPr>
          <w:trHeight w:val="872" w:hRule="exact"/>
        </w:trPr>
        <w:tc>
          <w:tcPr>
            <w:tcW w:w="294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2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left="671" w:right="0"/>
              <w:jc w:val="left"/>
              <w:rPr>
                <w:rFonts w:ascii="Times New Roman" w:hAnsi="Times New Roman" w:cs="Times New Roman" w:eastAsia="Times New Roman" w:hint="default"/>
                <w:sz w:val="18"/>
                <w:szCs w:val="18"/>
              </w:rPr>
            </w:pPr>
            <w:r>
              <w:rPr>
                <w:rFonts w:ascii="Times New Roman"/>
                <w:sz w:val="18"/>
              </w:rPr>
              <w:t>42,791,875.05</w:t>
            </w:r>
          </w:p>
        </w:tc>
        <w:tc>
          <w:tcPr>
            <w:tcW w:w="182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left="833" w:right="0"/>
              <w:jc w:val="left"/>
              <w:rPr>
                <w:rFonts w:ascii="Times New Roman" w:hAnsi="Times New Roman" w:cs="Times New Roman" w:eastAsia="Times New Roman" w:hint="default"/>
                <w:sz w:val="18"/>
                <w:szCs w:val="18"/>
              </w:rPr>
            </w:pPr>
            <w:r>
              <w:rPr>
                <w:rFonts w:ascii="Times New Roman"/>
                <w:sz w:val="18"/>
              </w:rPr>
              <w:t>-865,855.08</w:t>
            </w:r>
          </w:p>
        </w:tc>
        <w:tc>
          <w:tcPr>
            <w:tcW w:w="1529" w:type="dxa"/>
            <w:tcBorders>
              <w:top w:val="single" w:sz="4" w:space="0" w:color="000000"/>
              <w:left w:val="single" w:sz="4" w:space="0" w:color="000000"/>
              <w:bottom w:val="nil" w:sz="6" w:space="0" w:color="auto"/>
              <w:right w:val="single" w:sz="4" w:space="0" w:color="000000"/>
            </w:tcBorders>
          </w:tcPr>
          <w:p>
            <w:pPr/>
          </w:p>
        </w:tc>
        <w:tc>
          <w:tcPr>
            <w:tcW w:w="1819"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669" w:right="0"/>
              <w:jc w:val="left"/>
              <w:rPr>
                <w:rFonts w:ascii="Times New Roman" w:hAnsi="Times New Roman" w:cs="Times New Roman" w:eastAsia="Times New Roman" w:hint="default"/>
                <w:sz w:val="18"/>
                <w:szCs w:val="18"/>
              </w:rPr>
            </w:pPr>
            <w:r>
              <w:rPr>
                <w:rFonts w:ascii="Times New Roman"/>
                <w:sz w:val="18"/>
              </w:rPr>
              <w:t>41,926,019.97</w:t>
            </w:r>
          </w:p>
        </w:tc>
      </w:tr>
    </w:tbl>
    <w:p>
      <w:pPr>
        <w:spacing w:line="20" w:lineRule="exact"/>
        <w:ind w:left="116" w:right="0" w:firstLine="0"/>
        <w:rPr>
          <w:rFonts w:ascii="Times New Roman" w:hAnsi="Times New Roman" w:cs="Times New Roman" w:eastAsia="Times New Roman" w:hint="default"/>
          <w:sz w:val="2"/>
          <w:szCs w:val="2"/>
        </w:rPr>
      </w:pPr>
      <w:r>
        <w:rPr/>
        <w:pict>
          <v:group style="position:absolute;margin-left:43.080002pt;margin-top:734.619995pt;width:432.95pt;height:.5pt;mso-position-horizontal-relative:page;mso-position-vertical-relative:page;z-index:-1430344" coordorigin="862,14692" coordsize="8659,10">
            <v:shape style="position:absolute;left:862;top:14692;width:10;height:10" type="#_x0000_t75" stroked="false">
              <v:imagedata r:id="rId755" o:title=""/>
            </v:shape>
            <v:shape style="position:absolute;left:871;top:14692;width:8649;height:10" type="#_x0000_t75" stroked="false">
              <v:imagedata r:id="rId786" o:title=""/>
            </v:shape>
            <w10:wrap type="none"/>
          </v:group>
        </w:pict>
      </w:r>
      <w:r>
        <w:rPr>
          <w:rFonts w:ascii="Times New Roman" w:hAnsi="Times New Roman" w:cs="Times New Roman" w:eastAsia="Times New Roman" w:hint="default"/>
          <w:sz w:val="2"/>
          <w:szCs w:val="2"/>
        </w:rPr>
        <w:pict>
          <v:group style="width:406.2pt;height:.5pt;mso-position-horizontal-relative:char;mso-position-vertical-relative:line" coordorigin="0,0" coordsize="8124,10">
            <v:shape style="position:absolute;left:5;top:0;width:10;height:10" type="#_x0000_t75" stroked="false">
              <v:imagedata r:id="rId755" o:title=""/>
            </v:shape>
            <v:shape style="position:absolute;left:0;top:0;width:2953;height:10" type="#_x0000_t75" stroked="false">
              <v:imagedata r:id="rId787" o:title=""/>
            </v:shape>
            <v:shape style="position:absolute;left:2963;top:0;width:5161;height:10" type="#_x0000_t75" stroked="false">
              <v:imagedata r:id="rId783" o:title=""/>
            </v:shape>
          </v:group>
        </w:pict>
      </w:r>
      <w:r>
        <w:rPr>
          <w:rFonts w:ascii="Times New Roman" w:hAnsi="Times New Roman" w:cs="Times New Roman" w:eastAsia="Times New Roman" w:hint="default"/>
          <w:sz w:val="2"/>
          <w:szCs w:val="2"/>
        </w:rPr>
      </w:r>
      <w:r>
        <w:rPr>
          <w:rFonts w:ascii="Times New Roman" w:hAnsi="Times New Roman" w:cs="Times New Roman" w:eastAsia="Times New Roman" w:hint="default"/>
          <w:sz w:val="2"/>
          <w:szCs w:val="2"/>
        </w:rPr>
        <w:drawing>
          <wp:inline distT="0" distB="0" distL="0" distR="0">
            <wp:extent cx="1155095" cy="6096"/>
            <wp:effectExtent l="0" t="0" r="0" b="0"/>
            <wp:docPr id="31" name="image752.png" descr=""/>
            <wp:cNvGraphicFramePr>
              <a:graphicFrameLocks noChangeAspect="1"/>
            </wp:cNvGraphicFramePr>
            <a:graphic>
              <a:graphicData uri="http://schemas.openxmlformats.org/drawingml/2006/picture">
                <pic:pic>
                  <pic:nvPicPr>
                    <pic:cNvPr id="32" name="image752.png"/>
                    <pic:cNvPicPr/>
                  </pic:nvPicPr>
                  <pic:blipFill>
                    <a:blip r:embed="rId784" cstate="print"/>
                    <a:stretch>
                      <a:fillRect/>
                    </a:stretch>
                  </pic:blipFill>
                  <pic:spPr>
                    <a:xfrm>
                      <a:off x="0" y="0"/>
                      <a:ext cx="1155095" cy="6096"/>
                    </a:xfrm>
                    <a:prstGeom prst="rect">
                      <a:avLst/>
                    </a:prstGeom>
                  </pic:spPr>
                </pic:pic>
              </a:graphicData>
            </a:graphic>
          </wp:inline>
        </w:drawing>
      </w:r>
      <w:r>
        <w:rPr>
          <w:rFonts w:ascii="Times New Roman" w:hAnsi="Times New Roman" w:cs="Times New Roman" w:eastAsia="Times New Roman" w:hint="default"/>
          <w:sz w:val="2"/>
          <w:szCs w:val="2"/>
        </w:rPr>
      </w:r>
    </w:p>
    <w:p>
      <w:pPr>
        <w:pStyle w:val="BodyText"/>
        <w:spacing w:line="240" w:lineRule="auto" w:before="40"/>
        <w:ind w:left="340" w:right="1937"/>
        <w:jc w:val="left"/>
      </w:pPr>
      <w:r>
        <w:rPr/>
        <w:pict>
          <v:group style="position:absolute;margin-left:42.840012pt;margin-top:-31.8363pt;width:497.65pt;height:.5pt;mso-position-horizontal-relative:page;mso-position-vertical-relative:paragraph;z-index:-1430704" coordorigin="857,-637" coordsize="9953,10">
            <v:shape style="position:absolute;left:862;top:-637;width:10;height:10" type="#_x0000_t75" stroked="false">
              <v:imagedata r:id="rId755" o:title=""/>
            </v:shape>
            <v:shape style="position:absolute;left:857;top:-637;width:2953;height:10" type="#_x0000_t75" stroked="false">
              <v:imagedata r:id="rId756" o:title=""/>
            </v:shape>
            <v:shape style="position:absolute;left:3805;top:-637;width:5175;height:10" type="#_x0000_t75" stroked="false">
              <v:imagedata r:id="rId757" o:title=""/>
            </v:shape>
            <v:shape style="position:absolute;left:8976;top:-637;width:1834;height:10" type="#_x0000_t75" stroked="false">
              <v:imagedata r:id="rId758" o:title=""/>
            </v:shape>
            <w10:wrap type="none"/>
          </v:group>
        </w:pict>
      </w:r>
      <w:r>
        <w:rPr/>
        <w:t>注：本年无形资产的摊销额为</w:t>
      </w:r>
      <w:r>
        <w:rPr>
          <w:spacing w:val="-52"/>
        </w:rPr>
        <w:t> </w:t>
      </w:r>
      <w:r>
        <w:rPr>
          <w:rFonts w:ascii="Times New Roman" w:hAnsi="Times New Roman" w:cs="Times New Roman" w:eastAsia="Times New Roman" w:hint="default"/>
        </w:rPr>
        <w:t>1,467,925.08 </w:t>
      </w:r>
      <w:r>
        <w:rPr>
          <w:spacing w:val="-3"/>
        </w:rPr>
        <w:t>元。</w:t>
      </w:r>
      <w:r>
        <w:rPr/>
      </w:r>
    </w:p>
    <w:p>
      <w:pPr>
        <w:pStyle w:val="BodyText"/>
        <w:spacing w:line="240" w:lineRule="auto" w:before="115"/>
        <w:ind w:left="760" w:right="1937"/>
        <w:jc w:val="left"/>
      </w:pPr>
      <w:r>
        <w:rPr/>
        <w:t>（</w:t>
      </w:r>
      <w:r>
        <w:rPr>
          <w:rFonts w:ascii="Times New Roman" w:hAnsi="Times New Roman" w:cs="Times New Roman" w:eastAsia="Times New Roman" w:hint="default"/>
        </w:rPr>
        <w:t>2</w:t>
      </w:r>
      <w:r>
        <w:rPr/>
        <w:t>）年末无形资产不存在发生减值的情形，无需计提减值准备。</w:t>
      </w:r>
    </w:p>
    <w:p>
      <w:pPr>
        <w:spacing w:line="240" w:lineRule="auto" w:before="9"/>
        <w:rPr>
          <w:rFonts w:ascii="宋体" w:hAnsi="宋体" w:cs="宋体" w:eastAsia="宋体" w:hint="default"/>
          <w:sz w:val="20"/>
          <w:szCs w:val="20"/>
        </w:rPr>
      </w:pPr>
    </w:p>
    <w:p>
      <w:pPr>
        <w:pStyle w:val="BodyText"/>
        <w:spacing w:line="240" w:lineRule="auto"/>
        <w:ind w:left="753" w:right="1937"/>
        <w:jc w:val="left"/>
      </w:pPr>
      <w:r>
        <w:rPr/>
        <w:t>（</w:t>
      </w:r>
      <w:r>
        <w:rPr>
          <w:rFonts w:ascii="Times New Roman" w:hAnsi="Times New Roman" w:cs="Times New Roman" w:eastAsia="Times New Roman" w:hint="default"/>
        </w:rPr>
        <w:t>3</w:t>
      </w:r>
      <w:r>
        <w:rPr/>
        <w:t>）公司开发项目支出：</w:t>
      </w:r>
    </w:p>
    <w:p>
      <w:pPr>
        <w:spacing w:line="240" w:lineRule="auto" w:before="2"/>
        <w:rPr>
          <w:rFonts w:ascii="宋体" w:hAnsi="宋体" w:cs="宋体" w:eastAsia="宋体" w:hint="default"/>
          <w:sz w:val="18"/>
          <w:szCs w:val="18"/>
        </w:rPr>
      </w:pPr>
    </w:p>
    <w:tbl>
      <w:tblPr>
        <w:tblW w:w="0" w:type="auto"/>
        <w:jc w:val="left"/>
        <w:tblInd w:w="121" w:type="dxa"/>
        <w:tblLayout w:type="fixed"/>
        <w:tblCellMar>
          <w:top w:w="0" w:type="dxa"/>
          <w:left w:w="0" w:type="dxa"/>
          <w:bottom w:w="0" w:type="dxa"/>
          <w:right w:w="0" w:type="dxa"/>
        </w:tblCellMar>
        <w:tblLook w:val="01E0"/>
      </w:tblPr>
      <w:tblGrid>
        <w:gridCol w:w="2364"/>
        <w:gridCol w:w="1277"/>
        <w:gridCol w:w="1596"/>
        <w:gridCol w:w="1604"/>
        <w:gridCol w:w="3351"/>
      </w:tblGrid>
      <w:tr>
        <w:trPr>
          <w:trHeight w:val="310" w:hRule="exact"/>
        </w:trPr>
        <w:tc>
          <w:tcPr>
            <w:tcW w:w="2364"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4955"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1313" w:right="0"/>
              <w:jc w:val="left"/>
              <w:rPr>
                <w:rFonts w:ascii="宋体" w:hAnsi="宋体" w:cs="宋体" w:eastAsia="宋体" w:hint="default"/>
                <w:sz w:val="18"/>
                <w:szCs w:val="18"/>
              </w:rPr>
            </w:pPr>
            <w:r>
              <w:rPr>
                <w:rFonts w:ascii="宋体" w:hAnsi="宋体" w:cs="宋体" w:eastAsia="宋体" w:hint="default"/>
                <w:sz w:val="18"/>
                <w:szCs w:val="18"/>
              </w:rPr>
              <w:t>本年减少</w:t>
            </w:r>
          </w:p>
        </w:tc>
      </w:tr>
      <w:tr>
        <w:trPr>
          <w:trHeight w:val="209" w:hRule="exact"/>
        </w:trPr>
        <w:tc>
          <w:tcPr>
            <w:tcW w:w="2364"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right="1"/>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1"/>
                <w:sz w:val="18"/>
                <w:szCs w:val="18"/>
              </w:rPr>
              <w:t> </w:t>
            </w:r>
            <w:r>
              <w:rPr>
                <w:rFonts w:ascii="宋体" w:hAnsi="宋体" w:cs="宋体" w:eastAsia="宋体" w:hint="default"/>
                <w:sz w:val="18"/>
                <w:szCs w:val="18"/>
              </w:rPr>
              <w:t>目</w:t>
            </w:r>
          </w:p>
        </w:tc>
        <w:tc>
          <w:tcPr>
            <w:tcW w:w="1277"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364"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596"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432"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604" w:type="dxa"/>
            <w:tcBorders>
              <w:top w:val="single" w:sz="4" w:space="0" w:color="000000"/>
              <w:left w:val="single" w:sz="4" w:space="0" w:color="000000"/>
              <w:bottom w:val="nil" w:sz="6" w:space="0" w:color="auto"/>
              <w:right w:val="single" w:sz="4" w:space="0" w:color="000000"/>
            </w:tcBorders>
          </w:tcPr>
          <w:p>
            <w:pPr/>
          </w:p>
        </w:tc>
        <w:tc>
          <w:tcPr>
            <w:tcW w:w="3351" w:type="dxa"/>
            <w:tcBorders>
              <w:top w:val="single" w:sz="4" w:space="0" w:color="000000"/>
              <w:left w:val="single" w:sz="4" w:space="0" w:color="000000"/>
              <w:bottom w:val="single" w:sz="4" w:space="0" w:color="000000"/>
              <w:right w:val="single" w:sz="4" w:space="0" w:color="000000"/>
            </w:tcBorders>
          </w:tcPr>
          <w:p>
            <w:pPr>
              <w:pStyle w:val="TableParagraph"/>
              <w:spacing w:line="196" w:lineRule="exact"/>
              <w:ind w:right="521"/>
              <w:jc w:val="right"/>
              <w:rPr>
                <w:rFonts w:ascii="宋体" w:hAnsi="宋体" w:cs="宋体" w:eastAsia="宋体" w:hint="default"/>
                <w:sz w:val="18"/>
                <w:szCs w:val="18"/>
              </w:rPr>
            </w:pPr>
            <w:r>
              <w:rPr>
                <w:rFonts w:ascii="宋体" w:hAnsi="宋体" w:cs="宋体" w:eastAsia="宋体" w:hint="default"/>
                <w:sz w:val="18"/>
                <w:szCs w:val="18"/>
              </w:rPr>
              <w:t>年末数</w:t>
            </w:r>
          </w:p>
        </w:tc>
      </w:tr>
      <w:tr>
        <w:trPr>
          <w:trHeight w:val="209" w:hRule="exact"/>
        </w:trPr>
        <w:tc>
          <w:tcPr>
            <w:tcW w:w="2364" w:type="dxa"/>
            <w:tcBorders>
              <w:top w:val="single" w:sz="4" w:space="0" w:color="000000"/>
              <w:left w:val="single" w:sz="4" w:space="0" w:color="000000"/>
              <w:bottom w:val="nil" w:sz="6" w:space="0" w:color="auto"/>
              <w:right w:val="single" w:sz="4" w:space="0" w:color="000000"/>
            </w:tcBorders>
          </w:tcPr>
          <w:p>
            <w:pPr/>
          </w:p>
        </w:tc>
        <w:tc>
          <w:tcPr>
            <w:tcW w:w="1277" w:type="dxa"/>
            <w:tcBorders>
              <w:top w:val="single" w:sz="4" w:space="0" w:color="000000"/>
              <w:left w:val="single" w:sz="4" w:space="0" w:color="000000"/>
              <w:bottom w:val="nil" w:sz="6" w:space="0" w:color="auto"/>
              <w:right w:val="single" w:sz="4" w:space="0" w:color="000000"/>
            </w:tcBorders>
          </w:tcPr>
          <w:p>
            <w:pPr/>
          </w:p>
        </w:tc>
        <w:tc>
          <w:tcPr>
            <w:tcW w:w="3200" w:type="dxa"/>
            <w:gridSpan w:val="2"/>
            <w:tcBorders>
              <w:top w:val="nil" w:sz="6" w:space="0" w:color="auto"/>
              <w:left w:val="nil" w:sz="6" w:space="0" w:color="auto"/>
              <w:bottom w:val="nil" w:sz="6" w:space="0" w:color="auto"/>
              <w:right w:val="nil" w:sz="6" w:space="0" w:color="auto"/>
            </w:tcBorders>
            <w:shd w:val="clear" w:color="auto" w:fill="000000"/>
          </w:tcPr>
          <w:p>
            <w:pPr>
              <w:pStyle w:val="TableParagraph"/>
              <w:spacing w:line="201" w:lineRule="exact"/>
              <w:ind w:left="1764" w:right="0"/>
              <w:jc w:val="left"/>
              <w:rPr>
                <w:rFonts w:ascii="宋体" w:hAnsi="宋体" w:cs="宋体" w:eastAsia="宋体" w:hint="default"/>
                <w:sz w:val="18"/>
                <w:szCs w:val="18"/>
              </w:rPr>
            </w:pPr>
            <w:r>
              <w:rPr>
                <w:rFonts w:ascii="宋体" w:hAnsi="宋体" w:cs="宋体" w:eastAsia="宋体" w:hint="default"/>
                <w:sz w:val="18"/>
                <w:szCs w:val="18"/>
              </w:rPr>
              <w:t>计入当期损益</w:t>
            </w:r>
          </w:p>
        </w:tc>
        <w:tc>
          <w:tcPr>
            <w:tcW w:w="3351" w:type="dxa"/>
            <w:tcBorders>
              <w:top w:val="single" w:sz="4" w:space="0" w:color="000000"/>
              <w:left w:val="single" w:sz="4" w:space="0" w:color="000000"/>
              <w:bottom w:val="single" w:sz="4" w:space="0" w:color="000000"/>
              <w:right w:val="single" w:sz="4" w:space="0" w:color="000000"/>
            </w:tcBorders>
          </w:tcPr>
          <w:p>
            <w:pPr>
              <w:pStyle w:val="TableParagraph"/>
              <w:spacing w:line="196" w:lineRule="exact"/>
              <w:ind w:left="187" w:right="0"/>
              <w:jc w:val="left"/>
              <w:rPr>
                <w:rFonts w:ascii="宋体" w:hAnsi="宋体" w:cs="宋体" w:eastAsia="宋体" w:hint="default"/>
                <w:sz w:val="18"/>
                <w:szCs w:val="18"/>
              </w:rPr>
            </w:pPr>
            <w:r>
              <w:rPr>
                <w:rFonts w:ascii="宋体" w:hAnsi="宋体" w:cs="宋体" w:eastAsia="宋体" w:hint="default"/>
                <w:sz w:val="18"/>
                <w:szCs w:val="18"/>
              </w:rPr>
              <w:t>确认为无形资产</w:t>
            </w:r>
          </w:p>
        </w:tc>
      </w:tr>
      <w:tr>
        <w:trPr>
          <w:trHeight w:val="422" w:hRule="exact"/>
        </w:trPr>
        <w:tc>
          <w:tcPr>
            <w:tcW w:w="236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数字证书认证系统</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0.00</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3,029,719.22</w:t>
            </w:r>
          </w:p>
        </w:tc>
        <w:tc>
          <w:tcPr>
            <w:tcW w:w="16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290,629.68</w:t>
            </w:r>
          </w:p>
        </w:tc>
        <w:tc>
          <w:tcPr>
            <w:tcW w:w="335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2,739,089.54</w:t>
            </w:r>
            <w:r>
              <w:rPr>
                <w:rFonts w:ascii="Times New Roman"/>
                <w:spacing w:val="-1"/>
                <w:sz w:val="18"/>
              </w:rPr>
            </w:r>
          </w:p>
        </w:tc>
      </w:tr>
      <w:tr>
        <w:trPr>
          <w:trHeight w:val="108" w:hRule="exact"/>
        </w:trPr>
        <w:tc>
          <w:tcPr>
            <w:tcW w:w="2364"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604" w:type="dxa"/>
            <w:tcBorders>
              <w:top w:val="nil" w:sz="6" w:space="0" w:color="auto"/>
              <w:left w:val="single" w:sz="4" w:space="0" w:color="000000"/>
              <w:bottom w:val="nil" w:sz="6" w:space="0" w:color="auto"/>
              <w:right w:val="single" w:sz="4" w:space="0" w:color="000000"/>
            </w:tcBorders>
          </w:tcPr>
          <w:p>
            <w:pPr/>
          </w:p>
        </w:tc>
        <w:tc>
          <w:tcPr>
            <w:tcW w:w="335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36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IPQAM</w:t>
            </w:r>
            <w:r>
              <w:rPr>
                <w:rFonts w:ascii="宋体" w:hAnsi="宋体" w:cs="宋体" w:eastAsia="宋体" w:hint="default"/>
                <w:sz w:val="18"/>
                <w:szCs w:val="18"/>
              </w:rPr>
              <w:t>项目</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0.00</w:t>
            </w:r>
            <w:r>
              <w:rPr>
                <w:rFonts w:ascii="Times New Roman"/>
                <w:spacing w:val="-1"/>
                <w:sz w:val="18"/>
              </w:rPr>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3,904,002.55</w:t>
            </w:r>
            <w:r>
              <w:rPr>
                <w:rFonts w:ascii="Times New Roman"/>
                <w:spacing w:val="-1"/>
                <w:sz w:val="18"/>
              </w:rPr>
            </w:r>
          </w:p>
        </w:tc>
        <w:tc>
          <w:tcPr>
            <w:tcW w:w="1604" w:type="dxa"/>
            <w:tcBorders>
              <w:top w:val="nil" w:sz="6" w:space="0" w:color="auto"/>
              <w:left w:val="single" w:sz="4" w:space="0" w:color="000000"/>
              <w:bottom w:val="nil" w:sz="6" w:space="0" w:color="auto"/>
              <w:right w:val="single" w:sz="4" w:space="0" w:color="000000"/>
            </w:tcBorders>
          </w:tcPr>
          <w:p>
            <w:pPr/>
          </w:p>
        </w:tc>
        <w:tc>
          <w:tcPr>
            <w:tcW w:w="3351"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3,904,002.55</w:t>
            </w:r>
            <w:r>
              <w:rPr>
                <w:rFonts w:ascii="Times New Roman"/>
                <w:spacing w:val="-1"/>
                <w:sz w:val="18"/>
              </w:rPr>
            </w:r>
          </w:p>
        </w:tc>
      </w:tr>
      <w:tr>
        <w:trPr>
          <w:trHeight w:val="108" w:hRule="exact"/>
        </w:trPr>
        <w:tc>
          <w:tcPr>
            <w:tcW w:w="2364"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604" w:type="dxa"/>
            <w:tcBorders>
              <w:top w:val="nil" w:sz="6" w:space="0" w:color="auto"/>
              <w:left w:val="single" w:sz="4" w:space="0" w:color="000000"/>
              <w:bottom w:val="nil" w:sz="6" w:space="0" w:color="auto"/>
              <w:right w:val="single" w:sz="4" w:space="0" w:color="000000"/>
            </w:tcBorders>
          </w:tcPr>
          <w:p>
            <w:pPr/>
          </w:p>
        </w:tc>
        <w:tc>
          <w:tcPr>
            <w:tcW w:w="3351" w:type="dxa"/>
            <w:tcBorders>
              <w:top w:val="nil" w:sz="6" w:space="0" w:color="auto"/>
              <w:left w:val="single" w:sz="4" w:space="0" w:color="000000"/>
              <w:bottom w:val="nil" w:sz="6" w:space="0" w:color="auto"/>
              <w:right w:val="single" w:sz="4" w:space="0" w:color="000000"/>
            </w:tcBorders>
          </w:tcPr>
          <w:p>
            <w:pPr/>
          </w:p>
        </w:tc>
      </w:tr>
      <w:tr>
        <w:trPr>
          <w:trHeight w:val="411" w:hRule="exact"/>
        </w:trPr>
        <w:tc>
          <w:tcPr>
            <w:tcW w:w="236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98"/>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0.00</w:t>
            </w:r>
            <w:r>
              <w:rPr>
                <w:rFonts w:ascii="Times New Roman"/>
                <w:b/>
                <w:spacing w:val="-1"/>
                <w:sz w:val="18"/>
              </w:rPr>
            </w:r>
            <w:r>
              <w:rPr>
                <w:rFonts w:ascii="Times New Roman"/>
                <w:spacing w:val="-1"/>
                <w:sz w:val="18"/>
              </w:rPr>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6,933,721.77</w:t>
            </w:r>
            <w:r>
              <w:rPr>
                <w:rFonts w:ascii="Times New Roman"/>
                <w:b/>
                <w:spacing w:val="-1"/>
                <w:sz w:val="18"/>
              </w:rPr>
            </w:r>
            <w:r>
              <w:rPr>
                <w:rFonts w:ascii="Times New Roman"/>
                <w:spacing w:val="-1"/>
                <w:sz w:val="18"/>
              </w:rPr>
            </w:r>
          </w:p>
        </w:tc>
        <w:tc>
          <w:tcPr>
            <w:tcW w:w="1604"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0"/>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290,629.68</w:t>
            </w:r>
            <w:r>
              <w:rPr>
                <w:rFonts w:ascii="Times New Roman"/>
                <w:b/>
                <w:spacing w:val="-1"/>
                <w:sz w:val="18"/>
              </w:rPr>
            </w:r>
            <w:r>
              <w:rPr>
                <w:rFonts w:ascii="Times New Roman"/>
                <w:spacing w:val="-1"/>
                <w:sz w:val="18"/>
              </w:rPr>
            </w:r>
          </w:p>
        </w:tc>
        <w:tc>
          <w:tcPr>
            <w:tcW w:w="335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6,643,092.09</w:t>
            </w:r>
            <w:r>
              <w:rPr>
                <w:rFonts w:ascii="Times New Roman"/>
                <w:b/>
                <w:spacing w:val="-1"/>
                <w:sz w:val="18"/>
              </w:rPr>
            </w:r>
            <w:r>
              <w:rPr>
                <w:rFonts w:ascii="Times New Roman"/>
                <w:spacing w:val="-1"/>
                <w:sz w:val="18"/>
              </w:rPr>
            </w:r>
          </w:p>
        </w:tc>
      </w:tr>
    </w:tbl>
    <w:p>
      <w:pPr>
        <w:spacing w:line="240" w:lineRule="auto" w:before="7"/>
        <w:rPr>
          <w:rFonts w:ascii="宋体" w:hAnsi="宋体" w:cs="宋体" w:eastAsia="宋体" w:hint="default"/>
          <w:sz w:val="6"/>
          <w:szCs w:val="6"/>
        </w:rPr>
      </w:pPr>
    </w:p>
    <w:p>
      <w:pPr>
        <w:pStyle w:val="BodyText"/>
        <w:spacing w:line="355" w:lineRule="auto" w:before="36"/>
        <w:ind w:left="760" w:right="1937"/>
        <w:jc w:val="left"/>
      </w:pPr>
      <w:r>
        <w:rPr/>
        <w:pict>
          <v:group style="position:absolute;margin-left:42.839981pt;margin-top:-108.726357pt;width:510.35pt;height:99.05pt;mso-position-horizontal-relative:page;mso-position-vertical-relative:paragraph;z-index:-1430680" coordorigin="857,-2175" coordsize="10207,1981">
            <v:shape style="position:absolute;left:862;top:-2175;width:10;height:10" type="#_x0000_t75" stroked="false">
              <v:imagedata r:id="rId755" o:title=""/>
            </v:shape>
            <v:shape style="position:absolute;left:857;top:-2175;width:2369;height:10" type="#_x0000_t75" stroked="false">
              <v:imagedata r:id="rId788" o:title=""/>
            </v:shape>
            <v:shape style="position:absolute;left:3221;top:-2175;width:1282;height:10" type="#_x0000_t75" stroked="false">
              <v:imagedata r:id="rId195" o:title=""/>
            </v:shape>
            <v:shape style="position:absolute;left:4499;top:-2175;width:6565;height:10" type="#_x0000_t75" stroked="false">
              <v:imagedata r:id="rId789" o:title=""/>
            </v:shape>
            <v:group style="position:absolute;left:9458;top:-2165;width:10;height:20" coordorigin="9458,-2165" coordsize="10,20">
              <v:shape style="position:absolute;left:9458;top:-2165;width:10;height:20" coordorigin="9458,-2165" coordsize="10,20" path="m9458,-2146l9468,-2146,9468,-2165,9458,-2165,9458,-2146xe" filled="true" fillcolor="#000000" stroked="false">
                <v:path arrowok="t"/>
                <v:fill type="solid"/>
              </v:shape>
            </v:group>
            <v:group style="position:absolute;left:9458;top:-2146;width:10;height:20" coordorigin="9458,-2146" coordsize="10,20">
              <v:shape style="position:absolute;left:9458;top:-2146;width:10;height:20" coordorigin="9458,-2146" coordsize="10,20" path="m9458,-2127l9468,-2127,9468,-2146,9458,-2146,9458,-2127xe" filled="true" fillcolor="#000000" stroked="false">
                <v:path arrowok="t"/>
                <v:fill type="solid"/>
              </v:shape>
            </v:group>
            <v:group style="position:absolute;left:9458;top:-2127;width:10;height:20" coordorigin="9458,-2127" coordsize="10,20">
              <v:shape style="position:absolute;left:9458;top:-2127;width:10;height:20" coordorigin="9458,-2127" coordsize="10,20" path="m9458,-2107l9468,-2107,9468,-2127,9458,-2127,9458,-2107xe" filled="true" fillcolor="#000000" stroked="false">
                <v:path arrowok="t"/>
                <v:fill type="solid"/>
              </v:shape>
            </v:group>
            <v:group style="position:absolute;left:9458;top:-2107;width:10;height:20" coordorigin="9458,-2107" coordsize="10,20">
              <v:shape style="position:absolute;left:9458;top:-2107;width:10;height:20" coordorigin="9458,-2107" coordsize="10,20" path="m9458,-2088l9468,-2088,9468,-2107,9458,-2107,9458,-2088xe" filled="true" fillcolor="#000000" stroked="false">
                <v:path arrowok="t"/>
                <v:fill type="solid"/>
              </v:shape>
            </v:group>
            <v:group style="position:absolute;left:9458;top:-2088;width:10;height:20" coordorigin="9458,-2088" coordsize="10,20">
              <v:shape style="position:absolute;left:9458;top:-2088;width:10;height:20" coordorigin="9458,-2088" coordsize="10,20" path="m9458,-2069l9468,-2069,9468,-2088,9458,-2088,9458,-2069xe" filled="true" fillcolor="#000000" stroked="false">
                <v:path arrowok="t"/>
                <v:fill type="solid"/>
              </v:shape>
            </v:group>
            <v:group style="position:absolute;left:9458;top:-2069;width:10;height:20" coordorigin="9458,-2069" coordsize="10,20">
              <v:shape style="position:absolute;left:9458;top:-2069;width:10;height:20" coordorigin="9458,-2069" coordsize="10,20" path="m9458,-2050l9468,-2050,9468,-2069,9458,-2069,9458,-2050xe" filled="true" fillcolor="#000000" stroked="false">
                <v:path arrowok="t"/>
                <v:fill type="solid"/>
              </v:shape>
            </v:group>
            <v:group style="position:absolute;left:9458;top:-2050;width:10;height:20" coordorigin="9458,-2050" coordsize="10,20">
              <v:shape style="position:absolute;left:9458;top:-2050;width:10;height:20" coordorigin="9458,-2050" coordsize="10,20" path="m9458,-2031l9468,-2031,9468,-2050,9458,-2050,9458,-2031xe" filled="true" fillcolor="#000000" stroked="false">
                <v:path arrowok="t"/>
                <v:fill type="solid"/>
              </v:shape>
            </v:group>
            <v:group style="position:absolute;left:9458;top:-2031;width:10;height:20" coordorigin="9458,-2031" coordsize="10,20">
              <v:shape style="position:absolute;left:9458;top:-2031;width:10;height:20" coordorigin="9458,-2031" coordsize="10,20" path="m9458,-2011l9468,-2011,9468,-2031,9458,-2031,9458,-2011xe" filled="true" fillcolor="#000000" stroked="false">
                <v:path arrowok="t"/>
                <v:fill type="solid"/>
              </v:shape>
            </v:group>
            <v:group style="position:absolute;left:9458;top:-2011;width:10;height:20" coordorigin="9458,-2011" coordsize="10,20">
              <v:shape style="position:absolute;left:9458;top:-2011;width:10;height:20" coordorigin="9458,-2011" coordsize="10,20" path="m9458,-1992l9468,-1992,9468,-2011,9458,-2011,9458,-1992xe" filled="true" fillcolor="#000000" stroked="false">
                <v:path arrowok="t"/>
                <v:fill type="solid"/>
              </v:shape>
            </v:group>
            <v:group style="position:absolute;left:9458;top:-1992;width:10;height:20" coordorigin="9458,-1992" coordsize="10,20">
              <v:shape style="position:absolute;left:9458;top:-1992;width:10;height:20" coordorigin="9458,-1992" coordsize="10,20" path="m9458,-1973l9468,-1973,9468,-1992,9458,-1992,9458,-1973xe" filled="true" fillcolor="#000000" stroked="false">
                <v:path arrowok="t"/>
                <v:fill type="solid"/>
              </v:shape>
            </v:group>
            <v:group style="position:absolute;left:9458;top:-1973;width:10;height:20" coordorigin="9458,-1973" coordsize="10,20">
              <v:shape style="position:absolute;left:9458;top:-1973;width:10;height:20" coordorigin="9458,-1973" coordsize="10,20" path="m9458,-1954l9468,-1954,9468,-1973,9458,-1973,9458,-1954xe" filled="true" fillcolor="#000000" stroked="false">
                <v:path arrowok="t"/>
                <v:fill type="solid"/>
              </v:shape>
            </v:group>
            <v:group style="position:absolute;left:9458;top:-1954;width:10;height:20" coordorigin="9458,-1954" coordsize="10,20">
              <v:shape style="position:absolute;left:9458;top:-1954;width:10;height:20" coordorigin="9458,-1954" coordsize="10,20" path="m9458,-1935l9468,-1935,9468,-1954,9458,-1954,9458,-1935xe" filled="true" fillcolor="#000000" stroked="false">
                <v:path arrowok="t"/>
                <v:fill type="solid"/>
              </v:shape>
            </v:group>
            <v:group style="position:absolute;left:9458;top:-1935;width:10;height:20" coordorigin="9458,-1935" coordsize="10,20">
              <v:shape style="position:absolute;left:9458;top:-1935;width:10;height:20" coordorigin="9458,-1935" coordsize="10,20" path="m9458,-1915l9468,-1915,9468,-1935,9458,-1935,9458,-1915xe" filled="true" fillcolor="#000000" stroked="false">
                <v:path arrowok="t"/>
                <v:fill type="solid"/>
              </v:shape>
            </v:group>
            <v:group style="position:absolute;left:9458;top:-1915;width:10;height:20" coordorigin="9458,-1915" coordsize="10,20">
              <v:shape style="position:absolute;left:9458;top:-1915;width:10;height:20" coordorigin="9458,-1915" coordsize="10,20" path="m9458,-1896l9468,-1896,9468,-1915,9458,-1915,9458,-1896xe" filled="true" fillcolor="#000000" stroked="false">
                <v:path arrowok="t"/>
                <v:fill type="solid"/>
              </v:shape>
            </v:group>
            <v:group style="position:absolute;left:9458;top:-1896;width:10;height:20" coordorigin="9458,-1896" coordsize="10,20">
              <v:shape style="position:absolute;left:9458;top:-1896;width:10;height:20" coordorigin="9458,-1896" coordsize="10,20" path="m9458,-1877l9468,-1877,9468,-1896,9458,-1896,9458,-1877xe" filled="true" fillcolor="#000000" stroked="false">
                <v:path arrowok="t"/>
                <v:fill type="solid"/>
              </v:shape>
            </v:group>
            <v:group style="position:absolute;left:9458;top:-1877;width:10;height:20" coordorigin="9458,-1877" coordsize="10,20">
              <v:shape style="position:absolute;left:9458;top:-1877;width:10;height:20" coordorigin="9458,-1877" coordsize="10,20" path="m9458,-1858l9468,-1858,9468,-1877,9458,-1877,9458,-1858xe" filled="true" fillcolor="#000000" stroked="false">
                <v:path arrowok="t"/>
                <v:fill type="solid"/>
              </v:shape>
            </v:group>
            <v:group style="position:absolute;left:9458;top:-1858;width:10;height:20" coordorigin="9458,-1858" coordsize="10,20">
              <v:shape style="position:absolute;left:9458;top:-1858;width:10;height:20" coordorigin="9458,-1858" coordsize="10,20" path="m9458,-1839l9468,-1839,9468,-1858,9458,-1858,9458,-1839xe" filled="true" fillcolor="#000000" stroked="false">
                <v:path arrowok="t"/>
                <v:fill type="solid"/>
              </v:shape>
            </v:group>
            <v:group style="position:absolute;left:9458;top:-1839;width:10;height:20" coordorigin="9458,-1839" coordsize="10,20">
              <v:shape style="position:absolute;left:9458;top:-1839;width:10;height:20" coordorigin="9458,-1839" coordsize="10,20" path="m9458,-1819l9468,-1819,9468,-1839,9458,-1839,9458,-1819xe" filled="true" fillcolor="#000000" stroked="false">
                <v:path arrowok="t"/>
                <v:fill type="solid"/>
              </v:shape>
            </v:group>
            <v:group style="position:absolute;left:9458;top:-1819;width:10;height:20" coordorigin="9458,-1819" coordsize="10,20">
              <v:shape style="position:absolute;left:9458;top:-1819;width:10;height:20" coordorigin="9458,-1819" coordsize="10,20" path="m9458,-1800l9468,-1800,9468,-1819,9458,-1819,9458,-1800xe" filled="true" fillcolor="#000000" stroked="false">
                <v:path arrowok="t"/>
                <v:fill type="solid"/>
              </v:shape>
            </v:group>
            <v:group style="position:absolute;left:9458;top:-1800;width:10;height:20" coordorigin="9458,-1800" coordsize="10,20">
              <v:shape style="position:absolute;left:9458;top:-1800;width:10;height:20" coordorigin="9458,-1800" coordsize="10,20" path="m9458,-1781l9468,-1781,9468,-1800,9458,-1800,9458,-1781xe" filled="true" fillcolor="#000000" stroked="false">
                <v:path arrowok="t"/>
                <v:fill type="solid"/>
              </v:shape>
            </v:group>
            <v:group style="position:absolute;left:9458;top:-1781;width:10;height:20" coordorigin="9458,-1781" coordsize="10,20">
              <v:shape style="position:absolute;left:9458;top:-1781;width:10;height:20" coordorigin="9458,-1781" coordsize="10,20" path="m9458,-1762l9468,-1762,9468,-1781,9458,-1781,9458,-1762xe" filled="true" fillcolor="#000000" stroked="false">
                <v:path arrowok="t"/>
                <v:fill type="solid"/>
              </v:shape>
              <v:shape style="position:absolute;left:11054;top:-1762;width:10;height:2" type="#_x0000_t75" stroked="false">
                <v:imagedata r:id="rId790" o:title=""/>
              </v:shape>
              <v:shape style="position:absolute;left:6090;top:-1858;width:1613;height:108" type="#_x0000_t75" stroked="false">
                <v:imagedata r:id="rId791" o:title=""/>
              </v:shape>
              <v:shape style="position:absolute;left:7698;top:-1762;width:1769;height:12" type="#_x0000_t75" stroked="false">
                <v:imagedata r:id="rId255" o:title=""/>
              </v:shape>
            </v:group>
            <v:group style="position:absolute;left:9458;top:-1755;width:10;height:2" coordorigin="9458,-1755" coordsize="10,2">
              <v:shape style="position:absolute;left:9458;top:-1755;width:10;height:2" coordorigin="9458,-1755" coordsize="10,0" path="m9458,-1755l9468,-1755e" filled="false" stroked="true" strokeweight=".48004pt" strokecolor="#000000">
                <v:path arrowok="t"/>
              </v:shape>
            </v:group>
            <v:group style="position:absolute;left:9458;top:-1750;width:10;height:20" coordorigin="9458,-1750" coordsize="10,20">
              <v:shape style="position:absolute;left:9458;top:-1750;width:10;height:20" coordorigin="9458,-1750" coordsize="10,20" path="m9458,-1731l9468,-1731,9468,-1750,9458,-1750,9458,-1731xe" filled="true" fillcolor="#000000" stroked="false">
                <v:path arrowok="t"/>
                <v:fill type="solid"/>
              </v:shape>
            </v:group>
            <v:group style="position:absolute;left:9458;top:-1731;width:10;height:20" coordorigin="9458,-1731" coordsize="10,20">
              <v:shape style="position:absolute;left:9458;top:-1731;width:10;height:20" coordorigin="9458,-1731" coordsize="10,20" path="m9458,-1711l9468,-1711,9468,-1731,9458,-1731,9458,-1711xe" filled="true" fillcolor="#000000" stroked="false">
                <v:path arrowok="t"/>
                <v:fill type="solid"/>
              </v:shape>
            </v:group>
            <v:group style="position:absolute;left:9458;top:-1711;width:10;height:20" coordorigin="9458,-1711" coordsize="10,20">
              <v:shape style="position:absolute;left:9458;top:-1711;width:10;height:20" coordorigin="9458,-1711" coordsize="10,20" path="m9458,-1692l9468,-1692,9468,-1711,9458,-1711,9458,-1692xe" filled="true" fillcolor="#000000" stroked="false">
                <v:path arrowok="t"/>
                <v:fill type="solid"/>
              </v:shape>
            </v:group>
            <v:group style="position:absolute;left:9458;top:-1692;width:10;height:20" coordorigin="9458,-1692" coordsize="10,20">
              <v:shape style="position:absolute;left:9458;top:-1692;width:10;height:20" coordorigin="9458,-1692" coordsize="10,20" path="m9458,-1673l9468,-1673,9468,-1692,9458,-1692,9458,-1673xe" filled="true" fillcolor="#000000" stroked="false">
                <v:path arrowok="t"/>
                <v:fill type="solid"/>
              </v:shape>
            </v:group>
            <v:group style="position:absolute;left:9458;top:-1673;width:10;height:20" coordorigin="9458,-1673" coordsize="10,20">
              <v:shape style="position:absolute;left:9458;top:-1673;width:10;height:20" coordorigin="9458,-1673" coordsize="10,20" path="m9458,-1654l9468,-1654,9468,-1673,9458,-1673,9458,-1654xe" filled="true" fillcolor="#000000" stroked="false">
                <v:path arrowok="t"/>
                <v:fill type="solid"/>
              </v:shape>
            </v:group>
            <v:group style="position:absolute;left:9458;top:-1654;width:10;height:20" coordorigin="9458,-1654" coordsize="10,20">
              <v:shape style="position:absolute;left:9458;top:-1654;width:10;height:20" coordorigin="9458,-1654" coordsize="10,20" path="m9458,-1635l9468,-1635,9468,-1654,9458,-1654,9458,-1635xe" filled="true" fillcolor="#000000" stroked="false">
                <v:path arrowok="t"/>
                <v:fill type="solid"/>
              </v:shape>
            </v:group>
            <v:group style="position:absolute;left:9458;top:-1635;width:10;height:20" coordorigin="9458,-1635" coordsize="10,20">
              <v:shape style="position:absolute;left:9458;top:-1635;width:10;height:20" coordorigin="9458,-1635" coordsize="10,20" path="m9458,-1615l9468,-1615,9468,-1635,9458,-1635,9458,-1615xe" filled="true" fillcolor="#000000" stroked="false">
                <v:path arrowok="t"/>
                <v:fill type="solid"/>
              </v:shape>
            </v:group>
            <v:group style="position:absolute;left:9458;top:-1615;width:10;height:20" coordorigin="9458,-1615" coordsize="10,20">
              <v:shape style="position:absolute;left:9458;top:-1615;width:10;height:20" coordorigin="9458,-1615" coordsize="10,20" path="m9458,-1596l9468,-1596,9468,-1615,9458,-1615,9458,-1596xe" filled="true" fillcolor="#000000" stroked="false">
                <v:path arrowok="t"/>
                <v:fill type="solid"/>
              </v:shape>
            </v:group>
            <v:group style="position:absolute;left:9458;top:-1596;width:10;height:20" coordorigin="9458,-1596" coordsize="10,20">
              <v:shape style="position:absolute;left:9458;top:-1596;width:10;height:20" coordorigin="9458,-1596" coordsize="10,20" path="m9458,-1577l9468,-1577,9468,-1596,9458,-1596,9458,-1577xe" filled="true" fillcolor="#000000" stroked="false">
                <v:path arrowok="t"/>
                <v:fill type="solid"/>
              </v:shape>
            </v:group>
            <v:group style="position:absolute;left:9458;top:-1577;width:10;height:20" coordorigin="9458,-1577" coordsize="10,20">
              <v:shape style="position:absolute;left:9458;top:-1577;width:10;height:20" coordorigin="9458,-1577" coordsize="10,20" path="m9458,-1558l9468,-1558,9468,-1577,9458,-1577,9458,-1558xe" filled="true" fillcolor="#000000" stroked="false">
                <v:path arrowok="t"/>
                <v:fill type="solid"/>
              </v:shape>
            </v:group>
            <v:group style="position:absolute;left:9458;top:-1558;width:10;height:20" coordorigin="9458,-1558" coordsize="10,20">
              <v:shape style="position:absolute;left:9458;top:-1558;width:10;height:20" coordorigin="9458,-1558" coordsize="10,20" path="m9458,-1539l9468,-1539,9468,-1558,9458,-1558,9458,-1539xe" filled="true" fillcolor="#000000" stroked="false">
                <v:path arrowok="t"/>
                <v:fill type="solid"/>
              </v:shape>
            </v:group>
            <v:group style="position:absolute;left:9458;top:-1539;width:10;height:20" coordorigin="9458,-1539" coordsize="10,20">
              <v:shape style="position:absolute;left:9458;top:-1539;width:10;height:20" coordorigin="9458,-1539" coordsize="10,20" path="m9458,-1519l9468,-1519,9468,-1539,9458,-1539,9458,-1519xe" filled="true" fillcolor="#000000" stroked="false">
                <v:path arrowok="t"/>
                <v:fill type="solid"/>
              </v:shape>
            </v:group>
            <v:group style="position:absolute;left:9458;top:-1519;width:10;height:20" coordorigin="9458,-1519" coordsize="10,20">
              <v:shape style="position:absolute;left:9458;top:-1519;width:10;height:20" coordorigin="9458,-1519" coordsize="10,20" path="m9458,-1500l9468,-1500,9468,-1519,9458,-1519,9458,-1500xe" filled="true" fillcolor="#000000" stroked="false">
                <v:path arrowok="t"/>
                <v:fill type="solid"/>
              </v:shape>
            </v:group>
            <v:group style="position:absolute;left:9458;top:-1500;width:10;height:20" coordorigin="9458,-1500" coordsize="10,20">
              <v:shape style="position:absolute;left:9458;top:-1500;width:10;height:20" coordorigin="9458,-1500" coordsize="10,20" path="m9458,-1481l9468,-1481,9468,-1500,9458,-1500,9458,-1481xe" filled="true" fillcolor="#000000" stroked="false">
                <v:path arrowok="t"/>
                <v:fill type="solid"/>
              </v:shape>
            </v:group>
            <v:group style="position:absolute;left:9458;top:-1481;width:10;height:20" coordorigin="9458,-1481" coordsize="10,20">
              <v:shape style="position:absolute;left:9458;top:-1481;width:10;height:20" coordorigin="9458,-1481" coordsize="10,20" path="m9458,-1462l9468,-1462,9468,-1481,9458,-1481,9458,-1462xe" filled="true" fillcolor="#000000" stroked="false">
                <v:path arrowok="t"/>
                <v:fill type="solid"/>
              </v:shape>
            </v:group>
            <v:group style="position:absolute;left:9458;top:-1462;width:10;height:20" coordorigin="9458,-1462" coordsize="10,20">
              <v:shape style="position:absolute;left:9458;top:-1462;width:10;height:20" coordorigin="9458,-1462" coordsize="10,20" path="m9458,-1443l9468,-1443,9468,-1462,9458,-1462,9458,-1443xe" filled="true" fillcolor="#000000" stroked="false">
                <v:path arrowok="t"/>
                <v:fill type="solid"/>
              </v:shape>
            </v:group>
            <v:group style="position:absolute;left:9458;top:-1443;width:10;height:20" coordorigin="9458,-1443" coordsize="10,20">
              <v:shape style="position:absolute;left:9458;top:-1443;width:10;height:20" coordorigin="9458,-1443" coordsize="10,20" path="m9458,-1423l9468,-1423,9468,-1443,9458,-1443,9458,-1423xe" filled="true" fillcolor="#000000" stroked="false">
                <v:path arrowok="t"/>
                <v:fill type="solid"/>
              </v:shape>
            </v:group>
            <v:group style="position:absolute;left:9458;top:-1423;width:10;height:20" coordorigin="9458,-1423" coordsize="10,20">
              <v:shape style="position:absolute;left:9458;top:-1423;width:10;height:20" coordorigin="9458,-1423" coordsize="10,20" path="m9458,-1404l9468,-1404,9468,-1423,9458,-1423,9458,-1404xe" filled="true" fillcolor="#000000" stroked="false">
                <v:path arrowok="t"/>
                <v:fill type="solid"/>
              </v:shape>
            </v:group>
            <v:group style="position:absolute;left:9458;top:-1404;width:10;height:20" coordorigin="9458,-1404" coordsize="10,20">
              <v:shape style="position:absolute;left:9458;top:-1404;width:10;height:20" coordorigin="9458,-1404" coordsize="10,20" path="m9458,-1385l9468,-1385,9468,-1404,9458,-1404,9458,-1385xe" filled="true" fillcolor="#000000" stroked="false">
                <v:path arrowok="t"/>
                <v:fill type="solid"/>
              </v:shape>
            </v:group>
            <v:group style="position:absolute;left:9458;top:-1385;width:10;height:20" coordorigin="9458,-1385" coordsize="10,20">
              <v:shape style="position:absolute;left:9458;top:-1385;width:10;height:20" coordorigin="9458,-1385" coordsize="10,20" path="m9458,-1366l9468,-1366,9468,-1385,9458,-1385,9458,-1366xe" filled="true" fillcolor="#000000" stroked="false">
                <v:path arrowok="t"/>
                <v:fill type="solid"/>
              </v:shape>
            </v:group>
            <v:group style="position:absolute;left:9458;top:-1366;width:10;height:20" coordorigin="9458,-1366" coordsize="10,20">
              <v:shape style="position:absolute;left:9458;top:-1366;width:10;height:20" coordorigin="9458,-1366" coordsize="10,20" path="m9458,-1347l9468,-1347,9468,-1366,9458,-1366,9458,-1347xe" filled="true" fillcolor="#000000" stroked="false">
                <v:path arrowok="t"/>
                <v:fill type="solid"/>
              </v:shape>
              <v:shape style="position:absolute;left:857;top:-1443;width:2388;height:110" type="#_x0000_t75" stroked="false">
                <v:imagedata r:id="rId792" o:title=""/>
              </v:shape>
              <v:shape style="position:absolute;left:3221;top:-1347;width:1292;height:14" type="#_x0000_t75" stroked="false">
                <v:imagedata r:id="rId793" o:title=""/>
              </v:shape>
              <v:shape style="position:absolute;left:4499;top:-1347;width:1610;height:14" type="#_x0000_t75" stroked="false">
                <v:imagedata r:id="rId794" o:title=""/>
              </v:shape>
              <v:shape style="position:absolute;left:6095;top:-1342;width:1608;height:10" type="#_x0000_t75" stroked="false">
                <v:imagedata r:id="rId795" o:title=""/>
              </v:shape>
              <v:shape style="position:absolute;left:7698;top:-1347;width:1769;height:14" type="#_x0000_t75" stroked="false">
                <v:imagedata r:id="rId796" o:title=""/>
              </v:shape>
              <v:shape style="position:absolute;left:9453;top:-1347;width:1610;height:14" type="#_x0000_t75" stroked="false">
                <v:imagedata r:id="rId797" o:title=""/>
              </v:shape>
            </v:group>
            <v:group style="position:absolute;left:9458;top:-1332;width:10;height:20" coordorigin="9458,-1332" coordsize="10,20">
              <v:shape style="position:absolute;left:9458;top:-1332;width:10;height:20" coordorigin="9458,-1332" coordsize="10,20" path="m9458,-1313l9468,-1313,9468,-1332,9458,-1332,9458,-1313xe" filled="true" fillcolor="#000000" stroked="false">
                <v:path arrowok="t"/>
                <v:fill type="solid"/>
              </v:shape>
            </v:group>
            <v:group style="position:absolute;left:9458;top:-1313;width:10;height:20" coordorigin="9458,-1313" coordsize="10,20">
              <v:shape style="position:absolute;left:9458;top:-1313;width:10;height:20" coordorigin="9458,-1313" coordsize="10,20" path="m9458,-1294l9468,-1294,9468,-1313,9458,-1313,9458,-1294xe" filled="true" fillcolor="#000000" stroked="false">
                <v:path arrowok="t"/>
                <v:fill type="solid"/>
              </v:shape>
            </v:group>
            <v:group style="position:absolute;left:9458;top:-1294;width:10;height:20" coordorigin="9458,-1294" coordsize="10,20">
              <v:shape style="position:absolute;left:9458;top:-1294;width:10;height:20" coordorigin="9458,-1294" coordsize="10,20" path="m9458,-1275l9468,-1275,9468,-1294,9458,-1294,9458,-1275xe" filled="true" fillcolor="#000000" stroked="false">
                <v:path arrowok="t"/>
                <v:fill type="solid"/>
              </v:shape>
            </v:group>
            <v:group style="position:absolute;left:9458;top:-1275;width:10;height:20" coordorigin="9458,-1275" coordsize="10,20">
              <v:shape style="position:absolute;left:9458;top:-1275;width:10;height:20" coordorigin="9458,-1275" coordsize="10,20" path="m9458,-1255l9468,-1255,9468,-1275,9458,-1275,9458,-1255xe" filled="true" fillcolor="#000000" stroked="false">
                <v:path arrowok="t"/>
                <v:fill type="solid"/>
              </v:shape>
            </v:group>
            <v:group style="position:absolute;left:9458;top:-1255;width:10;height:20" coordorigin="9458,-1255" coordsize="10,20">
              <v:shape style="position:absolute;left:9458;top:-1255;width:10;height:20" coordorigin="9458,-1255" coordsize="10,20" path="m9458,-1236l9468,-1236,9468,-1255,9458,-1255,9458,-1236xe" filled="true" fillcolor="#000000" stroked="false">
                <v:path arrowok="t"/>
                <v:fill type="solid"/>
              </v:shape>
            </v:group>
            <v:group style="position:absolute;left:9458;top:-1236;width:10;height:20" coordorigin="9458,-1236" coordsize="10,20">
              <v:shape style="position:absolute;left:9458;top:-1236;width:10;height:20" coordorigin="9458,-1236" coordsize="10,20" path="m9458,-1217l9468,-1217,9468,-1236,9458,-1236,9458,-1217xe" filled="true" fillcolor="#000000" stroked="false">
                <v:path arrowok="t"/>
                <v:fill type="solid"/>
              </v:shape>
            </v:group>
            <v:group style="position:absolute;left:9458;top:-1217;width:10;height:20" coordorigin="9458,-1217" coordsize="10,20">
              <v:shape style="position:absolute;left:9458;top:-1217;width:10;height:20" coordorigin="9458,-1217" coordsize="10,20" path="m9458,-1198l9468,-1198,9468,-1217,9458,-1217,9458,-1198xe" filled="true" fillcolor="#000000" stroked="false">
                <v:path arrowok="t"/>
                <v:fill type="solid"/>
              </v:shape>
            </v:group>
            <v:group style="position:absolute;left:9458;top:-1198;width:10;height:20" coordorigin="9458,-1198" coordsize="10,20">
              <v:shape style="position:absolute;left:9458;top:-1198;width:10;height:20" coordorigin="9458,-1198" coordsize="10,20" path="m9458,-1179l9468,-1179,9468,-1198,9458,-1198,9458,-1179xe" filled="true" fillcolor="#000000" stroked="false">
                <v:path arrowok="t"/>
                <v:fill type="solid"/>
              </v:shape>
            </v:group>
            <v:group style="position:absolute;left:9458;top:-1179;width:10;height:20" coordorigin="9458,-1179" coordsize="10,20">
              <v:shape style="position:absolute;left:9458;top:-1179;width:10;height:20" coordorigin="9458,-1179" coordsize="10,20" path="m9458,-1159l9468,-1159,9468,-1179,9458,-1179,9458,-1159xe" filled="true" fillcolor="#000000" stroked="false">
                <v:path arrowok="t"/>
                <v:fill type="solid"/>
              </v:shape>
            </v:group>
            <v:group style="position:absolute;left:9458;top:-1159;width:10;height:20" coordorigin="9458,-1159" coordsize="10,20">
              <v:shape style="position:absolute;left:9458;top:-1159;width:10;height:20" coordorigin="9458,-1159" coordsize="10,20" path="m9458,-1140l9468,-1140,9468,-1159,9458,-1159,9458,-1140xe" filled="true" fillcolor="#000000" stroked="false">
                <v:path arrowok="t"/>
                <v:fill type="solid"/>
              </v:shape>
            </v:group>
            <v:group style="position:absolute;left:9458;top:-1140;width:10;height:20" coordorigin="9458,-1140" coordsize="10,20">
              <v:shape style="position:absolute;left:9458;top:-1140;width:10;height:20" coordorigin="9458,-1140" coordsize="10,20" path="m9458,-1121l9468,-1121,9468,-1140,9458,-1140,9458,-1121xe" filled="true" fillcolor="#000000" stroked="false">
                <v:path arrowok="t"/>
                <v:fill type="solid"/>
              </v:shape>
            </v:group>
            <v:group style="position:absolute;left:9458;top:-1121;width:10;height:20" coordorigin="9458,-1121" coordsize="10,20">
              <v:shape style="position:absolute;left:9458;top:-1121;width:10;height:20" coordorigin="9458,-1121" coordsize="10,20" path="m9458,-1102l9468,-1102,9468,-1121,9458,-1121,9458,-1102xe" filled="true" fillcolor="#000000" stroked="false">
                <v:path arrowok="t"/>
                <v:fill type="solid"/>
              </v:shape>
            </v:group>
            <v:group style="position:absolute;left:9458;top:-1102;width:10;height:20" coordorigin="9458,-1102" coordsize="10,20">
              <v:shape style="position:absolute;left:9458;top:-1102;width:10;height:20" coordorigin="9458,-1102" coordsize="10,20" path="m9458,-1083l9468,-1083,9468,-1102,9458,-1102,9458,-1083xe" filled="true" fillcolor="#000000" stroked="false">
                <v:path arrowok="t"/>
                <v:fill type="solid"/>
              </v:shape>
            </v:group>
            <v:group style="position:absolute;left:9458;top:-1083;width:10;height:20" coordorigin="9458,-1083" coordsize="10,20">
              <v:shape style="position:absolute;left:9458;top:-1083;width:10;height:20" coordorigin="9458,-1083" coordsize="10,20" path="m9458,-1063l9468,-1063,9468,-1083,9458,-1083,9458,-1063xe" filled="true" fillcolor="#000000" stroked="false">
                <v:path arrowok="t"/>
                <v:fill type="solid"/>
              </v:shape>
            </v:group>
            <v:group style="position:absolute;left:9458;top:-1063;width:10;height:20" coordorigin="9458,-1063" coordsize="10,20">
              <v:shape style="position:absolute;left:9458;top:-1063;width:10;height:20" coordorigin="9458,-1063" coordsize="10,20" path="m9458,-1044l9468,-1044,9468,-1063,9458,-1063,9458,-1044xe" filled="true" fillcolor="#000000" stroked="false">
                <v:path arrowok="t"/>
                <v:fill type="solid"/>
              </v:shape>
            </v:group>
            <v:group style="position:absolute;left:9458;top:-1044;width:10;height:20" coordorigin="9458,-1044" coordsize="10,20">
              <v:shape style="position:absolute;left:9458;top:-1044;width:10;height:20" coordorigin="9458,-1044" coordsize="10,20" path="m9458,-1025l9468,-1025,9468,-1044,9458,-1044,9458,-1025xe" filled="true" fillcolor="#000000" stroked="false">
                <v:path arrowok="t"/>
                <v:fill type="solid"/>
              </v:shape>
            </v:group>
            <v:group style="position:absolute;left:9458;top:-1025;width:10;height:20" coordorigin="9458,-1025" coordsize="10,20">
              <v:shape style="position:absolute;left:9458;top:-1025;width:10;height:20" coordorigin="9458,-1025" coordsize="10,20" path="m9458,-1006l9468,-1006,9468,-1025,9458,-1025,9458,-1006xe" filled="true" fillcolor="#000000" stroked="false">
                <v:path arrowok="t"/>
                <v:fill type="solid"/>
              </v:shape>
            </v:group>
            <v:group style="position:absolute;left:9458;top:-1006;width:10;height:20" coordorigin="9458,-1006" coordsize="10,20">
              <v:shape style="position:absolute;left:9458;top:-1006;width:10;height:20" coordorigin="9458,-1006" coordsize="10,20" path="m9458,-987l9468,-987,9468,-1006,9458,-1006,9458,-987xe" filled="true" fillcolor="#000000" stroked="false">
                <v:path arrowok="t"/>
                <v:fill type="solid"/>
              </v:shape>
            </v:group>
            <v:group style="position:absolute;left:9458;top:-987;width:10;height:20" coordorigin="9458,-987" coordsize="10,20">
              <v:shape style="position:absolute;left:9458;top:-987;width:10;height:20" coordorigin="9458,-987" coordsize="10,20" path="m9458,-967l9468,-967,9468,-987,9458,-987,9458,-967xe" filled="true" fillcolor="#000000" stroked="false">
                <v:path arrowok="t"/>
                <v:fill type="solid"/>
              </v:shape>
            </v:group>
            <v:group style="position:absolute;left:9458;top:-967;width:10;height:20" coordorigin="9458,-967" coordsize="10,20">
              <v:shape style="position:absolute;left:9458;top:-967;width:10;height:20" coordorigin="9458,-967" coordsize="10,20" path="m9458,-948l9468,-948,9468,-967,9458,-967,9458,-948xe" filled="true" fillcolor="#000000" stroked="false">
                <v:path arrowok="t"/>
                <v:fill type="solid"/>
              </v:shape>
            </v:group>
            <v:group style="position:absolute;left:9458;top:-948;width:10;height:20" coordorigin="9458,-948" coordsize="10,20">
              <v:shape style="position:absolute;left:9458;top:-948;width:10;height:20" coordorigin="9458,-948" coordsize="10,20" path="m9458,-929l9468,-929,9468,-948,9458,-948,9458,-929xe" filled="true" fillcolor="#000000" stroked="false">
                <v:path arrowok="t"/>
                <v:fill type="solid"/>
              </v:shape>
              <v:shape style="position:absolute;left:857;top:-1025;width:2388;height:108" type="#_x0000_t75" stroked="false">
                <v:imagedata r:id="rId798" o:title=""/>
              </v:shape>
              <v:shape style="position:absolute;left:3221;top:-929;width:1292;height:12" type="#_x0000_t75" stroked="false">
                <v:imagedata r:id="rId799" o:title=""/>
              </v:shape>
              <v:shape style="position:absolute;left:4499;top:-929;width:1610;height:12" type="#_x0000_t75" stroked="false">
                <v:imagedata r:id="rId621" o:title=""/>
              </v:shape>
              <v:shape style="position:absolute;left:6095;top:-929;width:1618;height:12" type="#_x0000_t75" stroked="false">
                <v:imagedata r:id="rId800" o:title=""/>
              </v:shape>
              <v:shape style="position:absolute;left:7698;top:-929;width:1769;height:12" type="#_x0000_t75" stroked="false">
                <v:imagedata r:id="rId255" o:title=""/>
              </v:shape>
              <v:shape style="position:absolute;left:9453;top:-929;width:1610;height:12" type="#_x0000_t75" stroked="false">
                <v:imagedata r:id="rId621" o:title=""/>
              </v:shape>
            </v:group>
            <v:group style="position:absolute;left:9458;top:-917;width:10;height:20" coordorigin="9458,-917" coordsize="10,20">
              <v:shape style="position:absolute;left:9458;top:-917;width:10;height:20" coordorigin="9458,-917" coordsize="10,20" path="m9458,-898l9468,-898,9468,-917,9458,-917,9458,-898xe" filled="true" fillcolor="#000000" stroked="false">
                <v:path arrowok="t"/>
                <v:fill type="solid"/>
              </v:shape>
            </v:group>
            <v:group style="position:absolute;left:9458;top:-898;width:10;height:20" coordorigin="9458,-898" coordsize="10,20">
              <v:shape style="position:absolute;left:9458;top:-898;width:10;height:20" coordorigin="9458,-898" coordsize="10,20" path="m9458,-879l9468,-879,9468,-898,9458,-898,9458,-879xe" filled="true" fillcolor="#000000" stroked="false">
                <v:path arrowok="t"/>
                <v:fill type="solid"/>
              </v:shape>
            </v:group>
            <v:group style="position:absolute;left:9458;top:-879;width:10;height:20" coordorigin="9458,-879" coordsize="10,20">
              <v:shape style="position:absolute;left:9458;top:-879;width:10;height:20" coordorigin="9458,-879" coordsize="10,20" path="m9458,-859l9468,-859,9468,-879,9458,-879,9458,-859xe" filled="true" fillcolor="#000000" stroked="false">
                <v:path arrowok="t"/>
                <v:fill type="solid"/>
              </v:shape>
            </v:group>
            <v:group style="position:absolute;left:9458;top:-859;width:10;height:20" coordorigin="9458,-859" coordsize="10,20">
              <v:shape style="position:absolute;left:9458;top:-859;width:10;height:20" coordorigin="9458,-859" coordsize="10,20" path="m9458,-840l9468,-840,9468,-859,9458,-859,9458,-840xe" filled="true" fillcolor="#000000" stroked="false">
                <v:path arrowok="t"/>
                <v:fill type="solid"/>
              </v:shape>
            </v:group>
            <v:group style="position:absolute;left:9458;top:-840;width:10;height:20" coordorigin="9458,-840" coordsize="10,20">
              <v:shape style="position:absolute;left:9458;top:-840;width:10;height:20" coordorigin="9458,-840" coordsize="10,20" path="m9458,-821l9468,-821,9468,-840,9458,-840,9458,-821xe" filled="true" fillcolor="#000000" stroked="false">
                <v:path arrowok="t"/>
                <v:fill type="solid"/>
              </v:shape>
            </v:group>
            <v:group style="position:absolute;left:9458;top:-821;width:10;height:20" coordorigin="9458,-821" coordsize="10,20">
              <v:shape style="position:absolute;left:9458;top:-821;width:10;height:20" coordorigin="9458,-821" coordsize="10,20" path="m9458,-802l9468,-802,9468,-821,9458,-821,9458,-802xe" filled="true" fillcolor="#000000" stroked="false">
                <v:path arrowok="t"/>
                <v:fill type="solid"/>
              </v:shape>
            </v:group>
            <v:group style="position:absolute;left:9458;top:-802;width:10;height:20" coordorigin="9458,-802" coordsize="10,20">
              <v:shape style="position:absolute;left:9458;top:-802;width:10;height:20" coordorigin="9458,-802" coordsize="10,20" path="m9458,-783l9468,-783,9468,-802,9458,-802,9458,-783xe" filled="true" fillcolor="#000000" stroked="false">
                <v:path arrowok="t"/>
                <v:fill type="solid"/>
              </v:shape>
            </v:group>
            <v:group style="position:absolute;left:9458;top:-783;width:10;height:20" coordorigin="9458,-783" coordsize="10,20">
              <v:shape style="position:absolute;left:9458;top:-783;width:10;height:20" coordorigin="9458,-783" coordsize="10,20" path="m9458,-763l9468,-763,9468,-783,9458,-783,9458,-763xe" filled="true" fillcolor="#000000" stroked="false">
                <v:path arrowok="t"/>
                <v:fill type="solid"/>
              </v:shape>
            </v:group>
            <v:group style="position:absolute;left:9458;top:-763;width:10;height:20" coordorigin="9458,-763" coordsize="10,20">
              <v:shape style="position:absolute;left:9458;top:-763;width:10;height:20" coordorigin="9458,-763" coordsize="10,20" path="m9458,-744l9468,-744,9468,-763,9458,-763,9458,-744xe" filled="true" fillcolor="#000000" stroked="false">
                <v:path arrowok="t"/>
                <v:fill type="solid"/>
              </v:shape>
            </v:group>
            <v:group style="position:absolute;left:9458;top:-744;width:10;height:20" coordorigin="9458,-744" coordsize="10,20">
              <v:shape style="position:absolute;left:9458;top:-744;width:10;height:20" coordorigin="9458,-744" coordsize="10,20" path="m9458,-725l9468,-725,9468,-744,9458,-744,9458,-725xe" filled="true" fillcolor="#000000" stroked="false">
                <v:path arrowok="t"/>
                <v:fill type="solid"/>
              </v:shape>
            </v:group>
            <v:group style="position:absolute;left:9458;top:-725;width:10;height:20" coordorigin="9458,-725" coordsize="10,20">
              <v:shape style="position:absolute;left:9458;top:-725;width:10;height:20" coordorigin="9458,-725" coordsize="10,20" path="m9458,-706l9468,-706,9468,-725,9458,-725,9458,-706xe" filled="true" fillcolor="#000000" stroked="false">
                <v:path arrowok="t"/>
                <v:fill type="solid"/>
              </v:shape>
            </v:group>
            <v:group style="position:absolute;left:9458;top:-706;width:10;height:20" coordorigin="9458,-706" coordsize="10,20">
              <v:shape style="position:absolute;left:9458;top:-706;width:10;height:20" coordorigin="9458,-706" coordsize="10,20" path="m9458,-687l9468,-687,9468,-706,9458,-706,9458,-687xe" filled="true" fillcolor="#000000" stroked="false">
                <v:path arrowok="t"/>
                <v:fill type="solid"/>
              </v:shape>
            </v:group>
            <v:group style="position:absolute;left:9458;top:-687;width:10;height:20" coordorigin="9458,-687" coordsize="10,20">
              <v:shape style="position:absolute;left:9458;top:-687;width:10;height:20" coordorigin="9458,-687" coordsize="10,20" path="m9458,-667l9468,-667,9468,-687,9458,-687,9458,-667xe" filled="true" fillcolor="#000000" stroked="false">
                <v:path arrowok="t"/>
                <v:fill type="solid"/>
              </v:shape>
            </v:group>
            <v:group style="position:absolute;left:9458;top:-667;width:10;height:20" coordorigin="9458,-667" coordsize="10,20">
              <v:shape style="position:absolute;left:9458;top:-667;width:10;height:20" coordorigin="9458,-667" coordsize="10,20" path="m9458,-648l9468,-648,9468,-667,9458,-667,9458,-648xe" filled="true" fillcolor="#000000" stroked="false">
                <v:path arrowok="t"/>
                <v:fill type="solid"/>
              </v:shape>
            </v:group>
            <v:group style="position:absolute;left:9458;top:-648;width:10;height:20" coordorigin="9458,-648" coordsize="10,20">
              <v:shape style="position:absolute;left:9458;top:-648;width:10;height:20" coordorigin="9458,-648" coordsize="10,20" path="m9458,-629l9468,-629,9468,-648,9458,-648,9458,-629xe" filled="true" fillcolor="#000000" stroked="false">
                <v:path arrowok="t"/>
                <v:fill type="solid"/>
              </v:shape>
            </v:group>
            <v:group style="position:absolute;left:9458;top:-629;width:10;height:20" coordorigin="9458,-629" coordsize="10,20">
              <v:shape style="position:absolute;left:9458;top:-629;width:10;height:20" coordorigin="9458,-629" coordsize="10,20" path="m9458,-610l9468,-610,9468,-629,9458,-629,9458,-610xe" filled="true" fillcolor="#000000" stroked="false">
                <v:path arrowok="t"/>
                <v:fill type="solid"/>
              </v:shape>
            </v:group>
            <v:group style="position:absolute;left:9458;top:-610;width:10;height:20" coordorigin="9458,-610" coordsize="10,20">
              <v:shape style="position:absolute;left:9458;top:-610;width:10;height:20" coordorigin="9458,-610" coordsize="10,20" path="m9458,-591l9468,-591,9468,-610,9458,-610,9458,-591xe" filled="true" fillcolor="#000000" stroked="false">
                <v:path arrowok="t"/>
                <v:fill type="solid"/>
              </v:shape>
            </v:group>
            <v:group style="position:absolute;left:9458;top:-591;width:10;height:20" coordorigin="9458,-591" coordsize="10,20">
              <v:shape style="position:absolute;left:9458;top:-591;width:10;height:20" coordorigin="9458,-591" coordsize="10,20" path="m9458,-571l9468,-571,9468,-591,9458,-591,9458,-571xe" filled="true" fillcolor="#000000" stroked="false">
                <v:path arrowok="t"/>
                <v:fill type="solid"/>
              </v:shape>
            </v:group>
            <v:group style="position:absolute;left:9458;top:-571;width:10;height:20" coordorigin="9458,-571" coordsize="10,20">
              <v:shape style="position:absolute;left:9458;top:-571;width:10;height:20" coordorigin="9458,-571" coordsize="10,20" path="m9458,-552l9468,-552,9468,-571,9458,-571,9458,-552xe" filled="true" fillcolor="#000000" stroked="false">
                <v:path arrowok="t"/>
                <v:fill type="solid"/>
              </v:shape>
            </v:group>
            <v:group style="position:absolute;left:9458;top:-552;width:10;height:20" coordorigin="9458,-552" coordsize="10,20">
              <v:shape style="position:absolute;left:9458;top:-552;width:10;height:20" coordorigin="9458,-552" coordsize="10,20" path="m9458,-533l9468,-533,9468,-552,9458,-552,9458,-533xe" filled="true" fillcolor="#000000" stroked="false">
                <v:path arrowok="t"/>
                <v:fill type="solid"/>
              </v:shape>
            </v:group>
            <v:group style="position:absolute;left:9458;top:-533;width:10;height:20" coordorigin="9458,-533" coordsize="10,20">
              <v:shape style="position:absolute;left:9458;top:-533;width:10;height:20" coordorigin="9458,-533" coordsize="10,20" path="m9458,-514l9468,-514,9468,-533,9458,-533,9458,-514xe" filled="true" fillcolor="#000000" stroked="false">
                <v:path arrowok="t"/>
                <v:fill type="solid"/>
              </v:shape>
              <v:shape style="position:absolute;left:857;top:-610;width:2388;height:108" type="#_x0000_t75" stroked="false">
                <v:imagedata r:id="rId801" o:title=""/>
              </v:shape>
              <v:shape style="position:absolute;left:3221;top:-514;width:1292;height:12" type="#_x0000_t75" stroked="false">
                <v:imagedata r:id="rId802" o:title=""/>
              </v:shape>
              <v:shape style="position:absolute;left:4499;top:-514;width:1610;height:12" type="#_x0000_t75" stroked="false">
                <v:imagedata r:id="rId803" o:title=""/>
              </v:shape>
              <v:shape style="position:absolute;left:6095;top:-514;width:1618;height:12" type="#_x0000_t75" stroked="false">
                <v:imagedata r:id="rId804" o:title=""/>
              </v:shape>
              <v:shape style="position:absolute;left:7698;top:-514;width:1769;height:12" type="#_x0000_t75" stroked="false">
                <v:imagedata r:id="rId805" o:title=""/>
              </v:shape>
              <v:shape style="position:absolute;left:9453;top:-514;width:1610;height:12" type="#_x0000_t75" stroked="false">
                <v:imagedata r:id="rId806" o:title=""/>
              </v:shape>
            </v:group>
            <v:group style="position:absolute;left:9458;top:-502;width:10;height:20" coordorigin="9458,-502" coordsize="10,20">
              <v:shape style="position:absolute;left:9458;top:-502;width:10;height:20" coordorigin="9458,-502" coordsize="10,20" path="m9458,-483l9468,-483,9468,-502,9458,-502,9458,-483xe" filled="true" fillcolor="#000000" stroked="false">
                <v:path arrowok="t"/>
                <v:fill type="solid"/>
              </v:shape>
            </v:group>
            <v:group style="position:absolute;left:9458;top:-483;width:10;height:20" coordorigin="9458,-483" coordsize="10,20">
              <v:shape style="position:absolute;left:9458;top:-483;width:10;height:20" coordorigin="9458,-483" coordsize="10,20" path="m9458,-463l9468,-463,9468,-483,9458,-483,9458,-463xe" filled="true" fillcolor="#000000" stroked="false">
                <v:path arrowok="t"/>
                <v:fill type="solid"/>
              </v:shape>
            </v:group>
            <v:group style="position:absolute;left:9458;top:-463;width:10;height:20" coordorigin="9458,-463" coordsize="10,20">
              <v:shape style="position:absolute;left:9458;top:-463;width:10;height:20" coordorigin="9458,-463" coordsize="10,20" path="m9458,-444l9468,-444,9468,-463,9458,-463,9458,-444xe" filled="true" fillcolor="#000000" stroked="false">
                <v:path arrowok="t"/>
                <v:fill type="solid"/>
              </v:shape>
            </v:group>
            <v:group style="position:absolute;left:9458;top:-444;width:10;height:20" coordorigin="9458,-444" coordsize="10,20">
              <v:shape style="position:absolute;left:9458;top:-444;width:10;height:20" coordorigin="9458,-444" coordsize="10,20" path="m9458,-424l9468,-424,9468,-444,9458,-444,9458,-424xe" filled="true" fillcolor="#000000" stroked="false">
                <v:path arrowok="t"/>
                <v:fill type="solid"/>
              </v:shape>
            </v:group>
            <v:group style="position:absolute;left:9458;top:-424;width:10;height:20" coordorigin="9458,-424" coordsize="10,20">
              <v:shape style="position:absolute;left:9458;top:-424;width:10;height:20" coordorigin="9458,-424" coordsize="10,20" path="m9458,-405l9468,-405,9468,-424,9458,-424,9458,-405xe" filled="true" fillcolor="#000000" stroked="false">
                <v:path arrowok="t"/>
                <v:fill type="solid"/>
              </v:shape>
            </v:group>
            <v:group style="position:absolute;left:9458;top:-405;width:10;height:20" coordorigin="9458,-405" coordsize="10,20">
              <v:shape style="position:absolute;left:9458;top:-405;width:10;height:20" coordorigin="9458,-405" coordsize="10,20" path="m9458,-386l9468,-386,9468,-405,9458,-405,9458,-386xe" filled="true" fillcolor="#000000" stroked="false">
                <v:path arrowok="t"/>
                <v:fill type="solid"/>
              </v:shape>
            </v:group>
            <v:group style="position:absolute;left:9458;top:-386;width:10;height:20" coordorigin="9458,-386" coordsize="10,20">
              <v:shape style="position:absolute;left:9458;top:-386;width:10;height:20" coordorigin="9458,-386" coordsize="10,20" path="m9458,-367l9468,-367,9468,-386,9458,-386,9458,-367xe" filled="true" fillcolor="#000000" stroked="false">
                <v:path arrowok="t"/>
                <v:fill type="solid"/>
              </v:shape>
            </v:group>
            <v:group style="position:absolute;left:9458;top:-367;width:10;height:20" coordorigin="9458,-367" coordsize="10,20">
              <v:shape style="position:absolute;left:9458;top:-367;width:10;height:20" coordorigin="9458,-367" coordsize="10,20" path="m9458,-348l9468,-348,9468,-367,9458,-367,9458,-348xe" filled="true" fillcolor="#000000" stroked="false">
                <v:path arrowok="t"/>
                <v:fill type="solid"/>
              </v:shape>
            </v:group>
            <v:group style="position:absolute;left:9458;top:-348;width:10;height:20" coordorigin="9458,-348" coordsize="10,20">
              <v:shape style="position:absolute;left:9458;top:-348;width:10;height:20" coordorigin="9458,-348" coordsize="10,20" path="m9458,-328l9468,-328,9468,-348,9458,-348,9458,-328xe" filled="true" fillcolor="#000000" stroked="false">
                <v:path arrowok="t"/>
                <v:fill type="solid"/>
              </v:shape>
            </v:group>
            <v:group style="position:absolute;left:9458;top:-328;width:10;height:20" coordorigin="9458,-328" coordsize="10,20">
              <v:shape style="position:absolute;left:9458;top:-328;width:10;height:20" coordorigin="9458,-328" coordsize="10,20" path="m9458,-309l9468,-309,9468,-328,9458,-328,9458,-309xe" filled="true" fillcolor="#000000" stroked="false">
                <v:path arrowok="t"/>
                <v:fill type="solid"/>
              </v:shape>
            </v:group>
            <v:group style="position:absolute;left:9458;top:-309;width:10;height:20" coordorigin="9458,-309" coordsize="10,20">
              <v:shape style="position:absolute;left:9458;top:-309;width:10;height:20" coordorigin="9458,-309" coordsize="10,20" path="m9458,-290l9468,-290,9468,-309,9458,-309,9458,-290xe" filled="true" fillcolor="#000000" stroked="false">
                <v:path arrowok="t"/>
                <v:fill type="solid"/>
              </v:shape>
            </v:group>
            <v:group style="position:absolute;left:9458;top:-290;width:10;height:20" coordorigin="9458,-290" coordsize="10,20">
              <v:shape style="position:absolute;left:9458;top:-290;width:10;height:20" coordorigin="9458,-290" coordsize="10,20" path="m9458,-271l9468,-271,9468,-290,9458,-290,9458,-271xe" filled="true" fillcolor="#000000" stroked="false">
                <v:path arrowok="t"/>
                <v:fill type="solid"/>
              </v:shape>
            </v:group>
            <v:group style="position:absolute;left:9458;top:-271;width:10;height:20" coordorigin="9458,-271" coordsize="10,20">
              <v:shape style="position:absolute;left:9458;top:-271;width:10;height:20" coordorigin="9458,-271" coordsize="10,20" path="m9458,-252l9468,-252,9468,-271,9458,-271,9458,-252xe" filled="true" fillcolor="#000000" stroked="false">
                <v:path arrowok="t"/>
                <v:fill type="solid"/>
              </v:shape>
            </v:group>
            <v:group style="position:absolute;left:9458;top:-252;width:10;height:20" coordorigin="9458,-252" coordsize="10,20">
              <v:shape style="position:absolute;left:9458;top:-252;width:10;height:20" coordorigin="9458,-252" coordsize="10,20" path="m9458,-232l9468,-232,9468,-252,9458,-252,9458,-232xe" filled="true" fillcolor="#000000" stroked="false">
                <v:path arrowok="t"/>
                <v:fill type="solid"/>
              </v:shape>
            </v:group>
            <v:group style="position:absolute;left:9458;top:-232;width:10;height:20" coordorigin="9458,-232" coordsize="10,20">
              <v:shape style="position:absolute;left:9458;top:-232;width:10;height:20" coordorigin="9458,-232" coordsize="10,20" path="m9458,-213l9468,-213,9468,-232,9458,-232,9458,-213xe" filled="true" fillcolor="#000000" stroked="false">
                <v:path arrowok="t"/>
                <v:fill type="solid"/>
              </v:shape>
            </v:group>
            <v:group style="position:absolute;left:9458;top:-213;width:10;height:20" coordorigin="9458,-213" coordsize="10,20">
              <v:shape style="position:absolute;left:9458;top:-213;width:10;height:20" coordorigin="9458,-213" coordsize="10,20" path="m9458,-194l9468,-194,9468,-213,9458,-213,9458,-194xe" filled="true" fillcolor="#000000" stroked="false">
                <v:path arrowok="t"/>
                <v:fill type="solid"/>
              </v:shape>
            </v:group>
            <w10:wrap type="none"/>
          </v:group>
        </w:pict>
      </w:r>
      <w:r>
        <w:rPr/>
        <w:pict>
          <v:group style="position:absolute;margin-left:43.560001pt;margin-top:-9.696279pt;width:510.1pt;height:5.4pt;mso-position-horizontal-relative:page;mso-position-vertical-relative:paragraph;z-index:-1430656" coordorigin="871,-194" coordsize="10202,108">
            <v:shape style="position:absolute;left:871;top:-194;width:2374;height:108" type="#_x0000_t75" stroked="false">
              <v:imagedata r:id="rId807" o:title=""/>
            </v:shape>
            <v:shape style="position:absolute;left:3236;top:-194;width:1287;height:108" type="#_x0000_t75" stroked="false">
              <v:imagedata r:id="rId808" o:title=""/>
            </v:shape>
            <v:shape style="position:absolute;left:4513;top:-194;width:1606;height:108" type="#_x0000_t75" stroked="false">
              <v:imagedata r:id="rId809" o:title=""/>
            </v:shape>
            <v:shape style="position:absolute;left:6109;top:-194;width:1613;height:108" type="#_x0000_t75" stroked="false">
              <v:imagedata r:id="rId810" o:title=""/>
            </v:shape>
            <v:shape style="position:absolute;left:7713;top:-194;width:1765;height:108" type="#_x0000_t75" stroked="false">
              <v:imagedata r:id="rId811" o:title=""/>
            </v:shape>
            <v:shape style="position:absolute;left:9468;top:-194;width:1606;height:108" type="#_x0000_t75" stroked="false">
              <v:imagedata r:id="rId809" o:title=""/>
            </v:shape>
            <v:group style="position:absolute;left:11054;top:-91;width:10;height:2" coordorigin="11054,-91" coordsize="10,2">
              <v:shape style="position:absolute;left:11054;top:-91;width:10;height:2" coordorigin="11054,-91" coordsize="10,0" path="m11054,-91l11064,-91e" filled="false" stroked="true" strokeweight=".48004pt" strokecolor="#000000">
                <v:path arrowok="t"/>
              </v:shape>
            </v:group>
            <w10:wrap type="none"/>
          </v:group>
        </w:pict>
      </w:r>
      <w:r>
        <w:rPr/>
        <w:t>注：本年开发支出占本年研究开发项目支出总额的比例为</w:t>
      </w:r>
      <w:r>
        <w:rPr>
          <w:spacing w:val="-2"/>
        </w:rPr>
        <w:t> </w:t>
      </w:r>
      <w:r>
        <w:rPr>
          <w:rFonts w:ascii="Times New Roman" w:hAnsi="Times New Roman" w:cs="Times New Roman" w:eastAsia="Times New Roman" w:hint="default"/>
        </w:rPr>
        <w:t>10.96%</w:t>
      </w:r>
      <w:r>
        <w:rPr/>
        <w:t>；</w:t>
      </w:r>
      <w:r>
        <w:rPr>
          <w:w w:val="100"/>
        </w:rPr>
        <w:t> </w:t>
      </w:r>
      <w:r>
        <w:rPr/>
        <w:t>通过公司内部研究开发形成的无形资产占无形资产年末账面价值的比例为 </w:t>
      </w:r>
      <w:r>
        <w:rPr>
          <w:rFonts w:ascii="Times New Roman" w:hAnsi="Times New Roman" w:cs="Times New Roman" w:eastAsia="Times New Roman" w:hint="default"/>
        </w:rPr>
        <w:t>97.36%</w:t>
      </w:r>
      <w:r>
        <w:rPr>
          <w:rFonts w:ascii="Times New Roman" w:hAnsi="Times New Roman" w:cs="Times New Roman" w:eastAsia="Times New Roman" w:hint="default"/>
          <w:spacing w:val="-6"/>
        </w:rPr>
        <w:t> </w:t>
      </w:r>
      <w:r>
        <w:rPr/>
        <w:t>。</w:t>
      </w:r>
    </w:p>
    <w:p>
      <w:pPr>
        <w:spacing w:line="240" w:lineRule="auto" w:before="5"/>
        <w:rPr>
          <w:rFonts w:ascii="宋体" w:hAnsi="宋体" w:cs="宋体" w:eastAsia="宋体" w:hint="default"/>
          <w:sz w:val="32"/>
          <w:szCs w:val="32"/>
        </w:rPr>
      </w:pPr>
    </w:p>
    <w:p>
      <w:pPr>
        <w:pStyle w:val="Heading9"/>
        <w:spacing w:line="240" w:lineRule="auto"/>
        <w:ind w:left="546" w:right="1937"/>
        <w:jc w:val="left"/>
        <w:rPr>
          <w:b w:val="0"/>
          <w:bCs w:val="0"/>
        </w:rPr>
      </w:pPr>
      <w:r>
        <w:rPr>
          <w:rFonts w:ascii="Times New Roman" w:hAnsi="Times New Roman" w:cs="Times New Roman" w:eastAsia="Times New Roman" w:hint="default"/>
        </w:rPr>
        <w:t>14</w:t>
      </w:r>
      <w:r>
        <w:rPr/>
        <w:t>、递延所得税资产</w:t>
      </w:r>
      <w:r>
        <w:rPr>
          <w:rFonts w:ascii="Times New Roman" w:hAnsi="Times New Roman" w:cs="Times New Roman" w:eastAsia="Times New Roman" w:hint="default"/>
        </w:rPr>
        <w:t>/</w:t>
      </w:r>
      <w:r>
        <w:rPr/>
        <w:t>递延所得税负债</w:t>
      </w:r>
      <w:r>
        <w:rPr>
          <w:b w:val="0"/>
          <w:bCs w:val="0"/>
        </w:rPr>
      </w:r>
    </w:p>
    <w:p>
      <w:pPr>
        <w:pStyle w:val="BodyText"/>
        <w:spacing w:line="240" w:lineRule="auto" w:before="184"/>
        <w:ind w:left="551" w:right="1937"/>
        <w:jc w:val="left"/>
      </w:pPr>
      <w:r>
        <w:rPr/>
        <w:t>（一）递延所得税资产和递延所得税负债不以抵销后的净额列示</w:t>
      </w:r>
    </w:p>
    <w:p>
      <w:pPr>
        <w:pStyle w:val="BodyText"/>
        <w:spacing w:line="240" w:lineRule="auto" w:before="130"/>
        <w:ind w:left="647" w:right="1937"/>
        <w:jc w:val="left"/>
      </w:pPr>
      <w:r>
        <w:rPr/>
        <w:pict>
          <v:group style="position:absolute;margin-left:42.839996pt;margin-top:25.123653pt;width:433.2pt;height:.5pt;mso-position-horizontal-relative:page;mso-position-vertical-relative:paragraph;z-index:-1430632" coordorigin="857,502" coordsize="8664,10">
            <v:shape style="position:absolute;left:862;top:502;width:10;height:10" type="#_x0000_t75" stroked="false">
              <v:imagedata r:id="rId812" o:title=""/>
            </v:shape>
            <v:shape style="position:absolute;left:857;top:502;width:8664;height:10" type="#_x0000_t75" stroked="false">
              <v:imagedata r:id="rId813" o:title=""/>
            </v:shape>
            <w10:wrap type="none"/>
          </v:group>
        </w:pict>
      </w:r>
      <w:r>
        <w:rPr/>
        <w:pict>
          <v:shape style="position:absolute;margin-left:43.560001pt;margin-top:49.003654pt;width:431.971031pt;height:.48pt;mso-position-horizontal-relative:page;mso-position-vertical-relative:paragraph;z-index:-1430608" type="#_x0000_t75" stroked="false">
            <v:imagedata r:id="rId814" o:title=""/>
          </v:shape>
        </w:pict>
      </w:r>
      <w:r>
        <w:rPr/>
        <w:pict>
          <v:shape style="position:absolute;margin-left:43.560001pt;margin-top:72.903656pt;width:431.971031pt;height:.48pt;mso-position-horizontal-relative:page;mso-position-vertical-relative:paragraph;z-index:-1430584" type="#_x0000_t75" stroked="false">
            <v:imagedata r:id="rId814" o:title=""/>
          </v:shape>
        </w:pict>
      </w:r>
      <w:r>
        <w:rPr/>
        <w:pict>
          <v:shape style="position:absolute;margin-left:43.560001pt;margin-top:96.903656pt;width:431.971031pt;height:.48pt;mso-position-horizontal-relative:page;mso-position-vertical-relative:paragraph;z-index:-1430560" type="#_x0000_t75" stroked="false">
            <v:imagedata r:id="rId814" o:title=""/>
          </v:shape>
        </w:pict>
      </w:r>
      <w:r>
        <w:rPr/>
        <w:pict>
          <v:shape style="position:absolute;margin-left:43.560001pt;margin-top:120.783684pt;width:431.99803pt;height:.48pt;mso-position-horizontal-relative:page;mso-position-vertical-relative:paragraph;z-index:-1430536" type="#_x0000_t75" stroked="false">
            <v:imagedata r:id="rId814" o:title=""/>
          </v:shape>
        </w:pict>
      </w:r>
      <w:r>
        <w:rPr/>
        <w:t>（</w:t>
      </w:r>
      <w:r>
        <w:rPr>
          <w:rFonts w:ascii="Times New Roman" w:hAnsi="Times New Roman" w:cs="Times New Roman" w:eastAsia="Times New Roman" w:hint="default"/>
        </w:rPr>
        <w:t>1</w:t>
      </w:r>
      <w:r>
        <w:rPr/>
        <w:t>）已确认的递延所得税资产和递延所得税负债</w:t>
      </w:r>
    </w:p>
    <w:p>
      <w:pPr>
        <w:spacing w:line="240" w:lineRule="auto" w:before="3"/>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3263"/>
        <w:gridCol w:w="2552"/>
        <w:gridCol w:w="2835"/>
      </w:tblGrid>
      <w:tr>
        <w:trPr>
          <w:trHeight w:val="482" w:hRule="exact"/>
        </w:trPr>
        <w:tc>
          <w:tcPr>
            <w:tcW w:w="3263"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354"/>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  目</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3"/>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r>
      <w:tr>
        <w:trPr>
          <w:trHeight w:val="479" w:hRule="exact"/>
        </w:trPr>
        <w:tc>
          <w:tcPr>
            <w:tcW w:w="326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103" w:right="0"/>
              <w:jc w:val="left"/>
              <w:rPr>
                <w:rFonts w:ascii="宋体" w:hAnsi="宋体" w:cs="宋体" w:eastAsia="宋体" w:hint="default"/>
                <w:sz w:val="18"/>
                <w:szCs w:val="18"/>
              </w:rPr>
            </w:pPr>
            <w:r>
              <w:rPr>
                <w:rFonts w:ascii="宋体" w:hAnsi="宋体" w:cs="宋体" w:eastAsia="宋体" w:hint="default"/>
                <w:b/>
                <w:bCs/>
                <w:sz w:val="18"/>
                <w:szCs w:val="18"/>
              </w:rPr>
              <w:t>递延所得税资产：</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single" w:sz="4" w:space="0" w:color="000000"/>
            </w:tcBorders>
          </w:tcPr>
          <w:p>
            <w:pPr/>
          </w:p>
        </w:tc>
      </w:tr>
      <w:tr>
        <w:trPr>
          <w:trHeight w:val="483" w:hRule="exact"/>
        </w:trPr>
        <w:tc>
          <w:tcPr>
            <w:tcW w:w="3263"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103"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2,331,448.17</w:t>
            </w:r>
            <w:r>
              <w:rPr>
                <w:rFonts w:ascii="Times New Roman"/>
                <w:spacing w:val="-1"/>
                <w:sz w:val="18"/>
              </w:rPr>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1,477,676.51</w:t>
            </w:r>
            <w:r>
              <w:rPr>
                <w:rFonts w:ascii="Times New Roman"/>
                <w:spacing w:val="-1"/>
                <w:sz w:val="18"/>
              </w:rPr>
            </w:r>
          </w:p>
        </w:tc>
      </w:tr>
      <w:tr>
        <w:trPr>
          <w:trHeight w:val="478" w:hRule="exact"/>
        </w:trPr>
        <w:tc>
          <w:tcPr>
            <w:tcW w:w="3263"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616,600.00</w:t>
            </w:r>
            <w:r>
              <w:rPr>
                <w:rFonts w:ascii="Times New Roman"/>
                <w:spacing w:val="-1"/>
                <w:sz w:val="18"/>
              </w:rPr>
            </w:r>
          </w:p>
        </w:tc>
        <w:tc>
          <w:tcPr>
            <w:tcW w:w="2835" w:type="dxa"/>
            <w:tcBorders>
              <w:top w:val="nil" w:sz="6" w:space="0" w:color="auto"/>
              <w:left w:val="single" w:sz="4" w:space="0" w:color="000000"/>
              <w:bottom w:val="nil" w:sz="6" w:space="0" w:color="auto"/>
              <w:right w:val="single" w:sz="4" w:space="0" w:color="000000"/>
            </w:tcBorders>
          </w:tcPr>
          <w:p>
            <w:pPr/>
          </w:p>
        </w:tc>
      </w:tr>
      <w:tr>
        <w:trPr>
          <w:trHeight w:val="478" w:hRule="exact"/>
        </w:trPr>
        <w:tc>
          <w:tcPr>
            <w:tcW w:w="3263" w:type="dxa"/>
            <w:tcBorders>
              <w:top w:val="nil" w:sz="6" w:space="0" w:color="auto"/>
              <w:left w:val="single" w:sz="4" w:space="0" w:color="000000"/>
              <w:bottom w:val="nil" w:sz="6" w:space="0" w:color="auto"/>
              <w:right w:val="single" w:sz="4" w:space="0" w:color="000000"/>
            </w:tcBorders>
          </w:tcPr>
          <w:p>
            <w:pPr>
              <w:pStyle w:val="TableParagraph"/>
              <w:tabs>
                <w:tab w:pos="451" w:val="left" w:leader="none"/>
              </w:tabs>
              <w:spacing w:line="240" w:lineRule="auto" w:before="89"/>
              <w:ind w:right="1310"/>
              <w:jc w:val="right"/>
              <w:rPr>
                <w:rFonts w:ascii="宋体" w:hAnsi="宋体" w:cs="宋体" w:eastAsia="宋体" w:hint="default"/>
                <w:sz w:val="18"/>
                <w:szCs w:val="18"/>
              </w:rPr>
            </w:pPr>
            <w:r>
              <w:rPr>
                <w:rFonts w:ascii="宋体" w:hAnsi="宋体" w:cs="宋体" w:eastAsia="宋体" w:hint="default"/>
                <w:sz w:val="18"/>
                <w:szCs w:val="18"/>
              </w:rPr>
              <w:t>小</w:t>
              <w:tab/>
              <w:t>计</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double" w:color="000000"/>
              </w:rPr>
              <w:t>2,948,048.17</w:t>
            </w:r>
            <w:r>
              <w:rPr>
                <w:rFonts w:ascii="Times New Roman"/>
                <w:spacing w:val="-1"/>
                <w:sz w:val="18"/>
              </w:rPr>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right="10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double" w:color="000000"/>
              </w:rPr>
              <w:t>1,477,676.51</w:t>
            </w:r>
            <w:r>
              <w:rPr>
                <w:rFonts w:ascii="Times New Roman"/>
                <w:spacing w:val="-1"/>
                <w:sz w:val="18"/>
              </w:rPr>
            </w:r>
          </w:p>
        </w:tc>
      </w:tr>
      <w:tr>
        <w:trPr>
          <w:trHeight w:val="474" w:hRule="exact"/>
        </w:trPr>
        <w:tc>
          <w:tcPr>
            <w:tcW w:w="3263"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b/>
                <w:bCs/>
                <w:sz w:val="18"/>
                <w:szCs w:val="18"/>
              </w:rPr>
              <w:t>递延所得税负债：</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single" w:sz="4" w:space="0" w:color="000000"/>
            </w:tcBorders>
          </w:tcPr>
          <w:p>
            <w:pPr/>
          </w:p>
        </w:tc>
      </w:tr>
      <w:tr>
        <w:trPr>
          <w:trHeight w:val="483" w:hRule="exact"/>
        </w:trPr>
        <w:tc>
          <w:tcPr>
            <w:tcW w:w="3263" w:type="dxa"/>
            <w:tcBorders>
              <w:top w:val="nil" w:sz="6" w:space="0" w:color="auto"/>
              <w:left w:val="single" w:sz="4" w:space="0" w:color="000000"/>
              <w:bottom w:val="nil" w:sz="6" w:space="0" w:color="auto"/>
              <w:right w:val="single" w:sz="4" w:space="0" w:color="000000"/>
            </w:tcBorders>
          </w:tcPr>
          <w:p>
            <w:pPr>
              <w:pStyle w:val="TableParagraph"/>
              <w:tabs>
                <w:tab w:pos="453" w:val="left" w:leader="none"/>
              </w:tabs>
              <w:spacing w:line="240" w:lineRule="auto" w:before="93"/>
              <w:ind w:right="1306"/>
              <w:jc w:val="right"/>
              <w:rPr>
                <w:rFonts w:ascii="宋体" w:hAnsi="宋体" w:cs="宋体" w:eastAsia="宋体" w:hint="default"/>
                <w:sz w:val="18"/>
                <w:szCs w:val="18"/>
              </w:rPr>
            </w:pPr>
            <w:r>
              <w:rPr>
                <w:rFonts w:ascii="宋体" w:hAnsi="宋体" w:cs="宋体" w:eastAsia="宋体" w:hint="default"/>
                <w:sz w:val="18"/>
                <w:szCs w:val="18"/>
              </w:rPr>
              <w:t>小</w:t>
              <w:tab/>
              <w:t>计</w:t>
            </w:r>
          </w:p>
        </w:tc>
        <w:tc>
          <w:tcPr>
            <w:tcW w:w="2552" w:type="dxa"/>
            <w:tcBorders>
              <w:top w:val="nil" w:sz="6" w:space="0" w:color="auto"/>
              <w:left w:val="single" w:sz="4" w:space="0" w:color="000000"/>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4"/>
          <w:szCs w:val="24"/>
        </w:rPr>
      </w:pPr>
    </w:p>
    <w:p>
      <w:pPr>
        <w:pStyle w:val="BodyText"/>
        <w:spacing w:line="240" w:lineRule="auto" w:before="36"/>
        <w:ind w:left="340" w:right="1937"/>
        <w:jc w:val="left"/>
      </w:pPr>
      <w:r>
        <w:rPr/>
        <w:pict>
          <v:shape style="position:absolute;margin-left:43.560001pt;margin-top:-77.046310pt;width:431.99803pt;height:.48pt;mso-position-horizontal-relative:page;mso-position-vertical-relative:paragraph;z-index:-1430512" type="#_x0000_t75" stroked="false">
            <v:imagedata r:id="rId814" o:title=""/>
          </v:shape>
        </w:pict>
      </w:r>
      <w:r>
        <w:rPr/>
        <w:pict>
          <v:shape style="position:absolute;margin-left:43.560001pt;margin-top:-53.166309pt;width:431.99803pt;height:.48pt;mso-position-horizontal-relative:page;mso-position-vertical-relative:paragraph;z-index:-1430488" type="#_x0000_t75" stroked="false">
            <v:imagedata r:id="rId814" o:title=""/>
          </v:shape>
        </w:pict>
      </w:r>
      <w:r>
        <w:rPr/>
        <w:pict>
          <v:group style="position:absolute;margin-left:43.080002pt;margin-top:-29.286312pt;width:432.95pt;height:.5pt;mso-position-horizontal-relative:page;mso-position-vertical-relative:paragraph;z-index:-1430464" coordorigin="862,-586" coordsize="8659,10">
            <v:shape style="position:absolute;left:862;top:-586;width:10;height:10" type="#_x0000_t75" stroked="false">
              <v:imagedata r:id="rId812" o:title=""/>
            </v:shape>
            <v:shape style="position:absolute;left:871;top:-586;width:8649;height:10" type="#_x0000_t75" stroked="false">
              <v:imagedata r:id="rId786" o:title=""/>
            </v:shape>
            <w10:wrap type="none"/>
          </v:group>
        </w:pict>
      </w:r>
      <w:r>
        <w:rPr/>
        <w:pict>
          <v:group style="position:absolute;margin-left:42.840012pt;margin-top:25.823689pt;width:433.2pt;height:.5pt;mso-position-horizontal-relative:page;mso-position-vertical-relative:paragraph;z-index:-1430440" coordorigin="857,516" coordsize="8664,10">
            <v:shape style="position:absolute;left:862;top:516;width:10;height:10" type="#_x0000_t75" stroked="false">
              <v:imagedata r:id="rId815" o:title=""/>
            </v:shape>
            <v:shape style="position:absolute;left:857;top:516;width:8664;height:10" type="#_x0000_t75" stroked="false">
              <v:imagedata r:id="rId813" o:title=""/>
            </v:shape>
            <w10:wrap type="none"/>
          </v:group>
        </w:pict>
      </w:r>
      <w:r>
        <w:rPr/>
        <w:pict>
          <v:shape style="position:absolute;margin-left:43.560001pt;margin-top:49.823689pt;width:431.99803pt;height:.48pt;mso-position-horizontal-relative:page;mso-position-vertical-relative:paragraph;z-index:-1430416" type="#_x0000_t75" stroked="false">
            <v:imagedata r:id="rId814" o:title=""/>
          </v:shape>
        </w:pict>
      </w:r>
      <w:r>
        <w:rPr/>
        <w:pict>
          <v:shape style="position:absolute;margin-left:43.560001pt;margin-top:73.703690pt;width:431.99803pt;height:.48pt;mso-position-horizontal-relative:page;mso-position-vertical-relative:paragraph;z-index:-1430392" type="#_x0000_t75" stroked="false">
            <v:imagedata r:id="rId814" o:title=""/>
          </v:shape>
        </w:pict>
      </w:r>
      <w:r>
        <w:rPr/>
        <w:pict>
          <v:shape style="position:absolute;margin-left:43.560001pt;margin-top:97.583687pt;width:431.99803pt;height:.48pt;mso-position-horizontal-relative:page;mso-position-vertical-relative:paragraph;z-index:-1430368" type="#_x0000_t75" stroked="false">
            <v:imagedata r:id="rId814" o:title=""/>
          </v:shape>
        </w:pict>
      </w:r>
      <w:r>
        <w:rPr/>
        <w:t>（</w:t>
      </w:r>
      <w:r>
        <w:rPr>
          <w:rFonts w:ascii="Times New Roman" w:hAnsi="Times New Roman" w:cs="Times New Roman" w:eastAsia="Times New Roman" w:hint="default"/>
        </w:rPr>
        <w:t>2</w:t>
      </w:r>
      <w:r>
        <w:rPr/>
        <w:t>）未确认递延所得税资产明细</w:t>
      </w:r>
    </w:p>
    <w:p>
      <w:pPr>
        <w:spacing w:line="240" w:lineRule="auto" w:before="7"/>
        <w:rPr>
          <w:rFonts w:ascii="宋体" w:hAnsi="宋体" w:cs="宋体" w:eastAsia="宋体" w:hint="default"/>
          <w:sz w:val="14"/>
          <w:szCs w:val="14"/>
        </w:rPr>
      </w:pPr>
    </w:p>
    <w:tbl>
      <w:tblPr>
        <w:tblW w:w="0" w:type="auto"/>
        <w:jc w:val="left"/>
        <w:tblInd w:w="121" w:type="dxa"/>
        <w:tblLayout w:type="fixed"/>
        <w:tblCellMar>
          <w:top w:w="0" w:type="dxa"/>
          <w:left w:w="0" w:type="dxa"/>
          <w:bottom w:w="0" w:type="dxa"/>
          <w:right w:w="0" w:type="dxa"/>
        </w:tblCellMar>
        <w:tblLook w:val="01E0"/>
      </w:tblPr>
      <w:tblGrid>
        <w:gridCol w:w="3263"/>
        <w:gridCol w:w="2552"/>
        <w:gridCol w:w="2835"/>
      </w:tblGrid>
      <w:tr>
        <w:trPr>
          <w:trHeight w:val="484" w:hRule="exact"/>
        </w:trPr>
        <w:tc>
          <w:tcPr>
            <w:tcW w:w="3263"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  目</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3"/>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r>
      <w:tr>
        <w:trPr>
          <w:trHeight w:val="481" w:hRule="exact"/>
        </w:trPr>
        <w:tc>
          <w:tcPr>
            <w:tcW w:w="326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103"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0"/>
              <w:jc w:val="right"/>
              <w:rPr>
                <w:rFonts w:ascii="Times New Roman" w:hAnsi="Times New Roman" w:cs="Times New Roman" w:eastAsia="Times New Roman" w:hint="default"/>
                <w:sz w:val="18"/>
                <w:szCs w:val="18"/>
              </w:rPr>
            </w:pPr>
            <w:r>
              <w:rPr>
                <w:rFonts w:ascii="Times New Roman"/>
                <w:spacing w:val="-1"/>
                <w:sz w:val="18"/>
              </w:rPr>
              <w:t>370,789.14</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3"/>
              <w:jc w:val="right"/>
              <w:rPr>
                <w:rFonts w:ascii="Times New Roman" w:hAnsi="Times New Roman" w:cs="Times New Roman" w:eastAsia="Times New Roman" w:hint="default"/>
                <w:sz w:val="18"/>
                <w:szCs w:val="18"/>
              </w:rPr>
            </w:pPr>
            <w:r>
              <w:rPr>
                <w:rFonts w:ascii="Times New Roman"/>
                <w:spacing w:val="-1"/>
                <w:sz w:val="18"/>
              </w:rPr>
              <w:t>14,269.33</w:t>
            </w:r>
          </w:p>
        </w:tc>
      </w:tr>
      <w:tr>
        <w:trPr>
          <w:trHeight w:val="478" w:hRule="exact"/>
        </w:trPr>
        <w:tc>
          <w:tcPr>
            <w:tcW w:w="3263"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2552" w:type="dxa"/>
            <w:tcBorders>
              <w:top w:val="nil" w:sz="6" w:space="0" w:color="auto"/>
              <w:left w:val="single" w:sz="4" w:space="0" w:color="000000"/>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right="10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1,088,561.13</w:t>
            </w:r>
            <w:r>
              <w:rPr>
                <w:rFonts w:ascii="Times New Roman"/>
                <w:spacing w:val="-1"/>
                <w:sz w:val="18"/>
              </w:rPr>
            </w:r>
          </w:p>
        </w:tc>
      </w:tr>
      <w:tr>
        <w:trPr>
          <w:trHeight w:val="480" w:hRule="exact"/>
        </w:trPr>
        <w:tc>
          <w:tcPr>
            <w:tcW w:w="3263"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89"/>
              <w:ind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370,789.14</w:t>
            </w:r>
            <w:r>
              <w:rPr>
                <w:rFonts w:ascii="Times New Roman"/>
                <w:b/>
                <w:spacing w:val="-1"/>
                <w:sz w:val="18"/>
              </w:rPr>
            </w:r>
            <w:r>
              <w:rPr>
                <w:rFonts w:ascii="Times New Roman"/>
                <w:spacing w:val="-1"/>
                <w:sz w:val="18"/>
              </w:rPr>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1,102,830.46</w:t>
            </w:r>
            <w:r>
              <w:rPr>
                <w:rFonts w:ascii="Times New Roman"/>
                <w:b/>
                <w:spacing w:val="-1"/>
                <w:sz w:val="18"/>
              </w:rPr>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footerReference w:type="default" r:id="rId785"/>
          <w:pgSz w:w="11910" w:h="16840"/>
          <w:pgMar w:footer="1691" w:header="990" w:top="1160" w:bottom="1880" w:left="740" w:right="720"/>
          <w:pgNumType w:start="99"/>
        </w:sectPr>
      </w:pPr>
    </w:p>
    <w:p>
      <w:pPr>
        <w:spacing w:line="20" w:lineRule="exact"/>
        <w:ind w:left="306" w:right="0" w:firstLine="0"/>
        <w:rPr>
          <w:rFonts w:ascii="宋体" w:hAnsi="宋体" w:cs="宋体" w:eastAsia="宋体" w:hint="default"/>
          <w:sz w:val="2"/>
          <w:szCs w:val="2"/>
        </w:rPr>
      </w:pPr>
      <w:r>
        <w:rPr>
          <w:rFonts w:ascii="宋体" w:hAnsi="宋体" w:cs="宋体" w:eastAsia="宋体" w:hint="default"/>
          <w:sz w:val="2"/>
          <w:szCs w:val="2"/>
        </w:rPr>
        <w:pict>
          <v:group style="width:490.8pt;height:.5pt;mso-position-horizontal-relative:char;mso-position-vertical-relative:line" coordorigin="0,0" coordsize="9816,10">
            <v:group style="position:absolute;left:5;top:5;width:9806;height:2" coordorigin="5,5" coordsize="9806,2">
              <v:shape style="position:absolute;left:5;top:5;width:9806;height:2" coordorigin="5,5" coordsize="9806,0" path="m5,5l9811,5e" filled="false" stroked="true" strokeweight=".48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17"/>
          <w:szCs w:val="17"/>
        </w:rPr>
      </w:pPr>
    </w:p>
    <w:p>
      <w:pPr>
        <w:pStyle w:val="BodyText"/>
        <w:spacing w:line="321" w:lineRule="auto" w:before="36"/>
        <w:ind w:left="340" w:right="0"/>
        <w:jc w:val="left"/>
      </w:pPr>
      <w:r>
        <w:rPr/>
        <w:t>分别计提了</w:t>
      </w:r>
      <w:r>
        <w:rPr>
          <w:spacing w:val="-49"/>
        </w:rPr>
        <w:t> </w:t>
      </w:r>
      <w:r>
        <w:rPr>
          <w:rFonts w:ascii="Times New Roman" w:hAnsi="Times New Roman" w:cs="Times New Roman" w:eastAsia="Times New Roman" w:hint="default"/>
        </w:rPr>
        <w:t>2,243,427.30 </w:t>
      </w:r>
      <w:r>
        <w:rPr/>
        <w:t>元、</w:t>
      </w:r>
      <w:r>
        <w:rPr>
          <w:rFonts w:ascii="Times New Roman" w:hAnsi="Times New Roman" w:cs="Times New Roman" w:eastAsia="Times New Roman" w:hint="default"/>
        </w:rPr>
        <w:t>228,500.31</w:t>
      </w:r>
      <w:r>
        <w:rPr>
          <w:rFonts w:ascii="Times New Roman" w:hAnsi="Times New Roman" w:cs="Times New Roman" w:eastAsia="Times New Roman" w:hint="default"/>
          <w:spacing w:val="1"/>
        </w:rPr>
        <w:t> </w:t>
      </w:r>
      <w:r>
        <w:rPr/>
        <w:t>元共计</w:t>
      </w:r>
      <w:r>
        <w:rPr>
          <w:spacing w:val="-50"/>
        </w:rPr>
        <w:t> </w:t>
      </w:r>
      <w:r>
        <w:rPr>
          <w:rFonts w:ascii="Times New Roman" w:hAnsi="Times New Roman" w:cs="Times New Roman" w:eastAsia="Times New Roman" w:hint="default"/>
        </w:rPr>
        <w:t>2,471,927.61</w:t>
      </w:r>
      <w:r>
        <w:rPr>
          <w:rFonts w:ascii="Times New Roman" w:hAnsi="Times New Roman" w:cs="Times New Roman" w:eastAsia="Times New Roman" w:hint="default"/>
          <w:spacing w:val="3"/>
        </w:rPr>
        <w:t> </w:t>
      </w:r>
      <w:r>
        <w:rPr>
          <w:spacing w:val="-4"/>
        </w:rPr>
        <w:t>元坏账准备，由于公司处于免税期内，故未确</w:t>
      </w:r>
      <w:r>
        <w:rPr>
          <w:w w:val="100"/>
        </w:rPr>
        <w:t> </w:t>
      </w:r>
      <w:r>
        <w:rPr/>
        <w:t>认递延所得税资产。</w:t>
      </w:r>
    </w:p>
    <w:p>
      <w:pPr>
        <w:pStyle w:val="BodyText"/>
        <w:spacing w:line="240" w:lineRule="auto" w:before="162"/>
        <w:ind w:left="340" w:right="0"/>
        <w:jc w:val="left"/>
      </w:pPr>
      <w:r>
        <w:rPr/>
        <w:pict>
          <v:shape style="position:absolute;margin-left:50.880001pt;margin-top:32.123714pt;width:.48002pt;height:.48pt;mso-position-horizontal-relative:page;mso-position-vertical-relative:paragraph;z-index:-1430296" type="#_x0000_t75" stroked="false">
            <v:imagedata r:id="rId817" o:title=""/>
          </v:shape>
        </w:pict>
      </w:r>
      <w:r>
        <w:rPr/>
        <w:pict>
          <v:shape style="position:absolute;margin-left:517.299988pt;margin-top:32.123714pt;width:.48pt;height:.48pt;mso-position-horizontal-relative:page;mso-position-vertical-relative:paragraph;z-index:12184" type="#_x0000_t75" stroked="false">
            <v:imagedata r:id="rId817" o:title=""/>
          </v:shape>
        </w:pict>
      </w:r>
      <w:r>
        <w:rPr/>
        <w:pict>
          <v:shape style="position:absolute;margin-left:51.360001pt;margin-top:56.003716pt;width:465.959455pt;height:.48pt;mso-position-horizontal-relative:page;mso-position-vertical-relative:paragraph;z-index:-1430248" type="#_x0000_t75" stroked="false">
            <v:imagedata r:id="rId818" o:title=""/>
          </v:shape>
        </w:pict>
      </w:r>
      <w:r>
        <w:rPr/>
        <w:pict>
          <v:shape style="position:absolute;margin-left:51.360001pt;margin-top:79.883713pt;width:465.959455pt;height:.48pt;mso-position-horizontal-relative:page;mso-position-vertical-relative:paragraph;z-index:-1430224" type="#_x0000_t75" stroked="false">
            <v:imagedata r:id="rId818" o:title=""/>
          </v:shape>
        </w:pict>
      </w:r>
      <w:r>
        <w:rPr/>
        <w:t>（</w:t>
      </w:r>
      <w:r>
        <w:rPr>
          <w:rFonts w:ascii="Times New Roman" w:hAnsi="Times New Roman" w:cs="Times New Roman" w:eastAsia="Times New Roman" w:hint="default"/>
        </w:rPr>
        <w:t>3</w:t>
      </w:r>
      <w:r>
        <w:rPr/>
        <w:t>）应纳税差异和可抵扣差异项目明细</w:t>
      </w:r>
    </w:p>
    <w:p>
      <w:pPr>
        <w:spacing w:line="240" w:lineRule="auto" w:before="7"/>
        <w:rPr>
          <w:rFonts w:ascii="宋体" w:hAnsi="宋体" w:cs="宋体" w:eastAsia="宋体" w:hint="default"/>
          <w:sz w:val="14"/>
          <w:szCs w:val="14"/>
        </w:rPr>
      </w:pPr>
    </w:p>
    <w:tbl>
      <w:tblPr>
        <w:tblW w:w="0" w:type="auto"/>
        <w:jc w:val="left"/>
        <w:tblInd w:w="277" w:type="dxa"/>
        <w:tblLayout w:type="fixed"/>
        <w:tblCellMar>
          <w:top w:w="0" w:type="dxa"/>
          <w:left w:w="0" w:type="dxa"/>
          <w:bottom w:w="0" w:type="dxa"/>
          <w:right w:w="0" w:type="dxa"/>
        </w:tblCellMar>
        <w:tblLook w:val="01E0"/>
      </w:tblPr>
      <w:tblGrid>
        <w:gridCol w:w="3855"/>
        <w:gridCol w:w="4292"/>
        <w:gridCol w:w="1181"/>
      </w:tblGrid>
      <w:tr>
        <w:trPr>
          <w:trHeight w:val="417" w:hRule="exact"/>
        </w:trPr>
        <w:tc>
          <w:tcPr>
            <w:tcW w:w="3855" w:type="dxa"/>
            <w:tcBorders>
              <w:top w:val="single" w:sz="4" w:space="0" w:color="000000"/>
              <w:left w:val="single" w:sz="4" w:space="0" w:color="000000"/>
              <w:bottom w:val="nil" w:sz="6" w:space="0" w:color="auto"/>
              <w:right w:val="single" w:sz="4" w:space="0" w:color="000000"/>
            </w:tcBorders>
          </w:tcPr>
          <w:p>
            <w:pPr>
              <w:pStyle w:val="TableParagraph"/>
              <w:tabs>
                <w:tab w:pos="542" w:val="left" w:leader="none"/>
              </w:tabs>
              <w:spacing w:line="240" w:lineRule="auto" w:before="8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4292" w:type="dxa"/>
            <w:vMerge w:val="restart"/>
            <w:tcBorders>
              <w:top w:val="single" w:sz="4" w:space="0" w:color="000000"/>
              <w:left w:val="single" w:sz="4" w:space="0" w:color="000000"/>
              <w:right w:val="nil" w:sz="6" w:space="0" w:color="auto"/>
            </w:tcBorders>
          </w:tcPr>
          <w:p>
            <w:pPr/>
          </w:p>
        </w:tc>
        <w:tc>
          <w:tcPr>
            <w:tcW w:w="1181" w:type="dxa"/>
            <w:tcBorders>
              <w:top w:val="single" w:sz="4" w:space="0" w:color="000000"/>
              <w:left w:val="nil" w:sz="6" w:space="0" w:color="auto"/>
              <w:bottom w:val="nil" w:sz="6" w:space="0" w:color="auto"/>
              <w:right w:val="single" w:sz="4" w:space="0" w:color="000000"/>
            </w:tcBorders>
          </w:tcPr>
          <w:p>
            <w:pPr>
              <w:pStyle w:val="TableParagraph"/>
              <w:tabs>
                <w:tab w:pos="395" w:val="left" w:leader="none"/>
              </w:tabs>
              <w:spacing w:line="240" w:lineRule="auto" w:before="87"/>
              <w:ind w:right="-1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tab/>
            </w:r>
            <w:r>
              <w:rPr>
                <w:rFonts w:ascii="宋体" w:hAnsi="宋体" w:cs="宋体" w:eastAsia="宋体" w:hint="default"/>
                <w:sz w:val="18"/>
                <w:szCs w:val="18"/>
              </w:rPr>
            </w:r>
          </w:p>
        </w:tc>
      </w:tr>
      <w:tr>
        <w:trPr>
          <w:trHeight w:val="418" w:hRule="exact"/>
        </w:trPr>
        <w:tc>
          <w:tcPr>
            <w:tcW w:w="385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24" w:right="0"/>
              <w:jc w:val="left"/>
              <w:rPr>
                <w:rFonts w:ascii="宋体" w:hAnsi="宋体" w:cs="宋体" w:eastAsia="宋体" w:hint="default"/>
                <w:sz w:val="18"/>
                <w:szCs w:val="18"/>
              </w:rPr>
            </w:pPr>
            <w:r>
              <w:rPr>
                <w:rFonts w:ascii="宋体" w:hAnsi="宋体" w:cs="宋体" w:eastAsia="宋体" w:hint="default"/>
                <w:sz w:val="18"/>
                <w:szCs w:val="18"/>
              </w:rPr>
              <w:t>应纳税差异项目</w:t>
            </w:r>
          </w:p>
        </w:tc>
        <w:tc>
          <w:tcPr>
            <w:tcW w:w="4292" w:type="dxa"/>
            <w:vMerge/>
            <w:tcBorders>
              <w:left w:val="single" w:sz="4" w:space="0" w:color="000000"/>
              <w:right w:val="nil" w:sz="6" w:space="0" w:color="auto"/>
            </w:tcBorders>
          </w:tcPr>
          <w:p>
            <w:pPr/>
          </w:p>
        </w:tc>
        <w:tc>
          <w:tcPr>
            <w:tcW w:w="1181" w:type="dxa"/>
            <w:tcBorders>
              <w:top w:val="nil" w:sz="6" w:space="0" w:color="auto"/>
              <w:left w:val="nil" w:sz="6" w:space="0" w:color="auto"/>
              <w:bottom w:val="nil" w:sz="6" w:space="0" w:color="auto"/>
              <w:right w:val="single" w:sz="4" w:space="0" w:color="000000"/>
            </w:tcBorders>
          </w:tcPr>
          <w:p>
            <w:pPr/>
          </w:p>
        </w:tc>
      </w:tr>
      <w:tr>
        <w:trPr>
          <w:trHeight w:val="479" w:hRule="exact"/>
        </w:trPr>
        <w:tc>
          <w:tcPr>
            <w:tcW w:w="385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24"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4292" w:type="dxa"/>
            <w:vMerge/>
            <w:tcBorders>
              <w:left w:val="single" w:sz="4" w:space="0" w:color="000000"/>
              <w:right w:val="nil" w:sz="6" w:space="0" w:color="auto"/>
            </w:tcBorders>
          </w:tcPr>
          <w:p>
            <w:pPr/>
          </w:p>
        </w:tc>
        <w:tc>
          <w:tcPr>
            <w:tcW w:w="1181" w:type="dxa"/>
            <w:tcBorders>
              <w:top w:val="nil" w:sz="6" w:space="0" w:color="auto"/>
              <w:left w:val="nil" w:sz="6" w:space="0" w:color="auto"/>
              <w:bottom w:val="nil" w:sz="6" w:space="0" w:color="auto"/>
              <w:right w:val="single" w:sz="4" w:space="0" w:color="000000"/>
            </w:tcBorders>
          </w:tcPr>
          <w:p>
            <w:pPr/>
          </w:p>
        </w:tc>
      </w:tr>
      <w:tr>
        <w:trPr>
          <w:trHeight w:val="479" w:hRule="exact"/>
        </w:trPr>
        <w:tc>
          <w:tcPr>
            <w:tcW w:w="385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4" w:right="0"/>
              <w:jc w:val="left"/>
              <w:rPr>
                <w:rFonts w:ascii="宋体" w:hAnsi="宋体" w:cs="宋体" w:eastAsia="宋体" w:hint="default"/>
                <w:sz w:val="18"/>
                <w:szCs w:val="18"/>
              </w:rPr>
            </w:pPr>
            <w:r>
              <w:rPr>
                <w:rFonts w:ascii="宋体" w:hAnsi="宋体" w:cs="宋体" w:eastAsia="宋体" w:hint="default"/>
                <w:sz w:val="18"/>
                <w:szCs w:val="18"/>
              </w:rPr>
              <w:t>可抵扣差异项目</w:t>
            </w:r>
          </w:p>
        </w:tc>
        <w:tc>
          <w:tcPr>
            <w:tcW w:w="4292" w:type="dxa"/>
            <w:vMerge/>
            <w:tcBorders>
              <w:left w:val="single" w:sz="4" w:space="0" w:color="000000"/>
              <w:right w:val="nil" w:sz="6" w:space="0" w:color="auto"/>
            </w:tcBorders>
          </w:tcPr>
          <w:p>
            <w:pPr/>
          </w:p>
        </w:tc>
        <w:tc>
          <w:tcPr>
            <w:tcW w:w="1181" w:type="dxa"/>
            <w:tcBorders>
              <w:top w:val="nil" w:sz="6" w:space="0" w:color="auto"/>
              <w:left w:val="nil" w:sz="6" w:space="0" w:color="auto"/>
              <w:bottom w:val="nil" w:sz="6" w:space="0" w:color="auto"/>
              <w:right w:val="single" w:sz="4" w:space="0" w:color="000000"/>
            </w:tcBorders>
          </w:tcPr>
          <w:p>
            <w:pPr/>
          </w:p>
        </w:tc>
      </w:tr>
      <w:tr>
        <w:trPr>
          <w:trHeight w:val="397" w:hRule="exact"/>
        </w:trPr>
        <w:tc>
          <w:tcPr>
            <w:tcW w:w="385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坏账准备</w:t>
            </w:r>
            <w:r>
              <w:rPr>
                <w:rFonts w:ascii="Times New Roman" w:hAnsi="Times New Roman" w:cs="Times New Roman" w:eastAsia="Times New Roman" w:hint="default"/>
                <w:sz w:val="18"/>
                <w:szCs w:val="18"/>
              </w:rPr>
              <w:t>.</w:t>
            </w:r>
          </w:p>
        </w:tc>
        <w:tc>
          <w:tcPr>
            <w:tcW w:w="4292" w:type="dxa"/>
            <w:vMerge/>
            <w:tcBorders>
              <w:left w:val="single" w:sz="4" w:space="0" w:color="000000"/>
              <w:bottom w:val="nil" w:sz="6" w:space="0" w:color="auto"/>
              <w:right w:val="nil" w:sz="6" w:space="0" w:color="auto"/>
            </w:tcBorders>
          </w:tcPr>
          <w:p>
            <w:pPr/>
          </w:p>
        </w:tc>
        <w:tc>
          <w:tcPr>
            <w:tcW w:w="1181" w:type="dxa"/>
            <w:tcBorders>
              <w:top w:val="nil" w:sz="6" w:space="0" w:color="auto"/>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4"/>
              <w:jc w:val="right"/>
              <w:rPr>
                <w:rFonts w:ascii="Times New Roman" w:hAnsi="Times New Roman" w:cs="Times New Roman" w:eastAsia="Times New Roman" w:hint="default"/>
                <w:sz w:val="20"/>
                <w:szCs w:val="20"/>
              </w:rPr>
            </w:pPr>
            <w:r>
              <w:rPr>
                <w:rFonts w:ascii="Times New Roman"/>
                <w:w w:val="95"/>
                <w:sz w:val="20"/>
              </w:rPr>
              <w:t>23,314,481.73</w:t>
            </w:r>
            <w:r>
              <w:rPr>
                <w:rFonts w:ascii="Times New Roman"/>
                <w:sz w:val="20"/>
              </w:rPr>
            </w:r>
          </w:p>
        </w:tc>
      </w:tr>
      <w:tr>
        <w:trPr>
          <w:trHeight w:val="300" w:hRule="exact"/>
        </w:trPr>
        <w:tc>
          <w:tcPr>
            <w:tcW w:w="3855"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5473" w:type="dxa"/>
            <w:gridSpan w:val="2"/>
            <w:tcBorders>
              <w:top w:val="nil" w:sz="6" w:space="0" w:color="auto"/>
              <w:left w:val="single" w:sz="4" w:space="0" w:color="000000"/>
              <w:bottom w:val="nil" w:sz="6" w:space="0" w:color="auto"/>
              <w:right w:val="single" w:sz="4" w:space="0" w:color="000000"/>
            </w:tcBorders>
          </w:tcPr>
          <w:p>
            <w:pPr>
              <w:pStyle w:val="TableParagraph"/>
              <w:spacing w:line="209" w:lineRule="exact" w:before="130"/>
              <w:ind w:right="27"/>
              <w:jc w:val="right"/>
              <w:rPr>
                <w:rFonts w:ascii="Times New Roman" w:hAnsi="Times New Roman" w:cs="Times New Roman" w:eastAsia="Times New Roman" w:hint="default"/>
                <w:sz w:val="20"/>
                <w:szCs w:val="20"/>
              </w:rPr>
            </w:pPr>
            <w:r>
              <w:rPr>
                <w:rFonts w:ascii="Times New Roman"/>
                <w:b/>
                <w:w w:val="99"/>
                <w:sz w:val="20"/>
              </w:rPr>
            </w:r>
            <w:r>
              <w:rPr>
                <w:rFonts w:ascii="Times New Roman"/>
                <w:b/>
                <w:w w:val="95"/>
                <w:sz w:val="20"/>
                <w:u w:val="single" w:color="000000"/>
              </w:rPr>
              <w:t>23,314,481.73</w:t>
            </w:r>
            <w:r>
              <w:rPr>
                <w:rFonts w:ascii="Times New Roman"/>
                <w:b/>
                <w:w w:val="95"/>
                <w:sz w:val="20"/>
              </w:rPr>
            </w:r>
            <w:r>
              <w:rPr>
                <w:rFonts w:ascii="Times New Roman"/>
                <w:sz w:val="20"/>
              </w:rPr>
            </w:r>
          </w:p>
        </w:tc>
      </w:tr>
      <w:tr>
        <w:trPr>
          <w:trHeight w:val="149" w:hRule="exact"/>
        </w:trPr>
        <w:tc>
          <w:tcPr>
            <w:tcW w:w="3855" w:type="dxa"/>
            <w:tcBorders>
              <w:top w:val="nil" w:sz="6" w:space="0" w:color="auto"/>
              <w:left w:val="single" w:sz="4" w:space="0" w:color="000000"/>
              <w:bottom w:val="nil" w:sz="6" w:space="0" w:color="auto"/>
              <w:right w:val="nil" w:sz="6" w:space="0" w:color="auto"/>
            </w:tcBorders>
          </w:tcPr>
          <w:p>
            <w:pPr/>
          </w:p>
        </w:tc>
        <w:tc>
          <w:tcPr>
            <w:tcW w:w="5473" w:type="dxa"/>
            <w:gridSpan w:val="2"/>
            <w:tcBorders>
              <w:top w:val="nil" w:sz="6" w:space="0" w:color="auto"/>
              <w:left w:val="nil" w:sz="6" w:space="0" w:color="auto"/>
              <w:bottom w:val="nil" w:sz="6" w:space="0" w:color="auto"/>
              <w:right w:val="nil" w:sz="6" w:space="0" w:color="auto"/>
            </w:tcBorders>
          </w:tcPr>
          <w:p>
            <w:pPr/>
          </w:p>
        </w:tc>
      </w:tr>
    </w:tbl>
    <w:p>
      <w:pPr>
        <w:pStyle w:val="BodyText"/>
        <w:spacing w:line="273" w:lineRule="auto" w:before="138"/>
        <w:ind w:left="340" w:right="0" w:firstLine="211"/>
        <w:jc w:val="left"/>
      </w:pPr>
      <w:r>
        <w:rPr/>
        <w:pict>
          <v:shape style="position:absolute;margin-left:51.360001pt;margin-top:-60.786324pt;width:465.959455pt;height:.48pt;mso-position-horizontal-relative:page;mso-position-vertical-relative:paragraph;z-index:-1430200" type="#_x0000_t75" stroked="false">
            <v:imagedata r:id="rId818" o:title=""/>
          </v:shape>
        </w:pict>
      </w:r>
      <w:r>
        <w:rPr/>
        <w:pict>
          <v:shape style="position:absolute;margin-left:51.360001pt;margin-top:-36.786324pt;width:465.959455pt;height:.48pt;mso-position-horizontal-relative:page;mso-position-vertical-relative:paragraph;z-index:-1430176" type="#_x0000_t75" stroked="false">
            <v:imagedata r:id="rId818" o:title=""/>
          </v:shape>
        </w:pict>
      </w:r>
      <w:r>
        <w:rPr/>
        <w:pict>
          <v:group style="position:absolute;margin-left:50.880001pt;margin-top:-6.756303pt;width:467.15pt;height:6.5pt;mso-position-horizontal-relative:page;mso-position-vertical-relative:paragraph;z-index:-1430152" coordorigin="1018,-135" coordsize="9343,130">
            <v:group style="position:absolute;left:9168;top:-99;width:1152;height:2" coordorigin="9168,-99" coordsize="1152,2">
              <v:shape style="position:absolute;left:9168;top:-99;width:1152;height:2" coordorigin="9168,-99" coordsize="1152,0" path="m9168,-99l10320,-99e" filled="false" stroked="true" strokeweight=".48001pt" strokecolor="#000000">
                <v:path arrowok="t"/>
              </v:shape>
            </v:group>
            <v:group style="position:absolute;left:10346;top:-135;width:10;height:20" coordorigin="10346,-135" coordsize="10,20">
              <v:shape style="position:absolute;left:10346;top:-135;width:10;height:20" coordorigin="10346,-135" coordsize="10,20" path="m10346,-116l10356,-116,10356,-135,10346,-135,10346,-116xe" filled="true" fillcolor="#000000" stroked="false">
                <v:path arrowok="t"/>
                <v:fill type="solid"/>
              </v:shape>
            </v:group>
            <v:group style="position:absolute;left:10346;top:-116;width:10;height:20" coordorigin="10346,-116" coordsize="10,20">
              <v:shape style="position:absolute;left:10346;top:-116;width:10;height:20" coordorigin="10346,-116" coordsize="10,20" path="m10346,-97l10356,-97,10356,-116,10346,-116,10346,-97xe" filled="true" fillcolor="#000000" stroked="false">
                <v:path arrowok="t"/>
                <v:fill type="solid"/>
              </v:shape>
            </v:group>
            <v:group style="position:absolute;left:10346;top:-97;width:10;height:20" coordorigin="10346,-97" coordsize="10,20">
              <v:shape style="position:absolute;left:10346;top:-97;width:10;height:20" coordorigin="10346,-97" coordsize="10,20" path="m10346,-78l10356,-78,10356,-97,10346,-97,10346,-78xe" filled="true" fillcolor="#000000" stroked="false">
                <v:path arrowok="t"/>
                <v:fill type="solid"/>
              </v:shape>
            </v:group>
            <v:group style="position:absolute;left:10346;top:-78;width:10;height:20" coordorigin="10346,-78" coordsize="10,20">
              <v:shape style="position:absolute;left:10346;top:-78;width:10;height:20" coordorigin="10346,-78" coordsize="10,20" path="m10346,-58l10356,-58,10356,-78,10346,-78,10346,-58xe" filled="true" fillcolor="#000000" stroked="false">
                <v:path arrowok="t"/>
                <v:fill type="solid"/>
              </v:shape>
            </v:group>
            <v:group style="position:absolute;left:10346;top:-58;width:10;height:20" coordorigin="10346,-58" coordsize="10,20">
              <v:shape style="position:absolute;left:10346;top:-58;width:10;height:20" coordorigin="10346,-58" coordsize="10,20" path="m10346,-39l10356,-39,10356,-58,10346,-58,10346,-39xe" filled="true" fillcolor="#000000" stroked="false">
                <v:path arrowok="t"/>
                <v:fill type="solid"/>
              </v:shape>
            </v:group>
            <v:group style="position:absolute;left:10346;top:-39;width:10;height:20" coordorigin="10346,-39" coordsize="10,20">
              <v:shape style="position:absolute;left:10346;top:-39;width:10;height:20" coordorigin="10346,-39" coordsize="10,20" path="m10346,-20l10356,-20,10356,-39,10346,-39,10346,-20xe" filled="true" fillcolor="#000000" stroked="false">
                <v:path arrowok="t"/>
                <v:fill type="solid"/>
              </v:shape>
            </v:group>
            <v:group style="position:absolute;left:10346;top:-18;width:10;height:2" coordorigin="10346,-18" coordsize="10,2">
              <v:shape style="position:absolute;left:10346;top:-18;width:10;height:2" coordorigin="10346,-18" coordsize="10,0" path="m10346,-18l10356,-18e" filled="false" stroked="true" strokeweight=".23999pt" strokecolor="#000000">
                <v:path arrowok="t"/>
              </v:shape>
              <v:shape style="position:absolute;left:1018;top:-20;width:10;height:14" type="#_x0000_t75" stroked="false">
                <v:imagedata r:id="rId88" o:title=""/>
              </v:shape>
              <v:shape style="position:absolute;left:1027;top:-116;width:3865;height:110" type="#_x0000_t75" stroked="false">
                <v:imagedata r:id="rId819" o:title=""/>
              </v:shape>
              <v:shape style="position:absolute;left:4883;top:-15;width:5473;height:10" type="#_x0000_t75" stroked="false">
                <v:imagedata r:id="rId820" o:title=""/>
              </v:shape>
            </v:group>
            <v:group style="position:absolute;left:10346;top:-10;width:10;height:2" coordorigin="10346,-10" coordsize="10,2">
              <v:shape style="position:absolute;left:10346;top:-10;width:10;height:2" coordorigin="10346,-10" coordsize="10,0" path="m10346,-10l10356,-10e" filled="false" stroked="true" strokeweight=".47998pt" strokecolor="#000000">
                <v:path arrowok="t"/>
              </v:shape>
            </v:group>
            <w10:wrap type="none"/>
          </v:group>
        </w:pict>
      </w:r>
      <w:r>
        <w:rPr/>
        <w:pict>
          <v:shape style="position:absolute;margin-left:51.360001pt;margin-top:-18.786324pt;width:465.959455pt;height:.48pt;mso-position-horizontal-relative:page;mso-position-vertical-relative:paragraph;z-index:-1430128" type="#_x0000_t75" stroked="false">
            <v:imagedata r:id="rId818" o:title=""/>
          </v:shape>
        </w:pict>
      </w:r>
      <w:r>
        <w:rPr>
          <w:spacing w:val="-2"/>
        </w:rPr>
        <w:t>（二）公司在报告期内没有产生形成递延所得税负债的应纳税暂时性差异，无相互抵消的递延所得税资</w:t>
      </w:r>
      <w:r>
        <w:rPr>
          <w:w w:val="100"/>
        </w:rPr>
        <w:t> </w:t>
      </w:r>
      <w:r>
        <w:rPr/>
        <w:t>产和递延所得税负债。</w:t>
      </w:r>
    </w:p>
    <w:p>
      <w:pPr>
        <w:spacing w:line="240" w:lineRule="auto" w:before="0"/>
        <w:rPr>
          <w:rFonts w:ascii="宋体" w:hAnsi="宋体" w:cs="宋体" w:eastAsia="宋体" w:hint="default"/>
          <w:sz w:val="16"/>
          <w:szCs w:val="16"/>
        </w:rPr>
      </w:pPr>
    </w:p>
    <w:p>
      <w:pPr>
        <w:pStyle w:val="Heading9"/>
        <w:spacing w:line="240" w:lineRule="auto"/>
        <w:ind w:right="0"/>
        <w:jc w:val="left"/>
        <w:rPr>
          <w:b w:val="0"/>
          <w:bCs w:val="0"/>
        </w:rPr>
      </w:pPr>
      <w:r>
        <w:rPr/>
        <w:pict>
          <v:group style="position:absolute;margin-left:42.839996pt;margin-top:18.623648pt;width:524.8pt;height:83.65pt;mso-position-horizontal-relative:page;mso-position-vertical-relative:paragraph;z-index:-1430104" coordorigin="857,372" coordsize="10496,1673">
            <v:shape style="position:absolute;left:862;top:372;width:10;height:10" type="#_x0000_t75" stroked="false">
              <v:imagedata r:id="rId821" o:title=""/>
            </v:shape>
            <v:shape style="position:absolute;left:857;top:372;width:3018;height:10" type="#_x0000_t75" stroked="false">
              <v:imagedata r:id="rId822" o:title=""/>
            </v:shape>
            <v:shape style="position:absolute;left:3870;top:372;width:1423;height:10" type="#_x0000_t75" stroked="false">
              <v:imagedata r:id="rId823" o:title=""/>
            </v:shape>
            <v:shape style="position:absolute;left:5288;top:372;width:1409;height:10" type="#_x0000_t75" stroked="false">
              <v:imagedata r:id="rId824" o:title=""/>
            </v:shape>
            <v:shape style="position:absolute;left:6693;top:372;width:4650;height:10" type="#_x0000_t75" stroked="false">
              <v:imagedata r:id="rId825" o:title=""/>
            </v:shape>
            <v:group style="position:absolute;left:862;top:382;width:10;height:20" coordorigin="862,382" coordsize="10,20">
              <v:shape style="position:absolute;left:862;top:382;width:10;height:20" coordorigin="862,382" coordsize="10,20" path="m862,401l871,401,871,382,862,382,862,401xe" filled="true" fillcolor="#000000" stroked="false">
                <v:path arrowok="t"/>
                <v:fill type="solid"/>
              </v:shape>
            </v:group>
            <v:group style="position:absolute;left:862;top:401;width:10;height:20" coordorigin="862,401" coordsize="10,20">
              <v:shape style="position:absolute;left:862;top:401;width:10;height:20" coordorigin="862,401" coordsize="10,20" path="m862,420l871,420,871,401,862,401,862,420xe" filled="true" fillcolor="#000000" stroked="false">
                <v:path arrowok="t"/>
                <v:fill type="solid"/>
              </v:shape>
            </v:group>
            <v:group style="position:absolute;left:862;top:420;width:10;height:20" coordorigin="862,420" coordsize="10,20">
              <v:shape style="position:absolute;left:862;top:420;width:10;height:20" coordorigin="862,420" coordsize="10,20" path="m862,440l871,440,871,420,862,420,862,440xe" filled="true" fillcolor="#000000" stroked="false">
                <v:path arrowok="t"/>
                <v:fill type="solid"/>
              </v:shape>
            </v:group>
            <v:group style="position:absolute;left:862;top:440;width:10;height:20" coordorigin="862,440" coordsize="10,20">
              <v:shape style="position:absolute;left:862;top:440;width:10;height:20" coordorigin="862,440" coordsize="10,20" path="m862,459l871,459,871,440,862,440,862,459xe" filled="true" fillcolor="#000000" stroked="false">
                <v:path arrowok="t"/>
                <v:fill type="solid"/>
              </v:shape>
            </v:group>
            <v:group style="position:absolute;left:862;top:459;width:10;height:20" coordorigin="862,459" coordsize="10,20">
              <v:shape style="position:absolute;left:862;top:459;width:10;height:20" coordorigin="862,459" coordsize="10,20" path="m862,478l871,478,871,459,862,459,862,478xe" filled="true" fillcolor="#000000" stroked="false">
                <v:path arrowok="t"/>
                <v:fill type="solid"/>
              </v:shape>
            </v:group>
            <v:group style="position:absolute;left:862;top:478;width:10;height:20" coordorigin="862,478" coordsize="10,20">
              <v:shape style="position:absolute;left:862;top:478;width:10;height:20" coordorigin="862,478" coordsize="10,20" path="m862,497l871,497,871,478,862,478,862,497xe" filled="true" fillcolor="#000000" stroked="false">
                <v:path arrowok="t"/>
                <v:fill type="solid"/>
              </v:shape>
            </v:group>
            <v:group style="position:absolute;left:862;top:497;width:10;height:20" coordorigin="862,497" coordsize="10,20">
              <v:shape style="position:absolute;left:862;top:497;width:10;height:20" coordorigin="862,497" coordsize="10,20" path="m862,516l871,516,871,497,862,497,862,516xe" filled="true" fillcolor="#000000" stroked="false">
                <v:path arrowok="t"/>
                <v:fill type="solid"/>
              </v:shape>
            </v:group>
            <v:group style="position:absolute;left:862;top:516;width:10;height:20" coordorigin="862,516" coordsize="10,20">
              <v:shape style="position:absolute;left:862;top:516;width:10;height:20" coordorigin="862,516" coordsize="10,20" path="m862,536l871,536,871,516,862,516,862,536xe" filled="true" fillcolor="#000000" stroked="false">
                <v:path arrowok="t"/>
                <v:fill type="solid"/>
              </v:shape>
            </v:group>
            <v:group style="position:absolute;left:862;top:536;width:10;height:20" coordorigin="862,536" coordsize="10,20">
              <v:shape style="position:absolute;left:862;top:536;width:10;height:20" coordorigin="862,536" coordsize="10,20" path="m862,555l871,555,871,536,862,536,862,555xe" filled="true" fillcolor="#000000" stroked="false">
                <v:path arrowok="t"/>
                <v:fill type="solid"/>
              </v:shape>
            </v:group>
            <v:group style="position:absolute;left:862;top:555;width:10;height:20" coordorigin="862,555" coordsize="10,20">
              <v:shape style="position:absolute;left:862;top:555;width:10;height:20" coordorigin="862,555" coordsize="10,20" path="m862,574l871,574,871,555,862,555,862,574xe" filled="true" fillcolor="#000000" stroked="false">
                <v:path arrowok="t"/>
                <v:fill type="solid"/>
              </v:shape>
            </v:group>
            <v:group style="position:absolute;left:862;top:574;width:10;height:20" coordorigin="862,574" coordsize="10,20">
              <v:shape style="position:absolute;left:862;top:574;width:10;height:20" coordorigin="862,574" coordsize="10,20" path="m862,593l871,593,871,574,862,574,862,593xe" filled="true" fillcolor="#000000" stroked="false">
                <v:path arrowok="t"/>
                <v:fill type="solid"/>
              </v:shape>
            </v:group>
            <v:group style="position:absolute;left:862;top:593;width:10;height:20" coordorigin="862,593" coordsize="10,20">
              <v:shape style="position:absolute;left:862;top:593;width:10;height:20" coordorigin="862,593" coordsize="10,20" path="m862,612l871,612,871,593,862,593,862,612xe" filled="true" fillcolor="#000000" stroked="false">
                <v:path arrowok="t"/>
                <v:fill type="solid"/>
              </v:shape>
            </v:group>
            <v:group style="position:absolute;left:862;top:612;width:10;height:20" coordorigin="862,612" coordsize="10,20">
              <v:shape style="position:absolute;left:862;top:612;width:10;height:20" coordorigin="862,612" coordsize="10,20" path="m862,632l871,632,871,612,862,612,862,632xe" filled="true" fillcolor="#000000" stroked="false">
                <v:path arrowok="t"/>
                <v:fill type="solid"/>
              </v:shape>
            </v:group>
            <v:group style="position:absolute;left:862;top:632;width:10;height:20" coordorigin="862,632" coordsize="10,20">
              <v:shape style="position:absolute;left:862;top:632;width:10;height:20" coordorigin="862,632" coordsize="10,20" path="m862,651l871,651,871,632,862,632,862,651xe" filled="true" fillcolor="#000000" stroked="false">
                <v:path arrowok="t"/>
                <v:fill type="solid"/>
              </v:shape>
            </v:group>
            <v:group style="position:absolute;left:862;top:651;width:10;height:20" coordorigin="862,651" coordsize="10,20">
              <v:shape style="position:absolute;left:862;top:651;width:10;height:20" coordorigin="862,651" coordsize="10,20" path="m862,670l871,670,871,651,862,651,862,670xe" filled="true" fillcolor="#000000" stroked="false">
                <v:path arrowok="t"/>
                <v:fill type="solid"/>
              </v:shape>
            </v:group>
            <v:group style="position:absolute;left:862;top:670;width:10;height:20" coordorigin="862,670" coordsize="10,20">
              <v:shape style="position:absolute;left:862;top:670;width:10;height:20" coordorigin="862,670" coordsize="10,20" path="m862,689l871,689,871,670,862,670,862,689xe" filled="true" fillcolor="#000000" stroked="false">
                <v:path arrowok="t"/>
                <v:fill type="solid"/>
              </v:shape>
            </v:group>
            <v:group style="position:absolute;left:862;top:689;width:10;height:20" coordorigin="862,689" coordsize="10,20">
              <v:shape style="position:absolute;left:862;top:689;width:10;height:20" coordorigin="862,689" coordsize="10,20" path="m862,708l871,708,871,689,862,689,862,708xe" filled="true" fillcolor="#000000" stroked="false">
                <v:path arrowok="t"/>
                <v:fill type="solid"/>
              </v:shape>
            </v:group>
            <v:group style="position:absolute;left:862;top:708;width:10;height:20" coordorigin="862,708" coordsize="10,20">
              <v:shape style="position:absolute;left:862;top:708;width:10;height:20" coordorigin="862,708" coordsize="10,20" path="m862,728l871,728,871,708,862,708,862,728xe" filled="true" fillcolor="#000000" stroked="false">
                <v:path arrowok="t"/>
                <v:fill type="solid"/>
              </v:shape>
            </v:group>
            <v:group style="position:absolute;left:862;top:728;width:10;height:20" coordorigin="862,728" coordsize="10,20">
              <v:shape style="position:absolute;left:862;top:728;width:10;height:20" coordorigin="862,728" coordsize="10,20" path="m862,747l871,747,871,728,862,728,862,747xe" filled="true" fillcolor="#000000" stroked="false">
                <v:path arrowok="t"/>
                <v:fill type="solid"/>
              </v:shape>
            </v:group>
            <v:group style="position:absolute;left:862;top:747;width:10;height:20" coordorigin="862,747" coordsize="10,20">
              <v:shape style="position:absolute;left:862;top:747;width:10;height:20" coordorigin="862,747" coordsize="10,20" path="m862,766l871,766,871,747,862,747,862,766xe" filled="true" fillcolor="#000000" stroked="false">
                <v:path arrowok="t"/>
                <v:fill type="solid"/>
              </v:shape>
            </v:group>
            <v:group style="position:absolute;left:862;top:766;width:10;height:20" coordorigin="862,766" coordsize="10,20">
              <v:shape style="position:absolute;left:862;top:766;width:10;height:20" coordorigin="862,766" coordsize="10,20" path="m862,785l871,785,871,766,862,766,862,785xe" filled="true" fillcolor="#000000" stroked="false">
                <v:path arrowok="t"/>
                <v:fill type="solid"/>
              </v:shape>
              <v:shape style="position:absolute;left:862;top:785;width:10;height:2" type="#_x0000_t75" stroked="false">
                <v:imagedata r:id="rId826" o:title=""/>
              </v:shape>
              <v:shape style="position:absolute;left:3875;top:785;width:10;height:2" type="#_x0000_t75" stroked="false">
                <v:imagedata r:id="rId826" o:title=""/>
              </v:shape>
              <v:shape style="position:absolute;left:5293;top:785;width:10;height:2" type="#_x0000_t75" stroked="false">
                <v:imagedata r:id="rId826" o:title=""/>
              </v:shape>
            </v:group>
            <v:group style="position:absolute;left:6697;top:382;width:10;height:20" coordorigin="6697,382" coordsize="10,20">
              <v:shape style="position:absolute;left:6697;top:382;width:10;height:20" coordorigin="6697,382" coordsize="10,20" path="m6697,401l6707,401,6707,382,6697,382,6697,401xe" filled="true" fillcolor="#000000" stroked="false">
                <v:path arrowok="t"/>
                <v:fill type="solid"/>
              </v:shape>
            </v:group>
            <v:group style="position:absolute;left:6697;top:401;width:10;height:20" coordorigin="6697,401" coordsize="10,20">
              <v:shape style="position:absolute;left:6697;top:401;width:10;height:20" coordorigin="6697,401" coordsize="10,20" path="m6697,420l6707,420,6707,401,6697,401,6697,420xe" filled="true" fillcolor="#000000" stroked="false">
                <v:path arrowok="t"/>
                <v:fill type="solid"/>
              </v:shape>
            </v:group>
            <v:group style="position:absolute;left:6697;top:420;width:10;height:20" coordorigin="6697,420" coordsize="10,20">
              <v:shape style="position:absolute;left:6697;top:420;width:10;height:20" coordorigin="6697,420" coordsize="10,20" path="m6697,440l6707,440,6707,420,6697,420,6697,440xe" filled="true" fillcolor="#000000" stroked="false">
                <v:path arrowok="t"/>
                <v:fill type="solid"/>
              </v:shape>
            </v:group>
            <v:group style="position:absolute;left:6697;top:440;width:10;height:20" coordorigin="6697,440" coordsize="10,20">
              <v:shape style="position:absolute;left:6697;top:440;width:10;height:20" coordorigin="6697,440" coordsize="10,20" path="m6697,459l6707,459,6707,440,6697,440,6697,459xe" filled="true" fillcolor="#000000" stroked="false">
                <v:path arrowok="t"/>
                <v:fill type="solid"/>
              </v:shape>
            </v:group>
            <v:group style="position:absolute;left:6697;top:459;width:10;height:20" coordorigin="6697,459" coordsize="10,20">
              <v:shape style="position:absolute;left:6697;top:459;width:10;height:20" coordorigin="6697,459" coordsize="10,20" path="m6697,478l6707,478,6707,459,6697,459,6697,478xe" filled="true" fillcolor="#000000" stroked="false">
                <v:path arrowok="t"/>
                <v:fill type="solid"/>
              </v:shape>
            </v:group>
            <v:group style="position:absolute;left:6697;top:478;width:10;height:20" coordorigin="6697,478" coordsize="10,20">
              <v:shape style="position:absolute;left:6697;top:478;width:10;height:20" coordorigin="6697,478" coordsize="10,20" path="m6697,497l6707,497,6707,478,6697,478,6697,497xe" filled="true" fillcolor="#000000" stroked="false">
                <v:path arrowok="t"/>
                <v:fill type="solid"/>
              </v:shape>
            </v:group>
            <v:group style="position:absolute;left:6697;top:497;width:10;height:20" coordorigin="6697,497" coordsize="10,20">
              <v:shape style="position:absolute;left:6697;top:497;width:10;height:20" coordorigin="6697,497" coordsize="10,20" path="m6697,516l6707,516,6707,497,6697,497,6697,516xe" filled="true" fillcolor="#000000" stroked="false">
                <v:path arrowok="t"/>
                <v:fill type="solid"/>
              </v:shape>
            </v:group>
            <v:group style="position:absolute;left:6697;top:516;width:10;height:20" coordorigin="6697,516" coordsize="10,20">
              <v:shape style="position:absolute;left:6697;top:516;width:10;height:20" coordorigin="6697,516" coordsize="10,20" path="m6697,536l6707,536,6707,516,6697,516,6697,536xe" filled="true" fillcolor="#000000" stroked="false">
                <v:path arrowok="t"/>
                <v:fill type="solid"/>
              </v:shape>
            </v:group>
            <v:group style="position:absolute;left:6697;top:536;width:10;height:20" coordorigin="6697,536" coordsize="10,20">
              <v:shape style="position:absolute;left:6697;top:536;width:10;height:20" coordorigin="6697,536" coordsize="10,20" path="m6697,555l6707,555,6707,536,6697,536,6697,555xe" filled="true" fillcolor="#000000" stroked="false">
                <v:path arrowok="t"/>
                <v:fill type="solid"/>
              </v:shape>
            </v:group>
            <v:group style="position:absolute;left:6697;top:555;width:10;height:20" coordorigin="6697,555" coordsize="10,20">
              <v:shape style="position:absolute;left:6697;top:555;width:10;height:20" coordorigin="6697,555" coordsize="10,20" path="m6697,574l6707,574,6707,555,6697,555,6697,574xe" filled="true" fillcolor="#000000" stroked="false">
                <v:path arrowok="t"/>
                <v:fill type="solid"/>
              </v:shape>
            </v:group>
            <v:group style="position:absolute;left:6697;top:574;width:10;height:20" coordorigin="6697,574" coordsize="10,20">
              <v:shape style="position:absolute;left:6697;top:574;width:10;height:20" coordorigin="6697,574" coordsize="10,20" path="m6697,593l6707,593,6707,574,6697,574,6697,593xe" filled="true" fillcolor="#000000" stroked="false">
                <v:path arrowok="t"/>
                <v:fill type="solid"/>
              </v:shape>
            </v:group>
            <v:group style="position:absolute;left:6697;top:593;width:10;height:20" coordorigin="6697,593" coordsize="10,20">
              <v:shape style="position:absolute;left:6697;top:593;width:10;height:20" coordorigin="6697,593" coordsize="10,20" path="m6697,612l6707,612,6707,593,6697,593,6697,612xe" filled="true" fillcolor="#000000" stroked="false">
                <v:path arrowok="t"/>
                <v:fill type="solid"/>
              </v:shape>
            </v:group>
            <v:group style="position:absolute;left:6697;top:612;width:10;height:20" coordorigin="6697,612" coordsize="10,20">
              <v:shape style="position:absolute;left:6697;top:612;width:10;height:20" coordorigin="6697,612" coordsize="10,20" path="m6697,632l6707,632,6707,612,6697,612,6697,632xe" filled="true" fillcolor="#000000" stroked="false">
                <v:path arrowok="t"/>
                <v:fill type="solid"/>
              </v:shape>
            </v:group>
            <v:group style="position:absolute;left:6697;top:632;width:10;height:20" coordorigin="6697,632" coordsize="10,20">
              <v:shape style="position:absolute;left:6697;top:632;width:10;height:20" coordorigin="6697,632" coordsize="10,20" path="m6697,651l6707,651,6707,632,6697,632,6697,651xe" filled="true" fillcolor="#000000" stroked="false">
                <v:path arrowok="t"/>
                <v:fill type="solid"/>
              </v:shape>
            </v:group>
            <v:group style="position:absolute;left:6697;top:651;width:10;height:20" coordorigin="6697,651" coordsize="10,20">
              <v:shape style="position:absolute;left:6697;top:651;width:10;height:20" coordorigin="6697,651" coordsize="10,20" path="m6697,670l6707,670,6707,651,6697,651,6697,670xe" filled="true" fillcolor="#000000" stroked="false">
                <v:path arrowok="t"/>
                <v:fill type="solid"/>
              </v:shape>
            </v:group>
            <v:group style="position:absolute;left:6697;top:670;width:10;height:20" coordorigin="6697,670" coordsize="10,20">
              <v:shape style="position:absolute;left:6697;top:670;width:10;height:20" coordorigin="6697,670" coordsize="10,20" path="m6697,689l6707,689,6707,670,6697,670,6697,689xe" filled="true" fillcolor="#000000" stroked="false">
                <v:path arrowok="t"/>
                <v:fill type="solid"/>
              </v:shape>
            </v:group>
            <v:group style="position:absolute;left:6697;top:689;width:10;height:20" coordorigin="6697,689" coordsize="10,20">
              <v:shape style="position:absolute;left:6697;top:689;width:10;height:20" coordorigin="6697,689" coordsize="10,20" path="m6697,708l6707,708,6707,689,6697,689,6697,708xe" filled="true" fillcolor="#000000" stroked="false">
                <v:path arrowok="t"/>
                <v:fill type="solid"/>
              </v:shape>
            </v:group>
            <v:group style="position:absolute;left:6697;top:708;width:10;height:20" coordorigin="6697,708" coordsize="10,20">
              <v:shape style="position:absolute;left:6697;top:708;width:10;height:20" coordorigin="6697,708" coordsize="10,20" path="m6697,728l6707,728,6707,708,6697,708,6697,728xe" filled="true" fillcolor="#000000" stroked="false">
                <v:path arrowok="t"/>
                <v:fill type="solid"/>
              </v:shape>
            </v:group>
            <v:group style="position:absolute;left:6697;top:728;width:10;height:20" coordorigin="6697,728" coordsize="10,20">
              <v:shape style="position:absolute;left:6697;top:728;width:10;height:20" coordorigin="6697,728" coordsize="10,20" path="m6697,747l6707,747,6707,728,6697,728,6697,747xe" filled="true" fillcolor="#000000" stroked="false">
                <v:path arrowok="t"/>
                <v:fill type="solid"/>
              </v:shape>
            </v:group>
            <v:group style="position:absolute;left:6697;top:747;width:10;height:20" coordorigin="6697,747" coordsize="10,20">
              <v:shape style="position:absolute;left:6697;top:747;width:10;height:20" coordorigin="6697,747" coordsize="10,20" path="m6697,766l6707,766,6707,747,6697,747,6697,766xe" filled="true" fillcolor="#000000" stroked="false">
                <v:path arrowok="t"/>
                <v:fill type="solid"/>
              </v:shape>
            </v:group>
            <v:group style="position:absolute;left:6697;top:766;width:10;height:20" coordorigin="6697,766" coordsize="10,20">
              <v:shape style="position:absolute;left:6697;top:766;width:10;height:20" coordorigin="6697,766" coordsize="10,20" path="m6697,785l6707,785,6707,766,6697,766,6697,785xe" filled="true" fillcolor="#000000" stroked="false">
                <v:path arrowok="t"/>
                <v:fill type="solid"/>
              </v:shape>
              <v:shape style="position:absolute;left:11332;top:785;width:10;height:2" type="#_x0000_t75" stroked="false">
                <v:imagedata r:id="rId826" o:title=""/>
              </v:shape>
            </v:group>
            <v:group style="position:absolute;left:862;top:792;width:10;height:2" coordorigin="862,792" coordsize="10,2">
              <v:shape style="position:absolute;left:862;top:792;width:10;height:2" coordorigin="862,792" coordsize="10,0" path="m862,792l871,792e" filled="false" stroked="true" strokeweight=".47998pt" strokecolor="#000000">
                <v:path arrowok="t"/>
              </v:shape>
              <v:shape style="position:absolute;left:6693;top:689;width:3053;height:108" type="#_x0000_t75" stroked="false">
                <v:imagedata r:id="rId827" o:title=""/>
              </v:shape>
            </v:group>
            <v:group style="position:absolute;left:862;top:797;width:10;height:20" coordorigin="862,797" coordsize="10,20">
              <v:shape style="position:absolute;left:862;top:797;width:10;height:20" coordorigin="862,797" coordsize="10,20" path="m862,816l871,816,871,797,862,797,862,816xe" filled="true" fillcolor="#000000" stroked="false">
                <v:path arrowok="t"/>
                <v:fill type="solid"/>
              </v:shape>
            </v:group>
            <v:group style="position:absolute;left:862;top:816;width:10;height:20" coordorigin="862,816" coordsize="10,20">
              <v:shape style="position:absolute;left:862;top:816;width:10;height:20" coordorigin="862,816" coordsize="10,20" path="m862,836l871,836,871,816,862,816,862,836xe" filled="true" fillcolor="#000000" stroked="false">
                <v:path arrowok="t"/>
                <v:fill type="solid"/>
              </v:shape>
            </v:group>
            <v:group style="position:absolute;left:862;top:836;width:10;height:20" coordorigin="862,836" coordsize="10,20">
              <v:shape style="position:absolute;left:862;top:836;width:10;height:20" coordorigin="862,836" coordsize="10,20" path="m862,855l871,855,871,836,862,836,862,855xe" filled="true" fillcolor="#000000" stroked="false">
                <v:path arrowok="t"/>
                <v:fill type="solid"/>
              </v:shape>
            </v:group>
            <v:group style="position:absolute;left:862;top:855;width:10;height:20" coordorigin="862,855" coordsize="10,20">
              <v:shape style="position:absolute;left:862;top:855;width:10;height:20" coordorigin="862,855" coordsize="10,20" path="m862,874l871,874,871,855,862,855,862,874xe" filled="true" fillcolor="#000000" stroked="false">
                <v:path arrowok="t"/>
                <v:fill type="solid"/>
              </v:shape>
            </v:group>
            <v:group style="position:absolute;left:862;top:874;width:10;height:20" coordorigin="862,874" coordsize="10,20">
              <v:shape style="position:absolute;left:862;top:874;width:10;height:20" coordorigin="862,874" coordsize="10,20" path="m862,893l871,893,871,874,862,874,862,893xe" filled="true" fillcolor="#000000" stroked="false">
                <v:path arrowok="t"/>
                <v:fill type="solid"/>
              </v:shape>
            </v:group>
            <v:group style="position:absolute;left:862;top:893;width:10;height:20" coordorigin="862,893" coordsize="10,20">
              <v:shape style="position:absolute;left:862;top:893;width:10;height:20" coordorigin="862,893" coordsize="10,20" path="m862,912l871,912,871,893,862,893,862,912xe" filled="true" fillcolor="#000000" stroked="false">
                <v:path arrowok="t"/>
                <v:fill type="solid"/>
              </v:shape>
            </v:group>
            <v:group style="position:absolute;left:862;top:912;width:10;height:20" coordorigin="862,912" coordsize="10,20">
              <v:shape style="position:absolute;left:862;top:912;width:10;height:20" coordorigin="862,912" coordsize="10,20" path="m862,932l871,932,871,912,862,912,862,932xe" filled="true" fillcolor="#000000" stroked="false">
                <v:path arrowok="t"/>
                <v:fill type="solid"/>
              </v:shape>
            </v:group>
            <v:group style="position:absolute;left:862;top:932;width:10;height:20" coordorigin="862,932" coordsize="10,20">
              <v:shape style="position:absolute;left:862;top:932;width:10;height:20" coordorigin="862,932" coordsize="10,20" path="m862,951l871,951,871,932,862,932,862,951xe" filled="true" fillcolor="#000000" stroked="false">
                <v:path arrowok="t"/>
                <v:fill type="solid"/>
              </v:shape>
            </v:group>
            <v:group style="position:absolute;left:862;top:951;width:10;height:20" coordorigin="862,951" coordsize="10,20">
              <v:shape style="position:absolute;left:862;top:951;width:10;height:20" coordorigin="862,951" coordsize="10,20" path="m862,970l871,970,871,951,862,951,862,970xe" filled="true" fillcolor="#000000" stroked="false">
                <v:path arrowok="t"/>
                <v:fill type="solid"/>
              </v:shape>
            </v:group>
            <v:group style="position:absolute;left:862;top:970;width:10;height:20" coordorigin="862,970" coordsize="10,20">
              <v:shape style="position:absolute;left:862;top:970;width:10;height:20" coordorigin="862,970" coordsize="10,20" path="m862,989l871,989,871,970,862,970,862,989xe" filled="true" fillcolor="#000000" stroked="false">
                <v:path arrowok="t"/>
                <v:fill type="solid"/>
              </v:shape>
            </v:group>
            <v:group style="position:absolute;left:862;top:989;width:10;height:20" coordorigin="862,989" coordsize="10,20">
              <v:shape style="position:absolute;left:862;top:989;width:10;height:20" coordorigin="862,989" coordsize="10,20" path="m862,1008l871,1008,871,989,862,989,862,1008xe" filled="true" fillcolor="#000000" stroked="false">
                <v:path arrowok="t"/>
                <v:fill type="solid"/>
              </v:shape>
            </v:group>
            <v:group style="position:absolute;left:862;top:1008;width:10;height:20" coordorigin="862,1008" coordsize="10,20">
              <v:shape style="position:absolute;left:862;top:1008;width:10;height:20" coordorigin="862,1008" coordsize="10,20" path="m862,1028l871,1028,871,1008,862,1008,862,1028xe" filled="true" fillcolor="#000000" stroked="false">
                <v:path arrowok="t"/>
                <v:fill type="solid"/>
              </v:shape>
            </v:group>
            <v:group style="position:absolute;left:862;top:1028;width:10;height:20" coordorigin="862,1028" coordsize="10,20">
              <v:shape style="position:absolute;left:862;top:1028;width:10;height:20" coordorigin="862,1028" coordsize="10,20" path="m862,1047l871,1047,871,1028,862,1028,862,1047xe" filled="true" fillcolor="#000000" stroked="false">
                <v:path arrowok="t"/>
                <v:fill type="solid"/>
              </v:shape>
            </v:group>
            <v:group style="position:absolute;left:862;top:1047;width:10;height:20" coordorigin="862,1047" coordsize="10,20">
              <v:shape style="position:absolute;left:862;top:1047;width:10;height:20" coordorigin="862,1047" coordsize="10,20" path="m862,1066l871,1066,871,1047,862,1047,862,1066xe" filled="true" fillcolor="#000000" stroked="false">
                <v:path arrowok="t"/>
                <v:fill type="solid"/>
              </v:shape>
            </v:group>
            <v:group style="position:absolute;left:862;top:1066;width:10;height:20" coordorigin="862,1066" coordsize="10,20">
              <v:shape style="position:absolute;left:862;top:1066;width:10;height:20" coordorigin="862,1066" coordsize="10,20" path="m862,1085l871,1085,871,1066,862,1066,862,1085xe" filled="true" fillcolor="#000000" stroked="false">
                <v:path arrowok="t"/>
                <v:fill type="solid"/>
              </v:shape>
            </v:group>
            <v:group style="position:absolute;left:862;top:1085;width:10;height:20" coordorigin="862,1085" coordsize="10,20">
              <v:shape style="position:absolute;left:862;top:1085;width:10;height:20" coordorigin="862,1085" coordsize="10,20" path="m862,1104l871,1104,871,1085,862,1085,862,1104xe" filled="true" fillcolor="#000000" stroked="false">
                <v:path arrowok="t"/>
                <v:fill type="solid"/>
              </v:shape>
            </v:group>
            <v:group style="position:absolute;left:862;top:1104;width:10;height:20" coordorigin="862,1104" coordsize="10,20">
              <v:shape style="position:absolute;left:862;top:1104;width:10;height:20" coordorigin="862,1104" coordsize="10,20" path="m862,1124l871,1124,871,1104,862,1104,862,1124xe" filled="true" fillcolor="#000000" stroked="false">
                <v:path arrowok="t"/>
                <v:fill type="solid"/>
              </v:shape>
            </v:group>
            <v:group style="position:absolute;left:862;top:1124;width:10;height:20" coordorigin="862,1124" coordsize="10,20">
              <v:shape style="position:absolute;left:862;top:1124;width:10;height:20" coordorigin="862,1124" coordsize="10,20" path="m862,1143l871,1143,871,1124,862,1124,862,1143xe" filled="true" fillcolor="#000000" stroked="false">
                <v:path arrowok="t"/>
                <v:fill type="solid"/>
              </v:shape>
            </v:group>
            <v:group style="position:absolute;left:862;top:1143;width:10;height:20" coordorigin="862,1143" coordsize="10,20">
              <v:shape style="position:absolute;left:862;top:1143;width:10;height:20" coordorigin="862,1143" coordsize="10,20" path="m862,1162l871,1162,871,1143,862,1143,862,1162xe" filled="true" fillcolor="#000000" stroked="false">
                <v:path arrowok="t"/>
                <v:fill type="solid"/>
              </v:shape>
            </v:group>
            <v:group style="position:absolute;left:862;top:1162;width:10;height:20" coordorigin="862,1162" coordsize="10,20">
              <v:shape style="position:absolute;left:862;top:1162;width:10;height:20" coordorigin="862,1162" coordsize="10,20" path="m862,1181l871,1181,871,1162,862,1162,862,1181xe" filled="true" fillcolor="#000000" stroked="false">
                <v:path arrowok="t"/>
                <v:fill type="solid"/>
              </v:shape>
            </v:group>
            <v:group style="position:absolute;left:862;top:1181;width:10;height:20" coordorigin="862,1181" coordsize="10,20">
              <v:shape style="position:absolute;left:862;top:1181;width:10;height:20" coordorigin="862,1181" coordsize="10,20" path="m862,1200l871,1200,871,1181,862,1181,862,1200xe" filled="true" fillcolor="#000000" stroked="false">
                <v:path arrowok="t"/>
                <v:fill type="solid"/>
              </v:shape>
            </v:group>
            <v:group style="position:absolute;left:6697;top:797;width:10;height:20" coordorigin="6697,797" coordsize="10,20">
              <v:shape style="position:absolute;left:6697;top:797;width:10;height:20" coordorigin="6697,797" coordsize="10,20" path="m6697,816l6707,816,6707,797,6697,797,6697,816xe" filled="true" fillcolor="#000000" stroked="false">
                <v:path arrowok="t"/>
                <v:fill type="solid"/>
              </v:shape>
            </v:group>
            <v:group style="position:absolute;left:6697;top:816;width:10;height:20" coordorigin="6697,816" coordsize="10,20">
              <v:shape style="position:absolute;left:6697;top:816;width:10;height:20" coordorigin="6697,816" coordsize="10,20" path="m6697,836l6707,836,6707,816,6697,816,6697,836xe" filled="true" fillcolor="#000000" stroked="false">
                <v:path arrowok="t"/>
                <v:fill type="solid"/>
              </v:shape>
            </v:group>
            <v:group style="position:absolute;left:6697;top:836;width:10;height:20" coordorigin="6697,836" coordsize="10,20">
              <v:shape style="position:absolute;left:6697;top:836;width:10;height:20" coordorigin="6697,836" coordsize="10,20" path="m6697,855l6707,855,6707,836,6697,836,6697,855xe" filled="true" fillcolor="#000000" stroked="false">
                <v:path arrowok="t"/>
                <v:fill type="solid"/>
              </v:shape>
            </v:group>
            <v:group style="position:absolute;left:6697;top:855;width:10;height:20" coordorigin="6697,855" coordsize="10,20">
              <v:shape style="position:absolute;left:6697;top:855;width:10;height:20" coordorigin="6697,855" coordsize="10,20" path="m6697,874l6707,874,6707,855,6697,855,6697,874xe" filled="true" fillcolor="#000000" stroked="false">
                <v:path arrowok="t"/>
                <v:fill type="solid"/>
              </v:shape>
            </v:group>
            <v:group style="position:absolute;left:6697;top:874;width:10;height:20" coordorigin="6697,874" coordsize="10,20">
              <v:shape style="position:absolute;left:6697;top:874;width:10;height:20" coordorigin="6697,874" coordsize="10,20" path="m6697,893l6707,893,6707,874,6697,874,6697,893xe" filled="true" fillcolor="#000000" stroked="false">
                <v:path arrowok="t"/>
                <v:fill type="solid"/>
              </v:shape>
            </v:group>
            <v:group style="position:absolute;left:6697;top:893;width:10;height:20" coordorigin="6697,893" coordsize="10,20">
              <v:shape style="position:absolute;left:6697;top:893;width:10;height:20" coordorigin="6697,893" coordsize="10,20" path="m6697,912l6707,912,6707,893,6697,893,6697,912xe" filled="true" fillcolor="#000000" stroked="false">
                <v:path arrowok="t"/>
                <v:fill type="solid"/>
              </v:shape>
            </v:group>
            <v:group style="position:absolute;left:6697;top:912;width:10;height:20" coordorigin="6697,912" coordsize="10,20">
              <v:shape style="position:absolute;left:6697;top:912;width:10;height:20" coordorigin="6697,912" coordsize="10,20" path="m6697,932l6707,932,6707,912,6697,912,6697,932xe" filled="true" fillcolor="#000000" stroked="false">
                <v:path arrowok="t"/>
                <v:fill type="solid"/>
              </v:shape>
            </v:group>
            <v:group style="position:absolute;left:6697;top:932;width:10;height:20" coordorigin="6697,932" coordsize="10,20">
              <v:shape style="position:absolute;left:6697;top:932;width:10;height:20" coordorigin="6697,932" coordsize="10,20" path="m6697,951l6707,951,6707,932,6697,932,6697,951xe" filled="true" fillcolor="#000000" stroked="false">
                <v:path arrowok="t"/>
                <v:fill type="solid"/>
              </v:shape>
            </v:group>
            <v:group style="position:absolute;left:6697;top:951;width:10;height:20" coordorigin="6697,951" coordsize="10,20">
              <v:shape style="position:absolute;left:6697;top:951;width:10;height:20" coordorigin="6697,951" coordsize="10,20" path="m6697,970l6707,970,6707,951,6697,951,6697,970xe" filled="true" fillcolor="#000000" stroked="false">
                <v:path arrowok="t"/>
                <v:fill type="solid"/>
              </v:shape>
            </v:group>
            <v:group style="position:absolute;left:6697;top:970;width:10;height:20" coordorigin="6697,970" coordsize="10,20">
              <v:shape style="position:absolute;left:6697;top:970;width:10;height:20" coordorigin="6697,970" coordsize="10,20" path="m6697,989l6707,989,6707,970,6697,970,6697,989xe" filled="true" fillcolor="#000000" stroked="false">
                <v:path arrowok="t"/>
                <v:fill type="solid"/>
              </v:shape>
            </v:group>
            <v:group style="position:absolute;left:6697;top:989;width:10;height:20" coordorigin="6697,989" coordsize="10,20">
              <v:shape style="position:absolute;left:6697;top:989;width:10;height:20" coordorigin="6697,989" coordsize="10,20" path="m6697,1008l6707,1008,6707,989,6697,989,6697,1008xe" filled="true" fillcolor="#000000" stroked="false">
                <v:path arrowok="t"/>
                <v:fill type="solid"/>
              </v:shape>
            </v:group>
            <v:group style="position:absolute;left:6697;top:1008;width:10;height:20" coordorigin="6697,1008" coordsize="10,20">
              <v:shape style="position:absolute;left:6697;top:1008;width:10;height:20" coordorigin="6697,1008" coordsize="10,20" path="m6697,1028l6707,1028,6707,1008,6697,1008,6697,1028xe" filled="true" fillcolor="#000000" stroked="false">
                <v:path arrowok="t"/>
                <v:fill type="solid"/>
              </v:shape>
            </v:group>
            <v:group style="position:absolute;left:6697;top:1028;width:10;height:20" coordorigin="6697,1028" coordsize="10,20">
              <v:shape style="position:absolute;left:6697;top:1028;width:10;height:20" coordorigin="6697,1028" coordsize="10,20" path="m6697,1047l6707,1047,6707,1028,6697,1028,6697,1047xe" filled="true" fillcolor="#000000" stroked="false">
                <v:path arrowok="t"/>
                <v:fill type="solid"/>
              </v:shape>
            </v:group>
            <v:group style="position:absolute;left:6697;top:1047;width:10;height:20" coordorigin="6697,1047" coordsize="10,20">
              <v:shape style="position:absolute;left:6697;top:1047;width:10;height:20" coordorigin="6697,1047" coordsize="10,20" path="m6697,1066l6707,1066,6707,1047,6697,1047,6697,1066xe" filled="true" fillcolor="#000000" stroked="false">
                <v:path arrowok="t"/>
                <v:fill type="solid"/>
              </v:shape>
            </v:group>
            <v:group style="position:absolute;left:6697;top:1066;width:10;height:20" coordorigin="6697,1066" coordsize="10,20">
              <v:shape style="position:absolute;left:6697;top:1066;width:10;height:20" coordorigin="6697,1066" coordsize="10,20" path="m6697,1085l6707,1085,6707,1066,6697,1066,6697,1085xe" filled="true" fillcolor="#000000" stroked="false">
                <v:path arrowok="t"/>
                <v:fill type="solid"/>
              </v:shape>
            </v:group>
            <v:group style="position:absolute;left:6697;top:1085;width:10;height:20" coordorigin="6697,1085" coordsize="10,20">
              <v:shape style="position:absolute;left:6697;top:1085;width:10;height:20" coordorigin="6697,1085" coordsize="10,20" path="m6697,1104l6707,1104,6707,1085,6697,1085,6697,1104xe" filled="true" fillcolor="#000000" stroked="false">
                <v:path arrowok="t"/>
                <v:fill type="solid"/>
              </v:shape>
            </v:group>
            <v:group style="position:absolute;left:6697;top:1104;width:10;height:20" coordorigin="6697,1104" coordsize="10,20">
              <v:shape style="position:absolute;left:6697;top:1104;width:10;height:20" coordorigin="6697,1104" coordsize="10,20" path="m6697,1124l6707,1124,6707,1104,6697,1104,6697,1124xe" filled="true" fillcolor="#000000" stroked="false">
                <v:path arrowok="t"/>
                <v:fill type="solid"/>
              </v:shape>
            </v:group>
            <v:group style="position:absolute;left:6697;top:1124;width:10;height:20" coordorigin="6697,1124" coordsize="10,20">
              <v:shape style="position:absolute;left:6697;top:1124;width:10;height:20" coordorigin="6697,1124" coordsize="10,20" path="m6697,1143l6707,1143,6707,1124,6697,1124,6697,1143xe" filled="true" fillcolor="#000000" stroked="false">
                <v:path arrowok="t"/>
                <v:fill type="solid"/>
              </v:shape>
            </v:group>
            <v:group style="position:absolute;left:6697;top:1143;width:10;height:20" coordorigin="6697,1143" coordsize="10,20">
              <v:shape style="position:absolute;left:6697;top:1143;width:10;height:20" coordorigin="6697,1143" coordsize="10,20" path="m6697,1162l6707,1162,6707,1143,6697,1143,6697,1162xe" filled="true" fillcolor="#000000" stroked="false">
                <v:path arrowok="t"/>
                <v:fill type="solid"/>
              </v:shape>
            </v:group>
            <v:group style="position:absolute;left:6697;top:1162;width:10;height:20" coordorigin="6697,1162" coordsize="10,20">
              <v:shape style="position:absolute;left:6697;top:1162;width:10;height:20" coordorigin="6697,1162" coordsize="10,20" path="m6697,1181l6707,1181,6707,1162,6697,1162,6697,1181xe" filled="true" fillcolor="#000000" stroked="false">
                <v:path arrowok="t"/>
                <v:fill type="solid"/>
              </v:shape>
            </v:group>
            <v:group style="position:absolute;left:6697;top:1181;width:10;height:20" coordorigin="6697,1181" coordsize="10,20">
              <v:shape style="position:absolute;left:6697;top:1181;width:10;height:20" coordorigin="6697,1181" coordsize="10,20" path="m6697,1200l6707,1200,6707,1181,6697,1181,6697,1200xe" filled="true" fillcolor="#000000" stroked="false">
                <v:path arrowok="t"/>
                <v:fill type="solid"/>
              </v:shape>
              <v:shape style="position:absolute;left:857;top:1104;width:3037;height:108" type="#_x0000_t75" stroked="false">
                <v:imagedata r:id="rId828" o:title=""/>
              </v:shape>
              <v:shape style="position:absolute;left:3870;top:1200;width:1433;height:12" type="#_x0000_t75" stroked="false">
                <v:imagedata r:id="rId829" o:title=""/>
              </v:shape>
              <v:shape style="position:absolute;left:5288;top:1200;width:1419;height:12" type="#_x0000_t75" stroked="false">
                <v:imagedata r:id="rId830" o:title=""/>
              </v:shape>
              <v:shape style="position:absolute;left:6693;top:1200;width:1224;height:12" type="#_x0000_t75" stroked="false">
                <v:imagedata r:id="rId831" o:title=""/>
              </v:shape>
              <v:shape style="position:absolute;left:7902;top:1200;width:1834;height:12" type="#_x0000_t75" stroked="false">
                <v:imagedata r:id="rId832" o:title=""/>
              </v:shape>
              <v:shape style="position:absolute;left:9722;top:1200;width:1620;height:12" type="#_x0000_t75" stroked="false">
                <v:imagedata r:id="rId833" o:title=""/>
              </v:shape>
            </v:group>
            <v:group style="position:absolute;left:862;top:1212;width:10;height:20" coordorigin="862,1212" coordsize="10,20">
              <v:shape style="position:absolute;left:862;top:1212;width:10;height:20" coordorigin="862,1212" coordsize="10,20" path="m862,1232l871,1232,871,1212,862,1212,862,1232xe" filled="true" fillcolor="#000000" stroked="false">
                <v:path arrowok="t"/>
                <v:fill type="solid"/>
              </v:shape>
            </v:group>
            <v:group style="position:absolute;left:862;top:1232;width:10;height:20" coordorigin="862,1232" coordsize="10,20">
              <v:shape style="position:absolute;left:862;top:1232;width:10;height:20" coordorigin="862,1232" coordsize="10,20" path="m862,1251l871,1251,871,1232,862,1232,862,1251xe" filled="true" fillcolor="#000000" stroked="false">
                <v:path arrowok="t"/>
                <v:fill type="solid"/>
              </v:shape>
            </v:group>
            <v:group style="position:absolute;left:862;top:1251;width:10;height:20" coordorigin="862,1251" coordsize="10,20">
              <v:shape style="position:absolute;left:862;top:1251;width:10;height:20" coordorigin="862,1251" coordsize="10,20" path="m862,1270l871,1270,871,1251,862,1251,862,1270xe" filled="true" fillcolor="#000000" stroked="false">
                <v:path arrowok="t"/>
                <v:fill type="solid"/>
              </v:shape>
            </v:group>
            <v:group style="position:absolute;left:862;top:1270;width:10;height:20" coordorigin="862,1270" coordsize="10,20">
              <v:shape style="position:absolute;left:862;top:1270;width:10;height:20" coordorigin="862,1270" coordsize="10,20" path="m862,1289l871,1289,871,1270,862,1270,862,1289xe" filled="true" fillcolor="#000000" stroked="false">
                <v:path arrowok="t"/>
                <v:fill type="solid"/>
              </v:shape>
            </v:group>
            <v:group style="position:absolute;left:862;top:1289;width:10;height:20" coordorigin="862,1289" coordsize="10,20">
              <v:shape style="position:absolute;left:862;top:1289;width:10;height:20" coordorigin="862,1289" coordsize="10,20" path="m862,1308l871,1308,871,1289,862,1289,862,1308xe" filled="true" fillcolor="#000000" stroked="false">
                <v:path arrowok="t"/>
                <v:fill type="solid"/>
              </v:shape>
            </v:group>
            <v:group style="position:absolute;left:862;top:1308;width:10;height:20" coordorigin="862,1308" coordsize="10,20">
              <v:shape style="position:absolute;left:862;top:1308;width:10;height:20" coordorigin="862,1308" coordsize="10,20" path="m862,1328l871,1328,871,1308,862,1308,862,1328xe" filled="true" fillcolor="#000000" stroked="false">
                <v:path arrowok="t"/>
                <v:fill type="solid"/>
              </v:shape>
            </v:group>
            <v:group style="position:absolute;left:862;top:1328;width:10;height:20" coordorigin="862,1328" coordsize="10,20">
              <v:shape style="position:absolute;left:862;top:1328;width:10;height:20" coordorigin="862,1328" coordsize="10,20" path="m862,1347l871,1347,871,1328,862,1328,862,1347xe" filled="true" fillcolor="#000000" stroked="false">
                <v:path arrowok="t"/>
                <v:fill type="solid"/>
              </v:shape>
            </v:group>
            <v:group style="position:absolute;left:862;top:1347;width:10;height:20" coordorigin="862,1347" coordsize="10,20">
              <v:shape style="position:absolute;left:862;top:1347;width:10;height:20" coordorigin="862,1347" coordsize="10,20" path="m862,1366l871,1366,871,1347,862,1347,862,1366xe" filled="true" fillcolor="#000000" stroked="false">
                <v:path arrowok="t"/>
                <v:fill type="solid"/>
              </v:shape>
            </v:group>
            <v:group style="position:absolute;left:862;top:1366;width:10;height:20" coordorigin="862,1366" coordsize="10,20">
              <v:shape style="position:absolute;left:862;top:1366;width:10;height:20" coordorigin="862,1366" coordsize="10,20" path="m862,1385l871,1385,871,1366,862,1366,862,1385xe" filled="true" fillcolor="#000000" stroked="false">
                <v:path arrowok="t"/>
                <v:fill type="solid"/>
              </v:shape>
            </v:group>
            <v:group style="position:absolute;left:862;top:1385;width:10;height:20" coordorigin="862,1385" coordsize="10,20">
              <v:shape style="position:absolute;left:862;top:1385;width:10;height:20" coordorigin="862,1385" coordsize="10,20" path="m862,1404l871,1404,871,1385,862,1385,862,1404xe" filled="true" fillcolor="#000000" stroked="false">
                <v:path arrowok="t"/>
                <v:fill type="solid"/>
              </v:shape>
            </v:group>
            <v:group style="position:absolute;left:862;top:1404;width:10;height:20" coordorigin="862,1404" coordsize="10,20">
              <v:shape style="position:absolute;left:862;top:1404;width:10;height:20" coordorigin="862,1404" coordsize="10,20" path="m862,1424l871,1424,871,1404,862,1404,862,1424xe" filled="true" fillcolor="#000000" stroked="false">
                <v:path arrowok="t"/>
                <v:fill type="solid"/>
              </v:shape>
            </v:group>
            <v:group style="position:absolute;left:862;top:1424;width:10;height:20" coordorigin="862,1424" coordsize="10,20">
              <v:shape style="position:absolute;left:862;top:1424;width:10;height:20" coordorigin="862,1424" coordsize="10,20" path="m862,1443l871,1443,871,1424,862,1424,862,1443xe" filled="true" fillcolor="#000000" stroked="false">
                <v:path arrowok="t"/>
                <v:fill type="solid"/>
              </v:shape>
            </v:group>
            <v:group style="position:absolute;left:862;top:1443;width:10;height:20" coordorigin="862,1443" coordsize="10,20">
              <v:shape style="position:absolute;left:862;top:1443;width:10;height:20" coordorigin="862,1443" coordsize="10,20" path="m862,1462l871,1462,871,1443,862,1443,862,1462xe" filled="true" fillcolor="#000000" stroked="false">
                <v:path arrowok="t"/>
                <v:fill type="solid"/>
              </v:shape>
            </v:group>
            <v:group style="position:absolute;left:862;top:1462;width:10;height:20" coordorigin="862,1462" coordsize="10,20">
              <v:shape style="position:absolute;left:862;top:1462;width:10;height:20" coordorigin="862,1462" coordsize="10,20" path="m862,1481l871,1481,871,1462,862,1462,862,1481xe" filled="true" fillcolor="#000000" stroked="false">
                <v:path arrowok="t"/>
                <v:fill type="solid"/>
              </v:shape>
            </v:group>
            <v:group style="position:absolute;left:862;top:1481;width:10;height:20" coordorigin="862,1481" coordsize="10,20">
              <v:shape style="position:absolute;left:862;top:1481;width:10;height:20" coordorigin="862,1481" coordsize="10,20" path="m862,1500l871,1500,871,1481,862,1481,862,1500xe" filled="true" fillcolor="#000000" stroked="false">
                <v:path arrowok="t"/>
                <v:fill type="solid"/>
              </v:shape>
            </v:group>
            <v:group style="position:absolute;left:862;top:1500;width:10;height:20" coordorigin="862,1500" coordsize="10,20">
              <v:shape style="position:absolute;left:862;top:1500;width:10;height:20" coordorigin="862,1500" coordsize="10,20" path="m862,1520l871,1520,871,1500,862,1500,862,1520xe" filled="true" fillcolor="#000000" stroked="false">
                <v:path arrowok="t"/>
                <v:fill type="solid"/>
              </v:shape>
            </v:group>
            <v:group style="position:absolute;left:862;top:1520;width:10;height:20" coordorigin="862,1520" coordsize="10,20">
              <v:shape style="position:absolute;left:862;top:1520;width:10;height:20" coordorigin="862,1520" coordsize="10,20" path="m862,1539l871,1539,871,1520,862,1520,862,1539xe" filled="true" fillcolor="#000000" stroked="false">
                <v:path arrowok="t"/>
                <v:fill type="solid"/>
              </v:shape>
            </v:group>
            <v:group style="position:absolute;left:862;top:1539;width:10;height:20" coordorigin="862,1539" coordsize="10,20">
              <v:shape style="position:absolute;left:862;top:1539;width:10;height:20" coordorigin="862,1539" coordsize="10,20" path="m862,1558l871,1558,871,1539,862,1539,862,1558xe" filled="true" fillcolor="#000000" stroked="false">
                <v:path arrowok="t"/>
                <v:fill type="solid"/>
              </v:shape>
            </v:group>
            <v:group style="position:absolute;left:862;top:1558;width:10;height:20" coordorigin="862,1558" coordsize="10,20">
              <v:shape style="position:absolute;left:862;top:1558;width:10;height:20" coordorigin="862,1558" coordsize="10,20" path="m862,1577l871,1577,871,1558,862,1558,862,1577xe" filled="true" fillcolor="#000000" stroked="false">
                <v:path arrowok="t"/>
                <v:fill type="solid"/>
              </v:shape>
            </v:group>
            <v:group style="position:absolute;left:862;top:1577;width:10;height:20" coordorigin="862,1577" coordsize="10,20">
              <v:shape style="position:absolute;left:862;top:1577;width:10;height:20" coordorigin="862,1577" coordsize="10,20" path="m862,1596l871,1596,871,1577,862,1577,862,1596xe" filled="true" fillcolor="#000000" stroked="false">
                <v:path arrowok="t"/>
                <v:fill type="solid"/>
              </v:shape>
            </v:group>
            <v:group style="position:absolute;left:862;top:1596;width:10;height:20" coordorigin="862,1596" coordsize="10,20">
              <v:shape style="position:absolute;left:862;top:1596;width:10;height:20" coordorigin="862,1596" coordsize="10,20" path="m862,1616l871,1616,871,1596,862,1596,862,1616xe" filled="true" fillcolor="#000000" stroked="false">
                <v:path arrowok="t"/>
                <v:fill type="solid"/>
              </v:shape>
            </v:group>
            <v:group style="position:absolute;left:6697;top:1212;width:10;height:20" coordorigin="6697,1212" coordsize="10,20">
              <v:shape style="position:absolute;left:6697;top:1212;width:10;height:20" coordorigin="6697,1212" coordsize="10,20" path="m6697,1232l6707,1232,6707,1212,6697,1212,6697,1232xe" filled="true" fillcolor="#000000" stroked="false">
                <v:path arrowok="t"/>
                <v:fill type="solid"/>
              </v:shape>
            </v:group>
            <v:group style="position:absolute;left:6697;top:1232;width:10;height:20" coordorigin="6697,1232" coordsize="10,20">
              <v:shape style="position:absolute;left:6697;top:1232;width:10;height:20" coordorigin="6697,1232" coordsize="10,20" path="m6697,1251l6707,1251,6707,1232,6697,1232,6697,1251xe" filled="true" fillcolor="#000000" stroked="false">
                <v:path arrowok="t"/>
                <v:fill type="solid"/>
              </v:shape>
            </v:group>
            <v:group style="position:absolute;left:6697;top:1251;width:10;height:20" coordorigin="6697,1251" coordsize="10,20">
              <v:shape style="position:absolute;left:6697;top:1251;width:10;height:20" coordorigin="6697,1251" coordsize="10,20" path="m6697,1270l6707,1270,6707,1251,6697,1251,6697,1270xe" filled="true" fillcolor="#000000" stroked="false">
                <v:path arrowok="t"/>
                <v:fill type="solid"/>
              </v:shape>
            </v:group>
            <v:group style="position:absolute;left:6697;top:1270;width:10;height:20" coordorigin="6697,1270" coordsize="10,20">
              <v:shape style="position:absolute;left:6697;top:1270;width:10;height:20" coordorigin="6697,1270" coordsize="10,20" path="m6697,1289l6707,1289,6707,1270,6697,1270,6697,1289xe" filled="true" fillcolor="#000000" stroked="false">
                <v:path arrowok="t"/>
                <v:fill type="solid"/>
              </v:shape>
            </v:group>
            <v:group style="position:absolute;left:6697;top:1289;width:10;height:20" coordorigin="6697,1289" coordsize="10,20">
              <v:shape style="position:absolute;left:6697;top:1289;width:10;height:20" coordorigin="6697,1289" coordsize="10,20" path="m6697,1308l6707,1308,6707,1289,6697,1289,6697,1308xe" filled="true" fillcolor="#000000" stroked="false">
                <v:path arrowok="t"/>
                <v:fill type="solid"/>
              </v:shape>
            </v:group>
            <v:group style="position:absolute;left:6697;top:1308;width:10;height:20" coordorigin="6697,1308" coordsize="10,20">
              <v:shape style="position:absolute;left:6697;top:1308;width:10;height:20" coordorigin="6697,1308" coordsize="10,20" path="m6697,1328l6707,1328,6707,1308,6697,1308,6697,1328xe" filled="true" fillcolor="#000000" stroked="false">
                <v:path arrowok="t"/>
                <v:fill type="solid"/>
              </v:shape>
            </v:group>
            <v:group style="position:absolute;left:6697;top:1328;width:10;height:20" coordorigin="6697,1328" coordsize="10,20">
              <v:shape style="position:absolute;left:6697;top:1328;width:10;height:20" coordorigin="6697,1328" coordsize="10,20" path="m6697,1347l6707,1347,6707,1328,6697,1328,6697,1347xe" filled="true" fillcolor="#000000" stroked="false">
                <v:path arrowok="t"/>
                <v:fill type="solid"/>
              </v:shape>
            </v:group>
            <v:group style="position:absolute;left:6697;top:1347;width:10;height:20" coordorigin="6697,1347" coordsize="10,20">
              <v:shape style="position:absolute;left:6697;top:1347;width:10;height:20" coordorigin="6697,1347" coordsize="10,20" path="m6697,1366l6707,1366,6707,1347,6697,1347,6697,1366xe" filled="true" fillcolor="#000000" stroked="false">
                <v:path arrowok="t"/>
                <v:fill type="solid"/>
              </v:shape>
            </v:group>
            <v:group style="position:absolute;left:6697;top:1366;width:10;height:20" coordorigin="6697,1366" coordsize="10,20">
              <v:shape style="position:absolute;left:6697;top:1366;width:10;height:20" coordorigin="6697,1366" coordsize="10,20" path="m6697,1385l6707,1385,6707,1366,6697,1366,6697,1385xe" filled="true" fillcolor="#000000" stroked="false">
                <v:path arrowok="t"/>
                <v:fill type="solid"/>
              </v:shape>
            </v:group>
            <v:group style="position:absolute;left:6697;top:1385;width:10;height:20" coordorigin="6697,1385" coordsize="10,20">
              <v:shape style="position:absolute;left:6697;top:1385;width:10;height:20" coordorigin="6697,1385" coordsize="10,20" path="m6697,1404l6707,1404,6707,1385,6697,1385,6697,1404xe" filled="true" fillcolor="#000000" stroked="false">
                <v:path arrowok="t"/>
                <v:fill type="solid"/>
              </v:shape>
            </v:group>
            <v:group style="position:absolute;left:6697;top:1404;width:10;height:20" coordorigin="6697,1404" coordsize="10,20">
              <v:shape style="position:absolute;left:6697;top:1404;width:10;height:20" coordorigin="6697,1404" coordsize="10,20" path="m6697,1424l6707,1424,6707,1404,6697,1404,6697,1424xe" filled="true" fillcolor="#000000" stroked="false">
                <v:path arrowok="t"/>
                <v:fill type="solid"/>
              </v:shape>
            </v:group>
            <v:group style="position:absolute;left:6697;top:1424;width:10;height:20" coordorigin="6697,1424" coordsize="10,20">
              <v:shape style="position:absolute;left:6697;top:1424;width:10;height:20" coordorigin="6697,1424" coordsize="10,20" path="m6697,1443l6707,1443,6707,1424,6697,1424,6697,1443xe" filled="true" fillcolor="#000000" stroked="false">
                <v:path arrowok="t"/>
                <v:fill type="solid"/>
              </v:shape>
            </v:group>
            <v:group style="position:absolute;left:6697;top:1443;width:10;height:20" coordorigin="6697,1443" coordsize="10,20">
              <v:shape style="position:absolute;left:6697;top:1443;width:10;height:20" coordorigin="6697,1443" coordsize="10,20" path="m6697,1462l6707,1462,6707,1443,6697,1443,6697,1462xe" filled="true" fillcolor="#000000" stroked="false">
                <v:path arrowok="t"/>
                <v:fill type="solid"/>
              </v:shape>
            </v:group>
            <v:group style="position:absolute;left:6697;top:1462;width:10;height:20" coordorigin="6697,1462" coordsize="10,20">
              <v:shape style="position:absolute;left:6697;top:1462;width:10;height:20" coordorigin="6697,1462" coordsize="10,20" path="m6697,1481l6707,1481,6707,1462,6697,1462,6697,1481xe" filled="true" fillcolor="#000000" stroked="false">
                <v:path arrowok="t"/>
                <v:fill type="solid"/>
              </v:shape>
            </v:group>
            <v:group style="position:absolute;left:6697;top:1481;width:10;height:20" coordorigin="6697,1481" coordsize="10,20">
              <v:shape style="position:absolute;left:6697;top:1481;width:10;height:20" coordorigin="6697,1481" coordsize="10,20" path="m6697,1500l6707,1500,6707,1481,6697,1481,6697,1500xe" filled="true" fillcolor="#000000" stroked="false">
                <v:path arrowok="t"/>
                <v:fill type="solid"/>
              </v:shape>
            </v:group>
            <v:group style="position:absolute;left:6697;top:1500;width:10;height:20" coordorigin="6697,1500" coordsize="10,20">
              <v:shape style="position:absolute;left:6697;top:1500;width:10;height:20" coordorigin="6697,1500" coordsize="10,20" path="m6697,1520l6707,1520,6707,1500,6697,1500,6697,1520xe" filled="true" fillcolor="#000000" stroked="false">
                <v:path arrowok="t"/>
                <v:fill type="solid"/>
              </v:shape>
            </v:group>
            <v:group style="position:absolute;left:6697;top:1520;width:10;height:20" coordorigin="6697,1520" coordsize="10,20">
              <v:shape style="position:absolute;left:6697;top:1520;width:10;height:20" coordorigin="6697,1520" coordsize="10,20" path="m6697,1539l6707,1539,6707,1520,6697,1520,6697,1539xe" filled="true" fillcolor="#000000" stroked="false">
                <v:path arrowok="t"/>
                <v:fill type="solid"/>
              </v:shape>
            </v:group>
            <v:group style="position:absolute;left:6697;top:1539;width:10;height:20" coordorigin="6697,1539" coordsize="10,20">
              <v:shape style="position:absolute;left:6697;top:1539;width:10;height:20" coordorigin="6697,1539" coordsize="10,20" path="m6697,1558l6707,1558,6707,1539,6697,1539,6697,1558xe" filled="true" fillcolor="#000000" stroked="false">
                <v:path arrowok="t"/>
                <v:fill type="solid"/>
              </v:shape>
            </v:group>
            <v:group style="position:absolute;left:6697;top:1558;width:10;height:20" coordorigin="6697,1558" coordsize="10,20">
              <v:shape style="position:absolute;left:6697;top:1558;width:10;height:20" coordorigin="6697,1558" coordsize="10,20" path="m6697,1577l6707,1577,6707,1558,6697,1558,6697,1577xe" filled="true" fillcolor="#000000" stroked="false">
                <v:path arrowok="t"/>
                <v:fill type="solid"/>
              </v:shape>
            </v:group>
            <v:group style="position:absolute;left:6697;top:1577;width:10;height:20" coordorigin="6697,1577" coordsize="10,20">
              <v:shape style="position:absolute;left:6697;top:1577;width:10;height:20" coordorigin="6697,1577" coordsize="10,20" path="m6697,1596l6707,1596,6707,1577,6697,1577,6697,1596xe" filled="true" fillcolor="#000000" stroked="false">
                <v:path arrowok="t"/>
                <v:fill type="solid"/>
              </v:shape>
            </v:group>
            <v:group style="position:absolute;left:6697;top:1596;width:10;height:20" coordorigin="6697,1596" coordsize="10,20">
              <v:shape style="position:absolute;left:6697;top:1596;width:10;height:20" coordorigin="6697,1596" coordsize="10,20" path="m6697,1616l6707,1616,6707,1596,6697,1596,6697,1616xe" filled="true" fillcolor="#000000" stroked="false">
                <v:path arrowok="t"/>
                <v:fill type="solid"/>
              </v:shape>
              <v:shape style="position:absolute;left:857;top:1520;width:3037;height:108" type="#_x0000_t75" stroked="false">
                <v:imagedata r:id="rId834" o:title=""/>
              </v:shape>
              <v:shape style="position:absolute;left:3870;top:1616;width:1433;height:12" type="#_x0000_t75" stroked="false">
                <v:imagedata r:id="rId835" o:title=""/>
              </v:shape>
              <v:shape style="position:absolute;left:5288;top:1616;width:1419;height:12" type="#_x0000_t75" stroked="false">
                <v:imagedata r:id="rId836" o:title=""/>
              </v:shape>
              <v:shape style="position:absolute;left:6693;top:1616;width:1224;height:12" type="#_x0000_t75" stroked="false">
                <v:imagedata r:id="rId837" o:title=""/>
              </v:shape>
              <v:shape style="position:absolute;left:7902;top:1616;width:1834;height:12" type="#_x0000_t75" stroked="false">
                <v:imagedata r:id="rId838" o:title=""/>
              </v:shape>
              <v:shape style="position:absolute;left:9722;top:1616;width:1620;height:12" type="#_x0000_t75" stroked="false">
                <v:imagedata r:id="rId839" o:title=""/>
              </v:shape>
            </v:group>
            <v:group style="position:absolute;left:862;top:1628;width:10;height:20" coordorigin="862,1628" coordsize="10,20">
              <v:shape style="position:absolute;left:862;top:1628;width:10;height:20" coordorigin="862,1628" coordsize="10,20" path="m862,1647l871,1647,871,1628,862,1628,862,1647xe" filled="true" fillcolor="#000000" stroked="false">
                <v:path arrowok="t"/>
                <v:fill type="solid"/>
              </v:shape>
            </v:group>
            <v:group style="position:absolute;left:862;top:1647;width:10;height:20" coordorigin="862,1647" coordsize="10,20">
              <v:shape style="position:absolute;left:862;top:1647;width:10;height:20" coordorigin="862,1647" coordsize="10,20" path="m862,1666l871,1666,871,1647,862,1647,862,1666xe" filled="true" fillcolor="#000000" stroked="false">
                <v:path arrowok="t"/>
                <v:fill type="solid"/>
              </v:shape>
            </v:group>
            <v:group style="position:absolute;left:862;top:1666;width:10;height:20" coordorigin="862,1666" coordsize="10,20">
              <v:shape style="position:absolute;left:862;top:1666;width:10;height:20" coordorigin="862,1666" coordsize="10,20" path="m862,1685l871,1685,871,1666,862,1666,862,1685xe" filled="true" fillcolor="#000000" stroked="false">
                <v:path arrowok="t"/>
                <v:fill type="solid"/>
              </v:shape>
            </v:group>
            <v:group style="position:absolute;left:862;top:1685;width:10;height:20" coordorigin="862,1685" coordsize="10,20">
              <v:shape style="position:absolute;left:862;top:1685;width:10;height:20" coordorigin="862,1685" coordsize="10,20" path="m862,1704l871,1704,871,1685,862,1685,862,1704xe" filled="true" fillcolor="#000000" stroked="false">
                <v:path arrowok="t"/>
                <v:fill type="solid"/>
              </v:shape>
            </v:group>
            <v:group style="position:absolute;left:862;top:1704;width:10;height:20" coordorigin="862,1704" coordsize="10,20">
              <v:shape style="position:absolute;left:862;top:1704;width:10;height:20" coordorigin="862,1704" coordsize="10,20" path="m862,1724l871,1724,871,1704,862,1704,862,1724xe" filled="true" fillcolor="#000000" stroked="false">
                <v:path arrowok="t"/>
                <v:fill type="solid"/>
              </v:shape>
            </v:group>
            <v:group style="position:absolute;left:862;top:1724;width:10;height:20" coordorigin="862,1724" coordsize="10,20">
              <v:shape style="position:absolute;left:862;top:1724;width:10;height:20" coordorigin="862,1724" coordsize="10,20" path="m862,1743l871,1743,871,1724,862,1724,862,1743xe" filled="true" fillcolor="#000000" stroked="false">
                <v:path arrowok="t"/>
                <v:fill type="solid"/>
              </v:shape>
            </v:group>
            <v:group style="position:absolute;left:862;top:1743;width:10;height:20" coordorigin="862,1743" coordsize="10,20">
              <v:shape style="position:absolute;left:862;top:1743;width:10;height:20" coordorigin="862,1743" coordsize="10,20" path="m862,1762l871,1762,871,1743,862,1743,862,1762xe" filled="true" fillcolor="#000000" stroked="false">
                <v:path arrowok="t"/>
                <v:fill type="solid"/>
              </v:shape>
            </v:group>
            <v:group style="position:absolute;left:862;top:1762;width:10;height:20" coordorigin="862,1762" coordsize="10,20">
              <v:shape style="position:absolute;left:862;top:1762;width:10;height:20" coordorigin="862,1762" coordsize="10,20" path="m862,1781l871,1781,871,1762,862,1762,862,1781xe" filled="true" fillcolor="#000000" stroked="false">
                <v:path arrowok="t"/>
                <v:fill type="solid"/>
              </v:shape>
            </v:group>
            <v:group style="position:absolute;left:862;top:1781;width:10;height:20" coordorigin="862,1781" coordsize="10,20">
              <v:shape style="position:absolute;left:862;top:1781;width:10;height:20" coordorigin="862,1781" coordsize="10,20" path="m862,1800l871,1800,871,1781,862,1781,862,1800xe" filled="true" fillcolor="#000000" stroked="false">
                <v:path arrowok="t"/>
                <v:fill type="solid"/>
              </v:shape>
            </v:group>
            <v:group style="position:absolute;left:862;top:1800;width:10;height:20" coordorigin="862,1800" coordsize="10,20">
              <v:shape style="position:absolute;left:862;top:1800;width:10;height:20" coordorigin="862,1800" coordsize="10,20" path="m862,1820l871,1820,871,1800,862,1800,862,1820xe" filled="true" fillcolor="#000000" stroked="false">
                <v:path arrowok="t"/>
                <v:fill type="solid"/>
              </v:shape>
            </v:group>
            <v:group style="position:absolute;left:862;top:1820;width:10;height:20" coordorigin="862,1820" coordsize="10,20">
              <v:shape style="position:absolute;left:862;top:1820;width:10;height:20" coordorigin="862,1820" coordsize="10,20" path="m862,1839l871,1839,871,1820,862,1820,862,1839xe" filled="true" fillcolor="#000000" stroked="false">
                <v:path arrowok="t"/>
                <v:fill type="solid"/>
              </v:shape>
            </v:group>
            <v:group style="position:absolute;left:862;top:1839;width:10;height:20" coordorigin="862,1839" coordsize="10,20">
              <v:shape style="position:absolute;left:862;top:1839;width:10;height:20" coordorigin="862,1839" coordsize="10,20" path="m862,1858l871,1858,871,1839,862,1839,862,1858xe" filled="true" fillcolor="#000000" stroked="false">
                <v:path arrowok="t"/>
                <v:fill type="solid"/>
              </v:shape>
            </v:group>
            <v:group style="position:absolute;left:862;top:1858;width:10;height:20" coordorigin="862,1858" coordsize="10,20">
              <v:shape style="position:absolute;left:862;top:1858;width:10;height:20" coordorigin="862,1858" coordsize="10,20" path="m862,1877l871,1877,871,1858,862,1858,862,1877xe" filled="true" fillcolor="#000000" stroked="false">
                <v:path arrowok="t"/>
                <v:fill type="solid"/>
              </v:shape>
            </v:group>
            <v:group style="position:absolute;left:862;top:1877;width:10;height:20" coordorigin="862,1877" coordsize="10,20">
              <v:shape style="position:absolute;left:862;top:1877;width:10;height:20" coordorigin="862,1877" coordsize="10,20" path="m862,1896l871,1896,871,1877,862,1877,862,1896xe" filled="true" fillcolor="#000000" stroked="false">
                <v:path arrowok="t"/>
                <v:fill type="solid"/>
              </v:shape>
            </v:group>
            <v:group style="position:absolute;left:862;top:1896;width:10;height:20" coordorigin="862,1896" coordsize="10,20">
              <v:shape style="position:absolute;left:862;top:1896;width:10;height:20" coordorigin="862,1896" coordsize="10,20" path="m862,1916l871,1916,871,1896,862,1896,862,1916xe" filled="true" fillcolor="#000000" stroked="false">
                <v:path arrowok="t"/>
                <v:fill type="solid"/>
              </v:shape>
            </v:group>
            <v:group style="position:absolute;left:862;top:1916;width:10;height:20" coordorigin="862,1916" coordsize="10,20">
              <v:shape style="position:absolute;left:862;top:1916;width:10;height:20" coordorigin="862,1916" coordsize="10,20" path="m862,1935l871,1935,871,1916,862,1916,862,1935xe" filled="true" fillcolor="#000000" stroked="false">
                <v:path arrowok="t"/>
                <v:fill type="solid"/>
              </v:shape>
            </v:group>
            <v:group style="position:absolute;left:862;top:1935;width:10;height:20" coordorigin="862,1935" coordsize="10,20">
              <v:shape style="position:absolute;left:862;top:1935;width:10;height:20" coordorigin="862,1935" coordsize="10,20" path="m862,1954l871,1954,871,1935,862,1935,862,1954xe" filled="true" fillcolor="#000000" stroked="false">
                <v:path arrowok="t"/>
                <v:fill type="solid"/>
              </v:shape>
            </v:group>
            <v:group style="position:absolute;left:862;top:1954;width:10;height:20" coordorigin="862,1954" coordsize="10,20">
              <v:shape style="position:absolute;left:862;top:1954;width:10;height:20" coordorigin="862,1954" coordsize="10,20" path="m862,1973l871,1973,871,1954,862,1954,862,1973xe" filled="true" fillcolor="#000000" stroked="false">
                <v:path arrowok="t"/>
                <v:fill type="solid"/>
              </v:shape>
            </v:group>
            <v:group style="position:absolute;left:862;top:1973;width:10;height:20" coordorigin="862,1973" coordsize="10,20">
              <v:shape style="position:absolute;left:862;top:1973;width:10;height:20" coordorigin="862,1973" coordsize="10,20" path="m862,1992l871,1992,871,1973,862,1973,862,1992xe" filled="true" fillcolor="#000000" stroked="false">
                <v:path arrowok="t"/>
                <v:fill type="solid"/>
              </v:shape>
            </v:group>
            <v:group style="position:absolute;left:862;top:1992;width:10;height:20" coordorigin="862,1992" coordsize="10,20">
              <v:shape style="position:absolute;left:862;top:1992;width:10;height:20" coordorigin="862,1992" coordsize="10,20" path="m862,2012l871,2012,871,1992,862,1992,862,2012xe" filled="true" fillcolor="#000000" stroked="false">
                <v:path arrowok="t"/>
                <v:fill type="solid"/>
              </v:shape>
            </v:group>
            <v:group style="position:absolute;left:862;top:2012;width:10;height:20" coordorigin="862,2012" coordsize="10,20">
              <v:shape style="position:absolute;left:862;top:2012;width:10;height:20" coordorigin="862,2012" coordsize="10,20" path="m862,2031l871,2031,871,2012,862,2012,862,2031xe" filled="true" fillcolor="#000000" stroked="false">
                <v:path arrowok="t"/>
                <v:fill type="solid"/>
              </v:shape>
              <v:shape style="position:absolute;left:862;top:2031;width:10;height:14" type="#_x0000_t75" stroked="false">
                <v:imagedata r:id="rId88" o:title=""/>
              </v:shape>
            </v:group>
            <v:group style="position:absolute;left:862;top:2040;width:10;height:2" coordorigin="862,2040" coordsize="10,2">
              <v:shape style="position:absolute;left:862;top:2040;width:10;height:2" coordorigin="862,2040" coordsize="10,0" path="m862,2040l871,2040e" filled="false" stroked="true" strokeweight=".48001pt" strokecolor="#000000">
                <v:path arrowok="t"/>
              </v:shape>
              <v:shape style="position:absolute;left:871;top:1935;width:3023;height:110" type="#_x0000_t75" stroked="false">
                <v:imagedata r:id="rId840" o:title=""/>
              </v:shape>
              <v:shape style="position:absolute;left:3884;top:1935;width:1428;height:110" type="#_x0000_t75" stroked="false">
                <v:imagedata r:id="rId841" o:title=""/>
              </v:shape>
            </v:group>
            <v:group style="position:absolute;left:6697;top:1628;width:10;height:20" coordorigin="6697,1628" coordsize="10,20">
              <v:shape style="position:absolute;left:6697;top:1628;width:10;height:20" coordorigin="6697,1628" coordsize="10,20" path="m6697,1647l6707,1647,6707,1628,6697,1628,6697,1647xe" filled="true" fillcolor="#000000" stroked="false">
                <v:path arrowok="t"/>
                <v:fill type="solid"/>
              </v:shape>
            </v:group>
            <v:group style="position:absolute;left:6697;top:1647;width:10;height:20" coordorigin="6697,1647" coordsize="10,20">
              <v:shape style="position:absolute;left:6697;top:1647;width:10;height:20" coordorigin="6697,1647" coordsize="10,20" path="m6697,1666l6707,1666,6707,1647,6697,1647,6697,1666xe" filled="true" fillcolor="#000000" stroked="false">
                <v:path arrowok="t"/>
                <v:fill type="solid"/>
              </v:shape>
            </v:group>
            <v:group style="position:absolute;left:6697;top:1666;width:10;height:20" coordorigin="6697,1666" coordsize="10,20">
              <v:shape style="position:absolute;left:6697;top:1666;width:10;height:20" coordorigin="6697,1666" coordsize="10,20" path="m6697,1685l6707,1685,6707,1666,6697,1666,6697,1685xe" filled="true" fillcolor="#000000" stroked="false">
                <v:path arrowok="t"/>
                <v:fill type="solid"/>
              </v:shape>
            </v:group>
            <v:group style="position:absolute;left:6697;top:1685;width:10;height:20" coordorigin="6697,1685" coordsize="10,20">
              <v:shape style="position:absolute;left:6697;top:1685;width:10;height:20" coordorigin="6697,1685" coordsize="10,20" path="m6697,1704l6707,1704,6707,1685,6697,1685,6697,1704xe" filled="true" fillcolor="#000000" stroked="false">
                <v:path arrowok="t"/>
                <v:fill type="solid"/>
              </v:shape>
            </v:group>
            <v:group style="position:absolute;left:6697;top:1704;width:10;height:20" coordorigin="6697,1704" coordsize="10,20">
              <v:shape style="position:absolute;left:6697;top:1704;width:10;height:20" coordorigin="6697,1704" coordsize="10,20" path="m6697,1724l6707,1724,6707,1704,6697,1704,6697,1724xe" filled="true" fillcolor="#000000" stroked="false">
                <v:path arrowok="t"/>
                <v:fill type="solid"/>
              </v:shape>
            </v:group>
            <v:group style="position:absolute;left:6697;top:1724;width:10;height:20" coordorigin="6697,1724" coordsize="10,20">
              <v:shape style="position:absolute;left:6697;top:1724;width:10;height:20" coordorigin="6697,1724" coordsize="10,20" path="m6697,1743l6707,1743,6707,1724,6697,1724,6697,1743xe" filled="true" fillcolor="#000000" stroked="false">
                <v:path arrowok="t"/>
                <v:fill type="solid"/>
              </v:shape>
            </v:group>
            <v:group style="position:absolute;left:6697;top:1743;width:10;height:20" coordorigin="6697,1743" coordsize="10,20">
              <v:shape style="position:absolute;left:6697;top:1743;width:10;height:20" coordorigin="6697,1743" coordsize="10,20" path="m6697,1762l6707,1762,6707,1743,6697,1743,6697,1762xe" filled="true" fillcolor="#000000" stroked="false">
                <v:path arrowok="t"/>
                <v:fill type="solid"/>
              </v:shape>
            </v:group>
            <v:group style="position:absolute;left:6697;top:1762;width:10;height:20" coordorigin="6697,1762" coordsize="10,20">
              <v:shape style="position:absolute;left:6697;top:1762;width:10;height:20" coordorigin="6697,1762" coordsize="10,20" path="m6697,1781l6707,1781,6707,1762,6697,1762,6697,1781xe" filled="true" fillcolor="#000000" stroked="false">
                <v:path arrowok="t"/>
                <v:fill type="solid"/>
              </v:shape>
            </v:group>
            <v:group style="position:absolute;left:6697;top:1781;width:10;height:20" coordorigin="6697,1781" coordsize="10,20">
              <v:shape style="position:absolute;left:6697;top:1781;width:10;height:20" coordorigin="6697,1781" coordsize="10,20" path="m6697,1800l6707,1800,6707,1781,6697,1781,6697,1800xe" filled="true" fillcolor="#000000" stroked="false">
                <v:path arrowok="t"/>
                <v:fill type="solid"/>
              </v:shape>
            </v:group>
            <v:group style="position:absolute;left:6697;top:1800;width:10;height:20" coordorigin="6697,1800" coordsize="10,20">
              <v:shape style="position:absolute;left:6697;top:1800;width:10;height:20" coordorigin="6697,1800" coordsize="10,20" path="m6697,1820l6707,1820,6707,1800,6697,1800,6697,1820xe" filled="true" fillcolor="#000000" stroked="false">
                <v:path arrowok="t"/>
                <v:fill type="solid"/>
              </v:shape>
            </v:group>
            <v:group style="position:absolute;left:6697;top:1820;width:10;height:20" coordorigin="6697,1820" coordsize="10,20">
              <v:shape style="position:absolute;left:6697;top:1820;width:10;height:20" coordorigin="6697,1820" coordsize="10,20" path="m6697,1839l6707,1839,6707,1820,6697,1820,6697,1839xe" filled="true" fillcolor="#000000" stroked="false">
                <v:path arrowok="t"/>
                <v:fill type="solid"/>
              </v:shape>
            </v:group>
            <v:group style="position:absolute;left:6697;top:1839;width:10;height:20" coordorigin="6697,1839" coordsize="10,20">
              <v:shape style="position:absolute;left:6697;top:1839;width:10;height:20" coordorigin="6697,1839" coordsize="10,20" path="m6697,1858l6707,1858,6707,1839,6697,1839,6697,1858xe" filled="true" fillcolor="#000000" stroked="false">
                <v:path arrowok="t"/>
                <v:fill type="solid"/>
              </v:shape>
            </v:group>
            <v:group style="position:absolute;left:6697;top:1858;width:10;height:20" coordorigin="6697,1858" coordsize="10,20">
              <v:shape style="position:absolute;left:6697;top:1858;width:10;height:20" coordorigin="6697,1858" coordsize="10,20" path="m6697,1877l6707,1877,6707,1858,6697,1858,6697,1877xe" filled="true" fillcolor="#000000" stroked="false">
                <v:path arrowok="t"/>
                <v:fill type="solid"/>
              </v:shape>
            </v:group>
            <v:group style="position:absolute;left:6697;top:1877;width:10;height:20" coordorigin="6697,1877" coordsize="10,20">
              <v:shape style="position:absolute;left:6697;top:1877;width:10;height:20" coordorigin="6697,1877" coordsize="10,20" path="m6697,1896l6707,1896,6707,1877,6697,1877,6697,1896xe" filled="true" fillcolor="#000000" stroked="false">
                <v:path arrowok="t"/>
                <v:fill type="solid"/>
              </v:shape>
            </v:group>
            <v:group style="position:absolute;left:6697;top:1896;width:10;height:20" coordorigin="6697,1896" coordsize="10,20">
              <v:shape style="position:absolute;left:6697;top:1896;width:10;height:20" coordorigin="6697,1896" coordsize="10,20" path="m6697,1916l6707,1916,6707,1896,6697,1896,6697,1916xe" filled="true" fillcolor="#000000" stroked="false">
                <v:path arrowok="t"/>
                <v:fill type="solid"/>
              </v:shape>
            </v:group>
            <v:group style="position:absolute;left:6697;top:1916;width:10;height:20" coordorigin="6697,1916" coordsize="10,20">
              <v:shape style="position:absolute;left:6697;top:1916;width:10;height:20" coordorigin="6697,1916" coordsize="10,20" path="m6697,1935l6707,1935,6707,1916,6697,1916,6697,1935xe" filled="true" fillcolor="#000000" stroked="false">
                <v:path arrowok="t"/>
                <v:fill type="solid"/>
              </v:shape>
              <v:shape style="position:absolute;left:5303;top:1935;width:1414;height:110" type="#_x0000_t75" stroked="false">
                <v:imagedata r:id="rId842" o:title=""/>
              </v:shape>
            </v:group>
            <v:group style="position:absolute;left:6697;top:2040;width:10;height:2" coordorigin="6697,2040" coordsize="10,2">
              <v:shape style="position:absolute;left:6697;top:2040;width:10;height:2" coordorigin="6697,2040" coordsize="10,0" path="m6697,2040l6707,2040e" filled="false" stroked="true" strokeweight=".48001pt" strokecolor="#000000">
                <v:path arrowok="t"/>
              </v:shape>
              <v:shape style="position:absolute;left:6707;top:1935;width:1219;height:110" type="#_x0000_t75" stroked="false">
                <v:imagedata r:id="rId843" o:title=""/>
              </v:shape>
              <v:shape style="position:absolute;left:7917;top:1935;width:1829;height:110" type="#_x0000_t75" stroked="false">
                <v:imagedata r:id="rId844" o:title=""/>
              </v:shape>
              <v:shape style="position:absolute;left:9736;top:1935;width:1616;height:110" type="#_x0000_t75" stroked="false">
                <v:imagedata r:id="rId845" o:title=""/>
              </v:shape>
            </v:group>
            <v:group style="position:absolute;left:11332;top:2040;width:11;height:2" coordorigin="11332,2040" coordsize="11,2">
              <v:shape style="position:absolute;left:11332;top:2040;width:11;height:2" coordorigin="11332,2040" coordsize="11,0" path="m11332,2040l11342,2040e" filled="false" stroked="true" strokeweight=".48001pt" strokecolor="#000000">
                <v:path arrowok="t"/>
              </v:shape>
            </v:group>
            <w10:wrap type="none"/>
          </v:group>
        </w:pict>
      </w:r>
      <w:r>
        <w:rPr>
          <w:rFonts w:ascii="Times New Roman" w:hAnsi="Times New Roman" w:cs="Times New Roman" w:eastAsia="Times New Roman" w:hint="default"/>
        </w:rPr>
        <w:t>15</w:t>
      </w:r>
      <w:r>
        <w:rPr/>
        <w:t>、资产减值准备</w:t>
      </w:r>
      <w:r>
        <w:rPr>
          <w:b w:val="0"/>
          <w:bCs w:val="0"/>
        </w:rPr>
      </w:r>
    </w:p>
    <w:p>
      <w:pPr>
        <w:spacing w:line="240" w:lineRule="auto" w:before="3"/>
        <w:rPr>
          <w:rFonts w:ascii="宋体" w:hAnsi="宋体" w:cs="宋体" w:eastAsia="宋体" w:hint="default"/>
          <w:b/>
          <w:bCs/>
          <w:sz w:val="6"/>
          <w:szCs w:val="6"/>
        </w:rPr>
      </w:pPr>
    </w:p>
    <w:tbl>
      <w:tblPr>
        <w:tblW w:w="0" w:type="auto"/>
        <w:jc w:val="left"/>
        <w:tblInd w:w="394" w:type="dxa"/>
        <w:tblLayout w:type="fixed"/>
        <w:tblCellMar>
          <w:top w:w="0" w:type="dxa"/>
          <w:left w:w="0" w:type="dxa"/>
          <w:bottom w:w="0" w:type="dxa"/>
          <w:right w:w="0" w:type="dxa"/>
        </w:tblCellMar>
        <w:tblLook w:val="01E0"/>
      </w:tblPr>
      <w:tblGrid>
        <w:gridCol w:w="2745"/>
        <w:gridCol w:w="1418"/>
        <w:gridCol w:w="2614"/>
        <w:gridCol w:w="1820"/>
        <w:gridCol w:w="1606"/>
      </w:tblGrid>
      <w:tr>
        <w:trPr>
          <w:trHeight w:val="310" w:hRule="exact"/>
        </w:trPr>
        <w:tc>
          <w:tcPr>
            <w:tcW w:w="2745"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4434"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2554"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606" w:type="dxa"/>
            <w:tcBorders>
              <w:top w:val="nil" w:sz="6" w:space="0" w:color="auto"/>
              <w:left w:val="single" w:sz="4" w:space="0" w:color="000000"/>
              <w:bottom w:val="nil" w:sz="6" w:space="0" w:color="auto"/>
              <w:right w:val="single" w:sz="4" w:space="0" w:color="000000"/>
            </w:tcBorders>
          </w:tcPr>
          <w:p>
            <w:pPr/>
          </w:p>
        </w:tc>
      </w:tr>
      <w:tr>
        <w:trPr>
          <w:trHeight w:val="209" w:hRule="exact"/>
        </w:trPr>
        <w:tc>
          <w:tcPr>
            <w:tcW w:w="2745" w:type="dxa"/>
            <w:tcBorders>
              <w:top w:val="nil" w:sz="6" w:space="0" w:color="auto"/>
              <w:left w:val="nil" w:sz="6" w:space="0" w:color="auto"/>
              <w:bottom w:val="single" w:sz="4" w:space="0" w:color="000000"/>
              <w:right w:val="single" w:sz="4" w:space="0" w:color="000000"/>
            </w:tcBorders>
          </w:tcPr>
          <w:p>
            <w:pPr>
              <w:pStyle w:val="TableParagraph"/>
              <w:tabs>
                <w:tab w:pos="542" w:val="left" w:leader="none"/>
              </w:tabs>
              <w:spacing w:line="201" w:lineRule="exact"/>
              <w:ind w:right="1138"/>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1418"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right="163"/>
              <w:jc w:val="right"/>
              <w:rPr>
                <w:rFonts w:ascii="宋体" w:hAnsi="宋体" w:cs="宋体" w:eastAsia="宋体" w:hint="default"/>
                <w:sz w:val="18"/>
                <w:szCs w:val="18"/>
              </w:rPr>
            </w:pPr>
            <w:r>
              <w:rPr>
                <w:rFonts w:ascii="宋体" w:hAnsi="宋体" w:cs="宋体" w:eastAsia="宋体" w:hint="default"/>
                <w:sz w:val="18"/>
                <w:szCs w:val="18"/>
              </w:rPr>
              <w:t>年初账面余额</w:t>
            </w:r>
          </w:p>
        </w:tc>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196" w:lineRule="exact"/>
              <w:ind w:left="336"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820" w:type="dxa"/>
            <w:tcBorders>
              <w:top w:val="single" w:sz="4" w:space="0" w:color="000000"/>
              <w:left w:val="single" w:sz="4" w:space="0" w:color="000000"/>
              <w:bottom w:val="nil" w:sz="6" w:space="0" w:color="auto"/>
              <w:right w:val="single" w:sz="4" w:space="0" w:color="000000"/>
            </w:tcBorders>
          </w:tcPr>
          <w:p>
            <w:pPr/>
          </w:p>
        </w:tc>
        <w:tc>
          <w:tcPr>
            <w:tcW w:w="1606"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256" w:right="0"/>
              <w:jc w:val="left"/>
              <w:rPr>
                <w:rFonts w:ascii="宋体" w:hAnsi="宋体" w:cs="宋体" w:eastAsia="宋体" w:hint="default"/>
                <w:sz w:val="18"/>
                <w:szCs w:val="18"/>
              </w:rPr>
            </w:pPr>
            <w:r>
              <w:rPr>
                <w:rFonts w:ascii="宋体" w:hAnsi="宋体" w:cs="宋体" w:eastAsia="宋体" w:hint="default"/>
                <w:sz w:val="18"/>
                <w:szCs w:val="18"/>
              </w:rPr>
              <w:t>年末账面余额</w:t>
            </w:r>
          </w:p>
        </w:tc>
      </w:tr>
      <w:tr>
        <w:trPr>
          <w:trHeight w:val="206" w:hRule="exact"/>
        </w:trPr>
        <w:tc>
          <w:tcPr>
            <w:tcW w:w="2745" w:type="dxa"/>
            <w:tcBorders>
              <w:top w:val="single" w:sz="4" w:space="0" w:color="000000"/>
              <w:left w:val="nil" w:sz="6" w:space="0" w:color="auto"/>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
        </w:tc>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419"/>
              <w:jc w:val="right"/>
              <w:rPr>
                <w:rFonts w:ascii="宋体" w:hAnsi="宋体" w:cs="宋体" w:eastAsia="宋体" w:hint="default"/>
                <w:sz w:val="18"/>
                <w:szCs w:val="18"/>
              </w:rPr>
            </w:pPr>
            <w:r>
              <w:rPr>
                <w:rFonts w:ascii="宋体" w:hAnsi="宋体" w:cs="宋体" w:eastAsia="宋体" w:hint="default"/>
                <w:sz w:val="18"/>
                <w:szCs w:val="18"/>
              </w:rPr>
              <w:t>转回</w:t>
            </w:r>
          </w:p>
        </w:tc>
        <w:tc>
          <w:tcPr>
            <w:tcW w:w="1820"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left="724" w:right="0"/>
              <w:jc w:val="left"/>
              <w:rPr>
                <w:rFonts w:ascii="宋体" w:hAnsi="宋体" w:cs="宋体" w:eastAsia="宋体" w:hint="default"/>
                <w:sz w:val="18"/>
                <w:szCs w:val="18"/>
              </w:rPr>
            </w:pPr>
            <w:r>
              <w:rPr>
                <w:rFonts w:ascii="宋体" w:hAnsi="宋体" w:cs="宋体" w:eastAsia="宋体" w:hint="default"/>
                <w:sz w:val="18"/>
                <w:szCs w:val="18"/>
              </w:rPr>
              <w:t>转销</w:t>
            </w:r>
          </w:p>
        </w:tc>
        <w:tc>
          <w:tcPr>
            <w:tcW w:w="1606" w:type="dxa"/>
            <w:tcBorders>
              <w:top w:val="single" w:sz="4" w:space="0" w:color="000000"/>
              <w:left w:val="single" w:sz="4" w:space="0" w:color="000000"/>
              <w:bottom w:val="nil" w:sz="6" w:space="0" w:color="auto"/>
              <w:right w:val="single" w:sz="4" w:space="0" w:color="000000"/>
            </w:tcBorders>
          </w:tcPr>
          <w:p>
            <w:pPr/>
          </w:p>
        </w:tc>
      </w:tr>
      <w:tr>
        <w:trPr>
          <w:trHeight w:val="422" w:hRule="exact"/>
        </w:trPr>
        <w:tc>
          <w:tcPr>
            <w:tcW w:w="2745"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14,871,893.91</w:t>
            </w:r>
            <w:r>
              <w:rPr>
                <w:rFonts w:ascii="Times New Roman"/>
                <w:spacing w:val="-1"/>
                <w:sz w:val="18"/>
              </w:rPr>
            </w:r>
          </w:p>
        </w:tc>
        <w:tc>
          <w:tcPr>
            <w:tcW w:w="261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56"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12,224,769.28</w:t>
            </w:r>
            <w:r>
              <w:rPr>
                <w:rFonts w:ascii="Times New Roman"/>
                <w:sz w:val="18"/>
              </w:rPr>
            </w:r>
          </w:p>
        </w:tc>
        <w:tc>
          <w:tcPr>
            <w:tcW w:w="18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760"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1,308,603.85</w:t>
            </w:r>
            <w:r>
              <w:rPr>
                <w:rFonts w:ascii="Times New Roman"/>
                <w:sz w:val="18"/>
              </w:rPr>
            </w:r>
          </w:p>
        </w:tc>
        <w:tc>
          <w:tcPr>
            <w:tcW w:w="160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25,788,059.34</w:t>
            </w:r>
            <w:r>
              <w:rPr>
                <w:rFonts w:ascii="Times New Roman"/>
                <w:spacing w:val="-1"/>
                <w:sz w:val="18"/>
              </w:rPr>
            </w:r>
          </w:p>
        </w:tc>
      </w:tr>
      <w:tr>
        <w:trPr>
          <w:trHeight w:val="108" w:hRule="exact"/>
        </w:trPr>
        <w:tc>
          <w:tcPr>
            <w:tcW w:w="2745"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2614"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c>
          <w:tcPr>
            <w:tcW w:w="1606" w:type="dxa"/>
            <w:tcBorders>
              <w:top w:val="nil" w:sz="6" w:space="0" w:color="auto"/>
              <w:left w:val="single" w:sz="4" w:space="0" w:color="000000"/>
              <w:bottom w:val="nil" w:sz="6" w:space="0" w:color="auto"/>
              <w:right w:val="single" w:sz="4" w:space="0" w:color="000000"/>
            </w:tcBorders>
          </w:tcPr>
          <w:p>
            <w:pPr/>
          </w:p>
        </w:tc>
      </w:tr>
      <w:tr>
        <w:trPr>
          <w:trHeight w:val="413" w:hRule="exact"/>
        </w:trPr>
        <w:tc>
          <w:tcPr>
            <w:tcW w:w="2745" w:type="dxa"/>
            <w:tcBorders>
              <w:top w:val="nil" w:sz="6" w:space="0" w:color="auto"/>
              <w:left w:val="nil" w:sz="6" w:space="0" w:color="auto"/>
              <w:bottom w:val="nil" w:sz="6" w:space="0" w:color="auto"/>
              <w:right w:val="single" w:sz="4" w:space="0" w:color="000000"/>
            </w:tcBorders>
          </w:tcPr>
          <w:p>
            <w:pPr>
              <w:pStyle w:val="TableParagraph"/>
              <w:tabs>
                <w:tab w:pos="542" w:val="left" w:leader="none"/>
              </w:tabs>
              <w:spacing w:line="240" w:lineRule="auto" w:before="58"/>
              <w:ind w:right="1138"/>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3"/>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14,871,893.91</w:t>
            </w:r>
            <w:r>
              <w:rPr>
                <w:rFonts w:ascii="Times New Roman"/>
                <w:b/>
                <w:spacing w:val="-1"/>
                <w:sz w:val="18"/>
              </w:rPr>
            </w:r>
            <w:r>
              <w:rPr>
                <w:rFonts w:ascii="Times New Roman"/>
                <w:spacing w:val="-1"/>
                <w:sz w:val="18"/>
              </w:rPr>
            </w:r>
          </w:p>
        </w:tc>
        <w:tc>
          <w:tcPr>
            <w:tcW w:w="2614"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left="256"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12,224,769.28</w:t>
            </w:r>
            <w:r>
              <w:rPr>
                <w:rFonts w:ascii="Times New Roman"/>
                <w:b/>
                <w:sz w:val="18"/>
              </w:rPr>
            </w:r>
            <w:r>
              <w:rPr>
                <w:rFonts w:ascii="Times New Roman"/>
                <w:sz w:val="18"/>
              </w:rPr>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left="760"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thick" w:color="000000"/>
              </w:rPr>
              <w:t>1,308,603.85</w:t>
            </w:r>
            <w:r>
              <w:rPr>
                <w:rFonts w:ascii="Times New Roman"/>
                <w:b/>
                <w:sz w:val="18"/>
              </w:rPr>
            </w:r>
            <w:r>
              <w:rPr>
                <w:rFonts w:ascii="Times New Roman"/>
                <w:sz w:val="18"/>
              </w:rPr>
            </w:r>
          </w:p>
        </w:tc>
        <w:tc>
          <w:tcPr>
            <w:tcW w:w="160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3"/>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25,788,059.34</w:t>
            </w:r>
            <w:r>
              <w:rPr>
                <w:rFonts w:ascii="Times New Roman"/>
                <w:b/>
                <w:spacing w:val="-1"/>
                <w:sz w:val="18"/>
              </w:rPr>
            </w:r>
            <w:r>
              <w:rPr>
                <w:rFonts w:ascii="Times New Roman"/>
                <w:spacing w:val="-1"/>
                <w:sz w:val="18"/>
              </w:rPr>
            </w:r>
          </w:p>
        </w:tc>
      </w:tr>
    </w:tbl>
    <w:p>
      <w:pPr>
        <w:spacing w:line="240" w:lineRule="auto" w:before="2"/>
        <w:rPr>
          <w:rFonts w:ascii="宋体" w:hAnsi="宋体" w:cs="宋体" w:eastAsia="宋体" w:hint="default"/>
          <w:b/>
          <w:bCs/>
          <w:sz w:val="8"/>
          <w:szCs w:val="8"/>
        </w:rPr>
      </w:pPr>
    </w:p>
    <w:p>
      <w:pPr>
        <w:pStyle w:val="BodyText"/>
        <w:spacing w:line="273" w:lineRule="auto" w:before="36"/>
        <w:ind w:left="340" w:right="0" w:firstLine="420"/>
        <w:jc w:val="left"/>
        <w:rPr>
          <w:rFonts w:ascii="Times New Roman" w:hAnsi="Times New Roman" w:cs="Times New Roman" w:eastAsia="Times New Roman" w:hint="default"/>
        </w:rPr>
      </w:pPr>
      <w:r>
        <w:rPr>
          <w:spacing w:val="-4"/>
          <w:w w:val="100"/>
        </w:rPr>
        <w:t>资产减值明细情况的说明：本年增加的资产减值准备均为计提应收账款和其他应收款坏账准备而增加，</w:t>
      </w:r>
      <w:r>
        <w:rPr>
          <w:w w:val="100"/>
        </w:rPr>
        <w:t> </w:t>
      </w:r>
      <w:r>
        <w:rPr/>
        <w:t>减少金额为当期核销坏账转出。</w:t>
      </w:r>
      <w:r>
        <w:rPr>
          <w:rFonts w:ascii="Times New Roman" w:hAnsi="Times New Roman" w:cs="Times New Roman" w:eastAsia="Times New Roman" w:hint="default"/>
        </w:rPr>
        <w:t>.</w:t>
      </w:r>
    </w:p>
    <w:p>
      <w:pPr>
        <w:pStyle w:val="Heading9"/>
        <w:spacing w:line="240" w:lineRule="auto" w:before="190"/>
        <w:ind w:right="0"/>
        <w:jc w:val="left"/>
        <w:rPr>
          <w:b w:val="0"/>
          <w:bCs w:val="0"/>
        </w:rPr>
      </w:pPr>
      <w:r>
        <w:rPr>
          <w:rFonts w:ascii="Times New Roman" w:hAnsi="Times New Roman" w:cs="Times New Roman" w:eastAsia="Times New Roman" w:hint="default"/>
        </w:rPr>
        <w:t>16</w:t>
      </w:r>
      <w:r>
        <w:rPr/>
        <w:t>、短期借款</w:t>
      </w:r>
      <w:r>
        <w:rPr>
          <w:b w:val="0"/>
          <w:bCs w:val="0"/>
        </w:rPr>
      </w:r>
    </w:p>
    <w:p>
      <w:pPr>
        <w:pStyle w:val="BodyText"/>
        <w:spacing w:line="240" w:lineRule="auto" w:before="115"/>
        <w:ind w:left="650" w:right="0"/>
        <w:jc w:val="left"/>
      </w:pPr>
      <w:r>
        <w:rPr/>
        <w:pict>
          <v:group style="position:absolute;margin-left:42.839981pt;margin-top:24.373629pt;width:498.95pt;height:.5pt;mso-position-horizontal-relative:page;mso-position-vertical-relative:paragraph;z-index:-1430080" coordorigin="857,487" coordsize="9979,10">
            <v:shape style="position:absolute;left:862;top:487;width:10;height:10" type="#_x0000_t75" stroked="false">
              <v:imagedata r:id="rId846" o:title=""/>
            </v:shape>
            <v:shape style="position:absolute;left:857;top:487;width:2844;height:10" type="#_x0000_t75" stroked="false">
              <v:imagedata r:id="rId847" o:title=""/>
            </v:shape>
            <v:shape style="position:absolute;left:3696;top:487;width:3080;height:10" type="#_x0000_t75" stroked="false">
              <v:imagedata r:id="rId848" o:title=""/>
            </v:shape>
            <v:shape style="position:absolute;left:6772;top:487;width:4064;height:10" type="#_x0000_t75" stroked="false">
              <v:imagedata r:id="rId849" o:title=""/>
            </v:shape>
            <w10:wrap type="none"/>
          </v:group>
        </w:pict>
      </w:r>
      <w:r>
        <w:rPr/>
        <w:pict>
          <v:group style="position:absolute;margin-left:42.840012pt;margin-top:40.213711pt;width:498.95pt;height:5.4pt;mso-position-horizontal-relative:page;mso-position-vertical-relative:paragraph;z-index:-1430056" coordorigin="857,804" coordsize="9979,108">
            <v:shape style="position:absolute;left:857;top:804;width:2864;height:108" type="#_x0000_t75" stroked="false">
              <v:imagedata r:id="rId850" o:title=""/>
            </v:shape>
            <v:shape style="position:absolute;left:3696;top:900;width:3090;height:12" type="#_x0000_t75" stroked="false">
              <v:imagedata r:id="rId297" o:title=""/>
            </v:shape>
            <v:shape style="position:absolute;left:6772;top:900;width:4064;height:12" type="#_x0000_t75" stroked="false">
              <v:imagedata r:id="rId851" o:title=""/>
            </v:shape>
            <w10:wrap type="none"/>
          </v:group>
        </w:pict>
      </w:r>
      <w:r>
        <w:rPr/>
        <w:t>（</w:t>
      </w:r>
      <w:r>
        <w:rPr>
          <w:rFonts w:ascii="Times New Roman" w:hAnsi="Times New Roman" w:cs="Times New Roman" w:eastAsia="Times New Roman" w:hint="default"/>
        </w:rPr>
        <w:t>1</w:t>
      </w:r>
      <w:r>
        <w:rPr/>
        <w:t>）短期借款分类</w:t>
      </w:r>
    </w:p>
    <w:p>
      <w:pPr>
        <w:spacing w:line="240" w:lineRule="auto" w:before="3"/>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2840"/>
        <w:gridCol w:w="3075"/>
        <w:gridCol w:w="4049"/>
      </w:tblGrid>
      <w:tr>
        <w:trPr>
          <w:trHeight w:val="317" w:hRule="exact"/>
        </w:trPr>
        <w:tc>
          <w:tcPr>
            <w:tcW w:w="2840"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6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类</w:t>
              <w:tab/>
              <w:t>别</w:t>
            </w:r>
            <w:r>
              <w:rPr>
                <w:rFonts w:ascii="宋体" w:hAnsi="宋体" w:cs="宋体" w:eastAsia="宋体" w:hint="default"/>
                <w:sz w:val="18"/>
                <w:szCs w:val="18"/>
              </w:rPr>
            </w:r>
          </w:p>
        </w:tc>
        <w:tc>
          <w:tcPr>
            <w:tcW w:w="3075"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c>
        <w:tc>
          <w:tcPr>
            <w:tcW w:w="4049"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r>
      <w:tr>
        <w:trPr>
          <w:trHeight w:val="108" w:hRule="exact"/>
        </w:trPr>
        <w:tc>
          <w:tcPr>
            <w:tcW w:w="2840" w:type="dxa"/>
            <w:tcBorders>
              <w:top w:val="nil" w:sz="6" w:space="0" w:color="auto"/>
              <w:left w:val="single" w:sz="4" w:space="0" w:color="000000"/>
              <w:bottom w:val="nil" w:sz="6" w:space="0" w:color="auto"/>
              <w:right w:val="nil" w:sz="6" w:space="0" w:color="auto"/>
            </w:tcBorders>
          </w:tcPr>
          <w:p>
            <w:pPr/>
          </w:p>
        </w:tc>
        <w:tc>
          <w:tcPr>
            <w:tcW w:w="3075" w:type="dxa"/>
            <w:tcBorders>
              <w:top w:val="nil" w:sz="6" w:space="0" w:color="auto"/>
              <w:left w:val="nil" w:sz="6" w:space="0" w:color="auto"/>
              <w:bottom w:val="nil" w:sz="6" w:space="0" w:color="auto"/>
              <w:right w:val="single" w:sz="4" w:space="0" w:color="000000"/>
            </w:tcBorders>
          </w:tcPr>
          <w:p>
            <w:pPr/>
          </w:p>
        </w:tc>
        <w:tc>
          <w:tcPr>
            <w:tcW w:w="4049" w:type="dxa"/>
            <w:tcBorders>
              <w:top w:val="nil" w:sz="6" w:space="0" w:color="auto"/>
              <w:left w:val="single" w:sz="4" w:space="0" w:color="000000"/>
              <w:bottom w:val="nil" w:sz="6" w:space="0" w:color="auto"/>
              <w:right w:val="single" w:sz="4" w:space="0" w:color="000000"/>
            </w:tcBorders>
          </w:tcPr>
          <w:p>
            <w:pPr/>
          </w:p>
        </w:tc>
      </w:tr>
      <w:tr>
        <w:trPr>
          <w:trHeight w:val="282" w:hRule="exact"/>
        </w:trPr>
        <w:tc>
          <w:tcPr>
            <w:tcW w:w="284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075" w:type="dxa"/>
            <w:tcBorders>
              <w:top w:val="nil" w:sz="6" w:space="0" w:color="auto"/>
              <w:left w:val="single" w:sz="4" w:space="0" w:color="000000"/>
              <w:bottom w:val="nil" w:sz="6" w:space="0" w:color="auto"/>
              <w:right w:val="single" w:sz="4" w:space="0" w:color="000000"/>
            </w:tcBorders>
          </w:tcPr>
          <w:p>
            <w:pPr/>
          </w:p>
        </w:tc>
        <w:tc>
          <w:tcPr>
            <w:tcW w:w="4049"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20,000,000.00</w:t>
            </w:r>
            <w:r>
              <w:rPr>
                <w:rFonts w:ascii="Times New Roman"/>
                <w:spacing w:val="-1"/>
                <w:sz w:val="18"/>
              </w:rPr>
            </w:r>
          </w:p>
        </w:tc>
      </w:tr>
      <w:tr>
        <w:trPr>
          <w:trHeight w:val="97" w:hRule="exact"/>
        </w:trPr>
        <w:tc>
          <w:tcPr>
            <w:tcW w:w="2840" w:type="dxa"/>
            <w:tcBorders>
              <w:top w:val="nil" w:sz="6" w:space="0" w:color="auto"/>
              <w:left w:val="single" w:sz="4" w:space="0" w:color="000000"/>
              <w:bottom w:val="nil" w:sz="6" w:space="0" w:color="auto"/>
              <w:right w:val="nil" w:sz="6" w:space="0" w:color="auto"/>
            </w:tcBorders>
          </w:tcPr>
          <w:p>
            <w:pPr/>
          </w:p>
        </w:tc>
        <w:tc>
          <w:tcPr>
            <w:tcW w:w="3075" w:type="dxa"/>
            <w:tcBorders>
              <w:top w:val="nil" w:sz="6" w:space="0" w:color="auto"/>
              <w:left w:val="nil" w:sz="6" w:space="0" w:color="auto"/>
              <w:bottom w:val="nil" w:sz="6" w:space="0" w:color="auto"/>
              <w:right w:val="single" w:sz="4" w:space="0" w:color="000000"/>
            </w:tcBorders>
          </w:tcPr>
          <w:p>
            <w:pPr/>
          </w:p>
        </w:tc>
        <w:tc>
          <w:tcPr>
            <w:tcW w:w="4049" w:type="dxa"/>
            <w:tcBorders>
              <w:top w:val="nil" w:sz="6" w:space="0" w:color="auto"/>
              <w:left w:val="single" w:sz="4" w:space="0" w:color="000000"/>
              <w:bottom w:val="nil" w:sz="6" w:space="0" w:color="auto"/>
              <w:right w:val="single" w:sz="4" w:space="0" w:color="000000"/>
            </w:tcBorders>
          </w:tcPr>
          <w:p>
            <w:pPr/>
          </w:p>
        </w:tc>
      </w:tr>
      <w:tr>
        <w:trPr>
          <w:trHeight w:val="374" w:hRule="exact"/>
        </w:trPr>
        <w:tc>
          <w:tcPr>
            <w:tcW w:w="2840" w:type="dxa"/>
            <w:tcBorders>
              <w:top w:val="nil" w:sz="6" w:space="0" w:color="auto"/>
              <w:left w:val="single" w:sz="4" w:space="0" w:color="000000"/>
              <w:bottom w:val="nil" w:sz="6" w:space="0" w:color="auto"/>
              <w:right w:val="single" w:sz="4" w:space="0" w:color="000000"/>
            </w:tcBorders>
          </w:tcPr>
          <w:p>
            <w:pPr>
              <w:pStyle w:val="TableParagraph"/>
              <w:tabs>
                <w:tab w:pos="646" w:val="left" w:leader="none"/>
              </w:tabs>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3075" w:type="dxa"/>
            <w:tcBorders>
              <w:top w:val="nil" w:sz="6" w:space="0" w:color="auto"/>
              <w:left w:val="single" w:sz="4" w:space="0" w:color="000000"/>
              <w:bottom w:val="nil" w:sz="6" w:space="0" w:color="auto"/>
              <w:right w:val="single" w:sz="4" w:space="0" w:color="000000"/>
            </w:tcBorders>
          </w:tcPr>
          <w:p>
            <w:pPr/>
          </w:p>
        </w:tc>
        <w:tc>
          <w:tcPr>
            <w:tcW w:w="4049"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6"/>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20,000,000.00</w:t>
            </w:r>
            <w:r>
              <w:rPr>
                <w:rFonts w:ascii="Times New Roman"/>
                <w:b/>
                <w:spacing w:val="-1"/>
                <w:sz w:val="18"/>
              </w:rPr>
            </w:r>
            <w:r>
              <w:rPr>
                <w:rFonts w:ascii="Times New Roman"/>
                <w:spacing w:val="-1"/>
                <w:sz w:val="18"/>
              </w:rPr>
            </w:r>
          </w:p>
        </w:tc>
      </w:tr>
    </w:tbl>
    <w:p>
      <w:pPr>
        <w:spacing w:line="240" w:lineRule="auto" w:before="9"/>
        <w:rPr>
          <w:rFonts w:ascii="宋体" w:hAnsi="宋体" w:cs="宋体" w:eastAsia="宋体" w:hint="default"/>
          <w:sz w:val="11"/>
          <w:szCs w:val="11"/>
        </w:rPr>
      </w:pPr>
    </w:p>
    <w:p>
      <w:pPr>
        <w:pStyle w:val="BodyText"/>
        <w:spacing w:line="240" w:lineRule="auto" w:before="36"/>
        <w:ind w:left="647" w:right="0"/>
        <w:jc w:val="left"/>
      </w:pPr>
      <w:r>
        <w:rPr/>
        <w:pict>
          <v:group style="position:absolute;margin-left:42.840012pt;margin-top:-32.136341pt;width:498.5pt;height:5.55pt;mso-position-horizontal-relative:page;mso-position-vertical-relative:paragraph;z-index:-1430032" coordorigin="857,-643" coordsize="9970,111">
            <v:shape style="position:absolute;left:857;top:-643;width:2864;height:110" type="#_x0000_t75" stroked="false">
              <v:imagedata r:id="rId852" o:title=""/>
            </v:shape>
            <v:shape style="position:absolute;left:3696;top:-547;width:3090;height:14" type="#_x0000_t75" stroked="false">
              <v:imagedata r:id="rId853" o:title=""/>
            </v:shape>
            <v:shape style="position:absolute;left:6772;top:-542;width:4054;height:10" type="#_x0000_t75" stroked="false">
              <v:imagedata r:id="rId854" o:title=""/>
            </v:shape>
            <w10:wrap type="none"/>
          </v:group>
        </w:pict>
      </w:r>
      <w:r>
        <w:rPr/>
        <w:pict>
          <v:group style="position:absolute;margin-left:43.080002pt;margin-top:-13.176341pt;width:498.7pt;height:5.55pt;mso-position-horizontal-relative:page;mso-position-vertical-relative:paragraph;z-index:-1430008" coordorigin="862,-264" coordsize="9974,111">
            <v:shape style="position:absolute;left:862;top:-168;width:10;height:14" type="#_x0000_t75" stroked="false">
              <v:imagedata r:id="rId88" o:title=""/>
            </v:shape>
            <v:shape style="position:absolute;left:871;top:-264;width:2849;height:110" type="#_x0000_t75" stroked="false">
              <v:imagedata r:id="rId855" o:title=""/>
            </v:shape>
            <v:shape style="position:absolute;left:3711;top:-264;width:3085;height:110" type="#_x0000_t75" stroked="false">
              <v:imagedata r:id="rId856" o:title=""/>
            </v:shape>
            <v:shape style="position:absolute;left:6786;top:-163;width:4049;height:10" type="#_x0000_t75" stroked="false">
              <v:imagedata r:id="rId857" o:title=""/>
            </v:shape>
            <w10:wrap type="none"/>
          </v:group>
        </w:pict>
      </w:r>
      <w:r>
        <w:rPr/>
        <w:t>（</w:t>
      </w:r>
      <w:r>
        <w:rPr>
          <w:rFonts w:ascii="Times New Roman" w:hAnsi="Times New Roman" w:cs="Times New Roman" w:eastAsia="Times New Roman" w:hint="default"/>
        </w:rPr>
        <w:t>2</w:t>
      </w:r>
      <w:r>
        <w:rPr/>
        <w:t>）公司本报告期内无已到期未偿还的短期借款情况</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Heading9"/>
        <w:spacing w:line="240" w:lineRule="auto" w:before="180"/>
        <w:ind w:right="0"/>
        <w:jc w:val="left"/>
        <w:rPr>
          <w:b w:val="0"/>
          <w:bCs w:val="0"/>
        </w:rPr>
      </w:pPr>
      <w:r>
        <w:rPr>
          <w:rFonts w:ascii="Times New Roman" w:hAnsi="Times New Roman" w:cs="Times New Roman" w:eastAsia="Times New Roman" w:hint="default"/>
        </w:rPr>
        <w:t>17</w:t>
      </w:r>
      <w:r>
        <w:rPr/>
        <w:t>、应付票据</w:t>
      </w:r>
      <w:r>
        <w:rPr>
          <w:b w:val="0"/>
          <w:bCs w:val="0"/>
        </w:rPr>
      </w:r>
    </w:p>
    <w:p>
      <w:pPr>
        <w:pStyle w:val="BodyText"/>
        <w:spacing w:line="240" w:lineRule="auto" w:before="191"/>
        <w:ind w:left="654" w:right="0"/>
        <w:jc w:val="left"/>
      </w:pPr>
      <w:r>
        <w:rPr/>
        <w:pict>
          <v:group style="position:absolute;margin-left:42.840012pt;margin-top:28.173698pt;width:497.15pt;height:.5pt;mso-position-horizontal-relative:page;mso-position-vertical-relative:paragraph;z-index:-1429984" coordorigin="857,563" coordsize="9943,10">
            <v:shape style="position:absolute;left:862;top:563;width:10;height:10" type="#_x0000_t75" stroked="false">
              <v:imagedata r:id="rId858" o:title=""/>
            </v:shape>
            <v:shape style="position:absolute;left:857;top:563;width:2960;height:10" type="#_x0000_t75" stroked="false">
              <v:imagedata r:id="rId859" o:title=""/>
            </v:shape>
            <v:shape style="position:absolute;left:3812;top:563;width:6987;height:10" type="#_x0000_t75" stroked="false">
              <v:imagedata r:id="rId860" o:title=""/>
            </v:shape>
            <w10:wrap type="none"/>
          </v:group>
        </w:pict>
      </w:r>
      <w:r>
        <w:rPr/>
        <w:pict>
          <v:group style="position:absolute;margin-left:42.839981pt;margin-top:44.013657pt;width:497.15pt;height:5.4pt;mso-position-horizontal-relative:page;mso-position-vertical-relative:paragraph;z-index:-1429960" coordorigin="857,880" coordsize="9943,108">
            <v:shape style="position:absolute;left:857;top:880;width:2979;height:108" type="#_x0000_t75" stroked="false">
              <v:imagedata r:id="rId861" o:title=""/>
            </v:shape>
            <v:shape style="position:absolute;left:3812;top:976;width:3204;height:12" type="#_x0000_t75" stroked="false">
              <v:imagedata r:id="rId862" o:title=""/>
            </v:shape>
            <v:shape style="position:absolute;left:7002;top:976;width:3797;height:12" type="#_x0000_t75" stroked="false">
              <v:imagedata r:id="rId863" o:title=""/>
            </v:shape>
            <w10:wrap type="none"/>
          </v:group>
        </w:pict>
      </w:r>
      <w:r>
        <w:rPr/>
        <w:t>（</w:t>
      </w:r>
      <w:r>
        <w:rPr>
          <w:rFonts w:ascii="Times New Roman" w:hAnsi="Times New Roman" w:cs="Times New Roman" w:eastAsia="Times New Roman" w:hint="default"/>
        </w:rPr>
        <w:t>1</w:t>
      </w:r>
      <w:r>
        <w:rPr/>
        <w:t>）应付票据分类</w:t>
      </w:r>
    </w:p>
    <w:p>
      <w:pPr>
        <w:spacing w:line="240" w:lineRule="auto" w:before="13"/>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2955"/>
        <w:gridCol w:w="3190"/>
        <w:gridCol w:w="3783"/>
      </w:tblGrid>
      <w:tr>
        <w:trPr>
          <w:trHeight w:val="307" w:hRule="exact"/>
        </w:trPr>
        <w:tc>
          <w:tcPr>
            <w:tcW w:w="2955" w:type="dxa"/>
            <w:tcBorders>
              <w:top w:val="nil" w:sz="6" w:space="0" w:color="auto"/>
              <w:left w:val="single" w:sz="4" w:space="0" w:color="000000"/>
              <w:bottom w:val="nil" w:sz="6" w:space="0" w:color="auto"/>
              <w:right w:val="single" w:sz="4" w:space="0" w:color="000000"/>
            </w:tcBorders>
          </w:tcPr>
          <w:p>
            <w:pPr>
              <w:pStyle w:val="TableParagraph"/>
              <w:tabs>
                <w:tab w:pos="646" w:val="left" w:leader="none"/>
              </w:tabs>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319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1"/>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c>
        <w:tc>
          <w:tcPr>
            <w:tcW w:w="3783"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1"/>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r>
      <w:tr>
        <w:trPr>
          <w:trHeight w:val="108" w:hRule="exact"/>
        </w:trPr>
        <w:tc>
          <w:tcPr>
            <w:tcW w:w="2955" w:type="dxa"/>
            <w:tcBorders>
              <w:top w:val="nil" w:sz="6" w:space="0" w:color="auto"/>
              <w:left w:val="single" w:sz="4" w:space="0" w:color="000000"/>
              <w:bottom w:val="nil" w:sz="6" w:space="0" w:color="auto"/>
              <w:right w:val="nil" w:sz="6" w:space="0" w:color="auto"/>
            </w:tcBorders>
          </w:tcPr>
          <w:p>
            <w:pPr/>
          </w:p>
        </w:tc>
        <w:tc>
          <w:tcPr>
            <w:tcW w:w="3190" w:type="dxa"/>
            <w:tcBorders>
              <w:top w:val="nil" w:sz="6" w:space="0" w:color="auto"/>
              <w:left w:val="nil" w:sz="6" w:space="0" w:color="auto"/>
              <w:bottom w:val="nil" w:sz="6" w:space="0" w:color="auto"/>
              <w:right w:val="single" w:sz="4" w:space="0" w:color="000000"/>
            </w:tcBorders>
          </w:tcPr>
          <w:p>
            <w:pPr/>
          </w:p>
        </w:tc>
        <w:tc>
          <w:tcPr>
            <w:tcW w:w="3783" w:type="dxa"/>
            <w:tcBorders>
              <w:top w:val="nil" w:sz="6" w:space="0" w:color="auto"/>
              <w:left w:val="single" w:sz="4" w:space="0" w:color="000000"/>
              <w:bottom w:val="nil" w:sz="6" w:space="0" w:color="auto"/>
              <w:right w:val="single" w:sz="4" w:space="0" w:color="000000"/>
            </w:tcBorders>
          </w:tcPr>
          <w:p>
            <w:pPr/>
          </w:p>
        </w:tc>
      </w:tr>
      <w:tr>
        <w:trPr>
          <w:trHeight w:val="292" w:hRule="exact"/>
        </w:trPr>
        <w:tc>
          <w:tcPr>
            <w:tcW w:w="2955"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190"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51,935,515.35</w:t>
            </w:r>
            <w:r>
              <w:rPr>
                <w:rFonts w:ascii="Times New Roman"/>
                <w:spacing w:val="-1"/>
                <w:sz w:val="18"/>
              </w:rPr>
            </w:r>
          </w:p>
        </w:tc>
        <w:tc>
          <w:tcPr>
            <w:tcW w:w="3783"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58,143,035.25</w:t>
            </w:r>
            <w:r>
              <w:rPr>
                <w:rFonts w:ascii="Times New Roman"/>
                <w:spacing w:val="-1"/>
                <w:sz w:val="18"/>
              </w:rPr>
            </w:r>
          </w:p>
        </w:tc>
      </w:tr>
      <w:tr>
        <w:trPr>
          <w:trHeight w:val="106" w:hRule="exact"/>
        </w:trPr>
        <w:tc>
          <w:tcPr>
            <w:tcW w:w="2955" w:type="dxa"/>
            <w:tcBorders>
              <w:top w:val="nil" w:sz="6" w:space="0" w:color="auto"/>
              <w:left w:val="single" w:sz="4" w:space="0" w:color="000000"/>
              <w:bottom w:val="nil" w:sz="6" w:space="0" w:color="auto"/>
              <w:right w:val="nil" w:sz="6" w:space="0" w:color="auto"/>
            </w:tcBorders>
          </w:tcPr>
          <w:p>
            <w:pPr/>
          </w:p>
        </w:tc>
        <w:tc>
          <w:tcPr>
            <w:tcW w:w="3190" w:type="dxa"/>
            <w:tcBorders>
              <w:top w:val="nil" w:sz="6" w:space="0" w:color="auto"/>
              <w:left w:val="nil" w:sz="6" w:space="0" w:color="auto"/>
              <w:bottom w:val="nil" w:sz="6" w:space="0" w:color="auto"/>
              <w:right w:val="single" w:sz="4" w:space="0" w:color="000000"/>
            </w:tcBorders>
          </w:tcPr>
          <w:p>
            <w:pPr/>
          </w:p>
        </w:tc>
        <w:tc>
          <w:tcPr>
            <w:tcW w:w="3783" w:type="dxa"/>
            <w:tcBorders>
              <w:top w:val="nil" w:sz="6" w:space="0" w:color="auto"/>
              <w:left w:val="single" w:sz="4" w:space="0" w:color="000000"/>
              <w:bottom w:val="nil" w:sz="6" w:space="0" w:color="auto"/>
              <w:right w:val="single" w:sz="4" w:space="0" w:color="000000"/>
            </w:tcBorders>
          </w:tcPr>
          <w:p>
            <w:pPr/>
          </w:p>
        </w:tc>
      </w:tr>
      <w:tr>
        <w:trPr>
          <w:trHeight w:val="394" w:hRule="exact"/>
        </w:trPr>
        <w:tc>
          <w:tcPr>
            <w:tcW w:w="2955"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319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51,935,515.35</w:t>
            </w:r>
            <w:r>
              <w:rPr>
                <w:rFonts w:ascii="Times New Roman"/>
                <w:b/>
                <w:spacing w:val="-1"/>
                <w:sz w:val="18"/>
              </w:rPr>
            </w:r>
            <w:r>
              <w:rPr>
                <w:rFonts w:ascii="Times New Roman"/>
                <w:spacing w:val="-1"/>
                <w:sz w:val="18"/>
              </w:rPr>
            </w:r>
          </w:p>
        </w:tc>
        <w:tc>
          <w:tcPr>
            <w:tcW w:w="378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58,143,035.25</w:t>
            </w:r>
            <w:r>
              <w:rPr>
                <w:rFonts w:ascii="Times New Roman"/>
                <w:b/>
                <w:spacing w:val="-1"/>
                <w:sz w:val="18"/>
              </w:rPr>
            </w:r>
            <w:r>
              <w:rPr>
                <w:rFonts w:ascii="Times New Roman"/>
                <w:spacing w:val="-1"/>
                <w:sz w:val="18"/>
              </w:rPr>
            </w:r>
          </w:p>
        </w:tc>
      </w:tr>
    </w:tbl>
    <w:p>
      <w:pPr>
        <w:spacing w:line="240" w:lineRule="auto" w:before="9"/>
        <w:rPr>
          <w:rFonts w:ascii="宋体" w:hAnsi="宋体" w:cs="宋体" w:eastAsia="宋体" w:hint="default"/>
          <w:sz w:val="11"/>
          <w:szCs w:val="11"/>
        </w:rPr>
      </w:pPr>
    </w:p>
    <w:p>
      <w:pPr>
        <w:pStyle w:val="BodyText"/>
        <w:spacing w:line="240" w:lineRule="auto" w:before="36"/>
        <w:ind w:left="753" w:right="0"/>
        <w:jc w:val="left"/>
      </w:pPr>
      <w:r>
        <w:rPr/>
        <w:pict>
          <v:group style="position:absolute;margin-left:42.840012pt;margin-top:-33.092346pt;width:497.15pt;height:5.55pt;mso-position-horizontal-relative:page;mso-position-vertical-relative:paragraph;z-index:-1429936" coordorigin="857,-662" coordsize="9943,111">
            <v:shape style="position:absolute;left:857;top:-662;width:2979;height:110" type="#_x0000_t75" stroked="false">
              <v:imagedata r:id="rId864" o:title=""/>
            </v:shape>
            <v:shape style="position:absolute;left:3812;top:-566;width:3204;height:14" type="#_x0000_t75" stroked="false">
              <v:imagedata r:id="rId865" o:title=""/>
            </v:shape>
            <v:shape style="position:absolute;left:7002;top:-566;width:3797;height:14" type="#_x0000_t75" stroked="false">
              <v:imagedata r:id="rId866" o:title=""/>
            </v:shape>
            <w10:wrap type="none"/>
          </v:group>
        </w:pict>
      </w:r>
      <w:r>
        <w:rPr/>
        <w:pict>
          <v:group style="position:absolute;margin-left:43.080002pt;margin-top:-13.172288pt;width:497.4pt;height:5.55pt;mso-position-horizontal-relative:page;mso-position-vertical-relative:paragraph;z-index:-1429912" coordorigin="862,-263" coordsize="9948,111">
            <v:shape style="position:absolute;left:862;top:-167;width:10;height:14" type="#_x0000_t75" stroked="false">
              <v:imagedata r:id="rId88" o:title=""/>
            </v:shape>
            <v:shape style="position:absolute;left:871;top:-263;width:2965;height:110" type="#_x0000_t75" stroked="false">
              <v:imagedata r:id="rId867" o:title=""/>
            </v:shape>
            <v:shape style="position:absolute;left:3827;top:-263;width:3200;height:110" type="#_x0000_t75" stroked="false">
              <v:imagedata r:id="rId868" o:title=""/>
            </v:shape>
            <v:shape style="position:absolute;left:7017;top:-263;width:3793;height:110" type="#_x0000_t75" stroked="false">
              <v:imagedata r:id="rId869" o:title=""/>
            </v:shape>
            <v:group style="position:absolute;left:10790;top:-158;width:10;height:2" coordorigin="10790,-158" coordsize="10,2">
              <v:shape style="position:absolute;left:10790;top:-158;width:10;height:2" coordorigin="10790,-158" coordsize="10,0" path="m10790,-158l10800,-158e" filled="false" stroked="true" strokeweight=".47998pt" strokecolor="#000000">
                <v:path arrowok="t"/>
              </v:shape>
            </v:group>
            <w10:wrap type="none"/>
          </v:group>
        </w:pict>
      </w:r>
      <w:r>
        <w:rPr/>
        <w:t>（</w:t>
      </w:r>
      <w:r>
        <w:rPr>
          <w:rFonts w:ascii="Times New Roman" w:hAnsi="Times New Roman" w:cs="Times New Roman" w:eastAsia="Times New Roman" w:hint="default"/>
        </w:rPr>
        <w:t>2</w:t>
      </w:r>
      <w:r>
        <w:rPr/>
        <w:t>）下一会计期间将到期的金额为</w:t>
      </w:r>
      <w:r>
        <w:rPr>
          <w:spacing w:val="-54"/>
        </w:rPr>
        <w:t> </w:t>
      </w:r>
      <w:r>
        <w:rPr>
          <w:rFonts w:ascii="Times New Roman" w:hAnsi="Times New Roman" w:cs="Times New Roman" w:eastAsia="Times New Roman" w:hint="default"/>
        </w:rPr>
        <w:t>51,935,515.35</w:t>
      </w:r>
      <w:r>
        <w:rPr>
          <w:rFonts w:ascii="Times New Roman" w:hAnsi="Times New Roman" w:cs="Times New Roman" w:eastAsia="Times New Roman" w:hint="default"/>
          <w:spacing w:val="-4"/>
        </w:rPr>
        <w:t> </w:t>
      </w:r>
      <w:r>
        <w:rPr>
          <w:spacing w:val="-3"/>
        </w:rPr>
        <w:t>元。</w:t>
      </w:r>
      <w:r>
        <w:rPr/>
      </w:r>
    </w:p>
    <w:p>
      <w:pPr>
        <w:spacing w:after="0" w:line="240" w:lineRule="auto"/>
        <w:jc w:val="left"/>
        <w:sectPr>
          <w:footerReference w:type="default" r:id="rId816"/>
          <w:pgSz w:w="11910" w:h="16840"/>
          <w:pgMar w:footer="1184" w:header="990" w:top="1160" w:bottom="1380" w:left="740" w:right="440"/>
          <w:pgNumType w:start="100"/>
        </w:sectPr>
      </w:pPr>
    </w:p>
    <w:p>
      <w:pPr>
        <w:spacing w:line="240" w:lineRule="auto" w:before="8"/>
        <w:rPr>
          <w:rFonts w:ascii="宋体" w:hAnsi="宋体" w:cs="宋体" w:eastAsia="宋体" w:hint="default"/>
          <w:sz w:val="19"/>
          <w:szCs w:val="19"/>
        </w:rPr>
      </w:pPr>
    </w:p>
    <w:p>
      <w:pPr>
        <w:pStyle w:val="BodyText"/>
        <w:spacing w:line="240" w:lineRule="auto" w:before="36"/>
        <w:ind w:left="753" w:right="0"/>
        <w:jc w:val="left"/>
      </w:pPr>
      <w:r>
        <w:rPr/>
        <w:t>（</w:t>
      </w:r>
      <w:r>
        <w:rPr>
          <w:rFonts w:ascii="Times New Roman" w:hAnsi="Times New Roman" w:cs="Times New Roman" w:eastAsia="Times New Roman" w:hint="default"/>
        </w:rPr>
        <w:t>3</w:t>
      </w:r>
      <w:r>
        <w:rPr/>
        <w:t>）公司截止</w:t>
      </w:r>
      <w:r>
        <w:rPr>
          <w:spacing w:val="-5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日无已到期尚未支付的应付票据。</w:t>
      </w:r>
    </w:p>
    <w:p>
      <w:pPr>
        <w:spacing w:line="240" w:lineRule="auto" w:before="10"/>
        <w:rPr>
          <w:rFonts w:ascii="宋体" w:hAnsi="宋体" w:cs="宋体" w:eastAsia="宋体" w:hint="default"/>
          <w:sz w:val="20"/>
          <w:szCs w:val="20"/>
        </w:rPr>
      </w:pPr>
    </w:p>
    <w:p>
      <w:pPr>
        <w:pStyle w:val="Heading9"/>
        <w:spacing w:line="240" w:lineRule="auto"/>
        <w:ind w:right="0"/>
        <w:jc w:val="left"/>
        <w:rPr>
          <w:b w:val="0"/>
          <w:bCs w:val="0"/>
        </w:rPr>
      </w:pPr>
      <w:r>
        <w:rPr>
          <w:rFonts w:ascii="Times New Roman" w:hAnsi="Times New Roman" w:cs="Times New Roman" w:eastAsia="Times New Roman" w:hint="default"/>
        </w:rPr>
        <w:t>18</w:t>
      </w:r>
      <w:r>
        <w:rPr/>
        <w:t>、应付账款</w:t>
      </w:r>
      <w:r>
        <w:rPr>
          <w:b w:val="0"/>
          <w:bCs w:val="0"/>
        </w:rPr>
      </w:r>
    </w:p>
    <w:p>
      <w:pPr>
        <w:pStyle w:val="BodyText"/>
        <w:spacing w:line="240" w:lineRule="auto" w:before="194"/>
        <w:ind w:left="760" w:right="0"/>
        <w:jc w:val="left"/>
      </w:pPr>
      <w:r>
        <w:rPr/>
        <w:pict>
          <v:group style="position:absolute;margin-left:42.839981pt;margin-top:28.203606pt;width:428.3pt;height:.5pt;mso-position-horizontal-relative:page;mso-position-vertical-relative:paragraph;z-index:-1429792" coordorigin="857,564" coordsize="8566,10">
            <v:shape style="position:absolute;left:862;top:564;width:10;height:10" type="#_x0000_t75" stroked="false">
              <v:imagedata r:id="rId870" o:title=""/>
            </v:shape>
            <v:shape style="position:absolute;left:857;top:564;width:4196;height:10" type="#_x0000_t75" stroked="false">
              <v:imagedata r:id="rId871" o:title=""/>
            </v:shape>
            <v:shape style="position:absolute;left:5048;top:564;width:2196;height:10" type="#_x0000_t75" stroked="false">
              <v:imagedata r:id="rId872" o:title=""/>
            </v:shape>
            <v:shape style="position:absolute;left:7240;top:564;width:2182;height:10" type="#_x0000_t75" stroked="false">
              <v:imagedata r:id="rId873" o:title=""/>
            </v:shape>
            <w10:wrap type="none"/>
          </v:group>
        </w:pict>
      </w:r>
      <w:r>
        <w:rPr/>
        <w:pict>
          <v:group style="position:absolute;margin-left:42.840012pt;margin-top:43.083626pt;width:427.8pt;height:5.2pt;mso-position-horizontal-relative:page;mso-position-vertical-relative:paragraph;z-index:-1429768" coordorigin="857,862" coordsize="8556,104">
            <v:shape style="position:absolute;left:857;top:862;width:4215;height:103" type="#_x0000_t75" stroked="false">
              <v:imagedata r:id="rId874" o:title=""/>
            </v:shape>
            <v:shape style="position:absolute;left:5048;top:955;width:2196;height:10" type="#_x0000_t75" stroked="false">
              <v:imagedata r:id="rId875" o:title=""/>
            </v:shape>
            <v:shape style="position:absolute;left:7240;top:955;width:2173;height:10" type="#_x0000_t75" stroked="false">
              <v:imagedata r:id="rId876" o:title=""/>
            </v:shape>
            <w10:wrap type="none"/>
          </v:group>
        </w:pict>
      </w:r>
      <w:r>
        <w:rPr/>
        <w:pict>
          <v:group style="position:absolute;margin-left:42.839981pt;margin-top:62.643684pt;width:427.8pt;height:5.05pt;mso-position-horizontal-relative:page;mso-position-vertical-relative:paragraph;z-index:-1429744" coordorigin="857,1253" coordsize="8556,101">
            <v:shape style="position:absolute;left:857;top:1253;width:4215;height:101" type="#_x0000_t75" stroked="false">
              <v:imagedata r:id="rId877" o:title=""/>
            </v:shape>
            <v:shape style="position:absolute;left:5048;top:1344;width:2196;height:10" type="#_x0000_t75" stroked="false">
              <v:imagedata r:id="rId872" o:title=""/>
            </v:shape>
            <v:shape style="position:absolute;left:7240;top:1344;width:2173;height:10" type="#_x0000_t75" stroked="false">
              <v:imagedata r:id="rId878" o:title=""/>
            </v:shape>
            <w10:wrap type="none"/>
          </v:group>
        </w:pict>
      </w:r>
      <w:r>
        <w:rPr/>
        <w:pict>
          <v:group style="position:absolute;margin-left:42.840012pt;margin-top:82.083626pt;width:427.8pt;height:5.2pt;mso-position-horizontal-relative:page;mso-position-vertical-relative:paragraph;z-index:-1429720" coordorigin="857,1642" coordsize="8556,104">
            <v:shape style="position:absolute;left:857;top:1642;width:4215;height:103" type="#_x0000_t75" stroked="false">
              <v:imagedata r:id="rId874" o:title=""/>
            </v:shape>
            <v:shape style="position:absolute;left:5048;top:1735;width:2196;height:10" type="#_x0000_t75" stroked="false">
              <v:imagedata r:id="rId875" o:title=""/>
            </v:shape>
            <v:shape style="position:absolute;left:7240;top:1735;width:2173;height:10" type="#_x0000_t75" stroked="false">
              <v:imagedata r:id="rId876" o:title=""/>
            </v:shape>
            <w10:wrap type="none"/>
          </v:group>
        </w:pict>
      </w:r>
      <w:r>
        <w:rPr/>
        <w:pict>
          <v:group style="position:absolute;margin-left:42.839981pt;margin-top:101.643684pt;width:427.8pt;height:5.05pt;mso-position-horizontal-relative:page;mso-position-vertical-relative:paragraph;z-index:-1429696" coordorigin="857,2033" coordsize="8556,101">
            <v:shape style="position:absolute;left:857;top:2033;width:4215;height:101" type="#_x0000_t75" stroked="false">
              <v:imagedata r:id="rId877" o:title=""/>
            </v:shape>
            <v:shape style="position:absolute;left:5048;top:2124;width:2196;height:10" type="#_x0000_t75" stroked="false">
              <v:imagedata r:id="rId872" o:title=""/>
            </v:shape>
            <v:shape style="position:absolute;left:7240;top:2124;width:2173;height:10" type="#_x0000_t75" stroked="false">
              <v:imagedata r:id="rId878" o:title=""/>
            </v:shape>
            <w10:wrap type="none"/>
          </v:group>
        </w:pict>
      </w:r>
      <w:r>
        <w:rPr/>
        <w:t>（</w:t>
      </w:r>
      <w:r>
        <w:rPr>
          <w:rFonts w:ascii="Times New Roman" w:hAnsi="Times New Roman" w:cs="Times New Roman" w:eastAsia="Times New Roman" w:hint="default"/>
        </w:rPr>
        <w:t>1</w:t>
      </w:r>
      <w:r>
        <w:rPr/>
        <w:t>）应付账款余额明细</w:t>
      </w:r>
    </w:p>
    <w:p>
      <w:pPr>
        <w:spacing w:line="240" w:lineRule="auto" w:before="10"/>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4191"/>
        <w:gridCol w:w="2192"/>
        <w:gridCol w:w="2168"/>
      </w:tblGrid>
      <w:tr>
        <w:trPr>
          <w:trHeight w:val="288" w:hRule="exact"/>
        </w:trPr>
        <w:tc>
          <w:tcPr>
            <w:tcW w:w="419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公司名称</w:t>
            </w:r>
            <w:r>
              <w:rPr>
                <w:rFonts w:ascii="宋体" w:hAnsi="宋体" w:cs="宋体" w:eastAsia="宋体" w:hint="default"/>
                <w:sz w:val="18"/>
                <w:szCs w:val="18"/>
              </w:rPr>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期末余额</w:t>
            </w:r>
            <w:r>
              <w:rPr>
                <w:rFonts w:ascii="宋体" w:hAnsi="宋体" w:cs="宋体" w:eastAsia="宋体" w:hint="default"/>
                <w:sz w:val="18"/>
                <w:szCs w:val="18"/>
              </w:rPr>
            </w:r>
          </w:p>
        </w:tc>
        <w:tc>
          <w:tcPr>
            <w:tcW w:w="21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71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期初余额</w:t>
            </w:r>
            <w:r>
              <w:rPr>
                <w:rFonts w:ascii="宋体" w:hAnsi="宋体" w:cs="宋体" w:eastAsia="宋体" w:hint="default"/>
                <w:sz w:val="18"/>
                <w:szCs w:val="18"/>
              </w:rPr>
            </w:r>
          </w:p>
        </w:tc>
      </w:tr>
      <w:tr>
        <w:trPr>
          <w:trHeight w:val="103" w:hRule="exact"/>
        </w:trPr>
        <w:tc>
          <w:tcPr>
            <w:tcW w:w="4191" w:type="dxa"/>
            <w:tcBorders>
              <w:top w:val="nil" w:sz="6" w:space="0" w:color="auto"/>
              <w:left w:val="single" w:sz="4" w:space="0" w:color="000000"/>
              <w:bottom w:val="nil" w:sz="6" w:space="0" w:color="auto"/>
              <w:right w:val="nil" w:sz="6" w:space="0" w:color="auto"/>
            </w:tcBorders>
          </w:tcPr>
          <w:p>
            <w:pPr/>
          </w:p>
        </w:tc>
        <w:tc>
          <w:tcPr>
            <w:tcW w:w="2192" w:type="dxa"/>
            <w:tcBorders>
              <w:top w:val="nil" w:sz="6" w:space="0" w:color="auto"/>
              <w:left w:val="nil" w:sz="6" w:space="0" w:color="auto"/>
              <w:bottom w:val="nil" w:sz="6" w:space="0" w:color="auto"/>
              <w:right w:val="single" w:sz="4" w:space="0" w:color="000000"/>
            </w:tcBorders>
          </w:tcPr>
          <w:p>
            <w:pPr/>
          </w:p>
        </w:tc>
        <w:tc>
          <w:tcPr>
            <w:tcW w:w="2168" w:type="dxa"/>
            <w:tcBorders>
              <w:top w:val="nil" w:sz="6" w:space="0" w:color="auto"/>
              <w:left w:val="single" w:sz="4" w:space="0" w:color="000000"/>
              <w:bottom w:val="nil" w:sz="6" w:space="0" w:color="auto"/>
              <w:right w:val="single" w:sz="4" w:space="0" w:color="000000"/>
            </w:tcBorders>
          </w:tcPr>
          <w:p>
            <w:pPr/>
          </w:p>
        </w:tc>
      </w:tr>
      <w:tr>
        <w:trPr>
          <w:trHeight w:val="288" w:hRule="exact"/>
        </w:trPr>
        <w:tc>
          <w:tcPr>
            <w:tcW w:w="419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创维数字技术</w:t>
            </w:r>
            <w:r>
              <w:rPr>
                <w:rFonts w:ascii="Times New Roman" w:hAnsi="Times New Roman" w:cs="Times New Roman" w:eastAsia="Times New Roman" w:hint="default"/>
                <w:sz w:val="18"/>
                <w:szCs w:val="18"/>
              </w:rPr>
              <w:t>(</w:t>
            </w:r>
            <w:r>
              <w:rPr>
                <w:rFonts w:ascii="宋体" w:hAnsi="宋体" w:cs="宋体" w:eastAsia="宋体" w:hint="default"/>
                <w:sz w:val="18"/>
                <w:szCs w:val="18"/>
              </w:rPr>
              <w:t>深圳）有限公司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99"/>
              <w:jc w:val="right"/>
              <w:rPr>
                <w:rFonts w:ascii="Times New Roman" w:hAnsi="Times New Roman" w:cs="Times New Roman" w:eastAsia="Times New Roman" w:hint="default"/>
                <w:sz w:val="18"/>
                <w:szCs w:val="18"/>
              </w:rPr>
            </w:pPr>
            <w:r>
              <w:rPr>
                <w:rFonts w:ascii="Times New Roman"/>
                <w:spacing w:val="-1"/>
                <w:sz w:val="18"/>
              </w:rPr>
              <w:t>3,119,293.99</w:t>
            </w:r>
          </w:p>
        </w:tc>
        <w:tc>
          <w:tcPr>
            <w:tcW w:w="216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5,078,893.99</w:t>
            </w:r>
          </w:p>
        </w:tc>
      </w:tr>
      <w:tr>
        <w:trPr>
          <w:trHeight w:val="101" w:hRule="exact"/>
        </w:trPr>
        <w:tc>
          <w:tcPr>
            <w:tcW w:w="4191" w:type="dxa"/>
            <w:tcBorders>
              <w:top w:val="nil" w:sz="6" w:space="0" w:color="auto"/>
              <w:left w:val="single" w:sz="4" w:space="0" w:color="000000"/>
              <w:bottom w:val="nil" w:sz="6" w:space="0" w:color="auto"/>
              <w:right w:val="nil" w:sz="6" w:space="0" w:color="auto"/>
            </w:tcBorders>
          </w:tcPr>
          <w:p>
            <w:pPr/>
          </w:p>
        </w:tc>
        <w:tc>
          <w:tcPr>
            <w:tcW w:w="2192" w:type="dxa"/>
            <w:tcBorders>
              <w:top w:val="nil" w:sz="6" w:space="0" w:color="auto"/>
              <w:left w:val="nil" w:sz="6" w:space="0" w:color="auto"/>
              <w:bottom w:val="nil" w:sz="6" w:space="0" w:color="auto"/>
              <w:right w:val="single" w:sz="4" w:space="0" w:color="000000"/>
            </w:tcBorders>
          </w:tcPr>
          <w:p>
            <w:pPr/>
          </w:p>
        </w:tc>
        <w:tc>
          <w:tcPr>
            <w:tcW w:w="2168" w:type="dxa"/>
            <w:tcBorders>
              <w:top w:val="nil" w:sz="6" w:space="0" w:color="auto"/>
              <w:left w:val="single" w:sz="4" w:space="0" w:color="000000"/>
              <w:bottom w:val="nil" w:sz="6" w:space="0" w:color="auto"/>
              <w:right w:val="single" w:sz="4" w:space="0" w:color="000000"/>
            </w:tcBorders>
          </w:tcPr>
          <w:p>
            <w:pPr/>
          </w:p>
        </w:tc>
      </w:tr>
      <w:tr>
        <w:trPr>
          <w:trHeight w:val="290" w:hRule="exact"/>
        </w:trPr>
        <w:tc>
          <w:tcPr>
            <w:tcW w:w="4191"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103" w:right="0"/>
              <w:jc w:val="left"/>
              <w:rPr>
                <w:rFonts w:ascii="宋体" w:hAnsi="宋体" w:cs="宋体" w:eastAsia="宋体" w:hint="default"/>
                <w:sz w:val="18"/>
                <w:szCs w:val="18"/>
              </w:rPr>
            </w:pPr>
            <w:r>
              <w:rPr>
                <w:rFonts w:ascii="宋体" w:hAnsi="宋体" w:cs="宋体" w:eastAsia="宋体" w:hint="default"/>
                <w:sz w:val="18"/>
                <w:szCs w:val="18"/>
              </w:rPr>
              <w:t>艾睿</w:t>
            </w:r>
            <w:r>
              <w:rPr>
                <w:rFonts w:ascii="Times New Roman" w:hAnsi="Times New Roman" w:cs="Times New Roman" w:eastAsia="Times New Roman" w:hint="default"/>
                <w:sz w:val="18"/>
                <w:szCs w:val="18"/>
              </w:rPr>
              <w:t>(</w:t>
            </w:r>
            <w:r>
              <w:rPr>
                <w:rFonts w:ascii="宋体" w:hAnsi="宋体" w:cs="宋体" w:eastAsia="宋体" w:hint="default"/>
                <w:sz w:val="18"/>
                <w:szCs w:val="18"/>
              </w:rPr>
              <w:t>中国</w:t>
            </w:r>
            <w:r>
              <w:rPr>
                <w:rFonts w:ascii="Times New Roman" w:hAnsi="Times New Roman" w:cs="Times New Roman" w:eastAsia="Times New Roman" w:hint="default"/>
                <w:sz w:val="18"/>
                <w:szCs w:val="18"/>
              </w:rPr>
              <w:t>)</w:t>
            </w:r>
            <w:r>
              <w:rPr>
                <w:rFonts w:ascii="宋体" w:hAnsi="宋体" w:cs="宋体" w:eastAsia="宋体" w:hint="default"/>
                <w:sz w:val="18"/>
                <w:szCs w:val="18"/>
              </w:rPr>
              <w:t>电子贸易有限公司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99"/>
              <w:jc w:val="right"/>
              <w:rPr>
                <w:rFonts w:ascii="Times New Roman" w:hAnsi="Times New Roman" w:cs="Times New Roman" w:eastAsia="Times New Roman" w:hint="default"/>
                <w:sz w:val="18"/>
                <w:szCs w:val="18"/>
              </w:rPr>
            </w:pPr>
            <w:r>
              <w:rPr>
                <w:rFonts w:ascii="Times New Roman"/>
                <w:spacing w:val="-1"/>
                <w:sz w:val="18"/>
              </w:rPr>
              <w:t>1,824,955.16</w:t>
            </w:r>
          </w:p>
        </w:tc>
        <w:tc>
          <w:tcPr>
            <w:tcW w:w="2168"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3"/>
              <w:jc w:val="right"/>
              <w:rPr>
                <w:rFonts w:ascii="Times New Roman" w:hAnsi="Times New Roman" w:cs="Times New Roman" w:eastAsia="Times New Roman" w:hint="default"/>
                <w:sz w:val="18"/>
                <w:szCs w:val="18"/>
              </w:rPr>
            </w:pPr>
            <w:r>
              <w:rPr>
                <w:rFonts w:ascii="Times New Roman"/>
                <w:spacing w:val="-1"/>
                <w:sz w:val="18"/>
              </w:rPr>
              <w:t>410,372.28</w:t>
            </w:r>
          </w:p>
        </w:tc>
      </w:tr>
      <w:tr>
        <w:trPr>
          <w:trHeight w:val="102" w:hRule="exact"/>
        </w:trPr>
        <w:tc>
          <w:tcPr>
            <w:tcW w:w="4191" w:type="dxa"/>
            <w:tcBorders>
              <w:top w:val="nil" w:sz="6" w:space="0" w:color="auto"/>
              <w:left w:val="single" w:sz="4" w:space="0" w:color="000000"/>
              <w:bottom w:val="nil" w:sz="6" w:space="0" w:color="auto"/>
              <w:right w:val="nil" w:sz="6" w:space="0" w:color="auto"/>
            </w:tcBorders>
          </w:tcPr>
          <w:p>
            <w:pPr/>
          </w:p>
        </w:tc>
        <w:tc>
          <w:tcPr>
            <w:tcW w:w="2192" w:type="dxa"/>
            <w:tcBorders>
              <w:top w:val="nil" w:sz="6" w:space="0" w:color="auto"/>
              <w:left w:val="nil" w:sz="6" w:space="0" w:color="auto"/>
              <w:bottom w:val="nil" w:sz="6" w:space="0" w:color="auto"/>
              <w:right w:val="single" w:sz="4" w:space="0" w:color="000000"/>
            </w:tcBorders>
          </w:tcPr>
          <w:p>
            <w:pPr/>
          </w:p>
        </w:tc>
        <w:tc>
          <w:tcPr>
            <w:tcW w:w="2168" w:type="dxa"/>
            <w:tcBorders>
              <w:top w:val="nil" w:sz="6" w:space="0" w:color="auto"/>
              <w:left w:val="single" w:sz="4" w:space="0" w:color="000000"/>
              <w:bottom w:val="nil" w:sz="6" w:space="0" w:color="auto"/>
              <w:right w:val="single" w:sz="4" w:space="0" w:color="000000"/>
            </w:tcBorders>
          </w:tcPr>
          <w:p>
            <w:pPr/>
          </w:p>
        </w:tc>
      </w:tr>
      <w:tr>
        <w:trPr>
          <w:trHeight w:val="288" w:hRule="exact"/>
        </w:trPr>
        <w:tc>
          <w:tcPr>
            <w:tcW w:w="419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中科实业集团（控股）有限公司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99"/>
              <w:jc w:val="right"/>
              <w:rPr>
                <w:rFonts w:ascii="Times New Roman" w:hAnsi="Times New Roman" w:cs="Times New Roman" w:eastAsia="Times New Roman" w:hint="default"/>
                <w:sz w:val="18"/>
                <w:szCs w:val="18"/>
              </w:rPr>
            </w:pPr>
            <w:r>
              <w:rPr>
                <w:rFonts w:ascii="Times New Roman"/>
                <w:spacing w:val="-1"/>
                <w:sz w:val="18"/>
              </w:rPr>
              <w:t>1,439,723.86</w:t>
            </w:r>
          </w:p>
        </w:tc>
        <w:tc>
          <w:tcPr>
            <w:tcW w:w="216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Times New Roman" w:hAnsi="Times New Roman" w:cs="Times New Roman" w:eastAsia="Times New Roman" w:hint="default"/>
                <w:sz w:val="18"/>
                <w:szCs w:val="18"/>
              </w:rPr>
            </w:pPr>
            <w:r>
              <w:rPr>
                <w:rFonts w:ascii="Times New Roman"/>
                <w:spacing w:val="-1"/>
                <w:sz w:val="18"/>
              </w:rPr>
              <w:t>383,340.59</w:t>
            </w:r>
          </w:p>
        </w:tc>
      </w:tr>
      <w:tr>
        <w:trPr>
          <w:trHeight w:val="101" w:hRule="exact"/>
        </w:trPr>
        <w:tc>
          <w:tcPr>
            <w:tcW w:w="4191" w:type="dxa"/>
            <w:tcBorders>
              <w:top w:val="nil" w:sz="6" w:space="0" w:color="auto"/>
              <w:left w:val="single" w:sz="4" w:space="0" w:color="000000"/>
              <w:bottom w:val="nil" w:sz="6" w:space="0" w:color="auto"/>
              <w:right w:val="nil" w:sz="6" w:space="0" w:color="auto"/>
            </w:tcBorders>
          </w:tcPr>
          <w:p>
            <w:pPr/>
          </w:p>
        </w:tc>
        <w:tc>
          <w:tcPr>
            <w:tcW w:w="2192" w:type="dxa"/>
            <w:tcBorders>
              <w:top w:val="nil" w:sz="6" w:space="0" w:color="auto"/>
              <w:left w:val="nil" w:sz="6" w:space="0" w:color="auto"/>
              <w:bottom w:val="nil" w:sz="6" w:space="0" w:color="auto"/>
              <w:right w:val="single" w:sz="4" w:space="0" w:color="000000"/>
            </w:tcBorders>
          </w:tcPr>
          <w:p>
            <w:pPr/>
          </w:p>
        </w:tc>
        <w:tc>
          <w:tcPr>
            <w:tcW w:w="2168" w:type="dxa"/>
            <w:tcBorders>
              <w:top w:val="nil" w:sz="6" w:space="0" w:color="auto"/>
              <w:left w:val="single" w:sz="4" w:space="0" w:color="000000"/>
              <w:bottom w:val="nil" w:sz="6" w:space="0" w:color="auto"/>
              <w:right w:val="single" w:sz="4" w:space="0" w:color="000000"/>
            </w:tcBorders>
          </w:tcPr>
          <w:p>
            <w:pPr/>
          </w:p>
        </w:tc>
      </w:tr>
      <w:tr>
        <w:trPr>
          <w:trHeight w:val="290" w:hRule="exact"/>
        </w:trPr>
        <w:tc>
          <w:tcPr>
            <w:tcW w:w="4191"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103" w:right="0"/>
              <w:jc w:val="left"/>
              <w:rPr>
                <w:rFonts w:ascii="宋体" w:hAnsi="宋体" w:cs="宋体" w:eastAsia="宋体" w:hint="default"/>
                <w:sz w:val="18"/>
                <w:szCs w:val="18"/>
              </w:rPr>
            </w:pPr>
            <w:r>
              <w:rPr>
                <w:rFonts w:ascii="宋体" w:hAnsi="宋体" w:cs="宋体" w:eastAsia="宋体" w:hint="default"/>
                <w:sz w:val="18"/>
                <w:szCs w:val="18"/>
              </w:rPr>
              <w:t>北京稳固得电子有限公司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98"/>
              <w:jc w:val="right"/>
              <w:rPr>
                <w:rFonts w:ascii="Times New Roman" w:hAnsi="Times New Roman" w:cs="Times New Roman" w:eastAsia="Times New Roman" w:hint="default"/>
                <w:sz w:val="18"/>
                <w:szCs w:val="18"/>
              </w:rPr>
            </w:pPr>
            <w:r>
              <w:rPr>
                <w:rFonts w:ascii="Times New Roman"/>
                <w:spacing w:val="-1"/>
                <w:sz w:val="18"/>
              </w:rPr>
              <w:t>772,478.62</w:t>
            </w:r>
          </w:p>
        </w:tc>
        <w:tc>
          <w:tcPr>
            <w:tcW w:w="2168"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3"/>
              <w:jc w:val="right"/>
              <w:rPr>
                <w:rFonts w:ascii="Times New Roman" w:hAnsi="Times New Roman" w:cs="Times New Roman" w:eastAsia="Times New Roman" w:hint="default"/>
                <w:sz w:val="18"/>
                <w:szCs w:val="18"/>
              </w:rPr>
            </w:pPr>
            <w:r>
              <w:rPr>
                <w:rFonts w:ascii="Times New Roman"/>
                <w:spacing w:val="-1"/>
                <w:sz w:val="18"/>
              </w:rPr>
              <w:t>112,186.32</w:t>
            </w:r>
          </w:p>
        </w:tc>
      </w:tr>
      <w:tr>
        <w:trPr>
          <w:trHeight w:val="102" w:hRule="exact"/>
        </w:trPr>
        <w:tc>
          <w:tcPr>
            <w:tcW w:w="4191" w:type="dxa"/>
            <w:tcBorders>
              <w:top w:val="nil" w:sz="6" w:space="0" w:color="auto"/>
              <w:left w:val="single" w:sz="4" w:space="0" w:color="000000"/>
              <w:bottom w:val="nil" w:sz="6" w:space="0" w:color="auto"/>
              <w:right w:val="nil" w:sz="6" w:space="0" w:color="auto"/>
            </w:tcBorders>
          </w:tcPr>
          <w:p>
            <w:pPr/>
          </w:p>
        </w:tc>
        <w:tc>
          <w:tcPr>
            <w:tcW w:w="2192" w:type="dxa"/>
            <w:tcBorders>
              <w:top w:val="nil" w:sz="6" w:space="0" w:color="auto"/>
              <w:left w:val="nil" w:sz="6" w:space="0" w:color="auto"/>
              <w:bottom w:val="nil" w:sz="6" w:space="0" w:color="auto"/>
              <w:right w:val="single" w:sz="4" w:space="0" w:color="000000"/>
            </w:tcBorders>
          </w:tcPr>
          <w:p>
            <w:pPr/>
          </w:p>
        </w:tc>
        <w:tc>
          <w:tcPr>
            <w:tcW w:w="2168" w:type="dxa"/>
            <w:tcBorders>
              <w:top w:val="nil" w:sz="6" w:space="0" w:color="auto"/>
              <w:left w:val="single" w:sz="4" w:space="0" w:color="000000"/>
              <w:bottom w:val="nil" w:sz="6" w:space="0" w:color="auto"/>
              <w:right w:val="single" w:sz="4" w:space="0" w:color="000000"/>
            </w:tcBorders>
          </w:tcPr>
          <w:p>
            <w:pPr/>
          </w:p>
        </w:tc>
      </w:tr>
      <w:tr>
        <w:trPr>
          <w:trHeight w:val="288" w:hRule="exact"/>
        </w:trPr>
        <w:tc>
          <w:tcPr>
            <w:tcW w:w="419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北京恒昌亚怡科技有限公司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98"/>
              <w:jc w:val="right"/>
              <w:rPr>
                <w:rFonts w:ascii="Times New Roman" w:hAnsi="Times New Roman" w:cs="Times New Roman" w:eastAsia="Times New Roman" w:hint="default"/>
                <w:sz w:val="18"/>
                <w:szCs w:val="18"/>
              </w:rPr>
            </w:pPr>
            <w:r>
              <w:rPr>
                <w:rFonts w:ascii="Times New Roman"/>
                <w:spacing w:val="-1"/>
                <w:sz w:val="18"/>
              </w:rPr>
              <w:t>591,748.73</w:t>
            </w:r>
          </w:p>
        </w:tc>
        <w:tc>
          <w:tcPr>
            <w:tcW w:w="216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Times New Roman" w:hAnsi="Times New Roman" w:cs="Times New Roman" w:eastAsia="Times New Roman" w:hint="default"/>
                <w:sz w:val="18"/>
                <w:szCs w:val="18"/>
              </w:rPr>
            </w:pPr>
            <w:r>
              <w:rPr>
                <w:rFonts w:ascii="Times New Roman"/>
                <w:spacing w:val="-1"/>
                <w:sz w:val="18"/>
              </w:rPr>
              <w:t>305,286.84</w:t>
            </w:r>
          </w:p>
        </w:tc>
      </w:tr>
      <w:tr>
        <w:trPr>
          <w:trHeight w:val="101" w:hRule="exact"/>
        </w:trPr>
        <w:tc>
          <w:tcPr>
            <w:tcW w:w="4191" w:type="dxa"/>
            <w:tcBorders>
              <w:top w:val="nil" w:sz="6" w:space="0" w:color="auto"/>
              <w:left w:val="single" w:sz="4" w:space="0" w:color="000000"/>
              <w:bottom w:val="nil" w:sz="6" w:space="0" w:color="auto"/>
              <w:right w:val="nil" w:sz="6" w:space="0" w:color="auto"/>
            </w:tcBorders>
          </w:tcPr>
          <w:p>
            <w:pPr/>
          </w:p>
        </w:tc>
        <w:tc>
          <w:tcPr>
            <w:tcW w:w="2192" w:type="dxa"/>
            <w:tcBorders>
              <w:top w:val="nil" w:sz="6" w:space="0" w:color="auto"/>
              <w:left w:val="nil" w:sz="6" w:space="0" w:color="auto"/>
              <w:bottom w:val="nil" w:sz="6" w:space="0" w:color="auto"/>
              <w:right w:val="single" w:sz="4" w:space="0" w:color="000000"/>
            </w:tcBorders>
          </w:tcPr>
          <w:p>
            <w:pPr/>
          </w:p>
        </w:tc>
        <w:tc>
          <w:tcPr>
            <w:tcW w:w="2168" w:type="dxa"/>
            <w:tcBorders>
              <w:top w:val="nil" w:sz="6" w:space="0" w:color="auto"/>
              <w:left w:val="single" w:sz="4" w:space="0" w:color="000000"/>
              <w:bottom w:val="nil" w:sz="6" w:space="0" w:color="auto"/>
              <w:right w:val="single" w:sz="4" w:space="0" w:color="000000"/>
            </w:tcBorders>
          </w:tcPr>
          <w:p>
            <w:pPr/>
          </w:p>
        </w:tc>
      </w:tr>
      <w:tr>
        <w:trPr>
          <w:trHeight w:val="290" w:hRule="exact"/>
        </w:trPr>
        <w:tc>
          <w:tcPr>
            <w:tcW w:w="4191"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99"/>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10,642,080.81</w:t>
            </w:r>
            <w:r>
              <w:rPr>
                <w:rFonts w:ascii="Times New Roman"/>
                <w:spacing w:val="-1"/>
                <w:sz w:val="18"/>
              </w:rPr>
            </w:r>
          </w:p>
        </w:tc>
        <w:tc>
          <w:tcPr>
            <w:tcW w:w="2168"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7,513,880.79</w:t>
            </w:r>
            <w:r>
              <w:rPr>
                <w:rFonts w:ascii="Times New Roman"/>
                <w:spacing w:val="-1"/>
                <w:sz w:val="18"/>
              </w:rPr>
            </w:r>
          </w:p>
        </w:tc>
      </w:tr>
      <w:tr>
        <w:trPr>
          <w:trHeight w:val="102" w:hRule="exact"/>
        </w:trPr>
        <w:tc>
          <w:tcPr>
            <w:tcW w:w="4191" w:type="dxa"/>
            <w:tcBorders>
              <w:top w:val="nil" w:sz="6" w:space="0" w:color="auto"/>
              <w:left w:val="single" w:sz="4" w:space="0" w:color="000000"/>
              <w:bottom w:val="nil" w:sz="6" w:space="0" w:color="auto"/>
              <w:right w:val="nil" w:sz="6" w:space="0" w:color="auto"/>
            </w:tcBorders>
          </w:tcPr>
          <w:p>
            <w:pPr/>
          </w:p>
        </w:tc>
        <w:tc>
          <w:tcPr>
            <w:tcW w:w="2192" w:type="dxa"/>
            <w:tcBorders>
              <w:top w:val="nil" w:sz="6" w:space="0" w:color="auto"/>
              <w:left w:val="nil" w:sz="6" w:space="0" w:color="auto"/>
              <w:bottom w:val="nil" w:sz="6" w:space="0" w:color="auto"/>
              <w:right w:val="single" w:sz="4" w:space="0" w:color="000000"/>
            </w:tcBorders>
          </w:tcPr>
          <w:p>
            <w:pPr/>
          </w:p>
        </w:tc>
        <w:tc>
          <w:tcPr>
            <w:tcW w:w="2168" w:type="dxa"/>
            <w:tcBorders>
              <w:top w:val="nil" w:sz="6" w:space="0" w:color="auto"/>
              <w:left w:val="single" w:sz="4" w:space="0" w:color="000000"/>
              <w:bottom w:val="nil" w:sz="6" w:space="0" w:color="auto"/>
              <w:right w:val="single" w:sz="4" w:space="0" w:color="000000"/>
            </w:tcBorders>
          </w:tcPr>
          <w:p>
            <w:pPr/>
          </w:p>
        </w:tc>
      </w:tr>
      <w:tr>
        <w:trPr>
          <w:trHeight w:val="382" w:hRule="exact"/>
        </w:trPr>
        <w:tc>
          <w:tcPr>
            <w:tcW w:w="419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18,390,281.17</w:t>
            </w:r>
            <w:r>
              <w:rPr>
                <w:rFonts w:ascii="Times New Roman"/>
                <w:b/>
                <w:spacing w:val="-1"/>
                <w:sz w:val="18"/>
              </w:rPr>
            </w:r>
            <w:r>
              <w:rPr>
                <w:rFonts w:ascii="Times New Roman"/>
                <w:spacing w:val="-1"/>
                <w:sz w:val="18"/>
              </w:rPr>
            </w:r>
          </w:p>
        </w:tc>
        <w:tc>
          <w:tcPr>
            <w:tcW w:w="2168"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13,803,960.81</w:t>
            </w:r>
            <w:r>
              <w:rPr>
                <w:rFonts w:ascii="Times New Roman"/>
                <w:b/>
                <w:spacing w:val="-1"/>
                <w:sz w:val="18"/>
              </w:rPr>
            </w:r>
            <w:r>
              <w:rPr>
                <w:rFonts w:ascii="Times New Roman"/>
                <w:spacing w:val="-1"/>
                <w:sz w:val="18"/>
              </w:rPr>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spacing w:line="336" w:lineRule="auto"/>
        <w:ind w:left="340" w:right="0" w:firstLine="420"/>
        <w:jc w:val="left"/>
      </w:pPr>
      <w:r>
        <w:rPr/>
        <w:pict>
          <v:group style="position:absolute;margin-left:42.840012pt;margin-top:-85.686356pt;width:427.8pt;height:5.2pt;mso-position-horizontal-relative:page;mso-position-vertical-relative:paragraph;z-index:-1429672" coordorigin="857,-1714" coordsize="8556,104">
            <v:shape style="position:absolute;left:857;top:-1714;width:4215;height:103" type="#_x0000_t75" stroked="false">
              <v:imagedata r:id="rId874" o:title=""/>
            </v:shape>
            <v:shape style="position:absolute;left:5048;top:-1620;width:2196;height:10" type="#_x0000_t75" stroked="false">
              <v:imagedata r:id="rId875" o:title=""/>
            </v:shape>
            <v:shape style="position:absolute;left:7240;top:-1620;width:2173;height:10" type="#_x0000_t75" stroked="false">
              <v:imagedata r:id="rId876" o:title=""/>
            </v:shape>
            <w10:wrap type="none"/>
          </v:group>
        </w:pict>
      </w:r>
      <w:r>
        <w:rPr/>
        <w:pict>
          <v:group style="position:absolute;margin-left:42.839981pt;margin-top:-66.126289pt;width:427.8pt;height:5.05pt;mso-position-horizontal-relative:page;mso-position-vertical-relative:paragraph;z-index:-1429648" coordorigin="857,-1323" coordsize="8556,101">
            <v:shape style="position:absolute;left:857;top:-1323;width:4215;height:101" type="#_x0000_t75" stroked="false">
              <v:imagedata r:id="rId877" o:title=""/>
            </v:shape>
            <v:shape style="position:absolute;left:5048;top:-1231;width:2196;height:10" type="#_x0000_t75" stroked="false">
              <v:imagedata r:id="rId872" o:title=""/>
            </v:shape>
            <v:shape style="position:absolute;left:7240;top:-1231;width:2173;height:10" type="#_x0000_t75" stroked="false">
              <v:imagedata r:id="rId878" o:title=""/>
            </v:shape>
            <w10:wrap type="none"/>
          </v:group>
        </w:pict>
      </w:r>
      <w:r>
        <w:rPr/>
        <w:pict>
          <v:group style="position:absolute;margin-left:42.840012pt;margin-top:-46.656292pt;width:427.8pt;height:5.2pt;mso-position-horizontal-relative:page;mso-position-vertical-relative:paragraph;z-index:-1429624" coordorigin="857,-933" coordsize="8556,104">
            <v:shape style="position:absolute;left:857;top:-933;width:4215;height:103" type="#_x0000_t75" stroked="false">
              <v:imagedata r:id="rId879" o:title=""/>
            </v:shape>
            <v:shape style="position:absolute;left:5048;top:-840;width:2196;height:10" type="#_x0000_t75" stroked="false">
              <v:imagedata r:id="rId875" o:title=""/>
            </v:shape>
            <v:shape style="position:absolute;left:7240;top:-840;width:2173;height:10" type="#_x0000_t75" stroked="false">
              <v:imagedata r:id="rId876" o:title=""/>
            </v:shape>
            <w10:wrap type="none"/>
          </v:group>
        </w:pict>
      </w:r>
      <w:r>
        <w:rPr/>
        <w:pict>
          <v:group style="position:absolute;margin-left:42.840012pt;margin-top:-27.096413pt;width:319.4pt;height:5.2pt;mso-position-horizontal-relative:page;mso-position-vertical-relative:paragraph;z-index:-1429600" coordorigin="857,-542" coordsize="6388,104">
            <v:shape style="position:absolute;left:862;top:-448;width:10;height:10" type="#_x0000_t75" stroked="false">
              <v:imagedata r:id="rId880" o:title=""/>
            </v:shape>
            <v:shape style="position:absolute;left:857;top:-448;width:4196;height:10" type="#_x0000_t75" stroked="false">
              <v:imagedata r:id="rId871" o:title=""/>
            </v:shape>
            <v:shape style="position:absolute;left:5043;top:-542;width:2201;height:103" type="#_x0000_t75" stroked="false">
              <v:imagedata r:id="rId881" o:title=""/>
            </v:shape>
            <w10:wrap type="none"/>
          </v:group>
        </w:pict>
      </w:r>
      <w:r>
        <w:rPr/>
        <w:pict>
          <v:group style="position:absolute;margin-left:362.709991pt;margin-top:-27.096413pt;width:108.9pt;height:5.2pt;mso-position-horizontal-relative:page;mso-position-vertical-relative:paragraph;z-index:-1429576" coordorigin="7254,-542" coordsize="2178,104">
            <v:shape style="position:absolute;left:7254;top:-542;width:2177;height:103" type="#_x0000_t75" stroked="false">
              <v:imagedata r:id="rId882" o:title=""/>
            </v:shape>
            <v:group style="position:absolute;left:9412;top:-444;width:10;height:2" coordorigin="9412,-444" coordsize="10,2">
              <v:shape style="position:absolute;left:9412;top:-444;width:10;height:2" coordorigin="9412,-444" coordsize="10,0" path="m9412,-444l9422,-444e" filled="false" stroked="true" strokeweight=".47998pt" strokecolor="#000000">
                <v:path arrowok="t"/>
              </v:shape>
            </v:group>
            <w10:wrap type="none"/>
          </v:group>
        </w:pict>
      </w:r>
      <w:r>
        <w:rPr/>
        <w:t>（</w:t>
      </w:r>
      <w:r>
        <w:rPr>
          <w:rFonts w:ascii="Times New Roman" w:hAnsi="Times New Roman" w:cs="Times New Roman" w:eastAsia="Times New Roman" w:hint="default"/>
        </w:rPr>
        <w:t>2</w:t>
      </w:r>
      <w:r>
        <w:rPr/>
        <w:t>）截止</w:t>
      </w:r>
      <w:r>
        <w:rPr>
          <w:spacing w:val="-5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w:t>
      </w:r>
      <w:r>
        <w:rPr>
          <w:spacing w:val="-5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48"/>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日，应付账款中无应付持有公司</w:t>
      </w:r>
      <w:r>
        <w:rPr>
          <w:spacing w:val="-49"/>
        </w:rPr>
        <w:t> </w:t>
      </w:r>
      <w:r>
        <w:rPr>
          <w:rFonts w:ascii="Times New Roman" w:hAnsi="Times New Roman" w:cs="Times New Roman" w:eastAsia="Times New Roman" w:hint="default"/>
        </w:rPr>
        <w:t>5%(</w:t>
      </w:r>
      <w:r>
        <w:rPr/>
        <w:t>含</w:t>
      </w:r>
      <w:r>
        <w:rPr>
          <w:spacing w:val="-49"/>
        </w:rPr>
        <w:t> </w:t>
      </w:r>
      <w:r>
        <w:rPr>
          <w:rFonts w:ascii="Times New Roman" w:hAnsi="Times New Roman" w:cs="Times New Roman" w:eastAsia="Times New Roman" w:hint="default"/>
        </w:rPr>
        <w:t>5%)</w:t>
      </w:r>
      <w:r>
        <w:rPr/>
        <w:t>以上表决权股份的股东单位或</w:t>
      </w:r>
      <w:r>
        <w:rPr>
          <w:w w:val="100"/>
        </w:rPr>
        <w:t> </w:t>
      </w:r>
      <w:r>
        <w:rPr/>
        <w:t>关联方的款项。</w:t>
      </w:r>
    </w:p>
    <w:p>
      <w:pPr>
        <w:pStyle w:val="BodyText"/>
        <w:spacing w:line="240" w:lineRule="auto" w:before="78"/>
        <w:ind w:left="762" w:right="0"/>
        <w:jc w:val="left"/>
      </w:pPr>
      <w:r>
        <w:rPr/>
        <w:pict>
          <v:group style="position:absolute;margin-left:409.630005pt;margin-top:39.563667pt;width:63.05pt;height:.1pt;mso-position-horizontal-relative:page;mso-position-vertical-relative:paragraph;z-index:-1429552" coordorigin="8193,791" coordsize="1261,2">
            <v:shape style="position:absolute;left:8193;top:791;width:1261;height:2" coordorigin="8193,791" coordsize="1261,0" path="m8193,791l9453,791e" filled="false" stroked="true" strokeweight=".48001pt" strokecolor="#000000">
              <v:path arrowok="t"/>
            </v:shape>
            <w10:wrap type="none"/>
          </v:group>
        </w:pict>
      </w:r>
      <w:r>
        <w:rPr/>
        <w:pict>
          <v:shape style="position:absolute;margin-left:43.080002pt;margin-top:24.083693pt;width:.48002pt;height:.48pt;mso-position-horizontal-relative:page;mso-position-vertical-relative:paragraph;z-index:-1429528" type="#_x0000_t75" stroked="false">
            <v:imagedata r:id="rId880" o:title=""/>
          </v:shape>
        </w:pict>
      </w:r>
      <w:r>
        <w:rPr/>
        <w:pict>
          <v:shape style="position:absolute;margin-left:480.940002pt;margin-top:24.083693pt;width:.48pt;height:.48pt;mso-position-horizontal-relative:page;mso-position-vertical-relative:paragraph;z-index:-1429504" type="#_x0000_t75" stroked="false">
            <v:imagedata r:id="rId880" o:title=""/>
          </v:shape>
        </w:pict>
      </w:r>
      <w:r>
        <w:rPr/>
        <w:pict>
          <v:group style="position:absolute;margin-left:42.839996pt;margin-top:60.083683pt;width:438.6pt;height:5.55pt;mso-position-horizontal-relative:page;mso-position-vertical-relative:paragraph;z-index:-1429480" coordorigin="857,1202" coordsize="8772,111">
            <v:shape style="position:absolute;left:857;top:1202;width:2717;height:110" type="#_x0000_t75" stroked="false">
              <v:imagedata r:id="rId883" o:title=""/>
            </v:shape>
            <v:shape style="position:absolute;left:3550;top:1298;width:1287;height:14" type="#_x0000_t75" stroked="false">
              <v:imagedata r:id="rId884" o:title=""/>
            </v:shape>
            <v:shape style="position:absolute;left:4823;top:1298;width:1200;height:14" type="#_x0000_t75" stroked="false">
              <v:imagedata r:id="rId885" o:title=""/>
            </v:shape>
            <v:shape style="position:absolute;left:6008;top:1298;width:2021;height:14" type="#_x0000_t75" stroked="false">
              <v:imagedata r:id="rId886" o:title=""/>
            </v:shape>
            <v:shape style="position:absolute;left:8015;top:1298;width:1613;height:14" type="#_x0000_t75" stroked="false">
              <v:imagedata r:id="rId660" o:title=""/>
            </v:shape>
            <w10:wrap type="none"/>
          </v:group>
        </w:pict>
      </w:r>
      <w:r>
        <w:rPr/>
        <w:t>（</w:t>
      </w:r>
      <w:r>
        <w:rPr>
          <w:rFonts w:ascii="Times New Roman" w:hAnsi="Times New Roman" w:cs="Times New Roman" w:eastAsia="Times New Roman" w:hint="default"/>
        </w:rPr>
        <w:t>3</w:t>
      </w:r>
      <w:r>
        <w:rPr/>
        <w:t>）账龄超过</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年的大额应付账款情况</w:t>
      </w:r>
    </w:p>
    <w:p>
      <w:pPr>
        <w:spacing w:line="240" w:lineRule="auto" w:before="8"/>
        <w:rPr>
          <w:rFonts w:ascii="宋体" w:hAnsi="宋体" w:cs="宋体" w:eastAsia="宋体" w:hint="default"/>
          <w:sz w:val="8"/>
          <w:szCs w:val="8"/>
        </w:rPr>
      </w:pPr>
    </w:p>
    <w:tbl>
      <w:tblPr>
        <w:tblW w:w="0" w:type="auto"/>
        <w:jc w:val="left"/>
        <w:tblInd w:w="121" w:type="dxa"/>
        <w:tblLayout w:type="fixed"/>
        <w:tblCellMar>
          <w:top w:w="0" w:type="dxa"/>
          <w:left w:w="0" w:type="dxa"/>
          <w:bottom w:w="0" w:type="dxa"/>
          <w:right w:w="0" w:type="dxa"/>
        </w:tblCellMar>
        <w:tblLook w:val="01E0"/>
      </w:tblPr>
      <w:tblGrid>
        <w:gridCol w:w="2693"/>
        <w:gridCol w:w="1273"/>
        <w:gridCol w:w="1186"/>
        <w:gridCol w:w="2007"/>
        <w:gridCol w:w="1599"/>
      </w:tblGrid>
      <w:tr>
        <w:trPr>
          <w:trHeight w:val="506" w:hRule="exact"/>
        </w:trPr>
        <w:tc>
          <w:tcPr>
            <w:tcW w:w="26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7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271" w:right="0"/>
              <w:jc w:val="left"/>
              <w:rPr>
                <w:rFonts w:ascii="宋体" w:hAnsi="宋体" w:cs="宋体" w:eastAsia="宋体" w:hint="default"/>
                <w:sz w:val="18"/>
                <w:szCs w:val="18"/>
              </w:rPr>
            </w:pPr>
            <w:r>
              <w:rPr>
                <w:rFonts w:ascii="宋体" w:hAnsi="宋体" w:cs="宋体" w:eastAsia="宋体" w:hint="default"/>
                <w:sz w:val="18"/>
                <w:szCs w:val="18"/>
              </w:rPr>
              <w:t>所欠金额</w:t>
            </w:r>
          </w:p>
        </w:tc>
        <w:tc>
          <w:tcPr>
            <w:tcW w:w="11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未偿还原因</w:t>
            </w:r>
          </w:p>
        </w:tc>
        <w:tc>
          <w:tcPr>
            <w:tcW w:w="159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6"/>
              <w:ind w:right="164"/>
              <w:jc w:val="right"/>
              <w:rPr>
                <w:rFonts w:ascii="宋体" w:hAnsi="宋体" w:cs="宋体" w:eastAsia="宋体" w:hint="default"/>
                <w:sz w:val="18"/>
                <w:szCs w:val="18"/>
              </w:rPr>
            </w:pPr>
            <w:r>
              <w:rPr>
                <w:rFonts w:ascii="宋体" w:hAnsi="宋体" w:cs="宋体" w:eastAsia="宋体" w:hint="default"/>
                <w:sz w:val="18"/>
                <w:szCs w:val="18"/>
              </w:rPr>
              <w:t>资产负债表日后</w:t>
            </w:r>
          </w:p>
        </w:tc>
      </w:tr>
      <w:tr>
        <w:trPr>
          <w:trHeight w:val="204" w:hRule="exact"/>
        </w:trPr>
        <w:tc>
          <w:tcPr>
            <w:tcW w:w="2693" w:type="dxa"/>
            <w:tcBorders>
              <w:top w:val="nil" w:sz="6" w:space="0" w:color="auto"/>
              <w:left w:val="single" w:sz="4" w:space="0" w:color="000000"/>
              <w:bottom w:val="nil" w:sz="6" w:space="0" w:color="auto"/>
              <w:right w:val="single" w:sz="4" w:space="0" w:color="000000"/>
            </w:tcBorders>
          </w:tcPr>
          <w:p>
            <w:pPr>
              <w:pStyle w:val="TableParagraph"/>
              <w:spacing w:line="20" w:lineRule="exact"/>
              <w:ind w:left="977" w:right="0"/>
              <w:jc w:val="left"/>
              <w:rPr>
                <w:rFonts w:ascii="宋体" w:hAnsi="宋体" w:cs="宋体" w:eastAsia="宋体" w:hint="default"/>
                <w:sz w:val="2"/>
                <w:szCs w:val="2"/>
              </w:rPr>
            </w:pPr>
            <w:r>
              <w:rPr>
                <w:rFonts w:ascii="宋体" w:hAnsi="宋体" w:cs="宋体" w:eastAsia="宋体" w:hint="default"/>
                <w:sz w:val="2"/>
                <w:szCs w:val="2"/>
              </w:rPr>
              <w:pict>
                <v:group style="width:36.5pt;height:.5pt;mso-position-horizontal-relative:char;mso-position-vertical-relative:line" coordorigin="0,0" coordsize="730,10">
                  <v:group style="position:absolute;left:5;top:5;width:720;height:2" coordorigin="5,5" coordsize="720,2">
                    <v:shape style="position:absolute;left:5;top:5;width:720;height:2" coordorigin="5,5" coordsize="720,0" path="m5,5l725,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before="6"/>
              <w:ind w:right="0"/>
              <w:jc w:val="left"/>
              <w:rPr>
                <w:rFonts w:ascii="宋体" w:hAnsi="宋体" w:cs="宋体" w:eastAsia="宋体" w:hint="default"/>
                <w:sz w:val="14"/>
                <w:szCs w:val="14"/>
              </w:rPr>
            </w:pPr>
          </w:p>
        </w:tc>
        <w:tc>
          <w:tcPr>
            <w:tcW w:w="1273" w:type="dxa"/>
            <w:tcBorders>
              <w:top w:val="nil" w:sz="6" w:space="0" w:color="auto"/>
              <w:left w:val="single" w:sz="4" w:space="0" w:color="000000"/>
              <w:bottom w:val="nil" w:sz="6" w:space="0" w:color="auto"/>
              <w:right w:val="single" w:sz="4" w:space="0" w:color="000000"/>
            </w:tcBorders>
          </w:tcPr>
          <w:p>
            <w:pPr>
              <w:pStyle w:val="TableParagraph"/>
              <w:spacing w:line="20" w:lineRule="exact"/>
              <w:ind w:left="267" w:right="0"/>
              <w:jc w:val="left"/>
              <w:rPr>
                <w:rFonts w:ascii="宋体" w:hAnsi="宋体" w:cs="宋体" w:eastAsia="宋体" w:hint="default"/>
                <w:sz w:val="2"/>
                <w:szCs w:val="2"/>
              </w:rPr>
            </w:pPr>
            <w:r>
              <w:rPr>
                <w:rFonts w:ascii="宋体" w:hAnsi="宋体" w:cs="宋体" w:eastAsia="宋体" w:hint="default"/>
                <w:sz w:val="2"/>
                <w:szCs w:val="2"/>
              </w:rPr>
              <w:pict>
                <v:group style="width:36.5pt;height:.5pt;mso-position-horizontal-relative:char;mso-position-vertical-relative:line" coordorigin="0,0" coordsize="730,10">
                  <v:group style="position:absolute;left:5;top:5;width:720;height:2" coordorigin="5,5" coordsize="720,2">
                    <v:shape style="position:absolute;left:5;top:5;width:720;height:2" coordorigin="5,5" coordsize="720,0" path="m5,5l725,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before="6"/>
              <w:ind w:right="0"/>
              <w:jc w:val="left"/>
              <w:rPr>
                <w:rFonts w:ascii="宋体" w:hAnsi="宋体" w:cs="宋体" w:eastAsia="宋体" w:hint="default"/>
                <w:sz w:val="14"/>
                <w:szCs w:val="14"/>
              </w:rPr>
            </w:pPr>
          </w:p>
        </w:tc>
        <w:tc>
          <w:tcPr>
            <w:tcW w:w="1186" w:type="dxa"/>
            <w:tcBorders>
              <w:top w:val="nil" w:sz="6" w:space="0" w:color="auto"/>
              <w:left w:val="single" w:sz="4" w:space="0" w:color="000000"/>
              <w:bottom w:val="nil" w:sz="6" w:space="0" w:color="auto"/>
              <w:right w:val="single" w:sz="4" w:space="0" w:color="000000"/>
            </w:tcBorders>
          </w:tcPr>
          <w:p>
            <w:pPr>
              <w:pStyle w:val="TableParagraph"/>
              <w:spacing w:line="20" w:lineRule="exact"/>
              <w:ind w:left="403" w:right="0"/>
              <w:jc w:val="left"/>
              <w:rPr>
                <w:rFonts w:ascii="宋体" w:hAnsi="宋体" w:cs="宋体" w:eastAsia="宋体" w:hint="default"/>
                <w:sz w:val="2"/>
                <w:szCs w:val="2"/>
              </w:rPr>
            </w:pPr>
            <w:r>
              <w:rPr>
                <w:rFonts w:ascii="宋体" w:hAnsi="宋体" w:cs="宋体" w:eastAsia="宋体" w:hint="default"/>
                <w:sz w:val="2"/>
                <w:szCs w:val="2"/>
              </w:rPr>
              <w:pict>
                <v:group style="width:18.5pt;height:.5pt;mso-position-horizontal-relative:char;mso-position-vertical-relative:line" coordorigin="0,0" coordsize="370,10">
                  <v:group style="position:absolute;left:5;top:5;width:360;height:2" coordorigin="5,5" coordsize="360,2">
                    <v:shape style="position:absolute;left:5;top:5;width:360;height:2" coordorigin="5,5" coordsize="360,0" path="m5,5l365,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before="6"/>
              <w:ind w:right="0"/>
              <w:jc w:val="left"/>
              <w:rPr>
                <w:rFonts w:ascii="宋体" w:hAnsi="宋体" w:cs="宋体" w:eastAsia="宋体" w:hint="default"/>
                <w:sz w:val="14"/>
                <w:szCs w:val="14"/>
              </w:rPr>
            </w:pPr>
          </w:p>
        </w:tc>
        <w:tc>
          <w:tcPr>
            <w:tcW w:w="2007" w:type="dxa"/>
            <w:tcBorders>
              <w:top w:val="single" w:sz="4" w:space="0" w:color="000000"/>
              <w:left w:val="single" w:sz="4" w:space="0" w:color="000000"/>
              <w:bottom w:val="nil" w:sz="6" w:space="0" w:color="auto"/>
              <w:right w:val="single" w:sz="4" w:space="0" w:color="000000"/>
            </w:tcBorders>
          </w:tcPr>
          <w:p>
            <w:pPr/>
          </w:p>
        </w:tc>
        <w:tc>
          <w:tcPr>
            <w:tcW w:w="1599" w:type="dxa"/>
            <w:tcBorders>
              <w:top w:val="nil" w:sz="6" w:space="0" w:color="auto"/>
              <w:left w:val="single" w:sz="4" w:space="0" w:color="000000"/>
              <w:bottom w:val="single" w:sz="4" w:space="0" w:color="000000"/>
              <w:right w:val="single" w:sz="4" w:space="0" w:color="000000"/>
            </w:tcBorders>
          </w:tcPr>
          <w:p>
            <w:pPr>
              <w:pStyle w:val="TableParagraph"/>
              <w:spacing w:line="196" w:lineRule="exact"/>
              <w:ind w:left="432" w:right="0"/>
              <w:jc w:val="left"/>
              <w:rPr>
                <w:rFonts w:ascii="宋体" w:hAnsi="宋体" w:cs="宋体" w:eastAsia="宋体" w:hint="default"/>
                <w:sz w:val="18"/>
                <w:szCs w:val="18"/>
              </w:rPr>
            </w:pPr>
            <w:r>
              <w:rPr>
                <w:rFonts w:ascii="宋体" w:hAnsi="宋体" w:cs="宋体" w:eastAsia="宋体" w:hint="default"/>
                <w:sz w:val="18"/>
                <w:szCs w:val="18"/>
              </w:rPr>
              <w:t>偿还金额</w:t>
            </w:r>
          </w:p>
        </w:tc>
      </w:tr>
      <w:tr>
        <w:trPr>
          <w:trHeight w:val="422" w:hRule="exact"/>
        </w:trPr>
        <w:tc>
          <w:tcPr>
            <w:tcW w:w="269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74"/>
              <w:jc w:val="center"/>
              <w:rPr>
                <w:rFonts w:ascii="宋体" w:hAnsi="宋体" w:cs="宋体" w:eastAsia="宋体" w:hint="default"/>
                <w:sz w:val="18"/>
                <w:szCs w:val="18"/>
              </w:rPr>
            </w:pPr>
            <w:r>
              <w:rPr>
                <w:rFonts w:ascii="宋体" w:hAnsi="宋体" w:cs="宋体" w:eastAsia="宋体" w:hint="default"/>
                <w:sz w:val="18"/>
                <w:szCs w:val="18"/>
              </w:rPr>
              <w:t>创维数字技术</w:t>
            </w:r>
            <w:r>
              <w:rPr>
                <w:rFonts w:ascii="Times New Roman" w:hAnsi="Times New Roman" w:cs="Times New Roman" w:eastAsia="Times New Roman" w:hint="default"/>
                <w:sz w:val="18"/>
                <w:szCs w:val="18"/>
              </w:rPr>
              <w:t>(</w:t>
            </w:r>
            <w:r>
              <w:rPr>
                <w:rFonts w:ascii="宋体" w:hAnsi="宋体" w:cs="宋体" w:eastAsia="宋体" w:hint="default"/>
                <w:sz w:val="18"/>
                <w:szCs w:val="18"/>
              </w:rPr>
              <w:t>深圳）有限公司</w:t>
            </w:r>
          </w:p>
        </w:tc>
        <w:tc>
          <w:tcPr>
            <w:tcW w:w="1273"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21"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3,119,293.99</w:t>
            </w:r>
            <w:r>
              <w:rPr>
                <w:rFonts w:ascii="Times New Roman"/>
                <w:sz w:val="18"/>
              </w:rPr>
            </w:r>
          </w:p>
        </w:tc>
        <w:tc>
          <w:tcPr>
            <w:tcW w:w="118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6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2-3</w:t>
            </w:r>
            <w:r>
              <w:rPr>
                <w:rFonts w:ascii="Times New Roman" w:hAnsi="Times New Roman" w:cs="Times New Roman" w:eastAsia="Times New Roman" w:hint="default"/>
                <w:spacing w:val="2"/>
                <w:sz w:val="18"/>
                <w:szCs w:val="18"/>
                <w:u w:val="single" w:color="000000"/>
              </w:rPr>
              <w:t> </w:t>
            </w:r>
            <w:r>
              <w:rPr>
                <w:rFonts w:ascii="宋体" w:hAnsi="宋体" w:cs="宋体" w:eastAsia="宋体" w:hint="default"/>
                <w:sz w:val="18"/>
                <w:szCs w:val="18"/>
                <w:u w:val="single" w:color="000000"/>
              </w:rPr>
              <w:t>年</w:t>
            </w:r>
            <w:r>
              <w:rPr>
                <w:rFonts w:ascii="宋体" w:hAnsi="宋体" w:cs="宋体" w:eastAsia="宋体" w:hint="default"/>
                <w:sz w:val="18"/>
                <w:szCs w:val="18"/>
              </w:rPr>
            </w:r>
          </w:p>
        </w:tc>
        <w:tc>
          <w:tcPr>
            <w:tcW w:w="200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尚未执行</w:t>
            </w:r>
            <w:r>
              <w:rPr>
                <w:rFonts w:ascii="宋体" w:hAnsi="宋体" w:cs="宋体" w:eastAsia="宋体" w:hint="default"/>
                <w:sz w:val="18"/>
                <w:szCs w:val="18"/>
              </w:rPr>
            </w:r>
          </w:p>
        </w:tc>
        <w:tc>
          <w:tcPr>
            <w:tcW w:w="159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2,000,000.00</w:t>
            </w:r>
            <w:r>
              <w:rPr>
                <w:rFonts w:ascii="Times New Roman"/>
                <w:spacing w:val="-1"/>
                <w:sz w:val="18"/>
              </w:rPr>
            </w:r>
          </w:p>
        </w:tc>
      </w:tr>
      <w:tr>
        <w:trPr>
          <w:trHeight w:val="108" w:hRule="exact"/>
        </w:trPr>
        <w:tc>
          <w:tcPr>
            <w:tcW w:w="2693" w:type="dxa"/>
            <w:tcBorders>
              <w:top w:val="nil" w:sz="6" w:space="0" w:color="auto"/>
              <w:left w:val="single" w:sz="4" w:space="0" w:color="000000"/>
              <w:bottom w:val="nil" w:sz="6" w:space="0" w:color="auto"/>
              <w:right w:val="nil" w:sz="6" w:space="0" w:color="auto"/>
            </w:tcBorders>
          </w:tcPr>
          <w:p>
            <w:pPr/>
          </w:p>
        </w:tc>
        <w:tc>
          <w:tcPr>
            <w:tcW w:w="1273" w:type="dxa"/>
            <w:tcBorders>
              <w:top w:val="nil" w:sz="6" w:space="0" w:color="auto"/>
              <w:left w:val="nil" w:sz="6" w:space="0" w:color="auto"/>
              <w:bottom w:val="nil" w:sz="6" w:space="0" w:color="auto"/>
              <w:right w:val="single" w:sz="4" w:space="0" w:color="000000"/>
            </w:tcBorders>
          </w:tcPr>
          <w:p>
            <w:pPr/>
          </w:p>
        </w:tc>
        <w:tc>
          <w:tcPr>
            <w:tcW w:w="1186" w:type="dxa"/>
            <w:tcBorders>
              <w:top w:val="nil" w:sz="6" w:space="0" w:color="auto"/>
              <w:left w:val="single" w:sz="4" w:space="0" w:color="000000"/>
              <w:bottom w:val="nil" w:sz="6" w:space="0" w:color="auto"/>
              <w:right w:val="single" w:sz="4" w:space="0" w:color="000000"/>
            </w:tcBorders>
          </w:tcPr>
          <w:p>
            <w:pPr/>
          </w:p>
        </w:tc>
        <w:tc>
          <w:tcPr>
            <w:tcW w:w="2007" w:type="dxa"/>
            <w:tcBorders>
              <w:top w:val="nil" w:sz="6" w:space="0" w:color="auto"/>
              <w:left w:val="single" w:sz="4" w:space="0" w:color="000000"/>
              <w:bottom w:val="nil" w:sz="6" w:space="0" w:color="auto"/>
              <w:right w:val="single" w:sz="4" w:space="0" w:color="000000"/>
            </w:tcBorders>
          </w:tcPr>
          <w:p>
            <w:pPr/>
          </w:p>
        </w:tc>
        <w:tc>
          <w:tcPr>
            <w:tcW w:w="1599" w:type="dxa"/>
            <w:tcBorders>
              <w:top w:val="nil" w:sz="6" w:space="0" w:color="auto"/>
              <w:left w:val="single" w:sz="4" w:space="0" w:color="000000"/>
              <w:bottom w:val="nil" w:sz="6" w:space="0" w:color="auto"/>
              <w:right w:val="single" w:sz="4" w:space="0" w:color="000000"/>
            </w:tcBorders>
          </w:tcPr>
          <w:p>
            <w:pPr/>
          </w:p>
        </w:tc>
      </w:tr>
      <w:tr>
        <w:trPr>
          <w:trHeight w:val="410" w:hRule="exact"/>
        </w:trPr>
        <w:tc>
          <w:tcPr>
            <w:tcW w:w="2693" w:type="dxa"/>
            <w:tcBorders>
              <w:top w:val="nil" w:sz="6" w:space="0" w:color="auto"/>
              <w:left w:val="single" w:sz="4" w:space="0" w:color="000000"/>
              <w:bottom w:val="nil" w:sz="6" w:space="0" w:color="auto"/>
              <w:right w:val="single" w:sz="4" w:space="0" w:color="000000"/>
            </w:tcBorders>
          </w:tcPr>
          <w:p>
            <w:pPr>
              <w:pStyle w:val="TableParagraph"/>
              <w:tabs>
                <w:tab w:pos="545" w:val="left" w:leader="none"/>
              </w:tabs>
              <w:spacing w:line="240" w:lineRule="auto" w:before="56"/>
              <w:ind w:left="2"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273"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left="223"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3,119,293.99</w:t>
            </w:r>
            <w:r>
              <w:rPr>
                <w:rFonts w:ascii="Times New Roman"/>
                <w:b/>
                <w:sz w:val="18"/>
              </w:rPr>
            </w:r>
            <w:r>
              <w:rPr>
                <w:rFonts w:ascii="Times New Roman"/>
                <w:sz w:val="18"/>
              </w:rPr>
            </w:r>
          </w:p>
        </w:tc>
        <w:tc>
          <w:tcPr>
            <w:tcW w:w="1186" w:type="dxa"/>
            <w:tcBorders>
              <w:top w:val="nil" w:sz="6" w:space="0" w:color="auto"/>
              <w:left w:val="single" w:sz="4" w:space="0" w:color="000000"/>
              <w:bottom w:val="nil" w:sz="6" w:space="0" w:color="auto"/>
              <w:right w:val="single" w:sz="4" w:space="0" w:color="000000"/>
            </w:tcBorders>
          </w:tcPr>
          <w:p>
            <w:pPr/>
          </w:p>
        </w:tc>
        <w:tc>
          <w:tcPr>
            <w:tcW w:w="2007" w:type="dxa"/>
            <w:tcBorders>
              <w:top w:val="nil" w:sz="6" w:space="0" w:color="auto"/>
              <w:left w:val="single" w:sz="4" w:space="0" w:color="000000"/>
              <w:bottom w:val="nil" w:sz="6" w:space="0" w:color="auto"/>
              <w:right w:val="single" w:sz="4" w:space="0" w:color="000000"/>
            </w:tcBorders>
          </w:tcPr>
          <w:p>
            <w:pPr/>
          </w:p>
        </w:tc>
        <w:tc>
          <w:tcPr>
            <w:tcW w:w="1599"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2,000,000.00</w:t>
            </w:r>
            <w:r>
              <w:rPr>
                <w:rFonts w:ascii="Times New Roman"/>
                <w:b/>
                <w:spacing w:val="-1"/>
                <w:sz w:val="18"/>
              </w:rPr>
            </w:r>
            <w:r>
              <w:rPr>
                <w:rFonts w:ascii="Times New Roman"/>
                <w:spacing w:val="-1"/>
                <w:sz w:val="18"/>
              </w:rPr>
            </w:r>
          </w:p>
        </w:tc>
      </w:tr>
    </w:tbl>
    <w:p>
      <w:pPr>
        <w:pStyle w:val="Heading9"/>
        <w:spacing w:line="240" w:lineRule="auto" w:before="112"/>
        <w:ind w:right="0"/>
        <w:jc w:val="left"/>
        <w:rPr>
          <w:b w:val="0"/>
          <w:bCs w:val="0"/>
        </w:rPr>
      </w:pPr>
      <w:r>
        <w:rPr/>
        <w:pict>
          <v:group style="position:absolute;margin-left:42.839996pt;margin-top:-26.196363pt;width:438.6pt;height:5.45pt;mso-position-horizontal-relative:page;mso-position-vertical-relative:paragraph;z-index:-1429456" coordorigin="857,-524" coordsize="8772,109">
            <v:shape style="position:absolute;left:857;top:-524;width:2717;height:108" type="#_x0000_t75" stroked="false">
              <v:imagedata r:id="rId887" o:title=""/>
            </v:shape>
            <v:shape style="position:absolute;left:3550;top:-428;width:1287;height:12" type="#_x0000_t75" stroked="false">
              <v:imagedata r:id="rId888" o:title=""/>
            </v:shape>
            <v:shape style="position:absolute;left:4823;top:-428;width:1200;height:12" type="#_x0000_t75" stroked="false">
              <v:imagedata r:id="rId889" o:title=""/>
            </v:shape>
            <v:shape style="position:absolute;left:6008;top:-428;width:2021;height:12" type="#_x0000_t75" stroked="false">
              <v:imagedata r:id="rId890" o:title=""/>
            </v:shape>
            <v:shape style="position:absolute;left:8015;top:-428;width:1613;height:12" type="#_x0000_t75" stroked="false">
              <v:imagedata r:id="rId891" o:title=""/>
            </v:shape>
            <w10:wrap type="none"/>
          </v:group>
        </w:pict>
      </w:r>
      <w:r>
        <w:rPr/>
        <w:pict>
          <v:group style="position:absolute;margin-left:43.080002pt;margin-top:-5.416333pt;width:438.85pt;height:5.4pt;mso-position-horizontal-relative:page;mso-position-vertical-relative:paragraph;z-index:-1429432" coordorigin="862,-108" coordsize="8777,108">
            <v:shape style="position:absolute;left:862;top:-12;width:10;height:12" type="#_x0000_t75" stroked="false">
              <v:imagedata r:id="rId52" o:title=""/>
            </v:shape>
            <v:shape style="position:absolute;left:871;top:-108;width:2703;height:108" type="#_x0000_t75" stroked="false">
              <v:imagedata r:id="rId892" o:title=""/>
            </v:shape>
            <v:shape style="position:absolute;left:3564;top:-108;width:1282;height:108" type="#_x0000_t75" stroked="false">
              <v:imagedata r:id="rId893" o:title=""/>
            </v:shape>
            <v:shape style="position:absolute;left:4837;top:-108;width:1195;height:108" type="#_x0000_t75" stroked="false">
              <v:imagedata r:id="rId894" o:title=""/>
            </v:shape>
            <v:shape style="position:absolute;left:6023;top:-108;width:2016;height:108" type="#_x0000_t75" stroked="false">
              <v:imagedata r:id="rId895" o:title=""/>
            </v:shape>
            <v:shape style="position:absolute;left:8029;top:-108;width:1609;height:108" type="#_x0000_t75" stroked="false">
              <v:imagedata r:id="rId896" o:title=""/>
            </v:shape>
            <w10:wrap type="none"/>
          </v:group>
        </w:pict>
      </w:r>
      <w:r>
        <w:rPr>
          <w:rFonts w:ascii="Times New Roman" w:hAnsi="Times New Roman" w:cs="Times New Roman" w:eastAsia="Times New Roman" w:hint="default"/>
        </w:rPr>
        <w:t>19</w:t>
      </w:r>
      <w:r>
        <w:rPr/>
        <w:t>、预收款项</w:t>
      </w:r>
      <w:r>
        <w:rPr>
          <w:b w:val="0"/>
          <w:bCs w:val="0"/>
        </w:rPr>
      </w:r>
    </w:p>
    <w:p>
      <w:pPr>
        <w:pStyle w:val="BodyText"/>
        <w:tabs>
          <w:tab w:pos="1600" w:val="left" w:leader="none"/>
        </w:tabs>
        <w:spacing w:line="240" w:lineRule="auto" w:before="115"/>
        <w:ind w:left="767" w:right="0"/>
        <w:jc w:val="left"/>
      </w:pPr>
      <w:r>
        <w:rPr/>
        <w:pict>
          <v:group style="position:absolute;margin-left:42.840012pt;margin-top:24.373678pt;width:429.7pt;height:.5pt;mso-position-horizontal-relative:page;mso-position-vertical-relative:paragraph;z-index:-1429408" coordorigin="857,487" coordsize="8594,10">
            <v:shape style="position:absolute;left:862;top:487;width:10;height:10" type="#_x0000_t75" stroked="false">
              <v:imagedata r:id="rId880" o:title=""/>
            </v:shape>
            <v:shape style="position:absolute;left:857;top:487;width:5043;height:10" type="#_x0000_t75" stroked="false">
              <v:imagedata r:id="rId897" o:title=""/>
            </v:shape>
            <v:shape style="position:absolute;left:5895;top:487;width:1841;height:10" type="#_x0000_t75" stroked="false">
              <v:imagedata r:id="rId898" o:title=""/>
            </v:shape>
            <v:shape style="position:absolute;left:7732;top:487;width:1719;height:10" type="#_x0000_t75" stroked="false">
              <v:imagedata r:id="rId899" o:title=""/>
            </v:shape>
            <w10:wrap type="none"/>
          </v:group>
        </w:pict>
      </w:r>
      <w:r>
        <w:rPr/>
        <w:pict>
          <v:group style="position:absolute;margin-left:42.839981pt;margin-top:35.413639pt;width:429.7pt;height:5.55pt;mso-position-horizontal-relative:page;mso-position-vertical-relative:paragraph;z-index:-1429384" coordorigin="857,708" coordsize="8594,111">
            <v:shape style="position:absolute;left:857;top:708;width:5063;height:110" type="#_x0000_t75" stroked="false">
              <v:imagedata r:id="rId900" o:title=""/>
            </v:shape>
            <v:shape style="position:absolute;left:5895;top:804;width:1851;height:14" type="#_x0000_t75" stroked="false">
              <v:imagedata r:id="rId901" o:title=""/>
            </v:shape>
            <v:shape style="position:absolute;left:7732;top:804;width:1719;height:14" type="#_x0000_t75" stroked="false">
              <v:imagedata r:id="rId902" o:title=""/>
            </v:shape>
            <w10:wrap type="none"/>
          </v:group>
        </w:pict>
      </w:r>
      <w:r>
        <w:rPr/>
        <w:pict>
          <v:group style="position:absolute;margin-left:42.840012pt;margin-top:51.493698pt;width:429.7pt;height:5.55pt;mso-position-horizontal-relative:page;mso-position-vertical-relative:paragraph;z-index:-1429360" coordorigin="857,1030" coordsize="8594,111">
            <v:shape style="position:absolute;left:857;top:1030;width:5063;height:110" type="#_x0000_t75" stroked="false">
              <v:imagedata r:id="rId900" o:title=""/>
            </v:shape>
            <v:shape style="position:absolute;left:5895;top:1126;width:1851;height:14" type="#_x0000_t75" stroked="false">
              <v:imagedata r:id="rId901" o:title=""/>
            </v:shape>
            <v:shape style="position:absolute;left:7732;top:1126;width:1719;height:14" type="#_x0000_t75" stroked="false">
              <v:imagedata r:id="rId903" o:title=""/>
            </v:shape>
            <w10:wrap type="none"/>
          </v:group>
        </w:pict>
      </w:r>
      <w:r>
        <w:rPr/>
        <w:pict>
          <v:group style="position:absolute;margin-left:42.840012pt;margin-top:67.573639pt;width:429.7pt;height:5.55pt;mso-position-horizontal-relative:page;mso-position-vertical-relative:paragraph;z-index:-1429336" coordorigin="857,1351" coordsize="8594,111">
            <v:shape style="position:absolute;left:857;top:1351;width:5063;height:110" type="#_x0000_t75" stroked="false">
              <v:imagedata r:id="rId900" o:title=""/>
            </v:shape>
            <v:shape style="position:absolute;left:5895;top:1447;width:1851;height:14" type="#_x0000_t75" stroked="false">
              <v:imagedata r:id="rId901" o:title=""/>
            </v:shape>
            <v:shape style="position:absolute;left:7732;top:1447;width:1719;height:14" type="#_x0000_t75" stroked="false">
              <v:imagedata r:id="rId902" o:title=""/>
            </v:shape>
            <w10:wrap type="none"/>
          </v:group>
        </w:pict>
      </w:r>
      <w:r>
        <w:rPr/>
        <w:pict>
          <v:group style="position:absolute;margin-left:42.839981pt;margin-top:83.653641pt;width:429.7pt;height:5.55pt;mso-position-horizontal-relative:page;mso-position-vertical-relative:paragraph;z-index:-1429312" coordorigin="857,1673" coordsize="8594,111">
            <v:shape style="position:absolute;left:857;top:1673;width:5063;height:110" type="#_x0000_t75" stroked="false">
              <v:imagedata r:id="rId900" o:title=""/>
            </v:shape>
            <v:shape style="position:absolute;left:5895;top:1769;width:1851;height:14" type="#_x0000_t75" stroked="false">
              <v:imagedata r:id="rId901" o:title=""/>
            </v:shape>
            <v:shape style="position:absolute;left:7732;top:1769;width:1719;height:14" type="#_x0000_t75" stroked="false">
              <v:imagedata r:id="rId904" o:title=""/>
            </v:shape>
            <w10:wrap type="none"/>
          </v:group>
        </w:pict>
      </w:r>
      <w:r>
        <w:rPr/>
        <w:t>（</w:t>
      </w:r>
      <w:r>
        <w:rPr>
          <w:rFonts w:ascii="Times New Roman" w:hAnsi="Times New Roman" w:cs="Times New Roman" w:eastAsia="Times New Roman" w:hint="default"/>
        </w:rPr>
        <w:t>1</w:t>
      </w:r>
      <w:r>
        <w:rPr/>
        <w:t>）</w:t>
        <w:tab/>
        <w:t>预收款项项目明细列示如下：</w:t>
      </w:r>
    </w:p>
    <w:p>
      <w:pPr>
        <w:spacing w:line="240" w:lineRule="auto" w:before="3"/>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5039"/>
        <w:gridCol w:w="1836"/>
        <w:gridCol w:w="1705"/>
      </w:tblGrid>
      <w:tr>
        <w:trPr>
          <w:trHeight w:val="253" w:hRule="exact"/>
        </w:trPr>
        <w:tc>
          <w:tcPr>
            <w:tcW w:w="5039"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55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487" w:right="0"/>
              <w:jc w:val="left"/>
              <w:rPr>
                <w:rFonts w:ascii="宋体" w:hAnsi="宋体" w:cs="宋体" w:eastAsia="宋体" w:hint="default"/>
                <w:sz w:val="18"/>
                <w:szCs w:val="18"/>
              </w:rPr>
            </w:pPr>
            <w:r>
              <w:rPr>
                <w:rFonts w:ascii="宋体" w:hAnsi="宋体" w:cs="宋体" w:eastAsia="宋体" w:hint="default"/>
                <w:sz w:val="18"/>
                <w:szCs w:val="18"/>
              </w:rPr>
              <w:t>期初余额</w:t>
            </w:r>
          </w:p>
        </w:tc>
      </w:tr>
      <w:tr>
        <w:trPr>
          <w:trHeight w:val="78" w:hRule="exact"/>
        </w:trPr>
        <w:tc>
          <w:tcPr>
            <w:tcW w:w="5039" w:type="dxa"/>
            <w:tcBorders>
              <w:top w:val="nil" w:sz="6" w:space="0" w:color="auto"/>
              <w:left w:val="single" w:sz="4" w:space="0" w:color="000000"/>
              <w:bottom w:val="nil" w:sz="6" w:space="0" w:color="auto"/>
              <w:right w:val="nil" w:sz="6" w:space="0" w:color="auto"/>
            </w:tcBorders>
          </w:tcPr>
          <w:p>
            <w:pPr/>
          </w:p>
        </w:tc>
        <w:tc>
          <w:tcPr>
            <w:tcW w:w="1836" w:type="dxa"/>
            <w:tcBorders>
              <w:top w:val="nil" w:sz="6" w:space="0" w:color="auto"/>
              <w:left w:val="nil" w:sz="6" w:space="0" w:color="auto"/>
              <w:bottom w:val="nil" w:sz="6" w:space="0" w:color="auto"/>
              <w:right w:val="single" w:sz="4" w:space="0" w:color="000000"/>
            </w:tcBorders>
          </w:tcPr>
          <w:p>
            <w:pPr/>
          </w:p>
        </w:tc>
        <w:tc>
          <w:tcPr>
            <w:tcW w:w="1705"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503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国家广播电影电视总局无线电台管理局</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29,581,400.00</w:t>
            </w:r>
          </w:p>
        </w:tc>
        <w:tc>
          <w:tcPr>
            <w:tcW w:w="1705" w:type="dxa"/>
            <w:tcBorders>
              <w:top w:val="nil" w:sz="6" w:space="0" w:color="auto"/>
              <w:left w:val="single" w:sz="4" w:space="0" w:color="000000"/>
              <w:bottom w:val="nil" w:sz="6" w:space="0" w:color="auto"/>
              <w:right w:val="single" w:sz="4" w:space="0" w:color="000000"/>
            </w:tcBorders>
          </w:tcPr>
          <w:p>
            <w:pPr/>
          </w:p>
        </w:tc>
      </w:tr>
      <w:tr>
        <w:trPr>
          <w:trHeight w:val="68" w:hRule="exact"/>
        </w:trPr>
        <w:tc>
          <w:tcPr>
            <w:tcW w:w="5039" w:type="dxa"/>
            <w:tcBorders>
              <w:top w:val="nil" w:sz="6" w:space="0" w:color="auto"/>
              <w:left w:val="single" w:sz="4" w:space="0" w:color="000000"/>
              <w:bottom w:val="nil" w:sz="6" w:space="0" w:color="auto"/>
              <w:right w:val="nil" w:sz="6" w:space="0" w:color="auto"/>
            </w:tcBorders>
          </w:tcPr>
          <w:p>
            <w:pPr/>
          </w:p>
        </w:tc>
        <w:tc>
          <w:tcPr>
            <w:tcW w:w="1836" w:type="dxa"/>
            <w:tcBorders>
              <w:top w:val="nil" w:sz="6" w:space="0" w:color="auto"/>
              <w:left w:val="nil" w:sz="6" w:space="0" w:color="auto"/>
              <w:bottom w:val="nil" w:sz="6" w:space="0" w:color="auto"/>
              <w:right w:val="single" w:sz="4" w:space="0" w:color="000000"/>
            </w:tcBorders>
          </w:tcPr>
          <w:p>
            <w:pPr/>
          </w:p>
        </w:tc>
        <w:tc>
          <w:tcPr>
            <w:tcW w:w="1705"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503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LARCAN</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731,154.93</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503,971.93</w:t>
            </w:r>
          </w:p>
        </w:tc>
      </w:tr>
      <w:tr>
        <w:trPr>
          <w:trHeight w:val="68" w:hRule="exact"/>
        </w:trPr>
        <w:tc>
          <w:tcPr>
            <w:tcW w:w="5039" w:type="dxa"/>
            <w:tcBorders>
              <w:top w:val="nil" w:sz="6" w:space="0" w:color="auto"/>
              <w:left w:val="single" w:sz="4" w:space="0" w:color="000000"/>
              <w:bottom w:val="nil" w:sz="6" w:space="0" w:color="auto"/>
              <w:right w:val="nil" w:sz="6" w:space="0" w:color="auto"/>
            </w:tcBorders>
          </w:tcPr>
          <w:p>
            <w:pPr/>
          </w:p>
        </w:tc>
        <w:tc>
          <w:tcPr>
            <w:tcW w:w="1836" w:type="dxa"/>
            <w:tcBorders>
              <w:top w:val="nil" w:sz="6" w:space="0" w:color="auto"/>
              <w:left w:val="nil" w:sz="6" w:space="0" w:color="auto"/>
              <w:bottom w:val="nil" w:sz="6" w:space="0" w:color="auto"/>
              <w:right w:val="single" w:sz="4" w:space="0" w:color="000000"/>
            </w:tcBorders>
          </w:tcPr>
          <w:p>
            <w:pPr/>
          </w:p>
        </w:tc>
        <w:tc>
          <w:tcPr>
            <w:tcW w:w="1705"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503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南京熊猫汉达科技有限公司</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690,400.00</w:t>
            </w:r>
          </w:p>
        </w:tc>
        <w:tc>
          <w:tcPr>
            <w:tcW w:w="1705" w:type="dxa"/>
            <w:tcBorders>
              <w:top w:val="nil" w:sz="6" w:space="0" w:color="auto"/>
              <w:left w:val="single" w:sz="4" w:space="0" w:color="000000"/>
              <w:bottom w:val="nil" w:sz="6" w:space="0" w:color="auto"/>
              <w:right w:val="single" w:sz="4" w:space="0" w:color="000000"/>
            </w:tcBorders>
          </w:tcPr>
          <w:p>
            <w:pPr/>
          </w:p>
        </w:tc>
      </w:tr>
      <w:tr>
        <w:trPr>
          <w:trHeight w:val="68" w:hRule="exact"/>
        </w:trPr>
        <w:tc>
          <w:tcPr>
            <w:tcW w:w="5039" w:type="dxa"/>
            <w:tcBorders>
              <w:top w:val="nil" w:sz="6" w:space="0" w:color="auto"/>
              <w:left w:val="single" w:sz="4" w:space="0" w:color="000000"/>
              <w:bottom w:val="nil" w:sz="6" w:space="0" w:color="auto"/>
              <w:right w:val="nil" w:sz="6" w:space="0" w:color="auto"/>
            </w:tcBorders>
          </w:tcPr>
          <w:p>
            <w:pPr/>
          </w:p>
        </w:tc>
        <w:tc>
          <w:tcPr>
            <w:tcW w:w="1836" w:type="dxa"/>
            <w:tcBorders>
              <w:top w:val="nil" w:sz="6" w:space="0" w:color="auto"/>
              <w:left w:val="nil" w:sz="6" w:space="0" w:color="auto"/>
              <w:bottom w:val="nil" w:sz="6" w:space="0" w:color="auto"/>
              <w:right w:val="single" w:sz="4" w:space="0" w:color="000000"/>
            </w:tcBorders>
          </w:tcPr>
          <w:p>
            <w:pPr/>
          </w:p>
        </w:tc>
        <w:tc>
          <w:tcPr>
            <w:tcW w:w="1705"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503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利川广播电视台</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453,000.00</w:t>
            </w:r>
          </w:p>
        </w:tc>
        <w:tc>
          <w:tcPr>
            <w:tcW w:w="1705" w:type="dxa"/>
            <w:tcBorders>
              <w:top w:val="nil" w:sz="6" w:space="0" w:color="auto"/>
              <w:left w:val="single" w:sz="4" w:space="0" w:color="000000"/>
              <w:bottom w:val="nil" w:sz="6" w:space="0" w:color="auto"/>
              <w:right w:val="single" w:sz="4" w:space="0" w:color="000000"/>
            </w:tcBorders>
          </w:tcPr>
          <w:p>
            <w:pPr/>
          </w:p>
        </w:tc>
      </w:tr>
      <w:tr>
        <w:trPr>
          <w:trHeight w:val="256" w:hRule="exact"/>
        </w:trPr>
        <w:tc>
          <w:tcPr>
            <w:tcW w:w="503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灯塔市广播电视中心</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390,000.00</w:t>
            </w:r>
          </w:p>
        </w:tc>
        <w:tc>
          <w:tcPr>
            <w:tcW w:w="1705" w:type="dxa"/>
            <w:tcBorders>
              <w:top w:val="nil" w:sz="6" w:space="0" w:color="auto"/>
              <w:left w:val="single" w:sz="4" w:space="0" w:color="000000"/>
              <w:bottom w:val="nil" w:sz="6" w:space="0" w:color="auto"/>
              <w:right w:val="single" w:sz="4" w:space="0" w:color="000000"/>
            </w:tcBorders>
          </w:tcPr>
          <w:p>
            <w:pPr/>
          </w:p>
        </w:tc>
      </w:tr>
      <w:tr>
        <w:trPr>
          <w:trHeight w:val="68" w:hRule="exact"/>
        </w:trPr>
        <w:tc>
          <w:tcPr>
            <w:tcW w:w="5039" w:type="dxa"/>
            <w:tcBorders>
              <w:top w:val="nil" w:sz="6" w:space="0" w:color="auto"/>
              <w:left w:val="single" w:sz="4" w:space="0" w:color="000000"/>
              <w:bottom w:val="nil" w:sz="6" w:space="0" w:color="auto"/>
              <w:right w:val="nil" w:sz="6" w:space="0" w:color="auto"/>
            </w:tcBorders>
          </w:tcPr>
          <w:p>
            <w:pPr/>
          </w:p>
        </w:tc>
        <w:tc>
          <w:tcPr>
            <w:tcW w:w="1836" w:type="dxa"/>
            <w:tcBorders>
              <w:top w:val="nil" w:sz="6" w:space="0" w:color="auto"/>
              <w:left w:val="nil" w:sz="6" w:space="0" w:color="auto"/>
              <w:bottom w:val="nil" w:sz="6" w:space="0" w:color="auto"/>
              <w:right w:val="single" w:sz="4" w:space="0" w:color="000000"/>
            </w:tcBorders>
          </w:tcPr>
          <w:p>
            <w:pPr/>
          </w:p>
        </w:tc>
        <w:tc>
          <w:tcPr>
            <w:tcW w:w="1705"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503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6,373,152.11</w:t>
            </w:r>
            <w:r>
              <w:rPr>
                <w:rFonts w:ascii="Times New Roman"/>
                <w:spacing w:val="-1"/>
                <w:sz w:val="18"/>
              </w:rPr>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1,194,797.23</w:t>
            </w:r>
            <w:r>
              <w:rPr>
                <w:rFonts w:ascii="Times New Roman"/>
                <w:spacing w:val="-1"/>
                <w:sz w:val="18"/>
              </w:rPr>
            </w:r>
          </w:p>
        </w:tc>
      </w:tr>
      <w:tr>
        <w:trPr>
          <w:trHeight w:val="69" w:hRule="exact"/>
        </w:trPr>
        <w:tc>
          <w:tcPr>
            <w:tcW w:w="5039" w:type="dxa"/>
            <w:tcBorders>
              <w:top w:val="nil" w:sz="6" w:space="0" w:color="auto"/>
              <w:left w:val="single" w:sz="4" w:space="0" w:color="000000"/>
              <w:bottom w:val="nil" w:sz="6" w:space="0" w:color="auto"/>
              <w:right w:val="nil" w:sz="6" w:space="0" w:color="auto"/>
            </w:tcBorders>
          </w:tcPr>
          <w:p>
            <w:pPr/>
          </w:p>
        </w:tc>
        <w:tc>
          <w:tcPr>
            <w:tcW w:w="1836" w:type="dxa"/>
            <w:tcBorders>
              <w:top w:val="nil" w:sz="6" w:space="0" w:color="auto"/>
              <w:left w:val="nil" w:sz="6" w:space="0" w:color="auto"/>
              <w:bottom w:val="nil" w:sz="6" w:space="0" w:color="auto"/>
              <w:right w:val="single" w:sz="4" w:space="0" w:color="000000"/>
            </w:tcBorders>
          </w:tcPr>
          <w:p>
            <w:pPr/>
          </w:p>
        </w:tc>
        <w:tc>
          <w:tcPr>
            <w:tcW w:w="1705"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503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38,219,107.04</w:t>
            </w:r>
            <w:r>
              <w:rPr>
                <w:rFonts w:ascii="Times New Roman"/>
                <w:b/>
                <w:spacing w:val="-1"/>
                <w:sz w:val="18"/>
              </w:rPr>
            </w:r>
            <w:r>
              <w:rPr>
                <w:rFonts w:ascii="Times New Roman"/>
                <w:spacing w:val="-1"/>
                <w:sz w:val="18"/>
              </w:rPr>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1,698,769.16</w:t>
            </w:r>
            <w:r>
              <w:rPr>
                <w:rFonts w:ascii="Times New Roman"/>
                <w:b/>
                <w:spacing w:val="-1"/>
                <w:sz w:val="18"/>
              </w:rPr>
            </w:r>
            <w:r>
              <w:rPr>
                <w:rFonts w:ascii="Times New Roman"/>
                <w:spacing w:val="-1"/>
                <w:sz w:val="18"/>
              </w:rPr>
            </w:r>
          </w:p>
        </w:tc>
      </w:tr>
    </w:tbl>
    <w:p>
      <w:pPr>
        <w:spacing w:line="240" w:lineRule="auto" w:before="0"/>
        <w:rPr>
          <w:rFonts w:ascii="宋体" w:hAnsi="宋体" w:cs="宋体" w:eastAsia="宋体" w:hint="default"/>
          <w:sz w:val="20"/>
          <w:szCs w:val="20"/>
        </w:rPr>
      </w:pPr>
    </w:p>
    <w:p>
      <w:pPr>
        <w:pStyle w:val="BodyText"/>
        <w:tabs>
          <w:tab w:pos="1600" w:val="left" w:leader="none"/>
        </w:tabs>
        <w:spacing w:line="336" w:lineRule="auto" w:before="177"/>
        <w:ind w:left="760" w:right="217" w:firstLine="7"/>
        <w:jc w:val="left"/>
      </w:pPr>
      <w:r>
        <w:rPr/>
        <w:pict>
          <v:group style="position:absolute;margin-left:43.560001pt;margin-top:-61.836369pt;width:428.5pt;height:.5pt;mso-position-horizontal-relative:page;mso-position-vertical-relative:paragraph;z-index:-1429288" coordorigin="871,-1237" coordsize="8570,10">
            <v:shape style="position:absolute;left:871;top:-1237;width:5029;height:10" type="#_x0000_t75" stroked="false">
              <v:imagedata r:id="rId905" o:title=""/>
            </v:shape>
            <v:shape style="position:absolute;left:5895;top:-1237;width:1841;height:10" type="#_x0000_t75" stroked="false">
              <v:imagedata r:id="rId906" o:title=""/>
            </v:shape>
            <v:shape style="position:absolute;left:7732;top:-1237;width:1709;height:10" type="#_x0000_t75" stroked="false">
              <v:imagedata r:id="rId907" o:title=""/>
            </v:shape>
            <w10:wrap type="none"/>
          </v:group>
        </w:pict>
      </w:r>
      <w:r>
        <w:rPr/>
        <w:pict>
          <v:group style="position:absolute;margin-left:42.840012pt;margin-top:-50.796288pt;width:429.7pt;height:5.55pt;mso-position-horizontal-relative:page;mso-position-vertical-relative:paragraph;z-index:-1429264" coordorigin="857,-1016" coordsize="8594,111">
            <v:shape style="position:absolute;left:857;top:-1016;width:5063;height:110" type="#_x0000_t75" stroked="false">
              <v:imagedata r:id="rId900" o:title=""/>
            </v:shape>
            <v:shape style="position:absolute;left:5895;top:-920;width:1851;height:14" type="#_x0000_t75" stroked="false">
              <v:imagedata r:id="rId901" o:title=""/>
            </v:shape>
            <v:shape style="position:absolute;left:7732;top:-920;width:1719;height:14" type="#_x0000_t75" stroked="false">
              <v:imagedata r:id="rId902" o:title=""/>
            </v:shape>
            <w10:wrap type="none"/>
          </v:group>
        </w:pict>
      </w:r>
      <w:r>
        <w:rPr/>
        <w:pict>
          <v:group style="position:absolute;margin-left:42.840012pt;margin-top:-34.716347pt;width:429.7pt;height:5.55pt;mso-position-horizontal-relative:page;mso-position-vertical-relative:paragraph;z-index:-1429240" coordorigin="857,-694" coordsize="8594,111">
            <v:shape style="position:absolute;left:857;top:-694;width:5063;height:111" type="#_x0000_t75" stroked="false">
              <v:imagedata r:id="rId908" o:title=""/>
            </v:shape>
            <v:shape style="position:absolute;left:5895;top:-598;width:1851;height:14" type="#_x0000_t75" stroked="false">
              <v:imagedata r:id="rId901" o:title=""/>
            </v:shape>
            <v:shape style="position:absolute;left:7732;top:-598;width:1719;height:14" type="#_x0000_t75" stroked="false">
              <v:imagedata r:id="rId903" o:title=""/>
            </v:shape>
            <w10:wrap type="none"/>
          </v:group>
        </w:pict>
      </w:r>
      <w:r>
        <w:rPr/>
        <w:pict>
          <v:group style="position:absolute;margin-left:42.840012pt;margin-top:-13.566308pt;width:429.7pt;height:.5pt;mso-position-horizontal-relative:page;mso-position-vertical-relative:paragraph;z-index:-1429216" coordorigin="857,-271" coordsize="8594,10">
            <v:shape style="position:absolute;left:862;top:-271;width:10;height:10" type="#_x0000_t75" stroked="false">
              <v:imagedata r:id="rId880" o:title=""/>
            </v:shape>
            <v:shape style="position:absolute;left:857;top:-271;width:5043;height:10" type="#_x0000_t75" stroked="false">
              <v:imagedata r:id="rId897" o:title=""/>
            </v:shape>
            <v:shape style="position:absolute;left:5910;top:-271;width:1827;height:10" type="#_x0000_t75" stroked="false">
              <v:imagedata r:id="rId909" o:title=""/>
            </v:shape>
            <v:shape style="position:absolute;left:7746;top:-271;width:1705;height:10" type="#_x0000_t75" stroked="false">
              <v:imagedata r:id="rId910" o:title=""/>
            </v:shape>
            <w10:wrap type="none"/>
          </v:group>
        </w:pict>
      </w:r>
      <w:r>
        <w:rPr/>
        <w:t>（</w:t>
      </w:r>
      <w:r>
        <w:rPr>
          <w:rFonts w:ascii="Times New Roman" w:hAnsi="Times New Roman" w:cs="Times New Roman" w:eastAsia="Times New Roman" w:hint="default"/>
        </w:rPr>
        <w:t>2</w:t>
      </w:r>
      <w:r>
        <w:rPr/>
        <w:t>）</w:t>
        <w:tab/>
        <w:t>公司期末预账款项中，无预收持有公司 </w:t>
      </w:r>
      <w:r>
        <w:rPr>
          <w:rFonts w:ascii="Times New Roman" w:hAnsi="Times New Roman" w:cs="Times New Roman" w:eastAsia="Times New Roman" w:hint="default"/>
        </w:rPr>
        <w:t>5%(</w:t>
      </w:r>
      <w:r>
        <w:rPr/>
        <w:t>含</w:t>
      </w:r>
      <w:r>
        <w:rPr>
          <w:spacing w:val="-77"/>
        </w:rPr>
        <w:t> </w:t>
      </w:r>
      <w:r>
        <w:rPr>
          <w:rFonts w:ascii="Times New Roman" w:hAnsi="Times New Roman" w:cs="Times New Roman" w:eastAsia="Times New Roman" w:hint="default"/>
        </w:rPr>
        <w:t>5%)</w:t>
      </w:r>
      <w:r>
        <w:rPr/>
        <w:t>以上表决权股份的股东单位或关联方的款</w:t>
      </w:r>
      <w:r>
        <w:rPr>
          <w:w w:val="100"/>
        </w:rPr>
        <w:t> </w:t>
      </w:r>
      <w:r>
        <w:rPr/>
        <w:t>项。</w:t>
      </w:r>
    </w:p>
    <w:p>
      <w:pPr>
        <w:pStyle w:val="BodyText"/>
        <w:tabs>
          <w:tab w:pos="1600" w:val="left" w:leader="none"/>
        </w:tabs>
        <w:spacing w:line="240" w:lineRule="auto" w:before="46"/>
        <w:ind w:left="767" w:right="0"/>
        <w:jc w:val="left"/>
      </w:pPr>
      <w:r>
        <w:rPr/>
        <w:t>（</w:t>
      </w:r>
      <w:r>
        <w:rPr>
          <w:rFonts w:ascii="Times New Roman" w:hAnsi="Times New Roman" w:cs="Times New Roman" w:eastAsia="Times New Roman" w:hint="default"/>
        </w:rPr>
        <w:t>3</w:t>
      </w:r>
      <w:r>
        <w:rPr/>
        <w:t>）</w:t>
        <w:tab/>
        <w:t>公司报告期内无账龄超过</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年的大额预收款项未结转的款项。</w:t>
      </w:r>
    </w:p>
    <w:p>
      <w:pPr>
        <w:pStyle w:val="Heading9"/>
        <w:spacing w:line="240" w:lineRule="auto" w:before="194"/>
        <w:ind w:right="0"/>
        <w:jc w:val="left"/>
        <w:rPr>
          <w:b w:val="0"/>
          <w:bCs w:val="0"/>
        </w:rPr>
      </w:pPr>
      <w:r>
        <w:rPr/>
        <w:pict>
          <v:group style="position:absolute;margin-left:42.840012pt;margin-top:44.15971pt;width:426pt;height:5.2pt;mso-position-horizontal-relative:page;mso-position-vertical-relative:paragraph;z-index:-1429192" coordorigin="857,883" coordsize="8520,104">
            <v:shape style="position:absolute;left:862;top:977;width:10;height:10" type="#_x0000_t75" stroked="false">
              <v:imagedata r:id="rId880" o:title=""/>
            </v:shape>
            <v:shape style="position:absolute;left:857;top:977;width:2748;height:10" type="#_x0000_t75" stroked="false">
              <v:imagedata r:id="rId911" o:title=""/>
            </v:shape>
            <v:shape style="position:absolute;left:3596;top:883;width:1462;height:103" type="#_x0000_t75" stroked="false">
              <v:imagedata r:id="rId912" o:title=""/>
            </v:shape>
            <v:shape style="position:absolute;left:5067;top:883;width:4309;height:103" type="#_x0000_t75" stroked="false">
              <v:imagedata r:id="rId913" o:title=""/>
            </v:shape>
            <v:group style="position:absolute;left:9357;top:982;width:10;height:2" coordorigin="9357,982" coordsize="10,2">
              <v:shape style="position:absolute;left:9357;top:982;width:10;height:2" coordorigin="9357,982" coordsize="10,0" path="m9357,982l9367,982e" filled="false" stroked="true" strokeweight=".47998pt" strokecolor="#000000">
                <v:path arrowok="t"/>
              </v:shape>
            </v:group>
            <w10:wrap type="none"/>
          </v:group>
        </w:pict>
      </w:r>
      <w:r>
        <w:rPr>
          <w:rFonts w:ascii="Times New Roman" w:hAnsi="Times New Roman" w:cs="Times New Roman" w:eastAsia="Times New Roman" w:hint="default"/>
        </w:rPr>
        <w:t>20</w:t>
      </w:r>
      <w:r>
        <w:rPr/>
        <w:t>、应付职工薪酬</w:t>
      </w:r>
      <w:r>
        <w:rPr>
          <w:b w:val="0"/>
          <w:bCs w:val="0"/>
        </w:rPr>
      </w:r>
    </w:p>
    <w:p>
      <w:pPr>
        <w:spacing w:line="240" w:lineRule="auto" w:before="3"/>
        <w:rPr>
          <w:rFonts w:ascii="宋体" w:hAnsi="宋体" w:cs="宋体" w:eastAsia="宋体" w:hint="default"/>
          <w:b/>
          <w:bCs/>
          <w:sz w:val="6"/>
          <w:szCs w:val="6"/>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25.5pt;height:.5pt;mso-position-horizontal-relative:char;mso-position-vertical-relative:line" coordorigin="0,0" coordsize="8510,10">
            <v:shape style="position:absolute;left:5;top:0;width:10;height:10" type="#_x0000_t75" stroked="false">
              <v:imagedata r:id="rId914" o:title=""/>
            </v:shape>
            <v:shape style="position:absolute;left:0;top:0;width:2748;height:10" type="#_x0000_t75" stroked="false">
              <v:imagedata r:id="rId915" o:title=""/>
            </v:shape>
            <v:shape style="position:absolute;left:2744;top:0;width:1457;height:10" type="#_x0000_t75" stroked="false">
              <v:imagedata r:id="rId916" o:title=""/>
            </v:shape>
            <v:shape style="position:absolute;left:4196;top:0;width:4314;height:10" type="#_x0000_t75" stroked="false">
              <v:imagedata r:id="rId917" o:title=""/>
            </v:shape>
          </v:group>
        </w:pict>
      </w:r>
      <w:r>
        <w:rPr>
          <w:rFonts w:ascii="宋体" w:hAnsi="宋体" w:cs="宋体" w:eastAsia="宋体" w:hint="default"/>
          <w:sz w:val="2"/>
          <w:szCs w:val="2"/>
        </w:rPr>
      </w:r>
    </w:p>
    <w:tbl>
      <w:tblPr>
        <w:tblW w:w="0" w:type="auto"/>
        <w:jc w:val="left"/>
        <w:tblInd w:w="121" w:type="dxa"/>
        <w:tblLayout w:type="fixed"/>
        <w:tblCellMar>
          <w:top w:w="0" w:type="dxa"/>
          <w:left w:w="0" w:type="dxa"/>
          <w:bottom w:w="0" w:type="dxa"/>
          <w:right w:w="0" w:type="dxa"/>
        </w:tblCellMar>
        <w:tblLook w:val="01E0"/>
      </w:tblPr>
      <w:tblGrid>
        <w:gridCol w:w="2744"/>
        <w:gridCol w:w="1453"/>
        <w:gridCol w:w="1515"/>
        <w:gridCol w:w="1332"/>
        <w:gridCol w:w="1453"/>
      </w:tblGrid>
      <w:tr>
        <w:trPr>
          <w:trHeight w:val="401" w:hRule="exact"/>
        </w:trPr>
        <w:tc>
          <w:tcPr>
            <w:tcW w:w="2744" w:type="dxa"/>
            <w:tcBorders>
              <w:top w:val="nil" w:sz="6" w:space="0" w:color="auto"/>
              <w:left w:val="single" w:sz="4" w:space="0" w:color="000000"/>
              <w:bottom w:val="nil" w:sz="6" w:space="0" w:color="auto"/>
              <w:right w:val="single" w:sz="4" w:space="0" w:color="000000"/>
            </w:tcBorders>
          </w:tcPr>
          <w:p>
            <w:pPr>
              <w:pStyle w:val="TableParagraph"/>
              <w:tabs>
                <w:tab w:pos="646" w:val="left" w:leader="none"/>
              </w:tabs>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145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25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年初账面余额</w:t>
            </w:r>
            <w:r>
              <w:rPr>
                <w:rFonts w:ascii="宋体" w:hAnsi="宋体" w:cs="宋体" w:eastAsia="宋体" w:hint="default"/>
                <w:sz w:val="18"/>
                <w:szCs w:val="18"/>
              </w:rPr>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6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本年增加</w:t>
            </w:r>
            <w:r>
              <w:rPr>
                <w:rFonts w:ascii="宋体" w:hAnsi="宋体" w:cs="宋体" w:eastAsia="宋体" w:hint="default"/>
                <w:sz w:val="18"/>
                <w:szCs w:val="18"/>
              </w:rPr>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本年减少</w:t>
            </w:r>
            <w:r>
              <w:rPr>
                <w:rFonts w:ascii="宋体" w:hAnsi="宋体" w:cs="宋体" w:eastAsia="宋体" w:hint="default"/>
                <w:sz w:val="18"/>
                <w:szCs w:val="18"/>
              </w:rPr>
            </w:r>
          </w:p>
        </w:tc>
        <w:tc>
          <w:tcPr>
            <w:tcW w:w="145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25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年末账面余额</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10" w:h="16840"/>
          <w:pgMar w:header="990" w:footer="1184" w:top="1160" w:bottom="1380" w:left="740" w:right="940"/>
        </w:sectPr>
      </w:pPr>
    </w:p>
    <w:tbl>
      <w:tblPr>
        <w:tblW w:w="0" w:type="auto"/>
        <w:jc w:val="left"/>
        <w:tblInd w:w="121" w:type="dxa"/>
        <w:tblLayout w:type="fixed"/>
        <w:tblCellMar>
          <w:top w:w="0" w:type="dxa"/>
          <w:left w:w="0" w:type="dxa"/>
          <w:bottom w:w="0" w:type="dxa"/>
          <w:right w:w="0" w:type="dxa"/>
        </w:tblCellMar>
        <w:tblLook w:val="01E0"/>
      </w:tblPr>
      <w:tblGrid>
        <w:gridCol w:w="2744"/>
        <w:gridCol w:w="1453"/>
        <w:gridCol w:w="1515"/>
        <w:gridCol w:w="1332"/>
        <w:gridCol w:w="1453"/>
      </w:tblGrid>
      <w:tr>
        <w:trPr>
          <w:trHeight w:val="545" w:hRule="exact"/>
        </w:trPr>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一、工资、奖金、津贴和补贴</w:t>
            </w:r>
          </w:p>
        </w:tc>
        <w:tc>
          <w:tcPr>
            <w:tcW w:w="145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2,626,644.69</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67,399,913.92</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55,203,811.92</w:t>
            </w:r>
          </w:p>
        </w:tc>
        <w:tc>
          <w:tcPr>
            <w:tcW w:w="145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14,822,746.69</w:t>
            </w:r>
          </w:p>
        </w:tc>
      </w:tr>
      <w:tr>
        <w:trPr>
          <w:trHeight w:val="104" w:hRule="exact"/>
        </w:trPr>
        <w:tc>
          <w:tcPr>
            <w:tcW w:w="2744" w:type="dxa"/>
            <w:tcBorders>
              <w:top w:val="nil" w:sz="6" w:space="0" w:color="auto"/>
              <w:left w:val="single" w:sz="4" w:space="0" w:color="000000"/>
              <w:bottom w:val="nil" w:sz="6" w:space="0" w:color="auto"/>
              <w:right w:val="nil" w:sz="6" w:space="0" w:color="auto"/>
            </w:tcBorders>
          </w:tcPr>
          <w:p>
            <w:pPr/>
          </w:p>
        </w:tc>
        <w:tc>
          <w:tcPr>
            <w:tcW w:w="1453"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453"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二、职工福利费</w:t>
            </w:r>
          </w:p>
        </w:tc>
        <w:tc>
          <w:tcPr>
            <w:tcW w:w="1453"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3,544,321.33</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3,544,321.33</w:t>
            </w:r>
          </w:p>
        </w:tc>
        <w:tc>
          <w:tcPr>
            <w:tcW w:w="1453" w:type="dxa"/>
            <w:tcBorders>
              <w:top w:val="nil" w:sz="6" w:space="0" w:color="auto"/>
              <w:left w:val="single" w:sz="4" w:space="0" w:color="000000"/>
              <w:bottom w:val="nil" w:sz="6" w:space="0" w:color="auto"/>
              <w:right w:val="single" w:sz="4" w:space="0" w:color="000000"/>
            </w:tcBorders>
          </w:tcPr>
          <w:p>
            <w:pPr/>
          </w:p>
        </w:tc>
      </w:tr>
      <w:tr>
        <w:trPr>
          <w:trHeight w:val="103" w:hRule="exact"/>
        </w:trPr>
        <w:tc>
          <w:tcPr>
            <w:tcW w:w="2744" w:type="dxa"/>
            <w:tcBorders>
              <w:top w:val="nil" w:sz="6" w:space="0" w:color="auto"/>
              <w:left w:val="single" w:sz="4" w:space="0" w:color="000000"/>
              <w:bottom w:val="nil" w:sz="6" w:space="0" w:color="auto"/>
              <w:right w:val="nil" w:sz="6" w:space="0" w:color="auto"/>
            </w:tcBorders>
          </w:tcPr>
          <w:p>
            <w:pPr/>
          </w:p>
        </w:tc>
        <w:tc>
          <w:tcPr>
            <w:tcW w:w="1453"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453"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三、社会保险费</w:t>
            </w:r>
          </w:p>
        </w:tc>
        <w:tc>
          <w:tcPr>
            <w:tcW w:w="145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386,983.93</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5352329.49</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5206242.17</w:t>
            </w:r>
          </w:p>
        </w:tc>
        <w:tc>
          <w:tcPr>
            <w:tcW w:w="145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533071.25</w:t>
            </w:r>
          </w:p>
        </w:tc>
      </w:tr>
      <w:tr>
        <w:trPr>
          <w:trHeight w:val="101" w:hRule="exact"/>
        </w:trPr>
        <w:tc>
          <w:tcPr>
            <w:tcW w:w="2744" w:type="dxa"/>
            <w:tcBorders>
              <w:top w:val="nil" w:sz="6" w:space="0" w:color="auto"/>
              <w:left w:val="single" w:sz="4" w:space="0" w:color="000000"/>
              <w:bottom w:val="nil" w:sz="6" w:space="0" w:color="auto"/>
              <w:right w:val="nil" w:sz="6" w:space="0" w:color="auto"/>
            </w:tcBorders>
          </w:tcPr>
          <w:p>
            <w:pPr/>
          </w:p>
        </w:tc>
        <w:tc>
          <w:tcPr>
            <w:tcW w:w="1453"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453"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四、住房公积金</w:t>
            </w:r>
          </w:p>
        </w:tc>
        <w:tc>
          <w:tcPr>
            <w:tcW w:w="145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141,514.00</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2,477,267.00</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2,359,189.00</w:t>
            </w:r>
          </w:p>
        </w:tc>
        <w:tc>
          <w:tcPr>
            <w:tcW w:w="145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259,592.00</w:t>
            </w:r>
          </w:p>
        </w:tc>
      </w:tr>
      <w:tr>
        <w:trPr>
          <w:trHeight w:val="103" w:hRule="exact"/>
        </w:trPr>
        <w:tc>
          <w:tcPr>
            <w:tcW w:w="2744" w:type="dxa"/>
            <w:tcBorders>
              <w:top w:val="nil" w:sz="6" w:space="0" w:color="auto"/>
              <w:left w:val="single" w:sz="4" w:space="0" w:color="000000"/>
              <w:bottom w:val="nil" w:sz="6" w:space="0" w:color="auto"/>
              <w:right w:val="nil" w:sz="6" w:space="0" w:color="auto"/>
            </w:tcBorders>
          </w:tcPr>
          <w:p>
            <w:pPr/>
          </w:p>
        </w:tc>
        <w:tc>
          <w:tcPr>
            <w:tcW w:w="1453"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453"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五、工会经费和职工教育经费</w:t>
            </w:r>
          </w:p>
        </w:tc>
        <w:tc>
          <w:tcPr>
            <w:tcW w:w="1453"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515,022.03</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515,022.03</w:t>
            </w:r>
          </w:p>
        </w:tc>
        <w:tc>
          <w:tcPr>
            <w:tcW w:w="1453" w:type="dxa"/>
            <w:tcBorders>
              <w:top w:val="nil" w:sz="6" w:space="0" w:color="auto"/>
              <w:left w:val="single" w:sz="4" w:space="0" w:color="000000"/>
              <w:bottom w:val="nil" w:sz="6" w:space="0" w:color="auto"/>
              <w:right w:val="single" w:sz="4" w:space="0" w:color="000000"/>
            </w:tcBorders>
          </w:tcPr>
          <w:p>
            <w:pPr/>
          </w:p>
        </w:tc>
      </w:tr>
      <w:tr>
        <w:trPr>
          <w:trHeight w:val="103" w:hRule="exact"/>
        </w:trPr>
        <w:tc>
          <w:tcPr>
            <w:tcW w:w="2744" w:type="dxa"/>
            <w:tcBorders>
              <w:top w:val="nil" w:sz="6" w:space="0" w:color="auto"/>
              <w:left w:val="single" w:sz="4" w:space="0" w:color="000000"/>
              <w:bottom w:val="nil" w:sz="6" w:space="0" w:color="auto"/>
              <w:right w:val="nil" w:sz="6" w:space="0" w:color="auto"/>
            </w:tcBorders>
          </w:tcPr>
          <w:p>
            <w:pPr/>
          </w:p>
        </w:tc>
        <w:tc>
          <w:tcPr>
            <w:tcW w:w="1453"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453" w:type="dxa"/>
            <w:tcBorders>
              <w:top w:val="nil" w:sz="6" w:space="0" w:color="auto"/>
              <w:left w:val="single" w:sz="4" w:space="0" w:color="000000"/>
              <w:bottom w:val="nil" w:sz="6" w:space="0" w:color="auto"/>
              <w:right w:val="single" w:sz="4" w:space="0" w:color="000000"/>
            </w:tcBorders>
          </w:tcPr>
          <w:p>
            <w:pPr/>
          </w:p>
        </w:tc>
      </w:tr>
      <w:tr>
        <w:trPr>
          <w:trHeight w:val="410" w:hRule="exact"/>
        </w:trPr>
        <w:tc>
          <w:tcPr>
            <w:tcW w:w="2744"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51"/>
              <w:ind w:right="0"/>
              <w:jc w:val="center"/>
              <w:rPr>
                <w:rFonts w:ascii="宋体" w:hAnsi="宋体" w:cs="宋体" w:eastAsia="宋体" w:hint="default"/>
                <w:sz w:val="18"/>
                <w:szCs w:val="18"/>
              </w:rPr>
            </w:pPr>
            <w:r>
              <w:rPr>
                <w:rFonts w:ascii="宋体" w:hAnsi="宋体" w:cs="宋体" w:eastAsia="宋体" w:hint="default"/>
                <w:b/>
                <w:bCs/>
                <w:w w:val="95"/>
                <w:sz w:val="18"/>
                <w:szCs w:val="18"/>
              </w:rPr>
              <w:t>合</w:t>
              <w:tab/>
            </w:r>
            <w:r>
              <w:rPr>
                <w:rFonts w:ascii="宋体" w:hAnsi="宋体" w:cs="宋体" w:eastAsia="宋体" w:hint="default"/>
                <w:b/>
                <w:bCs/>
                <w:sz w:val="18"/>
                <w:szCs w:val="18"/>
              </w:rPr>
              <w:t>计</w:t>
            </w:r>
            <w:r>
              <w:rPr>
                <w:rFonts w:ascii="宋体" w:hAnsi="宋体" w:cs="宋体" w:eastAsia="宋体" w:hint="default"/>
                <w:sz w:val="18"/>
                <w:szCs w:val="18"/>
              </w:rPr>
            </w:r>
          </w:p>
        </w:tc>
        <w:tc>
          <w:tcPr>
            <w:tcW w:w="1453"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3,155,142.62</w:t>
            </w:r>
            <w:r>
              <w:rPr>
                <w:rFonts w:ascii="Times New Roman"/>
                <w:b/>
                <w:spacing w:val="-1"/>
                <w:sz w:val="18"/>
              </w:rPr>
            </w:r>
            <w:r>
              <w:rPr>
                <w:rFonts w:ascii="Times New Roman"/>
                <w:spacing w:val="-1"/>
                <w:sz w:val="18"/>
              </w:rPr>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79,288,853.77</w:t>
            </w:r>
            <w:r>
              <w:rPr>
                <w:rFonts w:ascii="Times New Roman"/>
                <w:b/>
                <w:spacing w:val="-1"/>
                <w:sz w:val="18"/>
              </w:rPr>
            </w:r>
            <w:r>
              <w:rPr>
                <w:rFonts w:ascii="Times New Roman"/>
                <w:spacing w:val="-1"/>
                <w:sz w:val="18"/>
              </w:rPr>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66,828,586.45</w:t>
            </w:r>
            <w:r>
              <w:rPr>
                <w:rFonts w:ascii="Times New Roman"/>
                <w:b/>
                <w:spacing w:val="-1"/>
                <w:sz w:val="18"/>
              </w:rPr>
            </w:r>
            <w:r>
              <w:rPr>
                <w:rFonts w:ascii="Times New Roman"/>
                <w:spacing w:val="-1"/>
                <w:sz w:val="18"/>
              </w:rPr>
            </w:r>
          </w:p>
        </w:tc>
        <w:tc>
          <w:tcPr>
            <w:tcW w:w="1453"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15,615,409.94</w:t>
            </w:r>
            <w:r>
              <w:rPr>
                <w:rFonts w:ascii="Times New Roman"/>
                <w:b/>
                <w:spacing w:val="-1"/>
                <w:sz w:val="18"/>
              </w:rPr>
            </w:r>
            <w:r>
              <w:rPr>
                <w:rFonts w:ascii="Times New Roman"/>
                <w:spacing w:val="-1"/>
                <w:sz w:val="18"/>
              </w:rPr>
            </w:r>
          </w:p>
        </w:tc>
      </w:tr>
    </w:tbl>
    <w:p>
      <w:pPr>
        <w:spacing w:line="240" w:lineRule="auto" w:before="5"/>
        <w:rPr>
          <w:rFonts w:ascii="宋体" w:hAnsi="宋体" w:cs="宋体" w:eastAsia="宋体" w:hint="default"/>
          <w:b/>
          <w:bCs/>
          <w:sz w:val="13"/>
          <w:szCs w:val="13"/>
        </w:rPr>
      </w:pPr>
      <w:r>
        <w:rPr/>
        <w:pict>
          <v:group style="position:absolute;margin-left:52.560001pt;margin-top:60.119984pt;width:490.3pt;height:.1pt;mso-position-horizontal-relative:page;mso-position-vertical-relative:page;z-index:-1429168" coordorigin="1051,1202" coordsize="9806,2">
            <v:shape style="position:absolute;left:1051;top:1202;width:9806;height:2" coordorigin="1051,1202" coordsize="9806,0" path="m1051,1202l10857,1202e" filled="false" stroked="true" strokeweight=".48pt" strokecolor="#000000">
              <v:path arrowok="t"/>
            </v:shape>
            <w10:wrap type="none"/>
          </v:group>
        </w:pict>
      </w:r>
      <w:r>
        <w:rPr/>
        <w:pict>
          <v:group style="position:absolute;margin-left:42.840012pt;margin-top:87.359962pt;width:425.05pt;height:5.2pt;mso-position-horizontal-relative:page;mso-position-vertical-relative:page;z-index:-1429144" coordorigin="857,1747" coordsize="8501,104">
            <v:shape style="position:absolute;left:857;top:1747;width:2768;height:104" type="#_x0000_t75" stroked="false">
              <v:imagedata r:id="rId918" o:title=""/>
            </v:shape>
            <v:shape style="position:absolute;left:3600;top:1841;width:1457;height:10" type="#_x0000_t75" stroked="false">
              <v:imagedata r:id="rId916" o:title=""/>
            </v:shape>
            <v:shape style="position:absolute;left:5053;top:1841;width:4304;height:10" type="#_x0000_t75" stroked="false">
              <v:imagedata r:id="rId919" o:title=""/>
            </v:shape>
            <w10:wrap type="none"/>
          </v:group>
        </w:pict>
      </w:r>
      <w:r>
        <w:rPr/>
        <w:pict>
          <v:shape style="position:absolute;margin-left:51.959999pt;margin-top:429.649994pt;width:448.79869pt;height:.48pt;mso-position-horizontal-relative:page;mso-position-vertical-relative:page;z-index:-1428856" type="#_x0000_t75" stroked="false">
            <v:imagedata r:id="rId920" o:title=""/>
          </v:shape>
        </w:pict>
      </w:r>
    </w:p>
    <w:p>
      <w:pPr>
        <w:pStyle w:val="BodyText"/>
        <w:spacing w:line="336" w:lineRule="auto" w:before="36"/>
        <w:ind w:left="340" w:right="0" w:firstLine="314"/>
        <w:jc w:val="left"/>
      </w:pPr>
      <w:r>
        <w:rPr/>
        <w:pict>
          <v:group style="position:absolute;margin-left:42.839981pt;margin-top:-94.776352pt;width:425.05pt;height:5.2pt;mso-position-horizontal-relative:page;mso-position-vertical-relative:paragraph;z-index:-1429120" coordorigin="857,-1896" coordsize="8501,104">
            <v:shape style="position:absolute;left:857;top:-1896;width:2768;height:103" type="#_x0000_t75" stroked="false">
              <v:imagedata r:id="rId921" o:title=""/>
            </v:shape>
            <v:shape style="position:absolute;left:3600;top:-1802;width:1457;height:10" type="#_x0000_t75" stroked="false">
              <v:imagedata r:id="rId922" o:title=""/>
            </v:shape>
            <v:shape style="position:absolute;left:5053;top:-1802;width:4304;height:10" type="#_x0000_t75" stroked="false">
              <v:imagedata r:id="rId923" o:title=""/>
            </v:shape>
            <w10:wrap type="none"/>
          </v:group>
        </w:pict>
      </w:r>
      <w:r>
        <w:rPr/>
        <w:pict>
          <v:group style="position:absolute;margin-left:42.840012pt;margin-top:-74.256294pt;width:425.05pt;height:5.05pt;mso-position-horizontal-relative:page;mso-position-vertical-relative:paragraph;z-index:-1429096" coordorigin="857,-1485" coordsize="8501,101">
            <v:shape style="position:absolute;left:857;top:-1485;width:2768;height:101" type="#_x0000_t75" stroked="false">
              <v:imagedata r:id="rId924" o:title=""/>
            </v:shape>
            <v:shape style="position:absolute;left:3600;top:-1394;width:1457;height:10" type="#_x0000_t75" stroked="false">
              <v:imagedata r:id="rId916" o:title=""/>
            </v:shape>
            <v:shape style="position:absolute;left:5053;top:-1394;width:4304;height:10" type="#_x0000_t75" stroked="false">
              <v:imagedata r:id="rId919" o:title=""/>
            </v:shape>
            <w10:wrap type="none"/>
          </v:group>
        </w:pict>
      </w:r>
      <w:r>
        <w:rPr/>
        <w:pict>
          <v:group style="position:absolute;margin-left:42.839981pt;margin-top:-53.856297pt;width:425.05pt;height:5.2pt;mso-position-horizontal-relative:page;mso-position-vertical-relative:paragraph;z-index:-1429072" coordorigin="857,-1077" coordsize="8501,104">
            <v:shape style="position:absolute;left:857;top:-1077;width:2768;height:103" type="#_x0000_t75" stroked="false">
              <v:imagedata r:id="rId925" o:title=""/>
            </v:shape>
            <v:shape style="position:absolute;left:3600;top:-984;width:1457;height:10" type="#_x0000_t75" stroked="false">
              <v:imagedata r:id="rId922" o:title=""/>
            </v:shape>
            <v:shape style="position:absolute;left:5053;top:-984;width:4304;height:10" type="#_x0000_t75" stroked="false">
              <v:imagedata r:id="rId923" o:title=""/>
            </v:shape>
            <w10:wrap type="none"/>
          </v:group>
        </w:pict>
      </w:r>
      <w:r>
        <w:rPr/>
        <w:pict>
          <v:group style="position:absolute;margin-left:42.840012pt;margin-top:-33.336357pt;width:425.05pt;height:5.2pt;mso-position-horizontal-relative:page;mso-position-vertical-relative:paragraph;z-index:-1429048" coordorigin="857,-667" coordsize="8501,104">
            <v:shape style="position:absolute;left:857;top:-667;width:2768;height:103" type="#_x0000_t75" stroked="false">
              <v:imagedata r:id="rId926" o:title=""/>
            </v:shape>
            <v:shape style="position:absolute;left:3600;top:-573;width:1457;height:10" type="#_x0000_t75" stroked="false">
              <v:imagedata r:id="rId922" o:title=""/>
            </v:shape>
            <v:shape style="position:absolute;left:5053;top:-573;width:4304;height:10" type="#_x0000_t75" stroked="false">
              <v:imagedata r:id="rId923" o:title=""/>
            </v:shape>
            <w10:wrap type="none"/>
          </v:group>
        </w:pict>
      </w:r>
      <w:r>
        <w:rPr/>
        <w:pict>
          <v:group style="position:absolute;margin-left:42.840012pt;margin-top:-12.816356pt;width:426pt;height:5.2pt;mso-position-horizontal-relative:page;mso-position-vertical-relative:paragraph;z-index:-1429024" coordorigin="857,-256" coordsize="8520,104">
            <v:shape style="position:absolute;left:862;top:-163;width:10;height:10" type="#_x0000_t75" stroked="false">
              <v:imagedata r:id="rId927" o:title=""/>
            </v:shape>
            <v:shape style="position:absolute;left:857;top:-163;width:2748;height:10" type="#_x0000_t75" stroked="false">
              <v:imagedata r:id="rId911" o:title=""/>
            </v:shape>
            <v:shape style="position:absolute;left:3596;top:-256;width:1462;height:103" type="#_x0000_t75" stroked="false">
              <v:imagedata r:id="rId928" o:title=""/>
            </v:shape>
            <v:shape style="position:absolute;left:5067;top:-256;width:4309;height:103" type="#_x0000_t75" stroked="false">
              <v:imagedata r:id="rId929" o:title=""/>
            </v:shape>
            <v:group style="position:absolute;left:9357;top:-158;width:10;height:2" coordorigin="9357,-158" coordsize="10,2">
              <v:shape style="position:absolute;left:9357;top:-158;width:10;height:2" coordorigin="9357,-158" coordsize="10,0" path="m9357,-158l9367,-158e" filled="false" stroked="true" strokeweight=".47998pt" strokecolor="#000000">
                <v:path arrowok="t"/>
              </v:shape>
            </v:group>
            <w10:wrap type="none"/>
          </v:group>
        </w:pict>
      </w:r>
      <w:r>
        <w:rPr/>
        <w:t>注</w:t>
      </w:r>
      <w:r>
        <w:rPr>
          <w:spacing w:val="-35"/>
        </w:rPr>
        <w:t> </w:t>
      </w:r>
      <w:r>
        <w:rPr>
          <w:rFonts w:ascii="Times New Roman" w:hAnsi="Times New Roman" w:cs="Times New Roman" w:eastAsia="Times New Roman" w:hint="default"/>
          <w:spacing w:val="-3"/>
        </w:rPr>
        <w:t>1</w:t>
      </w:r>
      <w:r>
        <w:rPr>
          <w:spacing w:val="-3"/>
        </w:rPr>
        <w:t>：应付职工薪酬金额比上年增长</w:t>
      </w:r>
      <w:r>
        <w:rPr>
          <w:spacing w:val="-35"/>
        </w:rPr>
        <w:t> </w:t>
      </w:r>
      <w:r>
        <w:rPr>
          <w:rFonts w:ascii="Times New Roman" w:hAnsi="Times New Roman" w:cs="Times New Roman" w:eastAsia="Times New Roman" w:hint="default"/>
          <w:spacing w:val="-3"/>
        </w:rPr>
        <w:t>394.29%</w:t>
      </w:r>
      <w:r>
        <w:rPr>
          <w:spacing w:val="-3"/>
        </w:rPr>
        <w:t>，原因是首先拓展业务，招聘员工增多，其次是</w:t>
      </w:r>
      <w:r>
        <w:rPr>
          <w:spacing w:val="-3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8"/>
        </w:rPr>
        <w:t> </w:t>
      </w:r>
      <w:r>
        <w:rPr>
          <w:spacing w:val="-3"/>
        </w:rPr>
        <w:t>年度</w:t>
      </w:r>
      <w:r>
        <w:rPr>
          <w:spacing w:val="-3"/>
          <w:w w:val="100"/>
        </w:rPr>
        <w:t> </w:t>
      </w:r>
      <w:r>
        <w:rPr/>
        <w:t>的奖金尚未支付所致；</w:t>
      </w:r>
    </w:p>
    <w:p>
      <w:pPr>
        <w:spacing w:line="240" w:lineRule="auto" w:before="7"/>
        <w:rPr>
          <w:rFonts w:ascii="宋体" w:hAnsi="宋体" w:cs="宋体" w:eastAsia="宋体" w:hint="default"/>
          <w:sz w:val="15"/>
          <w:szCs w:val="15"/>
        </w:rPr>
      </w:pPr>
    </w:p>
    <w:p>
      <w:pPr>
        <w:pStyle w:val="BodyText"/>
        <w:spacing w:line="463" w:lineRule="auto"/>
        <w:ind w:left="628" w:right="1687" w:firstLine="26"/>
        <w:jc w:val="left"/>
      </w:pPr>
      <w:r>
        <w:rPr/>
        <w:t>注</w:t>
      </w:r>
      <w:r>
        <w:rPr>
          <w:spacing w:val="-3"/>
        </w:rPr>
        <w:t> </w:t>
      </w:r>
      <w:r>
        <w:rPr>
          <w:rFonts w:ascii="Times New Roman" w:hAnsi="Times New Roman" w:cs="Times New Roman" w:eastAsia="Times New Roman" w:hint="default"/>
          <w:spacing w:val="-2"/>
        </w:rPr>
        <w:t>2</w:t>
      </w:r>
      <w:r>
        <w:rPr>
          <w:spacing w:val="-2"/>
        </w:rPr>
        <w:t>：应付职工薪酬中无属于拖欠性质的金额，无因解除劳动关系给予的补偿金额；</w:t>
      </w:r>
      <w:r>
        <w:rPr>
          <w:w w:val="100"/>
        </w:rPr>
        <w:t> </w:t>
      </w:r>
      <w:r>
        <w:rPr/>
        <w:t>注</w:t>
      </w:r>
      <w:r>
        <w:rPr>
          <w:spacing w:val="4"/>
        </w:rPr>
        <w:t> </w:t>
      </w:r>
      <w:r>
        <w:rPr>
          <w:rFonts w:ascii="Times New Roman" w:hAnsi="Times New Roman" w:cs="Times New Roman" w:eastAsia="Times New Roman" w:hint="default"/>
          <w:spacing w:val="-2"/>
        </w:rPr>
        <w:t>3</w:t>
      </w:r>
      <w:r>
        <w:rPr>
          <w:spacing w:val="-2"/>
        </w:rPr>
        <w:t>：应付职工薪酬计提发放原则：当月计提当月工资，于次月发放。</w:t>
      </w:r>
    </w:p>
    <w:p>
      <w:pPr>
        <w:pStyle w:val="Heading9"/>
        <w:spacing w:line="269" w:lineRule="exact"/>
        <w:ind w:right="0"/>
        <w:jc w:val="left"/>
        <w:rPr>
          <w:b w:val="0"/>
          <w:bCs w:val="0"/>
        </w:rPr>
      </w:pPr>
      <w:r>
        <w:rPr/>
        <w:pict>
          <v:group style="position:absolute;margin-left:50.63998pt;margin-top:17.394768pt;width:450.6pt;height:.5pt;mso-position-horizontal-relative:page;mso-position-vertical-relative:paragraph;z-index:-1429000" coordorigin="1013,348" coordsize="9012,10">
            <v:shape style="position:absolute;left:1018;top:348;width:10;height:10" type="#_x0000_t75" stroked="false">
              <v:imagedata r:id="rId927" o:title=""/>
            </v:shape>
            <v:shape style="position:absolute;left:1013;top:348;width:9012;height:10" type="#_x0000_t75" stroked="false">
              <v:imagedata r:id="rId930" o:title=""/>
            </v:shape>
            <w10:wrap type="none"/>
          </v:group>
        </w:pict>
      </w:r>
      <w:r>
        <w:rPr/>
        <w:pict>
          <v:group style="position:absolute;margin-left:50.639996pt;margin-top:33.234818pt;width:450.6pt;height:5.55pt;mso-position-horizontal-relative:page;mso-position-vertical-relative:paragraph;z-index:-1428976" coordorigin="1013,665" coordsize="9012,111">
            <v:shape style="position:absolute;left:1013;top:665;width:3061;height:110" type="#_x0000_t75" stroked="false">
              <v:imagedata r:id="rId931" o:title=""/>
            </v:shape>
            <v:shape style="position:absolute;left:4050;top:761;width:3084;height:14" type="#_x0000_t75" stroked="false">
              <v:imagedata r:id="rId932" o:title=""/>
            </v:shape>
            <v:shape style="position:absolute;left:7120;top:761;width:2905;height:14" type="#_x0000_t75" stroked="false">
              <v:imagedata r:id="rId933" o:title=""/>
            </v:shape>
            <w10:wrap type="none"/>
          </v:group>
        </w:pict>
      </w:r>
      <w:r>
        <w:rPr/>
        <w:pict>
          <v:group style="position:absolute;margin-left:50.639996pt;margin-top:58.914806pt;width:450.6pt;height:.6pt;mso-position-horizontal-relative:page;mso-position-vertical-relative:paragraph;z-index:-1428952" coordorigin="1013,1178" coordsize="9012,12">
            <v:shape style="position:absolute;left:1018;top:1178;width:10;height:12" type="#_x0000_t75" stroked="false">
              <v:imagedata r:id="rId52" o:title=""/>
            </v:shape>
            <v:shape style="position:absolute;left:1013;top:1181;width:19;height:10" type="#_x0000_t75" stroked="false">
              <v:imagedata r:id="rId934" o:title=""/>
            </v:shape>
            <v:shape style="position:absolute;left:1025;top:1178;width:3039;height:12" type="#_x0000_t75" stroked="false">
              <v:imagedata r:id="rId935" o:title=""/>
            </v:shape>
            <v:shape style="position:absolute;left:4050;top:1178;width:3084;height:12" type="#_x0000_t75" stroked="false">
              <v:imagedata r:id="rId936" o:title=""/>
            </v:shape>
            <v:shape style="position:absolute;left:7120;top:1178;width:2905;height:12" type="#_x0000_t75" stroked="false">
              <v:imagedata r:id="rId937" o:title=""/>
            </v:shape>
            <w10:wrap type="none"/>
          </v:group>
        </w:pict>
      </w:r>
      <w:r>
        <w:rPr/>
        <w:pict>
          <v:group style="position:absolute;margin-left:51.239994pt;margin-top:70.074814pt;width:450pt;height:5.55pt;mso-position-horizontal-relative:page;mso-position-vertical-relative:paragraph;z-index:-1428928" coordorigin="1025,1401" coordsize="9000,111">
            <v:shape style="position:absolute;left:1025;top:1401;width:3049;height:110" type="#_x0000_t75" stroked="false">
              <v:imagedata r:id="rId938" o:title=""/>
            </v:shape>
            <v:shape style="position:absolute;left:4050;top:1497;width:3084;height:14" type="#_x0000_t75" stroked="false">
              <v:imagedata r:id="rId932" o:title=""/>
            </v:shape>
            <v:shape style="position:absolute;left:7120;top:1497;width:2905;height:14" type="#_x0000_t75" stroked="false">
              <v:imagedata r:id="rId933" o:title=""/>
            </v:shape>
            <w10:wrap type="none"/>
          </v:group>
        </w:pict>
      </w:r>
      <w:r>
        <w:rPr/>
        <w:pict>
          <v:shape style="position:absolute;margin-left:51.959999pt;margin-top:91.194824pt;width:448.79869pt;height:.48pt;mso-position-horizontal-relative:page;mso-position-vertical-relative:paragraph;z-index:-1428904" type="#_x0000_t75" stroked="false">
            <v:imagedata r:id="rId920" o:title=""/>
          </v:shape>
        </w:pict>
      </w:r>
      <w:r>
        <w:rPr/>
        <w:pict>
          <v:group style="position:absolute;margin-left:51.239994pt;margin-top:102.234818pt;width:450pt;height:5.55pt;mso-position-horizontal-relative:page;mso-position-vertical-relative:paragraph;z-index:-1428880" coordorigin="1025,2045" coordsize="9000,111">
            <v:shape style="position:absolute;left:1025;top:2045;width:3049;height:110" type="#_x0000_t75" stroked="false">
              <v:imagedata r:id="rId939" o:title=""/>
            </v:shape>
            <v:shape style="position:absolute;left:4050;top:2141;width:3084;height:14" type="#_x0000_t75" stroked="false">
              <v:imagedata r:id="rId940" o:title=""/>
            </v:shape>
            <v:shape style="position:absolute;left:7120;top:2141;width:2905;height:14" type="#_x0000_t75" stroked="false">
              <v:imagedata r:id="rId933" o:title=""/>
            </v:shape>
            <w10:wrap type="none"/>
          </v:group>
        </w:pict>
      </w:r>
      <w:r>
        <w:rPr>
          <w:rFonts w:ascii="Times New Roman" w:hAnsi="Times New Roman" w:cs="Times New Roman" w:eastAsia="Times New Roman" w:hint="default"/>
        </w:rPr>
        <w:t>21</w:t>
      </w:r>
      <w:r>
        <w:rPr/>
        <w:t>、应交税费</w:t>
      </w:r>
      <w:r>
        <w:rPr>
          <w:b w:val="0"/>
          <w:bCs w:val="0"/>
        </w:rPr>
      </w:r>
    </w:p>
    <w:p>
      <w:pPr>
        <w:spacing w:line="240" w:lineRule="auto" w:before="1"/>
        <w:rPr>
          <w:rFonts w:ascii="宋体" w:hAnsi="宋体" w:cs="宋体" w:eastAsia="宋体" w:hint="default"/>
          <w:b/>
          <w:bCs/>
          <w:sz w:val="6"/>
          <w:szCs w:val="6"/>
        </w:rPr>
      </w:pPr>
    </w:p>
    <w:tbl>
      <w:tblPr>
        <w:tblW w:w="0" w:type="auto"/>
        <w:jc w:val="left"/>
        <w:tblInd w:w="283" w:type="dxa"/>
        <w:tblLayout w:type="fixed"/>
        <w:tblCellMar>
          <w:top w:w="0" w:type="dxa"/>
          <w:left w:w="0" w:type="dxa"/>
          <w:bottom w:w="0" w:type="dxa"/>
          <w:right w:w="0" w:type="dxa"/>
        </w:tblCellMar>
        <w:tblLook w:val="01E0"/>
      </w:tblPr>
      <w:tblGrid>
        <w:gridCol w:w="3031"/>
        <w:gridCol w:w="3070"/>
        <w:gridCol w:w="2890"/>
      </w:tblGrid>
      <w:tr>
        <w:trPr>
          <w:trHeight w:val="317" w:hRule="exact"/>
        </w:trPr>
        <w:tc>
          <w:tcPr>
            <w:tcW w:w="3031"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68"/>
              <w:ind w:right="115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税</w:t>
              <w:tab/>
              <w:t>种</w:t>
            </w:r>
            <w:r>
              <w:rPr>
                <w:rFonts w:ascii="宋体" w:hAnsi="宋体" w:cs="宋体" w:eastAsia="宋体" w:hint="default"/>
                <w:sz w:val="18"/>
                <w:szCs w:val="18"/>
              </w:rPr>
            </w:r>
          </w:p>
        </w:tc>
        <w:tc>
          <w:tcPr>
            <w:tcW w:w="3070"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3"/>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c>
        <w:tc>
          <w:tcPr>
            <w:tcW w:w="2890"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r>
      <w:tr>
        <w:trPr>
          <w:trHeight w:val="110" w:hRule="exact"/>
        </w:trPr>
        <w:tc>
          <w:tcPr>
            <w:tcW w:w="3031" w:type="dxa"/>
            <w:tcBorders>
              <w:top w:val="nil" w:sz="6" w:space="0" w:color="auto"/>
              <w:left w:val="single" w:sz="4" w:space="0" w:color="000000"/>
              <w:bottom w:val="nil" w:sz="6" w:space="0" w:color="auto"/>
              <w:right w:val="nil" w:sz="6" w:space="0" w:color="auto"/>
            </w:tcBorders>
          </w:tcPr>
          <w:p>
            <w:pPr/>
          </w:p>
        </w:tc>
        <w:tc>
          <w:tcPr>
            <w:tcW w:w="3070" w:type="dxa"/>
            <w:tcBorders>
              <w:top w:val="nil" w:sz="6" w:space="0" w:color="auto"/>
              <w:left w:val="nil" w:sz="6" w:space="0" w:color="auto"/>
              <w:bottom w:val="nil" w:sz="6" w:space="0" w:color="auto"/>
              <w:right w:val="single" w:sz="4" w:space="0" w:color="000000"/>
            </w:tcBorders>
          </w:tcPr>
          <w:p>
            <w:pPr/>
          </w:p>
        </w:tc>
        <w:tc>
          <w:tcPr>
            <w:tcW w:w="2890" w:type="dxa"/>
            <w:tcBorders>
              <w:top w:val="nil" w:sz="6" w:space="0" w:color="auto"/>
              <w:left w:val="single" w:sz="4" w:space="0" w:color="000000"/>
              <w:bottom w:val="nil" w:sz="6" w:space="0" w:color="auto"/>
              <w:right w:val="single" w:sz="4" w:space="0" w:color="000000"/>
            </w:tcBorders>
          </w:tcPr>
          <w:p>
            <w:pPr/>
          </w:p>
        </w:tc>
      </w:tr>
      <w:tr>
        <w:trPr>
          <w:trHeight w:val="386" w:hRule="exact"/>
        </w:trPr>
        <w:tc>
          <w:tcPr>
            <w:tcW w:w="303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18" w:right="0"/>
              <w:jc w:val="left"/>
              <w:rPr>
                <w:rFonts w:ascii="宋体" w:hAnsi="宋体" w:cs="宋体" w:eastAsia="宋体" w:hint="default"/>
                <w:sz w:val="20"/>
                <w:szCs w:val="20"/>
              </w:rPr>
            </w:pPr>
            <w:r>
              <w:rPr>
                <w:rFonts w:ascii="宋体" w:hAnsi="宋体" w:cs="宋体" w:eastAsia="宋体" w:hint="default"/>
                <w:sz w:val="20"/>
                <w:szCs w:val="20"/>
              </w:rPr>
              <w:t>增值税</w:t>
            </w:r>
          </w:p>
        </w:tc>
        <w:tc>
          <w:tcPr>
            <w:tcW w:w="3070"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15"/>
              <w:jc w:val="right"/>
              <w:rPr>
                <w:rFonts w:ascii="Times New Roman" w:hAnsi="Times New Roman" w:cs="Times New Roman" w:eastAsia="Times New Roman" w:hint="default"/>
                <w:sz w:val="18"/>
                <w:szCs w:val="18"/>
              </w:rPr>
            </w:pPr>
            <w:r>
              <w:rPr>
                <w:rFonts w:ascii="Times New Roman"/>
                <w:spacing w:val="-1"/>
                <w:sz w:val="18"/>
              </w:rPr>
              <w:t>2,986,674.54</w:t>
            </w:r>
          </w:p>
        </w:tc>
        <w:tc>
          <w:tcPr>
            <w:tcW w:w="2890"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13"/>
              <w:jc w:val="right"/>
              <w:rPr>
                <w:rFonts w:ascii="Times New Roman" w:hAnsi="Times New Roman" w:cs="Times New Roman" w:eastAsia="Times New Roman" w:hint="default"/>
                <w:sz w:val="18"/>
                <w:szCs w:val="18"/>
              </w:rPr>
            </w:pPr>
            <w:r>
              <w:rPr>
                <w:rFonts w:ascii="Times New Roman"/>
                <w:spacing w:val="-1"/>
                <w:sz w:val="18"/>
              </w:rPr>
              <w:t>5,421,185.52</w:t>
            </w:r>
          </w:p>
        </w:tc>
      </w:tr>
      <w:tr>
        <w:trPr>
          <w:trHeight w:val="283" w:hRule="exact"/>
        </w:trPr>
        <w:tc>
          <w:tcPr>
            <w:tcW w:w="3031"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9" w:right="0"/>
              <w:jc w:val="left"/>
              <w:rPr>
                <w:rFonts w:ascii="宋体" w:hAnsi="宋体" w:cs="宋体" w:eastAsia="宋体" w:hint="default"/>
                <w:sz w:val="20"/>
                <w:szCs w:val="20"/>
              </w:rPr>
            </w:pPr>
            <w:r>
              <w:rPr>
                <w:rFonts w:ascii="宋体" w:hAnsi="宋体" w:cs="宋体" w:eastAsia="宋体" w:hint="default"/>
                <w:sz w:val="20"/>
                <w:szCs w:val="20"/>
              </w:rPr>
              <w:t>营业税</w:t>
            </w:r>
          </w:p>
        </w:tc>
        <w:tc>
          <w:tcPr>
            <w:tcW w:w="3070"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pacing w:val="-1"/>
                <w:sz w:val="18"/>
              </w:rPr>
              <w:t>61,551.41</w:t>
            </w:r>
          </w:p>
        </w:tc>
        <w:tc>
          <w:tcPr>
            <w:tcW w:w="2890"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98"/>
              <w:jc w:val="right"/>
              <w:rPr>
                <w:rFonts w:ascii="Times New Roman" w:hAnsi="Times New Roman" w:cs="Times New Roman" w:eastAsia="Times New Roman" w:hint="default"/>
                <w:sz w:val="18"/>
                <w:szCs w:val="18"/>
              </w:rPr>
            </w:pPr>
            <w:r>
              <w:rPr>
                <w:rFonts w:ascii="Times New Roman"/>
                <w:spacing w:val="-1"/>
                <w:sz w:val="18"/>
              </w:rPr>
              <w:t>59,277.61</w:t>
            </w:r>
          </w:p>
        </w:tc>
      </w:tr>
      <w:tr>
        <w:trPr>
          <w:trHeight w:val="68" w:hRule="exact"/>
        </w:trPr>
        <w:tc>
          <w:tcPr>
            <w:tcW w:w="3031" w:type="dxa"/>
            <w:tcBorders>
              <w:top w:val="nil" w:sz="6" w:space="0" w:color="auto"/>
              <w:left w:val="single" w:sz="4" w:space="0" w:color="000000"/>
              <w:bottom w:val="nil" w:sz="6" w:space="0" w:color="auto"/>
              <w:right w:val="nil" w:sz="6" w:space="0" w:color="auto"/>
            </w:tcBorders>
          </w:tcPr>
          <w:p>
            <w:pPr/>
          </w:p>
        </w:tc>
        <w:tc>
          <w:tcPr>
            <w:tcW w:w="3070" w:type="dxa"/>
            <w:tcBorders>
              <w:top w:val="nil" w:sz="6" w:space="0" w:color="auto"/>
              <w:left w:val="nil" w:sz="6" w:space="0" w:color="auto"/>
              <w:bottom w:val="nil" w:sz="6" w:space="0" w:color="auto"/>
              <w:right w:val="single" w:sz="4" w:space="0" w:color="000000"/>
            </w:tcBorders>
          </w:tcPr>
          <w:p>
            <w:pPr/>
          </w:p>
        </w:tc>
        <w:tc>
          <w:tcPr>
            <w:tcW w:w="2890" w:type="dxa"/>
            <w:tcBorders>
              <w:top w:val="nil" w:sz="6" w:space="0" w:color="auto"/>
              <w:left w:val="single" w:sz="4" w:space="0" w:color="000000"/>
              <w:bottom w:val="nil" w:sz="6" w:space="0" w:color="auto"/>
              <w:right w:val="single" w:sz="4" w:space="0" w:color="000000"/>
            </w:tcBorders>
          </w:tcPr>
          <w:p>
            <w:pPr/>
          </w:p>
        </w:tc>
      </w:tr>
      <w:tr>
        <w:trPr>
          <w:trHeight w:val="315" w:hRule="exact"/>
        </w:trPr>
        <w:tc>
          <w:tcPr>
            <w:tcW w:w="3031" w:type="dxa"/>
            <w:tcBorders>
              <w:top w:val="nil" w:sz="6" w:space="0" w:color="auto"/>
              <w:left w:val="single" w:sz="4" w:space="0" w:color="000000"/>
              <w:bottom w:val="nil" w:sz="6" w:space="0" w:color="auto"/>
              <w:right w:val="single" w:sz="4" w:space="0" w:color="000000"/>
            </w:tcBorders>
          </w:tcPr>
          <w:p>
            <w:pPr>
              <w:pStyle w:val="TableParagraph"/>
              <w:spacing w:line="254" w:lineRule="exact"/>
              <w:ind w:left="109" w:right="0"/>
              <w:jc w:val="left"/>
              <w:rPr>
                <w:rFonts w:ascii="宋体" w:hAnsi="宋体" w:cs="宋体" w:eastAsia="宋体" w:hint="default"/>
                <w:sz w:val="20"/>
                <w:szCs w:val="20"/>
              </w:rPr>
            </w:pPr>
            <w:r>
              <w:rPr>
                <w:rFonts w:ascii="宋体" w:hAnsi="宋体" w:cs="宋体" w:eastAsia="宋体" w:hint="default"/>
                <w:sz w:val="20"/>
                <w:szCs w:val="20"/>
              </w:rPr>
              <w:t>城市维护建设税</w:t>
            </w:r>
          </w:p>
        </w:tc>
        <w:tc>
          <w:tcPr>
            <w:tcW w:w="307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288,749.17</w:t>
            </w:r>
          </w:p>
        </w:tc>
        <w:tc>
          <w:tcPr>
            <w:tcW w:w="289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381,881.74</w:t>
            </w:r>
          </w:p>
        </w:tc>
      </w:tr>
      <w:tr>
        <w:trPr>
          <w:trHeight w:val="260" w:hRule="exact"/>
        </w:trPr>
        <w:tc>
          <w:tcPr>
            <w:tcW w:w="3031"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9"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307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150,709.39</w:t>
            </w:r>
          </w:p>
        </w:tc>
        <w:tc>
          <w:tcPr>
            <w:tcW w:w="289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8"/>
                <w:szCs w:val="18"/>
              </w:rPr>
            </w:pPr>
            <w:r>
              <w:rPr>
                <w:rFonts w:ascii="Times New Roman"/>
                <w:spacing w:val="-1"/>
                <w:sz w:val="18"/>
              </w:rPr>
              <w:t>165,745.67</w:t>
            </w:r>
          </w:p>
        </w:tc>
      </w:tr>
      <w:tr>
        <w:trPr>
          <w:trHeight w:val="68" w:hRule="exact"/>
        </w:trPr>
        <w:tc>
          <w:tcPr>
            <w:tcW w:w="3031" w:type="dxa"/>
            <w:tcBorders>
              <w:top w:val="nil" w:sz="6" w:space="0" w:color="auto"/>
              <w:left w:val="single" w:sz="4" w:space="0" w:color="000000"/>
              <w:bottom w:val="nil" w:sz="6" w:space="0" w:color="auto"/>
              <w:right w:val="nil" w:sz="6" w:space="0" w:color="auto"/>
            </w:tcBorders>
          </w:tcPr>
          <w:p>
            <w:pPr/>
          </w:p>
        </w:tc>
        <w:tc>
          <w:tcPr>
            <w:tcW w:w="3070" w:type="dxa"/>
            <w:tcBorders>
              <w:top w:val="nil" w:sz="6" w:space="0" w:color="auto"/>
              <w:left w:val="nil" w:sz="6" w:space="0" w:color="auto"/>
              <w:bottom w:val="nil" w:sz="6" w:space="0" w:color="auto"/>
              <w:right w:val="single" w:sz="4" w:space="0" w:color="000000"/>
            </w:tcBorders>
          </w:tcPr>
          <w:p>
            <w:pPr/>
          </w:p>
        </w:tc>
        <w:tc>
          <w:tcPr>
            <w:tcW w:w="2890" w:type="dxa"/>
            <w:tcBorders>
              <w:top w:val="nil" w:sz="6" w:space="0" w:color="auto"/>
              <w:left w:val="single" w:sz="4" w:space="0" w:color="000000"/>
              <w:bottom w:val="nil" w:sz="6" w:space="0" w:color="auto"/>
              <w:right w:val="single" w:sz="4" w:space="0" w:color="000000"/>
            </w:tcBorders>
          </w:tcPr>
          <w:p>
            <w:pPr/>
          </w:p>
        </w:tc>
      </w:tr>
      <w:tr>
        <w:trPr>
          <w:trHeight w:val="316" w:hRule="exact"/>
        </w:trPr>
        <w:tc>
          <w:tcPr>
            <w:tcW w:w="3031" w:type="dxa"/>
            <w:tcBorders>
              <w:top w:val="nil" w:sz="6" w:space="0" w:color="auto"/>
              <w:left w:val="single" w:sz="4" w:space="0" w:color="000000"/>
              <w:bottom w:val="nil" w:sz="6" w:space="0" w:color="auto"/>
              <w:right w:val="single" w:sz="4" w:space="0" w:color="000000"/>
            </w:tcBorders>
          </w:tcPr>
          <w:p>
            <w:pPr>
              <w:pStyle w:val="TableParagraph"/>
              <w:spacing w:line="254" w:lineRule="exact"/>
              <w:ind w:left="109" w:right="0"/>
              <w:jc w:val="left"/>
              <w:rPr>
                <w:rFonts w:ascii="宋体" w:hAnsi="宋体" w:cs="宋体" w:eastAsia="宋体" w:hint="default"/>
                <w:sz w:val="20"/>
                <w:szCs w:val="20"/>
              </w:rPr>
            </w:pPr>
            <w:r>
              <w:rPr>
                <w:rFonts w:ascii="宋体" w:hAnsi="宋体" w:cs="宋体" w:eastAsia="宋体" w:hint="default"/>
                <w:sz w:val="20"/>
                <w:szCs w:val="20"/>
              </w:rPr>
              <w:t>企业所得税</w:t>
            </w:r>
          </w:p>
        </w:tc>
        <w:tc>
          <w:tcPr>
            <w:tcW w:w="307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19,166.95</w:t>
            </w:r>
          </w:p>
        </w:tc>
        <w:tc>
          <w:tcPr>
            <w:tcW w:w="289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2,517,465.28</w:t>
            </w:r>
          </w:p>
        </w:tc>
      </w:tr>
      <w:tr>
        <w:trPr>
          <w:trHeight w:val="323" w:hRule="exact"/>
        </w:trPr>
        <w:tc>
          <w:tcPr>
            <w:tcW w:w="3031" w:type="dxa"/>
            <w:tcBorders>
              <w:top w:val="nil" w:sz="6" w:space="0" w:color="auto"/>
              <w:left w:val="single" w:sz="4" w:space="0" w:color="000000"/>
              <w:bottom w:val="nil" w:sz="6" w:space="0" w:color="auto"/>
              <w:right w:val="single" w:sz="4" w:space="0" w:color="000000"/>
            </w:tcBorders>
          </w:tcPr>
          <w:p>
            <w:pPr>
              <w:pStyle w:val="TableParagraph"/>
              <w:spacing w:line="240" w:lineRule="auto"/>
              <w:ind w:left="109" w:right="0"/>
              <w:jc w:val="left"/>
              <w:rPr>
                <w:rFonts w:ascii="宋体" w:hAnsi="宋体" w:cs="宋体" w:eastAsia="宋体" w:hint="default"/>
                <w:sz w:val="20"/>
                <w:szCs w:val="20"/>
              </w:rPr>
            </w:pPr>
            <w:r>
              <w:rPr>
                <w:rFonts w:ascii="宋体" w:hAnsi="宋体" w:cs="宋体" w:eastAsia="宋体" w:hint="default"/>
                <w:sz w:val="20"/>
                <w:szCs w:val="20"/>
              </w:rPr>
              <w:t>个人所得税</w:t>
            </w:r>
          </w:p>
        </w:tc>
        <w:tc>
          <w:tcPr>
            <w:tcW w:w="3070"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8"/>
                <w:szCs w:val="18"/>
              </w:rPr>
            </w:pPr>
            <w:r>
              <w:rPr>
                <w:rFonts w:ascii="Times New Roman"/>
                <w:spacing w:val="-1"/>
                <w:sz w:val="18"/>
              </w:rPr>
              <w:t>1,723,903.87</w:t>
            </w:r>
          </w:p>
        </w:tc>
        <w:tc>
          <w:tcPr>
            <w:tcW w:w="2890"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98"/>
              <w:jc w:val="right"/>
              <w:rPr>
                <w:rFonts w:ascii="Times New Roman" w:hAnsi="Times New Roman" w:cs="Times New Roman" w:eastAsia="Times New Roman" w:hint="default"/>
                <w:sz w:val="18"/>
                <w:szCs w:val="18"/>
              </w:rPr>
            </w:pPr>
            <w:r>
              <w:rPr>
                <w:rFonts w:ascii="Times New Roman"/>
                <w:spacing w:val="-1"/>
                <w:sz w:val="18"/>
              </w:rPr>
              <w:t>384,423.39</w:t>
            </w:r>
          </w:p>
        </w:tc>
      </w:tr>
      <w:tr>
        <w:trPr>
          <w:trHeight w:val="261" w:hRule="exact"/>
        </w:trPr>
        <w:tc>
          <w:tcPr>
            <w:tcW w:w="3031"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9" w:right="0"/>
              <w:jc w:val="left"/>
              <w:rPr>
                <w:rFonts w:ascii="宋体" w:hAnsi="宋体" w:cs="宋体" w:eastAsia="宋体" w:hint="default"/>
                <w:sz w:val="20"/>
                <w:szCs w:val="20"/>
              </w:rPr>
            </w:pPr>
            <w:r>
              <w:rPr>
                <w:rFonts w:ascii="宋体" w:hAnsi="宋体" w:cs="宋体" w:eastAsia="宋体" w:hint="default"/>
                <w:sz w:val="20"/>
                <w:szCs w:val="20"/>
              </w:rPr>
              <w:t>土地使用税</w:t>
            </w:r>
          </w:p>
        </w:tc>
        <w:tc>
          <w:tcPr>
            <w:tcW w:w="3070" w:type="dxa"/>
            <w:tcBorders>
              <w:top w:val="nil" w:sz="6" w:space="0" w:color="auto"/>
              <w:left w:val="single" w:sz="4" w:space="0" w:color="000000"/>
              <w:bottom w:val="nil" w:sz="6" w:space="0" w:color="auto"/>
              <w:right w:val="single" w:sz="4" w:space="0" w:color="000000"/>
            </w:tcBorders>
          </w:tcPr>
          <w:p>
            <w:pPr/>
          </w:p>
        </w:tc>
        <w:tc>
          <w:tcPr>
            <w:tcW w:w="289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8"/>
                <w:szCs w:val="18"/>
              </w:rPr>
            </w:pPr>
            <w:r>
              <w:rPr>
                <w:rFonts w:ascii="Times New Roman"/>
                <w:spacing w:val="-1"/>
                <w:sz w:val="18"/>
              </w:rPr>
              <w:t>19,203.63</w:t>
            </w:r>
          </w:p>
        </w:tc>
      </w:tr>
      <w:tr>
        <w:trPr>
          <w:trHeight w:val="68" w:hRule="exact"/>
        </w:trPr>
        <w:tc>
          <w:tcPr>
            <w:tcW w:w="3031" w:type="dxa"/>
            <w:tcBorders>
              <w:top w:val="nil" w:sz="6" w:space="0" w:color="auto"/>
              <w:left w:val="single" w:sz="4" w:space="0" w:color="000000"/>
              <w:bottom w:val="nil" w:sz="6" w:space="0" w:color="auto"/>
              <w:right w:val="nil" w:sz="6" w:space="0" w:color="auto"/>
            </w:tcBorders>
          </w:tcPr>
          <w:p>
            <w:pPr/>
          </w:p>
        </w:tc>
        <w:tc>
          <w:tcPr>
            <w:tcW w:w="3070" w:type="dxa"/>
            <w:tcBorders>
              <w:top w:val="nil" w:sz="6" w:space="0" w:color="auto"/>
              <w:left w:val="nil" w:sz="6" w:space="0" w:color="auto"/>
              <w:bottom w:val="nil" w:sz="6" w:space="0" w:color="auto"/>
              <w:right w:val="single" w:sz="4" w:space="0" w:color="000000"/>
            </w:tcBorders>
          </w:tcPr>
          <w:p>
            <w:pPr/>
          </w:p>
        </w:tc>
        <w:tc>
          <w:tcPr>
            <w:tcW w:w="2890" w:type="dxa"/>
            <w:tcBorders>
              <w:top w:val="nil" w:sz="6" w:space="0" w:color="auto"/>
              <w:left w:val="single" w:sz="4" w:space="0" w:color="000000"/>
              <w:bottom w:val="nil" w:sz="6" w:space="0" w:color="auto"/>
              <w:right w:val="single" w:sz="4" w:space="0" w:color="000000"/>
            </w:tcBorders>
          </w:tcPr>
          <w:p>
            <w:pPr/>
          </w:p>
        </w:tc>
      </w:tr>
      <w:tr>
        <w:trPr>
          <w:trHeight w:val="315" w:hRule="exact"/>
        </w:trPr>
        <w:tc>
          <w:tcPr>
            <w:tcW w:w="3031" w:type="dxa"/>
            <w:tcBorders>
              <w:top w:val="nil" w:sz="6" w:space="0" w:color="auto"/>
              <w:left w:val="single" w:sz="4" w:space="0" w:color="000000"/>
              <w:bottom w:val="nil" w:sz="6" w:space="0" w:color="auto"/>
              <w:right w:val="single" w:sz="4" w:space="0" w:color="000000"/>
            </w:tcBorders>
          </w:tcPr>
          <w:p>
            <w:pPr>
              <w:pStyle w:val="TableParagraph"/>
              <w:spacing w:line="254" w:lineRule="exact"/>
              <w:ind w:left="109" w:right="0"/>
              <w:jc w:val="left"/>
              <w:rPr>
                <w:rFonts w:ascii="宋体" w:hAnsi="宋体" w:cs="宋体" w:eastAsia="宋体" w:hint="default"/>
                <w:sz w:val="20"/>
                <w:szCs w:val="20"/>
              </w:rPr>
            </w:pPr>
            <w:r>
              <w:rPr>
                <w:rFonts w:ascii="宋体" w:hAnsi="宋体" w:cs="宋体" w:eastAsia="宋体" w:hint="default"/>
                <w:sz w:val="20"/>
                <w:szCs w:val="20"/>
              </w:rPr>
              <w:t>房产税</w:t>
            </w:r>
          </w:p>
        </w:tc>
        <w:tc>
          <w:tcPr>
            <w:tcW w:w="3070" w:type="dxa"/>
            <w:tcBorders>
              <w:top w:val="nil" w:sz="6" w:space="0" w:color="auto"/>
              <w:left w:val="single" w:sz="4" w:space="0" w:color="000000"/>
              <w:bottom w:val="nil" w:sz="6" w:space="0" w:color="auto"/>
              <w:right w:val="single" w:sz="4" w:space="0" w:color="000000"/>
            </w:tcBorders>
          </w:tcPr>
          <w:p>
            <w:pPr/>
          </w:p>
        </w:tc>
        <w:tc>
          <w:tcPr>
            <w:tcW w:w="289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3031"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9" w:right="0"/>
              <w:jc w:val="left"/>
              <w:rPr>
                <w:rFonts w:ascii="宋体" w:hAnsi="宋体" w:cs="宋体" w:eastAsia="宋体" w:hint="default"/>
                <w:sz w:val="20"/>
                <w:szCs w:val="20"/>
              </w:rPr>
            </w:pPr>
            <w:r>
              <w:rPr>
                <w:rFonts w:ascii="宋体" w:hAnsi="宋体" w:cs="宋体" w:eastAsia="宋体" w:hint="default"/>
                <w:sz w:val="20"/>
                <w:szCs w:val="20"/>
              </w:rPr>
              <w:t>印花税</w:t>
            </w:r>
          </w:p>
        </w:tc>
        <w:tc>
          <w:tcPr>
            <w:tcW w:w="307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z w:val="18"/>
              </w:rPr>
              <w:t>25.80</w:t>
            </w:r>
          </w:p>
        </w:tc>
        <w:tc>
          <w:tcPr>
            <w:tcW w:w="289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8" w:hRule="exact"/>
        </w:trPr>
        <w:tc>
          <w:tcPr>
            <w:tcW w:w="3031" w:type="dxa"/>
            <w:tcBorders>
              <w:top w:val="nil" w:sz="6" w:space="0" w:color="auto"/>
              <w:left w:val="single" w:sz="4" w:space="0" w:color="000000"/>
              <w:bottom w:val="nil" w:sz="6" w:space="0" w:color="auto"/>
              <w:right w:val="nil" w:sz="6" w:space="0" w:color="auto"/>
            </w:tcBorders>
          </w:tcPr>
          <w:p>
            <w:pPr/>
          </w:p>
        </w:tc>
        <w:tc>
          <w:tcPr>
            <w:tcW w:w="3070" w:type="dxa"/>
            <w:tcBorders>
              <w:top w:val="nil" w:sz="6" w:space="0" w:color="auto"/>
              <w:left w:val="nil" w:sz="6" w:space="0" w:color="auto"/>
              <w:bottom w:val="nil" w:sz="6" w:space="0" w:color="auto"/>
              <w:right w:val="single" w:sz="4" w:space="0" w:color="000000"/>
            </w:tcBorders>
          </w:tcPr>
          <w:p>
            <w:pPr/>
          </w:p>
        </w:tc>
        <w:tc>
          <w:tcPr>
            <w:tcW w:w="2890" w:type="dxa"/>
            <w:tcBorders>
              <w:top w:val="nil" w:sz="6" w:space="0" w:color="auto"/>
              <w:left w:val="single" w:sz="4" w:space="0" w:color="000000"/>
              <w:bottom w:val="nil" w:sz="6" w:space="0" w:color="auto"/>
              <w:right w:val="single" w:sz="4" w:space="0" w:color="000000"/>
            </w:tcBorders>
          </w:tcPr>
          <w:p>
            <w:pPr/>
          </w:p>
        </w:tc>
      </w:tr>
      <w:tr>
        <w:trPr>
          <w:trHeight w:val="343" w:hRule="exact"/>
        </w:trPr>
        <w:tc>
          <w:tcPr>
            <w:tcW w:w="3031" w:type="dxa"/>
            <w:tcBorders>
              <w:top w:val="nil" w:sz="6" w:space="0" w:color="auto"/>
              <w:left w:val="single" w:sz="4" w:space="0" w:color="000000"/>
              <w:bottom w:val="nil" w:sz="6" w:space="0" w:color="auto"/>
              <w:right w:val="single" w:sz="4" w:space="0" w:color="000000"/>
            </w:tcBorders>
          </w:tcPr>
          <w:p>
            <w:pPr>
              <w:pStyle w:val="TableParagraph"/>
              <w:spacing w:line="254" w:lineRule="exact"/>
              <w:ind w:left="109" w:right="0"/>
              <w:jc w:val="left"/>
              <w:rPr>
                <w:rFonts w:ascii="宋体" w:hAnsi="宋体" w:cs="宋体" w:eastAsia="宋体" w:hint="default"/>
                <w:sz w:val="20"/>
                <w:szCs w:val="20"/>
              </w:rPr>
            </w:pPr>
            <w:r>
              <w:rPr>
                <w:rFonts w:ascii="宋体" w:hAnsi="宋体" w:cs="宋体" w:eastAsia="宋体" w:hint="default"/>
                <w:sz w:val="20"/>
                <w:szCs w:val="20"/>
              </w:rPr>
              <w:t>土地增值税</w:t>
            </w:r>
          </w:p>
        </w:tc>
        <w:tc>
          <w:tcPr>
            <w:tcW w:w="3070" w:type="dxa"/>
            <w:tcBorders>
              <w:top w:val="nil" w:sz="6" w:space="0" w:color="auto"/>
              <w:left w:val="single" w:sz="4" w:space="0" w:color="000000"/>
              <w:bottom w:val="nil" w:sz="6" w:space="0" w:color="auto"/>
              <w:right w:val="single" w:sz="4" w:space="0" w:color="000000"/>
            </w:tcBorders>
          </w:tcPr>
          <w:p>
            <w:pPr/>
          </w:p>
        </w:tc>
        <w:tc>
          <w:tcPr>
            <w:tcW w:w="289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36,843.65</w:t>
            </w:r>
            <w:r>
              <w:rPr>
                <w:rFonts w:ascii="Times New Roman"/>
                <w:spacing w:val="-1"/>
                <w:sz w:val="18"/>
              </w:rPr>
            </w:r>
          </w:p>
        </w:tc>
      </w:tr>
      <w:tr>
        <w:trPr>
          <w:trHeight w:val="396" w:hRule="exact"/>
        </w:trPr>
        <w:tc>
          <w:tcPr>
            <w:tcW w:w="3031"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34"/>
              <w:ind w:right="1154"/>
              <w:jc w:val="right"/>
              <w:rPr>
                <w:rFonts w:ascii="宋体" w:hAnsi="宋体" w:cs="宋体" w:eastAsia="宋体" w:hint="default"/>
                <w:sz w:val="18"/>
                <w:szCs w:val="18"/>
              </w:rPr>
            </w:pPr>
            <w:r>
              <w:rPr>
                <w:rFonts w:ascii="宋体" w:hAnsi="宋体" w:cs="宋体" w:eastAsia="宋体" w:hint="default"/>
                <w:b/>
                <w:bCs/>
                <w:w w:val="95"/>
                <w:sz w:val="18"/>
                <w:szCs w:val="18"/>
              </w:rPr>
              <w:t>合</w:t>
              <w:tab/>
              <w:t>计</w:t>
            </w:r>
            <w:r>
              <w:rPr>
                <w:rFonts w:ascii="宋体" w:hAnsi="宋体" w:cs="宋体" w:eastAsia="宋体" w:hint="default"/>
                <w:sz w:val="18"/>
                <w:szCs w:val="18"/>
              </w:rPr>
            </w:r>
          </w:p>
        </w:tc>
        <w:tc>
          <w:tcPr>
            <w:tcW w:w="307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15"/>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5,230,781.13</w:t>
            </w:r>
            <w:r>
              <w:rPr>
                <w:rFonts w:ascii="Times New Roman"/>
                <w:b/>
                <w:spacing w:val="-1"/>
                <w:sz w:val="18"/>
              </w:rPr>
            </w:r>
            <w:r>
              <w:rPr>
                <w:rFonts w:ascii="Times New Roman"/>
                <w:spacing w:val="-1"/>
                <w:sz w:val="18"/>
              </w:rPr>
            </w:r>
          </w:p>
        </w:tc>
        <w:tc>
          <w:tcPr>
            <w:tcW w:w="2890"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13"/>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8,986,026.49</w:t>
            </w:r>
            <w:r>
              <w:rPr>
                <w:rFonts w:ascii="Times New Roman"/>
                <w:b/>
                <w:spacing w:val="-1"/>
                <w:sz w:val="18"/>
              </w:rPr>
            </w:r>
            <w:r>
              <w:rPr>
                <w:rFonts w:ascii="Times New Roman"/>
                <w:spacing w:val="-1"/>
                <w:sz w:val="18"/>
              </w:rPr>
            </w:r>
          </w:p>
        </w:tc>
      </w:tr>
    </w:tbl>
    <w:p>
      <w:pPr>
        <w:spacing w:line="240" w:lineRule="auto" w:before="11"/>
        <w:rPr>
          <w:rFonts w:ascii="宋体" w:hAnsi="宋体" w:cs="宋体" w:eastAsia="宋体" w:hint="default"/>
          <w:b/>
          <w:bCs/>
          <w:sz w:val="5"/>
          <w:szCs w:val="5"/>
        </w:rPr>
      </w:pPr>
    </w:p>
    <w:p>
      <w:pPr>
        <w:pStyle w:val="Heading9"/>
        <w:spacing w:line="240" w:lineRule="auto" w:before="36"/>
        <w:ind w:right="0"/>
        <w:jc w:val="left"/>
        <w:rPr>
          <w:b w:val="0"/>
          <w:bCs w:val="0"/>
        </w:rPr>
      </w:pPr>
      <w:r>
        <w:rPr/>
        <w:pict>
          <v:shape style="position:absolute;margin-left:51.959999pt;margin-top:-89.496315pt;width:448.79869pt;height:.48pt;mso-position-horizontal-relative:page;mso-position-vertical-relative:paragraph;z-index:-1428832" type="#_x0000_t75" stroked="false">
            <v:imagedata r:id="rId920" o:title=""/>
          </v:shape>
        </w:pict>
      </w:r>
      <w:r>
        <w:rPr/>
        <w:pict>
          <v:group style="position:absolute;margin-left:51.239994pt;margin-top:-78.45636pt;width:450pt;height:5.55pt;mso-position-horizontal-relative:page;mso-position-vertical-relative:paragraph;z-index:-1428808" coordorigin="1025,-1569" coordsize="9000,111">
            <v:shape style="position:absolute;left:1025;top:-1569;width:3049;height:110" type="#_x0000_t75" stroked="false">
              <v:imagedata r:id="rId939" o:title=""/>
            </v:shape>
            <v:shape style="position:absolute;left:4050;top:-1473;width:3084;height:14" type="#_x0000_t75" stroked="false">
              <v:imagedata r:id="rId932" o:title=""/>
            </v:shape>
            <v:shape style="position:absolute;left:7120;top:-1473;width:2905;height:14" type="#_x0000_t75" stroked="false">
              <v:imagedata r:id="rId933" o:title=""/>
            </v:shape>
            <w10:wrap type="none"/>
          </v:group>
        </w:pict>
      </w:r>
      <w:r>
        <w:rPr/>
        <w:pict>
          <v:shape style="position:absolute;margin-left:51.959999pt;margin-top:-57.336319pt;width:448.79869pt;height:.48pt;mso-position-horizontal-relative:page;mso-position-vertical-relative:paragraph;z-index:-1428784" type="#_x0000_t75" stroked="false">
            <v:imagedata r:id="rId920" o:title=""/>
          </v:shape>
        </w:pict>
      </w:r>
      <w:r>
        <w:rPr/>
        <w:pict>
          <v:group style="position:absolute;margin-left:51.239994pt;margin-top:-46.296356pt;width:450pt;height:5.55pt;mso-position-horizontal-relative:page;mso-position-vertical-relative:paragraph;z-index:-1428760" coordorigin="1025,-926" coordsize="9000,111">
            <v:shape style="position:absolute;left:1025;top:-926;width:3049;height:110" type="#_x0000_t75" stroked="false">
              <v:imagedata r:id="rId939" o:title=""/>
            </v:shape>
            <v:shape style="position:absolute;left:4050;top:-830;width:3084;height:14" type="#_x0000_t75" stroked="false">
              <v:imagedata r:id="rId940" o:title=""/>
            </v:shape>
            <v:shape style="position:absolute;left:7120;top:-830;width:2905;height:14" type="#_x0000_t75" stroked="false">
              <v:imagedata r:id="rId933" o:title=""/>
            </v:shape>
            <w10:wrap type="none"/>
          </v:group>
        </w:pict>
      </w:r>
      <w:r>
        <w:rPr/>
        <w:pict>
          <v:group style="position:absolute;margin-left:50.639996pt;margin-top:-25.416328pt;width:450.6pt;height:.75pt;mso-position-horizontal-relative:page;mso-position-vertical-relative:paragraph;z-index:-1428736" coordorigin="1013,-508" coordsize="9012,15">
            <v:shape style="position:absolute;left:1018;top:-508;width:22;height:14" type="#_x0000_t75" stroked="false">
              <v:imagedata r:id="rId941" o:title=""/>
            </v:shape>
            <v:shape style="position:absolute;left:1013;top:-504;width:19;height:10" type="#_x0000_t75" stroked="false">
              <v:imagedata r:id="rId942" o:title=""/>
            </v:shape>
            <v:shape style="position:absolute;left:1025;top:-508;width:3039;height:14" type="#_x0000_t75" stroked="false">
              <v:imagedata r:id="rId943" o:title=""/>
            </v:shape>
            <v:shape style="position:absolute;left:4050;top:-508;width:3084;height:14" type="#_x0000_t75" stroked="false">
              <v:imagedata r:id="rId932" o:title=""/>
            </v:shape>
            <v:shape style="position:absolute;left:7120;top:-508;width:2905;height:14" type="#_x0000_t75" stroked="false">
              <v:imagedata r:id="rId933" o:title=""/>
            </v:shape>
            <w10:wrap type="none"/>
          </v:group>
        </w:pict>
      </w:r>
      <w:r>
        <w:rPr/>
        <w:pict>
          <v:group style="position:absolute;margin-left:50.880001pt;margin-top:-4.296318pt;width:450.35pt;height:.5pt;mso-position-horizontal-relative:page;mso-position-vertical-relative:paragraph;z-index:-1428712" coordorigin="1018,-86" coordsize="9007,10">
            <v:shape style="position:absolute;left:1018;top:-86;width:10;height:10" type="#_x0000_t75" stroked="false">
              <v:imagedata r:id="rId927" o:title=""/>
            </v:shape>
            <v:shape style="position:absolute;left:1027;top:-86;width:8997;height:10" type="#_x0000_t75" stroked="false">
              <v:imagedata r:id="rId944" o:title=""/>
            </v:shape>
            <w10:wrap type="none"/>
          </v:group>
        </w:pict>
      </w:r>
      <w:r>
        <w:rPr/>
        <w:pict>
          <v:group style="position:absolute;margin-left:50.640011pt;margin-top:20.303682pt;width:453.7pt;height:.5pt;mso-position-horizontal-relative:page;mso-position-vertical-relative:paragraph;z-index:-1428688" coordorigin="1013,406" coordsize="9074,10">
            <v:shape style="position:absolute;left:1018;top:406;width:10;height:10" type="#_x0000_t75" stroked="false">
              <v:imagedata r:id="rId945" o:title=""/>
            </v:shape>
            <v:shape style="position:absolute;left:1013;top:406;width:3138;height:10" type="#_x0000_t75" stroked="false">
              <v:imagedata r:id="rId946" o:title=""/>
            </v:shape>
            <v:shape style="position:absolute;left:4146;top:406;width:3101;height:10" type="#_x0000_t75" stroked="false">
              <v:imagedata r:id="rId947" o:title=""/>
            </v:shape>
            <v:shape style="position:absolute;left:7242;top:406;width:2845;height:10" type="#_x0000_t75" stroked="false">
              <v:imagedata r:id="rId41" o:title=""/>
            </v:shape>
            <w10:wrap type="none"/>
          </v:group>
        </w:pict>
      </w:r>
      <w:r>
        <w:rPr/>
        <w:pict>
          <v:group style="position:absolute;margin-left:50.640011pt;margin-top:36.143703pt;width:453.7pt;height:5.4pt;mso-position-horizontal-relative:page;mso-position-vertical-relative:paragraph;z-index:-1428664" coordorigin="1013,723" coordsize="9074,108">
            <v:shape style="position:absolute;left:1013;top:723;width:3157;height:108" type="#_x0000_t75" stroked="false">
              <v:imagedata r:id="rId948" o:title=""/>
            </v:shape>
            <v:shape style="position:absolute;left:4146;top:819;width:3111;height:12" type="#_x0000_t75" stroked="false">
              <v:imagedata r:id="rId949" o:title=""/>
            </v:shape>
            <v:shape style="position:absolute;left:7242;top:819;width:2845;height:12" type="#_x0000_t75" stroked="false">
              <v:imagedata r:id="rId41" o:title=""/>
            </v:shape>
            <w10:wrap type="none"/>
          </v:group>
        </w:pict>
      </w:r>
      <w:r>
        <w:rPr>
          <w:rFonts w:ascii="Times New Roman" w:hAnsi="Times New Roman" w:cs="Times New Roman" w:eastAsia="Times New Roman" w:hint="default"/>
        </w:rPr>
        <w:t>22</w:t>
      </w:r>
      <w:r>
        <w:rPr/>
        <w:t>、应付利息</w:t>
      </w:r>
      <w:r>
        <w:rPr>
          <w:b w:val="0"/>
          <w:bCs w:val="0"/>
        </w:rPr>
      </w:r>
    </w:p>
    <w:p>
      <w:pPr>
        <w:spacing w:line="240" w:lineRule="auto" w:before="1"/>
        <w:rPr>
          <w:rFonts w:ascii="宋体" w:hAnsi="宋体" w:cs="宋体" w:eastAsia="宋体" w:hint="default"/>
          <w:b/>
          <w:bCs/>
          <w:sz w:val="6"/>
          <w:szCs w:val="6"/>
        </w:rPr>
      </w:pPr>
    </w:p>
    <w:tbl>
      <w:tblPr>
        <w:tblW w:w="0" w:type="auto"/>
        <w:jc w:val="left"/>
        <w:tblInd w:w="277" w:type="dxa"/>
        <w:tblLayout w:type="fixed"/>
        <w:tblCellMar>
          <w:top w:w="0" w:type="dxa"/>
          <w:left w:w="0" w:type="dxa"/>
          <w:bottom w:w="0" w:type="dxa"/>
          <w:right w:w="0" w:type="dxa"/>
        </w:tblCellMar>
        <w:tblLook w:val="01E0"/>
      </w:tblPr>
      <w:tblGrid>
        <w:gridCol w:w="3133"/>
        <w:gridCol w:w="3096"/>
        <w:gridCol w:w="2830"/>
      </w:tblGrid>
      <w:tr>
        <w:trPr>
          <w:trHeight w:val="310" w:hRule="exact"/>
        </w:trPr>
        <w:tc>
          <w:tcPr>
            <w:tcW w:w="3133"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项目</w:t>
            </w:r>
            <w:r>
              <w:rPr>
                <w:rFonts w:ascii="宋体" w:hAnsi="宋体" w:cs="宋体" w:eastAsia="宋体" w:hint="default"/>
                <w:sz w:val="18"/>
                <w:szCs w:val="18"/>
              </w:rPr>
            </w:r>
          </w:p>
        </w:tc>
        <w:tc>
          <w:tcPr>
            <w:tcW w:w="30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5"/>
              <w:ind w:right="24"/>
              <w:jc w:val="right"/>
              <w:rPr>
                <w:rFonts w:ascii="宋体" w:hAnsi="宋体" w:cs="宋体" w:eastAsia="宋体" w:hint="default"/>
                <w:sz w:val="18"/>
                <w:szCs w:val="18"/>
              </w:rPr>
            </w:pPr>
            <w:r>
              <w:rPr>
                <w:rFonts w:ascii="宋体" w:hAnsi="宋体" w:cs="宋体" w:eastAsia="宋体" w:hint="default"/>
                <w:sz w:val="18"/>
                <w:szCs w:val="18"/>
              </w:rPr>
              <w:t>年末数</w:t>
            </w:r>
          </w:p>
        </w:tc>
        <w:tc>
          <w:tcPr>
            <w:tcW w:w="283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5"/>
              <w:ind w:right="24"/>
              <w:jc w:val="right"/>
              <w:rPr>
                <w:rFonts w:ascii="宋体" w:hAnsi="宋体" w:cs="宋体" w:eastAsia="宋体" w:hint="default"/>
                <w:sz w:val="18"/>
                <w:szCs w:val="18"/>
              </w:rPr>
            </w:pPr>
            <w:r>
              <w:rPr>
                <w:rFonts w:ascii="宋体" w:hAnsi="宋体" w:cs="宋体" w:eastAsia="宋体" w:hint="default"/>
                <w:sz w:val="18"/>
                <w:szCs w:val="18"/>
              </w:rPr>
              <w:t>年初数</w:t>
            </w:r>
          </w:p>
        </w:tc>
      </w:tr>
      <w:tr>
        <w:trPr>
          <w:trHeight w:val="422" w:hRule="exact"/>
        </w:trPr>
        <w:tc>
          <w:tcPr>
            <w:tcW w:w="3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left="19" w:right="0"/>
              <w:jc w:val="left"/>
              <w:rPr>
                <w:rFonts w:ascii="宋体" w:hAnsi="宋体" w:cs="宋体" w:eastAsia="宋体" w:hint="default"/>
                <w:sz w:val="18"/>
                <w:szCs w:val="18"/>
              </w:rPr>
            </w:pPr>
            <w:r>
              <w:rPr>
                <w:rFonts w:ascii="宋体" w:hAnsi="宋体" w:cs="宋体" w:eastAsia="宋体" w:hint="default"/>
                <w:sz w:val="18"/>
                <w:szCs w:val="18"/>
              </w:rPr>
              <w:t>预提短期借款利息</w:t>
            </w:r>
          </w:p>
        </w:tc>
        <w:tc>
          <w:tcPr>
            <w:tcW w:w="3096" w:type="dxa"/>
            <w:tcBorders>
              <w:top w:val="single" w:sz="4" w:space="0" w:color="000000"/>
              <w:left w:val="single" w:sz="4" w:space="0" w:color="000000"/>
              <w:bottom w:val="nil" w:sz="6" w:space="0" w:color="auto"/>
              <w:right w:val="single" w:sz="4" w:space="0" w:color="000000"/>
            </w:tcBorders>
          </w:tcPr>
          <w:p>
            <w:pPr/>
          </w:p>
        </w:tc>
        <w:tc>
          <w:tcPr>
            <w:tcW w:w="283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r>
            <w:r>
              <w:rPr>
                <w:rFonts w:ascii="Times New Roman"/>
                <w:w w:val="95"/>
                <w:sz w:val="18"/>
                <w:u w:val="single" w:color="000000"/>
              </w:rPr>
              <w:t>8,100.00</w:t>
            </w:r>
            <w:r>
              <w:rPr>
                <w:rFonts w:ascii="Times New Roman"/>
                <w:w w:val="95"/>
                <w:sz w:val="18"/>
              </w:rPr>
            </w:r>
          </w:p>
        </w:tc>
      </w:tr>
      <w:tr>
        <w:trPr>
          <w:trHeight w:val="108" w:hRule="exact"/>
        </w:trPr>
        <w:tc>
          <w:tcPr>
            <w:tcW w:w="3133" w:type="dxa"/>
            <w:tcBorders>
              <w:top w:val="nil" w:sz="6" w:space="0" w:color="auto"/>
              <w:left w:val="single" w:sz="4" w:space="0" w:color="000000"/>
              <w:bottom w:val="nil" w:sz="6" w:space="0" w:color="auto"/>
              <w:right w:val="nil" w:sz="6" w:space="0" w:color="auto"/>
            </w:tcBorders>
          </w:tcPr>
          <w:p>
            <w:pPr/>
          </w:p>
        </w:tc>
        <w:tc>
          <w:tcPr>
            <w:tcW w:w="3096" w:type="dxa"/>
            <w:tcBorders>
              <w:top w:val="nil" w:sz="6" w:space="0" w:color="auto"/>
              <w:left w:val="nil" w:sz="6" w:space="0" w:color="auto"/>
              <w:bottom w:val="nil" w:sz="6" w:space="0" w:color="auto"/>
              <w:right w:val="single" w:sz="4" w:space="0" w:color="000000"/>
            </w:tcBorders>
          </w:tcPr>
          <w:p>
            <w:pPr/>
          </w:p>
        </w:tc>
        <w:tc>
          <w:tcPr>
            <w:tcW w:w="2830" w:type="dxa"/>
            <w:tcBorders>
              <w:top w:val="nil" w:sz="6" w:space="0" w:color="auto"/>
              <w:left w:val="single" w:sz="4" w:space="0" w:color="000000"/>
              <w:bottom w:val="nil" w:sz="6" w:space="0" w:color="auto"/>
              <w:right w:val="single" w:sz="4" w:space="0" w:color="000000"/>
            </w:tcBorders>
          </w:tcPr>
          <w:p>
            <w:pPr/>
          </w:p>
        </w:tc>
      </w:tr>
      <w:tr>
        <w:trPr>
          <w:trHeight w:val="418" w:hRule="exact"/>
        </w:trPr>
        <w:tc>
          <w:tcPr>
            <w:tcW w:w="3133" w:type="dxa"/>
            <w:tcBorders>
              <w:top w:val="nil" w:sz="6" w:space="0" w:color="auto"/>
              <w:left w:val="single" w:sz="4" w:space="0" w:color="000000"/>
              <w:bottom w:val="nil" w:sz="6" w:space="0" w:color="auto"/>
              <w:right w:val="single" w:sz="4" w:space="0" w:color="000000"/>
            </w:tcBorders>
          </w:tcPr>
          <w:p>
            <w:pPr>
              <w:pStyle w:val="TableParagraph"/>
              <w:tabs>
                <w:tab w:pos="453" w:val="left" w:leader="none"/>
              </w:tabs>
              <w:spacing w:line="205" w:lineRule="exact"/>
              <w:ind w:right="24"/>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3096" w:type="dxa"/>
            <w:tcBorders>
              <w:top w:val="nil" w:sz="6" w:space="0" w:color="auto"/>
              <w:left w:val="single" w:sz="4" w:space="0" w:color="000000"/>
              <w:bottom w:val="nil" w:sz="6" w:space="0" w:color="auto"/>
              <w:right w:val="single" w:sz="4" w:space="0" w:color="000000"/>
            </w:tcBorders>
          </w:tcPr>
          <w:p>
            <w:pPr/>
          </w:p>
        </w:tc>
        <w:tc>
          <w:tcPr>
            <w:tcW w:w="28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23"/>
              <w:jc w:val="right"/>
              <w:rPr>
                <w:rFonts w:ascii="Times New Roman" w:hAnsi="Times New Roman" w:cs="Times New Roman" w:eastAsia="Times New Roman" w:hint="default"/>
                <w:sz w:val="18"/>
                <w:szCs w:val="18"/>
              </w:rPr>
            </w:pPr>
            <w:r>
              <w:rPr>
                <w:rFonts w:ascii="Times New Roman"/>
                <w:b/>
                <w:sz w:val="18"/>
              </w:rPr>
            </w:r>
            <w:r>
              <w:rPr>
                <w:rFonts w:ascii="Times New Roman"/>
                <w:b/>
                <w:w w:val="95"/>
                <w:sz w:val="18"/>
                <w:u w:val="single" w:color="000000"/>
              </w:rPr>
              <w:t>8,100.00</w:t>
            </w:r>
            <w:r>
              <w:rPr>
                <w:rFonts w:ascii="Times New Roman"/>
                <w:b/>
                <w:w w:val="95"/>
                <w:sz w:val="18"/>
              </w:rPr>
            </w:r>
            <w:r>
              <w:rPr>
                <w:rFonts w:ascii="Times New Roman"/>
                <w:w w:val="95"/>
                <w:sz w:val="18"/>
              </w:rPr>
            </w:r>
          </w:p>
        </w:tc>
      </w:tr>
    </w:tbl>
    <w:p>
      <w:pPr>
        <w:spacing w:line="240" w:lineRule="auto" w:before="11"/>
        <w:rPr>
          <w:rFonts w:ascii="宋体" w:hAnsi="宋体" w:cs="宋体" w:eastAsia="宋体" w:hint="default"/>
          <w:b/>
          <w:bCs/>
          <w:sz w:val="5"/>
          <w:szCs w:val="5"/>
        </w:rPr>
      </w:pPr>
    </w:p>
    <w:p>
      <w:pPr>
        <w:pStyle w:val="Heading9"/>
        <w:spacing w:line="240" w:lineRule="auto" w:before="36"/>
        <w:ind w:right="0"/>
        <w:jc w:val="left"/>
        <w:rPr>
          <w:b w:val="0"/>
          <w:bCs w:val="0"/>
        </w:rPr>
      </w:pPr>
      <w:r>
        <w:rPr/>
        <w:pict>
          <v:group style="position:absolute;margin-left:50.640011pt;margin-top:-9.726301pt;width:453.95pt;height:5.9pt;mso-position-horizontal-relative:page;mso-position-vertical-relative:paragraph;z-index:-1428640" coordorigin="1013,-195" coordsize="9079,118">
            <v:group style="position:absolute;left:9420;top:-190;width:632;height:2" coordorigin="9420,-190" coordsize="632,2">
              <v:shape style="position:absolute;left:9420;top:-190;width:632;height:2" coordorigin="9420,-190" coordsize="632,0" path="m9420,-190l10051,-190e" filled="false" stroked="true" strokeweight=".47998pt" strokecolor="#000000">
                <v:path arrowok="t"/>
              </v:shape>
            </v:group>
            <v:group style="position:absolute;left:10077;top:-187;width:10;height:20" coordorigin="10077,-187" coordsize="10,20">
              <v:shape style="position:absolute;left:10077;top:-187;width:10;height:20" coordorigin="10077,-187" coordsize="10,20" path="m10077,-168l10087,-168,10087,-187,10077,-187,10077,-168xe" filled="true" fillcolor="#000000" stroked="false">
                <v:path arrowok="t"/>
                <v:fill type="solid"/>
              </v:shape>
            </v:group>
            <v:group style="position:absolute;left:10077;top:-168;width:10;height:20" coordorigin="10077,-168" coordsize="10,20">
              <v:shape style="position:absolute;left:10077;top:-168;width:10;height:20" coordorigin="10077,-168" coordsize="10,20" path="m10077,-149l10087,-149,10087,-168,10077,-168,10077,-149xe" filled="true" fillcolor="#000000" stroked="false">
                <v:path arrowok="t"/>
                <v:fill type="solid"/>
              </v:shape>
            </v:group>
            <v:group style="position:absolute;left:10077;top:-149;width:10;height:20" coordorigin="10077,-149" coordsize="10,20">
              <v:shape style="position:absolute;left:10077;top:-149;width:10;height:20" coordorigin="10077,-149" coordsize="10,20" path="m10077,-130l10087,-130,10087,-149,10077,-149,10077,-130xe" filled="true" fillcolor="#000000" stroked="false">
                <v:path arrowok="t"/>
                <v:fill type="solid"/>
              </v:shape>
            </v:group>
            <v:group style="position:absolute;left:10077;top:-130;width:10;height:20" coordorigin="10077,-130" coordsize="10,20">
              <v:shape style="position:absolute;left:10077;top:-130;width:10;height:20" coordorigin="10077,-130" coordsize="10,20" path="m10077,-111l10087,-111,10087,-130,10077,-130,10077,-111xe" filled="true" fillcolor="#000000" stroked="false">
                <v:path arrowok="t"/>
                <v:fill type="solid"/>
              </v:shape>
            </v:group>
            <v:group style="position:absolute;left:10077;top:-111;width:10;height:20" coordorigin="10077,-111" coordsize="10,20">
              <v:shape style="position:absolute;left:10077;top:-111;width:10;height:20" coordorigin="10077,-111" coordsize="10,20" path="m10077,-91l10087,-91,10087,-111,10077,-111,10077,-91xe" filled="true" fillcolor="#000000" stroked="false">
                <v:path arrowok="t"/>
                <v:fill type="solid"/>
              </v:shape>
            </v:group>
            <v:group style="position:absolute;left:10077;top:-89;width:10;height:2" coordorigin="10077,-89" coordsize="10,2">
              <v:shape style="position:absolute;left:10077;top:-89;width:10;height:2" coordorigin="10077,-89" coordsize="10,0" path="m10077,-89l10087,-89e" filled="false" stroked="true" strokeweight=".24005pt" strokecolor="#000000">
                <v:path arrowok="t"/>
              </v:shape>
              <v:shape style="position:absolute;left:1018;top:-87;width:10;height:10" type="#_x0000_t75" stroked="false">
                <v:imagedata r:id="rId950" o:title=""/>
              </v:shape>
              <v:shape style="position:absolute;left:1013;top:-87;width:3138;height:10" type="#_x0000_t75" stroked="false">
                <v:imagedata r:id="rId946" o:title=""/>
              </v:shape>
              <v:shape style="position:absolute;left:4160;top:-87;width:3087;height:10" type="#_x0000_t75" stroked="false">
                <v:imagedata r:id="rId951" o:title=""/>
              </v:shape>
              <v:shape style="position:absolute;left:7257;top:-87;width:2830;height:10" type="#_x0000_t75" stroked="false">
                <v:imagedata r:id="rId952" o:title=""/>
              </v:shape>
            </v:group>
            <v:group style="position:absolute;left:10077;top:-82;width:10;height:2" coordorigin="10077,-82" coordsize="10,2">
              <v:shape style="position:absolute;left:10077;top:-82;width:10;height:2" coordorigin="10077,-82" coordsize="10,0" path="m10077,-82l10087,-82e" filled="false" stroked="true" strokeweight=".47998pt" strokecolor="#000000">
                <v:path arrowok="t"/>
              </v:shape>
            </v:group>
            <w10:wrap type="none"/>
          </v:group>
        </w:pict>
      </w:r>
      <w:r>
        <w:rPr/>
        <w:pict>
          <v:group style="position:absolute;margin-left:50.640011pt;margin-top:-30.126341pt;width:453.7pt;height:5.4pt;mso-position-horizontal-relative:page;mso-position-vertical-relative:paragraph;z-index:-1428616" coordorigin="1013,-603" coordsize="9074,108">
            <v:shape style="position:absolute;left:1013;top:-603;width:3157;height:108" type="#_x0000_t75" stroked="false">
              <v:imagedata r:id="rId953" o:title=""/>
            </v:shape>
            <v:shape style="position:absolute;left:4146;top:-507;width:3111;height:12" type="#_x0000_t75" stroked="false">
              <v:imagedata r:id="rId954" o:title=""/>
            </v:shape>
            <v:shape style="position:absolute;left:7242;top:-507;width:2845;height:12" type="#_x0000_t75" stroked="false">
              <v:imagedata r:id="rId955" o:title=""/>
            </v:shape>
            <w10:wrap type="none"/>
          </v:group>
        </w:pict>
      </w:r>
      <w:r>
        <w:rPr/>
        <w:pict>
          <v:group style="position:absolute;margin-left:50.63998pt;margin-top:20.303638pt;width:454.55pt;height:.5pt;mso-position-horizontal-relative:page;mso-position-vertical-relative:paragraph;z-index:-1428592" coordorigin="1013,406" coordsize="9091,10">
            <v:shape style="position:absolute;left:1018;top:406;width:10;height:10" type="#_x0000_t75" stroked="false">
              <v:imagedata r:id="rId950" o:title=""/>
            </v:shape>
            <v:shape style="position:absolute;left:1013;top:406;width:3795;height:10" type="#_x0000_t75" stroked="false">
              <v:imagedata r:id="rId956" o:title=""/>
            </v:shape>
            <v:shape style="position:absolute;left:4803;top:406;width:5300;height:10" type="#_x0000_t75" stroked="false">
              <v:imagedata r:id="rId957" o:title=""/>
            </v:shape>
            <w10:wrap type="none"/>
          </v:group>
        </w:pict>
      </w:r>
      <w:r>
        <w:rPr/>
        <w:pict>
          <v:group style="position:absolute;margin-left:50.640011pt;margin-top:36.143719pt;width:454.55pt;height:5.4pt;mso-position-horizontal-relative:page;mso-position-vertical-relative:paragraph;z-index:-1428568" coordorigin="1013,723" coordsize="9091,108">
            <v:shape style="position:absolute;left:1013;top:723;width:3815;height:108" type="#_x0000_t75" stroked="false">
              <v:imagedata r:id="rId958" o:title=""/>
            </v:shape>
            <v:shape style="position:absolute;left:4803;top:819;width:2463;height:12" type="#_x0000_t75" stroked="false">
              <v:imagedata r:id="rId959" o:title=""/>
            </v:shape>
            <v:shape style="position:absolute;left:7252;top:819;width:2852;height:12" type="#_x0000_t75" stroked="false">
              <v:imagedata r:id="rId960" o:title=""/>
            </v:shape>
            <w10:wrap type="none"/>
          </v:group>
        </w:pict>
      </w:r>
      <w:r>
        <w:rPr>
          <w:rFonts w:ascii="Times New Roman" w:hAnsi="Times New Roman" w:cs="Times New Roman" w:eastAsia="Times New Roman" w:hint="default"/>
        </w:rPr>
        <w:t>23</w:t>
      </w:r>
      <w:r>
        <w:rPr/>
        <w:t>、其他应付款</w:t>
      </w:r>
      <w:r>
        <w:rPr>
          <w:b w:val="0"/>
          <w:bCs w:val="0"/>
        </w:rPr>
      </w:r>
    </w:p>
    <w:p>
      <w:pPr>
        <w:spacing w:line="240" w:lineRule="auto" w:before="1"/>
        <w:rPr>
          <w:rFonts w:ascii="宋体" w:hAnsi="宋体" w:cs="宋体" w:eastAsia="宋体" w:hint="default"/>
          <w:b/>
          <w:bCs/>
          <w:sz w:val="6"/>
          <w:szCs w:val="6"/>
        </w:rPr>
      </w:pPr>
    </w:p>
    <w:tbl>
      <w:tblPr>
        <w:tblW w:w="0" w:type="auto"/>
        <w:jc w:val="left"/>
        <w:tblInd w:w="277" w:type="dxa"/>
        <w:tblLayout w:type="fixed"/>
        <w:tblCellMar>
          <w:top w:w="0" w:type="dxa"/>
          <w:left w:w="0" w:type="dxa"/>
          <w:bottom w:w="0" w:type="dxa"/>
          <w:right w:w="0" w:type="dxa"/>
        </w:tblCellMar>
        <w:tblLook w:val="01E0"/>
      </w:tblPr>
      <w:tblGrid>
        <w:gridCol w:w="3791"/>
        <w:gridCol w:w="2448"/>
        <w:gridCol w:w="2837"/>
      </w:tblGrid>
      <w:tr>
        <w:trPr>
          <w:trHeight w:val="310" w:hRule="exact"/>
        </w:trPr>
        <w:tc>
          <w:tcPr>
            <w:tcW w:w="379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项目</w:t>
            </w:r>
            <w:r>
              <w:rPr>
                <w:rFonts w:ascii="宋体" w:hAnsi="宋体" w:cs="宋体" w:eastAsia="宋体" w:hint="default"/>
                <w:sz w:val="18"/>
                <w:szCs w:val="18"/>
              </w:rPr>
            </w:r>
          </w:p>
        </w:tc>
        <w:tc>
          <w:tcPr>
            <w:tcW w:w="244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5"/>
              <w:ind w:right="23"/>
              <w:jc w:val="right"/>
              <w:rPr>
                <w:rFonts w:ascii="宋体" w:hAnsi="宋体" w:cs="宋体" w:eastAsia="宋体" w:hint="default"/>
                <w:sz w:val="18"/>
                <w:szCs w:val="18"/>
              </w:rPr>
            </w:pPr>
            <w:r>
              <w:rPr>
                <w:rFonts w:ascii="宋体" w:hAnsi="宋体" w:cs="宋体" w:eastAsia="宋体" w:hint="default"/>
                <w:sz w:val="18"/>
                <w:szCs w:val="18"/>
              </w:rPr>
              <w:t>年末数</w:t>
            </w:r>
          </w:p>
        </w:tc>
        <w:tc>
          <w:tcPr>
            <w:tcW w:w="28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5"/>
              <w:ind w:right="24"/>
              <w:jc w:val="right"/>
              <w:rPr>
                <w:rFonts w:ascii="宋体" w:hAnsi="宋体" w:cs="宋体" w:eastAsia="宋体" w:hint="default"/>
                <w:sz w:val="18"/>
                <w:szCs w:val="18"/>
              </w:rPr>
            </w:pPr>
            <w:r>
              <w:rPr>
                <w:rFonts w:ascii="宋体" w:hAnsi="宋体" w:cs="宋体" w:eastAsia="宋体" w:hint="default"/>
                <w:sz w:val="18"/>
                <w:szCs w:val="18"/>
              </w:rPr>
              <w:t>年初数</w:t>
            </w:r>
          </w:p>
        </w:tc>
      </w:tr>
      <w:tr>
        <w:trPr>
          <w:trHeight w:val="422" w:hRule="exact"/>
        </w:trPr>
        <w:tc>
          <w:tcPr>
            <w:tcW w:w="379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临空国际经济持开发中心管委会拨款</w:t>
            </w:r>
          </w:p>
        </w:tc>
        <w:tc>
          <w:tcPr>
            <w:tcW w:w="2448" w:type="dxa"/>
            <w:tcBorders>
              <w:top w:val="single" w:sz="4" w:space="0" w:color="000000"/>
              <w:left w:val="single" w:sz="4" w:space="0" w:color="000000"/>
              <w:bottom w:val="nil" w:sz="6" w:space="0" w:color="auto"/>
              <w:right w:val="single" w:sz="4" w:space="0" w:color="000000"/>
            </w:tcBorders>
          </w:tcPr>
          <w:p>
            <w:pPr/>
          </w:p>
        </w:tc>
        <w:tc>
          <w:tcPr>
            <w:tcW w:w="283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2"/>
                <w:sz w:val="18"/>
              </w:rPr>
              <w:t>11,311,800.00</w:t>
            </w:r>
          </w:p>
        </w:tc>
      </w:tr>
      <w:tr>
        <w:trPr>
          <w:trHeight w:val="110" w:hRule="exact"/>
        </w:trPr>
        <w:tc>
          <w:tcPr>
            <w:tcW w:w="3791" w:type="dxa"/>
            <w:tcBorders>
              <w:top w:val="nil" w:sz="6" w:space="0" w:color="auto"/>
              <w:left w:val="single" w:sz="4" w:space="0" w:color="000000"/>
              <w:bottom w:val="nil" w:sz="6" w:space="0" w:color="auto"/>
              <w:right w:val="nil" w:sz="6" w:space="0" w:color="auto"/>
            </w:tcBorders>
          </w:tcPr>
          <w:p>
            <w:pPr/>
          </w:p>
        </w:tc>
        <w:tc>
          <w:tcPr>
            <w:tcW w:w="2448"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r>
      <w:tr>
        <w:trPr>
          <w:trHeight w:val="264" w:hRule="exact"/>
        </w:trPr>
        <w:tc>
          <w:tcPr>
            <w:tcW w:w="3791" w:type="dxa"/>
            <w:tcBorders>
              <w:top w:val="nil" w:sz="6" w:space="0" w:color="auto"/>
              <w:left w:val="single" w:sz="4" w:space="0" w:color="000000"/>
              <w:bottom w:val="nil" w:sz="6" w:space="0" w:color="auto"/>
              <w:right w:val="single" w:sz="4" w:space="0" w:color="000000"/>
            </w:tcBorders>
          </w:tcPr>
          <w:p>
            <w:pPr>
              <w:pStyle w:val="TableParagraph"/>
              <w:spacing w:line="203" w:lineRule="exact"/>
              <w:ind w:left="1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44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2"/>
              <w:ind w:right="22"/>
              <w:jc w:val="right"/>
              <w:rPr>
                <w:rFonts w:ascii="Times New Roman" w:hAnsi="Times New Roman" w:cs="Times New Roman" w:eastAsia="Times New Roman" w:hint="default"/>
                <w:sz w:val="18"/>
                <w:szCs w:val="18"/>
              </w:rPr>
            </w:pPr>
            <w:r>
              <w:rPr>
                <w:rFonts w:ascii="Times New Roman"/>
                <w:spacing w:val="-1"/>
                <w:sz w:val="18"/>
              </w:rPr>
              <w:t>2,041,593.82</w:t>
            </w:r>
          </w:p>
        </w:tc>
        <w:tc>
          <w:tcPr>
            <w:tcW w:w="28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2"/>
              <w:ind w:right="24"/>
              <w:jc w:val="right"/>
              <w:rPr>
                <w:rFonts w:ascii="Times New Roman" w:hAnsi="Times New Roman" w:cs="Times New Roman" w:eastAsia="Times New Roman" w:hint="default"/>
                <w:sz w:val="18"/>
                <w:szCs w:val="18"/>
              </w:rPr>
            </w:pPr>
            <w:r>
              <w:rPr>
                <w:rFonts w:ascii="Times New Roman"/>
                <w:spacing w:val="-1"/>
                <w:sz w:val="18"/>
              </w:rPr>
              <w:t>1,436,732.42</w:t>
            </w:r>
          </w:p>
        </w:tc>
      </w:tr>
      <w:tr>
        <w:trPr>
          <w:trHeight w:val="428" w:hRule="exact"/>
        </w:trPr>
        <w:tc>
          <w:tcPr>
            <w:tcW w:w="3791" w:type="dxa"/>
            <w:tcBorders>
              <w:top w:val="nil" w:sz="6" w:space="0" w:color="auto"/>
              <w:left w:val="single" w:sz="4" w:space="0" w:color="000000"/>
              <w:bottom w:val="nil" w:sz="6" w:space="0" w:color="auto"/>
              <w:right w:val="single" w:sz="4" w:space="0" w:color="000000"/>
            </w:tcBorders>
          </w:tcPr>
          <w:p>
            <w:pPr>
              <w:pStyle w:val="TableParagraph"/>
              <w:tabs>
                <w:tab w:pos="453" w:val="left" w:leader="none"/>
              </w:tabs>
              <w:spacing w:line="240" w:lineRule="auto" w:before="68"/>
              <w:ind w:right="24"/>
              <w:jc w:val="center"/>
              <w:rPr>
                <w:rFonts w:ascii="宋体" w:hAnsi="宋体" w:cs="宋体" w:eastAsia="宋体" w:hint="default"/>
                <w:sz w:val="18"/>
                <w:szCs w:val="18"/>
              </w:rPr>
            </w:pPr>
            <w:r>
              <w:rPr>
                <w:rFonts w:ascii="宋体" w:hAnsi="宋体" w:cs="宋体" w:eastAsia="宋体" w:hint="default"/>
                <w:b/>
                <w:bCs/>
                <w:w w:val="95"/>
                <w:sz w:val="18"/>
                <w:szCs w:val="18"/>
              </w:rPr>
              <w:t>合</w:t>
              <w:tab/>
            </w:r>
            <w:r>
              <w:rPr>
                <w:rFonts w:ascii="宋体" w:hAnsi="宋体" w:cs="宋体" w:eastAsia="宋体" w:hint="default"/>
                <w:b/>
                <w:bCs/>
                <w:sz w:val="18"/>
                <w:szCs w:val="18"/>
              </w:rPr>
              <w:t>计</w:t>
            </w:r>
            <w:r>
              <w:rPr>
                <w:rFonts w:ascii="宋体" w:hAnsi="宋体" w:cs="宋体" w:eastAsia="宋体" w:hint="default"/>
                <w:sz w:val="18"/>
                <w:szCs w:val="18"/>
              </w:rPr>
            </w:r>
          </w:p>
        </w:tc>
        <w:tc>
          <w:tcPr>
            <w:tcW w:w="244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2,041,593.82</w:t>
            </w:r>
            <w:r>
              <w:rPr>
                <w:rFonts w:ascii="Times New Roman"/>
                <w:b/>
                <w:spacing w:val="-1"/>
                <w:sz w:val="18"/>
              </w:rPr>
            </w:r>
            <w:r>
              <w:rPr>
                <w:rFonts w:ascii="Times New Roman"/>
                <w:spacing w:val="-1"/>
                <w:sz w:val="18"/>
              </w:rPr>
            </w:r>
          </w:p>
        </w:tc>
        <w:tc>
          <w:tcPr>
            <w:tcW w:w="283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12,748,532.42</w:t>
            </w:r>
            <w:r>
              <w:rPr>
                <w:rFonts w:ascii="Times New Roman"/>
                <w:b/>
                <w:spacing w:val="-1"/>
                <w:sz w:val="18"/>
              </w:rPr>
            </w:r>
            <w:r>
              <w:rPr>
                <w:rFonts w:ascii="Times New Roman"/>
                <w:spacing w:val="-1"/>
                <w:sz w:val="18"/>
              </w:rPr>
            </w:r>
          </w:p>
        </w:tc>
      </w:tr>
    </w:tbl>
    <w:p>
      <w:pPr>
        <w:pStyle w:val="BodyText"/>
        <w:spacing w:line="333" w:lineRule="auto" w:before="68"/>
        <w:ind w:left="340" w:right="215" w:firstLine="413"/>
        <w:jc w:val="left"/>
      </w:pPr>
      <w:r>
        <w:rPr/>
        <w:pict>
          <v:group style="position:absolute;margin-left:50.640011pt;margin-top:-40.376286pt;width:454.1pt;height:5.55pt;mso-position-horizontal-relative:page;mso-position-vertical-relative:paragraph;z-index:-1428544" coordorigin="1013,-808" coordsize="9082,111">
            <v:shape style="position:absolute;left:1013;top:-808;width:3815;height:110" type="#_x0000_t75" stroked="false">
              <v:imagedata r:id="rId961" o:title=""/>
            </v:shape>
            <v:shape style="position:absolute;left:4803;top:-712;width:2463;height:14" type="#_x0000_t75" stroked="false">
              <v:imagedata r:id="rId962" o:title=""/>
            </v:shape>
            <v:shape style="position:absolute;left:7252;top:-707;width:2842;height:10" type="#_x0000_t75" stroked="false">
              <v:imagedata r:id="rId963" o:title=""/>
            </v:shape>
            <w10:wrap type="none"/>
          </v:group>
        </w:pict>
      </w:r>
      <w:r>
        <w:rPr/>
        <w:pict>
          <v:group style="position:absolute;margin-left:51.360001pt;margin-top:-17.096367pt;width:453.35pt;height:.5pt;mso-position-horizontal-relative:page;mso-position-vertical-relative:paragraph;z-index:-1428520" coordorigin="1027,-342" coordsize="9067,10">
            <v:shape style="position:absolute;left:1027;top:-342;width:3781;height:10" type="#_x0000_t75" stroked="false">
              <v:imagedata r:id="rId964" o:title=""/>
            </v:shape>
            <v:shape style="position:absolute;left:4803;top:-342;width:5291;height:10" type="#_x0000_t75" stroked="false">
              <v:imagedata r:id="rId965" o:title=""/>
            </v:shape>
            <w10:wrap type="none"/>
          </v:group>
        </w:pict>
      </w:r>
      <w:r>
        <w:rPr/>
        <w:pict>
          <v:group style="position:absolute;margin-left:50.63998pt;margin-top:-2.216346pt;width:454.85pt;height:4pt;mso-position-horizontal-relative:page;mso-position-vertical-relative:paragraph;z-index:-1428496" coordorigin="1013,-44" coordsize="9097,80">
            <v:shape style="position:absolute;left:1018;top:25;width:10;height:10" type="#_x0000_t75" stroked="false">
              <v:imagedata r:id="rId950" o:title=""/>
            </v:shape>
            <v:shape style="position:absolute;left:1013;top:25;width:3795;height:10" type="#_x0000_t75" stroked="false">
              <v:imagedata r:id="rId966" o:title=""/>
            </v:shape>
            <v:group style="position:absolute;left:10094;top:-44;width:10;height:20" coordorigin="10094,-44" coordsize="10,20">
              <v:shape style="position:absolute;left:10094;top:-44;width:10;height:20" coordorigin="10094,-44" coordsize="10,20" path="m10094,-25l10104,-25,10104,-44,10094,-44,10094,-25xe" filled="true" fillcolor="#000000" stroked="false">
                <v:path arrowok="t"/>
                <v:fill type="solid"/>
              </v:shape>
            </v:group>
            <v:group style="position:absolute;left:10094;top:-25;width:10;height:20" coordorigin="10094,-25" coordsize="10,20">
              <v:shape style="position:absolute;left:10094;top:-25;width:10;height:20" coordorigin="10094,-25" coordsize="10,20" path="m10094,-6l10104,-6,10104,-25,10094,-25,10094,-6xe" filled="true" fillcolor="#000000" stroked="false">
                <v:path arrowok="t"/>
                <v:fill type="solid"/>
              </v:shape>
            </v:group>
            <v:group style="position:absolute;left:10094;top:-6;width:10;height:20" coordorigin="10094,-6" coordsize="10,20">
              <v:shape style="position:absolute;left:10094;top:-6;width:10;height:20" coordorigin="10094,-6" coordsize="10,20" path="m10094,13l10104,13,10104,-6,10094,-6,10094,13xe" filled="true" fillcolor="#000000" stroked="false">
                <v:path arrowok="t"/>
                <v:fill type="solid"/>
              </v:shape>
            </v:group>
            <v:group style="position:absolute;left:10094;top:19;width:10;height:2" coordorigin="10094,19" coordsize="10,2">
              <v:shape style="position:absolute;left:10094;top:19;width:10;height:2" coordorigin="10094,19" coordsize="10,0" path="m10094,19l10104,19e" filled="false" stroked="true" strokeweight=".599980pt" strokecolor="#000000">
                <v:path arrowok="t"/>
              </v:shape>
              <v:shape style="position:absolute;left:4818;top:25;width:5286;height:10" type="#_x0000_t75" stroked="false">
                <v:imagedata r:id="rId967" o:title=""/>
              </v:shape>
            </v:group>
            <v:group style="position:absolute;left:10094;top:30;width:10;height:2" coordorigin="10094,30" coordsize="10,2">
              <v:shape style="position:absolute;left:10094;top:30;width:10;height:2" coordorigin="10094,30" coordsize="10,0" path="m10094,30l10104,30e" filled="false" stroked="true" strokeweight=".48004pt" strokecolor="#000000">
                <v:path arrowok="t"/>
              </v:shape>
            </v:group>
            <w10:wrap type="none"/>
          </v:group>
        </w:pict>
      </w:r>
      <w:r>
        <w:rPr/>
        <w:t>（</w:t>
      </w:r>
      <w:r>
        <w:rPr>
          <w:rFonts w:ascii="Times New Roman" w:hAnsi="Times New Roman" w:cs="Times New Roman" w:eastAsia="Times New Roman" w:hint="default"/>
        </w:rPr>
        <w:t>1</w:t>
      </w:r>
      <w:r>
        <w:rPr/>
        <w:t>）截止</w:t>
      </w:r>
      <w:r>
        <w:rPr>
          <w:spacing w:val="-4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5"/>
        </w:rPr>
        <w:t> </w:t>
      </w:r>
      <w:r>
        <w:rPr/>
        <w:t>年</w:t>
      </w:r>
      <w:r>
        <w:rPr>
          <w:spacing w:val="-48"/>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47"/>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t>日，其他应付款中无应付持有公司</w:t>
      </w:r>
      <w:r>
        <w:rPr>
          <w:spacing w:val="-50"/>
        </w:rPr>
        <w:t> </w:t>
      </w:r>
      <w:r>
        <w:rPr>
          <w:rFonts w:ascii="Times New Roman" w:hAnsi="Times New Roman" w:cs="Times New Roman" w:eastAsia="Times New Roman" w:hint="default"/>
        </w:rPr>
        <w:t>5%(</w:t>
      </w:r>
      <w:r>
        <w:rPr/>
        <w:t>含</w:t>
      </w:r>
      <w:r>
        <w:rPr>
          <w:spacing w:val="-48"/>
        </w:rPr>
        <w:t> </w:t>
      </w:r>
      <w:r>
        <w:rPr>
          <w:rFonts w:ascii="Times New Roman" w:hAnsi="Times New Roman" w:cs="Times New Roman" w:eastAsia="Times New Roman" w:hint="default"/>
        </w:rPr>
        <w:t>5%)</w:t>
      </w:r>
      <w:r>
        <w:rPr/>
        <w:t>以上表决权股份的股东单位</w:t>
      </w:r>
      <w:r>
        <w:rPr>
          <w:w w:val="100"/>
        </w:rPr>
        <w:t> </w:t>
      </w:r>
      <w:r>
        <w:rPr/>
        <w:t>或关联方的款项情况：</w:t>
      </w:r>
    </w:p>
    <w:p>
      <w:pPr>
        <w:spacing w:after="0" w:line="333" w:lineRule="auto"/>
        <w:jc w:val="left"/>
        <w:sectPr>
          <w:pgSz w:w="11910" w:h="16840"/>
          <w:pgMar w:header="990" w:footer="1184" w:top="1160" w:bottom="1380" w:left="740" w:right="940"/>
        </w:sectPr>
      </w:pPr>
    </w:p>
    <w:p>
      <w:pPr>
        <w:spacing w:line="20" w:lineRule="exact"/>
        <w:ind w:left="306" w:right="0" w:firstLine="0"/>
        <w:rPr>
          <w:rFonts w:ascii="宋体" w:hAnsi="宋体" w:cs="宋体" w:eastAsia="宋体" w:hint="default"/>
          <w:sz w:val="2"/>
          <w:szCs w:val="2"/>
        </w:rPr>
      </w:pPr>
      <w:r>
        <w:rPr/>
        <w:pict>
          <v:group style="position:absolute;margin-left:43.560001pt;margin-top:625.659973pt;width:441.1pt;height:.5pt;mso-position-horizontal-relative:page;mso-position-vertical-relative:page;z-index:-1427896" coordorigin="871,12513" coordsize="8822,10">
            <v:shape style="position:absolute;left:871;top:12513;width:3407;height:10" type="#_x0000_t75" stroked="false">
              <v:imagedata r:id="rId968" o:title=""/>
            </v:shape>
            <v:shape style="position:absolute;left:4273;top:12513;width:1565;height:10" type="#_x0000_t75" stroked="false">
              <v:imagedata r:id="rId969" o:title=""/>
            </v:shape>
            <v:shape style="position:absolute;left:5833;top:12513;width:1424;height:10" type="#_x0000_t75" stroked="false">
              <v:imagedata r:id="rId823" o:title=""/>
            </v:shape>
            <v:shape style="position:absolute;left:7252;top:12513;width:2441;height:10" type="#_x0000_t75" stroked="false">
              <v:imagedata r:id="rId970" o:title=""/>
            </v:shape>
            <w10:wrap type="none"/>
          </v:group>
        </w:pict>
      </w:r>
      <w:r>
        <w:rPr/>
        <w:pict>
          <v:group style="position:absolute;margin-left:43.560001pt;margin-top:657.340027pt;width:441.1pt;height:.5pt;mso-position-horizontal-relative:page;mso-position-vertical-relative:page;z-index:-1427872" coordorigin="871,13147" coordsize="8822,10">
            <v:shape style="position:absolute;left:871;top:13147;width:3407;height:10" type="#_x0000_t75" stroked="false">
              <v:imagedata r:id="rId968" o:title=""/>
            </v:shape>
            <v:shape style="position:absolute;left:4273;top:13147;width:1565;height:10" type="#_x0000_t75" stroked="false">
              <v:imagedata r:id="rId971" o:title=""/>
            </v:shape>
            <v:shape style="position:absolute;left:5833;top:13147;width:1424;height:10" type="#_x0000_t75" stroked="false">
              <v:imagedata r:id="rId371" o:title=""/>
            </v:shape>
            <v:shape style="position:absolute;left:7252;top:13147;width:2441;height:10" type="#_x0000_t75" stroked="false">
              <v:imagedata r:id="rId972" o:title=""/>
            </v:shape>
            <w10:wrap type="none"/>
          </v:group>
        </w:pict>
      </w:r>
      <w:r>
        <w:rPr/>
        <w:pict>
          <v:group style="position:absolute;margin-left:43.560001pt;margin-top:689.139954pt;width:441.1pt;height:.5pt;mso-position-horizontal-relative:page;mso-position-vertical-relative:page;z-index:-1427848" coordorigin="871,13783" coordsize="8822,10">
            <v:shape style="position:absolute;left:871;top:13783;width:3407;height:10" type="#_x0000_t75" stroked="false">
              <v:imagedata r:id="rId968" o:title=""/>
            </v:shape>
            <v:shape style="position:absolute;left:4273;top:13783;width:1565;height:10" type="#_x0000_t75" stroked="false">
              <v:imagedata r:id="rId971" o:title=""/>
            </v:shape>
            <v:shape style="position:absolute;left:5833;top:13783;width:1424;height:10" type="#_x0000_t75" stroked="false">
              <v:imagedata r:id="rId371" o:title=""/>
            </v:shape>
            <v:shape style="position:absolute;left:7252;top:13783;width:2441;height:10" type="#_x0000_t75" stroked="false">
              <v:imagedata r:id="rId972" o:title=""/>
            </v:shape>
            <w10:wrap type="none"/>
          </v:group>
        </w:pict>
      </w:r>
      <w:r>
        <w:rPr/>
        <w:pict>
          <v:group style="position:absolute;margin-left:42.840012pt;margin-top:700.179993pt;width:441.85pt;height:5.55pt;mso-position-horizontal-relative:page;mso-position-vertical-relative:page;z-index:-1427824" coordorigin="857,14004" coordsize="8837,111">
            <v:shape style="position:absolute;left:857;top:14004;width:3440;height:110" type="#_x0000_t75" stroked="false">
              <v:imagedata r:id="rId973" o:title=""/>
            </v:shape>
            <v:shape style="position:absolute;left:4273;top:14100;width:1574;height:14" type="#_x0000_t75" stroked="false">
              <v:imagedata r:id="rId974" o:title=""/>
            </v:shape>
            <v:shape style="position:absolute;left:5833;top:14100;width:1433;height:14" type="#_x0000_t75" stroked="false">
              <v:imagedata r:id="rId975" o:title=""/>
            </v:shape>
            <v:shape style="position:absolute;left:7252;top:14100;width:1289;height:14" type="#_x0000_t75" stroked="false">
              <v:imagedata r:id="rId976" o:title=""/>
            </v:shape>
            <v:shape style="position:absolute;left:8526;top:14104;width:1167;height:10" type="#_x0000_t75" stroked="false">
              <v:imagedata r:id="rId977" o:title=""/>
            </v:shape>
            <w10:wrap type="none"/>
          </v:group>
        </w:pict>
      </w:r>
      <w:r>
        <w:rPr/>
        <w:pict>
          <v:group style="position:absolute;margin-left:42.840012pt;margin-top:716.259949pt;width:441.85pt;height:5.55pt;mso-position-horizontal-relative:page;mso-position-vertical-relative:page;z-index:-1427800" coordorigin="857,14325" coordsize="8837,111">
            <v:shape style="position:absolute;left:857;top:14325;width:3440;height:110" type="#_x0000_t75" stroked="false">
              <v:imagedata r:id="rId973" o:title=""/>
            </v:shape>
            <v:shape style="position:absolute;left:4273;top:14421;width:1574;height:14" type="#_x0000_t75" stroked="false">
              <v:imagedata r:id="rId978" o:title=""/>
            </v:shape>
            <v:shape style="position:absolute;left:5833;top:14421;width:1433;height:14" type="#_x0000_t75" stroked="false">
              <v:imagedata r:id="rId975" o:title=""/>
            </v:shape>
            <v:shape style="position:absolute;left:7252;top:14421;width:1289;height:14" type="#_x0000_t75" stroked="false">
              <v:imagedata r:id="rId979" o:title=""/>
            </v:shape>
            <v:shape style="position:absolute;left:8526;top:14426;width:1167;height:10" type="#_x0000_t75" stroked="false">
              <v:imagedata r:id="rId977" o:title=""/>
            </v:shape>
            <w10:wrap type="none"/>
          </v:group>
        </w:pict>
      </w:r>
      <w:r>
        <w:rPr/>
        <w:pict>
          <v:group style="position:absolute;margin-left:43.560001pt;margin-top:752.976013pt;width:441.1pt;height:.5pt;mso-position-horizontal-relative:page;mso-position-vertical-relative:page;z-index:-1427776" coordorigin="871,15060" coordsize="8822,10">
            <v:shape style="position:absolute;left:871;top:15060;width:3407;height:10" type="#_x0000_t75" stroked="false">
              <v:imagedata r:id="rId968" o:title=""/>
            </v:shape>
            <v:shape style="position:absolute;left:4273;top:15060;width:1565;height:10" type="#_x0000_t75" stroked="false">
              <v:imagedata r:id="rId971" o:title=""/>
            </v:shape>
            <v:shape style="position:absolute;left:5833;top:15060;width:1424;height:10" type="#_x0000_t75" stroked="false">
              <v:imagedata r:id="rId371" o:title=""/>
            </v:shape>
            <v:shape style="position:absolute;left:7252;top:15060;width:2441;height:10" type="#_x0000_t75" stroked="false">
              <v:imagedata r:id="rId972" o:title=""/>
            </v:shape>
            <w10:wrap type="none"/>
          </v:group>
        </w:pict>
      </w:r>
      <w:r>
        <w:rPr/>
        <w:pict>
          <v:group style="position:absolute;margin-left:42.840012pt;margin-top:769.05603pt;width:442.3pt;height:.5pt;mso-position-horizontal-relative:page;mso-position-vertical-relative:page;z-index:-1427752" coordorigin="857,15381" coordsize="8846,10">
            <v:shape style="position:absolute;left:862;top:15381;width:10;height:10" type="#_x0000_t75" stroked="false">
              <v:imagedata r:id="rId950" o:title=""/>
            </v:shape>
            <v:shape style="position:absolute;left:857;top:15381;width:3421;height:10" type="#_x0000_t75" stroked="false">
              <v:imagedata r:id="rId980" o:title=""/>
            </v:shape>
            <v:shape style="position:absolute;left:4287;top:15381;width:1550;height:10" type="#_x0000_t75" stroked="false">
              <v:imagedata r:id="rId708" o:title=""/>
            </v:shape>
            <v:shape style="position:absolute;left:5847;top:15381;width:1409;height:10" type="#_x0000_t75" stroked="false">
              <v:imagedata r:id="rId981" o:title=""/>
            </v:shape>
            <v:shape style="position:absolute;left:7266;top:15381;width:2437;height:10" type="#_x0000_t75" stroked="false">
              <v:imagedata r:id="rId982" o:title=""/>
            </v:shape>
            <w10:wrap type="none"/>
          </v:group>
        </w:pict>
      </w:r>
      <w:r>
        <w:rPr>
          <w:rFonts w:ascii="宋体" w:hAnsi="宋体" w:cs="宋体" w:eastAsia="宋体" w:hint="default"/>
          <w:sz w:val="2"/>
          <w:szCs w:val="2"/>
        </w:rPr>
        <w:pict>
          <v:group style="width:490.8pt;height:.5pt;mso-position-horizontal-relative:char;mso-position-vertical-relative:line" coordorigin="0,0" coordsize="9816,10">
            <v:group style="position:absolute;left:5;top:5;width:9806;height:2" coordorigin="5,5" coordsize="9806,2">
              <v:shape style="position:absolute;left:5;top:5;width:9806;height:2" coordorigin="5,5" coordsize="9806,0" path="m5,5l9811,5e" filled="false" stroked="true" strokeweight=".48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14"/>
          <w:szCs w:val="14"/>
        </w:rPr>
      </w:pPr>
    </w:p>
    <w:p>
      <w:pPr>
        <w:pStyle w:val="BodyText"/>
        <w:spacing w:line="240" w:lineRule="auto" w:before="36"/>
        <w:ind w:left="765" w:right="0"/>
        <w:jc w:val="left"/>
      </w:pPr>
      <w:r>
        <w:rPr/>
        <w:pict>
          <v:group style="position:absolute;margin-left:42.840012pt;margin-top:25.843721pt;width:433.45pt;height:.5pt;mso-position-horizontal-relative:page;mso-position-vertical-relative:paragraph;z-index:-1428448" coordorigin="857,517" coordsize="8669,10">
            <v:shape style="position:absolute;left:862;top:517;width:10;height:10" type="#_x0000_t75" stroked="false">
              <v:imagedata r:id="rId950" o:title=""/>
            </v:shape>
            <v:shape style="position:absolute;left:857;top:517;width:8668;height:10" type="#_x0000_t75" stroked="false">
              <v:imagedata r:id="rId983" o:title=""/>
            </v:shape>
            <w10:wrap type="none"/>
          </v:group>
        </w:pict>
      </w:r>
      <w:r>
        <w:rPr/>
        <w:pict>
          <v:group style="position:absolute;margin-left:42.840012pt;margin-top:41.683681pt;width:433.45pt;height:5.4pt;mso-position-horizontal-relative:page;mso-position-vertical-relative:paragraph;z-index:-1428424" coordorigin="857,834" coordsize="8669,108">
            <v:shape style="position:absolute;left:857;top:834;width:3001;height:108" type="#_x0000_t75" stroked="false">
              <v:imagedata r:id="rId984" o:title=""/>
            </v:shape>
            <v:shape style="position:absolute;left:3834;top:930;width:2141;height:12" type="#_x0000_t75" stroked="false">
              <v:imagedata r:id="rId985" o:title=""/>
            </v:shape>
            <v:shape style="position:absolute;left:5960;top:930;width:3565;height:12" type="#_x0000_t75" stroked="false">
              <v:imagedata r:id="rId986" o:title=""/>
            </v:shape>
            <w10:wrap type="none"/>
          </v:group>
        </w:pict>
      </w:r>
      <w:r>
        <w:rPr/>
        <w:pict>
          <v:group style="position:absolute;margin-left:42.840012pt;margin-top:62.44368pt;width:433.45pt;height:5.4pt;mso-position-horizontal-relative:page;mso-position-vertical-relative:paragraph;z-index:-1428400" coordorigin="857,1249" coordsize="8669,108">
            <v:shape style="position:absolute;left:857;top:1249;width:3001;height:108" type="#_x0000_t75" stroked="false">
              <v:imagedata r:id="rId984" o:title=""/>
            </v:shape>
            <v:shape style="position:absolute;left:3834;top:1345;width:2141;height:12" type="#_x0000_t75" stroked="false">
              <v:imagedata r:id="rId987" o:title=""/>
            </v:shape>
            <v:shape style="position:absolute;left:5960;top:1345;width:3565;height:12" type="#_x0000_t75" stroked="false">
              <v:imagedata r:id="rId988" o:title=""/>
            </v:shape>
            <w10:wrap type="none"/>
          </v:group>
        </w:pict>
      </w:r>
      <w:r>
        <w:rPr/>
        <w:pict>
          <v:group style="position:absolute;margin-left:42.839981pt;margin-top:83.203682pt;width:433.45pt;height:5.4pt;mso-position-horizontal-relative:page;mso-position-vertical-relative:paragraph;z-index:-1428376" coordorigin="857,1664" coordsize="8669,108">
            <v:shape style="position:absolute;left:857;top:1664;width:3001;height:108" type="#_x0000_t75" stroked="false">
              <v:imagedata r:id="rId989" o:title=""/>
            </v:shape>
            <v:shape style="position:absolute;left:3834;top:1760;width:2141;height:12" type="#_x0000_t75" stroked="false">
              <v:imagedata r:id="rId990" o:title=""/>
            </v:shape>
            <v:shape style="position:absolute;left:5960;top:1760;width:3565;height:12" type="#_x0000_t75" stroked="false">
              <v:imagedata r:id="rId986" o:title=""/>
            </v:shape>
            <w10:wrap type="none"/>
          </v:group>
        </w:pict>
      </w:r>
      <w:r>
        <w:rPr/>
        <w:t>（</w:t>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 </w:t>
      </w:r>
      <w:r>
        <w:rPr/>
        <w:t>年的大额其他应付款情况</w:t>
      </w:r>
    </w:p>
    <w:p>
      <w:pPr>
        <w:spacing w:line="240" w:lineRule="auto" w:before="3"/>
        <w:rPr>
          <w:rFonts w:ascii="宋体" w:hAnsi="宋体" w:cs="宋体" w:eastAsia="宋体" w:hint="default"/>
          <w:sz w:val="15"/>
          <w:szCs w:val="15"/>
        </w:rPr>
      </w:pPr>
    </w:p>
    <w:tbl>
      <w:tblPr>
        <w:tblW w:w="0" w:type="auto"/>
        <w:jc w:val="left"/>
        <w:tblInd w:w="121" w:type="dxa"/>
        <w:tblLayout w:type="fixed"/>
        <w:tblCellMar>
          <w:top w:w="0" w:type="dxa"/>
          <w:left w:w="0" w:type="dxa"/>
          <w:bottom w:w="0" w:type="dxa"/>
          <w:right w:w="0" w:type="dxa"/>
        </w:tblCellMar>
        <w:tblLook w:val="01E0"/>
      </w:tblPr>
      <w:tblGrid>
        <w:gridCol w:w="2977"/>
        <w:gridCol w:w="2126"/>
        <w:gridCol w:w="3551"/>
      </w:tblGrid>
      <w:tr>
        <w:trPr>
          <w:trHeight w:val="307" w:hRule="exact"/>
        </w:trPr>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单位名称</w:t>
            </w:r>
            <w:r>
              <w:rPr>
                <w:rFonts w:ascii="宋体" w:hAnsi="宋体" w:cs="宋体" w:eastAsia="宋体" w:hint="default"/>
                <w:sz w:val="18"/>
                <w:szCs w:val="18"/>
              </w:rPr>
            </w: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所欠金额</w:t>
            </w:r>
            <w:r>
              <w:rPr>
                <w:rFonts w:ascii="宋体" w:hAnsi="宋体" w:cs="宋体" w:eastAsia="宋体" w:hint="default"/>
                <w:sz w:val="18"/>
                <w:szCs w:val="18"/>
              </w:rPr>
            </w:r>
          </w:p>
        </w:tc>
        <w:tc>
          <w:tcPr>
            <w:tcW w:w="355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账龄</w:t>
            </w:r>
            <w:r>
              <w:rPr>
                <w:rFonts w:ascii="宋体" w:hAnsi="宋体" w:cs="宋体" w:eastAsia="宋体" w:hint="default"/>
                <w:sz w:val="18"/>
                <w:szCs w:val="18"/>
              </w:rPr>
            </w:r>
          </w:p>
        </w:tc>
      </w:tr>
      <w:tr>
        <w:trPr>
          <w:trHeight w:val="108" w:hRule="exact"/>
        </w:trPr>
        <w:tc>
          <w:tcPr>
            <w:tcW w:w="2977" w:type="dxa"/>
            <w:tcBorders>
              <w:top w:val="nil" w:sz="6" w:space="0" w:color="auto"/>
              <w:left w:val="single" w:sz="4" w:space="0" w:color="000000"/>
              <w:bottom w:val="nil" w:sz="6" w:space="0" w:color="auto"/>
              <w:right w:val="nil" w:sz="6" w:space="0" w:color="auto"/>
            </w:tcBorders>
          </w:tcPr>
          <w:p>
            <w:pPr/>
          </w:p>
        </w:tc>
        <w:tc>
          <w:tcPr>
            <w:tcW w:w="2126" w:type="dxa"/>
            <w:tcBorders>
              <w:top w:val="nil" w:sz="6" w:space="0" w:color="auto"/>
              <w:left w:val="nil" w:sz="6" w:space="0" w:color="auto"/>
              <w:bottom w:val="nil" w:sz="6" w:space="0" w:color="auto"/>
              <w:right w:val="single" w:sz="4" w:space="0" w:color="000000"/>
            </w:tcBorders>
          </w:tcPr>
          <w:p>
            <w:pPr/>
          </w:p>
        </w:tc>
        <w:tc>
          <w:tcPr>
            <w:tcW w:w="355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北京福波玛电子有限公司保证金</w:t>
            </w: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50,000.00</w:t>
            </w:r>
          </w:p>
        </w:tc>
        <w:tc>
          <w:tcPr>
            <w:tcW w:w="355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98"/>
              <w:jc w:val="righ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108" w:hRule="exact"/>
        </w:trPr>
        <w:tc>
          <w:tcPr>
            <w:tcW w:w="2977" w:type="dxa"/>
            <w:tcBorders>
              <w:top w:val="nil" w:sz="6" w:space="0" w:color="auto"/>
              <w:left w:val="single" w:sz="4" w:space="0" w:color="000000"/>
              <w:bottom w:val="nil" w:sz="6" w:space="0" w:color="auto"/>
              <w:right w:val="nil" w:sz="6" w:space="0" w:color="auto"/>
            </w:tcBorders>
          </w:tcPr>
          <w:p>
            <w:pPr/>
          </w:p>
        </w:tc>
        <w:tc>
          <w:tcPr>
            <w:tcW w:w="2126" w:type="dxa"/>
            <w:tcBorders>
              <w:top w:val="nil" w:sz="6" w:space="0" w:color="auto"/>
              <w:left w:val="nil" w:sz="6" w:space="0" w:color="auto"/>
              <w:bottom w:val="nil" w:sz="6" w:space="0" w:color="auto"/>
              <w:right w:val="single" w:sz="4" w:space="0" w:color="000000"/>
            </w:tcBorders>
          </w:tcPr>
          <w:p>
            <w:pPr/>
          </w:p>
        </w:tc>
        <w:tc>
          <w:tcPr>
            <w:tcW w:w="355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北京东方一代防水工程有限公司</w:t>
            </w: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pacing w:val="-1"/>
                <w:sz w:val="18"/>
              </w:rPr>
              <w:t>30,000.00</w:t>
            </w:r>
          </w:p>
        </w:tc>
        <w:tc>
          <w:tcPr>
            <w:tcW w:w="355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98"/>
              <w:jc w:val="righ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108" w:hRule="exact"/>
        </w:trPr>
        <w:tc>
          <w:tcPr>
            <w:tcW w:w="2977" w:type="dxa"/>
            <w:tcBorders>
              <w:top w:val="nil" w:sz="6" w:space="0" w:color="auto"/>
              <w:left w:val="single" w:sz="4" w:space="0" w:color="000000"/>
              <w:bottom w:val="nil" w:sz="6" w:space="0" w:color="auto"/>
              <w:right w:val="nil" w:sz="6" w:space="0" w:color="auto"/>
            </w:tcBorders>
          </w:tcPr>
          <w:p>
            <w:pPr/>
          </w:p>
        </w:tc>
        <w:tc>
          <w:tcPr>
            <w:tcW w:w="2126" w:type="dxa"/>
            <w:tcBorders>
              <w:top w:val="nil" w:sz="6" w:space="0" w:color="auto"/>
              <w:left w:val="nil" w:sz="6" w:space="0" w:color="auto"/>
              <w:bottom w:val="nil" w:sz="6" w:space="0" w:color="auto"/>
              <w:right w:val="single" w:sz="4" w:space="0" w:color="000000"/>
            </w:tcBorders>
          </w:tcPr>
          <w:p>
            <w:pPr/>
          </w:p>
        </w:tc>
        <w:tc>
          <w:tcPr>
            <w:tcW w:w="355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103" w:right="0"/>
              <w:jc w:val="left"/>
              <w:rPr>
                <w:rFonts w:ascii="宋体" w:hAnsi="宋体" w:cs="宋体" w:eastAsia="宋体" w:hint="default"/>
                <w:sz w:val="18"/>
                <w:szCs w:val="18"/>
              </w:rPr>
            </w:pPr>
            <w:r>
              <w:rPr>
                <w:rFonts w:ascii="宋体" w:hAnsi="宋体" w:cs="宋体" w:eastAsia="宋体" w:hint="default"/>
                <w:sz w:val="18"/>
                <w:szCs w:val="18"/>
              </w:rPr>
              <w:t>金特评估有限责任公司</w:t>
            </w: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pacing w:val="-1"/>
                <w:sz w:val="18"/>
              </w:rPr>
              <w:t>20,000.00</w:t>
            </w:r>
          </w:p>
        </w:tc>
        <w:tc>
          <w:tcPr>
            <w:tcW w:w="3551"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98"/>
              <w:jc w:val="righ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110" w:hRule="exact"/>
        </w:trPr>
        <w:tc>
          <w:tcPr>
            <w:tcW w:w="2977" w:type="dxa"/>
            <w:tcBorders>
              <w:top w:val="nil" w:sz="6" w:space="0" w:color="auto"/>
              <w:left w:val="single" w:sz="4" w:space="0" w:color="000000"/>
              <w:bottom w:val="nil" w:sz="6" w:space="0" w:color="auto"/>
              <w:right w:val="nil" w:sz="6" w:space="0" w:color="auto"/>
            </w:tcBorders>
          </w:tcPr>
          <w:p>
            <w:pPr/>
          </w:p>
        </w:tc>
        <w:tc>
          <w:tcPr>
            <w:tcW w:w="2126" w:type="dxa"/>
            <w:tcBorders>
              <w:top w:val="nil" w:sz="6" w:space="0" w:color="auto"/>
              <w:left w:val="nil" w:sz="6" w:space="0" w:color="auto"/>
              <w:bottom w:val="nil" w:sz="6" w:space="0" w:color="auto"/>
              <w:right w:val="single" w:sz="4" w:space="0" w:color="000000"/>
            </w:tcBorders>
          </w:tcPr>
          <w:p>
            <w:pPr/>
          </w:p>
        </w:tc>
        <w:tc>
          <w:tcPr>
            <w:tcW w:w="355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北京日诚文化发展有限公司</w:t>
            </w: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20,000.00</w:t>
            </w:r>
          </w:p>
        </w:tc>
        <w:tc>
          <w:tcPr>
            <w:tcW w:w="355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98"/>
              <w:jc w:val="righ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108" w:hRule="exact"/>
        </w:trPr>
        <w:tc>
          <w:tcPr>
            <w:tcW w:w="2977" w:type="dxa"/>
            <w:tcBorders>
              <w:top w:val="nil" w:sz="6" w:space="0" w:color="auto"/>
              <w:left w:val="single" w:sz="4" w:space="0" w:color="000000"/>
              <w:bottom w:val="nil" w:sz="6" w:space="0" w:color="auto"/>
              <w:right w:val="nil" w:sz="6" w:space="0" w:color="auto"/>
            </w:tcBorders>
          </w:tcPr>
          <w:p>
            <w:pPr/>
          </w:p>
        </w:tc>
        <w:tc>
          <w:tcPr>
            <w:tcW w:w="2126" w:type="dxa"/>
            <w:tcBorders>
              <w:top w:val="nil" w:sz="6" w:space="0" w:color="auto"/>
              <w:left w:val="nil" w:sz="6" w:space="0" w:color="auto"/>
              <w:bottom w:val="nil" w:sz="6" w:space="0" w:color="auto"/>
              <w:right w:val="single" w:sz="4" w:space="0" w:color="000000"/>
            </w:tcBorders>
          </w:tcPr>
          <w:p>
            <w:pPr/>
          </w:p>
        </w:tc>
        <w:tc>
          <w:tcPr>
            <w:tcW w:w="3551" w:type="dxa"/>
            <w:tcBorders>
              <w:top w:val="nil" w:sz="6" w:space="0" w:color="auto"/>
              <w:left w:val="single" w:sz="4" w:space="0" w:color="000000"/>
              <w:bottom w:val="nil" w:sz="6" w:space="0" w:color="auto"/>
              <w:right w:val="single" w:sz="4" w:space="0" w:color="000000"/>
            </w:tcBorders>
          </w:tcPr>
          <w:p>
            <w:pPr/>
          </w:p>
        </w:tc>
      </w:tr>
      <w:tr>
        <w:trPr>
          <w:trHeight w:val="410" w:hRule="exact"/>
        </w:trPr>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北京洛达营销顾问有限公司</w:t>
            </w: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10,000.00</w:t>
            </w:r>
          </w:p>
        </w:tc>
        <w:tc>
          <w:tcPr>
            <w:tcW w:w="355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98"/>
              <w:jc w:val="righ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2"/>
          <w:szCs w:val="22"/>
        </w:rPr>
      </w:pPr>
    </w:p>
    <w:p>
      <w:pPr>
        <w:pStyle w:val="Heading9"/>
        <w:spacing w:line="240" w:lineRule="auto" w:before="36"/>
        <w:ind w:right="0"/>
        <w:jc w:val="left"/>
        <w:rPr>
          <w:b w:val="0"/>
          <w:bCs w:val="0"/>
        </w:rPr>
      </w:pPr>
      <w:r>
        <w:rPr/>
        <w:pict>
          <v:group style="position:absolute;margin-left:42.839981pt;margin-top:-75.096321pt;width:433.45pt;height:5.55pt;mso-position-horizontal-relative:page;mso-position-vertical-relative:paragraph;z-index:-1428352" coordorigin="857,-1502" coordsize="8669,111">
            <v:shape style="position:absolute;left:857;top:-1502;width:3001;height:110" type="#_x0000_t75" stroked="false">
              <v:imagedata r:id="rId991" o:title=""/>
            </v:shape>
            <v:shape style="position:absolute;left:3834;top:-1406;width:2141;height:14" type="#_x0000_t75" stroked="false">
              <v:imagedata r:id="rId992" o:title=""/>
            </v:shape>
            <v:shape style="position:absolute;left:5960;top:-1406;width:3565;height:14" type="#_x0000_t75" stroked="false">
              <v:imagedata r:id="rId993" o:title=""/>
            </v:shape>
            <w10:wrap type="none"/>
          </v:group>
        </w:pict>
      </w:r>
      <w:r>
        <w:rPr/>
        <w:pict>
          <v:group style="position:absolute;margin-left:42.839981pt;margin-top:-54.216316pt;width:433.45pt;height:5.4pt;mso-position-horizontal-relative:page;mso-position-vertical-relative:paragraph;z-index:-1428328" coordorigin="857,-1084" coordsize="8669,108">
            <v:shape style="position:absolute;left:857;top:-1084;width:3001;height:108" type="#_x0000_t75" stroked="false">
              <v:imagedata r:id="rId989" o:title=""/>
            </v:shape>
            <v:shape style="position:absolute;left:3834;top:-988;width:2141;height:12" type="#_x0000_t75" stroked="false">
              <v:imagedata r:id="rId990" o:title=""/>
            </v:shape>
            <v:shape style="position:absolute;left:5960;top:-988;width:3565;height:12" type="#_x0000_t75" stroked="false">
              <v:imagedata r:id="rId986" o:title=""/>
            </v:shape>
            <w10:wrap type="none"/>
          </v:group>
        </w:pict>
      </w:r>
      <w:r>
        <w:rPr/>
        <w:pict>
          <v:group style="position:absolute;margin-left:43.560001pt;margin-top:-33.456318pt;width:433.2pt;height:5.4pt;mso-position-horizontal-relative:page;mso-position-vertical-relative:paragraph;z-index:-1428304" coordorigin="871,-669" coordsize="8664,108">
            <v:shape style="position:absolute;left:871;top:-669;width:2987;height:108" type="#_x0000_t75" stroked="false">
              <v:imagedata r:id="rId994" o:title=""/>
            </v:shape>
            <v:shape style="position:absolute;left:3848;top:-669;width:2136;height:108" type="#_x0000_t75" stroked="false">
              <v:imagedata r:id="rId995" o:title=""/>
            </v:shape>
            <v:shape style="position:absolute;left:5975;top:-669;width:3560;height:108" type="#_x0000_t75" stroked="false">
              <v:imagedata r:id="rId996" o:title=""/>
            </v:shape>
            <v:group style="position:absolute;left:9516;top:-566;width:10;height:2" coordorigin="9516,-566" coordsize="10,2">
              <v:shape style="position:absolute;left:9516;top:-566;width:10;height:2" coordorigin="9516,-566" coordsize="10,0" path="m9516,-566l9525,-566e" filled="false" stroked="true" strokeweight=".47998pt" strokecolor="#000000">
                <v:path arrowok="t"/>
              </v:shape>
            </v:group>
            <w10:wrap type="none"/>
          </v:group>
        </w:pict>
      </w:r>
      <w:r>
        <w:rPr/>
        <w:pict>
          <v:group style="position:absolute;margin-left:42.839981pt;margin-top:20.333603pt;width:436.8pt;height:.5pt;mso-position-horizontal-relative:page;mso-position-vertical-relative:paragraph;z-index:-1428280" coordorigin="857,407" coordsize="8736,10">
            <v:shape style="position:absolute;left:862;top:407;width:10;height:10" type="#_x0000_t75" stroked="false">
              <v:imagedata r:id="rId950" o:title=""/>
            </v:shape>
            <v:shape style="position:absolute;left:857;top:407;width:8736;height:10" type="#_x0000_t75" stroked="false">
              <v:imagedata r:id="rId997" o:title=""/>
            </v:shape>
            <w10:wrap type="none"/>
          </v:group>
        </w:pict>
      </w:r>
      <w:r>
        <w:rPr/>
        <w:pict>
          <v:shape style="position:absolute;margin-left:42.840012pt;margin-top:39.053623pt;width:435.987215pt;height:5.145pt;mso-position-horizontal-relative:page;mso-position-vertical-relative:paragraph;z-index:-1428256" type="#_x0000_t75" stroked="false">
            <v:imagedata r:id="rId998" o:title=""/>
          </v:shape>
        </w:pict>
      </w:r>
      <w:r>
        <w:rPr/>
        <w:pict>
          <v:group style="position:absolute;margin-left:42.839981pt;margin-top:54.773682pt;width:436.8pt;height:5.55pt;mso-position-horizontal-relative:page;mso-position-vertical-relative:paragraph;z-index:-1428232" coordorigin="857,1095" coordsize="8736,111">
            <v:shape style="position:absolute;left:857;top:1095;width:5910;height:110" type="#_x0000_t75" stroked="false">
              <v:imagedata r:id="rId999" o:title=""/>
            </v:shape>
            <v:shape style="position:absolute;left:6743;top:1191;width:1471;height:14" type="#_x0000_t75" stroked="false">
              <v:imagedata r:id="rId1000" o:title=""/>
            </v:shape>
            <v:shape style="position:absolute;left:8200;top:1191;width:1393;height:14" type="#_x0000_t75" stroked="false">
              <v:imagedata r:id="rId1001" o:title=""/>
            </v:shape>
            <w10:wrap type="none"/>
          </v:group>
        </w:pict>
      </w:r>
      <w:r>
        <w:rPr/>
        <w:pict>
          <v:group style="position:absolute;margin-left:42.840012pt;margin-top:70.853622pt;width:436.8pt;height:5.55pt;mso-position-horizontal-relative:page;mso-position-vertical-relative:paragraph;z-index:-1428208" coordorigin="857,1417" coordsize="8736,111">
            <v:shape style="position:absolute;left:857;top:1417;width:5910;height:110" type="#_x0000_t75" stroked="false">
              <v:imagedata r:id="rId1002" o:title=""/>
            </v:shape>
            <v:shape style="position:absolute;left:6743;top:1513;width:1471;height:14" type="#_x0000_t75" stroked="false">
              <v:imagedata r:id="rId1003" o:title=""/>
            </v:shape>
            <v:shape style="position:absolute;left:8200;top:1513;width:1393;height:14" type="#_x0000_t75" stroked="false">
              <v:imagedata r:id="rId1001" o:title=""/>
            </v:shape>
            <w10:wrap type="none"/>
          </v:group>
        </w:pict>
      </w:r>
      <w:r>
        <w:rPr/>
        <w:pict>
          <v:shape style="position:absolute;margin-left:43.560001pt;margin-top:92.093636pt;width:435.570916pt;height:.48pt;mso-position-horizontal-relative:page;mso-position-vertical-relative:paragraph;z-index:-1428184" type="#_x0000_t75" stroked="false">
            <v:imagedata r:id="rId1004" o:title=""/>
          </v:shape>
        </w:pict>
      </w:r>
      <w:r>
        <w:rPr/>
        <w:pict>
          <v:shape style="position:absolute;margin-left:43.560001pt;margin-top:108.17366pt;width:435.59814pt;height:.48pt;mso-position-horizontal-relative:page;mso-position-vertical-relative:paragraph;z-index:-1428160" type="#_x0000_t75" stroked="false">
            <v:imagedata r:id="rId1004" o:title=""/>
          </v:shape>
        </w:pict>
      </w:r>
      <w:r>
        <w:rPr>
          <w:rFonts w:ascii="Times New Roman" w:hAnsi="Times New Roman" w:cs="Times New Roman" w:eastAsia="Times New Roman" w:hint="default"/>
        </w:rPr>
        <w:t>24</w:t>
      </w:r>
      <w:r>
        <w:rPr/>
        <w:t>、其他非流动负债</w:t>
      </w:r>
      <w:r>
        <w:rPr>
          <w:b w:val="0"/>
          <w:bCs w:val="0"/>
        </w:rPr>
      </w:r>
    </w:p>
    <w:p>
      <w:pPr>
        <w:spacing w:line="240" w:lineRule="auto" w:before="1"/>
        <w:rPr>
          <w:rFonts w:ascii="宋体" w:hAnsi="宋体" w:cs="宋体" w:eastAsia="宋体" w:hint="default"/>
          <w:b/>
          <w:bCs/>
          <w:sz w:val="6"/>
          <w:szCs w:val="6"/>
        </w:rPr>
      </w:pPr>
    </w:p>
    <w:tbl>
      <w:tblPr>
        <w:tblW w:w="0" w:type="auto"/>
        <w:jc w:val="left"/>
        <w:tblInd w:w="121" w:type="dxa"/>
        <w:tblLayout w:type="fixed"/>
        <w:tblCellMar>
          <w:top w:w="0" w:type="dxa"/>
          <w:left w:w="0" w:type="dxa"/>
          <w:bottom w:w="0" w:type="dxa"/>
          <w:right w:w="0" w:type="dxa"/>
        </w:tblCellMar>
        <w:tblLook w:val="01E0"/>
      </w:tblPr>
      <w:tblGrid>
        <w:gridCol w:w="5886"/>
        <w:gridCol w:w="1457"/>
        <w:gridCol w:w="1378"/>
      </w:tblGrid>
      <w:tr>
        <w:trPr>
          <w:trHeight w:val="374" w:hRule="exact"/>
        </w:trPr>
        <w:tc>
          <w:tcPr>
            <w:tcW w:w="5886" w:type="dxa"/>
            <w:tcBorders>
              <w:top w:val="nil" w:sz="6" w:space="0" w:color="auto"/>
              <w:left w:val="single" w:sz="4" w:space="0" w:color="000000"/>
              <w:bottom w:val="nil" w:sz="6" w:space="0" w:color="auto"/>
              <w:right w:val="single" w:sz="4" w:space="0" w:color="000000"/>
            </w:tcBorders>
          </w:tcPr>
          <w:p>
            <w:pPr>
              <w:pStyle w:val="TableParagraph"/>
              <w:tabs>
                <w:tab w:pos="545" w:val="left" w:leader="none"/>
              </w:tabs>
              <w:spacing w:line="240" w:lineRule="auto" w:before="92"/>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年末账面余额</w:t>
            </w:r>
            <w:r>
              <w:rPr>
                <w:rFonts w:ascii="宋体" w:hAnsi="宋体" w:cs="宋体" w:eastAsia="宋体" w:hint="default"/>
                <w:sz w:val="18"/>
                <w:szCs w:val="18"/>
              </w:rPr>
            </w:r>
          </w:p>
        </w:tc>
        <w:tc>
          <w:tcPr>
            <w:tcW w:w="137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年初账面余额</w:t>
            </w:r>
            <w:r>
              <w:rPr>
                <w:rFonts w:ascii="宋体" w:hAnsi="宋体" w:cs="宋体" w:eastAsia="宋体" w:hint="default"/>
                <w:sz w:val="18"/>
                <w:szCs w:val="18"/>
              </w:rPr>
            </w:r>
          </w:p>
        </w:tc>
      </w:tr>
      <w:tr>
        <w:trPr>
          <w:trHeight w:val="357"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left="103" w:right="0"/>
              <w:jc w:val="left"/>
              <w:rPr>
                <w:rFonts w:ascii="宋体" w:hAnsi="宋体" w:cs="宋体" w:eastAsia="宋体" w:hint="default"/>
                <w:sz w:val="18"/>
                <w:szCs w:val="18"/>
              </w:rPr>
            </w:pPr>
            <w:r>
              <w:rPr>
                <w:rFonts w:ascii="宋体" w:hAnsi="宋体" w:cs="宋体" w:eastAsia="宋体" w:hint="default"/>
                <w:sz w:val="18"/>
                <w:szCs w:val="18"/>
              </w:rPr>
              <w:t>国家发改委数字电视研究开发及产业化项目</w:t>
            </w:r>
          </w:p>
        </w:tc>
        <w:tc>
          <w:tcPr>
            <w:tcW w:w="1457" w:type="dxa"/>
            <w:tcBorders>
              <w:top w:val="nil" w:sz="6" w:space="0" w:color="auto"/>
              <w:left w:val="single" w:sz="4" w:space="0" w:color="000000"/>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right="101"/>
              <w:jc w:val="right"/>
              <w:rPr>
                <w:rFonts w:ascii="Times New Roman" w:hAnsi="Times New Roman" w:cs="Times New Roman" w:eastAsia="Times New Roman" w:hint="default"/>
                <w:sz w:val="18"/>
                <w:szCs w:val="18"/>
              </w:rPr>
            </w:pPr>
            <w:r>
              <w:rPr>
                <w:rFonts w:ascii="Times New Roman"/>
                <w:spacing w:val="-1"/>
                <w:sz w:val="18"/>
              </w:rPr>
              <w:t>1,480,000.00</w:t>
            </w:r>
          </w:p>
        </w:tc>
      </w:tr>
      <w:tr>
        <w:trPr>
          <w:trHeight w:val="68" w:hRule="exact"/>
        </w:trPr>
        <w:tc>
          <w:tcPr>
            <w:tcW w:w="5886" w:type="dxa"/>
            <w:tcBorders>
              <w:top w:val="nil" w:sz="6" w:space="0" w:color="auto"/>
              <w:left w:val="single" w:sz="4" w:space="0" w:color="000000"/>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北京市海淀区财政局数字电视码流整形器</w:t>
            </w:r>
            <w:r>
              <w:rPr>
                <w:rFonts w:ascii="宋体" w:hAnsi="宋体" w:cs="宋体" w:eastAsia="宋体" w:hint="default"/>
                <w:sz w:val="18"/>
                <w:szCs w:val="18"/>
              </w:rPr>
              <w:t>(</w:t>
            </w:r>
            <w:r>
              <w:rPr>
                <w:rFonts w:ascii="Times New Roman" w:hAnsi="Times New Roman" w:cs="Times New Roman" w:eastAsia="Times New Roman" w:hint="default"/>
                <w:sz w:val="18"/>
                <w:szCs w:val="18"/>
              </w:rPr>
              <w:t>SMR)</w:t>
            </w:r>
            <w:r>
              <w:rPr>
                <w:rFonts w:ascii="宋体" w:hAnsi="宋体" w:cs="宋体" w:eastAsia="宋体" w:hint="default"/>
                <w:sz w:val="18"/>
                <w:szCs w:val="18"/>
              </w:rPr>
              <w:t>研发及产业化补贴款</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400,000.00</w:t>
            </w:r>
          </w:p>
        </w:tc>
        <w:tc>
          <w:tcPr>
            <w:tcW w:w="1378" w:type="dxa"/>
            <w:tcBorders>
              <w:top w:val="nil" w:sz="6" w:space="0" w:color="auto"/>
              <w:left w:val="single" w:sz="4" w:space="0" w:color="000000"/>
              <w:bottom w:val="nil" w:sz="6" w:space="0" w:color="auto"/>
              <w:right w:val="single" w:sz="4" w:space="0" w:color="000000"/>
            </w:tcBorders>
          </w:tcPr>
          <w:p>
            <w:pPr/>
          </w:p>
        </w:tc>
      </w:tr>
      <w:tr>
        <w:trPr>
          <w:trHeight w:val="68" w:hRule="exact"/>
        </w:trPr>
        <w:tc>
          <w:tcPr>
            <w:tcW w:w="5886" w:type="dxa"/>
            <w:tcBorders>
              <w:top w:val="nil" w:sz="6" w:space="0" w:color="auto"/>
              <w:left w:val="single" w:sz="4" w:space="0" w:color="000000"/>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北京市经济和信息化委员会项目补贴款</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1,500,000.00</w:t>
            </w:r>
          </w:p>
        </w:tc>
        <w:tc>
          <w:tcPr>
            <w:tcW w:w="1378"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中关村管委会产业化资助金</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2,000,000.00</w:t>
            </w:r>
          </w:p>
        </w:tc>
        <w:tc>
          <w:tcPr>
            <w:tcW w:w="1378" w:type="dxa"/>
            <w:tcBorders>
              <w:top w:val="nil" w:sz="6" w:space="0" w:color="auto"/>
              <w:left w:val="single" w:sz="4" w:space="0" w:color="000000"/>
              <w:bottom w:val="nil" w:sz="6" w:space="0" w:color="auto"/>
              <w:right w:val="single" w:sz="4" w:space="0" w:color="000000"/>
            </w:tcBorders>
          </w:tcPr>
          <w:p>
            <w:pPr/>
          </w:p>
        </w:tc>
      </w:tr>
      <w:tr>
        <w:trPr>
          <w:trHeight w:val="256"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北京市高新技术成果转化服务中心产业发展专项资助金</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1,116,000.00</w:t>
            </w:r>
          </w:p>
        </w:tc>
        <w:tc>
          <w:tcPr>
            <w:tcW w:w="1378" w:type="dxa"/>
            <w:tcBorders>
              <w:top w:val="nil" w:sz="6" w:space="0" w:color="auto"/>
              <w:left w:val="single" w:sz="4" w:space="0" w:color="000000"/>
              <w:bottom w:val="nil" w:sz="6" w:space="0" w:color="auto"/>
              <w:right w:val="single" w:sz="4" w:space="0" w:color="000000"/>
            </w:tcBorders>
          </w:tcPr>
          <w:p>
            <w:pPr/>
          </w:p>
        </w:tc>
      </w:tr>
      <w:tr>
        <w:trPr>
          <w:trHeight w:val="68" w:hRule="exact"/>
        </w:trPr>
        <w:tc>
          <w:tcPr>
            <w:tcW w:w="5886" w:type="dxa"/>
            <w:tcBorders>
              <w:top w:val="nil" w:sz="6" w:space="0" w:color="auto"/>
              <w:left w:val="single" w:sz="4" w:space="0" w:color="000000"/>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中关村管委会补贴款（电视彩信系统研发及产业化）</w:t>
            </w:r>
          </w:p>
        </w:tc>
        <w:tc>
          <w:tcPr>
            <w:tcW w:w="1457" w:type="dxa"/>
            <w:tcBorders>
              <w:top w:val="nil" w:sz="6" w:space="0" w:color="auto"/>
              <w:left w:val="single" w:sz="4" w:space="0" w:color="000000"/>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360,000.00</w:t>
            </w:r>
          </w:p>
        </w:tc>
      </w:tr>
      <w:tr>
        <w:trPr>
          <w:trHeight w:val="68" w:hRule="exact"/>
        </w:trPr>
        <w:tc>
          <w:tcPr>
            <w:tcW w:w="5886" w:type="dxa"/>
            <w:tcBorders>
              <w:top w:val="nil" w:sz="6" w:space="0" w:color="auto"/>
              <w:left w:val="single" w:sz="4" w:space="0" w:color="000000"/>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马赛克导航电子信息产业发展基金</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100,000.00</w:t>
            </w:r>
          </w:p>
        </w:tc>
        <w:tc>
          <w:tcPr>
            <w:tcW w:w="137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68" w:hRule="exact"/>
        </w:trPr>
        <w:tc>
          <w:tcPr>
            <w:tcW w:w="5886" w:type="dxa"/>
            <w:tcBorders>
              <w:top w:val="nil" w:sz="6" w:space="0" w:color="auto"/>
              <w:left w:val="single" w:sz="4" w:space="0" w:color="000000"/>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北京科委新一代数字电视前端研发项目款</w:t>
            </w:r>
          </w:p>
        </w:tc>
        <w:tc>
          <w:tcPr>
            <w:tcW w:w="1457" w:type="dxa"/>
            <w:tcBorders>
              <w:top w:val="nil" w:sz="6" w:space="0" w:color="auto"/>
              <w:left w:val="single" w:sz="4" w:space="0" w:color="000000"/>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70,000.00</w:t>
            </w:r>
          </w:p>
        </w:tc>
      </w:tr>
      <w:tr>
        <w:trPr>
          <w:trHeight w:val="68" w:hRule="exact"/>
        </w:trPr>
        <w:tc>
          <w:tcPr>
            <w:tcW w:w="5886" w:type="dxa"/>
            <w:tcBorders>
              <w:top w:val="nil" w:sz="6" w:space="0" w:color="auto"/>
              <w:left w:val="single" w:sz="4" w:space="0" w:color="000000"/>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588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收海淀区委宣传部文化发展专项资金支持项目</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1,050,000.00</w:t>
            </w:r>
            <w:r>
              <w:rPr>
                <w:rFonts w:ascii="Times New Roman"/>
                <w:spacing w:val="-1"/>
                <w:sz w:val="18"/>
              </w:rPr>
            </w:r>
          </w:p>
        </w:tc>
        <w:tc>
          <w:tcPr>
            <w:tcW w:w="137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1,050,000.00</w:t>
            </w:r>
            <w:r>
              <w:rPr>
                <w:rFonts w:ascii="Times New Roman"/>
                <w:spacing w:val="-1"/>
                <w:sz w:val="18"/>
              </w:rPr>
            </w:r>
          </w:p>
        </w:tc>
      </w:tr>
      <w:tr>
        <w:trPr>
          <w:trHeight w:val="324" w:hRule="exact"/>
        </w:trPr>
        <w:tc>
          <w:tcPr>
            <w:tcW w:w="5886" w:type="dxa"/>
            <w:tcBorders>
              <w:top w:val="nil" w:sz="6" w:space="0" w:color="auto"/>
              <w:left w:val="single" w:sz="4" w:space="0" w:color="000000"/>
              <w:bottom w:val="nil" w:sz="6" w:space="0" w:color="auto"/>
              <w:right w:val="single" w:sz="4" w:space="0" w:color="000000"/>
            </w:tcBorders>
          </w:tcPr>
          <w:p>
            <w:pPr>
              <w:pStyle w:val="TableParagraph"/>
              <w:tabs>
                <w:tab w:pos="545" w:val="left" w:leader="none"/>
              </w:tabs>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double" w:color="000000"/>
              </w:rPr>
              <w:t>6,166,000.00</w:t>
            </w:r>
            <w:r>
              <w:rPr>
                <w:rFonts w:ascii="Times New Roman"/>
                <w:spacing w:val="-1"/>
                <w:sz w:val="18"/>
              </w:rPr>
            </w:r>
          </w:p>
        </w:tc>
        <w:tc>
          <w:tcPr>
            <w:tcW w:w="137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double" w:color="000000"/>
              </w:rPr>
              <w:t>3,060,000.00</w:t>
            </w:r>
            <w:r>
              <w:rPr>
                <w:rFonts w:ascii="Times New Roman"/>
                <w:spacing w:val="-1"/>
                <w:sz w:val="18"/>
              </w:rPr>
            </w:r>
          </w:p>
        </w:tc>
      </w:tr>
    </w:tbl>
    <w:p>
      <w:pPr>
        <w:spacing w:line="240" w:lineRule="auto" w:before="11"/>
        <w:rPr>
          <w:rFonts w:ascii="宋体" w:hAnsi="宋体" w:cs="宋体" w:eastAsia="宋体" w:hint="default"/>
          <w:b/>
          <w:bCs/>
          <w:sz w:val="5"/>
          <w:szCs w:val="5"/>
        </w:rPr>
      </w:pPr>
    </w:p>
    <w:p>
      <w:pPr>
        <w:pStyle w:val="BodyText"/>
        <w:spacing w:line="352" w:lineRule="auto" w:before="36"/>
        <w:ind w:left="340" w:right="0" w:firstLine="413"/>
        <w:jc w:val="left"/>
      </w:pPr>
      <w:r>
        <w:rPr/>
        <w:pict>
          <v:group style="position:absolute;margin-left:42.839996pt;margin-top:-89.876343pt;width:436.8pt;height:5.55pt;mso-position-horizontal-relative:page;mso-position-vertical-relative:paragraph;z-index:-1428136" coordorigin="857,-1798" coordsize="8736,111">
            <v:shape style="position:absolute;left:857;top:-1798;width:5910;height:110" type="#_x0000_t75" stroked="false">
              <v:imagedata r:id="rId1005" o:title=""/>
            </v:shape>
            <v:shape style="position:absolute;left:6743;top:-1702;width:1471;height:14" type="#_x0000_t75" stroked="false">
              <v:imagedata r:id="rId1000" o:title=""/>
            </v:shape>
            <v:shape style="position:absolute;left:8200;top:-1702;width:1393;height:14" type="#_x0000_t75" stroked="false">
              <v:imagedata r:id="rId1001" o:title=""/>
            </v:shape>
            <w10:wrap type="none"/>
          </v:group>
        </w:pict>
      </w:r>
      <w:r>
        <w:rPr/>
        <w:pict>
          <v:group style="position:absolute;margin-left:42.839996pt;margin-top:-73.796310pt;width:436.8pt;height:5.55pt;mso-position-horizontal-relative:page;mso-position-vertical-relative:paragraph;z-index:-1428112" coordorigin="857,-1476" coordsize="8736,111">
            <v:shape style="position:absolute;left:857;top:-1476;width:5910;height:110" type="#_x0000_t75" stroked="false">
              <v:imagedata r:id="rId1006" o:title=""/>
            </v:shape>
            <v:shape style="position:absolute;left:6743;top:-1380;width:1471;height:14" type="#_x0000_t75" stroked="false">
              <v:imagedata r:id="rId1007" o:title=""/>
            </v:shape>
            <v:shape style="position:absolute;left:8200;top:-1380;width:1393;height:14" type="#_x0000_t75" stroked="false">
              <v:imagedata r:id="rId1001" o:title=""/>
            </v:shape>
            <w10:wrap type="none"/>
          </v:group>
        </w:pict>
      </w:r>
      <w:r>
        <w:rPr/>
        <w:pict>
          <v:group style="position:absolute;margin-left:42.839996pt;margin-top:-57.716312pt;width:436.8pt;height:5.55pt;mso-position-horizontal-relative:page;mso-position-vertical-relative:paragraph;z-index:-1428088" coordorigin="857,-1154" coordsize="8736,111">
            <v:shape style="position:absolute;left:857;top:-1154;width:5910;height:110" type="#_x0000_t75" stroked="false">
              <v:imagedata r:id="rId1006" o:title=""/>
            </v:shape>
            <v:shape style="position:absolute;left:6743;top:-1058;width:1471;height:14" type="#_x0000_t75" stroked="false">
              <v:imagedata r:id="rId1008" o:title=""/>
            </v:shape>
            <v:shape style="position:absolute;left:8200;top:-1058;width:1393;height:14" type="#_x0000_t75" stroked="false">
              <v:imagedata r:id="rId1001" o:title=""/>
            </v:shape>
            <w10:wrap type="none"/>
          </v:group>
        </w:pict>
      </w:r>
      <w:r>
        <w:rPr/>
        <w:pict>
          <v:group style="position:absolute;margin-left:42.839996pt;margin-top:-41.636314pt;width:436.8pt;height:5.55pt;mso-position-horizontal-relative:page;mso-position-vertical-relative:paragraph;z-index:-1428064" coordorigin="857,-833" coordsize="8736,111">
            <v:shape style="position:absolute;left:857;top:-833;width:5910;height:110" type="#_x0000_t75" stroked="false">
              <v:imagedata r:id="rId1005" o:title=""/>
            </v:shape>
            <v:shape style="position:absolute;left:6743;top:-737;width:1471;height:14" type="#_x0000_t75" stroked="false">
              <v:imagedata r:id="rId1007" o:title=""/>
            </v:shape>
            <v:shape style="position:absolute;left:8200;top:-737;width:1393;height:14" type="#_x0000_t75" stroked="false">
              <v:imagedata r:id="rId1001" o:title=""/>
            </v:shape>
            <w10:wrap type="none"/>
          </v:group>
        </w:pict>
      </w:r>
      <w:r>
        <w:rPr/>
        <w:pict>
          <v:shape style="position:absolute;margin-left:43.560001pt;margin-top:-20.396334pt;width:435.570916pt;height:.48pt;mso-position-horizontal-relative:page;mso-position-vertical-relative:paragraph;z-index:-1428040" type="#_x0000_t75" stroked="false">
            <v:imagedata r:id="rId1004" o:title=""/>
          </v:shape>
        </w:pict>
      </w:r>
      <w:r>
        <w:rPr/>
        <w:pict>
          <v:group style="position:absolute;margin-left:43.080002pt;margin-top:-4.296303pt;width:436.55pt;height:.5pt;mso-position-horizontal-relative:page;mso-position-vertical-relative:paragraph;z-index:-1428016" coordorigin="862,-86" coordsize="8731,10">
            <v:shape style="position:absolute;left:862;top:-86;width:10;height:10" type="#_x0000_t75" stroked="false">
              <v:imagedata r:id="rId950" o:title=""/>
            </v:shape>
            <v:shape style="position:absolute;left:871;top:-86;width:8721;height:10" type="#_x0000_t75" stroked="false">
              <v:imagedata r:id="rId1009" o:title=""/>
            </v:shape>
            <w10:wrap type="none"/>
          </v:group>
        </w:pict>
      </w:r>
      <w:r>
        <w:rPr>
          <w:spacing w:val="-2"/>
        </w:rPr>
        <w:t>其他非流动负债比上年大幅增长的原因是因为新增项目的补助，公司所收到的政府补助均为与收益相</w:t>
      </w:r>
      <w:r>
        <w:rPr>
          <w:w w:val="100"/>
        </w:rPr>
        <w:t> </w:t>
      </w:r>
      <w:r>
        <w:rPr/>
        <w:t>关的政府补助，结转成本的进度按照按照配比原则依次转入营业外收入。</w:t>
      </w:r>
    </w:p>
    <w:p>
      <w:pPr>
        <w:spacing w:line="240" w:lineRule="auto" w:before="10"/>
        <w:rPr>
          <w:rFonts w:ascii="宋体" w:hAnsi="宋体" w:cs="宋体" w:eastAsia="宋体" w:hint="default"/>
          <w:sz w:val="16"/>
          <w:szCs w:val="16"/>
        </w:rPr>
      </w:pPr>
    </w:p>
    <w:p>
      <w:pPr>
        <w:pStyle w:val="BodyText"/>
        <w:spacing w:line="240" w:lineRule="auto"/>
        <w:ind w:left="760" w:right="0"/>
        <w:jc w:val="left"/>
      </w:pPr>
      <w:r>
        <w:rPr/>
        <w:pict>
          <v:group style="position:absolute;margin-left:42.840012pt;margin-top:20.183678pt;width:442.3pt;height:.5pt;mso-position-horizontal-relative:page;mso-position-vertical-relative:paragraph;z-index:-1427992" coordorigin="857,404" coordsize="8846,10">
            <v:shape style="position:absolute;left:862;top:404;width:10;height:10" type="#_x0000_t75" stroked="false">
              <v:imagedata r:id="rId1010" o:title=""/>
            </v:shape>
            <v:shape style="position:absolute;left:857;top:404;width:3421;height:10" type="#_x0000_t75" stroked="false">
              <v:imagedata r:id="rId980" o:title=""/>
            </v:shape>
            <v:shape style="position:absolute;left:4273;top:404;width:1565;height:10" type="#_x0000_t75" stroked="false">
              <v:imagedata r:id="rId971" o:title=""/>
            </v:shape>
            <v:shape style="position:absolute;left:5833;top:404;width:1424;height:10" type="#_x0000_t75" stroked="false">
              <v:imagedata r:id="rId371" o:title=""/>
            </v:shape>
            <v:shape style="position:absolute;left:7252;top:404;width:2451;height:10" type="#_x0000_t75" stroked="false">
              <v:imagedata r:id="rId1011" o:title=""/>
            </v:shape>
            <w10:wrap type="none"/>
          </v:group>
        </w:pict>
      </w:r>
      <w:r>
        <w:rPr/>
        <w:pict>
          <v:group style="position:absolute;margin-left:42.840012pt;margin-top:47.423698pt;width:442.3pt;height:5.55pt;mso-position-horizontal-relative:page;mso-position-vertical-relative:paragraph;z-index:-1427968" coordorigin="857,948" coordsize="8846,111">
            <v:shape style="position:absolute;left:857;top:948;width:3440;height:110" type="#_x0000_t75" stroked="false">
              <v:imagedata r:id="rId1012" o:title=""/>
            </v:shape>
            <v:shape style="position:absolute;left:4273;top:1044;width:1574;height:14" type="#_x0000_t75" stroked="false">
              <v:imagedata r:id="rId1013" o:title=""/>
            </v:shape>
            <v:shape style="position:absolute;left:5833;top:1044;width:1433;height:14" type="#_x0000_t75" stroked="false">
              <v:imagedata r:id="rId975" o:title=""/>
            </v:shape>
            <v:shape style="position:absolute;left:7252;top:1044;width:1289;height:14" type="#_x0000_t75" stroked="false">
              <v:imagedata r:id="rId1014" o:title=""/>
            </v:shape>
            <v:shape style="position:absolute;left:8526;top:1044;width:1177;height:14" type="#_x0000_t75" stroked="false">
              <v:imagedata r:id="rId1015" o:title=""/>
            </v:shape>
            <w10:wrap type="none"/>
          </v:group>
        </w:pict>
      </w:r>
      <w:r>
        <w:rPr/>
        <w:pict>
          <v:group style="position:absolute;margin-left:42.840012pt;margin-top:63.503639pt;width:442.3pt;height:5.55pt;mso-position-horizontal-relative:page;mso-position-vertical-relative:paragraph;z-index:-1427944" coordorigin="857,1270" coordsize="8846,111">
            <v:shape style="position:absolute;left:857;top:1270;width:3440;height:110" type="#_x0000_t75" stroked="false">
              <v:imagedata r:id="rId973" o:title=""/>
            </v:shape>
            <v:shape style="position:absolute;left:4273;top:1366;width:1574;height:14" type="#_x0000_t75" stroked="false">
              <v:imagedata r:id="rId1016" o:title=""/>
            </v:shape>
            <v:shape style="position:absolute;left:5833;top:1366;width:1433;height:14" type="#_x0000_t75" stroked="false">
              <v:imagedata r:id="rId975" o:title=""/>
            </v:shape>
            <v:shape style="position:absolute;left:7252;top:1366;width:1289;height:14" type="#_x0000_t75" stroked="false">
              <v:imagedata r:id="rId1017" o:title=""/>
            </v:shape>
            <v:shape style="position:absolute;left:8526;top:1366;width:1177;height:14" type="#_x0000_t75" stroked="false">
              <v:imagedata r:id="rId1018" o:title=""/>
            </v:shape>
            <w10:wrap type="none"/>
          </v:group>
        </w:pict>
      </w:r>
      <w:r>
        <w:rPr/>
        <w:pict>
          <v:group style="position:absolute;margin-left:43.560001pt;margin-top:84.62368pt;width:441.1pt;height:.5pt;mso-position-horizontal-relative:page;mso-position-vertical-relative:paragraph;z-index:-1427920" coordorigin="871,1692" coordsize="8822,10">
            <v:shape style="position:absolute;left:871;top:1692;width:3407;height:10" type="#_x0000_t75" stroked="false">
              <v:imagedata r:id="rId968" o:title=""/>
            </v:shape>
            <v:shape style="position:absolute;left:4273;top:1692;width:1565;height:10" type="#_x0000_t75" stroked="false">
              <v:imagedata r:id="rId971" o:title=""/>
            </v:shape>
            <v:shape style="position:absolute;left:5833;top:1692;width:1424;height:10" type="#_x0000_t75" stroked="false">
              <v:imagedata r:id="rId371" o:title=""/>
            </v:shape>
            <v:shape style="position:absolute;left:7252;top:1692;width:2441;height:10" type="#_x0000_t75" stroked="false">
              <v:imagedata r:id="rId972" o:title=""/>
            </v:shape>
            <w10:wrap type="none"/>
          </v:group>
        </w:pict>
      </w:r>
      <w:r>
        <w:rPr/>
        <w:t>其他非流动负债的说明：</w:t>
      </w:r>
    </w:p>
    <w:p>
      <w:pPr>
        <w:spacing w:line="240" w:lineRule="auto" w:before="11"/>
        <w:rPr>
          <w:rFonts w:ascii="宋体" w:hAnsi="宋体" w:cs="宋体" w:eastAsia="宋体" w:hint="default"/>
          <w:sz w:val="9"/>
          <w:szCs w:val="9"/>
        </w:rPr>
      </w:pPr>
    </w:p>
    <w:tbl>
      <w:tblPr>
        <w:tblW w:w="0" w:type="auto"/>
        <w:jc w:val="left"/>
        <w:tblInd w:w="121" w:type="dxa"/>
        <w:tblLayout w:type="fixed"/>
        <w:tblCellMar>
          <w:top w:w="0" w:type="dxa"/>
          <w:left w:w="0" w:type="dxa"/>
          <w:bottom w:w="0" w:type="dxa"/>
          <w:right w:w="0" w:type="dxa"/>
        </w:tblCellMar>
        <w:tblLook w:val="01E0"/>
      </w:tblPr>
      <w:tblGrid>
        <w:gridCol w:w="3416"/>
        <w:gridCol w:w="1560"/>
        <w:gridCol w:w="1419"/>
        <w:gridCol w:w="1274"/>
        <w:gridCol w:w="1162"/>
      </w:tblGrid>
      <w:tr>
        <w:trPr>
          <w:trHeight w:val="545" w:hRule="exact"/>
        </w:trPr>
        <w:tc>
          <w:tcPr>
            <w:tcW w:w="3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tabs>
                <w:tab w:pos="542" w:val="left" w:leader="none"/>
              </w:tabs>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种</w:t>
              <w:tab/>
              <w:t>类</w:t>
            </w:r>
            <w:r>
              <w:rPr>
                <w:rFonts w:ascii="宋体" w:hAnsi="宋体" w:cs="宋体" w:eastAsia="宋体" w:hint="default"/>
                <w:sz w:val="18"/>
                <w:szCs w:val="18"/>
              </w:rPr>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41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年初余额</w:t>
            </w:r>
            <w:r>
              <w:rPr>
                <w:rFonts w:ascii="宋体" w:hAnsi="宋体" w:cs="宋体" w:eastAsia="宋体" w:hint="default"/>
                <w:sz w:val="18"/>
                <w:szCs w:val="18"/>
              </w:rPr>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3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本年增加</w:t>
            </w:r>
            <w:r>
              <w:rPr>
                <w:rFonts w:ascii="宋体" w:hAnsi="宋体" w:cs="宋体" w:eastAsia="宋体" w:hint="default"/>
                <w:sz w:val="18"/>
                <w:szCs w:val="18"/>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27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本年减少</w:t>
            </w:r>
            <w:r>
              <w:rPr>
                <w:rFonts w:ascii="宋体" w:hAnsi="宋体" w:cs="宋体" w:eastAsia="宋体" w:hint="default"/>
                <w:sz w:val="18"/>
                <w:szCs w:val="18"/>
              </w:rPr>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21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年末余额</w:t>
            </w:r>
            <w:r>
              <w:rPr>
                <w:rFonts w:ascii="宋体" w:hAnsi="宋体" w:cs="宋体" w:eastAsia="宋体" w:hint="default"/>
                <w:sz w:val="18"/>
                <w:szCs w:val="18"/>
              </w:rPr>
            </w:r>
          </w:p>
        </w:tc>
      </w:tr>
      <w:tr>
        <w:trPr>
          <w:trHeight w:val="110" w:hRule="exact"/>
        </w:trPr>
        <w:tc>
          <w:tcPr>
            <w:tcW w:w="3416"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r>
      <w:tr>
        <w:trPr>
          <w:trHeight w:val="244" w:hRule="exact"/>
        </w:trPr>
        <w:tc>
          <w:tcPr>
            <w:tcW w:w="341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一、与资产相关的政府补助</w:t>
            </w:r>
          </w:p>
        </w:tc>
        <w:tc>
          <w:tcPr>
            <w:tcW w:w="1560"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3416"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r>
      <w:tr>
        <w:trPr>
          <w:trHeight w:val="315" w:hRule="exact"/>
        </w:trPr>
        <w:tc>
          <w:tcPr>
            <w:tcW w:w="341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二、与收益相关的政府补助</w:t>
            </w:r>
          </w:p>
        </w:tc>
        <w:tc>
          <w:tcPr>
            <w:tcW w:w="1560"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r>
      <w:tr>
        <w:trPr>
          <w:trHeight w:val="634" w:hRule="exact"/>
        </w:trPr>
        <w:tc>
          <w:tcPr>
            <w:tcW w:w="3416"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03" w:right="241"/>
              <w:jc w:val="left"/>
              <w:rPr>
                <w:rFonts w:ascii="宋体" w:hAnsi="宋体" w:cs="宋体" w:eastAsia="宋体" w:hint="default"/>
                <w:sz w:val="18"/>
                <w:szCs w:val="18"/>
              </w:rPr>
            </w:pPr>
            <w:r>
              <w:rPr>
                <w:rFonts w:ascii="宋体" w:hAnsi="宋体" w:cs="宋体" w:eastAsia="宋体" w:hint="default"/>
                <w:sz w:val="18"/>
                <w:szCs w:val="18"/>
              </w:rPr>
              <w:t>国家发改委数字电视研究开发及产业化 项目</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1,480,000.00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1,480,000.00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35" w:hRule="exact"/>
        </w:trPr>
        <w:tc>
          <w:tcPr>
            <w:tcW w:w="3416"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03" w:right="102"/>
              <w:jc w:val="left"/>
              <w:rPr>
                <w:rFonts w:ascii="宋体" w:hAnsi="宋体" w:cs="宋体" w:eastAsia="宋体" w:hint="default"/>
                <w:sz w:val="18"/>
                <w:szCs w:val="18"/>
              </w:rPr>
            </w:pPr>
            <w:r>
              <w:rPr>
                <w:rFonts w:ascii="宋体" w:hAnsi="宋体" w:cs="宋体" w:eastAsia="宋体" w:hint="default"/>
                <w:spacing w:val="-3"/>
                <w:sz w:val="18"/>
                <w:szCs w:val="18"/>
              </w:rPr>
              <w:t>中关村管委会补贴款（电视彩信系统研发</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及产业化）</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360,000.00</w:t>
            </w:r>
          </w:p>
        </w:tc>
        <w:tc>
          <w:tcPr>
            <w:tcW w:w="1419"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360,000.00</w:t>
            </w:r>
          </w:p>
        </w:tc>
        <w:tc>
          <w:tcPr>
            <w:tcW w:w="1162" w:type="dxa"/>
            <w:tcBorders>
              <w:top w:val="nil" w:sz="6" w:space="0" w:color="auto"/>
              <w:left w:val="single" w:sz="4" w:space="0" w:color="000000"/>
              <w:bottom w:val="nil" w:sz="6" w:space="0" w:color="auto"/>
              <w:right w:val="single" w:sz="4" w:space="0" w:color="000000"/>
            </w:tcBorders>
          </w:tcPr>
          <w:p>
            <w:pPr/>
          </w:p>
        </w:tc>
      </w:tr>
      <w:tr>
        <w:trPr>
          <w:trHeight w:val="635" w:hRule="exact"/>
        </w:trPr>
        <w:tc>
          <w:tcPr>
            <w:tcW w:w="3416" w:type="dxa"/>
            <w:tcBorders>
              <w:top w:val="nil" w:sz="6" w:space="0" w:color="auto"/>
              <w:left w:val="single" w:sz="4" w:space="0" w:color="000000"/>
              <w:bottom w:val="nil" w:sz="6" w:space="0" w:color="auto"/>
              <w:right w:val="single" w:sz="4" w:space="0" w:color="000000"/>
            </w:tcBorders>
          </w:tcPr>
          <w:p>
            <w:pPr>
              <w:pStyle w:val="TableParagraph"/>
              <w:spacing w:line="316" w:lineRule="auto" w:before="16"/>
              <w:ind w:left="103" w:right="241"/>
              <w:jc w:val="left"/>
              <w:rPr>
                <w:rFonts w:ascii="宋体" w:hAnsi="宋体" w:cs="宋体" w:eastAsia="宋体" w:hint="default"/>
                <w:sz w:val="18"/>
                <w:szCs w:val="18"/>
              </w:rPr>
            </w:pPr>
            <w:r>
              <w:rPr>
                <w:rFonts w:ascii="宋体" w:hAnsi="宋体" w:cs="宋体" w:eastAsia="宋体" w:hint="default"/>
                <w:sz w:val="18"/>
                <w:szCs w:val="18"/>
              </w:rPr>
              <w:t>地面数字电视条件接收系统研发及产业 化（中关村配套资金）</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1" w:hRule="exact"/>
        </w:trPr>
        <w:tc>
          <w:tcPr>
            <w:tcW w:w="3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马赛克视频导航系统研发及产业化项目</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100,000.00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68" w:hRule="exact"/>
        </w:trPr>
        <w:tc>
          <w:tcPr>
            <w:tcW w:w="3416"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341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新一代数字电视前端系统研发项目</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70,000.00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70,000.00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8" w:hRule="exact"/>
        </w:trPr>
        <w:tc>
          <w:tcPr>
            <w:tcW w:w="3416"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r>
      <w:tr>
        <w:trPr>
          <w:trHeight w:val="626" w:hRule="exact"/>
        </w:trPr>
        <w:tc>
          <w:tcPr>
            <w:tcW w:w="3416"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103" w:right="241"/>
              <w:jc w:val="left"/>
              <w:rPr>
                <w:rFonts w:ascii="宋体" w:hAnsi="宋体" w:cs="宋体" w:eastAsia="宋体" w:hint="default"/>
                <w:sz w:val="18"/>
                <w:szCs w:val="18"/>
              </w:rPr>
            </w:pPr>
            <w:r>
              <w:rPr>
                <w:rFonts w:ascii="宋体" w:hAnsi="宋体" w:cs="宋体" w:eastAsia="宋体" w:hint="default"/>
                <w:sz w:val="18"/>
                <w:szCs w:val="18"/>
              </w:rPr>
              <w:t>收海淀区委宣传部文化发展专项资金支 持项目</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1,050,000.00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1,050,000.00</w:t>
            </w:r>
          </w:p>
        </w:tc>
      </w:tr>
      <w:tr>
        <w:trPr>
          <w:trHeight w:val="329" w:hRule="exact"/>
        </w:trPr>
        <w:tc>
          <w:tcPr>
            <w:tcW w:w="3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北京市海淀区财政局数字电视码流整形</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400,000.00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400,000.00</w:t>
            </w:r>
          </w:p>
        </w:tc>
      </w:tr>
    </w:tbl>
    <w:p>
      <w:pPr>
        <w:spacing w:after="0" w:line="240" w:lineRule="auto"/>
        <w:jc w:val="right"/>
        <w:rPr>
          <w:rFonts w:ascii="Times New Roman" w:hAnsi="Times New Roman" w:cs="Times New Roman" w:eastAsia="Times New Roman" w:hint="default"/>
          <w:sz w:val="18"/>
          <w:szCs w:val="18"/>
        </w:rPr>
        <w:sectPr>
          <w:pgSz w:w="11910" w:h="16840"/>
          <w:pgMar w:header="990" w:footer="1184" w:top="1160" w:bottom="1380" w:left="740" w:right="940"/>
        </w:sectPr>
      </w:pPr>
    </w:p>
    <w:tbl>
      <w:tblPr>
        <w:tblW w:w="0" w:type="auto"/>
        <w:jc w:val="left"/>
        <w:tblInd w:w="121" w:type="dxa"/>
        <w:tblLayout w:type="fixed"/>
        <w:tblCellMar>
          <w:top w:w="0" w:type="dxa"/>
          <w:left w:w="0" w:type="dxa"/>
          <w:bottom w:w="0" w:type="dxa"/>
          <w:right w:w="0" w:type="dxa"/>
        </w:tblCellMar>
        <w:tblLook w:val="01E0"/>
      </w:tblPr>
      <w:tblGrid>
        <w:gridCol w:w="3416"/>
        <w:gridCol w:w="1560"/>
        <w:gridCol w:w="1419"/>
        <w:gridCol w:w="1274"/>
        <w:gridCol w:w="1162"/>
      </w:tblGrid>
      <w:tr>
        <w:trPr>
          <w:trHeight w:val="491" w:hRule="exact"/>
        </w:trPr>
        <w:tc>
          <w:tcPr>
            <w:tcW w:w="3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器（</w:t>
            </w:r>
            <w:r>
              <w:rPr>
                <w:rFonts w:ascii="Times New Roman" w:hAnsi="Times New Roman" w:cs="Times New Roman" w:eastAsia="Times New Roman" w:hint="default"/>
                <w:sz w:val="18"/>
                <w:szCs w:val="18"/>
              </w:rPr>
              <w:t>SMR)</w:t>
            </w:r>
            <w:r>
              <w:rPr>
                <w:rFonts w:ascii="宋体" w:hAnsi="宋体" w:cs="宋体" w:eastAsia="宋体" w:hint="default"/>
                <w:sz w:val="18"/>
                <w:szCs w:val="18"/>
              </w:rPr>
              <w:t>研发及产业化补贴款</w:t>
            </w:r>
          </w:p>
        </w:tc>
        <w:tc>
          <w:tcPr>
            <w:tcW w:w="1560"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r>
      <w:tr>
        <w:trPr>
          <w:trHeight w:val="68" w:hRule="exact"/>
        </w:trPr>
        <w:tc>
          <w:tcPr>
            <w:tcW w:w="3416"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341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北京市经济和信息化委员会项目补贴款</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1,500,000.00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1,500,000.00</w:t>
            </w:r>
          </w:p>
        </w:tc>
      </w:tr>
      <w:tr>
        <w:trPr>
          <w:trHeight w:val="68" w:hRule="exact"/>
        </w:trPr>
        <w:tc>
          <w:tcPr>
            <w:tcW w:w="3416"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341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中关村管委会产业化资助金</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2,000,000.00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2,000,000.00</w:t>
            </w:r>
          </w:p>
        </w:tc>
      </w:tr>
      <w:tr>
        <w:trPr>
          <w:trHeight w:val="68" w:hRule="exact"/>
        </w:trPr>
        <w:tc>
          <w:tcPr>
            <w:tcW w:w="3416"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r>
      <w:tr>
        <w:trPr>
          <w:trHeight w:val="628" w:hRule="exact"/>
        </w:trPr>
        <w:tc>
          <w:tcPr>
            <w:tcW w:w="3416"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103" w:right="241"/>
              <w:jc w:val="left"/>
              <w:rPr>
                <w:rFonts w:ascii="宋体" w:hAnsi="宋体" w:cs="宋体" w:eastAsia="宋体" w:hint="default"/>
                <w:sz w:val="18"/>
                <w:szCs w:val="18"/>
              </w:rPr>
            </w:pPr>
            <w:r>
              <w:rPr>
                <w:rFonts w:ascii="宋体" w:hAnsi="宋体" w:cs="宋体" w:eastAsia="宋体" w:hint="default"/>
                <w:sz w:val="18"/>
                <w:szCs w:val="18"/>
              </w:rPr>
              <w:t>北京市高新技术成果转化服务中心产业 发展专项资助金</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1,116,000.00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1,116,000.00</w:t>
            </w:r>
          </w:p>
        </w:tc>
      </w:tr>
      <w:tr>
        <w:trPr>
          <w:trHeight w:val="328" w:hRule="exact"/>
        </w:trPr>
        <w:tc>
          <w:tcPr>
            <w:tcW w:w="3416" w:type="dxa"/>
            <w:tcBorders>
              <w:top w:val="nil" w:sz="6" w:space="0" w:color="auto"/>
              <w:left w:val="single" w:sz="4" w:space="0" w:color="000000"/>
              <w:bottom w:val="nil" w:sz="6" w:space="0" w:color="auto"/>
              <w:right w:val="single" w:sz="4" w:space="0" w:color="000000"/>
            </w:tcBorders>
          </w:tcPr>
          <w:p>
            <w:pPr>
              <w:pStyle w:val="TableParagraph"/>
              <w:tabs>
                <w:tab w:pos="455" w:val="left" w:leader="none"/>
              </w:tabs>
              <w:spacing w:line="240" w:lineRule="auto" w:before="16"/>
              <w:ind w:left="2" w:right="0"/>
              <w:jc w:val="center"/>
              <w:rPr>
                <w:rFonts w:ascii="宋体" w:hAnsi="宋体" w:cs="宋体" w:eastAsia="宋体" w:hint="default"/>
                <w:sz w:val="18"/>
                <w:szCs w:val="18"/>
              </w:rPr>
            </w:pPr>
            <w:r>
              <w:rPr>
                <w:rFonts w:ascii="宋体" w:hAnsi="宋体" w:cs="宋体" w:eastAsia="宋体" w:hint="default"/>
                <w:sz w:val="18"/>
                <w:szCs w:val="18"/>
              </w:rPr>
              <w:t>小</w:t>
              <w:tab/>
              <w:t>计</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3,060,000.00</w:t>
            </w:r>
            <w:r>
              <w:rPr>
                <w:rFonts w:ascii="Times New Roman"/>
                <w:spacing w:val="-1"/>
                <w:sz w:val="18"/>
              </w:rPr>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03"/>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5,016,000.00</w:t>
            </w:r>
            <w:r>
              <w:rPr>
                <w:rFonts w:ascii="Times New Roman"/>
                <w:spacing w:val="-1"/>
                <w:sz w:val="18"/>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98"/>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1,910,000.00</w:t>
            </w:r>
            <w:r>
              <w:rPr>
                <w:rFonts w:ascii="Times New Roman"/>
                <w:spacing w:val="-1"/>
                <w:sz w:val="18"/>
              </w:rPr>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0"/>
              <w:jc w:val="center"/>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6,166,000.00</w:t>
            </w:r>
            <w:r>
              <w:rPr>
                <w:rFonts w:ascii="Times New Roman"/>
                <w:sz w:val="18"/>
              </w:rPr>
            </w:r>
          </w:p>
        </w:tc>
      </w:tr>
      <w:tr>
        <w:trPr>
          <w:trHeight w:val="324" w:hRule="exact"/>
        </w:trPr>
        <w:tc>
          <w:tcPr>
            <w:tcW w:w="3416" w:type="dxa"/>
            <w:tcBorders>
              <w:top w:val="nil" w:sz="6" w:space="0" w:color="auto"/>
              <w:left w:val="single" w:sz="4" w:space="0" w:color="000000"/>
              <w:bottom w:val="nil" w:sz="6" w:space="0" w:color="auto"/>
              <w:right w:val="single" w:sz="4" w:space="0" w:color="000000"/>
            </w:tcBorders>
          </w:tcPr>
          <w:p>
            <w:pPr>
              <w:pStyle w:val="TableParagraph"/>
              <w:tabs>
                <w:tab w:pos="453" w:val="left" w:leader="none"/>
              </w:tabs>
              <w:spacing w:line="240" w:lineRule="auto" w:before="10"/>
              <w:ind w:right="0"/>
              <w:jc w:val="center"/>
              <w:rPr>
                <w:rFonts w:ascii="宋体" w:hAnsi="宋体" w:cs="宋体" w:eastAsia="宋体" w:hint="default"/>
                <w:sz w:val="18"/>
                <w:szCs w:val="18"/>
              </w:rPr>
            </w:pPr>
            <w:r>
              <w:rPr>
                <w:rFonts w:ascii="宋体" w:hAnsi="宋体" w:cs="宋体" w:eastAsia="宋体" w:hint="default"/>
                <w:b/>
                <w:bCs/>
                <w:w w:val="95"/>
                <w:sz w:val="18"/>
                <w:szCs w:val="18"/>
              </w:rPr>
              <w:t>合</w:t>
              <w:tab/>
            </w:r>
            <w:r>
              <w:rPr>
                <w:rFonts w:ascii="宋体" w:hAnsi="宋体" w:cs="宋体" w:eastAsia="宋体" w:hint="default"/>
                <w:b/>
                <w:bCs/>
                <w:sz w:val="18"/>
                <w:szCs w:val="18"/>
              </w:rPr>
              <w:t>计</w:t>
            </w:r>
            <w:r>
              <w:rPr>
                <w:rFonts w:ascii="宋体" w:hAnsi="宋体" w:cs="宋体" w:eastAsia="宋体" w:hint="default"/>
                <w:sz w:val="18"/>
                <w:szCs w:val="18"/>
              </w:rPr>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3,060,000.00</w:t>
            </w:r>
            <w:r>
              <w:rPr>
                <w:rFonts w:ascii="Times New Roman"/>
                <w:b/>
                <w:spacing w:val="-1"/>
                <w:sz w:val="18"/>
              </w:rPr>
            </w:r>
            <w:r>
              <w:rPr>
                <w:rFonts w:ascii="Times New Roman"/>
                <w:spacing w:val="-1"/>
                <w:sz w:val="18"/>
              </w:rPr>
            </w:r>
          </w:p>
          <w:p>
            <w:pPr>
              <w:pStyle w:val="TableParagraph"/>
              <w:spacing w:line="240" w:lineRule="auto" w:before="11"/>
              <w:ind w:right="0"/>
              <w:jc w:val="left"/>
              <w:rPr>
                <w:rFonts w:ascii="宋体" w:hAnsi="宋体" w:cs="宋体" w:eastAsia="宋体" w:hint="default"/>
                <w:sz w:val="3"/>
                <w:szCs w:val="3"/>
              </w:rPr>
            </w:pPr>
          </w:p>
          <w:p>
            <w:pPr>
              <w:pStyle w:val="TableParagraph"/>
              <w:spacing w:line="20" w:lineRule="exact"/>
              <w:ind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984545" cy="6096"/>
                  <wp:effectExtent l="0" t="0" r="0" b="0"/>
                  <wp:docPr id="33" name="image676.png" descr=""/>
                  <wp:cNvGraphicFramePr>
                    <a:graphicFrameLocks noChangeAspect="1"/>
                  </wp:cNvGraphicFramePr>
                  <a:graphic>
                    <a:graphicData uri="http://schemas.openxmlformats.org/drawingml/2006/picture">
                      <pic:pic>
                        <pic:nvPicPr>
                          <pic:cNvPr id="34" name="image676.png"/>
                          <pic:cNvPicPr/>
                        </pic:nvPicPr>
                        <pic:blipFill>
                          <a:blip r:embed="rId708" cstate="print"/>
                          <a:stretch>
                            <a:fillRect/>
                          </a:stretch>
                        </pic:blipFill>
                        <pic:spPr>
                          <a:xfrm>
                            <a:off x="0" y="0"/>
                            <a:ext cx="984545" cy="6096"/>
                          </a:xfrm>
                          <a:prstGeom prst="rect">
                            <a:avLst/>
                          </a:prstGeom>
                        </pic:spPr>
                      </pic:pic>
                    </a:graphicData>
                  </a:graphic>
                </wp:inline>
              </w:drawing>
            </w:r>
            <w:r>
              <w:rPr>
                <w:rFonts w:ascii="宋体" w:hAnsi="宋体" w:cs="宋体" w:eastAsia="宋体" w:hint="default"/>
                <w:sz w:val="2"/>
                <w:szCs w:val="2"/>
              </w:rPr>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5,016,000.00</w:t>
            </w:r>
            <w:r>
              <w:rPr>
                <w:rFonts w:ascii="Times New Roman"/>
                <w:b/>
                <w:spacing w:val="-1"/>
                <w:sz w:val="18"/>
              </w:rPr>
            </w:r>
            <w:r>
              <w:rPr>
                <w:rFonts w:ascii="Times New Roman"/>
                <w:spacing w:val="-1"/>
                <w:sz w:val="18"/>
              </w:rPr>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1,910,000.00</w:t>
            </w:r>
            <w:r>
              <w:rPr>
                <w:rFonts w:ascii="Times New Roman"/>
                <w:b/>
                <w:spacing w:val="-1"/>
                <w:sz w:val="18"/>
              </w:rPr>
            </w:r>
            <w:r>
              <w:rPr>
                <w:rFonts w:ascii="Times New Roman"/>
                <w:spacing w:val="-1"/>
                <w:sz w:val="18"/>
              </w:rPr>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0"/>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6,166,000.00</w:t>
            </w:r>
            <w:r>
              <w:rPr>
                <w:rFonts w:ascii="Times New Roman"/>
                <w:b/>
                <w:sz w:val="18"/>
              </w:rPr>
            </w:r>
            <w:r>
              <w:rPr>
                <w:rFonts w:ascii="Times New Roman"/>
                <w:sz w:val="18"/>
              </w:rPr>
            </w:r>
          </w:p>
        </w:tc>
      </w:tr>
    </w:tbl>
    <w:p>
      <w:pPr>
        <w:spacing w:line="240" w:lineRule="auto" w:before="0"/>
        <w:rPr>
          <w:rFonts w:ascii="宋体" w:hAnsi="宋体" w:cs="宋体" w:eastAsia="宋体" w:hint="default"/>
          <w:sz w:val="20"/>
          <w:szCs w:val="20"/>
        </w:rPr>
      </w:pPr>
      <w:r>
        <w:rPr/>
        <w:pict>
          <v:group style="position:absolute;margin-left:52.560001pt;margin-top:60.119984pt;width:490.3pt;height:.1pt;mso-position-horizontal-relative:page;mso-position-vertical-relative:page;z-index:-1427728" coordorigin="1051,1202" coordsize="9806,2">
            <v:shape style="position:absolute;left:1051;top:1202;width:9806;height:2" coordorigin="1051,1202" coordsize="9806,0" path="m1051,1202l10857,1202e" filled="false" stroked="true" strokeweight=".48pt" strokecolor="#000000">
              <v:path arrowok="t"/>
            </v:shape>
            <w10:wrap type="none"/>
          </v:group>
        </w:pict>
      </w:r>
      <w:r>
        <w:rPr/>
        <w:pict>
          <v:group style="position:absolute;margin-left:42.839981pt;margin-top:82.559959pt;width:441.85pt;height:5.55pt;mso-position-horizontal-relative:page;mso-position-vertical-relative:page;z-index:-1427704" coordorigin="857,1651" coordsize="8837,111">
            <v:shape style="position:absolute;left:857;top:1651;width:3440;height:110" type="#_x0000_t75" stroked="false">
              <v:imagedata r:id="rId973" o:title=""/>
            </v:shape>
            <v:shape style="position:absolute;left:4273;top:1747;width:1574;height:14" type="#_x0000_t75" stroked="false">
              <v:imagedata r:id="rId1019" o:title=""/>
            </v:shape>
            <v:shape style="position:absolute;left:5833;top:1747;width:1433;height:14" type="#_x0000_t75" stroked="false">
              <v:imagedata r:id="rId1020" o:title=""/>
            </v:shape>
            <v:shape style="position:absolute;left:7252;top:1747;width:1289;height:14" type="#_x0000_t75" stroked="false">
              <v:imagedata r:id="rId1021" o:title=""/>
            </v:shape>
            <v:shape style="position:absolute;left:8526;top:1752;width:1167;height:10" type="#_x0000_t75" stroked="false">
              <v:imagedata r:id="rId977" o:title=""/>
            </v:shape>
            <w10:wrap type="none"/>
          </v:group>
        </w:pict>
      </w:r>
      <w:r>
        <w:rPr/>
        <w:pict>
          <v:group style="position:absolute;margin-left:42.839981pt;margin-top:98.659966pt;width:441.85pt;height:5.55pt;mso-position-horizontal-relative:page;mso-position-vertical-relative:page;z-index:-1427680" coordorigin="857,1973" coordsize="8837,111">
            <v:shape style="position:absolute;left:857;top:1973;width:3440;height:110" type="#_x0000_t75" stroked="false">
              <v:imagedata r:id="rId973" o:title=""/>
            </v:shape>
            <v:shape style="position:absolute;left:4273;top:2069;width:1574;height:14" type="#_x0000_t75" stroked="false">
              <v:imagedata r:id="rId978" o:title=""/>
            </v:shape>
            <v:shape style="position:absolute;left:5833;top:2069;width:1433;height:14" type="#_x0000_t75" stroked="false">
              <v:imagedata r:id="rId975" o:title=""/>
            </v:shape>
            <v:shape style="position:absolute;left:7252;top:2069;width:1289;height:14" type="#_x0000_t75" stroked="false">
              <v:imagedata r:id="rId1022" o:title=""/>
            </v:shape>
            <v:shape style="position:absolute;left:8526;top:2074;width:1167;height:10" type="#_x0000_t75" stroked="false">
              <v:imagedata r:id="rId977" o:title=""/>
            </v:shape>
            <w10:wrap type="none"/>
          </v:group>
        </w:pict>
      </w:r>
    </w:p>
    <w:p>
      <w:pPr>
        <w:spacing w:line="240" w:lineRule="auto" w:before="5"/>
        <w:rPr>
          <w:rFonts w:ascii="宋体" w:hAnsi="宋体" w:cs="宋体" w:eastAsia="宋体" w:hint="default"/>
          <w:sz w:val="24"/>
          <w:szCs w:val="24"/>
        </w:rPr>
      </w:pPr>
    </w:p>
    <w:p>
      <w:pPr>
        <w:pStyle w:val="Heading9"/>
        <w:spacing w:line="240" w:lineRule="auto" w:before="36"/>
        <w:ind w:right="0"/>
        <w:jc w:val="left"/>
        <w:rPr>
          <w:b w:val="0"/>
          <w:bCs w:val="0"/>
        </w:rPr>
      </w:pPr>
      <w:r>
        <w:rPr/>
        <w:pict>
          <v:group style="position:absolute;margin-left:42.840012pt;margin-top:-97.416275pt;width:441.85pt;height:5.55pt;mso-position-horizontal-relative:page;mso-position-vertical-relative:paragraph;z-index:-1427656" coordorigin="857,-1948" coordsize="8837,111">
            <v:shape style="position:absolute;left:857;top:-1948;width:3440;height:110" type="#_x0000_t75" stroked="false">
              <v:imagedata r:id="rId973" o:title=""/>
            </v:shape>
            <v:shape style="position:absolute;left:4273;top:-1852;width:1574;height:14" type="#_x0000_t75" stroked="false">
              <v:imagedata r:id="rId1019" o:title=""/>
            </v:shape>
            <v:shape style="position:absolute;left:5833;top:-1852;width:1433;height:14" type="#_x0000_t75" stroked="false">
              <v:imagedata r:id="rId975" o:title=""/>
            </v:shape>
            <v:shape style="position:absolute;left:7252;top:-1852;width:1289;height:14" type="#_x0000_t75" stroked="false">
              <v:imagedata r:id="rId1022" o:title=""/>
            </v:shape>
            <v:shape style="position:absolute;left:8526;top:-1848;width:1167;height:10" type="#_x0000_t75" stroked="false">
              <v:imagedata r:id="rId977" o:title=""/>
            </v:shape>
            <w10:wrap type="none"/>
          </v:group>
        </w:pict>
      </w:r>
      <w:r>
        <w:rPr/>
        <w:pict>
          <v:group style="position:absolute;margin-left:43.560001pt;margin-top:-60.696358pt;width:441.1pt;height:.5pt;mso-position-horizontal-relative:page;mso-position-vertical-relative:paragraph;z-index:-1427632" coordorigin="871,-1214" coordsize="8822,10">
            <v:shape style="position:absolute;left:871;top:-1214;width:3407;height:10" type="#_x0000_t75" stroked="false">
              <v:imagedata r:id="rId968" o:title=""/>
            </v:shape>
            <v:shape style="position:absolute;left:4273;top:-1214;width:1565;height:10" type="#_x0000_t75" stroked="false">
              <v:imagedata r:id="rId971" o:title=""/>
            </v:shape>
            <v:shape style="position:absolute;left:5833;top:-1214;width:1424;height:10" type="#_x0000_t75" stroked="false">
              <v:imagedata r:id="rId371" o:title=""/>
            </v:shape>
            <v:shape style="position:absolute;left:7252;top:-1214;width:2441;height:10" type="#_x0000_t75" stroked="false">
              <v:imagedata r:id="rId972" o:title=""/>
            </v:shape>
            <w10:wrap type="none"/>
          </v:group>
        </w:pict>
      </w:r>
      <w:r>
        <w:rPr/>
        <w:pict>
          <v:group style="position:absolute;margin-left:43.560001pt;margin-top:-44.496296pt;width:441.1pt;height:.5pt;mso-position-horizontal-relative:page;mso-position-vertical-relative:paragraph;z-index:-1427608" coordorigin="871,-890" coordsize="8822,10">
            <v:shape style="position:absolute;left:871;top:-890;width:3407;height:10" type="#_x0000_t75" stroked="false">
              <v:imagedata r:id="rId968" o:title=""/>
            </v:shape>
            <v:shape style="position:absolute;left:4273;top:-890;width:1565;height:10" type="#_x0000_t75" stroked="false">
              <v:imagedata r:id="rId971" o:title=""/>
            </v:shape>
            <v:shape style="position:absolute;left:5833;top:-890;width:1424;height:10" type="#_x0000_t75" stroked="false">
              <v:imagedata r:id="rId371" o:title=""/>
            </v:shape>
            <v:shape style="position:absolute;left:7252;top:-890;width:2441;height:10" type="#_x0000_t75" stroked="false">
              <v:imagedata r:id="rId972" o:title=""/>
            </v:shape>
            <w10:wrap type="none"/>
          </v:group>
        </w:pict>
      </w:r>
      <w:r>
        <w:rPr/>
        <w:pict>
          <v:group style="position:absolute;margin-left:42.840012pt;margin-top:-28.416296pt;width:171.05pt;height:.5pt;mso-position-horizontal-relative:page;mso-position-vertical-relative:paragraph;z-index:-1427584" coordorigin="857,-568" coordsize="3421,10">
            <v:shape style="position:absolute;left:862;top:-568;width:10;height:10" type="#_x0000_t75" stroked="false">
              <v:imagedata r:id="rId1023" o:title=""/>
            </v:shape>
            <v:shape style="position:absolute;left:857;top:-568;width:3421;height:10" type="#_x0000_t75" stroked="false">
              <v:imagedata r:id="rId980" o:title=""/>
            </v:shape>
            <w10:wrap type="none"/>
          </v:group>
        </w:pict>
      </w:r>
      <w:r>
        <w:rPr/>
        <w:pict>
          <v:group style="position:absolute;margin-left:292.369995pt;margin-top:-28.416296pt;width:192.8pt;height:.5pt;mso-position-horizontal-relative:page;mso-position-vertical-relative:paragraph;z-index:-1427560" coordorigin="5847,-568" coordsize="3856,10">
            <v:shape style="position:absolute;left:5847;top:-568;width:1409;height:10" type="#_x0000_t75" stroked="false">
              <v:imagedata r:id="rId981" o:title=""/>
            </v:shape>
            <v:shape style="position:absolute;left:7266;top:-568;width:2437;height:10" type="#_x0000_t75" stroked="false">
              <v:imagedata r:id="rId982" o:title=""/>
            </v:shape>
            <w10:wrap type="none"/>
          </v:group>
        </w:pict>
      </w:r>
      <w:r>
        <w:rPr>
          <w:rFonts w:ascii="Times New Roman" w:hAnsi="Times New Roman" w:cs="Times New Roman" w:eastAsia="Times New Roman" w:hint="default"/>
        </w:rPr>
        <w:t>25</w:t>
      </w:r>
      <w:r>
        <w:rPr/>
        <w:t>、股本</w:t>
      </w:r>
      <w:r>
        <w:rPr>
          <w:b w:val="0"/>
          <w:bCs w:val="0"/>
        </w:rPr>
      </w:r>
    </w:p>
    <w:p>
      <w:pPr>
        <w:spacing w:line="240" w:lineRule="auto" w:before="12"/>
        <w:rPr>
          <w:rFonts w:ascii="宋体" w:hAnsi="宋体" w:cs="宋体" w:eastAsia="宋体" w:hint="default"/>
          <w:b/>
          <w:bCs/>
          <w:sz w:val="17"/>
          <w:szCs w:val="17"/>
        </w:rPr>
      </w:pPr>
    </w:p>
    <w:p>
      <w:pPr>
        <w:pStyle w:val="BodyText"/>
        <w:spacing w:line="240" w:lineRule="auto" w:before="36"/>
        <w:ind w:left="7579" w:right="0"/>
        <w:jc w:val="left"/>
      </w:pPr>
      <w:r>
        <w:rPr/>
        <w:pict>
          <v:shape style="position:absolute;margin-left:50.880001pt;margin-top:28.253687pt;width:.48002pt;height:.48pt;mso-position-horizontal-relative:page;mso-position-vertical-relative:paragraph;z-index:14920" type="#_x0000_t75" stroked="false">
            <v:imagedata r:id="rId1024" o:title=""/>
          </v:shape>
        </w:pict>
      </w:r>
      <w:r>
        <w:rPr/>
        <w:pict>
          <v:shape style="position:absolute;margin-left:541.299988pt;margin-top:28.253687pt;width:.48pt;height:.48pt;mso-position-horizontal-relative:page;mso-position-vertical-relative:paragraph;z-index:14944" type="#_x0000_t75" stroked="false">
            <v:imagedata r:id="rId1024" o:title=""/>
          </v:shape>
        </w:pict>
      </w:r>
      <w:r>
        <w:rPr/>
        <w:pict>
          <v:shape style="position:absolute;margin-left:50.880001pt;margin-top:48.893665pt;width:.48pt;height:.12pt;mso-position-horizontal-relative:page;mso-position-vertical-relative:paragraph;z-index:14968" type="#_x0000_t75" stroked="false">
            <v:imagedata r:id="rId1025" o:title=""/>
          </v:shape>
        </w:pict>
      </w:r>
      <w:r>
        <w:rPr/>
        <w:pict>
          <v:shape style="position:absolute;margin-left:203.089996pt;margin-top:48.893665pt;width:.48pt;height:.12pt;mso-position-horizontal-relative:page;mso-position-vertical-relative:paragraph;z-index:14992" type="#_x0000_t75" stroked="false">
            <v:imagedata r:id="rId1025" o:title=""/>
          </v:shape>
        </w:pict>
      </w:r>
      <w:r>
        <w:rPr/>
        <w:pict>
          <v:shape style="position:absolute;margin-left:541.299988pt;margin-top:48.893665pt;width:.47998pt;height:.12pt;mso-position-horizontal-relative:page;mso-position-vertical-relative:paragraph;z-index:15016" type="#_x0000_t75" stroked="false">
            <v:imagedata r:id="rId1025" o:title=""/>
          </v:shape>
        </w:pict>
      </w:r>
      <w:r>
        <w:rPr/>
        <w:pict>
          <v:shape style="position:absolute;margin-left:294.529999pt;margin-top:44.093647pt;width:154.74902pt;height:5.355pt;mso-position-horizontal-relative:page;mso-position-vertical-relative:paragraph;z-index:-1427416" type="#_x0000_t75" stroked="false">
            <v:imagedata r:id="rId1026" o:title=""/>
          </v:shape>
        </w:pict>
      </w:r>
      <w:r>
        <w:rPr/>
        <w:pict>
          <v:group style="position:absolute;margin-left:50.640011pt;margin-top:64.853645pt;width:491.15pt;height:5.4pt;mso-position-horizontal-relative:page;mso-position-vertical-relative:paragraph;z-index:-1427392" coordorigin="1013,1297" coordsize="9823,108">
            <v:shape style="position:absolute;left:1013;top:1297;width:3068;height:108" type="#_x0000_t75" stroked="false">
              <v:imagedata r:id="rId1027" o:title=""/>
            </v:shape>
            <v:shape style="position:absolute;left:4057;top:1393;width:1848;height:12" type="#_x0000_t75" stroked="false">
              <v:imagedata r:id="rId1028" o:title=""/>
            </v:shape>
            <v:shape style="position:absolute;left:5891;top:1393;width:1719;height:12" type="#_x0000_t75" stroked="false">
              <v:imagedata r:id="rId1029" o:title=""/>
            </v:shape>
            <v:shape style="position:absolute;left:7595;top:1393;width:1407;height:12" type="#_x0000_t75" stroked="false">
              <v:imagedata r:id="rId1030" o:title=""/>
            </v:shape>
            <v:shape style="position:absolute;left:8988;top:1393;width:1848;height:12" type="#_x0000_t75" stroked="false">
              <v:imagedata r:id="rId1031" o:title=""/>
            </v:shape>
            <w10:wrap type="none"/>
          </v:group>
        </w:pict>
      </w:r>
      <w:r>
        <w:rPr/>
        <w:pict>
          <v:group style="position:absolute;margin-left:50.640011pt;margin-top:85.613586pt;width:491.15pt;height:5.4pt;mso-position-horizontal-relative:page;mso-position-vertical-relative:paragraph;z-index:-1427368" coordorigin="1013,1712" coordsize="9823,108">
            <v:shape style="position:absolute;left:1013;top:1712;width:3068;height:108" type="#_x0000_t75" stroked="false">
              <v:imagedata r:id="rId1032" o:title=""/>
            </v:shape>
            <v:shape style="position:absolute;left:4057;top:1808;width:1848;height:12" type="#_x0000_t75" stroked="false">
              <v:imagedata r:id="rId1033" o:title=""/>
            </v:shape>
            <v:shape style="position:absolute;left:5891;top:1808;width:1719;height:12" type="#_x0000_t75" stroked="false">
              <v:imagedata r:id="rId1034" o:title=""/>
            </v:shape>
            <v:shape style="position:absolute;left:7595;top:1808;width:1407;height:12" type="#_x0000_t75" stroked="false">
              <v:imagedata r:id="rId525" o:title=""/>
            </v:shape>
            <v:shape style="position:absolute;left:8988;top:1808;width:1848;height:12" type="#_x0000_t75" stroked="false">
              <v:imagedata r:id="rId1035" o:title=""/>
            </v:shape>
            <w10:wrap type="none"/>
          </v:group>
        </w:pict>
      </w:r>
      <w:r>
        <w:rPr/>
        <w:pict>
          <v:shape style="position:absolute;margin-left:51.360001pt;margin-top:111.413689pt;width:489.960435pt;height:.48pt;mso-position-horizontal-relative:page;mso-position-vertical-relative:paragraph;z-index:-1427344" type="#_x0000_t75" stroked="false">
            <v:imagedata r:id="rId1036" o:title=""/>
          </v:shape>
        </w:pict>
      </w:r>
      <w:r>
        <w:rPr/>
        <w:pict>
          <v:group style="position:absolute;margin-left:50.639996pt;margin-top:127.253677pt;width:491.15pt;height:5.4pt;mso-position-horizontal-relative:page;mso-position-vertical-relative:paragraph;z-index:-1427320" coordorigin="1013,2545" coordsize="9823,108">
            <v:shape style="position:absolute;left:1013;top:2545;width:3068;height:108" type="#_x0000_t75" stroked="false">
              <v:imagedata r:id="rId1032" o:title=""/>
            </v:shape>
            <v:shape style="position:absolute;left:4057;top:2641;width:1848;height:12" type="#_x0000_t75" stroked="false">
              <v:imagedata r:id="rId1033" o:title=""/>
            </v:shape>
            <v:shape style="position:absolute;left:5891;top:2641;width:1719;height:12" type="#_x0000_t75" stroked="false">
              <v:imagedata r:id="rId1034" o:title=""/>
            </v:shape>
            <v:shape style="position:absolute;left:7595;top:2641;width:1407;height:12" type="#_x0000_t75" stroked="false">
              <v:imagedata r:id="rId525" o:title=""/>
            </v:shape>
            <v:shape style="position:absolute;left:8988;top:2641;width:1848;height:12" type="#_x0000_t75" stroked="false">
              <v:imagedata r:id="rId1035" o:title=""/>
            </v:shape>
            <w10:wrap type="none"/>
          </v:group>
        </w:pict>
      </w:r>
      <w:r>
        <w:rPr/>
        <w:pict>
          <v:group style="position:absolute;margin-left:50.639996pt;margin-top:148.013641pt;width:491.15pt;height:5.4pt;mso-position-horizontal-relative:page;mso-position-vertical-relative:paragraph;z-index:-1427296" coordorigin="1013,2960" coordsize="9823,108">
            <v:shape style="position:absolute;left:1013;top:2960;width:3068;height:108" type="#_x0000_t75" stroked="false">
              <v:imagedata r:id="rId1027" o:title=""/>
            </v:shape>
            <v:shape style="position:absolute;left:4057;top:3056;width:1848;height:12" type="#_x0000_t75" stroked="false">
              <v:imagedata r:id="rId1037" o:title=""/>
            </v:shape>
            <v:shape style="position:absolute;left:5891;top:3056;width:1719;height:12" type="#_x0000_t75" stroked="false">
              <v:imagedata r:id="rId1029" o:title=""/>
            </v:shape>
            <v:shape style="position:absolute;left:7595;top:3056;width:1407;height:12" type="#_x0000_t75" stroked="false">
              <v:imagedata r:id="rId1038" o:title=""/>
            </v:shape>
            <v:shape style="position:absolute;left:8988;top:3056;width:1848;height:12" type="#_x0000_t75" stroked="false">
              <v:imagedata r:id="rId1039" o:title=""/>
            </v:shape>
            <w10:wrap type="none"/>
          </v:group>
        </w:pict>
      </w:r>
      <w:r>
        <w:rPr/>
        <w:pict>
          <v:group style="position:absolute;margin-left:50.640011pt;margin-top:168.773682pt;width:491.15pt;height:5.4pt;mso-position-horizontal-relative:page;mso-position-vertical-relative:paragraph;z-index:-1427272" coordorigin="1013,3375" coordsize="9823,108">
            <v:shape style="position:absolute;left:1013;top:3375;width:3068;height:108" type="#_x0000_t75" stroked="false">
              <v:imagedata r:id="rId1032" o:title=""/>
            </v:shape>
            <v:shape style="position:absolute;left:4057;top:3471;width:1848;height:12" type="#_x0000_t75" stroked="false">
              <v:imagedata r:id="rId1037" o:title=""/>
            </v:shape>
            <v:shape style="position:absolute;left:5891;top:3471;width:1719;height:12" type="#_x0000_t75" stroked="false">
              <v:imagedata r:id="rId1029" o:title=""/>
            </v:shape>
            <v:shape style="position:absolute;left:7595;top:3471;width:1407;height:12" type="#_x0000_t75" stroked="false">
              <v:imagedata r:id="rId1038" o:title=""/>
            </v:shape>
            <v:shape style="position:absolute;left:8988;top:3471;width:1848;height:12" type="#_x0000_t75" stroked="false">
              <v:imagedata r:id="rId1031" o:title=""/>
            </v:shape>
            <w10:wrap type="none"/>
          </v:group>
        </w:pict>
      </w:r>
      <w:r>
        <w:rPr/>
        <w:pict>
          <v:group style="position:absolute;margin-left:50.639996pt;margin-top:189.533676pt;width:491.15pt;height:5.4pt;mso-position-horizontal-relative:page;mso-position-vertical-relative:paragraph;z-index:-1427248" coordorigin="1013,3791" coordsize="9823,108">
            <v:shape style="position:absolute;left:1013;top:3791;width:3068;height:108" type="#_x0000_t75" stroked="false">
              <v:imagedata r:id="rId1032" o:title=""/>
            </v:shape>
            <v:shape style="position:absolute;left:4057;top:3887;width:1848;height:12" type="#_x0000_t75" stroked="false">
              <v:imagedata r:id="rId1033" o:title=""/>
            </v:shape>
            <v:shape style="position:absolute;left:5891;top:3887;width:1719;height:12" type="#_x0000_t75" stroked="false">
              <v:imagedata r:id="rId1034" o:title=""/>
            </v:shape>
            <v:shape style="position:absolute;left:7595;top:3887;width:1407;height:12" type="#_x0000_t75" stroked="false">
              <v:imagedata r:id="rId525" o:title=""/>
            </v:shape>
            <v:shape style="position:absolute;left:8988;top:3887;width:1848;height:12" type="#_x0000_t75" stroked="false">
              <v:imagedata r:id="rId1035" o:title=""/>
            </v:shape>
            <w10:wrap type="none"/>
          </v:group>
        </w:pict>
      </w:r>
      <w:r>
        <w:rPr/>
        <w:pict>
          <v:group style="position:absolute;margin-left:50.639996pt;margin-top:210.313675pt;width:491.15pt;height:5.4pt;mso-position-horizontal-relative:page;mso-position-vertical-relative:paragraph;z-index:-1427224" coordorigin="1013,4206" coordsize="9823,108">
            <v:shape style="position:absolute;left:1013;top:4206;width:3068;height:108" type="#_x0000_t75" stroked="false">
              <v:imagedata r:id="rId1027" o:title=""/>
            </v:shape>
            <v:shape style="position:absolute;left:4057;top:4302;width:1848;height:12" type="#_x0000_t75" stroked="false">
              <v:imagedata r:id="rId1037" o:title=""/>
            </v:shape>
            <v:shape style="position:absolute;left:5891;top:4302;width:1719;height:12" type="#_x0000_t75" stroked="false">
              <v:imagedata r:id="rId1029" o:title=""/>
            </v:shape>
            <v:shape style="position:absolute;left:7595;top:4302;width:1407;height:12" type="#_x0000_t75" stroked="false">
              <v:imagedata r:id="rId1038" o:title=""/>
            </v:shape>
            <v:shape style="position:absolute;left:8988;top:4302;width:1848;height:12" type="#_x0000_t75" stroked="false">
              <v:imagedata r:id="rId1040" o:title=""/>
            </v:shape>
            <w10:wrap type="none"/>
          </v:group>
        </w:pict>
      </w:r>
      <w:r>
        <w:rPr/>
        <w:t>数量单位：股</w:t>
      </w:r>
    </w:p>
    <w:p>
      <w:pPr>
        <w:spacing w:line="240" w:lineRule="auto" w:before="6"/>
        <w:rPr>
          <w:rFonts w:ascii="宋体" w:hAnsi="宋体" w:cs="宋体" w:eastAsia="宋体" w:hint="default"/>
          <w:sz w:val="19"/>
          <w:szCs w:val="19"/>
        </w:rPr>
      </w:pPr>
    </w:p>
    <w:tbl>
      <w:tblPr>
        <w:tblW w:w="0" w:type="auto"/>
        <w:jc w:val="left"/>
        <w:tblInd w:w="277" w:type="dxa"/>
        <w:tblLayout w:type="fixed"/>
        <w:tblCellMar>
          <w:top w:w="0" w:type="dxa"/>
          <w:left w:w="0" w:type="dxa"/>
          <w:bottom w:w="0" w:type="dxa"/>
          <w:right w:w="0" w:type="dxa"/>
        </w:tblCellMar>
        <w:tblLook w:val="01E0"/>
      </w:tblPr>
      <w:tblGrid>
        <w:gridCol w:w="3044"/>
        <w:gridCol w:w="1834"/>
        <w:gridCol w:w="1704"/>
        <w:gridCol w:w="1393"/>
        <w:gridCol w:w="1834"/>
      </w:tblGrid>
      <w:tr>
        <w:trPr>
          <w:trHeight w:val="300" w:hRule="exact"/>
        </w:trPr>
        <w:tc>
          <w:tcPr>
            <w:tcW w:w="3044"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tabs>
                <w:tab w:pos="542" w:val="left" w:leader="none"/>
              </w:tabs>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1834"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c>
          <w:tcPr>
            <w:tcW w:w="30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480" w:right="0"/>
              <w:jc w:val="left"/>
              <w:rPr>
                <w:rFonts w:ascii="宋体" w:hAnsi="宋体" w:cs="宋体" w:eastAsia="宋体" w:hint="default"/>
                <w:sz w:val="18"/>
                <w:szCs w:val="18"/>
              </w:rPr>
            </w:pPr>
            <w:r>
              <w:rPr>
                <w:rFonts w:ascii="宋体" w:hAnsi="宋体" w:cs="宋体" w:eastAsia="宋体" w:hint="default"/>
                <w:sz w:val="18"/>
                <w:szCs w:val="18"/>
              </w:rPr>
              <w:t>本年变动增减</w:t>
            </w:r>
            <w:r>
              <w:rPr>
                <w:rFonts w:ascii="宋体" w:hAnsi="宋体" w:cs="宋体" w:eastAsia="宋体" w:hint="default"/>
                <w:spacing w:val="-3"/>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8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tc>
      </w:tr>
      <w:tr>
        <w:trPr>
          <w:trHeight w:val="205" w:hRule="exact"/>
        </w:trPr>
        <w:tc>
          <w:tcPr>
            <w:tcW w:w="3044" w:type="dxa"/>
            <w:vMerge/>
            <w:tcBorders>
              <w:left w:val="single" w:sz="4" w:space="0" w:color="000000"/>
              <w:right w:val="single" w:sz="4" w:space="0" w:color="000000"/>
            </w:tcBorders>
          </w:tcPr>
          <w:p>
            <w:pPr/>
          </w:p>
        </w:tc>
        <w:tc>
          <w:tcPr>
            <w:tcW w:w="1834" w:type="dxa"/>
            <w:vMerge/>
            <w:tcBorders>
              <w:left w:val="single" w:sz="4" w:space="0" w:color="000000"/>
              <w:right w:val="single" w:sz="4" w:space="0" w:color="000000"/>
            </w:tcBorders>
          </w:tcPr>
          <w:p>
            <w:pPr/>
          </w:p>
        </w:tc>
        <w:tc>
          <w:tcPr>
            <w:tcW w:w="1704" w:type="dxa"/>
            <w:tcBorders>
              <w:top w:val="single" w:sz="4" w:space="0" w:color="000000"/>
              <w:left w:val="single" w:sz="4" w:space="0" w:color="000000"/>
              <w:bottom w:val="nil" w:sz="6" w:space="0" w:color="auto"/>
              <w:right w:val="single" w:sz="4" w:space="0" w:color="000000"/>
            </w:tcBorders>
          </w:tcPr>
          <w:p>
            <w:pPr/>
          </w:p>
        </w:tc>
        <w:tc>
          <w:tcPr>
            <w:tcW w:w="1393" w:type="dxa"/>
            <w:tcBorders>
              <w:top w:val="single" w:sz="4" w:space="0" w:color="000000"/>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c>
      </w:tr>
      <w:tr>
        <w:trPr>
          <w:trHeight w:val="13" w:hRule="exact"/>
        </w:trPr>
        <w:tc>
          <w:tcPr>
            <w:tcW w:w="3044" w:type="dxa"/>
            <w:vMerge/>
            <w:tcBorders>
              <w:left w:val="single" w:sz="4" w:space="0" w:color="000000"/>
              <w:right w:val="single" w:sz="4" w:space="0" w:color="000000"/>
            </w:tcBorders>
          </w:tcPr>
          <w:p>
            <w:pPr/>
          </w:p>
        </w:tc>
        <w:tc>
          <w:tcPr>
            <w:tcW w:w="1834" w:type="dxa"/>
            <w:vMerge/>
            <w:tcBorders>
              <w:left w:val="single" w:sz="4" w:space="0" w:color="000000"/>
              <w:right w:val="single" w:sz="4" w:space="0" w:color="000000"/>
            </w:tcBorders>
          </w:tcPr>
          <w:p>
            <w:pPr/>
          </w:p>
        </w:tc>
        <w:tc>
          <w:tcPr>
            <w:tcW w:w="1704" w:type="dxa"/>
            <w:tcBorders>
              <w:top w:val="nil" w:sz="6" w:space="0" w:color="auto"/>
              <w:left w:val="nil" w:sz="6" w:space="0" w:color="auto"/>
              <w:bottom w:val="nil" w:sz="6" w:space="0" w:color="auto"/>
              <w:right w:val="nil" w:sz="6" w:space="0" w:color="auto"/>
            </w:tcBorders>
          </w:tcPr>
          <w:p>
            <w:pPr/>
          </w:p>
        </w:tc>
        <w:tc>
          <w:tcPr>
            <w:tcW w:w="1393" w:type="dxa"/>
            <w:tcBorders>
              <w:top w:val="nil" w:sz="6" w:space="0" w:color="auto"/>
              <w:left w:val="nil" w:sz="6" w:space="0" w:color="auto"/>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nil" w:sz="6" w:space="0" w:color="auto"/>
            </w:tcBorders>
          </w:tcPr>
          <w:p>
            <w:pPr/>
          </w:p>
        </w:tc>
      </w:tr>
      <w:tr>
        <w:trPr>
          <w:trHeight w:val="209" w:hRule="exact"/>
        </w:trPr>
        <w:tc>
          <w:tcPr>
            <w:tcW w:w="3044" w:type="dxa"/>
            <w:vMerge/>
            <w:tcBorders>
              <w:left w:val="single" w:sz="4" w:space="0" w:color="000000"/>
              <w:bottom w:val="nil" w:sz="6" w:space="0" w:color="auto"/>
              <w:right w:val="single" w:sz="4" w:space="0" w:color="000000"/>
            </w:tcBorders>
          </w:tcPr>
          <w:p>
            <w:pPr/>
          </w:p>
        </w:tc>
        <w:tc>
          <w:tcPr>
            <w:tcW w:w="1834" w:type="dxa"/>
            <w:vMerge/>
            <w:tcBorders>
              <w:left w:val="single" w:sz="4" w:space="0" w:color="000000"/>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Style w:val="TableParagraph"/>
              <w:spacing w:line="193" w:lineRule="exact"/>
              <w:ind w:left="48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发行新股</w:t>
            </w:r>
            <w:r>
              <w:rPr>
                <w:rFonts w:ascii="宋体" w:hAnsi="宋体" w:cs="宋体" w:eastAsia="宋体" w:hint="default"/>
                <w:sz w:val="18"/>
                <w:szCs w:val="18"/>
              </w:rPr>
            </w:r>
          </w:p>
        </w:tc>
        <w:tc>
          <w:tcPr>
            <w:tcW w:w="1393" w:type="dxa"/>
            <w:tcBorders>
              <w:top w:val="nil" w:sz="6" w:space="0" w:color="auto"/>
              <w:left w:val="single" w:sz="4" w:space="0" w:color="000000"/>
              <w:bottom w:val="nil" w:sz="6" w:space="0" w:color="auto"/>
              <w:right w:val="single" w:sz="4" w:space="0" w:color="000000"/>
            </w:tcBorders>
          </w:tcPr>
          <w:p>
            <w:pPr>
              <w:pStyle w:val="TableParagraph"/>
              <w:spacing w:line="193"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小</w:t>
            </w:r>
            <w:r>
              <w:rPr>
                <w:rFonts w:ascii="宋体" w:hAnsi="宋体" w:cs="宋体" w:eastAsia="宋体" w:hint="default"/>
                <w:spacing w:val="1"/>
                <w:sz w:val="18"/>
                <w:szCs w:val="18"/>
                <w:u w:val="single" w:color="000000"/>
              </w:rPr>
              <w:t> </w:t>
            </w:r>
            <w:r>
              <w:rPr>
                <w:rFonts w:ascii="宋体" w:hAnsi="宋体" w:cs="宋体" w:eastAsia="宋体" w:hint="default"/>
                <w:sz w:val="18"/>
                <w:szCs w:val="18"/>
                <w:u w:val="single" w:color="000000"/>
              </w:rPr>
              <w:t>计</w:t>
            </w:r>
            <w:r>
              <w:rPr>
                <w:rFonts w:ascii="宋体" w:hAnsi="宋体" w:cs="宋体" w:eastAsia="宋体" w:hint="default"/>
                <w:sz w:val="18"/>
                <w:szCs w:val="18"/>
              </w:rPr>
            </w:r>
          </w:p>
        </w:tc>
        <w:tc>
          <w:tcPr>
            <w:tcW w:w="1834" w:type="dxa"/>
            <w:tcBorders>
              <w:top w:val="nil" w:sz="6" w:space="0" w:color="auto"/>
              <w:left w:val="single" w:sz="4" w:space="0" w:color="000000"/>
              <w:bottom w:val="nil" w:sz="6" w:space="0" w:color="auto"/>
              <w:right w:val="single" w:sz="4" w:space="0" w:color="000000"/>
            </w:tcBorders>
          </w:tcPr>
          <w:p>
            <w:pPr/>
          </w:p>
        </w:tc>
      </w:tr>
      <w:tr>
        <w:trPr>
          <w:trHeight w:val="415"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834" w:type="dxa"/>
            <w:tcBorders>
              <w:top w:val="nil" w:sz="6" w:space="0" w:color="auto"/>
              <w:left w:val="single" w:sz="4" w:space="0" w:color="000000"/>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044" w:type="dxa"/>
            <w:tcBorders>
              <w:top w:val="nil" w:sz="6" w:space="0" w:color="auto"/>
              <w:left w:val="single" w:sz="4" w:space="0" w:color="000000"/>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417"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834" w:type="dxa"/>
            <w:tcBorders>
              <w:top w:val="nil" w:sz="6" w:space="0" w:color="auto"/>
              <w:left w:val="single" w:sz="4" w:space="0" w:color="000000"/>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834" w:type="dxa"/>
            <w:tcBorders>
              <w:top w:val="nil" w:sz="6" w:space="0" w:color="auto"/>
              <w:left w:val="single" w:sz="4" w:space="0" w:color="000000"/>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044" w:type="dxa"/>
            <w:tcBorders>
              <w:top w:val="nil" w:sz="6" w:space="0" w:color="auto"/>
              <w:left w:val="single" w:sz="4" w:space="0" w:color="000000"/>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84,000,000.00</w:t>
            </w: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84,000,000.00</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84,000,000.00</w:t>
            </w:r>
          </w:p>
        </w:tc>
      </w:tr>
      <w:tr>
        <w:trPr>
          <w:trHeight w:val="108" w:hRule="exact"/>
        </w:trPr>
        <w:tc>
          <w:tcPr>
            <w:tcW w:w="3044" w:type="dxa"/>
            <w:tcBorders>
              <w:top w:val="nil" w:sz="6" w:space="0" w:color="auto"/>
              <w:left w:val="single" w:sz="4" w:space="0" w:color="000000"/>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15"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2"/>
              <w:jc w:val="right"/>
              <w:rPr>
                <w:rFonts w:ascii="Times New Roman" w:hAnsi="Times New Roman" w:cs="Times New Roman" w:eastAsia="Times New Roman" w:hint="default"/>
                <w:sz w:val="18"/>
                <w:szCs w:val="18"/>
              </w:rPr>
            </w:pPr>
            <w:r>
              <w:rPr>
                <w:rFonts w:ascii="Times New Roman"/>
                <w:spacing w:val="-1"/>
                <w:sz w:val="18"/>
              </w:rPr>
              <w:t>27,242,955.00</w:t>
            </w: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2"/>
              <w:jc w:val="right"/>
              <w:rPr>
                <w:rFonts w:ascii="Times New Roman" w:hAnsi="Times New Roman" w:cs="Times New Roman" w:eastAsia="Times New Roman" w:hint="default"/>
                <w:sz w:val="18"/>
                <w:szCs w:val="18"/>
              </w:rPr>
            </w:pPr>
            <w:r>
              <w:rPr>
                <w:rFonts w:ascii="Times New Roman"/>
                <w:spacing w:val="-1"/>
                <w:sz w:val="18"/>
              </w:rPr>
              <w:t>27,242,955.00</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27,242,955.00</w:t>
            </w:r>
          </w:p>
        </w:tc>
      </w:tr>
      <w:tr>
        <w:trPr>
          <w:trHeight w:val="108" w:hRule="exact"/>
        </w:trPr>
        <w:tc>
          <w:tcPr>
            <w:tcW w:w="3044" w:type="dxa"/>
            <w:tcBorders>
              <w:top w:val="nil" w:sz="6" w:space="0" w:color="auto"/>
              <w:left w:val="single" w:sz="4" w:space="0" w:color="000000"/>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658"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2"/>
              <w:jc w:val="right"/>
              <w:rPr>
                <w:rFonts w:ascii="Times New Roman" w:hAnsi="Times New Roman" w:cs="Times New Roman" w:eastAsia="Times New Roman" w:hint="default"/>
                <w:sz w:val="18"/>
                <w:szCs w:val="18"/>
              </w:rPr>
            </w:pPr>
            <w:r>
              <w:rPr>
                <w:rFonts w:ascii="Times New Roman"/>
                <w:spacing w:val="-1"/>
                <w:sz w:val="18"/>
              </w:rPr>
              <w:t>56,757,045.00</w:t>
            </w: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2"/>
              <w:jc w:val="right"/>
              <w:rPr>
                <w:rFonts w:ascii="Times New Roman" w:hAnsi="Times New Roman" w:cs="Times New Roman" w:eastAsia="Times New Roman" w:hint="default"/>
                <w:sz w:val="18"/>
                <w:szCs w:val="18"/>
              </w:rPr>
            </w:pPr>
            <w:r>
              <w:rPr>
                <w:rFonts w:ascii="Times New Roman"/>
                <w:spacing w:val="-1"/>
                <w:sz w:val="18"/>
              </w:rPr>
              <w:t>56,757,045.00</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56,757,045.00</w:t>
            </w:r>
          </w:p>
        </w:tc>
      </w:tr>
      <w:tr>
        <w:trPr>
          <w:trHeight w:val="108" w:hRule="exact"/>
        </w:trPr>
        <w:tc>
          <w:tcPr>
            <w:tcW w:w="3044" w:type="dxa"/>
            <w:tcBorders>
              <w:top w:val="nil" w:sz="6" w:space="0" w:color="auto"/>
              <w:left w:val="single" w:sz="4" w:space="0" w:color="000000"/>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外资持股</w:t>
            </w:r>
          </w:p>
        </w:tc>
        <w:tc>
          <w:tcPr>
            <w:tcW w:w="1834" w:type="dxa"/>
            <w:tcBorders>
              <w:top w:val="nil" w:sz="6" w:space="0" w:color="auto"/>
              <w:left w:val="single" w:sz="4" w:space="0" w:color="000000"/>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044" w:type="dxa"/>
            <w:tcBorders>
              <w:top w:val="nil" w:sz="6" w:space="0" w:color="auto"/>
              <w:left w:val="single" w:sz="4" w:space="0" w:color="000000"/>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834" w:type="dxa"/>
            <w:tcBorders>
              <w:top w:val="nil" w:sz="6" w:space="0" w:color="auto"/>
              <w:left w:val="single" w:sz="4" w:space="0" w:color="000000"/>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110" w:hRule="exact"/>
        </w:trPr>
        <w:tc>
          <w:tcPr>
            <w:tcW w:w="3044" w:type="dxa"/>
            <w:tcBorders>
              <w:top w:val="nil" w:sz="6" w:space="0" w:color="auto"/>
              <w:left w:val="single" w:sz="4" w:space="0" w:color="000000"/>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658"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1834" w:type="dxa"/>
            <w:tcBorders>
              <w:top w:val="nil" w:sz="6" w:space="0" w:color="auto"/>
              <w:left w:val="single" w:sz="4" w:space="0" w:color="000000"/>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044" w:type="dxa"/>
            <w:tcBorders>
              <w:top w:val="nil" w:sz="6" w:space="0" w:color="auto"/>
              <w:left w:val="single" w:sz="4" w:space="0" w:color="000000"/>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288"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701" w:right="0"/>
              <w:jc w:val="left"/>
              <w:rPr>
                <w:rFonts w:ascii="宋体" w:hAnsi="宋体" w:cs="宋体" w:eastAsia="宋体" w:hint="default"/>
                <w:sz w:val="18"/>
                <w:szCs w:val="18"/>
              </w:rPr>
            </w:pPr>
            <w:r>
              <w:rPr>
                <w:rFonts w:ascii="宋体" w:hAnsi="宋体" w:cs="宋体" w:eastAsia="宋体" w:hint="default"/>
                <w:b/>
                <w:bCs/>
                <w:sz w:val="18"/>
                <w:szCs w:val="18"/>
              </w:rPr>
              <w:t>有限售条件股份合计</w:t>
            </w:r>
            <w:r>
              <w:rPr>
                <w:rFonts w:ascii="宋体" w:hAnsi="宋体" w:cs="宋体" w:eastAsia="宋体" w:hint="default"/>
                <w:sz w:val="18"/>
                <w:szCs w:val="18"/>
              </w:rPr>
            </w:r>
          </w:p>
        </w:tc>
        <w:tc>
          <w:tcPr>
            <w:tcW w:w="18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84,000,000.00</w:t>
            </w: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84,000,000.00</w:t>
            </w:r>
            <w:r>
              <w:rPr>
                <w:rFonts w:ascii="Times New Roman"/>
                <w:spacing w:val="-1"/>
                <w:sz w:val="18"/>
              </w:rPr>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84,000,000.00</w:t>
            </w:r>
            <w:r>
              <w:rPr>
                <w:rFonts w:ascii="Times New Roman"/>
                <w:spacing w:val="-1"/>
                <w:sz w:val="18"/>
              </w:rPr>
            </w:r>
          </w:p>
        </w:tc>
      </w:tr>
      <w:tr>
        <w:trPr>
          <w:trHeight w:val="434"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二、无限售条件流通股份</w:t>
            </w:r>
          </w:p>
        </w:tc>
        <w:tc>
          <w:tcPr>
            <w:tcW w:w="1834" w:type="dxa"/>
            <w:tcBorders>
              <w:top w:val="single" w:sz="4" w:space="0" w:color="000000"/>
              <w:left w:val="single" w:sz="4" w:space="0" w:color="000000"/>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044" w:type="dxa"/>
            <w:tcBorders>
              <w:top w:val="nil" w:sz="6" w:space="0" w:color="auto"/>
              <w:left w:val="single" w:sz="4" w:space="0" w:color="000000"/>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834" w:type="dxa"/>
            <w:tcBorders>
              <w:top w:val="nil" w:sz="6" w:space="0" w:color="auto"/>
              <w:left w:val="single" w:sz="4" w:space="0" w:color="000000"/>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28,000,000.00</w:t>
            </w:r>
          </w:p>
        </w:tc>
        <w:tc>
          <w:tcPr>
            <w:tcW w:w="1393"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2"/>
              <w:jc w:val="right"/>
              <w:rPr>
                <w:rFonts w:ascii="Times New Roman" w:hAnsi="Times New Roman" w:cs="Times New Roman" w:eastAsia="Times New Roman" w:hint="default"/>
                <w:sz w:val="18"/>
                <w:szCs w:val="18"/>
              </w:rPr>
            </w:pPr>
            <w:r>
              <w:rPr>
                <w:rFonts w:ascii="Times New Roman"/>
                <w:spacing w:val="-1"/>
                <w:sz w:val="18"/>
              </w:rPr>
              <w:t>28,000,000.00</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28,000,000.00</w:t>
            </w:r>
          </w:p>
        </w:tc>
      </w:tr>
      <w:tr>
        <w:trPr>
          <w:trHeight w:val="108" w:hRule="exact"/>
        </w:trPr>
        <w:tc>
          <w:tcPr>
            <w:tcW w:w="3044" w:type="dxa"/>
            <w:tcBorders>
              <w:top w:val="nil" w:sz="6" w:space="0" w:color="auto"/>
              <w:left w:val="single" w:sz="4" w:space="0" w:color="000000"/>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834" w:type="dxa"/>
            <w:tcBorders>
              <w:top w:val="nil" w:sz="6" w:space="0" w:color="auto"/>
              <w:left w:val="single" w:sz="4" w:space="0" w:color="000000"/>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044" w:type="dxa"/>
            <w:tcBorders>
              <w:top w:val="nil" w:sz="6" w:space="0" w:color="auto"/>
              <w:left w:val="single" w:sz="4" w:space="0" w:color="000000"/>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834" w:type="dxa"/>
            <w:tcBorders>
              <w:top w:val="nil" w:sz="6" w:space="0" w:color="auto"/>
              <w:left w:val="single" w:sz="4" w:space="0" w:color="000000"/>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110" w:hRule="exact"/>
        </w:trPr>
        <w:tc>
          <w:tcPr>
            <w:tcW w:w="3044" w:type="dxa"/>
            <w:tcBorders>
              <w:top w:val="nil" w:sz="6" w:space="0" w:color="auto"/>
              <w:left w:val="single" w:sz="4" w:space="0" w:color="000000"/>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834" w:type="dxa"/>
            <w:tcBorders>
              <w:top w:val="nil" w:sz="6" w:space="0" w:color="auto"/>
              <w:left w:val="single" w:sz="4" w:space="0" w:color="000000"/>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044" w:type="dxa"/>
            <w:tcBorders>
              <w:top w:val="nil" w:sz="6" w:space="0" w:color="auto"/>
              <w:left w:val="single" w:sz="4" w:space="0" w:color="000000"/>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single" w:sz="4" w:space="0" w:color="000000"/>
            </w:tcBorders>
          </w:tcPr>
          <w:p>
            <w:pPr/>
          </w:p>
        </w:tc>
        <w:tc>
          <w:tcPr>
            <w:tcW w:w="1704" w:type="dxa"/>
            <w:tcBorders>
              <w:top w:val="nil" w:sz="6" w:space="0" w:color="auto"/>
              <w:left w:val="single" w:sz="4" w:space="0" w:color="000000"/>
              <w:bottom w:val="nil" w:sz="6" w:space="0" w:color="auto"/>
              <w:right w:val="single" w:sz="4" w:space="0" w:color="000000"/>
            </w:tcBorders>
          </w:tcPr>
          <w:p>
            <w:pPr/>
          </w:p>
        </w:tc>
        <w:tc>
          <w:tcPr>
            <w:tcW w:w="1393"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r>
      <w:tr>
        <w:trPr>
          <w:trHeight w:val="300"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521" w:right="0"/>
              <w:jc w:val="left"/>
              <w:rPr>
                <w:rFonts w:ascii="宋体" w:hAnsi="宋体" w:cs="宋体" w:eastAsia="宋体" w:hint="default"/>
                <w:sz w:val="18"/>
                <w:szCs w:val="18"/>
              </w:rPr>
            </w:pPr>
            <w:r>
              <w:rPr>
                <w:rFonts w:ascii="宋体" w:hAnsi="宋体" w:cs="宋体" w:eastAsia="宋体" w:hint="default"/>
                <w:b/>
                <w:bCs/>
                <w:sz w:val="18"/>
                <w:szCs w:val="18"/>
              </w:rPr>
              <w:t>无限售条件流通股份合计</w:t>
            </w:r>
            <w:r>
              <w:rPr>
                <w:rFonts w:ascii="宋体" w:hAnsi="宋体" w:cs="宋体" w:eastAsia="宋体" w:hint="default"/>
                <w:sz w:val="18"/>
                <w:szCs w:val="18"/>
              </w:rPr>
            </w:r>
          </w:p>
        </w:tc>
        <w:tc>
          <w:tcPr>
            <w:tcW w:w="1834" w:type="dxa"/>
            <w:tcBorders>
              <w:top w:val="nil" w:sz="6" w:space="0" w:color="auto"/>
              <w:left w:val="single" w:sz="4" w:space="0" w:color="000000"/>
              <w:bottom w:val="nil" w:sz="6" w:space="0" w:color="auto"/>
              <w:right w:val="single" w:sz="4" w:space="0" w:color="000000"/>
            </w:tcBorders>
          </w:tcPr>
          <w:p>
            <w:pPr/>
          </w:p>
        </w:tc>
        <w:tc>
          <w:tcPr>
            <w:tcW w:w="170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28,000,000.00</w:t>
            </w:r>
          </w:p>
        </w:tc>
        <w:tc>
          <w:tcPr>
            <w:tcW w:w="139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28,000,000.00</w:t>
            </w:r>
            <w:r>
              <w:rPr>
                <w:rFonts w:ascii="Times New Roman"/>
                <w:spacing w:val="-1"/>
                <w:sz w:val="18"/>
              </w:rPr>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112,000,000.00</w:t>
            </w:r>
            <w:r>
              <w:rPr>
                <w:rFonts w:ascii="Times New Roman"/>
                <w:spacing w:val="-1"/>
                <w:sz w:val="18"/>
              </w:rPr>
            </w:r>
          </w:p>
        </w:tc>
      </w:tr>
      <w:tr>
        <w:trPr>
          <w:trHeight w:val="406" w:hRule="exact"/>
        </w:trPr>
        <w:tc>
          <w:tcPr>
            <w:tcW w:w="304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股份总数</w:t>
            </w:r>
            <w:r>
              <w:rPr>
                <w:rFonts w:ascii="宋体" w:hAnsi="宋体" w:cs="宋体" w:eastAsia="宋体" w:hint="default"/>
                <w:sz w:val="18"/>
                <w:szCs w:val="18"/>
              </w:rPr>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84,000,000.00</w:t>
            </w:r>
            <w:r>
              <w:rPr>
                <w:rFonts w:ascii="Times New Roman"/>
                <w:b/>
                <w:spacing w:val="-1"/>
                <w:sz w:val="18"/>
              </w:rPr>
            </w:r>
            <w:r>
              <w:rPr>
                <w:rFonts w:ascii="Times New Roman"/>
                <w:spacing w:val="-1"/>
                <w:sz w:val="18"/>
              </w:rPr>
            </w:r>
          </w:p>
        </w:tc>
        <w:tc>
          <w:tcPr>
            <w:tcW w:w="1704" w:type="dxa"/>
            <w:tcBorders>
              <w:top w:val="single" w:sz="4" w:space="0" w:color="000000"/>
              <w:left w:val="single" w:sz="4" w:space="0" w:color="000000"/>
              <w:bottom w:val="single" w:sz="15"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b/>
                <w:spacing w:val="-1"/>
                <w:sz w:val="18"/>
              </w:rPr>
              <w:t>28,000,000.00</w:t>
            </w:r>
            <w:r>
              <w:rPr>
                <w:rFonts w:ascii="Times New Roman"/>
                <w:spacing w:val="-1"/>
                <w:sz w:val="18"/>
              </w:rPr>
            </w:r>
          </w:p>
        </w:tc>
        <w:tc>
          <w:tcPr>
            <w:tcW w:w="1393" w:type="dxa"/>
            <w:tcBorders>
              <w:top w:val="nil" w:sz="6" w:space="0" w:color="auto"/>
              <w:left w:val="single" w:sz="4" w:space="0" w:color="000000"/>
              <w:bottom w:val="single" w:sz="15"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b/>
                <w:spacing w:val="-1"/>
                <w:sz w:val="18"/>
              </w:rPr>
              <w:t>28,000,000.00</w:t>
            </w:r>
            <w:r>
              <w:rPr>
                <w:rFonts w:ascii="Times New Roman"/>
                <w:spacing w:val="-1"/>
                <w:sz w:val="18"/>
              </w:rPr>
            </w:r>
          </w:p>
        </w:tc>
        <w:tc>
          <w:tcPr>
            <w:tcW w:w="1834" w:type="dxa"/>
            <w:tcBorders>
              <w:top w:val="nil" w:sz="6" w:space="0" w:color="auto"/>
              <w:left w:val="single" w:sz="4" w:space="0" w:color="000000"/>
              <w:bottom w:val="single" w:sz="15"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b/>
                <w:spacing w:val="-1"/>
                <w:sz w:val="18"/>
              </w:rPr>
              <w:t>112,000,000.00</w:t>
            </w:r>
            <w:r>
              <w:rPr>
                <w:rFonts w:ascii="Times New Roman"/>
                <w:spacing w:val="-1"/>
                <w:sz w:val="18"/>
              </w:rPr>
            </w:r>
          </w:p>
        </w:tc>
      </w:tr>
    </w:tbl>
    <w:p>
      <w:pPr>
        <w:pStyle w:val="BodyText"/>
        <w:spacing w:line="240" w:lineRule="auto" w:before="138"/>
        <w:ind w:left="760" w:right="0"/>
        <w:jc w:val="left"/>
      </w:pPr>
      <w:r>
        <w:rPr/>
        <w:pict>
          <v:group style="position:absolute;margin-left:50.639996pt;margin-top:-187.266327pt;width:490.7pt;height:5.55pt;mso-position-horizontal-relative:page;mso-position-vertical-relative:paragraph;z-index:-1427200" coordorigin="1013,-3745" coordsize="9814,111">
            <v:shape style="position:absolute;left:1013;top:-3745;width:3068;height:110" type="#_x0000_t75" stroked="false">
              <v:imagedata r:id="rId1041" o:title=""/>
            </v:shape>
            <v:shape style="position:absolute;left:4057;top:-3649;width:1848;height:14" type="#_x0000_t75" stroked="false">
              <v:imagedata r:id="rId1033" o:title=""/>
            </v:shape>
            <v:shape style="position:absolute;left:5891;top:-3649;width:1719;height:14" type="#_x0000_t75" stroked="false">
              <v:imagedata r:id="rId1034" o:title=""/>
            </v:shape>
            <v:shape style="position:absolute;left:7595;top:-3649;width:1407;height:14" type="#_x0000_t75" stroked="false">
              <v:imagedata r:id="rId525" o:title=""/>
            </v:shape>
            <v:shape style="position:absolute;left:8988;top:-3645;width:1838;height:10" type="#_x0000_t75" stroked="false">
              <v:imagedata r:id="rId1042" o:title=""/>
            </v:shape>
            <w10:wrap type="none"/>
          </v:group>
        </w:pict>
      </w:r>
      <w:r>
        <w:rPr/>
        <w:pict>
          <v:group style="position:absolute;margin-left:50.639996pt;margin-top:-166.386353pt;width:491.15pt;height:5.4pt;mso-position-horizontal-relative:page;mso-position-vertical-relative:paragraph;z-index:-1427176" coordorigin="1013,-3328" coordsize="9823,108">
            <v:shape style="position:absolute;left:1013;top:-3328;width:3068;height:108" type="#_x0000_t75" stroked="false">
              <v:imagedata r:id="rId1027" o:title=""/>
            </v:shape>
            <v:shape style="position:absolute;left:4057;top:-3232;width:1848;height:12" type="#_x0000_t75" stroked="false">
              <v:imagedata r:id="rId1043" o:title=""/>
            </v:shape>
            <v:shape style="position:absolute;left:5891;top:-3232;width:1719;height:12" type="#_x0000_t75" stroked="false">
              <v:imagedata r:id="rId1029" o:title=""/>
            </v:shape>
            <v:shape style="position:absolute;left:7595;top:-3232;width:1407;height:12" type="#_x0000_t75" stroked="false">
              <v:imagedata r:id="rId1038" o:title=""/>
            </v:shape>
            <v:shape style="position:absolute;left:8988;top:-3232;width:1848;height:12" type="#_x0000_t75" stroked="false">
              <v:imagedata r:id="rId1039" o:title=""/>
            </v:shape>
            <w10:wrap type="none"/>
          </v:group>
        </w:pict>
      </w:r>
      <w:r>
        <w:rPr/>
        <w:pict>
          <v:group style="position:absolute;margin-left:50.640011pt;margin-top:-145.626297pt;width:491.15pt;height:5.4pt;mso-position-horizontal-relative:page;mso-position-vertical-relative:paragraph;z-index:-1427152" coordorigin="1013,-2913" coordsize="9823,108">
            <v:shape style="position:absolute;left:1013;top:-2913;width:3068;height:108" type="#_x0000_t75" stroked="false">
              <v:imagedata r:id="rId1032" o:title=""/>
            </v:shape>
            <v:shape style="position:absolute;left:4057;top:-2817;width:1848;height:12" type="#_x0000_t75" stroked="false">
              <v:imagedata r:id="rId1033" o:title=""/>
            </v:shape>
            <v:shape style="position:absolute;left:5891;top:-2817;width:1719;height:12" type="#_x0000_t75" stroked="false">
              <v:imagedata r:id="rId1034" o:title=""/>
            </v:shape>
            <v:shape style="position:absolute;left:7595;top:-2817;width:1407;height:12" type="#_x0000_t75" stroked="false">
              <v:imagedata r:id="rId525" o:title=""/>
            </v:shape>
            <v:shape style="position:absolute;left:8988;top:-2817;width:1848;height:12" type="#_x0000_t75" stroked="false">
              <v:imagedata r:id="rId1035" o:title=""/>
            </v:shape>
            <w10:wrap type="none"/>
          </v:group>
        </w:pict>
      </w:r>
      <w:r>
        <w:rPr/>
        <w:pict>
          <v:group style="position:absolute;margin-left:50.640011pt;margin-top:-124.866356pt;width:491.15pt;height:5.4pt;mso-position-horizontal-relative:page;mso-position-vertical-relative:paragraph;z-index:-1427128" coordorigin="1013,-2497" coordsize="9823,108">
            <v:shape style="position:absolute;left:1013;top:-2497;width:3068;height:108" type="#_x0000_t75" stroked="false">
              <v:imagedata r:id="rId1027" o:title=""/>
            </v:shape>
            <v:shape style="position:absolute;left:4057;top:-2401;width:1848;height:12" type="#_x0000_t75" stroked="false">
              <v:imagedata r:id="rId1043" o:title=""/>
            </v:shape>
            <v:shape style="position:absolute;left:5891;top:-2401;width:1719;height:12" type="#_x0000_t75" stroked="false">
              <v:imagedata r:id="rId1029" o:title=""/>
            </v:shape>
            <v:shape style="position:absolute;left:7595;top:-2401;width:1407;height:12" type="#_x0000_t75" stroked="false">
              <v:imagedata r:id="rId1038" o:title=""/>
            </v:shape>
            <v:shape style="position:absolute;left:8988;top:-2401;width:1848;height:12" type="#_x0000_t75" stroked="false">
              <v:imagedata r:id="rId1039" o:title=""/>
            </v:shape>
            <w10:wrap type="none"/>
          </v:group>
        </w:pict>
      </w:r>
      <w:r>
        <w:rPr/>
        <w:pict>
          <v:group style="position:absolute;margin-left:50.640011pt;margin-top:-104.106354pt;width:491.15pt;height:5.4pt;mso-position-horizontal-relative:page;mso-position-vertical-relative:paragraph;z-index:-1427104" coordorigin="1013,-2082" coordsize="9823,108">
            <v:shape style="position:absolute;left:1013;top:-2082;width:3068;height:108" type="#_x0000_t75" stroked="false">
              <v:imagedata r:id="rId1027" o:title=""/>
            </v:shape>
            <v:shape style="position:absolute;left:4057;top:-1986;width:1848;height:12" type="#_x0000_t75" stroked="false">
              <v:imagedata r:id="rId1037" o:title=""/>
            </v:shape>
            <v:shape style="position:absolute;left:5891;top:-1986;width:1719;height:12" type="#_x0000_t75" stroked="false">
              <v:imagedata r:id="rId1044" o:title=""/>
            </v:shape>
            <v:shape style="position:absolute;left:7595;top:-1986;width:1407;height:12" type="#_x0000_t75" stroked="false">
              <v:imagedata r:id="rId1038" o:title=""/>
            </v:shape>
            <v:shape style="position:absolute;left:8988;top:-1986;width:1848;height:12" type="#_x0000_t75" stroked="false">
              <v:imagedata r:id="rId1039" o:title=""/>
            </v:shape>
            <w10:wrap type="none"/>
          </v:group>
        </w:pict>
      </w:r>
      <w:r>
        <w:rPr/>
        <w:pict>
          <v:group style="position:absolute;margin-left:50.63998pt;margin-top:-83.346359pt;width:491.15pt;height:5.4pt;mso-position-horizontal-relative:page;mso-position-vertical-relative:paragraph;z-index:-1427080" coordorigin="1013,-1667" coordsize="9823,108">
            <v:shape style="position:absolute;left:1013;top:-1667;width:3068;height:108" type="#_x0000_t75" stroked="false">
              <v:imagedata r:id="rId1032" o:title=""/>
            </v:shape>
            <v:shape style="position:absolute;left:4057;top:-1571;width:1848;height:12" type="#_x0000_t75" stroked="false">
              <v:imagedata r:id="rId1033" o:title=""/>
            </v:shape>
            <v:shape style="position:absolute;left:5891;top:-1571;width:1719;height:12" type="#_x0000_t75" stroked="false">
              <v:imagedata r:id="rId1034" o:title=""/>
            </v:shape>
            <v:shape style="position:absolute;left:7595;top:-1571;width:1407;height:12" type="#_x0000_t75" stroked="false">
              <v:imagedata r:id="rId525" o:title=""/>
            </v:shape>
            <v:shape style="position:absolute;left:8988;top:-1571;width:1848;height:12" type="#_x0000_t75" stroked="false">
              <v:imagedata r:id="rId1035" o:title=""/>
            </v:shape>
            <w10:wrap type="none"/>
          </v:group>
        </w:pict>
      </w:r>
      <w:r>
        <w:rPr/>
        <w:pict>
          <v:group style="position:absolute;margin-left:50.63998pt;margin-top:-62.586357pt;width:490.7pt;height:5.55pt;mso-position-horizontal-relative:page;mso-position-vertical-relative:paragraph;z-index:-1427056" coordorigin="1013,-1252" coordsize="9814,111">
            <v:shape style="position:absolute;left:1013;top:-1252;width:3068;height:110" type="#_x0000_t75" stroked="false">
              <v:imagedata r:id="rId1045" o:title=""/>
            </v:shape>
            <v:shape style="position:absolute;left:4057;top:-1156;width:4945;height:14" type="#_x0000_t75" stroked="false">
              <v:imagedata r:id="rId1046" o:title=""/>
            </v:shape>
            <v:shape style="position:absolute;left:8988;top:-1151;width:1838;height:10" type="#_x0000_t75" stroked="false">
              <v:imagedata r:id="rId1042" o:title=""/>
            </v:shape>
            <w10:wrap type="none"/>
          </v:group>
        </w:pict>
      </w:r>
      <w:r>
        <w:rPr/>
        <w:pict>
          <v:group style="position:absolute;margin-left:50.640011pt;margin-top:-41.706295pt;width:491.15pt;height:5.4pt;mso-position-horizontal-relative:page;mso-position-vertical-relative:paragraph;z-index:-1427032" coordorigin="1013,-834" coordsize="9823,108">
            <v:shape style="position:absolute;left:1013;top:-834;width:3068;height:108" type="#_x0000_t75" stroked="false">
              <v:imagedata r:id="rId1032" o:title=""/>
            </v:shape>
            <v:shape style="position:absolute;left:4057;top:-738;width:1848;height:12" type="#_x0000_t75" stroked="false">
              <v:imagedata r:id="rId1033" o:title=""/>
            </v:shape>
            <v:shape style="position:absolute;left:5891;top:-738;width:1719;height:12" type="#_x0000_t75" stroked="false">
              <v:imagedata r:id="rId1034" o:title=""/>
            </v:shape>
            <v:shape style="position:absolute;left:7595;top:-738;width:1407;height:12" type="#_x0000_t75" stroked="false">
              <v:imagedata r:id="rId525" o:title=""/>
            </v:shape>
            <v:shape style="position:absolute;left:8988;top:-738;width:1848;height:12" type="#_x0000_t75" stroked="false">
              <v:imagedata r:id="rId1035" o:title=""/>
            </v:shape>
            <w10:wrap type="none"/>
          </v:group>
        </w:pict>
      </w:r>
      <w:r>
        <w:rPr/>
        <w:pict>
          <v:group style="position:absolute;margin-left:50.63998pt;margin-top:-20.916355pt;width:491.15pt;height:5.4pt;mso-position-horizontal-relative:page;mso-position-vertical-relative:paragraph;z-index:-1427008" coordorigin="1013,-418" coordsize="9823,108">
            <v:shape style="position:absolute;left:1013;top:-418;width:3068;height:108" type="#_x0000_t75" stroked="false">
              <v:imagedata r:id="rId1027" o:title=""/>
            </v:shape>
            <v:shape style="position:absolute;left:4057;top:-322;width:1848;height:12" type="#_x0000_t75" stroked="false">
              <v:imagedata r:id="rId1037" o:title=""/>
            </v:shape>
            <v:shape style="position:absolute;left:5891;top:-322;width:1719;height:12" type="#_x0000_t75" stroked="false">
              <v:imagedata r:id="rId1029" o:title=""/>
            </v:shape>
            <v:shape style="position:absolute;left:7595;top:-322;width:1407;height:12" type="#_x0000_t75" stroked="false">
              <v:imagedata r:id="rId1038" o:title=""/>
            </v:shape>
            <v:shape style="position:absolute;left:8988;top:-322;width:1848;height:12" type="#_x0000_t75" stroked="false">
              <v:imagedata r:id="rId1031" o:title=""/>
            </v:shape>
            <w10:wrap type="none"/>
          </v:group>
        </w:pict>
      </w:r>
      <w:r>
        <w:rPr/>
        <w:pict>
          <v:group style="position:absolute;margin-left:50.880001pt;margin-top:-.156295pt;width:491.4pt;height:5.4pt;mso-position-horizontal-relative:page;mso-position-vertical-relative:paragraph;z-index:-1426984" coordorigin="1018,-3" coordsize="9828,108">
            <v:shape style="position:absolute;left:1018;top:93;width:10;height:12" type="#_x0000_t75" stroked="false">
              <v:imagedata r:id="rId52" o:title=""/>
            </v:shape>
            <v:shape style="position:absolute;left:1027;top:-3;width:3054;height:108" type="#_x0000_t75" stroked="false">
              <v:imagedata r:id="rId1047" o:title=""/>
            </v:shape>
            <v:group style="position:absolute;left:4062;top:100;width:10;height:2" coordorigin="4062,100" coordsize="10,2">
              <v:shape style="position:absolute;left:4062;top:100;width:10;height:2" coordorigin="4062,100" coordsize="10,0" path="m4062,100l4071,100e" filled="false" stroked="true" strokeweight=".47998pt" strokecolor="#000000">
                <v:path arrowok="t"/>
              </v:shape>
              <v:shape style="position:absolute;left:4071;top:-3;width:1843;height:108" type="#_x0000_t75" stroked="false">
                <v:imagedata r:id="rId1048" o:title=""/>
              </v:shape>
            </v:group>
            <v:group style="position:absolute;left:5895;top:100;width:10;height:2" coordorigin="5895,100" coordsize="10,2">
              <v:shape style="position:absolute;left:5895;top:100;width:10;height:2" coordorigin="5895,100" coordsize="10,0" path="m5895,100l5905,100e" filled="false" stroked="true" strokeweight=".47998pt" strokecolor="#000000">
                <v:path arrowok="t"/>
              </v:shape>
              <v:shape style="position:absolute;left:5905;top:-3;width:1714;height:108" type="#_x0000_t75" stroked="false">
                <v:imagedata r:id="rId1049" o:title=""/>
              </v:shape>
            </v:group>
            <v:group style="position:absolute;left:7600;top:100;width:10;height:2" coordorigin="7600,100" coordsize="10,2">
              <v:shape style="position:absolute;left:7600;top:100;width:10;height:2" coordorigin="7600,100" coordsize="10,0" path="m7600,100l7609,100e" filled="false" stroked="true" strokeweight=".47998pt" strokecolor="#000000">
                <v:path arrowok="t"/>
              </v:shape>
              <v:shape style="position:absolute;left:7609;top:-3;width:1402;height:108" type="#_x0000_t75" stroked="false">
                <v:imagedata r:id="rId1050" o:title=""/>
              </v:shape>
            </v:group>
            <v:group style="position:absolute;left:8992;top:100;width:10;height:2" coordorigin="8992,100" coordsize="10,2">
              <v:shape style="position:absolute;left:8992;top:100;width:10;height:2" coordorigin="8992,100" coordsize="10,0" path="m8992,100l9002,100e" filled="false" stroked="true" strokeweight=".47998pt" strokecolor="#000000">
                <v:path arrowok="t"/>
              </v:shape>
              <v:shape style="position:absolute;left:9002;top:-3;width:1843;height:108" type="#_x0000_t75" stroked="false">
                <v:imagedata r:id="rId1048" o:title=""/>
              </v:shape>
            </v:group>
            <v:group style="position:absolute;left:10826;top:100;width:10;height:2" coordorigin="10826,100" coordsize="10,2">
              <v:shape style="position:absolute;left:10826;top:100;width:10;height:2" coordorigin="10826,100" coordsize="10,0" path="m10826,100l10836,100e" filled="false" stroked="true" strokeweight=".47998pt" strokecolor="#000000">
                <v:path arrowok="t"/>
              </v:shape>
            </v:group>
            <w10:wrap type="none"/>
          </v:group>
        </w:pict>
      </w:r>
      <w:r>
        <w:rPr/>
        <w:t>注：根据公司</w:t>
      </w:r>
      <w:r>
        <w:rPr>
          <w:spacing w:val="-54"/>
        </w:rPr>
        <w:t> </w:t>
      </w:r>
      <w:r>
        <w:rPr>
          <w:rFonts w:ascii="Times New Roman" w:hAnsi="Times New Roman" w:cs="Times New Roman" w:eastAsia="Times New Roman" w:hint="default"/>
        </w:rPr>
        <w:t>2009</w:t>
      </w:r>
      <w:r>
        <w:rPr>
          <w:rFonts w:ascii="Times New Roman" w:hAnsi="Times New Roman" w:cs="Times New Roman" w:eastAsia="Times New Roman" w:hint="default"/>
          <w:spacing w:val="-4"/>
        </w:rPr>
        <w:t> </w:t>
      </w:r>
      <w:r>
        <w:rPr/>
        <w:t>年</w:t>
      </w:r>
      <w:r>
        <w:rPr>
          <w:spacing w:val="-54"/>
        </w:rPr>
        <w:t> </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t>月</w:t>
      </w:r>
      <w:r>
        <w:rPr>
          <w:spacing w:val="-53"/>
        </w:rPr>
        <w:t> </w:t>
      </w:r>
      <w:r>
        <w:rPr>
          <w:rFonts w:ascii="Times New Roman" w:hAnsi="Times New Roman" w:cs="Times New Roman" w:eastAsia="Times New Roman" w:hint="default"/>
        </w:rPr>
        <w:t>16</w:t>
      </w:r>
      <w:r>
        <w:rPr>
          <w:rFonts w:ascii="Times New Roman" w:hAnsi="Times New Roman" w:cs="Times New Roman" w:eastAsia="Times New Roman" w:hint="default"/>
          <w:spacing w:val="-4"/>
        </w:rPr>
        <w:t> </w:t>
      </w:r>
      <w:r>
        <w:rPr/>
        <w:t>日召开的第四次临时股东大会会议决议，并经中国证券监督管理委员会</w:t>
      </w:r>
    </w:p>
    <w:p>
      <w:pPr>
        <w:pStyle w:val="BodyText"/>
        <w:spacing w:line="336" w:lineRule="auto" w:before="115"/>
        <w:ind w:left="340" w:right="0"/>
        <w:jc w:val="left"/>
      </w:pPr>
      <w:r>
        <w:rPr>
          <w:w w:val="100"/>
        </w:rPr>
        <w:t>（证</w:t>
      </w:r>
      <w:r>
        <w:rPr>
          <w:spacing w:val="-3"/>
          <w:w w:val="100"/>
        </w:rPr>
        <w:t>监</w:t>
      </w:r>
      <w:r>
        <w:rPr>
          <w:w w:val="100"/>
        </w:rPr>
        <w:t>许可</w:t>
      </w:r>
      <w:r>
        <w:rPr>
          <w:rFonts w:ascii="Times New Roman" w:hAnsi="Times New Roman" w:cs="Times New Roman" w:eastAsia="Times New Roman" w:hint="default"/>
          <w:spacing w:val="-4"/>
          <w:w w:val="100"/>
        </w:rPr>
        <w:t>[</w:t>
      </w:r>
      <w:r>
        <w:rPr>
          <w:rFonts w:ascii="Times New Roman" w:hAnsi="Times New Roman" w:cs="Times New Roman" w:eastAsia="Times New Roman" w:hint="default"/>
          <w:w w:val="100"/>
        </w:rPr>
        <w:t>2010</w:t>
      </w:r>
      <w:r>
        <w:rPr>
          <w:rFonts w:ascii="Times New Roman" w:hAnsi="Times New Roman" w:cs="Times New Roman" w:eastAsia="Times New Roman" w:hint="default"/>
          <w:spacing w:val="-1"/>
          <w:w w:val="100"/>
        </w:rPr>
        <w:t>]</w:t>
      </w:r>
      <w:r>
        <w:rPr>
          <w:rFonts w:ascii="Times New Roman" w:hAnsi="Times New Roman" w:cs="Times New Roman" w:eastAsia="Times New Roman" w:hint="default"/>
          <w:spacing w:val="-3"/>
          <w:w w:val="100"/>
        </w:rPr>
        <w:t>4</w:t>
      </w:r>
      <w:r>
        <w:rPr>
          <w:rFonts w:ascii="Times New Roman" w:hAnsi="Times New Roman" w:cs="Times New Roman" w:eastAsia="Times New Roman" w:hint="default"/>
          <w:w w:val="100"/>
        </w:rPr>
        <w:t>34</w:t>
      </w:r>
      <w:r>
        <w:rPr>
          <w:rFonts w:ascii="Times New Roman" w:hAnsi="Times New Roman" w:cs="Times New Roman" w:eastAsia="Times New Roman" w:hint="default"/>
          <w:spacing w:val="16"/>
        </w:rPr>
        <w:t> </w:t>
      </w:r>
      <w:r>
        <w:rPr>
          <w:w w:val="100"/>
        </w:rPr>
        <w:t>号</w:t>
      </w:r>
      <w:r>
        <w:rPr>
          <w:spacing w:val="-108"/>
          <w:w w:val="100"/>
        </w:rPr>
        <w:t>）</w:t>
      </w:r>
      <w:r>
        <w:rPr>
          <w:w w:val="100"/>
        </w:rPr>
        <w:t>《关</w:t>
      </w:r>
      <w:r>
        <w:rPr>
          <w:spacing w:val="-3"/>
          <w:w w:val="100"/>
        </w:rPr>
        <w:t>于</w:t>
      </w:r>
      <w:r>
        <w:rPr>
          <w:w w:val="100"/>
        </w:rPr>
        <w:t>核</w:t>
      </w:r>
      <w:r>
        <w:rPr>
          <w:spacing w:val="-3"/>
          <w:w w:val="100"/>
        </w:rPr>
        <w:t>准</w:t>
      </w:r>
      <w:r>
        <w:rPr>
          <w:w w:val="100"/>
        </w:rPr>
        <w:t>北</w:t>
      </w:r>
      <w:r>
        <w:rPr>
          <w:spacing w:val="-3"/>
          <w:w w:val="100"/>
        </w:rPr>
        <w:t>京</w:t>
      </w:r>
      <w:r>
        <w:rPr>
          <w:w w:val="100"/>
        </w:rPr>
        <w:t>数</w:t>
      </w:r>
      <w:r>
        <w:rPr>
          <w:spacing w:val="-3"/>
          <w:w w:val="100"/>
        </w:rPr>
        <w:t>码</w:t>
      </w:r>
      <w:r>
        <w:rPr>
          <w:w w:val="100"/>
        </w:rPr>
        <w:t>视</w:t>
      </w:r>
      <w:r>
        <w:rPr>
          <w:spacing w:val="-3"/>
          <w:w w:val="100"/>
        </w:rPr>
        <w:t>讯</w:t>
      </w:r>
      <w:r>
        <w:rPr>
          <w:w w:val="100"/>
        </w:rPr>
        <w:t>科技</w:t>
      </w:r>
      <w:r>
        <w:rPr>
          <w:spacing w:val="-3"/>
          <w:w w:val="100"/>
        </w:rPr>
        <w:t>股</w:t>
      </w:r>
      <w:r>
        <w:rPr>
          <w:w w:val="100"/>
        </w:rPr>
        <w:t>份</w:t>
      </w:r>
      <w:r>
        <w:rPr>
          <w:spacing w:val="-3"/>
          <w:w w:val="100"/>
        </w:rPr>
        <w:t>有</w:t>
      </w:r>
      <w:r>
        <w:rPr>
          <w:w w:val="100"/>
        </w:rPr>
        <w:t>限</w:t>
      </w:r>
      <w:r>
        <w:rPr>
          <w:spacing w:val="-3"/>
          <w:w w:val="100"/>
        </w:rPr>
        <w:t>公</w:t>
      </w:r>
      <w:r>
        <w:rPr>
          <w:w w:val="100"/>
        </w:rPr>
        <w:t>司</w:t>
      </w:r>
      <w:r>
        <w:rPr>
          <w:spacing w:val="-3"/>
          <w:w w:val="100"/>
        </w:rPr>
        <w:t>首</w:t>
      </w:r>
      <w:r>
        <w:rPr>
          <w:w w:val="100"/>
        </w:rPr>
        <w:t>次</w:t>
      </w:r>
      <w:r>
        <w:rPr>
          <w:spacing w:val="-3"/>
          <w:w w:val="100"/>
        </w:rPr>
        <w:t>公</w:t>
      </w:r>
      <w:r>
        <w:rPr>
          <w:w w:val="100"/>
        </w:rPr>
        <w:t>开发</w:t>
      </w:r>
      <w:r>
        <w:rPr>
          <w:spacing w:val="-3"/>
          <w:w w:val="100"/>
        </w:rPr>
        <w:t>行</w:t>
      </w:r>
      <w:r>
        <w:rPr>
          <w:w w:val="100"/>
        </w:rPr>
        <w:t>股</w:t>
      </w:r>
      <w:r>
        <w:rPr>
          <w:spacing w:val="-3"/>
          <w:w w:val="100"/>
        </w:rPr>
        <w:t>票</w:t>
      </w:r>
      <w:r>
        <w:rPr>
          <w:w w:val="100"/>
        </w:rPr>
        <w:t>并</w:t>
      </w:r>
      <w:r>
        <w:rPr>
          <w:spacing w:val="-3"/>
          <w:w w:val="100"/>
        </w:rPr>
        <w:t>在</w:t>
      </w:r>
      <w:r>
        <w:rPr>
          <w:w w:val="100"/>
        </w:rPr>
        <w:t>创</w:t>
      </w:r>
      <w:r>
        <w:rPr>
          <w:spacing w:val="-3"/>
          <w:w w:val="100"/>
        </w:rPr>
        <w:t>业</w:t>
      </w:r>
      <w:r>
        <w:rPr>
          <w:w w:val="100"/>
        </w:rPr>
        <w:t>板</w:t>
      </w:r>
      <w:r>
        <w:rPr>
          <w:spacing w:val="-3"/>
          <w:w w:val="100"/>
        </w:rPr>
        <w:t>上市</w:t>
      </w:r>
      <w:r>
        <w:rPr>
          <w:w w:val="100"/>
        </w:rPr>
        <w:t>的</w:t>
      </w:r>
      <w:r>
        <w:rPr>
          <w:w w:val="100"/>
        </w:rPr>
        <w:t> 批复</w:t>
      </w:r>
      <w:r>
        <w:rPr>
          <w:spacing w:val="-13"/>
          <w:w w:val="100"/>
        </w:rPr>
        <w:t>》</w:t>
      </w:r>
      <w:r>
        <w:rPr>
          <w:w w:val="100"/>
        </w:rPr>
        <w:t>文</w:t>
      </w:r>
      <w:r>
        <w:rPr>
          <w:spacing w:val="-3"/>
          <w:w w:val="100"/>
        </w:rPr>
        <w:t>核</w:t>
      </w:r>
      <w:r>
        <w:rPr>
          <w:w w:val="100"/>
        </w:rPr>
        <w:t>准</w:t>
      </w:r>
      <w:r>
        <w:rPr>
          <w:spacing w:val="-13"/>
          <w:w w:val="100"/>
        </w:rPr>
        <w:t>，</w:t>
      </w:r>
      <w:r>
        <w:rPr>
          <w:w w:val="100"/>
        </w:rPr>
        <w:t>公</w:t>
      </w:r>
      <w:r>
        <w:rPr>
          <w:spacing w:val="-3"/>
          <w:w w:val="100"/>
        </w:rPr>
        <w:t>司</w:t>
      </w:r>
      <w:r>
        <w:rPr>
          <w:w w:val="100"/>
        </w:rPr>
        <w:t>于</w:t>
      </w:r>
      <w:r>
        <w:rPr>
          <w:spacing w:val="-52"/>
        </w:rPr>
        <w:t> </w:t>
      </w:r>
      <w:r>
        <w:rPr>
          <w:rFonts w:ascii="Times New Roman" w:hAnsi="Times New Roman" w:cs="Times New Roman" w:eastAsia="Times New Roman" w:hint="default"/>
          <w:w w:val="100"/>
        </w:rPr>
        <w:t>2</w:t>
      </w:r>
      <w:r>
        <w:rPr>
          <w:rFonts w:ascii="Times New Roman" w:hAnsi="Times New Roman" w:cs="Times New Roman" w:eastAsia="Times New Roman" w:hint="default"/>
          <w:spacing w:val="-3"/>
          <w:w w:val="100"/>
        </w:rPr>
        <w:t>01</w:t>
      </w:r>
      <w:r>
        <w:rPr>
          <w:rFonts w:ascii="Times New Roman" w:hAnsi="Times New Roman" w:cs="Times New Roman" w:eastAsia="Times New Roman" w:hint="default"/>
          <w:w w:val="100"/>
        </w:rPr>
        <w:t>0</w:t>
      </w:r>
      <w:r>
        <w:rPr>
          <w:rFonts w:ascii="Times New Roman" w:hAnsi="Times New Roman" w:cs="Times New Roman" w:eastAsia="Times New Roman" w:hint="default"/>
        </w:rPr>
        <w:t> </w:t>
      </w:r>
      <w:r>
        <w:rPr>
          <w:w w:val="100"/>
        </w:rPr>
        <w:t>年</w:t>
      </w:r>
      <w:r>
        <w:rPr>
          <w:spacing w:val="-52"/>
        </w:rPr>
        <w:t> </w:t>
      </w:r>
      <w:r>
        <w:rPr>
          <w:rFonts w:ascii="Times New Roman" w:hAnsi="Times New Roman" w:cs="Times New Roman" w:eastAsia="Times New Roman" w:hint="default"/>
          <w:w w:val="100"/>
        </w:rPr>
        <w:t>4</w:t>
      </w:r>
      <w:r>
        <w:rPr>
          <w:rFonts w:ascii="Times New Roman" w:hAnsi="Times New Roman" w:cs="Times New Roman" w:eastAsia="Times New Roman" w:hint="default"/>
          <w:spacing w:val="-3"/>
        </w:rPr>
        <w:t> </w:t>
      </w:r>
      <w:r>
        <w:rPr>
          <w:w w:val="100"/>
        </w:rPr>
        <w:t>月</w:t>
      </w:r>
      <w:r>
        <w:rPr>
          <w:spacing w:val="-53"/>
        </w:rPr>
        <w:t> </w:t>
      </w:r>
      <w:r>
        <w:rPr>
          <w:rFonts w:ascii="Times New Roman" w:hAnsi="Times New Roman" w:cs="Times New Roman" w:eastAsia="Times New Roman" w:hint="default"/>
          <w:spacing w:val="-3"/>
          <w:w w:val="100"/>
        </w:rPr>
        <w:t>2</w:t>
      </w:r>
      <w:r>
        <w:rPr>
          <w:rFonts w:ascii="Times New Roman" w:hAnsi="Times New Roman" w:cs="Times New Roman" w:eastAsia="Times New Roman" w:hint="default"/>
          <w:w w:val="100"/>
        </w:rPr>
        <w:t>6</w:t>
      </w:r>
      <w:r>
        <w:rPr>
          <w:rFonts w:ascii="Times New Roman" w:hAnsi="Times New Roman" w:cs="Times New Roman" w:eastAsia="Times New Roman" w:hint="default"/>
        </w:rPr>
        <w:t> </w:t>
      </w:r>
      <w:r>
        <w:rPr>
          <w:spacing w:val="-3"/>
          <w:w w:val="100"/>
        </w:rPr>
        <w:t>日</w:t>
      </w:r>
      <w:r>
        <w:rPr>
          <w:w w:val="100"/>
        </w:rPr>
        <w:t>公</w:t>
      </w:r>
      <w:r>
        <w:rPr>
          <w:spacing w:val="-3"/>
          <w:w w:val="100"/>
        </w:rPr>
        <w:t>开</w:t>
      </w:r>
      <w:r>
        <w:rPr>
          <w:w w:val="100"/>
        </w:rPr>
        <w:t>发</w:t>
      </w:r>
      <w:r>
        <w:rPr>
          <w:spacing w:val="-3"/>
          <w:w w:val="100"/>
        </w:rPr>
        <w:t>售人</w:t>
      </w:r>
      <w:r>
        <w:rPr>
          <w:w w:val="100"/>
        </w:rPr>
        <w:t>民币</w:t>
      </w:r>
      <w:r>
        <w:rPr>
          <w:spacing w:val="-3"/>
          <w:w w:val="100"/>
        </w:rPr>
        <w:t>普</w:t>
      </w:r>
      <w:r>
        <w:rPr>
          <w:w w:val="100"/>
        </w:rPr>
        <w:t>通</w:t>
      </w:r>
      <w:r>
        <w:rPr>
          <w:spacing w:val="-12"/>
          <w:w w:val="100"/>
        </w:rPr>
        <w:t>股</w:t>
      </w:r>
      <w:r>
        <w:rPr>
          <w:spacing w:val="-3"/>
          <w:w w:val="100"/>
        </w:rPr>
        <w:t>（</w:t>
      </w:r>
      <w:r>
        <w:rPr>
          <w:rFonts w:ascii="Times New Roman" w:hAnsi="Times New Roman" w:cs="Times New Roman" w:eastAsia="Times New Roman" w:hint="default"/>
          <w:w w:val="100"/>
        </w:rPr>
        <w:t>A</w:t>
      </w:r>
      <w:r>
        <w:rPr>
          <w:rFonts w:ascii="Times New Roman" w:hAnsi="Times New Roman" w:cs="Times New Roman" w:eastAsia="Times New Roman" w:hint="default"/>
          <w:spacing w:val="1"/>
        </w:rPr>
        <w:t> </w:t>
      </w:r>
      <w:r>
        <w:rPr>
          <w:spacing w:val="-3"/>
          <w:w w:val="100"/>
        </w:rPr>
        <w:t>股</w:t>
      </w:r>
      <w:r>
        <w:rPr>
          <w:spacing w:val="-106"/>
          <w:w w:val="100"/>
        </w:rPr>
        <w:t>）</w:t>
      </w:r>
      <w:r>
        <w:rPr>
          <w:spacing w:val="-13"/>
          <w:w w:val="100"/>
        </w:rPr>
        <w:t>，</w:t>
      </w:r>
      <w:r>
        <w:rPr>
          <w:w w:val="100"/>
        </w:rPr>
        <w:t>公</w:t>
      </w:r>
      <w:r>
        <w:rPr>
          <w:spacing w:val="-3"/>
          <w:w w:val="100"/>
        </w:rPr>
        <w:t>开</w:t>
      </w:r>
      <w:r>
        <w:rPr>
          <w:w w:val="100"/>
        </w:rPr>
        <w:t>发售</w:t>
      </w:r>
      <w:r>
        <w:rPr>
          <w:spacing w:val="-3"/>
          <w:w w:val="100"/>
        </w:rPr>
        <w:t>后</w:t>
      </w:r>
      <w:r>
        <w:rPr>
          <w:w w:val="100"/>
        </w:rPr>
        <w:t>股</w:t>
      </w:r>
      <w:r>
        <w:rPr>
          <w:spacing w:val="-3"/>
          <w:w w:val="100"/>
        </w:rPr>
        <w:t>本</w:t>
      </w:r>
      <w:r>
        <w:rPr>
          <w:w w:val="100"/>
        </w:rPr>
        <w:t>为</w:t>
      </w:r>
      <w:r>
        <w:rPr>
          <w:spacing w:val="-55"/>
        </w:rPr>
        <w:t> </w:t>
      </w:r>
      <w:r>
        <w:rPr>
          <w:rFonts w:ascii="Times New Roman" w:hAnsi="Times New Roman" w:cs="Times New Roman" w:eastAsia="Times New Roman" w:hint="default"/>
          <w:spacing w:val="-8"/>
          <w:w w:val="100"/>
        </w:rPr>
        <w:t>1</w:t>
      </w:r>
      <w:r>
        <w:rPr>
          <w:rFonts w:ascii="Times New Roman" w:hAnsi="Times New Roman" w:cs="Times New Roman" w:eastAsia="Times New Roman" w:hint="default"/>
          <w:w w:val="100"/>
        </w:rPr>
        <w:t>1,2</w:t>
      </w:r>
      <w:r>
        <w:rPr>
          <w:rFonts w:ascii="Times New Roman" w:hAnsi="Times New Roman" w:cs="Times New Roman" w:eastAsia="Times New Roman" w:hint="default"/>
          <w:spacing w:val="-3"/>
          <w:w w:val="100"/>
        </w:rPr>
        <w:t>0</w:t>
      </w:r>
      <w:r>
        <w:rPr>
          <w:rFonts w:ascii="Times New Roman" w:hAnsi="Times New Roman" w:cs="Times New Roman" w:eastAsia="Times New Roman" w:hint="default"/>
          <w:w w:val="100"/>
        </w:rPr>
        <w:t>0</w:t>
      </w:r>
      <w:r>
        <w:rPr>
          <w:rFonts w:ascii="Times New Roman" w:hAnsi="Times New Roman" w:cs="Times New Roman" w:eastAsia="Times New Roman" w:hint="default"/>
        </w:rPr>
        <w:t> </w:t>
      </w:r>
      <w:r>
        <w:rPr>
          <w:spacing w:val="-3"/>
          <w:w w:val="100"/>
        </w:rPr>
        <w:t>万元。</w:t>
      </w:r>
      <w:r>
        <w:rPr>
          <w:w w:val="100"/>
        </w:rPr>
      </w:r>
    </w:p>
    <w:p>
      <w:pPr>
        <w:pStyle w:val="BodyText"/>
        <w:spacing w:line="240" w:lineRule="auto" w:before="22"/>
        <w:ind w:left="340" w:right="0"/>
        <w:jc w:val="left"/>
      </w:pPr>
      <w:r>
        <w:rPr/>
        <w:t>业经利安达会计师事务所有限公司出具利安达验字</w:t>
      </w:r>
      <w:r>
        <w:rPr>
          <w:rFonts w:ascii="Times New Roman" w:hAnsi="Times New Roman" w:cs="Times New Roman" w:eastAsia="Times New Roman" w:hint="default"/>
        </w:rPr>
        <w:t>(2010)</w:t>
      </w:r>
      <w:r>
        <w:rPr/>
        <w:t>第</w:t>
      </w:r>
      <w:r>
        <w:rPr>
          <w:spacing w:val="-57"/>
        </w:rPr>
        <w:t> </w:t>
      </w:r>
      <w:r>
        <w:rPr>
          <w:rFonts w:ascii="Times New Roman" w:hAnsi="Times New Roman" w:cs="Times New Roman" w:eastAsia="Times New Roman" w:hint="default"/>
        </w:rPr>
        <w:t>1023</w:t>
      </w:r>
      <w:r>
        <w:rPr>
          <w:rFonts w:ascii="Times New Roman" w:hAnsi="Times New Roman" w:cs="Times New Roman" w:eastAsia="Times New Roman" w:hint="default"/>
          <w:spacing w:val="-2"/>
        </w:rPr>
        <w:t> </w:t>
      </w:r>
      <w:r>
        <w:rPr/>
        <w:t>号《验资报告》予以验证。</w:t>
      </w:r>
    </w:p>
    <w:p>
      <w:pPr>
        <w:pStyle w:val="Heading9"/>
        <w:spacing w:line="240" w:lineRule="auto" w:before="194"/>
        <w:ind w:right="0"/>
        <w:jc w:val="left"/>
        <w:rPr>
          <w:b w:val="0"/>
          <w:bCs w:val="0"/>
        </w:rPr>
      </w:pPr>
      <w:r>
        <w:rPr>
          <w:rFonts w:ascii="Times New Roman" w:hAnsi="Times New Roman" w:cs="Times New Roman" w:eastAsia="Times New Roman" w:hint="default"/>
        </w:rPr>
        <w:t>26</w:t>
      </w:r>
      <w:r>
        <w:rPr/>
        <w:t>、资本公积</w:t>
      </w:r>
      <w:r>
        <w:rPr>
          <w:b w:val="0"/>
          <w:bCs w:val="0"/>
        </w:rPr>
      </w:r>
    </w:p>
    <w:p>
      <w:pPr>
        <w:spacing w:after="0" w:line="240" w:lineRule="auto"/>
        <w:jc w:val="left"/>
        <w:sectPr>
          <w:pgSz w:w="11910" w:h="16840"/>
          <w:pgMar w:header="990" w:footer="1184" w:top="1160" w:bottom="1380" w:left="740" w:right="940"/>
        </w:sectPr>
      </w:pPr>
    </w:p>
    <w:tbl>
      <w:tblPr>
        <w:tblW w:w="0" w:type="auto"/>
        <w:jc w:val="left"/>
        <w:tblInd w:w="121" w:type="dxa"/>
        <w:tblLayout w:type="fixed"/>
        <w:tblCellMar>
          <w:top w:w="0" w:type="dxa"/>
          <w:left w:w="0" w:type="dxa"/>
          <w:bottom w:w="0" w:type="dxa"/>
          <w:right w:w="0" w:type="dxa"/>
        </w:tblCellMar>
        <w:tblLook w:val="01E0"/>
      </w:tblPr>
      <w:tblGrid>
        <w:gridCol w:w="2328"/>
        <w:gridCol w:w="1909"/>
        <w:gridCol w:w="1911"/>
        <w:gridCol w:w="1909"/>
        <w:gridCol w:w="1908"/>
      </w:tblGrid>
      <w:tr>
        <w:trPr>
          <w:trHeight w:val="547" w:hRule="exact"/>
        </w:trPr>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2"/>
                <w:szCs w:val="22"/>
              </w:rPr>
            </w:pPr>
          </w:p>
          <w:p>
            <w:pPr>
              <w:pStyle w:val="TableParagraph"/>
              <w:tabs>
                <w:tab w:pos="545" w:val="left" w:leader="none"/>
              </w:tabs>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类</w:t>
              <w:tab/>
              <w:t>别</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2"/>
                <w:szCs w:val="2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年初数</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2"/>
                <w:szCs w:val="22"/>
              </w:rPr>
            </w:pPr>
          </w:p>
          <w:p>
            <w:pPr>
              <w:pStyle w:val="TableParagraph"/>
              <w:spacing w:line="240" w:lineRule="auto"/>
              <w:ind w:left="587"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2"/>
                <w:szCs w:val="22"/>
              </w:rPr>
            </w:pPr>
          </w:p>
          <w:p>
            <w:pPr>
              <w:pStyle w:val="TableParagraph"/>
              <w:spacing w:line="240" w:lineRule="auto"/>
              <w:ind w:left="587"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2"/>
                <w:szCs w:val="2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年末数</w:t>
            </w:r>
          </w:p>
        </w:tc>
      </w:tr>
      <w:tr>
        <w:trPr>
          <w:trHeight w:val="423" w:hRule="exact"/>
        </w:trPr>
        <w:tc>
          <w:tcPr>
            <w:tcW w:w="232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0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62,771,125.26</w:t>
            </w:r>
          </w:p>
        </w:tc>
        <w:tc>
          <w:tcPr>
            <w:tcW w:w="191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535" w:right="0"/>
              <w:jc w:val="left"/>
              <w:rPr>
                <w:rFonts w:ascii="Times New Roman" w:hAnsi="Times New Roman" w:cs="Times New Roman" w:eastAsia="Times New Roman" w:hint="default"/>
                <w:sz w:val="18"/>
                <w:szCs w:val="18"/>
              </w:rPr>
            </w:pPr>
            <w:r>
              <w:rPr>
                <w:rFonts w:ascii="Times New Roman"/>
                <w:sz w:val="18"/>
              </w:rPr>
              <w:t>1,566,845,854.35</w:t>
            </w:r>
          </w:p>
        </w:tc>
        <w:tc>
          <w:tcPr>
            <w:tcW w:w="1909" w:type="dxa"/>
            <w:tcBorders>
              <w:top w:val="single" w:sz="4" w:space="0" w:color="000000"/>
              <w:left w:val="single" w:sz="4" w:space="0" w:color="000000"/>
              <w:bottom w:val="nil" w:sz="6" w:space="0" w:color="auto"/>
              <w:right w:val="single" w:sz="4" w:space="0" w:color="000000"/>
            </w:tcBorders>
          </w:tcPr>
          <w:p>
            <w:pPr/>
          </w:p>
        </w:tc>
        <w:tc>
          <w:tcPr>
            <w:tcW w:w="19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1,629,616,979.61</w:t>
            </w:r>
          </w:p>
        </w:tc>
      </w:tr>
      <w:tr>
        <w:trPr>
          <w:trHeight w:val="108" w:hRule="exact"/>
        </w:trPr>
        <w:tc>
          <w:tcPr>
            <w:tcW w:w="2328" w:type="dxa"/>
            <w:tcBorders>
              <w:top w:val="nil" w:sz="6" w:space="0" w:color="auto"/>
              <w:left w:val="single" w:sz="4" w:space="0" w:color="000000"/>
              <w:bottom w:val="nil" w:sz="6" w:space="0" w:color="auto"/>
              <w:right w:val="nil" w:sz="6" w:space="0" w:color="auto"/>
            </w:tcBorders>
          </w:tcPr>
          <w:p>
            <w:pPr/>
          </w:p>
        </w:tc>
        <w:tc>
          <w:tcPr>
            <w:tcW w:w="1909" w:type="dxa"/>
            <w:tcBorders>
              <w:top w:val="nil" w:sz="6" w:space="0" w:color="auto"/>
              <w:left w:val="nil" w:sz="6" w:space="0" w:color="auto"/>
              <w:bottom w:val="nil" w:sz="6" w:space="0" w:color="auto"/>
              <w:right w:val="single" w:sz="4" w:space="0" w:color="000000"/>
            </w:tcBorders>
          </w:tcPr>
          <w:p>
            <w:pPr/>
          </w:p>
        </w:tc>
        <w:tc>
          <w:tcPr>
            <w:tcW w:w="1911" w:type="dxa"/>
            <w:tcBorders>
              <w:top w:val="nil" w:sz="6" w:space="0" w:color="auto"/>
              <w:left w:val="single" w:sz="4" w:space="0" w:color="000000"/>
              <w:bottom w:val="nil" w:sz="6" w:space="0" w:color="auto"/>
              <w:right w:val="single" w:sz="4" w:space="0" w:color="000000"/>
            </w:tcBorders>
          </w:tcPr>
          <w:p>
            <w:pPr/>
          </w:p>
        </w:tc>
        <w:tc>
          <w:tcPr>
            <w:tcW w:w="1909" w:type="dxa"/>
            <w:tcBorders>
              <w:top w:val="nil" w:sz="6" w:space="0" w:color="auto"/>
              <w:left w:val="single" w:sz="4" w:space="0" w:color="000000"/>
              <w:bottom w:val="nil" w:sz="6" w:space="0" w:color="auto"/>
              <w:right w:val="single" w:sz="4" w:space="0" w:color="000000"/>
            </w:tcBorders>
          </w:tcPr>
          <w:p>
            <w:pPr/>
          </w:p>
        </w:tc>
        <w:tc>
          <w:tcPr>
            <w:tcW w:w="190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32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09" w:type="dxa"/>
            <w:tcBorders>
              <w:top w:val="nil" w:sz="6" w:space="0" w:color="auto"/>
              <w:left w:val="single" w:sz="4" w:space="0" w:color="000000"/>
              <w:bottom w:val="nil" w:sz="6" w:space="0" w:color="auto"/>
              <w:right w:val="single" w:sz="4" w:space="0" w:color="000000"/>
            </w:tcBorders>
          </w:tcPr>
          <w:p>
            <w:pPr/>
          </w:p>
        </w:tc>
        <w:tc>
          <w:tcPr>
            <w:tcW w:w="1911" w:type="dxa"/>
            <w:tcBorders>
              <w:top w:val="nil" w:sz="6" w:space="0" w:color="auto"/>
              <w:left w:val="single" w:sz="4" w:space="0" w:color="000000"/>
              <w:bottom w:val="nil" w:sz="6" w:space="0" w:color="auto"/>
              <w:right w:val="single" w:sz="4" w:space="0" w:color="000000"/>
            </w:tcBorders>
          </w:tcPr>
          <w:p>
            <w:pPr/>
          </w:p>
        </w:tc>
        <w:tc>
          <w:tcPr>
            <w:tcW w:w="1909" w:type="dxa"/>
            <w:tcBorders>
              <w:top w:val="nil" w:sz="6" w:space="0" w:color="auto"/>
              <w:left w:val="single" w:sz="4" w:space="0" w:color="000000"/>
              <w:bottom w:val="nil" w:sz="6" w:space="0" w:color="auto"/>
              <w:right w:val="single" w:sz="4" w:space="0" w:color="000000"/>
            </w:tcBorders>
          </w:tcPr>
          <w:p>
            <w:pPr/>
          </w:p>
        </w:tc>
        <w:tc>
          <w:tcPr>
            <w:tcW w:w="1908"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2328" w:type="dxa"/>
            <w:tcBorders>
              <w:top w:val="nil" w:sz="6" w:space="0" w:color="auto"/>
              <w:left w:val="single" w:sz="4" w:space="0" w:color="000000"/>
              <w:bottom w:val="nil" w:sz="6" w:space="0" w:color="auto"/>
              <w:right w:val="nil" w:sz="6" w:space="0" w:color="auto"/>
            </w:tcBorders>
          </w:tcPr>
          <w:p>
            <w:pPr/>
          </w:p>
        </w:tc>
        <w:tc>
          <w:tcPr>
            <w:tcW w:w="1909" w:type="dxa"/>
            <w:tcBorders>
              <w:top w:val="nil" w:sz="6" w:space="0" w:color="auto"/>
              <w:left w:val="nil" w:sz="6" w:space="0" w:color="auto"/>
              <w:bottom w:val="nil" w:sz="6" w:space="0" w:color="auto"/>
              <w:right w:val="single" w:sz="4" w:space="0" w:color="000000"/>
            </w:tcBorders>
          </w:tcPr>
          <w:p>
            <w:pPr/>
          </w:p>
        </w:tc>
        <w:tc>
          <w:tcPr>
            <w:tcW w:w="1911" w:type="dxa"/>
            <w:tcBorders>
              <w:top w:val="nil" w:sz="6" w:space="0" w:color="auto"/>
              <w:left w:val="single" w:sz="4" w:space="0" w:color="000000"/>
              <w:bottom w:val="nil" w:sz="6" w:space="0" w:color="auto"/>
              <w:right w:val="single" w:sz="4" w:space="0" w:color="000000"/>
            </w:tcBorders>
          </w:tcPr>
          <w:p>
            <w:pPr/>
          </w:p>
        </w:tc>
        <w:tc>
          <w:tcPr>
            <w:tcW w:w="1909" w:type="dxa"/>
            <w:tcBorders>
              <w:top w:val="nil" w:sz="6" w:space="0" w:color="auto"/>
              <w:left w:val="single" w:sz="4" w:space="0" w:color="000000"/>
              <w:bottom w:val="nil" w:sz="6" w:space="0" w:color="auto"/>
              <w:right w:val="single" w:sz="4" w:space="0" w:color="000000"/>
            </w:tcBorders>
          </w:tcPr>
          <w:p>
            <w:pPr/>
          </w:p>
        </w:tc>
        <w:tc>
          <w:tcPr>
            <w:tcW w:w="1908" w:type="dxa"/>
            <w:tcBorders>
              <w:top w:val="nil" w:sz="6" w:space="0" w:color="auto"/>
              <w:left w:val="single" w:sz="4" w:space="0" w:color="000000"/>
              <w:bottom w:val="nil" w:sz="6" w:space="0" w:color="auto"/>
              <w:right w:val="single" w:sz="4" w:space="0" w:color="000000"/>
            </w:tcBorders>
          </w:tcPr>
          <w:p>
            <w:pPr/>
          </w:p>
        </w:tc>
      </w:tr>
      <w:tr>
        <w:trPr>
          <w:trHeight w:val="413" w:hRule="exact"/>
        </w:trPr>
        <w:tc>
          <w:tcPr>
            <w:tcW w:w="2328" w:type="dxa"/>
            <w:tcBorders>
              <w:top w:val="nil" w:sz="6" w:space="0" w:color="auto"/>
              <w:left w:val="single" w:sz="4" w:space="0" w:color="000000"/>
              <w:bottom w:val="nil" w:sz="6" w:space="0" w:color="auto"/>
              <w:right w:val="single" w:sz="4" w:space="0" w:color="000000"/>
            </w:tcBorders>
          </w:tcPr>
          <w:p>
            <w:pPr>
              <w:pStyle w:val="TableParagraph"/>
              <w:tabs>
                <w:tab w:pos="545" w:val="left" w:leader="none"/>
              </w:tabs>
              <w:spacing w:line="240" w:lineRule="auto" w:before="58"/>
              <w:ind w:left="2"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9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62,771,125.26</w:t>
            </w:r>
            <w:r>
              <w:rPr>
                <w:rFonts w:ascii="Times New Roman"/>
                <w:b/>
                <w:spacing w:val="-1"/>
                <w:sz w:val="18"/>
              </w:rPr>
            </w:r>
            <w:r>
              <w:rPr>
                <w:rFonts w:ascii="Times New Roman"/>
                <w:spacing w:val="-1"/>
                <w:sz w:val="18"/>
              </w:rPr>
            </w:r>
          </w:p>
        </w:tc>
        <w:tc>
          <w:tcPr>
            <w:tcW w:w="191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left="535"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thick" w:color="000000"/>
              </w:rPr>
              <w:t>1,566,845,854.35</w:t>
            </w:r>
            <w:r>
              <w:rPr>
                <w:rFonts w:ascii="Times New Roman"/>
                <w:b/>
                <w:sz w:val="18"/>
              </w:rPr>
            </w:r>
            <w:r>
              <w:rPr>
                <w:rFonts w:ascii="Times New Roman"/>
                <w:sz w:val="18"/>
              </w:rPr>
            </w:r>
          </w:p>
        </w:tc>
        <w:tc>
          <w:tcPr>
            <w:tcW w:w="1909" w:type="dxa"/>
            <w:tcBorders>
              <w:top w:val="nil" w:sz="6" w:space="0" w:color="auto"/>
              <w:left w:val="single" w:sz="4" w:space="0" w:color="000000"/>
              <w:bottom w:val="nil" w:sz="6" w:space="0" w:color="auto"/>
              <w:right w:val="single" w:sz="4" w:space="0" w:color="000000"/>
            </w:tcBorders>
          </w:tcPr>
          <w:p>
            <w:pPr/>
          </w:p>
        </w:tc>
        <w:tc>
          <w:tcPr>
            <w:tcW w:w="19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1,629,616,979.61</w:t>
            </w:r>
            <w:r>
              <w:rPr>
                <w:rFonts w:ascii="Times New Roman"/>
                <w:b/>
                <w:spacing w:val="-1"/>
                <w:sz w:val="18"/>
              </w:rPr>
            </w:r>
            <w:r>
              <w:rPr>
                <w:rFonts w:ascii="Times New Roman"/>
                <w:spacing w:val="-1"/>
                <w:sz w:val="18"/>
              </w:rPr>
            </w:r>
          </w:p>
        </w:tc>
      </w:tr>
    </w:tbl>
    <w:p>
      <w:pPr>
        <w:spacing w:line="20" w:lineRule="exact"/>
        <w:ind w:left="121" w:right="0"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9144"/>
            <wp:effectExtent l="0" t="0" r="0" b="0"/>
            <wp:docPr id="35" name="image62.png" descr=""/>
            <wp:cNvGraphicFramePr>
              <a:graphicFrameLocks noChangeAspect="1"/>
            </wp:cNvGraphicFramePr>
            <a:graphic>
              <a:graphicData uri="http://schemas.openxmlformats.org/drawingml/2006/picture">
                <pic:pic>
                  <pic:nvPicPr>
                    <pic:cNvPr id="36" name="image62.png"/>
                    <pic:cNvPicPr/>
                  </pic:nvPicPr>
                  <pic:blipFill>
                    <a:blip r:embed="rId88" cstate="print"/>
                    <a:stretch>
                      <a:fillRect/>
                    </a:stretch>
                  </pic:blipFill>
                  <pic:spPr>
                    <a:xfrm>
                      <a:off x="0" y="0"/>
                      <a:ext cx="6096" cy="9144"/>
                    </a:xfrm>
                    <a:prstGeom prst="rect">
                      <a:avLst/>
                    </a:prstGeom>
                  </pic:spPr>
                </pic:pic>
              </a:graphicData>
            </a:graphic>
          </wp:inline>
        </w:drawing>
      </w:r>
      <w:r>
        <w:rPr>
          <w:rFonts w:ascii="宋体" w:hAnsi="宋体" w:cs="宋体" w:eastAsia="宋体" w:hint="default"/>
          <w:sz w:val="2"/>
          <w:szCs w:val="2"/>
        </w:rPr>
      </w:r>
    </w:p>
    <w:p>
      <w:pPr>
        <w:pStyle w:val="BodyText"/>
        <w:spacing w:line="240" w:lineRule="auto" w:before="30"/>
        <w:ind w:left="760" w:right="0"/>
        <w:jc w:val="left"/>
      </w:pPr>
      <w:r>
        <w:rPr/>
        <w:pict>
          <v:group style="position:absolute;margin-left:42.840012pt;margin-top:-83.816284pt;width:498.95pt;height:.5pt;mso-position-horizontal-relative:page;mso-position-vertical-relative:paragraph;z-index:-1426960" coordorigin="857,-1676" coordsize="9979,10">
            <v:shape style="position:absolute;left:862;top:-1676;width:10;height:10" type="#_x0000_t75" stroked="false">
              <v:imagedata r:id="rId1025" o:title=""/>
            </v:shape>
            <v:shape style="position:absolute;left:857;top:-1676;width:2333;height:10" type="#_x0000_t75" stroked="false">
              <v:imagedata r:id="rId1051" o:title=""/>
            </v:shape>
            <v:shape style="position:absolute;left:3185;top:-1676;width:1913;height:10" type="#_x0000_t75" stroked="false">
              <v:imagedata r:id="rId1052" o:title=""/>
            </v:shape>
            <v:shape style="position:absolute;left:5094;top:-1676;width:3824;height:10" type="#_x0000_t75" stroked="false">
              <v:imagedata r:id="rId1053" o:title=""/>
            </v:shape>
            <v:shape style="position:absolute;left:8913;top:-1676;width:1922;height:10" type="#_x0000_t75" stroked="false">
              <v:imagedata r:id="rId1054" o:title=""/>
            </v:shape>
            <w10:wrap type="none"/>
          </v:group>
        </w:pict>
      </w:r>
      <w:r>
        <w:rPr/>
        <w:pict>
          <v:group style="position:absolute;margin-left:42.840012pt;margin-top:-67.976265pt;width:498.95pt;height:5.45pt;mso-position-horizontal-relative:page;mso-position-vertical-relative:paragraph;z-index:-1426936" coordorigin="857,-1360" coordsize="9979,109">
            <v:shape style="position:absolute;left:857;top:-1360;width:2353;height:108" type="#_x0000_t75" stroked="false">
              <v:imagedata r:id="rId1055" o:title=""/>
            </v:shape>
            <v:shape style="position:absolute;left:3185;top:-1263;width:1923;height:12" type="#_x0000_t75" stroked="false">
              <v:imagedata r:id="rId1056" o:title=""/>
            </v:shape>
            <v:shape style="position:absolute;left:5094;top:-1263;width:1925;height:12" type="#_x0000_t75" stroked="false">
              <v:imagedata r:id="rId1057" o:title=""/>
            </v:shape>
            <v:shape style="position:absolute;left:7005;top:-1263;width:1923;height:12" type="#_x0000_t75" stroked="false">
              <v:imagedata r:id="rId1056" o:title=""/>
            </v:shape>
            <v:shape style="position:absolute;left:8913;top:-1263;width:1922;height:12" type="#_x0000_t75" stroked="false">
              <v:imagedata r:id="rId1058" o:title=""/>
            </v:shape>
            <w10:wrap type="none"/>
          </v:group>
        </w:pict>
      </w:r>
      <w:r>
        <w:rPr/>
        <w:pict>
          <v:group style="position:absolute;margin-left:42.840012pt;margin-top:-47.196262pt;width:498.95pt;height:5.4pt;mso-position-horizontal-relative:page;mso-position-vertical-relative:paragraph;z-index:-1426912" coordorigin="857,-944" coordsize="9979,108">
            <v:shape style="position:absolute;left:857;top:-944;width:2352;height:108" type="#_x0000_t75" stroked="false">
              <v:imagedata r:id="rId1059" o:title=""/>
            </v:shape>
            <v:shape style="position:absolute;left:3185;top:-848;width:1923;height:12" type="#_x0000_t75" stroked="false">
              <v:imagedata r:id="rId1056" o:title=""/>
            </v:shape>
            <v:shape style="position:absolute;left:5094;top:-848;width:1925;height:12" type="#_x0000_t75" stroked="false">
              <v:imagedata r:id="rId1057" o:title=""/>
            </v:shape>
            <v:shape style="position:absolute;left:7005;top:-848;width:1923;height:12" type="#_x0000_t75" stroked="false">
              <v:imagedata r:id="rId1056" o:title=""/>
            </v:shape>
            <v:shape style="position:absolute;left:8913;top:-848;width:1922;height:12" type="#_x0000_t75" stroked="false">
              <v:imagedata r:id="rId1058" o:title=""/>
            </v:shape>
            <w10:wrap type="none"/>
          </v:group>
        </w:pict>
      </w:r>
      <w:r>
        <w:rPr/>
        <w:pict>
          <v:group style="position:absolute;margin-left:42.840012pt;margin-top:-26.436321pt;width:498.95pt;height:5.4pt;mso-position-horizontal-relative:page;mso-position-vertical-relative:paragraph;z-index:-1426888" coordorigin="857,-529" coordsize="9979,108">
            <v:shape style="position:absolute;left:857;top:-529;width:2352;height:108" type="#_x0000_t75" stroked="false">
              <v:imagedata r:id="rId1059" o:title=""/>
            </v:shape>
            <v:shape style="position:absolute;left:3185;top:-433;width:1923;height:12" type="#_x0000_t75" stroked="false">
              <v:imagedata r:id="rId379" o:title=""/>
            </v:shape>
            <v:shape style="position:absolute;left:5094;top:-433;width:1925;height:12" type="#_x0000_t75" stroked="false">
              <v:imagedata r:id="rId1060" o:title=""/>
            </v:shape>
            <v:shape style="position:absolute;left:7005;top:-433;width:1923;height:12" type="#_x0000_t75" stroked="false">
              <v:imagedata r:id="rId379" o:title=""/>
            </v:shape>
            <v:shape style="position:absolute;left:8913;top:-433;width:1922;height:12" type="#_x0000_t75" stroked="false">
              <v:imagedata r:id="rId1054" o:title=""/>
            </v:shape>
            <w10:wrap type="none"/>
          </v:group>
        </w:pict>
      </w:r>
      <w:r>
        <w:rPr/>
        <w:pict>
          <v:group style="position:absolute;margin-left:43.560001pt;margin-top:-5.676322pt;width:498.25pt;height:5.55pt;mso-position-horizontal-relative:page;mso-position-vertical-relative:paragraph;z-index:-1426864" coordorigin="871,-114" coordsize="9965,111">
            <v:shape style="position:absolute;left:871;top:-114;width:2338;height:110" type="#_x0000_t75" stroked="false">
              <v:imagedata r:id="rId1061" o:title=""/>
            </v:shape>
            <v:shape style="position:absolute;left:3200;top:-114;width:1918;height:110" type="#_x0000_t75" stroked="false">
              <v:imagedata r:id="rId1062" o:title=""/>
            </v:shape>
            <v:shape style="position:absolute;left:5108;top:-114;width:1920;height:110" type="#_x0000_t75" stroked="false">
              <v:imagedata r:id="rId1063" o:title=""/>
            </v:shape>
            <v:shape style="position:absolute;left:7019;top:-114;width:1918;height:110" type="#_x0000_t75" stroked="false">
              <v:imagedata r:id="rId1064" o:title=""/>
            </v:shape>
            <v:shape style="position:absolute;left:8928;top:-13;width:1908;height:10" type="#_x0000_t75" stroked="false">
              <v:imagedata r:id="rId1065" o:title=""/>
            </v:shape>
            <w10:wrap type="none"/>
          </v:group>
        </w:pict>
      </w:r>
      <w:r>
        <w:rPr/>
        <w:t>资本公积年末较期初增加，主要原因是公司</w:t>
      </w:r>
      <w:r>
        <w:rPr>
          <w:spacing w:val="-5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6"/>
        </w:rPr>
        <w:t> </w:t>
      </w:r>
      <w:r>
        <w:rPr/>
        <w:t>年发行股票筹集资金导致。已经利安达验资【</w:t>
      </w:r>
      <w:r>
        <w:rPr>
          <w:rFonts w:ascii="Times New Roman" w:hAnsi="Times New Roman" w:cs="Times New Roman" w:eastAsia="Times New Roman" w:hint="default"/>
        </w:rPr>
        <w:t>2010</w:t>
      </w:r>
      <w:r>
        <w:rPr/>
        <w:t>】</w:t>
      </w:r>
    </w:p>
    <w:p>
      <w:pPr>
        <w:pStyle w:val="BodyText"/>
        <w:spacing w:line="240" w:lineRule="auto" w:before="115"/>
        <w:ind w:left="340" w:right="0"/>
        <w:jc w:val="left"/>
      </w:pPr>
      <w:r>
        <w:rPr/>
        <w:t>第</w:t>
      </w:r>
      <w:r>
        <w:rPr>
          <w:spacing w:val="-54"/>
        </w:rPr>
        <w:t> </w:t>
      </w:r>
      <w:r>
        <w:rPr>
          <w:rFonts w:ascii="Times New Roman" w:hAnsi="Times New Roman" w:cs="Times New Roman" w:eastAsia="Times New Roman" w:hint="default"/>
        </w:rPr>
        <w:t>1023</w:t>
      </w:r>
      <w:r>
        <w:rPr>
          <w:rFonts w:ascii="Times New Roman" w:hAnsi="Times New Roman" w:cs="Times New Roman" w:eastAsia="Times New Roman" w:hint="default"/>
          <w:spacing w:val="-2"/>
        </w:rPr>
        <w:t> </w:t>
      </w:r>
      <w:r>
        <w:rPr/>
        <w:t>号验资报告予以验证。</w:t>
      </w:r>
    </w:p>
    <w:p>
      <w:pPr>
        <w:pStyle w:val="Heading9"/>
        <w:spacing w:line="240" w:lineRule="auto" w:before="194"/>
        <w:ind w:right="0"/>
        <w:jc w:val="left"/>
        <w:rPr>
          <w:b w:val="0"/>
          <w:bCs w:val="0"/>
        </w:rPr>
      </w:pPr>
      <w:r>
        <w:rPr/>
        <w:pict>
          <v:group style="position:absolute;margin-left:42.839981pt;margin-top:28.20364pt;width:498.95pt;height:.5pt;mso-position-horizontal-relative:page;mso-position-vertical-relative:paragraph;z-index:-1426840" coordorigin="857,564" coordsize="9979,10">
            <v:shape style="position:absolute;left:862;top:564;width:10;height:10" type="#_x0000_t75" stroked="false">
              <v:imagedata r:id="rId1066" o:title=""/>
            </v:shape>
            <v:shape style="position:absolute;left:857;top:564;width:2218;height:10" type="#_x0000_t75" stroked="false">
              <v:imagedata r:id="rId1067" o:title=""/>
            </v:shape>
            <v:shape style="position:absolute;left:3070;top:564;width:1942;height:10" type="#_x0000_t75" stroked="false">
              <v:imagedata r:id="rId1068" o:title=""/>
            </v:shape>
            <v:shape style="position:absolute;left:5007;top:564;width:2213;height:10" type="#_x0000_t75" stroked="false">
              <v:imagedata r:id="rId1069" o:title=""/>
            </v:shape>
            <v:shape style="position:absolute;left:7216;top:564;width:3620;height:10" type="#_x0000_t75" stroked="false">
              <v:imagedata r:id="rId1070" o:title=""/>
            </v:shape>
            <w10:wrap type="none"/>
          </v:group>
        </w:pict>
      </w:r>
      <w:r>
        <w:rPr/>
        <w:pict>
          <v:group style="position:absolute;margin-left:42.840012pt;margin-top:44.04372pt;width:498.95pt;height:5.4pt;mso-position-horizontal-relative:page;mso-position-vertical-relative:paragraph;z-index:-1426816" coordorigin="857,881" coordsize="9979,108">
            <v:shape style="position:absolute;left:857;top:881;width:2237;height:108" type="#_x0000_t75" stroked="false">
              <v:imagedata r:id="rId1071" o:title=""/>
            </v:shape>
            <v:shape style="position:absolute;left:3070;top:977;width:1952;height:12" type="#_x0000_t75" stroked="false">
              <v:imagedata r:id="rId1072" o:title=""/>
            </v:shape>
            <v:shape style="position:absolute;left:5007;top:977;width:2223;height:12" type="#_x0000_t75" stroked="false">
              <v:imagedata r:id="rId1073" o:title=""/>
            </v:shape>
            <v:shape style="position:absolute;left:7216;top:977;width:1683;height:12" type="#_x0000_t75" stroked="false">
              <v:imagedata r:id="rId1074" o:title=""/>
            </v:shape>
            <v:shape style="position:absolute;left:8884;top:977;width:1951;height:12" type="#_x0000_t75" stroked="false">
              <v:imagedata r:id="rId1075" o:title=""/>
            </v:shape>
            <w10:wrap type="none"/>
          </v:group>
        </w:pict>
      </w:r>
      <w:r>
        <w:rPr>
          <w:rFonts w:ascii="Times New Roman" w:hAnsi="Times New Roman" w:cs="Times New Roman" w:eastAsia="Times New Roman" w:hint="default"/>
        </w:rPr>
        <w:t>27</w:t>
      </w:r>
      <w:r>
        <w:rPr/>
        <w:t>、盈余公积</w:t>
      </w:r>
      <w:r>
        <w:rPr>
          <w:b w:val="0"/>
          <w:bCs w:val="0"/>
        </w:rPr>
      </w:r>
    </w:p>
    <w:p>
      <w:pPr>
        <w:spacing w:line="240" w:lineRule="auto" w:before="1"/>
        <w:rPr>
          <w:rFonts w:ascii="宋体" w:hAnsi="宋体" w:cs="宋体" w:eastAsia="宋体" w:hint="default"/>
          <w:b/>
          <w:bCs/>
          <w:sz w:val="6"/>
          <w:szCs w:val="6"/>
        </w:rPr>
      </w:pPr>
    </w:p>
    <w:tbl>
      <w:tblPr>
        <w:tblW w:w="0" w:type="auto"/>
        <w:jc w:val="left"/>
        <w:tblInd w:w="121" w:type="dxa"/>
        <w:tblLayout w:type="fixed"/>
        <w:tblCellMar>
          <w:top w:w="0" w:type="dxa"/>
          <w:left w:w="0" w:type="dxa"/>
          <w:bottom w:w="0" w:type="dxa"/>
          <w:right w:w="0" w:type="dxa"/>
        </w:tblCellMar>
        <w:tblLook w:val="01E0"/>
      </w:tblPr>
      <w:tblGrid>
        <w:gridCol w:w="2213"/>
        <w:gridCol w:w="1937"/>
        <w:gridCol w:w="2208"/>
        <w:gridCol w:w="1669"/>
        <w:gridCol w:w="1937"/>
      </w:tblGrid>
      <w:tr>
        <w:trPr>
          <w:trHeight w:val="317" w:hRule="exact"/>
        </w:trPr>
        <w:tc>
          <w:tcPr>
            <w:tcW w:w="2213"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65"/>
              <w:ind w:right="73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类</w:t>
              <w:tab/>
              <w:t>别</w:t>
            </w:r>
            <w:r>
              <w:rPr>
                <w:rFonts w:ascii="宋体" w:hAnsi="宋体" w:cs="宋体" w:eastAsia="宋体" w:hint="default"/>
                <w:sz w:val="18"/>
                <w:szCs w:val="18"/>
              </w:rPr>
            </w:r>
          </w:p>
        </w:tc>
        <w:tc>
          <w:tcPr>
            <w:tcW w:w="1937"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本年增加</w:t>
            </w:r>
            <w:r>
              <w:rPr>
                <w:rFonts w:ascii="宋体" w:hAnsi="宋体" w:cs="宋体" w:eastAsia="宋体" w:hint="default"/>
                <w:sz w:val="18"/>
                <w:szCs w:val="18"/>
              </w:rPr>
            </w:r>
          </w:p>
        </w:tc>
        <w:tc>
          <w:tcPr>
            <w:tcW w:w="1669"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8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本年减少</w:t>
            </w:r>
            <w:r>
              <w:rPr>
                <w:rFonts w:ascii="宋体" w:hAnsi="宋体" w:cs="宋体" w:eastAsia="宋体" w:hint="default"/>
                <w:sz w:val="18"/>
                <w:szCs w:val="18"/>
              </w:rPr>
            </w:r>
          </w:p>
        </w:tc>
        <w:tc>
          <w:tcPr>
            <w:tcW w:w="1937"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c>
      </w:tr>
      <w:tr>
        <w:trPr>
          <w:trHeight w:val="108" w:hRule="exact"/>
        </w:trPr>
        <w:tc>
          <w:tcPr>
            <w:tcW w:w="2213" w:type="dxa"/>
            <w:tcBorders>
              <w:top w:val="nil" w:sz="6" w:space="0" w:color="auto"/>
              <w:left w:val="single" w:sz="4" w:space="0" w:color="000000"/>
              <w:bottom w:val="nil" w:sz="6" w:space="0" w:color="auto"/>
              <w:right w:val="nil" w:sz="6" w:space="0" w:color="auto"/>
            </w:tcBorders>
          </w:tcPr>
          <w:p>
            <w:pPr/>
          </w:p>
        </w:tc>
        <w:tc>
          <w:tcPr>
            <w:tcW w:w="1937" w:type="dxa"/>
            <w:tcBorders>
              <w:top w:val="nil" w:sz="6" w:space="0" w:color="auto"/>
              <w:left w:val="nil" w:sz="6" w:space="0" w:color="auto"/>
              <w:bottom w:val="nil" w:sz="6" w:space="0" w:color="auto"/>
              <w:right w:val="single" w:sz="4" w:space="0" w:color="000000"/>
            </w:tcBorders>
          </w:tcPr>
          <w:p>
            <w:pPr/>
          </w:p>
        </w:tc>
        <w:tc>
          <w:tcPr>
            <w:tcW w:w="2208" w:type="dxa"/>
            <w:tcBorders>
              <w:top w:val="nil" w:sz="6" w:space="0" w:color="auto"/>
              <w:left w:val="single" w:sz="4" w:space="0" w:color="000000"/>
              <w:bottom w:val="nil" w:sz="6" w:space="0" w:color="auto"/>
              <w:right w:val="single" w:sz="4" w:space="0" w:color="000000"/>
            </w:tcBorders>
          </w:tcPr>
          <w:p>
            <w:pPr/>
          </w:p>
        </w:tc>
        <w:tc>
          <w:tcPr>
            <w:tcW w:w="1669" w:type="dxa"/>
            <w:tcBorders>
              <w:top w:val="nil" w:sz="6" w:space="0" w:color="auto"/>
              <w:left w:val="single" w:sz="4" w:space="0" w:color="000000"/>
              <w:bottom w:val="nil" w:sz="6" w:space="0" w:color="auto"/>
              <w:right w:val="single" w:sz="4" w:space="0" w:color="000000"/>
            </w:tcBorders>
          </w:tcPr>
          <w:p>
            <w:pPr/>
          </w:p>
        </w:tc>
        <w:tc>
          <w:tcPr>
            <w:tcW w:w="1937" w:type="dxa"/>
            <w:tcBorders>
              <w:top w:val="nil" w:sz="6" w:space="0" w:color="auto"/>
              <w:left w:val="single" w:sz="4" w:space="0" w:color="000000"/>
              <w:bottom w:val="nil" w:sz="6" w:space="0" w:color="auto"/>
              <w:right w:val="single" w:sz="4" w:space="0" w:color="000000"/>
            </w:tcBorders>
          </w:tcPr>
          <w:p>
            <w:pPr/>
          </w:p>
        </w:tc>
      </w:tr>
      <w:tr>
        <w:trPr>
          <w:trHeight w:val="416" w:hRule="exact"/>
        </w:trPr>
        <w:tc>
          <w:tcPr>
            <w:tcW w:w="2213"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98"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37"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3"/>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25,793,311.20</w:t>
            </w:r>
            <w:r>
              <w:rPr>
                <w:rFonts w:ascii="Times New Roman"/>
                <w:spacing w:val="-1"/>
                <w:sz w:val="18"/>
              </w:rPr>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14,333,885.07</w:t>
            </w:r>
            <w:r>
              <w:rPr>
                <w:rFonts w:ascii="Times New Roman"/>
                <w:spacing w:val="-1"/>
                <w:sz w:val="18"/>
              </w:rPr>
            </w:r>
          </w:p>
        </w:tc>
        <w:tc>
          <w:tcPr>
            <w:tcW w:w="1669" w:type="dxa"/>
            <w:tcBorders>
              <w:top w:val="nil" w:sz="6" w:space="0" w:color="auto"/>
              <w:left w:val="single" w:sz="4" w:space="0" w:color="000000"/>
              <w:bottom w:val="nil" w:sz="6" w:space="0" w:color="auto"/>
              <w:right w:val="single" w:sz="4" w:space="0" w:color="000000"/>
            </w:tcBorders>
          </w:tcPr>
          <w:p>
            <w:pPr/>
          </w:p>
        </w:tc>
        <w:tc>
          <w:tcPr>
            <w:tcW w:w="1937"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40,127,196.27</w:t>
            </w:r>
            <w:r>
              <w:rPr>
                <w:rFonts w:ascii="Times New Roman"/>
                <w:spacing w:val="-1"/>
                <w:sz w:val="18"/>
              </w:rPr>
            </w:r>
          </w:p>
        </w:tc>
      </w:tr>
      <w:tr>
        <w:trPr>
          <w:trHeight w:val="413" w:hRule="exact"/>
        </w:trPr>
        <w:tc>
          <w:tcPr>
            <w:tcW w:w="2213"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58"/>
              <w:ind w:right="739"/>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19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3"/>
              <w:jc w:val="right"/>
              <w:rPr>
                <w:rFonts w:ascii="Times New Roman" w:hAnsi="Times New Roman" w:cs="Times New Roman" w:eastAsia="Times New Roman" w:hint="default"/>
                <w:sz w:val="18"/>
                <w:szCs w:val="18"/>
              </w:rPr>
            </w:pPr>
            <w:r>
              <w:rPr>
                <w:rFonts w:ascii="Times New Roman"/>
                <w:b/>
                <w:sz w:val="18"/>
              </w:rPr>
            </w:r>
            <w:r>
              <w:rPr>
                <w:rFonts w:ascii="Times New Roman"/>
                <w:b/>
                <w:spacing w:val="-2"/>
                <w:sz w:val="18"/>
                <w:u w:val="double" w:color="000000"/>
              </w:rPr>
              <w:t>25,793,311.20</w:t>
            </w:r>
            <w:r>
              <w:rPr>
                <w:rFonts w:ascii="Times New Roman"/>
                <w:b/>
                <w:spacing w:val="-2"/>
                <w:sz w:val="18"/>
              </w:rPr>
            </w:r>
            <w:r>
              <w:rPr>
                <w:rFonts w:ascii="Times New Roman"/>
                <w:spacing w:val="-2"/>
                <w:sz w:val="18"/>
              </w:rPr>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14,333,885.07</w:t>
            </w:r>
            <w:r>
              <w:rPr>
                <w:rFonts w:ascii="Times New Roman"/>
                <w:b/>
                <w:spacing w:val="-1"/>
                <w:sz w:val="18"/>
              </w:rPr>
            </w:r>
            <w:r>
              <w:rPr>
                <w:rFonts w:ascii="Times New Roman"/>
                <w:spacing w:val="-1"/>
                <w:sz w:val="18"/>
              </w:rPr>
            </w:r>
          </w:p>
        </w:tc>
        <w:tc>
          <w:tcPr>
            <w:tcW w:w="1669" w:type="dxa"/>
            <w:tcBorders>
              <w:top w:val="nil" w:sz="6" w:space="0" w:color="auto"/>
              <w:left w:val="single" w:sz="4" w:space="0" w:color="000000"/>
              <w:bottom w:val="nil" w:sz="6" w:space="0" w:color="auto"/>
              <w:right w:val="single" w:sz="4" w:space="0" w:color="000000"/>
            </w:tcBorders>
          </w:tcPr>
          <w:p>
            <w:pPr/>
          </w:p>
        </w:tc>
        <w:tc>
          <w:tcPr>
            <w:tcW w:w="19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40,127,196.27</w:t>
            </w:r>
            <w:r>
              <w:rPr>
                <w:rFonts w:ascii="Times New Roman"/>
                <w:b/>
                <w:spacing w:val="-1"/>
                <w:sz w:val="18"/>
              </w:rPr>
            </w:r>
            <w:r>
              <w:rPr>
                <w:rFonts w:ascii="Times New Roman"/>
                <w:spacing w:val="-1"/>
                <w:sz w:val="18"/>
              </w:rPr>
            </w:r>
          </w:p>
        </w:tc>
      </w:tr>
    </w:tbl>
    <w:p>
      <w:pPr>
        <w:spacing w:line="240" w:lineRule="auto" w:before="11"/>
        <w:rPr>
          <w:rFonts w:ascii="宋体" w:hAnsi="宋体" w:cs="宋体" w:eastAsia="宋体" w:hint="default"/>
          <w:b/>
          <w:bCs/>
          <w:sz w:val="5"/>
          <w:szCs w:val="5"/>
        </w:rPr>
      </w:pPr>
    </w:p>
    <w:p>
      <w:pPr>
        <w:pStyle w:val="Heading9"/>
        <w:spacing w:line="240" w:lineRule="auto" w:before="36"/>
        <w:ind w:right="0"/>
        <w:jc w:val="left"/>
        <w:rPr>
          <w:b w:val="0"/>
          <w:bCs w:val="0"/>
        </w:rPr>
      </w:pPr>
      <w:r>
        <w:rPr/>
        <w:pict>
          <v:group style="position:absolute;margin-left:43.560001pt;margin-top:-25.08633pt;width:497.75pt;height:.5pt;mso-position-horizontal-relative:page;mso-position-vertical-relative:paragraph;z-index:-1426792" coordorigin="871,-502" coordsize="9955,10">
            <v:shape style="position:absolute;left:871;top:-502;width:2204;height:10" type="#_x0000_t75" stroked="false">
              <v:imagedata r:id="rId768" o:title=""/>
            </v:shape>
            <v:shape style="position:absolute;left:3070;top:-502;width:1942;height:10" type="#_x0000_t75" stroked="false">
              <v:imagedata r:id="rId1068" o:title=""/>
            </v:shape>
            <v:shape style="position:absolute;left:5007;top:-502;width:2213;height:10" type="#_x0000_t75" stroked="false">
              <v:imagedata r:id="rId1069" o:title=""/>
            </v:shape>
            <v:shape style="position:absolute;left:7216;top:-502;width:3610;height:10" type="#_x0000_t75" stroked="false">
              <v:imagedata r:id="rId1076" o:title=""/>
            </v:shape>
            <w10:wrap type="none"/>
          </v:group>
        </w:pict>
      </w:r>
      <w:r>
        <w:rPr/>
        <w:pict>
          <v:group style="position:absolute;margin-left:43.080002pt;margin-top:-9.216430pt;width:499.2pt;height:5.4pt;mso-position-horizontal-relative:page;mso-position-vertical-relative:paragraph;z-index:-1426768" coordorigin="862,-184" coordsize="9984,108">
            <v:shape style="position:absolute;left:862;top:-88;width:10;height:12" type="#_x0000_t75" stroked="false">
              <v:imagedata r:id="rId52" o:title=""/>
            </v:shape>
            <v:shape style="position:absolute;left:871;top:-184;width:2223;height:108" type="#_x0000_t75" stroked="false">
              <v:imagedata r:id="rId1077" o:title=""/>
            </v:shape>
            <v:shape style="position:absolute;left:3084;top:-184;width:1947;height:108" type="#_x0000_t75" stroked="false">
              <v:imagedata r:id="rId1078" o:title=""/>
            </v:shape>
            <v:shape style="position:absolute;left:5022;top:-184;width:2218;height:108" type="#_x0000_t75" stroked="false">
              <v:imagedata r:id="rId1079" o:title=""/>
            </v:shape>
            <v:shape style="position:absolute;left:7230;top:-184;width:1678;height:108" type="#_x0000_t75" stroked="false">
              <v:imagedata r:id="rId1080" o:title=""/>
            </v:shape>
            <v:shape style="position:absolute;left:8899;top:-184;width:1946;height:108" type="#_x0000_t75" stroked="false">
              <v:imagedata r:id="rId1081" o:title=""/>
            </v:shape>
            <v:group style="position:absolute;left:10826;top:-81;width:10;height:2" coordorigin="10826,-81" coordsize="10,2">
              <v:shape style="position:absolute;left:10826;top:-81;width:10;height:2" coordorigin="10826,-81" coordsize="10,0" path="m10826,-81l10836,-81e" filled="false" stroked="true" strokeweight=".47998pt" strokecolor="#000000">
                <v:path arrowok="t"/>
              </v:shape>
            </v:group>
            <w10:wrap type="none"/>
          </v:group>
        </w:pict>
      </w:r>
      <w:r>
        <w:rPr/>
        <w:pict>
          <v:shape style="position:absolute;margin-left:50.880001pt;margin-top:20.303669pt;width:.48002pt;height:.48pt;mso-position-horizontal-relative:page;mso-position-vertical-relative:paragraph;z-index:-1426744" type="#_x0000_t75" stroked="false">
            <v:imagedata r:id="rId1082" o:title=""/>
          </v:shape>
        </w:pict>
      </w:r>
      <w:r>
        <w:rPr/>
        <w:pict>
          <v:shape style="position:absolute;margin-left:541.299988pt;margin-top:20.303669pt;width:.48pt;height:.48pt;mso-position-horizontal-relative:page;mso-position-vertical-relative:paragraph;z-index:-1426720" type="#_x0000_t75" stroked="false">
            <v:imagedata r:id="rId1082" o:title=""/>
          </v:shape>
        </w:pict>
      </w:r>
      <w:r>
        <w:rPr/>
        <w:pict>
          <v:group style="position:absolute;margin-left:50.640011pt;margin-top:36.143631pt;width:490.7pt;height:5.55pt;mso-position-horizontal-relative:page;mso-position-vertical-relative:paragraph;z-index:-1426696" coordorigin="1013,723" coordsize="9814,111">
            <v:shape style="position:absolute;left:1013;top:723;width:3582;height:110" type="#_x0000_t75" stroked="false">
              <v:imagedata r:id="rId1083" o:title=""/>
            </v:shape>
            <v:shape style="position:absolute;left:4571;top:819;width:3137;height:14" type="#_x0000_t75" stroked="false">
              <v:imagedata r:id="rId1084" o:title=""/>
            </v:shape>
            <v:shape style="position:absolute;left:7693;top:824;width:3133;height:10" type="#_x0000_t75" stroked="false">
              <v:imagedata r:id="rId1085" o:title=""/>
            </v:shape>
            <w10:wrap type="none"/>
          </v:group>
        </w:pict>
      </w:r>
      <w:r>
        <w:rPr/>
        <w:pict>
          <v:group style="position:absolute;margin-left:50.639996pt;margin-top:57.023659pt;width:491.15pt;height:5.4pt;mso-position-horizontal-relative:page;mso-position-vertical-relative:paragraph;z-index:-1426672" coordorigin="1013,1140" coordsize="9823,108">
            <v:shape style="position:absolute;left:1013;top:1140;width:3582;height:108" type="#_x0000_t75" stroked="false">
              <v:imagedata r:id="rId1086" o:title=""/>
            </v:shape>
            <v:shape style="position:absolute;left:4571;top:1236;width:3137;height:12" type="#_x0000_t75" stroked="false">
              <v:imagedata r:id="rId1087" o:title=""/>
            </v:shape>
            <v:shape style="position:absolute;left:7693;top:1236;width:3142;height:12" type="#_x0000_t75" stroked="false">
              <v:imagedata r:id="rId1088" o:title=""/>
            </v:shape>
            <w10:wrap type="none"/>
          </v:group>
        </w:pict>
      </w:r>
      <w:r>
        <w:rPr/>
        <w:pict>
          <v:group style="position:absolute;margin-left:50.640011pt;margin-top:77.78363pt;width:491.15pt;height:5.4pt;mso-position-horizontal-relative:page;mso-position-vertical-relative:paragraph;z-index:-1426648" coordorigin="1013,1556" coordsize="9823,108">
            <v:shape style="position:absolute;left:1013;top:1556;width:3582;height:108" type="#_x0000_t75" stroked="false">
              <v:imagedata r:id="rId1089" o:title=""/>
            </v:shape>
            <v:shape style="position:absolute;left:4571;top:1652;width:3137;height:12" type="#_x0000_t75" stroked="false">
              <v:imagedata r:id="rId1084" o:title=""/>
            </v:shape>
            <v:shape style="position:absolute;left:7693;top:1652;width:3142;height:12" type="#_x0000_t75" stroked="false">
              <v:imagedata r:id="rId1084" o:title=""/>
            </v:shape>
            <w10:wrap type="none"/>
          </v:group>
        </w:pict>
      </w:r>
      <w:r>
        <w:rPr/>
        <w:pict>
          <v:group style="position:absolute;margin-left:50.640011pt;margin-top:98.543663pt;width:491.15pt;height:5.4pt;mso-position-horizontal-relative:page;mso-position-vertical-relative:paragraph;z-index:-1426624" coordorigin="1013,1971" coordsize="9823,108">
            <v:shape style="position:absolute;left:1013;top:1971;width:3582;height:108" type="#_x0000_t75" stroked="false">
              <v:imagedata r:id="rId1086" o:title=""/>
            </v:shape>
            <v:shape style="position:absolute;left:4571;top:2067;width:3137;height:12" type="#_x0000_t75" stroked="false">
              <v:imagedata r:id="rId1087" o:title=""/>
            </v:shape>
            <v:shape style="position:absolute;left:7693;top:2067;width:3142;height:12" type="#_x0000_t75" stroked="false">
              <v:imagedata r:id="rId1087" o:title=""/>
            </v:shape>
            <w10:wrap type="none"/>
          </v:group>
        </w:pict>
      </w:r>
      <w:r>
        <w:rPr/>
        <w:pict>
          <v:group style="position:absolute;margin-left:50.639996pt;margin-top:119.303658pt;width:491.15pt;height:5.4pt;mso-position-horizontal-relative:page;mso-position-vertical-relative:paragraph;z-index:-1426600" coordorigin="1013,2386" coordsize="9823,108">
            <v:shape style="position:absolute;left:1013;top:2386;width:3582;height:108" type="#_x0000_t75" stroked="false">
              <v:imagedata r:id="rId1089" o:title=""/>
            </v:shape>
            <v:shape style="position:absolute;left:4571;top:2482;width:3137;height:12" type="#_x0000_t75" stroked="false">
              <v:imagedata r:id="rId1087" o:title=""/>
            </v:shape>
            <v:shape style="position:absolute;left:7693;top:2482;width:3142;height:12" type="#_x0000_t75" stroked="false">
              <v:imagedata r:id="rId1087" o:title=""/>
            </v:shape>
            <w10:wrap type="none"/>
          </v:group>
        </w:pict>
      </w:r>
      <w:r>
        <w:rPr/>
        <w:pict>
          <v:group style="position:absolute;margin-left:50.639996pt;margin-top:140.063629pt;width:491.15pt;height:5.4pt;mso-position-horizontal-relative:page;mso-position-vertical-relative:paragraph;z-index:-1426576" coordorigin="1013,2801" coordsize="9823,108">
            <v:shape style="position:absolute;left:1013;top:2801;width:3582;height:108" type="#_x0000_t75" stroked="false">
              <v:imagedata r:id="rId1089" o:title=""/>
            </v:shape>
            <v:shape style="position:absolute;left:4571;top:2897;width:3137;height:12" type="#_x0000_t75" stroked="false">
              <v:imagedata r:id="rId1084" o:title=""/>
            </v:shape>
            <v:shape style="position:absolute;left:7693;top:2897;width:3142;height:12" type="#_x0000_t75" stroked="false">
              <v:imagedata r:id="rId1084" o:title=""/>
            </v:shape>
            <w10:wrap type="none"/>
          </v:group>
        </w:pict>
      </w:r>
      <w:r>
        <w:rPr>
          <w:rFonts w:ascii="Times New Roman" w:hAnsi="Times New Roman" w:cs="Times New Roman" w:eastAsia="Times New Roman" w:hint="default"/>
        </w:rPr>
        <w:t>28</w:t>
      </w:r>
      <w:r>
        <w:rPr/>
        <w:t>、未分配利润</w:t>
      </w:r>
      <w:r>
        <w:rPr>
          <w:b w:val="0"/>
          <w:bCs w:val="0"/>
        </w:rPr>
      </w:r>
    </w:p>
    <w:p>
      <w:pPr>
        <w:spacing w:line="240" w:lineRule="auto" w:before="1"/>
        <w:rPr>
          <w:rFonts w:ascii="宋体" w:hAnsi="宋体" w:cs="宋体" w:eastAsia="宋体" w:hint="default"/>
          <w:b/>
          <w:bCs/>
          <w:sz w:val="6"/>
          <w:szCs w:val="6"/>
        </w:rPr>
      </w:pPr>
    </w:p>
    <w:tbl>
      <w:tblPr>
        <w:tblW w:w="0" w:type="auto"/>
        <w:jc w:val="left"/>
        <w:tblInd w:w="277" w:type="dxa"/>
        <w:tblLayout w:type="fixed"/>
        <w:tblCellMar>
          <w:top w:w="0" w:type="dxa"/>
          <w:left w:w="0" w:type="dxa"/>
          <w:bottom w:w="0" w:type="dxa"/>
          <w:right w:w="0" w:type="dxa"/>
        </w:tblCellMar>
        <w:tblLook w:val="01E0"/>
      </w:tblPr>
      <w:tblGrid>
        <w:gridCol w:w="3558"/>
        <w:gridCol w:w="1968"/>
        <w:gridCol w:w="1154"/>
        <w:gridCol w:w="3128"/>
      </w:tblGrid>
      <w:tr>
        <w:trPr>
          <w:trHeight w:val="312" w:hRule="exact"/>
        </w:trPr>
        <w:tc>
          <w:tcPr>
            <w:tcW w:w="3558" w:type="dxa"/>
            <w:tcBorders>
              <w:top w:val="single" w:sz="4" w:space="0" w:color="000000"/>
              <w:left w:val="single" w:sz="4" w:space="0" w:color="000000"/>
              <w:bottom w:val="nil" w:sz="6" w:space="0" w:color="auto"/>
              <w:right w:val="single" w:sz="4" w:space="0" w:color="000000"/>
            </w:tcBorders>
          </w:tcPr>
          <w:p>
            <w:pPr>
              <w:pStyle w:val="TableParagraph"/>
              <w:tabs>
                <w:tab w:pos="542" w:val="left" w:leader="none"/>
              </w:tabs>
              <w:spacing w:line="240" w:lineRule="auto" w:before="5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1968" w:type="dxa"/>
            <w:tcBorders>
              <w:top w:val="single" w:sz="4" w:space="0" w:color="000000"/>
              <w:left w:val="single" w:sz="4" w:space="0" w:color="000000"/>
              <w:bottom w:val="nil" w:sz="6" w:space="0" w:color="auto"/>
              <w:right w:val="nil" w:sz="6" w:space="0" w:color="auto"/>
            </w:tcBorders>
          </w:tcPr>
          <w:p>
            <w:pPr>
              <w:pStyle w:val="TableParagraph"/>
              <w:spacing w:line="240" w:lineRule="auto" w:before="58"/>
              <w:ind w:left="128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本年数</w:t>
            </w:r>
            <w:r>
              <w:rPr>
                <w:rFonts w:ascii="宋体" w:hAnsi="宋体" w:cs="宋体" w:eastAsia="宋体" w:hint="default"/>
                <w:sz w:val="18"/>
                <w:szCs w:val="18"/>
              </w:rPr>
            </w:r>
          </w:p>
        </w:tc>
        <w:tc>
          <w:tcPr>
            <w:tcW w:w="1154" w:type="dxa"/>
            <w:tcBorders>
              <w:top w:val="single" w:sz="4" w:space="0" w:color="000000"/>
              <w:left w:val="nil" w:sz="6" w:space="0" w:color="auto"/>
              <w:bottom w:val="nil" w:sz="6" w:space="0" w:color="auto"/>
              <w:right w:val="single" w:sz="4" w:space="0" w:color="000000"/>
            </w:tcBorders>
          </w:tcPr>
          <w:p>
            <w:pPr>
              <w:pStyle w:val="TableParagraph"/>
              <w:spacing w:line="20" w:lineRule="exact"/>
              <w:ind w:left="114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37" name="image1056.png" descr=""/>
                  <wp:cNvGraphicFramePr>
                    <a:graphicFrameLocks noChangeAspect="1"/>
                  </wp:cNvGraphicFramePr>
                  <a:graphic>
                    <a:graphicData uri="http://schemas.openxmlformats.org/drawingml/2006/picture">
                      <pic:pic>
                        <pic:nvPicPr>
                          <pic:cNvPr id="38" name="image1056.png"/>
                          <pic:cNvPicPr/>
                        </pic:nvPicPr>
                        <pic:blipFill>
                          <a:blip r:embed="rId1090"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9"/>
              <w:ind w:right="0"/>
              <w:jc w:val="left"/>
              <w:rPr>
                <w:rFonts w:ascii="宋体" w:hAnsi="宋体" w:cs="宋体" w:eastAsia="宋体" w:hint="default"/>
                <w:b/>
                <w:bCs/>
                <w:sz w:val="22"/>
                <w:szCs w:val="22"/>
              </w:rPr>
            </w:pPr>
          </w:p>
        </w:tc>
        <w:tc>
          <w:tcPr>
            <w:tcW w:w="312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上年数</w:t>
            </w:r>
            <w:r>
              <w:rPr>
                <w:rFonts w:ascii="宋体" w:hAnsi="宋体" w:cs="宋体" w:eastAsia="宋体" w:hint="default"/>
                <w:sz w:val="18"/>
                <w:szCs w:val="18"/>
              </w:rPr>
            </w:r>
          </w:p>
        </w:tc>
      </w:tr>
      <w:tr>
        <w:trPr>
          <w:trHeight w:val="418"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调整前上年末未分配利润</w:t>
            </w:r>
          </w:p>
        </w:tc>
        <w:tc>
          <w:tcPr>
            <w:tcW w:w="1968" w:type="dxa"/>
            <w:tcBorders>
              <w:top w:val="nil" w:sz="6" w:space="0" w:color="auto"/>
              <w:left w:val="single" w:sz="4" w:space="0" w:color="000000"/>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2"/>
              <w:jc w:val="center"/>
              <w:rPr>
                <w:rFonts w:ascii="Times New Roman" w:hAnsi="Times New Roman" w:cs="Times New Roman" w:eastAsia="Times New Roman" w:hint="default"/>
                <w:sz w:val="18"/>
                <w:szCs w:val="18"/>
              </w:rPr>
            </w:pPr>
            <w:r>
              <w:rPr>
                <w:rFonts w:ascii="Times New Roman"/>
                <w:sz w:val="18"/>
              </w:rPr>
              <w:t>222,059,369.69</w:t>
            </w:r>
          </w:p>
        </w:tc>
        <w:tc>
          <w:tcPr>
            <w:tcW w:w="312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140,351,828.25</w:t>
            </w:r>
          </w:p>
        </w:tc>
      </w:tr>
      <w:tr>
        <w:trPr>
          <w:trHeight w:val="108" w:hRule="exact"/>
        </w:trPr>
        <w:tc>
          <w:tcPr>
            <w:tcW w:w="3558" w:type="dxa"/>
            <w:tcBorders>
              <w:top w:val="nil" w:sz="6" w:space="0" w:color="auto"/>
              <w:left w:val="single" w:sz="4" w:space="0" w:color="000000"/>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312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调整年初未分配利润合计数</w:t>
            </w:r>
          </w:p>
        </w:tc>
        <w:tc>
          <w:tcPr>
            <w:tcW w:w="1968" w:type="dxa"/>
            <w:tcBorders>
              <w:top w:val="nil" w:sz="6" w:space="0" w:color="auto"/>
              <w:left w:val="single" w:sz="4" w:space="0" w:color="000000"/>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3128"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558" w:type="dxa"/>
            <w:tcBorders>
              <w:top w:val="nil" w:sz="6" w:space="0" w:color="auto"/>
              <w:left w:val="single" w:sz="4" w:space="0" w:color="000000"/>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312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调整后年初未分配利润</w:t>
            </w:r>
          </w:p>
        </w:tc>
        <w:tc>
          <w:tcPr>
            <w:tcW w:w="1968" w:type="dxa"/>
            <w:tcBorders>
              <w:top w:val="nil" w:sz="6" w:space="0" w:color="auto"/>
              <w:left w:val="single" w:sz="4" w:space="0" w:color="000000"/>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Style w:val="TableParagraph"/>
              <w:spacing w:line="240" w:lineRule="auto" w:before="98"/>
              <w:ind w:right="22"/>
              <w:jc w:val="center"/>
              <w:rPr>
                <w:rFonts w:ascii="Times New Roman" w:hAnsi="Times New Roman" w:cs="Times New Roman" w:eastAsia="Times New Roman" w:hint="default"/>
                <w:sz w:val="18"/>
                <w:szCs w:val="18"/>
              </w:rPr>
            </w:pPr>
            <w:r>
              <w:rPr>
                <w:rFonts w:ascii="Times New Roman"/>
                <w:sz w:val="18"/>
              </w:rPr>
              <w:t>222,059,369.69</w:t>
            </w:r>
          </w:p>
        </w:tc>
        <w:tc>
          <w:tcPr>
            <w:tcW w:w="312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140,351,828.25</w:t>
            </w:r>
          </w:p>
        </w:tc>
      </w:tr>
      <w:tr>
        <w:trPr>
          <w:trHeight w:val="108" w:hRule="exact"/>
        </w:trPr>
        <w:tc>
          <w:tcPr>
            <w:tcW w:w="3558" w:type="dxa"/>
            <w:tcBorders>
              <w:top w:val="nil" w:sz="6" w:space="0" w:color="auto"/>
              <w:left w:val="single" w:sz="4" w:space="0" w:color="000000"/>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312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加：本年归属于母公司所有者的净利润</w:t>
            </w:r>
          </w:p>
        </w:tc>
        <w:tc>
          <w:tcPr>
            <w:tcW w:w="1968" w:type="dxa"/>
            <w:tcBorders>
              <w:top w:val="nil" w:sz="6" w:space="0" w:color="auto"/>
              <w:left w:val="single" w:sz="4" w:space="0" w:color="000000"/>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Style w:val="TableParagraph"/>
              <w:spacing w:line="240" w:lineRule="auto" w:before="98"/>
              <w:ind w:right="22"/>
              <w:jc w:val="center"/>
              <w:rPr>
                <w:rFonts w:ascii="Times New Roman" w:hAnsi="Times New Roman" w:cs="Times New Roman" w:eastAsia="Times New Roman" w:hint="default"/>
                <w:sz w:val="18"/>
                <w:szCs w:val="18"/>
              </w:rPr>
            </w:pPr>
            <w:r>
              <w:rPr>
                <w:rFonts w:ascii="Times New Roman"/>
                <w:sz w:val="18"/>
              </w:rPr>
              <w:t>149,172,855.19</w:t>
            </w:r>
          </w:p>
        </w:tc>
        <w:tc>
          <w:tcPr>
            <w:tcW w:w="312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98,125,932.07</w:t>
            </w:r>
          </w:p>
        </w:tc>
      </w:tr>
      <w:tr>
        <w:trPr>
          <w:trHeight w:val="108" w:hRule="exact"/>
        </w:trPr>
        <w:tc>
          <w:tcPr>
            <w:tcW w:w="3558" w:type="dxa"/>
            <w:tcBorders>
              <w:top w:val="nil" w:sz="6" w:space="0" w:color="auto"/>
              <w:left w:val="single" w:sz="4" w:space="0" w:color="000000"/>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312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384" w:right="0"/>
              <w:jc w:val="left"/>
              <w:rPr>
                <w:rFonts w:ascii="宋体" w:hAnsi="宋体" w:cs="宋体" w:eastAsia="宋体" w:hint="default"/>
                <w:sz w:val="18"/>
                <w:szCs w:val="18"/>
              </w:rPr>
            </w:pPr>
            <w:r>
              <w:rPr>
                <w:rFonts w:ascii="宋体" w:hAnsi="宋体" w:cs="宋体" w:eastAsia="宋体" w:hint="default"/>
                <w:sz w:val="18"/>
                <w:szCs w:val="18"/>
              </w:rPr>
              <w:t>直接计入股东权益的利得和损失</w:t>
            </w:r>
          </w:p>
        </w:tc>
        <w:tc>
          <w:tcPr>
            <w:tcW w:w="1968" w:type="dxa"/>
            <w:tcBorders>
              <w:top w:val="nil" w:sz="6" w:space="0" w:color="auto"/>
              <w:left w:val="single" w:sz="4" w:space="0" w:color="000000"/>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312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0.01</w:t>
            </w:r>
          </w:p>
        </w:tc>
      </w:tr>
      <w:tr>
        <w:trPr>
          <w:trHeight w:val="108" w:hRule="exact"/>
        </w:trPr>
        <w:tc>
          <w:tcPr>
            <w:tcW w:w="3558" w:type="dxa"/>
            <w:tcBorders>
              <w:top w:val="nil" w:sz="6" w:space="0" w:color="auto"/>
              <w:left w:val="single" w:sz="4" w:space="0" w:color="000000"/>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3128"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left="24"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1968" w:type="dxa"/>
            <w:tcBorders>
              <w:top w:val="nil" w:sz="6" w:space="0" w:color="auto"/>
              <w:left w:val="single" w:sz="4" w:space="0" w:color="000000"/>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Style w:val="TableParagraph"/>
              <w:spacing w:line="240" w:lineRule="auto" w:before="98"/>
              <w:ind w:left="67" w:right="0"/>
              <w:jc w:val="center"/>
              <w:rPr>
                <w:rFonts w:ascii="Times New Roman" w:hAnsi="Times New Roman" w:cs="Times New Roman" w:eastAsia="Times New Roman" w:hint="default"/>
                <w:sz w:val="18"/>
                <w:szCs w:val="18"/>
              </w:rPr>
            </w:pPr>
            <w:r>
              <w:rPr>
                <w:rFonts w:ascii="Times New Roman"/>
                <w:sz w:val="18"/>
              </w:rPr>
              <w:t>14,333,885.07</w:t>
            </w:r>
          </w:p>
        </w:tc>
        <w:tc>
          <w:tcPr>
            <w:tcW w:w="3128"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2"/>
              <w:jc w:val="right"/>
              <w:rPr>
                <w:rFonts w:ascii="Times New Roman" w:hAnsi="Times New Roman" w:cs="Times New Roman" w:eastAsia="Times New Roman" w:hint="default"/>
                <w:sz w:val="18"/>
                <w:szCs w:val="18"/>
              </w:rPr>
            </w:pPr>
            <w:r>
              <w:rPr>
                <w:rFonts w:ascii="Times New Roman"/>
                <w:spacing w:val="-1"/>
                <w:sz w:val="18"/>
              </w:rPr>
              <w:t>10,543,390.64</w:t>
            </w:r>
          </w:p>
        </w:tc>
      </w:tr>
      <w:tr>
        <w:trPr>
          <w:trHeight w:val="110" w:hRule="exact"/>
        </w:trPr>
        <w:tc>
          <w:tcPr>
            <w:tcW w:w="3558" w:type="dxa"/>
            <w:tcBorders>
              <w:top w:val="nil" w:sz="6" w:space="0" w:color="auto"/>
              <w:left w:val="single" w:sz="4" w:space="0" w:color="000000"/>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312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提取任意盈余公积</w:t>
            </w:r>
          </w:p>
        </w:tc>
        <w:tc>
          <w:tcPr>
            <w:tcW w:w="1968" w:type="dxa"/>
            <w:tcBorders>
              <w:top w:val="nil" w:sz="6" w:space="0" w:color="auto"/>
              <w:left w:val="single" w:sz="4" w:space="0" w:color="000000"/>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3128"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558" w:type="dxa"/>
            <w:tcBorders>
              <w:top w:val="nil" w:sz="6" w:space="0" w:color="auto"/>
              <w:left w:val="single" w:sz="4" w:space="0" w:color="000000"/>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312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提取一般风险准备</w:t>
            </w:r>
          </w:p>
        </w:tc>
        <w:tc>
          <w:tcPr>
            <w:tcW w:w="1968" w:type="dxa"/>
            <w:tcBorders>
              <w:top w:val="nil" w:sz="6" w:space="0" w:color="auto"/>
              <w:left w:val="single" w:sz="4" w:space="0" w:color="000000"/>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3128"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558" w:type="dxa"/>
            <w:tcBorders>
              <w:top w:val="nil" w:sz="6" w:space="0" w:color="auto"/>
              <w:left w:val="single" w:sz="4" w:space="0" w:color="000000"/>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312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1968" w:type="dxa"/>
            <w:tcBorders>
              <w:top w:val="nil" w:sz="6" w:space="0" w:color="auto"/>
              <w:left w:val="single" w:sz="4" w:space="0" w:color="000000"/>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312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5,875,000.00</w:t>
            </w:r>
          </w:p>
        </w:tc>
      </w:tr>
      <w:tr>
        <w:trPr>
          <w:trHeight w:val="108" w:hRule="exact"/>
        </w:trPr>
        <w:tc>
          <w:tcPr>
            <w:tcW w:w="3558" w:type="dxa"/>
            <w:tcBorders>
              <w:top w:val="nil" w:sz="6" w:space="0" w:color="auto"/>
              <w:left w:val="single" w:sz="4" w:space="0" w:color="000000"/>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312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转作股本的普通股股利</w:t>
            </w:r>
          </w:p>
        </w:tc>
        <w:tc>
          <w:tcPr>
            <w:tcW w:w="1968" w:type="dxa"/>
            <w:tcBorders>
              <w:top w:val="nil" w:sz="6" w:space="0" w:color="auto"/>
              <w:left w:val="single" w:sz="4" w:space="0" w:color="000000"/>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3128"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558" w:type="dxa"/>
            <w:tcBorders>
              <w:top w:val="nil" w:sz="6" w:space="0" w:color="auto"/>
              <w:left w:val="single" w:sz="4" w:space="0" w:color="000000"/>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3128" w:type="dxa"/>
            <w:tcBorders>
              <w:top w:val="nil" w:sz="6" w:space="0" w:color="auto"/>
              <w:left w:val="single" w:sz="4" w:space="0" w:color="000000"/>
              <w:bottom w:val="nil" w:sz="6" w:space="0" w:color="auto"/>
              <w:right w:val="single" w:sz="4" w:space="0" w:color="000000"/>
            </w:tcBorders>
          </w:tcPr>
          <w:p>
            <w:pPr/>
          </w:p>
        </w:tc>
      </w:tr>
      <w:tr>
        <w:trPr>
          <w:trHeight w:val="276" w:hRule="exact"/>
        </w:trPr>
        <w:tc>
          <w:tcPr>
            <w:tcW w:w="3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年末未分配利润</w:t>
            </w:r>
          </w:p>
        </w:tc>
        <w:tc>
          <w:tcPr>
            <w:tcW w:w="1968" w:type="dxa"/>
            <w:tcBorders>
              <w:top w:val="nil" w:sz="6" w:space="0" w:color="auto"/>
              <w:left w:val="single" w:sz="4" w:space="0" w:color="000000"/>
              <w:bottom w:val="nil" w:sz="6" w:space="0" w:color="auto"/>
              <w:right w:val="nil" w:sz="6" w:space="0" w:color="auto"/>
            </w:tcBorders>
          </w:tcPr>
          <w:p>
            <w:pPr/>
          </w:p>
        </w:tc>
        <w:tc>
          <w:tcPr>
            <w:tcW w:w="1154" w:type="dxa"/>
            <w:tcBorders>
              <w:top w:val="nil" w:sz="6" w:space="0" w:color="auto"/>
              <w:left w:val="nil" w:sz="6" w:space="0" w:color="auto"/>
              <w:bottom w:val="single" w:sz="4" w:space="0" w:color="000000"/>
              <w:right w:val="single" w:sz="4" w:space="0" w:color="000000"/>
            </w:tcBorders>
          </w:tcPr>
          <w:p>
            <w:pPr>
              <w:pStyle w:val="TableParagraph"/>
              <w:spacing w:line="240" w:lineRule="auto" w:before="103"/>
              <w:ind w:right="22"/>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single" w:color="000000"/>
              </w:rPr>
              <w:t>356,898,339.81</w:t>
            </w:r>
            <w:r>
              <w:rPr>
                <w:rFonts w:ascii="Times New Roman"/>
                <w:b/>
                <w:sz w:val="18"/>
              </w:rPr>
            </w:r>
            <w:r>
              <w:rPr>
                <w:rFonts w:ascii="Times New Roman"/>
                <w:sz w:val="18"/>
              </w:rPr>
            </w:r>
          </w:p>
        </w:tc>
        <w:tc>
          <w:tcPr>
            <w:tcW w:w="3128"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single" w:color="000000"/>
              </w:rPr>
              <w:t>222,059,369.69</w:t>
            </w:r>
            <w:r>
              <w:rPr>
                <w:rFonts w:ascii="Times New Roman"/>
                <w:b/>
                <w:spacing w:val="-1"/>
                <w:sz w:val="18"/>
              </w:rPr>
            </w:r>
            <w:r>
              <w:rPr>
                <w:rFonts w:ascii="Times New Roman"/>
                <w:spacing w:val="-1"/>
                <w:sz w:val="18"/>
              </w:rPr>
            </w:r>
          </w:p>
        </w:tc>
      </w:tr>
    </w:tbl>
    <w:p>
      <w:pPr>
        <w:spacing w:line="240" w:lineRule="auto" w:before="5"/>
        <w:rPr>
          <w:rFonts w:ascii="宋体" w:hAnsi="宋体" w:cs="宋体" w:eastAsia="宋体" w:hint="default"/>
          <w:b/>
          <w:bCs/>
          <w:sz w:val="15"/>
          <w:szCs w:val="15"/>
        </w:rPr>
      </w:pPr>
    </w:p>
    <w:p>
      <w:pPr>
        <w:pStyle w:val="BodyText"/>
        <w:spacing w:line="408" w:lineRule="auto"/>
        <w:ind w:left="340" w:right="217" w:firstLine="317"/>
        <w:jc w:val="both"/>
      </w:pPr>
      <w:r>
        <w:rPr/>
        <w:pict>
          <v:group style="position:absolute;margin-left:50.639996pt;margin-top:-112.656349pt;width:490.7pt;height:5.55pt;mso-position-horizontal-relative:page;mso-position-vertical-relative:paragraph;z-index:-1426552" coordorigin="1013,-2253" coordsize="9814,111">
            <v:shape style="position:absolute;left:1013;top:-2253;width:3582;height:110" type="#_x0000_t75" stroked="false">
              <v:imagedata r:id="rId164" o:title=""/>
            </v:shape>
            <v:shape style="position:absolute;left:4571;top:-2157;width:3137;height:14" type="#_x0000_t75" stroked="false">
              <v:imagedata r:id="rId1091" o:title=""/>
            </v:shape>
            <v:shape style="position:absolute;left:7693;top:-2152;width:3133;height:10" type="#_x0000_t75" stroked="false">
              <v:imagedata r:id="rId1085" o:title=""/>
            </v:shape>
            <w10:wrap type="none"/>
          </v:group>
        </w:pict>
      </w:r>
      <w:r>
        <w:rPr/>
        <w:pict>
          <v:group style="position:absolute;margin-left:50.640011pt;margin-top:-91.776352pt;width:491.15pt;height:5.4pt;mso-position-horizontal-relative:page;mso-position-vertical-relative:paragraph;z-index:-1426528" coordorigin="1013,-1836" coordsize="9823,108">
            <v:shape style="position:absolute;left:1013;top:-1836;width:3582;height:108" type="#_x0000_t75" stroked="false">
              <v:imagedata r:id="rId1089" o:title=""/>
            </v:shape>
            <v:shape style="position:absolute;left:4571;top:-1740;width:3137;height:12" type="#_x0000_t75" stroked="false">
              <v:imagedata r:id="rId1084" o:title=""/>
            </v:shape>
            <v:shape style="position:absolute;left:7693;top:-1740;width:3142;height:12" type="#_x0000_t75" stroked="false">
              <v:imagedata r:id="rId1084" o:title=""/>
            </v:shape>
            <w10:wrap type="none"/>
          </v:group>
        </w:pict>
      </w:r>
      <w:r>
        <w:rPr/>
        <w:pict>
          <v:group style="position:absolute;margin-left:50.639996pt;margin-top:-71.016319pt;width:491.15pt;height:5.4pt;mso-position-horizontal-relative:page;mso-position-vertical-relative:paragraph;z-index:-1426504" coordorigin="1013,-1420" coordsize="9823,108">
            <v:shape style="position:absolute;left:1013;top:-1420;width:3582;height:108" type="#_x0000_t75" stroked="false">
              <v:imagedata r:id="rId1086" o:title=""/>
            </v:shape>
            <v:shape style="position:absolute;left:4571;top:-1324;width:3137;height:12" type="#_x0000_t75" stroked="false">
              <v:imagedata r:id="rId1087" o:title=""/>
            </v:shape>
            <v:shape style="position:absolute;left:7693;top:-1324;width:3142;height:12" type="#_x0000_t75" stroked="false">
              <v:imagedata r:id="rId1092" o:title=""/>
            </v:shape>
            <w10:wrap type="none"/>
          </v:group>
        </w:pict>
      </w:r>
      <w:r>
        <w:rPr/>
        <w:pict>
          <v:group style="position:absolute;margin-left:50.640011pt;margin-top:-50.256321pt;width:491.15pt;height:5.4pt;mso-position-horizontal-relative:page;mso-position-vertical-relative:paragraph;z-index:-1426480" coordorigin="1013,-1005" coordsize="9823,108">
            <v:shape style="position:absolute;left:1013;top:-1005;width:3582;height:108" type="#_x0000_t75" stroked="false">
              <v:imagedata r:id="rId1089" o:title=""/>
            </v:shape>
            <v:shape style="position:absolute;left:4571;top:-909;width:3137;height:12" type="#_x0000_t75" stroked="false">
              <v:imagedata r:id="rId1084" o:title=""/>
            </v:shape>
            <v:shape style="position:absolute;left:7693;top:-909;width:3142;height:12" type="#_x0000_t75" stroked="false">
              <v:imagedata r:id="rId1084" o:title=""/>
            </v:shape>
            <w10:wrap type="none"/>
          </v:group>
        </w:pict>
      </w:r>
      <w:r>
        <w:rPr/>
        <w:pict>
          <v:group style="position:absolute;margin-left:50.640011pt;margin-top:-10.656352pt;width:491.4pt;height:7.45pt;mso-position-horizontal-relative:page;mso-position-vertical-relative:paragraph;z-index:-1426456" coordorigin="1013,-213" coordsize="9828,149">
            <v:group style="position:absolute;left:9676;top:-180;width:1126;height:2" coordorigin="9676,-180" coordsize="1126,2">
              <v:shape style="position:absolute;left:9676;top:-180;width:1126;height:2" coordorigin="9676,-180" coordsize="1126,0" path="m9676,-180l10802,-180e" filled="false" stroked="true" strokeweight=".48004pt" strokecolor="#000000">
                <v:path arrowok="t"/>
              </v:shape>
            </v:group>
            <v:group style="position:absolute;left:10826;top:-213;width:10;height:20" coordorigin="10826,-213" coordsize="10,20">
              <v:shape style="position:absolute;left:10826;top:-213;width:10;height:20" coordorigin="10826,-213" coordsize="10,20" path="m10826,-194l10836,-194,10836,-213,10826,-213,10826,-194xe" filled="true" fillcolor="#000000" stroked="false">
                <v:path arrowok="t"/>
                <v:fill type="solid"/>
              </v:shape>
            </v:group>
            <v:group style="position:absolute;left:10826;top:-194;width:10;height:20" coordorigin="10826,-194" coordsize="10,20">
              <v:shape style="position:absolute;left:10826;top:-194;width:10;height:20" coordorigin="10826,-194" coordsize="10,20" path="m10826,-175l10836,-175,10836,-194,10826,-194,10826,-175xe" filled="true" fillcolor="#000000" stroked="false">
                <v:path arrowok="t"/>
                <v:fill type="solid"/>
              </v:shape>
            </v:group>
            <v:group style="position:absolute;left:10826;top:-175;width:10;height:20" coordorigin="10826,-175" coordsize="10,20">
              <v:shape style="position:absolute;left:10826;top:-175;width:10;height:20" coordorigin="10826,-175" coordsize="10,20" path="m10826,-156l10836,-156,10836,-175,10826,-175,10826,-156xe" filled="true" fillcolor="#000000" stroked="false">
                <v:path arrowok="t"/>
                <v:fill type="solid"/>
              </v:shape>
            </v:group>
            <v:group style="position:absolute;left:10826;top:-156;width:10;height:20" coordorigin="10826,-156" coordsize="10,20">
              <v:shape style="position:absolute;left:10826;top:-156;width:10;height:20" coordorigin="10826,-156" coordsize="10,20" path="m10826,-136l10836,-136,10836,-156,10826,-156,10826,-136xe" filled="true" fillcolor="#000000" stroked="false">
                <v:path arrowok="t"/>
                <v:fill type="solid"/>
              </v:shape>
            </v:group>
            <v:group style="position:absolute;left:10826;top:-136;width:10;height:20" coordorigin="10826,-136" coordsize="10,20">
              <v:shape style="position:absolute;left:10826;top:-136;width:10;height:20" coordorigin="10826,-136" coordsize="10,20" path="m10826,-117l10836,-117,10836,-136,10826,-136,10826,-117xe" filled="true" fillcolor="#000000" stroked="false">
                <v:path arrowok="t"/>
                <v:fill type="solid"/>
              </v:shape>
            </v:group>
            <v:group style="position:absolute;left:10826;top:-117;width:10;height:20" coordorigin="10826,-117" coordsize="10,20">
              <v:shape style="position:absolute;left:10826;top:-117;width:10;height:20" coordorigin="10826,-117" coordsize="10,20" path="m10826,-98l10836,-98,10836,-117,10826,-117,10826,-98xe" filled="true" fillcolor="#000000" stroked="false">
                <v:path arrowok="t"/>
                <v:fill type="solid"/>
              </v:shape>
            </v:group>
            <v:group style="position:absolute;left:10826;top:-98;width:10;height:20" coordorigin="10826,-98" coordsize="10,20">
              <v:shape style="position:absolute;left:10826;top:-98;width:10;height:20" coordorigin="10826,-98" coordsize="10,20" path="m10826,-79l10836,-79,10836,-98,10826,-98,10826,-79xe" filled="true" fillcolor="#000000" stroked="false">
                <v:path arrowok="t"/>
                <v:fill type="solid"/>
              </v:shape>
            </v:group>
            <v:group style="position:absolute;left:10826;top:-76;width:10;height:2" coordorigin="10826,-76" coordsize="10,2">
              <v:shape style="position:absolute;left:10826;top:-76;width:10;height:2" coordorigin="10826,-76" coordsize="10,0" path="m10826,-76l10836,-76e" filled="false" stroked="true" strokeweight=".23999pt" strokecolor="#000000">
                <v:path arrowok="t"/>
              </v:shape>
              <v:shape style="position:absolute;left:1018;top:-79;width:10;height:14" type="#_x0000_t75" stroked="false">
                <v:imagedata r:id="rId88" o:title=""/>
              </v:shape>
            </v:group>
            <v:group style="position:absolute;left:1018;top:-69;width:10;height:2" coordorigin="1018,-69" coordsize="10,2">
              <v:shape style="position:absolute;left:1018;top:-69;width:10;height:2" coordorigin="1018,-69" coordsize="10,0" path="m1018,-69l1027,-69e" filled="false" stroked="true" strokeweight=".47998pt" strokecolor="#000000">
                <v:path arrowok="t"/>
              </v:shape>
              <v:shape style="position:absolute;left:1027;top:-175;width:3567;height:110" type="#_x0000_t75" stroked="false">
                <v:imagedata r:id="rId172" o:title=""/>
              </v:shape>
            </v:group>
            <v:group style="position:absolute;left:4575;top:-69;width:10;height:2" coordorigin="4575,-69" coordsize="10,2">
              <v:shape style="position:absolute;left:4575;top:-69;width:10;height:2" coordorigin="4575,-69" coordsize="10,0" path="m4575,-69l4585,-69e" filled="false" stroked="true" strokeweight=".47998pt" strokecolor="#000000">
                <v:path arrowok="t"/>
              </v:shape>
              <v:shape style="position:absolute;left:4585;top:-175;width:3132;height:110" type="#_x0000_t75" stroked="false">
                <v:imagedata r:id="rId1093" o:title=""/>
              </v:shape>
            </v:group>
            <v:group style="position:absolute;left:7698;top:-69;width:10;height:2" coordorigin="7698,-69" coordsize="10,2">
              <v:shape style="position:absolute;left:7698;top:-69;width:10;height:2" coordorigin="7698,-69" coordsize="10,0" path="m7698,-69l7708,-69e" filled="false" stroked="true" strokeweight=".47998pt" strokecolor="#000000">
                <v:path arrowok="t"/>
              </v:shape>
              <v:shape style="position:absolute;left:7708;top:-74;width:3128;height:10" type="#_x0000_t75" stroked="false">
                <v:imagedata r:id="rId1094" o:title=""/>
              </v:shape>
            </v:group>
            <v:group style="position:absolute;left:10826;top:-69;width:10;height:2" coordorigin="10826,-69" coordsize="10,2">
              <v:shape style="position:absolute;left:10826;top:-69;width:10;height:2" coordorigin="10826,-69" coordsize="10,0" path="m10826,-69l10836,-69e" filled="false" stroked="true" strokeweight=".47998pt" strokecolor="#000000">
                <v:path arrowok="t"/>
              </v:shape>
            </v:group>
            <w10:wrap type="none"/>
          </v:group>
        </w:pict>
      </w:r>
      <w:r>
        <w:rPr/>
        <w:pict>
          <v:group style="position:absolute;margin-left:50.640011pt;margin-top:-29.496292pt;width:491.15pt;height:5.4pt;mso-position-horizontal-relative:page;mso-position-vertical-relative:paragraph;z-index:-1426432" coordorigin="1013,-590" coordsize="9823,108">
            <v:shape style="position:absolute;left:1013;top:-590;width:3582;height:108" type="#_x0000_t75" stroked="false">
              <v:imagedata r:id="rId1089" o:title=""/>
            </v:shape>
            <v:shape style="position:absolute;left:4571;top:-494;width:3137;height:12" type="#_x0000_t75" stroked="false">
              <v:imagedata r:id="rId1084" o:title=""/>
            </v:shape>
            <v:shape style="position:absolute;left:7693;top:-494;width:3142;height:12" type="#_x0000_t75" stroked="false">
              <v:imagedata r:id="rId1084" o:title=""/>
            </v:shape>
            <w10:wrap type="none"/>
          </v:group>
        </w:pict>
      </w:r>
      <w:r>
        <w:rPr>
          <w:spacing w:val="-4"/>
        </w:rPr>
        <w:t>未分配利润说明：对于首次公开发行证券的公司，如果发行前的滚存利润经股东大会决议由新老股东共</w:t>
      </w:r>
      <w:r>
        <w:rPr>
          <w:w w:val="100"/>
        </w:rPr>
        <w:t> </w:t>
      </w:r>
      <w:r>
        <w:rPr>
          <w:spacing w:val="-2"/>
        </w:rPr>
        <w:t>同享有，应明确予以说明；如果发行前的滚存利润经股东大会决议在发行前进行分配并由老股东享有，公</w:t>
      </w:r>
      <w:r>
        <w:rPr>
          <w:spacing w:val="-21"/>
        </w:rPr>
        <w:t> </w:t>
      </w:r>
      <w:r>
        <w:rPr>
          <w:spacing w:val="-21"/>
        </w:rPr>
      </w:r>
      <w:r>
        <w:rPr/>
        <w:t>司应明确披露应付股利中老股东享有的经审计的利润数。</w:t>
      </w:r>
    </w:p>
    <w:p>
      <w:pPr>
        <w:pStyle w:val="Heading9"/>
        <w:spacing w:line="240" w:lineRule="auto" w:before="94"/>
        <w:ind w:right="0"/>
        <w:jc w:val="left"/>
        <w:rPr>
          <w:b w:val="0"/>
          <w:bCs w:val="0"/>
        </w:rPr>
      </w:pPr>
      <w:r>
        <w:rPr>
          <w:rFonts w:ascii="Times New Roman" w:hAnsi="Times New Roman" w:cs="Times New Roman" w:eastAsia="Times New Roman" w:hint="default"/>
        </w:rPr>
        <w:t>29</w:t>
      </w:r>
      <w:r>
        <w:rPr/>
        <w:t>、营业收入及营业成本</w:t>
      </w:r>
      <w:r>
        <w:rPr>
          <w:b w:val="0"/>
          <w:bCs w:val="0"/>
        </w:rPr>
      </w:r>
    </w:p>
    <w:p>
      <w:pPr>
        <w:pStyle w:val="BodyText"/>
        <w:spacing w:line="240" w:lineRule="auto" w:before="112"/>
        <w:ind w:left="628" w:right="0"/>
        <w:jc w:val="left"/>
      </w:pPr>
      <w:r>
        <w:rPr/>
        <w:pict>
          <v:shape style="position:absolute;margin-left:50.880001pt;margin-top:32.023693pt;width:.48002pt;height:.48pt;mso-position-horizontal-relative:page;mso-position-vertical-relative:paragraph;z-index:-1426408" type="#_x0000_t75" stroked="false">
            <v:imagedata r:id="rId1095" o:title=""/>
          </v:shape>
        </w:pict>
      </w:r>
      <w:r>
        <w:rPr/>
        <w:pict>
          <v:shape style="position:absolute;margin-left:541.299988pt;margin-top:32.023693pt;width:.48pt;height:.48pt;mso-position-horizontal-relative:page;mso-position-vertical-relative:paragraph;z-index:-1426384" type="#_x0000_t75" stroked="false">
            <v:imagedata r:id="rId1095" o:title=""/>
          </v:shape>
        </w:pict>
      </w:r>
      <w:r>
        <w:rPr/>
        <w:pict>
          <v:group style="position:absolute;margin-left:50.640011pt;margin-top:47.863716pt;width:491.15pt;height:5.4pt;mso-position-horizontal-relative:page;mso-position-vertical-relative:paragraph;z-index:-1426360" coordorigin="1013,957" coordsize="9823,108">
            <v:shape style="position:absolute;left:1013;top:957;width:4484;height:108" type="#_x0000_t75" stroked="false">
              <v:imagedata r:id="rId1096" o:title=""/>
            </v:shape>
            <v:shape style="position:absolute;left:5473;top:1053;width:2688;height:12" type="#_x0000_t75" stroked="false">
              <v:imagedata r:id="rId1097" o:title=""/>
            </v:shape>
            <v:shape style="position:absolute;left:8147;top:1053;width:2689;height:12" type="#_x0000_t75" stroked="false">
              <v:imagedata r:id="rId1098" o:title=""/>
            </v:shape>
            <w10:wrap type="none"/>
          </v:group>
        </w:pict>
      </w:r>
      <w:r>
        <w:rPr/>
        <w:pict>
          <v:group style="position:absolute;margin-left:50.640011pt;margin-top:68.623657pt;width:491.15pt;height:5.4pt;mso-position-horizontal-relative:page;mso-position-vertical-relative:paragraph;z-index:-1426336" coordorigin="1013,1372" coordsize="9823,108">
            <v:shape style="position:absolute;left:1013;top:1372;width:4484;height:108" type="#_x0000_t75" stroked="false">
              <v:imagedata r:id="rId1099" o:title=""/>
            </v:shape>
            <v:shape style="position:absolute;left:5473;top:1468;width:2688;height:12" type="#_x0000_t75" stroked="false">
              <v:imagedata r:id="rId1100" o:title=""/>
            </v:shape>
            <v:shape style="position:absolute;left:8147;top:1468;width:2689;height:12" type="#_x0000_t75" stroked="false">
              <v:imagedata r:id="rId1101" o:title=""/>
            </v:shape>
            <w10:wrap type="none"/>
          </v:group>
        </w:pict>
      </w:r>
      <w:r>
        <w:rPr/>
        <w:pict>
          <v:group style="position:absolute;margin-left:51.360001pt;margin-top:94.419693pt;width:489.95pt;height:.5pt;mso-position-horizontal-relative:page;mso-position-vertical-relative:paragraph;z-index:-1426312" coordorigin="1027,1888" coordsize="9799,10">
            <v:shape style="position:absolute;left:1027;top:1888;width:4451;height:10" type="#_x0000_t75" stroked="false">
              <v:imagedata r:id="rId1102" o:title=""/>
            </v:shape>
            <v:shape style="position:absolute;left:5473;top:1888;width:2679;height:10" type="#_x0000_t75" stroked="false">
              <v:imagedata r:id="rId1103" o:title=""/>
            </v:shape>
            <v:shape style="position:absolute;left:8147;top:1888;width:2679;height:10" type="#_x0000_t75" stroked="false">
              <v:imagedata r:id="rId1103" o:title=""/>
            </v:shape>
            <w10:wrap type="none"/>
          </v:group>
        </w:pict>
      </w:r>
      <w:r>
        <w:rPr/>
        <w:pict>
          <v:group style="position:absolute;margin-left:50.880001pt;margin-top:110.259651pt;width:491.4pt;height:5.4pt;mso-position-horizontal-relative:page;mso-position-vertical-relative:paragraph;z-index:-1426288" coordorigin="1018,2205" coordsize="9828,108">
            <v:shape style="position:absolute;left:1018;top:2301;width:10;height:12" type="#_x0000_t75" stroked="false">
              <v:imagedata r:id="rId52" o:title=""/>
            </v:shape>
            <v:shape style="position:absolute;left:1027;top:2205;width:4470;height:108" type="#_x0000_t75" stroked="false">
              <v:imagedata r:id="rId1104" o:title=""/>
            </v:shape>
            <v:group style="position:absolute;left:5478;top:2308;width:10;height:2" coordorigin="5478,2308" coordsize="10,2">
              <v:shape style="position:absolute;left:5478;top:2308;width:10;height:2" coordorigin="5478,2308" coordsize="10,0" path="m5478,2308l5487,2308e" filled="false" stroked="true" strokeweight=".48004pt" strokecolor="#000000">
                <v:path arrowok="t"/>
              </v:shape>
              <v:shape style="position:absolute;left:5487;top:2205;width:2684;height:108" type="#_x0000_t75" stroked="false">
                <v:imagedata r:id="rId1105" o:title=""/>
              </v:shape>
            </v:group>
            <v:group style="position:absolute;left:8152;top:2308;width:10;height:2" coordorigin="8152,2308" coordsize="10,2">
              <v:shape style="position:absolute;left:8152;top:2308;width:10;height:2" coordorigin="8152,2308" coordsize="10,0" path="m8152,2308l8161,2308e" filled="false" stroked="true" strokeweight=".48004pt" strokecolor="#000000">
                <v:path arrowok="t"/>
              </v:shape>
              <v:shape style="position:absolute;left:8161;top:2205;width:2684;height:108" type="#_x0000_t75" stroked="false">
                <v:imagedata r:id="rId1106" o:title=""/>
              </v:shape>
            </v:group>
            <v:group style="position:absolute;left:10826;top:2308;width:10;height:2" coordorigin="10826,2308" coordsize="10,2">
              <v:shape style="position:absolute;left:10826;top:2308;width:10;height:2" coordorigin="10826,2308" coordsize="10,0" path="m10826,2308l10836,2308e" filled="false" stroked="true" strokeweight=".48004pt" strokecolor="#000000">
                <v:path arrowok="t"/>
              </v:shape>
            </v:group>
            <w10:wrap type="none"/>
          </v:group>
        </w:pict>
      </w:r>
      <w:r>
        <w:rPr/>
        <w:t>（</w:t>
      </w:r>
      <w:r>
        <w:rPr>
          <w:rFonts w:ascii="Times New Roman" w:hAnsi="Times New Roman" w:cs="Times New Roman" w:eastAsia="Times New Roman" w:hint="default"/>
        </w:rPr>
        <w:t>1</w:t>
      </w:r>
      <w:r>
        <w:rPr/>
        <w:t>）营业收入</w:t>
      </w:r>
    </w:p>
    <w:p>
      <w:pPr>
        <w:spacing w:line="240" w:lineRule="auto" w:before="2"/>
        <w:rPr>
          <w:rFonts w:ascii="宋体" w:hAnsi="宋体" w:cs="宋体" w:eastAsia="宋体" w:hint="default"/>
          <w:sz w:val="18"/>
          <w:szCs w:val="18"/>
        </w:rPr>
      </w:pPr>
    </w:p>
    <w:tbl>
      <w:tblPr>
        <w:tblW w:w="0" w:type="auto"/>
        <w:jc w:val="left"/>
        <w:tblInd w:w="277" w:type="dxa"/>
        <w:tblLayout w:type="fixed"/>
        <w:tblCellMar>
          <w:top w:w="0" w:type="dxa"/>
          <w:left w:w="0" w:type="dxa"/>
          <w:bottom w:w="0" w:type="dxa"/>
          <w:right w:w="0" w:type="dxa"/>
        </w:tblCellMar>
        <w:tblLook w:val="01E0"/>
      </w:tblPr>
      <w:tblGrid>
        <w:gridCol w:w="4460"/>
        <w:gridCol w:w="2674"/>
        <w:gridCol w:w="1517"/>
        <w:gridCol w:w="226"/>
        <w:gridCol w:w="931"/>
      </w:tblGrid>
      <w:tr>
        <w:trPr>
          <w:trHeight w:val="312" w:hRule="exact"/>
        </w:trPr>
        <w:tc>
          <w:tcPr>
            <w:tcW w:w="4460" w:type="dxa"/>
            <w:tcBorders>
              <w:top w:val="single" w:sz="4" w:space="0" w:color="000000"/>
              <w:left w:val="single" w:sz="4" w:space="0" w:color="000000"/>
              <w:bottom w:val="nil" w:sz="6" w:space="0" w:color="auto"/>
              <w:right w:val="single" w:sz="4" w:space="0" w:color="000000"/>
            </w:tcBorders>
          </w:tcPr>
          <w:p>
            <w:pPr>
              <w:pStyle w:val="TableParagraph"/>
              <w:tabs>
                <w:tab w:pos="542" w:val="left" w:leader="none"/>
              </w:tabs>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2674" w:type="dxa"/>
            <w:tcBorders>
              <w:top w:val="single" w:sz="4" w:space="0" w:color="000000"/>
              <w:left w:val="single" w:sz="4" w:space="0" w:color="000000"/>
              <w:bottom w:val="nil" w:sz="6" w:space="0" w:color="auto"/>
              <w:right w:val="single" w:sz="4" w:space="0" w:color="000000"/>
            </w:tcBorders>
          </w:tcPr>
          <w:p>
            <w:pPr>
              <w:pStyle w:val="TableParagraph"/>
              <w:tabs>
                <w:tab w:pos="933" w:val="left" w:leader="none"/>
              </w:tabs>
              <w:spacing w:line="240" w:lineRule="auto" w:before="56"/>
              <w:ind w:right="-1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本年发生额</w:t>
              <w:tab/>
            </w:r>
            <w:r>
              <w:rPr>
                <w:rFonts w:ascii="宋体" w:hAnsi="宋体" w:cs="宋体" w:eastAsia="宋体" w:hint="default"/>
                <w:sz w:val="18"/>
                <w:szCs w:val="18"/>
              </w:rPr>
            </w:r>
          </w:p>
        </w:tc>
        <w:tc>
          <w:tcPr>
            <w:tcW w:w="1517" w:type="dxa"/>
            <w:vMerge w:val="restart"/>
            <w:tcBorders>
              <w:top w:val="single" w:sz="4" w:space="0" w:color="000000"/>
              <w:left w:val="single" w:sz="4" w:space="0" w:color="000000"/>
              <w:right w:val="nil" w:sz="6" w:space="0" w:color="auto"/>
            </w:tcBorders>
          </w:tcPr>
          <w:p>
            <w:pPr/>
          </w:p>
        </w:tc>
        <w:tc>
          <w:tcPr>
            <w:tcW w:w="226" w:type="dxa"/>
            <w:tcBorders>
              <w:top w:val="single" w:sz="4" w:space="0" w:color="000000"/>
              <w:left w:val="nil" w:sz="6" w:space="0" w:color="auto"/>
              <w:bottom w:val="nil" w:sz="6" w:space="0" w:color="auto"/>
              <w:right w:val="nil" w:sz="6" w:space="0" w:color="auto"/>
            </w:tcBorders>
          </w:tcPr>
          <w:p>
            <w:pPr/>
          </w:p>
        </w:tc>
        <w:tc>
          <w:tcPr>
            <w:tcW w:w="93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6"/>
              <w:ind w:right="0"/>
              <w:jc w:val="left"/>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415"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348,221,730.63</w:t>
            </w:r>
          </w:p>
        </w:tc>
        <w:tc>
          <w:tcPr>
            <w:tcW w:w="1517" w:type="dxa"/>
            <w:vMerge/>
            <w:tcBorders>
              <w:left w:val="single" w:sz="4" w:space="0" w:color="000000"/>
              <w:right w:val="nil" w:sz="6" w:space="0" w:color="auto"/>
            </w:tcBorders>
          </w:tcPr>
          <w:p>
            <w:pPr/>
          </w:p>
        </w:tc>
        <w:tc>
          <w:tcPr>
            <w:tcW w:w="1157"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left"/>
              <w:rPr>
                <w:rFonts w:ascii="Times New Roman" w:hAnsi="Times New Roman" w:cs="Times New Roman" w:eastAsia="Times New Roman" w:hint="default"/>
                <w:sz w:val="18"/>
                <w:szCs w:val="18"/>
              </w:rPr>
            </w:pPr>
            <w:r>
              <w:rPr>
                <w:rFonts w:ascii="Times New Roman"/>
                <w:sz w:val="18"/>
              </w:rPr>
              <w:t>267,609,888.25</w:t>
            </w:r>
          </w:p>
        </w:tc>
      </w:tr>
      <w:tr>
        <w:trPr>
          <w:trHeight w:val="108" w:hRule="exact"/>
        </w:trPr>
        <w:tc>
          <w:tcPr>
            <w:tcW w:w="4460" w:type="dxa"/>
            <w:tcBorders>
              <w:top w:val="nil" w:sz="6" w:space="0" w:color="auto"/>
              <w:left w:val="single" w:sz="4" w:space="0" w:color="000000"/>
              <w:bottom w:val="nil" w:sz="6" w:space="0" w:color="auto"/>
              <w:right w:val="nil" w:sz="6" w:space="0" w:color="auto"/>
            </w:tcBorders>
          </w:tcPr>
          <w:p>
            <w:pPr/>
          </w:p>
        </w:tc>
        <w:tc>
          <w:tcPr>
            <w:tcW w:w="2674" w:type="dxa"/>
            <w:tcBorders>
              <w:top w:val="nil" w:sz="6" w:space="0" w:color="auto"/>
              <w:left w:val="nil" w:sz="6" w:space="0" w:color="auto"/>
              <w:bottom w:val="nil" w:sz="6" w:space="0" w:color="auto"/>
              <w:right w:val="single" w:sz="4" w:space="0" w:color="000000"/>
            </w:tcBorders>
          </w:tcPr>
          <w:p>
            <w:pPr/>
          </w:p>
        </w:tc>
        <w:tc>
          <w:tcPr>
            <w:tcW w:w="1517" w:type="dxa"/>
            <w:vMerge/>
            <w:tcBorders>
              <w:left w:val="single" w:sz="4" w:space="0" w:color="000000"/>
              <w:right w:val="nil" w:sz="6" w:space="0" w:color="auto"/>
            </w:tcBorders>
          </w:tcPr>
          <w:p>
            <w:pPr/>
          </w:p>
        </w:tc>
        <w:tc>
          <w:tcPr>
            <w:tcW w:w="1157" w:type="dxa"/>
            <w:gridSpan w:val="2"/>
            <w:tcBorders>
              <w:top w:val="nil" w:sz="6" w:space="0" w:color="auto"/>
              <w:left w:val="nil" w:sz="6" w:space="0" w:color="auto"/>
              <w:bottom w:val="nil" w:sz="6" w:space="0" w:color="auto"/>
              <w:right w:val="single" w:sz="4" w:space="0" w:color="000000"/>
            </w:tcBorders>
          </w:tcPr>
          <w:p>
            <w:pPr/>
          </w:p>
        </w:tc>
      </w:tr>
      <w:tr>
        <w:trPr>
          <w:trHeight w:val="415"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1,904,175.02</w:t>
            </w:r>
            <w:r>
              <w:rPr>
                <w:rFonts w:ascii="Times New Roman"/>
                <w:spacing w:val="-1"/>
                <w:sz w:val="18"/>
              </w:rPr>
            </w:r>
          </w:p>
        </w:tc>
        <w:tc>
          <w:tcPr>
            <w:tcW w:w="1517" w:type="dxa"/>
            <w:vMerge/>
            <w:tcBorders>
              <w:left w:val="single" w:sz="4" w:space="0" w:color="000000"/>
              <w:right w:val="nil" w:sz="6" w:space="0" w:color="auto"/>
            </w:tcBorders>
          </w:tcPr>
          <w:p>
            <w:pPr/>
          </w:p>
        </w:tc>
        <w:tc>
          <w:tcPr>
            <w:tcW w:w="1157"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98"/>
              <w:ind w:left="91"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17,790,494.00</w:t>
            </w:r>
            <w:r>
              <w:rPr>
                <w:rFonts w:ascii="Times New Roman"/>
                <w:sz w:val="18"/>
              </w:rPr>
            </w:r>
          </w:p>
        </w:tc>
      </w:tr>
      <w:tr>
        <w:trPr>
          <w:trHeight w:val="297"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22"/>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350,125,905.65</w:t>
            </w:r>
            <w:r>
              <w:rPr>
                <w:rFonts w:ascii="Times New Roman"/>
                <w:b/>
                <w:spacing w:val="-1"/>
                <w:sz w:val="18"/>
              </w:rPr>
            </w:r>
            <w:r>
              <w:rPr>
                <w:rFonts w:ascii="Times New Roman"/>
                <w:spacing w:val="-1"/>
                <w:sz w:val="18"/>
              </w:rPr>
            </w:r>
          </w:p>
        </w:tc>
        <w:tc>
          <w:tcPr>
            <w:tcW w:w="1517" w:type="dxa"/>
            <w:vMerge/>
            <w:tcBorders>
              <w:left w:val="single" w:sz="4" w:space="0" w:color="000000"/>
              <w:bottom w:val="nil" w:sz="6" w:space="0" w:color="auto"/>
              <w:right w:val="nil" w:sz="6" w:space="0" w:color="auto"/>
            </w:tcBorders>
          </w:tcPr>
          <w:p>
            <w:pPr/>
          </w:p>
        </w:tc>
        <w:tc>
          <w:tcPr>
            <w:tcW w:w="1157" w:type="dxa"/>
            <w:gridSpan w:val="2"/>
            <w:tcBorders>
              <w:top w:val="nil" w:sz="6" w:space="0" w:color="auto"/>
              <w:left w:val="nil" w:sz="6" w:space="0" w:color="auto"/>
              <w:bottom w:val="single" w:sz="15" w:space="0" w:color="000000"/>
              <w:right w:val="single" w:sz="4" w:space="0" w:color="000000"/>
            </w:tcBorders>
          </w:tcPr>
          <w:p>
            <w:pPr>
              <w:pStyle w:val="TableParagraph"/>
              <w:spacing w:line="240" w:lineRule="auto" w:before="103"/>
              <w:ind w:right="0"/>
              <w:jc w:val="left"/>
              <w:rPr>
                <w:rFonts w:ascii="Times New Roman" w:hAnsi="Times New Roman" w:cs="Times New Roman" w:eastAsia="Times New Roman" w:hint="default"/>
                <w:sz w:val="18"/>
                <w:szCs w:val="18"/>
              </w:rPr>
            </w:pPr>
            <w:r>
              <w:rPr>
                <w:rFonts w:ascii="Times New Roman"/>
                <w:b/>
                <w:sz w:val="18"/>
              </w:rPr>
              <w:t>285,400,382.25</w:t>
            </w:r>
            <w:r>
              <w:rPr>
                <w:rFonts w:ascii="Times New Roman"/>
                <w:sz w:val="18"/>
              </w:rPr>
            </w:r>
          </w:p>
        </w:tc>
      </w:tr>
    </w:tbl>
    <w:p>
      <w:pPr>
        <w:spacing w:after="0" w:line="240" w:lineRule="auto"/>
        <w:jc w:val="left"/>
        <w:rPr>
          <w:rFonts w:ascii="Times New Roman" w:hAnsi="Times New Roman" w:cs="Times New Roman" w:eastAsia="Times New Roman" w:hint="default"/>
          <w:sz w:val="18"/>
          <w:szCs w:val="18"/>
        </w:rPr>
        <w:sectPr>
          <w:pgSz w:w="11910" w:h="16840"/>
          <w:pgMar w:header="990" w:footer="1184" w:top="1160" w:bottom="1380" w:left="740" w:right="940"/>
        </w:sectPr>
      </w:pPr>
    </w:p>
    <w:p>
      <w:pPr>
        <w:spacing w:line="20" w:lineRule="exact"/>
        <w:ind w:left="146" w:right="0" w:firstLine="0"/>
        <w:rPr>
          <w:rFonts w:ascii="宋体" w:hAnsi="宋体" w:cs="宋体" w:eastAsia="宋体" w:hint="default"/>
          <w:sz w:val="2"/>
          <w:szCs w:val="2"/>
        </w:rPr>
      </w:pPr>
      <w:r>
        <w:rPr/>
        <w:pict>
          <v:shape style="position:absolute;margin-left:50.880001pt;margin-top:72pt;width:.48002pt;height:.48pt;mso-position-horizontal-relative:page;mso-position-vertical-relative:page;z-index:-1426192" type="#_x0000_t75" stroked="false">
            <v:imagedata r:id="rId1095" o:title=""/>
          </v:shape>
        </w:pict>
      </w:r>
      <w:r>
        <w:rPr/>
        <w:pict>
          <v:group style="position:absolute;margin-left:50.640011pt;margin-top:87.840019pt;width:491.15pt;height:5.45pt;mso-position-horizontal-relative:page;mso-position-vertical-relative:page;z-index:-1426168" coordorigin="1013,1757" coordsize="9823,109">
            <v:shape style="position:absolute;left:1013;top:1757;width:4484;height:108" type="#_x0000_t75" stroked="false">
              <v:imagedata r:id="rId1107" o:title=""/>
            </v:shape>
            <v:shape style="position:absolute;left:5473;top:1853;width:2688;height:12" type="#_x0000_t75" stroked="false">
              <v:imagedata r:id="rId1108" o:title=""/>
            </v:shape>
            <v:shape style="position:absolute;left:8147;top:1853;width:2689;height:12" type="#_x0000_t75" stroked="false">
              <v:imagedata r:id="rId1109" o:title=""/>
            </v:shape>
            <w10:wrap type="none"/>
          </v:group>
        </w:pict>
      </w:r>
      <w:r>
        <w:rPr/>
        <w:pict>
          <v:group style="position:absolute;margin-left:50.640011pt;margin-top:108.620026pt;width:491.15pt;height:5.4pt;mso-position-horizontal-relative:page;mso-position-vertical-relative:page;z-index:-1426144" coordorigin="1013,2172" coordsize="9823,108">
            <v:shape style="position:absolute;left:1013;top:2172;width:4484;height:108" type="#_x0000_t75" stroked="false">
              <v:imagedata r:id="rId1096" o:title=""/>
            </v:shape>
            <v:shape style="position:absolute;left:5473;top:2268;width:2688;height:12" type="#_x0000_t75" stroked="false">
              <v:imagedata r:id="rId1108" o:title=""/>
            </v:shape>
            <v:shape style="position:absolute;left:8147;top:2268;width:2689;height:12" type="#_x0000_t75" stroked="false">
              <v:imagedata r:id="rId1109" o:title=""/>
            </v:shape>
            <w10:wrap type="none"/>
          </v:group>
        </w:pict>
      </w:r>
      <w:r>
        <w:rPr/>
        <w:pict>
          <v:group style="position:absolute;margin-left:50.880001pt;margin-top:129.379959pt;width:491.15pt;height:5.55pt;mso-position-horizontal-relative:page;mso-position-vertical-relative:page;z-index:-1426120" coordorigin="1018,2588" coordsize="9823,111">
            <v:shape style="position:absolute;left:1018;top:2684;width:10;height:14" type="#_x0000_t75" stroked="false">
              <v:imagedata r:id="rId88" o:title=""/>
            </v:shape>
            <v:shape style="position:absolute;left:1027;top:2588;width:4470;height:110" type="#_x0000_t75" stroked="false">
              <v:imagedata r:id="rId1110" o:title=""/>
            </v:shape>
            <v:shape style="position:absolute;left:5473;top:2688;width:2679;height:10" type="#_x0000_t75" stroked="false">
              <v:imagedata r:id="rId1111" o:title=""/>
            </v:shape>
            <v:group style="position:absolute;left:10826;top:2607;width:10;height:20" coordorigin="10826,2607" coordsize="10,20">
              <v:shape style="position:absolute;left:10826;top:2607;width:10;height:20" coordorigin="10826,2607" coordsize="10,20" path="m10826,2626l10836,2626,10836,2607,10826,2607,10826,2626xe" filled="true" fillcolor="#000000" stroked="false">
                <v:path arrowok="t"/>
                <v:fill type="solid"/>
              </v:shape>
            </v:group>
            <v:group style="position:absolute;left:10826;top:2626;width:10;height:20" coordorigin="10826,2626" coordsize="10,20">
              <v:shape style="position:absolute;left:10826;top:2626;width:10;height:20" coordorigin="10826,2626" coordsize="10,20" path="m10826,2645l10836,2645,10836,2626,10826,2626,10826,2645xe" filled="true" fillcolor="#000000" stroked="false">
                <v:path arrowok="t"/>
                <v:fill type="solid"/>
              </v:shape>
            </v:group>
            <v:group style="position:absolute;left:10826;top:2645;width:10;height:20" coordorigin="10826,2645" coordsize="10,20">
              <v:shape style="position:absolute;left:10826;top:2645;width:10;height:20" coordorigin="10826,2645" coordsize="10,20" path="m10826,2664l10836,2664,10836,2645,10826,2645,10826,2664xe" filled="true" fillcolor="#000000" stroked="false">
                <v:path arrowok="t"/>
                <v:fill type="solid"/>
              </v:shape>
            </v:group>
            <v:group style="position:absolute;left:10826;top:2664;width:10;height:20" coordorigin="10826,2664" coordsize="10,20">
              <v:shape style="position:absolute;left:10826;top:2664;width:10;height:20" coordorigin="10826,2664" coordsize="10,20" path="m10826,2684l10836,2684,10836,2664,10826,2664,10826,2684xe" filled="true" fillcolor="#000000" stroked="false">
                <v:path arrowok="t"/>
                <v:fill type="solid"/>
              </v:shape>
            </v:group>
            <v:group style="position:absolute;left:10826;top:2686;width:10;height:2" coordorigin="10826,2686" coordsize="10,2">
              <v:shape style="position:absolute;left:10826;top:2686;width:10;height:2" coordorigin="10826,2686" coordsize="10,0" path="m10826,2686l10836,2686e" filled="false" stroked="true" strokeweight=".23999pt" strokecolor="#000000">
                <v:path arrowok="t"/>
              </v:shape>
              <v:shape style="position:absolute;left:8161;top:2688;width:2674;height:10" type="#_x0000_t75" stroked="false">
                <v:imagedata r:id="rId578" o:title=""/>
              </v:shape>
            </v:group>
            <v:group style="position:absolute;left:10826;top:2693;width:10;height:2" coordorigin="10826,2693" coordsize="10,2">
              <v:shape style="position:absolute;left:10826;top:2693;width:10;height:2" coordorigin="10826,2693" coordsize="10,0" path="m10826,2693l10836,2693e" filled="false" stroked="true" strokeweight=".47998pt" strokecolor="#000000">
                <v:path arrowok="t"/>
              </v:shape>
            </v:group>
            <w10:wrap type="none"/>
          </v:group>
        </w:pict>
      </w:r>
      <w:r>
        <w:rPr/>
        <w:pict>
          <v:shape style="position:absolute;margin-left:50.880001pt;margin-top:170.779999pt;width:.48002pt;height:.48pt;mso-position-horizontal-relative:page;mso-position-vertical-relative:page;z-index:-1426096" type="#_x0000_t75" stroked="false">
            <v:imagedata r:id="rId1095" o:title=""/>
          </v:shape>
        </w:pict>
      </w:r>
      <w:r>
        <w:rPr/>
        <w:pict>
          <v:shape style="position:absolute;margin-left:541.299988pt;margin-top:170.779999pt;width:.48pt;height:.48pt;mso-position-horizontal-relative:page;mso-position-vertical-relative:page;z-index:-1426072" type="#_x0000_t75" stroked="false">
            <v:imagedata r:id="rId1095" o:title=""/>
          </v:shape>
        </w:pict>
      </w:r>
      <w:r>
        <w:rPr/>
        <w:pict>
          <v:shape style="position:absolute;margin-left:50.880001pt;margin-top:191.419983pt;width:.48pt;height:.12pt;mso-position-horizontal-relative:page;mso-position-vertical-relative:page;z-index:-1426048" type="#_x0000_t75" stroked="false">
            <v:imagedata r:id="rId1095" o:title=""/>
          </v:shape>
        </w:pict>
      </w:r>
      <w:r>
        <w:rPr/>
        <w:pict>
          <v:group style="position:absolute;margin-left:50.640011pt;margin-top:700.059998pt;width:490.7pt;height:5.55pt;mso-position-horizontal-relative:page;mso-position-vertical-relative:page;z-index:-1425064" coordorigin="1013,14001" coordsize="9814,111">
            <v:shape style="position:absolute;left:1013;top:14001;width:4484;height:110" type="#_x0000_t75" stroked="false">
              <v:imagedata r:id="rId1112" o:title=""/>
            </v:shape>
            <v:shape style="position:absolute;left:5473;top:14102;width:2679;height:10" type="#_x0000_t75" stroked="false">
              <v:imagedata r:id="rId1103" o:title=""/>
            </v:shape>
            <v:shape style="position:absolute;left:8147;top:14102;width:2679;height:10" type="#_x0000_t75" stroked="false">
              <v:imagedata r:id="rId1103" o:title=""/>
            </v:shape>
            <w10:wrap type="none"/>
          </v:group>
        </w:pict>
      </w:r>
      <w:r>
        <w:rPr/>
        <w:pict>
          <v:group style="position:absolute;margin-left:50.640011pt;margin-top:736.899963pt;width:491.4pt;height:6.6pt;mso-position-horizontal-relative:page;mso-position-vertical-relative:page;z-index:-1425040" coordorigin="1013,14738" coordsize="9828,132">
            <v:group style="position:absolute;left:7012;top:14776;width:1116;height:2" coordorigin="7012,14776" coordsize="1116,2">
              <v:shape style="position:absolute;left:7012;top:14776;width:1116;height:2" coordorigin="7012,14776" coordsize="1116,0" path="m7012,14776l8128,14776e" filled="false" stroked="true" strokeweight=".48004pt" strokecolor="#000000">
                <v:path arrowok="t"/>
              </v:shape>
            </v:group>
            <v:group style="position:absolute;left:8152;top:14738;width:10;height:20" coordorigin="8152,14738" coordsize="10,20">
              <v:shape style="position:absolute;left:8152;top:14738;width:10;height:20" coordorigin="8152,14738" coordsize="10,20" path="m8152,14757l8161,14757,8161,14738,8152,14738,8152,14757xe" filled="true" fillcolor="#000000" stroked="false">
                <v:path arrowok="t"/>
                <v:fill type="solid"/>
              </v:shape>
            </v:group>
            <v:group style="position:absolute;left:8152;top:14757;width:10;height:20" coordorigin="8152,14757" coordsize="10,20">
              <v:shape style="position:absolute;left:8152;top:14757;width:10;height:20" coordorigin="8152,14757" coordsize="10,20" path="m8152,14776l8161,14776,8161,14757,8152,14757,8152,14776xe" filled="true" fillcolor="#000000" stroked="false">
                <v:path arrowok="t"/>
                <v:fill type="solid"/>
              </v:shape>
              <v:shape style="position:absolute;left:1018;top:14860;width:10;height:10" type="#_x0000_t75" stroked="false">
                <v:imagedata r:id="rId1095" o:title=""/>
              </v:shape>
              <v:shape style="position:absolute;left:1013;top:14860;width:4465;height:10" type="#_x0000_t75" stroked="false">
                <v:imagedata r:id="rId1113" o:title=""/>
              </v:shape>
              <v:shape style="position:absolute;left:5487;top:14860;width:2664;height:10" type="#_x0000_t75" stroked="false">
                <v:imagedata r:id="rId1114" o:title=""/>
              </v:shape>
            </v:group>
            <v:group style="position:absolute;left:8152;top:14776;width:10;height:20" coordorigin="8152,14776" coordsize="10,20">
              <v:shape style="position:absolute;left:8152;top:14776;width:10;height:20" coordorigin="8152,14776" coordsize="10,20" path="m8152,14796l8161,14796,8161,14776,8152,14776,8152,14796xe" filled="true" fillcolor="#000000" stroked="false">
                <v:path arrowok="t"/>
                <v:fill type="solid"/>
              </v:shape>
            </v:group>
            <v:group style="position:absolute;left:10826;top:14796;width:10;height:20" coordorigin="10826,14796" coordsize="10,20">
              <v:shape style="position:absolute;left:10826;top:14796;width:10;height:20" coordorigin="10826,14796" coordsize="10,20" path="m10826,14815l10836,14815,10836,14796,10826,14796,10826,14815xe" filled="true" fillcolor="#000000" stroked="false">
                <v:path arrowok="t"/>
                <v:fill type="solid"/>
              </v:shape>
            </v:group>
            <v:group style="position:absolute;left:10826;top:14815;width:10;height:20" coordorigin="10826,14815" coordsize="10,20">
              <v:shape style="position:absolute;left:10826;top:14815;width:10;height:20" coordorigin="10826,14815" coordsize="10,20" path="m10826,14834l10836,14834,10836,14815,10826,14815,10826,14834xe" filled="true" fillcolor="#000000" stroked="false">
                <v:path arrowok="t"/>
                <v:fill type="solid"/>
              </v:shape>
            </v:group>
            <v:group style="position:absolute;left:10826;top:14834;width:10;height:20" coordorigin="10826,14834" coordsize="10,20">
              <v:shape style="position:absolute;left:10826;top:14834;width:10;height:20" coordorigin="10826,14834" coordsize="10,20" path="m10826,14853l10836,14853,10836,14834,10826,14834,10826,14853xe" filled="true" fillcolor="#000000" stroked="false">
                <v:path arrowok="t"/>
                <v:fill type="solid"/>
              </v:shape>
            </v:group>
            <v:group style="position:absolute;left:10826;top:14857;width:10;height:2" coordorigin="10826,14857" coordsize="10,2">
              <v:shape style="position:absolute;left:10826;top:14857;width:10;height:2" coordorigin="10826,14857" coordsize="10,0" path="m10826,14857l10836,14857e" filled="false" stroked="true" strokeweight=".35999pt" strokecolor="#000000">
                <v:path arrowok="t"/>
              </v:shape>
              <v:shape style="position:absolute;left:8161;top:14860;width:2674;height:10" type="#_x0000_t75" stroked="false">
                <v:imagedata r:id="rId578" o:title=""/>
              </v:shape>
            </v:group>
            <v:group style="position:absolute;left:10826;top:14865;width:10;height:2" coordorigin="10826,14865" coordsize="10,2">
              <v:shape style="position:absolute;left:10826;top:14865;width:10;height:2" coordorigin="10826,14865" coordsize="10,0" path="m10826,14865l10836,14865e" filled="false" stroked="true" strokeweight=".47998pt" strokecolor="#000000">
                <v:path arrowok="t"/>
              </v:shape>
            </v:group>
            <w10:wrap type="none"/>
          </v:group>
        </w:pict>
      </w:r>
      <w:r>
        <w:rPr/>
        <w:pict>
          <v:group style="position:absolute;margin-left:50.63998pt;margin-top:719.019958pt;width:491.15pt;height:5.4pt;mso-position-horizontal-relative:page;mso-position-vertical-relative:page;z-index:-1425016" coordorigin="1013,14380" coordsize="9823,108">
            <v:shape style="position:absolute;left:1013;top:14380;width:4484;height:108" type="#_x0000_t75" stroked="false">
              <v:imagedata r:id="rId1099" o:title=""/>
            </v:shape>
            <v:shape style="position:absolute;left:5473;top:14476;width:2688;height:12" type="#_x0000_t75" stroked="false">
              <v:imagedata r:id="rId1115" o:title=""/>
            </v:shape>
            <v:shape style="position:absolute;left:8147;top:14476;width:2689;height:12" type="#_x0000_t75" stroked="false">
              <v:imagedata r:id="rId1109" o:title=""/>
            </v:shape>
            <w10:wrap type="none"/>
          </v:group>
        </w:pict>
      </w:r>
      <w:r>
        <w:rPr>
          <w:rFonts w:ascii="宋体" w:hAnsi="宋体" w:cs="宋体" w:eastAsia="宋体" w:hint="default"/>
          <w:sz w:val="2"/>
          <w:szCs w:val="2"/>
        </w:rPr>
        <w:pict>
          <v:group style="width:490.8pt;height:.5pt;mso-position-horizontal-relative:char;mso-position-vertical-relative:line" coordorigin="0,0" coordsize="9816,10">
            <v:group style="position:absolute;left:5;top:5;width:9806;height:2" coordorigin="5,5" coordsize="9806,2">
              <v:shape style="position:absolute;left:5;top:5;width:9806;height:2" coordorigin="5,5" coordsize="9806,0" path="m5,5l9811,5e" filled="false" stroked="true" strokeweight=".48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18"/>
          <w:szCs w:val="18"/>
        </w:rPr>
      </w:pPr>
    </w:p>
    <w:tbl>
      <w:tblPr>
        <w:tblW w:w="0" w:type="auto"/>
        <w:jc w:val="left"/>
        <w:tblInd w:w="115" w:type="dxa"/>
        <w:tblLayout w:type="fixed"/>
        <w:tblCellMar>
          <w:top w:w="0" w:type="dxa"/>
          <w:left w:w="0" w:type="dxa"/>
          <w:bottom w:w="0" w:type="dxa"/>
          <w:right w:w="0" w:type="dxa"/>
        </w:tblCellMar>
        <w:tblLook w:val="01E0"/>
      </w:tblPr>
      <w:tblGrid>
        <w:gridCol w:w="4463"/>
        <w:gridCol w:w="1529"/>
        <w:gridCol w:w="1145"/>
        <w:gridCol w:w="2677"/>
      </w:tblGrid>
      <w:tr>
        <w:trPr>
          <w:trHeight w:val="314" w:hRule="exact"/>
        </w:trPr>
        <w:tc>
          <w:tcPr>
            <w:tcW w:w="44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主营业务成本</w:t>
            </w:r>
          </w:p>
        </w:tc>
        <w:tc>
          <w:tcPr>
            <w:tcW w:w="1529" w:type="dxa"/>
            <w:tcBorders>
              <w:top w:val="single" w:sz="4" w:space="0" w:color="000000"/>
              <w:left w:val="single" w:sz="4" w:space="0" w:color="000000"/>
              <w:bottom w:val="nil" w:sz="6" w:space="0" w:color="auto"/>
              <w:right w:val="nil" w:sz="6" w:space="0" w:color="auto"/>
            </w:tcBorders>
          </w:tcPr>
          <w:p>
            <w:pPr/>
          </w:p>
        </w:tc>
        <w:tc>
          <w:tcPr>
            <w:tcW w:w="1145" w:type="dxa"/>
            <w:tcBorders>
              <w:top w:val="single" w:sz="4" w:space="0" w:color="000000"/>
              <w:left w:val="nil" w:sz="6" w:space="0" w:color="auto"/>
              <w:bottom w:val="nil" w:sz="6" w:space="0" w:color="auto"/>
              <w:right w:val="single" w:sz="4" w:space="0" w:color="000000"/>
            </w:tcBorders>
          </w:tcPr>
          <w:p>
            <w:pPr>
              <w:pStyle w:val="TableParagraph"/>
              <w:spacing w:line="240" w:lineRule="auto" w:before="98"/>
              <w:ind w:left="-10" w:right="22"/>
              <w:jc w:val="right"/>
              <w:rPr>
                <w:rFonts w:ascii="Times New Roman" w:hAnsi="Times New Roman" w:cs="Times New Roman" w:eastAsia="Times New Roman" w:hint="default"/>
                <w:sz w:val="18"/>
                <w:szCs w:val="18"/>
              </w:rPr>
            </w:pPr>
            <w:r>
              <w:rPr>
                <w:rFonts w:ascii="Times New Roman"/>
                <w:spacing w:val="-1"/>
                <w:sz w:val="18"/>
              </w:rPr>
              <w:t>109,837,123.54</w:t>
            </w:r>
          </w:p>
        </w:tc>
        <w:tc>
          <w:tcPr>
            <w:tcW w:w="2677"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2664" w:right="-48"/>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6096"/>
                  <wp:effectExtent l="0" t="0" r="0" b="0"/>
                  <wp:docPr id="39" name="image1061.png" descr=""/>
                  <wp:cNvGraphicFramePr>
                    <a:graphicFrameLocks noChangeAspect="1"/>
                  </wp:cNvGraphicFramePr>
                  <a:graphic>
                    <a:graphicData uri="http://schemas.openxmlformats.org/drawingml/2006/picture">
                      <pic:pic>
                        <pic:nvPicPr>
                          <pic:cNvPr id="40" name="image1061.png"/>
                          <pic:cNvPicPr/>
                        </pic:nvPicPr>
                        <pic:blipFill>
                          <a:blip r:embed="rId1095" cstate="print"/>
                          <a:stretch>
                            <a:fillRect/>
                          </a:stretch>
                        </pic:blipFill>
                        <pic:spPr>
                          <a:xfrm>
                            <a:off x="0" y="0"/>
                            <a:ext cx="6096"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88"/>
              <w:ind w:right="26"/>
              <w:jc w:val="right"/>
              <w:rPr>
                <w:rFonts w:ascii="Times New Roman" w:hAnsi="Times New Roman" w:cs="Times New Roman" w:eastAsia="Times New Roman" w:hint="default"/>
                <w:sz w:val="18"/>
                <w:szCs w:val="18"/>
              </w:rPr>
            </w:pPr>
            <w:r>
              <w:rPr>
                <w:rFonts w:ascii="Times New Roman"/>
                <w:spacing w:val="-1"/>
                <w:sz w:val="18"/>
              </w:rPr>
              <w:t>101,759,818.02</w:t>
            </w:r>
          </w:p>
        </w:tc>
      </w:tr>
      <w:tr>
        <w:trPr>
          <w:trHeight w:val="416" w:hRule="exact"/>
        </w:trPr>
        <w:tc>
          <w:tcPr>
            <w:tcW w:w="446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其他业务成本</w:t>
            </w:r>
          </w:p>
        </w:tc>
        <w:tc>
          <w:tcPr>
            <w:tcW w:w="1529" w:type="dxa"/>
            <w:tcBorders>
              <w:top w:val="nil" w:sz="6" w:space="0" w:color="auto"/>
              <w:left w:val="single" w:sz="4" w:space="0" w:color="000000"/>
              <w:bottom w:val="nil" w:sz="6" w:space="0" w:color="auto"/>
              <w:right w:val="nil" w:sz="6" w:space="0" w:color="auto"/>
            </w:tcBorders>
          </w:tcPr>
          <w:p>
            <w:pPr/>
          </w:p>
        </w:tc>
        <w:tc>
          <w:tcPr>
            <w:tcW w:w="114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232,824.97</w:t>
            </w:r>
            <w:r>
              <w:rPr>
                <w:rFonts w:ascii="Times New Roman"/>
                <w:spacing w:val="-1"/>
                <w:sz w:val="18"/>
              </w:rPr>
            </w:r>
          </w:p>
        </w:tc>
        <w:tc>
          <w:tcPr>
            <w:tcW w:w="26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15,051,372.01</w:t>
            </w:r>
            <w:r>
              <w:rPr>
                <w:rFonts w:ascii="Times New Roman"/>
                <w:spacing w:val="-1"/>
                <w:sz w:val="18"/>
              </w:rPr>
            </w:r>
          </w:p>
        </w:tc>
      </w:tr>
      <w:tr>
        <w:trPr>
          <w:trHeight w:val="108" w:hRule="exact"/>
        </w:trPr>
        <w:tc>
          <w:tcPr>
            <w:tcW w:w="4463" w:type="dxa"/>
            <w:tcBorders>
              <w:top w:val="nil" w:sz="6" w:space="0" w:color="auto"/>
              <w:left w:val="single" w:sz="4" w:space="0" w:color="000000"/>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
        </w:tc>
        <w:tc>
          <w:tcPr>
            <w:tcW w:w="1145" w:type="dxa"/>
            <w:tcBorders>
              <w:top w:val="nil" w:sz="6" w:space="0" w:color="auto"/>
              <w:left w:val="nil" w:sz="6" w:space="0" w:color="auto"/>
              <w:bottom w:val="nil" w:sz="6" w:space="0" w:color="auto"/>
              <w:right w:val="single" w:sz="4" w:space="0" w:color="000000"/>
            </w:tcBorders>
          </w:tcPr>
          <w:p>
            <w:pPr/>
          </w:p>
        </w:tc>
        <w:tc>
          <w:tcPr>
            <w:tcW w:w="2677" w:type="dxa"/>
            <w:tcBorders>
              <w:top w:val="nil" w:sz="6" w:space="0" w:color="auto"/>
              <w:left w:val="single" w:sz="4" w:space="0" w:color="000000"/>
              <w:bottom w:val="nil" w:sz="6" w:space="0" w:color="auto"/>
              <w:right w:val="single" w:sz="4" w:space="0" w:color="000000"/>
            </w:tcBorders>
          </w:tcPr>
          <w:p>
            <w:pPr/>
          </w:p>
        </w:tc>
      </w:tr>
      <w:tr>
        <w:trPr>
          <w:trHeight w:val="305" w:hRule="exact"/>
        </w:trPr>
        <w:tc>
          <w:tcPr>
            <w:tcW w:w="4463"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营业成本合计</w:t>
            </w:r>
          </w:p>
        </w:tc>
        <w:tc>
          <w:tcPr>
            <w:tcW w:w="1529" w:type="dxa"/>
            <w:tcBorders>
              <w:top w:val="nil" w:sz="6" w:space="0" w:color="auto"/>
              <w:left w:val="single" w:sz="4" w:space="0" w:color="000000"/>
              <w:bottom w:val="nil" w:sz="6" w:space="0" w:color="auto"/>
              <w:right w:val="nil" w:sz="6" w:space="0" w:color="auto"/>
            </w:tcBorders>
          </w:tcPr>
          <w:p>
            <w:pPr/>
          </w:p>
        </w:tc>
        <w:tc>
          <w:tcPr>
            <w:tcW w:w="1145" w:type="dxa"/>
            <w:tcBorders>
              <w:top w:val="nil" w:sz="6" w:space="0" w:color="auto"/>
              <w:left w:val="nil" w:sz="6" w:space="0" w:color="auto"/>
              <w:bottom w:val="nil" w:sz="6" w:space="0" w:color="auto"/>
              <w:right w:val="single" w:sz="4" w:space="0" w:color="000000"/>
            </w:tcBorders>
          </w:tcPr>
          <w:p>
            <w:pPr>
              <w:pStyle w:val="TableParagraph"/>
              <w:spacing w:line="240" w:lineRule="auto" w:before="103"/>
              <w:ind w:right="22"/>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single" w:color="000000"/>
              </w:rPr>
              <w:t>110,069,948.51</w:t>
            </w:r>
            <w:r>
              <w:rPr>
                <w:rFonts w:ascii="Times New Roman"/>
                <w:b/>
                <w:spacing w:val="-1"/>
                <w:sz w:val="18"/>
              </w:rPr>
            </w:r>
            <w:r>
              <w:rPr>
                <w:rFonts w:ascii="Times New Roman"/>
                <w:spacing w:val="-1"/>
                <w:sz w:val="18"/>
              </w:rPr>
            </w:r>
          </w:p>
        </w:tc>
        <w:tc>
          <w:tcPr>
            <w:tcW w:w="26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26"/>
              <w:jc w:val="right"/>
              <w:rPr>
                <w:rFonts w:ascii="Times New Roman" w:hAnsi="Times New Roman" w:cs="Times New Roman" w:eastAsia="Times New Roman" w:hint="default"/>
                <w:sz w:val="18"/>
                <w:szCs w:val="18"/>
              </w:rPr>
            </w:pPr>
            <w:r>
              <w:rPr>
                <w:rFonts w:ascii="Times New Roman"/>
                <w:b/>
                <w:sz w:val="18"/>
              </w:rPr>
            </w:r>
            <w:r>
              <w:rPr>
                <w:rFonts w:ascii="Times New Roman"/>
                <w:b/>
                <w:spacing w:val="-2"/>
                <w:sz w:val="18"/>
                <w:u w:val="single" w:color="000000"/>
              </w:rPr>
              <w:t>116,811,190.03</w:t>
            </w:r>
            <w:r>
              <w:rPr>
                <w:rFonts w:ascii="Times New Roman"/>
                <w:b/>
                <w:spacing w:val="-2"/>
                <w:sz w:val="18"/>
              </w:rPr>
            </w:r>
            <w:r>
              <w:rPr>
                <w:rFonts w:ascii="Times New Roman"/>
                <w:spacing w:val="-2"/>
                <w:sz w:val="18"/>
              </w:rPr>
            </w:r>
          </w:p>
        </w:tc>
      </w:tr>
      <w:tr>
        <w:trPr>
          <w:trHeight w:val="67" w:hRule="exact"/>
        </w:trPr>
        <w:tc>
          <w:tcPr>
            <w:tcW w:w="9813" w:type="dxa"/>
            <w:gridSpan w:val="4"/>
            <w:tcBorders>
              <w:top w:val="nil" w:sz="6" w:space="0" w:color="auto"/>
              <w:left w:val="nil" w:sz="6" w:space="0" w:color="auto"/>
              <w:bottom w:val="nil" w:sz="6" w:space="0" w:color="auto"/>
              <w:right w:val="nil" w:sz="6" w:space="0" w:color="auto"/>
            </w:tcBorders>
          </w:tcPr>
          <w:p>
            <w:pPr/>
          </w:p>
        </w:tc>
      </w:tr>
    </w:tbl>
    <w:p>
      <w:pPr>
        <w:spacing w:line="240" w:lineRule="auto" w:before="6"/>
        <w:rPr>
          <w:rFonts w:ascii="宋体" w:hAnsi="宋体" w:cs="宋体" w:eastAsia="宋体" w:hint="default"/>
          <w:sz w:val="14"/>
          <w:szCs w:val="14"/>
        </w:rPr>
      </w:pPr>
    </w:p>
    <w:tbl>
      <w:tblPr>
        <w:tblW w:w="0" w:type="auto"/>
        <w:jc w:val="left"/>
        <w:tblInd w:w="117" w:type="dxa"/>
        <w:tblLayout w:type="fixed"/>
        <w:tblCellMar>
          <w:top w:w="0" w:type="dxa"/>
          <w:left w:w="0" w:type="dxa"/>
          <w:bottom w:w="0" w:type="dxa"/>
          <w:right w:w="0" w:type="dxa"/>
        </w:tblCellMar>
        <w:tblLook w:val="01E0"/>
      </w:tblPr>
      <w:tblGrid>
        <w:gridCol w:w="2886"/>
        <w:gridCol w:w="2244"/>
        <w:gridCol w:w="1217"/>
        <w:gridCol w:w="2242"/>
        <w:gridCol w:w="1219"/>
      </w:tblGrid>
      <w:tr>
        <w:trPr>
          <w:trHeight w:val="570" w:hRule="exact"/>
        </w:trPr>
        <w:tc>
          <w:tcPr>
            <w:tcW w:w="2886" w:type="dxa"/>
            <w:tcBorders>
              <w:top w:val="nil" w:sz="6" w:space="0" w:color="auto"/>
              <w:left w:val="nil" w:sz="6" w:space="0" w:color="auto"/>
              <w:bottom w:val="single" w:sz="4" w:space="0" w:color="000000"/>
              <w:right w:val="nil" w:sz="6" w:space="0" w:color="auto"/>
            </w:tcBorders>
          </w:tcPr>
          <w:p>
            <w:pPr>
              <w:pStyle w:val="TableParagraph"/>
              <w:spacing w:line="240" w:lineRule="auto" w:before="36"/>
              <w:ind w:left="372"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）主营业务（分产品）</w:t>
            </w:r>
          </w:p>
        </w:tc>
        <w:tc>
          <w:tcPr>
            <w:tcW w:w="6923" w:type="dxa"/>
            <w:gridSpan w:val="4"/>
            <w:tcBorders>
              <w:top w:val="nil" w:sz="6" w:space="0" w:color="auto"/>
              <w:left w:val="nil" w:sz="6" w:space="0" w:color="auto"/>
              <w:bottom w:val="single" w:sz="8" w:space="0" w:color="000000"/>
              <w:right w:val="nil" w:sz="6" w:space="0" w:color="auto"/>
            </w:tcBorders>
          </w:tcPr>
          <w:p>
            <w:pPr/>
          </w:p>
        </w:tc>
      </w:tr>
      <w:tr>
        <w:trPr>
          <w:trHeight w:val="312" w:hRule="exact"/>
        </w:trPr>
        <w:tc>
          <w:tcPr>
            <w:tcW w:w="28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tc>
        <w:tc>
          <w:tcPr>
            <w:tcW w:w="2244" w:type="dxa"/>
            <w:tcBorders>
              <w:top w:val="single" w:sz="4" w:space="0" w:color="000000"/>
              <w:left w:val="single" w:sz="4" w:space="0" w:color="000000"/>
              <w:bottom w:val="nil" w:sz="6" w:space="0" w:color="auto"/>
              <w:right w:val="nil" w:sz="6" w:space="0" w:color="auto"/>
            </w:tcBorders>
          </w:tcPr>
          <w:p>
            <w:pPr>
              <w:pStyle w:val="TableParagraph"/>
              <w:spacing w:line="240" w:lineRule="auto" w:before="56"/>
              <w:ind w:left="127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本年发生额</w:t>
            </w:r>
            <w:r>
              <w:rPr>
                <w:rFonts w:ascii="宋体" w:hAnsi="宋体" w:cs="宋体" w:eastAsia="宋体" w:hint="default"/>
                <w:sz w:val="18"/>
                <w:szCs w:val="18"/>
              </w:rPr>
            </w:r>
          </w:p>
        </w:tc>
        <w:tc>
          <w:tcPr>
            <w:tcW w:w="1217" w:type="dxa"/>
            <w:tcBorders>
              <w:top w:val="single" w:sz="4" w:space="0" w:color="000000"/>
              <w:left w:val="nil" w:sz="6" w:space="0" w:color="auto"/>
              <w:bottom w:val="nil" w:sz="6" w:space="0" w:color="auto"/>
              <w:right w:val="single" w:sz="4" w:space="0" w:color="000000"/>
            </w:tcBorders>
          </w:tcPr>
          <w:p>
            <w:pPr/>
          </w:p>
        </w:tc>
        <w:tc>
          <w:tcPr>
            <w:tcW w:w="2242" w:type="dxa"/>
            <w:tcBorders>
              <w:top w:val="single" w:sz="4" w:space="0" w:color="000000"/>
              <w:left w:val="single" w:sz="4" w:space="0" w:color="000000"/>
              <w:bottom w:val="nil" w:sz="6" w:space="0" w:color="auto"/>
              <w:right w:val="nil" w:sz="6" w:space="0" w:color="auto"/>
            </w:tcBorders>
          </w:tcPr>
          <w:p>
            <w:pPr>
              <w:pStyle w:val="TableParagraph"/>
              <w:spacing w:line="240" w:lineRule="auto" w:before="56"/>
              <w:ind w:left="12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上年发生额</w:t>
            </w:r>
            <w:r>
              <w:rPr>
                <w:rFonts w:ascii="宋体" w:hAnsi="宋体" w:cs="宋体" w:eastAsia="宋体" w:hint="default"/>
                <w:sz w:val="18"/>
                <w:szCs w:val="18"/>
              </w:rPr>
            </w:r>
          </w:p>
        </w:tc>
        <w:tc>
          <w:tcPr>
            <w:tcW w:w="1219" w:type="dxa"/>
            <w:tcBorders>
              <w:top w:val="single" w:sz="4"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tc>
      </w:tr>
      <w:tr>
        <w:trPr>
          <w:trHeight w:val="11" w:hRule="exact"/>
        </w:trPr>
        <w:tc>
          <w:tcPr>
            <w:tcW w:w="2886" w:type="dxa"/>
            <w:tcBorders>
              <w:top w:val="nil" w:sz="6" w:space="0" w:color="auto"/>
              <w:left w:val="nil" w:sz="6" w:space="0" w:color="auto"/>
              <w:bottom w:val="nil" w:sz="6" w:space="0" w:color="auto"/>
              <w:right w:val="nil" w:sz="6" w:space="0" w:color="auto"/>
            </w:tcBorders>
          </w:tcPr>
          <w:p>
            <w:pPr/>
          </w:p>
        </w:tc>
        <w:tc>
          <w:tcPr>
            <w:tcW w:w="2244"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
        </w:tc>
        <w:tc>
          <w:tcPr>
            <w:tcW w:w="2242"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
        </w:tc>
      </w:tr>
      <w:tr>
        <w:trPr>
          <w:trHeight w:val="188" w:hRule="exact"/>
        </w:trPr>
        <w:tc>
          <w:tcPr>
            <w:tcW w:w="2886" w:type="dxa"/>
            <w:tcBorders>
              <w:top w:val="nil" w:sz="6" w:space="0" w:color="auto"/>
              <w:left w:val="single" w:sz="4" w:space="0" w:color="000000"/>
              <w:bottom w:val="single" w:sz="4" w:space="0" w:color="000000"/>
              <w:right w:val="single" w:sz="4" w:space="0" w:color="000000"/>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sz w:val="18"/>
                <w:szCs w:val="18"/>
              </w:rPr>
              <w:t>产品名称</w:t>
            </w:r>
          </w:p>
        </w:tc>
        <w:tc>
          <w:tcPr>
            <w:tcW w:w="2244" w:type="dxa"/>
            <w:tcBorders>
              <w:top w:val="nil" w:sz="6" w:space="0" w:color="auto"/>
              <w:left w:val="single" w:sz="4" w:space="0" w:color="000000"/>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single" w:sz="4" w:space="0" w:color="000000"/>
            </w:tcBorders>
          </w:tcPr>
          <w:p>
            <w:pPr/>
          </w:p>
        </w:tc>
        <w:tc>
          <w:tcPr>
            <w:tcW w:w="2242" w:type="dxa"/>
            <w:tcBorders>
              <w:top w:val="nil" w:sz="6" w:space="0" w:color="auto"/>
              <w:left w:val="single" w:sz="4" w:space="0" w:color="000000"/>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single" w:sz="4" w:space="0" w:color="000000"/>
            </w:tcBorders>
          </w:tcPr>
          <w:p>
            <w:pPr/>
          </w:p>
        </w:tc>
      </w:tr>
      <w:tr>
        <w:trPr>
          <w:trHeight w:val="209" w:hRule="exact"/>
        </w:trPr>
        <w:tc>
          <w:tcPr>
            <w:tcW w:w="2886" w:type="dxa"/>
            <w:tcBorders>
              <w:top w:val="single" w:sz="4" w:space="0" w:color="000000"/>
              <w:left w:val="single" w:sz="4" w:space="0" w:color="000000"/>
              <w:bottom w:val="nil" w:sz="6" w:space="0" w:color="auto"/>
              <w:right w:val="single" w:sz="4" w:space="0" w:color="000000"/>
            </w:tcBorders>
          </w:tcPr>
          <w:p>
            <w:pPr/>
          </w:p>
        </w:tc>
        <w:tc>
          <w:tcPr>
            <w:tcW w:w="2244" w:type="dxa"/>
            <w:tcBorders>
              <w:top w:val="nil" w:sz="6" w:space="0" w:color="auto"/>
              <w:left w:val="single" w:sz="4" w:space="0" w:color="000000"/>
              <w:bottom w:val="single" w:sz="8" w:space="0" w:color="000000"/>
              <w:right w:val="nil" w:sz="6" w:space="0" w:color="auto"/>
            </w:tcBorders>
          </w:tcPr>
          <w:p>
            <w:pPr>
              <w:pStyle w:val="TableParagraph"/>
              <w:spacing w:line="201" w:lineRule="exact"/>
              <w:ind w:left="97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17" w:type="dxa"/>
            <w:tcBorders>
              <w:top w:val="nil" w:sz="6" w:space="0" w:color="auto"/>
              <w:left w:val="nil" w:sz="6" w:space="0" w:color="auto"/>
              <w:bottom w:val="single" w:sz="4" w:space="0" w:color="000000"/>
              <w:right w:val="single" w:sz="4" w:space="0" w:color="000000"/>
            </w:tcBorders>
          </w:tcPr>
          <w:p>
            <w:pPr>
              <w:pStyle w:val="TableParagraph"/>
              <w:spacing w:line="201" w:lineRule="exact"/>
              <w:ind w:right="23"/>
              <w:jc w:val="right"/>
              <w:rPr>
                <w:rFonts w:ascii="宋体" w:hAnsi="宋体" w:cs="宋体" w:eastAsia="宋体" w:hint="default"/>
                <w:sz w:val="18"/>
                <w:szCs w:val="18"/>
              </w:rPr>
            </w:pPr>
            <w:r>
              <w:rPr>
                <w:rFonts w:ascii="宋体" w:hAnsi="宋体" w:cs="宋体" w:eastAsia="宋体" w:hint="default"/>
                <w:sz w:val="18"/>
                <w:szCs w:val="18"/>
              </w:rPr>
              <w:t>营业成本</w:t>
            </w:r>
          </w:p>
        </w:tc>
        <w:tc>
          <w:tcPr>
            <w:tcW w:w="2242" w:type="dxa"/>
            <w:tcBorders>
              <w:top w:val="nil" w:sz="6" w:space="0" w:color="auto"/>
              <w:left w:val="single" w:sz="4" w:space="0" w:color="000000"/>
              <w:bottom w:val="single" w:sz="8" w:space="0" w:color="000000"/>
              <w:right w:val="nil" w:sz="6" w:space="0" w:color="auto"/>
            </w:tcBorders>
          </w:tcPr>
          <w:p>
            <w:pPr>
              <w:pStyle w:val="TableParagraph"/>
              <w:spacing w:line="201" w:lineRule="exact"/>
              <w:ind w:left="97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19" w:type="dxa"/>
            <w:tcBorders>
              <w:top w:val="nil" w:sz="6" w:space="0" w:color="auto"/>
              <w:left w:val="nil" w:sz="6" w:space="0" w:color="auto"/>
              <w:bottom w:val="single" w:sz="4" w:space="0" w:color="000000"/>
              <w:right w:val="single" w:sz="4" w:space="0" w:color="000000"/>
            </w:tcBorders>
          </w:tcPr>
          <w:p>
            <w:pPr>
              <w:pStyle w:val="TableParagraph"/>
              <w:spacing w:line="201" w:lineRule="exact"/>
              <w:ind w:right="24"/>
              <w:jc w:val="righ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98" w:hRule="exact"/>
        </w:trPr>
        <w:tc>
          <w:tcPr>
            <w:tcW w:w="2886"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left="115" w:right="0"/>
              <w:jc w:val="left"/>
              <w:rPr>
                <w:rFonts w:ascii="宋体" w:hAnsi="宋体" w:cs="宋体" w:eastAsia="宋体" w:hint="default"/>
                <w:sz w:val="18"/>
                <w:szCs w:val="18"/>
              </w:rPr>
            </w:pPr>
            <w:r>
              <w:rPr>
                <w:rFonts w:ascii="宋体" w:hAnsi="宋体" w:cs="宋体" w:eastAsia="宋体" w:hint="default"/>
                <w:sz w:val="18"/>
                <w:szCs w:val="18"/>
              </w:rPr>
              <w:t>条件接收系统</w:t>
            </w:r>
          </w:p>
        </w:tc>
        <w:tc>
          <w:tcPr>
            <w:tcW w:w="2244" w:type="dxa"/>
            <w:tcBorders>
              <w:top w:val="single" w:sz="8" w:space="0" w:color="000000"/>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571" w:right="0"/>
              <w:jc w:val="left"/>
              <w:rPr>
                <w:rFonts w:ascii="Times New Roman" w:hAnsi="Times New Roman" w:cs="Times New Roman" w:eastAsia="Times New Roman" w:hint="default"/>
                <w:sz w:val="18"/>
                <w:szCs w:val="18"/>
              </w:rPr>
            </w:pPr>
            <w:r>
              <w:rPr>
                <w:rFonts w:ascii="Times New Roman"/>
                <w:sz w:val="18"/>
              </w:rPr>
              <w:t>144,801,457.94</w:t>
            </w:r>
          </w:p>
        </w:tc>
        <w:tc>
          <w:tcPr>
            <w:tcW w:w="1217" w:type="dxa"/>
            <w:tcBorders>
              <w:top w:val="single" w:sz="4"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22,601,318.11</w:t>
            </w:r>
          </w:p>
        </w:tc>
        <w:tc>
          <w:tcPr>
            <w:tcW w:w="2242" w:type="dxa"/>
            <w:tcBorders>
              <w:top w:val="single" w:sz="8" w:space="0" w:color="000000"/>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575" w:right="0"/>
              <w:jc w:val="left"/>
              <w:rPr>
                <w:rFonts w:ascii="Times New Roman" w:hAnsi="Times New Roman" w:cs="Times New Roman" w:eastAsia="Times New Roman" w:hint="default"/>
                <w:sz w:val="18"/>
                <w:szCs w:val="18"/>
              </w:rPr>
            </w:pPr>
            <w:r>
              <w:rPr>
                <w:rFonts w:ascii="Times New Roman"/>
                <w:sz w:val="18"/>
              </w:rPr>
              <w:t>113,770,078.98</w:t>
            </w:r>
          </w:p>
        </w:tc>
        <w:tc>
          <w:tcPr>
            <w:tcW w:w="1219" w:type="dxa"/>
            <w:tcBorders>
              <w:top w:val="single" w:sz="4" w:space="0" w:color="000000"/>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24,261,965.09</w:t>
            </w:r>
          </w:p>
        </w:tc>
      </w:tr>
      <w:tr>
        <w:trPr>
          <w:trHeight w:val="97" w:hRule="exact"/>
        </w:trPr>
        <w:tc>
          <w:tcPr>
            <w:tcW w:w="2886" w:type="dxa"/>
            <w:tcBorders>
              <w:top w:val="nil" w:sz="6" w:space="0" w:color="auto"/>
              <w:left w:val="single" w:sz="4" w:space="0" w:color="000000"/>
              <w:bottom w:val="nil" w:sz="6" w:space="0" w:color="auto"/>
              <w:right w:val="nil" w:sz="6" w:space="0" w:color="auto"/>
            </w:tcBorders>
          </w:tcPr>
          <w:p>
            <w:pPr/>
          </w:p>
        </w:tc>
        <w:tc>
          <w:tcPr>
            <w:tcW w:w="2244"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single" w:sz="4" w:space="0" w:color="000000"/>
            </w:tcBorders>
          </w:tcPr>
          <w:p>
            <w:pPr/>
          </w:p>
        </w:tc>
        <w:tc>
          <w:tcPr>
            <w:tcW w:w="2242" w:type="dxa"/>
            <w:tcBorders>
              <w:top w:val="nil" w:sz="6" w:space="0" w:color="auto"/>
              <w:left w:val="single" w:sz="4" w:space="0" w:color="000000"/>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single" w:sz="4" w:space="0" w:color="000000"/>
            </w:tcBorders>
          </w:tcPr>
          <w:p>
            <w:pPr/>
          </w:p>
        </w:tc>
      </w:tr>
      <w:tr>
        <w:trPr>
          <w:trHeight w:val="282" w:hRule="exact"/>
        </w:trPr>
        <w:tc>
          <w:tcPr>
            <w:tcW w:w="2886"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15" w:right="0"/>
              <w:jc w:val="left"/>
              <w:rPr>
                <w:rFonts w:ascii="宋体" w:hAnsi="宋体" w:cs="宋体" w:eastAsia="宋体" w:hint="default"/>
                <w:sz w:val="18"/>
                <w:szCs w:val="18"/>
              </w:rPr>
            </w:pPr>
            <w:r>
              <w:rPr>
                <w:rFonts w:ascii="宋体" w:hAnsi="宋体" w:cs="宋体" w:eastAsia="宋体" w:hint="default"/>
                <w:sz w:val="18"/>
                <w:szCs w:val="18"/>
              </w:rPr>
              <w:t>数字电视前端设备</w:t>
            </w:r>
          </w:p>
        </w:tc>
        <w:tc>
          <w:tcPr>
            <w:tcW w:w="2244"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left="571" w:right="0"/>
              <w:jc w:val="left"/>
              <w:rPr>
                <w:rFonts w:ascii="Times New Roman" w:hAnsi="Times New Roman" w:cs="Times New Roman" w:eastAsia="Times New Roman" w:hint="default"/>
                <w:sz w:val="18"/>
                <w:szCs w:val="18"/>
              </w:rPr>
            </w:pPr>
            <w:r>
              <w:rPr>
                <w:rFonts w:ascii="Times New Roman"/>
                <w:sz w:val="18"/>
              </w:rPr>
              <w:t>122,548,520.33</w:t>
            </w:r>
          </w:p>
        </w:tc>
        <w:tc>
          <w:tcPr>
            <w:tcW w:w="1217" w:type="dxa"/>
            <w:tcBorders>
              <w:top w:val="nil" w:sz="6" w:space="0" w:color="auto"/>
              <w:left w:val="nil" w:sz="6" w:space="0" w:color="auto"/>
              <w:bottom w:val="nil" w:sz="6" w:space="0" w:color="auto"/>
              <w:right w:val="single" w:sz="4" w:space="0" w:color="000000"/>
            </w:tcBorders>
          </w:tcPr>
          <w:p>
            <w:pPr>
              <w:pStyle w:val="TableParagraph"/>
              <w:spacing w:line="240" w:lineRule="auto" w:before="79"/>
              <w:ind w:right="22"/>
              <w:jc w:val="right"/>
              <w:rPr>
                <w:rFonts w:ascii="Times New Roman" w:hAnsi="Times New Roman" w:cs="Times New Roman" w:eastAsia="Times New Roman" w:hint="default"/>
                <w:sz w:val="18"/>
                <w:szCs w:val="18"/>
              </w:rPr>
            </w:pPr>
            <w:r>
              <w:rPr>
                <w:rFonts w:ascii="Times New Roman"/>
                <w:spacing w:val="-1"/>
                <w:sz w:val="18"/>
              </w:rPr>
              <w:t>20,731,422.50</w:t>
            </w:r>
          </w:p>
        </w:tc>
        <w:tc>
          <w:tcPr>
            <w:tcW w:w="2242"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left="659" w:right="0"/>
              <w:jc w:val="left"/>
              <w:rPr>
                <w:rFonts w:ascii="Times New Roman" w:hAnsi="Times New Roman" w:cs="Times New Roman" w:eastAsia="Times New Roman" w:hint="default"/>
                <w:sz w:val="18"/>
                <w:szCs w:val="18"/>
              </w:rPr>
            </w:pPr>
            <w:r>
              <w:rPr>
                <w:rFonts w:ascii="Times New Roman"/>
                <w:sz w:val="18"/>
              </w:rPr>
              <w:t>78,247,103.61</w:t>
            </w:r>
          </w:p>
        </w:tc>
        <w:tc>
          <w:tcPr>
            <w:tcW w:w="1219" w:type="dxa"/>
            <w:tcBorders>
              <w:top w:val="nil" w:sz="6" w:space="0" w:color="auto"/>
              <w:left w:val="nil" w:sz="6" w:space="0" w:color="auto"/>
              <w:bottom w:val="nil" w:sz="6" w:space="0" w:color="auto"/>
              <w:right w:val="single" w:sz="4" w:space="0" w:color="000000"/>
            </w:tcBorders>
          </w:tcPr>
          <w:p>
            <w:pPr>
              <w:pStyle w:val="TableParagraph"/>
              <w:spacing w:line="240" w:lineRule="auto" w:before="79"/>
              <w:ind w:right="24"/>
              <w:jc w:val="right"/>
              <w:rPr>
                <w:rFonts w:ascii="Times New Roman" w:hAnsi="Times New Roman" w:cs="Times New Roman" w:eastAsia="Times New Roman" w:hint="default"/>
                <w:sz w:val="18"/>
                <w:szCs w:val="18"/>
              </w:rPr>
            </w:pPr>
            <w:r>
              <w:rPr>
                <w:rFonts w:ascii="Times New Roman"/>
                <w:spacing w:val="-1"/>
                <w:sz w:val="18"/>
              </w:rPr>
              <w:t>14,030,914.71</w:t>
            </w:r>
          </w:p>
        </w:tc>
      </w:tr>
      <w:tr>
        <w:trPr>
          <w:trHeight w:val="97" w:hRule="exact"/>
        </w:trPr>
        <w:tc>
          <w:tcPr>
            <w:tcW w:w="2886" w:type="dxa"/>
            <w:tcBorders>
              <w:top w:val="nil" w:sz="6" w:space="0" w:color="auto"/>
              <w:left w:val="single" w:sz="4" w:space="0" w:color="000000"/>
              <w:bottom w:val="nil" w:sz="6" w:space="0" w:color="auto"/>
              <w:right w:val="nil" w:sz="6" w:space="0" w:color="auto"/>
            </w:tcBorders>
          </w:tcPr>
          <w:p>
            <w:pPr/>
          </w:p>
        </w:tc>
        <w:tc>
          <w:tcPr>
            <w:tcW w:w="2244"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single" w:sz="4" w:space="0" w:color="000000"/>
            </w:tcBorders>
          </w:tcPr>
          <w:p>
            <w:pPr/>
          </w:p>
        </w:tc>
        <w:tc>
          <w:tcPr>
            <w:tcW w:w="2242" w:type="dxa"/>
            <w:tcBorders>
              <w:top w:val="nil" w:sz="6" w:space="0" w:color="auto"/>
              <w:left w:val="single" w:sz="4" w:space="0" w:color="000000"/>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single" w:sz="4" w:space="0" w:color="000000"/>
            </w:tcBorders>
          </w:tcPr>
          <w:p>
            <w:pPr/>
          </w:p>
        </w:tc>
      </w:tr>
      <w:tr>
        <w:trPr>
          <w:trHeight w:val="377" w:hRule="exact"/>
        </w:trPr>
        <w:tc>
          <w:tcPr>
            <w:tcW w:w="2886"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4" w:right="0"/>
              <w:jc w:val="left"/>
              <w:rPr>
                <w:rFonts w:ascii="宋体" w:hAnsi="宋体" w:cs="宋体" w:eastAsia="宋体" w:hint="default"/>
                <w:sz w:val="18"/>
                <w:szCs w:val="18"/>
              </w:rPr>
            </w:pPr>
            <w:r>
              <w:rPr>
                <w:rFonts w:ascii="宋体" w:hAnsi="宋体" w:cs="宋体" w:eastAsia="宋体" w:hint="default"/>
                <w:sz w:val="18"/>
                <w:szCs w:val="18"/>
              </w:rPr>
              <w:t>系统集成设备</w:t>
            </w:r>
          </w:p>
        </w:tc>
        <w:tc>
          <w:tcPr>
            <w:tcW w:w="2244"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left="662" w:right="0"/>
              <w:jc w:val="left"/>
              <w:rPr>
                <w:rFonts w:ascii="Times New Roman" w:hAnsi="Times New Roman" w:cs="Times New Roman" w:eastAsia="Times New Roman" w:hint="default"/>
                <w:sz w:val="18"/>
                <w:szCs w:val="18"/>
              </w:rPr>
            </w:pPr>
            <w:r>
              <w:rPr>
                <w:rFonts w:ascii="Times New Roman"/>
                <w:sz w:val="18"/>
              </w:rPr>
              <w:t>72,008,975.68</w:t>
            </w:r>
          </w:p>
        </w:tc>
        <w:tc>
          <w:tcPr>
            <w:tcW w:w="1217" w:type="dxa"/>
            <w:tcBorders>
              <w:top w:val="nil" w:sz="6" w:space="0" w:color="auto"/>
              <w:left w:val="nil" w:sz="6" w:space="0" w:color="auto"/>
              <w:bottom w:val="nil" w:sz="6" w:space="0" w:color="auto"/>
              <w:right w:val="single" w:sz="4" w:space="0" w:color="000000"/>
            </w:tcBorders>
          </w:tcPr>
          <w:p>
            <w:pPr>
              <w:pStyle w:val="TableParagraph"/>
              <w:spacing w:line="240" w:lineRule="auto" w:before="79"/>
              <w:ind w:right="22"/>
              <w:jc w:val="right"/>
              <w:rPr>
                <w:rFonts w:ascii="Times New Roman" w:hAnsi="Times New Roman" w:cs="Times New Roman" w:eastAsia="Times New Roman" w:hint="default"/>
                <w:sz w:val="18"/>
                <w:szCs w:val="18"/>
              </w:rPr>
            </w:pPr>
            <w:r>
              <w:rPr>
                <w:rFonts w:ascii="Times New Roman"/>
                <w:spacing w:val="-1"/>
                <w:sz w:val="18"/>
              </w:rPr>
              <w:t>66,504,382.93</w:t>
            </w:r>
          </w:p>
        </w:tc>
        <w:tc>
          <w:tcPr>
            <w:tcW w:w="2242"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left="659" w:right="0"/>
              <w:jc w:val="left"/>
              <w:rPr>
                <w:rFonts w:ascii="Times New Roman" w:hAnsi="Times New Roman" w:cs="Times New Roman" w:eastAsia="Times New Roman" w:hint="default"/>
                <w:sz w:val="18"/>
                <w:szCs w:val="18"/>
              </w:rPr>
            </w:pPr>
            <w:r>
              <w:rPr>
                <w:rFonts w:ascii="Times New Roman"/>
                <w:sz w:val="18"/>
              </w:rPr>
              <w:t>71,274,568.47</w:t>
            </w:r>
          </w:p>
        </w:tc>
        <w:tc>
          <w:tcPr>
            <w:tcW w:w="1219" w:type="dxa"/>
            <w:tcBorders>
              <w:top w:val="nil" w:sz="6" w:space="0" w:color="auto"/>
              <w:left w:val="nil" w:sz="6" w:space="0" w:color="auto"/>
              <w:bottom w:val="nil" w:sz="6" w:space="0" w:color="auto"/>
              <w:right w:val="single" w:sz="4" w:space="0" w:color="000000"/>
            </w:tcBorders>
          </w:tcPr>
          <w:p>
            <w:pPr>
              <w:pStyle w:val="TableParagraph"/>
              <w:spacing w:line="240" w:lineRule="auto" w:before="79"/>
              <w:ind w:right="24"/>
              <w:jc w:val="right"/>
              <w:rPr>
                <w:rFonts w:ascii="Times New Roman" w:hAnsi="Times New Roman" w:cs="Times New Roman" w:eastAsia="Times New Roman" w:hint="default"/>
                <w:sz w:val="18"/>
                <w:szCs w:val="18"/>
              </w:rPr>
            </w:pPr>
            <w:r>
              <w:rPr>
                <w:rFonts w:ascii="Times New Roman"/>
                <w:spacing w:val="-1"/>
                <w:sz w:val="18"/>
              </w:rPr>
              <w:t>63,466,938.22</w:t>
            </w:r>
          </w:p>
        </w:tc>
      </w:tr>
      <w:tr>
        <w:trPr>
          <w:trHeight w:val="285" w:hRule="exact"/>
        </w:trPr>
        <w:tc>
          <w:tcPr>
            <w:tcW w:w="2886"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24" w:right="0"/>
              <w:jc w:val="left"/>
              <w:rPr>
                <w:rFonts w:ascii="宋体" w:hAnsi="宋体" w:cs="宋体" w:eastAsia="宋体" w:hint="default"/>
                <w:sz w:val="18"/>
                <w:szCs w:val="18"/>
              </w:rPr>
            </w:pPr>
            <w:r>
              <w:rPr>
                <w:rFonts w:ascii="宋体" w:hAnsi="宋体" w:cs="宋体" w:eastAsia="宋体" w:hint="default"/>
                <w:sz w:val="18"/>
                <w:szCs w:val="18"/>
              </w:rPr>
              <w:t>技术服务收入</w:t>
            </w:r>
          </w:p>
        </w:tc>
        <w:tc>
          <w:tcPr>
            <w:tcW w:w="2244"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left="751"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8,862,776.68</w:t>
            </w:r>
            <w:r>
              <w:rPr>
                <w:rFonts w:ascii="Times New Roman"/>
                <w:sz w:val="18"/>
              </w:rPr>
            </w:r>
          </w:p>
        </w:tc>
        <w:tc>
          <w:tcPr>
            <w:tcW w:w="1217" w:type="dxa"/>
            <w:tcBorders>
              <w:top w:val="nil" w:sz="6" w:space="0" w:color="auto"/>
              <w:left w:val="nil" w:sz="6" w:space="0" w:color="auto"/>
              <w:bottom w:val="nil" w:sz="6" w:space="0" w:color="auto"/>
              <w:right w:val="single" w:sz="4" w:space="0" w:color="000000"/>
            </w:tcBorders>
          </w:tcPr>
          <w:p>
            <w:pPr/>
          </w:p>
        </w:tc>
        <w:tc>
          <w:tcPr>
            <w:tcW w:w="2242"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left="748"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4,318,137.19</w:t>
            </w:r>
            <w:r>
              <w:rPr>
                <w:rFonts w:ascii="Times New Roman"/>
                <w:sz w:val="18"/>
              </w:rPr>
            </w:r>
          </w:p>
        </w:tc>
        <w:tc>
          <w:tcPr>
            <w:tcW w:w="1219" w:type="dxa"/>
            <w:tcBorders>
              <w:top w:val="nil" w:sz="6" w:space="0" w:color="auto"/>
              <w:left w:val="nil" w:sz="6" w:space="0" w:color="auto"/>
              <w:bottom w:val="nil" w:sz="6" w:space="0" w:color="auto"/>
              <w:right w:val="single" w:sz="4" w:space="0" w:color="000000"/>
            </w:tcBorders>
          </w:tcPr>
          <w:p>
            <w:pPr/>
          </w:p>
        </w:tc>
      </w:tr>
      <w:tr>
        <w:trPr>
          <w:trHeight w:val="97" w:hRule="exact"/>
        </w:trPr>
        <w:tc>
          <w:tcPr>
            <w:tcW w:w="2886" w:type="dxa"/>
            <w:tcBorders>
              <w:top w:val="nil" w:sz="6" w:space="0" w:color="auto"/>
              <w:left w:val="single" w:sz="4" w:space="0" w:color="000000"/>
              <w:bottom w:val="nil" w:sz="6" w:space="0" w:color="auto"/>
              <w:right w:val="nil" w:sz="6" w:space="0" w:color="auto"/>
            </w:tcBorders>
          </w:tcPr>
          <w:p>
            <w:pPr/>
          </w:p>
        </w:tc>
        <w:tc>
          <w:tcPr>
            <w:tcW w:w="2244"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single" w:sz="4" w:space="0" w:color="000000"/>
            </w:tcBorders>
          </w:tcPr>
          <w:p>
            <w:pPr/>
          </w:p>
        </w:tc>
        <w:tc>
          <w:tcPr>
            <w:tcW w:w="2242" w:type="dxa"/>
            <w:tcBorders>
              <w:top w:val="nil" w:sz="6" w:space="0" w:color="auto"/>
              <w:left w:val="single" w:sz="4" w:space="0" w:color="000000"/>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single" w:sz="4" w:space="0" w:color="000000"/>
            </w:tcBorders>
          </w:tcPr>
          <w:p>
            <w:pPr/>
          </w:p>
        </w:tc>
      </w:tr>
      <w:tr>
        <w:trPr>
          <w:trHeight w:val="271" w:hRule="exact"/>
        </w:trPr>
        <w:tc>
          <w:tcPr>
            <w:tcW w:w="2886" w:type="dxa"/>
            <w:tcBorders>
              <w:top w:val="nil" w:sz="6" w:space="0" w:color="auto"/>
              <w:left w:val="single" w:sz="4" w:space="0" w:color="000000"/>
              <w:bottom w:val="nil" w:sz="6" w:space="0" w:color="auto"/>
              <w:right w:val="single" w:sz="4" w:space="0" w:color="000000"/>
            </w:tcBorders>
          </w:tcPr>
          <w:p>
            <w:pPr>
              <w:pStyle w:val="TableParagraph"/>
              <w:tabs>
                <w:tab w:pos="544" w:val="left" w:leader="none"/>
              </w:tabs>
              <w:spacing w:line="240" w:lineRule="auto" w:before="37"/>
              <w:ind w:left="2"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244"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left="571"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348,221,730.63</w:t>
            </w:r>
            <w:r>
              <w:rPr>
                <w:rFonts w:ascii="Times New Roman"/>
                <w:b/>
                <w:sz w:val="18"/>
              </w:rPr>
            </w:r>
            <w:r>
              <w:rPr>
                <w:rFonts w:ascii="Times New Roman"/>
                <w:sz w:val="18"/>
              </w:rPr>
            </w:r>
          </w:p>
        </w:tc>
        <w:tc>
          <w:tcPr>
            <w:tcW w:w="1217" w:type="dxa"/>
            <w:tcBorders>
              <w:top w:val="nil" w:sz="6" w:space="0" w:color="auto"/>
              <w:left w:val="nil" w:sz="6" w:space="0" w:color="auto"/>
              <w:bottom w:val="nil" w:sz="6" w:space="0" w:color="auto"/>
              <w:right w:val="single" w:sz="4" w:space="0" w:color="000000"/>
            </w:tcBorders>
          </w:tcPr>
          <w:p>
            <w:pPr>
              <w:pStyle w:val="TableParagraph"/>
              <w:spacing w:line="240" w:lineRule="auto" w:before="84"/>
              <w:ind w:right="22"/>
              <w:jc w:val="right"/>
              <w:rPr>
                <w:rFonts w:ascii="Times New Roman" w:hAnsi="Times New Roman" w:cs="Times New Roman" w:eastAsia="Times New Roman" w:hint="default"/>
                <w:sz w:val="18"/>
                <w:szCs w:val="18"/>
              </w:rPr>
            </w:pPr>
            <w:r>
              <w:rPr>
                <w:rFonts w:ascii="Times New Roman"/>
                <w:b/>
                <w:spacing w:val="-1"/>
                <w:sz w:val="18"/>
              </w:rPr>
              <w:t>109,837,123.54</w:t>
            </w:r>
            <w:r>
              <w:rPr>
                <w:rFonts w:ascii="Times New Roman"/>
                <w:spacing w:val="-1"/>
                <w:sz w:val="18"/>
              </w:rPr>
            </w:r>
          </w:p>
        </w:tc>
        <w:tc>
          <w:tcPr>
            <w:tcW w:w="2242" w:type="dxa"/>
            <w:tcBorders>
              <w:top w:val="nil" w:sz="6" w:space="0" w:color="auto"/>
              <w:left w:val="single" w:sz="4" w:space="0" w:color="000000"/>
              <w:bottom w:val="single" w:sz="16" w:space="0" w:color="000000"/>
              <w:right w:val="nil" w:sz="6" w:space="0" w:color="auto"/>
            </w:tcBorders>
          </w:tcPr>
          <w:p>
            <w:pPr>
              <w:pStyle w:val="TableParagraph"/>
              <w:spacing w:line="240" w:lineRule="auto" w:before="84"/>
              <w:ind w:left="568" w:right="0"/>
              <w:jc w:val="left"/>
              <w:rPr>
                <w:rFonts w:ascii="Times New Roman" w:hAnsi="Times New Roman" w:cs="Times New Roman" w:eastAsia="Times New Roman" w:hint="default"/>
                <w:sz w:val="18"/>
                <w:szCs w:val="18"/>
              </w:rPr>
            </w:pPr>
            <w:r>
              <w:rPr>
                <w:rFonts w:ascii="Times New Roman"/>
                <w:b/>
                <w:sz w:val="18"/>
              </w:rPr>
              <w:t>267,609,888.25</w:t>
            </w:r>
            <w:r>
              <w:rPr>
                <w:rFonts w:ascii="Times New Roman"/>
                <w:sz w:val="18"/>
              </w:rPr>
            </w:r>
          </w:p>
        </w:tc>
        <w:tc>
          <w:tcPr>
            <w:tcW w:w="1219" w:type="dxa"/>
            <w:tcBorders>
              <w:top w:val="nil" w:sz="6" w:space="0" w:color="auto"/>
              <w:left w:val="nil" w:sz="6" w:space="0" w:color="auto"/>
              <w:bottom w:val="nil" w:sz="6" w:space="0" w:color="auto"/>
              <w:right w:val="single" w:sz="4" w:space="0" w:color="000000"/>
            </w:tcBorders>
          </w:tcPr>
          <w:p>
            <w:pPr>
              <w:pStyle w:val="TableParagraph"/>
              <w:spacing w:line="240" w:lineRule="auto" w:before="84"/>
              <w:ind w:right="24"/>
              <w:jc w:val="right"/>
              <w:rPr>
                <w:rFonts w:ascii="Times New Roman" w:hAnsi="Times New Roman" w:cs="Times New Roman" w:eastAsia="Times New Roman" w:hint="default"/>
                <w:sz w:val="18"/>
                <w:szCs w:val="18"/>
              </w:rPr>
            </w:pPr>
            <w:r>
              <w:rPr>
                <w:rFonts w:ascii="Times New Roman"/>
                <w:b/>
                <w:spacing w:val="-1"/>
                <w:sz w:val="18"/>
              </w:rPr>
              <w:t>101,759,818.02</w:t>
            </w:r>
            <w:r>
              <w:rPr>
                <w:rFonts w:ascii="Times New Roman"/>
                <w:spacing w:val="-1"/>
                <w:sz w:val="18"/>
              </w:rPr>
            </w:r>
          </w:p>
        </w:tc>
      </w:tr>
      <w:tr>
        <w:trPr>
          <w:trHeight w:val="103" w:hRule="exact"/>
        </w:trPr>
        <w:tc>
          <w:tcPr>
            <w:tcW w:w="2886" w:type="dxa"/>
            <w:tcBorders>
              <w:top w:val="nil" w:sz="6" w:space="0" w:color="auto"/>
              <w:left w:val="nil" w:sz="6" w:space="0" w:color="auto"/>
              <w:bottom w:val="nil" w:sz="6" w:space="0" w:color="auto"/>
              <w:right w:val="nil" w:sz="6" w:space="0" w:color="auto"/>
            </w:tcBorders>
          </w:tcPr>
          <w:p>
            <w:pPr/>
          </w:p>
        </w:tc>
        <w:tc>
          <w:tcPr>
            <w:tcW w:w="2244" w:type="dxa"/>
            <w:tcBorders>
              <w:top w:val="nil" w:sz="6" w:space="0" w:color="auto"/>
              <w:left w:val="nil" w:sz="6" w:space="0" w:color="auto"/>
              <w:bottom w:val="single" w:sz="4" w:space="0" w:color="000000"/>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
        </w:tc>
        <w:tc>
          <w:tcPr>
            <w:tcW w:w="2242" w:type="dxa"/>
            <w:tcBorders>
              <w:top w:val="single" w:sz="16" w:space="0" w:color="000000"/>
              <w:left w:val="nil" w:sz="6" w:space="0" w:color="auto"/>
              <w:bottom w:val="single" w:sz="4" w:space="0" w:color="000000"/>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
        </w:tc>
      </w:tr>
    </w:tbl>
    <w:p>
      <w:pPr>
        <w:spacing w:line="240" w:lineRule="auto" w:before="4"/>
        <w:rPr>
          <w:rFonts w:ascii="宋体" w:hAnsi="宋体" w:cs="宋体" w:eastAsia="宋体" w:hint="default"/>
          <w:sz w:val="11"/>
          <w:szCs w:val="11"/>
        </w:rPr>
      </w:pPr>
    </w:p>
    <w:p>
      <w:pPr>
        <w:pStyle w:val="BodyText"/>
        <w:spacing w:line="240" w:lineRule="auto" w:before="36"/>
        <w:ind w:left="391" w:right="114"/>
        <w:jc w:val="left"/>
      </w:pPr>
      <w:r>
        <w:rPr/>
        <w:pict>
          <v:group style="position:absolute;margin-left:50.63998pt;margin-top:-128.646317pt;width:491.4pt;height:121pt;mso-position-horizontal-relative:page;mso-position-vertical-relative:paragraph;z-index:-1426024" coordorigin="1013,-2573" coordsize="9828,2420">
            <v:shape style="position:absolute;left:3899;top:-2573;width:3485;height:108" type="#_x0000_t75" stroked="false">
              <v:imagedata r:id="rId1116" o:title=""/>
            </v:shape>
            <v:shape style="position:absolute;left:7360;top:-2475;width:1736;height:10" type="#_x0000_t75" stroked="false">
              <v:imagedata r:id="rId1117" o:title=""/>
            </v:shape>
            <v:shape style="position:absolute;left:9091;top:-2477;width:1745;height:12" type="#_x0000_t75" stroked="false">
              <v:imagedata r:id="rId1118" o:title=""/>
            </v:shape>
            <v:group style="position:absolute;left:5634;top:-2465;width:10;height:20" coordorigin="5634,-2465" coordsize="10,20">
              <v:shape style="position:absolute;left:5634;top:-2465;width:10;height:20" coordorigin="5634,-2465" coordsize="10,20" path="m5634,-2446l5643,-2446,5643,-2465,5634,-2465,5634,-2446xe" filled="true" fillcolor="#000000" stroked="false">
                <v:path arrowok="t"/>
                <v:fill type="solid"/>
              </v:shape>
            </v:group>
            <v:group style="position:absolute;left:5634;top:-2446;width:10;height:20" coordorigin="5634,-2446" coordsize="10,20">
              <v:shape style="position:absolute;left:5634;top:-2446;width:10;height:20" coordorigin="5634,-2446" coordsize="10,20" path="m5634,-2427l5643,-2427,5643,-2446,5634,-2446,5634,-2427xe" filled="true" fillcolor="#000000" stroked="false">
                <v:path arrowok="t"/>
                <v:fill type="solid"/>
              </v:shape>
            </v:group>
            <v:group style="position:absolute;left:5634;top:-2427;width:10;height:20" coordorigin="5634,-2427" coordsize="10,20">
              <v:shape style="position:absolute;left:5634;top:-2427;width:10;height:20" coordorigin="5634,-2427" coordsize="10,20" path="m5634,-2407l5643,-2407,5643,-2427,5634,-2427,5634,-2407xe" filled="true" fillcolor="#000000" stroked="false">
                <v:path arrowok="t"/>
                <v:fill type="solid"/>
              </v:shape>
            </v:group>
            <v:group style="position:absolute;left:5634;top:-2407;width:10;height:20" coordorigin="5634,-2407" coordsize="10,20">
              <v:shape style="position:absolute;left:5634;top:-2407;width:10;height:20" coordorigin="5634,-2407" coordsize="10,20" path="m5634,-2388l5643,-2388,5643,-2407,5634,-2407,5634,-2388xe" filled="true" fillcolor="#000000" stroked="false">
                <v:path arrowok="t"/>
                <v:fill type="solid"/>
              </v:shape>
            </v:group>
            <v:group style="position:absolute;left:5634;top:-2388;width:10;height:20" coordorigin="5634,-2388" coordsize="10,20">
              <v:shape style="position:absolute;left:5634;top:-2388;width:10;height:20" coordorigin="5634,-2388" coordsize="10,20" path="m5634,-2369l5643,-2369,5643,-2388,5634,-2388,5634,-2369xe" filled="true" fillcolor="#000000" stroked="false">
                <v:path arrowok="t"/>
                <v:fill type="solid"/>
              </v:shape>
            </v:group>
            <v:group style="position:absolute;left:5634;top:-2369;width:10;height:20" coordorigin="5634,-2369" coordsize="10,20">
              <v:shape style="position:absolute;left:5634;top:-2369;width:10;height:20" coordorigin="5634,-2369" coordsize="10,20" path="m5634,-2350l5643,-2350,5643,-2369,5634,-2369,5634,-2350xe" filled="true" fillcolor="#000000" stroked="false">
                <v:path arrowok="t"/>
                <v:fill type="solid"/>
              </v:shape>
            </v:group>
            <v:group style="position:absolute;left:5634;top:-2350;width:10;height:20" coordorigin="5634,-2350" coordsize="10,20">
              <v:shape style="position:absolute;left:5634;top:-2350;width:10;height:20" coordorigin="5634,-2350" coordsize="10,20" path="m5634,-2331l5643,-2331,5643,-2350,5634,-2350,5634,-2331xe" filled="true" fillcolor="#000000" stroked="false">
                <v:path arrowok="t"/>
                <v:fill type="solid"/>
              </v:shape>
            </v:group>
            <v:group style="position:absolute;left:5634;top:-2331;width:10;height:20" coordorigin="5634,-2331" coordsize="10,20">
              <v:shape style="position:absolute;left:5634;top:-2331;width:10;height:20" coordorigin="5634,-2331" coordsize="10,20" path="m5634,-2311l5643,-2311,5643,-2331,5634,-2331,5634,-2311xe" filled="true" fillcolor="#000000" stroked="false">
                <v:path arrowok="t"/>
                <v:fill type="solid"/>
              </v:shape>
            </v:group>
            <v:group style="position:absolute;left:5634;top:-2311;width:10;height:20" coordorigin="5634,-2311" coordsize="10,20">
              <v:shape style="position:absolute;left:5634;top:-2311;width:10;height:20" coordorigin="5634,-2311" coordsize="10,20" path="m5634,-2292l5643,-2292,5643,-2311,5634,-2311,5634,-2292xe" filled="true" fillcolor="#000000" stroked="false">
                <v:path arrowok="t"/>
                <v:fill type="solid"/>
              </v:shape>
            </v:group>
            <v:group style="position:absolute;left:5634;top:-2292;width:10;height:20" coordorigin="5634,-2292" coordsize="10,20">
              <v:shape style="position:absolute;left:5634;top:-2292;width:10;height:20" coordorigin="5634,-2292" coordsize="10,20" path="m5634,-2273l5643,-2273,5643,-2292,5634,-2292,5634,-2273xe" filled="true" fillcolor="#000000" stroked="false">
                <v:path arrowok="t"/>
                <v:fill type="solid"/>
              </v:shape>
            </v:group>
            <v:group style="position:absolute;left:5634;top:-2273;width:10;height:20" coordorigin="5634,-2273" coordsize="10,20">
              <v:shape style="position:absolute;left:5634;top:-2273;width:10;height:20" coordorigin="5634,-2273" coordsize="10,20" path="m5634,-2254l5643,-2254,5643,-2273,5634,-2273,5634,-2254xe" filled="true" fillcolor="#000000" stroked="false">
                <v:path arrowok="t"/>
                <v:fill type="solid"/>
              </v:shape>
            </v:group>
            <v:group style="position:absolute;left:5634;top:-2254;width:10;height:20" coordorigin="5634,-2254" coordsize="10,20">
              <v:shape style="position:absolute;left:5634;top:-2254;width:10;height:20" coordorigin="5634,-2254" coordsize="10,20" path="m5634,-2235l5643,-2235,5643,-2254,5634,-2254,5634,-2235xe" filled="true" fillcolor="#000000" stroked="false">
                <v:path arrowok="t"/>
                <v:fill type="solid"/>
              </v:shape>
            </v:group>
            <v:group style="position:absolute;left:5634;top:-2235;width:10;height:20" coordorigin="5634,-2235" coordsize="10,20">
              <v:shape style="position:absolute;left:5634;top:-2235;width:10;height:20" coordorigin="5634,-2235" coordsize="10,20" path="m5634,-2215l5643,-2215,5643,-2235,5634,-2235,5634,-2215xe" filled="true" fillcolor="#000000" stroked="false">
                <v:path arrowok="t"/>
                <v:fill type="solid"/>
              </v:shape>
            </v:group>
            <v:group style="position:absolute;left:5634;top:-2215;width:10;height:20" coordorigin="5634,-2215" coordsize="10,20">
              <v:shape style="position:absolute;left:5634;top:-2215;width:10;height:20" coordorigin="5634,-2215" coordsize="10,20" path="m5634,-2196l5643,-2196,5643,-2215,5634,-2215,5634,-2196xe" filled="true" fillcolor="#000000" stroked="false">
                <v:path arrowok="t"/>
                <v:fill type="solid"/>
              </v:shape>
            </v:group>
            <v:group style="position:absolute;left:5634;top:-2196;width:10;height:20" coordorigin="5634,-2196" coordsize="10,20">
              <v:shape style="position:absolute;left:5634;top:-2196;width:10;height:20" coordorigin="5634,-2196" coordsize="10,20" path="m5634,-2177l5643,-2177,5643,-2196,5634,-2196,5634,-2177xe" filled="true" fillcolor="#000000" stroked="false">
                <v:path arrowok="t"/>
                <v:fill type="solid"/>
              </v:shape>
            </v:group>
            <v:group style="position:absolute;left:5634;top:-2139;width:10;height:20" coordorigin="5634,-2139" coordsize="10,20">
              <v:shape style="position:absolute;left:5634;top:-2139;width:10;height:20" coordorigin="5634,-2139" coordsize="10,20" path="m5634,-2119l5643,-2119,5643,-2139,5634,-2139,5634,-2119xe" filled="true" fillcolor="#000000" stroked="false">
                <v:path arrowok="t"/>
                <v:fill type="solid"/>
              </v:shape>
            </v:group>
            <v:group style="position:absolute;left:5634;top:-2119;width:10;height:20" coordorigin="5634,-2119" coordsize="10,20">
              <v:shape style="position:absolute;left:5634;top:-2119;width:10;height:20" coordorigin="5634,-2119" coordsize="10,20" path="m5634,-2100l5643,-2100,5643,-2119,5634,-2119,5634,-2100xe" filled="true" fillcolor="#000000" stroked="false">
                <v:path arrowok="t"/>
                <v:fill type="solid"/>
              </v:shape>
            </v:group>
            <v:group style="position:absolute;left:5634;top:-2100;width:10;height:20" coordorigin="5634,-2100" coordsize="10,20">
              <v:shape style="position:absolute;left:5634;top:-2100;width:10;height:20" coordorigin="5634,-2100" coordsize="10,20" path="m5634,-2081l5643,-2081,5643,-2100,5634,-2100,5634,-2081xe" filled="true" fillcolor="#000000" stroked="false">
                <v:path arrowok="t"/>
                <v:fill type="solid"/>
              </v:shape>
            </v:group>
            <v:group style="position:absolute;left:5634;top:-2081;width:10;height:20" coordorigin="5634,-2081" coordsize="10,20">
              <v:shape style="position:absolute;left:5634;top:-2081;width:10;height:20" coordorigin="5634,-2081" coordsize="10,20" path="m5634,-2062l5643,-2062,5643,-2081,5634,-2081,5634,-2062xe" filled="true" fillcolor="#000000" stroked="false">
                <v:path arrowok="t"/>
                <v:fill type="solid"/>
              </v:shape>
            </v:group>
            <v:group style="position:absolute;left:9096;top:-2465;width:10;height:20" coordorigin="9096,-2465" coordsize="10,20">
              <v:shape style="position:absolute;left:9096;top:-2465;width:10;height:20" coordorigin="9096,-2465" coordsize="10,20" path="m9096,-2446l9105,-2446,9105,-2465,9096,-2465,9096,-2446xe" filled="true" fillcolor="#000000" stroked="false">
                <v:path arrowok="t"/>
                <v:fill type="solid"/>
              </v:shape>
            </v:group>
            <v:group style="position:absolute;left:9096;top:-2446;width:10;height:20" coordorigin="9096,-2446" coordsize="10,20">
              <v:shape style="position:absolute;left:9096;top:-2446;width:10;height:20" coordorigin="9096,-2446" coordsize="10,20" path="m9096,-2427l9105,-2427,9105,-2446,9096,-2446,9096,-2427xe" filled="true" fillcolor="#000000" stroked="false">
                <v:path arrowok="t"/>
                <v:fill type="solid"/>
              </v:shape>
            </v:group>
            <v:group style="position:absolute;left:9096;top:-2427;width:10;height:20" coordorigin="9096,-2427" coordsize="10,20">
              <v:shape style="position:absolute;left:9096;top:-2427;width:10;height:20" coordorigin="9096,-2427" coordsize="10,20" path="m9096,-2407l9105,-2407,9105,-2427,9096,-2427,9096,-2407xe" filled="true" fillcolor="#000000" stroked="false">
                <v:path arrowok="t"/>
                <v:fill type="solid"/>
              </v:shape>
            </v:group>
            <v:group style="position:absolute;left:9096;top:-2407;width:10;height:20" coordorigin="9096,-2407" coordsize="10,20">
              <v:shape style="position:absolute;left:9096;top:-2407;width:10;height:20" coordorigin="9096,-2407" coordsize="10,20" path="m9096,-2388l9105,-2388,9105,-2407,9096,-2407,9096,-2388xe" filled="true" fillcolor="#000000" stroked="false">
                <v:path arrowok="t"/>
                <v:fill type="solid"/>
              </v:shape>
            </v:group>
            <v:group style="position:absolute;left:9096;top:-2388;width:10;height:20" coordorigin="9096,-2388" coordsize="10,20">
              <v:shape style="position:absolute;left:9096;top:-2388;width:10;height:20" coordorigin="9096,-2388" coordsize="10,20" path="m9096,-2369l9105,-2369,9105,-2388,9096,-2388,9096,-2369xe" filled="true" fillcolor="#000000" stroked="false">
                <v:path arrowok="t"/>
                <v:fill type="solid"/>
              </v:shape>
            </v:group>
            <v:group style="position:absolute;left:9096;top:-2369;width:10;height:20" coordorigin="9096,-2369" coordsize="10,20">
              <v:shape style="position:absolute;left:9096;top:-2369;width:10;height:20" coordorigin="9096,-2369" coordsize="10,20" path="m9096,-2350l9105,-2350,9105,-2369,9096,-2369,9096,-2350xe" filled="true" fillcolor="#000000" stroked="false">
                <v:path arrowok="t"/>
                <v:fill type="solid"/>
              </v:shape>
            </v:group>
            <v:group style="position:absolute;left:9096;top:-2350;width:10;height:20" coordorigin="9096,-2350" coordsize="10,20">
              <v:shape style="position:absolute;left:9096;top:-2350;width:10;height:20" coordorigin="9096,-2350" coordsize="10,20" path="m9096,-2331l9105,-2331,9105,-2350,9096,-2350,9096,-2331xe" filled="true" fillcolor="#000000" stroked="false">
                <v:path arrowok="t"/>
                <v:fill type="solid"/>
              </v:shape>
            </v:group>
            <v:group style="position:absolute;left:9096;top:-2331;width:10;height:20" coordorigin="9096,-2331" coordsize="10,20">
              <v:shape style="position:absolute;left:9096;top:-2331;width:10;height:20" coordorigin="9096,-2331" coordsize="10,20" path="m9096,-2311l9105,-2311,9105,-2331,9096,-2331,9096,-2311xe" filled="true" fillcolor="#000000" stroked="false">
                <v:path arrowok="t"/>
                <v:fill type="solid"/>
              </v:shape>
            </v:group>
            <v:group style="position:absolute;left:9096;top:-2311;width:10;height:20" coordorigin="9096,-2311" coordsize="10,20">
              <v:shape style="position:absolute;left:9096;top:-2311;width:10;height:20" coordorigin="9096,-2311" coordsize="10,20" path="m9096,-2292l9105,-2292,9105,-2311,9096,-2311,9096,-2292xe" filled="true" fillcolor="#000000" stroked="false">
                <v:path arrowok="t"/>
                <v:fill type="solid"/>
              </v:shape>
            </v:group>
            <v:group style="position:absolute;left:9096;top:-2292;width:10;height:20" coordorigin="9096,-2292" coordsize="10,20">
              <v:shape style="position:absolute;left:9096;top:-2292;width:10;height:20" coordorigin="9096,-2292" coordsize="10,20" path="m9096,-2273l9105,-2273,9105,-2292,9096,-2292,9096,-2273xe" filled="true" fillcolor="#000000" stroked="false">
                <v:path arrowok="t"/>
                <v:fill type="solid"/>
              </v:shape>
            </v:group>
            <v:group style="position:absolute;left:9096;top:-2273;width:10;height:20" coordorigin="9096,-2273" coordsize="10,20">
              <v:shape style="position:absolute;left:9096;top:-2273;width:10;height:20" coordorigin="9096,-2273" coordsize="10,20" path="m9096,-2254l9105,-2254,9105,-2273,9096,-2273,9096,-2254xe" filled="true" fillcolor="#000000" stroked="false">
                <v:path arrowok="t"/>
                <v:fill type="solid"/>
              </v:shape>
            </v:group>
            <v:group style="position:absolute;left:9096;top:-2254;width:10;height:20" coordorigin="9096,-2254" coordsize="10,20">
              <v:shape style="position:absolute;left:9096;top:-2254;width:10;height:20" coordorigin="9096,-2254" coordsize="10,20" path="m9096,-2235l9105,-2235,9105,-2254,9096,-2254,9096,-2235xe" filled="true" fillcolor="#000000" stroked="false">
                <v:path arrowok="t"/>
                <v:fill type="solid"/>
              </v:shape>
            </v:group>
            <v:group style="position:absolute;left:9096;top:-2235;width:10;height:20" coordorigin="9096,-2235" coordsize="10,20">
              <v:shape style="position:absolute;left:9096;top:-2235;width:10;height:20" coordorigin="9096,-2235" coordsize="10,20" path="m9096,-2215l9105,-2215,9105,-2235,9096,-2235,9096,-2215xe" filled="true" fillcolor="#000000" stroked="false">
                <v:path arrowok="t"/>
                <v:fill type="solid"/>
              </v:shape>
            </v:group>
            <v:group style="position:absolute;left:9096;top:-2215;width:10;height:20" coordorigin="9096,-2215" coordsize="10,20">
              <v:shape style="position:absolute;left:9096;top:-2215;width:10;height:20" coordorigin="9096,-2215" coordsize="10,20" path="m9096,-2196l9105,-2196,9105,-2215,9096,-2215,9096,-2196xe" filled="true" fillcolor="#000000" stroked="false">
                <v:path arrowok="t"/>
                <v:fill type="solid"/>
              </v:shape>
            </v:group>
            <v:group style="position:absolute;left:9096;top:-2139;width:10;height:20" coordorigin="9096,-2139" coordsize="10,20">
              <v:shape style="position:absolute;left:9096;top:-2139;width:10;height:20" coordorigin="9096,-2139" coordsize="10,20" path="m9096,-2119l9105,-2119,9105,-2139,9096,-2139,9096,-2119xe" filled="true" fillcolor="#000000" stroked="false">
                <v:path arrowok="t"/>
                <v:fill type="solid"/>
              </v:shape>
            </v:group>
            <v:group style="position:absolute;left:9096;top:-2119;width:10;height:20" coordorigin="9096,-2119" coordsize="10,20">
              <v:shape style="position:absolute;left:9096;top:-2119;width:10;height:20" coordorigin="9096,-2119" coordsize="10,20" path="m9096,-2100l9105,-2100,9105,-2119,9096,-2119,9096,-2100xe" filled="true" fillcolor="#000000" stroked="false">
                <v:path arrowok="t"/>
                <v:fill type="solid"/>
              </v:shape>
            </v:group>
            <v:group style="position:absolute;left:9096;top:-2100;width:10;height:20" coordorigin="9096,-2100" coordsize="10,20">
              <v:shape style="position:absolute;left:9096;top:-2100;width:10;height:20" coordorigin="9096,-2100" coordsize="10,20" path="m9096,-2081l9105,-2081,9105,-2100,9096,-2100,9096,-2081xe" filled="true" fillcolor="#000000" stroked="false">
                <v:path arrowok="t"/>
                <v:fill type="solid"/>
              </v:shape>
            </v:group>
            <v:group style="position:absolute;left:9096;top:-2081;width:10;height:20" coordorigin="9096,-2081" coordsize="10,20">
              <v:shape style="position:absolute;left:9096;top:-2081;width:10;height:20" coordorigin="9096,-2081" coordsize="10,20" path="m9096,-2062l9105,-2062,9105,-2081,9096,-2081,9096,-2062xe" filled="true" fillcolor="#000000" stroked="false">
                <v:path arrowok="t"/>
                <v:fill type="solid"/>
              </v:shape>
              <v:shape style="position:absolute;left:1013;top:-2158;width:2910;height:108" type="#_x0000_t75" stroked="false">
                <v:imagedata r:id="rId1119" o:title=""/>
              </v:shape>
              <v:shape style="position:absolute;left:3899;top:-2062;width:1745;height:12" type="#_x0000_t75" stroked="false">
                <v:imagedata r:id="rId1120" o:title=""/>
              </v:shape>
              <v:shape style="position:absolute;left:5629;top:-2062;width:1745;height:12" type="#_x0000_t75" stroked="false">
                <v:imagedata r:id="rId1120" o:title=""/>
              </v:shape>
              <v:shape style="position:absolute;left:7360;top:-2062;width:1745;height:12" type="#_x0000_t75" stroked="false">
                <v:imagedata r:id="rId1121" o:title=""/>
              </v:shape>
              <v:shape style="position:absolute;left:9091;top:-2062;width:1745;height:12" type="#_x0000_t75" stroked="false">
                <v:imagedata r:id="rId1121" o:title=""/>
              </v:shape>
            </v:group>
            <v:group style="position:absolute;left:5634;top:-2050;width:10;height:20" coordorigin="5634,-2050" coordsize="10,20">
              <v:shape style="position:absolute;left:5634;top:-2050;width:10;height:20" coordorigin="5634,-2050" coordsize="10,20" path="m5634,-2031l5643,-2031,5643,-2050,5634,-2050,5634,-2031xe" filled="true" fillcolor="#000000" stroked="false">
                <v:path arrowok="t"/>
                <v:fill type="solid"/>
              </v:shape>
            </v:group>
            <v:group style="position:absolute;left:5634;top:-2031;width:10;height:20" coordorigin="5634,-2031" coordsize="10,20">
              <v:shape style="position:absolute;left:5634;top:-2031;width:10;height:20" coordorigin="5634,-2031" coordsize="10,20" path="m5634,-2011l5643,-2011,5643,-2031,5634,-2031,5634,-2011xe" filled="true" fillcolor="#000000" stroked="false">
                <v:path arrowok="t"/>
                <v:fill type="solid"/>
              </v:shape>
            </v:group>
            <v:group style="position:absolute;left:5634;top:-2011;width:10;height:20" coordorigin="5634,-2011" coordsize="10,20">
              <v:shape style="position:absolute;left:5634;top:-2011;width:10;height:20" coordorigin="5634,-2011" coordsize="10,20" path="m5634,-1992l5643,-1992,5643,-2011,5634,-2011,5634,-1992xe" filled="true" fillcolor="#000000" stroked="false">
                <v:path arrowok="t"/>
                <v:fill type="solid"/>
              </v:shape>
            </v:group>
            <v:group style="position:absolute;left:5634;top:-1992;width:10;height:20" coordorigin="5634,-1992" coordsize="10,20">
              <v:shape style="position:absolute;left:5634;top:-1992;width:10;height:20" coordorigin="5634,-1992" coordsize="10,20" path="m5634,-1973l5643,-1973,5643,-1992,5634,-1992,5634,-1973xe" filled="true" fillcolor="#000000" stroked="false">
                <v:path arrowok="t"/>
                <v:fill type="solid"/>
              </v:shape>
            </v:group>
            <v:group style="position:absolute;left:5634;top:-1973;width:10;height:20" coordorigin="5634,-1973" coordsize="10,20">
              <v:shape style="position:absolute;left:5634;top:-1973;width:10;height:20" coordorigin="5634,-1973" coordsize="10,20" path="m5634,-1954l5643,-1954,5643,-1973,5634,-1973,5634,-1954xe" filled="true" fillcolor="#000000" stroked="false">
                <v:path arrowok="t"/>
                <v:fill type="solid"/>
              </v:shape>
            </v:group>
            <v:group style="position:absolute;left:5634;top:-1954;width:10;height:20" coordorigin="5634,-1954" coordsize="10,20">
              <v:shape style="position:absolute;left:5634;top:-1954;width:10;height:20" coordorigin="5634,-1954" coordsize="10,20" path="m5634,-1935l5643,-1935,5643,-1954,5634,-1954,5634,-1935xe" filled="true" fillcolor="#000000" stroked="false">
                <v:path arrowok="t"/>
                <v:fill type="solid"/>
              </v:shape>
            </v:group>
            <v:group style="position:absolute;left:5634;top:-1935;width:10;height:20" coordorigin="5634,-1935" coordsize="10,20">
              <v:shape style="position:absolute;left:5634;top:-1935;width:10;height:20" coordorigin="5634,-1935" coordsize="10,20" path="m5634,-1915l5643,-1915,5643,-1935,5634,-1935,5634,-1915xe" filled="true" fillcolor="#000000" stroked="false">
                <v:path arrowok="t"/>
                <v:fill type="solid"/>
              </v:shape>
            </v:group>
            <v:group style="position:absolute;left:5634;top:-1915;width:10;height:20" coordorigin="5634,-1915" coordsize="10,20">
              <v:shape style="position:absolute;left:5634;top:-1915;width:10;height:20" coordorigin="5634,-1915" coordsize="10,20" path="m5634,-1896l5643,-1896,5643,-1915,5634,-1915,5634,-1896xe" filled="true" fillcolor="#000000" stroked="false">
                <v:path arrowok="t"/>
                <v:fill type="solid"/>
              </v:shape>
            </v:group>
            <v:group style="position:absolute;left:5634;top:-1896;width:10;height:20" coordorigin="5634,-1896" coordsize="10,20">
              <v:shape style="position:absolute;left:5634;top:-1896;width:10;height:20" coordorigin="5634,-1896" coordsize="10,20" path="m5634,-1877l5643,-1877,5643,-1896,5634,-1896,5634,-1877xe" filled="true" fillcolor="#000000" stroked="false">
                <v:path arrowok="t"/>
                <v:fill type="solid"/>
              </v:shape>
            </v:group>
            <v:group style="position:absolute;left:5634;top:-1877;width:10;height:20" coordorigin="5634,-1877" coordsize="10,20">
              <v:shape style="position:absolute;left:5634;top:-1877;width:10;height:20" coordorigin="5634,-1877" coordsize="10,20" path="m5634,-1858l5643,-1858,5643,-1877,5634,-1877,5634,-1858xe" filled="true" fillcolor="#000000" stroked="false">
                <v:path arrowok="t"/>
                <v:fill type="solid"/>
              </v:shape>
            </v:group>
            <v:group style="position:absolute;left:5634;top:-1858;width:10;height:20" coordorigin="5634,-1858" coordsize="10,20">
              <v:shape style="position:absolute;left:5634;top:-1858;width:10;height:20" coordorigin="5634,-1858" coordsize="10,20" path="m5634,-1839l5643,-1839,5643,-1858,5634,-1858,5634,-1839xe" filled="true" fillcolor="#000000" stroked="false">
                <v:path arrowok="t"/>
                <v:fill type="solid"/>
              </v:shape>
            </v:group>
            <v:group style="position:absolute;left:5634;top:-1839;width:10;height:20" coordorigin="5634,-1839" coordsize="10,20">
              <v:shape style="position:absolute;left:5634;top:-1839;width:10;height:20" coordorigin="5634,-1839" coordsize="10,20" path="m5634,-1819l5643,-1819,5643,-1839,5634,-1839,5634,-1819xe" filled="true" fillcolor="#000000" stroked="false">
                <v:path arrowok="t"/>
                <v:fill type="solid"/>
              </v:shape>
            </v:group>
            <v:group style="position:absolute;left:5634;top:-1819;width:10;height:20" coordorigin="5634,-1819" coordsize="10,20">
              <v:shape style="position:absolute;left:5634;top:-1819;width:10;height:20" coordorigin="5634,-1819" coordsize="10,20" path="m5634,-1800l5643,-1800,5643,-1819,5634,-1819,5634,-1800xe" filled="true" fillcolor="#000000" stroked="false">
                <v:path arrowok="t"/>
                <v:fill type="solid"/>
              </v:shape>
            </v:group>
            <v:group style="position:absolute;left:5634;top:-1800;width:10;height:20" coordorigin="5634,-1800" coordsize="10,20">
              <v:shape style="position:absolute;left:5634;top:-1800;width:10;height:20" coordorigin="5634,-1800" coordsize="10,20" path="m5634,-1781l5643,-1781,5643,-1800,5634,-1800,5634,-1781xe" filled="true" fillcolor="#000000" stroked="false">
                <v:path arrowok="t"/>
                <v:fill type="solid"/>
              </v:shape>
            </v:group>
            <v:group style="position:absolute;left:5634;top:-1781;width:10;height:20" coordorigin="5634,-1781" coordsize="10,20">
              <v:shape style="position:absolute;left:5634;top:-1781;width:10;height:20" coordorigin="5634,-1781" coordsize="10,20" path="m5634,-1762l5643,-1762,5643,-1781,5634,-1781,5634,-1762xe" filled="true" fillcolor="#000000" stroked="false">
                <v:path arrowok="t"/>
                <v:fill type="solid"/>
              </v:shape>
            </v:group>
            <v:group style="position:absolute;left:5634;top:-1762;width:10;height:20" coordorigin="5634,-1762" coordsize="10,20">
              <v:shape style="position:absolute;left:5634;top:-1762;width:10;height:20" coordorigin="5634,-1762" coordsize="10,20" path="m5634,-1743l5643,-1743,5643,-1762,5634,-1762,5634,-1743xe" filled="true" fillcolor="#000000" stroked="false">
                <v:path arrowok="t"/>
                <v:fill type="solid"/>
              </v:shape>
            </v:group>
            <v:group style="position:absolute;left:5634;top:-1743;width:10;height:20" coordorigin="5634,-1743" coordsize="10,20">
              <v:shape style="position:absolute;left:5634;top:-1743;width:10;height:20" coordorigin="5634,-1743" coordsize="10,20" path="m5634,-1723l5643,-1723,5643,-1743,5634,-1743,5634,-1723xe" filled="true" fillcolor="#000000" stroked="false">
                <v:path arrowok="t"/>
                <v:fill type="solid"/>
              </v:shape>
            </v:group>
            <v:group style="position:absolute;left:5634;top:-1723;width:10;height:20" coordorigin="5634,-1723" coordsize="10,20">
              <v:shape style="position:absolute;left:5634;top:-1723;width:10;height:20" coordorigin="5634,-1723" coordsize="10,20" path="m5634,-1704l5643,-1704,5643,-1723,5634,-1723,5634,-1704xe" filled="true" fillcolor="#000000" stroked="false">
                <v:path arrowok="t"/>
                <v:fill type="solid"/>
              </v:shape>
            </v:group>
            <v:group style="position:absolute;left:5634;top:-1704;width:10;height:20" coordorigin="5634,-1704" coordsize="10,20">
              <v:shape style="position:absolute;left:5634;top:-1704;width:10;height:20" coordorigin="5634,-1704" coordsize="10,20" path="m5634,-1685l5643,-1685,5643,-1704,5634,-1704,5634,-1685xe" filled="true" fillcolor="#000000" stroked="false">
                <v:path arrowok="t"/>
                <v:fill type="solid"/>
              </v:shape>
            </v:group>
            <v:group style="position:absolute;left:9096;top:-2050;width:10;height:20" coordorigin="9096,-2050" coordsize="10,20">
              <v:shape style="position:absolute;left:9096;top:-2050;width:10;height:20" coordorigin="9096,-2050" coordsize="10,20" path="m9096,-2031l9105,-2031,9105,-2050,9096,-2050,9096,-2031xe" filled="true" fillcolor="#000000" stroked="false">
                <v:path arrowok="t"/>
                <v:fill type="solid"/>
              </v:shape>
            </v:group>
            <v:group style="position:absolute;left:9096;top:-2031;width:10;height:20" coordorigin="9096,-2031" coordsize="10,20">
              <v:shape style="position:absolute;left:9096;top:-2031;width:10;height:20" coordorigin="9096,-2031" coordsize="10,20" path="m9096,-2011l9105,-2011,9105,-2031,9096,-2031,9096,-2011xe" filled="true" fillcolor="#000000" stroked="false">
                <v:path arrowok="t"/>
                <v:fill type="solid"/>
              </v:shape>
            </v:group>
            <v:group style="position:absolute;left:9096;top:-2011;width:10;height:20" coordorigin="9096,-2011" coordsize="10,20">
              <v:shape style="position:absolute;left:9096;top:-2011;width:10;height:20" coordorigin="9096,-2011" coordsize="10,20" path="m9096,-1992l9105,-1992,9105,-2011,9096,-2011,9096,-1992xe" filled="true" fillcolor="#000000" stroked="false">
                <v:path arrowok="t"/>
                <v:fill type="solid"/>
              </v:shape>
            </v:group>
            <v:group style="position:absolute;left:9096;top:-1992;width:10;height:20" coordorigin="9096,-1992" coordsize="10,20">
              <v:shape style="position:absolute;left:9096;top:-1992;width:10;height:20" coordorigin="9096,-1992" coordsize="10,20" path="m9096,-1973l9105,-1973,9105,-1992,9096,-1992,9096,-1973xe" filled="true" fillcolor="#000000" stroked="false">
                <v:path arrowok="t"/>
                <v:fill type="solid"/>
              </v:shape>
            </v:group>
            <v:group style="position:absolute;left:9096;top:-1973;width:10;height:20" coordorigin="9096,-1973" coordsize="10,20">
              <v:shape style="position:absolute;left:9096;top:-1973;width:10;height:20" coordorigin="9096,-1973" coordsize="10,20" path="m9096,-1954l9105,-1954,9105,-1973,9096,-1973,9096,-1954xe" filled="true" fillcolor="#000000" stroked="false">
                <v:path arrowok="t"/>
                <v:fill type="solid"/>
              </v:shape>
            </v:group>
            <v:group style="position:absolute;left:9096;top:-1954;width:10;height:20" coordorigin="9096,-1954" coordsize="10,20">
              <v:shape style="position:absolute;left:9096;top:-1954;width:10;height:20" coordorigin="9096,-1954" coordsize="10,20" path="m9096,-1935l9105,-1935,9105,-1954,9096,-1954,9096,-1935xe" filled="true" fillcolor="#000000" stroked="false">
                <v:path arrowok="t"/>
                <v:fill type="solid"/>
              </v:shape>
            </v:group>
            <v:group style="position:absolute;left:9096;top:-1935;width:10;height:20" coordorigin="9096,-1935" coordsize="10,20">
              <v:shape style="position:absolute;left:9096;top:-1935;width:10;height:20" coordorigin="9096,-1935" coordsize="10,20" path="m9096,-1915l9105,-1915,9105,-1935,9096,-1935,9096,-1915xe" filled="true" fillcolor="#000000" stroked="false">
                <v:path arrowok="t"/>
                <v:fill type="solid"/>
              </v:shape>
            </v:group>
            <v:group style="position:absolute;left:9096;top:-1915;width:10;height:20" coordorigin="9096,-1915" coordsize="10,20">
              <v:shape style="position:absolute;left:9096;top:-1915;width:10;height:20" coordorigin="9096,-1915" coordsize="10,20" path="m9096,-1896l9105,-1896,9105,-1915,9096,-1915,9096,-1896xe" filled="true" fillcolor="#000000" stroked="false">
                <v:path arrowok="t"/>
                <v:fill type="solid"/>
              </v:shape>
            </v:group>
            <v:group style="position:absolute;left:9096;top:-1896;width:10;height:20" coordorigin="9096,-1896" coordsize="10,20">
              <v:shape style="position:absolute;left:9096;top:-1896;width:10;height:20" coordorigin="9096,-1896" coordsize="10,20" path="m9096,-1877l9105,-1877,9105,-1896,9096,-1896,9096,-1877xe" filled="true" fillcolor="#000000" stroked="false">
                <v:path arrowok="t"/>
                <v:fill type="solid"/>
              </v:shape>
            </v:group>
            <v:group style="position:absolute;left:9096;top:-1877;width:10;height:20" coordorigin="9096,-1877" coordsize="10,20">
              <v:shape style="position:absolute;left:9096;top:-1877;width:10;height:20" coordorigin="9096,-1877" coordsize="10,20" path="m9096,-1858l9105,-1858,9105,-1877,9096,-1877,9096,-1858xe" filled="true" fillcolor="#000000" stroked="false">
                <v:path arrowok="t"/>
                <v:fill type="solid"/>
              </v:shape>
            </v:group>
            <v:group style="position:absolute;left:9096;top:-1858;width:10;height:20" coordorigin="9096,-1858" coordsize="10,20">
              <v:shape style="position:absolute;left:9096;top:-1858;width:10;height:20" coordorigin="9096,-1858" coordsize="10,20" path="m9096,-1839l9105,-1839,9105,-1858,9096,-1858,9096,-1839xe" filled="true" fillcolor="#000000" stroked="false">
                <v:path arrowok="t"/>
                <v:fill type="solid"/>
              </v:shape>
            </v:group>
            <v:group style="position:absolute;left:9096;top:-1839;width:10;height:20" coordorigin="9096,-1839" coordsize="10,20">
              <v:shape style="position:absolute;left:9096;top:-1839;width:10;height:20" coordorigin="9096,-1839" coordsize="10,20" path="m9096,-1819l9105,-1819,9105,-1839,9096,-1839,9096,-1819xe" filled="true" fillcolor="#000000" stroked="false">
                <v:path arrowok="t"/>
                <v:fill type="solid"/>
              </v:shape>
            </v:group>
            <v:group style="position:absolute;left:9096;top:-1819;width:10;height:20" coordorigin="9096,-1819" coordsize="10,20">
              <v:shape style="position:absolute;left:9096;top:-1819;width:10;height:20" coordorigin="9096,-1819" coordsize="10,20" path="m9096,-1800l9105,-1800,9105,-1819,9096,-1819,9096,-1800xe" filled="true" fillcolor="#000000" stroked="false">
                <v:path arrowok="t"/>
                <v:fill type="solid"/>
              </v:shape>
            </v:group>
            <v:group style="position:absolute;left:9096;top:-1800;width:10;height:20" coordorigin="9096,-1800" coordsize="10,20">
              <v:shape style="position:absolute;left:9096;top:-1800;width:10;height:20" coordorigin="9096,-1800" coordsize="10,20" path="m9096,-1781l9105,-1781,9105,-1800,9096,-1800,9096,-1781xe" filled="true" fillcolor="#000000" stroked="false">
                <v:path arrowok="t"/>
                <v:fill type="solid"/>
              </v:shape>
            </v:group>
            <v:group style="position:absolute;left:9096;top:-1781;width:10;height:20" coordorigin="9096,-1781" coordsize="10,20">
              <v:shape style="position:absolute;left:9096;top:-1781;width:10;height:20" coordorigin="9096,-1781" coordsize="10,20" path="m9096,-1762l9105,-1762,9105,-1781,9096,-1781,9096,-1762xe" filled="true" fillcolor="#000000" stroked="false">
                <v:path arrowok="t"/>
                <v:fill type="solid"/>
              </v:shape>
            </v:group>
            <v:group style="position:absolute;left:9096;top:-1762;width:10;height:20" coordorigin="9096,-1762" coordsize="10,20">
              <v:shape style="position:absolute;left:9096;top:-1762;width:10;height:20" coordorigin="9096,-1762" coordsize="10,20" path="m9096,-1743l9105,-1743,9105,-1762,9096,-1762,9096,-1743xe" filled="true" fillcolor="#000000" stroked="false">
                <v:path arrowok="t"/>
                <v:fill type="solid"/>
              </v:shape>
            </v:group>
            <v:group style="position:absolute;left:9096;top:-1743;width:10;height:20" coordorigin="9096,-1743" coordsize="10,20">
              <v:shape style="position:absolute;left:9096;top:-1743;width:10;height:20" coordorigin="9096,-1743" coordsize="10,20" path="m9096,-1723l9105,-1723,9105,-1743,9096,-1743,9096,-1723xe" filled="true" fillcolor="#000000" stroked="false">
                <v:path arrowok="t"/>
                <v:fill type="solid"/>
              </v:shape>
            </v:group>
            <v:group style="position:absolute;left:9096;top:-1723;width:10;height:20" coordorigin="9096,-1723" coordsize="10,20">
              <v:shape style="position:absolute;left:9096;top:-1723;width:10;height:20" coordorigin="9096,-1723" coordsize="10,20" path="m9096,-1704l9105,-1704,9105,-1723,9096,-1723,9096,-1704xe" filled="true" fillcolor="#000000" stroked="false">
                <v:path arrowok="t"/>
                <v:fill type="solid"/>
              </v:shape>
            </v:group>
            <v:group style="position:absolute;left:9096;top:-1704;width:10;height:20" coordorigin="9096,-1704" coordsize="10,20">
              <v:shape style="position:absolute;left:9096;top:-1704;width:10;height:20" coordorigin="9096,-1704" coordsize="10,20" path="m9096,-1685l9105,-1685,9105,-1704,9096,-1704,9096,-1685xe" filled="true" fillcolor="#000000" stroked="false">
                <v:path arrowok="t"/>
                <v:fill type="solid"/>
              </v:shape>
              <v:shape style="position:absolute;left:1013;top:-1781;width:2910;height:110" type="#_x0000_t75" stroked="false">
                <v:imagedata r:id="rId1122" o:title=""/>
              </v:shape>
              <v:shape style="position:absolute;left:3899;top:-1685;width:1745;height:14" type="#_x0000_t75" stroked="false">
                <v:imagedata r:id="rId1123" o:title=""/>
              </v:shape>
              <v:shape style="position:absolute;left:5629;top:-1685;width:1745;height:14" type="#_x0000_t75" stroked="false">
                <v:imagedata r:id="rId1124" o:title=""/>
              </v:shape>
              <v:shape style="position:absolute;left:7360;top:-1685;width:1745;height:14" type="#_x0000_t75" stroked="false">
                <v:imagedata r:id="rId1125" o:title=""/>
              </v:shape>
              <v:shape style="position:absolute;left:9091;top:-1680;width:1735;height:10" type="#_x0000_t75" stroked="false">
                <v:imagedata r:id="rId1126" o:title=""/>
              </v:shape>
            </v:group>
            <v:group style="position:absolute;left:5634;top:-1671;width:10;height:20" coordorigin="5634,-1671" coordsize="10,20">
              <v:shape style="position:absolute;left:5634;top:-1671;width:10;height:20" coordorigin="5634,-1671" coordsize="10,20" path="m5634,-1651l5643,-1651,5643,-1671,5634,-1671,5634,-1651xe" filled="true" fillcolor="#000000" stroked="false">
                <v:path arrowok="t"/>
                <v:fill type="solid"/>
              </v:shape>
            </v:group>
            <v:group style="position:absolute;left:5634;top:-1651;width:10;height:20" coordorigin="5634,-1651" coordsize="10,20">
              <v:shape style="position:absolute;left:5634;top:-1651;width:10;height:20" coordorigin="5634,-1651" coordsize="10,20" path="m5634,-1632l5643,-1632,5643,-1651,5634,-1651,5634,-1632xe" filled="true" fillcolor="#000000" stroked="false">
                <v:path arrowok="t"/>
                <v:fill type="solid"/>
              </v:shape>
            </v:group>
            <v:group style="position:absolute;left:5634;top:-1632;width:10;height:20" coordorigin="5634,-1632" coordsize="10,20">
              <v:shape style="position:absolute;left:5634;top:-1632;width:10;height:20" coordorigin="5634,-1632" coordsize="10,20" path="m5634,-1613l5643,-1613,5643,-1632,5634,-1632,5634,-1613xe" filled="true" fillcolor="#000000" stroked="false">
                <v:path arrowok="t"/>
                <v:fill type="solid"/>
              </v:shape>
            </v:group>
            <v:group style="position:absolute;left:5634;top:-1613;width:10;height:20" coordorigin="5634,-1613" coordsize="10,20">
              <v:shape style="position:absolute;left:5634;top:-1613;width:10;height:20" coordorigin="5634,-1613" coordsize="10,20" path="m5634,-1594l5643,-1594,5643,-1613,5634,-1613,5634,-1594xe" filled="true" fillcolor="#000000" stroked="false">
                <v:path arrowok="t"/>
                <v:fill type="solid"/>
              </v:shape>
            </v:group>
            <v:group style="position:absolute;left:5634;top:-1594;width:10;height:20" coordorigin="5634,-1594" coordsize="10,20">
              <v:shape style="position:absolute;left:5634;top:-1594;width:10;height:20" coordorigin="5634,-1594" coordsize="10,20" path="m5634,-1575l5643,-1575,5643,-1594,5634,-1594,5634,-1575xe" filled="true" fillcolor="#000000" stroked="false">
                <v:path arrowok="t"/>
                <v:fill type="solid"/>
              </v:shape>
            </v:group>
            <v:group style="position:absolute;left:5634;top:-1575;width:10;height:20" coordorigin="5634,-1575" coordsize="10,20">
              <v:shape style="position:absolute;left:5634;top:-1575;width:10;height:20" coordorigin="5634,-1575" coordsize="10,20" path="m5634,-1555l5643,-1555,5643,-1575,5634,-1575,5634,-1555xe" filled="true" fillcolor="#000000" stroked="false">
                <v:path arrowok="t"/>
                <v:fill type="solid"/>
              </v:shape>
            </v:group>
            <v:group style="position:absolute;left:5634;top:-1555;width:10;height:20" coordorigin="5634,-1555" coordsize="10,20">
              <v:shape style="position:absolute;left:5634;top:-1555;width:10;height:20" coordorigin="5634,-1555" coordsize="10,20" path="m5634,-1536l5643,-1536,5643,-1555,5634,-1555,5634,-1536xe" filled="true" fillcolor="#000000" stroked="false">
                <v:path arrowok="t"/>
                <v:fill type="solid"/>
              </v:shape>
            </v:group>
            <v:group style="position:absolute;left:5634;top:-1536;width:10;height:20" coordorigin="5634,-1536" coordsize="10,20">
              <v:shape style="position:absolute;left:5634;top:-1536;width:10;height:20" coordorigin="5634,-1536" coordsize="10,20" path="m5634,-1517l5643,-1517,5643,-1536,5634,-1536,5634,-1517xe" filled="true" fillcolor="#000000" stroked="false">
                <v:path arrowok="t"/>
                <v:fill type="solid"/>
              </v:shape>
            </v:group>
            <v:group style="position:absolute;left:5634;top:-1517;width:10;height:20" coordorigin="5634,-1517" coordsize="10,20">
              <v:shape style="position:absolute;left:5634;top:-1517;width:10;height:20" coordorigin="5634,-1517" coordsize="10,20" path="m5634,-1498l5643,-1498,5643,-1517,5634,-1517,5634,-1498xe" filled="true" fillcolor="#000000" stroked="false">
                <v:path arrowok="t"/>
                <v:fill type="solid"/>
              </v:shape>
            </v:group>
            <v:group style="position:absolute;left:5634;top:-1498;width:10;height:20" coordorigin="5634,-1498" coordsize="10,20">
              <v:shape style="position:absolute;left:5634;top:-1498;width:10;height:20" coordorigin="5634,-1498" coordsize="10,20" path="m5634,-1479l5643,-1479,5643,-1498,5634,-1498,5634,-1479xe" filled="true" fillcolor="#000000" stroked="false">
                <v:path arrowok="t"/>
                <v:fill type="solid"/>
              </v:shape>
            </v:group>
            <v:group style="position:absolute;left:5634;top:-1479;width:10;height:20" coordorigin="5634,-1479" coordsize="10,20">
              <v:shape style="position:absolute;left:5634;top:-1479;width:10;height:20" coordorigin="5634,-1479" coordsize="10,20" path="m5634,-1459l5643,-1459,5643,-1479,5634,-1479,5634,-1459xe" filled="true" fillcolor="#000000" stroked="false">
                <v:path arrowok="t"/>
                <v:fill type="solid"/>
              </v:shape>
            </v:group>
            <v:group style="position:absolute;left:5634;top:-1459;width:10;height:20" coordorigin="5634,-1459" coordsize="10,20">
              <v:shape style="position:absolute;left:5634;top:-1459;width:10;height:20" coordorigin="5634,-1459" coordsize="10,20" path="m5634,-1440l5643,-1440,5643,-1459,5634,-1459,5634,-1440xe" filled="true" fillcolor="#000000" stroked="false">
                <v:path arrowok="t"/>
                <v:fill type="solid"/>
              </v:shape>
            </v:group>
            <v:group style="position:absolute;left:5634;top:-1440;width:10;height:20" coordorigin="5634,-1440" coordsize="10,20">
              <v:shape style="position:absolute;left:5634;top:-1440;width:10;height:20" coordorigin="5634,-1440" coordsize="10,20" path="m5634,-1421l5643,-1421,5643,-1440,5634,-1440,5634,-1421xe" filled="true" fillcolor="#000000" stroked="false">
                <v:path arrowok="t"/>
                <v:fill type="solid"/>
              </v:shape>
            </v:group>
            <v:group style="position:absolute;left:5634;top:-1421;width:10;height:20" coordorigin="5634,-1421" coordsize="10,20">
              <v:shape style="position:absolute;left:5634;top:-1421;width:10;height:20" coordorigin="5634,-1421" coordsize="10,20" path="m5634,-1402l5643,-1402,5643,-1421,5634,-1421,5634,-1402xe" filled="true" fillcolor="#000000" stroked="false">
                <v:path arrowok="t"/>
                <v:fill type="solid"/>
              </v:shape>
            </v:group>
            <v:group style="position:absolute;left:5634;top:-1402;width:10;height:20" coordorigin="5634,-1402" coordsize="10,20">
              <v:shape style="position:absolute;left:5634;top:-1402;width:10;height:20" coordorigin="5634,-1402" coordsize="10,20" path="m5634,-1383l5643,-1383,5643,-1402,5634,-1402,5634,-1383xe" filled="true" fillcolor="#000000" stroked="false">
                <v:path arrowok="t"/>
                <v:fill type="solid"/>
              </v:shape>
            </v:group>
            <v:group style="position:absolute;left:5634;top:-1383;width:10;height:20" coordorigin="5634,-1383" coordsize="10,20">
              <v:shape style="position:absolute;left:5634;top:-1383;width:10;height:20" coordorigin="5634,-1383" coordsize="10,20" path="m5634,-1363l5643,-1363,5643,-1383,5634,-1383,5634,-1363xe" filled="true" fillcolor="#000000" stroked="false">
                <v:path arrowok="t"/>
                <v:fill type="solid"/>
              </v:shape>
            </v:group>
            <v:group style="position:absolute;left:5634;top:-1363;width:10;height:20" coordorigin="5634,-1363" coordsize="10,20">
              <v:shape style="position:absolute;left:5634;top:-1363;width:10;height:20" coordorigin="5634,-1363" coordsize="10,20" path="m5634,-1344l5643,-1344,5643,-1363,5634,-1363,5634,-1344xe" filled="true" fillcolor="#000000" stroked="false">
                <v:path arrowok="t"/>
                <v:fill type="solid"/>
              </v:shape>
            </v:group>
            <v:group style="position:absolute;left:5634;top:-1344;width:10;height:20" coordorigin="5634,-1344" coordsize="10,20">
              <v:shape style="position:absolute;left:5634;top:-1344;width:10;height:20" coordorigin="5634,-1344" coordsize="10,20" path="m5634,-1325l5643,-1325,5643,-1344,5634,-1344,5634,-1325xe" filled="true" fillcolor="#000000" stroked="false">
                <v:path arrowok="t"/>
                <v:fill type="solid"/>
              </v:shape>
            </v:group>
            <v:group style="position:absolute;left:5634;top:-1325;width:10;height:20" coordorigin="5634,-1325" coordsize="10,20">
              <v:shape style="position:absolute;left:5634;top:-1325;width:10;height:20" coordorigin="5634,-1325" coordsize="10,20" path="m5634,-1306l5643,-1306,5643,-1325,5634,-1325,5634,-1306xe" filled="true" fillcolor="#000000" stroked="false">
                <v:path arrowok="t"/>
                <v:fill type="solid"/>
              </v:shape>
            </v:group>
            <v:group style="position:absolute;left:9096;top:-1671;width:10;height:20" coordorigin="9096,-1671" coordsize="10,20">
              <v:shape style="position:absolute;left:9096;top:-1671;width:10;height:20" coordorigin="9096,-1671" coordsize="10,20" path="m9096,-1651l9105,-1651,9105,-1671,9096,-1671,9096,-1651xe" filled="true" fillcolor="#000000" stroked="false">
                <v:path arrowok="t"/>
                <v:fill type="solid"/>
              </v:shape>
            </v:group>
            <v:group style="position:absolute;left:9096;top:-1651;width:10;height:20" coordorigin="9096,-1651" coordsize="10,20">
              <v:shape style="position:absolute;left:9096;top:-1651;width:10;height:20" coordorigin="9096,-1651" coordsize="10,20" path="m9096,-1632l9105,-1632,9105,-1651,9096,-1651,9096,-1632xe" filled="true" fillcolor="#000000" stroked="false">
                <v:path arrowok="t"/>
                <v:fill type="solid"/>
              </v:shape>
            </v:group>
            <v:group style="position:absolute;left:9096;top:-1632;width:10;height:20" coordorigin="9096,-1632" coordsize="10,20">
              <v:shape style="position:absolute;left:9096;top:-1632;width:10;height:20" coordorigin="9096,-1632" coordsize="10,20" path="m9096,-1613l9105,-1613,9105,-1632,9096,-1632,9096,-1613xe" filled="true" fillcolor="#000000" stroked="false">
                <v:path arrowok="t"/>
                <v:fill type="solid"/>
              </v:shape>
            </v:group>
            <v:group style="position:absolute;left:9096;top:-1613;width:10;height:20" coordorigin="9096,-1613" coordsize="10,20">
              <v:shape style="position:absolute;left:9096;top:-1613;width:10;height:20" coordorigin="9096,-1613" coordsize="10,20" path="m9096,-1594l9105,-1594,9105,-1613,9096,-1613,9096,-1594xe" filled="true" fillcolor="#000000" stroked="false">
                <v:path arrowok="t"/>
                <v:fill type="solid"/>
              </v:shape>
            </v:group>
            <v:group style="position:absolute;left:9096;top:-1594;width:10;height:20" coordorigin="9096,-1594" coordsize="10,20">
              <v:shape style="position:absolute;left:9096;top:-1594;width:10;height:20" coordorigin="9096,-1594" coordsize="10,20" path="m9096,-1575l9105,-1575,9105,-1594,9096,-1594,9096,-1575xe" filled="true" fillcolor="#000000" stroked="false">
                <v:path arrowok="t"/>
                <v:fill type="solid"/>
              </v:shape>
            </v:group>
            <v:group style="position:absolute;left:9096;top:-1575;width:10;height:20" coordorigin="9096,-1575" coordsize="10,20">
              <v:shape style="position:absolute;left:9096;top:-1575;width:10;height:20" coordorigin="9096,-1575" coordsize="10,20" path="m9096,-1555l9105,-1555,9105,-1575,9096,-1575,9096,-1555xe" filled="true" fillcolor="#000000" stroked="false">
                <v:path arrowok="t"/>
                <v:fill type="solid"/>
              </v:shape>
            </v:group>
            <v:group style="position:absolute;left:9096;top:-1555;width:10;height:20" coordorigin="9096,-1555" coordsize="10,20">
              <v:shape style="position:absolute;left:9096;top:-1555;width:10;height:20" coordorigin="9096,-1555" coordsize="10,20" path="m9096,-1536l9105,-1536,9105,-1555,9096,-1555,9096,-1536xe" filled="true" fillcolor="#000000" stroked="false">
                <v:path arrowok="t"/>
                <v:fill type="solid"/>
              </v:shape>
            </v:group>
            <v:group style="position:absolute;left:9096;top:-1536;width:10;height:20" coordorigin="9096,-1536" coordsize="10,20">
              <v:shape style="position:absolute;left:9096;top:-1536;width:10;height:20" coordorigin="9096,-1536" coordsize="10,20" path="m9096,-1517l9105,-1517,9105,-1536,9096,-1536,9096,-1517xe" filled="true" fillcolor="#000000" stroked="false">
                <v:path arrowok="t"/>
                <v:fill type="solid"/>
              </v:shape>
            </v:group>
            <v:group style="position:absolute;left:9096;top:-1517;width:10;height:20" coordorigin="9096,-1517" coordsize="10,20">
              <v:shape style="position:absolute;left:9096;top:-1517;width:10;height:20" coordorigin="9096,-1517" coordsize="10,20" path="m9096,-1498l9105,-1498,9105,-1517,9096,-1517,9096,-1498xe" filled="true" fillcolor="#000000" stroked="false">
                <v:path arrowok="t"/>
                <v:fill type="solid"/>
              </v:shape>
            </v:group>
            <v:group style="position:absolute;left:9096;top:-1498;width:10;height:20" coordorigin="9096,-1498" coordsize="10,20">
              <v:shape style="position:absolute;left:9096;top:-1498;width:10;height:20" coordorigin="9096,-1498" coordsize="10,20" path="m9096,-1479l9105,-1479,9105,-1498,9096,-1498,9096,-1479xe" filled="true" fillcolor="#000000" stroked="false">
                <v:path arrowok="t"/>
                <v:fill type="solid"/>
              </v:shape>
            </v:group>
            <v:group style="position:absolute;left:9096;top:-1479;width:10;height:20" coordorigin="9096,-1479" coordsize="10,20">
              <v:shape style="position:absolute;left:9096;top:-1479;width:10;height:20" coordorigin="9096,-1479" coordsize="10,20" path="m9096,-1459l9105,-1459,9105,-1479,9096,-1479,9096,-1459xe" filled="true" fillcolor="#000000" stroked="false">
                <v:path arrowok="t"/>
                <v:fill type="solid"/>
              </v:shape>
            </v:group>
            <v:group style="position:absolute;left:9096;top:-1459;width:10;height:20" coordorigin="9096,-1459" coordsize="10,20">
              <v:shape style="position:absolute;left:9096;top:-1459;width:10;height:20" coordorigin="9096,-1459" coordsize="10,20" path="m9096,-1440l9105,-1440,9105,-1459,9096,-1459,9096,-1440xe" filled="true" fillcolor="#000000" stroked="false">
                <v:path arrowok="t"/>
                <v:fill type="solid"/>
              </v:shape>
            </v:group>
            <v:group style="position:absolute;left:9096;top:-1440;width:10;height:20" coordorigin="9096,-1440" coordsize="10,20">
              <v:shape style="position:absolute;left:9096;top:-1440;width:10;height:20" coordorigin="9096,-1440" coordsize="10,20" path="m9096,-1421l9105,-1421,9105,-1440,9096,-1440,9096,-1421xe" filled="true" fillcolor="#000000" stroked="false">
                <v:path arrowok="t"/>
                <v:fill type="solid"/>
              </v:shape>
            </v:group>
            <v:group style="position:absolute;left:9096;top:-1421;width:10;height:20" coordorigin="9096,-1421" coordsize="10,20">
              <v:shape style="position:absolute;left:9096;top:-1421;width:10;height:20" coordorigin="9096,-1421" coordsize="10,20" path="m9096,-1402l9105,-1402,9105,-1421,9096,-1421,9096,-1402xe" filled="true" fillcolor="#000000" stroked="false">
                <v:path arrowok="t"/>
                <v:fill type="solid"/>
              </v:shape>
            </v:group>
            <v:group style="position:absolute;left:9096;top:-1402;width:10;height:20" coordorigin="9096,-1402" coordsize="10,20">
              <v:shape style="position:absolute;left:9096;top:-1402;width:10;height:20" coordorigin="9096,-1402" coordsize="10,20" path="m9096,-1383l9105,-1383,9105,-1402,9096,-1402,9096,-1383xe" filled="true" fillcolor="#000000" stroked="false">
                <v:path arrowok="t"/>
                <v:fill type="solid"/>
              </v:shape>
            </v:group>
            <v:group style="position:absolute;left:9096;top:-1383;width:10;height:20" coordorigin="9096,-1383" coordsize="10,20">
              <v:shape style="position:absolute;left:9096;top:-1383;width:10;height:20" coordorigin="9096,-1383" coordsize="10,20" path="m9096,-1363l9105,-1363,9105,-1383,9096,-1383,9096,-1363xe" filled="true" fillcolor="#000000" stroked="false">
                <v:path arrowok="t"/>
                <v:fill type="solid"/>
              </v:shape>
            </v:group>
            <v:group style="position:absolute;left:9096;top:-1363;width:10;height:20" coordorigin="9096,-1363" coordsize="10,20">
              <v:shape style="position:absolute;left:9096;top:-1363;width:10;height:20" coordorigin="9096,-1363" coordsize="10,20" path="m9096,-1344l9105,-1344,9105,-1363,9096,-1363,9096,-1344xe" filled="true" fillcolor="#000000" stroked="false">
                <v:path arrowok="t"/>
                <v:fill type="solid"/>
              </v:shape>
            </v:group>
            <v:group style="position:absolute;left:9096;top:-1344;width:10;height:20" coordorigin="9096,-1344" coordsize="10,20">
              <v:shape style="position:absolute;left:9096;top:-1344;width:10;height:20" coordorigin="9096,-1344" coordsize="10,20" path="m9096,-1325l9105,-1325,9105,-1344,9096,-1344,9096,-1325xe" filled="true" fillcolor="#000000" stroked="false">
                <v:path arrowok="t"/>
                <v:fill type="solid"/>
              </v:shape>
            </v:group>
            <v:group style="position:absolute;left:9096;top:-1325;width:10;height:20" coordorigin="9096,-1325" coordsize="10,20">
              <v:shape style="position:absolute;left:9096;top:-1325;width:10;height:20" coordorigin="9096,-1325" coordsize="10,20" path="m9096,-1306l9105,-1306,9105,-1325,9096,-1325,9096,-1306xe" filled="true" fillcolor="#000000" stroked="false">
                <v:path arrowok="t"/>
                <v:fill type="solid"/>
              </v:shape>
              <v:shape style="position:absolute;left:1013;top:-1402;width:2910;height:110" type="#_x0000_t75" stroked="false">
                <v:imagedata r:id="rId1127" o:title=""/>
              </v:shape>
              <v:shape style="position:absolute;left:3899;top:-1306;width:1745;height:14" type="#_x0000_t75" stroked="false">
                <v:imagedata r:id="rId1124" o:title=""/>
              </v:shape>
              <v:shape style="position:absolute;left:5629;top:-1306;width:1745;height:14" type="#_x0000_t75" stroked="false">
                <v:imagedata r:id="rId1124" o:title=""/>
              </v:shape>
              <v:shape style="position:absolute;left:7360;top:-1306;width:1745;height:14" type="#_x0000_t75" stroked="false">
                <v:imagedata r:id="rId1125" o:title=""/>
              </v:shape>
              <v:shape style="position:absolute;left:9091;top:-1301;width:1735;height:10" type="#_x0000_t75" stroked="false">
                <v:imagedata r:id="rId1126" o:title=""/>
              </v:shape>
            </v:group>
            <v:group style="position:absolute;left:5634;top:-1291;width:10;height:20" coordorigin="5634,-1291" coordsize="10,20">
              <v:shape style="position:absolute;left:5634;top:-1291;width:10;height:20" coordorigin="5634,-1291" coordsize="10,20" path="m5634,-1272l5643,-1272,5643,-1291,5634,-1291,5634,-1272xe" filled="true" fillcolor="#000000" stroked="false">
                <v:path arrowok="t"/>
                <v:fill type="solid"/>
              </v:shape>
            </v:group>
            <v:group style="position:absolute;left:5634;top:-1272;width:10;height:20" coordorigin="5634,-1272" coordsize="10,20">
              <v:shape style="position:absolute;left:5634;top:-1272;width:10;height:20" coordorigin="5634,-1272" coordsize="10,20" path="m5634,-1253l5643,-1253,5643,-1272,5634,-1272,5634,-1253xe" filled="true" fillcolor="#000000" stroked="false">
                <v:path arrowok="t"/>
                <v:fill type="solid"/>
              </v:shape>
            </v:group>
            <v:group style="position:absolute;left:5634;top:-1253;width:10;height:20" coordorigin="5634,-1253" coordsize="10,20">
              <v:shape style="position:absolute;left:5634;top:-1253;width:10;height:20" coordorigin="5634,-1253" coordsize="10,20" path="m5634,-1234l5643,-1234,5643,-1253,5634,-1253,5634,-1234xe" filled="true" fillcolor="#000000" stroked="false">
                <v:path arrowok="t"/>
                <v:fill type="solid"/>
              </v:shape>
            </v:group>
            <v:group style="position:absolute;left:5634;top:-1234;width:10;height:20" coordorigin="5634,-1234" coordsize="10,20">
              <v:shape style="position:absolute;left:5634;top:-1234;width:10;height:20" coordorigin="5634,-1234" coordsize="10,20" path="m5634,-1215l5643,-1215,5643,-1234,5634,-1234,5634,-1215xe" filled="true" fillcolor="#000000" stroked="false">
                <v:path arrowok="t"/>
                <v:fill type="solid"/>
              </v:shape>
            </v:group>
            <v:group style="position:absolute;left:5634;top:-1215;width:10;height:20" coordorigin="5634,-1215" coordsize="10,20">
              <v:shape style="position:absolute;left:5634;top:-1215;width:10;height:20" coordorigin="5634,-1215" coordsize="10,20" path="m5634,-1195l5643,-1195,5643,-1215,5634,-1215,5634,-1195xe" filled="true" fillcolor="#000000" stroked="false">
                <v:path arrowok="t"/>
                <v:fill type="solid"/>
              </v:shape>
            </v:group>
            <v:group style="position:absolute;left:5634;top:-1195;width:10;height:20" coordorigin="5634,-1195" coordsize="10,20">
              <v:shape style="position:absolute;left:5634;top:-1195;width:10;height:20" coordorigin="5634,-1195" coordsize="10,20" path="m5634,-1176l5643,-1176,5643,-1195,5634,-1195,5634,-1176xe" filled="true" fillcolor="#000000" stroked="false">
                <v:path arrowok="t"/>
                <v:fill type="solid"/>
              </v:shape>
            </v:group>
            <v:group style="position:absolute;left:5634;top:-1176;width:10;height:20" coordorigin="5634,-1176" coordsize="10,20">
              <v:shape style="position:absolute;left:5634;top:-1176;width:10;height:20" coordorigin="5634,-1176" coordsize="10,20" path="m5634,-1157l5643,-1157,5643,-1176,5634,-1176,5634,-1157xe" filled="true" fillcolor="#000000" stroked="false">
                <v:path arrowok="t"/>
                <v:fill type="solid"/>
              </v:shape>
            </v:group>
            <v:group style="position:absolute;left:5634;top:-1157;width:10;height:20" coordorigin="5634,-1157" coordsize="10,20">
              <v:shape style="position:absolute;left:5634;top:-1157;width:10;height:20" coordorigin="5634,-1157" coordsize="10,20" path="m5634,-1138l5643,-1138,5643,-1157,5634,-1157,5634,-1138xe" filled="true" fillcolor="#000000" stroked="false">
                <v:path arrowok="t"/>
                <v:fill type="solid"/>
              </v:shape>
            </v:group>
            <v:group style="position:absolute;left:5634;top:-1138;width:10;height:20" coordorigin="5634,-1138" coordsize="10,20">
              <v:shape style="position:absolute;left:5634;top:-1138;width:10;height:20" coordorigin="5634,-1138" coordsize="10,20" path="m5634,-1119l5643,-1119,5643,-1138,5634,-1138,5634,-1119xe" filled="true" fillcolor="#000000" stroked="false">
                <v:path arrowok="t"/>
                <v:fill type="solid"/>
              </v:shape>
            </v:group>
            <v:group style="position:absolute;left:5634;top:-1119;width:10;height:20" coordorigin="5634,-1119" coordsize="10,20">
              <v:shape style="position:absolute;left:5634;top:-1119;width:10;height:20" coordorigin="5634,-1119" coordsize="10,20" path="m5634,-1099l5643,-1099,5643,-1119,5634,-1119,5634,-1099xe" filled="true" fillcolor="#000000" stroked="false">
                <v:path arrowok="t"/>
                <v:fill type="solid"/>
              </v:shape>
            </v:group>
            <v:group style="position:absolute;left:5634;top:-1099;width:10;height:20" coordorigin="5634,-1099" coordsize="10,20">
              <v:shape style="position:absolute;left:5634;top:-1099;width:10;height:20" coordorigin="5634,-1099" coordsize="10,20" path="m5634,-1080l5643,-1080,5643,-1099,5634,-1099,5634,-1080xe" filled="true" fillcolor="#000000" stroked="false">
                <v:path arrowok="t"/>
                <v:fill type="solid"/>
              </v:shape>
            </v:group>
            <v:group style="position:absolute;left:5634;top:-1080;width:10;height:20" coordorigin="5634,-1080" coordsize="10,20">
              <v:shape style="position:absolute;left:5634;top:-1080;width:10;height:20" coordorigin="5634,-1080" coordsize="10,20" path="m5634,-1061l5643,-1061,5643,-1080,5634,-1080,5634,-1061xe" filled="true" fillcolor="#000000" stroked="false">
                <v:path arrowok="t"/>
                <v:fill type="solid"/>
              </v:shape>
            </v:group>
            <v:group style="position:absolute;left:5634;top:-1061;width:10;height:20" coordorigin="5634,-1061" coordsize="10,20">
              <v:shape style="position:absolute;left:5634;top:-1061;width:10;height:20" coordorigin="5634,-1061" coordsize="10,20" path="m5634,-1042l5643,-1042,5643,-1061,5634,-1061,5634,-1042xe" filled="true" fillcolor="#000000" stroked="false">
                <v:path arrowok="t"/>
                <v:fill type="solid"/>
              </v:shape>
            </v:group>
            <v:group style="position:absolute;left:5634;top:-1042;width:10;height:20" coordorigin="5634,-1042" coordsize="10,20">
              <v:shape style="position:absolute;left:5634;top:-1042;width:10;height:20" coordorigin="5634,-1042" coordsize="10,20" path="m5634,-1023l5643,-1023,5643,-1042,5634,-1042,5634,-1023xe" filled="true" fillcolor="#000000" stroked="false">
                <v:path arrowok="t"/>
                <v:fill type="solid"/>
              </v:shape>
            </v:group>
            <v:group style="position:absolute;left:5634;top:-1023;width:10;height:20" coordorigin="5634,-1023" coordsize="10,20">
              <v:shape style="position:absolute;left:5634;top:-1023;width:10;height:20" coordorigin="5634,-1023" coordsize="10,20" path="m5634,-1003l5643,-1003,5643,-1023,5634,-1023,5634,-1003xe" filled="true" fillcolor="#000000" stroked="false">
                <v:path arrowok="t"/>
                <v:fill type="solid"/>
              </v:shape>
            </v:group>
            <v:group style="position:absolute;left:5634;top:-1003;width:10;height:20" coordorigin="5634,-1003" coordsize="10,20">
              <v:shape style="position:absolute;left:5634;top:-1003;width:10;height:20" coordorigin="5634,-1003" coordsize="10,20" path="m5634,-984l5643,-984,5643,-1003,5634,-1003,5634,-984xe" filled="true" fillcolor="#000000" stroked="false">
                <v:path arrowok="t"/>
                <v:fill type="solid"/>
              </v:shape>
            </v:group>
            <v:group style="position:absolute;left:5634;top:-984;width:10;height:20" coordorigin="5634,-984" coordsize="10,20">
              <v:shape style="position:absolute;left:5634;top:-984;width:10;height:20" coordorigin="5634,-984" coordsize="10,20" path="m5634,-965l5643,-965,5643,-984,5634,-984,5634,-965xe" filled="true" fillcolor="#000000" stroked="false">
                <v:path arrowok="t"/>
                <v:fill type="solid"/>
              </v:shape>
            </v:group>
            <v:group style="position:absolute;left:5634;top:-965;width:10;height:20" coordorigin="5634,-965" coordsize="10,20">
              <v:shape style="position:absolute;left:5634;top:-965;width:10;height:20" coordorigin="5634,-965" coordsize="10,20" path="m5634,-945l5643,-945,5643,-965,5634,-965,5634,-945xe" filled="true" fillcolor="#000000" stroked="false">
                <v:path arrowok="t"/>
                <v:fill type="solid"/>
              </v:shape>
            </v:group>
            <v:group style="position:absolute;left:5634;top:-945;width:10;height:20" coordorigin="5634,-945" coordsize="10,20">
              <v:shape style="position:absolute;left:5634;top:-945;width:10;height:20" coordorigin="5634,-945" coordsize="10,20" path="m5634,-926l5643,-926,5643,-945,5634,-945,5634,-926xe" filled="true" fillcolor="#000000" stroked="false">
                <v:path arrowok="t"/>
                <v:fill type="solid"/>
              </v:shape>
            </v:group>
            <v:group style="position:absolute;left:5634;top:-924;width:10;height:2" coordorigin="5634,-924" coordsize="10,2">
              <v:shape style="position:absolute;left:5634;top:-924;width:10;height:2" coordorigin="5634,-924" coordsize="10,0" path="m5634,-924l5643,-924e" filled="false" stroked="true" strokeweight=".24005pt" strokecolor="#000000">
                <v:path arrowok="t"/>
              </v:shape>
            </v:group>
            <v:group style="position:absolute;left:9096;top:-1291;width:10;height:20" coordorigin="9096,-1291" coordsize="10,20">
              <v:shape style="position:absolute;left:9096;top:-1291;width:10;height:20" coordorigin="9096,-1291" coordsize="10,20" path="m9096,-1272l9105,-1272,9105,-1291,9096,-1291,9096,-1272xe" filled="true" fillcolor="#000000" stroked="false">
                <v:path arrowok="t"/>
                <v:fill type="solid"/>
              </v:shape>
            </v:group>
            <v:group style="position:absolute;left:9096;top:-1272;width:10;height:20" coordorigin="9096,-1272" coordsize="10,20">
              <v:shape style="position:absolute;left:9096;top:-1272;width:10;height:20" coordorigin="9096,-1272" coordsize="10,20" path="m9096,-1253l9105,-1253,9105,-1272,9096,-1272,9096,-1253xe" filled="true" fillcolor="#000000" stroked="false">
                <v:path arrowok="t"/>
                <v:fill type="solid"/>
              </v:shape>
            </v:group>
            <v:group style="position:absolute;left:9096;top:-1253;width:10;height:20" coordorigin="9096,-1253" coordsize="10,20">
              <v:shape style="position:absolute;left:9096;top:-1253;width:10;height:20" coordorigin="9096,-1253" coordsize="10,20" path="m9096,-1234l9105,-1234,9105,-1253,9096,-1253,9096,-1234xe" filled="true" fillcolor="#000000" stroked="false">
                <v:path arrowok="t"/>
                <v:fill type="solid"/>
              </v:shape>
            </v:group>
            <v:group style="position:absolute;left:9096;top:-1234;width:10;height:20" coordorigin="9096,-1234" coordsize="10,20">
              <v:shape style="position:absolute;left:9096;top:-1234;width:10;height:20" coordorigin="9096,-1234" coordsize="10,20" path="m9096,-1215l9105,-1215,9105,-1234,9096,-1234,9096,-1215xe" filled="true" fillcolor="#000000" stroked="false">
                <v:path arrowok="t"/>
                <v:fill type="solid"/>
              </v:shape>
            </v:group>
            <v:group style="position:absolute;left:9096;top:-1215;width:10;height:20" coordorigin="9096,-1215" coordsize="10,20">
              <v:shape style="position:absolute;left:9096;top:-1215;width:10;height:20" coordorigin="9096,-1215" coordsize="10,20" path="m9096,-1195l9105,-1195,9105,-1215,9096,-1215,9096,-1195xe" filled="true" fillcolor="#000000" stroked="false">
                <v:path arrowok="t"/>
                <v:fill type="solid"/>
              </v:shape>
            </v:group>
            <v:group style="position:absolute;left:9096;top:-1195;width:10;height:20" coordorigin="9096,-1195" coordsize="10,20">
              <v:shape style="position:absolute;left:9096;top:-1195;width:10;height:20" coordorigin="9096,-1195" coordsize="10,20" path="m9096,-1176l9105,-1176,9105,-1195,9096,-1195,9096,-1176xe" filled="true" fillcolor="#000000" stroked="false">
                <v:path arrowok="t"/>
                <v:fill type="solid"/>
              </v:shape>
            </v:group>
            <v:group style="position:absolute;left:9096;top:-1176;width:10;height:20" coordorigin="9096,-1176" coordsize="10,20">
              <v:shape style="position:absolute;left:9096;top:-1176;width:10;height:20" coordorigin="9096,-1176" coordsize="10,20" path="m9096,-1157l9105,-1157,9105,-1176,9096,-1176,9096,-1157xe" filled="true" fillcolor="#000000" stroked="false">
                <v:path arrowok="t"/>
                <v:fill type="solid"/>
              </v:shape>
            </v:group>
            <v:group style="position:absolute;left:9096;top:-1157;width:10;height:20" coordorigin="9096,-1157" coordsize="10,20">
              <v:shape style="position:absolute;left:9096;top:-1157;width:10;height:20" coordorigin="9096,-1157" coordsize="10,20" path="m9096,-1138l9105,-1138,9105,-1157,9096,-1157,9096,-1138xe" filled="true" fillcolor="#000000" stroked="false">
                <v:path arrowok="t"/>
                <v:fill type="solid"/>
              </v:shape>
            </v:group>
            <v:group style="position:absolute;left:9096;top:-1138;width:10;height:20" coordorigin="9096,-1138" coordsize="10,20">
              <v:shape style="position:absolute;left:9096;top:-1138;width:10;height:20" coordorigin="9096,-1138" coordsize="10,20" path="m9096,-1119l9105,-1119,9105,-1138,9096,-1138,9096,-1119xe" filled="true" fillcolor="#000000" stroked="false">
                <v:path arrowok="t"/>
                <v:fill type="solid"/>
              </v:shape>
            </v:group>
            <v:group style="position:absolute;left:9096;top:-1119;width:10;height:20" coordorigin="9096,-1119" coordsize="10,20">
              <v:shape style="position:absolute;left:9096;top:-1119;width:10;height:20" coordorigin="9096,-1119" coordsize="10,20" path="m9096,-1099l9105,-1099,9105,-1119,9096,-1119,9096,-1099xe" filled="true" fillcolor="#000000" stroked="false">
                <v:path arrowok="t"/>
                <v:fill type="solid"/>
              </v:shape>
            </v:group>
            <v:group style="position:absolute;left:9096;top:-1099;width:10;height:20" coordorigin="9096,-1099" coordsize="10,20">
              <v:shape style="position:absolute;left:9096;top:-1099;width:10;height:20" coordorigin="9096,-1099" coordsize="10,20" path="m9096,-1080l9105,-1080,9105,-1099,9096,-1099,9096,-1080xe" filled="true" fillcolor="#000000" stroked="false">
                <v:path arrowok="t"/>
                <v:fill type="solid"/>
              </v:shape>
            </v:group>
            <v:group style="position:absolute;left:9096;top:-1080;width:10;height:20" coordorigin="9096,-1080" coordsize="10,20">
              <v:shape style="position:absolute;left:9096;top:-1080;width:10;height:20" coordorigin="9096,-1080" coordsize="10,20" path="m9096,-1061l9105,-1061,9105,-1080,9096,-1080,9096,-1061xe" filled="true" fillcolor="#000000" stroked="false">
                <v:path arrowok="t"/>
                <v:fill type="solid"/>
              </v:shape>
            </v:group>
            <v:group style="position:absolute;left:9096;top:-1061;width:10;height:20" coordorigin="9096,-1061" coordsize="10,20">
              <v:shape style="position:absolute;left:9096;top:-1061;width:10;height:20" coordorigin="9096,-1061" coordsize="10,20" path="m9096,-1042l9105,-1042,9105,-1061,9096,-1061,9096,-1042xe" filled="true" fillcolor="#000000" stroked="false">
                <v:path arrowok="t"/>
                <v:fill type="solid"/>
              </v:shape>
            </v:group>
            <v:group style="position:absolute;left:9096;top:-1042;width:10;height:20" coordorigin="9096,-1042" coordsize="10,20">
              <v:shape style="position:absolute;left:9096;top:-1042;width:10;height:20" coordorigin="9096,-1042" coordsize="10,20" path="m9096,-1023l9105,-1023,9105,-1042,9096,-1042,9096,-1023xe" filled="true" fillcolor="#000000" stroked="false">
                <v:path arrowok="t"/>
                <v:fill type="solid"/>
              </v:shape>
            </v:group>
            <v:group style="position:absolute;left:9096;top:-1023;width:10;height:20" coordorigin="9096,-1023" coordsize="10,20">
              <v:shape style="position:absolute;left:9096;top:-1023;width:10;height:20" coordorigin="9096,-1023" coordsize="10,20" path="m9096,-1003l9105,-1003,9105,-1023,9096,-1023,9096,-1003xe" filled="true" fillcolor="#000000" stroked="false">
                <v:path arrowok="t"/>
                <v:fill type="solid"/>
              </v:shape>
            </v:group>
            <v:group style="position:absolute;left:9096;top:-1003;width:10;height:20" coordorigin="9096,-1003" coordsize="10,20">
              <v:shape style="position:absolute;left:9096;top:-1003;width:10;height:20" coordorigin="9096,-1003" coordsize="10,20" path="m9096,-984l9105,-984,9105,-1003,9096,-1003,9096,-984xe" filled="true" fillcolor="#000000" stroked="false">
                <v:path arrowok="t"/>
                <v:fill type="solid"/>
              </v:shape>
            </v:group>
            <v:group style="position:absolute;left:9096;top:-984;width:10;height:20" coordorigin="9096,-984" coordsize="10,20">
              <v:shape style="position:absolute;left:9096;top:-984;width:10;height:20" coordorigin="9096,-984" coordsize="10,20" path="m9096,-965l9105,-965,9105,-984,9096,-984,9096,-965xe" filled="true" fillcolor="#000000" stroked="false">
                <v:path arrowok="t"/>
                <v:fill type="solid"/>
              </v:shape>
            </v:group>
            <v:group style="position:absolute;left:9096;top:-965;width:10;height:20" coordorigin="9096,-965" coordsize="10,20">
              <v:shape style="position:absolute;left:9096;top:-965;width:10;height:20" coordorigin="9096,-965" coordsize="10,20" path="m9096,-945l9105,-945,9105,-965,9096,-965,9096,-945xe" filled="true" fillcolor="#000000" stroked="false">
                <v:path arrowok="t"/>
                <v:fill type="solid"/>
              </v:shape>
            </v:group>
            <v:group style="position:absolute;left:9096;top:-945;width:10;height:20" coordorigin="9096,-945" coordsize="10,20">
              <v:shape style="position:absolute;left:9096;top:-945;width:10;height:20" coordorigin="9096,-945" coordsize="10,20" path="m9096,-926l9105,-926,9105,-945,9096,-945,9096,-926xe" filled="true" fillcolor="#000000" stroked="false">
                <v:path arrowok="t"/>
                <v:fill type="solid"/>
              </v:shape>
            </v:group>
            <v:group style="position:absolute;left:9096;top:-924;width:10;height:2" coordorigin="9096,-924" coordsize="10,2">
              <v:shape style="position:absolute;left:9096;top:-924;width:10;height:2" coordorigin="9096,-924" coordsize="10,0" path="m9096,-924l9105,-924e" filled="false" stroked="true" strokeweight=".24005pt" strokecolor="#000000">
                <v:path arrowok="t"/>
              </v:shape>
              <v:shape style="position:absolute;left:1027;top:-921;width:2876;height:10" type="#_x0000_t75" stroked="false">
                <v:imagedata r:id="rId501" o:title=""/>
              </v:shape>
              <v:shape style="position:absolute;left:3899;top:-921;width:3466;height:10" type="#_x0000_t75" stroked="false">
                <v:imagedata r:id="rId1128" o:title=""/>
              </v:shape>
              <v:shape style="position:absolute;left:7360;top:-921;width:1736;height:10" type="#_x0000_t75" stroked="false">
                <v:imagedata r:id="rId1117" o:title=""/>
              </v:shape>
              <v:shape style="position:absolute;left:9091;top:-921;width:1735;height:10" type="#_x0000_t75" stroked="false">
                <v:imagedata r:id="rId1126" o:title=""/>
              </v:shape>
            </v:group>
            <v:group style="position:absolute;left:5634;top:-912;width:10;height:20" coordorigin="5634,-912" coordsize="10,20">
              <v:shape style="position:absolute;left:5634;top:-912;width:10;height:20" coordorigin="5634,-912" coordsize="10,20" path="m5634,-892l5643,-892,5643,-912,5634,-912,5634,-892xe" filled="true" fillcolor="#000000" stroked="false">
                <v:path arrowok="t"/>
                <v:fill type="solid"/>
              </v:shape>
            </v:group>
            <v:group style="position:absolute;left:5634;top:-892;width:10;height:20" coordorigin="5634,-892" coordsize="10,20">
              <v:shape style="position:absolute;left:5634;top:-892;width:10;height:20" coordorigin="5634,-892" coordsize="10,20" path="m5634,-873l5643,-873,5643,-892,5634,-892,5634,-873xe" filled="true" fillcolor="#000000" stroked="false">
                <v:path arrowok="t"/>
                <v:fill type="solid"/>
              </v:shape>
            </v:group>
            <v:group style="position:absolute;left:5634;top:-873;width:10;height:20" coordorigin="5634,-873" coordsize="10,20">
              <v:shape style="position:absolute;left:5634;top:-873;width:10;height:20" coordorigin="5634,-873" coordsize="10,20" path="m5634,-854l5643,-854,5643,-873,5634,-873,5634,-854xe" filled="true" fillcolor="#000000" stroked="false">
                <v:path arrowok="t"/>
                <v:fill type="solid"/>
              </v:shape>
            </v:group>
            <v:group style="position:absolute;left:5634;top:-854;width:10;height:20" coordorigin="5634,-854" coordsize="10,20">
              <v:shape style="position:absolute;left:5634;top:-854;width:10;height:20" coordorigin="5634,-854" coordsize="10,20" path="m5634,-835l5643,-835,5643,-854,5634,-854,5634,-835xe" filled="true" fillcolor="#000000" stroked="false">
                <v:path arrowok="t"/>
                <v:fill type="solid"/>
              </v:shape>
            </v:group>
            <v:group style="position:absolute;left:5634;top:-835;width:10;height:20" coordorigin="5634,-835" coordsize="10,20">
              <v:shape style="position:absolute;left:5634;top:-835;width:10;height:20" coordorigin="5634,-835" coordsize="10,20" path="m5634,-816l5643,-816,5643,-835,5634,-835,5634,-816xe" filled="true" fillcolor="#000000" stroked="false">
                <v:path arrowok="t"/>
                <v:fill type="solid"/>
              </v:shape>
            </v:group>
            <v:group style="position:absolute;left:5634;top:-816;width:10;height:20" coordorigin="5634,-816" coordsize="10,20">
              <v:shape style="position:absolute;left:5634;top:-816;width:10;height:20" coordorigin="5634,-816" coordsize="10,20" path="m5634,-796l5643,-796,5643,-816,5634,-816,5634,-796xe" filled="true" fillcolor="#000000" stroked="false">
                <v:path arrowok="t"/>
                <v:fill type="solid"/>
              </v:shape>
            </v:group>
            <v:group style="position:absolute;left:5634;top:-796;width:10;height:20" coordorigin="5634,-796" coordsize="10,20">
              <v:shape style="position:absolute;left:5634;top:-796;width:10;height:20" coordorigin="5634,-796" coordsize="10,20" path="m5634,-777l5643,-777,5643,-796,5634,-796,5634,-777xe" filled="true" fillcolor="#000000" stroked="false">
                <v:path arrowok="t"/>
                <v:fill type="solid"/>
              </v:shape>
            </v:group>
            <v:group style="position:absolute;left:5634;top:-777;width:10;height:20" coordorigin="5634,-777" coordsize="10,20">
              <v:shape style="position:absolute;left:5634;top:-777;width:10;height:20" coordorigin="5634,-777" coordsize="10,20" path="m5634,-758l5643,-758,5643,-777,5634,-777,5634,-758xe" filled="true" fillcolor="#000000" stroked="false">
                <v:path arrowok="t"/>
                <v:fill type="solid"/>
              </v:shape>
            </v:group>
            <v:group style="position:absolute;left:5634;top:-758;width:10;height:20" coordorigin="5634,-758" coordsize="10,20">
              <v:shape style="position:absolute;left:5634;top:-758;width:10;height:20" coordorigin="5634,-758" coordsize="10,20" path="m5634,-739l5643,-739,5643,-758,5634,-758,5634,-739xe" filled="true" fillcolor="#000000" stroked="false">
                <v:path arrowok="t"/>
                <v:fill type="solid"/>
              </v:shape>
            </v:group>
            <v:group style="position:absolute;left:5634;top:-739;width:10;height:20" coordorigin="5634,-739" coordsize="10,20">
              <v:shape style="position:absolute;left:5634;top:-739;width:10;height:20" coordorigin="5634,-739" coordsize="10,20" path="m5634,-720l5643,-720,5643,-739,5634,-739,5634,-720xe" filled="true" fillcolor="#000000" stroked="false">
                <v:path arrowok="t"/>
                <v:fill type="solid"/>
              </v:shape>
            </v:group>
            <v:group style="position:absolute;left:5634;top:-720;width:10;height:20" coordorigin="5634,-720" coordsize="10,20">
              <v:shape style="position:absolute;left:5634;top:-720;width:10;height:20" coordorigin="5634,-720" coordsize="10,20" path="m5634,-700l5643,-700,5643,-720,5634,-720,5634,-700xe" filled="true" fillcolor="#000000" stroked="false">
                <v:path arrowok="t"/>
                <v:fill type="solid"/>
              </v:shape>
            </v:group>
            <v:group style="position:absolute;left:5634;top:-700;width:10;height:20" coordorigin="5634,-700" coordsize="10,20">
              <v:shape style="position:absolute;left:5634;top:-700;width:10;height:20" coordorigin="5634,-700" coordsize="10,20" path="m5634,-681l5643,-681,5643,-700,5634,-700,5634,-681xe" filled="true" fillcolor="#000000" stroked="false">
                <v:path arrowok="t"/>
                <v:fill type="solid"/>
              </v:shape>
            </v:group>
            <v:group style="position:absolute;left:5634;top:-681;width:10;height:20" coordorigin="5634,-681" coordsize="10,20">
              <v:shape style="position:absolute;left:5634;top:-681;width:10;height:20" coordorigin="5634,-681" coordsize="10,20" path="m5634,-662l5643,-662,5643,-681,5634,-681,5634,-662xe" filled="true" fillcolor="#000000" stroked="false">
                <v:path arrowok="t"/>
                <v:fill type="solid"/>
              </v:shape>
            </v:group>
            <v:group style="position:absolute;left:5634;top:-624;width:10;height:20" coordorigin="5634,-624" coordsize="10,20">
              <v:shape style="position:absolute;left:5634;top:-624;width:10;height:20" coordorigin="5634,-624" coordsize="10,20" path="m5634,-604l5643,-604,5643,-624,5634,-624,5634,-604xe" filled="true" fillcolor="#000000" stroked="false">
                <v:path arrowok="t"/>
                <v:fill type="solid"/>
              </v:shape>
            </v:group>
            <v:group style="position:absolute;left:5634;top:-604;width:10;height:20" coordorigin="5634,-604" coordsize="10,20">
              <v:shape style="position:absolute;left:5634;top:-604;width:10;height:20" coordorigin="5634,-604" coordsize="10,20" path="m5634,-585l5643,-585,5643,-604,5634,-604,5634,-585xe" filled="true" fillcolor="#000000" stroked="false">
                <v:path arrowok="t"/>
                <v:fill type="solid"/>
              </v:shape>
            </v:group>
            <v:group style="position:absolute;left:5634;top:-585;width:10;height:20" coordorigin="5634,-585" coordsize="10,20">
              <v:shape style="position:absolute;left:5634;top:-585;width:10;height:20" coordorigin="5634,-585" coordsize="10,20" path="m5634,-566l5643,-566,5643,-585,5634,-585,5634,-566xe" filled="true" fillcolor="#000000" stroked="false">
                <v:path arrowok="t"/>
                <v:fill type="solid"/>
              </v:shape>
            </v:group>
            <v:group style="position:absolute;left:5634;top:-566;width:10;height:20" coordorigin="5634,-566" coordsize="10,20">
              <v:shape style="position:absolute;left:5634;top:-566;width:10;height:20" coordorigin="5634,-566" coordsize="10,20" path="m5634,-547l5643,-547,5643,-566,5634,-566,5634,-547xe" filled="true" fillcolor="#000000" stroked="false">
                <v:path arrowok="t"/>
                <v:fill type="solid"/>
              </v:shape>
            </v:group>
            <v:group style="position:absolute;left:9096;top:-912;width:10;height:20" coordorigin="9096,-912" coordsize="10,20">
              <v:shape style="position:absolute;left:9096;top:-912;width:10;height:20" coordorigin="9096,-912" coordsize="10,20" path="m9096,-892l9105,-892,9105,-912,9096,-912,9096,-892xe" filled="true" fillcolor="#000000" stroked="false">
                <v:path arrowok="t"/>
                <v:fill type="solid"/>
              </v:shape>
            </v:group>
            <v:group style="position:absolute;left:9096;top:-892;width:10;height:20" coordorigin="9096,-892" coordsize="10,20">
              <v:shape style="position:absolute;left:9096;top:-892;width:10;height:20" coordorigin="9096,-892" coordsize="10,20" path="m9096,-873l9105,-873,9105,-892,9096,-892,9096,-873xe" filled="true" fillcolor="#000000" stroked="false">
                <v:path arrowok="t"/>
                <v:fill type="solid"/>
              </v:shape>
            </v:group>
            <v:group style="position:absolute;left:9096;top:-873;width:10;height:20" coordorigin="9096,-873" coordsize="10,20">
              <v:shape style="position:absolute;left:9096;top:-873;width:10;height:20" coordorigin="9096,-873" coordsize="10,20" path="m9096,-854l9105,-854,9105,-873,9096,-873,9096,-854xe" filled="true" fillcolor="#000000" stroked="false">
                <v:path arrowok="t"/>
                <v:fill type="solid"/>
              </v:shape>
            </v:group>
            <v:group style="position:absolute;left:9096;top:-854;width:10;height:20" coordorigin="9096,-854" coordsize="10,20">
              <v:shape style="position:absolute;left:9096;top:-854;width:10;height:20" coordorigin="9096,-854" coordsize="10,20" path="m9096,-835l9105,-835,9105,-854,9096,-854,9096,-835xe" filled="true" fillcolor="#000000" stroked="false">
                <v:path arrowok="t"/>
                <v:fill type="solid"/>
              </v:shape>
            </v:group>
            <v:group style="position:absolute;left:9096;top:-835;width:10;height:20" coordorigin="9096,-835" coordsize="10,20">
              <v:shape style="position:absolute;left:9096;top:-835;width:10;height:20" coordorigin="9096,-835" coordsize="10,20" path="m9096,-816l9105,-816,9105,-835,9096,-835,9096,-816xe" filled="true" fillcolor="#000000" stroked="false">
                <v:path arrowok="t"/>
                <v:fill type="solid"/>
              </v:shape>
            </v:group>
            <v:group style="position:absolute;left:9096;top:-816;width:10;height:20" coordorigin="9096,-816" coordsize="10,20">
              <v:shape style="position:absolute;left:9096;top:-816;width:10;height:20" coordorigin="9096,-816" coordsize="10,20" path="m9096,-796l9105,-796,9105,-816,9096,-816,9096,-796xe" filled="true" fillcolor="#000000" stroked="false">
                <v:path arrowok="t"/>
                <v:fill type="solid"/>
              </v:shape>
            </v:group>
            <v:group style="position:absolute;left:9096;top:-796;width:10;height:20" coordorigin="9096,-796" coordsize="10,20">
              <v:shape style="position:absolute;left:9096;top:-796;width:10;height:20" coordorigin="9096,-796" coordsize="10,20" path="m9096,-777l9105,-777,9105,-796,9096,-796,9096,-777xe" filled="true" fillcolor="#000000" stroked="false">
                <v:path arrowok="t"/>
                <v:fill type="solid"/>
              </v:shape>
            </v:group>
            <v:group style="position:absolute;left:9096;top:-777;width:10;height:20" coordorigin="9096,-777" coordsize="10,20">
              <v:shape style="position:absolute;left:9096;top:-777;width:10;height:20" coordorigin="9096,-777" coordsize="10,20" path="m9096,-758l9105,-758,9105,-777,9096,-777,9096,-758xe" filled="true" fillcolor="#000000" stroked="false">
                <v:path arrowok="t"/>
                <v:fill type="solid"/>
              </v:shape>
            </v:group>
            <v:group style="position:absolute;left:9096;top:-758;width:10;height:20" coordorigin="9096,-758" coordsize="10,20">
              <v:shape style="position:absolute;left:9096;top:-758;width:10;height:20" coordorigin="9096,-758" coordsize="10,20" path="m9096,-739l9105,-739,9105,-758,9096,-758,9096,-739xe" filled="true" fillcolor="#000000" stroked="false">
                <v:path arrowok="t"/>
                <v:fill type="solid"/>
              </v:shape>
            </v:group>
            <v:group style="position:absolute;left:9096;top:-739;width:10;height:20" coordorigin="9096,-739" coordsize="10,20">
              <v:shape style="position:absolute;left:9096;top:-739;width:10;height:20" coordorigin="9096,-739" coordsize="10,20" path="m9096,-720l9105,-720,9105,-739,9096,-739,9096,-720xe" filled="true" fillcolor="#000000" stroked="false">
                <v:path arrowok="t"/>
                <v:fill type="solid"/>
              </v:shape>
            </v:group>
            <v:group style="position:absolute;left:9096;top:-720;width:10;height:20" coordorigin="9096,-720" coordsize="10,20">
              <v:shape style="position:absolute;left:9096;top:-720;width:10;height:20" coordorigin="9096,-720" coordsize="10,20" path="m9096,-700l9105,-700,9105,-720,9096,-720,9096,-700xe" filled="true" fillcolor="#000000" stroked="false">
                <v:path arrowok="t"/>
                <v:fill type="solid"/>
              </v:shape>
            </v:group>
            <v:group style="position:absolute;left:9096;top:-700;width:10;height:20" coordorigin="9096,-700" coordsize="10,20">
              <v:shape style="position:absolute;left:9096;top:-700;width:10;height:20" coordorigin="9096,-700" coordsize="10,20" path="m9096,-681l9105,-681,9105,-700,9096,-700,9096,-681xe" filled="true" fillcolor="#000000" stroked="false">
                <v:path arrowok="t"/>
                <v:fill type="solid"/>
              </v:shape>
            </v:group>
            <v:group style="position:absolute;left:9096;top:-681;width:10;height:20" coordorigin="9096,-681" coordsize="10,20">
              <v:shape style="position:absolute;left:9096;top:-681;width:10;height:20" coordorigin="9096,-681" coordsize="10,20" path="m9096,-662l9105,-662,9105,-681,9096,-681,9096,-662xe" filled="true" fillcolor="#000000" stroked="false">
                <v:path arrowok="t"/>
                <v:fill type="solid"/>
              </v:shape>
            </v:group>
            <v:group style="position:absolute;left:9096;top:-624;width:10;height:20" coordorigin="9096,-624" coordsize="10,20">
              <v:shape style="position:absolute;left:9096;top:-624;width:10;height:20" coordorigin="9096,-624" coordsize="10,20" path="m9096,-604l9105,-604,9105,-624,9096,-624,9096,-604xe" filled="true" fillcolor="#000000" stroked="false">
                <v:path arrowok="t"/>
                <v:fill type="solid"/>
              </v:shape>
            </v:group>
            <v:group style="position:absolute;left:9096;top:-604;width:10;height:20" coordorigin="9096,-604" coordsize="10,20">
              <v:shape style="position:absolute;left:9096;top:-604;width:10;height:20" coordorigin="9096,-604" coordsize="10,20" path="m9096,-585l9105,-585,9105,-604,9096,-604,9096,-585xe" filled="true" fillcolor="#000000" stroked="false">
                <v:path arrowok="t"/>
                <v:fill type="solid"/>
              </v:shape>
            </v:group>
            <v:group style="position:absolute;left:9096;top:-585;width:10;height:20" coordorigin="9096,-585" coordsize="10,20">
              <v:shape style="position:absolute;left:9096;top:-585;width:10;height:20" coordorigin="9096,-585" coordsize="10,20" path="m9096,-566l9105,-566,9105,-585,9096,-585,9096,-566xe" filled="true" fillcolor="#000000" stroked="false">
                <v:path arrowok="t"/>
                <v:fill type="solid"/>
              </v:shape>
            </v:group>
            <v:group style="position:absolute;left:9096;top:-566;width:10;height:20" coordorigin="9096,-566" coordsize="10,20">
              <v:shape style="position:absolute;left:9096;top:-566;width:10;height:20" coordorigin="9096,-566" coordsize="10,20" path="m9096,-547l9105,-547,9105,-566,9096,-566,9096,-547xe" filled="true" fillcolor="#000000" stroked="false">
                <v:path arrowok="t"/>
                <v:fill type="solid"/>
              </v:shape>
              <v:shape style="position:absolute;left:1013;top:-643;width:2910;height:110" type="#_x0000_t75" stroked="false">
                <v:imagedata r:id="rId1122" o:title=""/>
              </v:shape>
              <v:shape style="position:absolute;left:3899;top:-547;width:1745;height:14" type="#_x0000_t75" stroked="false">
                <v:imagedata r:id="rId1124" o:title=""/>
              </v:shape>
              <v:shape style="position:absolute;left:5629;top:-547;width:1745;height:14" type="#_x0000_t75" stroked="false">
                <v:imagedata r:id="rId1124" o:title=""/>
              </v:shape>
              <v:shape style="position:absolute;left:7360;top:-547;width:1745;height:14" type="#_x0000_t75" stroked="false">
                <v:imagedata r:id="rId1125" o:title=""/>
              </v:shape>
              <v:shape style="position:absolute;left:9091;top:-542;width:1735;height:10" type="#_x0000_t75" stroked="false">
                <v:imagedata r:id="rId1129" o:title=""/>
              </v:shape>
            </v:group>
            <v:group style="position:absolute;left:5634;top:-532;width:10;height:20" coordorigin="5634,-532" coordsize="10,20">
              <v:shape style="position:absolute;left:5634;top:-532;width:10;height:20" coordorigin="5634,-532" coordsize="10,20" path="m5634,-513l5643,-513,5643,-532,5634,-532,5634,-513xe" filled="true" fillcolor="#000000" stroked="false">
                <v:path arrowok="t"/>
                <v:fill type="solid"/>
              </v:shape>
            </v:group>
            <v:group style="position:absolute;left:5634;top:-513;width:10;height:20" coordorigin="5634,-513" coordsize="10,20">
              <v:shape style="position:absolute;left:5634;top:-513;width:10;height:20" coordorigin="5634,-513" coordsize="10,20" path="m5634,-494l5643,-494,5643,-513,5634,-513,5634,-494xe" filled="true" fillcolor="#000000" stroked="false">
                <v:path arrowok="t"/>
                <v:fill type="solid"/>
              </v:shape>
            </v:group>
            <v:group style="position:absolute;left:5634;top:-494;width:10;height:20" coordorigin="5634,-494" coordsize="10,20">
              <v:shape style="position:absolute;left:5634;top:-494;width:10;height:20" coordorigin="5634,-494" coordsize="10,20" path="m5634,-475l5643,-475,5643,-494,5634,-494,5634,-475xe" filled="true" fillcolor="#000000" stroked="false">
                <v:path arrowok="t"/>
                <v:fill type="solid"/>
              </v:shape>
            </v:group>
            <v:group style="position:absolute;left:5634;top:-475;width:10;height:20" coordorigin="5634,-475" coordsize="10,20">
              <v:shape style="position:absolute;left:5634;top:-475;width:10;height:20" coordorigin="5634,-475" coordsize="10,20" path="m5634,-456l5643,-456,5643,-475,5634,-475,5634,-456xe" filled="true" fillcolor="#000000" stroked="false">
                <v:path arrowok="t"/>
                <v:fill type="solid"/>
              </v:shape>
            </v:group>
            <v:group style="position:absolute;left:5634;top:-456;width:10;height:20" coordorigin="5634,-456" coordsize="10,20">
              <v:shape style="position:absolute;left:5634;top:-456;width:10;height:20" coordorigin="5634,-456" coordsize="10,20" path="m5634,-436l5643,-436,5643,-456,5634,-456,5634,-436xe" filled="true" fillcolor="#000000" stroked="false">
                <v:path arrowok="t"/>
                <v:fill type="solid"/>
              </v:shape>
            </v:group>
            <v:group style="position:absolute;left:5634;top:-436;width:10;height:20" coordorigin="5634,-436" coordsize="10,20">
              <v:shape style="position:absolute;left:5634;top:-436;width:10;height:20" coordorigin="5634,-436" coordsize="10,20" path="m5634,-417l5643,-417,5643,-436,5634,-436,5634,-417xe" filled="true" fillcolor="#000000" stroked="false">
                <v:path arrowok="t"/>
                <v:fill type="solid"/>
              </v:shape>
            </v:group>
            <v:group style="position:absolute;left:5634;top:-417;width:10;height:20" coordorigin="5634,-417" coordsize="10,20">
              <v:shape style="position:absolute;left:5634;top:-417;width:10;height:20" coordorigin="5634,-417" coordsize="10,20" path="m5634,-398l5643,-398,5643,-417,5634,-417,5634,-398xe" filled="true" fillcolor="#000000" stroked="false">
                <v:path arrowok="t"/>
                <v:fill type="solid"/>
              </v:shape>
            </v:group>
            <v:group style="position:absolute;left:5634;top:-398;width:10;height:20" coordorigin="5634,-398" coordsize="10,20">
              <v:shape style="position:absolute;left:5634;top:-398;width:10;height:20" coordorigin="5634,-398" coordsize="10,20" path="m5634,-379l5643,-379,5643,-398,5634,-398,5634,-379xe" filled="true" fillcolor="#000000" stroked="false">
                <v:path arrowok="t"/>
                <v:fill type="solid"/>
              </v:shape>
            </v:group>
            <v:group style="position:absolute;left:5634;top:-379;width:10;height:20" coordorigin="5634,-379" coordsize="10,20">
              <v:shape style="position:absolute;left:5634;top:-379;width:10;height:20" coordorigin="5634,-379" coordsize="10,20" path="m5634,-360l5643,-360,5643,-379,5634,-379,5634,-360xe" filled="true" fillcolor="#000000" stroked="false">
                <v:path arrowok="t"/>
                <v:fill type="solid"/>
              </v:shape>
            </v:group>
            <v:group style="position:absolute;left:5634;top:-360;width:10;height:20" coordorigin="5634,-360" coordsize="10,20">
              <v:shape style="position:absolute;left:5634;top:-360;width:10;height:20" coordorigin="5634,-360" coordsize="10,20" path="m5634,-340l5643,-340,5643,-360,5634,-360,5634,-340xe" filled="true" fillcolor="#000000" stroked="false">
                <v:path arrowok="t"/>
                <v:fill type="solid"/>
              </v:shape>
            </v:group>
            <v:group style="position:absolute;left:5634;top:-340;width:10;height:20" coordorigin="5634,-340" coordsize="10,20">
              <v:shape style="position:absolute;left:5634;top:-340;width:10;height:20" coordorigin="5634,-340" coordsize="10,20" path="m5634,-321l5643,-321,5643,-340,5634,-340,5634,-321xe" filled="true" fillcolor="#000000" stroked="false">
                <v:path arrowok="t"/>
                <v:fill type="solid"/>
              </v:shape>
            </v:group>
            <v:group style="position:absolute;left:5634;top:-321;width:10;height:20" coordorigin="5634,-321" coordsize="10,20">
              <v:shape style="position:absolute;left:5634;top:-321;width:10;height:20" coordorigin="5634,-321" coordsize="10,20" path="m5634,-302l5643,-302,5643,-321,5634,-321,5634,-302xe" filled="true" fillcolor="#000000" stroked="false">
                <v:path arrowok="t"/>
                <v:fill type="solid"/>
              </v:shape>
              <v:shape style="position:absolute;left:1018;top:-168;width:10;height:14" type="#_x0000_t75" stroked="false">
                <v:imagedata r:id="rId88" o:title=""/>
              </v:shape>
              <v:shape style="position:absolute;left:1027;top:-264;width:2895;height:110" type="#_x0000_t75" stroked="false">
                <v:imagedata r:id="rId1130" o:title=""/>
              </v:shape>
              <v:shape style="position:absolute;left:3913;top:-264;width:1740;height:110" type="#_x0000_t75" stroked="false">
                <v:imagedata r:id="rId1131" o:title=""/>
              </v:shape>
            </v:group>
            <v:group style="position:absolute;left:6215;top:-276;width:1127;height:2" coordorigin="6215,-276" coordsize="1127,2">
              <v:shape style="position:absolute;left:6215;top:-276;width:1127;height:2" coordorigin="6215,-276" coordsize="1127,0" path="m6215,-276l7341,-276e" filled="false" stroked="true" strokeweight=".47998pt" strokecolor="#000000">
                <v:path arrowok="t"/>
              </v:shape>
            </v:group>
            <v:group style="position:absolute;left:6215;top:-247;width:1127;height:2" coordorigin="6215,-247" coordsize="1127,2">
              <v:shape style="position:absolute;left:6215;top:-247;width:1127;height:2" coordorigin="6215,-247" coordsize="1127,0" path="m6215,-247l7341,-247e" filled="false" stroked="true" strokeweight=".48001pt" strokecolor="#000000">
                <v:path arrowok="t"/>
              </v:shape>
            </v:group>
            <v:group style="position:absolute;left:7365;top:-283;width:10;height:20" coordorigin="7365,-283" coordsize="10,20">
              <v:shape style="position:absolute;left:7365;top:-283;width:10;height:20" coordorigin="7365,-283" coordsize="10,20" path="m7365,-264l7374,-264,7374,-283,7365,-283,7365,-264xe" filled="true" fillcolor="#000000" stroked="false">
                <v:path arrowok="t"/>
                <v:fill type="solid"/>
              </v:shape>
              <v:shape style="position:absolute;left:5643;top:-264;width:1740;height:110" type="#_x0000_t75" stroked="false">
                <v:imagedata r:id="rId1132" o:title=""/>
              </v:shape>
            </v:group>
            <v:group style="position:absolute;left:9096;top:-532;width:10;height:20" coordorigin="9096,-532" coordsize="10,20">
              <v:shape style="position:absolute;left:9096;top:-532;width:10;height:20" coordorigin="9096,-532" coordsize="10,20" path="m9096,-513l9105,-513,9105,-532,9096,-532,9096,-513xe" filled="true" fillcolor="#000000" stroked="false">
                <v:path arrowok="t"/>
                <v:fill type="solid"/>
              </v:shape>
            </v:group>
            <v:group style="position:absolute;left:9096;top:-513;width:10;height:20" coordorigin="9096,-513" coordsize="10,20">
              <v:shape style="position:absolute;left:9096;top:-513;width:10;height:20" coordorigin="9096,-513" coordsize="10,20" path="m9096,-494l9105,-494,9105,-513,9096,-513,9096,-494xe" filled="true" fillcolor="#000000" stroked="false">
                <v:path arrowok="t"/>
                <v:fill type="solid"/>
              </v:shape>
            </v:group>
            <v:group style="position:absolute;left:9096;top:-494;width:10;height:20" coordorigin="9096,-494" coordsize="10,20">
              <v:shape style="position:absolute;left:9096;top:-494;width:10;height:20" coordorigin="9096,-494" coordsize="10,20" path="m9096,-475l9105,-475,9105,-494,9096,-494,9096,-475xe" filled="true" fillcolor="#000000" stroked="false">
                <v:path arrowok="t"/>
                <v:fill type="solid"/>
              </v:shape>
            </v:group>
            <v:group style="position:absolute;left:9096;top:-475;width:10;height:20" coordorigin="9096,-475" coordsize="10,20">
              <v:shape style="position:absolute;left:9096;top:-475;width:10;height:20" coordorigin="9096,-475" coordsize="10,20" path="m9096,-456l9105,-456,9105,-475,9096,-475,9096,-456xe" filled="true" fillcolor="#000000" stroked="false">
                <v:path arrowok="t"/>
                <v:fill type="solid"/>
              </v:shape>
            </v:group>
            <v:group style="position:absolute;left:9096;top:-456;width:10;height:20" coordorigin="9096,-456" coordsize="10,20">
              <v:shape style="position:absolute;left:9096;top:-456;width:10;height:20" coordorigin="9096,-456" coordsize="10,20" path="m9096,-436l9105,-436,9105,-456,9096,-456,9096,-436xe" filled="true" fillcolor="#000000" stroked="false">
                <v:path arrowok="t"/>
                <v:fill type="solid"/>
              </v:shape>
            </v:group>
            <v:group style="position:absolute;left:9096;top:-436;width:10;height:20" coordorigin="9096,-436" coordsize="10,20">
              <v:shape style="position:absolute;left:9096;top:-436;width:10;height:20" coordorigin="9096,-436" coordsize="10,20" path="m9096,-417l9105,-417,9105,-436,9096,-436,9096,-417xe" filled="true" fillcolor="#000000" stroked="false">
                <v:path arrowok="t"/>
                <v:fill type="solid"/>
              </v:shape>
            </v:group>
            <v:group style="position:absolute;left:9096;top:-417;width:10;height:20" coordorigin="9096,-417" coordsize="10,20">
              <v:shape style="position:absolute;left:9096;top:-417;width:10;height:20" coordorigin="9096,-417" coordsize="10,20" path="m9096,-398l9105,-398,9105,-417,9096,-417,9096,-398xe" filled="true" fillcolor="#000000" stroked="false">
                <v:path arrowok="t"/>
                <v:fill type="solid"/>
              </v:shape>
            </v:group>
            <v:group style="position:absolute;left:9096;top:-398;width:10;height:20" coordorigin="9096,-398" coordsize="10,20">
              <v:shape style="position:absolute;left:9096;top:-398;width:10;height:20" coordorigin="9096,-398" coordsize="10,20" path="m9096,-379l9105,-379,9105,-398,9096,-398,9096,-379xe" filled="true" fillcolor="#000000" stroked="false">
                <v:path arrowok="t"/>
                <v:fill type="solid"/>
              </v:shape>
            </v:group>
            <v:group style="position:absolute;left:9096;top:-379;width:10;height:20" coordorigin="9096,-379" coordsize="10,20">
              <v:shape style="position:absolute;left:9096;top:-379;width:10;height:20" coordorigin="9096,-379" coordsize="10,20" path="m9096,-360l9105,-360,9105,-379,9096,-379,9096,-360xe" filled="true" fillcolor="#000000" stroked="false">
                <v:path arrowok="t"/>
                <v:fill type="solid"/>
              </v:shape>
            </v:group>
            <v:group style="position:absolute;left:9096;top:-360;width:10;height:20" coordorigin="9096,-360" coordsize="10,20">
              <v:shape style="position:absolute;left:9096;top:-360;width:10;height:20" coordorigin="9096,-360" coordsize="10,20" path="m9096,-340l9105,-340,9105,-360,9096,-360,9096,-340xe" filled="true" fillcolor="#000000" stroked="false">
                <v:path arrowok="t"/>
                <v:fill type="solid"/>
              </v:shape>
            </v:group>
            <v:group style="position:absolute;left:9096;top:-340;width:10;height:20" coordorigin="9096,-340" coordsize="10,20">
              <v:shape style="position:absolute;left:9096;top:-340;width:10;height:20" coordorigin="9096,-340" coordsize="10,20" path="m9096,-321l9105,-321,9105,-340,9096,-340,9096,-321xe" filled="true" fillcolor="#000000" stroked="false">
                <v:path arrowok="t"/>
                <v:fill type="solid"/>
              </v:shape>
            </v:group>
            <v:group style="position:absolute;left:9096;top:-321;width:10;height:20" coordorigin="9096,-321" coordsize="10,20">
              <v:shape style="position:absolute;left:9096;top:-321;width:10;height:20" coordorigin="9096,-321" coordsize="10,20" path="m9096,-302l9105,-302,9105,-321,9096,-321,9096,-302xe" filled="true" fillcolor="#000000" stroked="false">
                <v:path arrowok="t"/>
                <v:fill type="solid"/>
              </v:shape>
            </v:group>
            <v:group style="position:absolute;left:9096;top:-302;width:10;height:20" coordorigin="9096,-302" coordsize="10,20">
              <v:shape style="position:absolute;left:9096;top:-302;width:10;height:20" coordorigin="9096,-302" coordsize="10,20" path="m9096,-283l9105,-283,9105,-302,9096,-302,9096,-283xe" filled="true" fillcolor="#000000" stroked="false">
                <v:path arrowok="t"/>
                <v:fill type="solid"/>
              </v:shape>
              <v:shape style="position:absolute;left:7374;top:-264;width:1741;height:110" type="#_x0000_t75" stroked="false">
                <v:imagedata r:id="rId1131" o:title=""/>
              </v:shape>
            </v:group>
            <v:group style="position:absolute;left:9674;top:-276;width:1126;height:2" coordorigin="9674,-276" coordsize="1126,2">
              <v:shape style="position:absolute;left:9674;top:-276;width:1126;height:2" coordorigin="9674,-276" coordsize="1126,0" path="m9674,-276l10800,-276e" filled="false" stroked="true" strokeweight=".47998pt" strokecolor="#000000">
                <v:path arrowok="t"/>
              </v:shape>
            </v:group>
            <v:group style="position:absolute;left:9674;top:-247;width:1126;height:2" coordorigin="9674,-247" coordsize="1126,2">
              <v:shape style="position:absolute;left:9674;top:-247;width:1126;height:2" coordorigin="9674,-247" coordsize="1126,0" path="m9674,-247l10800,-247e" filled="false" stroked="true" strokeweight=".48001pt" strokecolor="#000000">
                <v:path arrowok="t"/>
              </v:shape>
            </v:group>
            <v:group style="position:absolute;left:10826;top:-283;width:10;height:20" coordorigin="10826,-283" coordsize="10,20">
              <v:shape style="position:absolute;left:10826;top:-283;width:10;height:20" coordorigin="10826,-283" coordsize="10,20" path="m10826,-264l10836,-264,10836,-283,10826,-283,10826,-264xe" filled="true" fillcolor="#000000" stroked="false">
                <v:path arrowok="t"/>
                <v:fill type="solid"/>
              </v:shape>
            </v:group>
            <v:group style="position:absolute;left:10826;top:-264;width:10;height:20" coordorigin="10826,-264" coordsize="10,20">
              <v:shape style="position:absolute;left:10826;top:-264;width:10;height:20" coordorigin="10826,-264" coordsize="10,20" path="m10826,-244l10836,-244,10836,-264,10826,-264,10826,-244xe" filled="true" fillcolor="#000000" stroked="false">
                <v:path arrowok="t"/>
                <v:fill type="solid"/>
              </v:shape>
            </v:group>
            <v:group style="position:absolute;left:10826;top:-244;width:10;height:20" coordorigin="10826,-244" coordsize="10,20">
              <v:shape style="position:absolute;left:10826;top:-244;width:10;height:20" coordorigin="10826,-244" coordsize="10,20" path="m10826,-225l10836,-225,10836,-244,10826,-244,10826,-225xe" filled="true" fillcolor="#000000" stroked="false">
                <v:path arrowok="t"/>
                <v:fill type="solid"/>
              </v:shape>
            </v:group>
            <v:group style="position:absolute;left:10826;top:-225;width:10;height:20" coordorigin="10826,-225" coordsize="10,20">
              <v:shape style="position:absolute;left:10826;top:-225;width:10;height:20" coordorigin="10826,-225" coordsize="10,20" path="m10826,-206l10836,-206,10836,-225,10826,-225,10826,-206xe" filled="true" fillcolor="#000000" stroked="false">
                <v:path arrowok="t"/>
                <v:fill type="solid"/>
              </v:shape>
            </v:group>
            <v:group style="position:absolute;left:10826;top:-206;width:10;height:20" coordorigin="10826,-206" coordsize="10,20">
              <v:shape style="position:absolute;left:10826;top:-206;width:10;height:20" coordorigin="10826,-206" coordsize="10,20" path="m10826,-187l10836,-187,10836,-206,10826,-206,10826,-187xe" filled="true" fillcolor="#000000" stroked="false">
                <v:path arrowok="t"/>
                <v:fill type="solid"/>
              </v:shape>
            </v:group>
            <v:group style="position:absolute;left:10826;top:-187;width:10;height:20" coordorigin="10826,-187" coordsize="10,20">
              <v:shape style="position:absolute;left:10826;top:-187;width:10;height:20" coordorigin="10826,-187" coordsize="10,20" path="m10826,-168l10836,-168,10836,-187,10826,-187,10826,-168xe" filled="true" fillcolor="#000000" stroked="false">
                <v:path arrowok="t"/>
                <v:fill type="solid"/>
              </v:shape>
            </v:group>
            <v:group style="position:absolute;left:10826;top:-165;width:10;height:2" coordorigin="10826,-165" coordsize="10,2">
              <v:shape style="position:absolute;left:10826;top:-165;width:10;height:2" coordorigin="10826,-165" coordsize="10,0" path="m10826,-165l10836,-165e" filled="false" stroked="true" strokeweight=".23999pt" strokecolor="#000000">
                <v:path arrowok="t"/>
              </v:shape>
              <v:shape style="position:absolute;left:9105;top:-163;width:1730;height:10" type="#_x0000_t75" stroked="false">
                <v:imagedata r:id="rId553" o:title=""/>
              </v:shape>
            </v:group>
            <v:group style="position:absolute;left:10826;top:-158;width:10;height:2" coordorigin="10826,-158" coordsize="10,2">
              <v:shape style="position:absolute;left:10826;top:-158;width:10;height:2" coordorigin="10826,-158" coordsize="10,0" path="m10826,-158l10836,-158e" filled="false" stroked="true" strokeweight=".47998pt" strokecolor="#000000">
                <v:path arrowok="t"/>
              </v:shape>
            </v:group>
            <w10:wrap type="none"/>
          </v:group>
        </w:pict>
      </w:r>
      <w:r>
        <w:rPr/>
        <w:t>（</w:t>
      </w:r>
      <w:r>
        <w:rPr>
          <w:rFonts w:ascii="Times New Roman" w:hAnsi="Times New Roman" w:cs="Times New Roman" w:eastAsia="Times New Roman" w:hint="default"/>
        </w:rPr>
        <w:t>3</w:t>
      </w:r>
      <w:r>
        <w:rPr/>
        <w:t>）主营业务（分地区）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tabs>
          <w:tab w:pos="2688" w:val="left" w:leader="none"/>
          <w:tab w:pos="6867" w:val="left" w:leader="none"/>
        </w:tabs>
        <w:spacing w:line="4049" w:lineRule="exact"/>
        <w:ind w:left="631" w:right="0" w:firstLine="0"/>
        <w:rPr>
          <w:rFonts w:ascii="宋体" w:hAnsi="宋体" w:cs="宋体" w:eastAsia="宋体" w:hint="default"/>
          <w:sz w:val="20"/>
          <w:szCs w:val="20"/>
        </w:rPr>
      </w:pPr>
      <w:r>
        <w:rPr>
          <w:rFonts w:ascii="宋体"/>
          <w:position w:val="314"/>
          <w:sz w:val="2"/>
        </w:rPr>
        <w:pict>
          <v:group style="width:36.5pt;height:.5pt;mso-position-horizontal-relative:char;mso-position-vertical-relative:line" coordorigin="0,0" coordsize="730,10">
            <v:group style="position:absolute;left:5;top:5;width:720;height:2" coordorigin="5,5" coordsize="720,2">
              <v:shape style="position:absolute;left:5;top:5;width:720;height:2" coordorigin="5,5" coordsize="720,0" path="m5,5l725,5e" filled="false" stroked="true" strokeweight=".48001pt" strokecolor="#000000">
                <v:path arrowok="t"/>
              </v:shape>
            </v:group>
          </v:group>
        </w:pict>
      </w:r>
      <w:r>
        <w:rPr>
          <w:rFonts w:ascii="宋体"/>
          <w:position w:val="314"/>
          <w:sz w:val="2"/>
        </w:rPr>
      </w:r>
      <w:r>
        <w:rPr>
          <w:rFonts w:ascii="宋体"/>
          <w:position w:val="314"/>
          <w:sz w:val="2"/>
        </w:rPr>
        <w:tab/>
      </w:r>
      <w:r>
        <w:rPr>
          <w:rFonts w:ascii="宋体"/>
          <w:position w:val="-76"/>
          <w:sz w:val="20"/>
        </w:rPr>
        <w:pict>
          <v:shape style="width:54.05pt;height:200.7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315"/>
                    <w:gridCol w:w="751"/>
                  </w:tblGrid>
                  <w:tr>
                    <w:trPr>
                      <w:trHeight w:val="300" w:hRule="exact"/>
                    </w:trPr>
                    <w:tc>
                      <w:tcPr>
                        <w:tcW w:w="315" w:type="dxa"/>
                        <w:tcBorders>
                          <w:top w:val="nil" w:sz="6" w:space="0" w:color="auto"/>
                          <w:left w:val="nil" w:sz="6" w:space="0" w:color="auto"/>
                          <w:bottom w:val="nil" w:sz="6" w:space="0" w:color="auto"/>
                          <w:right w:val="nil" w:sz="6" w:space="0" w:color="auto"/>
                        </w:tcBorders>
                      </w:tcPr>
                      <w:p>
                        <w:pPr/>
                      </w:p>
                    </w:tc>
                    <w:tc>
                      <w:tcPr>
                        <w:tcW w:w="751" w:type="dxa"/>
                        <w:tcBorders>
                          <w:top w:val="nil" w:sz="6" w:space="0" w:color="auto"/>
                          <w:left w:val="nil" w:sz="6" w:space="0" w:color="auto"/>
                          <w:bottom w:val="single" w:sz="4" w:space="0" w:color="000000"/>
                          <w:right w:val="single" w:sz="4" w:space="0" w:color="000000"/>
                        </w:tcBorders>
                      </w:tcPr>
                      <w:p>
                        <w:pPr>
                          <w:pStyle w:val="TableParagraph"/>
                          <w:spacing w:line="240" w:lineRule="auto" w:before="56"/>
                          <w:ind w:right="0"/>
                          <w:jc w:val="left"/>
                          <w:rPr>
                            <w:rFonts w:ascii="宋体" w:hAnsi="宋体" w:cs="宋体" w:eastAsia="宋体" w:hint="default"/>
                            <w:sz w:val="18"/>
                            <w:szCs w:val="18"/>
                          </w:rPr>
                        </w:pPr>
                        <w:r>
                          <w:rPr>
                            <w:rFonts w:ascii="宋体" w:hAnsi="宋体" w:cs="宋体" w:eastAsia="宋体" w:hint="default"/>
                            <w:sz w:val="18"/>
                            <w:szCs w:val="18"/>
                          </w:rPr>
                          <w:t>营业收入</w:t>
                        </w:r>
                      </w:p>
                    </w:tc>
                  </w:tr>
                  <w:tr>
                    <w:trPr>
                      <w:trHeight w:val="534" w:hRule="exact"/>
                    </w:trPr>
                    <w:tc>
                      <w:tcPr>
                        <w:tcW w:w="1066"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 w:right="0"/>
                          <w:jc w:val="left"/>
                          <w:rPr>
                            <w:rFonts w:ascii="Times New Roman" w:hAnsi="Times New Roman" w:cs="Times New Roman" w:eastAsia="Times New Roman" w:hint="default"/>
                            <w:sz w:val="18"/>
                            <w:szCs w:val="18"/>
                          </w:rPr>
                        </w:pPr>
                        <w:r>
                          <w:rPr>
                            <w:rFonts w:ascii="Times New Roman"/>
                            <w:sz w:val="18"/>
                          </w:rPr>
                          <w:t>26,685,775.66</w:t>
                        </w:r>
                      </w:p>
                    </w:tc>
                  </w:tr>
                  <w:tr>
                    <w:trPr>
                      <w:trHeight w:val="415" w:hRule="exact"/>
                    </w:trPr>
                    <w:tc>
                      <w:tcPr>
                        <w:tcW w:w="1066"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94"/>
                          <w:ind w:left="88" w:right="0"/>
                          <w:jc w:val="left"/>
                          <w:rPr>
                            <w:rFonts w:ascii="Times New Roman" w:hAnsi="Times New Roman" w:cs="Times New Roman" w:eastAsia="Times New Roman" w:hint="default"/>
                            <w:sz w:val="18"/>
                            <w:szCs w:val="18"/>
                          </w:rPr>
                        </w:pPr>
                        <w:r>
                          <w:rPr>
                            <w:rFonts w:ascii="Times New Roman"/>
                            <w:sz w:val="18"/>
                          </w:rPr>
                          <w:t>5,818,706.81</w:t>
                        </w:r>
                      </w:p>
                    </w:tc>
                  </w:tr>
                  <w:tr>
                    <w:trPr>
                      <w:trHeight w:val="415" w:hRule="exact"/>
                    </w:trPr>
                    <w:tc>
                      <w:tcPr>
                        <w:tcW w:w="1066"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94"/>
                          <w:ind w:right="0"/>
                          <w:jc w:val="left"/>
                          <w:rPr>
                            <w:rFonts w:ascii="Times New Roman" w:hAnsi="Times New Roman" w:cs="Times New Roman" w:eastAsia="Times New Roman" w:hint="default"/>
                            <w:sz w:val="18"/>
                            <w:szCs w:val="18"/>
                          </w:rPr>
                        </w:pPr>
                        <w:r>
                          <w:rPr>
                            <w:rFonts w:ascii="Times New Roman"/>
                            <w:sz w:val="18"/>
                          </w:rPr>
                          <w:t>90,497,620.96</w:t>
                        </w:r>
                      </w:p>
                    </w:tc>
                  </w:tr>
                  <w:tr>
                    <w:trPr>
                      <w:trHeight w:val="415" w:hRule="exact"/>
                    </w:trPr>
                    <w:tc>
                      <w:tcPr>
                        <w:tcW w:w="1066"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94"/>
                          <w:ind w:right="0"/>
                          <w:jc w:val="left"/>
                          <w:rPr>
                            <w:rFonts w:ascii="Times New Roman" w:hAnsi="Times New Roman" w:cs="Times New Roman" w:eastAsia="Times New Roman" w:hint="default"/>
                            <w:sz w:val="18"/>
                            <w:szCs w:val="18"/>
                          </w:rPr>
                        </w:pPr>
                        <w:r>
                          <w:rPr>
                            <w:rFonts w:ascii="Times New Roman"/>
                            <w:sz w:val="18"/>
                          </w:rPr>
                          <w:t>15,805,528.76</w:t>
                        </w:r>
                      </w:p>
                    </w:tc>
                  </w:tr>
                  <w:tr>
                    <w:trPr>
                      <w:trHeight w:val="416" w:hRule="exact"/>
                    </w:trPr>
                    <w:tc>
                      <w:tcPr>
                        <w:tcW w:w="1066"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94"/>
                          <w:ind w:right="0"/>
                          <w:jc w:val="left"/>
                          <w:rPr>
                            <w:rFonts w:ascii="Times New Roman" w:hAnsi="Times New Roman" w:cs="Times New Roman" w:eastAsia="Times New Roman" w:hint="default"/>
                            <w:sz w:val="18"/>
                            <w:szCs w:val="18"/>
                          </w:rPr>
                        </w:pPr>
                        <w:r>
                          <w:rPr>
                            <w:rFonts w:ascii="Times New Roman"/>
                            <w:sz w:val="18"/>
                          </w:rPr>
                          <w:t>61,982,681.37</w:t>
                        </w:r>
                      </w:p>
                    </w:tc>
                  </w:tr>
                  <w:tr>
                    <w:trPr>
                      <w:trHeight w:val="416" w:hRule="exact"/>
                    </w:trPr>
                    <w:tc>
                      <w:tcPr>
                        <w:tcW w:w="1066"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95"/>
                          <w:ind w:right="0"/>
                          <w:jc w:val="left"/>
                          <w:rPr>
                            <w:rFonts w:ascii="Times New Roman" w:hAnsi="Times New Roman" w:cs="Times New Roman" w:eastAsia="Times New Roman" w:hint="default"/>
                            <w:sz w:val="18"/>
                            <w:szCs w:val="18"/>
                          </w:rPr>
                        </w:pPr>
                        <w:r>
                          <w:rPr>
                            <w:rFonts w:ascii="Times New Roman"/>
                            <w:sz w:val="18"/>
                          </w:rPr>
                          <w:t>23,030,348.28</w:t>
                        </w:r>
                      </w:p>
                    </w:tc>
                  </w:tr>
                  <w:tr>
                    <w:trPr>
                      <w:trHeight w:val="415" w:hRule="exact"/>
                    </w:trPr>
                    <w:tc>
                      <w:tcPr>
                        <w:tcW w:w="1066"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94"/>
                          <w:ind w:left="88" w:right="0"/>
                          <w:jc w:val="left"/>
                          <w:rPr>
                            <w:rFonts w:ascii="Times New Roman" w:hAnsi="Times New Roman" w:cs="Times New Roman" w:eastAsia="Times New Roman" w:hint="default"/>
                            <w:sz w:val="18"/>
                            <w:szCs w:val="18"/>
                          </w:rPr>
                        </w:pPr>
                        <w:r>
                          <w:rPr>
                            <w:rFonts w:ascii="Times New Roman"/>
                            <w:sz w:val="18"/>
                          </w:rPr>
                          <w:t>8,534,050.98</w:t>
                        </w:r>
                      </w:p>
                    </w:tc>
                  </w:tr>
                  <w:tr>
                    <w:trPr>
                      <w:trHeight w:val="286" w:hRule="exact"/>
                    </w:trPr>
                    <w:tc>
                      <w:tcPr>
                        <w:tcW w:w="1066" w:type="dxa"/>
                        <w:gridSpan w:val="2"/>
                        <w:tcBorders>
                          <w:top w:val="nil" w:sz="6" w:space="0" w:color="auto"/>
                          <w:left w:val="nil" w:sz="6" w:space="0" w:color="auto"/>
                          <w:bottom w:val="single" w:sz="4" w:space="0" w:color="000000"/>
                          <w:right w:val="single" w:sz="4" w:space="0" w:color="000000"/>
                        </w:tcBorders>
                      </w:tcPr>
                      <w:p>
                        <w:pPr>
                          <w:pStyle w:val="TableParagraph"/>
                          <w:spacing w:line="240" w:lineRule="auto" w:before="94"/>
                          <w:ind w:right="0"/>
                          <w:jc w:val="left"/>
                          <w:rPr>
                            <w:rFonts w:ascii="Times New Roman" w:hAnsi="Times New Roman" w:cs="Times New Roman" w:eastAsia="Times New Roman" w:hint="default"/>
                            <w:sz w:val="18"/>
                            <w:szCs w:val="18"/>
                          </w:rPr>
                        </w:pPr>
                        <w:r>
                          <w:rPr>
                            <w:rFonts w:ascii="Times New Roman"/>
                            <w:sz w:val="18"/>
                          </w:rPr>
                          <w:t>15,867,017.81</w:t>
                        </w:r>
                      </w:p>
                    </w:tc>
                  </w:tr>
                  <w:tr>
                    <w:trPr>
                      <w:trHeight w:val="394" w:hRule="exact"/>
                    </w:trPr>
                    <w:tc>
                      <w:tcPr>
                        <w:tcW w:w="1066" w:type="dxa"/>
                        <w:gridSpan w:val="2"/>
                        <w:tcBorders>
                          <w:top w:val="single" w:sz="4"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06" w:lineRule="exact"/>
                          <w:ind w:left="-1"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48,221,730.63</w:t>
                        </w:r>
                        <w:r>
                          <w:rPr>
                            <w:rFonts w:ascii="Times New Roman"/>
                            <w:b/>
                            <w:sz w:val="18"/>
                          </w:rPr>
                        </w:r>
                        <w:r>
                          <w:rPr>
                            <w:rFonts w:ascii="Times New Roman"/>
                            <w:sz w:val="18"/>
                          </w:rPr>
                        </w:r>
                      </w:p>
                    </w:tc>
                  </w:tr>
                </w:tbl>
                <w:p>
                  <w:pPr/>
                </w:p>
              </w:txbxContent>
            </v:textbox>
          </v:shape>
        </w:pict>
      </w:r>
      <w:r>
        <w:rPr>
          <w:rFonts w:ascii="宋体"/>
          <w:position w:val="-76"/>
          <w:sz w:val="20"/>
        </w:rPr>
      </w:r>
      <w:r>
        <w:rPr>
          <w:rFonts w:ascii="宋体"/>
          <w:position w:val="-76"/>
          <w:sz w:val="20"/>
        </w:rPr>
        <w:tab/>
      </w:r>
      <w:r>
        <w:rPr>
          <w:rFonts w:ascii="宋体"/>
          <w:position w:val="-80"/>
          <w:sz w:val="20"/>
        </w:rPr>
        <w:pict>
          <v:shape style="width:59.2pt;height:202.5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406"/>
                    <w:gridCol w:w="749"/>
                  </w:tblGrid>
                  <w:tr>
                    <w:trPr>
                      <w:trHeight w:val="300" w:hRule="exact"/>
                    </w:trPr>
                    <w:tc>
                      <w:tcPr>
                        <w:tcW w:w="406"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single" w:sz="4" w:space="0" w:color="000000"/>
                          <w:right w:val="single" w:sz="4" w:space="0" w:color="000000"/>
                        </w:tcBorders>
                      </w:tcPr>
                      <w:p>
                        <w:pPr>
                          <w:pStyle w:val="TableParagraph"/>
                          <w:spacing w:line="240" w:lineRule="auto" w:before="56"/>
                          <w:ind w:right="0"/>
                          <w:jc w:val="left"/>
                          <w:rPr>
                            <w:rFonts w:ascii="宋体" w:hAnsi="宋体" w:cs="宋体" w:eastAsia="宋体" w:hint="default"/>
                            <w:sz w:val="18"/>
                            <w:szCs w:val="18"/>
                          </w:rPr>
                        </w:pPr>
                        <w:r>
                          <w:rPr>
                            <w:rFonts w:ascii="宋体" w:hAnsi="宋体" w:cs="宋体" w:eastAsia="宋体" w:hint="default"/>
                            <w:sz w:val="18"/>
                            <w:szCs w:val="18"/>
                          </w:rPr>
                          <w:t>营业收入</w:t>
                        </w:r>
                      </w:p>
                    </w:tc>
                  </w:tr>
                  <w:tr>
                    <w:trPr>
                      <w:trHeight w:val="532" w:hRule="exact"/>
                    </w:trPr>
                    <w:tc>
                      <w:tcPr>
                        <w:tcW w:w="1155"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0"/>
                          <w:jc w:val="left"/>
                          <w:rPr>
                            <w:rFonts w:ascii="Times New Roman" w:hAnsi="Times New Roman" w:cs="Times New Roman" w:eastAsia="Times New Roman" w:hint="default"/>
                            <w:sz w:val="18"/>
                            <w:szCs w:val="18"/>
                          </w:rPr>
                        </w:pPr>
                        <w:r>
                          <w:rPr>
                            <w:rFonts w:ascii="Times New Roman"/>
                            <w:sz w:val="18"/>
                          </w:rPr>
                          <w:t>102,133,773.27</w:t>
                        </w:r>
                      </w:p>
                    </w:tc>
                  </w:tr>
                  <w:tr>
                    <w:trPr>
                      <w:trHeight w:val="416" w:hRule="exact"/>
                    </w:trPr>
                    <w:tc>
                      <w:tcPr>
                        <w:tcW w:w="1155"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94"/>
                          <w:ind w:left="187" w:right="0"/>
                          <w:jc w:val="left"/>
                          <w:rPr>
                            <w:rFonts w:ascii="Times New Roman" w:hAnsi="Times New Roman" w:cs="Times New Roman" w:eastAsia="Times New Roman" w:hint="default"/>
                            <w:sz w:val="18"/>
                            <w:szCs w:val="18"/>
                          </w:rPr>
                        </w:pPr>
                        <w:r>
                          <w:rPr>
                            <w:rFonts w:ascii="Times New Roman"/>
                            <w:sz w:val="18"/>
                          </w:rPr>
                          <w:t>9,117,227.38</w:t>
                        </w:r>
                      </w:p>
                    </w:tc>
                  </w:tr>
                  <w:tr>
                    <w:trPr>
                      <w:trHeight w:val="417" w:hRule="exact"/>
                    </w:trPr>
                    <w:tc>
                      <w:tcPr>
                        <w:tcW w:w="1155"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95"/>
                          <w:ind w:left="91" w:right="0"/>
                          <w:jc w:val="left"/>
                          <w:rPr>
                            <w:rFonts w:ascii="Times New Roman" w:hAnsi="Times New Roman" w:cs="Times New Roman" w:eastAsia="Times New Roman" w:hint="default"/>
                            <w:sz w:val="18"/>
                            <w:szCs w:val="18"/>
                          </w:rPr>
                        </w:pPr>
                        <w:r>
                          <w:rPr>
                            <w:rFonts w:ascii="Times New Roman"/>
                            <w:sz w:val="18"/>
                          </w:rPr>
                          <w:t>40,101,427.63</w:t>
                        </w:r>
                      </w:p>
                    </w:tc>
                  </w:tr>
                  <w:tr>
                    <w:trPr>
                      <w:trHeight w:val="415" w:hRule="exact"/>
                    </w:trPr>
                    <w:tc>
                      <w:tcPr>
                        <w:tcW w:w="1155"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94"/>
                          <w:ind w:left="91" w:right="0"/>
                          <w:jc w:val="left"/>
                          <w:rPr>
                            <w:rFonts w:ascii="Times New Roman" w:hAnsi="Times New Roman" w:cs="Times New Roman" w:eastAsia="Times New Roman" w:hint="default"/>
                            <w:sz w:val="18"/>
                            <w:szCs w:val="18"/>
                          </w:rPr>
                        </w:pPr>
                        <w:r>
                          <w:rPr>
                            <w:rFonts w:ascii="Times New Roman"/>
                            <w:sz w:val="18"/>
                          </w:rPr>
                          <w:t>20,191,816.40</w:t>
                        </w:r>
                      </w:p>
                    </w:tc>
                  </w:tr>
                  <w:tr>
                    <w:trPr>
                      <w:trHeight w:val="415" w:hRule="exact"/>
                    </w:trPr>
                    <w:tc>
                      <w:tcPr>
                        <w:tcW w:w="1155"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94"/>
                          <w:ind w:left="91" w:right="0"/>
                          <w:jc w:val="left"/>
                          <w:rPr>
                            <w:rFonts w:ascii="Times New Roman" w:hAnsi="Times New Roman" w:cs="Times New Roman" w:eastAsia="Times New Roman" w:hint="default"/>
                            <w:sz w:val="18"/>
                            <w:szCs w:val="18"/>
                          </w:rPr>
                        </w:pPr>
                        <w:r>
                          <w:rPr>
                            <w:rFonts w:ascii="Times New Roman"/>
                            <w:sz w:val="18"/>
                          </w:rPr>
                          <w:t>47,696,055.43</w:t>
                        </w:r>
                      </w:p>
                    </w:tc>
                  </w:tr>
                  <w:tr>
                    <w:trPr>
                      <w:trHeight w:val="415" w:hRule="exact"/>
                    </w:trPr>
                    <w:tc>
                      <w:tcPr>
                        <w:tcW w:w="1155"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94"/>
                          <w:ind w:left="91" w:right="0"/>
                          <w:jc w:val="left"/>
                          <w:rPr>
                            <w:rFonts w:ascii="Times New Roman" w:hAnsi="Times New Roman" w:cs="Times New Roman" w:eastAsia="Times New Roman" w:hint="default"/>
                            <w:sz w:val="18"/>
                            <w:szCs w:val="18"/>
                          </w:rPr>
                        </w:pPr>
                        <w:r>
                          <w:rPr>
                            <w:rFonts w:ascii="Times New Roman"/>
                            <w:sz w:val="18"/>
                          </w:rPr>
                          <w:t>27,729,798.28</w:t>
                        </w:r>
                      </w:p>
                    </w:tc>
                  </w:tr>
                  <w:tr>
                    <w:trPr>
                      <w:trHeight w:val="415" w:hRule="exact"/>
                    </w:trPr>
                    <w:tc>
                      <w:tcPr>
                        <w:tcW w:w="1155"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94"/>
                          <w:ind w:left="91" w:right="0"/>
                          <w:jc w:val="left"/>
                          <w:rPr>
                            <w:rFonts w:ascii="Times New Roman" w:hAnsi="Times New Roman" w:cs="Times New Roman" w:eastAsia="Times New Roman" w:hint="default"/>
                            <w:sz w:val="18"/>
                            <w:szCs w:val="18"/>
                          </w:rPr>
                        </w:pPr>
                        <w:r>
                          <w:rPr>
                            <w:rFonts w:ascii="Times New Roman"/>
                            <w:sz w:val="18"/>
                          </w:rPr>
                          <w:t>14,313,339.75</w:t>
                        </w:r>
                      </w:p>
                    </w:tc>
                  </w:tr>
                  <w:tr>
                    <w:trPr>
                      <w:trHeight w:val="286" w:hRule="exact"/>
                    </w:trPr>
                    <w:tc>
                      <w:tcPr>
                        <w:tcW w:w="1155"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94"/>
                          <w:ind w:left="187" w:right="0"/>
                          <w:jc w:val="left"/>
                          <w:rPr>
                            <w:rFonts w:ascii="Times New Roman" w:hAnsi="Times New Roman" w:cs="Times New Roman" w:eastAsia="Times New Roman" w:hint="default"/>
                            <w:sz w:val="18"/>
                            <w:szCs w:val="18"/>
                          </w:rPr>
                        </w:pPr>
                        <w:r>
                          <w:rPr>
                            <w:rFonts w:ascii="Times New Roman"/>
                            <w:sz w:val="18"/>
                          </w:rPr>
                          <w:t>6,326,450.11</w:t>
                        </w:r>
                      </w:p>
                    </w:tc>
                  </w:tr>
                  <w:tr>
                    <w:trPr>
                      <w:trHeight w:val="418" w:hRule="exact"/>
                    </w:trPr>
                    <w:tc>
                      <w:tcPr>
                        <w:tcW w:w="1155" w:type="dxa"/>
                        <w:gridSpan w:val="2"/>
                        <w:tcBorders>
                          <w:top w:val="nil" w:sz="6" w:space="0" w:color="auto"/>
                          <w:left w:val="nil" w:sz="6" w:space="0" w:color="auto"/>
                          <w:bottom w:val="single" w:sz="15"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0"/>
                          <w:jc w:val="left"/>
                          <w:rPr>
                            <w:rFonts w:ascii="Times New Roman" w:hAnsi="Times New Roman" w:cs="Times New Roman" w:eastAsia="Times New Roman" w:hint="default"/>
                            <w:sz w:val="18"/>
                            <w:szCs w:val="18"/>
                          </w:rPr>
                        </w:pPr>
                        <w:r>
                          <w:rPr>
                            <w:rFonts w:ascii="Times New Roman"/>
                            <w:b/>
                            <w:sz w:val="18"/>
                          </w:rPr>
                          <w:t>267,609,888.25</w:t>
                        </w:r>
                        <w:r>
                          <w:rPr>
                            <w:rFonts w:ascii="Times New Roman"/>
                            <w:sz w:val="18"/>
                          </w:rPr>
                        </w:r>
                      </w:p>
                    </w:tc>
                  </w:tr>
                </w:tbl>
                <w:p>
                  <w:pPr/>
                </w:p>
              </w:txbxContent>
            </v:textbox>
          </v:shape>
        </w:pict>
      </w:r>
      <w:r>
        <w:rPr>
          <w:rFonts w:ascii="宋体"/>
          <w:position w:val="-80"/>
          <w:sz w:val="20"/>
        </w:rPr>
      </w:r>
    </w:p>
    <w:p>
      <w:pPr>
        <w:spacing w:line="240" w:lineRule="auto" w:before="12"/>
        <w:rPr>
          <w:rFonts w:ascii="宋体" w:hAnsi="宋体" w:cs="宋体" w:eastAsia="宋体" w:hint="default"/>
          <w:sz w:val="19"/>
          <w:szCs w:val="19"/>
        </w:rPr>
      </w:pPr>
    </w:p>
    <w:p>
      <w:pPr>
        <w:pStyle w:val="BodyText"/>
        <w:spacing w:line="240" w:lineRule="auto" w:before="36"/>
        <w:ind w:left="180" w:right="114"/>
        <w:jc w:val="left"/>
      </w:pPr>
      <w:r>
        <w:rPr/>
        <w:pict>
          <v:group style="position:absolute;margin-left:50.63998pt;margin-top:-236.756302pt;width:491.4pt;height:229.1pt;mso-position-horizontal-relative:page;mso-position-vertical-relative:paragraph;z-index:-1425184" coordorigin="1013,-4735" coordsize="9828,4582">
            <v:shape style="position:absolute;left:1018;top:-4735;width:10;height:10" type="#_x0000_t75" stroked="false">
              <v:imagedata r:id="rId1133" o:title=""/>
            </v:shape>
            <v:group style="position:absolute;left:1018;top:-4730;width:10;height:2" coordorigin="1018,-4730" coordsize="10,2">
              <v:shape style="position:absolute;left:1018;top:-4730;width:10;height:2" coordorigin="1018,-4730" coordsize="10,0" path="m1018,-4730l1027,-4730e" filled="false" stroked="true" strokeweight=".47998pt" strokecolor="#000000">
                <v:path arrowok="t"/>
              </v:shape>
            </v:group>
            <v:group style="position:absolute;left:1027;top:-4730;width:20;height:2" coordorigin="1027,-4730" coordsize="20,2">
              <v:shape style="position:absolute;left:1027;top:-4730;width:20;height:2" coordorigin="1027,-4730" coordsize="20,0" path="m1027,-4730l1046,-4730e" filled="false" stroked="true" strokeweight=".47998pt" strokecolor="#000000">
                <v:path arrowok="t"/>
              </v:shape>
            </v:group>
            <v:group style="position:absolute;left:1046;top:-4730;width:20;height:2" coordorigin="1046,-4730" coordsize="20,2">
              <v:shape style="position:absolute;left:1046;top:-4730;width:20;height:2" coordorigin="1046,-4730" coordsize="20,0" path="m1046,-4730l1066,-4730e" filled="false" stroked="true" strokeweight=".47998pt" strokecolor="#000000">
                <v:path arrowok="t"/>
              </v:shape>
            </v:group>
            <v:group style="position:absolute;left:1066;top:-4730;width:20;height:2" coordorigin="1066,-4730" coordsize="20,2">
              <v:shape style="position:absolute;left:1066;top:-4730;width:20;height:2" coordorigin="1066,-4730" coordsize="20,0" path="m1066,-4730l1085,-4730e" filled="false" stroked="true" strokeweight=".47998pt" strokecolor="#000000">
                <v:path arrowok="t"/>
              </v:shape>
            </v:group>
            <v:group style="position:absolute;left:1085;top:-4730;width:20;height:2" coordorigin="1085,-4730" coordsize="20,2">
              <v:shape style="position:absolute;left:1085;top:-4730;width:20;height:2" coordorigin="1085,-4730" coordsize="20,0" path="m1085,-4730l1104,-4730e" filled="false" stroked="true" strokeweight=".47998pt" strokecolor="#000000">
                <v:path arrowok="t"/>
              </v:shape>
            </v:group>
            <v:group style="position:absolute;left:1104;top:-4730;width:20;height:2" coordorigin="1104,-4730" coordsize="20,2">
              <v:shape style="position:absolute;left:1104;top:-4730;width:20;height:2" coordorigin="1104,-4730" coordsize="20,0" path="m1104,-4730l1123,-4730e" filled="false" stroked="true" strokeweight=".47998pt" strokecolor="#000000">
                <v:path arrowok="t"/>
              </v:shape>
            </v:group>
            <v:group style="position:absolute;left:1123;top:-4730;width:20;height:2" coordorigin="1123,-4730" coordsize="20,2">
              <v:shape style="position:absolute;left:1123;top:-4730;width:20;height:2" coordorigin="1123,-4730" coordsize="20,0" path="m1123,-4730l1142,-4730e" filled="false" stroked="true" strokeweight=".47998pt" strokecolor="#000000">
                <v:path arrowok="t"/>
              </v:shape>
            </v:group>
            <v:group style="position:absolute;left:1142;top:-4730;width:20;height:2" coordorigin="1142,-4730" coordsize="20,2">
              <v:shape style="position:absolute;left:1142;top:-4730;width:20;height:2" coordorigin="1142,-4730" coordsize="20,0" path="m1142,-4730l1162,-4730e" filled="false" stroked="true" strokeweight=".47998pt" strokecolor="#000000">
                <v:path arrowok="t"/>
              </v:shape>
            </v:group>
            <v:group style="position:absolute;left:1162;top:-4730;width:20;height:2" coordorigin="1162,-4730" coordsize="20,2">
              <v:shape style="position:absolute;left:1162;top:-4730;width:20;height:2" coordorigin="1162,-4730" coordsize="20,0" path="m1162,-4730l1181,-4730e" filled="false" stroked="true" strokeweight=".47998pt" strokecolor="#000000">
                <v:path arrowok="t"/>
              </v:shape>
            </v:group>
            <v:group style="position:absolute;left:1181;top:-4730;width:20;height:2" coordorigin="1181,-4730" coordsize="20,2">
              <v:shape style="position:absolute;left:1181;top:-4730;width:20;height:2" coordorigin="1181,-4730" coordsize="20,0" path="m1181,-4730l1200,-4730e" filled="false" stroked="true" strokeweight=".47998pt" strokecolor="#000000">
                <v:path arrowok="t"/>
              </v:shape>
            </v:group>
            <v:group style="position:absolute;left:1200;top:-4730;width:20;height:2" coordorigin="1200,-4730" coordsize="20,2">
              <v:shape style="position:absolute;left:1200;top:-4730;width:20;height:2" coordorigin="1200,-4730" coordsize="20,0" path="m1200,-4730l1219,-4730e" filled="false" stroked="true" strokeweight=".47998pt" strokecolor="#000000">
                <v:path arrowok="t"/>
              </v:shape>
            </v:group>
            <v:group style="position:absolute;left:1219;top:-4730;width:20;height:2" coordorigin="1219,-4730" coordsize="20,2">
              <v:shape style="position:absolute;left:1219;top:-4730;width:20;height:2" coordorigin="1219,-4730" coordsize="20,0" path="m1219,-4730l1238,-4730e" filled="false" stroked="true" strokeweight=".47998pt" strokecolor="#000000">
                <v:path arrowok="t"/>
              </v:shape>
            </v:group>
            <v:group style="position:absolute;left:1238;top:-4730;width:20;height:2" coordorigin="1238,-4730" coordsize="20,2">
              <v:shape style="position:absolute;left:1238;top:-4730;width:20;height:2" coordorigin="1238,-4730" coordsize="20,0" path="m1238,-4730l1258,-4730e" filled="false" stroked="true" strokeweight=".47998pt" strokecolor="#000000">
                <v:path arrowok="t"/>
              </v:shape>
            </v:group>
            <v:group style="position:absolute;left:1258;top:-4730;width:20;height:2" coordorigin="1258,-4730" coordsize="20,2">
              <v:shape style="position:absolute;left:1258;top:-4730;width:20;height:2" coordorigin="1258,-4730" coordsize="20,0" path="m1258,-4730l1277,-4730e" filled="false" stroked="true" strokeweight=".47998pt" strokecolor="#000000">
                <v:path arrowok="t"/>
              </v:shape>
            </v:group>
            <v:group style="position:absolute;left:1277;top:-4730;width:20;height:2" coordorigin="1277,-4730" coordsize="20,2">
              <v:shape style="position:absolute;left:1277;top:-4730;width:20;height:2" coordorigin="1277,-4730" coordsize="20,0" path="m1277,-4730l1296,-4730e" filled="false" stroked="true" strokeweight=".47998pt" strokecolor="#000000">
                <v:path arrowok="t"/>
              </v:shape>
            </v:group>
            <v:group style="position:absolute;left:1296;top:-4730;width:20;height:2" coordorigin="1296,-4730" coordsize="20,2">
              <v:shape style="position:absolute;left:1296;top:-4730;width:20;height:2" coordorigin="1296,-4730" coordsize="20,0" path="m1296,-4730l1316,-4730e" filled="false" stroked="true" strokeweight=".47998pt" strokecolor="#000000">
                <v:path arrowok="t"/>
              </v:shape>
            </v:group>
            <v:group style="position:absolute;left:1316;top:-4730;width:20;height:2" coordorigin="1316,-4730" coordsize="20,2">
              <v:shape style="position:absolute;left:1316;top:-4730;width:20;height:2" coordorigin="1316,-4730" coordsize="20,0" path="m1316,-4730l1335,-4730e" filled="false" stroked="true" strokeweight=".47998pt" strokecolor="#000000">
                <v:path arrowok="t"/>
              </v:shape>
            </v:group>
            <v:group style="position:absolute;left:1335;top:-4730;width:20;height:2" coordorigin="1335,-4730" coordsize="20,2">
              <v:shape style="position:absolute;left:1335;top:-4730;width:20;height:2" coordorigin="1335,-4730" coordsize="20,0" path="m1335,-4730l1354,-4730e" filled="false" stroked="true" strokeweight=".47998pt" strokecolor="#000000">
                <v:path arrowok="t"/>
              </v:shape>
            </v:group>
            <v:group style="position:absolute;left:1354;top:-4730;width:20;height:2" coordorigin="1354,-4730" coordsize="20,2">
              <v:shape style="position:absolute;left:1354;top:-4730;width:20;height:2" coordorigin="1354,-4730" coordsize="20,0" path="m1354,-4730l1373,-4730e" filled="false" stroked="true" strokeweight=".47998pt" strokecolor="#000000">
                <v:path arrowok="t"/>
              </v:shape>
            </v:group>
            <v:group style="position:absolute;left:1373;top:-4730;width:20;height:2" coordorigin="1373,-4730" coordsize="20,2">
              <v:shape style="position:absolute;left:1373;top:-4730;width:20;height:2" coordorigin="1373,-4730" coordsize="20,0" path="m1373,-4730l1392,-4730e" filled="false" stroked="true" strokeweight=".47998pt" strokecolor="#000000">
                <v:path arrowok="t"/>
              </v:shape>
            </v:group>
            <v:group style="position:absolute;left:1392;top:-4730;width:20;height:2" coordorigin="1392,-4730" coordsize="20,2">
              <v:shape style="position:absolute;left:1392;top:-4730;width:20;height:2" coordorigin="1392,-4730" coordsize="20,0" path="m1392,-4730l1412,-4730e" filled="false" stroked="true" strokeweight=".47998pt" strokecolor="#000000">
                <v:path arrowok="t"/>
              </v:shape>
            </v:group>
            <v:group style="position:absolute;left:1412;top:-4730;width:20;height:2" coordorigin="1412,-4730" coordsize="20,2">
              <v:shape style="position:absolute;left:1412;top:-4730;width:20;height:2" coordorigin="1412,-4730" coordsize="20,0" path="m1412,-4730l1431,-4730e" filled="false" stroked="true" strokeweight=".47998pt" strokecolor="#000000">
                <v:path arrowok="t"/>
              </v:shape>
            </v:group>
            <v:group style="position:absolute;left:1431;top:-4730;width:20;height:2" coordorigin="1431,-4730" coordsize="20,2">
              <v:shape style="position:absolute;left:1431;top:-4730;width:20;height:2" coordorigin="1431,-4730" coordsize="20,0" path="m1431,-4730l1450,-4730e" filled="false" stroked="true" strokeweight=".47998pt" strokecolor="#000000">
                <v:path arrowok="t"/>
              </v:shape>
            </v:group>
            <v:group style="position:absolute;left:1450;top:-4730;width:20;height:2" coordorigin="1450,-4730" coordsize="20,2">
              <v:shape style="position:absolute;left:1450;top:-4730;width:20;height:2" coordorigin="1450,-4730" coordsize="20,0" path="m1450,-4730l1469,-4730e" filled="false" stroked="true" strokeweight=".47998pt" strokecolor="#000000">
                <v:path arrowok="t"/>
              </v:shape>
            </v:group>
            <v:group style="position:absolute;left:1469;top:-4730;width:20;height:2" coordorigin="1469,-4730" coordsize="20,2">
              <v:shape style="position:absolute;left:1469;top:-4730;width:20;height:2" coordorigin="1469,-4730" coordsize="20,0" path="m1469,-4730l1488,-4730e" filled="false" stroked="true" strokeweight=".47998pt" strokecolor="#000000">
                <v:path arrowok="t"/>
              </v:shape>
            </v:group>
            <v:group style="position:absolute;left:1488;top:-4730;width:20;height:2" coordorigin="1488,-4730" coordsize="20,2">
              <v:shape style="position:absolute;left:1488;top:-4730;width:20;height:2" coordorigin="1488,-4730" coordsize="20,0" path="m1488,-4730l1508,-4730e" filled="false" stroked="true" strokeweight=".47998pt" strokecolor="#000000">
                <v:path arrowok="t"/>
              </v:shape>
            </v:group>
            <v:group style="position:absolute;left:1508;top:-4730;width:20;height:2" coordorigin="1508,-4730" coordsize="20,2">
              <v:shape style="position:absolute;left:1508;top:-4730;width:20;height:2" coordorigin="1508,-4730" coordsize="20,0" path="m1508,-4730l1527,-4730e" filled="false" stroked="true" strokeweight=".47998pt" strokecolor="#000000">
                <v:path arrowok="t"/>
              </v:shape>
            </v:group>
            <v:group style="position:absolute;left:1527;top:-4730;width:20;height:2" coordorigin="1527,-4730" coordsize="20,2">
              <v:shape style="position:absolute;left:1527;top:-4730;width:20;height:2" coordorigin="1527,-4730" coordsize="20,0" path="m1527,-4730l1546,-4730e" filled="false" stroked="true" strokeweight=".47998pt" strokecolor="#000000">
                <v:path arrowok="t"/>
              </v:shape>
            </v:group>
            <v:group style="position:absolute;left:1546;top:-4730;width:20;height:2" coordorigin="1546,-4730" coordsize="20,2">
              <v:shape style="position:absolute;left:1546;top:-4730;width:20;height:2" coordorigin="1546,-4730" coordsize="20,0" path="m1546,-4730l1565,-4730e" filled="false" stroked="true" strokeweight=".47998pt" strokecolor="#000000">
                <v:path arrowok="t"/>
              </v:shape>
            </v:group>
            <v:group style="position:absolute;left:1565;top:-4730;width:20;height:2" coordorigin="1565,-4730" coordsize="20,2">
              <v:shape style="position:absolute;left:1565;top:-4730;width:20;height:2" coordorigin="1565,-4730" coordsize="20,0" path="m1565,-4730l1584,-4730e" filled="false" stroked="true" strokeweight=".47998pt" strokecolor="#000000">
                <v:path arrowok="t"/>
              </v:shape>
            </v:group>
            <v:group style="position:absolute;left:1584;top:-4730;width:20;height:2" coordorigin="1584,-4730" coordsize="20,2">
              <v:shape style="position:absolute;left:1584;top:-4730;width:20;height:2" coordorigin="1584,-4730" coordsize="20,0" path="m1584,-4730l1604,-4730e" filled="false" stroked="true" strokeweight=".47998pt" strokecolor="#000000">
                <v:path arrowok="t"/>
              </v:shape>
            </v:group>
            <v:group style="position:absolute;left:1604;top:-4730;width:20;height:2" coordorigin="1604,-4730" coordsize="20,2">
              <v:shape style="position:absolute;left:1604;top:-4730;width:20;height:2" coordorigin="1604,-4730" coordsize="20,0" path="m1604,-4730l1623,-4730e" filled="false" stroked="true" strokeweight=".47998pt" strokecolor="#000000">
                <v:path arrowok="t"/>
              </v:shape>
            </v:group>
            <v:group style="position:absolute;left:1623;top:-4730;width:20;height:2" coordorigin="1623,-4730" coordsize="20,2">
              <v:shape style="position:absolute;left:1623;top:-4730;width:20;height:2" coordorigin="1623,-4730" coordsize="20,0" path="m1623,-4730l1642,-4730e" filled="false" stroked="true" strokeweight=".47998pt" strokecolor="#000000">
                <v:path arrowok="t"/>
              </v:shape>
            </v:group>
            <v:group style="position:absolute;left:1642;top:-4730;width:20;height:2" coordorigin="1642,-4730" coordsize="20,2">
              <v:shape style="position:absolute;left:1642;top:-4730;width:20;height:2" coordorigin="1642,-4730" coordsize="20,0" path="m1642,-4730l1661,-4730e" filled="false" stroked="true" strokeweight=".47998pt" strokecolor="#000000">
                <v:path arrowok="t"/>
              </v:shape>
            </v:group>
            <v:group style="position:absolute;left:1661;top:-4730;width:20;height:2" coordorigin="1661,-4730" coordsize="20,2">
              <v:shape style="position:absolute;left:1661;top:-4730;width:20;height:2" coordorigin="1661,-4730" coordsize="20,0" path="m1661,-4730l1680,-4730e" filled="false" stroked="true" strokeweight=".47998pt" strokecolor="#000000">
                <v:path arrowok="t"/>
              </v:shape>
            </v:group>
            <v:group style="position:absolute;left:1680;top:-4730;width:20;height:2" coordorigin="1680,-4730" coordsize="20,2">
              <v:shape style="position:absolute;left:1680;top:-4730;width:20;height:2" coordorigin="1680,-4730" coordsize="20,0" path="m1680,-4730l1700,-4730e" filled="false" stroked="true" strokeweight=".47998pt" strokecolor="#000000">
                <v:path arrowok="t"/>
              </v:shape>
            </v:group>
            <v:group style="position:absolute;left:1700;top:-4730;width:20;height:2" coordorigin="1700,-4730" coordsize="20,2">
              <v:shape style="position:absolute;left:1700;top:-4730;width:20;height:2" coordorigin="1700,-4730" coordsize="20,0" path="m1700,-4730l1719,-4730e" filled="false" stroked="true" strokeweight=".47998pt" strokecolor="#000000">
                <v:path arrowok="t"/>
              </v:shape>
            </v:group>
            <v:group style="position:absolute;left:1719;top:-4730;width:20;height:2" coordorigin="1719,-4730" coordsize="20,2">
              <v:shape style="position:absolute;left:1719;top:-4730;width:20;height:2" coordorigin="1719,-4730" coordsize="20,0" path="m1719,-4730l1738,-4730e" filled="false" stroked="true" strokeweight=".47998pt" strokecolor="#000000">
                <v:path arrowok="t"/>
              </v:shape>
            </v:group>
            <v:group style="position:absolute;left:1738;top:-4730;width:20;height:2" coordorigin="1738,-4730" coordsize="20,2">
              <v:shape style="position:absolute;left:1738;top:-4730;width:20;height:2" coordorigin="1738,-4730" coordsize="20,0" path="m1738,-4730l1757,-4730e" filled="false" stroked="true" strokeweight=".47998pt" strokecolor="#000000">
                <v:path arrowok="t"/>
              </v:shape>
            </v:group>
            <v:group style="position:absolute;left:1757;top:-4730;width:20;height:2" coordorigin="1757,-4730" coordsize="20,2">
              <v:shape style="position:absolute;left:1757;top:-4730;width:20;height:2" coordorigin="1757,-4730" coordsize="20,0" path="m1757,-4730l1776,-4730e" filled="false" stroked="true" strokeweight=".47998pt" strokecolor="#000000">
                <v:path arrowok="t"/>
              </v:shape>
            </v:group>
            <v:group style="position:absolute;left:1776;top:-4730;width:20;height:2" coordorigin="1776,-4730" coordsize="20,2">
              <v:shape style="position:absolute;left:1776;top:-4730;width:20;height:2" coordorigin="1776,-4730" coordsize="20,0" path="m1776,-4730l1796,-4730e" filled="false" stroked="true" strokeweight=".47998pt" strokecolor="#000000">
                <v:path arrowok="t"/>
              </v:shape>
            </v:group>
            <v:group style="position:absolute;left:1796;top:-4730;width:20;height:2" coordorigin="1796,-4730" coordsize="20,2">
              <v:shape style="position:absolute;left:1796;top:-4730;width:20;height:2" coordorigin="1796,-4730" coordsize="20,0" path="m1796,-4730l1815,-4730e" filled="false" stroked="true" strokeweight=".47998pt" strokecolor="#000000">
                <v:path arrowok="t"/>
              </v:shape>
            </v:group>
            <v:group style="position:absolute;left:1815;top:-4730;width:20;height:2" coordorigin="1815,-4730" coordsize="20,2">
              <v:shape style="position:absolute;left:1815;top:-4730;width:20;height:2" coordorigin="1815,-4730" coordsize="20,0" path="m1815,-4730l1834,-4730e" filled="false" stroked="true" strokeweight=".47998pt" strokecolor="#000000">
                <v:path arrowok="t"/>
              </v:shape>
            </v:group>
            <v:group style="position:absolute;left:1834;top:-4730;width:20;height:2" coordorigin="1834,-4730" coordsize="20,2">
              <v:shape style="position:absolute;left:1834;top:-4730;width:20;height:2" coordorigin="1834,-4730" coordsize="20,0" path="m1834,-4730l1853,-4730e" filled="false" stroked="true" strokeweight=".47998pt" strokecolor="#000000">
                <v:path arrowok="t"/>
              </v:shape>
            </v:group>
            <v:group style="position:absolute;left:1853;top:-4730;width:20;height:2" coordorigin="1853,-4730" coordsize="20,2">
              <v:shape style="position:absolute;left:1853;top:-4730;width:20;height:2" coordorigin="1853,-4730" coordsize="20,0" path="m1853,-4730l1872,-4730e" filled="false" stroked="true" strokeweight=".47998pt" strokecolor="#000000">
                <v:path arrowok="t"/>
              </v:shape>
            </v:group>
            <v:group style="position:absolute;left:1872;top:-4730;width:20;height:2" coordorigin="1872,-4730" coordsize="20,2">
              <v:shape style="position:absolute;left:1872;top:-4730;width:20;height:2" coordorigin="1872,-4730" coordsize="20,0" path="m1872,-4730l1892,-4730e" filled="false" stroked="true" strokeweight=".47998pt" strokecolor="#000000">
                <v:path arrowok="t"/>
              </v:shape>
            </v:group>
            <v:group style="position:absolute;left:1892;top:-4730;width:20;height:2" coordorigin="1892,-4730" coordsize="20,2">
              <v:shape style="position:absolute;left:1892;top:-4730;width:20;height:2" coordorigin="1892,-4730" coordsize="20,0" path="m1892,-4730l1911,-4730e" filled="false" stroked="true" strokeweight=".47998pt" strokecolor="#000000">
                <v:path arrowok="t"/>
              </v:shape>
            </v:group>
            <v:group style="position:absolute;left:1911;top:-4730;width:20;height:2" coordorigin="1911,-4730" coordsize="20,2">
              <v:shape style="position:absolute;left:1911;top:-4730;width:20;height:2" coordorigin="1911,-4730" coordsize="20,0" path="m1911,-4730l1930,-4730e" filled="false" stroked="true" strokeweight=".47998pt" strokecolor="#000000">
                <v:path arrowok="t"/>
              </v:shape>
            </v:group>
            <v:group style="position:absolute;left:1930;top:-4730;width:20;height:2" coordorigin="1930,-4730" coordsize="20,2">
              <v:shape style="position:absolute;left:1930;top:-4730;width:20;height:2" coordorigin="1930,-4730" coordsize="20,0" path="m1930,-4730l1949,-4730e" filled="false" stroked="true" strokeweight=".47998pt" strokecolor="#000000">
                <v:path arrowok="t"/>
              </v:shape>
            </v:group>
            <v:group style="position:absolute;left:1949;top:-4730;width:20;height:2" coordorigin="1949,-4730" coordsize="20,2">
              <v:shape style="position:absolute;left:1949;top:-4730;width:20;height:2" coordorigin="1949,-4730" coordsize="20,0" path="m1949,-4730l1968,-4730e" filled="false" stroked="true" strokeweight=".47998pt" strokecolor="#000000">
                <v:path arrowok="t"/>
              </v:shape>
            </v:group>
            <v:group style="position:absolute;left:1968;top:-4730;width:20;height:2" coordorigin="1968,-4730" coordsize="20,2">
              <v:shape style="position:absolute;left:1968;top:-4730;width:20;height:2" coordorigin="1968,-4730" coordsize="20,0" path="m1968,-4730l1988,-4730e" filled="false" stroked="true" strokeweight=".47998pt" strokecolor="#000000">
                <v:path arrowok="t"/>
              </v:shape>
            </v:group>
            <v:group style="position:absolute;left:1988;top:-4730;width:20;height:2" coordorigin="1988,-4730" coordsize="20,2">
              <v:shape style="position:absolute;left:1988;top:-4730;width:20;height:2" coordorigin="1988,-4730" coordsize="20,0" path="m1988,-4730l2007,-4730e" filled="false" stroked="true" strokeweight=".47998pt" strokecolor="#000000">
                <v:path arrowok="t"/>
              </v:shape>
            </v:group>
            <v:group style="position:absolute;left:2007;top:-4730;width:20;height:2" coordorigin="2007,-4730" coordsize="20,2">
              <v:shape style="position:absolute;left:2007;top:-4730;width:20;height:2" coordorigin="2007,-4730" coordsize="20,0" path="m2007,-4730l2026,-4730e" filled="false" stroked="true" strokeweight=".47998pt" strokecolor="#000000">
                <v:path arrowok="t"/>
              </v:shape>
            </v:group>
            <v:group style="position:absolute;left:2026;top:-4730;width:20;height:2" coordorigin="2026,-4730" coordsize="20,2">
              <v:shape style="position:absolute;left:2026;top:-4730;width:20;height:2" coordorigin="2026,-4730" coordsize="20,0" path="m2026,-4730l2045,-4730e" filled="false" stroked="true" strokeweight=".47998pt" strokecolor="#000000">
                <v:path arrowok="t"/>
              </v:shape>
            </v:group>
            <v:group style="position:absolute;left:2045;top:-4730;width:20;height:2" coordorigin="2045,-4730" coordsize="20,2">
              <v:shape style="position:absolute;left:2045;top:-4730;width:20;height:2" coordorigin="2045,-4730" coordsize="20,0" path="m2045,-4730l2064,-4730e" filled="false" stroked="true" strokeweight=".47998pt" strokecolor="#000000">
                <v:path arrowok="t"/>
              </v:shape>
            </v:group>
            <v:group style="position:absolute;left:2064;top:-4730;width:20;height:2" coordorigin="2064,-4730" coordsize="20,2">
              <v:shape style="position:absolute;left:2064;top:-4730;width:20;height:2" coordorigin="2064,-4730" coordsize="20,0" path="m2064,-4730l2084,-4730e" filled="false" stroked="true" strokeweight=".47998pt" strokecolor="#000000">
                <v:path arrowok="t"/>
              </v:shape>
            </v:group>
            <v:group style="position:absolute;left:2084;top:-4730;width:20;height:2" coordorigin="2084,-4730" coordsize="20,2">
              <v:shape style="position:absolute;left:2084;top:-4730;width:20;height:2" coordorigin="2084,-4730" coordsize="20,0" path="m2084,-4730l2103,-4730e" filled="false" stroked="true" strokeweight=".47998pt" strokecolor="#000000">
                <v:path arrowok="t"/>
              </v:shape>
            </v:group>
            <v:group style="position:absolute;left:2103;top:-4730;width:20;height:2" coordorigin="2103,-4730" coordsize="20,2">
              <v:shape style="position:absolute;left:2103;top:-4730;width:20;height:2" coordorigin="2103,-4730" coordsize="20,0" path="m2103,-4730l2122,-4730e" filled="false" stroked="true" strokeweight=".47998pt" strokecolor="#000000">
                <v:path arrowok="t"/>
              </v:shape>
            </v:group>
            <v:group style="position:absolute;left:2122;top:-4730;width:20;height:2" coordorigin="2122,-4730" coordsize="20,2">
              <v:shape style="position:absolute;left:2122;top:-4730;width:20;height:2" coordorigin="2122,-4730" coordsize="20,0" path="m2122,-4730l2141,-4730e" filled="false" stroked="true" strokeweight=".47998pt" strokecolor="#000000">
                <v:path arrowok="t"/>
              </v:shape>
            </v:group>
            <v:group style="position:absolute;left:2141;top:-4730;width:20;height:2" coordorigin="2141,-4730" coordsize="20,2">
              <v:shape style="position:absolute;left:2141;top:-4730;width:20;height:2" coordorigin="2141,-4730" coordsize="20,0" path="m2141,-4730l2160,-4730e" filled="false" stroked="true" strokeweight=".47998pt" strokecolor="#000000">
                <v:path arrowok="t"/>
              </v:shape>
            </v:group>
            <v:group style="position:absolute;left:2160;top:-4730;width:20;height:2" coordorigin="2160,-4730" coordsize="20,2">
              <v:shape style="position:absolute;left:2160;top:-4730;width:20;height:2" coordorigin="2160,-4730" coordsize="20,0" path="m2160,-4730l2180,-4730e" filled="false" stroked="true" strokeweight=".47998pt" strokecolor="#000000">
                <v:path arrowok="t"/>
              </v:shape>
            </v:group>
            <v:group style="position:absolute;left:2180;top:-4730;width:20;height:2" coordorigin="2180,-4730" coordsize="20,2">
              <v:shape style="position:absolute;left:2180;top:-4730;width:20;height:2" coordorigin="2180,-4730" coordsize="20,0" path="m2180,-4730l2199,-4730e" filled="false" stroked="true" strokeweight=".47998pt" strokecolor="#000000">
                <v:path arrowok="t"/>
              </v:shape>
            </v:group>
            <v:group style="position:absolute;left:2199;top:-4730;width:20;height:2" coordorigin="2199,-4730" coordsize="20,2">
              <v:shape style="position:absolute;left:2199;top:-4730;width:20;height:2" coordorigin="2199,-4730" coordsize="20,0" path="m2199,-4730l2218,-4730e" filled="false" stroked="true" strokeweight=".47998pt" strokecolor="#000000">
                <v:path arrowok="t"/>
              </v:shape>
            </v:group>
            <v:group style="position:absolute;left:2218;top:-4730;width:20;height:2" coordorigin="2218,-4730" coordsize="20,2">
              <v:shape style="position:absolute;left:2218;top:-4730;width:20;height:2" coordorigin="2218,-4730" coordsize="20,0" path="m2218,-4730l2237,-4730e" filled="false" stroked="true" strokeweight=".47998pt" strokecolor="#000000">
                <v:path arrowok="t"/>
              </v:shape>
            </v:group>
            <v:group style="position:absolute;left:2237;top:-4730;width:20;height:2" coordorigin="2237,-4730" coordsize="20,2">
              <v:shape style="position:absolute;left:2237;top:-4730;width:20;height:2" coordorigin="2237,-4730" coordsize="20,0" path="m2237,-4730l2256,-4730e" filled="false" stroked="true" strokeweight=".47998pt" strokecolor="#000000">
                <v:path arrowok="t"/>
              </v:shape>
            </v:group>
            <v:group style="position:absolute;left:2256;top:-4730;width:20;height:2" coordorigin="2256,-4730" coordsize="20,2">
              <v:shape style="position:absolute;left:2256;top:-4730;width:20;height:2" coordorigin="2256,-4730" coordsize="20,0" path="m2256,-4730l2276,-4730e" filled="false" stroked="true" strokeweight=".47998pt" strokecolor="#000000">
                <v:path arrowok="t"/>
              </v:shape>
            </v:group>
            <v:group style="position:absolute;left:2276;top:-4730;width:20;height:2" coordorigin="2276,-4730" coordsize="20,2">
              <v:shape style="position:absolute;left:2276;top:-4730;width:20;height:2" coordorigin="2276,-4730" coordsize="20,0" path="m2276,-4730l2295,-4730e" filled="false" stroked="true" strokeweight=".47998pt" strokecolor="#000000">
                <v:path arrowok="t"/>
              </v:shape>
            </v:group>
            <v:group style="position:absolute;left:2295;top:-4730;width:20;height:2" coordorigin="2295,-4730" coordsize="20,2">
              <v:shape style="position:absolute;left:2295;top:-4730;width:20;height:2" coordorigin="2295,-4730" coordsize="20,0" path="m2295,-4730l2314,-4730e" filled="false" stroked="true" strokeweight=".47998pt" strokecolor="#000000">
                <v:path arrowok="t"/>
              </v:shape>
            </v:group>
            <v:group style="position:absolute;left:2314;top:-4730;width:20;height:2" coordorigin="2314,-4730" coordsize="20,2">
              <v:shape style="position:absolute;left:2314;top:-4730;width:20;height:2" coordorigin="2314,-4730" coordsize="20,0" path="m2314,-4730l2333,-4730e" filled="false" stroked="true" strokeweight=".47998pt" strokecolor="#000000">
                <v:path arrowok="t"/>
              </v:shape>
            </v:group>
            <v:group style="position:absolute;left:2333;top:-4730;width:20;height:2" coordorigin="2333,-4730" coordsize="20,2">
              <v:shape style="position:absolute;left:2333;top:-4730;width:20;height:2" coordorigin="2333,-4730" coordsize="20,0" path="m2333,-4730l2352,-4730e" filled="false" stroked="true" strokeweight=".47998pt" strokecolor="#000000">
                <v:path arrowok="t"/>
              </v:shape>
            </v:group>
            <v:group style="position:absolute;left:2352;top:-4730;width:20;height:2" coordorigin="2352,-4730" coordsize="20,2">
              <v:shape style="position:absolute;left:2352;top:-4730;width:20;height:2" coordorigin="2352,-4730" coordsize="20,0" path="m2352,-4730l2372,-4730e" filled="false" stroked="true" strokeweight=".47998pt" strokecolor="#000000">
                <v:path arrowok="t"/>
              </v:shape>
            </v:group>
            <v:group style="position:absolute;left:2372;top:-4730;width:20;height:2" coordorigin="2372,-4730" coordsize="20,2">
              <v:shape style="position:absolute;left:2372;top:-4730;width:20;height:2" coordorigin="2372,-4730" coordsize="20,0" path="m2372,-4730l2391,-4730e" filled="false" stroked="true" strokeweight=".47998pt" strokecolor="#000000">
                <v:path arrowok="t"/>
              </v:shape>
            </v:group>
            <v:group style="position:absolute;left:2391;top:-4730;width:20;height:2" coordorigin="2391,-4730" coordsize="20,2">
              <v:shape style="position:absolute;left:2391;top:-4730;width:20;height:2" coordorigin="2391,-4730" coordsize="20,0" path="m2391,-4730l2410,-4730e" filled="false" stroked="true" strokeweight=".47998pt" strokecolor="#000000">
                <v:path arrowok="t"/>
              </v:shape>
            </v:group>
            <v:group style="position:absolute;left:2410;top:-4730;width:20;height:2" coordorigin="2410,-4730" coordsize="20,2">
              <v:shape style="position:absolute;left:2410;top:-4730;width:20;height:2" coordorigin="2410,-4730" coordsize="20,0" path="m2410,-4730l2429,-4730e" filled="false" stroked="true" strokeweight=".47998pt" strokecolor="#000000">
                <v:path arrowok="t"/>
              </v:shape>
            </v:group>
            <v:group style="position:absolute;left:2429;top:-4730;width:20;height:2" coordorigin="2429,-4730" coordsize="20,2">
              <v:shape style="position:absolute;left:2429;top:-4730;width:20;height:2" coordorigin="2429,-4730" coordsize="20,0" path="m2429,-4730l2448,-4730e" filled="false" stroked="true" strokeweight=".47998pt" strokecolor="#000000">
                <v:path arrowok="t"/>
              </v:shape>
            </v:group>
            <v:group style="position:absolute;left:2448;top:-4730;width:20;height:2" coordorigin="2448,-4730" coordsize="20,2">
              <v:shape style="position:absolute;left:2448;top:-4730;width:20;height:2" coordorigin="2448,-4730" coordsize="20,0" path="m2448,-4730l2468,-4730e" filled="false" stroked="true" strokeweight=".47998pt" strokecolor="#000000">
                <v:path arrowok="t"/>
              </v:shape>
            </v:group>
            <v:group style="position:absolute;left:2468;top:-4730;width:20;height:2" coordorigin="2468,-4730" coordsize="20,2">
              <v:shape style="position:absolute;left:2468;top:-4730;width:20;height:2" coordorigin="2468,-4730" coordsize="20,0" path="m2468,-4730l2487,-4730e" filled="false" stroked="true" strokeweight=".47998pt" strokecolor="#000000">
                <v:path arrowok="t"/>
              </v:shape>
            </v:group>
            <v:group style="position:absolute;left:2487;top:-4730;width:20;height:2" coordorigin="2487,-4730" coordsize="20,2">
              <v:shape style="position:absolute;left:2487;top:-4730;width:20;height:2" coordorigin="2487,-4730" coordsize="20,0" path="m2487,-4730l2506,-4730e" filled="false" stroked="true" strokeweight=".47998pt" strokecolor="#000000">
                <v:path arrowok="t"/>
              </v:shape>
            </v:group>
            <v:group style="position:absolute;left:2506;top:-4730;width:20;height:2" coordorigin="2506,-4730" coordsize="20,2">
              <v:shape style="position:absolute;left:2506;top:-4730;width:20;height:2" coordorigin="2506,-4730" coordsize="20,0" path="m2506,-4730l2525,-4730e" filled="false" stroked="true" strokeweight=".47998pt" strokecolor="#000000">
                <v:path arrowok="t"/>
              </v:shape>
            </v:group>
            <v:group style="position:absolute;left:2525;top:-4730;width:20;height:2" coordorigin="2525,-4730" coordsize="20,2">
              <v:shape style="position:absolute;left:2525;top:-4730;width:20;height:2" coordorigin="2525,-4730" coordsize="20,0" path="m2525,-4730l2544,-4730e" filled="false" stroked="true" strokeweight=".47998pt" strokecolor="#000000">
                <v:path arrowok="t"/>
              </v:shape>
            </v:group>
            <v:group style="position:absolute;left:2544;top:-4730;width:20;height:2" coordorigin="2544,-4730" coordsize="20,2">
              <v:shape style="position:absolute;left:2544;top:-4730;width:20;height:2" coordorigin="2544,-4730" coordsize="20,0" path="m2544,-4730l2564,-4730e" filled="false" stroked="true" strokeweight=".47998pt" strokecolor="#000000">
                <v:path arrowok="t"/>
              </v:shape>
            </v:group>
            <v:group style="position:absolute;left:2564;top:-4730;width:20;height:2" coordorigin="2564,-4730" coordsize="20,2">
              <v:shape style="position:absolute;left:2564;top:-4730;width:20;height:2" coordorigin="2564,-4730" coordsize="20,0" path="m2564,-4730l2583,-4730e" filled="false" stroked="true" strokeweight=".47998pt" strokecolor="#000000">
                <v:path arrowok="t"/>
              </v:shape>
            </v:group>
            <v:group style="position:absolute;left:2583;top:-4730;width:20;height:2" coordorigin="2583,-4730" coordsize="20,2">
              <v:shape style="position:absolute;left:2583;top:-4730;width:20;height:2" coordorigin="2583,-4730" coordsize="20,0" path="m2583,-4730l2602,-4730e" filled="false" stroked="true" strokeweight=".47998pt" strokecolor="#000000">
                <v:path arrowok="t"/>
              </v:shape>
            </v:group>
            <v:group style="position:absolute;left:2602;top:-4730;width:20;height:2" coordorigin="2602,-4730" coordsize="20,2">
              <v:shape style="position:absolute;left:2602;top:-4730;width:20;height:2" coordorigin="2602,-4730" coordsize="20,0" path="m2602,-4730l2621,-4730e" filled="false" stroked="true" strokeweight=".47998pt" strokecolor="#000000">
                <v:path arrowok="t"/>
              </v:shape>
            </v:group>
            <v:group style="position:absolute;left:2621;top:-4730;width:20;height:2" coordorigin="2621,-4730" coordsize="20,2">
              <v:shape style="position:absolute;left:2621;top:-4730;width:20;height:2" coordorigin="2621,-4730" coordsize="20,0" path="m2621,-4730l2640,-4730e" filled="false" stroked="true" strokeweight=".47998pt" strokecolor="#000000">
                <v:path arrowok="t"/>
              </v:shape>
            </v:group>
            <v:group style="position:absolute;left:2640;top:-4730;width:20;height:2" coordorigin="2640,-4730" coordsize="20,2">
              <v:shape style="position:absolute;left:2640;top:-4730;width:20;height:2" coordorigin="2640,-4730" coordsize="20,0" path="m2640,-4730l2660,-4730e" filled="false" stroked="true" strokeweight=".47998pt" strokecolor="#000000">
                <v:path arrowok="t"/>
              </v:shape>
            </v:group>
            <v:group style="position:absolute;left:2660;top:-4730;width:20;height:2" coordorigin="2660,-4730" coordsize="20,2">
              <v:shape style="position:absolute;left:2660;top:-4730;width:20;height:2" coordorigin="2660,-4730" coordsize="20,0" path="m2660,-4730l2679,-4730e" filled="false" stroked="true" strokeweight=".47998pt" strokecolor="#000000">
                <v:path arrowok="t"/>
              </v:shape>
            </v:group>
            <v:group style="position:absolute;left:2679;top:-4730;width:20;height:2" coordorigin="2679,-4730" coordsize="20,2">
              <v:shape style="position:absolute;left:2679;top:-4730;width:20;height:2" coordorigin="2679,-4730" coordsize="20,0" path="m2679,-4730l2698,-4730e" filled="false" stroked="true" strokeweight=".47998pt" strokecolor="#000000">
                <v:path arrowok="t"/>
              </v:shape>
            </v:group>
            <v:group style="position:absolute;left:2698;top:-4730;width:20;height:2" coordorigin="2698,-4730" coordsize="20,2">
              <v:shape style="position:absolute;left:2698;top:-4730;width:20;height:2" coordorigin="2698,-4730" coordsize="20,0" path="m2698,-4730l2717,-4730e" filled="false" stroked="true" strokeweight=".47998pt" strokecolor="#000000">
                <v:path arrowok="t"/>
              </v:shape>
            </v:group>
            <v:group style="position:absolute;left:2717;top:-4730;width:20;height:2" coordorigin="2717,-4730" coordsize="20,2">
              <v:shape style="position:absolute;left:2717;top:-4730;width:20;height:2" coordorigin="2717,-4730" coordsize="20,0" path="m2717,-4730l2736,-4730e" filled="false" stroked="true" strokeweight=".47998pt" strokecolor="#000000">
                <v:path arrowok="t"/>
              </v:shape>
            </v:group>
            <v:group style="position:absolute;left:2736;top:-4730;width:20;height:2" coordorigin="2736,-4730" coordsize="20,2">
              <v:shape style="position:absolute;left:2736;top:-4730;width:20;height:2" coordorigin="2736,-4730" coordsize="20,0" path="m2736,-4730l2756,-4730e" filled="false" stroked="true" strokeweight=".47998pt" strokecolor="#000000">
                <v:path arrowok="t"/>
              </v:shape>
            </v:group>
            <v:group style="position:absolute;left:2756;top:-4730;width:12;height:2" coordorigin="2756,-4730" coordsize="12,2">
              <v:shape style="position:absolute;left:2756;top:-4730;width:12;height:2" coordorigin="2756,-4730" coordsize="12,0" path="m2756,-4730l2768,-4730e" filled="false" stroked="true" strokeweight=".47998pt" strokecolor="#000000">
                <v:path arrowok="t"/>
              </v:shape>
            </v:group>
            <v:group style="position:absolute;left:2768;top:-4730;width:10;height:2" coordorigin="2768,-4730" coordsize="10,2">
              <v:shape style="position:absolute;left:2768;top:-4730;width:10;height:2" coordorigin="2768,-4730" coordsize="10,0" path="m2768,-4730l2777,-4730e" filled="false" stroked="true" strokeweight=".47998pt" strokecolor="#000000">
                <v:path arrowok="t"/>
              </v:shape>
            </v:group>
            <v:group style="position:absolute;left:2777;top:-4730;width:20;height:2" coordorigin="2777,-4730" coordsize="20,2">
              <v:shape style="position:absolute;left:2777;top:-4730;width:20;height:2" coordorigin="2777,-4730" coordsize="20,0" path="m2777,-4730l2796,-4730e" filled="false" stroked="true" strokeweight=".47998pt" strokecolor="#000000">
                <v:path arrowok="t"/>
              </v:shape>
            </v:group>
            <v:group style="position:absolute;left:2796;top:-4730;width:20;height:2" coordorigin="2796,-4730" coordsize="20,2">
              <v:shape style="position:absolute;left:2796;top:-4730;width:20;height:2" coordorigin="2796,-4730" coordsize="20,0" path="m2796,-4730l2816,-4730e" filled="false" stroked="true" strokeweight=".47998pt" strokecolor="#000000">
                <v:path arrowok="t"/>
              </v:shape>
            </v:group>
            <v:group style="position:absolute;left:2816;top:-4730;width:20;height:2" coordorigin="2816,-4730" coordsize="20,2">
              <v:shape style="position:absolute;left:2816;top:-4730;width:20;height:2" coordorigin="2816,-4730" coordsize="20,0" path="m2816,-4730l2835,-4730e" filled="false" stroked="true" strokeweight=".47998pt" strokecolor="#000000">
                <v:path arrowok="t"/>
              </v:shape>
            </v:group>
            <v:group style="position:absolute;left:2835;top:-4730;width:20;height:2" coordorigin="2835,-4730" coordsize="20,2">
              <v:shape style="position:absolute;left:2835;top:-4730;width:20;height:2" coordorigin="2835,-4730" coordsize="20,0" path="m2835,-4730l2854,-4730e" filled="false" stroked="true" strokeweight=".47998pt" strokecolor="#000000">
                <v:path arrowok="t"/>
              </v:shape>
            </v:group>
            <v:group style="position:absolute;left:2854;top:-4730;width:20;height:2" coordorigin="2854,-4730" coordsize="20,2">
              <v:shape style="position:absolute;left:2854;top:-4730;width:20;height:2" coordorigin="2854,-4730" coordsize="20,0" path="m2854,-4730l2873,-4730e" filled="false" stroked="true" strokeweight=".47998pt" strokecolor="#000000">
                <v:path arrowok="t"/>
              </v:shape>
            </v:group>
            <v:group style="position:absolute;left:2873;top:-4730;width:20;height:2" coordorigin="2873,-4730" coordsize="20,2">
              <v:shape style="position:absolute;left:2873;top:-4730;width:20;height:2" coordorigin="2873,-4730" coordsize="20,0" path="m2873,-4730l2892,-4730e" filled="false" stroked="true" strokeweight=".47998pt" strokecolor="#000000">
                <v:path arrowok="t"/>
              </v:shape>
            </v:group>
            <v:group style="position:absolute;left:2892;top:-4730;width:20;height:2" coordorigin="2892,-4730" coordsize="20,2">
              <v:shape style="position:absolute;left:2892;top:-4730;width:20;height:2" coordorigin="2892,-4730" coordsize="20,0" path="m2892,-4730l2912,-4730e" filled="false" stroked="true" strokeweight=".47998pt" strokecolor="#000000">
                <v:path arrowok="t"/>
              </v:shape>
            </v:group>
            <v:group style="position:absolute;left:2912;top:-4730;width:20;height:2" coordorigin="2912,-4730" coordsize="20,2">
              <v:shape style="position:absolute;left:2912;top:-4730;width:20;height:2" coordorigin="2912,-4730" coordsize="20,0" path="m2912,-4730l2931,-4730e" filled="false" stroked="true" strokeweight=".47998pt" strokecolor="#000000">
                <v:path arrowok="t"/>
              </v:shape>
            </v:group>
            <v:group style="position:absolute;left:2931;top:-4730;width:20;height:2" coordorigin="2931,-4730" coordsize="20,2">
              <v:shape style="position:absolute;left:2931;top:-4730;width:20;height:2" coordorigin="2931,-4730" coordsize="20,0" path="m2931,-4730l2950,-4730e" filled="false" stroked="true" strokeweight=".47998pt" strokecolor="#000000">
                <v:path arrowok="t"/>
              </v:shape>
            </v:group>
            <v:group style="position:absolute;left:2950;top:-4730;width:20;height:2" coordorigin="2950,-4730" coordsize="20,2">
              <v:shape style="position:absolute;left:2950;top:-4730;width:20;height:2" coordorigin="2950,-4730" coordsize="20,0" path="m2950,-4730l2969,-4730e" filled="false" stroked="true" strokeweight=".47998pt" strokecolor="#000000">
                <v:path arrowok="t"/>
              </v:shape>
            </v:group>
            <v:group style="position:absolute;left:2969;top:-4730;width:20;height:2" coordorigin="2969,-4730" coordsize="20,2">
              <v:shape style="position:absolute;left:2969;top:-4730;width:20;height:2" coordorigin="2969,-4730" coordsize="20,0" path="m2969,-4730l2988,-4730e" filled="false" stroked="true" strokeweight=".47998pt" strokecolor="#000000">
                <v:path arrowok="t"/>
              </v:shape>
            </v:group>
            <v:group style="position:absolute;left:2988;top:-4730;width:20;height:2" coordorigin="2988,-4730" coordsize="20,2">
              <v:shape style="position:absolute;left:2988;top:-4730;width:20;height:2" coordorigin="2988,-4730" coordsize="20,0" path="m2988,-4730l3008,-4730e" filled="false" stroked="true" strokeweight=".47998pt" strokecolor="#000000">
                <v:path arrowok="t"/>
              </v:shape>
            </v:group>
            <v:group style="position:absolute;left:3008;top:-4730;width:20;height:2" coordorigin="3008,-4730" coordsize="20,2">
              <v:shape style="position:absolute;left:3008;top:-4730;width:20;height:2" coordorigin="3008,-4730" coordsize="20,0" path="m3008,-4730l3027,-4730e" filled="false" stroked="true" strokeweight=".47998pt" strokecolor="#000000">
                <v:path arrowok="t"/>
              </v:shape>
            </v:group>
            <v:group style="position:absolute;left:3027;top:-4730;width:20;height:2" coordorigin="3027,-4730" coordsize="20,2">
              <v:shape style="position:absolute;left:3027;top:-4730;width:20;height:2" coordorigin="3027,-4730" coordsize="20,0" path="m3027,-4730l3046,-4730e" filled="false" stroked="true" strokeweight=".47998pt" strokecolor="#000000">
                <v:path arrowok="t"/>
              </v:shape>
            </v:group>
            <v:group style="position:absolute;left:3046;top:-4730;width:20;height:2" coordorigin="3046,-4730" coordsize="20,2">
              <v:shape style="position:absolute;left:3046;top:-4730;width:20;height:2" coordorigin="3046,-4730" coordsize="20,0" path="m3046,-4730l3065,-4730e" filled="false" stroked="true" strokeweight=".47998pt" strokecolor="#000000">
                <v:path arrowok="t"/>
              </v:shape>
            </v:group>
            <v:group style="position:absolute;left:3065;top:-4730;width:20;height:2" coordorigin="3065,-4730" coordsize="20,2">
              <v:shape style="position:absolute;left:3065;top:-4730;width:20;height:2" coordorigin="3065,-4730" coordsize="20,0" path="m3065,-4730l3084,-4730e" filled="false" stroked="true" strokeweight=".47998pt" strokecolor="#000000">
                <v:path arrowok="t"/>
              </v:shape>
            </v:group>
            <v:group style="position:absolute;left:3084;top:-4730;width:20;height:2" coordorigin="3084,-4730" coordsize="20,2">
              <v:shape style="position:absolute;left:3084;top:-4730;width:20;height:2" coordorigin="3084,-4730" coordsize="20,0" path="m3084,-4730l3104,-4730e" filled="false" stroked="true" strokeweight=".47998pt" strokecolor="#000000">
                <v:path arrowok="t"/>
              </v:shape>
            </v:group>
            <v:group style="position:absolute;left:3104;top:-4730;width:20;height:2" coordorigin="3104,-4730" coordsize="20,2">
              <v:shape style="position:absolute;left:3104;top:-4730;width:20;height:2" coordorigin="3104,-4730" coordsize="20,0" path="m3104,-4730l3123,-4730e" filled="false" stroked="true" strokeweight=".47998pt" strokecolor="#000000">
                <v:path arrowok="t"/>
              </v:shape>
            </v:group>
            <v:group style="position:absolute;left:3123;top:-4730;width:20;height:2" coordorigin="3123,-4730" coordsize="20,2">
              <v:shape style="position:absolute;left:3123;top:-4730;width:20;height:2" coordorigin="3123,-4730" coordsize="20,0" path="m3123,-4730l3142,-4730e" filled="false" stroked="true" strokeweight=".47998pt" strokecolor="#000000">
                <v:path arrowok="t"/>
              </v:shape>
            </v:group>
            <v:group style="position:absolute;left:3142;top:-4730;width:20;height:2" coordorigin="3142,-4730" coordsize="20,2">
              <v:shape style="position:absolute;left:3142;top:-4730;width:20;height:2" coordorigin="3142,-4730" coordsize="20,0" path="m3142,-4730l3161,-4730e" filled="false" stroked="true" strokeweight=".47998pt" strokecolor="#000000">
                <v:path arrowok="t"/>
              </v:shape>
            </v:group>
            <v:group style="position:absolute;left:3161;top:-4730;width:20;height:2" coordorigin="3161,-4730" coordsize="20,2">
              <v:shape style="position:absolute;left:3161;top:-4730;width:20;height:2" coordorigin="3161,-4730" coordsize="20,0" path="m3161,-4730l3180,-4730e" filled="false" stroked="true" strokeweight=".47998pt" strokecolor="#000000">
                <v:path arrowok="t"/>
              </v:shape>
            </v:group>
            <v:group style="position:absolute;left:3180;top:-4730;width:20;height:2" coordorigin="3180,-4730" coordsize="20,2">
              <v:shape style="position:absolute;left:3180;top:-4730;width:20;height:2" coordorigin="3180,-4730" coordsize="20,0" path="m3180,-4730l3200,-4730e" filled="false" stroked="true" strokeweight=".47998pt" strokecolor="#000000">
                <v:path arrowok="t"/>
              </v:shape>
            </v:group>
            <v:group style="position:absolute;left:3200;top:-4730;width:20;height:2" coordorigin="3200,-4730" coordsize="20,2">
              <v:shape style="position:absolute;left:3200;top:-4730;width:20;height:2" coordorigin="3200,-4730" coordsize="20,0" path="m3200,-4730l3219,-4730e" filled="false" stroked="true" strokeweight=".47998pt" strokecolor="#000000">
                <v:path arrowok="t"/>
              </v:shape>
            </v:group>
            <v:group style="position:absolute;left:3219;top:-4730;width:20;height:2" coordorigin="3219,-4730" coordsize="20,2">
              <v:shape style="position:absolute;left:3219;top:-4730;width:20;height:2" coordorigin="3219,-4730" coordsize="20,0" path="m3219,-4730l3238,-4730e" filled="false" stroked="true" strokeweight=".47998pt" strokecolor="#000000">
                <v:path arrowok="t"/>
              </v:shape>
            </v:group>
            <v:group style="position:absolute;left:3238;top:-4730;width:20;height:2" coordorigin="3238,-4730" coordsize="20,2">
              <v:shape style="position:absolute;left:3238;top:-4730;width:20;height:2" coordorigin="3238,-4730" coordsize="20,0" path="m3238,-4730l3257,-4730e" filled="false" stroked="true" strokeweight=".47998pt" strokecolor="#000000">
                <v:path arrowok="t"/>
              </v:shape>
            </v:group>
            <v:group style="position:absolute;left:3257;top:-4730;width:20;height:2" coordorigin="3257,-4730" coordsize="20,2">
              <v:shape style="position:absolute;left:3257;top:-4730;width:20;height:2" coordorigin="3257,-4730" coordsize="20,0" path="m3257,-4730l3276,-4730e" filled="false" stroked="true" strokeweight=".47998pt" strokecolor="#000000">
                <v:path arrowok="t"/>
              </v:shape>
            </v:group>
            <v:group style="position:absolute;left:3276;top:-4730;width:20;height:2" coordorigin="3276,-4730" coordsize="20,2">
              <v:shape style="position:absolute;left:3276;top:-4730;width:20;height:2" coordorigin="3276,-4730" coordsize="20,0" path="m3276,-4730l3296,-4730e" filled="false" stroked="true" strokeweight=".47998pt" strokecolor="#000000">
                <v:path arrowok="t"/>
              </v:shape>
            </v:group>
            <v:group style="position:absolute;left:3296;top:-4730;width:20;height:2" coordorigin="3296,-4730" coordsize="20,2">
              <v:shape style="position:absolute;left:3296;top:-4730;width:20;height:2" coordorigin="3296,-4730" coordsize="20,0" path="m3296,-4730l3315,-4730e" filled="false" stroked="true" strokeweight=".47998pt" strokecolor="#000000">
                <v:path arrowok="t"/>
              </v:shape>
            </v:group>
            <v:group style="position:absolute;left:3315;top:-4730;width:20;height:2" coordorigin="3315,-4730" coordsize="20,2">
              <v:shape style="position:absolute;left:3315;top:-4730;width:20;height:2" coordorigin="3315,-4730" coordsize="20,0" path="m3315,-4730l3334,-4730e" filled="false" stroked="true" strokeweight=".47998pt" strokecolor="#000000">
                <v:path arrowok="t"/>
              </v:shape>
            </v:group>
            <v:group style="position:absolute;left:3334;top:-4730;width:20;height:2" coordorigin="3334,-4730" coordsize="20,2">
              <v:shape style="position:absolute;left:3334;top:-4730;width:20;height:2" coordorigin="3334,-4730" coordsize="20,0" path="m3334,-4730l3353,-4730e" filled="false" stroked="true" strokeweight=".47998pt" strokecolor="#000000">
                <v:path arrowok="t"/>
              </v:shape>
            </v:group>
            <v:group style="position:absolute;left:3353;top:-4730;width:20;height:2" coordorigin="3353,-4730" coordsize="20,2">
              <v:shape style="position:absolute;left:3353;top:-4730;width:20;height:2" coordorigin="3353,-4730" coordsize="20,0" path="m3353,-4730l3372,-4730e" filled="false" stroked="true" strokeweight=".47998pt" strokecolor="#000000">
                <v:path arrowok="t"/>
              </v:shape>
            </v:group>
            <v:group style="position:absolute;left:3372;top:-4730;width:20;height:2" coordorigin="3372,-4730" coordsize="20,2">
              <v:shape style="position:absolute;left:3372;top:-4730;width:20;height:2" coordorigin="3372,-4730" coordsize="20,0" path="m3372,-4730l3392,-4730e" filled="false" stroked="true" strokeweight=".47998pt" strokecolor="#000000">
                <v:path arrowok="t"/>
              </v:shape>
            </v:group>
            <v:group style="position:absolute;left:3392;top:-4730;width:20;height:2" coordorigin="3392,-4730" coordsize="20,2">
              <v:shape style="position:absolute;left:3392;top:-4730;width:20;height:2" coordorigin="3392,-4730" coordsize="20,0" path="m3392,-4730l3411,-4730e" filled="false" stroked="true" strokeweight=".47998pt" strokecolor="#000000">
                <v:path arrowok="t"/>
              </v:shape>
            </v:group>
            <v:group style="position:absolute;left:3411;top:-4730;width:20;height:2" coordorigin="3411,-4730" coordsize="20,2">
              <v:shape style="position:absolute;left:3411;top:-4730;width:20;height:2" coordorigin="3411,-4730" coordsize="20,0" path="m3411,-4730l3430,-4730e" filled="false" stroked="true" strokeweight=".47998pt" strokecolor="#000000">
                <v:path arrowok="t"/>
              </v:shape>
            </v:group>
            <v:group style="position:absolute;left:3430;top:-4730;width:20;height:2" coordorigin="3430,-4730" coordsize="20,2">
              <v:shape style="position:absolute;left:3430;top:-4730;width:20;height:2" coordorigin="3430,-4730" coordsize="20,0" path="m3430,-4730l3449,-4730e" filled="false" stroked="true" strokeweight=".47998pt" strokecolor="#000000">
                <v:path arrowok="t"/>
              </v:shape>
            </v:group>
            <v:group style="position:absolute;left:3449;top:-4730;width:20;height:2" coordorigin="3449,-4730" coordsize="20,2">
              <v:shape style="position:absolute;left:3449;top:-4730;width:20;height:2" coordorigin="3449,-4730" coordsize="20,0" path="m3449,-4730l3468,-4730e" filled="false" stroked="true" strokeweight=".47998pt" strokecolor="#000000">
                <v:path arrowok="t"/>
              </v:shape>
            </v:group>
            <v:group style="position:absolute;left:3468;top:-4730;width:20;height:2" coordorigin="3468,-4730" coordsize="20,2">
              <v:shape style="position:absolute;left:3468;top:-4730;width:20;height:2" coordorigin="3468,-4730" coordsize="20,0" path="m3468,-4730l3488,-4730e" filled="false" stroked="true" strokeweight=".47998pt" strokecolor="#000000">
                <v:path arrowok="t"/>
              </v:shape>
            </v:group>
            <v:group style="position:absolute;left:3488;top:-4730;width:20;height:2" coordorigin="3488,-4730" coordsize="20,2">
              <v:shape style="position:absolute;left:3488;top:-4730;width:20;height:2" coordorigin="3488,-4730" coordsize="20,0" path="m3488,-4730l3507,-4730e" filled="false" stroked="true" strokeweight=".47998pt" strokecolor="#000000">
                <v:path arrowok="t"/>
              </v:shape>
            </v:group>
            <v:group style="position:absolute;left:3507;top:-4730;width:20;height:2" coordorigin="3507,-4730" coordsize="20,2">
              <v:shape style="position:absolute;left:3507;top:-4730;width:20;height:2" coordorigin="3507,-4730" coordsize="20,0" path="m3507,-4730l3526,-4730e" filled="false" stroked="true" strokeweight=".47998pt" strokecolor="#000000">
                <v:path arrowok="t"/>
              </v:shape>
            </v:group>
            <v:group style="position:absolute;left:3526;top:-4730;width:20;height:2" coordorigin="3526,-4730" coordsize="20,2">
              <v:shape style="position:absolute;left:3526;top:-4730;width:20;height:2" coordorigin="3526,-4730" coordsize="20,0" path="m3526,-4730l3545,-4730e" filled="false" stroked="true" strokeweight=".47998pt" strokecolor="#000000">
                <v:path arrowok="t"/>
              </v:shape>
            </v:group>
            <v:group style="position:absolute;left:3545;top:-4730;width:20;height:2" coordorigin="3545,-4730" coordsize="20,2">
              <v:shape style="position:absolute;left:3545;top:-4730;width:20;height:2" coordorigin="3545,-4730" coordsize="20,0" path="m3545,-4730l3564,-4730e" filled="false" stroked="true" strokeweight=".47998pt" strokecolor="#000000">
                <v:path arrowok="t"/>
              </v:shape>
            </v:group>
            <v:group style="position:absolute;left:3564;top:-4730;width:20;height:2" coordorigin="3564,-4730" coordsize="20,2">
              <v:shape style="position:absolute;left:3564;top:-4730;width:20;height:2" coordorigin="3564,-4730" coordsize="20,0" path="m3564,-4730l3584,-4730e" filled="false" stroked="true" strokeweight=".47998pt" strokecolor="#000000">
                <v:path arrowok="t"/>
              </v:shape>
            </v:group>
            <v:group style="position:absolute;left:3584;top:-4730;width:20;height:2" coordorigin="3584,-4730" coordsize="20,2">
              <v:shape style="position:absolute;left:3584;top:-4730;width:20;height:2" coordorigin="3584,-4730" coordsize="20,0" path="m3584,-4730l3603,-4730e" filled="false" stroked="true" strokeweight=".47998pt" strokecolor="#000000">
                <v:path arrowok="t"/>
              </v:shape>
            </v:group>
            <v:group style="position:absolute;left:3603;top:-4730;width:20;height:2" coordorigin="3603,-4730" coordsize="20,2">
              <v:shape style="position:absolute;left:3603;top:-4730;width:20;height:2" coordorigin="3603,-4730" coordsize="20,0" path="m3603,-4730l3622,-4730e" filled="false" stroked="true" strokeweight=".47998pt" strokecolor="#000000">
                <v:path arrowok="t"/>
              </v:shape>
            </v:group>
            <v:group style="position:absolute;left:3622;top:-4730;width:20;height:2" coordorigin="3622,-4730" coordsize="20,2">
              <v:shape style="position:absolute;left:3622;top:-4730;width:20;height:2" coordorigin="3622,-4730" coordsize="20,0" path="m3622,-4730l3641,-4730e" filled="false" stroked="true" strokeweight=".47998pt" strokecolor="#000000">
                <v:path arrowok="t"/>
              </v:shape>
            </v:group>
            <v:group style="position:absolute;left:3641;top:-4730;width:20;height:2" coordorigin="3641,-4730" coordsize="20,2">
              <v:shape style="position:absolute;left:3641;top:-4730;width:20;height:2" coordorigin="3641,-4730" coordsize="20,0" path="m3641,-4730l3660,-4730e" filled="false" stroked="true" strokeweight=".47998pt" strokecolor="#000000">
                <v:path arrowok="t"/>
              </v:shape>
            </v:group>
            <v:group style="position:absolute;left:3660;top:-4730;width:20;height:2" coordorigin="3660,-4730" coordsize="20,2">
              <v:shape style="position:absolute;left:3660;top:-4730;width:20;height:2" coordorigin="3660,-4730" coordsize="20,0" path="m3660,-4730l3680,-4730e" filled="false" stroked="true" strokeweight=".47998pt" strokecolor="#000000">
                <v:path arrowok="t"/>
              </v:shape>
            </v:group>
            <v:group style="position:absolute;left:3680;top:-4730;width:20;height:2" coordorigin="3680,-4730" coordsize="20,2">
              <v:shape style="position:absolute;left:3680;top:-4730;width:20;height:2" coordorigin="3680,-4730" coordsize="20,0" path="m3680,-4730l3699,-4730e" filled="false" stroked="true" strokeweight=".47998pt" strokecolor="#000000">
                <v:path arrowok="t"/>
              </v:shape>
            </v:group>
            <v:group style="position:absolute;left:3699;top:-4730;width:20;height:2" coordorigin="3699,-4730" coordsize="20,2">
              <v:shape style="position:absolute;left:3699;top:-4730;width:20;height:2" coordorigin="3699,-4730" coordsize="20,0" path="m3699,-4730l3718,-4730e" filled="false" stroked="true" strokeweight=".47998pt" strokecolor="#000000">
                <v:path arrowok="t"/>
              </v:shape>
            </v:group>
            <v:group style="position:absolute;left:3718;top:-4730;width:20;height:2" coordorigin="3718,-4730" coordsize="20,2">
              <v:shape style="position:absolute;left:3718;top:-4730;width:20;height:2" coordorigin="3718,-4730" coordsize="20,0" path="m3718,-4730l3737,-4730e" filled="false" stroked="true" strokeweight=".47998pt" strokecolor="#000000">
                <v:path arrowok="t"/>
              </v:shape>
            </v:group>
            <v:group style="position:absolute;left:3737;top:-4730;width:20;height:2" coordorigin="3737,-4730" coordsize="20,2">
              <v:shape style="position:absolute;left:3737;top:-4730;width:20;height:2" coordorigin="3737,-4730" coordsize="20,0" path="m3737,-4730l3756,-4730e" filled="false" stroked="true" strokeweight=".47998pt" strokecolor="#000000">
                <v:path arrowok="t"/>
              </v:shape>
            </v:group>
            <v:group style="position:absolute;left:3756;top:-4730;width:20;height:2" coordorigin="3756,-4730" coordsize="20,2">
              <v:shape style="position:absolute;left:3756;top:-4730;width:20;height:2" coordorigin="3756,-4730" coordsize="20,0" path="m3756,-4730l3776,-4730e" filled="false" stroked="true" strokeweight=".47998pt" strokecolor="#000000">
                <v:path arrowok="t"/>
              </v:shape>
            </v:group>
            <v:group style="position:absolute;left:3776;top:-4730;width:20;height:2" coordorigin="3776,-4730" coordsize="20,2">
              <v:shape style="position:absolute;left:3776;top:-4730;width:20;height:2" coordorigin="3776,-4730" coordsize="20,0" path="m3776,-4730l3795,-4730e" filled="false" stroked="true" strokeweight=".47998pt" strokecolor="#000000">
                <v:path arrowok="t"/>
              </v:shape>
            </v:group>
            <v:group style="position:absolute;left:3795;top:-4730;width:20;height:2" coordorigin="3795,-4730" coordsize="20,2">
              <v:shape style="position:absolute;left:3795;top:-4730;width:20;height:2" coordorigin="3795,-4730" coordsize="20,0" path="m3795,-4730l3815,-4730e" filled="false" stroked="true" strokeweight=".47998pt" strokecolor="#000000">
                <v:path arrowok="t"/>
              </v:shape>
            </v:group>
            <v:group style="position:absolute;left:3815;top:-4730;width:20;height:2" coordorigin="3815,-4730" coordsize="20,2">
              <v:shape style="position:absolute;left:3815;top:-4730;width:20;height:2" coordorigin="3815,-4730" coordsize="20,0" path="m3815,-4730l3834,-4730e" filled="false" stroked="true" strokeweight=".47998pt" strokecolor="#000000">
                <v:path arrowok="t"/>
              </v:shape>
            </v:group>
            <v:group style="position:absolute;left:3834;top:-4730;width:20;height:2" coordorigin="3834,-4730" coordsize="20,2">
              <v:shape style="position:absolute;left:3834;top:-4730;width:20;height:2" coordorigin="3834,-4730" coordsize="20,0" path="m3834,-4730l3853,-4730e" filled="false" stroked="true" strokeweight=".47998pt" strokecolor="#000000">
                <v:path arrowok="t"/>
              </v:shape>
            </v:group>
            <v:group style="position:absolute;left:3853;top:-4730;width:20;height:2" coordorigin="3853,-4730" coordsize="20,2">
              <v:shape style="position:absolute;left:3853;top:-4730;width:20;height:2" coordorigin="3853,-4730" coordsize="20,0" path="m3853,-4730l3872,-4730e" filled="false" stroked="true" strokeweight=".47998pt" strokecolor="#000000">
                <v:path arrowok="t"/>
              </v:shape>
            </v:group>
            <v:group style="position:absolute;left:3872;top:-4730;width:20;height:2" coordorigin="3872,-4730" coordsize="20,2">
              <v:shape style="position:absolute;left:3872;top:-4730;width:20;height:2" coordorigin="3872,-4730" coordsize="20,0" path="m3872,-4730l3891,-4730e" filled="false" stroked="true" strokeweight=".47998pt" strokecolor="#000000">
                <v:path arrowok="t"/>
              </v:shape>
            </v:group>
            <v:group style="position:absolute;left:3891;top:-4730;width:20;height:2" coordorigin="3891,-4730" coordsize="20,2">
              <v:shape style="position:absolute;left:3891;top:-4730;width:20;height:2" coordorigin="3891,-4730" coordsize="20,0" path="m3891,-4730l3911,-4730e" filled="false" stroked="true" strokeweight=".47998pt" strokecolor="#000000">
                <v:path arrowok="t"/>
              </v:shape>
            </v:group>
            <v:group style="position:absolute;left:3911;top:-4730;width:20;height:2" coordorigin="3911,-4730" coordsize="20,2">
              <v:shape style="position:absolute;left:3911;top:-4730;width:20;height:2" coordorigin="3911,-4730" coordsize="20,0" path="m3911,-4730l3930,-4730e" filled="false" stroked="true" strokeweight=".47998pt" strokecolor="#000000">
                <v:path arrowok="t"/>
              </v:shape>
            </v:group>
            <v:group style="position:absolute;left:3930;top:-4730;width:20;height:2" coordorigin="3930,-4730" coordsize="20,2">
              <v:shape style="position:absolute;left:3930;top:-4730;width:20;height:2" coordorigin="3930,-4730" coordsize="20,0" path="m3930,-4730l3949,-4730e" filled="false" stroked="true" strokeweight=".47998pt" strokecolor="#000000">
                <v:path arrowok="t"/>
              </v:shape>
            </v:group>
            <v:group style="position:absolute;left:3949;top:-4730;width:20;height:2" coordorigin="3949,-4730" coordsize="20,2">
              <v:shape style="position:absolute;left:3949;top:-4730;width:20;height:2" coordorigin="3949,-4730" coordsize="20,0" path="m3949,-4730l3968,-4730e" filled="false" stroked="true" strokeweight=".47998pt" strokecolor="#000000">
                <v:path arrowok="t"/>
              </v:shape>
            </v:group>
            <v:group style="position:absolute;left:3968;top:-4730;width:20;height:2" coordorigin="3968,-4730" coordsize="20,2">
              <v:shape style="position:absolute;left:3968;top:-4730;width:20;height:2" coordorigin="3968,-4730" coordsize="20,0" path="m3968,-4730l3987,-4730e" filled="false" stroked="true" strokeweight=".47998pt" strokecolor="#000000">
                <v:path arrowok="t"/>
              </v:shape>
            </v:group>
            <v:group style="position:absolute;left:3987;top:-4730;width:20;height:2" coordorigin="3987,-4730" coordsize="20,2">
              <v:shape style="position:absolute;left:3987;top:-4730;width:20;height:2" coordorigin="3987,-4730" coordsize="20,0" path="m3987,-4730l4007,-4730e" filled="false" stroked="true" strokeweight=".47998pt" strokecolor="#000000">
                <v:path arrowok="t"/>
              </v:shape>
            </v:group>
            <v:group style="position:absolute;left:4007;top:-4730;width:20;height:2" coordorigin="4007,-4730" coordsize="20,2">
              <v:shape style="position:absolute;left:4007;top:-4730;width:20;height:2" coordorigin="4007,-4730" coordsize="20,0" path="m4007,-4730l4026,-4730e" filled="false" stroked="true" strokeweight=".47998pt" strokecolor="#000000">
                <v:path arrowok="t"/>
              </v:shape>
            </v:group>
            <v:group style="position:absolute;left:4026;top:-4730;width:20;height:2" coordorigin="4026,-4730" coordsize="20,2">
              <v:shape style="position:absolute;left:4026;top:-4730;width:20;height:2" coordorigin="4026,-4730" coordsize="20,0" path="m4026,-4730l4045,-4730e" filled="false" stroked="true" strokeweight=".47998pt" strokecolor="#000000">
                <v:path arrowok="t"/>
              </v:shape>
            </v:group>
            <v:group style="position:absolute;left:4045;top:-4730;width:20;height:2" coordorigin="4045,-4730" coordsize="20,2">
              <v:shape style="position:absolute;left:4045;top:-4730;width:20;height:2" coordorigin="4045,-4730" coordsize="20,0" path="m4045,-4730l4064,-4730e" filled="false" stroked="true" strokeweight=".47998pt" strokecolor="#000000">
                <v:path arrowok="t"/>
              </v:shape>
            </v:group>
            <v:group style="position:absolute;left:4064;top:-4730;width:20;height:2" coordorigin="4064,-4730" coordsize="20,2">
              <v:shape style="position:absolute;left:4064;top:-4730;width:20;height:2" coordorigin="4064,-4730" coordsize="20,0" path="m4064,-4730l4083,-4730e" filled="false" stroked="true" strokeweight=".47998pt" strokecolor="#000000">
                <v:path arrowok="t"/>
              </v:shape>
            </v:group>
            <v:group style="position:absolute;left:4083;top:-4730;width:20;height:2" coordorigin="4083,-4730" coordsize="20,2">
              <v:shape style="position:absolute;left:4083;top:-4730;width:20;height:2" coordorigin="4083,-4730" coordsize="20,0" path="m4083,-4730l4103,-4730e" filled="false" stroked="true" strokeweight=".47998pt" strokecolor="#000000">
                <v:path arrowok="t"/>
              </v:shape>
            </v:group>
            <v:group style="position:absolute;left:4103;top:-4730;width:20;height:2" coordorigin="4103,-4730" coordsize="20,2">
              <v:shape style="position:absolute;left:4103;top:-4730;width:20;height:2" coordorigin="4103,-4730" coordsize="20,0" path="m4103,-4730l4122,-4730e" filled="false" stroked="true" strokeweight=".47998pt" strokecolor="#000000">
                <v:path arrowok="t"/>
              </v:shape>
            </v:group>
            <v:group style="position:absolute;left:4122;top:-4730;width:20;height:2" coordorigin="4122,-4730" coordsize="20,2">
              <v:shape style="position:absolute;left:4122;top:-4730;width:20;height:2" coordorigin="4122,-4730" coordsize="20,0" path="m4122,-4730l4141,-4730e" filled="false" stroked="true" strokeweight=".47998pt" strokecolor="#000000">
                <v:path arrowok="t"/>
              </v:shape>
            </v:group>
            <v:group style="position:absolute;left:4141;top:-4730;width:20;height:2" coordorigin="4141,-4730" coordsize="20,2">
              <v:shape style="position:absolute;left:4141;top:-4730;width:20;height:2" coordorigin="4141,-4730" coordsize="20,0" path="m4141,-4730l4160,-4730e" filled="false" stroked="true" strokeweight=".47998pt" strokecolor="#000000">
                <v:path arrowok="t"/>
              </v:shape>
            </v:group>
            <v:group style="position:absolute;left:4160;top:-4730;width:20;height:2" coordorigin="4160,-4730" coordsize="20,2">
              <v:shape style="position:absolute;left:4160;top:-4730;width:20;height:2" coordorigin="4160,-4730" coordsize="20,0" path="m4160,-4730l4179,-4730e" filled="false" stroked="true" strokeweight=".47998pt" strokecolor="#000000">
                <v:path arrowok="t"/>
              </v:shape>
            </v:group>
            <v:group style="position:absolute;left:4179;top:-4730;width:20;height:2" coordorigin="4179,-4730" coordsize="20,2">
              <v:shape style="position:absolute;left:4179;top:-4730;width:20;height:2" coordorigin="4179,-4730" coordsize="20,0" path="m4179,-4730l4199,-4730e" filled="false" stroked="true" strokeweight=".47998pt" strokecolor="#000000">
                <v:path arrowok="t"/>
              </v:shape>
            </v:group>
            <v:group style="position:absolute;left:4199;top:-4730;width:20;height:2" coordorigin="4199,-4730" coordsize="20,2">
              <v:shape style="position:absolute;left:4199;top:-4730;width:20;height:2" coordorigin="4199,-4730" coordsize="20,0" path="m4199,-4730l4218,-4730e" filled="false" stroked="true" strokeweight=".47998pt" strokecolor="#000000">
                <v:path arrowok="t"/>
              </v:shape>
            </v:group>
            <v:group style="position:absolute;left:4218;top:-4730;width:20;height:2" coordorigin="4218,-4730" coordsize="20,2">
              <v:shape style="position:absolute;left:4218;top:-4730;width:20;height:2" coordorigin="4218,-4730" coordsize="20,0" path="m4218,-4730l4237,-4730e" filled="false" stroked="true" strokeweight=".47998pt" strokecolor="#000000">
                <v:path arrowok="t"/>
              </v:shape>
            </v:group>
            <v:group style="position:absolute;left:4237;top:-4730;width:20;height:2" coordorigin="4237,-4730" coordsize="20,2">
              <v:shape style="position:absolute;left:4237;top:-4730;width:20;height:2" coordorigin="4237,-4730" coordsize="20,0" path="m4237,-4730l4256,-4730e" filled="false" stroked="true" strokeweight=".47998pt" strokecolor="#000000">
                <v:path arrowok="t"/>
              </v:shape>
            </v:group>
            <v:group style="position:absolute;left:4256;top:-4730;width:20;height:2" coordorigin="4256,-4730" coordsize="20,2">
              <v:shape style="position:absolute;left:4256;top:-4730;width:20;height:2" coordorigin="4256,-4730" coordsize="20,0" path="m4256,-4730l4275,-4730e" filled="false" stroked="true" strokeweight=".47998pt" strokecolor="#000000">
                <v:path arrowok="t"/>
              </v:shape>
            </v:group>
            <v:group style="position:absolute;left:4275;top:-4730;width:20;height:2" coordorigin="4275,-4730" coordsize="20,2">
              <v:shape style="position:absolute;left:4275;top:-4730;width:20;height:2" coordorigin="4275,-4730" coordsize="20,0" path="m4275,-4730l4295,-4730e" filled="false" stroked="true" strokeweight=".47998pt" strokecolor="#000000">
                <v:path arrowok="t"/>
              </v:shape>
            </v:group>
            <v:group style="position:absolute;left:4295;top:-4730;width:20;height:2" coordorigin="4295,-4730" coordsize="20,2">
              <v:shape style="position:absolute;left:4295;top:-4730;width:20;height:2" coordorigin="4295,-4730" coordsize="20,0" path="m4295,-4730l4314,-4730e" filled="false" stroked="true" strokeweight=".47998pt" strokecolor="#000000">
                <v:path arrowok="t"/>
              </v:shape>
            </v:group>
            <v:group style="position:absolute;left:4314;top:-4730;width:20;height:2" coordorigin="4314,-4730" coordsize="20,2">
              <v:shape style="position:absolute;left:4314;top:-4730;width:20;height:2" coordorigin="4314,-4730" coordsize="20,0" path="m4314,-4730l4333,-4730e" filled="false" stroked="true" strokeweight=".47998pt" strokecolor="#000000">
                <v:path arrowok="t"/>
              </v:shape>
            </v:group>
            <v:group style="position:absolute;left:4333;top:-4730;width:20;height:2" coordorigin="4333,-4730" coordsize="20,2">
              <v:shape style="position:absolute;left:4333;top:-4730;width:20;height:2" coordorigin="4333,-4730" coordsize="20,0" path="m4333,-4730l4352,-4730e" filled="false" stroked="true" strokeweight=".47998pt" strokecolor="#000000">
                <v:path arrowok="t"/>
              </v:shape>
            </v:group>
            <v:group style="position:absolute;left:4352;top:-4730;width:20;height:2" coordorigin="4352,-4730" coordsize="20,2">
              <v:shape style="position:absolute;left:4352;top:-4730;width:20;height:2" coordorigin="4352,-4730" coordsize="20,0" path="m4352,-4730l4371,-4730e" filled="false" stroked="true" strokeweight=".47998pt" strokecolor="#000000">
                <v:path arrowok="t"/>
              </v:shape>
            </v:group>
            <v:group style="position:absolute;left:4371;top:-4730;width:20;height:2" coordorigin="4371,-4730" coordsize="20,2">
              <v:shape style="position:absolute;left:4371;top:-4730;width:20;height:2" coordorigin="4371,-4730" coordsize="20,0" path="m4371,-4730l4391,-4730e" filled="false" stroked="true" strokeweight=".47998pt" strokecolor="#000000">
                <v:path arrowok="t"/>
              </v:shape>
            </v:group>
            <v:group style="position:absolute;left:4391;top:-4730;width:20;height:2" coordorigin="4391,-4730" coordsize="20,2">
              <v:shape style="position:absolute;left:4391;top:-4730;width:20;height:2" coordorigin="4391,-4730" coordsize="20,0" path="m4391,-4730l4410,-4730e" filled="false" stroked="true" strokeweight=".47998pt" strokecolor="#000000">
                <v:path arrowok="t"/>
              </v:shape>
            </v:group>
            <v:group style="position:absolute;left:4410;top:-4730;width:20;height:2" coordorigin="4410,-4730" coordsize="20,2">
              <v:shape style="position:absolute;left:4410;top:-4730;width:20;height:2" coordorigin="4410,-4730" coordsize="20,0" path="m4410,-4730l4429,-4730e" filled="false" stroked="true" strokeweight=".47998pt" strokecolor="#000000">
                <v:path arrowok="t"/>
              </v:shape>
            </v:group>
            <v:group style="position:absolute;left:4429;top:-4730;width:20;height:2" coordorigin="4429,-4730" coordsize="20,2">
              <v:shape style="position:absolute;left:4429;top:-4730;width:20;height:2" coordorigin="4429,-4730" coordsize="20,0" path="m4429,-4730l4448,-4730e" filled="false" stroked="true" strokeweight=".47998pt" strokecolor="#000000">
                <v:path arrowok="t"/>
              </v:shape>
            </v:group>
            <v:group style="position:absolute;left:4448;top:-4730;width:20;height:2" coordorigin="4448,-4730" coordsize="20,2">
              <v:shape style="position:absolute;left:4448;top:-4730;width:20;height:2" coordorigin="4448,-4730" coordsize="20,0" path="m4448,-4730l4467,-4730e" filled="false" stroked="true" strokeweight=".47998pt" strokecolor="#000000">
                <v:path arrowok="t"/>
              </v:shape>
            </v:group>
            <v:group style="position:absolute;left:4467;top:-4730;width:20;height:2" coordorigin="4467,-4730" coordsize="20,2">
              <v:shape style="position:absolute;left:4467;top:-4730;width:20;height:2" coordorigin="4467,-4730" coordsize="20,0" path="m4467,-4730l4487,-4730e" filled="false" stroked="true" strokeweight=".47998pt" strokecolor="#000000">
                <v:path arrowok="t"/>
              </v:shape>
            </v:group>
            <v:group style="position:absolute;left:4487;top:-4730;width:20;height:2" coordorigin="4487,-4730" coordsize="20,2">
              <v:shape style="position:absolute;left:4487;top:-4730;width:20;height:2" coordorigin="4487,-4730" coordsize="20,0" path="m4487,-4730l4506,-4730e" filled="false" stroked="true" strokeweight=".47998pt" strokecolor="#000000">
                <v:path arrowok="t"/>
              </v:shape>
            </v:group>
            <v:group style="position:absolute;left:4506;top:-4730;width:20;height:2" coordorigin="4506,-4730" coordsize="20,2">
              <v:shape style="position:absolute;left:4506;top:-4730;width:20;height:2" coordorigin="4506,-4730" coordsize="20,0" path="m4506,-4730l4525,-4730e" filled="false" stroked="true" strokeweight=".47998pt" strokecolor="#000000">
                <v:path arrowok="t"/>
              </v:shape>
            </v:group>
            <v:group style="position:absolute;left:4525;top:-4730;width:20;height:2" coordorigin="4525,-4730" coordsize="20,2">
              <v:shape style="position:absolute;left:4525;top:-4730;width:20;height:2" coordorigin="4525,-4730" coordsize="20,0" path="m4525,-4730l4544,-4730e" filled="false" stroked="true" strokeweight=".47998pt" strokecolor="#000000">
                <v:path arrowok="t"/>
              </v:shape>
            </v:group>
            <v:group style="position:absolute;left:4544;top:-4730;width:20;height:2" coordorigin="4544,-4730" coordsize="20,2">
              <v:shape style="position:absolute;left:4544;top:-4730;width:20;height:2" coordorigin="4544,-4730" coordsize="20,0" path="m4544,-4730l4563,-4730e" filled="false" stroked="true" strokeweight=".47998pt" strokecolor="#000000">
                <v:path arrowok="t"/>
              </v:shape>
            </v:group>
            <v:group style="position:absolute;left:4563;top:-4730;width:20;height:2" coordorigin="4563,-4730" coordsize="20,2">
              <v:shape style="position:absolute;left:4563;top:-4730;width:20;height:2" coordorigin="4563,-4730" coordsize="20,0" path="m4563,-4730l4583,-4730e" filled="false" stroked="true" strokeweight=".47998pt" strokecolor="#000000">
                <v:path arrowok="t"/>
              </v:shape>
            </v:group>
            <v:group style="position:absolute;left:4583;top:-4730;width:20;height:2" coordorigin="4583,-4730" coordsize="20,2">
              <v:shape style="position:absolute;left:4583;top:-4730;width:20;height:2" coordorigin="4583,-4730" coordsize="20,0" path="m4583,-4730l4602,-4730e" filled="false" stroked="true" strokeweight=".47998pt" strokecolor="#000000">
                <v:path arrowok="t"/>
              </v:shape>
            </v:group>
            <v:group style="position:absolute;left:4602;top:-4730;width:20;height:2" coordorigin="4602,-4730" coordsize="20,2">
              <v:shape style="position:absolute;left:4602;top:-4730;width:20;height:2" coordorigin="4602,-4730" coordsize="20,0" path="m4602,-4730l4621,-4730e" filled="false" stroked="true" strokeweight=".47998pt" strokecolor="#000000">
                <v:path arrowok="t"/>
              </v:shape>
            </v:group>
            <v:group style="position:absolute;left:4621;top:-4730;width:20;height:2" coordorigin="4621,-4730" coordsize="20,2">
              <v:shape style="position:absolute;left:4621;top:-4730;width:20;height:2" coordorigin="4621,-4730" coordsize="20,0" path="m4621,-4730l4640,-4730e" filled="false" stroked="true" strokeweight=".47998pt" strokecolor="#000000">
                <v:path arrowok="t"/>
              </v:shape>
            </v:group>
            <v:group style="position:absolute;left:4640;top:-4730;width:20;height:2" coordorigin="4640,-4730" coordsize="20,2">
              <v:shape style="position:absolute;left:4640;top:-4730;width:20;height:2" coordorigin="4640,-4730" coordsize="20,0" path="m4640,-4730l4659,-4730e" filled="false" stroked="true" strokeweight=".47998pt" strokecolor="#000000">
                <v:path arrowok="t"/>
              </v:shape>
            </v:group>
            <v:group style="position:absolute;left:4659;top:-4730;width:20;height:2" coordorigin="4659,-4730" coordsize="20,2">
              <v:shape style="position:absolute;left:4659;top:-4730;width:20;height:2" coordorigin="4659,-4730" coordsize="20,0" path="m4659,-4730l4679,-4730e" filled="false" stroked="true" strokeweight=".47998pt" strokecolor="#000000">
                <v:path arrowok="t"/>
              </v:shape>
            </v:group>
            <v:group style="position:absolute;left:4679;top:-4730;width:20;height:2" coordorigin="4679,-4730" coordsize="20,2">
              <v:shape style="position:absolute;left:4679;top:-4730;width:20;height:2" coordorigin="4679,-4730" coordsize="20,0" path="m4679,-4730l4698,-4730e" filled="false" stroked="true" strokeweight=".47998pt" strokecolor="#000000">
                <v:path arrowok="t"/>
              </v:shape>
            </v:group>
            <v:group style="position:absolute;left:4698;top:-4730;width:20;height:2" coordorigin="4698,-4730" coordsize="20,2">
              <v:shape style="position:absolute;left:4698;top:-4730;width:20;height:2" coordorigin="4698,-4730" coordsize="20,0" path="m4698,-4730l4717,-4730e" filled="false" stroked="true" strokeweight=".47998pt" strokecolor="#000000">
                <v:path arrowok="t"/>
              </v:shape>
            </v:group>
            <v:group style="position:absolute;left:4717;top:-4730;width:20;height:2" coordorigin="4717,-4730" coordsize="20,2">
              <v:shape style="position:absolute;left:4717;top:-4730;width:20;height:2" coordorigin="4717,-4730" coordsize="20,0" path="m4717,-4730l4736,-4730e" filled="false" stroked="true" strokeweight=".47998pt" strokecolor="#000000">
                <v:path arrowok="t"/>
              </v:shape>
            </v:group>
            <v:group style="position:absolute;left:4736;top:-4730;width:20;height:2" coordorigin="4736,-4730" coordsize="20,2">
              <v:shape style="position:absolute;left:4736;top:-4730;width:20;height:2" coordorigin="4736,-4730" coordsize="20,0" path="m4736,-4730l4755,-4730e" filled="false" stroked="true" strokeweight=".47998pt" strokecolor="#000000">
                <v:path arrowok="t"/>
              </v:shape>
            </v:group>
            <v:group style="position:absolute;left:4755;top:-4730;width:20;height:2" coordorigin="4755,-4730" coordsize="20,2">
              <v:shape style="position:absolute;left:4755;top:-4730;width:20;height:2" coordorigin="4755,-4730" coordsize="20,0" path="m4755,-4730l4775,-4730e" filled="false" stroked="true" strokeweight=".47998pt" strokecolor="#000000">
                <v:path arrowok="t"/>
              </v:shape>
            </v:group>
            <v:group style="position:absolute;left:4775;top:-4730;width:20;height:2" coordorigin="4775,-4730" coordsize="20,2">
              <v:shape style="position:absolute;left:4775;top:-4730;width:20;height:2" coordorigin="4775,-4730" coordsize="20,0" path="m4775,-4730l4794,-4730e" filled="false" stroked="true" strokeweight=".47998pt" strokecolor="#000000">
                <v:path arrowok="t"/>
              </v:shape>
            </v:group>
            <v:group style="position:absolute;left:4794;top:-4730;width:20;height:2" coordorigin="4794,-4730" coordsize="20,2">
              <v:shape style="position:absolute;left:4794;top:-4730;width:20;height:2" coordorigin="4794,-4730" coordsize="20,0" path="m4794,-4730l4813,-4730e" filled="false" stroked="true" strokeweight=".47998pt" strokecolor="#000000">
                <v:path arrowok="t"/>
              </v:shape>
            </v:group>
            <v:group style="position:absolute;left:4813;top:-4730;width:20;height:2" coordorigin="4813,-4730" coordsize="20,2">
              <v:shape style="position:absolute;left:4813;top:-4730;width:20;height:2" coordorigin="4813,-4730" coordsize="20,0" path="m4813,-4730l4832,-4730e" filled="false" stroked="true" strokeweight=".47998pt" strokecolor="#000000">
                <v:path arrowok="t"/>
              </v:shape>
            </v:group>
            <v:group style="position:absolute;left:4832;top:-4730;width:20;height:2" coordorigin="4832,-4730" coordsize="20,2">
              <v:shape style="position:absolute;left:4832;top:-4730;width:20;height:2" coordorigin="4832,-4730" coordsize="20,0" path="m4832,-4730l4851,-4730e" filled="false" stroked="true" strokeweight=".47998pt" strokecolor="#000000">
                <v:path arrowok="t"/>
              </v:shape>
            </v:group>
            <v:group style="position:absolute;left:4851;top:-4730;width:20;height:2" coordorigin="4851,-4730" coordsize="20,2">
              <v:shape style="position:absolute;left:4851;top:-4730;width:20;height:2" coordorigin="4851,-4730" coordsize="20,0" path="m4851,-4730l4871,-4730e" filled="false" stroked="true" strokeweight=".47998pt" strokecolor="#000000">
                <v:path arrowok="t"/>
              </v:shape>
            </v:group>
            <v:group style="position:absolute;left:4871;top:-4730;width:20;height:2" coordorigin="4871,-4730" coordsize="20,2">
              <v:shape style="position:absolute;left:4871;top:-4730;width:20;height:2" coordorigin="4871,-4730" coordsize="20,0" path="m4871,-4730l4890,-4730e" filled="false" stroked="true" strokeweight=".47998pt" strokecolor="#000000">
                <v:path arrowok="t"/>
              </v:shape>
            </v:group>
            <v:group style="position:absolute;left:4890;top:-4730;width:20;height:2" coordorigin="4890,-4730" coordsize="20,2">
              <v:shape style="position:absolute;left:4890;top:-4730;width:20;height:2" coordorigin="4890,-4730" coordsize="20,0" path="m4890,-4730l4909,-4730e" filled="false" stroked="true" strokeweight=".47998pt" strokecolor="#000000">
                <v:path arrowok="t"/>
              </v:shape>
            </v:group>
            <v:group style="position:absolute;left:4909;top:-4730;width:20;height:2" coordorigin="4909,-4730" coordsize="20,2">
              <v:shape style="position:absolute;left:4909;top:-4730;width:20;height:2" coordorigin="4909,-4730" coordsize="20,0" path="m4909,-4730l4928,-4730e" filled="false" stroked="true" strokeweight=".47998pt" strokecolor="#000000">
                <v:path arrowok="t"/>
              </v:shape>
            </v:group>
            <v:group style="position:absolute;left:4928;top:-4730;width:20;height:2" coordorigin="4928,-4730" coordsize="20,2">
              <v:shape style="position:absolute;left:4928;top:-4730;width:20;height:2" coordorigin="4928,-4730" coordsize="20,0" path="m4928,-4730l4947,-4730e" filled="false" stroked="true" strokeweight=".47998pt" strokecolor="#000000">
                <v:path arrowok="t"/>
              </v:shape>
            </v:group>
            <v:group style="position:absolute;left:4947;top:-4730;width:20;height:2" coordorigin="4947,-4730" coordsize="20,2">
              <v:shape style="position:absolute;left:4947;top:-4730;width:20;height:2" coordorigin="4947,-4730" coordsize="20,0" path="m4947,-4730l4967,-4730e" filled="false" stroked="true" strokeweight=".47998pt" strokecolor="#000000">
                <v:path arrowok="t"/>
              </v:shape>
            </v:group>
            <v:group style="position:absolute;left:4967;top:-4730;width:20;height:2" coordorigin="4967,-4730" coordsize="20,2">
              <v:shape style="position:absolute;left:4967;top:-4730;width:20;height:2" coordorigin="4967,-4730" coordsize="20,0" path="m4967,-4730l4986,-4730e" filled="false" stroked="true" strokeweight=".47998pt" strokecolor="#000000">
                <v:path arrowok="t"/>
              </v:shape>
            </v:group>
            <v:group style="position:absolute;left:4986;top:-4730;width:20;height:2" coordorigin="4986,-4730" coordsize="20,2">
              <v:shape style="position:absolute;left:4986;top:-4730;width:20;height:2" coordorigin="4986,-4730" coordsize="20,0" path="m4986,-4730l5005,-4730e" filled="false" stroked="true" strokeweight=".47998pt" strokecolor="#000000">
                <v:path arrowok="t"/>
              </v:shape>
            </v:group>
            <v:group style="position:absolute;left:5005;top:-4730;width:20;height:2" coordorigin="5005,-4730" coordsize="20,2">
              <v:shape style="position:absolute;left:5005;top:-4730;width:20;height:2" coordorigin="5005,-4730" coordsize="20,0" path="m5005,-4730l5024,-4730e" filled="false" stroked="true" strokeweight=".47998pt" strokecolor="#000000">
                <v:path arrowok="t"/>
              </v:shape>
            </v:group>
            <v:group style="position:absolute;left:5024;top:-4730;width:20;height:2" coordorigin="5024,-4730" coordsize="20,2">
              <v:shape style="position:absolute;left:5024;top:-4730;width:20;height:2" coordorigin="5024,-4730" coordsize="20,0" path="m5024,-4730l5043,-4730e" filled="false" stroked="true" strokeweight=".47998pt" strokecolor="#000000">
                <v:path arrowok="t"/>
              </v:shape>
            </v:group>
            <v:group style="position:absolute;left:5043;top:-4730;width:20;height:2" coordorigin="5043,-4730" coordsize="20,2">
              <v:shape style="position:absolute;left:5043;top:-4730;width:20;height:2" coordorigin="5043,-4730" coordsize="20,0" path="m5043,-4730l5063,-4730e" filled="false" stroked="true" strokeweight=".47998pt" strokecolor="#000000">
                <v:path arrowok="t"/>
              </v:shape>
            </v:group>
            <v:group style="position:absolute;left:5063;top:-4730;width:20;height:2" coordorigin="5063,-4730" coordsize="20,2">
              <v:shape style="position:absolute;left:5063;top:-4730;width:20;height:2" coordorigin="5063,-4730" coordsize="20,0" path="m5063,-4730l5082,-4730e" filled="false" stroked="true" strokeweight=".47998pt" strokecolor="#000000">
                <v:path arrowok="t"/>
              </v:shape>
            </v:group>
            <v:group style="position:absolute;left:5082;top:-4730;width:20;height:2" coordorigin="5082,-4730" coordsize="20,2">
              <v:shape style="position:absolute;left:5082;top:-4730;width:20;height:2" coordorigin="5082,-4730" coordsize="20,0" path="m5082,-4730l5101,-4730e" filled="false" stroked="true" strokeweight=".47998pt" strokecolor="#000000">
                <v:path arrowok="t"/>
              </v:shape>
            </v:group>
            <v:group style="position:absolute;left:5101;top:-4730;width:20;height:2" coordorigin="5101,-4730" coordsize="20,2">
              <v:shape style="position:absolute;left:5101;top:-4730;width:20;height:2" coordorigin="5101,-4730" coordsize="20,0" path="m5101,-4730l5120,-4730e" filled="false" stroked="true" strokeweight=".47998pt" strokecolor="#000000">
                <v:path arrowok="t"/>
              </v:shape>
            </v:group>
            <v:group style="position:absolute;left:5120;top:-4730;width:20;height:2" coordorigin="5120,-4730" coordsize="20,2">
              <v:shape style="position:absolute;left:5120;top:-4730;width:20;height:2" coordorigin="5120,-4730" coordsize="20,0" path="m5120,-4730l5139,-4730e" filled="false" stroked="true" strokeweight=".47998pt" strokecolor="#000000">
                <v:path arrowok="t"/>
              </v:shape>
            </v:group>
            <v:group style="position:absolute;left:5139;top:-4730;width:20;height:2" coordorigin="5139,-4730" coordsize="20,2">
              <v:shape style="position:absolute;left:5139;top:-4730;width:20;height:2" coordorigin="5139,-4730" coordsize="20,0" path="m5139,-4730l5159,-4730e" filled="false" stroked="true" strokeweight=".47998pt" strokecolor="#000000">
                <v:path arrowok="t"/>
              </v:shape>
            </v:group>
            <v:group style="position:absolute;left:5159;top:-4730;width:20;height:2" coordorigin="5159,-4730" coordsize="20,2">
              <v:shape style="position:absolute;left:5159;top:-4730;width:20;height:2" coordorigin="5159,-4730" coordsize="20,0" path="m5159,-4730l5178,-4730e" filled="false" stroked="true" strokeweight=".47998pt" strokecolor="#000000">
                <v:path arrowok="t"/>
              </v:shape>
            </v:group>
            <v:group style="position:absolute;left:5178;top:-4730;width:20;height:2" coordorigin="5178,-4730" coordsize="20,2">
              <v:shape style="position:absolute;left:5178;top:-4730;width:20;height:2" coordorigin="5178,-4730" coordsize="20,0" path="m5178,-4730l5197,-4730e" filled="false" stroked="true" strokeweight=".47998pt" strokecolor="#000000">
                <v:path arrowok="t"/>
              </v:shape>
            </v:group>
            <v:group style="position:absolute;left:5197;top:-4730;width:20;height:2" coordorigin="5197,-4730" coordsize="20,2">
              <v:shape style="position:absolute;left:5197;top:-4730;width:20;height:2" coordorigin="5197,-4730" coordsize="20,0" path="m5197,-4730l5216,-4730e" filled="false" stroked="true" strokeweight=".47998pt" strokecolor="#000000">
                <v:path arrowok="t"/>
              </v:shape>
            </v:group>
            <v:group style="position:absolute;left:5216;top:-4730;width:20;height:2" coordorigin="5216,-4730" coordsize="20,2">
              <v:shape style="position:absolute;left:5216;top:-4730;width:20;height:2" coordorigin="5216,-4730" coordsize="20,0" path="m5216,-4730l5235,-4730e" filled="false" stroked="true" strokeweight=".47998pt" strokecolor="#000000">
                <v:path arrowok="t"/>
              </v:shape>
            </v:group>
            <v:group style="position:absolute;left:5235;top:-4730;width:20;height:2" coordorigin="5235,-4730" coordsize="20,2">
              <v:shape style="position:absolute;left:5235;top:-4730;width:20;height:2" coordorigin="5235,-4730" coordsize="20,0" path="m5235,-4730l5255,-4730e" filled="false" stroked="true" strokeweight=".47998pt" strokecolor="#000000">
                <v:path arrowok="t"/>
              </v:shape>
            </v:group>
            <v:group style="position:absolute;left:5255;top:-4730;width:20;height:2" coordorigin="5255,-4730" coordsize="20,2">
              <v:shape style="position:absolute;left:5255;top:-4730;width:20;height:2" coordorigin="5255,-4730" coordsize="20,0" path="m5255,-4730l5274,-4730e" filled="false" stroked="true" strokeweight=".47998pt" strokecolor="#000000">
                <v:path arrowok="t"/>
              </v:shape>
            </v:group>
            <v:group style="position:absolute;left:5274;top:-4730;width:20;height:2" coordorigin="5274,-4730" coordsize="20,2">
              <v:shape style="position:absolute;left:5274;top:-4730;width:20;height:2" coordorigin="5274,-4730" coordsize="20,0" path="m5274,-4730l5293,-4730e" filled="false" stroked="true" strokeweight=".47998pt" strokecolor="#000000">
                <v:path arrowok="t"/>
              </v:shape>
            </v:group>
            <v:group style="position:absolute;left:5293;top:-4730;width:20;height:2" coordorigin="5293,-4730" coordsize="20,2">
              <v:shape style="position:absolute;left:5293;top:-4730;width:20;height:2" coordorigin="5293,-4730" coordsize="20,0" path="m5293,-4730l5312,-4730e" filled="false" stroked="true" strokeweight=".47998pt" strokecolor="#000000">
                <v:path arrowok="t"/>
              </v:shape>
            </v:group>
            <v:group style="position:absolute;left:5312;top:-4730;width:20;height:2" coordorigin="5312,-4730" coordsize="20,2">
              <v:shape style="position:absolute;left:5312;top:-4730;width:20;height:2" coordorigin="5312,-4730" coordsize="20,0" path="m5312,-4730l5331,-4730e" filled="false" stroked="true" strokeweight=".47998pt" strokecolor="#000000">
                <v:path arrowok="t"/>
              </v:shape>
            </v:group>
            <v:group style="position:absolute;left:5331;top:-4730;width:20;height:2" coordorigin="5331,-4730" coordsize="20,2">
              <v:shape style="position:absolute;left:5331;top:-4730;width:20;height:2" coordorigin="5331,-4730" coordsize="20,0" path="m5331,-4730l5351,-4730e" filled="false" stroked="true" strokeweight=".47998pt" strokecolor="#000000">
                <v:path arrowok="t"/>
              </v:shape>
            </v:group>
            <v:group style="position:absolute;left:5351;top:-4730;width:20;height:2" coordorigin="5351,-4730" coordsize="20,2">
              <v:shape style="position:absolute;left:5351;top:-4730;width:20;height:2" coordorigin="5351,-4730" coordsize="20,0" path="m5351,-4730l5370,-4730e" filled="false" stroked="true" strokeweight=".47998pt" strokecolor="#000000">
                <v:path arrowok="t"/>
              </v:shape>
            </v:group>
            <v:group style="position:absolute;left:5370;top:-4730;width:20;height:2" coordorigin="5370,-4730" coordsize="20,2">
              <v:shape style="position:absolute;left:5370;top:-4730;width:20;height:2" coordorigin="5370,-4730" coordsize="20,0" path="m5370,-4730l5389,-4730e" filled="false" stroked="true" strokeweight=".47998pt" strokecolor="#000000">
                <v:path arrowok="t"/>
              </v:shape>
            </v:group>
            <v:group style="position:absolute;left:5389;top:-4730;width:20;height:2" coordorigin="5389,-4730" coordsize="20,2">
              <v:shape style="position:absolute;left:5389;top:-4730;width:20;height:2" coordorigin="5389,-4730" coordsize="20,0" path="m5389,-4730l5408,-4730e" filled="false" stroked="true" strokeweight=".47998pt" strokecolor="#000000">
                <v:path arrowok="t"/>
              </v:shape>
            </v:group>
            <v:group style="position:absolute;left:5408;top:-4730;width:20;height:2" coordorigin="5408,-4730" coordsize="20,2">
              <v:shape style="position:absolute;left:5408;top:-4730;width:20;height:2" coordorigin="5408,-4730" coordsize="20,0" path="m5408,-4730l5427,-4730e" filled="false" stroked="true" strokeweight=".47998pt" strokecolor="#000000">
                <v:path arrowok="t"/>
              </v:shape>
            </v:group>
            <v:group style="position:absolute;left:5427;top:-4730;width:20;height:2" coordorigin="5427,-4730" coordsize="20,2">
              <v:shape style="position:absolute;left:5427;top:-4730;width:20;height:2" coordorigin="5427,-4730" coordsize="20,0" path="m5427,-4730l5447,-4730e" filled="false" stroked="true" strokeweight=".47998pt" strokecolor="#000000">
                <v:path arrowok="t"/>
              </v:shape>
            </v:group>
            <v:group style="position:absolute;left:5447;top:-4730;width:20;height:2" coordorigin="5447,-4730" coordsize="20,2">
              <v:shape style="position:absolute;left:5447;top:-4730;width:20;height:2" coordorigin="5447,-4730" coordsize="20,0" path="m5447,-4730l5466,-4730e" filled="false" stroked="true" strokeweight=".47998pt" strokecolor="#000000">
                <v:path arrowok="t"/>
              </v:shape>
            </v:group>
            <v:group style="position:absolute;left:5466;top:-4730;width:20;height:2" coordorigin="5466,-4730" coordsize="20,2">
              <v:shape style="position:absolute;left:5466;top:-4730;width:20;height:2" coordorigin="5466,-4730" coordsize="20,0" path="m5466,-4730l5485,-4730e" filled="false" stroked="true" strokeweight=".47998pt" strokecolor="#000000">
                <v:path arrowok="t"/>
              </v:shape>
            </v:group>
            <v:group style="position:absolute;left:5485;top:-4730;width:20;height:2" coordorigin="5485,-4730" coordsize="20,2">
              <v:shape style="position:absolute;left:5485;top:-4730;width:20;height:2" coordorigin="5485,-4730" coordsize="20,0" path="m5485,-4730l5504,-4730e" filled="false" stroked="true" strokeweight=".47998pt" strokecolor="#000000">
                <v:path arrowok="t"/>
              </v:shape>
            </v:group>
            <v:group style="position:absolute;left:5504;top:-4730;width:20;height:2" coordorigin="5504,-4730" coordsize="20,2">
              <v:shape style="position:absolute;left:5504;top:-4730;width:20;height:2" coordorigin="5504,-4730" coordsize="20,0" path="m5504,-4730l5523,-4730e" filled="false" stroked="true" strokeweight=".47998pt" strokecolor="#000000">
                <v:path arrowok="t"/>
              </v:shape>
            </v:group>
            <v:group style="position:absolute;left:5523;top:-4730;width:20;height:2" coordorigin="5523,-4730" coordsize="20,2">
              <v:shape style="position:absolute;left:5523;top:-4730;width:20;height:2" coordorigin="5523,-4730" coordsize="20,0" path="m5523,-4730l5543,-4730e" filled="false" stroked="true" strokeweight=".47998pt" strokecolor="#000000">
                <v:path arrowok="t"/>
              </v:shape>
            </v:group>
            <v:group style="position:absolute;left:5543;top:-4730;width:20;height:2" coordorigin="5543,-4730" coordsize="20,2">
              <v:shape style="position:absolute;left:5543;top:-4730;width:20;height:2" coordorigin="5543,-4730" coordsize="20,0" path="m5543,-4730l5562,-4730e" filled="false" stroked="true" strokeweight=".47998pt" strokecolor="#000000">
                <v:path arrowok="t"/>
              </v:shape>
            </v:group>
            <v:group style="position:absolute;left:5562;top:-4730;width:20;height:2" coordorigin="5562,-4730" coordsize="20,2">
              <v:shape style="position:absolute;left:5562;top:-4730;width:20;height:2" coordorigin="5562,-4730" coordsize="20,0" path="m5562,-4730l5581,-4730e" filled="false" stroked="true" strokeweight=".47998pt" strokecolor="#000000">
                <v:path arrowok="t"/>
              </v:shape>
            </v:group>
            <v:group style="position:absolute;left:5581;top:-4730;width:20;height:2" coordorigin="5581,-4730" coordsize="20,2">
              <v:shape style="position:absolute;left:5581;top:-4730;width:20;height:2" coordorigin="5581,-4730" coordsize="20,0" path="m5581,-4730l5600,-4730e" filled="false" stroked="true" strokeweight=".47998pt" strokecolor="#000000">
                <v:path arrowok="t"/>
              </v:shape>
            </v:group>
            <v:group style="position:absolute;left:5600;top:-4730;width:20;height:2" coordorigin="5600,-4730" coordsize="20,2">
              <v:shape style="position:absolute;left:5600;top:-4730;width:20;height:2" coordorigin="5600,-4730" coordsize="20,0" path="m5600,-4730l5619,-4730e" filled="false" stroked="true" strokeweight=".47998pt" strokecolor="#000000">
                <v:path arrowok="t"/>
              </v:shape>
            </v:group>
            <v:group style="position:absolute;left:5619;top:-4730;width:20;height:2" coordorigin="5619,-4730" coordsize="20,2">
              <v:shape style="position:absolute;left:5619;top:-4730;width:20;height:2" coordorigin="5619,-4730" coordsize="20,0" path="m5619,-4730l5639,-4730e" filled="false" stroked="true" strokeweight=".47998pt" strokecolor="#000000">
                <v:path arrowok="t"/>
              </v:shape>
            </v:group>
            <v:group style="position:absolute;left:5639;top:-4730;width:20;height:2" coordorigin="5639,-4730" coordsize="20,2">
              <v:shape style="position:absolute;left:5639;top:-4730;width:20;height:2" coordorigin="5639,-4730" coordsize="20,0" path="m5639,-4730l5658,-4730e" filled="false" stroked="true" strokeweight=".47998pt" strokecolor="#000000">
                <v:path arrowok="t"/>
              </v:shape>
            </v:group>
            <v:group style="position:absolute;left:5658;top:-4730;width:20;height:2" coordorigin="5658,-4730" coordsize="20,2">
              <v:shape style="position:absolute;left:5658;top:-4730;width:20;height:2" coordorigin="5658,-4730" coordsize="20,0" path="m5658,-4730l5677,-4730e" filled="false" stroked="true" strokeweight=".47998pt" strokecolor="#000000">
                <v:path arrowok="t"/>
              </v:shape>
            </v:group>
            <v:group style="position:absolute;left:5677;top:-4730;width:20;height:2" coordorigin="5677,-4730" coordsize="20,2">
              <v:shape style="position:absolute;left:5677;top:-4730;width:20;height:2" coordorigin="5677,-4730" coordsize="20,0" path="m5677,-4730l5696,-4730e" filled="false" stroked="true" strokeweight=".47998pt" strokecolor="#000000">
                <v:path arrowok="t"/>
              </v:shape>
            </v:group>
            <v:group style="position:absolute;left:5696;top:-4730;width:20;height:2" coordorigin="5696,-4730" coordsize="20,2">
              <v:shape style="position:absolute;left:5696;top:-4730;width:20;height:2" coordorigin="5696,-4730" coordsize="20,0" path="m5696,-4730l5715,-4730e" filled="false" stroked="true" strokeweight=".47998pt" strokecolor="#000000">
                <v:path arrowok="t"/>
              </v:shape>
            </v:group>
            <v:group style="position:absolute;left:5715;top:-4730;width:20;height:2" coordorigin="5715,-4730" coordsize="20,2">
              <v:shape style="position:absolute;left:5715;top:-4730;width:20;height:2" coordorigin="5715,-4730" coordsize="20,0" path="m5715,-4730l5735,-4730e" filled="false" stroked="true" strokeweight=".47998pt" strokecolor="#000000">
                <v:path arrowok="t"/>
              </v:shape>
            </v:group>
            <v:group style="position:absolute;left:5735;top:-4730;width:20;height:2" coordorigin="5735,-4730" coordsize="20,2">
              <v:shape style="position:absolute;left:5735;top:-4730;width:20;height:2" coordorigin="5735,-4730" coordsize="20,0" path="m5735,-4730l5754,-4730e" filled="false" stroked="true" strokeweight=".47998pt" strokecolor="#000000">
                <v:path arrowok="t"/>
              </v:shape>
            </v:group>
            <v:group style="position:absolute;left:5754;top:-4730;width:20;height:2" coordorigin="5754,-4730" coordsize="20,2">
              <v:shape style="position:absolute;left:5754;top:-4730;width:20;height:2" coordorigin="5754,-4730" coordsize="20,0" path="m5754,-4730l5773,-4730e" filled="false" stroked="true" strokeweight=".47998pt" strokecolor="#000000">
                <v:path arrowok="t"/>
              </v:shape>
            </v:group>
            <v:group style="position:absolute;left:5773;top:-4730;width:20;height:2" coordorigin="5773,-4730" coordsize="20,2">
              <v:shape style="position:absolute;left:5773;top:-4730;width:20;height:2" coordorigin="5773,-4730" coordsize="20,0" path="m5773,-4730l5792,-4730e" filled="false" stroked="true" strokeweight=".47998pt" strokecolor="#000000">
                <v:path arrowok="t"/>
              </v:shape>
            </v:group>
            <v:group style="position:absolute;left:5792;top:-4730;width:20;height:2" coordorigin="5792,-4730" coordsize="20,2">
              <v:shape style="position:absolute;left:5792;top:-4730;width:20;height:2" coordorigin="5792,-4730" coordsize="20,0" path="m5792,-4730l5811,-4730e" filled="false" stroked="true" strokeweight=".47998pt" strokecolor="#000000">
                <v:path arrowok="t"/>
              </v:shape>
            </v:group>
            <v:group style="position:absolute;left:5811;top:-4730;width:20;height:2" coordorigin="5811,-4730" coordsize="20,2">
              <v:shape style="position:absolute;left:5811;top:-4730;width:20;height:2" coordorigin="5811,-4730" coordsize="20,0" path="m5811,-4730l5831,-4730e" filled="false" stroked="true" strokeweight=".47998pt" strokecolor="#000000">
                <v:path arrowok="t"/>
              </v:shape>
            </v:group>
            <v:group style="position:absolute;left:5831;top:-4730;width:20;height:2" coordorigin="5831,-4730" coordsize="20,2">
              <v:shape style="position:absolute;left:5831;top:-4730;width:20;height:2" coordorigin="5831,-4730" coordsize="20,0" path="m5831,-4730l5850,-4730e" filled="false" stroked="true" strokeweight=".47998pt" strokecolor="#000000">
                <v:path arrowok="t"/>
              </v:shape>
            </v:group>
            <v:group style="position:absolute;left:5850;top:-4730;width:20;height:2" coordorigin="5850,-4730" coordsize="20,2">
              <v:shape style="position:absolute;left:5850;top:-4730;width:20;height:2" coordorigin="5850,-4730" coordsize="20,0" path="m5850,-4730l5869,-4730e" filled="false" stroked="true" strokeweight=".47998pt" strokecolor="#000000">
                <v:path arrowok="t"/>
              </v:shape>
            </v:group>
            <v:group style="position:absolute;left:5869;top:-4730;width:20;height:2" coordorigin="5869,-4730" coordsize="20,2">
              <v:shape style="position:absolute;left:5869;top:-4730;width:20;height:2" coordorigin="5869,-4730" coordsize="20,0" path="m5869,-4730l5888,-4730e" filled="false" stroked="true" strokeweight=".47998pt" strokecolor="#000000">
                <v:path arrowok="t"/>
              </v:shape>
            </v:group>
            <v:group style="position:absolute;left:5888;top:-4730;width:20;height:2" coordorigin="5888,-4730" coordsize="20,2">
              <v:shape style="position:absolute;left:5888;top:-4730;width:20;height:2" coordorigin="5888,-4730" coordsize="20,0" path="m5888,-4730l5907,-4730e" filled="false" stroked="true" strokeweight=".47998pt" strokecolor="#000000">
                <v:path arrowok="t"/>
              </v:shape>
            </v:group>
            <v:group style="position:absolute;left:5907;top:-4730;width:20;height:2" coordorigin="5907,-4730" coordsize="20,2">
              <v:shape style="position:absolute;left:5907;top:-4730;width:20;height:2" coordorigin="5907,-4730" coordsize="20,0" path="m5907,-4730l5927,-4730e" filled="false" stroked="true" strokeweight=".47998pt" strokecolor="#000000">
                <v:path arrowok="t"/>
              </v:shape>
            </v:group>
            <v:group style="position:absolute;left:5927;top:-4730;width:20;height:2" coordorigin="5927,-4730" coordsize="20,2">
              <v:shape style="position:absolute;left:5927;top:-4730;width:20;height:2" coordorigin="5927,-4730" coordsize="20,0" path="m5927,-4730l5946,-4730e" filled="false" stroked="true" strokeweight=".47998pt" strokecolor="#000000">
                <v:path arrowok="t"/>
              </v:shape>
            </v:group>
            <v:group style="position:absolute;left:5946;top:-4730;width:20;height:2" coordorigin="5946,-4730" coordsize="20,2">
              <v:shape style="position:absolute;left:5946;top:-4730;width:20;height:2" coordorigin="5946,-4730" coordsize="20,0" path="m5946,-4730l5965,-4730e" filled="false" stroked="true" strokeweight=".47998pt" strokecolor="#000000">
                <v:path arrowok="t"/>
              </v:shape>
            </v:group>
            <v:group style="position:absolute;left:5965;top:-4730;width:20;height:2" coordorigin="5965,-4730" coordsize="20,2">
              <v:shape style="position:absolute;left:5965;top:-4730;width:20;height:2" coordorigin="5965,-4730" coordsize="20,0" path="m5965,-4730l5984,-4730e" filled="false" stroked="true" strokeweight=".47998pt" strokecolor="#000000">
                <v:path arrowok="t"/>
              </v:shape>
            </v:group>
            <v:group style="position:absolute;left:5984;top:-4730;width:20;height:2" coordorigin="5984,-4730" coordsize="20,2">
              <v:shape style="position:absolute;left:5984;top:-4730;width:20;height:2" coordorigin="5984,-4730" coordsize="20,0" path="m5984,-4730l6003,-4730e" filled="false" stroked="true" strokeweight=".47998pt" strokecolor="#000000">
                <v:path arrowok="t"/>
              </v:shape>
            </v:group>
            <v:group style="position:absolute;left:6003;top:-4730;width:20;height:2" coordorigin="6003,-4730" coordsize="20,2">
              <v:shape style="position:absolute;left:6003;top:-4730;width:20;height:2" coordorigin="6003,-4730" coordsize="20,0" path="m6003,-4730l6023,-4730e" filled="false" stroked="true" strokeweight=".47998pt" strokecolor="#000000">
                <v:path arrowok="t"/>
              </v:shape>
            </v:group>
            <v:group style="position:absolute;left:6023;top:-4730;width:20;height:2" coordorigin="6023,-4730" coordsize="20,2">
              <v:shape style="position:absolute;left:6023;top:-4730;width:20;height:2" coordorigin="6023,-4730" coordsize="20,0" path="m6023,-4730l6042,-4730e" filled="false" stroked="true" strokeweight=".47998pt" strokecolor="#000000">
                <v:path arrowok="t"/>
              </v:shape>
            </v:group>
            <v:group style="position:absolute;left:6042;top:-4730;width:20;height:2" coordorigin="6042,-4730" coordsize="20,2">
              <v:shape style="position:absolute;left:6042;top:-4730;width:20;height:2" coordorigin="6042,-4730" coordsize="20,0" path="m6042,-4730l6061,-4730e" filled="false" stroked="true" strokeweight=".47998pt" strokecolor="#000000">
                <v:path arrowok="t"/>
              </v:shape>
            </v:group>
            <v:group style="position:absolute;left:6061;top:-4730;width:20;height:2" coordorigin="6061,-4730" coordsize="20,2">
              <v:shape style="position:absolute;left:6061;top:-4730;width:20;height:2" coordorigin="6061,-4730" coordsize="20,0" path="m6061,-4730l6080,-4730e" filled="false" stroked="true" strokeweight=".47998pt" strokecolor="#000000">
                <v:path arrowok="t"/>
              </v:shape>
            </v:group>
            <v:group style="position:absolute;left:6080;top:-4730;width:20;height:2" coordorigin="6080,-4730" coordsize="20,2">
              <v:shape style="position:absolute;left:6080;top:-4730;width:20;height:2" coordorigin="6080,-4730" coordsize="20,0" path="m6080,-4730l6099,-4730e" filled="false" stroked="true" strokeweight=".47998pt" strokecolor="#000000">
                <v:path arrowok="t"/>
              </v:shape>
            </v:group>
            <v:group style="position:absolute;left:6099;top:-4730;width:20;height:2" coordorigin="6099,-4730" coordsize="20,2">
              <v:shape style="position:absolute;left:6099;top:-4730;width:20;height:2" coordorigin="6099,-4730" coordsize="20,0" path="m6099,-4730l6119,-4730e" filled="false" stroked="true" strokeweight=".47998pt" strokecolor="#000000">
                <v:path arrowok="t"/>
              </v:shape>
            </v:group>
            <v:group style="position:absolute;left:6119;top:-4730;width:20;height:2" coordorigin="6119,-4730" coordsize="20,2">
              <v:shape style="position:absolute;left:6119;top:-4730;width:20;height:2" coordorigin="6119,-4730" coordsize="20,0" path="m6119,-4730l6138,-4730e" filled="false" stroked="true" strokeweight=".47998pt" strokecolor="#000000">
                <v:path arrowok="t"/>
              </v:shape>
            </v:group>
            <v:group style="position:absolute;left:6138;top:-4730;width:20;height:2" coordorigin="6138,-4730" coordsize="20,2">
              <v:shape style="position:absolute;left:6138;top:-4730;width:20;height:2" coordorigin="6138,-4730" coordsize="20,0" path="m6138,-4730l6157,-4730e" filled="false" stroked="true" strokeweight=".47998pt" strokecolor="#000000">
                <v:path arrowok="t"/>
              </v:shape>
            </v:group>
            <v:group style="position:absolute;left:6157;top:-4730;width:20;height:2" coordorigin="6157,-4730" coordsize="20,2">
              <v:shape style="position:absolute;left:6157;top:-4730;width:20;height:2" coordorigin="6157,-4730" coordsize="20,0" path="m6157,-4730l6176,-4730e" filled="false" stroked="true" strokeweight=".47998pt" strokecolor="#000000">
                <v:path arrowok="t"/>
              </v:shape>
            </v:group>
            <v:group style="position:absolute;left:6176;top:-4730;width:20;height:2" coordorigin="6176,-4730" coordsize="20,2">
              <v:shape style="position:absolute;left:6176;top:-4730;width:20;height:2" coordorigin="6176,-4730" coordsize="20,0" path="m6176,-4730l6195,-4730e" filled="false" stroked="true" strokeweight=".47998pt" strokecolor="#000000">
                <v:path arrowok="t"/>
              </v:shape>
            </v:group>
            <v:group style="position:absolute;left:6195;top:-4730;width:20;height:2" coordorigin="6195,-4730" coordsize="20,2">
              <v:shape style="position:absolute;left:6195;top:-4730;width:20;height:2" coordorigin="6195,-4730" coordsize="20,0" path="m6195,-4730l6215,-4730e" filled="false" stroked="true" strokeweight=".47998pt" strokecolor="#000000">
                <v:path arrowok="t"/>
              </v:shape>
            </v:group>
            <v:group style="position:absolute;left:6215;top:-4730;width:20;height:2" coordorigin="6215,-4730" coordsize="20,2">
              <v:shape style="position:absolute;left:6215;top:-4730;width:20;height:2" coordorigin="6215,-4730" coordsize="20,0" path="m6215,-4730l6234,-4730e" filled="false" stroked="true" strokeweight=".47998pt" strokecolor="#000000">
                <v:path arrowok="t"/>
              </v:shape>
            </v:group>
            <v:group style="position:absolute;left:6234;top:-4730;width:20;height:2" coordorigin="6234,-4730" coordsize="20,2">
              <v:shape style="position:absolute;left:6234;top:-4730;width:20;height:2" coordorigin="6234,-4730" coordsize="20,0" path="m6234,-4730l6253,-4730e" filled="false" stroked="true" strokeweight=".47998pt" strokecolor="#000000">
                <v:path arrowok="t"/>
              </v:shape>
            </v:group>
            <v:group style="position:absolute;left:6253;top:-4730;width:20;height:2" coordorigin="6253,-4730" coordsize="20,2">
              <v:shape style="position:absolute;left:6253;top:-4730;width:20;height:2" coordorigin="6253,-4730" coordsize="20,0" path="m6253,-4730l6272,-4730e" filled="false" stroked="true" strokeweight=".47998pt" strokecolor="#000000">
                <v:path arrowok="t"/>
              </v:shape>
            </v:group>
            <v:group style="position:absolute;left:6272;top:-4730;width:20;height:2" coordorigin="6272,-4730" coordsize="20,2">
              <v:shape style="position:absolute;left:6272;top:-4730;width:20;height:2" coordorigin="6272,-4730" coordsize="20,0" path="m6272,-4730l6291,-4730e" filled="false" stroked="true" strokeweight=".47998pt" strokecolor="#000000">
                <v:path arrowok="t"/>
              </v:shape>
            </v:group>
            <v:group style="position:absolute;left:6291;top:-4730;width:20;height:2" coordorigin="6291,-4730" coordsize="20,2">
              <v:shape style="position:absolute;left:6291;top:-4730;width:20;height:2" coordorigin="6291,-4730" coordsize="20,0" path="m6291,-4730l6311,-4730e" filled="false" stroked="true" strokeweight=".47998pt" strokecolor="#000000">
                <v:path arrowok="t"/>
              </v:shape>
            </v:group>
            <v:group style="position:absolute;left:6311;top:-4730;width:20;height:2" coordorigin="6311,-4730" coordsize="20,2">
              <v:shape style="position:absolute;left:6311;top:-4730;width:20;height:2" coordorigin="6311,-4730" coordsize="20,0" path="m6311,-4730l6330,-4730e" filled="false" stroked="true" strokeweight=".47998pt" strokecolor="#000000">
                <v:path arrowok="t"/>
              </v:shape>
            </v:group>
            <v:group style="position:absolute;left:6330;top:-4730;width:20;height:2" coordorigin="6330,-4730" coordsize="20,2">
              <v:shape style="position:absolute;left:6330;top:-4730;width:20;height:2" coordorigin="6330,-4730" coordsize="20,0" path="m6330,-4730l6349,-4730e" filled="false" stroked="true" strokeweight=".47998pt" strokecolor="#000000">
                <v:path arrowok="t"/>
              </v:shape>
            </v:group>
            <v:group style="position:absolute;left:6349;top:-4730;width:20;height:2" coordorigin="6349,-4730" coordsize="20,2">
              <v:shape style="position:absolute;left:6349;top:-4730;width:20;height:2" coordorigin="6349,-4730" coordsize="20,0" path="m6349,-4730l6369,-4730e" filled="false" stroked="true" strokeweight=".47998pt" strokecolor="#000000">
                <v:path arrowok="t"/>
              </v:shape>
              <v:shape style="position:absolute;left:6369;top:-4735;width:2;height:10" type="#_x0000_t75" stroked="false">
                <v:imagedata r:id="rId1133" o:title=""/>
              </v:shape>
            </v:group>
            <v:group style="position:absolute;left:6371;top:-4730;width:10;height:2" coordorigin="6371,-4730" coordsize="10,2">
              <v:shape style="position:absolute;left:6371;top:-4730;width:10;height:2" coordorigin="6371,-4730" coordsize="10,0" path="m6371,-4730l6381,-4730e" filled="false" stroked="true" strokeweight=".47998pt" strokecolor="#000000">
                <v:path arrowok="t"/>
              </v:shape>
            </v:group>
            <v:group style="position:absolute;left:6381;top:-4730;width:20;height:2" coordorigin="6381,-4730" coordsize="20,2">
              <v:shape style="position:absolute;left:6381;top:-4730;width:20;height:2" coordorigin="6381,-4730" coordsize="20,0" path="m6381,-4730l6400,-4730e" filled="false" stroked="true" strokeweight=".47998pt" strokecolor="#000000">
                <v:path arrowok="t"/>
              </v:shape>
            </v:group>
            <v:group style="position:absolute;left:6400;top:-4730;width:20;height:2" coordorigin="6400,-4730" coordsize="20,2">
              <v:shape style="position:absolute;left:6400;top:-4730;width:20;height:2" coordorigin="6400,-4730" coordsize="20,0" path="m6400,-4730l6419,-4730e" filled="false" stroked="true" strokeweight=".47998pt" strokecolor="#000000">
                <v:path arrowok="t"/>
              </v:shape>
            </v:group>
            <v:group style="position:absolute;left:6419;top:-4730;width:20;height:2" coordorigin="6419,-4730" coordsize="20,2">
              <v:shape style="position:absolute;left:6419;top:-4730;width:20;height:2" coordorigin="6419,-4730" coordsize="20,0" path="m6419,-4730l6438,-4730e" filled="false" stroked="true" strokeweight=".47998pt" strokecolor="#000000">
                <v:path arrowok="t"/>
              </v:shape>
            </v:group>
            <v:group style="position:absolute;left:6438;top:-4730;width:20;height:2" coordorigin="6438,-4730" coordsize="20,2">
              <v:shape style="position:absolute;left:6438;top:-4730;width:20;height:2" coordorigin="6438,-4730" coordsize="20,0" path="m6438,-4730l6457,-4730e" filled="false" stroked="true" strokeweight=".47998pt" strokecolor="#000000">
                <v:path arrowok="t"/>
              </v:shape>
            </v:group>
            <v:group style="position:absolute;left:6457;top:-4730;width:20;height:2" coordorigin="6457,-4730" coordsize="20,2">
              <v:shape style="position:absolute;left:6457;top:-4730;width:20;height:2" coordorigin="6457,-4730" coordsize="20,0" path="m6457,-4730l6477,-4730e" filled="false" stroked="true" strokeweight=".47998pt" strokecolor="#000000">
                <v:path arrowok="t"/>
              </v:shape>
            </v:group>
            <v:group style="position:absolute;left:6477;top:-4730;width:20;height:2" coordorigin="6477,-4730" coordsize="20,2">
              <v:shape style="position:absolute;left:6477;top:-4730;width:20;height:2" coordorigin="6477,-4730" coordsize="20,0" path="m6477,-4730l6496,-4730e" filled="false" stroked="true" strokeweight=".47998pt" strokecolor="#000000">
                <v:path arrowok="t"/>
              </v:shape>
            </v:group>
            <v:group style="position:absolute;left:6496;top:-4730;width:20;height:2" coordorigin="6496,-4730" coordsize="20,2">
              <v:shape style="position:absolute;left:6496;top:-4730;width:20;height:2" coordorigin="6496,-4730" coordsize="20,0" path="m6496,-4730l6515,-4730e" filled="false" stroked="true" strokeweight=".47998pt" strokecolor="#000000">
                <v:path arrowok="t"/>
              </v:shape>
            </v:group>
            <v:group style="position:absolute;left:6515;top:-4730;width:20;height:2" coordorigin="6515,-4730" coordsize="20,2">
              <v:shape style="position:absolute;left:6515;top:-4730;width:20;height:2" coordorigin="6515,-4730" coordsize="20,0" path="m6515,-4730l6534,-4730e" filled="false" stroked="true" strokeweight=".47998pt" strokecolor="#000000">
                <v:path arrowok="t"/>
              </v:shape>
            </v:group>
            <v:group style="position:absolute;left:6534;top:-4730;width:20;height:2" coordorigin="6534,-4730" coordsize="20,2">
              <v:shape style="position:absolute;left:6534;top:-4730;width:20;height:2" coordorigin="6534,-4730" coordsize="20,0" path="m6534,-4730l6553,-4730e" filled="false" stroked="true" strokeweight=".47998pt" strokecolor="#000000">
                <v:path arrowok="t"/>
              </v:shape>
            </v:group>
            <v:group style="position:absolute;left:6553;top:-4730;width:20;height:2" coordorigin="6553,-4730" coordsize="20,2">
              <v:shape style="position:absolute;left:6553;top:-4730;width:20;height:2" coordorigin="6553,-4730" coordsize="20,0" path="m6553,-4730l6573,-4730e" filled="false" stroked="true" strokeweight=".47998pt" strokecolor="#000000">
                <v:path arrowok="t"/>
              </v:shape>
            </v:group>
            <v:group style="position:absolute;left:6573;top:-4730;width:20;height:2" coordorigin="6573,-4730" coordsize="20,2">
              <v:shape style="position:absolute;left:6573;top:-4730;width:20;height:2" coordorigin="6573,-4730" coordsize="20,0" path="m6573,-4730l6592,-4730e" filled="false" stroked="true" strokeweight=".47998pt" strokecolor="#000000">
                <v:path arrowok="t"/>
              </v:shape>
            </v:group>
            <v:group style="position:absolute;left:6592;top:-4730;width:20;height:2" coordorigin="6592,-4730" coordsize="20,2">
              <v:shape style="position:absolute;left:6592;top:-4730;width:20;height:2" coordorigin="6592,-4730" coordsize="20,0" path="m6592,-4730l6611,-4730e" filled="false" stroked="true" strokeweight=".47998pt" strokecolor="#000000">
                <v:path arrowok="t"/>
              </v:shape>
            </v:group>
            <v:group style="position:absolute;left:6611;top:-4730;width:20;height:2" coordorigin="6611,-4730" coordsize="20,2">
              <v:shape style="position:absolute;left:6611;top:-4730;width:20;height:2" coordorigin="6611,-4730" coordsize="20,0" path="m6611,-4730l6630,-4730e" filled="false" stroked="true" strokeweight=".47998pt" strokecolor="#000000">
                <v:path arrowok="t"/>
              </v:shape>
            </v:group>
            <v:group style="position:absolute;left:6630;top:-4730;width:20;height:2" coordorigin="6630,-4730" coordsize="20,2">
              <v:shape style="position:absolute;left:6630;top:-4730;width:20;height:2" coordorigin="6630,-4730" coordsize="20,0" path="m6630,-4730l6649,-4730e" filled="false" stroked="true" strokeweight=".47998pt" strokecolor="#000000">
                <v:path arrowok="t"/>
              </v:shape>
            </v:group>
            <v:group style="position:absolute;left:6649;top:-4730;width:20;height:2" coordorigin="6649,-4730" coordsize="20,2">
              <v:shape style="position:absolute;left:6649;top:-4730;width:20;height:2" coordorigin="6649,-4730" coordsize="20,0" path="m6649,-4730l6669,-4730e" filled="false" stroked="true" strokeweight=".47998pt" strokecolor="#000000">
                <v:path arrowok="t"/>
              </v:shape>
            </v:group>
            <v:group style="position:absolute;left:6669;top:-4730;width:20;height:2" coordorigin="6669,-4730" coordsize="20,2">
              <v:shape style="position:absolute;left:6669;top:-4730;width:20;height:2" coordorigin="6669,-4730" coordsize="20,0" path="m6669,-4730l6688,-4730e" filled="false" stroked="true" strokeweight=".47998pt" strokecolor="#000000">
                <v:path arrowok="t"/>
              </v:shape>
            </v:group>
            <v:group style="position:absolute;left:6688;top:-4730;width:20;height:2" coordorigin="6688,-4730" coordsize="20,2">
              <v:shape style="position:absolute;left:6688;top:-4730;width:20;height:2" coordorigin="6688,-4730" coordsize="20,0" path="m6688,-4730l6707,-4730e" filled="false" stroked="true" strokeweight=".47998pt" strokecolor="#000000">
                <v:path arrowok="t"/>
              </v:shape>
            </v:group>
            <v:group style="position:absolute;left:6707;top:-4730;width:20;height:2" coordorigin="6707,-4730" coordsize="20,2">
              <v:shape style="position:absolute;left:6707;top:-4730;width:20;height:2" coordorigin="6707,-4730" coordsize="20,0" path="m6707,-4730l6726,-4730e" filled="false" stroked="true" strokeweight=".47998pt" strokecolor="#000000">
                <v:path arrowok="t"/>
              </v:shape>
            </v:group>
            <v:group style="position:absolute;left:6726;top:-4730;width:20;height:2" coordorigin="6726,-4730" coordsize="20,2">
              <v:shape style="position:absolute;left:6726;top:-4730;width:20;height:2" coordorigin="6726,-4730" coordsize="20,0" path="m6726,-4730l6745,-4730e" filled="false" stroked="true" strokeweight=".47998pt" strokecolor="#000000">
                <v:path arrowok="t"/>
              </v:shape>
            </v:group>
            <v:group style="position:absolute;left:6745;top:-4730;width:20;height:2" coordorigin="6745,-4730" coordsize="20,2">
              <v:shape style="position:absolute;left:6745;top:-4730;width:20;height:2" coordorigin="6745,-4730" coordsize="20,0" path="m6745,-4730l6765,-4730e" filled="false" stroked="true" strokeweight=".47998pt" strokecolor="#000000">
                <v:path arrowok="t"/>
              </v:shape>
            </v:group>
            <v:group style="position:absolute;left:6765;top:-4730;width:20;height:2" coordorigin="6765,-4730" coordsize="20,2">
              <v:shape style="position:absolute;left:6765;top:-4730;width:20;height:2" coordorigin="6765,-4730" coordsize="20,0" path="m6765,-4730l6784,-4730e" filled="false" stroked="true" strokeweight=".47998pt" strokecolor="#000000">
                <v:path arrowok="t"/>
              </v:shape>
            </v:group>
            <v:group style="position:absolute;left:6784;top:-4730;width:20;height:2" coordorigin="6784,-4730" coordsize="20,2">
              <v:shape style="position:absolute;left:6784;top:-4730;width:20;height:2" coordorigin="6784,-4730" coordsize="20,0" path="m6784,-4730l6803,-4730e" filled="false" stroked="true" strokeweight=".47998pt" strokecolor="#000000">
                <v:path arrowok="t"/>
              </v:shape>
            </v:group>
            <v:group style="position:absolute;left:6803;top:-4730;width:20;height:2" coordorigin="6803,-4730" coordsize="20,2">
              <v:shape style="position:absolute;left:6803;top:-4730;width:20;height:2" coordorigin="6803,-4730" coordsize="20,0" path="m6803,-4730l6822,-4730e" filled="false" stroked="true" strokeweight=".47998pt" strokecolor="#000000">
                <v:path arrowok="t"/>
              </v:shape>
            </v:group>
            <v:group style="position:absolute;left:6822;top:-4730;width:20;height:2" coordorigin="6822,-4730" coordsize="20,2">
              <v:shape style="position:absolute;left:6822;top:-4730;width:20;height:2" coordorigin="6822,-4730" coordsize="20,0" path="m6822,-4730l6841,-4730e" filled="false" stroked="true" strokeweight=".47998pt" strokecolor="#000000">
                <v:path arrowok="t"/>
              </v:shape>
            </v:group>
            <v:group style="position:absolute;left:6841;top:-4730;width:20;height:2" coordorigin="6841,-4730" coordsize="20,2">
              <v:shape style="position:absolute;left:6841;top:-4730;width:20;height:2" coordorigin="6841,-4730" coordsize="20,0" path="m6841,-4730l6861,-4730e" filled="false" stroked="true" strokeweight=".47998pt" strokecolor="#000000">
                <v:path arrowok="t"/>
              </v:shape>
            </v:group>
            <v:group style="position:absolute;left:6861;top:-4730;width:20;height:2" coordorigin="6861,-4730" coordsize="20,2">
              <v:shape style="position:absolute;left:6861;top:-4730;width:20;height:2" coordorigin="6861,-4730" coordsize="20,0" path="m6861,-4730l6880,-4730e" filled="false" stroked="true" strokeweight=".47998pt" strokecolor="#000000">
                <v:path arrowok="t"/>
              </v:shape>
            </v:group>
            <v:group style="position:absolute;left:6880;top:-4730;width:20;height:2" coordorigin="6880,-4730" coordsize="20,2">
              <v:shape style="position:absolute;left:6880;top:-4730;width:20;height:2" coordorigin="6880,-4730" coordsize="20,0" path="m6880,-4730l6899,-4730e" filled="false" stroked="true" strokeweight=".47998pt" strokecolor="#000000">
                <v:path arrowok="t"/>
              </v:shape>
            </v:group>
            <v:group style="position:absolute;left:6899;top:-4730;width:20;height:2" coordorigin="6899,-4730" coordsize="20,2">
              <v:shape style="position:absolute;left:6899;top:-4730;width:20;height:2" coordorigin="6899,-4730" coordsize="20,0" path="m6899,-4730l6918,-4730e" filled="false" stroked="true" strokeweight=".47998pt" strokecolor="#000000">
                <v:path arrowok="t"/>
              </v:shape>
            </v:group>
            <v:group style="position:absolute;left:6918;top:-4730;width:20;height:2" coordorigin="6918,-4730" coordsize="20,2">
              <v:shape style="position:absolute;left:6918;top:-4730;width:20;height:2" coordorigin="6918,-4730" coordsize="20,0" path="m6918,-4730l6937,-4730e" filled="false" stroked="true" strokeweight=".47998pt" strokecolor="#000000">
                <v:path arrowok="t"/>
              </v:shape>
            </v:group>
            <v:group style="position:absolute;left:6937;top:-4730;width:20;height:2" coordorigin="6937,-4730" coordsize="20,2">
              <v:shape style="position:absolute;left:6937;top:-4730;width:20;height:2" coordorigin="6937,-4730" coordsize="20,0" path="m6937,-4730l6957,-4730e" filled="false" stroked="true" strokeweight=".47998pt" strokecolor="#000000">
                <v:path arrowok="t"/>
              </v:shape>
            </v:group>
            <v:group style="position:absolute;left:6957;top:-4730;width:20;height:2" coordorigin="6957,-4730" coordsize="20,2">
              <v:shape style="position:absolute;left:6957;top:-4730;width:20;height:2" coordorigin="6957,-4730" coordsize="20,0" path="m6957,-4730l6976,-4730e" filled="false" stroked="true" strokeweight=".47998pt" strokecolor="#000000">
                <v:path arrowok="t"/>
              </v:shape>
            </v:group>
            <v:group style="position:absolute;left:6976;top:-4730;width:20;height:2" coordorigin="6976,-4730" coordsize="20,2">
              <v:shape style="position:absolute;left:6976;top:-4730;width:20;height:2" coordorigin="6976,-4730" coordsize="20,0" path="m6976,-4730l6995,-4730e" filled="false" stroked="true" strokeweight=".47998pt" strokecolor="#000000">
                <v:path arrowok="t"/>
              </v:shape>
            </v:group>
            <v:group style="position:absolute;left:6995;top:-4730;width:20;height:2" coordorigin="6995,-4730" coordsize="20,2">
              <v:shape style="position:absolute;left:6995;top:-4730;width:20;height:2" coordorigin="6995,-4730" coordsize="20,0" path="m6995,-4730l7014,-4730e" filled="false" stroked="true" strokeweight=".47998pt" strokecolor="#000000">
                <v:path arrowok="t"/>
              </v:shape>
            </v:group>
            <v:group style="position:absolute;left:7014;top:-4730;width:20;height:2" coordorigin="7014,-4730" coordsize="20,2">
              <v:shape style="position:absolute;left:7014;top:-4730;width:20;height:2" coordorigin="7014,-4730" coordsize="20,0" path="m7014,-4730l7033,-4730e" filled="false" stroked="true" strokeweight=".47998pt" strokecolor="#000000">
                <v:path arrowok="t"/>
              </v:shape>
            </v:group>
            <v:group style="position:absolute;left:7033;top:-4730;width:20;height:2" coordorigin="7033,-4730" coordsize="20,2">
              <v:shape style="position:absolute;left:7033;top:-4730;width:20;height:2" coordorigin="7033,-4730" coordsize="20,0" path="m7033,-4730l7053,-4730e" filled="false" stroked="true" strokeweight=".47998pt" strokecolor="#000000">
                <v:path arrowok="t"/>
              </v:shape>
            </v:group>
            <v:group style="position:absolute;left:7053;top:-4730;width:20;height:2" coordorigin="7053,-4730" coordsize="20,2">
              <v:shape style="position:absolute;left:7053;top:-4730;width:20;height:2" coordorigin="7053,-4730" coordsize="20,0" path="m7053,-4730l7072,-4730e" filled="false" stroked="true" strokeweight=".47998pt" strokecolor="#000000">
                <v:path arrowok="t"/>
              </v:shape>
            </v:group>
            <v:group style="position:absolute;left:7072;top:-4730;width:20;height:2" coordorigin="7072,-4730" coordsize="20,2">
              <v:shape style="position:absolute;left:7072;top:-4730;width:20;height:2" coordorigin="7072,-4730" coordsize="20,0" path="m7072,-4730l7091,-4730e" filled="false" stroked="true" strokeweight=".47998pt" strokecolor="#000000">
                <v:path arrowok="t"/>
              </v:shape>
            </v:group>
            <v:group style="position:absolute;left:7091;top:-4730;width:20;height:2" coordorigin="7091,-4730" coordsize="20,2">
              <v:shape style="position:absolute;left:7091;top:-4730;width:20;height:2" coordorigin="7091,-4730" coordsize="20,0" path="m7091,-4730l7110,-4730e" filled="false" stroked="true" strokeweight=".47998pt" strokecolor="#000000">
                <v:path arrowok="t"/>
              </v:shape>
            </v:group>
            <v:group style="position:absolute;left:7110;top:-4730;width:20;height:2" coordorigin="7110,-4730" coordsize="20,2">
              <v:shape style="position:absolute;left:7110;top:-4730;width:20;height:2" coordorigin="7110,-4730" coordsize="20,0" path="m7110,-4730l7129,-4730e" filled="false" stroked="true" strokeweight=".47998pt" strokecolor="#000000">
                <v:path arrowok="t"/>
              </v:shape>
            </v:group>
            <v:group style="position:absolute;left:7129;top:-4730;width:20;height:2" coordorigin="7129,-4730" coordsize="20,2">
              <v:shape style="position:absolute;left:7129;top:-4730;width:20;height:2" coordorigin="7129,-4730" coordsize="20,0" path="m7129,-4730l7149,-4730e" filled="false" stroked="true" strokeweight=".47998pt" strokecolor="#000000">
                <v:path arrowok="t"/>
              </v:shape>
            </v:group>
            <v:group style="position:absolute;left:7149;top:-4730;width:20;height:2" coordorigin="7149,-4730" coordsize="20,2">
              <v:shape style="position:absolute;left:7149;top:-4730;width:20;height:2" coordorigin="7149,-4730" coordsize="20,0" path="m7149,-4730l7168,-4730e" filled="false" stroked="true" strokeweight=".47998pt" strokecolor="#000000">
                <v:path arrowok="t"/>
              </v:shape>
            </v:group>
            <v:group style="position:absolute;left:7168;top:-4730;width:20;height:2" coordorigin="7168,-4730" coordsize="20,2">
              <v:shape style="position:absolute;left:7168;top:-4730;width:20;height:2" coordorigin="7168,-4730" coordsize="20,0" path="m7168,-4730l7187,-4730e" filled="false" stroked="true" strokeweight=".47998pt" strokecolor="#000000">
                <v:path arrowok="t"/>
              </v:shape>
            </v:group>
            <v:group style="position:absolute;left:7187;top:-4730;width:20;height:2" coordorigin="7187,-4730" coordsize="20,2">
              <v:shape style="position:absolute;left:7187;top:-4730;width:20;height:2" coordorigin="7187,-4730" coordsize="20,0" path="m7187,-4730l7206,-4730e" filled="false" stroked="true" strokeweight=".47998pt" strokecolor="#000000">
                <v:path arrowok="t"/>
              </v:shape>
            </v:group>
            <v:group style="position:absolute;left:7206;top:-4730;width:20;height:2" coordorigin="7206,-4730" coordsize="20,2">
              <v:shape style="position:absolute;left:7206;top:-4730;width:20;height:2" coordorigin="7206,-4730" coordsize="20,0" path="m7206,-4730l7225,-4730e" filled="false" stroked="true" strokeweight=".47998pt" strokecolor="#000000">
                <v:path arrowok="t"/>
              </v:shape>
            </v:group>
            <v:group style="position:absolute;left:7225;top:-4730;width:20;height:2" coordorigin="7225,-4730" coordsize="20,2">
              <v:shape style="position:absolute;left:7225;top:-4730;width:20;height:2" coordorigin="7225,-4730" coordsize="20,0" path="m7225,-4730l7245,-4730e" filled="false" stroked="true" strokeweight=".47998pt" strokecolor="#000000">
                <v:path arrowok="t"/>
              </v:shape>
            </v:group>
            <v:group style="position:absolute;left:7245;top:-4730;width:20;height:2" coordorigin="7245,-4730" coordsize="20,2">
              <v:shape style="position:absolute;left:7245;top:-4730;width:20;height:2" coordorigin="7245,-4730" coordsize="20,0" path="m7245,-4730l7264,-4730e" filled="false" stroked="true" strokeweight=".47998pt" strokecolor="#000000">
                <v:path arrowok="t"/>
              </v:shape>
            </v:group>
            <v:group style="position:absolute;left:7264;top:-4730;width:20;height:2" coordorigin="7264,-4730" coordsize="20,2">
              <v:shape style="position:absolute;left:7264;top:-4730;width:20;height:2" coordorigin="7264,-4730" coordsize="20,0" path="m7264,-4730l7283,-4730e" filled="false" stroked="true" strokeweight=".47998pt" strokecolor="#000000">
                <v:path arrowok="t"/>
              </v:shape>
            </v:group>
            <v:group style="position:absolute;left:7283;top:-4730;width:20;height:2" coordorigin="7283,-4730" coordsize="20,2">
              <v:shape style="position:absolute;left:7283;top:-4730;width:20;height:2" coordorigin="7283,-4730" coordsize="20,0" path="m7283,-4730l7302,-4730e" filled="false" stroked="true" strokeweight=".47998pt" strokecolor="#000000">
                <v:path arrowok="t"/>
              </v:shape>
            </v:group>
            <v:group style="position:absolute;left:7302;top:-4730;width:20;height:2" coordorigin="7302,-4730" coordsize="20,2">
              <v:shape style="position:absolute;left:7302;top:-4730;width:20;height:2" coordorigin="7302,-4730" coordsize="20,0" path="m7302,-4730l7321,-4730e" filled="false" stroked="true" strokeweight=".47998pt" strokecolor="#000000">
                <v:path arrowok="t"/>
              </v:shape>
            </v:group>
            <v:group style="position:absolute;left:7321;top:-4730;width:20;height:2" coordorigin="7321,-4730" coordsize="20,2">
              <v:shape style="position:absolute;left:7321;top:-4730;width:20;height:2" coordorigin="7321,-4730" coordsize="20,0" path="m7321,-4730l7341,-4730e" filled="false" stroked="true" strokeweight=".47998pt" strokecolor="#000000">
                <v:path arrowok="t"/>
              </v:shape>
            </v:group>
            <v:group style="position:absolute;left:7341;top:-4730;width:20;height:2" coordorigin="7341,-4730" coordsize="20,2">
              <v:shape style="position:absolute;left:7341;top:-4730;width:20;height:2" coordorigin="7341,-4730" coordsize="20,0" path="m7341,-4730l7360,-4730e" filled="false" stroked="true" strokeweight=".47998pt" strokecolor="#000000">
                <v:path arrowok="t"/>
              </v:shape>
            </v:group>
            <v:group style="position:absolute;left:7360;top:-4730;width:20;height:2" coordorigin="7360,-4730" coordsize="20,2">
              <v:shape style="position:absolute;left:7360;top:-4730;width:20;height:2" coordorigin="7360,-4730" coordsize="20,0" path="m7360,-4730l7379,-4730e" filled="false" stroked="true" strokeweight=".47998pt" strokecolor="#000000">
                <v:path arrowok="t"/>
              </v:shape>
            </v:group>
            <v:group style="position:absolute;left:7379;top:-4730;width:20;height:2" coordorigin="7379,-4730" coordsize="20,2">
              <v:shape style="position:absolute;left:7379;top:-4730;width:20;height:2" coordorigin="7379,-4730" coordsize="20,0" path="m7379,-4730l7398,-4730e" filled="false" stroked="true" strokeweight=".47998pt" strokecolor="#000000">
                <v:path arrowok="t"/>
              </v:shape>
            </v:group>
            <v:group style="position:absolute;left:7398;top:-4730;width:20;height:2" coordorigin="7398,-4730" coordsize="20,2">
              <v:shape style="position:absolute;left:7398;top:-4730;width:20;height:2" coordorigin="7398,-4730" coordsize="20,0" path="m7398,-4730l7417,-4730e" filled="false" stroked="true" strokeweight=".47998pt" strokecolor="#000000">
                <v:path arrowok="t"/>
              </v:shape>
            </v:group>
            <v:group style="position:absolute;left:7417;top:-4730;width:20;height:2" coordorigin="7417,-4730" coordsize="20,2">
              <v:shape style="position:absolute;left:7417;top:-4730;width:20;height:2" coordorigin="7417,-4730" coordsize="20,0" path="m7417,-4730l7437,-4730e" filled="false" stroked="true" strokeweight=".47998pt" strokecolor="#000000">
                <v:path arrowok="t"/>
              </v:shape>
            </v:group>
            <v:group style="position:absolute;left:7437;top:-4730;width:20;height:2" coordorigin="7437,-4730" coordsize="20,2">
              <v:shape style="position:absolute;left:7437;top:-4730;width:20;height:2" coordorigin="7437,-4730" coordsize="20,0" path="m7437,-4730l7456,-4730e" filled="false" stroked="true" strokeweight=".47998pt" strokecolor="#000000">
                <v:path arrowok="t"/>
              </v:shape>
            </v:group>
            <v:group style="position:absolute;left:7456;top:-4730;width:20;height:2" coordorigin="7456,-4730" coordsize="20,2">
              <v:shape style="position:absolute;left:7456;top:-4730;width:20;height:2" coordorigin="7456,-4730" coordsize="20,0" path="m7456,-4730l7475,-4730e" filled="false" stroked="true" strokeweight=".47998pt" strokecolor="#000000">
                <v:path arrowok="t"/>
              </v:shape>
            </v:group>
            <v:group style="position:absolute;left:7475;top:-4730;width:20;height:2" coordorigin="7475,-4730" coordsize="20,2">
              <v:shape style="position:absolute;left:7475;top:-4730;width:20;height:2" coordorigin="7475,-4730" coordsize="20,0" path="m7475,-4730l7494,-4730e" filled="false" stroked="true" strokeweight=".47998pt" strokecolor="#000000">
                <v:path arrowok="t"/>
              </v:shape>
            </v:group>
            <v:group style="position:absolute;left:7494;top:-4730;width:20;height:2" coordorigin="7494,-4730" coordsize="20,2">
              <v:shape style="position:absolute;left:7494;top:-4730;width:20;height:2" coordorigin="7494,-4730" coordsize="20,0" path="m7494,-4730l7513,-4730e" filled="false" stroked="true" strokeweight=".47998pt" strokecolor="#000000">
                <v:path arrowok="t"/>
              </v:shape>
            </v:group>
            <v:group style="position:absolute;left:7513;top:-4730;width:20;height:2" coordorigin="7513,-4730" coordsize="20,2">
              <v:shape style="position:absolute;left:7513;top:-4730;width:20;height:2" coordorigin="7513,-4730" coordsize="20,0" path="m7513,-4730l7533,-4730e" filled="false" stroked="true" strokeweight=".47998pt" strokecolor="#000000">
                <v:path arrowok="t"/>
              </v:shape>
            </v:group>
            <v:group style="position:absolute;left:7533;top:-4730;width:20;height:2" coordorigin="7533,-4730" coordsize="20,2">
              <v:shape style="position:absolute;left:7533;top:-4730;width:20;height:2" coordorigin="7533,-4730" coordsize="20,0" path="m7533,-4730l7552,-4730e" filled="false" stroked="true" strokeweight=".47998pt" strokecolor="#000000">
                <v:path arrowok="t"/>
              </v:shape>
            </v:group>
            <v:group style="position:absolute;left:7552;top:-4730;width:20;height:2" coordorigin="7552,-4730" coordsize="20,2">
              <v:shape style="position:absolute;left:7552;top:-4730;width:20;height:2" coordorigin="7552,-4730" coordsize="20,0" path="m7552,-4730l7571,-4730e" filled="false" stroked="true" strokeweight=".47998pt" strokecolor="#000000">
                <v:path arrowok="t"/>
              </v:shape>
            </v:group>
            <v:group style="position:absolute;left:7571;top:-4730;width:20;height:2" coordorigin="7571,-4730" coordsize="20,2">
              <v:shape style="position:absolute;left:7571;top:-4730;width:20;height:2" coordorigin="7571,-4730" coordsize="20,0" path="m7571,-4730l7590,-4730e" filled="false" stroked="true" strokeweight=".47998pt" strokecolor="#000000">
                <v:path arrowok="t"/>
              </v:shape>
            </v:group>
            <v:group style="position:absolute;left:7590;top:-4730;width:20;height:2" coordorigin="7590,-4730" coordsize="20,2">
              <v:shape style="position:absolute;left:7590;top:-4730;width:20;height:2" coordorigin="7590,-4730" coordsize="20,0" path="m7590,-4730l7609,-4730e" filled="false" stroked="true" strokeweight=".47998pt" strokecolor="#000000">
                <v:path arrowok="t"/>
              </v:shape>
            </v:group>
            <v:group style="position:absolute;left:7609;top:-4730;width:20;height:2" coordorigin="7609,-4730" coordsize="20,2">
              <v:shape style="position:absolute;left:7609;top:-4730;width:20;height:2" coordorigin="7609,-4730" coordsize="20,0" path="m7609,-4730l7629,-4730e" filled="false" stroked="true" strokeweight=".47998pt" strokecolor="#000000">
                <v:path arrowok="t"/>
              </v:shape>
            </v:group>
            <v:group style="position:absolute;left:7629;top:-4730;width:20;height:2" coordorigin="7629,-4730" coordsize="20,2">
              <v:shape style="position:absolute;left:7629;top:-4730;width:20;height:2" coordorigin="7629,-4730" coordsize="20,0" path="m7629,-4730l7648,-4730e" filled="false" stroked="true" strokeweight=".47998pt" strokecolor="#000000">
                <v:path arrowok="t"/>
              </v:shape>
            </v:group>
            <v:group style="position:absolute;left:7648;top:-4730;width:20;height:2" coordorigin="7648,-4730" coordsize="20,2">
              <v:shape style="position:absolute;left:7648;top:-4730;width:20;height:2" coordorigin="7648,-4730" coordsize="20,0" path="m7648,-4730l7667,-4730e" filled="false" stroked="true" strokeweight=".47998pt" strokecolor="#000000">
                <v:path arrowok="t"/>
              </v:shape>
            </v:group>
            <v:group style="position:absolute;left:7667;top:-4730;width:20;height:2" coordorigin="7667,-4730" coordsize="20,2">
              <v:shape style="position:absolute;left:7667;top:-4730;width:20;height:2" coordorigin="7667,-4730" coordsize="20,0" path="m7667,-4730l7686,-4730e" filled="false" stroked="true" strokeweight=".47998pt" strokecolor="#000000">
                <v:path arrowok="t"/>
              </v:shape>
            </v:group>
            <v:group style="position:absolute;left:7686;top:-4730;width:20;height:2" coordorigin="7686,-4730" coordsize="20,2">
              <v:shape style="position:absolute;left:7686;top:-4730;width:20;height:2" coordorigin="7686,-4730" coordsize="20,0" path="m7686,-4730l7705,-4730e" filled="false" stroked="true" strokeweight=".47998pt" strokecolor="#000000">
                <v:path arrowok="t"/>
              </v:shape>
            </v:group>
            <v:group style="position:absolute;left:7705;top:-4730;width:20;height:2" coordorigin="7705,-4730" coordsize="20,2">
              <v:shape style="position:absolute;left:7705;top:-4730;width:20;height:2" coordorigin="7705,-4730" coordsize="20,0" path="m7705,-4730l7725,-4730e" filled="false" stroked="true" strokeweight=".47998pt" strokecolor="#000000">
                <v:path arrowok="t"/>
              </v:shape>
            </v:group>
            <v:group style="position:absolute;left:7725;top:-4730;width:20;height:2" coordorigin="7725,-4730" coordsize="20,2">
              <v:shape style="position:absolute;left:7725;top:-4730;width:20;height:2" coordorigin="7725,-4730" coordsize="20,0" path="m7725,-4730l7744,-4730e" filled="false" stroked="true" strokeweight=".47998pt" strokecolor="#000000">
                <v:path arrowok="t"/>
              </v:shape>
            </v:group>
            <v:group style="position:absolute;left:7744;top:-4730;width:20;height:2" coordorigin="7744,-4730" coordsize="20,2">
              <v:shape style="position:absolute;left:7744;top:-4730;width:20;height:2" coordorigin="7744,-4730" coordsize="20,0" path="m7744,-4730l7763,-4730e" filled="false" stroked="true" strokeweight=".47998pt" strokecolor="#000000">
                <v:path arrowok="t"/>
              </v:shape>
            </v:group>
            <v:group style="position:absolute;left:7763;top:-4730;width:20;height:2" coordorigin="7763,-4730" coordsize="20,2">
              <v:shape style="position:absolute;left:7763;top:-4730;width:20;height:2" coordorigin="7763,-4730" coordsize="20,0" path="m7763,-4730l7782,-4730e" filled="false" stroked="true" strokeweight=".47998pt" strokecolor="#000000">
                <v:path arrowok="t"/>
              </v:shape>
            </v:group>
            <v:group style="position:absolute;left:7782;top:-4730;width:20;height:2" coordorigin="7782,-4730" coordsize="20,2">
              <v:shape style="position:absolute;left:7782;top:-4730;width:20;height:2" coordorigin="7782,-4730" coordsize="20,0" path="m7782,-4730l7801,-4730e" filled="false" stroked="true" strokeweight=".47998pt" strokecolor="#000000">
                <v:path arrowok="t"/>
              </v:shape>
            </v:group>
            <v:group style="position:absolute;left:7801;top:-4730;width:20;height:2" coordorigin="7801,-4730" coordsize="20,2">
              <v:shape style="position:absolute;left:7801;top:-4730;width:20;height:2" coordorigin="7801,-4730" coordsize="20,0" path="m7801,-4730l7821,-4730e" filled="false" stroked="true" strokeweight=".47998pt" strokecolor="#000000">
                <v:path arrowok="t"/>
              </v:shape>
            </v:group>
            <v:group style="position:absolute;left:7821;top:-4730;width:20;height:2" coordorigin="7821,-4730" coordsize="20,2">
              <v:shape style="position:absolute;left:7821;top:-4730;width:20;height:2" coordorigin="7821,-4730" coordsize="20,0" path="m7821,-4730l7840,-4730e" filled="false" stroked="true" strokeweight=".47998pt" strokecolor="#000000">
                <v:path arrowok="t"/>
              </v:shape>
            </v:group>
            <v:group style="position:absolute;left:7840;top:-4730;width:20;height:2" coordorigin="7840,-4730" coordsize="20,2">
              <v:shape style="position:absolute;left:7840;top:-4730;width:20;height:2" coordorigin="7840,-4730" coordsize="20,0" path="m7840,-4730l7859,-4730e" filled="false" stroked="true" strokeweight=".47998pt" strokecolor="#000000">
                <v:path arrowok="t"/>
              </v:shape>
            </v:group>
            <v:group style="position:absolute;left:7859;top:-4730;width:20;height:2" coordorigin="7859,-4730" coordsize="20,2">
              <v:shape style="position:absolute;left:7859;top:-4730;width:20;height:2" coordorigin="7859,-4730" coordsize="20,0" path="m7859,-4730l7878,-4730e" filled="false" stroked="true" strokeweight=".47998pt" strokecolor="#000000">
                <v:path arrowok="t"/>
              </v:shape>
            </v:group>
            <v:group style="position:absolute;left:7878;top:-4730;width:20;height:2" coordorigin="7878,-4730" coordsize="20,2">
              <v:shape style="position:absolute;left:7878;top:-4730;width:20;height:2" coordorigin="7878,-4730" coordsize="20,0" path="m7878,-4730l7897,-4730e" filled="false" stroked="true" strokeweight=".47998pt" strokecolor="#000000">
                <v:path arrowok="t"/>
              </v:shape>
            </v:group>
            <v:group style="position:absolute;left:7897;top:-4730;width:20;height:2" coordorigin="7897,-4730" coordsize="20,2">
              <v:shape style="position:absolute;left:7897;top:-4730;width:20;height:2" coordorigin="7897,-4730" coordsize="20,0" path="m7897,-4730l7917,-4730e" filled="false" stroked="true" strokeweight=".47998pt" strokecolor="#000000">
                <v:path arrowok="t"/>
              </v:shape>
            </v:group>
            <v:group style="position:absolute;left:7917;top:-4730;width:20;height:2" coordorigin="7917,-4730" coordsize="20,2">
              <v:shape style="position:absolute;left:7917;top:-4730;width:20;height:2" coordorigin="7917,-4730" coordsize="20,0" path="m7917,-4730l7936,-4730e" filled="false" stroked="true" strokeweight=".47998pt" strokecolor="#000000">
                <v:path arrowok="t"/>
              </v:shape>
            </v:group>
            <v:group style="position:absolute;left:7936;top:-4730;width:20;height:2" coordorigin="7936,-4730" coordsize="20,2">
              <v:shape style="position:absolute;left:7936;top:-4730;width:20;height:2" coordorigin="7936,-4730" coordsize="20,0" path="m7936,-4730l7955,-4730e" filled="false" stroked="true" strokeweight=".47998pt" strokecolor="#000000">
                <v:path arrowok="t"/>
              </v:shape>
            </v:group>
            <v:group style="position:absolute;left:7955;top:-4730;width:20;height:2" coordorigin="7955,-4730" coordsize="20,2">
              <v:shape style="position:absolute;left:7955;top:-4730;width:20;height:2" coordorigin="7955,-4730" coordsize="20,0" path="m7955,-4730l7974,-4730e" filled="false" stroked="true" strokeweight=".47998pt" strokecolor="#000000">
                <v:path arrowok="t"/>
              </v:shape>
            </v:group>
            <v:group style="position:absolute;left:7974;top:-4730;width:20;height:2" coordorigin="7974,-4730" coordsize="20,2">
              <v:shape style="position:absolute;left:7974;top:-4730;width:20;height:2" coordorigin="7974,-4730" coordsize="20,0" path="m7974,-4730l7993,-4730e" filled="false" stroked="true" strokeweight=".47998pt" strokecolor="#000000">
                <v:path arrowok="t"/>
              </v:shape>
            </v:group>
            <v:group style="position:absolute;left:7993;top:-4730;width:20;height:2" coordorigin="7993,-4730" coordsize="20,2">
              <v:shape style="position:absolute;left:7993;top:-4730;width:20;height:2" coordorigin="7993,-4730" coordsize="20,0" path="m7993,-4730l8013,-4730e" filled="false" stroked="true" strokeweight=".47998pt" strokecolor="#000000">
                <v:path arrowok="t"/>
              </v:shape>
            </v:group>
            <v:group style="position:absolute;left:8013;top:-4730;width:20;height:2" coordorigin="8013,-4730" coordsize="20,2">
              <v:shape style="position:absolute;left:8013;top:-4730;width:20;height:2" coordorigin="8013,-4730" coordsize="20,0" path="m8013,-4730l8032,-4730e" filled="false" stroked="true" strokeweight=".47998pt" strokecolor="#000000">
                <v:path arrowok="t"/>
              </v:shape>
            </v:group>
            <v:group style="position:absolute;left:8032;top:-4730;width:20;height:2" coordorigin="8032,-4730" coordsize="20,2">
              <v:shape style="position:absolute;left:8032;top:-4730;width:20;height:2" coordorigin="8032,-4730" coordsize="20,0" path="m8032,-4730l8051,-4730e" filled="false" stroked="true" strokeweight=".47998pt" strokecolor="#000000">
                <v:path arrowok="t"/>
              </v:shape>
            </v:group>
            <v:group style="position:absolute;left:8051;top:-4730;width:20;height:2" coordorigin="8051,-4730" coordsize="20,2">
              <v:shape style="position:absolute;left:8051;top:-4730;width:20;height:2" coordorigin="8051,-4730" coordsize="20,0" path="m8051,-4730l8070,-4730e" filled="false" stroked="true" strokeweight=".47998pt" strokecolor="#000000">
                <v:path arrowok="t"/>
              </v:shape>
            </v:group>
            <v:group style="position:absolute;left:8070;top:-4730;width:20;height:2" coordorigin="8070,-4730" coordsize="20,2">
              <v:shape style="position:absolute;left:8070;top:-4730;width:20;height:2" coordorigin="8070,-4730" coordsize="20,0" path="m8070,-4730l8089,-4730e" filled="false" stroked="true" strokeweight=".47998pt" strokecolor="#000000">
                <v:path arrowok="t"/>
              </v:shape>
            </v:group>
            <v:group style="position:absolute;left:8089;top:-4730;width:20;height:2" coordorigin="8089,-4730" coordsize="20,2">
              <v:shape style="position:absolute;left:8089;top:-4730;width:20;height:2" coordorigin="8089,-4730" coordsize="20,0" path="m8089,-4730l8109,-4730e" filled="false" stroked="true" strokeweight=".47998pt" strokecolor="#000000">
                <v:path arrowok="t"/>
              </v:shape>
            </v:group>
            <v:group style="position:absolute;left:8109;top:-4730;width:20;height:2" coordorigin="8109,-4730" coordsize="20,2">
              <v:shape style="position:absolute;left:8109;top:-4730;width:20;height:2" coordorigin="8109,-4730" coordsize="20,0" path="m8109,-4730l8128,-4730e" filled="false" stroked="true" strokeweight=".47998pt" strokecolor="#000000">
                <v:path arrowok="t"/>
              </v:shape>
            </v:group>
            <v:group style="position:absolute;left:8128;top:-4730;width:20;height:2" coordorigin="8128,-4730" coordsize="20,2">
              <v:shape style="position:absolute;left:8128;top:-4730;width:20;height:2" coordorigin="8128,-4730" coordsize="20,0" path="m8128,-4730l8147,-4730e" filled="false" stroked="true" strokeweight=".47998pt" strokecolor="#000000">
                <v:path arrowok="t"/>
              </v:shape>
            </v:group>
            <v:group style="position:absolute;left:8147;top:-4730;width:20;height:2" coordorigin="8147,-4730" coordsize="20,2">
              <v:shape style="position:absolute;left:8147;top:-4730;width:20;height:2" coordorigin="8147,-4730" coordsize="20,0" path="m8147,-4730l8166,-4730e" filled="false" stroked="true" strokeweight=".47998pt" strokecolor="#000000">
                <v:path arrowok="t"/>
              </v:shape>
            </v:group>
            <v:group style="position:absolute;left:8166;top:-4730;width:20;height:2" coordorigin="8166,-4730" coordsize="20,2">
              <v:shape style="position:absolute;left:8166;top:-4730;width:20;height:2" coordorigin="8166,-4730" coordsize="20,0" path="m8166,-4730l8185,-4730e" filled="false" stroked="true" strokeweight=".47998pt" strokecolor="#000000">
                <v:path arrowok="t"/>
              </v:shape>
            </v:group>
            <v:group style="position:absolute;left:8185;top:-4730;width:20;height:2" coordorigin="8185,-4730" coordsize="20,2">
              <v:shape style="position:absolute;left:8185;top:-4730;width:20;height:2" coordorigin="8185,-4730" coordsize="20,0" path="m8185,-4730l8205,-4730e" filled="false" stroked="true" strokeweight=".47998pt" strokecolor="#000000">
                <v:path arrowok="t"/>
              </v:shape>
            </v:group>
            <v:group style="position:absolute;left:8205;top:-4730;width:20;height:2" coordorigin="8205,-4730" coordsize="20,2">
              <v:shape style="position:absolute;left:8205;top:-4730;width:20;height:2" coordorigin="8205,-4730" coordsize="20,0" path="m8205,-4730l8224,-4730e" filled="false" stroked="true" strokeweight=".47998pt" strokecolor="#000000">
                <v:path arrowok="t"/>
              </v:shape>
            </v:group>
            <v:group style="position:absolute;left:8224;top:-4730;width:20;height:2" coordorigin="8224,-4730" coordsize="20,2">
              <v:shape style="position:absolute;left:8224;top:-4730;width:20;height:2" coordorigin="8224,-4730" coordsize="20,0" path="m8224,-4730l8243,-4730e" filled="false" stroked="true" strokeweight=".47998pt" strokecolor="#000000">
                <v:path arrowok="t"/>
              </v:shape>
            </v:group>
            <v:group style="position:absolute;left:8243;top:-4730;width:20;height:2" coordorigin="8243,-4730" coordsize="20,2">
              <v:shape style="position:absolute;left:8243;top:-4730;width:20;height:2" coordorigin="8243,-4730" coordsize="20,0" path="m8243,-4730l8262,-4730e" filled="false" stroked="true" strokeweight=".47998pt" strokecolor="#000000">
                <v:path arrowok="t"/>
              </v:shape>
            </v:group>
            <v:group style="position:absolute;left:8262;top:-4730;width:20;height:2" coordorigin="8262,-4730" coordsize="20,2">
              <v:shape style="position:absolute;left:8262;top:-4730;width:20;height:2" coordorigin="8262,-4730" coordsize="20,0" path="m8262,-4730l8281,-4730e" filled="false" stroked="true" strokeweight=".47998pt" strokecolor="#000000">
                <v:path arrowok="t"/>
              </v:shape>
            </v:group>
            <v:group style="position:absolute;left:8281;top:-4730;width:20;height:2" coordorigin="8281,-4730" coordsize="20,2">
              <v:shape style="position:absolute;left:8281;top:-4730;width:20;height:2" coordorigin="8281,-4730" coordsize="20,0" path="m8281,-4730l8301,-4730e" filled="false" stroked="true" strokeweight=".47998pt" strokecolor="#000000">
                <v:path arrowok="t"/>
              </v:shape>
            </v:group>
            <v:group style="position:absolute;left:8301;top:-4730;width:20;height:2" coordorigin="8301,-4730" coordsize="20,2">
              <v:shape style="position:absolute;left:8301;top:-4730;width:20;height:2" coordorigin="8301,-4730" coordsize="20,0" path="m8301,-4730l8320,-4730e" filled="false" stroked="true" strokeweight=".47998pt" strokecolor="#000000">
                <v:path arrowok="t"/>
              </v:shape>
            </v:group>
            <v:group style="position:absolute;left:8320;top:-4730;width:20;height:2" coordorigin="8320,-4730" coordsize="20,2">
              <v:shape style="position:absolute;left:8320;top:-4730;width:20;height:2" coordorigin="8320,-4730" coordsize="20,0" path="m8320,-4730l8339,-4730e" filled="false" stroked="true" strokeweight=".47998pt" strokecolor="#000000">
                <v:path arrowok="t"/>
              </v:shape>
            </v:group>
            <v:group style="position:absolute;left:8339;top:-4730;width:20;height:2" coordorigin="8339,-4730" coordsize="20,2">
              <v:shape style="position:absolute;left:8339;top:-4730;width:20;height:2" coordorigin="8339,-4730" coordsize="20,0" path="m8339,-4730l8358,-4730e" filled="false" stroked="true" strokeweight=".47998pt" strokecolor="#000000">
                <v:path arrowok="t"/>
              </v:shape>
            </v:group>
            <v:group style="position:absolute;left:8358;top:-4730;width:20;height:2" coordorigin="8358,-4730" coordsize="20,2">
              <v:shape style="position:absolute;left:8358;top:-4730;width:20;height:2" coordorigin="8358,-4730" coordsize="20,0" path="m8358,-4730l8377,-4730e" filled="false" stroked="true" strokeweight=".47998pt" strokecolor="#000000">
                <v:path arrowok="t"/>
              </v:shape>
            </v:group>
            <v:group style="position:absolute;left:8377;top:-4730;width:20;height:2" coordorigin="8377,-4730" coordsize="20,2">
              <v:shape style="position:absolute;left:8377;top:-4730;width:20;height:2" coordorigin="8377,-4730" coordsize="20,0" path="m8377,-4730l8397,-4730e" filled="false" stroked="true" strokeweight=".47998pt" strokecolor="#000000">
                <v:path arrowok="t"/>
              </v:shape>
            </v:group>
            <v:group style="position:absolute;left:8397;top:-4730;width:20;height:2" coordorigin="8397,-4730" coordsize="20,2">
              <v:shape style="position:absolute;left:8397;top:-4730;width:20;height:2" coordorigin="8397,-4730" coordsize="20,0" path="m8397,-4730l8416,-4730e" filled="false" stroked="true" strokeweight=".47998pt" strokecolor="#000000">
                <v:path arrowok="t"/>
              </v:shape>
            </v:group>
            <v:group style="position:absolute;left:8416;top:-4730;width:20;height:2" coordorigin="8416,-4730" coordsize="20,2">
              <v:shape style="position:absolute;left:8416;top:-4730;width:20;height:2" coordorigin="8416,-4730" coordsize="20,0" path="m8416,-4730l8435,-4730e" filled="false" stroked="true" strokeweight=".47998pt" strokecolor="#000000">
                <v:path arrowok="t"/>
              </v:shape>
            </v:group>
            <v:group style="position:absolute;left:8435;top:-4730;width:20;height:2" coordorigin="8435,-4730" coordsize="20,2">
              <v:shape style="position:absolute;left:8435;top:-4730;width:20;height:2" coordorigin="8435,-4730" coordsize="20,0" path="m8435,-4730l8454,-4730e" filled="false" stroked="true" strokeweight=".47998pt" strokecolor="#000000">
                <v:path arrowok="t"/>
              </v:shape>
            </v:group>
            <v:group style="position:absolute;left:8454;top:-4730;width:20;height:2" coordorigin="8454,-4730" coordsize="20,2">
              <v:shape style="position:absolute;left:8454;top:-4730;width:20;height:2" coordorigin="8454,-4730" coordsize="20,0" path="m8454,-4730l8473,-4730e" filled="false" stroked="true" strokeweight=".47998pt" strokecolor="#000000">
                <v:path arrowok="t"/>
              </v:shape>
            </v:group>
            <v:group style="position:absolute;left:8473;top:-4730;width:20;height:2" coordorigin="8473,-4730" coordsize="20,2">
              <v:shape style="position:absolute;left:8473;top:-4730;width:20;height:2" coordorigin="8473,-4730" coordsize="20,0" path="m8473,-4730l8493,-4730e" filled="false" stroked="true" strokeweight=".47998pt" strokecolor="#000000">
                <v:path arrowok="t"/>
              </v:shape>
            </v:group>
            <v:group style="position:absolute;left:8493;top:-4730;width:20;height:2" coordorigin="8493,-4730" coordsize="20,2">
              <v:shape style="position:absolute;left:8493;top:-4730;width:20;height:2" coordorigin="8493,-4730" coordsize="20,0" path="m8493,-4730l8512,-4730e" filled="false" stroked="true" strokeweight=".47998pt" strokecolor="#000000">
                <v:path arrowok="t"/>
              </v:shape>
            </v:group>
            <v:group style="position:absolute;left:8512;top:-4730;width:20;height:2" coordorigin="8512,-4730" coordsize="20,2">
              <v:shape style="position:absolute;left:8512;top:-4730;width:20;height:2" coordorigin="8512,-4730" coordsize="20,0" path="m8512,-4730l8531,-4730e" filled="false" stroked="true" strokeweight=".47998pt" strokecolor="#000000">
                <v:path arrowok="t"/>
              </v:shape>
            </v:group>
            <v:group style="position:absolute;left:8531;top:-4730;width:20;height:2" coordorigin="8531,-4730" coordsize="20,2">
              <v:shape style="position:absolute;left:8531;top:-4730;width:20;height:2" coordorigin="8531,-4730" coordsize="20,0" path="m8531,-4730l8550,-4730e" filled="false" stroked="true" strokeweight=".47998pt" strokecolor="#000000">
                <v:path arrowok="t"/>
              </v:shape>
            </v:group>
            <v:group style="position:absolute;left:8550;top:-4730;width:20;height:2" coordorigin="8550,-4730" coordsize="20,2">
              <v:shape style="position:absolute;left:8550;top:-4730;width:20;height:2" coordorigin="8550,-4730" coordsize="20,0" path="m8550,-4730l8569,-4730e" filled="false" stroked="true" strokeweight=".47998pt" strokecolor="#000000">
                <v:path arrowok="t"/>
              </v:shape>
            </v:group>
            <v:group style="position:absolute;left:8569;top:-4730;width:20;height:2" coordorigin="8569,-4730" coordsize="20,2">
              <v:shape style="position:absolute;left:8569;top:-4730;width:20;height:2" coordorigin="8569,-4730" coordsize="20,0" path="m8569,-4730l8589,-4730e" filled="false" stroked="true" strokeweight=".47998pt" strokecolor="#000000">
                <v:path arrowok="t"/>
              </v:shape>
            </v:group>
            <v:group style="position:absolute;left:8589;top:-4730;width:20;height:2" coordorigin="8589,-4730" coordsize="20,2">
              <v:shape style="position:absolute;left:8589;top:-4730;width:20;height:2" coordorigin="8589,-4730" coordsize="20,0" path="m8589,-4730l8608,-4730e" filled="false" stroked="true" strokeweight=".47998pt" strokecolor="#000000">
                <v:path arrowok="t"/>
              </v:shape>
            </v:group>
            <v:group style="position:absolute;left:8608;top:-4730;width:20;height:2" coordorigin="8608,-4730" coordsize="20,2">
              <v:shape style="position:absolute;left:8608;top:-4730;width:20;height:2" coordorigin="8608,-4730" coordsize="20,0" path="m8608,-4730l8627,-4730e" filled="false" stroked="true" strokeweight=".47998pt" strokecolor="#000000">
                <v:path arrowok="t"/>
              </v:shape>
            </v:group>
            <v:group style="position:absolute;left:8627;top:-4730;width:20;height:2" coordorigin="8627,-4730" coordsize="20,2">
              <v:shape style="position:absolute;left:8627;top:-4730;width:20;height:2" coordorigin="8627,-4730" coordsize="20,0" path="m8627,-4730l8646,-4730e" filled="false" stroked="true" strokeweight=".47998pt" strokecolor="#000000">
                <v:path arrowok="t"/>
              </v:shape>
            </v:group>
            <v:group style="position:absolute;left:8646;top:-4730;width:20;height:2" coordorigin="8646,-4730" coordsize="20,2">
              <v:shape style="position:absolute;left:8646;top:-4730;width:20;height:2" coordorigin="8646,-4730" coordsize="20,0" path="m8646,-4730l8665,-4730e" filled="false" stroked="true" strokeweight=".47998pt" strokecolor="#000000">
                <v:path arrowok="t"/>
              </v:shape>
            </v:group>
            <v:group style="position:absolute;left:8665;top:-4730;width:20;height:2" coordorigin="8665,-4730" coordsize="20,2">
              <v:shape style="position:absolute;left:8665;top:-4730;width:20;height:2" coordorigin="8665,-4730" coordsize="20,0" path="m8665,-4730l8685,-4730e" filled="false" stroked="true" strokeweight=".47998pt" strokecolor="#000000">
                <v:path arrowok="t"/>
              </v:shape>
            </v:group>
            <v:group style="position:absolute;left:8685;top:-4730;width:20;height:2" coordorigin="8685,-4730" coordsize="20,2">
              <v:shape style="position:absolute;left:8685;top:-4730;width:20;height:2" coordorigin="8685,-4730" coordsize="20,0" path="m8685,-4730l8704,-4730e" filled="false" stroked="true" strokeweight=".47998pt" strokecolor="#000000">
                <v:path arrowok="t"/>
              </v:shape>
            </v:group>
            <v:group style="position:absolute;left:8704;top:-4730;width:20;height:2" coordorigin="8704,-4730" coordsize="20,2">
              <v:shape style="position:absolute;left:8704;top:-4730;width:20;height:2" coordorigin="8704,-4730" coordsize="20,0" path="m8704,-4730l8723,-4730e" filled="false" stroked="true" strokeweight=".47998pt" strokecolor="#000000">
                <v:path arrowok="t"/>
              </v:shape>
            </v:group>
            <v:group style="position:absolute;left:8723;top:-4730;width:20;height:2" coordorigin="8723,-4730" coordsize="20,2">
              <v:shape style="position:absolute;left:8723;top:-4730;width:20;height:2" coordorigin="8723,-4730" coordsize="20,0" path="m8723,-4730l8742,-4730e" filled="false" stroked="true" strokeweight=".47998pt" strokecolor="#000000">
                <v:path arrowok="t"/>
              </v:shape>
            </v:group>
            <v:group style="position:absolute;left:8742;top:-4730;width:20;height:2" coordorigin="8742,-4730" coordsize="20,2">
              <v:shape style="position:absolute;left:8742;top:-4730;width:20;height:2" coordorigin="8742,-4730" coordsize="20,0" path="m8742,-4730l8761,-4730e" filled="false" stroked="true" strokeweight=".47998pt" strokecolor="#000000">
                <v:path arrowok="t"/>
              </v:shape>
            </v:group>
            <v:group style="position:absolute;left:8761;top:-4730;width:20;height:2" coordorigin="8761,-4730" coordsize="20,2">
              <v:shape style="position:absolute;left:8761;top:-4730;width:20;height:2" coordorigin="8761,-4730" coordsize="20,0" path="m8761,-4730l8781,-4730e" filled="false" stroked="true" strokeweight=".47998pt" strokecolor="#000000">
                <v:path arrowok="t"/>
              </v:shape>
            </v:group>
            <v:group style="position:absolute;left:8781;top:-4730;width:20;height:2" coordorigin="8781,-4730" coordsize="20,2">
              <v:shape style="position:absolute;left:8781;top:-4730;width:20;height:2" coordorigin="8781,-4730" coordsize="20,0" path="m8781,-4730l8800,-4730e" filled="false" stroked="true" strokeweight=".47998pt" strokecolor="#000000">
                <v:path arrowok="t"/>
              </v:shape>
            </v:group>
            <v:group style="position:absolute;left:8800;top:-4730;width:20;height:2" coordorigin="8800,-4730" coordsize="20,2">
              <v:shape style="position:absolute;left:8800;top:-4730;width:20;height:2" coordorigin="8800,-4730" coordsize="20,0" path="m8800,-4730l8819,-4730e" filled="false" stroked="true" strokeweight=".47998pt" strokecolor="#000000">
                <v:path arrowok="t"/>
              </v:shape>
            </v:group>
            <v:group style="position:absolute;left:8820;top:-4730;width:20;height:2" coordorigin="8820,-4730" coordsize="20,2">
              <v:shape style="position:absolute;left:8820;top:-4730;width:20;height:2" coordorigin="8820,-4730" coordsize="20,0" path="m8820,-4730l8839,-4730e" filled="false" stroked="true" strokeweight=".47998pt" strokecolor="#000000">
                <v:path arrowok="t"/>
              </v:shape>
            </v:group>
            <v:group style="position:absolute;left:8839;top:-4730;width:20;height:2" coordorigin="8839,-4730" coordsize="20,2">
              <v:shape style="position:absolute;left:8839;top:-4730;width:20;height:2" coordorigin="8839,-4730" coordsize="20,0" path="m8839,-4730l8858,-4730e" filled="false" stroked="true" strokeweight=".47998pt" strokecolor="#000000">
                <v:path arrowok="t"/>
              </v:shape>
            </v:group>
            <v:group style="position:absolute;left:8858;top:-4730;width:20;height:2" coordorigin="8858,-4730" coordsize="20,2">
              <v:shape style="position:absolute;left:8858;top:-4730;width:20;height:2" coordorigin="8858,-4730" coordsize="20,0" path="m8858,-4730l8877,-4730e" filled="false" stroked="true" strokeweight=".47998pt" strokecolor="#000000">
                <v:path arrowok="t"/>
              </v:shape>
            </v:group>
            <v:group style="position:absolute;left:8877;top:-4730;width:20;height:2" coordorigin="8877,-4730" coordsize="20,2">
              <v:shape style="position:absolute;left:8877;top:-4730;width:20;height:2" coordorigin="8877,-4730" coordsize="20,0" path="m8877,-4730l8896,-4730e" filled="false" stroked="true" strokeweight=".47998pt" strokecolor="#000000">
                <v:path arrowok="t"/>
              </v:shape>
            </v:group>
            <v:group style="position:absolute;left:8896;top:-4730;width:20;height:2" coordorigin="8896,-4730" coordsize="20,2">
              <v:shape style="position:absolute;left:8896;top:-4730;width:20;height:2" coordorigin="8896,-4730" coordsize="20,0" path="m8896,-4730l8916,-4730e" filled="false" stroked="true" strokeweight=".47998pt" strokecolor="#000000">
                <v:path arrowok="t"/>
              </v:shape>
            </v:group>
            <v:group style="position:absolute;left:8916;top:-4730;width:20;height:2" coordorigin="8916,-4730" coordsize="20,2">
              <v:shape style="position:absolute;left:8916;top:-4730;width:20;height:2" coordorigin="8916,-4730" coordsize="20,0" path="m8916,-4730l8935,-4730e" filled="false" stroked="true" strokeweight=".47998pt" strokecolor="#000000">
                <v:path arrowok="t"/>
              </v:shape>
            </v:group>
            <v:group style="position:absolute;left:8935;top:-4730;width:20;height:2" coordorigin="8935,-4730" coordsize="20,2">
              <v:shape style="position:absolute;left:8935;top:-4730;width:20;height:2" coordorigin="8935,-4730" coordsize="20,0" path="m8935,-4730l8954,-4730e" filled="false" stroked="true" strokeweight=".47998pt" strokecolor="#000000">
                <v:path arrowok="t"/>
              </v:shape>
            </v:group>
            <v:group style="position:absolute;left:8954;top:-4730;width:20;height:2" coordorigin="8954,-4730" coordsize="20,2">
              <v:shape style="position:absolute;left:8954;top:-4730;width:20;height:2" coordorigin="8954,-4730" coordsize="20,0" path="m8954,-4730l8973,-4730e" filled="false" stroked="true" strokeweight=".47998pt" strokecolor="#000000">
                <v:path arrowok="t"/>
              </v:shape>
            </v:group>
            <v:group style="position:absolute;left:8973;top:-4730;width:20;height:2" coordorigin="8973,-4730" coordsize="20,2">
              <v:shape style="position:absolute;left:8973;top:-4730;width:20;height:2" coordorigin="8973,-4730" coordsize="20,0" path="m8973,-4730l8992,-4730e" filled="false" stroked="true" strokeweight=".47998pt" strokecolor="#000000">
                <v:path arrowok="t"/>
              </v:shape>
            </v:group>
            <v:group style="position:absolute;left:8992;top:-4730;width:20;height:2" coordorigin="8992,-4730" coordsize="20,2">
              <v:shape style="position:absolute;left:8992;top:-4730;width:20;height:2" coordorigin="8992,-4730" coordsize="20,0" path="m8992,-4730l9012,-4730e" filled="false" stroked="true" strokeweight=".47998pt" strokecolor="#000000">
                <v:path arrowok="t"/>
              </v:shape>
            </v:group>
            <v:group style="position:absolute;left:9012;top:-4730;width:20;height:2" coordorigin="9012,-4730" coordsize="20,2">
              <v:shape style="position:absolute;left:9012;top:-4730;width:20;height:2" coordorigin="9012,-4730" coordsize="20,0" path="m9012,-4730l9031,-4730e" filled="false" stroked="true" strokeweight=".47998pt" strokecolor="#000000">
                <v:path arrowok="t"/>
              </v:shape>
            </v:group>
            <v:group style="position:absolute;left:9031;top:-4730;width:20;height:2" coordorigin="9031,-4730" coordsize="20,2">
              <v:shape style="position:absolute;left:9031;top:-4730;width:20;height:2" coordorigin="9031,-4730" coordsize="20,0" path="m9031,-4730l9050,-4730e" filled="false" stroked="true" strokeweight=".47998pt" strokecolor="#000000">
                <v:path arrowok="t"/>
              </v:shape>
            </v:group>
            <v:group style="position:absolute;left:9050;top:-4730;width:20;height:2" coordorigin="9050,-4730" coordsize="20,2">
              <v:shape style="position:absolute;left:9050;top:-4730;width:20;height:2" coordorigin="9050,-4730" coordsize="20,0" path="m9050,-4730l9069,-4730e" filled="false" stroked="true" strokeweight=".47998pt" strokecolor="#000000">
                <v:path arrowok="t"/>
              </v:shape>
            </v:group>
            <v:group style="position:absolute;left:9069;top:-4730;width:20;height:2" coordorigin="9069,-4730" coordsize="20,2">
              <v:shape style="position:absolute;left:9069;top:-4730;width:20;height:2" coordorigin="9069,-4730" coordsize="20,0" path="m9069,-4730l9088,-4730e" filled="false" stroked="true" strokeweight=".47998pt" strokecolor="#000000">
                <v:path arrowok="t"/>
              </v:shape>
            </v:group>
            <v:group style="position:absolute;left:9088;top:-4730;width:20;height:2" coordorigin="9088,-4730" coordsize="20,2">
              <v:shape style="position:absolute;left:9088;top:-4730;width:20;height:2" coordorigin="9088,-4730" coordsize="20,0" path="m9088,-4730l9108,-4730e" filled="false" stroked="true" strokeweight=".47998pt" strokecolor="#000000">
                <v:path arrowok="t"/>
              </v:shape>
            </v:group>
            <v:group style="position:absolute;left:9108;top:-4730;width:20;height:2" coordorigin="9108,-4730" coordsize="20,2">
              <v:shape style="position:absolute;left:9108;top:-4730;width:20;height:2" coordorigin="9108,-4730" coordsize="20,0" path="m9108,-4730l9127,-4730e" filled="false" stroked="true" strokeweight=".47998pt" strokecolor="#000000">
                <v:path arrowok="t"/>
              </v:shape>
            </v:group>
            <v:group style="position:absolute;left:9127;top:-4730;width:20;height:2" coordorigin="9127,-4730" coordsize="20,2">
              <v:shape style="position:absolute;left:9127;top:-4730;width:20;height:2" coordorigin="9127,-4730" coordsize="20,0" path="m9127,-4730l9146,-4730e" filled="false" stroked="true" strokeweight=".47998pt" strokecolor="#000000">
                <v:path arrowok="t"/>
              </v:shape>
            </v:group>
            <v:group style="position:absolute;left:9146;top:-4730;width:20;height:2" coordorigin="9146,-4730" coordsize="20,2">
              <v:shape style="position:absolute;left:9146;top:-4730;width:20;height:2" coordorigin="9146,-4730" coordsize="20,0" path="m9146,-4730l9165,-4730e" filled="false" stroked="true" strokeweight=".47998pt" strokecolor="#000000">
                <v:path arrowok="t"/>
              </v:shape>
            </v:group>
            <v:group style="position:absolute;left:9165;top:-4730;width:20;height:2" coordorigin="9165,-4730" coordsize="20,2">
              <v:shape style="position:absolute;left:9165;top:-4730;width:20;height:2" coordorigin="9165,-4730" coordsize="20,0" path="m9165,-4730l9184,-4730e" filled="false" stroked="true" strokeweight=".47998pt" strokecolor="#000000">
                <v:path arrowok="t"/>
              </v:shape>
            </v:group>
            <v:group style="position:absolute;left:9184;top:-4730;width:20;height:2" coordorigin="9184,-4730" coordsize="20,2">
              <v:shape style="position:absolute;left:9184;top:-4730;width:20;height:2" coordorigin="9184,-4730" coordsize="20,0" path="m9184,-4730l9204,-4730e" filled="false" stroked="true" strokeweight=".47998pt" strokecolor="#000000">
                <v:path arrowok="t"/>
              </v:shape>
            </v:group>
            <v:group style="position:absolute;left:9204;top:-4730;width:20;height:2" coordorigin="9204,-4730" coordsize="20,2">
              <v:shape style="position:absolute;left:9204;top:-4730;width:20;height:2" coordorigin="9204,-4730" coordsize="20,0" path="m9204,-4730l9223,-4730e" filled="false" stroked="true" strokeweight=".47998pt" strokecolor="#000000">
                <v:path arrowok="t"/>
              </v:shape>
            </v:group>
            <v:group style="position:absolute;left:9223;top:-4730;width:20;height:2" coordorigin="9223,-4730" coordsize="20,2">
              <v:shape style="position:absolute;left:9223;top:-4730;width:20;height:2" coordorigin="9223,-4730" coordsize="20,0" path="m9223,-4730l9242,-4730e" filled="false" stroked="true" strokeweight=".47998pt" strokecolor="#000000">
                <v:path arrowok="t"/>
              </v:shape>
            </v:group>
            <v:group style="position:absolute;left:9242;top:-4730;width:20;height:2" coordorigin="9242,-4730" coordsize="20,2">
              <v:shape style="position:absolute;left:9242;top:-4730;width:20;height:2" coordorigin="9242,-4730" coordsize="20,0" path="m9242,-4730l9261,-4730e" filled="false" stroked="true" strokeweight=".47998pt" strokecolor="#000000">
                <v:path arrowok="t"/>
              </v:shape>
            </v:group>
            <v:group style="position:absolute;left:9261;top:-4730;width:20;height:2" coordorigin="9261,-4730" coordsize="20,2">
              <v:shape style="position:absolute;left:9261;top:-4730;width:20;height:2" coordorigin="9261,-4730" coordsize="20,0" path="m9261,-4730l9280,-4730e" filled="false" stroked="true" strokeweight=".47998pt" strokecolor="#000000">
                <v:path arrowok="t"/>
              </v:shape>
            </v:group>
            <v:group style="position:absolute;left:9280;top:-4730;width:20;height:2" coordorigin="9280,-4730" coordsize="20,2">
              <v:shape style="position:absolute;left:9280;top:-4730;width:20;height:2" coordorigin="9280,-4730" coordsize="20,0" path="m9280,-4730l9300,-4730e" filled="false" stroked="true" strokeweight=".47998pt" strokecolor="#000000">
                <v:path arrowok="t"/>
              </v:shape>
            </v:group>
            <v:group style="position:absolute;left:9300;top:-4730;width:20;height:2" coordorigin="9300,-4730" coordsize="20,2">
              <v:shape style="position:absolute;left:9300;top:-4730;width:20;height:2" coordorigin="9300,-4730" coordsize="20,0" path="m9300,-4730l9319,-4730e" filled="false" stroked="true" strokeweight=".47998pt" strokecolor="#000000">
                <v:path arrowok="t"/>
              </v:shape>
            </v:group>
            <v:group style="position:absolute;left:9319;top:-4730;width:20;height:2" coordorigin="9319,-4730" coordsize="20,2">
              <v:shape style="position:absolute;left:9319;top:-4730;width:20;height:2" coordorigin="9319,-4730" coordsize="20,0" path="m9319,-4730l9338,-4730e" filled="false" stroked="true" strokeweight=".47998pt" strokecolor="#000000">
                <v:path arrowok="t"/>
              </v:shape>
            </v:group>
            <v:group style="position:absolute;left:9338;top:-4730;width:20;height:2" coordorigin="9338,-4730" coordsize="20,2">
              <v:shape style="position:absolute;left:9338;top:-4730;width:20;height:2" coordorigin="9338,-4730" coordsize="20,0" path="m9338,-4730l9357,-4730e" filled="false" stroked="true" strokeweight=".47998pt" strokecolor="#000000">
                <v:path arrowok="t"/>
              </v:shape>
            </v:group>
            <v:group style="position:absolute;left:9357;top:-4730;width:20;height:2" coordorigin="9357,-4730" coordsize="20,2">
              <v:shape style="position:absolute;left:9357;top:-4730;width:20;height:2" coordorigin="9357,-4730" coordsize="20,0" path="m9357,-4730l9376,-4730e" filled="false" stroked="true" strokeweight=".47998pt" strokecolor="#000000">
                <v:path arrowok="t"/>
              </v:shape>
            </v:group>
            <v:group style="position:absolute;left:9376;top:-4730;width:20;height:2" coordorigin="9376,-4730" coordsize="20,2">
              <v:shape style="position:absolute;left:9376;top:-4730;width:20;height:2" coordorigin="9376,-4730" coordsize="20,0" path="m9376,-4730l9396,-4730e" filled="false" stroked="true" strokeweight=".47998pt" strokecolor="#000000">
                <v:path arrowok="t"/>
              </v:shape>
            </v:group>
            <v:group style="position:absolute;left:9396;top:-4730;width:20;height:2" coordorigin="9396,-4730" coordsize="20,2">
              <v:shape style="position:absolute;left:9396;top:-4730;width:20;height:2" coordorigin="9396,-4730" coordsize="20,0" path="m9396,-4730l9415,-4730e" filled="false" stroked="true" strokeweight=".47998pt" strokecolor="#000000">
                <v:path arrowok="t"/>
              </v:shape>
            </v:group>
            <v:group style="position:absolute;left:9415;top:-4730;width:20;height:2" coordorigin="9415,-4730" coordsize="20,2">
              <v:shape style="position:absolute;left:9415;top:-4730;width:20;height:2" coordorigin="9415,-4730" coordsize="20,0" path="m9415,-4730l9434,-4730e" filled="false" stroked="true" strokeweight=".47998pt" strokecolor="#000000">
                <v:path arrowok="t"/>
              </v:shape>
            </v:group>
            <v:group style="position:absolute;left:9434;top:-4730;width:20;height:2" coordorigin="9434,-4730" coordsize="20,2">
              <v:shape style="position:absolute;left:9434;top:-4730;width:20;height:2" coordorigin="9434,-4730" coordsize="20,0" path="m9434,-4730l9453,-4730e" filled="false" stroked="true" strokeweight=".47998pt" strokecolor="#000000">
                <v:path arrowok="t"/>
              </v:shape>
            </v:group>
            <v:group style="position:absolute;left:9453;top:-4730;width:20;height:2" coordorigin="9453,-4730" coordsize="20,2">
              <v:shape style="position:absolute;left:9453;top:-4730;width:20;height:2" coordorigin="9453,-4730" coordsize="20,0" path="m9453,-4730l9472,-4730e" filled="false" stroked="true" strokeweight=".47998pt" strokecolor="#000000">
                <v:path arrowok="t"/>
              </v:shape>
            </v:group>
            <v:group style="position:absolute;left:9472;top:-4730;width:20;height:2" coordorigin="9472,-4730" coordsize="20,2">
              <v:shape style="position:absolute;left:9472;top:-4730;width:20;height:2" coordorigin="9472,-4730" coordsize="20,0" path="m9472,-4730l9492,-4730e" filled="false" stroked="true" strokeweight=".47998pt" strokecolor="#000000">
                <v:path arrowok="t"/>
              </v:shape>
            </v:group>
            <v:group style="position:absolute;left:9492;top:-4730;width:20;height:2" coordorigin="9492,-4730" coordsize="20,2">
              <v:shape style="position:absolute;left:9492;top:-4730;width:20;height:2" coordorigin="9492,-4730" coordsize="20,0" path="m9492,-4730l9511,-4730e" filled="false" stroked="true" strokeweight=".47998pt" strokecolor="#000000">
                <v:path arrowok="t"/>
              </v:shape>
            </v:group>
            <v:group style="position:absolute;left:9511;top:-4730;width:20;height:2" coordorigin="9511,-4730" coordsize="20,2">
              <v:shape style="position:absolute;left:9511;top:-4730;width:20;height:2" coordorigin="9511,-4730" coordsize="20,0" path="m9511,-4730l9530,-4730e" filled="false" stroked="true" strokeweight=".47998pt" strokecolor="#000000">
                <v:path arrowok="t"/>
              </v:shape>
            </v:group>
            <v:group style="position:absolute;left:9530;top:-4730;width:20;height:2" coordorigin="9530,-4730" coordsize="20,2">
              <v:shape style="position:absolute;left:9530;top:-4730;width:20;height:2" coordorigin="9530,-4730" coordsize="20,0" path="m9530,-4730l9549,-4730e" filled="false" stroked="true" strokeweight=".47998pt" strokecolor="#000000">
                <v:path arrowok="t"/>
              </v:shape>
            </v:group>
            <v:group style="position:absolute;left:9549;top:-4730;width:20;height:2" coordorigin="9549,-4730" coordsize="20,2">
              <v:shape style="position:absolute;left:9549;top:-4730;width:20;height:2" coordorigin="9549,-4730" coordsize="20,0" path="m9549,-4730l9568,-4730e" filled="false" stroked="true" strokeweight=".47998pt" strokecolor="#000000">
                <v:path arrowok="t"/>
              </v:shape>
            </v:group>
            <v:group style="position:absolute;left:9568;top:-4730;width:20;height:2" coordorigin="9568,-4730" coordsize="20,2">
              <v:shape style="position:absolute;left:9568;top:-4730;width:20;height:2" coordorigin="9568,-4730" coordsize="20,0" path="m9568,-4730l9588,-4730e" filled="false" stroked="true" strokeweight=".47998pt" strokecolor="#000000">
                <v:path arrowok="t"/>
              </v:shape>
            </v:group>
            <v:group style="position:absolute;left:9588;top:-4730;width:20;height:2" coordorigin="9588,-4730" coordsize="20,2">
              <v:shape style="position:absolute;left:9588;top:-4730;width:20;height:2" coordorigin="9588,-4730" coordsize="20,0" path="m9588,-4730l9607,-4730e" filled="false" stroked="true" strokeweight=".47998pt" strokecolor="#000000">
                <v:path arrowok="t"/>
              </v:shape>
            </v:group>
            <v:group style="position:absolute;left:9607;top:-4730;width:20;height:2" coordorigin="9607,-4730" coordsize="20,2">
              <v:shape style="position:absolute;left:9607;top:-4730;width:20;height:2" coordorigin="9607,-4730" coordsize="20,0" path="m9607,-4730l9626,-4730e" filled="false" stroked="true" strokeweight=".47998pt" strokecolor="#000000">
                <v:path arrowok="t"/>
              </v:shape>
            </v:group>
            <v:group style="position:absolute;left:9626;top:-4730;width:20;height:2" coordorigin="9626,-4730" coordsize="20,2">
              <v:shape style="position:absolute;left:9626;top:-4730;width:20;height:2" coordorigin="9626,-4730" coordsize="20,0" path="m9626,-4730l9645,-4730e" filled="false" stroked="true" strokeweight=".47998pt" strokecolor="#000000">
                <v:path arrowok="t"/>
              </v:shape>
            </v:group>
            <v:group style="position:absolute;left:9645;top:-4730;width:20;height:2" coordorigin="9645,-4730" coordsize="20,2">
              <v:shape style="position:absolute;left:9645;top:-4730;width:20;height:2" coordorigin="9645,-4730" coordsize="20,0" path="m9645,-4730l9664,-4730e" filled="false" stroked="true" strokeweight=".47998pt" strokecolor="#000000">
                <v:path arrowok="t"/>
              </v:shape>
            </v:group>
            <v:group style="position:absolute;left:9664;top:-4730;width:20;height:2" coordorigin="9664,-4730" coordsize="20,2">
              <v:shape style="position:absolute;left:9664;top:-4730;width:20;height:2" coordorigin="9664,-4730" coordsize="20,0" path="m9664,-4730l9684,-4730e" filled="false" stroked="true" strokeweight=".47998pt" strokecolor="#000000">
                <v:path arrowok="t"/>
              </v:shape>
            </v:group>
            <v:group style="position:absolute;left:9684;top:-4730;width:20;height:2" coordorigin="9684,-4730" coordsize="20,2">
              <v:shape style="position:absolute;left:9684;top:-4730;width:20;height:2" coordorigin="9684,-4730" coordsize="20,0" path="m9684,-4730l9703,-4730e" filled="false" stroked="true" strokeweight=".47998pt" strokecolor="#000000">
                <v:path arrowok="t"/>
              </v:shape>
            </v:group>
            <v:group style="position:absolute;left:9703;top:-4730;width:20;height:2" coordorigin="9703,-4730" coordsize="20,2">
              <v:shape style="position:absolute;left:9703;top:-4730;width:20;height:2" coordorigin="9703,-4730" coordsize="20,0" path="m9703,-4730l9722,-4730e" filled="false" stroked="true" strokeweight=".47998pt" strokecolor="#000000">
                <v:path arrowok="t"/>
              </v:shape>
            </v:group>
            <v:group style="position:absolute;left:9722;top:-4730;width:20;height:2" coordorigin="9722,-4730" coordsize="20,2">
              <v:shape style="position:absolute;left:9722;top:-4730;width:20;height:2" coordorigin="9722,-4730" coordsize="20,0" path="m9722,-4730l9741,-4730e" filled="false" stroked="true" strokeweight=".47998pt" strokecolor="#000000">
                <v:path arrowok="t"/>
              </v:shape>
            </v:group>
            <v:group style="position:absolute;left:9741;top:-4730;width:20;height:2" coordorigin="9741,-4730" coordsize="20,2">
              <v:shape style="position:absolute;left:9741;top:-4730;width:20;height:2" coordorigin="9741,-4730" coordsize="20,0" path="m9741,-4730l9760,-4730e" filled="false" stroked="true" strokeweight=".47998pt" strokecolor="#000000">
                <v:path arrowok="t"/>
              </v:shape>
            </v:group>
            <v:group style="position:absolute;left:9760;top:-4730;width:20;height:2" coordorigin="9760,-4730" coordsize="20,2">
              <v:shape style="position:absolute;left:9760;top:-4730;width:20;height:2" coordorigin="9760,-4730" coordsize="20,0" path="m9760,-4730l9780,-4730e" filled="false" stroked="true" strokeweight=".47998pt" strokecolor="#000000">
                <v:path arrowok="t"/>
              </v:shape>
            </v:group>
            <v:group style="position:absolute;left:9780;top:-4730;width:20;height:2" coordorigin="9780,-4730" coordsize="20,2">
              <v:shape style="position:absolute;left:9780;top:-4730;width:20;height:2" coordorigin="9780,-4730" coordsize="20,0" path="m9780,-4730l9799,-4730e" filled="false" stroked="true" strokeweight=".47998pt" strokecolor="#000000">
                <v:path arrowok="t"/>
              </v:shape>
            </v:group>
            <v:group style="position:absolute;left:9799;top:-4730;width:20;height:2" coordorigin="9799,-4730" coordsize="20,2">
              <v:shape style="position:absolute;left:9799;top:-4730;width:20;height:2" coordorigin="9799,-4730" coordsize="20,0" path="m9799,-4730l9818,-4730e" filled="false" stroked="true" strokeweight=".47998pt" strokecolor="#000000">
                <v:path arrowok="t"/>
              </v:shape>
            </v:group>
            <v:group style="position:absolute;left:9818;top:-4730;width:20;height:2" coordorigin="9818,-4730" coordsize="20,2">
              <v:shape style="position:absolute;left:9818;top:-4730;width:20;height:2" coordorigin="9818,-4730" coordsize="20,0" path="m9818,-4730l9837,-4730e" filled="false" stroked="true" strokeweight=".47998pt" strokecolor="#000000">
                <v:path arrowok="t"/>
              </v:shape>
            </v:group>
            <v:group style="position:absolute;left:9837;top:-4730;width:20;height:2" coordorigin="9837,-4730" coordsize="20,2">
              <v:shape style="position:absolute;left:9837;top:-4730;width:20;height:2" coordorigin="9837,-4730" coordsize="20,0" path="m9837,-4730l9856,-4730e" filled="false" stroked="true" strokeweight=".47998pt" strokecolor="#000000">
                <v:path arrowok="t"/>
              </v:shape>
            </v:group>
            <v:group style="position:absolute;left:9856;top:-4730;width:20;height:2" coordorigin="9856,-4730" coordsize="20,2">
              <v:shape style="position:absolute;left:9856;top:-4730;width:20;height:2" coordorigin="9856,-4730" coordsize="20,0" path="m9856,-4730l9876,-4730e" filled="false" stroked="true" strokeweight=".47998pt" strokecolor="#000000">
                <v:path arrowok="t"/>
              </v:shape>
            </v:group>
            <v:group style="position:absolute;left:9876;top:-4730;width:20;height:2" coordorigin="9876,-4730" coordsize="20,2">
              <v:shape style="position:absolute;left:9876;top:-4730;width:20;height:2" coordorigin="9876,-4730" coordsize="20,0" path="m9876,-4730l9895,-4730e" filled="false" stroked="true" strokeweight=".47998pt" strokecolor="#000000">
                <v:path arrowok="t"/>
              </v:shape>
            </v:group>
            <v:group style="position:absolute;left:9895;top:-4730;width:20;height:2" coordorigin="9895,-4730" coordsize="20,2">
              <v:shape style="position:absolute;left:9895;top:-4730;width:20;height:2" coordorigin="9895,-4730" coordsize="20,0" path="m9895,-4730l9914,-4730e" filled="false" stroked="true" strokeweight=".47998pt" strokecolor="#000000">
                <v:path arrowok="t"/>
              </v:shape>
            </v:group>
            <v:group style="position:absolute;left:9914;top:-4730;width:20;height:2" coordorigin="9914,-4730" coordsize="20,2">
              <v:shape style="position:absolute;left:9914;top:-4730;width:20;height:2" coordorigin="9914,-4730" coordsize="20,0" path="m9914,-4730l9933,-4730e" filled="false" stroked="true" strokeweight=".47998pt" strokecolor="#000000">
                <v:path arrowok="t"/>
              </v:shape>
            </v:group>
            <v:group style="position:absolute;left:9933;top:-4730;width:20;height:2" coordorigin="9933,-4730" coordsize="20,2">
              <v:shape style="position:absolute;left:9933;top:-4730;width:20;height:2" coordorigin="9933,-4730" coordsize="20,0" path="m9933,-4730l9952,-4730e" filled="false" stroked="true" strokeweight=".47998pt" strokecolor="#000000">
                <v:path arrowok="t"/>
              </v:shape>
            </v:group>
            <v:group style="position:absolute;left:9952;top:-4730;width:20;height:2" coordorigin="9952,-4730" coordsize="20,2">
              <v:shape style="position:absolute;left:9952;top:-4730;width:20;height:2" coordorigin="9952,-4730" coordsize="20,0" path="m9952,-4730l9972,-4730e" filled="false" stroked="true" strokeweight=".47998pt" strokecolor="#000000">
                <v:path arrowok="t"/>
              </v:shape>
            </v:group>
            <v:group style="position:absolute;left:9972;top:-4730;width:20;height:2" coordorigin="9972,-4730" coordsize="20,2">
              <v:shape style="position:absolute;left:9972;top:-4730;width:20;height:2" coordorigin="9972,-4730" coordsize="20,0" path="m9972,-4730l9991,-4730e" filled="false" stroked="true" strokeweight=".47998pt" strokecolor="#000000">
                <v:path arrowok="t"/>
              </v:shape>
            </v:group>
            <v:group style="position:absolute;left:9991;top:-4730;width:20;height:2" coordorigin="9991,-4730" coordsize="20,2">
              <v:shape style="position:absolute;left:9991;top:-4730;width:20;height:2" coordorigin="9991,-4730" coordsize="20,0" path="m9991,-4730l10010,-4730e" filled="false" stroked="true" strokeweight=".47998pt" strokecolor="#000000">
                <v:path arrowok="t"/>
              </v:shape>
            </v:group>
            <v:group style="position:absolute;left:10010;top:-4730;width:20;height:2" coordorigin="10010,-4730" coordsize="20,2">
              <v:shape style="position:absolute;left:10010;top:-4730;width:20;height:2" coordorigin="10010,-4730" coordsize="20,0" path="m10010,-4730l10029,-4730e" filled="false" stroked="true" strokeweight=".47998pt" strokecolor="#000000">
                <v:path arrowok="t"/>
              </v:shape>
            </v:group>
            <v:group style="position:absolute;left:10029;top:-4730;width:20;height:2" coordorigin="10029,-4730" coordsize="20,2">
              <v:shape style="position:absolute;left:10029;top:-4730;width:20;height:2" coordorigin="10029,-4730" coordsize="20,0" path="m10029,-4730l10048,-4730e" filled="false" stroked="true" strokeweight=".47998pt" strokecolor="#000000">
                <v:path arrowok="t"/>
              </v:shape>
            </v:group>
            <v:group style="position:absolute;left:10048;top:-4730;width:20;height:2" coordorigin="10048,-4730" coordsize="20,2">
              <v:shape style="position:absolute;left:10048;top:-4730;width:20;height:2" coordorigin="10048,-4730" coordsize="20,0" path="m10048,-4730l10068,-4730e" filled="false" stroked="true" strokeweight=".47998pt" strokecolor="#000000">
                <v:path arrowok="t"/>
              </v:shape>
            </v:group>
            <v:group style="position:absolute;left:10068;top:-4730;width:20;height:2" coordorigin="10068,-4730" coordsize="20,2">
              <v:shape style="position:absolute;left:10068;top:-4730;width:20;height:2" coordorigin="10068,-4730" coordsize="20,0" path="m10068,-4730l10087,-4730e" filled="false" stroked="true" strokeweight=".47998pt" strokecolor="#000000">
                <v:path arrowok="t"/>
              </v:shape>
            </v:group>
            <v:group style="position:absolute;left:10087;top:-4730;width:20;height:2" coordorigin="10087,-4730" coordsize="20,2">
              <v:shape style="position:absolute;left:10087;top:-4730;width:20;height:2" coordorigin="10087,-4730" coordsize="20,0" path="m10087,-4730l10106,-4730e" filled="false" stroked="true" strokeweight=".47998pt" strokecolor="#000000">
                <v:path arrowok="t"/>
              </v:shape>
            </v:group>
            <v:group style="position:absolute;left:10106;top:-4730;width:20;height:2" coordorigin="10106,-4730" coordsize="20,2">
              <v:shape style="position:absolute;left:10106;top:-4730;width:20;height:2" coordorigin="10106,-4730" coordsize="20,0" path="m10106,-4730l10125,-4730e" filled="false" stroked="true" strokeweight=".47998pt" strokecolor="#000000">
                <v:path arrowok="t"/>
              </v:shape>
            </v:group>
            <v:group style="position:absolute;left:10125;top:-4730;width:20;height:2" coordorigin="10125,-4730" coordsize="20,2">
              <v:shape style="position:absolute;left:10125;top:-4730;width:20;height:2" coordorigin="10125,-4730" coordsize="20,0" path="m10125,-4730l10144,-4730e" filled="false" stroked="true" strokeweight=".47998pt" strokecolor="#000000">
                <v:path arrowok="t"/>
              </v:shape>
            </v:group>
            <v:group style="position:absolute;left:10144;top:-4730;width:20;height:2" coordorigin="10144,-4730" coordsize="20,2">
              <v:shape style="position:absolute;left:10144;top:-4730;width:20;height:2" coordorigin="10144,-4730" coordsize="20,0" path="m10144,-4730l10164,-4730e" filled="false" stroked="true" strokeweight=".47998pt" strokecolor="#000000">
                <v:path arrowok="t"/>
              </v:shape>
            </v:group>
            <v:group style="position:absolute;left:10164;top:-4730;width:20;height:2" coordorigin="10164,-4730" coordsize="20,2">
              <v:shape style="position:absolute;left:10164;top:-4730;width:20;height:2" coordorigin="10164,-4730" coordsize="20,0" path="m10164,-4730l10183,-4730e" filled="false" stroked="true" strokeweight=".47998pt" strokecolor="#000000">
                <v:path arrowok="t"/>
              </v:shape>
            </v:group>
            <v:group style="position:absolute;left:10183;top:-4730;width:20;height:2" coordorigin="10183,-4730" coordsize="20,2">
              <v:shape style="position:absolute;left:10183;top:-4730;width:20;height:2" coordorigin="10183,-4730" coordsize="20,0" path="m10183,-4730l10202,-4730e" filled="false" stroked="true" strokeweight=".47998pt" strokecolor="#000000">
                <v:path arrowok="t"/>
              </v:shape>
            </v:group>
            <v:group style="position:absolute;left:10202;top:-4730;width:20;height:2" coordorigin="10202,-4730" coordsize="20,2">
              <v:shape style="position:absolute;left:10202;top:-4730;width:20;height:2" coordorigin="10202,-4730" coordsize="20,0" path="m10202,-4730l10221,-4730e" filled="false" stroked="true" strokeweight=".47998pt" strokecolor="#000000">
                <v:path arrowok="t"/>
              </v:shape>
            </v:group>
            <v:group style="position:absolute;left:10221;top:-4730;width:20;height:2" coordorigin="10221,-4730" coordsize="20,2">
              <v:shape style="position:absolute;left:10221;top:-4730;width:20;height:2" coordorigin="10221,-4730" coordsize="20,0" path="m10221,-4730l10240,-4730e" filled="false" stroked="true" strokeweight=".47998pt" strokecolor="#000000">
                <v:path arrowok="t"/>
              </v:shape>
            </v:group>
            <v:group style="position:absolute;left:10240;top:-4730;width:20;height:2" coordorigin="10240,-4730" coordsize="20,2">
              <v:shape style="position:absolute;left:10240;top:-4730;width:20;height:2" coordorigin="10240,-4730" coordsize="20,0" path="m10240,-4730l10260,-4730e" filled="false" stroked="true" strokeweight=".47998pt" strokecolor="#000000">
                <v:path arrowok="t"/>
              </v:shape>
            </v:group>
            <v:group style="position:absolute;left:10260;top:-4730;width:20;height:2" coordorigin="10260,-4730" coordsize="20,2">
              <v:shape style="position:absolute;left:10260;top:-4730;width:20;height:2" coordorigin="10260,-4730" coordsize="20,0" path="m10260,-4730l10279,-4730e" filled="false" stroked="true" strokeweight=".47998pt" strokecolor="#000000">
                <v:path arrowok="t"/>
              </v:shape>
            </v:group>
            <v:group style="position:absolute;left:10279;top:-4730;width:20;height:2" coordorigin="10279,-4730" coordsize="20,2">
              <v:shape style="position:absolute;left:10279;top:-4730;width:20;height:2" coordorigin="10279,-4730" coordsize="20,0" path="m10279,-4730l10298,-4730e" filled="false" stroked="true" strokeweight=".47998pt" strokecolor="#000000">
                <v:path arrowok="t"/>
              </v:shape>
            </v:group>
            <v:group style="position:absolute;left:10298;top:-4730;width:20;height:2" coordorigin="10298,-4730" coordsize="20,2">
              <v:shape style="position:absolute;left:10298;top:-4730;width:20;height:2" coordorigin="10298,-4730" coordsize="20,0" path="m10298,-4730l10317,-4730e" filled="false" stroked="true" strokeweight=".47998pt" strokecolor="#000000">
                <v:path arrowok="t"/>
              </v:shape>
            </v:group>
            <v:group style="position:absolute;left:10317;top:-4730;width:20;height:2" coordorigin="10317,-4730" coordsize="20,2">
              <v:shape style="position:absolute;left:10317;top:-4730;width:20;height:2" coordorigin="10317,-4730" coordsize="20,0" path="m10317,-4730l10336,-4730e" filled="false" stroked="true" strokeweight=".47998pt" strokecolor="#000000">
                <v:path arrowok="t"/>
              </v:shape>
            </v:group>
            <v:group style="position:absolute;left:10336;top:-4730;width:20;height:2" coordorigin="10336,-4730" coordsize="20,2">
              <v:shape style="position:absolute;left:10336;top:-4730;width:20;height:2" coordorigin="10336,-4730" coordsize="20,0" path="m10336,-4730l10356,-4730e" filled="false" stroked="true" strokeweight=".47998pt" strokecolor="#000000">
                <v:path arrowok="t"/>
              </v:shape>
            </v:group>
            <v:group style="position:absolute;left:10356;top:-4730;width:20;height:2" coordorigin="10356,-4730" coordsize="20,2">
              <v:shape style="position:absolute;left:10356;top:-4730;width:20;height:2" coordorigin="10356,-4730" coordsize="20,0" path="m10356,-4730l10375,-4730e" filled="false" stroked="true" strokeweight=".47998pt" strokecolor="#000000">
                <v:path arrowok="t"/>
              </v:shape>
            </v:group>
            <v:group style="position:absolute;left:10375;top:-4730;width:20;height:2" coordorigin="10375,-4730" coordsize="20,2">
              <v:shape style="position:absolute;left:10375;top:-4730;width:20;height:2" coordorigin="10375,-4730" coordsize="20,0" path="m10375,-4730l10394,-4730e" filled="false" stroked="true" strokeweight=".47998pt" strokecolor="#000000">
                <v:path arrowok="t"/>
              </v:shape>
            </v:group>
            <v:group style="position:absolute;left:10394;top:-4730;width:20;height:2" coordorigin="10394,-4730" coordsize="20,2">
              <v:shape style="position:absolute;left:10394;top:-4730;width:20;height:2" coordorigin="10394,-4730" coordsize="20,0" path="m10394,-4730l10413,-4730e" filled="false" stroked="true" strokeweight=".47998pt" strokecolor="#000000">
                <v:path arrowok="t"/>
              </v:shape>
            </v:group>
            <v:group style="position:absolute;left:10413;top:-4730;width:20;height:2" coordorigin="10413,-4730" coordsize="20,2">
              <v:shape style="position:absolute;left:10413;top:-4730;width:20;height:2" coordorigin="10413,-4730" coordsize="20,0" path="m10413,-4730l10432,-4730e" filled="false" stroked="true" strokeweight=".47998pt" strokecolor="#000000">
                <v:path arrowok="t"/>
              </v:shape>
            </v:group>
            <v:group style="position:absolute;left:10432;top:-4730;width:20;height:2" coordorigin="10432,-4730" coordsize="20,2">
              <v:shape style="position:absolute;left:10432;top:-4730;width:20;height:2" coordorigin="10432,-4730" coordsize="20,0" path="m10432,-4730l10452,-4730e" filled="false" stroked="true" strokeweight=".47998pt" strokecolor="#000000">
                <v:path arrowok="t"/>
              </v:shape>
            </v:group>
            <v:group style="position:absolute;left:10452;top:-4730;width:20;height:2" coordorigin="10452,-4730" coordsize="20,2">
              <v:shape style="position:absolute;left:10452;top:-4730;width:20;height:2" coordorigin="10452,-4730" coordsize="20,0" path="m10452,-4730l10471,-4730e" filled="false" stroked="true" strokeweight=".47998pt" strokecolor="#000000">
                <v:path arrowok="t"/>
              </v:shape>
            </v:group>
            <v:group style="position:absolute;left:10471;top:-4730;width:20;height:2" coordorigin="10471,-4730" coordsize="20,2">
              <v:shape style="position:absolute;left:10471;top:-4730;width:20;height:2" coordorigin="10471,-4730" coordsize="20,0" path="m10471,-4730l10490,-4730e" filled="false" stroked="true" strokeweight=".47998pt" strokecolor="#000000">
                <v:path arrowok="t"/>
              </v:shape>
            </v:group>
            <v:group style="position:absolute;left:10490;top:-4730;width:20;height:2" coordorigin="10490,-4730" coordsize="20,2">
              <v:shape style="position:absolute;left:10490;top:-4730;width:20;height:2" coordorigin="10490,-4730" coordsize="20,0" path="m10490,-4730l10509,-4730e" filled="false" stroked="true" strokeweight=".47998pt" strokecolor="#000000">
                <v:path arrowok="t"/>
              </v:shape>
            </v:group>
            <v:group style="position:absolute;left:10509;top:-4730;width:20;height:2" coordorigin="10509,-4730" coordsize="20,2">
              <v:shape style="position:absolute;left:10509;top:-4730;width:20;height:2" coordorigin="10509,-4730" coordsize="20,0" path="m10509,-4730l10528,-4730e" filled="false" stroked="true" strokeweight=".47998pt" strokecolor="#000000">
                <v:path arrowok="t"/>
              </v:shape>
            </v:group>
            <v:group style="position:absolute;left:10528;top:-4730;width:20;height:2" coordorigin="10528,-4730" coordsize="20,2">
              <v:shape style="position:absolute;left:10528;top:-4730;width:20;height:2" coordorigin="10528,-4730" coordsize="20,0" path="m10528,-4730l10548,-4730e" filled="false" stroked="true" strokeweight=".47998pt" strokecolor="#000000">
                <v:path arrowok="t"/>
              </v:shape>
            </v:group>
            <v:group style="position:absolute;left:10548;top:-4730;width:20;height:2" coordorigin="10548,-4730" coordsize="20,2">
              <v:shape style="position:absolute;left:10548;top:-4730;width:20;height:2" coordorigin="10548,-4730" coordsize="20,0" path="m10548,-4730l10567,-4730e" filled="false" stroked="true" strokeweight=".47998pt" strokecolor="#000000">
                <v:path arrowok="t"/>
              </v:shape>
            </v:group>
            <v:group style="position:absolute;left:10567;top:-4730;width:20;height:2" coordorigin="10567,-4730" coordsize="20,2">
              <v:shape style="position:absolute;left:10567;top:-4730;width:20;height:2" coordorigin="10567,-4730" coordsize="20,0" path="m10567,-4730l10586,-4730e" filled="false" stroked="true" strokeweight=".47998pt" strokecolor="#000000">
                <v:path arrowok="t"/>
              </v:shape>
            </v:group>
            <v:group style="position:absolute;left:10586;top:-4730;width:20;height:2" coordorigin="10586,-4730" coordsize="20,2">
              <v:shape style="position:absolute;left:10586;top:-4730;width:20;height:2" coordorigin="10586,-4730" coordsize="20,0" path="m10586,-4730l10605,-4730e" filled="false" stroked="true" strokeweight=".47998pt" strokecolor="#000000">
                <v:path arrowok="t"/>
              </v:shape>
            </v:group>
            <v:group style="position:absolute;left:10605;top:-4730;width:20;height:2" coordorigin="10605,-4730" coordsize="20,2">
              <v:shape style="position:absolute;left:10605;top:-4730;width:20;height:2" coordorigin="10605,-4730" coordsize="20,0" path="m10605,-4730l10624,-4730e" filled="false" stroked="true" strokeweight=".47998pt" strokecolor="#000000">
                <v:path arrowok="t"/>
              </v:shape>
            </v:group>
            <v:group style="position:absolute;left:10624;top:-4730;width:20;height:2" coordorigin="10624,-4730" coordsize="20,2">
              <v:shape style="position:absolute;left:10624;top:-4730;width:20;height:2" coordorigin="10624,-4730" coordsize="20,0" path="m10624,-4730l10644,-4730e" filled="false" stroked="true" strokeweight=".47998pt" strokecolor="#000000">
                <v:path arrowok="t"/>
              </v:shape>
            </v:group>
            <v:group style="position:absolute;left:10644;top:-4730;width:20;height:2" coordorigin="10644,-4730" coordsize="20,2">
              <v:shape style="position:absolute;left:10644;top:-4730;width:20;height:2" coordorigin="10644,-4730" coordsize="20,0" path="m10644,-4730l10663,-4730e" filled="false" stroked="true" strokeweight=".47998pt" strokecolor="#000000">
                <v:path arrowok="t"/>
              </v:shape>
            </v:group>
            <v:group style="position:absolute;left:10663;top:-4730;width:20;height:2" coordorigin="10663,-4730" coordsize="20,2">
              <v:shape style="position:absolute;left:10663;top:-4730;width:20;height:2" coordorigin="10663,-4730" coordsize="20,0" path="m10663,-4730l10682,-4730e" filled="false" stroked="true" strokeweight=".47998pt" strokecolor="#000000">
                <v:path arrowok="t"/>
              </v:shape>
            </v:group>
            <v:group style="position:absolute;left:10682;top:-4730;width:20;height:2" coordorigin="10682,-4730" coordsize="20,2">
              <v:shape style="position:absolute;left:10682;top:-4730;width:20;height:2" coordorigin="10682,-4730" coordsize="20,0" path="m10682,-4730l10701,-4730e" filled="false" stroked="true" strokeweight=".47998pt" strokecolor="#000000">
                <v:path arrowok="t"/>
              </v:shape>
            </v:group>
            <v:group style="position:absolute;left:10701;top:-4730;width:20;height:2" coordorigin="10701,-4730" coordsize="20,2">
              <v:shape style="position:absolute;left:10701;top:-4730;width:20;height:2" coordorigin="10701,-4730" coordsize="20,0" path="m10701,-4730l10720,-4730e" filled="false" stroked="true" strokeweight=".47998pt" strokecolor="#000000">
                <v:path arrowok="t"/>
              </v:shape>
            </v:group>
            <v:group style="position:absolute;left:10720;top:-4730;width:20;height:2" coordorigin="10720,-4730" coordsize="20,2">
              <v:shape style="position:absolute;left:10720;top:-4730;width:20;height:2" coordorigin="10720,-4730" coordsize="20,0" path="m10720,-4730l10740,-4730e" filled="false" stroked="true" strokeweight=".47998pt" strokecolor="#000000">
                <v:path arrowok="t"/>
              </v:shape>
            </v:group>
            <v:group style="position:absolute;left:10740;top:-4730;width:20;height:2" coordorigin="10740,-4730" coordsize="20,2">
              <v:shape style="position:absolute;left:10740;top:-4730;width:20;height:2" coordorigin="10740,-4730" coordsize="20,0" path="m10740,-4730l10759,-4730e" filled="false" stroked="true" strokeweight=".47998pt" strokecolor="#000000">
                <v:path arrowok="t"/>
              </v:shape>
            </v:group>
            <v:group style="position:absolute;left:10759;top:-4730;width:20;height:2" coordorigin="10759,-4730" coordsize="20,2">
              <v:shape style="position:absolute;left:10759;top:-4730;width:20;height:2" coordorigin="10759,-4730" coordsize="20,0" path="m10759,-4730l10778,-4730e" filled="false" stroked="true" strokeweight=".47998pt" strokecolor="#000000">
                <v:path arrowok="t"/>
              </v:shape>
            </v:group>
            <v:group style="position:absolute;left:10778;top:-4730;width:20;height:2" coordorigin="10778,-4730" coordsize="20,2">
              <v:shape style="position:absolute;left:10778;top:-4730;width:20;height:2" coordorigin="10778,-4730" coordsize="20,0" path="m10778,-4730l10797,-4730e" filled="false" stroked="true" strokeweight=".47998pt" strokecolor="#000000">
                <v:path arrowok="t"/>
              </v:shape>
            </v:group>
            <v:group style="position:absolute;left:10797;top:-4730;width:20;height:2" coordorigin="10797,-4730" coordsize="20,2">
              <v:shape style="position:absolute;left:10797;top:-4730;width:20;height:2" coordorigin="10797,-4730" coordsize="20,0" path="m10797,-4730l10816,-4730e" filled="false" stroked="true" strokeweight=".47998pt" strokecolor="#000000">
                <v:path arrowok="t"/>
              </v:shape>
            </v:group>
            <v:group style="position:absolute;left:10816;top:-4730;width:10;height:2" coordorigin="10816,-4730" coordsize="10,2">
              <v:shape style="position:absolute;left:10816;top:-4730;width:10;height:2" coordorigin="10816,-4730" coordsize="10,0" path="m10816,-4730l10826,-4730e" filled="false" stroked="true" strokeweight=".47998pt" strokecolor="#000000">
                <v:path arrowok="t"/>
              </v:shape>
              <v:shape style="position:absolute;left:10826;top:-4735;width:10;height:10" type="#_x0000_t75" stroked="false">
                <v:imagedata r:id="rId1133" o:title=""/>
              </v:shape>
            </v:group>
            <v:group style="position:absolute;left:10826;top:-4730;width:10;height:2" coordorigin="10826,-4730" coordsize="10,2">
              <v:shape style="position:absolute;left:10826;top:-4730;width:10;height:2" coordorigin="10826,-4730" coordsize="10,0" path="m10826,-4730l10836,-4730e" filled="false" stroked="true" strokeweight=".47998pt" strokecolor="#000000">
                <v:path arrowok="t"/>
              </v:shape>
            </v:group>
            <v:group style="position:absolute;left:1018;top:-4726;width:10;height:20" coordorigin="1018,-4726" coordsize="10,20">
              <v:shape style="position:absolute;left:1018;top:-4726;width:10;height:20" coordorigin="1018,-4726" coordsize="10,20" path="m1018,-4706l1027,-4706,1027,-4726,1018,-4726,1018,-4706xe" filled="true" fillcolor="#000000" stroked="false">
                <v:path arrowok="t"/>
                <v:fill type="solid"/>
              </v:shape>
            </v:group>
            <v:group style="position:absolute;left:1018;top:-4706;width:10;height:20" coordorigin="1018,-4706" coordsize="10,20">
              <v:shape style="position:absolute;left:1018;top:-4706;width:10;height:20" coordorigin="1018,-4706" coordsize="10,20" path="m1018,-4687l1027,-4687,1027,-4706,1018,-4706,1018,-4687xe" filled="true" fillcolor="#000000" stroked="false">
                <v:path arrowok="t"/>
                <v:fill type="solid"/>
              </v:shape>
            </v:group>
            <v:group style="position:absolute;left:1018;top:-4687;width:10;height:20" coordorigin="1018,-4687" coordsize="10,20">
              <v:shape style="position:absolute;left:1018;top:-4687;width:10;height:20" coordorigin="1018,-4687" coordsize="10,20" path="m1018,-4668l1027,-4668,1027,-4687,1018,-4687,1018,-4668xe" filled="true" fillcolor="#000000" stroked="false">
                <v:path arrowok="t"/>
                <v:fill type="solid"/>
              </v:shape>
            </v:group>
            <v:group style="position:absolute;left:1018;top:-4668;width:10;height:20" coordorigin="1018,-4668" coordsize="10,20">
              <v:shape style="position:absolute;left:1018;top:-4668;width:10;height:20" coordorigin="1018,-4668" coordsize="10,20" path="m1018,-4649l1027,-4649,1027,-4668,1018,-4668,1018,-4649xe" filled="true" fillcolor="#000000" stroked="false">
                <v:path arrowok="t"/>
                <v:fill type="solid"/>
              </v:shape>
            </v:group>
            <v:group style="position:absolute;left:1018;top:-4649;width:10;height:20" coordorigin="1018,-4649" coordsize="10,20">
              <v:shape style="position:absolute;left:1018;top:-4649;width:10;height:20" coordorigin="1018,-4649" coordsize="10,20" path="m1018,-4630l1027,-4630,1027,-4649,1018,-4649,1018,-4630xe" filled="true" fillcolor="#000000" stroked="false">
                <v:path arrowok="t"/>
                <v:fill type="solid"/>
              </v:shape>
            </v:group>
            <v:group style="position:absolute;left:1018;top:-4630;width:10;height:20" coordorigin="1018,-4630" coordsize="10,20">
              <v:shape style="position:absolute;left:1018;top:-4630;width:10;height:20" coordorigin="1018,-4630" coordsize="10,20" path="m1018,-4610l1027,-4610,1027,-4630,1018,-4630,1018,-4610xe" filled="true" fillcolor="#000000" stroked="false">
                <v:path arrowok="t"/>
                <v:fill type="solid"/>
              </v:shape>
            </v:group>
            <v:group style="position:absolute;left:1018;top:-4610;width:10;height:20" coordorigin="1018,-4610" coordsize="10,20">
              <v:shape style="position:absolute;left:1018;top:-4610;width:10;height:20" coordorigin="1018,-4610" coordsize="10,20" path="m1018,-4591l1027,-4591,1027,-4610,1018,-4610,1018,-4591xe" filled="true" fillcolor="#000000" stroked="false">
                <v:path arrowok="t"/>
                <v:fill type="solid"/>
              </v:shape>
            </v:group>
            <v:group style="position:absolute;left:1018;top:-4591;width:10;height:20" coordorigin="1018,-4591" coordsize="10,20">
              <v:shape style="position:absolute;left:1018;top:-4591;width:10;height:20" coordorigin="1018,-4591" coordsize="10,20" path="m1018,-4572l1027,-4572,1027,-4591,1018,-4591,1018,-4572xe" filled="true" fillcolor="#000000" stroked="false">
                <v:path arrowok="t"/>
                <v:fill type="solid"/>
              </v:shape>
            </v:group>
            <v:group style="position:absolute;left:1018;top:-4572;width:10;height:20" coordorigin="1018,-4572" coordsize="10,20">
              <v:shape style="position:absolute;left:1018;top:-4572;width:10;height:20" coordorigin="1018,-4572" coordsize="10,20" path="m1018,-4553l1027,-4553,1027,-4572,1018,-4572,1018,-4553xe" filled="true" fillcolor="#000000" stroked="false">
                <v:path arrowok="t"/>
                <v:fill type="solid"/>
              </v:shape>
            </v:group>
            <v:group style="position:absolute;left:1018;top:-4553;width:10;height:20" coordorigin="1018,-4553" coordsize="10,20">
              <v:shape style="position:absolute;left:1018;top:-4553;width:10;height:20" coordorigin="1018,-4553" coordsize="10,20" path="m1018,-4534l1027,-4534,1027,-4553,1018,-4553,1018,-4534xe" filled="true" fillcolor="#000000" stroked="false">
                <v:path arrowok="t"/>
                <v:fill type="solid"/>
              </v:shape>
            </v:group>
            <v:group style="position:absolute;left:1018;top:-4534;width:10;height:20" coordorigin="1018,-4534" coordsize="10,20">
              <v:shape style="position:absolute;left:1018;top:-4534;width:10;height:20" coordorigin="1018,-4534" coordsize="10,20" path="m1018,-4514l1027,-4514,1027,-4534,1018,-4534,1018,-4514xe" filled="true" fillcolor="#000000" stroked="false">
                <v:path arrowok="t"/>
                <v:fill type="solid"/>
              </v:shape>
            </v:group>
            <v:group style="position:absolute;left:1018;top:-4514;width:10;height:20" coordorigin="1018,-4514" coordsize="10,20">
              <v:shape style="position:absolute;left:1018;top:-4514;width:10;height:20" coordorigin="1018,-4514" coordsize="10,20" path="m1018,-4495l1027,-4495,1027,-4514,1018,-4514,1018,-4495xe" filled="true" fillcolor="#000000" stroked="false">
                <v:path arrowok="t"/>
                <v:fill type="solid"/>
              </v:shape>
            </v:group>
            <v:group style="position:absolute;left:1018;top:-4495;width:10;height:20" coordorigin="1018,-4495" coordsize="10,20">
              <v:shape style="position:absolute;left:1018;top:-4495;width:10;height:20" coordorigin="1018,-4495" coordsize="10,20" path="m1018,-4476l1027,-4476,1027,-4495,1018,-4495,1018,-4476xe" filled="true" fillcolor="#000000" stroked="false">
                <v:path arrowok="t"/>
                <v:fill type="solid"/>
              </v:shape>
            </v:group>
            <v:group style="position:absolute;left:1018;top:-4476;width:10;height:20" coordorigin="1018,-4476" coordsize="10,20">
              <v:shape style="position:absolute;left:1018;top:-4476;width:10;height:20" coordorigin="1018,-4476" coordsize="10,20" path="m1018,-4457l1027,-4457,1027,-4476,1018,-4476,1018,-4457xe" filled="true" fillcolor="#000000" stroked="false">
                <v:path arrowok="t"/>
                <v:fill type="solid"/>
              </v:shape>
            </v:group>
            <v:group style="position:absolute;left:1018;top:-4457;width:10;height:20" coordorigin="1018,-4457" coordsize="10,20">
              <v:shape style="position:absolute;left:1018;top:-4457;width:10;height:20" coordorigin="1018,-4457" coordsize="10,20" path="m1018,-4438l1027,-4438,1027,-4457,1018,-4457,1018,-4438xe" filled="true" fillcolor="#000000" stroked="false">
                <v:path arrowok="t"/>
                <v:fill type="solid"/>
              </v:shape>
            </v:group>
            <v:group style="position:absolute;left:1018;top:-4438;width:10;height:20" coordorigin="1018,-4438" coordsize="10,20">
              <v:shape style="position:absolute;left:1018;top:-4438;width:10;height:20" coordorigin="1018,-4438" coordsize="10,20" path="m1018,-4418l1027,-4418,1027,-4438,1018,-4438,1018,-4418xe" filled="true" fillcolor="#000000" stroked="false">
                <v:path arrowok="t"/>
                <v:fill type="solid"/>
              </v:shape>
            </v:group>
            <v:group style="position:absolute;left:1018;top:-4418;width:10;height:20" coordorigin="1018,-4418" coordsize="10,20">
              <v:shape style="position:absolute;left:1018;top:-4418;width:10;height:20" coordorigin="1018,-4418" coordsize="10,20" path="m1018,-4399l1027,-4399,1027,-4418,1018,-4418,1018,-4399xe" filled="true" fillcolor="#000000" stroked="false">
                <v:path arrowok="t"/>
                <v:fill type="solid"/>
              </v:shape>
            </v:group>
            <v:group style="position:absolute;left:1018;top:-4399;width:10;height:20" coordorigin="1018,-4399" coordsize="10,20">
              <v:shape style="position:absolute;left:1018;top:-4399;width:10;height:20" coordorigin="1018,-4399" coordsize="10,20" path="m1018,-4380l1027,-4380,1027,-4399,1018,-4399,1018,-4380xe" filled="true" fillcolor="#000000" stroked="false">
                <v:path arrowok="t"/>
                <v:fill type="solid"/>
              </v:shape>
            </v:group>
            <v:group style="position:absolute;left:1018;top:-4380;width:10;height:20" coordorigin="1018,-4380" coordsize="10,20">
              <v:shape style="position:absolute;left:1018;top:-4380;width:10;height:20" coordorigin="1018,-4380" coordsize="10,20" path="m1018,-4361l1027,-4361,1027,-4380,1018,-4380,1018,-4361xe" filled="true" fillcolor="#000000" stroked="false">
                <v:path arrowok="t"/>
                <v:fill type="solid"/>
              </v:shape>
            </v:group>
            <v:group style="position:absolute;left:1018;top:-4361;width:10;height:20" coordorigin="1018,-4361" coordsize="10,20">
              <v:shape style="position:absolute;left:1018;top:-4361;width:10;height:20" coordorigin="1018,-4361" coordsize="10,20" path="m1018,-4342l1027,-4342,1027,-4361,1018,-4361,1018,-4342xe" filled="true" fillcolor="#000000" stroked="false">
                <v:path arrowok="t"/>
                <v:fill type="solid"/>
              </v:shape>
            </v:group>
            <v:group style="position:absolute;left:1018;top:-4342;width:10;height:20" coordorigin="1018,-4342" coordsize="10,20">
              <v:shape style="position:absolute;left:1018;top:-4342;width:10;height:20" coordorigin="1018,-4342" coordsize="10,20" path="m1018,-4322l1027,-4322,1027,-4342,1018,-4342,1018,-4322xe" filled="true" fillcolor="#000000" stroked="false">
                <v:path arrowok="t"/>
                <v:fill type="solid"/>
              </v:shape>
              <v:shape style="position:absolute;left:1018;top:-4322;width:10;height:2" type="#_x0000_t75" stroked="false">
                <v:imagedata r:id="rId1134" o:title=""/>
              </v:shape>
            </v:group>
            <v:group style="position:absolute;left:2768;top:-4726;width:10;height:20" coordorigin="2768,-4726" coordsize="10,20">
              <v:shape style="position:absolute;left:2768;top:-4726;width:10;height:20" coordorigin="2768,-4726" coordsize="10,20" path="m2768,-4706l2777,-4706,2777,-4726,2768,-4726,2768,-4706xe" filled="true" fillcolor="#000000" stroked="false">
                <v:path arrowok="t"/>
                <v:fill type="solid"/>
              </v:shape>
            </v:group>
            <v:group style="position:absolute;left:2768;top:-4706;width:10;height:20" coordorigin="2768,-4706" coordsize="10,20">
              <v:shape style="position:absolute;left:2768;top:-4706;width:10;height:20" coordorigin="2768,-4706" coordsize="10,20" path="m2768,-4687l2777,-4687,2777,-4706,2768,-4706,2768,-4687xe" filled="true" fillcolor="#000000" stroked="false">
                <v:path arrowok="t"/>
                <v:fill type="solid"/>
              </v:shape>
            </v:group>
            <v:group style="position:absolute;left:2768;top:-4687;width:10;height:20" coordorigin="2768,-4687" coordsize="10,20">
              <v:shape style="position:absolute;left:2768;top:-4687;width:10;height:20" coordorigin="2768,-4687" coordsize="10,20" path="m2768,-4668l2777,-4668,2777,-4687,2768,-4687,2768,-4668xe" filled="true" fillcolor="#000000" stroked="false">
                <v:path arrowok="t"/>
                <v:fill type="solid"/>
              </v:shape>
            </v:group>
            <v:group style="position:absolute;left:2768;top:-4668;width:10;height:20" coordorigin="2768,-4668" coordsize="10,20">
              <v:shape style="position:absolute;left:2768;top:-4668;width:10;height:20" coordorigin="2768,-4668" coordsize="10,20" path="m2768,-4649l2777,-4649,2777,-4668,2768,-4668,2768,-4649xe" filled="true" fillcolor="#000000" stroked="false">
                <v:path arrowok="t"/>
                <v:fill type="solid"/>
              </v:shape>
            </v:group>
            <v:group style="position:absolute;left:2768;top:-4649;width:10;height:20" coordorigin="2768,-4649" coordsize="10,20">
              <v:shape style="position:absolute;left:2768;top:-4649;width:10;height:20" coordorigin="2768,-4649" coordsize="10,20" path="m2768,-4630l2777,-4630,2777,-4649,2768,-4649,2768,-4630xe" filled="true" fillcolor="#000000" stroked="false">
                <v:path arrowok="t"/>
                <v:fill type="solid"/>
              </v:shape>
            </v:group>
            <v:group style="position:absolute;left:2768;top:-4630;width:10;height:20" coordorigin="2768,-4630" coordsize="10,20">
              <v:shape style="position:absolute;left:2768;top:-4630;width:10;height:20" coordorigin="2768,-4630" coordsize="10,20" path="m2768,-4610l2777,-4610,2777,-4630,2768,-4630,2768,-4610xe" filled="true" fillcolor="#000000" stroked="false">
                <v:path arrowok="t"/>
                <v:fill type="solid"/>
              </v:shape>
            </v:group>
            <v:group style="position:absolute;left:2768;top:-4610;width:10;height:20" coordorigin="2768,-4610" coordsize="10,20">
              <v:shape style="position:absolute;left:2768;top:-4610;width:10;height:20" coordorigin="2768,-4610" coordsize="10,20" path="m2768,-4591l2777,-4591,2777,-4610,2768,-4610,2768,-4591xe" filled="true" fillcolor="#000000" stroked="false">
                <v:path arrowok="t"/>
                <v:fill type="solid"/>
              </v:shape>
            </v:group>
            <v:group style="position:absolute;left:2768;top:-4591;width:10;height:20" coordorigin="2768,-4591" coordsize="10,20">
              <v:shape style="position:absolute;left:2768;top:-4591;width:10;height:20" coordorigin="2768,-4591" coordsize="10,20" path="m2768,-4572l2777,-4572,2777,-4591,2768,-4591,2768,-4572xe" filled="true" fillcolor="#000000" stroked="false">
                <v:path arrowok="t"/>
                <v:fill type="solid"/>
              </v:shape>
            </v:group>
            <v:group style="position:absolute;left:2768;top:-4572;width:10;height:20" coordorigin="2768,-4572" coordsize="10,20">
              <v:shape style="position:absolute;left:2768;top:-4572;width:10;height:20" coordorigin="2768,-4572" coordsize="10,20" path="m2768,-4553l2777,-4553,2777,-4572,2768,-4572,2768,-4553xe" filled="true" fillcolor="#000000" stroked="false">
                <v:path arrowok="t"/>
                <v:fill type="solid"/>
              </v:shape>
            </v:group>
            <v:group style="position:absolute;left:2768;top:-4553;width:10;height:20" coordorigin="2768,-4553" coordsize="10,20">
              <v:shape style="position:absolute;left:2768;top:-4553;width:10;height:20" coordorigin="2768,-4553" coordsize="10,20" path="m2768,-4534l2777,-4534,2777,-4553,2768,-4553,2768,-4534xe" filled="true" fillcolor="#000000" stroked="false">
                <v:path arrowok="t"/>
                <v:fill type="solid"/>
              </v:shape>
            </v:group>
            <v:group style="position:absolute;left:2768;top:-4534;width:10;height:20" coordorigin="2768,-4534" coordsize="10,20">
              <v:shape style="position:absolute;left:2768;top:-4534;width:10;height:20" coordorigin="2768,-4534" coordsize="10,20" path="m2768,-4514l2777,-4514,2777,-4534,2768,-4534,2768,-4514xe" filled="true" fillcolor="#000000" stroked="false">
                <v:path arrowok="t"/>
                <v:fill type="solid"/>
              </v:shape>
            </v:group>
            <v:group style="position:absolute;left:2768;top:-4514;width:10;height:20" coordorigin="2768,-4514" coordsize="10,20">
              <v:shape style="position:absolute;left:2768;top:-4514;width:10;height:20" coordorigin="2768,-4514" coordsize="10,20" path="m2768,-4495l2777,-4495,2777,-4514,2768,-4514,2768,-4495xe" filled="true" fillcolor="#000000" stroked="false">
                <v:path arrowok="t"/>
                <v:fill type="solid"/>
              </v:shape>
            </v:group>
            <v:group style="position:absolute;left:2768;top:-4495;width:10;height:20" coordorigin="2768,-4495" coordsize="10,20">
              <v:shape style="position:absolute;left:2768;top:-4495;width:10;height:20" coordorigin="2768,-4495" coordsize="10,20" path="m2768,-4476l2777,-4476,2777,-4495,2768,-4495,2768,-4476xe" filled="true" fillcolor="#000000" stroked="false">
                <v:path arrowok="t"/>
                <v:fill type="solid"/>
              </v:shape>
            </v:group>
            <v:group style="position:absolute;left:2768;top:-4476;width:10;height:20" coordorigin="2768,-4476" coordsize="10,20">
              <v:shape style="position:absolute;left:2768;top:-4476;width:10;height:20" coordorigin="2768,-4476" coordsize="10,20" path="m2768,-4457l2777,-4457,2777,-4476,2768,-4476,2768,-4457xe" filled="true" fillcolor="#000000" stroked="false">
                <v:path arrowok="t"/>
                <v:fill type="solid"/>
              </v:shape>
            </v:group>
            <v:group style="position:absolute;left:2768;top:-4457;width:10;height:20" coordorigin="2768,-4457" coordsize="10,20">
              <v:shape style="position:absolute;left:2768;top:-4457;width:10;height:20" coordorigin="2768,-4457" coordsize="10,20" path="m2768,-4438l2777,-4438,2777,-4457,2768,-4457,2768,-4438xe" filled="true" fillcolor="#000000" stroked="false">
                <v:path arrowok="t"/>
                <v:fill type="solid"/>
              </v:shape>
            </v:group>
            <v:group style="position:absolute;left:2768;top:-4438;width:10;height:20" coordorigin="2768,-4438" coordsize="10,20">
              <v:shape style="position:absolute;left:2768;top:-4438;width:10;height:20" coordorigin="2768,-4438" coordsize="10,20" path="m2768,-4418l2777,-4418,2777,-4438,2768,-4438,2768,-4418xe" filled="true" fillcolor="#000000" stroked="false">
                <v:path arrowok="t"/>
                <v:fill type="solid"/>
              </v:shape>
            </v:group>
            <v:group style="position:absolute;left:6371;top:-4726;width:10;height:20" coordorigin="6371,-4726" coordsize="10,20">
              <v:shape style="position:absolute;left:6371;top:-4726;width:10;height:20" coordorigin="6371,-4726" coordsize="10,20" path="m6371,-4706l6381,-4706,6381,-4726,6371,-4726,6371,-4706xe" filled="true" fillcolor="#000000" stroked="false">
                <v:path arrowok="t"/>
                <v:fill type="solid"/>
              </v:shape>
            </v:group>
            <v:group style="position:absolute;left:6371;top:-4706;width:10;height:20" coordorigin="6371,-4706" coordsize="10,20">
              <v:shape style="position:absolute;left:6371;top:-4706;width:10;height:20" coordorigin="6371,-4706" coordsize="10,20" path="m6371,-4687l6381,-4687,6381,-4706,6371,-4706,6371,-4687xe" filled="true" fillcolor="#000000" stroked="false">
                <v:path arrowok="t"/>
                <v:fill type="solid"/>
              </v:shape>
            </v:group>
            <v:group style="position:absolute;left:6371;top:-4687;width:10;height:20" coordorigin="6371,-4687" coordsize="10,20">
              <v:shape style="position:absolute;left:6371;top:-4687;width:10;height:20" coordorigin="6371,-4687" coordsize="10,20" path="m6371,-4668l6381,-4668,6381,-4687,6371,-4687,6371,-4668xe" filled="true" fillcolor="#000000" stroked="false">
                <v:path arrowok="t"/>
                <v:fill type="solid"/>
              </v:shape>
            </v:group>
            <v:group style="position:absolute;left:6371;top:-4668;width:10;height:20" coordorigin="6371,-4668" coordsize="10,20">
              <v:shape style="position:absolute;left:6371;top:-4668;width:10;height:20" coordorigin="6371,-4668" coordsize="10,20" path="m6371,-4649l6381,-4649,6381,-4668,6371,-4668,6371,-4649xe" filled="true" fillcolor="#000000" stroked="false">
                <v:path arrowok="t"/>
                <v:fill type="solid"/>
              </v:shape>
            </v:group>
            <v:group style="position:absolute;left:6371;top:-4649;width:10;height:20" coordorigin="6371,-4649" coordsize="10,20">
              <v:shape style="position:absolute;left:6371;top:-4649;width:10;height:20" coordorigin="6371,-4649" coordsize="10,20" path="m6371,-4630l6381,-4630,6381,-4649,6371,-4649,6371,-4630xe" filled="true" fillcolor="#000000" stroked="false">
                <v:path arrowok="t"/>
                <v:fill type="solid"/>
              </v:shape>
            </v:group>
            <v:group style="position:absolute;left:6371;top:-4630;width:10;height:20" coordorigin="6371,-4630" coordsize="10,20">
              <v:shape style="position:absolute;left:6371;top:-4630;width:10;height:20" coordorigin="6371,-4630" coordsize="10,20" path="m6371,-4610l6381,-4610,6381,-4630,6371,-4630,6371,-4610xe" filled="true" fillcolor="#000000" stroked="false">
                <v:path arrowok="t"/>
                <v:fill type="solid"/>
              </v:shape>
            </v:group>
            <v:group style="position:absolute;left:6371;top:-4610;width:10;height:20" coordorigin="6371,-4610" coordsize="10,20">
              <v:shape style="position:absolute;left:6371;top:-4610;width:10;height:20" coordorigin="6371,-4610" coordsize="10,20" path="m6371,-4591l6381,-4591,6381,-4610,6371,-4610,6371,-4591xe" filled="true" fillcolor="#000000" stroked="false">
                <v:path arrowok="t"/>
                <v:fill type="solid"/>
              </v:shape>
            </v:group>
            <v:group style="position:absolute;left:6371;top:-4591;width:10;height:20" coordorigin="6371,-4591" coordsize="10,20">
              <v:shape style="position:absolute;left:6371;top:-4591;width:10;height:20" coordorigin="6371,-4591" coordsize="10,20" path="m6371,-4572l6381,-4572,6381,-4591,6371,-4591,6371,-4572xe" filled="true" fillcolor="#000000" stroked="false">
                <v:path arrowok="t"/>
                <v:fill type="solid"/>
              </v:shape>
            </v:group>
            <v:group style="position:absolute;left:6371;top:-4572;width:10;height:20" coordorigin="6371,-4572" coordsize="10,20">
              <v:shape style="position:absolute;left:6371;top:-4572;width:10;height:20" coordorigin="6371,-4572" coordsize="10,20" path="m6371,-4553l6381,-4553,6381,-4572,6371,-4572,6371,-4553xe" filled="true" fillcolor="#000000" stroked="false">
                <v:path arrowok="t"/>
                <v:fill type="solid"/>
              </v:shape>
            </v:group>
            <v:group style="position:absolute;left:6371;top:-4553;width:10;height:20" coordorigin="6371,-4553" coordsize="10,20">
              <v:shape style="position:absolute;left:6371;top:-4553;width:10;height:20" coordorigin="6371,-4553" coordsize="10,20" path="m6371,-4534l6381,-4534,6381,-4553,6371,-4553,6371,-4534xe" filled="true" fillcolor="#000000" stroked="false">
                <v:path arrowok="t"/>
                <v:fill type="solid"/>
              </v:shape>
            </v:group>
            <v:group style="position:absolute;left:6371;top:-4534;width:10;height:20" coordorigin="6371,-4534" coordsize="10,20">
              <v:shape style="position:absolute;left:6371;top:-4534;width:10;height:20" coordorigin="6371,-4534" coordsize="10,20" path="m6371,-4514l6381,-4514,6381,-4534,6371,-4534,6371,-4514xe" filled="true" fillcolor="#000000" stroked="false">
                <v:path arrowok="t"/>
                <v:fill type="solid"/>
              </v:shape>
            </v:group>
            <v:group style="position:absolute;left:6371;top:-4514;width:10;height:20" coordorigin="6371,-4514" coordsize="10,20">
              <v:shape style="position:absolute;left:6371;top:-4514;width:10;height:20" coordorigin="6371,-4514" coordsize="10,20" path="m6371,-4495l6381,-4495,6381,-4514,6371,-4514,6371,-4495xe" filled="true" fillcolor="#000000" stroked="false">
                <v:path arrowok="t"/>
                <v:fill type="solid"/>
              </v:shape>
            </v:group>
            <v:group style="position:absolute;left:6371;top:-4495;width:10;height:20" coordorigin="6371,-4495" coordsize="10,20">
              <v:shape style="position:absolute;left:6371;top:-4495;width:10;height:20" coordorigin="6371,-4495" coordsize="10,20" path="m6371,-4476l6381,-4476,6381,-4495,6371,-4495,6371,-4476xe" filled="true" fillcolor="#000000" stroked="false">
                <v:path arrowok="t"/>
                <v:fill type="solid"/>
              </v:shape>
            </v:group>
            <v:group style="position:absolute;left:6371;top:-4476;width:10;height:20" coordorigin="6371,-4476" coordsize="10,20">
              <v:shape style="position:absolute;left:6371;top:-4476;width:10;height:20" coordorigin="6371,-4476" coordsize="10,20" path="m6371,-4457l6381,-4457,6381,-4476,6371,-4476,6371,-4457xe" filled="true" fillcolor="#000000" stroked="false">
                <v:path arrowok="t"/>
                <v:fill type="solid"/>
              </v:shape>
            </v:group>
            <v:group style="position:absolute;left:6371;top:-4457;width:10;height:20" coordorigin="6371,-4457" coordsize="10,20">
              <v:shape style="position:absolute;left:6371;top:-4457;width:10;height:20" coordorigin="6371,-4457" coordsize="10,20" path="m6371,-4438l6381,-4438,6381,-4457,6371,-4457,6371,-4438xe" filled="true" fillcolor="#000000" stroked="false">
                <v:path arrowok="t"/>
                <v:fill type="solid"/>
              </v:shape>
            </v:group>
            <v:group style="position:absolute;left:6371;top:-4438;width:10;height:20" coordorigin="6371,-4438" coordsize="10,20">
              <v:shape style="position:absolute;left:6371;top:-4438;width:10;height:20" coordorigin="6371,-4438" coordsize="10,20" path="m6371,-4418l6381,-4418,6381,-4438,6371,-4438,6371,-4418xe" filled="true" fillcolor="#000000" stroked="false">
                <v:path arrowok="t"/>
                <v:fill type="solid"/>
              </v:shape>
            </v:group>
            <v:group style="position:absolute;left:6371;top:-4418;width:10;height:20" coordorigin="6371,-4418" coordsize="10,20">
              <v:shape style="position:absolute;left:6371;top:-4418;width:10;height:20" coordorigin="6371,-4418" coordsize="10,20" path="m6371,-4399l6381,-4399,6381,-4418,6371,-4418,6371,-4399xe" filled="true" fillcolor="#000000" stroked="false">
                <v:path arrowok="t"/>
                <v:fill type="solid"/>
              </v:shape>
            </v:group>
            <v:group style="position:absolute;left:6371;top:-4399;width:10;height:20" coordorigin="6371,-4399" coordsize="10,20">
              <v:shape style="position:absolute;left:6371;top:-4399;width:10;height:20" coordorigin="6371,-4399" coordsize="10,20" path="m6371,-4380l6381,-4380,6381,-4399,6371,-4399,6371,-4380xe" filled="true" fillcolor="#000000" stroked="false">
                <v:path arrowok="t"/>
                <v:fill type="solid"/>
              </v:shape>
            </v:group>
            <v:group style="position:absolute;left:6371;top:-4380;width:10;height:20" coordorigin="6371,-4380" coordsize="10,20">
              <v:shape style="position:absolute;left:6371;top:-4380;width:10;height:20" coordorigin="6371,-4380" coordsize="10,20" path="m6371,-4361l6381,-4361,6381,-4380,6371,-4380,6371,-4361xe" filled="true" fillcolor="#000000" stroked="false">
                <v:path arrowok="t"/>
                <v:fill type="solid"/>
              </v:shape>
            </v:group>
            <v:group style="position:absolute;left:6371;top:-4361;width:10;height:20" coordorigin="6371,-4361" coordsize="10,20">
              <v:shape style="position:absolute;left:6371;top:-4361;width:10;height:20" coordorigin="6371,-4361" coordsize="10,20" path="m6371,-4342l6381,-4342,6381,-4361,6371,-4361,6371,-4342xe" filled="true" fillcolor="#000000" stroked="false">
                <v:path arrowok="t"/>
                <v:fill type="solid"/>
              </v:shape>
            </v:group>
            <v:group style="position:absolute;left:6371;top:-4342;width:10;height:20" coordorigin="6371,-4342" coordsize="10,20">
              <v:shape style="position:absolute;left:6371;top:-4342;width:10;height:20" coordorigin="6371,-4342" coordsize="10,20" path="m6371,-4322l6381,-4322,6381,-4342,6371,-4342,6371,-4322xe" filled="true" fillcolor="#000000" stroked="false">
                <v:path arrowok="t"/>
                <v:fill type="solid"/>
              </v:shape>
            </v:group>
            <v:group style="position:absolute;left:10826;top:-4726;width:10;height:20" coordorigin="10826,-4726" coordsize="10,20">
              <v:shape style="position:absolute;left:10826;top:-4726;width:10;height:20" coordorigin="10826,-4726" coordsize="10,20" path="m10826,-4706l10836,-4706,10836,-4726,10826,-4726,10826,-4706xe" filled="true" fillcolor="#000000" stroked="false">
                <v:path arrowok="t"/>
                <v:fill type="solid"/>
              </v:shape>
            </v:group>
            <v:group style="position:absolute;left:10826;top:-4706;width:10;height:20" coordorigin="10826,-4706" coordsize="10,20">
              <v:shape style="position:absolute;left:10826;top:-4706;width:10;height:20" coordorigin="10826,-4706" coordsize="10,20" path="m10826,-4687l10836,-4687,10836,-4706,10826,-4706,10826,-4687xe" filled="true" fillcolor="#000000" stroked="false">
                <v:path arrowok="t"/>
                <v:fill type="solid"/>
              </v:shape>
            </v:group>
            <v:group style="position:absolute;left:10826;top:-4687;width:10;height:20" coordorigin="10826,-4687" coordsize="10,20">
              <v:shape style="position:absolute;left:10826;top:-4687;width:10;height:20" coordorigin="10826,-4687" coordsize="10,20" path="m10826,-4668l10836,-4668,10836,-4687,10826,-4687,10826,-4668xe" filled="true" fillcolor="#000000" stroked="false">
                <v:path arrowok="t"/>
                <v:fill type="solid"/>
              </v:shape>
            </v:group>
            <v:group style="position:absolute;left:10826;top:-4668;width:10;height:20" coordorigin="10826,-4668" coordsize="10,20">
              <v:shape style="position:absolute;left:10826;top:-4668;width:10;height:20" coordorigin="10826,-4668" coordsize="10,20" path="m10826,-4649l10836,-4649,10836,-4668,10826,-4668,10826,-4649xe" filled="true" fillcolor="#000000" stroked="false">
                <v:path arrowok="t"/>
                <v:fill type="solid"/>
              </v:shape>
            </v:group>
            <v:group style="position:absolute;left:10826;top:-4649;width:10;height:20" coordorigin="10826,-4649" coordsize="10,20">
              <v:shape style="position:absolute;left:10826;top:-4649;width:10;height:20" coordorigin="10826,-4649" coordsize="10,20" path="m10826,-4630l10836,-4630,10836,-4649,10826,-4649,10826,-4630xe" filled="true" fillcolor="#000000" stroked="false">
                <v:path arrowok="t"/>
                <v:fill type="solid"/>
              </v:shape>
            </v:group>
            <v:group style="position:absolute;left:10826;top:-4630;width:10;height:20" coordorigin="10826,-4630" coordsize="10,20">
              <v:shape style="position:absolute;left:10826;top:-4630;width:10;height:20" coordorigin="10826,-4630" coordsize="10,20" path="m10826,-4610l10836,-4610,10836,-4630,10826,-4630,10826,-4610xe" filled="true" fillcolor="#000000" stroked="false">
                <v:path arrowok="t"/>
                <v:fill type="solid"/>
              </v:shape>
            </v:group>
            <v:group style="position:absolute;left:10826;top:-4610;width:10;height:20" coordorigin="10826,-4610" coordsize="10,20">
              <v:shape style="position:absolute;left:10826;top:-4610;width:10;height:20" coordorigin="10826,-4610" coordsize="10,20" path="m10826,-4591l10836,-4591,10836,-4610,10826,-4610,10826,-4591xe" filled="true" fillcolor="#000000" stroked="false">
                <v:path arrowok="t"/>
                <v:fill type="solid"/>
              </v:shape>
            </v:group>
            <v:group style="position:absolute;left:10826;top:-4591;width:10;height:20" coordorigin="10826,-4591" coordsize="10,20">
              <v:shape style="position:absolute;left:10826;top:-4591;width:10;height:20" coordorigin="10826,-4591" coordsize="10,20" path="m10826,-4572l10836,-4572,10836,-4591,10826,-4591,10826,-4572xe" filled="true" fillcolor="#000000" stroked="false">
                <v:path arrowok="t"/>
                <v:fill type="solid"/>
              </v:shape>
            </v:group>
            <v:group style="position:absolute;left:10826;top:-4572;width:10;height:20" coordorigin="10826,-4572" coordsize="10,20">
              <v:shape style="position:absolute;left:10826;top:-4572;width:10;height:20" coordorigin="10826,-4572" coordsize="10,20" path="m10826,-4553l10836,-4553,10836,-4572,10826,-4572,10826,-4553xe" filled="true" fillcolor="#000000" stroked="false">
                <v:path arrowok="t"/>
                <v:fill type="solid"/>
              </v:shape>
            </v:group>
            <v:group style="position:absolute;left:10826;top:-4553;width:10;height:20" coordorigin="10826,-4553" coordsize="10,20">
              <v:shape style="position:absolute;left:10826;top:-4553;width:10;height:20" coordorigin="10826,-4553" coordsize="10,20" path="m10826,-4534l10836,-4534,10836,-4553,10826,-4553,10826,-4534xe" filled="true" fillcolor="#000000" stroked="false">
                <v:path arrowok="t"/>
                <v:fill type="solid"/>
              </v:shape>
            </v:group>
            <v:group style="position:absolute;left:10826;top:-4534;width:10;height:20" coordorigin="10826,-4534" coordsize="10,20">
              <v:shape style="position:absolute;left:10826;top:-4534;width:10;height:20" coordorigin="10826,-4534" coordsize="10,20" path="m10826,-4514l10836,-4514,10836,-4534,10826,-4534,10826,-4514xe" filled="true" fillcolor="#000000" stroked="false">
                <v:path arrowok="t"/>
                <v:fill type="solid"/>
              </v:shape>
            </v:group>
            <v:group style="position:absolute;left:10826;top:-4514;width:10;height:20" coordorigin="10826,-4514" coordsize="10,20">
              <v:shape style="position:absolute;left:10826;top:-4514;width:10;height:20" coordorigin="10826,-4514" coordsize="10,20" path="m10826,-4495l10836,-4495,10836,-4514,10826,-4514,10826,-4495xe" filled="true" fillcolor="#000000" stroked="false">
                <v:path arrowok="t"/>
                <v:fill type="solid"/>
              </v:shape>
            </v:group>
            <v:group style="position:absolute;left:10826;top:-4495;width:10;height:20" coordorigin="10826,-4495" coordsize="10,20">
              <v:shape style="position:absolute;left:10826;top:-4495;width:10;height:20" coordorigin="10826,-4495" coordsize="10,20" path="m10826,-4476l10836,-4476,10836,-4495,10826,-4495,10826,-4476xe" filled="true" fillcolor="#000000" stroked="false">
                <v:path arrowok="t"/>
                <v:fill type="solid"/>
              </v:shape>
            </v:group>
            <v:group style="position:absolute;left:10826;top:-4476;width:10;height:20" coordorigin="10826,-4476" coordsize="10,20">
              <v:shape style="position:absolute;left:10826;top:-4476;width:10;height:20" coordorigin="10826,-4476" coordsize="10,20" path="m10826,-4457l10836,-4457,10836,-4476,10826,-4476,10826,-4457xe" filled="true" fillcolor="#000000" stroked="false">
                <v:path arrowok="t"/>
                <v:fill type="solid"/>
              </v:shape>
            </v:group>
            <v:group style="position:absolute;left:10826;top:-4457;width:10;height:20" coordorigin="10826,-4457" coordsize="10,20">
              <v:shape style="position:absolute;left:10826;top:-4457;width:10;height:20" coordorigin="10826,-4457" coordsize="10,20" path="m10826,-4438l10836,-4438,10836,-4457,10826,-4457,10826,-4438xe" filled="true" fillcolor="#000000" stroked="false">
                <v:path arrowok="t"/>
                <v:fill type="solid"/>
              </v:shape>
            </v:group>
            <v:group style="position:absolute;left:10826;top:-4438;width:10;height:20" coordorigin="10826,-4438" coordsize="10,20">
              <v:shape style="position:absolute;left:10826;top:-4438;width:10;height:20" coordorigin="10826,-4438" coordsize="10,20" path="m10826,-4418l10836,-4418,10836,-4438,10826,-4438,10826,-4418xe" filled="true" fillcolor="#000000" stroked="false">
                <v:path arrowok="t"/>
                <v:fill type="solid"/>
              </v:shape>
            </v:group>
            <v:group style="position:absolute;left:10826;top:-4418;width:10;height:20" coordorigin="10826,-4418" coordsize="10,20">
              <v:shape style="position:absolute;left:10826;top:-4418;width:10;height:20" coordorigin="10826,-4418" coordsize="10,20" path="m10826,-4399l10836,-4399,10836,-4418,10826,-4418,10826,-4399xe" filled="true" fillcolor="#000000" stroked="false">
                <v:path arrowok="t"/>
                <v:fill type="solid"/>
              </v:shape>
            </v:group>
            <v:group style="position:absolute;left:10826;top:-4399;width:10;height:20" coordorigin="10826,-4399" coordsize="10,20">
              <v:shape style="position:absolute;left:10826;top:-4399;width:10;height:20" coordorigin="10826,-4399" coordsize="10,20" path="m10826,-4380l10836,-4380,10836,-4399,10826,-4399,10826,-4380xe" filled="true" fillcolor="#000000" stroked="false">
                <v:path arrowok="t"/>
                <v:fill type="solid"/>
              </v:shape>
            </v:group>
            <v:group style="position:absolute;left:10826;top:-4380;width:10;height:20" coordorigin="10826,-4380" coordsize="10,20">
              <v:shape style="position:absolute;left:10826;top:-4380;width:10;height:20" coordorigin="10826,-4380" coordsize="10,20" path="m10826,-4361l10836,-4361,10836,-4380,10826,-4380,10826,-4361xe" filled="true" fillcolor="#000000" stroked="false">
                <v:path arrowok="t"/>
                <v:fill type="solid"/>
              </v:shape>
            </v:group>
            <v:group style="position:absolute;left:10826;top:-4361;width:10;height:20" coordorigin="10826,-4361" coordsize="10,20">
              <v:shape style="position:absolute;left:10826;top:-4361;width:10;height:20" coordorigin="10826,-4361" coordsize="10,20" path="m10826,-4342l10836,-4342,10836,-4361,10826,-4361,10826,-4342xe" filled="true" fillcolor="#000000" stroked="false">
                <v:path arrowok="t"/>
                <v:fill type="solid"/>
              </v:shape>
            </v:group>
            <v:group style="position:absolute;left:10826;top:-4342;width:10;height:20" coordorigin="10826,-4342" coordsize="10,20">
              <v:shape style="position:absolute;left:10826;top:-4342;width:10;height:20" coordorigin="10826,-4342" coordsize="10,20" path="m10826,-4322l10836,-4322,10836,-4342,10826,-4342,10826,-4322xe" filled="true" fillcolor="#000000" stroked="false">
                <v:path arrowok="t"/>
                <v:fill type="solid"/>
              </v:shape>
            </v:group>
            <v:group style="position:absolute;left:1018;top:-4315;width:10;height:2" coordorigin="1018,-4315" coordsize="10,2">
              <v:shape style="position:absolute;left:1018;top:-4315;width:10;height:2" coordorigin="1018,-4315" coordsize="10,0" path="m1018,-4315l1027,-4315e" filled="false" stroked="true" strokeweight=".48001pt" strokecolor="#000000">
                <v:path arrowok="t"/>
              </v:shape>
              <v:shape style="position:absolute;left:2758;top:-4418;width:1897;height:108" type="#_x0000_t75" stroked="false">
                <v:imagedata r:id="rId1135" o:title=""/>
              </v:shape>
              <v:shape style="position:absolute;left:4650;top:-4322;width:1731;height:12" type="#_x0000_t75" stroked="false">
                <v:imagedata r:id="rId351" o:title=""/>
              </v:shape>
              <v:shape style="position:absolute;left:6366;top:-4320;width:2571;height:10" type="#_x0000_t75" stroked="false">
                <v:imagedata r:id="rId1136" o:title=""/>
              </v:shape>
              <v:shape style="position:absolute;left:8932;top:-4322;width:1903;height:12" type="#_x0000_t75" stroked="false">
                <v:imagedata r:id="rId1137" o:title=""/>
              </v:shape>
            </v:group>
            <v:group style="position:absolute;left:10826;top:-4315;width:10;height:2" coordorigin="10826,-4315" coordsize="10,2">
              <v:shape style="position:absolute;left:10826;top:-4315;width:10;height:2" coordorigin="10826,-4315" coordsize="10,0" path="m10826,-4315l10836,-4315e" filled="false" stroked="true" strokeweight=".48001pt" strokecolor="#000000">
                <v:path arrowok="t"/>
              </v:shape>
            </v:group>
            <v:group style="position:absolute;left:1018;top:-4310;width:10;height:20" coordorigin="1018,-4310" coordsize="10,20">
              <v:shape style="position:absolute;left:1018;top:-4310;width:10;height:20" coordorigin="1018,-4310" coordsize="10,20" path="m1018,-4291l1027,-4291,1027,-4310,1018,-4310,1018,-4291xe" filled="true" fillcolor="#000000" stroked="false">
                <v:path arrowok="t"/>
                <v:fill type="solid"/>
              </v:shape>
            </v:group>
            <v:group style="position:absolute;left:1018;top:-4291;width:10;height:20" coordorigin="1018,-4291" coordsize="10,20">
              <v:shape style="position:absolute;left:1018;top:-4291;width:10;height:20" coordorigin="1018,-4291" coordsize="10,20" path="m1018,-4272l1027,-4272,1027,-4291,1018,-4291,1018,-4272xe" filled="true" fillcolor="#000000" stroked="false">
                <v:path arrowok="t"/>
                <v:fill type="solid"/>
              </v:shape>
            </v:group>
            <v:group style="position:absolute;left:1018;top:-4272;width:10;height:20" coordorigin="1018,-4272" coordsize="10,20">
              <v:shape style="position:absolute;left:1018;top:-4272;width:10;height:20" coordorigin="1018,-4272" coordsize="10,20" path="m1018,-4253l1027,-4253,1027,-4272,1018,-4272,1018,-4253xe" filled="true" fillcolor="#000000" stroked="false">
                <v:path arrowok="t"/>
                <v:fill type="solid"/>
              </v:shape>
            </v:group>
            <v:group style="position:absolute;left:1018;top:-4253;width:10;height:20" coordorigin="1018,-4253" coordsize="10,20">
              <v:shape style="position:absolute;left:1018;top:-4253;width:10;height:20" coordorigin="1018,-4253" coordsize="10,20" path="m1018,-4234l1027,-4234,1027,-4253,1018,-4253,1018,-4234xe" filled="true" fillcolor="#000000" stroked="false">
                <v:path arrowok="t"/>
                <v:fill type="solid"/>
              </v:shape>
            </v:group>
            <v:group style="position:absolute;left:1018;top:-4234;width:10;height:20" coordorigin="1018,-4234" coordsize="10,20">
              <v:shape style="position:absolute;left:1018;top:-4234;width:10;height:20" coordorigin="1018,-4234" coordsize="10,20" path="m1018,-4214l1027,-4214,1027,-4234,1018,-4234,1018,-4214xe" filled="true" fillcolor="#000000" stroked="false">
                <v:path arrowok="t"/>
                <v:fill type="solid"/>
              </v:shape>
            </v:group>
            <v:group style="position:absolute;left:1018;top:-4214;width:10;height:20" coordorigin="1018,-4214" coordsize="10,20">
              <v:shape style="position:absolute;left:1018;top:-4214;width:10;height:20" coordorigin="1018,-4214" coordsize="10,20" path="m1018,-4195l1027,-4195,1027,-4214,1018,-4214,1018,-4195xe" filled="true" fillcolor="#000000" stroked="false">
                <v:path arrowok="t"/>
                <v:fill type="solid"/>
              </v:shape>
            </v:group>
            <v:group style="position:absolute;left:1018;top:-4195;width:10;height:20" coordorigin="1018,-4195" coordsize="10,20">
              <v:shape style="position:absolute;left:1018;top:-4195;width:10;height:20" coordorigin="1018,-4195" coordsize="10,20" path="m1018,-4176l1027,-4176,1027,-4195,1018,-4195,1018,-4176xe" filled="true" fillcolor="#000000" stroked="false">
                <v:path arrowok="t"/>
                <v:fill type="solid"/>
              </v:shape>
            </v:group>
            <v:group style="position:absolute;left:1018;top:-4176;width:10;height:20" coordorigin="1018,-4176" coordsize="10,20">
              <v:shape style="position:absolute;left:1018;top:-4176;width:10;height:20" coordorigin="1018,-4176" coordsize="10,20" path="m1018,-4157l1027,-4157,1027,-4176,1018,-4176,1018,-4157xe" filled="true" fillcolor="#000000" stroked="false">
                <v:path arrowok="t"/>
                <v:fill type="solid"/>
              </v:shape>
            </v:group>
            <v:group style="position:absolute;left:1018;top:-4157;width:10;height:20" coordorigin="1018,-4157" coordsize="10,20">
              <v:shape style="position:absolute;left:1018;top:-4157;width:10;height:20" coordorigin="1018,-4157" coordsize="10,20" path="m1018,-4138l1027,-4138,1027,-4157,1018,-4157,1018,-4138xe" filled="true" fillcolor="#000000" stroked="false">
                <v:path arrowok="t"/>
                <v:fill type="solid"/>
              </v:shape>
            </v:group>
            <v:group style="position:absolute;left:1018;top:-4138;width:10;height:20" coordorigin="1018,-4138" coordsize="10,20">
              <v:shape style="position:absolute;left:1018;top:-4138;width:10;height:20" coordorigin="1018,-4138" coordsize="10,20" path="m1018,-4118l1027,-4118,1027,-4138,1018,-4138,1018,-4118xe" filled="true" fillcolor="#000000" stroked="false">
                <v:path arrowok="t"/>
                <v:fill type="solid"/>
              </v:shape>
            </v:group>
            <v:group style="position:absolute;left:1018;top:-4118;width:10;height:20" coordorigin="1018,-4118" coordsize="10,20">
              <v:shape style="position:absolute;left:1018;top:-4118;width:10;height:20" coordorigin="1018,-4118" coordsize="10,20" path="m1018,-4099l1027,-4099,1027,-4118,1018,-4118,1018,-4099xe" filled="true" fillcolor="#000000" stroked="false">
                <v:path arrowok="t"/>
                <v:fill type="solid"/>
              </v:shape>
            </v:group>
            <v:group style="position:absolute;left:1018;top:-4099;width:10;height:20" coordorigin="1018,-4099" coordsize="10,20">
              <v:shape style="position:absolute;left:1018;top:-4099;width:10;height:20" coordorigin="1018,-4099" coordsize="10,20" path="m1018,-4080l1027,-4080,1027,-4099,1018,-4099,1018,-4080xe" filled="true" fillcolor="#000000" stroked="false">
                <v:path arrowok="t"/>
                <v:fill type="solid"/>
              </v:shape>
            </v:group>
            <v:group style="position:absolute;left:1018;top:-4080;width:10;height:20" coordorigin="1018,-4080" coordsize="10,20">
              <v:shape style="position:absolute;left:1018;top:-4080;width:10;height:20" coordorigin="1018,-4080" coordsize="10,20" path="m1018,-4061l1027,-4061,1027,-4080,1018,-4080,1018,-4061xe" filled="true" fillcolor="#000000" stroked="false">
                <v:path arrowok="t"/>
                <v:fill type="solid"/>
              </v:shape>
            </v:group>
            <v:group style="position:absolute;left:1018;top:-4061;width:10;height:20" coordorigin="1018,-4061" coordsize="10,20">
              <v:shape style="position:absolute;left:1018;top:-4061;width:10;height:20" coordorigin="1018,-4061" coordsize="10,20" path="m1018,-4042l1027,-4042,1027,-4061,1018,-4061,1018,-4042xe" filled="true" fillcolor="#000000" stroked="false">
                <v:path arrowok="t"/>
                <v:fill type="solid"/>
              </v:shape>
            </v:group>
            <v:group style="position:absolute;left:1018;top:-4042;width:10;height:20" coordorigin="1018,-4042" coordsize="10,20">
              <v:shape style="position:absolute;left:1018;top:-4042;width:10;height:20" coordorigin="1018,-4042" coordsize="10,20" path="m1018,-4022l1027,-4022,1027,-4042,1018,-4042,1018,-4022xe" filled="true" fillcolor="#000000" stroked="false">
                <v:path arrowok="t"/>
                <v:fill type="solid"/>
              </v:shape>
            </v:group>
            <v:group style="position:absolute;left:1018;top:-4022;width:10;height:20" coordorigin="1018,-4022" coordsize="10,20">
              <v:shape style="position:absolute;left:1018;top:-4022;width:10;height:20" coordorigin="1018,-4022" coordsize="10,20" path="m1018,-4003l1027,-4003,1027,-4022,1018,-4022,1018,-4003xe" filled="true" fillcolor="#000000" stroked="false">
                <v:path arrowok="t"/>
                <v:fill type="solid"/>
              </v:shape>
            </v:group>
            <v:group style="position:absolute;left:1018;top:-4003;width:10;height:20" coordorigin="1018,-4003" coordsize="10,20">
              <v:shape style="position:absolute;left:1018;top:-4003;width:10;height:20" coordorigin="1018,-4003" coordsize="10,20" path="m1018,-3984l1027,-3984,1027,-4003,1018,-4003,1018,-3984xe" filled="true" fillcolor="#000000" stroked="false">
                <v:path arrowok="t"/>
                <v:fill type="solid"/>
              </v:shape>
            </v:group>
            <v:group style="position:absolute;left:1018;top:-3984;width:10;height:20" coordorigin="1018,-3984" coordsize="10,20">
              <v:shape style="position:absolute;left:1018;top:-3984;width:10;height:20" coordorigin="1018,-3984" coordsize="10,20" path="m1018,-3965l1027,-3965,1027,-3984,1018,-3984,1018,-3965xe" filled="true" fillcolor="#000000" stroked="false">
                <v:path arrowok="t"/>
                <v:fill type="solid"/>
              </v:shape>
            </v:group>
            <v:group style="position:absolute;left:1018;top:-3965;width:10;height:20" coordorigin="1018,-3965" coordsize="10,20">
              <v:shape style="position:absolute;left:1018;top:-3965;width:10;height:20" coordorigin="1018,-3965" coordsize="10,20" path="m1018,-3946l1027,-3946,1027,-3965,1018,-3965,1018,-3946xe" filled="true" fillcolor="#000000" stroked="false">
                <v:path arrowok="t"/>
                <v:fill type="solid"/>
              </v:shape>
            </v:group>
            <v:group style="position:absolute;left:1018;top:-3946;width:10;height:20" coordorigin="1018,-3946" coordsize="10,20">
              <v:shape style="position:absolute;left:1018;top:-3946;width:10;height:20" coordorigin="1018,-3946" coordsize="10,20" path="m1018,-3926l1027,-3926,1027,-3946,1018,-3946,1018,-3926xe" filled="true" fillcolor="#000000" stroked="false">
                <v:path arrowok="t"/>
                <v:fill type="solid"/>
              </v:shape>
            </v:group>
            <v:group style="position:absolute;left:1018;top:-3926;width:10;height:20" coordorigin="1018,-3926" coordsize="10,20">
              <v:shape style="position:absolute;left:1018;top:-3926;width:10;height:20" coordorigin="1018,-3926" coordsize="10,20" path="m1018,-3907l1027,-3907,1027,-3926,1018,-3926,1018,-3907xe" filled="true" fillcolor="#000000" stroked="false">
                <v:path arrowok="t"/>
                <v:fill type="solid"/>
              </v:shape>
            </v:group>
            <v:group style="position:absolute;left:2768;top:-4310;width:10;height:20" coordorigin="2768,-4310" coordsize="10,20">
              <v:shape style="position:absolute;left:2768;top:-4310;width:10;height:20" coordorigin="2768,-4310" coordsize="10,20" path="m2768,-4291l2777,-4291,2777,-4310,2768,-4310,2768,-4291xe" filled="true" fillcolor="#000000" stroked="false">
                <v:path arrowok="t"/>
                <v:fill type="solid"/>
              </v:shape>
            </v:group>
            <v:group style="position:absolute;left:2768;top:-4291;width:10;height:20" coordorigin="2768,-4291" coordsize="10,20">
              <v:shape style="position:absolute;left:2768;top:-4291;width:10;height:20" coordorigin="2768,-4291" coordsize="10,20" path="m2768,-4272l2777,-4272,2777,-4291,2768,-4291,2768,-4272xe" filled="true" fillcolor="#000000" stroked="false">
                <v:path arrowok="t"/>
                <v:fill type="solid"/>
              </v:shape>
            </v:group>
            <v:group style="position:absolute;left:2768;top:-4272;width:10;height:20" coordorigin="2768,-4272" coordsize="10,20">
              <v:shape style="position:absolute;left:2768;top:-4272;width:10;height:20" coordorigin="2768,-4272" coordsize="10,20" path="m2768,-4253l2777,-4253,2777,-4272,2768,-4272,2768,-4253xe" filled="true" fillcolor="#000000" stroked="false">
                <v:path arrowok="t"/>
                <v:fill type="solid"/>
              </v:shape>
            </v:group>
            <v:group style="position:absolute;left:2768;top:-4253;width:10;height:20" coordorigin="2768,-4253" coordsize="10,20">
              <v:shape style="position:absolute;left:2768;top:-4253;width:10;height:20" coordorigin="2768,-4253" coordsize="10,20" path="m2768,-4234l2777,-4234,2777,-4253,2768,-4253,2768,-4234xe" filled="true" fillcolor="#000000" stroked="false">
                <v:path arrowok="t"/>
                <v:fill type="solid"/>
              </v:shape>
            </v:group>
            <v:group style="position:absolute;left:2768;top:-4234;width:10;height:20" coordorigin="2768,-4234" coordsize="10,20">
              <v:shape style="position:absolute;left:2768;top:-4234;width:10;height:20" coordorigin="2768,-4234" coordsize="10,20" path="m2768,-4214l2777,-4214,2777,-4234,2768,-4234,2768,-4214xe" filled="true" fillcolor="#000000" stroked="false">
                <v:path arrowok="t"/>
                <v:fill type="solid"/>
              </v:shape>
            </v:group>
            <v:group style="position:absolute;left:2768;top:-4214;width:10;height:20" coordorigin="2768,-4214" coordsize="10,20">
              <v:shape style="position:absolute;left:2768;top:-4214;width:10;height:20" coordorigin="2768,-4214" coordsize="10,20" path="m2768,-4195l2777,-4195,2777,-4214,2768,-4214,2768,-4195xe" filled="true" fillcolor="#000000" stroked="false">
                <v:path arrowok="t"/>
                <v:fill type="solid"/>
              </v:shape>
            </v:group>
            <v:group style="position:absolute;left:2768;top:-4195;width:10;height:20" coordorigin="2768,-4195" coordsize="10,20">
              <v:shape style="position:absolute;left:2768;top:-4195;width:10;height:20" coordorigin="2768,-4195" coordsize="10,20" path="m2768,-4176l2777,-4176,2777,-4195,2768,-4195,2768,-4176xe" filled="true" fillcolor="#000000" stroked="false">
                <v:path arrowok="t"/>
                <v:fill type="solid"/>
              </v:shape>
            </v:group>
            <v:group style="position:absolute;left:2768;top:-4176;width:10;height:20" coordorigin="2768,-4176" coordsize="10,20">
              <v:shape style="position:absolute;left:2768;top:-4176;width:10;height:20" coordorigin="2768,-4176" coordsize="10,20" path="m2768,-4157l2777,-4157,2777,-4176,2768,-4176,2768,-4157xe" filled="true" fillcolor="#000000" stroked="false">
                <v:path arrowok="t"/>
                <v:fill type="solid"/>
              </v:shape>
            </v:group>
            <v:group style="position:absolute;left:2768;top:-4157;width:10;height:20" coordorigin="2768,-4157" coordsize="10,20">
              <v:shape style="position:absolute;left:2768;top:-4157;width:10;height:20" coordorigin="2768,-4157" coordsize="10,20" path="m2768,-4138l2777,-4138,2777,-4157,2768,-4157,2768,-4138xe" filled="true" fillcolor="#000000" stroked="false">
                <v:path arrowok="t"/>
                <v:fill type="solid"/>
              </v:shape>
            </v:group>
            <v:group style="position:absolute;left:2768;top:-4138;width:10;height:20" coordorigin="2768,-4138" coordsize="10,20">
              <v:shape style="position:absolute;left:2768;top:-4138;width:10;height:20" coordorigin="2768,-4138" coordsize="10,20" path="m2768,-4118l2777,-4118,2777,-4138,2768,-4138,2768,-4118xe" filled="true" fillcolor="#000000" stroked="false">
                <v:path arrowok="t"/>
                <v:fill type="solid"/>
              </v:shape>
            </v:group>
            <v:group style="position:absolute;left:2768;top:-4118;width:10;height:20" coordorigin="2768,-4118" coordsize="10,20">
              <v:shape style="position:absolute;left:2768;top:-4118;width:10;height:20" coordorigin="2768,-4118" coordsize="10,20" path="m2768,-4099l2777,-4099,2777,-4118,2768,-4118,2768,-4099xe" filled="true" fillcolor="#000000" stroked="false">
                <v:path arrowok="t"/>
                <v:fill type="solid"/>
              </v:shape>
            </v:group>
            <v:group style="position:absolute;left:2768;top:-4099;width:10;height:20" coordorigin="2768,-4099" coordsize="10,20">
              <v:shape style="position:absolute;left:2768;top:-4099;width:10;height:20" coordorigin="2768,-4099" coordsize="10,20" path="m2768,-4080l2777,-4080,2777,-4099,2768,-4099,2768,-4080xe" filled="true" fillcolor="#000000" stroked="false">
                <v:path arrowok="t"/>
                <v:fill type="solid"/>
              </v:shape>
            </v:group>
            <v:group style="position:absolute;left:2768;top:-4080;width:10;height:20" coordorigin="2768,-4080" coordsize="10,20">
              <v:shape style="position:absolute;left:2768;top:-4080;width:10;height:20" coordorigin="2768,-4080" coordsize="10,20" path="m2768,-4061l2777,-4061,2777,-4080,2768,-4080,2768,-4061xe" filled="true" fillcolor="#000000" stroked="false">
                <v:path arrowok="t"/>
                <v:fill type="solid"/>
              </v:shape>
            </v:group>
            <v:group style="position:absolute;left:2768;top:-4061;width:10;height:20" coordorigin="2768,-4061" coordsize="10,20">
              <v:shape style="position:absolute;left:2768;top:-4061;width:10;height:20" coordorigin="2768,-4061" coordsize="10,20" path="m2768,-4042l2777,-4042,2777,-4061,2768,-4061,2768,-4042xe" filled="true" fillcolor="#000000" stroked="false">
                <v:path arrowok="t"/>
                <v:fill type="solid"/>
              </v:shape>
            </v:group>
            <v:group style="position:absolute;left:2768;top:-4042;width:10;height:20" coordorigin="2768,-4042" coordsize="10,20">
              <v:shape style="position:absolute;left:2768;top:-4042;width:10;height:20" coordorigin="2768,-4042" coordsize="10,20" path="m2768,-4022l2777,-4022,2777,-4042,2768,-4042,2768,-4022xe" filled="true" fillcolor="#000000" stroked="false">
                <v:path arrowok="t"/>
                <v:fill type="solid"/>
              </v:shape>
            </v:group>
            <v:group style="position:absolute;left:2768;top:-4022;width:10;height:20" coordorigin="2768,-4022" coordsize="10,20">
              <v:shape style="position:absolute;left:2768;top:-4022;width:10;height:20" coordorigin="2768,-4022" coordsize="10,20" path="m2768,-4003l2777,-4003,2777,-4022,2768,-4022,2768,-4003xe" filled="true" fillcolor="#000000" stroked="false">
                <v:path arrowok="t"/>
                <v:fill type="solid"/>
              </v:shape>
            </v:group>
            <v:group style="position:absolute;left:6371;top:-4310;width:10;height:20" coordorigin="6371,-4310" coordsize="10,20">
              <v:shape style="position:absolute;left:6371;top:-4310;width:10;height:20" coordorigin="6371,-4310" coordsize="10,20" path="m6371,-4291l6381,-4291,6381,-4310,6371,-4310,6371,-4291xe" filled="true" fillcolor="#000000" stroked="false">
                <v:path arrowok="t"/>
                <v:fill type="solid"/>
              </v:shape>
            </v:group>
            <v:group style="position:absolute;left:6371;top:-4291;width:10;height:20" coordorigin="6371,-4291" coordsize="10,20">
              <v:shape style="position:absolute;left:6371;top:-4291;width:10;height:20" coordorigin="6371,-4291" coordsize="10,20" path="m6371,-4272l6381,-4272,6381,-4291,6371,-4291,6371,-4272xe" filled="true" fillcolor="#000000" stroked="false">
                <v:path arrowok="t"/>
                <v:fill type="solid"/>
              </v:shape>
            </v:group>
            <v:group style="position:absolute;left:6371;top:-4272;width:10;height:20" coordorigin="6371,-4272" coordsize="10,20">
              <v:shape style="position:absolute;left:6371;top:-4272;width:10;height:20" coordorigin="6371,-4272" coordsize="10,20" path="m6371,-4253l6381,-4253,6381,-4272,6371,-4272,6371,-4253xe" filled="true" fillcolor="#000000" stroked="false">
                <v:path arrowok="t"/>
                <v:fill type="solid"/>
              </v:shape>
            </v:group>
            <v:group style="position:absolute;left:6371;top:-4253;width:10;height:20" coordorigin="6371,-4253" coordsize="10,20">
              <v:shape style="position:absolute;left:6371;top:-4253;width:10;height:20" coordorigin="6371,-4253" coordsize="10,20" path="m6371,-4234l6381,-4234,6381,-4253,6371,-4253,6371,-4234xe" filled="true" fillcolor="#000000" stroked="false">
                <v:path arrowok="t"/>
                <v:fill type="solid"/>
              </v:shape>
            </v:group>
            <v:group style="position:absolute;left:6371;top:-4234;width:10;height:20" coordorigin="6371,-4234" coordsize="10,20">
              <v:shape style="position:absolute;left:6371;top:-4234;width:10;height:20" coordorigin="6371,-4234" coordsize="10,20" path="m6371,-4214l6381,-4214,6381,-4234,6371,-4234,6371,-4214xe" filled="true" fillcolor="#000000" stroked="false">
                <v:path arrowok="t"/>
                <v:fill type="solid"/>
              </v:shape>
            </v:group>
            <v:group style="position:absolute;left:6371;top:-4214;width:10;height:20" coordorigin="6371,-4214" coordsize="10,20">
              <v:shape style="position:absolute;left:6371;top:-4214;width:10;height:20" coordorigin="6371,-4214" coordsize="10,20" path="m6371,-4195l6381,-4195,6381,-4214,6371,-4214,6371,-4195xe" filled="true" fillcolor="#000000" stroked="false">
                <v:path arrowok="t"/>
                <v:fill type="solid"/>
              </v:shape>
            </v:group>
            <v:group style="position:absolute;left:6371;top:-4195;width:10;height:20" coordorigin="6371,-4195" coordsize="10,20">
              <v:shape style="position:absolute;left:6371;top:-4195;width:10;height:20" coordorigin="6371,-4195" coordsize="10,20" path="m6371,-4176l6381,-4176,6381,-4195,6371,-4195,6371,-4176xe" filled="true" fillcolor="#000000" stroked="false">
                <v:path arrowok="t"/>
                <v:fill type="solid"/>
              </v:shape>
            </v:group>
            <v:group style="position:absolute;left:6371;top:-4176;width:10;height:20" coordorigin="6371,-4176" coordsize="10,20">
              <v:shape style="position:absolute;left:6371;top:-4176;width:10;height:20" coordorigin="6371,-4176" coordsize="10,20" path="m6371,-4157l6381,-4157,6381,-4176,6371,-4176,6371,-4157xe" filled="true" fillcolor="#000000" stroked="false">
                <v:path arrowok="t"/>
                <v:fill type="solid"/>
              </v:shape>
            </v:group>
            <v:group style="position:absolute;left:6371;top:-4157;width:10;height:20" coordorigin="6371,-4157" coordsize="10,20">
              <v:shape style="position:absolute;left:6371;top:-4157;width:10;height:20" coordorigin="6371,-4157" coordsize="10,20" path="m6371,-4138l6381,-4138,6381,-4157,6371,-4157,6371,-4138xe" filled="true" fillcolor="#000000" stroked="false">
                <v:path arrowok="t"/>
                <v:fill type="solid"/>
              </v:shape>
            </v:group>
            <v:group style="position:absolute;left:6371;top:-4138;width:10;height:20" coordorigin="6371,-4138" coordsize="10,20">
              <v:shape style="position:absolute;left:6371;top:-4138;width:10;height:20" coordorigin="6371,-4138" coordsize="10,20" path="m6371,-4118l6381,-4118,6381,-4138,6371,-4138,6371,-4118xe" filled="true" fillcolor="#000000" stroked="false">
                <v:path arrowok="t"/>
                <v:fill type="solid"/>
              </v:shape>
            </v:group>
            <v:group style="position:absolute;left:6371;top:-4118;width:10;height:20" coordorigin="6371,-4118" coordsize="10,20">
              <v:shape style="position:absolute;left:6371;top:-4118;width:10;height:20" coordorigin="6371,-4118" coordsize="10,20" path="m6371,-4099l6381,-4099,6381,-4118,6371,-4118,6371,-4099xe" filled="true" fillcolor="#000000" stroked="false">
                <v:path arrowok="t"/>
                <v:fill type="solid"/>
              </v:shape>
            </v:group>
            <v:group style="position:absolute;left:5624;top:-4010;width:721;height:2" coordorigin="5624,-4010" coordsize="721,2">
              <v:shape style="position:absolute;left:5624;top:-4010;width:721;height:2" coordorigin="5624,-4010" coordsize="721,0" path="m5624,-4010l6345,-4010e" filled="false" stroked="true" strokeweight=".48001pt" strokecolor="#000000">
                <v:path arrowok="t"/>
              </v:shape>
            </v:group>
            <v:group style="position:absolute;left:6371;top:-4099;width:10;height:20" coordorigin="6371,-4099" coordsize="10,20">
              <v:shape style="position:absolute;left:6371;top:-4099;width:10;height:20" coordorigin="6371,-4099" coordsize="10,20" path="m6371,-4080l6381,-4080,6381,-4099,6371,-4099,6371,-4080xe" filled="true" fillcolor="#000000" stroked="false">
                <v:path arrowok="t"/>
                <v:fill type="solid"/>
              </v:shape>
            </v:group>
            <v:group style="position:absolute;left:6371;top:-4080;width:10;height:20" coordorigin="6371,-4080" coordsize="10,20">
              <v:shape style="position:absolute;left:6371;top:-4080;width:10;height:20" coordorigin="6371,-4080" coordsize="10,20" path="m6371,-4061l6381,-4061,6381,-4080,6371,-4080,6371,-4061xe" filled="true" fillcolor="#000000" stroked="false">
                <v:path arrowok="t"/>
                <v:fill type="solid"/>
              </v:shape>
            </v:group>
            <v:group style="position:absolute;left:6371;top:-4061;width:10;height:20" coordorigin="6371,-4061" coordsize="10,20">
              <v:shape style="position:absolute;left:6371;top:-4061;width:10;height:20" coordorigin="6371,-4061" coordsize="10,20" path="m6371,-4042l6381,-4042,6381,-4061,6371,-4061,6371,-4042xe" filled="true" fillcolor="#000000" stroked="false">
                <v:path arrowok="t"/>
                <v:fill type="solid"/>
              </v:shape>
            </v:group>
            <v:group style="position:absolute;left:6371;top:-4042;width:10;height:20" coordorigin="6371,-4042" coordsize="10,20">
              <v:shape style="position:absolute;left:6371;top:-4042;width:10;height:20" coordorigin="6371,-4042" coordsize="10,20" path="m6371,-4022l6381,-4022,6381,-4042,6371,-4042,6371,-4022xe" filled="true" fillcolor="#000000" stroked="false">
                <v:path arrowok="t"/>
                <v:fill type="solid"/>
              </v:shape>
            </v:group>
            <v:group style="position:absolute;left:6371;top:-4022;width:10;height:20" coordorigin="6371,-4022" coordsize="10,20">
              <v:shape style="position:absolute;left:6371;top:-4022;width:10;height:20" coordorigin="6371,-4022" coordsize="10,20" path="m6371,-4003l6381,-4003,6381,-4022,6371,-4022,6371,-4003xe" filled="true" fillcolor="#000000" stroked="false">
                <v:path arrowok="t"/>
                <v:fill type="solid"/>
              </v:shape>
            </v:group>
            <v:group style="position:absolute;left:6371;top:-4003;width:10;height:20" coordorigin="6371,-4003" coordsize="10,20">
              <v:shape style="position:absolute;left:6371;top:-4003;width:10;height:20" coordorigin="6371,-4003" coordsize="10,20" path="m6371,-3984l6381,-3984,6381,-4003,6371,-4003,6371,-3984xe" filled="true" fillcolor="#000000" stroked="false">
                <v:path arrowok="t"/>
                <v:fill type="solid"/>
              </v:shape>
            </v:group>
            <v:group style="position:absolute;left:6371;top:-3984;width:10;height:20" coordorigin="6371,-3984" coordsize="10,20">
              <v:shape style="position:absolute;left:6371;top:-3984;width:10;height:20" coordorigin="6371,-3984" coordsize="10,20" path="m6371,-3965l6381,-3965,6381,-3984,6371,-3984,6371,-3965xe" filled="true" fillcolor="#000000" stroked="false">
                <v:path arrowok="t"/>
                <v:fill type="solid"/>
              </v:shape>
            </v:group>
            <v:group style="position:absolute;left:6371;top:-3965;width:10;height:20" coordorigin="6371,-3965" coordsize="10,20">
              <v:shape style="position:absolute;left:6371;top:-3965;width:10;height:20" coordorigin="6371,-3965" coordsize="10,20" path="m6371,-3946l6381,-3946,6381,-3965,6371,-3965,6371,-3946xe" filled="true" fillcolor="#000000" stroked="false">
                <v:path arrowok="t"/>
                <v:fill type="solid"/>
              </v:shape>
            </v:group>
            <v:group style="position:absolute;left:6371;top:-3946;width:10;height:20" coordorigin="6371,-3946" coordsize="10,20">
              <v:shape style="position:absolute;left:6371;top:-3946;width:10;height:20" coordorigin="6371,-3946" coordsize="10,20" path="m6371,-3926l6381,-3926,6381,-3946,6371,-3946,6371,-3926xe" filled="true" fillcolor="#000000" stroked="false">
                <v:path arrowok="t"/>
                <v:fill type="solid"/>
              </v:shape>
            </v:group>
            <v:group style="position:absolute;left:6371;top:-3926;width:10;height:20" coordorigin="6371,-3926" coordsize="10,20">
              <v:shape style="position:absolute;left:6371;top:-3926;width:10;height:20" coordorigin="6371,-3926" coordsize="10,20" path="m6371,-3907l6381,-3907,6381,-3926,6371,-3926,6371,-3907xe" filled="true" fillcolor="#000000" stroked="false">
                <v:path arrowok="t"/>
                <v:fill type="solid"/>
              </v:shape>
            </v:group>
            <v:group style="position:absolute;left:10826;top:-4310;width:10;height:20" coordorigin="10826,-4310" coordsize="10,20">
              <v:shape style="position:absolute;left:10826;top:-4310;width:10;height:20" coordorigin="10826,-4310" coordsize="10,20" path="m10826,-4291l10836,-4291,10836,-4310,10826,-4310,10826,-4291xe" filled="true" fillcolor="#000000" stroked="false">
                <v:path arrowok="t"/>
                <v:fill type="solid"/>
              </v:shape>
            </v:group>
            <v:group style="position:absolute;left:10826;top:-4291;width:10;height:20" coordorigin="10826,-4291" coordsize="10,20">
              <v:shape style="position:absolute;left:10826;top:-4291;width:10;height:20" coordorigin="10826,-4291" coordsize="10,20" path="m10826,-4272l10836,-4272,10836,-4291,10826,-4291,10826,-4272xe" filled="true" fillcolor="#000000" stroked="false">
                <v:path arrowok="t"/>
                <v:fill type="solid"/>
              </v:shape>
            </v:group>
            <v:group style="position:absolute;left:10826;top:-4272;width:10;height:20" coordorigin="10826,-4272" coordsize="10,20">
              <v:shape style="position:absolute;left:10826;top:-4272;width:10;height:20" coordorigin="10826,-4272" coordsize="10,20" path="m10826,-4253l10836,-4253,10836,-4272,10826,-4272,10826,-4253xe" filled="true" fillcolor="#000000" stroked="false">
                <v:path arrowok="t"/>
                <v:fill type="solid"/>
              </v:shape>
            </v:group>
            <v:group style="position:absolute;left:10826;top:-4253;width:10;height:20" coordorigin="10826,-4253" coordsize="10,20">
              <v:shape style="position:absolute;left:10826;top:-4253;width:10;height:20" coordorigin="10826,-4253" coordsize="10,20" path="m10826,-4234l10836,-4234,10836,-4253,10826,-4253,10826,-4234xe" filled="true" fillcolor="#000000" stroked="false">
                <v:path arrowok="t"/>
                <v:fill type="solid"/>
              </v:shape>
            </v:group>
            <v:group style="position:absolute;left:10826;top:-4234;width:10;height:20" coordorigin="10826,-4234" coordsize="10,20">
              <v:shape style="position:absolute;left:10826;top:-4234;width:10;height:20" coordorigin="10826,-4234" coordsize="10,20" path="m10826,-4214l10836,-4214,10836,-4234,10826,-4234,10826,-4214xe" filled="true" fillcolor="#000000" stroked="false">
                <v:path arrowok="t"/>
                <v:fill type="solid"/>
              </v:shape>
            </v:group>
            <v:group style="position:absolute;left:10826;top:-4214;width:10;height:20" coordorigin="10826,-4214" coordsize="10,20">
              <v:shape style="position:absolute;left:10826;top:-4214;width:10;height:20" coordorigin="10826,-4214" coordsize="10,20" path="m10826,-4195l10836,-4195,10836,-4214,10826,-4214,10826,-4195xe" filled="true" fillcolor="#000000" stroked="false">
                <v:path arrowok="t"/>
                <v:fill type="solid"/>
              </v:shape>
            </v:group>
            <v:group style="position:absolute;left:10826;top:-4195;width:10;height:20" coordorigin="10826,-4195" coordsize="10,20">
              <v:shape style="position:absolute;left:10826;top:-4195;width:10;height:20" coordorigin="10826,-4195" coordsize="10,20" path="m10826,-4176l10836,-4176,10836,-4195,10826,-4195,10826,-4176xe" filled="true" fillcolor="#000000" stroked="false">
                <v:path arrowok="t"/>
                <v:fill type="solid"/>
              </v:shape>
            </v:group>
            <v:group style="position:absolute;left:10826;top:-4176;width:10;height:20" coordorigin="10826,-4176" coordsize="10,20">
              <v:shape style="position:absolute;left:10826;top:-4176;width:10;height:20" coordorigin="10826,-4176" coordsize="10,20" path="m10826,-4157l10836,-4157,10836,-4176,10826,-4176,10826,-4157xe" filled="true" fillcolor="#000000" stroked="false">
                <v:path arrowok="t"/>
                <v:fill type="solid"/>
              </v:shape>
            </v:group>
            <v:group style="position:absolute;left:10826;top:-4157;width:10;height:20" coordorigin="10826,-4157" coordsize="10,20">
              <v:shape style="position:absolute;left:10826;top:-4157;width:10;height:20" coordorigin="10826,-4157" coordsize="10,20" path="m10826,-4138l10836,-4138,10836,-4157,10826,-4157,10826,-4138xe" filled="true" fillcolor="#000000" stroked="false">
                <v:path arrowok="t"/>
                <v:fill type="solid"/>
              </v:shape>
            </v:group>
            <v:group style="position:absolute;left:10826;top:-4138;width:10;height:20" coordorigin="10826,-4138" coordsize="10,20">
              <v:shape style="position:absolute;left:10826;top:-4138;width:10;height:20" coordorigin="10826,-4138" coordsize="10,20" path="m10826,-4118l10836,-4118,10836,-4138,10826,-4138,10826,-4118xe" filled="true" fillcolor="#000000" stroked="false">
                <v:path arrowok="t"/>
                <v:fill type="solid"/>
              </v:shape>
            </v:group>
            <v:group style="position:absolute;left:10826;top:-4118;width:10;height:20" coordorigin="10826,-4118" coordsize="10,20">
              <v:shape style="position:absolute;left:10826;top:-4118;width:10;height:20" coordorigin="10826,-4118" coordsize="10,20" path="m10826,-4099l10836,-4099,10836,-4118,10826,-4118,10826,-4099xe" filled="true" fillcolor="#000000" stroked="false">
                <v:path arrowok="t"/>
                <v:fill type="solid"/>
              </v:shape>
            </v:group>
            <v:group style="position:absolute;left:10080;top:-4010;width:720;height:2" coordorigin="10080,-4010" coordsize="720,2">
              <v:shape style="position:absolute;left:10080;top:-4010;width:720;height:2" coordorigin="10080,-4010" coordsize="720,0" path="m10080,-4010l10800,-4010e" filled="false" stroked="true" strokeweight=".48001pt" strokecolor="#000000">
                <v:path arrowok="t"/>
              </v:shape>
            </v:group>
            <v:group style="position:absolute;left:10826;top:-4099;width:10;height:20" coordorigin="10826,-4099" coordsize="10,20">
              <v:shape style="position:absolute;left:10826;top:-4099;width:10;height:20" coordorigin="10826,-4099" coordsize="10,20" path="m10826,-4080l10836,-4080,10836,-4099,10826,-4099,10826,-4080xe" filled="true" fillcolor="#000000" stroked="false">
                <v:path arrowok="t"/>
                <v:fill type="solid"/>
              </v:shape>
            </v:group>
            <v:group style="position:absolute;left:10826;top:-4080;width:10;height:20" coordorigin="10826,-4080" coordsize="10,20">
              <v:shape style="position:absolute;left:10826;top:-4080;width:10;height:20" coordorigin="10826,-4080" coordsize="10,20" path="m10826,-4061l10836,-4061,10836,-4080,10826,-4080,10826,-4061xe" filled="true" fillcolor="#000000" stroked="false">
                <v:path arrowok="t"/>
                <v:fill type="solid"/>
              </v:shape>
            </v:group>
            <v:group style="position:absolute;left:10826;top:-4061;width:10;height:20" coordorigin="10826,-4061" coordsize="10,20">
              <v:shape style="position:absolute;left:10826;top:-4061;width:10;height:20" coordorigin="10826,-4061" coordsize="10,20" path="m10826,-4042l10836,-4042,10836,-4061,10826,-4061,10826,-4042xe" filled="true" fillcolor="#000000" stroked="false">
                <v:path arrowok="t"/>
                <v:fill type="solid"/>
              </v:shape>
            </v:group>
            <v:group style="position:absolute;left:10826;top:-4042;width:10;height:20" coordorigin="10826,-4042" coordsize="10,20">
              <v:shape style="position:absolute;left:10826;top:-4042;width:10;height:20" coordorigin="10826,-4042" coordsize="10,20" path="m10826,-4022l10836,-4022,10836,-4042,10826,-4042,10826,-4022xe" filled="true" fillcolor="#000000" stroked="false">
                <v:path arrowok="t"/>
                <v:fill type="solid"/>
              </v:shape>
            </v:group>
            <v:group style="position:absolute;left:10826;top:-4022;width:10;height:20" coordorigin="10826,-4022" coordsize="10,20">
              <v:shape style="position:absolute;left:10826;top:-4022;width:10;height:20" coordorigin="10826,-4022" coordsize="10,20" path="m10826,-4003l10836,-4003,10836,-4022,10826,-4022,10826,-4003xe" filled="true" fillcolor="#000000" stroked="false">
                <v:path arrowok="t"/>
                <v:fill type="solid"/>
              </v:shape>
            </v:group>
            <v:group style="position:absolute;left:10826;top:-4003;width:10;height:20" coordorigin="10826,-4003" coordsize="10,20">
              <v:shape style="position:absolute;left:10826;top:-4003;width:10;height:20" coordorigin="10826,-4003" coordsize="10,20" path="m10826,-3984l10836,-3984,10836,-4003,10826,-4003,10826,-3984xe" filled="true" fillcolor="#000000" stroked="false">
                <v:path arrowok="t"/>
                <v:fill type="solid"/>
              </v:shape>
            </v:group>
            <v:group style="position:absolute;left:10826;top:-3984;width:10;height:20" coordorigin="10826,-3984" coordsize="10,20">
              <v:shape style="position:absolute;left:10826;top:-3984;width:10;height:20" coordorigin="10826,-3984" coordsize="10,20" path="m10826,-3965l10836,-3965,10836,-3984,10826,-3984,10826,-3965xe" filled="true" fillcolor="#000000" stroked="false">
                <v:path arrowok="t"/>
                <v:fill type="solid"/>
              </v:shape>
            </v:group>
            <v:group style="position:absolute;left:10826;top:-3965;width:10;height:20" coordorigin="10826,-3965" coordsize="10,20">
              <v:shape style="position:absolute;left:10826;top:-3965;width:10;height:20" coordorigin="10826,-3965" coordsize="10,20" path="m10826,-3946l10836,-3946,10836,-3965,10826,-3965,10826,-3946xe" filled="true" fillcolor="#000000" stroked="false">
                <v:path arrowok="t"/>
                <v:fill type="solid"/>
              </v:shape>
            </v:group>
            <v:group style="position:absolute;left:10826;top:-3946;width:10;height:20" coordorigin="10826,-3946" coordsize="10,20">
              <v:shape style="position:absolute;left:10826;top:-3946;width:10;height:20" coordorigin="10826,-3946" coordsize="10,20" path="m10826,-3926l10836,-3926,10836,-3946,10826,-3946,10826,-3926xe" filled="true" fillcolor="#000000" stroked="false">
                <v:path arrowok="t"/>
                <v:fill type="solid"/>
              </v:shape>
            </v:group>
            <v:group style="position:absolute;left:10826;top:-3926;width:10;height:20" coordorigin="10826,-3926" coordsize="10,20">
              <v:shape style="position:absolute;left:10826;top:-3926;width:10;height:20" coordorigin="10826,-3926" coordsize="10,20" path="m10826,-3907l10836,-3907,10836,-3926,10826,-3926,10826,-3907xe" filled="true" fillcolor="#000000" stroked="false">
                <v:path arrowok="t"/>
                <v:fill type="solid"/>
              </v:shape>
              <v:shape style="position:absolute;left:1013;top:-4003;width:1774;height:108" type="#_x0000_t75" stroked="false">
                <v:imagedata r:id="rId1138" o:title=""/>
              </v:shape>
              <v:shape style="position:absolute;left:2763;top:-3907;width:1901;height:12" type="#_x0000_t75" stroked="false">
                <v:imagedata r:id="rId1139" o:title=""/>
              </v:shape>
              <v:shape style="position:absolute;left:4650;top:-3907;width:1731;height:12" type="#_x0000_t75" stroked="false">
                <v:imagedata r:id="rId1140" o:title=""/>
              </v:shape>
              <v:shape style="position:absolute;left:6366;top:-3907;width:2581;height:12" type="#_x0000_t75" stroked="false">
                <v:imagedata r:id="rId1141" o:title=""/>
              </v:shape>
              <v:shape style="position:absolute;left:8932;top:-3907;width:1903;height:12" type="#_x0000_t75" stroked="false">
                <v:imagedata r:id="rId1142" o:title=""/>
              </v:shape>
            </v:group>
            <v:group style="position:absolute;left:10826;top:-3900;width:10;height:2" coordorigin="10826,-3900" coordsize="10,2">
              <v:shape style="position:absolute;left:10826;top:-3900;width:10;height:2" coordorigin="10826,-3900" coordsize="10,0" path="m10826,-3900l10836,-3900e" filled="false" stroked="true" strokeweight=".48001pt" strokecolor="#000000">
                <v:path arrowok="t"/>
              </v:shape>
            </v:group>
            <v:group style="position:absolute;left:1018;top:-3895;width:10;height:20" coordorigin="1018,-3895" coordsize="10,20">
              <v:shape style="position:absolute;left:1018;top:-3895;width:10;height:20" coordorigin="1018,-3895" coordsize="10,20" path="m1018,-3876l1027,-3876,1027,-3895,1018,-3895,1018,-3876xe" filled="true" fillcolor="#000000" stroked="false">
                <v:path arrowok="t"/>
                <v:fill type="solid"/>
              </v:shape>
            </v:group>
            <v:group style="position:absolute;left:1018;top:-3876;width:10;height:20" coordorigin="1018,-3876" coordsize="10,20">
              <v:shape style="position:absolute;left:1018;top:-3876;width:10;height:20" coordorigin="1018,-3876" coordsize="10,20" path="m1018,-3857l1027,-3857,1027,-3876,1018,-3876,1018,-3857xe" filled="true" fillcolor="#000000" stroked="false">
                <v:path arrowok="t"/>
                <v:fill type="solid"/>
              </v:shape>
            </v:group>
            <v:group style="position:absolute;left:1018;top:-3857;width:10;height:20" coordorigin="1018,-3857" coordsize="10,20">
              <v:shape style="position:absolute;left:1018;top:-3857;width:10;height:20" coordorigin="1018,-3857" coordsize="10,20" path="m1018,-3838l1027,-3838,1027,-3857,1018,-3857,1018,-3838xe" filled="true" fillcolor="#000000" stroked="false">
                <v:path arrowok="t"/>
                <v:fill type="solid"/>
              </v:shape>
            </v:group>
            <v:group style="position:absolute;left:1018;top:-3838;width:10;height:20" coordorigin="1018,-3838" coordsize="10,20">
              <v:shape style="position:absolute;left:1018;top:-3838;width:10;height:20" coordorigin="1018,-3838" coordsize="10,20" path="m1018,-3818l1027,-3818,1027,-3838,1018,-3838,1018,-3818xe" filled="true" fillcolor="#000000" stroked="false">
                <v:path arrowok="t"/>
                <v:fill type="solid"/>
              </v:shape>
            </v:group>
            <v:group style="position:absolute;left:1018;top:-3818;width:10;height:20" coordorigin="1018,-3818" coordsize="10,20">
              <v:shape style="position:absolute;left:1018;top:-3818;width:10;height:20" coordorigin="1018,-3818" coordsize="10,20" path="m1018,-3799l1027,-3799,1027,-3818,1018,-3818,1018,-3799xe" filled="true" fillcolor="#000000" stroked="false">
                <v:path arrowok="t"/>
                <v:fill type="solid"/>
              </v:shape>
            </v:group>
            <v:group style="position:absolute;left:1018;top:-3799;width:10;height:20" coordorigin="1018,-3799" coordsize="10,20">
              <v:shape style="position:absolute;left:1018;top:-3799;width:10;height:20" coordorigin="1018,-3799" coordsize="10,20" path="m1018,-3780l1027,-3780,1027,-3799,1018,-3799,1018,-3780xe" filled="true" fillcolor="#000000" stroked="false">
                <v:path arrowok="t"/>
                <v:fill type="solid"/>
              </v:shape>
            </v:group>
            <v:group style="position:absolute;left:1018;top:-3780;width:10;height:20" coordorigin="1018,-3780" coordsize="10,20">
              <v:shape style="position:absolute;left:1018;top:-3780;width:10;height:20" coordorigin="1018,-3780" coordsize="10,20" path="m1018,-3761l1027,-3761,1027,-3780,1018,-3780,1018,-3761xe" filled="true" fillcolor="#000000" stroked="false">
                <v:path arrowok="t"/>
                <v:fill type="solid"/>
              </v:shape>
            </v:group>
            <v:group style="position:absolute;left:1018;top:-3761;width:10;height:20" coordorigin="1018,-3761" coordsize="10,20">
              <v:shape style="position:absolute;left:1018;top:-3761;width:10;height:20" coordorigin="1018,-3761" coordsize="10,20" path="m1018,-3742l1027,-3742,1027,-3761,1018,-3761,1018,-3742xe" filled="true" fillcolor="#000000" stroked="false">
                <v:path arrowok="t"/>
                <v:fill type="solid"/>
              </v:shape>
            </v:group>
            <v:group style="position:absolute;left:1018;top:-3742;width:10;height:20" coordorigin="1018,-3742" coordsize="10,20">
              <v:shape style="position:absolute;left:1018;top:-3742;width:10;height:20" coordorigin="1018,-3742" coordsize="10,20" path="m1018,-3722l1027,-3722,1027,-3742,1018,-3742,1018,-3722xe" filled="true" fillcolor="#000000" stroked="false">
                <v:path arrowok="t"/>
                <v:fill type="solid"/>
              </v:shape>
            </v:group>
            <v:group style="position:absolute;left:1018;top:-3722;width:10;height:20" coordorigin="1018,-3722" coordsize="10,20">
              <v:shape style="position:absolute;left:1018;top:-3722;width:10;height:20" coordorigin="1018,-3722" coordsize="10,20" path="m1018,-3703l1027,-3703,1027,-3722,1018,-3722,1018,-3703xe" filled="true" fillcolor="#000000" stroked="false">
                <v:path arrowok="t"/>
                <v:fill type="solid"/>
              </v:shape>
            </v:group>
            <v:group style="position:absolute;left:1018;top:-3703;width:10;height:20" coordorigin="1018,-3703" coordsize="10,20">
              <v:shape style="position:absolute;left:1018;top:-3703;width:10;height:20" coordorigin="1018,-3703" coordsize="10,20" path="m1018,-3684l1027,-3684,1027,-3703,1018,-3703,1018,-3684xe" filled="true" fillcolor="#000000" stroked="false">
                <v:path arrowok="t"/>
                <v:fill type="solid"/>
              </v:shape>
            </v:group>
            <v:group style="position:absolute;left:1018;top:-3684;width:10;height:20" coordorigin="1018,-3684" coordsize="10,20">
              <v:shape style="position:absolute;left:1018;top:-3684;width:10;height:20" coordorigin="1018,-3684" coordsize="10,20" path="m1018,-3665l1027,-3665,1027,-3684,1018,-3684,1018,-3665xe" filled="true" fillcolor="#000000" stroked="false">
                <v:path arrowok="t"/>
                <v:fill type="solid"/>
              </v:shape>
            </v:group>
            <v:group style="position:absolute;left:1018;top:-3665;width:10;height:20" coordorigin="1018,-3665" coordsize="10,20">
              <v:shape style="position:absolute;left:1018;top:-3665;width:10;height:20" coordorigin="1018,-3665" coordsize="10,20" path="m1018,-3646l1027,-3646,1027,-3665,1018,-3665,1018,-3646xe" filled="true" fillcolor="#000000" stroked="false">
                <v:path arrowok="t"/>
                <v:fill type="solid"/>
              </v:shape>
            </v:group>
            <v:group style="position:absolute;left:1018;top:-3646;width:10;height:20" coordorigin="1018,-3646" coordsize="10,20">
              <v:shape style="position:absolute;left:1018;top:-3646;width:10;height:20" coordorigin="1018,-3646" coordsize="10,20" path="m1018,-3626l1027,-3626,1027,-3646,1018,-3646,1018,-3626xe" filled="true" fillcolor="#000000" stroked="false">
                <v:path arrowok="t"/>
                <v:fill type="solid"/>
              </v:shape>
            </v:group>
            <v:group style="position:absolute;left:1018;top:-3626;width:10;height:20" coordorigin="1018,-3626" coordsize="10,20">
              <v:shape style="position:absolute;left:1018;top:-3626;width:10;height:20" coordorigin="1018,-3626" coordsize="10,20" path="m1018,-3607l1027,-3607,1027,-3626,1018,-3626,1018,-3607xe" filled="true" fillcolor="#000000" stroked="false">
                <v:path arrowok="t"/>
                <v:fill type="solid"/>
              </v:shape>
            </v:group>
            <v:group style="position:absolute;left:1018;top:-3607;width:10;height:20" coordorigin="1018,-3607" coordsize="10,20">
              <v:shape style="position:absolute;left:1018;top:-3607;width:10;height:20" coordorigin="1018,-3607" coordsize="10,20" path="m1018,-3588l1027,-3588,1027,-3607,1018,-3607,1018,-3588xe" filled="true" fillcolor="#000000" stroked="false">
                <v:path arrowok="t"/>
                <v:fill type="solid"/>
              </v:shape>
            </v:group>
            <v:group style="position:absolute;left:1018;top:-3588;width:10;height:20" coordorigin="1018,-3588" coordsize="10,20">
              <v:shape style="position:absolute;left:1018;top:-3588;width:10;height:20" coordorigin="1018,-3588" coordsize="10,20" path="m1018,-3569l1027,-3569,1027,-3588,1018,-3588,1018,-3569xe" filled="true" fillcolor="#000000" stroked="false">
                <v:path arrowok="t"/>
                <v:fill type="solid"/>
              </v:shape>
            </v:group>
            <v:group style="position:absolute;left:1018;top:-3569;width:10;height:20" coordorigin="1018,-3569" coordsize="10,20">
              <v:shape style="position:absolute;left:1018;top:-3569;width:10;height:20" coordorigin="1018,-3569" coordsize="10,20" path="m1018,-3550l1027,-3550,1027,-3569,1018,-3569,1018,-3550xe" filled="true" fillcolor="#000000" stroked="false">
                <v:path arrowok="t"/>
                <v:fill type="solid"/>
              </v:shape>
            </v:group>
            <v:group style="position:absolute;left:1018;top:-3550;width:10;height:20" coordorigin="1018,-3550" coordsize="10,20">
              <v:shape style="position:absolute;left:1018;top:-3550;width:10;height:20" coordorigin="1018,-3550" coordsize="10,20" path="m1018,-3530l1027,-3530,1027,-3550,1018,-3550,1018,-3530xe" filled="true" fillcolor="#000000" stroked="false">
                <v:path arrowok="t"/>
                <v:fill type="solid"/>
              </v:shape>
            </v:group>
            <v:group style="position:absolute;left:1018;top:-3530;width:10;height:20" coordorigin="1018,-3530" coordsize="10,20">
              <v:shape style="position:absolute;left:1018;top:-3530;width:10;height:20" coordorigin="1018,-3530" coordsize="10,20" path="m1018,-3511l1027,-3511,1027,-3530,1018,-3530,1018,-3511xe" filled="true" fillcolor="#000000" stroked="false">
                <v:path arrowok="t"/>
                <v:fill type="solid"/>
              </v:shape>
            </v:group>
            <v:group style="position:absolute;left:1018;top:-3511;width:10;height:20" coordorigin="1018,-3511" coordsize="10,20">
              <v:shape style="position:absolute;left:1018;top:-3511;width:10;height:20" coordorigin="1018,-3511" coordsize="10,20" path="m1018,-3492l1027,-3492,1027,-3511,1018,-3511,1018,-3492xe" filled="true" fillcolor="#000000" stroked="false">
                <v:path arrowok="t"/>
                <v:fill type="solid"/>
              </v:shape>
            </v:group>
            <v:group style="position:absolute;left:2768;top:-3895;width:10;height:20" coordorigin="2768,-3895" coordsize="10,20">
              <v:shape style="position:absolute;left:2768;top:-3895;width:10;height:20" coordorigin="2768,-3895" coordsize="10,20" path="m2768,-3876l2777,-3876,2777,-3895,2768,-3895,2768,-3876xe" filled="true" fillcolor="#000000" stroked="false">
                <v:path arrowok="t"/>
                <v:fill type="solid"/>
              </v:shape>
            </v:group>
            <v:group style="position:absolute;left:2768;top:-3876;width:10;height:20" coordorigin="2768,-3876" coordsize="10,20">
              <v:shape style="position:absolute;left:2768;top:-3876;width:10;height:20" coordorigin="2768,-3876" coordsize="10,20" path="m2768,-3857l2777,-3857,2777,-3876,2768,-3876,2768,-3857xe" filled="true" fillcolor="#000000" stroked="false">
                <v:path arrowok="t"/>
                <v:fill type="solid"/>
              </v:shape>
            </v:group>
            <v:group style="position:absolute;left:2768;top:-3857;width:10;height:20" coordorigin="2768,-3857" coordsize="10,20">
              <v:shape style="position:absolute;left:2768;top:-3857;width:10;height:20" coordorigin="2768,-3857" coordsize="10,20" path="m2768,-3838l2777,-3838,2777,-3857,2768,-3857,2768,-3838xe" filled="true" fillcolor="#000000" stroked="false">
                <v:path arrowok="t"/>
                <v:fill type="solid"/>
              </v:shape>
            </v:group>
            <v:group style="position:absolute;left:2768;top:-3838;width:10;height:20" coordorigin="2768,-3838" coordsize="10,20">
              <v:shape style="position:absolute;left:2768;top:-3838;width:10;height:20" coordorigin="2768,-3838" coordsize="10,20" path="m2768,-3818l2777,-3818,2777,-3838,2768,-3838,2768,-3818xe" filled="true" fillcolor="#000000" stroked="false">
                <v:path arrowok="t"/>
                <v:fill type="solid"/>
              </v:shape>
            </v:group>
            <v:group style="position:absolute;left:2768;top:-3818;width:10;height:20" coordorigin="2768,-3818" coordsize="10,20">
              <v:shape style="position:absolute;left:2768;top:-3818;width:10;height:20" coordorigin="2768,-3818" coordsize="10,20" path="m2768,-3799l2777,-3799,2777,-3818,2768,-3818,2768,-3799xe" filled="true" fillcolor="#000000" stroked="false">
                <v:path arrowok="t"/>
                <v:fill type="solid"/>
              </v:shape>
            </v:group>
            <v:group style="position:absolute;left:2768;top:-3799;width:10;height:20" coordorigin="2768,-3799" coordsize="10,20">
              <v:shape style="position:absolute;left:2768;top:-3799;width:10;height:20" coordorigin="2768,-3799" coordsize="10,20" path="m2768,-3780l2777,-3780,2777,-3799,2768,-3799,2768,-3780xe" filled="true" fillcolor="#000000" stroked="false">
                <v:path arrowok="t"/>
                <v:fill type="solid"/>
              </v:shape>
            </v:group>
            <v:group style="position:absolute;left:2768;top:-3780;width:10;height:20" coordorigin="2768,-3780" coordsize="10,20">
              <v:shape style="position:absolute;left:2768;top:-3780;width:10;height:20" coordorigin="2768,-3780" coordsize="10,20" path="m2768,-3761l2777,-3761,2777,-3780,2768,-3780,2768,-3761xe" filled="true" fillcolor="#000000" stroked="false">
                <v:path arrowok="t"/>
                <v:fill type="solid"/>
              </v:shape>
            </v:group>
            <v:group style="position:absolute;left:2768;top:-3761;width:10;height:20" coordorigin="2768,-3761" coordsize="10,20">
              <v:shape style="position:absolute;left:2768;top:-3761;width:10;height:20" coordorigin="2768,-3761" coordsize="10,20" path="m2768,-3742l2777,-3742,2777,-3761,2768,-3761,2768,-3742xe" filled="true" fillcolor="#000000" stroked="false">
                <v:path arrowok="t"/>
                <v:fill type="solid"/>
              </v:shape>
            </v:group>
            <v:group style="position:absolute;left:2768;top:-3742;width:10;height:20" coordorigin="2768,-3742" coordsize="10,20">
              <v:shape style="position:absolute;left:2768;top:-3742;width:10;height:20" coordorigin="2768,-3742" coordsize="10,20" path="m2768,-3722l2777,-3722,2777,-3742,2768,-3742,2768,-3722xe" filled="true" fillcolor="#000000" stroked="false">
                <v:path arrowok="t"/>
                <v:fill type="solid"/>
              </v:shape>
            </v:group>
            <v:group style="position:absolute;left:2768;top:-3722;width:10;height:20" coordorigin="2768,-3722" coordsize="10,20">
              <v:shape style="position:absolute;left:2768;top:-3722;width:10;height:20" coordorigin="2768,-3722" coordsize="10,20" path="m2768,-3703l2777,-3703,2777,-3722,2768,-3722,2768,-3703xe" filled="true" fillcolor="#000000" stroked="false">
                <v:path arrowok="t"/>
                <v:fill type="solid"/>
              </v:shape>
            </v:group>
            <v:group style="position:absolute;left:2768;top:-3703;width:10;height:20" coordorigin="2768,-3703" coordsize="10,20">
              <v:shape style="position:absolute;left:2768;top:-3703;width:10;height:20" coordorigin="2768,-3703" coordsize="10,20" path="m2768,-3684l2777,-3684,2777,-3703,2768,-3703,2768,-3684xe" filled="true" fillcolor="#000000" stroked="false">
                <v:path arrowok="t"/>
                <v:fill type="solid"/>
              </v:shape>
            </v:group>
            <v:group style="position:absolute;left:2768;top:-3684;width:10;height:20" coordorigin="2768,-3684" coordsize="10,20">
              <v:shape style="position:absolute;left:2768;top:-3684;width:10;height:20" coordorigin="2768,-3684" coordsize="10,20" path="m2768,-3665l2777,-3665,2777,-3684,2768,-3684,2768,-3665xe" filled="true" fillcolor="#000000" stroked="false">
                <v:path arrowok="t"/>
                <v:fill type="solid"/>
              </v:shape>
            </v:group>
            <v:group style="position:absolute;left:2768;top:-3665;width:10;height:20" coordorigin="2768,-3665" coordsize="10,20">
              <v:shape style="position:absolute;left:2768;top:-3665;width:10;height:20" coordorigin="2768,-3665" coordsize="10,20" path="m2768,-3646l2777,-3646,2777,-3665,2768,-3665,2768,-3646xe" filled="true" fillcolor="#000000" stroked="false">
                <v:path arrowok="t"/>
                <v:fill type="solid"/>
              </v:shape>
            </v:group>
            <v:group style="position:absolute;left:2768;top:-3646;width:10;height:20" coordorigin="2768,-3646" coordsize="10,20">
              <v:shape style="position:absolute;left:2768;top:-3646;width:10;height:20" coordorigin="2768,-3646" coordsize="10,20" path="m2768,-3626l2777,-3626,2777,-3646,2768,-3646,2768,-3626xe" filled="true" fillcolor="#000000" stroked="false">
                <v:path arrowok="t"/>
                <v:fill type="solid"/>
              </v:shape>
            </v:group>
            <v:group style="position:absolute;left:2768;top:-3626;width:10;height:20" coordorigin="2768,-3626" coordsize="10,20">
              <v:shape style="position:absolute;left:2768;top:-3626;width:10;height:20" coordorigin="2768,-3626" coordsize="10,20" path="m2768,-3607l2777,-3607,2777,-3626,2768,-3626,2768,-3607xe" filled="true" fillcolor="#000000" stroked="false">
                <v:path arrowok="t"/>
                <v:fill type="solid"/>
              </v:shape>
            </v:group>
            <v:group style="position:absolute;left:2768;top:-3607;width:10;height:20" coordorigin="2768,-3607" coordsize="10,20">
              <v:shape style="position:absolute;left:2768;top:-3607;width:10;height:20" coordorigin="2768,-3607" coordsize="10,20" path="m2768,-3588l2777,-3588,2777,-3607,2768,-3607,2768,-3588xe" filled="true" fillcolor="#000000" stroked="false">
                <v:path arrowok="t"/>
                <v:fill type="solid"/>
              </v:shape>
            </v:group>
            <v:group style="position:absolute;left:6371;top:-3895;width:10;height:20" coordorigin="6371,-3895" coordsize="10,20">
              <v:shape style="position:absolute;left:6371;top:-3895;width:10;height:20" coordorigin="6371,-3895" coordsize="10,20" path="m6371,-3876l6381,-3876,6381,-3895,6371,-3895,6371,-3876xe" filled="true" fillcolor="#000000" stroked="false">
                <v:path arrowok="t"/>
                <v:fill type="solid"/>
              </v:shape>
            </v:group>
            <v:group style="position:absolute;left:6371;top:-3876;width:10;height:20" coordorigin="6371,-3876" coordsize="10,20">
              <v:shape style="position:absolute;left:6371;top:-3876;width:10;height:20" coordorigin="6371,-3876" coordsize="10,20" path="m6371,-3857l6381,-3857,6381,-3876,6371,-3876,6371,-3857xe" filled="true" fillcolor="#000000" stroked="false">
                <v:path arrowok="t"/>
                <v:fill type="solid"/>
              </v:shape>
            </v:group>
            <v:group style="position:absolute;left:6371;top:-3857;width:10;height:20" coordorigin="6371,-3857" coordsize="10,20">
              <v:shape style="position:absolute;left:6371;top:-3857;width:10;height:20" coordorigin="6371,-3857" coordsize="10,20" path="m6371,-3838l6381,-3838,6381,-3857,6371,-3857,6371,-3838xe" filled="true" fillcolor="#000000" stroked="false">
                <v:path arrowok="t"/>
                <v:fill type="solid"/>
              </v:shape>
            </v:group>
            <v:group style="position:absolute;left:6371;top:-3838;width:10;height:20" coordorigin="6371,-3838" coordsize="10,20">
              <v:shape style="position:absolute;left:6371;top:-3838;width:10;height:20" coordorigin="6371,-3838" coordsize="10,20" path="m6371,-3818l6381,-3818,6381,-3838,6371,-3838,6371,-3818xe" filled="true" fillcolor="#000000" stroked="false">
                <v:path arrowok="t"/>
                <v:fill type="solid"/>
              </v:shape>
            </v:group>
            <v:group style="position:absolute;left:6371;top:-3818;width:10;height:20" coordorigin="6371,-3818" coordsize="10,20">
              <v:shape style="position:absolute;left:6371;top:-3818;width:10;height:20" coordorigin="6371,-3818" coordsize="10,20" path="m6371,-3799l6381,-3799,6381,-3818,6371,-3818,6371,-3799xe" filled="true" fillcolor="#000000" stroked="false">
                <v:path arrowok="t"/>
                <v:fill type="solid"/>
              </v:shape>
            </v:group>
            <v:group style="position:absolute;left:6371;top:-3799;width:10;height:20" coordorigin="6371,-3799" coordsize="10,20">
              <v:shape style="position:absolute;left:6371;top:-3799;width:10;height:20" coordorigin="6371,-3799" coordsize="10,20" path="m6371,-3780l6381,-3780,6381,-3799,6371,-3799,6371,-3780xe" filled="true" fillcolor="#000000" stroked="false">
                <v:path arrowok="t"/>
                <v:fill type="solid"/>
              </v:shape>
            </v:group>
            <v:group style="position:absolute;left:6371;top:-3780;width:10;height:20" coordorigin="6371,-3780" coordsize="10,20">
              <v:shape style="position:absolute;left:6371;top:-3780;width:10;height:20" coordorigin="6371,-3780" coordsize="10,20" path="m6371,-3761l6381,-3761,6381,-3780,6371,-3780,6371,-3761xe" filled="true" fillcolor="#000000" stroked="false">
                <v:path arrowok="t"/>
                <v:fill type="solid"/>
              </v:shape>
            </v:group>
            <v:group style="position:absolute;left:6371;top:-3761;width:10;height:20" coordorigin="6371,-3761" coordsize="10,20">
              <v:shape style="position:absolute;left:6371;top:-3761;width:10;height:20" coordorigin="6371,-3761" coordsize="10,20" path="m6371,-3742l6381,-3742,6381,-3761,6371,-3761,6371,-3742xe" filled="true" fillcolor="#000000" stroked="false">
                <v:path arrowok="t"/>
                <v:fill type="solid"/>
              </v:shape>
            </v:group>
            <v:group style="position:absolute;left:6371;top:-3742;width:10;height:20" coordorigin="6371,-3742" coordsize="10,20">
              <v:shape style="position:absolute;left:6371;top:-3742;width:10;height:20" coordorigin="6371,-3742" coordsize="10,20" path="m6371,-3722l6381,-3722,6381,-3742,6371,-3742,6371,-3722xe" filled="true" fillcolor="#000000" stroked="false">
                <v:path arrowok="t"/>
                <v:fill type="solid"/>
              </v:shape>
            </v:group>
            <v:group style="position:absolute;left:6371;top:-3722;width:10;height:20" coordorigin="6371,-3722" coordsize="10,20">
              <v:shape style="position:absolute;left:6371;top:-3722;width:10;height:20" coordorigin="6371,-3722" coordsize="10,20" path="m6371,-3703l6381,-3703,6381,-3722,6371,-3722,6371,-3703xe" filled="true" fillcolor="#000000" stroked="false">
                <v:path arrowok="t"/>
                <v:fill type="solid"/>
              </v:shape>
            </v:group>
            <v:group style="position:absolute;left:6371;top:-3703;width:10;height:20" coordorigin="6371,-3703" coordsize="10,20">
              <v:shape style="position:absolute;left:6371;top:-3703;width:10;height:20" coordorigin="6371,-3703" coordsize="10,20" path="m6371,-3684l6381,-3684,6381,-3703,6371,-3703,6371,-3684xe" filled="true" fillcolor="#000000" stroked="false">
                <v:path arrowok="t"/>
                <v:fill type="solid"/>
              </v:shape>
            </v:group>
            <v:group style="position:absolute;left:6371;top:-3684;width:10;height:20" coordorigin="6371,-3684" coordsize="10,20">
              <v:shape style="position:absolute;left:6371;top:-3684;width:10;height:20" coordorigin="6371,-3684" coordsize="10,20" path="m6371,-3665l6381,-3665,6381,-3684,6371,-3684,6371,-3665xe" filled="true" fillcolor="#000000" stroked="false">
                <v:path arrowok="t"/>
                <v:fill type="solid"/>
              </v:shape>
            </v:group>
            <v:group style="position:absolute;left:6371;top:-3665;width:10;height:20" coordorigin="6371,-3665" coordsize="10,20">
              <v:shape style="position:absolute;left:6371;top:-3665;width:10;height:20" coordorigin="6371,-3665" coordsize="10,20" path="m6371,-3646l6381,-3646,6381,-3665,6371,-3665,6371,-3646xe" filled="true" fillcolor="#000000" stroked="false">
                <v:path arrowok="t"/>
                <v:fill type="solid"/>
              </v:shape>
            </v:group>
            <v:group style="position:absolute;left:6371;top:-3646;width:10;height:20" coordorigin="6371,-3646" coordsize="10,20">
              <v:shape style="position:absolute;left:6371;top:-3646;width:10;height:20" coordorigin="6371,-3646" coordsize="10,20" path="m6371,-3626l6381,-3626,6381,-3646,6371,-3646,6371,-3626xe" filled="true" fillcolor="#000000" stroked="false">
                <v:path arrowok="t"/>
                <v:fill type="solid"/>
              </v:shape>
            </v:group>
            <v:group style="position:absolute;left:6371;top:-3626;width:10;height:20" coordorigin="6371,-3626" coordsize="10,20">
              <v:shape style="position:absolute;left:6371;top:-3626;width:10;height:20" coordorigin="6371,-3626" coordsize="10,20" path="m6371,-3607l6381,-3607,6381,-3626,6371,-3626,6371,-3607xe" filled="true" fillcolor="#000000" stroked="false">
                <v:path arrowok="t"/>
                <v:fill type="solid"/>
              </v:shape>
            </v:group>
            <v:group style="position:absolute;left:6371;top:-3607;width:10;height:20" coordorigin="6371,-3607" coordsize="10,20">
              <v:shape style="position:absolute;left:6371;top:-3607;width:10;height:20" coordorigin="6371,-3607" coordsize="10,20" path="m6371,-3588l6381,-3588,6381,-3607,6371,-3607,6371,-3588xe" filled="true" fillcolor="#000000" stroked="false">
                <v:path arrowok="t"/>
                <v:fill type="solid"/>
              </v:shape>
            </v:group>
            <v:group style="position:absolute;left:6371;top:-3588;width:10;height:20" coordorigin="6371,-3588" coordsize="10,20">
              <v:shape style="position:absolute;left:6371;top:-3588;width:10;height:20" coordorigin="6371,-3588" coordsize="10,20" path="m6371,-3569l6381,-3569,6381,-3588,6371,-3588,6371,-3569xe" filled="true" fillcolor="#000000" stroked="false">
                <v:path arrowok="t"/>
                <v:fill type="solid"/>
              </v:shape>
            </v:group>
            <v:group style="position:absolute;left:6371;top:-3569;width:10;height:20" coordorigin="6371,-3569" coordsize="10,20">
              <v:shape style="position:absolute;left:6371;top:-3569;width:10;height:20" coordorigin="6371,-3569" coordsize="10,20" path="m6371,-3550l6381,-3550,6381,-3569,6371,-3569,6371,-3550xe" filled="true" fillcolor="#000000" stroked="false">
                <v:path arrowok="t"/>
                <v:fill type="solid"/>
              </v:shape>
            </v:group>
            <v:group style="position:absolute;left:6371;top:-3550;width:10;height:20" coordorigin="6371,-3550" coordsize="10,20">
              <v:shape style="position:absolute;left:6371;top:-3550;width:10;height:20" coordorigin="6371,-3550" coordsize="10,20" path="m6371,-3530l6381,-3530,6381,-3550,6371,-3550,6371,-3530xe" filled="true" fillcolor="#000000" stroked="false">
                <v:path arrowok="t"/>
                <v:fill type="solid"/>
              </v:shape>
            </v:group>
            <v:group style="position:absolute;left:6371;top:-3530;width:10;height:20" coordorigin="6371,-3530" coordsize="10,20">
              <v:shape style="position:absolute;left:6371;top:-3530;width:10;height:20" coordorigin="6371,-3530" coordsize="10,20" path="m6371,-3511l6381,-3511,6381,-3530,6371,-3530,6371,-3511xe" filled="true" fillcolor="#000000" stroked="false">
                <v:path arrowok="t"/>
                <v:fill type="solid"/>
              </v:shape>
            </v:group>
            <v:group style="position:absolute;left:6371;top:-3511;width:10;height:20" coordorigin="6371,-3511" coordsize="10,20">
              <v:shape style="position:absolute;left:6371;top:-3511;width:10;height:20" coordorigin="6371,-3511" coordsize="10,20" path="m6371,-3492l6381,-3492,6381,-3511,6371,-3511,6371,-3492xe" filled="true" fillcolor="#000000" stroked="false">
                <v:path arrowok="t"/>
                <v:fill type="solid"/>
              </v:shape>
            </v:group>
            <v:group style="position:absolute;left:10826;top:-3895;width:10;height:20" coordorigin="10826,-3895" coordsize="10,20">
              <v:shape style="position:absolute;left:10826;top:-3895;width:10;height:20" coordorigin="10826,-3895" coordsize="10,20" path="m10826,-3876l10836,-3876,10836,-3895,10826,-3895,10826,-3876xe" filled="true" fillcolor="#000000" stroked="false">
                <v:path arrowok="t"/>
                <v:fill type="solid"/>
              </v:shape>
            </v:group>
            <v:group style="position:absolute;left:10826;top:-3876;width:10;height:20" coordorigin="10826,-3876" coordsize="10,20">
              <v:shape style="position:absolute;left:10826;top:-3876;width:10;height:20" coordorigin="10826,-3876" coordsize="10,20" path="m10826,-3857l10836,-3857,10836,-3876,10826,-3876,10826,-3857xe" filled="true" fillcolor="#000000" stroked="false">
                <v:path arrowok="t"/>
                <v:fill type="solid"/>
              </v:shape>
            </v:group>
            <v:group style="position:absolute;left:10826;top:-3857;width:10;height:20" coordorigin="10826,-3857" coordsize="10,20">
              <v:shape style="position:absolute;left:10826;top:-3857;width:10;height:20" coordorigin="10826,-3857" coordsize="10,20" path="m10826,-3838l10836,-3838,10836,-3857,10826,-3857,10826,-3838xe" filled="true" fillcolor="#000000" stroked="false">
                <v:path arrowok="t"/>
                <v:fill type="solid"/>
              </v:shape>
            </v:group>
            <v:group style="position:absolute;left:10826;top:-3838;width:10;height:20" coordorigin="10826,-3838" coordsize="10,20">
              <v:shape style="position:absolute;left:10826;top:-3838;width:10;height:20" coordorigin="10826,-3838" coordsize="10,20" path="m10826,-3818l10836,-3818,10836,-3838,10826,-3838,10826,-3818xe" filled="true" fillcolor="#000000" stroked="false">
                <v:path arrowok="t"/>
                <v:fill type="solid"/>
              </v:shape>
            </v:group>
            <v:group style="position:absolute;left:10826;top:-3818;width:10;height:20" coordorigin="10826,-3818" coordsize="10,20">
              <v:shape style="position:absolute;left:10826;top:-3818;width:10;height:20" coordorigin="10826,-3818" coordsize="10,20" path="m10826,-3799l10836,-3799,10836,-3818,10826,-3818,10826,-3799xe" filled="true" fillcolor="#000000" stroked="false">
                <v:path arrowok="t"/>
                <v:fill type="solid"/>
              </v:shape>
            </v:group>
            <v:group style="position:absolute;left:10826;top:-3799;width:10;height:20" coordorigin="10826,-3799" coordsize="10,20">
              <v:shape style="position:absolute;left:10826;top:-3799;width:10;height:20" coordorigin="10826,-3799" coordsize="10,20" path="m10826,-3780l10836,-3780,10836,-3799,10826,-3799,10826,-3780xe" filled="true" fillcolor="#000000" stroked="false">
                <v:path arrowok="t"/>
                <v:fill type="solid"/>
              </v:shape>
            </v:group>
            <v:group style="position:absolute;left:10826;top:-3780;width:10;height:20" coordorigin="10826,-3780" coordsize="10,20">
              <v:shape style="position:absolute;left:10826;top:-3780;width:10;height:20" coordorigin="10826,-3780" coordsize="10,20" path="m10826,-3761l10836,-3761,10836,-3780,10826,-3780,10826,-3761xe" filled="true" fillcolor="#000000" stroked="false">
                <v:path arrowok="t"/>
                <v:fill type="solid"/>
              </v:shape>
            </v:group>
            <v:group style="position:absolute;left:10826;top:-3761;width:10;height:20" coordorigin="10826,-3761" coordsize="10,20">
              <v:shape style="position:absolute;left:10826;top:-3761;width:10;height:20" coordorigin="10826,-3761" coordsize="10,20" path="m10826,-3742l10836,-3742,10836,-3761,10826,-3761,10826,-3742xe" filled="true" fillcolor="#000000" stroked="false">
                <v:path arrowok="t"/>
                <v:fill type="solid"/>
              </v:shape>
            </v:group>
            <v:group style="position:absolute;left:10826;top:-3742;width:10;height:20" coordorigin="10826,-3742" coordsize="10,20">
              <v:shape style="position:absolute;left:10826;top:-3742;width:10;height:20" coordorigin="10826,-3742" coordsize="10,20" path="m10826,-3722l10836,-3722,10836,-3742,10826,-3742,10826,-3722xe" filled="true" fillcolor="#000000" stroked="false">
                <v:path arrowok="t"/>
                <v:fill type="solid"/>
              </v:shape>
            </v:group>
            <v:group style="position:absolute;left:10826;top:-3722;width:10;height:20" coordorigin="10826,-3722" coordsize="10,20">
              <v:shape style="position:absolute;left:10826;top:-3722;width:10;height:20" coordorigin="10826,-3722" coordsize="10,20" path="m10826,-3703l10836,-3703,10836,-3722,10826,-3722,10826,-3703xe" filled="true" fillcolor="#000000" stroked="false">
                <v:path arrowok="t"/>
                <v:fill type="solid"/>
              </v:shape>
            </v:group>
            <v:group style="position:absolute;left:10826;top:-3703;width:10;height:20" coordorigin="10826,-3703" coordsize="10,20">
              <v:shape style="position:absolute;left:10826;top:-3703;width:10;height:20" coordorigin="10826,-3703" coordsize="10,20" path="m10826,-3684l10836,-3684,10836,-3703,10826,-3703,10826,-3684xe" filled="true" fillcolor="#000000" stroked="false">
                <v:path arrowok="t"/>
                <v:fill type="solid"/>
              </v:shape>
            </v:group>
            <v:group style="position:absolute;left:10826;top:-3684;width:10;height:20" coordorigin="10826,-3684" coordsize="10,20">
              <v:shape style="position:absolute;left:10826;top:-3684;width:10;height:20" coordorigin="10826,-3684" coordsize="10,20" path="m10826,-3665l10836,-3665,10836,-3684,10826,-3684,10826,-3665xe" filled="true" fillcolor="#000000" stroked="false">
                <v:path arrowok="t"/>
                <v:fill type="solid"/>
              </v:shape>
            </v:group>
            <v:group style="position:absolute;left:10826;top:-3665;width:10;height:20" coordorigin="10826,-3665" coordsize="10,20">
              <v:shape style="position:absolute;left:10826;top:-3665;width:10;height:20" coordorigin="10826,-3665" coordsize="10,20" path="m10826,-3646l10836,-3646,10836,-3665,10826,-3665,10826,-3646xe" filled="true" fillcolor="#000000" stroked="false">
                <v:path arrowok="t"/>
                <v:fill type="solid"/>
              </v:shape>
            </v:group>
            <v:group style="position:absolute;left:10826;top:-3646;width:10;height:20" coordorigin="10826,-3646" coordsize="10,20">
              <v:shape style="position:absolute;left:10826;top:-3646;width:10;height:20" coordorigin="10826,-3646" coordsize="10,20" path="m10826,-3626l10836,-3626,10836,-3646,10826,-3646,10826,-3626xe" filled="true" fillcolor="#000000" stroked="false">
                <v:path arrowok="t"/>
                <v:fill type="solid"/>
              </v:shape>
            </v:group>
            <v:group style="position:absolute;left:10826;top:-3626;width:10;height:20" coordorigin="10826,-3626" coordsize="10,20">
              <v:shape style="position:absolute;left:10826;top:-3626;width:10;height:20" coordorigin="10826,-3626" coordsize="10,20" path="m10826,-3607l10836,-3607,10836,-3626,10826,-3626,10826,-3607xe" filled="true" fillcolor="#000000" stroked="false">
                <v:path arrowok="t"/>
                <v:fill type="solid"/>
              </v:shape>
            </v:group>
            <v:group style="position:absolute;left:10826;top:-3607;width:10;height:20" coordorigin="10826,-3607" coordsize="10,20">
              <v:shape style="position:absolute;left:10826;top:-3607;width:10;height:20" coordorigin="10826,-3607" coordsize="10,20" path="m10826,-3588l10836,-3588,10836,-3607,10826,-3607,10826,-3588xe" filled="true" fillcolor="#000000" stroked="false">
                <v:path arrowok="t"/>
                <v:fill type="solid"/>
              </v:shape>
            </v:group>
            <v:group style="position:absolute;left:10826;top:-3588;width:10;height:20" coordorigin="10826,-3588" coordsize="10,20">
              <v:shape style="position:absolute;left:10826;top:-3588;width:10;height:20" coordorigin="10826,-3588" coordsize="10,20" path="m10826,-3569l10836,-3569,10836,-3588,10826,-3588,10826,-3569xe" filled="true" fillcolor="#000000" stroked="false">
                <v:path arrowok="t"/>
                <v:fill type="solid"/>
              </v:shape>
            </v:group>
            <v:group style="position:absolute;left:10826;top:-3569;width:10;height:20" coordorigin="10826,-3569" coordsize="10,20">
              <v:shape style="position:absolute;left:10826;top:-3569;width:10;height:20" coordorigin="10826,-3569" coordsize="10,20" path="m10826,-3550l10836,-3550,10836,-3569,10826,-3569,10826,-3550xe" filled="true" fillcolor="#000000" stroked="false">
                <v:path arrowok="t"/>
                <v:fill type="solid"/>
              </v:shape>
            </v:group>
            <v:group style="position:absolute;left:10826;top:-3550;width:10;height:20" coordorigin="10826,-3550" coordsize="10,20">
              <v:shape style="position:absolute;left:10826;top:-3550;width:10;height:20" coordorigin="10826,-3550" coordsize="10,20" path="m10826,-3530l10836,-3530,10836,-3550,10826,-3550,10826,-3530xe" filled="true" fillcolor="#000000" stroked="false">
                <v:path arrowok="t"/>
                <v:fill type="solid"/>
              </v:shape>
            </v:group>
            <v:group style="position:absolute;left:10826;top:-3530;width:10;height:20" coordorigin="10826,-3530" coordsize="10,20">
              <v:shape style="position:absolute;left:10826;top:-3530;width:10;height:20" coordorigin="10826,-3530" coordsize="10,20" path="m10826,-3511l10836,-3511,10836,-3530,10826,-3530,10826,-3511xe" filled="true" fillcolor="#000000" stroked="false">
                <v:path arrowok="t"/>
                <v:fill type="solid"/>
              </v:shape>
            </v:group>
            <v:group style="position:absolute;left:10826;top:-3511;width:10;height:20" coordorigin="10826,-3511" coordsize="10,20">
              <v:shape style="position:absolute;left:10826;top:-3511;width:10;height:20" coordorigin="10826,-3511" coordsize="10,20" path="m10826,-3492l10836,-3492,10836,-3511,10826,-3511,10826,-3492xe" filled="true" fillcolor="#000000" stroked="false">
                <v:path arrowok="t"/>
                <v:fill type="solid"/>
              </v:shape>
              <v:shape style="position:absolute;left:1013;top:-3588;width:1774;height:108" type="#_x0000_t75" stroked="false">
                <v:imagedata r:id="rId1143" o:title=""/>
              </v:shape>
              <v:shape style="position:absolute;left:2763;top:-3492;width:1901;height:12" type="#_x0000_t75" stroked="false">
                <v:imagedata r:id="rId1137" o:title=""/>
              </v:shape>
              <v:shape style="position:absolute;left:4650;top:-3492;width:1731;height:12" type="#_x0000_t75" stroked="false">
                <v:imagedata r:id="rId351" o:title=""/>
              </v:shape>
              <v:shape style="position:absolute;left:6366;top:-3492;width:2581;height:12" type="#_x0000_t75" stroked="false">
                <v:imagedata r:id="rId134" o:title=""/>
              </v:shape>
              <v:shape style="position:absolute;left:8932;top:-3492;width:1903;height:12" type="#_x0000_t75" stroked="false">
                <v:imagedata r:id="rId1137" o:title=""/>
              </v:shape>
            </v:group>
            <v:group style="position:absolute;left:10826;top:-3485;width:10;height:2" coordorigin="10826,-3485" coordsize="10,2">
              <v:shape style="position:absolute;left:10826;top:-3485;width:10;height:2" coordorigin="10826,-3485" coordsize="10,0" path="m10826,-3485l10836,-3485e" filled="false" stroked="true" strokeweight=".47998pt" strokecolor="#000000">
                <v:path arrowok="t"/>
              </v:shape>
            </v:group>
            <v:group style="position:absolute;left:1018;top:-3480;width:10;height:20" coordorigin="1018,-3480" coordsize="10,20">
              <v:shape style="position:absolute;left:1018;top:-3480;width:10;height:20" coordorigin="1018,-3480" coordsize="10,20" path="m1018,-3461l1027,-3461,1027,-3480,1018,-3480,1018,-3461xe" filled="true" fillcolor="#000000" stroked="false">
                <v:path arrowok="t"/>
                <v:fill type="solid"/>
              </v:shape>
            </v:group>
            <v:group style="position:absolute;left:1018;top:-3461;width:10;height:20" coordorigin="1018,-3461" coordsize="10,20">
              <v:shape style="position:absolute;left:1018;top:-3461;width:10;height:20" coordorigin="1018,-3461" coordsize="10,20" path="m1018,-3442l1027,-3442,1027,-3461,1018,-3461,1018,-3442xe" filled="true" fillcolor="#000000" stroked="false">
                <v:path arrowok="t"/>
                <v:fill type="solid"/>
              </v:shape>
            </v:group>
            <v:group style="position:absolute;left:1018;top:-3442;width:10;height:20" coordorigin="1018,-3442" coordsize="10,20">
              <v:shape style="position:absolute;left:1018;top:-3442;width:10;height:20" coordorigin="1018,-3442" coordsize="10,20" path="m1018,-3422l1027,-3422,1027,-3442,1018,-3442,1018,-3422xe" filled="true" fillcolor="#000000" stroked="false">
                <v:path arrowok="t"/>
                <v:fill type="solid"/>
              </v:shape>
            </v:group>
            <v:group style="position:absolute;left:1018;top:-3422;width:10;height:20" coordorigin="1018,-3422" coordsize="10,20">
              <v:shape style="position:absolute;left:1018;top:-3422;width:10;height:20" coordorigin="1018,-3422" coordsize="10,20" path="m1018,-3403l1027,-3403,1027,-3422,1018,-3422,1018,-3403xe" filled="true" fillcolor="#000000" stroked="false">
                <v:path arrowok="t"/>
                <v:fill type="solid"/>
              </v:shape>
            </v:group>
            <v:group style="position:absolute;left:1018;top:-3403;width:10;height:20" coordorigin="1018,-3403" coordsize="10,20">
              <v:shape style="position:absolute;left:1018;top:-3403;width:10;height:20" coordorigin="1018,-3403" coordsize="10,20" path="m1018,-3384l1027,-3384,1027,-3403,1018,-3403,1018,-3384xe" filled="true" fillcolor="#000000" stroked="false">
                <v:path arrowok="t"/>
                <v:fill type="solid"/>
              </v:shape>
            </v:group>
            <v:group style="position:absolute;left:1018;top:-3384;width:10;height:20" coordorigin="1018,-3384" coordsize="10,20">
              <v:shape style="position:absolute;left:1018;top:-3384;width:10;height:20" coordorigin="1018,-3384" coordsize="10,20" path="m1018,-3365l1027,-3365,1027,-3384,1018,-3384,1018,-3365xe" filled="true" fillcolor="#000000" stroked="false">
                <v:path arrowok="t"/>
                <v:fill type="solid"/>
              </v:shape>
            </v:group>
            <v:group style="position:absolute;left:1018;top:-3365;width:10;height:20" coordorigin="1018,-3365" coordsize="10,20">
              <v:shape style="position:absolute;left:1018;top:-3365;width:10;height:20" coordorigin="1018,-3365" coordsize="10,20" path="m1018,-3346l1027,-3346,1027,-3365,1018,-3365,1018,-3346xe" filled="true" fillcolor="#000000" stroked="false">
                <v:path arrowok="t"/>
                <v:fill type="solid"/>
              </v:shape>
            </v:group>
            <v:group style="position:absolute;left:1018;top:-3346;width:10;height:20" coordorigin="1018,-3346" coordsize="10,20">
              <v:shape style="position:absolute;left:1018;top:-3346;width:10;height:20" coordorigin="1018,-3346" coordsize="10,20" path="m1018,-3326l1027,-3326,1027,-3346,1018,-3346,1018,-3326xe" filled="true" fillcolor="#000000" stroked="false">
                <v:path arrowok="t"/>
                <v:fill type="solid"/>
              </v:shape>
            </v:group>
            <v:group style="position:absolute;left:1018;top:-3326;width:10;height:20" coordorigin="1018,-3326" coordsize="10,20">
              <v:shape style="position:absolute;left:1018;top:-3326;width:10;height:20" coordorigin="1018,-3326" coordsize="10,20" path="m1018,-3307l1027,-3307,1027,-3326,1018,-3326,1018,-3307xe" filled="true" fillcolor="#000000" stroked="false">
                <v:path arrowok="t"/>
                <v:fill type="solid"/>
              </v:shape>
            </v:group>
            <v:group style="position:absolute;left:1018;top:-3307;width:10;height:20" coordorigin="1018,-3307" coordsize="10,20">
              <v:shape style="position:absolute;left:1018;top:-3307;width:10;height:20" coordorigin="1018,-3307" coordsize="10,20" path="m1018,-3288l1027,-3288,1027,-3307,1018,-3307,1018,-3288xe" filled="true" fillcolor="#000000" stroked="false">
                <v:path arrowok="t"/>
                <v:fill type="solid"/>
              </v:shape>
            </v:group>
            <v:group style="position:absolute;left:1018;top:-3288;width:10;height:20" coordorigin="1018,-3288" coordsize="10,20">
              <v:shape style="position:absolute;left:1018;top:-3288;width:10;height:20" coordorigin="1018,-3288" coordsize="10,20" path="m1018,-3269l1027,-3269,1027,-3288,1018,-3288,1018,-3269xe" filled="true" fillcolor="#000000" stroked="false">
                <v:path arrowok="t"/>
                <v:fill type="solid"/>
              </v:shape>
            </v:group>
            <v:group style="position:absolute;left:1018;top:-3269;width:10;height:20" coordorigin="1018,-3269" coordsize="10,20">
              <v:shape style="position:absolute;left:1018;top:-3269;width:10;height:20" coordorigin="1018,-3269" coordsize="10,20" path="m1018,-3250l1027,-3250,1027,-3269,1018,-3269,1018,-3250xe" filled="true" fillcolor="#000000" stroked="false">
                <v:path arrowok="t"/>
                <v:fill type="solid"/>
              </v:shape>
            </v:group>
            <v:group style="position:absolute;left:1018;top:-3250;width:10;height:20" coordorigin="1018,-3250" coordsize="10,20">
              <v:shape style="position:absolute;left:1018;top:-3250;width:10;height:20" coordorigin="1018,-3250" coordsize="10,20" path="m1018,-3230l1027,-3230,1027,-3250,1018,-3250,1018,-3230xe" filled="true" fillcolor="#000000" stroked="false">
                <v:path arrowok="t"/>
                <v:fill type="solid"/>
              </v:shape>
            </v:group>
            <v:group style="position:absolute;left:1018;top:-3230;width:10;height:20" coordorigin="1018,-3230" coordsize="10,20">
              <v:shape style="position:absolute;left:1018;top:-3230;width:10;height:20" coordorigin="1018,-3230" coordsize="10,20" path="m1018,-3211l1027,-3211,1027,-3230,1018,-3230,1018,-3211xe" filled="true" fillcolor="#000000" stroked="false">
                <v:path arrowok="t"/>
                <v:fill type="solid"/>
              </v:shape>
            </v:group>
            <v:group style="position:absolute;left:1018;top:-3211;width:10;height:20" coordorigin="1018,-3211" coordsize="10,20">
              <v:shape style="position:absolute;left:1018;top:-3211;width:10;height:20" coordorigin="1018,-3211" coordsize="10,20" path="m1018,-3192l1027,-3192,1027,-3211,1018,-3211,1018,-3192xe" filled="true" fillcolor="#000000" stroked="false">
                <v:path arrowok="t"/>
                <v:fill type="solid"/>
              </v:shape>
            </v:group>
            <v:group style="position:absolute;left:1018;top:-3192;width:10;height:20" coordorigin="1018,-3192" coordsize="10,20">
              <v:shape style="position:absolute;left:1018;top:-3192;width:10;height:20" coordorigin="1018,-3192" coordsize="10,20" path="m1018,-3173l1027,-3173,1027,-3192,1018,-3192,1018,-3173xe" filled="true" fillcolor="#000000" stroked="false">
                <v:path arrowok="t"/>
                <v:fill type="solid"/>
              </v:shape>
            </v:group>
            <v:group style="position:absolute;left:1018;top:-3173;width:10;height:20" coordorigin="1018,-3173" coordsize="10,20">
              <v:shape style="position:absolute;left:1018;top:-3173;width:10;height:20" coordorigin="1018,-3173" coordsize="10,20" path="m1018,-3154l1027,-3154,1027,-3173,1018,-3173,1018,-3154xe" filled="true" fillcolor="#000000" stroked="false">
                <v:path arrowok="t"/>
                <v:fill type="solid"/>
              </v:shape>
            </v:group>
            <v:group style="position:absolute;left:1018;top:-3154;width:10;height:20" coordorigin="1018,-3154" coordsize="10,20">
              <v:shape style="position:absolute;left:1018;top:-3154;width:10;height:20" coordorigin="1018,-3154" coordsize="10,20" path="m1018,-3134l1027,-3134,1027,-3154,1018,-3154,1018,-3134xe" filled="true" fillcolor="#000000" stroked="false">
                <v:path arrowok="t"/>
                <v:fill type="solid"/>
              </v:shape>
            </v:group>
            <v:group style="position:absolute;left:1018;top:-3134;width:10;height:20" coordorigin="1018,-3134" coordsize="10,20">
              <v:shape style="position:absolute;left:1018;top:-3134;width:10;height:20" coordorigin="1018,-3134" coordsize="10,20" path="m1018,-3115l1027,-3115,1027,-3134,1018,-3134,1018,-3115xe" filled="true" fillcolor="#000000" stroked="false">
                <v:path arrowok="t"/>
                <v:fill type="solid"/>
              </v:shape>
            </v:group>
            <v:group style="position:absolute;left:1018;top:-3115;width:10;height:20" coordorigin="1018,-3115" coordsize="10,20">
              <v:shape style="position:absolute;left:1018;top:-3115;width:10;height:20" coordorigin="1018,-3115" coordsize="10,20" path="m1018,-3096l1027,-3096,1027,-3115,1018,-3115,1018,-3096xe" filled="true" fillcolor="#000000" stroked="false">
                <v:path arrowok="t"/>
                <v:fill type="solid"/>
              </v:shape>
            </v:group>
            <v:group style="position:absolute;left:1018;top:-3096;width:10;height:20" coordorigin="1018,-3096" coordsize="10,20">
              <v:shape style="position:absolute;left:1018;top:-3096;width:10;height:20" coordorigin="1018,-3096" coordsize="10,20" path="m1018,-3077l1027,-3077,1027,-3096,1018,-3096,1018,-3077xe" filled="true" fillcolor="#000000" stroked="false">
                <v:path arrowok="t"/>
                <v:fill type="solid"/>
              </v:shape>
            </v:group>
            <v:group style="position:absolute;left:2768;top:-3480;width:10;height:20" coordorigin="2768,-3480" coordsize="10,20">
              <v:shape style="position:absolute;left:2768;top:-3480;width:10;height:20" coordorigin="2768,-3480" coordsize="10,20" path="m2768,-3461l2777,-3461,2777,-3480,2768,-3480,2768,-3461xe" filled="true" fillcolor="#000000" stroked="false">
                <v:path arrowok="t"/>
                <v:fill type="solid"/>
              </v:shape>
            </v:group>
            <v:group style="position:absolute;left:2768;top:-3461;width:10;height:20" coordorigin="2768,-3461" coordsize="10,20">
              <v:shape style="position:absolute;left:2768;top:-3461;width:10;height:20" coordorigin="2768,-3461" coordsize="10,20" path="m2768,-3442l2777,-3442,2777,-3461,2768,-3461,2768,-3442xe" filled="true" fillcolor="#000000" stroked="false">
                <v:path arrowok="t"/>
                <v:fill type="solid"/>
              </v:shape>
            </v:group>
            <v:group style="position:absolute;left:2768;top:-3442;width:10;height:20" coordorigin="2768,-3442" coordsize="10,20">
              <v:shape style="position:absolute;left:2768;top:-3442;width:10;height:20" coordorigin="2768,-3442" coordsize="10,20" path="m2768,-3422l2777,-3422,2777,-3442,2768,-3442,2768,-3422xe" filled="true" fillcolor="#000000" stroked="false">
                <v:path arrowok="t"/>
                <v:fill type="solid"/>
              </v:shape>
            </v:group>
            <v:group style="position:absolute;left:2768;top:-3422;width:10;height:20" coordorigin="2768,-3422" coordsize="10,20">
              <v:shape style="position:absolute;left:2768;top:-3422;width:10;height:20" coordorigin="2768,-3422" coordsize="10,20" path="m2768,-3403l2777,-3403,2777,-3422,2768,-3422,2768,-3403xe" filled="true" fillcolor="#000000" stroked="false">
                <v:path arrowok="t"/>
                <v:fill type="solid"/>
              </v:shape>
            </v:group>
            <v:group style="position:absolute;left:2768;top:-3403;width:10;height:20" coordorigin="2768,-3403" coordsize="10,20">
              <v:shape style="position:absolute;left:2768;top:-3403;width:10;height:20" coordorigin="2768,-3403" coordsize="10,20" path="m2768,-3384l2777,-3384,2777,-3403,2768,-3403,2768,-3384xe" filled="true" fillcolor="#000000" stroked="false">
                <v:path arrowok="t"/>
                <v:fill type="solid"/>
              </v:shape>
            </v:group>
            <v:group style="position:absolute;left:2768;top:-3384;width:10;height:20" coordorigin="2768,-3384" coordsize="10,20">
              <v:shape style="position:absolute;left:2768;top:-3384;width:10;height:20" coordorigin="2768,-3384" coordsize="10,20" path="m2768,-3365l2777,-3365,2777,-3384,2768,-3384,2768,-3365xe" filled="true" fillcolor="#000000" stroked="false">
                <v:path arrowok="t"/>
                <v:fill type="solid"/>
              </v:shape>
            </v:group>
            <v:group style="position:absolute;left:2768;top:-3365;width:10;height:20" coordorigin="2768,-3365" coordsize="10,20">
              <v:shape style="position:absolute;left:2768;top:-3365;width:10;height:20" coordorigin="2768,-3365" coordsize="10,20" path="m2768,-3346l2777,-3346,2777,-3365,2768,-3365,2768,-3346xe" filled="true" fillcolor="#000000" stroked="false">
                <v:path arrowok="t"/>
                <v:fill type="solid"/>
              </v:shape>
            </v:group>
            <v:group style="position:absolute;left:2768;top:-3346;width:10;height:20" coordorigin="2768,-3346" coordsize="10,20">
              <v:shape style="position:absolute;left:2768;top:-3346;width:10;height:20" coordorigin="2768,-3346" coordsize="10,20" path="m2768,-3326l2777,-3326,2777,-3346,2768,-3346,2768,-3326xe" filled="true" fillcolor="#000000" stroked="false">
                <v:path arrowok="t"/>
                <v:fill type="solid"/>
              </v:shape>
            </v:group>
            <v:group style="position:absolute;left:2768;top:-3326;width:10;height:20" coordorigin="2768,-3326" coordsize="10,20">
              <v:shape style="position:absolute;left:2768;top:-3326;width:10;height:20" coordorigin="2768,-3326" coordsize="10,20" path="m2768,-3307l2777,-3307,2777,-3326,2768,-3326,2768,-3307xe" filled="true" fillcolor="#000000" stroked="false">
                <v:path arrowok="t"/>
                <v:fill type="solid"/>
              </v:shape>
            </v:group>
            <v:group style="position:absolute;left:2768;top:-3307;width:10;height:20" coordorigin="2768,-3307" coordsize="10,20">
              <v:shape style="position:absolute;left:2768;top:-3307;width:10;height:20" coordorigin="2768,-3307" coordsize="10,20" path="m2768,-3288l2777,-3288,2777,-3307,2768,-3307,2768,-3288xe" filled="true" fillcolor="#000000" stroked="false">
                <v:path arrowok="t"/>
                <v:fill type="solid"/>
              </v:shape>
            </v:group>
            <v:group style="position:absolute;left:2768;top:-3288;width:10;height:20" coordorigin="2768,-3288" coordsize="10,20">
              <v:shape style="position:absolute;left:2768;top:-3288;width:10;height:20" coordorigin="2768,-3288" coordsize="10,20" path="m2768,-3269l2777,-3269,2777,-3288,2768,-3288,2768,-3269xe" filled="true" fillcolor="#000000" stroked="false">
                <v:path arrowok="t"/>
                <v:fill type="solid"/>
              </v:shape>
            </v:group>
            <v:group style="position:absolute;left:2768;top:-3269;width:10;height:20" coordorigin="2768,-3269" coordsize="10,20">
              <v:shape style="position:absolute;left:2768;top:-3269;width:10;height:20" coordorigin="2768,-3269" coordsize="10,20" path="m2768,-3250l2777,-3250,2777,-3269,2768,-3269,2768,-3250xe" filled="true" fillcolor="#000000" stroked="false">
                <v:path arrowok="t"/>
                <v:fill type="solid"/>
              </v:shape>
            </v:group>
            <v:group style="position:absolute;left:2768;top:-3250;width:10;height:20" coordorigin="2768,-3250" coordsize="10,20">
              <v:shape style="position:absolute;left:2768;top:-3250;width:10;height:20" coordorigin="2768,-3250" coordsize="10,20" path="m2768,-3230l2777,-3230,2777,-3250,2768,-3250,2768,-3230xe" filled="true" fillcolor="#000000" stroked="false">
                <v:path arrowok="t"/>
                <v:fill type="solid"/>
              </v:shape>
            </v:group>
            <v:group style="position:absolute;left:2768;top:-3230;width:10;height:20" coordorigin="2768,-3230" coordsize="10,20">
              <v:shape style="position:absolute;left:2768;top:-3230;width:10;height:20" coordorigin="2768,-3230" coordsize="10,20" path="m2768,-3211l2777,-3211,2777,-3230,2768,-3230,2768,-3211xe" filled="true" fillcolor="#000000" stroked="false">
                <v:path arrowok="t"/>
                <v:fill type="solid"/>
              </v:shape>
            </v:group>
            <v:group style="position:absolute;left:2768;top:-3211;width:10;height:20" coordorigin="2768,-3211" coordsize="10,20">
              <v:shape style="position:absolute;left:2768;top:-3211;width:10;height:20" coordorigin="2768,-3211" coordsize="10,20" path="m2768,-3192l2777,-3192,2777,-3211,2768,-3211,2768,-3192xe" filled="true" fillcolor="#000000" stroked="false">
                <v:path arrowok="t"/>
                <v:fill type="solid"/>
              </v:shape>
            </v:group>
            <v:group style="position:absolute;left:2768;top:-3192;width:10;height:20" coordorigin="2768,-3192" coordsize="10,20">
              <v:shape style="position:absolute;left:2768;top:-3192;width:10;height:20" coordorigin="2768,-3192" coordsize="10,20" path="m2768,-3173l2777,-3173,2777,-3192,2768,-3192,2768,-3173xe" filled="true" fillcolor="#000000" stroked="false">
                <v:path arrowok="t"/>
                <v:fill type="solid"/>
              </v:shape>
            </v:group>
            <v:group style="position:absolute;left:6371;top:-3480;width:10;height:20" coordorigin="6371,-3480" coordsize="10,20">
              <v:shape style="position:absolute;left:6371;top:-3480;width:10;height:20" coordorigin="6371,-3480" coordsize="10,20" path="m6371,-3461l6381,-3461,6381,-3480,6371,-3480,6371,-3461xe" filled="true" fillcolor="#000000" stroked="false">
                <v:path arrowok="t"/>
                <v:fill type="solid"/>
              </v:shape>
            </v:group>
            <v:group style="position:absolute;left:6371;top:-3461;width:10;height:20" coordorigin="6371,-3461" coordsize="10,20">
              <v:shape style="position:absolute;left:6371;top:-3461;width:10;height:20" coordorigin="6371,-3461" coordsize="10,20" path="m6371,-3442l6381,-3442,6381,-3461,6371,-3461,6371,-3442xe" filled="true" fillcolor="#000000" stroked="false">
                <v:path arrowok="t"/>
                <v:fill type="solid"/>
              </v:shape>
            </v:group>
            <v:group style="position:absolute;left:6371;top:-3442;width:10;height:20" coordorigin="6371,-3442" coordsize="10,20">
              <v:shape style="position:absolute;left:6371;top:-3442;width:10;height:20" coordorigin="6371,-3442" coordsize="10,20" path="m6371,-3422l6381,-3422,6381,-3442,6371,-3442,6371,-3422xe" filled="true" fillcolor="#000000" stroked="false">
                <v:path arrowok="t"/>
                <v:fill type="solid"/>
              </v:shape>
            </v:group>
            <v:group style="position:absolute;left:6371;top:-3422;width:10;height:20" coordorigin="6371,-3422" coordsize="10,20">
              <v:shape style="position:absolute;left:6371;top:-3422;width:10;height:20" coordorigin="6371,-3422" coordsize="10,20" path="m6371,-3403l6381,-3403,6381,-3422,6371,-3422,6371,-3403xe" filled="true" fillcolor="#000000" stroked="false">
                <v:path arrowok="t"/>
                <v:fill type="solid"/>
              </v:shape>
            </v:group>
            <v:group style="position:absolute;left:6371;top:-3403;width:10;height:20" coordorigin="6371,-3403" coordsize="10,20">
              <v:shape style="position:absolute;left:6371;top:-3403;width:10;height:20" coordorigin="6371,-3403" coordsize="10,20" path="m6371,-3384l6381,-3384,6381,-3403,6371,-3403,6371,-3384xe" filled="true" fillcolor="#000000" stroked="false">
                <v:path arrowok="t"/>
                <v:fill type="solid"/>
              </v:shape>
            </v:group>
            <v:group style="position:absolute;left:6371;top:-3384;width:10;height:20" coordorigin="6371,-3384" coordsize="10,20">
              <v:shape style="position:absolute;left:6371;top:-3384;width:10;height:20" coordorigin="6371,-3384" coordsize="10,20" path="m6371,-3365l6381,-3365,6381,-3384,6371,-3384,6371,-3365xe" filled="true" fillcolor="#000000" stroked="false">
                <v:path arrowok="t"/>
                <v:fill type="solid"/>
              </v:shape>
            </v:group>
            <v:group style="position:absolute;left:6371;top:-3365;width:10;height:20" coordorigin="6371,-3365" coordsize="10,20">
              <v:shape style="position:absolute;left:6371;top:-3365;width:10;height:20" coordorigin="6371,-3365" coordsize="10,20" path="m6371,-3346l6381,-3346,6381,-3365,6371,-3365,6371,-3346xe" filled="true" fillcolor="#000000" stroked="false">
                <v:path arrowok="t"/>
                <v:fill type="solid"/>
              </v:shape>
            </v:group>
            <v:group style="position:absolute;left:6371;top:-3346;width:10;height:20" coordorigin="6371,-3346" coordsize="10,20">
              <v:shape style="position:absolute;left:6371;top:-3346;width:10;height:20" coordorigin="6371,-3346" coordsize="10,20" path="m6371,-3326l6381,-3326,6381,-3346,6371,-3346,6371,-3326xe" filled="true" fillcolor="#000000" stroked="false">
                <v:path arrowok="t"/>
                <v:fill type="solid"/>
              </v:shape>
            </v:group>
            <v:group style="position:absolute;left:6371;top:-3326;width:10;height:20" coordorigin="6371,-3326" coordsize="10,20">
              <v:shape style="position:absolute;left:6371;top:-3326;width:10;height:20" coordorigin="6371,-3326" coordsize="10,20" path="m6371,-3307l6381,-3307,6381,-3326,6371,-3326,6371,-3307xe" filled="true" fillcolor="#000000" stroked="false">
                <v:path arrowok="t"/>
                <v:fill type="solid"/>
              </v:shape>
            </v:group>
            <v:group style="position:absolute;left:6371;top:-3307;width:10;height:20" coordorigin="6371,-3307" coordsize="10,20">
              <v:shape style="position:absolute;left:6371;top:-3307;width:10;height:20" coordorigin="6371,-3307" coordsize="10,20" path="m6371,-3288l6381,-3288,6381,-3307,6371,-3307,6371,-3288xe" filled="true" fillcolor="#000000" stroked="false">
                <v:path arrowok="t"/>
                <v:fill type="solid"/>
              </v:shape>
            </v:group>
            <v:group style="position:absolute;left:6371;top:-3288;width:10;height:20" coordorigin="6371,-3288" coordsize="10,20">
              <v:shape style="position:absolute;left:6371;top:-3288;width:10;height:20" coordorigin="6371,-3288" coordsize="10,20" path="m6371,-3269l6381,-3269,6381,-3288,6371,-3288,6371,-3269xe" filled="true" fillcolor="#000000" stroked="false">
                <v:path arrowok="t"/>
                <v:fill type="solid"/>
              </v:shape>
            </v:group>
            <v:group style="position:absolute;left:6371;top:-3269;width:10;height:20" coordorigin="6371,-3269" coordsize="10,20">
              <v:shape style="position:absolute;left:6371;top:-3269;width:10;height:20" coordorigin="6371,-3269" coordsize="10,20" path="m6371,-3250l6381,-3250,6381,-3269,6371,-3269,6371,-3250xe" filled="true" fillcolor="#000000" stroked="false">
                <v:path arrowok="t"/>
                <v:fill type="solid"/>
              </v:shape>
            </v:group>
            <v:group style="position:absolute;left:6371;top:-3250;width:10;height:20" coordorigin="6371,-3250" coordsize="10,20">
              <v:shape style="position:absolute;left:6371;top:-3250;width:10;height:20" coordorigin="6371,-3250" coordsize="10,20" path="m6371,-3230l6381,-3230,6381,-3250,6371,-3250,6371,-3230xe" filled="true" fillcolor="#000000" stroked="false">
                <v:path arrowok="t"/>
                <v:fill type="solid"/>
              </v:shape>
            </v:group>
            <v:group style="position:absolute;left:6371;top:-3230;width:10;height:20" coordorigin="6371,-3230" coordsize="10,20">
              <v:shape style="position:absolute;left:6371;top:-3230;width:10;height:20" coordorigin="6371,-3230" coordsize="10,20" path="m6371,-3211l6381,-3211,6381,-3230,6371,-3230,6371,-3211xe" filled="true" fillcolor="#000000" stroked="false">
                <v:path arrowok="t"/>
                <v:fill type="solid"/>
              </v:shape>
            </v:group>
            <v:group style="position:absolute;left:6371;top:-3211;width:10;height:20" coordorigin="6371,-3211" coordsize="10,20">
              <v:shape style="position:absolute;left:6371;top:-3211;width:10;height:20" coordorigin="6371,-3211" coordsize="10,20" path="m6371,-3192l6381,-3192,6381,-3211,6371,-3211,6371,-3192xe" filled="true" fillcolor="#000000" stroked="false">
                <v:path arrowok="t"/>
                <v:fill type="solid"/>
              </v:shape>
            </v:group>
            <v:group style="position:absolute;left:6371;top:-3192;width:10;height:20" coordorigin="6371,-3192" coordsize="10,20">
              <v:shape style="position:absolute;left:6371;top:-3192;width:10;height:20" coordorigin="6371,-3192" coordsize="10,20" path="m6371,-3173l6381,-3173,6381,-3192,6371,-3192,6371,-3173xe" filled="true" fillcolor="#000000" stroked="false">
                <v:path arrowok="t"/>
                <v:fill type="solid"/>
              </v:shape>
            </v:group>
            <v:group style="position:absolute;left:6371;top:-3173;width:10;height:20" coordorigin="6371,-3173" coordsize="10,20">
              <v:shape style="position:absolute;left:6371;top:-3173;width:10;height:20" coordorigin="6371,-3173" coordsize="10,20" path="m6371,-3154l6381,-3154,6381,-3173,6371,-3173,6371,-3154xe" filled="true" fillcolor="#000000" stroked="false">
                <v:path arrowok="t"/>
                <v:fill type="solid"/>
              </v:shape>
            </v:group>
            <v:group style="position:absolute;left:6371;top:-3154;width:10;height:20" coordorigin="6371,-3154" coordsize="10,20">
              <v:shape style="position:absolute;left:6371;top:-3154;width:10;height:20" coordorigin="6371,-3154" coordsize="10,20" path="m6371,-3134l6381,-3134,6381,-3154,6371,-3154,6371,-3134xe" filled="true" fillcolor="#000000" stroked="false">
                <v:path arrowok="t"/>
                <v:fill type="solid"/>
              </v:shape>
            </v:group>
            <v:group style="position:absolute;left:6371;top:-3134;width:10;height:20" coordorigin="6371,-3134" coordsize="10,20">
              <v:shape style="position:absolute;left:6371;top:-3134;width:10;height:20" coordorigin="6371,-3134" coordsize="10,20" path="m6371,-3115l6381,-3115,6381,-3134,6371,-3134,6371,-3115xe" filled="true" fillcolor="#000000" stroked="false">
                <v:path arrowok="t"/>
                <v:fill type="solid"/>
              </v:shape>
            </v:group>
            <v:group style="position:absolute;left:6371;top:-3115;width:10;height:20" coordorigin="6371,-3115" coordsize="10,20">
              <v:shape style="position:absolute;left:6371;top:-3115;width:10;height:20" coordorigin="6371,-3115" coordsize="10,20" path="m6371,-3096l6381,-3096,6381,-3115,6371,-3115,6371,-3096xe" filled="true" fillcolor="#000000" stroked="false">
                <v:path arrowok="t"/>
                <v:fill type="solid"/>
              </v:shape>
            </v:group>
            <v:group style="position:absolute;left:6371;top:-3096;width:10;height:20" coordorigin="6371,-3096" coordsize="10,20">
              <v:shape style="position:absolute;left:6371;top:-3096;width:10;height:20" coordorigin="6371,-3096" coordsize="10,20" path="m6371,-3077l6381,-3077,6381,-3096,6371,-3096,6371,-3077xe" filled="true" fillcolor="#000000" stroked="false">
                <v:path arrowok="t"/>
                <v:fill type="solid"/>
              </v:shape>
            </v:group>
            <v:group style="position:absolute;left:10826;top:-3480;width:10;height:20" coordorigin="10826,-3480" coordsize="10,20">
              <v:shape style="position:absolute;left:10826;top:-3480;width:10;height:20" coordorigin="10826,-3480" coordsize="10,20" path="m10826,-3461l10836,-3461,10836,-3480,10826,-3480,10826,-3461xe" filled="true" fillcolor="#000000" stroked="false">
                <v:path arrowok="t"/>
                <v:fill type="solid"/>
              </v:shape>
            </v:group>
            <v:group style="position:absolute;left:10826;top:-3461;width:10;height:20" coordorigin="10826,-3461" coordsize="10,20">
              <v:shape style="position:absolute;left:10826;top:-3461;width:10;height:20" coordorigin="10826,-3461" coordsize="10,20" path="m10826,-3442l10836,-3442,10836,-3461,10826,-3461,10826,-3442xe" filled="true" fillcolor="#000000" stroked="false">
                <v:path arrowok="t"/>
                <v:fill type="solid"/>
              </v:shape>
            </v:group>
            <v:group style="position:absolute;left:10826;top:-3442;width:10;height:20" coordorigin="10826,-3442" coordsize="10,20">
              <v:shape style="position:absolute;left:10826;top:-3442;width:10;height:20" coordorigin="10826,-3442" coordsize="10,20" path="m10826,-3422l10836,-3422,10836,-3442,10826,-3442,10826,-3422xe" filled="true" fillcolor="#000000" stroked="false">
                <v:path arrowok="t"/>
                <v:fill type="solid"/>
              </v:shape>
            </v:group>
            <v:group style="position:absolute;left:10826;top:-3422;width:10;height:20" coordorigin="10826,-3422" coordsize="10,20">
              <v:shape style="position:absolute;left:10826;top:-3422;width:10;height:20" coordorigin="10826,-3422" coordsize="10,20" path="m10826,-3403l10836,-3403,10836,-3422,10826,-3422,10826,-3403xe" filled="true" fillcolor="#000000" stroked="false">
                <v:path arrowok="t"/>
                <v:fill type="solid"/>
              </v:shape>
            </v:group>
            <v:group style="position:absolute;left:10826;top:-3403;width:10;height:20" coordorigin="10826,-3403" coordsize="10,20">
              <v:shape style="position:absolute;left:10826;top:-3403;width:10;height:20" coordorigin="10826,-3403" coordsize="10,20" path="m10826,-3384l10836,-3384,10836,-3403,10826,-3403,10826,-3384xe" filled="true" fillcolor="#000000" stroked="false">
                <v:path arrowok="t"/>
                <v:fill type="solid"/>
              </v:shape>
            </v:group>
            <v:group style="position:absolute;left:10826;top:-3384;width:10;height:20" coordorigin="10826,-3384" coordsize="10,20">
              <v:shape style="position:absolute;left:10826;top:-3384;width:10;height:20" coordorigin="10826,-3384" coordsize="10,20" path="m10826,-3365l10836,-3365,10836,-3384,10826,-3384,10826,-3365xe" filled="true" fillcolor="#000000" stroked="false">
                <v:path arrowok="t"/>
                <v:fill type="solid"/>
              </v:shape>
            </v:group>
            <v:group style="position:absolute;left:10826;top:-3365;width:10;height:20" coordorigin="10826,-3365" coordsize="10,20">
              <v:shape style="position:absolute;left:10826;top:-3365;width:10;height:20" coordorigin="10826,-3365" coordsize="10,20" path="m10826,-3346l10836,-3346,10836,-3365,10826,-3365,10826,-3346xe" filled="true" fillcolor="#000000" stroked="false">
                <v:path arrowok="t"/>
                <v:fill type="solid"/>
              </v:shape>
            </v:group>
            <v:group style="position:absolute;left:10826;top:-3346;width:10;height:20" coordorigin="10826,-3346" coordsize="10,20">
              <v:shape style="position:absolute;left:10826;top:-3346;width:10;height:20" coordorigin="10826,-3346" coordsize="10,20" path="m10826,-3326l10836,-3326,10836,-3346,10826,-3346,10826,-3326xe" filled="true" fillcolor="#000000" stroked="false">
                <v:path arrowok="t"/>
                <v:fill type="solid"/>
              </v:shape>
            </v:group>
            <v:group style="position:absolute;left:10826;top:-3326;width:10;height:20" coordorigin="10826,-3326" coordsize="10,20">
              <v:shape style="position:absolute;left:10826;top:-3326;width:10;height:20" coordorigin="10826,-3326" coordsize="10,20" path="m10826,-3307l10836,-3307,10836,-3326,10826,-3326,10826,-3307xe" filled="true" fillcolor="#000000" stroked="false">
                <v:path arrowok="t"/>
                <v:fill type="solid"/>
              </v:shape>
            </v:group>
            <v:group style="position:absolute;left:10826;top:-3307;width:10;height:20" coordorigin="10826,-3307" coordsize="10,20">
              <v:shape style="position:absolute;left:10826;top:-3307;width:10;height:20" coordorigin="10826,-3307" coordsize="10,20" path="m10826,-3288l10836,-3288,10836,-3307,10826,-3307,10826,-3288xe" filled="true" fillcolor="#000000" stroked="false">
                <v:path arrowok="t"/>
                <v:fill type="solid"/>
              </v:shape>
            </v:group>
            <v:group style="position:absolute;left:10826;top:-3288;width:10;height:20" coordorigin="10826,-3288" coordsize="10,20">
              <v:shape style="position:absolute;left:10826;top:-3288;width:10;height:20" coordorigin="10826,-3288" coordsize="10,20" path="m10826,-3269l10836,-3269,10836,-3288,10826,-3288,10826,-3269xe" filled="true" fillcolor="#000000" stroked="false">
                <v:path arrowok="t"/>
                <v:fill type="solid"/>
              </v:shape>
            </v:group>
            <v:group style="position:absolute;left:10826;top:-3269;width:10;height:20" coordorigin="10826,-3269" coordsize="10,20">
              <v:shape style="position:absolute;left:10826;top:-3269;width:10;height:20" coordorigin="10826,-3269" coordsize="10,20" path="m10826,-3250l10836,-3250,10836,-3269,10826,-3269,10826,-3250xe" filled="true" fillcolor="#000000" stroked="false">
                <v:path arrowok="t"/>
                <v:fill type="solid"/>
              </v:shape>
            </v:group>
            <v:group style="position:absolute;left:10826;top:-3250;width:10;height:20" coordorigin="10826,-3250" coordsize="10,20">
              <v:shape style="position:absolute;left:10826;top:-3250;width:10;height:20" coordorigin="10826,-3250" coordsize="10,20" path="m10826,-3230l10836,-3230,10836,-3250,10826,-3250,10826,-3230xe" filled="true" fillcolor="#000000" stroked="false">
                <v:path arrowok="t"/>
                <v:fill type="solid"/>
              </v:shape>
            </v:group>
            <v:group style="position:absolute;left:10826;top:-3230;width:10;height:20" coordorigin="10826,-3230" coordsize="10,20">
              <v:shape style="position:absolute;left:10826;top:-3230;width:10;height:20" coordorigin="10826,-3230" coordsize="10,20" path="m10826,-3211l10836,-3211,10836,-3230,10826,-3230,10826,-3211xe" filled="true" fillcolor="#000000" stroked="false">
                <v:path arrowok="t"/>
                <v:fill type="solid"/>
              </v:shape>
            </v:group>
            <v:group style="position:absolute;left:10826;top:-3211;width:10;height:20" coordorigin="10826,-3211" coordsize="10,20">
              <v:shape style="position:absolute;left:10826;top:-3211;width:10;height:20" coordorigin="10826,-3211" coordsize="10,20" path="m10826,-3192l10836,-3192,10836,-3211,10826,-3211,10826,-3192xe" filled="true" fillcolor="#000000" stroked="false">
                <v:path arrowok="t"/>
                <v:fill type="solid"/>
              </v:shape>
            </v:group>
            <v:group style="position:absolute;left:10826;top:-3192;width:10;height:20" coordorigin="10826,-3192" coordsize="10,20">
              <v:shape style="position:absolute;left:10826;top:-3192;width:10;height:20" coordorigin="10826,-3192" coordsize="10,20" path="m10826,-3173l10836,-3173,10836,-3192,10826,-3192,10826,-3173xe" filled="true" fillcolor="#000000" stroked="false">
                <v:path arrowok="t"/>
                <v:fill type="solid"/>
              </v:shape>
            </v:group>
            <v:group style="position:absolute;left:10826;top:-3173;width:10;height:20" coordorigin="10826,-3173" coordsize="10,20">
              <v:shape style="position:absolute;left:10826;top:-3173;width:10;height:20" coordorigin="10826,-3173" coordsize="10,20" path="m10826,-3154l10836,-3154,10836,-3173,10826,-3173,10826,-3154xe" filled="true" fillcolor="#000000" stroked="false">
                <v:path arrowok="t"/>
                <v:fill type="solid"/>
              </v:shape>
            </v:group>
            <v:group style="position:absolute;left:10826;top:-3154;width:10;height:20" coordorigin="10826,-3154" coordsize="10,20">
              <v:shape style="position:absolute;left:10826;top:-3154;width:10;height:20" coordorigin="10826,-3154" coordsize="10,20" path="m10826,-3134l10836,-3134,10836,-3154,10826,-3154,10826,-3134xe" filled="true" fillcolor="#000000" stroked="false">
                <v:path arrowok="t"/>
                <v:fill type="solid"/>
              </v:shape>
            </v:group>
            <v:group style="position:absolute;left:10826;top:-3134;width:10;height:20" coordorigin="10826,-3134" coordsize="10,20">
              <v:shape style="position:absolute;left:10826;top:-3134;width:10;height:20" coordorigin="10826,-3134" coordsize="10,20" path="m10826,-3115l10836,-3115,10836,-3134,10826,-3134,10826,-3115xe" filled="true" fillcolor="#000000" stroked="false">
                <v:path arrowok="t"/>
                <v:fill type="solid"/>
              </v:shape>
            </v:group>
            <v:group style="position:absolute;left:10826;top:-3115;width:10;height:20" coordorigin="10826,-3115" coordsize="10,20">
              <v:shape style="position:absolute;left:10826;top:-3115;width:10;height:20" coordorigin="10826,-3115" coordsize="10,20" path="m10826,-3096l10836,-3096,10836,-3115,10826,-3115,10826,-3096xe" filled="true" fillcolor="#000000" stroked="false">
                <v:path arrowok="t"/>
                <v:fill type="solid"/>
              </v:shape>
            </v:group>
            <v:group style="position:absolute;left:10826;top:-3096;width:10;height:20" coordorigin="10826,-3096" coordsize="10,20">
              <v:shape style="position:absolute;left:10826;top:-3096;width:10;height:20" coordorigin="10826,-3096" coordsize="10,20" path="m10826,-3077l10836,-3077,10836,-3096,10826,-3096,10826,-3077xe" filled="true" fillcolor="#000000" stroked="false">
                <v:path arrowok="t"/>
                <v:fill type="solid"/>
              </v:shape>
              <v:shape style="position:absolute;left:1013;top:-3173;width:1774;height:108" type="#_x0000_t75" stroked="false">
                <v:imagedata r:id="rId1138" o:title=""/>
              </v:shape>
              <v:shape style="position:absolute;left:2763;top:-3077;width:1901;height:12" type="#_x0000_t75" stroked="false">
                <v:imagedata r:id="rId1139" o:title=""/>
              </v:shape>
              <v:shape style="position:absolute;left:4650;top:-3077;width:1731;height:12" type="#_x0000_t75" stroked="false">
                <v:imagedata r:id="rId1144" o:title=""/>
              </v:shape>
              <v:shape style="position:absolute;left:6366;top:-3077;width:2581;height:12" type="#_x0000_t75" stroked="false">
                <v:imagedata r:id="rId1141" o:title=""/>
              </v:shape>
              <v:shape style="position:absolute;left:8932;top:-3077;width:1903;height:12" type="#_x0000_t75" stroked="false">
                <v:imagedata r:id="rId1145" o:title=""/>
              </v:shape>
            </v:group>
            <v:group style="position:absolute;left:10826;top:-3070;width:10;height:2" coordorigin="10826,-3070" coordsize="10,2">
              <v:shape style="position:absolute;left:10826;top:-3070;width:10;height:2" coordorigin="10826,-3070" coordsize="10,0" path="m10826,-3070l10836,-3070e" filled="false" stroked="true" strokeweight=".47998pt" strokecolor="#000000">
                <v:path arrowok="t"/>
              </v:shape>
            </v:group>
            <v:group style="position:absolute;left:1018;top:-3065;width:10;height:20" coordorigin="1018,-3065" coordsize="10,20">
              <v:shape style="position:absolute;left:1018;top:-3065;width:10;height:20" coordorigin="1018,-3065" coordsize="10,20" path="m1018,-3046l1027,-3046,1027,-3065,1018,-3065,1018,-3046xe" filled="true" fillcolor="#000000" stroked="false">
                <v:path arrowok="t"/>
                <v:fill type="solid"/>
              </v:shape>
            </v:group>
            <v:group style="position:absolute;left:1018;top:-3046;width:10;height:20" coordorigin="1018,-3046" coordsize="10,20">
              <v:shape style="position:absolute;left:1018;top:-3046;width:10;height:20" coordorigin="1018,-3046" coordsize="10,20" path="m1018,-3026l1027,-3026,1027,-3046,1018,-3046,1018,-3026xe" filled="true" fillcolor="#000000" stroked="false">
                <v:path arrowok="t"/>
                <v:fill type="solid"/>
              </v:shape>
            </v:group>
            <v:group style="position:absolute;left:1018;top:-3026;width:10;height:20" coordorigin="1018,-3026" coordsize="10,20">
              <v:shape style="position:absolute;left:1018;top:-3026;width:10;height:20" coordorigin="1018,-3026" coordsize="10,20" path="m1018,-3007l1027,-3007,1027,-3026,1018,-3026,1018,-3007xe" filled="true" fillcolor="#000000" stroked="false">
                <v:path arrowok="t"/>
                <v:fill type="solid"/>
              </v:shape>
            </v:group>
            <v:group style="position:absolute;left:1018;top:-3007;width:10;height:20" coordorigin="1018,-3007" coordsize="10,20">
              <v:shape style="position:absolute;left:1018;top:-3007;width:10;height:20" coordorigin="1018,-3007" coordsize="10,20" path="m1018,-2988l1027,-2988,1027,-3007,1018,-3007,1018,-2988xe" filled="true" fillcolor="#000000" stroked="false">
                <v:path arrowok="t"/>
                <v:fill type="solid"/>
              </v:shape>
            </v:group>
            <v:group style="position:absolute;left:1018;top:-2988;width:10;height:20" coordorigin="1018,-2988" coordsize="10,20">
              <v:shape style="position:absolute;left:1018;top:-2988;width:10;height:20" coordorigin="1018,-2988" coordsize="10,20" path="m1018,-2969l1027,-2969,1027,-2988,1018,-2988,1018,-2969xe" filled="true" fillcolor="#000000" stroked="false">
                <v:path arrowok="t"/>
                <v:fill type="solid"/>
              </v:shape>
            </v:group>
            <v:group style="position:absolute;left:1018;top:-2969;width:10;height:20" coordorigin="1018,-2969" coordsize="10,20">
              <v:shape style="position:absolute;left:1018;top:-2969;width:10;height:20" coordorigin="1018,-2969" coordsize="10,20" path="m1018,-2950l1027,-2950,1027,-2969,1018,-2969,1018,-2950xe" filled="true" fillcolor="#000000" stroked="false">
                <v:path arrowok="t"/>
                <v:fill type="solid"/>
              </v:shape>
            </v:group>
            <v:group style="position:absolute;left:1018;top:-2950;width:10;height:20" coordorigin="1018,-2950" coordsize="10,20">
              <v:shape style="position:absolute;left:1018;top:-2950;width:10;height:20" coordorigin="1018,-2950" coordsize="10,20" path="m1018,-2930l1027,-2930,1027,-2950,1018,-2950,1018,-2930xe" filled="true" fillcolor="#000000" stroked="false">
                <v:path arrowok="t"/>
                <v:fill type="solid"/>
              </v:shape>
            </v:group>
            <v:group style="position:absolute;left:1018;top:-2930;width:10;height:20" coordorigin="1018,-2930" coordsize="10,20">
              <v:shape style="position:absolute;left:1018;top:-2930;width:10;height:20" coordorigin="1018,-2930" coordsize="10,20" path="m1018,-2911l1027,-2911,1027,-2930,1018,-2930,1018,-2911xe" filled="true" fillcolor="#000000" stroked="false">
                <v:path arrowok="t"/>
                <v:fill type="solid"/>
              </v:shape>
            </v:group>
            <v:group style="position:absolute;left:1018;top:-2911;width:10;height:20" coordorigin="1018,-2911" coordsize="10,20">
              <v:shape style="position:absolute;left:1018;top:-2911;width:10;height:20" coordorigin="1018,-2911" coordsize="10,20" path="m1018,-2892l1027,-2892,1027,-2911,1018,-2911,1018,-2892xe" filled="true" fillcolor="#000000" stroked="false">
                <v:path arrowok="t"/>
                <v:fill type="solid"/>
              </v:shape>
            </v:group>
            <v:group style="position:absolute;left:1018;top:-2892;width:10;height:20" coordorigin="1018,-2892" coordsize="10,20">
              <v:shape style="position:absolute;left:1018;top:-2892;width:10;height:20" coordorigin="1018,-2892" coordsize="10,20" path="m1018,-2873l1027,-2873,1027,-2892,1018,-2892,1018,-2873xe" filled="true" fillcolor="#000000" stroked="false">
                <v:path arrowok="t"/>
                <v:fill type="solid"/>
              </v:shape>
            </v:group>
            <v:group style="position:absolute;left:1018;top:-2873;width:10;height:20" coordorigin="1018,-2873" coordsize="10,20">
              <v:shape style="position:absolute;left:1018;top:-2873;width:10;height:20" coordorigin="1018,-2873" coordsize="10,20" path="m1018,-2854l1027,-2854,1027,-2873,1018,-2873,1018,-2854xe" filled="true" fillcolor="#000000" stroked="false">
                <v:path arrowok="t"/>
                <v:fill type="solid"/>
              </v:shape>
            </v:group>
            <v:group style="position:absolute;left:1018;top:-2854;width:10;height:20" coordorigin="1018,-2854" coordsize="10,20">
              <v:shape style="position:absolute;left:1018;top:-2854;width:10;height:20" coordorigin="1018,-2854" coordsize="10,20" path="m1018,-2834l1027,-2834,1027,-2854,1018,-2854,1018,-2834xe" filled="true" fillcolor="#000000" stroked="false">
                <v:path arrowok="t"/>
                <v:fill type="solid"/>
              </v:shape>
            </v:group>
            <v:group style="position:absolute;left:1018;top:-2834;width:10;height:20" coordorigin="1018,-2834" coordsize="10,20">
              <v:shape style="position:absolute;left:1018;top:-2834;width:10;height:20" coordorigin="1018,-2834" coordsize="10,20" path="m1018,-2815l1027,-2815,1027,-2834,1018,-2834,1018,-2815xe" filled="true" fillcolor="#000000" stroked="false">
                <v:path arrowok="t"/>
                <v:fill type="solid"/>
              </v:shape>
            </v:group>
            <v:group style="position:absolute;left:1018;top:-2815;width:10;height:20" coordorigin="1018,-2815" coordsize="10,20">
              <v:shape style="position:absolute;left:1018;top:-2815;width:10;height:20" coordorigin="1018,-2815" coordsize="10,20" path="m1018,-2796l1027,-2796,1027,-2815,1018,-2815,1018,-2796xe" filled="true" fillcolor="#000000" stroked="false">
                <v:path arrowok="t"/>
                <v:fill type="solid"/>
              </v:shape>
            </v:group>
            <v:group style="position:absolute;left:1018;top:-2796;width:10;height:20" coordorigin="1018,-2796" coordsize="10,20">
              <v:shape style="position:absolute;left:1018;top:-2796;width:10;height:20" coordorigin="1018,-2796" coordsize="10,20" path="m1018,-2777l1027,-2777,1027,-2796,1018,-2796,1018,-2777xe" filled="true" fillcolor="#000000" stroked="false">
                <v:path arrowok="t"/>
                <v:fill type="solid"/>
              </v:shape>
            </v:group>
            <v:group style="position:absolute;left:1018;top:-2777;width:10;height:20" coordorigin="1018,-2777" coordsize="10,20">
              <v:shape style="position:absolute;left:1018;top:-2777;width:10;height:20" coordorigin="1018,-2777" coordsize="10,20" path="m1018,-2758l1027,-2758,1027,-2777,1018,-2777,1018,-2758xe" filled="true" fillcolor="#000000" stroked="false">
                <v:path arrowok="t"/>
                <v:fill type="solid"/>
              </v:shape>
            </v:group>
            <v:group style="position:absolute;left:1018;top:-2758;width:10;height:20" coordorigin="1018,-2758" coordsize="10,20">
              <v:shape style="position:absolute;left:1018;top:-2758;width:10;height:20" coordorigin="1018,-2758" coordsize="10,20" path="m1018,-2738l1027,-2738,1027,-2758,1018,-2758,1018,-2738xe" filled="true" fillcolor="#000000" stroked="false">
                <v:path arrowok="t"/>
                <v:fill type="solid"/>
              </v:shape>
            </v:group>
            <v:group style="position:absolute;left:1018;top:-2738;width:10;height:20" coordorigin="1018,-2738" coordsize="10,20">
              <v:shape style="position:absolute;left:1018;top:-2738;width:10;height:20" coordorigin="1018,-2738" coordsize="10,20" path="m1018,-2719l1027,-2719,1027,-2738,1018,-2738,1018,-2719xe" filled="true" fillcolor="#000000" stroked="false">
                <v:path arrowok="t"/>
                <v:fill type="solid"/>
              </v:shape>
            </v:group>
            <v:group style="position:absolute;left:1018;top:-2719;width:10;height:20" coordorigin="1018,-2719" coordsize="10,20">
              <v:shape style="position:absolute;left:1018;top:-2719;width:10;height:20" coordorigin="1018,-2719" coordsize="10,20" path="m1018,-2700l1027,-2700,1027,-2719,1018,-2719,1018,-2700xe" filled="true" fillcolor="#000000" stroked="false">
                <v:path arrowok="t"/>
                <v:fill type="solid"/>
              </v:shape>
            </v:group>
            <v:group style="position:absolute;left:1018;top:-2700;width:10;height:20" coordorigin="1018,-2700" coordsize="10,20">
              <v:shape style="position:absolute;left:1018;top:-2700;width:10;height:20" coordorigin="1018,-2700" coordsize="10,20" path="m1018,-2680l1027,-2680,1027,-2700,1018,-2700,1018,-2680xe" filled="true" fillcolor="#000000" stroked="false">
                <v:path arrowok="t"/>
                <v:fill type="solid"/>
              </v:shape>
            </v:group>
            <v:group style="position:absolute;left:1018;top:-2680;width:10;height:20" coordorigin="1018,-2680" coordsize="10,20">
              <v:shape style="position:absolute;left:1018;top:-2680;width:10;height:20" coordorigin="1018,-2680" coordsize="10,20" path="m1018,-2661l1027,-2661,1027,-2680,1018,-2680,1018,-2661xe" filled="true" fillcolor="#000000" stroked="false">
                <v:path arrowok="t"/>
                <v:fill type="solid"/>
              </v:shape>
            </v:group>
            <v:group style="position:absolute;left:1018;top:-2659;width:10;height:2" coordorigin="1018,-2659" coordsize="10,2">
              <v:shape style="position:absolute;left:1018;top:-2659;width:10;height:2" coordorigin="1018,-2659" coordsize="10,0" path="m1018,-2659l1027,-2659e" filled="false" stroked="true" strokeweight=".24002pt" strokecolor="#000000">
                <v:path arrowok="t"/>
              </v:shape>
            </v:group>
            <v:group style="position:absolute;left:2768;top:-3065;width:10;height:20" coordorigin="2768,-3065" coordsize="10,20">
              <v:shape style="position:absolute;left:2768;top:-3065;width:10;height:20" coordorigin="2768,-3065" coordsize="10,20" path="m2768,-3046l2777,-3046,2777,-3065,2768,-3065,2768,-3046xe" filled="true" fillcolor="#000000" stroked="false">
                <v:path arrowok="t"/>
                <v:fill type="solid"/>
              </v:shape>
            </v:group>
            <v:group style="position:absolute;left:2768;top:-3046;width:10;height:20" coordorigin="2768,-3046" coordsize="10,20">
              <v:shape style="position:absolute;left:2768;top:-3046;width:10;height:20" coordorigin="2768,-3046" coordsize="10,20" path="m2768,-3026l2777,-3026,2777,-3046,2768,-3046,2768,-3026xe" filled="true" fillcolor="#000000" stroked="false">
                <v:path arrowok="t"/>
                <v:fill type="solid"/>
              </v:shape>
            </v:group>
            <v:group style="position:absolute;left:2768;top:-3026;width:10;height:20" coordorigin="2768,-3026" coordsize="10,20">
              <v:shape style="position:absolute;left:2768;top:-3026;width:10;height:20" coordorigin="2768,-3026" coordsize="10,20" path="m2768,-3007l2777,-3007,2777,-3026,2768,-3026,2768,-3007xe" filled="true" fillcolor="#000000" stroked="false">
                <v:path arrowok="t"/>
                <v:fill type="solid"/>
              </v:shape>
            </v:group>
            <v:group style="position:absolute;left:2768;top:-3007;width:10;height:20" coordorigin="2768,-3007" coordsize="10,20">
              <v:shape style="position:absolute;left:2768;top:-3007;width:10;height:20" coordorigin="2768,-3007" coordsize="10,20" path="m2768,-2988l2777,-2988,2777,-3007,2768,-3007,2768,-2988xe" filled="true" fillcolor="#000000" stroked="false">
                <v:path arrowok="t"/>
                <v:fill type="solid"/>
              </v:shape>
            </v:group>
            <v:group style="position:absolute;left:2768;top:-2988;width:10;height:20" coordorigin="2768,-2988" coordsize="10,20">
              <v:shape style="position:absolute;left:2768;top:-2988;width:10;height:20" coordorigin="2768,-2988" coordsize="10,20" path="m2768,-2969l2777,-2969,2777,-2988,2768,-2988,2768,-2969xe" filled="true" fillcolor="#000000" stroked="false">
                <v:path arrowok="t"/>
                <v:fill type="solid"/>
              </v:shape>
            </v:group>
            <v:group style="position:absolute;left:2768;top:-2969;width:10;height:20" coordorigin="2768,-2969" coordsize="10,20">
              <v:shape style="position:absolute;left:2768;top:-2969;width:10;height:20" coordorigin="2768,-2969" coordsize="10,20" path="m2768,-2950l2777,-2950,2777,-2969,2768,-2969,2768,-2950xe" filled="true" fillcolor="#000000" stroked="false">
                <v:path arrowok="t"/>
                <v:fill type="solid"/>
              </v:shape>
            </v:group>
            <v:group style="position:absolute;left:2768;top:-2950;width:10;height:20" coordorigin="2768,-2950" coordsize="10,20">
              <v:shape style="position:absolute;left:2768;top:-2950;width:10;height:20" coordorigin="2768,-2950" coordsize="10,20" path="m2768,-2930l2777,-2930,2777,-2950,2768,-2950,2768,-2930xe" filled="true" fillcolor="#000000" stroked="false">
                <v:path arrowok="t"/>
                <v:fill type="solid"/>
              </v:shape>
            </v:group>
            <v:group style="position:absolute;left:2768;top:-2930;width:10;height:20" coordorigin="2768,-2930" coordsize="10,20">
              <v:shape style="position:absolute;left:2768;top:-2930;width:10;height:20" coordorigin="2768,-2930" coordsize="10,20" path="m2768,-2911l2777,-2911,2777,-2930,2768,-2930,2768,-2911xe" filled="true" fillcolor="#000000" stroked="false">
                <v:path arrowok="t"/>
                <v:fill type="solid"/>
              </v:shape>
            </v:group>
            <v:group style="position:absolute;left:2768;top:-2911;width:10;height:20" coordorigin="2768,-2911" coordsize="10,20">
              <v:shape style="position:absolute;left:2768;top:-2911;width:10;height:20" coordorigin="2768,-2911" coordsize="10,20" path="m2768,-2892l2777,-2892,2777,-2911,2768,-2911,2768,-2892xe" filled="true" fillcolor="#000000" stroked="false">
                <v:path arrowok="t"/>
                <v:fill type="solid"/>
              </v:shape>
            </v:group>
            <v:group style="position:absolute;left:2768;top:-2892;width:10;height:20" coordorigin="2768,-2892" coordsize="10,20">
              <v:shape style="position:absolute;left:2768;top:-2892;width:10;height:20" coordorigin="2768,-2892" coordsize="10,20" path="m2768,-2873l2777,-2873,2777,-2892,2768,-2892,2768,-2873xe" filled="true" fillcolor="#000000" stroked="false">
                <v:path arrowok="t"/>
                <v:fill type="solid"/>
              </v:shape>
            </v:group>
            <v:group style="position:absolute;left:2768;top:-2873;width:10;height:20" coordorigin="2768,-2873" coordsize="10,20">
              <v:shape style="position:absolute;left:2768;top:-2873;width:10;height:20" coordorigin="2768,-2873" coordsize="10,20" path="m2768,-2854l2777,-2854,2777,-2873,2768,-2873,2768,-2854xe" filled="true" fillcolor="#000000" stroked="false">
                <v:path arrowok="t"/>
                <v:fill type="solid"/>
              </v:shape>
            </v:group>
            <v:group style="position:absolute;left:2768;top:-2854;width:10;height:20" coordorigin="2768,-2854" coordsize="10,20">
              <v:shape style="position:absolute;left:2768;top:-2854;width:10;height:20" coordorigin="2768,-2854" coordsize="10,20" path="m2768,-2834l2777,-2834,2777,-2854,2768,-2854,2768,-2834xe" filled="true" fillcolor="#000000" stroked="false">
                <v:path arrowok="t"/>
                <v:fill type="solid"/>
              </v:shape>
            </v:group>
            <v:group style="position:absolute;left:2768;top:-2834;width:10;height:20" coordorigin="2768,-2834" coordsize="10,20">
              <v:shape style="position:absolute;left:2768;top:-2834;width:10;height:20" coordorigin="2768,-2834" coordsize="10,20" path="m2768,-2815l2777,-2815,2777,-2834,2768,-2834,2768,-2815xe" filled="true" fillcolor="#000000" stroked="false">
                <v:path arrowok="t"/>
                <v:fill type="solid"/>
              </v:shape>
            </v:group>
            <v:group style="position:absolute;left:2768;top:-2815;width:10;height:20" coordorigin="2768,-2815" coordsize="10,20">
              <v:shape style="position:absolute;left:2768;top:-2815;width:10;height:20" coordorigin="2768,-2815" coordsize="10,20" path="m2768,-2796l2777,-2796,2777,-2815,2768,-2815,2768,-2796xe" filled="true" fillcolor="#000000" stroked="false">
                <v:path arrowok="t"/>
                <v:fill type="solid"/>
              </v:shape>
            </v:group>
            <v:group style="position:absolute;left:2768;top:-2796;width:10;height:20" coordorigin="2768,-2796" coordsize="10,20">
              <v:shape style="position:absolute;left:2768;top:-2796;width:10;height:20" coordorigin="2768,-2796" coordsize="10,20" path="m2768,-2777l2777,-2777,2777,-2796,2768,-2796,2768,-2777xe" filled="true" fillcolor="#000000" stroked="false">
                <v:path arrowok="t"/>
                <v:fill type="solid"/>
              </v:shape>
            </v:group>
            <v:group style="position:absolute;left:2768;top:-2777;width:10;height:20" coordorigin="2768,-2777" coordsize="10,20">
              <v:shape style="position:absolute;left:2768;top:-2777;width:10;height:20" coordorigin="2768,-2777" coordsize="10,20" path="m2768,-2758l2777,-2758,2777,-2777,2768,-2777,2768,-2758xe" filled="true" fillcolor="#000000" stroked="false">
                <v:path arrowok="t"/>
                <v:fill type="solid"/>
              </v:shape>
            </v:group>
            <v:group style="position:absolute;left:2768;top:-2758;width:10;height:20" coordorigin="2768,-2758" coordsize="10,20">
              <v:shape style="position:absolute;left:2768;top:-2758;width:10;height:20" coordorigin="2768,-2758" coordsize="10,20" path="m2768,-2738l2777,-2738,2777,-2758,2768,-2758,2768,-2738xe" filled="true" fillcolor="#000000" stroked="false">
                <v:path arrowok="t"/>
                <v:fill type="solid"/>
              </v:shape>
            </v:group>
            <v:group style="position:absolute;left:2768;top:-2738;width:10;height:20" coordorigin="2768,-2738" coordsize="10,20">
              <v:shape style="position:absolute;left:2768;top:-2738;width:10;height:20" coordorigin="2768,-2738" coordsize="10,20" path="m2768,-2719l2777,-2719,2777,-2738,2768,-2738,2768,-2719xe" filled="true" fillcolor="#000000" stroked="false">
                <v:path arrowok="t"/>
                <v:fill type="solid"/>
              </v:shape>
            </v:group>
            <v:group style="position:absolute;left:2768;top:-2719;width:10;height:20" coordorigin="2768,-2719" coordsize="10,20">
              <v:shape style="position:absolute;left:2768;top:-2719;width:10;height:20" coordorigin="2768,-2719" coordsize="10,20" path="m2768,-2700l2777,-2700,2777,-2719,2768,-2719,2768,-2700xe" filled="true" fillcolor="#000000" stroked="false">
                <v:path arrowok="t"/>
                <v:fill type="solid"/>
              </v:shape>
            </v:group>
            <v:group style="position:absolute;left:2768;top:-2700;width:10;height:20" coordorigin="2768,-2700" coordsize="10,20">
              <v:shape style="position:absolute;left:2768;top:-2700;width:10;height:20" coordorigin="2768,-2700" coordsize="10,20" path="m2768,-2680l2777,-2680,2777,-2700,2768,-2700,2768,-2680xe" filled="true" fillcolor="#000000" stroked="false">
                <v:path arrowok="t"/>
                <v:fill type="solid"/>
              </v:shape>
            </v:group>
            <v:group style="position:absolute;left:2768;top:-2680;width:10;height:20" coordorigin="2768,-2680" coordsize="10,20">
              <v:shape style="position:absolute;left:2768;top:-2680;width:10;height:20" coordorigin="2768,-2680" coordsize="10,20" path="m2768,-2661l2777,-2661,2777,-2680,2768,-2680,2768,-2661xe" filled="true" fillcolor="#000000" stroked="false">
                <v:path arrowok="t"/>
                <v:fill type="solid"/>
              </v:shape>
            </v:group>
            <v:group style="position:absolute;left:2768;top:-2659;width:10;height:2" coordorigin="2768,-2659" coordsize="10,2">
              <v:shape style="position:absolute;left:2768;top:-2659;width:10;height:2" coordorigin="2768,-2659" coordsize="10,0" path="m2768,-2659l2777,-2659e" filled="false" stroked="true" strokeweight=".24002pt" strokecolor="#000000">
                <v:path arrowok="t"/>
              </v:shape>
            </v:group>
            <v:group style="position:absolute;left:6371;top:-3065;width:10;height:20" coordorigin="6371,-3065" coordsize="10,20">
              <v:shape style="position:absolute;left:6371;top:-3065;width:10;height:20" coordorigin="6371,-3065" coordsize="10,20" path="m6371,-3046l6381,-3046,6381,-3065,6371,-3065,6371,-3046xe" filled="true" fillcolor="#000000" stroked="false">
                <v:path arrowok="t"/>
                <v:fill type="solid"/>
              </v:shape>
            </v:group>
            <v:group style="position:absolute;left:6371;top:-3046;width:10;height:20" coordorigin="6371,-3046" coordsize="10,20">
              <v:shape style="position:absolute;left:6371;top:-3046;width:10;height:20" coordorigin="6371,-3046" coordsize="10,20" path="m6371,-3026l6381,-3026,6381,-3046,6371,-3046,6371,-3026xe" filled="true" fillcolor="#000000" stroked="false">
                <v:path arrowok="t"/>
                <v:fill type="solid"/>
              </v:shape>
            </v:group>
            <v:group style="position:absolute;left:6371;top:-3026;width:10;height:20" coordorigin="6371,-3026" coordsize="10,20">
              <v:shape style="position:absolute;left:6371;top:-3026;width:10;height:20" coordorigin="6371,-3026" coordsize="10,20" path="m6371,-3007l6381,-3007,6381,-3026,6371,-3026,6371,-3007xe" filled="true" fillcolor="#000000" stroked="false">
                <v:path arrowok="t"/>
                <v:fill type="solid"/>
              </v:shape>
            </v:group>
            <v:group style="position:absolute;left:6371;top:-3007;width:10;height:20" coordorigin="6371,-3007" coordsize="10,20">
              <v:shape style="position:absolute;left:6371;top:-3007;width:10;height:20" coordorigin="6371,-3007" coordsize="10,20" path="m6371,-2988l6381,-2988,6381,-3007,6371,-3007,6371,-2988xe" filled="true" fillcolor="#000000" stroked="false">
                <v:path arrowok="t"/>
                <v:fill type="solid"/>
              </v:shape>
            </v:group>
            <v:group style="position:absolute;left:6371;top:-2988;width:10;height:20" coordorigin="6371,-2988" coordsize="10,20">
              <v:shape style="position:absolute;left:6371;top:-2988;width:10;height:20" coordorigin="6371,-2988" coordsize="10,20" path="m6371,-2969l6381,-2969,6381,-2988,6371,-2988,6371,-2969xe" filled="true" fillcolor="#000000" stroked="false">
                <v:path arrowok="t"/>
                <v:fill type="solid"/>
              </v:shape>
            </v:group>
            <v:group style="position:absolute;left:6371;top:-2969;width:10;height:20" coordorigin="6371,-2969" coordsize="10,20">
              <v:shape style="position:absolute;left:6371;top:-2969;width:10;height:20" coordorigin="6371,-2969" coordsize="10,20" path="m6371,-2950l6381,-2950,6381,-2969,6371,-2969,6371,-2950xe" filled="true" fillcolor="#000000" stroked="false">
                <v:path arrowok="t"/>
                <v:fill type="solid"/>
              </v:shape>
            </v:group>
            <v:group style="position:absolute;left:6371;top:-2950;width:10;height:20" coordorigin="6371,-2950" coordsize="10,20">
              <v:shape style="position:absolute;left:6371;top:-2950;width:10;height:20" coordorigin="6371,-2950" coordsize="10,20" path="m6371,-2930l6381,-2930,6381,-2950,6371,-2950,6371,-2930xe" filled="true" fillcolor="#000000" stroked="false">
                <v:path arrowok="t"/>
                <v:fill type="solid"/>
              </v:shape>
            </v:group>
            <v:group style="position:absolute;left:6371;top:-2930;width:10;height:20" coordorigin="6371,-2930" coordsize="10,20">
              <v:shape style="position:absolute;left:6371;top:-2930;width:10;height:20" coordorigin="6371,-2930" coordsize="10,20" path="m6371,-2911l6381,-2911,6381,-2930,6371,-2930,6371,-2911xe" filled="true" fillcolor="#000000" stroked="false">
                <v:path arrowok="t"/>
                <v:fill type="solid"/>
              </v:shape>
            </v:group>
            <v:group style="position:absolute;left:6371;top:-2911;width:10;height:20" coordorigin="6371,-2911" coordsize="10,20">
              <v:shape style="position:absolute;left:6371;top:-2911;width:10;height:20" coordorigin="6371,-2911" coordsize="10,20" path="m6371,-2892l6381,-2892,6381,-2911,6371,-2911,6371,-2892xe" filled="true" fillcolor="#000000" stroked="false">
                <v:path arrowok="t"/>
                <v:fill type="solid"/>
              </v:shape>
            </v:group>
            <v:group style="position:absolute;left:6371;top:-2892;width:10;height:20" coordorigin="6371,-2892" coordsize="10,20">
              <v:shape style="position:absolute;left:6371;top:-2892;width:10;height:20" coordorigin="6371,-2892" coordsize="10,20" path="m6371,-2873l6381,-2873,6381,-2892,6371,-2892,6371,-2873xe" filled="true" fillcolor="#000000" stroked="false">
                <v:path arrowok="t"/>
                <v:fill type="solid"/>
              </v:shape>
            </v:group>
            <v:group style="position:absolute;left:6371;top:-2873;width:10;height:20" coordorigin="6371,-2873" coordsize="10,20">
              <v:shape style="position:absolute;left:6371;top:-2873;width:10;height:20" coordorigin="6371,-2873" coordsize="10,20" path="m6371,-2854l6381,-2854,6381,-2873,6371,-2873,6371,-2854xe" filled="true" fillcolor="#000000" stroked="false">
                <v:path arrowok="t"/>
                <v:fill type="solid"/>
              </v:shape>
            </v:group>
            <v:group style="position:absolute;left:6371;top:-2854;width:10;height:20" coordorigin="6371,-2854" coordsize="10,20">
              <v:shape style="position:absolute;left:6371;top:-2854;width:10;height:20" coordorigin="6371,-2854" coordsize="10,20" path="m6371,-2834l6381,-2834,6381,-2854,6371,-2854,6371,-2834xe" filled="true" fillcolor="#000000" stroked="false">
                <v:path arrowok="t"/>
                <v:fill type="solid"/>
              </v:shape>
            </v:group>
            <v:group style="position:absolute;left:6371;top:-2834;width:10;height:20" coordorigin="6371,-2834" coordsize="10,20">
              <v:shape style="position:absolute;left:6371;top:-2834;width:10;height:20" coordorigin="6371,-2834" coordsize="10,20" path="m6371,-2815l6381,-2815,6381,-2834,6371,-2834,6371,-2815xe" filled="true" fillcolor="#000000" stroked="false">
                <v:path arrowok="t"/>
                <v:fill type="solid"/>
              </v:shape>
            </v:group>
            <v:group style="position:absolute;left:6371;top:-2815;width:10;height:20" coordorigin="6371,-2815" coordsize="10,20">
              <v:shape style="position:absolute;left:6371;top:-2815;width:10;height:20" coordorigin="6371,-2815" coordsize="10,20" path="m6371,-2796l6381,-2796,6381,-2815,6371,-2815,6371,-2796xe" filled="true" fillcolor="#000000" stroked="false">
                <v:path arrowok="t"/>
                <v:fill type="solid"/>
              </v:shape>
            </v:group>
            <v:group style="position:absolute;left:6371;top:-2796;width:10;height:20" coordorigin="6371,-2796" coordsize="10,20">
              <v:shape style="position:absolute;left:6371;top:-2796;width:10;height:20" coordorigin="6371,-2796" coordsize="10,20" path="m6371,-2777l6381,-2777,6381,-2796,6371,-2796,6371,-2777xe" filled="true" fillcolor="#000000" stroked="false">
                <v:path arrowok="t"/>
                <v:fill type="solid"/>
              </v:shape>
            </v:group>
            <v:group style="position:absolute;left:6371;top:-2777;width:10;height:20" coordorigin="6371,-2777" coordsize="10,20">
              <v:shape style="position:absolute;left:6371;top:-2777;width:10;height:20" coordorigin="6371,-2777" coordsize="10,20" path="m6371,-2758l6381,-2758,6381,-2777,6371,-2777,6371,-2758xe" filled="true" fillcolor="#000000" stroked="false">
                <v:path arrowok="t"/>
                <v:fill type="solid"/>
              </v:shape>
            </v:group>
            <v:group style="position:absolute;left:6371;top:-2758;width:10;height:20" coordorigin="6371,-2758" coordsize="10,20">
              <v:shape style="position:absolute;left:6371;top:-2758;width:10;height:20" coordorigin="6371,-2758" coordsize="10,20" path="m6371,-2738l6381,-2738,6381,-2758,6371,-2758,6371,-2738xe" filled="true" fillcolor="#000000" stroked="false">
                <v:path arrowok="t"/>
                <v:fill type="solid"/>
              </v:shape>
            </v:group>
            <v:group style="position:absolute;left:6371;top:-2738;width:10;height:20" coordorigin="6371,-2738" coordsize="10,20">
              <v:shape style="position:absolute;left:6371;top:-2738;width:10;height:20" coordorigin="6371,-2738" coordsize="10,20" path="m6371,-2719l6381,-2719,6381,-2738,6371,-2738,6371,-2719xe" filled="true" fillcolor="#000000" stroked="false">
                <v:path arrowok="t"/>
                <v:fill type="solid"/>
              </v:shape>
            </v:group>
            <v:group style="position:absolute;left:6371;top:-2719;width:10;height:20" coordorigin="6371,-2719" coordsize="10,20">
              <v:shape style="position:absolute;left:6371;top:-2719;width:10;height:20" coordorigin="6371,-2719" coordsize="10,20" path="m6371,-2700l6381,-2700,6381,-2719,6371,-2719,6371,-2700xe" filled="true" fillcolor="#000000" stroked="false">
                <v:path arrowok="t"/>
                <v:fill type="solid"/>
              </v:shape>
            </v:group>
            <v:group style="position:absolute;left:6371;top:-2700;width:10;height:20" coordorigin="6371,-2700" coordsize="10,20">
              <v:shape style="position:absolute;left:6371;top:-2700;width:10;height:20" coordorigin="6371,-2700" coordsize="10,20" path="m6371,-2680l6381,-2680,6381,-2700,6371,-2700,6371,-2680xe" filled="true" fillcolor="#000000" stroked="false">
                <v:path arrowok="t"/>
                <v:fill type="solid"/>
              </v:shape>
            </v:group>
            <v:group style="position:absolute;left:6371;top:-2680;width:10;height:20" coordorigin="6371,-2680" coordsize="10,20">
              <v:shape style="position:absolute;left:6371;top:-2680;width:10;height:20" coordorigin="6371,-2680" coordsize="10,20" path="m6371,-2661l6381,-2661,6381,-2680,6371,-2680,6371,-2661xe" filled="true" fillcolor="#000000" stroked="false">
                <v:path arrowok="t"/>
                <v:fill type="solid"/>
              </v:shape>
            </v:group>
            <v:group style="position:absolute;left:6371;top:-2659;width:10;height:2" coordorigin="6371,-2659" coordsize="10,2">
              <v:shape style="position:absolute;left:6371;top:-2659;width:10;height:2" coordorigin="6371,-2659" coordsize="10,0" path="m6371,-2659l6381,-2659e" filled="false" stroked="true" strokeweight=".24002pt" strokecolor="#000000">
                <v:path arrowok="t"/>
              </v:shape>
            </v:group>
            <v:group style="position:absolute;left:10826;top:-3065;width:10;height:20" coordorigin="10826,-3065" coordsize="10,20">
              <v:shape style="position:absolute;left:10826;top:-3065;width:10;height:20" coordorigin="10826,-3065" coordsize="10,20" path="m10826,-3046l10836,-3046,10836,-3065,10826,-3065,10826,-3046xe" filled="true" fillcolor="#000000" stroked="false">
                <v:path arrowok="t"/>
                <v:fill type="solid"/>
              </v:shape>
            </v:group>
            <v:group style="position:absolute;left:10826;top:-3046;width:10;height:20" coordorigin="10826,-3046" coordsize="10,20">
              <v:shape style="position:absolute;left:10826;top:-3046;width:10;height:20" coordorigin="10826,-3046" coordsize="10,20" path="m10826,-3026l10836,-3026,10836,-3046,10826,-3046,10826,-3026xe" filled="true" fillcolor="#000000" stroked="false">
                <v:path arrowok="t"/>
                <v:fill type="solid"/>
              </v:shape>
            </v:group>
            <v:group style="position:absolute;left:10826;top:-3026;width:10;height:20" coordorigin="10826,-3026" coordsize="10,20">
              <v:shape style="position:absolute;left:10826;top:-3026;width:10;height:20" coordorigin="10826,-3026" coordsize="10,20" path="m10826,-3007l10836,-3007,10836,-3026,10826,-3026,10826,-3007xe" filled="true" fillcolor="#000000" stroked="false">
                <v:path arrowok="t"/>
                <v:fill type="solid"/>
              </v:shape>
            </v:group>
            <v:group style="position:absolute;left:10826;top:-3007;width:10;height:20" coordorigin="10826,-3007" coordsize="10,20">
              <v:shape style="position:absolute;left:10826;top:-3007;width:10;height:20" coordorigin="10826,-3007" coordsize="10,20" path="m10826,-2988l10836,-2988,10836,-3007,10826,-3007,10826,-2988xe" filled="true" fillcolor="#000000" stroked="false">
                <v:path arrowok="t"/>
                <v:fill type="solid"/>
              </v:shape>
            </v:group>
            <v:group style="position:absolute;left:10826;top:-2988;width:10;height:20" coordorigin="10826,-2988" coordsize="10,20">
              <v:shape style="position:absolute;left:10826;top:-2988;width:10;height:20" coordorigin="10826,-2988" coordsize="10,20" path="m10826,-2969l10836,-2969,10836,-2988,10826,-2988,10826,-2969xe" filled="true" fillcolor="#000000" stroked="false">
                <v:path arrowok="t"/>
                <v:fill type="solid"/>
              </v:shape>
            </v:group>
            <v:group style="position:absolute;left:10826;top:-2969;width:10;height:20" coordorigin="10826,-2969" coordsize="10,20">
              <v:shape style="position:absolute;left:10826;top:-2969;width:10;height:20" coordorigin="10826,-2969" coordsize="10,20" path="m10826,-2950l10836,-2950,10836,-2969,10826,-2969,10826,-2950xe" filled="true" fillcolor="#000000" stroked="false">
                <v:path arrowok="t"/>
                <v:fill type="solid"/>
              </v:shape>
            </v:group>
            <v:group style="position:absolute;left:10826;top:-2950;width:10;height:20" coordorigin="10826,-2950" coordsize="10,20">
              <v:shape style="position:absolute;left:10826;top:-2950;width:10;height:20" coordorigin="10826,-2950" coordsize="10,20" path="m10826,-2930l10836,-2930,10836,-2950,10826,-2950,10826,-2930xe" filled="true" fillcolor="#000000" stroked="false">
                <v:path arrowok="t"/>
                <v:fill type="solid"/>
              </v:shape>
            </v:group>
            <v:group style="position:absolute;left:10826;top:-2930;width:10;height:20" coordorigin="10826,-2930" coordsize="10,20">
              <v:shape style="position:absolute;left:10826;top:-2930;width:10;height:20" coordorigin="10826,-2930" coordsize="10,20" path="m10826,-2911l10836,-2911,10836,-2930,10826,-2930,10826,-2911xe" filled="true" fillcolor="#000000" stroked="false">
                <v:path arrowok="t"/>
                <v:fill type="solid"/>
              </v:shape>
            </v:group>
            <v:group style="position:absolute;left:10826;top:-2911;width:10;height:20" coordorigin="10826,-2911" coordsize="10,20">
              <v:shape style="position:absolute;left:10826;top:-2911;width:10;height:20" coordorigin="10826,-2911" coordsize="10,20" path="m10826,-2892l10836,-2892,10836,-2911,10826,-2911,10826,-2892xe" filled="true" fillcolor="#000000" stroked="false">
                <v:path arrowok="t"/>
                <v:fill type="solid"/>
              </v:shape>
            </v:group>
            <v:group style="position:absolute;left:10826;top:-2892;width:10;height:20" coordorigin="10826,-2892" coordsize="10,20">
              <v:shape style="position:absolute;left:10826;top:-2892;width:10;height:20" coordorigin="10826,-2892" coordsize="10,20" path="m10826,-2873l10836,-2873,10836,-2892,10826,-2892,10826,-2873xe" filled="true" fillcolor="#000000" stroked="false">
                <v:path arrowok="t"/>
                <v:fill type="solid"/>
              </v:shape>
            </v:group>
            <v:group style="position:absolute;left:10826;top:-2873;width:10;height:20" coordorigin="10826,-2873" coordsize="10,20">
              <v:shape style="position:absolute;left:10826;top:-2873;width:10;height:20" coordorigin="10826,-2873" coordsize="10,20" path="m10826,-2854l10836,-2854,10836,-2873,10826,-2873,10826,-2854xe" filled="true" fillcolor="#000000" stroked="false">
                <v:path arrowok="t"/>
                <v:fill type="solid"/>
              </v:shape>
            </v:group>
            <v:group style="position:absolute;left:10826;top:-2854;width:10;height:20" coordorigin="10826,-2854" coordsize="10,20">
              <v:shape style="position:absolute;left:10826;top:-2854;width:10;height:20" coordorigin="10826,-2854" coordsize="10,20" path="m10826,-2834l10836,-2834,10836,-2854,10826,-2854,10826,-2834xe" filled="true" fillcolor="#000000" stroked="false">
                <v:path arrowok="t"/>
                <v:fill type="solid"/>
              </v:shape>
            </v:group>
            <v:group style="position:absolute;left:10826;top:-2834;width:10;height:20" coordorigin="10826,-2834" coordsize="10,20">
              <v:shape style="position:absolute;left:10826;top:-2834;width:10;height:20" coordorigin="10826,-2834" coordsize="10,20" path="m10826,-2815l10836,-2815,10836,-2834,10826,-2834,10826,-2815xe" filled="true" fillcolor="#000000" stroked="false">
                <v:path arrowok="t"/>
                <v:fill type="solid"/>
              </v:shape>
            </v:group>
            <v:group style="position:absolute;left:10826;top:-2815;width:10;height:20" coordorigin="10826,-2815" coordsize="10,20">
              <v:shape style="position:absolute;left:10826;top:-2815;width:10;height:20" coordorigin="10826,-2815" coordsize="10,20" path="m10826,-2796l10836,-2796,10836,-2815,10826,-2815,10826,-2796xe" filled="true" fillcolor="#000000" stroked="false">
                <v:path arrowok="t"/>
                <v:fill type="solid"/>
              </v:shape>
            </v:group>
            <v:group style="position:absolute;left:10826;top:-2796;width:10;height:20" coordorigin="10826,-2796" coordsize="10,20">
              <v:shape style="position:absolute;left:10826;top:-2796;width:10;height:20" coordorigin="10826,-2796" coordsize="10,20" path="m10826,-2777l10836,-2777,10836,-2796,10826,-2796,10826,-2777xe" filled="true" fillcolor="#000000" stroked="false">
                <v:path arrowok="t"/>
                <v:fill type="solid"/>
              </v:shape>
            </v:group>
            <v:group style="position:absolute;left:10826;top:-2777;width:10;height:20" coordorigin="10826,-2777" coordsize="10,20">
              <v:shape style="position:absolute;left:10826;top:-2777;width:10;height:20" coordorigin="10826,-2777" coordsize="10,20" path="m10826,-2758l10836,-2758,10836,-2777,10826,-2777,10826,-2758xe" filled="true" fillcolor="#000000" stroked="false">
                <v:path arrowok="t"/>
                <v:fill type="solid"/>
              </v:shape>
            </v:group>
            <v:group style="position:absolute;left:10826;top:-2758;width:10;height:20" coordorigin="10826,-2758" coordsize="10,20">
              <v:shape style="position:absolute;left:10826;top:-2758;width:10;height:20" coordorigin="10826,-2758" coordsize="10,20" path="m10826,-2738l10836,-2738,10836,-2758,10826,-2758,10826,-2738xe" filled="true" fillcolor="#000000" stroked="false">
                <v:path arrowok="t"/>
                <v:fill type="solid"/>
              </v:shape>
            </v:group>
            <v:group style="position:absolute;left:10826;top:-2738;width:10;height:20" coordorigin="10826,-2738" coordsize="10,20">
              <v:shape style="position:absolute;left:10826;top:-2738;width:10;height:20" coordorigin="10826,-2738" coordsize="10,20" path="m10826,-2719l10836,-2719,10836,-2738,10826,-2738,10826,-2719xe" filled="true" fillcolor="#000000" stroked="false">
                <v:path arrowok="t"/>
                <v:fill type="solid"/>
              </v:shape>
            </v:group>
            <v:group style="position:absolute;left:10826;top:-2719;width:10;height:20" coordorigin="10826,-2719" coordsize="10,20">
              <v:shape style="position:absolute;left:10826;top:-2719;width:10;height:20" coordorigin="10826,-2719" coordsize="10,20" path="m10826,-2700l10836,-2700,10836,-2719,10826,-2719,10826,-2700xe" filled="true" fillcolor="#000000" stroked="false">
                <v:path arrowok="t"/>
                <v:fill type="solid"/>
              </v:shape>
            </v:group>
            <v:group style="position:absolute;left:10826;top:-2700;width:10;height:20" coordorigin="10826,-2700" coordsize="10,20">
              <v:shape style="position:absolute;left:10826;top:-2700;width:10;height:20" coordorigin="10826,-2700" coordsize="10,20" path="m10826,-2680l10836,-2680,10836,-2700,10826,-2700,10826,-2680xe" filled="true" fillcolor="#000000" stroked="false">
                <v:path arrowok="t"/>
                <v:fill type="solid"/>
              </v:shape>
            </v:group>
            <v:group style="position:absolute;left:10826;top:-2680;width:10;height:20" coordorigin="10826,-2680" coordsize="10,20">
              <v:shape style="position:absolute;left:10826;top:-2680;width:10;height:20" coordorigin="10826,-2680" coordsize="10,20" path="m10826,-2661l10836,-2661,10836,-2680,10826,-2680,10826,-2661xe" filled="true" fillcolor="#000000" stroked="false">
                <v:path arrowok="t"/>
                <v:fill type="solid"/>
              </v:shape>
            </v:group>
            <v:group style="position:absolute;left:10826;top:-2659;width:10;height:2" coordorigin="10826,-2659" coordsize="10,2">
              <v:shape style="position:absolute;left:10826;top:-2659;width:10;height:2" coordorigin="10826,-2659" coordsize="10,0" path="m10826,-2659l10836,-2659e" filled="false" stroked="true" strokeweight=".24002pt" strokecolor="#000000">
                <v:path arrowok="t"/>
              </v:shape>
            </v:group>
            <v:group style="position:absolute;left:1018;top:-2652;width:10;height:2" coordorigin="1018,-2652" coordsize="10,2">
              <v:shape style="position:absolute;left:1018;top:-2652;width:10;height:2" coordorigin="1018,-2652" coordsize="10,0" path="m1018,-2652l1027,-2652e" filled="false" stroked="true" strokeweight=".47998pt" strokecolor="#000000">
                <v:path arrowok="t"/>
              </v:shape>
              <v:shape style="position:absolute;left:1027;top:-2656;width:1740;height:10" type="#_x0000_t75" stroked="false">
                <v:imagedata r:id="rId1146" o:title=""/>
              </v:shape>
              <v:shape style="position:absolute;left:2763;top:-2656;width:1892;height:10" type="#_x0000_t75" stroked="false">
                <v:imagedata r:id="rId1147" o:title=""/>
              </v:shape>
              <v:shape style="position:absolute;left:4650;top:-2656;width:4287;height:10" type="#_x0000_t75" stroked="false">
                <v:imagedata r:id="rId1148" o:title=""/>
              </v:shape>
              <v:shape style="position:absolute;left:8932;top:-2656;width:1894;height:10" type="#_x0000_t75" stroked="false">
                <v:imagedata r:id="rId1149" o:title=""/>
              </v:shape>
            </v:group>
            <v:group style="position:absolute;left:10826;top:-2652;width:10;height:2" coordorigin="10826,-2652" coordsize="10,2">
              <v:shape style="position:absolute;left:10826;top:-2652;width:10;height:2" coordorigin="10826,-2652" coordsize="10,0" path="m10826,-2652l10836,-2652e" filled="false" stroked="true" strokeweight=".47998pt" strokecolor="#000000">
                <v:path arrowok="t"/>
              </v:shape>
            </v:group>
            <v:group style="position:absolute;left:1018;top:-2647;width:10;height:20" coordorigin="1018,-2647" coordsize="10,20">
              <v:shape style="position:absolute;left:1018;top:-2647;width:10;height:20" coordorigin="1018,-2647" coordsize="10,20" path="m1018,-2628l1027,-2628,1027,-2647,1018,-2647,1018,-2628xe" filled="true" fillcolor="#000000" stroked="false">
                <v:path arrowok="t"/>
                <v:fill type="solid"/>
              </v:shape>
            </v:group>
            <v:group style="position:absolute;left:1018;top:-2628;width:10;height:20" coordorigin="1018,-2628" coordsize="10,20">
              <v:shape style="position:absolute;left:1018;top:-2628;width:10;height:20" coordorigin="1018,-2628" coordsize="10,20" path="m1018,-2608l1027,-2608,1027,-2628,1018,-2628,1018,-2608xe" filled="true" fillcolor="#000000" stroked="false">
                <v:path arrowok="t"/>
                <v:fill type="solid"/>
              </v:shape>
            </v:group>
            <v:group style="position:absolute;left:1018;top:-2608;width:10;height:20" coordorigin="1018,-2608" coordsize="10,20">
              <v:shape style="position:absolute;left:1018;top:-2608;width:10;height:20" coordorigin="1018,-2608" coordsize="10,20" path="m1018,-2589l1027,-2589,1027,-2608,1018,-2608,1018,-2589xe" filled="true" fillcolor="#000000" stroked="false">
                <v:path arrowok="t"/>
                <v:fill type="solid"/>
              </v:shape>
            </v:group>
            <v:group style="position:absolute;left:1018;top:-2589;width:10;height:20" coordorigin="1018,-2589" coordsize="10,20">
              <v:shape style="position:absolute;left:1018;top:-2589;width:10;height:20" coordorigin="1018,-2589" coordsize="10,20" path="m1018,-2570l1027,-2570,1027,-2589,1018,-2589,1018,-2570xe" filled="true" fillcolor="#000000" stroked="false">
                <v:path arrowok="t"/>
                <v:fill type="solid"/>
              </v:shape>
            </v:group>
            <v:group style="position:absolute;left:1018;top:-2570;width:10;height:20" coordorigin="1018,-2570" coordsize="10,20">
              <v:shape style="position:absolute;left:1018;top:-2570;width:10;height:20" coordorigin="1018,-2570" coordsize="10,20" path="m1018,-2551l1027,-2551,1027,-2570,1018,-2570,1018,-2551xe" filled="true" fillcolor="#000000" stroked="false">
                <v:path arrowok="t"/>
                <v:fill type="solid"/>
              </v:shape>
            </v:group>
            <v:group style="position:absolute;left:1018;top:-2551;width:10;height:20" coordorigin="1018,-2551" coordsize="10,20">
              <v:shape style="position:absolute;left:1018;top:-2551;width:10;height:20" coordorigin="1018,-2551" coordsize="10,20" path="m1018,-2532l1027,-2532,1027,-2551,1018,-2551,1018,-2532xe" filled="true" fillcolor="#000000" stroked="false">
                <v:path arrowok="t"/>
                <v:fill type="solid"/>
              </v:shape>
            </v:group>
            <v:group style="position:absolute;left:1018;top:-2532;width:10;height:20" coordorigin="1018,-2532" coordsize="10,20">
              <v:shape style="position:absolute;left:1018;top:-2532;width:10;height:20" coordorigin="1018,-2532" coordsize="10,20" path="m1018,-2512l1027,-2512,1027,-2532,1018,-2532,1018,-2512xe" filled="true" fillcolor="#000000" stroked="false">
                <v:path arrowok="t"/>
                <v:fill type="solid"/>
              </v:shape>
            </v:group>
            <v:group style="position:absolute;left:1018;top:-2512;width:10;height:20" coordorigin="1018,-2512" coordsize="10,20">
              <v:shape style="position:absolute;left:1018;top:-2512;width:10;height:20" coordorigin="1018,-2512" coordsize="10,20" path="m1018,-2493l1027,-2493,1027,-2512,1018,-2512,1018,-2493xe" filled="true" fillcolor="#000000" stroked="false">
                <v:path arrowok="t"/>
                <v:fill type="solid"/>
              </v:shape>
            </v:group>
            <v:group style="position:absolute;left:1018;top:-2493;width:10;height:20" coordorigin="1018,-2493" coordsize="10,20">
              <v:shape style="position:absolute;left:1018;top:-2493;width:10;height:20" coordorigin="1018,-2493" coordsize="10,20" path="m1018,-2474l1027,-2474,1027,-2493,1018,-2493,1018,-2474xe" filled="true" fillcolor="#000000" stroked="false">
                <v:path arrowok="t"/>
                <v:fill type="solid"/>
              </v:shape>
            </v:group>
            <v:group style="position:absolute;left:1018;top:-2474;width:10;height:20" coordorigin="1018,-2474" coordsize="10,20">
              <v:shape style="position:absolute;left:1018;top:-2474;width:10;height:20" coordorigin="1018,-2474" coordsize="10,20" path="m1018,-2455l1027,-2455,1027,-2474,1018,-2474,1018,-2455xe" filled="true" fillcolor="#000000" stroked="false">
                <v:path arrowok="t"/>
                <v:fill type="solid"/>
              </v:shape>
            </v:group>
            <v:group style="position:absolute;left:1018;top:-2455;width:10;height:20" coordorigin="1018,-2455" coordsize="10,20">
              <v:shape style="position:absolute;left:1018;top:-2455;width:10;height:20" coordorigin="1018,-2455" coordsize="10,20" path="m1018,-2436l1027,-2436,1027,-2455,1018,-2455,1018,-2436xe" filled="true" fillcolor="#000000" stroked="false">
                <v:path arrowok="t"/>
                <v:fill type="solid"/>
              </v:shape>
            </v:group>
            <v:group style="position:absolute;left:1018;top:-2436;width:10;height:20" coordorigin="1018,-2436" coordsize="10,20">
              <v:shape style="position:absolute;left:1018;top:-2436;width:10;height:20" coordorigin="1018,-2436" coordsize="10,20" path="m1018,-2416l1027,-2416,1027,-2436,1018,-2436,1018,-2416xe" filled="true" fillcolor="#000000" stroked="false">
                <v:path arrowok="t"/>
                <v:fill type="solid"/>
              </v:shape>
            </v:group>
            <v:group style="position:absolute;left:1018;top:-2416;width:10;height:20" coordorigin="1018,-2416" coordsize="10,20">
              <v:shape style="position:absolute;left:1018;top:-2416;width:10;height:20" coordorigin="1018,-2416" coordsize="10,20" path="m1018,-2397l1027,-2397,1027,-2416,1018,-2416,1018,-2397xe" filled="true" fillcolor="#000000" stroked="false">
                <v:path arrowok="t"/>
                <v:fill type="solid"/>
              </v:shape>
            </v:group>
            <v:group style="position:absolute;left:1018;top:-2397;width:10;height:20" coordorigin="1018,-2397" coordsize="10,20">
              <v:shape style="position:absolute;left:1018;top:-2397;width:10;height:20" coordorigin="1018,-2397" coordsize="10,20" path="m1018,-2378l1027,-2378,1027,-2397,1018,-2397,1018,-2378xe" filled="true" fillcolor="#000000" stroked="false">
                <v:path arrowok="t"/>
                <v:fill type="solid"/>
              </v:shape>
            </v:group>
            <v:group style="position:absolute;left:1018;top:-2378;width:10;height:20" coordorigin="1018,-2378" coordsize="10,20">
              <v:shape style="position:absolute;left:1018;top:-2378;width:10;height:20" coordorigin="1018,-2378" coordsize="10,20" path="m1018,-2359l1027,-2359,1027,-2378,1018,-2378,1018,-2359xe" filled="true" fillcolor="#000000" stroked="false">
                <v:path arrowok="t"/>
                <v:fill type="solid"/>
              </v:shape>
            </v:group>
            <v:group style="position:absolute;left:1018;top:-2359;width:10;height:20" coordorigin="1018,-2359" coordsize="10,20">
              <v:shape style="position:absolute;left:1018;top:-2359;width:10;height:20" coordorigin="1018,-2359" coordsize="10,20" path="m1018,-2340l1027,-2340,1027,-2359,1018,-2359,1018,-2340xe" filled="true" fillcolor="#000000" stroked="false">
                <v:path arrowok="t"/>
                <v:fill type="solid"/>
              </v:shape>
            </v:group>
            <v:group style="position:absolute;left:1018;top:-2340;width:10;height:20" coordorigin="1018,-2340" coordsize="10,20">
              <v:shape style="position:absolute;left:1018;top:-2340;width:10;height:20" coordorigin="1018,-2340" coordsize="10,20" path="m1018,-2320l1027,-2320,1027,-2340,1018,-2340,1018,-2320xe" filled="true" fillcolor="#000000" stroked="false">
                <v:path arrowok="t"/>
                <v:fill type="solid"/>
              </v:shape>
            </v:group>
            <v:group style="position:absolute;left:1018;top:-2320;width:10;height:20" coordorigin="1018,-2320" coordsize="10,20">
              <v:shape style="position:absolute;left:1018;top:-2320;width:10;height:20" coordorigin="1018,-2320" coordsize="10,20" path="m1018,-2301l1027,-2301,1027,-2320,1018,-2320,1018,-2301xe" filled="true" fillcolor="#000000" stroked="false">
                <v:path arrowok="t"/>
                <v:fill type="solid"/>
              </v:shape>
            </v:group>
            <v:group style="position:absolute;left:1018;top:-2301;width:10;height:20" coordorigin="1018,-2301" coordsize="10,20">
              <v:shape style="position:absolute;left:1018;top:-2301;width:10;height:20" coordorigin="1018,-2301" coordsize="10,20" path="m1018,-2282l1027,-2282,1027,-2301,1018,-2301,1018,-2282xe" filled="true" fillcolor="#000000" stroked="false">
                <v:path arrowok="t"/>
                <v:fill type="solid"/>
              </v:shape>
            </v:group>
            <v:group style="position:absolute;left:1018;top:-2282;width:10;height:20" coordorigin="1018,-2282" coordsize="10,20">
              <v:shape style="position:absolute;left:1018;top:-2282;width:10;height:20" coordorigin="1018,-2282" coordsize="10,20" path="m1018,-2263l1027,-2263,1027,-2282,1018,-2282,1018,-2263xe" filled="true" fillcolor="#000000" stroked="false">
                <v:path arrowok="t"/>
                <v:fill type="solid"/>
              </v:shape>
            </v:group>
            <v:group style="position:absolute;left:1018;top:-2263;width:10;height:20" coordorigin="1018,-2263" coordsize="10,20">
              <v:shape style="position:absolute;left:1018;top:-2263;width:10;height:20" coordorigin="1018,-2263" coordsize="10,20" path="m1018,-2244l1027,-2244,1027,-2263,1018,-2263,1018,-2244xe" filled="true" fillcolor="#000000" stroked="false">
                <v:path arrowok="t"/>
                <v:fill type="solid"/>
              </v:shape>
            </v:group>
            <v:group style="position:absolute;left:2768;top:-2647;width:10;height:20" coordorigin="2768,-2647" coordsize="10,20">
              <v:shape style="position:absolute;left:2768;top:-2647;width:10;height:20" coordorigin="2768,-2647" coordsize="10,20" path="m2768,-2628l2777,-2628,2777,-2647,2768,-2647,2768,-2628xe" filled="true" fillcolor="#000000" stroked="false">
                <v:path arrowok="t"/>
                <v:fill type="solid"/>
              </v:shape>
            </v:group>
            <v:group style="position:absolute;left:2768;top:-2628;width:10;height:20" coordorigin="2768,-2628" coordsize="10,20">
              <v:shape style="position:absolute;left:2768;top:-2628;width:10;height:20" coordorigin="2768,-2628" coordsize="10,20" path="m2768,-2608l2777,-2608,2777,-2628,2768,-2628,2768,-2608xe" filled="true" fillcolor="#000000" stroked="false">
                <v:path arrowok="t"/>
                <v:fill type="solid"/>
              </v:shape>
            </v:group>
            <v:group style="position:absolute;left:2768;top:-2608;width:10;height:20" coordorigin="2768,-2608" coordsize="10,20">
              <v:shape style="position:absolute;left:2768;top:-2608;width:10;height:20" coordorigin="2768,-2608" coordsize="10,20" path="m2768,-2589l2777,-2589,2777,-2608,2768,-2608,2768,-2589xe" filled="true" fillcolor="#000000" stroked="false">
                <v:path arrowok="t"/>
                <v:fill type="solid"/>
              </v:shape>
            </v:group>
            <v:group style="position:absolute;left:2768;top:-2589;width:10;height:20" coordorigin="2768,-2589" coordsize="10,20">
              <v:shape style="position:absolute;left:2768;top:-2589;width:10;height:20" coordorigin="2768,-2589" coordsize="10,20" path="m2768,-2570l2777,-2570,2777,-2589,2768,-2589,2768,-2570xe" filled="true" fillcolor="#000000" stroked="false">
                <v:path arrowok="t"/>
                <v:fill type="solid"/>
              </v:shape>
            </v:group>
            <v:group style="position:absolute;left:2768;top:-2570;width:10;height:20" coordorigin="2768,-2570" coordsize="10,20">
              <v:shape style="position:absolute;left:2768;top:-2570;width:10;height:20" coordorigin="2768,-2570" coordsize="10,20" path="m2768,-2551l2777,-2551,2777,-2570,2768,-2570,2768,-2551xe" filled="true" fillcolor="#000000" stroked="false">
                <v:path arrowok="t"/>
                <v:fill type="solid"/>
              </v:shape>
            </v:group>
            <v:group style="position:absolute;left:2768;top:-2551;width:10;height:20" coordorigin="2768,-2551" coordsize="10,20">
              <v:shape style="position:absolute;left:2768;top:-2551;width:10;height:20" coordorigin="2768,-2551" coordsize="10,20" path="m2768,-2532l2777,-2532,2777,-2551,2768,-2551,2768,-2532xe" filled="true" fillcolor="#000000" stroked="false">
                <v:path arrowok="t"/>
                <v:fill type="solid"/>
              </v:shape>
            </v:group>
            <v:group style="position:absolute;left:2768;top:-2532;width:10;height:20" coordorigin="2768,-2532" coordsize="10,20">
              <v:shape style="position:absolute;left:2768;top:-2532;width:10;height:20" coordorigin="2768,-2532" coordsize="10,20" path="m2768,-2512l2777,-2512,2777,-2532,2768,-2532,2768,-2512xe" filled="true" fillcolor="#000000" stroked="false">
                <v:path arrowok="t"/>
                <v:fill type="solid"/>
              </v:shape>
            </v:group>
            <v:group style="position:absolute;left:2768;top:-2512;width:10;height:20" coordorigin="2768,-2512" coordsize="10,20">
              <v:shape style="position:absolute;left:2768;top:-2512;width:10;height:20" coordorigin="2768,-2512" coordsize="10,20" path="m2768,-2493l2777,-2493,2777,-2512,2768,-2512,2768,-2493xe" filled="true" fillcolor="#000000" stroked="false">
                <v:path arrowok="t"/>
                <v:fill type="solid"/>
              </v:shape>
            </v:group>
            <v:group style="position:absolute;left:2768;top:-2493;width:10;height:20" coordorigin="2768,-2493" coordsize="10,20">
              <v:shape style="position:absolute;left:2768;top:-2493;width:10;height:20" coordorigin="2768,-2493" coordsize="10,20" path="m2768,-2474l2777,-2474,2777,-2493,2768,-2493,2768,-2474xe" filled="true" fillcolor="#000000" stroked="false">
                <v:path arrowok="t"/>
                <v:fill type="solid"/>
              </v:shape>
            </v:group>
            <v:group style="position:absolute;left:2768;top:-2474;width:10;height:20" coordorigin="2768,-2474" coordsize="10,20">
              <v:shape style="position:absolute;left:2768;top:-2474;width:10;height:20" coordorigin="2768,-2474" coordsize="10,20" path="m2768,-2455l2777,-2455,2777,-2474,2768,-2474,2768,-2455xe" filled="true" fillcolor="#000000" stroked="false">
                <v:path arrowok="t"/>
                <v:fill type="solid"/>
              </v:shape>
            </v:group>
            <v:group style="position:absolute;left:2768;top:-2455;width:10;height:20" coordorigin="2768,-2455" coordsize="10,20">
              <v:shape style="position:absolute;left:2768;top:-2455;width:10;height:20" coordorigin="2768,-2455" coordsize="10,20" path="m2768,-2436l2777,-2436,2777,-2455,2768,-2455,2768,-2436xe" filled="true" fillcolor="#000000" stroked="false">
                <v:path arrowok="t"/>
                <v:fill type="solid"/>
              </v:shape>
            </v:group>
            <v:group style="position:absolute;left:2768;top:-2436;width:10;height:20" coordorigin="2768,-2436" coordsize="10,20">
              <v:shape style="position:absolute;left:2768;top:-2436;width:10;height:20" coordorigin="2768,-2436" coordsize="10,20" path="m2768,-2416l2777,-2416,2777,-2436,2768,-2436,2768,-2416xe" filled="true" fillcolor="#000000" stroked="false">
                <v:path arrowok="t"/>
                <v:fill type="solid"/>
              </v:shape>
            </v:group>
            <v:group style="position:absolute;left:2768;top:-2416;width:10;height:20" coordorigin="2768,-2416" coordsize="10,20">
              <v:shape style="position:absolute;left:2768;top:-2416;width:10;height:20" coordorigin="2768,-2416" coordsize="10,20" path="m2768,-2397l2777,-2397,2777,-2416,2768,-2416,2768,-2397xe" filled="true" fillcolor="#000000" stroked="false">
                <v:path arrowok="t"/>
                <v:fill type="solid"/>
              </v:shape>
            </v:group>
            <v:group style="position:absolute;left:2768;top:-2397;width:10;height:20" coordorigin="2768,-2397" coordsize="10,20">
              <v:shape style="position:absolute;left:2768;top:-2397;width:10;height:20" coordorigin="2768,-2397" coordsize="10,20" path="m2768,-2378l2777,-2378,2777,-2397,2768,-2397,2768,-2378xe" filled="true" fillcolor="#000000" stroked="false">
                <v:path arrowok="t"/>
                <v:fill type="solid"/>
              </v:shape>
            </v:group>
            <v:group style="position:absolute;left:2768;top:-2378;width:10;height:20" coordorigin="2768,-2378" coordsize="10,20">
              <v:shape style="position:absolute;left:2768;top:-2378;width:10;height:20" coordorigin="2768,-2378" coordsize="10,20" path="m2768,-2359l2777,-2359,2777,-2378,2768,-2378,2768,-2359xe" filled="true" fillcolor="#000000" stroked="false">
                <v:path arrowok="t"/>
                <v:fill type="solid"/>
              </v:shape>
            </v:group>
            <v:group style="position:absolute;left:2768;top:-2359;width:10;height:20" coordorigin="2768,-2359" coordsize="10,20">
              <v:shape style="position:absolute;left:2768;top:-2359;width:10;height:20" coordorigin="2768,-2359" coordsize="10,20" path="m2768,-2340l2777,-2340,2777,-2359,2768,-2359,2768,-2340xe" filled="true" fillcolor="#000000" stroked="false">
                <v:path arrowok="t"/>
                <v:fill type="solid"/>
              </v:shape>
            </v:group>
            <v:group style="position:absolute;left:6371;top:-2647;width:10;height:20" coordorigin="6371,-2647" coordsize="10,20">
              <v:shape style="position:absolute;left:6371;top:-2647;width:10;height:20" coordorigin="6371,-2647" coordsize="10,20" path="m6371,-2628l6381,-2628,6381,-2647,6371,-2647,6371,-2628xe" filled="true" fillcolor="#000000" stroked="false">
                <v:path arrowok="t"/>
                <v:fill type="solid"/>
              </v:shape>
            </v:group>
            <v:group style="position:absolute;left:6371;top:-2628;width:10;height:20" coordorigin="6371,-2628" coordsize="10,20">
              <v:shape style="position:absolute;left:6371;top:-2628;width:10;height:20" coordorigin="6371,-2628" coordsize="10,20" path="m6371,-2608l6381,-2608,6381,-2628,6371,-2628,6371,-2608xe" filled="true" fillcolor="#000000" stroked="false">
                <v:path arrowok="t"/>
                <v:fill type="solid"/>
              </v:shape>
            </v:group>
            <v:group style="position:absolute;left:6371;top:-2608;width:10;height:20" coordorigin="6371,-2608" coordsize="10,20">
              <v:shape style="position:absolute;left:6371;top:-2608;width:10;height:20" coordorigin="6371,-2608" coordsize="10,20" path="m6371,-2589l6381,-2589,6381,-2608,6371,-2608,6371,-2589xe" filled="true" fillcolor="#000000" stroked="false">
                <v:path arrowok="t"/>
                <v:fill type="solid"/>
              </v:shape>
            </v:group>
            <v:group style="position:absolute;left:6371;top:-2589;width:10;height:20" coordorigin="6371,-2589" coordsize="10,20">
              <v:shape style="position:absolute;left:6371;top:-2589;width:10;height:20" coordorigin="6371,-2589" coordsize="10,20" path="m6371,-2570l6381,-2570,6381,-2589,6371,-2589,6371,-2570xe" filled="true" fillcolor="#000000" stroked="false">
                <v:path arrowok="t"/>
                <v:fill type="solid"/>
              </v:shape>
            </v:group>
            <v:group style="position:absolute;left:6371;top:-2570;width:10;height:20" coordorigin="6371,-2570" coordsize="10,20">
              <v:shape style="position:absolute;left:6371;top:-2570;width:10;height:20" coordorigin="6371,-2570" coordsize="10,20" path="m6371,-2551l6381,-2551,6381,-2570,6371,-2570,6371,-2551xe" filled="true" fillcolor="#000000" stroked="false">
                <v:path arrowok="t"/>
                <v:fill type="solid"/>
              </v:shape>
            </v:group>
            <v:group style="position:absolute;left:6371;top:-2551;width:10;height:20" coordorigin="6371,-2551" coordsize="10,20">
              <v:shape style="position:absolute;left:6371;top:-2551;width:10;height:20" coordorigin="6371,-2551" coordsize="10,20" path="m6371,-2532l6381,-2532,6381,-2551,6371,-2551,6371,-2532xe" filled="true" fillcolor="#000000" stroked="false">
                <v:path arrowok="t"/>
                <v:fill type="solid"/>
              </v:shape>
            </v:group>
            <v:group style="position:absolute;left:6371;top:-2532;width:10;height:20" coordorigin="6371,-2532" coordsize="10,20">
              <v:shape style="position:absolute;left:6371;top:-2532;width:10;height:20" coordorigin="6371,-2532" coordsize="10,20" path="m6371,-2512l6381,-2512,6381,-2532,6371,-2532,6371,-2512xe" filled="true" fillcolor="#000000" stroked="false">
                <v:path arrowok="t"/>
                <v:fill type="solid"/>
              </v:shape>
            </v:group>
            <v:group style="position:absolute;left:6371;top:-2512;width:10;height:20" coordorigin="6371,-2512" coordsize="10,20">
              <v:shape style="position:absolute;left:6371;top:-2512;width:10;height:20" coordorigin="6371,-2512" coordsize="10,20" path="m6371,-2493l6381,-2493,6381,-2512,6371,-2512,6371,-2493xe" filled="true" fillcolor="#000000" stroked="false">
                <v:path arrowok="t"/>
                <v:fill type="solid"/>
              </v:shape>
            </v:group>
            <v:group style="position:absolute;left:6371;top:-2493;width:10;height:20" coordorigin="6371,-2493" coordsize="10,20">
              <v:shape style="position:absolute;left:6371;top:-2493;width:10;height:20" coordorigin="6371,-2493" coordsize="10,20" path="m6371,-2474l6381,-2474,6381,-2493,6371,-2493,6371,-2474xe" filled="true" fillcolor="#000000" stroked="false">
                <v:path arrowok="t"/>
                <v:fill type="solid"/>
              </v:shape>
            </v:group>
            <v:group style="position:absolute;left:6371;top:-2474;width:10;height:20" coordorigin="6371,-2474" coordsize="10,20">
              <v:shape style="position:absolute;left:6371;top:-2474;width:10;height:20" coordorigin="6371,-2474" coordsize="10,20" path="m6371,-2455l6381,-2455,6381,-2474,6371,-2474,6371,-2455xe" filled="true" fillcolor="#000000" stroked="false">
                <v:path arrowok="t"/>
                <v:fill type="solid"/>
              </v:shape>
            </v:group>
            <v:group style="position:absolute;left:6371;top:-2455;width:10;height:20" coordorigin="6371,-2455" coordsize="10,20">
              <v:shape style="position:absolute;left:6371;top:-2455;width:10;height:20" coordorigin="6371,-2455" coordsize="10,20" path="m6371,-2436l6381,-2436,6381,-2455,6371,-2455,6371,-2436xe" filled="true" fillcolor="#000000" stroked="false">
                <v:path arrowok="t"/>
                <v:fill type="solid"/>
              </v:shape>
            </v:group>
            <v:group style="position:absolute;left:6371;top:-2436;width:10;height:20" coordorigin="6371,-2436" coordsize="10,20">
              <v:shape style="position:absolute;left:6371;top:-2436;width:10;height:20" coordorigin="6371,-2436" coordsize="10,20" path="m6371,-2416l6381,-2416,6381,-2436,6371,-2436,6371,-2416xe" filled="true" fillcolor="#000000" stroked="false">
                <v:path arrowok="t"/>
                <v:fill type="solid"/>
              </v:shape>
            </v:group>
            <v:group style="position:absolute;left:6371;top:-2416;width:10;height:20" coordorigin="6371,-2416" coordsize="10,20">
              <v:shape style="position:absolute;left:6371;top:-2416;width:10;height:20" coordorigin="6371,-2416" coordsize="10,20" path="m6371,-2397l6381,-2397,6381,-2416,6371,-2416,6371,-2397xe" filled="true" fillcolor="#000000" stroked="false">
                <v:path arrowok="t"/>
                <v:fill type="solid"/>
              </v:shape>
            </v:group>
            <v:group style="position:absolute;left:6371;top:-2397;width:10;height:20" coordorigin="6371,-2397" coordsize="10,20">
              <v:shape style="position:absolute;left:6371;top:-2397;width:10;height:20" coordorigin="6371,-2397" coordsize="10,20" path="m6371,-2378l6381,-2378,6381,-2397,6371,-2397,6371,-2378xe" filled="true" fillcolor="#000000" stroked="false">
                <v:path arrowok="t"/>
                <v:fill type="solid"/>
              </v:shape>
            </v:group>
            <v:group style="position:absolute;left:6371;top:-2378;width:10;height:20" coordorigin="6371,-2378" coordsize="10,20">
              <v:shape style="position:absolute;left:6371;top:-2378;width:10;height:20" coordorigin="6371,-2378" coordsize="10,20" path="m6371,-2359l6381,-2359,6381,-2378,6371,-2378,6371,-2359xe" filled="true" fillcolor="#000000" stroked="false">
                <v:path arrowok="t"/>
                <v:fill type="solid"/>
              </v:shape>
            </v:group>
            <v:group style="position:absolute;left:6371;top:-2359;width:10;height:20" coordorigin="6371,-2359" coordsize="10,20">
              <v:shape style="position:absolute;left:6371;top:-2359;width:10;height:20" coordorigin="6371,-2359" coordsize="10,20" path="m6371,-2340l6381,-2340,6381,-2359,6371,-2359,6371,-2340xe" filled="true" fillcolor="#000000" stroked="false">
                <v:path arrowok="t"/>
                <v:fill type="solid"/>
              </v:shape>
            </v:group>
            <v:group style="position:absolute;left:6371;top:-2340;width:10;height:20" coordorigin="6371,-2340" coordsize="10,20">
              <v:shape style="position:absolute;left:6371;top:-2340;width:10;height:20" coordorigin="6371,-2340" coordsize="10,20" path="m6371,-2320l6381,-2320,6381,-2340,6371,-2340,6371,-2320xe" filled="true" fillcolor="#000000" stroked="false">
                <v:path arrowok="t"/>
                <v:fill type="solid"/>
              </v:shape>
            </v:group>
            <v:group style="position:absolute;left:6371;top:-2320;width:10;height:20" coordorigin="6371,-2320" coordsize="10,20">
              <v:shape style="position:absolute;left:6371;top:-2320;width:10;height:20" coordorigin="6371,-2320" coordsize="10,20" path="m6371,-2301l6381,-2301,6381,-2320,6371,-2320,6371,-2301xe" filled="true" fillcolor="#000000" stroked="false">
                <v:path arrowok="t"/>
                <v:fill type="solid"/>
              </v:shape>
            </v:group>
            <v:group style="position:absolute;left:6371;top:-2301;width:10;height:20" coordorigin="6371,-2301" coordsize="10,20">
              <v:shape style="position:absolute;left:6371;top:-2301;width:10;height:20" coordorigin="6371,-2301" coordsize="10,20" path="m6371,-2282l6381,-2282,6381,-2301,6371,-2301,6371,-2282xe" filled="true" fillcolor="#000000" stroked="false">
                <v:path arrowok="t"/>
                <v:fill type="solid"/>
              </v:shape>
            </v:group>
            <v:group style="position:absolute;left:6371;top:-2282;width:10;height:20" coordorigin="6371,-2282" coordsize="10,20">
              <v:shape style="position:absolute;left:6371;top:-2282;width:10;height:20" coordorigin="6371,-2282" coordsize="10,20" path="m6371,-2263l6381,-2263,6381,-2282,6371,-2282,6371,-2263xe" filled="true" fillcolor="#000000" stroked="false">
                <v:path arrowok="t"/>
                <v:fill type="solid"/>
              </v:shape>
            </v:group>
            <v:group style="position:absolute;left:6371;top:-2263;width:10;height:20" coordorigin="6371,-2263" coordsize="10,20">
              <v:shape style="position:absolute;left:6371;top:-2263;width:10;height:20" coordorigin="6371,-2263" coordsize="10,20" path="m6371,-2244l6381,-2244,6381,-2263,6371,-2263,6371,-2244xe" filled="true" fillcolor="#000000" stroked="false">
                <v:path arrowok="t"/>
                <v:fill type="solid"/>
              </v:shape>
            </v:group>
            <v:group style="position:absolute;left:10826;top:-2647;width:10;height:20" coordorigin="10826,-2647" coordsize="10,20">
              <v:shape style="position:absolute;left:10826;top:-2647;width:10;height:20" coordorigin="10826,-2647" coordsize="10,20" path="m10826,-2628l10836,-2628,10836,-2647,10826,-2647,10826,-2628xe" filled="true" fillcolor="#000000" stroked="false">
                <v:path arrowok="t"/>
                <v:fill type="solid"/>
              </v:shape>
            </v:group>
            <v:group style="position:absolute;left:10826;top:-2628;width:10;height:20" coordorigin="10826,-2628" coordsize="10,20">
              <v:shape style="position:absolute;left:10826;top:-2628;width:10;height:20" coordorigin="10826,-2628" coordsize="10,20" path="m10826,-2608l10836,-2608,10836,-2628,10826,-2628,10826,-2608xe" filled="true" fillcolor="#000000" stroked="false">
                <v:path arrowok="t"/>
                <v:fill type="solid"/>
              </v:shape>
            </v:group>
            <v:group style="position:absolute;left:10826;top:-2608;width:10;height:20" coordorigin="10826,-2608" coordsize="10,20">
              <v:shape style="position:absolute;left:10826;top:-2608;width:10;height:20" coordorigin="10826,-2608" coordsize="10,20" path="m10826,-2589l10836,-2589,10836,-2608,10826,-2608,10826,-2589xe" filled="true" fillcolor="#000000" stroked="false">
                <v:path arrowok="t"/>
                <v:fill type="solid"/>
              </v:shape>
            </v:group>
            <v:group style="position:absolute;left:10826;top:-2589;width:10;height:20" coordorigin="10826,-2589" coordsize="10,20">
              <v:shape style="position:absolute;left:10826;top:-2589;width:10;height:20" coordorigin="10826,-2589" coordsize="10,20" path="m10826,-2570l10836,-2570,10836,-2589,10826,-2589,10826,-2570xe" filled="true" fillcolor="#000000" stroked="false">
                <v:path arrowok="t"/>
                <v:fill type="solid"/>
              </v:shape>
            </v:group>
            <v:group style="position:absolute;left:10826;top:-2570;width:10;height:20" coordorigin="10826,-2570" coordsize="10,20">
              <v:shape style="position:absolute;left:10826;top:-2570;width:10;height:20" coordorigin="10826,-2570" coordsize="10,20" path="m10826,-2551l10836,-2551,10836,-2570,10826,-2570,10826,-2551xe" filled="true" fillcolor="#000000" stroked="false">
                <v:path arrowok="t"/>
                <v:fill type="solid"/>
              </v:shape>
            </v:group>
            <v:group style="position:absolute;left:10826;top:-2551;width:10;height:20" coordorigin="10826,-2551" coordsize="10,20">
              <v:shape style="position:absolute;left:10826;top:-2551;width:10;height:20" coordorigin="10826,-2551" coordsize="10,20" path="m10826,-2532l10836,-2532,10836,-2551,10826,-2551,10826,-2532xe" filled="true" fillcolor="#000000" stroked="false">
                <v:path arrowok="t"/>
                <v:fill type="solid"/>
              </v:shape>
            </v:group>
            <v:group style="position:absolute;left:10826;top:-2532;width:10;height:20" coordorigin="10826,-2532" coordsize="10,20">
              <v:shape style="position:absolute;left:10826;top:-2532;width:10;height:20" coordorigin="10826,-2532" coordsize="10,20" path="m10826,-2512l10836,-2512,10836,-2532,10826,-2532,10826,-2512xe" filled="true" fillcolor="#000000" stroked="false">
                <v:path arrowok="t"/>
                <v:fill type="solid"/>
              </v:shape>
            </v:group>
            <v:group style="position:absolute;left:10826;top:-2512;width:10;height:20" coordorigin="10826,-2512" coordsize="10,20">
              <v:shape style="position:absolute;left:10826;top:-2512;width:10;height:20" coordorigin="10826,-2512" coordsize="10,20" path="m10826,-2493l10836,-2493,10836,-2512,10826,-2512,10826,-2493xe" filled="true" fillcolor="#000000" stroked="false">
                <v:path arrowok="t"/>
                <v:fill type="solid"/>
              </v:shape>
            </v:group>
            <v:group style="position:absolute;left:10826;top:-2493;width:10;height:20" coordorigin="10826,-2493" coordsize="10,20">
              <v:shape style="position:absolute;left:10826;top:-2493;width:10;height:20" coordorigin="10826,-2493" coordsize="10,20" path="m10826,-2474l10836,-2474,10836,-2493,10826,-2493,10826,-2474xe" filled="true" fillcolor="#000000" stroked="false">
                <v:path arrowok="t"/>
                <v:fill type="solid"/>
              </v:shape>
            </v:group>
            <v:group style="position:absolute;left:10826;top:-2474;width:10;height:20" coordorigin="10826,-2474" coordsize="10,20">
              <v:shape style="position:absolute;left:10826;top:-2474;width:10;height:20" coordorigin="10826,-2474" coordsize="10,20" path="m10826,-2455l10836,-2455,10836,-2474,10826,-2474,10826,-2455xe" filled="true" fillcolor="#000000" stroked="false">
                <v:path arrowok="t"/>
                <v:fill type="solid"/>
              </v:shape>
            </v:group>
            <v:group style="position:absolute;left:10826;top:-2455;width:10;height:20" coordorigin="10826,-2455" coordsize="10,20">
              <v:shape style="position:absolute;left:10826;top:-2455;width:10;height:20" coordorigin="10826,-2455" coordsize="10,20" path="m10826,-2436l10836,-2436,10836,-2455,10826,-2455,10826,-2436xe" filled="true" fillcolor="#000000" stroked="false">
                <v:path arrowok="t"/>
                <v:fill type="solid"/>
              </v:shape>
            </v:group>
            <v:group style="position:absolute;left:10826;top:-2436;width:10;height:20" coordorigin="10826,-2436" coordsize="10,20">
              <v:shape style="position:absolute;left:10826;top:-2436;width:10;height:20" coordorigin="10826,-2436" coordsize="10,20" path="m10826,-2416l10836,-2416,10836,-2436,10826,-2436,10826,-2416xe" filled="true" fillcolor="#000000" stroked="false">
                <v:path arrowok="t"/>
                <v:fill type="solid"/>
              </v:shape>
            </v:group>
            <v:group style="position:absolute;left:10826;top:-2416;width:10;height:20" coordorigin="10826,-2416" coordsize="10,20">
              <v:shape style="position:absolute;left:10826;top:-2416;width:10;height:20" coordorigin="10826,-2416" coordsize="10,20" path="m10826,-2397l10836,-2397,10836,-2416,10826,-2416,10826,-2397xe" filled="true" fillcolor="#000000" stroked="false">
                <v:path arrowok="t"/>
                <v:fill type="solid"/>
              </v:shape>
            </v:group>
            <v:group style="position:absolute;left:10826;top:-2397;width:10;height:20" coordorigin="10826,-2397" coordsize="10,20">
              <v:shape style="position:absolute;left:10826;top:-2397;width:10;height:20" coordorigin="10826,-2397" coordsize="10,20" path="m10826,-2378l10836,-2378,10836,-2397,10826,-2397,10826,-2378xe" filled="true" fillcolor="#000000" stroked="false">
                <v:path arrowok="t"/>
                <v:fill type="solid"/>
              </v:shape>
            </v:group>
            <v:group style="position:absolute;left:10826;top:-2378;width:10;height:20" coordorigin="10826,-2378" coordsize="10,20">
              <v:shape style="position:absolute;left:10826;top:-2378;width:10;height:20" coordorigin="10826,-2378" coordsize="10,20" path="m10826,-2359l10836,-2359,10836,-2378,10826,-2378,10826,-2359xe" filled="true" fillcolor="#000000" stroked="false">
                <v:path arrowok="t"/>
                <v:fill type="solid"/>
              </v:shape>
            </v:group>
            <v:group style="position:absolute;left:10826;top:-2359;width:10;height:20" coordorigin="10826,-2359" coordsize="10,20">
              <v:shape style="position:absolute;left:10826;top:-2359;width:10;height:20" coordorigin="10826,-2359" coordsize="10,20" path="m10826,-2340l10836,-2340,10836,-2359,10826,-2359,10826,-2340xe" filled="true" fillcolor="#000000" stroked="false">
                <v:path arrowok="t"/>
                <v:fill type="solid"/>
              </v:shape>
            </v:group>
            <v:group style="position:absolute;left:10826;top:-2340;width:10;height:20" coordorigin="10826,-2340" coordsize="10,20">
              <v:shape style="position:absolute;left:10826;top:-2340;width:10;height:20" coordorigin="10826,-2340" coordsize="10,20" path="m10826,-2320l10836,-2320,10836,-2340,10826,-2340,10826,-2320xe" filled="true" fillcolor="#000000" stroked="false">
                <v:path arrowok="t"/>
                <v:fill type="solid"/>
              </v:shape>
            </v:group>
            <v:group style="position:absolute;left:10826;top:-2320;width:10;height:20" coordorigin="10826,-2320" coordsize="10,20">
              <v:shape style="position:absolute;left:10826;top:-2320;width:10;height:20" coordorigin="10826,-2320" coordsize="10,20" path="m10826,-2301l10836,-2301,10836,-2320,10826,-2320,10826,-2301xe" filled="true" fillcolor="#000000" stroked="false">
                <v:path arrowok="t"/>
                <v:fill type="solid"/>
              </v:shape>
            </v:group>
            <v:group style="position:absolute;left:10826;top:-2301;width:10;height:20" coordorigin="10826,-2301" coordsize="10,20">
              <v:shape style="position:absolute;left:10826;top:-2301;width:10;height:20" coordorigin="10826,-2301" coordsize="10,20" path="m10826,-2282l10836,-2282,10836,-2301,10826,-2301,10826,-2282xe" filled="true" fillcolor="#000000" stroked="false">
                <v:path arrowok="t"/>
                <v:fill type="solid"/>
              </v:shape>
            </v:group>
            <v:group style="position:absolute;left:10826;top:-2282;width:10;height:20" coordorigin="10826,-2282" coordsize="10,20">
              <v:shape style="position:absolute;left:10826;top:-2282;width:10;height:20" coordorigin="10826,-2282" coordsize="10,20" path="m10826,-2263l10836,-2263,10836,-2282,10826,-2282,10826,-2263xe" filled="true" fillcolor="#000000" stroked="false">
                <v:path arrowok="t"/>
                <v:fill type="solid"/>
              </v:shape>
            </v:group>
            <v:group style="position:absolute;left:10826;top:-2263;width:10;height:20" coordorigin="10826,-2263" coordsize="10,20">
              <v:shape style="position:absolute;left:10826;top:-2263;width:10;height:20" coordorigin="10826,-2263" coordsize="10,20" path="m10826,-2244l10836,-2244,10836,-2263,10826,-2263,10826,-2244xe" filled="true" fillcolor="#000000" stroked="false">
                <v:path arrowok="t"/>
                <v:fill type="solid"/>
              </v:shape>
              <v:shape style="position:absolute;left:1013;top:-2340;width:1774;height:108" type="#_x0000_t75" stroked="false">
                <v:imagedata r:id="rId1138" o:title=""/>
              </v:shape>
              <v:shape style="position:absolute;left:2763;top:-2244;width:1901;height:12" type="#_x0000_t75" stroked="false">
                <v:imagedata r:id="rId1150" o:title=""/>
              </v:shape>
              <v:shape style="position:absolute;left:4650;top:-2244;width:1731;height:12" type="#_x0000_t75" stroked="false">
                <v:imagedata r:id="rId1151" o:title=""/>
              </v:shape>
              <v:shape style="position:absolute;left:6366;top:-2244;width:2581;height:12" type="#_x0000_t75" stroked="false">
                <v:imagedata r:id="rId1141" o:title=""/>
              </v:shape>
              <v:shape style="position:absolute;left:8932;top:-2244;width:1903;height:12" type="#_x0000_t75" stroked="false">
                <v:imagedata r:id="rId1152" o:title=""/>
              </v:shape>
            </v:group>
            <v:group style="position:absolute;left:10826;top:-2236;width:10;height:2" coordorigin="10826,-2236" coordsize="10,2">
              <v:shape style="position:absolute;left:10826;top:-2236;width:10;height:2" coordorigin="10826,-2236" coordsize="10,0" path="m10826,-2236l10836,-2236e" filled="false" stroked="true" strokeweight=".48001pt" strokecolor="#000000">
                <v:path arrowok="t"/>
              </v:shape>
            </v:group>
            <v:group style="position:absolute;left:1018;top:-2232;width:10;height:20" coordorigin="1018,-2232" coordsize="10,20">
              <v:shape style="position:absolute;left:1018;top:-2232;width:10;height:20" coordorigin="1018,-2232" coordsize="10,20" path="m1018,-2212l1027,-2212,1027,-2232,1018,-2232,1018,-2212xe" filled="true" fillcolor="#000000" stroked="false">
                <v:path arrowok="t"/>
                <v:fill type="solid"/>
              </v:shape>
            </v:group>
            <v:group style="position:absolute;left:1018;top:-2212;width:10;height:20" coordorigin="1018,-2212" coordsize="10,20">
              <v:shape style="position:absolute;left:1018;top:-2212;width:10;height:20" coordorigin="1018,-2212" coordsize="10,20" path="m1018,-2193l1027,-2193,1027,-2212,1018,-2212,1018,-2193xe" filled="true" fillcolor="#000000" stroked="false">
                <v:path arrowok="t"/>
                <v:fill type="solid"/>
              </v:shape>
            </v:group>
            <v:group style="position:absolute;left:1018;top:-2193;width:10;height:20" coordorigin="1018,-2193" coordsize="10,20">
              <v:shape style="position:absolute;left:1018;top:-2193;width:10;height:20" coordorigin="1018,-2193" coordsize="10,20" path="m1018,-2174l1027,-2174,1027,-2193,1018,-2193,1018,-2174xe" filled="true" fillcolor="#000000" stroked="false">
                <v:path arrowok="t"/>
                <v:fill type="solid"/>
              </v:shape>
            </v:group>
            <v:group style="position:absolute;left:1018;top:-2174;width:10;height:20" coordorigin="1018,-2174" coordsize="10,20">
              <v:shape style="position:absolute;left:1018;top:-2174;width:10;height:20" coordorigin="1018,-2174" coordsize="10,20" path="m1018,-2155l1027,-2155,1027,-2174,1018,-2174,1018,-2155xe" filled="true" fillcolor="#000000" stroked="false">
                <v:path arrowok="t"/>
                <v:fill type="solid"/>
              </v:shape>
            </v:group>
            <v:group style="position:absolute;left:1018;top:-2155;width:10;height:20" coordorigin="1018,-2155" coordsize="10,20">
              <v:shape style="position:absolute;left:1018;top:-2155;width:10;height:20" coordorigin="1018,-2155" coordsize="10,20" path="m1018,-2136l1027,-2136,1027,-2155,1018,-2155,1018,-2136xe" filled="true" fillcolor="#000000" stroked="false">
                <v:path arrowok="t"/>
                <v:fill type="solid"/>
              </v:shape>
            </v:group>
            <v:group style="position:absolute;left:1018;top:-2136;width:10;height:20" coordorigin="1018,-2136" coordsize="10,20">
              <v:shape style="position:absolute;left:1018;top:-2136;width:10;height:20" coordorigin="1018,-2136" coordsize="10,20" path="m1018,-2116l1027,-2116,1027,-2136,1018,-2136,1018,-2116xe" filled="true" fillcolor="#000000" stroked="false">
                <v:path arrowok="t"/>
                <v:fill type="solid"/>
              </v:shape>
            </v:group>
            <v:group style="position:absolute;left:1018;top:-2116;width:10;height:20" coordorigin="1018,-2116" coordsize="10,20">
              <v:shape style="position:absolute;left:1018;top:-2116;width:10;height:20" coordorigin="1018,-2116" coordsize="10,20" path="m1018,-2097l1027,-2097,1027,-2116,1018,-2116,1018,-2097xe" filled="true" fillcolor="#000000" stroked="false">
                <v:path arrowok="t"/>
                <v:fill type="solid"/>
              </v:shape>
            </v:group>
            <v:group style="position:absolute;left:1018;top:-2097;width:10;height:20" coordorigin="1018,-2097" coordsize="10,20">
              <v:shape style="position:absolute;left:1018;top:-2097;width:10;height:20" coordorigin="1018,-2097" coordsize="10,20" path="m1018,-2078l1027,-2078,1027,-2097,1018,-2097,1018,-2078xe" filled="true" fillcolor="#000000" stroked="false">
                <v:path arrowok="t"/>
                <v:fill type="solid"/>
              </v:shape>
            </v:group>
            <v:group style="position:absolute;left:1018;top:-2078;width:10;height:20" coordorigin="1018,-2078" coordsize="10,20">
              <v:shape style="position:absolute;left:1018;top:-2078;width:10;height:20" coordorigin="1018,-2078" coordsize="10,20" path="m1018,-2059l1027,-2059,1027,-2078,1018,-2078,1018,-2059xe" filled="true" fillcolor="#000000" stroked="false">
                <v:path arrowok="t"/>
                <v:fill type="solid"/>
              </v:shape>
            </v:group>
            <v:group style="position:absolute;left:1018;top:-2059;width:10;height:20" coordorigin="1018,-2059" coordsize="10,20">
              <v:shape style="position:absolute;left:1018;top:-2059;width:10;height:20" coordorigin="1018,-2059" coordsize="10,20" path="m1018,-2040l1027,-2040,1027,-2059,1018,-2059,1018,-2040xe" filled="true" fillcolor="#000000" stroked="false">
                <v:path arrowok="t"/>
                <v:fill type="solid"/>
              </v:shape>
            </v:group>
            <v:group style="position:absolute;left:1018;top:-2040;width:10;height:20" coordorigin="1018,-2040" coordsize="10,20">
              <v:shape style="position:absolute;left:1018;top:-2040;width:10;height:20" coordorigin="1018,-2040" coordsize="10,20" path="m1018,-2020l1027,-2020,1027,-2040,1018,-2040,1018,-2020xe" filled="true" fillcolor="#000000" stroked="false">
                <v:path arrowok="t"/>
                <v:fill type="solid"/>
              </v:shape>
            </v:group>
            <v:group style="position:absolute;left:1018;top:-2020;width:10;height:20" coordorigin="1018,-2020" coordsize="10,20">
              <v:shape style="position:absolute;left:1018;top:-2020;width:10;height:20" coordorigin="1018,-2020" coordsize="10,20" path="m1018,-2001l1027,-2001,1027,-2020,1018,-2020,1018,-2001xe" filled="true" fillcolor="#000000" stroked="false">
                <v:path arrowok="t"/>
                <v:fill type="solid"/>
              </v:shape>
            </v:group>
            <v:group style="position:absolute;left:1018;top:-2001;width:10;height:20" coordorigin="1018,-2001" coordsize="10,20">
              <v:shape style="position:absolute;left:1018;top:-2001;width:10;height:20" coordorigin="1018,-2001" coordsize="10,20" path="m1018,-1982l1027,-1982,1027,-2001,1018,-2001,1018,-1982xe" filled="true" fillcolor="#000000" stroked="false">
                <v:path arrowok="t"/>
                <v:fill type="solid"/>
              </v:shape>
            </v:group>
            <v:group style="position:absolute;left:1018;top:-1982;width:10;height:20" coordorigin="1018,-1982" coordsize="10,20">
              <v:shape style="position:absolute;left:1018;top:-1982;width:10;height:20" coordorigin="1018,-1982" coordsize="10,20" path="m1018,-1963l1027,-1963,1027,-1982,1018,-1982,1018,-1963xe" filled="true" fillcolor="#000000" stroked="false">
                <v:path arrowok="t"/>
                <v:fill type="solid"/>
              </v:shape>
            </v:group>
            <v:group style="position:absolute;left:1018;top:-1963;width:10;height:20" coordorigin="1018,-1963" coordsize="10,20">
              <v:shape style="position:absolute;left:1018;top:-1963;width:10;height:20" coordorigin="1018,-1963" coordsize="10,20" path="m1018,-1944l1027,-1944,1027,-1963,1018,-1963,1018,-1944xe" filled="true" fillcolor="#000000" stroked="false">
                <v:path arrowok="t"/>
                <v:fill type="solid"/>
              </v:shape>
            </v:group>
            <v:group style="position:absolute;left:1018;top:-1944;width:10;height:20" coordorigin="1018,-1944" coordsize="10,20">
              <v:shape style="position:absolute;left:1018;top:-1944;width:10;height:20" coordorigin="1018,-1944" coordsize="10,20" path="m1018,-1924l1027,-1924,1027,-1944,1018,-1944,1018,-1924xe" filled="true" fillcolor="#000000" stroked="false">
                <v:path arrowok="t"/>
                <v:fill type="solid"/>
              </v:shape>
            </v:group>
            <v:group style="position:absolute;left:1018;top:-1924;width:10;height:20" coordorigin="1018,-1924" coordsize="10,20">
              <v:shape style="position:absolute;left:1018;top:-1924;width:10;height:20" coordorigin="1018,-1924" coordsize="10,20" path="m1018,-1905l1027,-1905,1027,-1924,1018,-1924,1018,-1905xe" filled="true" fillcolor="#000000" stroked="false">
                <v:path arrowok="t"/>
                <v:fill type="solid"/>
              </v:shape>
            </v:group>
            <v:group style="position:absolute;left:1018;top:-1905;width:10;height:20" coordorigin="1018,-1905" coordsize="10,20">
              <v:shape style="position:absolute;left:1018;top:-1905;width:10;height:20" coordorigin="1018,-1905" coordsize="10,20" path="m1018,-1886l1027,-1886,1027,-1905,1018,-1905,1018,-1886xe" filled="true" fillcolor="#000000" stroked="false">
                <v:path arrowok="t"/>
                <v:fill type="solid"/>
              </v:shape>
            </v:group>
            <v:group style="position:absolute;left:1018;top:-1886;width:10;height:20" coordorigin="1018,-1886" coordsize="10,20">
              <v:shape style="position:absolute;left:1018;top:-1886;width:10;height:20" coordorigin="1018,-1886" coordsize="10,20" path="m1018,-1867l1027,-1867,1027,-1886,1018,-1886,1018,-1867xe" filled="true" fillcolor="#000000" stroked="false">
                <v:path arrowok="t"/>
                <v:fill type="solid"/>
              </v:shape>
            </v:group>
            <v:group style="position:absolute;left:1018;top:-1867;width:10;height:20" coordorigin="1018,-1867" coordsize="10,20">
              <v:shape style="position:absolute;left:1018;top:-1867;width:10;height:20" coordorigin="1018,-1867" coordsize="10,20" path="m1018,-1848l1027,-1848,1027,-1867,1018,-1867,1018,-1848xe" filled="true" fillcolor="#000000" stroked="false">
                <v:path arrowok="t"/>
                <v:fill type="solid"/>
              </v:shape>
            </v:group>
            <v:group style="position:absolute;left:1018;top:-1848;width:10;height:20" coordorigin="1018,-1848" coordsize="10,20">
              <v:shape style="position:absolute;left:1018;top:-1848;width:10;height:20" coordorigin="1018,-1848" coordsize="10,20" path="m1018,-1828l1027,-1828,1027,-1848,1018,-1848,1018,-1828xe" filled="true" fillcolor="#000000" stroked="false">
                <v:path arrowok="t"/>
                <v:fill type="solid"/>
              </v:shape>
            </v:group>
            <v:group style="position:absolute;left:2768;top:-2232;width:10;height:20" coordorigin="2768,-2232" coordsize="10,20">
              <v:shape style="position:absolute;left:2768;top:-2232;width:10;height:20" coordorigin="2768,-2232" coordsize="10,20" path="m2768,-2212l2777,-2212,2777,-2232,2768,-2232,2768,-2212xe" filled="true" fillcolor="#000000" stroked="false">
                <v:path arrowok="t"/>
                <v:fill type="solid"/>
              </v:shape>
            </v:group>
            <v:group style="position:absolute;left:2768;top:-2212;width:10;height:20" coordorigin="2768,-2212" coordsize="10,20">
              <v:shape style="position:absolute;left:2768;top:-2212;width:10;height:20" coordorigin="2768,-2212" coordsize="10,20" path="m2768,-2193l2777,-2193,2777,-2212,2768,-2212,2768,-2193xe" filled="true" fillcolor="#000000" stroked="false">
                <v:path arrowok="t"/>
                <v:fill type="solid"/>
              </v:shape>
            </v:group>
            <v:group style="position:absolute;left:2768;top:-2193;width:10;height:20" coordorigin="2768,-2193" coordsize="10,20">
              <v:shape style="position:absolute;left:2768;top:-2193;width:10;height:20" coordorigin="2768,-2193" coordsize="10,20" path="m2768,-2174l2777,-2174,2777,-2193,2768,-2193,2768,-2174xe" filled="true" fillcolor="#000000" stroked="false">
                <v:path arrowok="t"/>
                <v:fill type="solid"/>
              </v:shape>
            </v:group>
            <v:group style="position:absolute;left:2768;top:-2174;width:10;height:20" coordorigin="2768,-2174" coordsize="10,20">
              <v:shape style="position:absolute;left:2768;top:-2174;width:10;height:20" coordorigin="2768,-2174" coordsize="10,20" path="m2768,-2155l2777,-2155,2777,-2174,2768,-2174,2768,-2155xe" filled="true" fillcolor="#000000" stroked="false">
                <v:path arrowok="t"/>
                <v:fill type="solid"/>
              </v:shape>
            </v:group>
            <v:group style="position:absolute;left:2768;top:-2155;width:10;height:20" coordorigin="2768,-2155" coordsize="10,20">
              <v:shape style="position:absolute;left:2768;top:-2155;width:10;height:20" coordorigin="2768,-2155" coordsize="10,20" path="m2768,-2136l2777,-2136,2777,-2155,2768,-2155,2768,-2136xe" filled="true" fillcolor="#000000" stroked="false">
                <v:path arrowok="t"/>
                <v:fill type="solid"/>
              </v:shape>
            </v:group>
            <v:group style="position:absolute;left:2768;top:-2136;width:10;height:20" coordorigin="2768,-2136" coordsize="10,20">
              <v:shape style="position:absolute;left:2768;top:-2136;width:10;height:20" coordorigin="2768,-2136" coordsize="10,20" path="m2768,-2116l2777,-2116,2777,-2136,2768,-2136,2768,-2116xe" filled="true" fillcolor="#000000" stroked="false">
                <v:path arrowok="t"/>
                <v:fill type="solid"/>
              </v:shape>
            </v:group>
            <v:group style="position:absolute;left:2768;top:-2116;width:10;height:20" coordorigin="2768,-2116" coordsize="10,20">
              <v:shape style="position:absolute;left:2768;top:-2116;width:10;height:20" coordorigin="2768,-2116" coordsize="10,20" path="m2768,-2097l2777,-2097,2777,-2116,2768,-2116,2768,-2097xe" filled="true" fillcolor="#000000" stroked="false">
                <v:path arrowok="t"/>
                <v:fill type="solid"/>
              </v:shape>
            </v:group>
            <v:group style="position:absolute;left:2768;top:-2097;width:10;height:20" coordorigin="2768,-2097" coordsize="10,20">
              <v:shape style="position:absolute;left:2768;top:-2097;width:10;height:20" coordorigin="2768,-2097" coordsize="10,20" path="m2768,-2078l2777,-2078,2777,-2097,2768,-2097,2768,-2078xe" filled="true" fillcolor="#000000" stroked="false">
                <v:path arrowok="t"/>
                <v:fill type="solid"/>
              </v:shape>
            </v:group>
            <v:group style="position:absolute;left:2768;top:-2078;width:10;height:20" coordorigin="2768,-2078" coordsize="10,20">
              <v:shape style="position:absolute;left:2768;top:-2078;width:10;height:20" coordorigin="2768,-2078" coordsize="10,20" path="m2768,-2059l2777,-2059,2777,-2078,2768,-2078,2768,-2059xe" filled="true" fillcolor="#000000" stroked="false">
                <v:path arrowok="t"/>
                <v:fill type="solid"/>
              </v:shape>
            </v:group>
            <v:group style="position:absolute;left:2768;top:-2059;width:10;height:20" coordorigin="2768,-2059" coordsize="10,20">
              <v:shape style="position:absolute;left:2768;top:-2059;width:10;height:20" coordorigin="2768,-2059" coordsize="10,20" path="m2768,-2040l2777,-2040,2777,-2059,2768,-2059,2768,-2040xe" filled="true" fillcolor="#000000" stroked="false">
                <v:path arrowok="t"/>
                <v:fill type="solid"/>
              </v:shape>
            </v:group>
            <v:group style="position:absolute;left:2768;top:-2040;width:10;height:20" coordorigin="2768,-2040" coordsize="10,20">
              <v:shape style="position:absolute;left:2768;top:-2040;width:10;height:20" coordorigin="2768,-2040" coordsize="10,20" path="m2768,-2020l2777,-2020,2777,-2040,2768,-2040,2768,-2020xe" filled="true" fillcolor="#000000" stroked="false">
                <v:path arrowok="t"/>
                <v:fill type="solid"/>
              </v:shape>
            </v:group>
            <v:group style="position:absolute;left:2768;top:-2020;width:10;height:20" coordorigin="2768,-2020" coordsize="10,20">
              <v:shape style="position:absolute;left:2768;top:-2020;width:10;height:20" coordorigin="2768,-2020" coordsize="10,20" path="m2768,-2001l2777,-2001,2777,-2020,2768,-2020,2768,-2001xe" filled="true" fillcolor="#000000" stroked="false">
                <v:path arrowok="t"/>
                <v:fill type="solid"/>
              </v:shape>
            </v:group>
            <v:group style="position:absolute;left:2768;top:-2001;width:10;height:20" coordorigin="2768,-2001" coordsize="10,20">
              <v:shape style="position:absolute;left:2768;top:-2001;width:10;height:20" coordorigin="2768,-2001" coordsize="10,20" path="m2768,-1982l2777,-1982,2777,-2001,2768,-2001,2768,-1982xe" filled="true" fillcolor="#000000" stroked="false">
                <v:path arrowok="t"/>
                <v:fill type="solid"/>
              </v:shape>
            </v:group>
            <v:group style="position:absolute;left:2768;top:-1982;width:10;height:20" coordorigin="2768,-1982" coordsize="10,20">
              <v:shape style="position:absolute;left:2768;top:-1982;width:10;height:20" coordorigin="2768,-1982" coordsize="10,20" path="m2768,-1963l2777,-1963,2777,-1982,2768,-1982,2768,-1963xe" filled="true" fillcolor="#000000" stroked="false">
                <v:path arrowok="t"/>
                <v:fill type="solid"/>
              </v:shape>
            </v:group>
            <v:group style="position:absolute;left:2768;top:-1963;width:10;height:20" coordorigin="2768,-1963" coordsize="10,20">
              <v:shape style="position:absolute;left:2768;top:-1963;width:10;height:20" coordorigin="2768,-1963" coordsize="10,20" path="m2768,-1944l2777,-1944,2777,-1963,2768,-1963,2768,-1944xe" filled="true" fillcolor="#000000" stroked="false">
                <v:path arrowok="t"/>
                <v:fill type="solid"/>
              </v:shape>
            </v:group>
            <v:group style="position:absolute;left:2768;top:-1944;width:10;height:20" coordorigin="2768,-1944" coordsize="10,20">
              <v:shape style="position:absolute;left:2768;top:-1944;width:10;height:20" coordorigin="2768,-1944" coordsize="10,20" path="m2768,-1924l2777,-1924,2777,-1944,2768,-1944,2768,-1924xe" filled="true" fillcolor="#000000" stroked="false">
                <v:path arrowok="t"/>
                <v:fill type="solid"/>
              </v:shape>
            </v:group>
            <v:group style="position:absolute;left:6371;top:-2232;width:10;height:20" coordorigin="6371,-2232" coordsize="10,20">
              <v:shape style="position:absolute;left:6371;top:-2232;width:10;height:20" coordorigin="6371,-2232" coordsize="10,20" path="m6371,-2212l6381,-2212,6381,-2232,6371,-2232,6371,-2212xe" filled="true" fillcolor="#000000" stroked="false">
                <v:path arrowok="t"/>
                <v:fill type="solid"/>
              </v:shape>
            </v:group>
            <v:group style="position:absolute;left:6371;top:-2212;width:10;height:20" coordorigin="6371,-2212" coordsize="10,20">
              <v:shape style="position:absolute;left:6371;top:-2212;width:10;height:20" coordorigin="6371,-2212" coordsize="10,20" path="m6371,-2193l6381,-2193,6381,-2212,6371,-2212,6371,-2193xe" filled="true" fillcolor="#000000" stroked="false">
                <v:path arrowok="t"/>
                <v:fill type="solid"/>
              </v:shape>
            </v:group>
            <v:group style="position:absolute;left:6371;top:-2193;width:10;height:20" coordorigin="6371,-2193" coordsize="10,20">
              <v:shape style="position:absolute;left:6371;top:-2193;width:10;height:20" coordorigin="6371,-2193" coordsize="10,20" path="m6371,-2174l6381,-2174,6381,-2193,6371,-2193,6371,-2174xe" filled="true" fillcolor="#000000" stroked="false">
                <v:path arrowok="t"/>
                <v:fill type="solid"/>
              </v:shape>
            </v:group>
            <v:group style="position:absolute;left:6371;top:-2174;width:10;height:20" coordorigin="6371,-2174" coordsize="10,20">
              <v:shape style="position:absolute;left:6371;top:-2174;width:10;height:20" coordorigin="6371,-2174" coordsize="10,20" path="m6371,-2155l6381,-2155,6381,-2174,6371,-2174,6371,-2155xe" filled="true" fillcolor="#000000" stroked="false">
                <v:path arrowok="t"/>
                <v:fill type="solid"/>
              </v:shape>
            </v:group>
            <v:group style="position:absolute;left:6371;top:-2155;width:10;height:20" coordorigin="6371,-2155" coordsize="10,20">
              <v:shape style="position:absolute;left:6371;top:-2155;width:10;height:20" coordorigin="6371,-2155" coordsize="10,20" path="m6371,-2136l6381,-2136,6381,-2155,6371,-2155,6371,-2136xe" filled="true" fillcolor="#000000" stroked="false">
                <v:path arrowok="t"/>
                <v:fill type="solid"/>
              </v:shape>
            </v:group>
            <v:group style="position:absolute;left:6371;top:-2136;width:10;height:20" coordorigin="6371,-2136" coordsize="10,20">
              <v:shape style="position:absolute;left:6371;top:-2136;width:10;height:20" coordorigin="6371,-2136" coordsize="10,20" path="m6371,-2116l6381,-2116,6381,-2136,6371,-2136,6371,-2116xe" filled="true" fillcolor="#000000" stroked="false">
                <v:path arrowok="t"/>
                <v:fill type="solid"/>
              </v:shape>
            </v:group>
            <v:group style="position:absolute;left:6371;top:-2116;width:10;height:20" coordorigin="6371,-2116" coordsize="10,20">
              <v:shape style="position:absolute;left:6371;top:-2116;width:10;height:20" coordorigin="6371,-2116" coordsize="10,20" path="m6371,-2097l6381,-2097,6381,-2116,6371,-2116,6371,-2097xe" filled="true" fillcolor="#000000" stroked="false">
                <v:path arrowok="t"/>
                <v:fill type="solid"/>
              </v:shape>
            </v:group>
            <v:group style="position:absolute;left:6371;top:-2097;width:10;height:20" coordorigin="6371,-2097" coordsize="10,20">
              <v:shape style="position:absolute;left:6371;top:-2097;width:10;height:20" coordorigin="6371,-2097" coordsize="10,20" path="m6371,-2078l6381,-2078,6381,-2097,6371,-2097,6371,-2078xe" filled="true" fillcolor="#000000" stroked="false">
                <v:path arrowok="t"/>
                <v:fill type="solid"/>
              </v:shape>
            </v:group>
            <v:group style="position:absolute;left:6371;top:-2078;width:10;height:20" coordorigin="6371,-2078" coordsize="10,20">
              <v:shape style="position:absolute;left:6371;top:-2078;width:10;height:20" coordorigin="6371,-2078" coordsize="10,20" path="m6371,-2059l6381,-2059,6381,-2078,6371,-2078,6371,-2059xe" filled="true" fillcolor="#000000" stroked="false">
                <v:path arrowok="t"/>
                <v:fill type="solid"/>
              </v:shape>
            </v:group>
            <v:group style="position:absolute;left:6371;top:-2059;width:10;height:20" coordorigin="6371,-2059" coordsize="10,20">
              <v:shape style="position:absolute;left:6371;top:-2059;width:10;height:20" coordorigin="6371,-2059" coordsize="10,20" path="m6371,-2040l6381,-2040,6381,-2059,6371,-2059,6371,-2040xe" filled="true" fillcolor="#000000" stroked="false">
                <v:path arrowok="t"/>
                <v:fill type="solid"/>
              </v:shape>
            </v:group>
            <v:group style="position:absolute;left:6371;top:-2040;width:10;height:20" coordorigin="6371,-2040" coordsize="10,20">
              <v:shape style="position:absolute;left:6371;top:-2040;width:10;height:20" coordorigin="6371,-2040" coordsize="10,20" path="m6371,-2020l6381,-2020,6381,-2040,6371,-2040,6371,-2020xe" filled="true" fillcolor="#000000" stroked="false">
                <v:path arrowok="t"/>
                <v:fill type="solid"/>
              </v:shape>
            </v:group>
            <v:group style="position:absolute;left:6371;top:-2020;width:10;height:20" coordorigin="6371,-2020" coordsize="10,20">
              <v:shape style="position:absolute;left:6371;top:-2020;width:10;height:20" coordorigin="6371,-2020" coordsize="10,20" path="m6371,-2001l6381,-2001,6381,-2020,6371,-2020,6371,-2001xe" filled="true" fillcolor="#000000" stroked="false">
                <v:path arrowok="t"/>
                <v:fill type="solid"/>
              </v:shape>
            </v:group>
            <v:group style="position:absolute;left:6371;top:-2001;width:10;height:20" coordorigin="6371,-2001" coordsize="10,20">
              <v:shape style="position:absolute;left:6371;top:-2001;width:10;height:20" coordorigin="6371,-2001" coordsize="10,20" path="m6371,-1982l6381,-1982,6381,-2001,6371,-2001,6371,-1982xe" filled="true" fillcolor="#000000" stroked="false">
                <v:path arrowok="t"/>
                <v:fill type="solid"/>
              </v:shape>
            </v:group>
            <v:group style="position:absolute;left:6371;top:-1982;width:10;height:20" coordorigin="6371,-1982" coordsize="10,20">
              <v:shape style="position:absolute;left:6371;top:-1982;width:10;height:20" coordorigin="6371,-1982" coordsize="10,20" path="m6371,-1963l6381,-1963,6381,-1982,6371,-1982,6371,-1963xe" filled="true" fillcolor="#000000" stroked="false">
                <v:path arrowok="t"/>
                <v:fill type="solid"/>
              </v:shape>
            </v:group>
            <v:group style="position:absolute;left:6371;top:-1963;width:10;height:20" coordorigin="6371,-1963" coordsize="10,20">
              <v:shape style="position:absolute;left:6371;top:-1963;width:10;height:20" coordorigin="6371,-1963" coordsize="10,20" path="m6371,-1944l6381,-1944,6381,-1963,6371,-1963,6371,-1944xe" filled="true" fillcolor="#000000" stroked="false">
                <v:path arrowok="t"/>
                <v:fill type="solid"/>
              </v:shape>
            </v:group>
            <v:group style="position:absolute;left:6371;top:-1944;width:10;height:20" coordorigin="6371,-1944" coordsize="10,20">
              <v:shape style="position:absolute;left:6371;top:-1944;width:10;height:20" coordorigin="6371,-1944" coordsize="10,20" path="m6371,-1924l6381,-1924,6381,-1944,6371,-1944,6371,-1924xe" filled="true" fillcolor="#000000" stroked="false">
                <v:path arrowok="t"/>
                <v:fill type="solid"/>
              </v:shape>
            </v:group>
            <v:group style="position:absolute;left:6371;top:-1924;width:10;height:20" coordorigin="6371,-1924" coordsize="10,20">
              <v:shape style="position:absolute;left:6371;top:-1924;width:10;height:20" coordorigin="6371,-1924" coordsize="10,20" path="m6371,-1905l6381,-1905,6381,-1924,6371,-1924,6371,-1905xe" filled="true" fillcolor="#000000" stroked="false">
                <v:path arrowok="t"/>
                <v:fill type="solid"/>
              </v:shape>
            </v:group>
            <v:group style="position:absolute;left:6371;top:-1905;width:10;height:20" coordorigin="6371,-1905" coordsize="10,20">
              <v:shape style="position:absolute;left:6371;top:-1905;width:10;height:20" coordorigin="6371,-1905" coordsize="10,20" path="m6371,-1886l6381,-1886,6381,-1905,6371,-1905,6371,-1886xe" filled="true" fillcolor="#000000" stroked="false">
                <v:path arrowok="t"/>
                <v:fill type="solid"/>
              </v:shape>
            </v:group>
            <v:group style="position:absolute;left:6371;top:-1886;width:10;height:20" coordorigin="6371,-1886" coordsize="10,20">
              <v:shape style="position:absolute;left:6371;top:-1886;width:10;height:20" coordorigin="6371,-1886" coordsize="10,20" path="m6371,-1867l6381,-1867,6381,-1886,6371,-1886,6371,-1867xe" filled="true" fillcolor="#000000" stroked="false">
                <v:path arrowok="t"/>
                <v:fill type="solid"/>
              </v:shape>
            </v:group>
            <v:group style="position:absolute;left:6371;top:-1867;width:10;height:20" coordorigin="6371,-1867" coordsize="10,20">
              <v:shape style="position:absolute;left:6371;top:-1867;width:10;height:20" coordorigin="6371,-1867" coordsize="10,20" path="m6371,-1848l6381,-1848,6381,-1867,6371,-1867,6371,-1848xe" filled="true" fillcolor="#000000" stroked="false">
                <v:path arrowok="t"/>
                <v:fill type="solid"/>
              </v:shape>
            </v:group>
            <v:group style="position:absolute;left:6371;top:-1848;width:10;height:20" coordorigin="6371,-1848" coordsize="10,20">
              <v:shape style="position:absolute;left:6371;top:-1848;width:10;height:20" coordorigin="6371,-1848" coordsize="10,20" path="m6371,-1828l6381,-1828,6381,-1848,6371,-1848,6371,-1828xe" filled="true" fillcolor="#000000" stroked="false">
                <v:path arrowok="t"/>
                <v:fill type="solid"/>
              </v:shape>
            </v:group>
            <v:group style="position:absolute;left:10826;top:-2232;width:10;height:20" coordorigin="10826,-2232" coordsize="10,20">
              <v:shape style="position:absolute;left:10826;top:-2232;width:10;height:20" coordorigin="10826,-2232" coordsize="10,20" path="m10826,-2212l10836,-2212,10836,-2232,10826,-2232,10826,-2212xe" filled="true" fillcolor="#000000" stroked="false">
                <v:path arrowok="t"/>
                <v:fill type="solid"/>
              </v:shape>
            </v:group>
            <v:group style="position:absolute;left:10826;top:-2212;width:10;height:20" coordorigin="10826,-2212" coordsize="10,20">
              <v:shape style="position:absolute;left:10826;top:-2212;width:10;height:20" coordorigin="10826,-2212" coordsize="10,20" path="m10826,-2193l10836,-2193,10836,-2212,10826,-2212,10826,-2193xe" filled="true" fillcolor="#000000" stroked="false">
                <v:path arrowok="t"/>
                <v:fill type="solid"/>
              </v:shape>
            </v:group>
            <v:group style="position:absolute;left:10826;top:-2193;width:10;height:20" coordorigin="10826,-2193" coordsize="10,20">
              <v:shape style="position:absolute;left:10826;top:-2193;width:10;height:20" coordorigin="10826,-2193" coordsize="10,20" path="m10826,-2174l10836,-2174,10836,-2193,10826,-2193,10826,-2174xe" filled="true" fillcolor="#000000" stroked="false">
                <v:path arrowok="t"/>
                <v:fill type="solid"/>
              </v:shape>
            </v:group>
            <v:group style="position:absolute;left:10826;top:-2174;width:10;height:20" coordorigin="10826,-2174" coordsize="10,20">
              <v:shape style="position:absolute;left:10826;top:-2174;width:10;height:20" coordorigin="10826,-2174" coordsize="10,20" path="m10826,-2155l10836,-2155,10836,-2174,10826,-2174,10826,-2155xe" filled="true" fillcolor="#000000" stroked="false">
                <v:path arrowok="t"/>
                <v:fill type="solid"/>
              </v:shape>
            </v:group>
            <v:group style="position:absolute;left:10826;top:-2155;width:10;height:20" coordorigin="10826,-2155" coordsize="10,20">
              <v:shape style="position:absolute;left:10826;top:-2155;width:10;height:20" coordorigin="10826,-2155" coordsize="10,20" path="m10826,-2136l10836,-2136,10836,-2155,10826,-2155,10826,-2136xe" filled="true" fillcolor="#000000" stroked="false">
                <v:path arrowok="t"/>
                <v:fill type="solid"/>
              </v:shape>
            </v:group>
            <v:group style="position:absolute;left:10826;top:-2136;width:10;height:20" coordorigin="10826,-2136" coordsize="10,20">
              <v:shape style="position:absolute;left:10826;top:-2136;width:10;height:20" coordorigin="10826,-2136" coordsize="10,20" path="m10826,-2116l10836,-2116,10836,-2136,10826,-2136,10826,-2116xe" filled="true" fillcolor="#000000" stroked="false">
                <v:path arrowok="t"/>
                <v:fill type="solid"/>
              </v:shape>
            </v:group>
            <v:group style="position:absolute;left:10826;top:-2116;width:10;height:20" coordorigin="10826,-2116" coordsize="10,20">
              <v:shape style="position:absolute;left:10826;top:-2116;width:10;height:20" coordorigin="10826,-2116" coordsize="10,20" path="m10826,-2097l10836,-2097,10836,-2116,10826,-2116,10826,-2097xe" filled="true" fillcolor="#000000" stroked="false">
                <v:path arrowok="t"/>
                <v:fill type="solid"/>
              </v:shape>
            </v:group>
            <v:group style="position:absolute;left:10826;top:-2097;width:10;height:20" coordorigin="10826,-2097" coordsize="10,20">
              <v:shape style="position:absolute;left:10826;top:-2097;width:10;height:20" coordorigin="10826,-2097" coordsize="10,20" path="m10826,-2078l10836,-2078,10836,-2097,10826,-2097,10826,-2078xe" filled="true" fillcolor="#000000" stroked="false">
                <v:path arrowok="t"/>
                <v:fill type="solid"/>
              </v:shape>
            </v:group>
            <v:group style="position:absolute;left:10826;top:-2078;width:10;height:20" coordorigin="10826,-2078" coordsize="10,20">
              <v:shape style="position:absolute;left:10826;top:-2078;width:10;height:20" coordorigin="10826,-2078" coordsize="10,20" path="m10826,-2059l10836,-2059,10836,-2078,10826,-2078,10826,-2059xe" filled="true" fillcolor="#000000" stroked="false">
                <v:path arrowok="t"/>
                <v:fill type="solid"/>
              </v:shape>
            </v:group>
            <v:group style="position:absolute;left:10826;top:-2059;width:10;height:20" coordorigin="10826,-2059" coordsize="10,20">
              <v:shape style="position:absolute;left:10826;top:-2059;width:10;height:20" coordorigin="10826,-2059" coordsize="10,20" path="m10826,-2040l10836,-2040,10836,-2059,10826,-2059,10826,-2040xe" filled="true" fillcolor="#000000" stroked="false">
                <v:path arrowok="t"/>
                <v:fill type="solid"/>
              </v:shape>
            </v:group>
            <v:group style="position:absolute;left:10826;top:-2040;width:10;height:20" coordorigin="10826,-2040" coordsize="10,20">
              <v:shape style="position:absolute;left:10826;top:-2040;width:10;height:20" coordorigin="10826,-2040" coordsize="10,20" path="m10826,-2020l10836,-2020,10836,-2040,10826,-2040,10826,-2020xe" filled="true" fillcolor="#000000" stroked="false">
                <v:path arrowok="t"/>
                <v:fill type="solid"/>
              </v:shape>
            </v:group>
            <v:group style="position:absolute;left:10826;top:-2020;width:10;height:20" coordorigin="10826,-2020" coordsize="10,20">
              <v:shape style="position:absolute;left:10826;top:-2020;width:10;height:20" coordorigin="10826,-2020" coordsize="10,20" path="m10826,-2001l10836,-2001,10836,-2020,10826,-2020,10826,-2001xe" filled="true" fillcolor="#000000" stroked="false">
                <v:path arrowok="t"/>
                <v:fill type="solid"/>
              </v:shape>
            </v:group>
            <v:group style="position:absolute;left:10826;top:-2001;width:10;height:20" coordorigin="10826,-2001" coordsize="10,20">
              <v:shape style="position:absolute;left:10826;top:-2001;width:10;height:20" coordorigin="10826,-2001" coordsize="10,20" path="m10826,-1982l10836,-1982,10836,-2001,10826,-2001,10826,-1982xe" filled="true" fillcolor="#000000" stroked="false">
                <v:path arrowok="t"/>
                <v:fill type="solid"/>
              </v:shape>
            </v:group>
            <v:group style="position:absolute;left:10826;top:-1982;width:10;height:20" coordorigin="10826,-1982" coordsize="10,20">
              <v:shape style="position:absolute;left:10826;top:-1982;width:10;height:20" coordorigin="10826,-1982" coordsize="10,20" path="m10826,-1963l10836,-1963,10836,-1982,10826,-1982,10826,-1963xe" filled="true" fillcolor="#000000" stroked="false">
                <v:path arrowok="t"/>
                <v:fill type="solid"/>
              </v:shape>
            </v:group>
            <v:group style="position:absolute;left:10826;top:-1963;width:10;height:20" coordorigin="10826,-1963" coordsize="10,20">
              <v:shape style="position:absolute;left:10826;top:-1963;width:10;height:20" coordorigin="10826,-1963" coordsize="10,20" path="m10826,-1944l10836,-1944,10836,-1963,10826,-1963,10826,-1944xe" filled="true" fillcolor="#000000" stroked="false">
                <v:path arrowok="t"/>
                <v:fill type="solid"/>
              </v:shape>
            </v:group>
            <v:group style="position:absolute;left:10826;top:-1944;width:10;height:20" coordorigin="10826,-1944" coordsize="10,20">
              <v:shape style="position:absolute;left:10826;top:-1944;width:10;height:20" coordorigin="10826,-1944" coordsize="10,20" path="m10826,-1924l10836,-1924,10836,-1944,10826,-1944,10826,-1924xe" filled="true" fillcolor="#000000" stroked="false">
                <v:path arrowok="t"/>
                <v:fill type="solid"/>
              </v:shape>
            </v:group>
            <v:group style="position:absolute;left:10826;top:-1924;width:10;height:20" coordorigin="10826,-1924" coordsize="10,20">
              <v:shape style="position:absolute;left:10826;top:-1924;width:10;height:20" coordorigin="10826,-1924" coordsize="10,20" path="m10826,-1905l10836,-1905,10836,-1924,10826,-1924,10826,-1905xe" filled="true" fillcolor="#000000" stroked="false">
                <v:path arrowok="t"/>
                <v:fill type="solid"/>
              </v:shape>
            </v:group>
            <v:group style="position:absolute;left:10826;top:-1905;width:10;height:20" coordorigin="10826,-1905" coordsize="10,20">
              <v:shape style="position:absolute;left:10826;top:-1905;width:10;height:20" coordorigin="10826,-1905" coordsize="10,20" path="m10826,-1886l10836,-1886,10836,-1905,10826,-1905,10826,-1886xe" filled="true" fillcolor="#000000" stroked="false">
                <v:path arrowok="t"/>
                <v:fill type="solid"/>
              </v:shape>
            </v:group>
            <v:group style="position:absolute;left:10826;top:-1886;width:10;height:20" coordorigin="10826,-1886" coordsize="10,20">
              <v:shape style="position:absolute;left:10826;top:-1886;width:10;height:20" coordorigin="10826,-1886" coordsize="10,20" path="m10826,-1867l10836,-1867,10836,-1886,10826,-1886,10826,-1867xe" filled="true" fillcolor="#000000" stroked="false">
                <v:path arrowok="t"/>
                <v:fill type="solid"/>
              </v:shape>
            </v:group>
            <v:group style="position:absolute;left:10826;top:-1867;width:10;height:20" coordorigin="10826,-1867" coordsize="10,20">
              <v:shape style="position:absolute;left:10826;top:-1867;width:10;height:20" coordorigin="10826,-1867" coordsize="10,20" path="m10826,-1848l10836,-1848,10836,-1867,10826,-1867,10826,-1848xe" filled="true" fillcolor="#000000" stroked="false">
                <v:path arrowok="t"/>
                <v:fill type="solid"/>
              </v:shape>
            </v:group>
            <v:group style="position:absolute;left:10826;top:-1848;width:10;height:20" coordorigin="10826,-1848" coordsize="10,20">
              <v:shape style="position:absolute;left:10826;top:-1848;width:10;height:20" coordorigin="10826,-1848" coordsize="10,20" path="m10826,-1828l10836,-1828,10836,-1848,10826,-1848,10826,-1828xe" filled="true" fillcolor="#000000" stroked="false">
                <v:path arrowok="t"/>
                <v:fill type="solid"/>
              </v:shape>
              <v:shape style="position:absolute;left:1013;top:-1924;width:1774;height:108" type="#_x0000_t75" stroked="false">
                <v:imagedata r:id="rId1143" o:title=""/>
              </v:shape>
              <v:shape style="position:absolute;left:2763;top:-1828;width:1901;height:12" type="#_x0000_t75" stroked="false">
                <v:imagedata r:id="rId1150" o:title=""/>
              </v:shape>
              <v:shape style="position:absolute;left:4650;top:-1828;width:1731;height:12" type="#_x0000_t75" stroked="false">
                <v:imagedata r:id="rId1153" o:title=""/>
              </v:shape>
              <v:shape style="position:absolute;left:6366;top:-1828;width:2581;height:12" type="#_x0000_t75" stroked="false">
                <v:imagedata r:id="rId1141" o:title=""/>
              </v:shape>
              <v:shape style="position:absolute;left:8932;top:-1828;width:1903;height:12" type="#_x0000_t75" stroked="false">
                <v:imagedata r:id="rId1154" o:title=""/>
              </v:shape>
            </v:group>
            <v:group style="position:absolute;left:10826;top:-1821;width:10;height:2" coordorigin="10826,-1821" coordsize="10,2">
              <v:shape style="position:absolute;left:10826;top:-1821;width:10;height:2" coordorigin="10826,-1821" coordsize="10,0" path="m10826,-1821l10836,-1821e" filled="false" stroked="true" strokeweight=".48001pt" strokecolor="#000000">
                <v:path arrowok="t"/>
              </v:shape>
            </v:group>
            <v:group style="position:absolute;left:1018;top:-1816;width:10;height:20" coordorigin="1018,-1816" coordsize="10,20">
              <v:shape style="position:absolute;left:1018;top:-1816;width:10;height:20" coordorigin="1018,-1816" coordsize="10,20" path="m1018,-1797l1027,-1797,1027,-1816,1018,-1816,1018,-1797xe" filled="true" fillcolor="#000000" stroked="false">
                <v:path arrowok="t"/>
                <v:fill type="solid"/>
              </v:shape>
            </v:group>
            <v:group style="position:absolute;left:1018;top:-1797;width:10;height:20" coordorigin="1018,-1797" coordsize="10,20">
              <v:shape style="position:absolute;left:1018;top:-1797;width:10;height:20" coordorigin="1018,-1797" coordsize="10,20" path="m1018,-1778l1027,-1778,1027,-1797,1018,-1797,1018,-1778xe" filled="true" fillcolor="#000000" stroked="false">
                <v:path arrowok="t"/>
                <v:fill type="solid"/>
              </v:shape>
            </v:group>
            <v:group style="position:absolute;left:1018;top:-1778;width:10;height:20" coordorigin="1018,-1778" coordsize="10,20">
              <v:shape style="position:absolute;left:1018;top:-1778;width:10;height:20" coordorigin="1018,-1778" coordsize="10,20" path="m1018,-1759l1027,-1759,1027,-1778,1018,-1778,1018,-1759xe" filled="true" fillcolor="#000000" stroked="false">
                <v:path arrowok="t"/>
                <v:fill type="solid"/>
              </v:shape>
            </v:group>
            <v:group style="position:absolute;left:1018;top:-1759;width:10;height:20" coordorigin="1018,-1759" coordsize="10,20">
              <v:shape style="position:absolute;left:1018;top:-1759;width:10;height:20" coordorigin="1018,-1759" coordsize="10,20" path="m1018,-1740l1027,-1740,1027,-1759,1018,-1759,1018,-1740xe" filled="true" fillcolor="#000000" stroked="false">
                <v:path arrowok="t"/>
                <v:fill type="solid"/>
              </v:shape>
            </v:group>
            <v:group style="position:absolute;left:1018;top:-1740;width:10;height:20" coordorigin="1018,-1740" coordsize="10,20">
              <v:shape style="position:absolute;left:1018;top:-1740;width:10;height:20" coordorigin="1018,-1740" coordsize="10,20" path="m1018,-1720l1027,-1720,1027,-1740,1018,-1740,1018,-1720xe" filled="true" fillcolor="#000000" stroked="false">
                <v:path arrowok="t"/>
                <v:fill type="solid"/>
              </v:shape>
            </v:group>
            <v:group style="position:absolute;left:1018;top:-1720;width:10;height:20" coordorigin="1018,-1720" coordsize="10,20">
              <v:shape style="position:absolute;left:1018;top:-1720;width:10;height:20" coordorigin="1018,-1720" coordsize="10,20" path="m1018,-1701l1027,-1701,1027,-1720,1018,-1720,1018,-1701xe" filled="true" fillcolor="#000000" stroked="false">
                <v:path arrowok="t"/>
                <v:fill type="solid"/>
              </v:shape>
            </v:group>
            <v:group style="position:absolute;left:1018;top:-1701;width:10;height:20" coordorigin="1018,-1701" coordsize="10,20">
              <v:shape style="position:absolute;left:1018;top:-1701;width:10;height:20" coordorigin="1018,-1701" coordsize="10,20" path="m1018,-1682l1027,-1682,1027,-1701,1018,-1701,1018,-1682xe" filled="true" fillcolor="#000000" stroked="false">
                <v:path arrowok="t"/>
                <v:fill type="solid"/>
              </v:shape>
            </v:group>
            <v:group style="position:absolute;left:1018;top:-1682;width:10;height:20" coordorigin="1018,-1682" coordsize="10,20">
              <v:shape style="position:absolute;left:1018;top:-1682;width:10;height:20" coordorigin="1018,-1682" coordsize="10,20" path="m1018,-1663l1027,-1663,1027,-1682,1018,-1682,1018,-1663xe" filled="true" fillcolor="#000000" stroked="false">
                <v:path arrowok="t"/>
                <v:fill type="solid"/>
              </v:shape>
            </v:group>
            <v:group style="position:absolute;left:1018;top:-1663;width:10;height:20" coordorigin="1018,-1663" coordsize="10,20">
              <v:shape style="position:absolute;left:1018;top:-1663;width:10;height:20" coordorigin="1018,-1663" coordsize="10,20" path="m1018,-1644l1027,-1644,1027,-1663,1018,-1663,1018,-1644xe" filled="true" fillcolor="#000000" stroked="false">
                <v:path arrowok="t"/>
                <v:fill type="solid"/>
              </v:shape>
            </v:group>
            <v:group style="position:absolute;left:1018;top:-1644;width:10;height:20" coordorigin="1018,-1644" coordsize="10,20">
              <v:shape style="position:absolute;left:1018;top:-1644;width:10;height:20" coordorigin="1018,-1644" coordsize="10,20" path="m1018,-1624l1027,-1624,1027,-1644,1018,-1644,1018,-1624xe" filled="true" fillcolor="#000000" stroked="false">
                <v:path arrowok="t"/>
                <v:fill type="solid"/>
              </v:shape>
            </v:group>
            <v:group style="position:absolute;left:1018;top:-1624;width:10;height:20" coordorigin="1018,-1624" coordsize="10,20">
              <v:shape style="position:absolute;left:1018;top:-1624;width:10;height:20" coordorigin="1018,-1624" coordsize="10,20" path="m1018,-1605l1027,-1605,1027,-1624,1018,-1624,1018,-1605xe" filled="true" fillcolor="#000000" stroked="false">
                <v:path arrowok="t"/>
                <v:fill type="solid"/>
              </v:shape>
            </v:group>
            <v:group style="position:absolute;left:1018;top:-1605;width:10;height:20" coordorigin="1018,-1605" coordsize="10,20">
              <v:shape style="position:absolute;left:1018;top:-1605;width:10;height:20" coordorigin="1018,-1605" coordsize="10,20" path="m1018,-1586l1027,-1586,1027,-1605,1018,-1605,1018,-1586xe" filled="true" fillcolor="#000000" stroked="false">
                <v:path arrowok="t"/>
                <v:fill type="solid"/>
              </v:shape>
            </v:group>
            <v:group style="position:absolute;left:1018;top:-1586;width:10;height:20" coordorigin="1018,-1586" coordsize="10,20">
              <v:shape style="position:absolute;left:1018;top:-1586;width:10;height:20" coordorigin="1018,-1586" coordsize="10,20" path="m1018,-1567l1027,-1567,1027,-1586,1018,-1586,1018,-1567xe" filled="true" fillcolor="#000000" stroked="false">
                <v:path arrowok="t"/>
                <v:fill type="solid"/>
              </v:shape>
            </v:group>
            <v:group style="position:absolute;left:1018;top:-1567;width:10;height:20" coordorigin="1018,-1567" coordsize="10,20">
              <v:shape style="position:absolute;left:1018;top:-1567;width:10;height:20" coordorigin="1018,-1567" coordsize="10,20" path="m1018,-1548l1027,-1548,1027,-1567,1018,-1567,1018,-1548xe" filled="true" fillcolor="#000000" stroked="false">
                <v:path arrowok="t"/>
                <v:fill type="solid"/>
              </v:shape>
            </v:group>
            <v:group style="position:absolute;left:1018;top:-1548;width:10;height:20" coordorigin="1018,-1548" coordsize="10,20">
              <v:shape style="position:absolute;left:1018;top:-1548;width:10;height:20" coordorigin="1018,-1548" coordsize="10,20" path="m1018,-1528l1027,-1528,1027,-1548,1018,-1548,1018,-1528xe" filled="true" fillcolor="#000000" stroked="false">
                <v:path arrowok="t"/>
                <v:fill type="solid"/>
              </v:shape>
            </v:group>
            <v:group style="position:absolute;left:1018;top:-1528;width:10;height:20" coordorigin="1018,-1528" coordsize="10,20">
              <v:shape style="position:absolute;left:1018;top:-1528;width:10;height:20" coordorigin="1018,-1528" coordsize="10,20" path="m1018,-1509l1027,-1509,1027,-1528,1018,-1528,1018,-1509xe" filled="true" fillcolor="#000000" stroked="false">
                <v:path arrowok="t"/>
                <v:fill type="solid"/>
              </v:shape>
            </v:group>
            <v:group style="position:absolute;left:1018;top:-1509;width:10;height:20" coordorigin="1018,-1509" coordsize="10,20">
              <v:shape style="position:absolute;left:1018;top:-1509;width:10;height:20" coordorigin="1018,-1509" coordsize="10,20" path="m1018,-1490l1027,-1490,1027,-1509,1018,-1509,1018,-1490xe" filled="true" fillcolor="#000000" stroked="false">
                <v:path arrowok="t"/>
                <v:fill type="solid"/>
              </v:shape>
            </v:group>
            <v:group style="position:absolute;left:1018;top:-1490;width:10;height:20" coordorigin="1018,-1490" coordsize="10,20">
              <v:shape style="position:absolute;left:1018;top:-1490;width:10;height:20" coordorigin="1018,-1490" coordsize="10,20" path="m1018,-1471l1027,-1471,1027,-1490,1018,-1490,1018,-1471xe" filled="true" fillcolor="#000000" stroked="false">
                <v:path arrowok="t"/>
                <v:fill type="solid"/>
              </v:shape>
            </v:group>
            <v:group style="position:absolute;left:1018;top:-1471;width:10;height:20" coordorigin="1018,-1471" coordsize="10,20">
              <v:shape style="position:absolute;left:1018;top:-1471;width:10;height:20" coordorigin="1018,-1471" coordsize="10,20" path="m1018,-1452l1027,-1452,1027,-1471,1018,-1471,1018,-1452xe" filled="true" fillcolor="#000000" stroked="false">
                <v:path arrowok="t"/>
                <v:fill type="solid"/>
              </v:shape>
            </v:group>
            <v:group style="position:absolute;left:1018;top:-1452;width:10;height:20" coordorigin="1018,-1452" coordsize="10,20">
              <v:shape style="position:absolute;left:1018;top:-1452;width:10;height:20" coordorigin="1018,-1452" coordsize="10,20" path="m1018,-1432l1027,-1432,1027,-1452,1018,-1452,1018,-1432xe" filled="true" fillcolor="#000000" stroked="false">
                <v:path arrowok="t"/>
                <v:fill type="solid"/>
              </v:shape>
            </v:group>
            <v:group style="position:absolute;left:1018;top:-1432;width:10;height:20" coordorigin="1018,-1432" coordsize="10,20">
              <v:shape style="position:absolute;left:1018;top:-1432;width:10;height:20" coordorigin="1018,-1432" coordsize="10,20" path="m1018,-1413l1027,-1413,1027,-1432,1018,-1432,1018,-1413xe" filled="true" fillcolor="#000000" stroked="false">
                <v:path arrowok="t"/>
                <v:fill type="solid"/>
              </v:shape>
            </v:group>
            <v:group style="position:absolute;left:2768;top:-1816;width:10;height:20" coordorigin="2768,-1816" coordsize="10,20">
              <v:shape style="position:absolute;left:2768;top:-1816;width:10;height:20" coordorigin="2768,-1816" coordsize="10,20" path="m2768,-1797l2777,-1797,2777,-1816,2768,-1816,2768,-1797xe" filled="true" fillcolor="#000000" stroked="false">
                <v:path arrowok="t"/>
                <v:fill type="solid"/>
              </v:shape>
            </v:group>
            <v:group style="position:absolute;left:2768;top:-1797;width:10;height:20" coordorigin="2768,-1797" coordsize="10,20">
              <v:shape style="position:absolute;left:2768;top:-1797;width:10;height:20" coordorigin="2768,-1797" coordsize="10,20" path="m2768,-1778l2777,-1778,2777,-1797,2768,-1797,2768,-1778xe" filled="true" fillcolor="#000000" stroked="false">
                <v:path arrowok="t"/>
                <v:fill type="solid"/>
              </v:shape>
            </v:group>
            <v:group style="position:absolute;left:2768;top:-1778;width:10;height:20" coordorigin="2768,-1778" coordsize="10,20">
              <v:shape style="position:absolute;left:2768;top:-1778;width:10;height:20" coordorigin="2768,-1778" coordsize="10,20" path="m2768,-1759l2777,-1759,2777,-1778,2768,-1778,2768,-1759xe" filled="true" fillcolor="#000000" stroked="false">
                <v:path arrowok="t"/>
                <v:fill type="solid"/>
              </v:shape>
            </v:group>
            <v:group style="position:absolute;left:2768;top:-1759;width:10;height:20" coordorigin="2768,-1759" coordsize="10,20">
              <v:shape style="position:absolute;left:2768;top:-1759;width:10;height:20" coordorigin="2768,-1759" coordsize="10,20" path="m2768,-1740l2777,-1740,2777,-1759,2768,-1759,2768,-1740xe" filled="true" fillcolor="#000000" stroked="false">
                <v:path arrowok="t"/>
                <v:fill type="solid"/>
              </v:shape>
            </v:group>
            <v:group style="position:absolute;left:2768;top:-1740;width:10;height:20" coordorigin="2768,-1740" coordsize="10,20">
              <v:shape style="position:absolute;left:2768;top:-1740;width:10;height:20" coordorigin="2768,-1740" coordsize="10,20" path="m2768,-1720l2777,-1720,2777,-1740,2768,-1740,2768,-1720xe" filled="true" fillcolor="#000000" stroked="false">
                <v:path arrowok="t"/>
                <v:fill type="solid"/>
              </v:shape>
            </v:group>
            <v:group style="position:absolute;left:2768;top:-1720;width:10;height:20" coordorigin="2768,-1720" coordsize="10,20">
              <v:shape style="position:absolute;left:2768;top:-1720;width:10;height:20" coordorigin="2768,-1720" coordsize="10,20" path="m2768,-1701l2777,-1701,2777,-1720,2768,-1720,2768,-1701xe" filled="true" fillcolor="#000000" stroked="false">
                <v:path arrowok="t"/>
                <v:fill type="solid"/>
              </v:shape>
            </v:group>
            <v:group style="position:absolute;left:2768;top:-1701;width:10;height:20" coordorigin="2768,-1701" coordsize="10,20">
              <v:shape style="position:absolute;left:2768;top:-1701;width:10;height:20" coordorigin="2768,-1701" coordsize="10,20" path="m2768,-1682l2777,-1682,2777,-1701,2768,-1701,2768,-1682xe" filled="true" fillcolor="#000000" stroked="false">
                <v:path arrowok="t"/>
                <v:fill type="solid"/>
              </v:shape>
            </v:group>
            <v:group style="position:absolute;left:2768;top:-1682;width:10;height:20" coordorigin="2768,-1682" coordsize="10,20">
              <v:shape style="position:absolute;left:2768;top:-1682;width:10;height:20" coordorigin="2768,-1682" coordsize="10,20" path="m2768,-1663l2777,-1663,2777,-1682,2768,-1682,2768,-1663xe" filled="true" fillcolor="#000000" stroked="false">
                <v:path arrowok="t"/>
                <v:fill type="solid"/>
              </v:shape>
            </v:group>
            <v:group style="position:absolute;left:2768;top:-1663;width:10;height:20" coordorigin="2768,-1663" coordsize="10,20">
              <v:shape style="position:absolute;left:2768;top:-1663;width:10;height:20" coordorigin="2768,-1663" coordsize="10,20" path="m2768,-1644l2777,-1644,2777,-1663,2768,-1663,2768,-1644xe" filled="true" fillcolor="#000000" stroked="false">
                <v:path arrowok="t"/>
                <v:fill type="solid"/>
              </v:shape>
            </v:group>
            <v:group style="position:absolute;left:2768;top:-1644;width:10;height:20" coordorigin="2768,-1644" coordsize="10,20">
              <v:shape style="position:absolute;left:2768;top:-1644;width:10;height:20" coordorigin="2768,-1644" coordsize="10,20" path="m2768,-1624l2777,-1624,2777,-1644,2768,-1644,2768,-1624xe" filled="true" fillcolor="#000000" stroked="false">
                <v:path arrowok="t"/>
                <v:fill type="solid"/>
              </v:shape>
            </v:group>
            <v:group style="position:absolute;left:2768;top:-1624;width:10;height:20" coordorigin="2768,-1624" coordsize="10,20">
              <v:shape style="position:absolute;left:2768;top:-1624;width:10;height:20" coordorigin="2768,-1624" coordsize="10,20" path="m2768,-1605l2777,-1605,2777,-1624,2768,-1624,2768,-1605xe" filled="true" fillcolor="#000000" stroked="false">
                <v:path arrowok="t"/>
                <v:fill type="solid"/>
              </v:shape>
            </v:group>
            <v:group style="position:absolute;left:2768;top:-1605;width:10;height:20" coordorigin="2768,-1605" coordsize="10,20">
              <v:shape style="position:absolute;left:2768;top:-1605;width:10;height:20" coordorigin="2768,-1605" coordsize="10,20" path="m2768,-1586l2777,-1586,2777,-1605,2768,-1605,2768,-1586xe" filled="true" fillcolor="#000000" stroked="false">
                <v:path arrowok="t"/>
                <v:fill type="solid"/>
              </v:shape>
            </v:group>
            <v:group style="position:absolute;left:2768;top:-1586;width:10;height:20" coordorigin="2768,-1586" coordsize="10,20">
              <v:shape style="position:absolute;left:2768;top:-1586;width:10;height:20" coordorigin="2768,-1586" coordsize="10,20" path="m2768,-1567l2777,-1567,2777,-1586,2768,-1586,2768,-1567xe" filled="true" fillcolor="#000000" stroked="false">
                <v:path arrowok="t"/>
                <v:fill type="solid"/>
              </v:shape>
            </v:group>
            <v:group style="position:absolute;left:2768;top:-1567;width:10;height:20" coordorigin="2768,-1567" coordsize="10,20">
              <v:shape style="position:absolute;left:2768;top:-1567;width:10;height:20" coordorigin="2768,-1567" coordsize="10,20" path="m2768,-1548l2777,-1548,2777,-1567,2768,-1567,2768,-1548xe" filled="true" fillcolor="#000000" stroked="false">
                <v:path arrowok="t"/>
                <v:fill type="solid"/>
              </v:shape>
            </v:group>
            <v:group style="position:absolute;left:2768;top:-1548;width:10;height:20" coordorigin="2768,-1548" coordsize="10,20">
              <v:shape style="position:absolute;left:2768;top:-1548;width:10;height:20" coordorigin="2768,-1548" coordsize="10,20" path="m2768,-1528l2777,-1528,2777,-1548,2768,-1548,2768,-1528xe" filled="true" fillcolor="#000000" stroked="false">
                <v:path arrowok="t"/>
                <v:fill type="solid"/>
              </v:shape>
            </v:group>
            <v:group style="position:absolute;left:2768;top:-1528;width:10;height:20" coordorigin="2768,-1528" coordsize="10,20">
              <v:shape style="position:absolute;left:2768;top:-1528;width:10;height:20" coordorigin="2768,-1528" coordsize="10,20" path="m2768,-1509l2777,-1509,2777,-1528,2768,-1528,2768,-1509xe" filled="true" fillcolor="#000000" stroked="false">
                <v:path arrowok="t"/>
                <v:fill type="solid"/>
              </v:shape>
            </v:group>
            <v:group style="position:absolute;left:6371;top:-1816;width:10;height:20" coordorigin="6371,-1816" coordsize="10,20">
              <v:shape style="position:absolute;left:6371;top:-1816;width:10;height:20" coordorigin="6371,-1816" coordsize="10,20" path="m6371,-1797l6381,-1797,6381,-1816,6371,-1816,6371,-1797xe" filled="true" fillcolor="#000000" stroked="false">
                <v:path arrowok="t"/>
                <v:fill type="solid"/>
              </v:shape>
            </v:group>
            <v:group style="position:absolute;left:6371;top:-1797;width:10;height:20" coordorigin="6371,-1797" coordsize="10,20">
              <v:shape style="position:absolute;left:6371;top:-1797;width:10;height:20" coordorigin="6371,-1797" coordsize="10,20" path="m6371,-1778l6381,-1778,6381,-1797,6371,-1797,6371,-1778xe" filled="true" fillcolor="#000000" stroked="false">
                <v:path arrowok="t"/>
                <v:fill type="solid"/>
              </v:shape>
            </v:group>
            <v:group style="position:absolute;left:6371;top:-1778;width:10;height:20" coordorigin="6371,-1778" coordsize="10,20">
              <v:shape style="position:absolute;left:6371;top:-1778;width:10;height:20" coordorigin="6371,-1778" coordsize="10,20" path="m6371,-1759l6381,-1759,6381,-1778,6371,-1778,6371,-1759xe" filled="true" fillcolor="#000000" stroked="false">
                <v:path arrowok="t"/>
                <v:fill type="solid"/>
              </v:shape>
            </v:group>
            <v:group style="position:absolute;left:6371;top:-1759;width:10;height:20" coordorigin="6371,-1759" coordsize="10,20">
              <v:shape style="position:absolute;left:6371;top:-1759;width:10;height:20" coordorigin="6371,-1759" coordsize="10,20" path="m6371,-1740l6381,-1740,6381,-1759,6371,-1759,6371,-1740xe" filled="true" fillcolor="#000000" stroked="false">
                <v:path arrowok="t"/>
                <v:fill type="solid"/>
              </v:shape>
            </v:group>
            <v:group style="position:absolute;left:6371;top:-1740;width:10;height:20" coordorigin="6371,-1740" coordsize="10,20">
              <v:shape style="position:absolute;left:6371;top:-1740;width:10;height:20" coordorigin="6371,-1740" coordsize="10,20" path="m6371,-1720l6381,-1720,6381,-1740,6371,-1740,6371,-1720xe" filled="true" fillcolor="#000000" stroked="false">
                <v:path arrowok="t"/>
                <v:fill type="solid"/>
              </v:shape>
            </v:group>
            <v:group style="position:absolute;left:6371;top:-1720;width:10;height:20" coordorigin="6371,-1720" coordsize="10,20">
              <v:shape style="position:absolute;left:6371;top:-1720;width:10;height:20" coordorigin="6371,-1720" coordsize="10,20" path="m6371,-1701l6381,-1701,6381,-1720,6371,-1720,6371,-1701xe" filled="true" fillcolor="#000000" stroked="false">
                <v:path arrowok="t"/>
                <v:fill type="solid"/>
              </v:shape>
            </v:group>
            <v:group style="position:absolute;left:6371;top:-1701;width:10;height:20" coordorigin="6371,-1701" coordsize="10,20">
              <v:shape style="position:absolute;left:6371;top:-1701;width:10;height:20" coordorigin="6371,-1701" coordsize="10,20" path="m6371,-1682l6381,-1682,6381,-1701,6371,-1701,6371,-1682xe" filled="true" fillcolor="#000000" stroked="false">
                <v:path arrowok="t"/>
                <v:fill type="solid"/>
              </v:shape>
            </v:group>
            <v:group style="position:absolute;left:6371;top:-1682;width:10;height:20" coordorigin="6371,-1682" coordsize="10,20">
              <v:shape style="position:absolute;left:6371;top:-1682;width:10;height:20" coordorigin="6371,-1682" coordsize="10,20" path="m6371,-1663l6381,-1663,6381,-1682,6371,-1682,6371,-1663xe" filled="true" fillcolor="#000000" stroked="false">
                <v:path arrowok="t"/>
                <v:fill type="solid"/>
              </v:shape>
            </v:group>
            <v:group style="position:absolute;left:6371;top:-1663;width:10;height:20" coordorigin="6371,-1663" coordsize="10,20">
              <v:shape style="position:absolute;left:6371;top:-1663;width:10;height:20" coordorigin="6371,-1663" coordsize="10,20" path="m6371,-1644l6381,-1644,6381,-1663,6371,-1663,6371,-1644xe" filled="true" fillcolor="#000000" stroked="false">
                <v:path arrowok="t"/>
                <v:fill type="solid"/>
              </v:shape>
            </v:group>
            <v:group style="position:absolute;left:6371;top:-1644;width:10;height:20" coordorigin="6371,-1644" coordsize="10,20">
              <v:shape style="position:absolute;left:6371;top:-1644;width:10;height:20" coordorigin="6371,-1644" coordsize="10,20" path="m6371,-1624l6381,-1624,6381,-1644,6371,-1644,6371,-1624xe" filled="true" fillcolor="#000000" stroked="false">
                <v:path arrowok="t"/>
                <v:fill type="solid"/>
              </v:shape>
            </v:group>
            <v:group style="position:absolute;left:6371;top:-1624;width:10;height:20" coordorigin="6371,-1624" coordsize="10,20">
              <v:shape style="position:absolute;left:6371;top:-1624;width:10;height:20" coordorigin="6371,-1624" coordsize="10,20" path="m6371,-1605l6381,-1605,6381,-1624,6371,-1624,6371,-1605xe" filled="true" fillcolor="#000000" stroked="false">
                <v:path arrowok="t"/>
                <v:fill type="solid"/>
              </v:shape>
            </v:group>
            <v:group style="position:absolute;left:6371;top:-1605;width:10;height:20" coordorigin="6371,-1605" coordsize="10,20">
              <v:shape style="position:absolute;left:6371;top:-1605;width:10;height:20" coordorigin="6371,-1605" coordsize="10,20" path="m6371,-1586l6381,-1586,6381,-1605,6371,-1605,6371,-1586xe" filled="true" fillcolor="#000000" stroked="false">
                <v:path arrowok="t"/>
                <v:fill type="solid"/>
              </v:shape>
            </v:group>
            <v:group style="position:absolute;left:6371;top:-1586;width:10;height:20" coordorigin="6371,-1586" coordsize="10,20">
              <v:shape style="position:absolute;left:6371;top:-1586;width:10;height:20" coordorigin="6371,-1586" coordsize="10,20" path="m6371,-1567l6381,-1567,6381,-1586,6371,-1586,6371,-1567xe" filled="true" fillcolor="#000000" stroked="false">
                <v:path arrowok="t"/>
                <v:fill type="solid"/>
              </v:shape>
            </v:group>
            <v:group style="position:absolute;left:6371;top:-1567;width:10;height:20" coordorigin="6371,-1567" coordsize="10,20">
              <v:shape style="position:absolute;left:6371;top:-1567;width:10;height:20" coordorigin="6371,-1567" coordsize="10,20" path="m6371,-1548l6381,-1548,6381,-1567,6371,-1567,6371,-1548xe" filled="true" fillcolor="#000000" stroked="false">
                <v:path arrowok="t"/>
                <v:fill type="solid"/>
              </v:shape>
            </v:group>
            <v:group style="position:absolute;left:6371;top:-1548;width:10;height:20" coordorigin="6371,-1548" coordsize="10,20">
              <v:shape style="position:absolute;left:6371;top:-1548;width:10;height:20" coordorigin="6371,-1548" coordsize="10,20" path="m6371,-1528l6381,-1528,6381,-1548,6371,-1548,6371,-1528xe" filled="true" fillcolor="#000000" stroked="false">
                <v:path arrowok="t"/>
                <v:fill type="solid"/>
              </v:shape>
            </v:group>
            <v:group style="position:absolute;left:6371;top:-1528;width:10;height:20" coordorigin="6371,-1528" coordsize="10,20">
              <v:shape style="position:absolute;left:6371;top:-1528;width:10;height:20" coordorigin="6371,-1528" coordsize="10,20" path="m6371,-1509l6381,-1509,6381,-1528,6371,-1528,6371,-1509xe" filled="true" fillcolor="#000000" stroked="false">
                <v:path arrowok="t"/>
                <v:fill type="solid"/>
              </v:shape>
            </v:group>
            <v:group style="position:absolute;left:6371;top:-1509;width:10;height:20" coordorigin="6371,-1509" coordsize="10,20">
              <v:shape style="position:absolute;left:6371;top:-1509;width:10;height:20" coordorigin="6371,-1509" coordsize="10,20" path="m6371,-1490l6381,-1490,6381,-1509,6371,-1509,6371,-1490xe" filled="true" fillcolor="#000000" stroked="false">
                <v:path arrowok="t"/>
                <v:fill type="solid"/>
              </v:shape>
            </v:group>
            <v:group style="position:absolute;left:6371;top:-1490;width:10;height:20" coordorigin="6371,-1490" coordsize="10,20">
              <v:shape style="position:absolute;left:6371;top:-1490;width:10;height:20" coordorigin="6371,-1490" coordsize="10,20" path="m6371,-1471l6381,-1471,6381,-1490,6371,-1490,6371,-1471xe" filled="true" fillcolor="#000000" stroked="false">
                <v:path arrowok="t"/>
                <v:fill type="solid"/>
              </v:shape>
            </v:group>
            <v:group style="position:absolute;left:6371;top:-1471;width:10;height:20" coordorigin="6371,-1471" coordsize="10,20">
              <v:shape style="position:absolute;left:6371;top:-1471;width:10;height:20" coordorigin="6371,-1471" coordsize="10,20" path="m6371,-1452l6381,-1452,6381,-1471,6371,-1471,6371,-1452xe" filled="true" fillcolor="#000000" stroked="false">
                <v:path arrowok="t"/>
                <v:fill type="solid"/>
              </v:shape>
            </v:group>
            <v:group style="position:absolute;left:6371;top:-1452;width:10;height:20" coordorigin="6371,-1452" coordsize="10,20">
              <v:shape style="position:absolute;left:6371;top:-1452;width:10;height:20" coordorigin="6371,-1452" coordsize="10,20" path="m6371,-1432l6381,-1432,6381,-1452,6371,-1452,6371,-1432xe" filled="true" fillcolor="#000000" stroked="false">
                <v:path arrowok="t"/>
                <v:fill type="solid"/>
              </v:shape>
            </v:group>
            <v:group style="position:absolute;left:6371;top:-1432;width:10;height:20" coordorigin="6371,-1432" coordsize="10,20">
              <v:shape style="position:absolute;left:6371;top:-1432;width:10;height:20" coordorigin="6371,-1432" coordsize="10,20" path="m6371,-1413l6381,-1413,6381,-1432,6371,-1432,6371,-1413xe" filled="true" fillcolor="#000000" stroked="false">
                <v:path arrowok="t"/>
                <v:fill type="solid"/>
              </v:shape>
            </v:group>
            <v:group style="position:absolute;left:10826;top:-1816;width:10;height:20" coordorigin="10826,-1816" coordsize="10,20">
              <v:shape style="position:absolute;left:10826;top:-1816;width:10;height:20" coordorigin="10826,-1816" coordsize="10,20" path="m10826,-1797l10836,-1797,10836,-1816,10826,-1816,10826,-1797xe" filled="true" fillcolor="#000000" stroked="false">
                <v:path arrowok="t"/>
                <v:fill type="solid"/>
              </v:shape>
            </v:group>
            <v:group style="position:absolute;left:10826;top:-1797;width:10;height:20" coordorigin="10826,-1797" coordsize="10,20">
              <v:shape style="position:absolute;left:10826;top:-1797;width:10;height:20" coordorigin="10826,-1797" coordsize="10,20" path="m10826,-1778l10836,-1778,10836,-1797,10826,-1797,10826,-1778xe" filled="true" fillcolor="#000000" stroked="false">
                <v:path arrowok="t"/>
                <v:fill type="solid"/>
              </v:shape>
            </v:group>
            <v:group style="position:absolute;left:10826;top:-1778;width:10;height:20" coordorigin="10826,-1778" coordsize="10,20">
              <v:shape style="position:absolute;left:10826;top:-1778;width:10;height:20" coordorigin="10826,-1778" coordsize="10,20" path="m10826,-1759l10836,-1759,10836,-1778,10826,-1778,10826,-1759xe" filled="true" fillcolor="#000000" stroked="false">
                <v:path arrowok="t"/>
                <v:fill type="solid"/>
              </v:shape>
            </v:group>
            <v:group style="position:absolute;left:10826;top:-1759;width:10;height:20" coordorigin="10826,-1759" coordsize="10,20">
              <v:shape style="position:absolute;left:10826;top:-1759;width:10;height:20" coordorigin="10826,-1759" coordsize="10,20" path="m10826,-1740l10836,-1740,10836,-1759,10826,-1759,10826,-1740xe" filled="true" fillcolor="#000000" stroked="false">
                <v:path arrowok="t"/>
                <v:fill type="solid"/>
              </v:shape>
            </v:group>
            <v:group style="position:absolute;left:10826;top:-1740;width:10;height:20" coordorigin="10826,-1740" coordsize="10,20">
              <v:shape style="position:absolute;left:10826;top:-1740;width:10;height:20" coordorigin="10826,-1740" coordsize="10,20" path="m10826,-1720l10836,-1720,10836,-1740,10826,-1740,10826,-1720xe" filled="true" fillcolor="#000000" stroked="false">
                <v:path arrowok="t"/>
                <v:fill type="solid"/>
              </v:shape>
            </v:group>
            <v:group style="position:absolute;left:10826;top:-1720;width:10;height:20" coordorigin="10826,-1720" coordsize="10,20">
              <v:shape style="position:absolute;left:10826;top:-1720;width:10;height:20" coordorigin="10826,-1720" coordsize="10,20" path="m10826,-1701l10836,-1701,10836,-1720,10826,-1720,10826,-1701xe" filled="true" fillcolor="#000000" stroked="false">
                <v:path arrowok="t"/>
                <v:fill type="solid"/>
              </v:shape>
            </v:group>
            <v:group style="position:absolute;left:10826;top:-1701;width:10;height:20" coordorigin="10826,-1701" coordsize="10,20">
              <v:shape style="position:absolute;left:10826;top:-1701;width:10;height:20" coordorigin="10826,-1701" coordsize="10,20" path="m10826,-1682l10836,-1682,10836,-1701,10826,-1701,10826,-1682xe" filled="true" fillcolor="#000000" stroked="false">
                <v:path arrowok="t"/>
                <v:fill type="solid"/>
              </v:shape>
            </v:group>
            <v:group style="position:absolute;left:10826;top:-1682;width:10;height:20" coordorigin="10826,-1682" coordsize="10,20">
              <v:shape style="position:absolute;left:10826;top:-1682;width:10;height:20" coordorigin="10826,-1682" coordsize="10,20" path="m10826,-1663l10836,-1663,10836,-1682,10826,-1682,10826,-1663xe" filled="true" fillcolor="#000000" stroked="false">
                <v:path arrowok="t"/>
                <v:fill type="solid"/>
              </v:shape>
            </v:group>
            <v:group style="position:absolute;left:10826;top:-1663;width:10;height:20" coordorigin="10826,-1663" coordsize="10,20">
              <v:shape style="position:absolute;left:10826;top:-1663;width:10;height:20" coordorigin="10826,-1663" coordsize="10,20" path="m10826,-1644l10836,-1644,10836,-1663,10826,-1663,10826,-1644xe" filled="true" fillcolor="#000000" stroked="false">
                <v:path arrowok="t"/>
                <v:fill type="solid"/>
              </v:shape>
            </v:group>
            <v:group style="position:absolute;left:10826;top:-1644;width:10;height:20" coordorigin="10826,-1644" coordsize="10,20">
              <v:shape style="position:absolute;left:10826;top:-1644;width:10;height:20" coordorigin="10826,-1644" coordsize="10,20" path="m10826,-1624l10836,-1624,10836,-1644,10826,-1644,10826,-1624xe" filled="true" fillcolor="#000000" stroked="false">
                <v:path arrowok="t"/>
                <v:fill type="solid"/>
              </v:shape>
            </v:group>
            <v:group style="position:absolute;left:10826;top:-1624;width:10;height:20" coordorigin="10826,-1624" coordsize="10,20">
              <v:shape style="position:absolute;left:10826;top:-1624;width:10;height:20" coordorigin="10826,-1624" coordsize="10,20" path="m10826,-1605l10836,-1605,10836,-1624,10826,-1624,10826,-1605xe" filled="true" fillcolor="#000000" stroked="false">
                <v:path arrowok="t"/>
                <v:fill type="solid"/>
              </v:shape>
            </v:group>
            <v:group style="position:absolute;left:10826;top:-1605;width:10;height:20" coordorigin="10826,-1605" coordsize="10,20">
              <v:shape style="position:absolute;left:10826;top:-1605;width:10;height:20" coordorigin="10826,-1605" coordsize="10,20" path="m10826,-1586l10836,-1586,10836,-1605,10826,-1605,10826,-1586xe" filled="true" fillcolor="#000000" stroked="false">
                <v:path arrowok="t"/>
                <v:fill type="solid"/>
              </v:shape>
            </v:group>
            <v:group style="position:absolute;left:10826;top:-1586;width:10;height:20" coordorigin="10826,-1586" coordsize="10,20">
              <v:shape style="position:absolute;left:10826;top:-1586;width:10;height:20" coordorigin="10826,-1586" coordsize="10,20" path="m10826,-1567l10836,-1567,10836,-1586,10826,-1586,10826,-1567xe" filled="true" fillcolor="#000000" stroked="false">
                <v:path arrowok="t"/>
                <v:fill type="solid"/>
              </v:shape>
            </v:group>
            <v:group style="position:absolute;left:10826;top:-1567;width:10;height:20" coordorigin="10826,-1567" coordsize="10,20">
              <v:shape style="position:absolute;left:10826;top:-1567;width:10;height:20" coordorigin="10826,-1567" coordsize="10,20" path="m10826,-1548l10836,-1548,10836,-1567,10826,-1567,10826,-1548xe" filled="true" fillcolor="#000000" stroked="false">
                <v:path arrowok="t"/>
                <v:fill type="solid"/>
              </v:shape>
            </v:group>
            <v:group style="position:absolute;left:10826;top:-1548;width:10;height:20" coordorigin="10826,-1548" coordsize="10,20">
              <v:shape style="position:absolute;left:10826;top:-1548;width:10;height:20" coordorigin="10826,-1548" coordsize="10,20" path="m10826,-1528l10836,-1528,10836,-1548,10826,-1548,10826,-1528xe" filled="true" fillcolor="#000000" stroked="false">
                <v:path arrowok="t"/>
                <v:fill type="solid"/>
              </v:shape>
            </v:group>
            <v:group style="position:absolute;left:10826;top:-1528;width:10;height:20" coordorigin="10826,-1528" coordsize="10,20">
              <v:shape style="position:absolute;left:10826;top:-1528;width:10;height:20" coordorigin="10826,-1528" coordsize="10,20" path="m10826,-1509l10836,-1509,10836,-1528,10826,-1528,10826,-1509xe" filled="true" fillcolor="#000000" stroked="false">
                <v:path arrowok="t"/>
                <v:fill type="solid"/>
              </v:shape>
            </v:group>
            <v:group style="position:absolute;left:10826;top:-1509;width:10;height:20" coordorigin="10826,-1509" coordsize="10,20">
              <v:shape style="position:absolute;left:10826;top:-1509;width:10;height:20" coordorigin="10826,-1509" coordsize="10,20" path="m10826,-1490l10836,-1490,10836,-1509,10826,-1509,10826,-1490xe" filled="true" fillcolor="#000000" stroked="false">
                <v:path arrowok="t"/>
                <v:fill type="solid"/>
              </v:shape>
            </v:group>
            <v:group style="position:absolute;left:10826;top:-1490;width:10;height:20" coordorigin="10826,-1490" coordsize="10,20">
              <v:shape style="position:absolute;left:10826;top:-1490;width:10;height:20" coordorigin="10826,-1490" coordsize="10,20" path="m10826,-1471l10836,-1471,10836,-1490,10826,-1490,10826,-1471xe" filled="true" fillcolor="#000000" stroked="false">
                <v:path arrowok="t"/>
                <v:fill type="solid"/>
              </v:shape>
            </v:group>
            <v:group style="position:absolute;left:10826;top:-1471;width:10;height:20" coordorigin="10826,-1471" coordsize="10,20">
              <v:shape style="position:absolute;left:10826;top:-1471;width:10;height:20" coordorigin="10826,-1471" coordsize="10,20" path="m10826,-1452l10836,-1452,10836,-1471,10826,-1471,10826,-1452xe" filled="true" fillcolor="#000000" stroked="false">
                <v:path arrowok="t"/>
                <v:fill type="solid"/>
              </v:shape>
            </v:group>
            <v:group style="position:absolute;left:10826;top:-1452;width:10;height:20" coordorigin="10826,-1452" coordsize="10,20">
              <v:shape style="position:absolute;left:10826;top:-1452;width:10;height:20" coordorigin="10826,-1452" coordsize="10,20" path="m10826,-1432l10836,-1432,10836,-1452,10826,-1452,10826,-1432xe" filled="true" fillcolor="#000000" stroked="false">
                <v:path arrowok="t"/>
                <v:fill type="solid"/>
              </v:shape>
            </v:group>
            <v:group style="position:absolute;left:10826;top:-1432;width:10;height:20" coordorigin="10826,-1432" coordsize="10,20">
              <v:shape style="position:absolute;left:10826;top:-1432;width:10;height:20" coordorigin="10826,-1432" coordsize="10,20" path="m10826,-1413l10836,-1413,10836,-1432,10826,-1432,10826,-1413xe" filled="true" fillcolor="#000000" stroked="false">
                <v:path arrowok="t"/>
                <v:fill type="solid"/>
              </v:shape>
              <v:shape style="position:absolute;left:1013;top:-1509;width:1774;height:108" type="#_x0000_t75" stroked="false">
                <v:imagedata r:id="rId1143" o:title=""/>
              </v:shape>
              <v:shape style="position:absolute;left:2763;top:-1413;width:1901;height:12" type="#_x0000_t75" stroked="false">
                <v:imagedata r:id="rId1137" o:title=""/>
              </v:shape>
              <v:shape style="position:absolute;left:4650;top:-1413;width:1731;height:12" type="#_x0000_t75" stroked="false">
                <v:imagedata r:id="rId351" o:title=""/>
              </v:shape>
              <v:shape style="position:absolute;left:6366;top:-1413;width:2581;height:12" type="#_x0000_t75" stroked="false">
                <v:imagedata r:id="rId134" o:title=""/>
              </v:shape>
              <v:shape style="position:absolute;left:8932;top:-1413;width:1903;height:12" type="#_x0000_t75" stroked="false">
                <v:imagedata r:id="rId1137" o:title=""/>
              </v:shape>
            </v:group>
            <v:group style="position:absolute;left:10826;top:-1406;width:10;height:2" coordorigin="10826,-1406" coordsize="10,2">
              <v:shape style="position:absolute;left:10826;top:-1406;width:10;height:2" coordorigin="10826,-1406" coordsize="10,0" path="m10826,-1406l10836,-1406e" filled="false" stroked="true" strokeweight=".47998pt" strokecolor="#000000">
                <v:path arrowok="t"/>
              </v:shape>
            </v:group>
            <v:group style="position:absolute;left:1018;top:-1401;width:10;height:20" coordorigin="1018,-1401" coordsize="10,20">
              <v:shape style="position:absolute;left:1018;top:-1401;width:10;height:20" coordorigin="1018,-1401" coordsize="10,20" path="m1018,-1382l1027,-1382,1027,-1401,1018,-1401,1018,-1382xe" filled="true" fillcolor="#000000" stroked="false">
                <v:path arrowok="t"/>
                <v:fill type="solid"/>
              </v:shape>
            </v:group>
            <v:group style="position:absolute;left:1018;top:-1382;width:10;height:20" coordorigin="1018,-1382" coordsize="10,20">
              <v:shape style="position:absolute;left:1018;top:-1382;width:10;height:20" coordorigin="1018,-1382" coordsize="10,20" path="m1018,-1363l1027,-1363,1027,-1382,1018,-1382,1018,-1363xe" filled="true" fillcolor="#000000" stroked="false">
                <v:path arrowok="t"/>
                <v:fill type="solid"/>
              </v:shape>
            </v:group>
            <v:group style="position:absolute;left:1018;top:-1363;width:10;height:20" coordorigin="1018,-1363" coordsize="10,20">
              <v:shape style="position:absolute;left:1018;top:-1363;width:10;height:20" coordorigin="1018,-1363" coordsize="10,20" path="m1018,-1344l1027,-1344,1027,-1363,1018,-1363,1018,-1344xe" filled="true" fillcolor="#000000" stroked="false">
                <v:path arrowok="t"/>
                <v:fill type="solid"/>
              </v:shape>
            </v:group>
            <v:group style="position:absolute;left:1018;top:-1344;width:10;height:20" coordorigin="1018,-1344" coordsize="10,20">
              <v:shape style="position:absolute;left:1018;top:-1344;width:10;height:20" coordorigin="1018,-1344" coordsize="10,20" path="m1018,-1324l1027,-1324,1027,-1344,1018,-1344,1018,-1324xe" filled="true" fillcolor="#000000" stroked="false">
                <v:path arrowok="t"/>
                <v:fill type="solid"/>
              </v:shape>
            </v:group>
            <v:group style="position:absolute;left:1018;top:-1324;width:10;height:20" coordorigin="1018,-1324" coordsize="10,20">
              <v:shape style="position:absolute;left:1018;top:-1324;width:10;height:20" coordorigin="1018,-1324" coordsize="10,20" path="m1018,-1305l1027,-1305,1027,-1324,1018,-1324,1018,-1305xe" filled="true" fillcolor="#000000" stroked="false">
                <v:path arrowok="t"/>
                <v:fill type="solid"/>
              </v:shape>
            </v:group>
            <v:group style="position:absolute;left:1018;top:-1305;width:10;height:20" coordorigin="1018,-1305" coordsize="10,20">
              <v:shape style="position:absolute;left:1018;top:-1305;width:10;height:20" coordorigin="1018,-1305" coordsize="10,20" path="m1018,-1286l1027,-1286,1027,-1305,1018,-1305,1018,-1286xe" filled="true" fillcolor="#000000" stroked="false">
                <v:path arrowok="t"/>
                <v:fill type="solid"/>
              </v:shape>
            </v:group>
            <v:group style="position:absolute;left:1018;top:-1286;width:10;height:20" coordorigin="1018,-1286" coordsize="10,20">
              <v:shape style="position:absolute;left:1018;top:-1286;width:10;height:20" coordorigin="1018,-1286" coordsize="10,20" path="m1018,-1267l1027,-1267,1027,-1286,1018,-1286,1018,-1267xe" filled="true" fillcolor="#000000" stroked="false">
                <v:path arrowok="t"/>
                <v:fill type="solid"/>
              </v:shape>
            </v:group>
            <v:group style="position:absolute;left:1018;top:-1267;width:10;height:20" coordorigin="1018,-1267" coordsize="10,20">
              <v:shape style="position:absolute;left:1018;top:-1267;width:10;height:20" coordorigin="1018,-1267" coordsize="10,20" path="m1018,-1248l1027,-1248,1027,-1267,1018,-1267,1018,-1248xe" filled="true" fillcolor="#000000" stroked="false">
                <v:path arrowok="t"/>
                <v:fill type="solid"/>
              </v:shape>
            </v:group>
            <v:group style="position:absolute;left:1018;top:-1248;width:10;height:20" coordorigin="1018,-1248" coordsize="10,20">
              <v:shape style="position:absolute;left:1018;top:-1248;width:10;height:20" coordorigin="1018,-1248" coordsize="10,20" path="m1018,-1228l1027,-1228,1027,-1248,1018,-1248,1018,-1228xe" filled="true" fillcolor="#000000" stroked="false">
                <v:path arrowok="t"/>
                <v:fill type="solid"/>
              </v:shape>
            </v:group>
            <v:group style="position:absolute;left:1018;top:-1228;width:10;height:20" coordorigin="1018,-1228" coordsize="10,20">
              <v:shape style="position:absolute;left:1018;top:-1228;width:10;height:20" coordorigin="1018,-1228" coordsize="10,20" path="m1018,-1209l1027,-1209,1027,-1228,1018,-1228,1018,-1209xe" filled="true" fillcolor="#000000" stroked="false">
                <v:path arrowok="t"/>
                <v:fill type="solid"/>
              </v:shape>
            </v:group>
            <v:group style="position:absolute;left:1018;top:-1209;width:10;height:20" coordorigin="1018,-1209" coordsize="10,20">
              <v:shape style="position:absolute;left:1018;top:-1209;width:10;height:20" coordorigin="1018,-1209" coordsize="10,20" path="m1018,-1190l1027,-1190,1027,-1209,1018,-1209,1018,-1190xe" filled="true" fillcolor="#000000" stroked="false">
                <v:path arrowok="t"/>
                <v:fill type="solid"/>
              </v:shape>
            </v:group>
            <v:group style="position:absolute;left:1018;top:-1190;width:10;height:20" coordorigin="1018,-1190" coordsize="10,20">
              <v:shape style="position:absolute;left:1018;top:-1190;width:10;height:20" coordorigin="1018,-1190" coordsize="10,20" path="m1018,-1171l1027,-1171,1027,-1190,1018,-1190,1018,-1171xe" filled="true" fillcolor="#000000" stroked="false">
                <v:path arrowok="t"/>
                <v:fill type="solid"/>
              </v:shape>
            </v:group>
            <v:group style="position:absolute;left:1018;top:-1171;width:10;height:20" coordorigin="1018,-1171" coordsize="10,20">
              <v:shape style="position:absolute;left:1018;top:-1171;width:10;height:20" coordorigin="1018,-1171" coordsize="10,20" path="m1018,-1152l1027,-1152,1027,-1171,1018,-1171,1018,-1152xe" filled="true" fillcolor="#000000" stroked="false">
                <v:path arrowok="t"/>
                <v:fill type="solid"/>
              </v:shape>
            </v:group>
            <v:group style="position:absolute;left:1018;top:-1152;width:10;height:20" coordorigin="1018,-1152" coordsize="10,20">
              <v:shape style="position:absolute;left:1018;top:-1152;width:10;height:20" coordorigin="1018,-1152" coordsize="10,20" path="m1018,-1132l1027,-1132,1027,-1152,1018,-1152,1018,-1132xe" filled="true" fillcolor="#000000" stroked="false">
                <v:path arrowok="t"/>
                <v:fill type="solid"/>
              </v:shape>
            </v:group>
            <v:group style="position:absolute;left:1018;top:-1132;width:10;height:20" coordorigin="1018,-1132" coordsize="10,20">
              <v:shape style="position:absolute;left:1018;top:-1132;width:10;height:20" coordorigin="1018,-1132" coordsize="10,20" path="m1018,-1113l1027,-1113,1027,-1132,1018,-1132,1018,-1113xe" filled="true" fillcolor="#000000" stroked="false">
                <v:path arrowok="t"/>
                <v:fill type="solid"/>
              </v:shape>
            </v:group>
            <v:group style="position:absolute;left:1018;top:-1113;width:10;height:20" coordorigin="1018,-1113" coordsize="10,20">
              <v:shape style="position:absolute;left:1018;top:-1113;width:10;height:20" coordorigin="1018,-1113" coordsize="10,20" path="m1018,-1094l1027,-1094,1027,-1113,1018,-1113,1018,-1094xe" filled="true" fillcolor="#000000" stroked="false">
                <v:path arrowok="t"/>
                <v:fill type="solid"/>
              </v:shape>
            </v:group>
            <v:group style="position:absolute;left:1018;top:-1094;width:10;height:20" coordorigin="1018,-1094" coordsize="10,20">
              <v:shape style="position:absolute;left:1018;top:-1094;width:10;height:20" coordorigin="1018,-1094" coordsize="10,20" path="m1018,-1075l1027,-1075,1027,-1094,1018,-1094,1018,-1075xe" filled="true" fillcolor="#000000" stroked="false">
                <v:path arrowok="t"/>
                <v:fill type="solid"/>
              </v:shape>
            </v:group>
            <v:group style="position:absolute;left:1018;top:-1075;width:10;height:20" coordorigin="1018,-1075" coordsize="10,20">
              <v:shape style="position:absolute;left:1018;top:-1075;width:10;height:20" coordorigin="1018,-1075" coordsize="10,20" path="m1018,-1056l1027,-1056,1027,-1075,1018,-1075,1018,-1056xe" filled="true" fillcolor="#000000" stroked="false">
                <v:path arrowok="t"/>
                <v:fill type="solid"/>
              </v:shape>
            </v:group>
            <v:group style="position:absolute;left:1018;top:-1056;width:10;height:20" coordorigin="1018,-1056" coordsize="10,20">
              <v:shape style="position:absolute;left:1018;top:-1056;width:10;height:20" coordorigin="1018,-1056" coordsize="10,20" path="m1018,-1036l1027,-1036,1027,-1056,1018,-1056,1018,-1036xe" filled="true" fillcolor="#000000" stroked="false">
                <v:path arrowok="t"/>
                <v:fill type="solid"/>
              </v:shape>
            </v:group>
            <v:group style="position:absolute;left:1018;top:-1036;width:10;height:20" coordorigin="1018,-1036" coordsize="10,20">
              <v:shape style="position:absolute;left:1018;top:-1036;width:10;height:20" coordorigin="1018,-1036" coordsize="10,20" path="m1018,-1017l1027,-1017,1027,-1036,1018,-1036,1018,-1017xe" filled="true" fillcolor="#000000" stroked="false">
                <v:path arrowok="t"/>
                <v:fill type="solid"/>
              </v:shape>
            </v:group>
            <v:group style="position:absolute;left:1018;top:-1017;width:10;height:20" coordorigin="1018,-1017" coordsize="10,20">
              <v:shape style="position:absolute;left:1018;top:-1017;width:10;height:20" coordorigin="1018,-1017" coordsize="10,20" path="m1018,-998l1027,-998,1027,-1017,1018,-1017,1018,-998xe" filled="true" fillcolor="#000000" stroked="false">
                <v:path arrowok="t"/>
                <v:fill type="solid"/>
              </v:shape>
            </v:group>
            <v:group style="position:absolute;left:2768;top:-1401;width:10;height:20" coordorigin="2768,-1401" coordsize="10,20">
              <v:shape style="position:absolute;left:2768;top:-1401;width:10;height:20" coordorigin="2768,-1401" coordsize="10,20" path="m2768,-1382l2777,-1382,2777,-1401,2768,-1401,2768,-1382xe" filled="true" fillcolor="#000000" stroked="false">
                <v:path arrowok="t"/>
                <v:fill type="solid"/>
              </v:shape>
            </v:group>
            <v:group style="position:absolute;left:2768;top:-1382;width:10;height:20" coordorigin="2768,-1382" coordsize="10,20">
              <v:shape style="position:absolute;left:2768;top:-1382;width:10;height:20" coordorigin="2768,-1382" coordsize="10,20" path="m2768,-1363l2777,-1363,2777,-1382,2768,-1382,2768,-1363xe" filled="true" fillcolor="#000000" stroked="false">
                <v:path arrowok="t"/>
                <v:fill type="solid"/>
              </v:shape>
            </v:group>
            <v:group style="position:absolute;left:2768;top:-1363;width:10;height:20" coordorigin="2768,-1363" coordsize="10,20">
              <v:shape style="position:absolute;left:2768;top:-1363;width:10;height:20" coordorigin="2768,-1363" coordsize="10,20" path="m2768,-1344l2777,-1344,2777,-1363,2768,-1363,2768,-1344xe" filled="true" fillcolor="#000000" stroked="false">
                <v:path arrowok="t"/>
                <v:fill type="solid"/>
              </v:shape>
            </v:group>
            <v:group style="position:absolute;left:2768;top:-1344;width:10;height:20" coordorigin="2768,-1344" coordsize="10,20">
              <v:shape style="position:absolute;left:2768;top:-1344;width:10;height:20" coordorigin="2768,-1344" coordsize="10,20" path="m2768,-1324l2777,-1324,2777,-1344,2768,-1344,2768,-1324xe" filled="true" fillcolor="#000000" stroked="false">
                <v:path arrowok="t"/>
                <v:fill type="solid"/>
              </v:shape>
            </v:group>
            <v:group style="position:absolute;left:2768;top:-1324;width:10;height:20" coordorigin="2768,-1324" coordsize="10,20">
              <v:shape style="position:absolute;left:2768;top:-1324;width:10;height:20" coordorigin="2768,-1324" coordsize="10,20" path="m2768,-1305l2777,-1305,2777,-1324,2768,-1324,2768,-1305xe" filled="true" fillcolor="#000000" stroked="false">
                <v:path arrowok="t"/>
                <v:fill type="solid"/>
              </v:shape>
            </v:group>
            <v:group style="position:absolute;left:2768;top:-1305;width:10;height:20" coordorigin="2768,-1305" coordsize="10,20">
              <v:shape style="position:absolute;left:2768;top:-1305;width:10;height:20" coordorigin="2768,-1305" coordsize="10,20" path="m2768,-1286l2777,-1286,2777,-1305,2768,-1305,2768,-1286xe" filled="true" fillcolor="#000000" stroked="false">
                <v:path arrowok="t"/>
                <v:fill type="solid"/>
              </v:shape>
            </v:group>
            <v:group style="position:absolute;left:2768;top:-1286;width:10;height:20" coordorigin="2768,-1286" coordsize="10,20">
              <v:shape style="position:absolute;left:2768;top:-1286;width:10;height:20" coordorigin="2768,-1286" coordsize="10,20" path="m2768,-1267l2777,-1267,2777,-1286,2768,-1286,2768,-1267xe" filled="true" fillcolor="#000000" stroked="false">
                <v:path arrowok="t"/>
                <v:fill type="solid"/>
              </v:shape>
            </v:group>
            <v:group style="position:absolute;left:2768;top:-1267;width:10;height:20" coordorigin="2768,-1267" coordsize="10,20">
              <v:shape style="position:absolute;left:2768;top:-1267;width:10;height:20" coordorigin="2768,-1267" coordsize="10,20" path="m2768,-1248l2777,-1248,2777,-1267,2768,-1267,2768,-1248xe" filled="true" fillcolor="#000000" stroked="false">
                <v:path arrowok="t"/>
                <v:fill type="solid"/>
              </v:shape>
            </v:group>
            <v:group style="position:absolute;left:2768;top:-1248;width:10;height:20" coordorigin="2768,-1248" coordsize="10,20">
              <v:shape style="position:absolute;left:2768;top:-1248;width:10;height:20" coordorigin="2768,-1248" coordsize="10,20" path="m2768,-1228l2777,-1228,2777,-1248,2768,-1248,2768,-1228xe" filled="true" fillcolor="#000000" stroked="false">
                <v:path arrowok="t"/>
                <v:fill type="solid"/>
              </v:shape>
            </v:group>
            <v:group style="position:absolute;left:2768;top:-1228;width:10;height:20" coordorigin="2768,-1228" coordsize="10,20">
              <v:shape style="position:absolute;left:2768;top:-1228;width:10;height:20" coordorigin="2768,-1228" coordsize="10,20" path="m2768,-1209l2777,-1209,2777,-1228,2768,-1228,2768,-1209xe" filled="true" fillcolor="#000000" stroked="false">
                <v:path arrowok="t"/>
                <v:fill type="solid"/>
              </v:shape>
            </v:group>
            <v:group style="position:absolute;left:2768;top:-1209;width:10;height:20" coordorigin="2768,-1209" coordsize="10,20">
              <v:shape style="position:absolute;left:2768;top:-1209;width:10;height:20" coordorigin="2768,-1209" coordsize="10,20" path="m2768,-1190l2777,-1190,2777,-1209,2768,-1209,2768,-1190xe" filled="true" fillcolor="#000000" stroked="false">
                <v:path arrowok="t"/>
                <v:fill type="solid"/>
              </v:shape>
            </v:group>
            <v:group style="position:absolute;left:2768;top:-1190;width:10;height:20" coordorigin="2768,-1190" coordsize="10,20">
              <v:shape style="position:absolute;left:2768;top:-1190;width:10;height:20" coordorigin="2768,-1190" coordsize="10,20" path="m2768,-1171l2777,-1171,2777,-1190,2768,-1190,2768,-1171xe" filled="true" fillcolor="#000000" stroked="false">
                <v:path arrowok="t"/>
                <v:fill type="solid"/>
              </v:shape>
            </v:group>
            <v:group style="position:absolute;left:2768;top:-1171;width:10;height:20" coordorigin="2768,-1171" coordsize="10,20">
              <v:shape style="position:absolute;left:2768;top:-1171;width:10;height:20" coordorigin="2768,-1171" coordsize="10,20" path="m2768,-1152l2777,-1152,2777,-1171,2768,-1171,2768,-1152xe" filled="true" fillcolor="#000000" stroked="false">
                <v:path arrowok="t"/>
                <v:fill type="solid"/>
              </v:shape>
            </v:group>
            <v:group style="position:absolute;left:2768;top:-1152;width:10;height:20" coordorigin="2768,-1152" coordsize="10,20">
              <v:shape style="position:absolute;left:2768;top:-1152;width:10;height:20" coordorigin="2768,-1152" coordsize="10,20" path="m2768,-1132l2777,-1132,2777,-1152,2768,-1152,2768,-1132xe" filled="true" fillcolor="#000000" stroked="false">
                <v:path arrowok="t"/>
                <v:fill type="solid"/>
              </v:shape>
            </v:group>
            <v:group style="position:absolute;left:2768;top:-1132;width:10;height:20" coordorigin="2768,-1132" coordsize="10,20">
              <v:shape style="position:absolute;left:2768;top:-1132;width:10;height:20" coordorigin="2768,-1132" coordsize="10,20" path="m2768,-1113l2777,-1113,2777,-1132,2768,-1132,2768,-1113xe" filled="true" fillcolor="#000000" stroked="false">
                <v:path arrowok="t"/>
                <v:fill type="solid"/>
              </v:shape>
            </v:group>
            <v:group style="position:absolute;left:2768;top:-1113;width:10;height:20" coordorigin="2768,-1113" coordsize="10,20">
              <v:shape style="position:absolute;left:2768;top:-1113;width:10;height:20" coordorigin="2768,-1113" coordsize="10,20" path="m2768,-1094l2777,-1094,2777,-1113,2768,-1113,2768,-1094xe" filled="true" fillcolor="#000000" stroked="false">
                <v:path arrowok="t"/>
                <v:fill type="solid"/>
              </v:shape>
            </v:group>
            <v:group style="position:absolute;left:6371;top:-1401;width:10;height:20" coordorigin="6371,-1401" coordsize="10,20">
              <v:shape style="position:absolute;left:6371;top:-1401;width:10;height:20" coordorigin="6371,-1401" coordsize="10,20" path="m6371,-1382l6381,-1382,6381,-1401,6371,-1401,6371,-1382xe" filled="true" fillcolor="#000000" stroked="false">
                <v:path arrowok="t"/>
                <v:fill type="solid"/>
              </v:shape>
            </v:group>
            <v:group style="position:absolute;left:6371;top:-1382;width:10;height:20" coordorigin="6371,-1382" coordsize="10,20">
              <v:shape style="position:absolute;left:6371;top:-1382;width:10;height:20" coordorigin="6371,-1382" coordsize="10,20" path="m6371,-1363l6381,-1363,6381,-1382,6371,-1382,6371,-1363xe" filled="true" fillcolor="#000000" stroked="false">
                <v:path arrowok="t"/>
                <v:fill type="solid"/>
              </v:shape>
            </v:group>
            <v:group style="position:absolute;left:6371;top:-1363;width:10;height:20" coordorigin="6371,-1363" coordsize="10,20">
              <v:shape style="position:absolute;left:6371;top:-1363;width:10;height:20" coordorigin="6371,-1363" coordsize="10,20" path="m6371,-1344l6381,-1344,6381,-1363,6371,-1363,6371,-1344xe" filled="true" fillcolor="#000000" stroked="false">
                <v:path arrowok="t"/>
                <v:fill type="solid"/>
              </v:shape>
            </v:group>
            <v:group style="position:absolute;left:6371;top:-1344;width:10;height:20" coordorigin="6371,-1344" coordsize="10,20">
              <v:shape style="position:absolute;left:6371;top:-1344;width:10;height:20" coordorigin="6371,-1344" coordsize="10,20" path="m6371,-1324l6381,-1324,6381,-1344,6371,-1344,6371,-1324xe" filled="true" fillcolor="#000000" stroked="false">
                <v:path arrowok="t"/>
                <v:fill type="solid"/>
              </v:shape>
            </v:group>
            <v:group style="position:absolute;left:6371;top:-1324;width:10;height:20" coordorigin="6371,-1324" coordsize="10,20">
              <v:shape style="position:absolute;left:6371;top:-1324;width:10;height:20" coordorigin="6371,-1324" coordsize="10,20" path="m6371,-1305l6381,-1305,6381,-1324,6371,-1324,6371,-1305xe" filled="true" fillcolor="#000000" stroked="false">
                <v:path arrowok="t"/>
                <v:fill type="solid"/>
              </v:shape>
            </v:group>
            <v:group style="position:absolute;left:6371;top:-1305;width:10;height:20" coordorigin="6371,-1305" coordsize="10,20">
              <v:shape style="position:absolute;left:6371;top:-1305;width:10;height:20" coordorigin="6371,-1305" coordsize="10,20" path="m6371,-1286l6381,-1286,6381,-1305,6371,-1305,6371,-1286xe" filled="true" fillcolor="#000000" stroked="false">
                <v:path arrowok="t"/>
                <v:fill type="solid"/>
              </v:shape>
            </v:group>
            <v:group style="position:absolute;left:6371;top:-1286;width:10;height:20" coordorigin="6371,-1286" coordsize="10,20">
              <v:shape style="position:absolute;left:6371;top:-1286;width:10;height:20" coordorigin="6371,-1286" coordsize="10,20" path="m6371,-1267l6381,-1267,6381,-1286,6371,-1286,6371,-1267xe" filled="true" fillcolor="#000000" stroked="false">
                <v:path arrowok="t"/>
                <v:fill type="solid"/>
              </v:shape>
            </v:group>
            <v:group style="position:absolute;left:6371;top:-1267;width:10;height:20" coordorigin="6371,-1267" coordsize="10,20">
              <v:shape style="position:absolute;left:6371;top:-1267;width:10;height:20" coordorigin="6371,-1267" coordsize="10,20" path="m6371,-1248l6381,-1248,6381,-1267,6371,-1267,6371,-1248xe" filled="true" fillcolor="#000000" stroked="false">
                <v:path arrowok="t"/>
                <v:fill type="solid"/>
              </v:shape>
            </v:group>
            <v:group style="position:absolute;left:6371;top:-1248;width:10;height:20" coordorigin="6371,-1248" coordsize="10,20">
              <v:shape style="position:absolute;left:6371;top:-1248;width:10;height:20" coordorigin="6371,-1248" coordsize="10,20" path="m6371,-1228l6381,-1228,6381,-1248,6371,-1248,6371,-1228xe" filled="true" fillcolor="#000000" stroked="false">
                <v:path arrowok="t"/>
                <v:fill type="solid"/>
              </v:shape>
            </v:group>
            <v:group style="position:absolute;left:6371;top:-1228;width:10;height:20" coordorigin="6371,-1228" coordsize="10,20">
              <v:shape style="position:absolute;left:6371;top:-1228;width:10;height:20" coordorigin="6371,-1228" coordsize="10,20" path="m6371,-1209l6381,-1209,6381,-1228,6371,-1228,6371,-1209xe" filled="true" fillcolor="#000000" stroked="false">
                <v:path arrowok="t"/>
                <v:fill type="solid"/>
              </v:shape>
            </v:group>
            <v:group style="position:absolute;left:6371;top:-1209;width:10;height:20" coordorigin="6371,-1209" coordsize="10,20">
              <v:shape style="position:absolute;left:6371;top:-1209;width:10;height:20" coordorigin="6371,-1209" coordsize="10,20" path="m6371,-1190l6381,-1190,6381,-1209,6371,-1209,6371,-1190xe" filled="true" fillcolor="#000000" stroked="false">
                <v:path arrowok="t"/>
                <v:fill type="solid"/>
              </v:shape>
            </v:group>
            <v:group style="position:absolute;left:6371;top:-1190;width:10;height:20" coordorigin="6371,-1190" coordsize="10,20">
              <v:shape style="position:absolute;left:6371;top:-1190;width:10;height:20" coordorigin="6371,-1190" coordsize="10,20" path="m6371,-1171l6381,-1171,6381,-1190,6371,-1190,6371,-1171xe" filled="true" fillcolor="#000000" stroked="false">
                <v:path arrowok="t"/>
                <v:fill type="solid"/>
              </v:shape>
            </v:group>
            <v:group style="position:absolute;left:6371;top:-1171;width:10;height:20" coordorigin="6371,-1171" coordsize="10,20">
              <v:shape style="position:absolute;left:6371;top:-1171;width:10;height:20" coordorigin="6371,-1171" coordsize="10,20" path="m6371,-1152l6381,-1152,6381,-1171,6371,-1171,6371,-1152xe" filled="true" fillcolor="#000000" stroked="false">
                <v:path arrowok="t"/>
                <v:fill type="solid"/>
              </v:shape>
            </v:group>
            <v:group style="position:absolute;left:6371;top:-1152;width:10;height:20" coordorigin="6371,-1152" coordsize="10,20">
              <v:shape style="position:absolute;left:6371;top:-1152;width:10;height:20" coordorigin="6371,-1152" coordsize="10,20" path="m6371,-1132l6381,-1132,6381,-1152,6371,-1152,6371,-1132xe" filled="true" fillcolor="#000000" stroked="false">
                <v:path arrowok="t"/>
                <v:fill type="solid"/>
              </v:shape>
            </v:group>
            <v:group style="position:absolute;left:6371;top:-1132;width:10;height:20" coordorigin="6371,-1132" coordsize="10,20">
              <v:shape style="position:absolute;left:6371;top:-1132;width:10;height:20" coordorigin="6371,-1132" coordsize="10,20" path="m6371,-1113l6381,-1113,6381,-1132,6371,-1132,6371,-1113xe" filled="true" fillcolor="#000000" stroked="false">
                <v:path arrowok="t"/>
                <v:fill type="solid"/>
              </v:shape>
            </v:group>
            <v:group style="position:absolute;left:6371;top:-1113;width:10;height:20" coordorigin="6371,-1113" coordsize="10,20">
              <v:shape style="position:absolute;left:6371;top:-1113;width:10;height:20" coordorigin="6371,-1113" coordsize="10,20" path="m6371,-1094l6381,-1094,6381,-1113,6371,-1113,6371,-1094xe" filled="true" fillcolor="#000000" stroked="false">
                <v:path arrowok="t"/>
                <v:fill type="solid"/>
              </v:shape>
            </v:group>
            <v:group style="position:absolute;left:6371;top:-1094;width:10;height:20" coordorigin="6371,-1094" coordsize="10,20">
              <v:shape style="position:absolute;left:6371;top:-1094;width:10;height:20" coordorigin="6371,-1094" coordsize="10,20" path="m6371,-1075l6381,-1075,6381,-1094,6371,-1094,6371,-1075xe" filled="true" fillcolor="#000000" stroked="false">
                <v:path arrowok="t"/>
                <v:fill type="solid"/>
              </v:shape>
            </v:group>
            <v:group style="position:absolute;left:6371;top:-1075;width:10;height:20" coordorigin="6371,-1075" coordsize="10,20">
              <v:shape style="position:absolute;left:6371;top:-1075;width:10;height:20" coordorigin="6371,-1075" coordsize="10,20" path="m6371,-1056l6381,-1056,6381,-1075,6371,-1075,6371,-1056xe" filled="true" fillcolor="#000000" stroked="false">
                <v:path arrowok="t"/>
                <v:fill type="solid"/>
              </v:shape>
            </v:group>
            <v:group style="position:absolute;left:6371;top:-1056;width:10;height:20" coordorigin="6371,-1056" coordsize="10,20">
              <v:shape style="position:absolute;left:6371;top:-1056;width:10;height:20" coordorigin="6371,-1056" coordsize="10,20" path="m6371,-1036l6381,-1036,6381,-1056,6371,-1056,6371,-1036xe" filled="true" fillcolor="#000000" stroked="false">
                <v:path arrowok="t"/>
                <v:fill type="solid"/>
              </v:shape>
            </v:group>
            <v:group style="position:absolute;left:6371;top:-1036;width:10;height:20" coordorigin="6371,-1036" coordsize="10,20">
              <v:shape style="position:absolute;left:6371;top:-1036;width:10;height:20" coordorigin="6371,-1036" coordsize="10,20" path="m6371,-1017l6381,-1017,6381,-1036,6371,-1036,6371,-1017xe" filled="true" fillcolor="#000000" stroked="false">
                <v:path arrowok="t"/>
                <v:fill type="solid"/>
              </v:shape>
            </v:group>
            <v:group style="position:absolute;left:6371;top:-1017;width:10;height:20" coordorigin="6371,-1017" coordsize="10,20">
              <v:shape style="position:absolute;left:6371;top:-1017;width:10;height:20" coordorigin="6371,-1017" coordsize="10,20" path="m6371,-998l6381,-998,6381,-1017,6371,-1017,6371,-998xe" filled="true" fillcolor="#000000" stroked="false">
                <v:path arrowok="t"/>
                <v:fill type="solid"/>
              </v:shape>
            </v:group>
            <v:group style="position:absolute;left:10826;top:-1401;width:10;height:20" coordorigin="10826,-1401" coordsize="10,20">
              <v:shape style="position:absolute;left:10826;top:-1401;width:10;height:20" coordorigin="10826,-1401" coordsize="10,20" path="m10826,-1382l10836,-1382,10836,-1401,10826,-1401,10826,-1382xe" filled="true" fillcolor="#000000" stroked="false">
                <v:path arrowok="t"/>
                <v:fill type="solid"/>
              </v:shape>
            </v:group>
            <v:group style="position:absolute;left:10826;top:-1382;width:10;height:20" coordorigin="10826,-1382" coordsize="10,20">
              <v:shape style="position:absolute;left:10826;top:-1382;width:10;height:20" coordorigin="10826,-1382" coordsize="10,20" path="m10826,-1363l10836,-1363,10836,-1382,10826,-1382,10826,-1363xe" filled="true" fillcolor="#000000" stroked="false">
                <v:path arrowok="t"/>
                <v:fill type="solid"/>
              </v:shape>
            </v:group>
            <v:group style="position:absolute;left:10826;top:-1363;width:10;height:20" coordorigin="10826,-1363" coordsize="10,20">
              <v:shape style="position:absolute;left:10826;top:-1363;width:10;height:20" coordorigin="10826,-1363" coordsize="10,20" path="m10826,-1344l10836,-1344,10836,-1363,10826,-1363,10826,-1344xe" filled="true" fillcolor="#000000" stroked="false">
                <v:path arrowok="t"/>
                <v:fill type="solid"/>
              </v:shape>
            </v:group>
            <v:group style="position:absolute;left:10826;top:-1344;width:10;height:20" coordorigin="10826,-1344" coordsize="10,20">
              <v:shape style="position:absolute;left:10826;top:-1344;width:10;height:20" coordorigin="10826,-1344" coordsize="10,20" path="m10826,-1324l10836,-1324,10836,-1344,10826,-1344,10826,-1324xe" filled="true" fillcolor="#000000" stroked="false">
                <v:path arrowok="t"/>
                <v:fill type="solid"/>
              </v:shape>
            </v:group>
            <v:group style="position:absolute;left:10826;top:-1324;width:10;height:20" coordorigin="10826,-1324" coordsize="10,20">
              <v:shape style="position:absolute;left:10826;top:-1324;width:10;height:20" coordorigin="10826,-1324" coordsize="10,20" path="m10826,-1305l10836,-1305,10836,-1324,10826,-1324,10826,-1305xe" filled="true" fillcolor="#000000" stroked="false">
                <v:path arrowok="t"/>
                <v:fill type="solid"/>
              </v:shape>
            </v:group>
            <v:group style="position:absolute;left:10826;top:-1305;width:10;height:20" coordorigin="10826,-1305" coordsize="10,20">
              <v:shape style="position:absolute;left:10826;top:-1305;width:10;height:20" coordorigin="10826,-1305" coordsize="10,20" path="m10826,-1286l10836,-1286,10836,-1305,10826,-1305,10826,-1286xe" filled="true" fillcolor="#000000" stroked="false">
                <v:path arrowok="t"/>
                <v:fill type="solid"/>
              </v:shape>
            </v:group>
            <v:group style="position:absolute;left:10826;top:-1286;width:10;height:20" coordorigin="10826,-1286" coordsize="10,20">
              <v:shape style="position:absolute;left:10826;top:-1286;width:10;height:20" coordorigin="10826,-1286" coordsize="10,20" path="m10826,-1267l10836,-1267,10836,-1286,10826,-1286,10826,-1267xe" filled="true" fillcolor="#000000" stroked="false">
                <v:path arrowok="t"/>
                <v:fill type="solid"/>
              </v:shape>
            </v:group>
            <v:group style="position:absolute;left:10826;top:-1267;width:10;height:20" coordorigin="10826,-1267" coordsize="10,20">
              <v:shape style="position:absolute;left:10826;top:-1267;width:10;height:20" coordorigin="10826,-1267" coordsize="10,20" path="m10826,-1248l10836,-1248,10836,-1267,10826,-1267,10826,-1248xe" filled="true" fillcolor="#000000" stroked="false">
                <v:path arrowok="t"/>
                <v:fill type="solid"/>
              </v:shape>
            </v:group>
            <v:group style="position:absolute;left:10826;top:-1248;width:10;height:20" coordorigin="10826,-1248" coordsize="10,20">
              <v:shape style="position:absolute;left:10826;top:-1248;width:10;height:20" coordorigin="10826,-1248" coordsize="10,20" path="m10826,-1228l10836,-1228,10836,-1248,10826,-1248,10826,-1228xe" filled="true" fillcolor="#000000" stroked="false">
                <v:path arrowok="t"/>
                <v:fill type="solid"/>
              </v:shape>
            </v:group>
            <v:group style="position:absolute;left:10826;top:-1228;width:10;height:20" coordorigin="10826,-1228" coordsize="10,20">
              <v:shape style="position:absolute;left:10826;top:-1228;width:10;height:20" coordorigin="10826,-1228" coordsize="10,20" path="m10826,-1209l10836,-1209,10836,-1228,10826,-1228,10826,-1209xe" filled="true" fillcolor="#000000" stroked="false">
                <v:path arrowok="t"/>
                <v:fill type="solid"/>
              </v:shape>
            </v:group>
            <v:group style="position:absolute;left:10826;top:-1209;width:10;height:20" coordorigin="10826,-1209" coordsize="10,20">
              <v:shape style="position:absolute;left:10826;top:-1209;width:10;height:20" coordorigin="10826,-1209" coordsize="10,20" path="m10826,-1190l10836,-1190,10836,-1209,10826,-1209,10826,-1190xe" filled="true" fillcolor="#000000" stroked="false">
                <v:path arrowok="t"/>
                <v:fill type="solid"/>
              </v:shape>
            </v:group>
            <v:group style="position:absolute;left:10826;top:-1190;width:10;height:20" coordorigin="10826,-1190" coordsize="10,20">
              <v:shape style="position:absolute;left:10826;top:-1190;width:10;height:20" coordorigin="10826,-1190" coordsize="10,20" path="m10826,-1171l10836,-1171,10836,-1190,10826,-1190,10826,-1171xe" filled="true" fillcolor="#000000" stroked="false">
                <v:path arrowok="t"/>
                <v:fill type="solid"/>
              </v:shape>
            </v:group>
            <v:group style="position:absolute;left:10826;top:-1171;width:10;height:20" coordorigin="10826,-1171" coordsize="10,20">
              <v:shape style="position:absolute;left:10826;top:-1171;width:10;height:20" coordorigin="10826,-1171" coordsize="10,20" path="m10826,-1152l10836,-1152,10836,-1171,10826,-1171,10826,-1152xe" filled="true" fillcolor="#000000" stroked="false">
                <v:path arrowok="t"/>
                <v:fill type="solid"/>
              </v:shape>
            </v:group>
            <v:group style="position:absolute;left:10826;top:-1152;width:10;height:20" coordorigin="10826,-1152" coordsize="10,20">
              <v:shape style="position:absolute;left:10826;top:-1152;width:10;height:20" coordorigin="10826,-1152" coordsize="10,20" path="m10826,-1132l10836,-1132,10836,-1152,10826,-1152,10826,-1132xe" filled="true" fillcolor="#000000" stroked="false">
                <v:path arrowok="t"/>
                <v:fill type="solid"/>
              </v:shape>
            </v:group>
            <v:group style="position:absolute;left:10826;top:-1132;width:10;height:20" coordorigin="10826,-1132" coordsize="10,20">
              <v:shape style="position:absolute;left:10826;top:-1132;width:10;height:20" coordorigin="10826,-1132" coordsize="10,20" path="m10826,-1113l10836,-1113,10836,-1132,10826,-1132,10826,-1113xe" filled="true" fillcolor="#000000" stroked="false">
                <v:path arrowok="t"/>
                <v:fill type="solid"/>
              </v:shape>
            </v:group>
            <v:group style="position:absolute;left:10826;top:-1113;width:10;height:20" coordorigin="10826,-1113" coordsize="10,20">
              <v:shape style="position:absolute;left:10826;top:-1113;width:10;height:20" coordorigin="10826,-1113" coordsize="10,20" path="m10826,-1094l10836,-1094,10836,-1113,10826,-1113,10826,-1094xe" filled="true" fillcolor="#000000" stroked="false">
                <v:path arrowok="t"/>
                <v:fill type="solid"/>
              </v:shape>
            </v:group>
            <v:group style="position:absolute;left:10826;top:-1094;width:10;height:20" coordorigin="10826,-1094" coordsize="10,20">
              <v:shape style="position:absolute;left:10826;top:-1094;width:10;height:20" coordorigin="10826,-1094" coordsize="10,20" path="m10826,-1075l10836,-1075,10836,-1094,10826,-1094,10826,-1075xe" filled="true" fillcolor="#000000" stroked="false">
                <v:path arrowok="t"/>
                <v:fill type="solid"/>
              </v:shape>
            </v:group>
            <v:group style="position:absolute;left:10826;top:-1075;width:10;height:20" coordorigin="10826,-1075" coordsize="10,20">
              <v:shape style="position:absolute;left:10826;top:-1075;width:10;height:20" coordorigin="10826,-1075" coordsize="10,20" path="m10826,-1056l10836,-1056,10836,-1075,10826,-1075,10826,-1056xe" filled="true" fillcolor="#000000" stroked="false">
                <v:path arrowok="t"/>
                <v:fill type="solid"/>
              </v:shape>
            </v:group>
            <v:group style="position:absolute;left:10826;top:-1056;width:10;height:20" coordorigin="10826,-1056" coordsize="10,20">
              <v:shape style="position:absolute;left:10826;top:-1056;width:10;height:20" coordorigin="10826,-1056" coordsize="10,20" path="m10826,-1036l10836,-1036,10836,-1056,10826,-1056,10826,-1036xe" filled="true" fillcolor="#000000" stroked="false">
                <v:path arrowok="t"/>
                <v:fill type="solid"/>
              </v:shape>
            </v:group>
            <v:group style="position:absolute;left:10826;top:-1036;width:10;height:20" coordorigin="10826,-1036" coordsize="10,20">
              <v:shape style="position:absolute;left:10826;top:-1036;width:10;height:20" coordorigin="10826,-1036" coordsize="10,20" path="m10826,-1017l10836,-1017,10836,-1036,10826,-1036,10826,-1017xe" filled="true" fillcolor="#000000" stroked="false">
                <v:path arrowok="t"/>
                <v:fill type="solid"/>
              </v:shape>
            </v:group>
            <v:group style="position:absolute;left:10826;top:-1017;width:10;height:20" coordorigin="10826,-1017" coordsize="10,20">
              <v:shape style="position:absolute;left:10826;top:-1017;width:10;height:20" coordorigin="10826,-1017" coordsize="10,20" path="m10826,-998l10836,-998,10836,-1017,10826,-1017,10826,-998xe" filled="true" fillcolor="#000000" stroked="false">
                <v:path arrowok="t"/>
                <v:fill type="solid"/>
              </v:shape>
              <v:shape style="position:absolute;left:1013;top:-1094;width:1774;height:108" type="#_x0000_t75" stroked="false">
                <v:imagedata r:id="rId1155" o:title=""/>
              </v:shape>
              <v:shape style="position:absolute;left:2763;top:-998;width:1901;height:12" type="#_x0000_t75" stroked="false">
                <v:imagedata r:id="rId1156" o:title=""/>
              </v:shape>
              <v:shape style="position:absolute;left:4650;top:-998;width:1731;height:12" type="#_x0000_t75" stroked="false">
                <v:imagedata r:id="rId1151" o:title=""/>
              </v:shape>
              <v:shape style="position:absolute;left:6366;top:-998;width:2581;height:12" type="#_x0000_t75" stroked="false">
                <v:imagedata r:id="rId1141" o:title=""/>
              </v:shape>
              <v:shape style="position:absolute;left:8932;top:-998;width:1903;height:12" type="#_x0000_t75" stroked="false">
                <v:imagedata r:id="rId1157" o:title=""/>
              </v:shape>
            </v:group>
            <v:group style="position:absolute;left:10826;top:-991;width:10;height:2" coordorigin="10826,-991" coordsize="10,2">
              <v:shape style="position:absolute;left:10826;top:-991;width:10;height:2" coordorigin="10826,-991" coordsize="10,0" path="m10826,-991l10836,-991e" filled="false" stroked="true" strokeweight=".48004pt" strokecolor="#000000">
                <v:path arrowok="t"/>
              </v:shape>
            </v:group>
            <v:group style="position:absolute;left:1018;top:-986;width:10;height:20" coordorigin="1018,-986" coordsize="10,20">
              <v:shape style="position:absolute;left:1018;top:-986;width:10;height:20" coordorigin="1018,-986" coordsize="10,20" path="m1018,-967l1027,-967,1027,-986,1018,-986,1018,-967xe" filled="true" fillcolor="#000000" stroked="false">
                <v:path arrowok="t"/>
                <v:fill type="solid"/>
              </v:shape>
            </v:group>
            <v:group style="position:absolute;left:1018;top:-967;width:10;height:20" coordorigin="1018,-967" coordsize="10,20">
              <v:shape style="position:absolute;left:1018;top:-967;width:10;height:20" coordorigin="1018,-967" coordsize="10,20" path="m1018,-948l1027,-948,1027,-967,1018,-967,1018,-948xe" filled="true" fillcolor="#000000" stroked="false">
                <v:path arrowok="t"/>
                <v:fill type="solid"/>
              </v:shape>
            </v:group>
            <v:group style="position:absolute;left:1018;top:-948;width:10;height:20" coordorigin="1018,-948" coordsize="10,20">
              <v:shape style="position:absolute;left:1018;top:-948;width:10;height:20" coordorigin="1018,-948" coordsize="10,20" path="m1018,-928l1027,-928,1027,-948,1018,-948,1018,-928xe" filled="true" fillcolor="#000000" stroked="false">
                <v:path arrowok="t"/>
                <v:fill type="solid"/>
              </v:shape>
            </v:group>
            <v:group style="position:absolute;left:1018;top:-928;width:10;height:20" coordorigin="1018,-928" coordsize="10,20">
              <v:shape style="position:absolute;left:1018;top:-928;width:10;height:20" coordorigin="1018,-928" coordsize="10,20" path="m1018,-909l1027,-909,1027,-928,1018,-928,1018,-909xe" filled="true" fillcolor="#000000" stroked="false">
                <v:path arrowok="t"/>
                <v:fill type="solid"/>
              </v:shape>
            </v:group>
            <v:group style="position:absolute;left:1018;top:-909;width:10;height:20" coordorigin="1018,-909" coordsize="10,20">
              <v:shape style="position:absolute;left:1018;top:-909;width:10;height:20" coordorigin="1018,-909" coordsize="10,20" path="m1018,-890l1027,-890,1027,-909,1018,-909,1018,-890xe" filled="true" fillcolor="#000000" stroked="false">
                <v:path arrowok="t"/>
                <v:fill type="solid"/>
              </v:shape>
            </v:group>
            <v:group style="position:absolute;left:1018;top:-890;width:10;height:20" coordorigin="1018,-890" coordsize="10,20">
              <v:shape style="position:absolute;left:1018;top:-890;width:10;height:20" coordorigin="1018,-890" coordsize="10,20" path="m1018,-871l1027,-871,1027,-890,1018,-890,1018,-871xe" filled="true" fillcolor="#000000" stroked="false">
                <v:path arrowok="t"/>
                <v:fill type="solid"/>
              </v:shape>
            </v:group>
            <v:group style="position:absolute;left:1018;top:-871;width:10;height:20" coordorigin="1018,-871" coordsize="10,20">
              <v:shape style="position:absolute;left:1018;top:-871;width:10;height:20" coordorigin="1018,-871" coordsize="10,20" path="m1018,-852l1027,-852,1027,-871,1018,-871,1018,-852xe" filled="true" fillcolor="#000000" stroked="false">
                <v:path arrowok="t"/>
                <v:fill type="solid"/>
              </v:shape>
            </v:group>
            <v:group style="position:absolute;left:1018;top:-852;width:10;height:20" coordorigin="1018,-852" coordsize="10,20">
              <v:shape style="position:absolute;left:1018;top:-852;width:10;height:20" coordorigin="1018,-852" coordsize="10,20" path="m1018,-832l1027,-832,1027,-852,1018,-852,1018,-832xe" filled="true" fillcolor="#000000" stroked="false">
                <v:path arrowok="t"/>
                <v:fill type="solid"/>
              </v:shape>
            </v:group>
            <v:group style="position:absolute;left:1018;top:-832;width:10;height:20" coordorigin="1018,-832" coordsize="10,20">
              <v:shape style="position:absolute;left:1018;top:-832;width:10;height:20" coordorigin="1018,-832" coordsize="10,20" path="m1018,-813l1027,-813,1027,-832,1018,-832,1018,-813xe" filled="true" fillcolor="#000000" stroked="false">
                <v:path arrowok="t"/>
                <v:fill type="solid"/>
              </v:shape>
            </v:group>
            <v:group style="position:absolute;left:1018;top:-813;width:10;height:20" coordorigin="1018,-813" coordsize="10,20">
              <v:shape style="position:absolute;left:1018;top:-813;width:10;height:20" coordorigin="1018,-813" coordsize="10,20" path="m1018,-794l1027,-794,1027,-813,1018,-813,1018,-794xe" filled="true" fillcolor="#000000" stroked="false">
                <v:path arrowok="t"/>
                <v:fill type="solid"/>
              </v:shape>
            </v:group>
            <v:group style="position:absolute;left:1018;top:-794;width:10;height:20" coordorigin="1018,-794" coordsize="10,20">
              <v:shape style="position:absolute;left:1018;top:-794;width:10;height:20" coordorigin="1018,-794" coordsize="10,20" path="m1018,-775l1027,-775,1027,-794,1018,-794,1018,-775xe" filled="true" fillcolor="#000000" stroked="false">
                <v:path arrowok="t"/>
                <v:fill type="solid"/>
              </v:shape>
            </v:group>
            <v:group style="position:absolute;left:1018;top:-775;width:10;height:20" coordorigin="1018,-775" coordsize="10,20">
              <v:shape style="position:absolute;left:1018;top:-775;width:10;height:20" coordorigin="1018,-775" coordsize="10,20" path="m1018,-756l1027,-756,1027,-775,1018,-775,1018,-756xe" filled="true" fillcolor="#000000" stroked="false">
                <v:path arrowok="t"/>
                <v:fill type="solid"/>
              </v:shape>
            </v:group>
            <v:group style="position:absolute;left:1018;top:-756;width:10;height:20" coordorigin="1018,-756" coordsize="10,20">
              <v:shape style="position:absolute;left:1018;top:-756;width:10;height:20" coordorigin="1018,-756" coordsize="10,20" path="m1018,-736l1027,-736,1027,-756,1018,-756,1018,-736xe" filled="true" fillcolor="#000000" stroked="false">
                <v:path arrowok="t"/>
                <v:fill type="solid"/>
              </v:shape>
            </v:group>
            <v:group style="position:absolute;left:1018;top:-736;width:10;height:20" coordorigin="1018,-736" coordsize="10,20">
              <v:shape style="position:absolute;left:1018;top:-736;width:10;height:20" coordorigin="1018,-736" coordsize="10,20" path="m1018,-717l1027,-717,1027,-736,1018,-736,1018,-717xe" filled="true" fillcolor="#000000" stroked="false">
                <v:path arrowok="t"/>
                <v:fill type="solid"/>
              </v:shape>
            </v:group>
            <v:group style="position:absolute;left:1018;top:-717;width:10;height:20" coordorigin="1018,-717" coordsize="10,20">
              <v:shape style="position:absolute;left:1018;top:-717;width:10;height:20" coordorigin="1018,-717" coordsize="10,20" path="m1018,-698l1027,-698,1027,-717,1018,-717,1018,-698xe" filled="true" fillcolor="#000000" stroked="false">
                <v:path arrowok="t"/>
                <v:fill type="solid"/>
              </v:shape>
            </v:group>
            <v:group style="position:absolute;left:1018;top:-698;width:10;height:20" coordorigin="1018,-698" coordsize="10,20">
              <v:shape style="position:absolute;left:1018;top:-698;width:10;height:20" coordorigin="1018,-698" coordsize="10,20" path="m1018,-679l1027,-679,1027,-698,1018,-698,1018,-679xe" filled="true" fillcolor="#000000" stroked="false">
                <v:path arrowok="t"/>
                <v:fill type="solid"/>
              </v:shape>
            </v:group>
            <v:group style="position:absolute;left:1018;top:-679;width:10;height:20" coordorigin="1018,-679" coordsize="10,20">
              <v:shape style="position:absolute;left:1018;top:-679;width:10;height:20" coordorigin="1018,-679" coordsize="10,20" path="m1018,-660l1027,-660,1027,-679,1018,-679,1018,-660xe" filled="true" fillcolor="#000000" stroked="false">
                <v:path arrowok="t"/>
                <v:fill type="solid"/>
              </v:shape>
            </v:group>
            <v:group style="position:absolute;left:1018;top:-660;width:10;height:20" coordorigin="1018,-660" coordsize="10,20">
              <v:shape style="position:absolute;left:1018;top:-660;width:10;height:20" coordorigin="1018,-660" coordsize="10,20" path="m1018,-640l1027,-640,1027,-660,1018,-660,1018,-640xe" filled="true" fillcolor="#000000" stroked="false">
                <v:path arrowok="t"/>
                <v:fill type="solid"/>
              </v:shape>
            </v:group>
            <v:group style="position:absolute;left:1018;top:-640;width:10;height:20" coordorigin="1018,-640" coordsize="10,20">
              <v:shape style="position:absolute;left:1018;top:-640;width:10;height:20" coordorigin="1018,-640" coordsize="10,20" path="m1018,-621l1027,-621,1027,-640,1018,-640,1018,-621xe" filled="true" fillcolor="#000000" stroked="false">
                <v:path arrowok="t"/>
                <v:fill type="solid"/>
              </v:shape>
            </v:group>
            <v:group style="position:absolute;left:1018;top:-621;width:10;height:20" coordorigin="1018,-621" coordsize="10,20">
              <v:shape style="position:absolute;left:1018;top:-621;width:10;height:20" coordorigin="1018,-621" coordsize="10,20" path="m1018,-602l1027,-602,1027,-621,1018,-621,1018,-602xe" filled="true" fillcolor="#000000" stroked="false">
                <v:path arrowok="t"/>
                <v:fill type="solid"/>
              </v:shape>
            </v:group>
            <v:group style="position:absolute;left:1018;top:-602;width:10;height:20" coordorigin="1018,-602" coordsize="10,20">
              <v:shape style="position:absolute;left:1018;top:-602;width:10;height:20" coordorigin="1018,-602" coordsize="10,20" path="m1018,-583l1027,-583,1027,-602,1018,-602,1018,-583xe" filled="true" fillcolor="#000000" stroked="false">
                <v:path arrowok="t"/>
                <v:fill type="solid"/>
              </v:shape>
            </v:group>
            <v:group style="position:absolute;left:2768;top:-986;width:10;height:20" coordorigin="2768,-986" coordsize="10,20">
              <v:shape style="position:absolute;left:2768;top:-986;width:10;height:20" coordorigin="2768,-986" coordsize="10,20" path="m2768,-967l2777,-967,2777,-986,2768,-986,2768,-967xe" filled="true" fillcolor="#000000" stroked="false">
                <v:path arrowok="t"/>
                <v:fill type="solid"/>
              </v:shape>
            </v:group>
            <v:group style="position:absolute;left:2768;top:-967;width:10;height:20" coordorigin="2768,-967" coordsize="10,20">
              <v:shape style="position:absolute;left:2768;top:-967;width:10;height:20" coordorigin="2768,-967" coordsize="10,20" path="m2768,-948l2777,-948,2777,-967,2768,-967,2768,-948xe" filled="true" fillcolor="#000000" stroked="false">
                <v:path arrowok="t"/>
                <v:fill type="solid"/>
              </v:shape>
            </v:group>
            <v:group style="position:absolute;left:2768;top:-948;width:10;height:20" coordorigin="2768,-948" coordsize="10,20">
              <v:shape style="position:absolute;left:2768;top:-948;width:10;height:20" coordorigin="2768,-948" coordsize="10,20" path="m2768,-928l2777,-928,2777,-948,2768,-948,2768,-928xe" filled="true" fillcolor="#000000" stroked="false">
                <v:path arrowok="t"/>
                <v:fill type="solid"/>
              </v:shape>
            </v:group>
            <v:group style="position:absolute;left:2768;top:-928;width:10;height:20" coordorigin="2768,-928" coordsize="10,20">
              <v:shape style="position:absolute;left:2768;top:-928;width:10;height:20" coordorigin="2768,-928" coordsize="10,20" path="m2768,-909l2777,-909,2777,-928,2768,-928,2768,-909xe" filled="true" fillcolor="#000000" stroked="false">
                <v:path arrowok="t"/>
                <v:fill type="solid"/>
              </v:shape>
            </v:group>
            <v:group style="position:absolute;left:2768;top:-909;width:10;height:20" coordorigin="2768,-909" coordsize="10,20">
              <v:shape style="position:absolute;left:2768;top:-909;width:10;height:20" coordorigin="2768,-909" coordsize="10,20" path="m2768,-890l2777,-890,2777,-909,2768,-909,2768,-890xe" filled="true" fillcolor="#000000" stroked="false">
                <v:path arrowok="t"/>
                <v:fill type="solid"/>
              </v:shape>
            </v:group>
            <v:group style="position:absolute;left:2768;top:-890;width:10;height:20" coordorigin="2768,-890" coordsize="10,20">
              <v:shape style="position:absolute;left:2768;top:-890;width:10;height:20" coordorigin="2768,-890" coordsize="10,20" path="m2768,-871l2777,-871,2777,-890,2768,-890,2768,-871xe" filled="true" fillcolor="#000000" stroked="false">
                <v:path arrowok="t"/>
                <v:fill type="solid"/>
              </v:shape>
            </v:group>
            <v:group style="position:absolute;left:2768;top:-871;width:10;height:20" coordorigin="2768,-871" coordsize="10,20">
              <v:shape style="position:absolute;left:2768;top:-871;width:10;height:20" coordorigin="2768,-871" coordsize="10,20" path="m2768,-852l2777,-852,2777,-871,2768,-871,2768,-852xe" filled="true" fillcolor="#000000" stroked="false">
                <v:path arrowok="t"/>
                <v:fill type="solid"/>
              </v:shape>
            </v:group>
            <v:group style="position:absolute;left:2768;top:-852;width:10;height:20" coordorigin="2768,-852" coordsize="10,20">
              <v:shape style="position:absolute;left:2768;top:-852;width:10;height:20" coordorigin="2768,-852" coordsize="10,20" path="m2768,-832l2777,-832,2777,-852,2768,-852,2768,-832xe" filled="true" fillcolor="#000000" stroked="false">
                <v:path arrowok="t"/>
                <v:fill type="solid"/>
              </v:shape>
            </v:group>
            <v:group style="position:absolute;left:2768;top:-832;width:10;height:20" coordorigin="2768,-832" coordsize="10,20">
              <v:shape style="position:absolute;left:2768;top:-832;width:10;height:20" coordorigin="2768,-832" coordsize="10,20" path="m2768,-813l2777,-813,2777,-832,2768,-832,2768,-813xe" filled="true" fillcolor="#000000" stroked="false">
                <v:path arrowok="t"/>
                <v:fill type="solid"/>
              </v:shape>
            </v:group>
            <v:group style="position:absolute;left:2768;top:-813;width:10;height:20" coordorigin="2768,-813" coordsize="10,20">
              <v:shape style="position:absolute;left:2768;top:-813;width:10;height:20" coordorigin="2768,-813" coordsize="10,20" path="m2768,-794l2777,-794,2777,-813,2768,-813,2768,-794xe" filled="true" fillcolor="#000000" stroked="false">
                <v:path arrowok="t"/>
                <v:fill type="solid"/>
              </v:shape>
            </v:group>
            <v:group style="position:absolute;left:2768;top:-794;width:10;height:20" coordorigin="2768,-794" coordsize="10,20">
              <v:shape style="position:absolute;left:2768;top:-794;width:10;height:20" coordorigin="2768,-794" coordsize="10,20" path="m2768,-775l2777,-775,2777,-794,2768,-794,2768,-775xe" filled="true" fillcolor="#000000" stroked="false">
                <v:path arrowok="t"/>
                <v:fill type="solid"/>
              </v:shape>
            </v:group>
            <v:group style="position:absolute;left:2768;top:-775;width:10;height:20" coordorigin="2768,-775" coordsize="10,20">
              <v:shape style="position:absolute;left:2768;top:-775;width:10;height:20" coordorigin="2768,-775" coordsize="10,20" path="m2768,-756l2777,-756,2777,-775,2768,-775,2768,-756xe" filled="true" fillcolor="#000000" stroked="false">
                <v:path arrowok="t"/>
                <v:fill type="solid"/>
              </v:shape>
            </v:group>
            <v:group style="position:absolute;left:2768;top:-756;width:10;height:20" coordorigin="2768,-756" coordsize="10,20">
              <v:shape style="position:absolute;left:2768;top:-756;width:10;height:20" coordorigin="2768,-756" coordsize="10,20" path="m2768,-736l2777,-736,2777,-756,2768,-756,2768,-736xe" filled="true" fillcolor="#000000" stroked="false">
                <v:path arrowok="t"/>
                <v:fill type="solid"/>
              </v:shape>
            </v:group>
            <v:group style="position:absolute;left:2768;top:-736;width:10;height:20" coordorigin="2768,-736" coordsize="10,20">
              <v:shape style="position:absolute;left:2768;top:-736;width:10;height:20" coordorigin="2768,-736" coordsize="10,20" path="m2768,-717l2777,-717,2777,-736,2768,-736,2768,-717xe" filled="true" fillcolor="#000000" stroked="false">
                <v:path arrowok="t"/>
                <v:fill type="solid"/>
              </v:shape>
            </v:group>
            <v:group style="position:absolute;left:2768;top:-717;width:10;height:20" coordorigin="2768,-717" coordsize="10,20">
              <v:shape style="position:absolute;left:2768;top:-717;width:10;height:20" coordorigin="2768,-717" coordsize="10,20" path="m2768,-698l2777,-698,2777,-717,2768,-717,2768,-698xe" filled="true" fillcolor="#000000" stroked="false">
                <v:path arrowok="t"/>
                <v:fill type="solid"/>
              </v:shape>
            </v:group>
            <v:group style="position:absolute;left:2768;top:-698;width:10;height:20" coordorigin="2768,-698" coordsize="10,20">
              <v:shape style="position:absolute;left:2768;top:-698;width:10;height:20" coordorigin="2768,-698" coordsize="10,20" path="m2768,-679l2777,-679,2777,-698,2768,-698,2768,-679xe" filled="true" fillcolor="#000000" stroked="false">
                <v:path arrowok="t"/>
                <v:fill type="solid"/>
              </v:shape>
            </v:group>
            <v:group style="position:absolute;left:6371;top:-986;width:10;height:20" coordorigin="6371,-986" coordsize="10,20">
              <v:shape style="position:absolute;left:6371;top:-986;width:10;height:20" coordorigin="6371,-986" coordsize="10,20" path="m6371,-967l6381,-967,6381,-986,6371,-986,6371,-967xe" filled="true" fillcolor="#000000" stroked="false">
                <v:path arrowok="t"/>
                <v:fill type="solid"/>
              </v:shape>
            </v:group>
            <v:group style="position:absolute;left:6371;top:-967;width:10;height:20" coordorigin="6371,-967" coordsize="10,20">
              <v:shape style="position:absolute;left:6371;top:-967;width:10;height:20" coordorigin="6371,-967" coordsize="10,20" path="m6371,-948l6381,-948,6381,-967,6371,-967,6371,-948xe" filled="true" fillcolor="#000000" stroked="false">
                <v:path arrowok="t"/>
                <v:fill type="solid"/>
              </v:shape>
            </v:group>
            <v:group style="position:absolute;left:6371;top:-948;width:10;height:20" coordorigin="6371,-948" coordsize="10,20">
              <v:shape style="position:absolute;left:6371;top:-948;width:10;height:20" coordorigin="6371,-948" coordsize="10,20" path="m6371,-928l6381,-928,6381,-948,6371,-948,6371,-928xe" filled="true" fillcolor="#000000" stroked="false">
                <v:path arrowok="t"/>
                <v:fill type="solid"/>
              </v:shape>
            </v:group>
            <v:group style="position:absolute;left:6371;top:-928;width:10;height:20" coordorigin="6371,-928" coordsize="10,20">
              <v:shape style="position:absolute;left:6371;top:-928;width:10;height:20" coordorigin="6371,-928" coordsize="10,20" path="m6371,-909l6381,-909,6381,-928,6371,-928,6371,-909xe" filled="true" fillcolor="#000000" stroked="false">
                <v:path arrowok="t"/>
                <v:fill type="solid"/>
              </v:shape>
            </v:group>
            <v:group style="position:absolute;left:6371;top:-909;width:10;height:20" coordorigin="6371,-909" coordsize="10,20">
              <v:shape style="position:absolute;left:6371;top:-909;width:10;height:20" coordorigin="6371,-909" coordsize="10,20" path="m6371,-890l6381,-890,6381,-909,6371,-909,6371,-890xe" filled="true" fillcolor="#000000" stroked="false">
                <v:path arrowok="t"/>
                <v:fill type="solid"/>
              </v:shape>
            </v:group>
            <v:group style="position:absolute;left:6371;top:-890;width:10;height:20" coordorigin="6371,-890" coordsize="10,20">
              <v:shape style="position:absolute;left:6371;top:-890;width:10;height:20" coordorigin="6371,-890" coordsize="10,20" path="m6371,-871l6381,-871,6381,-890,6371,-890,6371,-871xe" filled="true" fillcolor="#000000" stroked="false">
                <v:path arrowok="t"/>
                <v:fill type="solid"/>
              </v:shape>
            </v:group>
            <v:group style="position:absolute;left:6371;top:-871;width:10;height:20" coordorigin="6371,-871" coordsize="10,20">
              <v:shape style="position:absolute;left:6371;top:-871;width:10;height:20" coordorigin="6371,-871" coordsize="10,20" path="m6371,-852l6381,-852,6381,-871,6371,-871,6371,-852xe" filled="true" fillcolor="#000000" stroked="false">
                <v:path arrowok="t"/>
                <v:fill type="solid"/>
              </v:shape>
            </v:group>
            <v:group style="position:absolute;left:6371;top:-852;width:10;height:20" coordorigin="6371,-852" coordsize="10,20">
              <v:shape style="position:absolute;left:6371;top:-852;width:10;height:20" coordorigin="6371,-852" coordsize="10,20" path="m6371,-832l6381,-832,6381,-852,6371,-852,6371,-832xe" filled="true" fillcolor="#000000" stroked="false">
                <v:path arrowok="t"/>
                <v:fill type="solid"/>
              </v:shape>
            </v:group>
            <v:group style="position:absolute;left:6371;top:-832;width:10;height:20" coordorigin="6371,-832" coordsize="10,20">
              <v:shape style="position:absolute;left:6371;top:-832;width:10;height:20" coordorigin="6371,-832" coordsize="10,20" path="m6371,-813l6381,-813,6381,-832,6371,-832,6371,-813xe" filled="true" fillcolor="#000000" stroked="false">
                <v:path arrowok="t"/>
                <v:fill type="solid"/>
              </v:shape>
            </v:group>
            <v:group style="position:absolute;left:6371;top:-813;width:10;height:20" coordorigin="6371,-813" coordsize="10,20">
              <v:shape style="position:absolute;left:6371;top:-813;width:10;height:20" coordorigin="6371,-813" coordsize="10,20" path="m6371,-794l6381,-794,6381,-813,6371,-813,6371,-794xe" filled="true" fillcolor="#000000" stroked="false">
                <v:path arrowok="t"/>
                <v:fill type="solid"/>
              </v:shape>
            </v:group>
            <v:group style="position:absolute;left:6371;top:-794;width:10;height:20" coordorigin="6371,-794" coordsize="10,20">
              <v:shape style="position:absolute;left:6371;top:-794;width:10;height:20" coordorigin="6371,-794" coordsize="10,20" path="m6371,-775l6381,-775,6381,-794,6371,-794,6371,-775xe" filled="true" fillcolor="#000000" stroked="false">
                <v:path arrowok="t"/>
                <v:fill type="solid"/>
              </v:shape>
            </v:group>
            <v:group style="position:absolute;left:5399;top:-696;width:947;height:2" coordorigin="5399,-696" coordsize="947,2">
              <v:shape style="position:absolute;left:5399;top:-696;width:947;height:2" coordorigin="5399,-696" coordsize="947,0" path="m5399,-696l6345,-696e" filled="false" stroked="true" strokeweight=".47998pt" strokecolor="#000000">
                <v:path arrowok="t"/>
              </v:shape>
            </v:group>
            <v:group style="position:absolute;left:6371;top:-775;width:10;height:20" coordorigin="6371,-775" coordsize="10,20">
              <v:shape style="position:absolute;left:6371;top:-775;width:10;height:20" coordorigin="6371,-775" coordsize="10,20" path="m6371,-756l6381,-756,6381,-775,6371,-775,6371,-756xe" filled="true" fillcolor="#000000" stroked="false">
                <v:path arrowok="t"/>
                <v:fill type="solid"/>
              </v:shape>
            </v:group>
            <v:group style="position:absolute;left:6371;top:-756;width:10;height:20" coordorigin="6371,-756" coordsize="10,20">
              <v:shape style="position:absolute;left:6371;top:-756;width:10;height:20" coordorigin="6371,-756" coordsize="10,20" path="m6371,-736l6381,-736,6381,-756,6371,-756,6371,-736xe" filled="true" fillcolor="#000000" stroked="false">
                <v:path arrowok="t"/>
                <v:fill type="solid"/>
              </v:shape>
            </v:group>
            <v:group style="position:absolute;left:6371;top:-736;width:10;height:20" coordorigin="6371,-736" coordsize="10,20">
              <v:shape style="position:absolute;left:6371;top:-736;width:10;height:20" coordorigin="6371,-736" coordsize="10,20" path="m6371,-717l6381,-717,6381,-736,6371,-736,6371,-717xe" filled="true" fillcolor="#000000" stroked="false">
                <v:path arrowok="t"/>
                <v:fill type="solid"/>
              </v:shape>
            </v:group>
            <v:group style="position:absolute;left:6371;top:-717;width:10;height:20" coordorigin="6371,-717" coordsize="10,20">
              <v:shape style="position:absolute;left:6371;top:-717;width:10;height:20" coordorigin="6371,-717" coordsize="10,20" path="m6371,-698l6381,-698,6381,-717,6371,-717,6371,-698xe" filled="true" fillcolor="#000000" stroked="false">
                <v:path arrowok="t"/>
                <v:fill type="solid"/>
              </v:shape>
            </v:group>
            <v:group style="position:absolute;left:6371;top:-698;width:10;height:20" coordorigin="6371,-698" coordsize="10,20">
              <v:shape style="position:absolute;left:6371;top:-698;width:10;height:20" coordorigin="6371,-698" coordsize="10,20" path="m6371,-679l6381,-679,6381,-698,6371,-698,6371,-679xe" filled="true" fillcolor="#000000" stroked="false">
                <v:path arrowok="t"/>
                <v:fill type="solid"/>
              </v:shape>
            </v:group>
            <v:group style="position:absolute;left:6371;top:-679;width:10;height:20" coordorigin="6371,-679" coordsize="10,20">
              <v:shape style="position:absolute;left:6371;top:-679;width:10;height:20" coordorigin="6371,-679" coordsize="10,20" path="m6371,-660l6381,-660,6381,-679,6371,-679,6371,-660xe" filled="true" fillcolor="#000000" stroked="false">
                <v:path arrowok="t"/>
                <v:fill type="solid"/>
              </v:shape>
            </v:group>
            <v:group style="position:absolute;left:6371;top:-660;width:10;height:20" coordorigin="6371,-660" coordsize="10,20">
              <v:shape style="position:absolute;left:6371;top:-660;width:10;height:20" coordorigin="6371,-660" coordsize="10,20" path="m6371,-640l6381,-640,6381,-660,6371,-660,6371,-640xe" filled="true" fillcolor="#000000" stroked="false">
                <v:path arrowok="t"/>
                <v:fill type="solid"/>
              </v:shape>
            </v:group>
            <v:group style="position:absolute;left:6371;top:-640;width:10;height:20" coordorigin="6371,-640" coordsize="10,20">
              <v:shape style="position:absolute;left:6371;top:-640;width:10;height:20" coordorigin="6371,-640" coordsize="10,20" path="m6371,-621l6381,-621,6381,-640,6371,-640,6371,-621xe" filled="true" fillcolor="#000000" stroked="false">
                <v:path arrowok="t"/>
                <v:fill type="solid"/>
              </v:shape>
            </v:group>
            <v:group style="position:absolute;left:6371;top:-621;width:10;height:20" coordorigin="6371,-621" coordsize="10,20">
              <v:shape style="position:absolute;left:6371;top:-621;width:10;height:20" coordorigin="6371,-621" coordsize="10,20" path="m6371,-602l6381,-602,6381,-621,6371,-621,6371,-602xe" filled="true" fillcolor="#000000" stroked="false">
                <v:path arrowok="t"/>
                <v:fill type="solid"/>
              </v:shape>
            </v:group>
            <v:group style="position:absolute;left:6371;top:-602;width:10;height:20" coordorigin="6371,-602" coordsize="10,20">
              <v:shape style="position:absolute;left:6371;top:-602;width:10;height:20" coordorigin="6371,-602" coordsize="10,20" path="m6371,-583l6381,-583,6381,-602,6371,-602,6371,-583xe" filled="true" fillcolor="#000000" stroked="false">
                <v:path arrowok="t"/>
                <v:fill type="solid"/>
              </v:shape>
            </v:group>
            <v:group style="position:absolute;left:10826;top:-986;width:10;height:20" coordorigin="10826,-986" coordsize="10,20">
              <v:shape style="position:absolute;left:10826;top:-986;width:10;height:20" coordorigin="10826,-986" coordsize="10,20" path="m10826,-967l10836,-967,10836,-986,10826,-986,10826,-967xe" filled="true" fillcolor="#000000" stroked="false">
                <v:path arrowok="t"/>
                <v:fill type="solid"/>
              </v:shape>
            </v:group>
            <v:group style="position:absolute;left:10826;top:-967;width:10;height:20" coordorigin="10826,-967" coordsize="10,20">
              <v:shape style="position:absolute;left:10826;top:-967;width:10;height:20" coordorigin="10826,-967" coordsize="10,20" path="m10826,-948l10836,-948,10836,-967,10826,-967,10826,-948xe" filled="true" fillcolor="#000000" stroked="false">
                <v:path arrowok="t"/>
                <v:fill type="solid"/>
              </v:shape>
            </v:group>
            <v:group style="position:absolute;left:10826;top:-948;width:10;height:20" coordorigin="10826,-948" coordsize="10,20">
              <v:shape style="position:absolute;left:10826;top:-948;width:10;height:20" coordorigin="10826,-948" coordsize="10,20" path="m10826,-928l10836,-928,10836,-948,10826,-948,10826,-928xe" filled="true" fillcolor="#000000" stroked="false">
                <v:path arrowok="t"/>
                <v:fill type="solid"/>
              </v:shape>
            </v:group>
            <v:group style="position:absolute;left:10826;top:-928;width:10;height:20" coordorigin="10826,-928" coordsize="10,20">
              <v:shape style="position:absolute;left:10826;top:-928;width:10;height:20" coordorigin="10826,-928" coordsize="10,20" path="m10826,-909l10836,-909,10836,-928,10826,-928,10826,-909xe" filled="true" fillcolor="#000000" stroked="false">
                <v:path arrowok="t"/>
                <v:fill type="solid"/>
              </v:shape>
            </v:group>
            <v:group style="position:absolute;left:10826;top:-909;width:10;height:20" coordorigin="10826,-909" coordsize="10,20">
              <v:shape style="position:absolute;left:10826;top:-909;width:10;height:20" coordorigin="10826,-909" coordsize="10,20" path="m10826,-890l10836,-890,10836,-909,10826,-909,10826,-890xe" filled="true" fillcolor="#000000" stroked="false">
                <v:path arrowok="t"/>
                <v:fill type="solid"/>
              </v:shape>
            </v:group>
            <v:group style="position:absolute;left:10826;top:-890;width:10;height:20" coordorigin="10826,-890" coordsize="10,20">
              <v:shape style="position:absolute;left:10826;top:-890;width:10;height:20" coordorigin="10826,-890" coordsize="10,20" path="m10826,-871l10836,-871,10836,-890,10826,-890,10826,-871xe" filled="true" fillcolor="#000000" stroked="false">
                <v:path arrowok="t"/>
                <v:fill type="solid"/>
              </v:shape>
            </v:group>
            <v:group style="position:absolute;left:10826;top:-871;width:10;height:20" coordorigin="10826,-871" coordsize="10,20">
              <v:shape style="position:absolute;left:10826;top:-871;width:10;height:20" coordorigin="10826,-871" coordsize="10,20" path="m10826,-852l10836,-852,10836,-871,10826,-871,10826,-852xe" filled="true" fillcolor="#000000" stroked="false">
                <v:path arrowok="t"/>
                <v:fill type="solid"/>
              </v:shape>
            </v:group>
            <v:group style="position:absolute;left:10826;top:-852;width:10;height:20" coordorigin="10826,-852" coordsize="10,20">
              <v:shape style="position:absolute;left:10826;top:-852;width:10;height:20" coordorigin="10826,-852" coordsize="10,20" path="m10826,-832l10836,-832,10836,-852,10826,-852,10826,-832xe" filled="true" fillcolor="#000000" stroked="false">
                <v:path arrowok="t"/>
                <v:fill type="solid"/>
              </v:shape>
            </v:group>
            <v:group style="position:absolute;left:10826;top:-832;width:10;height:20" coordorigin="10826,-832" coordsize="10,20">
              <v:shape style="position:absolute;left:10826;top:-832;width:10;height:20" coordorigin="10826,-832" coordsize="10,20" path="m10826,-813l10836,-813,10836,-832,10826,-832,10826,-813xe" filled="true" fillcolor="#000000" stroked="false">
                <v:path arrowok="t"/>
                <v:fill type="solid"/>
              </v:shape>
            </v:group>
            <v:group style="position:absolute;left:10826;top:-813;width:10;height:20" coordorigin="10826,-813" coordsize="10,20">
              <v:shape style="position:absolute;left:10826;top:-813;width:10;height:20" coordorigin="10826,-813" coordsize="10,20" path="m10826,-794l10836,-794,10836,-813,10826,-813,10826,-794xe" filled="true" fillcolor="#000000" stroked="false">
                <v:path arrowok="t"/>
                <v:fill type="solid"/>
              </v:shape>
            </v:group>
            <v:group style="position:absolute;left:10826;top:-794;width:10;height:20" coordorigin="10826,-794" coordsize="10,20">
              <v:shape style="position:absolute;left:10826;top:-794;width:10;height:20" coordorigin="10826,-794" coordsize="10,20" path="m10826,-775l10836,-775,10836,-794,10826,-794,10826,-775xe" filled="true" fillcolor="#000000" stroked="false">
                <v:path arrowok="t"/>
                <v:fill type="solid"/>
              </v:shape>
            </v:group>
            <v:group style="position:absolute;left:10826;top:-775;width:10;height:20" coordorigin="10826,-775" coordsize="10,20">
              <v:shape style="position:absolute;left:10826;top:-775;width:10;height:20" coordorigin="10826,-775" coordsize="10,20" path="m10826,-756l10836,-756,10836,-775,10826,-775,10826,-756xe" filled="true" fillcolor="#000000" stroked="false">
                <v:path arrowok="t"/>
                <v:fill type="solid"/>
              </v:shape>
            </v:group>
            <v:group style="position:absolute;left:10826;top:-756;width:10;height:20" coordorigin="10826,-756" coordsize="10,20">
              <v:shape style="position:absolute;left:10826;top:-756;width:10;height:20" coordorigin="10826,-756" coordsize="10,20" path="m10826,-736l10836,-736,10836,-756,10826,-756,10826,-736xe" filled="true" fillcolor="#000000" stroked="false">
                <v:path arrowok="t"/>
                <v:fill type="solid"/>
              </v:shape>
            </v:group>
            <v:group style="position:absolute;left:10826;top:-679;width:10;height:20" coordorigin="10826,-679" coordsize="10,20">
              <v:shape style="position:absolute;left:10826;top:-679;width:10;height:20" coordorigin="10826,-679" coordsize="10,20" path="m10826,-660l10836,-660,10836,-679,10826,-679,10826,-660xe" filled="true" fillcolor="#000000" stroked="false">
                <v:path arrowok="t"/>
                <v:fill type="solid"/>
              </v:shape>
            </v:group>
            <v:group style="position:absolute;left:10826;top:-660;width:10;height:20" coordorigin="10826,-660" coordsize="10,20">
              <v:shape style="position:absolute;left:10826;top:-660;width:10;height:20" coordorigin="10826,-660" coordsize="10,20" path="m10826,-640l10836,-640,10836,-660,10826,-660,10826,-640xe" filled="true" fillcolor="#000000" stroked="false">
                <v:path arrowok="t"/>
                <v:fill type="solid"/>
              </v:shape>
            </v:group>
            <v:group style="position:absolute;left:10826;top:-640;width:10;height:20" coordorigin="10826,-640" coordsize="10,20">
              <v:shape style="position:absolute;left:10826;top:-640;width:10;height:20" coordorigin="10826,-640" coordsize="10,20" path="m10826,-621l10836,-621,10836,-640,10826,-640,10826,-621xe" filled="true" fillcolor="#000000" stroked="false">
                <v:path arrowok="t"/>
                <v:fill type="solid"/>
              </v:shape>
            </v:group>
            <v:group style="position:absolute;left:10826;top:-621;width:10;height:20" coordorigin="10826,-621" coordsize="10,20">
              <v:shape style="position:absolute;left:10826;top:-621;width:10;height:20" coordorigin="10826,-621" coordsize="10,20" path="m10826,-602l10836,-602,10836,-621,10826,-621,10826,-602xe" filled="true" fillcolor="#000000" stroked="false">
                <v:path arrowok="t"/>
                <v:fill type="solid"/>
              </v:shape>
            </v:group>
            <v:group style="position:absolute;left:10826;top:-602;width:10;height:20" coordorigin="10826,-602" coordsize="10,20">
              <v:shape style="position:absolute;left:10826;top:-602;width:10;height:20" coordorigin="10826,-602" coordsize="10,20" path="m10826,-583l10836,-583,10836,-602,10826,-602,10826,-583xe" filled="true" fillcolor="#000000" stroked="false">
                <v:path arrowok="t"/>
                <v:fill type="solid"/>
              </v:shape>
              <v:shape style="position:absolute;left:1013;top:-679;width:1774;height:108" type="#_x0000_t75" stroked="false">
                <v:imagedata r:id="rId1143" o:title=""/>
              </v:shape>
              <v:shape style="position:absolute;left:2763;top:-583;width:1901;height:12" type="#_x0000_t75" stroked="false">
                <v:imagedata r:id="rId1137" o:title=""/>
              </v:shape>
              <v:shape style="position:absolute;left:4650;top:-583;width:1731;height:12" type="#_x0000_t75" stroked="false">
                <v:imagedata r:id="rId351" o:title=""/>
              </v:shape>
              <v:shape style="position:absolute;left:6366;top:-583;width:2581;height:12" type="#_x0000_t75" stroked="false">
                <v:imagedata r:id="rId134" o:title=""/>
              </v:shape>
              <v:shape style="position:absolute;left:8932;top:-583;width:1903;height:12" type="#_x0000_t75" stroked="false">
                <v:imagedata r:id="rId1137" o:title=""/>
              </v:shape>
            </v:group>
            <v:group style="position:absolute;left:10826;top:-576;width:10;height:2" coordorigin="10826,-576" coordsize="10,2">
              <v:shape style="position:absolute;left:10826;top:-576;width:10;height:2" coordorigin="10826,-576" coordsize="10,0" path="m10826,-576l10836,-576e" filled="false" stroked="true" strokeweight=".47998pt" strokecolor="#000000">
                <v:path arrowok="t"/>
              </v:shape>
            </v:group>
            <v:group style="position:absolute;left:1018;top:-571;width:10;height:20" coordorigin="1018,-571" coordsize="10,20">
              <v:shape style="position:absolute;left:1018;top:-571;width:10;height:20" coordorigin="1018,-571" coordsize="10,20" path="m1018,-552l1027,-552,1027,-571,1018,-571,1018,-552xe" filled="true" fillcolor="#000000" stroked="false">
                <v:path arrowok="t"/>
                <v:fill type="solid"/>
              </v:shape>
            </v:group>
            <v:group style="position:absolute;left:1018;top:-552;width:10;height:20" coordorigin="1018,-552" coordsize="10,20">
              <v:shape style="position:absolute;left:1018;top:-552;width:10;height:20" coordorigin="1018,-552" coordsize="10,20" path="m1018,-532l1027,-532,1027,-552,1018,-552,1018,-532xe" filled="true" fillcolor="#000000" stroked="false">
                <v:path arrowok="t"/>
                <v:fill type="solid"/>
              </v:shape>
            </v:group>
            <v:group style="position:absolute;left:1018;top:-532;width:10;height:20" coordorigin="1018,-532" coordsize="10,20">
              <v:shape style="position:absolute;left:1018;top:-532;width:10;height:20" coordorigin="1018,-532" coordsize="10,20" path="m1018,-513l1027,-513,1027,-532,1018,-532,1018,-513xe" filled="true" fillcolor="#000000" stroked="false">
                <v:path arrowok="t"/>
                <v:fill type="solid"/>
              </v:shape>
            </v:group>
            <v:group style="position:absolute;left:1018;top:-513;width:10;height:20" coordorigin="1018,-513" coordsize="10,20">
              <v:shape style="position:absolute;left:1018;top:-513;width:10;height:20" coordorigin="1018,-513" coordsize="10,20" path="m1018,-494l1027,-494,1027,-513,1018,-513,1018,-494xe" filled="true" fillcolor="#000000" stroked="false">
                <v:path arrowok="t"/>
                <v:fill type="solid"/>
              </v:shape>
            </v:group>
            <v:group style="position:absolute;left:1018;top:-494;width:10;height:20" coordorigin="1018,-494" coordsize="10,20">
              <v:shape style="position:absolute;left:1018;top:-494;width:10;height:20" coordorigin="1018,-494" coordsize="10,20" path="m1018,-475l1027,-475,1027,-494,1018,-494,1018,-475xe" filled="true" fillcolor="#000000" stroked="false">
                <v:path arrowok="t"/>
                <v:fill type="solid"/>
              </v:shape>
            </v:group>
            <v:group style="position:absolute;left:1018;top:-475;width:10;height:20" coordorigin="1018,-475" coordsize="10,20">
              <v:shape style="position:absolute;left:1018;top:-475;width:10;height:20" coordorigin="1018,-475" coordsize="10,20" path="m1018,-456l1027,-456,1027,-475,1018,-475,1018,-456xe" filled="true" fillcolor="#000000" stroked="false">
                <v:path arrowok="t"/>
                <v:fill type="solid"/>
              </v:shape>
            </v:group>
            <v:group style="position:absolute;left:1018;top:-456;width:10;height:20" coordorigin="1018,-456" coordsize="10,20">
              <v:shape style="position:absolute;left:1018;top:-456;width:10;height:20" coordorigin="1018,-456" coordsize="10,20" path="m1018,-436l1027,-436,1027,-456,1018,-456,1018,-436xe" filled="true" fillcolor="#000000" stroked="false">
                <v:path arrowok="t"/>
                <v:fill type="solid"/>
              </v:shape>
            </v:group>
            <v:group style="position:absolute;left:1018;top:-436;width:10;height:20" coordorigin="1018,-436" coordsize="10,20">
              <v:shape style="position:absolute;left:1018;top:-436;width:10;height:20" coordorigin="1018,-436" coordsize="10,20" path="m1018,-417l1027,-417,1027,-436,1018,-436,1018,-417xe" filled="true" fillcolor="#000000" stroked="false">
                <v:path arrowok="t"/>
                <v:fill type="solid"/>
              </v:shape>
            </v:group>
            <v:group style="position:absolute;left:1018;top:-417;width:10;height:20" coordorigin="1018,-417" coordsize="10,20">
              <v:shape style="position:absolute;left:1018;top:-417;width:10;height:20" coordorigin="1018,-417" coordsize="10,20" path="m1018,-398l1027,-398,1027,-417,1018,-417,1018,-398xe" filled="true" fillcolor="#000000" stroked="false">
                <v:path arrowok="t"/>
                <v:fill type="solid"/>
              </v:shape>
            </v:group>
            <v:group style="position:absolute;left:1018;top:-398;width:10;height:20" coordorigin="1018,-398" coordsize="10,20">
              <v:shape style="position:absolute;left:1018;top:-398;width:10;height:20" coordorigin="1018,-398" coordsize="10,20" path="m1018,-379l1027,-379,1027,-398,1018,-398,1018,-379xe" filled="true" fillcolor="#000000" stroked="false">
                <v:path arrowok="t"/>
                <v:fill type="solid"/>
              </v:shape>
            </v:group>
            <v:group style="position:absolute;left:1018;top:-379;width:10;height:20" coordorigin="1018,-379" coordsize="10,20">
              <v:shape style="position:absolute;left:1018;top:-379;width:10;height:20" coordorigin="1018,-379" coordsize="10,20" path="m1018,-360l1027,-360,1027,-379,1018,-379,1018,-360xe" filled="true" fillcolor="#000000" stroked="false">
                <v:path arrowok="t"/>
                <v:fill type="solid"/>
              </v:shape>
            </v:group>
            <v:group style="position:absolute;left:1018;top:-360;width:10;height:20" coordorigin="1018,-360" coordsize="10,20">
              <v:shape style="position:absolute;left:1018;top:-360;width:10;height:20" coordorigin="1018,-360" coordsize="10,20" path="m1018,-340l1027,-340,1027,-360,1018,-360,1018,-340xe" filled="true" fillcolor="#000000" stroked="false">
                <v:path arrowok="t"/>
                <v:fill type="solid"/>
              </v:shape>
            </v:group>
            <v:group style="position:absolute;left:1018;top:-340;width:10;height:20" coordorigin="1018,-340" coordsize="10,20">
              <v:shape style="position:absolute;left:1018;top:-340;width:10;height:20" coordorigin="1018,-340" coordsize="10,20" path="m1018,-321l1027,-321,1027,-340,1018,-340,1018,-321xe" filled="true" fillcolor="#000000" stroked="false">
                <v:path arrowok="t"/>
                <v:fill type="solid"/>
              </v:shape>
            </v:group>
            <v:group style="position:absolute;left:1018;top:-321;width:10;height:20" coordorigin="1018,-321" coordsize="10,20">
              <v:shape style="position:absolute;left:1018;top:-321;width:10;height:20" coordorigin="1018,-321" coordsize="10,20" path="m1018,-302l1027,-302,1027,-321,1018,-321,1018,-302xe" filled="true" fillcolor="#000000" stroked="false">
                <v:path arrowok="t"/>
                <v:fill type="solid"/>
              </v:shape>
            </v:group>
            <v:group style="position:absolute;left:1018;top:-302;width:10;height:20" coordorigin="1018,-302" coordsize="10,20">
              <v:shape style="position:absolute;left:1018;top:-302;width:10;height:20" coordorigin="1018,-302" coordsize="10,20" path="m1018,-283l1027,-283,1027,-302,1018,-302,1018,-283xe" filled="true" fillcolor="#000000" stroked="false">
                <v:path arrowok="t"/>
                <v:fill type="solid"/>
              </v:shape>
            </v:group>
            <v:group style="position:absolute;left:1018;top:-283;width:10;height:20" coordorigin="1018,-283" coordsize="10,20">
              <v:shape style="position:absolute;left:1018;top:-283;width:10;height:20" coordorigin="1018,-283" coordsize="10,20" path="m1018,-264l1027,-264,1027,-283,1018,-283,1018,-264xe" filled="true" fillcolor="#000000" stroked="false">
                <v:path arrowok="t"/>
                <v:fill type="solid"/>
              </v:shape>
            </v:group>
            <v:group style="position:absolute;left:1018;top:-264;width:10;height:20" coordorigin="1018,-264" coordsize="10,20">
              <v:shape style="position:absolute;left:1018;top:-264;width:10;height:20" coordorigin="1018,-264" coordsize="10,20" path="m1018,-244l1027,-244,1027,-264,1018,-264,1018,-244xe" filled="true" fillcolor="#000000" stroked="false">
                <v:path arrowok="t"/>
                <v:fill type="solid"/>
              </v:shape>
            </v:group>
            <v:group style="position:absolute;left:1018;top:-244;width:10;height:20" coordorigin="1018,-244" coordsize="10,20">
              <v:shape style="position:absolute;left:1018;top:-244;width:10;height:20" coordorigin="1018,-244" coordsize="10,20" path="m1018,-225l1027,-225,1027,-244,1018,-244,1018,-225xe" filled="true" fillcolor="#000000" stroked="false">
                <v:path arrowok="t"/>
                <v:fill type="solid"/>
              </v:shape>
            </v:group>
            <v:group style="position:absolute;left:1018;top:-225;width:10;height:20" coordorigin="1018,-225" coordsize="10,20">
              <v:shape style="position:absolute;left:1018;top:-225;width:10;height:20" coordorigin="1018,-225" coordsize="10,20" path="m1018,-206l1027,-206,1027,-225,1018,-225,1018,-206xe" filled="true" fillcolor="#000000" stroked="false">
                <v:path arrowok="t"/>
                <v:fill type="solid"/>
              </v:shape>
            </v:group>
            <v:group style="position:absolute;left:1018;top:-206;width:10;height:20" coordorigin="1018,-206" coordsize="10,20">
              <v:shape style="position:absolute;left:1018;top:-206;width:10;height:20" coordorigin="1018,-206" coordsize="10,20" path="m1018,-187l1027,-187,1027,-206,1018,-206,1018,-187xe" filled="true" fillcolor="#000000" stroked="false">
                <v:path arrowok="t"/>
                <v:fill type="solid"/>
              </v:shape>
            </v:group>
            <v:group style="position:absolute;left:1018;top:-187;width:10;height:20" coordorigin="1018,-187" coordsize="10,20">
              <v:shape style="position:absolute;left:1018;top:-187;width:10;height:20" coordorigin="1018,-187" coordsize="10,20" path="m1018,-168l1027,-168,1027,-187,1018,-187,1018,-168xe" filled="true" fillcolor="#000000" stroked="false">
                <v:path arrowok="t"/>
                <v:fill type="solid"/>
              </v:shape>
              <v:shape style="position:absolute;left:1018;top:-168;width:10;height:14" type="#_x0000_t75" stroked="false">
                <v:imagedata r:id="rId88" o:title=""/>
              </v:shape>
            </v:group>
            <v:group style="position:absolute;left:1018;top:-158;width:10;height:2" coordorigin="1018,-158" coordsize="10,2">
              <v:shape style="position:absolute;left:1018;top:-158;width:10;height:2" coordorigin="1018,-158" coordsize="10,0" path="m1018,-158l1027,-158e" filled="false" stroked="true" strokeweight=".47998pt" strokecolor="#000000">
                <v:path arrowok="t"/>
              </v:shape>
            </v:group>
            <v:group style="position:absolute;left:2768;top:-571;width:10;height:20" coordorigin="2768,-571" coordsize="10,20">
              <v:shape style="position:absolute;left:2768;top:-571;width:10;height:20" coordorigin="2768,-571" coordsize="10,20" path="m2768,-552l2777,-552,2777,-571,2768,-571,2768,-552xe" filled="true" fillcolor="#000000" stroked="false">
                <v:path arrowok="t"/>
                <v:fill type="solid"/>
              </v:shape>
            </v:group>
            <v:group style="position:absolute;left:2768;top:-552;width:10;height:20" coordorigin="2768,-552" coordsize="10,20">
              <v:shape style="position:absolute;left:2768;top:-552;width:10;height:20" coordorigin="2768,-552" coordsize="10,20" path="m2768,-532l2777,-532,2777,-552,2768,-552,2768,-532xe" filled="true" fillcolor="#000000" stroked="false">
                <v:path arrowok="t"/>
                <v:fill type="solid"/>
              </v:shape>
            </v:group>
            <v:group style="position:absolute;left:2768;top:-532;width:10;height:20" coordorigin="2768,-532" coordsize="10,20">
              <v:shape style="position:absolute;left:2768;top:-532;width:10;height:20" coordorigin="2768,-532" coordsize="10,20" path="m2768,-513l2777,-513,2777,-532,2768,-532,2768,-513xe" filled="true" fillcolor="#000000" stroked="false">
                <v:path arrowok="t"/>
                <v:fill type="solid"/>
              </v:shape>
            </v:group>
            <v:group style="position:absolute;left:2768;top:-513;width:10;height:20" coordorigin="2768,-513" coordsize="10,20">
              <v:shape style="position:absolute;left:2768;top:-513;width:10;height:20" coordorigin="2768,-513" coordsize="10,20" path="m2768,-494l2777,-494,2777,-513,2768,-513,2768,-494xe" filled="true" fillcolor="#000000" stroked="false">
                <v:path arrowok="t"/>
                <v:fill type="solid"/>
              </v:shape>
            </v:group>
            <v:group style="position:absolute;left:2768;top:-494;width:10;height:20" coordorigin="2768,-494" coordsize="10,20">
              <v:shape style="position:absolute;left:2768;top:-494;width:10;height:20" coordorigin="2768,-494" coordsize="10,20" path="m2768,-475l2777,-475,2777,-494,2768,-494,2768,-475xe" filled="true" fillcolor="#000000" stroked="false">
                <v:path arrowok="t"/>
                <v:fill type="solid"/>
              </v:shape>
            </v:group>
            <v:group style="position:absolute;left:2768;top:-475;width:10;height:20" coordorigin="2768,-475" coordsize="10,20">
              <v:shape style="position:absolute;left:2768;top:-475;width:10;height:20" coordorigin="2768,-475" coordsize="10,20" path="m2768,-456l2777,-456,2777,-475,2768,-475,2768,-456xe" filled="true" fillcolor="#000000" stroked="false">
                <v:path arrowok="t"/>
                <v:fill type="solid"/>
              </v:shape>
            </v:group>
            <v:group style="position:absolute;left:2768;top:-456;width:10;height:20" coordorigin="2768,-456" coordsize="10,20">
              <v:shape style="position:absolute;left:2768;top:-456;width:10;height:20" coordorigin="2768,-456" coordsize="10,20" path="m2768,-436l2777,-436,2777,-456,2768,-456,2768,-436xe" filled="true" fillcolor="#000000" stroked="false">
                <v:path arrowok="t"/>
                <v:fill type="solid"/>
              </v:shape>
            </v:group>
            <v:group style="position:absolute;left:2768;top:-436;width:10;height:20" coordorigin="2768,-436" coordsize="10,20">
              <v:shape style="position:absolute;left:2768;top:-436;width:10;height:20" coordorigin="2768,-436" coordsize="10,20" path="m2768,-417l2777,-417,2777,-436,2768,-436,2768,-417xe" filled="true" fillcolor="#000000" stroked="false">
                <v:path arrowok="t"/>
                <v:fill type="solid"/>
              </v:shape>
            </v:group>
            <v:group style="position:absolute;left:2768;top:-417;width:10;height:20" coordorigin="2768,-417" coordsize="10,20">
              <v:shape style="position:absolute;left:2768;top:-417;width:10;height:20" coordorigin="2768,-417" coordsize="10,20" path="m2768,-398l2777,-398,2777,-417,2768,-417,2768,-398xe" filled="true" fillcolor="#000000" stroked="false">
                <v:path arrowok="t"/>
                <v:fill type="solid"/>
              </v:shape>
            </v:group>
            <v:group style="position:absolute;left:2768;top:-398;width:10;height:20" coordorigin="2768,-398" coordsize="10,20">
              <v:shape style="position:absolute;left:2768;top:-398;width:10;height:20" coordorigin="2768,-398" coordsize="10,20" path="m2768,-379l2777,-379,2777,-398,2768,-398,2768,-379xe" filled="true" fillcolor="#000000" stroked="false">
                <v:path arrowok="t"/>
                <v:fill type="solid"/>
              </v:shape>
            </v:group>
            <v:group style="position:absolute;left:2768;top:-379;width:10;height:20" coordorigin="2768,-379" coordsize="10,20">
              <v:shape style="position:absolute;left:2768;top:-379;width:10;height:20" coordorigin="2768,-379" coordsize="10,20" path="m2768,-360l2777,-360,2777,-379,2768,-379,2768,-360xe" filled="true" fillcolor="#000000" stroked="false">
                <v:path arrowok="t"/>
                <v:fill type="solid"/>
              </v:shape>
            </v:group>
            <v:group style="position:absolute;left:2768;top:-360;width:10;height:20" coordorigin="2768,-360" coordsize="10,20">
              <v:shape style="position:absolute;left:2768;top:-360;width:10;height:20" coordorigin="2768,-360" coordsize="10,20" path="m2768,-340l2777,-340,2777,-360,2768,-360,2768,-340xe" filled="true" fillcolor="#000000" stroked="false">
                <v:path arrowok="t"/>
                <v:fill type="solid"/>
              </v:shape>
            </v:group>
            <v:group style="position:absolute;left:2768;top:-340;width:10;height:20" coordorigin="2768,-340" coordsize="10,20">
              <v:shape style="position:absolute;left:2768;top:-340;width:10;height:20" coordorigin="2768,-340" coordsize="10,20" path="m2768,-321l2777,-321,2777,-340,2768,-340,2768,-321xe" filled="true" fillcolor="#000000" stroked="false">
                <v:path arrowok="t"/>
                <v:fill type="solid"/>
              </v:shape>
            </v:group>
            <v:group style="position:absolute;left:2768;top:-321;width:10;height:20" coordorigin="2768,-321" coordsize="10,20">
              <v:shape style="position:absolute;left:2768;top:-321;width:10;height:20" coordorigin="2768,-321" coordsize="10,20" path="m2768,-302l2777,-302,2777,-321,2768,-321,2768,-302xe" filled="true" fillcolor="#000000" stroked="false">
                <v:path arrowok="t"/>
                <v:fill type="solid"/>
              </v:shape>
            </v:group>
            <v:group style="position:absolute;left:2768;top:-302;width:10;height:20" coordorigin="2768,-302" coordsize="10,20">
              <v:shape style="position:absolute;left:2768;top:-302;width:10;height:20" coordorigin="2768,-302" coordsize="10,20" path="m2768,-283l2777,-283,2777,-302,2768,-302,2768,-283xe" filled="true" fillcolor="#000000" stroked="false">
                <v:path arrowok="t"/>
                <v:fill type="solid"/>
              </v:shape>
            </v:group>
            <v:group style="position:absolute;left:2768;top:-283;width:10;height:20" coordorigin="2768,-283" coordsize="10,20">
              <v:shape style="position:absolute;left:2768;top:-283;width:10;height:20" coordorigin="2768,-283" coordsize="10,20" path="m2768,-264l2777,-264,2777,-283,2768,-283,2768,-264xe" filled="true" fillcolor="#000000" stroked="false">
                <v:path arrowok="t"/>
                <v:fill type="solid"/>
              </v:shape>
              <v:shape style="position:absolute;left:1027;top:-264;width:1760;height:110" type="#_x0000_t75" stroked="false">
                <v:imagedata r:id="rId1158" o:title=""/>
              </v:shape>
            </v:group>
            <v:group style="position:absolute;left:2768;top:-158;width:10;height:2" coordorigin="2768,-158" coordsize="10,2">
              <v:shape style="position:absolute;left:2768;top:-158;width:10;height:2" coordorigin="2768,-158" coordsize="10,0" path="m2768,-158l2777,-158e" filled="false" stroked="true" strokeweight=".47998pt" strokecolor="#000000">
                <v:path arrowok="t"/>
              </v:shape>
              <v:shape style="position:absolute;left:2777;top:-264;width:1897;height:110" type="#_x0000_t75" stroked="false">
                <v:imagedata r:id="rId1159" o:title=""/>
              </v:shape>
            </v:group>
            <v:group style="position:absolute;left:4655;top:-158;width:10;height:2" coordorigin="4655,-158" coordsize="10,2">
              <v:shape style="position:absolute;left:4655;top:-158;width:10;height:2" coordorigin="4655,-158" coordsize="10,0" path="m4655,-158l4664,-158e" filled="false" stroked="true" strokeweight=".47998pt" strokecolor="#000000">
                <v:path arrowok="t"/>
              </v:shape>
            </v:group>
            <v:group style="position:absolute;left:6371;top:-571;width:10;height:20" coordorigin="6371,-571" coordsize="10,20">
              <v:shape style="position:absolute;left:6371;top:-571;width:10;height:20" coordorigin="6371,-571" coordsize="10,20" path="m6371,-552l6381,-552,6381,-571,6371,-571,6371,-552xe" filled="true" fillcolor="#000000" stroked="false">
                <v:path arrowok="t"/>
                <v:fill type="solid"/>
              </v:shape>
            </v:group>
            <v:group style="position:absolute;left:6371;top:-552;width:10;height:20" coordorigin="6371,-552" coordsize="10,20">
              <v:shape style="position:absolute;left:6371;top:-552;width:10;height:20" coordorigin="6371,-552" coordsize="10,20" path="m6371,-532l6381,-532,6381,-552,6371,-552,6371,-532xe" filled="true" fillcolor="#000000" stroked="false">
                <v:path arrowok="t"/>
                <v:fill type="solid"/>
              </v:shape>
            </v:group>
            <v:group style="position:absolute;left:6371;top:-532;width:10;height:20" coordorigin="6371,-532" coordsize="10,20">
              <v:shape style="position:absolute;left:6371;top:-532;width:10;height:20" coordorigin="6371,-532" coordsize="10,20" path="m6371,-513l6381,-513,6381,-532,6371,-532,6371,-513xe" filled="true" fillcolor="#000000" stroked="false">
                <v:path arrowok="t"/>
                <v:fill type="solid"/>
              </v:shape>
            </v:group>
            <v:group style="position:absolute;left:6371;top:-513;width:10;height:20" coordorigin="6371,-513" coordsize="10,20">
              <v:shape style="position:absolute;left:6371;top:-513;width:10;height:20" coordorigin="6371,-513" coordsize="10,20" path="m6371,-494l6381,-494,6381,-513,6371,-513,6371,-494xe" filled="true" fillcolor="#000000" stroked="false">
                <v:path arrowok="t"/>
                <v:fill type="solid"/>
              </v:shape>
            </v:group>
            <v:group style="position:absolute;left:6371;top:-494;width:10;height:20" coordorigin="6371,-494" coordsize="10,20">
              <v:shape style="position:absolute;left:6371;top:-494;width:10;height:20" coordorigin="6371,-494" coordsize="10,20" path="m6371,-475l6381,-475,6381,-494,6371,-494,6371,-475xe" filled="true" fillcolor="#000000" stroked="false">
                <v:path arrowok="t"/>
                <v:fill type="solid"/>
              </v:shape>
            </v:group>
            <v:group style="position:absolute;left:6371;top:-475;width:10;height:20" coordorigin="6371,-475" coordsize="10,20">
              <v:shape style="position:absolute;left:6371;top:-475;width:10;height:20" coordorigin="6371,-475" coordsize="10,20" path="m6371,-456l6381,-456,6381,-475,6371,-475,6371,-456xe" filled="true" fillcolor="#000000" stroked="false">
                <v:path arrowok="t"/>
                <v:fill type="solid"/>
              </v:shape>
            </v:group>
            <v:group style="position:absolute;left:6371;top:-456;width:10;height:20" coordorigin="6371,-456" coordsize="10,20">
              <v:shape style="position:absolute;left:6371;top:-456;width:10;height:20" coordorigin="6371,-456" coordsize="10,20" path="m6371,-436l6381,-436,6381,-456,6371,-456,6371,-436xe" filled="true" fillcolor="#000000" stroked="false">
                <v:path arrowok="t"/>
                <v:fill type="solid"/>
              </v:shape>
            </v:group>
            <v:group style="position:absolute;left:6371;top:-436;width:10;height:20" coordorigin="6371,-436" coordsize="10,20">
              <v:shape style="position:absolute;left:6371;top:-436;width:10;height:20" coordorigin="6371,-436" coordsize="10,20" path="m6371,-417l6381,-417,6381,-436,6371,-436,6371,-417xe" filled="true" fillcolor="#000000" stroked="false">
                <v:path arrowok="t"/>
                <v:fill type="solid"/>
              </v:shape>
            </v:group>
            <v:group style="position:absolute;left:6371;top:-417;width:10;height:20" coordorigin="6371,-417" coordsize="10,20">
              <v:shape style="position:absolute;left:6371;top:-417;width:10;height:20" coordorigin="6371,-417" coordsize="10,20" path="m6371,-398l6381,-398,6381,-417,6371,-417,6371,-398xe" filled="true" fillcolor="#000000" stroked="false">
                <v:path arrowok="t"/>
                <v:fill type="solid"/>
              </v:shape>
            </v:group>
            <v:group style="position:absolute;left:6371;top:-398;width:10;height:20" coordorigin="6371,-398" coordsize="10,20">
              <v:shape style="position:absolute;left:6371;top:-398;width:10;height:20" coordorigin="6371,-398" coordsize="10,20" path="m6371,-379l6381,-379,6381,-398,6371,-398,6371,-379xe" filled="true" fillcolor="#000000" stroked="false">
                <v:path arrowok="t"/>
                <v:fill type="solid"/>
              </v:shape>
            </v:group>
            <v:group style="position:absolute;left:6371;top:-379;width:10;height:20" coordorigin="6371,-379" coordsize="10,20">
              <v:shape style="position:absolute;left:6371;top:-379;width:10;height:20" coordorigin="6371,-379" coordsize="10,20" path="m6371,-360l6381,-360,6381,-379,6371,-379,6371,-360xe" filled="true" fillcolor="#000000" stroked="false">
                <v:path arrowok="t"/>
                <v:fill type="solid"/>
              </v:shape>
            </v:group>
            <v:group style="position:absolute;left:6371;top:-360;width:10;height:20" coordorigin="6371,-360" coordsize="10,20">
              <v:shape style="position:absolute;left:6371;top:-360;width:10;height:20" coordorigin="6371,-360" coordsize="10,20" path="m6371,-340l6381,-340,6381,-360,6371,-360,6371,-340xe" filled="true" fillcolor="#000000" stroked="false">
                <v:path arrowok="t"/>
                <v:fill type="solid"/>
              </v:shape>
            </v:group>
            <v:group style="position:absolute;left:6371;top:-340;width:10;height:20" coordorigin="6371,-340" coordsize="10,20">
              <v:shape style="position:absolute;left:6371;top:-340;width:10;height:20" coordorigin="6371,-340" coordsize="10,20" path="m6371,-321l6381,-321,6381,-340,6371,-340,6371,-321xe" filled="true" fillcolor="#000000" stroked="false">
                <v:path arrowok="t"/>
                <v:fill type="solid"/>
              </v:shape>
            </v:group>
            <v:group style="position:absolute;left:6371;top:-321;width:10;height:20" coordorigin="6371,-321" coordsize="10,20">
              <v:shape style="position:absolute;left:6371;top:-321;width:10;height:20" coordorigin="6371,-321" coordsize="10,20" path="m6371,-302l6381,-302,6381,-321,6371,-321,6371,-302xe" filled="true" fillcolor="#000000" stroked="false">
                <v:path arrowok="t"/>
                <v:fill type="solid"/>
              </v:shape>
              <v:shape style="position:absolute;left:4664;top:-264;width:1726;height:110" type="#_x0000_t75" stroked="false">
                <v:imagedata r:id="rId1160" o:title=""/>
              </v:shape>
            </v:group>
            <v:group style="position:absolute;left:6371;top:-158;width:10;height:2" coordorigin="6371,-158" coordsize="10,2">
              <v:shape style="position:absolute;left:6371;top:-158;width:10;height:2" coordorigin="6371,-158" coordsize="10,0" path="m6371,-158l6381,-158e" filled="false" stroked="true" strokeweight=".47998pt" strokecolor="#000000">
                <v:path arrowok="t"/>
              </v:shape>
              <v:shape style="position:absolute;left:6381;top:-264;width:2576;height:110" type="#_x0000_t75" stroked="false">
                <v:imagedata r:id="rId1161" o:title=""/>
              </v:shape>
            </v:group>
            <v:group style="position:absolute;left:8937;top:-158;width:10;height:2" coordorigin="8937,-158" coordsize="10,2">
              <v:shape style="position:absolute;left:8937;top:-158;width:10;height:2" coordorigin="8937,-158" coordsize="10,0" path="m8937,-158l8947,-158e" filled="false" stroked="true" strokeweight=".47998pt" strokecolor="#000000">
                <v:path arrowok="t"/>
              </v:shape>
            </v:group>
            <v:group style="position:absolute;left:10826;top:-571;width:10;height:20" coordorigin="10826,-571" coordsize="10,20">
              <v:shape style="position:absolute;left:10826;top:-571;width:10;height:20" coordorigin="10826,-571" coordsize="10,20" path="m10826,-552l10836,-552,10836,-571,10826,-571,10826,-552xe" filled="true" fillcolor="#000000" stroked="false">
                <v:path arrowok="t"/>
                <v:fill type="solid"/>
              </v:shape>
            </v:group>
            <v:group style="position:absolute;left:10826;top:-552;width:10;height:20" coordorigin="10826,-552" coordsize="10,20">
              <v:shape style="position:absolute;left:10826;top:-552;width:10;height:20" coordorigin="10826,-552" coordsize="10,20" path="m10826,-532l10836,-532,10836,-552,10826,-552,10826,-532xe" filled="true" fillcolor="#000000" stroked="false">
                <v:path arrowok="t"/>
                <v:fill type="solid"/>
              </v:shape>
            </v:group>
            <v:group style="position:absolute;left:10826;top:-532;width:10;height:20" coordorigin="10826,-532" coordsize="10,20">
              <v:shape style="position:absolute;left:10826;top:-532;width:10;height:20" coordorigin="10826,-532" coordsize="10,20" path="m10826,-513l10836,-513,10836,-532,10826,-532,10826,-513xe" filled="true" fillcolor="#000000" stroked="false">
                <v:path arrowok="t"/>
                <v:fill type="solid"/>
              </v:shape>
            </v:group>
            <v:group style="position:absolute;left:10826;top:-513;width:10;height:20" coordorigin="10826,-513" coordsize="10,20">
              <v:shape style="position:absolute;left:10826;top:-513;width:10;height:20" coordorigin="10826,-513" coordsize="10,20" path="m10826,-494l10836,-494,10836,-513,10826,-513,10826,-494xe" filled="true" fillcolor="#000000" stroked="false">
                <v:path arrowok="t"/>
                <v:fill type="solid"/>
              </v:shape>
            </v:group>
            <v:group style="position:absolute;left:10826;top:-494;width:10;height:20" coordorigin="10826,-494" coordsize="10,20">
              <v:shape style="position:absolute;left:10826;top:-494;width:10;height:20" coordorigin="10826,-494" coordsize="10,20" path="m10826,-475l10836,-475,10836,-494,10826,-494,10826,-475xe" filled="true" fillcolor="#000000" stroked="false">
                <v:path arrowok="t"/>
                <v:fill type="solid"/>
              </v:shape>
            </v:group>
            <v:group style="position:absolute;left:10826;top:-475;width:10;height:20" coordorigin="10826,-475" coordsize="10,20">
              <v:shape style="position:absolute;left:10826;top:-475;width:10;height:20" coordorigin="10826,-475" coordsize="10,20" path="m10826,-456l10836,-456,10836,-475,10826,-475,10826,-456xe" filled="true" fillcolor="#000000" stroked="false">
                <v:path arrowok="t"/>
                <v:fill type="solid"/>
              </v:shape>
            </v:group>
            <v:group style="position:absolute;left:10826;top:-456;width:10;height:20" coordorigin="10826,-456" coordsize="10,20">
              <v:shape style="position:absolute;left:10826;top:-456;width:10;height:20" coordorigin="10826,-456" coordsize="10,20" path="m10826,-436l10836,-436,10836,-456,10826,-456,10826,-436xe" filled="true" fillcolor="#000000" stroked="false">
                <v:path arrowok="t"/>
                <v:fill type="solid"/>
              </v:shape>
            </v:group>
            <v:group style="position:absolute;left:10826;top:-436;width:10;height:20" coordorigin="10826,-436" coordsize="10,20">
              <v:shape style="position:absolute;left:10826;top:-436;width:10;height:20" coordorigin="10826,-436" coordsize="10,20" path="m10826,-417l10836,-417,10836,-436,10826,-436,10826,-417xe" filled="true" fillcolor="#000000" stroked="false">
                <v:path arrowok="t"/>
                <v:fill type="solid"/>
              </v:shape>
            </v:group>
            <v:group style="position:absolute;left:10826;top:-417;width:10;height:20" coordorigin="10826,-417" coordsize="10,20">
              <v:shape style="position:absolute;left:10826;top:-417;width:10;height:20" coordorigin="10826,-417" coordsize="10,20" path="m10826,-398l10836,-398,10836,-417,10826,-417,10826,-398xe" filled="true" fillcolor="#000000" stroked="false">
                <v:path arrowok="t"/>
                <v:fill type="solid"/>
              </v:shape>
            </v:group>
            <v:group style="position:absolute;left:10826;top:-398;width:10;height:20" coordorigin="10826,-398" coordsize="10,20">
              <v:shape style="position:absolute;left:10826;top:-398;width:10;height:20" coordorigin="10826,-398" coordsize="10,20" path="m10826,-379l10836,-379,10836,-398,10826,-398,10826,-379xe" filled="true" fillcolor="#000000" stroked="false">
                <v:path arrowok="t"/>
                <v:fill type="solid"/>
              </v:shape>
            </v:group>
            <v:group style="position:absolute;left:9674;top:-295;width:1126;height:2" coordorigin="9674,-295" coordsize="1126,2">
              <v:shape style="position:absolute;left:9674;top:-295;width:1126;height:2" coordorigin="9674,-295" coordsize="1126,0" path="m9674,-295l10800,-295e" filled="false" stroked="true" strokeweight=".47998pt" strokecolor="#000000">
                <v:path arrowok="t"/>
              </v:shape>
            </v:group>
            <v:group style="position:absolute;left:9674;top:-266;width:1126;height:2" coordorigin="9674,-266" coordsize="1126,2">
              <v:shape style="position:absolute;left:9674;top:-266;width:1126;height:2" coordorigin="9674,-266" coordsize="1126,0" path="m9674,-266l10800,-266e" filled="false" stroked="true" strokeweight=".48004pt" strokecolor="#000000">
                <v:path arrowok="t"/>
              </v:shape>
            </v:group>
            <v:group style="position:absolute;left:10826;top:-379;width:10;height:20" coordorigin="10826,-379" coordsize="10,20">
              <v:shape style="position:absolute;left:10826;top:-379;width:10;height:20" coordorigin="10826,-379" coordsize="10,20" path="m10826,-360l10836,-360,10836,-379,10826,-379,10826,-360xe" filled="true" fillcolor="#000000" stroked="false">
                <v:path arrowok="t"/>
                <v:fill type="solid"/>
              </v:shape>
            </v:group>
            <v:group style="position:absolute;left:10826;top:-360;width:10;height:20" coordorigin="10826,-360" coordsize="10,20">
              <v:shape style="position:absolute;left:10826;top:-360;width:10;height:20" coordorigin="10826,-360" coordsize="10,20" path="m10826,-340l10836,-340,10836,-360,10826,-360,10826,-340xe" filled="true" fillcolor="#000000" stroked="false">
                <v:path arrowok="t"/>
                <v:fill type="solid"/>
              </v:shape>
            </v:group>
            <v:group style="position:absolute;left:10826;top:-340;width:10;height:20" coordorigin="10826,-340" coordsize="10,20">
              <v:shape style="position:absolute;left:10826;top:-340;width:10;height:20" coordorigin="10826,-340" coordsize="10,20" path="m10826,-321l10836,-321,10836,-340,10826,-340,10826,-321xe" filled="true" fillcolor="#000000" stroked="false">
                <v:path arrowok="t"/>
                <v:fill type="solid"/>
              </v:shape>
            </v:group>
            <v:group style="position:absolute;left:10826;top:-321;width:10;height:20" coordorigin="10826,-321" coordsize="10,20">
              <v:shape style="position:absolute;left:10826;top:-321;width:10;height:20" coordorigin="10826,-321" coordsize="10,20" path="m10826,-302l10836,-302,10836,-321,10826,-321,10826,-302xe" filled="true" fillcolor="#000000" stroked="false">
                <v:path arrowok="t"/>
                <v:fill type="solid"/>
              </v:shape>
            </v:group>
            <v:group style="position:absolute;left:10826;top:-302;width:10;height:20" coordorigin="10826,-302" coordsize="10,20">
              <v:shape style="position:absolute;left:10826;top:-302;width:10;height:20" coordorigin="10826,-302" coordsize="10,20" path="m10826,-283l10836,-283,10836,-302,10826,-302,10826,-283xe" filled="true" fillcolor="#000000" stroked="false">
                <v:path arrowok="t"/>
                <v:fill type="solid"/>
              </v:shape>
            </v:group>
            <v:group style="position:absolute;left:10826;top:-283;width:10;height:20" coordorigin="10826,-283" coordsize="10,20">
              <v:shape style="position:absolute;left:10826;top:-283;width:10;height:20" coordorigin="10826,-283" coordsize="10,20" path="m10826,-264l10836,-264,10836,-283,10826,-283,10826,-264xe" filled="true" fillcolor="#000000" stroked="false">
                <v:path arrowok="t"/>
                <v:fill type="solid"/>
              </v:shape>
            </v:group>
            <v:group style="position:absolute;left:10826;top:-264;width:10;height:20" coordorigin="10826,-264" coordsize="10,20">
              <v:shape style="position:absolute;left:10826;top:-264;width:10;height:20" coordorigin="10826,-264" coordsize="10,20" path="m10826,-244l10836,-244,10836,-264,10826,-264,10826,-244xe" filled="true" fillcolor="#000000" stroked="false">
                <v:path arrowok="t"/>
                <v:fill type="solid"/>
              </v:shape>
            </v:group>
            <v:group style="position:absolute;left:10826;top:-244;width:10;height:20" coordorigin="10826,-244" coordsize="10,20">
              <v:shape style="position:absolute;left:10826;top:-244;width:10;height:20" coordorigin="10826,-244" coordsize="10,20" path="m10826,-225l10836,-225,10836,-244,10826,-244,10826,-225xe" filled="true" fillcolor="#000000" stroked="false">
                <v:path arrowok="t"/>
                <v:fill type="solid"/>
              </v:shape>
            </v:group>
            <v:group style="position:absolute;left:10826;top:-225;width:10;height:20" coordorigin="10826,-225" coordsize="10,20">
              <v:shape style="position:absolute;left:10826;top:-225;width:10;height:20" coordorigin="10826,-225" coordsize="10,20" path="m10826,-206l10836,-206,10836,-225,10826,-225,10826,-206xe" filled="true" fillcolor="#000000" stroked="false">
                <v:path arrowok="t"/>
                <v:fill type="solid"/>
              </v:shape>
            </v:group>
            <v:group style="position:absolute;left:10826;top:-206;width:10;height:20" coordorigin="10826,-206" coordsize="10,20">
              <v:shape style="position:absolute;left:10826;top:-206;width:10;height:20" coordorigin="10826,-206" coordsize="10,20" path="m10826,-187l10836,-187,10836,-206,10826,-206,10826,-187xe" filled="true" fillcolor="#000000" stroked="false">
                <v:path arrowok="t"/>
                <v:fill type="solid"/>
              </v:shape>
            </v:group>
            <v:group style="position:absolute;left:10826;top:-187;width:10;height:20" coordorigin="10826,-187" coordsize="10,20">
              <v:shape style="position:absolute;left:10826;top:-187;width:10;height:20" coordorigin="10826,-187" coordsize="10,20" path="m10826,-168l10836,-168,10836,-187,10826,-187,10826,-168xe" filled="true" fillcolor="#000000" stroked="false">
                <v:path arrowok="t"/>
                <v:fill type="solid"/>
              </v:shape>
            </v:group>
            <v:group style="position:absolute;left:10826;top:-165;width:10;height:2" coordorigin="10826,-165" coordsize="10,2">
              <v:shape style="position:absolute;left:10826;top:-165;width:10;height:2" coordorigin="10826,-165" coordsize="10,0" path="m10826,-165l10836,-165e" filled="false" stroked="true" strokeweight=".23999pt" strokecolor="#000000">
                <v:path arrowok="t"/>
              </v:shape>
              <v:shape style="position:absolute;left:8947;top:-163;width:1889;height:10" type="#_x0000_t75" stroked="false">
                <v:imagedata r:id="rId1162" o:title=""/>
              </v:shape>
            </v:group>
            <v:group style="position:absolute;left:10826;top:-158;width:10;height:2" coordorigin="10826,-158" coordsize="10,2">
              <v:shape style="position:absolute;left:10826;top:-158;width:10;height:2" coordorigin="10826,-158" coordsize="10,0" path="m10826,-158l10836,-158e" filled="false" stroked="true" strokeweight=".47998pt" strokecolor="#000000">
                <v:path arrowok="t"/>
              </v:shape>
              <v:shape style="position:absolute;left:4124;top:-4614;width:900;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本年发生额</w:t>
                      </w:r>
                      <w:r>
                        <w:rPr>
                          <w:rFonts w:ascii="宋体" w:hAnsi="宋体" w:cs="宋体" w:eastAsia="宋体" w:hint="default"/>
                          <w:sz w:val="18"/>
                          <w:szCs w:val="18"/>
                        </w:rPr>
                      </w:r>
                    </w:p>
                  </w:txbxContent>
                </v:textbox>
                <w10:wrap type="none"/>
              </v:shape>
              <v:shape style="position:absolute;left:8152;top:-4614;width:901;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上年发生额</w:t>
                      </w:r>
                      <w:r>
                        <w:rPr>
                          <w:rFonts w:ascii="宋体" w:hAnsi="宋体" w:cs="宋体" w:eastAsia="宋体" w:hint="default"/>
                          <w:sz w:val="18"/>
                          <w:szCs w:val="18"/>
                        </w:rPr>
                      </w:r>
                    </w:p>
                  </w:txbxContent>
                </v:textbox>
                <w10:wrap type="none"/>
              </v:shape>
              <v:shape style="position:absolute;left:1536;top:-44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地区名称</w:t>
                      </w:r>
                    </w:p>
                  </w:txbxContent>
                </v:textbox>
                <w10:wrap type="none"/>
              </v:shape>
              <v:shape style="position:absolute;left:5624;top:-419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10080;top:-419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1051;top:-378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华北</w:t>
                      </w:r>
                    </w:p>
                  </w:txbxContent>
                </v:textbox>
                <w10:wrap type="none"/>
              </v:shape>
              <v:shape style="position:absolute;left:3502;top:-3774;width:9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v:shape style="position:absolute;left:5310;top:-3774;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39,386,995.97</w:t>
                      </w:r>
                    </w:p>
                  </w:txbxContent>
                </v:textbox>
                <w10:wrap type="none"/>
              </v:shape>
              <v:shape style="position:absolute;left:9765;top:-3776;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71,085,268.00</w:t>
                      </w:r>
                    </w:p>
                  </w:txbxContent>
                </v:textbox>
                <w10:wrap type="none"/>
              </v:shape>
              <v:shape style="position:absolute;left:1051;top:-336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东北</w:t>
                      </w:r>
                    </w:p>
                  </w:txbxContent>
                </v:textbox>
                <w10:wrap type="none"/>
              </v:shape>
              <v:shape style="position:absolute;left:5399;top:-335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1,879,135.37</w:t>
                      </w:r>
                    </w:p>
                  </w:txbxContent>
                </v:textbox>
                <w10:wrap type="none"/>
              </v:shape>
              <v:shape style="position:absolute;left:9854;top:-336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1,690,073.81</w:t>
                      </w:r>
                    </w:p>
                  </w:txbxContent>
                </v:textbox>
                <w10:wrap type="none"/>
              </v:shape>
              <v:shape style="position:absolute;left:1051;top:-295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华东</w:t>
                      </w:r>
                    </w:p>
                  </w:txbxContent>
                </v:textbox>
                <w10:wrap type="none"/>
              </v:shape>
              <v:shape style="position:absolute;left:5310;top:-2943;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28,128,057.63</w:t>
                      </w:r>
                    </w:p>
                  </w:txbxContent>
                </v:textbox>
                <w10:wrap type="none"/>
              </v:shape>
              <v:shape style="position:absolute;left:9854;top:-294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7,433,660.43</w:t>
                      </w:r>
                    </w:p>
                  </w:txbxContent>
                </v:textbox>
                <w10:wrap type="none"/>
              </v:shape>
              <v:shape style="position:absolute;left:1051;top:-253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华南</w:t>
                      </w:r>
                    </w:p>
                  </w:txbxContent>
                </v:textbox>
                <w10:wrap type="none"/>
              </v:shape>
              <v:shape style="position:absolute;left:5399;top:-252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5,387,808.01</w:t>
                      </w:r>
                    </w:p>
                  </w:txbxContent>
                </v:textbox>
                <w10:wrap type="none"/>
              </v:shape>
              <v:shape style="position:absolute;left:9854;top:-252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3,742,986.61</w:t>
                      </w:r>
                    </w:p>
                  </w:txbxContent>
                </v:textbox>
                <w10:wrap type="none"/>
              </v:shape>
              <v:shape style="position:absolute;left:1051;top:-212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华中</w:t>
                      </w:r>
                    </w:p>
                  </w:txbxContent>
                </v:textbox>
                <w10:wrap type="none"/>
              </v:shape>
              <v:shape style="position:absolute;left:5310;top:-2112;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19,291,248.43</w:t>
                      </w:r>
                    </w:p>
                  </w:txbxContent>
                </v:textbox>
                <w10:wrap type="none"/>
              </v:shape>
              <v:shape style="position:absolute;left:9854;top:-211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8,841,487.72</w:t>
                      </w:r>
                    </w:p>
                  </w:txbxContent>
                </v:textbox>
                <w10:wrap type="none"/>
              </v:shape>
              <v:shape style="position:absolute;left:1051;top:-170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西北</w:t>
                      </w:r>
                    </w:p>
                  </w:txbxContent>
                </v:textbox>
                <w10:wrap type="none"/>
              </v:shape>
              <v:shape style="position:absolute;left:5399;top:-169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7,219,957.88</w:t>
                      </w:r>
                    </w:p>
                  </w:txbxContent>
                </v:textbox>
                <w10:wrap type="none"/>
              </v:shape>
              <v:shape style="position:absolute;left:9854;top:-169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5,140,313.36</w:t>
                      </w:r>
                    </w:p>
                  </w:txbxContent>
                </v:textbox>
                <w10:wrap type="none"/>
              </v:shape>
              <v:shape style="position:absolute;left:1051;top:-128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西南</w:t>
                      </w:r>
                    </w:p>
                  </w:txbxContent>
                </v:textbox>
                <w10:wrap type="none"/>
              </v:shape>
              <v:shape style="position:absolute;left:5399;top:-128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2,921,948.18</w:t>
                      </w:r>
                    </w:p>
                  </w:txbxContent>
                </v:textbox>
                <w10:wrap type="none"/>
              </v:shape>
              <v:shape style="position:absolute;left:9854;top:-128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2,653,284.77</w:t>
                      </w:r>
                    </w:p>
                  </w:txbxContent>
                </v:textbox>
                <w10:wrap type="none"/>
              </v:shape>
              <v:shape style="position:absolute;left:1051;top:-87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海外</w:t>
                      </w:r>
                    </w:p>
                  </w:txbxContent>
                </v:textbox>
                <w10:wrap type="none"/>
              </v:shape>
              <v:shape style="position:absolute;left:5399;top:-864;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5,621,972.07</w:t>
                      </w:r>
                    </w:p>
                  </w:txbxContent>
                </v:textbox>
                <w10:wrap type="none"/>
              </v:shape>
              <v:shape style="position:absolute;left:9854;top:-86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1,172,743.33</w:t>
                      </w:r>
                      <w:r>
                        <w:rPr>
                          <w:rFonts w:ascii="Times New Roman"/>
                          <w:spacing w:val="-1"/>
                          <w:sz w:val="18"/>
                        </w:rPr>
                      </w:r>
                    </w:p>
                  </w:txbxContent>
                </v:textbox>
                <w10:wrap type="none"/>
              </v:shape>
              <v:shape style="position:absolute;left:1412;top:-459;width:723;height:180" type="#_x0000_t202" filled="false" stroked="false">
                <v:textbox inset="0,0,0,0">
                  <w:txbxContent>
                    <w:p>
                      <w:pPr>
                        <w:tabs>
                          <w:tab w:pos="54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3502;top:-444;width:9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3</w:t>
                      </w:r>
                      <w:r>
                        <w:rPr>
                          <w:rFonts w:ascii="Times New Roman"/>
                          <w:b/>
                          <w:sz w:val="18"/>
                        </w:rPr>
                      </w:r>
                      <w:r>
                        <w:rPr>
                          <w:rFonts w:ascii="Times New Roman"/>
                          <w:sz w:val="18"/>
                        </w:rPr>
                      </w:r>
                    </w:p>
                  </w:txbxContent>
                </v:textbox>
                <w10:wrap type="none"/>
              </v:shape>
              <v:shape style="position:absolute;left:5219;top:-444;width:1127;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single" w:color="000000"/>
                        </w:rPr>
                        <w:t>109,837,123.54</w:t>
                      </w:r>
                      <w:r>
                        <w:rPr>
                          <w:rFonts w:ascii="Times New Roman"/>
                          <w:b/>
                          <w:sz w:val="18"/>
                        </w:rPr>
                      </w:r>
                      <w:r>
                        <w:rPr>
                          <w:rFonts w:ascii="Times New Roman"/>
                          <w:sz w:val="18"/>
                        </w:rPr>
                      </w:r>
                    </w:p>
                  </w:txbxContent>
                </v:textbox>
                <w10:wrap type="none"/>
              </v:shape>
              <v:shape style="position:absolute;left:9674;top:-444;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101,759,818.03</w:t>
                      </w:r>
                      <w:r>
                        <w:rPr>
                          <w:rFonts w:ascii="Times New Roman"/>
                          <w:spacing w:val="-1"/>
                          <w:sz w:val="18"/>
                        </w:rPr>
                      </w:r>
                    </w:p>
                  </w:txbxContent>
                </v:textbox>
                <w10:wrap type="none"/>
              </v:shape>
            </v:group>
            <w10:wrap type="none"/>
          </v:group>
        </w:pict>
      </w:r>
      <w:r>
        <w:rPr/>
        <w:pict>
          <v:group style="position:absolute;margin-left:50.63998pt;margin-top:44.093651pt;width:491.15pt;height:5.4pt;mso-position-horizontal-relative:page;mso-position-vertical-relative:paragraph;z-index:-1425160" coordorigin="1013,882" coordsize="9823,108">
            <v:shape style="position:absolute;left:1013;top:882;width:4484;height:108" type="#_x0000_t75" stroked="false">
              <v:imagedata r:id="rId1096" o:title=""/>
            </v:shape>
            <v:shape style="position:absolute;left:5473;top:978;width:2688;height:12" type="#_x0000_t75" stroked="false">
              <v:imagedata r:id="rId1097" o:title=""/>
            </v:shape>
            <v:shape style="position:absolute;left:8147;top:978;width:2689;height:12" type="#_x0000_t75" stroked="false">
              <v:imagedata r:id="rId1098" o:title=""/>
            </v:shape>
            <w10:wrap type="none"/>
          </v:group>
        </w:pict>
      </w:r>
      <w:r>
        <w:rPr/>
        <w:pict>
          <v:group style="position:absolute;margin-left:50.640011pt;margin-top:62.933712pt;width:490.7pt;height:5.55pt;mso-position-horizontal-relative:page;mso-position-vertical-relative:paragraph;z-index:-1425136" coordorigin="1013,1259" coordsize="9814,111">
            <v:shape style="position:absolute;left:1013;top:1259;width:4484;height:110" type="#_x0000_t75" stroked="false">
              <v:imagedata r:id="rId1163" o:title=""/>
            </v:shape>
            <v:shape style="position:absolute;left:5473;top:1359;width:2679;height:10" type="#_x0000_t75" stroked="false">
              <v:imagedata r:id="rId1111" o:title=""/>
            </v:shape>
            <v:shape style="position:absolute;left:8147;top:1359;width:2679;height:10" type="#_x0000_t75" stroked="false">
              <v:imagedata r:id="rId1111" o:title=""/>
            </v:shape>
            <w10:wrap type="none"/>
          </v:group>
        </w:pict>
      </w:r>
      <w:r>
        <w:rPr/>
        <w:pict>
          <v:group style="position:absolute;margin-left:51.360001pt;margin-top:86.933693pt;width:489.95pt;height:.5pt;mso-position-horizontal-relative:page;mso-position-vertical-relative:paragraph;z-index:-1425112" coordorigin="1027,1739" coordsize="9799,10">
            <v:shape style="position:absolute;left:1027;top:1739;width:4451;height:10" type="#_x0000_t75" stroked="false">
              <v:imagedata r:id="rId1102" o:title=""/>
            </v:shape>
            <v:shape style="position:absolute;left:5473;top:1739;width:2679;height:10" type="#_x0000_t75" stroked="false">
              <v:imagedata r:id="rId1103" o:title=""/>
            </v:shape>
            <v:shape style="position:absolute;left:8147;top:1739;width:2679;height:10" type="#_x0000_t75" stroked="false">
              <v:imagedata r:id="rId1103" o:title=""/>
            </v:shape>
            <w10:wrap type="none"/>
          </v:group>
        </w:pict>
      </w:r>
      <w:r>
        <w:rPr/>
        <w:pict>
          <v:group style="position:absolute;margin-left:50.63998pt;margin-top:100.853653pt;width:490.7pt;height:5.55pt;mso-position-horizontal-relative:page;mso-position-vertical-relative:paragraph;z-index:-1425088" coordorigin="1013,2017" coordsize="9814,111">
            <v:shape style="position:absolute;left:1013;top:2017;width:4484;height:110" type="#_x0000_t75" stroked="false">
              <v:imagedata r:id="rId1163" o:title=""/>
            </v:shape>
            <v:shape style="position:absolute;left:5473;top:2118;width:2679;height:10" type="#_x0000_t75" stroked="false">
              <v:imagedata r:id="rId1103" o:title=""/>
            </v:shape>
            <v:shape style="position:absolute;left:8147;top:2118;width:2679;height:10" type="#_x0000_t75" stroked="false">
              <v:imagedata r:id="rId1103" o:title=""/>
            </v:shape>
            <w10:wrap type="none"/>
          </v:group>
        </w:pict>
      </w:r>
      <w:r>
        <w:rPr/>
        <w:t>（</w:t>
      </w:r>
      <w:r>
        <w:rPr>
          <w:rFonts w:ascii="Times New Roman" w:hAnsi="Times New Roman" w:cs="Times New Roman" w:eastAsia="Times New Roman" w:hint="default"/>
        </w:rPr>
        <w:t>4</w:t>
      </w:r>
      <w:r>
        <w:rPr/>
        <w:t>）公司前五名客户的营业收入情况</w:t>
      </w:r>
    </w:p>
    <w:p>
      <w:pPr>
        <w:spacing w:line="240" w:lineRule="auto" w:before="2"/>
        <w:rPr>
          <w:rFonts w:ascii="宋体" w:hAnsi="宋体" w:cs="宋体" w:eastAsia="宋体" w:hint="default"/>
          <w:sz w:val="18"/>
          <w:szCs w:val="18"/>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491.15pt;height:.5pt;mso-position-horizontal-relative:char;mso-position-vertical-relative:line" coordorigin="0,0" coordsize="9823,10">
            <v:shape style="position:absolute;left:5;top:0;width:10;height:10" type="#_x0000_t75" stroked="false">
              <v:imagedata r:id="rId1164" o:title=""/>
            </v:shape>
            <v:shape style="position:absolute;left:0;top:0;width:4465;height:10" type="#_x0000_t75" stroked="false">
              <v:imagedata r:id="rId1113" o:title=""/>
            </v:shape>
            <v:shape style="position:absolute;left:4460;top:0;width:2679;height:10" type="#_x0000_t75" stroked="false">
              <v:imagedata r:id="rId1111" o:title=""/>
            </v:shape>
            <v:shape style="position:absolute;left:7134;top:0;width:2689;height:10" type="#_x0000_t75" stroked="false">
              <v:imagedata r:id="rId1165" o:title=""/>
            </v:shape>
          </v:group>
        </w:pict>
      </w:r>
      <w:r>
        <w:rPr>
          <w:rFonts w:ascii="宋体" w:hAnsi="宋体" w:cs="宋体" w:eastAsia="宋体" w:hint="default"/>
          <w:sz w:val="2"/>
          <w:szCs w:val="2"/>
        </w:rPr>
      </w:r>
    </w:p>
    <w:tbl>
      <w:tblPr>
        <w:tblW w:w="0" w:type="auto"/>
        <w:jc w:val="left"/>
        <w:tblInd w:w="117" w:type="dxa"/>
        <w:tblLayout w:type="fixed"/>
        <w:tblCellMar>
          <w:top w:w="0" w:type="dxa"/>
          <w:left w:w="0" w:type="dxa"/>
          <w:bottom w:w="0" w:type="dxa"/>
          <w:right w:w="0" w:type="dxa"/>
        </w:tblCellMar>
        <w:tblLook w:val="01E0"/>
      </w:tblPr>
      <w:tblGrid>
        <w:gridCol w:w="4460"/>
        <w:gridCol w:w="2674"/>
        <w:gridCol w:w="2674"/>
      </w:tblGrid>
      <w:tr>
        <w:trPr>
          <w:trHeight w:val="300"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客户名称</w:t>
            </w:r>
            <w:r>
              <w:rPr>
                <w:rFonts w:ascii="宋体" w:hAnsi="宋体" w:cs="宋体" w:eastAsia="宋体" w:hint="default"/>
                <w:sz w:val="18"/>
                <w:szCs w:val="18"/>
              </w:rPr>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营业收入</w:t>
            </w:r>
            <w:r>
              <w:rPr>
                <w:rFonts w:ascii="宋体" w:hAnsi="宋体" w:cs="宋体" w:eastAsia="宋体" w:hint="default"/>
                <w:sz w:val="18"/>
                <w:szCs w:val="18"/>
              </w:rPr>
            </w:r>
          </w:p>
        </w:tc>
        <w:tc>
          <w:tcPr>
            <w:tcW w:w="26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6"/>
              <w:ind w:right="26"/>
              <w:jc w:val="right"/>
              <w:rPr>
                <w:rFonts w:ascii="宋体" w:hAnsi="宋体" w:cs="宋体" w:eastAsia="宋体" w:hint="default"/>
                <w:sz w:val="18"/>
                <w:szCs w:val="18"/>
              </w:rPr>
            </w:pPr>
            <w:r>
              <w:rPr>
                <w:rFonts w:ascii="宋体" w:hAnsi="宋体" w:cs="宋体" w:eastAsia="宋体" w:hint="default"/>
                <w:sz w:val="18"/>
                <w:szCs w:val="18"/>
              </w:rPr>
              <w:t>占公司全部营业收入的比例</w:t>
            </w:r>
          </w:p>
        </w:tc>
      </w:tr>
      <w:tr>
        <w:trPr>
          <w:trHeight w:val="398"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152"/>
              <w:ind w:left="24" w:right="0"/>
              <w:jc w:val="left"/>
              <w:rPr>
                <w:rFonts w:ascii="宋体" w:hAnsi="宋体" w:cs="宋体" w:eastAsia="宋体" w:hint="default"/>
                <w:sz w:val="18"/>
                <w:szCs w:val="18"/>
              </w:rPr>
            </w:pPr>
            <w:r>
              <w:rPr>
                <w:rFonts w:ascii="宋体" w:hAnsi="宋体" w:cs="宋体" w:eastAsia="宋体" w:hint="default"/>
                <w:sz w:val="18"/>
                <w:szCs w:val="18"/>
              </w:rPr>
              <w:t>北京网信未来信息技术有限公司</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42,990,336.75</w:t>
            </w:r>
          </w:p>
        </w:tc>
        <w:tc>
          <w:tcPr>
            <w:tcW w:w="26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12.35</w:t>
            </w:r>
          </w:p>
        </w:tc>
      </w:tr>
      <w:tr>
        <w:trPr>
          <w:trHeight w:val="97" w:hRule="exact"/>
        </w:trPr>
        <w:tc>
          <w:tcPr>
            <w:tcW w:w="4460" w:type="dxa"/>
            <w:tcBorders>
              <w:top w:val="nil" w:sz="6" w:space="0" w:color="auto"/>
              <w:left w:val="single" w:sz="4" w:space="0" w:color="000000"/>
              <w:bottom w:val="nil" w:sz="6" w:space="0" w:color="auto"/>
              <w:right w:val="nil" w:sz="6" w:space="0" w:color="auto"/>
            </w:tcBorders>
          </w:tcPr>
          <w:p>
            <w:pPr/>
          </w:p>
        </w:tc>
        <w:tc>
          <w:tcPr>
            <w:tcW w:w="2674" w:type="dxa"/>
            <w:tcBorders>
              <w:top w:val="nil" w:sz="6" w:space="0" w:color="auto"/>
              <w:left w:val="nil" w:sz="6" w:space="0" w:color="auto"/>
              <w:bottom w:val="nil" w:sz="6" w:space="0" w:color="auto"/>
              <w:right w:val="single" w:sz="4" w:space="0" w:color="000000"/>
            </w:tcBorders>
          </w:tcPr>
          <w:p>
            <w:pPr/>
          </w:p>
        </w:tc>
        <w:tc>
          <w:tcPr>
            <w:tcW w:w="2674" w:type="dxa"/>
            <w:tcBorders>
              <w:top w:val="nil" w:sz="6" w:space="0" w:color="auto"/>
              <w:left w:val="single" w:sz="4" w:space="0" w:color="000000"/>
              <w:bottom w:val="nil" w:sz="6" w:space="0" w:color="auto"/>
              <w:right w:val="single" w:sz="4" w:space="0" w:color="000000"/>
            </w:tcBorders>
          </w:tcPr>
          <w:p>
            <w:pPr/>
          </w:p>
        </w:tc>
      </w:tr>
      <w:tr>
        <w:trPr>
          <w:trHeight w:val="377"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4" w:right="0"/>
              <w:jc w:val="left"/>
              <w:rPr>
                <w:rFonts w:ascii="宋体" w:hAnsi="宋体" w:cs="宋体" w:eastAsia="宋体" w:hint="default"/>
                <w:sz w:val="18"/>
                <w:szCs w:val="18"/>
              </w:rPr>
            </w:pPr>
            <w:r>
              <w:rPr>
                <w:rFonts w:ascii="宋体" w:hAnsi="宋体" w:cs="宋体" w:eastAsia="宋体" w:hint="default"/>
                <w:sz w:val="18"/>
                <w:szCs w:val="18"/>
              </w:rPr>
              <w:t>国家广播电影电视总局无线电台管理局</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22"/>
              <w:jc w:val="right"/>
              <w:rPr>
                <w:rFonts w:ascii="Times New Roman" w:hAnsi="Times New Roman" w:cs="Times New Roman" w:eastAsia="Times New Roman" w:hint="default"/>
                <w:sz w:val="18"/>
                <w:szCs w:val="18"/>
              </w:rPr>
            </w:pPr>
            <w:r>
              <w:rPr>
                <w:rFonts w:ascii="Times New Roman"/>
                <w:spacing w:val="-1"/>
                <w:sz w:val="18"/>
              </w:rPr>
              <w:t>26,135,897.44</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23"/>
              <w:jc w:val="right"/>
              <w:rPr>
                <w:rFonts w:ascii="Times New Roman" w:hAnsi="Times New Roman" w:cs="Times New Roman" w:eastAsia="Times New Roman" w:hint="default"/>
                <w:sz w:val="18"/>
                <w:szCs w:val="18"/>
              </w:rPr>
            </w:pPr>
            <w:r>
              <w:rPr>
                <w:rFonts w:ascii="Times New Roman"/>
                <w:spacing w:val="-1"/>
                <w:sz w:val="18"/>
              </w:rPr>
              <w:t>7.51</w:t>
            </w:r>
          </w:p>
        </w:tc>
      </w:tr>
      <w:tr>
        <w:trPr>
          <w:trHeight w:val="285"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24" w:right="0"/>
              <w:jc w:val="left"/>
              <w:rPr>
                <w:rFonts w:ascii="宋体" w:hAnsi="宋体" w:cs="宋体" w:eastAsia="宋体" w:hint="default"/>
                <w:sz w:val="18"/>
                <w:szCs w:val="18"/>
              </w:rPr>
            </w:pPr>
            <w:r>
              <w:rPr>
                <w:rFonts w:ascii="宋体" w:hAnsi="宋体" w:cs="宋体" w:eastAsia="宋体" w:hint="default"/>
                <w:sz w:val="18"/>
                <w:szCs w:val="18"/>
              </w:rPr>
              <w:t>福建新大陆通信科技有限公司</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2"/>
              <w:jc w:val="right"/>
              <w:rPr>
                <w:rFonts w:ascii="Times New Roman" w:hAnsi="Times New Roman" w:cs="Times New Roman" w:eastAsia="Times New Roman" w:hint="default"/>
                <w:sz w:val="18"/>
                <w:szCs w:val="18"/>
              </w:rPr>
            </w:pPr>
            <w:r>
              <w:rPr>
                <w:rFonts w:ascii="Times New Roman"/>
                <w:spacing w:val="-1"/>
                <w:sz w:val="18"/>
              </w:rPr>
              <w:t>25,699,991.45</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3"/>
              <w:jc w:val="right"/>
              <w:rPr>
                <w:rFonts w:ascii="Times New Roman" w:hAnsi="Times New Roman" w:cs="Times New Roman" w:eastAsia="Times New Roman" w:hint="default"/>
                <w:sz w:val="18"/>
                <w:szCs w:val="18"/>
              </w:rPr>
            </w:pPr>
            <w:r>
              <w:rPr>
                <w:rFonts w:ascii="Times New Roman"/>
                <w:spacing w:val="-1"/>
                <w:sz w:val="18"/>
              </w:rPr>
              <w:t>7.38</w:t>
            </w:r>
          </w:p>
        </w:tc>
      </w:tr>
      <w:tr>
        <w:trPr>
          <w:trHeight w:val="97" w:hRule="exact"/>
        </w:trPr>
        <w:tc>
          <w:tcPr>
            <w:tcW w:w="4460" w:type="dxa"/>
            <w:tcBorders>
              <w:top w:val="nil" w:sz="6" w:space="0" w:color="auto"/>
              <w:left w:val="single" w:sz="4" w:space="0" w:color="000000"/>
              <w:bottom w:val="nil" w:sz="6" w:space="0" w:color="auto"/>
              <w:right w:val="nil" w:sz="6" w:space="0" w:color="auto"/>
            </w:tcBorders>
          </w:tcPr>
          <w:p>
            <w:pPr/>
          </w:p>
        </w:tc>
        <w:tc>
          <w:tcPr>
            <w:tcW w:w="2674" w:type="dxa"/>
            <w:tcBorders>
              <w:top w:val="nil" w:sz="6" w:space="0" w:color="auto"/>
              <w:left w:val="nil" w:sz="6" w:space="0" w:color="auto"/>
              <w:bottom w:val="nil" w:sz="6" w:space="0" w:color="auto"/>
              <w:right w:val="single" w:sz="4" w:space="0" w:color="000000"/>
            </w:tcBorders>
          </w:tcPr>
          <w:p>
            <w:pPr/>
          </w:p>
        </w:tc>
        <w:tc>
          <w:tcPr>
            <w:tcW w:w="2674" w:type="dxa"/>
            <w:tcBorders>
              <w:top w:val="nil" w:sz="6" w:space="0" w:color="auto"/>
              <w:left w:val="single" w:sz="4" w:space="0" w:color="000000"/>
              <w:bottom w:val="nil" w:sz="6" w:space="0" w:color="auto"/>
              <w:right w:val="single" w:sz="4" w:space="0" w:color="000000"/>
            </w:tcBorders>
          </w:tcPr>
          <w:p>
            <w:pPr/>
          </w:p>
        </w:tc>
      </w:tr>
      <w:tr>
        <w:trPr>
          <w:trHeight w:val="282"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4" w:right="0"/>
              <w:jc w:val="left"/>
              <w:rPr>
                <w:rFonts w:ascii="宋体" w:hAnsi="宋体" w:cs="宋体" w:eastAsia="宋体" w:hint="default"/>
                <w:sz w:val="18"/>
                <w:szCs w:val="18"/>
              </w:rPr>
            </w:pPr>
            <w:r>
              <w:rPr>
                <w:rFonts w:ascii="宋体" w:hAnsi="宋体" w:cs="宋体" w:eastAsia="宋体" w:hint="default"/>
                <w:sz w:val="18"/>
                <w:szCs w:val="18"/>
              </w:rPr>
              <w:t>安徽广电信息网络股份有限公司</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23"/>
              <w:jc w:val="right"/>
              <w:rPr>
                <w:rFonts w:ascii="Times New Roman" w:hAnsi="Times New Roman" w:cs="Times New Roman" w:eastAsia="Times New Roman" w:hint="default"/>
                <w:sz w:val="18"/>
                <w:szCs w:val="18"/>
              </w:rPr>
            </w:pPr>
            <w:r>
              <w:rPr>
                <w:rFonts w:ascii="Times New Roman"/>
                <w:spacing w:val="-1"/>
                <w:sz w:val="18"/>
              </w:rPr>
              <w:t>11,123,052.99</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23"/>
              <w:jc w:val="right"/>
              <w:rPr>
                <w:rFonts w:ascii="Times New Roman" w:hAnsi="Times New Roman" w:cs="Times New Roman" w:eastAsia="Times New Roman" w:hint="default"/>
                <w:sz w:val="18"/>
                <w:szCs w:val="18"/>
              </w:rPr>
            </w:pPr>
            <w:r>
              <w:rPr>
                <w:rFonts w:ascii="Times New Roman"/>
                <w:spacing w:val="-1"/>
                <w:sz w:val="18"/>
              </w:rPr>
              <w:t>3.19</w:t>
            </w:r>
          </w:p>
        </w:tc>
      </w:tr>
      <w:tr>
        <w:trPr>
          <w:trHeight w:val="97" w:hRule="exact"/>
        </w:trPr>
        <w:tc>
          <w:tcPr>
            <w:tcW w:w="4460" w:type="dxa"/>
            <w:tcBorders>
              <w:top w:val="nil" w:sz="6" w:space="0" w:color="auto"/>
              <w:left w:val="single" w:sz="4" w:space="0" w:color="000000"/>
              <w:bottom w:val="nil" w:sz="6" w:space="0" w:color="auto"/>
              <w:right w:val="nil" w:sz="6" w:space="0" w:color="auto"/>
            </w:tcBorders>
          </w:tcPr>
          <w:p>
            <w:pPr/>
          </w:p>
        </w:tc>
        <w:tc>
          <w:tcPr>
            <w:tcW w:w="2674" w:type="dxa"/>
            <w:tcBorders>
              <w:top w:val="nil" w:sz="6" w:space="0" w:color="auto"/>
              <w:left w:val="nil" w:sz="6" w:space="0" w:color="auto"/>
              <w:bottom w:val="nil" w:sz="6" w:space="0" w:color="auto"/>
              <w:right w:val="single" w:sz="4" w:space="0" w:color="000000"/>
            </w:tcBorders>
          </w:tcPr>
          <w:p>
            <w:pPr/>
          </w:p>
        </w:tc>
        <w:tc>
          <w:tcPr>
            <w:tcW w:w="2674" w:type="dxa"/>
            <w:tcBorders>
              <w:top w:val="nil" w:sz="6" w:space="0" w:color="auto"/>
              <w:left w:val="single" w:sz="4" w:space="0" w:color="000000"/>
              <w:bottom w:val="nil" w:sz="6" w:space="0" w:color="auto"/>
              <w:right w:val="single" w:sz="4" w:space="0" w:color="000000"/>
            </w:tcBorders>
          </w:tcPr>
          <w:p>
            <w:pPr/>
          </w:p>
        </w:tc>
      </w:tr>
      <w:tr>
        <w:trPr>
          <w:trHeight w:val="282"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4" w:right="0"/>
              <w:jc w:val="left"/>
              <w:rPr>
                <w:rFonts w:ascii="宋体" w:hAnsi="宋体" w:cs="宋体" w:eastAsia="宋体" w:hint="default"/>
                <w:sz w:val="18"/>
                <w:szCs w:val="18"/>
              </w:rPr>
            </w:pPr>
            <w:r>
              <w:rPr>
                <w:rFonts w:ascii="宋体" w:hAnsi="宋体" w:cs="宋体" w:eastAsia="宋体" w:hint="default"/>
                <w:sz w:val="18"/>
                <w:szCs w:val="18"/>
              </w:rPr>
              <w:t>内蒙古广播电视信息网络有限公司</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22"/>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10,997,256.41</w:t>
            </w:r>
            <w:r>
              <w:rPr>
                <w:rFonts w:ascii="Times New Roman"/>
                <w:spacing w:val="-1"/>
                <w:sz w:val="18"/>
              </w:rPr>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23"/>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3.16</w:t>
            </w:r>
            <w:r>
              <w:rPr>
                <w:rFonts w:ascii="Times New Roman"/>
                <w:spacing w:val="-1"/>
                <w:sz w:val="18"/>
              </w:rPr>
            </w:r>
          </w:p>
        </w:tc>
      </w:tr>
      <w:tr>
        <w:trPr>
          <w:trHeight w:val="94" w:hRule="exact"/>
        </w:trPr>
        <w:tc>
          <w:tcPr>
            <w:tcW w:w="4460" w:type="dxa"/>
            <w:tcBorders>
              <w:top w:val="nil" w:sz="6" w:space="0" w:color="auto"/>
              <w:left w:val="single" w:sz="4" w:space="0" w:color="000000"/>
              <w:bottom w:val="nil" w:sz="6" w:space="0" w:color="auto"/>
              <w:right w:val="nil" w:sz="6" w:space="0" w:color="auto"/>
            </w:tcBorders>
          </w:tcPr>
          <w:p>
            <w:pPr/>
          </w:p>
        </w:tc>
        <w:tc>
          <w:tcPr>
            <w:tcW w:w="2674" w:type="dxa"/>
            <w:tcBorders>
              <w:top w:val="nil" w:sz="6" w:space="0" w:color="auto"/>
              <w:left w:val="nil" w:sz="6" w:space="0" w:color="auto"/>
              <w:bottom w:val="nil" w:sz="6" w:space="0" w:color="auto"/>
              <w:right w:val="single" w:sz="4" w:space="0" w:color="000000"/>
            </w:tcBorders>
          </w:tcPr>
          <w:p>
            <w:pPr/>
          </w:p>
        </w:tc>
        <w:tc>
          <w:tcPr>
            <w:tcW w:w="2674" w:type="dxa"/>
            <w:tcBorders>
              <w:top w:val="nil" w:sz="6" w:space="0" w:color="auto"/>
              <w:left w:val="single" w:sz="4" w:space="0" w:color="000000"/>
              <w:bottom w:val="nil" w:sz="6" w:space="0" w:color="auto"/>
              <w:right w:val="single" w:sz="4" w:space="0" w:color="000000"/>
            </w:tcBorders>
          </w:tcPr>
          <w:p>
            <w:pPr/>
          </w:p>
        </w:tc>
      </w:tr>
      <w:tr>
        <w:trPr>
          <w:trHeight w:val="354" w:hRule="exact"/>
        </w:trPr>
        <w:tc>
          <w:tcPr>
            <w:tcW w:w="4460"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39"/>
              <w:ind w:right="0"/>
              <w:jc w:val="center"/>
              <w:rPr>
                <w:rFonts w:ascii="宋体" w:hAnsi="宋体" w:cs="宋体" w:eastAsia="宋体" w:hint="default"/>
                <w:sz w:val="18"/>
                <w:szCs w:val="18"/>
              </w:rPr>
            </w:pPr>
            <w:r>
              <w:rPr>
                <w:rFonts w:ascii="宋体" w:hAnsi="宋体" w:cs="宋体" w:eastAsia="宋体" w:hint="default"/>
                <w:b/>
                <w:bCs/>
                <w:w w:val="95"/>
                <w:sz w:val="18"/>
                <w:szCs w:val="18"/>
              </w:rPr>
              <w:t>合</w:t>
              <w:tab/>
            </w:r>
            <w:r>
              <w:rPr>
                <w:rFonts w:ascii="宋体" w:hAnsi="宋体" w:cs="宋体" w:eastAsia="宋体" w:hint="default"/>
                <w:b/>
                <w:bCs/>
                <w:sz w:val="18"/>
                <w:szCs w:val="18"/>
              </w:rPr>
              <w:t>计</w:t>
            </w:r>
            <w:r>
              <w:rPr>
                <w:rFonts w:ascii="宋体" w:hAnsi="宋体" w:cs="宋体" w:eastAsia="宋体" w:hint="default"/>
                <w:sz w:val="18"/>
                <w:szCs w:val="18"/>
              </w:rPr>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22"/>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single" w:color="000000"/>
              </w:rPr>
              <w:t>116,946,535.04</w:t>
            </w:r>
            <w:r>
              <w:rPr>
                <w:rFonts w:ascii="Times New Roman"/>
                <w:b/>
                <w:spacing w:val="-1"/>
                <w:sz w:val="18"/>
              </w:rPr>
            </w:r>
            <w:r>
              <w:rPr>
                <w:rFonts w:ascii="Times New Roman"/>
                <w:spacing w:val="-1"/>
                <w:sz w:val="18"/>
              </w:rPr>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23"/>
              <w:jc w:val="righ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33.59</w:t>
            </w:r>
            <w:r>
              <w:rPr>
                <w:rFonts w:ascii="Times New Roman"/>
                <w:b/>
                <w:sz w:val="18"/>
              </w:rPr>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990" w:footer="1184" w:top="1160" w:bottom="1380" w:left="900" w:right="940"/>
        </w:sectPr>
      </w:pPr>
    </w:p>
    <w:p>
      <w:pPr>
        <w:spacing w:line="240" w:lineRule="auto" w:before="11"/>
        <w:rPr>
          <w:rFonts w:ascii="宋体" w:hAnsi="宋体" w:cs="宋体" w:eastAsia="宋体" w:hint="default"/>
          <w:sz w:val="19"/>
          <w:szCs w:val="19"/>
        </w:rPr>
      </w:pPr>
      <w:r>
        <w:rPr/>
        <w:pict>
          <v:group style="position:absolute;margin-left:50.640011pt;margin-top:716.740051pt;width:490.7pt;height:5.55pt;mso-position-horizontal-relative:page;mso-position-vertical-relative:page;z-index:-1424200" coordorigin="1013,14335" coordsize="9814,111">
            <v:shape style="position:absolute;left:1013;top:14335;width:3435;height:110" type="#_x0000_t75" stroked="false">
              <v:imagedata r:id="rId1166" o:title=""/>
            </v:shape>
            <v:shape style="position:absolute;left:4424;top:14436;width:3216;height:10" type="#_x0000_t75" stroked="false">
              <v:imagedata r:id="rId1167" o:title=""/>
            </v:shape>
            <v:shape style="position:absolute;left:7636;top:14436;width:3190;height:10" type="#_x0000_t75" stroked="false">
              <v:imagedata r:id="rId1168" o:title=""/>
            </v:shape>
            <w10:wrap type="none"/>
          </v:group>
        </w:pict>
      </w:r>
      <w:r>
        <w:rPr/>
        <w:pict>
          <v:group style="position:absolute;margin-left:50.880001pt;margin-top:737.619995pt;width:491.4pt;height:5.4pt;mso-position-horizontal-relative:page;mso-position-vertical-relative:page;z-index:-1424176" coordorigin="1018,14752" coordsize="9828,108">
            <v:shape style="position:absolute;left:1018;top:14848;width:10;height:12" type="#_x0000_t75" stroked="false">
              <v:imagedata r:id="rId52" o:title=""/>
            </v:shape>
            <v:shape style="position:absolute;left:1027;top:14752;width:3421;height:108" type="#_x0000_t75" stroked="false">
              <v:imagedata r:id="rId1169" o:title=""/>
            </v:shape>
            <v:shape style="position:absolute;left:4439;top:14752;width:3221;height:108" type="#_x0000_t75" stroked="false">
              <v:imagedata r:id="rId1170" o:title=""/>
            </v:shape>
            <v:shape style="position:absolute;left:7650;top:14752;width:3195;height:108" type="#_x0000_t75" stroked="false">
              <v:imagedata r:id="rId1171" o:title=""/>
            </v:shape>
            <v:group style="position:absolute;left:10826;top:14856;width:10;height:2" coordorigin="10826,14856" coordsize="10,2">
              <v:shape style="position:absolute;left:10826;top:14856;width:10;height:2" coordorigin="10826,14856" coordsize="10,0" path="m10826,14856l10836,14856e" filled="false" stroked="true" strokeweight=".47998pt" strokecolor="#000000">
                <v:path arrowok="t"/>
              </v:shape>
            </v:group>
            <w10:wrap type="none"/>
          </v:group>
        </w:pict>
      </w:r>
    </w:p>
    <w:p>
      <w:pPr>
        <w:pStyle w:val="Heading9"/>
        <w:spacing w:line="240" w:lineRule="auto" w:before="36"/>
        <w:ind w:right="0"/>
        <w:jc w:val="left"/>
        <w:rPr>
          <w:b w:val="0"/>
          <w:bCs w:val="0"/>
        </w:rPr>
      </w:pPr>
      <w:r>
        <w:rPr/>
        <w:pict>
          <v:shape style="position:absolute;margin-left:50.880001pt;margin-top:20.323696pt;width:.48002pt;height:.48pt;mso-position-horizontal-relative:page;mso-position-vertical-relative:paragraph;z-index:-1424896" type="#_x0000_t75" stroked="false">
            <v:imagedata r:id="rId1172" o:title=""/>
          </v:shape>
        </w:pict>
      </w:r>
      <w:r>
        <w:rPr/>
        <w:pict>
          <v:shape style="position:absolute;margin-left:541.299988pt;margin-top:20.323696pt;width:.48pt;height:.48pt;mso-position-horizontal-relative:page;mso-position-vertical-relative:paragraph;z-index:17584" type="#_x0000_t75" stroked="false">
            <v:imagedata r:id="rId1172" o:title=""/>
          </v:shape>
        </w:pict>
      </w:r>
      <w:r>
        <w:rPr/>
        <w:pict>
          <v:group style="position:absolute;margin-left:50.640011pt;margin-top:36.163658pt;width:491.15pt;height:5.4pt;mso-position-horizontal-relative:page;mso-position-vertical-relative:paragraph;z-index:-1424848" coordorigin="1013,723" coordsize="9823,108">
            <v:shape style="position:absolute;left:1013;top:723;width:2734;height:108" type="#_x0000_t75" stroked="false">
              <v:imagedata r:id="rId1173" o:title=""/>
            </v:shape>
            <v:shape style="position:absolute;left:3723;top:819;width:1969;height:12" type="#_x0000_t75" stroked="false">
              <v:imagedata r:id="rId1174" o:title=""/>
            </v:shape>
            <v:shape style="position:absolute;left:5677;top:819;width:2585;height:12" type="#_x0000_t75" stroked="false">
              <v:imagedata r:id="rId1175" o:title=""/>
            </v:shape>
            <v:shape style="position:absolute;left:8248;top:819;width:2588;height:12" type="#_x0000_t75" stroked="false">
              <v:imagedata r:id="rId1176" o:title=""/>
            </v:shape>
            <w10:wrap type="none"/>
          </v:group>
        </w:pict>
      </w:r>
      <w:r>
        <w:rPr/>
        <w:pict>
          <v:group style="position:absolute;margin-left:50.640011pt;margin-top:56.923656pt;width:491.15pt;height:5.4pt;mso-position-horizontal-relative:page;mso-position-vertical-relative:paragraph;z-index:-1424824" coordorigin="1013,1138" coordsize="9823,108">
            <v:shape style="position:absolute;left:1013;top:1138;width:2734;height:108" type="#_x0000_t75" stroked="false">
              <v:imagedata r:id="rId1177" o:title=""/>
            </v:shape>
            <v:shape style="position:absolute;left:3723;top:1234;width:1969;height:12" type="#_x0000_t75" stroked="false">
              <v:imagedata r:id="rId1174" o:title=""/>
            </v:shape>
            <v:shape style="position:absolute;left:5677;top:1234;width:2585;height:12" type="#_x0000_t75" stroked="false">
              <v:imagedata r:id="rId1178" o:title=""/>
            </v:shape>
            <v:shape style="position:absolute;left:8248;top:1234;width:2588;height:12" type="#_x0000_t75" stroked="false">
              <v:imagedata r:id="rId1179" o:title=""/>
            </v:shape>
            <w10:wrap type="none"/>
          </v:group>
        </w:pict>
      </w:r>
      <w:r>
        <w:rPr>
          <w:rFonts w:ascii="Times New Roman" w:hAnsi="Times New Roman" w:cs="Times New Roman" w:eastAsia="Times New Roman" w:hint="default"/>
        </w:rPr>
        <w:t>30</w:t>
      </w:r>
      <w:r>
        <w:rPr/>
        <w:t>、营业税金及附加</w:t>
      </w:r>
      <w:r>
        <w:rPr>
          <w:b w:val="0"/>
          <w:bCs w:val="0"/>
        </w:rPr>
      </w:r>
    </w:p>
    <w:p>
      <w:pPr>
        <w:spacing w:line="240" w:lineRule="auto" w:before="1"/>
        <w:rPr>
          <w:rFonts w:ascii="宋体" w:hAnsi="宋体" w:cs="宋体" w:eastAsia="宋体" w:hint="default"/>
          <w:b/>
          <w:bCs/>
          <w:sz w:val="6"/>
          <w:szCs w:val="6"/>
        </w:rPr>
      </w:pPr>
    </w:p>
    <w:tbl>
      <w:tblPr>
        <w:tblW w:w="0" w:type="auto"/>
        <w:jc w:val="left"/>
        <w:tblInd w:w="277" w:type="dxa"/>
        <w:tblLayout w:type="fixed"/>
        <w:tblCellMar>
          <w:top w:w="0" w:type="dxa"/>
          <w:left w:w="0" w:type="dxa"/>
          <w:bottom w:w="0" w:type="dxa"/>
          <w:right w:w="0" w:type="dxa"/>
        </w:tblCellMar>
        <w:tblLook w:val="01E0"/>
      </w:tblPr>
      <w:tblGrid>
        <w:gridCol w:w="2710"/>
        <w:gridCol w:w="1954"/>
        <w:gridCol w:w="2571"/>
        <w:gridCol w:w="2573"/>
      </w:tblGrid>
      <w:tr>
        <w:trPr>
          <w:trHeight w:val="305" w:hRule="exact"/>
        </w:trPr>
        <w:tc>
          <w:tcPr>
            <w:tcW w:w="2710" w:type="dxa"/>
            <w:tcBorders>
              <w:top w:val="single" w:sz="4" w:space="0" w:color="000000"/>
              <w:left w:val="single" w:sz="4" w:space="0" w:color="000000"/>
              <w:bottom w:val="nil" w:sz="6" w:space="0" w:color="auto"/>
              <w:right w:val="single" w:sz="4" w:space="0" w:color="000000"/>
            </w:tcBorders>
          </w:tcPr>
          <w:p>
            <w:pPr>
              <w:pStyle w:val="TableParagraph"/>
              <w:tabs>
                <w:tab w:pos="542" w:val="left" w:leader="none"/>
              </w:tabs>
              <w:spacing w:line="240" w:lineRule="auto" w:before="56"/>
              <w:ind w:right="986"/>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1954" w:type="dxa"/>
            <w:tcBorders>
              <w:top w:val="single" w:sz="4" w:space="0" w:color="000000"/>
              <w:left w:val="single" w:sz="4" w:space="0" w:color="000000"/>
              <w:bottom w:val="nil" w:sz="6" w:space="0" w:color="auto"/>
              <w:right w:val="single" w:sz="4" w:space="0" w:color="000000"/>
            </w:tcBorders>
          </w:tcPr>
          <w:p>
            <w:pPr>
              <w:pStyle w:val="TableParagraph"/>
              <w:tabs>
                <w:tab w:pos="933" w:val="left" w:leader="none"/>
              </w:tabs>
              <w:spacing w:line="240" w:lineRule="auto" w:before="56"/>
              <w:ind w:right="-1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本年发生额</w:t>
              <w:tab/>
            </w:r>
            <w:r>
              <w:rPr>
                <w:rFonts w:ascii="宋体" w:hAnsi="宋体" w:cs="宋体" w:eastAsia="宋体" w:hint="default"/>
                <w:sz w:val="18"/>
                <w:szCs w:val="18"/>
              </w:rPr>
            </w:r>
          </w:p>
        </w:tc>
        <w:tc>
          <w:tcPr>
            <w:tcW w:w="2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3"/>
              <w:jc w:val="right"/>
              <w:rPr>
                <w:rFonts w:ascii="宋体" w:hAnsi="宋体" w:cs="宋体" w:eastAsia="宋体" w:hint="default"/>
                <w:sz w:val="18"/>
                <w:szCs w:val="18"/>
              </w:rPr>
            </w:pPr>
            <w:r>
              <w:rPr>
                <w:rFonts w:ascii="宋体" w:hAnsi="宋体" w:cs="宋体" w:eastAsia="宋体" w:hint="default"/>
                <w:sz w:val="18"/>
                <w:szCs w:val="18"/>
              </w:rPr>
              <w:t>上年发生额</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4"/>
              <w:jc w:val="right"/>
              <w:rPr>
                <w:rFonts w:ascii="宋体" w:hAnsi="宋体" w:cs="宋体" w:eastAsia="宋体" w:hint="default"/>
                <w:sz w:val="18"/>
                <w:szCs w:val="18"/>
              </w:rPr>
            </w:pPr>
            <w:r>
              <w:rPr>
                <w:rFonts w:ascii="宋体" w:hAnsi="宋体" w:cs="宋体" w:eastAsia="宋体" w:hint="default"/>
                <w:sz w:val="18"/>
                <w:szCs w:val="18"/>
              </w:rPr>
              <w:t>计缴标准</w:t>
            </w:r>
          </w:p>
        </w:tc>
      </w:tr>
      <w:tr>
        <w:trPr>
          <w:trHeight w:val="422" w:hRule="exact"/>
        </w:trPr>
        <w:tc>
          <w:tcPr>
            <w:tcW w:w="2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195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538,797.58</w:t>
            </w:r>
          </w:p>
        </w:tc>
        <w:tc>
          <w:tcPr>
            <w:tcW w:w="257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255,926.96</w:t>
            </w:r>
          </w:p>
        </w:tc>
        <w:tc>
          <w:tcPr>
            <w:tcW w:w="257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w:t>
            </w:r>
          </w:p>
        </w:tc>
      </w:tr>
      <w:tr>
        <w:trPr>
          <w:trHeight w:val="108" w:hRule="exact"/>
        </w:trPr>
        <w:tc>
          <w:tcPr>
            <w:tcW w:w="2710" w:type="dxa"/>
            <w:tcBorders>
              <w:top w:val="nil" w:sz="6" w:space="0" w:color="auto"/>
              <w:left w:val="single" w:sz="4" w:space="0" w:color="000000"/>
              <w:bottom w:val="nil" w:sz="6" w:space="0" w:color="auto"/>
              <w:right w:val="nil" w:sz="6" w:space="0" w:color="auto"/>
            </w:tcBorders>
          </w:tcPr>
          <w:p>
            <w:pPr/>
          </w:p>
        </w:tc>
        <w:tc>
          <w:tcPr>
            <w:tcW w:w="1954" w:type="dxa"/>
            <w:tcBorders>
              <w:top w:val="nil" w:sz="6" w:space="0" w:color="auto"/>
              <w:left w:val="nil" w:sz="6" w:space="0" w:color="auto"/>
              <w:bottom w:val="nil" w:sz="6" w:space="0" w:color="auto"/>
              <w:right w:val="single" w:sz="4" w:space="0" w:color="000000"/>
            </w:tcBorders>
          </w:tcPr>
          <w:p>
            <w:pPr/>
          </w:p>
        </w:tc>
        <w:tc>
          <w:tcPr>
            <w:tcW w:w="2571" w:type="dxa"/>
            <w:tcBorders>
              <w:top w:val="nil" w:sz="6" w:space="0" w:color="auto"/>
              <w:left w:val="single" w:sz="4" w:space="0" w:color="000000"/>
              <w:bottom w:val="nil" w:sz="6" w:space="0" w:color="auto"/>
              <w:right w:val="single" w:sz="4" w:space="0" w:color="000000"/>
            </w:tcBorders>
          </w:tcPr>
          <w:p>
            <w:pPr/>
          </w:p>
        </w:tc>
        <w:tc>
          <w:tcPr>
            <w:tcW w:w="2573"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71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195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pacing w:val="-1"/>
                <w:sz w:val="18"/>
              </w:rPr>
              <w:t>2,150,691.40</w:t>
            </w:r>
          </w:p>
        </w:tc>
        <w:tc>
          <w:tcPr>
            <w:tcW w:w="2571"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1,723,484.68</w:t>
            </w:r>
          </w:p>
        </w:tc>
        <w:tc>
          <w:tcPr>
            <w:tcW w:w="2573"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22"/>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7%</w:t>
            </w:r>
          </w:p>
        </w:tc>
      </w:tr>
      <w:tr>
        <w:trPr>
          <w:trHeight w:val="108" w:hRule="exact"/>
        </w:trPr>
        <w:tc>
          <w:tcPr>
            <w:tcW w:w="2710" w:type="dxa"/>
            <w:tcBorders>
              <w:top w:val="nil" w:sz="6" w:space="0" w:color="auto"/>
              <w:left w:val="single" w:sz="4" w:space="0" w:color="000000"/>
              <w:bottom w:val="nil" w:sz="6" w:space="0" w:color="auto"/>
              <w:right w:val="nil" w:sz="6" w:space="0" w:color="auto"/>
            </w:tcBorders>
          </w:tcPr>
          <w:p>
            <w:pPr/>
          </w:p>
        </w:tc>
        <w:tc>
          <w:tcPr>
            <w:tcW w:w="1954" w:type="dxa"/>
            <w:tcBorders>
              <w:top w:val="nil" w:sz="6" w:space="0" w:color="auto"/>
              <w:left w:val="nil" w:sz="6" w:space="0" w:color="auto"/>
              <w:bottom w:val="nil" w:sz="6" w:space="0" w:color="auto"/>
              <w:right w:val="single" w:sz="4" w:space="0" w:color="000000"/>
            </w:tcBorders>
          </w:tcPr>
          <w:p>
            <w:pPr/>
          </w:p>
        </w:tc>
        <w:tc>
          <w:tcPr>
            <w:tcW w:w="2571" w:type="dxa"/>
            <w:tcBorders>
              <w:top w:val="nil" w:sz="6" w:space="0" w:color="auto"/>
              <w:left w:val="single" w:sz="4" w:space="0" w:color="000000"/>
              <w:bottom w:val="nil" w:sz="6" w:space="0" w:color="auto"/>
              <w:right w:val="single" w:sz="4" w:space="0" w:color="000000"/>
            </w:tcBorders>
          </w:tcPr>
          <w:p>
            <w:pPr/>
          </w:p>
        </w:tc>
        <w:tc>
          <w:tcPr>
            <w:tcW w:w="2573" w:type="dxa"/>
            <w:tcBorders>
              <w:top w:val="nil" w:sz="6" w:space="0" w:color="auto"/>
              <w:left w:val="single" w:sz="4" w:space="0" w:color="000000"/>
              <w:bottom w:val="nil" w:sz="6" w:space="0" w:color="auto"/>
              <w:right w:val="single" w:sz="4" w:space="0" w:color="000000"/>
            </w:tcBorders>
          </w:tcPr>
          <w:p>
            <w:pPr/>
          </w:p>
        </w:tc>
      </w:tr>
      <w:tr>
        <w:trPr>
          <w:trHeight w:val="302" w:hRule="exact"/>
        </w:trPr>
        <w:tc>
          <w:tcPr>
            <w:tcW w:w="2710"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195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pacing w:val="-1"/>
                <w:sz w:val="18"/>
              </w:rPr>
              <w:t>1,002,540.79</w:t>
            </w:r>
          </w:p>
        </w:tc>
        <w:tc>
          <w:tcPr>
            <w:tcW w:w="257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pacing w:val="-1"/>
                <w:sz w:val="18"/>
              </w:rPr>
              <w:t>743,622.41</w:t>
            </w:r>
          </w:p>
        </w:tc>
        <w:tc>
          <w:tcPr>
            <w:tcW w:w="2573"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2"/>
              <w:jc w:val="right"/>
              <w:rPr>
                <w:rFonts w:ascii="Times New Roman" w:hAnsi="Times New Roman" w:cs="Times New Roman" w:eastAsia="Times New Roman" w:hint="default"/>
                <w:sz w:val="18"/>
                <w:szCs w:val="18"/>
              </w:rPr>
            </w:pPr>
            <w:r>
              <w:rPr>
                <w:rFonts w:ascii="Times New Roman"/>
                <w:w w:val="99"/>
                <w:sz w:val="18"/>
              </w:rPr>
            </w:r>
            <w:r>
              <w:rPr>
                <w:rFonts w:ascii="Times New Roman"/>
                <w:sz w:val="18"/>
                <w:u w:val="single" w:color="000000"/>
              </w:rPr>
              <w:t>3%</w:t>
            </w:r>
            <w:r>
              <w:rPr>
                <w:rFonts w:ascii="Times New Roman"/>
                <w:sz w:val="18"/>
              </w:rPr>
            </w:r>
          </w:p>
        </w:tc>
      </w:tr>
      <w:tr>
        <w:trPr>
          <w:trHeight w:val="526" w:hRule="exact"/>
        </w:trPr>
        <w:tc>
          <w:tcPr>
            <w:tcW w:w="2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tabs>
                <w:tab w:pos="542" w:val="left" w:leader="none"/>
              </w:tabs>
              <w:spacing w:line="240" w:lineRule="auto"/>
              <w:ind w:right="986"/>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195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3,692,029.77</w:t>
            </w:r>
            <w:r>
              <w:rPr>
                <w:rFonts w:ascii="Times New Roman"/>
                <w:b/>
                <w:spacing w:val="-1"/>
                <w:sz w:val="18"/>
              </w:rPr>
            </w:r>
            <w:r>
              <w:rPr>
                <w:rFonts w:ascii="Times New Roman"/>
                <w:spacing w:val="-1"/>
                <w:sz w:val="18"/>
              </w:rPr>
            </w:r>
          </w:p>
        </w:tc>
        <w:tc>
          <w:tcPr>
            <w:tcW w:w="257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b/>
                <w:spacing w:val="-1"/>
                <w:sz w:val="18"/>
              </w:rPr>
              <w:t>2,723,034.05</w:t>
            </w:r>
            <w:r>
              <w:rPr>
                <w:rFonts w:ascii="Times New Roman"/>
                <w:spacing w:val="-1"/>
                <w:sz w:val="18"/>
              </w:rPr>
            </w:r>
          </w:p>
        </w:tc>
        <w:tc>
          <w:tcPr>
            <w:tcW w:w="2573" w:type="dxa"/>
            <w:tcBorders>
              <w:top w:val="nil" w:sz="6" w:space="0" w:color="auto"/>
              <w:left w:val="single" w:sz="4" w:space="0" w:color="000000"/>
              <w:bottom w:val="nil" w:sz="6" w:space="0" w:color="auto"/>
              <w:right w:val="single" w:sz="4" w:space="0" w:color="000000"/>
            </w:tcBorders>
          </w:tcPr>
          <w:p>
            <w:pPr/>
          </w:p>
        </w:tc>
      </w:tr>
    </w:tbl>
    <w:p>
      <w:pPr>
        <w:pStyle w:val="Heading9"/>
        <w:spacing w:line="240" w:lineRule="auto" w:before="112"/>
        <w:ind w:right="0"/>
        <w:jc w:val="left"/>
        <w:rPr>
          <w:b w:val="0"/>
          <w:bCs w:val="0"/>
        </w:rPr>
      </w:pPr>
      <w:r>
        <w:rPr/>
        <w:pict>
          <v:group style="position:absolute;margin-left:50.63998pt;margin-top:-47.056263pt;width:491.15pt;height:5.4pt;mso-position-horizontal-relative:page;mso-position-vertical-relative:paragraph;z-index:-1424800" coordorigin="1013,-941" coordsize="9823,108">
            <v:shape style="position:absolute;left:1013;top:-941;width:2734;height:108" type="#_x0000_t75" stroked="false">
              <v:imagedata r:id="rId1180" o:title=""/>
            </v:shape>
            <v:shape style="position:absolute;left:3723;top:-845;width:1969;height:12" type="#_x0000_t75" stroked="false">
              <v:imagedata r:id="rId1181" o:title=""/>
            </v:shape>
            <v:shape style="position:absolute;left:5677;top:-845;width:2585;height:12" type="#_x0000_t75" stroked="false">
              <v:imagedata r:id="rId1182" o:title=""/>
            </v:shape>
            <v:shape style="position:absolute;left:8248;top:-845;width:2588;height:12" type="#_x0000_t75" stroked="false">
              <v:imagedata r:id="rId139" o:title=""/>
            </v:shape>
            <w10:wrap type="none"/>
          </v:group>
        </w:pict>
      </w:r>
      <w:r>
        <w:rPr/>
        <w:pict>
          <v:group style="position:absolute;margin-left:363.910004pt;margin-top:-7.336301pt;width:49.2pt;height:1.95pt;mso-position-horizontal-relative:page;mso-position-vertical-relative:paragraph;z-index:-1424776" coordorigin="7278,-147" coordsize="984,39">
            <v:group style="position:absolute;left:7283;top:-142;width:946;height:2" coordorigin="7283,-142" coordsize="946,2">
              <v:shape style="position:absolute;left:7283;top:-142;width:946;height:2" coordorigin="7283,-142" coordsize="946,0" path="m7283,-142l8229,-142e" filled="false" stroked="true" strokeweight=".48pt" strokecolor="#000000">
                <v:path arrowok="t"/>
              </v:shape>
            </v:group>
            <v:group style="position:absolute;left:7283;top:-113;width:946;height:2" coordorigin="7283,-113" coordsize="946,2">
              <v:shape style="position:absolute;left:7283;top:-113;width:946;height:2" coordorigin="7283,-113" coordsize="946,0" path="m7283,-113l8229,-113e" filled="false" stroked="true" strokeweight=".48pt" strokecolor="#000000">
                <v:path arrowok="t"/>
              </v:shape>
            </v:group>
            <v:group style="position:absolute;left:8253;top:-128;width:10;height:20" coordorigin="8253,-128" coordsize="10,20">
              <v:shape style="position:absolute;left:8253;top:-128;width:10;height:20" coordorigin="8253,-128" coordsize="10,20" path="m8253,-108l8262,-108,8262,-128,8253,-128,8253,-108xe" filled="true" fillcolor="#000000" stroked="false">
                <v:path arrowok="t"/>
                <v:fill type="solid"/>
              </v:shape>
            </v:group>
            <w10:wrap type="none"/>
          </v:group>
        </w:pict>
      </w:r>
      <w:r>
        <w:rPr/>
        <w:pict>
          <v:group style="position:absolute;margin-left:50.63998pt;margin-top:-26.296261pt;width:490.7pt;height:5.55pt;mso-position-horizontal-relative:page;mso-position-vertical-relative:paragraph;z-index:-1424752" coordorigin="1013,-526" coordsize="9814,111">
            <v:shape style="position:absolute;left:1013;top:-526;width:2734;height:110" type="#_x0000_t75" stroked="false">
              <v:imagedata r:id="rId1183" o:title=""/>
            </v:shape>
            <v:shape style="position:absolute;left:3723;top:-425;width:1959;height:10" type="#_x0000_t75" stroked="false">
              <v:imagedata r:id="rId1184" o:title=""/>
            </v:shape>
            <v:shape style="position:absolute;left:5677;top:-430;width:2585;height:14" type="#_x0000_t75" stroked="false">
              <v:imagedata r:id="rId1185" o:title=""/>
            </v:shape>
            <v:shape style="position:absolute;left:8248;top:-425;width:2578;height:10" type="#_x0000_t75" stroked="false">
              <v:imagedata r:id="rId1186" o:title=""/>
            </v:shape>
            <w10:wrap type="none"/>
          </v:group>
        </w:pict>
      </w:r>
      <w:r>
        <w:rPr/>
        <w:pict>
          <v:group style="position:absolute;margin-left:50.880001pt;margin-top:-5.416261pt;width:491.4pt;height:5.4pt;mso-position-horizontal-relative:page;mso-position-vertical-relative:paragraph;z-index:-1424728" coordorigin="1018,-108" coordsize="9828,108">
            <v:shape style="position:absolute;left:1018;top:-12;width:10;height:12" type="#_x0000_t75" stroked="false">
              <v:imagedata r:id="rId52" o:title=""/>
            </v:shape>
            <v:shape style="position:absolute;left:1027;top:-108;width:2720;height:108" type="#_x0000_t75" stroked="false">
              <v:imagedata r:id="rId1187" o:title=""/>
            </v:shape>
            <v:shape style="position:absolute;left:3737;top:-108;width:1964;height:108" type="#_x0000_t75" stroked="false">
              <v:imagedata r:id="rId1188" o:title=""/>
            </v:shape>
            <v:shape style="position:absolute;left:5691;top:-108;width:2580;height:108" type="#_x0000_t75" stroked="false">
              <v:imagedata r:id="rId1189" o:title=""/>
            </v:shape>
            <v:shape style="position:absolute;left:8262;top:-108;width:2583;height:108" type="#_x0000_t75" stroked="false">
              <v:imagedata r:id="rId1190" o:title=""/>
            </v:shape>
            <v:group style="position:absolute;left:10826;top:-5;width:10;height:2" coordorigin="10826,-5" coordsize="10,2">
              <v:shape style="position:absolute;left:10826;top:-5;width:10;height:2" coordorigin="10826,-5" coordsize="10,0" path="m10826,-5l10836,-5e" filled="false" stroked="true" strokeweight=".47998pt" strokecolor="#000000">
                <v:path arrowok="t"/>
              </v:shape>
            </v:group>
            <w10:wrap type="none"/>
          </v:group>
        </w:pict>
      </w:r>
      <w:r>
        <w:rPr/>
        <w:pict>
          <v:group style="position:absolute;margin-left:46.43998pt;margin-top:39.943737pt;width:439.7pt;height:5.55pt;mso-position-horizontal-relative:page;mso-position-vertical-relative:paragraph;z-index:-1424704" coordorigin="929,799" coordsize="8794,111">
            <v:shape style="position:absolute;left:929;top:799;width:3164;height:110" type="#_x0000_t75" stroked="false">
              <v:imagedata r:id="rId1191" o:title=""/>
            </v:shape>
            <v:shape style="position:absolute;left:4069;top:895;width:3063;height:14" type="#_x0000_t75" stroked="false">
              <v:imagedata r:id="rId1192" o:title=""/>
            </v:shape>
            <v:shape style="position:absolute;left:7117;top:895;width:2605;height:14" type="#_x0000_t75" stroked="false">
              <v:imagedata r:id="rId1193" o:title=""/>
            </v:shape>
            <w10:wrap type="none"/>
          </v:group>
        </w:pict>
      </w:r>
      <w:r>
        <w:rPr/>
        <w:pict>
          <v:group style="position:absolute;margin-left:46.44001pt;margin-top:56.023739pt;width:439.7pt;height:5.55pt;mso-position-horizontal-relative:page;mso-position-vertical-relative:paragraph;z-index:-1424680" coordorigin="929,1120" coordsize="8794,111">
            <v:shape style="position:absolute;left:929;top:1120;width:3164;height:110" type="#_x0000_t75" stroked="false">
              <v:imagedata r:id="rId1191" o:title=""/>
            </v:shape>
            <v:shape style="position:absolute;left:4069;top:1216;width:3063;height:14" type="#_x0000_t75" stroked="false">
              <v:imagedata r:id="rId1194" o:title=""/>
            </v:shape>
            <v:shape style="position:absolute;left:7117;top:1216;width:2605;height:14" type="#_x0000_t75" stroked="false">
              <v:imagedata r:id="rId1195" o:title=""/>
            </v:shape>
            <w10:wrap type="none"/>
          </v:group>
        </w:pict>
      </w:r>
      <w:r>
        <w:rPr/>
        <w:pict>
          <v:group style="position:absolute;margin-left:46.44001pt;margin-top:72.133621pt;width:439.7pt;height:5.55pt;mso-position-horizontal-relative:page;mso-position-vertical-relative:paragraph;z-index:-1424656" coordorigin="929,1443" coordsize="8794,111">
            <v:shape style="position:absolute;left:929;top:1443;width:3164;height:110" type="#_x0000_t75" stroked="false">
              <v:imagedata r:id="rId1191" o:title=""/>
            </v:shape>
            <v:shape style="position:absolute;left:4069;top:1539;width:3063;height:14" type="#_x0000_t75" stroked="false">
              <v:imagedata r:id="rId1196" o:title=""/>
            </v:shape>
            <v:shape style="position:absolute;left:7117;top:1539;width:2605;height:14" type="#_x0000_t75" stroked="false">
              <v:imagedata r:id="rId1197" o:title=""/>
            </v:shape>
            <w10:wrap type="none"/>
          </v:group>
        </w:pict>
      </w:r>
      <w:r>
        <w:rPr/>
        <w:pict>
          <v:group style="position:absolute;margin-left:46.43998pt;margin-top:88.213737pt;width:439.7pt;height:5.55pt;mso-position-horizontal-relative:page;mso-position-vertical-relative:paragraph;z-index:-1424632" coordorigin="929,1764" coordsize="8794,111">
            <v:shape style="position:absolute;left:929;top:1764;width:3164;height:110" type="#_x0000_t75" stroked="false">
              <v:imagedata r:id="rId1198" o:title=""/>
            </v:shape>
            <v:shape style="position:absolute;left:4069;top:1860;width:3063;height:14" type="#_x0000_t75" stroked="false">
              <v:imagedata r:id="rId1192" o:title=""/>
            </v:shape>
            <v:shape style="position:absolute;left:7117;top:1860;width:2605;height:14" type="#_x0000_t75" stroked="false">
              <v:imagedata r:id="rId1195" o:title=""/>
            </v:shape>
            <w10:wrap type="none"/>
          </v:group>
        </w:pict>
      </w:r>
      <w:r>
        <w:rPr/>
        <w:pict>
          <v:group style="position:absolute;margin-left:46.44001pt;margin-top:104.293739pt;width:439.7pt;height:5.55pt;mso-position-horizontal-relative:page;mso-position-vertical-relative:paragraph;z-index:-1424608" coordorigin="929,2086" coordsize="8794,111">
            <v:shape style="position:absolute;left:929;top:2086;width:3164;height:110" type="#_x0000_t75" stroked="false">
              <v:imagedata r:id="rId1198" o:title=""/>
            </v:shape>
            <v:shape style="position:absolute;left:4069;top:2182;width:3063;height:14" type="#_x0000_t75" stroked="false">
              <v:imagedata r:id="rId1199" o:title=""/>
            </v:shape>
            <v:shape style="position:absolute;left:7117;top:2182;width:2605;height:14" type="#_x0000_t75" stroked="false">
              <v:imagedata r:id="rId1195" o:title=""/>
            </v:shape>
            <w10:wrap type="none"/>
          </v:group>
        </w:pict>
      </w:r>
      <w:r>
        <w:rPr>
          <w:rFonts w:ascii="Times New Roman" w:hAnsi="Times New Roman" w:cs="Times New Roman" w:eastAsia="Times New Roman" w:hint="default"/>
        </w:rPr>
        <w:t>31</w:t>
      </w:r>
      <w:r>
        <w:rPr/>
        <w:t>、销售费用</w:t>
      </w:r>
      <w:r>
        <w:rPr>
          <w:b w:val="0"/>
          <w:bCs w:val="0"/>
        </w:rPr>
      </w:r>
    </w:p>
    <w:p>
      <w:pPr>
        <w:spacing w:line="240" w:lineRule="auto" w:before="1"/>
        <w:rPr>
          <w:rFonts w:ascii="宋体" w:hAnsi="宋体" w:cs="宋体" w:eastAsia="宋体" w:hint="default"/>
          <w:b/>
          <w:bCs/>
          <w:sz w:val="6"/>
          <w:szCs w:val="6"/>
        </w:rPr>
      </w:pPr>
    </w:p>
    <w:p>
      <w:pPr>
        <w:spacing w:line="20" w:lineRule="exact"/>
        <w:ind w:left="188" w:right="0" w:firstLine="0"/>
        <w:rPr>
          <w:rFonts w:ascii="宋体" w:hAnsi="宋体" w:cs="宋体" w:eastAsia="宋体" w:hint="default"/>
          <w:sz w:val="2"/>
          <w:szCs w:val="2"/>
        </w:rPr>
      </w:pPr>
      <w:r>
        <w:rPr>
          <w:rFonts w:ascii="宋体" w:hAnsi="宋体" w:cs="宋体" w:eastAsia="宋体" w:hint="default"/>
          <w:sz w:val="2"/>
          <w:szCs w:val="2"/>
        </w:rPr>
        <w:pict>
          <v:group style="width:439.7pt;height:.5pt;mso-position-horizontal-relative:char;mso-position-vertical-relative:line" coordorigin="0,0" coordsize="8794,10">
            <v:shape style="position:absolute;left:5;top:0;width:10;height:10" type="#_x0000_t75" stroked="false">
              <v:imagedata r:id="rId1172" o:title=""/>
            </v:shape>
            <v:shape style="position:absolute;left:0;top:0;width:3145;height:10" type="#_x0000_t75" stroked="false">
              <v:imagedata r:id="rId1200" o:title=""/>
            </v:shape>
            <v:shape style="position:absolute;left:3140;top:0;width:5653;height:10" type="#_x0000_t75" stroked="false">
              <v:imagedata r:id="rId1201" o:title=""/>
            </v:shape>
          </v:group>
        </w:pict>
      </w:r>
      <w:r>
        <w:rPr>
          <w:rFonts w:ascii="宋体" w:hAnsi="宋体" w:cs="宋体" w:eastAsia="宋体" w:hint="default"/>
          <w:sz w:val="2"/>
          <w:szCs w:val="2"/>
        </w:rPr>
      </w:r>
    </w:p>
    <w:tbl>
      <w:tblPr>
        <w:tblW w:w="0" w:type="auto"/>
        <w:jc w:val="left"/>
        <w:tblInd w:w="193" w:type="dxa"/>
        <w:tblLayout w:type="fixed"/>
        <w:tblCellMar>
          <w:top w:w="0" w:type="dxa"/>
          <w:left w:w="0" w:type="dxa"/>
          <w:bottom w:w="0" w:type="dxa"/>
          <w:right w:w="0" w:type="dxa"/>
        </w:tblCellMar>
        <w:tblLook w:val="01E0"/>
      </w:tblPr>
      <w:tblGrid>
        <w:gridCol w:w="3140"/>
        <w:gridCol w:w="3048"/>
        <w:gridCol w:w="2590"/>
      </w:tblGrid>
      <w:tr>
        <w:trPr>
          <w:trHeight w:val="307" w:hRule="exact"/>
        </w:trPr>
        <w:tc>
          <w:tcPr>
            <w:tcW w:w="314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383"/>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项目</w:t>
            </w:r>
            <w:r>
              <w:rPr>
                <w:rFonts w:ascii="宋体" w:hAnsi="宋体" w:cs="宋体" w:eastAsia="宋体" w:hint="default"/>
                <w:sz w:val="18"/>
                <w:szCs w:val="18"/>
              </w:rPr>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1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本年发生额</w:t>
            </w:r>
            <w:r>
              <w:rPr>
                <w:rFonts w:ascii="宋体" w:hAnsi="宋体" w:cs="宋体" w:eastAsia="宋体" w:hint="default"/>
                <w:sz w:val="18"/>
                <w:szCs w:val="18"/>
              </w:rPr>
            </w:r>
          </w:p>
        </w:tc>
        <w:tc>
          <w:tcPr>
            <w:tcW w:w="2590"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96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上年发生额</w:t>
            </w:r>
            <w:r>
              <w:rPr>
                <w:rFonts w:ascii="宋体" w:hAnsi="宋体" w:cs="宋体" w:eastAsia="宋体" w:hint="default"/>
                <w:sz w:val="18"/>
                <w:szCs w:val="18"/>
              </w:rPr>
            </w:r>
          </w:p>
        </w:tc>
      </w:tr>
      <w:tr>
        <w:trPr>
          <w:trHeight w:val="110" w:hRule="exact"/>
        </w:trPr>
        <w:tc>
          <w:tcPr>
            <w:tcW w:w="3140" w:type="dxa"/>
            <w:tcBorders>
              <w:top w:val="nil" w:sz="6" w:space="0" w:color="auto"/>
              <w:left w:val="single" w:sz="4" w:space="0" w:color="000000"/>
              <w:bottom w:val="nil" w:sz="6" w:space="0" w:color="auto"/>
              <w:right w:val="nil" w:sz="6" w:space="0" w:color="auto"/>
            </w:tcBorders>
          </w:tcPr>
          <w:p>
            <w:pPr/>
          </w:p>
        </w:tc>
        <w:tc>
          <w:tcPr>
            <w:tcW w:w="3048" w:type="dxa"/>
            <w:tcBorders>
              <w:top w:val="nil" w:sz="6" w:space="0" w:color="auto"/>
              <w:left w:val="nil" w:sz="6" w:space="0" w:color="auto"/>
              <w:bottom w:val="nil" w:sz="6" w:space="0" w:color="auto"/>
              <w:right w:val="single" w:sz="4" w:space="0" w:color="000000"/>
            </w:tcBorders>
          </w:tcPr>
          <w:p>
            <w:pPr/>
          </w:p>
        </w:tc>
        <w:tc>
          <w:tcPr>
            <w:tcW w:w="259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314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市场拓展费</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pacing w:val="-1"/>
                <w:sz w:val="18"/>
              </w:rPr>
              <w:t>10,029,857.72</w:t>
            </w:r>
          </w:p>
        </w:tc>
        <w:tc>
          <w:tcPr>
            <w:tcW w:w="259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6,751,461.12</w:t>
            </w:r>
          </w:p>
        </w:tc>
      </w:tr>
      <w:tr>
        <w:trPr>
          <w:trHeight w:val="68" w:hRule="exact"/>
        </w:trPr>
        <w:tc>
          <w:tcPr>
            <w:tcW w:w="3140" w:type="dxa"/>
            <w:tcBorders>
              <w:top w:val="nil" w:sz="6" w:space="0" w:color="auto"/>
              <w:left w:val="single" w:sz="4" w:space="0" w:color="000000"/>
              <w:bottom w:val="nil" w:sz="6" w:space="0" w:color="auto"/>
              <w:right w:val="nil" w:sz="6" w:space="0" w:color="auto"/>
            </w:tcBorders>
          </w:tcPr>
          <w:p>
            <w:pPr/>
          </w:p>
        </w:tc>
        <w:tc>
          <w:tcPr>
            <w:tcW w:w="3048" w:type="dxa"/>
            <w:tcBorders>
              <w:top w:val="nil" w:sz="6" w:space="0" w:color="auto"/>
              <w:left w:val="nil" w:sz="6" w:space="0" w:color="auto"/>
              <w:bottom w:val="nil" w:sz="6" w:space="0" w:color="auto"/>
              <w:right w:val="single" w:sz="4" w:space="0" w:color="000000"/>
            </w:tcBorders>
          </w:tcPr>
          <w:p>
            <w:pPr/>
          </w:p>
        </w:tc>
        <w:tc>
          <w:tcPr>
            <w:tcW w:w="259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314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人工成本</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13,573,684.16</w:t>
            </w:r>
          </w:p>
        </w:tc>
        <w:tc>
          <w:tcPr>
            <w:tcW w:w="259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6,936,154.87</w:t>
            </w:r>
          </w:p>
        </w:tc>
      </w:tr>
      <w:tr>
        <w:trPr>
          <w:trHeight w:val="68" w:hRule="exact"/>
        </w:trPr>
        <w:tc>
          <w:tcPr>
            <w:tcW w:w="3140" w:type="dxa"/>
            <w:tcBorders>
              <w:top w:val="nil" w:sz="6" w:space="0" w:color="auto"/>
              <w:left w:val="single" w:sz="4" w:space="0" w:color="000000"/>
              <w:bottom w:val="nil" w:sz="6" w:space="0" w:color="auto"/>
              <w:right w:val="nil" w:sz="6" w:space="0" w:color="auto"/>
            </w:tcBorders>
          </w:tcPr>
          <w:p>
            <w:pPr/>
          </w:p>
        </w:tc>
        <w:tc>
          <w:tcPr>
            <w:tcW w:w="3048" w:type="dxa"/>
            <w:tcBorders>
              <w:top w:val="nil" w:sz="6" w:space="0" w:color="auto"/>
              <w:left w:val="nil" w:sz="6" w:space="0" w:color="auto"/>
              <w:bottom w:val="nil" w:sz="6" w:space="0" w:color="auto"/>
              <w:right w:val="single" w:sz="4" w:space="0" w:color="000000"/>
            </w:tcBorders>
          </w:tcPr>
          <w:p>
            <w:pPr/>
          </w:p>
        </w:tc>
        <w:tc>
          <w:tcPr>
            <w:tcW w:w="259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314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8,062,326.06</w:t>
            </w:r>
          </w:p>
        </w:tc>
        <w:tc>
          <w:tcPr>
            <w:tcW w:w="259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4,691,815.85</w:t>
            </w:r>
          </w:p>
        </w:tc>
      </w:tr>
      <w:tr>
        <w:trPr>
          <w:trHeight w:val="68" w:hRule="exact"/>
        </w:trPr>
        <w:tc>
          <w:tcPr>
            <w:tcW w:w="3140" w:type="dxa"/>
            <w:tcBorders>
              <w:top w:val="nil" w:sz="6" w:space="0" w:color="auto"/>
              <w:left w:val="single" w:sz="4" w:space="0" w:color="000000"/>
              <w:bottom w:val="nil" w:sz="6" w:space="0" w:color="auto"/>
              <w:right w:val="nil" w:sz="6" w:space="0" w:color="auto"/>
            </w:tcBorders>
          </w:tcPr>
          <w:p>
            <w:pPr/>
          </w:p>
        </w:tc>
        <w:tc>
          <w:tcPr>
            <w:tcW w:w="3048" w:type="dxa"/>
            <w:tcBorders>
              <w:top w:val="nil" w:sz="6" w:space="0" w:color="auto"/>
              <w:left w:val="nil" w:sz="6" w:space="0" w:color="auto"/>
              <w:bottom w:val="nil" w:sz="6" w:space="0" w:color="auto"/>
              <w:right w:val="single" w:sz="4" w:space="0" w:color="000000"/>
            </w:tcBorders>
          </w:tcPr>
          <w:p>
            <w:pPr/>
          </w:p>
        </w:tc>
        <w:tc>
          <w:tcPr>
            <w:tcW w:w="259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314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6,025,469.31</w:t>
            </w:r>
          </w:p>
        </w:tc>
        <w:tc>
          <w:tcPr>
            <w:tcW w:w="259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4,252,644.48</w:t>
            </w:r>
          </w:p>
        </w:tc>
      </w:tr>
      <w:tr>
        <w:trPr>
          <w:trHeight w:val="68" w:hRule="exact"/>
        </w:trPr>
        <w:tc>
          <w:tcPr>
            <w:tcW w:w="3140" w:type="dxa"/>
            <w:tcBorders>
              <w:top w:val="nil" w:sz="6" w:space="0" w:color="auto"/>
              <w:left w:val="single" w:sz="4" w:space="0" w:color="000000"/>
              <w:bottom w:val="nil" w:sz="6" w:space="0" w:color="auto"/>
              <w:right w:val="nil" w:sz="6" w:space="0" w:color="auto"/>
            </w:tcBorders>
          </w:tcPr>
          <w:p>
            <w:pPr/>
          </w:p>
        </w:tc>
        <w:tc>
          <w:tcPr>
            <w:tcW w:w="3048" w:type="dxa"/>
            <w:tcBorders>
              <w:top w:val="nil" w:sz="6" w:space="0" w:color="auto"/>
              <w:left w:val="nil" w:sz="6" w:space="0" w:color="auto"/>
              <w:bottom w:val="nil" w:sz="6" w:space="0" w:color="auto"/>
              <w:right w:val="single" w:sz="4" w:space="0" w:color="000000"/>
            </w:tcBorders>
          </w:tcPr>
          <w:p>
            <w:pPr/>
          </w:p>
        </w:tc>
        <w:tc>
          <w:tcPr>
            <w:tcW w:w="259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314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广告费</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3,681,532.22</w:t>
            </w:r>
          </w:p>
        </w:tc>
        <w:tc>
          <w:tcPr>
            <w:tcW w:w="259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395,300.27</w:t>
            </w:r>
          </w:p>
        </w:tc>
      </w:tr>
      <w:tr>
        <w:trPr>
          <w:trHeight w:val="68" w:hRule="exact"/>
        </w:trPr>
        <w:tc>
          <w:tcPr>
            <w:tcW w:w="3140" w:type="dxa"/>
            <w:tcBorders>
              <w:top w:val="nil" w:sz="6" w:space="0" w:color="auto"/>
              <w:left w:val="single" w:sz="4" w:space="0" w:color="000000"/>
              <w:bottom w:val="nil" w:sz="6" w:space="0" w:color="auto"/>
              <w:right w:val="nil" w:sz="6" w:space="0" w:color="auto"/>
            </w:tcBorders>
          </w:tcPr>
          <w:p>
            <w:pPr/>
          </w:p>
        </w:tc>
        <w:tc>
          <w:tcPr>
            <w:tcW w:w="3048" w:type="dxa"/>
            <w:tcBorders>
              <w:top w:val="nil" w:sz="6" w:space="0" w:color="auto"/>
              <w:left w:val="nil" w:sz="6" w:space="0" w:color="auto"/>
              <w:bottom w:val="nil" w:sz="6" w:space="0" w:color="auto"/>
              <w:right w:val="single" w:sz="4" w:space="0" w:color="000000"/>
            </w:tcBorders>
          </w:tcPr>
          <w:p>
            <w:pPr/>
          </w:p>
        </w:tc>
        <w:tc>
          <w:tcPr>
            <w:tcW w:w="2590"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31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薪资附加</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3,761,515.65</w:t>
            </w:r>
          </w:p>
        </w:tc>
        <w:tc>
          <w:tcPr>
            <w:tcW w:w="259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1,194,869.50</w:t>
            </w:r>
          </w:p>
        </w:tc>
      </w:tr>
      <w:tr>
        <w:trPr>
          <w:trHeight w:val="256" w:hRule="exact"/>
        </w:trPr>
        <w:tc>
          <w:tcPr>
            <w:tcW w:w="31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591,340.91</w:t>
            </w:r>
          </w:p>
        </w:tc>
        <w:tc>
          <w:tcPr>
            <w:tcW w:w="259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1,302,771.95</w:t>
            </w:r>
          </w:p>
        </w:tc>
      </w:tr>
      <w:tr>
        <w:trPr>
          <w:trHeight w:val="68" w:hRule="exact"/>
        </w:trPr>
        <w:tc>
          <w:tcPr>
            <w:tcW w:w="3140" w:type="dxa"/>
            <w:tcBorders>
              <w:top w:val="nil" w:sz="6" w:space="0" w:color="auto"/>
              <w:left w:val="single" w:sz="4" w:space="0" w:color="000000"/>
              <w:bottom w:val="nil" w:sz="6" w:space="0" w:color="auto"/>
              <w:right w:val="nil" w:sz="6" w:space="0" w:color="auto"/>
            </w:tcBorders>
          </w:tcPr>
          <w:p>
            <w:pPr/>
          </w:p>
        </w:tc>
        <w:tc>
          <w:tcPr>
            <w:tcW w:w="3048" w:type="dxa"/>
            <w:tcBorders>
              <w:top w:val="nil" w:sz="6" w:space="0" w:color="auto"/>
              <w:left w:val="nil" w:sz="6" w:space="0" w:color="auto"/>
              <w:bottom w:val="nil" w:sz="6" w:space="0" w:color="auto"/>
              <w:right w:val="single" w:sz="4" w:space="0" w:color="000000"/>
            </w:tcBorders>
          </w:tcPr>
          <w:p>
            <w:pPr/>
          </w:p>
        </w:tc>
        <w:tc>
          <w:tcPr>
            <w:tcW w:w="2590" w:type="dxa"/>
            <w:tcBorders>
              <w:top w:val="nil" w:sz="6" w:space="0" w:color="auto"/>
              <w:left w:val="single" w:sz="4" w:space="0" w:color="000000"/>
              <w:bottom w:val="nil" w:sz="6" w:space="0" w:color="auto"/>
              <w:right w:val="single" w:sz="4" w:space="0" w:color="000000"/>
            </w:tcBorders>
          </w:tcPr>
          <w:p>
            <w:pPr/>
          </w:p>
        </w:tc>
      </w:tr>
      <w:tr>
        <w:trPr>
          <w:trHeight w:val="319" w:hRule="exact"/>
        </w:trPr>
        <w:tc>
          <w:tcPr>
            <w:tcW w:w="314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3,811,086.33</w:t>
            </w:r>
            <w:r>
              <w:rPr>
                <w:rFonts w:ascii="Times New Roman"/>
                <w:spacing w:val="-1"/>
                <w:sz w:val="18"/>
              </w:rPr>
            </w:r>
          </w:p>
        </w:tc>
        <w:tc>
          <w:tcPr>
            <w:tcW w:w="259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4,049,659.87</w:t>
            </w:r>
            <w:r>
              <w:rPr>
                <w:rFonts w:ascii="Times New Roman"/>
                <w:spacing w:val="-1"/>
                <w:sz w:val="18"/>
              </w:rPr>
            </w:r>
          </w:p>
        </w:tc>
      </w:tr>
      <w:tr>
        <w:trPr>
          <w:trHeight w:val="319" w:hRule="exact"/>
        </w:trPr>
        <w:tc>
          <w:tcPr>
            <w:tcW w:w="31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383"/>
              <w:jc w:val="right"/>
              <w:rPr>
                <w:rFonts w:ascii="宋体" w:hAnsi="宋体" w:cs="宋体" w:eastAsia="宋体" w:hint="default"/>
                <w:sz w:val="18"/>
                <w:szCs w:val="18"/>
              </w:rPr>
            </w:pPr>
            <w:r>
              <w:rPr>
                <w:rFonts w:ascii="宋体" w:hAnsi="宋体" w:cs="宋体" w:eastAsia="宋体" w:hint="default"/>
                <w:sz w:val="18"/>
                <w:szCs w:val="18"/>
              </w:rPr>
              <w:t>合计</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49,536,812.36</w:t>
            </w:r>
            <w:r>
              <w:rPr>
                <w:rFonts w:ascii="Times New Roman"/>
                <w:b/>
                <w:spacing w:val="-1"/>
                <w:sz w:val="18"/>
              </w:rPr>
            </w:r>
            <w:r>
              <w:rPr>
                <w:rFonts w:ascii="Times New Roman"/>
                <w:spacing w:val="-1"/>
                <w:sz w:val="18"/>
              </w:rPr>
            </w:r>
          </w:p>
        </w:tc>
        <w:tc>
          <w:tcPr>
            <w:tcW w:w="259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29,574,677.91</w:t>
            </w:r>
            <w:r>
              <w:rPr>
                <w:rFonts w:ascii="Times New Roman"/>
                <w:b/>
                <w:spacing w:val="-1"/>
                <w:sz w:val="18"/>
              </w:rPr>
            </w:r>
            <w:r>
              <w:rPr>
                <w:rFonts w:ascii="Times New Roman"/>
                <w:spacing w:val="-1"/>
                <w:sz w:val="18"/>
              </w:rPr>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2"/>
          <w:szCs w:val="22"/>
        </w:rPr>
      </w:pPr>
    </w:p>
    <w:p>
      <w:pPr>
        <w:pStyle w:val="Heading9"/>
        <w:spacing w:line="240" w:lineRule="auto" w:before="36"/>
        <w:ind w:right="0"/>
        <w:jc w:val="left"/>
        <w:rPr>
          <w:b w:val="0"/>
          <w:bCs w:val="0"/>
        </w:rPr>
      </w:pPr>
      <w:r>
        <w:rPr/>
        <w:pict>
          <v:group style="position:absolute;margin-left:46.44001pt;margin-top:-98.01635pt;width:439.7pt;height:5.55pt;mso-position-horizontal-relative:page;mso-position-vertical-relative:paragraph;z-index:-1424584" coordorigin="929,-1960" coordsize="8794,111">
            <v:shape style="position:absolute;left:929;top:-1960;width:3164;height:110" type="#_x0000_t75" stroked="false">
              <v:imagedata r:id="rId1191" o:title=""/>
            </v:shape>
            <v:shape style="position:absolute;left:4069;top:-1864;width:3063;height:14" type="#_x0000_t75" stroked="false">
              <v:imagedata r:id="rId1202" o:title=""/>
            </v:shape>
            <v:shape style="position:absolute;left:7117;top:-1864;width:2605;height:14" type="#_x0000_t75" stroked="false">
              <v:imagedata r:id="rId1195" o:title=""/>
            </v:shape>
            <w10:wrap type="none"/>
          </v:group>
        </w:pict>
      </w:r>
      <w:r>
        <w:rPr/>
        <w:pict>
          <v:group style="position:absolute;margin-left:47.16pt;margin-top:-76.776337pt;width:438.5pt;height:.5pt;mso-position-horizontal-relative:page;mso-position-vertical-relative:paragraph;z-index:-1424560" coordorigin="943,-1536" coordsize="8770,10">
            <v:shape style="position:absolute;left:943;top:-1536;width:3131;height:10" type="#_x0000_t75" stroked="false">
              <v:imagedata r:id="rId1203" o:title=""/>
            </v:shape>
            <v:shape style="position:absolute;left:4069;top:-1536;width:5643;height:10" type="#_x0000_t75" stroked="false">
              <v:imagedata r:id="rId1204" o:title=""/>
            </v:shape>
            <w10:wrap type="none"/>
          </v:group>
        </w:pict>
      </w:r>
      <w:r>
        <w:rPr/>
        <w:pict>
          <v:group style="position:absolute;margin-left:46.439995pt;margin-top:-65.736320pt;width:439.7pt;height:5.55pt;mso-position-horizontal-relative:page;mso-position-vertical-relative:paragraph;z-index:-1424536" coordorigin="929,-1315" coordsize="8794,111">
            <v:shape style="position:absolute;left:929;top:-1315;width:3164;height:110" type="#_x0000_t75" stroked="false">
              <v:imagedata r:id="rId1198" o:title=""/>
            </v:shape>
            <v:shape style="position:absolute;left:4069;top:-1219;width:3063;height:14" type="#_x0000_t75" stroked="false">
              <v:imagedata r:id="rId1202" o:title=""/>
            </v:shape>
            <v:shape style="position:absolute;left:7117;top:-1219;width:2605;height:14" type="#_x0000_t75" stroked="false">
              <v:imagedata r:id="rId1195" o:title=""/>
            </v:shape>
            <w10:wrap type="none"/>
          </v:group>
        </w:pict>
      </w:r>
      <w:r>
        <w:rPr/>
        <w:pict>
          <v:group style="position:absolute;margin-left:47.16pt;margin-top:-44.616306pt;width:438.5pt;height:.5pt;mso-position-horizontal-relative:page;mso-position-vertical-relative:paragraph;z-index:-1424512" coordorigin="943,-892" coordsize="8770,10">
            <v:shape style="position:absolute;left:943;top:-892;width:3131;height:10" type="#_x0000_t75" stroked="false">
              <v:imagedata r:id="rId1203" o:title=""/>
            </v:shape>
            <v:shape style="position:absolute;left:4069;top:-892;width:5643;height:10" type="#_x0000_t75" stroked="false">
              <v:imagedata r:id="rId1204" o:title=""/>
            </v:shape>
            <w10:wrap type="none"/>
          </v:group>
        </w:pict>
      </w:r>
      <w:r>
        <w:rPr/>
        <w:pict>
          <v:group style="position:absolute;margin-left:46.68pt;margin-top:-33.576317pt;width:439.9pt;height:5.55pt;mso-position-horizontal-relative:page;mso-position-vertical-relative:paragraph;z-index:-1424488" coordorigin="934,-672" coordsize="8798,111">
            <v:shape style="position:absolute;left:934;top:-576;width:10;height:14" type="#_x0000_t75" stroked="false">
              <v:imagedata r:id="rId88" o:title=""/>
            </v:shape>
            <v:shape style="position:absolute;left:943;top:-672;width:3150;height:110" type="#_x0000_t75" stroked="false">
              <v:imagedata r:id="rId1205" o:title=""/>
            </v:shape>
            <v:shape style="position:absolute;left:4083;top:-672;width:3058;height:110" type="#_x0000_t75" stroked="false">
              <v:imagedata r:id="rId1206" o:title=""/>
            </v:shape>
            <v:shape style="position:absolute;left:7132;top:-672;width:2600;height:110" type="#_x0000_t75" stroked="false">
              <v:imagedata r:id="rId1207" o:title=""/>
            </v:shape>
            <v:group style="position:absolute;left:9712;top:-566;width:10;height:2" coordorigin="9712,-566" coordsize="10,2">
              <v:shape style="position:absolute;left:9712;top:-566;width:10;height:2" coordorigin="9712,-566" coordsize="10,0" path="m9712,-566l9722,-566e" filled="false" stroked="true" strokeweight=".48001pt" strokecolor="#000000">
                <v:path arrowok="t"/>
              </v:shape>
            </v:group>
            <w10:wrap type="none"/>
          </v:group>
        </w:pict>
      </w:r>
      <w:r>
        <w:rPr/>
        <w:pict>
          <v:group style="position:absolute;margin-left:42.839996pt;margin-top:36.163681pt;width:436.3pt;height:5.4pt;mso-position-horizontal-relative:page;mso-position-vertical-relative:paragraph;z-index:-1424464" coordorigin="857,723" coordsize="8726,108">
            <v:shape style="position:absolute;left:857;top:723;width:3080;height:108" type="#_x0000_t75" stroked="false">
              <v:imagedata r:id="rId1208" o:title=""/>
            </v:shape>
            <v:shape style="position:absolute;left:3913;top:819;width:2916;height:12" type="#_x0000_t75" stroked="false">
              <v:imagedata r:id="rId1209" o:title=""/>
            </v:shape>
            <v:shape style="position:absolute;left:6815;top:819;width:2768;height:12" type="#_x0000_t75" stroked="false">
              <v:imagedata r:id="rId1210" o:title=""/>
            </v:shape>
            <w10:wrap type="none"/>
          </v:group>
        </w:pict>
      </w:r>
      <w:r>
        <w:rPr/>
        <w:pict>
          <v:group style="position:absolute;margin-left:43.560001pt;margin-top:57.283661pt;width:435.1pt;height:.5pt;mso-position-horizontal-relative:page;mso-position-vertical-relative:paragraph;z-index:-1424440" coordorigin="871,1146" coordsize="8702,10">
            <v:shape style="position:absolute;left:871;top:1146;width:3047;height:10" type="#_x0000_t75" stroked="false">
              <v:imagedata r:id="rId1211" o:title=""/>
            </v:shape>
            <v:shape style="position:absolute;left:3913;top:1146;width:2907;height:10" type="#_x0000_t75" stroked="false">
              <v:imagedata r:id="rId1212" o:title=""/>
            </v:shape>
            <v:shape style="position:absolute;left:6815;top:1146;width:2758;height:10" type="#_x0000_t75" stroked="false">
              <v:imagedata r:id="rId1213" o:title=""/>
            </v:shape>
            <w10:wrap type="none"/>
          </v:group>
        </w:pict>
      </w:r>
      <w:r>
        <w:rPr/>
        <w:pict>
          <v:group style="position:absolute;margin-left:42.839996pt;margin-top:68.323685pt;width:436.3pt;height:5.55pt;mso-position-horizontal-relative:page;mso-position-vertical-relative:paragraph;z-index:-1424416" coordorigin="857,1366" coordsize="8726,111">
            <v:shape style="position:absolute;left:857;top:1366;width:3080;height:110" type="#_x0000_t75" stroked="false">
              <v:imagedata r:id="rId1214" o:title=""/>
            </v:shape>
            <v:shape style="position:absolute;left:3913;top:1462;width:2916;height:14" type="#_x0000_t75" stroked="false">
              <v:imagedata r:id="rId1215" o:title=""/>
            </v:shape>
            <v:shape style="position:absolute;left:6815;top:1462;width:2768;height:14" type="#_x0000_t75" stroked="false">
              <v:imagedata r:id="rId1216" o:title=""/>
            </v:shape>
            <w10:wrap type="none"/>
          </v:group>
        </w:pict>
      </w:r>
      <w:r>
        <w:rPr/>
        <w:pict>
          <v:group style="position:absolute;margin-left:42.839996pt;margin-top:84.403679pt;width:436.3pt;height:5.55pt;mso-position-horizontal-relative:page;mso-position-vertical-relative:paragraph;z-index:-1424392" coordorigin="857,1688" coordsize="8726,111">
            <v:shape style="position:absolute;left:857;top:1688;width:3080;height:110" type="#_x0000_t75" stroked="false">
              <v:imagedata r:id="rId1214" o:title=""/>
            </v:shape>
            <v:shape style="position:absolute;left:3913;top:1784;width:2916;height:14" type="#_x0000_t75" stroked="false">
              <v:imagedata r:id="rId1215" o:title=""/>
            </v:shape>
            <v:shape style="position:absolute;left:6815;top:1784;width:2768;height:14" type="#_x0000_t75" stroked="false">
              <v:imagedata r:id="rId1217" o:title=""/>
            </v:shape>
            <w10:wrap type="none"/>
          </v:group>
        </w:pict>
      </w:r>
      <w:r>
        <w:rPr>
          <w:rFonts w:ascii="Times New Roman" w:hAnsi="Times New Roman" w:cs="Times New Roman" w:eastAsia="Times New Roman" w:hint="default"/>
        </w:rPr>
        <w:t>32</w:t>
      </w:r>
      <w:r>
        <w:rPr/>
        <w:t>、管理费用</w:t>
      </w:r>
      <w:r>
        <w:rPr>
          <w:b w:val="0"/>
          <w:bCs w:val="0"/>
        </w:rPr>
      </w:r>
    </w:p>
    <w:p>
      <w:pPr>
        <w:spacing w:line="240" w:lineRule="auto" w:before="1"/>
        <w:rPr>
          <w:rFonts w:ascii="宋体" w:hAnsi="宋体" w:cs="宋体" w:eastAsia="宋体" w:hint="default"/>
          <w:b/>
          <w:bCs/>
          <w:sz w:val="6"/>
          <w:szCs w:val="6"/>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36.3pt;height:.5pt;mso-position-horizontal-relative:char;mso-position-vertical-relative:line" coordorigin="0,0" coordsize="8726,10">
            <v:shape style="position:absolute;left:5;top:0;width:10;height:10" type="#_x0000_t75" stroked="false">
              <v:imagedata r:id="rId1218" o:title=""/>
            </v:shape>
            <v:shape style="position:absolute;left:0;top:0;width:3061;height:10" type="#_x0000_t75" stroked="false">
              <v:imagedata r:id="rId1219" o:title=""/>
            </v:shape>
            <v:shape style="position:absolute;left:3056;top:0;width:2907;height:10" type="#_x0000_t75" stroked="false">
              <v:imagedata r:id="rId1212" o:title=""/>
            </v:shape>
            <v:shape style="position:absolute;left:5958;top:0;width:2768;height:10" type="#_x0000_t75" stroked="false">
              <v:imagedata r:id="rId1220" o:title=""/>
            </v:shape>
          </v:group>
        </w:pict>
      </w:r>
      <w:r>
        <w:rPr>
          <w:rFonts w:ascii="宋体" w:hAnsi="宋体" w:cs="宋体" w:eastAsia="宋体" w:hint="default"/>
          <w:sz w:val="2"/>
          <w:szCs w:val="2"/>
        </w:rPr>
      </w:r>
    </w:p>
    <w:tbl>
      <w:tblPr>
        <w:tblW w:w="0" w:type="auto"/>
        <w:jc w:val="left"/>
        <w:tblInd w:w="121" w:type="dxa"/>
        <w:tblLayout w:type="fixed"/>
        <w:tblCellMar>
          <w:top w:w="0" w:type="dxa"/>
          <w:left w:w="0" w:type="dxa"/>
          <w:bottom w:w="0" w:type="dxa"/>
          <w:right w:w="0" w:type="dxa"/>
        </w:tblCellMar>
        <w:tblLook w:val="01E0"/>
      </w:tblPr>
      <w:tblGrid>
        <w:gridCol w:w="3056"/>
        <w:gridCol w:w="2902"/>
        <w:gridCol w:w="2753"/>
      </w:tblGrid>
      <w:tr>
        <w:trPr>
          <w:trHeight w:val="308" w:hRule="exact"/>
        </w:trPr>
        <w:tc>
          <w:tcPr>
            <w:tcW w:w="305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项目</w:t>
            </w:r>
            <w:r>
              <w:rPr>
                <w:rFonts w:ascii="宋体" w:hAnsi="宋体" w:cs="宋体" w:eastAsia="宋体" w:hint="default"/>
                <w:sz w:val="18"/>
                <w:szCs w:val="18"/>
              </w:rPr>
            </w:r>
          </w:p>
        </w:tc>
        <w:tc>
          <w:tcPr>
            <w:tcW w:w="2902"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11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本年发生额</w:t>
            </w:r>
            <w:r>
              <w:rPr>
                <w:rFonts w:ascii="宋体" w:hAnsi="宋体" w:cs="宋体" w:eastAsia="宋体" w:hint="default"/>
                <w:sz w:val="18"/>
                <w:szCs w:val="18"/>
              </w:rPr>
            </w:r>
          </w:p>
        </w:tc>
        <w:tc>
          <w:tcPr>
            <w:tcW w:w="2753"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4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上年发生额</w:t>
            </w:r>
            <w:r>
              <w:rPr>
                <w:rFonts w:ascii="宋体" w:hAnsi="宋体" w:cs="宋体" w:eastAsia="宋体" w:hint="default"/>
                <w:sz w:val="18"/>
                <w:szCs w:val="18"/>
              </w:rPr>
            </w:r>
          </w:p>
        </w:tc>
      </w:tr>
      <w:tr>
        <w:trPr>
          <w:trHeight w:val="108" w:hRule="exact"/>
        </w:trPr>
        <w:tc>
          <w:tcPr>
            <w:tcW w:w="3056" w:type="dxa"/>
            <w:tcBorders>
              <w:top w:val="nil" w:sz="6" w:space="0" w:color="auto"/>
              <w:left w:val="single" w:sz="4" w:space="0" w:color="000000"/>
              <w:bottom w:val="nil" w:sz="6" w:space="0" w:color="auto"/>
              <w:right w:val="nil" w:sz="6" w:space="0" w:color="auto"/>
            </w:tcBorders>
          </w:tcPr>
          <w:p>
            <w:pPr/>
          </w:p>
        </w:tc>
        <w:tc>
          <w:tcPr>
            <w:tcW w:w="2902" w:type="dxa"/>
            <w:tcBorders>
              <w:top w:val="nil" w:sz="6" w:space="0" w:color="auto"/>
              <w:left w:val="nil" w:sz="6" w:space="0" w:color="auto"/>
              <w:bottom w:val="nil" w:sz="6" w:space="0" w:color="auto"/>
              <w:right w:val="single" w:sz="4" w:space="0" w:color="000000"/>
            </w:tcBorders>
          </w:tcPr>
          <w:p>
            <w:pPr/>
          </w:p>
        </w:tc>
        <w:tc>
          <w:tcPr>
            <w:tcW w:w="2753"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30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研究开发支出</w:t>
            </w:r>
          </w:p>
        </w:tc>
        <w:tc>
          <w:tcPr>
            <w:tcW w:w="2902"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53,664,349.46</w:t>
            </w:r>
          </w:p>
        </w:tc>
        <w:tc>
          <w:tcPr>
            <w:tcW w:w="2753"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29,074,585.65</w:t>
            </w:r>
          </w:p>
        </w:tc>
      </w:tr>
      <w:tr>
        <w:trPr>
          <w:trHeight w:val="256" w:hRule="exact"/>
        </w:trPr>
        <w:tc>
          <w:tcPr>
            <w:tcW w:w="30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人工成本</w:t>
            </w:r>
          </w:p>
        </w:tc>
        <w:tc>
          <w:tcPr>
            <w:tcW w:w="2902"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7,442,505.14</w:t>
            </w:r>
          </w:p>
        </w:tc>
        <w:tc>
          <w:tcPr>
            <w:tcW w:w="2753"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3,723,700.60</w:t>
            </w:r>
          </w:p>
        </w:tc>
      </w:tr>
      <w:tr>
        <w:trPr>
          <w:trHeight w:val="68" w:hRule="exact"/>
        </w:trPr>
        <w:tc>
          <w:tcPr>
            <w:tcW w:w="3056" w:type="dxa"/>
            <w:tcBorders>
              <w:top w:val="nil" w:sz="6" w:space="0" w:color="auto"/>
              <w:left w:val="single" w:sz="4" w:space="0" w:color="000000"/>
              <w:bottom w:val="nil" w:sz="6" w:space="0" w:color="auto"/>
              <w:right w:val="nil" w:sz="6" w:space="0" w:color="auto"/>
            </w:tcBorders>
          </w:tcPr>
          <w:p>
            <w:pPr/>
          </w:p>
        </w:tc>
        <w:tc>
          <w:tcPr>
            <w:tcW w:w="2902" w:type="dxa"/>
            <w:tcBorders>
              <w:top w:val="nil" w:sz="6" w:space="0" w:color="auto"/>
              <w:left w:val="nil" w:sz="6" w:space="0" w:color="auto"/>
              <w:bottom w:val="nil" w:sz="6" w:space="0" w:color="auto"/>
              <w:right w:val="single" w:sz="4" w:space="0" w:color="000000"/>
            </w:tcBorders>
          </w:tcPr>
          <w:p>
            <w:pPr/>
          </w:p>
        </w:tc>
        <w:tc>
          <w:tcPr>
            <w:tcW w:w="2753"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305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薪资附加</w:t>
            </w:r>
          </w:p>
        </w:tc>
        <w:tc>
          <w:tcPr>
            <w:tcW w:w="290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3,894,591.50</w:t>
            </w:r>
          </w:p>
        </w:tc>
        <w:tc>
          <w:tcPr>
            <w:tcW w:w="2753"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1,003,649.72</w:t>
            </w:r>
          </w:p>
        </w:tc>
      </w:tr>
      <w:tr>
        <w:trPr>
          <w:trHeight w:val="68" w:hRule="exact"/>
        </w:trPr>
        <w:tc>
          <w:tcPr>
            <w:tcW w:w="3056" w:type="dxa"/>
            <w:tcBorders>
              <w:top w:val="nil" w:sz="6" w:space="0" w:color="auto"/>
              <w:left w:val="single" w:sz="4" w:space="0" w:color="000000"/>
              <w:bottom w:val="nil" w:sz="6" w:space="0" w:color="auto"/>
              <w:right w:val="nil" w:sz="6" w:space="0" w:color="auto"/>
            </w:tcBorders>
          </w:tcPr>
          <w:p>
            <w:pPr/>
          </w:p>
        </w:tc>
        <w:tc>
          <w:tcPr>
            <w:tcW w:w="2902" w:type="dxa"/>
            <w:tcBorders>
              <w:top w:val="nil" w:sz="6" w:space="0" w:color="auto"/>
              <w:left w:val="nil" w:sz="6" w:space="0" w:color="auto"/>
              <w:bottom w:val="nil" w:sz="6" w:space="0" w:color="auto"/>
              <w:right w:val="single" w:sz="4" w:space="0" w:color="000000"/>
            </w:tcBorders>
          </w:tcPr>
          <w:p>
            <w:pPr/>
          </w:p>
        </w:tc>
        <w:tc>
          <w:tcPr>
            <w:tcW w:w="2753"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305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290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2,202,307.83</w:t>
            </w:r>
          </w:p>
        </w:tc>
        <w:tc>
          <w:tcPr>
            <w:tcW w:w="2753"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2,085,019.09</w:t>
            </w:r>
          </w:p>
        </w:tc>
      </w:tr>
      <w:tr>
        <w:trPr>
          <w:trHeight w:val="68" w:hRule="exact"/>
        </w:trPr>
        <w:tc>
          <w:tcPr>
            <w:tcW w:w="3056" w:type="dxa"/>
            <w:tcBorders>
              <w:top w:val="nil" w:sz="6" w:space="0" w:color="auto"/>
              <w:left w:val="single" w:sz="4" w:space="0" w:color="000000"/>
              <w:bottom w:val="nil" w:sz="6" w:space="0" w:color="auto"/>
              <w:right w:val="nil" w:sz="6" w:space="0" w:color="auto"/>
            </w:tcBorders>
          </w:tcPr>
          <w:p>
            <w:pPr/>
          </w:p>
        </w:tc>
        <w:tc>
          <w:tcPr>
            <w:tcW w:w="2902" w:type="dxa"/>
            <w:tcBorders>
              <w:top w:val="nil" w:sz="6" w:space="0" w:color="auto"/>
              <w:left w:val="nil" w:sz="6" w:space="0" w:color="auto"/>
              <w:bottom w:val="nil" w:sz="6" w:space="0" w:color="auto"/>
              <w:right w:val="single" w:sz="4" w:space="0" w:color="000000"/>
            </w:tcBorders>
          </w:tcPr>
          <w:p>
            <w:pPr/>
          </w:p>
        </w:tc>
        <w:tc>
          <w:tcPr>
            <w:tcW w:w="2753"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305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折旧</w:t>
            </w:r>
          </w:p>
        </w:tc>
        <w:tc>
          <w:tcPr>
            <w:tcW w:w="290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1,399,103.90</w:t>
            </w:r>
          </w:p>
        </w:tc>
        <w:tc>
          <w:tcPr>
            <w:tcW w:w="2753"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2,277,545.53</w:t>
            </w:r>
          </w:p>
        </w:tc>
      </w:tr>
      <w:tr>
        <w:trPr>
          <w:trHeight w:val="68" w:hRule="exact"/>
        </w:trPr>
        <w:tc>
          <w:tcPr>
            <w:tcW w:w="3056" w:type="dxa"/>
            <w:tcBorders>
              <w:top w:val="nil" w:sz="6" w:space="0" w:color="auto"/>
              <w:left w:val="single" w:sz="4" w:space="0" w:color="000000"/>
              <w:bottom w:val="nil" w:sz="6" w:space="0" w:color="auto"/>
              <w:right w:val="nil" w:sz="6" w:space="0" w:color="auto"/>
            </w:tcBorders>
          </w:tcPr>
          <w:p>
            <w:pPr/>
          </w:p>
        </w:tc>
        <w:tc>
          <w:tcPr>
            <w:tcW w:w="2902" w:type="dxa"/>
            <w:tcBorders>
              <w:top w:val="nil" w:sz="6" w:space="0" w:color="auto"/>
              <w:left w:val="nil" w:sz="6" w:space="0" w:color="auto"/>
              <w:bottom w:val="nil" w:sz="6" w:space="0" w:color="auto"/>
              <w:right w:val="single" w:sz="4" w:space="0" w:color="000000"/>
            </w:tcBorders>
          </w:tcPr>
          <w:p>
            <w:pPr/>
          </w:p>
        </w:tc>
        <w:tc>
          <w:tcPr>
            <w:tcW w:w="2753"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305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90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8,618,767.74</w:t>
            </w:r>
            <w:r>
              <w:rPr>
                <w:rFonts w:ascii="Times New Roman"/>
                <w:spacing w:val="-1"/>
                <w:sz w:val="18"/>
              </w:rPr>
            </w:r>
          </w:p>
        </w:tc>
        <w:tc>
          <w:tcPr>
            <w:tcW w:w="2753"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16,867,855.19</w:t>
            </w:r>
            <w:r>
              <w:rPr>
                <w:rFonts w:ascii="Times New Roman"/>
                <w:spacing w:val="-1"/>
                <w:sz w:val="18"/>
              </w:rPr>
            </w:r>
          </w:p>
        </w:tc>
      </w:tr>
      <w:tr>
        <w:trPr>
          <w:trHeight w:val="68" w:hRule="exact"/>
        </w:trPr>
        <w:tc>
          <w:tcPr>
            <w:tcW w:w="3056" w:type="dxa"/>
            <w:tcBorders>
              <w:top w:val="nil" w:sz="6" w:space="0" w:color="auto"/>
              <w:left w:val="single" w:sz="4" w:space="0" w:color="000000"/>
              <w:bottom w:val="nil" w:sz="6" w:space="0" w:color="auto"/>
              <w:right w:val="nil" w:sz="6" w:space="0" w:color="auto"/>
            </w:tcBorders>
          </w:tcPr>
          <w:p>
            <w:pPr/>
          </w:p>
        </w:tc>
        <w:tc>
          <w:tcPr>
            <w:tcW w:w="2902" w:type="dxa"/>
            <w:tcBorders>
              <w:top w:val="nil" w:sz="6" w:space="0" w:color="auto"/>
              <w:left w:val="nil" w:sz="6" w:space="0" w:color="auto"/>
              <w:bottom w:val="nil" w:sz="6" w:space="0" w:color="auto"/>
              <w:right w:val="single" w:sz="4" w:space="0" w:color="000000"/>
            </w:tcBorders>
          </w:tcPr>
          <w:p>
            <w:pPr/>
          </w:p>
        </w:tc>
        <w:tc>
          <w:tcPr>
            <w:tcW w:w="2753" w:type="dxa"/>
            <w:tcBorders>
              <w:top w:val="nil" w:sz="6" w:space="0" w:color="auto"/>
              <w:left w:val="single" w:sz="4" w:space="0" w:color="000000"/>
              <w:bottom w:val="nil" w:sz="6" w:space="0" w:color="auto"/>
              <w:right w:val="single" w:sz="4" w:space="0" w:color="000000"/>
            </w:tcBorders>
          </w:tcPr>
          <w:p>
            <w:pPr/>
          </w:p>
        </w:tc>
      </w:tr>
      <w:tr>
        <w:trPr>
          <w:trHeight w:val="314" w:hRule="exact"/>
        </w:trPr>
        <w:tc>
          <w:tcPr>
            <w:tcW w:w="30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902"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2"/>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77,221,625.57</w:t>
            </w:r>
            <w:r>
              <w:rPr>
                <w:rFonts w:ascii="Times New Roman"/>
                <w:b/>
                <w:spacing w:val="-1"/>
                <w:sz w:val="18"/>
              </w:rPr>
            </w:r>
            <w:r>
              <w:rPr>
                <w:rFonts w:ascii="Times New Roman"/>
                <w:spacing w:val="-1"/>
                <w:sz w:val="18"/>
              </w:rPr>
            </w:r>
          </w:p>
        </w:tc>
        <w:tc>
          <w:tcPr>
            <w:tcW w:w="2753"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99"/>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55,032,355.78</w:t>
            </w:r>
            <w:r>
              <w:rPr>
                <w:rFonts w:ascii="Times New Roman"/>
                <w:b/>
                <w:spacing w:val="-1"/>
                <w:sz w:val="18"/>
              </w:rPr>
            </w:r>
            <w:r>
              <w:rPr>
                <w:rFonts w:ascii="Times New Roman"/>
                <w:spacing w:val="-1"/>
                <w:sz w:val="18"/>
              </w:rPr>
            </w:r>
          </w:p>
        </w:tc>
      </w:tr>
    </w:tbl>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36.3pt;height:.5pt;mso-position-horizontal-relative:char;mso-position-vertical-relative:line" coordorigin="0,0" coordsize="8726,10">
            <v:shape style="position:absolute;left:5;top:0;width:10;height:10" type="#_x0000_t75" stroked="false">
              <v:imagedata r:id="rId1221" o:title=""/>
            </v:shape>
            <v:shape style="position:absolute;left:0;top:0;width:3061;height:10" type="#_x0000_t75" stroked="false">
              <v:imagedata r:id="rId1219" o:title=""/>
            </v:shape>
            <v:shape style="position:absolute;left:3071;top:0;width:2892;height:10" type="#_x0000_t75" stroked="false">
              <v:imagedata r:id="rId1222" o:title=""/>
            </v:shape>
            <v:shape style="position:absolute;left:5973;top:0;width:2753;height:10" type="#_x0000_t75" stroked="false">
              <v:imagedata r:id="rId350"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1"/>
          <w:szCs w:val="21"/>
        </w:rPr>
      </w:pPr>
    </w:p>
    <w:p>
      <w:pPr>
        <w:pStyle w:val="Heading9"/>
        <w:spacing w:line="240" w:lineRule="auto" w:before="36"/>
        <w:ind w:right="0"/>
        <w:jc w:val="left"/>
        <w:rPr>
          <w:b w:val="0"/>
          <w:bCs w:val="0"/>
        </w:rPr>
      </w:pPr>
      <w:r>
        <w:rPr/>
        <w:pict>
          <v:group style="position:absolute;margin-left:42.840012pt;margin-top:-81.816353pt;width:436.3pt;height:5.55pt;mso-position-horizontal-relative:page;mso-position-vertical-relative:paragraph;z-index:-1424368" coordorigin="857,-1636" coordsize="8726,111">
            <v:shape style="position:absolute;left:857;top:-1636;width:3080;height:110" type="#_x0000_t75" stroked="false">
              <v:imagedata r:id="rId1223" o:title=""/>
            </v:shape>
            <v:shape style="position:absolute;left:3913;top:-1540;width:2916;height:14" type="#_x0000_t75" stroked="false">
              <v:imagedata r:id="rId1215" o:title=""/>
            </v:shape>
            <v:shape style="position:absolute;left:6815;top:-1540;width:2768;height:14" type="#_x0000_t75" stroked="false">
              <v:imagedata r:id="rId1217" o:title=""/>
            </v:shape>
            <w10:wrap type="none"/>
          </v:group>
        </w:pict>
      </w:r>
      <w:r>
        <w:rPr/>
        <w:pict>
          <v:group style="position:absolute;margin-left:42.839981pt;margin-top:-65.736351pt;width:436.3pt;height:5.55pt;mso-position-horizontal-relative:page;mso-position-vertical-relative:paragraph;z-index:-1424344" coordorigin="857,-1315" coordsize="8726,111">
            <v:shape style="position:absolute;left:857;top:-1315;width:3080;height:110" type="#_x0000_t75" stroked="false">
              <v:imagedata r:id="rId1224" o:title=""/>
            </v:shape>
            <v:shape style="position:absolute;left:3913;top:-1219;width:2916;height:14" type="#_x0000_t75" stroked="false">
              <v:imagedata r:id="rId1215" o:title=""/>
            </v:shape>
            <v:shape style="position:absolute;left:6815;top:-1219;width:2768;height:14" type="#_x0000_t75" stroked="false">
              <v:imagedata r:id="rId1225" o:title=""/>
            </v:shape>
            <w10:wrap type="none"/>
          </v:group>
        </w:pict>
      </w:r>
      <w:r>
        <w:rPr/>
        <w:pict>
          <v:group style="position:absolute;margin-left:42.840012pt;margin-top:-49.656292pt;width:436.3pt;height:5.55pt;mso-position-horizontal-relative:page;mso-position-vertical-relative:paragraph;z-index:-1424320" coordorigin="857,-993" coordsize="8726,111">
            <v:shape style="position:absolute;left:857;top:-993;width:3080;height:110" type="#_x0000_t75" stroked="false">
              <v:imagedata r:id="rId1224" o:title=""/>
            </v:shape>
            <v:shape style="position:absolute;left:3913;top:-897;width:2916;height:14" type="#_x0000_t75" stroked="false">
              <v:imagedata r:id="rId1215" o:title=""/>
            </v:shape>
            <v:shape style="position:absolute;left:6815;top:-897;width:2768;height:14" type="#_x0000_t75" stroked="false">
              <v:imagedata r:id="rId1226" o:title=""/>
            </v:shape>
            <w10:wrap type="none"/>
          </v:group>
        </w:pict>
      </w:r>
      <w:r>
        <w:rPr/>
        <w:pict>
          <v:group style="position:absolute;margin-left:50.640011pt;margin-top:36.293648pt;width:491.15pt;height:5.4pt;mso-position-horizontal-relative:page;mso-position-vertical-relative:paragraph;z-index:-1424296" coordorigin="1013,726" coordsize="9823,108">
            <v:shape style="position:absolute;left:1013;top:726;width:3435;height:108" type="#_x0000_t75" stroked="false">
              <v:imagedata r:id="rId1227" o:title=""/>
            </v:shape>
            <v:shape style="position:absolute;left:4424;top:822;width:3226;height:12" type="#_x0000_t75" stroked="false">
              <v:imagedata r:id="rId1228" o:title=""/>
            </v:shape>
            <v:shape style="position:absolute;left:7636;top:822;width:3200;height:12" type="#_x0000_t75" stroked="false">
              <v:imagedata r:id="rId1229" o:title=""/>
            </v:shape>
            <w10:wrap type="none"/>
          </v:group>
        </w:pict>
      </w:r>
      <w:r>
        <w:rPr/>
        <w:pict>
          <v:group style="position:absolute;margin-left:50.63998pt;margin-top:57.05365pt;width:491.15pt;height:5.4pt;mso-position-horizontal-relative:page;mso-position-vertical-relative:paragraph;z-index:-1424272" coordorigin="1013,1141" coordsize="9823,108">
            <v:shape style="position:absolute;left:1013;top:1141;width:3435;height:108" type="#_x0000_t75" stroked="false">
              <v:imagedata r:id="rId1230" o:title=""/>
            </v:shape>
            <v:shape style="position:absolute;left:4424;top:1237;width:3226;height:12" type="#_x0000_t75" stroked="false">
              <v:imagedata r:id="rId1231" o:title=""/>
            </v:shape>
            <v:shape style="position:absolute;left:7636;top:1237;width:3200;height:12" type="#_x0000_t75" stroked="false">
              <v:imagedata r:id="rId1232" o:title=""/>
            </v:shape>
            <w10:wrap type="none"/>
          </v:group>
        </w:pict>
      </w:r>
      <w:r>
        <w:rPr/>
        <w:pict>
          <v:group style="position:absolute;margin-left:50.63998pt;margin-top:77.813652pt;width:491.15pt;height:5.4pt;mso-position-horizontal-relative:page;mso-position-vertical-relative:paragraph;z-index:-1424248" coordorigin="1013,1556" coordsize="9823,108">
            <v:shape style="position:absolute;left:1013;top:1556;width:3435;height:108" type="#_x0000_t75" stroked="false">
              <v:imagedata r:id="rId1230" o:title=""/>
            </v:shape>
            <v:shape style="position:absolute;left:4424;top:1652;width:3226;height:12" type="#_x0000_t75" stroked="false">
              <v:imagedata r:id="rId1231" o:title=""/>
            </v:shape>
            <v:shape style="position:absolute;left:7636;top:1652;width:3200;height:12" type="#_x0000_t75" stroked="false">
              <v:imagedata r:id="rId1232" o:title=""/>
            </v:shape>
            <w10:wrap type="none"/>
          </v:group>
        </w:pict>
      </w:r>
      <w:r>
        <w:rPr/>
        <w:pict>
          <v:group style="position:absolute;margin-left:50.640011pt;margin-top:98.573708pt;width:491.15pt;height:5.4pt;mso-position-horizontal-relative:page;mso-position-vertical-relative:paragraph;z-index:-1424224" coordorigin="1013,1971" coordsize="9823,108">
            <v:shape style="position:absolute;left:1013;top:1971;width:3435;height:108" type="#_x0000_t75" stroked="false">
              <v:imagedata r:id="rId1227" o:title=""/>
            </v:shape>
            <v:shape style="position:absolute;left:4424;top:2067;width:3226;height:12" type="#_x0000_t75" stroked="false">
              <v:imagedata r:id="rId1228" o:title=""/>
            </v:shape>
            <v:shape style="position:absolute;left:7636;top:2067;width:3200;height:12" type="#_x0000_t75" stroked="false">
              <v:imagedata r:id="rId1229" o:title=""/>
            </v:shape>
            <w10:wrap type="none"/>
          </v:group>
        </w:pict>
      </w:r>
      <w:r>
        <w:rPr>
          <w:rFonts w:ascii="Times New Roman" w:hAnsi="Times New Roman" w:cs="Times New Roman" w:eastAsia="Times New Roman" w:hint="default"/>
        </w:rPr>
        <w:t>33</w:t>
      </w:r>
      <w:r>
        <w:rPr/>
        <w:t>、财务费用</w:t>
      </w:r>
      <w:r>
        <w:rPr>
          <w:b w:val="0"/>
          <w:bCs w:val="0"/>
        </w:rPr>
      </w:r>
    </w:p>
    <w:p>
      <w:pPr>
        <w:spacing w:line="240" w:lineRule="auto" w:before="3"/>
        <w:rPr>
          <w:rFonts w:ascii="宋体" w:hAnsi="宋体" w:cs="宋体" w:eastAsia="宋体" w:hint="default"/>
          <w:b/>
          <w:bCs/>
          <w:sz w:val="6"/>
          <w:szCs w:val="6"/>
        </w:rPr>
      </w:pPr>
    </w:p>
    <w:p>
      <w:pPr>
        <w:spacing w:line="20" w:lineRule="exact"/>
        <w:ind w:left="272" w:right="0" w:firstLine="0"/>
        <w:rPr>
          <w:rFonts w:ascii="宋体" w:hAnsi="宋体" w:cs="宋体" w:eastAsia="宋体" w:hint="default"/>
          <w:sz w:val="2"/>
          <w:szCs w:val="2"/>
        </w:rPr>
      </w:pPr>
      <w:r>
        <w:rPr>
          <w:rFonts w:ascii="宋体" w:hAnsi="宋体" w:cs="宋体" w:eastAsia="宋体" w:hint="default"/>
          <w:sz w:val="2"/>
          <w:szCs w:val="2"/>
        </w:rPr>
        <w:pict>
          <v:group style="width:491.15pt;height:.5pt;mso-position-horizontal-relative:char;mso-position-vertical-relative:line" coordorigin="0,0" coordsize="9823,10">
            <v:shape style="position:absolute;left:5;top:0;width:10;height:10" type="#_x0000_t75" stroked="false">
              <v:imagedata r:id="rId1233" o:title=""/>
            </v:shape>
            <v:shape style="position:absolute;left:0;top:0;width:3416;height:10" type="#_x0000_t75" stroked="false">
              <v:imagedata r:id="rId1234" o:title=""/>
            </v:shape>
            <v:shape style="position:absolute;left:3411;top:0;width:3216;height:10" type="#_x0000_t75" stroked="false">
              <v:imagedata r:id="rId1235" o:title=""/>
            </v:shape>
            <v:shape style="position:absolute;left:6623;top:0;width:3200;height:10" type="#_x0000_t75" stroked="false">
              <v:imagedata r:id="rId1236" o:title=""/>
            </v:shape>
          </v:group>
        </w:pict>
      </w:r>
      <w:r>
        <w:rPr>
          <w:rFonts w:ascii="宋体" w:hAnsi="宋体" w:cs="宋体" w:eastAsia="宋体" w:hint="default"/>
          <w:sz w:val="2"/>
          <w:szCs w:val="2"/>
        </w:rPr>
      </w:r>
    </w:p>
    <w:tbl>
      <w:tblPr>
        <w:tblW w:w="0" w:type="auto"/>
        <w:jc w:val="left"/>
        <w:tblInd w:w="277" w:type="dxa"/>
        <w:tblLayout w:type="fixed"/>
        <w:tblCellMar>
          <w:top w:w="0" w:type="dxa"/>
          <w:left w:w="0" w:type="dxa"/>
          <w:bottom w:w="0" w:type="dxa"/>
          <w:right w:w="0" w:type="dxa"/>
        </w:tblCellMar>
        <w:tblLook w:val="01E0"/>
      </w:tblPr>
      <w:tblGrid>
        <w:gridCol w:w="3411"/>
        <w:gridCol w:w="3212"/>
        <w:gridCol w:w="3185"/>
      </w:tblGrid>
      <w:tr>
        <w:trPr>
          <w:trHeight w:val="308" w:hRule="exact"/>
        </w:trPr>
        <w:tc>
          <w:tcPr>
            <w:tcW w:w="3411"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项目</w:t>
            </w:r>
            <w:r>
              <w:rPr>
                <w:rFonts w:ascii="宋体" w:hAnsi="宋体" w:cs="宋体" w:eastAsia="宋体" w:hint="default"/>
                <w:sz w:val="18"/>
                <w:szCs w:val="18"/>
              </w:rPr>
            </w:r>
          </w:p>
        </w:tc>
        <w:tc>
          <w:tcPr>
            <w:tcW w:w="3212"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2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本年发生额</w:t>
            </w:r>
            <w:r>
              <w:rPr>
                <w:rFonts w:ascii="宋体" w:hAnsi="宋体" w:cs="宋体" w:eastAsia="宋体" w:hint="default"/>
                <w:sz w:val="18"/>
                <w:szCs w:val="18"/>
              </w:rPr>
            </w:r>
          </w:p>
        </w:tc>
        <w:tc>
          <w:tcPr>
            <w:tcW w:w="3185"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2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上年发生额</w:t>
            </w:r>
            <w:r>
              <w:rPr>
                <w:rFonts w:ascii="宋体" w:hAnsi="宋体" w:cs="宋体" w:eastAsia="宋体" w:hint="default"/>
                <w:sz w:val="18"/>
                <w:szCs w:val="18"/>
              </w:rPr>
            </w:r>
          </w:p>
        </w:tc>
      </w:tr>
      <w:tr>
        <w:trPr>
          <w:trHeight w:val="108" w:hRule="exact"/>
        </w:trPr>
        <w:tc>
          <w:tcPr>
            <w:tcW w:w="3411" w:type="dxa"/>
            <w:tcBorders>
              <w:top w:val="nil" w:sz="6" w:space="0" w:color="auto"/>
              <w:left w:val="single" w:sz="4" w:space="0" w:color="000000"/>
              <w:bottom w:val="nil" w:sz="6" w:space="0" w:color="auto"/>
              <w:right w:val="nil" w:sz="6" w:space="0" w:color="auto"/>
            </w:tcBorders>
          </w:tcPr>
          <w:p>
            <w:pPr/>
          </w:p>
        </w:tc>
        <w:tc>
          <w:tcPr>
            <w:tcW w:w="3212" w:type="dxa"/>
            <w:tcBorders>
              <w:top w:val="nil" w:sz="6" w:space="0" w:color="auto"/>
              <w:left w:val="nil" w:sz="6" w:space="0" w:color="auto"/>
              <w:bottom w:val="nil" w:sz="6" w:space="0" w:color="auto"/>
              <w:right w:val="single" w:sz="4" w:space="0" w:color="000000"/>
            </w:tcBorders>
          </w:tcPr>
          <w:p>
            <w:pPr/>
          </w:p>
        </w:tc>
        <w:tc>
          <w:tcPr>
            <w:tcW w:w="318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41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212"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483,300.00</w:t>
            </w:r>
          </w:p>
        </w:tc>
        <w:tc>
          <w:tcPr>
            <w:tcW w:w="3185"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482,600.00</w:t>
            </w:r>
          </w:p>
        </w:tc>
      </w:tr>
      <w:tr>
        <w:trPr>
          <w:trHeight w:val="108" w:hRule="exact"/>
        </w:trPr>
        <w:tc>
          <w:tcPr>
            <w:tcW w:w="3411" w:type="dxa"/>
            <w:tcBorders>
              <w:top w:val="nil" w:sz="6" w:space="0" w:color="auto"/>
              <w:left w:val="single" w:sz="4" w:space="0" w:color="000000"/>
              <w:bottom w:val="nil" w:sz="6" w:space="0" w:color="auto"/>
              <w:right w:val="nil" w:sz="6" w:space="0" w:color="auto"/>
            </w:tcBorders>
          </w:tcPr>
          <w:p>
            <w:pPr/>
          </w:p>
        </w:tc>
        <w:tc>
          <w:tcPr>
            <w:tcW w:w="3212" w:type="dxa"/>
            <w:tcBorders>
              <w:top w:val="nil" w:sz="6" w:space="0" w:color="auto"/>
              <w:left w:val="nil" w:sz="6" w:space="0" w:color="auto"/>
              <w:bottom w:val="nil" w:sz="6" w:space="0" w:color="auto"/>
              <w:right w:val="single" w:sz="4" w:space="0" w:color="000000"/>
            </w:tcBorders>
          </w:tcPr>
          <w:p>
            <w:pPr/>
          </w:p>
        </w:tc>
        <w:tc>
          <w:tcPr>
            <w:tcW w:w="318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41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212"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10,775,853.10</w:t>
            </w:r>
          </w:p>
        </w:tc>
        <w:tc>
          <w:tcPr>
            <w:tcW w:w="3185"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1,306,810.20</w:t>
            </w:r>
          </w:p>
        </w:tc>
      </w:tr>
      <w:tr>
        <w:trPr>
          <w:trHeight w:val="108" w:hRule="exact"/>
        </w:trPr>
        <w:tc>
          <w:tcPr>
            <w:tcW w:w="3411" w:type="dxa"/>
            <w:tcBorders>
              <w:top w:val="nil" w:sz="6" w:space="0" w:color="auto"/>
              <w:left w:val="single" w:sz="4" w:space="0" w:color="000000"/>
              <w:bottom w:val="nil" w:sz="6" w:space="0" w:color="auto"/>
              <w:right w:val="nil" w:sz="6" w:space="0" w:color="auto"/>
            </w:tcBorders>
          </w:tcPr>
          <w:p>
            <w:pPr/>
          </w:p>
        </w:tc>
        <w:tc>
          <w:tcPr>
            <w:tcW w:w="3212" w:type="dxa"/>
            <w:tcBorders>
              <w:top w:val="nil" w:sz="6" w:space="0" w:color="auto"/>
              <w:left w:val="nil" w:sz="6" w:space="0" w:color="auto"/>
              <w:bottom w:val="nil" w:sz="6" w:space="0" w:color="auto"/>
              <w:right w:val="single" w:sz="4" w:space="0" w:color="000000"/>
            </w:tcBorders>
          </w:tcPr>
          <w:p>
            <w:pPr/>
          </w:p>
        </w:tc>
        <w:tc>
          <w:tcPr>
            <w:tcW w:w="318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41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212"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71,621.49</w:t>
            </w:r>
          </w:p>
        </w:tc>
        <w:tc>
          <w:tcPr>
            <w:tcW w:w="3185"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3"/>
              <w:jc w:val="right"/>
              <w:rPr>
                <w:rFonts w:ascii="Times New Roman" w:hAnsi="Times New Roman" w:cs="Times New Roman" w:eastAsia="Times New Roman" w:hint="default"/>
                <w:sz w:val="18"/>
                <w:szCs w:val="18"/>
              </w:rPr>
            </w:pPr>
            <w:r>
              <w:rPr>
                <w:rFonts w:ascii="Times New Roman"/>
                <w:w w:val="95"/>
                <w:sz w:val="18"/>
              </w:rPr>
              <w:t>6,568.16</w:t>
            </w:r>
          </w:p>
        </w:tc>
      </w:tr>
      <w:tr>
        <w:trPr>
          <w:trHeight w:val="108" w:hRule="exact"/>
        </w:trPr>
        <w:tc>
          <w:tcPr>
            <w:tcW w:w="3411" w:type="dxa"/>
            <w:tcBorders>
              <w:top w:val="nil" w:sz="6" w:space="0" w:color="auto"/>
              <w:left w:val="single" w:sz="4" w:space="0" w:color="000000"/>
              <w:bottom w:val="nil" w:sz="6" w:space="0" w:color="auto"/>
              <w:right w:val="nil" w:sz="6" w:space="0" w:color="auto"/>
            </w:tcBorders>
          </w:tcPr>
          <w:p>
            <w:pPr/>
          </w:p>
        </w:tc>
        <w:tc>
          <w:tcPr>
            <w:tcW w:w="3212" w:type="dxa"/>
            <w:tcBorders>
              <w:top w:val="nil" w:sz="6" w:space="0" w:color="auto"/>
              <w:left w:val="nil" w:sz="6" w:space="0" w:color="auto"/>
              <w:bottom w:val="nil" w:sz="6" w:space="0" w:color="auto"/>
              <w:right w:val="single" w:sz="4" w:space="0" w:color="000000"/>
            </w:tcBorders>
          </w:tcPr>
          <w:p>
            <w:pPr/>
          </w:p>
        </w:tc>
        <w:tc>
          <w:tcPr>
            <w:tcW w:w="318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411"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银行手续费</w:t>
            </w:r>
          </w:p>
        </w:tc>
        <w:tc>
          <w:tcPr>
            <w:tcW w:w="3212"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103,632.71</w:t>
            </w:r>
          </w:p>
        </w:tc>
        <w:tc>
          <w:tcPr>
            <w:tcW w:w="3185"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6"/>
              <w:jc w:val="right"/>
              <w:rPr>
                <w:rFonts w:ascii="Times New Roman" w:hAnsi="Times New Roman" w:cs="Times New Roman" w:eastAsia="Times New Roman" w:hint="default"/>
                <w:sz w:val="18"/>
                <w:szCs w:val="18"/>
              </w:rPr>
            </w:pPr>
            <w:r>
              <w:rPr>
                <w:rFonts w:ascii="Times New Roman"/>
                <w:spacing w:val="-1"/>
                <w:sz w:val="18"/>
              </w:rPr>
              <w:t>87,800.44</w:t>
            </w:r>
          </w:p>
        </w:tc>
      </w:tr>
      <w:tr>
        <w:trPr>
          <w:trHeight w:val="110" w:hRule="exact"/>
        </w:trPr>
        <w:tc>
          <w:tcPr>
            <w:tcW w:w="3411" w:type="dxa"/>
            <w:tcBorders>
              <w:top w:val="nil" w:sz="6" w:space="0" w:color="auto"/>
              <w:left w:val="single" w:sz="4" w:space="0" w:color="000000"/>
              <w:bottom w:val="nil" w:sz="6" w:space="0" w:color="auto"/>
              <w:right w:val="nil" w:sz="6" w:space="0" w:color="auto"/>
            </w:tcBorders>
          </w:tcPr>
          <w:p>
            <w:pPr/>
          </w:p>
        </w:tc>
        <w:tc>
          <w:tcPr>
            <w:tcW w:w="3212" w:type="dxa"/>
            <w:tcBorders>
              <w:top w:val="nil" w:sz="6" w:space="0" w:color="auto"/>
              <w:left w:val="nil" w:sz="6" w:space="0" w:color="auto"/>
              <w:bottom w:val="nil" w:sz="6" w:space="0" w:color="auto"/>
              <w:right w:val="single" w:sz="4" w:space="0" w:color="000000"/>
            </w:tcBorders>
          </w:tcPr>
          <w:p>
            <w:pPr/>
          </w:p>
        </w:tc>
        <w:tc>
          <w:tcPr>
            <w:tcW w:w="3185" w:type="dxa"/>
            <w:tcBorders>
              <w:top w:val="nil" w:sz="6" w:space="0" w:color="auto"/>
              <w:left w:val="single" w:sz="4" w:space="0" w:color="000000"/>
              <w:bottom w:val="nil" w:sz="6" w:space="0" w:color="auto"/>
              <w:right w:val="single" w:sz="4" w:space="0" w:color="000000"/>
            </w:tcBorders>
          </w:tcPr>
          <w:p>
            <w:pPr/>
          </w:p>
        </w:tc>
      </w:tr>
      <w:tr>
        <w:trPr>
          <w:trHeight w:val="288" w:hRule="exact"/>
        </w:trPr>
        <w:tc>
          <w:tcPr>
            <w:tcW w:w="3411"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3212"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24"/>
              <w:jc w:val="right"/>
              <w:rPr>
                <w:rFonts w:ascii="Times New Roman" w:hAnsi="Times New Roman" w:cs="Times New Roman" w:eastAsia="Times New Roman" w:hint="default"/>
                <w:sz w:val="18"/>
                <w:szCs w:val="18"/>
              </w:rPr>
            </w:pPr>
            <w:r>
              <w:rPr>
                <w:rFonts w:ascii="Times New Roman"/>
                <w:b/>
                <w:w w:val="99"/>
                <w:sz w:val="18"/>
              </w:rPr>
            </w:r>
            <w:r>
              <w:rPr>
                <w:rFonts w:ascii="Times New Roman"/>
                <w:b/>
                <w:spacing w:val="-1"/>
                <w:w w:val="95"/>
                <w:sz w:val="18"/>
                <w:u w:val="double" w:color="000000"/>
              </w:rPr>
              <w:t>-10,117,298.90</w:t>
            </w:r>
            <w:r>
              <w:rPr>
                <w:rFonts w:ascii="Times New Roman"/>
                <w:b/>
                <w:spacing w:val="-1"/>
                <w:w w:val="95"/>
                <w:sz w:val="18"/>
              </w:rPr>
            </w:r>
            <w:r>
              <w:rPr>
                <w:rFonts w:ascii="Times New Roman"/>
                <w:spacing w:val="-1"/>
                <w:sz w:val="18"/>
              </w:rPr>
            </w:r>
          </w:p>
        </w:tc>
        <w:tc>
          <w:tcPr>
            <w:tcW w:w="3185" w:type="dxa"/>
            <w:tcBorders>
              <w:top w:val="nil" w:sz="6" w:space="0" w:color="auto"/>
              <w:left w:val="single" w:sz="4" w:space="0" w:color="000000"/>
              <w:bottom w:val="single" w:sz="15" w:space="0" w:color="000000"/>
              <w:right w:val="single" w:sz="4" w:space="0" w:color="000000"/>
            </w:tcBorders>
          </w:tcPr>
          <w:p>
            <w:pPr>
              <w:pStyle w:val="TableParagraph"/>
              <w:spacing w:line="240" w:lineRule="auto" w:before="100"/>
              <w:ind w:right="24"/>
              <w:jc w:val="right"/>
              <w:rPr>
                <w:rFonts w:ascii="Times New Roman" w:hAnsi="Times New Roman" w:cs="Times New Roman" w:eastAsia="Times New Roman" w:hint="default"/>
                <w:sz w:val="18"/>
                <w:szCs w:val="18"/>
              </w:rPr>
            </w:pPr>
            <w:r>
              <w:rPr>
                <w:rFonts w:ascii="Times New Roman"/>
                <w:b/>
                <w:spacing w:val="-1"/>
                <w:sz w:val="18"/>
              </w:rPr>
              <w:t>-729,841.60</w:t>
            </w:r>
            <w:r>
              <w:rPr>
                <w:rFonts w:ascii="Times New Roman"/>
                <w:spacing w:val="-1"/>
                <w:sz w:val="18"/>
              </w:rPr>
            </w:r>
          </w:p>
        </w:tc>
      </w:tr>
      <w:tr>
        <w:trPr>
          <w:trHeight w:val="122" w:hRule="exact"/>
        </w:trPr>
        <w:tc>
          <w:tcPr>
            <w:tcW w:w="3411" w:type="dxa"/>
            <w:tcBorders>
              <w:top w:val="nil" w:sz="6" w:space="0" w:color="auto"/>
              <w:left w:val="single" w:sz="4" w:space="0" w:color="000000"/>
              <w:bottom w:val="nil" w:sz="6" w:space="0" w:color="auto"/>
              <w:right w:val="nil" w:sz="6" w:space="0" w:color="auto"/>
            </w:tcBorders>
          </w:tcPr>
          <w:p>
            <w:pPr/>
          </w:p>
        </w:tc>
        <w:tc>
          <w:tcPr>
            <w:tcW w:w="3212" w:type="dxa"/>
            <w:tcBorders>
              <w:top w:val="nil" w:sz="6" w:space="0" w:color="auto"/>
              <w:left w:val="nil" w:sz="6" w:space="0" w:color="auto"/>
              <w:bottom w:val="nil" w:sz="6" w:space="0" w:color="auto"/>
              <w:right w:val="nil" w:sz="6" w:space="0" w:color="auto"/>
            </w:tcBorders>
          </w:tcPr>
          <w:p>
            <w:pPr/>
          </w:p>
        </w:tc>
        <w:tc>
          <w:tcPr>
            <w:tcW w:w="3185" w:type="dxa"/>
            <w:tcBorders>
              <w:top w:val="single" w:sz="15" w:space="0" w:color="000000"/>
              <w:left w:val="nil" w:sz="6" w:space="0" w:color="auto"/>
              <w:bottom w:val="nil" w:sz="6" w:space="0" w:color="auto"/>
              <w:right w:val="nil" w:sz="6" w:space="0" w:color="auto"/>
            </w:tcBorders>
          </w:tcPr>
          <w:p>
            <w:pPr/>
          </w:p>
        </w:tc>
      </w:tr>
    </w:tbl>
    <w:p>
      <w:pPr>
        <w:spacing w:after="0"/>
        <w:sectPr>
          <w:pgSz w:w="11910" w:h="16840"/>
          <w:pgMar w:header="990" w:footer="1184" w:top="1160" w:bottom="1380" w:left="740" w:right="940"/>
        </w:sectPr>
      </w:pPr>
    </w:p>
    <w:p>
      <w:pPr>
        <w:spacing w:line="240" w:lineRule="auto" w:before="11"/>
        <w:rPr>
          <w:rFonts w:ascii="宋体" w:hAnsi="宋体" w:cs="宋体" w:eastAsia="宋体" w:hint="default"/>
          <w:b/>
          <w:bCs/>
          <w:sz w:val="19"/>
          <w:szCs w:val="19"/>
        </w:rPr>
      </w:pPr>
    </w:p>
    <w:p>
      <w:pPr>
        <w:pStyle w:val="Heading9"/>
        <w:spacing w:line="240" w:lineRule="auto" w:before="36"/>
        <w:ind w:right="0"/>
        <w:jc w:val="left"/>
        <w:rPr>
          <w:b w:val="0"/>
          <w:bCs w:val="0"/>
        </w:rPr>
      </w:pPr>
      <w:r>
        <w:rPr/>
        <w:pict>
          <v:shape style="position:absolute;margin-left:50.880001pt;margin-top:20.323696pt;width:.48002pt;height:.48pt;mso-position-horizontal-relative:page;mso-position-vertical-relative:paragraph;z-index:-1423768" type="#_x0000_t75" stroked="false">
            <v:imagedata r:id="rId1237" o:title=""/>
          </v:shape>
        </w:pict>
      </w:r>
      <w:r>
        <w:rPr/>
        <w:pict>
          <v:group style="position:absolute;margin-left:50.640011pt;margin-top:36.163658pt;width:491.15pt;height:5.4pt;mso-position-horizontal-relative:page;mso-position-vertical-relative:paragraph;z-index:-1423744" coordorigin="1013,723" coordsize="9823,108">
            <v:shape style="position:absolute;left:1013;top:723;width:3591;height:108" type="#_x0000_t75" stroked="false">
              <v:imagedata r:id="rId1238" o:title=""/>
            </v:shape>
            <v:shape style="position:absolute;left:4580;top:819;width:3063;height:12" type="#_x0000_t75" stroked="false">
              <v:imagedata r:id="rId1239" o:title=""/>
            </v:shape>
            <v:shape style="position:absolute;left:7629;top:819;width:3207;height:12" type="#_x0000_t75" stroked="false">
              <v:imagedata r:id="rId862" o:title=""/>
            </v:shape>
            <w10:wrap type="none"/>
          </v:group>
        </w:pict>
      </w:r>
      <w:r>
        <w:rPr/>
        <w:pict>
          <v:group style="position:absolute;margin-left:50.640011pt;margin-top:56.923656pt;width:491.15pt;height:5.4pt;mso-position-horizontal-relative:page;mso-position-vertical-relative:paragraph;z-index:-1423720" coordorigin="1013,1138" coordsize="9823,108">
            <v:shape style="position:absolute;left:1013;top:1138;width:3591;height:108" type="#_x0000_t75" stroked="false">
              <v:imagedata r:id="rId1240" o:title=""/>
            </v:shape>
            <v:shape style="position:absolute;left:4580;top:1234;width:3063;height:12" type="#_x0000_t75" stroked="false">
              <v:imagedata r:id="rId1239" o:title=""/>
            </v:shape>
            <v:shape style="position:absolute;left:7629;top:1234;width:3207;height:12" type="#_x0000_t75" stroked="false">
              <v:imagedata r:id="rId862" o:title=""/>
            </v:shape>
            <w10:wrap type="none"/>
          </v:group>
        </w:pict>
      </w:r>
      <w:r>
        <w:rPr>
          <w:rFonts w:ascii="Times New Roman" w:hAnsi="Times New Roman" w:cs="Times New Roman" w:eastAsia="Times New Roman" w:hint="default"/>
        </w:rPr>
        <w:t>34</w:t>
      </w:r>
      <w:r>
        <w:rPr/>
        <w:t>、资产减值损失</w:t>
      </w:r>
      <w:r>
        <w:rPr>
          <w:b w:val="0"/>
          <w:bCs w:val="0"/>
        </w:rPr>
      </w:r>
    </w:p>
    <w:p>
      <w:pPr>
        <w:spacing w:line="240" w:lineRule="auto" w:before="12"/>
        <w:rPr>
          <w:rFonts w:ascii="宋体" w:hAnsi="宋体" w:cs="宋体" w:eastAsia="宋体" w:hint="default"/>
          <w:b/>
          <w:bCs/>
          <w:sz w:val="5"/>
          <w:szCs w:val="5"/>
        </w:rPr>
      </w:pPr>
    </w:p>
    <w:tbl>
      <w:tblPr>
        <w:tblW w:w="0" w:type="auto"/>
        <w:jc w:val="left"/>
        <w:tblInd w:w="275" w:type="dxa"/>
        <w:tblLayout w:type="fixed"/>
        <w:tblCellMar>
          <w:top w:w="0" w:type="dxa"/>
          <w:left w:w="0" w:type="dxa"/>
          <w:bottom w:w="0" w:type="dxa"/>
          <w:right w:w="0" w:type="dxa"/>
        </w:tblCellMar>
        <w:tblLook w:val="01E0"/>
      </w:tblPr>
      <w:tblGrid>
        <w:gridCol w:w="3570"/>
        <w:gridCol w:w="3048"/>
        <w:gridCol w:w="2218"/>
        <w:gridCol w:w="977"/>
      </w:tblGrid>
      <w:tr>
        <w:trPr>
          <w:trHeight w:val="314" w:hRule="exact"/>
        </w:trPr>
        <w:tc>
          <w:tcPr>
            <w:tcW w:w="3570" w:type="dxa"/>
            <w:tcBorders>
              <w:top w:val="single" w:sz="4" w:space="0" w:color="000000"/>
              <w:left w:val="single" w:sz="4" w:space="0" w:color="000000"/>
              <w:bottom w:val="nil" w:sz="6" w:space="0" w:color="auto"/>
              <w:right w:val="single" w:sz="4" w:space="0" w:color="000000"/>
            </w:tcBorders>
          </w:tcPr>
          <w:p>
            <w:pPr>
              <w:pStyle w:val="TableParagraph"/>
              <w:tabs>
                <w:tab w:pos="542" w:val="left" w:leader="none"/>
              </w:tabs>
              <w:spacing w:line="240" w:lineRule="auto" w:before="56"/>
              <w:ind w:right="14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r>
            <w:r>
              <w:rPr>
                <w:rFonts w:ascii="宋体" w:hAnsi="宋体" w:cs="宋体" w:eastAsia="宋体" w:hint="default"/>
                <w:w w:val="95"/>
                <w:sz w:val="18"/>
                <w:szCs w:val="18"/>
                <w:u w:val="single" w:color="000000"/>
              </w:rPr>
              <w:t>目</w:t>
            </w:r>
            <w:r>
              <w:rPr>
                <w:rFonts w:ascii="宋体" w:hAnsi="宋体" w:cs="宋体" w:eastAsia="宋体" w:hint="default"/>
                <w:w w:val="95"/>
                <w:sz w:val="18"/>
                <w:szCs w:val="18"/>
              </w:rPr>
            </w:r>
          </w:p>
        </w:tc>
        <w:tc>
          <w:tcPr>
            <w:tcW w:w="3048" w:type="dxa"/>
            <w:tcBorders>
              <w:top w:val="single" w:sz="4" w:space="0" w:color="000000"/>
              <w:left w:val="single" w:sz="4" w:space="0" w:color="000000"/>
              <w:bottom w:val="nil" w:sz="6" w:space="0" w:color="auto"/>
              <w:right w:val="single" w:sz="4" w:space="0" w:color="000000"/>
            </w:tcBorders>
          </w:tcPr>
          <w:p>
            <w:pPr>
              <w:pStyle w:val="TableParagraph"/>
              <w:tabs>
                <w:tab w:pos="933" w:val="left" w:leader="none"/>
              </w:tabs>
              <w:spacing w:line="240" w:lineRule="auto" w:before="56"/>
              <w:ind w:right="-1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本年发生额</w:t>
              <w:tab/>
            </w:r>
            <w:r>
              <w:rPr>
                <w:rFonts w:ascii="宋体" w:hAnsi="宋体" w:cs="宋体" w:eastAsia="宋体" w:hint="default"/>
                <w:sz w:val="18"/>
                <w:szCs w:val="18"/>
              </w:rPr>
            </w:r>
          </w:p>
        </w:tc>
        <w:tc>
          <w:tcPr>
            <w:tcW w:w="2218" w:type="dxa"/>
            <w:vMerge w:val="restart"/>
            <w:tcBorders>
              <w:top w:val="single" w:sz="4" w:space="0" w:color="000000"/>
              <w:left w:val="single" w:sz="4" w:space="0" w:color="000000"/>
              <w:right w:val="nil" w:sz="6" w:space="0" w:color="auto"/>
            </w:tcBorders>
          </w:tcPr>
          <w:p>
            <w:pPr/>
          </w:p>
        </w:tc>
        <w:tc>
          <w:tcPr>
            <w:tcW w:w="977" w:type="dxa"/>
            <w:tcBorders>
              <w:top w:val="single" w:sz="4" w:space="0" w:color="000000"/>
              <w:left w:val="nil" w:sz="6" w:space="0" w:color="auto"/>
              <w:bottom w:val="single" w:sz="4" w:space="0" w:color="000000"/>
              <w:right w:val="single" w:sz="4" w:space="0" w:color="000000"/>
            </w:tcBorders>
          </w:tcPr>
          <w:p>
            <w:pPr>
              <w:pStyle w:val="TableParagraph"/>
              <w:spacing w:line="20" w:lineRule="exact"/>
              <w:ind w:left="969" w:right="-48"/>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6096"/>
                  <wp:effectExtent l="0" t="0" r="0" b="0"/>
                  <wp:docPr id="41" name="image1203.png" descr=""/>
                  <wp:cNvGraphicFramePr>
                    <a:graphicFrameLocks noChangeAspect="1"/>
                  </wp:cNvGraphicFramePr>
                  <a:graphic>
                    <a:graphicData uri="http://schemas.openxmlformats.org/drawingml/2006/picture">
                      <pic:pic>
                        <pic:nvPicPr>
                          <pic:cNvPr id="42" name="image1203.png"/>
                          <pic:cNvPicPr/>
                        </pic:nvPicPr>
                        <pic:blipFill>
                          <a:blip r:embed="rId1237" cstate="print"/>
                          <a:stretch>
                            <a:fillRect/>
                          </a:stretch>
                        </pic:blipFill>
                        <pic:spPr>
                          <a:xfrm>
                            <a:off x="0" y="0"/>
                            <a:ext cx="6096"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5"/>
              <w:ind w:left="19" w:right="0"/>
              <w:jc w:val="center"/>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415" w:hRule="exact"/>
        </w:trPr>
        <w:tc>
          <w:tcPr>
            <w:tcW w:w="357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95" w:right="0"/>
              <w:jc w:val="left"/>
              <w:rPr>
                <w:rFonts w:ascii="宋体" w:hAnsi="宋体" w:cs="宋体" w:eastAsia="宋体" w:hint="default"/>
                <w:sz w:val="18"/>
                <w:szCs w:val="18"/>
              </w:rPr>
            </w:pPr>
            <w:r>
              <w:rPr>
                <w:rFonts w:ascii="宋体" w:hAnsi="宋体" w:cs="宋体" w:eastAsia="宋体" w:hint="default"/>
                <w:sz w:val="18"/>
                <w:szCs w:val="18"/>
              </w:rPr>
              <w:t>坏账损失</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12,224,769.28</w:t>
            </w:r>
            <w:r>
              <w:rPr>
                <w:rFonts w:ascii="Times New Roman"/>
                <w:spacing w:val="-1"/>
                <w:sz w:val="18"/>
              </w:rPr>
            </w:r>
          </w:p>
        </w:tc>
        <w:tc>
          <w:tcPr>
            <w:tcW w:w="2218" w:type="dxa"/>
            <w:vMerge/>
            <w:tcBorders>
              <w:left w:val="single" w:sz="4" w:space="0" w:color="000000"/>
              <w:right w:val="nil" w:sz="6" w:space="0" w:color="auto"/>
            </w:tcBorders>
          </w:tcPr>
          <w:p>
            <w:pPr/>
          </w:p>
        </w:tc>
        <w:tc>
          <w:tcPr>
            <w:tcW w:w="977" w:type="dxa"/>
            <w:tcBorders>
              <w:top w:val="single" w:sz="4"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 w:right="24"/>
              <w:jc w:val="center"/>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3,233,321.09</w:t>
            </w:r>
            <w:r>
              <w:rPr>
                <w:rFonts w:ascii="Times New Roman"/>
                <w:sz w:val="18"/>
              </w:rPr>
            </w:r>
          </w:p>
        </w:tc>
      </w:tr>
      <w:tr>
        <w:trPr>
          <w:trHeight w:val="108" w:hRule="exact"/>
        </w:trPr>
        <w:tc>
          <w:tcPr>
            <w:tcW w:w="3570" w:type="dxa"/>
            <w:tcBorders>
              <w:top w:val="nil" w:sz="6" w:space="0" w:color="auto"/>
              <w:left w:val="single" w:sz="4" w:space="0" w:color="000000"/>
              <w:bottom w:val="nil" w:sz="6" w:space="0" w:color="auto"/>
              <w:right w:val="nil" w:sz="6" w:space="0" w:color="auto"/>
            </w:tcBorders>
          </w:tcPr>
          <w:p>
            <w:pPr/>
          </w:p>
        </w:tc>
        <w:tc>
          <w:tcPr>
            <w:tcW w:w="3048" w:type="dxa"/>
            <w:tcBorders>
              <w:top w:val="nil" w:sz="6" w:space="0" w:color="auto"/>
              <w:left w:val="nil" w:sz="6" w:space="0" w:color="auto"/>
              <w:bottom w:val="nil" w:sz="6" w:space="0" w:color="auto"/>
              <w:right w:val="single" w:sz="4" w:space="0" w:color="000000"/>
            </w:tcBorders>
          </w:tcPr>
          <w:p>
            <w:pPr/>
          </w:p>
        </w:tc>
        <w:tc>
          <w:tcPr>
            <w:tcW w:w="2218" w:type="dxa"/>
            <w:vMerge/>
            <w:tcBorders>
              <w:left w:val="single" w:sz="4" w:space="0" w:color="000000"/>
              <w:right w:val="nil" w:sz="6" w:space="0" w:color="auto"/>
            </w:tcBorders>
          </w:tcPr>
          <w:p>
            <w:pPr/>
          </w:p>
        </w:tc>
        <w:tc>
          <w:tcPr>
            <w:tcW w:w="977" w:type="dxa"/>
            <w:tcBorders>
              <w:top w:val="nil" w:sz="6" w:space="0" w:color="auto"/>
              <w:left w:val="nil" w:sz="6" w:space="0" w:color="auto"/>
              <w:bottom w:val="nil" w:sz="6" w:space="0" w:color="auto"/>
              <w:right w:val="single" w:sz="4" w:space="0" w:color="000000"/>
            </w:tcBorders>
          </w:tcPr>
          <w:p>
            <w:pPr/>
          </w:p>
        </w:tc>
      </w:tr>
      <w:tr>
        <w:trPr>
          <w:trHeight w:val="295" w:hRule="exact"/>
        </w:trPr>
        <w:tc>
          <w:tcPr>
            <w:tcW w:w="3570"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56"/>
              <w:ind w:right="1419"/>
              <w:jc w:val="right"/>
              <w:rPr>
                <w:rFonts w:ascii="宋体" w:hAnsi="宋体" w:cs="宋体" w:eastAsia="宋体" w:hint="default"/>
                <w:sz w:val="18"/>
                <w:szCs w:val="18"/>
              </w:rPr>
            </w:pPr>
            <w:r>
              <w:rPr>
                <w:rFonts w:ascii="宋体" w:hAnsi="宋体" w:cs="宋体" w:eastAsia="宋体" w:hint="default"/>
                <w:sz w:val="18"/>
                <w:szCs w:val="18"/>
              </w:rPr>
              <w:t>合</w:t>
              <w:tab/>
            </w:r>
            <w:r>
              <w:rPr>
                <w:rFonts w:ascii="宋体" w:hAnsi="宋体" w:cs="宋体" w:eastAsia="宋体" w:hint="default"/>
                <w:w w:val="95"/>
                <w:sz w:val="18"/>
                <w:szCs w:val="18"/>
              </w:rPr>
              <w:t>计</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12,224,769.28</w:t>
            </w:r>
            <w:r>
              <w:rPr>
                <w:rFonts w:ascii="Times New Roman"/>
                <w:b/>
                <w:spacing w:val="-1"/>
                <w:sz w:val="18"/>
              </w:rPr>
            </w:r>
            <w:r>
              <w:rPr>
                <w:rFonts w:ascii="Times New Roman"/>
                <w:spacing w:val="-1"/>
                <w:sz w:val="18"/>
              </w:rPr>
            </w:r>
          </w:p>
        </w:tc>
        <w:tc>
          <w:tcPr>
            <w:tcW w:w="2218" w:type="dxa"/>
            <w:vMerge/>
            <w:tcBorders>
              <w:left w:val="single" w:sz="4" w:space="0" w:color="000000"/>
              <w:bottom w:val="nil" w:sz="6" w:space="0" w:color="auto"/>
              <w:right w:val="nil" w:sz="6" w:space="0" w:color="auto"/>
            </w:tcBorders>
          </w:tcPr>
          <w:p>
            <w:pPr/>
          </w:p>
        </w:tc>
        <w:tc>
          <w:tcPr>
            <w:tcW w:w="977" w:type="dxa"/>
            <w:tcBorders>
              <w:top w:val="nil" w:sz="6" w:space="0" w:color="auto"/>
              <w:left w:val="nil" w:sz="6" w:space="0" w:color="auto"/>
              <w:bottom w:val="single" w:sz="15" w:space="0" w:color="000000"/>
              <w:right w:val="single" w:sz="4" w:space="0" w:color="000000"/>
            </w:tcBorders>
          </w:tcPr>
          <w:p>
            <w:pPr>
              <w:pStyle w:val="TableParagraph"/>
              <w:spacing w:line="240" w:lineRule="auto" w:before="100"/>
              <w:ind w:left="-1" w:right="24"/>
              <w:jc w:val="center"/>
              <w:rPr>
                <w:rFonts w:ascii="Times New Roman" w:hAnsi="Times New Roman" w:cs="Times New Roman" w:eastAsia="Times New Roman" w:hint="default"/>
                <w:sz w:val="18"/>
                <w:szCs w:val="18"/>
              </w:rPr>
            </w:pPr>
            <w:r>
              <w:rPr>
                <w:rFonts w:ascii="Times New Roman"/>
                <w:b/>
                <w:sz w:val="18"/>
              </w:rPr>
              <w:t>3,233,321.09</w:t>
            </w:r>
            <w:r>
              <w:rPr>
                <w:rFonts w:ascii="Times New Roman"/>
                <w:sz w:val="18"/>
              </w:rPr>
            </w:r>
          </w:p>
        </w:tc>
      </w:tr>
      <w:tr>
        <w:trPr>
          <w:trHeight w:val="118" w:hRule="exact"/>
        </w:trPr>
        <w:tc>
          <w:tcPr>
            <w:tcW w:w="9813" w:type="dxa"/>
            <w:gridSpan w:val="4"/>
            <w:tcBorders>
              <w:top w:val="nil" w:sz="6" w:space="0" w:color="auto"/>
              <w:left w:val="nil" w:sz="6" w:space="0" w:color="auto"/>
              <w:bottom w:val="nil" w:sz="6" w:space="0" w:color="auto"/>
              <w:right w:val="nil" w:sz="6" w:space="0" w:color="auto"/>
            </w:tcBorders>
          </w:tcPr>
          <w:p>
            <w:pPr>
              <w:pStyle w:val="TableParagraph"/>
              <w:spacing w:line="110" w:lineRule="exact"/>
              <w:ind w:left="-3" w:right="-58"/>
              <w:jc w:val="left"/>
              <w:rPr>
                <w:rFonts w:ascii="宋体" w:hAnsi="宋体" w:cs="宋体" w:eastAsia="宋体" w:hint="default"/>
                <w:sz w:val="11"/>
                <w:szCs w:val="11"/>
              </w:rPr>
            </w:pPr>
            <w:r>
              <w:rPr>
                <w:rFonts w:ascii="宋体" w:hAnsi="宋体" w:cs="宋体" w:eastAsia="宋体" w:hint="default"/>
                <w:position w:val="-1"/>
                <w:sz w:val="11"/>
                <w:szCs w:val="11"/>
              </w:rPr>
              <w:pict>
                <v:group style="width:491.15pt;height:5.55pt;mso-position-horizontal-relative:char;mso-position-vertical-relative:line" coordorigin="0,0" coordsize="9823,111">
                  <v:shape style="position:absolute;left:0;top:96;width:10;height:14" type="#_x0000_t75" stroked="false">
                    <v:imagedata r:id="rId88" o:title=""/>
                  </v:shape>
                  <v:shape style="position:absolute;left:10;top:0;width:3577;height:110" type="#_x0000_t75" stroked="false">
                    <v:imagedata r:id="rId1241" o:title=""/>
                  </v:shape>
                  <v:group style="position:absolute;left:3567;top:106;width:10;height:2" coordorigin="3567,106" coordsize="10,2">
                    <v:shape style="position:absolute;left:3567;top:106;width:10;height:2" coordorigin="3567,106" coordsize="10,0" path="m3567,106l3577,106e" filled="false" stroked="true" strokeweight=".48004pt" strokecolor="#000000">
                      <v:path arrowok="t"/>
                    </v:shape>
                    <v:shape style="position:absolute;left:3577;top:0;width:3058;height:110" type="#_x0000_t75" stroked="false">
                      <v:imagedata r:id="rId1242" o:title=""/>
                    </v:shape>
                  </v:group>
                  <v:group style="position:absolute;left:9808;top:19;width:10;height:20" coordorigin="9808,19" coordsize="10,20">
                    <v:shape style="position:absolute;left:9808;top:19;width:10;height:20" coordorigin="9808,19" coordsize="10,20" path="m9808,38l9818,38,9818,19,9808,19,9808,38xe" filled="true" fillcolor="#000000" stroked="false">
                      <v:path arrowok="t"/>
                      <v:fill type="solid"/>
                    </v:shape>
                  </v:group>
                  <v:group style="position:absolute;left:9808;top:38;width:10;height:20" coordorigin="9808,38" coordsize="10,20">
                    <v:shape style="position:absolute;left:9808;top:38;width:10;height:20" coordorigin="9808,38" coordsize="10,20" path="m9808,58l9818,58,9818,38,9808,38,9808,58xe" filled="true" fillcolor="#000000" stroked="false">
                      <v:path arrowok="t"/>
                      <v:fill type="solid"/>
                    </v:shape>
                  </v:group>
                  <v:group style="position:absolute;left:9808;top:58;width:10;height:20" coordorigin="9808,58" coordsize="10,20">
                    <v:shape style="position:absolute;left:9808;top:58;width:10;height:20" coordorigin="9808,58" coordsize="10,20" path="m9808,77l9818,77,9818,58,9808,58,9808,77xe" filled="true" fillcolor="#000000" stroked="false">
                      <v:path arrowok="t"/>
                      <v:fill type="solid"/>
                    </v:shape>
                  </v:group>
                  <v:group style="position:absolute;left:9808;top:77;width:10;height:20" coordorigin="9808,77" coordsize="10,20">
                    <v:shape style="position:absolute;left:9808;top:77;width:10;height:20" coordorigin="9808,77" coordsize="10,20" path="m9808,96l9818,96,9818,77,9808,77,9808,96xe" filled="true" fillcolor="#000000" stroked="false">
                      <v:path arrowok="t"/>
                      <v:fill type="solid"/>
                    </v:shape>
                  </v:group>
                  <v:group style="position:absolute;left:9808;top:98;width:10;height:2" coordorigin="9808,98" coordsize="10,2">
                    <v:shape style="position:absolute;left:9808;top:98;width:10;height:2" coordorigin="9808,98" coordsize="10,0" path="m9808,98l9818,98e" filled="false" stroked="true" strokeweight=".23999pt" strokecolor="#000000">
                      <v:path arrowok="t"/>
                    </v:shape>
                    <v:shape style="position:absolute;left:6625;top:101;width:3193;height:10" type="#_x0000_t75" stroked="false">
                      <v:imagedata r:id="rId1243" o:title=""/>
                    </v:shape>
                  </v:group>
                  <v:group style="position:absolute;left:9808;top:106;width:10;height:2" coordorigin="9808,106" coordsize="10,2">
                    <v:shape style="position:absolute;left:9808;top:106;width:10;height:2" coordorigin="9808,106" coordsize="10,0" path="m9808,106l9818,106e" filled="false" stroked="true" strokeweight=".48004pt" strokecolor="#000000">
                      <v:path arrowok="t"/>
                    </v:shape>
                  </v:group>
                </v:group>
              </w:pict>
            </w:r>
            <w:r>
              <w:rPr>
                <w:rFonts w:ascii="宋体" w:hAnsi="宋体" w:cs="宋体" w:eastAsia="宋体" w:hint="default"/>
                <w:position w:val="-1"/>
                <w:sz w:val="11"/>
                <w:szCs w:val="11"/>
              </w:rPr>
            </w:r>
          </w:p>
        </w:tc>
      </w:tr>
    </w:tbl>
    <w:p>
      <w:pPr>
        <w:spacing w:line="240" w:lineRule="auto" w:before="0"/>
        <w:rPr>
          <w:rFonts w:ascii="宋体" w:hAnsi="宋体" w:cs="宋体" w:eastAsia="宋体" w:hint="default"/>
          <w:b/>
          <w:bCs/>
          <w:sz w:val="22"/>
          <w:szCs w:val="22"/>
        </w:rPr>
      </w:pPr>
    </w:p>
    <w:p>
      <w:pPr>
        <w:spacing w:line="240" w:lineRule="auto" w:before="6"/>
        <w:rPr>
          <w:rFonts w:ascii="宋体" w:hAnsi="宋体" w:cs="宋体" w:eastAsia="宋体" w:hint="default"/>
          <w:b/>
          <w:bCs/>
          <w:sz w:val="23"/>
          <w:szCs w:val="23"/>
        </w:rPr>
      </w:pPr>
    </w:p>
    <w:p>
      <w:pPr>
        <w:spacing w:line="336" w:lineRule="auto" w:before="0"/>
        <w:ind w:left="866" w:right="8086" w:hanging="113"/>
        <w:jc w:val="left"/>
        <w:rPr>
          <w:rFonts w:ascii="宋体" w:hAnsi="宋体" w:cs="宋体" w:eastAsia="宋体" w:hint="default"/>
          <w:sz w:val="21"/>
          <w:szCs w:val="21"/>
        </w:rPr>
      </w:pPr>
      <w:r>
        <w:rPr/>
        <w:pict>
          <v:group style="position:absolute;margin-left:50.63998pt;margin-top:38.903683pt;width:491.65pt;height:62.8pt;mso-position-horizontal-relative:page;mso-position-vertical-relative:paragraph;z-index:-1423696" coordorigin="1013,778" coordsize="9833,1256">
            <v:shape style="position:absolute;left:1018;top:778;width:10;height:10" type="#_x0000_t75" stroked="false">
              <v:imagedata r:id="rId1237" o:title=""/>
            </v:shape>
            <v:shape style="position:absolute;left:1013;top:778;width:7252;height:10" type="#_x0000_t75" stroked="false">
              <v:imagedata r:id="rId1244" o:title=""/>
            </v:shape>
            <v:shape style="position:absolute;left:8260;top:778;width:2576;height:10" type="#_x0000_t75" stroked="false">
              <v:imagedata r:id="rId1245" o:title=""/>
            </v:shape>
            <v:group style="position:absolute;left:1018;top:788;width:10;height:20" coordorigin="1018,788" coordsize="10,20">
              <v:shape style="position:absolute;left:1018;top:788;width:10;height:20" coordorigin="1018,788" coordsize="10,20" path="m1018,807l1027,807,1027,788,1018,788,1018,807xe" filled="true" fillcolor="#000000" stroked="false">
                <v:path arrowok="t"/>
                <v:fill type="solid"/>
              </v:shape>
            </v:group>
            <v:group style="position:absolute;left:1018;top:807;width:10;height:20" coordorigin="1018,807" coordsize="10,20">
              <v:shape style="position:absolute;left:1018;top:807;width:10;height:20" coordorigin="1018,807" coordsize="10,20" path="m1018,826l1027,826,1027,807,1018,807,1018,826xe" filled="true" fillcolor="#000000" stroked="false">
                <v:path arrowok="t"/>
                <v:fill type="solid"/>
              </v:shape>
            </v:group>
            <v:group style="position:absolute;left:1018;top:826;width:10;height:20" coordorigin="1018,826" coordsize="10,20">
              <v:shape style="position:absolute;left:1018;top:826;width:10;height:20" coordorigin="1018,826" coordsize="10,20" path="m1018,845l1027,845,1027,826,1018,826,1018,845xe" filled="true" fillcolor="#000000" stroked="false">
                <v:path arrowok="t"/>
                <v:fill type="solid"/>
              </v:shape>
            </v:group>
            <v:group style="position:absolute;left:1018;top:845;width:10;height:20" coordorigin="1018,845" coordsize="10,20">
              <v:shape style="position:absolute;left:1018;top:845;width:10;height:20" coordorigin="1018,845" coordsize="10,20" path="m1018,864l1027,864,1027,845,1018,845,1018,864xe" filled="true" fillcolor="#000000" stroked="false">
                <v:path arrowok="t"/>
                <v:fill type="solid"/>
              </v:shape>
            </v:group>
            <v:group style="position:absolute;left:1018;top:864;width:10;height:20" coordorigin="1018,864" coordsize="10,20">
              <v:shape style="position:absolute;left:1018;top:864;width:10;height:20" coordorigin="1018,864" coordsize="10,20" path="m1018,884l1027,884,1027,864,1018,864,1018,884xe" filled="true" fillcolor="#000000" stroked="false">
                <v:path arrowok="t"/>
                <v:fill type="solid"/>
              </v:shape>
            </v:group>
            <v:group style="position:absolute;left:1018;top:884;width:10;height:20" coordorigin="1018,884" coordsize="10,20">
              <v:shape style="position:absolute;left:1018;top:884;width:10;height:20" coordorigin="1018,884" coordsize="10,20" path="m1018,903l1027,903,1027,884,1018,884,1018,903xe" filled="true" fillcolor="#000000" stroked="false">
                <v:path arrowok="t"/>
                <v:fill type="solid"/>
              </v:shape>
            </v:group>
            <v:group style="position:absolute;left:1018;top:903;width:10;height:20" coordorigin="1018,903" coordsize="10,20">
              <v:shape style="position:absolute;left:1018;top:903;width:10;height:20" coordorigin="1018,903" coordsize="10,20" path="m1018,922l1027,922,1027,903,1018,903,1018,922xe" filled="true" fillcolor="#000000" stroked="false">
                <v:path arrowok="t"/>
                <v:fill type="solid"/>
              </v:shape>
            </v:group>
            <v:group style="position:absolute;left:1018;top:922;width:10;height:20" coordorigin="1018,922" coordsize="10,20">
              <v:shape style="position:absolute;left:1018;top:922;width:10;height:20" coordorigin="1018,922" coordsize="10,20" path="m1018,941l1027,941,1027,922,1018,922,1018,941xe" filled="true" fillcolor="#000000" stroked="false">
                <v:path arrowok="t"/>
                <v:fill type="solid"/>
              </v:shape>
            </v:group>
            <v:group style="position:absolute;left:1018;top:941;width:10;height:20" coordorigin="1018,941" coordsize="10,20">
              <v:shape style="position:absolute;left:1018;top:941;width:10;height:20" coordorigin="1018,941" coordsize="10,20" path="m1018,960l1027,960,1027,941,1018,941,1018,960xe" filled="true" fillcolor="#000000" stroked="false">
                <v:path arrowok="t"/>
                <v:fill type="solid"/>
              </v:shape>
            </v:group>
            <v:group style="position:absolute;left:1018;top:960;width:10;height:20" coordorigin="1018,960" coordsize="10,20">
              <v:shape style="position:absolute;left:1018;top:960;width:10;height:20" coordorigin="1018,960" coordsize="10,20" path="m1018,980l1027,980,1027,960,1018,960,1018,980xe" filled="true" fillcolor="#000000" stroked="false">
                <v:path arrowok="t"/>
                <v:fill type="solid"/>
              </v:shape>
            </v:group>
            <v:group style="position:absolute;left:1018;top:980;width:10;height:20" coordorigin="1018,980" coordsize="10,20">
              <v:shape style="position:absolute;left:1018;top:980;width:10;height:20" coordorigin="1018,980" coordsize="10,20" path="m1018,999l1027,999,1027,980,1018,980,1018,999xe" filled="true" fillcolor="#000000" stroked="false">
                <v:path arrowok="t"/>
                <v:fill type="solid"/>
              </v:shape>
            </v:group>
            <v:group style="position:absolute;left:1018;top:999;width:10;height:20" coordorigin="1018,999" coordsize="10,20">
              <v:shape style="position:absolute;left:1018;top:999;width:10;height:20" coordorigin="1018,999" coordsize="10,20" path="m1018,1018l1027,1018,1027,999,1018,999,1018,1018xe" filled="true" fillcolor="#000000" stroked="false">
                <v:path arrowok="t"/>
                <v:fill type="solid"/>
              </v:shape>
            </v:group>
            <v:group style="position:absolute;left:1018;top:1018;width:10;height:20" coordorigin="1018,1018" coordsize="10,20">
              <v:shape style="position:absolute;left:1018;top:1018;width:10;height:20" coordorigin="1018,1018" coordsize="10,20" path="m1018,1037l1027,1037,1027,1018,1018,1018,1018,1037xe" filled="true" fillcolor="#000000" stroked="false">
                <v:path arrowok="t"/>
                <v:fill type="solid"/>
              </v:shape>
            </v:group>
            <v:group style="position:absolute;left:1018;top:1037;width:10;height:20" coordorigin="1018,1037" coordsize="10,20">
              <v:shape style="position:absolute;left:1018;top:1037;width:10;height:20" coordorigin="1018,1037" coordsize="10,20" path="m1018,1056l1027,1056,1027,1037,1018,1037,1018,1056xe" filled="true" fillcolor="#000000" stroked="false">
                <v:path arrowok="t"/>
                <v:fill type="solid"/>
              </v:shape>
            </v:group>
            <v:group style="position:absolute;left:1018;top:1056;width:10;height:20" coordorigin="1018,1056" coordsize="10,20">
              <v:shape style="position:absolute;left:1018;top:1056;width:10;height:20" coordorigin="1018,1056" coordsize="10,20" path="m1018,1076l1027,1076,1027,1056,1018,1056,1018,1076xe" filled="true" fillcolor="#000000" stroked="false">
                <v:path arrowok="t"/>
                <v:fill type="solid"/>
              </v:shape>
            </v:group>
            <v:group style="position:absolute;left:1018;top:1076;width:10;height:20" coordorigin="1018,1076" coordsize="10,20">
              <v:shape style="position:absolute;left:1018;top:1076;width:10;height:20" coordorigin="1018,1076" coordsize="10,20" path="m1018,1095l1027,1095,1027,1076,1018,1076,1018,1095xe" filled="true" fillcolor="#000000" stroked="false">
                <v:path arrowok="t"/>
                <v:fill type="solid"/>
              </v:shape>
            </v:group>
            <v:group style="position:absolute;left:1018;top:1095;width:10;height:20" coordorigin="1018,1095" coordsize="10,20">
              <v:shape style="position:absolute;left:1018;top:1095;width:10;height:20" coordorigin="1018,1095" coordsize="10,20" path="m1018,1114l1027,1114,1027,1095,1018,1095,1018,1114xe" filled="true" fillcolor="#000000" stroked="false">
                <v:path arrowok="t"/>
                <v:fill type="solid"/>
              </v:shape>
            </v:group>
            <v:group style="position:absolute;left:1018;top:1114;width:10;height:20" coordorigin="1018,1114" coordsize="10,20">
              <v:shape style="position:absolute;left:1018;top:1114;width:10;height:20" coordorigin="1018,1114" coordsize="10,20" path="m1018,1133l1027,1133,1027,1114,1018,1114,1018,1133xe" filled="true" fillcolor="#000000" stroked="false">
                <v:path arrowok="t"/>
                <v:fill type="solid"/>
              </v:shape>
            </v:group>
            <v:group style="position:absolute;left:1018;top:1133;width:10;height:20" coordorigin="1018,1133" coordsize="10,20">
              <v:shape style="position:absolute;left:1018;top:1133;width:10;height:20" coordorigin="1018,1133" coordsize="10,20" path="m1018,1152l1027,1152,1027,1133,1018,1133,1018,1152xe" filled="true" fillcolor="#000000" stroked="false">
                <v:path arrowok="t"/>
                <v:fill type="solid"/>
              </v:shape>
            </v:group>
            <v:group style="position:absolute;left:1018;top:1152;width:10;height:20" coordorigin="1018,1152" coordsize="10,20">
              <v:shape style="position:absolute;left:1018;top:1152;width:10;height:20" coordorigin="1018,1152" coordsize="10,20" path="m1018,1172l1027,1172,1027,1152,1018,1152,1018,1172xe" filled="true" fillcolor="#000000" stroked="false">
                <v:path arrowok="t"/>
                <v:fill type="solid"/>
              </v:shape>
            </v:group>
            <v:group style="position:absolute;left:1018;top:1172;width:10;height:20" coordorigin="1018,1172" coordsize="10,20">
              <v:shape style="position:absolute;left:1018;top:1172;width:10;height:20" coordorigin="1018,1172" coordsize="10,20" path="m1018,1191l1027,1191,1027,1172,1018,1172,1018,1191xe" filled="true" fillcolor="#000000" stroked="false">
                <v:path arrowok="t"/>
                <v:fill type="solid"/>
              </v:shape>
              <v:shape style="position:absolute;left:1013;top:1095;width:4866;height:108" type="#_x0000_t75" stroked="false">
                <v:imagedata r:id="rId1246" o:title=""/>
              </v:shape>
              <v:shape style="position:absolute;left:5855;top:1191;width:2420;height:12" type="#_x0000_t75" stroked="false">
                <v:imagedata r:id="rId300" o:title=""/>
              </v:shape>
              <v:shape style="position:absolute;left:8260;top:1191;width:2576;height:12" type="#_x0000_t75" stroked="false">
                <v:imagedata r:id="rId1245" o:title=""/>
              </v:shape>
            </v:group>
            <v:group style="position:absolute;left:1018;top:1203;width:10;height:20" coordorigin="1018,1203" coordsize="10,20">
              <v:shape style="position:absolute;left:1018;top:1203;width:10;height:20" coordorigin="1018,1203" coordsize="10,20" path="m1018,1222l1027,1222,1027,1203,1018,1203,1018,1222xe" filled="true" fillcolor="#000000" stroked="false">
                <v:path arrowok="t"/>
                <v:fill type="solid"/>
              </v:shape>
            </v:group>
            <v:group style="position:absolute;left:1018;top:1222;width:10;height:20" coordorigin="1018,1222" coordsize="10,20">
              <v:shape style="position:absolute;left:1018;top:1222;width:10;height:20" coordorigin="1018,1222" coordsize="10,20" path="m1018,1241l1027,1241,1027,1222,1018,1222,1018,1241xe" filled="true" fillcolor="#000000" stroked="false">
                <v:path arrowok="t"/>
                <v:fill type="solid"/>
              </v:shape>
            </v:group>
            <v:group style="position:absolute;left:1018;top:1241;width:10;height:20" coordorigin="1018,1241" coordsize="10,20">
              <v:shape style="position:absolute;left:1018;top:1241;width:10;height:20" coordorigin="1018,1241" coordsize="10,20" path="m1018,1260l1027,1260,1027,1241,1018,1241,1018,1260xe" filled="true" fillcolor="#000000" stroked="false">
                <v:path arrowok="t"/>
                <v:fill type="solid"/>
              </v:shape>
            </v:group>
            <v:group style="position:absolute;left:1018;top:1260;width:10;height:20" coordorigin="1018,1260" coordsize="10,20">
              <v:shape style="position:absolute;left:1018;top:1260;width:10;height:20" coordorigin="1018,1260" coordsize="10,20" path="m1018,1280l1027,1280,1027,1260,1018,1260,1018,1280xe" filled="true" fillcolor="#000000" stroked="false">
                <v:path arrowok="t"/>
                <v:fill type="solid"/>
              </v:shape>
            </v:group>
            <v:group style="position:absolute;left:1018;top:1280;width:10;height:20" coordorigin="1018,1280" coordsize="10,20">
              <v:shape style="position:absolute;left:1018;top:1280;width:10;height:20" coordorigin="1018,1280" coordsize="10,20" path="m1018,1299l1027,1299,1027,1280,1018,1280,1018,1299xe" filled="true" fillcolor="#000000" stroked="false">
                <v:path arrowok="t"/>
                <v:fill type="solid"/>
              </v:shape>
            </v:group>
            <v:group style="position:absolute;left:1018;top:1299;width:10;height:20" coordorigin="1018,1299" coordsize="10,20">
              <v:shape style="position:absolute;left:1018;top:1299;width:10;height:20" coordorigin="1018,1299" coordsize="10,20" path="m1018,1318l1027,1318,1027,1299,1018,1299,1018,1318xe" filled="true" fillcolor="#000000" stroked="false">
                <v:path arrowok="t"/>
                <v:fill type="solid"/>
              </v:shape>
            </v:group>
            <v:group style="position:absolute;left:1018;top:1318;width:10;height:20" coordorigin="1018,1318" coordsize="10,20">
              <v:shape style="position:absolute;left:1018;top:1318;width:10;height:20" coordorigin="1018,1318" coordsize="10,20" path="m1018,1337l1027,1337,1027,1318,1018,1318,1018,1337xe" filled="true" fillcolor="#000000" stroked="false">
                <v:path arrowok="t"/>
                <v:fill type="solid"/>
              </v:shape>
            </v:group>
            <v:group style="position:absolute;left:1018;top:1337;width:10;height:20" coordorigin="1018,1337" coordsize="10,20">
              <v:shape style="position:absolute;left:1018;top:1337;width:10;height:20" coordorigin="1018,1337" coordsize="10,20" path="m1018,1356l1027,1356,1027,1337,1018,1337,1018,1356xe" filled="true" fillcolor="#000000" stroked="false">
                <v:path arrowok="t"/>
                <v:fill type="solid"/>
              </v:shape>
            </v:group>
            <v:group style="position:absolute;left:1018;top:1356;width:10;height:20" coordorigin="1018,1356" coordsize="10,20">
              <v:shape style="position:absolute;left:1018;top:1356;width:10;height:20" coordorigin="1018,1356" coordsize="10,20" path="m1018,1376l1027,1376,1027,1356,1018,1356,1018,1376xe" filled="true" fillcolor="#000000" stroked="false">
                <v:path arrowok="t"/>
                <v:fill type="solid"/>
              </v:shape>
            </v:group>
            <v:group style="position:absolute;left:1018;top:1376;width:10;height:20" coordorigin="1018,1376" coordsize="10,20">
              <v:shape style="position:absolute;left:1018;top:1376;width:10;height:20" coordorigin="1018,1376" coordsize="10,20" path="m1018,1395l1027,1395,1027,1376,1018,1376,1018,1395xe" filled="true" fillcolor="#000000" stroked="false">
                <v:path arrowok="t"/>
                <v:fill type="solid"/>
              </v:shape>
            </v:group>
            <v:group style="position:absolute;left:1018;top:1395;width:10;height:20" coordorigin="1018,1395" coordsize="10,20">
              <v:shape style="position:absolute;left:1018;top:1395;width:10;height:20" coordorigin="1018,1395" coordsize="10,20" path="m1018,1414l1027,1414,1027,1395,1018,1395,1018,1414xe" filled="true" fillcolor="#000000" stroked="false">
                <v:path arrowok="t"/>
                <v:fill type="solid"/>
              </v:shape>
            </v:group>
            <v:group style="position:absolute;left:1018;top:1414;width:10;height:20" coordorigin="1018,1414" coordsize="10,20">
              <v:shape style="position:absolute;left:1018;top:1414;width:10;height:20" coordorigin="1018,1414" coordsize="10,20" path="m1018,1433l1027,1433,1027,1414,1018,1414,1018,1433xe" filled="true" fillcolor="#000000" stroked="false">
                <v:path arrowok="t"/>
                <v:fill type="solid"/>
              </v:shape>
            </v:group>
            <v:group style="position:absolute;left:1018;top:1433;width:10;height:20" coordorigin="1018,1433" coordsize="10,20">
              <v:shape style="position:absolute;left:1018;top:1433;width:10;height:20" coordorigin="1018,1433" coordsize="10,20" path="m1018,1452l1027,1452,1027,1433,1018,1433,1018,1452xe" filled="true" fillcolor="#000000" stroked="false">
                <v:path arrowok="t"/>
                <v:fill type="solid"/>
              </v:shape>
            </v:group>
            <v:group style="position:absolute;left:1018;top:1452;width:10;height:20" coordorigin="1018,1452" coordsize="10,20">
              <v:shape style="position:absolute;left:1018;top:1452;width:10;height:20" coordorigin="1018,1452" coordsize="10,20" path="m1018,1472l1027,1472,1027,1452,1018,1452,1018,1472xe" filled="true" fillcolor="#000000" stroked="false">
                <v:path arrowok="t"/>
                <v:fill type="solid"/>
              </v:shape>
            </v:group>
            <v:group style="position:absolute;left:1018;top:1472;width:10;height:20" coordorigin="1018,1472" coordsize="10,20">
              <v:shape style="position:absolute;left:1018;top:1472;width:10;height:20" coordorigin="1018,1472" coordsize="10,20" path="m1018,1491l1027,1491,1027,1472,1018,1472,1018,1491xe" filled="true" fillcolor="#000000" stroked="false">
                <v:path arrowok="t"/>
                <v:fill type="solid"/>
              </v:shape>
            </v:group>
            <v:group style="position:absolute;left:1018;top:1491;width:10;height:20" coordorigin="1018,1491" coordsize="10,20">
              <v:shape style="position:absolute;left:1018;top:1491;width:10;height:20" coordorigin="1018,1491" coordsize="10,20" path="m1018,1510l1027,1510,1027,1491,1018,1491,1018,1510xe" filled="true" fillcolor="#000000" stroked="false">
                <v:path arrowok="t"/>
                <v:fill type="solid"/>
              </v:shape>
            </v:group>
            <v:group style="position:absolute;left:1018;top:1510;width:10;height:20" coordorigin="1018,1510" coordsize="10,20">
              <v:shape style="position:absolute;left:1018;top:1510;width:10;height:20" coordorigin="1018,1510" coordsize="10,20" path="m1018,1529l1027,1529,1027,1510,1018,1510,1018,1529xe" filled="true" fillcolor="#000000" stroked="false">
                <v:path arrowok="t"/>
                <v:fill type="solid"/>
              </v:shape>
            </v:group>
            <v:group style="position:absolute;left:1018;top:1529;width:10;height:20" coordorigin="1018,1529" coordsize="10,20">
              <v:shape style="position:absolute;left:1018;top:1529;width:10;height:20" coordorigin="1018,1529" coordsize="10,20" path="m1018,1548l1027,1548,1027,1529,1018,1529,1018,1548xe" filled="true" fillcolor="#000000" stroked="false">
                <v:path arrowok="t"/>
                <v:fill type="solid"/>
              </v:shape>
            </v:group>
            <v:group style="position:absolute;left:1018;top:1548;width:10;height:20" coordorigin="1018,1548" coordsize="10,20">
              <v:shape style="position:absolute;left:1018;top:1548;width:10;height:20" coordorigin="1018,1548" coordsize="10,20" path="m1018,1568l1027,1568,1027,1548,1018,1548,1018,1568xe" filled="true" fillcolor="#000000" stroked="false">
                <v:path arrowok="t"/>
                <v:fill type="solid"/>
              </v:shape>
            </v:group>
            <v:group style="position:absolute;left:1018;top:1568;width:10;height:20" coordorigin="1018,1568" coordsize="10,20">
              <v:shape style="position:absolute;left:1018;top:1568;width:10;height:20" coordorigin="1018,1568" coordsize="10,20" path="m1018,1587l1027,1587,1027,1568,1018,1568,1018,1587xe" filled="true" fillcolor="#000000" stroked="false">
                <v:path arrowok="t"/>
                <v:fill type="solid"/>
              </v:shape>
            </v:group>
            <v:group style="position:absolute;left:1018;top:1587;width:10;height:20" coordorigin="1018,1587" coordsize="10,20">
              <v:shape style="position:absolute;left:1018;top:1587;width:10;height:20" coordorigin="1018,1587" coordsize="10,20" path="m1018,1606l1027,1606,1027,1587,1018,1587,1018,1606xe" filled="true" fillcolor="#000000" stroked="false">
                <v:path arrowok="t"/>
                <v:fill type="solid"/>
              </v:shape>
              <v:shape style="position:absolute;left:1013;top:1510;width:4866;height:108" type="#_x0000_t75" stroked="false">
                <v:imagedata r:id="rId1247" o:title=""/>
              </v:shape>
              <v:shape style="position:absolute;left:5855;top:1606;width:2420;height:12" type="#_x0000_t75" stroked="false">
                <v:imagedata r:id="rId1248" o:title=""/>
              </v:shape>
              <v:shape style="position:absolute;left:8260;top:1606;width:2576;height:12" type="#_x0000_t75" stroked="false">
                <v:imagedata r:id="rId1249" o:title=""/>
              </v:shape>
            </v:group>
            <v:group style="position:absolute;left:1018;top:1618;width:10;height:20" coordorigin="1018,1618" coordsize="10,20">
              <v:shape style="position:absolute;left:1018;top:1618;width:10;height:20" coordorigin="1018,1618" coordsize="10,20" path="m1018,1637l1027,1637,1027,1618,1018,1618,1018,1637xe" filled="true" fillcolor="#000000" stroked="false">
                <v:path arrowok="t"/>
                <v:fill type="solid"/>
              </v:shape>
            </v:group>
            <v:group style="position:absolute;left:1018;top:1637;width:10;height:20" coordorigin="1018,1637" coordsize="10,20">
              <v:shape style="position:absolute;left:1018;top:1637;width:10;height:20" coordorigin="1018,1637" coordsize="10,20" path="m1018,1657l1027,1657,1027,1637,1018,1637,1018,1657xe" filled="true" fillcolor="#000000" stroked="false">
                <v:path arrowok="t"/>
                <v:fill type="solid"/>
              </v:shape>
            </v:group>
            <v:group style="position:absolute;left:1018;top:1657;width:10;height:20" coordorigin="1018,1657" coordsize="10,20">
              <v:shape style="position:absolute;left:1018;top:1657;width:10;height:20" coordorigin="1018,1657" coordsize="10,20" path="m1018,1676l1027,1676,1027,1657,1018,1657,1018,1676xe" filled="true" fillcolor="#000000" stroked="false">
                <v:path arrowok="t"/>
                <v:fill type="solid"/>
              </v:shape>
            </v:group>
            <v:group style="position:absolute;left:1018;top:1676;width:10;height:20" coordorigin="1018,1676" coordsize="10,20">
              <v:shape style="position:absolute;left:1018;top:1676;width:10;height:20" coordorigin="1018,1676" coordsize="10,20" path="m1018,1695l1027,1695,1027,1676,1018,1676,1018,1695xe" filled="true" fillcolor="#000000" stroked="false">
                <v:path arrowok="t"/>
                <v:fill type="solid"/>
              </v:shape>
            </v:group>
            <v:group style="position:absolute;left:1018;top:1695;width:10;height:20" coordorigin="1018,1695" coordsize="10,20">
              <v:shape style="position:absolute;left:1018;top:1695;width:10;height:20" coordorigin="1018,1695" coordsize="10,20" path="m1018,1715l1027,1715,1027,1695,1018,1695,1018,1715xe" filled="true" fillcolor="#000000" stroked="false">
                <v:path arrowok="t"/>
                <v:fill type="solid"/>
              </v:shape>
            </v:group>
            <v:group style="position:absolute;left:1018;top:1715;width:10;height:20" coordorigin="1018,1715" coordsize="10,20">
              <v:shape style="position:absolute;left:1018;top:1715;width:10;height:20" coordorigin="1018,1715" coordsize="10,20" path="m1018,1734l1027,1734,1027,1715,1018,1715,1018,1734xe" filled="true" fillcolor="#000000" stroked="false">
                <v:path arrowok="t"/>
                <v:fill type="solid"/>
              </v:shape>
            </v:group>
            <v:group style="position:absolute;left:1018;top:1734;width:10;height:20" coordorigin="1018,1734" coordsize="10,20">
              <v:shape style="position:absolute;left:1018;top:1734;width:10;height:20" coordorigin="1018,1734" coordsize="10,20" path="m1018,1753l1027,1753,1027,1734,1018,1734,1018,1753xe" filled="true" fillcolor="#000000" stroked="false">
                <v:path arrowok="t"/>
                <v:fill type="solid"/>
              </v:shape>
            </v:group>
            <v:group style="position:absolute;left:1018;top:1753;width:10;height:20" coordorigin="1018,1753" coordsize="10,20">
              <v:shape style="position:absolute;left:1018;top:1753;width:10;height:20" coordorigin="1018,1753" coordsize="10,20" path="m1018,1772l1027,1772,1027,1753,1018,1753,1018,1772xe" filled="true" fillcolor="#000000" stroked="false">
                <v:path arrowok="t"/>
                <v:fill type="solid"/>
              </v:shape>
            </v:group>
            <v:group style="position:absolute;left:1018;top:1772;width:10;height:20" coordorigin="1018,1772" coordsize="10,20">
              <v:shape style="position:absolute;left:1018;top:1772;width:10;height:20" coordorigin="1018,1772" coordsize="10,20" path="m1018,1791l1027,1791,1027,1772,1018,1772,1018,1791xe" filled="true" fillcolor="#000000" stroked="false">
                <v:path arrowok="t"/>
                <v:fill type="solid"/>
              </v:shape>
            </v:group>
            <v:group style="position:absolute;left:1018;top:1791;width:10;height:20" coordorigin="1018,1791" coordsize="10,20">
              <v:shape style="position:absolute;left:1018;top:1791;width:10;height:20" coordorigin="1018,1791" coordsize="10,20" path="m1018,1811l1027,1811,1027,1791,1018,1791,1018,1811xe" filled="true" fillcolor="#000000" stroked="false">
                <v:path arrowok="t"/>
                <v:fill type="solid"/>
              </v:shape>
            </v:group>
            <v:group style="position:absolute;left:1018;top:1811;width:10;height:20" coordorigin="1018,1811" coordsize="10,20">
              <v:shape style="position:absolute;left:1018;top:1811;width:10;height:20" coordorigin="1018,1811" coordsize="10,20" path="m1018,1830l1027,1830,1027,1811,1018,1811,1018,1830xe" filled="true" fillcolor="#000000" stroked="false">
                <v:path arrowok="t"/>
                <v:fill type="solid"/>
              </v:shape>
            </v:group>
            <v:group style="position:absolute;left:1018;top:1830;width:10;height:20" coordorigin="1018,1830" coordsize="10,20">
              <v:shape style="position:absolute;left:1018;top:1830;width:10;height:20" coordorigin="1018,1830" coordsize="10,20" path="m1018,1849l1027,1849,1027,1830,1018,1830,1018,1849xe" filled="true" fillcolor="#000000" stroked="false">
                <v:path arrowok="t"/>
                <v:fill type="solid"/>
              </v:shape>
            </v:group>
            <v:group style="position:absolute;left:1018;top:1849;width:10;height:20" coordorigin="1018,1849" coordsize="10,20">
              <v:shape style="position:absolute;left:1018;top:1849;width:10;height:20" coordorigin="1018,1849" coordsize="10,20" path="m1018,1868l1027,1868,1027,1849,1018,1849,1018,1868xe" filled="true" fillcolor="#000000" stroked="false">
                <v:path arrowok="t"/>
                <v:fill type="solid"/>
              </v:shape>
            </v:group>
            <v:group style="position:absolute;left:1018;top:1868;width:10;height:20" coordorigin="1018,1868" coordsize="10,20">
              <v:shape style="position:absolute;left:1018;top:1868;width:10;height:20" coordorigin="1018,1868" coordsize="10,20" path="m1018,1887l1027,1887,1027,1868,1018,1868,1018,1887xe" filled="true" fillcolor="#000000" stroked="false">
                <v:path arrowok="t"/>
                <v:fill type="solid"/>
              </v:shape>
            </v:group>
            <v:group style="position:absolute;left:1018;top:1887;width:10;height:20" coordorigin="1018,1887" coordsize="10,20">
              <v:shape style="position:absolute;left:1018;top:1887;width:10;height:20" coordorigin="1018,1887" coordsize="10,20" path="m1018,1907l1027,1907,1027,1887,1018,1887,1018,1907xe" filled="true" fillcolor="#000000" stroked="false">
                <v:path arrowok="t"/>
                <v:fill type="solid"/>
              </v:shape>
            </v:group>
            <v:group style="position:absolute;left:1018;top:1907;width:10;height:20" coordorigin="1018,1907" coordsize="10,20">
              <v:shape style="position:absolute;left:1018;top:1907;width:10;height:20" coordorigin="1018,1907" coordsize="10,20" path="m1018,1926l1027,1926,1027,1907,1018,1907,1018,1926xe" filled="true" fillcolor="#000000" stroked="false">
                <v:path arrowok="t"/>
                <v:fill type="solid"/>
              </v:shape>
            </v:group>
            <v:group style="position:absolute;left:1018;top:1926;width:10;height:20" coordorigin="1018,1926" coordsize="10,20">
              <v:shape style="position:absolute;left:1018;top:1926;width:10;height:20" coordorigin="1018,1926" coordsize="10,20" path="m1018,1945l1027,1945,1027,1926,1018,1926,1018,1945xe" filled="true" fillcolor="#000000" stroked="false">
                <v:path arrowok="t"/>
                <v:fill type="solid"/>
              </v:shape>
            </v:group>
            <v:group style="position:absolute;left:1018;top:1945;width:10;height:20" coordorigin="1018,1945" coordsize="10,20">
              <v:shape style="position:absolute;left:1018;top:1945;width:10;height:20" coordorigin="1018,1945" coordsize="10,20" path="m1018,1964l1027,1964,1027,1945,1018,1945,1018,1964xe" filled="true" fillcolor="#000000" stroked="false">
                <v:path arrowok="t"/>
                <v:fill type="solid"/>
              </v:shape>
            </v:group>
            <v:group style="position:absolute;left:1018;top:1964;width:10;height:20" coordorigin="1018,1964" coordsize="10,20">
              <v:shape style="position:absolute;left:1018;top:1964;width:10;height:20" coordorigin="1018,1964" coordsize="10,20" path="m1018,1983l1027,1983,1027,1964,1018,1964,1018,1983xe" filled="true" fillcolor="#000000" stroked="false">
                <v:path arrowok="t"/>
                <v:fill type="solid"/>
              </v:shape>
            </v:group>
            <v:group style="position:absolute;left:1018;top:1983;width:10;height:20" coordorigin="1018,1983" coordsize="10,20">
              <v:shape style="position:absolute;left:1018;top:1983;width:10;height:20" coordorigin="1018,1983" coordsize="10,20" path="m1018,2003l1027,2003,1027,1983,1018,1983,1018,2003xe" filled="true" fillcolor="#000000" stroked="false">
                <v:path arrowok="t"/>
                <v:fill type="solid"/>
              </v:shape>
            </v:group>
            <v:group style="position:absolute;left:1018;top:2003;width:10;height:20" coordorigin="1018,2003" coordsize="10,20">
              <v:shape style="position:absolute;left:1018;top:2003;width:10;height:20" coordorigin="1018,2003" coordsize="10,20" path="m1018,2022l1027,2022,1027,2003,1018,2003,1018,2022xe" filled="true" fillcolor="#000000" stroked="false">
                <v:path arrowok="t"/>
                <v:fill type="solid"/>
              </v:shape>
              <v:shape style="position:absolute;left:1018;top:2022;width:10;height:12" type="#_x0000_t75" stroked="false">
                <v:imagedata r:id="rId52" o:title=""/>
              </v:shape>
            </v:group>
            <v:group style="position:absolute;left:1018;top:2029;width:10;height:2" coordorigin="1018,2029" coordsize="10,2">
              <v:shape style="position:absolute;left:1018;top:2029;width:10;height:2" coordorigin="1018,2029" coordsize="10,0" path="m1018,2029l1027,2029e" filled="false" stroked="true" strokeweight=".47998pt" strokecolor="#000000">
                <v:path arrowok="t"/>
              </v:shape>
              <v:shape style="position:absolute;left:1027;top:1926;width:4851;height:108" type="#_x0000_t75" stroked="false">
                <v:imagedata r:id="rId1250" o:title=""/>
              </v:shape>
              <v:shape style="position:absolute;left:5869;top:1926;width:2415;height:108" type="#_x0000_t75" stroked="false">
                <v:imagedata r:id="rId1251" o:title=""/>
              </v:shape>
              <v:shape style="position:absolute;left:8274;top:1926;width:2571;height:108" type="#_x0000_t75" stroked="false">
                <v:imagedata r:id="rId1252" o:title=""/>
              </v:shape>
            </v:group>
            <v:group style="position:absolute;left:10826;top:2029;width:10;height:2" coordorigin="10826,2029" coordsize="10,2">
              <v:shape style="position:absolute;left:10826;top:2029;width:10;height:2" coordorigin="10826,2029" coordsize="10,0" path="m10826,2029l10836,2029e" filled="false" stroked="true" strokeweight=".47998pt" strokecolor="#000000">
                <v:path arrowok="t"/>
              </v:shape>
            </v:group>
            <w10:wrap type="none"/>
          </v:group>
        </w:pict>
      </w:r>
      <w:r>
        <w:rPr>
          <w:rFonts w:ascii="Times New Roman" w:hAnsi="Times New Roman" w:cs="Times New Roman" w:eastAsia="Times New Roman" w:hint="default"/>
          <w:b/>
          <w:bCs/>
          <w:sz w:val="21"/>
          <w:szCs w:val="21"/>
        </w:rPr>
        <w:t>35</w:t>
      </w:r>
      <w:r>
        <w:rPr>
          <w:rFonts w:ascii="宋体" w:hAnsi="宋体" w:cs="宋体" w:eastAsia="宋体" w:hint="default"/>
          <w:b/>
          <w:bCs/>
          <w:sz w:val="21"/>
          <w:szCs w:val="21"/>
        </w:rPr>
        <w:t>、投资收益</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pacing w:val="-1"/>
          <w:sz w:val="21"/>
          <w:szCs w:val="21"/>
        </w:rPr>
        <w:t>投资收益明细</w:t>
      </w:r>
    </w:p>
    <w:tbl>
      <w:tblPr>
        <w:tblW w:w="0" w:type="auto"/>
        <w:jc w:val="left"/>
        <w:tblInd w:w="1241" w:type="dxa"/>
        <w:tblLayout w:type="fixed"/>
        <w:tblCellMar>
          <w:top w:w="0" w:type="dxa"/>
          <w:left w:w="0" w:type="dxa"/>
          <w:bottom w:w="0" w:type="dxa"/>
          <w:right w:w="0" w:type="dxa"/>
        </w:tblCellMar>
        <w:tblLook w:val="01E0"/>
      </w:tblPr>
      <w:tblGrid>
        <w:gridCol w:w="3882"/>
        <w:gridCol w:w="2405"/>
        <w:gridCol w:w="2561"/>
      </w:tblGrid>
      <w:tr>
        <w:trPr>
          <w:trHeight w:val="310" w:hRule="exact"/>
        </w:trPr>
        <w:tc>
          <w:tcPr>
            <w:tcW w:w="3882" w:type="dxa"/>
            <w:tcBorders>
              <w:top w:val="nil" w:sz="6" w:space="0" w:color="auto"/>
              <w:left w:val="nil" w:sz="6" w:space="0" w:color="auto"/>
              <w:bottom w:val="nil" w:sz="6" w:space="0" w:color="auto"/>
              <w:right w:val="single" w:sz="4" w:space="0" w:color="000000"/>
            </w:tcBorders>
          </w:tcPr>
          <w:p>
            <w:pPr>
              <w:pStyle w:val="TableParagraph"/>
              <w:tabs>
                <w:tab w:pos="542" w:val="left" w:leader="none"/>
              </w:tabs>
              <w:spacing w:line="240" w:lineRule="auto" w:before="65"/>
              <w:ind w:right="954"/>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240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5"/>
              <w:ind w:right="24"/>
              <w:jc w:val="right"/>
              <w:rPr>
                <w:rFonts w:ascii="宋体" w:hAnsi="宋体" w:cs="宋体" w:eastAsia="宋体" w:hint="default"/>
                <w:sz w:val="18"/>
                <w:szCs w:val="18"/>
              </w:rPr>
            </w:pPr>
            <w:r>
              <w:rPr>
                <w:rFonts w:ascii="宋体" w:hAnsi="宋体" w:cs="宋体" w:eastAsia="宋体" w:hint="default"/>
                <w:sz w:val="18"/>
                <w:szCs w:val="18"/>
              </w:rPr>
              <w:t>本年发生额</w:t>
            </w:r>
          </w:p>
        </w:tc>
        <w:tc>
          <w:tcPr>
            <w:tcW w:w="25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5"/>
              <w:ind w:left="1625" w:right="0"/>
              <w:jc w:val="left"/>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422" w:hRule="exact"/>
        </w:trPr>
        <w:tc>
          <w:tcPr>
            <w:tcW w:w="3882"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955"/>
              <w:jc w:val="center"/>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240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3,222,279.80</w:t>
            </w:r>
            <w:r>
              <w:rPr>
                <w:rFonts w:ascii="Times New Roman"/>
                <w:spacing w:val="-1"/>
                <w:sz w:val="18"/>
              </w:rPr>
            </w:r>
          </w:p>
        </w:tc>
        <w:tc>
          <w:tcPr>
            <w:tcW w:w="2561" w:type="dxa"/>
            <w:tcBorders>
              <w:top w:val="single" w:sz="4" w:space="0" w:color="000000"/>
              <w:left w:val="single" w:sz="4" w:space="0" w:color="000000"/>
              <w:bottom w:val="nil" w:sz="6" w:space="0" w:color="auto"/>
              <w:right w:val="single" w:sz="4" w:space="0" w:color="000000"/>
            </w:tcBorders>
          </w:tcPr>
          <w:p>
            <w:pPr/>
          </w:p>
        </w:tc>
      </w:tr>
      <w:tr>
        <w:trPr>
          <w:trHeight w:val="108" w:hRule="exact"/>
        </w:trPr>
        <w:tc>
          <w:tcPr>
            <w:tcW w:w="3882" w:type="dxa"/>
            <w:tcBorders>
              <w:top w:val="nil" w:sz="6" w:space="0" w:color="auto"/>
              <w:left w:val="nil" w:sz="6" w:space="0" w:color="auto"/>
              <w:bottom w:val="nil" w:sz="6" w:space="0" w:color="auto"/>
              <w:right w:val="nil" w:sz="6" w:space="0" w:color="auto"/>
            </w:tcBorders>
          </w:tcPr>
          <w:p>
            <w:pPr/>
          </w:p>
        </w:tc>
        <w:tc>
          <w:tcPr>
            <w:tcW w:w="2405" w:type="dxa"/>
            <w:tcBorders>
              <w:top w:val="nil" w:sz="6" w:space="0" w:color="auto"/>
              <w:left w:val="nil" w:sz="6" w:space="0" w:color="auto"/>
              <w:bottom w:val="nil" w:sz="6" w:space="0" w:color="auto"/>
              <w:right w:val="single" w:sz="4" w:space="0" w:color="000000"/>
            </w:tcBorders>
          </w:tcPr>
          <w:p>
            <w:pPr/>
          </w:p>
        </w:tc>
        <w:tc>
          <w:tcPr>
            <w:tcW w:w="2561" w:type="dxa"/>
            <w:tcBorders>
              <w:top w:val="nil" w:sz="6" w:space="0" w:color="auto"/>
              <w:left w:val="single" w:sz="4" w:space="0" w:color="000000"/>
              <w:bottom w:val="nil" w:sz="6" w:space="0" w:color="auto"/>
              <w:right w:val="single" w:sz="4" w:space="0" w:color="000000"/>
            </w:tcBorders>
          </w:tcPr>
          <w:p>
            <w:pPr/>
          </w:p>
        </w:tc>
      </w:tr>
      <w:tr>
        <w:trPr>
          <w:trHeight w:val="411" w:hRule="exact"/>
        </w:trPr>
        <w:tc>
          <w:tcPr>
            <w:tcW w:w="3882" w:type="dxa"/>
            <w:tcBorders>
              <w:top w:val="nil" w:sz="6" w:space="0" w:color="auto"/>
              <w:left w:val="nil" w:sz="6" w:space="0" w:color="auto"/>
              <w:bottom w:val="nil" w:sz="6" w:space="0" w:color="auto"/>
              <w:right w:val="single" w:sz="4" w:space="0" w:color="000000"/>
            </w:tcBorders>
          </w:tcPr>
          <w:p>
            <w:pPr>
              <w:pStyle w:val="TableParagraph"/>
              <w:tabs>
                <w:tab w:pos="542" w:val="left" w:leader="none"/>
              </w:tabs>
              <w:spacing w:line="240" w:lineRule="auto" w:before="56"/>
              <w:ind w:right="954"/>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405"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2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3,222,279.80</w:t>
            </w:r>
            <w:r>
              <w:rPr>
                <w:rFonts w:ascii="Times New Roman"/>
                <w:b/>
                <w:spacing w:val="-1"/>
                <w:sz w:val="18"/>
              </w:rPr>
            </w:r>
            <w:r>
              <w:rPr>
                <w:rFonts w:ascii="Times New Roman"/>
                <w:spacing w:val="-1"/>
                <w:sz w:val="18"/>
              </w:rPr>
            </w:r>
          </w:p>
        </w:tc>
        <w:tc>
          <w:tcPr>
            <w:tcW w:w="2561" w:type="dxa"/>
            <w:tcBorders>
              <w:top w:val="nil" w:sz="6" w:space="0" w:color="auto"/>
              <w:left w:val="single" w:sz="4" w:space="0" w:color="000000"/>
              <w:bottom w:val="nil" w:sz="6" w:space="0" w:color="auto"/>
              <w:right w:val="single" w:sz="4" w:space="0" w:color="000000"/>
            </w:tcBorders>
          </w:tcPr>
          <w:p>
            <w:pPr/>
          </w:p>
        </w:tc>
      </w:tr>
    </w:tbl>
    <w:p>
      <w:pPr>
        <w:pStyle w:val="BodyText"/>
        <w:spacing w:line="240" w:lineRule="auto" w:before="46"/>
        <w:ind w:left="340" w:right="0"/>
        <w:jc w:val="left"/>
      </w:pPr>
      <w:r>
        <w:rPr/>
        <w:t>公司在报告期内不存在投资收益汇回有重大限制。</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p>
      <w:pPr>
        <w:pStyle w:val="Heading9"/>
        <w:spacing w:line="240" w:lineRule="auto"/>
        <w:ind w:right="0"/>
        <w:jc w:val="left"/>
        <w:rPr>
          <w:b w:val="0"/>
          <w:bCs w:val="0"/>
        </w:rPr>
      </w:pPr>
      <w:r>
        <w:rPr>
          <w:rFonts w:ascii="Times New Roman" w:hAnsi="Times New Roman" w:cs="Times New Roman" w:eastAsia="Times New Roman" w:hint="default"/>
        </w:rPr>
        <w:t>36</w:t>
      </w:r>
      <w:r>
        <w:rPr/>
        <w:t>、营业外收入</w:t>
      </w:r>
      <w:r>
        <w:rPr>
          <w:b w:val="0"/>
          <w:bCs w:val="0"/>
        </w:rPr>
      </w:r>
    </w:p>
    <w:p>
      <w:pPr>
        <w:spacing w:line="240" w:lineRule="auto" w:before="9"/>
        <w:rPr>
          <w:rFonts w:ascii="宋体" w:hAnsi="宋体" w:cs="宋体" w:eastAsia="宋体" w:hint="default"/>
          <w:b/>
          <w:bCs/>
          <w:sz w:val="20"/>
          <w:szCs w:val="20"/>
        </w:rPr>
      </w:pPr>
    </w:p>
    <w:p>
      <w:pPr>
        <w:pStyle w:val="BodyText"/>
        <w:spacing w:line="240" w:lineRule="auto"/>
        <w:ind w:left="650" w:right="0"/>
        <w:jc w:val="left"/>
      </w:pPr>
      <w:r>
        <w:rPr/>
        <w:pict>
          <v:group style="position:absolute;margin-left:42.839996pt;margin-top:26.423662pt;width:441.6pt;height:.5pt;mso-position-horizontal-relative:page;mso-position-vertical-relative:paragraph;z-index:-1423672" coordorigin="857,528" coordsize="8832,10">
            <v:shape style="position:absolute;left:862;top:528;width:10;height:10" type="#_x0000_t75" stroked="false">
              <v:imagedata r:id="rId1253" o:title=""/>
            </v:shape>
            <v:shape style="position:absolute;left:857;top:528;width:4479;height:10" type="#_x0000_t75" stroked="false">
              <v:imagedata r:id="rId1254" o:title=""/>
            </v:shape>
            <v:shape style="position:absolute;left:5331;top:528;width:1700;height:10" type="#_x0000_t75" stroked="false">
              <v:imagedata r:id="rId1255" o:title=""/>
            </v:shape>
            <v:shape style="position:absolute;left:7026;top:528;width:2662;height:10" type="#_x0000_t75" stroked="false">
              <v:imagedata r:id="rId1256" o:title=""/>
            </v:shape>
            <w10:wrap type="none"/>
          </v:group>
        </w:pict>
      </w:r>
      <w:r>
        <w:rPr/>
        <w:pict>
          <v:group style="position:absolute;margin-left:42.840012pt;margin-top:54.743683pt;width:441.1pt;height:5.05pt;mso-position-horizontal-relative:page;mso-position-vertical-relative:paragraph;z-index:-1423648" coordorigin="857,1095" coordsize="8822,101">
            <v:shape style="position:absolute;left:857;top:1095;width:4499;height:101" type="#_x0000_t75" stroked="false">
              <v:imagedata r:id="rId1257" o:title=""/>
            </v:shape>
            <v:shape style="position:absolute;left:5331;top:1186;width:1700;height:10" type="#_x0000_t75" stroked="false">
              <v:imagedata r:id="rId1255" o:title=""/>
            </v:shape>
            <v:shape style="position:absolute;left:7026;top:1186;width:2653;height:10" type="#_x0000_t75" stroked="false">
              <v:imagedata r:id="rId183" o:title=""/>
            </v:shape>
            <w10:wrap type="none"/>
          </v:group>
        </w:pict>
      </w:r>
      <w:r>
        <w:rPr/>
        <w:pict>
          <v:group style="position:absolute;margin-left:42.839996pt;margin-top:70.343681pt;width:441.6pt;height:5.55pt;mso-position-horizontal-relative:page;mso-position-vertical-relative:paragraph;z-index:-1423624" coordorigin="857,1407" coordsize="8832,111">
            <v:shape style="position:absolute;left:857;top:1407;width:2715;height:110" type="#_x0000_t75" stroked="false">
              <v:imagedata r:id="rId1258" o:title=""/>
            </v:shape>
            <v:shape style="position:absolute;left:3548;top:1503;width:1798;height:14" type="#_x0000_t75" stroked="false">
              <v:imagedata r:id="rId1259" o:title=""/>
            </v:shape>
            <v:shape style="position:absolute;left:5331;top:1503;width:1709;height:14" type="#_x0000_t75" stroked="false">
              <v:imagedata r:id="rId1260" o:title=""/>
            </v:shape>
            <v:shape style="position:absolute;left:7026;top:1503;width:2662;height:14" type="#_x0000_t75" stroked="false">
              <v:imagedata r:id="rId1261" o:title=""/>
            </v:shape>
            <w10:wrap type="none"/>
          </v:group>
        </w:pict>
      </w:r>
      <w:r>
        <w:rPr/>
        <w:t>（</w:t>
      </w:r>
      <w:r>
        <w:rPr>
          <w:rFonts w:ascii="Times New Roman" w:hAnsi="Times New Roman" w:cs="Times New Roman" w:eastAsia="Times New Roman" w:hint="default"/>
        </w:rPr>
        <w:t>1</w:t>
      </w:r>
      <w:r>
        <w:rPr/>
        <w:t>）营业外收入明细</w:t>
      </w:r>
    </w:p>
    <w:p>
      <w:pPr>
        <w:spacing w:line="240" w:lineRule="auto" w:before="2"/>
        <w:rPr>
          <w:rFonts w:ascii="宋体" w:hAnsi="宋体" w:cs="宋体" w:eastAsia="宋体" w:hint="default"/>
          <w:sz w:val="18"/>
          <w:szCs w:val="18"/>
        </w:rPr>
      </w:pPr>
    </w:p>
    <w:tbl>
      <w:tblPr>
        <w:tblW w:w="0" w:type="auto"/>
        <w:jc w:val="left"/>
        <w:tblInd w:w="121" w:type="dxa"/>
        <w:tblLayout w:type="fixed"/>
        <w:tblCellMar>
          <w:top w:w="0" w:type="dxa"/>
          <w:left w:w="0" w:type="dxa"/>
          <w:bottom w:w="0" w:type="dxa"/>
          <w:right w:w="0" w:type="dxa"/>
        </w:tblCellMar>
        <w:tblLook w:val="01E0"/>
      </w:tblPr>
      <w:tblGrid>
        <w:gridCol w:w="2691"/>
        <w:gridCol w:w="1784"/>
        <w:gridCol w:w="1695"/>
        <w:gridCol w:w="2648"/>
      </w:tblGrid>
      <w:tr>
        <w:trPr>
          <w:trHeight w:val="589" w:hRule="exact"/>
        </w:trPr>
        <w:tc>
          <w:tcPr>
            <w:tcW w:w="26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tabs>
                <w:tab w:pos="542" w:val="left" w:leader="none"/>
              </w:tabs>
              <w:spacing w:line="240" w:lineRule="auto" w:before="11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178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left="43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本年发生额</w:t>
            </w:r>
            <w:r>
              <w:rPr>
                <w:rFonts w:ascii="宋体" w:hAnsi="宋体" w:cs="宋体" w:eastAsia="宋体" w:hint="default"/>
                <w:sz w:val="18"/>
                <w:szCs w:val="18"/>
              </w:rPr>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left="3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上年发生额</w:t>
            </w:r>
            <w:r>
              <w:rPr>
                <w:rFonts w:ascii="宋体" w:hAnsi="宋体" w:cs="宋体" w:eastAsia="宋体" w:hint="default"/>
                <w:sz w:val="18"/>
                <w:szCs w:val="18"/>
              </w:rPr>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right="148"/>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计入当期非经常性损益的金额</w:t>
            </w:r>
            <w:r>
              <w:rPr>
                <w:rFonts w:ascii="宋体" w:hAnsi="宋体" w:cs="宋体" w:eastAsia="宋体" w:hint="default"/>
                <w:sz w:val="18"/>
                <w:szCs w:val="18"/>
              </w:rPr>
            </w:r>
          </w:p>
        </w:tc>
      </w:tr>
      <w:tr>
        <w:trPr>
          <w:trHeight w:val="78" w:hRule="exact"/>
        </w:trPr>
        <w:tc>
          <w:tcPr>
            <w:tcW w:w="2691" w:type="dxa"/>
            <w:tcBorders>
              <w:top w:val="nil" w:sz="6" w:space="0" w:color="auto"/>
              <w:left w:val="single" w:sz="4" w:space="0" w:color="000000"/>
              <w:bottom w:val="nil" w:sz="6" w:space="0" w:color="auto"/>
              <w:right w:val="single" w:sz="4" w:space="0" w:color="000000"/>
            </w:tcBorders>
          </w:tcPr>
          <w:p>
            <w:pPr/>
          </w:p>
        </w:tc>
        <w:tc>
          <w:tcPr>
            <w:tcW w:w="1784" w:type="dxa"/>
            <w:tcBorders>
              <w:top w:val="nil" w:sz="6" w:space="0" w:color="auto"/>
              <w:left w:val="single" w:sz="4" w:space="0" w:color="000000"/>
              <w:bottom w:val="nil" w:sz="6" w:space="0" w:color="auto"/>
              <w:right w:val="nil" w:sz="6" w:space="0" w:color="auto"/>
            </w:tcBorders>
          </w:tcPr>
          <w:p>
            <w:pPr/>
          </w:p>
        </w:tc>
        <w:tc>
          <w:tcPr>
            <w:tcW w:w="1695" w:type="dxa"/>
            <w:tcBorders>
              <w:top w:val="nil" w:sz="6" w:space="0" w:color="auto"/>
              <w:left w:val="nil" w:sz="6" w:space="0" w:color="auto"/>
              <w:bottom w:val="nil" w:sz="6" w:space="0" w:color="auto"/>
              <w:right w:val="single" w:sz="4" w:space="0" w:color="000000"/>
            </w:tcBorders>
          </w:tcPr>
          <w:p>
            <w:pPr/>
          </w:p>
        </w:tc>
        <w:tc>
          <w:tcPr>
            <w:tcW w:w="2648" w:type="dxa"/>
            <w:tcBorders>
              <w:top w:val="nil" w:sz="6" w:space="0" w:color="auto"/>
              <w:left w:val="single" w:sz="4" w:space="0" w:color="000000"/>
              <w:bottom w:val="nil" w:sz="6" w:space="0" w:color="auto"/>
              <w:right w:val="single" w:sz="4" w:space="0" w:color="000000"/>
            </w:tcBorders>
          </w:tcPr>
          <w:p>
            <w:pPr/>
          </w:p>
        </w:tc>
      </w:tr>
      <w:tr>
        <w:trPr>
          <w:trHeight w:val="244" w:hRule="exact"/>
        </w:trPr>
        <w:tc>
          <w:tcPr>
            <w:tcW w:w="269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非流动资产处置利得合计</w:t>
            </w:r>
          </w:p>
        </w:tc>
        <w:tc>
          <w:tcPr>
            <w:tcW w:w="1784" w:type="dxa"/>
            <w:tcBorders>
              <w:top w:val="nil" w:sz="6" w:space="0" w:color="auto"/>
              <w:left w:val="single" w:sz="4" w:space="0" w:color="000000"/>
              <w:bottom w:val="nil" w:sz="6" w:space="0" w:color="auto"/>
              <w:right w:val="single" w:sz="4" w:space="0" w:color="000000"/>
            </w:tcBorders>
          </w:tcPr>
          <w:p>
            <w:pPr/>
          </w:p>
        </w:tc>
        <w:tc>
          <w:tcPr>
            <w:tcW w:w="1695" w:type="dxa"/>
            <w:tcBorders>
              <w:top w:val="nil" w:sz="6" w:space="0" w:color="auto"/>
              <w:left w:val="single" w:sz="4" w:space="0" w:color="000000"/>
              <w:bottom w:val="nil" w:sz="6" w:space="0" w:color="auto"/>
              <w:right w:val="single" w:sz="4" w:space="0" w:color="000000"/>
            </w:tcBorders>
          </w:tcPr>
          <w:p>
            <w:pPr/>
          </w:p>
        </w:tc>
        <w:tc>
          <w:tcPr>
            <w:tcW w:w="2648"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2691" w:type="dxa"/>
            <w:tcBorders>
              <w:top w:val="nil" w:sz="6" w:space="0" w:color="auto"/>
              <w:left w:val="single" w:sz="4" w:space="0" w:color="000000"/>
              <w:bottom w:val="nil" w:sz="6" w:space="0" w:color="auto"/>
              <w:right w:val="nil" w:sz="6" w:space="0" w:color="auto"/>
            </w:tcBorders>
          </w:tcPr>
          <w:p>
            <w:pPr/>
          </w:p>
        </w:tc>
        <w:tc>
          <w:tcPr>
            <w:tcW w:w="1784" w:type="dxa"/>
            <w:tcBorders>
              <w:top w:val="nil" w:sz="6" w:space="0" w:color="auto"/>
              <w:left w:val="nil" w:sz="6" w:space="0" w:color="auto"/>
              <w:bottom w:val="nil" w:sz="6" w:space="0" w:color="auto"/>
              <w:right w:val="single" w:sz="4" w:space="0" w:color="000000"/>
            </w:tcBorders>
          </w:tcPr>
          <w:p>
            <w:pPr/>
          </w:p>
        </w:tc>
        <w:tc>
          <w:tcPr>
            <w:tcW w:w="1695" w:type="dxa"/>
            <w:tcBorders>
              <w:top w:val="nil" w:sz="6" w:space="0" w:color="auto"/>
              <w:left w:val="single" w:sz="4" w:space="0" w:color="000000"/>
              <w:bottom w:val="nil" w:sz="6" w:space="0" w:color="auto"/>
              <w:right w:val="single" w:sz="4" w:space="0" w:color="000000"/>
            </w:tcBorders>
          </w:tcPr>
          <w:p>
            <w:pPr/>
          </w:p>
        </w:tc>
        <w:tc>
          <w:tcPr>
            <w:tcW w:w="2648"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269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78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21,137,750.00</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12,666,900.00</w:t>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21,137,750.00</w:t>
            </w:r>
          </w:p>
        </w:tc>
      </w:tr>
      <w:tr>
        <w:trPr>
          <w:trHeight w:val="68" w:hRule="exact"/>
        </w:trPr>
        <w:tc>
          <w:tcPr>
            <w:tcW w:w="2691" w:type="dxa"/>
            <w:tcBorders>
              <w:top w:val="nil" w:sz="6" w:space="0" w:color="auto"/>
              <w:left w:val="single" w:sz="4" w:space="0" w:color="000000"/>
              <w:bottom w:val="nil" w:sz="6" w:space="0" w:color="auto"/>
              <w:right w:val="nil" w:sz="6" w:space="0" w:color="auto"/>
            </w:tcBorders>
          </w:tcPr>
          <w:p>
            <w:pPr/>
          </w:p>
        </w:tc>
        <w:tc>
          <w:tcPr>
            <w:tcW w:w="1784" w:type="dxa"/>
            <w:tcBorders>
              <w:top w:val="nil" w:sz="6" w:space="0" w:color="auto"/>
              <w:left w:val="nil" w:sz="6" w:space="0" w:color="auto"/>
              <w:bottom w:val="nil" w:sz="6" w:space="0" w:color="auto"/>
              <w:right w:val="single" w:sz="4" w:space="0" w:color="000000"/>
            </w:tcBorders>
          </w:tcPr>
          <w:p>
            <w:pPr/>
          </w:p>
        </w:tc>
        <w:tc>
          <w:tcPr>
            <w:tcW w:w="1695" w:type="dxa"/>
            <w:tcBorders>
              <w:top w:val="nil" w:sz="6" w:space="0" w:color="auto"/>
              <w:left w:val="single" w:sz="4" w:space="0" w:color="000000"/>
              <w:bottom w:val="nil" w:sz="6" w:space="0" w:color="auto"/>
              <w:right w:val="single" w:sz="4" w:space="0" w:color="000000"/>
            </w:tcBorders>
          </w:tcPr>
          <w:p>
            <w:pPr/>
          </w:p>
        </w:tc>
        <w:tc>
          <w:tcPr>
            <w:tcW w:w="2648" w:type="dxa"/>
            <w:tcBorders>
              <w:top w:val="nil" w:sz="6" w:space="0" w:color="auto"/>
              <w:left w:val="single" w:sz="4" w:space="0" w:color="000000"/>
              <w:bottom w:val="nil" w:sz="6" w:space="0" w:color="auto"/>
              <w:right w:val="single" w:sz="4" w:space="0" w:color="000000"/>
            </w:tcBorders>
          </w:tcPr>
          <w:p>
            <w:pPr/>
          </w:p>
        </w:tc>
      </w:tr>
      <w:tr>
        <w:trPr>
          <w:trHeight w:val="321" w:hRule="exact"/>
        </w:trPr>
        <w:tc>
          <w:tcPr>
            <w:tcW w:w="269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软件增值税退税</w:t>
            </w:r>
          </w:p>
        </w:tc>
        <w:tc>
          <w:tcPr>
            <w:tcW w:w="178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26,335,699.66</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16,215,388.24</w:t>
            </w:r>
          </w:p>
        </w:tc>
        <w:tc>
          <w:tcPr>
            <w:tcW w:w="2648" w:type="dxa"/>
            <w:tcBorders>
              <w:top w:val="nil" w:sz="6" w:space="0" w:color="auto"/>
              <w:left w:val="single" w:sz="4" w:space="0" w:color="000000"/>
              <w:bottom w:val="nil" w:sz="6" w:space="0" w:color="auto"/>
              <w:right w:val="single" w:sz="4" w:space="0" w:color="000000"/>
            </w:tcBorders>
          </w:tcPr>
          <w:p>
            <w:pPr/>
          </w:p>
        </w:tc>
      </w:tr>
      <w:tr>
        <w:trPr>
          <w:trHeight w:val="363" w:hRule="exact"/>
        </w:trPr>
        <w:tc>
          <w:tcPr>
            <w:tcW w:w="269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无需支付的应付款项转入</w:t>
            </w:r>
          </w:p>
        </w:tc>
        <w:tc>
          <w:tcPr>
            <w:tcW w:w="1784"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34,308.15</w:t>
            </w:r>
            <w:r>
              <w:rPr>
                <w:rFonts w:ascii="Times New Roman"/>
                <w:spacing w:val="-1"/>
                <w:sz w:val="18"/>
              </w:rPr>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z w:val="18"/>
              </w:rPr>
            </w:r>
            <w:r>
              <w:rPr>
                <w:rFonts w:ascii="Times New Roman"/>
                <w:w w:val="95"/>
                <w:sz w:val="18"/>
                <w:u w:val="single" w:color="000000"/>
              </w:rPr>
              <w:t>2,686.91</w:t>
            </w:r>
            <w:r>
              <w:rPr>
                <w:rFonts w:ascii="Times New Roman"/>
                <w:w w:val="95"/>
                <w:sz w:val="18"/>
              </w:rPr>
            </w:r>
          </w:p>
        </w:tc>
        <w:tc>
          <w:tcPr>
            <w:tcW w:w="2648" w:type="dxa"/>
            <w:tcBorders>
              <w:top w:val="nil" w:sz="6" w:space="0" w:color="auto"/>
              <w:left w:val="single" w:sz="4" w:space="0" w:color="000000"/>
              <w:bottom w:val="nil" w:sz="6" w:space="0" w:color="auto"/>
              <w:right w:val="single" w:sz="4" w:space="0" w:color="000000"/>
            </w:tcBorders>
          </w:tcPr>
          <w:p>
            <w:pPr/>
          </w:p>
        </w:tc>
      </w:tr>
      <w:tr>
        <w:trPr>
          <w:trHeight w:val="411" w:hRule="exact"/>
        </w:trPr>
        <w:tc>
          <w:tcPr>
            <w:tcW w:w="2691"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102"/>
              <w:ind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784"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47,507,757.81</w:t>
            </w:r>
            <w:r>
              <w:rPr>
                <w:rFonts w:ascii="Times New Roman"/>
                <w:b/>
                <w:spacing w:val="-1"/>
                <w:sz w:val="18"/>
              </w:rPr>
            </w:r>
            <w:r>
              <w:rPr>
                <w:rFonts w:ascii="Times New Roman"/>
                <w:spacing w:val="-1"/>
                <w:sz w:val="18"/>
              </w:rPr>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28,884,975.15</w:t>
            </w:r>
            <w:r>
              <w:rPr>
                <w:rFonts w:ascii="Times New Roman"/>
                <w:b/>
                <w:spacing w:val="-1"/>
                <w:sz w:val="18"/>
              </w:rPr>
            </w:r>
            <w:r>
              <w:rPr>
                <w:rFonts w:ascii="Times New Roman"/>
                <w:spacing w:val="-1"/>
                <w:sz w:val="18"/>
              </w:rPr>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21,137,750.00</w:t>
            </w:r>
            <w:r>
              <w:rPr>
                <w:rFonts w:ascii="Times New Roman"/>
                <w:b/>
                <w:spacing w:val="-1"/>
                <w:sz w:val="18"/>
              </w:rPr>
            </w:r>
            <w:r>
              <w:rPr>
                <w:rFonts w:ascii="Times New Roman"/>
                <w:spacing w:val="-1"/>
                <w:sz w:val="18"/>
              </w:rPr>
            </w:r>
          </w:p>
        </w:tc>
      </w:tr>
    </w:tbl>
    <w:p>
      <w:pPr>
        <w:spacing w:line="240" w:lineRule="auto" w:before="9"/>
        <w:rPr>
          <w:rFonts w:ascii="宋体" w:hAnsi="宋体" w:cs="宋体" w:eastAsia="宋体" w:hint="default"/>
          <w:sz w:val="11"/>
          <w:szCs w:val="11"/>
        </w:rPr>
      </w:pPr>
    </w:p>
    <w:p>
      <w:pPr>
        <w:pStyle w:val="BodyText"/>
        <w:spacing w:line="240" w:lineRule="auto" w:before="36"/>
        <w:ind w:left="551" w:right="0"/>
        <w:jc w:val="left"/>
      </w:pPr>
      <w:r>
        <w:rPr/>
        <w:pict>
          <v:group style="position:absolute;margin-left:42.839996pt;margin-top:-68.156319pt;width:441.6pt;height:5.55pt;mso-position-horizontal-relative:page;mso-position-vertical-relative:paragraph;z-index:-1423600" coordorigin="857,-1363" coordsize="8832,111">
            <v:shape style="position:absolute;left:857;top:-1363;width:2715;height:111" type="#_x0000_t75" stroked="false">
              <v:imagedata r:id="rId1262" o:title=""/>
            </v:shape>
            <v:shape style="position:absolute;left:3548;top:-1267;width:1798;height:14" type="#_x0000_t75" stroked="false">
              <v:imagedata r:id="rId1263" o:title=""/>
            </v:shape>
            <v:shape style="position:absolute;left:5331;top:-1267;width:1709;height:14" type="#_x0000_t75" stroked="false">
              <v:imagedata r:id="rId1260" o:title=""/>
            </v:shape>
            <v:shape style="position:absolute;left:7026;top:-1267;width:2662;height:14" type="#_x0000_t75" stroked="false">
              <v:imagedata r:id="rId1261" o:title=""/>
            </v:shape>
            <w10:wrap type="none"/>
          </v:group>
        </w:pict>
      </w:r>
      <w:r>
        <w:rPr/>
        <w:pict>
          <v:group style="position:absolute;margin-left:43.560001pt;margin-top:-47.016312pt;width:440.4pt;height:.5pt;mso-position-horizontal-relative:page;mso-position-vertical-relative:paragraph;z-index:-1423576" coordorigin="871,-940" coordsize="8808,10">
            <v:shape style="position:absolute;left:871;top:-940;width:4465;height:10" type="#_x0000_t75" stroked="false">
              <v:imagedata r:id="rId1264" o:title=""/>
            </v:shape>
            <v:shape style="position:absolute;left:5331;top:-940;width:1700;height:10" type="#_x0000_t75" stroked="false">
              <v:imagedata r:id="rId1255" o:title=""/>
            </v:shape>
            <v:shape style="position:absolute;left:7026;top:-940;width:2653;height:10" type="#_x0000_t75" stroked="false">
              <v:imagedata r:id="rId183" o:title=""/>
            </v:shape>
            <w10:wrap type="none"/>
          </v:group>
        </w:pict>
      </w:r>
      <w:r>
        <w:rPr/>
        <w:pict>
          <v:group style="position:absolute;margin-left:43.560001pt;margin-top:-30.816341pt;width:440.4pt;height:.5pt;mso-position-horizontal-relative:page;mso-position-vertical-relative:paragraph;z-index:-1423552" coordorigin="871,-616" coordsize="8808,10">
            <v:shape style="position:absolute;left:871;top:-616;width:4465;height:10" type="#_x0000_t75" stroked="false">
              <v:imagedata r:id="rId1264" o:title=""/>
            </v:shape>
            <v:shape style="position:absolute;left:5331;top:-616;width:1700;height:10" type="#_x0000_t75" stroked="false">
              <v:imagedata r:id="rId1255" o:title=""/>
            </v:shape>
            <v:shape style="position:absolute;left:7026;top:-616;width:2653;height:10" type="#_x0000_t75" stroked="false">
              <v:imagedata r:id="rId183" o:title=""/>
            </v:shape>
            <w10:wrap type="none"/>
          </v:group>
        </w:pict>
      </w:r>
      <w:r>
        <w:rPr/>
        <w:pict>
          <v:group style="position:absolute;margin-left:43.080002pt;margin-top:-13.056322pt;width:441.85pt;height:5.4pt;mso-position-horizontal-relative:page;mso-position-vertical-relative:paragraph;z-index:-1423528" coordorigin="862,-261" coordsize="8837,108">
            <v:shape style="position:absolute;left:862;top:-165;width:10;height:12" type="#_x0000_t75" stroked="false">
              <v:imagedata r:id="rId52" o:title=""/>
            </v:shape>
            <v:shape style="position:absolute;left:871;top:-261;width:2700;height:108" type="#_x0000_t75" stroked="false">
              <v:imagedata r:id="rId1265" o:title=""/>
            </v:shape>
            <v:shape style="position:absolute;left:3562;top:-261;width:1793;height:108" type="#_x0000_t75" stroked="false">
              <v:imagedata r:id="rId1266" o:title=""/>
            </v:shape>
            <v:shape style="position:absolute;left:5346;top:-261;width:1704;height:108" type="#_x0000_t75" stroked="false">
              <v:imagedata r:id="rId1267" o:title=""/>
            </v:shape>
            <v:shape style="position:absolute;left:7041;top:-261;width:2657;height:108" type="#_x0000_t75" stroked="false">
              <v:imagedata r:id="rId1268" o:title=""/>
            </v:shape>
            <v:group style="position:absolute;left:9679;top:-158;width:10;height:2" coordorigin="9679,-158" coordsize="10,2">
              <v:shape style="position:absolute;left:9679;top:-158;width:10;height:2" coordorigin="9679,-158" coordsize="10,0" path="m9679,-158l9688,-158e" filled="false" stroked="true" strokeweight=".48001pt" strokecolor="#000000">
                <v:path arrowok="t"/>
              </v:shape>
            </v:group>
            <w10:wrap type="none"/>
          </v:group>
        </w:pict>
      </w:r>
      <w:r>
        <w:rPr/>
        <w:t>（</w:t>
      </w:r>
      <w:r>
        <w:rPr>
          <w:rFonts w:ascii="Times New Roman" w:hAnsi="Times New Roman" w:cs="Times New Roman" w:eastAsia="Times New Roman" w:hint="default"/>
        </w:rPr>
        <w:t>2</w:t>
      </w:r>
      <w:r>
        <w:rPr/>
        <w:t>）政府补助明细</w:t>
      </w:r>
    </w:p>
    <w:p>
      <w:pPr>
        <w:spacing w:line="240" w:lineRule="auto" w:before="2"/>
        <w:rPr>
          <w:rFonts w:ascii="宋体" w:hAnsi="宋体" w:cs="宋体" w:eastAsia="宋体" w:hint="default"/>
          <w:sz w:val="18"/>
          <w:szCs w:val="18"/>
        </w:rPr>
      </w:pPr>
    </w:p>
    <w:p>
      <w:pPr>
        <w:spacing w:line="4306" w:lineRule="exact"/>
        <w:ind w:left="116" w:right="0" w:firstLine="0"/>
        <w:rPr>
          <w:rFonts w:ascii="宋体" w:hAnsi="宋体" w:cs="宋体" w:eastAsia="宋体" w:hint="default"/>
          <w:sz w:val="20"/>
          <w:szCs w:val="20"/>
        </w:rPr>
      </w:pPr>
      <w:r>
        <w:rPr>
          <w:rFonts w:ascii="宋体" w:hAnsi="宋体" w:cs="宋体" w:eastAsia="宋体" w:hint="default"/>
          <w:position w:val="-85"/>
          <w:sz w:val="20"/>
          <w:szCs w:val="20"/>
        </w:rPr>
        <w:pict>
          <v:group style="width:442.45pt;height:215.35pt;mso-position-horizontal-relative:char;mso-position-vertical-relative:line" coordorigin="0,0" coordsize="8849,4307">
            <v:shape style="position:absolute;left:5;top:0;width:10;height:10" type="#_x0000_t75" stroked="false">
              <v:imagedata r:id="rId1269" o:title=""/>
            </v:shape>
            <v:group style="position:absolute;left:5;top:5;width:10;height:2" coordorigin="5,5" coordsize="10,2">
              <v:shape style="position:absolute;left:5;top:5;width:10;height:2" coordorigin="5,5" coordsize="10,0" path="m5,5l14,5e" filled="false" stroked="true" strokeweight=".47998pt" strokecolor="#000000">
                <v:path arrowok="t"/>
              </v:shape>
            </v:group>
            <v:group style="position:absolute;left:14;top:5;width:20;height:2" coordorigin="14,5" coordsize="20,2">
              <v:shape style="position:absolute;left:14;top:5;width:20;height:2" coordorigin="14,5" coordsize="20,0" path="m14,5l34,5e" filled="false" stroked="true" strokeweight=".47998pt" strokecolor="#000000">
                <v:path arrowok="t"/>
              </v:shape>
            </v:group>
            <v:group style="position:absolute;left:34;top:5;width:20;height:2" coordorigin="34,5" coordsize="20,2">
              <v:shape style="position:absolute;left:34;top:5;width:20;height:2" coordorigin="34,5" coordsize="20,0" path="m34,5l53,5e" filled="false" stroked="true" strokeweight=".47998pt" strokecolor="#000000">
                <v:path arrowok="t"/>
              </v:shape>
            </v:group>
            <v:group style="position:absolute;left:53;top:5;width:20;height:2" coordorigin="53,5" coordsize="20,2">
              <v:shape style="position:absolute;left:53;top:5;width:20;height:2" coordorigin="53,5" coordsize="20,0" path="m53,5l72,5e" filled="false" stroked="true" strokeweight=".47998pt" strokecolor="#000000">
                <v:path arrowok="t"/>
              </v:shape>
            </v:group>
            <v:group style="position:absolute;left:72;top:5;width:20;height:2" coordorigin="72,5" coordsize="20,2">
              <v:shape style="position:absolute;left:72;top:5;width:20;height:2" coordorigin="72,5" coordsize="20,0" path="m72,5l91,5e" filled="false" stroked="true" strokeweight=".47998pt" strokecolor="#000000">
                <v:path arrowok="t"/>
              </v:shape>
            </v:group>
            <v:group style="position:absolute;left:91;top:5;width:20;height:2" coordorigin="91,5" coordsize="20,2">
              <v:shape style="position:absolute;left:91;top:5;width:20;height:2" coordorigin="91,5" coordsize="20,0" path="m91,5l110,5e" filled="false" stroked="true" strokeweight=".47998pt" strokecolor="#000000">
                <v:path arrowok="t"/>
              </v:shape>
            </v:group>
            <v:group style="position:absolute;left:110;top:5;width:20;height:2" coordorigin="110,5" coordsize="20,2">
              <v:shape style="position:absolute;left:110;top:5;width:20;height:2" coordorigin="110,5" coordsize="20,0" path="m110,5l130,5e" filled="false" stroked="true" strokeweight=".47998pt" strokecolor="#000000">
                <v:path arrowok="t"/>
              </v:shape>
            </v:group>
            <v:group style="position:absolute;left:130;top:5;width:20;height:2" coordorigin="130,5" coordsize="20,2">
              <v:shape style="position:absolute;left:130;top:5;width:20;height:2" coordorigin="130,5" coordsize="20,0" path="m130,5l149,5e" filled="false" stroked="true" strokeweight=".47998pt" strokecolor="#000000">
                <v:path arrowok="t"/>
              </v:shape>
            </v:group>
            <v:group style="position:absolute;left:149;top:5;width:20;height:2" coordorigin="149,5" coordsize="20,2">
              <v:shape style="position:absolute;left:149;top:5;width:20;height:2" coordorigin="149,5" coordsize="20,0" path="m149,5l168,5e" filled="false" stroked="true" strokeweight=".47998pt" strokecolor="#000000">
                <v:path arrowok="t"/>
              </v:shape>
            </v:group>
            <v:group style="position:absolute;left:168;top:5;width:20;height:2" coordorigin="168,5" coordsize="20,2">
              <v:shape style="position:absolute;left:168;top:5;width:20;height:2" coordorigin="168,5" coordsize="20,0" path="m168,5l187,5e" filled="false" stroked="true" strokeweight=".47998pt" strokecolor="#000000">
                <v:path arrowok="t"/>
              </v:shape>
            </v:group>
            <v:group style="position:absolute;left:187;top:5;width:20;height:2" coordorigin="187,5" coordsize="20,2">
              <v:shape style="position:absolute;left:187;top:5;width:20;height:2" coordorigin="187,5" coordsize="20,0" path="m187,5l206,5e" filled="false" stroked="true" strokeweight=".47998pt" strokecolor="#000000">
                <v:path arrowok="t"/>
              </v:shape>
            </v:group>
            <v:group style="position:absolute;left:206;top:5;width:20;height:2" coordorigin="206,5" coordsize="20,2">
              <v:shape style="position:absolute;left:206;top:5;width:20;height:2" coordorigin="206,5" coordsize="20,0" path="m206,5l226,5e" filled="false" stroked="true" strokeweight=".47998pt" strokecolor="#000000">
                <v:path arrowok="t"/>
              </v:shape>
            </v:group>
            <v:group style="position:absolute;left:226;top:5;width:20;height:2" coordorigin="226,5" coordsize="20,2">
              <v:shape style="position:absolute;left:226;top:5;width:20;height:2" coordorigin="226,5" coordsize="20,0" path="m226,5l245,5e" filled="false" stroked="true" strokeweight=".47998pt" strokecolor="#000000">
                <v:path arrowok="t"/>
              </v:shape>
            </v:group>
            <v:group style="position:absolute;left:245;top:5;width:20;height:2" coordorigin="245,5" coordsize="20,2">
              <v:shape style="position:absolute;left:245;top:5;width:20;height:2" coordorigin="245,5" coordsize="20,0" path="m245,5l264,5e" filled="false" stroked="true" strokeweight=".47998pt" strokecolor="#000000">
                <v:path arrowok="t"/>
              </v:shape>
            </v:group>
            <v:group style="position:absolute;left:264;top:5;width:20;height:2" coordorigin="264,5" coordsize="20,2">
              <v:shape style="position:absolute;left:264;top:5;width:20;height:2" coordorigin="264,5" coordsize="20,0" path="m264,5l283,5e" filled="false" stroked="true" strokeweight=".47998pt" strokecolor="#000000">
                <v:path arrowok="t"/>
              </v:shape>
            </v:group>
            <v:group style="position:absolute;left:283;top:5;width:20;height:2" coordorigin="283,5" coordsize="20,2">
              <v:shape style="position:absolute;left:283;top:5;width:20;height:2" coordorigin="283,5" coordsize="20,0" path="m283,5l302,5e" filled="false" stroked="true" strokeweight=".47998pt" strokecolor="#000000">
                <v:path arrowok="t"/>
              </v:shape>
            </v:group>
            <v:group style="position:absolute;left:302;top:5;width:20;height:2" coordorigin="302,5" coordsize="20,2">
              <v:shape style="position:absolute;left:302;top:5;width:20;height:2" coordorigin="302,5" coordsize="20,0" path="m302,5l322,5e" filled="false" stroked="true" strokeweight=".47998pt" strokecolor="#000000">
                <v:path arrowok="t"/>
              </v:shape>
            </v:group>
            <v:group style="position:absolute;left:322;top:5;width:20;height:2" coordorigin="322,5" coordsize="20,2">
              <v:shape style="position:absolute;left:322;top:5;width:20;height:2" coordorigin="322,5" coordsize="20,0" path="m322,5l341,5e" filled="false" stroked="true" strokeweight=".47998pt" strokecolor="#000000">
                <v:path arrowok="t"/>
              </v:shape>
            </v:group>
            <v:group style="position:absolute;left:341;top:5;width:20;height:2" coordorigin="341,5" coordsize="20,2">
              <v:shape style="position:absolute;left:341;top:5;width:20;height:2" coordorigin="341,5" coordsize="20,0" path="m341,5l360,5e" filled="false" stroked="true" strokeweight=".47998pt" strokecolor="#000000">
                <v:path arrowok="t"/>
              </v:shape>
            </v:group>
            <v:group style="position:absolute;left:360;top:5;width:20;height:2" coordorigin="360,5" coordsize="20,2">
              <v:shape style="position:absolute;left:360;top:5;width:20;height:2" coordorigin="360,5" coordsize="20,0" path="m360,5l379,5e" filled="false" stroked="true" strokeweight=".47998pt" strokecolor="#000000">
                <v:path arrowok="t"/>
              </v:shape>
            </v:group>
            <v:group style="position:absolute;left:379;top:5;width:20;height:2" coordorigin="379,5" coordsize="20,2">
              <v:shape style="position:absolute;left:379;top:5;width:20;height:2" coordorigin="379,5" coordsize="20,0" path="m379,5l398,5e" filled="false" stroked="true" strokeweight=".47998pt" strokecolor="#000000">
                <v:path arrowok="t"/>
              </v:shape>
            </v:group>
            <v:group style="position:absolute;left:398;top:5;width:20;height:2" coordorigin="398,5" coordsize="20,2">
              <v:shape style="position:absolute;left:398;top:5;width:20;height:2" coordorigin="398,5" coordsize="20,0" path="m398,5l418,5e" filled="false" stroked="true" strokeweight=".47998pt" strokecolor="#000000">
                <v:path arrowok="t"/>
              </v:shape>
            </v:group>
            <v:group style="position:absolute;left:418;top:5;width:20;height:2" coordorigin="418,5" coordsize="20,2">
              <v:shape style="position:absolute;left:418;top:5;width:20;height:2" coordorigin="418,5" coordsize="20,0" path="m418,5l437,5e" filled="false" stroked="true" strokeweight=".47998pt" strokecolor="#000000">
                <v:path arrowok="t"/>
              </v:shape>
            </v:group>
            <v:group style="position:absolute;left:437;top:5;width:20;height:2" coordorigin="437,5" coordsize="20,2">
              <v:shape style="position:absolute;left:437;top:5;width:20;height:2" coordorigin="437,5" coordsize="20,0" path="m437,5l456,5e" filled="false" stroked="true" strokeweight=".47998pt" strokecolor="#000000">
                <v:path arrowok="t"/>
              </v:shape>
            </v:group>
            <v:group style="position:absolute;left:456;top:5;width:20;height:2" coordorigin="456,5" coordsize="20,2">
              <v:shape style="position:absolute;left:456;top:5;width:20;height:2" coordorigin="456,5" coordsize="20,0" path="m456,5l476,5e" filled="false" stroked="true" strokeweight=".47998pt" strokecolor="#000000">
                <v:path arrowok="t"/>
              </v:shape>
            </v:group>
            <v:group style="position:absolute;left:476;top:5;width:20;height:2" coordorigin="476,5" coordsize="20,2">
              <v:shape style="position:absolute;left:476;top:5;width:20;height:2" coordorigin="476,5" coordsize="20,0" path="m476,5l495,5e" filled="false" stroked="true" strokeweight=".47998pt" strokecolor="#000000">
                <v:path arrowok="t"/>
              </v:shape>
            </v:group>
            <v:group style="position:absolute;left:495;top:5;width:20;height:2" coordorigin="495,5" coordsize="20,2">
              <v:shape style="position:absolute;left:495;top:5;width:20;height:2" coordorigin="495,5" coordsize="20,0" path="m495,5l514,5e" filled="false" stroked="true" strokeweight=".47998pt" strokecolor="#000000">
                <v:path arrowok="t"/>
              </v:shape>
            </v:group>
            <v:group style="position:absolute;left:514;top:5;width:20;height:2" coordorigin="514,5" coordsize="20,2">
              <v:shape style="position:absolute;left:514;top:5;width:20;height:2" coordorigin="514,5" coordsize="20,0" path="m514,5l533,5e" filled="false" stroked="true" strokeweight=".47998pt" strokecolor="#000000">
                <v:path arrowok="t"/>
              </v:shape>
            </v:group>
            <v:group style="position:absolute;left:533;top:5;width:20;height:2" coordorigin="533,5" coordsize="20,2">
              <v:shape style="position:absolute;left:533;top:5;width:20;height:2" coordorigin="533,5" coordsize="20,0" path="m533,5l552,5e" filled="false" stroked="true" strokeweight=".47998pt" strokecolor="#000000">
                <v:path arrowok="t"/>
              </v:shape>
            </v:group>
            <v:group style="position:absolute;left:552;top:5;width:20;height:2" coordorigin="552,5" coordsize="20,2">
              <v:shape style="position:absolute;left:552;top:5;width:20;height:2" coordorigin="552,5" coordsize="20,0" path="m552,5l572,5e" filled="false" stroked="true" strokeweight=".47998pt" strokecolor="#000000">
                <v:path arrowok="t"/>
              </v:shape>
            </v:group>
            <v:group style="position:absolute;left:572;top:5;width:20;height:2" coordorigin="572,5" coordsize="20,2">
              <v:shape style="position:absolute;left:572;top:5;width:20;height:2" coordorigin="572,5" coordsize="20,0" path="m572,5l591,5e" filled="false" stroked="true" strokeweight=".47998pt" strokecolor="#000000">
                <v:path arrowok="t"/>
              </v:shape>
            </v:group>
            <v:group style="position:absolute;left:591;top:5;width:20;height:2" coordorigin="591,5" coordsize="20,2">
              <v:shape style="position:absolute;left:591;top:5;width:20;height:2" coordorigin="591,5" coordsize="20,0" path="m591,5l610,5e" filled="false" stroked="true" strokeweight=".47998pt" strokecolor="#000000">
                <v:path arrowok="t"/>
              </v:shape>
            </v:group>
            <v:group style="position:absolute;left:610;top:5;width:20;height:2" coordorigin="610,5" coordsize="20,2">
              <v:shape style="position:absolute;left:610;top:5;width:20;height:2" coordorigin="610,5" coordsize="20,0" path="m610,5l629,5e" filled="false" stroked="true" strokeweight=".47998pt" strokecolor="#000000">
                <v:path arrowok="t"/>
              </v:shape>
            </v:group>
            <v:group style="position:absolute;left:629;top:5;width:20;height:2" coordorigin="629,5" coordsize="20,2">
              <v:shape style="position:absolute;left:629;top:5;width:20;height:2" coordorigin="629,5" coordsize="20,0" path="m629,5l648,5e" filled="false" stroked="true" strokeweight=".47998pt" strokecolor="#000000">
                <v:path arrowok="t"/>
              </v:shape>
            </v:group>
            <v:group style="position:absolute;left:648;top:5;width:20;height:2" coordorigin="648,5" coordsize="20,2">
              <v:shape style="position:absolute;left:648;top:5;width:20;height:2" coordorigin="648,5" coordsize="20,0" path="m648,5l668,5e" filled="false" stroked="true" strokeweight=".47998pt" strokecolor="#000000">
                <v:path arrowok="t"/>
              </v:shape>
            </v:group>
            <v:group style="position:absolute;left:668;top:5;width:20;height:2" coordorigin="668,5" coordsize="20,2">
              <v:shape style="position:absolute;left:668;top:5;width:20;height:2" coordorigin="668,5" coordsize="20,0" path="m668,5l687,5e" filled="false" stroked="true" strokeweight=".47998pt" strokecolor="#000000">
                <v:path arrowok="t"/>
              </v:shape>
            </v:group>
            <v:group style="position:absolute;left:687;top:5;width:20;height:2" coordorigin="687,5" coordsize="20,2">
              <v:shape style="position:absolute;left:687;top:5;width:20;height:2" coordorigin="687,5" coordsize="20,0" path="m687,5l706,5e" filled="false" stroked="true" strokeweight=".47998pt" strokecolor="#000000">
                <v:path arrowok="t"/>
              </v:shape>
            </v:group>
            <v:group style="position:absolute;left:706;top:5;width:20;height:2" coordorigin="706,5" coordsize="20,2">
              <v:shape style="position:absolute;left:706;top:5;width:20;height:2" coordorigin="706,5" coordsize="20,0" path="m706,5l725,5e" filled="false" stroked="true" strokeweight=".47998pt" strokecolor="#000000">
                <v:path arrowok="t"/>
              </v:shape>
            </v:group>
            <v:group style="position:absolute;left:725;top:5;width:20;height:2" coordorigin="725,5" coordsize="20,2">
              <v:shape style="position:absolute;left:725;top:5;width:20;height:2" coordorigin="725,5" coordsize="20,0" path="m725,5l744,5e" filled="false" stroked="true" strokeweight=".47998pt" strokecolor="#000000">
                <v:path arrowok="t"/>
              </v:shape>
            </v:group>
            <v:group style="position:absolute;left:744;top:5;width:20;height:2" coordorigin="744,5" coordsize="20,2">
              <v:shape style="position:absolute;left:744;top:5;width:20;height:2" coordorigin="744,5" coordsize="20,0" path="m744,5l764,5e" filled="false" stroked="true" strokeweight=".47998pt" strokecolor="#000000">
                <v:path arrowok="t"/>
              </v:shape>
            </v:group>
            <v:group style="position:absolute;left:764;top:5;width:20;height:2" coordorigin="764,5" coordsize="20,2">
              <v:shape style="position:absolute;left:764;top:5;width:20;height:2" coordorigin="764,5" coordsize="20,0" path="m764,5l783,5e" filled="false" stroked="true" strokeweight=".47998pt" strokecolor="#000000">
                <v:path arrowok="t"/>
              </v:shape>
            </v:group>
            <v:group style="position:absolute;left:783;top:5;width:20;height:2" coordorigin="783,5" coordsize="20,2">
              <v:shape style="position:absolute;left:783;top:5;width:20;height:2" coordorigin="783,5" coordsize="20,0" path="m783,5l802,5e" filled="false" stroked="true" strokeweight=".47998pt" strokecolor="#000000">
                <v:path arrowok="t"/>
              </v:shape>
            </v:group>
            <v:group style="position:absolute;left:802;top:5;width:20;height:2" coordorigin="802,5" coordsize="20,2">
              <v:shape style="position:absolute;left:802;top:5;width:20;height:2" coordorigin="802,5" coordsize="20,0" path="m802,5l821,5e" filled="false" stroked="true" strokeweight=".47998pt" strokecolor="#000000">
                <v:path arrowok="t"/>
              </v:shape>
            </v:group>
            <v:group style="position:absolute;left:821;top:5;width:20;height:2" coordorigin="821,5" coordsize="20,2">
              <v:shape style="position:absolute;left:821;top:5;width:20;height:2" coordorigin="821,5" coordsize="20,0" path="m821,5l840,5e" filled="false" stroked="true" strokeweight=".47998pt" strokecolor="#000000">
                <v:path arrowok="t"/>
              </v:shape>
            </v:group>
            <v:group style="position:absolute;left:840;top:5;width:20;height:2" coordorigin="840,5" coordsize="20,2">
              <v:shape style="position:absolute;left:840;top:5;width:20;height:2" coordorigin="840,5" coordsize="20,0" path="m840,5l860,5e" filled="false" stroked="true" strokeweight=".47998pt" strokecolor="#000000">
                <v:path arrowok="t"/>
              </v:shape>
            </v:group>
            <v:group style="position:absolute;left:860;top:5;width:20;height:2" coordorigin="860,5" coordsize="20,2">
              <v:shape style="position:absolute;left:860;top:5;width:20;height:2" coordorigin="860,5" coordsize="20,0" path="m860,5l879,5e" filled="false" stroked="true" strokeweight=".47998pt" strokecolor="#000000">
                <v:path arrowok="t"/>
              </v:shape>
            </v:group>
            <v:group style="position:absolute;left:879;top:5;width:20;height:2" coordorigin="879,5" coordsize="20,2">
              <v:shape style="position:absolute;left:879;top:5;width:20;height:2" coordorigin="879,5" coordsize="20,0" path="m879,5l898,5e" filled="false" stroked="true" strokeweight=".47998pt" strokecolor="#000000">
                <v:path arrowok="t"/>
              </v:shape>
            </v:group>
            <v:group style="position:absolute;left:898;top:5;width:20;height:2" coordorigin="898,5" coordsize="20,2">
              <v:shape style="position:absolute;left:898;top:5;width:20;height:2" coordorigin="898,5" coordsize="20,0" path="m898,5l917,5e" filled="false" stroked="true" strokeweight=".47998pt" strokecolor="#000000">
                <v:path arrowok="t"/>
              </v:shape>
            </v:group>
            <v:group style="position:absolute;left:917;top:5;width:20;height:2" coordorigin="917,5" coordsize="20,2">
              <v:shape style="position:absolute;left:917;top:5;width:20;height:2" coordorigin="917,5" coordsize="20,0" path="m917,5l936,5e" filled="false" stroked="true" strokeweight=".47998pt" strokecolor="#000000">
                <v:path arrowok="t"/>
              </v:shape>
            </v:group>
            <v:group style="position:absolute;left:936;top:5;width:20;height:2" coordorigin="936,5" coordsize="20,2">
              <v:shape style="position:absolute;left:936;top:5;width:20;height:2" coordorigin="936,5" coordsize="20,0" path="m936,5l956,5e" filled="false" stroked="true" strokeweight=".47998pt" strokecolor="#000000">
                <v:path arrowok="t"/>
              </v:shape>
            </v:group>
            <v:group style="position:absolute;left:956;top:5;width:20;height:2" coordorigin="956,5" coordsize="20,2">
              <v:shape style="position:absolute;left:956;top:5;width:20;height:2" coordorigin="956,5" coordsize="20,0" path="m956,5l975,5e" filled="false" stroked="true" strokeweight=".47998pt" strokecolor="#000000">
                <v:path arrowok="t"/>
              </v:shape>
            </v:group>
            <v:group style="position:absolute;left:975;top:5;width:20;height:2" coordorigin="975,5" coordsize="20,2">
              <v:shape style="position:absolute;left:975;top:5;width:20;height:2" coordorigin="975,5" coordsize="20,0" path="m975,5l994,5e" filled="false" stroked="true" strokeweight=".47998pt" strokecolor="#000000">
                <v:path arrowok="t"/>
              </v:shape>
            </v:group>
            <v:group style="position:absolute;left:994;top:5;width:20;height:2" coordorigin="994,5" coordsize="20,2">
              <v:shape style="position:absolute;left:994;top:5;width:20;height:2" coordorigin="994,5" coordsize="20,0" path="m994,5l1013,5e" filled="false" stroked="true" strokeweight=".47998pt" strokecolor="#000000">
                <v:path arrowok="t"/>
              </v:shape>
            </v:group>
            <v:group style="position:absolute;left:1013;top:5;width:20;height:2" coordorigin="1013,5" coordsize="20,2">
              <v:shape style="position:absolute;left:1013;top:5;width:20;height:2" coordorigin="1013,5" coordsize="20,0" path="m1013,5l1032,5e" filled="false" stroked="true" strokeweight=".47998pt" strokecolor="#000000">
                <v:path arrowok="t"/>
              </v:shape>
            </v:group>
            <v:group style="position:absolute;left:1032;top:5;width:20;height:2" coordorigin="1032,5" coordsize="20,2">
              <v:shape style="position:absolute;left:1032;top:5;width:20;height:2" coordorigin="1032,5" coordsize="20,0" path="m1032,5l1052,5e" filled="false" stroked="true" strokeweight=".47998pt" strokecolor="#000000">
                <v:path arrowok="t"/>
              </v:shape>
            </v:group>
            <v:group style="position:absolute;left:1052;top:5;width:20;height:2" coordorigin="1052,5" coordsize="20,2">
              <v:shape style="position:absolute;left:1052;top:5;width:20;height:2" coordorigin="1052,5" coordsize="20,0" path="m1052,5l1071,5e" filled="false" stroked="true" strokeweight=".47998pt" strokecolor="#000000">
                <v:path arrowok="t"/>
              </v:shape>
            </v:group>
            <v:group style="position:absolute;left:1071;top:5;width:20;height:2" coordorigin="1071,5" coordsize="20,2">
              <v:shape style="position:absolute;left:1071;top:5;width:20;height:2" coordorigin="1071,5" coordsize="20,0" path="m1071,5l1090,5e" filled="false" stroked="true" strokeweight=".47998pt" strokecolor="#000000">
                <v:path arrowok="t"/>
              </v:shape>
            </v:group>
            <v:group style="position:absolute;left:1090;top:5;width:20;height:2" coordorigin="1090,5" coordsize="20,2">
              <v:shape style="position:absolute;left:1090;top:5;width:20;height:2" coordorigin="1090,5" coordsize="20,0" path="m1090,5l1109,5e" filled="false" stroked="true" strokeweight=".47998pt" strokecolor="#000000">
                <v:path arrowok="t"/>
              </v:shape>
            </v:group>
            <v:group style="position:absolute;left:1109;top:5;width:20;height:2" coordorigin="1109,5" coordsize="20,2">
              <v:shape style="position:absolute;left:1109;top:5;width:20;height:2" coordorigin="1109,5" coordsize="20,0" path="m1109,5l1128,5e" filled="false" stroked="true" strokeweight=".47998pt" strokecolor="#000000">
                <v:path arrowok="t"/>
              </v:shape>
            </v:group>
            <v:group style="position:absolute;left:1128;top:5;width:20;height:2" coordorigin="1128,5" coordsize="20,2">
              <v:shape style="position:absolute;left:1128;top:5;width:20;height:2" coordorigin="1128,5" coordsize="20,0" path="m1128,5l1148,5e" filled="false" stroked="true" strokeweight=".47998pt" strokecolor="#000000">
                <v:path arrowok="t"/>
              </v:shape>
            </v:group>
            <v:group style="position:absolute;left:1148;top:5;width:20;height:2" coordorigin="1148,5" coordsize="20,2">
              <v:shape style="position:absolute;left:1148;top:5;width:20;height:2" coordorigin="1148,5" coordsize="20,0" path="m1148,5l1167,5e" filled="false" stroked="true" strokeweight=".47998pt" strokecolor="#000000">
                <v:path arrowok="t"/>
              </v:shape>
            </v:group>
            <v:group style="position:absolute;left:1167;top:5;width:20;height:2" coordorigin="1167,5" coordsize="20,2">
              <v:shape style="position:absolute;left:1167;top:5;width:20;height:2" coordorigin="1167,5" coordsize="20,0" path="m1167,5l1186,5e" filled="false" stroked="true" strokeweight=".47998pt" strokecolor="#000000">
                <v:path arrowok="t"/>
              </v:shape>
            </v:group>
            <v:group style="position:absolute;left:1186;top:5;width:20;height:2" coordorigin="1186,5" coordsize="20,2">
              <v:shape style="position:absolute;left:1186;top:5;width:20;height:2" coordorigin="1186,5" coordsize="20,0" path="m1186,5l1205,5e" filled="false" stroked="true" strokeweight=".47998pt" strokecolor="#000000">
                <v:path arrowok="t"/>
              </v:shape>
            </v:group>
            <v:group style="position:absolute;left:1205;top:5;width:20;height:2" coordorigin="1205,5" coordsize="20,2">
              <v:shape style="position:absolute;left:1205;top:5;width:20;height:2" coordorigin="1205,5" coordsize="20,0" path="m1205,5l1224,5e" filled="false" stroked="true" strokeweight=".47998pt" strokecolor="#000000">
                <v:path arrowok="t"/>
              </v:shape>
            </v:group>
            <v:group style="position:absolute;left:1224;top:5;width:20;height:2" coordorigin="1224,5" coordsize="20,2">
              <v:shape style="position:absolute;left:1224;top:5;width:20;height:2" coordorigin="1224,5" coordsize="20,0" path="m1224,5l1244,5e" filled="false" stroked="true" strokeweight=".47998pt" strokecolor="#000000">
                <v:path arrowok="t"/>
              </v:shape>
            </v:group>
            <v:group style="position:absolute;left:1244;top:5;width:20;height:2" coordorigin="1244,5" coordsize="20,2">
              <v:shape style="position:absolute;left:1244;top:5;width:20;height:2" coordorigin="1244,5" coordsize="20,0" path="m1244,5l1263,5e" filled="false" stroked="true" strokeweight=".47998pt" strokecolor="#000000">
                <v:path arrowok="t"/>
              </v:shape>
            </v:group>
            <v:group style="position:absolute;left:1263;top:5;width:20;height:2" coordorigin="1263,5" coordsize="20,2">
              <v:shape style="position:absolute;left:1263;top:5;width:20;height:2" coordorigin="1263,5" coordsize="20,0" path="m1263,5l1282,5e" filled="false" stroked="true" strokeweight=".47998pt" strokecolor="#000000">
                <v:path arrowok="t"/>
              </v:shape>
            </v:group>
            <v:group style="position:absolute;left:1282;top:5;width:20;height:2" coordorigin="1282,5" coordsize="20,2">
              <v:shape style="position:absolute;left:1282;top:5;width:20;height:2" coordorigin="1282,5" coordsize="20,0" path="m1282,5l1301,5e" filled="false" stroked="true" strokeweight=".47998pt" strokecolor="#000000">
                <v:path arrowok="t"/>
              </v:shape>
            </v:group>
            <v:group style="position:absolute;left:1301;top:5;width:20;height:2" coordorigin="1301,5" coordsize="20,2">
              <v:shape style="position:absolute;left:1301;top:5;width:20;height:2" coordorigin="1301,5" coordsize="20,0" path="m1301,5l1320,5e" filled="false" stroked="true" strokeweight=".47998pt" strokecolor="#000000">
                <v:path arrowok="t"/>
              </v:shape>
            </v:group>
            <v:group style="position:absolute;left:1320;top:5;width:20;height:2" coordorigin="1320,5" coordsize="20,2">
              <v:shape style="position:absolute;left:1320;top:5;width:20;height:2" coordorigin="1320,5" coordsize="20,0" path="m1320,5l1340,5e" filled="false" stroked="true" strokeweight=".47998pt" strokecolor="#000000">
                <v:path arrowok="t"/>
              </v:shape>
            </v:group>
            <v:group style="position:absolute;left:1340;top:5;width:20;height:2" coordorigin="1340,5" coordsize="20,2">
              <v:shape style="position:absolute;left:1340;top:5;width:20;height:2" coordorigin="1340,5" coordsize="20,0" path="m1340,5l1359,5e" filled="false" stroked="true" strokeweight=".47998pt" strokecolor="#000000">
                <v:path arrowok="t"/>
              </v:shape>
            </v:group>
            <v:group style="position:absolute;left:1359;top:5;width:20;height:2" coordorigin="1359,5" coordsize="20,2">
              <v:shape style="position:absolute;left:1359;top:5;width:20;height:2" coordorigin="1359,5" coordsize="20,0" path="m1359,5l1378,5e" filled="false" stroked="true" strokeweight=".47998pt" strokecolor="#000000">
                <v:path arrowok="t"/>
              </v:shape>
            </v:group>
            <v:group style="position:absolute;left:1378;top:5;width:20;height:2" coordorigin="1378,5" coordsize="20,2">
              <v:shape style="position:absolute;left:1378;top:5;width:20;height:2" coordorigin="1378,5" coordsize="20,0" path="m1378,5l1397,5e" filled="false" stroked="true" strokeweight=".47998pt" strokecolor="#000000">
                <v:path arrowok="t"/>
              </v:shape>
            </v:group>
            <v:group style="position:absolute;left:1397;top:5;width:20;height:2" coordorigin="1397,5" coordsize="20,2">
              <v:shape style="position:absolute;left:1397;top:5;width:20;height:2" coordorigin="1397,5" coordsize="20,0" path="m1397,5l1416,5e" filled="false" stroked="true" strokeweight=".47998pt" strokecolor="#000000">
                <v:path arrowok="t"/>
              </v:shape>
            </v:group>
            <v:group style="position:absolute;left:1416;top:5;width:20;height:2" coordorigin="1416,5" coordsize="20,2">
              <v:shape style="position:absolute;left:1416;top:5;width:20;height:2" coordorigin="1416,5" coordsize="20,0" path="m1416,5l1436,5e" filled="false" stroked="true" strokeweight=".47998pt" strokecolor="#000000">
                <v:path arrowok="t"/>
              </v:shape>
            </v:group>
            <v:group style="position:absolute;left:1436;top:5;width:20;height:2" coordorigin="1436,5" coordsize="20,2">
              <v:shape style="position:absolute;left:1436;top:5;width:20;height:2" coordorigin="1436,5" coordsize="20,0" path="m1436,5l1455,5e" filled="false" stroked="true" strokeweight=".47998pt" strokecolor="#000000">
                <v:path arrowok="t"/>
              </v:shape>
            </v:group>
            <v:group style="position:absolute;left:1455;top:5;width:20;height:2" coordorigin="1455,5" coordsize="20,2">
              <v:shape style="position:absolute;left:1455;top:5;width:20;height:2" coordorigin="1455,5" coordsize="20,0" path="m1455,5l1474,5e" filled="false" stroked="true" strokeweight=".47998pt" strokecolor="#000000">
                <v:path arrowok="t"/>
              </v:shape>
            </v:group>
            <v:group style="position:absolute;left:1474;top:5;width:20;height:2" coordorigin="1474,5" coordsize="20,2">
              <v:shape style="position:absolute;left:1474;top:5;width:20;height:2" coordorigin="1474,5" coordsize="20,0" path="m1474,5l1493,5e" filled="false" stroked="true" strokeweight=".47998pt" strokecolor="#000000">
                <v:path arrowok="t"/>
              </v:shape>
            </v:group>
            <v:group style="position:absolute;left:1493;top:5;width:20;height:2" coordorigin="1493,5" coordsize="20,2">
              <v:shape style="position:absolute;left:1493;top:5;width:20;height:2" coordorigin="1493,5" coordsize="20,0" path="m1493,5l1512,5e" filled="false" stroked="true" strokeweight=".47998pt" strokecolor="#000000">
                <v:path arrowok="t"/>
              </v:shape>
            </v:group>
            <v:group style="position:absolute;left:1512;top:5;width:20;height:2" coordorigin="1512,5" coordsize="20,2">
              <v:shape style="position:absolute;left:1512;top:5;width:20;height:2" coordorigin="1512,5" coordsize="20,0" path="m1512,5l1532,5e" filled="false" stroked="true" strokeweight=".47998pt" strokecolor="#000000">
                <v:path arrowok="t"/>
              </v:shape>
            </v:group>
            <v:group style="position:absolute;left:1532;top:5;width:20;height:2" coordorigin="1532,5" coordsize="20,2">
              <v:shape style="position:absolute;left:1532;top:5;width:20;height:2" coordorigin="1532,5" coordsize="20,0" path="m1532,5l1551,5e" filled="false" stroked="true" strokeweight=".47998pt" strokecolor="#000000">
                <v:path arrowok="t"/>
              </v:shape>
            </v:group>
            <v:group style="position:absolute;left:1551;top:5;width:20;height:2" coordorigin="1551,5" coordsize="20,2">
              <v:shape style="position:absolute;left:1551;top:5;width:20;height:2" coordorigin="1551,5" coordsize="20,0" path="m1551,5l1570,5e" filled="false" stroked="true" strokeweight=".47998pt" strokecolor="#000000">
                <v:path arrowok="t"/>
              </v:shape>
            </v:group>
            <v:group style="position:absolute;left:1570;top:5;width:20;height:2" coordorigin="1570,5" coordsize="20,2">
              <v:shape style="position:absolute;left:1570;top:5;width:20;height:2" coordorigin="1570,5" coordsize="20,0" path="m1570,5l1589,5e" filled="false" stroked="true" strokeweight=".47998pt" strokecolor="#000000">
                <v:path arrowok="t"/>
              </v:shape>
            </v:group>
            <v:group style="position:absolute;left:1589;top:5;width:20;height:2" coordorigin="1589,5" coordsize="20,2">
              <v:shape style="position:absolute;left:1589;top:5;width:20;height:2" coordorigin="1589,5" coordsize="20,0" path="m1589,5l1608,5e" filled="false" stroked="true" strokeweight=".47998pt" strokecolor="#000000">
                <v:path arrowok="t"/>
              </v:shape>
            </v:group>
            <v:group style="position:absolute;left:1608;top:5;width:20;height:2" coordorigin="1608,5" coordsize="20,2">
              <v:shape style="position:absolute;left:1608;top:5;width:20;height:2" coordorigin="1608,5" coordsize="20,0" path="m1608,5l1628,5e" filled="false" stroked="true" strokeweight=".47998pt" strokecolor="#000000">
                <v:path arrowok="t"/>
              </v:shape>
            </v:group>
            <v:group style="position:absolute;left:1628;top:5;width:20;height:2" coordorigin="1628,5" coordsize="20,2">
              <v:shape style="position:absolute;left:1628;top:5;width:20;height:2" coordorigin="1628,5" coordsize="20,0" path="m1628,5l1647,5e" filled="false" stroked="true" strokeweight=".47998pt" strokecolor="#000000">
                <v:path arrowok="t"/>
              </v:shape>
            </v:group>
            <v:group style="position:absolute;left:1647;top:5;width:20;height:2" coordorigin="1647,5" coordsize="20,2">
              <v:shape style="position:absolute;left:1647;top:5;width:20;height:2" coordorigin="1647,5" coordsize="20,0" path="m1647,5l1666,5e" filled="false" stroked="true" strokeweight=".47998pt" strokecolor="#000000">
                <v:path arrowok="t"/>
              </v:shape>
            </v:group>
            <v:group style="position:absolute;left:1666;top:5;width:20;height:2" coordorigin="1666,5" coordsize="20,2">
              <v:shape style="position:absolute;left:1666;top:5;width:20;height:2" coordorigin="1666,5" coordsize="20,0" path="m1666,5l1685,5e" filled="false" stroked="true" strokeweight=".47998pt" strokecolor="#000000">
                <v:path arrowok="t"/>
              </v:shape>
            </v:group>
            <v:group style="position:absolute;left:1685;top:5;width:20;height:2" coordorigin="1685,5" coordsize="20,2">
              <v:shape style="position:absolute;left:1685;top:5;width:20;height:2" coordorigin="1685,5" coordsize="20,0" path="m1685,5l1704,5e" filled="false" stroked="true" strokeweight=".47998pt" strokecolor="#000000">
                <v:path arrowok="t"/>
              </v:shape>
            </v:group>
            <v:group style="position:absolute;left:1704;top:5;width:20;height:2" coordorigin="1704,5" coordsize="20,2">
              <v:shape style="position:absolute;left:1704;top:5;width:20;height:2" coordorigin="1704,5" coordsize="20,0" path="m1704,5l1724,5e" filled="false" stroked="true" strokeweight=".47998pt" strokecolor="#000000">
                <v:path arrowok="t"/>
              </v:shape>
            </v:group>
            <v:group style="position:absolute;left:1724;top:5;width:20;height:2" coordorigin="1724,5" coordsize="20,2">
              <v:shape style="position:absolute;left:1724;top:5;width:20;height:2" coordorigin="1724,5" coordsize="20,0" path="m1724,5l1743,5e" filled="false" stroked="true" strokeweight=".47998pt" strokecolor="#000000">
                <v:path arrowok="t"/>
              </v:shape>
            </v:group>
            <v:group style="position:absolute;left:1743;top:5;width:20;height:2" coordorigin="1743,5" coordsize="20,2">
              <v:shape style="position:absolute;left:1743;top:5;width:20;height:2" coordorigin="1743,5" coordsize="20,0" path="m1743,5l1762,5e" filled="false" stroked="true" strokeweight=".47998pt" strokecolor="#000000">
                <v:path arrowok="t"/>
              </v:shape>
            </v:group>
            <v:group style="position:absolute;left:1762;top:5;width:20;height:2" coordorigin="1762,5" coordsize="20,2">
              <v:shape style="position:absolute;left:1762;top:5;width:20;height:2" coordorigin="1762,5" coordsize="20,0" path="m1762,5l1781,5e" filled="false" stroked="true" strokeweight=".47998pt" strokecolor="#000000">
                <v:path arrowok="t"/>
              </v:shape>
            </v:group>
            <v:group style="position:absolute;left:1781;top:5;width:20;height:2" coordorigin="1781,5" coordsize="20,2">
              <v:shape style="position:absolute;left:1781;top:5;width:20;height:2" coordorigin="1781,5" coordsize="20,0" path="m1781,5l1800,5e" filled="false" stroked="true" strokeweight=".47998pt" strokecolor="#000000">
                <v:path arrowok="t"/>
              </v:shape>
            </v:group>
            <v:group style="position:absolute;left:1800;top:5;width:20;height:2" coordorigin="1800,5" coordsize="20,2">
              <v:shape style="position:absolute;left:1800;top:5;width:20;height:2" coordorigin="1800,5" coordsize="20,0" path="m1800,5l1820,5e" filled="false" stroked="true" strokeweight=".47998pt" strokecolor="#000000">
                <v:path arrowok="t"/>
              </v:shape>
            </v:group>
            <v:group style="position:absolute;left:1820;top:5;width:20;height:2" coordorigin="1820,5" coordsize="20,2">
              <v:shape style="position:absolute;left:1820;top:5;width:20;height:2" coordorigin="1820,5" coordsize="20,0" path="m1820,5l1839,5e" filled="false" stroked="true" strokeweight=".47998pt" strokecolor="#000000">
                <v:path arrowok="t"/>
              </v:shape>
            </v:group>
            <v:group style="position:absolute;left:1839;top:5;width:20;height:2" coordorigin="1839,5" coordsize="20,2">
              <v:shape style="position:absolute;left:1839;top:5;width:20;height:2" coordorigin="1839,5" coordsize="20,0" path="m1839,5l1858,5e" filled="false" stroked="true" strokeweight=".47998pt" strokecolor="#000000">
                <v:path arrowok="t"/>
              </v:shape>
            </v:group>
            <v:group style="position:absolute;left:1858;top:5;width:20;height:2" coordorigin="1858,5" coordsize="20,2">
              <v:shape style="position:absolute;left:1858;top:5;width:20;height:2" coordorigin="1858,5" coordsize="20,0" path="m1858,5l1877,5e" filled="false" stroked="true" strokeweight=".47998pt" strokecolor="#000000">
                <v:path arrowok="t"/>
              </v:shape>
            </v:group>
            <v:group style="position:absolute;left:1877;top:5;width:20;height:2" coordorigin="1877,5" coordsize="20,2">
              <v:shape style="position:absolute;left:1877;top:5;width:20;height:2" coordorigin="1877,5" coordsize="20,0" path="m1877,5l1896,5e" filled="false" stroked="true" strokeweight=".47998pt" strokecolor="#000000">
                <v:path arrowok="t"/>
              </v:shape>
            </v:group>
            <v:group style="position:absolute;left:1896;top:5;width:20;height:2" coordorigin="1896,5" coordsize="20,2">
              <v:shape style="position:absolute;left:1896;top:5;width:20;height:2" coordorigin="1896,5" coordsize="20,0" path="m1896,5l1916,5e" filled="false" stroked="true" strokeweight=".47998pt" strokecolor="#000000">
                <v:path arrowok="t"/>
              </v:shape>
            </v:group>
            <v:group style="position:absolute;left:1916;top:5;width:20;height:2" coordorigin="1916,5" coordsize="20,2">
              <v:shape style="position:absolute;left:1916;top:5;width:20;height:2" coordorigin="1916,5" coordsize="20,0" path="m1916,5l1935,5e" filled="false" stroked="true" strokeweight=".47998pt" strokecolor="#000000">
                <v:path arrowok="t"/>
              </v:shape>
            </v:group>
            <v:group style="position:absolute;left:1935;top:5;width:20;height:2" coordorigin="1935,5" coordsize="20,2">
              <v:shape style="position:absolute;left:1935;top:5;width:20;height:2" coordorigin="1935,5" coordsize="20,0" path="m1935,5l1954,5e" filled="false" stroked="true" strokeweight=".47998pt" strokecolor="#000000">
                <v:path arrowok="t"/>
              </v:shape>
            </v:group>
            <v:group style="position:absolute;left:1954;top:5;width:20;height:2" coordorigin="1954,5" coordsize="20,2">
              <v:shape style="position:absolute;left:1954;top:5;width:20;height:2" coordorigin="1954,5" coordsize="20,0" path="m1954,5l1973,5e" filled="false" stroked="true" strokeweight=".47998pt" strokecolor="#000000">
                <v:path arrowok="t"/>
              </v:shape>
            </v:group>
            <v:group style="position:absolute;left:1973;top:5;width:20;height:2" coordorigin="1973,5" coordsize="20,2">
              <v:shape style="position:absolute;left:1973;top:5;width:20;height:2" coordorigin="1973,5" coordsize="20,0" path="m1973,5l1992,5e" filled="false" stroked="true" strokeweight=".47998pt" strokecolor="#000000">
                <v:path arrowok="t"/>
              </v:shape>
            </v:group>
            <v:group style="position:absolute;left:1992;top:5;width:20;height:2" coordorigin="1992,5" coordsize="20,2">
              <v:shape style="position:absolute;left:1992;top:5;width:20;height:2" coordorigin="1992,5" coordsize="20,0" path="m1992,5l2012,5e" filled="false" stroked="true" strokeweight=".47998pt" strokecolor="#000000">
                <v:path arrowok="t"/>
              </v:shape>
            </v:group>
            <v:group style="position:absolute;left:2012;top:5;width:20;height:2" coordorigin="2012,5" coordsize="20,2">
              <v:shape style="position:absolute;left:2012;top:5;width:20;height:2" coordorigin="2012,5" coordsize="20,0" path="m2012,5l2031,5e" filled="false" stroked="true" strokeweight=".47998pt" strokecolor="#000000">
                <v:path arrowok="t"/>
              </v:shape>
            </v:group>
            <v:group style="position:absolute;left:2031;top:5;width:20;height:2" coordorigin="2031,5" coordsize="20,2">
              <v:shape style="position:absolute;left:2031;top:5;width:20;height:2" coordorigin="2031,5" coordsize="20,0" path="m2031,5l2050,5e" filled="false" stroked="true" strokeweight=".47998pt" strokecolor="#000000">
                <v:path arrowok="t"/>
              </v:shape>
            </v:group>
            <v:group style="position:absolute;left:2050;top:5;width:20;height:2" coordorigin="2050,5" coordsize="20,2">
              <v:shape style="position:absolute;left:2050;top:5;width:20;height:2" coordorigin="2050,5" coordsize="20,0" path="m2050,5l2069,5e" filled="false" stroked="true" strokeweight=".47998pt" strokecolor="#000000">
                <v:path arrowok="t"/>
              </v:shape>
            </v:group>
            <v:group style="position:absolute;left:2069;top:5;width:20;height:2" coordorigin="2069,5" coordsize="20,2">
              <v:shape style="position:absolute;left:2069;top:5;width:20;height:2" coordorigin="2069,5" coordsize="20,0" path="m2069,5l2088,5e" filled="false" stroked="true" strokeweight=".47998pt" strokecolor="#000000">
                <v:path arrowok="t"/>
              </v:shape>
            </v:group>
            <v:group style="position:absolute;left:2088;top:5;width:20;height:2" coordorigin="2088,5" coordsize="20,2">
              <v:shape style="position:absolute;left:2088;top:5;width:20;height:2" coordorigin="2088,5" coordsize="20,0" path="m2088,5l2108,5e" filled="false" stroked="true" strokeweight=".47998pt" strokecolor="#000000">
                <v:path arrowok="t"/>
              </v:shape>
            </v:group>
            <v:group style="position:absolute;left:2108;top:5;width:20;height:2" coordorigin="2108,5" coordsize="20,2">
              <v:shape style="position:absolute;left:2108;top:5;width:20;height:2" coordorigin="2108,5" coordsize="20,0" path="m2108,5l2127,5e" filled="false" stroked="true" strokeweight=".47998pt" strokecolor="#000000">
                <v:path arrowok="t"/>
              </v:shape>
            </v:group>
            <v:group style="position:absolute;left:2127;top:5;width:20;height:2" coordorigin="2127,5" coordsize="20,2">
              <v:shape style="position:absolute;left:2127;top:5;width:20;height:2" coordorigin="2127,5" coordsize="20,0" path="m2127,5l2146,5e" filled="false" stroked="true" strokeweight=".47998pt" strokecolor="#000000">
                <v:path arrowok="t"/>
              </v:shape>
            </v:group>
            <v:group style="position:absolute;left:2146;top:5;width:20;height:2" coordorigin="2146,5" coordsize="20,2">
              <v:shape style="position:absolute;left:2146;top:5;width:20;height:2" coordorigin="2146,5" coordsize="20,0" path="m2146,5l2165,5e" filled="false" stroked="true" strokeweight=".47998pt" strokecolor="#000000">
                <v:path arrowok="t"/>
              </v:shape>
            </v:group>
            <v:group style="position:absolute;left:2165;top:5;width:20;height:2" coordorigin="2165,5" coordsize="20,2">
              <v:shape style="position:absolute;left:2165;top:5;width:20;height:2" coordorigin="2165,5" coordsize="20,0" path="m2165,5l2184,5e" filled="false" stroked="true" strokeweight=".47998pt" strokecolor="#000000">
                <v:path arrowok="t"/>
              </v:shape>
            </v:group>
            <v:group style="position:absolute;left:2184;top:5;width:20;height:2" coordorigin="2184,5" coordsize="20,2">
              <v:shape style="position:absolute;left:2184;top:5;width:20;height:2" coordorigin="2184,5" coordsize="20,0" path="m2184,5l2204,5e" filled="false" stroked="true" strokeweight=".47998pt" strokecolor="#000000">
                <v:path arrowok="t"/>
              </v:shape>
            </v:group>
            <v:group style="position:absolute;left:2204;top:5;width:20;height:2" coordorigin="2204,5" coordsize="20,2">
              <v:shape style="position:absolute;left:2204;top:5;width:20;height:2" coordorigin="2204,5" coordsize="20,0" path="m2204,5l2223,5e" filled="false" stroked="true" strokeweight=".47998pt" strokecolor="#000000">
                <v:path arrowok="t"/>
              </v:shape>
            </v:group>
            <v:group style="position:absolute;left:2223;top:5;width:20;height:2" coordorigin="2223,5" coordsize="20,2">
              <v:shape style="position:absolute;left:2223;top:5;width:20;height:2" coordorigin="2223,5" coordsize="20,0" path="m2223,5l2242,5e" filled="false" stroked="true" strokeweight=".47998pt" strokecolor="#000000">
                <v:path arrowok="t"/>
              </v:shape>
            </v:group>
            <v:group style="position:absolute;left:2242;top:5;width:20;height:2" coordorigin="2242,5" coordsize="20,2">
              <v:shape style="position:absolute;left:2242;top:5;width:20;height:2" coordorigin="2242,5" coordsize="20,0" path="m2242,5l2261,5e" filled="false" stroked="true" strokeweight=".47998pt" strokecolor="#000000">
                <v:path arrowok="t"/>
              </v:shape>
            </v:group>
            <v:group style="position:absolute;left:2261;top:5;width:20;height:2" coordorigin="2261,5" coordsize="20,2">
              <v:shape style="position:absolute;left:2261;top:5;width:20;height:2" coordorigin="2261,5" coordsize="20,0" path="m2261,5l2280,5e" filled="false" stroked="true" strokeweight=".47998pt" strokecolor="#000000">
                <v:path arrowok="t"/>
              </v:shape>
            </v:group>
            <v:group style="position:absolute;left:2280;top:5;width:20;height:2" coordorigin="2280,5" coordsize="20,2">
              <v:shape style="position:absolute;left:2280;top:5;width:20;height:2" coordorigin="2280,5" coordsize="20,0" path="m2280,5l2300,5e" filled="false" stroked="true" strokeweight=".47998pt" strokecolor="#000000">
                <v:path arrowok="t"/>
              </v:shape>
            </v:group>
            <v:group style="position:absolute;left:2300;top:5;width:20;height:2" coordorigin="2300,5" coordsize="20,2">
              <v:shape style="position:absolute;left:2300;top:5;width:20;height:2" coordorigin="2300,5" coordsize="20,0" path="m2300,5l2319,5e" filled="false" stroked="true" strokeweight=".47998pt" strokecolor="#000000">
                <v:path arrowok="t"/>
              </v:shape>
            </v:group>
            <v:group style="position:absolute;left:2319;top:5;width:20;height:2" coordorigin="2319,5" coordsize="20,2">
              <v:shape style="position:absolute;left:2319;top:5;width:20;height:2" coordorigin="2319,5" coordsize="20,0" path="m2319,5l2338,5e" filled="false" stroked="true" strokeweight=".47998pt" strokecolor="#000000">
                <v:path arrowok="t"/>
              </v:shape>
            </v:group>
            <v:group style="position:absolute;left:2338;top:5;width:20;height:2" coordorigin="2338,5" coordsize="20,2">
              <v:shape style="position:absolute;left:2338;top:5;width:20;height:2" coordorigin="2338,5" coordsize="20,0" path="m2338,5l2357,5e" filled="false" stroked="true" strokeweight=".47998pt" strokecolor="#000000">
                <v:path arrowok="t"/>
              </v:shape>
            </v:group>
            <v:group style="position:absolute;left:2357;top:5;width:20;height:2" coordorigin="2357,5" coordsize="20,2">
              <v:shape style="position:absolute;left:2357;top:5;width:20;height:2" coordorigin="2357,5" coordsize="20,0" path="m2357,5l2376,5e" filled="false" stroked="true" strokeweight=".47998pt" strokecolor="#000000">
                <v:path arrowok="t"/>
              </v:shape>
            </v:group>
            <v:group style="position:absolute;left:2376;top:5;width:20;height:2" coordorigin="2376,5" coordsize="20,2">
              <v:shape style="position:absolute;left:2376;top:5;width:20;height:2" coordorigin="2376,5" coordsize="20,0" path="m2376,5l2396,5e" filled="false" stroked="true" strokeweight=".47998pt" strokecolor="#000000">
                <v:path arrowok="t"/>
              </v:shape>
            </v:group>
            <v:group style="position:absolute;left:2396;top:5;width:20;height:2" coordorigin="2396,5" coordsize="20,2">
              <v:shape style="position:absolute;left:2396;top:5;width:20;height:2" coordorigin="2396,5" coordsize="20,0" path="m2396,5l2415,5e" filled="false" stroked="true" strokeweight=".47998pt" strokecolor="#000000">
                <v:path arrowok="t"/>
              </v:shape>
            </v:group>
            <v:group style="position:absolute;left:2415;top:5;width:20;height:2" coordorigin="2415,5" coordsize="20,2">
              <v:shape style="position:absolute;left:2415;top:5;width:20;height:2" coordorigin="2415,5" coordsize="20,0" path="m2415,5l2434,5e" filled="false" stroked="true" strokeweight=".47998pt" strokecolor="#000000">
                <v:path arrowok="t"/>
              </v:shape>
            </v:group>
            <v:group style="position:absolute;left:2434;top:5;width:20;height:2" coordorigin="2434,5" coordsize="20,2">
              <v:shape style="position:absolute;left:2434;top:5;width:20;height:2" coordorigin="2434,5" coordsize="20,0" path="m2434,5l2453,5e" filled="false" stroked="true" strokeweight=".47998pt" strokecolor="#000000">
                <v:path arrowok="t"/>
              </v:shape>
            </v:group>
            <v:group style="position:absolute;left:2453;top:5;width:20;height:2" coordorigin="2453,5" coordsize="20,2">
              <v:shape style="position:absolute;left:2453;top:5;width:20;height:2" coordorigin="2453,5" coordsize="20,0" path="m2453,5l2472,5e" filled="false" stroked="true" strokeweight=".47998pt" strokecolor="#000000">
                <v:path arrowok="t"/>
              </v:shape>
            </v:group>
            <v:group style="position:absolute;left:2472;top:5;width:20;height:2" coordorigin="2472,5" coordsize="20,2">
              <v:shape style="position:absolute;left:2472;top:5;width:20;height:2" coordorigin="2472,5" coordsize="20,0" path="m2472,5l2492,5e" filled="false" stroked="true" strokeweight=".47998pt" strokecolor="#000000">
                <v:path arrowok="t"/>
              </v:shape>
            </v:group>
            <v:group style="position:absolute;left:2492;top:5;width:20;height:2" coordorigin="2492,5" coordsize="20,2">
              <v:shape style="position:absolute;left:2492;top:5;width:20;height:2" coordorigin="2492,5" coordsize="20,0" path="m2492,5l2511,5e" filled="false" stroked="true" strokeweight=".47998pt" strokecolor="#000000">
                <v:path arrowok="t"/>
              </v:shape>
            </v:group>
            <v:group style="position:absolute;left:2511;top:5;width:20;height:2" coordorigin="2511,5" coordsize="20,2">
              <v:shape style="position:absolute;left:2511;top:5;width:20;height:2" coordorigin="2511,5" coordsize="20,0" path="m2511,5l2530,5e" filled="false" stroked="true" strokeweight=".47998pt" strokecolor="#000000">
                <v:path arrowok="t"/>
              </v:shape>
            </v:group>
            <v:group style="position:absolute;left:2530;top:5;width:20;height:2" coordorigin="2530,5" coordsize="20,2">
              <v:shape style="position:absolute;left:2530;top:5;width:20;height:2" coordorigin="2530,5" coordsize="20,0" path="m2530,5l2549,5e" filled="false" stroked="true" strokeweight=".47998pt" strokecolor="#000000">
                <v:path arrowok="t"/>
              </v:shape>
            </v:group>
            <v:group style="position:absolute;left:2549;top:5;width:20;height:2" coordorigin="2549,5" coordsize="20,2">
              <v:shape style="position:absolute;left:2549;top:5;width:20;height:2" coordorigin="2549,5" coordsize="20,0" path="m2549,5l2568,5e" filled="false" stroked="true" strokeweight=".47998pt" strokecolor="#000000">
                <v:path arrowok="t"/>
              </v:shape>
            </v:group>
            <v:group style="position:absolute;left:2568;top:5;width:20;height:2" coordorigin="2568,5" coordsize="20,2">
              <v:shape style="position:absolute;left:2568;top:5;width:20;height:2" coordorigin="2568,5" coordsize="20,0" path="m2568,5l2588,5e" filled="false" stroked="true" strokeweight=".47998pt" strokecolor="#000000">
                <v:path arrowok="t"/>
              </v:shape>
            </v:group>
            <v:group style="position:absolute;left:2588;top:5;width:20;height:2" coordorigin="2588,5" coordsize="20,2">
              <v:shape style="position:absolute;left:2588;top:5;width:20;height:2" coordorigin="2588,5" coordsize="20,0" path="m2588,5l2607,5e" filled="false" stroked="true" strokeweight=".47998pt" strokecolor="#000000">
                <v:path arrowok="t"/>
              </v:shape>
            </v:group>
            <v:group style="position:absolute;left:2607;top:5;width:20;height:2" coordorigin="2607,5" coordsize="20,2">
              <v:shape style="position:absolute;left:2607;top:5;width:20;height:2" coordorigin="2607,5" coordsize="20,0" path="m2607,5l2626,5e" filled="false" stroked="true" strokeweight=".47998pt" strokecolor="#000000">
                <v:path arrowok="t"/>
              </v:shape>
            </v:group>
            <v:group style="position:absolute;left:2626;top:5;width:20;height:2" coordorigin="2626,5" coordsize="20,2">
              <v:shape style="position:absolute;left:2626;top:5;width:20;height:2" coordorigin="2626,5" coordsize="20,0" path="m2626,5l2645,5e" filled="false" stroked="true" strokeweight=".47998pt" strokecolor="#000000">
                <v:path arrowok="t"/>
              </v:shape>
            </v:group>
            <v:group style="position:absolute;left:2645;top:5;width:20;height:2" coordorigin="2645,5" coordsize="20,2">
              <v:shape style="position:absolute;left:2645;top:5;width:20;height:2" coordorigin="2645,5" coordsize="20,0" path="m2645,5l2664,5e" filled="false" stroked="true" strokeweight=".47998pt" strokecolor="#000000">
                <v:path arrowok="t"/>
              </v:shape>
            </v:group>
            <v:group style="position:absolute;left:2664;top:5;width:20;height:2" coordorigin="2664,5" coordsize="20,2">
              <v:shape style="position:absolute;left:2664;top:5;width:20;height:2" coordorigin="2664,5" coordsize="20,0" path="m2664,5l2684,5e" filled="false" stroked="true" strokeweight=".47998pt" strokecolor="#000000">
                <v:path arrowok="t"/>
              </v:shape>
            </v:group>
            <v:group style="position:absolute;left:2684;top:5;width:20;height:2" coordorigin="2684,5" coordsize="20,2">
              <v:shape style="position:absolute;left:2684;top:5;width:20;height:2" coordorigin="2684,5" coordsize="20,0" path="m2684,5l2703,5e" filled="false" stroked="true" strokeweight=".47998pt" strokecolor="#000000">
                <v:path arrowok="t"/>
              </v:shape>
            </v:group>
            <v:group style="position:absolute;left:2703;top:5;width:20;height:2" coordorigin="2703,5" coordsize="20,2">
              <v:shape style="position:absolute;left:2703;top:5;width:20;height:2" coordorigin="2703,5" coordsize="20,0" path="m2703,5l2722,5e" filled="false" stroked="true" strokeweight=".47998pt" strokecolor="#000000">
                <v:path arrowok="t"/>
              </v:shape>
            </v:group>
            <v:group style="position:absolute;left:2722;top:5;width:20;height:2" coordorigin="2722,5" coordsize="20,2">
              <v:shape style="position:absolute;left:2722;top:5;width:20;height:2" coordorigin="2722,5" coordsize="20,0" path="m2722,5l2741,5e" filled="false" stroked="true" strokeweight=".47998pt" strokecolor="#000000">
                <v:path arrowok="t"/>
              </v:shape>
            </v:group>
            <v:group style="position:absolute;left:2741;top:5;width:20;height:2" coordorigin="2741,5" coordsize="20,2">
              <v:shape style="position:absolute;left:2741;top:5;width:20;height:2" coordorigin="2741,5" coordsize="20,0" path="m2741,5l2760,5e" filled="false" stroked="true" strokeweight=".47998pt" strokecolor="#000000">
                <v:path arrowok="t"/>
              </v:shape>
            </v:group>
            <v:group style="position:absolute;left:2760;top:5;width:20;height:2" coordorigin="2760,5" coordsize="20,2">
              <v:shape style="position:absolute;left:2760;top:5;width:20;height:2" coordorigin="2760,5" coordsize="20,0" path="m2760,5l2780,5e" filled="false" stroked="true" strokeweight=".47998pt" strokecolor="#000000">
                <v:path arrowok="t"/>
              </v:shape>
            </v:group>
            <v:group style="position:absolute;left:2780;top:5;width:20;height:2" coordorigin="2780,5" coordsize="20,2">
              <v:shape style="position:absolute;left:2780;top:5;width:20;height:2" coordorigin="2780,5" coordsize="20,0" path="m2780,5l2799,5e" filled="false" stroked="true" strokeweight=".47998pt" strokecolor="#000000">
                <v:path arrowok="t"/>
              </v:shape>
            </v:group>
            <v:group style="position:absolute;left:2799;top:5;width:20;height:2" coordorigin="2799,5" coordsize="20,2">
              <v:shape style="position:absolute;left:2799;top:5;width:20;height:2" coordorigin="2799,5" coordsize="20,0" path="m2799,5l2818,5e" filled="false" stroked="true" strokeweight=".47998pt" strokecolor="#000000">
                <v:path arrowok="t"/>
              </v:shape>
            </v:group>
            <v:group style="position:absolute;left:2818;top:5;width:20;height:2" coordorigin="2818,5" coordsize="20,2">
              <v:shape style="position:absolute;left:2818;top:5;width:20;height:2" coordorigin="2818,5" coordsize="20,0" path="m2818,5l2837,5e" filled="false" stroked="true" strokeweight=".47998pt" strokecolor="#000000">
                <v:path arrowok="t"/>
              </v:shape>
            </v:group>
            <v:group style="position:absolute;left:2837;top:5;width:20;height:2" coordorigin="2837,5" coordsize="20,2">
              <v:shape style="position:absolute;left:2837;top:5;width:20;height:2" coordorigin="2837,5" coordsize="20,0" path="m2837,5l2856,5e" filled="false" stroked="true" strokeweight=".47998pt" strokecolor="#000000">
                <v:path arrowok="t"/>
              </v:shape>
            </v:group>
            <v:group style="position:absolute;left:2856;top:5;width:20;height:2" coordorigin="2856,5" coordsize="20,2">
              <v:shape style="position:absolute;left:2856;top:5;width:20;height:2" coordorigin="2856,5" coordsize="20,0" path="m2856,5l2876,5e" filled="false" stroked="true" strokeweight=".47998pt" strokecolor="#000000">
                <v:path arrowok="t"/>
              </v:shape>
            </v:group>
            <v:group style="position:absolute;left:2876;top:5;width:20;height:2" coordorigin="2876,5" coordsize="20,2">
              <v:shape style="position:absolute;left:2876;top:5;width:20;height:2" coordorigin="2876,5" coordsize="20,0" path="m2876,5l2895,5e" filled="false" stroked="true" strokeweight=".47998pt" strokecolor="#000000">
                <v:path arrowok="t"/>
              </v:shape>
            </v:group>
            <v:group style="position:absolute;left:2895;top:5;width:20;height:2" coordorigin="2895,5" coordsize="20,2">
              <v:shape style="position:absolute;left:2895;top:5;width:20;height:2" coordorigin="2895,5" coordsize="20,0" path="m2895,5l2914,5e" filled="false" stroked="true" strokeweight=".47998pt" strokecolor="#000000">
                <v:path arrowok="t"/>
              </v:shape>
            </v:group>
            <v:group style="position:absolute;left:2914;top:5;width:20;height:2" coordorigin="2914,5" coordsize="20,2">
              <v:shape style="position:absolute;left:2914;top:5;width:20;height:2" coordorigin="2914,5" coordsize="20,0" path="m2914,5l2934,5e" filled="false" stroked="true" strokeweight=".47998pt" strokecolor="#000000">
                <v:path arrowok="t"/>
              </v:shape>
            </v:group>
            <v:group style="position:absolute;left:2934;top:5;width:20;height:2" coordorigin="2934,5" coordsize="20,2">
              <v:shape style="position:absolute;left:2934;top:5;width:20;height:2" coordorigin="2934,5" coordsize="20,0" path="m2934,5l2953,5e" filled="false" stroked="true" strokeweight=".47998pt" strokecolor="#000000">
                <v:path arrowok="t"/>
              </v:shape>
            </v:group>
            <v:group style="position:absolute;left:2953;top:5;width:20;height:2" coordorigin="2953,5" coordsize="20,2">
              <v:shape style="position:absolute;left:2953;top:5;width:20;height:2" coordorigin="2953,5" coordsize="20,0" path="m2953,5l2972,5e" filled="false" stroked="true" strokeweight=".47998pt" strokecolor="#000000">
                <v:path arrowok="t"/>
              </v:shape>
            </v:group>
            <v:group style="position:absolute;left:2972;top:5;width:20;height:2" coordorigin="2972,5" coordsize="20,2">
              <v:shape style="position:absolute;left:2972;top:5;width:20;height:2" coordorigin="2972,5" coordsize="20,0" path="m2972,5l2991,5e" filled="false" stroked="true" strokeweight=".47998pt" strokecolor="#000000">
                <v:path arrowok="t"/>
              </v:shape>
            </v:group>
            <v:group style="position:absolute;left:2991;top:5;width:20;height:2" coordorigin="2991,5" coordsize="20,2">
              <v:shape style="position:absolute;left:2991;top:5;width:20;height:2" coordorigin="2991,5" coordsize="20,0" path="m2991,5l3011,5e" filled="false" stroked="true" strokeweight=".47998pt" strokecolor="#000000">
                <v:path arrowok="t"/>
              </v:shape>
            </v:group>
            <v:group style="position:absolute;left:3011;top:5;width:20;height:2" coordorigin="3011,5" coordsize="20,2">
              <v:shape style="position:absolute;left:3011;top:5;width:20;height:2" coordorigin="3011,5" coordsize="20,0" path="m3011,5l3030,5e" filled="false" stroked="true" strokeweight=".47998pt" strokecolor="#000000">
                <v:path arrowok="t"/>
              </v:shape>
            </v:group>
            <v:group style="position:absolute;left:3030;top:5;width:20;height:2" coordorigin="3030,5" coordsize="20,2">
              <v:shape style="position:absolute;left:3030;top:5;width:20;height:2" coordorigin="3030,5" coordsize="20,0" path="m3030,5l3049,5e" filled="false" stroked="true" strokeweight=".47998pt" strokecolor="#000000">
                <v:path arrowok="t"/>
              </v:shape>
            </v:group>
            <v:group style="position:absolute;left:3049;top:5;width:20;height:2" coordorigin="3049,5" coordsize="20,2">
              <v:shape style="position:absolute;left:3049;top:5;width:20;height:2" coordorigin="3049,5" coordsize="20,0" path="m3049,5l3068,5e" filled="false" stroked="true" strokeweight=".47998pt" strokecolor="#000000">
                <v:path arrowok="t"/>
              </v:shape>
            </v:group>
            <v:group style="position:absolute;left:3068;top:5;width:20;height:2" coordorigin="3068,5" coordsize="20,2">
              <v:shape style="position:absolute;left:3068;top:5;width:20;height:2" coordorigin="3068,5" coordsize="20,0" path="m3068,5l3087,5e" filled="false" stroked="true" strokeweight=".47998pt" strokecolor="#000000">
                <v:path arrowok="t"/>
              </v:shape>
            </v:group>
            <v:group style="position:absolute;left:3087;top:5;width:20;height:2" coordorigin="3087,5" coordsize="20,2">
              <v:shape style="position:absolute;left:3087;top:5;width:20;height:2" coordorigin="3087,5" coordsize="20,0" path="m3087,5l3107,5e" filled="false" stroked="true" strokeweight=".47998pt" strokecolor="#000000">
                <v:path arrowok="t"/>
              </v:shape>
            </v:group>
            <v:group style="position:absolute;left:3107;top:5;width:20;height:2" coordorigin="3107,5" coordsize="20,2">
              <v:shape style="position:absolute;left:3107;top:5;width:20;height:2" coordorigin="3107,5" coordsize="20,0" path="m3107,5l3126,5e" filled="false" stroked="true" strokeweight=".47998pt" strokecolor="#000000">
                <v:path arrowok="t"/>
              </v:shape>
            </v:group>
            <v:group style="position:absolute;left:3126;top:5;width:20;height:2" coordorigin="3126,5" coordsize="20,2">
              <v:shape style="position:absolute;left:3126;top:5;width:20;height:2" coordorigin="3126,5" coordsize="20,0" path="m3126,5l3145,5e" filled="false" stroked="true" strokeweight=".47998pt" strokecolor="#000000">
                <v:path arrowok="t"/>
              </v:shape>
            </v:group>
            <v:group style="position:absolute;left:3145;top:5;width:20;height:2" coordorigin="3145,5" coordsize="20,2">
              <v:shape style="position:absolute;left:3145;top:5;width:20;height:2" coordorigin="3145,5" coordsize="20,0" path="m3145,5l3164,5e" filled="false" stroked="true" strokeweight=".47998pt" strokecolor="#000000">
                <v:path arrowok="t"/>
              </v:shape>
            </v:group>
            <v:group style="position:absolute;left:3164;top:5;width:20;height:2" coordorigin="3164,5" coordsize="20,2">
              <v:shape style="position:absolute;left:3164;top:5;width:20;height:2" coordorigin="3164,5" coordsize="20,0" path="m3164,5l3183,5e" filled="false" stroked="true" strokeweight=".47998pt" strokecolor="#000000">
                <v:path arrowok="t"/>
              </v:shape>
            </v:group>
            <v:group style="position:absolute;left:3183;top:5;width:20;height:2" coordorigin="3183,5" coordsize="20,2">
              <v:shape style="position:absolute;left:3183;top:5;width:20;height:2" coordorigin="3183,5" coordsize="20,0" path="m3183,5l3203,5e" filled="false" stroked="true" strokeweight=".47998pt" strokecolor="#000000">
                <v:path arrowok="t"/>
              </v:shape>
            </v:group>
            <v:group style="position:absolute;left:3203;top:5;width:20;height:2" coordorigin="3203,5" coordsize="20,2">
              <v:shape style="position:absolute;left:3203;top:5;width:20;height:2" coordorigin="3203,5" coordsize="20,0" path="m3203,5l3222,5e" filled="false" stroked="true" strokeweight=".47998pt" strokecolor="#000000">
                <v:path arrowok="t"/>
              </v:shape>
            </v:group>
            <v:group style="position:absolute;left:3222;top:5;width:20;height:2" coordorigin="3222,5" coordsize="20,2">
              <v:shape style="position:absolute;left:3222;top:5;width:20;height:2" coordorigin="3222,5" coordsize="20,0" path="m3222,5l3241,5e" filled="false" stroked="true" strokeweight=".47998pt" strokecolor="#000000">
                <v:path arrowok="t"/>
              </v:shape>
            </v:group>
            <v:group style="position:absolute;left:3241;top:5;width:20;height:2" coordorigin="3241,5" coordsize="20,2">
              <v:shape style="position:absolute;left:3241;top:5;width:20;height:2" coordorigin="3241,5" coordsize="20,0" path="m3241,5l3260,5e" filled="false" stroked="true" strokeweight=".47998pt" strokecolor="#000000">
                <v:path arrowok="t"/>
              </v:shape>
            </v:group>
            <v:group style="position:absolute;left:3260;top:5;width:20;height:2" coordorigin="3260,5" coordsize="20,2">
              <v:shape style="position:absolute;left:3260;top:5;width:20;height:2" coordorigin="3260,5" coordsize="20,0" path="m3260,5l3279,5e" filled="false" stroked="true" strokeweight=".47998pt" strokecolor="#000000">
                <v:path arrowok="t"/>
              </v:shape>
            </v:group>
            <v:group style="position:absolute;left:3279;top:5;width:20;height:2" coordorigin="3279,5" coordsize="20,2">
              <v:shape style="position:absolute;left:3279;top:5;width:20;height:2" coordorigin="3279,5" coordsize="20,0" path="m3279,5l3299,5e" filled="false" stroked="true" strokeweight=".47998pt" strokecolor="#000000">
                <v:path arrowok="t"/>
              </v:shape>
            </v:group>
            <v:group style="position:absolute;left:3299;top:5;width:20;height:2" coordorigin="3299,5" coordsize="20,2">
              <v:shape style="position:absolute;left:3299;top:5;width:20;height:2" coordorigin="3299,5" coordsize="20,0" path="m3299,5l3318,5e" filled="false" stroked="true" strokeweight=".47998pt" strokecolor="#000000">
                <v:path arrowok="t"/>
              </v:shape>
            </v:group>
            <v:group style="position:absolute;left:3318;top:5;width:20;height:2" coordorigin="3318,5" coordsize="20,2">
              <v:shape style="position:absolute;left:3318;top:5;width:20;height:2" coordorigin="3318,5" coordsize="20,0" path="m3318,5l3337,5e" filled="false" stroked="true" strokeweight=".47998pt" strokecolor="#000000">
                <v:path arrowok="t"/>
              </v:shape>
            </v:group>
            <v:group style="position:absolute;left:3337;top:5;width:20;height:2" coordorigin="3337,5" coordsize="20,2">
              <v:shape style="position:absolute;left:3337;top:5;width:20;height:2" coordorigin="3337,5" coordsize="20,0" path="m3337,5l3356,5e" filled="false" stroked="true" strokeweight=".47998pt" strokecolor="#000000">
                <v:path arrowok="t"/>
              </v:shape>
            </v:group>
            <v:group style="position:absolute;left:3356;top:5;width:20;height:2" coordorigin="3356,5" coordsize="20,2">
              <v:shape style="position:absolute;left:3356;top:5;width:20;height:2" coordorigin="3356,5" coordsize="20,0" path="m3356,5l3375,5e" filled="false" stroked="true" strokeweight=".47998pt" strokecolor="#000000">
                <v:path arrowok="t"/>
              </v:shape>
            </v:group>
            <v:group style="position:absolute;left:3375;top:5;width:20;height:2" coordorigin="3375,5" coordsize="20,2">
              <v:shape style="position:absolute;left:3375;top:5;width:20;height:2" coordorigin="3375,5" coordsize="20,0" path="m3375,5l3395,5e" filled="false" stroked="true" strokeweight=".47998pt" strokecolor="#000000">
                <v:path arrowok="t"/>
              </v:shape>
            </v:group>
            <v:group style="position:absolute;left:3395;top:5;width:20;height:2" coordorigin="3395,5" coordsize="20,2">
              <v:shape style="position:absolute;left:3395;top:5;width:20;height:2" coordorigin="3395,5" coordsize="20,0" path="m3395,5l3414,5e" filled="false" stroked="true" strokeweight=".47998pt" strokecolor="#000000">
                <v:path arrowok="t"/>
              </v:shape>
            </v:group>
            <v:group style="position:absolute;left:3414;top:5;width:20;height:2" coordorigin="3414,5" coordsize="20,2">
              <v:shape style="position:absolute;left:3414;top:5;width:20;height:2" coordorigin="3414,5" coordsize="20,0" path="m3414,5l3433,5e" filled="false" stroked="true" strokeweight=".47998pt" strokecolor="#000000">
                <v:path arrowok="t"/>
              </v:shape>
            </v:group>
            <v:group style="position:absolute;left:3433;top:5;width:20;height:2" coordorigin="3433,5" coordsize="20,2">
              <v:shape style="position:absolute;left:3433;top:5;width:20;height:2" coordorigin="3433,5" coordsize="20,0" path="m3433,5l3452,5e" filled="false" stroked="true" strokeweight=".47998pt" strokecolor="#000000">
                <v:path arrowok="t"/>
              </v:shape>
            </v:group>
            <v:group style="position:absolute;left:3452;top:5;width:20;height:2" coordorigin="3452,5" coordsize="20,2">
              <v:shape style="position:absolute;left:3452;top:5;width:20;height:2" coordorigin="3452,5" coordsize="20,0" path="m3452,5l3471,5e" filled="false" stroked="true" strokeweight=".47998pt" strokecolor="#000000">
                <v:path arrowok="t"/>
              </v:shape>
            </v:group>
            <v:group style="position:absolute;left:3471;top:5;width:20;height:2" coordorigin="3471,5" coordsize="20,2">
              <v:shape style="position:absolute;left:3471;top:5;width:20;height:2" coordorigin="3471,5" coordsize="20,0" path="m3471,5l3491,5e" filled="false" stroked="true" strokeweight=".47998pt" strokecolor="#000000">
                <v:path arrowok="t"/>
              </v:shape>
            </v:group>
            <v:group style="position:absolute;left:3491;top:5;width:20;height:2" coordorigin="3491,5" coordsize="20,2">
              <v:shape style="position:absolute;left:3491;top:5;width:20;height:2" coordorigin="3491,5" coordsize="20,0" path="m3491,5l3510,5e" filled="false" stroked="true" strokeweight=".47998pt" strokecolor="#000000">
                <v:path arrowok="t"/>
              </v:shape>
            </v:group>
            <v:group style="position:absolute;left:3510;top:5;width:20;height:2" coordorigin="3510,5" coordsize="20,2">
              <v:shape style="position:absolute;left:3510;top:5;width:20;height:2" coordorigin="3510,5" coordsize="20,0" path="m3510,5l3529,5e" filled="false" stroked="true" strokeweight=".47998pt" strokecolor="#000000">
                <v:path arrowok="t"/>
              </v:shape>
            </v:group>
            <v:group style="position:absolute;left:3529;top:5;width:20;height:2" coordorigin="3529,5" coordsize="20,2">
              <v:shape style="position:absolute;left:3529;top:5;width:20;height:2" coordorigin="3529,5" coordsize="20,0" path="m3529,5l3548,5e" filled="false" stroked="true" strokeweight=".47998pt" strokecolor="#000000">
                <v:path arrowok="t"/>
              </v:shape>
            </v:group>
            <v:group style="position:absolute;left:3548;top:5;width:20;height:2" coordorigin="3548,5" coordsize="20,2">
              <v:shape style="position:absolute;left:3548;top:5;width:20;height:2" coordorigin="3548,5" coordsize="20,0" path="m3548,5l3567,5e" filled="false" stroked="true" strokeweight=".47998pt" strokecolor="#000000">
                <v:path arrowok="t"/>
              </v:shape>
            </v:group>
            <v:group style="position:absolute;left:3567;top:5;width:20;height:2" coordorigin="3567,5" coordsize="20,2">
              <v:shape style="position:absolute;left:3567;top:5;width:20;height:2" coordorigin="3567,5" coordsize="20,0" path="m3567,5l3587,5e" filled="false" stroked="true" strokeweight=".47998pt" strokecolor="#000000">
                <v:path arrowok="t"/>
              </v:shape>
            </v:group>
            <v:group style="position:absolute;left:3587;top:5;width:20;height:2" coordorigin="3587,5" coordsize="20,2">
              <v:shape style="position:absolute;left:3587;top:5;width:20;height:2" coordorigin="3587,5" coordsize="20,0" path="m3587,5l3606,5e" filled="false" stroked="true" strokeweight=".47998pt" strokecolor="#000000">
                <v:path arrowok="t"/>
              </v:shape>
            </v:group>
            <v:group style="position:absolute;left:3606;top:5;width:20;height:2" coordorigin="3606,5" coordsize="20,2">
              <v:shape style="position:absolute;left:3606;top:5;width:20;height:2" coordorigin="3606,5" coordsize="20,0" path="m3606,5l3625,5e" filled="false" stroked="true" strokeweight=".47998pt" strokecolor="#000000">
                <v:path arrowok="t"/>
              </v:shape>
            </v:group>
            <v:group style="position:absolute;left:3625;top:5;width:20;height:2" coordorigin="3625,5" coordsize="20,2">
              <v:shape style="position:absolute;left:3625;top:5;width:20;height:2" coordorigin="3625,5" coordsize="20,0" path="m3625,5l3644,5e" filled="false" stroked="true" strokeweight=".47998pt" strokecolor="#000000">
                <v:path arrowok="t"/>
              </v:shape>
            </v:group>
            <v:group style="position:absolute;left:3644;top:5;width:20;height:2" coordorigin="3644,5" coordsize="20,2">
              <v:shape style="position:absolute;left:3644;top:5;width:20;height:2" coordorigin="3644,5" coordsize="20,0" path="m3644,5l3663,5e" filled="false" stroked="true" strokeweight=".47998pt" strokecolor="#000000">
                <v:path arrowok="t"/>
              </v:shape>
            </v:group>
            <v:group style="position:absolute;left:3663;top:5;width:20;height:2" coordorigin="3663,5" coordsize="20,2">
              <v:shape style="position:absolute;left:3663;top:5;width:20;height:2" coordorigin="3663,5" coordsize="20,0" path="m3663,5l3683,5e" filled="false" stroked="true" strokeweight=".47998pt" strokecolor="#000000">
                <v:path arrowok="t"/>
              </v:shape>
            </v:group>
            <v:group style="position:absolute;left:3683;top:5;width:20;height:2" coordorigin="3683,5" coordsize="20,2">
              <v:shape style="position:absolute;left:3683;top:5;width:20;height:2" coordorigin="3683,5" coordsize="20,0" path="m3683,5l3702,5e" filled="false" stroked="true" strokeweight=".47998pt" strokecolor="#000000">
                <v:path arrowok="t"/>
              </v:shape>
            </v:group>
            <v:group style="position:absolute;left:3702;top:5;width:20;height:2" coordorigin="3702,5" coordsize="20,2">
              <v:shape style="position:absolute;left:3702;top:5;width:20;height:2" coordorigin="3702,5" coordsize="20,0" path="m3702,5l3721,5e" filled="false" stroked="true" strokeweight=".47998pt" strokecolor="#000000">
                <v:path arrowok="t"/>
              </v:shape>
            </v:group>
            <v:group style="position:absolute;left:3721;top:5;width:20;height:2" coordorigin="3721,5" coordsize="20,2">
              <v:shape style="position:absolute;left:3721;top:5;width:20;height:2" coordorigin="3721,5" coordsize="20,0" path="m3721,5l3740,5e" filled="false" stroked="true" strokeweight=".47998pt" strokecolor="#000000">
                <v:path arrowok="t"/>
              </v:shape>
            </v:group>
            <v:group style="position:absolute;left:3740;top:5;width:20;height:2" coordorigin="3740,5" coordsize="20,2">
              <v:shape style="position:absolute;left:3740;top:5;width:20;height:2" coordorigin="3740,5" coordsize="20,0" path="m3740,5l3759,5e" filled="false" stroked="true" strokeweight=".47998pt" strokecolor="#000000">
                <v:path arrowok="t"/>
              </v:shape>
            </v:group>
            <v:group style="position:absolute;left:3759;top:5;width:20;height:2" coordorigin="3759,5" coordsize="20,2">
              <v:shape style="position:absolute;left:3759;top:5;width:20;height:2" coordorigin="3759,5" coordsize="20,0" path="m3759,5l3779,5e" filled="false" stroked="true" strokeweight=".47998pt" strokecolor="#000000">
                <v:path arrowok="t"/>
              </v:shape>
            </v:group>
            <v:group style="position:absolute;left:3779;top:5;width:20;height:2" coordorigin="3779,5" coordsize="20,2">
              <v:shape style="position:absolute;left:3779;top:5;width:20;height:2" coordorigin="3779,5" coordsize="20,0" path="m3779,5l3798,5e" filled="false" stroked="true" strokeweight=".47998pt" strokecolor="#000000">
                <v:path arrowok="t"/>
              </v:shape>
            </v:group>
            <v:group style="position:absolute;left:3798;top:5;width:20;height:2" coordorigin="3798,5" coordsize="20,2">
              <v:shape style="position:absolute;left:3798;top:5;width:20;height:2" coordorigin="3798,5" coordsize="20,0" path="m3798,5l3817,5e" filled="false" stroked="true" strokeweight=".47998pt" strokecolor="#000000">
                <v:path arrowok="t"/>
              </v:shape>
            </v:group>
            <v:group style="position:absolute;left:3817;top:5;width:20;height:2" coordorigin="3817,5" coordsize="20,2">
              <v:shape style="position:absolute;left:3817;top:5;width:20;height:2" coordorigin="3817,5" coordsize="20,0" path="m3817,5l3836,5e" filled="false" stroked="true" strokeweight=".47998pt" strokecolor="#000000">
                <v:path arrowok="t"/>
              </v:shape>
            </v:group>
            <v:group style="position:absolute;left:3836;top:5;width:20;height:2" coordorigin="3836,5" coordsize="20,2">
              <v:shape style="position:absolute;left:3836;top:5;width:20;height:2" coordorigin="3836,5" coordsize="20,0" path="m3836,5l3855,5e" filled="false" stroked="true" strokeweight=".47998pt" strokecolor="#000000">
                <v:path arrowok="t"/>
              </v:shape>
            </v:group>
            <v:group style="position:absolute;left:3855;top:5;width:20;height:2" coordorigin="3855,5" coordsize="20,2">
              <v:shape style="position:absolute;left:3855;top:5;width:20;height:2" coordorigin="3855,5" coordsize="20,0" path="m3855,5l3875,5e" filled="false" stroked="true" strokeweight=".47998pt" strokecolor="#000000">
                <v:path arrowok="t"/>
              </v:shape>
            </v:group>
            <v:group style="position:absolute;left:3875;top:5;width:20;height:2" coordorigin="3875,5" coordsize="20,2">
              <v:shape style="position:absolute;left:3875;top:5;width:20;height:2" coordorigin="3875,5" coordsize="20,0" path="m3875,5l3894,5e" filled="false" stroked="true" strokeweight=".47998pt" strokecolor="#000000">
                <v:path arrowok="t"/>
              </v:shape>
            </v:group>
            <v:group style="position:absolute;left:3894;top:5;width:20;height:2" coordorigin="3894,5" coordsize="20,2">
              <v:shape style="position:absolute;left:3894;top:5;width:20;height:2" coordorigin="3894,5" coordsize="20,0" path="m3894,5l3913,5e" filled="false" stroked="true" strokeweight=".47998pt" strokecolor="#000000">
                <v:path arrowok="t"/>
              </v:shape>
            </v:group>
            <v:group style="position:absolute;left:3913;top:5;width:20;height:2" coordorigin="3913,5" coordsize="20,2">
              <v:shape style="position:absolute;left:3913;top:5;width:20;height:2" coordorigin="3913,5" coordsize="20,0" path="m3913,5l3932,5e" filled="false" stroked="true" strokeweight=".47998pt" strokecolor="#000000">
                <v:path arrowok="t"/>
              </v:shape>
            </v:group>
            <v:group style="position:absolute;left:3932;top:5;width:20;height:2" coordorigin="3932,5" coordsize="20,2">
              <v:shape style="position:absolute;left:3932;top:5;width:20;height:2" coordorigin="3932,5" coordsize="20,0" path="m3932,5l3951,5e" filled="false" stroked="true" strokeweight=".47998pt" strokecolor="#000000">
                <v:path arrowok="t"/>
              </v:shape>
            </v:group>
            <v:group style="position:absolute;left:3951;top:5;width:20;height:2" coordorigin="3951,5" coordsize="20,2">
              <v:shape style="position:absolute;left:3951;top:5;width:20;height:2" coordorigin="3951,5" coordsize="20,0" path="m3951,5l3971,5e" filled="false" stroked="true" strokeweight=".47998pt" strokecolor="#000000">
                <v:path arrowok="t"/>
              </v:shape>
            </v:group>
            <v:group style="position:absolute;left:3971;top:5;width:20;height:2" coordorigin="3971,5" coordsize="20,2">
              <v:shape style="position:absolute;left:3971;top:5;width:20;height:2" coordorigin="3971,5" coordsize="20,0" path="m3971,5l3990,5e" filled="false" stroked="true" strokeweight=".47998pt" strokecolor="#000000">
                <v:path arrowok="t"/>
              </v:shape>
            </v:group>
            <v:group style="position:absolute;left:3990;top:5;width:20;height:2" coordorigin="3990,5" coordsize="20,2">
              <v:shape style="position:absolute;left:3990;top:5;width:20;height:2" coordorigin="3990,5" coordsize="20,0" path="m3990,5l4009,5e" filled="false" stroked="true" strokeweight=".47998pt" strokecolor="#000000">
                <v:path arrowok="t"/>
              </v:shape>
            </v:group>
            <v:group style="position:absolute;left:4009;top:5;width:20;height:2" coordorigin="4009,5" coordsize="20,2">
              <v:shape style="position:absolute;left:4009;top:5;width:20;height:2" coordorigin="4009,5" coordsize="20,0" path="m4009,5l4028,5e" filled="false" stroked="true" strokeweight=".47998pt" strokecolor="#000000">
                <v:path arrowok="t"/>
              </v:shape>
            </v:group>
            <v:group style="position:absolute;left:4028;top:5;width:20;height:2" coordorigin="4028,5" coordsize="20,2">
              <v:shape style="position:absolute;left:4028;top:5;width:20;height:2" coordorigin="4028,5" coordsize="20,0" path="m4028,5l4047,5e" filled="false" stroked="true" strokeweight=".47998pt" strokecolor="#000000">
                <v:path arrowok="t"/>
              </v:shape>
            </v:group>
            <v:group style="position:absolute;left:4047;top:5;width:20;height:2" coordorigin="4047,5" coordsize="20,2">
              <v:shape style="position:absolute;left:4047;top:5;width:20;height:2" coordorigin="4047,5" coordsize="20,0" path="m4047,5l4067,5e" filled="false" stroked="true" strokeweight=".47998pt" strokecolor="#000000">
                <v:path arrowok="t"/>
              </v:shape>
            </v:group>
            <v:group style="position:absolute;left:4067;top:5;width:20;height:2" coordorigin="4067,5" coordsize="20,2">
              <v:shape style="position:absolute;left:4067;top:5;width:20;height:2" coordorigin="4067,5" coordsize="20,0" path="m4067,5l4086,5e" filled="false" stroked="true" strokeweight=".47998pt" strokecolor="#000000">
                <v:path arrowok="t"/>
              </v:shape>
            </v:group>
            <v:group style="position:absolute;left:4086;top:5;width:20;height:2" coordorigin="4086,5" coordsize="20,2">
              <v:shape style="position:absolute;left:4086;top:5;width:20;height:2" coordorigin="4086,5" coordsize="20,0" path="m4086,5l4105,5e" filled="false" stroked="true" strokeweight=".47998pt" strokecolor="#000000">
                <v:path arrowok="t"/>
              </v:shape>
            </v:group>
            <v:group style="position:absolute;left:4105;top:5;width:20;height:2" coordorigin="4105,5" coordsize="20,2">
              <v:shape style="position:absolute;left:4105;top:5;width:20;height:2" coordorigin="4105,5" coordsize="20,0" path="m4105,5l4124,5e" filled="false" stroked="true" strokeweight=".47998pt" strokecolor="#000000">
                <v:path arrowok="t"/>
              </v:shape>
            </v:group>
            <v:group style="position:absolute;left:4124;top:5;width:20;height:2" coordorigin="4124,5" coordsize="20,2">
              <v:shape style="position:absolute;left:4124;top:5;width:20;height:2" coordorigin="4124,5" coordsize="20,0" path="m4124,5l4143,5e" filled="false" stroked="true" strokeweight=".47998pt" strokecolor="#000000">
                <v:path arrowok="t"/>
              </v:shape>
            </v:group>
            <v:group style="position:absolute;left:4143;top:5;width:20;height:2" coordorigin="4143,5" coordsize="20,2">
              <v:shape style="position:absolute;left:4143;top:5;width:20;height:2" coordorigin="4143,5" coordsize="20,0" path="m4143,5l4163,5e" filled="false" stroked="true" strokeweight=".47998pt" strokecolor="#000000">
                <v:path arrowok="t"/>
              </v:shape>
            </v:group>
            <v:group style="position:absolute;left:4163;top:5;width:20;height:2" coordorigin="4163,5" coordsize="20,2">
              <v:shape style="position:absolute;left:4163;top:5;width:20;height:2" coordorigin="4163,5" coordsize="20,0" path="m4163,5l4182,5e" filled="false" stroked="true" strokeweight=".47998pt" strokecolor="#000000">
                <v:path arrowok="t"/>
              </v:shape>
            </v:group>
            <v:group style="position:absolute;left:4182;top:5;width:20;height:2" coordorigin="4182,5" coordsize="20,2">
              <v:shape style="position:absolute;left:4182;top:5;width:20;height:2" coordorigin="4182,5" coordsize="20,0" path="m4182,5l4201,5e" filled="false" stroked="true" strokeweight=".47998pt" strokecolor="#000000">
                <v:path arrowok="t"/>
              </v:shape>
            </v:group>
            <v:group style="position:absolute;left:4201;top:5;width:20;height:2" coordorigin="4201,5" coordsize="20,2">
              <v:shape style="position:absolute;left:4201;top:5;width:20;height:2" coordorigin="4201,5" coordsize="20,0" path="m4201,5l4220,5e" filled="false" stroked="true" strokeweight=".47998pt" strokecolor="#000000">
                <v:path arrowok="t"/>
              </v:shape>
            </v:group>
            <v:group style="position:absolute;left:4220;top:5;width:20;height:2" coordorigin="4220,5" coordsize="20,2">
              <v:shape style="position:absolute;left:4220;top:5;width:20;height:2" coordorigin="4220,5" coordsize="20,0" path="m4220,5l4239,5e" filled="false" stroked="true" strokeweight=".47998pt" strokecolor="#000000">
                <v:path arrowok="t"/>
              </v:shape>
            </v:group>
            <v:group style="position:absolute;left:4239;top:5;width:20;height:2" coordorigin="4239,5" coordsize="20,2">
              <v:shape style="position:absolute;left:4239;top:5;width:20;height:2" coordorigin="4239,5" coordsize="20,0" path="m4239,5l4259,5e" filled="false" stroked="true" strokeweight=".47998pt" strokecolor="#000000">
                <v:path arrowok="t"/>
              </v:shape>
            </v:group>
            <v:group style="position:absolute;left:4259;top:5;width:20;height:2" coordorigin="4259,5" coordsize="20,2">
              <v:shape style="position:absolute;left:4259;top:5;width:20;height:2" coordorigin="4259,5" coordsize="20,0" path="m4259,5l4278,5e" filled="false" stroked="true" strokeweight=".47998pt" strokecolor="#000000">
                <v:path arrowok="t"/>
              </v:shape>
            </v:group>
            <v:group style="position:absolute;left:4278;top:5;width:20;height:2" coordorigin="4278,5" coordsize="20,2">
              <v:shape style="position:absolute;left:4278;top:5;width:20;height:2" coordorigin="4278,5" coordsize="20,0" path="m4278,5l4297,5e" filled="false" stroked="true" strokeweight=".47998pt" strokecolor="#000000">
                <v:path arrowok="t"/>
              </v:shape>
            </v:group>
            <v:group style="position:absolute;left:4297;top:5;width:20;height:2" coordorigin="4297,5" coordsize="20,2">
              <v:shape style="position:absolute;left:4297;top:5;width:20;height:2" coordorigin="4297,5" coordsize="20,0" path="m4297,5l4316,5e" filled="false" stroked="true" strokeweight=".47998pt" strokecolor="#000000">
                <v:path arrowok="t"/>
              </v:shape>
            </v:group>
            <v:group style="position:absolute;left:4316;top:5;width:20;height:2" coordorigin="4316,5" coordsize="20,2">
              <v:shape style="position:absolute;left:4316;top:5;width:20;height:2" coordorigin="4316,5" coordsize="20,0" path="m4316,5l4335,5e" filled="false" stroked="true" strokeweight=".47998pt" strokecolor="#000000">
                <v:path arrowok="t"/>
              </v:shape>
            </v:group>
            <v:group style="position:absolute;left:4335;top:5;width:20;height:2" coordorigin="4335,5" coordsize="20,2">
              <v:shape style="position:absolute;left:4335;top:5;width:20;height:2" coordorigin="4335,5" coordsize="20,0" path="m4335,5l4355,5e" filled="false" stroked="true" strokeweight=".47998pt" strokecolor="#000000">
                <v:path arrowok="t"/>
              </v:shape>
            </v:group>
            <v:group style="position:absolute;left:4355;top:5;width:20;height:2" coordorigin="4355,5" coordsize="20,2">
              <v:shape style="position:absolute;left:4355;top:5;width:20;height:2" coordorigin="4355,5" coordsize="20,0" path="m4355,5l4374,5e" filled="false" stroked="true" strokeweight=".47998pt" strokecolor="#000000">
                <v:path arrowok="t"/>
              </v:shape>
            </v:group>
            <v:group style="position:absolute;left:4374;top:5;width:20;height:2" coordorigin="4374,5" coordsize="20,2">
              <v:shape style="position:absolute;left:4374;top:5;width:20;height:2" coordorigin="4374,5" coordsize="20,0" path="m4374,5l4393,5e" filled="false" stroked="true" strokeweight=".47998pt" strokecolor="#000000">
                <v:path arrowok="t"/>
              </v:shape>
            </v:group>
            <v:group style="position:absolute;left:4393;top:5;width:20;height:2" coordorigin="4393,5" coordsize="20,2">
              <v:shape style="position:absolute;left:4393;top:5;width:20;height:2" coordorigin="4393,5" coordsize="20,0" path="m4393,5l4412,5e" filled="false" stroked="true" strokeweight=".47998pt" strokecolor="#000000">
                <v:path arrowok="t"/>
              </v:shape>
            </v:group>
            <v:group style="position:absolute;left:4412;top:5;width:20;height:2" coordorigin="4412,5" coordsize="20,2">
              <v:shape style="position:absolute;left:4412;top:5;width:20;height:2" coordorigin="4412,5" coordsize="20,0" path="m4412,5l4431,5e" filled="false" stroked="true" strokeweight=".47998pt" strokecolor="#000000">
                <v:path arrowok="t"/>
              </v:shape>
            </v:group>
            <v:group style="position:absolute;left:4431;top:5;width:20;height:2" coordorigin="4431,5" coordsize="20,2">
              <v:shape style="position:absolute;left:4431;top:5;width:20;height:2" coordorigin="4431,5" coordsize="20,0" path="m4431,5l4451,5e" filled="false" stroked="true" strokeweight=".47998pt" strokecolor="#000000">
                <v:path arrowok="t"/>
              </v:shape>
              <v:shape style="position:absolute;left:4451;top:0;width:5;height:10" type="#_x0000_t75" stroked="false">
                <v:imagedata r:id="rId1269" o:title=""/>
              </v:shape>
            </v:group>
            <v:group style="position:absolute;left:4455;top:5;width:10;height:2" coordorigin="4455,5" coordsize="10,2">
              <v:shape style="position:absolute;left:4455;top:5;width:10;height:2" coordorigin="4455,5" coordsize="10,0" path="m4455,5l4465,5e" filled="false" stroked="true" strokeweight=".47998pt" strokecolor="#000000">
                <v:path arrowok="t"/>
              </v:shape>
            </v:group>
            <v:group style="position:absolute;left:4465;top:5;width:20;height:2" coordorigin="4465,5" coordsize="20,2">
              <v:shape style="position:absolute;left:4465;top:5;width:20;height:2" coordorigin="4465,5" coordsize="20,0" path="m4465,5l4484,5e" filled="false" stroked="true" strokeweight=".47998pt" strokecolor="#000000">
                <v:path arrowok="t"/>
              </v:shape>
            </v:group>
            <v:group style="position:absolute;left:4484;top:5;width:20;height:2" coordorigin="4484,5" coordsize="20,2">
              <v:shape style="position:absolute;left:4484;top:5;width:20;height:2" coordorigin="4484,5" coordsize="20,0" path="m4484,5l4503,5e" filled="false" stroked="true" strokeweight=".47998pt" strokecolor="#000000">
                <v:path arrowok="t"/>
              </v:shape>
            </v:group>
            <v:group style="position:absolute;left:4503;top:5;width:20;height:2" coordorigin="4503,5" coordsize="20,2">
              <v:shape style="position:absolute;left:4503;top:5;width:20;height:2" coordorigin="4503,5" coordsize="20,0" path="m4503,5l4523,5e" filled="false" stroked="true" strokeweight=".47998pt" strokecolor="#000000">
                <v:path arrowok="t"/>
              </v:shape>
            </v:group>
            <v:group style="position:absolute;left:4523;top:5;width:20;height:2" coordorigin="4523,5" coordsize="20,2">
              <v:shape style="position:absolute;left:4523;top:5;width:20;height:2" coordorigin="4523,5" coordsize="20,0" path="m4523,5l4542,5e" filled="false" stroked="true" strokeweight=".47998pt" strokecolor="#000000">
                <v:path arrowok="t"/>
              </v:shape>
            </v:group>
            <v:group style="position:absolute;left:4542;top:5;width:20;height:2" coordorigin="4542,5" coordsize="20,2">
              <v:shape style="position:absolute;left:4542;top:5;width:20;height:2" coordorigin="4542,5" coordsize="20,0" path="m4542,5l4561,5e" filled="false" stroked="true" strokeweight=".47998pt" strokecolor="#000000">
                <v:path arrowok="t"/>
              </v:shape>
            </v:group>
            <v:group style="position:absolute;left:4561;top:5;width:20;height:2" coordorigin="4561,5" coordsize="20,2">
              <v:shape style="position:absolute;left:4561;top:5;width:20;height:2" coordorigin="4561,5" coordsize="20,0" path="m4561,5l4580,5e" filled="false" stroked="true" strokeweight=".47998pt" strokecolor="#000000">
                <v:path arrowok="t"/>
              </v:shape>
            </v:group>
            <v:group style="position:absolute;left:4580;top:5;width:20;height:2" coordorigin="4580,5" coordsize="20,2">
              <v:shape style="position:absolute;left:4580;top:5;width:20;height:2" coordorigin="4580,5" coordsize="20,0" path="m4580,5l4599,5e" filled="false" stroked="true" strokeweight=".47998pt" strokecolor="#000000">
                <v:path arrowok="t"/>
              </v:shape>
            </v:group>
            <v:group style="position:absolute;left:4599;top:5;width:20;height:2" coordorigin="4599,5" coordsize="20,2">
              <v:shape style="position:absolute;left:4599;top:5;width:20;height:2" coordorigin="4599,5" coordsize="20,0" path="m4599,5l4619,5e" filled="false" stroked="true" strokeweight=".47998pt" strokecolor="#000000">
                <v:path arrowok="t"/>
              </v:shape>
            </v:group>
            <v:group style="position:absolute;left:4619;top:5;width:20;height:2" coordorigin="4619,5" coordsize="20,2">
              <v:shape style="position:absolute;left:4619;top:5;width:20;height:2" coordorigin="4619,5" coordsize="20,0" path="m4619,5l4638,5e" filled="false" stroked="true" strokeweight=".47998pt" strokecolor="#000000">
                <v:path arrowok="t"/>
              </v:shape>
            </v:group>
            <v:group style="position:absolute;left:4638;top:5;width:20;height:2" coordorigin="4638,5" coordsize="20,2">
              <v:shape style="position:absolute;left:4638;top:5;width:20;height:2" coordorigin="4638,5" coordsize="20,0" path="m4638,5l4657,5e" filled="false" stroked="true" strokeweight=".47998pt" strokecolor="#000000">
                <v:path arrowok="t"/>
              </v:shape>
            </v:group>
            <v:group style="position:absolute;left:4657;top:5;width:20;height:2" coordorigin="4657,5" coordsize="20,2">
              <v:shape style="position:absolute;left:4657;top:5;width:20;height:2" coordorigin="4657,5" coordsize="20,0" path="m4657,5l4676,5e" filled="false" stroked="true" strokeweight=".47998pt" strokecolor="#000000">
                <v:path arrowok="t"/>
              </v:shape>
            </v:group>
            <v:group style="position:absolute;left:4676;top:5;width:20;height:2" coordorigin="4676,5" coordsize="20,2">
              <v:shape style="position:absolute;left:4676;top:5;width:20;height:2" coordorigin="4676,5" coordsize="20,0" path="m4676,5l4695,5e" filled="false" stroked="true" strokeweight=".47998pt" strokecolor="#000000">
                <v:path arrowok="t"/>
              </v:shape>
            </v:group>
            <v:group style="position:absolute;left:4695;top:5;width:20;height:2" coordorigin="4695,5" coordsize="20,2">
              <v:shape style="position:absolute;left:4695;top:5;width:20;height:2" coordorigin="4695,5" coordsize="20,0" path="m4695,5l4715,5e" filled="false" stroked="true" strokeweight=".47998pt" strokecolor="#000000">
                <v:path arrowok="t"/>
              </v:shape>
            </v:group>
            <v:group style="position:absolute;left:4715;top:5;width:20;height:2" coordorigin="4715,5" coordsize="20,2">
              <v:shape style="position:absolute;left:4715;top:5;width:20;height:2" coordorigin="4715,5" coordsize="20,0" path="m4715,5l4734,5e" filled="false" stroked="true" strokeweight=".47998pt" strokecolor="#000000">
                <v:path arrowok="t"/>
              </v:shape>
            </v:group>
            <v:group style="position:absolute;left:4734;top:5;width:20;height:2" coordorigin="4734,5" coordsize="20,2">
              <v:shape style="position:absolute;left:4734;top:5;width:20;height:2" coordorigin="4734,5" coordsize="20,0" path="m4734,5l4753,5e" filled="false" stroked="true" strokeweight=".47998pt" strokecolor="#000000">
                <v:path arrowok="t"/>
              </v:shape>
            </v:group>
            <v:group style="position:absolute;left:4753;top:5;width:20;height:2" coordorigin="4753,5" coordsize="20,2">
              <v:shape style="position:absolute;left:4753;top:5;width:20;height:2" coordorigin="4753,5" coordsize="20,0" path="m4753,5l4772,5e" filled="false" stroked="true" strokeweight=".47998pt" strokecolor="#000000">
                <v:path arrowok="t"/>
              </v:shape>
            </v:group>
            <v:group style="position:absolute;left:4772;top:5;width:20;height:2" coordorigin="4772,5" coordsize="20,2">
              <v:shape style="position:absolute;left:4772;top:5;width:20;height:2" coordorigin="4772,5" coordsize="20,0" path="m4772,5l4791,5e" filled="false" stroked="true" strokeweight=".47998pt" strokecolor="#000000">
                <v:path arrowok="t"/>
              </v:shape>
            </v:group>
            <v:group style="position:absolute;left:4791;top:5;width:20;height:2" coordorigin="4791,5" coordsize="20,2">
              <v:shape style="position:absolute;left:4791;top:5;width:20;height:2" coordorigin="4791,5" coordsize="20,0" path="m4791,5l4811,5e" filled="false" stroked="true" strokeweight=".47998pt" strokecolor="#000000">
                <v:path arrowok="t"/>
              </v:shape>
            </v:group>
            <v:group style="position:absolute;left:4811;top:5;width:20;height:2" coordorigin="4811,5" coordsize="20,2">
              <v:shape style="position:absolute;left:4811;top:5;width:20;height:2" coordorigin="4811,5" coordsize="20,0" path="m4811,5l4830,5e" filled="false" stroked="true" strokeweight=".47998pt" strokecolor="#000000">
                <v:path arrowok="t"/>
              </v:shape>
            </v:group>
            <v:group style="position:absolute;left:4830;top:5;width:20;height:2" coordorigin="4830,5" coordsize="20,2">
              <v:shape style="position:absolute;left:4830;top:5;width:20;height:2" coordorigin="4830,5" coordsize="20,0" path="m4830,5l4849,5e" filled="false" stroked="true" strokeweight=".47998pt" strokecolor="#000000">
                <v:path arrowok="t"/>
              </v:shape>
            </v:group>
            <v:group style="position:absolute;left:4849;top:5;width:20;height:2" coordorigin="4849,5" coordsize="20,2">
              <v:shape style="position:absolute;left:4849;top:5;width:20;height:2" coordorigin="4849,5" coordsize="20,0" path="m4849,5l4868,5e" filled="false" stroked="true" strokeweight=".47998pt" strokecolor="#000000">
                <v:path arrowok="t"/>
              </v:shape>
            </v:group>
            <v:group style="position:absolute;left:4868;top:5;width:20;height:2" coordorigin="4868,5" coordsize="20,2">
              <v:shape style="position:absolute;left:4868;top:5;width:20;height:2" coordorigin="4868,5" coordsize="20,0" path="m4868,5l4887,5e" filled="false" stroked="true" strokeweight=".47998pt" strokecolor="#000000">
                <v:path arrowok="t"/>
              </v:shape>
            </v:group>
            <v:group style="position:absolute;left:4887;top:5;width:20;height:2" coordorigin="4887,5" coordsize="20,2">
              <v:shape style="position:absolute;left:4887;top:5;width:20;height:2" coordorigin="4887,5" coordsize="20,0" path="m4887,5l4907,5e" filled="false" stroked="true" strokeweight=".47998pt" strokecolor="#000000">
                <v:path arrowok="t"/>
              </v:shape>
            </v:group>
            <v:group style="position:absolute;left:4907;top:5;width:20;height:2" coordorigin="4907,5" coordsize="20,2">
              <v:shape style="position:absolute;left:4907;top:5;width:20;height:2" coordorigin="4907,5" coordsize="20,0" path="m4907,5l4926,5e" filled="false" stroked="true" strokeweight=".47998pt" strokecolor="#000000">
                <v:path arrowok="t"/>
              </v:shape>
            </v:group>
            <v:group style="position:absolute;left:4926;top:5;width:20;height:2" coordorigin="4926,5" coordsize="20,2">
              <v:shape style="position:absolute;left:4926;top:5;width:20;height:2" coordorigin="4926,5" coordsize="20,0" path="m4926,5l4945,5e" filled="false" stroked="true" strokeweight=".47998pt" strokecolor="#000000">
                <v:path arrowok="t"/>
              </v:shape>
            </v:group>
            <v:group style="position:absolute;left:4945;top:5;width:20;height:2" coordorigin="4945,5" coordsize="20,2">
              <v:shape style="position:absolute;left:4945;top:5;width:20;height:2" coordorigin="4945,5" coordsize="20,0" path="m4945,5l4964,5e" filled="false" stroked="true" strokeweight=".47998pt" strokecolor="#000000">
                <v:path arrowok="t"/>
              </v:shape>
            </v:group>
            <v:group style="position:absolute;left:4964;top:5;width:20;height:2" coordorigin="4964,5" coordsize="20,2">
              <v:shape style="position:absolute;left:4964;top:5;width:20;height:2" coordorigin="4964,5" coordsize="20,0" path="m4964,5l4983,5e" filled="false" stroked="true" strokeweight=".47998pt" strokecolor="#000000">
                <v:path arrowok="t"/>
              </v:shape>
            </v:group>
            <v:group style="position:absolute;left:4983;top:5;width:20;height:2" coordorigin="4983,5" coordsize="20,2">
              <v:shape style="position:absolute;left:4983;top:5;width:20;height:2" coordorigin="4983,5" coordsize="20,0" path="m4983,5l5003,5e" filled="false" stroked="true" strokeweight=".47998pt" strokecolor="#000000">
                <v:path arrowok="t"/>
              </v:shape>
            </v:group>
            <v:group style="position:absolute;left:5003;top:5;width:20;height:2" coordorigin="5003,5" coordsize="20,2">
              <v:shape style="position:absolute;left:5003;top:5;width:20;height:2" coordorigin="5003,5" coordsize="20,0" path="m5003,5l5022,5e" filled="false" stroked="true" strokeweight=".47998pt" strokecolor="#000000">
                <v:path arrowok="t"/>
              </v:shape>
            </v:group>
            <v:group style="position:absolute;left:5022;top:5;width:20;height:2" coordorigin="5022,5" coordsize="20,2">
              <v:shape style="position:absolute;left:5022;top:5;width:20;height:2" coordorigin="5022,5" coordsize="20,0" path="m5022,5l5041,5e" filled="false" stroked="true" strokeweight=".47998pt" strokecolor="#000000">
                <v:path arrowok="t"/>
              </v:shape>
            </v:group>
            <v:group style="position:absolute;left:5041;top:5;width:20;height:2" coordorigin="5041,5" coordsize="20,2">
              <v:shape style="position:absolute;left:5041;top:5;width:20;height:2" coordorigin="5041,5" coordsize="20,0" path="m5041,5l5060,5e" filled="false" stroked="true" strokeweight=".47998pt" strokecolor="#000000">
                <v:path arrowok="t"/>
              </v:shape>
            </v:group>
            <v:group style="position:absolute;left:5060;top:5;width:20;height:2" coordorigin="5060,5" coordsize="20,2">
              <v:shape style="position:absolute;left:5060;top:5;width:20;height:2" coordorigin="5060,5" coordsize="20,0" path="m5060,5l5079,5e" filled="false" stroked="true" strokeweight=".47998pt" strokecolor="#000000">
                <v:path arrowok="t"/>
              </v:shape>
            </v:group>
            <v:group style="position:absolute;left:5079;top:5;width:20;height:2" coordorigin="5079,5" coordsize="20,2">
              <v:shape style="position:absolute;left:5079;top:5;width:20;height:2" coordorigin="5079,5" coordsize="20,0" path="m5079,5l5099,5e" filled="false" stroked="true" strokeweight=".47998pt" strokecolor="#000000">
                <v:path arrowok="t"/>
              </v:shape>
            </v:group>
            <v:group style="position:absolute;left:5099;top:5;width:20;height:2" coordorigin="5099,5" coordsize="20,2">
              <v:shape style="position:absolute;left:5099;top:5;width:20;height:2" coordorigin="5099,5" coordsize="20,0" path="m5099,5l5118,5e" filled="false" stroked="true" strokeweight=".47998pt" strokecolor="#000000">
                <v:path arrowok="t"/>
              </v:shape>
            </v:group>
            <v:group style="position:absolute;left:5118;top:5;width:20;height:2" coordorigin="5118,5" coordsize="20,2">
              <v:shape style="position:absolute;left:5118;top:5;width:20;height:2" coordorigin="5118,5" coordsize="20,0" path="m5118,5l5137,5e" filled="false" stroked="true" strokeweight=".47998pt" strokecolor="#000000">
                <v:path arrowok="t"/>
              </v:shape>
            </v:group>
            <v:group style="position:absolute;left:5137;top:5;width:20;height:2" coordorigin="5137,5" coordsize="20,2">
              <v:shape style="position:absolute;left:5137;top:5;width:20;height:2" coordorigin="5137,5" coordsize="20,0" path="m5137,5l5156,5e" filled="false" stroked="true" strokeweight=".47998pt" strokecolor="#000000">
                <v:path arrowok="t"/>
              </v:shape>
            </v:group>
            <v:group style="position:absolute;left:5156;top:5;width:20;height:2" coordorigin="5156,5" coordsize="20,2">
              <v:shape style="position:absolute;left:5156;top:5;width:20;height:2" coordorigin="5156,5" coordsize="20,0" path="m5156,5l5175,5e" filled="false" stroked="true" strokeweight=".47998pt" strokecolor="#000000">
                <v:path arrowok="t"/>
              </v:shape>
            </v:group>
            <v:group style="position:absolute;left:5175;top:5;width:20;height:2" coordorigin="5175,5" coordsize="20,2">
              <v:shape style="position:absolute;left:5175;top:5;width:20;height:2" coordorigin="5175,5" coordsize="20,0" path="m5175,5l5195,5e" filled="false" stroked="true" strokeweight=".47998pt" strokecolor="#000000">
                <v:path arrowok="t"/>
              </v:shape>
            </v:group>
            <v:group style="position:absolute;left:5195;top:5;width:20;height:2" coordorigin="5195,5" coordsize="20,2">
              <v:shape style="position:absolute;left:5195;top:5;width:20;height:2" coordorigin="5195,5" coordsize="20,0" path="m5195,5l5214,5e" filled="false" stroked="true" strokeweight=".47998pt" strokecolor="#000000">
                <v:path arrowok="t"/>
              </v:shape>
            </v:group>
            <v:group style="position:absolute;left:5214;top:5;width:20;height:2" coordorigin="5214,5" coordsize="20,2">
              <v:shape style="position:absolute;left:5214;top:5;width:20;height:2" coordorigin="5214,5" coordsize="20,0" path="m5214,5l5233,5e" filled="false" stroked="true" strokeweight=".47998pt" strokecolor="#000000">
                <v:path arrowok="t"/>
              </v:shape>
            </v:group>
            <v:group style="position:absolute;left:5233;top:5;width:20;height:2" coordorigin="5233,5" coordsize="20,2">
              <v:shape style="position:absolute;left:5233;top:5;width:20;height:2" coordorigin="5233,5" coordsize="20,0" path="m5233,5l5252,5e" filled="false" stroked="true" strokeweight=".47998pt" strokecolor="#000000">
                <v:path arrowok="t"/>
              </v:shape>
            </v:group>
            <v:group style="position:absolute;left:5252;top:5;width:20;height:2" coordorigin="5252,5" coordsize="20,2">
              <v:shape style="position:absolute;left:5252;top:5;width:20;height:2" coordorigin="5252,5" coordsize="20,0" path="m5252,5l5271,5e" filled="false" stroked="true" strokeweight=".47998pt" strokecolor="#000000">
                <v:path arrowok="t"/>
              </v:shape>
            </v:group>
            <v:group style="position:absolute;left:5271;top:5;width:20;height:2" coordorigin="5271,5" coordsize="20,2">
              <v:shape style="position:absolute;left:5271;top:5;width:20;height:2" coordorigin="5271,5" coordsize="20,0" path="m5271,5l5291,5e" filled="false" stroked="true" strokeweight=".47998pt" strokecolor="#000000">
                <v:path arrowok="t"/>
              </v:shape>
            </v:group>
            <v:group style="position:absolute;left:5291;top:5;width:20;height:2" coordorigin="5291,5" coordsize="20,2">
              <v:shape style="position:absolute;left:5291;top:5;width:20;height:2" coordorigin="5291,5" coordsize="20,0" path="m5291,5l5310,5e" filled="false" stroked="true" strokeweight=".47998pt" strokecolor="#000000">
                <v:path arrowok="t"/>
              </v:shape>
            </v:group>
            <v:group style="position:absolute;left:5310;top:5;width:20;height:2" coordorigin="5310,5" coordsize="20,2">
              <v:shape style="position:absolute;left:5310;top:5;width:20;height:2" coordorigin="5310,5" coordsize="20,0" path="m5310,5l5329,5e" filled="false" stroked="true" strokeweight=".47998pt" strokecolor="#000000">
                <v:path arrowok="t"/>
              </v:shape>
            </v:group>
            <v:group style="position:absolute;left:5329;top:5;width:20;height:2" coordorigin="5329,5" coordsize="20,2">
              <v:shape style="position:absolute;left:5329;top:5;width:20;height:2" coordorigin="5329,5" coordsize="20,0" path="m5329,5l5348,5e" filled="false" stroked="true" strokeweight=".47998pt" strokecolor="#000000">
                <v:path arrowok="t"/>
              </v:shape>
            </v:group>
            <v:group style="position:absolute;left:5348;top:5;width:20;height:2" coordorigin="5348,5" coordsize="20,2">
              <v:shape style="position:absolute;left:5348;top:5;width:20;height:2" coordorigin="5348,5" coordsize="20,0" path="m5348,5l5367,5e" filled="false" stroked="true" strokeweight=".47998pt" strokecolor="#000000">
                <v:path arrowok="t"/>
              </v:shape>
            </v:group>
            <v:group style="position:absolute;left:5367;top:5;width:20;height:2" coordorigin="5367,5" coordsize="20,2">
              <v:shape style="position:absolute;left:5367;top:5;width:20;height:2" coordorigin="5367,5" coordsize="20,0" path="m5367,5l5387,5e" filled="false" stroked="true" strokeweight=".47998pt" strokecolor="#000000">
                <v:path arrowok="t"/>
              </v:shape>
            </v:group>
            <v:group style="position:absolute;left:5387;top:5;width:20;height:2" coordorigin="5387,5" coordsize="20,2">
              <v:shape style="position:absolute;left:5387;top:5;width:20;height:2" coordorigin="5387,5" coordsize="20,0" path="m5387,5l5406,5e" filled="false" stroked="true" strokeweight=".47998pt" strokecolor="#000000">
                <v:path arrowok="t"/>
              </v:shape>
            </v:group>
            <v:group style="position:absolute;left:5406;top:5;width:20;height:2" coordorigin="5406,5" coordsize="20,2">
              <v:shape style="position:absolute;left:5406;top:5;width:20;height:2" coordorigin="5406,5" coordsize="20,0" path="m5406,5l5425,5e" filled="false" stroked="true" strokeweight=".47998pt" strokecolor="#000000">
                <v:path arrowok="t"/>
              </v:shape>
            </v:group>
            <v:group style="position:absolute;left:5425;top:5;width:20;height:2" coordorigin="5425,5" coordsize="20,2">
              <v:shape style="position:absolute;left:5425;top:5;width:20;height:2" coordorigin="5425,5" coordsize="20,0" path="m5425,5l5445,5e" filled="false" stroked="true" strokeweight=".47998pt" strokecolor="#000000">
                <v:path arrowok="t"/>
              </v:shape>
            </v:group>
            <v:group style="position:absolute;left:5445;top:5;width:20;height:2" coordorigin="5445,5" coordsize="20,2">
              <v:shape style="position:absolute;left:5445;top:5;width:20;height:2" coordorigin="5445,5" coordsize="20,0" path="m5445,5l5464,5e" filled="false" stroked="true" strokeweight=".47998pt" strokecolor="#000000">
                <v:path arrowok="t"/>
              </v:shape>
            </v:group>
            <v:group style="position:absolute;left:5464;top:5;width:20;height:2" coordorigin="5464,5" coordsize="20,2">
              <v:shape style="position:absolute;left:5464;top:5;width:20;height:2" coordorigin="5464,5" coordsize="20,0" path="m5464,5l5483,5e" filled="false" stroked="true" strokeweight=".47998pt" strokecolor="#000000">
                <v:path arrowok="t"/>
              </v:shape>
            </v:group>
            <v:group style="position:absolute;left:5483;top:5;width:20;height:2" coordorigin="5483,5" coordsize="20,2">
              <v:shape style="position:absolute;left:5483;top:5;width:20;height:2" coordorigin="5483,5" coordsize="20,0" path="m5483,5l5502,5e" filled="false" stroked="true" strokeweight=".47998pt" strokecolor="#000000">
                <v:path arrowok="t"/>
              </v:shape>
            </v:group>
            <v:group style="position:absolute;left:5502;top:5;width:20;height:2" coordorigin="5502,5" coordsize="20,2">
              <v:shape style="position:absolute;left:5502;top:5;width:20;height:2" coordorigin="5502,5" coordsize="20,0" path="m5502,5l5521,5e" filled="false" stroked="true" strokeweight=".47998pt" strokecolor="#000000">
                <v:path arrowok="t"/>
              </v:shape>
            </v:group>
            <v:group style="position:absolute;left:5521;top:5;width:20;height:2" coordorigin="5521,5" coordsize="20,2">
              <v:shape style="position:absolute;left:5521;top:5;width:20;height:2" coordorigin="5521,5" coordsize="20,0" path="m5521,5l5541,5e" filled="false" stroked="true" strokeweight=".47998pt" strokecolor="#000000">
                <v:path arrowok="t"/>
              </v:shape>
            </v:group>
            <v:group style="position:absolute;left:5541;top:5;width:20;height:2" coordorigin="5541,5" coordsize="20,2">
              <v:shape style="position:absolute;left:5541;top:5;width:20;height:2" coordorigin="5541,5" coordsize="20,0" path="m5541,5l5560,5e" filled="false" stroked="true" strokeweight=".47998pt" strokecolor="#000000">
                <v:path arrowok="t"/>
              </v:shape>
            </v:group>
            <v:group style="position:absolute;left:5560;top:5;width:20;height:2" coordorigin="5560,5" coordsize="20,2">
              <v:shape style="position:absolute;left:5560;top:5;width:20;height:2" coordorigin="5560,5" coordsize="20,0" path="m5560,5l5579,5e" filled="false" stroked="true" strokeweight=".47998pt" strokecolor="#000000">
                <v:path arrowok="t"/>
              </v:shape>
            </v:group>
            <v:group style="position:absolute;left:5579;top:5;width:20;height:2" coordorigin="5579,5" coordsize="20,2">
              <v:shape style="position:absolute;left:5579;top:5;width:20;height:2" coordorigin="5579,5" coordsize="20,0" path="m5579,5l5598,5e" filled="false" stroked="true" strokeweight=".47998pt" strokecolor="#000000">
                <v:path arrowok="t"/>
              </v:shape>
            </v:group>
            <v:group style="position:absolute;left:5598;top:5;width:20;height:2" coordorigin="5598,5" coordsize="20,2">
              <v:shape style="position:absolute;left:5598;top:5;width:20;height:2" coordorigin="5598,5" coordsize="20,0" path="m5598,5l5617,5e" filled="false" stroked="true" strokeweight=".47998pt" strokecolor="#000000">
                <v:path arrowok="t"/>
              </v:shape>
            </v:group>
            <v:group style="position:absolute;left:5617;top:5;width:20;height:2" coordorigin="5617,5" coordsize="20,2">
              <v:shape style="position:absolute;left:5617;top:5;width:20;height:2" coordorigin="5617,5" coordsize="20,0" path="m5617,5l5637,5e" filled="false" stroked="true" strokeweight=".47998pt" strokecolor="#000000">
                <v:path arrowok="t"/>
              </v:shape>
            </v:group>
            <v:group style="position:absolute;left:5637;top:5;width:20;height:2" coordorigin="5637,5" coordsize="20,2">
              <v:shape style="position:absolute;left:5637;top:5;width:20;height:2" coordorigin="5637,5" coordsize="20,0" path="m5637,5l5656,5e" filled="false" stroked="true" strokeweight=".47998pt" strokecolor="#000000">
                <v:path arrowok="t"/>
              </v:shape>
            </v:group>
            <v:group style="position:absolute;left:5656;top:5;width:20;height:2" coordorigin="5656,5" coordsize="20,2">
              <v:shape style="position:absolute;left:5656;top:5;width:20;height:2" coordorigin="5656,5" coordsize="20,0" path="m5656,5l5675,5e" filled="false" stroked="true" strokeweight=".47998pt" strokecolor="#000000">
                <v:path arrowok="t"/>
              </v:shape>
            </v:group>
            <v:group style="position:absolute;left:5675;top:5;width:20;height:2" coordorigin="5675,5" coordsize="20,2">
              <v:shape style="position:absolute;left:5675;top:5;width:20;height:2" coordorigin="5675,5" coordsize="20,0" path="m5675,5l5694,5e" filled="false" stroked="true" strokeweight=".47998pt" strokecolor="#000000">
                <v:path arrowok="t"/>
              </v:shape>
            </v:group>
            <v:group style="position:absolute;left:5694;top:5;width:20;height:2" coordorigin="5694,5" coordsize="20,2">
              <v:shape style="position:absolute;left:5694;top:5;width:20;height:2" coordorigin="5694,5" coordsize="20,0" path="m5694,5l5713,5e" filled="false" stroked="true" strokeweight=".47998pt" strokecolor="#000000">
                <v:path arrowok="t"/>
              </v:shape>
            </v:group>
            <v:group style="position:absolute;left:5713;top:5;width:20;height:2" coordorigin="5713,5" coordsize="20,2">
              <v:shape style="position:absolute;left:5713;top:5;width:20;height:2" coordorigin="5713,5" coordsize="20,0" path="m5713,5l5733,5e" filled="false" stroked="true" strokeweight=".47998pt" strokecolor="#000000">
                <v:path arrowok="t"/>
              </v:shape>
            </v:group>
            <v:group style="position:absolute;left:5733;top:5;width:20;height:2" coordorigin="5733,5" coordsize="20,2">
              <v:shape style="position:absolute;left:5733;top:5;width:20;height:2" coordorigin="5733,5" coordsize="20,0" path="m5733,5l5752,5e" filled="false" stroked="true" strokeweight=".47998pt" strokecolor="#000000">
                <v:path arrowok="t"/>
              </v:shape>
            </v:group>
            <v:group style="position:absolute;left:5752;top:5;width:20;height:2" coordorigin="5752,5" coordsize="20,2">
              <v:shape style="position:absolute;left:5752;top:5;width:20;height:2" coordorigin="5752,5" coordsize="20,0" path="m5752,5l5771,5e" filled="false" stroked="true" strokeweight=".47998pt" strokecolor="#000000">
                <v:path arrowok="t"/>
              </v:shape>
            </v:group>
            <v:group style="position:absolute;left:5771;top:5;width:20;height:2" coordorigin="5771,5" coordsize="20,2">
              <v:shape style="position:absolute;left:5771;top:5;width:20;height:2" coordorigin="5771,5" coordsize="20,0" path="m5771,5l5790,5e" filled="false" stroked="true" strokeweight=".47998pt" strokecolor="#000000">
                <v:path arrowok="t"/>
              </v:shape>
            </v:group>
            <v:group style="position:absolute;left:5790;top:5;width:20;height:2" coordorigin="5790,5" coordsize="20,2">
              <v:shape style="position:absolute;left:5790;top:5;width:20;height:2" coordorigin="5790,5" coordsize="20,0" path="m5790,5l5809,5e" filled="false" stroked="true" strokeweight=".47998pt" strokecolor="#000000">
                <v:path arrowok="t"/>
              </v:shape>
            </v:group>
            <v:group style="position:absolute;left:5809;top:5;width:20;height:2" coordorigin="5809,5" coordsize="20,2">
              <v:shape style="position:absolute;left:5809;top:5;width:20;height:2" coordorigin="5809,5" coordsize="20,0" path="m5809,5l5829,5e" filled="false" stroked="true" strokeweight=".47998pt" strokecolor="#000000">
                <v:path arrowok="t"/>
              </v:shape>
            </v:group>
            <v:group style="position:absolute;left:5829;top:5;width:20;height:2" coordorigin="5829,5" coordsize="20,2">
              <v:shape style="position:absolute;left:5829;top:5;width:20;height:2" coordorigin="5829,5" coordsize="20,0" path="m5829,5l5848,5e" filled="false" stroked="true" strokeweight=".47998pt" strokecolor="#000000">
                <v:path arrowok="t"/>
              </v:shape>
            </v:group>
            <v:group style="position:absolute;left:5848;top:5;width:20;height:2" coordorigin="5848,5" coordsize="20,2">
              <v:shape style="position:absolute;left:5848;top:5;width:20;height:2" coordorigin="5848,5" coordsize="20,0" path="m5848,5l5867,5e" filled="false" stroked="true" strokeweight=".47998pt" strokecolor="#000000">
                <v:path arrowok="t"/>
              </v:shape>
            </v:group>
            <v:group style="position:absolute;left:5867;top:5;width:20;height:2" coordorigin="5867,5" coordsize="20,2">
              <v:shape style="position:absolute;left:5867;top:5;width:20;height:2" coordorigin="5867,5" coordsize="20,0" path="m5867,5l5886,5e" filled="false" stroked="true" strokeweight=".47998pt" strokecolor="#000000">
                <v:path arrowok="t"/>
              </v:shape>
            </v:group>
            <v:group style="position:absolute;left:5886;top:5;width:20;height:2" coordorigin="5886,5" coordsize="20,2">
              <v:shape style="position:absolute;left:5886;top:5;width:20;height:2" coordorigin="5886,5" coordsize="20,0" path="m5886,5l5905,5e" filled="false" stroked="true" strokeweight=".47998pt" strokecolor="#000000">
                <v:path arrowok="t"/>
              </v:shape>
            </v:group>
            <v:group style="position:absolute;left:5905;top:5;width:20;height:2" coordorigin="5905,5" coordsize="20,2">
              <v:shape style="position:absolute;left:5905;top:5;width:20;height:2" coordorigin="5905,5" coordsize="20,0" path="m5905,5l5925,5e" filled="false" stroked="true" strokeweight=".47998pt" strokecolor="#000000">
                <v:path arrowok="t"/>
              </v:shape>
            </v:group>
            <v:group style="position:absolute;left:5925;top:5;width:20;height:2" coordorigin="5925,5" coordsize="20,2">
              <v:shape style="position:absolute;left:5925;top:5;width:20;height:2" coordorigin="5925,5" coordsize="20,0" path="m5925,5l5944,5e" filled="false" stroked="true" strokeweight=".47998pt" strokecolor="#000000">
                <v:path arrowok="t"/>
              </v:shape>
            </v:group>
            <v:group style="position:absolute;left:5944;top:5;width:20;height:2" coordorigin="5944,5" coordsize="20,2">
              <v:shape style="position:absolute;left:5944;top:5;width:20;height:2" coordorigin="5944,5" coordsize="20,0" path="m5944,5l5963,5e" filled="false" stroked="true" strokeweight=".47998pt" strokecolor="#000000">
                <v:path arrowok="t"/>
              </v:shape>
            </v:group>
            <v:group style="position:absolute;left:5963;top:5;width:20;height:2" coordorigin="5963,5" coordsize="20,2">
              <v:shape style="position:absolute;left:5963;top:5;width:20;height:2" coordorigin="5963,5" coordsize="20,0" path="m5963,5l5982,5e" filled="false" stroked="true" strokeweight=".47998pt" strokecolor="#000000">
                <v:path arrowok="t"/>
              </v:shape>
            </v:group>
            <v:group style="position:absolute;left:5982;top:5;width:20;height:2" coordorigin="5982,5" coordsize="20,2">
              <v:shape style="position:absolute;left:5982;top:5;width:20;height:2" coordorigin="5982,5" coordsize="20,0" path="m5982,5l6001,5e" filled="false" stroked="true" strokeweight=".47998pt" strokecolor="#000000">
                <v:path arrowok="t"/>
              </v:shape>
            </v:group>
            <v:group style="position:absolute;left:6001;top:5;width:20;height:2" coordorigin="6001,5" coordsize="20,2">
              <v:shape style="position:absolute;left:6001;top:5;width:20;height:2" coordorigin="6001,5" coordsize="20,0" path="m6001,5l6021,5e" filled="false" stroked="true" strokeweight=".47998pt" strokecolor="#000000">
                <v:path arrowok="t"/>
              </v:shape>
            </v:group>
            <v:group style="position:absolute;left:6021;top:5;width:20;height:2" coordorigin="6021,5" coordsize="20,2">
              <v:shape style="position:absolute;left:6021;top:5;width:20;height:2" coordorigin="6021,5" coordsize="20,0" path="m6021,5l6040,5e" filled="false" stroked="true" strokeweight=".47998pt" strokecolor="#000000">
                <v:path arrowok="t"/>
              </v:shape>
            </v:group>
            <v:group style="position:absolute;left:6040;top:5;width:20;height:2" coordorigin="6040,5" coordsize="20,2">
              <v:shape style="position:absolute;left:6040;top:5;width:20;height:2" coordorigin="6040,5" coordsize="20,0" path="m6040,5l6059,5e" filled="false" stroked="true" strokeweight=".47998pt" strokecolor="#000000">
                <v:path arrowok="t"/>
              </v:shape>
            </v:group>
            <v:group style="position:absolute;left:6059;top:5;width:20;height:2" coordorigin="6059,5" coordsize="20,2">
              <v:shape style="position:absolute;left:6059;top:5;width:20;height:2" coordorigin="6059,5" coordsize="20,0" path="m6059,5l6078,5e" filled="false" stroked="true" strokeweight=".47998pt" strokecolor="#000000">
                <v:path arrowok="t"/>
              </v:shape>
            </v:group>
            <v:group style="position:absolute;left:6078;top:5;width:20;height:2" coordorigin="6078,5" coordsize="20,2">
              <v:shape style="position:absolute;left:6078;top:5;width:20;height:2" coordorigin="6078,5" coordsize="20,0" path="m6078,5l6097,5e" filled="false" stroked="true" strokeweight=".47998pt" strokecolor="#000000">
                <v:path arrowok="t"/>
              </v:shape>
            </v:group>
            <v:group style="position:absolute;left:6097;top:5;width:15;height:2" coordorigin="6097,5" coordsize="15,2">
              <v:shape style="position:absolute;left:6097;top:5;width:15;height:2" coordorigin="6097,5" coordsize="15,0" path="m6097,5l6112,5e" filled="false" stroked="true" strokeweight=".47998pt" strokecolor="#000000">
                <v:path arrowok="t"/>
              </v:shape>
            </v:group>
            <v:group style="position:absolute;left:6112;top:5;width:10;height:2" coordorigin="6112,5" coordsize="10,2">
              <v:shape style="position:absolute;left:6112;top:5;width:10;height:2" coordorigin="6112,5" coordsize="10,0" path="m6112,5l6121,5e" filled="false" stroked="true" strokeweight=".47998pt" strokecolor="#000000">
                <v:path arrowok="t"/>
              </v:shape>
            </v:group>
            <v:group style="position:absolute;left:6121;top:5;width:20;height:2" coordorigin="6121,5" coordsize="20,2">
              <v:shape style="position:absolute;left:6121;top:5;width:20;height:2" coordorigin="6121,5" coordsize="20,0" path="m6121,5l6141,5e" filled="false" stroked="true" strokeweight=".47998pt" strokecolor="#000000">
                <v:path arrowok="t"/>
              </v:shape>
            </v:group>
            <v:group style="position:absolute;left:6141;top:5;width:20;height:2" coordorigin="6141,5" coordsize="20,2">
              <v:shape style="position:absolute;left:6141;top:5;width:20;height:2" coordorigin="6141,5" coordsize="20,0" path="m6141,5l6160,5e" filled="false" stroked="true" strokeweight=".47998pt" strokecolor="#000000">
                <v:path arrowok="t"/>
              </v:shape>
            </v:group>
            <v:group style="position:absolute;left:6160;top:5;width:20;height:2" coordorigin="6160,5" coordsize="20,2">
              <v:shape style="position:absolute;left:6160;top:5;width:20;height:2" coordorigin="6160,5" coordsize="20,0" path="m6160,5l6179,5e" filled="false" stroked="true" strokeweight=".47998pt" strokecolor="#000000">
                <v:path arrowok="t"/>
              </v:shape>
            </v:group>
            <v:group style="position:absolute;left:6179;top:5;width:20;height:2" coordorigin="6179,5" coordsize="20,2">
              <v:shape style="position:absolute;left:6179;top:5;width:20;height:2" coordorigin="6179,5" coordsize="20,0" path="m6179,5l6198,5e" filled="false" stroked="true" strokeweight=".47998pt" strokecolor="#000000">
                <v:path arrowok="t"/>
              </v:shape>
            </v:group>
            <v:group style="position:absolute;left:6198;top:5;width:20;height:2" coordorigin="6198,5" coordsize="20,2">
              <v:shape style="position:absolute;left:6198;top:5;width:20;height:2" coordorigin="6198,5" coordsize="20,0" path="m6198,5l6217,5e" filled="false" stroked="true" strokeweight=".47998pt" strokecolor="#000000">
                <v:path arrowok="t"/>
              </v:shape>
            </v:group>
            <v:group style="position:absolute;left:6217;top:5;width:20;height:2" coordorigin="6217,5" coordsize="20,2">
              <v:shape style="position:absolute;left:6217;top:5;width:20;height:2" coordorigin="6217,5" coordsize="20,0" path="m6217,5l6237,5e" filled="false" stroked="true" strokeweight=".47998pt" strokecolor="#000000">
                <v:path arrowok="t"/>
              </v:shape>
            </v:group>
            <v:group style="position:absolute;left:6237;top:5;width:20;height:2" coordorigin="6237,5" coordsize="20,2">
              <v:shape style="position:absolute;left:6237;top:5;width:20;height:2" coordorigin="6237,5" coordsize="20,0" path="m6237,5l6256,5e" filled="false" stroked="true" strokeweight=".47998pt" strokecolor="#000000">
                <v:path arrowok="t"/>
              </v:shape>
            </v:group>
            <v:group style="position:absolute;left:6256;top:5;width:20;height:2" coordorigin="6256,5" coordsize="20,2">
              <v:shape style="position:absolute;left:6256;top:5;width:20;height:2" coordorigin="6256,5" coordsize="20,0" path="m6256,5l6275,5e" filled="false" stroked="true" strokeweight=".47998pt" strokecolor="#000000">
                <v:path arrowok="t"/>
              </v:shape>
            </v:group>
            <v:group style="position:absolute;left:6275;top:5;width:20;height:2" coordorigin="6275,5" coordsize="20,2">
              <v:shape style="position:absolute;left:6275;top:5;width:20;height:2" coordorigin="6275,5" coordsize="20,0" path="m6275,5l6294,5e" filled="false" stroked="true" strokeweight=".47998pt" strokecolor="#000000">
                <v:path arrowok="t"/>
              </v:shape>
            </v:group>
            <v:group style="position:absolute;left:6294;top:5;width:20;height:2" coordorigin="6294,5" coordsize="20,2">
              <v:shape style="position:absolute;left:6294;top:5;width:20;height:2" coordorigin="6294,5" coordsize="20,0" path="m6294,5l6313,5e" filled="false" stroked="true" strokeweight=".47998pt" strokecolor="#000000">
                <v:path arrowok="t"/>
              </v:shape>
            </v:group>
            <v:group style="position:absolute;left:6313;top:5;width:20;height:2" coordorigin="6313,5" coordsize="20,2">
              <v:shape style="position:absolute;left:6313;top:5;width:20;height:2" coordorigin="6313,5" coordsize="20,0" path="m6313,5l6333,5e" filled="false" stroked="true" strokeweight=".47998pt" strokecolor="#000000">
                <v:path arrowok="t"/>
              </v:shape>
            </v:group>
            <v:group style="position:absolute;left:6333;top:5;width:20;height:2" coordorigin="6333,5" coordsize="20,2">
              <v:shape style="position:absolute;left:6333;top:5;width:20;height:2" coordorigin="6333,5" coordsize="20,0" path="m6333,5l6352,5e" filled="false" stroked="true" strokeweight=".47998pt" strokecolor="#000000">
                <v:path arrowok="t"/>
              </v:shape>
            </v:group>
            <v:group style="position:absolute;left:6352;top:5;width:20;height:2" coordorigin="6352,5" coordsize="20,2">
              <v:shape style="position:absolute;left:6352;top:5;width:20;height:2" coordorigin="6352,5" coordsize="20,0" path="m6352,5l6371,5e" filled="false" stroked="true" strokeweight=".47998pt" strokecolor="#000000">
                <v:path arrowok="t"/>
              </v:shape>
            </v:group>
            <v:group style="position:absolute;left:6371;top:5;width:20;height:2" coordorigin="6371,5" coordsize="20,2">
              <v:shape style="position:absolute;left:6371;top:5;width:20;height:2" coordorigin="6371,5" coordsize="20,0" path="m6371,5l6390,5e" filled="false" stroked="true" strokeweight=".47998pt" strokecolor="#000000">
                <v:path arrowok="t"/>
              </v:shape>
            </v:group>
            <v:group style="position:absolute;left:6390;top:5;width:20;height:2" coordorigin="6390,5" coordsize="20,2">
              <v:shape style="position:absolute;left:6390;top:5;width:20;height:2" coordorigin="6390,5" coordsize="20,0" path="m6390,5l6409,5e" filled="false" stroked="true" strokeweight=".47998pt" strokecolor="#000000">
                <v:path arrowok="t"/>
              </v:shape>
            </v:group>
            <v:group style="position:absolute;left:6409;top:5;width:20;height:2" coordorigin="6409,5" coordsize="20,2">
              <v:shape style="position:absolute;left:6409;top:5;width:20;height:2" coordorigin="6409,5" coordsize="20,0" path="m6409,5l6429,5e" filled="false" stroked="true" strokeweight=".47998pt" strokecolor="#000000">
                <v:path arrowok="t"/>
              </v:shape>
            </v:group>
            <v:group style="position:absolute;left:6429;top:5;width:20;height:2" coordorigin="6429,5" coordsize="20,2">
              <v:shape style="position:absolute;left:6429;top:5;width:20;height:2" coordorigin="6429,5" coordsize="20,0" path="m6429,5l6448,5e" filled="false" stroked="true" strokeweight=".47998pt" strokecolor="#000000">
                <v:path arrowok="t"/>
              </v:shape>
            </v:group>
            <v:group style="position:absolute;left:6448;top:5;width:20;height:2" coordorigin="6448,5" coordsize="20,2">
              <v:shape style="position:absolute;left:6448;top:5;width:20;height:2" coordorigin="6448,5" coordsize="20,0" path="m6448,5l6467,5e" filled="false" stroked="true" strokeweight=".47998pt" strokecolor="#000000">
                <v:path arrowok="t"/>
              </v:shape>
            </v:group>
            <v:group style="position:absolute;left:6467;top:5;width:20;height:2" coordorigin="6467,5" coordsize="20,2">
              <v:shape style="position:absolute;left:6467;top:5;width:20;height:2" coordorigin="6467,5" coordsize="20,0" path="m6467,5l6486,5e" filled="false" stroked="true" strokeweight=".47998pt" strokecolor="#000000">
                <v:path arrowok="t"/>
              </v:shape>
            </v:group>
            <v:group style="position:absolute;left:6486;top:5;width:20;height:2" coordorigin="6486,5" coordsize="20,2">
              <v:shape style="position:absolute;left:6486;top:5;width:20;height:2" coordorigin="6486,5" coordsize="20,0" path="m6486,5l6505,5e" filled="false" stroked="true" strokeweight=".47998pt" strokecolor="#000000">
                <v:path arrowok="t"/>
              </v:shape>
            </v:group>
            <v:group style="position:absolute;left:6505;top:5;width:20;height:2" coordorigin="6505,5" coordsize="20,2">
              <v:shape style="position:absolute;left:6505;top:5;width:20;height:2" coordorigin="6505,5" coordsize="20,0" path="m6505,5l6525,5e" filled="false" stroked="true" strokeweight=".47998pt" strokecolor="#000000">
                <v:path arrowok="t"/>
              </v:shape>
            </v:group>
            <v:group style="position:absolute;left:6525;top:5;width:20;height:2" coordorigin="6525,5" coordsize="20,2">
              <v:shape style="position:absolute;left:6525;top:5;width:20;height:2" coordorigin="6525,5" coordsize="20,0" path="m6525,5l6544,5e" filled="false" stroked="true" strokeweight=".47998pt" strokecolor="#000000">
                <v:path arrowok="t"/>
              </v:shape>
            </v:group>
            <v:group style="position:absolute;left:6544;top:5;width:20;height:2" coordorigin="6544,5" coordsize="20,2">
              <v:shape style="position:absolute;left:6544;top:5;width:20;height:2" coordorigin="6544,5" coordsize="20,0" path="m6544,5l6563,5e" filled="false" stroked="true" strokeweight=".47998pt" strokecolor="#000000">
                <v:path arrowok="t"/>
              </v:shape>
            </v:group>
            <v:group style="position:absolute;left:6563;top:5;width:20;height:2" coordorigin="6563,5" coordsize="20,2">
              <v:shape style="position:absolute;left:6563;top:5;width:20;height:2" coordorigin="6563,5" coordsize="20,0" path="m6563,5l6582,5e" filled="false" stroked="true" strokeweight=".47998pt" strokecolor="#000000">
                <v:path arrowok="t"/>
              </v:shape>
            </v:group>
            <v:group style="position:absolute;left:6582;top:5;width:20;height:2" coordorigin="6582,5" coordsize="20,2">
              <v:shape style="position:absolute;left:6582;top:5;width:20;height:2" coordorigin="6582,5" coordsize="20,0" path="m6582,5l6601,5e" filled="false" stroked="true" strokeweight=".47998pt" strokecolor="#000000">
                <v:path arrowok="t"/>
              </v:shape>
            </v:group>
            <v:group style="position:absolute;left:6601;top:5;width:20;height:2" coordorigin="6601,5" coordsize="20,2">
              <v:shape style="position:absolute;left:6601;top:5;width:20;height:2" coordorigin="6601,5" coordsize="20,0" path="m6601,5l6621,5e" filled="false" stroked="true" strokeweight=".47998pt" strokecolor="#000000">
                <v:path arrowok="t"/>
              </v:shape>
            </v:group>
            <v:group style="position:absolute;left:6621;top:5;width:20;height:2" coordorigin="6621,5" coordsize="20,2">
              <v:shape style="position:absolute;left:6621;top:5;width:20;height:2" coordorigin="6621,5" coordsize="20,0" path="m6621,5l6640,5e" filled="false" stroked="true" strokeweight=".47998pt" strokecolor="#000000">
                <v:path arrowok="t"/>
              </v:shape>
            </v:group>
            <v:group style="position:absolute;left:6640;top:5;width:20;height:2" coordorigin="6640,5" coordsize="20,2">
              <v:shape style="position:absolute;left:6640;top:5;width:20;height:2" coordorigin="6640,5" coordsize="20,0" path="m6640,5l6659,5e" filled="false" stroked="true" strokeweight=".47998pt" strokecolor="#000000">
                <v:path arrowok="t"/>
              </v:shape>
            </v:group>
            <v:group style="position:absolute;left:6659;top:5;width:20;height:2" coordorigin="6659,5" coordsize="20,2">
              <v:shape style="position:absolute;left:6659;top:5;width:20;height:2" coordorigin="6659,5" coordsize="20,0" path="m6659,5l6678,5e" filled="false" stroked="true" strokeweight=".47998pt" strokecolor="#000000">
                <v:path arrowok="t"/>
              </v:shape>
            </v:group>
            <v:group style="position:absolute;left:6678;top:5;width:20;height:2" coordorigin="6678,5" coordsize="20,2">
              <v:shape style="position:absolute;left:6678;top:5;width:20;height:2" coordorigin="6678,5" coordsize="20,0" path="m6678,5l6697,5e" filled="false" stroked="true" strokeweight=".47998pt" strokecolor="#000000">
                <v:path arrowok="t"/>
              </v:shape>
            </v:group>
            <v:group style="position:absolute;left:6697;top:5;width:20;height:2" coordorigin="6697,5" coordsize="20,2">
              <v:shape style="position:absolute;left:6697;top:5;width:20;height:2" coordorigin="6697,5" coordsize="20,0" path="m6697,5l6717,5e" filled="false" stroked="true" strokeweight=".47998pt" strokecolor="#000000">
                <v:path arrowok="t"/>
              </v:shape>
            </v:group>
            <v:group style="position:absolute;left:6717;top:5;width:20;height:2" coordorigin="6717,5" coordsize="20,2">
              <v:shape style="position:absolute;left:6717;top:5;width:20;height:2" coordorigin="6717,5" coordsize="20,0" path="m6717,5l6736,5e" filled="false" stroked="true" strokeweight=".47998pt" strokecolor="#000000">
                <v:path arrowok="t"/>
              </v:shape>
            </v:group>
            <v:group style="position:absolute;left:6736;top:5;width:20;height:2" coordorigin="6736,5" coordsize="20,2">
              <v:shape style="position:absolute;left:6736;top:5;width:20;height:2" coordorigin="6736,5" coordsize="20,0" path="m6736,5l6755,5e" filled="false" stroked="true" strokeweight=".47998pt" strokecolor="#000000">
                <v:path arrowok="t"/>
              </v:shape>
            </v:group>
            <v:group style="position:absolute;left:6755;top:5;width:20;height:2" coordorigin="6755,5" coordsize="20,2">
              <v:shape style="position:absolute;left:6755;top:5;width:20;height:2" coordorigin="6755,5" coordsize="20,0" path="m6755,5l6774,5e" filled="false" stroked="true" strokeweight=".47998pt" strokecolor="#000000">
                <v:path arrowok="t"/>
              </v:shape>
            </v:group>
            <v:group style="position:absolute;left:6774;top:5;width:20;height:2" coordorigin="6774,5" coordsize="20,2">
              <v:shape style="position:absolute;left:6774;top:5;width:20;height:2" coordorigin="6774,5" coordsize="20,0" path="m6774,5l6793,5e" filled="false" stroked="true" strokeweight=".47998pt" strokecolor="#000000">
                <v:path arrowok="t"/>
              </v:shape>
            </v:group>
            <v:group style="position:absolute;left:6793;top:5;width:20;height:2" coordorigin="6793,5" coordsize="20,2">
              <v:shape style="position:absolute;left:6793;top:5;width:20;height:2" coordorigin="6793,5" coordsize="20,0" path="m6793,5l6813,5e" filled="false" stroked="true" strokeweight=".47998pt" strokecolor="#000000">
                <v:path arrowok="t"/>
              </v:shape>
            </v:group>
            <v:group style="position:absolute;left:6813;top:5;width:20;height:2" coordorigin="6813,5" coordsize="20,2">
              <v:shape style="position:absolute;left:6813;top:5;width:20;height:2" coordorigin="6813,5" coordsize="20,0" path="m6813,5l6832,5e" filled="false" stroked="true" strokeweight=".47998pt" strokecolor="#000000">
                <v:path arrowok="t"/>
              </v:shape>
            </v:group>
            <v:group style="position:absolute;left:6832;top:5;width:20;height:2" coordorigin="6832,5" coordsize="20,2">
              <v:shape style="position:absolute;left:6832;top:5;width:20;height:2" coordorigin="6832,5" coordsize="20,0" path="m6832,5l6851,5e" filled="false" stroked="true" strokeweight=".47998pt" strokecolor="#000000">
                <v:path arrowok="t"/>
              </v:shape>
            </v:group>
            <v:group style="position:absolute;left:6851;top:5;width:20;height:2" coordorigin="6851,5" coordsize="20,2">
              <v:shape style="position:absolute;left:6851;top:5;width:20;height:2" coordorigin="6851,5" coordsize="20,0" path="m6851,5l6870,5e" filled="false" stroked="true" strokeweight=".47998pt" strokecolor="#000000">
                <v:path arrowok="t"/>
              </v:shape>
            </v:group>
            <v:group style="position:absolute;left:6870;top:5;width:20;height:2" coordorigin="6870,5" coordsize="20,2">
              <v:shape style="position:absolute;left:6870;top:5;width:20;height:2" coordorigin="6870,5" coordsize="20,0" path="m6870,5l6889,5e" filled="false" stroked="true" strokeweight=".47998pt" strokecolor="#000000">
                <v:path arrowok="t"/>
              </v:shape>
            </v:group>
            <v:group style="position:absolute;left:6889;top:5;width:20;height:2" coordorigin="6889,5" coordsize="20,2">
              <v:shape style="position:absolute;left:6889;top:5;width:20;height:2" coordorigin="6889,5" coordsize="20,0" path="m6889,5l6909,5e" filled="false" stroked="true" strokeweight=".47998pt" strokecolor="#000000">
                <v:path arrowok="t"/>
              </v:shape>
            </v:group>
            <v:group style="position:absolute;left:6909;top:5;width:20;height:2" coordorigin="6909,5" coordsize="20,2">
              <v:shape style="position:absolute;left:6909;top:5;width:20;height:2" coordorigin="6909,5" coordsize="20,0" path="m6909,5l6928,5e" filled="false" stroked="true" strokeweight=".47998pt" strokecolor="#000000">
                <v:path arrowok="t"/>
              </v:shape>
            </v:group>
            <v:group style="position:absolute;left:6928;top:5;width:20;height:2" coordorigin="6928,5" coordsize="20,2">
              <v:shape style="position:absolute;left:6928;top:5;width:20;height:2" coordorigin="6928,5" coordsize="20,0" path="m6928,5l6947,5e" filled="false" stroked="true" strokeweight=".47998pt" strokecolor="#000000">
                <v:path arrowok="t"/>
              </v:shape>
            </v:group>
            <v:group style="position:absolute;left:6947;top:5;width:20;height:2" coordorigin="6947,5" coordsize="20,2">
              <v:shape style="position:absolute;left:6947;top:5;width:20;height:2" coordorigin="6947,5" coordsize="20,0" path="m6947,5l6966,5e" filled="false" stroked="true" strokeweight=".47998pt" strokecolor="#000000">
                <v:path arrowok="t"/>
              </v:shape>
            </v:group>
            <v:group style="position:absolute;left:6966;top:5;width:20;height:2" coordorigin="6966,5" coordsize="20,2">
              <v:shape style="position:absolute;left:6966;top:5;width:20;height:2" coordorigin="6966,5" coordsize="20,0" path="m6966,5l6985,5e" filled="false" stroked="true" strokeweight=".47998pt" strokecolor="#000000">
                <v:path arrowok="t"/>
              </v:shape>
            </v:group>
            <v:group style="position:absolute;left:6985;top:5;width:20;height:2" coordorigin="6985,5" coordsize="20,2">
              <v:shape style="position:absolute;left:6985;top:5;width:20;height:2" coordorigin="6985,5" coordsize="20,0" path="m6985,5l7005,5e" filled="false" stroked="true" strokeweight=".47998pt" strokecolor="#000000">
                <v:path arrowok="t"/>
              </v:shape>
            </v:group>
            <v:group style="position:absolute;left:7005;top:5;width:20;height:2" coordorigin="7005,5" coordsize="20,2">
              <v:shape style="position:absolute;left:7005;top:5;width:20;height:2" coordorigin="7005,5" coordsize="20,0" path="m7005,5l7024,5e" filled="false" stroked="true" strokeweight=".47998pt" strokecolor="#000000">
                <v:path arrowok="t"/>
              </v:shape>
            </v:group>
            <v:group style="position:absolute;left:7024;top:5;width:20;height:2" coordorigin="7024,5" coordsize="20,2">
              <v:shape style="position:absolute;left:7024;top:5;width:20;height:2" coordorigin="7024,5" coordsize="20,0" path="m7024,5l7043,5e" filled="false" stroked="true" strokeweight=".47998pt" strokecolor="#000000">
                <v:path arrowok="t"/>
              </v:shape>
            </v:group>
            <v:group style="position:absolute;left:7043;top:5;width:20;height:2" coordorigin="7043,5" coordsize="20,2">
              <v:shape style="position:absolute;left:7043;top:5;width:20;height:2" coordorigin="7043,5" coordsize="20,0" path="m7043,5l7062,5e" filled="false" stroked="true" strokeweight=".47998pt" strokecolor="#000000">
                <v:path arrowok="t"/>
              </v:shape>
            </v:group>
            <v:group style="position:absolute;left:7062;top:5;width:20;height:2" coordorigin="7062,5" coordsize="20,2">
              <v:shape style="position:absolute;left:7062;top:5;width:20;height:2" coordorigin="7062,5" coordsize="20,0" path="m7062,5l7081,5e" filled="false" stroked="true" strokeweight=".47998pt" strokecolor="#000000">
                <v:path arrowok="t"/>
              </v:shape>
            </v:group>
            <v:group style="position:absolute;left:7081;top:5;width:20;height:2" coordorigin="7081,5" coordsize="20,2">
              <v:shape style="position:absolute;left:7081;top:5;width:20;height:2" coordorigin="7081,5" coordsize="20,0" path="m7081,5l7101,5e" filled="false" stroked="true" strokeweight=".47998pt" strokecolor="#000000">
                <v:path arrowok="t"/>
              </v:shape>
            </v:group>
            <v:group style="position:absolute;left:7101;top:5;width:20;height:2" coordorigin="7101,5" coordsize="20,2">
              <v:shape style="position:absolute;left:7101;top:5;width:20;height:2" coordorigin="7101,5" coordsize="20,0" path="m7101,5l7120,5e" filled="false" stroked="true" strokeweight=".47998pt" strokecolor="#000000">
                <v:path arrowok="t"/>
              </v:shape>
            </v:group>
            <v:group style="position:absolute;left:7120;top:5;width:20;height:2" coordorigin="7120,5" coordsize="20,2">
              <v:shape style="position:absolute;left:7120;top:5;width:20;height:2" coordorigin="7120,5" coordsize="20,0" path="m7120,5l7139,5e" filled="false" stroked="true" strokeweight=".47998pt" strokecolor="#000000">
                <v:path arrowok="t"/>
              </v:shape>
            </v:group>
            <v:group style="position:absolute;left:7139;top:5;width:20;height:2" coordorigin="7139,5" coordsize="20,2">
              <v:shape style="position:absolute;left:7139;top:5;width:20;height:2" coordorigin="7139,5" coordsize="20,0" path="m7139,5l7158,5e" filled="false" stroked="true" strokeweight=".47998pt" strokecolor="#000000">
                <v:path arrowok="t"/>
              </v:shape>
            </v:group>
            <v:group style="position:absolute;left:7158;top:5;width:20;height:2" coordorigin="7158,5" coordsize="20,2">
              <v:shape style="position:absolute;left:7158;top:5;width:20;height:2" coordorigin="7158,5" coordsize="20,0" path="m7158,5l7177,5e" filled="false" stroked="true" strokeweight=".47998pt" strokecolor="#000000">
                <v:path arrowok="t"/>
              </v:shape>
            </v:group>
            <v:group style="position:absolute;left:7177;top:5;width:20;height:2" coordorigin="7177,5" coordsize="20,2">
              <v:shape style="position:absolute;left:7177;top:5;width:20;height:2" coordorigin="7177,5" coordsize="20,0" path="m7177,5l7197,5e" filled="false" stroked="true" strokeweight=".47998pt" strokecolor="#000000">
                <v:path arrowok="t"/>
              </v:shape>
            </v:group>
            <v:group style="position:absolute;left:7197;top:5;width:20;height:2" coordorigin="7197,5" coordsize="20,2">
              <v:shape style="position:absolute;left:7197;top:5;width:20;height:2" coordorigin="7197,5" coordsize="20,0" path="m7197,5l7216,5e" filled="false" stroked="true" strokeweight=".47998pt" strokecolor="#000000">
                <v:path arrowok="t"/>
              </v:shape>
            </v:group>
            <v:group style="position:absolute;left:7216;top:5;width:20;height:2" coordorigin="7216,5" coordsize="20,2">
              <v:shape style="position:absolute;left:7216;top:5;width:20;height:2" coordorigin="7216,5" coordsize="20,0" path="m7216,5l7235,5e" filled="false" stroked="true" strokeweight=".47998pt" strokecolor="#000000">
                <v:path arrowok="t"/>
              </v:shape>
            </v:group>
            <v:group style="position:absolute;left:7235;top:5;width:20;height:2" coordorigin="7235,5" coordsize="20,2">
              <v:shape style="position:absolute;left:7235;top:5;width:20;height:2" coordorigin="7235,5" coordsize="20,0" path="m7235,5l7254,5e" filled="false" stroked="true" strokeweight=".47998pt" strokecolor="#000000">
                <v:path arrowok="t"/>
              </v:shape>
            </v:group>
            <v:group style="position:absolute;left:7254;top:5;width:20;height:2" coordorigin="7254,5" coordsize="20,2">
              <v:shape style="position:absolute;left:7254;top:5;width:20;height:2" coordorigin="7254,5" coordsize="20,0" path="m7254,5l7273,5e" filled="false" stroked="true" strokeweight=".47998pt" strokecolor="#000000">
                <v:path arrowok="t"/>
              </v:shape>
            </v:group>
            <v:group style="position:absolute;left:7273;top:5;width:20;height:2" coordorigin="7273,5" coordsize="20,2">
              <v:shape style="position:absolute;left:7273;top:5;width:20;height:2" coordorigin="7273,5" coordsize="20,0" path="m7273,5l7293,5e" filled="false" stroked="true" strokeweight=".47998pt" strokecolor="#000000">
                <v:path arrowok="t"/>
              </v:shape>
            </v:group>
            <v:group style="position:absolute;left:7293;top:5;width:20;height:2" coordorigin="7293,5" coordsize="20,2">
              <v:shape style="position:absolute;left:7293;top:5;width:20;height:2" coordorigin="7293,5" coordsize="20,0" path="m7293,5l7312,5e" filled="false" stroked="true" strokeweight=".47998pt" strokecolor="#000000">
                <v:path arrowok="t"/>
              </v:shape>
            </v:group>
            <v:group style="position:absolute;left:7312;top:5;width:20;height:2" coordorigin="7312,5" coordsize="20,2">
              <v:shape style="position:absolute;left:7312;top:5;width:20;height:2" coordorigin="7312,5" coordsize="20,0" path="m7312,5l7331,5e" filled="false" stroked="true" strokeweight=".47998pt" strokecolor="#000000">
                <v:path arrowok="t"/>
              </v:shape>
            </v:group>
            <v:group style="position:absolute;left:7331;top:5;width:20;height:2" coordorigin="7331,5" coordsize="20,2">
              <v:shape style="position:absolute;left:7331;top:5;width:20;height:2" coordorigin="7331,5" coordsize="20,0" path="m7331,5l7350,5e" filled="false" stroked="true" strokeweight=".47998pt" strokecolor="#000000">
                <v:path arrowok="t"/>
              </v:shape>
            </v:group>
            <v:group style="position:absolute;left:7350;top:5;width:20;height:2" coordorigin="7350,5" coordsize="20,2">
              <v:shape style="position:absolute;left:7350;top:5;width:20;height:2" coordorigin="7350,5" coordsize="20,0" path="m7350,5l7369,5e" filled="false" stroked="true" strokeweight=".47998pt" strokecolor="#000000">
                <v:path arrowok="t"/>
              </v:shape>
            </v:group>
            <v:group style="position:absolute;left:7369;top:5;width:20;height:2" coordorigin="7369,5" coordsize="20,2">
              <v:shape style="position:absolute;left:7369;top:5;width:20;height:2" coordorigin="7369,5" coordsize="20,0" path="m7369,5l7389,5e" filled="false" stroked="true" strokeweight=".47998pt" strokecolor="#000000">
                <v:path arrowok="t"/>
              </v:shape>
            </v:group>
            <v:group style="position:absolute;left:7389;top:5;width:20;height:2" coordorigin="7389,5" coordsize="20,2">
              <v:shape style="position:absolute;left:7389;top:5;width:20;height:2" coordorigin="7389,5" coordsize="20,0" path="m7389,5l7408,5e" filled="false" stroked="true" strokeweight=".47998pt" strokecolor="#000000">
                <v:path arrowok="t"/>
              </v:shape>
            </v:group>
            <v:group style="position:absolute;left:7408;top:5;width:20;height:2" coordorigin="7408,5" coordsize="20,2">
              <v:shape style="position:absolute;left:7408;top:5;width:20;height:2" coordorigin="7408,5" coordsize="20,0" path="m7408,5l7427,5e" filled="false" stroked="true" strokeweight=".47998pt" strokecolor="#000000">
                <v:path arrowok="t"/>
              </v:shape>
            </v:group>
            <v:group style="position:absolute;left:7427;top:5;width:20;height:2" coordorigin="7427,5" coordsize="20,2">
              <v:shape style="position:absolute;left:7427;top:5;width:20;height:2" coordorigin="7427,5" coordsize="20,0" path="m7427,5l7446,5e" filled="false" stroked="true" strokeweight=".47998pt" strokecolor="#000000">
                <v:path arrowok="t"/>
              </v:shape>
            </v:group>
            <v:group style="position:absolute;left:7446;top:5;width:20;height:2" coordorigin="7446,5" coordsize="20,2">
              <v:shape style="position:absolute;left:7446;top:5;width:20;height:2" coordorigin="7446,5" coordsize="20,0" path="m7446,5l7465,5e" filled="false" stroked="true" strokeweight=".47998pt" strokecolor="#000000">
                <v:path arrowok="t"/>
              </v:shape>
            </v:group>
            <v:group style="position:absolute;left:7465;top:5;width:20;height:2" coordorigin="7465,5" coordsize="20,2">
              <v:shape style="position:absolute;left:7465;top:5;width:20;height:2" coordorigin="7465,5" coordsize="20,0" path="m7465,5l7485,5e" filled="false" stroked="true" strokeweight=".47998pt" strokecolor="#000000">
                <v:path arrowok="t"/>
              </v:shape>
            </v:group>
            <v:group style="position:absolute;left:7485;top:5;width:20;height:2" coordorigin="7485,5" coordsize="20,2">
              <v:shape style="position:absolute;left:7485;top:5;width:20;height:2" coordorigin="7485,5" coordsize="20,0" path="m7485,5l7504,5e" filled="false" stroked="true" strokeweight=".47998pt" strokecolor="#000000">
                <v:path arrowok="t"/>
              </v:shape>
            </v:group>
            <v:group style="position:absolute;left:7504;top:5;width:20;height:2" coordorigin="7504,5" coordsize="20,2">
              <v:shape style="position:absolute;left:7504;top:5;width:20;height:2" coordorigin="7504,5" coordsize="20,0" path="m7504,5l7523,5e" filled="false" stroked="true" strokeweight=".47998pt" strokecolor="#000000">
                <v:path arrowok="t"/>
              </v:shape>
            </v:group>
            <v:group style="position:absolute;left:7523;top:5;width:20;height:2" coordorigin="7523,5" coordsize="20,2">
              <v:shape style="position:absolute;left:7523;top:5;width:20;height:2" coordorigin="7523,5" coordsize="20,0" path="m7523,5l7542,5e" filled="false" stroked="true" strokeweight=".47998pt" strokecolor="#000000">
                <v:path arrowok="t"/>
              </v:shape>
            </v:group>
            <v:group style="position:absolute;left:7542;top:5;width:20;height:2" coordorigin="7542,5" coordsize="20,2">
              <v:shape style="position:absolute;left:7542;top:5;width:20;height:2" coordorigin="7542,5" coordsize="20,0" path="m7542,5l7561,5e" filled="false" stroked="true" strokeweight=".47998pt" strokecolor="#000000">
                <v:path arrowok="t"/>
              </v:shape>
            </v:group>
            <v:group style="position:absolute;left:7561;top:5;width:20;height:2" coordorigin="7561,5" coordsize="20,2">
              <v:shape style="position:absolute;left:7561;top:5;width:20;height:2" coordorigin="7561,5" coordsize="20,0" path="m7561,5l7581,5e" filled="false" stroked="true" strokeweight=".47998pt" strokecolor="#000000">
                <v:path arrowok="t"/>
              </v:shape>
            </v:group>
            <v:group style="position:absolute;left:7581;top:5;width:20;height:2" coordorigin="7581,5" coordsize="20,2">
              <v:shape style="position:absolute;left:7581;top:5;width:20;height:2" coordorigin="7581,5" coordsize="20,0" path="m7581,5l7600,5e" filled="false" stroked="true" strokeweight=".47998pt" strokecolor="#000000">
                <v:path arrowok="t"/>
              </v:shape>
            </v:group>
            <v:group style="position:absolute;left:7600;top:5;width:20;height:2" coordorigin="7600,5" coordsize="20,2">
              <v:shape style="position:absolute;left:7600;top:5;width:20;height:2" coordorigin="7600,5" coordsize="20,0" path="m7600,5l7619,5e" filled="false" stroked="true" strokeweight=".47998pt" strokecolor="#000000">
                <v:path arrowok="t"/>
              </v:shape>
            </v:group>
            <v:group style="position:absolute;left:7619;top:5;width:20;height:2" coordorigin="7619,5" coordsize="20,2">
              <v:shape style="position:absolute;left:7619;top:5;width:20;height:2" coordorigin="7619,5" coordsize="20,0" path="m7619,5l7638,5e" filled="false" stroked="true" strokeweight=".47998pt" strokecolor="#000000">
                <v:path arrowok="t"/>
              </v:shape>
            </v:group>
            <v:group style="position:absolute;left:7638;top:5;width:20;height:2" coordorigin="7638,5" coordsize="20,2">
              <v:shape style="position:absolute;left:7638;top:5;width:20;height:2" coordorigin="7638,5" coordsize="20,0" path="m7638,5l7657,5e" filled="false" stroked="true" strokeweight=".47998pt" strokecolor="#000000">
                <v:path arrowok="t"/>
              </v:shape>
            </v:group>
            <v:group style="position:absolute;left:7657;top:5;width:20;height:2" coordorigin="7657,5" coordsize="20,2">
              <v:shape style="position:absolute;left:7657;top:5;width:20;height:2" coordorigin="7657,5" coordsize="20,0" path="m7657,5l7677,5e" filled="false" stroked="true" strokeweight=".47998pt" strokecolor="#000000">
                <v:path arrowok="t"/>
              </v:shape>
            </v:group>
            <v:group style="position:absolute;left:7677;top:5;width:20;height:2" coordorigin="7677,5" coordsize="20,2">
              <v:shape style="position:absolute;left:7677;top:5;width:20;height:2" coordorigin="7677,5" coordsize="20,0" path="m7677,5l7696,5e" filled="false" stroked="true" strokeweight=".47998pt" strokecolor="#000000">
                <v:path arrowok="t"/>
              </v:shape>
            </v:group>
            <v:group style="position:absolute;left:7696;top:5;width:20;height:2" coordorigin="7696,5" coordsize="20,2">
              <v:shape style="position:absolute;left:7696;top:5;width:20;height:2" coordorigin="7696,5" coordsize="20,0" path="m7696,5l7715,5e" filled="false" stroked="true" strokeweight=".47998pt" strokecolor="#000000">
                <v:path arrowok="t"/>
              </v:shape>
            </v:group>
            <v:group style="position:absolute;left:7715;top:5;width:20;height:2" coordorigin="7715,5" coordsize="20,2">
              <v:shape style="position:absolute;left:7715;top:5;width:20;height:2" coordorigin="7715,5" coordsize="20,0" path="m7715,5l7734,5e" filled="false" stroked="true" strokeweight=".47998pt" strokecolor="#000000">
                <v:path arrowok="t"/>
              </v:shape>
            </v:group>
            <v:group style="position:absolute;left:7734;top:5;width:20;height:2" coordorigin="7734,5" coordsize="20,2">
              <v:shape style="position:absolute;left:7734;top:5;width:20;height:2" coordorigin="7734,5" coordsize="20,0" path="m7734,5l7753,5e" filled="false" stroked="true" strokeweight=".47998pt" strokecolor="#000000">
                <v:path arrowok="t"/>
              </v:shape>
            </v:group>
            <v:group style="position:absolute;left:7753;top:5;width:20;height:2" coordorigin="7753,5" coordsize="20,2">
              <v:shape style="position:absolute;left:7753;top:5;width:20;height:2" coordorigin="7753,5" coordsize="20,0" path="m7753,5l7773,5e" filled="false" stroked="true" strokeweight=".47998pt" strokecolor="#000000">
                <v:path arrowok="t"/>
              </v:shape>
            </v:group>
            <v:group style="position:absolute;left:7773;top:5;width:20;height:2" coordorigin="7773,5" coordsize="20,2">
              <v:shape style="position:absolute;left:7773;top:5;width:20;height:2" coordorigin="7773,5" coordsize="20,0" path="m7773,5l7792,5e" filled="false" stroked="true" strokeweight=".47998pt" strokecolor="#000000">
                <v:path arrowok="t"/>
              </v:shape>
            </v:group>
            <v:group style="position:absolute;left:7792;top:5;width:20;height:2" coordorigin="7792,5" coordsize="20,2">
              <v:shape style="position:absolute;left:7792;top:5;width:20;height:2" coordorigin="7792,5" coordsize="20,0" path="m7792,5l7811,5e" filled="false" stroked="true" strokeweight=".47998pt" strokecolor="#000000">
                <v:path arrowok="t"/>
              </v:shape>
            </v:group>
            <v:group style="position:absolute;left:7811;top:5;width:20;height:2" coordorigin="7811,5" coordsize="20,2">
              <v:shape style="position:absolute;left:7811;top:5;width:20;height:2" coordorigin="7811,5" coordsize="20,0" path="m7811,5l7830,5e" filled="false" stroked="true" strokeweight=".47998pt" strokecolor="#000000">
                <v:path arrowok="t"/>
              </v:shape>
            </v:group>
            <v:group style="position:absolute;left:7830;top:5;width:20;height:2" coordorigin="7830,5" coordsize="20,2">
              <v:shape style="position:absolute;left:7830;top:5;width:20;height:2" coordorigin="7830,5" coordsize="20,0" path="m7830,5l7849,5e" filled="false" stroked="true" strokeweight=".47998pt" strokecolor="#000000">
                <v:path arrowok="t"/>
              </v:shape>
            </v:group>
            <v:group style="position:absolute;left:7849;top:5;width:17;height:2" coordorigin="7849,5" coordsize="17,2">
              <v:shape style="position:absolute;left:7849;top:5;width:17;height:2" coordorigin="7849,5" coordsize="17,0" path="m7849,5l7866,5e" filled="false" stroked="true" strokeweight=".47998pt" strokecolor="#000000">
                <v:path arrowok="t"/>
              </v:shape>
            </v:group>
            <v:group style="position:absolute;left:7866;top:5;width:10;height:2" coordorigin="7866,5" coordsize="10,2">
              <v:shape style="position:absolute;left:7866;top:5;width:10;height:2" coordorigin="7866,5" coordsize="10,0" path="m7866,5l7876,5e" filled="false" stroked="true" strokeweight=".47998pt" strokecolor="#000000">
                <v:path arrowok="t"/>
              </v:shape>
            </v:group>
            <v:group style="position:absolute;left:7876;top:5;width:20;height:2" coordorigin="7876,5" coordsize="20,2">
              <v:shape style="position:absolute;left:7876;top:5;width:20;height:2" coordorigin="7876,5" coordsize="20,0" path="m7876,5l7895,5e" filled="false" stroked="true" strokeweight=".47998pt" strokecolor="#000000">
                <v:path arrowok="t"/>
              </v:shape>
            </v:group>
            <v:group style="position:absolute;left:7895;top:5;width:20;height:2" coordorigin="7895,5" coordsize="20,2">
              <v:shape style="position:absolute;left:7895;top:5;width:20;height:2" coordorigin="7895,5" coordsize="20,0" path="m7895,5l7914,5e" filled="false" stroked="true" strokeweight=".47998pt" strokecolor="#000000">
                <v:path arrowok="t"/>
              </v:shape>
            </v:group>
            <v:group style="position:absolute;left:7914;top:5;width:20;height:2" coordorigin="7914,5" coordsize="20,2">
              <v:shape style="position:absolute;left:7914;top:5;width:20;height:2" coordorigin="7914,5" coordsize="20,0" path="m7914,5l7933,5e" filled="false" stroked="true" strokeweight=".47998pt" strokecolor="#000000">
                <v:path arrowok="t"/>
              </v:shape>
            </v:group>
            <v:group style="position:absolute;left:7933;top:5;width:20;height:2" coordorigin="7933,5" coordsize="20,2">
              <v:shape style="position:absolute;left:7933;top:5;width:20;height:2" coordorigin="7933,5" coordsize="20,0" path="m7933,5l7953,5e" filled="false" stroked="true" strokeweight=".47998pt" strokecolor="#000000">
                <v:path arrowok="t"/>
              </v:shape>
            </v:group>
            <v:group style="position:absolute;left:7953;top:5;width:20;height:2" coordorigin="7953,5" coordsize="20,2">
              <v:shape style="position:absolute;left:7953;top:5;width:20;height:2" coordorigin="7953,5" coordsize="20,0" path="m7953,5l7972,5e" filled="false" stroked="true" strokeweight=".47998pt" strokecolor="#000000">
                <v:path arrowok="t"/>
              </v:shape>
            </v:group>
            <v:group style="position:absolute;left:7972;top:5;width:20;height:2" coordorigin="7972,5" coordsize="20,2">
              <v:shape style="position:absolute;left:7972;top:5;width:20;height:2" coordorigin="7972,5" coordsize="20,0" path="m7972,5l7992,5e" filled="false" stroked="true" strokeweight=".47998pt" strokecolor="#000000">
                <v:path arrowok="t"/>
              </v:shape>
            </v:group>
            <v:group style="position:absolute;left:7992;top:5;width:20;height:2" coordorigin="7992,5" coordsize="20,2">
              <v:shape style="position:absolute;left:7992;top:5;width:20;height:2" coordorigin="7992,5" coordsize="20,0" path="m7992,5l8011,5e" filled="false" stroked="true" strokeweight=".47998pt" strokecolor="#000000">
                <v:path arrowok="t"/>
              </v:shape>
            </v:group>
            <v:group style="position:absolute;left:8011;top:5;width:20;height:2" coordorigin="8011,5" coordsize="20,2">
              <v:shape style="position:absolute;left:8011;top:5;width:20;height:2" coordorigin="8011,5" coordsize="20,0" path="m8011,5l8030,5e" filled="false" stroked="true" strokeweight=".47998pt" strokecolor="#000000">
                <v:path arrowok="t"/>
              </v:shape>
            </v:group>
            <v:group style="position:absolute;left:8030;top:5;width:20;height:2" coordorigin="8030,5" coordsize="20,2">
              <v:shape style="position:absolute;left:8030;top:5;width:20;height:2" coordorigin="8030,5" coordsize="20,0" path="m8030,5l8049,5e" filled="false" stroked="true" strokeweight=".47998pt" strokecolor="#000000">
                <v:path arrowok="t"/>
              </v:shape>
            </v:group>
            <v:group style="position:absolute;left:8049;top:5;width:20;height:2" coordorigin="8049,5" coordsize="20,2">
              <v:shape style="position:absolute;left:8049;top:5;width:20;height:2" coordorigin="8049,5" coordsize="20,0" path="m8049,5l8068,5e" filled="false" stroked="true" strokeweight=".47998pt" strokecolor="#000000">
                <v:path arrowok="t"/>
              </v:shape>
            </v:group>
            <v:group style="position:absolute;left:8068;top:5;width:20;height:2" coordorigin="8068,5" coordsize="20,2">
              <v:shape style="position:absolute;left:8068;top:5;width:20;height:2" coordorigin="8068,5" coordsize="20,0" path="m8068,5l8088,5e" filled="false" stroked="true" strokeweight=".47998pt" strokecolor="#000000">
                <v:path arrowok="t"/>
              </v:shape>
            </v:group>
            <v:group style="position:absolute;left:8088;top:5;width:20;height:2" coordorigin="8088,5" coordsize="20,2">
              <v:shape style="position:absolute;left:8088;top:5;width:20;height:2" coordorigin="8088,5" coordsize="20,0" path="m8088,5l8107,5e" filled="false" stroked="true" strokeweight=".47998pt" strokecolor="#000000">
                <v:path arrowok="t"/>
              </v:shape>
            </v:group>
            <v:group style="position:absolute;left:8107;top:5;width:20;height:2" coordorigin="8107,5" coordsize="20,2">
              <v:shape style="position:absolute;left:8107;top:5;width:20;height:2" coordorigin="8107,5" coordsize="20,0" path="m8107,5l8126,5e" filled="false" stroked="true" strokeweight=".47998pt" strokecolor="#000000">
                <v:path arrowok="t"/>
              </v:shape>
            </v:group>
            <v:group style="position:absolute;left:8126;top:5;width:20;height:2" coordorigin="8126,5" coordsize="20,2">
              <v:shape style="position:absolute;left:8126;top:5;width:20;height:2" coordorigin="8126,5" coordsize="20,0" path="m8126,5l8145,5e" filled="false" stroked="true" strokeweight=".47998pt" strokecolor="#000000">
                <v:path arrowok="t"/>
              </v:shape>
            </v:group>
            <v:group style="position:absolute;left:8145;top:5;width:20;height:2" coordorigin="8145,5" coordsize="20,2">
              <v:shape style="position:absolute;left:8145;top:5;width:20;height:2" coordorigin="8145,5" coordsize="20,0" path="m8145,5l8164,5e" filled="false" stroked="true" strokeweight=".47998pt" strokecolor="#000000">
                <v:path arrowok="t"/>
              </v:shape>
            </v:group>
            <v:group style="position:absolute;left:8164;top:5;width:20;height:2" coordorigin="8164,5" coordsize="20,2">
              <v:shape style="position:absolute;left:8164;top:5;width:20;height:2" coordorigin="8164,5" coordsize="20,0" path="m8164,5l8184,5e" filled="false" stroked="true" strokeweight=".47998pt" strokecolor="#000000">
                <v:path arrowok="t"/>
              </v:shape>
            </v:group>
            <v:group style="position:absolute;left:8184;top:5;width:20;height:2" coordorigin="8184,5" coordsize="20,2">
              <v:shape style="position:absolute;left:8184;top:5;width:20;height:2" coordorigin="8184,5" coordsize="20,0" path="m8184,5l8203,5e" filled="false" stroked="true" strokeweight=".47998pt" strokecolor="#000000">
                <v:path arrowok="t"/>
              </v:shape>
            </v:group>
            <v:group style="position:absolute;left:8203;top:5;width:20;height:2" coordorigin="8203,5" coordsize="20,2">
              <v:shape style="position:absolute;left:8203;top:5;width:20;height:2" coordorigin="8203,5" coordsize="20,0" path="m8203,5l8222,5e" filled="false" stroked="true" strokeweight=".47998pt" strokecolor="#000000">
                <v:path arrowok="t"/>
              </v:shape>
            </v:group>
            <v:group style="position:absolute;left:8222;top:5;width:20;height:2" coordorigin="8222,5" coordsize="20,2">
              <v:shape style="position:absolute;left:8222;top:5;width:20;height:2" coordorigin="8222,5" coordsize="20,0" path="m8222,5l8241,5e" filled="false" stroked="true" strokeweight=".47998pt" strokecolor="#000000">
                <v:path arrowok="t"/>
              </v:shape>
            </v:group>
            <v:group style="position:absolute;left:8241;top:5;width:20;height:2" coordorigin="8241,5" coordsize="20,2">
              <v:shape style="position:absolute;left:8241;top:5;width:20;height:2" coordorigin="8241,5" coordsize="20,0" path="m8241,5l8260,5e" filled="false" stroked="true" strokeweight=".47998pt" strokecolor="#000000">
                <v:path arrowok="t"/>
              </v:shape>
            </v:group>
            <v:group style="position:absolute;left:8260;top:5;width:20;height:2" coordorigin="8260,5" coordsize="20,2">
              <v:shape style="position:absolute;left:8260;top:5;width:20;height:2" coordorigin="8260,5" coordsize="20,0" path="m8260,5l8280,5e" filled="false" stroked="true" strokeweight=".47998pt" strokecolor="#000000">
                <v:path arrowok="t"/>
              </v:shape>
            </v:group>
            <v:group style="position:absolute;left:8280;top:5;width:20;height:2" coordorigin="8280,5" coordsize="20,2">
              <v:shape style="position:absolute;left:8280;top:5;width:20;height:2" coordorigin="8280,5" coordsize="20,0" path="m8280,5l8299,5e" filled="false" stroked="true" strokeweight=".47998pt" strokecolor="#000000">
                <v:path arrowok="t"/>
              </v:shape>
            </v:group>
            <v:group style="position:absolute;left:8299;top:5;width:20;height:2" coordorigin="8299,5" coordsize="20,2">
              <v:shape style="position:absolute;left:8299;top:5;width:20;height:2" coordorigin="8299,5" coordsize="20,0" path="m8299,5l8318,5e" filled="false" stroked="true" strokeweight=".47998pt" strokecolor="#000000">
                <v:path arrowok="t"/>
              </v:shape>
            </v:group>
            <v:group style="position:absolute;left:8318;top:5;width:20;height:2" coordorigin="8318,5" coordsize="20,2">
              <v:shape style="position:absolute;left:8318;top:5;width:20;height:2" coordorigin="8318,5" coordsize="20,0" path="m8318,5l8337,5e" filled="false" stroked="true" strokeweight=".47998pt" strokecolor="#000000">
                <v:path arrowok="t"/>
              </v:shape>
            </v:group>
            <v:group style="position:absolute;left:8337;top:5;width:20;height:2" coordorigin="8337,5" coordsize="20,2">
              <v:shape style="position:absolute;left:8337;top:5;width:20;height:2" coordorigin="8337,5" coordsize="20,0" path="m8337,5l8356,5e" filled="false" stroked="true" strokeweight=".47998pt" strokecolor="#000000">
                <v:path arrowok="t"/>
              </v:shape>
            </v:group>
            <v:group style="position:absolute;left:8356;top:5;width:20;height:2" coordorigin="8356,5" coordsize="20,2">
              <v:shape style="position:absolute;left:8356;top:5;width:20;height:2" coordorigin="8356,5" coordsize="20,0" path="m8356,5l8376,5e" filled="false" stroked="true" strokeweight=".47998pt" strokecolor="#000000">
                <v:path arrowok="t"/>
              </v:shape>
            </v:group>
            <v:group style="position:absolute;left:8376;top:5;width:20;height:2" coordorigin="8376,5" coordsize="20,2">
              <v:shape style="position:absolute;left:8376;top:5;width:20;height:2" coordorigin="8376,5" coordsize="20,0" path="m8376,5l8395,5e" filled="false" stroked="true" strokeweight=".47998pt" strokecolor="#000000">
                <v:path arrowok="t"/>
              </v:shape>
            </v:group>
            <v:group style="position:absolute;left:8395;top:5;width:20;height:2" coordorigin="8395,5" coordsize="20,2">
              <v:shape style="position:absolute;left:8395;top:5;width:20;height:2" coordorigin="8395,5" coordsize="20,0" path="m8395,5l8414,5e" filled="false" stroked="true" strokeweight=".47998pt" strokecolor="#000000">
                <v:path arrowok="t"/>
              </v:shape>
            </v:group>
            <v:group style="position:absolute;left:8414;top:5;width:20;height:2" coordorigin="8414,5" coordsize="20,2">
              <v:shape style="position:absolute;left:8414;top:5;width:20;height:2" coordorigin="8414,5" coordsize="20,0" path="m8414,5l8433,5e" filled="false" stroked="true" strokeweight=".47998pt" strokecolor="#000000">
                <v:path arrowok="t"/>
              </v:shape>
            </v:group>
            <v:group style="position:absolute;left:8433;top:5;width:20;height:2" coordorigin="8433,5" coordsize="20,2">
              <v:shape style="position:absolute;left:8433;top:5;width:20;height:2" coordorigin="8433,5" coordsize="20,0" path="m8433,5l8452,5e" filled="false" stroked="true" strokeweight=".47998pt" strokecolor="#000000">
                <v:path arrowok="t"/>
              </v:shape>
            </v:group>
            <v:group style="position:absolute;left:8452;top:5;width:20;height:2" coordorigin="8452,5" coordsize="20,2">
              <v:shape style="position:absolute;left:8452;top:5;width:20;height:2" coordorigin="8452,5" coordsize="20,0" path="m8452,5l8472,5e" filled="false" stroked="true" strokeweight=".47998pt" strokecolor="#000000">
                <v:path arrowok="t"/>
              </v:shape>
            </v:group>
            <v:group style="position:absolute;left:8472;top:5;width:20;height:2" coordorigin="8472,5" coordsize="20,2">
              <v:shape style="position:absolute;left:8472;top:5;width:20;height:2" coordorigin="8472,5" coordsize="20,0" path="m8472,5l8491,5e" filled="false" stroked="true" strokeweight=".47998pt" strokecolor="#000000">
                <v:path arrowok="t"/>
              </v:shape>
            </v:group>
            <v:group style="position:absolute;left:8491;top:5;width:20;height:2" coordorigin="8491,5" coordsize="20,2">
              <v:shape style="position:absolute;left:8491;top:5;width:20;height:2" coordorigin="8491,5" coordsize="20,0" path="m8491,5l8510,5e" filled="false" stroked="true" strokeweight=".47998pt" strokecolor="#000000">
                <v:path arrowok="t"/>
              </v:shape>
            </v:group>
            <v:group style="position:absolute;left:8510;top:5;width:20;height:2" coordorigin="8510,5" coordsize="20,2">
              <v:shape style="position:absolute;left:8510;top:5;width:20;height:2" coordorigin="8510,5" coordsize="20,0" path="m8510,5l8529,5e" filled="false" stroked="true" strokeweight=".47998pt" strokecolor="#000000">
                <v:path arrowok="t"/>
              </v:shape>
            </v:group>
            <v:group style="position:absolute;left:8529;top:5;width:20;height:2" coordorigin="8529,5" coordsize="20,2">
              <v:shape style="position:absolute;left:8529;top:5;width:20;height:2" coordorigin="8529,5" coordsize="20,0" path="m8529,5l8548,5e" filled="false" stroked="true" strokeweight=".47998pt" strokecolor="#000000">
                <v:path arrowok="t"/>
              </v:shape>
            </v:group>
            <v:group style="position:absolute;left:8548;top:5;width:20;height:2" coordorigin="8548,5" coordsize="20,2">
              <v:shape style="position:absolute;left:8548;top:5;width:20;height:2" coordorigin="8548,5" coordsize="20,0" path="m8548,5l8568,5e" filled="false" stroked="true" strokeweight=".47998pt" strokecolor="#000000">
                <v:path arrowok="t"/>
              </v:shape>
            </v:group>
            <v:group style="position:absolute;left:8568;top:5;width:20;height:2" coordorigin="8568,5" coordsize="20,2">
              <v:shape style="position:absolute;left:8568;top:5;width:20;height:2" coordorigin="8568,5" coordsize="20,0" path="m8568,5l8587,5e" filled="false" stroked="true" strokeweight=".47998pt" strokecolor="#000000">
                <v:path arrowok="t"/>
              </v:shape>
            </v:group>
            <v:group style="position:absolute;left:8587;top:5;width:20;height:2" coordorigin="8587,5" coordsize="20,2">
              <v:shape style="position:absolute;left:8587;top:5;width:20;height:2" coordorigin="8587,5" coordsize="20,0" path="m8587,5l8606,5e" filled="false" stroked="true" strokeweight=".47998pt" strokecolor="#000000">
                <v:path arrowok="t"/>
              </v:shape>
            </v:group>
            <v:group style="position:absolute;left:8606;top:5;width:20;height:2" coordorigin="8606,5" coordsize="20,2">
              <v:shape style="position:absolute;left:8606;top:5;width:20;height:2" coordorigin="8606,5" coordsize="20,0" path="m8606,5l8625,5e" filled="false" stroked="true" strokeweight=".47998pt" strokecolor="#000000">
                <v:path arrowok="t"/>
              </v:shape>
            </v:group>
            <v:group style="position:absolute;left:8625;top:5;width:20;height:2" coordorigin="8625,5" coordsize="20,2">
              <v:shape style="position:absolute;left:8625;top:5;width:20;height:2" coordorigin="8625,5" coordsize="20,0" path="m8625,5l8644,5e" filled="false" stroked="true" strokeweight=".47998pt" strokecolor="#000000">
                <v:path arrowok="t"/>
              </v:shape>
            </v:group>
            <v:group style="position:absolute;left:8644;top:5;width:20;height:2" coordorigin="8644,5" coordsize="20,2">
              <v:shape style="position:absolute;left:8644;top:5;width:20;height:2" coordorigin="8644,5" coordsize="20,0" path="m8644,5l8664,5e" filled="false" stroked="true" strokeweight=".47998pt" strokecolor="#000000">
                <v:path arrowok="t"/>
              </v:shape>
            </v:group>
            <v:group style="position:absolute;left:8664;top:5;width:20;height:2" coordorigin="8664,5" coordsize="20,2">
              <v:shape style="position:absolute;left:8664;top:5;width:20;height:2" coordorigin="8664,5" coordsize="20,0" path="m8664,5l8683,5e" filled="false" stroked="true" strokeweight=".47998pt" strokecolor="#000000">
                <v:path arrowok="t"/>
              </v:shape>
            </v:group>
            <v:group style="position:absolute;left:8683;top:5;width:20;height:2" coordorigin="8683,5" coordsize="20,2">
              <v:shape style="position:absolute;left:8683;top:5;width:20;height:2" coordorigin="8683,5" coordsize="20,0" path="m8683,5l8702,5e" filled="false" stroked="true" strokeweight=".47998pt" strokecolor="#000000">
                <v:path arrowok="t"/>
              </v:shape>
            </v:group>
            <v:group style="position:absolute;left:8702;top:5;width:20;height:2" coordorigin="8702,5" coordsize="20,2">
              <v:shape style="position:absolute;left:8702;top:5;width:20;height:2" coordorigin="8702,5" coordsize="20,0" path="m8702,5l8721,5e" filled="false" stroked="true" strokeweight=".47998pt" strokecolor="#000000">
                <v:path arrowok="t"/>
              </v:shape>
            </v:group>
            <v:group style="position:absolute;left:8721;top:5;width:20;height:2" coordorigin="8721,5" coordsize="20,2">
              <v:shape style="position:absolute;left:8721;top:5;width:20;height:2" coordorigin="8721,5" coordsize="20,0" path="m8721,5l8740,5e" filled="false" stroked="true" strokeweight=".47998pt" strokecolor="#000000">
                <v:path arrowok="t"/>
              </v:shape>
            </v:group>
            <v:group style="position:absolute;left:8740;top:5;width:20;height:2" coordorigin="8740,5" coordsize="20,2">
              <v:shape style="position:absolute;left:8740;top:5;width:20;height:2" coordorigin="8740,5" coordsize="20,0" path="m8740,5l8760,5e" filled="false" stroked="true" strokeweight=".47998pt" strokecolor="#000000">
                <v:path arrowok="t"/>
              </v:shape>
            </v:group>
            <v:group style="position:absolute;left:8760;top:5;width:20;height:2" coordorigin="8760,5" coordsize="20,2">
              <v:shape style="position:absolute;left:8760;top:5;width:20;height:2" coordorigin="8760,5" coordsize="20,0" path="m8760,5l8779,5e" filled="false" stroked="true" strokeweight=".47998pt" strokecolor="#000000">
                <v:path arrowok="t"/>
              </v:shape>
            </v:group>
            <v:group style="position:absolute;left:8779;top:5;width:20;height:2" coordorigin="8779,5" coordsize="20,2">
              <v:shape style="position:absolute;left:8779;top:5;width:20;height:2" coordorigin="8779,5" coordsize="20,0" path="m8779,5l8798,5e" filled="false" stroked="true" strokeweight=".47998pt" strokecolor="#000000">
                <v:path arrowok="t"/>
              </v:shape>
            </v:group>
            <v:group style="position:absolute;left:8798;top:5;width:20;height:2" coordorigin="8798,5" coordsize="20,2">
              <v:shape style="position:absolute;left:8798;top:5;width:20;height:2" coordorigin="8798,5" coordsize="20,0" path="m8798,5l8817,5e" filled="false" stroked="true" strokeweight=".47998pt" strokecolor="#000000">
                <v:path arrowok="t"/>
              </v:shape>
            </v:group>
            <v:group style="position:absolute;left:8817;top:5;width:17;height:2" coordorigin="8817,5" coordsize="17,2">
              <v:shape style="position:absolute;left:8817;top:5;width:17;height:2" coordorigin="8817,5" coordsize="17,0" path="m8817,5l8834,5e" filled="false" stroked="true" strokeweight=".47998pt" strokecolor="#000000">
                <v:path arrowok="t"/>
              </v:shape>
              <v:shape style="position:absolute;left:8834;top:0;width:10;height:10" type="#_x0000_t75" stroked="false">
                <v:imagedata r:id="rId1269" o:title=""/>
              </v:shape>
            </v:group>
            <v:group style="position:absolute;left:8834;top:5;width:10;height:2" coordorigin="8834,5" coordsize="10,2">
              <v:shape style="position:absolute;left:8834;top:5;width:10;height:2" coordorigin="8834,5" coordsize="10,0" path="m8834,5l8844,5e" filled="false" stroked="true" strokeweight=".47998pt" strokecolor="#000000">
                <v:path arrowok="t"/>
              </v:shape>
            </v:group>
            <v:group style="position:absolute;left:5;top:10;width:10;height:20" coordorigin="5,10" coordsize="10,20">
              <v:shape style="position:absolute;left:5;top:10;width:10;height:20" coordorigin="5,10" coordsize="10,20" path="m5,29l14,29,14,10,5,10,5,29xe" filled="true" fillcolor="#000000" stroked="false">
                <v:path arrowok="t"/>
                <v:fill type="solid"/>
              </v:shape>
            </v:group>
            <v:group style="position:absolute;left:5;top:29;width:10;height:20" coordorigin="5,29" coordsize="10,20">
              <v:shape style="position:absolute;left:5;top:29;width:10;height:20" coordorigin="5,29" coordsize="10,20" path="m5,48l14,48,14,29,5,29,5,48xe" filled="true" fillcolor="#000000" stroked="false">
                <v:path arrowok="t"/>
                <v:fill type="solid"/>
              </v:shape>
            </v:group>
            <v:group style="position:absolute;left:5;top:48;width:10;height:20" coordorigin="5,48" coordsize="10,20">
              <v:shape style="position:absolute;left:5;top:48;width:10;height:20" coordorigin="5,48" coordsize="10,20" path="m5,67l14,67,14,48,5,48,5,67xe" filled="true" fillcolor="#000000" stroked="false">
                <v:path arrowok="t"/>
                <v:fill type="solid"/>
              </v:shape>
            </v:group>
            <v:group style="position:absolute;left:5;top:67;width:10;height:20" coordorigin="5,67" coordsize="10,20">
              <v:shape style="position:absolute;left:5;top:67;width:10;height:20" coordorigin="5,67" coordsize="10,20" path="m5,86l14,86,14,67,5,67,5,86xe" filled="true" fillcolor="#000000" stroked="false">
                <v:path arrowok="t"/>
                <v:fill type="solid"/>
              </v:shape>
            </v:group>
            <v:group style="position:absolute;left:5;top:86;width:10;height:20" coordorigin="5,86" coordsize="10,20">
              <v:shape style="position:absolute;left:5;top:86;width:10;height:20" coordorigin="5,86" coordsize="10,20" path="m5,106l14,106,14,86,5,86,5,106xe" filled="true" fillcolor="#000000" stroked="false">
                <v:path arrowok="t"/>
                <v:fill type="solid"/>
              </v:shape>
            </v:group>
            <v:group style="position:absolute;left:5;top:106;width:10;height:20" coordorigin="5,106" coordsize="10,20">
              <v:shape style="position:absolute;left:5;top:106;width:10;height:20" coordorigin="5,106" coordsize="10,20" path="m5,125l14,125,14,106,5,106,5,125xe" filled="true" fillcolor="#000000" stroked="false">
                <v:path arrowok="t"/>
                <v:fill type="solid"/>
              </v:shape>
            </v:group>
            <v:group style="position:absolute;left:5;top:125;width:10;height:20" coordorigin="5,125" coordsize="10,20">
              <v:shape style="position:absolute;left:5;top:125;width:10;height:20" coordorigin="5,125" coordsize="10,20" path="m5,144l14,144,14,125,5,125,5,144xe" filled="true" fillcolor="#000000" stroked="false">
                <v:path arrowok="t"/>
                <v:fill type="solid"/>
              </v:shape>
            </v:group>
            <v:group style="position:absolute;left:5;top:144;width:10;height:20" coordorigin="5,144" coordsize="10,20">
              <v:shape style="position:absolute;left:5;top:144;width:10;height:20" coordorigin="5,144" coordsize="10,20" path="m5,163l14,163,14,144,5,144,5,163xe" filled="true" fillcolor="#000000" stroked="false">
                <v:path arrowok="t"/>
                <v:fill type="solid"/>
              </v:shape>
            </v:group>
            <v:group style="position:absolute;left:5;top:163;width:10;height:20" coordorigin="5,163" coordsize="10,20">
              <v:shape style="position:absolute;left:5;top:163;width:10;height:20" coordorigin="5,163" coordsize="10,20" path="m5,182l14,182,14,163,5,163,5,182xe" filled="true" fillcolor="#000000" stroked="false">
                <v:path arrowok="t"/>
                <v:fill type="solid"/>
              </v:shape>
            </v:group>
            <v:group style="position:absolute;left:5;top:182;width:10;height:20" coordorigin="5,182" coordsize="10,20">
              <v:shape style="position:absolute;left:5;top:182;width:10;height:20" coordorigin="5,182" coordsize="10,20" path="m5,202l14,202,14,182,5,182,5,202xe" filled="true" fillcolor="#000000" stroked="false">
                <v:path arrowok="t"/>
                <v:fill type="solid"/>
              </v:shape>
            </v:group>
            <v:group style="position:absolute;left:5;top:202;width:10;height:20" coordorigin="5,202" coordsize="10,20">
              <v:shape style="position:absolute;left:5;top:202;width:10;height:20" coordorigin="5,202" coordsize="10,20" path="m5,221l14,221,14,202,5,202,5,221xe" filled="true" fillcolor="#000000" stroked="false">
                <v:path arrowok="t"/>
                <v:fill type="solid"/>
              </v:shape>
            </v:group>
            <v:group style="position:absolute;left:5;top:221;width:10;height:20" coordorigin="5,221" coordsize="10,20">
              <v:shape style="position:absolute;left:5;top:221;width:10;height:20" coordorigin="5,221" coordsize="10,20" path="m5,240l14,240,14,221,5,221,5,240xe" filled="true" fillcolor="#000000" stroked="false">
                <v:path arrowok="t"/>
                <v:fill type="solid"/>
              </v:shape>
            </v:group>
            <v:group style="position:absolute;left:5;top:240;width:10;height:20" coordorigin="5,240" coordsize="10,20">
              <v:shape style="position:absolute;left:5;top:240;width:10;height:20" coordorigin="5,240" coordsize="10,20" path="m5,259l14,259,14,240,5,240,5,259xe" filled="true" fillcolor="#000000" stroked="false">
                <v:path arrowok="t"/>
                <v:fill type="solid"/>
              </v:shape>
            </v:group>
            <v:group style="position:absolute;left:5;top:259;width:10;height:20" coordorigin="5,259" coordsize="10,20">
              <v:shape style="position:absolute;left:5;top:259;width:10;height:20" coordorigin="5,259" coordsize="10,20" path="m5,278l14,278,14,259,5,259,5,278xe" filled="true" fillcolor="#000000" stroked="false">
                <v:path arrowok="t"/>
                <v:fill type="solid"/>
              </v:shape>
            </v:group>
            <v:group style="position:absolute;left:5;top:278;width:10;height:20" coordorigin="5,278" coordsize="10,20">
              <v:shape style="position:absolute;left:5;top:278;width:10;height:20" coordorigin="5,278" coordsize="10,20" path="m5,298l14,298,14,278,5,278,5,298xe" filled="true" fillcolor="#000000" stroked="false">
                <v:path arrowok="t"/>
                <v:fill type="solid"/>
              </v:shape>
            </v:group>
            <v:group style="position:absolute;left:5;top:298;width:10;height:20" coordorigin="5,298" coordsize="10,20">
              <v:shape style="position:absolute;left:5;top:298;width:10;height:20" coordorigin="5,298" coordsize="10,20" path="m5,317l14,317,14,298,5,298,5,317xe" filled="true" fillcolor="#000000" stroked="false">
                <v:path arrowok="t"/>
                <v:fill type="solid"/>
              </v:shape>
            </v:group>
            <v:group style="position:absolute;left:5;top:317;width:10;height:20" coordorigin="5,317" coordsize="10,20">
              <v:shape style="position:absolute;left:5;top:317;width:10;height:20" coordorigin="5,317" coordsize="10,20" path="m5,336l14,336,14,317,5,317,5,336xe" filled="true" fillcolor="#000000" stroked="false">
                <v:path arrowok="t"/>
                <v:fill type="solid"/>
              </v:shape>
            </v:group>
            <v:group style="position:absolute;left:4455;top:10;width:10;height:20" coordorigin="4455,10" coordsize="10,20">
              <v:shape style="position:absolute;left:4455;top:10;width:10;height:20" coordorigin="4455,10" coordsize="10,20" path="m4455,29l4465,29,4465,10,4455,10,4455,29xe" filled="true" fillcolor="#000000" stroked="false">
                <v:path arrowok="t"/>
                <v:fill type="solid"/>
              </v:shape>
            </v:group>
            <v:group style="position:absolute;left:4455;top:29;width:10;height:20" coordorigin="4455,29" coordsize="10,20">
              <v:shape style="position:absolute;left:4455;top:29;width:10;height:20" coordorigin="4455,29" coordsize="10,20" path="m4455,48l4465,48,4465,29,4455,29,4455,48xe" filled="true" fillcolor="#000000" stroked="false">
                <v:path arrowok="t"/>
                <v:fill type="solid"/>
              </v:shape>
            </v:group>
            <v:group style="position:absolute;left:4455;top:48;width:10;height:20" coordorigin="4455,48" coordsize="10,20">
              <v:shape style="position:absolute;left:4455;top:48;width:10;height:20" coordorigin="4455,48" coordsize="10,20" path="m4455,67l4465,67,4465,48,4455,48,4455,67xe" filled="true" fillcolor="#000000" stroked="false">
                <v:path arrowok="t"/>
                <v:fill type="solid"/>
              </v:shape>
            </v:group>
            <v:group style="position:absolute;left:4455;top:67;width:10;height:20" coordorigin="4455,67" coordsize="10,20">
              <v:shape style="position:absolute;left:4455;top:67;width:10;height:20" coordorigin="4455,67" coordsize="10,20" path="m4455,86l4465,86,4465,67,4455,67,4455,86xe" filled="true" fillcolor="#000000" stroked="false">
                <v:path arrowok="t"/>
                <v:fill type="solid"/>
              </v:shape>
            </v:group>
            <v:group style="position:absolute;left:4455;top:86;width:10;height:20" coordorigin="4455,86" coordsize="10,20">
              <v:shape style="position:absolute;left:4455;top:86;width:10;height:20" coordorigin="4455,86" coordsize="10,20" path="m4455,106l4465,106,4465,86,4455,86,4455,106xe" filled="true" fillcolor="#000000" stroked="false">
                <v:path arrowok="t"/>
                <v:fill type="solid"/>
              </v:shape>
            </v:group>
            <v:group style="position:absolute;left:4455;top:106;width:10;height:20" coordorigin="4455,106" coordsize="10,20">
              <v:shape style="position:absolute;left:4455;top:106;width:10;height:20" coordorigin="4455,106" coordsize="10,20" path="m4455,125l4465,125,4465,106,4455,106,4455,125xe" filled="true" fillcolor="#000000" stroked="false">
                <v:path arrowok="t"/>
                <v:fill type="solid"/>
              </v:shape>
            </v:group>
            <v:group style="position:absolute;left:4455;top:125;width:10;height:20" coordorigin="4455,125" coordsize="10,20">
              <v:shape style="position:absolute;left:4455;top:125;width:10;height:20" coordorigin="4455,125" coordsize="10,20" path="m4455,144l4465,144,4465,125,4455,125,4455,144xe" filled="true" fillcolor="#000000" stroked="false">
                <v:path arrowok="t"/>
                <v:fill type="solid"/>
              </v:shape>
            </v:group>
            <v:group style="position:absolute;left:4455;top:144;width:10;height:20" coordorigin="4455,144" coordsize="10,20">
              <v:shape style="position:absolute;left:4455;top:144;width:10;height:20" coordorigin="4455,144" coordsize="10,20" path="m4455,163l4465,163,4465,144,4455,144,4455,163xe" filled="true" fillcolor="#000000" stroked="false">
                <v:path arrowok="t"/>
                <v:fill type="solid"/>
              </v:shape>
            </v:group>
            <v:group style="position:absolute;left:4455;top:163;width:10;height:20" coordorigin="4455,163" coordsize="10,20">
              <v:shape style="position:absolute;left:4455;top:163;width:10;height:20" coordorigin="4455,163" coordsize="10,20" path="m4455,182l4465,182,4465,163,4455,163,4455,182xe" filled="true" fillcolor="#000000" stroked="false">
                <v:path arrowok="t"/>
                <v:fill type="solid"/>
              </v:shape>
            </v:group>
            <v:group style="position:absolute;left:4455;top:182;width:10;height:20" coordorigin="4455,182" coordsize="10,20">
              <v:shape style="position:absolute;left:4455;top:182;width:10;height:20" coordorigin="4455,182" coordsize="10,20" path="m4455,202l4465,202,4465,182,4455,182,4455,202xe" filled="true" fillcolor="#000000" stroked="false">
                <v:path arrowok="t"/>
                <v:fill type="solid"/>
              </v:shape>
            </v:group>
            <v:group style="position:absolute;left:4455;top:202;width:10;height:20" coordorigin="4455,202" coordsize="10,20">
              <v:shape style="position:absolute;left:4455;top:202;width:10;height:20" coordorigin="4455,202" coordsize="10,20" path="m4455,221l4465,221,4465,202,4455,202,4455,221xe" filled="true" fillcolor="#000000" stroked="false">
                <v:path arrowok="t"/>
                <v:fill type="solid"/>
              </v:shape>
            </v:group>
            <v:group style="position:absolute;left:4455;top:221;width:10;height:20" coordorigin="4455,221" coordsize="10,20">
              <v:shape style="position:absolute;left:4455;top:221;width:10;height:20" coordorigin="4455,221" coordsize="10,20" path="m4455,240l4465,240,4465,221,4455,221,4455,240xe" filled="true" fillcolor="#000000" stroked="false">
                <v:path arrowok="t"/>
                <v:fill type="solid"/>
              </v:shape>
            </v:group>
            <v:group style="position:absolute;left:6112;top:10;width:10;height:20" coordorigin="6112,10" coordsize="10,20">
              <v:shape style="position:absolute;left:6112;top:10;width:10;height:20" coordorigin="6112,10" coordsize="10,20" path="m6112,29l6121,29,6121,10,6112,10,6112,29xe" filled="true" fillcolor="#000000" stroked="false">
                <v:path arrowok="t"/>
                <v:fill type="solid"/>
              </v:shape>
            </v:group>
            <v:group style="position:absolute;left:6112;top:29;width:10;height:20" coordorigin="6112,29" coordsize="10,20">
              <v:shape style="position:absolute;left:6112;top:29;width:10;height:20" coordorigin="6112,29" coordsize="10,20" path="m6112,48l6121,48,6121,29,6112,29,6112,48xe" filled="true" fillcolor="#000000" stroked="false">
                <v:path arrowok="t"/>
                <v:fill type="solid"/>
              </v:shape>
            </v:group>
            <v:group style="position:absolute;left:6112;top:48;width:10;height:20" coordorigin="6112,48" coordsize="10,20">
              <v:shape style="position:absolute;left:6112;top:48;width:10;height:20" coordorigin="6112,48" coordsize="10,20" path="m6112,67l6121,67,6121,48,6112,48,6112,67xe" filled="true" fillcolor="#000000" stroked="false">
                <v:path arrowok="t"/>
                <v:fill type="solid"/>
              </v:shape>
            </v:group>
            <v:group style="position:absolute;left:6112;top:67;width:10;height:20" coordorigin="6112,67" coordsize="10,20">
              <v:shape style="position:absolute;left:6112;top:67;width:10;height:20" coordorigin="6112,67" coordsize="10,20" path="m6112,86l6121,86,6121,67,6112,67,6112,86xe" filled="true" fillcolor="#000000" stroked="false">
                <v:path arrowok="t"/>
                <v:fill type="solid"/>
              </v:shape>
            </v:group>
            <v:group style="position:absolute;left:6112;top:86;width:10;height:20" coordorigin="6112,86" coordsize="10,20">
              <v:shape style="position:absolute;left:6112;top:86;width:10;height:20" coordorigin="6112,86" coordsize="10,20" path="m6112,106l6121,106,6121,86,6112,86,6112,106xe" filled="true" fillcolor="#000000" stroked="false">
                <v:path arrowok="t"/>
                <v:fill type="solid"/>
              </v:shape>
            </v:group>
            <v:group style="position:absolute;left:6112;top:106;width:10;height:20" coordorigin="6112,106" coordsize="10,20">
              <v:shape style="position:absolute;left:6112;top:106;width:10;height:20" coordorigin="6112,106" coordsize="10,20" path="m6112,125l6121,125,6121,106,6112,106,6112,125xe" filled="true" fillcolor="#000000" stroked="false">
                <v:path arrowok="t"/>
                <v:fill type="solid"/>
              </v:shape>
            </v:group>
            <v:group style="position:absolute;left:6112;top:125;width:10;height:20" coordorigin="6112,125" coordsize="10,20">
              <v:shape style="position:absolute;left:6112;top:125;width:10;height:20" coordorigin="6112,125" coordsize="10,20" path="m6112,144l6121,144,6121,125,6112,125,6112,144xe" filled="true" fillcolor="#000000" stroked="false">
                <v:path arrowok="t"/>
                <v:fill type="solid"/>
              </v:shape>
            </v:group>
            <v:group style="position:absolute;left:6112;top:144;width:10;height:20" coordorigin="6112,144" coordsize="10,20">
              <v:shape style="position:absolute;left:6112;top:144;width:10;height:20" coordorigin="6112,144" coordsize="10,20" path="m6112,163l6121,163,6121,144,6112,144,6112,163xe" filled="true" fillcolor="#000000" stroked="false">
                <v:path arrowok="t"/>
                <v:fill type="solid"/>
              </v:shape>
            </v:group>
            <v:group style="position:absolute;left:6112;top:163;width:10;height:20" coordorigin="6112,163" coordsize="10,20">
              <v:shape style="position:absolute;left:6112;top:163;width:10;height:20" coordorigin="6112,163" coordsize="10,20" path="m6112,182l6121,182,6121,163,6112,163,6112,182xe" filled="true" fillcolor="#000000" stroked="false">
                <v:path arrowok="t"/>
                <v:fill type="solid"/>
              </v:shape>
            </v:group>
            <v:group style="position:absolute;left:6112;top:182;width:10;height:20" coordorigin="6112,182" coordsize="10,20">
              <v:shape style="position:absolute;left:6112;top:182;width:10;height:20" coordorigin="6112,182" coordsize="10,20" path="m6112,202l6121,202,6121,182,6112,182,6112,202xe" filled="true" fillcolor="#000000" stroked="false">
                <v:path arrowok="t"/>
                <v:fill type="solid"/>
              </v:shape>
            </v:group>
            <v:group style="position:absolute;left:6112;top:202;width:10;height:20" coordorigin="6112,202" coordsize="10,20">
              <v:shape style="position:absolute;left:6112;top:202;width:10;height:20" coordorigin="6112,202" coordsize="10,20" path="m6112,221l6121,221,6121,202,6112,202,6112,221xe" filled="true" fillcolor="#000000" stroked="false">
                <v:path arrowok="t"/>
                <v:fill type="solid"/>
              </v:shape>
            </v:group>
            <v:group style="position:absolute;left:6112;top:221;width:10;height:20" coordorigin="6112,221" coordsize="10,20">
              <v:shape style="position:absolute;left:6112;top:221;width:10;height:20" coordorigin="6112,221" coordsize="10,20" path="m6112,240l6121,240,6121,221,6112,221,6112,240xe" filled="true" fillcolor="#000000" stroked="false">
                <v:path arrowok="t"/>
                <v:fill type="solid"/>
              </v:shape>
            </v:group>
            <v:group style="position:absolute;left:6112;top:240;width:10;height:20" coordorigin="6112,240" coordsize="10,20">
              <v:shape style="position:absolute;left:6112;top:240;width:10;height:20" coordorigin="6112,240" coordsize="10,20" path="m6112,259l6121,259,6121,240,6112,240,6112,259xe" filled="true" fillcolor="#000000" stroked="false">
                <v:path arrowok="t"/>
                <v:fill type="solid"/>
              </v:shape>
            </v:group>
            <v:group style="position:absolute;left:6112;top:259;width:10;height:20" coordorigin="6112,259" coordsize="10,20">
              <v:shape style="position:absolute;left:6112;top:259;width:10;height:20" coordorigin="6112,259" coordsize="10,20" path="m6112,278l6121,278,6121,259,6112,259,6112,278xe" filled="true" fillcolor="#000000" stroked="false">
                <v:path arrowok="t"/>
                <v:fill type="solid"/>
              </v:shape>
            </v:group>
            <v:group style="position:absolute;left:6112;top:278;width:10;height:20" coordorigin="6112,278" coordsize="10,20">
              <v:shape style="position:absolute;left:6112;top:278;width:10;height:20" coordorigin="6112,278" coordsize="10,20" path="m6112,298l6121,298,6121,278,6112,278,6112,298xe" filled="true" fillcolor="#000000" stroked="false">
                <v:path arrowok="t"/>
                <v:fill type="solid"/>
              </v:shape>
            </v:group>
            <v:group style="position:absolute;left:6112;top:298;width:10;height:20" coordorigin="6112,298" coordsize="10,20">
              <v:shape style="position:absolute;left:6112;top:298;width:10;height:20" coordorigin="6112,298" coordsize="10,20" path="m6112,317l6121,317,6121,298,6112,298,6112,317xe" filled="true" fillcolor="#000000" stroked="false">
                <v:path arrowok="t"/>
                <v:fill type="solid"/>
              </v:shape>
            </v:group>
            <v:group style="position:absolute;left:6112;top:317;width:10;height:20" coordorigin="6112,317" coordsize="10,20">
              <v:shape style="position:absolute;left:6112;top:317;width:10;height:20" coordorigin="6112,317" coordsize="10,20" path="m6112,336l6121,336,6121,317,6112,317,6112,336xe" filled="true" fillcolor="#000000" stroked="false">
                <v:path arrowok="t"/>
                <v:fill type="solid"/>
              </v:shape>
            </v:group>
            <v:group style="position:absolute;left:7866;top:10;width:10;height:20" coordorigin="7866,10" coordsize="10,20">
              <v:shape style="position:absolute;left:7866;top:10;width:10;height:20" coordorigin="7866,10" coordsize="10,20" path="m7866,29l7876,29,7876,10,7866,10,7866,29xe" filled="true" fillcolor="#000000" stroked="false">
                <v:path arrowok="t"/>
                <v:fill type="solid"/>
              </v:shape>
            </v:group>
            <v:group style="position:absolute;left:7866;top:29;width:10;height:20" coordorigin="7866,29" coordsize="10,20">
              <v:shape style="position:absolute;left:7866;top:29;width:10;height:20" coordorigin="7866,29" coordsize="10,20" path="m7866,48l7876,48,7876,29,7866,29,7866,48xe" filled="true" fillcolor="#000000" stroked="false">
                <v:path arrowok="t"/>
                <v:fill type="solid"/>
              </v:shape>
            </v:group>
            <v:group style="position:absolute;left:7866;top:48;width:10;height:20" coordorigin="7866,48" coordsize="10,20">
              <v:shape style="position:absolute;left:7866;top:48;width:10;height:20" coordorigin="7866,48" coordsize="10,20" path="m7866,67l7876,67,7876,48,7866,48,7866,67xe" filled="true" fillcolor="#000000" stroked="false">
                <v:path arrowok="t"/>
                <v:fill type="solid"/>
              </v:shape>
            </v:group>
            <v:group style="position:absolute;left:7866;top:67;width:10;height:20" coordorigin="7866,67" coordsize="10,20">
              <v:shape style="position:absolute;left:7866;top:67;width:10;height:20" coordorigin="7866,67" coordsize="10,20" path="m7866,86l7876,86,7876,67,7866,67,7866,86xe" filled="true" fillcolor="#000000" stroked="false">
                <v:path arrowok="t"/>
                <v:fill type="solid"/>
              </v:shape>
            </v:group>
            <v:group style="position:absolute;left:7866;top:86;width:10;height:20" coordorigin="7866,86" coordsize="10,20">
              <v:shape style="position:absolute;left:7866;top:86;width:10;height:20" coordorigin="7866,86" coordsize="10,20" path="m7866,106l7876,106,7876,86,7866,86,7866,106xe" filled="true" fillcolor="#000000" stroked="false">
                <v:path arrowok="t"/>
                <v:fill type="solid"/>
              </v:shape>
            </v:group>
            <v:group style="position:absolute;left:7866;top:106;width:10;height:20" coordorigin="7866,106" coordsize="10,20">
              <v:shape style="position:absolute;left:7866;top:106;width:10;height:20" coordorigin="7866,106" coordsize="10,20" path="m7866,125l7876,125,7876,106,7866,106,7866,125xe" filled="true" fillcolor="#000000" stroked="false">
                <v:path arrowok="t"/>
                <v:fill type="solid"/>
              </v:shape>
            </v:group>
            <v:group style="position:absolute;left:7866;top:125;width:10;height:20" coordorigin="7866,125" coordsize="10,20">
              <v:shape style="position:absolute;left:7866;top:125;width:10;height:20" coordorigin="7866,125" coordsize="10,20" path="m7866,144l7876,144,7876,125,7866,125,7866,144xe" filled="true" fillcolor="#000000" stroked="false">
                <v:path arrowok="t"/>
                <v:fill type="solid"/>
              </v:shape>
            </v:group>
            <v:group style="position:absolute;left:7866;top:144;width:10;height:20" coordorigin="7866,144" coordsize="10,20">
              <v:shape style="position:absolute;left:7866;top:144;width:10;height:20" coordorigin="7866,144" coordsize="10,20" path="m7866,163l7876,163,7876,144,7866,144,7866,163xe" filled="true" fillcolor="#000000" stroked="false">
                <v:path arrowok="t"/>
                <v:fill type="solid"/>
              </v:shape>
            </v:group>
            <v:group style="position:absolute;left:7866;top:163;width:10;height:20" coordorigin="7866,163" coordsize="10,20">
              <v:shape style="position:absolute;left:7866;top:163;width:10;height:20" coordorigin="7866,163" coordsize="10,20" path="m7866,182l7876,182,7876,163,7866,163,7866,182xe" filled="true" fillcolor="#000000" stroked="false">
                <v:path arrowok="t"/>
                <v:fill type="solid"/>
              </v:shape>
            </v:group>
            <v:group style="position:absolute;left:7866;top:182;width:10;height:20" coordorigin="7866,182" coordsize="10,20">
              <v:shape style="position:absolute;left:7866;top:182;width:10;height:20" coordorigin="7866,182" coordsize="10,20" path="m7866,202l7876,202,7876,182,7866,182,7866,202xe" filled="true" fillcolor="#000000" stroked="false">
                <v:path arrowok="t"/>
                <v:fill type="solid"/>
              </v:shape>
            </v:group>
            <v:group style="position:absolute;left:7866;top:202;width:10;height:20" coordorigin="7866,202" coordsize="10,20">
              <v:shape style="position:absolute;left:7866;top:202;width:10;height:20" coordorigin="7866,202" coordsize="10,20" path="m7866,221l7876,221,7876,202,7866,202,7866,221xe" filled="true" fillcolor="#000000" stroked="false">
                <v:path arrowok="t"/>
                <v:fill type="solid"/>
              </v:shape>
            </v:group>
            <v:group style="position:absolute;left:7866;top:221;width:10;height:20" coordorigin="7866,221" coordsize="10,20">
              <v:shape style="position:absolute;left:7866;top:221;width:10;height:20" coordorigin="7866,221" coordsize="10,20" path="m7866,240l7876,240,7876,221,7866,221,7866,240xe" filled="true" fillcolor="#000000" stroked="false">
                <v:path arrowok="t"/>
                <v:fill type="solid"/>
              </v:shape>
            </v:group>
            <v:group style="position:absolute;left:7866;top:240;width:10;height:20" coordorigin="7866,240" coordsize="10,20">
              <v:shape style="position:absolute;left:7866;top:240;width:10;height:20" coordorigin="7866,240" coordsize="10,20" path="m7866,259l7876,259,7876,240,7866,240,7866,259xe" filled="true" fillcolor="#000000" stroked="false">
                <v:path arrowok="t"/>
                <v:fill type="solid"/>
              </v:shape>
            </v:group>
            <v:group style="position:absolute;left:7866;top:259;width:10;height:20" coordorigin="7866,259" coordsize="10,20">
              <v:shape style="position:absolute;left:7866;top:259;width:10;height:20" coordorigin="7866,259" coordsize="10,20" path="m7866,278l7876,278,7876,259,7866,259,7866,278xe" filled="true" fillcolor="#000000" stroked="false">
                <v:path arrowok="t"/>
                <v:fill type="solid"/>
              </v:shape>
            </v:group>
            <v:group style="position:absolute;left:7866;top:278;width:10;height:20" coordorigin="7866,278" coordsize="10,20">
              <v:shape style="position:absolute;left:7866;top:278;width:10;height:20" coordorigin="7866,278" coordsize="10,20" path="m7866,298l7876,298,7876,278,7866,278,7866,298xe" filled="true" fillcolor="#000000" stroked="false">
                <v:path arrowok="t"/>
                <v:fill type="solid"/>
              </v:shape>
            </v:group>
            <v:group style="position:absolute;left:7866;top:298;width:10;height:20" coordorigin="7866,298" coordsize="10,20">
              <v:shape style="position:absolute;left:7866;top:298;width:10;height:20" coordorigin="7866,298" coordsize="10,20" path="m7866,317l7876,317,7876,298,7866,298,7866,317xe" filled="true" fillcolor="#000000" stroked="false">
                <v:path arrowok="t"/>
                <v:fill type="solid"/>
              </v:shape>
            </v:group>
            <v:group style="position:absolute;left:7866;top:317;width:10;height:20" coordorigin="7866,317" coordsize="10,20">
              <v:shape style="position:absolute;left:7866;top:317;width:10;height:20" coordorigin="7866,317" coordsize="10,20" path="m7866,336l7876,336,7876,317,7866,317,7866,336xe" filled="true" fillcolor="#000000" stroked="false">
                <v:path arrowok="t"/>
                <v:fill type="solid"/>
              </v:shape>
            </v:group>
            <v:group style="position:absolute;left:8834;top:10;width:10;height:20" coordorigin="8834,10" coordsize="10,20">
              <v:shape style="position:absolute;left:8834;top:10;width:10;height:20" coordorigin="8834,10" coordsize="10,20" path="m8834,29l8844,29,8844,10,8834,10,8834,29xe" filled="true" fillcolor="#000000" stroked="false">
                <v:path arrowok="t"/>
                <v:fill type="solid"/>
              </v:shape>
            </v:group>
            <v:group style="position:absolute;left:8834;top:29;width:10;height:20" coordorigin="8834,29" coordsize="10,20">
              <v:shape style="position:absolute;left:8834;top:29;width:10;height:20" coordorigin="8834,29" coordsize="10,20" path="m8834,48l8844,48,8844,29,8834,29,8834,48xe" filled="true" fillcolor="#000000" stroked="false">
                <v:path arrowok="t"/>
                <v:fill type="solid"/>
              </v:shape>
            </v:group>
            <v:group style="position:absolute;left:8834;top:48;width:10;height:20" coordorigin="8834,48" coordsize="10,20">
              <v:shape style="position:absolute;left:8834;top:48;width:10;height:20" coordorigin="8834,48" coordsize="10,20" path="m8834,67l8844,67,8844,48,8834,48,8834,67xe" filled="true" fillcolor="#000000" stroked="false">
                <v:path arrowok="t"/>
                <v:fill type="solid"/>
              </v:shape>
            </v:group>
            <v:group style="position:absolute;left:8834;top:67;width:10;height:20" coordorigin="8834,67" coordsize="10,20">
              <v:shape style="position:absolute;left:8834;top:67;width:10;height:20" coordorigin="8834,67" coordsize="10,20" path="m8834,86l8844,86,8844,67,8834,67,8834,86xe" filled="true" fillcolor="#000000" stroked="false">
                <v:path arrowok="t"/>
                <v:fill type="solid"/>
              </v:shape>
            </v:group>
            <v:group style="position:absolute;left:8834;top:86;width:10;height:20" coordorigin="8834,86" coordsize="10,20">
              <v:shape style="position:absolute;left:8834;top:86;width:10;height:20" coordorigin="8834,86" coordsize="10,20" path="m8834,106l8844,106,8844,86,8834,86,8834,106xe" filled="true" fillcolor="#000000" stroked="false">
                <v:path arrowok="t"/>
                <v:fill type="solid"/>
              </v:shape>
            </v:group>
            <v:group style="position:absolute;left:8834;top:106;width:10;height:20" coordorigin="8834,106" coordsize="10,20">
              <v:shape style="position:absolute;left:8834;top:106;width:10;height:20" coordorigin="8834,106" coordsize="10,20" path="m8834,125l8844,125,8844,106,8834,106,8834,125xe" filled="true" fillcolor="#000000" stroked="false">
                <v:path arrowok="t"/>
                <v:fill type="solid"/>
              </v:shape>
            </v:group>
            <v:group style="position:absolute;left:8834;top:125;width:10;height:20" coordorigin="8834,125" coordsize="10,20">
              <v:shape style="position:absolute;left:8834;top:125;width:10;height:20" coordorigin="8834,125" coordsize="10,20" path="m8834,144l8844,144,8844,125,8834,125,8834,144xe" filled="true" fillcolor="#000000" stroked="false">
                <v:path arrowok="t"/>
                <v:fill type="solid"/>
              </v:shape>
            </v:group>
            <v:group style="position:absolute;left:8834;top:144;width:10;height:20" coordorigin="8834,144" coordsize="10,20">
              <v:shape style="position:absolute;left:8834;top:144;width:10;height:20" coordorigin="8834,144" coordsize="10,20" path="m8834,163l8844,163,8844,144,8834,144,8834,163xe" filled="true" fillcolor="#000000" stroked="false">
                <v:path arrowok="t"/>
                <v:fill type="solid"/>
              </v:shape>
            </v:group>
            <v:group style="position:absolute;left:8834;top:163;width:10;height:20" coordorigin="8834,163" coordsize="10,20">
              <v:shape style="position:absolute;left:8834;top:163;width:10;height:20" coordorigin="8834,163" coordsize="10,20" path="m8834,182l8844,182,8844,163,8834,163,8834,182xe" filled="true" fillcolor="#000000" stroked="false">
                <v:path arrowok="t"/>
                <v:fill type="solid"/>
              </v:shape>
            </v:group>
            <v:group style="position:absolute;left:8834;top:182;width:10;height:20" coordorigin="8834,182" coordsize="10,20">
              <v:shape style="position:absolute;left:8834;top:182;width:10;height:20" coordorigin="8834,182" coordsize="10,20" path="m8834,202l8844,202,8844,182,8834,182,8834,202xe" filled="true" fillcolor="#000000" stroked="false">
                <v:path arrowok="t"/>
                <v:fill type="solid"/>
              </v:shape>
            </v:group>
            <v:group style="position:absolute;left:8834;top:202;width:10;height:20" coordorigin="8834,202" coordsize="10,20">
              <v:shape style="position:absolute;left:8834;top:202;width:10;height:20" coordorigin="8834,202" coordsize="10,20" path="m8834,221l8844,221,8844,202,8834,202,8834,221xe" filled="true" fillcolor="#000000" stroked="false">
                <v:path arrowok="t"/>
                <v:fill type="solid"/>
              </v:shape>
            </v:group>
            <v:group style="position:absolute;left:8834;top:221;width:10;height:20" coordorigin="8834,221" coordsize="10,20">
              <v:shape style="position:absolute;left:8834;top:221;width:10;height:20" coordorigin="8834,221" coordsize="10,20" path="m8834,240l8844,240,8844,221,8834,221,8834,240xe" filled="true" fillcolor="#000000" stroked="false">
                <v:path arrowok="t"/>
                <v:fill type="solid"/>
              </v:shape>
            </v:group>
            <v:group style="position:absolute;left:8834;top:240;width:10;height:20" coordorigin="8834,240" coordsize="10,20">
              <v:shape style="position:absolute;left:8834;top:240;width:10;height:20" coordorigin="8834,240" coordsize="10,20" path="m8834,259l8844,259,8844,240,8834,240,8834,259xe" filled="true" fillcolor="#000000" stroked="false">
                <v:path arrowok="t"/>
                <v:fill type="solid"/>
              </v:shape>
            </v:group>
            <v:group style="position:absolute;left:8834;top:259;width:10;height:20" coordorigin="8834,259" coordsize="10,20">
              <v:shape style="position:absolute;left:8834;top:259;width:10;height:20" coordorigin="8834,259" coordsize="10,20" path="m8834,278l8844,278,8844,259,8834,259,8834,278xe" filled="true" fillcolor="#000000" stroked="false">
                <v:path arrowok="t"/>
                <v:fill type="solid"/>
              </v:shape>
            </v:group>
            <v:group style="position:absolute;left:8834;top:278;width:10;height:20" coordorigin="8834,278" coordsize="10,20">
              <v:shape style="position:absolute;left:8834;top:278;width:10;height:20" coordorigin="8834,278" coordsize="10,20" path="m8834,298l8844,298,8844,278,8834,278,8834,298xe" filled="true" fillcolor="#000000" stroked="false">
                <v:path arrowok="t"/>
                <v:fill type="solid"/>
              </v:shape>
            </v:group>
            <v:group style="position:absolute;left:8834;top:298;width:10;height:20" coordorigin="8834,298" coordsize="10,20">
              <v:shape style="position:absolute;left:8834;top:298;width:10;height:20" coordorigin="8834,298" coordsize="10,20" path="m8834,317l8844,317,8844,298,8834,298,8834,317xe" filled="true" fillcolor="#000000" stroked="false">
                <v:path arrowok="t"/>
                <v:fill type="solid"/>
              </v:shape>
            </v:group>
            <v:group style="position:absolute;left:8834;top:317;width:10;height:20" coordorigin="8834,317" coordsize="10,20">
              <v:shape style="position:absolute;left:8834;top:317;width:10;height:20" coordorigin="8834,317" coordsize="10,20" path="m8834,336l8844,336,8844,317,8834,317,8834,336xe" filled="true" fillcolor="#000000" stroked="false">
                <v:path arrowok="t"/>
                <v:fill type="solid"/>
              </v:shape>
              <v:shape style="position:absolute;left:0;top:240;width:4475;height:110" type="#_x0000_t75" stroked="false">
                <v:imagedata r:id="rId1270" o:title=""/>
              </v:shape>
              <v:shape style="position:absolute;left:4451;top:336;width:1671;height:14" type="#_x0000_t75" stroked="false">
                <v:imagedata r:id="rId1271" o:title=""/>
              </v:shape>
              <v:shape style="position:absolute;left:6107;top:336;width:1769;height:14" type="#_x0000_t75" stroked="false">
                <v:imagedata r:id="rId1272" o:title=""/>
              </v:shape>
              <v:shape style="position:absolute;left:7861;top:336;width:982;height:14" type="#_x0000_t75" stroked="false">
                <v:imagedata r:id="rId1273" o:title=""/>
              </v:shape>
            </v:group>
            <v:group style="position:absolute;left:8834;top:346;width:10;height:2" coordorigin="8834,346" coordsize="10,2">
              <v:shape style="position:absolute;left:8834;top:346;width:10;height:2" coordorigin="8834,346" coordsize="10,0" path="m8834,346l8844,346e" filled="false" stroked="true" strokeweight=".48004pt" strokecolor="#000000">
                <v:path arrowok="t"/>
              </v:shape>
            </v:group>
            <v:group style="position:absolute;left:5;top:350;width:10;height:20" coordorigin="5,350" coordsize="10,20">
              <v:shape style="position:absolute;left:5;top:350;width:10;height:20" coordorigin="5,350" coordsize="10,20" path="m5,370l14,370,14,350,5,350,5,370xe" filled="true" fillcolor="#000000" stroked="false">
                <v:path arrowok="t"/>
                <v:fill type="solid"/>
              </v:shape>
            </v:group>
            <v:group style="position:absolute;left:5;top:370;width:10;height:20" coordorigin="5,370" coordsize="10,20">
              <v:shape style="position:absolute;left:5;top:370;width:10;height:20" coordorigin="5,370" coordsize="10,20" path="m5,389l14,389,14,370,5,370,5,389xe" filled="true" fillcolor="#000000" stroked="false">
                <v:path arrowok="t"/>
                <v:fill type="solid"/>
              </v:shape>
            </v:group>
            <v:group style="position:absolute;left:5;top:389;width:10;height:20" coordorigin="5,389" coordsize="10,20">
              <v:shape style="position:absolute;left:5;top:389;width:10;height:20" coordorigin="5,389" coordsize="10,20" path="m5,408l14,408,14,389,5,389,5,408xe" filled="true" fillcolor="#000000" stroked="false">
                <v:path arrowok="t"/>
                <v:fill type="solid"/>
              </v:shape>
            </v:group>
            <v:group style="position:absolute;left:5;top:408;width:10;height:20" coordorigin="5,408" coordsize="10,20">
              <v:shape style="position:absolute;left:5;top:408;width:10;height:20" coordorigin="5,408" coordsize="10,20" path="m5,427l14,427,14,408,5,408,5,427xe" filled="true" fillcolor="#000000" stroked="false">
                <v:path arrowok="t"/>
                <v:fill type="solid"/>
              </v:shape>
            </v:group>
            <v:group style="position:absolute;left:5;top:427;width:10;height:20" coordorigin="5,427" coordsize="10,20">
              <v:shape style="position:absolute;left:5;top:427;width:10;height:20" coordorigin="5,427" coordsize="10,20" path="m5,446l14,446,14,427,5,427,5,446xe" filled="true" fillcolor="#000000" stroked="false">
                <v:path arrowok="t"/>
                <v:fill type="solid"/>
              </v:shape>
            </v:group>
            <v:group style="position:absolute;left:5;top:446;width:10;height:20" coordorigin="5,446" coordsize="10,20">
              <v:shape style="position:absolute;left:5;top:446;width:10;height:20" coordorigin="5,446" coordsize="10,20" path="m5,466l14,466,14,446,5,446,5,466xe" filled="true" fillcolor="#000000" stroked="false">
                <v:path arrowok="t"/>
                <v:fill type="solid"/>
              </v:shape>
            </v:group>
            <v:group style="position:absolute;left:5;top:466;width:10;height:20" coordorigin="5,466" coordsize="10,20">
              <v:shape style="position:absolute;left:5;top:466;width:10;height:20" coordorigin="5,466" coordsize="10,20" path="m5,485l14,485,14,466,5,466,5,485xe" filled="true" fillcolor="#000000" stroked="false">
                <v:path arrowok="t"/>
                <v:fill type="solid"/>
              </v:shape>
            </v:group>
            <v:group style="position:absolute;left:5;top:485;width:10;height:20" coordorigin="5,485" coordsize="10,20">
              <v:shape style="position:absolute;left:5;top:485;width:10;height:20" coordorigin="5,485" coordsize="10,20" path="m5,504l14,504,14,485,5,485,5,504xe" filled="true" fillcolor="#000000" stroked="false">
                <v:path arrowok="t"/>
                <v:fill type="solid"/>
              </v:shape>
            </v:group>
            <v:group style="position:absolute;left:5;top:504;width:10;height:20" coordorigin="5,504" coordsize="10,20">
              <v:shape style="position:absolute;left:5;top:504;width:10;height:20" coordorigin="5,504" coordsize="10,20" path="m5,523l14,523,14,504,5,504,5,523xe" filled="true" fillcolor="#000000" stroked="false">
                <v:path arrowok="t"/>
                <v:fill type="solid"/>
              </v:shape>
            </v:group>
            <v:group style="position:absolute;left:5;top:523;width:10;height:20" coordorigin="5,523" coordsize="10,20">
              <v:shape style="position:absolute;left:5;top:523;width:10;height:20" coordorigin="5,523" coordsize="10,20" path="m5,542l14,542,14,523,5,523,5,542xe" filled="true" fillcolor="#000000" stroked="false">
                <v:path arrowok="t"/>
                <v:fill type="solid"/>
              </v:shape>
            </v:group>
            <v:group style="position:absolute;left:5;top:542;width:10;height:20" coordorigin="5,542" coordsize="10,20">
              <v:shape style="position:absolute;left:5;top:542;width:10;height:20" coordorigin="5,542" coordsize="10,20" path="m5,562l14,562,14,542,5,542,5,562xe" filled="true" fillcolor="#000000" stroked="false">
                <v:path arrowok="t"/>
                <v:fill type="solid"/>
              </v:shape>
            </v:group>
            <v:group style="position:absolute;left:5;top:562;width:10;height:20" coordorigin="5,562" coordsize="10,20">
              <v:shape style="position:absolute;left:5;top:562;width:10;height:20" coordorigin="5,562" coordsize="10,20" path="m5,581l14,581,14,562,5,562,5,581xe" filled="true" fillcolor="#000000" stroked="false">
                <v:path arrowok="t"/>
                <v:fill type="solid"/>
              </v:shape>
            </v:group>
            <v:group style="position:absolute;left:5;top:581;width:10;height:20" coordorigin="5,581" coordsize="10,20">
              <v:shape style="position:absolute;left:5;top:581;width:10;height:20" coordorigin="5,581" coordsize="10,20" path="m5,600l14,600,14,581,5,581,5,600xe" filled="true" fillcolor="#000000" stroked="false">
                <v:path arrowok="t"/>
                <v:fill type="solid"/>
              </v:shape>
            </v:group>
            <v:group style="position:absolute;left:5;top:600;width:10;height:20" coordorigin="5,600" coordsize="10,20">
              <v:shape style="position:absolute;left:5;top:600;width:10;height:20" coordorigin="5,600" coordsize="10,20" path="m5,619l14,619,14,600,5,600,5,619xe" filled="true" fillcolor="#000000" stroked="false">
                <v:path arrowok="t"/>
                <v:fill type="solid"/>
              </v:shape>
            </v:group>
            <v:group style="position:absolute;left:5;top:619;width:10;height:20" coordorigin="5,619" coordsize="10,20">
              <v:shape style="position:absolute;left:5;top:619;width:10;height:20" coordorigin="5,619" coordsize="10,20" path="m5,638l14,638,14,619,5,619,5,638xe" filled="true" fillcolor="#000000" stroked="false">
                <v:path arrowok="t"/>
                <v:fill type="solid"/>
              </v:shape>
            </v:group>
            <v:group style="position:absolute;left:5;top:638;width:10;height:20" coordorigin="5,638" coordsize="10,20">
              <v:shape style="position:absolute;left:5;top:638;width:10;height:20" coordorigin="5,638" coordsize="10,20" path="m5,658l14,658,14,638,5,638,5,658xe" filled="true" fillcolor="#000000" stroked="false">
                <v:path arrowok="t"/>
                <v:fill type="solid"/>
              </v:shape>
            </v:group>
            <v:group style="position:absolute;left:5;top:658;width:10;height:20" coordorigin="5,658" coordsize="10,20">
              <v:shape style="position:absolute;left:5;top:658;width:10;height:20" coordorigin="5,658" coordsize="10,20" path="m5,677l14,677,14,658,5,658,5,677xe" filled="true" fillcolor="#000000" stroked="false">
                <v:path arrowok="t"/>
                <v:fill type="solid"/>
              </v:shape>
            </v:group>
            <v:group style="position:absolute;left:5;top:680;width:10;height:2" coordorigin="5,680" coordsize="10,2">
              <v:shape style="position:absolute;left:5;top:680;width:10;height:2" coordorigin="5,680" coordsize="10,0" path="m5,680l14,680e" filled="false" stroked="true" strokeweight=".36005pt" strokecolor="#000000">
                <v:path arrowok="t"/>
              </v:shape>
            </v:group>
            <v:group style="position:absolute;left:4455;top:350;width:10;height:20" coordorigin="4455,350" coordsize="10,20">
              <v:shape style="position:absolute;left:4455;top:350;width:10;height:20" coordorigin="4455,350" coordsize="10,20" path="m4455,370l4465,370,4465,350,4455,350,4455,370xe" filled="true" fillcolor="#000000" stroked="false">
                <v:path arrowok="t"/>
                <v:fill type="solid"/>
              </v:shape>
            </v:group>
            <v:group style="position:absolute;left:4455;top:370;width:10;height:20" coordorigin="4455,370" coordsize="10,20">
              <v:shape style="position:absolute;left:4455;top:370;width:10;height:20" coordorigin="4455,370" coordsize="10,20" path="m4455,389l4465,389,4465,370,4455,370,4455,389xe" filled="true" fillcolor="#000000" stroked="false">
                <v:path arrowok="t"/>
                <v:fill type="solid"/>
              </v:shape>
            </v:group>
            <v:group style="position:absolute;left:4455;top:389;width:10;height:20" coordorigin="4455,389" coordsize="10,20">
              <v:shape style="position:absolute;left:4455;top:389;width:10;height:20" coordorigin="4455,389" coordsize="10,20" path="m4455,408l4465,408,4465,389,4455,389,4455,408xe" filled="true" fillcolor="#000000" stroked="false">
                <v:path arrowok="t"/>
                <v:fill type="solid"/>
              </v:shape>
            </v:group>
            <v:group style="position:absolute;left:4455;top:408;width:10;height:20" coordorigin="4455,408" coordsize="10,20">
              <v:shape style="position:absolute;left:4455;top:408;width:10;height:20" coordorigin="4455,408" coordsize="10,20" path="m4455,427l4465,427,4465,408,4455,408,4455,427xe" filled="true" fillcolor="#000000" stroked="false">
                <v:path arrowok="t"/>
                <v:fill type="solid"/>
              </v:shape>
            </v:group>
            <v:group style="position:absolute;left:4455;top:427;width:10;height:20" coordorigin="4455,427" coordsize="10,20">
              <v:shape style="position:absolute;left:4455;top:427;width:10;height:20" coordorigin="4455,427" coordsize="10,20" path="m4455,446l4465,446,4465,427,4455,427,4455,446xe" filled="true" fillcolor="#000000" stroked="false">
                <v:path arrowok="t"/>
                <v:fill type="solid"/>
              </v:shape>
            </v:group>
            <v:group style="position:absolute;left:4455;top:446;width:10;height:20" coordorigin="4455,446" coordsize="10,20">
              <v:shape style="position:absolute;left:4455;top:446;width:10;height:20" coordorigin="4455,446" coordsize="10,20" path="m4455,466l4465,466,4465,446,4455,446,4455,466xe" filled="true" fillcolor="#000000" stroked="false">
                <v:path arrowok="t"/>
                <v:fill type="solid"/>
              </v:shape>
            </v:group>
            <v:group style="position:absolute;left:4455;top:466;width:10;height:20" coordorigin="4455,466" coordsize="10,20">
              <v:shape style="position:absolute;left:4455;top:466;width:10;height:20" coordorigin="4455,466" coordsize="10,20" path="m4455,485l4465,485,4465,466,4455,466,4455,485xe" filled="true" fillcolor="#000000" stroked="false">
                <v:path arrowok="t"/>
                <v:fill type="solid"/>
              </v:shape>
            </v:group>
            <v:group style="position:absolute;left:4455;top:485;width:10;height:20" coordorigin="4455,485" coordsize="10,20">
              <v:shape style="position:absolute;left:4455;top:485;width:10;height:20" coordorigin="4455,485" coordsize="10,20" path="m4455,504l4465,504,4465,485,4455,485,4455,504xe" filled="true" fillcolor="#000000" stroked="false">
                <v:path arrowok="t"/>
                <v:fill type="solid"/>
              </v:shape>
            </v:group>
            <v:group style="position:absolute;left:4455;top:504;width:10;height:20" coordorigin="4455,504" coordsize="10,20">
              <v:shape style="position:absolute;left:4455;top:504;width:10;height:20" coordorigin="4455,504" coordsize="10,20" path="m4455,523l4465,523,4465,504,4455,504,4455,523xe" filled="true" fillcolor="#000000" stroked="false">
                <v:path arrowok="t"/>
                <v:fill type="solid"/>
              </v:shape>
            </v:group>
            <v:group style="position:absolute;left:4455;top:523;width:10;height:20" coordorigin="4455,523" coordsize="10,20">
              <v:shape style="position:absolute;left:4455;top:523;width:10;height:20" coordorigin="4455,523" coordsize="10,20" path="m4455,542l4465,542,4465,523,4455,523,4455,542xe" filled="true" fillcolor="#000000" stroked="false">
                <v:path arrowok="t"/>
                <v:fill type="solid"/>
              </v:shape>
            </v:group>
            <v:group style="position:absolute;left:4455;top:542;width:10;height:20" coordorigin="4455,542" coordsize="10,20">
              <v:shape style="position:absolute;left:4455;top:542;width:10;height:20" coordorigin="4455,542" coordsize="10,20" path="m4455,562l4465,562,4465,542,4455,542,4455,562xe" filled="true" fillcolor="#000000" stroked="false">
                <v:path arrowok="t"/>
                <v:fill type="solid"/>
              </v:shape>
            </v:group>
            <v:group style="position:absolute;left:4455;top:562;width:10;height:20" coordorigin="4455,562" coordsize="10,20">
              <v:shape style="position:absolute;left:4455;top:562;width:10;height:20" coordorigin="4455,562" coordsize="10,20" path="m4455,581l4465,581,4465,562,4455,562,4455,581xe" filled="true" fillcolor="#000000" stroked="false">
                <v:path arrowok="t"/>
                <v:fill type="solid"/>
              </v:shape>
            </v:group>
            <v:group style="position:absolute;left:4455;top:581;width:10;height:20" coordorigin="4455,581" coordsize="10,20">
              <v:shape style="position:absolute;left:4455;top:581;width:10;height:20" coordorigin="4455,581" coordsize="10,20" path="m4455,600l4465,600,4465,581,4455,581,4455,600xe" filled="true" fillcolor="#000000" stroked="false">
                <v:path arrowok="t"/>
                <v:fill type="solid"/>
              </v:shape>
            </v:group>
            <v:group style="position:absolute;left:4455;top:600;width:10;height:20" coordorigin="4455,600" coordsize="10,20">
              <v:shape style="position:absolute;left:4455;top:600;width:10;height:20" coordorigin="4455,600" coordsize="10,20" path="m4455,619l4465,619,4465,600,4455,600,4455,619xe" filled="true" fillcolor="#000000" stroked="false">
                <v:path arrowok="t"/>
                <v:fill type="solid"/>
              </v:shape>
            </v:group>
            <v:group style="position:absolute;left:4455;top:619;width:10;height:20" coordorigin="4455,619" coordsize="10,20">
              <v:shape style="position:absolute;left:4455;top:619;width:10;height:20" coordorigin="4455,619" coordsize="10,20" path="m4455,638l4465,638,4465,619,4455,619,4455,638xe" filled="true" fillcolor="#000000" stroked="false">
                <v:path arrowok="t"/>
                <v:fill type="solid"/>
              </v:shape>
            </v:group>
            <v:group style="position:absolute;left:4455;top:638;width:10;height:20" coordorigin="4455,638" coordsize="10,20">
              <v:shape style="position:absolute;left:4455;top:638;width:10;height:20" coordorigin="4455,638" coordsize="10,20" path="m4455,658l4465,658,4465,638,4455,638,4455,658xe" filled="true" fillcolor="#000000" stroked="false">
                <v:path arrowok="t"/>
                <v:fill type="solid"/>
              </v:shape>
            </v:group>
            <v:group style="position:absolute;left:4455;top:658;width:10;height:20" coordorigin="4455,658" coordsize="10,20">
              <v:shape style="position:absolute;left:4455;top:658;width:10;height:20" coordorigin="4455,658" coordsize="10,20" path="m4455,677l4465,677,4465,658,4455,658,4455,677xe" filled="true" fillcolor="#000000" stroked="false">
                <v:path arrowok="t"/>
                <v:fill type="solid"/>
              </v:shape>
            </v:group>
            <v:group style="position:absolute;left:4455;top:680;width:10;height:2" coordorigin="4455,680" coordsize="10,2">
              <v:shape style="position:absolute;left:4455;top:680;width:10;height:2" coordorigin="4455,680" coordsize="10,0" path="m4455,680l4465,680e" filled="false" stroked="true" strokeweight=".36005pt" strokecolor="#000000">
                <v:path arrowok="t"/>
              </v:shape>
            </v:group>
            <v:group style="position:absolute;left:6112;top:350;width:10;height:20" coordorigin="6112,350" coordsize="10,20">
              <v:shape style="position:absolute;left:6112;top:350;width:10;height:20" coordorigin="6112,350" coordsize="10,20" path="m6112,370l6121,370,6121,350,6112,350,6112,370xe" filled="true" fillcolor="#000000" stroked="false">
                <v:path arrowok="t"/>
                <v:fill type="solid"/>
              </v:shape>
            </v:group>
            <v:group style="position:absolute;left:6112;top:370;width:10;height:20" coordorigin="6112,370" coordsize="10,20">
              <v:shape style="position:absolute;left:6112;top:370;width:10;height:20" coordorigin="6112,370" coordsize="10,20" path="m6112,389l6121,389,6121,370,6112,370,6112,389xe" filled="true" fillcolor="#000000" stroked="false">
                <v:path arrowok="t"/>
                <v:fill type="solid"/>
              </v:shape>
            </v:group>
            <v:group style="position:absolute;left:6112;top:389;width:10;height:20" coordorigin="6112,389" coordsize="10,20">
              <v:shape style="position:absolute;left:6112;top:389;width:10;height:20" coordorigin="6112,389" coordsize="10,20" path="m6112,408l6121,408,6121,389,6112,389,6112,408xe" filled="true" fillcolor="#000000" stroked="false">
                <v:path arrowok="t"/>
                <v:fill type="solid"/>
              </v:shape>
            </v:group>
            <v:group style="position:absolute;left:6112;top:408;width:10;height:20" coordorigin="6112,408" coordsize="10,20">
              <v:shape style="position:absolute;left:6112;top:408;width:10;height:20" coordorigin="6112,408" coordsize="10,20" path="m6112,427l6121,427,6121,408,6112,408,6112,427xe" filled="true" fillcolor="#000000" stroked="false">
                <v:path arrowok="t"/>
                <v:fill type="solid"/>
              </v:shape>
            </v:group>
            <v:group style="position:absolute;left:6112;top:427;width:10;height:20" coordorigin="6112,427" coordsize="10,20">
              <v:shape style="position:absolute;left:6112;top:427;width:10;height:20" coordorigin="6112,427" coordsize="10,20" path="m6112,446l6121,446,6121,427,6112,427,6112,446xe" filled="true" fillcolor="#000000" stroked="false">
                <v:path arrowok="t"/>
                <v:fill type="solid"/>
              </v:shape>
            </v:group>
            <v:group style="position:absolute;left:6112;top:446;width:10;height:20" coordorigin="6112,446" coordsize="10,20">
              <v:shape style="position:absolute;left:6112;top:446;width:10;height:20" coordorigin="6112,446" coordsize="10,20" path="m6112,466l6121,466,6121,446,6112,446,6112,466xe" filled="true" fillcolor="#000000" stroked="false">
                <v:path arrowok="t"/>
                <v:fill type="solid"/>
              </v:shape>
            </v:group>
            <v:group style="position:absolute;left:6112;top:466;width:10;height:20" coordorigin="6112,466" coordsize="10,20">
              <v:shape style="position:absolute;left:6112;top:466;width:10;height:20" coordorigin="6112,466" coordsize="10,20" path="m6112,485l6121,485,6121,466,6112,466,6112,485xe" filled="true" fillcolor="#000000" stroked="false">
                <v:path arrowok="t"/>
                <v:fill type="solid"/>
              </v:shape>
            </v:group>
            <v:group style="position:absolute;left:6112;top:485;width:10;height:20" coordorigin="6112,485" coordsize="10,20">
              <v:shape style="position:absolute;left:6112;top:485;width:10;height:20" coordorigin="6112,485" coordsize="10,20" path="m6112,504l6121,504,6121,485,6112,485,6112,504xe" filled="true" fillcolor="#000000" stroked="false">
                <v:path arrowok="t"/>
                <v:fill type="solid"/>
              </v:shape>
            </v:group>
            <v:group style="position:absolute;left:6112;top:504;width:10;height:20" coordorigin="6112,504" coordsize="10,20">
              <v:shape style="position:absolute;left:6112;top:504;width:10;height:20" coordorigin="6112,504" coordsize="10,20" path="m6112,523l6121,523,6121,504,6112,504,6112,523xe" filled="true" fillcolor="#000000" stroked="false">
                <v:path arrowok="t"/>
                <v:fill type="solid"/>
              </v:shape>
            </v:group>
            <v:group style="position:absolute;left:6112;top:523;width:10;height:20" coordorigin="6112,523" coordsize="10,20">
              <v:shape style="position:absolute;left:6112;top:523;width:10;height:20" coordorigin="6112,523" coordsize="10,20" path="m6112,542l6121,542,6121,523,6112,523,6112,542xe" filled="true" fillcolor="#000000" stroked="false">
                <v:path arrowok="t"/>
                <v:fill type="solid"/>
              </v:shape>
            </v:group>
            <v:group style="position:absolute;left:6112;top:542;width:10;height:20" coordorigin="6112,542" coordsize="10,20">
              <v:shape style="position:absolute;left:6112;top:542;width:10;height:20" coordorigin="6112,542" coordsize="10,20" path="m6112,562l6121,562,6121,542,6112,542,6112,562xe" filled="true" fillcolor="#000000" stroked="false">
                <v:path arrowok="t"/>
                <v:fill type="solid"/>
              </v:shape>
            </v:group>
            <v:group style="position:absolute;left:6112;top:562;width:10;height:20" coordorigin="6112,562" coordsize="10,20">
              <v:shape style="position:absolute;left:6112;top:562;width:10;height:20" coordorigin="6112,562" coordsize="10,20" path="m6112,581l6121,581,6121,562,6112,562,6112,581xe" filled="true" fillcolor="#000000" stroked="false">
                <v:path arrowok="t"/>
                <v:fill type="solid"/>
              </v:shape>
            </v:group>
            <v:group style="position:absolute;left:6112;top:581;width:10;height:20" coordorigin="6112,581" coordsize="10,20">
              <v:shape style="position:absolute;left:6112;top:581;width:10;height:20" coordorigin="6112,581" coordsize="10,20" path="m6112,600l6121,600,6121,581,6112,581,6112,600xe" filled="true" fillcolor="#000000" stroked="false">
                <v:path arrowok="t"/>
                <v:fill type="solid"/>
              </v:shape>
            </v:group>
            <v:group style="position:absolute;left:6112;top:600;width:10;height:20" coordorigin="6112,600" coordsize="10,20">
              <v:shape style="position:absolute;left:6112;top:600;width:10;height:20" coordorigin="6112,600" coordsize="10,20" path="m6112,619l6121,619,6121,600,6112,600,6112,619xe" filled="true" fillcolor="#000000" stroked="false">
                <v:path arrowok="t"/>
                <v:fill type="solid"/>
              </v:shape>
            </v:group>
            <v:group style="position:absolute;left:6112;top:619;width:10;height:20" coordorigin="6112,619" coordsize="10,20">
              <v:shape style="position:absolute;left:6112;top:619;width:10;height:20" coordorigin="6112,619" coordsize="10,20" path="m6112,638l6121,638,6121,619,6112,619,6112,638xe" filled="true" fillcolor="#000000" stroked="false">
                <v:path arrowok="t"/>
                <v:fill type="solid"/>
              </v:shape>
            </v:group>
            <v:group style="position:absolute;left:6112;top:638;width:10;height:20" coordorigin="6112,638" coordsize="10,20">
              <v:shape style="position:absolute;left:6112;top:638;width:10;height:20" coordorigin="6112,638" coordsize="10,20" path="m6112,658l6121,658,6121,638,6112,638,6112,658xe" filled="true" fillcolor="#000000" stroked="false">
                <v:path arrowok="t"/>
                <v:fill type="solid"/>
              </v:shape>
            </v:group>
            <v:group style="position:absolute;left:6112;top:658;width:10;height:20" coordorigin="6112,658" coordsize="10,20">
              <v:shape style="position:absolute;left:6112;top:658;width:10;height:20" coordorigin="6112,658" coordsize="10,20" path="m6112,677l6121,677,6121,658,6112,658,6112,677xe" filled="true" fillcolor="#000000" stroked="false">
                <v:path arrowok="t"/>
                <v:fill type="solid"/>
              </v:shape>
            </v:group>
            <v:group style="position:absolute;left:6112;top:680;width:10;height:2" coordorigin="6112,680" coordsize="10,2">
              <v:shape style="position:absolute;left:6112;top:680;width:10;height:2" coordorigin="6112,680" coordsize="10,0" path="m6112,680l6121,680e" filled="false" stroked="true" strokeweight=".36005pt" strokecolor="#000000">
                <v:path arrowok="t"/>
              </v:shape>
            </v:group>
            <v:group style="position:absolute;left:7866;top:350;width:10;height:20" coordorigin="7866,350" coordsize="10,20">
              <v:shape style="position:absolute;left:7866;top:350;width:10;height:20" coordorigin="7866,350" coordsize="10,20" path="m7866,370l7876,370,7876,350,7866,350,7866,370xe" filled="true" fillcolor="#000000" stroked="false">
                <v:path arrowok="t"/>
                <v:fill type="solid"/>
              </v:shape>
            </v:group>
            <v:group style="position:absolute;left:7866;top:370;width:10;height:20" coordorigin="7866,370" coordsize="10,20">
              <v:shape style="position:absolute;left:7866;top:370;width:10;height:20" coordorigin="7866,370" coordsize="10,20" path="m7866,389l7876,389,7876,370,7866,370,7866,389xe" filled="true" fillcolor="#000000" stroked="false">
                <v:path arrowok="t"/>
                <v:fill type="solid"/>
              </v:shape>
            </v:group>
            <v:group style="position:absolute;left:7866;top:389;width:10;height:20" coordorigin="7866,389" coordsize="10,20">
              <v:shape style="position:absolute;left:7866;top:389;width:10;height:20" coordorigin="7866,389" coordsize="10,20" path="m7866,408l7876,408,7876,389,7866,389,7866,408xe" filled="true" fillcolor="#000000" stroked="false">
                <v:path arrowok="t"/>
                <v:fill type="solid"/>
              </v:shape>
            </v:group>
            <v:group style="position:absolute;left:7866;top:408;width:10;height:20" coordorigin="7866,408" coordsize="10,20">
              <v:shape style="position:absolute;left:7866;top:408;width:10;height:20" coordorigin="7866,408" coordsize="10,20" path="m7866,427l7876,427,7876,408,7866,408,7866,427xe" filled="true" fillcolor="#000000" stroked="false">
                <v:path arrowok="t"/>
                <v:fill type="solid"/>
              </v:shape>
            </v:group>
            <v:group style="position:absolute;left:7866;top:427;width:10;height:20" coordorigin="7866,427" coordsize="10,20">
              <v:shape style="position:absolute;left:7866;top:427;width:10;height:20" coordorigin="7866,427" coordsize="10,20" path="m7866,446l7876,446,7876,427,7866,427,7866,446xe" filled="true" fillcolor="#000000" stroked="false">
                <v:path arrowok="t"/>
                <v:fill type="solid"/>
              </v:shape>
            </v:group>
            <v:group style="position:absolute;left:7866;top:446;width:10;height:20" coordorigin="7866,446" coordsize="10,20">
              <v:shape style="position:absolute;left:7866;top:446;width:10;height:20" coordorigin="7866,446" coordsize="10,20" path="m7866,466l7876,466,7876,446,7866,446,7866,466xe" filled="true" fillcolor="#000000" stroked="false">
                <v:path arrowok="t"/>
                <v:fill type="solid"/>
              </v:shape>
            </v:group>
            <v:group style="position:absolute;left:7866;top:466;width:10;height:20" coordorigin="7866,466" coordsize="10,20">
              <v:shape style="position:absolute;left:7866;top:466;width:10;height:20" coordorigin="7866,466" coordsize="10,20" path="m7866,485l7876,485,7876,466,7866,466,7866,485xe" filled="true" fillcolor="#000000" stroked="false">
                <v:path arrowok="t"/>
                <v:fill type="solid"/>
              </v:shape>
            </v:group>
            <v:group style="position:absolute;left:7866;top:485;width:10;height:20" coordorigin="7866,485" coordsize="10,20">
              <v:shape style="position:absolute;left:7866;top:485;width:10;height:20" coordorigin="7866,485" coordsize="10,20" path="m7866,504l7876,504,7876,485,7866,485,7866,504xe" filled="true" fillcolor="#000000" stroked="false">
                <v:path arrowok="t"/>
                <v:fill type="solid"/>
              </v:shape>
            </v:group>
            <v:group style="position:absolute;left:7866;top:504;width:10;height:20" coordorigin="7866,504" coordsize="10,20">
              <v:shape style="position:absolute;left:7866;top:504;width:10;height:20" coordorigin="7866,504" coordsize="10,20" path="m7866,523l7876,523,7876,504,7866,504,7866,523xe" filled="true" fillcolor="#000000" stroked="false">
                <v:path arrowok="t"/>
                <v:fill type="solid"/>
              </v:shape>
            </v:group>
            <v:group style="position:absolute;left:7866;top:523;width:10;height:20" coordorigin="7866,523" coordsize="10,20">
              <v:shape style="position:absolute;left:7866;top:523;width:10;height:20" coordorigin="7866,523" coordsize="10,20" path="m7866,542l7876,542,7876,523,7866,523,7866,542xe" filled="true" fillcolor="#000000" stroked="false">
                <v:path arrowok="t"/>
                <v:fill type="solid"/>
              </v:shape>
            </v:group>
            <v:group style="position:absolute;left:7866;top:542;width:10;height:20" coordorigin="7866,542" coordsize="10,20">
              <v:shape style="position:absolute;left:7866;top:542;width:10;height:20" coordorigin="7866,542" coordsize="10,20" path="m7866,562l7876,562,7876,542,7866,542,7866,562xe" filled="true" fillcolor="#000000" stroked="false">
                <v:path arrowok="t"/>
                <v:fill type="solid"/>
              </v:shape>
            </v:group>
            <v:group style="position:absolute;left:7866;top:562;width:10;height:20" coordorigin="7866,562" coordsize="10,20">
              <v:shape style="position:absolute;left:7866;top:562;width:10;height:20" coordorigin="7866,562" coordsize="10,20" path="m7866,581l7876,581,7876,562,7866,562,7866,581xe" filled="true" fillcolor="#000000" stroked="false">
                <v:path arrowok="t"/>
                <v:fill type="solid"/>
              </v:shape>
            </v:group>
            <v:group style="position:absolute;left:7866;top:581;width:10;height:20" coordorigin="7866,581" coordsize="10,20">
              <v:shape style="position:absolute;left:7866;top:581;width:10;height:20" coordorigin="7866,581" coordsize="10,20" path="m7866,600l7876,600,7876,581,7866,581,7866,600xe" filled="true" fillcolor="#000000" stroked="false">
                <v:path arrowok="t"/>
                <v:fill type="solid"/>
              </v:shape>
            </v:group>
            <v:group style="position:absolute;left:7866;top:600;width:10;height:20" coordorigin="7866,600" coordsize="10,20">
              <v:shape style="position:absolute;left:7866;top:600;width:10;height:20" coordorigin="7866,600" coordsize="10,20" path="m7866,619l7876,619,7876,600,7866,600,7866,619xe" filled="true" fillcolor="#000000" stroked="false">
                <v:path arrowok="t"/>
                <v:fill type="solid"/>
              </v:shape>
            </v:group>
            <v:group style="position:absolute;left:7866;top:619;width:10;height:20" coordorigin="7866,619" coordsize="10,20">
              <v:shape style="position:absolute;left:7866;top:619;width:10;height:20" coordorigin="7866,619" coordsize="10,20" path="m7866,638l7876,638,7876,619,7866,619,7866,638xe" filled="true" fillcolor="#000000" stroked="false">
                <v:path arrowok="t"/>
                <v:fill type="solid"/>
              </v:shape>
            </v:group>
            <v:group style="position:absolute;left:7866;top:638;width:10;height:20" coordorigin="7866,638" coordsize="10,20">
              <v:shape style="position:absolute;left:7866;top:638;width:10;height:20" coordorigin="7866,638" coordsize="10,20" path="m7866,658l7876,658,7876,638,7866,638,7866,658xe" filled="true" fillcolor="#000000" stroked="false">
                <v:path arrowok="t"/>
                <v:fill type="solid"/>
              </v:shape>
            </v:group>
            <v:group style="position:absolute;left:7866;top:658;width:10;height:20" coordorigin="7866,658" coordsize="10,20">
              <v:shape style="position:absolute;left:7866;top:658;width:10;height:20" coordorigin="7866,658" coordsize="10,20" path="m7866,677l7876,677,7876,658,7866,658,7866,677xe" filled="true" fillcolor="#000000" stroked="false">
                <v:path arrowok="t"/>
                <v:fill type="solid"/>
              </v:shape>
            </v:group>
            <v:group style="position:absolute;left:7866;top:680;width:10;height:2" coordorigin="7866,680" coordsize="10,2">
              <v:shape style="position:absolute;left:7866;top:680;width:10;height:2" coordorigin="7866,680" coordsize="10,0" path="m7866,680l7876,680e" filled="false" stroked="true" strokeweight=".36005pt" strokecolor="#000000">
                <v:path arrowok="t"/>
              </v:shape>
            </v:group>
            <v:group style="position:absolute;left:8834;top:350;width:10;height:20" coordorigin="8834,350" coordsize="10,20">
              <v:shape style="position:absolute;left:8834;top:350;width:10;height:20" coordorigin="8834,350" coordsize="10,20" path="m8834,370l8844,370,8844,350,8834,350,8834,370xe" filled="true" fillcolor="#000000" stroked="false">
                <v:path arrowok="t"/>
                <v:fill type="solid"/>
              </v:shape>
            </v:group>
            <v:group style="position:absolute;left:8834;top:370;width:10;height:20" coordorigin="8834,370" coordsize="10,20">
              <v:shape style="position:absolute;left:8834;top:370;width:10;height:20" coordorigin="8834,370" coordsize="10,20" path="m8834,389l8844,389,8844,370,8834,370,8834,389xe" filled="true" fillcolor="#000000" stroked="false">
                <v:path arrowok="t"/>
                <v:fill type="solid"/>
              </v:shape>
            </v:group>
            <v:group style="position:absolute;left:8834;top:389;width:10;height:20" coordorigin="8834,389" coordsize="10,20">
              <v:shape style="position:absolute;left:8834;top:389;width:10;height:20" coordorigin="8834,389" coordsize="10,20" path="m8834,408l8844,408,8844,389,8834,389,8834,408xe" filled="true" fillcolor="#000000" stroked="false">
                <v:path arrowok="t"/>
                <v:fill type="solid"/>
              </v:shape>
            </v:group>
            <v:group style="position:absolute;left:8834;top:408;width:10;height:20" coordorigin="8834,408" coordsize="10,20">
              <v:shape style="position:absolute;left:8834;top:408;width:10;height:20" coordorigin="8834,408" coordsize="10,20" path="m8834,427l8844,427,8844,408,8834,408,8834,427xe" filled="true" fillcolor="#000000" stroked="false">
                <v:path arrowok="t"/>
                <v:fill type="solid"/>
              </v:shape>
            </v:group>
            <v:group style="position:absolute;left:8834;top:427;width:10;height:20" coordorigin="8834,427" coordsize="10,20">
              <v:shape style="position:absolute;left:8834;top:427;width:10;height:20" coordorigin="8834,427" coordsize="10,20" path="m8834,446l8844,446,8844,427,8834,427,8834,446xe" filled="true" fillcolor="#000000" stroked="false">
                <v:path arrowok="t"/>
                <v:fill type="solid"/>
              </v:shape>
            </v:group>
            <v:group style="position:absolute;left:8834;top:446;width:10;height:20" coordorigin="8834,446" coordsize="10,20">
              <v:shape style="position:absolute;left:8834;top:446;width:10;height:20" coordorigin="8834,446" coordsize="10,20" path="m8834,466l8844,466,8844,446,8834,446,8834,466xe" filled="true" fillcolor="#000000" stroked="false">
                <v:path arrowok="t"/>
                <v:fill type="solid"/>
              </v:shape>
            </v:group>
            <v:group style="position:absolute;left:8834;top:466;width:10;height:20" coordorigin="8834,466" coordsize="10,20">
              <v:shape style="position:absolute;left:8834;top:466;width:10;height:20" coordorigin="8834,466" coordsize="10,20" path="m8834,485l8844,485,8844,466,8834,466,8834,485xe" filled="true" fillcolor="#000000" stroked="false">
                <v:path arrowok="t"/>
                <v:fill type="solid"/>
              </v:shape>
            </v:group>
            <v:group style="position:absolute;left:8834;top:485;width:10;height:20" coordorigin="8834,485" coordsize="10,20">
              <v:shape style="position:absolute;left:8834;top:485;width:10;height:20" coordorigin="8834,485" coordsize="10,20" path="m8834,504l8844,504,8844,485,8834,485,8834,504xe" filled="true" fillcolor="#000000" stroked="false">
                <v:path arrowok="t"/>
                <v:fill type="solid"/>
              </v:shape>
            </v:group>
            <v:group style="position:absolute;left:8834;top:504;width:10;height:20" coordorigin="8834,504" coordsize="10,20">
              <v:shape style="position:absolute;left:8834;top:504;width:10;height:20" coordorigin="8834,504" coordsize="10,20" path="m8834,523l8844,523,8844,504,8834,504,8834,523xe" filled="true" fillcolor="#000000" stroked="false">
                <v:path arrowok="t"/>
                <v:fill type="solid"/>
              </v:shape>
            </v:group>
            <v:group style="position:absolute;left:8834;top:523;width:10;height:20" coordorigin="8834,523" coordsize="10,20">
              <v:shape style="position:absolute;left:8834;top:523;width:10;height:20" coordorigin="8834,523" coordsize="10,20" path="m8834,542l8844,542,8844,523,8834,523,8834,542xe" filled="true" fillcolor="#000000" stroked="false">
                <v:path arrowok="t"/>
                <v:fill type="solid"/>
              </v:shape>
            </v:group>
            <v:group style="position:absolute;left:8834;top:542;width:10;height:20" coordorigin="8834,542" coordsize="10,20">
              <v:shape style="position:absolute;left:8834;top:542;width:10;height:20" coordorigin="8834,542" coordsize="10,20" path="m8834,562l8844,562,8844,542,8834,542,8834,562xe" filled="true" fillcolor="#000000" stroked="false">
                <v:path arrowok="t"/>
                <v:fill type="solid"/>
              </v:shape>
            </v:group>
            <v:group style="position:absolute;left:8834;top:562;width:10;height:20" coordorigin="8834,562" coordsize="10,20">
              <v:shape style="position:absolute;left:8834;top:562;width:10;height:20" coordorigin="8834,562" coordsize="10,20" path="m8834,581l8844,581,8844,562,8834,562,8834,581xe" filled="true" fillcolor="#000000" stroked="false">
                <v:path arrowok="t"/>
                <v:fill type="solid"/>
              </v:shape>
            </v:group>
            <v:group style="position:absolute;left:8834;top:581;width:10;height:20" coordorigin="8834,581" coordsize="10,20">
              <v:shape style="position:absolute;left:8834;top:581;width:10;height:20" coordorigin="8834,581" coordsize="10,20" path="m8834,600l8844,600,8844,581,8834,581,8834,600xe" filled="true" fillcolor="#000000" stroked="false">
                <v:path arrowok="t"/>
                <v:fill type="solid"/>
              </v:shape>
            </v:group>
            <v:group style="position:absolute;left:8834;top:600;width:10;height:20" coordorigin="8834,600" coordsize="10,20">
              <v:shape style="position:absolute;left:8834;top:600;width:10;height:20" coordorigin="8834,600" coordsize="10,20" path="m8834,619l8844,619,8844,600,8834,600,8834,619xe" filled="true" fillcolor="#000000" stroked="false">
                <v:path arrowok="t"/>
                <v:fill type="solid"/>
              </v:shape>
            </v:group>
            <v:group style="position:absolute;left:8834;top:619;width:10;height:20" coordorigin="8834,619" coordsize="10,20">
              <v:shape style="position:absolute;left:8834;top:619;width:10;height:20" coordorigin="8834,619" coordsize="10,20" path="m8834,638l8844,638,8844,619,8834,619,8834,638xe" filled="true" fillcolor="#000000" stroked="false">
                <v:path arrowok="t"/>
                <v:fill type="solid"/>
              </v:shape>
            </v:group>
            <v:group style="position:absolute;left:8834;top:638;width:10;height:20" coordorigin="8834,638" coordsize="10,20">
              <v:shape style="position:absolute;left:8834;top:638;width:10;height:20" coordorigin="8834,638" coordsize="10,20" path="m8834,658l8844,658,8844,638,8834,638,8834,658xe" filled="true" fillcolor="#000000" stroked="false">
                <v:path arrowok="t"/>
                <v:fill type="solid"/>
              </v:shape>
            </v:group>
            <v:group style="position:absolute;left:8834;top:658;width:10;height:20" coordorigin="8834,658" coordsize="10,20">
              <v:shape style="position:absolute;left:8834;top:658;width:10;height:20" coordorigin="8834,658" coordsize="10,20" path="m8834,677l8844,677,8844,658,8834,658,8834,677xe" filled="true" fillcolor="#000000" stroked="false">
                <v:path arrowok="t"/>
                <v:fill type="solid"/>
              </v:shape>
            </v:group>
            <v:group style="position:absolute;left:8834;top:680;width:10;height:2" coordorigin="8834,680" coordsize="10,2">
              <v:shape style="position:absolute;left:8834;top:680;width:10;height:2" coordorigin="8834,680" coordsize="10,0" path="m8834,680l8844,680e" filled="false" stroked="true" strokeweight=".36005pt" strokecolor="#000000">
                <v:path arrowok="t"/>
              </v:shape>
            </v:group>
            <v:group style="position:absolute;left:5;top:689;width:10;height:2" coordorigin="5,689" coordsize="10,2">
              <v:shape style="position:absolute;left:5;top:689;width:10;height:2" coordorigin="5,689" coordsize="10,0" path="m5,689l14,689e" filled="false" stroked="true" strokeweight=".47998pt" strokecolor="#000000">
                <v:path arrowok="t"/>
              </v:shape>
            </v:group>
            <v:group style="position:absolute;left:4455;top:689;width:10;height:2" coordorigin="4455,689" coordsize="10,2">
              <v:shape style="position:absolute;left:4455;top:689;width:10;height:2" coordorigin="4455,689" coordsize="10,0" path="m4455,689l4465,689e" filled="false" stroked="true" strokeweight=".47998pt" strokecolor="#000000">
                <v:path arrowok="t"/>
              </v:shape>
              <v:shape style="position:absolute;left:14;top:684;width:6097;height:10" type="#_x0000_t75" stroked="false">
                <v:imagedata r:id="rId1274" o:title=""/>
              </v:shape>
              <v:shape style="position:absolute;left:6107;top:684;width:1759;height:10" type="#_x0000_t75" stroked="false">
                <v:imagedata r:id="rId1275" o:title=""/>
              </v:shape>
              <v:shape style="position:absolute;left:7861;top:684;width:973;height:10" type="#_x0000_t75" stroked="false">
                <v:imagedata r:id="rId1276" o:title=""/>
              </v:shape>
            </v:group>
            <v:group style="position:absolute;left:8834;top:689;width:10;height:2" coordorigin="8834,689" coordsize="10,2">
              <v:shape style="position:absolute;left:8834;top:689;width:10;height:2" coordorigin="8834,689" coordsize="10,0" path="m8834,689l8844,689e" filled="false" stroked="true" strokeweight=".47998pt" strokecolor="#000000">
                <v:path arrowok="t"/>
              </v:shape>
            </v:group>
            <v:group style="position:absolute;left:5;top:694;width:10;height:20" coordorigin="5,694" coordsize="10,20">
              <v:shape style="position:absolute;left:5;top:694;width:10;height:20" coordorigin="5,694" coordsize="10,20" path="m5,713l14,713,14,694,5,694,5,713xe" filled="true" fillcolor="#000000" stroked="false">
                <v:path arrowok="t"/>
                <v:fill type="solid"/>
              </v:shape>
            </v:group>
            <v:group style="position:absolute;left:5;top:713;width:10;height:20" coordorigin="5,713" coordsize="10,20">
              <v:shape style="position:absolute;left:5;top:713;width:10;height:20" coordorigin="5,713" coordsize="10,20" path="m5,732l14,732,14,713,5,713,5,732xe" filled="true" fillcolor="#000000" stroked="false">
                <v:path arrowok="t"/>
                <v:fill type="solid"/>
              </v:shape>
            </v:group>
            <v:group style="position:absolute;left:5;top:732;width:10;height:20" coordorigin="5,732" coordsize="10,20">
              <v:shape style="position:absolute;left:5;top:732;width:10;height:20" coordorigin="5,732" coordsize="10,20" path="m5,751l14,751,14,732,5,732,5,751xe" filled="true" fillcolor="#000000" stroked="false">
                <v:path arrowok="t"/>
                <v:fill type="solid"/>
              </v:shape>
            </v:group>
            <v:group style="position:absolute;left:5;top:751;width:10;height:20" coordorigin="5,751" coordsize="10,20">
              <v:shape style="position:absolute;left:5;top:751;width:10;height:20" coordorigin="5,751" coordsize="10,20" path="m5,770l14,770,14,751,5,751,5,770xe" filled="true" fillcolor="#000000" stroked="false">
                <v:path arrowok="t"/>
                <v:fill type="solid"/>
              </v:shape>
            </v:group>
            <v:group style="position:absolute;left:5;top:770;width:10;height:20" coordorigin="5,770" coordsize="10,20">
              <v:shape style="position:absolute;left:5;top:770;width:10;height:20" coordorigin="5,770" coordsize="10,20" path="m5,790l14,790,14,770,5,770,5,790xe" filled="true" fillcolor="#000000" stroked="false">
                <v:path arrowok="t"/>
                <v:fill type="solid"/>
              </v:shape>
            </v:group>
            <v:group style="position:absolute;left:5;top:790;width:10;height:20" coordorigin="5,790" coordsize="10,20">
              <v:shape style="position:absolute;left:5;top:790;width:10;height:20" coordorigin="5,790" coordsize="10,20" path="m5,809l14,809,14,790,5,790,5,809xe" filled="true" fillcolor="#000000" stroked="false">
                <v:path arrowok="t"/>
                <v:fill type="solid"/>
              </v:shape>
            </v:group>
            <v:group style="position:absolute;left:5;top:809;width:10;height:20" coordorigin="5,809" coordsize="10,20">
              <v:shape style="position:absolute;left:5;top:809;width:10;height:20" coordorigin="5,809" coordsize="10,20" path="m5,828l14,828,14,809,5,809,5,828xe" filled="true" fillcolor="#000000" stroked="false">
                <v:path arrowok="t"/>
                <v:fill type="solid"/>
              </v:shape>
            </v:group>
            <v:group style="position:absolute;left:5;top:828;width:10;height:20" coordorigin="5,828" coordsize="10,20">
              <v:shape style="position:absolute;left:5;top:828;width:10;height:20" coordorigin="5,828" coordsize="10,20" path="m5,847l14,847,14,828,5,828,5,847xe" filled="true" fillcolor="#000000" stroked="false">
                <v:path arrowok="t"/>
                <v:fill type="solid"/>
              </v:shape>
            </v:group>
            <v:group style="position:absolute;left:5;top:847;width:10;height:20" coordorigin="5,847" coordsize="10,20">
              <v:shape style="position:absolute;left:5;top:847;width:10;height:20" coordorigin="5,847" coordsize="10,20" path="m5,866l14,866,14,847,5,847,5,866xe" filled="true" fillcolor="#000000" stroked="false">
                <v:path arrowok="t"/>
                <v:fill type="solid"/>
              </v:shape>
            </v:group>
            <v:group style="position:absolute;left:5;top:866;width:10;height:20" coordorigin="5,866" coordsize="10,20">
              <v:shape style="position:absolute;left:5;top:866;width:10;height:20" coordorigin="5,866" coordsize="10,20" path="m5,886l14,886,14,866,5,866,5,886xe" filled="true" fillcolor="#000000" stroked="false">
                <v:path arrowok="t"/>
                <v:fill type="solid"/>
              </v:shape>
            </v:group>
            <v:group style="position:absolute;left:5;top:886;width:10;height:20" coordorigin="5,886" coordsize="10,20">
              <v:shape style="position:absolute;left:5;top:886;width:10;height:20" coordorigin="5,886" coordsize="10,20" path="m5,905l14,905,14,886,5,886,5,905xe" filled="true" fillcolor="#000000" stroked="false">
                <v:path arrowok="t"/>
                <v:fill type="solid"/>
              </v:shape>
            </v:group>
            <v:group style="position:absolute;left:5;top:905;width:10;height:20" coordorigin="5,905" coordsize="10,20">
              <v:shape style="position:absolute;left:5;top:905;width:10;height:20" coordorigin="5,905" coordsize="10,20" path="m5,924l14,924,14,905,5,905,5,924xe" filled="true" fillcolor="#000000" stroked="false">
                <v:path arrowok="t"/>
                <v:fill type="solid"/>
              </v:shape>
            </v:group>
            <v:group style="position:absolute;left:5;top:924;width:10;height:20" coordorigin="5,924" coordsize="10,20">
              <v:shape style="position:absolute;left:5;top:924;width:10;height:20" coordorigin="5,924" coordsize="10,20" path="m5,943l14,943,14,924,5,924,5,943xe" filled="true" fillcolor="#000000" stroked="false">
                <v:path arrowok="t"/>
                <v:fill type="solid"/>
              </v:shape>
            </v:group>
            <v:group style="position:absolute;left:5;top:943;width:10;height:20" coordorigin="5,943" coordsize="10,20">
              <v:shape style="position:absolute;left:5;top:943;width:10;height:20" coordorigin="5,943" coordsize="10,20" path="m5,962l14,962,14,943,5,943,5,962xe" filled="true" fillcolor="#000000" stroked="false">
                <v:path arrowok="t"/>
                <v:fill type="solid"/>
              </v:shape>
            </v:group>
            <v:group style="position:absolute;left:5;top:962;width:10;height:20" coordorigin="5,962" coordsize="10,20">
              <v:shape style="position:absolute;left:5;top:962;width:10;height:20" coordorigin="5,962" coordsize="10,20" path="m5,982l14,982,14,962,5,962,5,982xe" filled="true" fillcolor="#000000" stroked="false">
                <v:path arrowok="t"/>
                <v:fill type="solid"/>
              </v:shape>
            </v:group>
            <v:group style="position:absolute;left:5;top:982;width:10;height:20" coordorigin="5,982" coordsize="10,20">
              <v:shape style="position:absolute;left:5;top:982;width:10;height:20" coordorigin="5,982" coordsize="10,20" path="m5,1001l14,1001,14,982,5,982,5,1001xe" filled="true" fillcolor="#000000" stroked="false">
                <v:path arrowok="t"/>
                <v:fill type="solid"/>
              </v:shape>
            </v:group>
            <v:group style="position:absolute;left:5;top:1001;width:10;height:20" coordorigin="5,1001" coordsize="10,20">
              <v:shape style="position:absolute;left:5;top:1001;width:10;height:20" coordorigin="5,1001" coordsize="10,20" path="m5,1020l14,1020,14,1001,5,1001,5,1020xe" filled="true" fillcolor="#000000" stroked="false">
                <v:path arrowok="t"/>
                <v:fill type="solid"/>
              </v:shape>
            </v:group>
            <v:group style="position:absolute;left:5;top:1020;width:10;height:20" coordorigin="5,1020" coordsize="10,20">
              <v:shape style="position:absolute;left:5;top:1020;width:10;height:20" coordorigin="5,1020" coordsize="10,20" path="m5,1039l14,1039,14,1020,5,1020,5,1039xe" filled="true" fillcolor="#000000" stroked="false">
                <v:path arrowok="t"/>
                <v:fill type="solid"/>
              </v:shape>
            </v:group>
            <v:group style="position:absolute;left:5;top:1039;width:10;height:20" coordorigin="5,1039" coordsize="10,20">
              <v:shape style="position:absolute;left:5;top:1039;width:10;height:20" coordorigin="5,1039" coordsize="10,20" path="m5,1058l14,1058,14,1039,5,1039,5,1058xe" filled="true" fillcolor="#000000" stroked="false">
                <v:path arrowok="t"/>
                <v:fill type="solid"/>
              </v:shape>
            </v:group>
            <v:group style="position:absolute;left:5;top:1058;width:10;height:20" coordorigin="5,1058" coordsize="10,20">
              <v:shape style="position:absolute;left:5;top:1058;width:10;height:20" coordorigin="5,1058" coordsize="10,20" path="m5,1078l14,1078,14,1058,5,1058,5,1078xe" filled="true" fillcolor="#000000" stroked="false">
                <v:path arrowok="t"/>
                <v:fill type="solid"/>
              </v:shape>
            </v:group>
            <v:group style="position:absolute;left:5;top:1078;width:10;height:20" coordorigin="5,1078" coordsize="10,20">
              <v:shape style="position:absolute;left:5;top:1078;width:10;height:20" coordorigin="5,1078" coordsize="10,20" path="m5,1097l14,1097,14,1078,5,1078,5,1097xe" filled="true" fillcolor="#000000" stroked="false">
                <v:path arrowok="t"/>
                <v:fill type="solid"/>
              </v:shape>
            </v:group>
            <v:group style="position:absolute;left:5;top:1097;width:10;height:20" coordorigin="5,1097" coordsize="10,20">
              <v:shape style="position:absolute;left:5;top:1097;width:10;height:20" coordorigin="5,1097" coordsize="10,20" path="m5,1116l14,1116,14,1097,5,1097,5,1116xe" filled="true" fillcolor="#000000" stroked="false">
                <v:path arrowok="t"/>
                <v:fill type="solid"/>
              </v:shape>
            </v:group>
            <v:group style="position:absolute;left:5;top:1116;width:10;height:20" coordorigin="5,1116" coordsize="10,20">
              <v:shape style="position:absolute;left:5;top:1116;width:10;height:20" coordorigin="5,1116" coordsize="10,20" path="m5,1135l14,1135,14,1116,5,1116,5,1135xe" filled="true" fillcolor="#000000" stroked="false">
                <v:path arrowok="t"/>
                <v:fill type="solid"/>
              </v:shape>
            </v:group>
            <v:group style="position:absolute;left:5;top:1135;width:10;height:20" coordorigin="5,1135" coordsize="10,20">
              <v:shape style="position:absolute;left:5;top:1135;width:10;height:20" coordorigin="5,1135" coordsize="10,20" path="m5,1154l14,1154,14,1135,5,1135,5,1154xe" filled="true" fillcolor="#000000" stroked="false">
                <v:path arrowok="t"/>
                <v:fill type="solid"/>
              </v:shape>
            </v:group>
            <v:group style="position:absolute;left:5;top:1154;width:10;height:20" coordorigin="5,1154" coordsize="10,20">
              <v:shape style="position:absolute;left:5;top:1154;width:10;height:20" coordorigin="5,1154" coordsize="10,20" path="m5,1174l14,1174,14,1154,5,1154,5,1174xe" filled="true" fillcolor="#000000" stroked="false">
                <v:path arrowok="t"/>
                <v:fill type="solid"/>
              </v:shape>
            </v:group>
            <v:group style="position:absolute;left:5;top:1174;width:10;height:20" coordorigin="5,1174" coordsize="10,20">
              <v:shape style="position:absolute;left:5;top:1174;width:10;height:20" coordorigin="5,1174" coordsize="10,20" path="m5,1193l14,1193,14,1174,5,1174,5,1193xe" filled="true" fillcolor="#000000" stroked="false">
                <v:path arrowok="t"/>
                <v:fill type="solid"/>
              </v:shape>
            </v:group>
            <v:group style="position:absolute;left:5;top:1193;width:10;height:20" coordorigin="5,1193" coordsize="10,20">
              <v:shape style="position:absolute;left:5;top:1193;width:10;height:20" coordorigin="5,1193" coordsize="10,20" path="m5,1212l14,1212,14,1193,5,1193,5,1212xe" filled="true" fillcolor="#000000" stroked="false">
                <v:path arrowok="t"/>
                <v:fill type="solid"/>
              </v:shape>
            </v:group>
            <v:group style="position:absolute;left:5;top:1212;width:10;height:20" coordorigin="5,1212" coordsize="10,20">
              <v:shape style="position:absolute;left:5;top:1212;width:10;height:20" coordorigin="5,1212" coordsize="10,20" path="m5,1231l14,1231,14,1212,5,1212,5,1231xe" filled="true" fillcolor="#000000" stroked="false">
                <v:path arrowok="t"/>
                <v:fill type="solid"/>
              </v:shape>
            </v:group>
            <v:group style="position:absolute;left:5;top:1231;width:10;height:20" coordorigin="5,1231" coordsize="10,20">
              <v:shape style="position:absolute;left:5;top:1231;width:10;height:20" coordorigin="5,1231" coordsize="10,20" path="m5,1250l14,1250,14,1231,5,1231,5,1250xe" filled="true" fillcolor="#000000" stroked="false">
                <v:path arrowok="t"/>
                <v:fill type="solid"/>
              </v:shape>
            </v:group>
            <v:group style="position:absolute;left:5;top:1250;width:10;height:20" coordorigin="5,1250" coordsize="10,20">
              <v:shape style="position:absolute;left:5;top:1250;width:10;height:20" coordorigin="5,1250" coordsize="10,20" path="m5,1270l14,1270,14,1250,5,1250,5,1270xe" filled="true" fillcolor="#000000" stroked="false">
                <v:path arrowok="t"/>
                <v:fill type="solid"/>
              </v:shape>
            </v:group>
            <v:group style="position:absolute;left:5;top:1270;width:10;height:20" coordorigin="5,1270" coordsize="10,20">
              <v:shape style="position:absolute;left:5;top:1270;width:10;height:20" coordorigin="5,1270" coordsize="10,20" path="m5,1289l14,1289,14,1270,5,1270,5,1289xe" filled="true" fillcolor="#000000" stroked="false">
                <v:path arrowok="t"/>
                <v:fill type="solid"/>
              </v:shape>
            </v:group>
            <v:group style="position:absolute;left:5;top:1289;width:10;height:20" coordorigin="5,1289" coordsize="10,20">
              <v:shape style="position:absolute;left:5;top:1289;width:10;height:20" coordorigin="5,1289" coordsize="10,20" path="m5,1308l14,1308,14,1289,5,1289,5,1308xe" filled="true" fillcolor="#000000" stroked="false">
                <v:path arrowok="t"/>
                <v:fill type="solid"/>
              </v:shape>
            </v:group>
            <v:group style="position:absolute;left:5;top:1313;width:10;height:2" coordorigin="5,1313" coordsize="10,2">
              <v:shape style="position:absolute;left:5;top:1313;width:10;height:2" coordorigin="5,1313" coordsize="10,0" path="m5,1313l14,1313e" filled="false" stroked="true" strokeweight=".47998pt" strokecolor="#000000">
                <v:path arrowok="t"/>
              </v:shape>
            </v:group>
            <v:group style="position:absolute;left:4455;top:694;width:10;height:20" coordorigin="4455,694" coordsize="10,20">
              <v:shape style="position:absolute;left:4455;top:694;width:10;height:20" coordorigin="4455,694" coordsize="10,20" path="m4455,713l4465,713,4465,694,4455,694,4455,713xe" filled="true" fillcolor="#000000" stroked="false">
                <v:path arrowok="t"/>
                <v:fill type="solid"/>
              </v:shape>
            </v:group>
            <v:group style="position:absolute;left:4455;top:713;width:10;height:20" coordorigin="4455,713" coordsize="10,20">
              <v:shape style="position:absolute;left:4455;top:713;width:10;height:20" coordorigin="4455,713" coordsize="10,20" path="m4455,732l4465,732,4465,713,4455,713,4455,732xe" filled="true" fillcolor="#000000" stroked="false">
                <v:path arrowok="t"/>
                <v:fill type="solid"/>
              </v:shape>
            </v:group>
            <v:group style="position:absolute;left:4455;top:732;width:10;height:20" coordorigin="4455,732" coordsize="10,20">
              <v:shape style="position:absolute;left:4455;top:732;width:10;height:20" coordorigin="4455,732" coordsize="10,20" path="m4455,751l4465,751,4465,732,4455,732,4455,751xe" filled="true" fillcolor="#000000" stroked="false">
                <v:path arrowok="t"/>
                <v:fill type="solid"/>
              </v:shape>
            </v:group>
            <v:group style="position:absolute;left:4455;top:751;width:10;height:20" coordorigin="4455,751" coordsize="10,20">
              <v:shape style="position:absolute;left:4455;top:751;width:10;height:20" coordorigin="4455,751" coordsize="10,20" path="m4455,770l4465,770,4465,751,4455,751,4455,770xe" filled="true" fillcolor="#000000" stroked="false">
                <v:path arrowok="t"/>
                <v:fill type="solid"/>
              </v:shape>
            </v:group>
            <v:group style="position:absolute;left:4455;top:770;width:10;height:20" coordorigin="4455,770" coordsize="10,20">
              <v:shape style="position:absolute;left:4455;top:770;width:10;height:20" coordorigin="4455,770" coordsize="10,20" path="m4455,790l4465,790,4465,770,4455,770,4455,790xe" filled="true" fillcolor="#000000" stroked="false">
                <v:path arrowok="t"/>
                <v:fill type="solid"/>
              </v:shape>
            </v:group>
            <v:group style="position:absolute;left:4455;top:790;width:10;height:20" coordorigin="4455,790" coordsize="10,20">
              <v:shape style="position:absolute;left:4455;top:790;width:10;height:20" coordorigin="4455,790" coordsize="10,20" path="m4455,809l4465,809,4465,790,4455,790,4455,809xe" filled="true" fillcolor="#000000" stroked="false">
                <v:path arrowok="t"/>
                <v:fill type="solid"/>
              </v:shape>
            </v:group>
            <v:group style="position:absolute;left:4455;top:809;width:10;height:20" coordorigin="4455,809" coordsize="10,20">
              <v:shape style="position:absolute;left:4455;top:809;width:10;height:20" coordorigin="4455,809" coordsize="10,20" path="m4455,828l4465,828,4465,809,4455,809,4455,828xe" filled="true" fillcolor="#000000" stroked="false">
                <v:path arrowok="t"/>
                <v:fill type="solid"/>
              </v:shape>
            </v:group>
            <v:group style="position:absolute;left:4455;top:828;width:10;height:20" coordorigin="4455,828" coordsize="10,20">
              <v:shape style="position:absolute;left:4455;top:828;width:10;height:20" coordorigin="4455,828" coordsize="10,20" path="m4455,847l4465,847,4465,828,4455,828,4455,847xe" filled="true" fillcolor="#000000" stroked="false">
                <v:path arrowok="t"/>
                <v:fill type="solid"/>
              </v:shape>
            </v:group>
            <v:group style="position:absolute;left:4455;top:847;width:10;height:20" coordorigin="4455,847" coordsize="10,20">
              <v:shape style="position:absolute;left:4455;top:847;width:10;height:20" coordorigin="4455,847" coordsize="10,20" path="m4455,866l4465,866,4465,847,4455,847,4455,866xe" filled="true" fillcolor="#000000" stroked="false">
                <v:path arrowok="t"/>
                <v:fill type="solid"/>
              </v:shape>
            </v:group>
            <v:group style="position:absolute;left:4455;top:866;width:10;height:20" coordorigin="4455,866" coordsize="10,20">
              <v:shape style="position:absolute;left:4455;top:866;width:10;height:20" coordorigin="4455,866" coordsize="10,20" path="m4455,886l4465,886,4465,866,4455,866,4455,886xe" filled="true" fillcolor="#000000" stroked="false">
                <v:path arrowok="t"/>
                <v:fill type="solid"/>
              </v:shape>
            </v:group>
            <v:group style="position:absolute;left:4455;top:886;width:10;height:20" coordorigin="4455,886" coordsize="10,20">
              <v:shape style="position:absolute;left:4455;top:886;width:10;height:20" coordorigin="4455,886" coordsize="10,20" path="m4455,905l4465,905,4465,886,4455,886,4455,905xe" filled="true" fillcolor="#000000" stroked="false">
                <v:path arrowok="t"/>
                <v:fill type="solid"/>
              </v:shape>
            </v:group>
            <v:group style="position:absolute;left:4455;top:905;width:10;height:20" coordorigin="4455,905" coordsize="10,20">
              <v:shape style="position:absolute;left:4455;top:905;width:10;height:20" coordorigin="4455,905" coordsize="10,20" path="m4455,924l4465,924,4465,905,4455,905,4455,924xe" filled="true" fillcolor="#000000" stroked="false">
                <v:path arrowok="t"/>
                <v:fill type="solid"/>
              </v:shape>
            </v:group>
            <v:group style="position:absolute;left:4455;top:924;width:10;height:20" coordorigin="4455,924" coordsize="10,20">
              <v:shape style="position:absolute;left:4455;top:924;width:10;height:20" coordorigin="4455,924" coordsize="10,20" path="m4455,943l4465,943,4465,924,4455,924,4455,943xe" filled="true" fillcolor="#000000" stroked="false">
                <v:path arrowok="t"/>
                <v:fill type="solid"/>
              </v:shape>
            </v:group>
            <v:group style="position:absolute;left:4455;top:943;width:10;height:20" coordorigin="4455,943" coordsize="10,20">
              <v:shape style="position:absolute;left:4455;top:943;width:10;height:20" coordorigin="4455,943" coordsize="10,20" path="m4455,962l4465,962,4465,943,4455,943,4455,962xe" filled="true" fillcolor="#000000" stroked="false">
                <v:path arrowok="t"/>
                <v:fill type="solid"/>
              </v:shape>
            </v:group>
            <v:group style="position:absolute;left:4455;top:962;width:10;height:20" coordorigin="4455,962" coordsize="10,20">
              <v:shape style="position:absolute;left:4455;top:962;width:10;height:20" coordorigin="4455,962" coordsize="10,20" path="m4455,982l4465,982,4465,962,4455,962,4455,982xe" filled="true" fillcolor="#000000" stroked="false">
                <v:path arrowok="t"/>
                <v:fill type="solid"/>
              </v:shape>
            </v:group>
            <v:group style="position:absolute;left:4455;top:982;width:10;height:20" coordorigin="4455,982" coordsize="10,20">
              <v:shape style="position:absolute;left:4455;top:982;width:10;height:20" coordorigin="4455,982" coordsize="10,20" path="m4455,1001l4465,1001,4465,982,4455,982,4455,1001xe" filled="true" fillcolor="#000000" stroked="false">
                <v:path arrowok="t"/>
                <v:fill type="solid"/>
              </v:shape>
            </v:group>
            <v:group style="position:absolute;left:4455;top:1001;width:10;height:20" coordorigin="4455,1001" coordsize="10,20">
              <v:shape style="position:absolute;left:4455;top:1001;width:10;height:20" coordorigin="4455,1001" coordsize="10,20" path="m4455,1020l4465,1020,4465,1001,4455,1001,4455,1020xe" filled="true" fillcolor="#000000" stroked="false">
                <v:path arrowok="t"/>
                <v:fill type="solid"/>
              </v:shape>
            </v:group>
            <v:group style="position:absolute;left:4455;top:1020;width:10;height:20" coordorigin="4455,1020" coordsize="10,20">
              <v:shape style="position:absolute;left:4455;top:1020;width:10;height:20" coordorigin="4455,1020" coordsize="10,20" path="m4455,1039l4465,1039,4465,1020,4455,1020,4455,1039xe" filled="true" fillcolor="#000000" stroked="false">
                <v:path arrowok="t"/>
                <v:fill type="solid"/>
              </v:shape>
            </v:group>
            <v:group style="position:absolute;left:4455;top:1039;width:10;height:20" coordorigin="4455,1039" coordsize="10,20">
              <v:shape style="position:absolute;left:4455;top:1039;width:10;height:20" coordorigin="4455,1039" coordsize="10,20" path="m4455,1058l4465,1058,4465,1039,4455,1039,4455,1058xe" filled="true" fillcolor="#000000" stroked="false">
                <v:path arrowok="t"/>
                <v:fill type="solid"/>
              </v:shape>
            </v:group>
            <v:group style="position:absolute;left:4455;top:1058;width:10;height:20" coordorigin="4455,1058" coordsize="10,20">
              <v:shape style="position:absolute;left:4455;top:1058;width:10;height:20" coordorigin="4455,1058" coordsize="10,20" path="m4455,1078l4465,1078,4465,1058,4455,1058,4455,1078xe" filled="true" fillcolor="#000000" stroked="false">
                <v:path arrowok="t"/>
                <v:fill type="solid"/>
              </v:shape>
            </v:group>
            <v:group style="position:absolute;left:4455;top:1078;width:10;height:20" coordorigin="4455,1078" coordsize="10,20">
              <v:shape style="position:absolute;left:4455;top:1078;width:10;height:20" coordorigin="4455,1078" coordsize="10,20" path="m4455,1097l4465,1097,4465,1078,4455,1078,4455,1097xe" filled="true" fillcolor="#000000" stroked="false">
                <v:path arrowok="t"/>
                <v:fill type="solid"/>
              </v:shape>
            </v:group>
            <v:group style="position:absolute;left:4455;top:1097;width:10;height:20" coordorigin="4455,1097" coordsize="10,20">
              <v:shape style="position:absolute;left:4455;top:1097;width:10;height:20" coordorigin="4455,1097" coordsize="10,20" path="m4455,1116l4465,1116,4465,1097,4455,1097,4455,1116xe" filled="true" fillcolor="#000000" stroked="false">
                <v:path arrowok="t"/>
                <v:fill type="solid"/>
              </v:shape>
            </v:group>
            <v:group style="position:absolute;left:4455;top:1116;width:10;height:20" coordorigin="4455,1116" coordsize="10,20">
              <v:shape style="position:absolute;left:4455;top:1116;width:10;height:20" coordorigin="4455,1116" coordsize="10,20" path="m4455,1135l4465,1135,4465,1116,4455,1116,4455,1135xe" filled="true" fillcolor="#000000" stroked="false">
                <v:path arrowok="t"/>
                <v:fill type="solid"/>
              </v:shape>
            </v:group>
            <v:group style="position:absolute;left:4455;top:1135;width:10;height:20" coordorigin="4455,1135" coordsize="10,20">
              <v:shape style="position:absolute;left:4455;top:1135;width:10;height:20" coordorigin="4455,1135" coordsize="10,20" path="m4455,1154l4465,1154,4465,1135,4455,1135,4455,1154xe" filled="true" fillcolor="#000000" stroked="false">
                <v:path arrowok="t"/>
                <v:fill type="solid"/>
              </v:shape>
            </v:group>
            <v:group style="position:absolute;left:4455;top:1154;width:10;height:20" coordorigin="4455,1154" coordsize="10,20">
              <v:shape style="position:absolute;left:4455;top:1154;width:10;height:20" coordorigin="4455,1154" coordsize="10,20" path="m4455,1174l4465,1174,4465,1154,4455,1154,4455,1174xe" filled="true" fillcolor="#000000" stroked="false">
                <v:path arrowok="t"/>
                <v:fill type="solid"/>
              </v:shape>
            </v:group>
            <v:group style="position:absolute;left:4455;top:1174;width:10;height:20" coordorigin="4455,1174" coordsize="10,20">
              <v:shape style="position:absolute;left:4455;top:1174;width:10;height:20" coordorigin="4455,1174" coordsize="10,20" path="m4455,1193l4465,1193,4465,1174,4455,1174,4455,1193xe" filled="true" fillcolor="#000000" stroked="false">
                <v:path arrowok="t"/>
                <v:fill type="solid"/>
              </v:shape>
            </v:group>
            <v:group style="position:absolute;left:4455;top:1193;width:10;height:20" coordorigin="4455,1193" coordsize="10,20">
              <v:shape style="position:absolute;left:4455;top:1193;width:10;height:20" coordorigin="4455,1193" coordsize="10,20" path="m4455,1212l4465,1212,4465,1193,4455,1193,4455,1212xe" filled="true" fillcolor="#000000" stroked="false">
                <v:path arrowok="t"/>
                <v:fill type="solid"/>
              </v:shape>
            </v:group>
            <v:group style="position:absolute;left:4455;top:1212;width:10;height:20" coordorigin="4455,1212" coordsize="10,20">
              <v:shape style="position:absolute;left:4455;top:1212;width:10;height:20" coordorigin="4455,1212" coordsize="10,20" path="m4455,1231l4465,1231,4465,1212,4455,1212,4455,1231xe" filled="true" fillcolor="#000000" stroked="false">
                <v:path arrowok="t"/>
                <v:fill type="solid"/>
              </v:shape>
            </v:group>
            <v:group style="position:absolute;left:4455;top:1231;width:10;height:20" coordorigin="4455,1231" coordsize="10,20">
              <v:shape style="position:absolute;left:4455;top:1231;width:10;height:20" coordorigin="4455,1231" coordsize="10,20" path="m4455,1250l4465,1250,4465,1231,4455,1231,4455,1250xe" filled="true" fillcolor="#000000" stroked="false">
                <v:path arrowok="t"/>
                <v:fill type="solid"/>
              </v:shape>
            </v:group>
            <v:group style="position:absolute;left:4455;top:1250;width:10;height:20" coordorigin="4455,1250" coordsize="10,20">
              <v:shape style="position:absolute;left:4455;top:1250;width:10;height:20" coordorigin="4455,1250" coordsize="10,20" path="m4455,1270l4465,1270,4465,1250,4455,1250,4455,1270xe" filled="true" fillcolor="#000000" stroked="false">
                <v:path arrowok="t"/>
                <v:fill type="solid"/>
              </v:shape>
            </v:group>
            <v:group style="position:absolute;left:4455;top:1270;width:10;height:20" coordorigin="4455,1270" coordsize="10,20">
              <v:shape style="position:absolute;left:4455;top:1270;width:10;height:20" coordorigin="4455,1270" coordsize="10,20" path="m4455,1289l4465,1289,4465,1270,4455,1270,4455,1289xe" filled="true" fillcolor="#000000" stroked="false">
                <v:path arrowok="t"/>
                <v:fill type="solid"/>
              </v:shape>
            </v:group>
            <v:group style="position:absolute;left:4455;top:1289;width:10;height:20" coordorigin="4455,1289" coordsize="10,20">
              <v:shape style="position:absolute;left:4455;top:1289;width:10;height:20" coordorigin="4455,1289" coordsize="10,20" path="m4455,1308l4465,1308,4465,1289,4455,1289,4455,1308xe" filled="true" fillcolor="#000000" stroked="false">
                <v:path arrowok="t"/>
                <v:fill type="solid"/>
              </v:shape>
            </v:group>
            <v:group style="position:absolute;left:4455;top:1313;width:10;height:2" coordorigin="4455,1313" coordsize="10,2">
              <v:shape style="position:absolute;left:4455;top:1313;width:10;height:2" coordorigin="4455,1313" coordsize="10,0" path="m4455,1313l4465,1313e" filled="false" stroked="true" strokeweight=".47998pt" strokecolor="#000000">
                <v:path arrowok="t"/>
              </v:shape>
            </v:group>
            <v:group style="position:absolute;left:6112;top:694;width:10;height:20" coordorigin="6112,694" coordsize="10,20">
              <v:shape style="position:absolute;left:6112;top:694;width:10;height:20" coordorigin="6112,694" coordsize="10,20" path="m6112,713l6121,713,6121,694,6112,694,6112,713xe" filled="true" fillcolor="#000000" stroked="false">
                <v:path arrowok="t"/>
                <v:fill type="solid"/>
              </v:shape>
            </v:group>
            <v:group style="position:absolute;left:6112;top:713;width:10;height:20" coordorigin="6112,713" coordsize="10,20">
              <v:shape style="position:absolute;left:6112;top:713;width:10;height:20" coordorigin="6112,713" coordsize="10,20" path="m6112,732l6121,732,6121,713,6112,713,6112,732xe" filled="true" fillcolor="#000000" stroked="false">
                <v:path arrowok="t"/>
                <v:fill type="solid"/>
              </v:shape>
            </v:group>
            <v:group style="position:absolute;left:6112;top:732;width:10;height:20" coordorigin="6112,732" coordsize="10,20">
              <v:shape style="position:absolute;left:6112;top:732;width:10;height:20" coordorigin="6112,732" coordsize="10,20" path="m6112,751l6121,751,6121,732,6112,732,6112,751xe" filled="true" fillcolor="#000000" stroked="false">
                <v:path arrowok="t"/>
                <v:fill type="solid"/>
              </v:shape>
            </v:group>
            <v:group style="position:absolute;left:6112;top:751;width:10;height:20" coordorigin="6112,751" coordsize="10,20">
              <v:shape style="position:absolute;left:6112;top:751;width:10;height:20" coordorigin="6112,751" coordsize="10,20" path="m6112,770l6121,770,6121,751,6112,751,6112,770xe" filled="true" fillcolor="#000000" stroked="false">
                <v:path arrowok="t"/>
                <v:fill type="solid"/>
              </v:shape>
            </v:group>
            <v:group style="position:absolute;left:6112;top:770;width:10;height:20" coordorigin="6112,770" coordsize="10,20">
              <v:shape style="position:absolute;left:6112;top:770;width:10;height:20" coordorigin="6112,770" coordsize="10,20" path="m6112,790l6121,790,6121,770,6112,770,6112,790xe" filled="true" fillcolor="#000000" stroked="false">
                <v:path arrowok="t"/>
                <v:fill type="solid"/>
              </v:shape>
            </v:group>
            <v:group style="position:absolute;left:6112;top:790;width:10;height:20" coordorigin="6112,790" coordsize="10,20">
              <v:shape style="position:absolute;left:6112;top:790;width:10;height:20" coordorigin="6112,790" coordsize="10,20" path="m6112,809l6121,809,6121,790,6112,790,6112,809xe" filled="true" fillcolor="#000000" stroked="false">
                <v:path arrowok="t"/>
                <v:fill type="solid"/>
              </v:shape>
            </v:group>
            <v:group style="position:absolute;left:6112;top:809;width:10;height:20" coordorigin="6112,809" coordsize="10,20">
              <v:shape style="position:absolute;left:6112;top:809;width:10;height:20" coordorigin="6112,809" coordsize="10,20" path="m6112,828l6121,828,6121,809,6112,809,6112,828xe" filled="true" fillcolor="#000000" stroked="false">
                <v:path arrowok="t"/>
                <v:fill type="solid"/>
              </v:shape>
            </v:group>
            <v:group style="position:absolute;left:6112;top:828;width:10;height:20" coordorigin="6112,828" coordsize="10,20">
              <v:shape style="position:absolute;left:6112;top:828;width:10;height:20" coordorigin="6112,828" coordsize="10,20" path="m6112,847l6121,847,6121,828,6112,828,6112,847xe" filled="true" fillcolor="#000000" stroked="false">
                <v:path arrowok="t"/>
                <v:fill type="solid"/>
              </v:shape>
            </v:group>
            <v:group style="position:absolute;left:6112;top:847;width:10;height:20" coordorigin="6112,847" coordsize="10,20">
              <v:shape style="position:absolute;left:6112;top:847;width:10;height:20" coordorigin="6112,847" coordsize="10,20" path="m6112,866l6121,866,6121,847,6112,847,6112,866xe" filled="true" fillcolor="#000000" stroked="false">
                <v:path arrowok="t"/>
                <v:fill type="solid"/>
              </v:shape>
            </v:group>
            <v:group style="position:absolute;left:6112;top:866;width:10;height:20" coordorigin="6112,866" coordsize="10,20">
              <v:shape style="position:absolute;left:6112;top:866;width:10;height:20" coordorigin="6112,866" coordsize="10,20" path="m6112,886l6121,886,6121,866,6112,866,6112,886xe" filled="true" fillcolor="#000000" stroked="false">
                <v:path arrowok="t"/>
                <v:fill type="solid"/>
              </v:shape>
            </v:group>
            <v:group style="position:absolute;left:6112;top:886;width:10;height:20" coordorigin="6112,886" coordsize="10,20">
              <v:shape style="position:absolute;left:6112;top:886;width:10;height:20" coordorigin="6112,886" coordsize="10,20" path="m6112,905l6121,905,6121,886,6112,886,6112,905xe" filled="true" fillcolor="#000000" stroked="false">
                <v:path arrowok="t"/>
                <v:fill type="solid"/>
              </v:shape>
            </v:group>
            <v:group style="position:absolute;left:6112;top:905;width:10;height:20" coordorigin="6112,905" coordsize="10,20">
              <v:shape style="position:absolute;left:6112;top:905;width:10;height:20" coordorigin="6112,905" coordsize="10,20" path="m6112,924l6121,924,6121,905,6112,905,6112,924xe" filled="true" fillcolor="#000000" stroked="false">
                <v:path arrowok="t"/>
                <v:fill type="solid"/>
              </v:shape>
            </v:group>
            <v:group style="position:absolute;left:6112;top:924;width:10;height:20" coordorigin="6112,924" coordsize="10,20">
              <v:shape style="position:absolute;left:6112;top:924;width:10;height:20" coordorigin="6112,924" coordsize="10,20" path="m6112,943l6121,943,6121,924,6112,924,6112,943xe" filled="true" fillcolor="#000000" stroked="false">
                <v:path arrowok="t"/>
                <v:fill type="solid"/>
              </v:shape>
            </v:group>
            <v:group style="position:absolute;left:6112;top:943;width:10;height:20" coordorigin="6112,943" coordsize="10,20">
              <v:shape style="position:absolute;left:6112;top:943;width:10;height:20" coordorigin="6112,943" coordsize="10,20" path="m6112,962l6121,962,6121,943,6112,943,6112,962xe" filled="true" fillcolor="#000000" stroked="false">
                <v:path arrowok="t"/>
                <v:fill type="solid"/>
              </v:shape>
            </v:group>
            <v:group style="position:absolute;left:6112;top:962;width:10;height:20" coordorigin="6112,962" coordsize="10,20">
              <v:shape style="position:absolute;left:6112;top:962;width:10;height:20" coordorigin="6112,962" coordsize="10,20" path="m6112,982l6121,982,6121,962,6112,962,6112,982xe" filled="true" fillcolor="#000000" stroked="false">
                <v:path arrowok="t"/>
                <v:fill type="solid"/>
              </v:shape>
            </v:group>
            <v:group style="position:absolute;left:6112;top:982;width:10;height:20" coordorigin="6112,982" coordsize="10,20">
              <v:shape style="position:absolute;left:6112;top:982;width:10;height:20" coordorigin="6112,982" coordsize="10,20" path="m6112,1001l6121,1001,6121,982,6112,982,6112,1001xe" filled="true" fillcolor="#000000" stroked="false">
                <v:path arrowok="t"/>
                <v:fill type="solid"/>
              </v:shape>
            </v:group>
            <v:group style="position:absolute;left:6112;top:1001;width:10;height:20" coordorigin="6112,1001" coordsize="10,20">
              <v:shape style="position:absolute;left:6112;top:1001;width:10;height:20" coordorigin="6112,1001" coordsize="10,20" path="m6112,1020l6121,1020,6121,1001,6112,1001,6112,1020xe" filled="true" fillcolor="#000000" stroked="false">
                <v:path arrowok="t"/>
                <v:fill type="solid"/>
              </v:shape>
            </v:group>
            <v:group style="position:absolute;left:6112;top:1020;width:10;height:20" coordorigin="6112,1020" coordsize="10,20">
              <v:shape style="position:absolute;left:6112;top:1020;width:10;height:20" coordorigin="6112,1020" coordsize="10,20" path="m6112,1039l6121,1039,6121,1020,6112,1020,6112,1039xe" filled="true" fillcolor="#000000" stroked="false">
                <v:path arrowok="t"/>
                <v:fill type="solid"/>
              </v:shape>
            </v:group>
            <v:group style="position:absolute;left:6112;top:1039;width:10;height:20" coordorigin="6112,1039" coordsize="10,20">
              <v:shape style="position:absolute;left:6112;top:1039;width:10;height:20" coordorigin="6112,1039" coordsize="10,20" path="m6112,1058l6121,1058,6121,1039,6112,1039,6112,1058xe" filled="true" fillcolor="#000000" stroked="false">
                <v:path arrowok="t"/>
                <v:fill type="solid"/>
              </v:shape>
            </v:group>
            <v:group style="position:absolute;left:6112;top:1058;width:10;height:20" coordorigin="6112,1058" coordsize="10,20">
              <v:shape style="position:absolute;left:6112;top:1058;width:10;height:20" coordorigin="6112,1058" coordsize="10,20" path="m6112,1078l6121,1078,6121,1058,6112,1058,6112,1078xe" filled="true" fillcolor="#000000" stroked="false">
                <v:path arrowok="t"/>
                <v:fill type="solid"/>
              </v:shape>
            </v:group>
            <v:group style="position:absolute;left:6112;top:1078;width:10;height:20" coordorigin="6112,1078" coordsize="10,20">
              <v:shape style="position:absolute;left:6112;top:1078;width:10;height:20" coordorigin="6112,1078" coordsize="10,20" path="m6112,1097l6121,1097,6121,1078,6112,1078,6112,1097xe" filled="true" fillcolor="#000000" stroked="false">
                <v:path arrowok="t"/>
                <v:fill type="solid"/>
              </v:shape>
            </v:group>
            <v:group style="position:absolute;left:6112;top:1097;width:10;height:20" coordorigin="6112,1097" coordsize="10,20">
              <v:shape style="position:absolute;left:6112;top:1097;width:10;height:20" coordorigin="6112,1097" coordsize="10,20" path="m6112,1116l6121,1116,6121,1097,6112,1097,6112,1116xe" filled="true" fillcolor="#000000" stroked="false">
                <v:path arrowok="t"/>
                <v:fill type="solid"/>
              </v:shape>
            </v:group>
            <v:group style="position:absolute;left:6112;top:1116;width:10;height:20" coordorigin="6112,1116" coordsize="10,20">
              <v:shape style="position:absolute;left:6112;top:1116;width:10;height:20" coordorigin="6112,1116" coordsize="10,20" path="m6112,1135l6121,1135,6121,1116,6112,1116,6112,1135xe" filled="true" fillcolor="#000000" stroked="false">
                <v:path arrowok="t"/>
                <v:fill type="solid"/>
              </v:shape>
            </v:group>
            <v:group style="position:absolute;left:6112;top:1135;width:10;height:20" coordorigin="6112,1135" coordsize="10,20">
              <v:shape style="position:absolute;left:6112;top:1135;width:10;height:20" coordorigin="6112,1135" coordsize="10,20" path="m6112,1154l6121,1154,6121,1135,6112,1135,6112,1154xe" filled="true" fillcolor="#000000" stroked="false">
                <v:path arrowok="t"/>
                <v:fill type="solid"/>
              </v:shape>
            </v:group>
            <v:group style="position:absolute;left:6112;top:1154;width:10;height:20" coordorigin="6112,1154" coordsize="10,20">
              <v:shape style="position:absolute;left:6112;top:1154;width:10;height:20" coordorigin="6112,1154" coordsize="10,20" path="m6112,1174l6121,1174,6121,1154,6112,1154,6112,1174xe" filled="true" fillcolor="#000000" stroked="false">
                <v:path arrowok="t"/>
                <v:fill type="solid"/>
              </v:shape>
            </v:group>
            <v:group style="position:absolute;left:6112;top:1174;width:10;height:20" coordorigin="6112,1174" coordsize="10,20">
              <v:shape style="position:absolute;left:6112;top:1174;width:10;height:20" coordorigin="6112,1174" coordsize="10,20" path="m6112,1193l6121,1193,6121,1174,6112,1174,6112,1193xe" filled="true" fillcolor="#000000" stroked="false">
                <v:path arrowok="t"/>
                <v:fill type="solid"/>
              </v:shape>
            </v:group>
            <v:group style="position:absolute;left:6112;top:1193;width:10;height:20" coordorigin="6112,1193" coordsize="10,20">
              <v:shape style="position:absolute;left:6112;top:1193;width:10;height:20" coordorigin="6112,1193" coordsize="10,20" path="m6112,1212l6121,1212,6121,1193,6112,1193,6112,1212xe" filled="true" fillcolor="#000000" stroked="false">
                <v:path arrowok="t"/>
                <v:fill type="solid"/>
              </v:shape>
            </v:group>
            <v:group style="position:absolute;left:6112;top:1212;width:10;height:20" coordorigin="6112,1212" coordsize="10,20">
              <v:shape style="position:absolute;left:6112;top:1212;width:10;height:20" coordorigin="6112,1212" coordsize="10,20" path="m6112,1231l6121,1231,6121,1212,6112,1212,6112,1231xe" filled="true" fillcolor="#000000" stroked="false">
                <v:path arrowok="t"/>
                <v:fill type="solid"/>
              </v:shape>
            </v:group>
            <v:group style="position:absolute;left:6112;top:1231;width:10;height:20" coordorigin="6112,1231" coordsize="10,20">
              <v:shape style="position:absolute;left:6112;top:1231;width:10;height:20" coordorigin="6112,1231" coordsize="10,20" path="m6112,1250l6121,1250,6121,1231,6112,1231,6112,1250xe" filled="true" fillcolor="#000000" stroked="false">
                <v:path arrowok="t"/>
                <v:fill type="solid"/>
              </v:shape>
            </v:group>
            <v:group style="position:absolute;left:6112;top:1250;width:10;height:20" coordorigin="6112,1250" coordsize="10,20">
              <v:shape style="position:absolute;left:6112;top:1250;width:10;height:20" coordorigin="6112,1250" coordsize="10,20" path="m6112,1270l6121,1270,6121,1250,6112,1250,6112,1270xe" filled="true" fillcolor="#000000" stroked="false">
                <v:path arrowok="t"/>
                <v:fill type="solid"/>
              </v:shape>
            </v:group>
            <v:group style="position:absolute;left:6112;top:1270;width:10;height:20" coordorigin="6112,1270" coordsize="10,20">
              <v:shape style="position:absolute;left:6112;top:1270;width:10;height:20" coordorigin="6112,1270" coordsize="10,20" path="m6112,1289l6121,1289,6121,1270,6112,1270,6112,1289xe" filled="true" fillcolor="#000000" stroked="false">
                <v:path arrowok="t"/>
                <v:fill type="solid"/>
              </v:shape>
            </v:group>
            <v:group style="position:absolute;left:6112;top:1289;width:10;height:20" coordorigin="6112,1289" coordsize="10,20">
              <v:shape style="position:absolute;left:6112;top:1289;width:10;height:20" coordorigin="6112,1289" coordsize="10,20" path="m6112,1308l6121,1308,6121,1289,6112,1289,6112,1308xe" filled="true" fillcolor="#000000" stroked="false">
                <v:path arrowok="t"/>
                <v:fill type="solid"/>
              </v:shape>
            </v:group>
            <v:group style="position:absolute;left:6112;top:1313;width:10;height:2" coordorigin="6112,1313" coordsize="10,2">
              <v:shape style="position:absolute;left:6112;top:1313;width:10;height:2" coordorigin="6112,1313" coordsize="10,0" path="m6112,1313l6121,1313e" filled="false" stroked="true" strokeweight=".47998pt" strokecolor="#000000">
                <v:path arrowok="t"/>
              </v:shape>
            </v:group>
            <v:group style="position:absolute;left:7866;top:694;width:10;height:20" coordorigin="7866,694" coordsize="10,20">
              <v:shape style="position:absolute;left:7866;top:694;width:10;height:20" coordorigin="7866,694" coordsize="10,20" path="m7866,713l7876,713,7876,694,7866,694,7866,713xe" filled="true" fillcolor="#000000" stroked="false">
                <v:path arrowok="t"/>
                <v:fill type="solid"/>
              </v:shape>
            </v:group>
            <v:group style="position:absolute;left:7866;top:713;width:10;height:20" coordorigin="7866,713" coordsize="10,20">
              <v:shape style="position:absolute;left:7866;top:713;width:10;height:20" coordorigin="7866,713" coordsize="10,20" path="m7866,732l7876,732,7876,713,7866,713,7866,732xe" filled="true" fillcolor="#000000" stroked="false">
                <v:path arrowok="t"/>
                <v:fill type="solid"/>
              </v:shape>
            </v:group>
            <v:group style="position:absolute;left:7866;top:732;width:10;height:20" coordorigin="7866,732" coordsize="10,20">
              <v:shape style="position:absolute;left:7866;top:732;width:10;height:20" coordorigin="7866,732" coordsize="10,20" path="m7866,751l7876,751,7876,732,7866,732,7866,751xe" filled="true" fillcolor="#000000" stroked="false">
                <v:path arrowok="t"/>
                <v:fill type="solid"/>
              </v:shape>
            </v:group>
            <v:group style="position:absolute;left:7866;top:751;width:10;height:20" coordorigin="7866,751" coordsize="10,20">
              <v:shape style="position:absolute;left:7866;top:751;width:10;height:20" coordorigin="7866,751" coordsize="10,20" path="m7866,770l7876,770,7876,751,7866,751,7866,770xe" filled="true" fillcolor="#000000" stroked="false">
                <v:path arrowok="t"/>
                <v:fill type="solid"/>
              </v:shape>
            </v:group>
            <v:group style="position:absolute;left:7866;top:770;width:10;height:20" coordorigin="7866,770" coordsize="10,20">
              <v:shape style="position:absolute;left:7866;top:770;width:10;height:20" coordorigin="7866,770" coordsize="10,20" path="m7866,790l7876,790,7876,770,7866,770,7866,790xe" filled="true" fillcolor="#000000" stroked="false">
                <v:path arrowok="t"/>
                <v:fill type="solid"/>
              </v:shape>
            </v:group>
            <v:group style="position:absolute;left:7866;top:790;width:10;height:20" coordorigin="7866,790" coordsize="10,20">
              <v:shape style="position:absolute;left:7866;top:790;width:10;height:20" coordorigin="7866,790" coordsize="10,20" path="m7866,809l7876,809,7876,790,7866,790,7866,809xe" filled="true" fillcolor="#000000" stroked="false">
                <v:path arrowok="t"/>
                <v:fill type="solid"/>
              </v:shape>
            </v:group>
            <v:group style="position:absolute;left:7866;top:809;width:10;height:20" coordorigin="7866,809" coordsize="10,20">
              <v:shape style="position:absolute;left:7866;top:809;width:10;height:20" coordorigin="7866,809" coordsize="10,20" path="m7866,828l7876,828,7876,809,7866,809,7866,828xe" filled="true" fillcolor="#000000" stroked="false">
                <v:path arrowok="t"/>
                <v:fill type="solid"/>
              </v:shape>
            </v:group>
            <v:group style="position:absolute;left:7866;top:828;width:10;height:20" coordorigin="7866,828" coordsize="10,20">
              <v:shape style="position:absolute;left:7866;top:828;width:10;height:20" coordorigin="7866,828" coordsize="10,20" path="m7866,847l7876,847,7876,828,7866,828,7866,847xe" filled="true" fillcolor="#000000" stroked="false">
                <v:path arrowok="t"/>
                <v:fill type="solid"/>
              </v:shape>
            </v:group>
            <v:group style="position:absolute;left:7866;top:847;width:10;height:20" coordorigin="7866,847" coordsize="10,20">
              <v:shape style="position:absolute;left:7866;top:847;width:10;height:20" coordorigin="7866,847" coordsize="10,20" path="m7866,866l7876,866,7876,847,7866,847,7866,866xe" filled="true" fillcolor="#000000" stroked="false">
                <v:path arrowok="t"/>
                <v:fill type="solid"/>
              </v:shape>
            </v:group>
            <v:group style="position:absolute;left:7866;top:866;width:10;height:20" coordorigin="7866,866" coordsize="10,20">
              <v:shape style="position:absolute;left:7866;top:866;width:10;height:20" coordorigin="7866,866" coordsize="10,20" path="m7866,886l7876,886,7876,866,7866,866,7866,886xe" filled="true" fillcolor="#000000" stroked="false">
                <v:path arrowok="t"/>
                <v:fill type="solid"/>
              </v:shape>
            </v:group>
            <v:group style="position:absolute;left:7866;top:886;width:10;height:20" coordorigin="7866,886" coordsize="10,20">
              <v:shape style="position:absolute;left:7866;top:886;width:10;height:20" coordorigin="7866,886" coordsize="10,20" path="m7866,905l7876,905,7876,886,7866,886,7866,905xe" filled="true" fillcolor="#000000" stroked="false">
                <v:path arrowok="t"/>
                <v:fill type="solid"/>
              </v:shape>
            </v:group>
            <v:group style="position:absolute;left:7866;top:905;width:10;height:20" coordorigin="7866,905" coordsize="10,20">
              <v:shape style="position:absolute;left:7866;top:905;width:10;height:20" coordorigin="7866,905" coordsize="10,20" path="m7866,924l7876,924,7876,905,7866,905,7866,924xe" filled="true" fillcolor="#000000" stroked="false">
                <v:path arrowok="t"/>
                <v:fill type="solid"/>
              </v:shape>
            </v:group>
            <v:group style="position:absolute;left:7866;top:924;width:10;height:20" coordorigin="7866,924" coordsize="10,20">
              <v:shape style="position:absolute;left:7866;top:924;width:10;height:20" coordorigin="7866,924" coordsize="10,20" path="m7866,943l7876,943,7876,924,7866,924,7866,943xe" filled="true" fillcolor="#000000" stroked="false">
                <v:path arrowok="t"/>
                <v:fill type="solid"/>
              </v:shape>
            </v:group>
            <v:group style="position:absolute;left:7866;top:943;width:10;height:20" coordorigin="7866,943" coordsize="10,20">
              <v:shape style="position:absolute;left:7866;top:943;width:10;height:20" coordorigin="7866,943" coordsize="10,20" path="m7866,962l7876,962,7876,943,7866,943,7866,962xe" filled="true" fillcolor="#000000" stroked="false">
                <v:path arrowok="t"/>
                <v:fill type="solid"/>
              </v:shape>
            </v:group>
            <v:group style="position:absolute;left:7866;top:962;width:10;height:20" coordorigin="7866,962" coordsize="10,20">
              <v:shape style="position:absolute;left:7866;top:962;width:10;height:20" coordorigin="7866,962" coordsize="10,20" path="m7866,982l7876,982,7876,962,7866,962,7866,982xe" filled="true" fillcolor="#000000" stroked="false">
                <v:path arrowok="t"/>
                <v:fill type="solid"/>
              </v:shape>
            </v:group>
            <v:group style="position:absolute;left:7866;top:982;width:10;height:20" coordorigin="7866,982" coordsize="10,20">
              <v:shape style="position:absolute;left:7866;top:982;width:10;height:20" coordorigin="7866,982" coordsize="10,20" path="m7866,1001l7876,1001,7876,982,7866,982,7866,1001xe" filled="true" fillcolor="#000000" stroked="false">
                <v:path arrowok="t"/>
                <v:fill type="solid"/>
              </v:shape>
            </v:group>
            <v:group style="position:absolute;left:7866;top:1001;width:10;height:20" coordorigin="7866,1001" coordsize="10,20">
              <v:shape style="position:absolute;left:7866;top:1001;width:10;height:20" coordorigin="7866,1001" coordsize="10,20" path="m7866,1020l7876,1020,7876,1001,7866,1001,7866,1020xe" filled="true" fillcolor="#000000" stroked="false">
                <v:path arrowok="t"/>
                <v:fill type="solid"/>
              </v:shape>
            </v:group>
            <v:group style="position:absolute;left:7866;top:1020;width:10;height:20" coordorigin="7866,1020" coordsize="10,20">
              <v:shape style="position:absolute;left:7866;top:1020;width:10;height:20" coordorigin="7866,1020" coordsize="10,20" path="m7866,1039l7876,1039,7876,1020,7866,1020,7866,1039xe" filled="true" fillcolor="#000000" stroked="false">
                <v:path arrowok="t"/>
                <v:fill type="solid"/>
              </v:shape>
            </v:group>
            <v:group style="position:absolute;left:7866;top:1039;width:10;height:20" coordorigin="7866,1039" coordsize="10,20">
              <v:shape style="position:absolute;left:7866;top:1039;width:10;height:20" coordorigin="7866,1039" coordsize="10,20" path="m7866,1058l7876,1058,7876,1039,7866,1039,7866,1058xe" filled="true" fillcolor="#000000" stroked="false">
                <v:path arrowok="t"/>
                <v:fill type="solid"/>
              </v:shape>
            </v:group>
            <v:group style="position:absolute;left:7866;top:1058;width:10;height:20" coordorigin="7866,1058" coordsize="10,20">
              <v:shape style="position:absolute;left:7866;top:1058;width:10;height:20" coordorigin="7866,1058" coordsize="10,20" path="m7866,1078l7876,1078,7876,1058,7866,1058,7866,1078xe" filled="true" fillcolor="#000000" stroked="false">
                <v:path arrowok="t"/>
                <v:fill type="solid"/>
              </v:shape>
            </v:group>
            <v:group style="position:absolute;left:7866;top:1078;width:10;height:20" coordorigin="7866,1078" coordsize="10,20">
              <v:shape style="position:absolute;left:7866;top:1078;width:10;height:20" coordorigin="7866,1078" coordsize="10,20" path="m7866,1097l7876,1097,7876,1078,7866,1078,7866,1097xe" filled="true" fillcolor="#000000" stroked="false">
                <v:path arrowok="t"/>
                <v:fill type="solid"/>
              </v:shape>
            </v:group>
            <v:group style="position:absolute;left:7866;top:1097;width:10;height:20" coordorigin="7866,1097" coordsize="10,20">
              <v:shape style="position:absolute;left:7866;top:1097;width:10;height:20" coordorigin="7866,1097" coordsize="10,20" path="m7866,1116l7876,1116,7876,1097,7866,1097,7866,1116xe" filled="true" fillcolor="#000000" stroked="false">
                <v:path arrowok="t"/>
                <v:fill type="solid"/>
              </v:shape>
            </v:group>
            <v:group style="position:absolute;left:7866;top:1116;width:10;height:20" coordorigin="7866,1116" coordsize="10,20">
              <v:shape style="position:absolute;left:7866;top:1116;width:10;height:20" coordorigin="7866,1116" coordsize="10,20" path="m7866,1135l7876,1135,7876,1116,7866,1116,7866,1135xe" filled="true" fillcolor="#000000" stroked="false">
                <v:path arrowok="t"/>
                <v:fill type="solid"/>
              </v:shape>
            </v:group>
            <v:group style="position:absolute;left:7866;top:1135;width:10;height:20" coordorigin="7866,1135" coordsize="10,20">
              <v:shape style="position:absolute;left:7866;top:1135;width:10;height:20" coordorigin="7866,1135" coordsize="10,20" path="m7866,1154l7876,1154,7876,1135,7866,1135,7866,1154xe" filled="true" fillcolor="#000000" stroked="false">
                <v:path arrowok="t"/>
                <v:fill type="solid"/>
              </v:shape>
            </v:group>
            <v:group style="position:absolute;left:7866;top:1154;width:10;height:20" coordorigin="7866,1154" coordsize="10,20">
              <v:shape style="position:absolute;left:7866;top:1154;width:10;height:20" coordorigin="7866,1154" coordsize="10,20" path="m7866,1174l7876,1174,7876,1154,7866,1154,7866,1174xe" filled="true" fillcolor="#000000" stroked="false">
                <v:path arrowok="t"/>
                <v:fill type="solid"/>
              </v:shape>
            </v:group>
            <v:group style="position:absolute;left:7866;top:1174;width:10;height:20" coordorigin="7866,1174" coordsize="10,20">
              <v:shape style="position:absolute;left:7866;top:1174;width:10;height:20" coordorigin="7866,1174" coordsize="10,20" path="m7866,1193l7876,1193,7876,1174,7866,1174,7866,1193xe" filled="true" fillcolor="#000000" stroked="false">
                <v:path arrowok="t"/>
                <v:fill type="solid"/>
              </v:shape>
            </v:group>
            <v:group style="position:absolute;left:7866;top:1193;width:10;height:20" coordorigin="7866,1193" coordsize="10,20">
              <v:shape style="position:absolute;left:7866;top:1193;width:10;height:20" coordorigin="7866,1193" coordsize="10,20" path="m7866,1212l7876,1212,7876,1193,7866,1193,7866,1212xe" filled="true" fillcolor="#000000" stroked="false">
                <v:path arrowok="t"/>
                <v:fill type="solid"/>
              </v:shape>
            </v:group>
            <v:group style="position:absolute;left:7866;top:1212;width:10;height:20" coordorigin="7866,1212" coordsize="10,20">
              <v:shape style="position:absolute;left:7866;top:1212;width:10;height:20" coordorigin="7866,1212" coordsize="10,20" path="m7866,1231l7876,1231,7876,1212,7866,1212,7866,1231xe" filled="true" fillcolor="#000000" stroked="false">
                <v:path arrowok="t"/>
                <v:fill type="solid"/>
              </v:shape>
            </v:group>
            <v:group style="position:absolute;left:7866;top:1231;width:10;height:20" coordorigin="7866,1231" coordsize="10,20">
              <v:shape style="position:absolute;left:7866;top:1231;width:10;height:20" coordorigin="7866,1231" coordsize="10,20" path="m7866,1250l7876,1250,7876,1231,7866,1231,7866,1250xe" filled="true" fillcolor="#000000" stroked="false">
                <v:path arrowok="t"/>
                <v:fill type="solid"/>
              </v:shape>
            </v:group>
            <v:group style="position:absolute;left:7866;top:1250;width:10;height:20" coordorigin="7866,1250" coordsize="10,20">
              <v:shape style="position:absolute;left:7866;top:1250;width:10;height:20" coordorigin="7866,1250" coordsize="10,20" path="m7866,1270l7876,1270,7876,1250,7866,1250,7866,1270xe" filled="true" fillcolor="#000000" stroked="false">
                <v:path arrowok="t"/>
                <v:fill type="solid"/>
              </v:shape>
            </v:group>
            <v:group style="position:absolute;left:7866;top:1270;width:10;height:20" coordorigin="7866,1270" coordsize="10,20">
              <v:shape style="position:absolute;left:7866;top:1270;width:10;height:20" coordorigin="7866,1270" coordsize="10,20" path="m7866,1289l7876,1289,7876,1270,7866,1270,7866,1289xe" filled="true" fillcolor="#000000" stroked="false">
                <v:path arrowok="t"/>
                <v:fill type="solid"/>
              </v:shape>
            </v:group>
            <v:group style="position:absolute;left:7866;top:1289;width:10;height:20" coordorigin="7866,1289" coordsize="10,20">
              <v:shape style="position:absolute;left:7866;top:1289;width:10;height:20" coordorigin="7866,1289" coordsize="10,20" path="m7866,1308l7876,1308,7876,1289,7866,1289,7866,1308xe" filled="true" fillcolor="#000000" stroked="false">
                <v:path arrowok="t"/>
                <v:fill type="solid"/>
              </v:shape>
            </v:group>
            <v:group style="position:absolute;left:7866;top:1313;width:10;height:2" coordorigin="7866,1313" coordsize="10,2">
              <v:shape style="position:absolute;left:7866;top:1313;width:10;height:2" coordorigin="7866,1313" coordsize="10,0" path="m7866,1313l7876,1313e" filled="false" stroked="true" strokeweight=".47998pt" strokecolor="#000000">
                <v:path arrowok="t"/>
              </v:shape>
            </v:group>
            <v:group style="position:absolute;left:8834;top:694;width:10;height:20" coordorigin="8834,694" coordsize="10,20">
              <v:shape style="position:absolute;left:8834;top:694;width:10;height:20" coordorigin="8834,694" coordsize="10,20" path="m8834,713l8844,713,8844,694,8834,694,8834,713xe" filled="true" fillcolor="#000000" stroked="false">
                <v:path arrowok="t"/>
                <v:fill type="solid"/>
              </v:shape>
            </v:group>
            <v:group style="position:absolute;left:8834;top:713;width:10;height:20" coordorigin="8834,713" coordsize="10,20">
              <v:shape style="position:absolute;left:8834;top:713;width:10;height:20" coordorigin="8834,713" coordsize="10,20" path="m8834,732l8844,732,8844,713,8834,713,8834,732xe" filled="true" fillcolor="#000000" stroked="false">
                <v:path arrowok="t"/>
                <v:fill type="solid"/>
              </v:shape>
            </v:group>
            <v:group style="position:absolute;left:8834;top:732;width:10;height:20" coordorigin="8834,732" coordsize="10,20">
              <v:shape style="position:absolute;left:8834;top:732;width:10;height:20" coordorigin="8834,732" coordsize="10,20" path="m8834,751l8844,751,8844,732,8834,732,8834,751xe" filled="true" fillcolor="#000000" stroked="false">
                <v:path arrowok="t"/>
                <v:fill type="solid"/>
              </v:shape>
            </v:group>
            <v:group style="position:absolute;left:8834;top:751;width:10;height:20" coordorigin="8834,751" coordsize="10,20">
              <v:shape style="position:absolute;left:8834;top:751;width:10;height:20" coordorigin="8834,751" coordsize="10,20" path="m8834,770l8844,770,8844,751,8834,751,8834,770xe" filled="true" fillcolor="#000000" stroked="false">
                <v:path arrowok="t"/>
                <v:fill type="solid"/>
              </v:shape>
            </v:group>
            <v:group style="position:absolute;left:8834;top:770;width:10;height:20" coordorigin="8834,770" coordsize="10,20">
              <v:shape style="position:absolute;left:8834;top:770;width:10;height:20" coordorigin="8834,770" coordsize="10,20" path="m8834,790l8844,790,8844,770,8834,770,8834,790xe" filled="true" fillcolor="#000000" stroked="false">
                <v:path arrowok="t"/>
                <v:fill type="solid"/>
              </v:shape>
            </v:group>
            <v:group style="position:absolute;left:8834;top:790;width:10;height:20" coordorigin="8834,790" coordsize="10,20">
              <v:shape style="position:absolute;left:8834;top:790;width:10;height:20" coordorigin="8834,790" coordsize="10,20" path="m8834,809l8844,809,8844,790,8834,790,8834,809xe" filled="true" fillcolor="#000000" stroked="false">
                <v:path arrowok="t"/>
                <v:fill type="solid"/>
              </v:shape>
            </v:group>
            <v:group style="position:absolute;left:8834;top:809;width:10;height:20" coordorigin="8834,809" coordsize="10,20">
              <v:shape style="position:absolute;left:8834;top:809;width:10;height:20" coordorigin="8834,809" coordsize="10,20" path="m8834,828l8844,828,8844,809,8834,809,8834,828xe" filled="true" fillcolor="#000000" stroked="false">
                <v:path arrowok="t"/>
                <v:fill type="solid"/>
              </v:shape>
            </v:group>
            <v:group style="position:absolute;left:8834;top:828;width:10;height:20" coordorigin="8834,828" coordsize="10,20">
              <v:shape style="position:absolute;left:8834;top:828;width:10;height:20" coordorigin="8834,828" coordsize="10,20" path="m8834,847l8844,847,8844,828,8834,828,8834,847xe" filled="true" fillcolor="#000000" stroked="false">
                <v:path arrowok="t"/>
                <v:fill type="solid"/>
              </v:shape>
            </v:group>
            <v:group style="position:absolute;left:8834;top:847;width:10;height:20" coordorigin="8834,847" coordsize="10,20">
              <v:shape style="position:absolute;left:8834;top:847;width:10;height:20" coordorigin="8834,847" coordsize="10,20" path="m8834,866l8844,866,8844,847,8834,847,8834,866xe" filled="true" fillcolor="#000000" stroked="false">
                <v:path arrowok="t"/>
                <v:fill type="solid"/>
              </v:shape>
            </v:group>
            <v:group style="position:absolute;left:8834;top:866;width:10;height:20" coordorigin="8834,866" coordsize="10,20">
              <v:shape style="position:absolute;left:8834;top:866;width:10;height:20" coordorigin="8834,866" coordsize="10,20" path="m8834,886l8844,886,8844,866,8834,866,8834,886xe" filled="true" fillcolor="#000000" stroked="false">
                <v:path arrowok="t"/>
                <v:fill type="solid"/>
              </v:shape>
            </v:group>
            <v:group style="position:absolute;left:8834;top:886;width:10;height:20" coordorigin="8834,886" coordsize="10,20">
              <v:shape style="position:absolute;left:8834;top:886;width:10;height:20" coordorigin="8834,886" coordsize="10,20" path="m8834,905l8844,905,8844,886,8834,886,8834,905xe" filled="true" fillcolor="#000000" stroked="false">
                <v:path arrowok="t"/>
                <v:fill type="solid"/>
              </v:shape>
            </v:group>
            <v:group style="position:absolute;left:8834;top:905;width:10;height:20" coordorigin="8834,905" coordsize="10,20">
              <v:shape style="position:absolute;left:8834;top:905;width:10;height:20" coordorigin="8834,905" coordsize="10,20" path="m8834,924l8844,924,8844,905,8834,905,8834,924xe" filled="true" fillcolor="#000000" stroked="false">
                <v:path arrowok="t"/>
                <v:fill type="solid"/>
              </v:shape>
            </v:group>
            <v:group style="position:absolute;left:8834;top:924;width:10;height:20" coordorigin="8834,924" coordsize="10,20">
              <v:shape style="position:absolute;left:8834;top:924;width:10;height:20" coordorigin="8834,924" coordsize="10,20" path="m8834,943l8844,943,8844,924,8834,924,8834,943xe" filled="true" fillcolor="#000000" stroked="false">
                <v:path arrowok="t"/>
                <v:fill type="solid"/>
              </v:shape>
            </v:group>
            <v:group style="position:absolute;left:8834;top:943;width:10;height:20" coordorigin="8834,943" coordsize="10,20">
              <v:shape style="position:absolute;left:8834;top:943;width:10;height:20" coordorigin="8834,943" coordsize="10,20" path="m8834,962l8844,962,8844,943,8834,943,8834,962xe" filled="true" fillcolor="#000000" stroked="false">
                <v:path arrowok="t"/>
                <v:fill type="solid"/>
              </v:shape>
            </v:group>
            <v:group style="position:absolute;left:8834;top:962;width:10;height:20" coordorigin="8834,962" coordsize="10,20">
              <v:shape style="position:absolute;left:8834;top:962;width:10;height:20" coordorigin="8834,962" coordsize="10,20" path="m8834,982l8844,982,8844,962,8834,962,8834,982xe" filled="true" fillcolor="#000000" stroked="false">
                <v:path arrowok="t"/>
                <v:fill type="solid"/>
              </v:shape>
            </v:group>
            <v:group style="position:absolute;left:8834;top:982;width:10;height:20" coordorigin="8834,982" coordsize="10,20">
              <v:shape style="position:absolute;left:8834;top:982;width:10;height:20" coordorigin="8834,982" coordsize="10,20" path="m8834,1001l8844,1001,8844,982,8834,982,8834,1001xe" filled="true" fillcolor="#000000" stroked="false">
                <v:path arrowok="t"/>
                <v:fill type="solid"/>
              </v:shape>
            </v:group>
            <v:group style="position:absolute;left:8834;top:1001;width:10;height:20" coordorigin="8834,1001" coordsize="10,20">
              <v:shape style="position:absolute;left:8834;top:1001;width:10;height:20" coordorigin="8834,1001" coordsize="10,20" path="m8834,1020l8844,1020,8844,1001,8834,1001,8834,1020xe" filled="true" fillcolor="#000000" stroked="false">
                <v:path arrowok="t"/>
                <v:fill type="solid"/>
              </v:shape>
            </v:group>
            <v:group style="position:absolute;left:8834;top:1020;width:10;height:20" coordorigin="8834,1020" coordsize="10,20">
              <v:shape style="position:absolute;left:8834;top:1020;width:10;height:20" coordorigin="8834,1020" coordsize="10,20" path="m8834,1039l8844,1039,8844,1020,8834,1020,8834,1039xe" filled="true" fillcolor="#000000" stroked="false">
                <v:path arrowok="t"/>
                <v:fill type="solid"/>
              </v:shape>
            </v:group>
            <v:group style="position:absolute;left:8834;top:1039;width:10;height:20" coordorigin="8834,1039" coordsize="10,20">
              <v:shape style="position:absolute;left:8834;top:1039;width:10;height:20" coordorigin="8834,1039" coordsize="10,20" path="m8834,1058l8844,1058,8844,1039,8834,1039,8834,1058xe" filled="true" fillcolor="#000000" stroked="false">
                <v:path arrowok="t"/>
                <v:fill type="solid"/>
              </v:shape>
            </v:group>
            <v:group style="position:absolute;left:8834;top:1058;width:10;height:20" coordorigin="8834,1058" coordsize="10,20">
              <v:shape style="position:absolute;left:8834;top:1058;width:10;height:20" coordorigin="8834,1058" coordsize="10,20" path="m8834,1078l8844,1078,8844,1058,8834,1058,8834,1078xe" filled="true" fillcolor="#000000" stroked="false">
                <v:path arrowok="t"/>
                <v:fill type="solid"/>
              </v:shape>
            </v:group>
            <v:group style="position:absolute;left:8834;top:1078;width:10;height:20" coordorigin="8834,1078" coordsize="10,20">
              <v:shape style="position:absolute;left:8834;top:1078;width:10;height:20" coordorigin="8834,1078" coordsize="10,20" path="m8834,1097l8844,1097,8844,1078,8834,1078,8834,1097xe" filled="true" fillcolor="#000000" stroked="false">
                <v:path arrowok="t"/>
                <v:fill type="solid"/>
              </v:shape>
            </v:group>
            <v:group style="position:absolute;left:8834;top:1097;width:10;height:20" coordorigin="8834,1097" coordsize="10,20">
              <v:shape style="position:absolute;left:8834;top:1097;width:10;height:20" coordorigin="8834,1097" coordsize="10,20" path="m8834,1116l8844,1116,8844,1097,8834,1097,8834,1116xe" filled="true" fillcolor="#000000" stroked="false">
                <v:path arrowok="t"/>
                <v:fill type="solid"/>
              </v:shape>
            </v:group>
            <v:group style="position:absolute;left:8834;top:1116;width:10;height:20" coordorigin="8834,1116" coordsize="10,20">
              <v:shape style="position:absolute;left:8834;top:1116;width:10;height:20" coordorigin="8834,1116" coordsize="10,20" path="m8834,1135l8844,1135,8844,1116,8834,1116,8834,1135xe" filled="true" fillcolor="#000000" stroked="false">
                <v:path arrowok="t"/>
                <v:fill type="solid"/>
              </v:shape>
            </v:group>
            <v:group style="position:absolute;left:8834;top:1135;width:10;height:20" coordorigin="8834,1135" coordsize="10,20">
              <v:shape style="position:absolute;left:8834;top:1135;width:10;height:20" coordorigin="8834,1135" coordsize="10,20" path="m8834,1154l8844,1154,8844,1135,8834,1135,8834,1154xe" filled="true" fillcolor="#000000" stroked="false">
                <v:path arrowok="t"/>
                <v:fill type="solid"/>
              </v:shape>
            </v:group>
            <v:group style="position:absolute;left:8834;top:1154;width:10;height:20" coordorigin="8834,1154" coordsize="10,20">
              <v:shape style="position:absolute;left:8834;top:1154;width:10;height:20" coordorigin="8834,1154" coordsize="10,20" path="m8834,1174l8844,1174,8844,1154,8834,1154,8834,1174xe" filled="true" fillcolor="#000000" stroked="false">
                <v:path arrowok="t"/>
                <v:fill type="solid"/>
              </v:shape>
            </v:group>
            <v:group style="position:absolute;left:8834;top:1174;width:10;height:20" coordorigin="8834,1174" coordsize="10,20">
              <v:shape style="position:absolute;left:8834;top:1174;width:10;height:20" coordorigin="8834,1174" coordsize="10,20" path="m8834,1193l8844,1193,8844,1174,8834,1174,8834,1193xe" filled="true" fillcolor="#000000" stroked="false">
                <v:path arrowok="t"/>
                <v:fill type="solid"/>
              </v:shape>
            </v:group>
            <v:group style="position:absolute;left:8834;top:1193;width:10;height:20" coordorigin="8834,1193" coordsize="10,20">
              <v:shape style="position:absolute;left:8834;top:1193;width:10;height:20" coordorigin="8834,1193" coordsize="10,20" path="m8834,1212l8844,1212,8844,1193,8834,1193,8834,1212xe" filled="true" fillcolor="#000000" stroked="false">
                <v:path arrowok="t"/>
                <v:fill type="solid"/>
              </v:shape>
            </v:group>
            <v:group style="position:absolute;left:8834;top:1212;width:10;height:20" coordorigin="8834,1212" coordsize="10,20">
              <v:shape style="position:absolute;left:8834;top:1212;width:10;height:20" coordorigin="8834,1212" coordsize="10,20" path="m8834,1231l8844,1231,8844,1212,8834,1212,8834,1231xe" filled="true" fillcolor="#000000" stroked="false">
                <v:path arrowok="t"/>
                <v:fill type="solid"/>
              </v:shape>
            </v:group>
            <v:group style="position:absolute;left:8834;top:1231;width:10;height:20" coordorigin="8834,1231" coordsize="10,20">
              <v:shape style="position:absolute;left:8834;top:1231;width:10;height:20" coordorigin="8834,1231" coordsize="10,20" path="m8834,1250l8844,1250,8844,1231,8834,1231,8834,1250xe" filled="true" fillcolor="#000000" stroked="false">
                <v:path arrowok="t"/>
                <v:fill type="solid"/>
              </v:shape>
            </v:group>
            <v:group style="position:absolute;left:8834;top:1250;width:10;height:20" coordorigin="8834,1250" coordsize="10,20">
              <v:shape style="position:absolute;left:8834;top:1250;width:10;height:20" coordorigin="8834,1250" coordsize="10,20" path="m8834,1270l8844,1270,8844,1250,8834,1250,8834,1270xe" filled="true" fillcolor="#000000" stroked="false">
                <v:path arrowok="t"/>
                <v:fill type="solid"/>
              </v:shape>
            </v:group>
            <v:group style="position:absolute;left:8834;top:1270;width:10;height:20" coordorigin="8834,1270" coordsize="10,20">
              <v:shape style="position:absolute;left:8834;top:1270;width:10;height:20" coordorigin="8834,1270" coordsize="10,20" path="m8834,1289l8844,1289,8844,1270,8834,1270,8834,1289xe" filled="true" fillcolor="#000000" stroked="false">
                <v:path arrowok="t"/>
                <v:fill type="solid"/>
              </v:shape>
            </v:group>
            <v:group style="position:absolute;left:8834;top:1289;width:10;height:20" coordorigin="8834,1289" coordsize="10,20">
              <v:shape style="position:absolute;left:8834;top:1289;width:10;height:20" coordorigin="8834,1289" coordsize="10,20" path="m8834,1308l8844,1308,8844,1289,8834,1289,8834,1308xe" filled="true" fillcolor="#000000" stroked="false">
                <v:path arrowok="t"/>
                <v:fill type="solid"/>
              </v:shape>
            </v:group>
            <v:group style="position:absolute;left:8834;top:1313;width:10;height:2" coordorigin="8834,1313" coordsize="10,2">
              <v:shape style="position:absolute;left:8834;top:1313;width:10;height:2" coordorigin="8834,1313" coordsize="10,0" path="m8834,1313l8844,1313e" filled="false" stroked="true" strokeweight=".47998pt" strokecolor="#000000">
                <v:path arrowok="t"/>
              </v:shape>
            </v:group>
            <v:group style="position:absolute;left:5;top:1322;width:10;height:2" coordorigin="5,1322" coordsize="10,2">
              <v:shape style="position:absolute;left:5;top:1322;width:10;height:2" coordorigin="5,1322" coordsize="10,0" path="m5,1322l14,1322e" filled="false" stroked="true" strokeweight=".47998pt" strokecolor="#000000">
                <v:path arrowok="t"/>
              </v:shape>
            </v:group>
            <v:group style="position:absolute;left:4455;top:1322;width:10;height:2" coordorigin="4455,1322" coordsize="10,2">
              <v:shape style="position:absolute;left:4455;top:1322;width:10;height:2" coordorigin="4455,1322" coordsize="10,0" path="m4455,1322l4465,1322e" filled="false" stroked="true" strokeweight=".47998pt" strokecolor="#000000">
                <v:path arrowok="t"/>
              </v:shape>
              <v:shape style="position:absolute;left:14;top:1318;width:6097;height:10" type="#_x0000_t75" stroked="false">
                <v:imagedata r:id="rId1274" o:title=""/>
              </v:shape>
              <v:shape style="position:absolute;left:6107;top:1318;width:1759;height:10" type="#_x0000_t75" stroked="false">
                <v:imagedata r:id="rId1277" o:title=""/>
              </v:shape>
              <v:shape style="position:absolute;left:7861;top:1318;width:973;height:10" type="#_x0000_t75" stroked="false">
                <v:imagedata r:id="rId1278" o:title=""/>
              </v:shape>
            </v:group>
            <v:group style="position:absolute;left:8834;top:1322;width:10;height:2" coordorigin="8834,1322" coordsize="10,2">
              <v:shape style="position:absolute;left:8834;top:1322;width:10;height:2" coordorigin="8834,1322" coordsize="10,0" path="m8834,1322l8844,1322e" filled="false" stroked="true" strokeweight=".47998pt" strokecolor="#000000">
                <v:path arrowok="t"/>
              </v:shape>
            </v:group>
            <v:group style="position:absolute;left:5;top:1327;width:10;height:20" coordorigin="5,1327" coordsize="10,20">
              <v:shape style="position:absolute;left:5;top:1327;width:10;height:20" coordorigin="5,1327" coordsize="10,20" path="m5,1346l14,1346,14,1327,5,1327,5,1346xe" filled="true" fillcolor="#000000" stroked="false">
                <v:path arrowok="t"/>
                <v:fill type="solid"/>
              </v:shape>
            </v:group>
            <v:group style="position:absolute;left:5;top:1346;width:10;height:20" coordorigin="5,1346" coordsize="10,20">
              <v:shape style="position:absolute;left:5;top:1346;width:10;height:20" coordorigin="5,1346" coordsize="10,20" path="m5,1366l14,1366,14,1346,5,1346,5,1366xe" filled="true" fillcolor="#000000" stroked="false">
                <v:path arrowok="t"/>
                <v:fill type="solid"/>
              </v:shape>
            </v:group>
            <v:group style="position:absolute;left:5;top:1366;width:10;height:20" coordorigin="5,1366" coordsize="10,20">
              <v:shape style="position:absolute;left:5;top:1366;width:10;height:20" coordorigin="5,1366" coordsize="10,20" path="m5,1385l14,1385,14,1366,5,1366,5,1385xe" filled="true" fillcolor="#000000" stroked="false">
                <v:path arrowok="t"/>
                <v:fill type="solid"/>
              </v:shape>
            </v:group>
            <v:group style="position:absolute;left:5;top:1385;width:10;height:20" coordorigin="5,1385" coordsize="10,20">
              <v:shape style="position:absolute;left:5;top:1385;width:10;height:20" coordorigin="5,1385" coordsize="10,20" path="m5,1404l14,1404,14,1385,5,1385,5,1404xe" filled="true" fillcolor="#000000" stroked="false">
                <v:path arrowok="t"/>
                <v:fill type="solid"/>
              </v:shape>
            </v:group>
            <v:group style="position:absolute;left:5;top:1404;width:10;height:20" coordorigin="5,1404" coordsize="10,20">
              <v:shape style="position:absolute;left:5;top:1404;width:10;height:20" coordorigin="5,1404" coordsize="10,20" path="m5,1423l14,1423,14,1404,5,1404,5,1423xe" filled="true" fillcolor="#000000" stroked="false">
                <v:path arrowok="t"/>
                <v:fill type="solid"/>
              </v:shape>
            </v:group>
            <v:group style="position:absolute;left:5;top:1423;width:10;height:20" coordorigin="5,1423" coordsize="10,20">
              <v:shape style="position:absolute;left:5;top:1423;width:10;height:20" coordorigin="5,1423" coordsize="10,20" path="m5,1442l14,1442,14,1423,5,1423,5,1442xe" filled="true" fillcolor="#000000" stroked="false">
                <v:path arrowok="t"/>
                <v:fill type="solid"/>
              </v:shape>
            </v:group>
            <v:group style="position:absolute;left:5;top:1442;width:10;height:20" coordorigin="5,1442" coordsize="10,20">
              <v:shape style="position:absolute;left:5;top:1442;width:10;height:20" coordorigin="5,1442" coordsize="10,20" path="m5,1462l14,1462,14,1442,5,1442,5,1462xe" filled="true" fillcolor="#000000" stroked="false">
                <v:path arrowok="t"/>
                <v:fill type="solid"/>
              </v:shape>
            </v:group>
            <v:group style="position:absolute;left:5;top:1462;width:10;height:20" coordorigin="5,1462" coordsize="10,20">
              <v:shape style="position:absolute;left:5;top:1462;width:10;height:20" coordorigin="5,1462" coordsize="10,20" path="m5,1481l14,1481,14,1462,5,1462,5,1481xe" filled="true" fillcolor="#000000" stroked="false">
                <v:path arrowok="t"/>
                <v:fill type="solid"/>
              </v:shape>
            </v:group>
            <v:group style="position:absolute;left:5;top:1481;width:10;height:20" coordorigin="5,1481" coordsize="10,20">
              <v:shape style="position:absolute;left:5;top:1481;width:10;height:20" coordorigin="5,1481" coordsize="10,20" path="m5,1500l14,1500,14,1481,5,1481,5,1500xe" filled="true" fillcolor="#000000" stroked="false">
                <v:path arrowok="t"/>
                <v:fill type="solid"/>
              </v:shape>
            </v:group>
            <v:group style="position:absolute;left:5;top:1500;width:10;height:20" coordorigin="5,1500" coordsize="10,20">
              <v:shape style="position:absolute;left:5;top:1500;width:10;height:20" coordorigin="5,1500" coordsize="10,20" path="m5,1519l14,1519,14,1500,5,1500,5,1519xe" filled="true" fillcolor="#000000" stroked="false">
                <v:path arrowok="t"/>
                <v:fill type="solid"/>
              </v:shape>
            </v:group>
            <v:group style="position:absolute;left:5;top:1519;width:10;height:20" coordorigin="5,1519" coordsize="10,20">
              <v:shape style="position:absolute;left:5;top:1519;width:10;height:20" coordorigin="5,1519" coordsize="10,20" path="m5,1538l14,1538,14,1519,5,1519,5,1538xe" filled="true" fillcolor="#000000" stroked="false">
                <v:path arrowok="t"/>
                <v:fill type="solid"/>
              </v:shape>
            </v:group>
            <v:group style="position:absolute;left:5;top:1538;width:10;height:20" coordorigin="5,1538" coordsize="10,20">
              <v:shape style="position:absolute;left:5;top:1538;width:10;height:20" coordorigin="5,1538" coordsize="10,20" path="m5,1558l14,1558,14,1538,5,1538,5,1558xe" filled="true" fillcolor="#000000" stroked="false">
                <v:path arrowok="t"/>
                <v:fill type="solid"/>
              </v:shape>
            </v:group>
            <v:group style="position:absolute;left:5;top:1558;width:10;height:20" coordorigin="5,1558" coordsize="10,20">
              <v:shape style="position:absolute;left:5;top:1558;width:10;height:20" coordorigin="5,1558" coordsize="10,20" path="m5,1577l14,1577,14,1558,5,1558,5,1577xe" filled="true" fillcolor="#000000" stroked="false">
                <v:path arrowok="t"/>
                <v:fill type="solid"/>
              </v:shape>
            </v:group>
            <v:group style="position:absolute;left:5;top:1577;width:10;height:20" coordorigin="5,1577" coordsize="10,20">
              <v:shape style="position:absolute;left:5;top:1577;width:10;height:20" coordorigin="5,1577" coordsize="10,20" path="m5,1596l14,1596,14,1577,5,1577,5,1596xe" filled="true" fillcolor="#000000" stroked="false">
                <v:path arrowok="t"/>
                <v:fill type="solid"/>
              </v:shape>
            </v:group>
            <v:group style="position:absolute;left:5;top:1596;width:10;height:20" coordorigin="5,1596" coordsize="10,20">
              <v:shape style="position:absolute;left:5;top:1596;width:10;height:20" coordorigin="5,1596" coordsize="10,20" path="m5,1615l14,1615,14,1596,5,1596,5,1615xe" filled="true" fillcolor="#000000" stroked="false">
                <v:path arrowok="t"/>
                <v:fill type="solid"/>
              </v:shape>
            </v:group>
            <v:group style="position:absolute;left:5;top:1615;width:10;height:20" coordorigin="5,1615" coordsize="10,20">
              <v:shape style="position:absolute;left:5;top:1615;width:10;height:20" coordorigin="5,1615" coordsize="10,20" path="m5,1634l14,1634,14,1615,5,1615,5,1634xe" filled="true" fillcolor="#000000" stroked="false">
                <v:path arrowok="t"/>
                <v:fill type="solid"/>
              </v:shape>
            </v:group>
            <v:group style="position:absolute;left:5;top:1634;width:10;height:20" coordorigin="5,1634" coordsize="10,20">
              <v:shape style="position:absolute;left:5;top:1634;width:10;height:20" coordorigin="5,1634" coordsize="10,20" path="m5,1654l14,1654,14,1634,5,1634,5,1654xe" filled="true" fillcolor="#000000" stroked="false">
                <v:path arrowok="t"/>
                <v:fill type="solid"/>
              </v:shape>
            </v:group>
            <v:group style="position:absolute;left:5;top:1657;width:10;height:2" coordorigin="5,1657" coordsize="10,2">
              <v:shape style="position:absolute;left:5;top:1657;width:10;height:2" coordorigin="5,1657" coordsize="10,0" path="m5,1657l14,1657e" filled="false" stroked="true" strokeweight=".35999pt" strokecolor="#000000">
                <v:path arrowok="t"/>
              </v:shape>
            </v:group>
            <v:group style="position:absolute;left:4455;top:1327;width:10;height:20" coordorigin="4455,1327" coordsize="10,20">
              <v:shape style="position:absolute;left:4455;top:1327;width:10;height:20" coordorigin="4455,1327" coordsize="10,20" path="m4455,1346l4465,1346,4465,1327,4455,1327,4455,1346xe" filled="true" fillcolor="#000000" stroked="false">
                <v:path arrowok="t"/>
                <v:fill type="solid"/>
              </v:shape>
            </v:group>
            <v:group style="position:absolute;left:4455;top:1346;width:10;height:20" coordorigin="4455,1346" coordsize="10,20">
              <v:shape style="position:absolute;left:4455;top:1346;width:10;height:20" coordorigin="4455,1346" coordsize="10,20" path="m4455,1366l4465,1366,4465,1346,4455,1346,4455,1366xe" filled="true" fillcolor="#000000" stroked="false">
                <v:path arrowok="t"/>
                <v:fill type="solid"/>
              </v:shape>
            </v:group>
            <v:group style="position:absolute;left:4455;top:1366;width:10;height:20" coordorigin="4455,1366" coordsize="10,20">
              <v:shape style="position:absolute;left:4455;top:1366;width:10;height:20" coordorigin="4455,1366" coordsize="10,20" path="m4455,1385l4465,1385,4465,1366,4455,1366,4455,1385xe" filled="true" fillcolor="#000000" stroked="false">
                <v:path arrowok="t"/>
                <v:fill type="solid"/>
              </v:shape>
            </v:group>
            <v:group style="position:absolute;left:4455;top:1385;width:10;height:20" coordorigin="4455,1385" coordsize="10,20">
              <v:shape style="position:absolute;left:4455;top:1385;width:10;height:20" coordorigin="4455,1385" coordsize="10,20" path="m4455,1404l4465,1404,4465,1385,4455,1385,4455,1404xe" filled="true" fillcolor="#000000" stroked="false">
                <v:path arrowok="t"/>
                <v:fill type="solid"/>
              </v:shape>
            </v:group>
            <v:group style="position:absolute;left:4455;top:1404;width:10;height:20" coordorigin="4455,1404" coordsize="10,20">
              <v:shape style="position:absolute;left:4455;top:1404;width:10;height:20" coordorigin="4455,1404" coordsize="10,20" path="m4455,1423l4465,1423,4465,1404,4455,1404,4455,1423xe" filled="true" fillcolor="#000000" stroked="false">
                <v:path arrowok="t"/>
                <v:fill type="solid"/>
              </v:shape>
            </v:group>
            <v:group style="position:absolute;left:4455;top:1423;width:10;height:20" coordorigin="4455,1423" coordsize="10,20">
              <v:shape style="position:absolute;left:4455;top:1423;width:10;height:20" coordorigin="4455,1423" coordsize="10,20" path="m4455,1442l4465,1442,4465,1423,4455,1423,4455,1442xe" filled="true" fillcolor="#000000" stroked="false">
                <v:path arrowok="t"/>
                <v:fill type="solid"/>
              </v:shape>
            </v:group>
            <v:group style="position:absolute;left:4455;top:1442;width:10;height:20" coordorigin="4455,1442" coordsize="10,20">
              <v:shape style="position:absolute;left:4455;top:1442;width:10;height:20" coordorigin="4455,1442" coordsize="10,20" path="m4455,1462l4465,1462,4465,1442,4455,1442,4455,1462xe" filled="true" fillcolor="#000000" stroked="false">
                <v:path arrowok="t"/>
                <v:fill type="solid"/>
              </v:shape>
            </v:group>
            <v:group style="position:absolute;left:4455;top:1462;width:10;height:20" coordorigin="4455,1462" coordsize="10,20">
              <v:shape style="position:absolute;left:4455;top:1462;width:10;height:20" coordorigin="4455,1462" coordsize="10,20" path="m4455,1481l4465,1481,4465,1462,4455,1462,4455,1481xe" filled="true" fillcolor="#000000" stroked="false">
                <v:path arrowok="t"/>
                <v:fill type="solid"/>
              </v:shape>
            </v:group>
            <v:group style="position:absolute;left:4455;top:1481;width:10;height:20" coordorigin="4455,1481" coordsize="10,20">
              <v:shape style="position:absolute;left:4455;top:1481;width:10;height:20" coordorigin="4455,1481" coordsize="10,20" path="m4455,1500l4465,1500,4465,1481,4455,1481,4455,1500xe" filled="true" fillcolor="#000000" stroked="false">
                <v:path arrowok="t"/>
                <v:fill type="solid"/>
              </v:shape>
            </v:group>
            <v:group style="position:absolute;left:4455;top:1500;width:10;height:20" coordorigin="4455,1500" coordsize="10,20">
              <v:shape style="position:absolute;left:4455;top:1500;width:10;height:20" coordorigin="4455,1500" coordsize="10,20" path="m4455,1519l4465,1519,4465,1500,4455,1500,4455,1519xe" filled="true" fillcolor="#000000" stroked="false">
                <v:path arrowok="t"/>
                <v:fill type="solid"/>
              </v:shape>
            </v:group>
            <v:group style="position:absolute;left:4455;top:1519;width:10;height:20" coordorigin="4455,1519" coordsize="10,20">
              <v:shape style="position:absolute;left:4455;top:1519;width:10;height:20" coordorigin="4455,1519" coordsize="10,20" path="m4455,1538l4465,1538,4465,1519,4455,1519,4455,1538xe" filled="true" fillcolor="#000000" stroked="false">
                <v:path arrowok="t"/>
                <v:fill type="solid"/>
              </v:shape>
            </v:group>
            <v:group style="position:absolute;left:4455;top:1538;width:10;height:20" coordorigin="4455,1538" coordsize="10,20">
              <v:shape style="position:absolute;left:4455;top:1538;width:10;height:20" coordorigin="4455,1538" coordsize="10,20" path="m4455,1558l4465,1558,4465,1538,4455,1538,4455,1558xe" filled="true" fillcolor="#000000" stroked="false">
                <v:path arrowok="t"/>
                <v:fill type="solid"/>
              </v:shape>
            </v:group>
            <v:group style="position:absolute;left:4455;top:1558;width:10;height:20" coordorigin="4455,1558" coordsize="10,20">
              <v:shape style="position:absolute;left:4455;top:1558;width:10;height:20" coordorigin="4455,1558" coordsize="10,20" path="m4455,1577l4465,1577,4465,1558,4455,1558,4455,1577xe" filled="true" fillcolor="#000000" stroked="false">
                <v:path arrowok="t"/>
                <v:fill type="solid"/>
              </v:shape>
            </v:group>
            <v:group style="position:absolute;left:4455;top:1577;width:10;height:20" coordorigin="4455,1577" coordsize="10,20">
              <v:shape style="position:absolute;left:4455;top:1577;width:10;height:20" coordorigin="4455,1577" coordsize="10,20" path="m4455,1596l4465,1596,4465,1577,4455,1577,4455,1596xe" filled="true" fillcolor="#000000" stroked="false">
                <v:path arrowok="t"/>
                <v:fill type="solid"/>
              </v:shape>
            </v:group>
            <v:group style="position:absolute;left:4455;top:1596;width:10;height:20" coordorigin="4455,1596" coordsize="10,20">
              <v:shape style="position:absolute;left:4455;top:1596;width:10;height:20" coordorigin="4455,1596" coordsize="10,20" path="m4455,1615l4465,1615,4465,1596,4455,1596,4455,1615xe" filled="true" fillcolor="#000000" stroked="false">
                <v:path arrowok="t"/>
                <v:fill type="solid"/>
              </v:shape>
            </v:group>
            <v:group style="position:absolute;left:4455;top:1615;width:10;height:20" coordorigin="4455,1615" coordsize="10,20">
              <v:shape style="position:absolute;left:4455;top:1615;width:10;height:20" coordorigin="4455,1615" coordsize="10,20" path="m4455,1634l4465,1634,4465,1615,4455,1615,4455,1634xe" filled="true" fillcolor="#000000" stroked="false">
                <v:path arrowok="t"/>
                <v:fill type="solid"/>
              </v:shape>
            </v:group>
            <v:group style="position:absolute;left:4455;top:1634;width:10;height:20" coordorigin="4455,1634" coordsize="10,20">
              <v:shape style="position:absolute;left:4455;top:1634;width:10;height:20" coordorigin="4455,1634" coordsize="10,20" path="m4455,1654l4465,1654,4465,1634,4455,1634,4455,1654xe" filled="true" fillcolor="#000000" stroked="false">
                <v:path arrowok="t"/>
                <v:fill type="solid"/>
              </v:shape>
            </v:group>
            <v:group style="position:absolute;left:4455;top:1657;width:10;height:2" coordorigin="4455,1657" coordsize="10,2">
              <v:shape style="position:absolute;left:4455;top:1657;width:10;height:2" coordorigin="4455,1657" coordsize="10,0" path="m4455,1657l4465,1657e" filled="false" stroked="true" strokeweight=".35999pt" strokecolor="#000000">
                <v:path arrowok="t"/>
              </v:shape>
            </v:group>
            <v:group style="position:absolute;left:6112;top:1327;width:10;height:20" coordorigin="6112,1327" coordsize="10,20">
              <v:shape style="position:absolute;left:6112;top:1327;width:10;height:20" coordorigin="6112,1327" coordsize="10,20" path="m6112,1346l6121,1346,6121,1327,6112,1327,6112,1346xe" filled="true" fillcolor="#000000" stroked="false">
                <v:path arrowok="t"/>
                <v:fill type="solid"/>
              </v:shape>
            </v:group>
            <v:group style="position:absolute;left:6112;top:1346;width:10;height:20" coordorigin="6112,1346" coordsize="10,20">
              <v:shape style="position:absolute;left:6112;top:1346;width:10;height:20" coordorigin="6112,1346" coordsize="10,20" path="m6112,1366l6121,1366,6121,1346,6112,1346,6112,1366xe" filled="true" fillcolor="#000000" stroked="false">
                <v:path arrowok="t"/>
                <v:fill type="solid"/>
              </v:shape>
            </v:group>
            <v:group style="position:absolute;left:6112;top:1366;width:10;height:20" coordorigin="6112,1366" coordsize="10,20">
              <v:shape style="position:absolute;left:6112;top:1366;width:10;height:20" coordorigin="6112,1366" coordsize="10,20" path="m6112,1385l6121,1385,6121,1366,6112,1366,6112,1385xe" filled="true" fillcolor="#000000" stroked="false">
                <v:path arrowok="t"/>
                <v:fill type="solid"/>
              </v:shape>
            </v:group>
            <v:group style="position:absolute;left:6112;top:1385;width:10;height:20" coordorigin="6112,1385" coordsize="10,20">
              <v:shape style="position:absolute;left:6112;top:1385;width:10;height:20" coordorigin="6112,1385" coordsize="10,20" path="m6112,1404l6121,1404,6121,1385,6112,1385,6112,1404xe" filled="true" fillcolor="#000000" stroked="false">
                <v:path arrowok="t"/>
                <v:fill type="solid"/>
              </v:shape>
            </v:group>
            <v:group style="position:absolute;left:6112;top:1404;width:10;height:20" coordorigin="6112,1404" coordsize="10,20">
              <v:shape style="position:absolute;left:6112;top:1404;width:10;height:20" coordorigin="6112,1404" coordsize="10,20" path="m6112,1423l6121,1423,6121,1404,6112,1404,6112,1423xe" filled="true" fillcolor="#000000" stroked="false">
                <v:path arrowok="t"/>
                <v:fill type="solid"/>
              </v:shape>
            </v:group>
            <v:group style="position:absolute;left:6112;top:1423;width:10;height:20" coordorigin="6112,1423" coordsize="10,20">
              <v:shape style="position:absolute;left:6112;top:1423;width:10;height:20" coordorigin="6112,1423" coordsize="10,20" path="m6112,1442l6121,1442,6121,1423,6112,1423,6112,1442xe" filled="true" fillcolor="#000000" stroked="false">
                <v:path arrowok="t"/>
                <v:fill type="solid"/>
              </v:shape>
            </v:group>
            <v:group style="position:absolute;left:6112;top:1442;width:10;height:20" coordorigin="6112,1442" coordsize="10,20">
              <v:shape style="position:absolute;left:6112;top:1442;width:10;height:20" coordorigin="6112,1442" coordsize="10,20" path="m6112,1462l6121,1462,6121,1442,6112,1442,6112,1462xe" filled="true" fillcolor="#000000" stroked="false">
                <v:path arrowok="t"/>
                <v:fill type="solid"/>
              </v:shape>
            </v:group>
            <v:group style="position:absolute;left:6112;top:1462;width:10;height:20" coordorigin="6112,1462" coordsize="10,20">
              <v:shape style="position:absolute;left:6112;top:1462;width:10;height:20" coordorigin="6112,1462" coordsize="10,20" path="m6112,1481l6121,1481,6121,1462,6112,1462,6112,1481xe" filled="true" fillcolor="#000000" stroked="false">
                <v:path arrowok="t"/>
                <v:fill type="solid"/>
              </v:shape>
            </v:group>
            <v:group style="position:absolute;left:6112;top:1481;width:10;height:20" coordorigin="6112,1481" coordsize="10,20">
              <v:shape style="position:absolute;left:6112;top:1481;width:10;height:20" coordorigin="6112,1481" coordsize="10,20" path="m6112,1500l6121,1500,6121,1481,6112,1481,6112,1500xe" filled="true" fillcolor="#000000" stroked="false">
                <v:path arrowok="t"/>
                <v:fill type="solid"/>
              </v:shape>
            </v:group>
            <v:group style="position:absolute;left:6112;top:1500;width:10;height:20" coordorigin="6112,1500" coordsize="10,20">
              <v:shape style="position:absolute;left:6112;top:1500;width:10;height:20" coordorigin="6112,1500" coordsize="10,20" path="m6112,1519l6121,1519,6121,1500,6112,1500,6112,1519xe" filled="true" fillcolor="#000000" stroked="false">
                <v:path arrowok="t"/>
                <v:fill type="solid"/>
              </v:shape>
            </v:group>
            <v:group style="position:absolute;left:6112;top:1519;width:10;height:20" coordorigin="6112,1519" coordsize="10,20">
              <v:shape style="position:absolute;left:6112;top:1519;width:10;height:20" coordorigin="6112,1519" coordsize="10,20" path="m6112,1538l6121,1538,6121,1519,6112,1519,6112,1538xe" filled="true" fillcolor="#000000" stroked="false">
                <v:path arrowok="t"/>
                <v:fill type="solid"/>
              </v:shape>
            </v:group>
            <v:group style="position:absolute;left:6112;top:1538;width:10;height:20" coordorigin="6112,1538" coordsize="10,20">
              <v:shape style="position:absolute;left:6112;top:1538;width:10;height:20" coordorigin="6112,1538" coordsize="10,20" path="m6112,1558l6121,1558,6121,1538,6112,1538,6112,1558xe" filled="true" fillcolor="#000000" stroked="false">
                <v:path arrowok="t"/>
                <v:fill type="solid"/>
              </v:shape>
            </v:group>
            <v:group style="position:absolute;left:6112;top:1558;width:10;height:20" coordorigin="6112,1558" coordsize="10,20">
              <v:shape style="position:absolute;left:6112;top:1558;width:10;height:20" coordorigin="6112,1558" coordsize="10,20" path="m6112,1577l6121,1577,6121,1558,6112,1558,6112,1577xe" filled="true" fillcolor="#000000" stroked="false">
                <v:path arrowok="t"/>
                <v:fill type="solid"/>
              </v:shape>
            </v:group>
            <v:group style="position:absolute;left:6112;top:1577;width:10;height:20" coordorigin="6112,1577" coordsize="10,20">
              <v:shape style="position:absolute;left:6112;top:1577;width:10;height:20" coordorigin="6112,1577" coordsize="10,20" path="m6112,1596l6121,1596,6121,1577,6112,1577,6112,1596xe" filled="true" fillcolor="#000000" stroked="false">
                <v:path arrowok="t"/>
                <v:fill type="solid"/>
              </v:shape>
            </v:group>
            <v:group style="position:absolute;left:6112;top:1596;width:10;height:20" coordorigin="6112,1596" coordsize="10,20">
              <v:shape style="position:absolute;left:6112;top:1596;width:10;height:20" coordorigin="6112,1596" coordsize="10,20" path="m6112,1615l6121,1615,6121,1596,6112,1596,6112,1615xe" filled="true" fillcolor="#000000" stroked="false">
                <v:path arrowok="t"/>
                <v:fill type="solid"/>
              </v:shape>
            </v:group>
            <v:group style="position:absolute;left:6112;top:1615;width:10;height:20" coordorigin="6112,1615" coordsize="10,20">
              <v:shape style="position:absolute;left:6112;top:1615;width:10;height:20" coordorigin="6112,1615" coordsize="10,20" path="m6112,1634l6121,1634,6121,1615,6112,1615,6112,1634xe" filled="true" fillcolor="#000000" stroked="false">
                <v:path arrowok="t"/>
                <v:fill type="solid"/>
              </v:shape>
            </v:group>
            <v:group style="position:absolute;left:6112;top:1634;width:10;height:20" coordorigin="6112,1634" coordsize="10,20">
              <v:shape style="position:absolute;left:6112;top:1634;width:10;height:20" coordorigin="6112,1634" coordsize="10,20" path="m6112,1654l6121,1654,6121,1634,6112,1634,6112,1654xe" filled="true" fillcolor="#000000" stroked="false">
                <v:path arrowok="t"/>
                <v:fill type="solid"/>
              </v:shape>
            </v:group>
            <v:group style="position:absolute;left:6112;top:1657;width:10;height:2" coordorigin="6112,1657" coordsize="10,2">
              <v:shape style="position:absolute;left:6112;top:1657;width:10;height:2" coordorigin="6112,1657" coordsize="10,0" path="m6112,1657l6121,1657e" filled="false" stroked="true" strokeweight=".35999pt" strokecolor="#000000">
                <v:path arrowok="t"/>
              </v:shape>
            </v:group>
            <v:group style="position:absolute;left:7866;top:1327;width:10;height:20" coordorigin="7866,1327" coordsize="10,20">
              <v:shape style="position:absolute;left:7866;top:1327;width:10;height:20" coordorigin="7866,1327" coordsize="10,20" path="m7866,1346l7876,1346,7876,1327,7866,1327,7866,1346xe" filled="true" fillcolor="#000000" stroked="false">
                <v:path arrowok="t"/>
                <v:fill type="solid"/>
              </v:shape>
            </v:group>
            <v:group style="position:absolute;left:7866;top:1346;width:10;height:20" coordorigin="7866,1346" coordsize="10,20">
              <v:shape style="position:absolute;left:7866;top:1346;width:10;height:20" coordorigin="7866,1346" coordsize="10,20" path="m7866,1366l7876,1366,7876,1346,7866,1346,7866,1366xe" filled="true" fillcolor="#000000" stroked="false">
                <v:path arrowok="t"/>
                <v:fill type="solid"/>
              </v:shape>
            </v:group>
            <v:group style="position:absolute;left:7866;top:1366;width:10;height:20" coordorigin="7866,1366" coordsize="10,20">
              <v:shape style="position:absolute;left:7866;top:1366;width:10;height:20" coordorigin="7866,1366" coordsize="10,20" path="m7866,1385l7876,1385,7876,1366,7866,1366,7866,1385xe" filled="true" fillcolor="#000000" stroked="false">
                <v:path arrowok="t"/>
                <v:fill type="solid"/>
              </v:shape>
            </v:group>
            <v:group style="position:absolute;left:7866;top:1385;width:10;height:20" coordorigin="7866,1385" coordsize="10,20">
              <v:shape style="position:absolute;left:7866;top:1385;width:10;height:20" coordorigin="7866,1385" coordsize="10,20" path="m7866,1404l7876,1404,7876,1385,7866,1385,7866,1404xe" filled="true" fillcolor="#000000" stroked="false">
                <v:path arrowok="t"/>
                <v:fill type="solid"/>
              </v:shape>
            </v:group>
            <v:group style="position:absolute;left:7866;top:1404;width:10;height:20" coordorigin="7866,1404" coordsize="10,20">
              <v:shape style="position:absolute;left:7866;top:1404;width:10;height:20" coordorigin="7866,1404" coordsize="10,20" path="m7866,1423l7876,1423,7876,1404,7866,1404,7866,1423xe" filled="true" fillcolor="#000000" stroked="false">
                <v:path arrowok="t"/>
                <v:fill type="solid"/>
              </v:shape>
            </v:group>
            <v:group style="position:absolute;left:7866;top:1423;width:10;height:20" coordorigin="7866,1423" coordsize="10,20">
              <v:shape style="position:absolute;left:7866;top:1423;width:10;height:20" coordorigin="7866,1423" coordsize="10,20" path="m7866,1442l7876,1442,7876,1423,7866,1423,7866,1442xe" filled="true" fillcolor="#000000" stroked="false">
                <v:path arrowok="t"/>
                <v:fill type="solid"/>
              </v:shape>
            </v:group>
            <v:group style="position:absolute;left:7866;top:1442;width:10;height:20" coordorigin="7866,1442" coordsize="10,20">
              <v:shape style="position:absolute;left:7866;top:1442;width:10;height:20" coordorigin="7866,1442" coordsize="10,20" path="m7866,1462l7876,1462,7876,1442,7866,1442,7866,1462xe" filled="true" fillcolor="#000000" stroked="false">
                <v:path arrowok="t"/>
                <v:fill type="solid"/>
              </v:shape>
            </v:group>
            <v:group style="position:absolute;left:7866;top:1462;width:10;height:20" coordorigin="7866,1462" coordsize="10,20">
              <v:shape style="position:absolute;left:7866;top:1462;width:10;height:20" coordorigin="7866,1462" coordsize="10,20" path="m7866,1481l7876,1481,7876,1462,7866,1462,7866,1481xe" filled="true" fillcolor="#000000" stroked="false">
                <v:path arrowok="t"/>
                <v:fill type="solid"/>
              </v:shape>
            </v:group>
            <v:group style="position:absolute;left:7866;top:1481;width:10;height:20" coordorigin="7866,1481" coordsize="10,20">
              <v:shape style="position:absolute;left:7866;top:1481;width:10;height:20" coordorigin="7866,1481" coordsize="10,20" path="m7866,1500l7876,1500,7876,1481,7866,1481,7866,1500xe" filled="true" fillcolor="#000000" stroked="false">
                <v:path arrowok="t"/>
                <v:fill type="solid"/>
              </v:shape>
            </v:group>
            <v:group style="position:absolute;left:7866;top:1500;width:10;height:20" coordorigin="7866,1500" coordsize="10,20">
              <v:shape style="position:absolute;left:7866;top:1500;width:10;height:20" coordorigin="7866,1500" coordsize="10,20" path="m7866,1519l7876,1519,7876,1500,7866,1500,7866,1519xe" filled="true" fillcolor="#000000" stroked="false">
                <v:path arrowok="t"/>
                <v:fill type="solid"/>
              </v:shape>
            </v:group>
            <v:group style="position:absolute;left:7866;top:1519;width:10;height:20" coordorigin="7866,1519" coordsize="10,20">
              <v:shape style="position:absolute;left:7866;top:1519;width:10;height:20" coordorigin="7866,1519" coordsize="10,20" path="m7866,1538l7876,1538,7876,1519,7866,1519,7866,1538xe" filled="true" fillcolor="#000000" stroked="false">
                <v:path arrowok="t"/>
                <v:fill type="solid"/>
              </v:shape>
            </v:group>
            <v:group style="position:absolute;left:7866;top:1538;width:10;height:20" coordorigin="7866,1538" coordsize="10,20">
              <v:shape style="position:absolute;left:7866;top:1538;width:10;height:20" coordorigin="7866,1538" coordsize="10,20" path="m7866,1558l7876,1558,7876,1538,7866,1538,7866,1558xe" filled="true" fillcolor="#000000" stroked="false">
                <v:path arrowok="t"/>
                <v:fill type="solid"/>
              </v:shape>
            </v:group>
            <v:group style="position:absolute;left:7866;top:1558;width:10;height:20" coordorigin="7866,1558" coordsize="10,20">
              <v:shape style="position:absolute;left:7866;top:1558;width:10;height:20" coordorigin="7866,1558" coordsize="10,20" path="m7866,1577l7876,1577,7876,1558,7866,1558,7866,1577xe" filled="true" fillcolor="#000000" stroked="false">
                <v:path arrowok="t"/>
                <v:fill type="solid"/>
              </v:shape>
            </v:group>
            <v:group style="position:absolute;left:7866;top:1577;width:10;height:20" coordorigin="7866,1577" coordsize="10,20">
              <v:shape style="position:absolute;left:7866;top:1577;width:10;height:20" coordorigin="7866,1577" coordsize="10,20" path="m7866,1596l7876,1596,7876,1577,7866,1577,7866,1596xe" filled="true" fillcolor="#000000" stroked="false">
                <v:path arrowok="t"/>
                <v:fill type="solid"/>
              </v:shape>
            </v:group>
            <v:group style="position:absolute;left:7866;top:1596;width:10;height:20" coordorigin="7866,1596" coordsize="10,20">
              <v:shape style="position:absolute;left:7866;top:1596;width:10;height:20" coordorigin="7866,1596" coordsize="10,20" path="m7866,1615l7876,1615,7876,1596,7866,1596,7866,1615xe" filled="true" fillcolor="#000000" stroked="false">
                <v:path arrowok="t"/>
                <v:fill type="solid"/>
              </v:shape>
            </v:group>
            <v:group style="position:absolute;left:7866;top:1615;width:10;height:20" coordorigin="7866,1615" coordsize="10,20">
              <v:shape style="position:absolute;left:7866;top:1615;width:10;height:20" coordorigin="7866,1615" coordsize="10,20" path="m7866,1634l7876,1634,7876,1615,7866,1615,7866,1634xe" filled="true" fillcolor="#000000" stroked="false">
                <v:path arrowok="t"/>
                <v:fill type="solid"/>
              </v:shape>
            </v:group>
            <v:group style="position:absolute;left:7866;top:1634;width:10;height:20" coordorigin="7866,1634" coordsize="10,20">
              <v:shape style="position:absolute;left:7866;top:1634;width:10;height:20" coordorigin="7866,1634" coordsize="10,20" path="m7866,1654l7876,1654,7876,1634,7866,1634,7866,1654xe" filled="true" fillcolor="#000000" stroked="false">
                <v:path arrowok="t"/>
                <v:fill type="solid"/>
              </v:shape>
            </v:group>
            <v:group style="position:absolute;left:7866;top:1657;width:10;height:2" coordorigin="7866,1657" coordsize="10,2">
              <v:shape style="position:absolute;left:7866;top:1657;width:10;height:2" coordorigin="7866,1657" coordsize="10,0" path="m7866,1657l7876,1657e" filled="false" stroked="true" strokeweight=".35999pt" strokecolor="#000000">
                <v:path arrowok="t"/>
              </v:shape>
            </v:group>
            <v:group style="position:absolute;left:8834;top:1327;width:10;height:20" coordorigin="8834,1327" coordsize="10,20">
              <v:shape style="position:absolute;left:8834;top:1327;width:10;height:20" coordorigin="8834,1327" coordsize="10,20" path="m8834,1346l8844,1346,8844,1327,8834,1327,8834,1346xe" filled="true" fillcolor="#000000" stroked="false">
                <v:path arrowok="t"/>
                <v:fill type="solid"/>
              </v:shape>
            </v:group>
            <v:group style="position:absolute;left:8834;top:1346;width:10;height:20" coordorigin="8834,1346" coordsize="10,20">
              <v:shape style="position:absolute;left:8834;top:1346;width:10;height:20" coordorigin="8834,1346" coordsize="10,20" path="m8834,1366l8844,1366,8844,1346,8834,1346,8834,1366xe" filled="true" fillcolor="#000000" stroked="false">
                <v:path arrowok="t"/>
                <v:fill type="solid"/>
              </v:shape>
            </v:group>
            <v:group style="position:absolute;left:8834;top:1366;width:10;height:20" coordorigin="8834,1366" coordsize="10,20">
              <v:shape style="position:absolute;left:8834;top:1366;width:10;height:20" coordorigin="8834,1366" coordsize="10,20" path="m8834,1385l8844,1385,8844,1366,8834,1366,8834,1385xe" filled="true" fillcolor="#000000" stroked="false">
                <v:path arrowok="t"/>
                <v:fill type="solid"/>
              </v:shape>
            </v:group>
            <v:group style="position:absolute;left:8834;top:1385;width:10;height:20" coordorigin="8834,1385" coordsize="10,20">
              <v:shape style="position:absolute;left:8834;top:1385;width:10;height:20" coordorigin="8834,1385" coordsize="10,20" path="m8834,1404l8844,1404,8844,1385,8834,1385,8834,1404xe" filled="true" fillcolor="#000000" stroked="false">
                <v:path arrowok="t"/>
                <v:fill type="solid"/>
              </v:shape>
            </v:group>
            <v:group style="position:absolute;left:8834;top:1404;width:10;height:20" coordorigin="8834,1404" coordsize="10,20">
              <v:shape style="position:absolute;left:8834;top:1404;width:10;height:20" coordorigin="8834,1404" coordsize="10,20" path="m8834,1423l8844,1423,8844,1404,8834,1404,8834,1423xe" filled="true" fillcolor="#000000" stroked="false">
                <v:path arrowok="t"/>
                <v:fill type="solid"/>
              </v:shape>
            </v:group>
            <v:group style="position:absolute;left:8834;top:1423;width:10;height:20" coordorigin="8834,1423" coordsize="10,20">
              <v:shape style="position:absolute;left:8834;top:1423;width:10;height:20" coordorigin="8834,1423" coordsize="10,20" path="m8834,1442l8844,1442,8844,1423,8834,1423,8834,1442xe" filled="true" fillcolor="#000000" stroked="false">
                <v:path arrowok="t"/>
                <v:fill type="solid"/>
              </v:shape>
            </v:group>
            <v:group style="position:absolute;left:8834;top:1442;width:10;height:20" coordorigin="8834,1442" coordsize="10,20">
              <v:shape style="position:absolute;left:8834;top:1442;width:10;height:20" coordorigin="8834,1442" coordsize="10,20" path="m8834,1462l8844,1462,8844,1442,8834,1442,8834,1462xe" filled="true" fillcolor="#000000" stroked="false">
                <v:path arrowok="t"/>
                <v:fill type="solid"/>
              </v:shape>
            </v:group>
            <v:group style="position:absolute;left:8834;top:1462;width:10;height:20" coordorigin="8834,1462" coordsize="10,20">
              <v:shape style="position:absolute;left:8834;top:1462;width:10;height:20" coordorigin="8834,1462" coordsize="10,20" path="m8834,1481l8844,1481,8844,1462,8834,1462,8834,1481xe" filled="true" fillcolor="#000000" stroked="false">
                <v:path arrowok="t"/>
                <v:fill type="solid"/>
              </v:shape>
            </v:group>
            <v:group style="position:absolute;left:8834;top:1481;width:10;height:20" coordorigin="8834,1481" coordsize="10,20">
              <v:shape style="position:absolute;left:8834;top:1481;width:10;height:20" coordorigin="8834,1481" coordsize="10,20" path="m8834,1500l8844,1500,8844,1481,8834,1481,8834,1500xe" filled="true" fillcolor="#000000" stroked="false">
                <v:path arrowok="t"/>
                <v:fill type="solid"/>
              </v:shape>
            </v:group>
            <v:group style="position:absolute;left:8834;top:1500;width:10;height:20" coordorigin="8834,1500" coordsize="10,20">
              <v:shape style="position:absolute;left:8834;top:1500;width:10;height:20" coordorigin="8834,1500" coordsize="10,20" path="m8834,1519l8844,1519,8844,1500,8834,1500,8834,1519xe" filled="true" fillcolor="#000000" stroked="false">
                <v:path arrowok="t"/>
                <v:fill type="solid"/>
              </v:shape>
            </v:group>
            <v:group style="position:absolute;left:8834;top:1519;width:10;height:20" coordorigin="8834,1519" coordsize="10,20">
              <v:shape style="position:absolute;left:8834;top:1519;width:10;height:20" coordorigin="8834,1519" coordsize="10,20" path="m8834,1538l8844,1538,8844,1519,8834,1519,8834,1538xe" filled="true" fillcolor="#000000" stroked="false">
                <v:path arrowok="t"/>
                <v:fill type="solid"/>
              </v:shape>
            </v:group>
            <v:group style="position:absolute;left:8834;top:1538;width:10;height:20" coordorigin="8834,1538" coordsize="10,20">
              <v:shape style="position:absolute;left:8834;top:1538;width:10;height:20" coordorigin="8834,1538" coordsize="10,20" path="m8834,1558l8844,1558,8844,1538,8834,1538,8834,1558xe" filled="true" fillcolor="#000000" stroked="false">
                <v:path arrowok="t"/>
                <v:fill type="solid"/>
              </v:shape>
            </v:group>
            <v:group style="position:absolute;left:8834;top:1558;width:10;height:20" coordorigin="8834,1558" coordsize="10,20">
              <v:shape style="position:absolute;left:8834;top:1558;width:10;height:20" coordorigin="8834,1558" coordsize="10,20" path="m8834,1577l8844,1577,8844,1558,8834,1558,8834,1577xe" filled="true" fillcolor="#000000" stroked="false">
                <v:path arrowok="t"/>
                <v:fill type="solid"/>
              </v:shape>
            </v:group>
            <v:group style="position:absolute;left:8834;top:1577;width:10;height:20" coordorigin="8834,1577" coordsize="10,20">
              <v:shape style="position:absolute;left:8834;top:1577;width:10;height:20" coordorigin="8834,1577" coordsize="10,20" path="m8834,1596l8844,1596,8844,1577,8834,1577,8834,1596xe" filled="true" fillcolor="#000000" stroked="false">
                <v:path arrowok="t"/>
                <v:fill type="solid"/>
              </v:shape>
            </v:group>
            <v:group style="position:absolute;left:8834;top:1596;width:10;height:20" coordorigin="8834,1596" coordsize="10,20">
              <v:shape style="position:absolute;left:8834;top:1596;width:10;height:20" coordorigin="8834,1596" coordsize="10,20" path="m8834,1615l8844,1615,8844,1596,8834,1596,8834,1615xe" filled="true" fillcolor="#000000" stroked="false">
                <v:path arrowok="t"/>
                <v:fill type="solid"/>
              </v:shape>
            </v:group>
            <v:group style="position:absolute;left:8834;top:1615;width:10;height:20" coordorigin="8834,1615" coordsize="10,20">
              <v:shape style="position:absolute;left:8834;top:1615;width:10;height:20" coordorigin="8834,1615" coordsize="10,20" path="m8834,1634l8844,1634,8844,1615,8834,1615,8834,1634xe" filled="true" fillcolor="#000000" stroked="false">
                <v:path arrowok="t"/>
                <v:fill type="solid"/>
              </v:shape>
            </v:group>
            <v:group style="position:absolute;left:8834;top:1634;width:10;height:20" coordorigin="8834,1634" coordsize="10,20">
              <v:shape style="position:absolute;left:8834;top:1634;width:10;height:20" coordorigin="8834,1634" coordsize="10,20" path="m8834,1654l8844,1654,8844,1634,8834,1634,8834,1654xe" filled="true" fillcolor="#000000" stroked="false">
                <v:path arrowok="t"/>
                <v:fill type="solid"/>
              </v:shape>
            </v:group>
            <v:group style="position:absolute;left:8834;top:1657;width:10;height:2" coordorigin="8834,1657" coordsize="10,2">
              <v:shape style="position:absolute;left:8834;top:1657;width:10;height:2" coordorigin="8834,1657" coordsize="10,0" path="m8834,1657l8844,1657e" filled="false" stroked="true" strokeweight=".35999pt" strokecolor="#000000">
                <v:path arrowok="t"/>
              </v:shape>
            </v:group>
            <v:group style="position:absolute;left:5;top:1666;width:10;height:2" coordorigin="5,1666" coordsize="10,2">
              <v:shape style="position:absolute;left:5;top:1666;width:10;height:2" coordorigin="5,1666" coordsize="10,0" path="m5,1666l14,1666e" filled="false" stroked="true" strokeweight=".48004pt" strokecolor="#000000">
                <v:path arrowok="t"/>
              </v:shape>
            </v:group>
            <v:group style="position:absolute;left:4455;top:1666;width:10;height:2" coordorigin="4455,1666" coordsize="10,2">
              <v:shape style="position:absolute;left:4455;top:1666;width:10;height:2" coordorigin="4455,1666" coordsize="10,0" path="m4455,1666l4465,1666e" filled="false" stroked="true" strokeweight=".48004pt" strokecolor="#000000">
                <v:path arrowok="t"/>
              </v:shape>
              <v:shape style="position:absolute;left:14;top:1661;width:6097;height:10" type="#_x0000_t75" stroked="false">
                <v:imagedata r:id="rId1274" o:title=""/>
              </v:shape>
              <v:shape style="position:absolute;left:6107;top:1661;width:1759;height:10" type="#_x0000_t75" stroked="false">
                <v:imagedata r:id="rId1277" o:title=""/>
              </v:shape>
              <v:shape style="position:absolute;left:7861;top:1661;width:973;height:10" type="#_x0000_t75" stroked="false">
                <v:imagedata r:id="rId1278" o:title=""/>
              </v:shape>
            </v:group>
            <v:group style="position:absolute;left:8834;top:1666;width:10;height:2" coordorigin="8834,1666" coordsize="10,2">
              <v:shape style="position:absolute;left:8834;top:1666;width:10;height:2" coordorigin="8834,1666" coordsize="10,0" path="m8834,1666l8844,1666e" filled="false" stroked="true" strokeweight=".48004pt" strokecolor="#000000">
                <v:path arrowok="t"/>
              </v:shape>
            </v:group>
            <v:group style="position:absolute;left:5;top:1670;width:10;height:20" coordorigin="5,1670" coordsize="10,20">
              <v:shape style="position:absolute;left:5;top:1670;width:10;height:20" coordorigin="5,1670" coordsize="10,20" path="m5,1690l14,1690,14,1670,5,1670,5,1690xe" filled="true" fillcolor="#000000" stroked="false">
                <v:path arrowok="t"/>
                <v:fill type="solid"/>
              </v:shape>
            </v:group>
            <v:group style="position:absolute;left:5;top:1690;width:10;height:20" coordorigin="5,1690" coordsize="10,20">
              <v:shape style="position:absolute;left:5;top:1690;width:10;height:20" coordorigin="5,1690" coordsize="10,20" path="m5,1709l14,1709,14,1690,5,1690,5,1709xe" filled="true" fillcolor="#000000" stroked="false">
                <v:path arrowok="t"/>
                <v:fill type="solid"/>
              </v:shape>
            </v:group>
            <v:group style="position:absolute;left:5;top:1709;width:10;height:20" coordorigin="5,1709" coordsize="10,20">
              <v:shape style="position:absolute;left:5;top:1709;width:10;height:20" coordorigin="5,1709" coordsize="10,20" path="m5,1729l14,1729,14,1709,5,1709,5,1729xe" filled="true" fillcolor="#000000" stroked="false">
                <v:path arrowok="t"/>
                <v:fill type="solid"/>
              </v:shape>
            </v:group>
            <v:group style="position:absolute;left:5;top:1729;width:10;height:20" coordorigin="5,1729" coordsize="10,20">
              <v:shape style="position:absolute;left:5;top:1729;width:10;height:20" coordorigin="5,1729" coordsize="10,20" path="m5,1748l14,1748,14,1729,5,1729,5,1748xe" filled="true" fillcolor="#000000" stroked="false">
                <v:path arrowok="t"/>
                <v:fill type="solid"/>
              </v:shape>
            </v:group>
            <v:group style="position:absolute;left:5;top:1748;width:10;height:20" coordorigin="5,1748" coordsize="10,20">
              <v:shape style="position:absolute;left:5;top:1748;width:10;height:20" coordorigin="5,1748" coordsize="10,20" path="m5,1767l14,1767,14,1748,5,1748,5,1767xe" filled="true" fillcolor="#000000" stroked="false">
                <v:path arrowok="t"/>
                <v:fill type="solid"/>
              </v:shape>
            </v:group>
            <v:group style="position:absolute;left:5;top:1767;width:10;height:20" coordorigin="5,1767" coordsize="10,20">
              <v:shape style="position:absolute;left:5;top:1767;width:10;height:20" coordorigin="5,1767" coordsize="10,20" path="m5,1786l14,1786,14,1767,5,1767,5,1786xe" filled="true" fillcolor="#000000" stroked="false">
                <v:path arrowok="t"/>
                <v:fill type="solid"/>
              </v:shape>
            </v:group>
            <v:group style="position:absolute;left:5;top:1786;width:10;height:20" coordorigin="5,1786" coordsize="10,20">
              <v:shape style="position:absolute;left:5;top:1786;width:10;height:20" coordorigin="5,1786" coordsize="10,20" path="m5,1805l14,1805,14,1786,5,1786,5,1805xe" filled="true" fillcolor="#000000" stroked="false">
                <v:path arrowok="t"/>
                <v:fill type="solid"/>
              </v:shape>
            </v:group>
            <v:group style="position:absolute;left:5;top:1805;width:10;height:20" coordorigin="5,1805" coordsize="10,20">
              <v:shape style="position:absolute;left:5;top:1805;width:10;height:20" coordorigin="5,1805" coordsize="10,20" path="m5,1825l14,1825,14,1805,5,1805,5,1825xe" filled="true" fillcolor="#000000" stroked="false">
                <v:path arrowok="t"/>
                <v:fill type="solid"/>
              </v:shape>
            </v:group>
            <v:group style="position:absolute;left:5;top:1825;width:10;height:20" coordorigin="5,1825" coordsize="10,20">
              <v:shape style="position:absolute;left:5;top:1825;width:10;height:20" coordorigin="5,1825" coordsize="10,20" path="m5,1844l14,1844,14,1825,5,1825,5,1844xe" filled="true" fillcolor="#000000" stroked="false">
                <v:path arrowok="t"/>
                <v:fill type="solid"/>
              </v:shape>
            </v:group>
            <v:group style="position:absolute;left:5;top:1844;width:10;height:20" coordorigin="5,1844" coordsize="10,20">
              <v:shape style="position:absolute;left:5;top:1844;width:10;height:20" coordorigin="5,1844" coordsize="10,20" path="m5,1863l14,1863,14,1844,5,1844,5,1863xe" filled="true" fillcolor="#000000" stroked="false">
                <v:path arrowok="t"/>
                <v:fill type="solid"/>
              </v:shape>
            </v:group>
            <v:group style="position:absolute;left:5;top:1863;width:10;height:20" coordorigin="5,1863" coordsize="10,20">
              <v:shape style="position:absolute;left:5;top:1863;width:10;height:20" coordorigin="5,1863" coordsize="10,20" path="m5,1882l14,1882,14,1863,5,1863,5,1882xe" filled="true" fillcolor="#000000" stroked="false">
                <v:path arrowok="t"/>
                <v:fill type="solid"/>
              </v:shape>
            </v:group>
            <v:group style="position:absolute;left:5;top:1882;width:10;height:20" coordorigin="5,1882" coordsize="10,20">
              <v:shape style="position:absolute;left:5;top:1882;width:10;height:20" coordorigin="5,1882" coordsize="10,20" path="m5,1901l14,1901,14,1882,5,1882,5,1901xe" filled="true" fillcolor="#000000" stroked="false">
                <v:path arrowok="t"/>
                <v:fill type="solid"/>
              </v:shape>
            </v:group>
            <v:group style="position:absolute;left:5;top:1901;width:10;height:20" coordorigin="5,1901" coordsize="10,20">
              <v:shape style="position:absolute;left:5;top:1901;width:10;height:20" coordorigin="5,1901" coordsize="10,20" path="m5,1921l14,1921,14,1901,5,1901,5,1921xe" filled="true" fillcolor="#000000" stroked="false">
                <v:path arrowok="t"/>
                <v:fill type="solid"/>
              </v:shape>
            </v:group>
            <v:group style="position:absolute;left:5;top:1921;width:10;height:20" coordorigin="5,1921" coordsize="10,20">
              <v:shape style="position:absolute;left:5;top:1921;width:10;height:20" coordorigin="5,1921" coordsize="10,20" path="m5,1940l14,1940,14,1921,5,1921,5,1940xe" filled="true" fillcolor="#000000" stroked="false">
                <v:path arrowok="t"/>
                <v:fill type="solid"/>
              </v:shape>
            </v:group>
            <v:group style="position:absolute;left:5;top:1940;width:10;height:20" coordorigin="5,1940" coordsize="10,20">
              <v:shape style="position:absolute;left:5;top:1940;width:10;height:20" coordorigin="5,1940" coordsize="10,20" path="m5,1959l14,1959,14,1940,5,1940,5,1959xe" filled="true" fillcolor="#000000" stroked="false">
                <v:path arrowok="t"/>
                <v:fill type="solid"/>
              </v:shape>
            </v:group>
            <v:group style="position:absolute;left:5;top:1959;width:10;height:20" coordorigin="5,1959" coordsize="10,20">
              <v:shape style="position:absolute;left:5;top:1959;width:10;height:20" coordorigin="5,1959" coordsize="10,20" path="m5,1978l14,1978,14,1959,5,1959,5,1978xe" filled="true" fillcolor="#000000" stroked="false">
                <v:path arrowok="t"/>
                <v:fill type="solid"/>
              </v:shape>
            </v:group>
            <v:group style="position:absolute;left:5;top:1978;width:10;height:20" coordorigin="5,1978" coordsize="10,20">
              <v:shape style="position:absolute;left:5;top:1978;width:10;height:20" coordorigin="5,1978" coordsize="10,20" path="m5,1997l14,1997,14,1978,5,1978,5,1997xe" filled="true" fillcolor="#000000" stroked="false">
                <v:path arrowok="t"/>
                <v:fill type="solid"/>
              </v:shape>
            </v:group>
            <v:group style="position:absolute;left:5;top:1997;width:10;height:20" coordorigin="5,1997" coordsize="10,20">
              <v:shape style="position:absolute;left:5;top:1997;width:10;height:20" coordorigin="5,1997" coordsize="10,20" path="m5,2017l14,2017,14,1997,5,1997,5,2017xe" filled="true" fillcolor="#000000" stroked="false">
                <v:path arrowok="t"/>
                <v:fill type="solid"/>
              </v:shape>
            </v:group>
            <v:group style="position:absolute;left:5;top:2017;width:10;height:20" coordorigin="5,2017" coordsize="10,20">
              <v:shape style="position:absolute;left:5;top:2017;width:10;height:20" coordorigin="5,2017" coordsize="10,20" path="m5,2036l14,2036,14,2017,5,2017,5,2036xe" filled="true" fillcolor="#000000" stroked="false">
                <v:path arrowok="t"/>
                <v:fill type="solid"/>
              </v:shape>
            </v:group>
            <v:group style="position:absolute;left:5;top:2036;width:10;height:20" coordorigin="5,2036" coordsize="10,20">
              <v:shape style="position:absolute;left:5;top:2036;width:10;height:20" coordorigin="5,2036" coordsize="10,20" path="m5,2055l14,2055,14,2036,5,2036,5,2055xe" filled="true" fillcolor="#000000" stroked="false">
                <v:path arrowok="t"/>
                <v:fill type="solid"/>
              </v:shape>
            </v:group>
            <v:group style="position:absolute;left:5;top:2055;width:10;height:20" coordorigin="5,2055" coordsize="10,20">
              <v:shape style="position:absolute;left:5;top:2055;width:10;height:20" coordorigin="5,2055" coordsize="10,20" path="m5,2074l14,2074,14,2055,5,2055,5,2074xe" filled="true" fillcolor="#000000" stroked="false">
                <v:path arrowok="t"/>
                <v:fill type="solid"/>
              </v:shape>
            </v:group>
            <v:group style="position:absolute;left:5;top:2074;width:10;height:20" coordorigin="5,2074" coordsize="10,20">
              <v:shape style="position:absolute;left:5;top:2074;width:10;height:20" coordorigin="5,2074" coordsize="10,20" path="m5,2093l14,2093,14,2074,5,2074,5,2093xe" filled="true" fillcolor="#000000" stroked="false">
                <v:path arrowok="t"/>
                <v:fill type="solid"/>
              </v:shape>
            </v:group>
            <v:group style="position:absolute;left:5;top:2093;width:10;height:20" coordorigin="5,2093" coordsize="10,20">
              <v:shape style="position:absolute;left:5;top:2093;width:10;height:20" coordorigin="5,2093" coordsize="10,20" path="m5,2113l14,2113,14,2093,5,2093,5,2113xe" filled="true" fillcolor="#000000" stroked="false">
                <v:path arrowok="t"/>
                <v:fill type="solid"/>
              </v:shape>
            </v:group>
            <v:group style="position:absolute;left:5;top:2113;width:10;height:20" coordorigin="5,2113" coordsize="10,20">
              <v:shape style="position:absolute;left:5;top:2113;width:10;height:20" coordorigin="5,2113" coordsize="10,20" path="m5,2132l14,2132,14,2113,5,2113,5,2132xe" filled="true" fillcolor="#000000" stroked="false">
                <v:path arrowok="t"/>
                <v:fill type="solid"/>
              </v:shape>
            </v:group>
            <v:group style="position:absolute;left:5;top:2132;width:10;height:20" coordorigin="5,2132" coordsize="10,20">
              <v:shape style="position:absolute;left:5;top:2132;width:10;height:20" coordorigin="5,2132" coordsize="10,20" path="m5,2151l14,2151,14,2132,5,2132,5,2151xe" filled="true" fillcolor="#000000" stroked="false">
                <v:path arrowok="t"/>
                <v:fill type="solid"/>
              </v:shape>
            </v:group>
            <v:group style="position:absolute;left:5;top:2151;width:10;height:20" coordorigin="5,2151" coordsize="10,20">
              <v:shape style="position:absolute;left:5;top:2151;width:10;height:20" coordorigin="5,2151" coordsize="10,20" path="m5,2170l14,2170,14,2151,5,2151,5,2170xe" filled="true" fillcolor="#000000" stroked="false">
                <v:path arrowok="t"/>
                <v:fill type="solid"/>
              </v:shape>
            </v:group>
            <v:group style="position:absolute;left:5;top:2170;width:10;height:20" coordorigin="5,2170" coordsize="10,20">
              <v:shape style="position:absolute;left:5;top:2170;width:10;height:20" coordorigin="5,2170" coordsize="10,20" path="m5,2189l14,2189,14,2170,5,2170,5,2189xe" filled="true" fillcolor="#000000" stroked="false">
                <v:path arrowok="t"/>
                <v:fill type="solid"/>
              </v:shape>
            </v:group>
            <v:group style="position:absolute;left:5;top:2189;width:10;height:20" coordorigin="5,2189" coordsize="10,20">
              <v:shape style="position:absolute;left:5;top:2189;width:10;height:20" coordorigin="5,2189" coordsize="10,20" path="m5,2209l14,2209,14,2189,5,2189,5,2209xe" filled="true" fillcolor="#000000" stroked="false">
                <v:path arrowok="t"/>
                <v:fill type="solid"/>
              </v:shape>
            </v:group>
            <v:group style="position:absolute;left:5;top:2209;width:10;height:20" coordorigin="5,2209" coordsize="10,20">
              <v:shape style="position:absolute;left:5;top:2209;width:10;height:20" coordorigin="5,2209" coordsize="10,20" path="m5,2228l14,2228,14,2209,5,2209,5,2228xe" filled="true" fillcolor="#000000" stroked="false">
                <v:path arrowok="t"/>
                <v:fill type="solid"/>
              </v:shape>
            </v:group>
            <v:group style="position:absolute;left:5;top:2228;width:10;height:20" coordorigin="5,2228" coordsize="10,20">
              <v:shape style="position:absolute;left:5;top:2228;width:10;height:20" coordorigin="5,2228" coordsize="10,20" path="m5,2247l14,2247,14,2228,5,2228,5,2247xe" filled="true" fillcolor="#000000" stroked="false">
                <v:path arrowok="t"/>
                <v:fill type="solid"/>
              </v:shape>
            </v:group>
            <v:group style="position:absolute;left:5;top:2247;width:10;height:20" coordorigin="5,2247" coordsize="10,20">
              <v:shape style="position:absolute;left:5;top:2247;width:10;height:20" coordorigin="5,2247" coordsize="10,20" path="m5,2266l14,2266,14,2247,5,2247,5,2266xe" filled="true" fillcolor="#000000" stroked="false">
                <v:path arrowok="t"/>
                <v:fill type="solid"/>
              </v:shape>
            </v:group>
            <v:group style="position:absolute;left:5;top:2266;width:10;height:20" coordorigin="5,2266" coordsize="10,20">
              <v:shape style="position:absolute;left:5;top:2266;width:10;height:20" coordorigin="5,2266" coordsize="10,20" path="m5,2285l14,2285,14,2266,5,2266,5,2285xe" filled="true" fillcolor="#000000" stroked="false">
                <v:path arrowok="t"/>
                <v:fill type="solid"/>
              </v:shape>
            </v:group>
            <v:group style="position:absolute;left:5;top:2290;width:10;height:2" coordorigin="5,2290" coordsize="10,2">
              <v:shape style="position:absolute;left:5;top:2290;width:10;height:2" coordorigin="5,2290" coordsize="10,0" path="m5,2290l14,2290e" filled="false" stroked="true" strokeweight=".48004pt" strokecolor="#000000">
                <v:path arrowok="t"/>
              </v:shape>
            </v:group>
            <v:group style="position:absolute;left:4455;top:1670;width:10;height:20" coordorigin="4455,1670" coordsize="10,20">
              <v:shape style="position:absolute;left:4455;top:1670;width:10;height:20" coordorigin="4455,1670" coordsize="10,20" path="m4455,1690l4465,1690,4465,1670,4455,1670,4455,1690xe" filled="true" fillcolor="#000000" stroked="false">
                <v:path arrowok="t"/>
                <v:fill type="solid"/>
              </v:shape>
            </v:group>
            <v:group style="position:absolute;left:4455;top:1690;width:10;height:20" coordorigin="4455,1690" coordsize="10,20">
              <v:shape style="position:absolute;left:4455;top:1690;width:10;height:20" coordorigin="4455,1690" coordsize="10,20" path="m4455,1709l4465,1709,4465,1690,4455,1690,4455,1709xe" filled="true" fillcolor="#000000" stroked="false">
                <v:path arrowok="t"/>
                <v:fill type="solid"/>
              </v:shape>
            </v:group>
            <v:group style="position:absolute;left:4455;top:1709;width:10;height:20" coordorigin="4455,1709" coordsize="10,20">
              <v:shape style="position:absolute;left:4455;top:1709;width:10;height:20" coordorigin="4455,1709" coordsize="10,20" path="m4455,1729l4465,1729,4465,1709,4455,1709,4455,1729xe" filled="true" fillcolor="#000000" stroked="false">
                <v:path arrowok="t"/>
                <v:fill type="solid"/>
              </v:shape>
            </v:group>
            <v:group style="position:absolute;left:4455;top:1729;width:10;height:20" coordorigin="4455,1729" coordsize="10,20">
              <v:shape style="position:absolute;left:4455;top:1729;width:10;height:20" coordorigin="4455,1729" coordsize="10,20" path="m4455,1748l4465,1748,4465,1729,4455,1729,4455,1748xe" filled="true" fillcolor="#000000" stroked="false">
                <v:path arrowok="t"/>
                <v:fill type="solid"/>
              </v:shape>
            </v:group>
            <v:group style="position:absolute;left:4455;top:1748;width:10;height:20" coordorigin="4455,1748" coordsize="10,20">
              <v:shape style="position:absolute;left:4455;top:1748;width:10;height:20" coordorigin="4455,1748" coordsize="10,20" path="m4455,1767l4465,1767,4465,1748,4455,1748,4455,1767xe" filled="true" fillcolor="#000000" stroked="false">
                <v:path arrowok="t"/>
                <v:fill type="solid"/>
              </v:shape>
            </v:group>
            <v:group style="position:absolute;left:4455;top:1767;width:10;height:20" coordorigin="4455,1767" coordsize="10,20">
              <v:shape style="position:absolute;left:4455;top:1767;width:10;height:20" coordorigin="4455,1767" coordsize="10,20" path="m4455,1786l4465,1786,4465,1767,4455,1767,4455,1786xe" filled="true" fillcolor="#000000" stroked="false">
                <v:path arrowok="t"/>
                <v:fill type="solid"/>
              </v:shape>
            </v:group>
            <v:group style="position:absolute;left:4455;top:1786;width:10;height:20" coordorigin="4455,1786" coordsize="10,20">
              <v:shape style="position:absolute;left:4455;top:1786;width:10;height:20" coordorigin="4455,1786" coordsize="10,20" path="m4455,1805l4465,1805,4465,1786,4455,1786,4455,1805xe" filled="true" fillcolor="#000000" stroked="false">
                <v:path arrowok="t"/>
                <v:fill type="solid"/>
              </v:shape>
            </v:group>
            <v:group style="position:absolute;left:4455;top:1805;width:10;height:20" coordorigin="4455,1805" coordsize="10,20">
              <v:shape style="position:absolute;left:4455;top:1805;width:10;height:20" coordorigin="4455,1805" coordsize="10,20" path="m4455,1825l4465,1825,4465,1805,4455,1805,4455,1825xe" filled="true" fillcolor="#000000" stroked="false">
                <v:path arrowok="t"/>
                <v:fill type="solid"/>
              </v:shape>
            </v:group>
            <v:group style="position:absolute;left:4455;top:1825;width:10;height:20" coordorigin="4455,1825" coordsize="10,20">
              <v:shape style="position:absolute;left:4455;top:1825;width:10;height:20" coordorigin="4455,1825" coordsize="10,20" path="m4455,1844l4465,1844,4465,1825,4455,1825,4455,1844xe" filled="true" fillcolor="#000000" stroked="false">
                <v:path arrowok="t"/>
                <v:fill type="solid"/>
              </v:shape>
            </v:group>
            <v:group style="position:absolute;left:4455;top:1844;width:10;height:20" coordorigin="4455,1844" coordsize="10,20">
              <v:shape style="position:absolute;left:4455;top:1844;width:10;height:20" coordorigin="4455,1844" coordsize="10,20" path="m4455,1863l4465,1863,4465,1844,4455,1844,4455,1863xe" filled="true" fillcolor="#000000" stroked="false">
                <v:path arrowok="t"/>
                <v:fill type="solid"/>
              </v:shape>
            </v:group>
            <v:group style="position:absolute;left:4455;top:1863;width:10;height:20" coordorigin="4455,1863" coordsize="10,20">
              <v:shape style="position:absolute;left:4455;top:1863;width:10;height:20" coordorigin="4455,1863" coordsize="10,20" path="m4455,1882l4465,1882,4465,1863,4455,1863,4455,1882xe" filled="true" fillcolor="#000000" stroked="false">
                <v:path arrowok="t"/>
                <v:fill type="solid"/>
              </v:shape>
            </v:group>
            <v:group style="position:absolute;left:4455;top:1882;width:10;height:20" coordorigin="4455,1882" coordsize="10,20">
              <v:shape style="position:absolute;left:4455;top:1882;width:10;height:20" coordorigin="4455,1882" coordsize="10,20" path="m4455,1901l4465,1901,4465,1882,4455,1882,4455,1901xe" filled="true" fillcolor="#000000" stroked="false">
                <v:path arrowok="t"/>
                <v:fill type="solid"/>
              </v:shape>
            </v:group>
            <v:group style="position:absolute;left:4455;top:1901;width:10;height:20" coordorigin="4455,1901" coordsize="10,20">
              <v:shape style="position:absolute;left:4455;top:1901;width:10;height:20" coordorigin="4455,1901" coordsize="10,20" path="m4455,1921l4465,1921,4465,1901,4455,1901,4455,1921xe" filled="true" fillcolor="#000000" stroked="false">
                <v:path arrowok="t"/>
                <v:fill type="solid"/>
              </v:shape>
            </v:group>
            <v:group style="position:absolute;left:4455;top:1921;width:10;height:20" coordorigin="4455,1921" coordsize="10,20">
              <v:shape style="position:absolute;left:4455;top:1921;width:10;height:20" coordorigin="4455,1921" coordsize="10,20" path="m4455,1940l4465,1940,4465,1921,4455,1921,4455,1940xe" filled="true" fillcolor="#000000" stroked="false">
                <v:path arrowok="t"/>
                <v:fill type="solid"/>
              </v:shape>
            </v:group>
            <v:group style="position:absolute;left:4455;top:1940;width:10;height:20" coordorigin="4455,1940" coordsize="10,20">
              <v:shape style="position:absolute;left:4455;top:1940;width:10;height:20" coordorigin="4455,1940" coordsize="10,20" path="m4455,1959l4465,1959,4465,1940,4455,1940,4455,1959xe" filled="true" fillcolor="#000000" stroked="false">
                <v:path arrowok="t"/>
                <v:fill type="solid"/>
              </v:shape>
            </v:group>
            <v:group style="position:absolute;left:4455;top:1959;width:10;height:20" coordorigin="4455,1959" coordsize="10,20">
              <v:shape style="position:absolute;left:4455;top:1959;width:10;height:20" coordorigin="4455,1959" coordsize="10,20" path="m4455,1978l4465,1978,4465,1959,4455,1959,4455,1978xe" filled="true" fillcolor="#000000" stroked="false">
                <v:path arrowok="t"/>
                <v:fill type="solid"/>
              </v:shape>
            </v:group>
            <v:group style="position:absolute;left:4455;top:1978;width:10;height:20" coordorigin="4455,1978" coordsize="10,20">
              <v:shape style="position:absolute;left:4455;top:1978;width:10;height:20" coordorigin="4455,1978" coordsize="10,20" path="m4455,1997l4465,1997,4465,1978,4455,1978,4455,1997xe" filled="true" fillcolor="#000000" stroked="false">
                <v:path arrowok="t"/>
                <v:fill type="solid"/>
              </v:shape>
            </v:group>
            <v:group style="position:absolute;left:4455;top:1997;width:10;height:20" coordorigin="4455,1997" coordsize="10,20">
              <v:shape style="position:absolute;left:4455;top:1997;width:10;height:20" coordorigin="4455,1997" coordsize="10,20" path="m4455,2017l4465,2017,4465,1997,4455,1997,4455,2017xe" filled="true" fillcolor="#000000" stroked="false">
                <v:path arrowok="t"/>
                <v:fill type="solid"/>
              </v:shape>
            </v:group>
            <v:group style="position:absolute;left:4455;top:2017;width:10;height:20" coordorigin="4455,2017" coordsize="10,20">
              <v:shape style="position:absolute;left:4455;top:2017;width:10;height:20" coordorigin="4455,2017" coordsize="10,20" path="m4455,2036l4465,2036,4465,2017,4455,2017,4455,2036xe" filled="true" fillcolor="#000000" stroked="false">
                <v:path arrowok="t"/>
                <v:fill type="solid"/>
              </v:shape>
            </v:group>
            <v:group style="position:absolute;left:4455;top:2036;width:10;height:20" coordorigin="4455,2036" coordsize="10,20">
              <v:shape style="position:absolute;left:4455;top:2036;width:10;height:20" coordorigin="4455,2036" coordsize="10,20" path="m4455,2055l4465,2055,4465,2036,4455,2036,4455,2055xe" filled="true" fillcolor="#000000" stroked="false">
                <v:path arrowok="t"/>
                <v:fill type="solid"/>
              </v:shape>
            </v:group>
            <v:group style="position:absolute;left:4455;top:2055;width:10;height:20" coordorigin="4455,2055" coordsize="10,20">
              <v:shape style="position:absolute;left:4455;top:2055;width:10;height:20" coordorigin="4455,2055" coordsize="10,20" path="m4455,2074l4465,2074,4465,2055,4455,2055,4455,2074xe" filled="true" fillcolor="#000000" stroked="false">
                <v:path arrowok="t"/>
                <v:fill type="solid"/>
              </v:shape>
            </v:group>
            <v:group style="position:absolute;left:4455;top:2074;width:10;height:20" coordorigin="4455,2074" coordsize="10,20">
              <v:shape style="position:absolute;left:4455;top:2074;width:10;height:20" coordorigin="4455,2074" coordsize="10,20" path="m4455,2093l4465,2093,4465,2074,4455,2074,4455,2093xe" filled="true" fillcolor="#000000" stroked="false">
                <v:path arrowok="t"/>
                <v:fill type="solid"/>
              </v:shape>
            </v:group>
            <v:group style="position:absolute;left:4455;top:2093;width:10;height:20" coordorigin="4455,2093" coordsize="10,20">
              <v:shape style="position:absolute;left:4455;top:2093;width:10;height:20" coordorigin="4455,2093" coordsize="10,20" path="m4455,2113l4465,2113,4465,2093,4455,2093,4455,2113xe" filled="true" fillcolor="#000000" stroked="false">
                <v:path arrowok="t"/>
                <v:fill type="solid"/>
              </v:shape>
            </v:group>
            <v:group style="position:absolute;left:4455;top:2113;width:10;height:20" coordorigin="4455,2113" coordsize="10,20">
              <v:shape style="position:absolute;left:4455;top:2113;width:10;height:20" coordorigin="4455,2113" coordsize="10,20" path="m4455,2132l4465,2132,4465,2113,4455,2113,4455,2132xe" filled="true" fillcolor="#000000" stroked="false">
                <v:path arrowok="t"/>
                <v:fill type="solid"/>
              </v:shape>
            </v:group>
            <v:group style="position:absolute;left:4455;top:2132;width:10;height:20" coordorigin="4455,2132" coordsize="10,20">
              <v:shape style="position:absolute;left:4455;top:2132;width:10;height:20" coordorigin="4455,2132" coordsize="10,20" path="m4455,2151l4465,2151,4465,2132,4455,2132,4455,2151xe" filled="true" fillcolor="#000000" stroked="false">
                <v:path arrowok="t"/>
                <v:fill type="solid"/>
              </v:shape>
            </v:group>
            <v:group style="position:absolute;left:4455;top:2151;width:10;height:20" coordorigin="4455,2151" coordsize="10,20">
              <v:shape style="position:absolute;left:4455;top:2151;width:10;height:20" coordorigin="4455,2151" coordsize="10,20" path="m4455,2170l4465,2170,4465,2151,4455,2151,4455,2170xe" filled="true" fillcolor="#000000" stroked="false">
                <v:path arrowok="t"/>
                <v:fill type="solid"/>
              </v:shape>
            </v:group>
            <v:group style="position:absolute;left:4455;top:2170;width:10;height:20" coordorigin="4455,2170" coordsize="10,20">
              <v:shape style="position:absolute;left:4455;top:2170;width:10;height:20" coordorigin="4455,2170" coordsize="10,20" path="m4455,2189l4465,2189,4465,2170,4455,2170,4455,2189xe" filled="true" fillcolor="#000000" stroked="false">
                <v:path arrowok="t"/>
                <v:fill type="solid"/>
              </v:shape>
            </v:group>
            <v:group style="position:absolute;left:4455;top:2189;width:10;height:20" coordorigin="4455,2189" coordsize="10,20">
              <v:shape style="position:absolute;left:4455;top:2189;width:10;height:20" coordorigin="4455,2189" coordsize="10,20" path="m4455,2209l4465,2209,4465,2189,4455,2189,4455,2209xe" filled="true" fillcolor="#000000" stroked="false">
                <v:path arrowok="t"/>
                <v:fill type="solid"/>
              </v:shape>
            </v:group>
            <v:group style="position:absolute;left:4455;top:2209;width:10;height:20" coordorigin="4455,2209" coordsize="10,20">
              <v:shape style="position:absolute;left:4455;top:2209;width:10;height:20" coordorigin="4455,2209" coordsize="10,20" path="m4455,2228l4465,2228,4465,2209,4455,2209,4455,2228xe" filled="true" fillcolor="#000000" stroked="false">
                <v:path arrowok="t"/>
                <v:fill type="solid"/>
              </v:shape>
            </v:group>
            <v:group style="position:absolute;left:4455;top:2228;width:10;height:20" coordorigin="4455,2228" coordsize="10,20">
              <v:shape style="position:absolute;left:4455;top:2228;width:10;height:20" coordorigin="4455,2228" coordsize="10,20" path="m4455,2247l4465,2247,4465,2228,4455,2228,4455,2247xe" filled="true" fillcolor="#000000" stroked="false">
                <v:path arrowok="t"/>
                <v:fill type="solid"/>
              </v:shape>
            </v:group>
            <v:group style="position:absolute;left:4455;top:2247;width:10;height:20" coordorigin="4455,2247" coordsize="10,20">
              <v:shape style="position:absolute;left:4455;top:2247;width:10;height:20" coordorigin="4455,2247" coordsize="10,20" path="m4455,2266l4465,2266,4465,2247,4455,2247,4455,2266xe" filled="true" fillcolor="#000000" stroked="false">
                <v:path arrowok="t"/>
                <v:fill type="solid"/>
              </v:shape>
            </v:group>
            <v:group style="position:absolute;left:4455;top:2266;width:10;height:20" coordorigin="4455,2266" coordsize="10,20">
              <v:shape style="position:absolute;left:4455;top:2266;width:10;height:20" coordorigin="4455,2266" coordsize="10,20" path="m4455,2285l4465,2285,4465,2266,4455,2266,4455,2285xe" filled="true" fillcolor="#000000" stroked="false">
                <v:path arrowok="t"/>
                <v:fill type="solid"/>
              </v:shape>
            </v:group>
            <v:group style="position:absolute;left:4455;top:2290;width:10;height:2" coordorigin="4455,2290" coordsize="10,2">
              <v:shape style="position:absolute;left:4455;top:2290;width:10;height:2" coordorigin="4455,2290" coordsize="10,0" path="m4455,2290l4465,2290e" filled="false" stroked="true" strokeweight=".48004pt" strokecolor="#000000">
                <v:path arrowok="t"/>
              </v:shape>
            </v:group>
            <v:group style="position:absolute;left:6112;top:1670;width:10;height:20" coordorigin="6112,1670" coordsize="10,20">
              <v:shape style="position:absolute;left:6112;top:1670;width:10;height:20" coordorigin="6112,1670" coordsize="10,20" path="m6112,1690l6121,1690,6121,1670,6112,1670,6112,1690xe" filled="true" fillcolor="#000000" stroked="false">
                <v:path arrowok="t"/>
                <v:fill type="solid"/>
              </v:shape>
            </v:group>
            <v:group style="position:absolute;left:6112;top:1690;width:10;height:20" coordorigin="6112,1690" coordsize="10,20">
              <v:shape style="position:absolute;left:6112;top:1690;width:10;height:20" coordorigin="6112,1690" coordsize="10,20" path="m6112,1709l6121,1709,6121,1690,6112,1690,6112,1709xe" filled="true" fillcolor="#000000" stroked="false">
                <v:path arrowok="t"/>
                <v:fill type="solid"/>
              </v:shape>
            </v:group>
            <v:group style="position:absolute;left:6112;top:1709;width:10;height:20" coordorigin="6112,1709" coordsize="10,20">
              <v:shape style="position:absolute;left:6112;top:1709;width:10;height:20" coordorigin="6112,1709" coordsize="10,20" path="m6112,1729l6121,1729,6121,1709,6112,1709,6112,1729xe" filled="true" fillcolor="#000000" stroked="false">
                <v:path arrowok="t"/>
                <v:fill type="solid"/>
              </v:shape>
            </v:group>
            <v:group style="position:absolute;left:6112;top:1729;width:10;height:20" coordorigin="6112,1729" coordsize="10,20">
              <v:shape style="position:absolute;left:6112;top:1729;width:10;height:20" coordorigin="6112,1729" coordsize="10,20" path="m6112,1748l6121,1748,6121,1729,6112,1729,6112,1748xe" filled="true" fillcolor="#000000" stroked="false">
                <v:path arrowok="t"/>
                <v:fill type="solid"/>
              </v:shape>
            </v:group>
            <v:group style="position:absolute;left:6112;top:1748;width:10;height:20" coordorigin="6112,1748" coordsize="10,20">
              <v:shape style="position:absolute;left:6112;top:1748;width:10;height:20" coordorigin="6112,1748" coordsize="10,20" path="m6112,1767l6121,1767,6121,1748,6112,1748,6112,1767xe" filled="true" fillcolor="#000000" stroked="false">
                <v:path arrowok="t"/>
                <v:fill type="solid"/>
              </v:shape>
            </v:group>
            <v:group style="position:absolute;left:6112;top:1767;width:10;height:20" coordorigin="6112,1767" coordsize="10,20">
              <v:shape style="position:absolute;left:6112;top:1767;width:10;height:20" coordorigin="6112,1767" coordsize="10,20" path="m6112,1786l6121,1786,6121,1767,6112,1767,6112,1786xe" filled="true" fillcolor="#000000" stroked="false">
                <v:path arrowok="t"/>
                <v:fill type="solid"/>
              </v:shape>
            </v:group>
            <v:group style="position:absolute;left:6112;top:1786;width:10;height:20" coordorigin="6112,1786" coordsize="10,20">
              <v:shape style="position:absolute;left:6112;top:1786;width:10;height:20" coordorigin="6112,1786" coordsize="10,20" path="m6112,1805l6121,1805,6121,1786,6112,1786,6112,1805xe" filled="true" fillcolor="#000000" stroked="false">
                <v:path arrowok="t"/>
                <v:fill type="solid"/>
              </v:shape>
            </v:group>
            <v:group style="position:absolute;left:6112;top:1805;width:10;height:20" coordorigin="6112,1805" coordsize="10,20">
              <v:shape style="position:absolute;left:6112;top:1805;width:10;height:20" coordorigin="6112,1805" coordsize="10,20" path="m6112,1825l6121,1825,6121,1805,6112,1805,6112,1825xe" filled="true" fillcolor="#000000" stroked="false">
                <v:path arrowok="t"/>
                <v:fill type="solid"/>
              </v:shape>
            </v:group>
            <v:group style="position:absolute;left:6112;top:1825;width:10;height:20" coordorigin="6112,1825" coordsize="10,20">
              <v:shape style="position:absolute;left:6112;top:1825;width:10;height:20" coordorigin="6112,1825" coordsize="10,20" path="m6112,1844l6121,1844,6121,1825,6112,1825,6112,1844xe" filled="true" fillcolor="#000000" stroked="false">
                <v:path arrowok="t"/>
                <v:fill type="solid"/>
              </v:shape>
            </v:group>
            <v:group style="position:absolute;left:6112;top:1844;width:10;height:20" coordorigin="6112,1844" coordsize="10,20">
              <v:shape style="position:absolute;left:6112;top:1844;width:10;height:20" coordorigin="6112,1844" coordsize="10,20" path="m6112,1863l6121,1863,6121,1844,6112,1844,6112,1863xe" filled="true" fillcolor="#000000" stroked="false">
                <v:path arrowok="t"/>
                <v:fill type="solid"/>
              </v:shape>
            </v:group>
            <v:group style="position:absolute;left:6112;top:1863;width:10;height:20" coordorigin="6112,1863" coordsize="10,20">
              <v:shape style="position:absolute;left:6112;top:1863;width:10;height:20" coordorigin="6112,1863" coordsize="10,20" path="m6112,1882l6121,1882,6121,1863,6112,1863,6112,1882xe" filled="true" fillcolor="#000000" stroked="false">
                <v:path arrowok="t"/>
                <v:fill type="solid"/>
              </v:shape>
            </v:group>
            <v:group style="position:absolute;left:6112;top:1882;width:10;height:20" coordorigin="6112,1882" coordsize="10,20">
              <v:shape style="position:absolute;left:6112;top:1882;width:10;height:20" coordorigin="6112,1882" coordsize="10,20" path="m6112,1901l6121,1901,6121,1882,6112,1882,6112,1901xe" filled="true" fillcolor="#000000" stroked="false">
                <v:path arrowok="t"/>
                <v:fill type="solid"/>
              </v:shape>
            </v:group>
            <v:group style="position:absolute;left:6112;top:1901;width:10;height:20" coordorigin="6112,1901" coordsize="10,20">
              <v:shape style="position:absolute;left:6112;top:1901;width:10;height:20" coordorigin="6112,1901" coordsize="10,20" path="m6112,1921l6121,1921,6121,1901,6112,1901,6112,1921xe" filled="true" fillcolor="#000000" stroked="false">
                <v:path arrowok="t"/>
                <v:fill type="solid"/>
              </v:shape>
            </v:group>
            <v:group style="position:absolute;left:6112;top:1921;width:10;height:20" coordorigin="6112,1921" coordsize="10,20">
              <v:shape style="position:absolute;left:6112;top:1921;width:10;height:20" coordorigin="6112,1921" coordsize="10,20" path="m6112,1940l6121,1940,6121,1921,6112,1921,6112,1940xe" filled="true" fillcolor="#000000" stroked="false">
                <v:path arrowok="t"/>
                <v:fill type="solid"/>
              </v:shape>
            </v:group>
            <v:group style="position:absolute;left:6112;top:1940;width:10;height:20" coordorigin="6112,1940" coordsize="10,20">
              <v:shape style="position:absolute;left:6112;top:1940;width:10;height:20" coordorigin="6112,1940" coordsize="10,20" path="m6112,1959l6121,1959,6121,1940,6112,1940,6112,1959xe" filled="true" fillcolor="#000000" stroked="false">
                <v:path arrowok="t"/>
                <v:fill type="solid"/>
              </v:shape>
            </v:group>
            <v:group style="position:absolute;left:6112;top:1959;width:10;height:20" coordorigin="6112,1959" coordsize="10,20">
              <v:shape style="position:absolute;left:6112;top:1959;width:10;height:20" coordorigin="6112,1959" coordsize="10,20" path="m6112,1978l6121,1978,6121,1959,6112,1959,6112,1978xe" filled="true" fillcolor="#000000" stroked="false">
                <v:path arrowok="t"/>
                <v:fill type="solid"/>
              </v:shape>
            </v:group>
            <v:group style="position:absolute;left:6112;top:1978;width:10;height:20" coordorigin="6112,1978" coordsize="10,20">
              <v:shape style="position:absolute;left:6112;top:1978;width:10;height:20" coordorigin="6112,1978" coordsize="10,20" path="m6112,1997l6121,1997,6121,1978,6112,1978,6112,1997xe" filled="true" fillcolor="#000000" stroked="false">
                <v:path arrowok="t"/>
                <v:fill type="solid"/>
              </v:shape>
            </v:group>
            <v:group style="position:absolute;left:6112;top:1997;width:10;height:20" coordorigin="6112,1997" coordsize="10,20">
              <v:shape style="position:absolute;left:6112;top:1997;width:10;height:20" coordorigin="6112,1997" coordsize="10,20" path="m6112,2017l6121,2017,6121,1997,6112,1997,6112,2017xe" filled="true" fillcolor="#000000" stroked="false">
                <v:path arrowok="t"/>
                <v:fill type="solid"/>
              </v:shape>
            </v:group>
            <v:group style="position:absolute;left:6112;top:2017;width:10;height:20" coordorigin="6112,2017" coordsize="10,20">
              <v:shape style="position:absolute;left:6112;top:2017;width:10;height:20" coordorigin="6112,2017" coordsize="10,20" path="m6112,2036l6121,2036,6121,2017,6112,2017,6112,2036xe" filled="true" fillcolor="#000000" stroked="false">
                <v:path arrowok="t"/>
                <v:fill type="solid"/>
              </v:shape>
            </v:group>
            <v:group style="position:absolute;left:6112;top:2036;width:10;height:20" coordorigin="6112,2036" coordsize="10,20">
              <v:shape style="position:absolute;left:6112;top:2036;width:10;height:20" coordorigin="6112,2036" coordsize="10,20" path="m6112,2055l6121,2055,6121,2036,6112,2036,6112,2055xe" filled="true" fillcolor="#000000" stroked="false">
                <v:path arrowok="t"/>
                <v:fill type="solid"/>
              </v:shape>
            </v:group>
            <v:group style="position:absolute;left:6112;top:2055;width:10;height:20" coordorigin="6112,2055" coordsize="10,20">
              <v:shape style="position:absolute;left:6112;top:2055;width:10;height:20" coordorigin="6112,2055" coordsize="10,20" path="m6112,2074l6121,2074,6121,2055,6112,2055,6112,2074xe" filled="true" fillcolor="#000000" stroked="false">
                <v:path arrowok="t"/>
                <v:fill type="solid"/>
              </v:shape>
            </v:group>
            <v:group style="position:absolute;left:6112;top:2074;width:10;height:20" coordorigin="6112,2074" coordsize="10,20">
              <v:shape style="position:absolute;left:6112;top:2074;width:10;height:20" coordorigin="6112,2074" coordsize="10,20" path="m6112,2093l6121,2093,6121,2074,6112,2074,6112,2093xe" filled="true" fillcolor="#000000" stroked="false">
                <v:path arrowok="t"/>
                <v:fill type="solid"/>
              </v:shape>
            </v:group>
            <v:group style="position:absolute;left:6112;top:2093;width:10;height:20" coordorigin="6112,2093" coordsize="10,20">
              <v:shape style="position:absolute;left:6112;top:2093;width:10;height:20" coordorigin="6112,2093" coordsize="10,20" path="m6112,2113l6121,2113,6121,2093,6112,2093,6112,2113xe" filled="true" fillcolor="#000000" stroked="false">
                <v:path arrowok="t"/>
                <v:fill type="solid"/>
              </v:shape>
            </v:group>
            <v:group style="position:absolute;left:6112;top:2113;width:10;height:20" coordorigin="6112,2113" coordsize="10,20">
              <v:shape style="position:absolute;left:6112;top:2113;width:10;height:20" coordorigin="6112,2113" coordsize="10,20" path="m6112,2132l6121,2132,6121,2113,6112,2113,6112,2132xe" filled="true" fillcolor="#000000" stroked="false">
                <v:path arrowok="t"/>
                <v:fill type="solid"/>
              </v:shape>
            </v:group>
            <v:group style="position:absolute;left:6112;top:2132;width:10;height:20" coordorigin="6112,2132" coordsize="10,20">
              <v:shape style="position:absolute;left:6112;top:2132;width:10;height:20" coordorigin="6112,2132" coordsize="10,20" path="m6112,2151l6121,2151,6121,2132,6112,2132,6112,2151xe" filled="true" fillcolor="#000000" stroked="false">
                <v:path arrowok="t"/>
                <v:fill type="solid"/>
              </v:shape>
            </v:group>
            <v:group style="position:absolute;left:6112;top:2151;width:10;height:20" coordorigin="6112,2151" coordsize="10,20">
              <v:shape style="position:absolute;left:6112;top:2151;width:10;height:20" coordorigin="6112,2151" coordsize="10,20" path="m6112,2170l6121,2170,6121,2151,6112,2151,6112,2170xe" filled="true" fillcolor="#000000" stroked="false">
                <v:path arrowok="t"/>
                <v:fill type="solid"/>
              </v:shape>
            </v:group>
            <v:group style="position:absolute;left:6112;top:2170;width:10;height:20" coordorigin="6112,2170" coordsize="10,20">
              <v:shape style="position:absolute;left:6112;top:2170;width:10;height:20" coordorigin="6112,2170" coordsize="10,20" path="m6112,2189l6121,2189,6121,2170,6112,2170,6112,2189xe" filled="true" fillcolor="#000000" stroked="false">
                <v:path arrowok="t"/>
                <v:fill type="solid"/>
              </v:shape>
            </v:group>
            <v:group style="position:absolute;left:6112;top:2189;width:10;height:20" coordorigin="6112,2189" coordsize="10,20">
              <v:shape style="position:absolute;left:6112;top:2189;width:10;height:20" coordorigin="6112,2189" coordsize="10,20" path="m6112,2209l6121,2209,6121,2189,6112,2189,6112,2209xe" filled="true" fillcolor="#000000" stroked="false">
                <v:path arrowok="t"/>
                <v:fill type="solid"/>
              </v:shape>
            </v:group>
            <v:group style="position:absolute;left:6112;top:2209;width:10;height:20" coordorigin="6112,2209" coordsize="10,20">
              <v:shape style="position:absolute;left:6112;top:2209;width:10;height:20" coordorigin="6112,2209" coordsize="10,20" path="m6112,2228l6121,2228,6121,2209,6112,2209,6112,2228xe" filled="true" fillcolor="#000000" stroked="false">
                <v:path arrowok="t"/>
                <v:fill type="solid"/>
              </v:shape>
            </v:group>
            <v:group style="position:absolute;left:6112;top:2228;width:10;height:20" coordorigin="6112,2228" coordsize="10,20">
              <v:shape style="position:absolute;left:6112;top:2228;width:10;height:20" coordorigin="6112,2228" coordsize="10,20" path="m6112,2247l6121,2247,6121,2228,6112,2228,6112,2247xe" filled="true" fillcolor="#000000" stroked="false">
                <v:path arrowok="t"/>
                <v:fill type="solid"/>
              </v:shape>
            </v:group>
            <v:group style="position:absolute;left:6112;top:2247;width:10;height:20" coordorigin="6112,2247" coordsize="10,20">
              <v:shape style="position:absolute;left:6112;top:2247;width:10;height:20" coordorigin="6112,2247" coordsize="10,20" path="m6112,2266l6121,2266,6121,2247,6112,2247,6112,2266xe" filled="true" fillcolor="#000000" stroked="false">
                <v:path arrowok="t"/>
                <v:fill type="solid"/>
              </v:shape>
            </v:group>
            <v:group style="position:absolute;left:6112;top:2266;width:10;height:20" coordorigin="6112,2266" coordsize="10,20">
              <v:shape style="position:absolute;left:6112;top:2266;width:10;height:20" coordorigin="6112,2266" coordsize="10,20" path="m6112,2285l6121,2285,6121,2266,6112,2266,6112,2285xe" filled="true" fillcolor="#000000" stroked="false">
                <v:path arrowok="t"/>
                <v:fill type="solid"/>
              </v:shape>
            </v:group>
            <v:group style="position:absolute;left:6112;top:2290;width:10;height:2" coordorigin="6112,2290" coordsize="10,2">
              <v:shape style="position:absolute;left:6112;top:2290;width:10;height:2" coordorigin="6112,2290" coordsize="10,0" path="m6112,2290l6121,2290e" filled="false" stroked="true" strokeweight=".48004pt" strokecolor="#000000">
                <v:path arrowok="t"/>
              </v:shape>
            </v:group>
            <v:group style="position:absolute;left:7866;top:1670;width:10;height:20" coordorigin="7866,1670" coordsize="10,20">
              <v:shape style="position:absolute;left:7866;top:1670;width:10;height:20" coordorigin="7866,1670" coordsize="10,20" path="m7866,1690l7876,1690,7876,1670,7866,1670,7866,1690xe" filled="true" fillcolor="#000000" stroked="false">
                <v:path arrowok="t"/>
                <v:fill type="solid"/>
              </v:shape>
            </v:group>
            <v:group style="position:absolute;left:7866;top:1690;width:10;height:20" coordorigin="7866,1690" coordsize="10,20">
              <v:shape style="position:absolute;left:7866;top:1690;width:10;height:20" coordorigin="7866,1690" coordsize="10,20" path="m7866,1709l7876,1709,7876,1690,7866,1690,7866,1709xe" filled="true" fillcolor="#000000" stroked="false">
                <v:path arrowok="t"/>
                <v:fill type="solid"/>
              </v:shape>
            </v:group>
            <v:group style="position:absolute;left:7866;top:1709;width:10;height:20" coordorigin="7866,1709" coordsize="10,20">
              <v:shape style="position:absolute;left:7866;top:1709;width:10;height:20" coordorigin="7866,1709" coordsize="10,20" path="m7866,1729l7876,1729,7876,1709,7866,1709,7866,1729xe" filled="true" fillcolor="#000000" stroked="false">
                <v:path arrowok="t"/>
                <v:fill type="solid"/>
              </v:shape>
            </v:group>
            <v:group style="position:absolute;left:7866;top:1729;width:10;height:20" coordorigin="7866,1729" coordsize="10,20">
              <v:shape style="position:absolute;left:7866;top:1729;width:10;height:20" coordorigin="7866,1729" coordsize="10,20" path="m7866,1748l7876,1748,7876,1729,7866,1729,7866,1748xe" filled="true" fillcolor="#000000" stroked="false">
                <v:path arrowok="t"/>
                <v:fill type="solid"/>
              </v:shape>
            </v:group>
            <v:group style="position:absolute;left:7866;top:1748;width:10;height:20" coordorigin="7866,1748" coordsize="10,20">
              <v:shape style="position:absolute;left:7866;top:1748;width:10;height:20" coordorigin="7866,1748" coordsize="10,20" path="m7866,1767l7876,1767,7876,1748,7866,1748,7866,1767xe" filled="true" fillcolor="#000000" stroked="false">
                <v:path arrowok="t"/>
                <v:fill type="solid"/>
              </v:shape>
            </v:group>
            <v:group style="position:absolute;left:7866;top:1767;width:10;height:20" coordorigin="7866,1767" coordsize="10,20">
              <v:shape style="position:absolute;left:7866;top:1767;width:10;height:20" coordorigin="7866,1767" coordsize="10,20" path="m7866,1786l7876,1786,7876,1767,7866,1767,7866,1786xe" filled="true" fillcolor="#000000" stroked="false">
                <v:path arrowok="t"/>
                <v:fill type="solid"/>
              </v:shape>
            </v:group>
            <v:group style="position:absolute;left:7866;top:1786;width:10;height:20" coordorigin="7866,1786" coordsize="10,20">
              <v:shape style="position:absolute;left:7866;top:1786;width:10;height:20" coordorigin="7866,1786" coordsize="10,20" path="m7866,1805l7876,1805,7876,1786,7866,1786,7866,1805xe" filled="true" fillcolor="#000000" stroked="false">
                <v:path arrowok="t"/>
                <v:fill type="solid"/>
              </v:shape>
            </v:group>
            <v:group style="position:absolute;left:7866;top:1805;width:10;height:20" coordorigin="7866,1805" coordsize="10,20">
              <v:shape style="position:absolute;left:7866;top:1805;width:10;height:20" coordorigin="7866,1805" coordsize="10,20" path="m7866,1825l7876,1825,7876,1805,7866,1805,7866,1825xe" filled="true" fillcolor="#000000" stroked="false">
                <v:path arrowok="t"/>
                <v:fill type="solid"/>
              </v:shape>
            </v:group>
            <v:group style="position:absolute;left:7866;top:1825;width:10;height:20" coordorigin="7866,1825" coordsize="10,20">
              <v:shape style="position:absolute;left:7866;top:1825;width:10;height:20" coordorigin="7866,1825" coordsize="10,20" path="m7866,1844l7876,1844,7876,1825,7866,1825,7866,1844xe" filled="true" fillcolor="#000000" stroked="false">
                <v:path arrowok="t"/>
                <v:fill type="solid"/>
              </v:shape>
            </v:group>
            <v:group style="position:absolute;left:7866;top:1844;width:10;height:20" coordorigin="7866,1844" coordsize="10,20">
              <v:shape style="position:absolute;left:7866;top:1844;width:10;height:20" coordorigin="7866,1844" coordsize="10,20" path="m7866,1863l7876,1863,7876,1844,7866,1844,7866,1863xe" filled="true" fillcolor="#000000" stroked="false">
                <v:path arrowok="t"/>
                <v:fill type="solid"/>
              </v:shape>
            </v:group>
            <v:group style="position:absolute;left:7866;top:1863;width:10;height:20" coordorigin="7866,1863" coordsize="10,20">
              <v:shape style="position:absolute;left:7866;top:1863;width:10;height:20" coordorigin="7866,1863" coordsize="10,20" path="m7866,1882l7876,1882,7876,1863,7866,1863,7866,1882xe" filled="true" fillcolor="#000000" stroked="false">
                <v:path arrowok="t"/>
                <v:fill type="solid"/>
              </v:shape>
            </v:group>
            <v:group style="position:absolute;left:7866;top:1882;width:10;height:20" coordorigin="7866,1882" coordsize="10,20">
              <v:shape style="position:absolute;left:7866;top:1882;width:10;height:20" coordorigin="7866,1882" coordsize="10,20" path="m7866,1901l7876,1901,7876,1882,7866,1882,7866,1901xe" filled="true" fillcolor="#000000" stroked="false">
                <v:path arrowok="t"/>
                <v:fill type="solid"/>
              </v:shape>
            </v:group>
            <v:group style="position:absolute;left:7866;top:1901;width:10;height:20" coordorigin="7866,1901" coordsize="10,20">
              <v:shape style="position:absolute;left:7866;top:1901;width:10;height:20" coordorigin="7866,1901" coordsize="10,20" path="m7866,1921l7876,1921,7876,1901,7866,1901,7866,1921xe" filled="true" fillcolor="#000000" stroked="false">
                <v:path arrowok="t"/>
                <v:fill type="solid"/>
              </v:shape>
            </v:group>
            <v:group style="position:absolute;left:7866;top:1921;width:10;height:20" coordorigin="7866,1921" coordsize="10,20">
              <v:shape style="position:absolute;left:7866;top:1921;width:10;height:20" coordorigin="7866,1921" coordsize="10,20" path="m7866,1940l7876,1940,7876,1921,7866,1921,7866,1940xe" filled="true" fillcolor="#000000" stroked="false">
                <v:path arrowok="t"/>
                <v:fill type="solid"/>
              </v:shape>
            </v:group>
            <v:group style="position:absolute;left:7866;top:1940;width:10;height:20" coordorigin="7866,1940" coordsize="10,20">
              <v:shape style="position:absolute;left:7866;top:1940;width:10;height:20" coordorigin="7866,1940" coordsize="10,20" path="m7866,1959l7876,1959,7876,1940,7866,1940,7866,1959xe" filled="true" fillcolor="#000000" stroked="false">
                <v:path arrowok="t"/>
                <v:fill type="solid"/>
              </v:shape>
            </v:group>
            <v:group style="position:absolute;left:7866;top:1959;width:10;height:20" coordorigin="7866,1959" coordsize="10,20">
              <v:shape style="position:absolute;left:7866;top:1959;width:10;height:20" coordorigin="7866,1959" coordsize="10,20" path="m7866,1978l7876,1978,7876,1959,7866,1959,7866,1978xe" filled="true" fillcolor="#000000" stroked="false">
                <v:path arrowok="t"/>
                <v:fill type="solid"/>
              </v:shape>
            </v:group>
            <v:group style="position:absolute;left:7866;top:1978;width:10;height:20" coordorigin="7866,1978" coordsize="10,20">
              <v:shape style="position:absolute;left:7866;top:1978;width:10;height:20" coordorigin="7866,1978" coordsize="10,20" path="m7866,1997l7876,1997,7876,1978,7866,1978,7866,1997xe" filled="true" fillcolor="#000000" stroked="false">
                <v:path arrowok="t"/>
                <v:fill type="solid"/>
              </v:shape>
            </v:group>
            <v:group style="position:absolute;left:7866;top:1997;width:10;height:20" coordorigin="7866,1997" coordsize="10,20">
              <v:shape style="position:absolute;left:7866;top:1997;width:10;height:20" coordorigin="7866,1997" coordsize="10,20" path="m7866,2017l7876,2017,7876,1997,7866,1997,7866,2017xe" filled="true" fillcolor="#000000" stroked="false">
                <v:path arrowok="t"/>
                <v:fill type="solid"/>
              </v:shape>
            </v:group>
            <v:group style="position:absolute;left:7866;top:2017;width:10;height:20" coordorigin="7866,2017" coordsize="10,20">
              <v:shape style="position:absolute;left:7866;top:2017;width:10;height:20" coordorigin="7866,2017" coordsize="10,20" path="m7866,2036l7876,2036,7876,2017,7866,2017,7866,2036xe" filled="true" fillcolor="#000000" stroked="false">
                <v:path arrowok="t"/>
                <v:fill type="solid"/>
              </v:shape>
            </v:group>
            <v:group style="position:absolute;left:7866;top:2036;width:10;height:20" coordorigin="7866,2036" coordsize="10,20">
              <v:shape style="position:absolute;left:7866;top:2036;width:10;height:20" coordorigin="7866,2036" coordsize="10,20" path="m7866,2055l7876,2055,7876,2036,7866,2036,7866,2055xe" filled="true" fillcolor="#000000" stroked="false">
                <v:path arrowok="t"/>
                <v:fill type="solid"/>
              </v:shape>
            </v:group>
            <v:group style="position:absolute;left:7866;top:2055;width:10;height:20" coordorigin="7866,2055" coordsize="10,20">
              <v:shape style="position:absolute;left:7866;top:2055;width:10;height:20" coordorigin="7866,2055" coordsize="10,20" path="m7866,2074l7876,2074,7876,2055,7866,2055,7866,2074xe" filled="true" fillcolor="#000000" stroked="false">
                <v:path arrowok="t"/>
                <v:fill type="solid"/>
              </v:shape>
            </v:group>
            <v:group style="position:absolute;left:7866;top:2074;width:10;height:20" coordorigin="7866,2074" coordsize="10,20">
              <v:shape style="position:absolute;left:7866;top:2074;width:10;height:20" coordorigin="7866,2074" coordsize="10,20" path="m7866,2093l7876,2093,7876,2074,7866,2074,7866,2093xe" filled="true" fillcolor="#000000" stroked="false">
                <v:path arrowok="t"/>
                <v:fill type="solid"/>
              </v:shape>
            </v:group>
            <v:group style="position:absolute;left:7866;top:2093;width:10;height:20" coordorigin="7866,2093" coordsize="10,20">
              <v:shape style="position:absolute;left:7866;top:2093;width:10;height:20" coordorigin="7866,2093" coordsize="10,20" path="m7866,2113l7876,2113,7876,2093,7866,2093,7866,2113xe" filled="true" fillcolor="#000000" stroked="false">
                <v:path arrowok="t"/>
                <v:fill type="solid"/>
              </v:shape>
            </v:group>
            <v:group style="position:absolute;left:7866;top:2113;width:10;height:20" coordorigin="7866,2113" coordsize="10,20">
              <v:shape style="position:absolute;left:7866;top:2113;width:10;height:20" coordorigin="7866,2113" coordsize="10,20" path="m7866,2132l7876,2132,7876,2113,7866,2113,7866,2132xe" filled="true" fillcolor="#000000" stroked="false">
                <v:path arrowok="t"/>
                <v:fill type="solid"/>
              </v:shape>
            </v:group>
            <v:group style="position:absolute;left:7866;top:2132;width:10;height:20" coordorigin="7866,2132" coordsize="10,20">
              <v:shape style="position:absolute;left:7866;top:2132;width:10;height:20" coordorigin="7866,2132" coordsize="10,20" path="m7866,2151l7876,2151,7876,2132,7866,2132,7866,2151xe" filled="true" fillcolor="#000000" stroked="false">
                <v:path arrowok="t"/>
                <v:fill type="solid"/>
              </v:shape>
            </v:group>
            <v:group style="position:absolute;left:7866;top:2151;width:10;height:20" coordorigin="7866,2151" coordsize="10,20">
              <v:shape style="position:absolute;left:7866;top:2151;width:10;height:20" coordorigin="7866,2151" coordsize="10,20" path="m7866,2170l7876,2170,7876,2151,7866,2151,7866,2170xe" filled="true" fillcolor="#000000" stroked="false">
                <v:path arrowok="t"/>
                <v:fill type="solid"/>
              </v:shape>
            </v:group>
            <v:group style="position:absolute;left:7866;top:2170;width:10;height:20" coordorigin="7866,2170" coordsize="10,20">
              <v:shape style="position:absolute;left:7866;top:2170;width:10;height:20" coordorigin="7866,2170" coordsize="10,20" path="m7866,2189l7876,2189,7876,2170,7866,2170,7866,2189xe" filled="true" fillcolor="#000000" stroked="false">
                <v:path arrowok="t"/>
                <v:fill type="solid"/>
              </v:shape>
            </v:group>
            <v:group style="position:absolute;left:7866;top:2189;width:10;height:20" coordorigin="7866,2189" coordsize="10,20">
              <v:shape style="position:absolute;left:7866;top:2189;width:10;height:20" coordorigin="7866,2189" coordsize="10,20" path="m7866,2209l7876,2209,7876,2189,7866,2189,7866,2209xe" filled="true" fillcolor="#000000" stroked="false">
                <v:path arrowok="t"/>
                <v:fill type="solid"/>
              </v:shape>
            </v:group>
            <v:group style="position:absolute;left:7866;top:2209;width:10;height:20" coordorigin="7866,2209" coordsize="10,20">
              <v:shape style="position:absolute;left:7866;top:2209;width:10;height:20" coordorigin="7866,2209" coordsize="10,20" path="m7866,2228l7876,2228,7876,2209,7866,2209,7866,2228xe" filled="true" fillcolor="#000000" stroked="false">
                <v:path arrowok="t"/>
                <v:fill type="solid"/>
              </v:shape>
            </v:group>
            <v:group style="position:absolute;left:7866;top:2228;width:10;height:20" coordorigin="7866,2228" coordsize="10,20">
              <v:shape style="position:absolute;left:7866;top:2228;width:10;height:20" coordorigin="7866,2228" coordsize="10,20" path="m7866,2247l7876,2247,7876,2228,7866,2228,7866,2247xe" filled="true" fillcolor="#000000" stroked="false">
                <v:path arrowok="t"/>
                <v:fill type="solid"/>
              </v:shape>
            </v:group>
            <v:group style="position:absolute;left:7866;top:2247;width:10;height:20" coordorigin="7866,2247" coordsize="10,20">
              <v:shape style="position:absolute;left:7866;top:2247;width:10;height:20" coordorigin="7866,2247" coordsize="10,20" path="m7866,2266l7876,2266,7876,2247,7866,2247,7866,2266xe" filled="true" fillcolor="#000000" stroked="false">
                <v:path arrowok="t"/>
                <v:fill type="solid"/>
              </v:shape>
            </v:group>
            <v:group style="position:absolute;left:7866;top:2266;width:10;height:20" coordorigin="7866,2266" coordsize="10,20">
              <v:shape style="position:absolute;left:7866;top:2266;width:10;height:20" coordorigin="7866,2266" coordsize="10,20" path="m7866,2285l7876,2285,7876,2266,7866,2266,7866,2285xe" filled="true" fillcolor="#000000" stroked="false">
                <v:path arrowok="t"/>
                <v:fill type="solid"/>
              </v:shape>
            </v:group>
            <v:group style="position:absolute;left:7866;top:2290;width:10;height:2" coordorigin="7866,2290" coordsize="10,2">
              <v:shape style="position:absolute;left:7866;top:2290;width:10;height:2" coordorigin="7866,2290" coordsize="10,0" path="m7866,2290l7876,2290e" filled="false" stroked="true" strokeweight=".48004pt" strokecolor="#000000">
                <v:path arrowok="t"/>
              </v:shape>
            </v:group>
            <v:group style="position:absolute;left:8834;top:1670;width:10;height:20" coordorigin="8834,1670" coordsize="10,20">
              <v:shape style="position:absolute;left:8834;top:1670;width:10;height:20" coordorigin="8834,1670" coordsize="10,20" path="m8834,1690l8844,1690,8844,1670,8834,1670,8834,1690xe" filled="true" fillcolor="#000000" stroked="false">
                <v:path arrowok="t"/>
                <v:fill type="solid"/>
              </v:shape>
            </v:group>
            <v:group style="position:absolute;left:8834;top:1690;width:10;height:20" coordorigin="8834,1690" coordsize="10,20">
              <v:shape style="position:absolute;left:8834;top:1690;width:10;height:20" coordorigin="8834,1690" coordsize="10,20" path="m8834,1709l8844,1709,8844,1690,8834,1690,8834,1709xe" filled="true" fillcolor="#000000" stroked="false">
                <v:path arrowok="t"/>
                <v:fill type="solid"/>
              </v:shape>
            </v:group>
            <v:group style="position:absolute;left:8834;top:1709;width:10;height:20" coordorigin="8834,1709" coordsize="10,20">
              <v:shape style="position:absolute;left:8834;top:1709;width:10;height:20" coordorigin="8834,1709" coordsize="10,20" path="m8834,1729l8844,1729,8844,1709,8834,1709,8834,1729xe" filled="true" fillcolor="#000000" stroked="false">
                <v:path arrowok="t"/>
                <v:fill type="solid"/>
              </v:shape>
            </v:group>
            <v:group style="position:absolute;left:8834;top:1729;width:10;height:20" coordorigin="8834,1729" coordsize="10,20">
              <v:shape style="position:absolute;left:8834;top:1729;width:10;height:20" coordorigin="8834,1729" coordsize="10,20" path="m8834,1748l8844,1748,8844,1729,8834,1729,8834,1748xe" filled="true" fillcolor="#000000" stroked="false">
                <v:path arrowok="t"/>
                <v:fill type="solid"/>
              </v:shape>
            </v:group>
            <v:group style="position:absolute;left:8834;top:1748;width:10;height:20" coordorigin="8834,1748" coordsize="10,20">
              <v:shape style="position:absolute;left:8834;top:1748;width:10;height:20" coordorigin="8834,1748" coordsize="10,20" path="m8834,1767l8844,1767,8844,1748,8834,1748,8834,1767xe" filled="true" fillcolor="#000000" stroked="false">
                <v:path arrowok="t"/>
                <v:fill type="solid"/>
              </v:shape>
            </v:group>
            <v:group style="position:absolute;left:8834;top:1767;width:10;height:20" coordorigin="8834,1767" coordsize="10,20">
              <v:shape style="position:absolute;left:8834;top:1767;width:10;height:20" coordorigin="8834,1767" coordsize="10,20" path="m8834,1786l8844,1786,8844,1767,8834,1767,8834,1786xe" filled="true" fillcolor="#000000" stroked="false">
                <v:path arrowok="t"/>
                <v:fill type="solid"/>
              </v:shape>
            </v:group>
            <v:group style="position:absolute;left:8834;top:1786;width:10;height:20" coordorigin="8834,1786" coordsize="10,20">
              <v:shape style="position:absolute;left:8834;top:1786;width:10;height:20" coordorigin="8834,1786" coordsize="10,20" path="m8834,1805l8844,1805,8844,1786,8834,1786,8834,1805xe" filled="true" fillcolor="#000000" stroked="false">
                <v:path arrowok="t"/>
                <v:fill type="solid"/>
              </v:shape>
            </v:group>
            <v:group style="position:absolute;left:8834;top:1805;width:10;height:20" coordorigin="8834,1805" coordsize="10,20">
              <v:shape style="position:absolute;left:8834;top:1805;width:10;height:20" coordorigin="8834,1805" coordsize="10,20" path="m8834,1825l8844,1825,8844,1805,8834,1805,8834,1825xe" filled="true" fillcolor="#000000" stroked="false">
                <v:path arrowok="t"/>
                <v:fill type="solid"/>
              </v:shape>
            </v:group>
            <v:group style="position:absolute;left:8834;top:1825;width:10;height:20" coordorigin="8834,1825" coordsize="10,20">
              <v:shape style="position:absolute;left:8834;top:1825;width:10;height:20" coordorigin="8834,1825" coordsize="10,20" path="m8834,1844l8844,1844,8844,1825,8834,1825,8834,1844xe" filled="true" fillcolor="#000000" stroked="false">
                <v:path arrowok="t"/>
                <v:fill type="solid"/>
              </v:shape>
            </v:group>
            <v:group style="position:absolute;left:8834;top:1844;width:10;height:20" coordorigin="8834,1844" coordsize="10,20">
              <v:shape style="position:absolute;left:8834;top:1844;width:10;height:20" coordorigin="8834,1844" coordsize="10,20" path="m8834,1863l8844,1863,8844,1844,8834,1844,8834,1863xe" filled="true" fillcolor="#000000" stroked="false">
                <v:path arrowok="t"/>
                <v:fill type="solid"/>
              </v:shape>
            </v:group>
            <v:group style="position:absolute;left:8834;top:1863;width:10;height:20" coordorigin="8834,1863" coordsize="10,20">
              <v:shape style="position:absolute;left:8834;top:1863;width:10;height:20" coordorigin="8834,1863" coordsize="10,20" path="m8834,1882l8844,1882,8844,1863,8834,1863,8834,1882xe" filled="true" fillcolor="#000000" stroked="false">
                <v:path arrowok="t"/>
                <v:fill type="solid"/>
              </v:shape>
            </v:group>
            <v:group style="position:absolute;left:8834;top:1882;width:10;height:20" coordorigin="8834,1882" coordsize="10,20">
              <v:shape style="position:absolute;left:8834;top:1882;width:10;height:20" coordorigin="8834,1882" coordsize="10,20" path="m8834,1901l8844,1901,8844,1882,8834,1882,8834,1901xe" filled="true" fillcolor="#000000" stroked="false">
                <v:path arrowok="t"/>
                <v:fill type="solid"/>
              </v:shape>
            </v:group>
            <v:group style="position:absolute;left:8834;top:1901;width:10;height:20" coordorigin="8834,1901" coordsize="10,20">
              <v:shape style="position:absolute;left:8834;top:1901;width:10;height:20" coordorigin="8834,1901" coordsize="10,20" path="m8834,1921l8844,1921,8844,1901,8834,1901,8834,1921xe" filled="true" fillcolor="#000000" stroked="false">
                <v:path arrowok="t"/>
                <v:fill type="solid"/>
              </v:shape>
            </v:group>
            <v:group style="position:absolute;left:8834;top:1921;width:10;height:20" coordorigin="8834,1921" coordsize="10,20">
              <v:shape style="position:absolute;left:8834;top:1921;width:10;height:20" coordorigin="8834,1921" coordsize="10,20" path="m8834,1940l8844,1940,8844,1921,8834,1921,8834,1940xe" filled="true" fillcolor="#000000" stroked="false">
                <v:path arrowok="t"/>
                <v:fill type="solid"/>
              </v:shape>
            </v:group>
            <v:group style="position:absolute;left:8834;top:1940;width:10;height:20" coordorigin="8834,1940" coordsize="10,20">
              <v:shape style="position:absolute;left:8834;top:1940;width:10;height:20" coordorigin="8834,1940" coordsize="10,20" path="m8834,1959l8844,1959,8844,1940,8834,1940,8834,1959xe" filled="true" fillcolor="#000000" stroked="false">
                <v:path arrowok="t"/>
                <v:fill type="solid"/>
              </v:shape>
            </v:group>
            <v:group style="position:absolute;left:8834;top:1959;width:10;height:20" coordorigin="8834,1959" coordsize="10,20">
              <v:shape style="position:absolute;left:8834;top:1959;width:10;height:20" coordorigin="8834,1959" coordsize="10,20" path="m8834,1978l8844,1978,8844,1959,8834,1959,8834,1978xe" filled="true" fillcolor="#000000" stroked="false">
                <v:path arrowok="t"/>
                <v:fill type="solid"/>
              </v:shape>
            </v:group>
            <v:group style="position:absolute;left:8834;top:1978;width:10;height:20" coordorigin="8834,1978" coordsize="10,20">
              <v:shape style="position:absolute;left:8834;top:1978;width:10;height:20" coordorigin="8834,1978" coordsize="10,20" path="m8834,1997l8844,1997,8844,1978,8834,1978,8834,1997xe" filled="true" fillcolor="#000000" stroked="false">
                <v:path arrowok="t"/>
                <v:fill type="solid"/>
              </v:shape>
            </v:group>
            <v:group style="position:absolute;left:8834;top:1997;width:10;height:20" coordorigin="8834,1997" coordsize="10,20">
              <v:shape style="position:absolute;left:8834;top:1997;width:10;height:20" coordorigin="8834,1997" coordsize="10,20" path="m8834,2017l8844,2017,8844,1997,8834,1997,8834,2017xe" filled="true" fillcolor="#000000" stroked="false">
                <v:path arrowok="t"/>
                <v:fill type="solid"/>
              </v:shape>
            </v:group>
            <v:group style="position:absolute;left:8834;top:2017;width:10;height:20" coordorigin="8834,2017" coordsize="10,20">
              <v:shape style="position:absolute;left:8834;top:2017;width:10;height:20" coordorigin="8834,2017" coordsize="10,20" path="m8834,2036l8844,2036,8844,2017,8834,2017,8834,2036xe" filled="true" fillcolor="#000000" stroked="false">
                <v:path arrowok="t"/>
                <v:fill type="solid"/>
              </v:shape>
            </v:group>
            <v:group style="position:absolute;left:8834;top:2036;width:10;height:20" coordorigin="8834,2036" coordsize="10,20">
              <v:shape style="position:absolute;left:8834;top:2036;width:10;height:20" coordorigin="8834,2036" coordsize="10,20" path="m8834,2055l8844,2055,8844,2036,8834,2036,8834,2055xe" filled="true" fillcolor="#000000" stroked="false">
                <v:path arrowok="t"/>
                <v:fill type="solid"/>
              </v:shape>
            </v:group>
            <v:group style="position:absolute;left:8834;top:2055;width:10;height:20" coordorigin="8834,2055" coordsize="10,20">
              <v:shape style="position:absolute;left:8834;top:2055;width:10;height:20" coordorigin="8834,2055" coordsize="10,20" path="m8834,2074l8844,2074,8844,2055,8834,2055,8834,2074xe" filled="true" fillcolor="#000000" stroked="false">
                <v:path arrowok="t"/>
                <v:fill type="solid"/>
              </v:shape>
            </v:group>
            <v:group style="position:absolute;left:8834;top:2074;width:10;height:20" coordorigin="8834,2074" coordsize="10,20">
              <v:shape style="position:absolute;left:8834;top:2074;width:10;height:20" coordorigin="8834,2074" coordsize="10,20" path="m8834,2093l8844,2093,8844,2074,8834,2074,8834,2093xe" filled="true" fillcolor="#000000" stroked="false">
                <v:path arrowok="t"/>
                <v:fill type="solid"/>
              </v:shape>
            </v:group>
            <v:group style="position:absolute;left:8834;top:2093;width:10;height:20" coordorigin="8834,2093" coordsize="10,20">
              <v:shape style="position:absolute;left:8834;top:2093;width:10;height:20" coordorigin="8834,2093" coordsize="10,20" path="m8834,2113l8844,2113,8844,2093,8834,2093,8834,2113xe" filled="true" fillcolor="#000000" stroked="false">
                <v:path arrowok="t"/>
                <v:fill type="solid"/>
              </v:shape>
            </v:group>
            <v:group style="position:absolute;left:8834;top:2113;width:10;height:20" coordorigin="8834,2113" coordsize="10,20">
              <v:shape style="position:absolute;left:8834;top:2113;width:10;height:20" coordorigin="8834,2113" coordsize="10,20" path="m8834,2132l8844,2132,8844,2113,8834,2113,8834,2132xe" filled="true" fillcolor="#000000" stroked="false">
                <v:path arrowok="t"/>
                <v:fill type="solid"/>
              </v:shape>
            </v:group>
            <v:group style="position:absolute;left:8834;top:2132;width:10;height:20" coordorigin="8834,2132" coordsize="10,20">
              <v:shape style="position:absolute;left:8834;top:2132;width:10;height:20" coordorigin="8834,2132" coordsize="10,20" path="m8834,2151l8844,2151,8844,2132,8834,2132,8834,2151xe" filled="true" fillcolor="#000000" stroked="false">
                <v:path arrowok="t"/>
                <v:fill type="solid"/>
              </v:shape>
            </v:group>
            <v:group style="position:absolute;left:8834;top:2151;width:10;height:20" coordorigin="8834,2151" coordsize="10,20">
              <v:shape style="position:absolute;left:8834;top:2151;width:10;height:20" coordorigin="8834,2151" coordsize="10,20" path="m8834,2170l8844,2170,8844,2151,8834,2151,8834,2170xe" filled="true" fillcolor="#000000" stroked="false">
                <v:path arrowok="t"/>
                <v:fill type="solid"/>
              </v:shape>
            </v:group>
            <v:group style="position:absolute;left:8834;top:2170;width:10;height:20" coordorigin="8834,2170" coordsize="10,20">
              <v:shape style="position:absolute;left:8834;top:2170;width:10;height:20" coordorigin="8834,2170" coordsize="10,20" path="m8834,2189l8844,2189,8844,2170,8834,2170,8834,2189xe" filled="true" fillcolor="#000000" stroked="false">
                <v:path arrowok="t"/>
                <v:fill type="solid"/>
              </v:shape>
            </v:group>
            <v:group style="position:absolute;left:8834;top:2189;width:10;height:20" coordorigin="8834,2189" coordsize="10,20">
              <v:shape style="position:absolute;left:8834;top:2189;width:10;height:20" coordorigin="8834,2189" coordsize="10,20" path="m8834,2209l8844,2209,8844,2189,8834,2189,8834,2209xe" filled="true" fillcolor="#000000" stroked="false">
                <v:path arrowok="t"/>
                <v:fill type="solid"/>
              </v:shape>
            </v:group>
            <v:group style="position:absolute;left:8834;top:2209;width:10;height:20" coordorigin="8834,2209" coordsize="10,20">
              <v:shape style="position:absolute;left:8834;top:2209;width:10;height:20" coordorigin="8834,2209" coordsize="10,20" path="m8834,2228l8844,2228,8844,2209,8834,2209,8834,2228xe" filled="true" fillcolor="#000000" stroked="false">
                <v:path arrowok="t"/>
                <v:fill type="solid"/>
              </v:shape>
            </v:group>
            <v:group style="position:absolute;left:8834;top:2228;width:10;height:20" coordorigin="8834,2228" coordsize="10,20">
              <v:shape style="position:absolute;left:8834;top:2228;width:10;height:20" coordorigin="8834,2228" coordsize="10,20" path="m8834,2247l8844,2247,8844,2228,8834,2228,8834,2247xe" filled="true" fillcolor="#000000" stroked="false">
                <v:path arrowok="t"/>
                <v:fill type="solid"/>
              </v:shape>
            </v:group>
            <v:group style="position:absolute;left:8834;top:2247;width:10;height:20" coordorigin="8834,2247" coordsize="10,20">
              <v:shape style="position:absolute;left:8834;top:2247;width:10;height:20" coordorigin="8834,2247" coordsize="10,20" path="m8834,2266l8844,2266,8844,2247,8834,2247,8834,2266xe" filled="true" fillcolor="#000000" stroked="false">
                <v:path arrowok="t"/>
                <v:fill type="solid"/>
              </v:shape>
            </v:group>
            <v:group style="position:absolute;left:8834;top:2266;width:10;height:20" coordorigin="8834,2266" coordsize="10,20">
              <v:shape style="position:absolute;left:8834;top:2266;width:10;height:20" coordorigin="8834,2266" coordsize="10,20" path="m8834,2285l8844,2285,8844,2266,8834,2266,8834,2285xe" filled="true" fillcolor="#000000" stroked="false">
                <v:path arrowok="t"/>
                <v:fill type="solid"/>
              </v:shape>
            </v:group>
            <v:group style="position:absolute;left:8834;top:2290;width:10;height:2" coordorigin="8834,2290" coordsize="10,2">
              <v:shape style="position:absolute;left:8834;top:2290;width:10;height:2" coordorigin="8834,2290" coordsize="10,0" path="m8834,2290l8844,2290e" filled="false" stroked="true" strokeweight=".48004pt" strokecolor="#000000">
                <v:path arrowok="t"/>
              </v:shape>
            </v:group>
            <v:group style="position:absolute;left:5;top:2300;width:10;height:2" coordorigin="5,2300" coordsize="10,2">
              <v:shape style="position:absolute;left:5;top:2300;width:10;height:2" coordorigin="5,2300" coordsize="10,0" path="m5,2300l14,2300e" filled="false" stroked="true" strokeweight=".47998pt" strokecolor="#000000">
                <v:path arrowok="t"/>
              </v:shape>
            </v:group>
            <v:group style="position:absolute;left:4455;top:2300;width:10;height:2" coordorigin="4455,2300" coordsize="10,2">
              <v:shape style="position:absolute;left:4455;top:2300;width:10;height:2" coordorigin="4455,2300" coordsize="10,0" path="m4455,2300l4465,2300e" filled="false" stroked="true" strokeweight=".47998pt" strokecolor="#000000">
                <v:path arrowok="t"/>
              </v:shape>
              <v:shape style="position:absolute;left:14;top:2295;width:6097;height:10" type="#_x0000_t75" stroked="false">
                <v:imagedata r:id="rId1274" o:title=""/>
              </v:shape>
              <v:shape style="position:absolute;left:6107;top:2295;width:1759;height:10" type="#_x0000_t75" stroked="false">
                <v:imagedata r:id="rId1277" o:title=""/>
              </v:shape>
              <v:shape style="position:absolute;left:7861;top:2295;width:973;height:10" type="#_x0000_t75" stroked="false">
                <v:imagedata r:id="rId1278" o:title=""/>
              </v:shape>
            </v:group>
            <v:group style="position:absolute;left:8834;top:2300;width:10;height:2" coordorigin="8834,2300" coordsize="10,2">
              <v:shape style="position:absolute;left:8834;top:2300;width:10;height:2" coordorigin="8834,2300" coordsize="10,0" path="m8834,2300l8844,2300e" filled="false" stroked="true" strokeweight=".47998pt" strokecolor="#000000">
                <v:path arrowok="t"/>
              </v:shape>
            </v:group>
            <v:group style="position:absolute;left:5;top:2305;width:10;height:20" coordorigin="5,2305" coordsize="10,20">
              <v:shape style="position:absolute;left:5;top:2305;width:10;height:20" coordorigin="5,2305" coordsize="10,20" path="m5,2324l14,2324,14,2305,5,2305,5,2324xe" filled="true" fillcolor="#000000" stroked="false">
                <v:path arrowok="t"/>
                <v:fill type="solid"/>
              </v:shape>
            </v:group>
            <v:group style="position:absolute;left:5;top:2324;width:10;height:20" coordorigin="5,2324" coordsize="10,20">
              <v:shape style="position:absolute;left:5;top:2324;width:10;height:20" coordorigin="5,2324" coordsize="10,20" path="m5,2343l14,2343,14,2324,5,2324,5,2343xe" filled="true" fillcolor="#000000" stroked="false">
                <v:path arrowok="t"/>
                <v:fill type="solid"/>
              </v:shape>
            </v:group>
            <v:group style="position:absolute;left:5;top:2343;width:10;height:20" coordorigin="5,2343" coordsize="10,20">
              <v:shape style="position:absolute;left:5;top:2343;width:10;height:20" coordorigin="5,2343" coordsize="10,20" path="m5,2362l14,2362,14,2343,5,2343,5,2362xe" filled="true" fillcolor="#000000" stroked="false">
                <v:path arrowok="t"/>
                <v:fill type="solid"/>
              </v:shape>
            </v:group>
            <v:group style="position:absolute;left:5;top:2362;width:10;height:20" coordorigin="5,2362" coordsize="10,20">
              <v:shape style="position:absolute;left:5;top:2362;width:10;height:20" coordorigin="5,2362" coordsize="10,20" path="m5,2381l14,2381,14,2362,5,2362,5,2381xe" filled="true" fillcolor="#000000" stroked="false">
                <v:path arrowok="t"/>
                <v:fill type="solid"/>
              </v:shape>
            </v:group>
            <v:group style="position:absolute;left:5;top:2381;width:10;height:20" coordorigin="5,2381" coordsize="10,20">
              <v:shape style="position:absolute;left:5;top:2381;width:10;height:20" coordorigin="5,2381" coordsize="10,20" path="m5,2401l14,2401,14,2381,5,2381,5,2401xe" filled="true" fillcolor="#000000" stroked="false">
                <v:path arrowok="t"/>
                <v:fill type="solid"/>
              </v:shape>
            </v:group>
            <v:group style="position:absolute;left:5;top:2401;width:10;height:20" coordorigin="5,2401" coordsize="10,20">
              <v:shape style="position:absolute;left:5;top:2401;width:10;height:20" coordorigin="5,2401" coordsize="10,20" path="m5,2420l14,2420,14,2401,5,2401,5,2420xe" filled="true" fillcolor="#000000" stroked="false">
                <v:path arrowok="t"/>
                <v:fill type="solid"/>
              </v:shape>
            </v:group>
            <v:group style="position:absolute;left:5;top:2420;width:10;height:20" coordorigin="5,2420" coordsize="10,20">
              <v:shape style="position:absolute;left:5;top:2420;width:10;height:20" coordorigin="5,2420" coordsize="10,20" path="m5,2439l14,2439,14,2420,5,2420,5,2439xe" filled="true" fillcolor="#000000" stroked="false">
                <v:path arrowok="t"/>
                <v:fill type="solid"/>
              </v:shape>
            </v:group>
            <v:group style="position:absolute;left:5;top:2439;width:10;height:20" coordorigin="5,2439" coordsize="10,20">
              <v:shape style="position:absolute;left:5;top:2439;width:10;height:20" coordorigin="5,2439" coordsize="10,20" path="m5,2458l14,2458,14,2439,5,2439,5,2458xe" filled="true" fillcolor="#000000" stroked="false">
                <v:path arrowok="t"/>
                <v:fill type="solid"/>
              </v:shape>
            </v:group>
            <v:group style="position:absolute;left:5;top:2458;width:10;height:20" coordorigin="5,2458" coordsize="10,20">
              <v:shape style="position:absolute;left:5;top:2458;width:10;height:20" coordorigin="5,2458" coordsize="10,20" path="m5,2477l14,2477,14,2458,5,2458,5,2477xe" filled="true" fillcolor="#000000" stroked="false">
                <v:path arrowok="t"/>
                <v:fill type="solid"/>
              </v:shape>
            </v:group>
            <v:group style="position:absolute;left:5;top:2477;width:10;height:20" coordorigin="5,2477" coordsize="10,20">
              <v:shape style="position:absolute;left:5;top:2477;width:10;height:20" coordorigin="5,2477" coordsize="10,20" path="m5,2497l14,2497,14,2477,5,2477,5,2497xe" filled="true" fillcolor="#000000" stroked="false">
                <v:path arrowok="t"/>
                <v:fill type="solid"/>
              </v:shape>
            </v:group>
            <v:group style="position:absolute;left:5;top:2497;width:10;height:20" coordorigin="5,2497" coordsize="10,20">
              <v:shape style="position:absolute;left:5;top:2497;width:10;height:20" coordorigin="5,2497" coordsize="10,20" path="m5,2516l14,2516,14,2497,5,2497,5,2516xe" filled="true" fillcolor="#000000" stroked="false">
                <v:path arrowok="t"/>
                <v:fill type="solid"/>
              </v:shape>
            </v:group>
            <v:group style="position:absolute;left:5;top:2516;width:10;height:20" coordorigin="5,2516" coordsize="10,20">
              <v:shape style="position:absolute;left:5;top:2516;width:10;height:20" coordorigin="5,2516" coordsize="10,20" path="m5,2535l14,2535,14,2516,5,2516,5,2535xe" filled="true" fillcolor="#000000" stroked="false">
                <v:path arrowok="t"/>
                <v:fill type="solid"/>
              </v:shape>
            </v:group>
            <v:group style="position:absolute;left:5;top:2535;width:10;height:20" coordorigin="5,2535" coordsize="10,20">
              <v:shape style="position:absolute;left:5;top:2535;width:10;height:20" coordorigin="5,2535" coordsize="10,20" path="m5,2554l14,2554,14,2535,5,2535,5,2554xe" filled="true" fillcolor="#000000" stroked="false">
                <v:path arrowok="t"/>
                <v:fill type="solid"/>
              </v:shape>
            </v:group>
            <v:group style="position:absolute;left:5;top:2554;width:10;height:20" coordorigin="5,2554" coordsize="10,20">
              <v:shape style="position:absolute;left:5;top:2554;width:10;height:20" coordorigin="5,2554" coordsize="10,20" path="m5,2573l14,2573,14,2554,5,2554,5,2573xe" filled="true" fillcolor="#000000" stroked="false">
                <v:path arrowok="t"/>
                <v:fill type="solid"/>
              </v:shape>
            </v:group>
            <v:group style="position:absolute;left:5;top:2573;width:10;height:20" coordorigin="5,2573" coordsize="10,20">
              <v:shape style="position:absolute;left:5;top:2573;width:10;height:20" coordorigin="5,2573" coordsize="10,20" path="m5,2593l14,2593,14,2573,5,2573,5,2593xe" filled="true" fillcolor="#000000" stroked="false">
                <v:path arrowok="t"/>
                <v:fill type="solid"/>
              </v:shape>
            </v:group>
            <v:group style="position:absolute;left:5;top:2593;width:10;height:20" coordorigin="5,2593" coordsize="10,20">
              <v:shape style="position:absolute;left:5;top:2593;width:10;height:20" coordorigin="5,2593" coordsize="10,20" path="m5,2612l14,2612,14,2593,5,2593,5,2612xe" filled="true" fillcolor="#000000" stroked="false">
                <v:path arrowok="t"/>
                <v:fill type="solid"/>
              </v:shape>
            </v:group>
            <v:group style="position:absolute;left:5;top:2612;width:10;height:20" coordorigin="5,2612" coordsize="10,20">
              <v:shape style="position:absolute;left:5;top:2612;width:10;height:20" coordorigin="5,2612" coordsize="10,20" path="m5,2631l14,2631,14,2612,5,2612,5,2631xe" filled="true" fillcolor="#000000" stroked="false">
                <v:path arrowok="t"/>
                <v:fill type="solid"/>
              </v:shape>
            </v:group>
            <v:group style="position:absolute;left:5;top:2631;width:10;height:20" coordorigin="5,2631" coordsize="10,20">
              <v:shape style="position:absolute;left:5;top:2631;width:10;height:20" coordorigin="5,2631" coordsize="10,20" path="m5,2650l14,2650,14,2631,5,2631,5,2650xe" filled="true" fillcolor="#000000" stroked="false">
                <v:path arrowok="t"/>
                <v:fill type="solid"/>
              </v:shape>
            </v:group>
            <v:group style="position:absolute;left:5;top:2650;width:10;height:20" coordorigin="5,2650" coordsize="10,20">
              <v:shape style="position:absolute;left:5;top:2650;width:10;height:20" coordorigin="5,2650" coordsize="10,20" path="m5,2669l14,2669,14,2650,5,2650,5,2669xe" filled="true" fillcolor="#000000" stroked="false">
                <v:path arrowok="t"/>
                <v:fill type="solid"/>
              </v:shape>
            </v:group>
            <v:group style="position:absolute;left:5;top:2669;width:10;height:20" coordorigin="5,2669" coordsize="10,20">
              <v:shape style="position:absolute;left:5;top:2669;width:10;height:20" coordorigin="5,2669" coordsize="10,20" path="m5,2689l14,2689,14,2669,5,2669,5,2689xe" filled="true" fillcolor="#000000" stroked="false">
                <v:path arrowok="t"/>
                <v:fill type="solid"/>
              </v:shape>
            </v:group>
            <v:group style="position:absolute;left:5;top:2689;width:10;height:20" coordorigin="5,2689" coordsize="10,20">
              <v:shape style="position:absolute;left:5;top:2689;width:10;height:20" coordorigin="5,2689" coordsize="10,20" path="m5,2708l14,2708,14,2689,5,2689,5,2708xe" filled="true" fillcolor="#000000" stroked="false">
                <v:path arrowok="t"/>
                <v:fill type="solid"/>
              </v:shape>
            </v:group>
            <v:group style="position:absolute;left:5;top:2708;width:10;height:20" coordorigin="5,2708" coordsize="10,20">
              <v:shape style="position:absolute;left:5;top:2708;width:10;height:20" coordorigin="5,2708" coordsize="10,20" path="m5,2727l14,2727,14,2708,5,2708,5,2727xe" filled="true" fillcolor="#000000" stroked="false">
                <v:path arrowok="t"/>
                <v:fill type="solid"/>
              </v:shape>
            </v:group>
            <v:group style="position:absolute;left:5;top:2727;width:10;height:20" coordorigin="5,2727" coordsize="10,20">
              <v:shape style="position:absolute;left:5;top:2727;width:10;height:20" coordorigin="5,2727" coordsize="10,20" path="m5,2746l14,2746,14,2727,5,2727,5,2746xe" filled="true" fillcolor="#000000" stroked="false">
                <v:path arrowok="t"/>
                <v:fill type="solid"/>
              </v:shape>
            </v:group>
            <v:group style="position:absolute;left:5;top:2746;width:10;height:20" coordorigin="5,2746" coordsize="10,20">
              <v:shape style="position:absolute;left:5;top:2746;width:10;height:20" coordorigin="5,2746" coordsize="10,20" path="m5,2765l14,2765,14,2746,5,2746,5,2765xe" filled="true" fillcolor="#000000" stroked="false">
                <v:path arrowok="t"/>
                <v:fill type="solid"/>
              </v:shape>
            </v:group>
            <v:group style="position:absolute;left:5;top:2765;width:10;height:20" coordorigin="5,2765" coordsize="10,20">
              <v:shape style="position:absolute;left:5;top:2765;width:10;height:20" coordorigin="5,2765" coordsize="10,20" path="m5,2785l14,2785,14,2765,5,2765,5,2785xe" filled="true" fillcolor="#000000" stroked="false">
                <v:path arrowok="t"/>
                <v:fill type="solid"/>
              </v:shape>
            </v:group>
            <v:group style="position:absolute;left:5;top:2785;width:10;height:20" coordorigin="5,2785" coordsize="10,20">
              <v:shape style="position:absolute;left:5;top:2785;width:10;height:20" coordorigin="5,2785" coordsize="10,20" path="m5,2804l14,2804,14,2785,5,2785,5,2804xe" filled="true" fillcolor="#000000" stroked="false">
                <v:path arrowok="t"/>
                <v:fill type="solid"/>
              </v:shape>
            </v:group>
            <v:group style="position:absolute;left:5;top:2804;width:10;height:20" coordorigin="5,2804" coordsize="10,20">
              <v:shape style="position:absolute;left:5;top:2804;width:10;height:20" coordorigin="5,2804" coordsize="10,20" path="m5,2823l14,2823,14,2804,5,2804,5,2823xe" filled="true" fillcolor="#000000" stroked="false">
                <v:path arrowok="t"/>
                <v:fill type="solid"/>
              </v:shape>
            </v:group>
            <v:group style="position:absolute;left:5;top:2823;width:10;height:20" coordorigin="5,2823" coordsize="10,20">
              <v:shape style="position:absolute;left:5;top:2823;width:10;height:20" coordorigin="5,2823" coordsize="10,20" path="m5,2842l14,2842,14,2823,5,2823,5,2842xe" filled="true" fillcolor="#000000" stroked="false">
                <v:path arrowok="t"/>
                <v:fill type="solid"/>
              </v:shape>
            </v:group>
            <v:group style="position:absolute;left:5;top:2842;width:10;height:20" coordorigin="5,2842" coordsize="10,20">
              <v:shape style="position:absolute;left:5;top:2842;width:10;height:20" coordorigin="5,2842" coordsize="10,20" path="m5,2861l14,2861,14,2842,5,2842,5,2861xe" filled="true" fillcolor="#000000" stroked="false">
                <v:path arrowok="t"/>
                <v:fill type="solid"/>
              </v:shape>
            </v:group>
            <v:group style="position:absolute;left:5;top:2861;width:10;height:20" coordorigin="5,2861" coordsize="10,20">
              <v:shape style="position:absolute;left:5;top:2861;width:10;height:20" coordorigin="5,2861" coordsize="10,20" path="m5,2881l14,2881,14,2861,5,2861,5,2881xe" filled="true" fillcolor="#000000" stroked="false">
                <v:path arrowok="t"/>
                <v:fill type="solid"/>
              </v:shape>
            </v:group>
            <v:group style="position:absolute;left:5;top:2881;width:10;height:20" coordorigin="5,2881" coordsize="10,20">
              <v:shape style="position:absolute;left:5;top:2881;width:10;height:20" coordorigin="5,2881" coordsize="10,20" path="m5,2900l14,2900,14,2881,5,2881,5,2900xe" filled="true" fillcolor="#000000" stroked="false">
                <v:path arrowok="t"/>
                <v:fill type="solid"/>
              </v:shape>
            </v:group>
            <v:group style="position:absolute;left:5;top:2900;width:10;height:20" coordorigin="5,2900" coordsize="10,20">
              <v:shape style="position:absolute;left:5;top:2900;width:10;height:20" coordorigin="5,2900" coordsize="10,20" path="m5,2919l14,2919,14,2900,5,2900,5,2919xe" filled="true" fillcolor="#000000" stroked="false">
                <v:path arrowok="t"/>
                <v:fill type="solid"/>
              </v:shape>
            </v:group>
            <v:group style="position:absolute;left:5;top:2924;width:10;height:2" coordorigin="5,2924" coordsize="10,2">
              <v:shape style="position:absolute;left:5;top:2924;width:10;height:2" coordorigin="5,2924" coordsize="10,0" path="m5,2924l14,2924e" filled="false" stroked="true" strokeweight=".48004pt" strokecolor="#000000">
                <v:path arrowok="t"/>
              </v:shape>
            </v:group>
            <v:group style="position:absolute;left:4455;top:2305;width:10;height:20" coordorigin="4455,2305" coordsize="10,20">
              <v:shape style="position:absolute;left:4455;top:2305;width:10;height:20" coordorigin="4455,2305" coordsize="10,20" path="m4455,2324l4465,2324,4465,2305,4455,2305,4455,2324xe" filled="true" fillcolor="#000000" stroked="false">
                <v:path arrowok="t"/>
                <v:fill type="solid"/>
              </v:shape>
            </v:group>
            <v:group style="position:absolute;left:4455;top:2324;width:10;height:20" coordorigin="4455,2324" coordsize="10,20">
              <v:shape style="position:absolute;left:4455;top:2324;width:10;height:20" coordorigin="4455,2324" coordsize="10,20" path="m4455,2343l4465,2343,4465,2324,4455,2324,4455,2343xe" filled="true" fillcolor="#000000" stroked="false">
                <v:path arrowok="t"/>
                <v:fill type="solid"/>
              </v:shape>
            </v:group>
            <v:group style="position:absolute;left:4455;top:2343;width:10;height:20" coordorigin="4455,2343" coordsize="10,20">
              <v:shape style="position:absolute;left:4455;top:2343;width:10;height:20" coordorigin="4455,2343" coordsize="10,20" path="m4455,2362l4465,2362,4465,2343,4455,2343,4455,2362xe" filled="true" fillcolor="#000000" stroked="false">
                <v:path arrowok="t"/>
                <v:fill type="solid"/>
              </v:shape>
            </v:group>
            <v:group style="position:absolute;left:4455;top:2362;width:10;height:20" coordorigin="4455,2362" coordsize="10,20">
              <v:shape style="position:absolute;left:4455;top:2362;width:10;height:20" coordorigin="4455,2362" coordsize="10,20" path="m4455,2381l4465,2381,4465,2362,4455,2362,4455,2381xe" filled="true" fillcolor="#000000" stroked="false">
                <v:path arrowok="t"/>
                <v:fill type="solid"/>
              </v:shape>
            </v:group>
            <v:group style="position:absolute;left:4455;top:2381;width:10;height:20" coordorigin="4455,2381" coordsize="10,20">
              <v:shape style="position:absolute;left:4455;top:2381;width:10;height:20" coordorigin="4455,2381" coordsize="10,20" path="m4455,2401l4465,2401,4465,2381,4455,2381,4455,2401xe" filled="true" fillcolor="#000000" stroked="false">
                <v:path arrowok="t"/>
                <v:fill type="solid"/>
              </v:shape>
            </v:group>
            <v:group style="position:absolute;left:4455;top:2401;width:10;height:20" coordorigin="4455,2401" coordsize="10,20">
              <v:shape style="position:absolute;left:4455;top:2401;width:10;height:20" coordorigin="4455,2401" coordsize="10,20" path="m4455,2420l4465,2420,4465,2401,4455,2401,4455,2420xe" filled="true" fillcolor="#000000" stroked="false">
                <v:path arrowok="t"/>
                <v:fill type="solid"/>
              </v:shape>
            </v:group>
            <v:group style="position:absolute;left:4455;top:2420;width:10;height:20" coordorigin="4455,2420" coordsize="10,20">
              <v:shape style="position:absolute;left:4455;top:2420;width:10;height:20" coordorigin="4455,2420" coordsize="10,20" path="m4455,2439l4465,2439,4465,2420,4455,2420,4455,2439xe" filled="true" fillcolor="#000000" stroked="false">
                <v:path arrowok="t"/>
                <v:fill type="solid"/>
              </v:shape>
            </v:group>
            <v:group style="position:absolute;left:4455;top:2439;width:10;height:20" coordorigin="4455,2439" coordsize="10,20">
              <v:shape style="position:absolute;left:4455;top:2439;width:10;height:20" coordorigin="4455,2439" coordsize="10,20" path="m4455,2458l4465,2458,4465,2439,4455,2439,4455,2458xe" filled="true" fillcolor="#000000" stroked="false">
                <v:path arrowok="t"/>
                <v:fill type="solid"/>
              </v:shape>
            </v:group>
            <v:group style="position:absolute;left:4455;top:2458;width:10;height:20" coordorigin="4455,2458" coordsize="10,20">
              <v:shape style="position:absolute;left:4455;top:2458;width:10;height:20" coordorigin="4455,2458" coordsize="10,20" path="m4455,2477l4465,2477,4465,2458,4455,2458,4455,2477xe" filled="true" fillcolor="#000000" stroked="false">
                <v:path arrowok="t"/>
                <v:fill type="solid"/>
              </v:shape>
            </v:group>
            <v:group style="position:absolute;left:4455;top:2477;width:10;height:20" coordorigin="4455,2477" coordsize="10,20">
              <v:shape style="position:absolute;left:4455;top:2477;width:10;height:20" coordorigin="4455,2477" coordsize="10,20" path="m4455,2497l4465,2497,4465,2477,4455,2477,4455,2497xe" filled="true" fillcolor="#000000" stroked="false">
                <v:path arrowok="t"/>
                <v:fill type="solid"/>
              </v:shape>
            </v:group>
            <v:group style="position:absolute;left:4455;top:2497;width:10;height:20" coordorigin="4455,2497" coordsize="10,20">
              <v:shape style="position:absolute;left:4455;top:2497;width:10;height:20" coordorigin="4455,2497" coordsize="10,20" path="m4455,2516l4465,2516,4465,2497,4455,2497,4455,2516xe" filled="true" fillcolor="#000000" stroked="false">
                <v:path arrowok="t"/>
                <v:fill type="solid"/>
              </v:shape>
            </v:group>
            <v:group style="position:absolute;left:4455;top:2516;width:10;height:20" coordorigin="4455,2516" coordsize="10,20">
              <v:shape style="position:absolute;left:4455;top:2516;width:10;height:20" coordorigin="4455,2516" coordsize="10,20" path="m4455,2535l4465,2535,4465,2516,4455,2516,4455,2535xe" filled="true" fillcolor="#000000" stroked="false">
                <v:path arrowok="t"/>
                <v:fill type="solid"/>
              </v:shape>
            </v:group>
            <v:group style="position:absolute;left:4455;top:2535;width:10;height:20" coordorigin="4455,2535" coordsize="10,20">
              <v:shape style="position:absolute;left:4455;top:2535;width:10;height:20" coordorigin="4455,2535" coordsize="10,20" path="m4455,2554l4465,2554,4465,2535,4455,2535,4455,2554xe" filled="true" fillcolor="#000000" stroked="false">
                <v:path arrowok="t"/>
                <v:fill type="solid"/>
              </v:shape>
            </v:group>
            <v:group style="position:absolute;left:4455;top:2554;width:10;height:20" coordorigin="4455,2554" coordsize="10,20">
              <v:shape style="position:absolute;left:4455;top:2554;width:10;height:20" coordorigin="4455,2554" coordsize="10,20" path="m4455,2573l4465,2573,4465,2554,4455,2554,4455,2573xe" filled="true" fillcolor="#000000" stroked="false">
                <v:path arrowok="t"/>
                <v:fill type="solid"/>
              </v:shape>
            </v:group>
            <v:group style="position:absolute;left:4455;top:2573;width:10;height:20" coordorigin="4455,2573" coordsize="10,20">
              <v:shape style="position:absolute;left:4455;top:2573;width:10;height:20" coordorigin="4455,2573" coordsize="10,20" path="m4455,2593l4465,2593,4465,2573,4455,2573,4455,2593xe" filled="true" fillcolor="#000000" stroked="false">
                <v:path arrowok="t"/>
                <v:fill type="solid"/>
              </v:shape>
            </v:group>
            <v:group style="position:absolute;left:4455;top:2593;width:10;height:20" coordorigin="4455,2593" coordsize="10,20">
              <v:shape style="position:absolute;left:4455;top:2593;width:10;height:20" coordorigin="4455,2593" coordsize="10,20" path="m4455,2612l4465,2612,4465,2593,4455,2593,4455,2612xe" filled="true" fillcolor="#000000" stroked="false">
                <v:path arrowok="t"/>
                <v:fill type="solid"/>
              </v:shape>
            </v:group>
            <v:group style="position:absolute;left:4455;top:2612;width:10;height:20" coordorigin="4455,2612" coordsize="10,20">
              <v:shape style="position:absolute;left:4455;top:2612;width:10;height:20" coordorigin="4455,2612" coordsize="10,20" path="m4455,2631l4465,2631,4465,2612,4455,2612,4455,2631xe" filled="true" fillcolor="#000000" stroked="false">
                <v:path arrowok="t"/>
                <v:fill type="solid"/>
              </v:shape>
            </v:group>
            <v:group style="position:absolute;left:4455;top:2631;width:10;height:20" coordorigin="4455,2631" coordsize="10,20">
              <v:shape style="position:absolute;left:4455;top:2631;width:10;height:20" coordorigin="4455,2631" coordsize="10,20" path="m4455,2650l4465,2650,4465,2631,4455,2631,4455,2650xe" filled="true" fillcolor="#000000" stroked="false">
                <v:path arrowok="t"/>
                <v:fill type="solid"/>
              </v:shape>
            </v:group>
            <v:group style="position:absolute;left:4455;top:2650;width:10;height:20" coordorigin="4455,2650" coordsize="10,20">
              <v:shape style="position:absolute;left:4455;top:2650;width:10;height:20" coordorigin="4455,2650" coordsize="10,20" path="m4455,2669l4465,2669,4465,2650,4455,2650,4455,2669xe" filled="true" fillcolor="#000000" stroked="false">
                <v:path arrowok="t"/>
                <v:fill type="solid"/>
              </v:shape>
            </v:group>
            <v:group style="position:absolute;left:4455;top:2669;width:10;height:20" coordorigin="4455,2669" coordsize="10,20">
              <v:shape style="position:absolute;left:4455;top:2669;width:10;height:20" coordorigin="4455,2669" coordsize="10,20" path="m4455,2689l4465,2689,4465,2669,4455,2669,4455,2689xe" filled="true" fillcolor="#000000" stroked="false">
                <v:path arrowok="t"/>
                <v:fill type="solid"/>
              </v:shape>
            </v:group>
            <v:group style="position:absolute;left:4455;top:2689;width:10;height:20" coordorigin="4455,2689" coordsize="10,20">
              <v:shape style="position:absolute;left:4455;top:2689;width:10;height:20" coordorigin="4455,2689" coordsize="10,20" path="m4455,2708l4465,2708,4465,2689,4455,2689,4455,2708xe" filled="true" fillcolor="#000000" stroked="false">
                <v:path arrowok="t"/>
                <v:fill type="solid"/>
              </v:shape>
            </v:group>
            <v:group style="position:absolute;left:4455;top:2708;width:10;height:20" coordorigin="4455,2708" coordsize="10,20">
              <v:shape style="position:absolute;left:4455;top:2708;width:10;height:20" coordorigin="4455,2708" coordsize="10,20" path="m4455,2727l4465,2727,4465,2708,4455,2708,4455,2727xe" filled="true" fillcolor="#000000" stroked="false">
                <v:path arrowok="t"/>
                <v:fill type="solid"/>
              </v:shape>
            </v:group>
            <v:group style="position:absolute;left:4455;top:2727;width:10;height:20" coordorigin="4455,2727" coordsize="10,20">
              <v:shape style="position:absolute;left:4455;top:2727;width:10;height:20" coordorigin="4455,2727" coordsize="10,20" path="m4455,2746l4465,2746,4465,2727,4455,2727,4455,2746xe" filled="true" fillcolor="#000000" stroked="false">
                <v:path arrowok="t"/>
                <v:fill type="solid"/>
              </v:shape>
            </v:group>
            <v:group style="position:absolute;left:4455;top:2746;width:10;height:20" coordorigin="4455,2746" coordsize="10,20">
              <v:shape style="position:absolute;left:4455;top:2746;width:10;height:20" coordorigin="4455,2746" coordsize="10,20" path="m4455,2765l4465,2765,4465,2746,4455,2746,4455,2765xe" filled="true" fillcolor="#000000" stroked="false">
                <v:path arrowok="t"/>
                <v:fill type="solid"/>
              </v:shape>
            </v:group>
            <v:group style="position:absolute;left:4455;top:2765;width:10;height:20" coordorigin="4455,2765" coordsize="10,20">
              <v:shape style="position:absolute;left:4455;top:2765;width:10;height:20" coordorigin="4455,2765" coordsize="10,20" path="m4455,2785l4465,2785,4465,2765,4455,2765,4455,2785xe" filled="true" fillcolor="#000000" stroked="false">
                <v:path arrowok="t"/>
                <v:fill type="solid"/>
              </v:shape>
            </v:group>
            <v:group style="position:absolute;left:4455;top:2785;width:10;height:20" coordorigin="4455,2785" coordsize="10,20">
              <v:shape style="position:absolute;left:4455;top:2785;width:10;height:20" coordorigin="4455,2785" coordsize="10,20" path="m4455,2804l4465,2804,4465,2785,4455,2785,4455,2804xe" filled="true" fillcolor="#000000" stroked="false">
                <v:path arrowok="t"/>
                <v:fill type="solid"/>
              </v:shape>
            </v:group>
            <v:group style="position:absolute;left:4455;top:2804;width:10;height:20" coordorigin="4455,2804" coordsize="10,20">
              <v:shape style="position:absolute;left:4455;top:2804;width:10;height:20" coordorigin="4455,2804" coordsize="10,20" path="m4455,2823l4465,2823,4465,2804,4455,2804,4455,2823xe" filled="true" fillcolor="#000000" stroked="false">
                <v:path arrowok="t"/>
                <v:fill type="solid"/>
              </v:shape>
            </v:group>
            <v:group style="position:absolute;left:4455;top:2823;width:10;height:20" coordorigin="4455,2823" coordsize="10,20">
              <v:shape style="position:absolute;left:4455;top:2823;width:10;height:20" coordorigin="4455,2823" coordsize="10,20" path="m4455,2842l4465,2842,4465,2823,4455,2823,4455,2842xe" filled="true" fillcolor="#000000" stroked="false">
                <v:path arrowok="t"/>
                <v:fill type="solid"/>
              </v:shape>
            </v:group>
            <v:group style="position:absolute;left:4455;top:2842;width:10;height:20" coordorigin="4455,2842" coordsize="10,20">
              <v:shape style="position:absolute;left:4455;top:2842;width:10;height:20" coordorigin="4455,2842" coordsize="10,20" path="m4455,2861l4465,2861,4465,2842,4455,2842,4455,2861xe" filled="true" fillcolor="#000000" stroked="false">
                <v:path arrowok="t"/>
                <v:fill type="solid"/>
              </v:shape>
            </v:group>
            <v:group style="position:absolute;left:4455;top:2861;width:10;height:20" coordorigin="4455,2861" coordsize="10,20">
              <v:shape style="position:absolute;left:4455;top:2861;width:10;height:20" coordorigin="4455,2861" coordsize="10,20" path="m4455,2881l4465,2881,4465,2861,4455,2861,4455,2881xe" filled="true" fillcolor="#000000" stroked="false">
                <v:path arrowok="t"/>
                <v:fill type="solid"/>
              </v:shape>
            </v:group>
            <v:group style="position:absolute;left:4455;top:2881;width:10;height:20" coordorigin="4455,2881" coordsize="10,20">
              <v:shape style="position:absolute;left:4455;top:2881;width:10;height:20" coordorigin="4455,2881" coordsize="10,20" path="m4455,2900l4465,2900,4465,2881,4455,2881,4455,2900xe" filled="true" fillcolor="#000000" stroked="false">
                <v:path arrowok="t"/>
                <v:fill type="solid"/>
              </v:shape>
            </v:group>
            <v:group style="position:absolute;left:4455;top:2900;width:10;height:20" coordorigin="4455,2900" coordsize="10,20">
              <v:shape style="position:absolute;left:4455;top:2900;width:10;height:20" coordorigin="4455,2900" coordsize="10,20" path="m4455,2919l4465,2919,4465,2900,4455,2900,4455,2919xe" filled="true" fillcolor="#000000" stroked="false">
                <v:path arrowok="t"/>
                <v:fill type="solid"/>
              </v:shape>
            </v:group>
            <v:group style="position:absolute;left:4455;top:2924;width:10;height:2" coordorigin="4455,2924" coordsize="10,2">
              <v:shape style="position:absolute;left:4455;top:2924;width:10;height:2" coordorigin="4455,2924" coordsize="10,0" path="m4455,2924l4465,2924e" filled="false" stroked="true" strokeweight=".48004pt" strokecolor="#000000">
                <v:path arrowok="t"/>
              </v:shape>
            </v:group>
            <v:group style="position:absolute;left:6112;top:2305;width:10;height:20" coordorigin="6112,2305" coordsize="10,20">
              <v:shape style="position:absolute;left:6112;top:2305;width:10;height:20" coordorigin="6112,2305" coordsize="10,20" path="m6112,2324l6121,2324,6121,2305,6112,2305,6112,2324xe" filled="true" fillcolor="#000000" stroked="false">
                <v:path arrowok="t"/>
                <v:fill type="solid"/>
              </v:shape>
            </v:group>
            <v:group style="position:absolute;left:6112;top:2324;width:10;height:20" coordorigin="6112,2324" coordsize="10,20">
              <v:shape style="position:absolute;left:6112;top:2324;width:10;height:20" coordorigin="6112,2324" coordsize="10,20" path="m6112,2343l6121,2343,6121,2324,6112,2324,6112,2343xe" filled="true" fillcolor="#000000" stroked="false">
                <v:path arrowok="t"/>
                <v:fill type="solid"/>
              </v:shape>
            </v:group>
            <v:group style="position:absolute;left:6112;top:2343;width:10;height:20" coordorigin="6112,2343" coordsize="10,20">
              <v:shape style="position:absolute;left:6112;top:2343;width:10;height:20" coordorigin="6112,2343" coordsize="10,20" path="m6112,2362l6121,2362,6121,2343,6112,2343,6112,2362xe" filled="true" fillcolor="#000000" stroked="false">
                <v:path arrowok="t"/>
                <v:fill type="solid"/>
              </v:shape>
            </v:group>
            <v:group style="position:absolute;left:6112;top:2362;width:10;height:20" coordorigin="6112,2362" coordsize="10,20">
              <v:shape style="position:absolute;left:6112;top:2362;width:10;height:20" coordorigin="6112,2362" coordsize="10,20" path="m6112,2381l6121,2381,6121,2362,6112,2362,6112,2381xe" filled="true" fillcolor="#000000" stroked="false">
                <v:path arrowok="t"/>
                <v:fill type="solid"/>
              </v:shape>
            </v:group>
            <v:group style="position:absolute;left:6112;top:2381;width:10;height:20" coordorigin="6112,2381" coordsize="10,20">
              <v:shape style="position:absolute;left:6112;top:2381;width:10;height:20" coordorigin="6112,2381" coordsize="10,20" path="m6112,2401l6121,2401,6121,2381,6112,2381,6112,2401xe" filled="true" fillcolor="#000000" stroked="false">
                <v:path arrowok="t"/>
                <v:fill type="solid"/>
              </v:shape>
            </v:group>
            <v:group style="position:absolute;left:6112;top:2401;width:10;height:20" coordorigin="6112,2401" coordsize="10,20">
              <v:shape style="position:absolute;left:6112;top:2401;width:10;height:20" coordorigin="6112,2401" coordsize="10,20" path="m6112,2420l6121,2420,6121,2401,6112,2401,6112,2420xe" filled="true" fillcolor="#000000" stroked="false">
                <v:path arrowok="t"/>
                <v:fill type="solid"/>
              </v:shape>
            </v:group>
            <v:group style="position:absolute;left:6112;top:2420;width:10;height:20" coordorigin="6112,2420" coordsize="10,20">
              <v:shape style="position:absolute;left:6112;top:2420;width:10;height:20" coordorigin="6112,2420" coordsize="10,20" path="m6112,2439l6121,2439,6121,2420,6112,2420,6112,2439xe" filled="true" fillcolor="#000000" stroked="false">
                <v:path arrowok="t"/>
                <v:fill type="solid"/>
              </v:shape>
            </v:group>
            <v:group style="position:absolute;left:6112;top:2439;width:10;height:20" coordorigin="6112,2439" coordsize="10,20">
              <v:shape style="position:absolute;left:6112;top:2439;width:10;height:20" coordorigin="6112,2439" coordsize="10,20" path="m6112,2458l6121,2458,6121,2439,6112,2439,6112,2458xe" filled="true" fillcolor="#000000" stroked="false">
                <v:path arrowok="t"/>
                <v:fill type="solid"/>
              </v:shape>
            </v:group>
            <v:group style="position:absolute;left:6112;top:2458;width:10;height:20" coordorigin="6112,2458" coordsize="10,20">
              <v:shape style="position:absolute;left:6112;top:2458;width:10;height:20" coordorigin="6112,2458" coordsize="10,20" path="m6112,2477l6121,2477,6121,2458,6112,2458,6112,2477xe" filled="true" fillcolor="#000000" stroked="false">
                <v:path arrowok="t"/>
                <v:fill type="solid"/>
              </v:shape>
            </v:group>
            <v:group style="position:absolute;left:6112;top:2477;width:10;height:20" coordorigin="6112,2477" coordsize="10,20">
              <v:shape style="position:absolute;left:6112;top:2477;width:10;height:20" coordorigin="6112,2477" coordsize="10,20" path="m6112,2497l6121,2497,6121,2477,6112,2477,6112,2497xe" filled="true" fillcolor="#000000" stroked="false">
                <v:path arrowok="t"/>
                <v:fill type="solid"/>
              </v:shape>
            </v:group>
            <v:group style="position:absolute;left:6112;top:2497;width:10;height:20" coordorigin="6112,2497" coordsize="10,20">
              <v:shape style="position:absolute;left:6112;top:2497;width:10;height:20" coordorigin="6112,2497" coordsize="10,20" path="m6112,2516l6121,2516,6121,2497,6112,2497,6112,2516xe" filled="true" fillcolor="#000000" stroked="false">
                <v:path arrowok="t"/>
                <v:fill type="solid"/>
              </v:shape>
            </v:group>
            <v:group style="position:absolute;left:6112;top:2516;width:10;height:20" coordorigin="6112,2516" coordsize="10,20">
              <v:shape style="position:absolute;left:6112;top:2516;width:10;height:20" coordorigin="6112,2516" coordsize="10,20" path="m6112,2535l6121,2535,6121,2516,6112,2516,6112,2535xe" filled="true" fillcolor="#000000" stroked="false">
                <v:path arrowok="t"/>
                <v:fill type="solid"/>
              </v:shape>
            </v:group>
            <v:group style="position:absolute;left:6112;top:2535;width:10;height:20" coordorigin="6112,2535" coordsize="10,20">
              <v:shape style="position:absolute;left:6112;top:2535;width:10;height:20" coordorigin="6112,2535" coordsize="10,20" path="m6112,2554l6121,2554,6121,2535,6112,2535,6112,2554xe" filled="true" fillcolor="#000000" stroked="false">
                <v:path arrowok="t"/>
                <v:fill type="solid"/>
              </v:shape>
            </v:group>
            <v:group style="position:absolute;left:6112;top:2554;width:10;height:20" coordorigin="6112,2554" coordsize="10,20">
              <v:shape style="position:absolute;left:6112;top:2554;width:10;height:20" coordorigin="6112,2554" coordsize="10,20" path="m6112,2573l6121,2573,6121,2554,6112,2554,6112,2573xe" filled="true" fillcolor="#000000" stroked="false">
                <v:path arrowok="t"/>
                <v:fill type="solid"/>
              </v:shape>
            </v:group>
            <v:group style="position:absolute;left:6112;top:2573;width:10;height:20" coordorigin="6112,2573" coordsize="10,20">
              <v:shape style="position:absolute;left:6112;top:2573;width:10;height:20" coordorigin="6112,2573" coordsize="10,20" path="m6112,2593l6121,2593,6121,2573,6112,2573,6112,2593xe" filled="true" fillcolor="#000000" stroked="false">
                <v:path arrowok="t"/>
                <v:fill type="solid"/>
              </v:shape>
            </v:group>
            <v:group style="position:absolute;left:6112;top:2593;width:10;height:20" coordorigin="6112,2593" coordsize="10,20">
              <v:shape style="position:absolute;left:6112;top:2593;width:10;height:20" coordorigin="6112,2593" coordsize="10,20" path="m6112,2612l6121,2612,6121,2593,6112,2593,6112,2612xe" filled="true" fillcolor="#000000" stroked="false">
                <v:path arrowok="t"/>
                <v:fill type="solid"/>
              </v:shape>
            </v:group>
            <v:group style="position:absolute;left:6112;top:2612;width:10;height:20" coordorigin="6112,2612" coordsize="10,20">
              <v:shape style="position:absolute;left:6112;top:2612;width:10;height:20" coordorigin="6112,2612" coordsize="10,20" path="m6112,2631l6121,2631,6121,2612,6112,2612,6112,2631xe" filled="true" fillcolor="#000000" stroked="false">
                <v:path arrowok="t"/>
                <v:fill type="solid"/>
              </v:shape>
            </v:group>
            <v:group style="position:absolute;left:6112;top:2631;width:10;height:20" coordorigin="6112,2631" coordsize="10,20">
              <v:shape style="position:absolute;left:6112;top:2631;width:10;height:20" coordorigin="6112,2631" coordsize="10,20" path="m6112,2650l6121,2650,6121,2631,6112,2631,6112,2650xe" filled="true" fillcolor="#000000" stroked="false">
                <v:path arrowok="t"/>
                <v:fill type="solid"/>
              </v:shape>
            </v:group>
            <v:group style="position:absolute;left:6112;top:2650;width:10;height:20" coordorigin="6112,2650" coordsize="10,20">
              <v:shape style="position:absolute;left:6112;top:2650;width:10;height:20" coordorigin="6112,2650" coordsize="10,20" path="m6112,2669l6121,2669,6121,2650,6112,2650,6112,2669xe" filled="true" fillcolor="#000000" stroked="false">
                <v:path arrowok="t"/>
                <v:fill type="solid"/>
              </v:shape>
            </v:group>
            <v:group style="position:absolute;left:6112;top:2669;width:10;height:20" coordorigin="6112,2669" coordsize="10,20">
              <v:shape style="position:absolute;left:6112;top:2669;width:10;height:20" coordorigin="6112,2669" coordsize="10,20" path="m6112,2689l6121,2689,6121,2669,6112,2669,6112,2689xe" filled="true" fillcolor="#000000" stroked="false">
                <v:path arrowok="t"/>
                <v:fill type="solid"/>
              </v:shape>
            </v:group>
            <v:group style="position:absolute;left:6112;top:2689;width:10;height:20" coordorigin="6112,2689" coordsize="10,20">
              <v:shape style="position:absolute;left:6112;top:2689;width:10;height:20" coordorigin="6112,2689" coordsize="10,20" path="m6112,2708l6121,2708,6121,2689,6112,2689,6112,2708xe" filled="true" fillcolor="#000000" stroked="false">
                <v:path arrowok="t"/>
                <v:fill type="solid"/>
              </v:shape>
            </v:group>
            <v:group style="position:absolute;left:6112;top:2708;width:10;height:20" coordorigin="6112,2708" coordsize="10,20">
              <v:shape style="position:absolute;left:6112;top:2708;width:10;height:20" coordorigin="6112,2708" coordsize="10,20" path="m6112,2727l6121,2727,6121,2708,6112,2708,6112,2727xe" filled="true" fillcolor="#000000" stroked="false">
                <v:path arrowok="t"/>
                <v:fill type="solid"/>
              </v:shape>
            </v:group>
            <v:group style="position:absolute;left:6112;top:2727;width:10;height:20" coordorigin="6112,2727" coordsize="10,20">
              <v:shape style="position:absolute;left:6112;top:2727;width:10;height:20" coordorigin="6112,2727" coordsize="10,20" path="m6112,2746l6121,2746,6121,2727,6112,2727,6112,2746xe" filled="true" fillcolor="#000000" stroked="false">
                <v:path arrowok="t"/>
                <v:fill type="solid"/>
              </v:shape>
            </v:group>
            <v:group style="position:absolute;left:6112;top:2746;width:10;height:20" coordorigin="6112,2746" coordsize="10,20">
              <v:shape style="position:absolute;left:6112;top:2746;width:10;height:20" coordorigin="6112,2746" coordsize="10,20" path="m6112,2765l6121,2765,6121,2746,6112,2746,6112,2765xe" filled="true" fillcolor="#000000" stroked="false">
                <v:path arrowok="t"/>
                <v:fill type="solid"/>
              </v:shape>
            </v:group>
            <v:group style="position:absolute;left:6112;top:2765;width:10;height:20" coordorigin="6112,2765" coordsize="10,20">
              <v:shape style="position:absolute;left:6112;top:2765;width:10;height:20" coordorigin="6112,2765" coordsize="10,20" path="m6112,2785l6121,2785,6121,2765,6112,2765,6112,2785xe" filled="true" fillcolor="#000000" stroked="false">
                <v:path arrowok="t"/>
                <v:fill type="solid"/>
              </v:shape>
            </v:group>
            <v:group style="position:absolute;left:6112;top:2785;width:10;height:20" coordorigin="6112,2785" coordsize="10,20">
              <v:shape style="position:absolute;left:6112;top:2785;width:10;height:20" coordorigin="6112,2785" coordsize="10,20" path="m6112,2804l6121,2804,6121,2785,6112,2785,6112,2804xe" filled="true" fillcolor="#000000" stroked="false">
                <v:path arrowok="t"/>
                <v:fill type="solid"/>
              </v:shape>
            </v:group>
            <v:group style="position:absolute;left:6112;top:2804;width:10;height:20" coordorigin="6112,2804" coordsize="10,20">
              <v:shape style="position:absolute;left:6112;top:2804;width:10;height:20" coordorigin="6112,2804" coordsize="10,20" path="m6112,2823l6121,2823,6121,2804,6112,2804,6112,2823xe" filled="true" fillcolor="#000000" stroked="false">
                <v:path arrowok="t"/>
                <v:fill type="solid"/>
              </v:shape>
            </v:group>
            <v:group style="position:absolute;left:6112;top:2823;width:10;height:20" coordorigin="6112,2823" coordsize="10,20">
              <v:shape style="position:absolute;left:6112;top:2823;width:10;height:20" coordorigin="6112,2823" coordsize="10,20" path="m6112,2842l6121,2842,6121,2823,6112,2823,6112,2842xe" filled="true" fillcolor="#000000" stroked="false">
                <v:path arrowok="t"/>
                <v:fill type="solid"/>
              </v:shape>
            </v:group>
            <v:group style="position:absolute;left:6112;top:2842;width:10;height:20" coordorigin="6112,2842" coordsize="10,20">
              <v:shape style="position:absolute;left:6112;top:2842;width:10;height:20" coordorigin="6112,2842" coordsize="10,20" path="m6112,2861l6121,2861,6121,2842,6112,2842,6112,2861xe" filled="true" fillcolor="#000000" stroked="false">
                <v:path arrowok="t"/>
                <v:fill type="solid"/>
              </v:shape>
            </v:group>
            <v:group style="position:absolute;left:6112;top:2861;width:10;height:20" coordorigin="6112,2861" coordsize="10,20">
              <v:shape style="position:absolute;left:6112;top:2861;width:10;height:20" coordorigin="6112,2861" coordsize="10,20" path="m6112,2881l6121,2881,6121,2861,6112,2861,6112,2881xe" filled="true" fillcolor="#000000" stroked="false">
                <v:path arrowok="t"/>
                <v:fill type="solid"/>
              </v:shape>
            </v:group>
            <v:group style="position:absolute;left:6112;top:2881;width:10;height:20" coordorigin="6112,2881" coordsize="10,20">
              <v:shape style="position:absolute;left:6112;top:2881;width:10;height:20" coordorigin="6112,2881" coordsize="10,20" path="m6112,2900l6121,2900,6121,2881,6112,2881,6112,2900xe" filled="true" fillcolor="#000000" stroked="false">
                <v:path arrowok="t"/>
                <v:fill type="solid"/>
              </v:shape>
            </v:group>
            <v:group style="position:absolute;left:6112;top:2900;width:10;height:20" coordorigin="6112,2900" coordsize="10,20">
              <v:shape style="position:absolute;left:6112;top:2900;width:10;height:20" coordorigin="6112,2900" coordsize="10,20" path="m6112,2919l6121,2919,6121,2900,6112,2900,6112,2919xe" filled="true" fillcolor="#000000" stroked="false">
                <v:path arrowok="t"/>
                <v:fill type="solid"/>
              </v:shape>
            </v:group>
            <v:group style="position:absolute;left:6112;top:2924;width:10;height:2" coordorigin="6112,2924" coordsize="10,2">
              <v:shape style="position:absolute;left:6112;top:2924;width:10;height:2" coordorigin="6112,2924" coordsize="10,0" path="m6112,2924l6121,2924e" filled="false" stroked="true" strokeweight=".48004pt" strokecolor="#000000">
                <v:path arrowok="t"/>
              </v:shape>
            </v:group>
            <v:group style="position:absolute;left:7866;top:2305;width:10;height:20" coordorigin="7866,2305" coordsize="10,20">
              <v:shape style="position:absolute;left:7866;top:2305;width:10;height:20" coordorigin="7866,2305" coordsize="10,20" path="m7866,2324l7876,2324,7876,2305,7866,2305,7866,2324xe" filled="true" fillcolor="#000000" stroked="false">
                <v:path arrowok="t"/>
                <v:fill type="solid"/>
              </v:shape>
            </v:group>
            <v:group style="position:absolute;left:7866;top:2324;width:10;height:20" coordorigin="7866,2324" coordsize="10,20">
              <v:shape style="position:absolute;left:7866;top:2324;width:10;height:20" coordorigin="7866,2324" coordsize="10,20" path="m7866,2343l7876,2343,7876,2324,7866,2324,7866,2343xe" filled="true" fillcolor="#000000" stroked="false">
                <v:path arrowok="t"/>
                <v:fill type="solid"/>
              </v:shape>
            </v:group>
            <v:group style="position:absolute;left:7866;top:2343;width:10;height:20" coordorigin="7866,2343" coordsize="10,20">
              <v:shape style="position:absolute;left:7866;top:2343;width:10;height:20" coordorigin="7866,2343" coordsize="10,20" path="m7866,2362l7876,2362,7876,2343,7866,2343,7866,2362xe" filled="true" fillcolor="#000000" stroked="false">
                <v:path arrowok="t"/>
                <v:fill type="solid"/>
              </v:shape>
            </v:group>
            <v:group style="position:absolute;left:7866;top:2362;width:10;height:20" coordorigin="7866,2362" coordsize="10,20">
              <v:shape style="position:absolute;left:7866;top:2362;width:10;height:20" coordorigin="7866,2362" coordsize="10,20" path="m7866,2381l7876,2381,7876,2362,7866,2362,7866,2381xe" filled="true" fillcolor="#000000" stroked="false">
                <v:path arrowok="t"/>
                <v:fill type="solid"/>
              </v:shape>
            </v:group>
            <v:group style="position:absolute;left:7866;top:2381;width:10;height:20" coordorigin="7866,2381" coordsize="10,20">
              <v:shape style="position:absolute;left:7866;top:2381;width:10;height:20" coordorigin="7866,2381" coordsize="10,20" path="m7866,2401l7876,2401,7876,2381,7866,2381,7866,2401xe" filled="true" fillcolor="#000000" stroked="false">
                <v:path arrowok="t"/>
                <v:fill type="solid"/>
              </v:shape>
            </v:group>
            <v:group style="position:absolute;left:7866;top:2401;width:10;height:20" coordorigin="7866,2401" coordsize="10,20">
              <v:shape style="position:absolute;left:7866;top:2401;width:10;height:20" coordorigin="7866,2401" coordsize="10,20" path="m7866,2420l7876,2420,7876,2401,7866,2401,7866,2420xe" filled="true" fillcolor="#000000" stroked="false">
                <v:path arrowok="t"/>
                <v:fill type="solid"/>
              </v:shape>
            </v:group>
            <v:group style="position:absolute;left:7866;top:2420;width:10;height:20" coordorigin="7866,2420" coordsize="10,20">
              <v:shape style="position:absolute;left:7866;top:2420;width:10;height:20" coordorigin="7866,2420" coordsize="10,20" path="m7866,2439l7876,2439,7876,2420,7866,2420,7866,2439xe" filled="true" fillcolor="#000000" stroked="false">
                <v:path arrowok="t"/>
                <v:fill type="solid"/>
              </v:shape>
            </v:group>
            <v:group style="position:absolute;left:7866;top:2439;width:10;height:20" coordorigin="7866,2439" coordsize="10,20">
              <v:shape style="position:absolute;left:7866;top:2439;width:10;height:20" coordorigin="7866,2439" coordsize="10,20" path="m7866,2458l7876,2458,7876,2439,7866,2439,7866,2458xe" filled="true" fillcolor="#000000" stroked="false">
                <v:path arrowok="t"/>
                <v:fill type="solid"/>
              </v:shape>
            </v:group>
            <v:group style="position:absolute;left:7866;top:2458;width:10;height:20" coordorigin="7866,2458" coordsize="10,20">
              <v:shape style="position:absolute;left:7866;top:2458;width:10;height:20" coordorigin="7866,2458" coordsize="10,20" path="m7866,2477l7876,2477,7876,2458,7866,2458,7866,2477xe" filled="true" fillcolor="#000000" stroked="false">
                <v:path arrowok="t"/>
                <v:fill type="solid"/>
              </v:shape>
            </v:group>
            <v:group style="position:absolute;left:7866;top:2477;width:10;height:20" coordorigin="7866,2477" coordsize="10,20">
              <v:shape style="position:absolute;left:7866;top:2477;width:10;height:20" coordorigin="7866,2477" coordsize="10,20" path="m7866,2497l7876,2497,7876,2477,7866,2477,7866,2497xe" filled="true" fillcolor="#000000" stroked="false">
                <v:path arrowok="t"/>
                <v:fill type="solid"/>
              </v:shape>
            </v:group>
            <v:group style="position:absolute;left:7866;top:2497;width:10;height:20" coordorigin="7866,2497" coordsize="10,20">
              <v:shape style="position:absolute;left:7866;top:2497;width:10;height:20" coordorigin="7866,2497" coordsize="10,20" path="m7866,2516l7876,2516,7876,2497,7866,2497,7866,2516xe" filled="true" fillcolor="#000000" stroked="false">
                <v:path arrowok="t"/>
                <v:fill type="solid"/>
              </v:shape>
            </v:group>
            <v:group style="position:absolute;left:7866;top:2516;width:10;height:20" coordorigin="7866,2516" coordsize="10,20">
              <v:shape style="position:absolute;left:7866;top:2516;width:10;height:20" coordorigin="7866,2516" coordsize="10,20" path="m7866,2535l7876,2535,7876,2516,7866,2516,7866,2535xe" filled="true" fillcolor="#000000" stroked="false">
                <v:path arrowok="t"/>
                <v:fill type="solid"/>
              </v:shape>
            </v:group>
            <v:group style="position:absolute;left:7866;top:2535;width:10;height:20" coordorigin="7866,2535" coordsize="10,20">
              <v:shape style="position:absolute;left:7866;top:2535;width:10;height:20" coordorigin="7866,2535" coordsize="10,20" path="m7866,2554l7876,2554,7876,2535,7866,2535,7866,2554xe" filled="true" fillcolor="#000000" stroked="false">
                <v:path arrowok="t"/>
                <v:fill type="solid"/>
              </v:shape>
            </v:group>
            <v:group style="position:absolute;left:7866;top:2554;width:10;height:20" coordorigin="7866,2554" coordsize="10,20">
              <v:shape style="position:absolute;left:7866;top:2554;width:10;height:20" coordorigin="7866,2554" coordsize="10,20" path="m7866,2573l7876,2573,7876,2554,7866,2554,7866,2573xe" filled="true" fillcolor="#000000" stroked="false">
                <v:path arrowok="t"/>
                <v:fill type="solid"/>
              </v:shape>
            </v:group>
            <v:group style="position:absolute;left:7866;top:2573;width:10;height:20" coordorigin="7866,2573" coordsize="10,20">
              <v:shape style="position:absolute;left:7866;top:2573;width:10;height:20" coordorigin="7866,2573" coordsize="10,20" path="m7866,2593l7876,2593,7876,2573,7866,2573,7866,2593xe" filled="true" fillcolor="#000000" stroked="false">
                <v:path arrowok="t"/>
                <v:fill type="solid"/>
              </v:shape>
            </v:group>
            <v:group style="position:absolute;left:7866;top:2593;width:10;height:20" coordorigin="7866,2593" coordsize="10,20">
              <v:shape style="position:absolute;left:7866;top:2593;width:10;height:20" coordorigin="7866,2593" coordsize="10,20" path="m7866,2612l7876,2612,7876,2593,7866,2593,7866,2612xe" filled="true" fillcolor="#000000" stroked="false">
                <v:path arrowok="t"/>
                <v:fill type="solid"/>
              </v:shape>
            </v:group>
            <v:group style="position:absolute;left:7866;top:2612;width:10;height:20" coordorigin="7866,2612" coordsize="10,20">
              <v:shape style="position:absolute;left:7866;top:2612;width:10;height:20" coordorigin="7866,2612" coordsize="10,20" path="m7866,2631l7876,2631,7876,2612,7866,2612,7866,2631xe" filled="true" fillcolor="#000000" stroked="false">
                <v:path arrowok="t"/>
                <v:fill type="solid"/>
              </v:shape>
            </v:group>
            <v:group style="position:absolute;left:7866;top:2631;width:10;height:20" coordorigin="7866,2631" coordsize="10,20">
              <v:shape style="position:absolute;left:7866;top:2631;width:10;height:20" coordorigin="7866,2631" coordsize="10,20" path="m7866,2650l7876,2650,7876,2631,7866,2631,7866,2650xe" filled="true" fillcolor="#000000" stroked="false">
                <v:path arrowok="t"/>
                <v:fill type="solid"/>
              </v:shape>
            </v:group>
            <v:group style="position:absolute;left:7866;top:2650;width:10;height:20" coordorigin="7866,2650" coordsize="10,20">
              <v:shape style="position:absolute;left:7866;top:2650;width:10;height:20" coordorigin="7866,2650" coordsize="10,20" path="m7866,2669l7876,2669,7876,2650,7866,2650,7866,2669xe" filled="true" fillcolor="#000000" stroked="false">
                <v:path arrowok="t"/>
                <v:fill type="solid"/>
              </v:shape>
            </v:group>
            <v:group style="position:absolute;left:7866;top:2669;width:10;height:20" coordorigin="7866,2669" coordsize="10,20">
              <v:shape style="position:absolute;left:7866;top:2669;width:10;height:20" coordorigin="7866,2669" coordsize="10,20" path="m7866,2689l7876,2689,7876,2669,7866,2669,7866,2689xe" filled="true" fillcolor="#000000" stroked="false">
                <v:path arrowok="t"/>
                <v:fill type="solid"/>
              </v:shape>
            </v:group>
            <v:group style="position:absolute;left:7866;top:2689;width:10;height:20" coordorigin="7866,2689" coordsize="10,20">
              <v:shape style="position:absolute;left:7866;top:2689;width:10;height:20" coordorigin="7866,2689" coordsize="10,20" path="m7866,2708l7876,2708,7876,2689,7866,2689,7866,2708xe" filled="true" fillcolor="#000000" stroked="false">
                <v:path arrowok="t"/>
                <v:fill type="solid"/>
              </v:shape>
            </v:group>
            <v:group style="position:absolute;left:7866;top:2708;width:10;height:20" coordorigin="7866,2708" coordsize="10,20">
              <v:shape style="position:absolute;left:7866;top:2708;width:10;height:20" coordorigin="7866,2708" coordsize="10,20" path="m7866,2727l7876,2727,7876,2708,7866,2708,7866,2727xe" filled="true" fillcolor="#000000" stroked="false">
                <v:path arrowok="t"/>
                <v:fill type="solid"/>
              </v:shape>
            </v:group>
            <v:group style="position:absolute;left:7866;top:2727;width:10;height:20" coordorigin="7866,2727" coordsize="10,20">
              <v:shape style="position:absolute;left:7866;top:2727;width:10;height:20" coordorigin="7866,2727" coordsize="10,20" path="m7866,2746l7876,2746,7876,2727,7866,2727,7866,2746xe" filled="true" fillcolor="#000000" stroked="false">
                <v:path arrowok="t"/>
                <v:fill type="solid"/>
              </v:shape>
            </v:group>
            <v:group style="position:absolute;left:7866;top:2746;width:10;height:20" coordorigin="7866,2746" coordsize="10,20">
              <v:shape style="position:absolute;left:7866;top:2746;width:10;height:20" coordorigin="7866,2746" coordsize="10,20" path="m7866,2765l7876,2765,7876,2746,7866,2746,7866,2765xe" filled="true" fillcolor="#000000" stroked="false">
                <v:path arrowok="t"/>
                <v:fill type="solid"/>
              </v:shape>
            </v:group>
            <v:group style="position:absolute;left:7866;top:2765;width:10;height:20" coordorigin="7866,2765" coordsize="10,20">
              <v:shape style="position:absolute;left:7866;top:2765;width:10;height:20" coordorigin="7866,2765" coordsize="10,20" path="m7866,2785l7876,2785,7876,2765,7866,2765,7866,2785xe" filled="true" fillcolor="#000000" stroked="false">
                <v:path arrowok="t"/>
                <v:fill type="solid"/>
              </v:shape>
            </v:group>
            <v:group style="position:absolute;left:7866;top:2785;width:10;height:20" coordorigin="7866,2785" coordsize="10,20">
              <v:shape style="position:absolute;left:7866;top:2785;width:10;height:20" coordorigin="7866,2785" coordsize="10,20" path="m7866,2804l7876,2804,7876,2785,7866,2785,7866,2804xe" filled="true" fillcolor="#000000" stroked="false">
                <v:path arrowok="t"/>
                <v:fill type="solid"/>
              </v:shape>
            </v:group>
            <v:group style="position:absolute;left:7866;top:2804;width:10;height:20" coordorigin="7866,2804" coordsize="10,20">
              <v:shape style="position:absolute;left:7866;top:2804;width:10;height:20" coordorigin="7866,2804" coordsize="10,20" path="m7866,2823l7876,2823,7876,2804,7866,2804,7866,2823xe" filled="true" fillcolor="#000000" stroked="false">
                <v:path arrowok="t"/>
                <v:fill type="solid"/>
              </v:shape>
            </v:group>
            <v:group style="position:absolute;left:7866;top:2823;width:10;height:20" coordorigin="7866,2823" coordsize="10,20">
              <v:shape style="position:absolute;left:7866;top:2823;width:10;height:20" coordorigin="7866,2823" coordsize="10,20" path="m7866,2842l7876,2842,7876,2823,7866,2823,7866,2842xe" filled="true" fillcolor="#000000" stroked="false">
                <v:path arrowok="t"/>
                <v:fill type="solid"/>
              </v:shape>
            </v:group>
            <v:group style="position:absolute;left:7866;top:2842;width:10;height:20" coordorigin="7866,2842" coordsize="10,20">
              <v:shape style="position:absolute;left:7866;top:2842;width:10;height:20" coordorigin="7866,2842" coordsize="10,20" path="m7866,2861l7876,2861,7876,2842,7866,2842,7866,2861xe" filled="true" fillcolor="#000000" stroked="false">
                <v:path arrowok="t"/>
                <v:fill type="solid"/>
              </v:shape>
            </v:group>
            <v:group style="position:absolute;left:7866;top:2861;width:10;height:20" coordorigin="7866,2861" coordsize="10,20">
              <v:shape style="position:absolute;left:7866;top:2861;width:10;height:20" coordorigin="7866,2861" coordsize="10,20" path="m7866,2881l7876,2881,7876,2861,7866,2861,7866,2881xe" filled="true" fillcolor="#000000" stroked="false">
                <v:path arrowok="t"/>
                <v:fill type="solid"/>
              </v:shape>
            </v:group>
            <v:group style="position:absolute;left:7866;top:2881;width:10;height:20" coordorigin="7866,2881" coordsize="10,20">
              <v:shape style="position:absolute;left:7866;top:2881;width:10;height:20" coordorigin="7866,2881" coordsize="10,20" path="m7866,2900l7876,2900,7876,2881,7866,2881,7866,2900xe" filled="true" fillcolor="#000000" stroked="false">
                <v:path arrowok="t"/>
                <v:fill type="solid"/>
              </v:shape>
            </v:group>
            <v:group style="position:absolute;left:7866;top:2900;width:10;height:20" coordorigin="7866,2900" coordsize="10,20">
              <v:shape style="position:absolute;left:7866;top:2900;width:10;height:20" coordorigin="7866,2900" coordsize="10,20" path="m7866,2919l7876,2919,7876,2900,7866,2900,7866,2919xe" filled="true" fillcolor="#000000" stroked="false">
                <v:path arrowok="t"/>
                <v:fill type="solid"/>
              </v:shape>
            </v:group>
            <v:group style="position:absolute;left:7866;top:2924;width:10;height:2" coordorigin="7866,2924" coordsize="10,2">
              <v:shape style="position:absolute;left:7866;top:2924;width:10;height:2" coordorigin="7866,2924" coordsize="10,0" path="m7866,2924l7876,2924e" filled="false" stroked="true" strokeweight=".48004pt" strokecolor="#000000">
                <v:path arrowok="t"/>
              </v:shape>
            </v:group>
            <v:group style="position:absolute;left:8834;top:2305;width:10;height:20" coordorigin="8834,2305" coordsize="10,20">
              <v:shape style="position:absolute;left:8834;top:2305;width:10;height:20" coordorigin="8834,2305" coordsize="10,20" path="m8834,2324l8844,2324,8844,2305,8834,2305,8834,2324xe" filled="true" fillcolor="#000000" stroked="false">
                <v:path arrowok="t"/>
                <v:fill type="solid"/>
              </v:shape>
            </v:group>
            <v:group style="position:absolute;left:8834;top:2324;width:10;height:20" coordorigin="8834,2324" coordsize="10,20">
              <v:shape style="position:absolute;left:8834;top:2324;width:10;height:20" coordorigin="8834,2324" coordsize="10,20" path="m8834,2343l8844,2343,8844,2324,8834,2324,8834,2343xe" filled="true" fillcolor="#000000" stroked="false">
                <v:path arrowok="t"/>
                <v:fill type="solid"/>
              </v:shape>
            </v:group>
            <v:group style="position:absolute;left:8834;top:2343;width:10;height:20" coordorigin="8834,2343" coordsize="10,20">
              <v:shape style="position:absolute;left:8834;top:2343;width:10;height:20" coordorigin="8834,2343" coordsize="10,20" path="m8834,2362l8844,2362,8844,2343,8834,2343,8834,2362xe" filled="true" fillcolor="#000000" stroked="false">
                <v:path arrowok="t"/>
                <v:fill type="solid"/>
              </v:shape>
            </v:group>
            <v:group style="position:absolute;left:8834;top:2362;width:10;height:20" coordorigin="8834,2362" coordsize="10,20">
              <v:shape style="position:absolute;left:8834;top:2362;width:10;height:20" coordorigin="8834,2362" coordsize="10,20" path="m8834,2381l8844,2381,8844,2362,8834,2362,8834,2381xe" filled="true" fillcolor="#000000" stroked="false">
                <v:path arrowok="t"/>
                <v:fill type="solid"/>
              </v:shape>
            </v:group>
            <v:group style="position:absolute;left:8834;top:2381;width:10;height:20" coordorigin="8834,2381" coordsize="10,20">
              <v:shape style="position:absolute;left:8834;top:2381;width:10;height:20" coordorigin="8834,2381" coordsize="10,20" path="m8834,2401l8844,2401,8844,2381,8834,2381,8834,2401xe" filled="true" fillcolor="#000000" stroked="false">
                <v:path arrowok="t"/>
                <v:fill type="solid"/>
              </v:shape>
            </v:group>
            <v:group style="position:absolute;left:8834;top:2401;width:10;height:20" coordorigin="8834,2401" coordsize="10,20">
              <v:shape style="position:absolute;left:8834;top:2401;width:10;height:20" coordorigin="8834,2401" coordsize="10,20" path="m8834,2420l8844,2420,8844,2401,8834,2401,8834,2420xe" filled="true" fillcolor="#000000" stroked="false">
                <v:path arrowok="t"/>
                <v:fill type="solid"/>
              </v:shape>
            </v:group>
            <v:group style="position:absolute;left:8834;top:2420;width:10;height:20" coordorigin="8834,2420" coordsize="10,20">
              <v:shape style="position:absolute;left:8834;top:2420;width:10;height:20" coordorigin="8834,2420" coordsize="10,20" path="m8834,2439l8844,2439,8844,2420,8834,2420,8834,2439xe" filled="true" fillcolor="#000000" stroked="false">
                <v:path arrowok="t"/>
                <v:fill type="solid"/>
              </v:shape>
            </v:group>
            <v:group style="position:absolute;left:8834;top:2439;width:10;height:20" coordorigin="8834,2439" coordsize="10,20">
              <v:shape style="position:absolute;left:8834;top:2439;width:10;height:20" coordorigin="8834,2439" coordsize="10,20" path="m8834,2458l8844,2458,8844,2439,8834,2439,8834,2458xe" filled="true" fillcolor="#000000" stroked="false">
                <v:path arrowok="t"/>
                <v:fill type="solid"/>
              </v:shape>
            </v:group>
            <v:group style="position:absolute;left:8834;top:2458;width:10;height:20" coordorigin="8834,2458" coordsize="10,20">
              <v:shape style="position:absolute;left:8834;top:2458;width:10;height:20" coordorigin="8834,2458" coordsize="10,20" path="m8834,2477l8844,2477,8844,2458,8834,2458,8834,2477xe" filled="true" fillcolor="#000000" stroked="false">
                <v:path arrowok="t"/>
                <v:fill type="solid"/>
              </v:shape>
            </v:group>
            <v:group style="position:absolute;left:8834;top:2477;width:10;height:20" coordorigin="8834,2477" coordsize="10,20">
              <v:shape style="position:absolute;left:8834;top:2477;width:10;height:20" coordorigin="8834,2477" coordsize="10,20" path="m8834,2497l8844,2497,8844,2477,8834,2477,8834,2497xe" filled="true" fillcolor="#000000" stroked="false">
                <v:path arrowok="t"/>
                <v:fill type="solid"/>
              </v:shape>
            </v:group>
            <v:group style="position:absolute;left:8834;top:2497;width:10;height:20" coordorigin="8834,2497" coordsize="10,20">
              <v:shape style="position:absolute;left:8834;top:2497;width:10;height:20" coordorigin="8834,2497" coordsize="10,20" path="m8834,2516l8844,2516,8844,2497,8834,2497,8834,2516xe" filled="true" fillcolor="#000000" stroked="false">
                <v:path arrowok="t"/>
                <v:fill type="solid"/>
              </v:shape>
            </v:group>
            <v:group style="position:absolute;left:8834;top:2516;width:10;height:20" coordorigin="8834,2516" coordsize="10,20">
              <v:shape style="position:absolute;left:8834;top:2516;width:10;height:20" coordorigin="8834,2516" coordsize="10,20" path="m8834,2535l8844,2535,8844,2516,8834,2516,8834,2535xe" filled="true" fillcolor="#000000" stroked="false">
                <v:path arrowok="t"/>
                <v:fill type="solid"/>
              </v:shape>
            </v:group>
            <v:group style="position:absolute;left:8834;top:2535;width:10;height:20" coordorigin="8834,2535" coordsize="10,20">
              <v:shape style="position:absolute;left:8834;top:2535;width:10;height:20" coordorigin="8834,2535" coordsize="10,20" path="m8834,2554l8844,2554,8844,2535,8834,2535,8834,2554xe" filled="true" fillcolor="#000000" stroked="false">
                <v:path arrowok="t"/>
                <v:fill type="solid"/>
              </v:shape>
            </v:group>
            <v:group style="position:absolute;left:8834;top:2554;width:10;height:20" coordorigin="8834,2554" coordsize="10,20">
              <v:shape style="position:absolute;left:8834;top:2554;width:10;height:20" coordorigin="8834,2554" coordsize="10,20" path="m8834,2573l8844,2573,8844,2554,8834,2554,8834,2573xe" filled="true" fillcolor="#000000" stroked="false">
                <v:path arrowok="t"/>
                <v:fill type="solid"/>
              </v:shape>
            </v:group>
            <v:group style="position:absolute;left:8834;top:2573;width:10;height:20" coordorigin="8834,2573" coordsize="10,20">
              <v:shape style="position:absolute;left:8834;top:2573;width:10;height:20" coordorigin="8834,2573" coordsize="10,20" path="m8834,2593l8844,2593,8844,2573,8834,2573,8834,2593xe" filled="true" fillcolor="#000000" stroked="false">
                <v:path arrowok="t"/>
                <v:fill type="solid"/>
              </v:shape>
            </v:group>
            <v:group style="position:absolute;left:8834;top:2593;width:10;height:20" coordorigin="8834,2593" coordsize="10,20">
              <v:shape style="position:absolute;left:8834;top:2593;width:10;height:20" coordorigin="8834,2593" coordsize="10,20" path="m8834,2612l8844,2612,8844,2593,8834,2593,8834,2612xe" filled="true" fillcolor="#000000" stroked="false">
                <v:path arrowok="t"/>
                <v:fill type="solid"/>
              </v:shape>
            </v:group>
            <v:group style="position:absolute;left:8834;top:2612;width:10;height:20" coordorigin="8834,2612" coordsize="10,20">
              <v:shape style="position:absolute;left:8834;top:2612;width:10;height:20" coordorigin="8834,2612" coordsize="10,20" path="m8834,2631l8844,2631,8844,2612,8834,2612,8834,2631xe" filled="true" fillcolor="#000000" stroked="false">
                <v:path arrowok="t"/>
                <v:fill type="solid"/>
              </v:shape>
            </v:group>
            <v:group style="position:absolute;left:8834;top:2631;width:10;height:20" coordorigin="8834,2631" coordsize="10,20">
              <v:shape style="position:absolute;left:8834;top:2631;width:10;height:20" coordorigin="8834,2631" coordsize="10,20" path="m8834,2650l8844,2650,8844,2631,8834,2631,8834,2650xe" filled="true" fillcolor="#000000" stroked="false">
                <v:path arrowok="t"/>
                <v:fill type="solid"/>
              </v:shape>
            </v:group>
            <v:group style="position:absolute;left:8834;top:2650;width:10;height:20" coordorigin="8834,2650" coordsize="10,20">
              <v:shape style="position:absolute;left:8834;top:2650;width:10;height:20" coordorigin="8834,2650" coordsize="10,20" path="m8834,2669l8844,2669,8844,2650,8834,2650,8834,2669xe" filled="true" fillcolor="#000000" stroked="false">
                <v:path arrowok="t"/>
                <v:fill type="solid"/>
              </v:shape>
            </v:group>
            <v:group style="position:absolute;left:8834;top:2669;width:10;height:20" coordorigin="8834,2669" coordsize="10,20">
              <v:shape style="position:absolute;left:8834;top:2669;width:10;height:20" coordorigin="8834,2669" coordsize="10,20" path="m8834,2689l8844,2689,8844,2669,8834,2669,8834,2689xe" filled="true" fillcolor="#000000" stroked="false">
                <v:path arrowok="t"/>
                <v:fill type="solid"/>
              </v:shape>
            </v:group>
            <v:group style="position:absolute;left:8834;top:2689;width:10;height:20" coordorigin="8834,2689" coordsize="10,20">
              <v:shape style="position:absolute;left:8834;top:2689;width:10;height:20" coordorigin="8834,2689" coordsize="10,20" path="m8834,2708l8844,2708,8844,2689,8834,2689,8834,2708xe" filled="true" fillcolor="#000000" stroked="false">
                <v:path arrowok="t"/>
                <v:fill type="solid"/>
              </v:shape>
            </v:group>
            <v:group style="position:absolute;left:8834;top:2708;width:10;height:20" coordorigin="8834,2708" coordsize="10,20">
              <v:shape style="position:absolute;left:8834;top:2708;width:10;height:20" coordorigin="8834,2708" coordsize="10,20" path="m8834,2727l8844,2727,8844,2708,8834,2708,8834,2727xe" filled="true" fillcolor="#000000" stroked="false">
                <v:path arrowok="t"/>
                <v:fill type="solid"/>
              </v:shape>
            </v:group>
            <v:group style="position:absolute;left:8834;top:2727;width:10;height:20" coordorigin="8834,2727" coordsize="10,20">
              <v:shape style="position:absolute;left:8834;top:2727;width:10;height:20" coordorigin="8834,2727" coordsize="10,20" path="m8834,2746l8844,2746,8844,2727,8834,2727,8834,2746xe" filled="true" fillcolor="#000000" stroked="false">
                <v:path arrowok="t"/>
                <v:fill type="solid"/>
              </v:shape>
            </v:group>
            <v:group style="position:absolute;left:8834;top:2746;width:10;height:20" coordorigin="8834,2746" coordsize="10,20">
              <v:shape style="position:absolute;left:8834;top:2746;width:10;height:20" coordorigin="8834,2746" coordsize="10,20" path="m8834,2765l8844,2765,8844,2746,8834,2746,8834,2765xe" filled="true" fillcolor="#000000" stroked="false">
                <v:path arrowok="t"/>
                <v:fill type="solid"/>
              </v:shape>
            </v:group>
            <v:group style="position:absolute;left:8834;top:2765;width:10;height:20" coordorigin="8834,2765" coordsize="10,20">
              <v:shape style="position:absolute;left:8834;top:2765;width:10;height:20" coordorigin="8834,2765" coordsize="10,20" path="m8834,2785l8844,2785,8844,2765,8834,2765,8834,2785xe" filled="true" fillcolor="#000000" stroked="false">
                <v:path arrowok="t"/>
                <v:fill type="solid"/>
              </v:shape>
            </v:group>
            <v:group style="position:absolute;left:8834;top:2785;width:10;height:20" coordorigin="8834,2785" coordsize="10,20">
              <v:shape style="position:absolute;left:8834;top:2785;width:10;height:20" coordorigin="8834,2785" coordsize="10,20" path="m8834,2804l8844,2804,8844,2785,8834,2785,8834,2804xe" filled="true" fillcolor="#000000" stroked="false">
                <v:path arrowok="t"/>
                <v:fill type="solid"/>
              </v:shape>
            </v:group>
            <v:group style="position:absolute;left:8834;top:2804;width:10;height:20" coordorigin="8834,2804" coordsize="10,20">
              <v:shape style="position:absolute;left:8834;top:2804;width:10;height:20" coordorigin="8834,2804" coordsize="10,20" path="m8834,2823l8844,2823,8844,2804,8834,2804,8834,2823xe" filled="true" fillcolor="#000000" stroked="false">
                <v:path arrowok="t"/>
                <v:fill type="solid"/>
              </v:shape>
            </v:group>
            <v:group style="position:absolute;left:8834;top:2823;width:10;height:20" coordorigin="8834,2823" coordsize="10,20">
              <v:shape style="position:absolute;left:8834;top:2823;width:10;height:20" coordorigin="8834,2823" coordsize="10,20" path="m8834,2842l8844,2842,8844,2823,8834,2823,8834,2842xe" filled="true" fillcolor="#000000" stroked="false">
                <v:path arrowok="t"/>
                <v:fill type="solid"/>
              </v:shape>
            </v:group>
            <v:group style="position:absolute;left:8834;top:2842;width:10;height:20" coordorigin="8834,2842" coordsize="10,20">
              <v:shape style="position:absolute;left:8834;top:2842;width:10;height:20" coordorigin="8834,2842" coordsize="10,20" path="m8834,2861l8844,2861,8844,2842,8834,2842,8834,2861xe" filled="true" fillcolor="#000000" stroked="false">
                <v:path arrowok="t"/>
                <v:fill type="solid"/>
              </v:shape>
            </v:group>
            <v:group style="position:absolute;left:8834;top:2861;width:10;height:20" coordorigin="8834,2861" coordsize="10,20">
              <v:shape style="position:absolute;left:8834;top:2861;width:10;height:20" coordorigin="8834,2861" coordsize="10,20" path="m8834,2881l8844,2881,8844,2861,8834,2861,8834,2881xe" filled="true" fillcolor="#000000" stroked="false">
                <v:path arrowok="t"/>
                <v:fill type="solid"/>
              </v:shape>
            </v:group>
            <v:group style="position:absolute;left:8834;top:2881;width:10;height:20" coordorigin="8834,2881" coordsize="10,20">
              <v:shape style="position:absolute;left:8834;top:2881;width:10;height:20" coordorigin="8834,2881" coordsize="10,20" path="m8834,2900l8844,2900,8844,2881,8834,2881,8834,2900xe" filled="true" fillcolor="#000000" stroked="false">
                <v:path arrowok="t"/>
                <v:fill type="solid"/>
              </v:shape>
            </v:group>
            <v:group style="position:absolute;left:8834;top:2900;width:10;height:20" coordorigin="8834,2900" coordsize="10,20">
              <v:shape style="position:absolute;left:8834;top:2900;width:10;height:20" coordorigin="8834,2900" coordsize="10,20" path="m8834,2919l8844,2919,8844,2900,8834,2900,8834,2919xe" filled="true" fillcolor="#000000" stroked="false">
                <v:path arrowok="t"/>
                <v:fill type="solid"/>
              </v:shape>
            </v:group>
            <v:group style="position:absolute;left:8834;top:2924;width:10;height:2" coordorigin="8834,2924" coordsize="10,2">
              <v:shape style="position:absolute;left:8834;top:2924;width:10;height:2" coordorigin="8834,2924" coordsize="10,0" path="m8834,2924l8844,2924e" filled="false" stroked="true" strokeweight=".48004pt" strokecolor="#000000">
                <v:path arrowok="t"/>
              </v:shape>
            </v:group>
            <v:group style="position:absolute;left:5;top:2933;width:10;height:2" coordorigin="5,2933" coordsize="10,2">
              <v:shape style="position:absolute;left:5;top:2933;width:10;height:2" coordorigin="5,2933" coordsize="10,0" path="m5,2933l14,2933e" filled="false" stroked="true" strokeweight=".47998pt" strokecolor="#000000">
                <v:path arrowok="t"/>
              </v:shape>
            </v:group>
            <v:group style="position:absolute;left:4455;top:2933;width:10;height:2" coordorigin="4455,2933" coordsize="10,2">
              <v:shape style="position:absolute;left:4455;top:2933;width:10;height:2" coordorigin="4455,2933" coordsize="10,0" path="m4455,2933l4465,2933e" filled="false" stroked="true" strokeweight=".47998pt" strokecolor="#000000">
                <v:path arrowok="t"/>
              </v:shape>
              <v:shape style="position:absolute;left:14;top:2929;width:6097;height:10" type="#_x0000_t75" stroked="false">
                <v:imagedata r:id="rId1274" o:title=""/>
              </v:shape>
              <v:shape style="position:absolute;left:6107;top:2929;width:1759;height:10" type="#_x0000_t75" stroked="false">
                <v:imagedata r:id="rId1277" o:title=""/>
              </v:shape>
              <v:shape style="position:absolute;left:7861;top:2929;width:973;height:10" type="#_x0000_t75" stroked="false">
                <v:imagedata r:id="rId1278" o:title=""/>
              </v:shape>
            </v:group>
            <v:group style="position:absolute;left:8834;top:2933;width:10;height:2" coordorigin="8834,2933" coordsize="10,2">
              <v:shape style="position:absolute;left:8834;top:2933;width:10;height:2" coordorigin="8834,2933" coordsize="10,0" path="m8834,2933l8844,2933e" filled="false" stroked="true" strokeweight=".47998pt" strokecolor="#000000">
                <v:path arrowok="t"/>
              </v:shape>
            </v:group>
            <v:group style="position:absolute;left:5;top:2938;width:10;height:20" coordorigin="5,2938" coordsize="10,20">
              <v:shape style="position:absolute;left:5;top:2938;width:10;height:20" coordorigin="5,2938" coordsize="10,20" path="m5,2957l14,2957,14,2938,5,2938,5,2957xe" filled="true" fillcolor="#000000" stroked="false">
                <v:path arrowok="t"/>
                <v:fill type="solid"/>
              </v:shape>
            </v:group>
            <v:group style="position:absolute;left:5;top:2957;width:10;height:20" coordorigin="5,2957" coordsize="10,20">
              <v:shape style="position:absolute;left:5;top:2957;width:10;height:20" coordorigin="5,2957" coordsize="10,20" path="m5,2977l14,2977,14,2957,5,2957,5,2977xe" filled="true" fillcolor="#000000" stroked="false">
                <v:path arrowok="t"/>
                <v:fill type="solid"/>
              </v:shape>
            </v:group>
            <v:group style="position:absolute;left:5;top:2977;width:10;height:20" coordorigin="5,2977" coordsize="10,20">
              <v:shape style="position:absolute;left:5;top:2977;width:10;height:20" coordorigin="5,2977" coordsize="10,20" path="m5,2996l14,2996,14,2977,5,2977,5,2996xe" filled="true" fillcolor="#000000" stroked="false">
                <v:path arrowok="t"/>
                <v:fill type="solid"/>
              </v:shape>
            </v:group>
            <v:group style="position:absolute;left:5;top:2996;width:10;height:20" coordorigin="5,2996" coordsize="10,20">
              <v:shape style="position:absolute;left:5;top:2996;width:10;height:20" coordorigin="5,2996" coordsize="10,20" path="m5,3015l14,3015,14,2996,5,2996,5,3015xe" filled="true" fillcolor="#000000" stroked="false">
                <v:path arrowok="t"/>
                <v:fill type="solid"/>
              </v:shape>
            </v:group>
            <v:group style="position:absolute;left:5;top:3015;width:10;height:20" coordorigin="5,3015" coordsize="10,20">
              <v:shape style="position:absolute;left:5;top:3015;width:10;height:20" coordorigin="5,3015" coordsize="10,20" path="m5,3034l14,3034,14,3015,5,3015,5,3034xe" filled="true" fillcolor="#000000" stroked="false">
                <v:path arrowok="t"/>
                <v:fill type="solid"/>
              </v:shape>
            </v:group>
            <v:group style="position:absolute;left:5;top:3034;width:10;height:20" coordorigin="5,3034" coordsize="10,20">
              <v:shape style="position:absolute;left:5;top:3034;width:10;height:20" coordorigin="5,3034" coordsize="10,20" path="m5,3053l14,3053,14,3034,5,3034,5,3053xe" filled="true" fillcolor="#000000" stroked="false">
                <v:path arrowok="t"/>
                <v:fill type="solid"/>
              </v:shape>
            </v:group>
            <v:group style="position:absolute;left:5;top:3053;width:10;height:20" coordorigin="5,3053" coordsize="10,20">
              <v:shape style="position:absolute;left:5;top:3053;width:10;height:20" coordorigin="5,3053" coordsize="10,20" path="m5,3073l14,3073,14,3053,5,3053,5,3073xe" filled="true" fillcolor="#000000" stroked="false">
                <v:path arrowok="t"/>
                <v:fill type="solid"/>
              </v:shape>
            </v:group>
            <v:group style="position:absolute;left:5;top:3073;width:10;height:20" coordorigin="5,3073" coordsize="10,20">
              <v:shape style="position:absolute;left:5;top:3073;width:10;height:20" coordorigin="5,3073" coordsize="10,20" path="m5,3092l14,3092,14,3073,5,3073,5,3092xe" filled="true" fillcolor="#000000" stroked="false">
                <v:path arrowok="t"/>
                <v:fill type="solid"/>
              </v:shape>
            </v:group>
            <v:group style="position:absolute;left:5;top:3092;width:10;height:20" coordorigin="5,3092" coordsize="10,20">
              <v:shape style="position:absolute;left:5;top:3092;width:10;height:20" coordorigin="5,3092" coordsize="10,20" path="m5,3111l14,3111,14,3092,5,3092,5,3111xe" filled="true" fillcolor="#000000" stroked="false">
                <v:path arrowok="t"/>
                <v:fill type="solid"/>
              </v:shape>
            </v:group>
            <v:group style="position:absolute;left:5;top:3111;width:10;height:20" coordorigin="5,3111" coordsize="10,20">
              <v:shape style="position:absolute;left:5;top:3111;width:10;height:20" coordorigin="5,3111" coordsize="10,20" path="m5,3130l14,3130,14,3111,5,3111,5,3130xe" filled="true" fillcolor="#000000" stroked="false">
                <v:path arrowok="t"/>
                <v:fill type="solid"/>
              </v:shape>
            </v:group>
            <v:group style="position:absolute;left:5;top:3130;width:10;height:20" coordorigin="5,3130" coordsize="10,20">
              <v:shape style="position:absolute;left:5;top:3130;width:10;height:20" coordorigin="5,3130" coordsize="10,20" path="m5,3149l14,3149,14,3130,5,3130,5,3149xe" filled="true" fillcolor="#000000" stroked="false">
                <v:path arrowok="t"/>
                <v:fill type="solid"/>
              </v:shape>
            </v:group>
            <v:group style="position:absolute;left:5;top:3149;width:10;height:20" coordorigin="5,3149" coordsize="10,20">
              <v:shape style="position:absolute;left:5;top:3149;width:10;height:20" coordorigin="5,3149" coordsize="10,20" path="m5,3169l14,3169,14,3149,5,3149,5,3169xe" filled="true" fillcolor="#000000" stroked="false">
                <v:path arrowok="t"/>
                <v:fill type="solid"/>
              </v:shape>
            </v:group>
            <v:group style="position:absolute;left:5;top:3169;width:10;height:20" coordorigin="5,3169" coordsize="10,20">
              <v:shape style="position:absolute;left:5;top:3169;width:10;height:20" coordorigin="5,3169" coordsize="10,20" path="m5,3188l14,3188,14,3169,5,3169,5,3188xe" filled="true" fillcolor="#000000" stroked="false">
                <v:path arrowok="t"/>
                <v:fill type="solid"/>
              </v:shape>
            </v:group>
            <v:group style="position:absolute;left:5;top:3188;width:10;height:20" coordorigin="5,3188" coordsize="10,20">
              <v:shape style="position:absolute;left:5;top:3188;width:10;height:20" coordorigin="5,3188" coordsize="10,20" path="m5,3207l14,3207,14,3188,5,3188,5,3207xe" filled="true" fillcolor="#000000" stroked="false">
                <v:path arrowok="t"/>
                <v:fill type="solid"/>
              </v:shape>
            </v:group>
            <v:group style="position:absolute;left:5;top:3207;width:10;height:20" coordorigin="5,3207" coordsize="10,20">
              <v:shape style="position:absolute;left:5;top:3207;width:10;height:20" coordorigin="5,3207" coordsize="10,20" path="m5,3226l14,3226,14,3207,5,3207,5,3226xe" filled="true" fillcolor="#000000" stroked="false">
                <v:path arrowok="t"/>
                <v:fill type="solid"/>
              </v:shape>
            </v:group>
            <v:group style="position:absolute;left:5;top:3226;width:10;height:20" coordorigin="5,3226" coordsize="10,20">
              <v:shape style="position:absolute;left:5;top:3226;width:10;height:20" coordorigin="5,3226" coordsize="10,20" path="m5,3245l14,3245,14,3226,5,3226,5,3245xe" filled="true" fillcolor="#000000" stroked="false">
                <v:path arrowok="t"/>
                <v:fill type="solid"/>
              </v:shape>
            </v:group>
            <v:group style="position:absolute;left:5;top:3245;width:10;height:20" coordorigin="5,3245" coordsize="10,20">
              <v:shape style="position:absolute;left:5;top:3245;width:10;height:20" coordorigin="5,3245" coordsize="10,20" path="m5,3265l14,3265,14,3245,5,3245,5,3265xe" filled="true" fillcolor="#000000" stroked="false">
                <v:path arrowok="t"/>
                <v:fill type="solid"/>
              </v:shape>
            </v:group>
            <v:group style="position:absolute;left:4455;top:2938;width:10;height:20" coordorigin="4455,2938" coordsize="10,20">
              <v:shape style="position:absolute;left:4455;top:2938;width:10;height:20" coordorigin="4455,2938" coordsize="10,20" path="m4455,2957l4465,2957,4465,2938,4455,2938,4455,2957xe" filled="true" fillcolor="#000000" stroked="false">
                <v:path arrowok="t"/>
                <v:fill type="solid"/>
              </v:shape>
            </v:group>
            <v:group style="position:absolute;left:4455;top:2957;width:10;height:20" coordorigin="4455,2957" coordsize="10,20">
              <v:shape style="position:absolute;left:4455;top:2957;width:10;height:20" coordorigin="4455,2957" coordsize="10,20" path="m4455,2977l4465,2977,4465,2957,4455,2957,4455,2977xe" filled="true" fillcolor="#000000" stroked="false">
                <v:path arrowok="t"/>
                <v:fill type="solid"/>
              </v:shape>
            </v:group>
            <v:group style="position:absolute;left:4455;top:2977;width:10;height:20" coordorigin="4455,2977" coordsize="10,20">
              <v:shape style="position:absolute;left:4455;top:2977;width:10;height:20" coordorigin="4455,2977" coordsize="10,20" path="m4455,2996l4465,2996,4465,2977,4455,2977,4455,2996xe" filled="true" fillcolor="#000000" stroked="false">
                <v:path arrowok="t"/>
                <v:fill type="solid"/>
              </v:shape>
            </v:group>
            <v:group style="position:absolute;left:4455;top:2996;width:10;height:20" coordorigin="4455,2996" coordsize="10,20">
              <v:shape style="position:absolute;left:4455;top:2996;width:10;height:20" coordorigin="4455,2996" coordsize="10,20" path="m4455,3015l4465,3015,4465,2996,4455,2996,4455,3015xe" filled="true" fillcolor="#000000" stroked="false">
                <v:path arrowok="t"/>
                <v:fill type="solid"/>
              </v:shape>
            </v:group>
            <v:group style="position:absolute;left:4455;top:3015;width:10;height:20" coordorigin="4455,3015" coordsize="10,20">
              <v:shape style="position:absolute;left:4455;top:3015;width:10;height:20" coordorigin="4455,3015" coordsize="10,20" path="m4455,3034l4465,3034,4465,3015,4455,3015,4455,3034xe" filled="true" fillcolor="#000000" stroked="false">
                <v:path arrowok="t"/>
                <v:fill type="solid"/>
              </v:shape>
            </v:group>
            <v:group style="position:absolute;left:4455;top:3034;width:10;height:20" coordorigin="4455,3034" coordsize="10,20">
              <v:shape style="position:absolute;left:4455;top:3034;width:10;height:20" coordorigin="4455,3034" coordsize="10,20" path="m4455,3053l4465,3053,4465,3034,4455,3034,4455,3053xe" filled="true" fillcolor="#000000" stroked="false">
                <v:path arrowok="t"/>
                <v:fill type="solid"/>
              </v:shape>
            </v:group>
            <v:group style="position:absolute;left:4455;top:3053;width:10;height:20" coordorigin="4455,3053" coordsize="10,20">
              <v:shape style="position:absolute;left:4455;top:3053;width:10;height:20" coordorigin="4455,3053" coordsize="10,20" path="m4455,3073l4465,3073,4465,3053,4455,3053,4455,3073xe" filled="true" fillcolor="#000000" stroked="false">
                <v:path arrowok="t"/>
                <v:fill type="solid"/>
              </v:shape>
            </v:group>
            <v:group style="position:absolute;left:4455;top:3073;width:10;height:20" coordorigin="4455,3073" coordsize="10,20">
              <v:shape style="position:absolute;left:4455;top:3073;width:10;height:20" coordorigin="4455,3073" coordsize="10,20" path="m4455,3092l4465,3092,4465,3073,4455,3073,4455,3092xe" filled="true" fillcolor="#000000" stroked="false">
                <v:path arrowok="t"/>
                <v:fill type="solid"/>
              </v:shape>
            </v:group>
            <v:group style="position:absolute;left:4455;top:3092;width:10;height:20" coordorigin="4455,3092" coordsize="10,20">
              <v:shape style="position:absolute;left:4455;top:3092;width:10;height:20" coordorigin="4455,3092" coordsize="10,20" path="m4455,3111l4465,3111,4465,3092,4455,3092,4455,3111xe" filled="true" fillcolor="#000000" stroked="false">
                <v:path arrowok="t"/>
                <v:fill type="solid"/>
              </v:shape>
            </v:group>
            <v:group style="position:absolute;left:4455;top:3111;width:10;height:20" coordorigin="4455,3111" coordsize="10,20">
              <v:shape style="position:absolute;left:4455;top:3111;width:10;height:20" coordorigin="4455,3111" coordsize="10,20" path="m4455,3130l4465,3130,4465,3111,4455,3111,4455,3130xe" filled="true" fillcolor="#000000" stroked="false">
                <v:path arrowok="t"/>
                <v:fill type="solid"/>
              </v:shape>
            </v:group>
            <v:group style="position:absolute;left:4455;top:3130;width:10;height:20" coordorigin="4455,3130" coordsize="10,20">
              <v:shape style="position:absolute;left:4455;top:3130;width:10;height:20" coordorigin="4455,3130" coordsize="10,20" path="m4455,3149l4465,3149,4465,3130,4455,3130,4455,3149xe" filled="true" fillcolor="#000000" stroked="false">
                <v:path arrowok="t"/>
                <v:fill type="solid"/>
              </v:shape>
            </v:group>
            <v:group style="position:absolute;left:4455;top:3149;width:10;height:20" coordorigin="4455,3149" coordsize="10,20">
              <v:shape style="position:absolute;left:4455;top:3149;width:10;height:20" coordorigin="4455,3149" coordsize="10,20" path="m4455,3169l4465,3169,4465,3149,4455,3149,4455,3169xe" filled="true" fillcolor="#000000" stroked="false">
                <v:path arrowok="t"/>
                <v:fill type="solid"/>
              </v:shape>
            </v:group>
            <v:group style="position:absolute;left:6112;top:2938;width:10;height:20" coordorigin="6112,2938" coordsize="10,20">
              <v:shape style="position:absolute;left:6112;top:2938;width:10;height:20" coordorigin="6112,2938" coordsize="10,20" path="m6112,2957l6121,2957,6121,2938,6112,2938,6112,2957xe" filled="true" fillcolor="#000000" stroked="false">
                <v:path arrowok="t"/>
                <v:fill type="solid"/>
              </v:shape>
            </v:group>
            <v:group style="position:absolute;left:6112;top:2957;width:10;height:20" coordorigin="6112,2957" coordsize="10,20">
              <v:shape style="position:absolute;left:6112;top:2957;width:10;height:20" coordorigin="6112,2957" coordsize="10,20" path="m6112,2977l6121,2977,6121,2957,6112,2957,6112,2977xe" filled="true" fillcolor="#000000" stroked="false">
                <v:path arrowok="t"/>
                <v:fill type="solid"/>
              </v:shape>
            </v:group>
            <v:group style="position:absolute;left:6112;top:2977;width:10;height:20" coordorigin="6112,2977" coordsize="10,20">
              <v:shape style="position:absolute;left:6112;top:2977;width:10;height:20" coordorigin="6112,2977" coordsize="10,20" path="m6112,2996l6121,2996,6121,2977,6112,2977,6112,2996xe" filled="true" fillcolor="#000000" stroked="false">
                <v:path arrowok="t"/>
                <v:fill type="solid"/>
              </v:shape>
            </v:group>
            <v:group style="position:absolute;left:6112;top:2996;width:10;height:20" coordorigin="6112,2996" coordsize="10,20">
              <v:shape style="position:absolute;left:6112;top:2996;width:10;height:20" coordorigin="6112,2996" coordsize="10,20" path="m6112,3015l6121,3015,6121,2996,6112,2996,6112,3015xe" filled="true" fillcolor="#000000" stroked="false">
                <v:path arrowok="t"/>
                <v:fill type="solid"/>
              </v:shape>
            </v:group>
            <v:group style="position:absolute;left:6112;top:3015;width:10;height:20" coordorigin="6112,3015" coordsize="10,20">
              <v:shape style="position:absolute;left:6112;top:3015;width:10;height:20" coordorigin="6112,3015" coordsize="10,20" path="m6112,3034l6121,3034,6121,3015,6112,3015,6112,3034xe" filled="true" fillcolor="#000000" stroked="false">
                <v:path arrowok="t"/>
                <v:fill type="solid"/>
              </v:shape>
            </v:group>
            <v:group style="position:absolute;left:6112;top:3034;width:10;height:20" coordorigin="6112,3034" coordsize="10,20">
              <v:shape style="position:absolute;left:6112;top:3034;width:10;height:20" coordorigin="6112,3034" coordsize="10,20" path="m6112,3053l6121,3053,6121,3034,6112,3034,6112,3053xe" filled="true" fillcolor="#000000" stroked="false">
                <v:path arrowok="t"/>
                <v:fill type="solid"/>
              </v:shape>
            </v:group>
            <v:group style="position:absolute;left:6112;top:3053;width:10;height:20" coordorigin="6112,3053" coordsize="10,20">
              <v:shape style="position:absolute;left:6112;top:3053;width:10;height:20" coordorigin="6112,3053" coordsize="10,20" path="m6112,3073l6121,3073,6121,3053,6112,3053,6112,3073xe" filled="true" fillcolor="#000000" stroked="false">
                <v:path arrowok="t"/>
                <v:fill type="solid"/>
              </v:shape>
            </v:group>
            <v:group style="position:absolute;left:6112;top:3073;width:10;height:20" coordorigin="6112,3073" coordsize="10,20">
              <v:shape style="position:absolute;left:6112;top:3073;width:10;height:20" coordorigin="6112,3073" coordsize="10,20" path="m6112,3092l6121,3092,6121,3073,6112,3073,6112,3092xe" filled="true" fillcolor="#000000" stroked="false">
                <v:path arrowok="t"/>
                <v:fill type="solid"/>
              </v:shape>
            </v:group>
            <v:group style="position:absolute;left:6112;top:3092;width:10;height:20" coordorigin="6112,3092" coordsize="10,20">
              <v:shape style="position:absolute;left:6112;top:3092;width:10;height:20" coordorigin="6112,3092" coordsize="10,20" path="m6112,3111l6121,3111,6121,3092,6112,3092,6112,3111xe" filled="true" fillcolor="#000000" stroked="false">
                <v:path arrowok="t"/>
                <v:fill type="solid"/>
              </v:shape>
            </v:group>
            <v:group style="position:absolute;left:6112;top:3111;width:10;height:20" coordorigin="6112,3111" coordsize="10,20">
              <v:shape style="position:absolute;left:6112;top:3111;width:10;height:20" coordorigin="6112,3111" coordsize="10,20" path="m6112,3130l6121,3130,6121,3111,6112,3111,6112,3130xe" filled="true" fillcolor="#000000" stroked="false">
                <v:path arrowok="t"/>
                <v:fill type="solid"/>
              </v:shape>
            </v:group>
            <v:group style="position:absolute;left:6112;top:3130;width:10;height:20" coordorigin="6112,3130" coordsize="10,20">
              <v:shape style="position:absolute;left:6112;top:3130;width:10;height:20" coordorigin="6112,3130" coordsize="10,20" path="m6112,3149l6121,3149,6121,3130,6112,3130,6112,3149xe" filled="true" fillcolor="#000000" stroked="false">
                <v:path arrowok="t"/>
                <v:fill type="solid"/>
              </v:shape>
            </v:group>
            <v:group style="position:absolute;left:6112;top:3149;width:10;height:20" coordorigin="6112,3149" coordsize="10,20">
              <v:shape style="position:absolute;left:6112;top:3149;width:10;height:20" coordorigin="6112,3149" coordsize="10,20" path="m6112,3169l6121,3169,6121,3149,6112,3149,6112,3169xe" filled="true" fillcolor="#000000" stroked="false">
                <v:path arrowok="t"/>
                <v:fill type="solid"/>
              </v:shape>
            </v:group>
            <v:group style="position:absolute;left:6112;top:3169;width:10;height:20" coordorigin="6112,3169" coordsize="10,20">
              <v:shape style="position:absolute;left:6112;top:3169;width:10;height:20" coordorigin="6112,3169" coordsize="10,20" path="m6112,3188l6121,3188,6121,3169,6112,3169,6112,3188xe" filled="true" fillcolor="#000000" stroked="false">
                <v:path arrowok="t"/>
                <v:fill type="solid"/>
              </v:shape>
            </v:group>
            <v:group style="position:absolute;left:6112;top:3188;width:10;height:20" coordorigin="6112,3188" coordsize="10,20">
              <v:shape style="position:absolute;left:6112;top:3188;width:10;height:20" coordorigin="6112,3188" coordsize="10,20" path="m6112,3207l6121,3207,6121,3188,6112,3188,6112,3207xe" filled="true" fillcolor="#000000" stroked="false">
                <v:path arrowok="t"/>
                <v:fill type="solid"/>
              </v:shape>
            </v:group>
            <v:group style="position:absolute;left:6112;top:3207;width:10;height:20" coordorigin="6112,3207" coordsize="10,20">
              <v:shape style="position:absolute;left:6112;top:3207;width:10;height:20" coordorigin="6112,3207" coordsize="10,20" path="m6112,3226l6121,3226,6121,3207,6112,3207,6112,3226xe" filled="true" fillcolor="#000000" stroked="false">
                <v:path arrowok="t"/>
                <v:fill type="solid"/>
              </v:shape>
            </v:group>
            <v:group style="position:absolute;left:6112;top:3226;width:10;height:20" coordorigin="6112,3226" coordsize="10,20">
              <v:shape style="position:absolute;left:6112;top:3226;width:10;height:20" coordorigin="6112,3226" coordsize="10,20" path="m6112,3245l6121,3245,6121,3226,6112,3226,6112,3245xe" filled="true" fillcolor="#000000" stroked="false">
                <v:path arrowok="t"/>
                <v:fill type="solid"/>
              </v:shape>
            </v:group>
            <v:group style="position:absolute;left:6112;top:3245;width:10;height:20" coordorigin="6112,3245" coordsize="10,20">
              <v:shape style="position:absolute;left:6112;top:3245;width:10;height:20" coordorigin="6112,3245" coordsize="10,20" path="m6112,3265l6121,3265,6121,3245,6112,3245,6112,3265xe" filled="true" fillcolor="#000000" stroked="false">
                <v:path arrowok="t"/>
                <v:fill type="solid"/>
              </v:shape>
            </v:group>
            <v:group style="position:absolute;left:6112;top:3267;width:10;height:2" coordorigin="6112,3267" coordsize="10,2">
              <v:shape style="position:absolute;left:6112;top:3267;width:10;height:2" coordorigin="6112,3267" coordsize="10,0" path="m6112,3267l6121,3267e" filled="false" stroked="true" strokeweight=".23999pt" strokecolor="#000000">
                <v:path arrowok="t"/>
              </v:shape>
            </v:group>
            <v:group style="position:absolute;left:7866;top:2938;width:10;height:20" coordorigin="7866,2938" coordsize="10,20">
              <v:shape style="position:absolute;left:7866;top:2938;width:10;height:20" coordorigin="7866,2938" coordsize="10,20" path="m7866,2957l7876,2957,7876,2938,7866,2938,7866,2957xe" filled="true" fillcolor="#000000" stroked="false">
                <v:path arrowok="t"/>
                <v:fill type="solid"/>
              </v:shape>
            </v:group>
            <v:group style="position:absolute;left:7866;top:2957;width:10;height:20" coordorigin="7866,2957" coordsize="10,20">
              <v:shape style="position:absolute;left:7866;top:2957;width:10;height:20" coordorigin="7866,2957" coordsize="10,20" path="m7866,2977l7876,2977,7876,2957,7866,2957,7866,2977xe" filled="true" fillcolor="#000000" stroked="false">
                <v:path arrowok="t"/>
                <v:fill type="solid"/>
              </v:shape>
            </v:group>
            <v:group style="position:absolute;left:7866;top:2977;width:10;height:20" coordorigin="7866,2977" coordsize="10,20">
              <v:shape style="position:absolute;left:7866;top:2977;width:10;height:20" coordorigin="7866,2977" coordsize="10,20" path="m7866,2996l7876,2996,7876,2977,7866,2977,7866,2996xe" filled="true" fillcolor="#000000" stroked="false">
                <v:path arrowok="t"/>
                <v:fill type="solid"/>
              </v:shape>
            </v:group>
            <v:group style="position:absolute;left:7866;top:2996;width:10;height:20" coordorigin="7866,2996" coordsize="10,20">
              <v:shape style="position:absolute;left:7866;top:2996;width:10;height:20" coordorigin="7866,2996" coordsize="10,20" path="m7866,3015l7876,3015,7876,2996,7866,2996,7866,3015xe" filled="true" fillcolor="#000000" stroked="false">
                <v:path arrowok="t"/>
                <v:fill type="solid"/>
              </v:shape>
            </v:group>
            <v:group style="position:absolute;left:7866;top:3015;width:10;height:20" coordorigin="7866,3015" coordsize="10,20">
              <v:shape style="position:absolute;left:7866;top:3015;width:10;height:20" coordorigin="7866,3015" coordsize="10,20" path="m7866,3034l7876,3034,7876,3015,7866,3015,7866,3034xe" filled="true" fillcolor="#000000" stroked="false">
                <v:path arrowok="t"/>
                <v:fill type="solid"/>
              </v:shape>
            </v:group>
            <v:group style="position:absolute;left:7866;top:3034;width:10;height:20" coordorigin="7866,3034" coordsize="10,20">
              <v:shape style="position:absolute;left:7866;top:3034;width:10;height:20" coordorigin="7866,3034" coordsize="10,20" path="m7866,3053l7876,3053,7876,3034,7866,3034,7866,3053xe" filled="true" fillcolor="#000000" stroked="false">
                <v:path arrowok="t"/>
                <v:fill type="solid"/>
              </v:shape>
            </v:group>
            <v:group style="position:absolute;left:7866;top:3053;width:10;height:20" coordorigin="7866,3053" coordsize="10,20">
              <v:shape style="position:absolute;left:7866;top:3053;width:10;height:20" coordorigin="7866,3053" coordsize="10,20" path="m7866,3073l7876,3073,7876,3053,7866,3053,7866,3073xe" filled="true" fillcolor="#000000" stroked="false">
                <v:path arrowok="t"/>
                <v:fill type="solid"/>
              </v:shape>
            </v:group>
            <v:group style="position:absolute;left:7866;top:3073;width:10;height:20" coordorigin="7866,3073" coordsize="10,20">
              <v:shape style="position:absolute;left:7866;top:3073;width:10;height:20" coordorigin="7866,3073" coordsize="10,20" path="m7866,3092l7876,3092,7876,3073,7866,3073,7866,3092xe" filled="true" fillcolor="#000000" stroked="false">
                <v:path arrowok="t"/>
                <v:fill type="solid"/>
              </v:shape>
            </v:group>
            <v:group style="position:absolute;left:7866;top:3092;width:10;height:20" coordorigin="7866,3092" coordsize="10,20">
              <v:shape style="position:absolute;left:7866;top:3092;width:10;height:20" coordorigin="7866,3092" coordsize="10,20" path="m7866,3111l7876,3111,7876,3092,7866,3092,7866,3111xe" filled="true" fillcolor="#000000" stroked="false">
                <v:path arrowok="t"/>
                <v:fill type="solid"/>
              </v:shape>
            </v:group>
            <v:group style="position:absolute;left:7866;top:3111;width:10;height:20" coordorigin="7866,3111" coordsize="10,20">
              <v:shape style="position:absolute;left:7866;top:3111;width:10;height:20" coordorigin="7866,3111" coordsize="10,20" path="m7866,3130l7876,3130,7876,3111,7866,3111,7866,3130xe" filled="true" fillcolor="#000000" stroked="false">
                <v:path arrowok="t"/>
                <v:fill type="solid"/>
              </v:shape>
            </v:group>
            <v:group style="position:absolute;left:7866;top:3130;width:10;height:20" coordorigin="7866,3130" coordsize="10,20">
              <v:shape style="position:absolute;left:7866;top:3130;width:10;height:20" coordorigin="7866,3130" coordsize="10,20" path="m7866,3149l7876,3149,7876,3130,7866,3130,7866,3149xe" filled="true" fillcolor="#000000" stroked="false">
                <v:path arrowok="t"/>
                <v:fill type="solid"/>
              </v:shape>
            </v:group>
            <v:group style="position:absolute;left:7866;top:3149;width:10;height:20" coordorigin="7866,3149" coordsize="10,20">
              <v:shape style="position:absolute;left:7866;top:3149;width:10;height:20" coordorigin="7866,3149" coordsize="10,20" path="m7866,3169l7876,3169,7876,3149,7866,3149,7866,3169xe" filled="true" fillcolor="#000000" stroked="false">
                <v:path arrowok="t"/>
                <v:fill type="solid"/>
              </v:shape>
            </v:group>
            <v:group style="position:absolute;left:7866;top:3169;width:10;height:20" coordorigin="7866,3169" coordsize="10,20">
              <v:shape style="position:absolute;left:7866;top:3169;width:10;height:20" coordorigin="7866,3169" coordsize="10,20" path="m7866,3188l7876,3188,7876,3169,7866,3169,7866,3188xe" filled="true" fillcolor="#000000" stroked="false">
                <v:path arrowok="t"/>
                <v:fill type="solid"/>
              </v:shape>
            </v:group>
            <v:group style="position:absolute;left:7866;top:3188;width:10;height:20" coordorigin="7866,3188" coordsize="10,20">
              <v:shape style="position:absolute;left:7866;top:3188;width:10;height:20" coordorigin="7866,3188" coordsize="10,20" path="m7866,3207l7876,3207,7876,3188,7866,3188,7866,3207xe" filled="true" fillcolor="#000000" stroked="false">
                <v:path arrowok="t"/>
                <v:fill type="solid"/>
              </v:shape>
            </v:group>
            <v:group style="position:absolute;left:7866;top:3207;width:10;height:20" coordorigin="7866,3207" coordsize="10,20">
              <v:shape style="position:absolute;left:7866;top:3207;width:10;height:20" coordorigin="7866,3207" coordsize="10,20" path="m7866,3226l7876,3226,7876,3207,7866,3207,7866,3226xe" filled="true" fillcolor="#000000" stroked="false">
                <v:path arrowok="t"/>
                <v:fill type="solid"/>
              </v:shape>
            </v:group>
            <v:group style="position:absolute;left:7866;top:3226;width:10;height:20" coordorigin="7866,3226" coordsize="10,20">
              <v:shape style="position:absolute;left:7866;top:3226;width:10;height:20" coordorigin="7866,3226" coordsize="10,20" path="m7866,3245l7876,3245,7876,3226,7866,3226,7866,3245xe" filled="true" fillcolor="#000000" stroked="false">
                <v:path arrowok="t"/>
                <v:fill type="solid"/>
              </v:shape>
            </v:group>
            <v:group style="position:absolute;left:7866;top:3245;width:10;height:20" coordorigin="7866,3245" coordsize="10,20">
              <v:shape style="position:absolute;left:7866;top:3245;width:10;height:20" coordorigin="7866,3245" coordsize="10,20" path="m7866,3265l7876,3265,7876,3245,7866,3245,7866,3265xe" filled="true" fillcolor="#000000" stroked="false">
                <v:path arrowok="t"/>
                <v:fill type="solid"/>
              </v:shape>
            </v:group>
            <v:group style="position:absolute;left:7866;top:3267;width:10;height:2" coordorigin="7866,3267" coordsize="10,2">
              <v:shape style="position:absolute;left:7866;top:3267;width:10;height:2" coordorigin="7866,3267" coordsize="10,0" path="m7866,3267l7876,3267e" filled="false" stroked="true" strokeweight=".23999pt" strokecolor="#000000">
                <v:path arrowok="t"/>
              </v:shape>
            </v:group>
            <v:group style="position:absolute;left:8834;top:2938;width:10;height:20" coordorigin="8834,2938" coordsize="10,20">
              <v:shape style="position:absolute;left:8834;top:2938;width:10;height:20" coordorigin="8834,2938" coordsize="10,20" path="m8834,2957l8844,2957,8844,2938,8834,2938,8834,2957xe" filled="true" fillcolor="#000000" stroked="false">
                <v:path arrowok="t"/>
                <v:fill type="solid"/>
              </v:shape>
            </v:group>
            <v:group style="position:absolute;left:8834;top:2957;width:10;height:20" coordorigin="8834,2957" coordsize="10,20">
              <v:shape style="position:absolute;left:8834;top:2957;width:10;height:20" coordorigin="8834,2957" coordsize="10,20" path="m8834,2977l8844,2977,8844,2957,8834,2957,8834,2977xe" filled="true" fillcolor="#000000" stroked="false">
                <v:path arrowok="t"/>
                <v:fill type="solid"/>
              </v:shape>
            </v:group>
            <v:group style="position:absolute;left:8834;top:2977;width:10;height:20" coordorigin="8834,2977" coordsize="10,20">
              <v:shape style="position:absolute;left:8834;top:2977;width:10;height:20" coordorigin="8834,2977" coordsize="10,20" path="m8834,2996l8844,2996,8844,2977,8834,2977,8834,2996xe" filled="true" fillcolor="#000000" stroked="false">
                <v:path arrowok="t"/>
                <v:fill type="solid"/>
              </v:shape>
            </v:group>
            <v:group style="position:absolute;left:8834;top:2996;width:10;height:20" coordorigin="8834,2996" coordsize="10,20">
              <v:shape style="position:absolute;left:8834;top:2996;width:10;height:20" coordorigin="8834,2996" coordsize="10,20" path="m8834,3015l8844,3015,8844,2996,8834,2996,8834,3015xe" filled="true" fillcolor="#000000" stroked="false">
                <v:path arrowok="t"/>
                <v:fill type="solid"/>
              </v:shape>
            </v:group>
            <v:group style="position:absolute;left:8834;top:3015;width:10;height:20" coordorigin="8834,3015" coordsize="10,20">
              <v:shape style="position:absolute;left:8834;top:3015;width:10;height:20" coordorigin="8834,3015" coordsize="10,20" path="m8834,3034l8844,3034,8844,3015,8834,3015,8834,3034xe" filled="true" fillcolor="#000000" stroked="false">
                <v:path arrowok="t"/>
                <v:fill type="solid"/>
              </v:shape>
            </v:group>
            <v:group style="position:absolute;left:8834;top:3034;width:10;height:20" coordorigin="8834,3034" coordsize="10,20">
              <v:shape style="position:absolute;left:8834;top:3034;width:10;height:20" coordorigin="8834,3034" coordsize="10,20" path="m8834,3053l8844,3053,8844,3034,8834,3034,8834,3053xe" filled="true" fillcolor="#000000" stroked="false">
                <v:path arrowok="t"/>
                <v:fill type="solid"/>
              </v:shape>
            </v:group>
            <v:group style="position:absolute;left:8834;top:3053;width:10;height:20" coordorigin="8834,3053" coordsize="10,20">
              <v:shape style="position:absolute;left:8834;top:3053;width:10;height:20" coordorigin="8834,3053" coordsize="10,20" path="m8834,3073l8844,3073,8844,3053,8834,3053,8834,3073xe" filled="true" fillcolor="#000000" stroked="false">
                <v:path arrowok="t"/>
                <v:fill type="solid"/>
              </v:shape>
            </v:group>
            <v:group style="position:absolute;left:8834;top:3073;width:10;height:20" coordorigin="8834,3073" coordsize="10,20">
              <v:shape style="position:absolute;left:8834;top:3073;width:10;height:20" coordorigin="8834,3073" coordsize="10,20" path="m8834,3092l8844,3092,8844,3073,8834,3073,8834,3092xe" filled="true" fillcolor="#000000" stroked="false">
                <v:path arrowok="t"/>
                <v:fill type="solid"/>
              </v:shape>
            </v:group>
            <v:group style="position:absolute;left:8834;top:3092;width:10;height:20" coordorigin="8834,3092" coordsize="10,20">
              <v:shape style="position:absolute;left:8834;top:3092;width:10;height:20" coordorigin="8834,3092" coordsize="10,20" path="m8834,3111l8844,3111,8844,3092,8834,3092,8834,3111xe" filled="true" fillcolor="#000000" stroked="false">
                <v:path arrowok="t"/>
                <v:fill type="solid"/>
              </v:shape>
            </v:group>
            <v:group style="position:absolute;left:8834;top:3111;width:10;height:20" coordorigin="8834,3111" coordsize="10,20">
              <v:shape style="position:absolute;left:8834;top:3111;width:10;height:20" coordorigin="8834,3111" coordsize="10,20" path="m8834,3130l8844,3130,8844,3111,8834,3111,8834,3130xe" filled="true" fillcolor="#000000" stroked="false">
                <v:path arrowok="t"/>
                <v:fill type="solid"/>
              </v:shape>
            </v:group>
            <v:group style="position:absolute;left:8834;top:3130;width:10;height:20" coordorigin="8834,3130" coordsize="10,20">
              <v:shape style="position:absolute;left:8834;top:3130;width:10;height:20" coordorigin="8834,3130" coordsize="10,20" path="m8834,3149l8844,3149,8844,3130,8834,3130,8834,3149xe" filled="true" fillcolor="#000000" stroked="false">
                <v:path arrowok="t"/>
                <v:fill type="solid"/>
              </v:shape>
            </v:group>
            <v:group style="position:absolute;left:8834;top:3149;width:10;height:20" coordorigin="8834,3149" coordsize="10,20">
              <v:shape style="position:absolute;left:8834;top:3149;width:10;height:20" coordorigin="8834,3149" coordsize="10,20" path="m8834,3169l8844,3169,8844,3149,8834,3149,8834,3169xe" filled="true" fillcolor="#000000" stroked="false">
                <v:path arrowok="t"/>
                <v:fill type="solid"/>
              </v:shape>
            </v:group>
            <v:group style="position:absolute;left:8834;top:3169;width:10;height:20" coordorigin="8834,3169" coordsize="10,20">
              <v:shape style="position:absolute;left:8834;top:3169;width:10;height:20" coordorigin="8834,3169" coordsize="10,20" path="m8834,3188l8844,3188,8844,3169,8834,3169,8834,3188xe" filled="true" fillcolor="#000000" stroked="false">
                <v:path arrowok="t"/>
                <v:fill type="solid"/>
              </v:shape>
            </v:group>
            <v:group style="position:absolute;left:8834;top:3188;width:10;height:20" coordorigin="8834,3188" coordsize="10,20">
              <v:shape style="position:absolute;left:8834;top:3188;width:10;height:20" coordorigin="8834,3188" coordsize="10,20" path="m8834,3207l8844,3207,8844,3188,8834,3188,8834,3207xe" filled="true" fillcolor="#000000" stroked="false">
                <v:path arrowok="t"/>
                <v:fill type="solid"/>
              </v:shape>
            </v:group>
            <v:group style="position:absolute;left:8834;top:3207;width:10;height:20" coordorigin="8834,3207" coordsize="10,20">
              <v:shape style="position:absolute;left:8834;top:3207;width:10;height:20" coordorigin="8834,3207" coordsize="10,20" path="m8834,3226l8844,3226,8844,3207,8834,3207,8834,3226xe" filled="true" fillcolor="#000000" stroked="false">
                <v:path arrowok="t"/>
                <v:fill type="solid"/>
              </v:shape>
            </v:group>
            <v:group style="position:absolute;left:8834;top:3226;width:10;height:20" coordorigin="8834,3226" coordsize="10,20">
              <v:shape style="position:absolute;left:8834;top:3226;width:10;height:20" coordorigin="8834,3226" coordsize="10,20" path="m8834,3245l8844,3245,8844,3226,8834,3226,8834,3245xe" filled="true" fillcolor="#000000" stroked="false">
                <v:path arrowok="t"/>
                <v:fill type="solid"/>
              </v:shape>
            </v:group>
            <v:group style="position:absolute;left:8834;top:3245;width:10;height:20" coordorigin="8834,3245" coordsize="10,20">
              <v:shape style="position:absolute;left:8834;top:3245;width:10;height:20" coordorigin="8834,3245" coordsize="10,20" path="m8834,3265l8844,3265,8844,3245,8834,3245,8834,3265xe" filled="true" fillcolor="#000000" stroked="false">
                <v:path arrowok="t"/>
                <v:fill type="solid"/>
              </v:shape>
            </v:group>
            <v:group style="position:absolute;left:8834;top:3267;width:10;height:2" coordorigin="8834,3267" coordsize="10,2">
              <v:shape style="position:absolute;left:8834;top:3267;width:10;height:2" coordorigin="8834,3267" coordsize="10,0" path="m8834,3267l8844,3267e" filled="false" stroked="true" strokeweight=".23999pt" strokecolor="#000000">
                <v:path arrowok="t"/>
              </v:shape>
              <v:shape style="position:absolute;left:0;top:3169;width:4475;height:110" type="#_x0000_t75" stroked="false">
                <v:imagedata r:id="rId1279" o:title=""/>
              </v:shape>
              <v:shape style="position:absolute;left:4451;top:3269;width:1661;height:10" type="#_x0000_t75" stroked="false">
                <v:imagedata r:id="rId1280" o:title=""/>
              </v:shape>
              <v:shape style="position:absolute;left:6107;top:3269;width:1759;height:10" type="#_x0000_t75" stroked="false">
                <v:imagedata r:id="rId1277" o:title=""/>
              </v:shape>
              <v:shape style="position:absolute;left:7861;top:3269;width:973;height:10" type="#_x0000_t75" stroked="false">
                <v:imagedata r:id="rId1278" o:title=""/>
              </v:shape>
            </v:group>
            <v:group style="position:absolute;left:8834;top:3274;width:10;height:2" coordorigin="8834,3274" coordsize="10,2">
              <v:shape style="position:absolute;left:8834;top:3274;width:10;height:2" coordorigin="8834,3274" coordsize="10,0" path="m8834,3274l8844,3274e" filled="false" stroked="true" strokeweight=".47998pt" strokecolor="#000000">
                <v:path arrowok="t"/>
              </v:shape>
            </v:group>
            <v:group style="position:absolute;left:5;top:3279;width:10;height:20" coordorigin="5,3279" coordsize="10,20">
              <v:shape style="position:absolute;left:5;top:3279;width:10;height:20" coordorigin="5,3279" coordsize="10,20" path="m5,3298l14,3298,14,3279,5,3279,5,3298xe" filled="true" fillcolor="#000000" stroked="false">
                <v:path arrowok="t"/>
                <v:fill type="solid"/>
              </v:shape>
            </v:group>
            <v:group style="position:absolute;left:5;top:3298;width:10;height:20" coordorigin="5,3298" coordsize="10,20">
              <v:shape style="position:absolute;left:5;top:3298;width:10;height:20" coordorigin="5,3298" coordsize="10,20" path="m5,3317l14,3317,14,3298,5,3298,5,3317xe" filled="true" fillcolor="#000000" stroked="false">
                <v:path arrowok="t"/>
                <v:fill type="solid"/>
              </v:shape>
            </v:group>
            <v:group style="position:absolute;left:5;top:3317;width:10;height:20" coordorigin="5,3317" coordsize="10,20">
              <v:shape style="position:absolute;left:5;top:3317;width:10;height:20" coordorigin="5,3317" coordsize="10,20" path="m5,3337l14,3337,14,3317,5,3317,5,3337xe" filled="true" fillcolor="#000000" stroked="false">
                <v:path arrowok="t"/>
                <v:fill type="solid"/>
              </v:shape>
            </v:group>
            <v:group style="position:absolute;left:5;top:3337;width:10;height:20" coordorigin="5,3337" coordsize="10,20">
              <v:shape style="position:absolute;left:5;top:3337;width:10;height:20" coordorigin="5,3337" coordsize="10,20" path="m5,3356l14,3356,14,3337,5,3337,5,3356xe" filled="true" fillcolor="#000000" stroked="false">
                <v:path arrowok="t"/>
                <v:fill type="solid"/>
              </v:shape>
            </v:group>
            <v:group style="position:absolute;left:5;top:3356;width:10;height:20" coordorigin="5,3356" coordsize="10,20">
              <v:shape style="position:absolute;left:5;top:3356;width:10;height:20" coordorigin="5,3356" coordsize="10,20" path="m5,3375l14,3375,14,3356,5,3356,5,3375xe" filled="true" fillcolor="#000000" stroked="false">
                <v:path arrowok="t"/>
                <v:fill type="solid"/>
              </v:shape>
            </v:group>
            <v:group style="position:absolute;left:5;top:3375;width:10;height:20" coordorigin="5,3375" coordsize="10,20">
              <v:shape style="position:absolute;left:5;top:3375;width:10;height:20" coordorigin="5,3375" coordsize="10,20" path="m5,3394l14,3394,14,3375,5,3375,5,3394xe" filled="true" fillcolor="#000000" stroked="false">
                <v:path arrowok="t"/>
                <v:fill type="solid"/>
              </v:shape>
            </v:group>
            <v:group style="position:absolute;left:5;top:3394;width:10;height:20" coordorigin="5,3394" coordsize="10,20">
              <v:shape style="position:absolute;left:5;top:3394;width:10;height:20" coordorigin="5,3394" coordsize="10,20" path="m5,3413l14,3413,14,3394,5,3394,5,3413xe" filled="true" fillcolor="#000000" stroked="false">
                <v:path arrowok="t"/>
                <v:fill type="solid"/>
              </v:shape>
            </v:group>
            <v:group style="position:absolute;left:5;top:3413;width:10;height:20" coordorigin="5,3413" coordsize="10,20">
              <v:shape style="position:absolute;left:5;top:3413;width:10;height:20" coordorigin="5,3413" coordsize="10,20" path="m5,3433l14,3433,14,3413,5,3413,5,3433xe" filled="true" fillcolor="#000000" stroked="false">
                <v:path arrowok="t"/>
                <v:fill type="solid"/>
              </v:shape>
            </v:group>
            <v:group style="position:absolute;left:5;top:3433;width:10;height:20" coordorigin="5,3433" coordsize="10,20">
              <v:shape style="position:absolute;left:5;top:3433;width:10;height:20" coordorigin="5,3433" coordsize="10,20" path="m5,3452l14,3452,14,3433,5,3433,5,3452xe" filled="true" fillcolor="#000000" stroked="false">
                <v:path arrowok="t"/>
                <v:fill type="solid"/>
              </v:shape>
            </v:group>
            <v:group style="position:absolute;left:5;top:3452;width:10;height:20" coordorigin="5,3452" coordsize="10,20">
              <v:shape style="position:absolute;left:5;top:3452;width:10;height:20" coordorigin="5,3452" coordsize="10,20" path="m5,3471l14,3471,14,3452,5,3452,5,3471xe" filled="true" fillcolor="#000000" stroked="false">
                <v:path arrowok="t"/>
                <v:fill type="solid"/>
              </v:shape>
            </v:group>
            <v:group style="position:absolute;left:5;top:3471;width:10;height:20" coordorigin="5,3471" coordsize="10,20">
              <v:shape style="position:absolute;left:5;top:3471;width:10;height:20" coordorigin="5,3471" coordsize="10,20" path="m5,3490l14,3490,14,3471,5,3471,5,3490xe" filled="true" fillcolor="#000000" stroked="false">
                <v:path arrowok="t"/>
                <v:fill type="solid"/>
              </v:shape>
            </v:group>
            <v:group style="position:absolute;left:5;top:3490;width:10;height:20" coordorigin="5,3490" coordsize="10,20">
              <v:shape style="position:absolute;left:5;top:3490;width:10;height:20" coordorigin="5,3490" coordsize="10,20" path="m5,3509l14,3509,14,3490,5,3490,5,3509xe" filled="true" fillcolor="#000000" stroked="false">
                <v:path arrowok="t"/>
                <v:fill type="solid"/>
              </v:shape>
            </v:group>
            <v:group style="position:absolute;left:5;top:3509;width:10;height:20" coordorigin="5,3509" coordsize="10,20">
              <v:shape style="position:absolute;left:5;top:3509;width:10;height:20" coordorigin="5,3509" coordsize="10,20" path="m5,3529l14,3529,14,3509,5,3509,5,3529xe" filled="true" fillcolor="#000000" stroked="false">
                <v:path arrowok="t"/>
                <v:fill type="solid"/>
              </v:shape>
            </v:group>
            <v:group style="position:absolute;left:5;top:3529;width:10;height:20" coordorigin="5,3529" coordsize="10,20">
              <v:shape style="position:absolute;left:5;top:3529;width:10;height:20" coordorigin="5,3529" coordsize="10,20" path="m5,3548l14,3548,14,3529,5,3529,5,3548xe" filled="true" fillcolor="#000000" stroked="false">
                <v:path arrowok="t"/>
                <v:fill type="solid"/>
              </v:shape>
            </v:group>
            <v:group style="position:absolute;left:5;top:3548;width:10;height:20" coordorigin="5,3548" coordsize="10,20">
              <v:shape style="position:absolute;left:5;top:3548;width:10;height:20" coordorigin="5,3548" coordsize="10,20" path="m5,3567l14,3567,14,3548,5,3548,5,3567xe" filled="true" fillcolor="#000000" stroked="false">
                <v:path arrowok="t"/>
                <v:fill type="solid"/>
              </v:shape>
            </v:group>
            <v:group style="position:absolute;left:5;top:3567;width:10;height:20" coordorigin="5,3567" coordsize="10,20">
              <v:shape style="position:absolute;left:5;top:3567;width:10;height:20" coordorigin="5,3567" coordsize="10,20" path="m5,3586l14,3586,14,3567,5,3567,5,3586xe" filled="true" fillcolor="#000000" stroked="false">
                <v:path arrowok="t"/>
                <v:fill type="solid"/>
              </v:shape>
            </v:group>
            <v:group style="position:absolute;left:5;top:3586;width:10;height:20" coordorigin="5,3586" coordsize="10,20">
              <v:shape style="position:absolute;left:5;top:3586;width:10;height:20" coordorigin="5,3586" coordsize="10,20" path="m5,3605l14,3605,14,3586,5,3586,5,3605xe" filled="true" fillcolor="#000000" stroked="false">
                <v:path arrowok="t"/>
                <v:fill type="solid"/>
              </v:shape>
            </v:group>
            <v:group style="position:absolute;left:5;top:3609;width:10;height:2" coordorigin="5,3609" coordsize="10,2">
              <v:shape style="position:absolute;left:5;top:3609;width:10;height:2" coordorigin="5,3609" coordsize="10,0" path="m5,3609l14,3609e" filled="false" stroked="true" strokeweight=".36005pt" strokecolor="#000000">
                <v:path arrowok="t"/>
              </v:shape>
            </v:group>
            <v:group style="position:absolute;left:4455;top:3279;width:10;height:20" coordorigin="4455,3279" coordsize="10,20">
              <v:shape style="position:absolute;left:4455;top:3279;width:10;height:20" coordorigin="4455,3279" coordsize="10,20" path="m4455,3298l4465,3298,4465,3279,4455,3279,4455,3298xe" filled="true" fillcolor="#000000" stroked="false">
                <v:path arrowok="t"/>
                <v:fill type="solid"/>
              </v:shape>
            </v:group>
            <v:group style="position:absolute;left:4455;top:3298;width:10;height:20" coordorigin="4455,3298" coordsize="10,20">
              <v:shape style="position:absolute;left:4455;top:3298;width:10;height:20" coordorigin="4455,3298" coordsize="10,20" path="m4455,3317l4465,3317,4465,3298,4455,3298,4455,3317xe" filled="true" fillcolor="#000000" stroked="false">
                <v:path arrowok="t"/>
                <v:fill type="solid"/>
              </v:shape>
            </v:group>
            <v:group style="position:absolute;left:4455;top:3317;width:10;height:20" coordorigin="4455,3317" coordsize="10,20">
              <v:shape style="position:absolute;left:4455;top:3317;width:10;height:20" coordorigin="4455,3317" coordsize="10,20" path="m4455,3337l4465,3337,4465,3317,4455,3317,4455,3337xe" filled="true" fillcolor="#000000" stroked="false">
                <v:path arrowok="t"/>
                <v:fill type="solid"/>
              </v:shape>
            </v:group>
            <v:group style="position:absolute;left:4455;top:3337;width:10;height:20" coordorigin="4455,3337" coordsize="10,20">
              <v:shape style="position:absolute;left:4455;top:3337;width:10;height:20" coordorigin="4455,3337" coordsize="10,20" path="m4455,3356l4465,3356,4465,3337,4455,3337,4455,3356xe" filled="true" fillcolor="#000000" stroked="false">
                <v:path arrowok="t"/>
                <v:fill type="solid"/>
              </v:shape>
            </v:group>
            <v:group style="position:absolute;left:4455;top:3356;width:10;height:20" coordorigin="4455,3356" coordsize="10,20">
              <v:shape style="position:absolute;left:4455;top:3356;width:10;height:20" coordorigin="4455,3356" coordsize="10,20" path="m4455,3375l4465,3375,4465,3356,4455,3356,4455,3375xe" filled="true" fillcolor="#000000" stroked="false">
                <v:path arrowok="t"/>
                <v:fill type="solid"/>
              </v:shape>
            </v:group>
            <v:group style="position:absolute;left:4455;top:3375;width:10;height:20" coordorigin="4455,3375" coordsize="10,20">
              <v:shape style="position:absolute;left:4455;top:3375;width:10;height:20" coordorigin="4455,3375" coordsize="10,20" path="m4455,3394l4465,3394,4465,3375,4455,3375,4455,3394xe" filled="true" fillcolor="#000000" stroked="false">
                <v:path arrowok="t"/>
                <v:fill type="solid"/>
              </v:shape>
            </v:group>
            <v:group style="position:absolute;left:4455;top:3394;width:10;height:20" coordorigin="4455,3394" coordsize="10,20">
              <v:shape style="position:absolute;left:4455;top:3394;width:10;height:20" coordorigin="4455,3394" coordsize="10,20" path="m4455,3413l4465,3413,4465,3394,4455,3394,4455,3413xe" filled="true" fillcolor="#000000" stroked="false">
                <v:path arrowok="t"/>
                <v:fill type="solid"/>
              </v:shape>
            </v:group>
            <v:group style="position:absolute;left:4455;top:3413;width:10;height:20" coordorigin="4455,3413" coordsize="10,20">
              <v:shape style="position:absolute;left:4455;top:3413;width:10;height:20" coordorigin="4455,3413" coordsize="10,20" path="m4455,3433l4465,3433,4465,3413,4455,3413,4455,3433xe" filled="true" fillcolor="#000000" stroked="false">
                <v:path arrowok="t"/>
                <v:fill type="solid"/>
              </v:shape>
            </v:group>
            <v:group style="position:absolute;left:4455;top:3433;width:10;height:20" coordorigin="4455,3433" coordsize="10,20">
              <v:shape style="position:absolute;left:4455;top:3433;width:10;height:20" coordorigin="4455,3433" coordsize="10,20" path="m4455,3452l4465,3452,4465,3433,4455,3433,4455,3452xe" filled="true" fillcolor="#000000" stroked="false">
                <v:path arrowok="t"/>
                <v:fill type="solid"/>
              </v:shape>
            </v:group>
            <v:group style="position:absolute;left:4455;top:3452;width:10;height:20" coordorigin="4455,3452" coordsize="10,20">
              <v:shape style="position:absolute;left:4455;top:3452;width:10;height:20" coordorigin="4455,3452" coordsize="10,20" path="m4455,3471l4465,3471,4465,3452,4455,3452,4455,3471xe" filled="true" fillcolor="#000000" stroked="false">
                <v:path arrowok="t"/>
                <v:fill type="solid"/>
              </v:shape>
            </v:group>
            <v:group style="position:absolute;left:4455;top:3471;width:10;height:20" coordorigin="4455,3471" coordsize="10,20">
              <v:shape style="position:absolute;left:4455;top:3471;width:10;height:20" coordorigin="4455,3471" coordsize="10,20" path="m4455,3490l4465,3490,4465,3471,4455,3471,4455,3490xe" filled="true" fillcolor="#000000" stroked="false">
                <v:path arrowok="t"/>
                <v:fill type="solid"/>
              </v:shape>
            </v:group>
            <v:group style="position:absolute;left:4455;top:3490;width:10;height:20" coordorigin="4455,3490" coordsize="10,20">
              <v:shape style="position:absolute;left:4455;top:3490;width:10;height:20" coordorigin="4455,3490" coordsize="10,20" path="m4455,3509l4465,3509,4465,3490,4455,3490,4455,3509xe" filled="true" fillcolor="#000000" stroked="false">
                <v:path arrowok="t"/>
                <v:fill type="solid"/>
              </v:shape>
            </v:group>
            <v:group style="position:absolute;left:4455;top:3509;width:10;height:20" coordorigin="4455,3509" coordsize="10,20">
              <v:shape style="position:absolute;left:4455;top:3509;width:10;height:20" coordorigin="4455,3509" coordsize="10,20" path="m4455,3529l4465,3529,4465,3509,4455,3509,4455,3529xe" filled="true" fillcolor="#000000" stroked="false">
                <v:path arrowok="t"/>
                <v:fill type="solid"/>
              </v:shape>
            </v:group>
            <v:group style="position:absolute;left:4455;top:3529;width:10;height:20" coordorigin="4455,3529" coordsize="10,20">
              <v:shape style="position:absolute;left:4455;top:3529;width:10;height:20" coordorigin="4455,3529" coordsize="10,20" path="m4455,3548l4465,3548,4465,3529,4455,3529,4455,3548xe" filled="true" fillcolor="#000000" stroked="false">
                <v:path arrowok="t"/>
                <v:fill type="solid"/>
              </v:shape>
            </v:group>
            <v:group style="position:absolute;left:4455;top:3548;width:10;height:20" coordorigin="4455,3548" coordsize="10,20">
              <v:shape style="position:absolute;left:4455;top:3548;width:10;height:20" coordorigin="4455,3548" coordsize="10,20" path="m4455,3567l4465,3567,4465,3548,4455,3548,4455,3567xe" filled="true" fillcolor="#000000" stroked="false">
                <v:path arrowok="t"/>
                <v:fill type="solid"/>
              </v:shape>
            </v:group>
            <v:group style="position:absolute;left:4455;top:3567;width:10;height:20" coordorigin="4455,3567" coordsize="10,20">
              <v:shape style="position:absolute;left:4455;top:3567;width:10;height:20" coordorigin="4455,3567" coordsize="10,20" path="m4455,3586l4465,3586,4465,3567,4455,3567,4455,3586xe" filled="true" fillcolor="#000000" stroked="false">
                <v:path arrowok="t"/>
                <v:fill type="solid"/>
              </v:shape>
            </v:group>
            <v:group style="position:absolute;left:4455;top:3586;width:10;height:20" coordorigin="4455,3586" coordsize="10,20">
              <v:shape style="position:absolute;left:4455;top:3586;width:10;height:20" coordorigin="4455,3586" coordsize="10,20" path="m4455,3605l4465,3605,4465,3586,4455,3586,4455,3605xe" filled="true" fillcolor="#000000" stroked="false">
                <v:path arrowok="t"/>
                <v:fill type="solid"/>
              </v:shape>
            </v:group>
            <v:group style="position:absolute;left:4455;top:3609;width:10;height:2" coordorigin="4455,3609" coordsize="10,2">
              <v:shape style="position:absolute;left:4455;top:3609;width:10;height:2" coordorigin="4455,3609" coordsize="10,0" path="m4455,3609l4465,3609e" filled="false" stroked="true" strokeweight=".36005pt" strokecolor="#000000">
                <v:path arrowok="t"/>
              </v:shape>
            </v:group>
            <v:group style="position:absolute;left:6112;top:3279;width:10;height:20" coordorigin="6112,3279" coordsize="10,20">
              <v:shape style="position:absolute;left:6112;top:3279;width:10;height:20" coordorigin="6112,3279" coordsize="10,20" path="m6112,3298l6121,3298,6121,3279,6112,3279,6112,3298xe" filled="true" fillcolor="#000000" stroked="false">
                <v:path arrowok="t"/>
                <v:fill type="solid"/>
              </v:shape>
            </v:group>
            <v:group style="position:absolute;left:6112;top:3298;width:10;height:20" coordorigin="6112,3298" coordsize="10,20">
              <v:shape style="position:absolute;left:6112;top:3298;width:10;height:20" coordorigin="6112,3298" coordsize="10,20" path="m6112,3317l6121,3317,6121,3298,6112,3298,6112,3317xe" filled="true" fillcolor="#000000" stroked="false">
                <v:path arrowok="t"/>
                <v:fill type="solid"/>
              </v:shape>
            </v:group>
            <v:group style="position:absolute;left:6112;top:3317;width:10;height:20" coordorigin="6112,3317" coordsize="10,20">
              <v:shape style="position:absolute;left:6112;top:3317;width:10;height:20" coordorigin="6112,3317" coordsize="10,20" path="m6112,3337l6121,3337,6121,3317,6112,3317,6112,3337xe" filled="true" fillcolor="#000000" stroked="false">
                <v:path arrowok="t"/>
                <v:fill type="solid"/>
              </v:shape>
            </v:group>
            <v:group style="position:absolute;left:6112;top:3337;width:10;height:20" coordorigin="6112,3337" coordsize="10,20">
              <v:shape style="position:absolute;left:6112;top:3337;width:10;height:20" coordorigin="6112,3337" coordsize="10,20" path="m6112,3356l6121,3356,6121,3337,6112,3337,6112,3356xe" filled="true" fillcolor="#000000" stroked="false">
                <v:path arrowok="t"/>
                <v:fill type="solid"/>
              </v:shape>
            </v:group>
            <v:group style="position:absolute;left:6112;top:3356;width:10;height:20" coordorigin="6112,3356" coordsize="10,20">
              <v:shape style="position:absolute;left:6112;top:3356;width:10;height:20" coordorigin="6112,3356" coordsize="10,20" path="m6112,3375l6121,3375,6121,3356,6112,3356,6112,3375xe" filled="true" fillcolor="#000000" stroked="false">
                <v:path arrowok="t"/>
                <v:fill type="solid"/>
              </v:shape>
            </v:group>
            <v:group style="position:absolute;left:6112;top:3375;width:10;height:20" coordorigin="6112,3375" coordsize="10,20">
              <v:shape style="position:absolute;left:6112;top:3375;width:10;height:20" coordorigin="6112,3375" coordsize="10,20" path="m6112,3394l6121,3394,6121,3375,6112,3375,6112,3394xe" filled="true" fillcolor="#000000" stroked="false">
                <v:path arrowok="t"/>
                <v:fill type="solid"/>
              </v:shape>
            </v:group>
            <v:group style="position:absolute;left:6112;top:3394;width:10;height:20" coordorigin="6112,3394" coordsize="10,20">
              <v:shape style="position:absolute;left:6112;top:3394;width:10;height:20" coordorigin="6112,3394" coordsize="10,20" path="m6112,3413l6121,3413,6121,3394,6112,3394,6112,3413xe" filled="true" fillcolor="#000000" stroked="false">
                <v:path arrowok="t"/>
                <v:fill type="solid"/>
              </v:shape>
            </v:group>
            <v:group style="position:absolute;left:6112;top:3413;width:10;height:20" coordorigin="6112,3413" coordsize="10,20">
              <v:shape style="position:absolute;left:6112;top:3413;width:10;height:20" coordorigin="6112,3413" coordsize="10,20" path="m6112,3433l6121,3433,6121,3413,6112,3413,6112,3433xe" filled="true" fillcolor="#000000" stroked="false">
                <v:path arrowok="t"/>
                <v:fill type="solid"/>
              </v:shape>
            </v:group>
            <v:group style="position:absolute;left:6112;top:3433;width:10;height:20" coordorigin="6112,3433" coordsize="10,20">
              <v:shape style="position:absolute;left:6112;top:3433;width:10;height:20" coordorigin="6112,3433" coordsize="10,20" path="m6112,3452l6121,3452,6121,3433,6112,3433,6112,3452xe" filled="true" fillcolor="#000000" stroked="false">
                <v:path arrowok="t"/>
                <v:fill type="solid"/>
              </v:shape>
            </v:group>
            <v:group style="position:absolute;left:6112;top:3452;width:10;height:20" coordorigin="6112,3452" coordsize="10,20">
              <v:shape style="position:absolute;left:6112;top:3452;width:10;height:20" coordorigin="6112,3452" coordsize="10,20" path="m6112,3471l6121,3471,6121,3452,6112,3452,6112,3471xe" filled="true" fillcolor="#000000" stroked="false">
                <v:path arrowok="t"/>
                <v:fill type="solid"/>
              </v:shape>
            </v:group>
            <v:group style="position:absolute;left:6112;top:3471;width:10;height:20" coordorigin="6112,3471" coordsize="10,20">
              <v:shape style="position:absolute;left:6112;top:3471;width:10;height:20" coordorigin="6112,3471" coordsize="10,20" path="m6112,3490l6121,3490,6121,3471,6112,3471,6112,3490xe" filled="true" fillcolor="#000000" stroked="false">
                <v:path arrowok="t"/>
                <v:fill type="solid"/>
              </v:shape>
            </v:group>
            <v:group style="position:absolute;left:6112;top:3490;width:10;height:20" coordorigin="6112,3490" coordsize="10,20">
              <v:shape style="position:absolute;left:6112;top:3490;width:10;height:20" coordorigin="6112,3490" coordsize="10,20" path="m6112,3509l6121,3509,6121,3490,6112,3490,6112,3509xe" filled="true" fillcolor="#000000" stroked="false">
                <v:path arrowok="t"/>
                <v:fill type="solid"/>
              </v:shape>
            </v:group>
            <v:group style="position:absolute;left:6112;top:3509;width:10;height:20" coordorigin="6112,3509" coordsize="10,20">
              <v:shape style="position:absolute;left:6112;top:3509;width:10;height:20" coordorigin="6112,3509" coordsize="10,20" path="m6112,3529l6121,3529,6121,3509,6112,3509,6112,3529xe" filled="true" fillcolor="#000000" stroked="false">
                <v:path arrowok="t"/>
                <v:fill type="solid"/>
              </v:shape>
            </v:group>
            <v:group style="position:absolute;left:6112;top:3529;width:10;height:20" coordorigin="6112,3529" coordsize="10,20">
              <v:shape style="position:absolute;left:6112;top:3529;width:10;height:20" coordorigin="6112,3529" coordsize="10,20" path="m6112,3548l6121,3548,6121,3529,6112,3529,6112,3548xe" filled="true" fillcolor="#000000" stroked="false">
                <v:path arrowok="t"/>
                <v:fill type="solid"/>
              </v:shape>
            </v:group>
            <v:group style="position:absolute;left:6112;top:3548;width:10;height:20" coordorigin="6112,3548" coordsize="10,20">
              <v:shape style="position:absolute;left:6112;top:3548;width:10;height:20" coordorigin="6112,3548" coordsize="10,20" path="m6112,3567l6121,3567,6121,3548,6112,3548,6112,3567xe" filled="true" fillcolor="#000000" stroked="false">
                <v:path arrowok="t"/>
                <v:fill type="solid"/>
              </v:shape>
            </v:group>
            <v:group style="position:absolute;left:6112;top:3567;width:10;height:20" coordorigin="6112,3567" coordsize="10,20">
              <v:shape style="position:absolute;left:6112;top:3567;width:10;height:20" coordorigin="6112,3567" coordsize="10,20" path="m6112,3586l6121,3586,6121,3567,6112,3567,6112,3586xe" filled="true" fillcolor="#000000" stroked="false">
                <v:path arrowok="t"/>
                <v:fill type="solid"/>
              </v:shape>
            </v:group>
            <v:group style="position:absolute;left:6112;top:3586;width:10;height:20" coordorigin="6112,3586" coordsize="10,20">
              <v:shape style="position:absolute;left:6112;top:3586;width:10;height:20" coordorigin="6112,3586" coordsize="10,20" path="m6112,3605l6121,3605,6121,3586,6112,3586,6112,3605xe" filled="true" fillcolor="#000000" stroked="false">
                <v:path arrowok="t"/>
                <v:fill type="solid"/>
              </v:shape>
            </v:group>
            <v:group style="position:absolute;left:6112;top:3609;width:10;height:2" coordorigin="6112,3609" coordsize="10,2">
              <v:shape style="position:absolute;left:6112;top:3609;width:10;height:2" coordorigin="6112,3609" coordsize="10,0" path="m6112,3609l6121,3609e" filled="false" stroked="true" strokeweight=".36005pt" strokecolor="#000000">
                <v:path arrowok="t"/>
              </v:shape>
            </v:group>
            <v:group style="position:absolute;left:7866;top:3279;width:10;height:20" coordorigin="7866,3279" coordsize="10,20">
              <v:shape style="position:absolute;left:7866;top:3279;width:10;height:20" coordorigin="7866,3279" coordsize="10,20" path="m7866,3298l7876,3298,7876,3279,7866,3279,7866,3298xe" filled="true" fillcolor="#000000" stroked="false">
                <v:path arrowok="t"/>
                <v:fill type="solid"/>
              </v:shape>
            </v:group>
            <v:group style="position:absolute;left:7866;top:3298;width:10;height:20" coordorigin="7866,3298" coordsize="10,20">
              <v:shape style="position:absolute;left:7866;top:3298;width:10;height:20" coordorigin="7866,3298" coordsize="10,20" path="m7866,3317l7876,3317,7876,3298,7866,3298,7866,3317xe" filled="true" fillcolor="#000000" stroked="false">
                <v:path arrowok="t"/>
                <v:fill type="solid"/>
              </v:shape>
            </v:group>
            <v:group style="position:absolute;left:7866;top:3317;width:10;height:20" coordorigin="7866,3317" coordsize="10,20">
              <v:shape style="position:absolute;left:7866;top:3317;width:10;height:20" coordorigin="7866,3317" coordsize="10,20" path="m7866,3337l7876,3337,7876,3317,7866,3317,7866,3337xe" filled="true" fillcolor="#000000" stroked="false">
                <v:path arrowok="t"/>
                <v:fill type="solid"/>
              </v:shape>
            </v:group>
            <v:group style="position:absolute;left:7866;top:3337;width:10;height:20" coordorigin="7866,3337" coordsize="10,20">
              <v:shape style="position:absolute;left:7866;top:3337;width:10;height:20" coordorigin="7866,3337" coordsize="10,20" path="m7866,3356l7876,3356,7876,3337,7866,3337,7866,3356xe" filled="true" fillcolor="#000000" stroked="false">
                <v:path arrowok="t"/>
                <v:fill type="solid"/>
              </v:shape>
            </v:group>
            <v:group style="position:absolute;left:7866;top:3356;width:10;height:20" coordorigin="7866,3356" coordsize="10,20">
              <v:shape style="position:absolute;left:7866;top:3356;width:10;height:20" coordorigin="7866,3356" coordsize="10,20" path="m7866,3375l7876,3375,7876,3356,7866,3356,7866,3375xe" filled="true" fillcolor="#000000" stroked="false">
                <v:path arrowok="t"/>
                <v:fill type="solid"/>
              </v:shape>
            </v:group>
            <v:group style="position:absolute;left:7866;top:3375;width:10;height:20" coordorigin="7866,3375" coordsize="10,20">
              <v:shape style="position:absolute;left:7866;top:3375;width:10;height:20" coordorigin="7866,3375" coordsize="10,20" path="m7866,3394l7876,3394,7876,3375,7866,3375,7866,3394xe" filled="true" fillcolor="#000000" stroked="false">
                <v:path arrowok="t"/>
                <v:fill type="solid"/>
              </v:shape>
            </v:group>
            <v:group style="position:absolute;left:7866;top:3394;width:10;height:20" coordorigin="7866,3394" coordsize="10,20">
              <v:shape style="position:absolute;left:7866;top:3394;width:10;height:20" coordorigin="7866,3394" coordsize="10,20" path="m7866,3413l7876,3413,7876,3394,7866,3394,7866,3413xe" filled="true" fillcolor="#000000" stroked="false">
                <v:path arrowok="t"/>
                <v:fill type="solid"/>
              </v:shape>
            </v:group>
            <v:group style="position:absolute;left:7866;top:3413;width:10;height:20" coordorigin="7866,3413" coordsize="10,20">
              <v:shape style="position:absolute;left:7866;top:3413;width:10;height:20" coordorigin="7866,3413" coordsize="10,20" path="m7866,3433l7876,3433,7876,3413,7866,3413,7866,3433xe" filled="true" fillcolor="#000000" stroked="false">
                <v:path arrowok="t"/>
                <v:fill type="solid"/>
              </v:shape>
            </v:group>
            <v:group style="position:absolute;left:7866;top:3433;width:10;height:20" coordorigin="7866,3433" coordsize="10,20">
              <v:shape style="position:absolute;left:7866;top:3433;width:10;height:20" coordorigin="7866,3433" coordsize="10,20" path="m7866,3452l7876,3452,7876,3433,7866,3433,7866,3452xe" filled="true" fillcolor="#000000" stroked="false">
                <v:path arrowok="t"/>
                <v:fill type="solid"/>
              </v:shape>
            </v:group>
            <v:group style="position:absolute;left:7866;top:3452;width:10;height:20" coordorigin="7866,3452" coordsize="10,20">
              <v:shape style="position:absolute;left:7866;top:3452;width:10;height:20" coordorigin="7866,3452" coordsize="10,20" path="m7866,3471l7876,3471,7876,3452,7866,3452,7866,3471xe" filled="true" fillcolor="#000000" stroked="false">
                <v:path arrowok="t"/>
                <v:fill type="solid"/>
              </v:shape>
            </v:group>
            <v:group style="position:absolute;left:7866;top:3471;width:10;height:20" coordorigin="7866,3471" coordsize="10,20">
              <v:shape style="position:absolute;left:7866;top:3471;width:10;height:20" coordorigin="7866,3471" coordsize="10,20" path="m7866,3490l7876,3490,7876,3471,7866,3471,7866,3490xe" filled="true" fillcolor="#000000" stroked="false">
                <v:path arrowok="t"/>
                <v:fill type="solid"/>
              </v:shape>
            </v:group>
            <v:group style="position:absolute;left:7866;top:3490;width:10;height:20" coordorigin="7866,3490" coordsize="10,20">
              <v:shape style="position:absolute;left:7866;top:3490;width:10;height:20" coordorigin="7866,3490" coordsize="10,20" path="m7866,3509l7876,3509,7876,3490,7866,3490,7866,3509xe" filled="true" fillcolor="#000000" stroked="false">
                <v:path arrowok="t"/>
                <v:fill type="solid"/>
              </v:shape>
            </v:group>
            <v:group style="position:absolute;left:7866;top:3509;width:10;height:20" coordorigin="7866,3509" coordsize="10,20">
              <v:shape style="position:absolute;left:7866;top:3509;width:10;height:20" coordorigin="7866,3509" coordsize="10,20" path="m7866,3529l7876,3529,7876,3509,7866,3509,7866,3529xe" filled="true" fillcolor="#000000" stroked="false">
                <v:path arrowok="t"/>
                <v:fill type="solid"/>
              </v:shape>
            </v:group>
            <v:group style="position:absolute;left:7866;top:3529;width:10;height:20" coordorigin="7866,3529" coordsize="10,20">
              <v:shape style="position:absolute;left:7866;top:3529;width:10;height:20" coordorigin="7866,3529" coordsize="10,20" path="m7866,3548l7876,3548,7876,3529,7866,3529,7866,3548xe" filled="true" fillcolor="#000000" stroked="false">
                <v:path arrowok="t"/>
                <v:fill type="solid"/>
              </v:shape>
            </v:group>
            <v:group style="position:absolute;left:7866;top:3548;width:10;height:20" coordorigin="7866,3548" coordsize="10,20">
              <v:shape style="position:absolute;left:7866;top:3548;width:10;height:20" coordorigin="7866,3548" coordsize="10,20" path="m7866,3567l7876,3567,7876,3548,7866,3548,7866,3567xe" filled="true" fillcolor="#000000" stroked="false">
                <v:path arrowok="t"/>
                <v:fill type="solid"/>
              </v:shape>
            </v:group>
            <v:group style="position:absolute;left:7866;top:3567;width:10;height:20" coordorigin="7866,3567" coordsize="10,20">
              <v:shape style="position:absolute;left:7866;top:3567;width:10;height:20" coordorigin="7866,3567" coordsize="10,20" path="m7866,3586l7876,3586,7876,3567,7866,3567,7866,3586xe" filled="true" fillcolor="#000000" stroked="false">
                <v:path arrowok="t"/>
                <v:fill type="solid"/>
              </v:shape>
            </v:group>
            <v:group style="position:absolute;left:7866;top:3586;width:10;height:20" coordorigin="7866,3586" coordsize="10,20">
              <v:shape style="position:absolute;left:7866;top:3586;width:10;height:20" coordorigin="7866,3586" coordsize="10,20" path="m7866,3605l7876,3605,7876,3586,7866,3586,7866,3605xe" filled="true" fillcolor="#000000" stroked="false">
                <v:path arrowok="t"/>
                <v:fill type="solid"/>
              </v:shape>
            </v:group>
            <v:group style="position:absolute;left:7866;top:3609;width:10;height:2" coordorigin="7866,3609" coordsize="10,2">
              <v:shape style="position:absolute;left:7866;top:3609;width:10;height:2" coordorigin="7866,3609" coordsize="10,0" path="m7866,3609l7876,3609e" filled="false" stroked="true" strokeweight=".36005pt" strokecolor="#000000">
                <v:path arrowok="t"/>
              </v:shape>
            </v:group>
            <v:group style="position:absolute;left:8834;top:3279;width:10;height:20" coordorigin="8834,3279" coordsize="10,20">
              <v:shape style="position:absolute;left:8834;top:3279;width:10;height:20" coordorigin="8834,3279" coordsize="10,20" path="m8834,3298l8844,3298,8844,3279,8834,3279,8834,3298xe" filled="true" fillcolor="#000000" stroked="false">
                <v:path arrowok="t"/>
                <v:fill type="solid"/>
              </v:shape>
            </v:group>
            <v:group style="position:absolute;left:8834;top:3298;width:10;height:20" coordorigin="8834,3298" coordsize="10,20">
              <v:shape style="position:absolute;left:8834;top:3298;width:10;height:20" coordorigin="8834,3298" coordsize="10,20" path="m8834,3317l8844,3317,8844,3298,8834,3298,8834,3317xe" filled="true" fillcolor="#000000" stroked="false">
                <v:path arrowok="t"/>
                <v:fill type="solid"/>
              </v:shape>
            </v:group>
            <v:group style="position:absolute;left:8834;top:3317;width:10;height:20" coordorigin="8834,3317" coordsize="10,20">
              <v:shape style="position:absolute;left:8834;top:3317;width:10;height:20" coordorigin="8834,3317" coordsize="10,20" path="m8834,3337l8844,3337,8844,3317,8834,3317,8834,3337xe" filled="true" fillcolor="#000000" stroked="false">
                <v:path arrowok="t"/>
                <v:fill type="solid"/>
              </v:shape>
            </v:group>
            <v:group style="position:absolute;left:8834;top:3337;width:10;height:20" coordorigin="8834,3337" coordsize="10,20">
              <v:shape style="position:absolute;left:8834;top:3337;width:10;height:20" coordorigin="8834,3337" coordsize="10,20" path="m8834,3356l8844,3356,8844,3337,8834,3337,8834,3356xe" filled="true" fillcolor="#000000" stroked="false">
                <v:path arrowok="t"/>
                <v:fill type="solid"/>
              </v:shape>
            </v:group>
            <v:group style="position:absolute;left:8834;top:3356;width:10;height:20" coordorigin="8834,3356" coordsize="10,20">
              <v:shape style="position:absolute;left:8834;top:3356;width:10;height:20" coordorigin="8834,3356" coordsize="10,20" path="m8834,3375l8844,3375,8844,3356,8834,3356,8834,3375xe" filled="true" fillcolor="#000000" stroked="false">
                <v:path arrowok="t"/>
                <v:fill type="solid"/>
              </v:shape>
            </v:group>
            <v:group style="position:absolute;left:8834;top:3375;width:10;height:20" coordorigin="8834,3375" coordsize="10,20">
              <v:shape style="position:absolute;left:8834;top:3375;width:10;height:20" coordorigin="8834,3375" coordsize="10,20" path="m8834,3394l8844,3394,8844,3375,8834,3375,8834,3394xe" filled="true" fillcolor="#000000" stroked="false">
                <v:path arrowok="t"/>
                <v:fill type="solid"/>
              </v:shape>
            </v:group>
            <v:group style="position:absolute;left:8834;top:3394;width:10;height:20" coordorigin="8834,3394" coordsize="10,20">
              <v:shape style="position:absolute;left:8834;top:3394;width:10;height:20" coordorigin="8834,3394" coordsize="10,20" path="m8834,3413l8844,3413,8844,3394,8834,3394,8834,3413xe" filled="true" fillcolor="#000000" stroked="false">
                <v:path arrowok="t"/>
                <v:fill type="solid"/>
              </v:shape>
            </v:group>
            <v:group style="position:absolute;left:8834;top:3413;width:10;height:20" coordorigin="8834,3413" coordsize="10,20">
              <v:shape style="position:absolute;left:8834;top:3413;width:10;height:20" coordorigin="8834,3413" coordsize="10,20" path="m8834,3433l8844,3433,8844,3413,8834,3413,8834,3433xe" filled="true" fillcolor="#000000" stroked="false">
                <v:path arrowok="t"/>
                <v:fill type="solid"/>
              </v:shape>
            </v:group>
            <v:group style="position:absolute;left:8834;top:3433;width:10;height:20" coordorigin="8834,3433" coordsize="10,20">
              <v:shape style="position:absolute;left:8834;top:3433;width:10;height:20" coordorigin="8834,3433" coordsize="10,20" path="m8834,3452l8844,3452,8844,3433,8834,3433,8834,3452xe" filled="true" fillcolor="#000000" stroked="false">
                <v:path arrowok="t"/>
                <v:fill type="solid"/>
              </v:shape>
            </v:group>
            <v:group style="position:absolute;left:8834;top:3452;width:10;height:20" coordorigin="8834,3452" coordsize="10,20">
              <v:shape style="position:absolute;left:8834;top:3452;width:10;height:20" coordorigin="8834,3452" coordsize="10,20" path="m8834,3471l8844,3471,8844,3452,8834,3452,8834,3471xe" filled="true" fillcolor="#000000" stroked="false">
                <v:path arrowok="t"/>
                <v:fill type="solid"/>
              </v:shape>
            </v:group>
            <v:group style="position:absolute;left:8834;top:3471;width:10;height:20" coordorigin="8834,3471" coordsize="10,20">
              <v:shape style="position:absolute;left:8834;top:3471;width:10;height:20" coordorigin="8834,3471" coordsize="10,20" path="m8834,3490l8844,3490,8844,3471,8834,3471,8834,3490xe" filled="true" fillcolor="#000000" stroked="false">
                <v:path arrowok="t"/>
                <v:fill type="solid"/>
              </v:shape>
            </v:group>
            <v:group style="position:absolute;left:8834;top:3490;width:10;height:20" coordorigin="8834,3490" coordsize="10,20">
              <v:shape style="position:absolute;left:8834;top:3490;width:10;height:20" coordorigin="8834,3490" coordsize="10,20" path="m8834,3509l8844,3509,8844,3490,8834,3490,8834,3509xe" filled="true" fillcolor="#000000" stroked="false">
                <v:path arrowok="t"/>
                <v:fill type="solid"/>
              </v:shape>
            </v:group>
            <v:group style="position:absolute;left:8834;top:3509;width:10;height:20" coordorigin="8834,3509" coordsize="10,20">
              <v:shape style="position:absolute;left:8834;top:3509;width:10;height:20" coordorigin="8834,3509" coordsize="10,20" path="m8834,3529l8844,3529,8844,3509,8834,3509,8834,3529xe" filled="true" fillcolor="#000000" stroked="false">
                <v:path arrowok="t"/>
                <v:fill type="solid"/>
              </v:shape>
            </v:group>
            <v:group style="position:absolute;left:8834;top:3529;width:10;height:20" coordorigin="8834,3529" coordsize="10,20">
              <v:shape style="position:absolute;left:8834;top:3529;width:10;height:20" coordorigin="8834,3529" coordsize="10,20" path="m8834,3548l8844,3548,8844,3529,8834,3529,8834,3548xe" filled="true" fillcolor="#000000" stroked="false">
                <v:path arrowok="t"/>
                <v:fill type="solid"/>
              </v:shape>
            </v:group>
            <v:group style="position:absolute;left:8834;top:3548;width:10;height:20" coordorigin="8834,3548" coordsize="10,20">
              <v:shape style="position:absolute;left:8834;top:3548;width:10;height:20" coordorigin="8834,3548" coordsize="10,20" path="m8834,3567l8844,3567,8844,3548,8834,3548,8834,3567xe" filled="true" fillcolor="#000000" stroked="false">
                <v:path arrowok="t"/>
                <v:fill type="solid"/>
              </v:shape>
            </v:group>
            <v:group style="position:absolute;left:8834;top:3567;width:10;height:20" coordorigin="8834,3567" coordsize="10,20">
              <v:shape style="position:absolute;left:8834;top:3567;width:10;height:20" coordorigin="8834,3567" coordsize="10,20" path="m8834,3586l8844,3586,8844,3567,8834,3567,8834,3586xe" filled="true" fillcolor="#000000" stroked="false">
                <v:path arrowok="t"/>
                <v:fill type="solid"/>
              </v:shape>
            </v:group>
            <v:group style="position:absolute;left:8834;top:3586;width:10;height:20" coordorigin="8834,3586" coordsize="10,20">
              <v:shape style="position:absolute;left:8834;top:3586;width:10;height:20" coordorigin="8834,3586" coordsize="10,20" path="m8834,3605l8844,3605,8844,3586,8834,3586,8834,3605xe" filled="true" fillcolor="#000000" stroked="false">
                <v:path arrowok="t"/>
                <v:fill type="solid"/>
              </v:shape>
            </v:group>
            <v:group style="position:absolute;left:8834;top:3609;width:10;height:2" coordorigin="8834,3609" coordsize="10,2">
              <v:shape style="position:absolute;left:8834;top:3609;width:10;height:2" coordorigin="8834,3609" coordsize="10,0" path="m8834,3609l8844,3609e" filled="false" stroked="true" strokeweight=".36005pt" strokecolor="#000000">
                <v:path arrowok="t"/>
              </v:shape>
            </v:group>
            <v:group style="position:absolute;left:5;top:3617;width:10;height:2" coordorigin="5,3617" coordsize="10,2">
              <v:shape style="position:absolute;left:5;top:3617;width:10;height:2" coordorigin="5,3617" coordsize="10,0" path="m5,3617l14,3617e" filled="false" stroked="true" strokeweight=".47998pt" strokecolor="#000000">
                <v:path arrowok="t"/>
              </v:shape>
            </v:group>
            <v:group style="position:absolute;left:4455;top:3617;width:10;height:2" coordorigin="4455,3617" coordsize="10,2">
              <v:shape style="position:absolute;left:4455;top:3617;width:10;height:2" coordorigin="4455,3617" coordsize="10,0" path="m4455,3617l4465,3617e" filled="false" stroked="true" strokeweight=".47998pt" strokecolor="#000000">
                <v:path arrowok="t"/>
              </v:shape>
              <v:shape style="position:absolute;left:14;top:3613;width:6097;height:10" type="#_x0000_t75" stroked="false">
                <v:imagedata r:id="rId1274" o:title=""/>
              </v:shape>
              <v:shape style="position:absolute;left:6107;top:3613;width:1759;height:10" type="#_x0000_t75" stroked="false">
                <v:imagedata r:id="rId1277" o:title=""/>
              </v:shape>
              <v:shape style="position:absolute;left:7861;top:3613;width:973;height:10" type="#_x0000_t75" stroked="false">
                <v:imagedata r:id="rId1278" o:title=""/>
              </v:shape>
            </v:group>
            <v:group style="position:absolute;left:8834;top:3617;width:10;height:2" coordorigin="8834,3617" coordsize="10,2">
              <v:shape style="position:absolute;left:8834;top:3617;width:10;height:2" coordorigin="8834,3617" coordsize="10,0" path="m8834,3617l8844,3617e" filled="false" stroked="true" strokeweight=".47998pt" strokecolor="#000000">
                <v:path arrowok="t"/>
              </v:shape>
            </v:group>
            <v:group style="position:absolute;left:5;top:3622;width:10;height:20" coordorigin="5,3622" coordsize="10,20">
              <v:shape style="position:absolute;left:5;top:3622;width:10;height:20" coordorigin="5,3622" coordsize="10,20" path="m5,3641l14,3641,14,3622,5,3622,5,3641xe" filled="true" fillcolor="#000000" stroked="false">
                <v:path arrowok="t"/>
                <v:fill type="solid"/>
              </v:shape>
            </v:group>
            <v:group style="position:absolute;left:5;top:3641;width:10;height:20" coordorigin="5,3641" coordsize="10,20">
              <v:shape style="position:absolute;left:5;top:3641;width:10;height:20" coordorigin="5,3641" coordsize="10,20" path="m5,3661l14,3661,14,3641,5,3641,5,3661xe" filled="true" fillcolor="#000000" stroked="false">
                <v:path arrowok="t"/>
                <v:fill type="solid"/>
              </v:shape>
            </v:group>
            <v:group style="position:absolute;left:5;top:3661;width:10;height:20" coordorigin="5,3661" coordsize="10,20">
              <v:shape style="position:absolute;left:5;top:3661;width:10;height:20" coordorigin="5,3661" coordsize="10,20" path="m5,3680l14,3680,14,3661,5,3661,5,3680xe" filled="true" fillcolor="#000000" stroked="false">
                <v:path arrowok="t"/>
                <v:fill type="solid"/>
              </v:shape>
            </v:group>
            <v:group style="position:absolute;left:5;top:3680;width:10;height:20" coordorigin="5,3680" coordsize="10,20">
              <v:shape style="position:absolute;left:5;top:3680;width:10;height:20" coordorigin="5,3680" coordsize="10,20" path="m5,3699l14,3699,14,3680,5,3680,5,3699xe" filled="true" fillcolor="#000000" stroked="false">
                <v:path arrowok="t"/>
                <v:fill type="solid"/>
              </v:shape>
            </v:group>
            <v:group style="position:absolute;left:5;top:3699;width:10;height:20" coordorigin="5,3699" coordsize="10,20">
              <v:shape style="position:absolute;left:5;top:3699;width:10;height:20" coordorigin="5,3699" coordsize="10,20" path="m5,3718l14,3718,14,3699,5,3699,5,3718xe" filled="true" fillcolor="#000000" stroked="false">
                <v:path arrowok="t"/>
                <v:fill type="solid"/>
              </v:shape>
            </v:group>
            <v:group style="position:absolute;left:5;top:3718;width:10;height:20" coordorigin="5,3718" coordsize="10,20">
              <v:shape style="position:absolute;left:5;top:3718;width:10;height:20" coordorigin="5,3718" coordsize="10,20" path="m5,3737l14,3737,14,3718,5,3718,5,3737xe" filled="true" fillcolor="#000000" stroked="false">
                <v:path arrowok="t"/>
                <v:fill type="solid"/>
              </v:shape>
            </v:group>
            <v:group style="position:absolute;left:5;top:3737;width:10;height:20" coordorigin="5,3737" coordsize="10,20">
              <v:shape style="position:absolute;left:5;top:3737;width:10;height:20" coordorigin="5,3737" coordsize="10,20" path="m5,3757l14,3757,14,3737,5,3737,5,3757xe" filled="true" fillcolor="#000000" stroked="false">
                <v:path arrowok="t"/>
                <v:fill type="solid"/>
              </v:shape>
            </v:group>
            <v:group style="position:absolute;left:5;top:3757;width:10;height:20" coordorigin="5,3757" coordsize="10,20">
              <v:shape style="position:absolute;left:5;top:3757;width:10;height:20" coordorigin="5,3757" coordsize="10,20" path="m5,3776l14,3776,14,3757,5,3757,5,3776xe" filled="true" fillcolor="#000000" stroked="false">
                <v:path arrowok="t"/>
                <v:fill type="solid"/>
              </v:shape>
            </v:group>
            <v:group style="position:absolute;left:5;top:3776;width:10;height:20" coordorigin="5,3776" coordsize="10,20">
              <v:shape style="position:absolute;left:5;top:3776;width:10;height:20" coordorigin="5,3776" coordsize="10,20" path="m5,3795l14,3795,14,3776,5,3776,5,3795xe" filled="true" fillcolor="#000000" stroked="false">
                <v:path arrowok="t"/>
                <v:fill type="solid"/>
              </v:shape>
            </v:group>
            <v:group style="position:absolute;left:5;top:3795;width:10;height:20" coordorigin="5,3795" coordsize="10,20">
              <v:shape style="position:absolute;left:5;top:3795;width:10;height:20" coordorigin="5,3795" coordsize="10,20" path="m5,3814l14,3814,14,3795,5,3795,5,3814xe" filled="true" fillcolor="#000000" stroked="false">
                <v:path arrowok="t"/>
                <v:fill type="solid"/>
              </v:shape>
            </v:group>
            <v:group style="position:absolute;left:5;top:3814;width:10;height:20" coordorigin="5,3814" coordsize="10,20">
              <v:shape style="position:absolute;left:5;top:3814;width:10;height:20" coordorigin="5,3814" coordsize="10,20" path="m5,3833l14,3833,14,3814,5,3814,5,3833xe" filled="true" fillcolor="#000000" stroked="false">
                <v:path arrowok="t"/>
                <v:fill type="solid"/>
              </v:shape>
            </v:group>
            <v:group style="position:absolute;left:5;top:3833;width:10;height:20" coordorigin="5,3833" coordsize="10,20">
              <v:shape style="position:absolute;left:5;top:3833;width:10;height:20" coordorigin="5,3833" coordsize="10,20" path="m5,3853l14,3853,14,3833,5,3833,5,3853xe" filled="true" fillcolor="#000000" stroked="false">
                <v:path arrowok="t"/>
                <v:fill type="solid"/>
              </v:shape>
            </v:group>
            <v:group style="position:absolute;left:5;top:3853;width:10;height:20" coordorigin="5,3853" coordsize="10,20">
              <v:shape style="position:absolute;left:5;top:3853;width:10;height:20" coordorigin="5,3853" coordsize="10,20" path="m5,3872l14,3872,14,3853,5,3853,5,3872xe" filled="true" fillcolor="#000000" stroked="false">
                <v:path arrowok="t"/>
                <v:fill type="solid"/>
              </v:shape>
            </v:group>
            <v:group style="position:absolute;left:5;top:3872;width:10;height:20" coordorigin="5,3872" coordsize="10,20">
              <v:shape style="position:absolute;left:5;top:3872;width:10;height:20" coordorigin="5,3872" coordsize="10,20" path="m5,3891l14,3891,14,3872,5,3872,5,3891xe" filled="true" fillcolor="#000000" stroked="false">
                <v:path arrowok="t"/>
                <v:fill type="solid"/>
              </v:shape>
            </v:group>
            <v:group style="position:absolute;left:5;top:3891;width:10;height:20" coordorigin="5,3891" coordsize="10,20">
              <v:shape style="position:absolute;left:5;top:3891;width:10;height:20" coordorigin="5,3891" coordsize="10,20" path="m5,3910l14,3910,14,3891,5,3891,5,3910xe" filled="true" fillcolor="#000000" stroked="false">
                <v:path arrowok="t"/>
                <v:fill type="solid"/>
              </v:shape>
            </v:group>
            <v:group style="position:absolute;left:5;top:3910;width:10;height:20" coordorigin="5,3910" coordsize="10,20">
              <v:shape style="position:absolute;left:5;top:3910;width:10;height:20" coordorigin="5,3910" coordsize="10,20" path="m5,3929l14,3929,14,3910,5,3910,5,3929xe" filled="true" fillcolor="#000000" stroked="false">
                <v:path arrowok="t"/>
                <v:fill type="solid"/>
              </v:shape>
            </v:group>
            <v:group style="position:absolute;left:5;top:3929;width:10;height:20" coordorigin="5,3929" coordsize="10,20">
              <v:shape style="position:absolute;left:5;top:3929;width:10;height:20" coordorigin="5,3929" coordsize="10,20" path="m5,3949l14,3949,14,3929,5,3929,5,3949xe" filled="true" fillcolor="#000000" stroked="false">
                <v:path arrowok="t"/>
                <v:fill type="solid"/>
              </v:shape>
            </v:group>
            <v:group style="position:absolute;left:4455;top:3622;width:10;height:20" coordorigin="4455,3622" coordsize="10,20">
              <v:shape style="position:absolute;left:4455;top:3622;width:10;height:20" coordorigin="4455,3622" coordsize="10,20" path="m4455,3641l4465,3641,4465,3622,4455,3622,4455,3641xe" filled="true" fillcolor="#000000" stroked="false">
                <v:path arrowok="t"/>
                <v:fill type="solid"/>
              </v:shape>
            </v:group>
            <v:group style="position:absolute;left:4455;top:3641;width:10;height:20" coordorigin="4455,3641" coordsize="10,20">
              <v:shape style="position:absolute;left:4455;top:3641;width:10;height:20" coordorigin="4455,3641" coordsize="10,20" path="m4455,3661l4465,3661,4465,3641,4455,3641,4455,3661xe" filled="true" fillcolor="#000000" stroked="false">
                <v:path arrowok="t"/>
                <v:fill type="solid"/>
              </v:shape>
            </v:group>
            <v:group style="position:absolute;left:4455;top:3661;width:10;height:20" coordorigin="4455,3661" coordsize="10,20">
              <v:shape style="position:absolute;left:4455;top:3661;width:10;height:20" coordorigin="4455,3661" coordsize="10,20" path="m4455,3680l4465,3680,4465,3661,4455,3661,4455,3680xe" filled="true" fillcolor="#000000" stroked="false">
                <v:path arrowok="t"/>
                <v:fill type="solid"/>
              </v:shape>
            </v:group>
            <v:group style="position:absolute;left:4455;top:3680;width:10;height:20" coordorigin="4455,3680" coordsize="10,20">
              <v:shape style="position:absolute;left:4455;top:3680;width:10;height:20" coordorigin="4455,3680" coordsize="10,20" path="m4455,3699l4465,3699,4465,3680,4455,3680,4455,3699xe" filled="true" fillcolor="#000000" stroked="false">
                <v:path arrowok="t"/>
                <v:fill type="solid"/>
              </v:shape>
            </v:group>
            <v:group style="position:absolute;left:4455;top:3699;width:10;height:20" coordorigin="4455,3699" coordsize="10,20">
              <v:shape style="position:absolute;left:4455;top:3699;width:10;height:20" coordorigin="4455,3699" coordsize="10,20" path="m4455,3718l4465,3718,4465,3699,4455,3699,4455,3718xe" filled="true" fillcolor="#000000" stroked="false">
                <v:path arrowok="t"/>
                <v:fill type="solid"/>
              </v:shape>
            </v:group>
            <v:group style="position:absolute;left:4455;top:3718;width:10;height:20" coordorigin="4455,3718" coordsize="10,20">
              <v:shape style="position:absolute;left:4455;top:3718;width:10;height:20" coordorigin="4455,3718" coordsize="10,20" path="m4455,3737l4465,3737,4465,3718,4455,3718,4455,3737xe" filled="true" fillcolor="#000000" stroked="false">
                <v:path arrowok="t"/>
                <v:fill type="solid"/>
              </v:shape>
            </v:group>
            <v:group style="position:absolute;left:4455;top:3737;width:10;height:20" coordorigin="4455,3737" coordsize="10,20">
              <v:shape style="position:absolute;left:4455;top:3737;width:10;height:20" coordorigin="4455,3737" coordsize="10,20" path="m4455,3757l4465,3757,4465,3737,4455,3737,4455,3757xe" filled="true" fillcolor="#000000" stroked="false">
                <v:path arrowok="t"/>
                <v:fill type="solid"/>
              </v:shape>
            </v:group>
            <v:group style="position:absolute;left:4455;top:3757;width:10;height:20" coordorigin="4455,3757" coordsize="10,20">
              <v:shape style="position:absolute;left:4455;top:3757;width:10;height:20" coordorigin="4455,3757" coordsize="10,20" path="m4455,3776l4465,3776,4465,3757,4455,3757,4455,3776xe" filled="true" fillcolor="#000000" stroked="false">
                <v:path arrowok="t"/>
                <v:fill type="solid"/>
              </v:shape>
            </v:group>
            <v:group style="position:absolute;left:4455;top:3776;width:10;height:20" coordorigin="4455,3776" coordsize="10,20">
              <v:shape style="position:absolute;left:4455;top:3776;width:10;height:20" coordorigin="4455,3776" coordsize="10,20" path="m4455,3795l4465,3795,4465,3776,4455,3776,4455,3795xe" filled="true" fillcolor="#000000" stroked="false">
                <v:path arrowok="t"/>
                <v:fill type="solid"/>
              </v:shape>
            </v:group>
            <v:group style="position:absolute;left:4455;top:3795;width:10;height:20" coordorigin="4455,3795" coordsize="10,20">
              <v:shape style="position:absolute;left:4455;top:3795;width:10;height:20" coordorigin="4455,3795" coordsize="10,20" path="m4455,3814l4465,3814,4465,3795,4455,3795,4455,3814xe" filled="true" fillcolor="#000000" stroked="false">
                <v:path arrowok="t"/>
                <v:fill type="solid"/>
              </v:shape>
            </v:group>
            <v:group style="position:absolute;left:4455;top:3814;width:10;height:20" coordorigin="4455,3814" coordsize="10,20">
              <v:shape style="position:absolute;left:4455;top:3814;width:10;height:20" coordorigin="4455,3814" coordsize="10,20" path="m4455,3833l4465,3833,4465,3814,4455,3814,4455,3833xe" filled="true" fillcolor="#000000" stroked="false">
                <v:path arrowok="t"/>
                <v:fill type="solid"/>
              </v:shape>
            </v:group>
            <v:group style="position:absolute;left:4455;top:3833;width:10;height:20" coordorigin="4455,3833" coordsize="10,20">
              <v:shape style="position:absolute;left:4455;top:3833;width:10;height:20" coordorigin="4455,3833" coordsize="10,20" path="m4455,3853l4465,3853,4465,3833,4455,3833,4455,3853xe" filled="true" fillcolor="#000000" stroked="false">
                <v:path arrowok="t"/>
                <v:fill type="solid"/>
              </v:shape>
            </v:group>
            <v:group style="position:absolute;left:6112;top:3622;width:10;height:20" coordorigin="6112,3622" coordsize="10,20">
              <v:shape style="position:absolute;left:6112;top:3622;width:10;height:20" coordorigin="6112,3622" coordsize="10,20" path="m6112,3641l6121,3641,6121,3622,6112,3622,6112,3641xe" filled="true" fillcolor="#000000" stroked="false">
                <v:path arrowok="t"/>
                <v:fill type="solid"/>
              </v:shape>
            </v:group>
            <v:group style="position:absolute;left:6112;top:3641;width:10;height:20" coordorigin="6112,3641" coordsize="10,20">
              <v:shape style="position:absolute;left:6112;top:3641;width:10;height:20" coordorigin="6112,3641" coordsize="10,20" path="m6112,3661l6121,3661,6121,3641,6112,3641,6112,3661xe" filled="true" fillcolor="#000000" stroked="false">
                <v:path arrowok="t"/>
                <v:fill type="solid"/>
              </v:shape>
            </v:group>
            <v:group style="position:absolute;left:6112;top:3661;width:10;height:20" coordorigin="6112,3661" coordsize="10,20">
              <v:shape style="position:absolute;left:6112;top:3661;width:10;height:20" coordorigin="6112,3661" coordsize="10,20" path="m6112,3680l6121,3680,6121,3661,6112,3661,6112,3680xe" filled="true" fillcolor="#000000" stroked="false">
                <v:path arrowok="t"/>
                <v:fill type="solid"/>
              </v:shape>
            </v:group>
            <v:group style="position:absolute;left:6112;top:3680;width:10;height:20" coordorigin="6112,3680" coordsize="10,20">
              <v:shape style="position:absolute;left:6112;top:3680;width:10;height:20" coordorigin="6112,3680" coordsize="10,20" path="m6112,3699l6121,3699,6121,3680,6112,3680,6112,3699xe" filled="true" fillcolor="#000000" stroked="false">
                <v:path arrowok="t"/>
                <v:fill type="solid"/>
              </v:shape>
            </v:group>
            <v:group style="position:absolute;left:6112;top:3699;width:10;height:20" coordorigin="6112,3699" coordsize="10,20">
              <v:shape style="position:absolute;left:6112;top:3699;width:10;height:20" coordorigin="6112,3699" coordsize="10,20" path="m6112,3718l6121,3718,6121,3699,6112,3699,6112,3718xe" filled="true" fillcolor="#000000" stroked="false">
                <v:path arrowok="t"/>
                <v:fill type="solid"/>
              </v:shape>
            </v:group>
            <v:group style="position:absolute;left:6112;top:3718;width:10;height:20" coordorigin="6112,3718" coordsize="10,20">
              <v:shape style="position:absolute;left:6112;top:3718;width:10;height:20" coordorigin="6112,3718" coordsize="10,20" path="m6112,3737l6121,3737,6121,3718,6112,3718,6112,3737xe" filled="true" fillcolor="#000000" stroked="false">
                <v:path arrowok="t"/>
                <v:fill type="solid"/>
              </v:shape>
            </v:group>
            <v:group style="position:absolute;left:6112;top:3737;width:10;height:20" coordorigin="6112,3737" coordsize="10,20">
              <v:shape style="position:absolute;left:6112;top:3737;width:10;height:20" coordorigin="6112,3737" coordsize="10,20" path="m6112,3757l6121,3757,6121,3737,6112,3737,6112,3757xe" filled="true" fillcolor="#000000" stroked="false">
                <v:path arrowok="t"/>
                <v:fill type="solid"/>
              </v:shape>
            </v:group>
            <v:group style="position:absolute;left:6112;top:3757;width:10;height:20" coordorigin="6112,3757" coordsize="10,20">
              <v:shape style="position:absolute;left:6112;top:3757;width:10;height:20" coordorigin="6112,3757" coordsize="10,20" path="m6112,3776l6121,3776,6121,3757,6112,3757,6112,3776xe" filled="true" fillcolor="#000000" stroked="false">
                <v:path arrowok="t"/>
                <v:fill type="solid"/>
              </v:shape>
            </v:group>
            <v:group style="position:absolute;left:6112;top:3776;width:10;height:20" coordorigin="6112,3776" coordsize="10,20">
              <v:shape style="position:absolute;left:6112;top:3776;width:10;height:20" coordorigin="6112,3776" coordsize="10,20" path="m6112,3795l6121,3795,6121,3776,6112,3776,6112,3795xe" filled="true" fillcolor="#000000" stroked="false">
                <v:path arrowok="t"/>
                <v:fill type="solid"/>
              </v:shape>
            </v:group>
            <v:group style="position:absolute;left:6112;top:3795;width:10;height:20" coordorigin="6112,3795" coordsize="10,20">
              <v:shape style="position:absolute;left:6112;top:3795;width:10;height:20" coordorigin="6112,3795" coordsize="10,20" path="m6112,3814l6121,3814,6121,3795,6112,3795,6112,3814xe" filled="true" fillcolor="#000000" stroked="false">
                <v:path arrowok="t"/>
                <v:fill type="solid"/>
              </v:shape>
            </v:group>
            <v:group style="position:absolute;left:6112;top:3814;width:10;height:20" coordorigin="6112,3814" coordsize="10,20">
              <v:shape style="position:absolute;left:6112;top:3814;width:10;height:20" coordorigin="6112,3814" coordsize="10,20" path="m6112,3833l6121,3833,6121,3814,6112,3814,6112,3833xe" filled="true" fillcolor="#000000" stroked="false">
                <v:path arrowok="t"/>
                <v:fill type="solid"/>
              </v:shape>
            </v:group>
            <v:group style="position:absolute;left:6112;top:3833;width:10;height:20" coordorigin="6112,3833" coordsize="10,20">
              <v:shape style="position:absolute;left:6112;top:3833;width:10;height:20" coordorigin="6112,3833" coordsize="10,20" path="m6112,3853l6121,3853,6121,3833,6112,3833,6112,3853xe" filled="true" fillcolor="#000000" stroked="false">
                <v:path arrowok="t"/>
                <v:fill type="solid"/>
              </v:shape>
            </v:group>
            <v:group style="position:absolute;left:6112;top:3853;width:10;height:20" coordorigin="6112,3853" coordsize="10,20">
              <v:shape style="position:absolute;left:6112;top:3853;width:10;height:20" coordorigin="6112,3853" coordsize="10,20" path="m6112,3872l6121,3872,6121,3853,6112,3853,6112,3872xe" filled="true" fillcolor="#000000" stroked="false">
                <v:path arrowok="t"/>
                <v:fill type="solid"/>
              </v:shape>
            </v:group>
            <v:group style="position:absolute;left:6112;top:3872;width:10;height:20" coordorigin="6112,3872" coordsize="10,20">
              <v:shape style="position:absolute;left:6112;top:3872;width:10;height:20" coordorigin="6112,3872" coordsize="10,20" path="m6112,3891l6121,3891,6121,3872,6112,3872,6112,3891xe" filled="true" fillcolor="#000000" stroked="false">
                <v:path arrowok="t"/>
                <v:fill type="solid"/>
              </v:shape>
            </v:group>
            <v:group style="position:absolute;left:6112;top:3891;width:10;height:20" coordorigin="6112,3891" coordsize="10,20">
              <v:shape style="position:absolute;left:6112;top:3891;width:10;height:20" coordorigin="6112,3891" coordsize="10,20" path="m6112,3910l6121,3910,6121,3891,6112,3891,6112,3910xe" filled="true" fillcolor="#000000" stroked="false">
                <v:path arrowok="t"/>
                <v:fill type="solid"/>
              </v:shape>
            </v:group>
            <v:group style="position:absolute;left:6112;top:3910;width:10;height:20" coordorigin="6112,3910" coordsize="10,20">
              <v:shape style="position:absolute;left:6112;top:3910;width:10;height:20" coordorigin="6112,3910" coordsize="10,20" path="m6112,3929l6121,3929,6121,3910,6112,3910,6112,3929xe" filled="true" fillcolor="#000000" stroked="false">
                <v:path arrowok="t"/>
                <v:fill type="solid"/>
              </v:shape>
            </v:group>
            <v:group style="position:absolute;left:6112;top:3929;width:10;height:20" coordorigin="6112,3929" coordsize="10,20">
              <v:shape style="position:absolute;left:6112;top:3929;width:10;height:20" coordorigin="6112,3929" coordsize="10,20" path="m6112,3949l6121,3949,6121,3929,6112,3929,6112,3949xe" filled="true" fillcolor="#000000" stroked="false">
                <v:path arrowok="t"/>
                <v:fill type="solid"/>
              </v:shape>
            </v:group>
            <v:group style="position:absolute;left:6112;top:3951;width:10;height:2" coordorigin="6112,3951" coordsize="10,2">
              <v:shape style="position:absolute;left:6112;top:3951;width:10;height:2" coordorigin="6112,3951" coordsize="10,0" path="m6112,3951l6121,3951e" filled="false" stroked="true" strokeweight=".23999pt" strokecolor="#000000">
                <v:path arrowok="t"/>
              </v:shape>
            </v:group>
            <v:group style="position:absolute;left:7866;top:3622;width:10;height:20" coordorigin="7866,3622" coordsize="10,20">
              <v:shape style="position:absolute;left:7866;top:3622;width:10;height:20" coordorigin="7866,3622" coordsize="10,20" path="m7866,3641l7876,3641,7876,3622,7866,3622,7866,3641xe" filled="true" fillcolor="#000000" stroked="false">
                <v:path arrowok="t"/>
                <v:fill type="solid"/>
              </v:shape>
            </v:group>
            <v:group style="position:absolute;left:7866;top:3641;width:10;height:20" coordorigin="7866,3641" coordsize="10,20">
              <v:shape style="position:absolute;left:7866;top:3641;width:10;height:20" coordorigin="7866,3641" coordsize="10,20" path="m7866,3661l7876,3661,7876,3641,7866,3641,7866,3661xe" filled="true" fillcolor="#000000" stroked="false">
                <v:path arrowok="t"/>
                <v:fill type="solid"/>
              </v:shape>
            </v:group>
            <v:group style="position:absolute;left:7866;top:3661;width:10;height:20" coordorigin="7866,3661" coordsize="10,20">
              <v:shape style="position:absolute;left:7866;top:3661;width:10;height:20" coordorigin="7866,3661" coordsize="10,20" path="m7866,3680l7876,3680,7876,3661,7866,3661,7866,3680xe" filled="true" fillcolor="#000000" stroked="false">
                <v:path arrowok="t"/>
                <v:fill type="solid"/>
              </v:shape>
            </v:group>
            <v:group style="position:absolute;left:7866;top:3680;width:10;height:20" coordorigin="7866,3680" coordsize="10,20">
              <v:shape style="position:absolute;left:7866;top:3680;width:10;height:20" coordorigin="7866,3680" coordsize="10,20" path="m7866,3699l7876,3699,7876,3680,7866,3680,7866,3699xe" filled="true" fillcolor="#000000" stroked="false">
                <v:path arrowok="t"/>
                <v:fill type="solid"/>
              </v:shape>
            </v:group>
            <v:group style="position:absolute;left:7866;top:3699;width:10;height:20" coordorigin="7866,3699" coordsize="10,20">
              <v:shape style="position:absolute;left:7866;top:3699;width:10;height:20" coordorigin="7866,3699" coordsize="10,20" path="m7866,3718l7876,3718,7876,3699,7866,3699,7866,3718xe" filled="true" fillcolor="#000000" stroked="false">
                <v:path arrowok="t"/>
                <v:fill type="solid"/>
              </v:shape>
            </v:group>
            <v:group style="position:absolute;left:7866;top:3718;width:10;height:20" coordorigin="7866,3718" coordsize="10,20">
              <v:shape style="position:absolute;left:7866;top:3718;width:10;height:20" coordorigin="7866,3718" coordsize="10,20" path="m7866,3737l7876,3737,7876,3718,7866,3718,7866,3737xe" filled="true" fillcolor="#000000" stroked="false">
                <v:path arrowok="t"/>
                <v:fill type="solid"/>
              </v:shape>
            </v:group>
            <v:group style="position:absolute;left:7866;top:3737;width:10;height:20" coordorigin="7866,3737" coordsize="10,20">
              <v:shape style="position:absolute;left:7866;top:3737;width:10;height:20" coordorigin="7866,3737" coordsize="10,20" path="m7866,3757l7876,3757,7876,3737,7866,3737,7866,3757xe" filled="true" fillcolor="#000000" stroked="false">
                <v:path arrowok="t"/>
                <v:fill type="solid"/>
              </v:shape>
            </v:group>
            <v:group style="position:absolute;left:7866;top:3757;width:10;height:20" coordorigin="7866,3757" coordsize="10,20">
              <v:shape style="position:absolute;left:7866;top:3757;width:10;height:20" coordorigin="7866,3757" coordsize="10,20" path="m7866,3776l7876,3776,7876,3757,7866,3757,7866,3776xe" filled="true" fillcolor="#000000" stroked="false">
                <v:path arrowok="t"/>
                <v:fill type="solid"/>
              </v:shape>
            </v:group>
            <v:group style="position:absolute;left:7866;top:3776;width:10;height:20" coordorigin="7866,3776" coordsize="10,20">
              <v:shape style="position:absolute;left:7866;top:3776;width:10;height:20" coordorigin="7866,3776" coordsize="10,20" path="m7866,3795l7876,3795,7876,3776,7866,3776,7866,3795xe" filled="true" fillcolor="#000000" stroked="false">
                <v:path arrowok="t"/>
                <v:fill type="solid"/>
              </v:shape>
            </v:group>
            <v:group style="position:absolute;left:7866;top:3795;width:10;height:20" coordorigin="7866,3795" coordsize="10,20">
              <v:shape style="position:absolute;left:7866;top:3795;width:10;height:20" coordorigin="7866,3795" coordsize="10,20" path="m7866,3814l7876,3814,7876,3795,7866,3795,7866,3814xe" filled="true" fillcolor="#000000" stroked="false">
                <v:path arrowok="t"/>
                <v:fill type="solid"/>
              </v:shape>
            </v:group>
            <v:group style="position:absolute;left:7866;top:3814;width:10;height:20" coordorigin="7866,3814" coordsize="10,20">
              <v:shape style="position:absolute;left:7866;top:3814;width:10;height:20" coordorigin="7866,3814" coordsize="10,20" path="m7866,3833l7876,3833,7876,3814,7866,3814,7866,3833xe" filled="true" fillcolor="#000000" stroked="false">
                <v:path arrowok="t"/>
                <v:fill type="solid"/>
              </v:shape>
            </v:group>
            <v:group style="position:absolute;left:7866;top:3833;width:10;height:20" coordorigin="7866,3833" coordsize="10,20">
              <v:shape style="position:absolute;left:7866;top:3833;width:10;height:20" coordorigin="7866,3833" coordsize="10,20" path="m7866,3853l7876,3853,7876,3833,7866,3833,7866,3853xe" filled="true" fillcolor="#000000" stroked="false">
                <v:path arrowok="t"/>
                <v:fill type="solid"/>
              </v:shape>
            </v:group>
            <v:group style="position:absolute;left:7866;top:3853;width:10;height:20" coordorigin="7866,3853" coordsize="10,20">
              <v:shape style="position:absolute;left:7866;top:3853;width:10;height:20" coordorigin="7866,3853" coordsize="10,20" path="m7866,3872l7876,3872,7876,3853,7866,3853,7866,3872xe" filled="true" fillcolor="#000000" stroked="false">
                <v:path arrowok="t"/>
                <v:fill type="solid"/>
              </v:shape>
            </v:group>
            <v:group style="position:absolute;left:7866;top:3872;width:10;height:20" coordorigin="7866,3872" coordsize="10,20">
              <v:shape style="position:absolute;left:7866;top:3872;width:10;height:20" coordorigin="7866,3872" coordsize="10,20" path="m7866,3891l7876,3891,7876,3872,7866,3872,7866,3891xe" filled="true" fillcolor="#000000" stroked="false">
                <v:path arrowok="t"/>
                <v:fill type="solid"/>
              </v:shape>
            </v:group>
            <v:group style="position:absolute;left:7866;top:3891;width:10;height:20" coordorigin="7866,3891" coordsize="10,20">
              <v:shape style="position:absolute;left:7866;top:3891;width:10;height:20" coordorigin="7866,3891" coordsize="10,20" path="m7866,3910l7876,3910,7876,3891,7866,3891,7866,3910xe" filled="true" fillcolor="#000000" stroked="false">
                <v:path arrowok="t"/>
                <v:fill type="solid"/>
              </v:shape>
            </v:group>
            <v:group style="position:absolute;left:7866;top:3910;width:10;height:20" coordorigin="7866,3910" coordsize="10,20">
              <v:shape style="position:absolute;left:7866;top:3910;width:10;height:20" coordorigin="7866,3910" coordsize="10,20" path="m7866,3929l7876,3929,7876,3910,7866,3910,7866,3929xe" filled="true" fillcolor="#000000" stroked="false">
                <v:path arrowok="t"/>
                <v:fill type="solid"/>
              </v:shape>
            </v:group>
            <v:group style="position:absolute;left:7866;top:3929;width:10;height:20" coordorigin="7866,3929" coordsize="10,20">
              <v:shape style="position:absolute;left:7866;top:3929;width:10;height:20" coordorigin="7866,3929" coordsize="10,20" path="m7866,3949l7876,3949,7876,3929,7866,3929,7866,3949xe" filled="true" fillcolor="#000000" stroked="false">
                <v:path arrowok="t"/>
                <v:fill type="solid"/>
              </v:shape>
            </v:group>
            <v:group style="position:absolute;left:7866;top:3951;width:10;height:2" coordorigin="7866,3951" coordsize="10,2">
              <v:shape style="position:absolute;left:7866;top:3951;width:10;height:2" coordorigin="7866,3951" coordsize="10,0" path="m7866,3951l7876,3951e" filled="false" stroked="true" strokeweight=".23999pt" strokecolor="#000000">
                <v:path arrowok="t"/>
              </v:shape>
            </v:group>
            <v:group style="position:absolute;left:8834;top:3622;width:10;height:20" coordorigin="8834,3622" coordsize="10,20">
              <v:shape style="position:absolute;left:8834;top:3622;width:10;height:20" coordorigin="8834,3622" coordsize="10,20" path="m8834,3641l8844,3641,8844,3622,8834,3622,8834,3641xe" filled="true" fillcolor="#000000" stroked="false">
                <v:path arrowok="t"/>
                <v:fill type="solid"/>
              </v:shape>
            </v:group>
            <v:group style="position:absolute;left:8834;top:3641;width:10;height:20" coordorigin="8834,3641" coordsize="10,20">
              <v:shape style="position:absolute;left:8834;top:3641;width:10;height:20" coordorigin="8834,3641" coordsize="10,20" path="m8834,3661l8844,3661,8844,3641,8834,3641,8834,3661xe" filled="true" fillcolor="#000000" stroked="false">
                <v:path arrowok="t"/>
                <v:fill type="solid"/>
              </v:shape>
            </v:group>
            <v:group style="position:absolute;left:8834;top:3661;width:10;height:20" coordorigin="8834,3661" coordsize="10,20">
              <v:shape style="position:absolute;left:8834;top:3661;width:10;height:20" coordorigin="8834,3661" coordsize="10,20" path="m8834,3680l8844,3680,8844,3661,8834,3661,8834,3680xe" filled="true" fillcolor="#000000" stroked="false">
                <v:path arrowok="t"/>
                <v:fill type="solid"/>
              </v:shape>
            </v:group>
            <v:group style="position:absolute;left:8834;top:3680;width:10;height:20" coordorigin="8834,3680" coordsize="10,20">
              <v:shape style="position:absolute;left:8834;top:3680;width:10;height:20" coordorigin="8834,3680" coordsize="10,20" path="m8834,3699l8844,3699,8844,3680,8834,3680,8834,3699xe" filled="true" fillcolor="#000000" stroked="false">
                <v:path arrowok="t"/>
                <v:fill type="solid"/>
              </v:shape>
            </v:group>
            <v:group style="position:absolute;left:8834;top:3699;width:10;height:20" coordorigin="8834,3699" coordsize="10,20">
              <v:shape style="position:absolute;left:8834;top:3699;width:10;height:20" coordorigin="8834,3699" coordsize="10,20" path="m8834,3718l8844,3718,8844,3699,8834,3699,8834,3718xe" filled="true" fillcolor="#000000" stroked="false">
                <v:path arrowok="t"/>
                <v:fill type="solid"/>
              </v:shape>
            </v:group>
            <v:group style="position:absolute;left:8834;top:3718;width:10;height:20" coordorigin="8834,3718" coordsize="10,20">
              <v:shape style="position:absolute;left:8834;top:3718;width:10;height:20" coordorigin="8834,3718" coordsize="10,20" path="m8834,3737l8844,3737,8844,3718,8834,3718,8834,3737xe" filled="true" fillcolor="#000000" stroked="false">
                <v:path arrowok="t"/>
                <v:fill type="solid"/>
              </v:shape>
            </v:group>
            <v:group style="position:absolute;left:8834;top:3737;width:10;height:20" coordorigin="8834,3737" coordsize="10,20">
              <v:shape style="position:absolute;left:8834;top:3737;width:10;height:20" coordorigin="8834,3737" coordsize="10,20" path="m8834,3757l8844,3757,8844,3737,8834,3737,8834,3757xe" filled="true" fillcolor="#000000" stroked="false">
                <v:path arrowok="t"/>
                <v:fill type="solid"/>
              </v:shape>
            </v:group>
            <v:group style="position:absolute;left:8834;top:3757;width:10;height:20" coordorigin="8834,3757" coordsize="10,20">
              <v:shape style="position:absolute;left:8834;top:3757;width:10;height:20" coordorigin="8834,3757" coordsize="10,20" path="m8834,3776l8844,3776,8844,3757,8834,3757,8834,3776xe" filled="true" fillcolor="#000000" stroked="false">
                <v:path arrowok="t"/>
                <v:fill type="solid"/>
              </v:shape>
            </v:group>
            <v:group style="position:absolute;left:8834;top:3776;width:10;height:20" coordorigin="8834,3776" coordsize="10,20">
              <v:shape style="position:absolute;left:8834;top:3776;width:10;height:20" coordorigin="8834,3776" coordsize="10,20" path="m8834,3795l8844,3795,8844,3776,8834,3776,8834,3795xe" filled="true" fillcolor="#000000" stroked="false">
                <v:path arrowok="t"/>
                <v:fill type="solid"/>
              </v:shape>
            </v:group>
            <v:group style="position:absolute;left:8834;top:3795;width:10;height:20" coordorigin="8834,3795" coordsize="10,20">
              <v:shape style="position:absolute;left:8834;top:3795;width:10;height:20" coordorigin="8834,3795" coordsize="10,20" path="m8834,3814l8844,3814,8844,3795,8834,3795,8834,3814xe" filled="true" fillcolor="#000000" stroked="false">
                <v:path arrowok="t"/>
                <v:fill type="solid"/>
              </v:shape>
            </v:group>
            <v:group style="position:absolute;left:8834;top:3814;width:10;height:20" coordorigin="8834,3814" coordsize="10,20">
              <v:shape style="position:absolute;left:8834;top:3814;width:10;height:20" coordorigin="8834,3814" coordsize="10,20" path="m8834,3833l8844,3833,8844,3814,8834,3814,8834,3833xe" filled="true" fillcolor="#000000" stroked="false">
                <v:path arrowok="t"/>
                <v:fill type="solid"/>
              </v:shape>
            </v:group>
            <v:group style="position:absolute;left:8834;top:3833;width:10;height:20" coordorigin="8834,3833" coordsize="10,20">
              <v:shape style="position:absolute;left:8834;top:3833;width:10;height:20" coordorigin="8834,3833" coordsize="10,20" path="m8834,3853l8844,3853,8844,3833,8834,3833,8834,3853xe" filled="true" fillcolor="#000000" stroked="false">
                <v:path arrowok="t"/>
                <v:fill type="solid"/>
              </v:shape>
            </v:group>
            <v:group style="position:absolute;left:8834;top:3853;width:10;height:20" coordorigin="8834,3853" coordsize="10,20">
              <v:shape style="position:absolute;left:8834;top:3853;width:10;height:20" coordorigin="8834,3853" coordsize="10,20" path="m8834,3872l8844,3872,8844,3853,8834,3853,8834,3872xe" filled="true" fillcolor="#000000" stroked="false">
                <v:path arrowok="t"/>
                <v:fill type="solid"/>
              </v:shape>
            </v:group>
            <v:group style="position:absolute;left:8834;top:3872;width:10;height:20" coordorigin="8834,3872" coordsize="10,20">
              <v:shape style="position:absolute;left:8834;top:3872;width:10;height:20" coordorigin="8834,3872" coordsize="10,20" path="m8834,3891l8844,3891,8844,3872,8834,3872,8834,3891xe" filled="true" fillcolor="#000000" stroked="false">
                <v:path arrowok="t"/>
                <v:fill type="solid"/>
              </v:shape>
            </v:group>
            <v:group style="position:absolute;left:8834;top:3891;width:10;height:20" coordorigin="8834,3891" coordsize="10,20">
              <v:shape style="position:absolute;left:8834;top:3891;width:10;height:20" coordorigin="8834,3891" coordsize="10,20" path="m8834,3910l8844,3910,8844,3891,8834,3891,8834,3910xe" filled="true" fillcolor="#000000" stroked="false">
                <v:path arrowok="t"/>
                <v:fill type="solid"/>
              </v:shape>
            </v:group>
            <v:group style="position:absolute;left:8834;top:3910;width:10;height:20" coordorigin="8834,3910" coordsize="10,20">
              <v:shape style="position:absolute;left:8834;top:3910;width:10;height:20" coordorigin="8834,3910" coordsize="10,20" path="m8834,3929l8844,3929,8844,3910,8834,3910,8834,3929xe" filled="true" fillcolor="#000000" stroked="false">
                <v:path arrowok="t"/>
                <v:fill type="solid"/>
              </v:shape>
            </v:group>
            <v:group style="position:absolute;left:8834;top:3929;width:10;height:20" coordorigin="8834,3929" coordsize="10,20">
              <v:shape style="position:absolute;left:8834;top:3929;width:10;height:20" coordorigin="8834,3929" coordsize="10,20" path="m8834,3949l8844,3949,8844,3929,8834,3929,8834,3949xe" filled="true" fillcolor="#000000" stroked="false">
                <v:path arrowok="t"/>
                <v:fill type="solid"/>
              </v:shape>
            </v:group>
            <v:group style="position:absolute;left:8834;top:3951;width:10;height:2" coordorigin="8834,3951" coordsize="10,2">
              <v:shape style="position:absolute;left:8834;top:3951;width:10;height:2" coordorigin="8834,3951" coordsize="10,0" path="m8834,3951l8844,3951e" filled="false" stroked="true" strokeweight=".23999pt" strokecolor="#000000">
                <v:path arrowok="t"/>
              </v:shape>
              <v:shape style="position:absolute;left:0;top:3853;width:4475;height:110" type="#_x0000_t75" stroked="false">
                <v:imagedata r:id="rId1270" o:title=""/>
              </v:shape>
              <v:shape style="position:absolute;left:4451;top:3953;width:1661;height:10" type="#_x0000_t75" stroked="false">
                <v:imagedata r:id="rId1281" o:title=""/>
              </v:shape>
              <v:shape style="position:absolute;left:6107;top:3953;width:1759;height:10" type="#_x0000_t75" stroked="false">
                <v:imagedata r:id="rId1275" o:title=""/>
              </v:shape>
              <v:shape style="position:absolute;left:7861;top:3953;width:973;height:10" type="#_x0000_t75" stroked="false">
                <v:imagedata r:id="rId1276" o:title=""/>
              </v:shape>
            </v:group>
            <v:group style="position:absolute;left:8834;top:3958;width:10;height:2" coordorigin="8834,3958" coordsize="10,2">
              <v:shape style="position:absolute;left:8834;top:3958;width:10;height:2" coordorigin="8834,3958" coordsize="10,0" path="m8834,3958l8844,3958e" filled="false" stroked="true" strokeweight=".47998pt" strokecolor="#000000">
                <v:path arrowok="t"/>
              </v:shape>
            </v:group>
            <v:group style="position:absolute;left:5;top:3963;width:10;height:20" coordorigin="5,3963" coordsize="10,20">
              <v:shape style="position:absolute;left:5;top:3963;width:10;height:20" coordorigin="5,3963" coordsize="10,20" path="m5,3982l14,3982,14,3963,5,3963,5,3982xe" filled="true" fillcolor="#000000" stroked="false">
                <v:path arrowok="t"/>
                <v:fill type="solid"/>
              </v:shape>
            </v:group>
            <v:group style="position:absolute;left:5;top:3982;width:10;height:20" coordorigin="5,3982" coordsize="10,20">
              <v:shape style="position:absolute;left:5;top:3982;width:10;height:20" coordorigin="5,3982" coordsize="10,20" path="m5,4001l14,4001,14,3982,5,3982,5,4001xe" filled="true" fillcolor="#000000" stroked="false">
                <v:path arrowok="t"/>
                <v:fill type="solid"/>
              </v:shape>
            </v:group>
            <v:group style="position:absolute;left:5;top:4001;width:10;height:20" coordorigin="5,4001" coordsize="10,20">
              <v:shape style="position:absolute;left:5;top:4001;width:10;height:20" coordorigin="5,4001" coordsize="10,20" path="m5,4021l14,4021,14,4001,5,4001,5,4021xe" filled="true" fillcolor="#000000" stroked="false">
                <v:path arrowok="t"/>
                <v:fill type="solid"/>
              </v:shape>
            </v:group>
            <v:group style="position:absolute;left:5;top:4021;width:10;height:20" coordorigin="5,4021" coordsize="10,20">
              <v:shape style="position:absolute;left:5;top:4021;width:10;height:20" coordorigin="5,4021" coordsize="10,20" path="m5,4040l14,4040,14,4021,5,4021,5,4040xe" filled="true" fillcolor="#000000" stroked="false">
                <v:path arrowok="t"/>
                <v:fill type="solid"/>
              </v:shape>
            </v:group>
            <v:group style="position:absolute;left:5;top:4040;width:10;height:20" coordorigin="5,4040" coordsize="10,20">
              <v:shape style="position:absolute;left:5;top:4040;width:10;height:20" coordorigin="5,4040" coordsize="10,20" path="m5,4059l14,4059,14,4040,5,4040,5,4059xe" filled="true" fillcolor="#000000" stroked="false">
                <v:path arrowok="t"/>
                <v:fill type="solid"/>
              </v:shape>
            </v:group>
            <v:group style="position:absolute;left:5;top:4059;width:10;height:20" coordorigin="5,4059" coordsize="10,20">
              <v:shape style="position:absolute;left:5;top:4059;width:10;height:20" coordorigin="5,4059" coordsize="10,20" path="m5,4078l14,4078,14,4059,5,4059,5,4078xe" filled="true" fillcolor="#000000" stroked="false">
                <v:path arrowok="t"/>
                <v:fill type="solid"/>
              </v:shape>
            </v:group>
            <v:group style="position:absolute;left:5;top:4078;width:10;height:20" coordorigin="5,4078" coordsize="10,20">
              <v:shape style="position:absolute;left:5;top:4078;width:10;height:20" coordorigin="5,4078" coordsize="10,20" path="m5,4097l14,4097,14,4078,5,4078,5,4097xe" filled="true" fillcolor="#000000" stroked="false">
                <v:path arrowok="t"/>
                <v:fill type="solid"/>
              </v:shape>
            </v:group>
            <v:group style="position:absolute;left:5;top:4097;width:10;height:20" coordorigin="5,4097" coordsize="10,20">
              <v:shape style="position:absolute;left:5;top:4097;width:10;height:20" coordorigin="5,4097" coordsize="10,20" path="m5,4117l14,4117,14,4097,5,4097,5,4117xe" filled="true" fillcolor="#000000" stroked="false">
                <v:path arrowok="t"/>
                <v:fill type="solid"/>
              </v:shape>
            </v:group>
            <v:group style="position:absolute;left:5;top:4117;width:10;height:20" coordorigin="5,4117" coordsize="10,20">
              <v:shape style="position:absolute;left:5;top:4117;width:10;height:20" coordorigin="5,4117" coordsize="10,20" path="m5,4136l14,4136,14,4117,5,4117,5,4136xe" filled="true" fillcolor="#000000" stroked="false">
                <v:path arrowok="t"/>
                <v:fill type="solid"/>
              </v:shape>
            </v:group>
            <v:group style="position:absolute;left:5;top:4136;width:10;height:20" coordorigin="5,4136" coordsize="10,20">
              <v:shape style="position:absolute;left:5;top:4136;width:10;height:20" coordorigin="5,4136" coordsize="10,20" path="m5,4155l14,4155,14,4136,5,4136,5,4155xe" filled="true" fillcolor="#000000" stroked="false">
                <v:path arrowok="t"/>
                <v:fill type="solid"/>
              </v:shape>
            </v:group>
            <v:group style="position:absolute;left:5;top:4155;width:10;height:20" coordorigin="5,4155" coordsize="10,20">
              <v:shape style="position:absolute;left:5;top:4155;width:10;height:20" coordorigin="5,4155" coordsize="10,20" path="m5,4174l14,4174,14,4155,5,4155,5,4174xe" filled="true" fillcolor="#000000" stroked="false">
                <v:path arrowok="t"/>
                <v:fill type="solid"/>
              </v:shape>
            </v:group>
            <v:group style="position:absolute;left:5;top:4174;width:10;height:20" coordorigin="5,4174" coordsize="10,20">
              <v:shape style="position:absolute;left:5;top:4174;width:10;height:20" coordorigin="5,4174" coordsize="10,20" path="m5,4193l14,4193,14,4174,5,4174,5,4193xe" filled="true" fillcolor="#000000" stroked="false">
                <v:path arrowok="t"/>
                <v:fill type="solid"/>
              </v:shape>
            </v:group>
            <v:group style="position:absolute;left:5;top:4193;width:10;height:20" coordorigin="5,4193" coordsize="10,20">
              <v:shape style="position:absolute;left:5;top:4193;width:10;height:20" coordorigin="5,4193" coordsize="10,20" path="m5,4213l14,4213,14,4193,5,4193,5,4213xe" filled="true" fillcolor="#000000" stroked="false">
                <v:path arrowok="t"/>
                <v:fill type="solid"/>
              </v:shape>
            </v:group>
            <v:group style="position:absolute;left:5;top:4213;width:10;height:20" coordorigin="5,4213" coordsize="10,20">
              <v:shape style="position:absolute;left:5;top:4213;width:10;height:20" coordorigin="5,4213" coordsize="10,20" path="m5,4232l14,4232,14,4213,5,4213,5,4232xe" filled="true" fillcolor="#000000" stroked="false">
                <v:path arrowok="t"/>
                <v:fill type="solid"/>
              </v:shape>
            </v:group>
            <v:group style="position:absolute;left:5;top:4232;width:10;height:20" coordorigin="5,4232" coordsize="10,20">
              <v:shape style="position:absolute;left:5;top:4232;width:10;height:20" coordorigin="5,4232" coordsize="10,20" path="m5,4251l14,4251,14,4232,5,4232,5,4251xe" filled="true" fillcolor="#000000" stroked="false">
                <v:path arrowok="t"/>
                <v:fill type="solid"/>
              </v:shape>
            </v:group>
            <v:group style="position:absolute;left:5;top:4251;width:10;height:20" coordorigin="5,4251" coordsize="10,20">
              <v:shape style="position:absolute;left:5;top:4251;width:10;height:20" coordorigin="5,4251" coordsize="10,20" path="m5,4270l14,4270,14,4251,5,4251,5,4270xe" filled="true" fillcolor="#000000" stroked="false">
                <v:path arrowok="t"/>
                <v:fill type="solid"/>
              </v:shape>
            </v:group>
            <v:group style="position:absolute;left:5;top:4270;width:10;height:20" coordorigin="5,4270" coordsize="10,20">
              <v:shape style="position:absolute;left:5;top:4270;width:10;height:20" coordorigin="5,4270" coordsize="10,20" path="m5,4289l14,4289,14,4270,5,4270,5,4289xe" filled="true" fillcolor="#000000" stroked="false">
                <v:path arrowok="t"/>
                <v:fill type="solid"/>
              </v:shape>
            </v:group>
            <v:group style="position:absolute;left:5;top:4293;width:10;height:2" coordorigin="5,4293" coordsize="10,2">
              <v:shape style="position:absolute;left:5;top:4293;width:10;height:2" coordorigin="5,4293" coordsize="10,0" path="m5,4293l14,4293e" filled="false" stroked="true" strokeweight=".35999pt" strokecolor="#000000">
                <v:path arrowok="t"/>
              </v:shape>
              <v:shape style="position:absolute;left:5;top:4297;width:10;height:10" type="#_x0000_t75" stroked="false">
                <v:imagedata r:id="rId1269" o:title=""/>
              </v:shape>
            </v:group>
            <v:group style="position:absolute;left:5;top:4301;width:10;height:2" coordorigin="5,4301" coordsize="10,2">
              <v:shape style="position:absolute;left:5;top:4301;width:10;height:2" coordorigin="5,4301" coordsize="10,0" path="m5,4301l14,4301e" filled="false" stroked="true" strokeweight=".48004pt" strokecolor="#000000">
                <v:path arrowok="t"/>
              </v:shape>
            </v:group>
            <v:group style="position:absolute;left:4455;top:3963;width:10;height:20" coordorigin="4455,3963" coordsize="10,20">
              <v:shape style="position:absolute;left:4455;top:3963;width:10;height:20" coordorigin="4455,3963" coordsize="10,20" path="m4455,3982l4465,3982,4465,3963,4455,3963,4455,3982xe" filled="true" fillcolor="#000000" stroked="false">
                <v:path arrowok="t"/>
                <v:fill type="solid"/>
              </v:shape>
            </v:group>
            <v:group style="position:absolute;left:4455;top:3982;width:10;height:20" coordorigin="4455,3982" coordsize="10,20">
              <v:shape style="position:absolute;left:4455;top:3982;width:10;height:20" coordorigin="4455,3982" coordsize="10,20" path="m4455,4001l4465,4001,4465,3982,4455,3982,4455,4001xe" filled="true" fillcolor="#000000" stroked="false">
                <v:path arrowok="t"/>
                <v:fill type="solid"/>
              </v:shape>
            </v:group>
            <v:group style="position:absolute;left:4455;top:4001;width:10;height:20" coordorigin="4455,4001" coordsize="10,20">
              <v:shape style="position:absolute;left:4455;top:4001;width:10;height:20" coordorigin="4455,4001" coordsize="10,20" path="m4455,4021l4465,4021,4465,4001,4455,4001,4455,4021xe" filled="true" fillcolor="#000000" stroked="false">
                <v:path arrowok="t"/>
                <v:fill type="solid"/>
              </v:shape>
            </v:group>
            <v:group style="position:absolute;left:4455;top:4021;width:10;height:20" coordorigin="4455,4021" coordsize="10,20">
              <v:shape style="position:absolute;left:4455;top:4021;width:10;height:20" coordorigin="4455,4021" coordsize="10,20" path="m4455,4040l4465,4040,4465,4021,4455,4021,4455,4040xe" filled="true" fillcolor="#000000" stroked="false">
                <v:path arrowok="t"/>
                <v:fill type="solid"/>
              </v:shape>
            </v:group>
            <v:group style="position:absolute;left:4455;top:4040;width:10;height:20" coordorigin="4455,4040" coordsize="10,20">
              <v:shape style="position:absolute;left:4455;top:4040;width:10;height:20" coordorigin="4455,4040" coordsize="10,20" path="m4455,4059l4465,4059,4465,4040,4455,4040,4455,4059xe" filled="true" fillcolor="#000000" stroked="false">
                <v:path arrowok="t"/>
                <v:fill type="solid"/>
              </v:shape>
            </v:group>
            <v:group style="position:absolute;left:4455;top:4059;width:10;height:20" coordorigin="4455,4059" coordsize="10,20">
              <v:shape style="position:absolute;left:4455;top:4059;width:10;height:20" coordorigin="4455,4059" coordsize="10,20" path="m4455,4078l4465,4078,4465,4059,4455,4059,4455,4078xe" filled="true" fillcolor="#000000" stroked="false">
                <v:path arrowok="t"/>
                <v:fill type="solid"/>
              </v:shape>
            </v:group>
            <v:group style="position:absolute;left:4455;top:4078;width:10;height:20" coordorigin="4455,4078" coordsize="10,20">
              <v:shape style="position:absolute;left:4455;top:4078;width:10;height:20" coordorigin="4455,4078" coordsize="10,20" path="m4455,4097l4465,4097,4465,4078,4455,4078,4455,4097xe" filled="true" fillcolor="#000000" stroked="false">
                <v:path arrowok="t"/>
                <v:fill type="solid"/>
              </v:shape>
            </v:group>
            <v:group style="position:absolute;left:4455;top:4097;width:10;height:20" coordorigin="4455,4097" coordsize="10,20">
              <v:shape style="position:absolute;left:4455;top:4097;width:10;height:20" coordorigin="4455,4097" coordsize="10,20" path="m4455,4117l4465,4117,4465,4097,4455,4097,4455,4117xe" filled="true" fillcolor="#000000" stroked="false">
                <v:path arrowok="t"/>
                <v:fill type="solid"/>
              </v:shape>
            </v:group>
            <v:group style="position:absolute;left:4455;top:4117;width:10;height:20" coordorigin="4455,4117" coordsize="10,20">
              <v:shape style="position:absolute;left:4455;top:4117;width:10;height:20" coordorigin="4455,4117" coordsize="10,20" path="m4455,4136l4465,4136,4465,4117,4455,4117,4455,4136xe" filled="true" fillcolor="#000000" stroked="false">
                <v:path arrowok="t"/>
                <v:fill type="solid"/>
              </v:shape>
            </v:group>
            <v:group style="position:absolute;left:4455;top:4136;width:10;height:20" coordorigin="4455,4136" coordsize="10,20">
              <v:shape style="position:absolute;left:4455;top:4136;width:10;height:20" coordorigin="4455,4136" coordsize="10,20" path="m4455,4155l4465,4155,4465,4136,4455,4136,4455,4155xe" filled="true" fillcolor="#000000" stroked="false">
                <v:path arrowok="t"/>
                <v:fill type="solid"/>
              </v:shape>
            </v:group>
            <v:group style="position:absolute;left:4455;top:4155;width:10;height:20" coordorigin="4455,4155" coordsize="10,20">
              <v:shape style="position:absolute;left:4455;top:4155;width:10;height:20" coordorigin="4455,4155" coordsize="10,20" path="m4455,4174l4465,4174,4465,4155,4455,4155,4455,4174xe" filled="true" fillcolor="#000000" stroked="false">
                <v:path arrowok="t"/>
                <v:fill type="solid"/>
              </v:shape>
            </v:group>
            <v:group style="position:absolute;left:4455;top:4174;width:10;height:20" coordorigin="4455,4174" coordsize="10,20">
              <v:shape style="position:absolute;left:4455;top:4174;width:10;height:20" coordorigin="4455,4174" coordsize="10,20" path="m4455,4193l4465,4193,4465,4174,4455,4174,4455,4193xe" filled="true" fillcolor="#000000" stroked="false">
                <v:path arrowok="t"/>
                <v:fill type="solid"/>
              </v:shape>
            </v:group>
            <v:group style="position:absolute;left:4455;top:4193;width:10;height:20" coordorigin="4455,4193" coordsize="10,20">
              <v:shape style="position:absolute;left:4455;top:4193;width:10;height:20" coordorigin="4455,4193" coordsize="10,20" path="m4455,4213l4465,4213,4465,4193,4455,4193,4455,4213xe" filled="true" fillcolor="#000000" stroked="false">
                <v:path arrowok="t"/>
                <v:fill type="solid"/>
              </v:shape>
            </v:group>
            <v:group style="position:absolute;left:4455;top:4213;width:10;height:20" coordorigin="4455,4213" coordsize="10,20">
              <v:shape style="position:absolute;left:4455;top:4213;width:10;height:20" coordorigin="4455,4213" coordsize="10,20" path="m4455,4232l4465,4232,4465,4213,4455,4213,4455,4232xe" filled="true" fillcolor="#000000" stroked="false">
                <v:path arrowok="t"/>
                <v:fill type="solid"/>
              </v:shape>
            </v:group>
            <v:group style="position:absolute;left:4455;top:4232;width:10;height:20" coordorigin="4455,4232" coordsize="10,20">
              <v:shape style="position:absolute;left:4455;top:4232;width:10;height:20" coordorigin="4455,4232" coordsize="10,20" path="m4455,4251l4465,4251,4465,4232,4455,4232,4455,4251xe" filled="true" fillcolor="#000000" stroked="false">
                <v:path arrowok="t"/>
                <v:fill type="solid"/>
              </v:shape>
            </v:group>
            <v:group style="position:absolute;left:4455;top:4251;width:10;height:20" coordorigin="4455,4251" coordsize="10,20">
              <v:shape style="position:absolute;left:4455;top:4251;width:10;height:20" coordorigin="4455,4251" coordsize="10,20" path="m4455,4270l4465,4270,4465,4251,4455,4251,4455,4270xe" filled="true" fillcolor="#000000" stroked="false">
                <v:path arrowok="t"/>
                <v:fill type="solid"/>
              </v:shape>
            </v:group>
            <v:group style="position:absolute;left:4455;top:4270;width:10;height:20" coordorigin="4455,4270" coordsize="10,20">
              <v:shape style="position:absolute;left:4455;top:4270;width:10;height:20" coordorigin="4455,4270" coordsize="10,20" path="m4455,4289l4465,4289,4465,4270,4455,4270,4455,4289xe" filled="true" fillcolor="#000000" stroked="false">
                <v:path arrowok="t"/>
                <v:fill type="solid"/>
              </v:shape>
            </v:group>
            <v:group style="position:absolute;left:4455;top:4293;width:10;height:2" coordorigin="4455,4293" coordsize="10,2">
              <v:shape style="position:absolute;left:4455;top:4293;width:10;height:2" coordorigin="4455,4293" coordsize="10,0" path="m4455,4293l4465,4293e" filled="false" stroked="true" strokeweight=".35999pt" strokecolor="#000000">
                <v:path arrowok="t"/>
              </v:shape>
            </v:group>
            <v:group style="position:absolute;left:4455;top:4301;width:10;height:2" coordorigin="4455,4301" coordsize="10,2">
              <v:shape style="position:absolute;left:4455;top:4301;width:10;height:2" coordorigin="4455,4301" coordsize="10,0" path="m4455,4301l4465,4301e" filled="false" stroked="true" strokeweight=".48004pt" strokecolor="#000000">
                <v:path arrowok="t"/>
              </v:shape>
              <v:shape style="position:absolute;left:14;top:4297;width:6097;height:10" type="#_x0000_t75" stroked="false">
                <v:imagedata r:id="rId1274" o:title=""/>
              </v:shape>
            </v:group>
            <v:group style="position:absolute;left:6112;top:3963;width:10;height:20" coordorigin="6112,3963" coordsize="10,20">
              <v:shape style="position:absolute;left:6112;top:3963;width:10;height:20" coordorigin="6112,3963" coordsize="10,20" path="m6112,3982l6121,3982,6121,3963,6112,3963,6112,3982xe" filled="true" fillcolor="#000000" stroked="false">
                <v:path arrowok="t"/>
                <v:fill type="solid"/>
              </v:shape>
            </v:group>
            <v:group style="position:absolute;left:6112;top:3982;width:10;height:20" coordorigin="6112,3982" coordsize="10,20">
              <v:shape style="position:absolute;left:6112;top:3982;width:10;height:20" coordorigin="6112,3982" coordsize="10,20" path="m6112,4001l6121,4001,6121,3982,6112,3982,6112,4001xe" filled="true" fillcolor="#000000" stroked="false">
                <v:path arrowok="t"/>
                <v:fill type="solid"/>
              </v:shape>
            </v:group>
            <v:group style="position:absolute;left:6112;top:4001;width:10;height:20" coordorigin="6112,4001" coordsize="10,20">
              <v:shape style="position:absolute;left:6112;top:4001;width:10;height:20" coordorigin="6112,4001" coordsize="10,20" path="m6112,4021l6121,4021,6121,4001,6112,4001,6112,4021xe" filled="true" fillcolor="#000000" stroked="false">
                <v:path arrowok="t"/>
                <v:fill type="solid"/>
              </v:shape>
            </v:group>
            <v:group style="position:absolute;left:6112;top:4021;width:10;height:20" coordorigin="6112,4021" coordsize="10,20">
              <v:shape style="position:absolute;left:6112;top:4021;width:10;height:20" coordorigin="6112,4021" coordsize="10,20" path="m6112,4040l6121,4040,6121,4021,6112,4021,6112,4040xe" filled="true" fillcolor="#000000" stroked="false">
                <v:path arrowok="t"/>
                <v:fill type="solid"/>
              </v:shape>
            </v:group>
            <v:group style="position:absolute;left:6112;top:4040;width:10;height:20" coordorigin="6112,4040" coordsize="10,20">
              <v:shape style="position:absolute;left:6112;top:4040;width:10;height:20" coordorigin="6112,4040" coordsize="10,20" path="m6112,4059l6121,4059,6121,4040,6112,4040,6112,4059xe" filled="true" fillcolor="#000000" stroked="false">
                <v:path arrowok="t"/>
                <v:fill type="solid"/>
              </v:shape>
            </v:group>
            <v:group style="position:absolute;left:6112;top:4059;width:10;height:20" coordorigin="6112,4059" coordsize="10,20">
              <v:shape style="position:absolute;left:6112;top:4059;width:10;height:20" coordorigin="6112,4059" coordsize="10,20" path="m6112,4078l6121,4078,6121,4059,6112,4059,6112,4078xe" filled="true" fillcolor="#000000" stroked="false">
                <v:path arrowok="t"/>
                <v:fill type="solid"/>
              </v:shape>
            </v:group>
            <v:group style="position:absolute;left:6112;top:4078;width:10;height:20" coordorigin="6112,4078" coordsize="10,20">
              <v:shape style="position:absolute;left:6112;top:4078;width:10;height:20" coordorigin="6112,4078" coordsize="10,20" path="m6112,4097l6121,4097,6121,4078,6112,4078,6112,4097xe" filled="true" fillcolor="#000000" stroked="false">
                <v:path arrowok="t"/>
                <v:fill type="solid"/>
              </v:shape>
            </v:group>
            <v:group style="position:absolute;left:6112;top:4097;width:10;height:20" coordorigin="6112,4097" coordsize="10,20">
              <v:shape style="position:absolute;left:6112;top:4097;width:10;height:20" coordorigin="6112,4097" coordsize="10,20" path="m6112,4117l6121,4117,6121,4097,6112,4097,6112,4117xe" filled="true" fillcolor="#000000" stroked="false">
                <v:path arrowok="t"/>
                <v:fill type="solid"/>
              </v:shape>
            </v:group>
            <v:group style="position:absolute;left:6112;top:4117;width:10;height:20" coordorigin="6112,4117" coordsize="10,20">
              <v:shape style="position:absolute;left:6112;top:4117;width:10;height:20" coordorigin="6112,4117" coordsize="10,20" path="m6112,4136l6121,4136,6121,4117,6112,4117,6112,4136xe" filled="true" fillcolor="#000000" stroked="false">
                <v:path arrowok="t"/>
                <v:fill type="solid"/>
              </v:shape>
            </v:group>
            <v:group style="position:absolute;left:6112;top:4136;width:10;height:20" coordorigin="6112,4136" coordsize="10,20">
              <v:shape style="position:absolute;left:6112;top:4136;width:10;height:20" coordorigin="6112,4136" coordsize="10,20" path="m6112,4155l6121,4155,6121,4136,6112,4136,6112,4155xe" filled="true" fillcolor="#000000" stroked="false">
                <v:path arrowok="t"/>
                <v:fill type="solid"/>
              </v:shape>
            </v:group>
            <v:group style="position:absolute;left:6112;top:4155;width:10;height:20" coordorigin="6112,4155" coordsize="10,20">
              <v:shape style="position:absolute;left:6112;top:4155;width:10;height:20" coordorigin="6112,4155" coordsize="10,20" path="m6112,4174l6121,4174,6121,4155,6112,4155,6112,4174xe" filled="true" fillcolor="#000000" stroked="false">
                <v:path arrowok="t"/>
                <v:fill type="solid"/>
              </v:shape>
            </v:group>
            <v:group style="position:absolute;left:6112;top:4174;width:10;height:20" coordorigin="6112,4174" coordsize="10,20">
              <v:shape style="position:absolute;left:6112;top:4174;width:10;height:20" coordorigin="6112,4174" coordsize="10,20" path="m6112,4193l6121,4193,6121,4174,6112,4174,6112,4193xe" filled="true" fillcolor="#000000" stroked="false">
                <v:path arrowok="t"/>
                <v:fill type="solid"/>
              </v:shape>
            </v:group>
            <v:group style="position:absolute;left:6112;top:4193;width:10;height:20" coordorigin="6112,4193" coordsize="10,20">
              <v:shape style="position:absolute;left:6112;top:4193;width:10;height:20" coordorigin="6112,4193" coordsize="10,20" path="m6112,4213l6121,4213,6121,4193,6112,4193,6112,4213xe" filled="true" fillcolor="#000000" stroked="false">
                <v:path arrowok="t"/>
                <v:fill type="solid"/>
              </v:shape>
            </v:group>
            <v:group style="position:absolute;left:6112;top:4213;width:10;height:20" coordorigin="6112,4213" coordsize="10,20">
              <v:shape style="position:absolute;left:6112;top:4213;width:10;height:20" coordorigin="6112,4213" coordsize="10,20" path="m6112,4232l6121,4232,6121,4213,6112,4213,6112,4232xe" filled="true" fillcolor="#000000" stroked="false">
                <v:path arrowok="t"/>
                <v:fill type="solid"/>
              </v:shape>
            </v:group>
            <v:group style="position:absolute;left:6112;top:4232;width:10;height:20" coordorigin="6112,4232" coordsize="10,20">
              <v:shape style="position:absolute;left:6112;top:4232;width:10;height:20" coordorigin="6112,4232" coordsize="10,20" path="m6112,4251l6121,4251,6121,4232,6112,4232,6112,4251xe" filled="true" fillcolor="#000000" stroked="false">
                <v:path arrowok="t"/>
                <v:fill type="solid"/>
              </v:shape>
            </v:group>
            <v:group style="position:absolute;left:6112;top:4251;width:10;height:20" coordorigin="6112,4251" coordsize="10,20">
              <v:shape style="position:absolute;left:6112;top:4251;width:10;height:20" coordorigin="6112,4251" coordsize="10,20" path="m6112,4270l6121,4270,6121,4251,6112,4251,6112,4270xe" filled="true" fillcolor="#000000" stroked="false">
                <v:path arrowok="t"/>
                <v:fill type="solid"/>
              </v:shape>
            </v:group>
            <v:group style="position:absolute;left:6112;top:4270;width:10;height:20" coordorigin="6112,4270" coordsize="10,20">
              <v:shape style="position:absolute;left:6112;top:4270;width:10;height:20" coordorigin="6112,4270" coordsize="10,20" path="m6112,4289l6121,4289,6121,4270,6112,4270,6112,4289xe" filled="true" fillcolor="#000000" stroked="false">
                <v:path arrowok="t"/>
                <v:fill type="solid"/>
              </v:shape>
            </v:group>
            <v:group style="position:absolute;left:6112;top:4293;width:10;height:2" coordorigin="6112,4293" coordsize="10,2">
              <v:shape style="position:absolute;left:6112;top:4293;width:10;height:2" coordorigin="6112,4293" coordsize="10,0" path="m6112,4293l6121,4293e" filled="false" stroked="true" strokeweight=".35999pt" strokecolor="#000000">
                <v:path arrowok="t"/>
              </v:shape>
            </v:group>
            <v:group style="position:absolute;left:6112;top:4301;width:10;height:2" coordorigin="6112,4301" coordsize="10,2">
              <v:shape style="position:absolute;left:6112;top:4301;width:10;height:2" coordorigin="6112,4301" coordsize="10,0" path="m6112,4301l6121,4301e" filled="false" stroked="true" strokeweight=".48004pt" strokecolor="#000000">
                <v:path arrowok="t"/>
              </v:shape>
              <v:shape style="position:absolute;left:6121;top:4297;width:1745;height:10" type="#_x0000_t75" stroked="false">
                <v:imagedata r:id="rId129" o:title=""/>
              </v:shape>
            </v:group>
            <v:group style="position:absolute;left:7866;top:3963;width:10;height:20" coordorigin="7866,3963" coordsize="10,20">
              <v:shape style="position:absolute;left:7866;top:3963;width:10;height:20" coordorigin="7866,3963" coordsize="10,20" path="m7866,3982l7876,3982,7876,3963,7866,3963,7866,3982xe" filled="true" fillcolor="#000000" stroked="false">
                <v:path arrowok="t"/>
                <v:fill type="solid"/>
              </v:shape>
            </v:group>
            <v:group style="position:absolute;left:7866;top:3982;width:10;height:20" coordorigin="7866,3982" coordsize="10,20">
              <v:shape style="position:absolute;left:7866;top:3982;width:10;height:20" coordorigin="7866,3982" coordsize="10,20" path="m7866,4001l7876,4001,7876,3982,7866,3982,7866,4001xe" filled="true" fillcolor="#000000" stroked="false">
                <v:path arrowok="t"/>
                <v:fill type="solid"/>
              </v:shape>
            </v:group>
            <v:group style="position:absolute;left:7866;top:4001;width:10;height:20" coordorigin="7866,4001" coordsize="10,20">
              <v:shape style="position:absolute;left:7866;top:4001;width:10;height:20" coordorigin="7866,4001" coordsize="10,20" path="m7866,4021l7876,4021,7876,4001,7866,4001,7866,4021xe" filled="true" fillcolor="#000000" stroked="false">
                <v:path arrowok="t"/>
                <v:fill type="solid"/>
              </v:shape>
            </v:group>
            <v:group style="position:absolute;left:7866;top:4021;width:10;height:20" coordorigin="7866,4021" coordsize="10,20">
              <v:shape style="position:absolute;left:7866;top:4021;width:10;height:20" coordorigin="7866,4021" coordsize="10,20" path="m7866,4040l7876,4040,7876,4021,7866,4021,7866,4040xe" filled="true" fillcolor="#000000" stroked="false">
                <v:path arrowok="t"/>
                <v:fill type="solid"/>
              </v:shape>
            </v:group>
            <v:group style="position:absolute;left:7866;top:4040;width:10;height:20" coordorigin="7866,4040" coordsize="10,20">
              <v:shape style="position:absolute;left:7866;top:4040;width:10;height:20" coordorigin="7866,4040" coordsize="10,20" path="m7866,4059l7876,4059,7876,4040,7866,4040,7866,4059xe" filled="true" fillcolor="#000000" stroked="false">
                <v:path arrowok="t"/>
                <v:fill type="solid"/>
              </v:shape>
            </v:group>
            <v:group style="position:absolute;left:7866;top:4059;width:10;height:20" coordorigin="7866,4059" coordsize="10,20">
              <v:shape style="position:absolute;left:7866;top:4059;width:10;height:20" coordorigin="7866,4059" coordsize="10,20" path="m7866,4078l7876,4078,7876,4059,7866,4059,7866,4078xe" filled="true" fillcolor="#000000" stroked="false">
                <v:path arrowok="t"/>
                <v:fill type="solid"/>
              </v:shape>
            </v:group>
            <v:group style="position:absolute;left:7866;top:4078;width:10;height:20" coordorigin="7866,4078" coordsize="10,20">
              <v:shape style="position:absolute;left:7866;top:4078;width:10;height:20" coordorigin="7866,4078" coordsize="10,20" path="m7866,4097l7876,4097,7876,4078,7866,4078,7866,4097xe" filled="true" fillcolor="#000000" stroked="false">
                <v:path arrowok="t"/>
                <v:fill type="solid"/>
              </v:shape>
            </v:group>
            <v:group style="position:absolute;left:7866;top:4097;width:10;height:20" coordorigin="7866,4097" coordsize="10,20">
              <v:shape style="position:absolute;left:7866;top:4097;width:10;height:20" coordorigin="7866,4097" coordsize="10,20" path="m7866,4117l7876,4117,7876,4097,7866,4097,7866,4117xe" filled="true" fillcolor="#000000" stroked="false">
                <v:path arrowok="t"/>
                <v:fill type="solid"/>
              </v:shape>
            </v:group>
            <v:group style="position:absolute;left:7866;top:4117;width:10;height:20" coordorigin="7866,4117" coordsize="10,20">
              <v:shape style="position:absolute;left:7866;top:4117;width:10;height:20" coordorigin="7866,4117" coordsize="10,20" path="m7866,4136l7876,4136,7876,4117,7866,4117,7866,4136xe" filled="true" fillcolor="#000000" stroked="false">
                <v:path arrowok="t"/>
                <v:fill type="solid"/>
              </v:shape>
            </v:group>
            <v:group style="position:absolute;left:7866;top:4136;width:10;height:20" coordorigin="7866,4136" coordsize="10,20">
              <v:shape style="position:absolute;left:7866;top:4136;width:10;height:20" coordorigin="7866,4136" coordsize="10,20" path="m7866,4155l7876,4155,7876,4136,7866,4136,7866,4155xe" filled="true" fillcolor="#000000" stroked="false">
                <v:path arrowok="t"/>
                <v:fill type="solid"/>
              </v:shape>
            </v:group>
            <v:group style="position:absolute;left:7866;top:4155;width:10;height:20" coordorigin="7866,4155" coordsize="10,20">
              <v:shape style="position:absolute;left:7866;top:4155;width:10;height:20" coordorigin="7866,4155" coordsize="10,20" path="m7866,4174l7876,4174,7876,4155,7866,4155,7866,4174xe" filled="true" fillcolor="#000000" stroked="false">
                <v:path arrowok="t"/>
                <v:fill type="solid"/>
              </v:shape>
            </v:group>
            <v:group style="position:absolute;left:7866;top:4174;width:10;height:20" coordorigin="7866,4174" coordsize="10,20">
              <v:shape style="position:absolute;left:7866;top:4174;width:10;height:20" coordorigin="7866,4174" coordsize="10,20" path="m7866,4193l7876,4193,7876,4174,7866,4174,7866,4193xe" filled="true" fillcolor="#000000" stroked="false">
                <v:path arrowok="t"/>
                <v:fill type="solid"/>
              </v:shape>
            </v:group>
            <v:group style="position:absolute;left:7866;top:4193;width:10;height:20" coordorigin="7866,4193" coordsize="10,20">
              <v:shape style="position:absolute;left:7866;top:4193;width:10;height:20" coordorigin="7866,4193" coordsize="10,20" path="m7866,4213l7876,4213,7876,4193,7866,4193,7866,4213xe" filled="true" fillcolor="#000000" stroked="false">
                <v:path arrowok="t"/>
                <v:fill type="solid"/>
              </v:shape>
            </v:group>
            <v:group style="position:absolute;left:7866;top:4213;width:10;height:20" coordorigin="7866,4213" coordsize="10,20">
              <v:shape style="position:absolute;left:7866;top:4213;width:10;height:20" coordorigin="7866,4213" coordsize="10,20" path="m7866,4232l7876,4232,7876,4213,7866,4213,7866,4232xe" filled="true" fillcolor="#000000" stroked="false">
                <v:path arrowok="t"/>
                <v:fill type="solid"/>
              </v:shape>
            </v:group>
            <v:group style="position:absolute;left:7866;top:4232;width:10;height:20" coordorigin="7866,4232" coordsize="10,20">
              <v:shape style="position:absolute;left:7866;top:4232;width:10;height:20" coordorigin="7866,4232" coordsize="10,20" path="m7866,4251l7876,4251,7876,4232,7866,4232,7866,4251xe" filled="true" fillcolor="#000000" stroked="false">
                <v:path arrowok="t"/>
                <v:fill type="solid"/>
              </v:shape>
            </v:group>
            <v:group style="position:absolute;left:7866;top:4251;width:10;height:20" coordorigin="7866,4251" coordsize="10,20">
              <v:shape style="position:absolute;left:7866;top:4251;width:10;height:20" coordorigin="7866,4251" coordsize="10,20" path="m7866,4270l7876,4270,7876,4251,7866,4251,7866,4270xe" filled="true" fillcolor="#000000" stroked="false">
                <v:path arrowok="t"/>
                <v:fill type="solid"/>
              </v:shape>
            </v:group>
            <v:group style="position:absolute;left:7866;top:4270;width:10;height:20" coordorigin="7866,4270" coordsize="10,20">
              <v:shape style="position:absolute;left:7866;top:4270;width:10;height:20" coordorigin="7866,4270" coordsize="10,20" path="m7866,4289l7876,4289,7876,4270,7866,4270,7866,4289xe" filled="true" fillcolor="#000000" stroked="false">
                <v:path arrowok="t"/>
                <v:fill type="solid"/>
              </v:shape>
            </v:group>
            <v:group style="position:absolute;left:7866;top:4293;width:10;height:2" coordorigin="7866,4293" coordsize="10,2">
              <v:shape style="position:absolute;left:7866;top:4293;width:10;height:2" coordorigin="7866,4293" coordsize="10,0" path="m7866,4293l7876,4293e" filled="false" stroked="true" strokeweight=".35999pt" strokecolor="#000000">
                <v:path arrowok="t"/>
              </v:shape>
            </v:group>
            <v:group style="position:absolute;left:7866;top:4301;width:10;height:2" coordorigin="7866,4301" coordsize="10,2">
              <v:shape style="position:absolute;left:7866;top:4301;width:10;height:2" coordorigin="7866,4301" coordsize="10,0" path="m7866,4301l7876,4301e" filled="false" stroked="true" strokeweight=".48004pt" strokecolor="#000000">
                <v:path arrowok="t"/>
              </v:shape>
            </v:group>
            <v:group style="position:absolute;left:8834;top:3963;width:10;height:20" coordorigin="8834,3963" coordsize="10,20">
              <v:shape style="position:absolute;left:8834;top:3963;width:10;height:20" coordorigin="8834,3963" coordsize="10,20" path="m8834,3982l8844,3982,8844,3963,8834,3963,8834,3982xe" filled="true" fillcolor="#000000" stroked="false">
                <v:path arrowok="t"/>
                <v:fill type="solid"/>
              </v:shape>
            </v:group>
            <v:group style="position:absolute;left:8834;top:3982;width:10;height:20" coordorigin="8834,3982" coordsize="10,20">
              <v:shape style="position:absolute;left:8834;top:3982;width:10;height:20" coordorigin="8834,3982" coordsize="10,20" path="m8834,4001l8844,4001,8844,3982,8834,3982,8834,4001xe" filled="true" fillcolor="#000000" stroked="false">
                <v:path arrowok="t"/>
                <v:fill type="solid"/>
              </v:shape>
            </v:group>
            <v:group style="position:absolute;left:8834;top:4001;width:10;height:20" coordorigin="8834,4001" coordsize="10,20">
              <v:shape style="position:absolute;left:8834;top:4001;width:10;height:20" coordorigin="8834,4001" coordsize="10,20" path="m8834,4021l8844,4021,8844,4001,8834,4001,8834,4021xe" filled="true" fillcolor="#000000" stroked="false">
                <v:path arrowok="t"/>
                <v:fill type="solid"/>
              </v:shape>
            </v:group>
            <v:group style="position:absolute;left:8834;top:4021;width:10;height:20" coordorigin="8834,4021" coordsize="10,20">
              <v:shape style="position:absolute;left:8834;top:4021;width:10;height:20" coordorigin="8834,4021" coordsize="10,20" path="m8834,4040l8844,4040,8844,4021,8834,4021,8834,4040xe" filled="true" fillcolor="#000000" stroked="false">
                <v:path arrowok="t"/>
                <v:fill type="solid"/>
              </v:shape>
            </v:group>
            <v:group style="position:absolute;left:8834;top:4040;width:10;height:20" coordorigin="8834,4040" coordsize="10,20">
              <v:shape style="position:absolute;left:8834;top:4040;width:10;height:20" coordorigin="8834,4040" coordsize="10,20" path="m8834,4059l8844,4059,8844,4040,8834,4040,8834,4059xe" filled="true" fillcolor="#000000" stroked="false">
                <v:path arrowok="t"/>
                <v:fill type="solid"/>
              </v:shape>
            </v:group>
            <v:group style="position:absolute;left:8834;top:4059;width:10;height:20" coordorigin="8834,4059" coordsize="10,20">
              <v:shape style="position:absolute;left:8834;top:4059;width:10;height:20" coordorigin="8834,4059" coordsize="10,20" path="m8834,4078l8844,4078,8844,4059,8834,4059,8834,4078xe" filled="true" fillcolor="#000000" stroked="false">
                <v:path arrowok="t"/>
                <v:fill type="solid"/>
              </v:shape>
            </v:group>
            <v:group style="position:absolute;left:8834;top:4078;width:10;height:20" coordorigin="8834,4078" coordsize="10,20">
              <v:shape style="position:absolute;left:8834;top:4078;width:10;height:20" coordorigin="8834,4078" coordsize="10,20" path="m8834,4097l8844,4097,8844,4078,8834,4078,8834,4097xe" filled="true" fillcolor="#000000" stroked="false">
                <v:path arrowok="t"/>
                <v:fill type="solid"/>
              </v:shape>
            </v:group>
            <v:group style="position:absolute;left:8834;top:4097;width:10;height:20" coordorigin="8834,4097" coordsize="10,20">
              <v:shape style="position:absolute;left:8834;top:4097;width:10;height:20" coordorigin="8834,4097" coordsize="10,20" path="m8834,4117l8844,4117,8844,4097,8834,4097,8834,4117xe" filled="true" fillcolor="#000000" stroked="false">
                <v:path arrowok="t"/>
                <v:fill type="solid"/>
              </v:shape>
            </v:group>
            <v:group style="position:absolute;left:8834;top:4117;width:10;height:20" coordorigin="8834,4117" coordsize="10,20">
              <v:shape style="position:absolute;left:8834;top:4117;width:10;height:20" coordorigin="8834,4117" coordsize="10,20" path="m8834,4136l8844,4136,8844,4117,8834,4117,8834,4136xe" filled="true" fillcolor="#000000" stroked="false">
                <v:path arrowok="t"/>
                <v:fill type="solid"/>
              </v:shape>
            </v:group>
            <v:group style="position:absolute;left:8834;top:4136;width:10;height:20" coordorigin="8834,4136" coordsize="10,20">
              <v:shape style="position:absolute;left:8834;top:4136;width:10;height:20" coordorigin="8834,4136" coordsize="10,20" path="m8834,4155l8844,4155,8844,4136,8834,4136,8834,4155xe" filled="true" fillcolor="#000000" stroked="false">
                <v:path arrowok="t"/>
                <v:fill type="solid"/>
              </v:shape>
            </v:group>
            <v:group style="position:absolute;left:8834;top:4155;width:10;height:20" coordorigin="8834,4155" coordsize="10,20">
              <v:shape style="position:absolute;left:8834;top:4155;width:10;height:20" coordorigin="8834,4155" coordsize="10,20" path="m8834,4174l8844,4174,8844,4155,8834,4155,8834,4174xe" filled="true" fillcolor="#000000" stroked="false">
                <v:path arrowok="t"/>
                <v:fill type="solid"/>
              </v:shape>
            </v:group>
            <v:group style="position:absolute;left:8834;top:4174;width:10;height:20" coordorigin="8834,4174" coordsize="10,20">
              <v:shape style="position:absolute;left:8834;top:4174;width:10;height:20" coordorigin="8834,4174" coordsize="10,20" path="m8834,4193l8844,4193,8844,4174,8834,4174,8834,4193xe" filled="true" fillcolor="#000000" stroked="false">
                <v:path arrowok="t"/>
                <v:fill type="solid"/>
              </v:shape>
            </v:group>
            <v:group style="position:absolute;left:8834;top:4193;width:10;height:20" coordorigin="8834,4193" coordsize="10,20">
              <v:shape style="position:absolute;left:8834;top:4193;width:10;height:20" coordorigin="8834,4193" coordsize="10,20" path="m8834,4213l8844,4213,8844,4193,8834,4193,8834,4213xe" filled="true" fillcolor="#000000" stroked="false">
                <v:path arrowok="t"/>
                <v:fill type="solid"/>
              </v:shape>
            </v:group>
            <v:group style="position:absolute;left:8834;top:4213;width:10;height:20" coordorigin="8834,4213" coordsize="10,20">
              <v:shape style="position:absolute;left:8834;top:4213;width:10;height:20" coordorigin="8834,4213" coordsize="10,20" path="m8834,4232l8844,4232,8844,4213,8834,4213,8834,4232xe" filled="true" fillcolor="#000000" stroked="false">
                <v:path arrowok="t"/>
                <v:fill type="solid"/>
              </v:shape>
            </v:group>
            <v:group style="position:absolute;left:8834;top:4232;width:10;height:20" coordorigin="8834,4232" coordsize="10,20">
              <v:shape style="position:absolute;left:8834;top:4232;width:10;height:20" coordorigin="8834,4232" coordsize="10,20" path="m8834,4251l8844,4251,8844,4232,8834,4232,8834,4251xe" filled="true" fillcolor="#000000" stroked="false">
                <v:path arrowok="t"/>
                <v:fill type="solid"/>
              </v:shape>
            </v:group>
            <v:group style="position:absolute;left:8834;top:4251;width:10;height:20" coordorigin="8834,4251" coordsize="10,20">
              <v:shape style="position:absolute;left:8834;top:4251;width:10;height:20" coordorigin="8834,4251" coordsize="10,20" path="m8834,4270l8844,4270,8844,4251,8834,4251,8834,4270xe" filled="true" fillcolor="#000000" stroked="false">
                <v:path arrowok="t"/>
                <v:fill type="solid"/>
              </v:shape>
            </v:group>
            <v:group style="position:absolute;left:8834;top:4270;width:10;height:20" coordorigin="8834,4270" coordsize="10,20">
              <v:shape style="position:absolute;left:8834;top:4270;width:10;height:20" coordorigin="8834,4270" coordsize="10,20" path="m8834,4289l8844,4289,8844,4270,8834,4270,8834,4289xe" filled="true" fillcolor="#000000" stroked="false">
                <v:path arrowok="t"/>
                <v:fill type="solid"/>
              </v:shape>
            </v:group>
            <v:group style="position:absolute;left:8834;top:4293;width:10;height:2" coordorigin="8834,4293" coordsize="10,2">
              <v:shape style="position:absolute;left:8834;top:4293;width:10;height:2" coordorigin="8834,4293" coordsize="10,0" path="m8834,4293l8844,4293e" filled="false" stroked="true" strokeweight=".35999pt" strokecolor="#000000">
                <v:path arrowok="t"/>
              </v:shape>
              <v:shape style="position:absolute;left:7876;top:4297;width:968;height:10" type="#_x0000_t75" stroked="false">
                <v:imagedata r:id="rId1282" o:title=""/>
              </v:shape>
            </v:group>
            <v:group style="position:absolute;left:8834;top:4301;width:10;height:2" coordorigin="8834,4301" coordsize="10,2">
              <v:shape style="position:absolute;left:8834;top:4301;width:10;height:2" coordorigin="8834,4301" coordsize="10,0" path="m8834,4301l8844,4301e" filled="false" stroked="true" strokeweight=".48004pt" strokecolor="#000000">
                <v:path arrowok="t"/>
              </v:shape>
              <v:shape style="position:absolute;left:118;top:83;width:4140;height:1498" type="#_x0000_t202" filled="false" stroked="false">
                <v:textbox inset="0,0,0,0">
                  <w:txbxContent>
                    <w:p>
                      <w:pPr>
                        <w:tabs>
                          <w:tab w:pos="2299" w:val="left" w:leader="none"/>
                        </w:tabs>
                        <w:spacing w:line="180" w:lineRule="exact" w:before="0"/>
                        <w:ind w:left="1757"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p>
                      <w:pPr>
                        <w:spacing w:line="328" w:lineRule="auto" w:before="107"/>
                        <w:ind w:left="0" w:right="0" w:firstLine="0"/>
                        <w:jc w:val="left"/>
                        <w:rPr>
                          <w:rFonts w:ascii="宋体" w:hAnsi="宋体" w:cs="宋体" w:eastAsia="宋体" w:hint="default"/>
                          <w:sz w:val="18"/>
                          <w:szCs w:val="18"/>
                        </w:rPr>
                      </w:pPr>
                      <w:r>
                        <w:rPr>
                          <w:rFonts w:ascii="宋体" w:hAnsi="宋体" w:cs="宋体" w:eastAsia="宋体" w:hint="default"/>
                          <w:sz w:val="18"/>
                          <w:szCs w:val="18"/>
                        </w:rPr>
                        <w:t>北京市高新技术成果转化服务中心退税补贴款 与收入相关的政府补助按照业务进度从递延收益转入 营业外收入</w:t>
                      </w:r>
                    </w:p>
                    <w:p>
                      <w:pPr>
                        <w:spacing w:before="29"/>
                        <w:ind w:left="0" w:right="0" w:firstLine="0"/>
                        <w:jc w:val="left"/>
                        <w:rPr>
                          <w:rFonts w:ascii="宋体" w:hAnsi="宋体" w:cs="宋体" w:eastAsia="宋体" w:hint="default"/>
                          <w:sz w:val="18"/>
                          <w:szCs w:val="18"/>
                        </w:rPr>
                      </w:pPr>
                      <w:r>
                        <w:rPr>
                          <w:rFonts w:ascii="宋体" w:hAnsi="宋体" w:cs="宋体" w:eastAsia="宋体" w:hint="default"/>
                          <w:sz w:val="18"/>
                          <w:szCs w:val="18"/>
                        </w:rPr>
                        <w:t>北京市商务局补贴中关村中小企业国际市场开拓资金</w:t>
                      </w:r>
                    </w:p>
                  </w:txbxContent>
                </v:textbox>
                <w10:wrap type="none"/>
              </v:shape>
              <v:shape style="position:absolute;left:4837;top:83;width:1170;height:53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本年发生额</w:t>
                      </w:r>
                      <w:r>
                        <w:rPr>
                          <w:rFonts w:ascii="宋体" w:hAnsi="宋体" w:cs="宋体" w:eastAsia="宋体" w:hint="default"/>
                          <w:sz w:val="18"/>
                          <w:szCs w:val="18"/>
                        </w:rPr>
                      </w:r>
                    </w:p>
                    <w:p>
                      <w:pPr>
                        <w:spacing w:line="203" w:lineRule="exact" w:before="150"/>
                        <w:ind w:left="448" w:right="0" w:firstLine="0"/>
                        <w:jc w:val="left"/>
                        <w:rPr>
                          <w:rFonts w:ascii="Times New Roman" w:hAnsi="Times New Roman" w:cs="Times New Roman" w:eastAsia="Times New Roman" w:hint="default"/>
                          <w:sz w:val="18"/>
                          <w:szCs w:val="18"/>
                        </w:rPr>
                      </w:pPr>
                      <w:r>
                        <w:rPr>
                          <w:rFonts w:ascii="Times New Roman"/>
                          <w:sz w:val="18"/>
                        </w:rPr>
                        <w:t>13,000.00</w:t>
                      </w:r>
                    </w:p>
                  </w:txbxContent>
                </v:textbox>
                <w10:wrap type="none"/>
              </v:shape>
              <v:shape style="position:absolute;left:6544;top:83;width:1222;height:53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上年发生额</w:t>
                      </w:r>
                      <w:r>
                        <w:rPr>
                          <w:rFonts w:ascii="宋体" w:hAnsi="宋体" w:cs="宋体" w:eastAsia="宋体" w:hint="default"/>
                          <w:sz w:val="18"/>
                          <w:szCs w:val="18"/>
                        </w:rPr>
                      </w:r>
                    </w:p>
                    <w:p>
                      <w:pPr>
                        <w:spacing w:line="203" w:lineRule="exact" w:before="150"/>
                        <w:ind w:left="410" w:right="0" w:firstLine="0"/>
                        <w:jc w:val="left"/>
                        <w:rPr>
                          <w:rFonts w:ascii="Times New Roman" w:hAnsi="Times New Roman" w:cs="Times New Roman" w:eastAsia="Times New Roman" w:hint="default"/>
                          <w:sz w:val="18"/>
                          <w:szCs w:val="18"/>
                        </w:rPr>
                      </w:pPr>
                      <w:r>
                        <w:rPr>
                          <w:rFonts w:ascii="Times New Roman"/>
                          <w:sz w:val="18"/>
                        </w:rPr>
                        <w:t>610,500.00</w:t>
                      </w:r>
                    </w:p>
                  </w:txbxContent>
                </v:textbox>
                <w10:wrap type="none"/>
              </v:shape>
              <v:shape style="position:absolute;left:8174;top:83;width:360;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说明</w:t>
                      </w:r>
                      <w:r>
                        <w:rPr>
                          <w:rFonts w:ascii="宋体" w:hAnsi="宋体" w:cs="宋体" w:eastAsia="宋体" w:hint="default"/>
                          <w:sz w:val="18"/>
                          <w:szCs w:val="18"/>
                        </w:rPr>
                      </w:r>
                    </w:p>
                  </w:txbxContent>
                </v:textbox>
                <w10:wrap type="none"/>
              </v:shape>
              <v:shape style="position:absolute;left:5060;top:92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1,910,000.00</w:t>
                      </w:r>
                    </w:p>
                  </w:txbxContent>
                </v:textbox>
                <w10:wrap type="none"/>
              </v:shape>
              <v:shape style="position:absolute;left:6731;top:923;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10,490,000.00</w:t>
                      </w:r>
                    </w:p>
                  </w:txbxContent>
                </v:textbox>
                <w10:wrap type="none"/>
              </v:shape>
              <v:shape style="position:absolute;left:118;top:1410;width:7649;height:661" type="#_x0000_t202" filled="false" stroked="false">
                <v:textbox inset="0,0,0,0">
                  <w:txbxContent>
                    <w:p>
                      <w:pPr>
                        <w:spacing w:line="184" w:lineRule="exact" w:before="0"/>
                        <w:ind w:left="0" w:right="0" w:firstLine="0"/>
                        <w:jc w:val="right"/>
                        <w:rPr>
                          <w:rFonts w:ascii="Times New Roman" w:hAnsi="Times New Roman" w:cs="Times New Roman" w:eastAsia="Times New Roman" w:hint="default"/>
                          <w:sz w:val="18"/>
                          <w:szCs w:val="18"/>
                        </w:rPr>
                      </w:pPr>
                      <w:r>
                        <w:rPr>
                          <w:rFonts w:ascii="Times New Roman"/>
                          <w:spacing w:val="-1"/>
                          <w:sz w:val="18"/>
                        </w:rPr>
                        <w:t>35,000.00</w:t>
                      </w:r>
                    </w:p>
                    <w:p>
                      <w:pPr>
                        <w:spacing w:line="240" w:lineRule="auto" w:before="5"/>
                        <w:rPr>
                          <w:rFonts w:ascii="宋体" w:hAnsi="宋体" w:cs="宋体" w:eastAsia="宋体" w:hint="default"/>
                          <w:sz w:val="18"/>
                          <w:szCs w:val="18"/>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中关村科技园区管委会专利促进资金补贴款</w:t>
                      </w:r>
                    </w:p>
                  </w:txbxContent>
                </v:textbox>
                <w10:wrap type="none"/>
              </v:shape>
              <v:shape style="position:absolute;left:7045;top:1901;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50,000.00</w:t>
                      </w:r>
                    </w:p>
                  </w:txbxContent>
                </v:textbox>
                <w10:wrap type="none"/>
              </v:shape>
              <v:shape style="position:absolute;left:5283;top:2057;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50,000.00</w:t>
                      </w:r>
                    </w:p>
                  </w:txbxContent>
                </v:textbox>
                <w10:wrap type="none"/>
              </v:shape>
              <v:shape style="position:absolute;left:118;top:2524;width:27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中关村科技园区管委会上市资助金</w:t>
                      </w:r>
                    </w:p>
                  </w:txbxContent>
                </v:textbox>
                <w10:wrap type="none"/>
              </v:shape>
              <v:shape style="position:absolute;left:5060;top:269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2,000,000.00</w:t>
                      </w:r>
                    </w:p>
                  </w:txbxContent>
                </v:textbox>
                <w10:wrap type="none"/>
              </v:shape>
              <v:shape style="position:absolute;left:118;top:3012;width:3601;height:1208"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CMMB</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电子节目指南系统贷款贴息</w:t>
                      </w:r>
                    </w:p>
                    <w:p>
                      <w:pPr>
                        <w:spacing w:line="348" w:lineRule="auto" w:before="94"/>
                        <w:ind w:left="0" w:right="0" w:firstLine="0"/>
                        <w:jc w:val="left"/>
                        <w:rPr>
                          <w:rFonts w:ascii="宋体" w:hAnsi="宋体" w:cs="宋体" w:eastAsia="宋体" w:hint="default"/>
                          <w:sz w:val="18"/>
                          <w:szCs w:val="18"/>
                        </w:rPr>
                      </w:pPr>
                      <w:r>
                        <w:rPr>
                          <w:rFonts w:ascii="宋体" w:hAnsi="宋体" w:cs="宋体" w:eastAsia="宋体" w:hint="default"/>
                          <w:sz w:val="18"/>
                          <w:szCs w:val="18"/>
                        </w:rPr>
                        <w:t>北京中关村企业信用促进会补贴款 北京海淀区促进产学研合作专项资金补助</w:t>
                      </w:r>
                    </w:p>
                    <w:p>
                      <w:pPr>
                        <w:spacing w:before="26"/>
                        <w:ind w:left="0" w:right="0" w:firstLine="0"/>
                        <w:jc w:val="left"/>
                        <w:rPr>
                          <w:rFonts w:ascii="宋体" w:hAnsi="宋体" w:cs="宋体" w:eastAsia="宋体" w:hint="default"/>
                          <w:sz w:val="18"/>
                          <w:szCs w:val="18"/>
                        </w:rPr>
                      </w:pPr>
                      <w:r>
                        <w:rPr>
                          <w:rFonts w:ascii="宋体" w:hAnsi="宋体" w:cs="宋体" w:eastAsia="宋体" w:hint="default"/>
                          <w:sz w:val="18"/>
                          <w:szCs w:val="18"/>
                        </w:rPr>
                        <w:t>北京海淀区重大产业发展专项资金支持补贴款</w:t>
                      </w:r>
                    </w:p>
                  </w:txbxContent>
                </v:textbox>
                <w10:wrap type="none"/>
              </v:shape>
              <v:shape style="position:absolute;left:5060;top:404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1,200,000.00</w:t>
                      </w:r>
                    </w:p>
                  </w:txbxContent>
                </v:textbox>
                <w10:wrap type="none"/>
              </v:shape>
              <v:shape style="position:absolute;left:6820;top:3021;width:946;height:1208" type="#_x0000_t202" filled="false" stroked="false">
                <v:textbox inset="0,0,0,0">
                  <w:txbxContent>
                    <w:p>
                      <w:pPr>
                        <w:spacing w:line="184" w:lineRule="exact" w:before="0"/>
                        <w:ind w:left="134" w:right="0" w:firstLine="0"/>
                        <w:jc w:val="center"/>
                        <w:rPr>
                          <w:rFonts w:ascii="Times New Roman" w:hAnsi="Times New Roman" w:cs="Times New Roman" w:eastAsia="Times New Roman" w:hint="default"/>
                          <w:sz w:val="18"/>
                          <w:szCs w:val="18"/>
                        </w:rPr>
                      </w:pPr>
                      <w:r>
                        <w:rPr>
                          <w:rFonts w:ascii="Times New Roman"/>
                          <w:sz w:val="18"/>
                        </w:rPr>
                        <w:t>221,400.00</w:t>
                      </w:r>
                    </w:p>
                    <w:p>
                      <w:pPr>
                        <w:spacing w:before="136"/>
                        <w:ind w:left="225" w:right="0" w:firstLine="0"/>
                        <w:jc w:val="left"/>
                        <w:rPr>
                          <w:rFonts w:ascii="Times New Roman" w:hAnsi="Times New Roman" w:cs="Times New Roman" w:eastAsia="Times New Roman" w:hint="default"/>
                          <w:sz w:val="18"/>
                          <w:szCs w:val="18"/>
                        </w:rPr>
                      </w:pPr>
                      <w:r>
                        <w:rPr>
                          <w:rFonts w:ascii="Times New Roman"/>
                          <w:sz w:val="18"/>
                        </w:rPr>
                        <w:t>10,000.00</w:t>
                      </w:r>
                    </w:p>
                    <w:p>
                      <w:pPr>
                        <w:spacing w:before="134"/>
                        <w:ind w:left="134" w:right="0" w:firstLine="0"/>
                        <w:jc w:val="center"/>
                        <w:rPr>
                          <w:rFonts w:ascii="Times New Roman" w:hAnsi="Times New Roman" w:cs="Times New Roman" w:eastAsia="Times New Roman" w:hint="default"/>
                          <w:sz w:val="18"/>
                          <w:szCs w:val="18"/>
                        </w:rPr>
                      </w:pPr>
                      <w:r>
                        <w:rPr>
                          <w:rFonts w:ascii="Times New Roman"/>
                          <w:sz w:val="18"/>
                        </w:rPr>
                        <w:t>250,000.00</w:t>
                      </w:r>
                    </w:p>
                    <w:p>
                      <w:pPr>
                        <w:spacing w:line="203" w:lineRule="exact" w:before="136"/>
                        <w:ind w:left="0" w:right="0" w:firstLine="0"/>
                        <w:jc w:val="center"/>
                        <w:rPr>
                          <w:rFonts w:ascii="Times New Roman" w:hAnsi="Times New Roman" w:cs="Times New Roman" w:eastAsia="Times New Roman" w:hint="default"/>
                          <w:sz w:val="18"/>
                          <w:szCs w:val="18"/>
                        </w:rPr>
                      </w:pPr>
                      <w:r>
                        <w:rPr>
                          <w:rFonts w:ascii="Times New Roman"/>
                          <w:spacing w:val="-1"/>
                          <w:sz w:val="18"/>
                        </w:rPr>
                        <w:t>1,000,000.00</w:t>
                      </w:r>
                    </w:p>
                  </w:txbxContent>
                </v:textbox>
                <w10:wrap type="none"/>
              </v:shape>
            </v:group>
          </v:group>
        </w:pict>
      </w:r>
      <w:r>
        <w:rPr>
          <w:rFonts w:ascii="宋体" w:hAnsi="宋体" w:cs="宋体" w:eastAsia="宋体" w:hint="default"/>
          <w:position w:val="-85"/>
          <w:sz w:val="20"/>
          <w:szCs w:val="20"/>
        </w:rPr>
      </w:r>
    </w:p>
    <w:p>
      <w:pPr>
        <w:spacing w:after="0" w:line="4306" w:lineRule="exact"/>
        <w:rPr>
          <w:rFonts w:ascii="宋体" w:hAnsi="宋体" w:cs="宋体" w:eastAsia="宋体" w:hint="default"/>
          <w:sz w:val="20"/>
          <w:szCs w:val="20"/>
        </w:rPr>
        <w:sectPr>
          <w:pgSz w:w="11910" w:h="16840"/>
          <w:pgMar w:header="990" w:footer="1184" w:top="1160" w:bottom="1380" w:left="740" w:right="940"/>
        </w:sectPr>
      </w:pPr>
    </w:p>
    <w:tbl>
      <w:tblPr>
        <w:tblW w:w="0" w:type="auto"/>
        <w:jc w:val="left"/>
        <w:tblInd w:w="121" w:type="dxa"/>
        <w:tblLayout w:type="fixed"/>
        <w:tblCellMar>
          <w:top w:w="0" w:type="dxa"/>
          <w:left w:w="0" w:type="dxa"/>
          <w:bottom w:w="0" w:type="dxa"/>
          <w:right w:w="0" w:type="dxa"/>
        </w:tblCellMar>
        <w:tblLook w:val="01E0"/>
      </w:tblPr>
      <w:tblGrid>
        <w:gridCol w:w="4451"/>
        <w:gridCol w:w="1656"/>
        <w:gridCol w:w="1754"/>
      </w:tblGrid>
      <w:tr>
        <w:trPr>
          <w:trHeight w:val="242" w:hRule="exact"/>
        </w:trPr>
        <w:tc>
          <w:tcPr>
            <w:tcW w:w="4451"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754" w:type="dxa"/>
            <w:tcBorders>
              <w:top w:val="nil" w:sz="6" w:space="0" w:color="auto"/>
              <w:left w:val="nil" w:sz="6" w:space="0" w:color="auto"/>
              <w:bottom w:val="nil" w:sz="6" w:space="0" w:color="auto"/>
              <w:right w:val="nil" w:sz="6" w:space="0" w:color="auto"/>
            </w:tcBorders>
          </w:tcPr>
          <w:p>
            <w:pPr/>
          </w:p>
        </w:tc>
      </w:tr>
      <w:tr>
        <w:trPr>
          <w:trHeight w:val="345" w:hRule="exact"/>
        </w:trPr>
        <w:tc>
          <w:tcPr>
            <w:tcW w:w="4451"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国家知识产权局专利局北京代办处补贴收入</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3"/>
              <w:jc w:val="right"/>
              <w:rPr>
                <w:rFonts w:ascii="Times New Roman" w:hAnsi="Times New Roman" w:cs="Times New Roman" w:eastAsia="Times New Roman" w:hint="default"/>
                <w:sz w:val="18"/>
                <w:szCs w:val="18"/>
              </w:rPr>
            </w:pPr>
            <w:r>
              <w:rPr>
                <w:rFonts w:ascii="Times New Roman"/>
                <w:spacing w:val="-1"/>
                <w:sz w:val="18"/>
              </w:rPr>
              <w:t>37,350.00</w:t>
            </w:r>
          </w:p>
        </w:tc>
        <w:tc>
          <w:tcPr>
            <w:tcW w:w="1754" w:type="dxa"/>
            <w:tcBorders>
              <w:top w:val="nil" w:sz="6" w:space="0" w:color="auto"/>
              <w:left w:val="single" w:sz="4" w:space="0" w:color="000000"/>
              <w:bottom w:val="nil" w:sz="6" w:space="0" w:color="auto"/>
              <w:right w:val="single" w:sz="4" w:space="0" w:color="000000"/>
            </w:tcBorders>
          </w:tcPr>
          <w:p>
            <w:pPr/>
          </w:p>
        </w:tc>
      </w:tr>
      <w:tr>
        <w:trPr>
          <w:trHeight w:val="267" w:hRule="exact"/>
        </w:trPr>
        <w:tc>
          <w:tcPr>
            <w:tcW w:w="4451"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18"/>
                <w:szCs w:val="18"/>
              </w:rPr>
            </w:pPr>
            <w:r>
              <w:rPr>
                <w:rFonts w:ascii="宋体" w:hAnsi="宋体" w:cs="宋体" w:eastAsia="宋体" w:hint="default"/>
                <w:sz w:val="18"/>
                <w:szCs w:val="18"/>
              </w:rPr>
              <w:t>北京市海淀区财政局拨付的促进企业上市补助资金</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3"/>
              <w:jc w:val="right"/>
              <w:rPr>
                <w:rFonts w:ascii="Times New Roman" w:hAnsi="Times New Roman" w:cs="Times New Roman" w:eastAsia="Times New Roman" w:hint="default"/>
                <w:sz w:val="18"/>
                <w:szCs w:val="18"/>
              </w:rPr>
            </w:pPr>
            <w:r>
              <w:rPr>
                <w:rFonts w:ascii="Times New Roman"/>
                <w:spacing w:val="-1"/>
                <w:sz w:val="18"/>
              </w:rPr>
              <w:t>500,000.00</w:t>
            </w:r>
          </w:p>
        </w:tc>
        <w:tc>
          <w:tcPr>
            <w:tcW w:w="1754"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4451" w:type="dxa"/>
            <w:tcBorders>
              <w:top w:val="nil" w:sz="6" w:space="0" w:color="auto"/>
              <w:left w:val="single" w:sz="4" w:space="0" w:color="000000"/>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single" w:sz="4" w:space="0" w:color="000000"/>
            </w:tcBorders>
          </w:tcPr>
          <w:p>
            <w:pPr/>
          </w:p>
        </w:tc>
        <w:tc>
          <w:tcPr>
            <w:tcW w:w="1754" w:type="dxa"/>
            <w:tcBorders>
              <w:top w:val="nil" w:sz="6" w:space="0" w:color="auto"/>
              <w:left w:val="single" w:sz="4" w:space="0" w:color="000000"/>
              <w:bottom w:val="nil" w:sz="6" w:space="0" w:color="auto"/>
              <w:right w:val="single" w:sz="4" w:space="0" w:color="000000"/>
            </w:tcBorders>
          </w:tcPr>
          <w:p>
            <w:pPr/>
          </w:p>
        </w:tc>
      </w:tr>
      <w:tr>
        <w:trPr>
          <w:trHeight w:val="340" w:hRule="exact"/>
        </w:trPr>
        <w:tc>
          <w:tcPr>
            <w:tcW w:w="4451"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中华人民共和国财政部电子信息产业发展基金资助款</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3"/>
              <w:jc w:val="right"/>
              <w:rPr>
                <w:rFonts w:ascii="Times New Roman" w:hAnsi="Times New Roman" w:cs="Times New Roman" w:eastAsia="Times New Roman" w:hint="default"/>
                <w:sz w:val="18"/>
                <w:szCs w:val="18"/>
              </w:rPr>
            </w:pPr>
            <w:r>
              <w:rPr>
                <w:rFonts w:ascii="Times New Roman"/>
                <w:spacing w:val="-1"/>
                <w:sz w:val="18"/>
              </w:rPr>
              <w:t>2,000,000.00</w:t>
            </w:r>
          </w:p>
        </w:tc>
        <w:tc>
          <w:tcPr>
            <w:tcW w:w="1754" w:type="dxa"/>
            <w:tcBorders>
              <w:top w:val="nil" w:sz="6" w:space="0" w:color="auto"/>
              <w:left w:val="single" w:sz="4" w:space="0" w:color="000000"/>
              <w:bottom w:val="nil" w:sz="6" w:space="0" w:color="auto"/>
              <w:right w:val="single" w:sz="4" w:space="0" w:color="000000"/>
            </w:tcBorders>
          </w:tcPr>
          <w:p>
            <w:pPr/>
          </w:p>
        </w:tc>
      </w:tr>
      <w:tr>
        <w:trPr>
          <w:trHeight w:val="267" w:hRule="exact"/>
        </w:trPr>
        <w:tc>
          <w:tcPr>
            <w:tcW w:w="4451"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18"/>
                <w:szCs w:val="18"/>
              </w:rPr>
            </w:pPr>
            <w:r>
              <w:rPr>
                <w:rFonts w:ascii="宋体" w:hAnsi="宋体" w:cs="宋体" w:eastAsia="宋体" w:hint="default"/>
                <w:sz w:val="18"/>
                <w:szCs w:val="18"/>
              </w:rPr>
              <w:t>北京市经济和信息化委员会补贴收入</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3"/>
              <w:jc w:val="right"/>
              <w:rPr>
                <w:rFonts w:ascii="Times New Roman" w:hAnsi="Times New Roman" w:cs="Times New Roman" w:eastAsia="Times New Roman" w:hint="default"/>
                <w:sz w:val="18"/>
                <w:szCs w:val="18"/>
              </w:rPr>
            </w:pPr>
            <w:r>
              <w:rPr>
                <w:rFonts w:ascii="Times New Roman"/>
                <w:spacing w:val="-1"/>
                <w:sz w:val="18"/>
              </w:rPr>
              <w:t>200,000.00</w:t>
            </w:r>
          </w:p>
        </w:tc>
        <w:tc>
          <w:tcPr>
            <w:tcW w:w="1754"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4451" w:type="dxa"/>
            <w:tcBorders>
              <w:top w:val="nil" w:sz="6" w:space="0" w:color="auto"/>
              <w:left w:val="single" w:sz="4" w:space="0" w:color="000000"/>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single" w:sz="4" w:space="0" w:color="000000"/>
            </w:tcBorders>
          </w:tcPr>
          <w:p>
            <w:pPr/>
          </w:p>
        </w:tc>
        <w:tc>
          <w:tcPr>
            <w:tcW w:w="1754" w:type="dxa"/>
            <w:tcBorders>
              <w:top w:val="nil" w:sz="6" w:space="0" w:color="auto"/>
              <w:left w:val="single" w:sz="4" w:space="0" w:color="000000"/>
              <w:bottom w:val="nil" w:sz="6" w:space="0" w:color="auto"/>
              <w:right w:val="single" w:sz="4" w:space="0" w:color="000000"/>
            </w:tcBorders>
          </w:tcPr>
          <w:p>
            <w:pPr/>
          </w:p>
        </w:tc>
      </w:tr>
      <w:tr>
        <w:trPr>
          <w:trHeight w:val="340" w:hRule="exact"/>
        </w:trPr>
        <w:tc>
          <w:tcPr>
            <w:tcW w:w="4451"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清华科技园知识产权服务平台给予的申请费补贴</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3"/>
              <w:jc w:val="right"/>
              <w:rPr>
                <w:rFonts w:ascii="Times New Roman" w:hAnsi="Times New Roman" w:cs="Times New Roman" w:eastAsia="Times New Roman" w:hint="default"/>
                <w:sz w:val="18"/>
                <w:szCs w:val="18"/>
              </w:rPr>
            </w:pPr>
            <w:r>
              <w:rPr>
                <w:rFonts w:ascii="Times New Roman"/>
                <w:w w:val="95"/>
                <w:sz w:val="18"/>
              </w:rPr>
              <w:t>9,000.00</w:t>
            </w:r>
          </w:p>
        </w:tc>
        <w:tc>
          <w:tcPr>
            <w:tcW w:w="1754" w:type="dxa"/>
            <w:tcBorders>
              <w:top w:val="nil" w:sz="6" w:space="0" w:color="auto"/>
              <w:left w:val="single" w:sz="4" w:space="0" w:color="000000"/>
              <w:bottom w:val="nil" w:sz="6" w:space="0" w:color="auto"/>
              <w:right w:val="single" w:sz="4" w:space="0" w:color="000000"/>
            </w:tcBorders>
          </w:tcPr>
          <w:p>
            <w:pPr/>
          </w:p>
        </w:tc>
      </w:tr>
      <w:tr>
        <w:trPr>
          <w:trHeight w:val="267" w:hRule="exact"/>
        </w:trPr>
        <w:tc>
          <w:tcPr>
            <w:tcW w:w="4451"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18"/>
                <w:szCs w:val="18"/>
              </w:rPr>
            </w:pPr>
            <w:r>
              <w:rPr>
                <w:rFonts w:ascii="宋体" w:hAnsi="宋体" w:cs="宋体" w:eastAsia="宋体" w:hint="default"/>
                <w:sz w:val="18"/>
                <w:szCs w:val="18"/>
              </w:rPr>
              <w:t>对等网络中流媒体数字版权管理系统研究补助款</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2"/>
              <w:jc w:val="right"/>
              <w:rPr>
                <w:rFonts w:ascii="Times New Roman" w:hAnsi="Times New Roman" w:cs="Times New Roman" w:eastAsia="Times New Roman" w:hint="default"/>
                <w:sz w:val="18"/>
                <w:szCs w:val="18"/>
              </w:rPr>
            </w:pPr>
            <w:r>
              <w:rPr>
                <w:rFonts w:ascii="Times New Roman"/>
                <w:spacing w:val="-1"/>
                <w:sz w:val="18"/>
              </w:rPr>
              <w:t>1,500,000.00</w:t>
            </w:r>
          </w:p>
        </w:tc>
        <w:tc>
          <w:tcPr>
            <w:tcW w:w="1754"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4451" w:type="dxa"/>
            <w:tcBorders>
              <w:top w:val="nil" w:sz="6" w:space="0" w:color="auto"/>
              <w:left w:val="single" w:sz="4" w:space="0" w:color="000000"/>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single" w:sz="4" w:space="0" w:color="000000"/>
            </w:tcBorders>
          </w:tcPr>
          <w:p>
            <w:pPr/>
          </w:p>
        </w:tc>
        <w:tc>
          <w:tcPr>
            <w:tcW w:w="1754" w:type="dxa"/>
            <w:tcBorders>
              <w:top w:val="nil" w:sz="6" w:space="0" w:color="auto"/>
              <w:left w:val="single" w:sz="4" w:space="0" w:color="000000"/>
              <w:bottom w:val="nil" w:sz="6" w:space="0" w:color="auto"/>
              <w:right w:val="single" w:sz="4" w:space="0" w:color="000000"/>
            </w:tcBorders>
          </w:tcPr>
          <w:p>
            <w:pPr/>
          </w:p>
        </w:tc>
      </w:tr>
      <w:tr>
        <w:trPr>
          <w:trHeight w:val="335" w:hRule="exact"/>
        </w:trPr>
        <w:tc>
          <w:tcPr>
            <w:tcW w:w="4451"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促进中小企业发展基金补贴款</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3"/>
              <w:jc w:val="right"/>
              <w:rPr>
                <w:rFonts w:ascii="Times New Roman" w:hAnsi="Times New Roman" w:cs="Times New Roman" w:eastAsia="Times New Roman" w:hint="default"/>
                <w:sz w:val="18"/>
                <w:szCs w:val="18"/>
              </w:rPr>
            </w:pPr>
            <w:r>
              <w:rPr>
                <w:rFonts w:ascii="Times New Roman"/>
                <w:spacing w:val="-1"/>
                <w:sz w:val="18"/>
              </w:rPr>
              <w:t>400,000.00</w:t>
            </w:r>
          </w:p>
        </w:tc>
        <w:tc>
          <w:tcPr>
            <w:tcW w:w="1754" w:type="dxa"/>
            <w:tcBorders>
              <w:top w:val="nil" w:sz="6" w:space="0" w:color="auto"/>
              <w:left w:val="single" w:sz="4" w:space="0" w:color="000000"/>
              <w:bottom w:val="nil" w:sz="6" w:space="0" w:color="auto"/>
              <w:right w:val="single" w:sz="4" w:space="0" w:color="000000"/>
            </w:tcBorders>
          </w:tcPr>
          <w:p>
            <w:pPr/>
          </w:p>
        </w:tc>
      </w:tr>
      <w:tr>
        <w:trPr>
          <w:trHeight w:val="635" w:hRule="exact"/>
        </w:trPr>
        <w:tc>
          <w:tcPr>
            <w:tcW w:w="4451" w:type="dxa"/>
            <w:tcBorders>
              <w:top w:val="nil" w:sz="6" w:space="0" w:color="auto"/>
              <w:left w:val="single" w:sz="4" w:space="0" w:color="000000"/>
              <w:bottom w:val="nil" w:sz="6" w:space="0" w:color="auto"/>
              <w:right w:val="single" w:sz="4" w:space="0" w:color="000000"/>
            </w:tcBorders>
          </w:tcPr>
          <w:p>
            <w:pPr>
              <w:pStyle w:val="TableParagraph"/>
              <w:spacing w:line="316" w:lineRule="auto" w:before="16"/>
              <w:ind w:left="103" w:right="194"/>
              <w:jc w:val="left"/>
              <w:rPr>
                <w:rFonts w:ascii="宋体" w:hAnsi="宋体" w:cs="宋体" w:eastAsia="宋体" w:hint="default"/>
                <w:sz w:val="18"/>
                <w:szCs w:val="18"/>
              </w:rPr>
            </w:pPr>
            <w:r>
              <w:rPr>
                <w:rFonts w:ascii="宋体" w:hAnsi="宋体" w:cs="宋体" w:eastAsia="宋体" w:hint="default"/>
                <w:sz w:val="18"/>
                <w:szCs w:val="18"/>
              </w:rPr>
              <w:t>国家知识产权局专利局北京代办处专利资助金—北京 数码视讯软件技术发展有限公司</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5"/>
                <w:sz w:val="18"/>
              </w:rPr>
              <w:t>6,600.00</w:t>
            </w:r>
          </w:p>
        </w:tc>
        <w:tc>
          <w:tcPr>
            <w:tcW w:w="1754" w:type="dxa"/>
            <w:tcBorders>
              <w:top w:val="nil" w:sz="6" w:space="0" w:color="auto"/>
              <w:left w:val="single" w:sz="4" w:space="0" w:color="000000"/>
              <w:bottom w:val="nil" w:sz="6" w:space="0" w:color="auto"/>
              <w:right w:val="single" w:sz="4" w:space="0" w:color="000000"/>
            </w:tcBorders>
          </w:tcPr>
          <w:p>
            <w:pPr/>
          </w:p>
        </w:tc>
      </w:tr>
      <w:tr>
        <w:trPr>
          <w:trHeight w:val="638" w:hRule="exact"/>
        </w:trPr>
        <w:tc>
          <w:tcPr>
            <w:tcW w:w="4451"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03" w:right="194"/>
              <w:jc w:val="left"/>
              <w:rPr>
                <w:rFonts w:ascii="宋体" w:hAnsi="宋体" w:cs="宋体" w:eastAsia="宋体" w:hint="default"/>
                <w:sz w:val="18"/>
                <w:szCs w:val="18"/>
              </w:rPr>
            </w:pPr>
            <w:r>
              <w:rPr>
                <w:rFonts w:ascii="宋体" w:hAnsi="宋体" w:cs="宋体" w:eastAsia="宋体" w:hint="default"/>
                <w:sz w:val="18"/>
                <w:szCs w:val="18"/>
              </w:rPr>
              <w:t>北京临空国际经济技术开发中心管理委员会—北京数 码视讯软件技术发展有限公司</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11,311,800.00</w:t>
            </w:r>
          </w:p>
        </w:tc>
        <w:tc>
          <w:tcPr>
            <w:tcW w:w="1754" w:type="dxa"/>
            <w:tcBorders>
              <w:top w:val="nil" w:sz="6" w:space="0" w:color="auto"/>
              <w:left w:val="single" w:sz="4" w:space="0" w:color="000000"/>
              <w:bottom w:val="nil" w:sz="6" w:space="0" w:color="auto"/>
              <w:right w:val="single" w:sz="4" w:space="0" w:color="000000"/>
            </w:tcBorders>
          </w:tcPr>
          <w:p>
            <w:pPr/>
          </w:p>
        </w:tc>
      </w:tr>
      <w:tr>
        <w:trPr>
          <w:trHeight w:val="346" w:hRule="exact"/>
        </w:trPr>
        <w:tc>
          <w:tcPr>
            <w:tcW w:w="4451" w:type="dxa"/>
            <w:tcBorders>
              <w:top w:val="nil" w:sz="6" w:space="0" w:color="auto"/>
              <w:left w:val="single" w:sz="4" w:space="0" w:color="000000"/>
              <w:bottom w:val="nil" w:sz="6" w:space="0" w:color="auto"/>
              <w:right w:val="single" w:sz="4" w:space="0" w:color="000000"/>
            </w:tcBorders>
          </w:tcPr>
          <w:p>
            <w:pPr>
              <w:pStyle w:val="TableParagraph"/>
              <w:tabs>
                <w:tab w:pos="544" w:val="left" w:leader="none"/>
              </w:tabs>
              <w:spacing w:line="240" w:lineRule="auto" w:before="20"/>
              <w:ind w:left="2" w:right="0"/>
              <w:jc w:val="center"/>
              <w:rPr>
                <w:rFonts w:ascii="宋体" w:hAnsi="宋体" w:cs="宋体" w:eastAsia="宋体" w:hint="default"/>
                <w:sz w:val="18"/>
                <w:szCs w:val="18"/>
              </w:rPr>
            </w:pPr>
            <w:r>
              <w:rPr>
                <w:rFonts w:ascii="宋体" w:hAnsi="宋体" w:cs="宋体" w:eastAsia="宋体" w:hint="default"/>
                <w:b/>
                <w:bCs/>
                <w:w w:val="95"/>
                <w:sz w:val="18"/>
                <w:szCs w:val="18"/>
              </w:rPr>
              <w:t>合</w:t>
              <w:tab/>
            </w:r>
            <w:r>
              <w:rPr>
                <w:rFonts w:ascii="宋体" w:hAnsi="宋体" w:cs="宋体" w:eastAsia="宋体" w:hint="default"/>
                <w:b/>
                <w:bCs/>
                <w:sz w:val="18"/>
                <w:szCs w:val="18"/>
              </w:rPr>
              <w:t>计</w:t>
            </w:r>
            <w:r>
              <w:rPr>
                <w:rFonts w:ascii="宋体" w:hAnsi="宋体" w:cs="宋体" w:eastAsia="宋体" w:hint="default"/>
                <w:sz w:val="18"/>
                <w:szCs w:val="18"/>
              </w:rPr>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b/>
                <w:spacing w:val="-1"/>
                <w:sz w:val="18"/>
              </w:rPr>
              <w:t>21,137,750.00</w:t>
            </w:r>
            <w:r>
              <w:rPr>
                <w:rFonts w:ascii="Times New Roman"/>
                <w:spacing w:val="-1"/>
                <w:sz w:val="18"/>
              </w:rPr>
            </w:r>
          </w:p>
        </w:tc>
        <w:tc>
          <w:tcPr>
            <w:tcW w:w="175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609"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12,666,900.00</w:t>
            </w:r>
            <w:r>
              <w:rPr>
                <w:rFonts w:ascii="Times New Roman"/>
                <w:b/>
                <w:sz w:val="18"/>
              </w:rPr>
            </w:r>
            <w:r>
              <w:rPr>
                <w:rFonts w:ascii="Times New Roman"/>
                <w:sz w:val="18"/>
              </w:rPr>
            </w:r>
          </w:p>
        </w:tc>
      </w:tr>
    </w:tbl>
    <w:p>
      <w:pPr>
        <w:spacing w:line="240" w:lineRule="auto" w:before="0"/>
        <w:rPr>
          <w:rFonts w:ascii="宋体" w:hAnsi="宋体" w:cs="宋体" w:eastAsia="宋体" w:hint="default"/>
          <w:sz w:val="20"/>
          <w:szCs w:val="20"/>
        </w:rPr>
      </w:pPr>
      <w:r>
        <w:rPr/>
        <w:pict>
          <v:group style="position:absolute;margin-left:52.560001pt;margin-top:60.119984pt;width:490.3pt;height:.1pt;mso-position-horizontal-relative:page;mso-position-vertical-relative:page;z-index:-1423504" coordorigin="1051,1202" coordsize="9806,2">
            <v:shape style="position:absolute;left:1051;top:1202;width:9806;height:2" coordorigin="1051,1202" coordsize="9806,0" path="m1051,1202l10857,1202e" filled="false" stroked="true" strokeweight=".48pt" strokecolor="#000000">
              <v:path arrowok="t"/>
            </v:shape>
            <w10:wrap type="none"/>
          </v:group>
        </w:pict>
      </w:r>
    </w:p>
    <w:p>
      <w:pPr>
        <w:spacing w:line="240" w:lineRule="auto" w:before="2"/>
        <w:rPr>
          <w:rFonts w:ascii="宋体" w:hAnsi="宋体" w:cs="宋体" w:eastAsia="宋体" w:hint="default"/>
          <w:sz w:val="29"/>
          <w:szCs w:val="29"/>
        </w:rPr>
      </w:pPr>
    </w:p>
    <w:p>
      <w:pPr>
        <w:pStyle w:val="Heading9"/>
        <w:spacing w:line="240" w:lineRule="auto" w:before="36"/>
        <w:ind w:right="0"/>
        <w:jc w:val="left"/>
        <w:rPr>
          <w:b w:val="0"/>
          <w:bCs w:val="0"/>
        </w:rPr>
      </w:pPr>
      <w:r>
        <w:rPr/>
        <w:pict>
          <v:group style="position:absolute;margin-left:42.839981pt;margin-top:-231.866318pt;width:442.45pt;height:200.85pt;mso-position-horizontal-relative:page;mso-position-vertical-relative:paragraph;z-index:-1423480" coordorigin="857,-4637" coordsize="8849,4017">
            <v:shape style="position:absolute;left:862;top:-4637;width:10;height:10" type="#_x0000_t75" stroked="false">
              <v:imagedata r:id="rId1269" o:title=""/>
            </v:shape>
            <v:group style="position:absolute;left:871;top:-4633;width:20;height:2" coordorigin="871,-4633" coordsize="20,2">
              <v:shape style="position:absolute;left:871;top:-4633;width:20;height:2" coordorigin="871,-4633" coordsize="20,0" path="m871,-4633l890,-4633e" filled="false" stroked="true" strokeweight=".47998pt" strokecolor="#000000">
                <v:path arrowok="t"/>
              </v:shape>
            </v:group>
            <v:group style="position:absolute;left:890;top:-4633;width:20;height:2" coordorigin="890,-4633" coordsize="20,2">
              <v:shape style="position:absolute;left:890;top:-4633;width:20;height:2" coordorigin="890,-4633" coordsize="20,0" path="m890,-4633l910,-4633e" filled="false" stroked="true" strokeweight=".47998pt" strokecolor="#000000">
                <v:path arrowok="t"/>
              </v:shape>
            </v:group>
            <v:group style="position:absolute;left:910;top:-4633;width:20;height:2" coordorigin="910,-4633" coordsize="20,2">
              <v:shape style="position:absolute;left:910;top:-4633;width:20;height:2" coordorigin="910,-4633" coordsize="20,0" path="m910,-4633l929,-4633e" filled="false" stroked="true" strokeweight=".47998pt" strokecolor="#000000">
                <v:path arrowok="t"/>
              </v:shape>
            </v:group>
            <v:group style="position:absolute;left:929;top:-4633;width:20;height:2" coordorigin="929,-4633" coordsize="20,2">
              <v:shape style="position:absolute;left:929;top:-4633;width:20;height:2" coordorigin="929,-4633" coordsize="20,0" path="m929,-4633l948,-4633e" filled="false" stroked="true" strokeweight=".47998pt" strokecolor="#000000">
                <v:path arrowok="t"/>
              </v:shape>
            </v:group>
            <v:group style="position:absolute;left:948;top:-4633;width:20;height:2" coordorigin="948,-4633" coordsize="20,2">
              <v:shape style="position:absolute;left:948;top:-4633;width:20;height:2" coordorigin="948,-4633" coordsize="20,0" path="m948,-4633l967,-4633e" filled="false" stroked="true" strokeweight=".47998pt" strokecolor="#000000">
                <v:path arrowok="t"/>
              </v:shape>
            </v:group>
            <v:group style="position:absolute;left:967;top:-4633;width:20;height:2" coordorigin="967,-4633" coordsize="20,2">
              <v:shape style="position:absolute;left:967;top:-4633;width:20;height:2" coordorigin="967,-4633" coordsize="20,0" path="m967,-4633l986,-4633e" filled="false" stroked="true" strokeweight=".47998pt" strokecolor="#000000">
                <v:path arrowok="t"/>
              </v:shape>
            </v:group>
            <v:group style="position:absolute;left:986;top:-4633;width:20;height:2" coordorigin="986,-4633" coordsize="20,2">
              <v:shape style="position:absolute;left:986;top:-4633;width:20;height:2" coordorigin="986,-4633" coordsize="20,0" path="m986,-4633l1006,-4633e" filled="false" stroked="true" strokeweight=".47998pt" strokecolor="#000000">
                <v:path arrowok="t"/>
              </v:shape>
            </v:group>
            <v:group style="position:absolute;left:1006;top:-4633;width:20;height:2" coordorigin="1006,-4633" coordsize="20,2">
              <v:shape style="position:absolute;left:1006;top:-4633;width:20;height:2" coordorigin="1006,-4633" coordsize="20,0" path="m1006,-4633l1025,-4633e" filled="false" stroked="true" strokeweight=".47998pt" strokecolor="#000000">
                <v:path arrowok="t"/>
              </v:shape>
            </v:group>
            <v:group style="position:absolute;left:1025;top:-4633;width:20;height:2" coordorigin="1025,-4633" coordsize="20,2">
              <v:shape style="position:absolute;left:1025;top:-4633;width:20;height:2" coordorigin="1025,-4633" coordsize="20,0" path="m1025,-4633l1044,-4633e" filled="false" stroked="true" strokeweight=".47998pt" strokecolor="#000000">
                <v:path arrowok="t"/>
              </v:shape>
            </v:group>
            <v:group style="position:absolute;left:1044;top:-4633;width:20;height:2" coordorigin="1044,-4633" coordsize="20,2">
              <v:shape style="position:absolute;left:1044;top:-4633;width:20;height:2" coordorigin="1044,-4633" coordsize="20,0" path="m1044,-4633l1063,-4633e" filled="false" stroked="true" strokeweight=".47998pt" strokecolor="#000000">
                <v:path arrowok="t"/>
              </v:shape>
            </v:group>
            <v:group style="position:absolute;left:1063;top:-4633;width:20;height:2" coordorigin="1063,-4633" coordsize="20,2">
              <v:shape style="position:absolute;left:1063;top:-4633;width:20;height:2" coordorigin="1063,-4633" coordsize="20,0" path="m1063,-4633l1082,-4633e" filled="false" stroked="true" strokeweight=".47998pt" strokecolor="#000000">
                <v:path arrowok="t"/>
              </v:shape>
            </v:group>
            <v:group style="position:absolute;left:1082;top:-4633;width:20;height:2" coordorigin="1082,-4633" coordsize="20,2">
              <v:shape style="position:absolute;left:1082;top:-4633;width:20;height:2" coordorigin="1082,-4633" coordsize="20,0" path="m1082,-4633l1102,-4633e" filled="false" stroked="true" strokeweight=".47998pt" strokecolor="#000000">
                <v:path arrowok="t"/>
              </v:shape>
            </v:group>
            <v:group style="position:absolute;left:1102;top:-4633;width:20;height:2" coordorigin="1102,-4633" coordsize="20,2">
              <v:shape style="position:absolute;left:1102;top:-4633;width:20;height:2" coordorigin="1102,-4633" coordsize="20,0" path="m1102,-4633l1121,-4633e" filled="false" stroked="true" strokeweight=".47998pt" strokecolor="#000000">
                <v:path arrowok="t"/>
              </v:shape>
            </v:group>
            <v:group style="position:absolute;left:1121;top:-4633;width:20;height:2" coordorigin="1121,-4633" coordsize="20,2">
              <v:shape style="position:absolute;left:1121;top:-4633;width:20;height:2" coordorigin="1121,-4633" coordsize="20,0" path="m1121,-4633l1140,-4633e" filled="false" stroked="true" strokeweight=".47998pt" strokecolor="#000000">
                <v:path arrowok="t"/>
              </v:shape>
            </v:group>
            <v:group style="position:absolute;left:1140;top:-4633;width:20;height:2" coordorigin="1140,-4633" coordsize="20,2">
              <v:shape style="position:absolute;left:1140;top:-4633;width:20;height:2" coordorigin="1140,-4633" coordsize="20,0" path="m1140,-4633l1159,-4633e" filled="false" stroked="true" strokeweight=".47998pt" strokecolor="#000000">
                <v:path arrowok="t"/>
              </v:shape>
            </v:group>
            <v:group style="position:absolute;left:1159;top:-4633;width:20;height:2" coordorigin="1159,-4633" coordsize="20,2">
              <v:shape style="position:absolute;left:1159;top:-4633;width:20;height:2" coordorigin="1159,-4633" coordsize="20,0" path="m1159,-4633l1178,-4633e" filled="false" stroked="true" strokeweight=".47998pt" strokecolor="#000000">
                <v:path arrowok="t"/>
              </v:shape>
            </v:group>
            <v:group style="position:absolute;left:1178;top:-4633;width:20;height:2" coordorigin="1178,-4633" coordsize="20,2">
              <v:shape style="position:absolute;left:1178;top:-4633;width:20;height:2" coordorigin="1178,-4633" coordsize="20,0" path="m1178,-4633l1198,-4633e" filled="false" stroked="true" strokeweight=".47998pt" strokecolor="#000000">
                <v:path arrowok="t"/>
              </v:shape>
            </v:group>
            <v:group style="position:absolute;left:1198;top:-4633;width:20;height:2" coordorigin="1198,-4633" coordsize="20,2">
              <v:shape style="position:absolute;left:1198;top:-4633;width:20;height:2" coordorigin="1198,-4633" coordsize="20,0" path="m1198,-4633l1217,-4633e" filled="false" stroked="true" strokeweight=".47998pt" strokecolor="#000000">
                <v:path arrowok="t"/>
              </v:shape>
            </v:group>
            <v:group style="position:absolute;left:1217;top:-4633;width:20;height:2" coordorigin="1217,-4633" coordsize="20,2">
              <v:shape style="position:absolute;left:1217;top:-4633;width:20;height:2" coordorigin="1217,-4633" coordsize="20,0" path="m1217,-4633l1236,-4633e" filled="false" stroked="true" strokeweight=".47998pt" strokecolor="#000000">
                <v:path arrowok="t"/>
              </v:shape>
            </v:group>
            <v:group style="position:absolute;left:1236;top:-4633;width:20;height:2" coordorigin="1236,-4633" coordsize="20,2">
              <v:shape style="position:absolute;left:1236;top:-4633;width:20;height:2" coordorigin="1236,-4633" coordsize="20,0" path="m1236,-4633l1255,-4633e" filled="false" stroked="true" strokeweight=".47998pt" strokecolor="#000000">
                <v:path arrowok="t"/>
              </v:shape>
            </v:group>
            <v:group style="position:absolute;left:1255;top:-4633;width:20;height:2" coordorigin="1255,-4633" coordsize="20,2">
              <v:shape style="position:absolute;left:1255;top:-4633;width:20;height:2" coordorigin="1255,-4633" coordsize="20,0" path="m1255,-4633l1275,-4633e" filled="false" stroked="true" strokeweight=".47998pt" strokecolor="#000000">
                <v:path arrowok="t"/>
              </v:shape>
            </v:group>
            <v:group style="position:absolute;left:1275;top:-4633;width:20;height:2" coordorigin="1275,-4633" coordsize="20,2">
              <v:shape style="position:absolute;left:1275;top:-4633;width:20;height:2" coordorigin="1275,-4633" coordsize="20,0" path="m1275,-4633l1294,-4633e" filled="false" stroked="true" strokeweight=".47998pt" strokecolor="#000000">
                <v:path arrowok="t"/>
              </v:shape>
            </v:group>
            <v:group style="position:absolute;left:1294;top:-4633;width:20;height:2" coordorigin="1294,-4633" coordsize="20,2">
              <v:shape style="position:absolute;left:1294;top:-4633;width:20;height:2" coordorigin="1294,-4633" coordsize="20,0" path="m1294,-4633l1313,-4633e" filled="false" stroked="true" strokeweight=".47998pt" strokecolor="#000000">
                <v:path arrowok="t"/>
              </v:shape>
            </v:group>
            <v:group style="position:absolute;left:1313;top:-4633;width:20;height:2" coordorigin="1313,-4633" coordsize="20,2">
              <v:shape style="position:absolute;left:1313;top:-4633;width:20;height:2" coordorigin="1313,-4633" coordsize="20,0" path="m1313,-4633l1332,-4633e" filled="false" stroked="true" strokeweight=".47998pt" strokecolor="#000000">
                <v:path arrowok="t"/>
              </v:shape>
            </v:group>
            <v:group style="position:absolute;left:1332;top:-4633;width:20;height:2" coordorigin="1332,-4633" coordsize="20,2">
              <v:shape style="position:absolute;left:1332;top:-4633;width:20;height:2" coordorigin="1332,-4633" coordsize="20,0" path="m1332,-4633l1352,-4633e" filled="false" stroked="true" strokeweight=".47998pt" strokecolor="#000000">
                <v:path arrowok="t"/>
              </v:shape>
            </v:group>
            <v:group style="position:absolute;left:1352;top:-4633;width:20;height:2" coordorigin="1352,-4633" coordsize="20,2">
              <v:shape style="position:absolute;left:1352;top:-4633;width:20;height:2" coordorigin="1352,-4633" coordsize="20,0" path="m1352,-4633l1371,-4633e" filled="false" stroked="true" strokeweight=".47998pt" strokecolor="#000000">
                <v:path arrowok="t"/>
              </v:shape>
            </v:group>
            <v:group style="position:absolute;left:1371;top:-4633;width:20;height:2" coordorigin="1371,-4633" coordsize="20,2">
              <v:shape style="position:absolute;left:1371;top:-4633;width:20;height:2" coordorigin="1371,-4633" coordsize="20,0" path="m1371,-4633l1390,-4633e" filled="false" stroked="true" strokeweight=".47998pt" strokecolor="#000000">
                <v:path arrowok="t"/>
              </v:shape>
            </v:group>
            <v:group style="position:absolute;left:1390;top:-4633;width:20;height:2" coordorigin="1390,-4633" coordsize="20,2">
              <v:shape style="position:absolute;left:1390;top:-4633;width:20;height:2" coordorigin="1390,-4633" coordsize="20,0" path="m1390,-4633l1409,-4633e" filled="false" stroked="true" strokeweight=".47998pt" strokecolor="#000000">
                <v:path arrowok="t"/>
              </v:shape>
            </v:group>
            <v:group style="position:absolute;left:1409;top:-4633;width:20;height:2" coordorigin="1409,-4633" coordsize="20,2">
              <v:shape style="position:absolute;left:1409;top:-4633;width:20;height:2" coordorigin="1409,-4633" coordsize="20,0" path="m1409,-4633l1428,-4633e" filled="false" stroked="true" strokeweight=".47998pt" strokecolor="#000000">
                <v:path arrowok="t"/>
              </v:shape>
            </v:group>
            <v:group style="position:absolute;left:1428;top:-4633;width:20;height:2" coordorigin="1428,-4633" coordsize="20,2">
              <v:shape style="position:absolute;left:1428;top:-4633;width:20;height:2" coordorigin="1428,-4633" coordsize="20,0" path="m1428,-4633l1448,-4633e" filled="false" stroked="true" strokeweight=".47998pt" strokecolor="#000000">
                <v:path arrowok="t"/>
              </v:shape>
            </v:group>
            <v:group style="position:absolute;left:1448;top:-4633;width:20;height:2" coordorigin="1448,-4633" coordsize="20,2">
              <v:shape style="position:absolute;left:1448;top:-4633;width:20;height:2" coordorigin="1448,-4633" coordsize="20,0" path="m1448,-4633l1467,-4633e" filled="false" stroked="true" strokeweight=".47998pt" strokecolor="#000000">
                <v:path arrowok="t"/>
              </v:shape>
            </v:group>
            <v:group style="position:absolute;left:1467;top:-4633;width:20;height:2" coordorigin="1467,-4633" coordsize="20,2">
              <v:shape style="position:absolute;left:1467;top:-4633;width:20;height:2" coordorigin="1467,-4633" coordsize="20,0" path="m1467,-4633l1486,-4633e" filled="false" stroked="true" strokeweight=".47998pt" strokecolor="#000000">
                <v:path arrowok="t"/>
              </v:shape>
            </v:group>
            <v:group style="position:absolute;left:1486;top:-4633;width:20;height:2" coordorigin="1486,-4633" coordsize="20,2">
              <v:shape style="position:absolute;left:1486;top:-4633;width:20;height:2" coordorigin="1486,-4633" coordsize="20,0" path="m1486,-4633l1505,-4633e" filled="false" stroked="true" strokeweight=".47998pt" strokecolor="#000000">
                <v:path arrowok="t"/>
              </v:shape>
            </v:group>
            <v:group style="position:absolute;left:1505;top:-4633;width:20;height:2" coordorigin="1505,-4633" coordsize="20,2">
              <v:shape style="position:absolute;left:1505;top:-4633;width:20;height:2" coordorigin="1505,-4633" coordsize="20,0" path="m1505,-4633l1524,-4633e" filled="false" stroked="true" strokeweight=".47998pt" strokecolor="#000000">
                <v:path arrowok="t"/>
              </v:shape>
            </v:group>
            <v:group style="position:absolute;left:1524;top:-4633;width:20;height:2" coordorigin="1524,-4633" coordsize="20,2">
              <v:shape style="position:absolute;left:1524;top:-4633;width:20;height:2" coordorigin="1524,-4633" coordsize="20,0" path="m1524,-4633l1544,-4633e" filled="false" stroked="true" strokeweight=".47998pt" strokecolor="#000000">
                <v:path arrowok="t"/>
              </v:shape>
            </v:group>
            <v:group style="position:absolute;left:1544;top:-4633;width:20;height:2" coordorigin="1544,-4633" coordsize="20,2">
              <v:shape style="position:absolute;left:1544;top:-4633;width:20;height:2" coordorigin="1544,-4633" coordsize="20,0" path="m1544,-4633l1563,-4633e" filled="false" stroked="true" strokeweight=".47998pt" strokecolor="#000000">
                <v:path arrowok="t"/>
              </v:shape>
            </v:group>
            <v:group style="position:absolute;left:1563;top:-4633;width:20;height:2" coordorigin="1563,-4633" coordsize="20,2">
              <v:shape style="position:absolute;left:1563;top:-4633;width:20;height:2" coordorigin="1563,-4633" coordsize="20,0" path="m1563,-4633l1582,-4633e" filled="false" stroked="true" strokeweight=".47998pt" strokecolor="#000000">
                <v:path arrowok="t"/>
              </v:shape>
            </v:group>
            <v:group style="position:absolute;left:1582;top:-4633;width:20;height:2" coordorigin="1582,-4633" coordsize="20,2">
              <v:shape style="position:absolute;left:1582;top:-4633;width:20;height:2" coordorigin="1582,-4633" coordsize="20,0" path="m1582,-4633l1601,-4633e" filled="false" stroked="true" strokeweight=".47998pt" strokecolor="#000000">
                <v:path arrowok="t"/>
              </v:shape>
            </v:group>
            <v:group style="position:absolute;left:1601;top:-4633;width:20;height:2" coordorigin="1601,-4633" coordsize="20,2">
              <v:shape style="position:absolute;left:1601;top:-4633;width:20;height:2" coordorigin="1601,-4633" coordsize="20,0" path="m1601,-4633l1620,-4633e" filled="false" stroked="true" strokeweight=".47998pt" strokecolor="#000000">
                <v:path arrowok="t"/>
              </v:shape>
            </v:group>
            <v:group style="position:absolute;left:1620;top:-4633;width:20;height:2" coordorigin="1620,-4633" coordsize="20,2">
              <v:shape style="position:absolute;left:1620;top:-4633;width:20;height:2" coordorigin="1620,-4633" coordsize="20,0" path="m1620,-4633l1640,-4633e" filled="false" stroked="true" strokeweight=".47998pt" strokecolor="#000000">
                <v:path arrowok="t"/>
              </v:shape>
            </v:group>
            <v:group style="position:absolute;left:1640;top:-4633;width:20;height:2" coordorigin="1640,-4633" coordsize="20,2">
              <v:shape style="position:absolute;left:1640;top:-4633;width:20;height:2" coordorigin="1640,-4633" coordsize="20,0" path="m1640,-4633l1659,-4633e" filled="false" stroked="true" strokeweight=".47998pt" strokecolor="#000000">
                <v:path arrowok="t"/>
              </v:shape>
            </v:group>
            <v:group style="position:absolute;left:1659;top:-4633;width:20;height:2" coordorigin="1659,-4633" coordsize="20,2">
              <v:shape style="position:absolute;left:1659;top:-4633;width:20;height:2" coordorigin="1659,-4633" coordsize="20,0" path="m1659,-4633l1678,-4633e" filled="false" stroked="true" strokeweight=".47998pt" strokecolor="#000000">
                <v:path arrowok="t"/>
              </v:shape>
            </v:group>
            <v:group style="position:absolute;left:1678;top:-4633;width:20;height:2" coordorigin="1678,-4633" coordsize="20,2">
              <v:shape style="position:absolute;left:1678;top:-4633;width:20;height:2" coordorigin="1678,-4633" coordsize="20,0" path="m1678,-4633l1697,-4633e" filled="false" stroked="true" strokeweight=".47998pt" strokecolor="#000000">
                <v:path arrowok="t"/>
              </v:shape>
            </v:group>
            <v:group style="position:absolute;left:1697;top:-4633;width:20;height:2" coordorigin="1697,-4633" coordsize="20,2">
              <v:shape style="position:absolute;left:1697;top:-4633;width:20;height:2" coordorigin="1697,-4633" coordsize="20,0" path="m1697,-4633l1716,-4633e" filled="false" stroked="true" strokeweight=".47998pt" strokecolor="#000000">
                <v:path arrowok="t"/>
              </v:shape>
            </v:group>
            <v:group style="position:absolute;left:1716;top:-4633;width:20;height:2" coordorigin="1716,-4633" coordsize="20,2">
              <v:shape style="position:absolute;left:1716;top:-4633;width:20;height:2" coordorigin="1716,-4633" coordsize="20,0" path="m1716,-4633l1736,-4633e" filled="false" stroked="true" strokeweight=".47998pt" strokecolor="#000000">
                <v:path arrowok="t"/>
              </v:shape>
            </v:group>
            <v:group style="position:absolute;left:1736;top:-4633;width:20;height:2" coordorigin="1736,-4633" coordsize="20,2">
              <v:shape style="position:absolute;left:1736;top:-4633;width:20;height:2" coordorigin="1736,-4633" coordsize="20,0" path="m1736,-4633l1755,-4633e" filled="false" stroked="true" strokeweight=".47998pt" strokecolor="#000000">
                <v:path arrowok="t"/>
              </v:shape>
            </v:group>
            <v:group style="position:absolute;left:1755;top:-4633;width:20;height:2" coordorigin="1755,-4633" coordsize="20,2">
              <v:shape style="position:absolute;left:1755;top:-4633;width:20;height:2" coordorigin="1755,-4633" coordsize="20,0" path="m1755,-4633l1774,-4633e" filled="false" stroked="true" strokeweight=".47998pt" strokecolor="#000000">
                <v:path arrowok="t"/>
              </v:shape>
            </v:group>
            <v:group style="position:absolute;left:1774;top:-4633;width:20;height:2" coordorigin="1774,-4633" coordsize="20,2">
              <v:shape style="position:absolute;left:1774;top:-4633;width:20;height:2" coordorigin="1774,-4633" coordsize="20,0" path="m1774,-4633l1793,-4633e" filled="false" stroked="true" strokeweight=".47998pt" strokecolor="#000000">
                <v:path arrowok="t"/>
              </v:shape>
            </v:group>
            <v:group style="position:absolute;left:1793;top:-4633;width:20;height:2" coordorigin="1793,-4633" coordsize="20,2">
              <v:shape style="position:absolute;left:1793;top:-4633;width:20;height:2" coordorigin="1793,-4633" coordsize="20,0" path="m1793,-4633l1812,-4633e" filled="false" stroked="true" strokeweight=".47998pt" strokecolor="#000000">
                <v:path arrowok="t"/>
              </v:shape>
            </v:group>
            <v:group style="position:absolute;left:1812;top:-4633;width:20;height:2" coordorigin="1812,-4633" coordsize="20,2">
              <v:shape style="position:absolute;left:1812;top:-4633;width:20;height:2" coordorigin="1812,-4633" coordsize="20,0" path="m1812,-4633l1832,-4633e" filled="false" stroked="true" strokeweight=".47998pt" strokecolor="#000000">
                <v:path arrowok="t"/>
              </v:shape>
            </v:group>
            <v:group style="position:absolute;left:1832;top:-4633;width:20;height:2" coordorigin="1832,-4633" coordsize="20,2">
              <v:shape style="position:absolute;left:1832;top:-4633;width:20;height:2" coordorigin="1832,-4633" coordsize="20,0" path="m1832,-4633l1851,-4633e" filled="false" stroked="true" strokeweight=".47998pt" strokecolor="#000000">
                <v:path arrowok="t"/>
              </v:shape>
            </v:group>
            <v:group style="position:absolute;left:1851;top:-4633;width:20;height:2" coordorigin="1851,-4633" coordsize="20,2">
              <v:shape style="position:absolute;left:1851;top:-4633;width:20;height:2" coordorigin="1851,-4633" coordsize="20,0" path="m1851,-4633l1870,-4633e" filled="false" stroked="true" strokeweight=".47998pt" strokecolor="#000000">
                <v:path arrowok="t"/>
              </v:shape>
            </v:group>
            <v:group style="position:absolute;left:1870;top:-4633;width:20;height:2" coordorigin="1870,-4633" coordsize="20,2">
              <v:shape style="position:absolute;left:1870;top:-4633;width:20;height:2" coordorigin="1870,-4633" coordsize="20,0" path="m1870,-4633l1889,-4633e" filled="false" stroked="true" strokeweight=".47998pt" strokecolor="#000000">
                <v:path arrowok="t"/>
              </v:shape>
            </v:group>
            <v:group style="position:absolute;left:1889;top:-4633;width:20;height:2" coordorigin="1889,-4633" coordsize="20,2">
              <v:shape style="position:absolute;left:1889;top:-4633;width:20;height:2" coordorigin="1889,-4633" coordsize="20,0" path="m1889,-4633l1908,-4633e" filled="false" stroked="true" strokeweight=".47998pt" strokecolor="#000000">
                <v:path arrowok="t"/>
              </v:shape>
            </v:group>
            <v:group style="position:absolute;left:1908;top:-4633;width:20;height:2" coordorigin="1908,-4633" coordsize="20,2">
              <v:shape style="position:absolute;left:1908;top:-4633;width:20;height:2" coordorigin="1908,-4633" coordsize="20,0" path="m1908,-4633l1928,-4633e" filled="false" stroked="true" strokeweight=".47998pt" strokecolor="#000000">
                <v:path arrowok="t"/>
              </v:shape>
            </v:group>
            <v:group style="position:absolute;left:1928;top:-4633;width:20;height:2" coordorigin="1928,-4633" coordsize="20,2">
              <v:shape style="position:absolute;left:1928;top:-4633;width:20;height:2" coordorigin="1928,-4633" coordsize="20,0" path="m1928,-4633l1947,-4633e" filled="false" stroked="true" strokeweight=".47998pt" strokecolor="#000000">
                <v:path arrowok="t"/>
              </v:shape>
            </v:group>
            <v:group style="position:absolute;left:1947;top:-4633;width:20;height:2" coordorigin="1947,-4633" coordsize="20,2">
              <v:shape style="position:absolute;left:1947;top:-4633;width:20;height:2" coordorigin="1947,-4633" coordsize="20,0" path="m1947,-4633l1966,-4633e" filled="false" stroked="true" strokeweight=".47998pt" strokecolor="#000000">
                <v:path arrowok="t"/>
              </v:shape>
            </v:group>
            <v:group style="position:absolute;left:1966;top:-4633;width:20;height:2" coordorigin="1966,-4633" coordsize="20,2">
              <v:shape style="position:absolute;left:1966;top:-4633;width:20;height:2" coordorigin="1966,-4633" coordsize="20,0" path="m1966,-4633l1985,-4633e" filled="false" stroked="true" strokeweight=".47998pt" strokecolor="#000000">
                <v:path arrowok="t"/>
              </v:shape>
            </v:group>
            <v:group style="position:absolute;left:1985;top:-4633;width:20;height:2" coordorigin="1985,-4633" coordsize="20,2">
              <v:shape style="position:absolute;left:1985;top:-4633;width:20;height:2" coordorigin="1985,-4633" coordsize="20,0" path="m1985,-4633l2004,-4633e" filled="false" stroked="true" strokeweight=".47998pt" strokecolor="#000000">
                <v:path arrowok="t"/>
              </v:shape>
            </v:group>
            <v:group style="position:absolute;left:2004;top:-4633;width:20;height:2" coordorigin="2004,-4633" coordsize="20,2">
              <v:shape style="position:absolute;left:2004;top:-4633;width:20;height:2" coordorigin="2004,-4633" coordsize="20,0" path="m2004,-4633l2024,-4633e" filled="false" stroked="true" strokeweight=".47998pt" strokecolor="#000000">
                <v:path arrowok="t"/>
              </v:shape>
            </v:group>
            <v:group style="position:absolute;left:2024;top:-4633;width:20;height:2" coordorigin="2024,-4633" coordsize="20,2">
              <v:shape style="position:absolute;left:2024;top:-4633;width:20;height:2" coordorigin="2024,-4633" coordsize="20,0" path="m2024,-4633l2043,-4633e" filled="false" stroked="true" strokeweight=".47998pt" strokecolor="#000000">
                <v:path arrowok="t"/>
              </v:shape>
            </v:group>
            <v:group style="position:absolute;left:2043;top:-4633;width:20;height:2" coordorigin="2043,-4633" coordsize="20,2">
              <v:shape style="position:absolute;left:2043;top:-4633;width:20;height:2" coordorigin="2043,-4633" coordsize="20,0" path="m2043,-4633l2062,-4633e" filled="false" stroked="true" strokeweight=".47998pt" strokecolor="#000000">
                <v:path arrowok="t"/>
              </v:shape>
            </v:group>
            <v:group style="position:absolute;left:2062;top:-4633;width:20;height:2" coordorigin="2062,-4633" coordsize="20,2">
              <v:shape style="position:absolute;left:2062;top:-4633;width:20;height:2" coordorigin="2062,-4633" coordsize="20,0" path="m2062,-4633l2081,-4633e" filled="false" stroked="true" strokeweight=".47998pt" strokecolor="#000000">
                <v:path arrowok="t"/>
              </v:shape>
            </v:group>
            <v:group style="position:absolute;left:2081;top:-4633;width:20;height:2" coordorigin="2081,-4633" coordsize="20,2">
              <v:shape style="position:absolute;left:2081;top:-4633;width:20;height:2" coordorigin="2081,-4633" coordsize="20,0" path="m2081,-4633l2100,-4633e" filled="false" stroked="true" strokeweight=".47998pt" strokecolor="#000000">
                <v:path arrowok="t"/>
              </v:shape>
            </v:group>
            <v:group style="position:absolute;left:2100;top:-4633;width:20;height:2" coordorigin="2100,-4633" coordsize="20,2">
              <v:shape style="position:absolute;left:2100;top:-4633;width:20;height:2" coordorigin="2100,-4633" coordsize="20,0" path="m2100,-4633l2120,-4633e" filled="false" stroked="true" strokeweight=".47998pt" strokecolor="#000000">
                <v:path arrowok="t"/>
              </v:shape>
            </v:group>
            <v:group style="position:absolute;left:2120;top:-4633;width:20;height:2" coordorigin="2120,-4633" coordsize="20,2">
              <v:shape style="position:absolute;left:2120;top:-4633;width:20;height:2" coordorigin="2120,-4633" coordsize="20,0" path="m2120,-4633l2139,-4633e" filled="false" stroked="true" strokeweight=".47998pt" strokecolor="#000000">
                <v:path arrowok="t"/>
              </v:shape>
            </v:group>
            <v:group style="position:absolute;left:2139;top:-4633;width:20;height:2" coordorigin="2139,-4633" coordsize="20,2">
              <v:shape style="position:absolute;left:2139;top:-4633;width:20;height:2" coordorigin="2139,-4633" coordsize="20,0" path="m2139,-4633l2158,-4633e" filled="false" stroked="true" strokeweight=".47998pt" strokecolor="#000000">
                <v:path arrowok="t"/>
              </v:shape>
            </v:group>
            <v:group style="position:absolute;left:2158;top:-4633;width:20;height:2" coordorigin="2158,-4633" coordsize="20,2">
              <v:shape style="position:absolute;left:2158;top:-4633;width:20;height:2" coordorigin="2158,-4633" coordsize="20,0" path="m2158,-4633l2177,-4633e" filled="false" stroked="true" strokeweight=".47998pt" strokecolor="#000000">
                <v:path arrowok="t"/>
              </v:shape>
            </v:group>
            <v:group style="position:absolute;left:2177;top:-4633;width:20;height:2" coordorigin="2177,-4633" coordsize="20,2">
              <v:shape style="position:absolute;left:2177;top:-4633;width:20;height:2" coordorigin="2177,-4633" coordsize="20,0" path="m2177,-4633l2196,-4633e" filled="false" stroked="true" strokeweight=".47998pt" strokecolor="#000000">
                <v:path arrowok="t"/>
              </v:shape>
            </v:group>
            <v:group style="position:absolute;left:2196;top:-4633;width:20;height:2" coordorigin="2196,-4633" coordsize="20,2">
              <v:shape style="position:absolute;left:2196;top:-4633;width:20;height:2" coordorigin="2196,-4633" coordsize="20,0" path="m2196,-4633l2216,-4633e" filled="false" stroked="true" strokeweight=".47998pt" strokecolor="#000000">
                <v:path arrowok="t"/>
              </v:shape>
            </v:group>
            <v:group style="position:absolute;left:2216;top:-4633;width:20;height:2" coordorigin="2216,-4633" coordsize="20,2">
              <v:shape style="position:absolute;left:2216;top:-4633;width:20;height:2" coordorigin="2216,-4633" coordsize="20,0" path="m2216,-4633l2235,-4633e" filled="false" stroked="true" strokeweight=".47998pt" strokecolor="#000000">
                <v:path arrowok="t"/>
              </v:shape>
            </v:group>
            <v:group style="position:absolute;left:2235;top:-4633;width:20;height:2" coordorigin="2235,-4633" coordsize="20,2">
              <v:shape style="position:absolute;left:2235;top:-4633;width:20;height:2" coordorigin="2235,-4633" coordsize="20,0" path="m2235,-4633l2254,-4633e" filled="false" stroked="true" strokeweight=".47998pt" strokecolor="#000000">
                <v:path arrowok="t"/>
              </v:shape>
            </v:group>
            <v:group style="position:absolute;left:2254;top:-4633;width:20;height:2" coordorigin="2254,-4633" coordsize="20,2">
              <v:shape style="position:absolute;left:2254;top:-4633;width:20;height:2" coordorigin="2254,-4633" coordsize="20,0" path="m2254,-4633l2273,-4633e" filled="false" stroked="true" strokeweight=".47998pt" strokecolor="#000000">
                <v:path arrowok="t"/>
              </v:shape>
            </v:group>
            <v:group style="position:absolute;left:2273;top:-4633;width:20;height:2" coordorigin="2273,-4633" coordsize="20,2">
              <v:shape style="position:absolute;left:2273;top:-4633;width:20;height:2" coordorigin="2273,-4633" coordsize="20,0" path="m2273,-4633l2292,-4633e" filled="false" stroked="true" strokeweight=".47998pt" strokecolor="#000000">
                <v:path arrowok="t"/>
              </v:shape>
            </v:group>
            <v:group style="position:absolute;left:2292;top:-4633;width:20;height:2" coordorigin="2292,-4633" coordsize="20,2">
              <v:shape style="position:absolute;left:2292;top:-4633;width:20;height:2" coordorigin="2292,-4633" coordsize="20,0" path="m2292,-4633l2312,-4633e" filled="false" stroked="true" strokeweight=".47998pt" strokecolor="#000000">
                <v:path arrowok="t"/>
              </v:shape>
            </v:group>
            <v:group style="position:absolute;left:2312;top:-4633;width:20;height:2" coordorigin="2312,-4633" coordsize="20,2">
              <v:shape style="position:absolute;left:2312;top:-4633;width:20;height:2" coordorigin="2312,-4633" coordsize="20,0" path="m2312,-4633l2331,-4633e" filled="false" stroked="true" strokeweight=".47998pt" strokecolor="#000000">
                <v:path arrowok="t"/>
              </v:shape>
            </v:group>
            <v:group style="position:absolute;left:2331;top:-4633;width:20;height:2" coordorigin="2331,-4633" coordsize="20,2">
              <v:shape style="position:absolute;left:2331;top:-4633;width:20;height:2" coordorigin="2331,-4633" coordsize="20,0" path="m2331,-4633l2350,-4633e" filled="false" stroked="true" strokeweight=".47998pt" strokecolor="#000000">
                <v:path arrowok="t"/>
              </v:shape>
            </v:group>
            <v:group style="position:absolute;left:2350;top:-4633;width:20;height:2" coordorigin="2350,-4633" coordsize="20,2">
              <v:shape style="position:absolute;left:2350;top:-4633;width:20;height:2" coordorigin="2350,-4633" coordsize="20,0" path="m2350,-4633l2369,-4633e" filled="false" stroked="true" strokeweight=".47998pt" strokecolor="#000000">
                <v:path arrowok="t"/>
              </v:shape>
            </v:group>
            <v:group style="position:absolute;left:2369;top:-4633;width:20;height:2" coordorigin="2369,-4633" coordsize="20,2">
              <v:shape style="position:absolute;left:2369;top:-4633;width:20;height:2" coordorigin="2369,-4633" coordsize="20,0" path="m2369,-4633l2388,-4633e" filled="false" stroked="true" strokeweight=".47998pt" strokecolor="#000000">
                <v:path arrowok="t"/>
              </v:shape>
            </v:group>
            <v:group style="position:absolute;left:2388;top:-4633;width:20;height:2" coordorigin="2388,-4633" coordsize="20,2">
              <v:shape style="position:absolute;left:2388;top:-4633;width:20;height:2" coordorigin="2388,-4633" coordsize="20,0" path="m2388,-4633l2408,-4633e" filled="false" stroked="true" strokeweight=".47998pt" strokecolor="#000000">
                <v:path arrowok="t"/>
              </v:shape>
            </v:group>
            <v:group style="position:absolute;left:2408;top:-4633;width:20;height:2" coordorigin="2408,-4633" coordsize="20,2">
              <v:shape style="position:absolute;left:2408;top:-4633;width:20;height:2" coordorigin="2408,-4633" coordsize="20,0" path="m2408,-4633l2427,-4633e" filled="false" stroked="true" strokeweight=".47998pt" strokecolor="#000000">
                <v:path arrowok="t"/>
              </v:shape>
            </v:group>
            <v:group style="position:absolute;left:2427;top:-4633;width:20;height:2" coordorigin="2427,-4633" coordsize="20,2">
              <v:shape style="position:absolute;left:2427;top:-4633;width:20;height:2" coordorigin="2427,-4633" coordsize="20,0" path="m2427,-4633l2446,-4633e" filled="false" stroked="true" strokeweight=".47998pt" strokecolor="#000000">
                <v:path arrowok="t"/>
              </v:shape>
            </v:group>
            <v:group style="position:absolute;left:2446;top:-4633;width:20;height:2" coordorigin="2446,-4633" coordsize="20,2">
              <v:shape style="position:absolute;left:2446;top:-4633;width:20;height:2" coordorigin="2446,-4633" coordsize="20,0" path="m2446,-4633l2465,-4633e" filled="false" stroked="true" strokeweight=".47998pt" strokecolor="#000000">
                <v:path arrowok="t"/>
              </v:shape>
            </v:group>
            <v:group style="position:absolute;left:2465;top:-4633;width:20;height:2" coordorigin="2465,-4633" coordsize="20,2">
              <v:shape style="position:absolute;left:2465;top:-4633;width:20;height:2" coordorigin="2465,-4633" coordsize="20,0" path="m2465,-4633l2484,-4633e" filled="false" stroked="true" strokeweight=".47998pt" strokecolor="#000000">
                <v:path arrowok="t"/>
              </v:shape>
            </v:group>
            <v:group style="position:absolute;left:2484;top:-4633;width:20;height:2" coordorigin="2484,-4633" coordsize="20,2">
              <v:shape style="position:absolute;left:2484;top:-4633;width:20;height:2" coordorigin="2484,-4633" coordsize="20,0" path="m2484,-4633l2504,-4633e" filled="false" stroked="true" strokeweight=".47998pt" strokecolor="#000000">
                <v:path arrowok="t"/>
              </v:shape>
            </v:group>
            <v:group style="position:absolute;left:2504;top:-4633;width:20;height:2" coordorigin="2504,-4633" coordsize="20,2">
              <v:shape style="position:absolute;left:2504;top:-4633;width:20;height:2" coordorigin="2504,-4633" coordsize="20,0" path="m2504,-4633l2523,-4633e" filled="false" stroked="true" strokeweight=".47998pt" strokecolor="#000000">
                <v:path arrowok="t"/>
              </v:shape>
            </v:group>
            <v:group style="position:absolute;left:2523;top:-4633;width:20;height:2" coordorigin="2523,-4633" coordsize="20,2">
              <v:shape style="position:absolute;left:2523;top:-4633;width:20;height:2" coordorigin="2523,-4633" coordsize="20,0" path="m2523,-4633l2542,-4633e" filled="false" stroked="true" strokeweight=".47998pt" strokecolor="#000000">
                <v:path arrowok="t"/>
              </v:shape>
            </v:group>
            <v:group style="position:absolute;left:2542;top:-4633;width:20;height:2" coordorigin="2542,-4633" coordsize="20,2">
              <v:shape style="position:absolute;left:2542;top:-4633;width:20;height:2" coordorigin="2542,-4633" coordsize="20,0" path="m2542,-4633l2561,-4633e" filled="false" stroked="true" strokeweight=".47998pt" strokecolor="#000000">
                <v:path arrowok="t"/>
              </v:shape>
            </v:group>
            <v:group style="position:absolute;left:2561;top:-4633;width:20;height:2" coordorigin="2561,-4633" coordsize="20,2">
              <v:shape style="position:absolute;left:2561;top:-4633;width:20;height:2" coordorigin="2561,-4633" coordsize="20,0" path="m2561,-4633l2580,-4633e" filled="false" stroked="true" strokeweight=".47998pt" strokecolor="#000000">
                <v:path arrowok="t"/>
              </v:shape>
            </v:group>
            <v:group style="position:absolute;left:2580;top:-4633;width:20;height:2" coordorigin="2580,-4633" coordsize="20,2">
              <v:shape style="position:absolute;left:2580;top:-4633;width:20;height:2" coordorigin="2580,-4633" coordsize="20,0" path="m2580,-4633l2600,-4633e" filled="false" stroked="true" strokeweight=".47998pt" strokecolor="#000000">
                <v:path arrowok="t"/>
              </v:shape>
            </v:group>
            <v:group style="position:absolute;left:2600;top:-4633;width:20;height:2" coordorigin="2600,-4633" coordsize="20,2">
              <v:shape style="position:absolute;left:2600;top:-4633;width:20;height:2" coordorigin="2600,-4633" coordsize="20,0" path="m2600,-4633l2619,-4633e" filled="false" stroked="true" strokeweight=".47998pt" strokecolor="#000000">
                <v:path arrowok="t"/>
              </v:shape>
            </v:group>
            <v:group style="position:absolute;left:2619;top:-4633;width:20;height:2" coordorigin="2619,-4633" coordsize="20,2">
              <v:shape style="position:absolute;left:2619;top:-4633;width:20;height:2" coordorigin="2619,-4633" coordsize="20,0" path="m2619,-4633l2638,-4633e" filled="false" stroked="true" strokeweight=".47998pt" strokecolor="#000000">
                <v:path arrowok="t"/>
              </v:shape>
            </v:group>
            <v:group style="position:absolute;left:2638;top:-4633;width:20;height:2" coordorigin="2638,-4633" coordsize="20,2">
              <v:shape style="position:absolute;left:2638;top:-4633;width:20;height:2" coordorigin="2638,-4633" coordsize="20,0" path="m2638,-4633l2657,-4633e" filled="false" stroked="true" strokeweight=".47998pt" strokecolor="#000000">
                <v:path arrowok="t"/>
              </v:shape>
            </v:group>
            <v:group style="position:absolute;left:2657;top:-4633;width:20;height:2" coordorigin="2657,-4633" coordsize="20,2">
              <v:shape style="position:absolute;left:2657;top:-4633;width:20;height:2" coordorigin="2657,-4633" coordsize="20,0" path="m2657,-4633l2676,-4633e" filled="false" stroked="true" strokeweight=".47998pt" strokecolor="#000000">
                <v:path arrowok="t"/>
              </v:shape>
            </v:group>
            <v:group style="position:absolute;left:2676;top:-4633;width:20;height:2" coordorigin="2676,-4633" coordsize="20,2">
              <v:shape style="position:absolute;left:2676;top:-4633;width:20;height:2" coordorigin="2676,-4633" coordsize="20,0" path="m2676,-4633l2696,-4633e" filled="false" stroked="true" strokeweight=".47998pt" strokecolor="#000000">
                <v:path arrowok="t"/>
              </v:shape>
            </v:group>
            <v:group style="position:absolute;left:2696;top:-4633;width:20;height:2" coordorigin="2696,-4633" coordsize="20,2">
              <v:shape style="position:absolute;left:2696;top:-4633;width:20;height:2" coordorigin="2696,-4633" coordsize="20,0" path="m2696,-4633l2715,-4633e" filled="false" stroked="true" strokeweight=".47998pt" strokecolor="#000000">
                <v:path arrowok="t"/>
              </v:shape>
            </v:group>
            <v:group style="position:absolute;left:2715;top:-4633;width:20;height:2" coordorigin="2715,-4633" coordsize="20,2">
              <v:shape style="position:absolute;left:2715;top:-4633;width:20;height:2" coordorigin="2715,-4633" coordsize="20,0" path="m2715,-4633l2734,-4633e" filled="false" stroked="true" strokeweight=".47998pt" strokecolor="#000000">
                <v:path arrowok="t"/>
              </v:shape>
            </v:group>
            <v:group style="position:absolute;left:2734;top:-4633;width:20;height:2" coordorigin="2734,-4633" coordsize="20,2">
              <v:shape style="position:absolute;left:2734;top:-4633;width:20;height:2" coordorigin="2734,-4633" coordsize="20,0" path="m2734,-4633l2753,-4633e" filled="false" stroked="true" strokeweight=".47998pt" strokecolor="#000000">
                <v:path arrowok="t"/>
              </v:shape>
            </v:group>
            <v:group style="position:absolute;left:2753;top:-4633;width:20;height:2" coordorigin="2753,-4633" coordsize="20,2">
              <v:shape style="position:absolute;left:2753;top:-4633;width:20;height:2" coordorigin="2753,-4633" coordsize="20,0" path="m2753,-4633l2772,-4633e" filled="false" stroked="true" strokeweight=".47998pt" strokecolor="#000000">
                <v:path arrowok="t"/>
              </v:shape>
            </v:group>
            <v:group style="position:absolute;left:2772;top:-4633;width:20;height:2" coordorigin="2772,-4633" coordsize="20,2">
              <v:shape style="position:absolute;left:2772;top:-4633;width:20;height:2" coordorigin="2772,-4633" coordsize="20,0" path="m2772,-4633l2792,-4633e" filled="false" stroked="true" strokeweight=".47998pt" strokecolor="#000000">
                <v:path arrowok="t"/>
              </v:shape>
            </v:group>
            <v:group style="position:absolute;left:2792;top:-4633;width:20;height:2" coordorigin="2792,-4633" coordsize="20,2">
              <v:shape style="position:absolute;left:2792;top:-4633;width:20;height:2" coordorigin="2792,-4633" coordsize="20,0" path="m2792,-4633l2811,-4633e" filled="false" stroked="true" strokeweight=".47998pt" strokecolor="#000000">
                <v:path arrowok="t"/>
              </v:shape>
            </v:group>
            <v:group style="position:absolute;left:2811;top:-4633;width:20;height:2" coordorigin="2811,-4633" coordsize="20,2">
              <v:shape style="position:absolute;left:2811;top:-4633;width:20;height:2" coordorigin="2811,-4633" coordsize="20,0" path="m2811,-4633l2830,-4633e" filled="false" stroked="true" strokeweight=".47998pt" strokecolor="#000000">
                <v:path arrowok="t"/>
              </v:shape>
            </v:group>
            <v:group style="position:absolute;left:2830;top:-4633;width:20;height:2" coordorigin="2830,-4633" coordsize="20,2">
              <v:shape style="position:absolute;left:2830;top:-4633;width:20;height:2" coordorigin="2830,-4633" coordsize="20,0" path="m2830,-4633l2849,-4633e" filled="false" stroked="true" strokeweight=".47998pt" strokecolor="#000000">
                <v:path arrowok="t"/>
              </v:shape>
            </v:group>
            <v:group style="position:absolute;left:2849;top:-4633;width:20;height:2" coordorigin="2849,-4633" coordsize="20,2">
              <v:shape style="position:absolute;left:2849;top:-4633;width:20;height:2" coordorigin="2849,-4633" coordsize="20,0" path="m2849,-4633l2868,-4633e" filled="false" stroked="true" strokeweight=".47998pt" strokecolor="#000000">
                <v:path arrowok="t"/>
              </v:shape>
            </v:group>
            <v:group style="position:absolute;left:2868;top:-4633;width:20;height:2" coordorigin="2868,-4633" coordsize="20,2">
              <v:shape style="position:absolute;left:2868;top:-4633;width:20;height:2" coordorigin="2868,-4633" coordsize="20,0" path="m2868,-4633l2888,-4633e" filled="false" stroked="true" strokeweight=".47998pt" strokecolor="#000000">
                <v:path arrowok="t"/>
              </v:shape>
            </v:group>
            <v:group style="position:absolute;left:2888;top:-4633;width:20;height:2" coordorigin="2888,-4633" coordsize="20,2">
              <v:shape style="position:absolute;left:2888;top:-4633;width:20;height:2" coordorigin="2888,-4633" coordsize="20,0" path="m2888,-4633l2907,-4633e" filled="false" stroked="true" strokeweight=".47998pt" strokecolor="#000000">
                <v:path arrowok="t"/>
              </v:shape>
            </v:group>
            <v:group style="position:absolute;left:2907;top:-4633;width:20;height:2" coordorigin="2907,-4633" coordsize="20,2">
              <v:shape style="position:absolute;left:2907;top:-4633;width:20;height:2" coordorigin="2907,-4633" coordsize="20,0" path="m2907,-4633l2926,-4633e" filled="false" stroked="true" strokeweight=".47998pt" strokecolor="#000000">
                <v:path arrowok="t"/>
              </v:shape>
            </v:group>
            <v:group style="position:absolute;left:2926;top:-4633;width:20;height:2" coordorigin="2926,-4633" coordsize="20,2">
              <v:shape style="position:absolute;left:2926;top:-4633;width:20;height:2" coordorigin="2926,-4633" coordsize="20,0" path="m2926,-4633l2945,-4633e" filled="false" stroked="true" strokeweight=".47998pt" strokecolor="#000000">
                <v:path arrowok="t"/>
              </v:shape>
            </v:group>
            <v:group style="position:absolute;left:2945;top:-4633;width:20;height:2" coordorigin="2945,-4633" coordsize="20,2">
              <v:shape style="position:absolute;left:2945;top:-4633;width:20;height:2" coordorigin="2945,-4633" coordsize="20,0" path="m2945,-4633l2964,-4633e" filled="false" stroked="true" strokeweight=".47998pt" strokecolor="#000000">
                <v:path arrowok="t"/>
              </v:shape>
            </v:group>
            <v:group style="position:absolute;left:2964;top:-4633;width:20;height:2" coordorigin="2964,-4633" coordsize="20,2">
              <v:shape style="position:absolute;left:2964;top:-4633;width:20;height:2" coordorigin="2964,-4633" coordsize="20,0" path="m2964,-4633l2984,-4633e" filled="false" stroked="true" strokeweight=".47998pt" strokecolor="#000000">
                <v:path arrowok="t"/>
              </v:shape>
            </v:group>
            <v:group style="position:absolute;left:2984;top:-4633;width:20;height:2" coordorigin="2984,-4633" coordsize="20,2">
              <v:shape style="position:absolute;left:2984;top:-4633;width:20;height:2" coordorigin="2984,-4633" coordsize="20,0" path="m2984,-4633l3003,-4633e" filled="false" stroked="true" strokeweight=".47998pt" strokecolor="#000000">
                <v:path arrowok="t"/>
              </v:shape>
            </v:group>
            <v:group style="position:absolute;left:3003;top:-4633;width:20;height:2" coordorigin="3003,-4633" coordsize="20,2">
              <v:shape style="position:absolute;left:3003;top:-4633;width:20;height:2" coordorigin="3003,-4633" coordsize="20,0" path="m3003,-4633l3022,-4633e" filled="false" stroked="true" strokeweight=".47998pt" strokecolor="#000000">
                <v:path arrowok="t"/>
              </v:shape>
            </v:group>
            <v:group style="position:absolute;left:3022;top:-4633;width:20;height:2" coordorigin="3022,-4633" coordsize="20,2">
              <v:shape style="position:absolute;left:3022;top:-4633;width:20;height:2" coordorigin="3022,-4633" coordsize="20,0" path="m3022,-4633l3041,-4633e" filled="false" stroked="true" strokeweight=".47998pt" strokecolor="#000000">
                <v:path arrowok="t"/>
              </v:shape>
            </v:group>
            <v:group style="position:absolute;left:3041;top:-4633;width:20;height:2" coordorigin="3041,-4633" coordsize="20,2">
              <v:shape style="position:absolute;left:3041;top:-4633;width:20;height:2" coordorigin="3041,-4633" coordsize="20,0" path="m3041,-4633l3060,-4633e" filled="false" stroked="true" strokeweight=".47998pt" strokecolor="#000000">
                <v:path arrowok="t"/>
              </v:shape>
            </v:group>
            <v:group style="position:absolute;left:3060;top:-4633;width:20;height:2" coordorigin="3060,-4633" coordsize="20,2">
              <v:shape style="position:absolute;left:3060;top:-4633;width:20;height:2" coordorigin="3060,-4633" coordsize="20,0" path="m3060,-4633l3080,-4633e" filled="false" stroked="true" strokeweight=".47998pt" strokecolor="#000000">
                <v:path arrowok="t"/>
              </v:shape>
            </v:group>
            <v:group style="position:absolute;left:3080;top:-4633;width:20;height:2" coordorigin="3080,-4633" coordsize="20,2">
              <v:shape style="position:absolute;left:3080;top:-4633;width:20;height:2" coordorigin="3080,-4633" coordsize="20,0" path="m3080,-4633l3099,-4633e" filled="false" stroked="true" strokeweight=".47998pt" strokecolor="#000000">
                <v:path arrowok="t"/>
              </v:shape>
            </v:group>
            <v:group style="position:absolute;left:3099;top:-4633;width:20;height:2" coordorigin="3099,-4633" coordsize="20,2">
              <v:shape style="position:absolute;left:3099;top:-4633;width:20;height:2" coordorigin="3099,-4633" coordsize="20,0" path="m3099,-4633l3118,-4633e" filled="false" stroked="true" strokeweight=".47998pt" strokecolor="#000000">
                <v:path arrowok="t"/>
              </v:shape>
            </v:group>
            <v:group style="position:absolute;left:3118;top:-4633;width:20;height:2" coordorigin="3118,-4633" coordsize="20,2">
              <v:shape style="position:absolute;left:3118;top:-4633;width:20;height:2" coordorigin="3118,-4633" coordsize="20,0" path="m3118,-4633l3137,-4633e" filled="false" stroked="true" strokeweight=".47998pt" strokecolor="#000000">
                <v:path arrowok="t"/>
              </v:shape>
            </v:group>
            <v:group style="position:absolute;left:3137;top:-4633;width:20;height:2" coordorigin="3137,-4633" coordsize="20,2">
              <v:shape style="position:absolute;left:3137;top:-4633;width:20;height:2" coordorigin="3137,-4633" coordsize="20,0" path="m3137,-4633l3156,-4633e" filled="false" stroked="true" strokeweight=".47998pt" strokecolor="#000000">
                <v:path arrowok="t"/>
              </v:shape>
            </v:group>
            <v:group style="position:absolute;left:3156;top:-4633;width:20;height:2" coordorigin="3156,-4633" coordsize="20,2">
              <v:shape style="position:absolute;left:3156;top:-4633;width:20;height:2" coordorigin="3156,-4633" coordsize="20,0" path="m3156,-4633l3176,-4633e" filled="false" stroked="true" strokeweight=".47998pt" strokecolor="#000000">
                <v:path arrowok="t"/>
              </v:shape>
            </v:group>
            <v:group style="position:absolute;left:3176;top:-4633;width:20;height:2" coordorigin="3176,-4633" coordsize="20,2">
              <v:shape style="position:absolute;left:3176;top:-4633;width:20;height:2" coordorigin="3176,-4633" coordsize="20,0" path="m3176,-4633l3195,-4633e" filled="false" stroked="true" strokeweight=".47998pt" strokecolor="#000000">
                <v:path arrowok="t"/>
              </v:shape>
            </v:group>
            <v:group style="position:absolute;left:3195;top:-4633;width:20;height:2" coordorigin="3195,-4633" coordsize="20,2">
              <v:shape style="position:absolute;left:3195;top:-4633;width:20;height:2" coordorigin="3195,-4633" coordsize="20,0" path="m3195,-4633l3214,-4633e" filled="false" stroked="true" strokeweight=".47998pt" strokecolor="#000000">
                <v:path arrowok="t"/>
              </v:shape>
            </v:group>
            <v:group style="position:absolute;left:3214;top:-4633;width:20;height:2" coordorigin="3214,-4633" coordsize="20,2">
              <v:shape style="position:absolute;left:3214;top:-4633;width:20;height:2" coordorigin="3214,-4633" coordsize="20,0" path="m3214,-4633l3233,-4633e" filled="false" stroked="true" strokeweight=".47998pt" strokecolor="#000000">
                <v:path arrowok="t"/>
              </v:shape>
            </v:group>
            <v:group style="position:absolute;left:3233;top:-4633;width:20;height:2" coordorigin="3233,-4633" coordsize="20,2">
              <v:shape style="position:absolute;left:3233;top:-4633;width:20;height:2" coordorigin="3233,-4633" coordsize="20,0" path="m3233,-4633l3252,-4633e" filled="false" stroked="true" strokeweight=".47998pt" strokecolor="#000000">
                <v:path arrowok="t"/>
              </v:shape>
            </v:group>
            <v:group style="position:absolute;left:3252;top:-4633;width:20;height:2" coordorigin="3252,-4633" coordsize="20,2">
              <v:shape style="position:absolute;left:3252;top:-4633;width:20;height:2" coordorigin="3252,-4633" coordsize="20,0" path="m3252,-4633l3272,-4633e" filled="false" stroked="true" strokeweight=".47998pt" strokecolor="#000000">
                <v:path arrowok="t"/>
              </v:shape>
            </v:group>
            <v:group style="position:absolute;left:3272;top:-4633;width:20;height:2" coordorigin="3272,-4633" coordsize="20,2">
              <v:shape style="position:absolute;left:3272;top:-4633;width:20;height:2" coordorigin="3272,-4633" coordsize="20,0" path="m3272,-4633l3291,-4633e" filled="false" stroked="true" strokeweight=".47998pt" strokecolor="#000000">
                <v:path arrowok="t"/>
              </v:shape>
            </v:group>
            <v:group style="position:absolute;left:3291;top:-4633;width:20;height:2" coordorigin="3291,-4633" coordsize="20,2">
              <v:shape style="position:absolute;left:3291;top:-4633;width:20;height:2" coordorigin="3291,-4633" coordsize="20,0" path="m3291,-4633l3310,-4633e" filled="false" stroked="true" strokeweight=".47998pt" strokecolor="#000000">
                <v:path arrowok="t"/>
              </v:shape>
            </v:group>
            <v:group style="position:absolute;left:3310;top:-4633;width:20;height:2" coordorigin="3310,-4633" coordsize="20,2">
              <v:shape style="position:absolute;left:3310;top:-4633;width:20;height:2" coordorigin="3310,-4633" coordsize="20,0" path="m3310,-4633l3329,-4633e" filled="false" stroked="true" strokeweight=".47998pt" strokecolor="#000000">
                <v:path arrowok="t"/>
              </v:shape>
            </v:group>
            <v:group style="position:absolute;left:3329;top:-4633;width:20;height:2" coordorigin="3329,-4633" coordsize="20,2">
              <v:shape style="position:absolute;left:3329;top:-4633;width:20;height:2" coordorigin="3329,-4633" coordsize="20,0" path="m3329,-4633l3348,-4633e" filled="false" stroked="true" strokeweight=".47998pt" strokecolor="#000000">
                <v:path arrowok="t"/>
              </v:shape>
            </v:group>
            <v:group style="position:absolute;left:3348;top:-4633;width:20;height:2" coordorigin="3348,-4633" coordsize="20,2">
              <v:shape style="position:absolute;left:3348;top:-4633;width:20;height:2" coordorigin="3348,-4633" coordsize="20,0" path="m3348,-4633l3368,-4633e" filled="false" stroked="true" strokeweight=".47998pt" strokecolor="#000000">
                <v:path arrowok="t"/>
              </v:shape>
            </v:group>
            <v:group style="position:absolute;left:3368;top:-4633;width:20;height:2" coordorigin="3368,-4633" coordsize="20,2">
              <v:shape style="position:absolute;left:3368;top:-4633;width:20;height:2" coordorigin="3368,-4633" coordsize="20,0" path="m3368,-4633l3387,-4633e" filled="false" stroked="true" strokeweight=".47998pt" strokecolor="#000000">
                <v:path arrowok="t"/>
              </v:shape>
            </v:group>
            <v:group style="position:absolute;left:3387;top:-4633;width:20;height:2" coordorigin="3387,-4633" coordsize="20,2">
              <v:shape style="position:absolute;left:3387;top:-4633;width:20;height:2" coordorigin="3387,-4633" coordsize="20,0" path="m3387,-4633l3406,-4633e" filled="false" stroked="true" strokeweight=".47998pt" strokecolor="#000000">
                <v:path arrowok="t"/>
              </v:shape>
            </v:group>
            <v:group style="position:absolute;left:3406;top:-4633;width:20;height:2" coordorigin="3406,-4633" coordsize="20,2">
              <v:shape style="position:absolute;left:3406;top:-4633;width:20;height:2" coordorigin="3406,-4633" coordsize="20,0" path="m3406,-4633l3425,-4633e" filled="false" stroked="true" strokeweight=".47998pt" strokecolor="#000000">
                <v:path arrowok="t"/>
              </v:shape>
            </v:group>
            <v:group style="position:absolute;left:3425;top:-4633;width:20;height:2" coordorigin="3425,-4633" coordsize="20,2">
              <v:shape style="position:absolute;left:3425;top:-4633;width:20;height:2" coordorigin="3425,-4633" coordsize="20,0" path="m3425,-4633l3444,-4633e" filled="false" stroked="true" strokeweight=".47998pt" strokecolor="#000000">
                <v:path arrowok="t"/>
              </v:shape>
            </v:group>
            <v:group style="position:absolute;left:3444;top:-4633;width:20;height:2" coordorigin="3444,-4633" coordsize="20,2">
              <v:shape style="position:absolute;left:3444;top:-4633;width:20;height:2" coordorigin="3444,-4633" coordsize="20,0" path="m3444,-4633l3464,-4633e" filled="false" stroked="true" strokeweight=".47998pt" strokecolor="#000000">
                <v:path arrowok="t"/>
              </v:shape>
            </v:group>
            <v:group style="position:absolute;left:3464;top:-4633;width:20;height:2" coordorigin="3464,-4633" coordsize="20,2">
              <v:shape style="position:absolute;left:3464;top:-4633;width:20;height:2" coordorigin="3464,-4633" coordsize="20,0" path="m3464,-4633l3483,-4633e" filled="false" stroked="true" strokeweight=".47998pt" strokecolor="#000000">
                <v:path arrowok="t"/>
              </v:shape>
            </v:group>
            <v:group style="position:absolute;left:3483;top:-4633;width:20;height:2" coordorigin="3483,-4633" coordsize="20,2">
              <v:shape style="position:absolute;left:3483;top:-4633;width:20;height:2" coordorigin="3483,-4633" coordsize="20,0" path="m3483,-4633l3502,-4633e" filled="false" stroked="true" strokeweight=".47998pt" strokecolor="#000000">
                <v:path arrowok="t"/>
              </v:shape>
            </v:group>
            <v:group style="position:absolute;left:3502;top:-4633;width:20;height:2" coordorigin="3502,-4633" coordsize="20,2">
              <v:shape style="position:absolute;left:3502;top:-4633;width:20;height:2" coordorigin="3502,-4633" coordsize="20,0" path="m3502,-4633l3521,-4633e" filled="false" stroked="true" strokeweight=".47998pt" strokecolor="#000000">
                <v:path arrowok="t"/>
              </v:shape>
            </v:group>
            <v:group style="position:absolute;left:3521;top:-4633;width:20;height:2" coordorigin="3521,-4633" coordsize="20,2">
              <v:shape style="position:absolute;left:3521;top:-4633;width:20;height:2" coordorigin="3521,-4633" coordsize="20,0" path="m3521,-4633l3540,-4633e" filled="false" stroked="true" strokeweight=".47998pt" strokecolor="#000000">
                <v:path arrowok="t"/>
              </v:shape>
            </v:group>
            <v:group style="position:absolute;left:3540;top:-4633;width:20;height:2" coordorigin="3540,-4633" coordsize="20,2">
              <v:shape style="position:absolute;left:3540;top:-4633;width:20;height:2" coordorigin="3540,-4633" coordsize="20,0" path="m3540,-4633l3560,-4633e" filled="false" stroked="true" strokeweight=".47998pt" strokecolor="#000000">
                <v:path arrowok="t"/>
              </v:shape>
            </v:group>
            <v:group style="position:absolute;left:3560;top:-4633;width:20;height:2" coordorigin="3560,-4633" coordsize="20,2">
              <v:shape style="position:absolute;left:3560;top:-4633;width:20;height:2" coordorigin="3560,-4633" coordsize="20,0" path="m3560,-4633l3579,-4633e" filled="false" stroked="true" strokeweight=".47998pt" strokecolor="#000000">
                <v:path arrowok="t"/>
              </v:shape>
            </v:group>
            <v:group style="position:absolute;left:3579;top:-4633;width:20;height:2" coordorigin="3579,-4633" coordsize="20,2">
              <v:shape style="position:absolute;left:3579;top:-4633;width:20;height:2" coordorigin="3579,-4633" coordsize="20,0" path="m3579,-4633l3598,-4633e" filled="false" stroked="true" strokeweight=".47998pt" strokecolor="#000000">
                <v:path arrowok="t"/>
              </v:shape>
            </v:group>
            <v:group style="position:absolute;left:3598;top:-4633;width:20;height:2" coordorigin="3598,-4633" coordsize="20,2">
              <v:shape style="position:absolute;left:3598;top:-4633;width:20;height:2" coordorigin="3598,-4633" coordsize="20,0" path="m3598,-4633l3617,-4633e" filled="false" stroked="true" strokeweight=".47998pt" strokecolor="#000000">
                <v:path arrowok="t"/>
              </v:shape>
            </v:group>
            <v:group style="position:absolute;left:3617;top:-4633;width:20;height:2" coordorigin="3617,-4633" coordsize="20,2">
              <v:shape style="position:absolute;left:3617;top:-4633;width:20;height:2" coordorigin="3617,-4633" coordsize="20,0" path="m3617,-4633l3636,-4633e" filled="false" stroked="true" strokeweight=".47998pt" strokecolor="#000000">
                <v:path arrowok="t"/>
              </v:shape>
            </v:group>
            <v:group style="position:absolute;left:3636;top:-4633;width:20;height:2" coordorigin="3636,-4633" coordsize="20,2">
              <v:shape style="position:absolute;left:3636;top:-4633;width:20;height:2" coordorigin="3636,-4633" coordsize="20,0" path="m3636,-4633l3656,-4633e" filled="false" stroked="true" strokeweight=".47998pt" strokecolor="#000000">
                <v:path arrowok="t"/>
              </v:shape>
            </v:group>
            <v:group style="position:absolute;left:3656;top:-4633;width:20;height:2" coordorigin="3656,-4633" coordsize="20,2">
              <v:shape style="position:absolute;left:3656;top:-4633;width:20;height:2" coordorigin="3656,-4633" coordsize="20,0" path="m3656,-4633l3675,-4633e" filled="false" stroked="true" strokeweight=".47998pt" strokecolor="#000000">
                <v:path arrowok="t"/>
              </v:shape>
            </v:group>
            <v:group style="position:absolute;left:3675;top:-4633;width:20;height:2" coordorigin="3675,-4633" coordsize="20,2">
              <v:shape style="position:absolute;left:3675;top:-4633;width:20;height:2" coordorigin="3675,-4633" coordsize="20,0" path="m3675,-4633l3694,-4633e" filled="false" stroked="true" strokeweight=".47998pt" strokecolor="#000000">
                <v:path arrowok="t"/>
              </v:shape>
            </v:group>
            <v:group style="position:absolute;left:3694;top:-4633;width:20;height:2" coordorigin="3694,-4633" coordsize="20,2">
              <v:shape style="position:absolute;left:3694;top:-4633;width:20;height:2" coordorigin="3694,-4633" coordsize="20,0" path="m3694,-4633l3713,-4633e" filled="false" stroked="true" strokeweight=".47998pt" strokecolor="#000000">
                <v:path arrowok="t"/>
              </v:shape>
            </v:group>
            <v:group style="position:absolute;left:3713;top:-4633;width:20;height:2" coordorigin="3713,-4633" coordsize="20,2">
              <v:shape style="position:absolute;left:3713;top:-4633;width:20;height:2" coordorigin="3713,-4633" coordsize="20,0" path="m3713,-4633l3732,-4633e" filled="false" stroked="true" strokeweight=".47998pt" strokecolor="#000000">
                <v:path arrowok="t"/>
              </v:shape>
            </v:group>
            <v:group style="position:absolute;left:3732;top:-4633;width:20;height:2" coordorigin="3732,-4633" coordsize="20,2">
              <v:shape style="position:absolute;left:3732;top:-4633;width:20;height:2" coordorigin="3732,-4633" coordsize="20,0" path="m3732,-4633l3752,-4633e" filled="false" stroked="true" strokeweight=".47998pt" strokecolor="#000000">
                <v:path arrowok="t"/>
              </v:shape>
            </v:group>
            <v:group style="position:absolute;left:3752;top:-4633;width:20;height:2" coordorigin="3752,-4633" coordsize="20,2">
              <v:shape style="position:absolute;left:3752;top:-4633;width:20;height:2" coordorigin="3752,-4633" coordsize="20,0" path="m3752,-4633l3771,-4633e" filled="false" stroked="true" strokeweight=".47998pt" strokecolor="#000000">
                <v:path arrowok="t"/>
              </v:shape>
            </v:group>
            <v:group style="position:absolute;left:3771;top:-4633;width:20;height:2" coordorigin="3771,-4633" coordsize="20,2">
              <v:shape style="position:absolute;left:3771;top:-4633;width:20;height:2" coordorigin="3771,-4633" coordsize="20,0" path="m3771,-4633l3790,-4633e" filled="false" stroked="true" strokeweight=".47998pt" strokecolor="#000000">
                <v:path arrowok="t"/>
              </v:shape>
            </v:group>
            <v:group style="position:absolute;left:3791;top:-4633;width:20;height:2" coordorigin="3791,-4633" coordsize="20,2">
              <v:shape style="position:absolute;left:3791;top:-4633;width:20;height:2" coordorigin="3791,-4633" coordsize="20,0" path="m3791,-4633l3810,-4633e" filled="false" stroked="true" strokeweight=".47998pt" strokecolor="#000000">
                <v:path arrowok="t"/>
              </v:shape>
            </v:group>
            <v:group style="position:absolute;left:3810;top:-4633;width:20;height:2" coordorigin="3810,-4633" coordsize="20,2">
              <v:shape style="position:absolute;left:3810;top:-4633;width:20;height:2" coordorigin="3810,-4633" coordsize="20,0" path="m3810,-4633l3829,-4633e" filled="false" stroked="true" strokeweight=".47998pt" strokecolor="#000000">
                <v:path arrowok="t"/>
              </v:shape>
            </v:group>
            <v:group style="position:absolute;left:3829;top:-4633;width:20;height:2" coordorigin="3829,-4633" coordsize="20,2">
              <v:shape style="position:absolute;left:3829;top:-4633;width:20;height:2" coordorigin="3829,-4633" coordsize="20,0" path="m3829,-4633l3848,-4633e" filled="false" stroked="true" strokeweight=".47998pt" strokecolor="#000000">
                <v:path arrowok="t"/>
              </v:shape>
            </v:group>
            <v:group style="position:absolute;left:3848;top:-4633;width:20;height:2" coordorigin="3848,-4633" coordsize="20,2">
              <v:shape style="position:absolute;left:3848;top:-4633;width:20;height:2" coordorigin="3848,-4633" coordsize="20,0" path="m3848,-4633l3867,-4633e" filled="false" stroked="true" strokeweight=".47998pt" strokecolor="#000000">
                <v:path arrowok="t"/>
              </v:shape>
            </v:group>
            <v:group style="position:absolute;left:3867;top:-4633;width:20;height:2" coordorigin="3867,-4633" coordsize="20,2">
              <v:shape style="position:absolute;left:3867;top:-4633;width:20;height:2" coordorigin="3867,-4633" coordsize="20,0" path="m3867,-4633l3887,-4633e" filled="false" stroked="true" strokeweight=".47998pt" strokecolor="#000000">
                <v:path arrowok="t"/>
              </v:shape>
            </v:group>
            <v:group style="position:absolute;left:3887;top:-4633;width:20;height:2" coordorigin="3887,-4633" coordsize="20,2">
              <v:shape style="position:absolute;left:3887;top:-4633;width:20;height:2" coordorigin="3887,-4633" coordsize="20,0" path="m3887,-4633l3906,-4633e" filled="false" stroked="true" strokeweight=".47998pt" strokecolor="#000000">
                <v:path arrowok="t"/>
              </v:shape>
            </v:group>
            <v:group style="position:absolute;left:3906;top:-4633;width:20;height:2" coordorigin="3906,-4633" coordsize="20,2">
              <v:shape style="position:absolute;left:3906;top:-4633;width:20;height:2" coordorigin="3906,-4633" coordsize="20,0" path="m3906,-4633l3925,-4633e" filled="false" stroked="true" strokeweight=".47998pt" strokecolor="#000000">
                <v:path arrowok="t"/>
              </v:shape>
            </v:group>
            <v:group style="position:absolute;left:3925;top:-4633;width:20;height:2" coordorigin="3925,-4633" coordsize="20,2">
              <v:shape style="position:absolute;left:3925;top:-4633;width:20;height:2" coordorigin="3925,-4633" coordsize="20,0" path="m3925,-4633l3944,-4633e" filled="false" stroked="true" strokeweight=".47998pt" strokecolor="#000000">
                <v:path arrowok="t"/>
              </v:shape>
            </v:group>
            <v:group style="position:absolute;left:3944;top:-4633;width:20;height:2" coordorigin="3944,-4633" coordsize="20,2">
              <v:shape style="position:absolute;left:3944;top:-4633;width:20;height:2" coordorigin="3944,-4633" coordsize="20,0" path="m3944,-4633l3963,-4633e" filled="false" stroked="true" strokeweight=".47998pt" strokecolor="#000000">
                <v:path arrowok="t"/>
              </v:shape>
            </v:group>
            <v:group style="position:absolute;left:3963;top:-4633;width:20;height:2" coordorigin="3963,-4633" coordsize="20,2">
              <v:shape style="position:absolute;left:3963;top:-4633;width:20;height:2" coordorigin="3963,-4633" coordsize="20,0" path="m3963,-4633l3983,-4633e" filled="false" stroked="true" strokeweight=".47998pt" strokecolor="#000000">
                <v:path arrowok="t"/>
              </v:shape>
            </v:group>
            <v:group style="position:absolute;left:3983;top:-4633;width:20;height:2" coordorigin="3983,-4633" coordsize="20,2">
              <v:shape style="position:absolute;left:3983;top:-4633;width:20;height:2" coordorigin="3983,-4633" coordsize="20,0" path="m3983,-4633l4002,-4633e" filled="false" stroked="true" strokeweight=".47998pt" strokecolor="#000000">
                <v:path arrowok="t"/>
              </v:shape>
            </v:group>
            <v:group style="position:absolute;left:4002;top:-4633;width:20;height:2" coordorigin="4002,-4633" coordsize="20,2">
              <v:shape style="position:absolute;left:4002;top:-4633;width:20;height:2" coordorigin="4002,-4633" coordsize="20,0" path="m4002,-4633l4021,-4633e" filled="false" stroked="true" strokeweight=".47998pt" strokecolor="#000000">
                <v:path arrowok="t"/>
              </v:shape>
            </v:group>
            <v:group style="position:absolute;left:4021;top:-4633;width:20;height:2" coordorigin="4021,-4633" coordsize="20,2">
              <v:shape style="position:absolute;left:4021;top:-4633;width:20;height:2" coordorigin="4021,-4633" coordsize="20,0" path="m4021,-4633l4040,-4633e" filled="false" stroked="true" strokeweight=".47998pt" strokecolor="#000000">
                <v:path arrowok="t"/>
              </v:shape>
            </v:group>
            <v:group style="position:absolute;left:4040;top:-4633;width:20;height:2" coordorigin="4040,-4633" coordsize="20,2">
              <v:shape style="position:absolute;left:4040;top:-4633;width:20;height:2" coordorigin="4040,-4633" coordsize="20,0" path="m4040,-4633l4059,-4633e" filled="false" stroked="true" strokeweight=".47998pt" strokecolor="#000000">
                <v:path arrowok="t"/>
              </v:shape>
            </v:group>
            <v:group style="position:absolute;left:4059;top:-4633;width:20;height:2" coordorigin="4059,-4633" coordsize="20,2">
              <v:shape style="position:absolute;left:4059;top:-4633;width:20;height:2" coordorigin="4059,-4633" coordsize="20,0" path="m4059,-4633l4079,-4633e" filled="false" stroked="true" strokeweight=".47998pt" strokecolor="#000000">
                <v:path arrowok="t"/>
              </v:shape>
            </v:group>
            <v:group style="position:absolute;left:4079;top:-4633;width:20;height:2" coordorigin="4079,-4633" coordsize="20,2">
              <v:shape style="position:absolute;left:4079;top:-4633;width:20;height:2" coordorigin="4079,-4633" coordsize="20,0" path="m4079,-4633l4098,-4633e" filled="false" stroked="true" strokeweight=".47998pt" strokecolor="#000000">
                <v:path arrowok="t"/>
              </v:shape>
            </v:group>
            <v:group style="position:absolute;left:4098;top:-4633;width:20;height:2" coordorigin="4098,-4633" coordsize="20,2">
              <v:shape style="position:absolute;left:4098;top:-4633;width:20;height:2" coordorigin="4098,-4633" coordsize="20,0" path="m4098,-4633l4117,-4633e" filled="false" stroked="true" strokeweight=".47998pt" strokecolor="#000000">
                <v:path arrowok="t"/>
              </v:shape>
            </v:group>
            <v:group style="position:absolute;left:4117;top:-4633;width:20;height:2" coordorigin="4117,-4633" coordsize="20,2">
              <v:shape style="position:absolute;left:4117;top:-4633;width:20;height:2" coordorigin="4117,-4633" coordsize="20,0" path="m4117,-4633l4136,-4633e" filled="false" stroked="true" strokeweight=".47998pt" strokecolor="#000000">
                <v:path arrowok="t"/>
              </v:shape>
            </v:group>
            <v:group style="position:absolute;left:4136;top:-4633;width:20;height:2" coordorigin="4136,-4633" coordsize="20,2">
              <v:shape style="position:absolute;left:4136;top:-4633;width:20;height:2" coordorigin="4136,-4633" coordsize="20,0" path="m4136,-4633l4155,-4633e" filled="false" stroked="true" strokeweight=".47998pt" strokecolor="#000000">
                <v:path arrowok="t"/>
              </v:shape>
            </v:group>
            <v:group style="position:absolute;left:4155;top:-4633;width:20;height:2" coordorigin="4155,-4633" coordsize="20,2">
              <v:shape style="position:absolute;left:4155;top:-4633;width:20;height:2" coordorigin="4155,-4633" coordsize="20,0" path="m4155,-4633l4175,-4633e" filled="false" stroked="true" strokeweight=".47998pt" strokecolor="#000000">
                <v:path arrowok="t"/>
              </v:shape>
            </v:group>
            <v:group style="position:absolute;left:4175;top:-4633;width:20;height:2" coordorigin="4175,-4633" coordsize="20,2">
              <v:shape style="position:absolute;left:4175;top:-4633;width:20;height:2" coordorigin="4175,-4633" coordsize="20,0" path="m4175,-4633l4194,-4633e" filled="false" stroked="true" strokeweight=".47998pt" strokecolor="#000000">
                <v:path arrowok="t"/>
              </v:shape>
            </v:group>
            <v:group style="position:absolute;left:4194;top:-4633;width:20;height:2" coordorigin="4194,-4633" coordsize="20,2">
              <v:shape style="position:absolute;left:4194;top:-4633;width:20;height:2" coordorigin="4194,-4633" coordsize="20,0" path="m4194,-4633l4213,-4633e" filled="false" stroked="true" strokeweight=".47998pt" strokecolor="#000000">
                <v:path arrowok="t"/>
              </v:shape>
            </v:group>
            <v:group style="position:absolute;left:4213;top:-4633;width:20;height:2" coordorigin="4213,-4633" coordsize="20,2">
              <v:shape style="position:absolute;left:4213;top:-4633;width:20;height:2" coordorigin="4213,-4633" coordsize="20,0" path="m4213,-4633l4232,-4633e" filled="false" stroked="true" strokeweight=".47998pt" strokecolor="#000000">
                <v:path arrowok="t"/>
              </v:shape>
            </v:group>
            <v:group style="position:absolute;left:4232;top:-4633;width:20;height:2" coordorigin="4232,-4633" coordsize="20,2">
              <v:shape style="position:absolute;left:4232;top:-4633;width:20;height:2" coordorigin="4232,-4633" coordsize="20,0" path="m4232,-4633l4251,-4633e" filled="false" stroked="true" strokeweight=".47998pt" strokecolor="#000000">
                <v:path arrowok="t"/>
              </v:shape>
            </v:group>
            <v:group style="position:absolute;left:4251;top:-4633;width:20;height:2" coordorigin="4251,-4633" coordsize="20,2">
              <v:shape style="position:absolute;left:4251;top:-4633;width:20;height:2" coordorigin="4251,-4633" coordsize="20,0" path="m4251,-4633l4271,-4633e" filled="false" stroked="true" strokeweight=".47998pt" strokecolor="#000000">
                <v:path arrowok="t"/>
              </v:shape>
            </v:group>
            <v:group style="position:absolute;left:4271;top:-4633;width:20;height:2" coordorigin="4271,-4633" coordsize="20,2">
              <v:shape style="position:absolute;left:4271;top:-4633;width:20;height:2" coordorigin="4271,-4633" coordsize="20,0" path="m4271,-4633l4290,-4633e" filled="false" stroked="true" strokeweight=".47998pt" strokecolor="#000000">
                <v:path arrowok="t"/>
              </v:shape>
            </v:group>
            <v:group style="position:absolute;left:4290;top:-4633;width:20;height:2" coordorigin="4290,-4633" coordsize="20,2">
              <v:shape style="position:absolute;left:4290;top:-4633;width:20;height:2" coordorigin="4290,-4633" coordsize="20,0" path="m4290,-4633l4309,-4633e" filled="false" stroked="true" strokeweight=".47998pt" strokecolor="#000000">
                <v:path arrowok="t"/>
              </v:shape>
            </v:group>
            <v:group style="position:absolute;left:4309;top:-4633;width:20;height:2" coordorigin="4309,-4633" coordsize="20,2">
              <v:shape style="position:absolute;left:4309;top:-4633;width:20;height:2" coordorigin="4309,-4633" coordsize="20,0" path="m4309,-4633l4328,-4633e" filled="false" stroked="true" strokeweight=".47998pt" strokecolor="#000000">
                <v:path arrowok="t"/>
              </v:shape>
            </v:group>
            <v:group style="position:absolute;left:4328;top:-4633;width:20;height:2" coordorigin="4328,-4633" coordsize="20,2">
              <v:shape style="position:absolute;left:4328;top:-4633;width:20;height:2" coordorigin="4328,-4633" coordsize="20,0" path="m4328,-4633l4347,-4633e" filled="false" stroked="true" strokeweight=".47998pt" strokecolor="#000000">
                <v:path arrowok="t"/>
              </v:shape>
            </v:group>
            <v:group style="position:absolute;left:4347;top:-4633;width:20;height:2" coordorigin="4347,-4633" coordsize="20,2">
              <v:shape style="position:absolute;left:4347;top:-4633;width:20;height:2" coordorigin="4347,-4633" coordsize="20,0" path="m4347,-4633l4367,-4633e" filled="false" stroked="true" strokeweight=".47998pt" strokecolor="#000000">
                <v:path arrowok="t"/>
              </v:shape>
            </v:group>
            <v:group style="position:absolute;left:4367;top:-4633;width:20;height:2" coordorigin="4367,-4633" coordsize="20,2">
              <v:shape style="position:absolute;left:4367;top:-4633;width:20;height:2" coordorigin="4367,-4633" coordsize="20,0" path="m4367,-4633l4386,-4633e" filled="false" stroked="true" strokeweight=".47998pt" strokecolor="#000000">
                <v:path arrowok="t"/>
              </v:shape>
            </v:group>
            <v:group style="position:absolute;left:4386;top:-4633;width:20;height:2" coordorigin="4386,-4633" coordsize="20,2">
              <v:shape style="position:absolute;left:4386;top:-4633;width:20;height:2" coordorigin="4386,-4633" coordsize="20,0" path="m4386,-4633l4405,-4633e" filled="false" stroked="true" strokeweight=".47998pt" strokecolor="#000000">
                <v:path arrowok="t"/>
              </v:shape>
            </v:group>
            <v:group style="position:absolute;left:4405;top:-4633;width:20;height:2" coordorigin="4405,-4633" coordsize="20,2">
              <v:shape style="position:absolute;left:4405;top:-4633;width:20;height:2" coordorigin="4405,-4633" coordsize="20,0" path="m4405,-4633l4424,-4633e" filled="false" stroked="true" strokeweight=".47998pt" strokecolor="#000000">
                <v:path arrowok="t"/>
              </v:shape>
            </v:group>
            <v:group style="position:absolute;left:4424;top:-4633;width:20;height:2" coordorigin="4424,-4633" coordsize="20,2">
              <v:shape style="position:absolute;left:4424;top:-4633;width:20;height:2" coordorigin="4424,-4633" coordsize="20,0" path="m4424,-4633l4443,-4633e" filled="false" stroked="true" strokeweight=".47998pt" strokecolor="#000000">
                <v:path arrowok="t"/>
              </v:shape>
            </v:group>
            <v:group style="position:absolute;left:4443;top:-4633;width:20;height:2" coordorigin="4443,-4633" coordsize="20,2">
              <v:shape style="position:absolute;left:4443;top:-4633;width:20;height:2" coordorigin="4443,-4633" coordsize="20,0" path="m4443,-4633l4463,-4633e" filled="false" stroked="true" strokeweight=".47998pt" strokecolor="#000000">
                <v:path arrowok="t"/>
              </v:shape>
            </v:group>
            <v:group style="position:absolute;left:4463;top:-4633;width:20;height:2" coordorigin="4463,-4633" coordsize="20,2">
              <v:shape style="position:absolute;left:4463;top:-4633;width:20;height:2" coordorigin="4463,-4633" coordsize="20,0" path="m4463,-4633l4482,-4633e" filled="false" stroked="true" strokeweight=".47998pt" strokecolor="#000000">
                <v:path arrowok="t"/>
              </v:shape>
            </v:group>
            <v:group style="position:absolute;left:4482;top:-4633;width:20;height:2" coordorigin="4482,-4633" coordsize="20,2">
              <v:shape style="position:absolute;left:4482;top:-4633;width:20;height:2" coordorigin="4482,-4633" coordsize="20,0" path="m4482,-4633l4501,-4633e" filled="false" stroked="true" strokeweight=".47998pt" strokecolor="#000000">
                <v:path arrowok="t"/>
              </v:shape>
            </v:group>
            <v:group style="position:absolute;left:4501;top:-4633;width:20;height:2" coordorigin="4501,-4633" coordsize="20,2">
              <v:shape style="position:absolute;left:4501;top:-4633;width:20;height:2" coordorigin="4501,-4633" coordsize="20,0" path="m4501,-4633l4520,-4633e" filled="false" stroked="true" strokeweight=".47998pt" strokecolor="#000000">
                <v:path arrowok="t"/>
              </v:shape>
            </v:group>
            <v:group style="position:absolute;left:4520;top:-4633;width:20;height:2" coordorigin="4520,-4633" coordsize="20,2">
              <v:shape style="position:absolute;left:4520;top:-4633;width:20;height:2" coordorigin="4520,-4633" coordsize="20,0" path="m4520,-4633l4539,-4633e" filled="false" stroked="true" strokeweight=".47998pt" strokecolor="#000000">
                <v:path arrowok="t"/>
              </v:shape>
            </v:group>
            <v:group style="position:absolute;left:4539;top:-4633;width:20;height:2" coordorigin="4539,-4633" coordsize="20,2">
              <v:shape style="position:absolute;left:4539;top:-4633;width:20;height:2" coordorigin="4539,-4633" coordsize="20,0" path="m4539,-4633l4559,-4633e" filled="false" stroked="true" strokeweight=".47998pt" strokecolor="#000000">
                <v:path arrowok="t"/>
              </v:shape>
            </v:group>
            <v:group style="position:absolute;left:4559;top:-4633;width:20;height:2" coordorigin="4559,-4633" coordsize="20,2">
              <v:shape style="position:absolute;left:4559;top:-4633;width:20;height:2" coordorigin="4559,-4633" coordsize="20,0" path="m4559,-4633l4578,-4633e" filled="false" stroked="true" strokeweight=".47998pt" strokecolor="#000000">
                <v:path arrowok="t"/>
              </v:shape>
            </v:group>
            <v:group style="position:absolute;left:4578;top:-4633;width:20;height:2" coordorigin="4578,-4633" coordsize="20,2">
              <v:shape style="position:absolute;left:4578;top:-4633;width:20;height:2" coordorigin="4578,-4633" coordsize="20,0" path="m4578,-4633l4597,-4633e" filled="false" stroked="true" strokeweight=".47998pt" strokecolor="#000000">
                <v:path arrowok="t"/>
              </v:shape>
            </v:group>
            <v:group style="position:absolute;left:4597;top:-4633;width:20;height:2" coordorigin="4597,-4633" coordsize="20,2">
              <v:shape style="position:absolute;left:4597;top:-4633;width:20;height:2" coordorigin="4597,-4633" coordsize="20,0" path="m4597,-4633l4616,-4633e" filled="false" stroked="true" strokeweight=".47998pt" strokecolor="#000000">
                <v:path arrowok="t"/>
              </v:shape>
            </v:group>
            <v:group style="position:absolute;left:4616;top:-4633;width:20;height:2" coordorigin="4616,-4633" coordsize="20,2">
              <v:shape style="position:absolute;left:4616;top:-4633;width:20;height:2" coordorigin="4616,-4633" coordsize="20,0" path="m4616,-4633l4635,-4633e" filled="false" stroked="true" strokeweight=".47998pt" strokecolor="#000000">
                <v:path arrowok="t"/>
              </v:shape>
            </v:group>
            <v:group style="position:absolute;left:4635;top:-4633;width:20;height:2" coordorigin="4635,-4633" coordsize="20,2">
              <v:shape style="position:absolute;left:4635;top:-4633;width:20;height:2" coordorigin="4635,-4633" coordsize="20,0" path="m4635,-4633l4655,-4633e" filled="false" stroked="true" strokeweight=".47998pt" strokecolor="#000000">
                <v:path arrowok="t"/>
              </v:shape>
            </v:group>
            <v:group style="position:absolute;left:4655;top:-4633;width:20;height:2" coordorigin="4655,-4633" coordsize="20,2">
              <v:shape style="position:absolute;left:4655;top:-4633;width:20;height:2" coordorigin="4655,-4633" coordsize="20,0" path="m4655,-4633l4674,-4633e" filled="false" stroked="true" strokeweight=".47998pt" strokecolor="#000000">
                <v:path arrowok="t"/>
              </v:shape>
            </v:group>
            <v:group style="position:absolute;left:4674;top:-4633;width:20;height:2" coordorigin="4674,-4633" coordsize="20,2">
              <v:shape style="position:absolute;left:4674;top:-4633;width:20;height:2" coordorigin="4674,-4633" coordsize="20,0" path="m4674,-4633l4693,-4633e" filled="false" stroked="true" strokeweight=".47998pt" strokecolor="#000000">
                <v:path arrowok="t"/>
              </v:shape>
            </v:group>
            <v:group style="position:absolute;left:4693;top:-4633;width:20;height:2" coordorigin="4693,-4633" coordsize="20,2">
              <v:shape style="position:absolute;left:4693;top:-4633;width:20;height:2" coordorigin="4693,-4633" coordsize="20,0" path="m4693,-4633l4712,-4633e" filled="false" stroked="true" strokeweight=".47998pt" strokecolor="#000000">
                <v:path arrowok="t"/>
              </v:shape>
            </v:group>
            <v:group style="position:absolute;left:4712;top:-4633;width:20;height:2" coordorigin="4712,-4633" coordsize="20,2">
              <v:shape style="position:absolute;left:4712;top:-4633;width:20;height:2" coordorigin="4712,-4633" coordsize="20,0" path="m4712,-4633l4731,-4633e" filled="false" stroked="true" strokeweight=".47998pt" strokecolor="#000000">
                <v:path arrowok="t"/>
              </v:shape>
            </v:group>
            <v:group style="position:absolute;left:4731;top:-4633;width:20;height:2" coordorigin="4731,-4633" coordsize="20,2">
              <v:shape style="position:absolute;left:4731;top:-4633;width:20;height:2" coordorigin="4731,-4633" coordsize="20,0" path="m4731,-4633l4751,-4633e" filled="false" stroked="true" strokeweight=".47998pt" strokecolor="#000000">
                <v:path arrowok="t"/>
              </v:shape>
            </v:group>
            <v:group style="position:absolute;left:4751;top:-4633;width:20;height:2" coordorigin="4751,-4633" coordsize="20,2">
              <v:shape style="position:absolute;left:4751;top:-4633;width:20;height:2" coordorigin="4751,-4633" coordsize="20,0" path="m4751,-4633l4770,-4633e" filled="false" stroked="true" strokeweight=".47998pt" strokecolor="#000000">
                <v:path arrowok="t"/>
              </v:shape>
            </v:group>
            <v:group style="position:absolute;left:4770;top:-4633;width:20;height:2" coordorigin="4770,-4633" coordsize="20,2">
              <v:shape style="position:absolute;left:4770;top:-4633;width:20;height:2" coordorigin="4770,-4633" coordsize="20,0" path="m4770,-4633l4789,-4633e" filled="false" stroked="true" strokeweight=".47998pt" strokecolor="#000000">
                <v:path arrowok="t"/>
              </v:shape>
            </v:group>
            <v:group style="position:absolute;left:4789;top:-4633;width:20;height:2" coordorigin="4789,-4633" coordsize="20,2">
              <v:shape style="position:absolute;left:4789;top:-4633;width:20;height:2" coordorigin="4789,-4633" coordsize="20,0" path="m4789,-4633l4808,-4633e" filled="false" stroked="true" strokeweight=".47998pt" strokecolor="#000000">
                <v:path arrowok="t"/>
              </v:shape>
            </v:group>
            <v:group style="position:absolute;left:4808;top:-4633;width:20;height:2" coordorigin="4808,-4633" coordsize="20,2">
              <v:shape style="position:absolute;left:4808;top:-4633;width:20;height:2" coordorigin="4808,-4633" coordsize="20,0" path="m4808,-4633l4827,-4633e" filled="false" stroked="true" strokeweight=".47998pt" strokecolor="#000000">
                <v:path arrowok="t"/>
              </v:shape>
            </v:group>
            <v:group style="position:absolute;left:4827;top:-4633;width:20;height:2" coordorigin="4827,-4633" coordsize="20,2">
              <v:shape style="position:absolute;left:4827;top:-4633;width:20;height:2" coordorigin="4827,-4633" coordsize="20,0" path="m4827,-4633l4847,-4633e" filled="false" stroked="true" strokeweight=".47998pt" strokecolor="#000000">
                <v:path arrowok="t"/>
              </v:shape>
            </v:group>
            <v:group style="position:absolute;left:4847;top:-4633;width:20;height:2" coordorigin="4847,-4633" coordsize="20,2">
              <v:shape style="position:absolute;left:4847;top:-4633;width:20;height:2" coordorigin="4847,-4633" coordsize="20,0" path="m4847,-4633l4866,-4633e" filled="false" stroked="true" strokeweight=".47998pt" strokecolor="#000000">
                <v:path arrowok="t"/>
              </v:shape>
            </v:group>
            <v:group style="position:absolute;left:4866;top:-4633;width:20;height:2" coordorigin="4866,-4633" coordsize="20,2">
              <v:shape style="position:absolute;left:4866;top:-4633;width:20;height:2" coordorigin="4866,-4633" coordsize="20,0" path="m4866,-4633l4885,-4633e" filled="false" stroked="true" strokeweight=".47998pt" strokecolor="#000000">
                <v:path arrowok="t"/>
              </v:shape>
            </v:group>
            <v:group style="position:absolute;left:4885;top:-4633;width:20;height:2" coordorigin="4885,-4633" coordsize="20,2">
              <v:shape style="position:absolute;left:4885;top:-4633;width:20;height:2" coordorigin="4885,-4633" coordsize="20,0" path="m4885,-4633l4904,-4633e" filled="false" stroked="true" strokeweight=".47998pt" strokecolor="#000000">
                <v:path arrowok="t"/>
              </v:shape>
            </v:group>
            <v:group style="position:absolute;left:4904;top:-4633;width:20;height:2" coordorigin="4904,-4633" coordsize="20,2">
              <v:shape style="position:absolute;left:4904;top:-4633;width:20;height:2" coordorigin="4904,-4633" coordsize="20,0" path="m4904,-4633l4923,-4633e" filled="false" stroked="true" strokeweight=".47998pt" strokecolor="#000000">
                <v:path arrowok="t"/>
              </v:shape>
            </v:group>
            <v:group style="position:absolute;left:4923;top:-4633;width:20;height:2" coordorigin="4923,-4633" coordsize="20,2">
              <v:shape style="position:absolute;left:4923;top:-4633;width:20;height:2" coordorigin="4923,-4633" coordsize="20,0" path="m4923,-4633l4943,-4633e" filled="false" stroked="true" strokeweight=".47998pt" strokecolor="#000000">
                <v:path arrowok="t"/>
              </v:shape>
            </v:group>
            <v:group style="position:absolute;left:4943;top:-4633;width:20;height:2" coordorigin="4943,-4633" coordsize="20,2">
              <v:shape style="position:absolute;left:4943;top:-4633;width:20;height:2" coordorigin="4943,-4633" coordsize="20,0" path="m4943,-4633l4962,-4633e" filled="false" stroked="true" strokeweight=".47998pt" strokecolor="#000000">
                <v:path arrowok="t"/>
              </v:shape>
            </v:group>
            <v:group style="position:absolute;left:4962;top:-4633;width:20;height:2" coordorigin="4962,-4633" coordsize="20,2">
              <v:shape style="position:absolute;left:4962;top:-4633;width:20;height:2" coordorigin="4962,-4633" coordsize="20,0" path="m4962,-4633l4981,-4633e" filled="false" stroked="true" strokeweight=".47998pt" strokecolor="#000000">
                <v:path arrowok="t"/>
              </v:shape>
            </v:group>
            <v:group style="position:absolute;left:4981;top:-4633;width:20;height:2" coordorigin="4981,-4633" coordsize="20,2">
              <v:shape style="position:absolute;left:4981;top:-4633;width:20;height:2" coordorigin="4981,-4633" coordsize="20,0" path="m4981,-4633l5000,-4633e" filled="false" stroked="true" strokeweight=".47998pt" strokecolor="#000000">
                <v:path arrowok="t"/>
              </v:shape>
            </v:group>
            <v:group style="position:absolute;left:5000;top:-4633;width:20;height:2" coordorigin="5000,-4633" coordsize="20,2">
              <v:shape style="position:absolute;left:5000;top:-4633;width:20;height:2" coordorigin="5000,-4633" coordsize="20,0" path="m5000,-4633l5019,-4633e" filled="false" stroked="true" strokeweight=".47998pt" strokecolor="#000000">
                <v:path arrowok="t"/>
              </v:shape>
            </v:group>
            <v:group style="position:absolute;left:5019;top:-4633;width:20;height:2" coordorigin="5019,-4633" coordsize="20,2">
              <v:shape style="position:absolute;left:5019;top:-4633;width:20;height:2" coordorigin="5019,-4633" coordsize="20,0" path="m5019,-4633l5039,-4633e" filled="false" stroked="true" strokeweight=".47998pt" strokecolor="#000000">
                <v:path arrowok="t"/>
              </v:shape>
            </v:group>
            <v:group style="position:absolute;left:5039;top:-4633;width:20;height:2" coordorigin="5039,-4633" coordsize="20,2">
              <v:shape style="position:absolute;left:5039;top:-4633;width:20;height:2" coordorigin="5039,-4633" coordsize="20,0" path="m5039,-4633l5058,-4633e" filled="false" stroked="true" strokeweight=".47998pt" strokecolor="#000000">
                <v:path arrowok="t"/>
              </v:shape>
            </v:group>
            <v:group style="position:absolute;left:5058;top:-4633;width:20;height:2" coordorigin="5058,-4633" coordsize="20,2">
              <v:shape style="position:absolute;left:5058;top:-4633;width:20;height:2" coordorigin="5058,-4633" coordsize="20,0" path="m5058,-4633l5077,-4633e" filled="false" stroked="true" strokeweight=".47998pt" strokecolor="#000000">
                <v:path arrowok="t"/>
              </v:shape>
            </v:group>
            <v:group style="position:absolute;left:5077;top:-4633;width:20;height:2" coordorigin="5077,-4633" coordsize="20,2">
              <v:shape style="position:absolute;left:5077;top:-4633;width:20;height:2" coordorigin="5077,-4633" coordsize="20,0" path="m5077,-4633l5096,-4633e" filled="false" stroked="true" strokeweight=".47998pt" strokecolor="#000000">
                <v:path arrowok="t"/>
              </v:shape>
            </v:group>
            <v:group style="position:absolute;left:5096;top:-4633;width:20;height:2" coordorigin="5096,-4633" coordsize="20,2">
              <v:shape style="position:absolute;left:5096;top:-4633;width:20;height:2" coordorigin="5096,-4633" coordsize="20,0" path="m5096,-4633l5115,-4633e" filled="false" stroked="true" strokeweight=".47998pt" strokecolor="#000000">
                <v:path arrowok="t"/>
              </v:shape>
            </v:group>
            <v:group style="position:absolute;left:5115;top:-4633;width:20;height:2" coordorigin="5115,-4633" coordsize="20,2">
              <v:shape style="position:absolute;left:5115;top:-4633;width:20;height:2" coordorigin="5115,-4633" coordsize="20,0" path="m5115,-4633l5135,-4633e" filled="false" stroked="true" strokeweight=".47998pt" strokecolor="#000000">
                <v:path arrowok="t"/>
              </v:shape>
            </v:group>
            <v:group style="position:absolute;left:5135;top:-4633;width:20;height:2" coordorigin="5135,-4633" coordsize="20,2">
              <v:shape style="position:absolute;left:5135;top:-4633;width:20;height:2" coordorigin="5135,-4633" coordsize="20,0" path="m5135,-4633l5154,-4633e" filled="false" stroked="true" strokeweight=".47998pt" strokecolor="#000000">
                <v:path arrowok="t"/>
              </v:shape>
            </v:group>
            <v:group style="position:absolute;left:5154;top:-4633;width:20;height:2" coordorigin="5154,-4633" coordsize="20,2">
              <v:shape style="position:absolute;left:5154;top:-4633;width:20;height:2" coordorigin="5154,-4633" coordsize="20,0" path="m5154,-4633l5173,-4633e" filled="false" stroked="true" strokeweight=".47998pt" strokecolor="#000000">
                <v:path arrowok="t"/>
              </v:shape>
            </v:group>
            <v:group style="position:absolute;left:5173;top:-4633;width:20;height:2" coordorigin="5173,-4633" coordsize="20,2">
              <v:shape style="position:absolute;left:5173;top:-4633;width:20;height:2" coordorigin="5173,-4633" coordsize="20,0" path="m5173,-4633l5192,-4633e" filled="false" stroked="true" strokeweight=".47998pt" strokecolor="#000000">
                <v:path arrowok="t"/>
              </v:shape>
            </v:group>
            <v:group style="position:absolute;left:5192;top:-4633;width:20;height:2" coordorigin="5192,-4633" coordsize="20,2">
              <v:shape style="position:absolute;left:5192;top:-4633;width:20;height:2" coordorigin="5192,-4633" coordsize="20,0" path="m5192,-4633l5211,-4633e" filled="false" stroked="true" strokeweight=".47998pt" strokecolor="#000000">
                <v:path arrowok="t"/>
              </v:shape>
            </v:group>
            <v:group style="position:absolute;left:5211;top:-4633;width:20;height:2" coordorigin="5211,-4633" coordsize="20,2">
              <v:shape style="position:absolute;left:5211;top:-4633;width:20;height:2" coordorigin="5211,-4633" coordsize="20,0" path="m5211,-4633l5231,-4633e" filled="false" stroked="true" strokeweight=".47998pt" strokecolor="#000000">
                <v:path arrowok="t"/>
              </v:shape>
            </v:group>
            <v:group style="position:absolute;left:5231;top:-4633;width:20;height:2" coordorigin="5231,-4633" coordsize="20,2">
              <v:shape style="position:absolute;left:5231;top:-4633;width:20;height:2" coordorigin="5231,-4633" coordsize="20,0" path="m5231,-4633l5250,-4633e" filled="false" stroked="true" strokeweight=".47998pt" strokecolor="#000000">
                <v:path arrowok="t"/>
              </v:shape>
            </v:group>
            <v:group style="position:absolute;left:5250;top:-4633;width:20;height:2" coordorigin="5250,-4633" coordsize="20,2">
              <v:shape style="position:absolute;left:5250;top:-4633;width:20;height:2" coordorigin="5250,-4633" coordsize="20,0" path="m5250,-4633l5269,-4633e" filled="false" stroked="true" strokeweight=".47998pt" strokecolor="#000000">
                <v:path arrowok="t"/>
              </v:shape>
            </v:group>
            <v:group style="position:absolute;left:5269;top:-4633;width:20;height:2" coordorigin="5269,-4633" coordsize="20,2">
              <v:shape style="position:absolute;left:5269;top:-4633;width:20;height:2" coordorigin="5269,-4633" coordsize="20,0" path="m5269,-4633l5288,-4633e" filled="false" stroked="true" strokeweight=".47998pt" strokecolor="#000000">
                <v:path arrowok="t"/>
              </v:shape>
            </v:group>
            <v:group style="position:absolute;left:5288;top:-4633;width:20;height:2" coordorigin="5288,-4633" coordsize="20,2">
              <v:shape style="position:absolute;left:5288;top:-4633;width:20;height:2" coordorigin="5288,-4633" coordsize="20,0" path="m5288,-4633l5307,-4633e" filled="false" stroked="true" strokeweight=".47998pt" strokecolor="#000000">
                <v:path arrowok="t"/>
              </v:shape>
            </v:group>
            <v:group style="position:absolute;left:5322;top:-4633;width:20;height:2" coordorigin="5322,-4633" coordsize="20,2">
              <v:shape style="position:absolute;left:5322;top:-4633;width:20;height:2" coordorigin="5322,-4633" coordsize="20,0" path="m5322,-4633l5341,-4633e" filled="false" stroked="true" strokeweight=".47998pt" strokecolor="#000000">
                <v:path arrowok="t"/>
              </v:shape>
            </v:group>
            <v:group style="position:absolute;left:5341;top:-4633;width:20;height:2" coordorigin="5341,-4633" coordsize="20,2">
              <v:shape style="position:absolute;left:5341;top:-4633;width:20;height:2" coordorigin="5341,-4633" coordsize="20,0" path="m5341,-4633l5360,-4633e" filled="false" stroked="true" strokeweight=".47998pt" strokecolor="#000000">
                <v:path arrowok="t"/>
              </v:shape>
            </v:group>
            <v:group style="position:absolute;left:5360;top:-4633;width:20;height:2" coordorigin="5360,-4633" coordsize="20,2">
              <v:shape style="position:absolute;left:5360;top:-4633;width:20;height:2" coordorigin="5360,-4633" coordsize="20,0" path="m5360,-4633l5379,-4633e" filled="false" stroked="true" strokeweight=".47998pt" strokecolor="#000000">
                <v:path arrowok="t"/>
              </v:shape>
            </v:group>
            <v:group style="position:absolute;left:5379;top:-4633;width:20;height:2" coordorigin="5379,-4633" coordsize="20,2">
              <v:shape style="position:absolute;left:5379;top:-4633;width:20;height:2" coordorigin="5379,-4633" coordsize="20,0" path="m5379,-4633l5399,-4633e" filled="false" stroked="true" strokeweight=".47998pt" strokecolor="#000000">
                <v:path arrowok="t"/>
              </v:shape>
            </v:group>
            <v:group style="position:absolute;left:5399;top:-4633;width:20;height:2" coordorigin="5399,-4633" coordsize="20,2">
              <v:shape style="position:absolute;left:5399;top:-4633;width:20;height:2" coordorigin="5399,-4633" coordsize="20,0" path="m5399,-4633l5418,-4633e" filled="false" stroked="true" strokeweight=".47998pt" strokecolor="#000000">
                <v:path arrowok="t"/>
              </v:shape>
            </v:group>
            <v:group style="position:absolute;left:5418;top:-4633;width:20;height:2" coordorigin="5418,-4633" coordsize="20,2">
              <v:shape style="position:absolute;left:5418;top:-4633;width:20;height:2" coordorigin="5418,-4633" coordsize="20,0" path="m5418,-4633l5437,-4633e" filled="false" stroked="true" strokeweight=".47998pt" strokecolor="#000000">
                <v:path arrowok="t"/>
              </v:shape>
            </v:group>
            <v:group style="position:absolute;left:5437;top:-4633;width:20;height:2" coordorigin="5437,-4633" coordsize="20,2">
              <v:shape style="position:absolute;left:5437;top:-4633;width:20;height:2" coordorigin="5437,-4633" coordsize="20,0" path="m5437,-4633l5456,-4633e" filled="false" stroked="true" strokeweight=".47998pt" strokecolor="#000000">
                <v:path arrowok="t"/>
              </v:shape>
            </v:group>
            <v:group style="position:absolute;left:5456;top:-4633;width:20;height:2" coordorigin="5456,-4633" coordsize="20,2">
              <v:shape style="position:absolute;left:5456;top:-4633;width:20;height:2" coordorigin="5456,-4633" coordsize="20,0" path="m5456,-4633l5475,-4633e" filled="false" stroked="true" strokeweight=".47998pt" strokecolor="#000000">
                <v:path arrowok="t"/>
              </v:shape>
            </v:group>
            <v:group style="position:absolute;left:5475;top:-4633;width:20;height:2" coordorigin="5475,-4633" coordsize="20,2">
              <v:shape style="position:absolute;left:5475;top:-4633;width:20;height:2" coordorigin="5475,-4633" coordsize="20,0" path="m5475,-4633l5495,-4633e" filled="false" stroked="true" strokeweight=".47998pt" strokecolor="#000000">
                <v:path arrowok="t"/>
              </v:shape>
            </v:group>
            <v:group style="position:absolute;left:5495;top:-4633;width:20;height:2" coordorigin="5495,-4633" coordsize="20,2">
              <v:shape style="position:absolute;left:5495;top:-4633;width:20;height:2" coordorigin="5495,-4633" coordsize="20,0" path="m5495,-4633l5514,-4633e" filled="false" stroked="true" strokeweight=".47998pt" strokecolor="#000000">
                <v:path arrowok="t"/>
              </v:shape>
            </v:group>
            <v:group style="position:absolute;left:5514;top:-4633;width:20;height:2" coordorigin="5514,-4633" coordsize="20,2">
              <v:shape style="position:absolute;left:5514;top:-4633;width:20;height:2" coordorigin="5514,-4633" coordsize="20,0" path="m5514,-4633l5533,-4633e" filled="false" stroked="true" strokeweight=".47998pt" strokecolor="#000000">
                <v:path arrowok="t"/>
              </v:shape>
            </v:group>
            <v:group style="position:absolute;left:5533;top:-4633;width:20;height:2" coordorigin="5533,-4633" coordsize="20,2">
              <v:shape style="position:absolute;left:5533;top:-4633;width:20;height:2" coordorigin="5533,-4633" coordsize="20,0" path="m5533,-4633l5552,-4633e" filled="false" stroked="true" strokeweight=".47998pt" strokecolor="#000000">
                <v:path arrowok="t"/>
              </v:shape>
            </v:group>
            <v:group style="position:absolute;left:5552;top:-4633;width:20;height:2" coordorigin="5552,-4633" coordsize="20,2">
              <v:shape style="position:absolute;left:5552;top:-4633;width:20;height:2" coordorigin="5552,-4633" coordsize="20,0" path="m5552,-4633l5571,-4633e" filled="false" stroked="true" strokeweight=".47998pt" strokecolor="#000000">
                <v:path arrowok="t"/>
              </v:shape>
            </v:group>
            <v:group style="position:absolute;left:5571;top:-4633;width:20;height:2" coordorigin="5571,-4633" coordsize="20,2">
              <v:shape style="position:absolute;left:5571;top:-4633;width:20;height:2" coordorigin="5571,-4633" coordsize="20,0" path="m5571,-4633l5591,-4633e" filled="false" stroked="true" strokeweight=".47998pt" strokecolor="#000000">
                <v:path arrowok="t"/>
              </v:shape>
            </v:group>
            <v:group style="position:absolute;left:5591;top:-4633;width:20;height:2" coordorigin="5591,-4633" coordsize="20,2">
              <v:shape style="position:absolute;left:5591;top:-4633;width:20;height:2" coordorigin="5591,-4633" coordsize="20,0" path="m5591,-4633l5610,-4633e" filled="false" stroked="true" strokeweight=".47998pt" strokecolor="#000000">
                <v:path arrowok="t"/>
              </v:shape>
            </v:group>
            <v:group style="position:absolute;left:5610;top:-4633;width:20;height:2" coordorigin="5610,-4633" coordsize="20,2">
              <v:shape style="position:absolute;left:5610;top:-4633;width:20;height:2" coordorigin="5610,-4633" coordsize="20,0" path="m5610,-4633l5629,-4633e" filled="false" stroked="true" strokeweight=".47998pt" strokecolor="#000000">
                <v:path arrowok="t"/>
              </v:shape>
            </v:group>
            <v:group style="position:absolute;left:5629;top:-4633;width:20;height:2" coordorigin="5629,-4633" coordsize="20,2">
              <v:shape style="position:absolute;left:5629;top:-4633;width:20;height:2" coordorigin="5629,-4633" coordsize="20,0" path="m5629,-4633l5648,-4633e" filled="false" stroked="true" strokeweight=".47998pt" strokecolor="#000000">
                <v:path arrowok="t"/>
              </v:shape>
            </v:group>
            <v:group style="position:absolute;left:5648;top:-4633;width:20;height:2" coordorigin="5648,-4633" coordsize="20,2">
              <v:shape style="position:absolute;left:5648;top:-4633;width:20;height:2" coordorigin="5648,-4633" coordsize="20,0" path="m5648,-4633l5667,-4633e" filled="false" stroked="true" strokeweight=".47998pt" strokecolor="#000000">
                <v:path arrowok="t"/>
              </v:shape>
            </v:group>
            <v:group style="position:absolute;left:5667;top:-4633;width:20;height:2" coordorigin="5667,-4633" coordsize="20,2">
              <v:shape style="position:absolute;left:5667;top:-4633;width:20;height:2" coordorigin="5667,-4633" coordsize="20,0" path="m5667,-4633l5687,-4633e" filled="false" stroked="true" strokeweight=".47998pt" strokecolor="#000000">
                <v:path arrowok="t"/>
              </v:shape>
            </v:group>
            <v:group style="position:absolute;left:5687;top:-4633;width:20;height:2" coordorigin="5687,-4633" coordsize="20,2">
              <v:shape style="position:absolute;left:5687;top:-4633;width:20;height:2" coordorigin="5687,-4633" coordsize="20,0" path="m5687,-4633l5706,-4633e" filled="false" stroked="true" strokeweight=".47998pt" strokecolor="#000000">
                <v:path arrowok="t"/>
              </v:shape>
            </v:group>
            <v:group style="position:absolute;left:5706;top:-4633;width:20;height:2" coordorigin="5706,-4633" coordsize="20,2">
              <v:shape style="position:absolute;left:5706;top:-4633;width:20;height:2" coordorigin="5706,-4633" coordsize="20,0" path="m5706,-4633l5725,-4633e" filled="false" stroked="true" strokeweight=".47998pt" strokecolor="#000000">
                <v:path arrowok="t"/>
              </v:shape>
            </v:group>
            <v:group style="position:absolute;left:5725;top:-4633;width:20;height:2" coordorigin="5725,-4633" coordsize="20,2">
              <v:shape style="position:absolute;left:5725;top:-4633;width:20;height:2" coordorigin="5725,-4633" coordsize="20,0" path="m5725,-4633l5744,-4633e" filled="false" stroked="true" strokeweight=".47998pt" strokecolor="#000000">
                <v:path arrowok="t"/>
              </v:shape>
            </v:group>
            <v:group style="position:absolute;left:5744;top:-4633;width:20;height:2" coordorigin="5744,-4633" coordsize="20,2">
              <v:shape style="position:absolute;left:5744;top:-4633;width:20;height:2" coordorigin="5744,-4633" coordsize="20,0" path="m5744,-4633l5763,-4633e" filled="false" stroked="true" strokeweight=".47998pt" strokecolor="#000000">
                <v:path arrowok="t"/>
              </v:shape>
            </v:group>
            <v:group style="position:absolute;left:5763;top:-4633;width:20;height:2" coordorigin="5763,-4633" coordsize="20,2">
              <v:shape style="position:absolute;left:5763;top:-4633;width:20;height:2" coordorigin="5763,-4633" coordsize="20,0" path="m5763,-4633l5783,-4633e" filled="false" stroked="true" strokeweight=".47998pt" strokecolor="#000000">
                <v:path arrowok="t"/>
              </v:shape>
            </v:group>
            <v:group style="position:absolute;left:5783;top:-4633;width:20;height:2" coordorigin="5783,-4633" coordsize="20,2">
              <v:shape style="position:absolute;left:5783;top:-4633;width:20;height:2" coordorigin="5783,-4633" coordsize="20,0" path="m5783,-4633l5802,-4633e" filled="false" stroked="true" strokeweight=".47998pt" strokecolor="#000000">
                <v:path arrowok="t"/>
              </v:shape>
            </v:group>
            <v:group style="position:absolute;left:5802;top:-4633;width:20;height:2" coordorigin="5802,-4633" coordsize="20,2">
              <v:shape style="position:absolute;left:5802;top:-4633;width:20;height:2" coordorigin="5802,-4633" coordsize="20,0" path="m5802,-4633l5821,-4633e" filled="false" stroked="true" strokeweight=".47998pt" strokecolor="#000000">
                <v:path arrowok="t"/>
              </v:shape>
            </v:group>
            <v:group style="position:absolute;left:5821;top:-4633;width:20;height:2" coordorigin="5821,-4633" coordsize="20,2">
              <v:shape style="position:absolute;left:5821;top:-4633;width:20;height:2" coordorigin="5821,-4633" coordsize="20,0" path="m5821,-4633l5840,-4633e" filled="false" stroked="true" strokeweight=".47998pt" strokecolor="#000000">
                <v:path arrowok="t"/>
              </v:shape>
            </v:group>
            <v:group style="position:absolute;left:5840;top:-4633;width:20;height:2" coordorigin="5840,-4633" coordsize="20,2">
              <v:shape style="position:absolute;left:5840;top:-4633;width:20;height:2" coordorigin="5840,-4633" coordsize="20,0" path="m5840,-4633l5859,-4633e" filled="false" stroked="true" strokeweight=".47998pt" strokecolor="#000000">
                <v:path arrowok="t"/>
              </v:shape>
            </v:group>
            <v:group style="position:absolute;left:5859;top:-4633;width:20;height:2" coordorigin="5859,-4633" coordsize="20,2">
              <v:shape style="position:absolute;left:5859;top:-4633;width:20;height:2" coordorigin="5859,-4633" coordsize="20,0" path="m5859,-4633l5879,-4633e" filled="false" stroked="true" strokeweight=".47998pt" strokecolor="#000000">
                <v:path arrowok="t"/>
              </v:shape>
            </v:group>
            <v:group style="position:absolute;left:5879;top:-4633;width:20;height:2" coordorigin="5879,-4633" coordsize="20,2">
              <v:shape style="position:absolute;left:5879;top:-4633;width:20;height:2" coordorigin="5879,-4633" coordsize="20,0" path="m5879,-4633l5898,-4633e" filled="false" stroked="true" strokeweight=".47998pt" strokecolor="#000000">
                <v:path arrowok="t"/>
              </v:shape>
            </v:group>
            <v:group style="position:absolute;left:5898;top:-4633;width:20;height:2" coordorigin="5898,-4633" coordsize="20,2">
              <v:shape style="position:absolute;left:5898;top:-4633;width:20;height:2" coordorigin="5898,-4633" coordsize="20,0" path="m5898,-4633l5917,-4633e" filled="false" stroked="true" strokeweight=".47998pt" strokecolor="#000000">
                <v:path arrowok="t"/>
              </v:shape>
            </v:group>
            <v:group style="position:absolute;left:5917;top:-4633;width:20;height:2" coordorigin="5917,-4633" coordsize="20,2">
              <v:shape style="position:absolute;left:5917;top:-4633;width:20;height:2" coordorigin="5917,-4633" coordsize="20,0" path="m5917,-4633l5936,-4633e" filled="false" stroked="true" strokeweight=".47998pt" strokecolor="#000000">
                <v:path arrowok="t"/>
              </v:shape>
            </v:group>
            <v:group style="position:absolute;left:5936;top:-4633;width:20;height:2" coordorigin="5936,-4633" coordsize="20,2">
              <v:shape style="position:absolute;left:5936;top:-4633;width:20;height:2" coordorigin="5936,-4633" coordsize="20,0" path="m5936,-4633l5955,-4633e" filled="false" stroked="true" strokeweight=".47998pt" strokecolor="#000000">
                <v:path arrowok="t"/>
              </v:shape>
            </v:group>
            <v:group style="position:absolute;left:5955;top:-4633;width:20;height:2" coordorigin="5955,-4633" coordsize="20,2">
              <v:shape style="position:absolute;left:5955;top:-4633;width:20;height:2" coordorigin="5955,-4633" coordsize="20,0" path="m5955,-4633l5975,-4633e" filled="false" stroked="true" strokeweight=".47998pt" strokecolor="#000000">
                <v:path arrowok="t"/>
              </v:shape>
            </v:group>
            <v:group style="position:absolute;left:5975;top:-4633;width:20;height:2" coordorigin="5975,-4633" coordsize="20,2">
              <v:shape style="position:absolute;left:5975;top:-4633;width:20;height:2" coordorigin="5975,-4633" coordsize="20,0" path="m5975,-4633l5994,-4633e" filled="false" stroked="true" strokeweight=".47998pt" strokecolor="#000000">
                <v:path arrowok="t"/>
              </v:shape>
            </v:group>
            <v:group style="position:absolute;left:5994;top:-4633;width:20;height:2" coordorigin="5994,-4633" coordsize="20,2">
              <v:shape style="position:absolute;left:5994;top:-4633;width:20;height:2" coordorigin="5994,-4633" coordsize="20,0" path="m5994,-4633l6013,-4633e" filled="false" stroked="true" strokeweight=".47998pt" strokecolor="#000000">
                <v:path arrowok="t"/>
              </v:shape>
            </v:group>
            <v:group style="position:absolute;left:6013;top:-4633;width:20;height:2" coordorigin="6013,-4633" coordsize="20,2">
              <v:shape style="position:absolute;left:6013;top:-4633;width:20;height:2" coordorigin="6013,-4633" coordsize="20,0" path="m6013,-4633l6032,-4633e" filled="false" stroked="true" strokeweight=".47998pt" strokecolor="#000000">
                <v:path arrowok="t"/>
              </v:shape>
            </v:group>
            <v:group style="position:absolute;left:6032;top:-4633;width:20;height:2" coordorigin="6032,-4633" coordsize="20,2">
              <v:shape style="position:absolute;left:6032;top:-4633;width:20;height:2" coordorigin="6032,-4633" coordsize="20,0" path="m6032,-4633l6051,-4633e" filled="false" stroked="true" strokeweight=".47998pt" strokecolor="#000000">
                <v:path arrowok="t"/>
              </v:shape>
            </v:group>
            <v:group style="position:absolute;left:6051;top:-4633;width:20;height:2" coordorigin="6051,-4633" coordsize="20,2">
              <v:shape style="position:absolute;left:6051;top:-4633;width:20;height:2" coordorigin="6051,-4633" coordsize="20,0" path="m6051,-4633l6071,-4633e" filled="false" stroked="true" strokeweight=".47998pt" strokecolor="#000000">
                <v:path arrowok="t"/>
              </v:shape>
            </v:group>
            <v:group style="position:absolute;left:6071;top:-4633;width:20;height:2" coordorigin="6071,-4633" coordsize="20,2">
              <v:shape style="position:absolute;left:6071;top:-4633;width:20;height:2" coordorigin="6071,-4633" coordsize="20,0" path="m6071,-4633l6090,-4633e" filled="false" stroked="true" strokeweight=".47998pt" strokecolor="#000000">
                <v:path arrowok="t"/>
              </v:shape>
            </v:group>
            <v:group style="position:absolute;left:6090;top:-4633;width:20;height:2" coordorigin="6090,-4633" coordsize="20,2">
              <v:shape style="position:absolute;left:6090;top:-4633;width:20;height:2" coordorigin="6090,-4633" coordsize="20,0" path="m6090,-4633l6109,-4633e" filled="false" stroked="true" strokeweight=".47998pt" strokecolor="#000000">
                <v:path arrowok="t"/>
              </v:shape>
            </v:group>
            <v:group style="position:absolute;left:6109;top:-4633;width:20;height:2" coordorigin="6109,-4633" coordsize="20,2">
              <v:shape style="position:absolute;left:6109;top:-4633;width:20;height:2" coordorigin="6109,-4633" coordsize="20,0" path="m6109,-4633l6128,-4633e" filled="false" stroked="true" strokeweight=".47998pt" strokecolor="#000000">
                <v:path arrowok="t"/>
              </v:shape>
            </v:group>
            <v:group style="position:absolute;left:6128;top:-4633;width:20;height:2" coordorigin="6128,-4633" coordsize="20,2">
              <v:shape style="position:absolute;left:6128;top:-4633;width:20;height:2" coordorigin="6128,-4633" coordsize="20,0" path="m6128,-4633l6147,-4633e" filled="false" stroked="true" strokeweight=".47998pt" strokecolor="#000000">
                <v:path arrowok="t"/>
              </v:shape>
            </v:group>
            <v:group style="position:absolute;left:6147;top:-4633;width:20;height:2" coordorigin="6147,-4633" coordsize="20,2">
              <v:shape style="position:absolute;left:6147;top:-4633;width:20;height:2" coordorigin="6147,-4633" coordsize="20,0" path="m6147,-4633l6167,-4633e" filled="false" stroked="true" strokeweight=".47998pt" strokecolor="#000000">
                <v:path arrowok="t"/>
              </v:shape>
            </v:group>
            <v:group style="position:absolute;left:6167;top:-4633;width:20;height:2" coordorigin="6167,-4633" coordsize="20,2">
              <v:shape style="position:absolute;left:6167;top:-4633;width:20;height:2" coordorigin="6167,-4633" coordsize="20,0" path="m6167,-4633l6186,-4633e" filled="false" stroked="true" strokeweight=".47998pt" strokecolor="#000000">
                <v:path arrowok="t"/>
              </v:shape>
            </v:group>
            <v:group style="position:absolute;left:6186;top:-4633;width:20;height:2" coordorigin="6186,-4633" coordsize="20,2">
              <v:shape style="position:absolute;left:6186;top:-4633;width:20;height:2" coordorigin="6186,-4633" coordsize="20,0" path="m6186,-4633l6205,-4633e" filled="false" stroked="true" strokeweight=".47998pt" strokecolor="#000000">
                <v:path arrowok="t"/>
              </v:shape>
            </v:group>
            <v:group style="position:absolute;left:6205;top:-4633;width:20;height:2" coordorigin="6205,-4633" coordsize="20,2">
              <v:shape style="position:absolute;left:6205;top:-4633;width:20;height:2" coordorigin="6205,-4633" coordsize="20,0" path="m6205,-4633l6224,-4633e" filled="false" stroked="true" strokeweight=".47998pt" strokecolor="#000000">
                <v:path arrowok="t"/>
              </v:shape>
            </v:group>
            <v:group style="position:absolute;left:6224;top:-4633;width:20;height:2" coordorigin="6224,-4633" coordsize="20,2">
              <v:shape style="position:absolute;left:6224;top:-4633;width:20;height:2" coordorigin="6224,-4633" coordsize="20,0" path="m6224,-4633l6243,-4633e" filled="false" stroked="true" strokeweight=".47998pt" strokecolor="#000000">
                <v:path arrowok="t"/>
              </v:shape>
            </v:group>
            <v:group style="position:absolute;left:6243;top:-4633;width:20;height:2" coordorigin="6243,-4633" coordsize="20,2">
              <v:shape style="position:absolute;left:6243;top:-4633;width:20;height:2" coordorigin="6243,-4633" coordsize="20,0" path="m6243,-4633l6263,-4633e" filled="false" stroked="true" strokeweight=".47998pt" strokecolor="#000000">
                <v:path arrowok="t"/>
              </v:shape>
            </v:group>
            <v:group style="position:absolute;left:6263;top:-4633;width:20;height:2" coordorigin="6263,-4633" coordsize="20,2">
              <v:shape style="position:absolute;left:6263;top:-4633;width:20;height:2" coordorigin="6263,-4633" coordsize="20,0" path="m6263,-4633l6282,-4633e" filled="false" stroked="true" strokeweight=".47998pt" strokecolor="#000000">
                <v:path arrowok="t"/>
              </v:shape>
            </v:group>
            <v:group style="position:absolute;left:6282;top:-4633;width:20;height:2" coordorigin="6282,-4633" coordsize="20,2">
              <v:shape style="position:absolute;left:6282;top:-4633;width:20;height:2" coordorigin="6282,-4633" coordsize="20,0" path="m6282,-4633l6301,-4633e" filled="false" stroked="true" strokeweight=".47998pt" strokecolor="#000000">
                <v:path arrowok="t"/>
              </v:shape>
            </v:group>
            <v:group style="position:absolute;left:6301;top:-4633;width:20;height:2" coordorigin="6301,-4633" coordsize="20,2">
              <v:shape style="position:absolute;left:6301;top:-4633;width:20;height:2" coordorigin="6301,-4633" coordsize="20,0" path="m6301,-4633l6321,-4633e" filled="false" stroked="true" strokeweight=".47998pt" strokecolor="#000000">
                <v:path arrowok="t"/>
              </v:shape>
            </v:group>
            <v:group style="position:absolute;left:6321;top:-4633;width:20;height:2" coordorigin="6321,-4633" coordsize="20,2">
              <v:shape style="position:absolute;left:6321;top:-4633;width:20;height:2" coordorigin="6321,-4633" coordsize="20,0" path="m6321,-4633l6340,-4633e" filled="false" stroked="true" strokeweight=".47998pt" strokecolor="#000000">
                <v:path arrowok="t"/>
              </v:shape>
            </v:group>
            <v:group style="position:absolute;left:6340;top:-4633;width:20;height:2" coordorigin="6340,-4633" coordsize="20,2">
              <v:shape style="position:absolute;left:6340;top:-4633;width:20;height:2" coordorigin="6340,-4633" coordsize="20,0" path="m6340,-4633l6359,-4633e" filled="false" stroked="true" strokeweight=".47998pt" strokecolor="#000000">
                <v:path arrowok="t"/>
              </v:shape>
            </v:group>
            <v:group style="position:absolute;left:6359;top:-4633;width:20;height:2" coordorigin="6359,-4633" coordsize="20,2">
              <v:shape style="position:absolute;left:6359;top:-4633;width:20;height:2" coordorigin="6359,-4633" coordsize="20,0" path="m6359,-4633l6378,-4633e" filled="false" stroked="true" strokeweight=".47998pt" strokecolor="#000000">
                <v:path arrowok="t"/>
              </v:shape>
            </v:group>
            <v:group style="position:absolute;left:6378;top:-4633;width:20;height:2" coordorigin="6378,-4633" coordsize="20,2">
              <v:shape style="position:absolute;left:6378;top:-4633;width:20;height:2" coordorigin="6378,-4633" coordsize="20,0" path="m6378,-4633l6397,-4633e" filled="false" stroked="true" strokeweight=".47998pt" strokecolor="#000000">
                <v:path arrowok="t"/>
              </v:shape>
            </v:group>
            <v:group style="position:absolute;left:6397;top:-4633;width:20;height:2" coordorigin="6397,-4633" coordsize="20,2">
              <v:shape style="position:absolute;left:6397;top:-4633;width:20;height:2" coordorigin="6397,-4633" coordsize="20,0" path="m6397,-4633l6417,-4633e" filled="false" stroked="true" strokeweight=".47998pt" strokecolor="#000000">
                <v:path arrowok="t"/>
              </v:shape>
            </v:group>
            <v:group style="position:absolute;left:6417;top:-4633;width:20;height:2" coordorigin="6417,-4633" coordsize="20,2">
              <v:shape style="position:absolute;left:6417;top:-4633;width:20;height:2" coordorigin="6417,-4633" coordsize="20,0" path="m6417,-4633l6436,-4633e" filled="false" stroked="true" strokeweight=".47998pt" strokecolor="#000000">
                <v:path arrowok="t"/>
              </v:shape>
            </v:group>
            <v:group style="position:absolute;left:6436;top:-4633;width:20;height:2" coordorigin="6436,-4633" coordsize="20,2">
              <v:shape style="position:absolute;left:6436;top:-4633;width:20;height:2" coordorigin="6436,-4633" coordsize="20,0" path="m6436,-4633l6455,-4633e" filled="false" stroked="true" strokeweight=".47998pt" strokecolor="#000000">
                <v:path arrowok="t"/>
              </v:shape>
            </v:group>
            <v:group style="position:absolute;left:6455;top:-4633;width:20;height:2" coordorigin="6455,-4633" coordsize="20,2">
              <v:shape style="position:absolute;left:6455;top:-4633;width:20;height:2" coordorigin="6455,-4633" coordsize="20,0" path="m6455,-4633l6474,-4633e" filled="false" stroked="true" strokeweight=".47998pt" strokecolor="#000000">
                <v:path arrowok="t"/>
              </v:shape>
            </v:group>
            <v:group style="position:absolute;left:6474;top:-4633;width:20;height:2" coordorigin="6474,-4633" coordsize="20,2">
              <v:shape style="position:absolute;left:6474;top:-4633;width:20;height:2" coordorigin="6474,-4633" coordsize="20,0" path="m6474,-4633l6493,-4633e" filled="false" stroked="true" strokeweight=".47998pt" strokecolor="#000000">
                <v:path arrowok="t"/>
              </v:shape>
            </v:group>
            <v:group style="position:absolute;left:6493;top:-4633;width:20;height:2" coordorigin="6493,-4633" coordsize="20,2">
              <v:shape style="position:absolute;left:6493;top:-4633;width:20;height:2" coordorigin="6493,-4633" coordsize="20,0" path="m6493,-4633l6513,-4633e" filled="false" stroked="true" strokeweight=".47998pt" strokecolor="#000000">
                <v:path arrowok="t"/>
              </v:shape>
            </v:group>
            <v:group style="position:absolute;left:6513;top:-4633;width:20;height:2" coordorigin="6513,-4633" coordsize="20,2">
              <v:shape style="position:absolute;left:6513;top:-4633;width:20;height:2" coordorigin="6513,-4633" coordsize="20,0" path="m6513,-4633l6532,-4633e" filled="false" stroked="true" strokeweight=".47998pt" strokecolor="#000000">
                <v:path arrowok="t"/>
              </v:shape>
            </v:group>
            <v:group style="position:absolute;left:6532;top:-4633;width:20;height:2" coordorigin="6532,-4633" coordsize="20,2">
              <v:shape style="position:absolute;left:6532;top:-4633;width:20;height:2" coordorigin="6532,-4633" coordsize="20,0" path="m6532,-4633l6551,-4633e" filled="false" stroked="true" strokeweight=".47998pt" strokecolor="#000000">
                <v:path arrowok="t"/>
              </v:shape>
            </v:group>
            <v:group style="position:absolute;left:6551;top:-4633;width:20;height:2" coordorigin="6551,-4633" coordsize="20,2">
              <v:shape style="position:absolute;left:6551;top:-4633;width:20;height:2" coordorigin="6551,-4633" coordsize="20,0" path="m6551,-4633l6570,-4633e" filled="false" stroked="true" strokeweight=".47998pt" strokecolor="#000000">
                <v:path arrowok="t"/>
              </v:shape>
            </v:group>
            <v:group style="position:absolute;left:6570;top:-4633;width:20;height:2" coordorigin="6570,-4633" coordsize="20,2">
              <v:shape style="position:absolute;left:6570;top:-4633;width:20;height:2" coordorigin="6570,-4633" coordsize="20,0" path="m6570,-4633l6589,-4633e" filled="false" stroked="true" strokeweight=".47998pt" strokecolor="#000000">
                <v:path arrowok="t"/>
              </v:shape>
            </v:group>
            <v:group style="position:absolute;left:6589;top:-4633;width:20;height:2" coordorigin="6589,-4633" coordsize="20,2">
              <v:shape style="position:absolute;left:6589;top:-4633;width:20;height:2" coordorigin="6589,-4633" coordsize="20,0" path="m6589,-4633l6609,-4633e" filled="false" stroked="true" strokeweight=".47998pt" strokecolor="#000000">
                <v:path arrowok="t"/>
              </v:shape>
            </v:group>
            <v:group style="position:absolute;left:6609;top:-4633;width:20;height:2" coordorigin="6609,-4633" coordsize="20,2">
              <v:shape style="position:absolute;left:6609;top:-4633;width:20;height:2" coordorigin="6609,-4633" coordsize="20,0" path="m6609,-4633l6628,-4633e" filled="false" stroked="true" strokeweight=".47998pt" strokecolor="#000000">
                <v:path arrowok="t"/>
              </v:shape>
            </v:group>
            <v:group style="position:absolute;left:6628;top:-4633;width:20;height:2" coordorigin="6628,-4633" coordsize="20,2">
              <v:shape style="position:absolute;left:6628;top:-4633;width:20;height:2" coordorigin="6628,-4633" coordsize="20,0" path="m6628,-4633l6647,-4633e" filled="false" stroked="true" strokeweight=".47998pt" strokecolor="#000000">
                <v:path arrowok="t"/>
              </v:shape>
            </v:group>
            <v:group style="position:absolute;left:6647;top:-4633;width:20;height:2" coordorigin="6647,-4633" coordsize="20,2">
              <v:shape style="position:absolute;left:6647;top:-4633;width:20;height:2" coordorigin="6647,-4633" coordsize="20,0" path="m6647,-4633l6666,-4633e" filled="false" stroked="true" strokeweight=".47998pt" strokecolor="#000000">
                <v:path arrowok="t"/>
              </v:shape>
            </v:group>
            <v:group style="position:absolute;left:6666;top:-4633;width:20;height:2" coordorigin="6666,-4633" coordsize="20,2">
              <v:shape style="position:absolute;left:6666;top:-4633;width:20;height:2" coordorigin="6666,-4633" coordsize="20,0" path="m6666,-4633l6685,-4633e" filled="false" stroked="true" strokeweight=".47998pt" strokecolor="#000000">
                <v:path arrowok="t"/>
              </v:shape>
            </v:group>
            <v:group style="position:absolute;left:6685;top:-4633;width:20;height:2" coordorigin="6685,-4633" coordsize="20,2">
              <v:shape style="position:absolute;left:6685;top:-4633;width:20;height:2" coordorigin="6685,-4633" coordsize="20,0" path="m6685,-4633l6705,-4633e" filled="false" stroked="true" strokeweight=".47998pt" strokecolor="#000000">
                <v:path arrowok="t"/>
              </v:shape>
            </v:group>
            <v:group style="position:absolute;left:6705;top:-4633;width:20;height:2" coordorigin="6705,-4633" coordsize="20,2">
              <v:shape style="position:absolute;left:6705;top:-4633;width:20;height:2" coordorigin="6705,-4633" coordsize="20,0" path="m6705,-4633l6724,-4633e" filled="false" stroked="true" strokeweight=".47998pt" strokecolor="#000000">
                <v:path arrowok="t"/>
              </v:shape>
            </v:group>
            <v:group style="position:absolute;left:6724;top:-4633;width:20;height:2" coordorigin="6724,-4633" coordsize="20,2">
              <v:shape style="position:absolute;left:6724;top:-4633;width:20;height:2" coordorigin="6724,-4633" coordsize="20,0" path="m6724,-4633l6743,-4633e" filled="false" stroked="true" strokeweight=".47998pt" strokecolor="#000000">
                <v:path arrowok="t"/>
              </v:shape>
            </v:group>
            <v:group style="position:absolute;left:6743;top:-4633;width:20;height:2" coordorigin="6743,-4633" coordsize="20,2">
              <v:shape style="position:absolute;left:6743;top:-4633;width:20;height:2" coordorigin="6743,-4633" coordsize="20,0" path="m6743,-4633l6762,-4633e" filled="false" stroked="true" strokeweight=".47998pt" strokecolor="#000000">
                <v:path arrowok="t"/>
              </v:shape>
            </v:group>
            <v:group style="position:absolute;left:6762;top:-4633;width:20;height:2" coordorigin="6762,-4633" coordsize="20,2">
              <v:shape style="position:absolute;left:6762;top:-4633;width:20;height:2" coordorigin="6762,-4633" coordsize="20,0" path="m6762,-4633l6781,-4633e" filled="false" stroked="true" strokeweight=".47998pt" strokecolor="#000000">
                <v:path arrowok="t"/>
              </v:shape>
            </v:group>
            <v:group style="position:absolute;left:6781;top:-4633;width:20;height:2" coordorigin="6781,-4633" coordsize="20,2">
              <v:shape style="position:absolute;left:6781;top:-4633;width:20;height:2" coordorigin="6781,-4633" coordsize="20,0" path="m6781,-4633l6801,-4633e" filled="false" stroked="true" strokeweight=".47998pt" strokecolor="#000000">
                <v:path arrowok="t"/>
              </v:shape>
            </v:group>
            <v:group style="position:absolute;left:6801;top:-4633;width:20;height:2" coordorigin="6801,-4633" coordsize="20,2">
              <v:shape style="position:absolute;left:6801;top:-4633;width:20;height:2" coordorigin="6801,-4633" coordsize="20,0" path="m6801,-4633l6820,-4633e" filled="false" stroked="true" strokeweight=".47998pt" strokecolor="#000000">
                <v:path arrowok="t"/>
              </v:shape>
            </v:group>
            <v:group style="position:absolute;left:6820;top:-4633;width:20;height:2" coordorigin="6820,-4633" coordsize="20,2">
              <v:shape style="position:absolute;left:6820;top:-4633;width:20;height:2" coordorigin="6820,-4633" coordsize="20,0" path="m6820,-4633l6839,-4633e" filled="false" stroked="true" strokeweight=".47998pt" strokecolor="#000000">
                <v:path arrowok="t"/>
              </v:shape>
            </v:group>
            <v:group style="position:absolute;left:6839;top:-4633;width:20;height:2" coordorigin="6839,-4633" coordsize="20,2">
              <v:shape style="position:absolute;left:6839;top:-4633;width:20;height:2" coordorigin="6839,-4633" coordsize="20,0" path="m6839,-4633l6858,-4633e" filled="false" stroked="true" strokeweight=".47998pt" strokecolor="#000000">
                <v:path arrowok="t"/>
              </v:shape>
            </v:group>
            <v:group style="position:absolute;left:6858;top:-4633;width:20;height:2" coordorigin="6858,-4633" coordsize="20,2">
              <v:shape style="position:absolute;left:6858;top:-4633;width:20;height:2" coordorigin="6858,-4633" coordsize="20,0" path="m6858,-4633l6877,-4633e" filled="false" stroked="true" strokeweight=".47998pt" strokecolor="#000000">
                <v:path arrowok="t"/>
              </v:shape>
            </v:group>
            <v:group style="position:absolute;left:6877;top:-4633;width:20;height:2" coordorigin="6877,-4633" coordsize="20,2">
              <v:shape style="position:absolute;left:6877;top:-4633;width:20;height:2" coordorigin="6877,-4633" coordsize="20,0" path="m6877,-4633l6897,-4633e" filled="false" stroked="true" strokeweight=".47998pt" strokecolor="#000000">
                <v:path arrowok="t"/>
              </v:shape>
            </v:group>
            <v:group style="position:absolute;left:6897;top:-4633;width:20;height:2" coordorigin="6897,-4633" coordsize="20,2">
              <v:shape style="position:absolute;left:6897;top:-4633;width:20;height:2" coordorigin="6897,-4633" coordsize="20,0" path="m6897,-4633l6916,-4633e" filled="false" stroked="true" strokeweight=".47998pt" strokecolor="#000000">
                <v:path arrowok="t"/>
              </v:shape>
            </v:group>
            <v:group style="position:absolute;left:6916;top:-4633;width:20;height:2" coordorigin="6916,-4633" coordsize="20,2">
              <v:shape style="position:absolute;left:6916;top:-4633;width:20;height:2" coordorigin="6916,-4633" coordsize="20,0" path="m6916,-4633l6935,-4633e" filled="false" stroked="true" strokeweight=".47998pt" strokecolor="#000000">
                <v:path arrowok="t"/>
              </v:shape>
            </v:group>
            <v:group style="position:absolute;left:6935;top:-4633;width:20;height:2" coordorigin="6935,-4633" coordsize="20,2">
              <v:shape style="position:absolute;left:6935;top:-4633;width:20;height:2" coordorigin="6935,-4633" coordsize="20,0" path="m6935,-4633l6954,-4633e" filled="false" stroked="true" strokeweight=".47998pt" strokecolor="#000000">
                <v:path arrowok="t"/>
              </v:shape>
            </v:group>
            <v:group style="position:absolute;left:6954;top:-4633;width:15;height:2" coordorigin="6954,-4633" coordsize="15,2">
              <v:shape style="position:absolute;left:6954;top:-4633;width:15;height:2" coordorigin="6954,-4633" coordsize="15,0" path="m6954,-4633l6969,-4633e" filled="false" stroked="true" strokeweight=".47998pt" strokecolor="#000000">
                <v:path arrowok="t"/>
              </v:shape>
            </v:group>
            <v:group style="position:absolute;left:6978;top:-4633;width:20;height:2" coordorigin="6978,-4633" coordsize="20,2">
              <v:shape style="position:absolute;left:6978;top:-4633;width:20;height:2" coordorigin="6978,-4633" coordsize="20,0" path="m6978,-4633l6997,-4633e" filled="false" stroked="true" strokeweight=".47998pt" strokecolor="#000000">
                <v:path arrowok="t"/>
              </v:shape>
            </v:group>
            <v:group style="position:absolute;left:6997;top:-4633;width:20;height:2" coordorigin="6997,-4633" coordsize="20,2">
              <v:shape style="position:absolute;left:6997;top:-4633;width:20;height:2" coordorigin="6997,-4633" coordsize="20,0" path="m6997,-4633l7017,-4633e" filled="false" stroked="true" strokeweight=".47998pt" strokecolor="#000000">
                <v:path arrowok="t"/>
              </v:shape>
            </v:group>
            <v:group style="position:absolute;left:7017;top:-4633;width:20;height:2" coordorigin="7017,-4633" coordsize="20,2">
              <v:shape style="position:absolute;left:7017;top:-4633;width:20;height:2" coordorigin="7017,-4633" coordsize="20,0" path="m7017,-4633l7036,-4633e" filled="false" stroked="true" strokeweight=".47998pt" strokecolor="#000000">
                <v:path arrowok="t"/>
              </v:shape>
            </v:group>
            <v:group style="position:absolute;left:7036;top:-4633;width:20;height:2" coordorigin="7036,-4633" coordsize="20,2">
              <v:shape style="position:absolute;left:7036;top:-4633;width:20;height:2" coordorigin="7036,-4633" coordsize="20,0" path="m7036,-4633l7055,-4633e" filled="false" stroked="true" strokeweight=".47998pt" strokecolor="#000000">
                <v:path arrowok="t"/>
              </v:shape>
            </v:group>
            <v:group style="position:absolute;left:7055;top:-4633;width:20;height:2" coordorigin="7055,-4633" coordsize="20,2">
              <v:shape style="position:absolute;left:7055;top:-4633;width:20;height:2" coordorigin="7055,-4633" coordsize="20,0" path="m7055,-4633l7074,-4633e" filled="false" stroked="true" strokeweight=".47998pt" strokecolor="#000000">
                <v:path arrowok="t"/>
              </v:shape>
            </v:group>
            <v:group style="position:absolute;left:7074;top:-4633;width:20;height:2" coordorigin="7074,-4633" coordsize="20,2">
              <v:shape style="position:absolute;left:7074;top:-4633;width:20;height:2" coordorigin="7074,-4633" coordsize="20,0" path="m7074,-4633l7093,-4633e" filled="false" stroked="true" strokeweight=".47998pt" strokecolor="#000000">
                <v:path arrowok="t"/>
              </v:shape>
            </v:group>
            <v:group style="position:absolute;left:7093;top:-4633;width:20;height:2" coordorigin="7093,-4633" coordsize="20,2">
              <v:shape style="position:absolute;left:7093;top:-4633;width:20;height:2" coordorigin="7093,-4633" coordsize="20,0" path="m7093,-4633l7113,-4633e" filled="false" stroked="true" strokeweight=".47998pt" strokecolor="#000000">
                <v:path arrowok="t"/>
              </v:shape>
            </v:group>
            <v:group style="position:absolute;left:7113;top:-4633;width:20;height:2" coordorigin="7113,-4633" coordsize="20,2">
              <v:shape style="position:absolute;left:7113;top:-4633;width:20;height:2" coordorigin="7113,-4633" coordsize="20,0" path="m7113,-4633l7132,-4633e" filled="false" stroked="true" strokeweight=".47998pt" strokecolor="#000000">
                <v:path arrowok="t"/>
              </v:shape>
            </v:group>
            <v:group style="position:absolute;left:7132;top:-4633;width:20;height:2" coordorigin="7132,-4633" coordsize="20,2">
              <v:shape style="position:absolute;left:7132;top:-4633;width:20;height:2" coordorigin="7132,-4633" coordsize="20,0" path="m7132,-4633l7151,-4633e" filled="false" stroked="true" strokeweight=".47998pt" strokecolor="#000000">
                <v:path arrowok="t"/>
              </v:shape>
            </v:group>
            <v:group style="position:absolute;left:7151;top:-4633;width:20;height:2" coordorigin="7151,-4633" coordsize="20,2">
              <v:shape style="position:absolute;left:7151;top:-4633;width:20;height:2" coordorigin="7151,-4633" coordsize="20,0" path="m7151,-4633l7170,-4633e" filled="false" stroked="true" strokeweight=".47998pt" strokecolor="#000000">
                <v:path arrowok="t"/>
              </v:shape>
            </v:group>
            <v:group style="position:absolute;left:7170;top:-4633;width:20;height:2" coordorigin="7170,-4633" coordsize="20,2">
              <v:shape style="position:absolute;left:7170;top:-4633;width:20;height:2" coordorigin="7170,-4633" coordsize="20,0" path="m7170,-4633l7189,-4633e" filled="false" stroked="true" strokeweight=".47998pt" strokecolor="#000000">
                <v:path arrowok="t"/>
              </v:shape>
            </v:group>
            <v:group style="position:absolute;left:7189;top:-4633;width:20;height:2" coordorigin="7189,-4633" coordsize="20,2">
              <v:shape style="position:absolute;left:7189;top:-4633;width:20;height:2" coordorigin="7189,-4633" coordsize="20,0" path="m7189,-4633l7209,-4633e" filled="false" stroked="true" strokeweight=".47998pt" strokecolor="#000000">
                <v:path arrowok="t"/>
              </v:shape>
            </v:group>
            <v:group style="position:absolute;left:7209;top:-4633;width:20;height:2" coordorigin="7209,-4633" coordsize="20,2">
              <v:shape style="position:absolute;left:7209;top:-4633;width:20;height:2" coordorigin="7209,-4633" coordsize="20,0" path="m7209,-4633l7228,-4633e" filled="false" stroked="true" strokeweight=".47998pt" strokecolor="#000000">
                <v:path arrowok="t"/>
              </v:shape>
            </v:group>
            <v:group style="position:absolute;left:7228;top:-4633;width:20;height:2" coordorigin="7228,-4633" coordsize="20,2">
              <v:shape style="position:absolute;left:7228;top:-4633;width:20;height:2" coordorigin="7228,-4633" coordsize="20,0" path="m7228,-4633l7247,-4633e" filled="false" stroked="true" strokeweight=".47998pt" strokecolor="#000000">
                <v:path arrowok="t"/>
              </v:shape>
            </v:group>
            <v:group style="position:absolute;left:7247;top:-4633;width:20;height:2" coordorigin="7247,-4633" coordsize="20,2">
              <v:shape style="position:absolute;left:7247;top:-4633;width:20;height:2" coordorigin="7247,-4633" coordsize="20,0" path="m7247,-4633l7266,-4633e" filled="false" stroked="true" strokeweight=".47998pt" strokecolor="#000000">
                <v:path arrowok="t"/>
              </v:shape>
            </v:group>
            <v:group style="position:absolute;left:7266;top:-4633;width:20;height:2" coordorigin="7266,-4633" coordsize="20,2">
              <v:shape style="position:absolute;left:7266;top:-4633;width:20;height:2" coordorigin="7266,-4633" coordsize="20,0" path="m7266,-4633l7285,-4633e" filled="false" stroked="true" strokeweight=".47998pt" strokecolor="#000000">
                <v:path arrowok="t"/>
              </v:shape>
            </v:group>
            <v:group style="position:absolute;left:7285;top:-4633;width:20;height:2" coordorigin="7285,-4633" coordsize="20,2">
              <v:shape style="position:absolute;left:7285;top:-4633;width:20;height:2" coordorigin="7285,-4633" coordsize="20,0" path="m7285,-4633l7305,-4633e" filled="false" stroked="true" strokeweight=".47998pt" strokecolor="#000000">
                <v:path arrowok="t"/>
              </v:shape>
            </v:group>
            <v:group style="position:absolute;left:7305;top:-4633;width:20;height:2" coordorigin="7305,-4633" coordsize="20,2">
              <v:shape style="position:absolute;left:7305;top:-4633;width:20;height:2" coordorigin="7305,-4633" coordsize="20,0" path="m7305,-4633l7324,-4633e" filled="false" stroked="true" strokeweight=".47998pt" strokecolor="#000000">
                <v:path arrowok="t"/>
              </v:shape>
            </v:group>
            <v:group style="position:absolute;left:7324;top:-4633;width:20;height:2" coordorigin="7324,-4633" coordsize="20,2">
              <v:shape style="position:absolute;left:7324;top:-4633;width:20;height:2" coordorigin="7324,-4633" coordsize="20,0" path="m7324,-4633l7343,-4633e" filled="false" stroked="true" strokeweight=".47998pt" strokecolor="#000000">
                <v:path arrowok="t"/>
              </v:shape>
            </v:group>
            <v:group style="position:absolute;left:7343;top:-4633;width:20;height:2" coordorigin="7343,-4633" coordsize="20,2">
              <v:shape style="position:absolute;left:7343;top:-4633;width:20;height:2" coordorigin="7343,-4633" coordsize="20,0" path="m7343,-4633l7362,-4633e" filled="false" stroked="true" strokeweight=".47998pt" strokecolor="#000000">
                <v:path arrowok="t"/>
              </v:shape>
            </v:group>
            <v:group style="position:absolute;left:7362;top:-4633;width:20;height:2" coordorigin="7362,-4633" coordsize="20,2">
              <v:shape style="position:absolute;left:7362;top:-4633;width:20;height:2" coordorigin="7362,-4633" coordsize="20,0" path="m7362,-4633l7381,-4633e" filled="false" stroked="true" strokeweight=".47998pt" strokecolor="#000000">
                <v:path arrowok="t"/>
              </v:shape>
            </v:group>
            <v:group style="position:absolute;left:7381;top:-4633;width:20;height:2" coordorigin="7381,-4633" coordsize="20,2">
              <v:shape style="position:absolute;left:7381;top:-4633;width:20;height:2" coordorigin="7381,-4633" coordsize="20,0" path="m7381,-4633l7401,-4633e" filled="false" stroked="true" strokeweight=".47998pt" strokecolor="#000000">
                <v:path arrowok="t"/>
              </v:shape>
            </v:group>
            <v:group style="position:absolute;left:7401;top:-4633;width:20;height:2" coordorigin="7401,-4633" coordsize="20,2">
              <v:shape style="position:absolute;left:7401;top:-4633;width:20;height:2" coordorigin="7401,-4633" coordsize="20,0" path="m7401,-4633l7420,-4633e" filled="false" stroked="true" strokeweight=".47998pt" strokecolor="#000000">
                <v:path arrowok="t"/>
              </v:shape>
            </v:group>
            <v:group style="position:absolute;left:7420;top:-4633;width:20;height:2" coordorigin="7420,-4633" coordsize="20,2">
              <v:shape style="position:absolute;left:7420;top:-4633;width:20;height:2" coordorigin="7420,-4633" coordsize="20,0" path="m7420,-4633l7439,-4633e" filled="false" stroked="true" strokeweight=".47998pt" strokecolor="#000000">
                <v:path arrowok="t"/>
              </v:shape>
            </v:group>
            <v:group style="position:absolute;left:7439;top:-4633;width:20;height:2" coordorigin="7439,-4633" coordsize="20,2">
              <v:shape style="position:absolute;left:7439;top:-4633;width:20;height:2" coordorigin="7439,-4633" coordsize="20,0" path="m7439,-4633l7458,-4633e" filled="false" stroked="true" strokeweight=".47998pt" strokecolor="#000000">
                <v:path arrowok="t"/>
              </v:shape>
            </v:group>
            <v:group style="position:absolute;left:7458;top:-4633;width:20;height:2" coordorigin="7458,-4633" coordsize="20,2">
              <v:shape style="position:absolute;left:7458;top:-4633;width:20;height:2" coordorigin="7458,-4633" coordsize="20,0" path="m7458,-4633l7477,-4633e" filled="false" stroked="true" strokeweight=".47998pt" strokecolor="#000000">
                <v:path arrowok="t"/>
              </v:shape>
            </v:group>
            <v:group style="position:absolute;left:7477;top:-4633;width:20;height:2" coordorigin="7477,-4633" coordsize="20,2">
              <v:shape style="position:absolute;left:7477;top:-4633;width:20;height:2" coordorigin="7477,-4633" coordsize="20,0" path="m7477,-4633l7497,-4633e" filled="false" stroked="true" strokeweight=".47998pt" strokecolor="#000000">
                <v:path arrowok="t"/>
              </v:shape>
            </v:group>
            <v:group style="position:absolute;left:7497;top:-4633;width:20;height:2" coordorigin="7497,-4633" coordsize="20,2">
              <v:shape style="position:absolute;left:7497;top:-4633;width:20;height:2" coordorigin="7497,-4633" coordsize="20,0" path="m7497,-4633l7516,-4633e" filled="false" stroked="true" strokeweight=".47998pt" strokecolor="#000000">
                <v:path arrowok="t"/>
              </v:shape>
            </v:group>
            <v:group style="position:absolute;left:7516;top:-4633;width:20;height:2" coordorigin="7516,-4633" coordsize="20,2">
              <v:shape style="position:absolute;left:7516;top:-4633;width:20;height:2" coordorigin="7516,-4633" coordsize="20,0" path="m7516,-4633l7535,-4633e" filled="false" stroked="true" strokeweight=".47998pt" strokecolor="#000000">
                <v:path arrowok="t"/>
              </v:shape>
            </v:group>
            <v:group style="position:absolute;left:7535;top:-4633;width:20;height:2" coordorigin="7535,-4633" coordsize="20,2">
              <v:shape style="position:absolute;left:7535;top:-4633;width:20;height:2" coordorigin="7535,-4633" coordsize="20,0" path="m7535,-4633l7554,-4633e" filled="false" stroked="true" strokeweight=".47998pt" strokecolor="#000000">
                <v:path arrowok="t"/>
              </v:shape>
            </v:group>
            <v:group style="position:absolute;left:7554;top:-4633;width:20;height:2" coordorigin="7554,-4633" coordsize="20,2">
              <v:shape style="position:absolute;left:7554;top:-4633;width:20;height:2" coordorigin="7554,-4633" coordsize="20,0" path="m7554,-4633l7573,-4633e" filled="false" stroked="true" strokeweight=".47998pt" strokecolor="#000000">
                <v:path arrowok="t"/>
              </v:shape>
            </v:group>
            <v:group style="position:absolute;left:7573;top:-4633;width:20;height:2" coordorigin="7573,-4633" coordsize="20,2">
              <v:shape style="position:absolute;left:7573;top:-4633;width:20;height:2" coordorigin="7573,-4633" coordsize="20,0" path="m7573,-4633l7593,-4633e" filled="false" stroked="true" strokeweight=".47998pt" strokecolor="#000000">
                <v:path arrowok="t"/>
              </v:shape>
            </v:group>
            <v:group style="position:absolute;left:7593;top:-4633;width:20;height:2" coordorigin="7593,-4633" coordsize="20,2">
              <v:shape style="position:absolute;left:7593;top:-4633;width:20;height:2" coordorigin="7593,-4633" coordsize="20,0" path="m7593,-4633l7612,-4633e" filled="false" stroked="true" strokeweight=".47998pt" strokecolor="#000000">
                <v:path arrowok="t"/>
              </v:shape>
            </v:group>
            <v:group style="position:absolute;left:7612;top:-4633;width:20;height:2" coordorigin="7612,-4633" coordsize="20,2">
              <v:shape style="position:absolute;left:7612;top:-4633;width:20;height:2" coordorigin="7612,-4633" coordsize="20,0" path="m7612,-4633l7631,-4633e" filled="false" stroked="true" strokeweight=".47998pt" strokecolor="#000000">
                <v:path arrowok="t"/>
              </v:shape>
            </v:group>
            <v:group style="position:absolute;left:7631;top:-4633;width:20;height:2" coordorigin="7631,-4633" coordsize="20,2">
              <v:shape style="position:absolute;left:7631;top:-4633;width:20;height:2" coordorigin="7631,-4633" coordsize="20,0" path="m7631,-4633l7650,-4633e" filled="false" stroked="true" strokeweight=".47998pt" strokecolor="#000000">
                <v:path arrowok="t"/>
              </v:shape>
            </v:group>
            <v:group style="position:absolute;left:7650;top:-4633;width:20;height:2" coordorigin="7650,-4633" coordsize="20,2">
              <v:shape style="position:absolute;left:7650;top:-4633;width:20;height:2" coordorigin="7650,-4633" coordsize="20,0" path="m7650,-4633l7669,-4633e" filled="false" stroked="true" strokeweight=".47998pt" strokecolor="#000000">
                <v:path arrowok="t"/>
              </v:shape>
            </v:group>
            <v:group style="position:absolute;left:7669;top:-4633;width:20;height:2" coordorigin="7669,-4633" coordsize="20,2">
              <v:shape style="position:absolute;left:7669;top:-4633;width:20;height:2" coordorigin="7669,-4633" coordsize="20,0" path="m7669,-4633l7689,-4633e" filled="false" stroked="true" strokeweight=".47998pt" strokecolor="#000000">
                <v:path arrowok="t"/>
              </v:shape>
            </v:group>
            <v:group style="position:absolute;left:7689;top:-4633;width:20;height:2" coordorigin="7689,-4633" coordsize="20,2">
              <v:shape style="position:absolute;left:7689;top:-4633;width:20;height:2" coordorigin="7689,-4633" coordsize="20,0" path="m7689,-4633l7708,-4633e" filled="false" stroked="true" strokeweight=".47998pt" strokecolor="#000000">
                <v:path arrowok="t"/>
              </v:shape>
            </v:group>
            <v:group style="position:absolute;left:7708;top:-4633;width:20;height:2" coordorigin="7708,-4633" coordsize="20,2">
              <v:shape style="position:absolute;left:7708;top:-4633;width:20;height:2" coordorigin="7708,-4633" coordsize="20,0" path="m7708,-4633l7727,-4633e" filled="false" stroked="true" strokeweight=".47998pt" strokecolor="#000000">
                <v:path arrowok="t"/>
              </v:shape>
            </v:group>
            <v:group style="position:absolute;left:7727;top:-4633;width:20;height:2" coordorigin="7727,-4633" coordsize="20,2">
              <v:shape style="position:absolute;left:7727;top:-4633;width:20;height:2" coordorigin="7727,-4633" coordsize="20,0" path="m7727,-4633l7746,-4633e" filled="false" stroked="true" strokeweight=".47998pt" strokecolor="#000000">
                <v:path arrowok="t"/>
              </v:shape>
            </v:group>
            <v:group style="position:absolute;left:7746;top:-4633;width:20;height:2" coordorigin="7746,-4633" coordsize="20,2">
              <v:shape style="position:absolute;left:7746;top:-4633;width:20;height:2" coordorigin="7746,-4633" coordsize="20,0" path="m7746,-4633l7765,-4633e" filled="false" stroked="true" strokeweight=".47998pt" strokecolor="#000000">
                <v:path arrowok="t"/>
              </v:shape>
            </v:group>
            <v:group style="position:absolute;left:7765;top:-4633;width:20;height:2" coordorigin="7765,-4633" coordsize="20,2">
              <v:shape style="position:absolute;left:7765;top:-4633;width:20;height:2" coordorigin="7765,-4633" coordsize="20,0" path="m7765,-4633l7785,-4633e" filled="false" stroked="true" strokeweight=".47998pt" strokecolor="#000000">
                <v:path arrowok="t"/>
              </v:shape>
            </v:group>
            <v:group style="position:absolute;left:7785;top:-4633;width:20;height:2" coordorigin="7785,-4633" coordsize="20,2">
              <v:shape style="position:absolute;left:7785;top:-4633;width:20;height:2" coordorigin="7785,-4633" coordsize="20,0" path="m7785,-4633l7804,-4633e" filled="false" stroked="true" strokeweight=".47998pt" strokecolor="#000000">
                <v:path arrowok="t"/>
              </v:shape>
            </v:group>
            <v:group style="position:absolute;left:7804;top:-4633;width:20;height:2" coordorigin="7804,-4633" coordsize="20,2">
              <v:shape style="position:absolute;left:7804;top:-4633;width:20;height:2" coordorigin="7804,-4633" coordsize="20,0" path="m7804,-4633l7823,-4633e" filled="false" stroked="true" strokeweight=".47998pt" strokecolor="#000000">
                <v:path arrowok="t"/>
              </v:shape>
            </v:group>
            <v:group style="position:absolute;left:7823;top:-4633;width:20;height:2" coordorigin="7823,-4633" coordsize="20,2">
              <v:shape style="position:absolute;left:7823;top:-4633;width:20;height:2" coordorigin="7823,-4633" coordsize="20,0" path="m7823,-4633l7842,-4633e" filled="false" stroked="true" strokeweight=".47998pt" strokecolor="#000000">
                <v:path arrowok="t"/>
              </v:shape>
            </v:group>
            <v:group style="position:absolute;left:7842;top:-4633;width:20;height:2" coordorigin="7842,-4633" coordsize="20,2">
              <v:shape style="position:absolute;left:7842;top:-4633;width:20;height:2" coordorigin="7842,-4633" coordsize="20,0" path="m7842,-4633l7861,-4633e" filled="false" stroked="true" strokeweight=".47998pt" strokecolor="#000000">
                <v:path arrowok="t"/>
              </v:shape>
            </v:group>
            <v:group style="position:absolute;left:7861;top:-4633;width:20;height:2" coordorigin="7861,-4633" coordsize="20,2">
              <v:shape style="position:absolute;left:7861;top:-4633;width:20;height:2" coordorigin="7861,-4633" coordsize="20,0" path="m7861,-4633l7881,-4633e" filled="false" stroked="true" strokeweight=".47998pt" strokecolor="#000000">
                <v:path arrowok="t"/>
              </v:shape>
            </v:group>
            <v:group style="position:absolute;left:7881;top:-4633;width:20;height:2" coordorigin="7881,-4633" coordsize="20,2">
              <v:shape style="position:absolute;left:7881;top:-4633;width:20;height:2" coordorigin="7881,-4633" coordsize="20,0" path="m7881,-4633l7900,-4633e" filled="false" stroked="true" strokeweight=".47998pt" strokecolor="#000000">
                <v:path arrowok="t"/>
              </v:shape>
            </v:group>
            <v:group style="position:absolute;left:7900;top:-4633;width:20;height:2" coordorigin="7900,-4633" coordsize="20,2">
              <v:shape style="position:absolute;left:7900;top:-4633;width:20;height:2" coordorigin="7900,-4633" coordsize="20,0" path="m7900,-4633l7919,-4633e" filled="false" stroked="true" strokeweight=".47998pt" strokecolor="#000000">
                <v:path arrowok="t"/>
              </v:shape>
            </v:group>
            <v:group style="position:absolute;left:7919;top:-4633;width:20;height:2" coordorigin="7919,-4633" coordsize="20,2">
              <v:shape style="position:absolute;left:7919;top:-4633;width:20;height:2" coordorigin="7919,-4633" coordsize="20,0" path="m7919,-4633l7938,-4633e" filled="false" stroked="true" strokeweight=".47998pt" strokecolor="#000000">
                <v:path arrowok="t"/>
              </v:shape>
            </v:group>
            <v:group style="position:absolute;left:7938;top:-4633;width:20;height:2" coordorigin="7938,-4633" coordsize="20,2">
              <v:shape style="position:absolute;left:7938;top:-4633;width:20;height:2" coordorigin="7938,-4633" coordsize="20,0" path="m7938,-4633l7957,-4633e" filled="false" stroked="true" strokeweight=".47998pt" strokecolor="#000000">
                <v:path arrowok="t"/>
              </v:shape>
            </v:group>
            <v:group style="position:absolute;left:7957;top:-4633;width:20;height:2" coordorigin="7957,-4633" coordsize="20,2">
              <v:shape style="position:absolute;left:7957;top:-4633;width:20;height:2" coordorigin="7957,-4633" coordsize="20,0" path="m7957,-4633l7977,-4633e" filled="false" stroked="true" strokeweight=".47998pt" strokecolor="#000000">
                <v:path arrowok="t"/>
              </v:shape>
            </v:group>
            <v:group style="position:absolute;left:7977;top:-4633;width:20;height:2" coordorigin="7977,-4633" coordsize="20,2">
              <v:shape style="position:absolute;left:7977;top:-4633;width:20;height:2" coordorigin="7977,-4633" coordsize="20,0" path="m7977,-4633l7996,-4633e" filled="false" stroked="true" strokeweight=".47998pt" strokecolor="#000000">
                <v:path arrowok="t"/>
              </v:shape>
            </v:group>
            <v:group style="position:absolute;left:7996;top:-4633;width:20;height:2" coordorigin="7996,-4633" coordsize="20,2">
              <v:shape style="position:absolute;left:7996;top:-4633;width:20;height:2" coordorigin="7996,-4633" coordsize="20,0" path="m7996,-4633l8015,-4633e" filled="false" stroked="true" strokeweight=".47998pt" strokecolor="#000000">
                <v:path arrowok="t"/>
              </v:shape>
            </v:group>
            <v:group style="position:absolute;left:8015;top:-4633;width:20;height:2" coordorigin="8015,-4633" coordsize="20,2">
              <v:shape style="position:absolute;left:8015;top:-4633;width:20;height:2" coordorigin="8015,-4633" coordsize="20,0" path="m8015,-4633l8034,-4633e" filled="false" stroked="true" strokeweight=".47998pt" strokecolor="#000000">
                <v:path arrowok="t"/>
              </v:shape>
            </v:group>
            <v:group style="position:absolute;left:8034;top:-4633;width:20;height:2" coordorigin="8034,-4633" coordsize="20,2">
              <v:shape style="position:absolute;left:8034;top:-4633;width:20;height:2" coordorigin="8034,-4633" coordsize="20,0" path="m8034,-4633l8053,-4633e" filled="false" stroked="true" strokeweight=".47998pt" strokecolor="#000000">
                <v:path arrowok="t"/>
              </v:shape>
            </v:group>
            <v:group style="position:absolute;left:8053;top:-4633;width:20;height:2" coordorigin="8053,-4633" coordsize="20,2">
              <v:shape style="position:absolute;left:8053;top:-4633;width:20;height:2" coordorigin="8053,-4633" coordsize="20,0" path="m8053,-4633l8073,-4633e" filled="false" stroked="true" strokeweight=".47998pt" strokecolor="#000000">
                <v:path arrowok="t"/>
              </v:shape>
            </v:group>
            <v:group style="position:absolute;left:8073;top:-4633;width:20;height:2" coordorigin="8073,-4633" coordsize="20,2">
              <v:shape style="position:absolute;left:8073;top:-4633;width:20;height:2" coordorigin="8073,-4633" coordsize="20,0" path="m8073,-4633l8092,-4633e" filled="false" stroked="true" strokeweight=".47998pt" strokecolor="#000000">
                <v:path arrowok="t"/>
              </v:shape>
            </v:group>
            <v:group style="position:absolute;left:8092;top:-4633;width:20;height:2" coordorigin="8092,-4633" coordsize="20,2">
              <v:shape style="position:absolute;left:8092;top:-4633;width:20;height:2" coordorigin="8092,-4633" coordsize="20,0" path="m8092,-4633l8111,-4633e" filled="false" stroked="true" strokeweight=".47998pt" strokecolor="#000000">
                <v:path arrowok="t"/>
              </v:shape>
            </v:group>
            <v:group style="position:absolute;left:8111;top:-4633;width:20;height:2" coordorigin="8111,-4633" coordsize="20,2">
              <v:shape style="position:absolute;left:8111;top:-4633;width:20;height:2" coordorigin="8111,-4633" coordsize="20,0" path="m8111,-4633l8130,-4633e" filled="false" stroked="true" strokeweight=".47998pt" strokecolor="#000000">
                <v:path arrowok="t"/>
              </v:shape>
            </v:group>
            <v:group style="position:absolute;left:8130;top:-4633;width:20;height:2" coordorigin="8130,-4633" coordsize="20,2">
              <v:shape style="position:absolute;left:8130;top:-4633;width:20;height:2" coordorigin="8130,-4633" coordsize="20,0" path="m8130,-4633l8149,-4633e" filled="false" stroked="true" strokeweight=".47998pt" strokecolor="#000000">
                <v:path arrowok="t"/>
              </v:shape>
            </v:group>
            <v:group style="position:absolute;left:8149;top:-4633;width:20;height:2" coordorigin="8149,-4633" coordsize="20,2">
              <v:shape style="position:absolute;left:8149;top:-4633;width:20;height:2" coordorigin="8149,-4633" coordsize="20,0" path="m8149,-4633l8169,-4633e" filled="false" stroked="true" strokeweight=".47998pt" strokecolor="#000000">
                <v:path arrowok="t"/>
              </v:shape>
            </v:group>
            <v:group style="position:absolute;left:8169;top:-4633;width:20;height:2" coordorigin="8169,-4633" coordsize="20,2">
              <v:shape style="position:absolute;left:8169;top:-4633;width:20;height:2" coordorigin="8169,-4633" coordsize="20,0" path="m8169,-4633l8188,-4633e" filled="false" stroked="true" strokeweight=".47998pt" strokecolor="#000000">
                <v:path arrowok="t"/>
              </v:shape>
            </v:group>
            <v:group style="position:absolute;left:8188;top:-4633;width:20;height:2" coordorigin="8188,-4633" coordsize="20,2">
              <v:shape style="position:absolute;left:8188;top:-4633;width:20;height:2" coordorigin="8188,-4633" coordsize="20,0" path="m8188,-4633l8207,-4633e" filled="false" stroked="true" strokeweight=".47998pt" strokecolor="#000000">
                <v:path arrowok="t"/>
              </v:shape>
            </v:group>
            <v:group style="position:absolute;left:8207;top:-4633;width:20;height:2" coordorigin="8207,-4633" coordsize="20,2">
              <v:shape style="position:absolute;left:8207;top:-4633;width:20;height:2" coordorigin="8207,-4633" coordsize="20,0" path="m8207,-4633l8226,-4633e" filled="false" stroked="true" strokeweight=".47998pt" strokecolor="#000000">
                <v:path arrowok="t"/>
              </v:shape>
            </v:group>
            <v:group style="position:absolute;left:8226;top:-4633;width:20;height:2" coordorigin="8226,-4633" coordsize="20,2">
              <v:shape style="position:absolute;left:8226;top:-4633;width:20;height:2" coordorigin="8226,-4633" coordsize="20,0" path="m8226,-4633l8245,-4633e" filled="false" stroked="true" strokeweight=".47998pt" strokecolor="#000000">
                <v:path arrowok="t"/>
              </v:shape>
            </v:group>
            <v:group style="position:absolute;left:8245;top:-4633;width:20;height:2" coordorigin="8245,-4633" coordsize="20,2">
              <v:shape style="position:absolute;left:8245;top:-4633;width:20;height:2" coordorigin="8245,-4633" coordsize="20,0" path="m8245,-4633l8265,-4633e" filled="false" stroked="true" strokeweight=".47998pt" strokecolor="#000000">
                <v:path arrowok="t"/>
              </v:shape>
            </v:group>
            <v:group style="position:absolute;left:8265;top:-4633;width:20;height:2" coordorigin="8265,-4633" coordsize="20,2">
              <v:shape style="position:absolute;left:8265;top:-4633;width:20;height:2" coordorigin="8265,-4633" coordsize="20,0" path="m8265,-4633l8284,-4633e" filled="false" stroked="true" strokeweight=".47998pt" strokecolor="#000000">
                <v:path arrowok="t"/>
              </v:shape>
            </v:group>
            <v:group style="position:absolute;left:8284;top:-4633;width:20;height:2" coordorigin="8284,-4633" coordsize="20,2">
              <v:shape style="position:absolute;left:8284;top:-4633;width:20;height:2" coordorigin="8284,-4633" coordsize="20,0" path="m8284,-4633l8303,-4633e" filled="false" stroked="true" strokeweight=".47998pt" strokecolor="#000000">
                <v:path arrowok="t"/>
              </v:shape>
            </v:group>
            <v:group style="position:absolute;left:8303;top:-4633;width:20;height:2" coordorigin="8303,-4633" coordsize="20,2">
              <v:shape style="position:absolute;left:8303;top:-4633;width:20;height:2" coordorigin="8303,-4633" coordsize="20,0" path="m8303,-4633l8322,-4633e" filled="false" stroked="true" strokeweight=".47998pt" strokecolor="#000000">
                <v:path arrowok="t"/>
              </v:shape>
            </v:group>
            <v:group style="position:absolute;left:8322;top:-4633;width:20;height:2" coordorigin="8322,-4633" coordsize="20,2">
              <v:shape style="position:absolute;left:8322;top:-4633;width:20;height:2" coordorigin="8322,-4633" coordsize="20,0" path="m8322,-4633l8341,-4633e" filled="false" stroked="true" strokeweight=".47998pt" strokecolor="#000000">
                <v:path arrowok="t"/>
              </v:shape>
            </v:group>
            <v:group style="position:absolute;left:8341;top:-4633;width:20;height:2" coordorigin="8341,-4633" coordsize="20,2">
              <v:shape style="position:absolute;left:8341;top:-4633;width:20;height:2" coordorigin="8341,-4633" coordsize="20,0" path="m8341,-4633l8361,-4633e" filled="false" stroked="true" strokeweight=".47998pt" strokecolor="#000000">
                <v:path arrowok="t"/>
              </v:shape>
            </v:group>
            <v:group style="position:absolute;left:8361;top:-4633;width:20;height:2" coordorigin="8361,-4633" coordsize="20,2">
              <v:shape style="position:absolute;left:8361;top:-4633;width:20;height:2" coordorigin="8361,-4633" coordsize="20,0" path="m8361,-4633l8380,-4633e" filled="false" stroked="true" strokeweight=".47998pt" strokecolor="#000000">
                <v:path arrowok="t"/>
              </v:shape>
            </v:group>
            <v:group style="position:absolute;left:8380;top:-4633;width:20;height:2" coordorigin="8380,-4633" coordsize="20,2">
              <v:shape style="position:absolute;left:8380;top:-4633;width:20;height:2" coordorigin="8380,-4633" coordsize="20,0" path="m8380,-4633l8399,-4633e" filled="false" stroked="true" strokeweight=".47998pt" strokecolor="#000000">
                <v:path arrowok="t"/>
              </v:shape>
            </v:group>
            <v:group style="position:absolute;left:8399;top:-4633;width:20;height:2" coordorigin="8399,-4633" coordsize="20,2">
              <v:shape style="position:absolute;left:8399;top:-4633;width:20;height:2" coordorigin="8399,-4633" coordsize="20,0" path="m8399,-4633l8418,-4633e" filled="false" stroked="true" strokeweight=".47998pt" strokecolor="#000000">
                <v:path arrowok="t"/>
              </v:shape>
            </v:group>
            <v:group style="position:absolute;left:8418;top:-4633;width:20;height:2" coordorigin="8418,-4633" coordsize="20,2">
              <v:shape style="position:absolute;left:8418;top:-4633;width:20;height:2" coordorigin="8418,-4633" coordsize="20,0" path="m8418,-4633l8437,-4633e" filled="false" stroked="true" strokeweight=".47998pt" strokecolor="#000000">
                <v:path arrowok="t"/>
              </v:shape>
            </v:group>
            <v:group style="position:absolute;left:8437;top:-4633;width:20;height:2" coordorigin="8437,-4633" coordsize="20,2">
              <v:shape style="position:absolute;left:8437;top:-4633;width:20;height:2" coordorigin="8437,-4633" coordsize="20,0" path="m8437,-4633l8457,-4633e" filled="false" stroked="true" strokeweight=".47998pt" strokecolor="#000000">
                <v:path arrowok="t"/>
              </v:shape>
            </v:group>
            <v:group style="position:absolute;left:8457;top:-4633;width:20;height:2" coordorigin="8457,-4633" coordsize="20,2">
              <v:shape style="position:absolute;left:8457;top:-4633;width:20;height:2" coordorigin="8457,-4633" coordsize="20,0" path="m8457,-4633l8476,-4633e" filled="false" stroked="true" strokeweight=".47998pt" strokecolor="#000000">
                <v:path arrowok="t"/>
              </v:shape>
            </v:group>
            <v:group style="position:absolute;left:8476;top:-4633;width:20;height:2" coordorigin="8476,-4633" coordsize="20,2">
              <v:shape style="position:absolute;left:8476;top:-4633;width:20;height:2" coordorigin="8476,-4633" coordsize="20,0" path="m8476,-4633l8495,-4633e" filled="false" stroked="true" strokeweight=".47998pt" strokecolor="#000000">
                <v:path arrowok="t"/>
              </v:shape>
            </v:group>
            <v:group style="position:absolute;left:8495;top:-4633;width:20;height:2" coordorigin="8495,-4633" coordsize="20,2">
              <v:shape style="position:absolute;left:8495;top:-4633;width:20;height:2" coordorigin="8495,-4633" coordsize="20,0" path="m8495,-4633l8514,-4633e" filled="false" stroked="true" strokeweight=".47998pt" strokecolor="#000000">
                <v:path arrowok="t"/>
              </v:shape>
            </v:group>
            <v:group style="position:absolute;left:8514;top:-4633;width:20;height:2" coordorigin="8514,-4633" coordsize="20,2">
              <v:shape style="position:absolute;left:8514;top:-4633;width:20;height:2" coordorigin="8514,-4633" coordsize="20,0" path="m8514,-4633l8533,-4633e" filled="false" stroked="true" strokeweight=".47998pt" strokecolor="#000000">
                <v:path arrowok="t"/>
              </v:shape>
            </v:group>
            <v:group style="position:absolute;left:8533;top:-4633;width:20;height:2" coordorigin="8533,-4633" coordsize="20,2">
              <v:shape style="position:absolute;left:8533;top:-4633;width:20;height:2" coordorigin="8533,-4633" coordsize="20,0" path="m8533,-4633l8553,-4633e" filled="false" stroked="true" strokeweight=".47998pt" strokecolor="#000000">
                <v:path arrowok="t"/>
              </v:shape>
            </v:group>
            <v:group style="position:absolute;left:8553;top:-4633;width:20;height:2" coordorigin="8553,-4633" coordsize="20,2">
              <v:shape style="position:absolute;left:8553;top:-4633;width:20;height:2" coordorigin="8553,-4633" coordsize="20,0" path="m8553,-4633l8572,-4633e" filled="false" stroked="true" strokeweight=".47998pt" strokecolor="#000000">
                <v:path arrowok="t"/>
              </v:shape>
            </v:group>
            <v:group style="position:absolute;left:8572;top:-4633;width:20;height:2" coordorigin="8572,-4633" coordsize="20,2">
              <v:shape style="position:absolute;left:8572;top:-4633;width:20;height:2" coordorigin="8572,-4633" coordsize="20,0" path="m8572,-4633l8591,-4633e" filled="false" stroked="true" strokeweight=".47998pt" strokecolor="#000000">
                <v:path arrowok="t"/>
              </v:shape>
            </v:group>
            <v:group style="position:absolute;left:8591;top:-4633;width:20;height:2" coordorigin="8591,-4633" coordsize="20,2">
              <v:shape style="position:absolute;left:8591;top:-4633;width:20;height:2" coordorigin="8591,-4633" coordsize="20,0" path="m8591,-4633l8610,-4633e" filled="false" stroked="true" strokeweight=".47998pt" strokecolor="#000000">
                <v:path arrowok="t"/>
              </v:shape>
            </v:group>
            <v:group style="position:absolute;left:8610;top:-4633;width:20;height:2" coordorigin="8610,-4633" coordsize="20,2">
              <v:shape style="position:absolute;left:8610;top:-4633;width:20;height:2" coordorigin="8610,-4633" coordsize="20,0" path="m8610,-4633l8629,-4633e" filled="false" stroked="true" strokeweight=".47998pt" strokecolor="#000000">
                <v:path arrowok="t"/>
              </v:shape>
            </v:group>
            <v:group style="position:absolute;left:8629;top:-4633;width:20;height:2" coordorigin="8629,-4633" coordsize="20,2">
              <v:shape style="position:absolute;left:8629;top:-4633;width:20;height:2" coordorigin="8629,-4633" coordsize="20,0" path="m8629,-4633l8649,-4633e" filled="false" stroked="true" strokeweight=".47998pt" strokecolor="#000000">
                <v:path arrowok="t"/>
              </v:shape>
            </v:group>
            <v:group style="position:absolute;left:8649;top:-4633;width:20;height:2" coordorigin="8649,-4633" coordsize="20,2">
              <v:shape style="position:absolute;left:8649;top:-4633;width:20;height:2" coordorigin="8649,-4633" coordsize="20,0" path="m8649,-4633l8668,-4633e" filled="false" stroked="true" strokeweight=".47998pt" strokecolor="#000000">
                <v:path arrowok="t"/>
              </v:shape>
            </v:group>
            <v:group style="position:absolute;left:8668;top:-4633;width:20;height:2" coordorigin="8668,-4633" coordsize="20,2">
              <v:shape style="position:absolute;left:8668;top:-4633;width:20;height:2" coordorigin="8668,-4633" coordsize="20,0" path="m8668,-4633l8687,-4633e" filled="false" stroked="true" strokeweight=".47998pt" strokecolor="#000000">
                <v:path arrowok="t"/>
              </v:shape>
            </v:group>
            <v:group style="position:absolute;left:8687;top:-4633;width:20;height:2" coordorigin="8687,-4633" coordsize="20,2">
              <v:shape style="position:absolute;left:8687;top:-4633;width:20;height:2" coordorigin="8687,-4633" coordsize="20,0" path="m8687,-4633l8706,-4633e" filled="false" stroked="true" strokeweight=".47998pt" strokecolor="#000000">
                <v:path arrowok="t"/>
              </v:shape>
            </v:group>
            <v:group style="position:absolute;left:8706;top:-4633;width:17;height:2" coordorigin="8706,-4633" coordsize="17,2">
              <v:shape style="position:absolute;left:8706;top:-4633;width:17;height:2" coordorigin="8706,-4633" coordsize="17,0" path="m8706,-4633l8723,-4633e" filled="false" stroked="true" strokeweight=".47998pt" strokecolor="#000000">
                <v:path arrowok="t"/>
              </v:shape>
            </v:group>
            <v:group style="position:absolute;left:8733;top:-4633;width:20;height:2" coordorigin="8733,-4633" coordsize="20,2">
              <v:shape style="position:absolute;left:8733;top:-4633;width:20;height:2" coordorigin="8733,-4633" coordsize="20,0" path="m8733,-4633l8752,-4633e" filled="false" stroked="true" strokeweight=".47998pt" strokecolor="#000000">
                <v:path arrowok="t"/>
              </v:shape>
            </v:group>
            <v:group style="position:absolute;left:8752;top:-4633;width:20;height:2" coordorigin="8752,-4633" coordsize="20,2">
              <v:shape style="position:absolute;left:8752;top:-4633;width:20;height:2" coordorigin="8752,-4633" coordsize="20,0" path="m8752,-4633l8771,-4633e" filled="false" stroked="true" strokeweight=".47998pt" strokecolor="#000000">
                <v:path arrowok="t"/>
              </v:shape>
            </v:group>
            <v:group style="position:absolute;left:8771;top:-4633;width:20;height:2" coordorigin="8771,-4633" coordsize="20,2">
              <v:shape style="position:absolute;left:8771;top:-4633;width:20;height:2" coordorigin="8771,-4633" coordsize="20,0" path="m8771,-4633l8790,-4633e" filled="false" stroked="true" strokeweight=".47998pt" strokecolor="#000000">
                <v:path arrowok="t"/>
              </v:shape>
            </v:group>
            <v:group style="position:absolute;left:8790;top:-4633;width:20;height:2" coordorigin="8790,-4633" coordsize="20,2">
              <v:shape style="position:absolute;left:8790;top:-4633;width:20;height:2" coordorigin="8790,-4633" coordsize="20,0" path="m8790,-4633l8809,-4633e" filled="false" stroked="true" strokeweight=".47998pt" strokecolor="#000000">
                <v:path arrowok="t"/>
              </v:shape>
            </v:group>
            <v:group style="position:absolute;left:8809;top:-4633;width:20;height:2" coordorigin="8809,-4633" coordsize="20,2">
              <v:shape style="position:absolute;left:8809;top:-4633;width:20;height:2" coordorigin="8809,-4633" coordsize="20,0" path="m8809,-4633l8829,-4633e" filled="false" stroked="true" strokeweight=".47998pt" strokecolor="#000000">
                <v:path arrowok="t"/>
              </v:shape>
            </v:group>
            <v:group style="position:absolute;left:8829;top:-4633;width:20;height:2" coordorigin="8829,-4633" coordsize="20,2">
              <v:shape style="position:absolute;left:8829;top:-4633;width:20;height:2" coordorigin="8829,-4633" coordsize="20,0" path="m8829,-4633l8848,-4633e" filled="false" stroked="true" strokeweight=".47998pt" strokecolor="#000000">
                <v:path arrowok="t"/>
              </v:shape>
            </v:group>
            <v:group style="position:absolute;left:8848;top:-4633;width:20;height:2" coordorigin="8848,-4633" coordsize="20,2">
              <v:shape style="position:absolute;left:8848;top:-4633;width:20;height:2" coordorigin="8848,-4633" coordsize="20,0" path="m8848,-4633l8868,-4633e" filled="false" stroked="true" strokeweight=".47998pt" strokecolor="#000000">
                <v:path arrowok="t"/>
              </v:shape>
            </v:group>
            <v:group style="position:absolute;left:8868;top:-4633;width:20;height:2" coordorigin="8868,-4633" coordsize="20,2">
              <v:shape style="position:absolute;left:8868;top:-4633;width:20;height:2" coordorigin="8868,-4633" coordsize="20,0" path="m8868,-4633l8887,-4633e" filled="false" stroked="true" strokeweight=".47998pt" strokecolor="#000000">
                <v:path arrowok="t"/>
              </v:shape>
            </v:group>
            <v:group style="position:absolute;left:8887;top:-4633;width:20;height:2" coordorigin="8887,-4633" coordsize="20,2">
              <v:shape style="position:absolute;left:8887;top:-4633;width:20;height:2" coordorigin="8887,-4633" coordsize="20,0" path="m8887,-4633l8906,-4633e" filled="false" stroked="true" strokeweight=".47998pt" strokecolor="#000000">
                <v:path arrowok="t"/>
              </v:shape>
            </v:group>
            <v:group style="position:absolute;left:8906;top:-4633;width:20;height:2" coordorigin="8906,-4633" coordsize="20,2">
              <v:shape style="position:absolute;left:8906;top:-4633;width:20;height:2" coordorigin="8906,-4633" coordsize="20,0" path="m8906,-4633l8925,-4633e" filled="false" stroked="true" strokeweight=".47998pt" strokecolor="#000000">
                <v:path arrowok="t"/>
              </v:shape>
            </v:group>
            <v:group style="position:absolute;left:8925;top:-4633;width:20;height:2" coordorigin="8925,-4633" coordsize="20,2">
              <v:shape style="position:absolute;left:8925;top:-4633;width:20;height:2" coordorigin="8925,-4633" coordsize="20,0" path="m8925,-4633l8944,-4633e" filled="false" stroked="true" strokeweight=".47998pt" strokecolor="#000000">
                <v:path arrowok="t"/>
              </v:shape>
            </v:group>
            <v:group style="position:absolute;left:8944;top:-4633;width:20;height:2" coordorigin="8944,-4633" coordsize="20,2">
              <v:shape style="position:absolute;left:8944;top:-4633;width:20;height:2" coordorigin="8944,-4633" coordsize="20,0" path="m8944,-4633l8964,-4633e" filled="false" stroked="true" strokeweight=".47998pt" strokecolor="#000000">
                <v:path arrowok="t"/>
              </v:shape>
            </v:group>
            <v:group style="position:absolute;left:8964;top:-4633;width:20;height:2" coordorigin="8964,-4633" coordsize="20,2">
              <v:shape style="position:absolute;left:8964;top:-4633;width:20;height:2" coordorigin="8964,-4633" coordsize="20,0" path="m8964,-4633l8983,-4633e" filled="false" stroked="true" strokeweight=".47998pt" strokecolor="#000000">
                <v:path arrowok="t"/>
              </v:shape>
            </v:group>
            <v:group style="position:absolute;left:8983;top:-4633;width:20;height:2" coordorigin="8983,-4633" coordsize="20,2">
              <v:shape style="position:absolute;left:8983;top:-4633;width:20;height:2" coordorigin="8983,-4633" coordsize="20,0" path="m8983,-4633l9002,-4633e" filled="false" stroked="true" strokeweight=".47998pt" strokecolor="#000000">
                <v:path arrowok="t"/>
              </v:shape>
            </v:group>
            <v:group style="position:absolute;left:9002;top:-4633;width:20;height:2" coordorigin="9002,-4633" coordsize="20,2">
              <v:shape style="position:absolute;left:9002;top:-4633;width:20;height:2" coordorigin="9002,-4633" coordsize="20,0" path="m9002,-4633l9021,-4633e" filled="false" stroked="true" strokeweight=".47998pt" strokecolor="#000000">
                <v:path arrowok="t"/>
              </v:shape>
            </v:group>
            <v:group style="position:absolute;left:9021;top:-4633;width:20;height:2" coordorigin="9021,-4633" coordsize="20,2">
              <v:shape style="position:absolute;left:9021;top:-4633;width:20;height:2" coordorigin="9021,-4633" coordsize="20,0" path="m9021,-4633l9040,-4633e" filled="false" stroked="true" strokeweight=".47998pt" strokecolor="#000000">
                <v:path arrowok="t"/>
              </v:shape>
            </v:group>
            <v:group style="position:absolute;left:9040;top:-4633;width:20;height:2" coordorigin="9040,-4633" coordsize="20,2">
              <v:shape style="position:absolute;left:9040;top:-4633;width:20;height:2" coordorigin="9040,-4633" coordsize="20,0" path="m9040,-4633l9060,-4633e" filled="false" stroked="true" strokeweight=".47998pt" strokecolor="#000000">
                <v:path arrowok="t"/>
              </v:shape>
            </v:group>
            <v:group style="position:absolute;left:9060;top:-4633;width:20;height:2" coordorigin="9060,-4633" coordsize="20,2">
              <v:shape style="position:absolute;left:9060;top:-4633;width:20;height:2" coordorigin="9060,-4633" coordsize="20,0" path="m9060,-4633l9079,-4633e" filled="false" stroked="true" strokeweight=".47998pt" strokecolor="#000000">
                <v:path arrowok="t"/>
              </v:shape>
            </v:group>
            <v:group style="position:absolute;left:9079;top:-4633;width:20;height:2" coordorigin="9079,-4633" coordsize="20,2">
              <v:shape style="position:absolute;left:9079;top:-4633;width:20;height:2" coordorigin="9079,-4633" coordsize="20,0" path="m9079,-4633l9098,-4633e" filled="false" stroked="true" strokeweight=".47998pt" strokecolor="#000000">
                <v:path arrowok="t"/>
              </v:shape>
            </v:group>
            <v:group style="position:absolute;left:9098;top:-4633;width:20;height:2" coordorigin="9098,-4633" coordsize="20,2">
              <v:shape style="position:absolute;left:9098;top:-4633;width:20;height:2" coordorigin="9098,-4633" coordsize="20,0" path="m9098,-4633l9117,-4633e" filled="false" stroked="true" strokeweight=".47998pt" strokecolor="#000000">
                <v:path arrowok="t"/>
              </v:shape>
            </v:group>
            <v:group style="position:absolute;left:9117;top:-4633;width:20;height:2" coordorigin="9117,-4633" coordsize="20,2">
              <v:shape style="position:absolute;left:9117;top:-4633;width:20;height:2" coordorigin="9117,-4633" coordsize="20,0" path="m9117,-4633l9136,-4633e" filled="false" stroked="true" strokeweight=".47998pt" strokecolor="#000000">
                <v:path arrowok="t"/>
              </v:shape>
            </v:group>
            <v:group style="position:absolute;left:9136;top:-4633;width:20;height:2" coordorigin="9136,-4633" coordsize="20,2">
              <v:shape style="position:absolute;left:9136;top:-4633;width:20;height:2" coordorigin="9136,-4633" coordsize="20,0" path="m9136,-4633l9156,-4633e" filled="false" stroked="true" strokeweight=".47998pt" strokecolor="#000000">
                <v:path arrowok="t"/>
              </v:shape>
            </v:group>
            <v:group style="position:absolute;left:9156;top:-4633;width:20;height:2" coordorigin="9156,-4633" coordsize="20,2">
              <v:shape style="position:absolute;left:9156;top:-4633;width:20;height:2" coordorigin="9156,-4633" coordsize="20,0" path="m9156,-4633l9175,-4633e" filled="false" stroked="true" strokeweight=".47998pt" strokecolor="#000000">
                <v:path arrowok="t"/>
              </v:shape>
            </v:group>
            <v:group style="position:absolute;left:9175;top:-4633;width:20;height:2" coordorigin="9175,-4633" coordsize="20,2">
              <v:shape style="position:absolute;left:9175;top:-4633;width:20;height:2" coordorigin="9175,-4633" coordsize="20,0" path="m9175,-4633l9194,-4633e" filled="false" stroked="true" strokeweight=".47998pt" strokecolor="#000000">
                <v:path arrowok="t"/>
              </v:shape>
            </v:group>
            <v:group style="position:absolute;left:9194;top:-4633;width:20;height:2" coordorigin="9194,-4633" coordsize="20,2">
              <v:shape style="position:absolute;left:9194;top:-4633;width:20;height:2" coordorigin="9194,-4633" coordsize="20,0" path="m9194,-4633l9213,-4633e" filled="false" stroked="true" strokeweight=".47998pt" strokecolor="#000000">
                <v:path arrowok="t"/>
              </v:shape>
            </v:group>
            <v:group style="position:absolute;left:9213;top:-4633;width:20;height:2" coordorigin="9213,-4633" coordsize="20,2">
              <v:shape style="position:absolute;left:9213;top:-4633;width:20;height:2" coordorigin="9213,-4633" coordsize="20,0" path="m9213,-4633l9232,-4633e" filled="false" stroked="true" strokeweight=".47998pt" strokecolor="#000000">
                <v:path arrowok="t"/>
              </v:shape>
            </v:group>
            <v:group style="position:absolute;left:9232;top:-4633;width:20;height:2" coordorigin="9232,-4633" coordsize="20,2">
              <v:shape style="position:absolute;left:9232;top:-4633;width:20;height:2" coordorigin="9232,-4633" coordsize="20,0" path="m9232,-4633l9252,-4633e" filled="false" stroked="true" strokeweight=".47998pt" strokecolor="#000000">
                <v:path arrowok="t"/>
              </v:shape>
            </v:group>
            <v:group style="position:absolute;left:9252;top:-4633;width:20;height:2" coordorigin="9252,-4633" coordsize="20,2">
              <v:shape style="position:absolute;left:9252;top:-4633;width:20;height:2" coordorigin="9252,-4633" coordsize="20,0" path="m9252,-4633l9271,-4633e" filled="false" stroked="true" strokeweight=".47998pt" strokecolor="#000000">
                <v:path arrowok="t"/>
              </v:shape>
            </v:group>
            <v:group style="position:absolute;left:9271;top:-4633;width:20;height:2" coordorigin="9271,-4633" coordsize="20,2">
              <v:shape style="position:absolute;left:9271;top:-4633;width:20;height:2" coordorigin="9271,-4633" coordsize="20,0" path="m9271,-4633l9290,-4633e" filled="false" stroked="true" strokeweight=".47998pt" strokecolor="#000000">
                <v:path arrowok="t"/>
              </v:shape>
            </v:group>
            <v:group style="position:absolute;left:9290;top:-4633;width:20;height:2" coordorigin="9290,-4633" coordsize="20,2">
              <v:shape style="position:absolute;left:9290;top:-4633;width:20;height:2" coordorigin="9290,-4633" coordsize="20,0" path="m9290,-4633l9309,-4633e" filled="false" stroked="true" strokeweight=".47998pt" strokecolor="#000000">
                <v:path arrowok="t"/>
              </v:shape>
            </v:group>
            <v:group style="position:absolute;left:9309;top:-4633;width:20;height:2" coordorigin="9309,-4633" coordsize="20,2">
              <v:shape style="position:absolute;left:9309;top:-4633;width:20;height:2" coordorigin="9309,-4633" coordsize="20,0" path="m9309,-4633l9328,-4633e" filled="false" stroked="true" strokeweight=".47998pt" strokecolor="#000000">
                <v:path arrowok="t"/>
              </v:shape>
            </v:group>
            <v:group style="position:absolute;left:9328;top:-4633;width:20;height:2" coordorigin="9328,-4633" coordsize="20,2">
              <v:shape style="position:absolute;left:9328;top:-4633;width:20;height:2" coordorigin="9328,-4633" coordsize="20,0" path="m9328,-4633l9348,-4633e" filled="false" stroked="true" strokeweight=".47998pt" strokecolor="#000000">
                <v:path arrowok="t"/>
              </v:shape>
            </v:group>
            <v:group style="position:absolute;left:9348;top:-4633;width:20;height:2" coordorigin="9348,-4633" coordsize="20,2">
              <v:shape style="position:absolute;left:9348;top:-4633;width:20;height:2" coordorigin="9348,-4633" coordsize="20,0" path="m9348,-4633l9367,-4633e" filled="false" stroked="true" strokeweight=".47998pt" strokecolor="#000000">
                <v:path arrowok="t"/>
              </v:shape>
            </v:group>
            <v:group style="position:absolute;left:9367;top:-4633;width:20;height:2" coordorigin="9367,-4633" coordsize="20,2">
              <v:shape style="position:absolute;left:9367;top:-4633;width:20;height:2" coordorigin="9367,-4633" coordsize="20,0" path="m9367,-4633l9386,-4633e" filled="false" stroked="true" strokeweight=".47998pt" strokecolor="#000000">
                <v:path arrowok="t"/>
              </v:shape>
            </v:group>
            <v:group style="position:absolute;left:9386;top:-4633;width:20;height:2" coordorigin="9386,-4633" coordsize="20,2">
              <v:shape style="position:absolute;left:9386;top:-4633;width:20;height:2" coordorigin="9386,-4633" coordsize="20,0" path="m9386,-4633l9405,-4633e" filled="false" stroked="true" strokeweight=".47998pt" strokecolor="#000000">
                <v:path arrowok="t"/>
              </v:shape>
            </v:group>
            <v:group style="position:absolute;left:9405;top:-4633;width:20;height:2" coordorigin="9405,-4633" coordsize="20,2">
              <v:shape style="position:absolute;left:9405;top:-4633;width:20;height:2" coordorigin="9405,-4633" coordsize="20,0" path="m9405,-4633l9424,-4633e" filled="false" stroked="true" strokeweight=".47998pt" strokecolor="#000000">
                <v:path arrowok="t"/>
              </v:shape>
            </v:group>
            <v:group style="position:absolute;left:9424;top:-4633;width:20;height:2" coordorigin="9424,-4633" coordsize="20,2">
              <v:shape style="position:absolute;left:9424;top:-4633;width:20;height:2" coordorigin="9424,-4633" coordsize="20,0" path="m9424,-4633l9444,-4633e" filled="false" stroked="true" strokeweight=".47998pt" strokecolor="#000000">
                <v:path arrowok="t"/>
              </v:shape>
            </v:group>
            <v:group style="position:absolute;left:9444;top:-4633;width:20;height:2" coordorigin="9444,-4633" coordsize="20,2">
              <v:shape style="position:absolute;left:9444;top:-4633;width:20;height:2" coordorigin="9444,-4633" coordsize="20,0" path="m9444,-4633l9463,-4633e" filled="false" stroked="true" strokeweight=".47998pt" strokecolor="#000000">
                <v:path arrowok="t"/>
              </v:shape>
            </v:group>
            <v:group style="position:absolute;left:9463;top:-4633;width:20;height:2" coordorigin="9463,-4633" coordsize="20,2">
              <v:shape style="position:absolute;left:9463;top:-4633;width:20;height:2" coordorigin="9463,-4633" coordsize="20,0" path="m9463,-4633l9482,-4633e" filled="false" stroked="true" strokeweight=".47998pt" strokecolor="#000000">
                <v:path arrowok="t"/>
              </v:shape>
            </v:group>
            <v:group style="position:absolute;left:9482;top:-4633;width:20;height:2" coordorigin="9482,-4633" coordsize="20,2">
              <v:shape style="position:absolute;left:9482;top:-4633;width:20;height:2" coordorigin="9482,-4633" coordsize="20,0" path="m9482,-4633l9501,-4633e" filled="false" stroked="true" strokeweight=".47998pt" strokecolor="#000000">
                <v:path arrowok="t"/>
              </v:shape>
            </v:group>
            <v:group style="position:absolute;left:9501;top:-4633;width:20;height:2" coordorigin="9501,-4633" coordsize="20,2">
              <v:shape style="position:absolute;left:9501;top:-4633;width:20;height:2" coordorigin="9501,-4633" coordsize="20,0" path="m9501,-4633l9520,-4633e" filled="false" stroked="true" strokeweight=".47998pt" strokecolor="#000000">
                <v:path arrowok="t"/>
              </v:shape>
            </v:group>
            <v:group style="position:absolute;left:9520;top:-4633;width:20;height:2" coordorigin="9520,-4633" coordsize="20,2">
              <v:shape style="position:absolute;left:9520;top:-4633;width:20;height:2" coordorigin="9520,-4633" coordsize="20,0" path="m9520,-4633l9540,-4633e" filled="false" stroked="true" strokeweight=".47998pt" strokecolor="#000000">
                <v:path arrowok="t"/>
              </v:shape>
            </v:group>
            <v:group style="position:absolute;left:9540;top:-4633;width:20;height:2" coordorigin="9540,-4633" coordsize="20,2">
              <v:shape style="position:absolute;left:9540;top:-4633;width:20;height:2" coordorigin="9540,-4633" coordsize="20,0" path="m9540,-4633l9559,-4633e" filled="false" stroked="true" strokeweight=".47998pt" strokecolor="#000000">
                <v:path arrowok="t"/>
              </v:shape>
            </v:group>
            <v:group style="position:absolute;left:9559;top:-4633;width:20;height:2" coordorigin="9559,-4633" coordsize="20,2">
              <v:shape style="position:absolute;left:9559;top:-4633;width:20;height:2" coordorigin="9559,-4633" coordsize="20,0" path="m9559,-4633l9578,-4633e" filled="false" stroked="true" strokeweight=".47998pt" strokecolor="#000000">
                <v:path arrowok="t"/>
              </v:shape>
            </v:group>
            <v:group style="position:absolute;left:9578;top:-4633;width:20;height:2" coordorigin="9578,-4633" coordsize="20,2">
              <v:shape style="position:absolute;left:9578;top:-4633;width:20;height:2" coordorigin="9578,-4633" coordsize="20,0" path="m9578,-4633l9597,-4633e" filled="false" stroked="true" strokeweight=".47998pt" strokecolor="#000000">
                <v:path arrowok="t"/>
              </v:shape>
            </v:group>
            <v:group style="position:absolute;left:9597;top:-4633;width:20;height:2" coordorigin="9597,-4633" coordsize="20,2">
              <v:shape style="position:absolute;left:9597;top:-4633;width:20;height:2" coordorigin="9597,-4633" coordsize="20,0" path="m9597,-4633l9616,-4633e" filled="false" stroked="true" strokeweight=".47998pt" strokecolor="#000000">
                <v:path arrowok="t"/>
              </v:shape>
            </v:group>
            <v:group style="position:absolute;left:9616;top:-4633;width:20;height:2" coordorigin="9616,-4633" coordsize="20,2">
              <v:shape style="position:absolute;left:9616;top:-4633;width:20;height:2" coordorigin="9616,-4633" coordsize="20,0" path="m9616,-4633l9636,-4633e" filled="false" stroked="true" strokeweight=".47998pt" strokecolor="#000000">
                <v:path arrowok="t"/>
              </v:shape>
            </v:group>
            <v:group style="position:absolute;left:9636;top:-4633;width:20;height:2" coordorigin="9636,-4633" coordsize="20,2">
              <v:shape style="position:absolute;left:9636;top:-4633;width:20;height:2" coordorigin="9636,-4633" coordsize="20,0" path="m9636,-4633l9655,-4633e" filled="false" stroked="true" strokeweight=".47998pt" strokecolor="#000000">
                <v:path arrowok="t"/>
              </v:shape>
            </v:group>
            <v:group style="position:absolute;left:9655;top:-4633;width:20;height:2" coordorigin="9655,-4633" coordsize="20,2">
              <v:shape style="position:absolute;left:9655;top:-4633;width:20;height:2" coordorigin="9655,-4633" coordsize="20,0" path="m9655,-4633l9674,-4633e" filled="false" stroked="true" strokeweight=".47998pt" strokecolor="#000000">
                <v:path arrowok="t"/>
              </v:shape>
            </v:group>
            <v:group style="position:absolute;left:9674;top:-4633;width:17;height:2" coordorigin="9674,-4633" coordsize="17,2">
              <v:shape style="position:absolute;left:9674;top:-4633;width:17;height:2" coordorigin="9674,-4633" coordsize="17,0" path="m9674,-4633l9691,-4633e" filled="false" stroked="true" strokeweight=".47998pt" strokecolor="#000000">
                <v:path arrowok="t"/>
              </v:shape>
              <v:shape style="position:absolute;left:9691;top:-4637;width:10;height:10" type="#_x0000_t75" stroked="false">
                <v:imagedata r:id="rId1269" o:title=""/>
              </v:shape>
            </v:group>
            <v:group style="position:absolute;left:9691;top:-4633;width:10;height:2" coordorigin="9691,-4633" coordsize="10,2">
              <v:shape style="position:absolute;left:9691;top:-4633;width:10;height:2" coordorigin="9691,-4633" coordsize="10,0" path="m9691,-4633l9700,-4633e" filled="false" stroked="true" strokeweight=".47998pt" strokecolor="#000000">
                <v:path arrowok="t"/>
              </v:shape>
            </v:group>
            <v:group style="position:absolute;left:9691;top:-4628;width:10;height:20" coordorigin="9691,-4628" coordsize="10,20">
              <v:shape style="position:absolute;left:9691;top:-4628;width:10;height:20" coordorigin="9691,-4628" coordsize="10,20" path="m9691,-4609l9700,-4609,9700,-4628,9691,-4628,9691,-4609xe" filled="true" fillcolor="#000000" stroked="false">
                <v:path arrowok="t"/>
                <v:fill type="solid"/>
              </v:shape>
            </v:group>
            <v:group style="position:absolute;left:9691;top:-4609;width:10;height:20" coordorigin="9691,-4609" coordsize="10,20">
              <v:shape style="position:absolute;left:9691;top:-4609;width:10;height:20" coordorigin="9691,-4609" coordsize="10,20" path="m9691,-4589l9700,-4589,9700,-4609,9691,-4609,9691,-4589xe" filled="true" fillcolor="#000000" stroked="false">
                <v:path arrowok="t"/>
                <v:fill type="solid"/>
              </v:shape>
            </v:group>
            <v:group style="position:absolute;left:9691;top:-4589;width:10;height:20" coordorigin="9691,-4589" coordsize="10,20">
              <v:shape style="position:absolute;left:9691;top:-4589;width:10;height:20" coordorigin="9691,-4589" coordsize="10,20" path="m9691,-4570l9700,-4570,9700,-4589,9691,-4589,9691,-4570xe" filled="true" fillcolor="#000000" stroked="false">
                <v:path arrowok="t"/>
                <v:fill type="solid"/>
              </v:shape>
            </v:group>
            <v:group style="position:absolute;left:9691;top:-4570;width:10;height:20" coordorigin="9691,-4570" coordsize="10,20">
              <v:shape style="position:absolute;left:9691;top:-4570;width:10;height:20" coordorigin="9691,-4570" coordsize="10,20" path="m9691,-4551l9700,-4551,9700,-4570,9691,-4570,9691,-4551xe" filled="true" fillcolor="#000000" stroked="false">
                <v:path arrowok="t"/>
                <v:fill type="solid"/>
              </v:shape>
            </v:group>
            <v:group style="position:absolute;left:9691;top:-4551;width:10;height:20" coordorigin="9691,-4551" coordsize="10,20">
              <v:shape style="position:absolute;left:9691;top:-4551;width:10;height:20" coordorigin="9691,-4551" coordsize="10,20" path="m9691,-4532l9700,-4532,9700,-4551,9691,-4551,9691,-4532xe" filled="true" fillcolor="#000000" stroked="false">
                <v:path arrowok="t"/>
                <v:fill type="solid"/>
              </v:shape>
            </v:group>
            <v:group style="position:absolute;left:9691;top:-4532;width:10;height:20" coordorigin="9691,-4532" coordsize="10,20">
              <v:shape style="position:absolute;left:9691;top:-4532;width:10;height:20" coordorigin="9691,-4532" coordsize="10,20" path="m9691,-4513l9700,-4513,9700,-4532,9691,-4532,9691,-4513xe" filled="true" fillcolor="#000000" stroked="false">
                <v:path arrowok="t"/>
                <v:fill type="solid"/>
              </v:shape>
            </v:group>
            <v:group style="position:absolute;left:9691;top:-4513;width:10;height:20" coordorigin="9691,-4513" coordsize="10,20">
              <v:shape style="position:absolute;left:9691;top:-4513;width:10;height:20" coordorigin="9691,-4513" coordsize="10,20" path="m9691,-4493l9700,-4493,9700,-4513,9691,-4513,9691,-4493xe" filled="true" fillcolor="#000000" stroked="false">
                <v:path arrowok="t"/>
                <v:fill type="solid"/>
              </v:shape>
            </v:group>
            <v:group style="position:absolute;left:9691;top:-4493;width:10;height:20" coordorigin="9691,-4493" coordsize="10,20">
              <v:shape style="position:absolute;left:9691;top:-4493;width:10;height:20" coordorigin="9691,-4493" coordsize="10,20" path="m9691,-4474l9700,-4474,9700,-4493,9691,-4493,9691,-4474xe" filled="true" fillcolor="#000000" stroked="false">
                <v:path arrowok="t"/>
                <v:fill type="solid"/>
              </v:shape>
            </v:group>
            <v:group style="position:absolute;left:9691;top:-4474;width:10;height:20" coordorigin="9691,-4474" coordsize="10,20">
              <v:shape style="position:absolute;left:9691;top:-4474;width:10;height:20" coordorigin="9691,-4474" coordsize="10,20" path="m9691,-4455l9700,-4455,9700,-4474,9691,-4474,9691,-4455xe" filled="true" fillcolor="#000000" stroked="false">
                <v:path arrowok="t"/>
                <v:fill type="solid"/>
              </v:shape>
            </v:group>
            <v:group style="position:absolute;left:9691;top:-4455;width:10;height:20" coordorigin="9691,-4455" coordsize="10,20">
              <v:shape style="position:absolute;left:9691;top:-4455;width:10;height:20" coordorigin="9691,-4455" coordsize="10,20" path="m9691,-4436l9700,-4436,9700,-4455,9691,-4455,9691,-4436xe" filled="true" fillcolor="#000000" stroked="false">
                <v:path arrowok="t"/>
                <v:fill type="solid"/>
              </v:shape>
            </v:group>
            <v:group style="position:absolute;left:9691;top:-4436;width:10;height:20" coordorigin="9691,-4436" coordsize="10,20">
              <v:shape style="position:absolute;left:9691;top:-4436;width:10;height:20" coordorigin="9691,-4436" coordsize="10,20" path="m9691,-4417l9700,-4417,9700,-4436,9691,-4436,9691,-4417xe" filled="true" fillcolor="#000000" stroked="false">
                <v:path arrowok="t"/>
                <v:fill type="solid"/>
              </v:shape>
            </v:group>
            <v:group style="position:absolute;left:9691;top:-4417;width:10;height:20" coordorigin="9691,-4417" coordsize="10,20">
              <v:shape style="position:absolute;left:9691;top:-4417;width:10;height:20" coordorigin="9691,-4417" coordsize="10,20" path="m9691,-4397l9700,-4397,9700,-4417,9691,-4417,9691,-4397xe" filled="true" fillcolor="#000000" stroked="false">
                <v:path arrowok="t"/>
                <v:fill type="solid"/>
              </v:shape>
            </v:group>
            <v:group style="position:absolute;left:9691;top:-4397;width:10;height:20" coordorigin="9691,-4397" coordsize="10,20">
              <v:shape style="position:absolute;left:9691;top:-4397;width:10;height:20" coordorigin="9691,-4397" coordsize="10,20" path="m9691,-4378l9700,-4378,9700,-4397,9691,-4397,9691,-4378xe" filled="true" fillcolor="#000000" stroked="false">
                <v:path arrowok="t"/>
                <v:fill type="solid"/>
              </v:shape>
            </v:group>
            <v:group style="position:absolute;left:9691;top:-4378;width:10;height:20" coordorigin="9691,-4378" coordsize="10,20">
              <v:shape style="position:absolute;left:9691;top:-4378;width:10;height:20" coordorigin="9691,-4378" coordsize="10,20" path="m9691,-4359l9700,-4359,9700,-4378,9691,-4378,9691,-4359xe" filled="true" fillcolor="#000000" stroked="false">
                <v:path arrowok="t"/>
                <v:fill type="solid"/>
              </v:shape>
            </v:group>
            <v:group style="position:absolute;left:9691;top:-4359;width:10;height:20" coordorigin="9691,-4359" coordsize="10,20">
              <v:shape style="position:absolute;left:9691;top:-4359;width:10;height:20" coordorigin="9691,-4359" coordsize="10,20" path="m9691,-4340l9700,-4340,9700,-4359,9691,-4359,9691,-4340xe" filled="true" fillcolor="#000000" stroked="false">
                <v:path arrowok="t"/>
                <v:fill type="solid"/>
              </v:shape>
            </v:group>
            <v:group style="position:absolute;left:9691;top:-4340;width:10;height:20" coordorigin="9691,-4340" coordsize="10,20">
              <v:shape style="position:absolute;left:9691;top:-4340;width:10;height:20" coordorigin="9691,-4340" coordsize="10,20" path="m9691,-4321l9700,-4321,9700,-4340,9691,-4340,9691,-4321xe" filled="true" fillcolor="#000000" stroked="false">
                <v:path arrowok="t"/>
                <v:fill type="solid"/>
              </v:shape>
            </v:group>
            <v:group style="position:absolute;left:9691;top:-4321;width:10;height:20" coordorigin="9691,-4321" coordsize="10,20">
              <v:shape style="position:absolute;left:9691;top:-4321;width:10;height:20" coordorigin="9691,-4321" coordsize="10,20" path="m9691,-4301l9700,-4301,9700,-4321,9691,-4321,9691,-4301xe" filled="true" fillcolor="#000000" stroked="false">
                <v:path arrowok="t"/>
                <v:fill type="solid"/>
              </v:shape>
            </v:group>
            <v:group style="position:absolute;left:9691;top:-4298;width:10;height:2" coordorigin="9691,-4298" coordsize="10,2">
              <v:shape style="position:absolute;left:9691;top:-4298;width:10;height:2" coordorigin="9691,-4298" coordsize="10,0" path="m9691,-4298l9700,-4298e" filled="false" stroked="true" strokeweight=".38403pt" strokecolor="#000000">
                <v:path arrowok="t"/>
              </v:shape>
              <v:shape style="position:absolute;left:871;top:-4294;width:6097;height:10" type="#_x0000_t75" stroked="false">
                <v:imagedata r:id="rId1274" o:title=""/>
              </v:shape>
              <v:shape style="position:absolute;left:6964;top:-4294;width:1759;height:10" type="#_x0000_t75" stroked="false">
                <v:imagedata r:id="rId1277" o:title=""/>
              </v:shape>
              <v:shape style="position:absolute;left:8718;top:-4294;width:973;height:10" type="#_x0000_t75" stroked="false">
                <v:imagedata r:id="rId1278" o:title=""/>
              </v:shape>
            </v:group>
            <v:group style="position:absolute;left:9691;top:-4289;width:10;height:2" coordorigin="9691,-4289" coordsize="10,2">
              <v:shape style="position:absolute;left:9691;top:-4289;width:10;height:2" coordorigin="9691,-4289" coordsize="10,0" path="m9691,-4289l9700,-4289e" filled="false" stroked="true" strokeweight=".47998pt" strokecolor="#000000">
                <v:path arrowok="t"/>
              </v:shape>
            </v:group>
            <v:group style="position:absolute;left:9691;top:-4284;width:10;height:20" coordorigin="9691,-4284" coordsize="10,20">
              <v:shape style="position:absolute;left:9691;top:-4284;width:10;height:20" coordorigin="9691,-4284" coordsize="10,20" path="m9691,-4265l9700,-4265,9700,-4284,9691,-4284,9691,-4265xe" filled="true" fillcolor="#000000" stroked="false">
                <v:path arrowok="t"/>
                <v:fill type="solid"/>
              </v:shape>
            </v:group>
            <v:group style="position:absolute;left:9691;top:-4265;width:10;height:20" coordorigin="9691,-4265" coordsize="10,20">
              <v:shape style="position:absolute;left:9691;top:-4265;width:10;height:20" coordorigin="9691,-4265" coordsize="10,20" path="m9691,-4246l9700,-4246,9700,-4265,9691,-4265,9691,-4246xe" filled="true" fillcolor="#000000" stroked="false">
                <v:path arrowok="t"/>
                <v:fill type="solid"/>
              </v:shape>
            </v:group>
            <v:group style="position:absolute;left:9691;top:-4246;width:10;height:20" coordorigin="9691,-4246" coordsize="10,20">
              <v:shape style="position:absolute;left:9691;top:-4246;width:10;height:20" coordorigin="9691,-4246" coordsize="10,20" path="m9691,-4227l9700,-4227,9700,-4246,9691,-4246,9691,-4227xe" filled="true" fillcolor="#000000" stroked="false">
                <v:path arrowok="t"/>
                <v:fill type="solid"/>
              </v:shape>
            </v:group>
            <v:group style="position:absolute;left:9691;top:-4227;width:10;height:20" coordorigin="9691,-4227" coordsize="10,20">
              <v:shape style="position:absolute;left:9691;top:-4227;width:10;height:20" coordorigin="9691,-4227" coordsize="10,20" path="m9691,-4207l9700,-4207,9700,-4227,9691,-4227,9691,-4207xe" filled="true" fillcolor="#000000" stroked="false">
                <v:path arrowok="t"/>
                <v:fill type="solid"/>
              </v:shape>
            </v:group>
            <v:group style="position:absolute;left:9691;top:-4207;width:10;height:20" coordorigin="9691,-4207" coordsize="10,20">
              <v:shape style="position:absolute;left:9691;top:-4207;width:10;height:20" coordorigin="9691,-4207" coordsize="10,20" path="m9691,-4188l9700,-4188,9700,-4207,9691,-4207,9691,-4188xe" filled="true" fillcolor="#000000" stroked="false">
                <v:path arrowok="t"/>
                <v:fill type="solid"/>
              </v:shape>
            </v:group>
            <v:group style="position:absolute;left:9691;top:-4188;width:10;height:20" coordorigin="9691,-4188" coordsize="10,20">
              <v:shape style="position:absolute;left:9691;top:-4188;width:10;height:20" coordorigin="9691,-4188" coordsize="10,20" path="m9691,-4169l9700,-4169,9700,-4188,9691,-4188,9691,-4169xe" filled="true" fillcolor="#000000" stroked="false">
                <v:path arrowok="t"/>
                <v:fill type="solid"/>
              </v:shape>
            </v:group>
            <v:group style="position:absolute;left:9691;top:-4169;width:10;height:20" coordorigin="9691,-4169" coordsize="10,20">
              <v:shape style="position:absolute;left:9691;top:-4169;width:10;height:20" coordorigin="9691,-4169" coordsize="10,20" path="m9691,-4150l9700,-4150,9700,-4169,9691,-4169,9691,-4150xe" filled="true" fillcolor="#000000" stroked="false">
                <v:path arrowok="t"/>
                <v:fill type="solid"/>
              </v:shape>
            </v:group>
            <v:group style="position:absolute;left:9691;top:-4150;width:10;height:20" coordorigin="9691,-4150" coordsize="10,20">
              <v:shape style="position:absolute;left:9691;top:-4150;width:10;height:20" coordorigin="9691,-4150" coordsize="10,20" path="m9691,-4131l9700,-4131,9700,-4150,9691,-4150,9691,-4131xe" filled="true" fillcolor="#000000" stroked="false">
                <v:path arrowok="t"/>
                <v:fill type="solid"/>
              </v:shape>
            </v:group>
            <v:group style="position:absolute;left:9691;top:-4131;width:10;height:20" coordorigin="9691,-4131" coordsize="10,20">
              <v:shape style="position:absolute;left:9691;top:-4131;width:10;height:20" coordorigin="9691,-4131" coordsize="10,20" path="m9691,-4111l9700,-4111,9700,-4131,9691,-4131,9691,-4111xe" filled="true" fillcolor="#000000" stroked="false">
                <v:path arrowok="t"/>
                <v:fill type="solid"/>
              </v:shape>
            </v:group>
            <v:group style="position:absolute;left:9691;top:-4111;width:10;height:20" coordorigin="9691,-4111" coordsize="10,20">
              <v:shape style="position:absolute;left:9691;top:-4111;width:10;height:20" coordorigin="9691,-4111" coordsize="10,20" path="m9691,-4092l9700,-4092,9700,-4111,9691,-4111,9691,-4092xe" filled="true" fillcolor="#000000" stroked="false">
                <v:path arrowok="t"/>
                <v:fill type="solid"/>
              </v:shape>
            </v:group>
            <v:group style="position:absolute;left:9691;top:-4092;width:10;height:20" coordorigin="9691,-4092" coordsize="10,20">
              <v:shape style="position:absolute;left:9691;top:-4092;width:10;height:20" coordorigin="9691,-4092" coordsize="10,20" path="m9691,-4073l9700,-4073,9700,-4092,9691,-4092,9691,-4073xe" filled="true" fillcolor="#000000" stroked="false">
                <v:path arrowok="t"/>
                <v:fill type="solid"/>
              </v:shape>
            </v:group>
            <v:group style="position:absolute;left:9691;top:-4073;width:10;height:20" coordorigin="9691,-4073" coordsize="10,20">
              <v:shape style="position:absolute;left:9691;top:-4073;width:10;height:20" coordorigin="9691,-4073" coordsize="10,20" path="m9691,-4054l9700,-4054,9700,-4073,9691,-4073,9691,-4054xe" filled="true" fillcolor="#000000" stroked="false">
                <v:path arrowok="t"/>
                <v:fill type="solid"/>
              </v:shape>
            </v:group>
            <v:group style="position:absolute;left:9691;top:-4054;width:10;height:20" coordorigin="9691,-4054" coordsize="10,20">
              <v:shape style="position:absolute;left:9691;top:-4054;width:10;height:20" coordorigin="9691,-4054" coordsize="10,20" path="m9691,-4035l9700,-4035,9700,-4054,9691,-4054,9691,-4035xe" filled="true" fillcolor="#000000" stroked="false">
                <v:path arrowok="t"/>
                <v:fill type="solid"/>
              </v:shape>
            </v:group>
            <v:group style="position:absolute;left:9691;top:-4035;width:10;height:20" coordorigin="9691,-4035" coordsize="10,20">
              <v:shape style="position:absolute;left:9691;top:-4035;width:10;height:20" coordorigin="9691,-4035" coordsize="10,20" path="m9691,-4015l9700,-4015,9700,-4035,9691,-4035,9691,-4015xe" filled="true" fillcolor="#000000" stroked="false">
                <v:path arrowok="t"/>
                <v:fill type="solid"/>
              </v:shape>
            </v:group>
            <v:group style="position:absolute;left:9691;top:-4015;width:10;height:20" coordorigin="9691,-4015" coordsize="10,20">
              <v:shape style="position:absolute;left:9691;top:-4015;width:10;height:20" coordorigin="9691,-4015" coordsize="10,20" path="m9691,-3996l9700,-3996,9700,-4015,9691,-4015,9691,-3996xe" filled="true" fillcolor="#000000" stroked="false">
                <v:path arrowok="t"/>
                <v:fill type="solid"/>
              </v:shape>
            </v:group>
            <v:group style="position:absolute;left:9691;top:-3996;width:10;height:20" coordorigin="9691,-3996" coordsize="10,20">
              <v:shape style="position:absolute;left:9691;top:-3996;width:10;height:20" coordorigin="9691,-3996" coordsize="10,20" path="m9691,-3977l9700,-3977,9700,-3996,9691,-3996,9691,-3977xe" filled="true" fillcolor="#000000" stroked="false">
                <v:path arrowok="t"/>
                <v:fill type="solid"/>
              </v:shape>
            </v:group>
            <v:group style="position:absolute;left:9691;top:-3977;width:10;height:20" coordorigin="9691,-3977" coordsize="10,20">
              <v:shape style="position:absolute;left:9691;top:-3977;width:10;height:20" coordorigin="9691,-3977" coordsize="10,20" path="m9691,-3958l9700,-3958,9700,-3977,9691,-3977,9691,-3958xe" filled="true" fillcolor="#000000" stroked="false">
                <v:path arrowok="t"/>
                <v:fill type="solid"/>
              </v:shape>
            </v:group>
            <v:group style="position:absolute;left:9691;top:-3955;width:10;height:2" coordorigin="9691,-3955" coordsize="10,2">
              <v:shape style="position:absolute;left:9691;top:-3955;width:10;height:2" coordorigin="9691,-3955" coordsize="10,0" path="m9691,-3955l9700,-3955e" filled="false" stroked="true" strokeweight=".23999pt" strokecolor="#000000">
                <v:path arrowok="t"/>
              </v:shape>
              <v:shape style="position:absolute;left:857;top:-4054;width:4475;height:110" type="#_x0000_t75" stroked="false">
                <v:imagedata r:id="rId1279" o:title=""/>
              </v:shape>
              <v:shape style="position:absolute;left:5307;top:-3953;width:1661;height:10" type="#_x0000_t75" stroked="false">
                <v:imagedata r:id="rId1280" o:title=""/>
              </v:shape>
              <v:shape style="position:absolute;left:6964;top:-3953;width:1759;height:10" type="#_x0000_t75" stroked="false">
                <v:imagedata r:id="rId1277" o:title=""/>
              </v:shape>
              <v:shape style="position:absolute;left:8718;top:-3953;width:973;height:10" type="#_x0000_t75" stroked="false">
                <v:imagedata r:id="rId1278" o:title=""/>
              </v:shape>
            </v:group>
            <v:group style="position:absolute;left:9691;top:-3948;width:10;height:2" coordorigin="9691,-3948" coordsize="10,2">
              <v:shape style="position:absolute;left:9691;top:-3948;width:10;height:2" coordorigin="9691,-3948" coordsize="10,0" path="m9691,-3948l9700,-3948e" filled="false" stroked="true" strokeweight=".47998pt" strokecolor="#000000">
                <v:path arrowok="t"/>
              </v:shape>
            </v:group>
            <v:group style="position:absolute;left:9691;top:-3943;width:10;height:20" coordorigin="9691,-3943" coordsize="10,20">
              <v:shape style="position:absolute;left:9691;top:-3943;width:10;height:20" coordorigin="9691,-3943" coordsize="10,20" path="m9691,-3924l9700,-3924,9700,-3943,9691,-3943,9691,-3924xe" filled="true" fillcolor="#000000" stroked="false">
                <v:path arrowok="t"/>
                <v:fill type="solid"/>
              </v:shape>
            </v:group>
            <v:group style="position:absolute;left:9691;top:-3924;width:10;height:20" coordorigin="9691,-3924" coordsize="10,20">
              <v:shape style="position:absolute;left:9691;top:-3924;width:10;height:20" coordorigin="9691,-3924" coordsize="10,20" path="m9691,-3905l9700,-3905,9700,-3924,9691,-3924,9691,-3905xe" filled="true" fillcolor="#000000" stroked="false">
                <v:path arrowok="t"/>
                <v:fill type="solid"/>
              </v:shape>
            </v:group>
            <v:group style="position:absolute;left:9691;top:-3905;width:10;height:20" coordorigin="9691,-3905" coordsize="10,20">
              <v:shape style="position:absolute;left:9691;top:-3905;width:10;height:20" coordorigin="9691,-3905" coordsize="10,20" path="m9691,-3886l9700,-3886,9700,-3905,9691,-3905,9691,-3886xe" filled="true" fillcolor="#000000" stroked="false">
                <v:path arrowok="t"/>
                <v:fill type="solid"/>
              </v:shape>
            </v:group>
            <v:group style="position:absolute;left:9691;top:-3886;width:10;height:20" coordorigin="9691,-3886" coordsize="10,20">
              <v:shape style="position:absolute;left:9691;top:-3886;width:10;height:20" coordorigin="9691,-3886" coordsize="10,20" path="m9691,-3867l9700,-3867,9700,-3886,9691,-3886,9691,-3867xe" filled="true" fillcolor="#000000" stroked="false">
                <v:path arrowok="t"/>
                <v:fill type="solid"/>
              </v:shape>
            </v:group>
            <v:group style="position:absolute;left:9691;top:-3867;width:10;height:20" coordorigin="9691,-3867" coordsize="10,20">
              <v:shape style="position:absolute;left:9691;top:-3867;width:10;height:20" coordorigin="9691,-3867" coordsize="10,20" path="m9691,-3847l9700,-3847,9700,-3867,9691,-3867,9691,-3847xe" filled="true" fillcolor="#000000" stroked="false">
                <v:path arrowok="t"/>
                <v:fill type="solid"/>
              </v:shape>
            </v:group>
            <v:group style="position:absolute;left:9691;top:-3847;width:10;height:20" coordorigin="9691,-3847" coordsize="10,20">
              <v:shape style="position:absolute;left:9691;top:-3847;width:10;height:20" coordorigin="9691,-3847" coordsize="10,20" path="m9691,-3828l9700,-3828,9700,-3847,9691,-3847,9691,-3828xe" filled="true" fillcolor="#000000" stroked="false">
                <v:path arrowok="t"/>
                <v:fill type="solid"/>
              </v:shape>
            </v:group>
            <v:group style="position:absolute;left:9691;top:-3828;width:10;height:20" coordorigin="9691,-3828" coordsize="10,20">
              <v:shape style="position:absolute;left:9691;top:-3828;width:10;height:20" coordorigin="9691,-3828" coordsize="10,20" path="m9691,-3809l9700,-3809,9700,-3828,9691,-3828,9691,-3809xe" filled="true" fillcolor="#000000" stroked="false">
                <v:path arrowok="t"/>
                <v:fill type="solid"/>
              </v:shape>
            </v:group>
            <v:group style="position:absolute;left:9691;top:-3809;width:10;height:20" coordorigin="9691,-3809" coordsize="10,20">
              <v:shape style="position:absolute;left:9691;top:-3809;width:10;height:20" coordorigin="9691,-3809" coordsize="10,20" path="m9691,-3790l9700,-3790,9700,-3809,9691,-3809,9691,-3790xe" filled="true" fillcolor="#000000" stroked="false">
                <v:path arrowok="t"/>
                <v:fill type="solid"/>
              </v:shape>
            </v:group>
            <v:group style="position:absolute;left:9691;top:-3790;width:10;height:20" coordorigin="9691,-3790" coordsize="10,20">
              <v:shape style="position:absolute;left:9691;top:-3790;width:10;height:20" coordorigin="9691,-3790" coordsize="10,20" path="m9691,-3771l9700,-3771,9700,-3790,9691,-3790,9691,-3771xe" filled="true" fillcolor="#000000" stroked="false">
                <v:path arrowok="t"/>
                <v:fill type="solid"/>
              </v:shape>
            </v:group>
            <v:group style="position:absolute;left:9691;top:-3771;width:10;height:20" coordorigin="9691,-3771" coordsize="10,20">
              <v:shape style="position:absolute;left:9691;top:-3771;width:10;height:20" coordorigin="9691,-3771" coordsize="10,20" path="m9691,-3751l9700,-3751,9700,-3771,9691,-3771,9691,-3751xe" filled="true" fillcolor="#000000" stroked="false">
                <v:path arrowok="t"/>
                <v:fill type="solid"/>
              </v:shape>
            </v:group>
            <v:group style="position:absolute;left:9691;top:-3751;width:10;height:20" coordorigin="9691,-3751" coordsize="10,20">
              <v:shape style="position:absolute;left:9691;top:-3751;width:10;height:20" coordorigin="9691,-3751" coordsize="10,20" path="m9691,-3732l9700,-3732,9700,-3751,9691,-3751,9691,-3732xe" filled="true" fillcolor="#000000" stroked="false">
                <v:path arrowok="t"/>
                <v:fill type="solid"/>
              </v:shape>
            </v:group>
            <v:group style="position:absolute;left:9691;top:-3732;width:10;height:20" coordorigin="9691,-3732" coordsize="10,20">
              <v:shape style="position:absolute;left:9691;top:-3732;width:10;height:20" coordorigin="9691,-3732" coordsize="10,20" path="m9691,-3713l9700,-3713,9700,-3732,9691,-3732,9691,-3713xe" filled="true" fillcolor="#000000" stroked="false">
                <v:path arrowok="t"/>
                <v:fill type="solid"/>
              </v:shape>
            </v:group>
            <v:group style="position:absolute;left:9691;top:-3713;width:10;height:20" coordorigin="9691,-3713" coordsize="10,20">
              <v:shape style="position:absolute;left:9691;top:-3713;width:10;height:20" coordorigin="9691,-3713" coordsize="10,20" path="m9691,-3694l9700,-3694,9700,-3713,9691,-3713,9691,-3694xe" filled="true" fillcolor="#000000" stroked="false">
                <v:path arrowok="t"/>
                <v:fill type="solid"/>
              </v:shape>
            </v:group>
            <v:group style="position:absolute;left:9691;top:-3694;width:10;height:20" coordorigin="9691,-3694" coordsize="10,20">
              <v:shape style="position:absolute;left:9691;top:-3694;width:10;height:20" coordorigin="9691,-3694" coordsize="10,20" path="m9691,-3675l9700,-3675,9700,-3694,9691,-3694,9691,-3675xe" filled="true" fillcolor="#000000" stroked="false">
                <v:path arrowok="t"/>
                <v:fill type="solid"/>
              </v:shape>
            </v:group>
            <v:group style="position:absolute;left:9691;top:-3675;width:10;height:20" coordorigin="9691,-3675" coordsize="10,20">
              <v:shape style="position:absolute;left:9691;top:-3675;width:10;height:20" coordorigin="9691,-3675" coordsize="10,20" path="m9691,-3655l9700,-3655,9700,-3675,9691,-3675,9691,-3655xe" filled="true" fillcolor="#000000" stroked="false">
                <v:path arrowok="t"/>
                <v:fill type="solid"/>
              </v:shape>
            </v:group>
            <v:group style="position:absolute;left:9691;top:-3655;width:10;height:20" coordorigin="9691,-3655" coordsize="10,20">
              <v:shape style="position:absolute;left:9691;top:-3655;width:10;height:20" coordorigin="9691,-3655" coordsize="10,20" path="m9691,-3636l9700,-3636,9700,-3655,9691,-3655,9691,-3636xe" filled="true" fillcolor="#000000" stroked="false">
                <v:path arrowok="t"/>
                <v:fill type="solid"/>
              </v:shape>
            </v:group>
            <v:group style="position:absolute;left:9691;top:-3636;width:10;height:20" coordorigin="9691,-3636" coordsize="10,20">
              <v:shape style="position:absolute;left:9691;top:-3636;width:10;height:20" coordorigin="9691,-3636" coordsize="10,20" path="m9691,-3617l9700,-3617,9700,-3636,9691,-3636,9691,-3617xe" filled="true" fillcolor="#000000" stroked="false">
                <v:path arrowok="t"/>
                <v:fill type="solid"/>
              </v:shape>
            </v:group>
            <v:group style="position:absolute;left:9691;top:-3613;width:10;height:2" coordorigin="9691,-3613" coordsize="10,2">
              <v:shape style="position:absolute;left:9691;top:-3613;width:10;height:2" coordorigin="9691,-3613" coordsize="10,0" path="m9691,-3613l9700,-3613e" filled="false" stroked="true" strokeweight=".35999pt" strokecolor="#000000">
                <v:path arrowok="t"/>
              </v:shape>
              <v:shape style="position:absolute;left:871;top:-3610;width:6097;height:10" type="#_x0000_t75" stroked="false">
                <v:imagedata r:id="rId1274" o:title=""/>
              </v:shape>
              <v:shape style="position:absolute;left:6964;top:-3610;width:1759;height:10" type="#_x0000_t75" stroked="false">
                <v:imagedata r:id="rId1277" o:title=""/>
              </v:shape>
              <v:shape style="position:absolute;left:8718;top:-3610;width:973;height:10" type="#_x0000_t75" stroked="false">
                <v:imagedata r:id="rId1278" o:title=""/>
              </v:shape>
            </v:group>
            <v:group style="position:absolute;left:9691;top:-3605;width:10;height:2" coordorigin="9691,-3605" coordsize="10,2">
              <v:shape style="position:absolute;left:9691;top:-3605;width:10;height:2" coordorigin="9691,-3605" coordsize="10,0" path="m9691,-3605l9700,-3605e" filled="false" stroked="true" strokeweight=".48004pt" strokecolor="#000000">
                <v:path arrowok="t"/>
              </v:shape>
            </v:group>
            <v:group style="position:absolute;left:9691;top:-3600;width:10;height:20" coordorigin="9691,-3600" coordsize="10,20">
              <v:shape style="position:absolute;left:9691;top:-3600;width:10;height:20" coordorigin="9691,-3600" coordsize="10,20" path="m9691,-3581l9700,-3581,9700,-3600,9691,-3600,9691,-3581xe" filled="true" fillcolor="#000000" stroked="false">
                <v:path arrowok="t"/>
                <v:fill type="solid"/>
              </v:shape>
            </v:group>
            <v:group style="position:absolute;left:9691;top:-3581;width:10;height:20" coordorigin="9691,-3581" coordsize="10,20">
              <v:shape style="position:absolute;left:9691;top:-3581;width:10;height:20" coordorigin="9691,-3581" coordsize="10,20" path="m9691,-3562l9700,-3562,9700,-3581,9691,-3581,9691,-3562xe" filled="true" fillcolor="#000000" stroked="false">
                <v:path arrowok="t"/>
                <v:fill type="solid"/>
              </v:shape>
            </v:group>
            <v:group style="position:absolute;left:9691;top:-3562;width:10;height:20" coordorigin="9691,-3562" coordsize="10,20">
              <v:shape style="position:absolute;left:9691;top:-3562;width:10;height:20" coordorigin="9691,-3562" coordsize="10,20" path="m9691,-3543l9700,-3543,9700,-3562,9691,-3562,9691,-3543xe" filled="true" fillcolor="#000000" stroked="false">
                <v:path arrowok="t"/>
                <v:fill type="solid"/>
              </v:shape>
            </v:group>
            <v:group style="position:absolute;left:9691;top:-3543;width:10;height:20" coordorigin="9691,-3543" coordsize="10,20">
              <v:shape style="position:absolute;left:9691;top:-3543;width:10;height:20" coordorigin="9691,-3543" coordsize="10,20" path="m9691,-3523l9700,-3523,9700,-3543,9691,-3543,9691,-3523xe" filled="true" fillcolor="#000000" stroked="false">
                <v:path arrowok="t"/>
                <v:fill type="solid"/>
              </v:shape>
            </v:group>
            <v:group style="position:absolute;left:9691;top:-3523;width:10;height:20" coordorigin="9691,-3523" coordsize="10,20">
              <v:shape style="position:absolute;left:9691;top:-3523;width:10;height:20" coordorigin="9691,-3523" coordsize="10,20" path="m9691,-3504l9700,-3504,9700,-3523,9691,-3523,9691,-3504xe" filled="true" fillcolor="#000000" stroked="false">
                <v:path arrowok="t"/>
                <v:fill type="solid"/>
              </v:shape>
            </v:group>
            <v:group style="position:absolute;left:9691;top:-3504;width:10;height:20" coordorigin="9691,-3504" coordsize="10,20">
              <v:shape style="position:absolute;left:9691;top:-3504;width:10;height:20" coordorigin="9691,-3504" coordsize="10,20" path="m9691,-3485l9700,-3485,9700,-3504,9691,-3504,9691,-3485xe" filled="true" fillcolor="#000000" stroked="false">
                <v:path arrowok="t"/>
                <v:fill type="solid"/>
              </v:shape>
            </v:group>
            <v:group style="position:absolute;left:9691;top:-3485;width:10;height:20" coordorigin="9691,-3485" coordsize="10,20">
              <v:shape style="position:absolute;left:9691;top:-3485;width:10;height:20" coordorigin="9691,-3485" coordsize="10,20" path="m9691,-3466l9700,-3466,9700,-3485,9691,-3485,9691,-3466xe" filled="true" fillcolor="#000000" stroked="false">
                <v:path arrowok="t"/>
                <v:fill type="solid"/>
              </v:shape>
            </v:group>
            <v:group style="position:absolute;left:9691;top:-3466;width:10;height:20" coordorigin="9691,-3466" coordsize="10,20">
              <v:shape style="position:absolute;left:9691;top:-3466;width:10;height:20" coordorigin="9691,-3466" coordsize="10,20" path="m9691,-3447l9700,-3447,9700,-3466,9691,-3466,9691,-3447xe" filled="true" fillcolor="#000000" stroked="false">
                <v:path arrowok="t"/>
                <v:fill type="solid"/>
              </v:shape>
            </v:group>
            <v:group style="position:absolute;left:9691;top:-3447;width:10;height:20" coordorigin="9691,-3447" coordsize="10,20">
              <v:shape style="position:absolute;left:9691;top:-3447;width:10;height:20" coordorigin="9691,-3447" coordsize="10,20" path="m9691,-3427l9700,-3427,9700,-3447,9691,-3447,9691,-3427xe" filled="true" fillcolor="#000000" stroked="false">
                <v:path arrowok="t"/>
                <v:fill type="solid"/>
              </v:shape>
            </v:group>
            <v:group style="position:absolute;left:9691;top:-3427;width:10;height:20" coordorigin="9691,-3427" coordsize="10,20">
              <v:shape style="position:absolute;left:9691;top:-3427;width:10;height:20" coordorigin="9691,-3427" coordsize="10,20" path="m9691,-3408l9700,-3408,9700,-3427,9691,-3427,9691,-3408xe" filled="true" fillcolor="#000000" stroked="false">
                <v:path arrowok="t"/>
                <v:fill type="solid"/>
              </v:shape>
            </v:group>
            <v:group style="position:absolute;left:9691;top:-3408;width:10;height:20" coordorigin="9691,-3408" coordsize="10,20">
              <v:shape style="position:absolute;left:9691;top:-3408;width:10;height:20" coordorigin="9691,-3408" coordsize="10,20" path="m9691,-3389l9700,-3389,9700,-3408,9691,-3408,9691,-3389xe" filled="true" fillcolor="#000000" stroked="false">
                <v:path arrowok="t"/>
                <v:fill type="solid"/>
              </v:shape>
            </v:group>
            <v:group style="position:absolute;left:9691;top:-3389;width:10;height:20" coordorigin="9691,-3389" coordsize="10,20">
              <v:shape style="position:absolute;left:9691;top:-3389;width:10;height:20" coordorigin="9691,-3389" coordsize="10,20" path="m9691,-3370l9700,-3370,9700,-3389,9691,-3389,9691,-3370xe" filled="true" fillcolor="#000000" stroked="false">
                <v:path arrowok="t"/>
                <v:fill type="solid"/>
              </v:shape>
            </v:group>
            <v:group style="position:absolute;left:9691;top:-3370;width:10;height:20" coordorigin="9691,-3370" coordsize="10,20">
              <v:shape style="position:absolute;left:9691;top:-3370;width:10;height:20" coordorigin="9691,-3370" coordsize="10,20" path="m9691,-3351l9700,-3351,9700,-3370,9691,-3370,9691,-3351xe" filled="true" fillcolor="#000000" stroked="false">
                <v:path arrowok="t"/>
                <v:fill type="solid"/>
              </v:shape>
            </v:group>
            <v:group style="position:absolute;left:9691;top:-3351;width:10;height:20" coordorigin="9691,-3351" coordsize="10,20">
              <v:shape style="position:absolute;left:9691;top:-3351;width:10;height:20" coordorigin="9691,-3351" coordsize="10,20" path="m9691,-3331l9700,-3331,9700,-3351,9691,-3351,9691,-3331xe" filled="true" fillcolor="#000000" stroked="false">
                <v:path arrowok="t"/>
                <v:fill type="solid"/>
              </v:shape>
            </v:group>
            <v:group style="position:absolute;left:9691;top:-3331;width:10;height:20" coordorigin="9691,-3331" coordsize="10,20">
              <v:shape style="position:absolute;left:9691;top:-3331;width:10;height:20" coordorigin="9691,-3331" coordsize="10,20" path="m9691,-3312l9700,-3312,9700,-3331,9691,-3331,9691,-3312xe" filled="true" fillcolor="#000000" stroked="false">
                <v:path arrowok="t"/>
                <v:fill type="solid"/>
              </v:shape>
            </v:group>
            <v:group style="position:absolute;left:9691;top:-3312;width:10;height:20" coordorigin="9691,-3312" coordsize="10,20">
              <v:shape style="position:absolute;left:9691;top:-3312;width:10;height:20" coordorigin="9691,-3312" coordsize="10,20" path="m9691,-3293l9700,-3293,9700,-3312,9691,-3312,9691,-3293xe" filled="true" fillcolor="#000000" stroked="false">
                <v:path arrowok="t"/>
                <v:fill type="solid"/>
              </v:shape>
            </v:group>
            <v:group style="position:absolute;left:9691;top:-3293;width:10;height:20" coordorigin="9691,-3293" coordsize="10,20">
              <v:shape style="position:absolute;left:9691;top:-3293;width:10;height:20" coordorigin="9691,-3293" coordsize="10,20" path="m9691,-3274l9700,-3274,9700,-3293,9691,-3293,9691,-3274xe" filled="true" fillcolor="#000000" stroked="false">
                <v:path arrowok="t"/>
                <v:fill type="solid"/>
              </v:shape>
            </v:group>
            <v:group style="position:absolute;left:9691;top:-3271;width:10;height:2" coordorigin="9691,-3271" coordsize="10,2">
              <v:shape style="position:absolute;left:9691;top:-3271;width:10;height:2" coordorigin="9691,-3271" coordsize="10,0" path="m9691,-3271l9700,-3271e" filled="false" stroked="true" strokeweight=".23999pt" strokecolor="#000000">
                <v:path arrowok="t"/>
              </v:shape>
              <v:shape style="position:absolute;left:857;top:-3370;width:4475;height:110" type="#_x0000_t75" stroked="false">
                <v:imagedata r:id="rId1270" o:title=""/>
              </v:shape>
              <v:shape style="position:absolute;left:5307;top:-3269;width:1661;height:10" type="#_x0000_t75" stroked="false">
                <v:imagedata r:id="rId1281" o:title=""/>
              </v:shape>
              <v:shape style="position:absolute;left:6964;top:-3269;width:1759;height:10" type="#_x0000_t75" stroked="false">
                <v:imagedata r:id="rId1275" o:title=""/>
              </v:shape>
              <v:shape style="position:absolute;left:8718;top:-3269;width:973;height:10" type="#_x0000_t75" stroked="false">
                <v:imagedata r:id="rId1276" o:title=""/>
              </v:shape>
            </v:group>
            <v:group style="position:absolute;left:9691;top:-3264;width:10;height:2" coordorigin="9691,-3264" coordsize="10,2">
              <v:shape style="position:absolute;left:9691;top:-3264;width:10;height:2" coordorigin="9691,-3264" coordsize="10,0" path="m9691,-3264l9700,-3264e" filled="false" stroked="true" strokeweight=".47998pt" strokecolor="#000000">
                <v:path arrowok="t"/>
              </v:shape>
            </v:group>
            <v:group style="position:absolute;left:9691;top:-3259;width:10;height:20" coordorigin="9691,-3259" coordsize="10,20">
              <v:shape style="position:absolute;left:9691;top:-3259;width:10;height:20" coordorigin="9691,-3259" coordsize="10,20" path="m9691,-3240l9700,-3240,9700,-3259,9691,-3259,9691,-3240xe" filled="true" fillcolor="#000000" stroked="false">
                <v:path arrowok="t"/>
                <v:fill type="solid"/>
              </v:shape>
            </v:group>
            <v:group style="position:absolute;left:9691;top:-3240;width:10;height:20" coordorigin="9691,-3240" coordsize="10,20">
              <v:shape style="position:absolute;left:9691;top:-3240;width:10;height:20" coordorigin="9691,-3240" coordsize="10,20" path="m9691,-3221l9700,-3221,9700,-3240,9691,-3240,9691,-3221xe" filled="true" fillcolor="#000000" stroked="false">
                <v:path arrowok="t"/>
                <v:fill type="solid"/>
              </v:shape>
            </v:group>
            <v:group style="position:absolute;left:9691;top:-3221;width:10;height:20" coordorigin="9691,-3221" coordsize="10,20">
              <v:shape style="position:absolute;left:9691;top:-3221;width:10;height:20" coordorigin="9691,-3221" coordsize="10,20" path="m9691,-3202l9700,-3202,9700,-3221,9691,-3221,9691,-3202xe" filled="true" fillcolor="#000000" stroked="false">
                <v:path arrowok="t"/>
                <v:fill type="solid"/>
              </v:shape>
            </v:group>
            <v:group style="position:absolute;left:9691;top:-3202;width:10;height:20" coordorigin="9691,-3202" coordsize="10,20">
              <v:shape style="position:absolute;left:9691;top:-3202;width:10;height:20" coordorigin="9691,-3202" coordsize="10,20" path="m9691,-3183l9700,-3183,9700,-3202,9691,-3202,9691,-3183xe" filled="true" fillcolor="#000000" stroked="false">
                <v:path arrowok="t"/>
                <v:fill type="solid"/>
              </v:shape>
            </v:group>
            <v:group style="position:absolute;left:9691;top:-3183;width:10;height:20" coordorigin="9691,-3183" coordsize="10,20">
              <v:shape style="position:absolute;left:9691;top:-3183;width:10;height:20" coordorigin="9691,-3183" coordsize="10,20" path="m9691,-3163l9700,-3163,9700,-3183,9691,-3183,9691,-3163xe" filled="true" fillcolor="#000000" stroked="false">
                <v:path arrowok="t"/>
                <v:fill type="solid"/>
              </v:shape>
            </v:group>
            <v:group style="position:absolute;left:9691;top:-3163;width:10;height:20" coordorigin="9691,-3163" coordsize="10,20">
              <v:shape style="position:absolute;left:9691;top:-3163;width:10;height:20" coordorigin="9691,-3163" coordsize="10,20" path="m9691,-3144l9700,-3144,9700,-3163,9691,-3163,9691,-3144xe" filled="true" fillcolor="#000000" stroked="false">
                <v:path arrowok="t"/>
                <v:fill type="solid"/>
              </v:shape>
            </v:group>
            <v:group style="position:absolute;left:9691;top:-3144;width:10;height:20" coordorigin="9691,-3144" coordsize="10,20">
              <v:shape style="position:absolute;left:9691;top:-3144;width:10;height:20" coordorigin="9691,-3144" coordsize="10,20" path="m9691,-3125l9700,-3125,9700,-3144,9691,-3144,9691,-3125xe" filled="true" fillcolor="#000000" stroked="false">
                <v:path arrowok="t"/>
                <v:fill type="solid"/>
              </v:shape>
            </v:group>
            <v:group style="position:absolute;left:9691;top:-3125;width:10;height:20" coordorigin="9691,-3125" coordsize="10,20">
              <v:shape style="position:absolute;left:9691;top:-3125;width:10;height:20" coordorigin="9691,-3125" coordsize="10,20" path="m9691,-3106l9700,-3106,9700,-3125,9691,-3125,9691,-3106xe" filled="true" fillcolor="#000000" stroked="false">
                <v:path arrowok="t"/>
                <v:fill type="solid"/>
              </v:shape>
            </v:group>
            <v:group style="position:absolute;left:9691;top:-3106;width:10;height:20" coordorigin="9691,-3106" coordsize="10,20">
              <v:shape style="position:absolute;left:9691;top:-3106;width:10;height:20" coordorigin="9691,-3106" coordsize="10,20" path="m9691,-3087l9700,-3087,9700,-3106,9691,-3106,9691,-3087xe" filled="true" fillcolor="#000000" stroked="false">
                <v:path arrowok="t"/>
                <v:fill type="solid"/>
              </v:shape>
            </v:group>
            <v:group style="position:absolute;left:9691;top:-3087;width:10;height:20" coordorigin="9691,-3087" coordsize="10,20">
              <v:shape style="position:absolute;left:9691;top:-3087;width:10;height:20" coordorigin="9691,-3087" coordsize="10,20" path="m9691,-3067l9700,-3067,9700,-3087,9691,-3087,9691,-3067xe" filled="true" fillcolor="#000000" stroked="false">
                <v:path arrowok="t"/>
                <v:fill type="solid"/>
              </v:shape>
            </v:group>
            <v:group style="position:absolute;left:9691;top:-3067;width:10;height:20" coordorigin="9691,-3067" coordsize="10,20">
              <v:shape style="position:absolute;left:9691;top:-3067;width:10;height:20" coordorigin="9691,-3067" coordsize="10,20" path="m9691,-3048l9700,-3048,9700,-3067,9691,-3067,9691,-3048xe" filled="true" fillcolor="#000000" stroked="false">
                <v:path arrowok="t"/>
                <v:fill type="solid"/>
              </v:shape>
            </v:group>
            <v:group style="position:absolute;left:9691;top:-3048;width:10;height:20" coordorigin="9691,-3048" coordsize="10,20">
              <v:shape style="position:absolute;left:9691;top:-3048;width:10;height:20" coordorigin="9691,-3048" coordsize="10,20" path="m9691,-3029l9700,-3029,9700,-3048,9691,-3048,9691,-3029xe" filled="true" fillcolor="#000000" stroked="false">
                <v:path arrowok="t"/>
                <v:fill type="solid"/>
              </v:shape>
            </v:group>
            <v:group style="position:absolute;left:9691;top:-3029;width:10;height:20" coordorigin="9691,-3029" coordsize="10,20">
              <v:shape style="position:absolute;left:9691;top:-3029;width:10;height:20" coordorigin="9691,-3029" coordsize="10,20" path="m9691,-3010l9700,-3010,9700,-3029,9691,-3029,9691,-3010xe" filled="true" fillcolor="#000000" stroked="false">
                <v:path arrowok="t"/>
                <v:fill type="solid"/>
              </v:shape>
            </v:group>
            <v:group style="position:absolute;left:9691;top:-3010;width:10;height:20" coordorigin="9691,-3010" coordsize="10,20">
              <v:shape style="position:absolute;left:9691;top:-3010;width:10;height:20" coordorigin="9691,-3010" coordsize="10,20" path="m9691,-2991l9700,-2991,9700,-3010,9691,-3010,9691,-2991xe" filled="true" fillcolor="#000000" stroked="false">
                <v:path arrowok="t"/>
                <v:fill type="solid"/>
              </v:shape>
            </v:group>
            <v:group style="position:absolute;left:9691;top:-2991;width:10;height:20" coordorigin="9691,-2991" coordsize="10,20">
              <v:shape style="position:absolute;left:9691;top:-2991;width:10;height:20" coordorigin="9691,-2991" coordsize="10,20" path="m9691,-2971l9700,-2971,9700,-2991,9691,-2991,9691,-2971xe" filled="true" fillcolor="#000000" stroked="false">
                <v:path arrowok="t"/>
                <v:fill type="solid"/>
              </v:shape>
            </v:group>
            <v:group style="position:absolute;left:9691;top:-2971;width:10;height:20" coordorigin="9691,-2971" coordsize="10,20">
              <v:shape style="position:absolute;left:9691;top:-2971;width:10;height:20" coordorigin="9691,-2971" coordsize="10,20" path="m9691,-2952l9700,-2952,9700,-2971,9691,-2971,9691,-2952xe" filled="true" fillcolor="#000000" stroked="false">
                <v:path arrowok="t"/>
                <v:fill type="solid"/>
              </v:shape>
            </v:group>
            <v:group style="position:absolute;left:9691;top:-2952;width:10;height:20" coordorigin="9691,-2952" coordsize="10,20">
              <v:shape style="position:absolute;left:9691;top:-2952;width:10;height:20" coordorigin="9691,-2952" coordsize="10,20" path="m9691,-2933l9700,-2933,9700,-2952,9691,-2952,9691,-2933xe" filled="true" fillcolor="#000000" stroked="false">
                <v:path arrowok="t"/>
                <v:fill type="solid"/>
              </v:shape>
            </v:group>
            <v:group style="position:absolute;left:9691;top:-2929;width:10;height:2" coordorigin="9691,-2929" coordsize="10,2">
              <v:shape style="position:absolute;left:9691;top:-2929;width:10;height:2" coordorigin="9691,-2929" coordsize="10,0" path="m9691,-2929l9700,-2929e" filled="false" stroked="true" strokeweight=".35999pt" strokecolor="#000000">
                <v:path arrowok="t"/>
              </v:shape>
              <v:shape style="position:absolute;left:871;top:-2926;width:6097;height:10" type="#_x0000_t75" stroked="false">
                <v:imagedata r:id="rId1274" o:title=""/>
              </v:shape>
              <v:shape style="position:absolute;left:6964;top:-2926;width:1759;height:10" type="#_x0000_t75" stroked="false">
                <v:imagedata r:id="rId1277" o:title=""/>
              </v:shape>
              <v:shape style="position:absolute;left:8718;top:-2926;width:973;height:10" type="#_x0000_t75" stroked="false">
                <v:imagedata r:id="rId1278" o:title=""/>
              </v:shape>
            </v:group>
            <v:group style="position:absolute;left:9691;top:-2921;width:10;height:2" coordorigin="9691,-2921" coordsize="10,2">
              <v:shape style="position:absolute;left:9691;top:-2921;width:10;height:2" coordorigin="9691,-2921" coordsize="10,0" path="m9691,-2921l9700,-2921e" filled="false" stroked="true" strokeweight=".48004pt" strokecolor="#000000">
                <v:path arrowok="t"/>
              </v:shape>
            </v:group>
            <v:group style="position:absolute;left:9691;top:-2916;width:10;height:20" coordorigin="9691,-2916" coordsize="10,20">
              <v:shape style="position:absolute;left:9691;top:-2916;width:10;height:20" coordorigin="9691,-2916" coordsize="10,20" path="m9691,-2897l9700,-2897,9700,-2916,9691,-2916,9691,-2897xe" filled="true" fillcolor="#000000" stroked="false">
                <v:path arrowok="t"/>
                <v:fill type="solid"/>
              </v:shape>
            </v:group>
            <v:group style="position:absolute;left:9691;top:-2897;width:10;height:20" coordorigin="9691,-2897" coordsize="10,20">
              <v:shape style="position:absolute;left:9691;top:-2897;width:10;height:20" coordorigin="9691,-2897" coordsize="10,20" path="m9691,-2878l9700,-2878,9700,-2897,9691,-2897,9691,-2878xe" filled="true" fillcolor="#000000" stroked="false">
                <v:path arrowok="t"/>
                <v:fill type="solid"/>
              </v:shape>
            </v:group>
            <v:group style="position:absolute;left:9691;top:-2878;width:10;height:20" coordorigin="9691,-2878" coordsize="10,20">
              <v:shape style="position:absolute;left:9691;top:-2878;width:10;height:20" coordorigin="9691,-2878" coordsize="10,20" path="m9691,-2859l9700,-2859,9700,-2878,9691,-2878,9691,-2859xe" filled="true" fillcolor="#000000" stroked="false">
                <v:path arrowok="t"/>
                <v:fill type="solid"/>
              </v:shape>
            </v:group>
            <v:group style="position:absolute;left:9691;top:-2859;width:10;height:20" coordorigin="9691,-2859" coordsize="10,20">
              <v:shape style="position:absolute;left:9691;top:-2859;width:10;height:20" coordorigin="9691,-2859" coordsize="10,20" path="m9691,-2839l9700,-2839,9700,-2859,9691,-2859,9691,-2839xe" filled="true" fillcolor="#000000" stroked="false">
                <v:path arrowok="t"/>
                <v:fill type="solid"/>
              </v:shape>
            </v:group>
            <v:group style="position:absolute;left:9691;top:-2839;width:10;height:20" coordorigin="9691,-2839" coordsize="10,20">
              <v:shape style="position:absolute;left:9691;top:-2839;width:10;height:20" coordorigin="9691,-2839" coordsize="10,20" path="m9691,-2820l9700,-2820,9700,-2839,9691,-2839,9691,-2820xe" filled="true" fillcolor="#000000" stroked="false">
                <v:path arrowok="t"/>
                <v:fill type="solid"/>
              </v:shape>
            </v:group>
            <v:group style="position:absolute;left:9691;top:-2820;width:10;height:20" coordorigin="9691,-2820" coordsize="10,20">
              <v:shape style="position:absolute;left:9691;top:-2820;width:10;height:20" coordorigin="9691,-2820" coordsize="10,20" path="m9691,-2801l9700,-2801,9700,-2820,9691,-2820,9691,-2801xe" filled="true" fillcolor="#000000" stroked="false">
                <v:path arrowok="t"/>
                <v:fill type="solid"/>
              </v:shape>
            </v:group>
            <v:group style="position:absolute;left:9691;top:-2801;width:10;height:20" coordorigin="9691,-2801" coordsize="10,20">
              <v:shape style="position:absolute;left:9691;top:-2801;width:10;height:20" coordorigin="9691,-2801" coordsize="10,20" path="m9691,-2782l9700,-2782,9700,-2801,9691,-2801,9691,-2782xe" filled="true" fillcolor="#000000" stroked="false">
                <v:path arrowok="t"/>
                <v:fill type="solid"/>
              </v:shape>
            </v:group>
            <v:group style="position:absolute;left:9691;top:-2782;width:10;height:20" coordorigin="9691,-2782" coordsize="10,20">
              <v:shape style="position:absolute;left:9691;top:-2782;width:10;height:20" coordorigin="9691,-2782" coordsize="10,20" path="m9691,-2763l9700,-2763,9700,-2782,9691,-2782,9691,-2763xe" filled="true" fillcolor="#000000" stroked="false">
                <v:path arrowok="t"/>
                <v:fill type="solid"/>
              </v:shape>
            </v:group>
            <v:group style="position:absolute;left:9691;top:-2763;width:10;height:20" coordorigin="9691,-2763" coordsize="10,20">
              <v:shape style="position:absolute;left:9691;top:-2763;width:10;height:20" coordorigin="9691,-2763" coordsize="10,20" path="m9691,-2743l9700,-2743,9700,-2763,9691,-2763,9691,-2743xe" filled="true" fillcolor="#000000" stroked="false">
                <v:path arrowok="t"/>
                <v:fill type="solid"/>
              </v:shape>
            </v:group>
            <v:group style="position:absolute;left:9691;top:-2743;width:10;height:20" coordorigin="9691,-2743" coordsize="10,20">
              <v:shape style="position:absolute;left:9691;top:-2743;width:10;height:20" coordorigin="9691,-2743" coordsize="10,20" path="m9691,-2724l9700,-2724,9700,-2743,9691,-2743,9691,-2724xe" filled="true" fillcolor="#000000" stroked="false">
                <v:path arrowok="t"/>
                <v:fill type="solid"/>
              </v:shape>
            </v:group>
            <v:group style="position:absolute;left:9691;top:-2724;width:10;height:20" coordorigin="9691,-2724" coordsize="10,20">
              <v:shape style="position:absolute;left:9691;top:-2724;width:10;height:20" coordorigin="9691,-2724" coordsize="10,20" path="m9691,-2705l9700,-2705,9700,-2724,9691,-2724,9691,-2705xe" filled="true" fillcolor="#000000" stroked="false">
                <v:path arrowok="t"/>
                <v:fill type="solid"/>
              </v:shape>
            </v:group>
            <v:group style="position:absolute;left:9691;top:-2705;width:10;height:20" coordorigin="9691,-2705" coordsize="10,20">
              <v:shape style="position:absolute;left:9691;top:-2705;width:10;height:20" coordorigin="9691,-2705" coordsize="10,20" path="m9691,-2686l9700,-2686,9700,-2705,9691,-2705,9691,-2686xe" filled="true" fillcolor="#000000" stroked="false">
                <v:path arrowok="t"/>
                <v:fill type="solid"/>
              </v:shape>
            </v:group>
            <v:group style="position:absolute;left:9691;top:-2686;width:10;height:20" coordorigin="9691,-2686" coordsize="10,20">
              <v:shape style="position:absolute;left:9691;top:-2686;width:10;height:20" coordorigin="9691,-2686" coordsize="10,20" path="m9691,-2667l9700,-2667,9700,-2686,9691,-2686,9691,-2667xe" filled="true" fillcolor="#000000" stroked="false">
                <v:path arrowok="t"/>
                <v:fill type="solid"/>
              </v:shape>
            </v:group>
            <v:group style="position:absolute;left:9691;top:-2667;width:10;height:20" coordorigin="9691,-2667" coordsize="10,20">
              <v:shape style="position:absolute;left:9691;top:-2667;width:10;height:20" coordorigin="9691,-2667" coordsize="10,20" path="m9691,-2647l9700,-2647,9700,-2667,9691,-2667,9691,-2647xe" filled="true" fillcolor="#000000" stroked="false">
                <v:path arrowok="t"/>
                <v:fill type="solid"/>
              </v:shape>
            </v:group>
            <v:group style="position:absolute;left:9691;top:-2647;width:10;height:20" coordorigin="9691,-2647" coordsize="10,20">
              <v:shape style="position:absolute;left:9691;top:-2647;width:10;height:20" coordorigin="9691,-2647" coordsize="10,20" path="m9691,-2628l9700,-2628,9700,-2647,9691,-2647,9691,-2628xe" filled="true" fillcolor="#000000" stroked="false">
                <v:path arrowok="t"/>
                <v:fill type="solid"/>
              </v:shape>
            </v:group>
            <v:group style="position:absolute;left:9691;top:-2628;width:10;height:20" coordorigin="9691,-2628" coordsize="10,20">
              <v:shape style="position:absolute;left:9691;top:-2628;width:10;height:20" coordorigin="9691,-2628" coordsize="10,20" path="m9691,-2609l9700,-2609,9700,-2628,9691,-2628,9691,-2609xe" filled="true" fillcolor="#000000" stroked="false">
                <v:path arrowok="t"/>
                <v:fill type="solid"/>
              </v:shape>
            </v:group>
            <v:group style="position:absolute;left:9691;top:-2609;width:10;height:20" coordorigin="9691,-2609" coordsize="10,20">
              <v:shape style="position:absolute;left:9691;top:-2609;width:10;height:20" coordorigin="9691,-2609" coordsize="10,20" path="m9691,-2590l9700,-2590,9700,-2609,9691,-2609,9691,-2590xe" filled="true" fillcolor="#000000" stroked="false">
                <v:path arrowok="t"/>
                <v:fill type="solid"/>
              </v:shape>
            </v:group>
            <v:group style="position:absolute;left:9691;top:-2587;width:10;height:2" coordorigin="9691,-2587" coordsize="10,2">
              <v:shape style="position:absolute;left:9691;top:-2587;width:10;height:2" coordorigin="9691,-2587" coordsize="10,0" path="m9691,-2587l9700,-2587e" filled="false" stroked="true" strokeweight=".23999pt" strokecolor="#000000">
                <v:path arrowok="t"/>
              </v:shape>
              <v:shape style="position:absolute;left:857;top:-2686;width:4475;height:110" type="#_x0000_t75" stroked="false">
                <v:imagedata r:id="rId1270" o:title=""/>
              </v:shape>
              <v:shape style="position:absolute;left:5307;top:-2585;width:1661;height:10" type="#_x0000_t75" stroked="false">
                <v:imagedata r:id="rId1280" o:title=""/>
              </v:shape>
              <v:shape style="position:absolute;left:6964;top:-2585;width:1759;height:10" type="#_x0000_t75" stroked="false">
                <v:imagedata r:id="rId1277" o:title=""/>
              </v:shape>
              <v:shape style="position:absolute;left:8718;top:-2585;width:973;height:10" type="#_x0000_t75" stroked="false">
                <v:imagedata r:id="rId1278" o:title=""/>
              </v:shape>
            </v:group>
            <v:group style="position:absolute;left:9691;top:-2580;width:10;height:2" coordorigin="9691,-2580" coordsize="10,2">
              <v:shape style="position:absolute;left:9691;top:-2580;width:10;height:2" coordorigin="9691,-2580" coordsize="10,0" path="m9691,-2580l9700,-2580e" filled="false" stroked="true" strokeweight=".48004pt" strokecolor="#000000">
                <v:path arrowok="t"/>
              </v:shape>
            </v:group>
            <v:group style="position:absolute;left:9691;top:-2575;width:10;height:20" coordorigin="9691,-2575" coordsize="10,20">
              <v:shape style="position:absolute;left:9691;top:-2575;width:10;height:20" coordorigin="9691,-2575" coordsize="10,20" path="m9691,-2556l9700,-2556,9700,-2575,9691,-2575,9691,-2556xe" filled="true" fillcolor="#000000" stroked="false">
                <v:path arrowok="t"/>
                <v:fill type="solid"/>
              </v:shape>
            </v:group>
            <v:group style="position:absolute;left:9691;top:-2556;width:10;height:20" coordorigin="9691,-2556" coordsize="10,20">
              <v:shape style="position:absolute;left:9691;top:-2556;width:10;height:20" coordorigin="9691,-2556" coordsize="10,20" path="m9691,-2537l9700,-2537,9700,-2556,9691,-2556,9691,-2537xe" filled="true" fillcolor="#000000" stroked="false">
                <v:path arrowok="t"/>
                <v:fill type="solid"/>
              </v:shape>
            </v:group>
            <v:group style="position:absolute;left:9691;top:-2537;width:10;height:20" coordorigin="9691,-2537" coordsize="10,20">
              <v:shape style="position:absolute;left:9691;top:-2537;width:10;height:20" coordorigin="9691,-2537" coordsize="10,20" path="m9691,-2518l9700,-2518,9700,-2537,9691,-2537,9691,-2518xe" filled="true" fillcolor="#000000" stroked="false">
                <v:path arrowok="t"/>
                <v:fill type="solid"/>
              </v:shape>
            </v:group>
            <v:group style="position:absolute;left:9691;top:-2518;width:10;height:20" coordorigin="9691,-2518" coordsize="10,20">
              <v:shape style="position:absolute;left:9691;top:-2518;width:10;height:20" coordorigin="9691,-2518" coordsize="10,20" path="m9691,-2499l9700,-2499,9700,-2518,9691,-2518,9691,-2499xe" filled="true" fillcolor="#000000" stroked="false">
                <v:path arrowok="t"/>
                <v:fill type="solid"/>
              </v:shape>
            </v:group>
            <v:group style="position:absolute;left:9691;top:-2499;width:10;height:20" coordorigin="9691,-2499" coordsize="10,20">
              <v:shape style="position:absolute;left:9691;top:-2499;width:10;height:20" coordorigin="9691,-2499" coordsize="10,20" path="m9691,-2479l9700,-2479,9700,-2499,9691,-2499,9691,-2479xe" filled="true" fillcolor="#000000" stroked="false">
                <v:path arrowok="t"/>
                <v:fill type="solid"/>
              </v:shape>
            </v:group>
            <v:group style="position:absolute;left:9691;top:-2479;width:10;height:20" coordorigin="9691,-2479" coordsize="10,20">
              <v:shape style="position:absolute;left:9691;top:-2479;width:10;height:20" coordorigin="9691,-2479" coordsize="10,20" path="m9691,-2460l9700,-2460,9700,-2479,9691,-2479,9691,-2460xe" filled="true" fillcolor="#000000" stroked="false">
                <v:path arrowok="t"/>
                <v:fill type="solid"/>
              </v:shape>
            </v:group>
            <v:group style="position:absolute;left:9691;top:-2460;width:10;height:20" coordorigin="9691,-2460" coordsize="10,20">
              <v:shape style="position:absolute;left:9691;top:-2460;width:10;height:20" coordorigin="9691,-2460" coordsize="10,20" path="m9691,-2441l9700,-2441,9700,-2460,9691,-2460,9691,-2441xe" filled="true" fillcolor="#000000" stroked="false">
                <v:path arrowok="t"/>
                <v:fill type="solid"/>
              </v:shape>
            </v:group>
            <v:group style="position:absolute;left:9691;top:-2441;width:10;height:20" coordorigin="9691,-2441" coordsize="10,20">
              <v:shape style="position:absolute;left:9691;top:-2441;width:10;height:20" coordorigin="9691,-2441" coordsize="10,20" path="m9691,-2422l9700,-2422,9700,-2441,9691,-2441,9691,-2422xe" filled="true" fillcolor="#000000" stroked="false">
                <v:path arrowok="t"/>
                <v:fill type="solid"/>
              </v:shape>
            </v:group>
            <v:group style="position:absolute;left:9691;top:-2422;width:10;height:20" coordorigin="9691,-2422" coordsize="10,20">
              <v:shape style="position:absolute;left:9691;top:-2422;width:10;height:20" coordorigin="9691,-2422" coordsize="10,20" path="m9691,-2403l9700,-2403,9700,-2422,9691,-2422,9691,-2403xe" filled="true" fillcolor="#000000" stroked="false">
                <v:path arrowok="t"/>
                <v:fill type="solid"/>
              </v:shape>
            </v:group>
            <v:group style="position:absolute;left:9691;top:-2403;width:10;height:20" coordorigin="9691,-2403" coordsize="10,20">
              <v:shape style="position:absolute;left:9691;top:-2403;width:10;height:20" coordorigin="9691,-2403" coordsize="10,20" path="m9691,-2383l9700,-2383,9700,-2403,9691,-2403,9691,-2383xe" filled="true" fillcolor="#000000" stroked="false">
                <v:path arrowok="t"/>
                <v:fill type="solid"/>
              </v:shape>
            </v:group>
            <v:group style="position:absolute;left:9691;top:-2383;width:10;height:20" coordorigin="9691,-2383" coordsize="10,20">
              <v:shape style="position:absolute;left:9691;top:-2383;width:10;height:20" coordorigin="9691,-2383" coordsize="10,20" path="m9691,-2364l9700,-2364,9700,-2383,9691,-2383,9691,-2364xe" filled="true" fillcolor="#000000" stroked="false">
                <v:path arrowok="t"/>
                <v:fill type="solid"/>
              </v:shape>
            </v:group>
            <v:group style="position:absolute;left:9691;top:-2364;width:10;height:20" coordorigin="9691,-2364" coordsize="10,20">
              <v:shape style="position:absolute;left:9691;top:-2364;width:10;height:20" coordorigin="9691,-2364" coordsize="10,20" path="m9691,-2345l9700,-2345,9700,-2364,9691,-2364,9691,-2345xe" filled="true" fillcolor="#000000" stroked="false">
                <v:path arrowok="t"/>
                <v:fill type="solid"/>
              </v:shape>
            </v:group>
            <v:group style="position:absolute;left:9691;top:-2345;width:10;height:20" coordorigin="9691,-2345" coordsize="10,20">
              <v:shape style="position:absolute;left:9691;top:-2345;width:10;height:20" coordorigin="9691,-2345" coordsize="10,20" path="m9691,-2326l9700,-2326,9700,-2345,9691,-2345,9691,-2326xe" filled="true" fillcolor="#000000" stroked="false">
                <v:path arrowok="t"/>
                <v:fill type="solid"/>
              </v:shape>
            </v:group>
            <v:group style="position:absolute;left:9691;top:-2326;width:10;height:20" coordorigin="9691,-2326" coordsize="10,20">
              <v:shape style="position:absolute;left:9691;top:-2326;width:10;height:20" coordorigin="9691,-2326" coordsize="10,20" path="m9691,-2307l9700,-2307,9700,-2326,9691,-2326,9691,-2307xe" filled="true" fillcolor="#000000" stroked="false">
                <v:path arrowok="t"/>
                <v:fill type="solid"/>
              </v:shape>
            </v:group>
            <v:group style="position:absolute;left:9691;top:-2307;width:10;height:20" coordorigin="9691,-2307" coordsize="10,20">
              <v:shape style="position:absolute;left:9691;top:-2307;width:10;height:20" coordorigin="9691,-2307" coordsize="10,20" path="m9691,-2287l9700,-2287,9700,-2307,9691,-2307,9691,-2287xe" filled="true" fillcolor="#000000" stroked="false">
                <v:path arrowok="t"/>
                <v:fill type="solid"/>
              </v:shape>
            </v:group>
            <v:group style="position:absolute;left:9691;top:-2287;width:10;height:20" coordorigin="9691,-2287" coordsize="10,20">
              <v:shape style="position:absolute;left:9691;top:-2287;width:10;height:20" coordorigin="9691,-2287" coordsize="10,20" path="m9691,-2268l9700,-2268,9700,-2287,9691,-2287,9691,-2268xe" filled="true" fillcolor="#000000" stroked="false">
                <v:path arrowok="t"/>
                <v:fill type="solid"/>
              </v:shape>
            </v:group>
            <v:group style="position:absolute;left:9691;top:-2268;width:10;height:20" coordorigin="9691,-2268" coordsize="10,20">
              <v:shape style="position:absolute;left:9691;top:-2268;width:10;height:20" coordorigin="9691,-2268" coordsize="10,20" path="m9691,-2249l9700,-2249,9700,-2268,9691,-2268,9691,-2249xe" filled="true" fillcolor="#000000" stroked="false">
                <v:path arrowok="t"/>
                <v:fill type="solid"/>
              </v:shape>
            </v:group>
            <v:group style="position:absolute;left:9691;top:-2245;width:10;height:2" coordorigin="9691,-2245" coordsize="10,2">
              <v:shape style="position:absolute;left:9691;top:-2245;width:10;height:2" coordorigin="9691,-2245" coordsize="10,0" path="m9691,-2245l9700,-2245e" filled="false" stroked="true" strokeweight=".35999pt" strokecolor="#000000">
                <v:path arrowok="t"/>
              </v:shape>
              <v:shape style="position:absolute;left:871;top:-2242;width:6097;height:10" type="#_x0000_t75" stroked="false">
                <v:imagedata r:id="rId1274" o:title=""/>
              </v:shape>
              <v:shape style="position:absolute;left:6964;top:-2242;width:1759;height:10" type="#_x0000_t75" stroked="false">
                <v:imagedata r:id="rId1275" o:title=""/>
              </v:shape>
              <v:shape style="position:absolute;left:8718;top:-2242;width:973;height:10" type="#_x0000_t75" stroked="false">
                <v:imagedata r:id="rId1276" o:title=""/>
              </v:shape>
            </v:group>
            <v:group style="position:absolute;left:9691;top:-2237;width:10;height:2" coordorigin="9691,-2237" coordsize="10,2">
              <v:shape style="position:absolute;left:9691;top:-2237;width:10;height:2" coordorigin="9691,-2237" coordsize="10,0" path="m9691,-2237l9700,-2237e" filled="false" stroked="true" strokeweight=".47998pt" strokecolor="#000000">
                <v:path arrowok="t"/>
              </v:shape>
            </v:group>
            <v:group style="position:absolute;left:9691;top:-2232;width:10;height:20" coordorigin="9691,-2232" coordsize="10,20">
              <v:shape style="position:absolute;left:9691;top:-2232;width:10;height:20" coordorigin="9691,-2232" coordsize="10,20" path="m9691,-2213l9700,-2213,9700,-2232,9691,-2232,9691,-2213xe" filled="true" fillcolor="#000000" stroked="false">
                <v:path arrowok="t"/>
                <v:fill type="solid"/>
              </v:shape>
            </v:group>
            <v:group style="position:absolute;left:9691;top:-2213;width:10;height:20" coordorigin="9691,-2213" coordsize="10,20">
              <v:shape style="position:absolute;left:9691;top:-2213;width:10;height:20" coordorigin="9691,-2213" coordsize="10,20" path="m9691,-2194l9700,-2194,9700,-2213,9691,-2213,9691,-2194xe" filled="true" fillcolor="#000000" stroked="false">
                <v:path arrowok="t"/>
                <v:fill type="solid"/>
              </v:shape>
            </v:group>
            <v:group style="position:absolute;left:9691;top:-2194;width:10;height:20" coordorigin="9691,-2194" coordsize="10,20">
              <v:shape style="position:absolute;left:9691;top:-2194;width:10;height:20" coordorigin="9691,-2194" coordsize="10,20" path="m9691,-2175l9700,-2175,9700,-2194,9691,-2194,9691,-2175xe" filled="true" fillcolor="#000000" stroked="false">
                <v:path arrowok="t"/>
                <v:fill type="solid"/>
              </v:shape>
            </v:group>
            <v:group style="position:absolute;left:9691;top:-2175;width:10;height:20" coordorigin="9691,-2175" coordsize="10,20">
              <v:shape style="position:absolute;left:9691;top:-2175;width:10;height:20" coordorigin="9691,-2175" coordsize="10,20" path="m9691,-2155l9700,-2155,9700,-2175,9691,-2175,9691,-2155xe" filled="true" fillcolor="#000000" stroked="false">
                <v:path arrowok="t"/>
                <v:fill type="solid"/>
              </v:shape>
            </v:group>
            <v:group style="position:absolute;left:9691;top:-2155;width:10;height:20" coordorigin="9691,-2155" coordsize="10,20">
              <v:shape style="position:absolute;left:9691;top:-2155;width:10;height:20" coordorigin="9691,-2155" coordsize="10,20" path="m9691,-2136l9700,-2136,9700,-2155,9691,-2155,9691,-2136xe" filled="true" fillcolor="#000000" stroked="false">
                <v:path arrowok="t"/>
                <v:fill type="solid"/>
              </v:shape>
            </v:group>
            <v:group style="position:absolute;left:9691;top:-2136;width:10;height:20" coordorigin="9691,-2136" coordsize="10,20">
              <v:shape style="position:absolute;left:9691;top:-2136;width:10;height:20" coordorigin="9691,-2136" coordsize="10,20" path="m9691,-2117l9700,-2117,9700,-2136,9691,-2136,9691,-2117xe" filled="true" fillcolor="#000000" stroked="false">
                <v:path arrowok="t"/>
                <v:fill type="solid"/>
              </v:shape>
            </v:group>
            <v:group style="position:absolute;left:9691;top:-2117;width:10;height:20" coordorigin="9691,-2117" coordsize="10,20">
              <v:shape style="position:absolute;left:9691;top:-2117;width:10;height:20" coordorigin="9691,-2117" coordsize="10,20" path="m9691,-2098l9700,-2098,9700,-2117,9691,-2117,9691,-2098xe" filled="true" fillcolor="#000000" stroked="false">
                <v:path arrowok="t"/>
                <v:fill type="solid"/>
              </v:shape>
            </v:group>
            <v:group style="position:absolute;left:9691;top:-2098;width:10;height:20" coordorigin="9691,-2098" coordsize="10,20">
              <v:shape style="position:absolute;left:9691;top:-2098;width:10;height:20" coordorigin="9691,-2098" coordsize="10,20" path="m9691,-2079l9700,-2079,9700,-2098,9691,-2098,9691,-2079xe" filled="true" fillcolor="#000000" stroked="false">
                <v:path arrowok="t"/>
                <v:fill type="solid"/>
              </v:shape>
            </v:group>
            <v:group style="position:absolute;left:9691;top:-2079;width:10;height:20" coordorigin="9691,-2079" coordsize="10,20">
              <v:shape style="position:absolute;left:9691;top:-2079;width:10;height:20" coordorigin="9691,-2079" coordsize="10,20" path="m9691,-2059l9700,-2059,9700,-2079,9691,-2079,9691,-2059xe" filled="true" fillcolor="#000000" stroked="false">
                <v:path arrowok="t"/>
                <v:fill type="solid"/>
              </v:shape>
            </v:group>
            <v:group style="position:absolute;left:9691;top:-2059;width:10;height:20" coordorigin="9691,-2059" coordsize="10,20">
              <v:shape style="position:absolute;left:9691;top:-2059;width:10;height:20" coordorigin="9691,-2059" coordsize="10,20" path="m9691,-2040l9700,-2040,9700,-2059,9691,-2059,9691,-2040xe" filled="true" fillcolor="#000000" stroked="false">
                <v:path arrowok="t"/>
                <v:fill type="solid"/>
              </v:shape>
            </v:group>
            <v:group style="position:absolute;left:9691;top:-2040;width:10;height:20" coordorigin="9691,-2040" coordsize="10,20">
              <v:shape style="position:absolute;left:9691;top:-2040;width:10;height:20" coordorigin="9691,-2040" coordsize="10,20" path="m9691,-2021l9700,-2021,9700,-2040,9691,-2040,9691,-2021xe" filled="true" fillcolor="#000000" stroked="false">
                <v:path arrowok="t"/>
                <v:fill type="solid"/>
              </v:shape>
            </v:group>
            <v:group style="position:absolute;left:9691;top:-2021;width:10;height:20" coordorigin="9691,-2021" coordsize="10,20">
              <v:shape style="position:absolute;left:9691;top:-2021;width:10;height:20" coordorigin="9691,-2021" coordsize="10,20" path="m9691,-2002l9700,-2002,9700,-2021,9691,-2021,9691,-2002xe" filled="true" fillcolor="#000000" stroked="false">
                <v:path arrowok="t"/>
                <v:fill type="solid"/>
              </v:shape>
            </v:group>
            <v:group style="position:absolute;left:9691;top:-2002;width:10;height:20" coordorigin="9691,-2002" coordsize="10,20">
              <v:shape style="position:absolute;left:9691;top:-2002;width:10;height:20" coordorigin="9691,-2002" coordsize="10,20" path="m9691,-1983l9700,-1983,9700,-2002,9691,-2002,9691,-1983xe" filled="true" fillcolor="#000000" stroked="false">
                <v:path arrowok="t"/>
                <v:fill type="solid"/>
              </v:shape>
            </v:group>
            <v:group style="position:absolute;left:9691;top:-1983;width:10;height:20" coordorigin="9691,-1983" coordsize="10,20">
              <v:shape style="position:absolute;left:9691;top:-1983;width:10;height:20" coordorigin="9691,-1983" coordsize="10,20" path="m9691,-1963l9700,-1963,9700,-1983,9691,-1983,9691,-1963xe" filled="true" fillcolor="#000000" stroked="false">
                <v:path arrowok="t"/>
                <v:fill type="solid"/>
              </v:shape>
            </v:group>
            <v:group style="position:absolute;left:9691;top:-1963;width:10;height:20" coordorigin="9691,-1963" coordsize="10,20">
              <v:shape style="position:absolute;left:9691;top:-1963;width:10;height:20" coordorigin="9691,-1963" coordsize="10,20" path="m9691,-1944l9700,-1944,9700,-1963,9691,-1963,9691,-1944xe" filled="true" fillcolor="#000000" stroked="false">
                <v:path arrowok="t"/>
                <v:fill type="solid"/>
              </v:shape>
            </v:group>
            <v:group style="position:absolute;left:9691;top:-1944;width:10;height:20" coordorigin="9691,-1944" coordsize="10,20">
              <v:shape style="position:absolute;left:9691;top:-1944;width:10;height:20" coordorigin="9691,-1944" coordsize="10,20" path="m9691,-1925l9700,-1925,9700,-1944,9691,-1944,9691,-1925xe" filled="true" fillcolor="#000000" stroked="false">
                <v:path arrowok="t"/>
                <v:fill type="solid"/>
              </v:shape>
            </v:group>
            <v:group style="position:absolute;left:9691;top:-1925;width:10;height:20" coordorigin="9691,-1925" coordsize="10,20">
              <v:shape style="position:absolute;left:9691;top:-1925;width:10;height:20" coordorigin="9691,-1925" coordsize="10,20" path="m9691,-1906l9700,-1906,9700,-1925,9691,-1925,9691,-1906xe" filled="true" fillcolor="#000000" stroked="false">
                <v:path arrowok="t"/>
                <v:fill type="solid"/>
              </v:shape>
            </v:group>
            <v:group style="position:absolute;left:9691;top:-1906;width:10;height:20" coordorigin="9691,-1906" coordsize="10,20">
              <v:shape style="position:absolute;left:9691;top:-1906;width:10;height:20" coordorigin="9691,-1906" coordsize="10,20" path="m9691,-1887l9700,-1887,9700,-1906,9691,-1906,9691,-1887xe" filled="true" fillcolor="#000000" stroked="false">
                <v:path arrowok="t"/>
                <v:fill type="solid"/>
              </v:shape>
            </v:group>
            <v:group style="position:absolute;left:9691;top:-1887;width:10;height:20" coordorigin="9691,-1887" coordsize="10,20">
              <v:shape style="position:absolute;left:9691;top:-1887;width:10;height:20" coordorigin="9691,-1887" coordsize="10,20" path="m9691,-1867l9700,-1867,9700,-1887,9691,-1887,9691,-1867xe" filled="true" fillcolor="#000000" stroked="false">
                <v:path arrowok="t"/>
                <v:fill type="solid"/>
              </v:shape>
            </v:group>
            <v:group style="position:absolute;left:9691;top:-1867;width:10;height:20" coordorigin="9691,-1867" coordsize="10,20">
              <v:shape style="position:absolute;left:9691;top:-1867;width:10;height:20" coordorigin="9691,-1867" coordsize="10,20" path="m9691,-1848l9700,-1848,9700,-1867,9691,-1867,9691,-1848xe" filled="true" fillcolor="#000000" stroked="false">
                <v:path arrowok="t"/>
                <v:fill type="solid"/>
              </v:shape>
            </v:group>
            <v:group style="position:absolute;left:9691;top:-1848;width:10;height:20" coordorigin="9691,-1848" coordsize="10,20">
              <v:shape style="position:absolute;left:9691;top:-1848;width:10;height:20" coordorigin="9691,-1848" coordsize="10,20" path="m9691,-1829l9700,-1829,9700,-1848,9691,-1848,9691,-1829xe" filled="true" fillcolor="#000000" stroked="false">
                <v:path arrowok="t"/>
                <v:fill type="solid"/>
              </v:shape>
            </v:group>
            <v:group style="position:absolute;left:9691;top:-1829;width:10;height:20" coordorigin="9691,-1829" coordsize="10,20">
              <v:shape style="position:absolute;left:9691;top:-1829;width:10;height:20" coordorigin="9691,-1829" coordsize="10,20" path="m9691,-1810l9700,-1810,9700,-1829,9691,-1829,9691,-1810xe" filled="true" fillcolor="#000000" stroked="false">
                <v:path arrowok="t"/>
                <v:fill type="solid"/>
              </v:shape>
            </v:group>
            <v:group style="position:absolute;left:9691;top:-1810;width:10;height:20" coordorigin="9691,-1810" coordsize="10,20">
              <v:shape style="position:absolute;left:9691;top:-1810;width:10;height:20" coordorigin="9691,-1810" coordsize="10,20" path="m9691,-1791l9700,-1791,9700,-1810,9691,-1810,9691,-1791xe" filled="true" fillcolor="#000000" stroked="false">
                <v:path arrowok="t"/>
                <v:fill type="solid"/>
              </v:shape>
            </v:group>
            <v:group style="position:absolute;left:9691;top:-1791;width:10;height:20" coordorigin="9691,-1791" coordsize="10,20">
              <v:shape style="position:absolute;left:9691;top:-1791;width:10;height:20" coordorigin="9691,-1791" coordsize="10,20" path="m9691,-1771l9700,-1771,9700,-1791,9691,-1791,9691,-1771xe" filled="true" fillcolor="#000000" stroked="false">
                <v:path arrowok="t"/>
                <v:fill type="solid"/>
              </v:shape>
            </v:group>
            <v:group style="position:absolute;left:9691;top:-1771;width:10;height:20" coordorigin="9691,-1771" coordsize="10,20">
              <v:shape style="position:absolute;left:9691;top:-1771;width:10;height:20" coordorigin="9691,-1771" coordsize="10,20" path="m9691,-1752l9700,-1752,9700,-1771,9691,-1771,9691,-1752xe" filled="true" fillcolor="#000000" stroked="false">
                <v:path arrowok="t"/>
                <v:fill type="solid"/>
              </v:shape>
            </v:group>
            <v:group style="position:absolute;left:9691;top:-1752;width:10;height:20" coordorigin="9691,-1752" coordsize="10,20">
              <v:shape style="position:absolute;left:9691;top:-1752;width:10;height:20" coordorigin="9691,-1752" coordsize="10,20" path="m9691,-1733l9700,-1733,9700,-1752,9691,-1752,9691,-1733xe" filled="true" fillcolor="#000000" stroked="false">
                <v:path arrowok="t"/>
                <v:fill type="solid"/>
              </v:shape>
            </v:group>
            <v:group style="position:absolute;left:9691;top:-1733;width:10;height:20" coordorigin="9691,-1733" coordsize="10,20">
              <v:shape style="position:absolute;left:9691;top:-1733;width:10;height:20" coordorigin="9691,-1733" coordsize="10,20" path="m9691,-1714l9700,-1714,9700,-1733,9691,-1733,9691,-1714xe" filled="true" fillcolor="#000000" stroked="false">
                <v:path arrowok="t"/>
                <v:fill type="solid"/>
              </v:shape>
            </v:group>
            <v:group style="position:absolute;left:9691;top:-1714;width:10;height:20" coordorigin="9691,-1714" coordsize="10,20">
              <v:shape style="position:absolute;left:9691;top:-1714;width:10;height:20" coordorigin="9691,-1714" coordsize="10,20" path="m9691,-1695l9700,-1695,9700,-1714,9691,-1714,9691,-1695xe" filled="true" fillcolor="#000000" stroked="false">
                <v:path arrowok="t"/>
                <v:fill type="solid"/>
              </v:shape>
            </v:group>
            <v:group style="position:absolute;left:9691;top:-1695;width:10;height:20" coordorigin="9691,-1695" coordsize="10,20">
              <v:shape style="position:absolute;left:9691;top:-1695;width:10;height:20" coordorigin="9691,-1695" coordsize="10,20" path="m9691,-1675l9700,-1675,9700,-1695,9691,-1695,9691,-1675xe" filled="true" fillcolor="#000000" stroked="false">
                <v:path arrowok="t"/>
                <v:fill type="solid"/>
              </v:shape>
            </v:group>
            <v:group style="position:absolute;left:9691;top:-1675;width:10;height:20" coordorigin="9691,-1675" coordsize="10,20">
              <v:shape style="position:absolute;left:9691;top:-1675;width:10;height:20" coordorigin="9691,-1675" coordsize="10,20" path="m9691,-1656l9700,-1656,9700,-1675,9691,-1675,9691,-1656xe" filled="true" fillcolor="#000000" stroked="false">
                <v:path arrowok="t"/>
                <v:fill type="solid"/>
              </v:shape>
            </v:group>
            <v:group style="position:absolute;left:9691;top:-1656;width:10;height:20" coordorigin="9691,-1656" coordsize="10,20">
              <v:shape style="position:absolute;left:9691;top:-1656;width:10;height:20" coordorigin="9691,-1656" coordsize="10,20" path="m9691,-1637l9700,-1637,9700,-1656,9691,-1656,9691,-1637xe" filled="true" fillcolor="#000000" stroked="false">
                <v:path arrowok="t"/>
                <v:fill type="solid"/>
              </v:shape>
            </v:group>
            <v:group style="position:absolute;left:9691;top:-1637;width:10;height:20" coordorigin="9691,-1637" coordsize="10,20">
              <v:shape style="position:absolute;left:9691;top:-1637;width:10;height:20" coordorigin="9691,-1637" coordsize="10,20" path="m9691,-1618l9700,-1618,9700,-1637,9691,-1637,9691,-1618xe" filled="true" fillcolor="#000000" stroked="false">
                <v:path arrowok="t"/>
                <v:fill type="solid"/>
              </v:shape>
            </v:group>
            <v:group style="position:absolute;left:9691;top:-1613;width:10;height:2" coordorigin="9691,-1613" coordsize="10,2">
              <v:shape style="position:absolute;left:9691;top:-1613;width:10;height:2" coordorigin="9691,-1613" coordsize="10,0" path="m9691,-1613l9700,-1613e" filled="false" stroked="true" strokeweight=".47998pt" strokecolor="#000000">
                <v:path arrowok="t"/>
              </v:shape>
              <v:shape style="position:absolute;left:871;top:-1608;width:6097;height:10" type="#_x0000_t75" stroked="false">
                <v:imagedata r:id="rId1274" o:title=""/>
              </v:shape>
              <v:shape style="position:absolute;left:6964;top:-1608;width:1759;height:10" type="#_x0000_t75" stroked="false">
                <v:imagedata r:id="rId1277" o:title=""/>
              </v:shape>
              <v:shape style="position:absolute;left:8718;top:-1608;width:973;height:10" type="#_x0000_t75" stroked="false">
                <v:imagedata r:id="rId1278" o:title=""/>
              </v:shape>
            </v:group>
            <v:group style="position:absolute;left:9691;top:-1603;width:10;height:2" coordorigin="9691,-1603" coordsize="10,2">
              <v:shape style="position:absolute;left:9691;top:-1603;width:10;height:2" coordorigin="9691,-1603" coordsize="10,0" path="m9691,-1603l9700,-1603e" filled="false" stroked="true" strokeweight=".48004pt" strokecolor="#000000">
                <v:path arrowok="t"/>
              </v:shape>
            </v:group>
            <v:group style="position:absolute;left:9691;top:-1599;width:10;height:20" coordorigin="9691,-1599" coordsize="10,20">
              <v:shape style="position:absolute;left:9691;top:-1599;width:10;height:20" coordorigin="9691,-1599" coordsize="10,20" path="m9691,-1579l9700,-1579,9700,-1599,9691,-1599,9691,-1579xe" filled="true" fillcolor="#000000" stroked="false">
                <v:path arrowok="t"/>
                <v:fill type="solid"/>
              </v:shape>
            </v:group>
            <v:group style="position:absolute;left:9691;top:-1579;width:10;height:20" coordorigin="9691,-1579" coordsize="10,20">
              <v:shape style="position:absolute;left:9691;top:-1579;width:10;height:20" coordorigin="9691,-1579" coordsize="10,20" path="m9691,-1560l9700,-1560,9700,-1579,9691,-1579,9691,-1560xe" filled="true" fillcolor="#000000" stroked="false">
                <v:path arrowok="t"/>
                <v:fill type="solid"/>
              </v:shape>
            </v:group>
            <v:group style="position:absolute;left:9691;top:-1560;width:10;height:20" coordorigin="9691,-1560" coordsize="10,20">
              <v:shape style="position:absolute;left:9691;top:-1560;width:10;height:20" coordorigin="9691,-1560" coordsize="10,20" path="m9691,-1541l9700,-1541,9700,-1560,9691,-1560,9691,-1541xe" filled="true" fillcolor="#000000" stroked="false">
                <v:path arrowok="t"/>
                <v:fill type="solid"/>
              </v:shape>
            </v:group>
            <v:group style="position:absolute;left:9691;top:-1541;width:10;height:20" coordorigin="9691,-1541" coordsize="10,20">
              <v:shape style="position:absolute;left:9691;top:-1541;width:10;height:20" coordorigin="9691,-1541" coordsize="10,20" path="m9691,-1522l9700,-1522,9700,-1541,9691,-1541,9691,-1522xe" filled="true" fillcolor="#000000" stroked="false">
                <v:path arrowok="t"/>
                <v:fill type="solid"/>
              </v:shape>
            </v:group>
            <v:group style="position:absolute;left:9691;top:-1522;width:10;height:20" coordorigin="9691,-1522" coordsize="10,20">
              <v:shape style="position:absolute;left:9691;top:-1522;width:10;height:20" coordorigin="9691,-1522" coordsize="10,20" path="m9691,-1503l9700,-1503,9700,-1522,9691,-1522,9691,-1503xe" filled="true" fillcolor="#000000" stroked="false">
                <v:path arrowok="t"/>
                <v:fill type="solid"/>
              </v:shape>
            </v:group>
            <v:group style="position:absolute;left:9691;top:-1503;width:10;height:20" coordorigin="9691,-1503" coordsize="10,20">
              <v:shape style="position:absolute;left:9691;top:-1503;width:10;height:20" coordorigin="9691,-1503" coordsize="10,20" path="m9691,-1483l9700,-1483,9700,-1503,9691,-1503,9691,-1483xe" filled="true" fillcolor="#000000" stroked="false">
                <v:path arrowok="t"/>
                <v:fill type="solid"/>
              </v:shape>
            </v:group>
            <v:group style="position:absolute;left:9691;top:-1483;width:10;height:20" coordorigin="9691,-1483" coordsize="10,20">
              <v:shape style="position:absolute;left:9691;top:-1483;width:10;height:20" coordorigin="9691,-1483" coordsize="10,20" path="m9691,-1464l9700,-1464,9700,-1483,9691,-1483,9691,-1464xe" filled="true" fillcolor="#000000" stroked="false">
                <v:path arrowok="t"/>
                <v:fill type="solid"/>
              </v:shape>
            </v:group>
            <v:group style="position:absolute;left:9691;top:-1464;width:10;height:20" coordorigin="9691,-1464" coordsize="10,20">
              <v:shape style="position:absolute;left:9691;top:-1464;width:10;height:20" coordorigin="9691,-1464" coordsize="10,20" path="m9691,-1445l9700,-1445,9700,-1464,9691,-1464,9691,-1445xe" filled="true" fillcolor="#000000" stroked="false">
                <v:path arrowok="t"/>
                <v:fill type="solid"/>
              </v:shape>
            </v:group>
            <v:group style="position:absolute;left:9691;top:-1445;width:10;height:20" coordorigin="9691,-1445" coordsize="10,20">
              <v:shape style="position:absolute;left:9691;top:-1445;width:10;height:20" coordorigin="9691,-1445" coordsize="10,20" path="m9691,-1426l9700,-1426,9700,-1445,9691,-1445,9691,-1426xe" filled="true" fillcolor="#000000" stroked="false">
                <v:path arrowok="t"/>
                <v:fill type="solid"/>
              </v:shape>
            </v:group>
            <v:group style="position:absolute;left:9691;top:-1426;width:10;height:20" coordorigin="9691,-1426" coordsize="10,20">
              <v:shape style="position:absolute;left:9691;top:-1426;width:10;height:20" coordorigin="9691,-1426" coordsize="10,20" path="m9691,-1407l9700,-1407,9700,-1426,9691,-1426,9691,-1407xe" filled="true" fillcolor="#000000" stroked="false">
                <v:path arrowok="t"/>
                <v:fill type="solid"/>
              </v:shape>
            </v:group>
            <v:group style="position:absolute;left:9691;top:-1407;width:10;height:20" coordorigin="9691,-1407" coordsize="10,20">
              <v:shape style="position:absolute;left:9691;top:-1407;width:10;height:20" coordorigin="9691,-1407" coordsize="10,20" path="m9691,-1387l9700,-1387,9700,-1407,9691,-1407,9691,-1387xe" filled="true" fillcolor="#000000" stroked="false">
                <v:path arrowok="t"/>
                <v:fill type="solid"/>
              </v:shape>
            </v:group>
            <v:group style="position:absolute;left:9691;top:-1387;width:10;height:20" coordorigin="9691,-1387" coordsize="10,20">
              <v:shape style="position:absolute;left:9691;top:-1387;width:10;height:20" coordorigin="9691,-1387" coordsize="10,20" path="m9691,-1368l9700,-1368,9700,-1387,9691,-1387,9691,-1368xe" filled="true" fillcolor="#000000" stroked="false">
                <v:path arrowok="t"/>
                <v:fill type="solid"/>
              </v:shape>
            </v:group>
            <v:group style="position:absolute;left:9691;top:-1368;width:10;height:20" coordorigin="9691,-1368" coordsize="10,20">
              <v:shape style="position:absolute;left:9691;top:-1368;width:10;height:20" coordorigin="9691,-1368" coordsize="10,20" path="m9691,-1349l9700,-1349,9700,-1368,9691,-1368,9691,-1349xe" filled="true" fillcolor="#000000" stroked="false">
                <v:path arrowok="t"/>
                <v:fill type="solid"/>
              </v:shape>
            </v:group>
            <v:group style="position:absolute;left:9691;top:-1349;width:10;height:20" coordorigin="9691,-1349" coordsize="10,20">
              <v:shape style="position:absolute;left:9691;top:-1349;width:10;height:20" coordorigin="9691,-1349" coordsize="10,20" path="m9691,-1330l9700,-1330,9700,-1349,9691,-1349,9691,-1330xe" filled="true" fillcolor="#000000" stroked="false">
                <v:path arrowok="t"/>
                <v:fill type="solid"/>
              </v:shape>
            </v:group>
            <v:group style="position:absolute;left:9691;top:-1330;width:10;height:20" coordorigin="9691,-1330" coordsize="10,20">
              <v:shape style="position:absolute;left:9691;top:-1330;width:10;height:20" coordorigin="9691,-1330" coordsize="10,20" path="m9691,-1311l9700,-1311,9700,-1330,9691,-1330,9691,-1311xe" filled="true" fillcolor="#000000" stroked="false">
                <v:path arrowok="t"/>
                <v:fill type="solid"/>
              </v:shape>
            </v:group>
            <v:group style="position:absolute;left:9691;top:-1311;width:10;height:20" coordorigin="9691,-1311" coordsize="10,20">
              <v:shape style="position:absolute;left:9691;top:-1311;width:10;height:20" coordorigin="9691,-1311" coordsize="10,20" path="m9691,-1291l9700,-1291,9700,-1311,9691,-1311,9691,-1291xe" filled="true" fillcolor="#000000" stroked="false">
                <v:path arrowok="t"/>
                <v:fill type="solid"/>
              </v:shape>
            </v:group>
            <v:group style="position:absolute;left:9691;top:-1291;width:10;height:20" coordorigin="9691,-1291" coordsize="10,20">
              <v:shape style="position:absolute;left:9691;top:-1291;width:10;height:20" coordorigin="9691,-1291" coordsize="10,20" path="m9691,-1272l9700,-1272,9700,-1291,9691,-1291,9691,-1272xe" filled="true" fillcolor="#000000" stroked="false">
                <v:path arrowok="t"/>
                <v:fill type="solid"/>
              </v:shape>
            </v:group>
            <v:group style="position:absolute;left:9691;top:-1272;width:10;height:20" coordorigin="9691,-1272" coordsize="10,20">
              <v:shape style="position:absolute;left:9691;top:-1272;width:10;height:20" coordorigin="9691,-1272" coordsize="10,20" path="m9691,-1253l9700,-1253,9700,-1272,9691,-1272,9691,-1253xe" filled="true" fillcolor="#000000" stroked="false">
                <v:path arrowok="t"/>
                <v:fill type="solid"/>
              </v:shape>
            </v:group>
            <v:group style="position:absolute;left:9691;top:-1253;width:10;height:20" coordorigin="9691,-1253" coordsize="10,20">
              <v:shape style="position:absolute;left:9691;top:-1253;width:10;height:20" coordorigin="9691,-1253" coordsize="10,20" path="m9691,-1234l9700,-1234,9700,-1253,9691,-1253,9691,-1234xe" filled="true" fillcolor="#000000" stroked="false">
                <v:path arrowok="t"/>
                <v:fill type="solid"/>
              </v:shape>
            </v:group>
            <v:group style="position:absolute;left:9691;top:-1234;width:10;height:20" coordorigin="9691,-1234" coordsize="10,20">
              <v:shape style="position:absolute;left:9691;top:-1234;width:10;height:20" coordorigin="9691,-1234" coordsize="10,20" path="m9691,-1215l9700,-1215,9700,-1234,9691,-1234,9691,-1215xe" filled="true" fillcolor="#000000" stroked="false">
                <v:path arrowok="t"/>
                <v:fill type="solid"/>
              </v:shape>
            </v:group>
            <v:group style="position:absolute;left:9691;top:-1215;width:10;height:20" coordorigin="9691,-1215" coordsize="10,20">
              <v:shape style="position:absolute;left:9691;top:-1215;width:10;height:20" coordorigin="9691,-1215" coordsize="10,20" path="m9691,-1195l9700,-1195,9700,-1215,9691,-1215,9691,-1195xe" filled="true" fillcolor="#000000" stroked="false">
                <v:path arrowok="t"/>
                <v:fill type="solid"/>
              </v:shape>
            </v:group>
            <v:group style="position:absolute;left:9691;top:-1195;width:10;height:20" coordorigin="9691,-1195" coordsize="10,20">
              <v:shape style="position:absolute;left:9691;top:-1195;width:10;height:20" coordorigin="9691,-1195" coordsize="10,20" path="m9691,-1176l9700,-1176,9700,-1195,9691,-1195,9691,-1176xe" filled="true" fillcolor="#000000" stroked="false">
                <v:path arrowok="t"/>
                <v:fill type="solid"/>
              </v:shape>
            </v:group>
            <v:group style="position:absolute;left:9691;top:-1176;width:10;height:20" coordorigin="9691,-1176" coordsize="10,20">
              <v:shape style="position:absolute;left:9691;top:-1176;width:10;height:20" coordorigin="9691,-1176" coordsize="10,20" path="m9691,-1157l9700,-1157,9700,-1176,9691,-1176,9691,-1157xe" filled="true" fillcolor="#000000" stroked="false">
                <v:path arrowok="t"/>
                <v:fill type="solid"/>
              </v:shape>
            </v:group>
            <v:group style="position:absolute;left:9691;top:-1157;width:10;height:20" coordorigin="9691,-1157" coordsize="10,20">
              <v:shape style="position:absolute;left:9691;top:-1157;width:10;height:20" coordorigin="9691,-1157" coordsize="10,20" path="m9691,-1138l9700,-1138,9700,-1157,9691,-1157,9691,-1138xe" filled="true" fillcolor="#000000" stroked="false">
                <v:path arrowok="t"/>
                <v:fill type="solid"/>
              </v:shape>
            </v:group>
            <v:group style="position:absolute;left:9691;top:-1138;width:10;height:20" coordorigin="9691,-1138" coordsize="10,20">
              <v:shape style="position:absolute;left:9691;top:-1138;width:10;height:20" coordorigin="9691,-1138" coordsize="10,20" path="m9691,-1119l9700,-1119,9700,-1138,9691,-1138,9691,-1119xe" filled="true" fillcolor="#000000" stroked="false">
                <v:path arrowok="t"/>
                <v:fill type="solid"/>
              </v:shape>
            </v:group>
            <v:group style="position:absolute;left:9691;top:-1119;width:10;height:20" coordorigin="9691,-1119" coordsize="10,20">
              <v:shape style="position:absolute;left:9691;top:-1119;width:10;height:20" coordorigin="9691,-1119" coordsize="10,20" path="m9691,-1099l9700,-1099,9700,-1119,9691,-1119,9691,-1099xe" filled="true" fillcolor="#000000" stroked="false">
                <v:path arrowok="t"/>
                <v:fill type="solid"/>
              </v:shape>
            </v:group>
            <v:group style="position:absolute;left:9691;top:-1099;width:10;height:20" coordorigin="9691,-1099" coordsize="10,20">
              <v:shape style="position:absolute;left:9691;top:-1099;width:10;height:20" coordorigin="9691,-1099" coordsize="10,20" path="m9691,-1080l9700,-1080,9700,-1099,9691,-1099,9691,-1080xe" filled="true" fillcolor="#000000" stroked="false">
                <v:path arrowok="t"/>
                <v:fill type="solid"/>
              </v:shape>
            </v:group>
            <v:group style="position:absolute;left:9691;top:-1080;width:10;height:20" coordorigin="9691,-1080" coordsize="10,20">
              <v:shape style="position:absolute;left:9691;top:-1080;width:10;height:20" coordorigin="9691,-1080" coordsize="10,20" path="m9691,-1061l9700,-1061,9700,-1080,9691,-1080,9691,-1061xe" filled="true" fillcolor="#000000" stroked="false">
                <v:path arrowok="t"/>
                <v:fill type="solid"/>
              </v:shape>
            </v:group>
            <v:group style="position:absolute;left:9691;top:-1061;width:10;height:20" coordorigin="9691,-1061" coordsize="10,20">
              <v:shape style="position:absolute;left:9691;top:-1061;width:10;height:20" coordorigin="9691,-1061" coordsize="10,20" path="m9691,-1042l9700,-1042,9700,-1061,9691,-1061,9691,-1042xe" filled="true" fillcolor="#000000" stroked="false">
                <v:path arrowok="t"/>
                <v:fill type="solid"/>
              </v:shape>
            </v:group>
            <v:group style="position:absolute;left:9691;top:-1042;width:10;height:20" coordorigin="9691,-1042" coordsize="10,20">
              <v:shape style="position:absolute;left:9691;top:-1042;width:10;height:20" coordorigin="9691,-1042" coordsize="10,20" path="m9691,-1023l9700,-1023,9700,-1042,9691,-1042,9691,-1023xe" filled="true" fillcolor="#000000" stroked="false">
                <v:path arrowok="t"/>
                <v:fill type="solid"/>
              </v:shape>
            </v:group>
            <v:group style="position:absolute;left:9691;top:-1023;width:10;height:20" coordorigin="9691,-1023" coordsize="10,20">
              <v:shape style="position:absolute;left:9691;top:-1023;width:10;height:20" coordorigin="9691,-1023" coordsize="10,20" path="m9691,-1003l9700,-1003,9700,-1023,9691,-1023,9691,-1003xe" filled="true" fillcolor="#000000" stroked="false">
                <v:path arrowok="t"/>
                <v:fill type="solid"/>
              </v:shape>
            </v:group>
            <v:group style="position:absolute;left:9691;top:-1003;width:10;height:20" coordorigin="9691,-1003" coordsize="10,20">
              <v:shape style="position:absolute;left:9691;top:-1003;width:10;height:20" coordorigin="9691,-1003" coordsize="10,20" path="m9691,-984l9700,-984,9700,-1003,9691,-1003,9691,-984xe" filled="true" fillcolor="#000000" stroked="false">
                <v:path arrowok="t"/>
                <v:fill type="solid"/>
              </v:shape>
            </v:group>
            <v:group style="position:absolute;left:9691;top:-979;width:10;height:2" coordorigin="9691,-979" coordsize="10,2">
              <v:shape style="position:absolute;left:9691;top:-979;width:10;height:2" coordorigin="9691,-979" coordsize="10,0" path="m9691,-979l9700,-979e" filled="false" stroked="true" strokeweight=".47998pt" strokecolor="#000000">
                <v:path arrowok="t"/>
              </v:shape>
              <v:shape style="position:absolute;left:871;top:-975;width:6097;height:10" type="#_x0000_t75" stroked="false">
                <v:imagedata r:id="rId1274" o:title=""/>
              </v:shape>
              <v:shape style="position:absolute;left:6964;top:-975;width:1759;height:10" type="#_x0000_t75" stroked="false">
                <v:imagedata r:id="rId1275" o:title=""/>
              </v:shape>
              <v:shape style="position:absolute;left:8718;top:-975;width:973;height:10" type="#_x0000_t75" stroked="false">
                <v:imagedata r:id="rId1276" o:title=""/>
              </v:shape>
            </v:group>
            <v:group style="position:absolute;left:9691;top:-970;width:10;height:2" coordorigin="9691,-970" coordsize="10,2">
              <v:shape style="position:absolute;left:9691;top:-970;width:10;height:2" coordorigin="9691,-970" coordsize="10,0" path="m9691,-970l9700,-970e" filled="false" stroked="true" strokeweight=".47998pt" strokecolor="#000000">
                <v:path arrowok="t"/>
              </v:shape>
            </v:group>
            <v:group style="position:absolute;left:9691;top:-965;width:10;height:20" coordorigin="9691,-965" coordsize="10,20">
              <v:shape style="position:absolute;left:9691;top:-965;width:10;height:20" coordorigin="9691,-965" coordsize="10,20" path="m9691,-946l9700,-946,9700,-965,9691,-965,9691,-946xe" filled="true" fillcolor="#000000" stroked="false">
                <v:path arrowok="t"/>
                <v:fill type="solid"/>
              </v:shape>
            </v:group>
            <v:group style="position:absolute;left:9691;top:-946;width:10;height:20" coordorigin="9691,-946" coordsize="10,20">
              <v:shape style="position:absolute;left:9691;top:-946;width:10;height:20" coordorigin="9691,-946" coordsize="10,20" path="m9691,-927l9700,-927,9700,-946,9691,-946,9691,-927xe" filled="true" fillcolor="#000000" stroked="false">
                <v:path arrowok="t"/>
                <v:fill type="solid"/>
              </v:shape>
            </v:group>
            <v:group style="position:absolute;left:9691;top:-927;width:10;height:20" coordorigin="9691,-927" coordsize="10,20">
              <v:shape style="position:absolute;left:9691;top:-927;width:10;height:20" coordorigin="9691,-927" coordsize="10,20" path="m9691,-907l9700,-907,9700,-927,9691,-927,9691,-907xe" filled="true" fillcolor="#000000" stroked="false">
                <v:path arrowok="t"/>
                <v:fill type="solid"/>
              </v:shape>
            </v:group>
            <v:group style="position:absolute;left:9691;top:-907;width:10;height:20" coordorigin="9691,-907" coordsize="10,20">
              <v:shape style="position:absolute;left:9691;top:-907;width:10;height:20" coordorigin="9691,-907" coordsize="10,20" path="m9691,-888l9700,-888,9700,-907,9691,-907,9691,-888xe" filled="true" fillcolor="#000000" stroked="false">
                <v:path arrowok="t"/>
                <v:fill type="solid"/>
              </v:shape>
            </v:group>
            <v:group style="position:absolute;left:9691;top:-888;width:10;height:20" coordorigin="9691,-888" coordsize="10,20">
              <v:shape style="position:absolute;left:9691;top:-888;width:10;height:20" coordorigin="9691,-888" coordsize="10,20" path="m9691,-869l9700,-869,9700,-888,9691,-888,9691,-869xe" filled="true" fillcolor="#000000" stroked="false">
                <v:path arrowok="t"/>
                <v:fill type="solid"/>
              </v:shape>
            </v:group>
            <v:group style="position:absolute;left:9691;top:-869;width:10;height:20" coordorigin="9691,-869" coordsize="10,20">
              <v:shape style="position:absolute;left:9691;top:-869;width:10;height:20" coordorigin="9691,-869" coordsize="10,20" path="m9691,-850l9700,-850,9700,-869,9691,-869,9691,-850xe" filled="true" fillcolor="#000000" stroked="false">
                <v:path arrowok="t"/>
                <v:fill type="solid"/>
              </v:shape>
            </v:group>
            <v:group style="position:absolute;left:9691;top:-850;width:10;height:20" coordorigin="9691,-850" coordsize="10,20">
              <v:shape style="position:absolute;left:9691;top:-850;width:10;height:20" coordorigin="9691,-850" coordsize="10,20" path="m9691,-831l9700,-831,9700,-850,9691,-850,9691,-831xe" filled="true" fillcolor="#000000" stroked="false">
                <v:path arrowok="t"/>
                <v:fill type="solid"/>
              </v:shape>
            </v:group>
            <v:group style="position:absolute;left:9691;top:-831;width:10;height:20" coordorigin="9691,-831" coordsize="10,20">
              <v:shape style="position:absolute;left:9691;top:-831;width:10;height:20" coordorigin="9691,-831" coordsize="10,20" path="m9691,-811l9700,-811,9700,-831,9691,-831,9691,-811xe" filled="true" fillcolor="#000000" stroked="false">
                <v:path arrowok="t"/>
                <v:fill type="solid"/>
              </v:shape>
            </v:group>
            <v:group style="position:absolute;left:9691;top:-811;width:10;height:20" coordorigin="9691,-811" coordsize="10,20">
              <v:shape style="position:absolute;left:9691;top:-811;width:10;height:20" coordorigin="9691,-811" coordsize="10,20" path="m9691,-792l9700,-792,9700,-811,9691,-811,9691,-792xe" filled="true" fillcolor="#000000" stroked="false">
                <v:path arrowok="t"/>
                <v:fill type="solid"/>
              </v:shape>
            </v:group>
            <v:group style="position:absolute;left:9691;top:-792;width:10;height:20" coordorigin="9691,-792" coordsize="10,20">
              <v:shape style="position:absolute;left:9691;top:-792;width:10;height:20" coordorigin="9691,-792" coordsize="10,20" path="m9691,-773l9700,-773,9700,-792,9691,-792,9691,-773xe" filled="true" fillcolor="#000000" stroked="false">
                <v:path arrowok="t"/>
                <v:fill type="solid"/>
              </v:shape>
            </v:group>
            <v:group style="position:absolute;left:9691;top:-773;width:10;height:20" coordorigin="9691,-773" coordsize="10,20">
              <v:shape style="position:absolute;left:9691;top:-773;width:10;height:20" coordorigin="9691,-773" coordsize="10,20" path="m9691,-754l9700,-754,9700,-773,9691,-773,9691,-754xe" filled="true" fillcolor="#000000" stroked="false">
                <v:path arrowok="t"/>
                <v:fill type="solid"/>
              </v:shape>
            </v:group>
            <v:group style="position:absolute;left:9691;top:-754;width:10;height:20" coordorigin="9691,-754" coordsize="10,20">
              <v:shape style="position:absolute;left:9691;top:-754;width:10;height:20" coordorigin="9691,-754" coordsize="10,20" path="m9691,-735l9700,-735,9700,-754,9691,-754,9691,-735xe" filled="true" fillcolor="#000000" stroked="false">
                <v:path arrowok="t"/>
                <v:fill type="solid"/>
              </v:shape>
            </v:group>
            <v:group style="position:absolute;left:9691;top:-734;width:10;height:20" coordorigin="9691,-734" coordsize="10,20">
              <v:shape style="position:absolute;left:9691;top:-734;width:10;height:20" coordorigin="9691,-734" coordsize="10,20" path="m9691,-715l9700,-715,9700,-734,9691,-734,9691,-715xe" filled="true" fillcolor="#000000" stroked="false">
                <v:path arrowok="t"/>
                <v:fill type="solid"/>
              </v:shape>
            </v:group>
            <v:group style="position:absolute;left:9691;top:-715;width:10;height:20" coordorigin="9691,-715" coordsize="10,20">
              <v:shape style="position:absolute;left:9691;top:-715;width:10;height:20" coordorigin="9691,-715" coordsize="10,20" path="m9691,-696l9700,-696,9700,-715,9691,-715,9691,-696xe" filled="true" fillcolor="#000000" stroked="false">
                <v:path arrowok="t"/>
                <v:fill type="solid"/>
              </v:shape>
            </v:group>
            <v:group style="position:absolute;left:9691;top:-696;width:10;height:20" coordorigin="9691,-696" coordsize="10,20">
              <v:shape style="position:absolute;left:9691;top:-696;width:10;height:20" coordorigin="9691,-696" coordsize="10,20" path="m9691,-676l9700,-676,9700,-696,9691,-696,9691,-676xe" filled="true" fillcolor="#000000" stroked="false">
                <v:path arrowok="t"/>
                <v:fill type="solid"/>
              </v:shape>
            </v:group>
            <v:group style="position:absolute;left:9691;top:-676;width:10;height:20" coordorigin="9691,-676" coordsize="10,20">
              <v:shape style="position:absolute;left:9691;top:-676;width:10;height:20" coordorigin="9691,-676" coordsize="10,20" path="m9691,-657l9700,-657,9700,-676,9691,-676,9691,-657xe" filled="true" fillcolor="#000000" stroked="false">
                <v:path arrowok="t"/>
                <v:fill type="solid"/>
              </v:shape>
            </v:group>
            <v:group style="position:absolute;left:9691;top:-657;width:10;height:20" coordorigin="9691,-657" coordsize="10,20">
              <v:shape style="position:absolute;left:9691;top:-657;width:10;height:20" coordorigin="9691,-657" coordsize="10,20" path="m9691,-638l9700,-638,9700,-657,9691,-657,9691,-638xe" filled="true" fillcolor="#000000" stroked="false">
                <v:path arrowok="t"/>
                <v:fill type="solid"/>
              </v:shape>
            </v:group>
            <v:group style="position:absolute;left:9691;top:-634;width:10;height:2" coordorigin="9691,-634" coordsize="10,2">
              <v:shape style="position:absolute;left:9691;top:-634;width:10;height:2" coordorigin="9691,-634" coordsize="10,0" path="m9691,-634l9700,-634e" filled="false" stroked="true" strokeweight=".36005pt" strokecolor="#000000">
                <v:path arrowok="t"/>
              </v:shape>
            </v:group>
            <v:group style="position:absolute;left:5735;top:-727;width:92;height:2" coordorigin="5735,-727" coordsize="92,2">
              <v:shape style="position:absolute;left:5735;top:-727;width:92;height:2" coordorigin="5735,-727" coordsize="92,0" path="m5735,-727l5826,-727e" filled="false" stroked="true" strokeweight=".504pt" strokecolor="#000000">
                <v:path arrowok="t"/>
              </v:shape>
            </v:group>
            <v:group style="position:absolute;left:5735;top:-698;width:92;height:2" coordorigin="5735,-698" coordsize="92,2">
              <v:shape style="position:absolute;left:5735;top:-698;width:92;height:2" coordorigin="5735,-698" coordsize="92,0" path="m5735,-698l5826,-698e" filled="false" stroked="true" strokeweight=".48001pt" strokecolor="#000000">
                <v:path arrowok="t"/>
              </v:shape>
            </v:group>
            <v:group style="position:absolute;left:5826;top:-727;width:1038;height:2" coordorigin="5826,-727" coordsize="1038,2">
              <v:shape style="position:absolute;left:5826;top:-727;width:1038;height:2" coordorigin="5826,-727" coordsize="1038,0" path="m5826,-727l6863,-727e" filled="false" stroked="true" strokeweight=".504pt" strokecolor="#000000">
                <v:path arrowok="t"/>
              </v:shape>
            </v:group>
            <v:group style="position:absolute;left:5826;top:-698;width:1038;height:2" coordorigin="5826,-698" coordsize="1038,2">
              <v:shape style="position:absolute;left:5826;top:-698;width:1038;height:2" coordorigin="5826,-698" coordsize="1038,0" path="m5826,-698l6863,-698e" filled="false" stroked="true" strokeweight=".48001pt" strokecolor="#000000">
                <v:path arrowok="t"/>
              </v:shape>
              <v:shape style="position:absolute;left:862;top:-631;width:10;height:10" type="#_x0000_t75" stroked="false">
                <v:imagedata r:id="rId1269" o:title=""/>
              </v:shape>
              <v:shape style="position:absolute;left:871;top:-631;width:6097;height:10" type="#_x0000_t75" stroked="false">
                <v:imagedata r:id="rId1274" o:title=""/>
              </v:shape>
              <v:shape style="position:absolute;left:6978;top:-631;width:1745;height:10" type="#_x0000_t75" stroked="false">
                <v:imagedata r:id="rId129" o:title=""/>
              </v:shape>
              <v:shape style="position:absolute;left:8733;top:-631;width:968;height:10" type="#_x0000_t75" stroked="false">
                <v:imagedata r:id="rId1282" o:title=""/>
              </v:shape>
            </v:group>
            <v:group style="position:absolute;left:9691;top:-626;width:10;height:2" coordorigin="9691,-626" coordsize="10,2">
              <v:shape style="position:absolute;left:9691;top:-626;width:10;height:2" coordorigin="9691,-626" coordsize="10,0" path="m9691,-626l9700,-626e" filled="false" stroked="true" strokeweight=".48004pt" strokecolor="#000000">
                <v:path arrowok="t"/>
              </v:shape>
            </v:group>
            <w10:wrap type="none"/>
          </v:group>
        </w:pict>
      </w:r>
      <w:r>
        <w:rPr/>
        <w:pict>
          <v:group style="position:absolute;margin-left:50.640011pt;margin-top:20.303682pt;width:491.05pt;height:.5pt;mso-position-horizontal-relative:page;mso-position-vertical-relative:paragraph;z-index:-1423456" coordorigin="1013,406" coordsize="9821,10">
            <v:shape style="position:absolute;left:1018;top:406;width:10;height:10" type="#_x0000_t75" stroked="false">
              <v:imagedata r:id="rId1283" o:title=""/>
            </v:shape>
            <v:shape style="position:absolute;left:1013;top:406;width:5168;height:10" type="#_x0000_t75" stroked="false">
              <v:imagedata r:id="rId1284" o:title=""/>
            </v:shape>
            <v:shape style="position:absolute;left:6176;top:406;width:4657;height:10" type="#_x0000_t75" stroked="false">
              <v:imagedata r:id="rId1285" o:title=""/>
            </v:shape>
            <w10:wrap type="none"/>
          </v:group>
        </w:pict>
      </w:r>
      <w:r>
        <w:rPr/>
        <w:pict>
          <v:group style="position:absolute;margin-left:50.639996pt;margin-top:36.143673pt;width:490.55pt;height:5.55pt;mso-position-horizontal-relative:page;mso-position-vertical-relative:paragraph;z-index:-1423432" coordorigin="1013,723" coordsize="9811,111">
            <v:shape style="position:absolute;left:1013;top:723;width:3265;height:110" type="#_x0000_t75" stroked="false">
              <v:imagedata r:id="rId1286" o:title=""/>
            </v:shape>
            <v:shape style="position:absolute;left:4254;top:819;width:1937;height:14" type="#_x0000_t75" stroked="false">
              <v:imagedata r:id="rId1287" o:title=""/>
            </v:shape>
            <v:shape style="position:absolute;left:6176;top:819;width:1937;height:14" type="#_x0000_t75" stroked="false">
              <v:imagedata r:id="rId1288" o:title=""/>
            </v:shape>
            <v:shape style="position:absolute;left:8099;top:824;width:2725;height:10" type="#_x0000_t75" stroked="false">
              <v:imagedata r:id="rId1289" o:title=""/>
            </v:shape>
            <w10:wrap type="none"/>
          </v:group>
        </w:pict>
      </w:r>
      <w:r>
        <w:rPr/>
        <w:pict>
          <v:group style="position:absolute;margin-left:50.640011pt;margin-top:57.023674pt;width:491.05pt;height:5.4pt;mso-position-horizontal-relative:page;mso-position-vertical-relative:paragraph;z-index:-1423408" coordorigin="1013,1140" coordsize="9821,108">
            <v:shape style="position:absolute;left:1013;top:1140;width:3265;height:108" type="#_x0000_t75" stroked="false">
              <v:imagedata r:id="rId1290" o:title=""/>
            </v:shape>
            <v:shape style="position:absolute;left:4254;top:1236;width:1937;height:12" type="#_x0000_t75" stroked="false">
              <v:imagedata r:id="rId1291" o:title=""/>
            </v:shape>
            <v:shape style="position:absolute;left:6176;top:1236;width:1937;height:12" type="#_x0000_t75" stroked="false">
              <v:imagedata r:id="rId1292" o:title=""/>
            </v:shape>
            <v:shape style="position:absolute;left:8099;top:1236;width:2734;height:12" type="#_x0000_t75" stroked="false">
              <v:imagedata r:id="rId1293" o:title=""/>
            </v:shape>
            <w10:wrap type="none"/>
          </v:group>
        </w:pict>
      </w:r>
      <w:r>
        <w:rPr/>
        <w:pict>
          <v:group style="position:absolute;margin-left:50.639996pt;margin-top:77.783669pt;width:491.05pt;height:5.4pt;mso-position-horizontal-relative:page;mso-position-vertical-relative:paragraph;z-index:-1423384" coordorigin="1013,1556" coordsize="9821,108">
            <v:shape style="position:absolute;left:1013;top:1556;width:3265;height:108" type="#_x0000_t75" stroked="false">
              <v:imagedata r:id="rId1294" o:title=""/>
            </v:shape>
            <v:shape style="position:absolute;left:4254;top:1652;width:1937;height:12" type="#_x0000_t75" stroked="false">
              <v:imagedata r:id="rId1291" o:title=""/>
            </v:shape>
            <v:shape style="position:absolute;left:6176;top:1652;width:1937;height:12" type="#_x0000_t75" stroked="false">
              <v:imagedata r:id="rId1292" o:title=""/>
            </v:shape>
            <v:shape style="position:absolute;left:8099;top:1652;width:2734;height:12" type="#_x0000_t75" stroked="false">
              <v:imagedata r:id="rId1293" o:title=""/>
            </v:shape>
            <w10:wrap type="none"/>
          </v:group>
        </w:pict>
      </w:r>
      <w:r>
        <w:rPr/>
        <w:pict>
          <v:group style="position:absolute;margin-left:50.639996pt;margin-top:98.54364pt;width:491.05pt;height:5.4pt;mso-position-horizontal-relative:page;mso-position-vertical-relative:paragraph;z-index:-1423360" coordorigin="1013,1971" coordsize="9821,108">
            <v:shape style="position:absolute;left:1013;top:1971;width:3265;height:108" type="#_x0000_t75" stroked="false">
              <v:imagedata r:id="rId1294" o:title=""/>
            </v:shape>
            <v:shape style="position:absolute;left:4254;top:2067;width:1937;height:12" type="#_x0000_t75" stroked="false">
              <v:imagedata r:id="rId264" o:title=""/>
            </v:shape>
            <v:shape style="position:absolute;left:6176;top:2067;width:1937;height:12" type="#_x0000_t75" stroked="false">
              <v:imagedata r:id="rId1295" o:title=""/>
            </v:shape>
            <v:shape style="position:absolute;left:8099;top:2067;width:2734;height:12" type="#_x0000_t75" stroked="false">
              <v:imagedata r:id="rId1296" o:title=""/>
            </v:shape>
            <w10:wrap type="none"/>
          </v:group>
        </w:pict>
      </w:r>
      <w:r>
        <w:rPr>
          <w:rFonts w:ascii="Times New Roman" w:hAnsi="Times New Roman" w:cs="Times New Roman" w:eastAsia="Times New Roman" w:hint="default"/>
        </w:rPr>
        <w:t>37</w:t>
      </w:r>
      <w:r>
        <w:rPr/>
        <w:t>、营业外支出</w:t>
      </w:r>
      <w:r>
        <w:rPr>
          <w:b w:val="0"/>
          <w:bCs w:val="0"/>
        </w:rPr>
      </w:r>
    </w:p>
    <w:p>
      <w:pPr>
        <w:spacing w:line="240" w:lineRule="auto" w:before="1"/>
        <w:rPr>
          <w:rFonts w:ascii="宋体" w:hAnsi="宋体" w:cs="宋体" w:eastAsia="宋体" w:hint="default"/>
          <w:b/>
          <w:bCs/>
          <w:sz w:val="6"/>
          <w:szCs w:val="6"/>
        </w:rPr>
      </w:pPr>
    </w:p>
    <w:tbl>
      <w:tblPr>
        <w:tblW w:w="0" w:type="auto"/>
        <w:jc w:val="left"/>
        <w:tblInd w:w="277" w:type="dxa"/>
        <w:tblLayout w:type="fixed"/>
        <w:tblCellMar>
          <w:top w:w="0" w:type="dxa"/>
          <w:left w:w="0" w:type="dxa"/>
          <w:bottom w:w="0" w:type="dxa"/>
          <w:right w:w="0" w:type="dxa"/>
        </w:tblCellMar>
        <w:tblLook w:val="01E0"/>
      </w:tblPr>
      <w:tblGrid>
        <w:gridCol w:w="3241"/>
        <w:gridCol w:w="1922"/>
        <w:gridCol w:w="1923"/>
        <w:gridCol w:w="2720"/>
      </w:tblGrid>
      <w:tr>
        <w:trPr>
          <w:trHeight w:val="317" w:hRule="exact"/>
        </w:trPr>
        <w:tc>
          <w:tcPr>
            <w:tcW w:w="3241"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68"/>
              <w:ind w:right="1253"/>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1922"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left="5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本年发生额</w:t>
            </w:r>
            <w:r>
              <w:rPr>
                <w:rFonts w:ascii="宋体" w:hAnsi="宋体" w:cs="宋体" w:eastAsia="宋体" w:hint="default"/>
                <w:sz w:val="18"/>
                <w:szCs w:val="18"/>
              </w:rPr>
            </w:r>
          </w:p>
        </w:tc>
        <w:tc>
          <w:tcPr>
            <w:tcW w:w="1923"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left="5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上年发生额</w:t>
            </w:r>
            <w:r>
              <w:rPr>
                <w:rFonts w:ascii="宋体" w:hAnsi="宋体" w:cs="宋体" w:eastAsia="宋体" w:hint="default"/>
                <w:sz w:val="18"/>
                <w:szCs w:val="18"/>
              </w:rPr>
            </w:r>
          </w:p>
        </w:tc>
        <w:tc>
          <w:tcPr>
            <w:tcW w:w="2720"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left="1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计入当期非经常性损益的金额</w:t>
            </w:r>
            <w:r>
              <w:rPr>
                <w:rFonts w:ascii="宋体" w:hAnsi="宋体" w:cs="宋体" w:eastAsia="宋体" w:hint="default"/>
                <w:sz w:val="18"/>
                <w:szCs w:val="18"/>
              </w:rPr>
            </w:r>
          </w:p>
        </w:tc>
      </w:tr>
      <w:tr>
        <w:trPr>
          <w:trHeight w:val="110" w:hRule="exact"/>
        </w:trPr>
        <w:tc>
          <w:tcPr>
            <w:tcW w:w="3241" w:type="dxa"/>
            <w:tcBorders>
              <w:top w:val="nil" w:sz="6" w:space="0" w:color="auto"/>
              <w:left w:val="single" w:sz="4" w:space="0" w:color="000000"/>
              <w:bottom w:val="nil" w:sz="6" w:space="0" w:color="auto"/>
              <w:right w:val="nil" w:sz="6" w:space="0" w:color="auto"/>
            </w:tcBorders>
          </w:tcPr>
          <w:p>
            <w:pPr/>
          </w:p>
        </w:tc>
        <w:tc>
          <w:tcPr>
            <w:tcW w:w="1922" w:type="dxa"/>
            <w:tcBorders>
              <w:top w:val="nil" w:sz="6" w:space="0" w:color="auto"/>
              <w:left w:val="nil" w:sz="6" w:space="0" w:color="auto"/>
              <w:bottom w:val="nil" w:sz="6" w:space="0" w:color="auto"/>
              <w:right w:val="single" w:sz="4" w:space="0" w:color="000000"/>
            </w:tcBorders>
          </w:tcPr>
          <w:p>
            <w:pPr/>
          </w:p>
        </w:tc>
        <w:tc>
          <w:tcPr>
            <w:tcW w:w="1923" w:type="dxa"/>
            <w:tcBorders>
              <w:top w:val="nil" w:sz="6" w:space="0" w:color="auto"/>
              <w:left w:val="single" w:sz="4" w:space="0" w:color="000000"/>
              <w:bottom w:val="nil" w:sz="6" w:space="0" w:color="auto"/>
              <w:right w:val="single" w:sz="4" w:space="0" w:color="000000"/>
            </w:tcBorders>
          </w:tcPr>
          <w:p>
            <w:pPr/>
          </w:p>
        </w:tc>
        <w:tc>
          <w:tcPr>
            <w:tcW w:w="272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24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非流动资产处置损失合计</w:t>
            </w:r>
          </w:p>
        </w:tc>
        <w:tc>
          <w:tcPr>
            <w:tcW w:w="1922"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142,401.78</w:t>
            </w:r>
          </w:p>
        </w:tc>
        <w:tc>
          <w:tcPr>
            <w:tcW w:w="192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95"/>
                <w:sz w:val="18"/>
              </w:rPr>
              <w:t>1,036.22</w:t>
            </w:r>
          </w:p>
        </w:tc>
        <w:tc>
          <w:tcPr>
            <w:tcW w:w="2720"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142,401.78</w:t>
            </w:r>
          </w:p>
        </w:tc>
      </w:tr>
      <w:tr>
        <w:trPr>
          <w:trHeight w:val="108" w:hRule="exact"/>
        </w:trPr>
        <w:tc>
          <w:tcPr>
            <w:tcW w:w="3241" w:type="dxa"/>
            <w:tcBorders>
              <w:top w:val="nil" w:sz="6" w:space="0" w:color="auto"/>
              <w:left w:val="single" w:sz="4" w:space="0" w:color="000000"/>
              <w:bottom w:val="nil" w:sz="6" w:space="0" w:color="auto"/>
              <w:right w:val="nil" w:sz="6" w:space="0" w:color="auto"/>
            </w:tcBorders>
          </w:tcPr>
          <w:p>
            <w:pPr/>
          </w:p>
        </w:tc>
        <w:tc>
          <w:tcPr>
            <w:tcW w:w="1922" w:type="dxa"/>
            <w:tcBorders>
              <w:top w:val="nil" w:sz="6" w:space="0" w:color="auto"/>
              <w:left w:val="nil" w:sz="6" w:space="0" w:color="auto"/>
              <w:bottom w:val="nil" w:sz="6" w:space="0" w:color="auto"/>
              <w:right w:val="single" w:sz="4" w:space="0" w:color="000000"/>
            </w:tcBorders>
          </w:tcPr>
          <w:p>
            <w:pPr/>
          </w:p>
        </w:tc>
        <w:tc>
          <w:tcPr>
            <w:tcW w:w="1923" w:type="dxa"/>
            <w:tcBorders>
              <w:top w:val="nil" w:sz="6" w:space="0" w:color="auto"/>
              <w:left w:val="single" w:sz="4" w:space="0" w:color="000000"/>
              <w:bottom w:val="nil" w:sz="6" w:space="0" w:color="auto"/>
              <w:right w:val="single" w:sz="4" w:space="0" w:color="000000"/>
            </w:tcBorders>
          </w:tcPr>
          <w:p>
            <w:pPr/>
          </w:p>
        </w:tc>
        <w:tc>
          <w:tcPr>
            <w:tcW w:w="272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24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1922"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142,401.78</w:t>
            </w:r>
          </w:p>
        </w:tc>
        <w:tc>
          <w:tcPr>
            <w:tcW w:w="192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95"/>
                <w:sz w:val="18"/>
              </w:rPr>
              <w:t>1,036.22</w:t>
            </w:r>
          </w:p>
        </w:tc>
        <w:tc>
          <w:tcPr>
            <w:tcW w:w="2720"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142,401.78</w:t>
            </w:r>
          </w:p>
        </w:tc>
      </w:tr>
      <w:tr>
        <w:trPr>
          <w:trHeight w:val="108" w:hRule="exact"/>
        </w:trPr>
        <w:tc>
          <w:tcPr>
            <w:tcW w:w="3241" w:type="dxa"/>
            <w:tcBorders>
              <w:top w:val="nil" w:sz="6" w:space="0" w:color="auto"/>
              <w:left w:val="single" w:sz="4" w:space="0" w:color="000000"/>
              <w:bottom w:val="nil" w:sz="6" w:space="0" w:color="auto"/>
              <w:right w:val="nil" w:sz="6" w:space="0" w:color="auto"/>
            </w:tcBorders>
          </w:tcPr>
          <w:p>
            <w:pPr/>
          </w:p>
        </w:tc>
        <w:tc>
          <w:tcPr>
            <w:tcW w:w="1922" w:type="dxa"/>
            <w:tcBorders>
              <w:top w:val="nil" w:sz="6" w:space="0" w:color="auto"/>
              <w:left w:val="nil" w:sz="6" w:space="0" w:color="auto"/>
              <w:bottom w:val="nil" w:sz="6" w:space="0" w:color="auto"/>
              <w:right w:val="single" w:sz="4" w:space="0" w:color="000000"/>
            </w:tcBorders>
          </w:tcPr>
          <w:p>
            <w:pPr/>
          </w:p>
        </w:tc>
        <w:tc>
          <w:tcPr>
            <w:tcW w:w="1923" w:type="dxa"/>
            <w:tcBorders>
              <w:top w:val="nil" w:sz="6" w:space="0" w:color="auto"/>
              <w:left w:val="single" w:sz="4" w:space="0" w:color="000000"/>
              <w:bottom w:val="nil" w:sz="6" w:space="0" w:color="auto"/>
              <w:right w:val="single" w:sz="4" w:space="0" w:color="000000"/>
            </w:tcBorders>
          </w:tcPr>
          <w:p>
            <w:pPr/>
          </w:p>
        </w:tc>
        <w:tc>
          <w:tcPr>
            <w:tcW w:w="272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24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224"/>
              <w:jc w:val="right"/>
              <w:rPr>
                <w:rFonts w:ascii="宋体" w:hAnsi="宋体" w:cs="宋体" w:eastAsia="宋体" w:hint="default"/>
                <w:sz w:val="18"/>
                <w:szCs w:val="18"/>
              </w:rPr>
            </w:pPr>
            <w:r>
              <w:rPr>
                <w:rFonts w:ascii="宋体" w:hAnsi="宋体" w:cs="宋体" w:eastAsia="宋体" w:hint="default"/>
                <w:sz w:val="18"/>
                <w:szCs w:val="18"/>
              </w:rPr>
              <w:t>无形资产处置损失</w:t>
            </w:r>
          </w:p>
        </w:tc>
        <w:tc>
          <w:tcPr>
            <w:tcW w:w="1922" w:type="dxa"/>
            <w:tcBorders>
              <w:top w:val="nil" w:sz="6" w:space="0" w:color="auto"/>
              <w:left w:val="single" w:sz="4" w:space="0" w:color="000000"/>
              <w:bottom w:val="nil" w:sz="6" w:space="0" w:color="auto"/>
              <w:right w:val="single" w:sz="4" w:space="0" w:color="000000"/>
            </w:tcBorders>
          </w:tcPr>
          <w:p>
            <w:pPr/>
          </w:p>
        </w:tc>
        <w:tc>
          <w:tcPr>
            <w:tcW w:w="1923" w:type="dxa"/>
            <w:tcBorders>
              <w:top w:val="nil" w:sz="6" w:space="0" w:color="auto"/>
              <w:left w:val="single" w:sz="4" w:space="0" w:color="000000"/>
              <w:bottom w:val="nil" w:sz="6" w:space="0" w:color="auto"/>
              <w:right w:val="single" w:sz="4" w:space="0" w:color="000000"/>
            </w:tcBorders>
          </w:tcPr>
          <w:p>
            <w:pPr/>
          </w:p>
        </w:tc>
        <w:tc>
          <w:tcPr>
            <w:tcW w:w="2720"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241" w:type="dxa"/>
            <w:tcBorders>
              <w:top w:val="nil" w:sz="6" w:space="0" w:color="auto"/>
              <w:left w:val="single" w:sz="4" w:space="0" w:color="000000"/>
              <w:bottom w:val="nil" w:sz="6" w:space="0" w:color="auto"/>
              <w:right w:val="nil" w:sz="6" w:space="0" w:color="auto"/>
            </w:tcBorders>
          </w:tcPr>
          <w:p>
            <w:pPr/>
          </w:p>
        </w:tc>
        <w:tc>
          <w:tcPr>
            <w:tcW w:w="1922" w:type="dxa"/>
            <w:tcBorders>
              <w:top w:val="nil" w:sz="6" w:space="0" w:color="auto"/>
              <w:left w:val="nil" w:sz="6" w:space="0" w:color="auto"/>
              <w:bottom w:val="nil" w:sz="6" w:space="0" w:color="auto"/>
              <w:right w:val="single" w:sz="4" w:space="0" w:color="000000"/>
            </w:tcBorders>
          </w:tcPr>
          <w:p>
            <w:pPr/>
          </w:p>
        </w:tc>
        <w:tc>
          <w:tcPr>
            <w:tcW w:w="1923" w:type="dxa"/>
            <w:tcBorders>
              <w:top w:val="nil" w:sz="6" w:space="0" w:color="auto"/>
              <w:left w:val="single" w:sz="4" w:space="0" w:color="000000"/>
              <w:bottom w:val="nil" w:sz="6" w:space="0" w:color="auto"/>
              <w:right w:val="single" w:sz="4" w:space="0" w:color="000000"/>
            </w:tcBorders>
          </w:tcPr>
          <w:p>
            <w:pPr/>
          </w:p>
        </w:tc>
        <w:tc>
          <w:tcPr>
            <w:tcW w:w="272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24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债务重组损失</w:t>
            </w:r>
          </w:p>
        </w:tc>
        <w:tc>
          <w:tcPr>
            <w:tcW w:w="1922" w:type="dxa"/>
            <w:tcBorders>
              <w:top w:val="nil" w:sz="6" w:space="0" w:color="auto"/>
              <w:left w:val="single" w:sz="4" w:space="0" w:color="000000"/>
              <w:bottom w:val="nil" w:sz="6" w:space="0" w:color="auto"/>
              <w:right w:val="single" w:sz="4" w:space="0" w:color="000000"/>
            </w:tcBorders>
          </w:tcPr>
          <w:p>
            <w:pPr/>
          </w:p>
        </w:tc>
        <w:tc>
          <w:tcPr>
            <w:tcW w:w="1923" w:type="dxa"/>
            <w:tcBorders>
              <w:top w:val="nil" w:sz="6" w:space="0" w:color="auto"/>
              <w:left w:val="single" w:sz="4" w:space="0" w:color="000000"/>
              <w:bottom w:val="nil" w:sz="6" w:space="0" w:color="auto"/>
              <w:right w:val="single" w:sz="4" w:space="0" w:color="000000"/>
            </w:tcBorders>
          </w:tcPr>
          <w:p>
            <w:pPr/>
          </w:p>
        </w:tc>
        <w:tc>
          <w:tcPr>
            <w:tcW w:w="2720"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241" w:type="dxa"/>
            <w:tcBorders>
              <w:top w:val="nil" w:sz="6" w:space="0" w:color="auto"/>
              <w:left w:val="single" w:sz="4" w:space="0" w:color="000000"/>
              <w:bottom w:val="nil" w:sz="6" w:space="0" w:color="auto"/>
              <w:right w:val="nil" w:sz="6" w:space="0" w:color="auto"/>
            </w:tcBorders>
          </w:tcPr>
          <w:p>
            <w:pPr/>
          </w:p>
        </w:tc>
        <w:tc>
          <w:tcPr>
            <w:tcW w:w="1922" w:type="dxa"/>
            <w:tcBorders>
              <w:top w:val="nil" w:sz="6" w:space="0" w:color="auto"/>
              <w:left w:val="nil" w:sz="6" w:space="0" w:color="auto"/>
              <w:bottom w:val="nil" w:sz="6" w:space="0" w:color="auto"/>
              <w:right w:val="single" w:sz="4" w:space="0" w:color="000000"/>
            </w:tcBorders>
          </w:tcPr>
          <w:p>
            <w:pPr/>
          </w:p>
        </w:tc>
        <w:tc>
          <w:tcPr>
            <w:tcW w:w="1923" w:type="dxa"/>
            <w:tcBorders>
              <w:top w:val="nil" w:sz="6" w:space="0" w:color="auto"/>
              <w:left w:val="single" w:sz="4" w:space="0" w:color="000000"/>
              <w:bottom w:val="nil" w:sz="6" w:space="0" w:color="auto"/>
              <w:right w:val="single" w:sz="4" w:space="0" w:color="000000"/>
            </w:tcBorders>
          </w:tcPr>
          <w:p>
            <w:pPr/>
          </w:p>
        </w:tc>
        <w:tc>
          <w:tcPr>
            <w:tcW w:w="272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24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非货币性资产交换损失</w:t>
            </w:r>
          </w:p>
        </w:tc>
        <w:tc>
          <w:tcPr>
            <w:tcW w:w="1922" w:type="dxa"/>
            <w:tcBorders>
              <w:top w:val="nil" w:sz="6" w:space="0" w:color="auto"/>
              <w:left w:val="single" w:sz="4" w:space="0" w:color="000000"/>
              <w:bottom w:val="nil" w:sz="6" w:space="0" w:color="auto"/>
              <w:right w:val="single" w:sz="4" w:space="0" w:color="000000"/>
            </w:tcBorders>
          </w:tcPr>
          <w:p>
            <w:pPr/>
          </w:p>
        </w:tc>
        <w:tc>
          <w:tcPr>
            <w:tcW w:w="1923" w:type="dxa"/>
            <w:tcBorders>
              <w:top w:val="nil" w:sz="6" w:space="0" w:color="auto"/>
              <w:left w:val="single" w:sz="4" w:space="0" w:color="000000"/>
              <w:bottom w:val="nil" w:sz="6" w:space="0" w:color="auto"/>
              <w:right w:val="single" w:sz="4" w:space="0" w:color="000000"/>
            </w:tcBorders>
          </w:tcPr>
          <w:p>
            <w:pPr/>
          </w:p>
        </w:tc>
        <w:tc>
          <w:tcPr>
            <w:tcW w:w="2720"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241" w:type="dxa"/>
            <w:tcBorders>
              <w:top w:val="nil" w:sz="6" w:space="0" w:color="auto"/>
              <w:left w:val="single" w:sz="4" w:space="0" w:color="000000"/>
              <w:bottom w:val="nil" w:sz="6" w:space="0" w:color="auto"/>
              <w:right w:val="nil" w:sz="6" w:space="0" w:color="auto"/>
            </w:tcBorders>
          </w:tcPr>
          <w:p>
            <w:pPr/>
          </w:p>
        </w:tc>
        <w:tc>
          <w:tcPr>
            <w:tcW w:w="1922" w:type="dxa"/>
            <w:tcBorders>
              <w:top w:val="nil" w:sz="6" w:space="0" w:color="auto"/>
              <w:left w:val="nil" w:sz="6" w:space="0" w:color="auto"/>
              <w:bottom w:val="nil" w:sz="6" w:space="0" w:color="auto"/>
              <w:right w:val="single" w:sz="4" w:space="0" w:color="000000"/>
            </w:tcBorders>
          </w:tcPr>
          <w:p>
            <w:pPr/>
          </w:p>
        </w:tc>
        <w:tc>
          <w:tcPr>
            <w:tcW w:w="1923" w:type="dxa"/>
            <w:tcBorders>
              <w:top w:val="nil" w:sz="6" w:space="0" w:color="auto"/>
              <w:left w:val="single" w:sz="4" w:space="0" w:color="000000"/>
              <w:bottom w:val="nil" w:sz="6" w:space="0" w:color="auto"/>
              <w:right w:val="single" w:sz="4" w:space="0" w:color="000000"/>
            </w:tcBorders>
          </w:tcPr>
          <w:p>
            <w:pPr/>
          </w:p>
        </w:tc>
        <w:tc>
          <w:tcPr>
            <w:tcW w:w="2720" w:type="dxa"/>
            <w:tcBorders>
              <w:top w:val="nil" w:sz="6" w:space="0" w:color="auto"/>
              <w:left w:val="single" w:sz="4" w:space="0" w:color="000000"/>
              <w:bottom w:val="nil" w:sz="6" w:space="0" w:color="auto"/>
              <w:right w:val="single" w:sz="4" w:space="0" w:color="000000"/>
            </w:tcBorders>
          </w:tcPr>
          <w:p>
            <w:pPr/>
          </w:p>
        </w:tc>
      </w:tr>
      <w:tr>
        <w:trPr>
          <w:trHeight w:val="415" w:hRule="exact"/>
        </w:trPr>
        <w:tc>
          <w:tcPr>
            <w:tcW w:w="3241"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22"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3"/>
              <w:jc w:val="right"/>
              <w:rPr>
                <w:rFonts w:ascii="Times New Roman" w:hAnsi="Times New Roman" w:cs="Times New Roman" w:eastAsia="Times New Roman" w:hint="default"/>
                <w:sz w:val="18"/>
                <w:szCs w:val="18"/>
              </w:rPr>
            </w:pPr>
            <w:r>
              <w:rPr>
                <w:rFonts w:ascii="Times New Roman"/>
                <w:sz w:val="18"/>
              </w:rPr>
            </w:r>
            <w:r>
              <w:rPr>
                <w:rFonts w:ascii="Times New Roman"/>
                <w:w w:val="95"/>
                <w:sz w:val="18"/>
                <w:u w:val="single" w:color="000000"/>
              </w:rPr>
              <w:t>2,355.99</w:t>
            </w:r>
            <w:r>
              <w:rPr>
                <w:rFonts w:ascii="Times New Roman"/>
                <w:w w:val="95"/>
                <w:sz w:val="18"/>
              </w:rPr>
            </w:r>
          </w:p>
        </w:tc>
        <w:tc>
          <w:tcPr>
            <w:tcW w:w="1923"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3"/>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0.00</w:t>
            </w:r>
            <w:r>
              <w:rPr>
                <w:rFonts w:ascii="Times New Roman"/>
                <w:spacing w:val="-1"/>
                <w:sz w:val="18"/>
              </w:rPr>
            </w:r>
          </w:p>
        </w:tc>
        <w:tc>
          <w:tcPr>
            <w:tcW w:w="2720" w:type="dxa"/>
            <w:tcBorders>
              <w:top w:val="nil" w:sz="6" w:space="0" w:color="auto"/>
              <w:left w:val="single" w:sz="4" w:space="0" w:color="000000"/>
              <w:bottom w:val="nil" w:sz="6" w:space="0" w:color="auto"/>
              <w:right w:val="single" w:sz="4" w:space="0" w:color="000000"/>
            </w:tcBorders>
          </w:tcPr>
          <w:p>
            <w:pPr/>
          </w:p>
        </w:tc>
      </w:tr>
      <w:tr>
        <w:trPr>
          <w:trHeight w:val="413" w:hRule="exact"/>
        </w:trPr>
        <w:tc>
          <w:tcPr>
            <w:tcW w:w="3241"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58"/>
              <w:ind w:right="1253"/>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19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2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144,757.77</w:t>
            </w:r>
            <w:r>
              <w:rPr>
                <w:rFonts w:ascii="Times New Roman"/>
                <w:b/>
                <w:spacing w:val="-1"/>
                <w:sz w:val="18"/>
              </w:rPr>
            </w:r>
            <w:r>
              <w:rPr>
                <w:rFonts w:ascii="Times New Roman"/>
                <w:spacing w:val="-1"/>
                <w:sz w:val="18"/>
              </w:rPr>
            </w:r>
          </w:p>
        </w:tc>
        <w:tc>
          <w:tcPr>
            <w:tcW w:w="1923"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23"/>
              <w:jc w:val="right"/>
              <w:rPr>
                <w:rFonts w:ascii="Times New Roman" w:hAnsi="Times New Roman" w:cs="Times New Roman" w:eastAsia="Times New Roman" w:hint="default"/>
                <w:sz w:val="18"/>
                <w:szCs w:val="18"/>
              </w:rPr>
            </w:pPr>
            <w:r>
              <w:rPr>
                <w:rFonts w:ascii="Times New Roman"/>
                <w:b/>
                <w:w w:val="95"/>
                <w:sz w:val="18"/>
              </w:rPr>
              <w:t>1,036.22</w:t>
            </w:r>
            <w:r>
              <w:rPr>
                <w:rFonts w:ascii="Times New Roman"/>
                <w:w w:val="95"/>
                <w:sz w:val="18"/>
              </w:rPr>
            </w:r>
          </w:p>
        </w:tc>
        <w:tc>
          <w:tcPr>
            <w:tcW w:w="27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24"/>
              <w:jc w:val="right"/>
              <w:rPr>
                <w:rFonts w:ascii="Times New Roman" w:hAnsi="Times New Roman" w:cs="Times New Roman" w:eastAsia="Times New Roman" w:hint="default"/>
                <w:sz w:val="18"/>
                <w:szCs w:val="18"/>
              </w:rPr>
            </w:pPr>
            <w:r>
              <w:rPr>
                <w:rFonts w:ascii="Times New Roman"/>
                <w:b/>
                <w:spacing w:val="-1"/>
                <w:sz w:val="18"/>
              </w:rPr>
              <w:t>142,401.78</w:t>
            </w:r>
            <w:r>
              <w:rPr>
                <w:rFonts w:ascii="Times New Roman"/>
                <w:spacing w:val="-1"/>
                <w:sz w:val="18"/>
              </w:rPr>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Heading9"/>
        <w:spacing w:line="240" w:lineRule="auto" w:before="36"/>
        <w:ind w:right="0"/>
        <w:jc w:val="left"/>
        <w:rPr>
          <w:b w:val="0"/>
          <w:bCs w:val="0"/>
        </w:rPr>
      </w:pPr>
      <w:r>
        <w:rPr/>
        <w:pict>
          <v:group style="position:absolute;margin-left:50.640011pt;margin-top:-95.756325pt;width:491.05pt;height:5.4pt;mso-position-horizontal-relative:page;mso-position-vertical-relative:paragraph;z-index:-1423336" coordorigin="1013,-1915" coordsize="9821,108">
            <v:shape style="position:absolute;left:1013;top:-1915;width:3265;height:108" type="#_x0000_t75" stroked="false">
              <v:imagedata r:id="rId1290" o:title=""/>
            </v:shape>
            <v:shape style="position:absolute;left:4254;top:-1819;width:1937;height:12" type="#_x0000_t75" stroked="false">
              <v:imagedata r:id="rId1291" o:title=""/>
            </v:shape>
            <v:shape style="position:absolute;left:6176;top:-1819;width:1937;height:12" type="#_x0000_t75" stroked="false">
              <v:imagedata r:id="rId1292" o:title=""/>
            </v:shape>
            <v:shape style="position:absolute;left:8099;top:-1819;width:2734;height:12" type="#_x0000_t75" stroked="false">
              <v:imagedata r:id="rId1293" o:title=""/>
            </v:shape>
            <w10:wrap type="none"/>
          </v:group>
        </w:pict>
      </w:r>
      <w:r>
        <w:rPr/>
        <w:pict>
          <v:group style="position:absolute;margin-left:50.640011pt;margin-top:-74.996323pt;width:491.05pt;height:5.45pt;mso-position-horizontal-relative:page;mso-position-vertical-relative:paragraph;z-index:-1423312" coordorigin="1013,-1500" coordsize="9821,109">
            <v:shape style="position:absolute;left:1013;top:-1500;width:3265;height:108" type="#_x0000_t75" stroked="false">
              <v:imagedata r:id="rId1297" o:title=""/>
            </v:shape>
            <v:shape style="position:absolute;left:4254;top:-1404;width:1937;height:12" type="#_x0000_t75" stroked="false">
              <v:imagedata r:id="rId264" o:title=""/>
            </v:shape>
            <v:shape style="position:absolute;left:6176;top:-1404;width:1937;height:12" type="#_x0000_t75" stroked="false">
              <v:imagedata r:id="rId1295" o:title=""/>
            </v:shape>
            <v:shape style="position:absolute;left:8099;top:-1404;width:2734;height:12" type="#_x0000_t75" stroked="false">
              <v:imagedata r:id="rId1296" o:title=""/>
            </v:shape>
            <w10:wrap type="none"/>
          </v:group>
        </w:pict>
      </w:r>
      <w:r>
        <w:rPr/>
        <w:pict>
          <v:group style="position:absolute;margin-left:50.880001pt;margin-top:-35.256344pt;width:491.3pt;height:7.35pt;mso-position-horizontal-relative:page;mso-position-vertical-relative:paragraph;z-index:-1423288" coordorigin="1018,-705" coordsize="9826,147">
            <v:group style="position:absolute;left:7446;top:-700;width:632;height:2" coordorigin="7446,-700" coordsize="632,2">
              <v:shape style="position:absolute;left:7446;top:-700;width:632;height:2" coordorigin="7446,-700" coordsize="632,0" path="m7446,-700l8077,-700e" filled="false" stroked="true" strokeweight=".48001pt" strokecolor="#000000">
                <v:path arrowok="t"/>
              </v:shape>
            </v:group>
            <v:group style="position:absolute;left:7446;top:-672;width:632;height:2" coordorigin="7446,-672" coordsize="632,2">
              <v:shape style="position:absolute;left:7446;top:-672;width:632;height:2" coordorigin="7446,-672" coordsize="632,0" path="m7446,-672l8077,-672e" filled="false" stroked="true" strokeweight=".48001pt" strokecolor="#000000">
                <v:path arrowok="t"/>
              </v:shape>
            </v:group>
            <v:group style="position:absolute;left:8104;top:-686;width:10;height:20" coordorigin="8104,-686" coordsize="10,20">
              <v:shape style="position:absolute;left:8104;top:-686;width:10;height:20" coordorigin="8104,-686" coordsize="10,20" path="m8104,-667l8113,-667,8113,-686,8104,-686,8104,-667xe" filled="true" fillcolor="#000000" stroked="false">
                <v:path arrowok="t"/>
                <v:fill type="solid"/>
              </v:shape>
              <v:shape style="position:absolute;left:1018;top:-571;width:10;height:12" type="#_x0000_t75" stroked="false">
                <v:imagedata r:id="rId52" o:title=""/>
              </v:shape>
              <v:shape style="position:absolute;left:1027;top:-667;width:3251;height:108" type="#_x0000_t75" stroked="false">
                <v:imagedata r:id="rId1298" o:title=""/>
              </v:shape>
              <v:shape style="position:absolute;left:4268;top:-667;width:1932;height:108" type="#_x0000_t75" stroked="false">
                <v:imagedata r:id="rId1299" o:title=""/>
              </v:shape>
              <v:shape style="position:absolute;left:6191;top:-667;width:1932;height:108" type="#_x0000_t75" stroked="false">
                <v:imagedata r:id="rId1300" o:title=""/>
              </v:shape>
            </v:group>
            <v:group style="position:absolute;left:9986;top:-700;width:812;height:2" coordorigin="9986,-700" coordsize="812,2">
              <v:shape style="position:absolute;left:9986;top:-700;width:812;height:2" coordorigin="9986,-700" coordsize="812,0" path="m9986,-700l10797,-700e" filled="false" stroked="true" strokeweight=".48001pt" strokecolor="#000000">
                <v:path arrowok="t"/>
              </v:shape>
            </v:group>
            <v:group style="position:absolute;left:9986;top:-672;width:812;height:2" coordorigin="9986,-672" coordsize="812,2">
              <v:shape style="position:absolute;left:9986;top:-672;width:812;height:2" coordorigin="9986,-672" coordsize="812,0" path="m9986,-672l10797,-672e" filled="false" stroked="true" strokeweight=".48001pt" strokecolor="#000000">
                <v:path arrowok="t"/>
              </v:shape>
            </v:group>
            <v:group style="position:absolute;left:10824;top:-686;width:10;height:20" coordorigin="10824,-686" coordsize="10,20">
              <v:shape style="position:absolute;left:10824;top:-686;width:10;height:20" coordorigin="10824,-686" coordsize="10,20" path="m10824,-667l10833,-667,10833,-686,10824,-686,10824,-667xe" filled="true" fillcolor="#000000" stroked="false">
                <v:path arrowok="t"/>
                <v:fill type="solid"/>
              </v:shape>
              <v:shape style="position:absolute;left:8113;top:-667;width:2729;height:108" type="#_x0000_t75" stroked="false">
                <v:imagedata r:id="rId1301" o:title=""/>
              </v:shape>
            </v:group>
            <v:group style="position:absolute;left:10824;top:-564;width:10;height:2" coordorigin="10824,-564" coordsize="10,2">
              <v:shape style="position:absolute;left:10824;top:-564;width:10;height:2" coordorigin="10824,-564" coordsize="10,0" path="m10824,-564l10833,-564e" filled="false" stroked="true" strokeweight=".48001pt" strokecolor="#000000">
                <v:path arrowok="t"/>
              </v:shape>
            </v:group>
            <w10:wrap type="none"/>
          </v:group>
        </w:pict>
      </w:r>
      <w:r>
        <w:rPr/>
        <w:pict>
          <v:group style="position:absolute;margin-left:51.360001pt;margin-top:-49.176315pt;width:489.85pt;height:.5pt;mso-position-horizontal-relative:page;mso-position-vertical-relative:paragraph;z-index:-1423264" coordorigin="1027,-984" coordsize="9797,10">
            <v:shape style="position:absolute;left:1027;top:-984;width:5154;height:10" type="#_x0000_t75" stroked="false">
              <v:imagedata r:id="rId1302" o:title=""/>
            </v:shape>
            <v:shape style="position:absolute;left:6176;top:-984;width:4647;height:10" type="#_x0000_t75" stroked="false">
              <v:imagedata r:id="rId1303" o:title=""/>
            </v:shape>
            <w10:wrap type="none"/>
          </v:group>
        </w:pict>
      </w:r>
      <w:r>
        <w:rPr/>
        <w:pict>
          <v:group style="position:absolute;margin-left:50.640011pt;margin-top:36.263706pt;width:491.15pt;height:5.4pt;mso-position-horizontal-relative:page;mso-position-vertical-relative:paragraph;z-index:-1423240" coordorigin="1013,725" coordsize="9823,108">
            <v:shape style="position:absolute;left:1013;top:725;width:3903;height:108" type="#_x0000_t75" stroked="false">
              <v:imagedata r:id="rId1304" o:title=""/>
            </v:shape>
            <v:shape style="position:absolute;left:4892;top:821;width:2528;height:12" type="#_x0000_t75" stroked="false">
              <v:imagedata r:id="rId1305" o:title=""/>
            </v:shape>
            <v:shape style="position:absolute;left:7405;top:821;width:3430;height:12" type="#_x0000_t75" stroked="false">
              <v:imagedata r:id="rId1306" o:title=""/>
            </v:shape>
            <w10:wrap type="none"/>
          </v:group>
        </w:pict>
      </w:r>
      <w:r>
        <w:rPr/>
        <w:pict>
          <v:group style="position:absolute;margin-left:50.640011pt;margin-top:57.023705pt;width:491.15pt;height:5.4pt;mso-position-horizontal-relative:page;mso-position-vertical-relative:paragraph;z-index:-1423216" coordorigin="1013,1140" coordsize="9823,108">
            <v:shape style="position:absolute;left:1013;top:1140;width:3903;height:108" type="#_x0000_t75" stroked="false">
              <v:imagedata r:id="rId1307" o:title=""/>
            </v:shape>
            <v:shape style="position:absolute;left:4892;top:1236;width:2528;height:12" type="#_x0000_t75" stroked="false">
              <v:imagedata r:id="rId1308" o:title=""/>
            </v:shape>
            <v:shape style="position:absolute;left:7405;top:1236;width:3430;height:12" type="#_x0000_t75" stroked="false">
              <v:imagedata r:id="rId1309" o:title=""/>
            </v:shape>
            <w10:wrap type="none"/>
          </v:group>
        </w:pict>
      </w:r>
      <w:r>
        <w:rPr>
          <w:rFonts w:ascii="Times New Roman" w:hAnsi="Times New Roman" w:cs="Times New Roman" w:eastAsia="Times New Roman" w:hint="default"/>
        </w:rPr>
        <w:t>38</w:t>
      </w:r>
      <w:r>
        <w:rPr/>
        <w:t>、所得税费用</w:t>
      </w:r>
      <w:r>
        <w:rPr>
          <w:b w:val="0"/>
          <w:bCs w:val="0"/>
        </w:rPr>
      </w:r>
    </w:p>
    <w:p>
      <w:pPr>
        <w:spacing w:line="240" w:lineRule="auto" w:before="1"/>
        <w:rPr>
          <w:rFonts w:ascii="宋体" w:hAnsi="宋体" w:cs="宋体" w:eastAsia="宋体" w:hint="default"/>
          <w:b/>
          <w:bCs/>
          <w:sz w:val="6"/>
          <w:szCs w:val="6"/>
        </w:rPr>
      </w:pPr>
    </w:p>
    <w:tbl>
      <w:tblPr>
        <w:tblW w:w="0" w:type="auto"/>
        <w:jc w:val="left"/>
        <w:tblInd w:w="275" w:type="dxa"/>
        <w:tblLayout w:type="fixed"/>
        <w:tblCellMar>
          <w:top w:w="0" w:type="dxa"/>
          <w:left w:w="0" w:type="dxa"/>
          <w:bottom w:w="0" w:type="dxa"/>
          <w:right w:w="0" w:type="dxa"/>
        </w:tblCellMar>
        <w:tblLook w:val="01E0"/>
      </w:tblPr>
      <w:tblGrid>
        <w:gridCol w:w="3882"/>
        <w:gridCol w:w="2513"/>
        <w:gridCol w:w="2439"/>
        <w:gridCol w:w="979"/>
      </w:tblGrid>
      <w:tr>
        <w:trPr>
          <w:trHeight w:val="314" w:hRule="exact"/>
        </w:trPr>
        <w:tc>
          <w:tcPr>
            <w:tcW w:w="3882" w:type="dxa"/>
            <w:tcBorders>
              <w:top w:val="single" w:sz="4" w:space="0" w:color="000000"/>
              <w:left w:val="single" w:sz="4" w:space="0" w:color="000000"/>
              <w:bottom w:val="nil" w:sz="6" w:space="0" w:color="auto"/>
              <w:right w:val="single" w:sz="4" w:space="0" w:color="000000"/>
            </w:tcBorders>
          </w:tcPr>
          <w:p>
            <w:pPr>
              <w:pStyle w:val="TableParagraph"/>
              <w:tabs>
                <w:tab w:pos="542" w:val="left" w:leader="none"/>
              </w:tabs>
              <w:spacing w:line="240" w:lineRule="auto" w:before="56"/>
              <w:ind w:right="4"/>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251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6"/>
              <w:ind w:left="7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本年发生额</w:t>
            </w:r>
            <w:r>
              <w:rPr>
                <w:rFonts w:ascii="宋体" w:hAnsi="宋体" w:cs="宋体" w:eastAsia="宋体" w:hint="default"/>
                <w:sz w:val="18"/>
                <w:szCs w:val="18"/>
              </w:rPr>
            </w:r>
          </w:p>
        </w:tc>
        <w:tc>
          <w:tcPr>
            <w:tcW w:w="2439" w:type="dxa"/>
            <w:vMerge w:val="restart"/>
            <w:tcBorders>
              <w:top w:val="single" w:sz="4" w:space="0" w:color="000000"/>
              <w:left w:val="single" w:sz="4" w:space="0" w:color="000000"/>
              <w:right w:val="nil" w:sz="6" w:space="0" w:color="auto"/>
            </w:tcBorders>
          </w:tcPr>
          <w:p>
            <w:pPr>
              <w:pStyle w:val="TableParagraph"/>
              <w:spacing w:line="240" w:lineRule="auto" w:before="56"/>
              <w:ind w:left="125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上年发生额</w:t>
            </w:r>
            <w:r>
              <w:rPr>
                <w:rFonts w:ascii="宋体" w:hAnsi="宋体" w:cs="宋体" w:eastAsia="宋体" w:hint="default"/>
                <w:sz w:val="18"/>
                <w:szCs w:val="18"/>
              </w:rPr>
            </w:r>
          </w:p>
        </w:tc>
        <w:tc>
          <w:tcPr>
            <w:tcW w:w="979" w:type="dxa"/>
            <w:tcBorders>
              <w:top w:val="single" w:sz="4" w:space="0" w:color="000000"/>
              <w:left w:val="nil" w:sz="6" w:space="0" w:color="auto"/>
              <w:bottom w:val="nil" w:sz="6" w:space="0" w:color="auto"/>
              <w:right w:val="single" w:sz="4" w:space="0" w:color="000000"/>
            </w:tcBorders>
          </w:tcPr>
          <w:p>
            <w:pPr/>
          </w:p>
        </w:tc>
      </w:tr>
      <w:tr>
        <w:trPr>
          <w:trHeight w:val="415" w:hRule="exact"/>
        </w:trPr>
        <w:tc>
          <w:tcPr>
            <w:tcW w:w="388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按税法及相关规定计算的当期所得税</w:t>
            </w:r>
          </w:p>
        </w:tc>
        <w:tc>
          <w:tcPr>
            <w:tcW w:w="251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10,387,467.40</w:t>
            </w:r>
          </w:p>
        </w:tc>
        <w:tc>
          <w:tcPr>
            <w:tcW w:w="2439" w:type="dxa"/>
            <w:vMerge/>
            <w:tcBorders>
              <w:left w:val="single" w:sz="4" w:space="0" w:color="000000"/>
              <w:right w:val="nil" w:sz="6" w:space="0" w:color="auto"/>
            </w:tcBorders>
          </w:tcPr>
          <w:p>
            <w:pPr/>
          </w:p>
        </w:tc>
        <w:tc>
          <w:tcPr>
            <w:tcW w:w="979"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 w:right="26"/>
              <w:jc w:val="center"/>
              <w:rPr>
                <w:rFonts w:ascii="Times New Roman" w:hAnsi="Times New Roman" w:cs="Times New Roman" w:eastAsia="Times New Roman" w:hint="default"/>
                <w:sz w:val="18"/>
                <w:szCs w:val="18"/>
              </w:rPr>
            </w:pPr>
            <w:r>
              <w:rPr>
                <w:rFonts w:ascii="Times New Roman"/>
                <w:sz w:val="18"/>
              </w:rPr>
              <w:t>9,827,471.08</w:t>
            </w:r>
          </w:p>
        </w:tc>
      </w:tr>
      <w:tr>
        <w:trPr>
          <w:trHeight w:val="108" w:hRule="exact"/>
        </w:trPr>
        <w:tc>
          <w:tcPr>
            <w:tcW w:w="3882" w:type="dxa"/>
            <w:tcBorders>
              <w:top w:val="nil" w:sz="6" w:space="0" w:color="auto"/>
              <w:left w:val="single" w:sz="4" w:space="0" w:color="000000"/>
              <w:bottom w:val="nil" w:sz="6" w:space="0" w:color="auto"/>
              <w:right w:val="nil" w:sz="6" w:space="0" w:color="auto"/>
            </w:tcBorders>
          </w:tcPr>
          <w:p>
            <w:pPr/>
          </w:p>
        </w:tc>
        <w:tc>
          <w:tcPr>
            <w:tcW w:w="2513" w:type="dxa"/>
            <w:tcBorders>
              <w:top w:val="nil" w:sz="6" w:space="0" w:color="auto"/>
              <w:left w:val="nil" w:sz="6" w:space="0" w:color="auto"/>
              <w:bottom w:val="nil" w:sz="6" w:space="0" w:color="auto"/>
              <w:right w:val="single" w:sz="4" w:space="0" w:color="000000"/>
            </w:tcBorders>
          </w:tcPr>
          <w:p>
            <w:pPr/>
          </w:p>
        </w:tc>
        <w:tc>
          <w:tcPr>
            <w:tcW w:w="2439" w:type="dxa"/>
            <w:vMerge/>
            <w:tcBorders>
              <w:left w:val="single" w:sz="4" w:space="0" w:color="000000"/>
              <w:right w:val="nil" w:sz="6" w:space="0" w:color="auto"/>
            </w:tcBorders>
          </w:tcPr>
          <w:p>
            <w:pPr/>
          </w:p>
        </w:tc>
        <w:tc>
          <w:tcPr>
            <w:tcW w:w="979" w:type="dxa"/>
            <w:tcBorders>
              <w:top w:val="nil" w:sz="6" w:space="0" w:color="auto"/>
              <w:left w:val="nil" w:sz="6" w:space="0" w:color="auto"/>
              <w:bottom w:val="nil" w:sz="6" w:space="0" w:color="auto"/>
              <w:right w:val="single" w:sz="4" w:space="0" w:color="000000"/>
            </w:tcBorders>
          </w:tcPr>
          <w:p>
            <w:pPr/>
          </w:p>
        </w:tc>
      </w:tr>
      <w:tr>
        <w:trPr>
          <w:trHeight w:val="307" w:hRule="exact"/>
        </w:trPr>
        <w:tc>
          <w:tcPr>
            <w:tcW w:w="3882"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递延所得税调整</w:t>
            </w:r>
          </w:p>
        </w:tc>
        <w:tc>
          <w:tcPr>
            <w:tcW w:w="2513"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w w:val="99"/>
                <w:sz w:val="18"/>
              </w:rPr>
            </w:r>
            <w:r>
              <w:rPr>
                <w:rFonts w:ascii="Times New Roman"/>
                <w:spacing w:val="-1"/>
                <w:sz w:val="18"/>
                <w:u w:val="single" w:color="000000"/>
              </w:rPr>
              <w:t>-1,470,371.66</w:t>
            </w:r>
            <w:r>
              <w:rPr>
                <w:rFonts w:ascii="Times New Roman"/>
                <w:spacing w:val="-1"/>
                <w:sz w:val="18"/>
              </w:rPr>
            </w:r>
          </w:p>
        </w:tc>
        <w:tc>
          <w:tcPr>
            <w:tcW w:w="2439" w:type="dxa"/>
            <w:vMerge/>
            <w:tcBorders>
              <w:left w:val="single" w:sz="4" w:space="0" w:color="000000"/>
              <w:right w:val="nil" w:sz="6" w:space="0" w:color="auto"/>
            </w:tcBorders>
          </w:tcPr>
          <w:p>
            <w:pPr/>
          </w:p>
        </w:tc>
        <w:tc>
          <w:tcPr>
            <w:tcW w:w="979" w:type="dxa"/>
            <w:tcBorders>
              <w:top w:val="nil" w:sz="6" w:space="0" w:color="auto"/>
              <w:left w:val="nil" w:sz="6" w:space="0" w:color="auto"/>
              <w:bottom w:val="nil" w:sz="6" w:space="0" w:color="auto"/>
              <w:right w:val="single" w:sz="4" w:space="0" w:color="000000"/>
            </w:tcBorders>
          </w:tcPr>
          <w:p>
            <w:pPr>
              <w:pStyle w:val="TableParagraph"/>
              <w:spacing w:line="240" w:lineRule="auto" w:before="96"/>
              <w:ind w:left="46" w:right="0"/>
              <w:jc w:val="center"/>
              <w:rPr>
                <w:rFonts w:ascii="Times New Roman" w:hAnsi="Times New Roman" w:cs="Times New Roman" w:eastAsia="Times New Roman" w:hint="default"/>
                <w:sz w:val="18"/>
                <w:szCs w:val="18"/>
              </w:rPr>
            </w:pPr>
            <w:r>
              <w:rPr>
                <w:rFonts w:ascii="Times New Roman"/>
                <w:w w:val="99"/>
                <w:sz w:val="18"/>
              </w:rPr>
            </w:r>
            <w:r>
              <w:rPr>
                <w:rFonts w:ascii="Times New Roman"/>
                <w:sz w:val="18"/>
                <w:u w:val="single" w:color="000000"/>
              </w:rPr>
              <w:t>-313,819.23</w:t>
            </w:r>
            <w:r>
              <w:rPr>
                <w:rFonts w:ascii="Times New Roman"/>
                <w:sz w:val="18"/>
              </w:rPr>
            </w:r>
          </w:p>
        </w:tc>
      </w:tr>
      <w:tr>
        <w:trPr>
          <w:trHeight w:val="108" w:hRule="exact"/>
        </w:trPr>
        <w:tc>
          <w:tcPr>
            <w:tcW w:w="3882" w:type="dxa"/>
            <w:tcBorders>
              <w:top w:val="nil" w:sz="6" w:space="0" w:color="auto"/>
              <w:left w:val="single" w:sz="4" w:space="0" w:color="000000"/>
              <w:bottom w:val="nil" w:sz="6" w:space="0" w:color="auto"/>
              <w:right w:val="nil" w:sz="6" w:space="0" w:color="auto"/>
            </w:tcBorders>
          </w:tcPr>
          <w:p>
            <w:pPr/>
          </w:p>
        </w:tc>
        <w:tc>
          <w:tcPr>
            <w:tcW w:w="2513" w:type="dxa"/>
            <w:tcBorders>
              <w:top w:val="nil" w:sz="6" w:space="0" w:color="auto"/>
              <w:left w:val="nil" w:sz="6" w:space="0" w:color="auto"/>
              <w:bottom w:val="nil" w:sz="6" w:space="0" w:color="auto"/>
              <w:right w:val="single" w:sz="4" w:space="0" w:color="000000"/>
            </w:tcBorders>
          </w:tcPr>
          <w:p>
            <w:pPr/>
          </w:p>
        </w:tc>
        <w:tc>
          <w:tcPr>
            <w:tcW w:w="2439" w:type="dxa"/>
            <w:vMerge/>
            <w:tcBorders>
              <w:left w:val="single" w:sz="4" w:space="0" w:color="000000"/>
              <w:right w:val="nil" w:sz="6" w:space="0" w:color="auto"/>
            </w:tcBorders>
          </w:tcPr>
          <w:p>
            <w:pPr/>
          </w:p>
        </w:tc>
        <w:tc>
          <w:tcPr>
            <w:tcW w:w="979" w:type="dxa"/>
            <w:tcBorders>
              <w:top w:val="nil" w:sz="6" w:space="0" w:color="auto"/>
              <w:left w:val="nil" w:sz="6" w:space="0" w:color="auto"/>
              <w:bottom w:val="nil" w:sz="6" w:space="0" w:color="auto"/>
              <w:right w:val="single" w:sz="4" w:space="0" w:color="000000"/>
            </w:tcBorders>
          </w:tcPr>
          <w:p>
            <w:pPr/>
          </w:p>
        </w:tc>
      </w:tr>
      <w:tr>
        <w:trPr>
          <w:trHeight w:val="305" w:hRule="exact"/>
        </w:trPr>
        <w:tc>
          <w:tcPr>
            <w:tcW w:w="3882"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58"/>
              <w:ind w:right="4"/>
              <w:jc w:val="center"/>
              <w:rPr>
                <w:rFonts w:ascii="宋体" w:hAnsi="宋体" w:cs="宋体" w:eastAsia="宋体" w:hint="default"/>
                <w:sz w:val="18"/>
                <w:szCs w:val="18"/>
              </w:rPr>
            </w:pPr>
            <w:r>
              <w:rPr>
                <w:rFonts w:ascii="宋体" w:hAnsi="宋体" w:cs="宋体" w:eastAsia="宋体" w:hint="default"/>
                <w:b/>
                <w:bCs/>
                <w:w w:val="95"/>
                <w:sz w:val="18"/>
                <w:szCs w:val="18"/>
              </w:rPr>
              <w:t>合</w:t>
              <w:tab/>
            </w:r>
            <w:r>
              <w:rPr>
                <w:rFonts w:ascii="宋体" w:hAnsi="宋体" w:cs="宋体" w:eastAsia="宋体" w:hint="default"/>
                <w:b/>
                <w:bCs/>
                <w:sz w:val="18"/>
                <w:szCs w:val="18"/>
              </w:rPr>
              <w:t>计</w:t>
            </w:r>
            <w:r>
              <w:rPr>
                <w:rFonts w:ascii="宋体" w:hAnsi="宋体" w:cs="宋体" w:eastAsia="宋体" w:hint="default"/>
                <w:sz w:val="18"/>
                <w:szCs w:val="18"/>
              </w:rPr>
            </w:r>
          </w:p>
        </w:tc>
        <w:tc>
          <w:tcPr>
            <w:tcW w:w="2513"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2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single" w:color="000000"/>
              </w:rPr>
              <w:t>8,917,095.74</w:t>
            </w:r>
            <w:r>
              <w:rPr>
                <w:rFonts w:ascii="Times New Roman"/>
                <w:b/>
                <w:spacing w:val="-1"/>
                <w:sz w:val="18"/>
              </w:rPr>
            </w:r>
            <w:r>
              <w:rPr>
                <w:rFonts w:ascii="Times New Roman"/>
                <w:spacing w:val="-1"/>
                <w:sz w:val="18"/>
              </w:rPr>
            </w:r>
          </w:p>
        </w:tc>
        <w:tc>
          <w:tcPr>
            <w:tcW w:w="2439" w:type="dxa"/>
            <w:vMerge/>
            <w:tcBorders>
              <w:left w:val="single" w:sz="4" w:space="0" w:color="000000"/>
              <w:bottom w:val="nil" w:sz="6" w:space="0" w:color="auto"/>
              <w:right w:val="nil" w:sz="6" w:space="0" w:color="auto"/>
            </w:tcBorders>
          </w:tcPr>
          <w:p>
            <w:pPr/>
          </w:p>
        </w:tc>
        <w:tc>
          <w:tcPr>
            <w:tcW w:w="979" w:type="dxa"/>
            <w:tcBorders>
              <w:top w:val="nil" w:sz="6" w:space="0" w:color="auto"/>
              <w:left w:val="nil" w:sz="6" w:space="0" w:color="auto"/>
              <w:bottom w:val="single" w:sz="4" w:space="0" w:color="000000"/>
              <w:right w:val="single" w:sz="4" w:space="0" w:color="000000"/>
            </w:tcBorders>
          </w:tcPr>
          <w:p>
            <w:pPr>
              <w:pStyle w:val="TableParagraph"/>
              <w:spacing w:line="240" w:lineRule="auto" w:before="103"/>
              <w:ind w:left="-1" w:right="26"/>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single" w:color="000000"/>
              </w:rPr>
              <w:t>9,513,651.85</w:t>
            </w:r>
            <w:r>
              <w:rPr>
                <w:rFonts w:ascii="Times New Roman"/>
                <w:b/>
                <w:sz w:val="18"/>
              </w:rPr>
            </w:r>
            <w:r>
              <w:rPr>
                <w:rFonts w:ascii="Times New Roman"/>
                <w:sz w:val="18"/>
              </w:rPr>
            </w:r>
          </w:p>
        </w:tc>
      </w:tr>
      <w:tr>
        <w:trPr>
          <w:trHeight w:val="67" w:hRule="exact"/>
        </w:trPr>
        <w:tc>
          <w:tcPr>
            <w:tcW w:w="9813" w:type="dxa"/>
            <w:gridSpan w:val="4"/>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5"/>
          <w:szCs w:val="25"/>
        </w:rPr>
      </w:pPr>
    </w:p>
    <w:p>
      <w:pPr>
        <w:pStyle w:val="Heading9"/>
        <w:spacing w:line="240" w:lineRule="auto" w:before="36"/>
        <w:ind w:right="0"/>
        <w:jc w:val="left"/>
        <w:rPr>
          <w:b w:val="0"/>
          <w:bCs w:val="0"/>
        </w:rPr>
      </w:pPr>
      <w:r>
        <w:rPr/>
        <w:pict>
          <v:group style="position:absolute;margin-left:50.640011pt;margin-top:-54.246353pt;width:491.15pt;height:5.4pt;mso-position-horizontal-relative:page;mso-position-vertical-relative:paragraph;z-index:-1423192" coordorigin="1013,-1085" coordsize="9823,108">
            <v:shape style="position:absolute;left:1013;top:-1085;width:3903;height:108" type="#_x0000_t75" stroked="false">
              <v:imagedata r:id="rId1304" o:title=""/>
            </v:shape>
            <v:shape style="position:absolute;left:4892;top:-989;width:2528;height:12" type="#_x0000_t75" stroked="false">
              <v:imagedata r:id="rId1310" o:title=""/>
            </v:shape>
            <v:shape style="position:absolute;left:7405;top:-989;width:3430;height:12" type="#_x0000_t75" stroked="false">
              <v:imagedata r:id="rId1306" o:title=""/>
            </v:shape>
            <w10:wrap type="none"/>
          </v:group>
        </w:pict>
      </w:r>
      <w:r>
        <w:rPr/>
        <w:pict>
          <v:group style="position:absolute;margin-left:50.640011pt;margin-top:-32.526356pt;width:491.4pt;height:4.6pt;mso-position-horizontal-relative:page;mso-position-vertical-relative:paragraph;z-index:-1423168" coordorigin="1013,-651" coordsize="9828,92">
            <v:shape style="position:absolute;left:1018;top:-569;width:10;height:10" type="#_x0000_t75" stroked="false">
              <v:imagedata r:id="rId1311" o:title=""/>
            </v:shape>
            <v:shape style="position:absolute;left:1013;top:-569;width:3884;height:10" type="#_x0000_t75" stroked="false">
              <v:imagedata r:id="rId1312" o:title=""/>
            </v:shape>
            <v:group style="position:absolute;left:10826;top:-651;width:10;height:20" coordorigin="10826,-651" coordsize="10,20">
              <v:shape style="position:absolute;left:10826;top:-651;width:10;height:20" coordorigin="10826,-651" coordsize="10,20" path="m10826,-631l10836,-631,10836,-651,10826,-651,10826,-631xe" filled="true" fillcolor="#000000" stroked="false">
                <v:path arrowok="t"/>
                <v:fill type="solid"/>
              </v:shape>
            </v:group>
            <v:group style="position:absolute;left:10826;top:-631;width:10;height:20" coordorigin="10826,-631" coordsize="10,20">
              <v:shape style="position:absolute;left:10826;top:-631;width:10;height:20" coordorigin="10826,-631" coordsize="10,20" path="m10826,-612l10836,-612,10836,-631,10826,-631,10826,-612xe" filled="true" fillcolor="#000000" stroked="false">
                <v:path arrowok="t"/>
                <v:fill type="solid"/>
              </v:shape>
            </v:group>
            <v:group style="position:absolute;left:10826;top:-612;width:10;height:20" coordorigin="10826,-612" coordsize="10,20">
              <v:shape style="position:absolute;left:10826;top:-612;width:10;height:20" coordorigin="10826,-612" coordsize="10,20" path="m10826,-593l10836,-593,10836,-612,10826,-612,10826,-593xe" filled="true" fillcolor="#000000" stroked="false">
                <v:path arrowok="t"/>
                <v:fill type="solid"/>
              </v:shape>
            </v:group>
            <v:group style="position:absolute;left:10826;top:-593;width:10;height:20" coordorigin="10826,-593" coordsize="10,20">
              <v:shape style="position:absolute;left:10826;top:-593;width:10;height:20" coordorigin="10826,-593" coordsize="10,20" path="m10826,-574l10836,-574,10836,-593,10826,-593,10826,-574xe" filled="true" fillcolor="#000000" stroked="false">
                <v:path arrowok="t"/>
                <v:fill type="solid"/>
              </v:shape>
            </v:group>
            <v:group style="position:absolute;left:10826;top:-571;width:10;height:2" coordorigin="10826,-571" coordsize="10,2">
              <v:shape style="position:absolute;left:10826;top:-571;width:10;height:2" coordorigin="10826,-571" coordsize="10,0" path="m10826,-571l10836,-571e" filled="false" stroked="true" strokeweight=".24005pt" strokecolor="#000000">
                <v:path arrowok="t"/>
              </v:shape>
              <v:shape style="position:absolute;left:4907;top:-569;width:5929;height:10" type="#_x0000_t75" stroked="false">
                <v:imagedata r:id="rId1313" o:title=""/>
              </v:shape>
            </v:group>
            <v:group style="position:absolute;left:10826;top:-564;width:10;height:2" coordorigin="10826,-564" coordsize="10,2">
              <v:shape style="position:absolute;left:10826;top:-564;width:10;height:2" coordorigin="10826,-564" coordsize="10,0" path="m10826,-564l10836,-564e" filled="false" stroked="true" strokeweight=".47998pt" strokecolor="#000000">
                <v:path arrowok="t"/>
              </v:shape>
            </v:group>
            <w10:wrap type="none"/>
          </v:group>
        </w:pict>
      </w:r>
      <w:r>
        <w:rPr/>
        <w:pict>
          <v:group style="position:absolute;margin-left:76.343979pt;margin-top:20.423626pt;width:442.55pt;height:.5pt;mso-position-horizontal-relative:page;mso-position-vertical-relative:paragraph;z-index:-1423144" coordorigin="1527,408" coordsize="8851,10">
            <v:shape style="position:absolute;left:1532;top:408;width:10;height:10" type="#_x0000_t75" stroked="false">
              <v:imagedata r:id="rId1311" o:title=""/>
            </v:shape>
            <v:shape style="position:absolute;left:1527;top:408;width:2523;height:10" type="#_x0000_t75" stroked="false">
              <v:imagedata r:id="rId1314" o:title=""/>
            </v:shape>
            <v:shape style="position:absolute;left:4045;top:408;width:3267;height:10" type="#_x0000_t75" stroked="false">
              <v:imagedata r:id="rId1315" o:title=""/>
            </v:shape>
            <v:shape style="position:absolute;left:7307;top:408;width:3070;height:10" type="#_x0000_t75" stroked="false">
              <v:imagedata r:id="rId1316" o:title=""/>
            </v:shape>
            <w10:wrap type="none"/>
          </v:group>
        </w:pict>
      </w:r>
      <w:r>
        <w:rPr/>
        <w:pict>
          <v:group style="position:absolute;margin-left:76.344009pt;margin-top:31.463705pt;width:442.55pt;height:21.6pt;mso-position-horizontal-relative:page;mso-position-vertical-relative:paragraph;z-index:-1423120" coordorigin="1527,629" coordsize="8851,432">
            <v:shape style="position:absolute;left:4040;top:629;width:1570;height:110" type="#_x0000_t75" stroked="false">
              <v:imagedata r:id="rId1317" o:title=""/>
            </v:shape>
            <v:shape style="position:absolute;left:5605;top:730;width:1707;height:10" type="#_x0000_t75" stroked="false">
              <v:imagedata r:id="rId1318" o:title=""/>
            </v:shape>
            <v:shape style="position:absolute;left:7307;top:730;width:1565;height:10" type="#_x0000_t75" stroked="false">
              <v:imagedata r:id="rId676" o:title=""/>
            </v:shape>
            <v:shape style="position:absolute;left:8868;top:725;width:1510;height:14" type="#_x0000_t75" stroked="false">
              <v:imagedata r:id="rId1319" o:title=""/>
            </v:shape>
            <v:group style="position:absolute;left:4050;top:740;width:10;height:20" coordorigin="4050,740" coordsize="10,20">
              <v:shape style="position:absolute;left:4050;top:740;width:10;height:20" coordorigin="4050,740" coordsize="10,20" path="m4050,759l4059,759,4059,740,4050,740,4050,759xe" filled="true" fillcolor="#000000" stroked="false">
                <v:path arrowok="t"/>
                <v:fill type="solid"/>
              </v:shape>
            </v:group>
            <v:group style="position:absolute;left:4050;top:759;width:10;height:20" coordorigin="4050,759" coordsize="10,20">
              <v:shape style="position:absolute;left:4050;top:759;width:10;height:20" coordorigin="4050,759" coordsize="10,20" path="m4050,778l4059,778,4059,759,4050,759,4050,778xe" filled="true" fillcolor="#000000" stroked="false">
                <v:path arrowok="t"/>
                <v:fill type="solid"/>
              </v:shape>
            </v:group>
            <v:group style="position:absolute;left:4050;top:778;width:10;height:20" coordorigin="4050,778" coordsize="10,20">
              <v:shape style="position:absolute;left:4050;top:778;width:10;height:20" coordorigin="4050,778" coordsize="10,20" path="m4050,797l4059,797,4059,778,4050,778,4050,797xe" filled="true" fillcolor="#000000" stroked="false">
                <v:path arrowok="t"/>
                <v:fill type="solid"/>
              </v:shape>
            </v:group>
            <v:group style="position:absolute;left:4050;top:797;width:10;height:20" coordorigin="4050,797" coordsize="10,20">
              <v:shape style="position:absolute;left:4050;top:797;width:10;height:20" coordorigin="4050,797" coordsize="10,20" path="m4050,816l4059,816,4059,797,4050,797,4050,816xe" filled="true" fillcolor="#000000" stroked="false">
                <v:path arrowok="t"/>
                <v:fill type="solid"/>
              </v:shape>
            </v:group>
            <v:group style="position:absolute;left:4050;top:816;width:10;height:20" coordorigin="4050,816" coordsize="10,20">
              <v:shape style="position:absolute;left:4050;top:816;width:10;height:20" coordorigin="4050,816" coordsize="10,20" path="m4050,836l4059,836,4059,816,4050,816,4050,836xe" filled="true" fillcolor="#000000" stroked="false">
                <v:path arrowok="t"/>
                <v:fill type="solid"/>
              </v:shape>
            </v:group>
            <v:group style="position:absolute;left:4050;top:836;width:10;height:20" coordorigin="4050,836" coordsize="10,20">
              <v:shape style="position:absolute;left:4050;top:836;width:10;height:20" coordorigin="4050,836" coordsize="10,20" path="m4050,855l4059,855,4059,836,4050,836,4050,855xe" filled="true" fillcolor="#000000" stroked="false">
                <v:path arrowok="t"/>
                <v:fill type="solid"/>
              </v:shape>
            </v:group>
            <v:group style="position:absolute;left:4050;top:855;width:10;height:20" coordorigin="4050,855" coordsize="10,20">
              <v:shape style="position:absolute;left:4050;top:855;width:10;height:20" coordorigin="4050,855" coordsize="10,20" path="m4050,874l4059,874,4059,855,4050,855,4050,874xe" filled="true" fillcolor="#000000" stroked="false">
                <v:path arrowok="t"/>
                <v:fill type="solid"/>
              </v:shape>
            </v:group>
            <v:group style="position:absolute;left:4050;top:874;width:10;height:20" coordorigin="4050,874" coordsize="10,20">
              <v:shape style="position:absolute;left:4050;top:874;width:10;height:20" coordorigin="4050,874" coordsize="10,20" path="m4050,893l4059,893,4059,874,4050,874,4050,893xe" filled="true" fillcolor="#000000" stroked="false">
                <v:path arrowok="t"/>
                <v:fill type="solid"/>
              </v:shape>
            </v:group>
            <v:group style="position:absolute;left:4050;top:893;width:10;height:20" coordorigin="4050,893" coordsize="10,20">
              <v:shape style="position:absolute;left:4050;top:893;width:10;height:20" coordorigin="4050,893" coordsize="10,20" path="m4050,912l4059,912,4059,893,4050,893,4050,912xe" filled="true" fillcolor="#000000" stroked="false">
                <v:path arrowok="t"/>
                <v:fill type="solid"/>
              </v:shape>
            </v:group>
            <v:group style="position:absolute;left:4050;top:912;width:10;height:20" coordorigin="4050,912" coordsize="10,20">
              <v:shape style="position:absolute;left:4050;top:912;width:10;height:20" coordorigin="4050,912" coordsize="10,20" path="m4050,932l4059,932,4059,912,4050,912,4050,932xe" filled="true" fillcolor="#000000" stroked="false">
                <v:path arrowok="t"/>
                <v:fill type="solid"/>
              </v:shape>
            </v:group>
            <v:group style="position:absolute;left:4050;top:932;width:10;height:20" coordorigin="4050,932" coordsize="10,20">
              <v:shape style="position:absolute;left:4050;top:932;width:10;height:20" coordorigin="4050,932" coordsize="10,20" path="m4050,951l4059,951,4059,932,4050,932,4050,951xe" filled="true" fillcolor="#000000" stroked="false">
                <v:path arrowok="t"/>
                <v:fill type="solid"/>
              </v:shape>
              <v:shape style="position:absolute;left:1527;top:951;width:2542;height:110" type="#_x0000_t75" stroked="false">
                <v:imagedata r:id="rId1320" o:title=""/>
              </v:shape>
              <v:shape style="position:absolute;left:4045;top:1052;width:1565;height:10" type="#_x0000_t75" stroked="false">
                <v:imagedata r:id="rId676" o:title=""/>
              </v:shape>
              <v:shape style="position:absolute;left:5605;top:1052;width:1707;height:10" type="#_x0000_t75" stroked="false">
                <v:imagedata r:id="rId1318" o:title=""/>
              </v:shape>
              <v:shape style="position:absolute;left:7307;top:1047;width:1575;height:14" type="#_x0000_t75" stroked="false">
                <v:imagedata r:id="rId1321" o:title=""/>
              </v:shape>
              <v:shape style="position:absolute;left:8868;top:1047;width:1510;height:14" type="#_x0000_t75" stroked="false">
                <v:imagedata r:id="rId1322" o:title=""/>
              </v:shape>
            </v:group>
            <w10:wrap type="none"/>
          </v:group>
        </w:pict>
      </w:r>
      <w:r>
        <w:rPr/>
        <w:pict>
          <v:group style="position:absolute;margin-left:77.064003pt;margin-top:84.263687pt;width:441.35pt;height:.5pt;mso-position-horizontal-relative:page;mso-position-vertical-relative:paragraph;z-index:-1423096" coordorigin="1541,1685" coordsize="8827,10">
            <v:shape style="position:absolute;left:1541;top:1685;width:2509;height:10" type="#_x0000_t75" stroked="false">
              <v:imagedata r:id="rId1323" o:title=""/>
            </v:shape>
            <v:shape style="position:absolute;left:4045;top:1685;width:1565;height:10" type="#_x0000_t75" stroked="false">
              <v:imagedata r:id="rId663" o:title=""/>
            </v:shape>
            <v:shape style="position:absolute;left:5605;top:1685;width:1707;height:10" type="#_x0000_t75" stroked="false">
              <v:imagedata r:id="rId907" o:title=""/>
            </v:shape>
            <v:shape style="position:absolute;left:7307;top:1685;width:1565;height:10" type="#_x0000_t75" stroked="false">
              <v:imagedata r:id="rId663" o:title=""/>
            </v:shape>
            <v:shape style="position:absolute;left:8868;top:1685;width:1500;height:10" type="#_x0000_t75" stroked="false">
              <v:imagedata r:id="rId1324" o:title=""/>
            </v:shape>
            <w10:wrap type="none"/>
          </v:group>
        </w:pict>
      </w:r>
      <w:r>
        <w:rPr/>
        <w:pict>
          <v:group style="position:absolute;margin-left:76.344009pt;margin-top:116.059685pt;width:442.55pt;height:.5pt;mso-position-horizontal-relative:page;mso-position-vertical-relative:paragraph;z-index:-1423072" coordorigin="1527,2321" coordsize="8851,10">
            <v:shape style="position:absolute;left:1532;top:2321;width:10;height:10" type="#_x0000_t75" stroked="false">
              <v:imagedata r:id="rId1311" o:title=""/>
            </v:shape>
            <v:shape style="position:absolute;left:1527;top:2321;width:2523;height:10" type="#_x0000_t75" stroked="false">
              <v:imagedata r:id="rId1314" o:title=""/>
            </v:shape>
            <v:shape style="position:absolute;left:4059;top:2321;width:1550;height:10" type="#_x0000_t75" stroked="false">
              <v:imagedata r:id="rId708" o:title=""/>
            </v:shape>
            <v:shape style="position:absolute;left:5619;top:2321;width:1692;height:10" type="#_x0000_t75" stroked="false">
              <v:imagedata r:id="rId1325" o:title=""/>
            </v:shape>
            <v:shape style="position:absolute;left:7321;top:2321;width:1551;height:10" type="#_x0000_t75" stroked="false">
              <v:imagedata r:id="rId708" o:title=""/>
            </v:shape>
            <v:shape style="position:absolute;left:8882;top:2321;width:1495;height:10" type="#_x0000_t75" stroked="false">
              <v:imagedata r:id="rId129" o:title=""/>
            </v:shape>
            <w10:wrap type="none"/>
          </v:group>
        </w:pict>
      </w:r>
      <w:r>
        <w:rPr>
          <w:rFonts w:ascii="Times New Roman" w:hAnsi="Times New Roman" w:cs="Times New Roman" w:eastAsia="Times New Roman" w:hint="default"/>
        </w:rPr>
        <w:t>39</w:t>
      </w:r>
      <w:r>
        <w:rPr/>
        <w:t>、基本每股收益和稀释每股收益的计算过程</w:t>
      </w:r>
      <w:r>
        <w:rPr>
          <w:b w:val="0"/>
          <w:bCs w:val="0"/>
        </w:rPr>
      </w:r>
    </w:p>
    <w:p>
      <w:pPr>
        <w:spacing w:line="240" w:lineRule="auto" w:before="3"/>
        <w:rPr>
          <w:rFonts w:ascii="宋体" w:hAnsi="宋体" w:cs="宋体" w:eastAsia="宋体" w:hint="default"/>
          <w:b/>
          <w:bCs/>
          <w:sz w:val="6"/>
          <w:szCs w:val="6"/>
        </w:rPr>
      </w:pPr>
    </w:p>
    <w:tbl>
      <w:tblPr>
        <w:tblW w:w="0" w:type="auto"/>
        <w:jc w:val="left"/>
        <w:tblInd w:w="791" w:type="dxa"/>
        <w:tblLayout w:type="fixed"/>
        <w:tblCellMar>
          <w:top w:w="0" w:type="dxa"/>
          <w:left w:w="0" w:type="dxa"/>
          <w:bottom w:w="0" w:type="dxa"/>
          <w:right w:w="0" w:type="dxa"/>
        </w:tblCellMar>
        <w:tblLook w:val="01E0"/>
      </w:tblPr>
      <w:tblGrid>
        <w:gridCol w:w="2518"/>
        <w:gridCol w:w="1560"/>
        <w:gridCol w:w="1702"/>
        <w:gridCol w:w="1561"/>
        <w:gridCol w:w="1495"/>
      </w:tblGrid>
      <w:tr>
        <w:trPr>
          <w:trHeight w:val="253" w:hRule="exact"/>
        </w:trPr>
        <w:tc>
          <w:tcPr>
            <w:tcW w:w="2518"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8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报告期利润</w:t>
            </w:r>
            <w:r>
              <w:rPr>
                <w:rFonts w:ascii="宋体" w:hAnsi="宋体" w:cs="宋体" w:eastAsia="宋体" w:hint="default"/>
                <w:sz w:val="18"/>
                <w:szCs w:val="18"/>
              </w:rPr>
            </w:r>
          </w:p>
        </w:tc>
        <w:tc>
          <w:tcPr>
            <w:tcW w:w="326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本年金额</w:t>
            </w:r>
            <w:r>
              <w:rPr>
                <w:rFonts w:ascii="宋体" w:hAnsi="宋体" w:cs="宋体" w:eastAsia="宋体" w:hint="default"/>
                <w:sz w:val="18"/>
                <w:szCs w:val="18"/>
              </w:rPr>
            </w:r>
          </w:p>
        </w:tc>
        <w:tc>
          <w:tcPr>
            <w:tcW w:w="3056"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上年金额</w:t>
            </w:r>
            <w:r>
              <w:rPr>
                <w:rFonts w:ascii="宋体" w:hAnsi="宋体" w:cs="宋体" w:eastAsia="宋体" w:hint="default"/>
                <w:sz w:val="18"/>
                <w:szCs w:val="18"/>
              </w:rPr>
            </w:r>
          </w:p>
        </w:tc>
      </w:tr>
      <w:tr>
        <w:trPr>
          <w:trHeight w:val="78" w:hRule="exact"/>
        </w:trPr>
        <w:tc>
          <w:tcPr>
            <w:tcW w:w="2518" w:type="dxa"/>
            <w:tcBorders>
              <w:top w:val="nil" w:sz="6" w:space="0" w:color="auto"/>
              <w:left w:val="single" w:sz="4" w:space="0" w:color="000000"/>
              <w:bottom w:val="nil" w:sz="6" w:space="0" w:color="auto"/>
              <w:right w:val="nil" w:sz="6" w:space="0" w:color="auto"/>
            </w:tcBorders>
          </w:tcPr>
          <w:p>
            <w:pPr/>
          </w:p>
        </w:tc>
        <w:tc>
          <w:tcPr>
            <w:tcW w:w="3262" w:type="dxa"/>
            <w:gridSpan w:val="2"/>
            <w:tcBorders>
              <w:top w:val="nil" w:sz="6" w:space="0" w:color="auto"/>
              <w:left w:val="nil" w:sz="6" w:space="0" w:color="auto"/>
              <w:bottom w:val="nil" w:sz="6" w:space="0" w:color="auto"/>
              <w:right w:val="single" w:sz="4" w:space="0" w:color="000000"/>
            </w:tcBorders>
          </w:tcPr>
          <w:p>
            <w:pPr/>
          </w:p>
        </w:tc>
        <w:tc>
          <w:tcPr>
            <w:tcW w:w="3056" w:type="dxa"/>
            <w:gridSpan w:val="2"/>
            <w:tcBorders>
              <w:top w:val="nil" w:sz="6" w:space="0" w:color="auto"/>
              <w:left w:val="nil" w:sz="6" w:space="0" w:color="auto"/>
              <w:bottom w:val="nil" w:sz="6" w:space="0" w:color="auto"/>
              <w:right w:val="nil" w:sz="6" w:space="0" w:color="auto"/>
            </w:tcBorders>
            <w:shd w:val="clear" w:color="auto" w:fill="000000"/>
          </w:tcPr>
          <w:p>
            <w:pPr/>
          </w:p>
        </w:tc>
      </w:tr>
      <w:tr>
        <w:trPr>
          <w:trHeight w:val="244" w:hRule="exact"/>
        </w:trPr>
        <w:tc>
          <w:tcPr>
            <w:tcW w:w="4078"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33"/>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基本每股收益</w:t>
            </w:r>
            <w:r>
              <w:rPr>
                <w:rFonts w:ascii="宋体" w:hAnsi="宋体" w:cs="宋体" w:eastAsia="宋体" w:hint="default"/>
                <w:sz w:val="18"/>
                <w:szCs w:val="18"/>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3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稀释每股收益</w:t>
            </w:r>
            <w:r>
              <w:rPr>
                <w:rFonts w:ascii="宋体" w:hAnsi="宋体" w:cs="宋体" w:eastAsia="宋体" w:hint="default"/>
                <w:sz w:val="18"/>
                <w:szCs w:val="18"/>
              </w:rPr>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基本每股收益</w:t>
            </w:r>
            <w:r>
              <w:rPr>
                <w:rFonts w:ascii="宋体" w:hAnsi="宋体" w:cs="宋体" w:eastAsia="宋体" w:hint="default"/>
                <w:sz w:val="18"/>
                <w:szCs w:val="18"/>
              </w:rPr>
            </w: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稀释每股收益</w:t>
            </w:r>
            <w:r>
              <w:rPr>
                <w:rFonts w:ascii="宋体" w:hAnsi="宋体" w:cs="宋体" w:eastAsia="宋体" w:hint="default"/>
                <w:sz w:val="18"/>
                <w:szCs w:val="18"/>
              </w:rPr>
            </w:r>
          </w:p>
        </w:tc>
      </w:tr>
      <w:tr>
        <w:trPr>
          <w:trHeight w:val="78" w:hRule="exact"/>
        </w:trPr>
        <w:tc>
          <w:tcPr>
            <w:tcW w:w="4078" w:type="dxa"/>
            <w:gridSpan w:val="2"/>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r>
      <w:tr>
        <w:trPr>
          <w:trHeight w:val="626" w:hRule="exact"/>
        </w:trPr>
        <w:tc>
          <w:tcPr>
            <w:tcW w:w="2518"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103" w:right="105"/>
              <w:jc w:val="left"/>
              <w:rPr>
                <w:rFonts w:ascii="宋体" w:hAnsi="宋体" w:cs="宋体" w:eastAsia="宋体" w:hint="default"/>
                <w:sz w:val="18"/>
                <w:szCs w:val="18"/>
              </w:rPr>
            </w:pPr>
            <w:r>
              <w:rPr>
                <w:rFonts w:ascii="宋体" w:hAnsi="宋体" w:cs="宋体" w:eastAsia="宋体" w:hint="default"/>
                <w:spacing w:val="10"/>
                <w:sz w:val="18"/>
                <w:szCs w:val="18"/>
              </w:rPr>
              <w:t>归属于公司普通股股东的净</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利润</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1.45</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1.45</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1.17</w:t>
            </w: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1.17</w:t>
            </w:r>
          </w:p>
        </w:tc>
      </w:tr>
      <w:tr>
        <w:trPr>
          <w:trHeight w:val="643" w:hRule="exact"/>
        </w:trPr>
        <w:tc>
          <w:tcPr>
            <w:tcW w:w="2518"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03" w:right="105"/>
              <w:jc w:val="left"/>
              <w:rPr>
                <w:rFonts w:ascii="宋体" w:hAnsi="宋体" w:cs="宋体" w:eastAsia="宋体" w:hint="default"/>
                <w:sz w:val="18"/>
                <w:szCs w:val="18"/>
              </w:rPr>
            </w:pPr>
            <w:r>
              <w:rPr>
                <w:rFonts w:ascii="宋体" w:hAnsi="宋体" w:cs="宋体" w:eastAsia="宋体" w:hint="default"/>
                <w:spacing w:val="10"/>
                <w:sz w:val="18"/>
                <w:szCs w:val="18"/>
              </w:rPr>
              <w:t>扣除非经常性损益后归属于</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公司普通股股东的净利润</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1.27</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1.27</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1.01</w:t>
            </w: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1.01</w:t>
            </w:r>
          </w:p>
        </w:tc>
      </w:tr>
    </w:tbl>
    <w:p>
      <w:pPr>
        <w:spacing w:after="0" w:line="240" w:lineRule="auto"/>
        <w:jc w:val="right"/>
        <w:rPr>
          <w:rFonts w:ascii="Times New Roman" w:hAnsi="Times New Roman" w:cs="Times New Roman" w:eastAsia="Times New Roman" w:hint="default"/>
          <w:sz w:val="18"/>
          <w:szCs w:val="18"/>
        </w:rPr>
        <w:sectPr>
          <w:pgSz w:w="11910" w:h="16840"/>
          <w:pgMar w:header="990" w:footer="1184" w:top="1160" w:bottom="1380" w:left="740" w:right="940"/>
        </w:sectPr>
      </w:pPr>
    </w:p>
    <w:p>
      <w:pPr>
        <w:spacing w:line="20" w:lineRule="exact"/>
        <w:ind w:left="106" w:right="0" w:firstLine="0"/>
        <w:rPr>
          <w:rFonts w:ascii="宋体" w:hAnsi="宋体" w:cs="宋体" w:eastAsia="宋体" w:hint="default"/>
          <w:sz w:val="2"/>
          <w:szCs w:val="2"/>
        </w:rPr>
      </w:pPr>
      <w:r>
        <w:rPr/>
        <w:pict>
          <v:group style="position:absolute;margin-left:53.52pt;margin-top:208.100006pt;width:436.7pt;height:.5pt;mso-position-horizontal-relative:page;mso-position-vertical-relative:page;z-index:-1422928" coordorigin="1070,4162" coordsize="8734,10">
            <v:shape style="position:absolute;left:1070;top:4162;width:3507;height:10" type="#_x0000_t75" stroked="false">
              <v:imagedata r:id="rId12" o:title=""/>
            </v:shape>
            <v:shape style="position:absolute;left:4573;top:4162;width:1469;height:10" type="#_x0000_t75" stroked="false">
              <v:imagedata r:id="rId16" o:title=""/>
            </v:shape>
            <v:shape style="position:absolute;left:6037;top:4162;width:3767;height:10" type="#_x0000_t75" stroked="false">
              <v:imagedata r:id="rId17" o:title=""/>
            </v:shape>
            <w10:wrap type="none"/>
          </v:group>
        </w:pict>
      </w:r>
      <w:r>
        <w:rPr/>
        <w:pict>
          <v:group style="position:absolute;margin-left:52.800011pt;margin-top:228.740021pt;width:437.4pt;height:5.3pt;mso-position-horizontal-relative:page;mso-position-vertical-relative:page;z-index:-1422904" coordorigin="1056,4575" coordsize="8748,106">
            <v:shape style="position:absolute;left:1056;top:4575;width:3541;height:106" type="#_x0000_t75" stroked="false">
              <v:imagedata r:id="rId29" o:title=""/>
            </v:shape>
            <v:shape style="position:absolute;left:4573;top:4671;width:1469;height:10" type="#_x0000_t75" stroked="false">
              <v:imagedata r:id="rId16" o:title=""/>
            </v:shape>
            <v:shape style="position:absolute;left:6037;top:4671;width:3767;height:10" type="#_x0000_t75" stroked="false">
              <v:imagedata r:id="rId17" o:title=""/>
            </v:shape>
            <w10:wrap type="none"/>
          </v:group>
        </w:pict>
      </w:r>
      <w:r>
        <w:rPr/>
        <w:pict>
          <v:group style="position:absolute;margin-left:53.52pt;margin-top:265.339935pt;width:436.7pt;height:.5pt;mso-position-horizontal-relative:page;mso-position-vertical-relative:page;z-index:-1422880" coordorigin="1070,5307" coordsize="8734,10">
            <v:shape style="position:absolute;left:1070;top:5307;width:3507;height:10" type="#_x0000_t75" stroked="false">
              <v:imagedata r:id="rId12" o:title=""/>
            </v:shape>
            <v:shape style="position:absolute;left:4573;top:5307;width:1469;height:10" type="#_x0000_t75" stroked="false">
              <v:imagedata r:id="rId13" o:title=""/>
            </v:shape>
            <v:shape style="position:absolute;left:6037;top:5307;width:3767;height:10" type="#_x0000_t75" stroked="false">
              <v:imagedata r:id="rId14" o:title=""/>
            </v:shape>
            <w10:wrap type="none"/>
          </v:group>
        </w:pict>
      </w:r>
      <w:r>
        <w:rPr/>
        <w:pict>
          <v:group style="position:absolute;margin-left:52.800011pt;margin-top:286.010010pt;width:437.4pt;height:5.3pt;mso-position-horizontal-relative:page;mso-position-vertical-relative:page;z-index:-1422856" coordorigin="1056,5720" coordsize="8748,106">
            <v:shape style="position:absolute;left:1056;top:5720;width:3541;height:106" type="#_x0000_t75" stroked="false">
              <v:imagedata r:id="rId29" o:title=""/>
            </v:shape>
            <v:shape style="position:absolute;left:4573;top:5816;width:1469;height:10" type="#_x0000_t75" stroked="false">
              <v:imagedata r:id="rId13" o:title=""/>
            </v:shape>
            <v:shape style="position:absolute;left:6037;top:5816;width:3767;height:10" type="#_x0000_t75" stroked="false">
              <v:imagedata r:id="rId14" o:title=""/>
            </v:shape>
            <w10:wrap type="none"/>
          </v:group>
        </w:pict>
      </w:r>
      <w:r>
        <w:rPr/>
        <w:pict>
          <v:group style="position:absolute;margin-left:52.800011pt;margin-top:311.449951pt;width:437.4pt;height:5.3pt;mso-position-horizontal-relative:page;mso-position-vertical-relative:page;z-index:-1422832" coordorigin="1056,6229" coordsize="8748,106">
            <v:shape style="position:absolute;left:1056;top:6229;width:3541;height:106" type="#_x0000_t75" stroked="false">
              <v:imagedata r:id="rId1327" o:title=""/>
            </v:shape>
            <v:shape style="position:absolute;left:4573;top:6325;width:1469;height:10" type="#_x0000_t75" stroked="false">
              <v:imagedata r:id="rId16" o:title=""/>
            </v:shape>
            <v:shape style="position:absolute;left:6037;top:6325;width:3767;height:10" type="#_x0000_t75" stroked="false">
              <v:imagedata r:id="rId17" o:title=""/>
            </v:shape>
            <w10:wrap type="none"/>
          </v:group>
        </w:pict>
      </w:r>
      <w:r>
        <w:rPr/>
        <w:pict>
          <v:group style="position:absolute;margin-left:52.799995pt;margin-top:336.889984pt;width:437.4pt;height:5.3pt;mso-position-horizontal-relative:page;mso-position-vertical-relative:page;z-index:-1422808" coordorigin="1056,6738" coordsize="8748,106">
            <v:shape style="position:absolute;left:1056;top:6738;width:3541;height:106" type="#_x0000_t75" stroked="false">
              <v:imagedata r:id="rId1327" o:title=""/>
            </v:shape>
            <v:shape style="position:absolute;left:4573;top:6834;width:1469;height:10" type="#_x0000_t75" stroked="false">
              <v:imagedata r:id="rId16" o:title=""/>
            </v:shape>
            <v:shape style="position:absolute;left:6037;top:6834;width:3767;height:10" type="#_x0000_t75" stroked="false">
              <v:imagedata r:id="rId17" o:title=""/>
            </v:shape>
            <w10:wrap type="none"/>
          </v:group>
        </w:pict>
      </w:r>
      <w:r>
        <w:rPr/>
        <w:pict>
          <v:group style="position:absolute;margin-left:52.799995pt;margin-top:362.329987pt;width:437.4pt;height:5.3pt;mso-position-horizontal-relative:page;mso-position-vertical-relative:page;z-index:-1422784" coordorigin="1056,7247" coordsize="8748,106">
            <v:shape style="position:absolute;left:1056;top:7247;width:3541;height:106" type="#_x0000_t75" stroked="false">
              <v:imagedata r:id="rId1327" o:title=""/>
            </v:shape>
            <v:shape style="position:absolute;left:4573;top:7343;width:1469;height:10" type="#_x0000_t75" stroked="false">
              <v:imagedata r:id="rId16" o:title=""/>
            </v:shape>
            <v:shape style="position:absolute;left:6037;top:7343;width:3767;height:10" type="#_x0000_t75" stroked="false">
              <v:imagedata r:id="rId17" o:title=""/>
            </v:shape>
            <w10:wrap type="none"/>
          </v:group>
        </w:pict>
      </w:r>
      <w:r>
        <w:rPr/>
        <w:pict>
          <v:group style="position:absolute;margin-left:52.799995pt;margin-top:387.769989pt;width:437.4pt;height:5.3pt;mso-position-horizontal-relative:page;mso-position-vertical-relative:page;z-index:-1422760" coordorigin="1056,7755" coordsize="8748,106">
            <v:shape style="position:absolute;left:1056;top:7755;width:3541;height:106" type="#_x0000_t75" stroked="false">
              <v:imagedata r:id="rId1327" o:title=""/>
            </v:shape>
            <v:shape style="position:absolute;left:4573;top:7851;width:1469;height:10" type="#_x0000_t75" stroked="false">
              <v:imagedata r:id="rId16" o:title=""/>
            </v:shape>
            <v:shape style="position:absolute;left:6037;top:7851;width:3767;height:10" type="#_x0000_t75" stroked="false">
              <v:imagedata r:id="rId17" o:title=""/>
            </v:shape>
            <w10:wrap type="none"/>
          </v:group>
        </w:pict>
      </w:r>
      <w:r>
        <w:rPr/>
        <w:pict>
          <v:group style="position:absolute;margin-left:52.799995pt;margin-top:413.209991pt;width:437.4pt;height:5.3pt;mso-position-horizontal-relative:page;mso-position-vertical-relative:page;z-index:-1422736" coordorigin="1056,8264" coordsize="8748,106">
            <v:shape style="position:absolute;left:1056;top:8264;width:3541;height:106" type="#_x0000_t75" stroked="false">
              <v:imagedata r:id="rId1327" o:title=""/>
            </v:shape>
            <v:shape style="position:absolute;left:4573;top:8360;width:1469;height:10" type="#_x0000_t75" stroked="false">
              <v:imagedata r:id="rId16" o:title=""/>
            </v:shape>
            <v:shape style="position:absolute;left:6037;top:8360;width:3767;height:10" type="#_x0000_t75" stroked="false">
              <v:imagedata r:id="rId17" o:title=""/>
            </v:shape>
            <w10:wrap type="none"/>
          </v:group>
        </w:pict>
      </w:r>
      <w:r>
        <w:rPr/>
        <w:pict>
          <v:group style="position:absolute;margin-left:52.799995pt;margin-top:438.649994pt;width:437.4pt;height:5.3pt;mso-position-horizontal-relative:page;mso-position-vertical-relative:page;z-index:-1422712" coordorigin="1056,8773" coordsize="8748,106">
            <v:shape style="position:absolute;left:1056;top:8773;width:3541;height:106" type="#_x0000_t75" stroked="false">
              <v:imagedata r:id="rId1327" o:title=""/>
            </v:shape>
            <v:shape style="position:absolute;left:4573;top:8869;width:1469;height:10" type="#_x0000_t75" stroked="false">
              <v:imagedata r:id="rId13" o:title=""/>
            </v:shape>
            <v:shape style="position:absolute;left:6037;top:8869;width:3767;height:10" type="#_x0000_t75" stroked="false">
              <v:imagedata r:id="rId14" o:title=""/>
            </v:shape>
            <w10:wrap type="none"/>
          </v:group>
        </w:pict>
      </w:r>
      <w:r>
        <w:rPr/>
        <w:pict>
          <v:group style="position:absolute;margin-left:52.799995pt;margin-top:464.109985pt;width:437.4pt;height:5.3pt;mso-position-horizontal-relative:page;mso-position-vertical-relative:page;z-index:-1422688" coordorigin="1056,9282" coordsize="8748,106">
            <v:shape style="position:absolute;left:1056;top:9282;width:3541;height:106" type="#_x0000_t75" stroked="false">
              <v:imagedata r:id="rId1327" o:title=""/>
            </v:shape>
            <v:shape style="position:absolute;left:4573;top:9378;width:1469;height:10" type="#_x0000_t75" stroked="false">
              <v:imagedata r:id="rId13" o:title=""/>
            </v:shape>
            <v:shape style="position:absolute;left:6037;top:9378;width:3767;height:10" type="#_x0000_t75" stroked="false">
              <v:imagedata r:id="rId14" o:title=""/>
            </v:shape>
            <w10:wrap type="none"/>
          </v:group>
        </w:pict>
      </w:r>
      <w:r>
        <w:rPr>
          <w:rFonts w:ascii="宋体" w:hAnsi="宋体" w:cs="宋体" w:eastAsia="宋体" w:hint="default"/>
          <w:sz w:val="2"/>
          <w:szCs w:val="2"/>
        </w:rPr>
        <w:pict>
          <v:group style="width:490.8pt;height:.5pt;mso-position-horizontal-relative:char;mso-position-vertical-relative:line" coordorigin="0,0" coordsize="9816,10">
            <v:group style="position:absolute;left:5;top:5;width:9806;height:2" coordorigin="5,5" coordsize="9806,2">
              <v:shape style="position:absolute;left:5;top:5;width:9806;height:2" coordorigin="5,5" coordsize="9806,0" path="m5,5l9811,5e" filled="false" stroked="true" strokeweight=".48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b/>
          <w:bCs/>
          <w:sz w:val="18"/>
          <w:szCs w:val="18"/>
        </w:rPr>
      </w:pPr>
    </w:p>
    <w:p>
      <w:pPr>
        <w:pStyle w:val="BodyText"/>
        <w:spacing w:line="240" w:lineRule="auto" w:before="36"/>
        <w:ind w:left="553" w:right="186"/>
        <w:jc w:val="left"/>
      </w:pPr>
      <w:r>
        <w:rPr/>
        <w:pict>
          <v:group style="position:absolute;margin-left:52.800011pt;margin-top:28.243692pt;width:437.9pt;height:.5pt;mso-position-horizontal-relative:page;mso-position-vertical-relative:paragraph;z-index:-1423024" coordorigin="1056,565" coordsize="8758,10">
            <v:shape style="position:absolute;left:1061;top:565;width:10;height:10" type="#_x0000_t75" stroked="false">
              <v:imagedata r:id="rId1311" o:title=""/>
            </v:shape>
            <v:shape style="position:absolute;left:1056;top:565;width:3522;height:10" type="#_x0000_t75" stroked="false">
              <v:imagedata r:id="rId27" o:title=""/>
            </v:shape>
            <v:shape style="position:absolute;left:4573;top:565;width:1469;height:10" type="#_x0000_t75" stroked="false">
              <v:imagedata r:id="rId16" o:title=""/>
            </v:shape>
            <v:shape style="position:absolute;left:6037;top:565;width:3776;height:10" type="#_x0000_t75" stroked="false">
              <v:imagedata r:id="rId28" o:title=""/>
            </v:shape>
            <w10:wrap type="none"/>
          </v:group>
        </w:pict>
      </w:r>
      <w:r>
        <w:rPr/>
        <w:pict>
          <v:group style="position:absolute;margin-left:52.800011pt;margin-top:48.883713pt;width:437.4pt;height:5.3pt;mso-position-horizontal-relative:page;mso-position-vertical-relative:paragraph;z-index:-1423000" coordorigin="1056,978" coordsize="8748,106">
            <v:shape style="position:absolute;left:1056;top:978;width:3541;height:106" type="#_x0000_t75" stroked="false">
              <v:imagedata r:id="rId1328" o:title=""/>
            </v:shape>
            <v:shape style="position:absolute;left:4573;top:1074;width:1469;height:10" type="#_x0000_t75" stroked="false">
              <v:imagedata r:id="rId16" o:title=""/>
            </v:shape>
            <v:shape style="position:absolute;left:6037;top:1074;width:3767;height:10" type="#_x0000_t75" stroked="false">
              <v:imagedata r:id="rId17" o:title=""/>
            </v:shape>
            <w10:wrap type="none"/>
          </v:group>
        </w:pict>
      </w:r>
      <w:r>
        <w:rPr/>
        <w:pict>
          <v:group style="position:absolute;margin-left:52.800011pt;margin-top:74.323715pt;width:437.4pt;height:5.3pt;mso-position-horizontal-relative:page;mso-position-vertical-relative:paragraph;z-index:-1422976" coordorigin="1056,1486" coordsize="8748,106">
            <v:shape style="position:absolute;left:1056;top:1486;width:3541;height:106" type="#_x0000_t75" stroked="false">
              <v:imagedata r:id="rId1328" o:title=""/>
            </v:shape>
            <v:shape style="position:absolute;left:4573;top:1582;width:1469;height:10" type="#_x0000_t75" stroked="false">
              <v:imagedata r:id="rId13" o:title=""/>
            </v:shape>
            <v:shape style="position:absolute;left:6037;top:1582;width:3767;height:10" type="#_x0000_t75" stroked="false">
              <v:imagedata r:id="rId14" o:title=""/>
            </v:shape>
            <w10:wrap type="none"/>
          </v:group>
        </w:pict>
      </w:r>
      <w:r>
        <w:rPr/>
        <w:pict>
          <v:group style="position:absolute;margin-left:52.800011pt;margin-top:99.763649pt;width:437.4pt;height:5.3pt;mso-position-horizontal-relative:page;mso-position-vertical-relative:paragraph;z-index:-1422952" coordorigin="1056,1995" coordsize="8748,106">
            <v:shape style="position:absolute;left:1056;top:1995;width:3541;height:106" type="#_x0000_t75" stroked="false">
              <v:imagedata r:id="rId1329" o:title=""/>
            </v:shape>
            <v:shape style="position:absolute;left:4573;top:2091;width:1469;height:10" type="#_x0000_t75" stroked="false">
              <v:imagedata r:id="rId13" o:title=""/>
            </v:shape>
            <v:shape style="position:absolute;left:6037;top:2091;width:3767;height:10" type="#_x0000_t75" stroked="false">
              <v:imagedata r:id="rId14" o:title=""/>
            </v:shape>
            <w10:wrap type="none"/>
          </v:group>
        </w:pict>
      </w:r>
      <w:r>
        <w:rPr/>
        <w:t>基本每股收益的计算过程：</w:t>
      </w:r>
    </w:p>
    <w:p>
      <w:pPr>
        <w:spacing w:line="240" w:lineRule="auto" w:before="5"/>
        <w:rPr>
          <w:rFonts w:ascii="宋体" w:hAnsi="宋体" w:cs="宋体" w:eastAsia="宋体" w:hint="default"/>
          <w:sz w:val="19"/>
          <w:szCs w:val="19"/>
        </w:rPr>
      </w:pPr>
    </w:p>
    <w:tbl>
      <w:tblPr>
        <w:tblW w:w="0" w:type="auto"/>
        <w:jc w:val="left"/>
        <w:tblInd w:w="120" w:type="dxa"/>
        <w:tblLayout w:type="fixed"/>
        <w:tblCellMar>
          <w:top w:w="0" w:type="dxa"/>
          <w:left w:w="0" w:type="dxa"/>
          <w:bottom w:w="0" w:type="dxa"/>
          <w:right w:w="0" w:type="dxa"/>
        </w:tblCellMar>
        <w:tblLook w:val="01E0"/>
      </w:tblPr>
      <w:tblGrid>
        <w:gridCol w:w="3517"/>
        <w:gridCol w:w="1464"/>
        <w:gridCol w:w="1942"/>
        <w:gridCol w:w="1820"/>
      </w:tblGrid>
      <w:tr>
        <w:trPr>
          <w:trHeight w:val="44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1"/>
                <w:sz w:val="18"/>
                <w:szCs w:val="18"/>
              </w:rPr>
              <w:t> </w:t>
            </w:r>
            <w:r>
              <w:rPr>
                <w:rFonts w:ascii="宋体" w:hAnsi="宋体" w:cs="宋体" w:eastAsia="宋体" w:hint="default"/>
                <w:sz w:val="18"/>
                <w:szCs w:val="18"/>
              </w:rPr>
              <w:t>目</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序</w:t>
            </w:r>
            <w:r>
              <w:rPr>
                <w:rFonts w:ascii="宋体" w:hAnsi="宋体" w:cs="宋体" w:eastAsia="宋体" w:hint="default"/>
                <w:spacing w:val="1"/>
                <w:sz w:val="18"/>
                <w:szCs w:val="18"/>
              </w:rPr>
              <w:t> </w:t>
            </w:r>
            <w:r>
              <w:rPr>
                <w:rFonts w:ascii="宋体" w:hAnsi="宋体" w:cs="宋体" w:eastAsia="宋体" w:hint="default"/>
                <w:sz w:val="18"/>
                <w:szCs w:val="18"/>
              </w:rPr>
              <w:t>号</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本期数</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42" w:right="0"/>
              <w:jc w:val="left"/>
              <w:rPr>
                <w:rFonts w:ascii="宋体" w:hAnsi="宋体" w:cs="宋体" w:eastAsia="宋体" w:hint="default"/>
                <w:sz w:val="18"/>
                <w:szCs w:val="18"/>
              </w:rPr>
            </w:pPr>
            <w:r>
              <w:rPr>
                <w:rFonts w:ascii="宋体" w:hAnsi="宋体" w:cs="宋体" w:eastAsia="宋体" w:hint="default"/>
                <w:sz w:val="18"/>
                <w:szCs w:val="18"/>
              </w:rPr>
              <w:t>上年同期</w:t>
            </w: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归属于公司普通股东的净利润</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1</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4"/>
              <w:jc w:val="right"/>
              <w:rPr>
                <w:rFonts w:ascii="Times New Roman" w:hAnsi="Times New Roman" w:cs="Times New Roman" w:eastAsia="Times New Roman" w:hint="default"/>
                <w:sz w:val="20"/>
                <w:szCs w:val="20"/>
              </w:rPr>
            </w:pPr>
            <w:r>
              <w:rPr>
                <w:rFonts w:ascii="Times New Roman"/>
                <w:w w:val="95"/>
                <w:sz w:val="20"/>
              </w:rPr>
              <w:t>149,172,855.19</w:t>
            </w:r>
            <w:r>
              <w:rPr>
                <w:rFonts w:ascii="Times New Roman"/>
                <w:sz w:val="20"/>
              </w:rPr>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3"/>
              <w:jc w:val="right"/>
              <w:rPr>
                <w:rFonts w:ascii="Times New Roman" w:hAnsi="Times New Roman" w:cs="Times New Roman" w:eastAsia="Times New Roman" w:hint="default"/>
                <w:sz w:val="18"/>
                <w:szCs w:val="18"/>
              </w:rPr>
            </w:pPr>
            <w:r>
              <w:rPr>
                <w:rFonts w:ascii="Times New Roman"/>
                <w:spacing w:val="-1"/>
                <w:sz w:val="18"/>
              </w:rPr>
              <w:t>98,125,932.07</w:t>
            </w: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非经常性损益</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2</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4"/>
              <w:jc w:val="right"/>
              <w:rPr>
                <w:rFonts w:ascii="Times New Roman" w:hAnsi="Times New Roman" w:cs="Times New Roman" w:eastAsia="Times New Roman" w:hint="default"/>
                <w:sz w:val="20"/>
                <w:szCs w:val="20"/>
              </w:rPr>
            </w:pPr>
            <w:r>
              <w:rPr>
                <w:rFonts w:ascii="Times New Roman"/>
                <w:w w:val="95"/>
                <w:sz w:val="20"/>
              </w:rPr>
              <w:t>18,946,378.04</w:t>
            </w:r>
            <w:r>
              <w:rPr>
                <w:rFonts w:ascii="Times New Roman"/>
                <w:sz w:val="20"/>
              </w:rPr>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4"/>
              <w:jc w:val="right"/>
              <w:rPr>
                <w:rFonts w:ascii="Times New Roman" w:hAnsi="Times New Roman" w:cs="Times New Roman" w:eastAsia="Times New Roman" w:hint="default"/>
                <w:sz w:val="18"/>
                <w:szCs w:val="18"/>
              </w:rPr>
            </w:pPr>
            <w:r>
              <w:rPr>
                <w:rFonts w:ascii="Times New Roman"/>
                <w:spacing w:val="-1"/>
                <w:sz w:val="18"/>
              </w:rPr>
              <w:t>13,459,793.27</w:t>
            </w: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395" w:hRule="exact"/>
        </w:trPr>
        <w:tc>
          <w:tcPr>
            <w:tcW w:w="3517" w:type="dxa"/>
            <w:vMerge w:val="restart"/>
            <w:tcBorders>
              <w:top w:val="nil" w:sz="6" w:space="0" w:color="auto"/>
              <w:left w:val="single" w:sz="4" w:space="0" w:color="000000"/>
              <w:right w:val="single" w:sz="4" w:space="0" w:color="000000"/>
            </w:tcBorders>
          </w:tcPr>
          <w:p>
            <w:pPr>
              <w:pStyle w:val="TableParagraph"/>
              <w:spacing w:line="316" w:lineRule="auto" w:before="8"/>
              <w:ind w:left="103" w:right="105"/>
              <w:jc w:val="left"/>
              <w:rPr>
                <w:rFonts w:ascii="宋体" w:hAnsi="宋体" w:cs="宋体" w:eastAsia="宋体" w:hint="default"/>
                <w:sz w:val="18"/>
                <w:szCs w:val="18"/>
              </w:rPr>
            </w:pPr>
            <w:r>
              <w:rPr>
                <w:rFonts w:ascii="宋体" w:hAnsi="宋体" w:cs="宋体" w:eastAsia="宋体" w:hint="default"/>
                <w:spacing w:val="2"/>
                <w:sz w:val="18"/>
                <w:szCs w:val="18"/>
              </w:rPr>
              <w:t>扣除非经常性损益后的归属于公司普通股</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股东的净利润</w:t>
            </w:r>
          </w:p>
        </w:tc>
        <w:tc>
          <w:tcPr>
            <w:tcW w:w="1464" w:type="dxa"/>
            <w:tcBorders>
              <w:top w:val="nil" w:sz="6" w:space="0" w:color="auto"/>
              <w:left w:val="single" w:sz="4" w:space="0" w:color="000000"/>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20"/>
                <w:szCs w:val="20"/>
              </w:rPr>
            </w:pPr>
            <w:r>
              <w:rPr>
                <w:rFonts w:ascii="Times New Roman"/>
                <w:w w:val="95"/>
                <w:sz w:val="20"/>
              </w:rPr>
              <w:t>130,226,477.15</w:t>
            </w:r>
            <w:r>
              <w:rPr>
                <w:rFonts w:ascii="Times New Roman"/>
                <w:sz w:val="20"/>
              </w:rPr>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84,666,138.80</w:t>
            </w:r>
          </w:p>
        </w:tc>
      </w:tr>
      <w:tr>
        <w:trPr>
          <w:trHeight w:val="279" w:hRule="exact"/>
        </w:trPr>
        <w:tc>
          <w:tcPr>
            <w:tcW w:w="3517" w:type="dxa"/>
            <w:vMerge/>
            <w:tcBorders>
              <w:left w:val="single" w:sz="4" w:space="0" w:color="000000"/>
              <w:bottom w:val="nil" w:sz="6" w:space="0" w:color="auto"/>
              <w:right w:val="single" w:sz="4" w:space="0" w:color="000000"/>
            </w:tcBorders>
          </w:tcPr>
          <w:p>
            <w:pP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160" w:lineRule="exact"/>
              <w:ind w:left="1" w:right="0"/>
              <w:jc w:val="center"/>
              <w:rPr>
                <w:rFonts w:ascii="宋体" w:hAnsi="宋体" w:cs="宋体" w:eastAsia="宋体" w:hint="default"/>
                <w:sz w:val="18"/>
                <w:szCs w:val="18"/>
              </w:rPr>
            </w:pPr>
            <w:r>
              <w:rPr>
                <w:rFonts w:ascii="宋体"/>
                <w:sz w:val="18"/>
              </w:rPr>
              <w:t>3=1-2</w:t>
            </w: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390"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期初股份总数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1"/>
              <w:jc w:val="center"/>
              <w:rPr>
                <w:rFonts w:ascii="宋体" w:hAnsi="宋体" w:cs="宋体" w:eastAsia="宋体" w:hint="default"/>
                <w:sz w:val="18"/>
                <w:szCs w:val="18"/>
              </w:rPr>
            </w:pPr>
            <w:r>
              <w:rPr>
                <w:rFonts w:ascii="宋体"/>
                <w:sz w:val="18"/>
              </w:rPr>
              <w:t>4</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4"/>
              <w:jc w:val="right"/>
              <w:rPr>
                <w:rFonts w:ascii="Times New Roman" w:hAnsi="Times New Roman" w:cs="Times New Roman" w:eastAsia="Times New Roman" w:hint="default"/>
                <w:sz w:val="20"/>
                <w:szCs w:val="20"/>
              </w:rPr>
            </w:pPr>
            <w:r>
              <w:rPr>
                <w:rFonts w:ascii="Times New Roman"/>
                <w:w w:val="95"/>
                <w:sz w:val="20"/>
              </w:rPr>
              <w:t>84,000,000.00</w:t>
            </w:r>
            <w:r>
              <w:rPr>
                <w:rFonts w:ascii="Times New Roman"/>
                <w:sz w:val="20"/>
              </w:rPr>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84,000,000.00</w:t>
            </w: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676"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105"/>
              <w:jc w:val="left"/>
              <w:rPr>
                <w:rFonts w:ascii="宋体" w:hAnsi="宋体" w:cs="宋体" w:eastAsia="宋体" w:hint="default"/>
                <w:sz w:val="18"/>
                <w:szCs w:val="18"/>
              </w:rPr>
            </w:pPr>
            <w:r>
              <w:rPr>
                <w:rFonts w:ascii="宋体" w:hAnsi="宋体" w:cs="宋体" w:eastAsia="宋体" w:hint="default"/>
                <w:spacing w:val="2"/>
                <w:sz w:val="18"/>
                <w:szCs w:val="18"/>
              </w:rPr>
              <w:t>因公积金转增股份或股票股利分配等增加</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股份数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sz w:val="18"/>
              </w:rPr>
              <w:t>5</w:t>
            </w: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392"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left="103" w:right="0"/>
              <w:jc w:val="left"/>
              <w:rPr>
                <w:rFonts w:ascii="宋体" w:hAnsi="宋体" w:cs="宋体" w:eastAsia="宋体" w:hint="default"/>
                <w:sz w:val="18"/>
                <w:szCs w:val="18"/>
              </w:rPr>
            </w:pPr>
            <w:r>
              <w:rPr>
                <w:rFonts w:ascii="宋体" w:hAnsi="宋体" w:cs="宋体" w:eastAsia="宋体" w:hint="default"/>
                <w:sz w:val="18"/>
                <w:szCs w:val="18"/>
              </w:rPr>
              <w:t>发行新股或债转股等增加股份数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56"/>
              <w:ind w:right="0"/>
              <w:jc w:val="center"/>
              <w:rPr>
                <w:rFonts w:ascii="宋体" w:hAnsi="宋体" w:cs="宋体" w:eastAsia="宋体" w:hint="default"/>
                <w:sz w:val="18"/>
                <w:szCs w:val="18"/>
              </w:rPr>
            </w:pPr>
            <w:r>
              <w:rPr>
                <w:rFonts w:ascii="宋体"/>
                <w:sz w:val="18"/>
              </w:rPr>
              <w:t>6a</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4"/>
              <w:jc w:val="right"/>
              <w:rPr>
                <w:rFonts w:ascii="Times New Roman" w:hAnsi="Times New Roman" w:cs="Times New Roman" w:eastAsia="Times New Roman" w:hint="default"/>
                <w:sz w:val="20"/>
                <w:szCs w:val="20"/>
              </w:rPr>
            </w:pPr>
            <w:r>
              <w:rPr>
                <w:rFonts w:ascii="Times New Roman"/>
                <w:w w:val="95"/>
                <w:sz w:val="20"/>
              </w:rPr>
              <w:t>28,000,000.00</w:t>
            </w:r>
            <w:r>
              <w:rPr>
                <w:rFonts w:ascii="Times New Roman"/>
                <w:sz w:val="20"/>
              </w:rPr>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增加股份次月起至报告期期末的累积月数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7a</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4"/>
              <w:jc w:val="right"/>
              <w:rPr>
                <w:rFonts w:ascii="Times New Roman" w:hAnsi="Times New Roman" w:cs="Times New Roman" w:eastAsia="Times New Roman" w:hint="default"/>
                <w:sz w:val="20"/>
                <w:szCs w:val="20"/>
              </w:rPr>
            </w:pPr>
            <w:r>
              <w:rPr>
                <w:rFonts w:ascii="Times New Roman"/>
                <w:w w:val="99"/>
                <w:sz w:val="20"/>
              </w:rPr>
              <w:t>8</w:t>
            </w:r>
            <w:r>
              <w:rPr>
                <w:rFonts w:ascii="Times New Roman"/>
                <w:sz w:val="20"/>
              </w:rPr>
            </w:r>
          </w:p>
        </w:tc>
        <w:tc>
          <w:tcPr>
            <w:tcW w:w="1820"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发行新股或债转股等增加股份数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6b</w:t>
            </w: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增加股份次月起至报告期期末的累积月数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7b</w:t>
            </w: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因回购等减少股份数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8</w:t>
            </w: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减少股份次月起至报告期期末的累积月数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9</w:t>
            </w: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报告期缩股数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10</w:t>
            </w: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1"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103"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11</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1"/>
              <w:jc w:val="right"/>
              <w:rPr>
                <w:rFonts w:ascii="Times New Roman" w:hAnsi="Times New Roman" w:cs="Times New Roman" w:eastAsia="Times New Roman" w:hint="default"/>
                <w:sz w:val="20"/>
                <w:szCs w:val="20"/>
              </w:rPr>
            </w:pPr>
            <w:r>
              <w:rPr>
                <w:rFonts w:ascii="Times New Roman"/>
                <w:sz w:val="20"/>
              </w:rPr>
              <w:t>12</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1"/>
              <w:jc w:val="right"/>
              <w:rPr>
                <w:rFonts w:ascii="Times New Roman" w:hAnsi="Times New Roman" w:cs="Times New Roman" w:eastAsia="Times New Roman" w:hint="default"/>
                <w:sz w:val="18"/>
                <w:szCs w:val="18"/>
              </w:rPr>
            </w:pPr>
            <w:r>
              <w:rPr>
                <w:rFonts w:ascii="Times New Roman"/>
                <w:sz w:val="18"/>
              </w:rPr>
              <w:t>12</w:t>
            </w: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868"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发行在外的普通股加权平均数</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12=4+5+6a</w:t>
            </w:r>
            <w:r>
              <w:rPr>
                <w:rFonts w:ascii="宋体" w:hAnsi="宋体" w:cs="宋体" w:eastAsia="宋体" w:hint="default"/>
                <w:sz w:val="18"/>
                <w:szCs w:val="18"/>
              </w:rPr>
              <w:t>×</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7a/11+6b</w:t>
            </w:r>
            <w:r>
              <w:rPr>
                <w:rFonts w:ascii="宋体" w:hAnsi="宋体" w:cs="宋体" w:eastAsia="宋体" w:hint="default"/>
                <w:sz w:val="18"/>
                <w:szCs w:val="18"/>
              </w:rPr>
              <w:t>×</w:t>
            </w:r>
          </w:p>
          <w:p>
            <w:pPr>
              <w:pStyle w:val="TableParagraph"/>
              <w:spacing w:line="240" w:lineRule="auto" w:before="76"/>
              <w:ind w:right="0"/>
              <w:jc w:val="center"/>
              <w:rPr>
                <w:rFonts w:ascii="宋体" w:hAnsi="宋体" w:cs="宋体" w:eastAsia="宋体" w:hint="default"/>
                <w:sz w:val="18"/>
                <w:szCs w:val="18"/>
              </w:rPr>
            </w:pPr>
            <w:r>
              <w:rPr>
                <w:rFonts w:ascii="宋体"/>
                <w:sz w:val="18"/>
              </w:rPr>
              <w:t>7b/11</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right="104"/>
              <w:jc w:val="right"/>
              <w:rPr>
                <w:rFonts w:ascii="Times New Roman" w:hAnsi="Times New Roman" w:cs="Times New Roman" w:eastAsia="Times New Roman" w:hint="default"/>
                <w:sz w:val="20"/>
                <w:szCs w:val="20"/>
              </w:rPr>
            </w:pPr>
            <w:r>
              <w:rPr>
                <w:rFonts w:ascii="Times New Roman"/>
                <w:w w:val="95"/>
                <w:sz w:val="20"/>
              </w:rPr>
              <w:t>102,666,666.67</w:t>
            </w:r>
            <w:r>
              <w:rPr>
                <w:rFonts w:ascii="Times New Roman"/>
                <w:sz w:val="20"/>
              </w:rPr>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4"/>
              <w:jc w:val="right"/>
              <w:rPr>
                <w:rFonts w:ascii="Times New Roman" w:hAnsi="Times New Roman" w:cs="Times New Roman" w:eastAsia="Times New Roman" w:hint="default"/>
                <w:sz w:val="18"/>
                <w:szCs w:val="18"/>
              </w:rPr>
            </w:pPr>
            <w:r>
              <w:rPr>
                <w:rFonts w:ascii="Times New Roman"/>
                <w:spacing w:val="-1"/>
                <w:sz w:val="18"/>
              </w:rPr>
              <w:t>84,000,000.00</w:t>
            </w: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433"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left="103"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13=1/12</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03"/>
              <w:jc w:val="right"/>
              <w:rPr>
                <w:rFonts w:ascii="Times New Roman" w:hAnsi="Times New Roman" w:cs="Times New Roman" w:eastAsia="Times New Roman" w:hint="default"/>
                <w:sz w:val="20"/>
                <w:szCs w:val="20"/>
              </w:rPr>
            </w:pPr>
            <w:r>
              <w:rPr>
                <w:rFonts w:ascii="Times New Roman"/>
                <w:sz w:val="20"/>
              </w:rPr>
              <w:t>1.45</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46"/>
              <w:ind w:right="102"/>
              <w:jc w:val="right"/>
              <w:rPr>
                <w:rFonts w:ascii="Times New Roman" w:hAnsi="Times New Roman" w:cs="Times New Roman" w:eastAsia="Times New Roman" w:hint="default"/>
                <w:sz w:val="18"/>
                <w:szCs w:val="18"/>
              </w:rPr>
            </w:pPr>
            <w:r>
              <w:rPr>
                <w:rFonts w:ascii="Times New Roman"/>
                <w:spacing w:val="-1"/>
                <w:sz w:val="18"/>
              </w:rPr>
              <w:t>1.17</w:t>
            </w:r>
          </w:p>
        </w:tc>
      </w:tr>
      <w:tr>
        <w:trPr>
          <w:trHeight w:val="78" w:hRule="exact"/>
        </w:trPr>
        <w:tc>
          <w:tcPr>
            <w:tcW w:w="3517" w:type="dxa"/>
            <w:tcBorders>
              <w:top w:val="nil" w:sz="6" w:space="0" w:color="auto"/>
              <w:left w:val="single" w:sz="4" w:space="0" w:color="000000"/>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single" w:sz="4" w:space="0" w:color="000000"/>
            </w:tcBorders>
          </w:tcPr>
          <w:p>
            <w:pPr/>
          </w:p>
        </w:tc>
        <w:tc>
          <w:tcPr>
            <w:tcW w:w="1942"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
        </w:tc>
      </w:tr>
      <w:tr>
        <w:trPr>
          <w:trHeight w:val="509" w:hRule="exact"/>
        </w:trPr>
        <w:tc>
          <w:tcPr>
            <w:tcW w:w="3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扣除非经常性损益基本每股收益</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14=3/12</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3"/>
              <w:jc w:val="right"/>
              <w:rPr>
                <w:rFonts w:ascii="Times New Roman" w:hAnsi="Times New Roman" w:cs="Times New Roman" w:eastAsia="Times New Roman" w:hint="default"/>
                <w:sz w:val="20"/>
                <w:szCs w:val="20"/>
              </w:rPr>
            </w:pPr>
            <w:r>
              <w:rPr>
                <w:rFonts w:ascii="Times New Roman"/>
                <w:sz w:val="20"/>
              </w:rPr>
              <w:t>1.27</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2"/>
              <w:jc w:val="right"/>
              <w:rPr>
                <w:rFonts w:ascii="Times New Roman" w:hAnsi="Times New Roman" w:cs="Times New Roman" w:eastAsia="Times New Roman" w:hint="default"/>
                <w:sz w:val="18"/>
                <w:szCs w:val="18"/>
              </w:rPr>
            </w:pPr>
            <w:r>
              <w:rPr>
                <w:rFonts w:ascii="Times New Roman"/>
                <w:spacing w:val="-1"/>
                <w:sz w:val="18"/>
              </w:rPr>
              <w:t>1.01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pStyle w:val="BodyText"/>
        <w:spacing w:line="240" w:lineRule="auto" w:before="36"/>
        <w:ind w:left="553" w:right="186"/>
        <w:jc w:val="left"/>
        <w:rPr>
          <w:rFonts w:ascii="Times New Roman" w:hAnsi="Times New Roman" w:cs="Times New Roman" w:eastAsia="Times New Roman" w:hint="default"/>
        </w:rPr>
      </w:pPr>
      <w:r>
        <w:rPr/>
        <w:pict>
          <v:group style="position:absolute;margin-left:52.800011pt;margin-top:-91.776321pt;width:437.4pt;height:5.05pt;mso-position-horizontal-relative:page;mso-position-vertical-relative:paragraph;z-index:-1422664" coordorigin="1056,-1836" coordsize="8748,101">
            <v:shape style="position:absolute;left:1056;top:-1836;width:3541;height:101" type="#_x0000_t75" stroked="false">
              <v:imagedata r:id="rId1330" o:title=""/>
            </v:shape>
            <v:shape style="position:absolute;left:4573;top:-1744;width:1469;height:10" type="#_x0000_t75" stroked="false">
              <v:imagedata r:id="rId13" o:title=""/>
            </v:shape>
            <v:shape style="position:absolute;left:6037;top:-1744;width:3767;height:10" type="#_x0000_t75" stroked="false">
              <v:imagedata r:id="rId14" o:title=""/>
            </v:shape>
            <w10:wrap type="none"/>
          </v:group>
        </w:pict>
      </w:r>
      <w:r>
        <w:rPr/>
        <w:pict>
          <v:group style="position:absolute;margin-left:52.800011pt;margin-top:-66.576355pt;width:437.9pt;height:5.4pt;mso-position-horizontal-relative:page;mso-position-vertical-relative:paragraph;z-index:-1422640" coordorigin="1056,-1332" coordsize="8758,108">
            <v:shape style="position:absolute;left:1056;top:-1332;width:3541;height:108" type="#_x0000_t75" stroked="false">
              <v:imagedata r:id="rId1331" o:title=""/>
            </v:shape>
            <v:shape style="position:absolute;left:4573;top:-1236;width:1478;height:12" type="#_x0000_t75" stroked="false">
              <v:imagedata r:id="rId1332" o:title=""/>
            </v:shape>
            <v:shape style="position:absolute;left:6037;top:-1236;width:1956;height:12" type="#_x0000_t75" stroked="false">
              <v:imagedata r:id="rId1333" o:title=""/>
            </v:shape>
            <v:shape style="position:absolute;left:7979;top:-1236;width:1834;height:12" type="#_x0000_t75" stroked="false">
              <v:imagedata r:id="rId1334" o:title=""/>
            </v:shape>
            <w10:wrap type="none"/>
          </v:group>
        </w:pict>
      </w:r>
      <w:r>
        <w:rPr/>
        <w:pict>
          <v:group style="position:absolute;margin-left:52.800011pt;margin-top:-41.016293pt;width:438.35pt;height:5.3pt;mso-position-horizontal-relative:page;mso-position-vertical-relative:paragraph;z-index:-1422616" coordorigin="1056,-820" coordsize="8767,106">
            <v:shape style="position:absolute;left:1061;top:-724;width:10;height:10" type="#_x0000_t75" stroked="false">
              <v:imagedata r:id="rId1311" o:title=""/>
            </v:shape>
            <v:shape style="position:absolute;left:1056;top:-724;width:3522;height:10" type="#_x0000_t75" stroked="false">
              <v:imagedata r:id="rId1335" o:title=""/>
            </v:shape>
            <v:shape style="position:absolute;left:4568;top:-820;width:1474;height:106" type="#_x0000_t75" stroked="false">
              <v:imagedata r:id="rId31" o:title=""/>
            </v:shape>
            <v:shape style="position:absolute;left:6051;top:-820;width:3771;height:106" type="#_x0000_t75" stroked="false">
              <v:imagedata r:id="rId32" o:title=""/>
            </v:shape>
            <v:group style="position:absolute;left:9804;top:-720;width:10;height:2" coordorigin="9804,-720" coordsize="10,2">
              <v:shape style="position:absolute;left:9804;top:-720;width:10;height:2" coordorigin="9804,-720" coordsize="10,0" path="m9804,-720l9813,-720e" filled="false" stroked="true" strokeweight=".47998pt" strokecolor="#000000">
                <v:path arrowok="t"/>
              </v:shape>
            </v:group>
            <w10:wrap type="none"/>
          </v:group>
        </w:pict>
      </w:r>
      <w:r>
        <w:rPr/>
        <w:t>基本每股收益</w:t>
      </w:r>
      <w:r>
        <w:rPr>
          <w:rFonts w:ascii="Times New Roman" w:hAnsi="Times New Roman" w:cs="Times New Roman" w:eastAsia="Times New Roman" w:hint="default"/>
        </w:rPr>
        <w:t>=P</w:t>
      </w:r>
      <w:r>
        <w:rPr>
          <w:rFonts w:ascii="Times New Roman" w:hAnsi="Times New Roman" w:cs="Times New Roman" w:eastAsia="Times New Roman" w:hint="default"/>
          <w:position w:val="-2"/>
          <w:sz w:val="14"/>
          <w:szCs w:val="14"/>
        </w:rPr>
        <w:t>0</w:t>
      </w:r>
      <w:r>
        <w:rPr>
          <w:rFonts w:ascii="Times New Roman" w:hAnsi="Times New Roman" w:cs="Times New Roman" w:eastAsia="Times New Roman" w:hint="default"/>
        </w:rPr>
        <w:t>÷S</w:t>
      </w:r>
    </w:p>
    <w:p>
      <w:pPr>
        <w:spacing w:before="100"/>
        <w:ind w:left="553" w:right="186" w:firstLine="0"/>
        <w:jc w:val="left"/>
        <w:rPr>
          <w:rFonts w:ascii="Times New Roman" w:hAnsi="Times New Roman" w:cs="Times New Roman" w:eastAsia="Times New Roman" w:hint="default"/>
          <w:sz w:val="14"/>
          <w:szCs w:val="14"/>
        </w:rPr>
      </w:pPr>
      <w:r>
        <w:rPr>
          <w:rFonts w:ascii="Times New Roman" w:hAnsi="Times New Roman" w:cs="Times New Roman" w:eastAsia="Times New Roman" w:hint="default"/>
          <w:sz w:val="21"/>
          <w:szCs w:val="21"/>
        </w:rPr>
        <w:t>S= S</w:t>
      </w:r>
      <w:r>
        <w:rPr>
          <w:rFonts w:ascii="Times New Roman" w:hAnsi="Times New Roman" w:cs="Times New Roman" w:eastAsia="Times New Roman" w:hint="default"/>
          <w:position w:val="-2"/>
          <w:sz w:val="14"/>
          <w:szCs w:val="14"/>
        </w:rPr>
        <w:t>0</w:t>
      </w:r>
      <w:r>
        <w:rPr>
          <w:rFonts w:ascii="宋体" w:hAnsi="宋体" w:cs="宋体" w:eastAsia="宋体" w:hint="default"/>
          <w:sz w:val="21"/>
          <w:szCs w:val="21"/>
        </w:rPr>
        <w:t>＋</w:t>
      </w:r>
      <w:r>
        <w:rPr>
          <w:rFonts w:ascii="Times New Roman" w:hAnsi="Times New Roman" w:cs="Times New Roman" w:eastAsia="Times New Roman" w:hint="default"/>
          <w:sz w:val="21"/>
          <w:szCs w:val="21"/>
        </w:rPr>
        <w:t>S</w:t>
      </w:r>
      <w:r>
        <w:rPr>
          <w:rFonts w:ascii="Times New Roman" w:hAnsi="Times New Roman" w:cs="Times New Roman" w:eastAsia="Times New Roman" w:hint="default"/>
          <w:position w:val="-2"/>
          <w:sz w:val="14"/>
          <w:szCs w:val="14"/>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S</w:t>
      </w:r>
      <w:r>
        <w:rPr>
          <w:rFonts w:ascii="Times New Roman" w:hAnsi="Times New Roman" w:cs="Times New Roman" w:eastAsia="Times New Roman" w:hint="default"/>
          <w:position w:val="-2"/>
          <w:sz w:val="14"/>
          <w:szCs w:val="14"/>
        </w:rPr>
        <w:t>i</w:t>
      </w:r>
      <w:r>
        <w:rPr>
          <w:rFonts w:ascii="Times New Roman" w:hAnsi="Times New Roman" w:cs="Times New Roman" w:eastAsia="Times New Roman" w:hint="default"/>
          <w:sz w:val="21"/>
          <w:szCs w:val="21"/>
        </w:rPr>
        <w:t>×M</w:t>
      </w:r>
      <w:r>
        <w:rPr>
          <w:rFonts w:ascii="Times New Roman" w:hAnsi="Times New Roman" w:cs="Times New Roman" w:eastAsia="Times New Roman" w:hint="default"/>
          <w:position w:val="-2"/>
          <w:sz w:val="14"/>
          <w:szCs w:val="14"/>
        </w:rPr>
        <w:t>i</w:t>
      </w:r>
      <w:r>
        <w:rPr>
          <w:rFonts w:ascii="Times New Roman" w:hAnsi="Times New Roman" w:cs="Times New Roman" w:eastAsia="Times New Roman" w:hint="default"/>
          <w:sz w:val="21"/>
          <w:szCs w:val="21"/>
        </w:rPr>
        <w:t>÷M</w:t>
      </w:r>
      <w:r>
        <w:rPr>
          <w:rFonts w:ascii="Times New Roman" w:hAnsi="Times New Roman" w:cs="Times New Roman" w:eastAsia="Times New Roman" w:hint="default"/>
          <w:position w:val="-2"/>
          <w:sz w:val="14"/>
          <w:szCs w:val="14"/>
        </w:rPr>
        <w:t>0</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13"/>
          <w:sz w:val="21"/>
          <w:szCs w:val="21"/>
        </w:rPr>
        <w:t> </w:t>
      </w:r>
      <w:r>
        <w:rPr>
          <w:rFonts w:ascii="Times New Roman" w:hAnsi="Times New Roman" w:cs="Times New Roman" w:eastAsia="Times New Roman" w:hint="default"/>
          <w:sz w:val="21"/>
          <w:szCs w:val="21"/>
        </w:rPr>
        <w:t>S</w:t>
      </w:r>
      <w:r>
        <w:rPr>
          <w:rFonts w:ascii="Times New Roman" w:hAnsi="Times New Roman" w:cs="Times New Roman" w:eastAsia="Times New Roman" w:hint="default"/>
          <w:position w:val="-2"/>
          <w:sz w:val="14"/>
          <w:szCs w:val="14"/>
        </w:rPr>
        <w:t>j</w:t>
      </w:r>
      <w:r>
        <w:rPr>
          <w:rFonts w:ascii="Times New Roman" w:hAnsi="Times New Roman" w:cs="Times New Roman" w:eastAsia="Times New Roman" w:hint="default"/>
          <w:sz w:val="21"/>
          <w:szCs w:val="21"/>
        </w:rPr>
        <w:t>×M</w:t>
      </w:r>
      <w:r>
        <w:rPr>
          <w:rFonts w:ascii="Times New Roman" w:hAnsi="Times New Roman" w:cs="Times New Roman" w:eastAsia="Times New Roman" w:hint="default"/>
          <w:position w:val="-2"/>
          <w:sz w:val="14"/>
          <w:szCs w:val="14"/>
        </w:rPr>
        <w:t>j</w:t>
      </w:r>
      <w:r>
        <w:rPr>
          <w:rFonts w:ascii="Times New Roman" w:hAnsi="Times New Roman" w:cs="Times New Roman" w:eastAsia="Times New Roman" w:hint="default"/>
          <w:sz w:val="21"/>
          <w:szCs w:val="21"/>
        </w:rPr>
        <w:t>÷M</w:t>
      </w:r>
      <w:r>
        <w:rPr>
          <w:rFonts w:ascii="Times New Roman" w:hAnsi="Times New Roman" w:cs="Times New Roman" w:eastAsia="Times New Roman" w:hint="default"/>
          <w:position w:val="-2"/>
          <w:sz w:val="14"/>
          <w:szCs w:val="14"/>
        </w:rPr>
        <w:t>0</w:t>
      </w:r>
      <w:r>
        <w:rPr>
          <w:rFonts w:ascii="Times New Roman" w:hAnsi="Times New Roman" w:cs="Times New Roman" w:eastAsia="Times New Roman" w:hint="default"/>
          <w:sz w:val="21"/>
          <w:szCs w:val="21"/>
        </w:rPr>
        <w:t>-S</w:t>
      </w:r>
      <w:r>
        <w:rPr>
          <w:rFonts w:ascii="Times New Roman" w:hAnsi="Times New Roman" w:cs="Times New Roman" w:eastAsia="Times New Roman" w:hint="default"/>
          <w:position w:val="-2"/>
          <w:sz w:val="14"/>
          <w:szCs w:val="14"/>
        </w:rPr>
        <w:t>k</w:t>
      </w:r>
      <w:r>
        <w:rPr>
          <w:rFonts w:ascii="Times New Roman" w:hAnsi="Times New Roman" w:cs="Times New Roman" w:eastAsia="Times New Roman" w:hint="default"/>
          <w:sz w:val="14"/>
          <w:szCs w:val="14"/>
        </w:rPr>
      </w:r>
    </w:p>
    <w:p>
      <w:pPr>
        <w:spacing w:line="240" w:lineRule="auto" w:before="3"/>
        <w:rPr>
          <w:rFonts w:ascii="Times New Roman" w:hAnsi="Times New Roman" w:cs="Times New Roman" w:eastAsia="Times New Roman" w:hint="default"/>
          <w:sz w:val="22"/>
          <w:szCs w:val="22"/>
        </w:rPr>
      </w:pPr>
    </w:p>
    <w:p>
      <w:pPr>
        <w:pStyle w:val="BodyText"/>
        <w:spacing w:line="319" w:lineRule="auto"/>
        <w:ind w:right="217" w:firstLine="425"/>
        <w:jc w:val="both"/>
      </w:pPr>
      <w:r>
        <w:rPr/>
        <w:t>其中：</w:t>
      </w:r>
      <w:r>
        <w:rPr>
          <w:rFonts w:ascii="Times New Roman" w:hAnsi="Times New Roman" w:cs="Times New Roman" w:eastAsia="Times New Roman" w:hint="default"/>
        </w:rPr>
        <w:t>P</w:t>
      </w:r>
      <w:r>
        <w:rPr>
          <w:rFonts w:ascii="Times New Roman" w:hAnsi="Times New Roman" w:cs="Times New Roman" w:eastAsia="Times New Roman" w:hint="default"/>
          <w:position w:val="-2"/>
          <w:sz w:val="14"/>
          <w:szCs w:val="14"/>
        </w:rPr>
        <w:t>0 </w:t>
      </w:r>
      <w:r>
        <w:rPr/>
        <w:t>为归属于公司普通股股东的净利润或扣除非经常性损益后归属于普通股股东的净利润；</w:t>
      </w:r>
      <w:r>
        <w:rPr>
          <w:rFonts w:ascii="Times New Roman" w:hAnsi="Times New Roman" w:cs="Times New Roman" w:eastAsia="Times New Roman" w:hint="default"/>
        </w:rPr>
        <w:t>S</w:t>
      </w:r>
      <w:r>
        <w:rPr>
          <w:rFonts w:ascii="Times New Roman" w:hAnsi="Times New Roman" w:cs="Times New Roman" w:eastAsia="Times New Roman" w:hint="default"/>
          <w:spacing w:val="17"/>
        </w:rPr>
        <w:t> </w:t>
      </w:r>
      <w:r>
        <w:rPr/>
        <w:t>为</w:t>
      </w:r>
      <w:r>
        <w:rPr>
          <w:w w:val="100"/>
        </w:rPr>
        <w:t> </w:t>
      </w:r>
      <w:r>
        <w:rPr/>
        <w:t>发行在外的普通股加权平均数；</w:t>
      </w:r>
      <w:r>
        <w:rPr>
          <w:rFonts w:ascii="Times New Roman" w:hAnsi="Times New Roman" w:cs="Times New Roman" w:eastAsia="Times New Roman" w:hint="default"/>
        </w:rPr>
        <w:t>S</w:t>
      </w:r>
      <w:r>
        <w:rPr>
          <w:rFonts w:ascii="Times New Roman" w:hAnsi="Times New Roman" w:cs="Times New Roman" w:eastAsia="Times New Roman" w:hint="default"/>
          <w:position w:val="-2"/>
          <w:sz w:val="14"/>
          <w:szCs w:val="14"/>
        </w:rPr>
        <w:t>0 </w:t>
      </w:r>
      <w:r>
        <w:rPr>
          <w:spacing w:val="-3"/>
        </w:rPr>
        <w:t>为期初股份总数；</w:t>
      </w:r>
      <w:r>
        <w:rPr>
          <w:rFonts w:ascii="Times New Roman" w:hAnsi="Times New Roman" w:cs="Times New Roman" w:eastAsia="Times New Roman" w:hint="default"/>
          <w:spacing w:val="-3"/>
        </w:rPr>
        <w:t>S</w:t>
      </w:r>
      <w:r>
        <w:rPr>
          <w:rFonts w:ascii="Times New Roman" w:hAnsi="Times New Roman" w:cs="Times New Roman" w:eastAsia="Times New Roman" w:hint="default"/>
          <w:spacing w:val="-3"/>
          <w:position w:val="-2"/>
          <w:sz w:val="14"/>
          <w:szCs w:val="14"/>
        </w:rPr>
        <w:t>1</w:t>
      </w:r>
      <w:r>
        <w:rPr>
          <w:rFonts w:ascii="Times New Roman" w:hAnsi="Times New Roman" w:cs="Times New Roman" w:eastAsia="Times New Roman" w:hint="default"/>
          <w:spacing w:val="-1"/>
          <w:position w:val="-2"/>
          <w:sz w:val="14"/>
          <w:szCs w:val="14"/>
        </w:rPr>
        <w:t> </w:t>
      </w:r>
      <w:r>
        <w:rPr/>
        <w:t>为报告期因公积金转增股本或股票股利分配等增加</w:t>
      </w:r>
      <w:r>
        <w:rPr>
          <w:w w:val="100"/>
        </w:rPr>
        <w:t> </w:t>
      </w:r>
      <w:r>
        <w:rPr/>
        <w:t>股份数；</w:t>
      </w:r>
      <w:r>
        <w:rPr>
          <w:rFonts w:ascii="Times New Roman" w:hAnsi="Times New Roman" w:cs="Times New Roman" w:eastAsia="Times New Roman" w:hint="default"/>
        </w:rPr>
        <w:t>S</w:t>
      </w:r>
      <w:r>
        <w:rPr>
          <w:rFonts w:ascii="Times New Roman" w:hAnsi="Times New Roman" w:cs="Times New Roman" w:eastAsia="Times New Roman" w:hint="default"/>
          <w:position w:val="-2"/>
          <w:sz w:val="14"/>
          <w:szCs w:val="14"/>
        </w:rPr>
        <w:t>i </w:t>
      </w:r>
      <w:r>
        <w:rPr/>
        <w:t>为报告期因发行新股或债转股等增加股份数；</w:t>
      </w:r>
      <w:r>
        <w:rPr>
          <w:rFonts w:ascii="Times New Roman" w:hAnsi="Times New Roman" w:cs="Times New Roman" w:eastAsia="Times New Roman" w:hint="default"/>
        </w:rPr>
        <w:t>S</w:t>
      </w:r>
      <w:r>
        <w:rPr>
          <w:rFonts w:ascii="Times New Roman" w:hAnsi="Times New Roman" w:cs="Times New Roman" w:eastAsia="Times New Roman" w:hint="default"/>
          <w:position w:val="-2"/>
          <w:sz w:val="14"/>
          <w:szCs w:val="14"/>
        </w:rPr>
        <w:t>j </w:t>
      </w:r>
      <w:r>
        <w:rPr/>
        <w:t>为报告期因回购等减少股份数；</w:t>
      </w:r>
      <w:r>
        <w:rPr>
          <w:rFonts w:ascii="Times New Roman" w:hAnsi="Times New Roman" w:cs="Times New Roman" w:eastAsia="Times New Roman" w:hint="default"/>
        </w:rPr>
        <w:t>S</w:t>
      </w:r>
      <w:r>
        <w:rPr>
          <w:rFonts w:ascii="Times New Roman" w:hAnsi="Times New Roman" w:cs="Times New Roman" w:eastAsia="Times New Roman" w:hint="default"/>
          <w:position w:val="-2"/>
          <w:sz w:val="14"/>
          <w:szCs w:val="14"/>
        </w:rPr>
        <w:t>k</w:t>
      </w:r>
      <w:r>
        <w:rPr>
          <w:rFonts w:ascii="Times New Roman" w:hAnsi="Times New Roman" w:cs="Times New Roman" w:eastAsia="Times New Roman" w:hint="default"/>
          <w:spacing w:val="17"/>
          <w:position w:val="-2"/>
          <w:sz w:val="14"/>
          <w:szCs w:val="14"/>
        </w:rPr>
        <w:t> </w:t>
      </w:r>
      <w:r>
        <w:rPr/>
        <w:t>为报告期缩</w:t>
      </w:r>
      <w:r>
        <w:rPr>
          <w:w w:val="100"/>
        </w:rPr>
        <w:t> </w:t>
      </w:r>
      <w:r>
        <w:rPr/>
        <w:t>股数；</w:t>
      </w:r>
      <w:r>
        <w:rPr>
          <w:rFonts w:ascii="Times New Roman" w:hAnsi="Times New Roman" w:cs="Times New Roman" w:eastAsia="Times New Roman" w:hint="default"/>
        </w:rPr>
        <w:t>M</w:t>
      </w:r>
      <w:r>
        <w:rPr>
          <w:rFonts w:ascii="Times New Roman" w:hAnsi="Times New Roman" w:cs="Times New Roman" w:eastAsia="Times New Roman" w:hint="default"/>
          <w:position w:val="-2"/>
          <w:sz w:val="14"/>
          <w:szCs w:val="14"/>
        </w:rPr>
        <w:t>0 </w:t>
      </w:r>
      <w:r>
        <w:rPr/>
        <w:t>报告期月份数；</w:t>
      </w:r>
      <w:r>
        <w:rPr>
          <w:rFonts w:ascii="Times New Roman" w:hAnsi="Times New Roman" w:cs="Times New Roman" w:eastAsia="Times New Roman" w:hint="default"/>
        </w:rPr>
        <w:t>M</w:t>
      </w:r>
      <w:r>
        <w:rPr>
          <w:rFonts w:ascii="Times New Roman" w:hAnsi="Times New Roman" w:cs="Times New Roman" w:eastAsia="Times New Roman" w:hint="default"/>
          <w:position w:val="-2"/>
          <w:sz w:val="14"/>
          <w:szCs w:val="14"/>
        </w:rPr>
        <w:t>i </w:t>
      </w:r>
      <w:r>
        <w:rPr/>
        <w:t>为增加股份次月起至报告期期末的累计月数；</w:t>
      </w:r>
      <w:r>
        <w:rPr>
          <w:rFonts w:ascii="Times New Roman" w:hAnsi="Times New Roman" w:cs="Times New Roman" w:eastAsia="Times New Roman" w:hint="default"/>
        </w:rPr>
        <w:t>M</w:t>
      </w:r>
      <w:r>
        <w:rPr>
          <w:rFonts w:ascii="Times New Roman" w:hAnsi="Times New Roman" w:cs="Times New Roman" w:eastAsia="Times New Roman" w:hint="default"/>
          <w:position w:val="-2"/>
          <w:sz w:val="14"/>
          <w:szCs w:val="14"/>
        </w:rPr>
        <w:t>j</w:t>
      </w:r>
      <w:r>
        <w:rPr>
          <w:rFonts w:ascii="Times New Roman" w:hAnsi="Times New Roman" w:cs="Times New Roman" w:eastAsia="Times New Roman" w:hint="default"/>
          <w:spacing w:val="17"/>
          <w:position w:val="-2"/>
          <w:sz w:val="14"/>
          <w:szCs w:val="14"/>
        </w:rPr>
        <w:t> </w:t>
      </w:r>
      <w:r>
        <w:rPr/>
        <w:t>为减少股份次月起至报告期</w:t>
      </w:r>
      <w:r>
        <w:rPr>
          <w:w w:val="100"/>
        </w:rPr>
        <w:t> </w:t>
      </w:r>
      <w:r>
        <w:rPr/>
        <w:t>期末的累计月数。</w:t>
      </w:r>
    </w:p>
    <w:p>
      <w:pPr>
        <w:spacing w:after="0" w:line="319" w:lineRule="auto"/>
        <w:jc w:val="both"/>
        <w:sectPr>
          <w:footerReference w:type="default" r:id="rId1326"/>
          <w:pgSz w:w="11910" w:h="16840"/>
          <w:pgMar w:footer="1184" w:header="990" w:top="1160" w:bottom="1380" w:left="940" w:right="940"/>
          <w:pgNumType w:start="110"/>
        </w:sectPr>
      </w:pPr>
    </w:p>
    <w:p>
      <w:pPr>
        <w:spacing w:line="240" w:lineRule="auto" w:before="0"/>
        <w:rPr>
          <w:rFonts w:ascii="宋体" w:hAnsi="宋体" w:cs="宋体" w:eastAsia="宋体" w:hint="default"/>
          <w:sz w:val="22"/>
          <w:szCs w:val="22"/>
        </w:rPr>
      </w:pPr>
      <w:r>
        <w:rPr/>
        <w:pict>
          <v:group style="position:absolute;margin-left:53.27998pt;margin-top:673.659973pt;width:415.1pt;height:5.55pt;mso-position-horizontal-relative:page;mso-position-vertical-relative:page;z-index:-1422352" coordorigin="1066,13473" coordsize="8302,111">
            <v:shape style="position:absolute;left:1066;top:13473;width:2823;height:110" type="#_x0000_t75" stroked="false">
              <v:imagedata r:id="rId1336" o:title=""/>
            </v:shape>
            <v:shape style="position:absolute;left:3865;top:13574;width:2194;height:10" type="#_x0000_t75" stroked="false">
              <v:imagedata r:id="rId872" o:title=""/>
            </v:shape>
            <v:shape style="position:absolute;left:6054;top:13569;width:3313;height:14" type="#_x0000_t75" stroked="false">
              <v:imagedata r:id="rId1337" o:title=""/>
            </v:shape>
            <w10:wrap type="none"/>
          </v:group>
        </w:pict>
      </w:r>
      <w:r>
        <w:rPr/>
        <w:pict>
          <v:group style="position:absolute;margin-left:53.28001pt;margin-top:689.740051pt;width:415.1pt;height:5.55pt;mso-position-horizontal-relative:page;mso-position-vertical-relative:page;z-index:-1422328" coordorigin="1066,13795" coordsize="8302,111">
            <v:shape style="position:absolute;left:1066;top:13795;width:2823;height:110" type="#_x0000_t75" stroked="false">
              <v:imagedata r:id="rId1338" o:title=""/>
            </v:shape>
            <v:shape style="position:absolute;left:3865;top:13896;width:2194;height:10" type="#_x0000_t75" stroked="false">
              <v:imagedata r:id="rId872" o:title=""/>
            </v:shape>
            <v:shape style="position:absolute;left:6054;top:13891;width:3313;height:14" type="#_x0000_t75" stroked="false">
              <v:imagedata r:id="rId1339" o:title=""/>
            </v:shape>
            <w10:wrap type="none"/>
          </v:group>
        </w:pict>
      </w:r>
      <w:r>
        <w:rPr/>
        <w:pict>
          <v:group style="position:absolute;margin-left:53.28001pt;margin-top:705.819946pt;width:415.1pt;height:5.55pt;mso-position-horizontal-relative:page;mso-position-vertical-relative:page;z-index:-1422304" coordorigin="1066,14116" coordsize="8302,111">
            <v:shape style="position:absolute;left:1066;top:14116;width:2823;height:110" type="#_x0000_t75" stroked="false">
              <v:imagedata r:id="rId1340" o:title=""/>
            </v:shape>
            <v:shape style="position:absolute;left:3865;top:14217;width:2194;height:10" type="#_x0000_t75" stroked="false">
              <v:imagedata r:id="rId872" o:title=""/>
            </v:shape>
            <v:shape style="position:absolute;left:6054;top:14212;width:3313;height:14" type="#_x0000_t75" stroked="false">
              <v:imagedata r:id="rId1341" o:title=""/>
            </v:shape>
            <w10:wrap type="none"/>
          </v:group>
        </w:pict>
      </w:r>
      <w:r>
        <w:rPr/>
        <w:pict>
          <v:group style="position:absolute;margin-left:53.27998pt;margin-top:721.899963pt;width:415.1pt;height:5.55pt;mso-position-horizontal-relative:page;mso-position-vertical-relative:page;z-index:-1422280" coordorigin="1066,14438" coordsize="8302,111">
            <v:shape style="position:absolute;left:1066;top:14438;width:2823;height:110" type="#_x0000_t75" stroked="false">
              <v:imagedata r:id="rId1340" o:title=""/>
            </v:shape>
            <v:shape style="position:absolute;left:3865;top:14539;width:2194;height:10" type="#_x0000_t75" stroked="false">
              <v:imagedata r:id="rId875" o:title=""/>
            </v:shape>
            <v:shape style="position:absolute;left:6054;top:14534;width:3313;height:14" type="#_x0000_t75" stroked="false">
              <v:imagedata r:id="rId1341" o:title=""/>
            </v:shape>
            <w10:wrap type="none"/>
          </v:group>
        </w:pict>
      </w:r>
      <w:r>
        <w:rPr/>
        <w:pict>
          <v:group style="position:absolute;margin-left:53.28001pt;margin-top:743.736023pt;width:249.65pt;height:5.2pt;mso-position-horizontal-relative:page;mso-position-vertical-relative:page;z-index:-1422256" coordorigin="1066,14875" coordsize="4993,104">
            <v:shape style="position:absolute;left:1070;top:14968;width:10;height:10" type="#_x0000_t75" stroked="false">
              <v:imagedata r:id="rId1311" o:title=""/>
            </v:shape>
            <v:shape style="position:absolute;left:1066;top:14968;width:2804;height:10" type="#_x0000_t75" stroked="false">
              <v:imagedata r:id="rId1342" o:title=""/>
            </v:shape>
            <v:shape style="position:absolute;left:3860;top:14875;width:2198;height:103" type="#_x0000_t75" stroked="false">
              <v:imagedata r:id="rId1343" o:title=""/>
            </v:shape>
            <w10:wrap type="none"/>
          </v:group>
        </w:pict>
      </w:r>
      <w:r>
        <w:rPr/>
        <w:pict>
          <v:group style="position:absolute;margin-left:303.410004pt;margin-top:743.736023pt;width:165.45pt;height:5.2pt;mso-position-horizontal-relative:page;mso-position-vertical-relative:page;z-index:-1422232" coordorigin="6068,14875" coordsize="3309,104">
            <v:shape style="position:absolute;left:6068;top:14875;width:3308;height:103" type="#_x0000_t75" stroked="false">
              <v:imagedata r:id="rId1344" o:title=""/>
            </v:shape>
            <v:group style="position:absolute;left:9357;top:14973;width:10;height:2" coordorigin="9357,14973" coordsize="10,2">
              <v:shape style="position:absolute;left:9357;top:14973;width:10;height:2" coordorigin="9357,14973" coordsize="10,0" path="m9357,14973l9367,14973e" filled="false" stroked="true" strokeweight=".47998pt" strokecolor="#000000">
                <v:path arrowok="t"/>
              </v:shape>
            </v:group>
            <w10:wrap type="none"/>
          </v:group>
        </w:pict>
      </w:r>
    </w:p>
    <w:p>
      <w:pPr>
        <w:pStyle w:val="BodyText"/>
        <w:spacing w:line="367" w:lineRule="auto" w:before="36"/>
        <w:ind w:left="180" w:right="114" w:firstLine="420"/>
        <w:jc w:val="left"/>
        <w:rPr>
          <w:rFonts w:ascii="Times New Roman" w:hAnsi="Times New Roman" w:cs="Times New Roman" w:eastAsia="Times New Roman" w:hint="default"/>
        </w:rPr>
      </w:pPr>
      <w:r>
        <w:rPr/>
        <w:t>稀释每股收益</w:t>
      </w:r>
      <w:r>
        <w:rPr>
          <w:rFonts w:ascii="Times New Roman" w:hAnsi="Times New Roman" w:cs="Times New Roman" w:eastAsia="Times New Roman" w:hint="default"/>
        </w:rPr>
        <w:t>=P</w:t>
      </w:r>
      <w:r>
        <w:rPr>
          <w:rFonts w:ascii="Times New Roman" w:hAnsi="Times New Roman" w:cs="Times New Roman" w:eastAsia="Times New Roman" w:hint="default"/>
          <w:position w:val="-2"/>
          <w:sz w:val="14"/>
          <w:szCs w:val="14"/>
        </w:rPr>
        <w:t>1</w:t>
      </w:r>
      <w:r>
        <w:rPr>
          <w:rFonts w:ascii="Times New Roman" w:hAnsi="Times New Roman" w:cs="Times New Roman" w:eastAsia="Times New Roman" w:hint="default"/>
        </w:rPr>
        <w:t>/(S</w:t>
      </w:r>
      <w:r>
        <w:rPr>
          <w:rFonts w:ascii="Times New Roman" w:hAnsi="Times New Roman" w:cs="Times New Roman" w:eastAsia="Times New Roman" w:hint="default"/>
          <w:position w:val="-2"/>
          <w:sz w:val="14"/>
          <w:szCs w:val="14"/>
        </w:rPr>
        <w:t>0</w:t>
      </w:r>
      <w:r>
        <w:rPr/>
        <w:t>＋</w:t>
      </w:r>
      <w:r>
        <w:rPr>
          <w:rFonts w:ascii="Times New Roman" w:hAnsi="Times New Roman" w:cs="Times New Roman" w:eastAsia="Times New Roman" w:hint="default"/>
        </w:rPr>
        <w:t>S</w:t>
      </w:r>
      <w:r>
        <w:rPr>
          <w:rFonts w:ascii="Times New Roman" w:hAnsi="Times New Roman" w:cs="Times New Roman" w:eastAsia="Times New Roman" w:hint="default"/>
          <w:position w:val="-2"/>
          <w:sz w:val="14"/>
          <w:szCs w:val="14"/>
        </w:rPr>
        <w:t>1</w:t>
      </w:r>
      <w:r>
        <w:rPr/>
        <w:t>＋</w:t>
      </w:r>
      <w:r>
        <w:rPr>
          <w:rFonts w:ascii="Times New Roman" w:hAnsi="Times New Roman" w:cs="Times New Roman" w:eastAsia="Times New Roman" w:hint="default"/>
        </w:rPr>
        <w:t>S</w:t>
      </w:r>
      <w:r>
        <w:rPr>
          <w:rFonts w:ascii="Times New Roman" w:hAnsi="Times New Roman" w:cs="Times New Roman" w:eastAsia="Times New Roman" w:hint="default"/>
          <w:position w:val="-2"/>
          <w:sz w:val="14"/>
          <w:szCs w:val="14"/>
        </w:rPr>
        <w:t>i</w:t>
      </w:r>
      <w:r>
        <w:rPr>
          <w:rFonts w:ascii="Times New Roman" w:hAnsi="Times New Roman" w:cs="Times New Roman" w:eastAsia="Times New Roman" w:hint="default"/>
        </w:rPr>
        <w:t>×M</w:t>
      </w:r>
      <w:r>
        <w:rPr>
          <w:rFonts w:ascii="Times New Roman" w:hAnsi="Times New Roman" w:cs="Times New Roman" w:eastAsia="Times New Roman" w:hint="default"/>
          <w:position w:val="-2"/>
          <w:sz w:val="14"/>
          <w:szCs w:val="14"/>
        </w:rPr>
        <w:t>i</w:t>
      </w:r>
      <w:r>
        <w:rPr>
          <w:rFonts w:ascii="Times New Roman" w:hAnsi="Times New Roman" w:cs="Times New Roman" w:eastAsia="Times New Roman" w:hint="default"/>
        </w:rPr>
        <w:t>÷M</w:t>
      </w:r>
      <w:r>
        <w:rPr>
          <w:rFonts w:ascii="Times New Roman" w:hAnsi="Times New Roman" w:cs="Times New Roman" w:eastAsia="Times New Roman" w:hint="default"/>
          <w:position w:val="-2"/>
          <w:sz w:val="14"/>
          <w:szCs w:val="14"/>
        </w:rPr>
        <w:t>0</w:t>
      </w:r>
      <w:r>
        <w:rPr>
          <w:rFonts w:ascii="Times New Roman" w:hAnsi="Times New Roman" w:cs="Times New Roman" w:eastAsia="Times New Roman" w:hint="default"/>
        </w:rPr>
        <w:t>–</w:t>
      </w:r>
      <w:r>
        <w:rPr>
          <w:rFonts w:ascii="Times New Roman" w:hAnsi="Times New Roman" w:cs="Times New Roman" w:eastAsia="Times New Roman" w:hint="default"/>
        </w:rPr>
        <w:t>S</w:t>
      </w:r>
      <w:r>
        <w:rPr>
          <w:rFonts w:ascii="Times New Roman" w:hAnsi="Times New Roman" w:cs="Times New Roman" w:eastAsia="Times New Roman" w:hint="default"/>
          <w:position w:val="-2"/>
          <w:sz w:val="14"/>
          <w:szCs w:val="14"/>
        </w:rPr>
        <w:t>j</w:t>
      </w:r>
      <w:r>
        <w:rPr>
          <w:rFonts w:ascii="Times New Roman" w:hAnsi="Times New Roman" w:cs="Times New Roman" w:eastAsia="Times New Roman" w:hint="default"/>
        </w:rPr>
        <w:t>×M</w:t>
      </w:r>
      <w:r>
        <w:rPr>
          <w:rFonts w:ascii="Times New Roman" w:hAnsi="Times New Roman" w:cs="Times New Roman" w:eastAsia="Times New Roman" w:hint="default"/>
          <w:position w:val="-2"/>
          <w:sz w:val="14"/>
          <w:szCs w:val="14"/>
        </w:rPr>
        <w:t>j</w:t>
      </w:r>
      <w:r>
        <w:rPr>
          <w:rFonts w:ascii="Times New Roman" w:hAnsi="Times New Roman" w:cs="Times New Roman" w:eastAsia="Times New Roman" w:hint="default"/>
        </w:rPr>
        <w:t>÷M</w:t>
      </w:r>
      <w:r>
        <w:rPr>
          <w:rFonts w:ascii="Times New Roman" w:hAnsi="Times New Roman" w:cs="Times New Roman" w:eastAsia="Times New Roman" w:hint="default"/>
          <w:position w:val="-2"/>
          <w:sz w:val="14"/>
          <w:szCs w:val="14"/>
        </w:rPr>
        <w:t>0</w:t>
      </w:r>
      <w:r>
        <w:rPr>
          <w:rFonts w:ascii="Times New Roman" w:hAnsi="Times New Roman" w:cs="Times New Roman" w:eastAsia="Times New Roman" w:hint="default"/>
        </w:rPr>
        <w:t>–</w:t>
      </w:r>
      <w:r>
        <w:rPr>
          <w:rFonts w:ascii="Times New Roman" w:hAnsi="Times New Roman" w:cs="Times New Roman" w:eastAsia="Times New Roman" w:hint="default"/>
        </w:rPr>
        <w:t>S</w:t>
      </w:r>
      <w:r>
        <w:rPr>
          <w:rFonts w:ascii="Times New Roman" w:hAnsi="Times New Roman" w:cs="Times New Roman" w:eastAsia="Times New Roman" w:hint="default"/>
          <w:position w:val="-2"/>
          <w:sz w:val="14"/>
          <w:szCs w:val="14"/>
        </w:rPr>
        <w:t>k</w:t>
      </w:r>
      <w:r>
        <w:rPr>
          <w:rFonts w:ascii="Times New Roman" w:hAnsi="Times New Roman" w:cs="Times New Roman" w:eastAsia="Times New Roman" w:hint="default"/>
        </w:rPr>
        <w:t>+</w:t>
      </w:r>
      <w:r>
        <w:rPr/>
        <w:t>认股权证、股份期权、可转换债券等增加的普通</w:t>
      </w:r>
      <w:r>
        <w:rPr>
          <w:w w:val="100"/>
        </w:rPr>
        <w:t> </w:t>
      </w:r>
      <w:r>
        <w:rPr/>
        <w:t>股加权平均数</w:t>
      </w:r>
      <w:r>
        <w:rPr>
          <w:rFonts w:ascii="Times New Roman" w:hAnsi="Times New Roman" w:cs="Times New Roman" w:eastAsia="Times New Roman" w:hint="default"/>
        </w:rPr>
        <w:t>)</w:t>
      </w:r>
    </w:p>
    <w:p>
      <w:pPr>
        <w:pStyle w:val="BodyText"/>
        <w:spacing w:line="319" w:lineRule="auto" w:before="179"/>
        <w:ind w:left="180" w:right="114" w:firstLine="425"/>
        <w:jc w:val="left"/>
      </w:pPr>
      <w:r>
        <w:rPr>
          <w:spacing w:val="-1"/>
        </w:rPr>
        <w:t>其中，</w:t>
      </w:r>
      <w:r>
        <w:rPr>
          <w:rFonts w:ascii="Times New Roman" w:hAnsi="Times New Roman" w:cs="Times New Roman" w:eastAsia="Times New Roman" w:hint="default"/>
          <w:spacing w:val="-1"/>
        </w:rPr>
        <w:t>P</w:t>
      </w:r>
      <w:r>
        <w:rPr>
          <w:rFonts w:ascii="Times New Roman" w:hAnsi="Times New Roman" w:cs="Times New Roman" w:eastAsia="Times New Roman" w:hint="default"/>
          <w:spacing w:val="-1"/>
          <w:position w:val="-2"/>
          <w:sz w:val="14"/>
          <w:szCs w:val="14"/>
        </w:rPr>
        <w:t>1</w:t>
      </w:r>
      <w:r>
        <w:rPr>
          <w:rFonts w:ascii="Times New Roman" w:hAnsi="Times New Roman" w:cs="Times New Roman" w:eastAsia="Times New Roman" w:hint="default"/>
          <w:spacing w:val="10"/>
          <w:position w:val="-2"/>
          <w:sz w:val="14"/>
          <w:szCs w:val="14"/>
        </w:rPr>
        <w:t> </w:t>
      </w:r>
      <w:r>
        <w:rPr>
          <w:spacing w:val="-2"/>
        </w:rPr>
        <w:t>为归属于公司普通股股东的净利润或扣除非经常性损益后归属于公司普通股股东的净利润，</w:t>
      </w:r>
      <w:r>
        <w:rPr>
          <w:w w:val="100"/>
        </w:rPr>
        <w:t> </w:t>
      </w:r>
      <w:r>
        <w:rPr/>
        <w:t>并考虑稀释性潜在普通股对其影响，按《企业会计准则》及有关规定进行调整。</w:t>
      </w:r>
    </w:p>
    <w:p>
      <w:pPr>
        <w:spacing w:line="240" w:lineRule="auto" w:before="8"/>
        <w:rPr>
          <w:rFonts w:ascii="宋体" w:hAnsi="宋体" w:cs="宋体" w:eastAsia="宋体" w:hint="default"/>
          <w:sz w:val="16"/>
          <w:szCs w:val="16"/>
        </w:rPr>
      </w:pPr>
    </w:p>
    <w:p>
      <w:pPr>
        <w:pStyle w:val="Heading9"/>
        <w:spacing w:line="240" w:lineRule="auto"/>
        <w:ind w:left="593" w:right="114"/>
        <w:jc w:val="left"/>
        <w:rPr>
          <w:b w:val="0"/>
          <w:bCs w:val="0"/>
        </w:rPr>
      </w:pPr>
      <w:r>
        <w:rPr>
          <w:rFonts w:ascii="Times New Roman" w:hAnsi="Times New Roman" w:cs="Times New Roman" w:eastAsia="Times New Roman" w:hint="default"/>
        </w:rPr>
        <w:t>40</w:t>
      </w:r>
      <w:r>
        <w:rPr/>
        <w:t>、现金流量表项目注释</w:t>
      </w:r>
      <w:r>
        <w:rPr>
          <w:b w:val="0"/>
          <w:bCs w:val="0"/>
        </w:rPr>
      </w:r>
    </w:p>
    <w:p>
      <w:pPr>
        <w:spacing w:line="240" w:lineRule="auto" w:before="9"/>
        <w:rPr>
          <w:rFonts w:ascii="宋体" w:hAnsi="宋体" w:cs="宋体" w:eastAsia="宋体" w:hint="default"/>
          <w:b/>
          <w:bCs/>
          <w:sz w:val="20"/>
          <w:szCs w:val="20"/>
        </w:rPr>
      </w:pPr>
    </w:p>
    <w:p>
      <w:pPr>
        <w:pStyle w:val="Heading9"/>
        <w:spacing w:line="240" w:lineRule="auto"/>
        <w:ind w:left="490" w:right="114"/>
        <w:jc w:val="left"/>
        <w:rPr>
          <w:b w:val="0"/>
          <w:bCs w:val="0"/>
        </w:rPr>
      </w:pPr>
      <w:r>
        <w:rPr/>
        <w:pict>
          <v:group style="position:absolute;margin-left:50.640011pt;margin-top:42.263653pt;width:491.15pt;height:5.4pt;mso-position-horizontal-relative:page;mso-position-vertical-relative:paragraph;z-index:-1422592" coordorigin="1013,845" coordsize="9823,108">
            <v:shape style="position:absolute;left:1013;top:845;width:3901;height:108" type="#_x0000_t75" stroked="false">
              <v:imagedata r:id="rId1345" o:title=""/>
            </v:shape>
            <v:shape style="position:absolute;left:4890;top:941;width:2979;height:12" type="#_x0000_t75" stroked="false">
              <v:imagedata r:id="rId1346" o:title=""/>
            </v:shape>
            <v:shape style="position:absolute;left:7854;top:941;width:2981;height:12" type="#_x0000_t75" stroked="false">
              <v:imagedata r:id="rId1347" o:title=""/>
            </v:shape>
            <w10:wrap type="none"/>
          </v:group>
        </w:pict>
      </w:r>
      <w:r>
        <w:rPr/>
        <w:pict>
          <v:group style="position:absolute;margin-left:50.63998pt;margin-top:63.053715pt;width:491.15pt;height:5.4pt;mso-position-horizontal-relative:page;mso-position-vertical-relative:paragraph;z-index:-1422568" coordorigin="1013,1261" coordsize="9823,108">
            <v:shape style="position:absolute;left:1013;top:1261;width:3901;height:108" type="#_x0000_t75" stroked="false">
              <v:imagedata r:id="rId1348" o:title=""/>
            </v:shape>
            <v:shape style="position:absolute;left:4890;top:1357;width:2979;height:12" type="#_x0000_t75" stroked="false">
              <v:imagedata r:id="rId1349" o:title=""/>
            </v:shape>
            <v:shape style="position:absolute;left:7854;top:1357;width:2981;height:12" type="#_x0000_t75" stroked="false">
              <v:imagedata r:id="rId1350" o:title=""/>
            </v:shape>
            <w10:wrap type="none"/>
          </v:group>
        </w:pict>
      </w: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2"/>
        <w:rPr>
          <w:rFonts w:ascii="宋体" w:hAnsi="宋体" w:cs="宋体" w:eastAsia="宋体" w:hint="default"/>
          <w:b/>
          <w:bCs/>
          <w:sz w:val="18"/>
          <w:szCs w:val="18"/>
        </w:rPr>
      </w:pPr>
    </w:p>
    <w:tbl>
      <w:tblPr>
        <w:tblW w:w="0" w:type="auto"/>
        <w:jc w:val="left"/>
        <w:tblInd w:w="117" w:type="dxa"/>
        <w:tblLayout w:type="fixed"/>
        <w:tblCellMar>
          <w:top w:w="0" w:type="dxa"/>
          <w:left w:w="0" w:type="dxa"/>
          <w:bottom w:w="0" w:type="dxa"/>
          <w:right w:w="0" w:type="dxa"/>
        </w:tblCellMar>
        <w:tblLook w:val="01E0"/>
      </w:tblPr>
      <w:tblGrid>
        <w:gridCol w:w="3877"/>
        <w:gridCol w:w="2964"/>
        <w:gridCol w:w="1901"/>
        <w:gridCol w:w="314"/>
        <w:gridCol w:w="751"/>
      </w:tblGrid>
      <w:tr>
        <w:trPr>
          <w:trHeight w:val="312" w:hRule="exact"/>
        </w:trPr>
        <w:tc>
          <w:tcPr>
            <w:tcW w:w="3877" w:type="dxa"/>
            <w:tcBorders>
              <w:top w:val="single" w:sz="4" w:space="0" w:color="000000"/>
              <w:left w:val="single" w:sz="4" w:space="0" w:color="000000"/>
              <w:bottom w:val="nil" w:sz="6" w:space="0" w:color="auto"/>
              <w:right w:val="single" w:sz="4" w:space="0" w:color="000000"/>
            </w:tcBorders>
          </w:tcPr>
          <w:p>
            <w:pPr>
              <w:pStyle w:val="TableParagraph"/>
              <w:tabs>
                <w:tab w:pos="542" w:val="left" w:leader="none"/>
              </w:tabs>
              <w:spacing w:line="240" w:lineRule="auto" w:before="56"/>
              <w:ind w:right="157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2964" w:type="dxa"/>
            <w:tcBorders>
              <w:top w:val="single" w:sz="4" w:space="0" w:color="000000"/>
              <w:left w:val="single" w:sz="4" w:space="0" w:color="000000"/>
              <w:bottom w:val="nil" w:sz="6" w:space="0" w:color="auto"/>
              <w:right w:val="single" w:sz="4" w:space="0" w:color="000000"/>
            </w:tcBorders>
          </w:tcPr>
          <w:p>
            <w:pPr>
              <w:pStyle w:val="TableParagraph"/>
              <w:tabs>
                <w:tab w:pos="755" w:val="left" w:leader="none"/>
              </w:tabs>
              <w:spacing w:line="240" w:lineRule="auto" w:before="56"/>
              <w:ind w:right="-1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本年金额</w:t>
              <w:tab/>
            </w:r>
            <w:r>
              <w:rPr>
                <w:rFonts w:ascii="宋体" w:hAnsi="宋体" w:cs="宋体" w:eastAsia="宋体" w:hint="default"/>
                <w:sz w:val="18"/>
                <w:szCs w:val="18"/>
              </w:rPr>
            </w:r>
          </w:p>
        </w:tc>
        <w:tc>
          <w:tcPr>
            <w:tcW w:w="1901" w:type="dxa"/>
            <w:vMerge w:val="restart"/>
            <w:tcBorders>
              <w:top w:val="single" w:sz="4" w:space="0" w:color="000000"/>
              <w:left w:val="single" w:sz="4" w:space="0" w:color="000000"/>
              <w:right w:val="nil" w:sz="6" w:space="0" w:color="auto"/>
            </w:tcBorders>
          </w:tcPr>
          <w:p>
            <w:pPr/>
          </w:p>
        </w:tc>
        <w:tc>
          <w:tcPr>
            <w:tcW w:w="314" w:type="dxa"/>
            <w:tcBorders>
              <w:top w:val="single" w:sz="4" w:space="0" w:color="000000"/>
              <w:left w:val="nil" w:sz="6" w:space="0" w:color="auto"/>
              <w:bottom w:val="nil" w:sz="6" w:space="0" w:color="auto"/>
              <w:right w:val="nil" w:sz="6" w:space="0" w:color="auto"/>
            </w:tcBorders>
          </w:tcPr>
          <w:p>
            <w:pPr/>
          </w:p>
        </w:tc>
        <w:tc>
          <w:tcPr>
            <w:tcW w:w="7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6"/>
              <w:ind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456" w:hRule="exact"/>
        </w:trPr>
        <w:tc>
          <w:tcPr>
            <w:tcW w:w="387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银行存款利息</w:t>
            </w:r>
          </w:p>
        </w:tc>
        <w:tc>
          <w:tcPr>
            <w:tcW w:w="296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2,988,935.29</w:t>
            </w:r>
          </w:p>
        </w:tc>
        <w:tc>
          <w:tcPr>
            <w:tcW w:w="1901" w:type="dxa"/>
            <w:vMerge/>
            <w:tcBorders>
              <w:left w:val="single" w:sz="4" w:space="0" w:color="000000"/>
              <w:right w:val="nil" w:sz="6" w:space="0" w:color="auto"/>
            </w:tcBorders>
          </w:tcPr>
          <w:p>
            <w:pPr/>
          </w:p>
        </w:tc>
        <w:tc>
          <w:tcPr>
            <w:tcW w:w="1066"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1,681,631.10</w:t>
            </w:r>
          </w:p>
        </w:tc>
      </w:tr>
      <w:tr>
        <w:trPr>
          <w:trHeight w:val="68" w:hRule="exact"/>
        </w:trPr>
        <w:tc>
          <w:tcPr>
            <w:tcW w:w="3877" w:type="dxa"/>
            <w:tcBorders>
              <w:top w:val="nil" w:sz="6" w:space="0" w:color="auto"/>
              <w:left w:val="single" w:sz="4" w:space="0" w:color="000000"/>
              <w:bottom w:val="nil" w:sz="6" w:space="0" w:color="auto"/>
              <w:right w:val="nil" w:sz="6" w:space="0" w:color="auto"/>
            </w:tcBorders>
          </w:tcPr>
          <w:p>
            <w:pPr/>
          </w:p>
        </w:tc>
        <w:tc>
          <w:tcPr>
            <w:tcW w:w="2964" w:type="dxa"/>
            <w:tcBorders>
              <w:top w:val="nil" w:sz="6" w:space="0" w:color="auto"/>
              <w:left w:val="nil" w:sz="6" w:space="0" w:color="auto"/>
              <w:bottom w:val="nil" w:sz="6" w:space="0" w:color="auto"/>
              <w:right w:val="single" w:sz="4" w:space="0" w:color="000000"/>
            </w:tcBorders>
          </w:tcPr>
          <w:p>
            <w:pPr/>
          </w:p>
        </w:tc>
        <w:tc>
          <w:tcPr>
            <w:tcW w:w="1901" w:type="dxa"/>
            <w:vMerge/>
            <w:tcBorders>
              <w:left w:val="single" w:sz="4" w:space="0" w:color="000000"/>
              <w:right w:val="nil" w:sz="6" w:space="0" w:color="auto"/>
            </w:tcBorders>
          </w:tcPr>
          <w:p>
            <w:pPr/>
          </w:p>
        </w:tc>
        <w:tc>
          <w:tcPr>
            <w:tcW w:w="1066" w:type="dxa"/>
            <w:gridSpan w:val="2"/>
            <w:tcBorders>
              <w:top w:val="nil" w:sz="6" w:space="0" w:color="auto"/>
              <w:left w:val="nil" w:sz="6" w:space="0" w:color="auto"/>
              <w:bottom w:val="nil" w:sz="6" w:space="0" w:color="auto"/>
              <w:right w:val="single" w:sz="4" w:space="0" w:color="000000"/>
            </w:tcBorders>
          </w:tcPr>
          <w:p>
            <w:pPr/>
          </w:p>
        </w:tc>
      </w:tr>
      <w:tr>
        <w:trPr>
          <w:trHeight w:val="347" w:hRule="exact"/>
        </w:trPr>
        <w:tc>
          <w:tcPr>
            <w:tcW w:w="387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964"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24"/>
              <w:jc w:val="right"/>
              <w:rPr>
                <w:rFonts w:ascii="Times New Roman" w:hAnsi="Times New Roman" w:cs="Times New Roman" w:eastAsia="Times New Roman" w:hint="default"/>
                <w:sz w:val="18"/>
                <w:szCs w:val="18"/>
              </w:rPr>
            </w:pPr>
            <w:r>
              <w:rPr>
                <w:rFonts w:ascii="Times New Roman"/>
                <w:spacing w:val="-1"/>
                <w:sz w:val="18"/>
              </w:rPr>
              <w:t>12,925,350.00</w:t>
            </w:r>
          </w:p>
        </w:tc>
        <w:tc>
          <w:tcPr>
            <w:tcW w:w="1901" w:type="dxa"/>
            <w:vMerge/>
            <w:tcBorders>
              <w:left w:val="single" w:sz="4" w:space="0" w:color="000000"/>
              <w:right w:val="nil" w:sz="6" w:space="0" w:color="auto"/>
            </w:tcBorders>
          </w:tcPr>
          <w:p>
            <w:pPr/>
          </w:p>
        </w:tc>
        <w:tc>
          <w:tcPr>
            <w:tcW w:w="1066"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96"/>
              <w:ind w:left="88" w:right="0"/>
              <w:jc w:val="left"/>
              <w:rPr>
                <w:rFonts w:ascii="Times New Roman" w:hAnsi="Times New Roman" w:cs="Times New Roman" w:eastAsia="Times New Roman" w:hint="default"/>
                <w:sz w:val="18"/>
                <w:szCs w:val="18"/>
              </w:rPr>
            </w:pPr>
            <w:r>
              <w:rPr>
                <w:rFonts w:ascii="Times New Roman"/>
                <w:sz w:val="18"/>
              </w:rPr>
              <w:t>3,826,900.00</w:t>
            </w:r>
          </w:p>
        </w:tc>
      </w:tr>
      <w:tr>
        <w:trPr>
          <w:trHeight w:val="68" w:hRule="exact"/>
        </w:trPr>
        <w:tc>
          <w:tcPr>
            <w:tcW w:w="3877" w:type="dxa"/>
            <w:tcBorders>
              <w:top w:val="nil" w:sz="6" w:space="0" w:color="auto"/>
              <w:left w:val="single" w:sz="4" w:space="0" w:color="000000"/>
              <w:bottom w:val="nil" w:sz="6" w:space="0" w:color="auto"/>
              <w:right w:val="nil" w:sz="6" w:space="0" w:color="auto"/>
            </w:tcBorders>
          </w:tcPr>
          <w:p>
            <w:pPr/>
          </w:p>
        </w:tc>
        <w:tc>
          <w:tcPr>
            <w:tcW w:w="2964" w:type="dxa"/>
            <w:tcBorders>
              <w:top w:val="nil" w:sz="6" w:space="0" w:color="auto"/>
              <w:left w:val="nil" w:sz="6" w:space="0" w:color="auto"/>
              <w:bottom w:val="nil" w:sz="6" w:space="0" w:color="auto"/>
              <w:right w:val="single" w:sz="4" w:space="0" w:color="000000"/>
            </w:tcBorders>
          </w:tcPr>
          <w:p>
            <w:pPr/>
          </w:p>
        </w:tc>
        <w:tc>
          <w:tcPr>
            <w:tcW w:w="1901" w:type="dxa"/>
            <w:vMerge/>
            <w:tcBorders>
              <w:left w:val="single" w:sz="4" w:space="0" w:color="000000"/>
              <w:right w:val="nil" w:sz="6" w:space="0" w:color="auto"/>
            </w:tcBorders>
          </w:tcPr>
          <w:p>
            <w:pPr/>
          </w:p>
        </w:tc>
        <w:tc>
          <w:tcPr>
            <w:tcW w:w="1066" w:type="dxa"/>
            <w:gridSpan w:val="2"/>
            <w:tcBorders>
              <w:top w:val="nil" w:sz="6" w:space="0" w:color="auto"/>
              <w:left w:val="nil" w:sz="6" w:space="0" w:color="auto"/>
              <w:bottom w:val="nil" w:sz="6" w:space="0" w:color="auto"/>
              <w:right w:val="single" w:sz="4" w:space="0" w:color="000000"/>
            </w:tcBorders>
          </w:tcPr>
          <w:p>
            <w:pPr/>
          </w:p>
        </w:tc>
      </w:tr>
      <w:tr>
        <w:trPr>
          <w:trHeight w:val="322" w:hRule="exact"/>
        </w:trPr>
        <w:tc>
          <w:tcPr>
            <w:tcW w:w="3877"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收到其他往来款</w:t>
            </w:r>
          </w:p>
        </w:tc>
        <w:tc>
          <w:tcPr>
            <w:tcW w:w="2964" w:type="dxa"/>
            <w:tcBorders>
              <w:top w:val="nil" w:sz="6" w:space="0" w:color="auto"/>
              <w:left w:val="single" w:sz="4" w:space="0" w:color="000000"/>
              <w:bottom w:val="single" w:sz="4" w:space="0" w:color="000000"/>
              <w:right w:val="single" w:sz="4" w:space="0" w:color="000000"/>
            </w:tcBorders>
          </w:tcPr>
          <w:p>
            <w:pPr>
              <w:pStyle w:val="TableParagraph"/>
              <w:spacing w:line="203" w:lineRule="exact" w:before="146"/>
              <w:ind w:right="24"/>
              <w:jc w:val="right"/>
              <w:rPr>
                <w:rFonts w:ascii="Times New Roman" w:hAnsi="Times New Roman" w:cs="Times New Roman" w:eastAsia="Times New Roman" w:hint="default"/>
                <w:sz w:val="18"/>
                <w:szCs w:val="18"/>
              </w:rPr>
            </w:pPr>
            <w:r>
              <w:rPr>
                <w:rFonts w:ascii="Times New Roman"/>
                <w:spacing w:val="-1"/>
                <w:sz w:val="18"/>
              </w:rPr>
              <w:t>6,863,809.84</w:t>
            </w:r>
          </w:p>
        </w:tc>
        <w:tc>
          <w:tcPr>
            <w:tcW w:w="1901" w:type="dxa"/>
            <w:vMerge/>
            <w:tcBorders>
              <w:left w:val="single" w:sz="4" w:space="0" w:color="000000"/>
              <w:right w:val="nil" w:sz="6" w:space="0" w:color="auto"/>
            </w:tcBorders>
          </w:tcPr>
          <w:p>
            <w:pPr/>
          </w:p>
        </w:tc>
        <w:tc>
          <w:tcPr>
            <w:tcW w:w="1066" w:type="dxa"/>
            <w:gridSpan w:val="2"/>
            <w:tcBorders>
              <w:top w:val="nil" w:sz="6" w:space="0" w:color="auto"/>
              <w:left w:val="nil" w:sz="6" w:space="0" w:color="auto"/>
              <w:bottom w:val="single" w:sz="4" w:space="0" w:color="000000"/>
              <w:right w:val="single" w:sz="4" w:space="0" w:color="000000"/>
            </w:tcBorders>
          </w:tcPr>
          <w:p>
            <w:pPr>
              <w:pStyle w:val="TableParagraph"/>
              <w:spacing w:line="240" w:lineRule="auto" w:before="98"/>
              <w:ind w:right="0"/>
              <w:jc w:val="left"/>
              <w:rPr>
                <w:rFonts w:ascii="Times New Roman" w:hAnsi="Times New Roman" w:cs="Times New Roman" w:eastAsia="Times New Roman" w:hint="default"/>
                <w:sz w:val="18"/>
                <w:szCs w:val="18"/>
              </w:rPr>
            </w:pPr>
            <w:r>
              <w:rPr>
                <w:rFonts w:ascii="Times New Roman"/>
                <w:sz w:val="18"/>
              </w:rPr>
              <w:t>10,454,668.58</w:t>
            </w:r>
          </w:p>
        </w:tc>
      </w:tr>
      <w:tr>
        <w:trPr>
          <w:trHeight w:val="391" w:hRule="exact"/>
        </w:trPr>
        <w:tc>
          <w:tcPr>
            <w:tcW w:w="3877"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159"/>
              <w:ind w:right="1570"/>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29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22,778,095.13</w:t>
            </w:r>
            <w:r>
              <w:rPr>
                <w:rFonts w:ascii="Times New Roman"/>
                <w:b/>
                <w:spacing w:val="-1"/>
                <w:sz w:val="18"/>
              </w:rPr>
            </w:r>
            <w:r>
              <w:rPr>
                <w:rFonts w:ascii="Times New Roman"/>
                <w:spacing w:val="-1"/>
                <w:sz w:val="18"/>
              </w:rPr>
            </w:r>
          </w:p>
        </w:tc>
        <w:tc>
          <w:tcPr>
            <w:tcW w:w="1901" w:type="dxa"/>
            <w:vMerge/>
            <w:tcBorders>
              <w:left w:val="single" w:sz="4" w:space="0" w:color="000000"/>
              <w:bottom w:val="nil" w:sz="6" w:space="0" w:color="auto"/>
              <w:right w:val="nil" w:sz="6" w:space="0" w:color="auto"/>
            </w:tcBorders>
          </w:tcPr>
          <w:p>
            <w:pPr/>
          </w:p>
        </w:tc>
        <w:tc>
          <w:tcPr>
            <w:tcW w:w="1066" w:type="dxa"/>
            <w:gridSpan w:val="2"/>
            <w:tcBorders>
              <w:top w:val="single" w:sz="4" w:space="0" w:color="000000"/>
              <w:left w:val="nil" w:sz="6" w:space="0" w:color="auto"/>
              <w:bottom w:val="single" w:sz="15"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0"/>
              <w:jc w:val="left"/>
              <w:rPr>
                <w:rFonts w:ascii="Times New Roman" w:hAnsi="Times New Roman" w:cs="Times New Roman" w:eastAsia="Times New Roman" w:hint="default"/>
                <w:sz w:val="18"/>
                <w:szCs w:val="18"/>
              </w:rPr>
            </w:pPr>
            <w:r>
              <w:rPr>
                <w:rFonts w:ascii="Times New Roman"/>
                <w:b/>
                <w:sz w:val="18"/>
              </w:rPr>
              <w:t>18,663,028.68</w:t>
            </w:r>
            <w:r>
              <w:rPr>
                <w:rFonts w:ascii="Times New Roman"/>
                <w:sz w:val="18"/>
              </w:rPr>
            </w:r>
          </w:p>
        </w:tc>
      </w:tr>
    </w:tbl>
    <w:p>
      <w:pPr>
        <w:spacing w:line="240" w:lineRule="auto" w:before="5"/>
        <w:rPr>
          <w:rFonts w:ascii="宋体" w:hAnsi="宋体" w:cs="宋体" w:eastAsia="宋体" w:hint="default"/>
          <w:b/>
          <w:bCs/>
          <w:sz w:val="19"/>
          <w:szCs w:val="19"/>
        </w:rPr>
      </w:pPr>
    </w:p>
    <w:p>
      <w:pPr>
        <w:pStyle w:val="BodyText"/>
        <w:spacing w:line="336" w:lineRule="auto" w:before="36"/>
        <w:ind w:left="180" w:right="217" w:firstLine="526"/>
        <w:jc w:val="both"/>
        <w:rPr>
          <w:rFonts w:ascii="Times New Roman" w:hAnsi="Times New Roman" w:cs="Times New Roman" w:eastAsia="Times New Roman" w:hint="default"/>
        </w:rPr>
      </w:pPr>
      <w:r>
        <w:rPr/>
        <w:pict>
          <v:group style="position:absolute;margin-left:50.63998pt;margin-top:-54.696281pt;width:491.15pt;height:5.4pt;mso-position-horizontal-relative:page;mso-position-vertical-relative:paragraph;z-index:-1422544" coordorigin="1013,-1094" coordsize="9823,108">
            <v:shape style="position:absolute;left:1013;top:-1094;width:3901;height:108" type="#_x0000_t75" stroked="false">
              <v:imagedata r:id="rId1345" o:title=""/>
            </v:shape>
            <v:shape style="position:absolute;left:4890;top:-998;width:2979;height:12" type="#_x0000_t75" stroked="false">
              <v:imagedata r:id="rId1351" o:title=""/>
            </v:shape>
            <v:shape style="position:absolute;left:7854;top:-998;width:2981;height:12" type="#_x0000_t75" stroked="false">
              <v:imagedata r:id="rId1352" o:title=""/>
            </v:shape>
            <w10:wrap type="none"/>
          </v:group>
        </w:pict>
      </w:r>
      <w:r>
        <w:rPr/>
        <w:pict>
          <v:group style="position:absolute;margin-left:50.63998pt;margin-top:-33.936283pt;width:490.7pt;height:5.55pt;mso-position-horizontal-relative:page;mso-position-vertical-relative:paragraph;z-index:-1422520" coordorigin="1013,-679" coordsize="9814,111">
            <v:shape style="position:absolute;left:1013;top:-679;width:3901;height:110" type="#_x0000_t75" stroked="false">
              <v:imagedata r:id="rId1353" o:title=""/>
            </v:shape>
            <v:shape style="position:absolute;left:4890;top:-583;width:2979;height:14" type="#_x0000_t75" stroked="false">
              <v:imagedata r:id="rId1354" o:title=""/>
            </v:shape>
            <v:shape style="position:absolute;left:7854;top:-578;width:2972;height:10" type="#_x0000_t75" stroked="false">
              <v:imagedata r:id="rId1355" o:title=""/>
            </v:shape>
            <w10:wrap type="none"/>
          </v:group>
        </w:pict>
      </w:r>
      <w:r>
        <w:rPr/>
        <w:pict>
          <v:group style="position:absolute;margin-left:50.880001pt;margin-top:-13.056314pt;width:491.4pt;height:5.4pt;mso-position-horizontal-relative:page;mso-position-vertical-relative:paragraph;z-index:-1422496" coordorigin="1018,-261" coordsize="9828,108">
            <v:shape style="position:absolute;left:1018;top:-165;width:10;height:12" type="#_x0000_t75" stroked="false">
              <v:imagedata r:id="rId52" o:title=""/>
            </v:shape>
            <v:shape style="position:absolute;left:1027;top:-261;width:3887;height:108" type="#_x0000_t75" stroked="false">
              <v:imagedata r:id="rId1356" o:title=""/>
            </v:shape>
            <v:group style="position:absolute;left:4895;top:-158;width:10;height:2" coordorigin="4895,-158" coordsize="10,2">
              <v:shape style="position:absolute;left:4895;top:-158;width:10;height:2" coordorigin="4895,-158" coordsize="10,0" path="m4895,-158l4904,-158e" filled="false" stroked="true" strokeweight=".47998pt" strokecolor="#000000">
                <v:path arrowok="t"/>
              </v:shape>
              <v:shape style="position:absolute;left:4904;top:-261;width:2974;height:108" type="#_x0000_t75" stroked="false">
                <v:imagedata r:id="rId1357" o:title=""/>
              </v:shape>
            </v:group>
            <v:group style="position:absolute;left:7859;top:-158;width:10;height:2" coordorigin="7859,-158" coordsize="10,2">
              <v:shape style="position:absolute;left:7859;top:-158;width:10;height:2" coordorigin="7859,-158" coordsize="10,0" path="m7859,-158l7869,-158e" filled="false" stroked="true" strokeweight=".47998pt" strokecolor="#000000">
                <v:path arrowok="t"/>
              </v:shape>
              <v:shape style="position:absolute;left:7869;top:-261;width:2977;height:108" type="#_x0000_t75" stroked="false">
                <v:imagedata r:id="rId1358" o:title=""/>
              </v:shape>
            </v:group>
            <v:group style="position:absolute;left:10826;top:-158;width:10;height:2" coordorigin="10826,-158" coordsize="10,2">
              <v:shape style="position:absolute;left:10826;top:-158;width:10;height:2" coordorigin="10826,-158" coordsize="10,0" path="m10826,-158l10836,-158e" filled="false" stroked="true" strokeweight=".47998pt" strokecolor="#000000">
                <v:path arrowok="t"/>
              </v:shape>
            </v:group>
            <w10:wrap type="none"/>
          </v:group>
        </w:pict>
      </w:r>
      <w:r>
        <w:rPr>
          <w:spacing w:val="-3"/>
        </w:rPr>
        <w:t>本报告期内公司收到的政府补助包括：财政部电子信息产业发展基金资助款 </w:t>
      </w:r>
      <w:r>
        <w:rPr>
          <w:rFonts w:ascii="Times New Roman" w:hAnsi="Times New Roman" w:cs="Times New Roman" w:eastAsia="Times New Roman" w:hint="default"/>
        </w:rPr>
        <w:t>2,000,000.00</w:t>
      </w:r>
      <w:r>
        <w:rPr>
          <w:rFonts w:ascii="Times New Roman" w:hAnsi="Times New Roman" w:cs="Times New Roman" w:eastAsia="Times New Roman" w:hint="default"/>
          <w:spacing w:val="11"/>
        </w:rPr>
        <w:t> </w:t>
      </w:r>
      <w:r>
        <w:rPr>
          <w:spacing w:val="-7"/>
        </w:rPr>
        <w:t>元；财政部</w:t>
      </w:r>
      <w:r>
        <w:rPr>
          <w:w w:val="100"/>
        </w:rPr>
        <w:t> </w:t>
      </w:r>
      <w:r>
        <w:rPr>
          <w:rFonts w:ascii="Times New Roman" w:hAnsi="Times New Roman" w:cs="Times New Roman" w:eastAsia="Times New Roman" w:hint="default"/>
        </w:rPr>
        <w:t>(</w:t>
      </w:r>
      <w:r>
        <w:rPr/>
        <w:t>科技技术部文件</w:t>
      </w:r>
      <w:r>
        <w:rPr>
          <w:rFonts w:ascii="Times New Roman" w:hAnsi="Times New Roman" w:cs="Times New Roman" w:eastAsia="Times New Roman" w:hint="default"/>
        </w:rPr>
        <w:t>-</w:t>
      </w:r>
      <w:r>
        <w:rPr/>
        <w:t>国科发计</w:t>
      </w:r>
      <w:r>
        <w:rPr>
          <w:rFonts w:ascii="Times New Roman" w:hAnsi="Times New Roman" w:cs="Times New Roman" w:eastAsia="Times New Roman" w:hint="default"/>
        </w:rPr>
        <w:t>[2010]312 </w:t>
      </w:r>
      <w:r>
        <w:rPr/>
        <w:t>号和国科发财</w:t>
      </w:r>
      <w:r>
        <w:rPr>
          <w:rFonts w:ascii="Times New Roman" w:hAnsi="Times New Roman" w:cs="Times New Roman" w:eastAsia="Times New Roman" w:hint="default"/>
        </w:rPr>
        <w:t>[2010]283 </w:t>
      </w:r>
      <w:r>
        <w:rPr>
          <w:spacing w:val="-9"/>
        </w:rPr>
        <w:t>号）文件补助款 </w:t>
      </w:r>
      <w:r>
        <w:rPr>
          <w:rFonts w:ascii="Times New Roman" w:hAnsi="Times New Roman" w:cs="Times New Roman" w:eastAsia="Times New Roman" w:hint="default"/>
        </w:rPr>
        <w:t>1,500,000.00</w:t>
      </w:r>
      <w:r>
        <w:rPr>
          <w:rFonts w:ascii="Times New Roman" w:hAnsi="Times New Roman" w:cs="Times New Roman" w:eastAsia="Times New Roman" w:hint="default"/>
          <w:spacing w:val="21"/>
        </w:rPr>
        <w:t> </w:t>
      </w:r>
      <w:r>
        <w:rPr>
          <w:spacing w:val="-9"/>
        </w:rPr>
        <w:t>元；北京市高新</w:t>
      </w:r>
      <w:r>
        <w:rPr>
          <w:w w:val="100"/>
        </w:rPr>
        <w:t> </w:t>
      </w:r>
      <w:r>
        <w:rPr>
          <w:spacing w:val="-2"/>
          <w:w w:val="100"/>
        </w:rPr>
        <w:t>技术成果转化服务中心产业发展专项资助金</w:t>
      </w:r>
      <w:r>
        <w:rPr>
          <w:spacing w:val="-45"/>
          <w:w w:val="100"/>
        </w:rPr>
        <w:t> </w:t>
      </w:r>
      <w:r>
        <w:rPr>
          <w:rFonts w:ascii="Times New Roman" w:hAnsi="Times New Roman" w:cs="Times New Roman" w:eastAsia="Times New Roman" w:hint="default"/>
          <w:spacing w:val="-2"/>
          <w:w w:val="100"/>
        </w:rPr>
        <w:t>1,116,000</w:t>
      </w:r>
      <w:r>
        <w:rPr>
          <w:rFonts w:ascii="Times New Roman" w:hAnsi="Times New Roman" w:cs="Times New Roman" w:eastAsia="Times New Roman" w:hint="default"/>
          <w:spacing w:val="7"/>
          <w:w w:val="100"/>
        </w:rPr>
        <w:t> </w:t>
      </w:r>
      <w:r>
        <w:rPr>
          <w:spacing w:val="-9"/>
          <w:w w:val="100"/>
        </w:rPr>
        <w:t>元；北京市海淀区财政局数字电视码流整形器（</w:t>
      </w:r>
      <w:r>
        <w:rPr>
          <w:rFonts w:ascii="Times New Roman" w:hAnsi="Times New Roman" w:cs="Times New Roman" w:eastAsia="Times New Roman" w:hint="default"/>
          <w:spacing w:val="-9"/>
          <w:w w:val="100"/>
        </w:rPr>
        <w:t>SMR)</w:t>
      </w:r>
    </w:p>
    <w:p>
      <w:pPr>
        <w:pStyle w:val="BodyText"/>
        <w:tabs>
          <w:tab w:pos="7846" w:val="left" w:leader="none"/>
        </w:tabs>
        <w:spacing w:line="336" w:lineRule="auto" w:before="22"/>
        <w:ind w:left="180" w:right="114"/>
        <w:jc w:val="left"/>
      </w:pPr>
      <w:r>
        <w:rPr/>
        <w:t>研发及产业化补贴款</w:t>
      </w:r>
      <w:r>
        <w:rPr>
          <w:spacing w:val="-57"/>
        </w:rPr>
        <w:t> </w:t>
      </w:r>
      <w:r>
        <w:rPr>
          <w:rFonts w:ascii="Times New Roman" w:hAnsi="Times New Roman" w:cs="Times New Roman" w:eastAsia="Times New Roman" w:hint="default"/>
        </w:rPr>
        <w:t>400,000.00</w:t>
      </w:r>
      <w:r>
        <w:rPr>
          <w:rFonts w:ascii="Times New Roman" w:hAnsi="Times New Roman" w:cs="Times New Roman" w:eastAsia="Times New Roman" w:hint="default"/>
          <w:spacing w:val="-6"/>
        </w:rPr>
        <w:t> </w:t>
      </w:r>
      <w:r>
        <w:rPr/>
        <w:t>元；促进非公有制经济及中小企业发展专项基金</w:t>
        <w:tab/>
      </w:r>
      <w:r>
        <w:rPr>
          <w:rFonts w:ascii="Times New Roman" w:hAnsi="Times New Roman" w:cs="Times New Roman" w:eastAsia="Times New Roman" w:hint="default"/>
        </w:rPr>
        <w:t>400,000.00</w:t>
      </w:r>
      <w:r>
        <w:rPr>
          <w:rFonts w:ascii="Times New Roman" w:hAnsi="Times New Roman" w:cs="Times New Roman" w:eastAsia="Times New Roman" w:hint="default"/>
          <w:spacing w:val="6"/>
        </w:rPr>
        <w:t> </w:t>
      </w:r>
      <w:r>
        <w:rPr>
          <w:spacing w:val="-12"/>
        </w:rPr>
        <w:t>元；中关村</w:t>
      </w:r>
      <w:r>
        <w:rPr>
          <w:w w:val="100"/>
        </w:rPr>
        <w:t> </w:t>
      </w:r>
      <w:r>
        <w:rPr/>
        <w:t>国家自主创新示范区支持企业改制上市资助资金管理办法中科园发</w:t>
      </w:r>
      <w:r>
        <w:rPr>
          <w:rFonts w:ascii="Times New Roman" w:hAnsi="Times New Roman" w:cs="Times New Roman" w:eastAsia="Times New Roman" w:hint="default"/>
        </w:rPr>
        <w:t>[2009]25</w:t>
      </w:r>
      <w:r>
        <w:rPr>
          <w:rFonts w:ascii="Times New Roman" w:hAnsi="Times New Roman" w:cs="Times New Roman" w:eastAsia="Times New Roman" w:hint="default"/>
          <w:spacing w:val="-15"/>
        </w:rPr>
        <w:t> </w:t>
      </w:r>
      <w:r>
        <w:rPr/>
        <w:t>号上市资助款</w:t>
      </w:r>
      <w:r>
        <w:rPr>
          <w:spacing w:val="-64"/>
        </w:rPr>
        <w:t> </w:t>
      </w:r>
      <w:r>
        <w:rPr>
          <w:rFonts w:ascii="Times New Roman" w:hAnsi="Times New Roman" w:cs="Times New Roman" w:eastAsia="Times New Roman" w:hint="default"/>
        </w:rPr>
        <w:t>2,000,000.00</w:t>
      </w:r>
      <w:r>
        <w:rPr>
          <w:rFonts w:ascii="Times New Roman" w:hAnsi="Times New Roman" w:cs="Times New Roman" w:eastAsia="Times New Roman" w:hint="default"/>
          <w:spacing w:val="-15"/>
        </w:rPr>
        <w:t> </w:t>
      </w:r>
      <w:r>
        <w:rPr>
          <w:spacing w:val="-3"/>
        </w:rPr>
        <w:t>元；</w:t>
      </w:r>
      <w:r>
        <w:rPr>
          <w:spacing w:val="-3"/>
          <w:w w:val="100"/>
        </w:rPr>
        <w:t> </w:t>
      </w:r>
      <w:r>
        <w:rPr/>
        <w:t>财</w:t>
      </w:r>
      <w:r>
        <w:rPr>
          <w:spacing w:val="-77"/>
        </w:rPr>
        <w:t> </w:t>
      </w:r>
      <w:r>
        <w:rPr/>
        <w:t>政</w:t>
      </w:r>
      <w:r>
        <w:rPr>
          <w:spacing w:val="-79"/>
        </w:rPr>
        <w:t> </w:t>
      </w:r>
      <w:r>
        <w:rPr/>
        <w:t>部</w:t>
      </w:r>
      <w:r>
        <w:rPr>
          <w:spacing w:val="-77"/>
        </w:rPr>
        <w:t> </w:t>
      </w:r>
      <w:r>
        <w:rPr/>
        <w:t>电</w:t>
      </w:r>
      <w:r>
        <w:rPr>
          <w:spacing w:val="-79"/>
        </w:rPr>
        <w:t> </w:t>
      </w:r>
      <w:r>
        <w:rPr/>
        <w:t>子</w:t>
      </w:r>
      <w:r>
        <w:rPr>
          <w:spacing w:val="-79"/>
        </w:rPr>
        <w:t> </w:t>
      </w:r>
      <w:r>
        <w:rPr/>
        <w:t>信</w:t>
      </w:r>
      <w:r>
        <w:rPr>
          <w:spacing w:val="-77"/>
        </w:rPr>
        <w:t> </w:t>
      </w:r>
      <w:r>
        <w:rPr/>
        <w:t>息</w:t>
      </w:r>
      <w:r>
        <w:rPr>
          <w:spacing w:val="-79"/>
        </w:rPr>
        <w:t> </w:t>
      </w:r>
      <w:r>
        <w:rPr/>
        <w:t>产</w:t>
      </w:r>
      <w:r>
        <w:rPr>
          <w:spacing w:val="-77"/>
        </w:rPr>
        <w:t> </w:t>
      </w:r>
      <w:r>
        <w:rPr/>
        <w:t>业</w:t>
      </w:r>
      <w:r>
        <w:rPr>
          <w:spacing w:val="-79"/>
        </w:rPr>
        <w:t> </w:t>
      </w:r>
      <w:r>
        <w:rPr/>
        <w:t>发</w:t>
      </w:r>
      <w:r>
        <w:rPr>
          <w:spacing w:val="-79"/>
        </w:rPr>
        <w:t> </w:t>
      </w:r>
      <w:r>
        <w:rPr/>
        <w:t>展</w:t>
      </w:r>
      <w:r>
        <w:rPr>
          <w:spacing w:val="-77"/>
        </w:rPr>
        <w:t> </w:t>
      </w:r>
      <w:r>
        <w:rPr/>
        <w:t>基</w:t>
      </w:r>
      <w:r>
        <w:rPr>
          <w:spacing w:val="-79"/>
        </w:rPr>
        <w:t> </w:t>
      </w:r>
      <w:r>
        <w:rPr/>
        <w:t>金</w:t>
      </w:r>
      <w:r>
        <w:rPr>
          <w:spacing w:val="-77"/>
        </w:rPr>
        <w:t> </w:t>
      </w:r>
      <w:r>
        <w:rPr/>
        <w:t>资</w:t>
      </w:r>
      <w:r>
        <w:rPr>
          <w:spacing w:val="-79"/>
        </w:rPr>
        <w:t> </w:t>
      </w:r>
      <w:r>
        <w:rPr/>
        <w:t>助</w:t>
      </w:r>
      <w:r>
        <w:rPr>
          <w:spacing w:val="-79"/>
        </w:rPr>
        <w:t> </w:t>
      </w:r>
      <w:r>
        <w:rPr/>
        <w:t>款</w:t>
      </w:r>
      <w:r>
        <w:rPr>
          <w:spacing w:val="38"/>
        </w:rPr>
        <w:t> </w:t>
      </w:r>
      <w:r>
        <w:rPr>
          <w:rFonts w:ascii="Times New Roman" w:hAnsi="Times New Roman" w:cs="Times New Roman" w:eastAsia="Times New Roman" w:hint="default"/>
        </w:rPr>
        <w:t>2,000,000.00</w:t>
      </w:r>
      <w:r>
        <w:rPr>
          <w:rFonts w:ascii="Times New Roman" w:hAnsi="Times New Roman" w:cs="Times New Roman" w:eastAsia="Times New Roman" w:hint="default"/>
          <w:spacing w:val="32"/>
        </w:rPr>
        <w:t> </w:t>
      </w:r>
      <w:r>
        <w:rPr/>
        <w:t>元</w:t>
      </w:r>
      <w:r>
        <w:rPr>
          <w:spacing w:val="-79"/>
        </w:rPr>
        <w:t> </w:t>
      </w:r>
      <w:r>
        <w:rPr/>
        <w:t>；</w:t>
      </w:r>
      <w:r>
        <w:rPr>
          <w:spacing w:val="-79"/>
        </w:rPr>
        <w:t> </w:t>
      </w:r>
      <w:r>
        <w:rPr/>
        <w:t>北</w:t>
      </w:r>
      <w:r>
        <w:rPr>
          <w:spacing w:val="-77"/>
        </w:rPr>
        <w:t> </w:t>
      </w:r>
      <w:r>
        <w:rPr/>
        <w:t>京</w:t>
      </w:r>
      <w:r>
        <w:rPr>
          <w:spacing w:val="-79"/>
        </w:rPr>
        <w:t> </w:t>
      </w:r>
      <w:r>
        <w:rPr/>
        <w:t>市</w:t>
      </w:r>
      <w:r>
        <w:rPr>
          <w:spacing w:val="-77"/>
        </w:rPr>
        <w:t> </w:t>
      </w:r>
      <w:r>
        <w:rPr/>
        <w:t>经</w:t>
      </w:r>
      <w:r>
        <w:rPr>
          <w:spacing w:val="-79"/>
        </w:rPr>
        <w:t> </w:t>
      </w:r>
      <w:r>
        <w:rPr/>
        <w:t>济</w:t>
      </w:r>
      <w:r>
        <w:rPr>
          <w:spacing w:val="-79"/>
        </w:rPr>
        <w:t> </w:t>
      </w:r>
      <w:r>
        <w:rPr/>
        <w:t>和</w:t>
      </w:r>
      <w:r>
        <w:rPr>
          <w:spacing w:val="-79"/>
        </w:rPr>
        <w:t> </w:t>
      </w:r>
      <w:r>
        <w:rPr/>
        <w:t>信</w:t>
      </w:r>
      <w:r>
        <w:rPr>
          <w:spacing w:val="-77"/>
        </w:rPr>
        <w:t> </w:t>
      </w:r>
      <w:r>
        <w:rPr/>
        <w:t>息</w:t>
      </w:r>
      <w:r>
        <w:rPr>
          <w:spacing w:val="-79"/>
        </w:rPr>
        <w:t> </w:t>
      </w:r>
      <w:r>
        <w:rPr/>
        <w:t>化</w:t>
      </w:r>
      <w:r>
        <w:rPr>
          <w:spacing w:val="-77"/>
        </w:rPr>
        <w:t> </w:t>
      </w:r>
      <w:r>
        <w:rPr/>
        <w:t>委</w:t>
      </w:r>
      <w:r>
        <w:rPr>
          <w:spacing w:val="-79"/>
        </w:rPr>
        <w:t> </w:t>
      </w:r>
      <w:r>
        <w:rPr/>
        <w:t>员</w:t>
      </w:r>
      <w:r>
        <w:rPr>
          <w:spacing w:val="-79"/>
        </w:rPr>
        <w:t> </w:t>
      </w:r>
      <w:r>
        <w:rPr/>
        <w:t>会</w:t>
      </w:r>
      <w:r>
        <w:rPr>
          <w:spacing w:val="-77"/>
        </w:rPr>
        <w:t> </w:t>
      </w:r>
      <w:r>
        <w:rPr/>
        <w:t>项</w:t>
      </w:r>
      <w:r>
        <w:rPr>
          <w:spacing w:val="-79"/>
        </w:rPr>
        <w:t> </w:t>
      </w:r>
      <w:r>
        <w:rPr/>
        <w:t>目</w:t>
      </w:r>
      <w:r>
        <w:rPr>
          <w:spacing w:val="-77"/>
        </w:rPr>
        <w:t> </w:t>
      </w:r>
      <w:r>
        <w:rPr/>
        <w:t>补</w:t>
      </w:r>
      <w:r>
        <w:rPr>
          <w:spacing w:val="-79"/>
        </w:rPr>
        <w:t> </w:t>
      </w:r>
      <w:r>
        <w:rPr/>
        <w:t>贴</w:t>
      </w:r>
      <w:r>
        <w:rPr>
          <w:spacing w:val="-79"/>
        </w:rPr>
        <w:t> </w:t>
      </w:r>
      <w:r>
        <w:rPr/>
        <w:t>款</w:t>
      </w:r>
      <w:r>
        <w:rPr>
          <w:spacing w:val="-102"/>
        </w:rPr>
        <w:t> </w:t>
      </w:r>
      <w:r>
        <w:rPr>
          <w:spacing w:val="-102"/>
        </w:rPr>
      </w:r>
      <w:r>
        <w:rPr>
          <w:rFonts w:ascii="Times New Roman" w:hAnsi="Times New Roman" w:cs="Times New Roman" w:eastAsia="Times New Roman" w:hint="default"/>
        </w:rPr>
        <w:t>1,500,000.00  </w:t>
      </w:r>
      <w:r>
        <w:rPr/>
        <w:t>；财政局拨付的促进企业上市补助资金 </w:t>
      </w:r>
      <w:r>
        <w:rPr>
          <w:rFonts w:ascii="Times New Roman" w:hAnsi="Times New Roman" w:cs="Times New Roman" w:eastAsia="Times New Roman" w:hint="default"/>
        </w:rPr>
        <w:t>500,000.00</w:t>
      </w:r>
      <w:r>
        <w:rPr>
          <w:rFonts w:ascii="Times New Roman" w:hAnsi="Times New Roman" w:cs="Times New Roman" w:eastAsia="Times New Roman" w:hint="default"/>
          <w:spacing w:val="-9"/>
        </w:rPr>
        <w:t> </w:t>
      </w:r>
      <w:r>
        <w:rPr/>
        <w:t>元；收到北京市经济和信息化委员会补贴</w:t>
      </w:r>
    </w:p>
    <w:p>
      <w:pPr>
        <w:pStyle w:val="BodyText"/>
        <w:tabs>
          <w:tab w:pos="5641" w:val="left" w:leader="none"/>
        </w:tabs>
        <w:spacing w:line="240" w:lineRule="auto" w:before="22"/>
        <w:ind w:left="180" w:right="114"/>
        <w:jc w:val="left"/>
      </w:pPr>
      <w:r>
        <w:rPr/>
        <w:t>款 </w:t>
      </w:r>
      <w:r>
        <w:rPr>
          <w:rFonts w:ascii="Times New Roman" w:hAnsi="Times New Roman" w:cs="Times New Roman" w:eastAsia="Times New Roman" w:hint="default"/>
        </w:rPr>
        <w:t>200,000.00 </w:t>
      </w:r>
      <w:r>
        <w:rPr/>
        <w:t>元；</w:t>
      </w:r>
      <w:r>
        <w:rPr>
          <w:spacing w:val="-56"/>
        </w:rPr>
        <w:t> </w:t>
      </w:r>
      <w:r>
        <w:rPr/>
        <w:t>中关村管委会重大项目配套资金尾款</w:t>
        <w:tab/>
      </w:r>
      <w:r>
        <w:rPr>
          <w:rFonts w:ascii="Times New Roman" w:hAnsi="Times New Roman" w:cs="Times New Roman" w:eastAsia="Times New Roman" w:hint="default"/>
        </w:rPr>
        <w:t>1,200,000.00 </w:t>
      </w:r>
      <w:r>
        <w:rPr>
          <w:rFonts w:ascii="Times New Roman" w:hAnsi="Times New Roman" w:cs="Times New Roman" w:eastAsia="Times New Roman" w:hint="default"/>
          <w:spacing w:val="22"/>
        </w:rPr>
        <w:t> </w:t>
      </w:r>
      <w:r>
        <w:rPr>
          <w:spacing w:val="2"/>
        </w:rPr>
        <w:t>元；中关村科技园区管理委员会</w:t>
      </w:r>
      <w:r>
        <w:rPr/>
      </w:r>
    </w:p>
    <w:p>
      <w:pPr>
        <w:pStyle w:val="BodyText"/>
        <w:spacing w:line="240" w:lineRule="auto" w:before="115"/>
        <w:ind w:left="180" w:right="114"/>
        <w:jc w:val="left"/>
      </w:pPr>
      <w:r>
        <w:rPr>
          <w:rFonts w:ascii="Times New Roman" w:hAnsi="Times New Roman" w:cs="Times New Roman" w:eastAsia="Times New Roman" w:hint="default"/>
        </w:rPr>
        <w:t>08</w:t>
      </w:r>
      <w:r>
        <w:rPr>
          <w:rFonts w:ascii="Times New Roman" w:hAnsi="Times New Roman" w:cs="Times New Roman" w:eastAsia="Times New Roman" w:hint="default"/>
          <w:spacing w:val="8"/>
        </w:rPr>
        <w:t> </w:t>
      </w:r>
      <w:r>
        <w:rPr/>
        <w:t>年专利促进资金</w:t>
      </w:r>
      <w:r>
        <w:rPr>
          <w:spacing w:val="-45"/>
        </w:rPr>
        <w:t> </w:t>
      </w:r>
      <w:r>
        <w:rPr>
          <w:rFonts w:ascii="Times New Roman" w:hAnsi="Times New Roman" w:cs="Times New Roman" w:eastAsia="Times New Roman" w:hint="default"/>
        </w:rPr>
        <w:t>50,000.00</w:t>
      </w:r>
      <w:r>
        <w:rPr>
          <w:rFonts w:ascii="Times New Roman" w:hAnsi="Times New Roman" w:cs="Times New Roman" w:eastAsia="Times New Roman" w:hint="default"/>
          <w:spacing w:val="8"/>
        </w:rPr>
        <w:t> </w:t>
      </w:r>
      <w:r>
        <w:rPr>
          <w:spacing w:val="-3"/>
        </w:rPr>
        <w:t>元；北京高技术创业服务中心企业科技保险保费补贴</w:t>
      </w:r>
      <w:r>
        <w:rPr>
          <w:spacing w:val="-44"/>
        </w:rPr>
        <w:t> </w:t>
      </w:r>
      <w:r>
        <w:rPr>
          <w:rFonts w:ascii="Times New Roman" w:hAnsi="Times New Roman" w:cs="Times New Roman" w:eastAsia="Times New Roman" w:hint="default"/>
        </w:rPr>
        <w:t>13,000.00</w:t>
      </w:r>
      <w:r>
        <w:rPr>
          <w:rFonts w:ascii="Times New Roman" w:hAnsi="Times New Roman" w:cs="Times New Roman" w:eastAsia="Times New Roman" w:hint="default"/>
          <w:spacing w:val="6"/>
        </w:rPr>
        <w:t> </w:t>
      </w:r>
      <w:r>
        <w:rPr>
          <w:spacing w:val="-6"/>
        </w:rPr>
        <w:t>元；清华科技</w:t>
      </w:r>
    </w:p>
    <w:p>
      <w:pPr>
        <w:pStyle w:val="BodyText"/>
        <w:tabs>
          <w:tab w:pos="8161" w:val="left" w:leader="none"/>
        </w:tabs>
        <w:spacing w:line="240" w:lineRule="auto" w:before="115"/>
        <w:ind w:left="180" w:right="114"/>
        <w:jc w:val="left"/>
      </w:pPr>
      <w:r>
        <w:rPr/>
        <w:t>园知识产权费用补贴</w:t>
      </w:r>
      <w:r>
        <w:rPr>
          <w:spacing w:val="-57"/>
        </w:rPr>
        <w:t> </w:t>
      </w:r>
      <w:r>
        <w:rPr>
          <w:rFonts w:ascii="Times New Roman" w:hAnsi="Times New Roman" w:cs="Times New Roman" w:eastAsia="Times New Roman" w:hint="default"/>
        </w:rPr>
        <w:t>9,000.00</w:t>
      </w:r>
      <w:r>
        <w:rPr>
          <w:rFonts w:ascii="Times New Roman" w:hAnsi="Times New Roman" w:cs="Times New Roman" w:eastAsia="Times New Roman" w:hint="default"/>
          <w:spacing w:val="-4"/>
        </w:rPr>
        <w:t> </w:t>
      </w:r>
      <w:r>
        <w:rPr/>
        <w:t>元；国家知识产权局专利局北京代办处拨付专利资助金</w:t>
        <w:tab/>
      </w:r>
      <w:r>
        <w:rPr>
          <w:rFonts w:ascii="Times New Roman" w:hAnsi="Times New Roman" w:cs="Times New Roman" w:eastAsia="Times New Roman" w:hint="default"/>
        </w:rPr>
        <w:t>37,350.00</w:t>
      </w:r>
      <w:r>
        <w:rPr>
          <w:rFonts w:ascii="Times New Roman" w:hAnsi="Times New Roman" w:cs="Times New Roman" w:eastAsia="Times New Roman" w:hint="default"/>
          <w:spacing w:val="1"/>
        </w:rPr>
        <w:t> </w:t>
      </w:r>
      <w:r>
        <w:rPr/>
        <w:t>元。</w:t>
      </w:r>
    </w:p>
    <w:p>
      <w:pPr>
        <w:spacing w:line="240" w:lineRule="auto" w:before="9"/>
        <w:rPr>
          <w:rFonts w:ascii="宋体" w:hAnsi="宋体" w:cs="宋体" w:eastAsia="宋体" w:hint="default"/>
          <w:sz w:val="20"/>
          <w:szCs w:val="20"/>
        </w:rPr>
      </w:pPr>
    </w:p>
    <w:p>
      <w:pPr>
        <w:pStyle w:val="Heading9"/>
        <w:spacing w:line="240" w:lineRule="auto"/>
        <w:ind w:left="708" w:right="114"/>
        <w:jc w:val="left"/>
        <w:rPr>
          <w:b w:val="0"/>
          <w:bCs w:val="0"/>
        </w:rPr>
      </w:pPr>
      <w:r>
        <w:rPr/>
        <w:pict>
          <v:group style="position:absolute;margin-left:53.27998pt;margin-top:37.463661pt;width:415.1pt;height:5.55pt;mso-position-horizontal-relative:page;mso-position-vertical-relative:paragraph;z-index:-1422472" coordorigin="1066,749" coordsize="8302,111">
            <v:shape style="position:absolute;left:1066;top:749;width:2823;height:110" type="#_x0000_t75" stroked="false">
              <v:imagedata r:id="rId1359" o:title=""/>
            </v:shape>
            <v:shape style="position:absolute;left:3865;top:850;width:2194;height:10" type="#_x0000_t75" stroked="false">
              <v:imagedata r:id="rId872" o:title=""/>
            </v:shape>
            <v:shape style="position:absolute;left:6054;top:845;width:3313;height:14" type="#_x0000_t75" stroked="false">
              <v:imagedata r:id="rId1337" o:title=""/>
            </v:shape>
            <w10:wrap type="none"/>
          </v:group>
        </w:pict>
      </w:r>
      <w:r>
        <w:rPr/>
        <w:pict>
          <v:group style="position:absolute;margin-left:53.28001pt;margin-top:53.54372pt;width:415.1pt;height:5.55pt;mso-position-horizontal-relative:page;mso-position-vertical-relative:paragraph;z-index:-1422448" coordorigin="1066,1071" coordsize="8302,111">
            <v:shape style="position:absolute;left:1066;top:1071;width:2823;height:110" type="#_x0000_t75" stroked="false">
              <v:imagedata r:id="rId1360" o:title=""/>
            </v:shape>
            <v:shape style="position:absolute;left:3865;top:1172;width:2194;height:10" type="#_x0000_t75" stroked="false">
              <v:imagedata r:id="rId872" o:title=""/>
            </v:shape>
            <v:shape style="position:absolute;left:6054;top:1167;width:3313;height:14" type="#_x0000_t75" stroked="false">
              <v:imagedata r:id="rId1361" o:title=""/>
            </v:shape>
            <w10:wrap type="none"/>
          </v:group>
        </w:pict>
      </w:r>
      <w:r>
        <w:rPr/>
        <w:pict>
          <v:group style="position:absolute;margin-left:53.28001pt;margin-top:69.653725pt;width:415.1pt;height:5.55pt;mso-position-horizontal-relative:page;mso-position-vertical-relative:paragraph;z-index:-1422424" coordorigin="1066,1393" coordsize="8302,111">
            <v:shape style="position:absolute;left:1066;top:1393;width:2823;height:110" type="#_x0000_t75" stroked="false">
              <v:imagedata r:id="rId1360" o:title=""/>
            </v:shape>
            <v:shape style="position:absolute;left:3865;top:1494;width:2194;height:10" type="#_x0000_t75" stroked="false">
              <v:imagedata r:id="rId872" o:title=""/>
            </v:shape>
            <v:shape style="position:absolute;left:6054;top:1489;width:3313;height:14" type="#_x0000_t75" stroked="false">
              <v:imagedata r:id="rId1362" o:title=""/>
            </v:shape>
            <w10:wrap type="none"/>
          </v:group>
        </w:pict>
      </w:r>
      <w:r>
        <w:rPr/>
        <w:pict>
          <v:group style="position:absolute;margin-left:54pt;margin-top:90.8937pt;width:413.9pt;height:.5pt;mso-position-horizontal-relative:page;mso-position-vertical-relative:paragraph;z-index:-1422400" coordorigin="1080,1818" coordsize="8278,10">
            <v:shape style="position:absolute;left:1080;top:1818;width:2790;height:10" type="#_x0000_t75" stroked="false">
              <v:imagedata r:id="rId1363" o:title=""/>
            </v:shape>
            <v:shape style="position:absolute;left:3865;top:1818;width:2194;height:10" type="#_x0000_t75" stroked="false">
              <v:imagedata r:id="rId872" o:title=""/>
            </v:shape>
            <v:shape style="position:absolute;left:6054;top:1818;width:3303;height:10" type="#_x0000_t75" stroked="false">
              <v:imagedata r:id="rId1364" o:title=""/>
            </v:shape>
            <w10:wrap type="none"/>
          </v:group>
        </w:pict>
      </w:r>
      <w:r>
        <w:rPr/>
        <w:pict>
          <v:group style="position:absolute;margin-left:54pt;margin-top:106.973701pt;width:413.9pt;height:.5pt;mso-position-horizontal-relative:page;mso-position-vertical-relative:paragraph;z-index:-1422376" coordorigin="1080,2139" coordsize="8278,10">
            <v:shape style="position:absolute;left:1080;top:2139;width:2790;height:10" type="#_x0000_t75" stroked="false">
              <v:imagedata r:id="rId1363" o:title=""/>
            </v:shape>
            <v:shape style="position:absolute;left:3865;top:2139;width:2194;height:10" type="#_x0000_t75" stroked="false">
              <v:imagedata r:id="rId872" o:title=""/>
            </v:shape>
            <v:shape style="position:absolute;left:6054;top:2139;width:3303;height:10" type="#_x0000_t75" stroked="false">
              <v:imagedata r:id="rId1364" o:title=""/>
            </v:shape>
            <w10:wrap type="none"/>
          </v:group>
        </w:pict>
      </w: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2"/>
        <w:rPr>
          <w:rFonts w:ascii="宋体" w:hAnsi="宋体" w:cs="宋体" w:eastAsia="宋体" w:hint="default"/>
          <w:b/>
          <w:bCs/>
          <w:sz w:val="18"/>
          <w:szCs w:val="18"/>
        </w:rPr>
      </w:pPr>
    </w:p>
    <w:tbl>
      <w:tblPr>
        <w:tblW w:w="0" w:type="auto"/>
        <w:jc w:val="left"/>
        <w:tblInd w:w="170" w:type="dxa"/>
        <w:tblLayout w:type="fixed"/>
        <w:tblCellMar>
          <w:top w:w="0" w:type="dxa"/>
          <w:left w:w="0" w:type="dxa"/>
          <w:bottom w:w="0" w:type="dxa"/>
          <w:right w:w="0" w:type="dxa"/>
        </w:tblCellMar>
        <w:tblLook w:val="01E0"/>
      </w:tblPr>
      <w:tblGrid>
        <w:gridCol w:w="2799"/>
        <w:gridCol w:w="2189"/>
        <w:gridCol w:w="3299"/>
      </w:tblGrid>
      <w:tr>
        <w:trPr>
          <w:trHeight w:val="249" w:hRule="exact"/>
        </w:trPr>
        <w:tc>
          <w:tcPr>
            <w:tcW w:w="279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right="1214"/>
              <w:jc w:val="right"/>
              <w:rPr>
                <w:rFonts w:ascii="宋体" w:hAnsi="宋体" w:cs="宋体" w:eastAsia="宋体" w:hint="default"/>
                <w:sz w:val="18"/>
                <w:szCs w:val="18"/>
              </w:rPr>
            </w:pPr>
            <w:r>
              <w:rPr>
                <w:rFonts w:ascii="宋体" w:hAnsi="宋体" w:cs="宋体" w:eastAsia="宋体" w:hint="default"/>
                <w:sz w:val="18"/>
                <w:szCs w:val="18"/>
              </w:rPr>
              <w:t>项目</w:t>
            </w:r>
          </w:p>
        </w:tc>
        <w:tc>
          <w:tcPr>
            <w:tcW w:w="21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本年数</w:t>
            </w:r>
          </w:p>
        </w:tc>
        <w:tc>
          <w:tcPr>
            <w:tcW w:w="329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上年数</w:t>
            </w:r>
          </w:p>
        </w:tc>
      </w:tr>
      <w:tr>
        <w:trPr>
          <w:trHeight w:val="78" w:hRule="exact"/>
        </w:trPr>
        <w:tc>
          <w:tcPr>
            <w:tcW w:w="2799" w:type="dxa"/>
            <w:tcBorders>
              <w:top w:val="nil" w:sz="6" w:space="0" w:color="auto"/>
              <w:left w:val="single" w:sz="4" w:space="0" w:color="000000"/>
              <w:bottom w:val="nil" w:sz="6" w:space="0" w:color="auto"/>
              <w:right w:val="nil" w:sz="6" w:space="0" w:color="auto"/>
            </w:tcBorders>
          </w:tcPr>
          <w:p>
            <w:pPr/>
          </w:p>
        </w:tc>
        <w:tc>
          <w:tcPr>
            <w:tcW w:w="2189" w:type="dxa"/>
            <w:tcBorders>
              <w:top w:val="nil" w:sz="6" w:space="0" w:color="auto"/>
              <w:left w:val="nil" w:sz="6" w:space="0" w:color="auto"/>
              <w:bottom w:val="nil" w:sz="6" w:space="0" w:color="auto"/>
              <w:right w:val="single" w:sz="4" w:space="0" w:color="000000"/>
            </w:tcBorders>
          </w:tcPr>
          <w:p>
            <w:pPr/>
          </w:p>
        </w:tc>
        <w:tc>
          <w:tcPr>
            <w:tcW w:w="3299"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279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18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6,255,666.81</w:t>
            </w:r>
          </w:p>
        </w:tc>
        <w:tc>
          <w:tcPr>
            <w:tcW w:w="329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4,850,826.60</w:t>
            </w:r>
          </w:p>
        </w:tc>
      </w:tr>
      <w:tr>
        <w:trPr>
          <w:trHeight w:val="68" w:hRule="exact"/>
        </w:trPr>
        <w:tc>
          <w:tcPr>
            <w:tcW w:w="2799" w:type="dxa"/>
            <w:tcBorders>
              <w:top w:val="nil" w:sz="6" w:space="0" w:color="auto"/>
              <w:left w:val="single" w:sz="4" w:space="0" w:color="000000"/>
              <w:bottom w:val="nil" w:sz="6" w:space="0" w:color="auto"/>
              <w:right w:val="nil" w:sz="6" w:space="0" w:color="auto"/>
            </w:tcBorders>
          </w:tcPr>
          <w:p>
            <w:pPr/>
          </w:p>
        </w:tc>
        <w:tc>
          <w:tcPr>
            <w:tcW w:w="2189" w:type="dxa"/>
            <w:tcBorders>
              <w:top w:val="nil" w:sz="6" w:space="0" w:color="auto"/>
              <w:left w:val="nil" w:sz="6" w:space="0" w:color="auto"/>
              <w:bottom w:val="nil" w:sz="6" w:space="0" w:color="auto"/>
              <w:right w:val="single" w:sz="4" w:space="0" w:color="000000"/>
            </w:tcBorders>
          </w:tcPr>
          <w:p>
            <w:pPr/>
          </w:p>
        </w:tc>
        <w:tc>
          <w:tcPr>
            <w:tcW w:w="3299"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279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18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8,792,642.74</w:t>
            </w:r>
          </w:p>
        </w:tc>
        <w:tc>
          <w:tcPr>
            <w:tcW w:w="329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4,167,054.46</w:t>
            </w:r>
          </w:p>
        </w:tc>
      </w:tr>
      <w:tr>
        <w:trPr>
          <w:trHeight w:val="68" w:hRule="exact"/>
        </w:trPr>
        <w:tc>
          <w:tcPr>
            <w:tcW w:w="2799" w:type="dxa"/>
            <w:tcBorders>
              <w:top w:val="nil" w:sz="6" w:space="0" w:color="auto"/>
              <w:left w:val="single" w:sz="4" w:space="0" w:color="000000"/>
              <w:bottom w:val="nil" w:sz="6" w:space="0" w:color="auto"/>
              <w:right w:val="nil" w:sz="6" w:space="0" w:color="auto"/>
            </w:tcBorders>
          </w:tcPr>
          <w:p>
            <w:pPr/>
          </w:p>
        </w:tc>
        <w:tc>
          <w:tcPr>
            <w:tcW w:w="2189" w:type="dxa"/>
            <w:tcBorders>
              <w:top w:val="nil" w:sz="6" w:space="0" w:color="auto"/>
              <w:left w:val="nil" w:sz="6" w:space="0" w:color="auto"/>
              <w:bottom w:val="nil" w:sz="6" w:space="0" w:color="auto"/>
              <w:right w:val="single" w:sz="4" w:space="0" w:color="000000"/>
            </w:tcBorders>
          </w:tcPr>
          <w:p>
            <w:pPr/>
          </w:p>
        </w:tc>
        <w:tc>
          <w:tcPr>
            <w:tcW w:w="3299"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279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市场拓展费</w:t>
            </w:r>
          </w:p>
        </w:tc>
        <w:tc>
          <w:tcPr>
            <w:tcW w:w="218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10,029,857.72</w:t>
            </w:r>
          </w:p>
        </w:tc>
        <w:tc>
          <w:tcPr>
            <w:tcW w:w="3299"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279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会议费</w:t>
            </w:r>
          </w:p>
        </w:tc>
        <w:tc>
          <w:tcPr>
            <w:tcW w:w="218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785,052.54</w:t>
            </w:r>
          </w:p>
        </w:tc>
        <w:tc>
          <w:tcPr>
            <w:tcW w:w="329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2,107,502.00</w:t>
            </w:r>
          </w:p>
        </w:tc>
      </w:tr>
      <w:tr>
        <w:trPr>
          <w:trHeight w:val="256" w:hRule="exact"/>
        </w:trPr>
        <w:tc>
          <w:tcPr>
            <w:tcW w:w="279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宣传费</w:t>
            </w:r>
          </w:p>
        </w:tc>
        <w:tc>
          <w:tcPr>
            <w:tcW w:w="218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539,993.21</w:t>
            </w:r>
          </w:p>
        </w:tc>
        <w:tc>
          <w:tcPr>
            <w:tcW w:w="329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2,449,951.37</w:t>
            </w:r>
          </w:p>
        </w:tc>
      </w:tr>
      <w:tr>
        <w:trPr>
          <w:trHeight w:val="68" w:hRule="exact"/>
        </w:trPr>
        <w:tc>
          <w:tcPr>
            <w:tcW w:w="2799" w:type="dxa"/>
            <w:tcBorders>
              <w:top w:val="nil" w:sz="6" w:space="0" w:color="auto"/>
              <w:left w:val="single" w:sz="4" w:space="0" w:color="000000"/>
              <w:bottom w:val="nil" w:sz="6" w:space="0" w:color="auto"/>
              <w:right w:val="nil" w:sz="6" w:space="0" w:color="auto"/>
            </w:tcBorders>
          </w:tcPr>
          <w:p>
            <w:pPr/>
          </w:p>
        </w:tc>
        <w:tc>
          <w:tcPr>
            <w:tcW w:w="2189" w:type="dxa"/>
            <w:tcBorders>
              <w:top w:val="nil" w:sz="6" w:space="0" w:color="auto"/>
              <w:left w:val="nil" w:sz="6" w:space="0" w:color="auto"/>
              <w:bottom w:val="nil" w:sz="6" w:space="0" w:color="auto"/>
              <w:right w:val="single" w:sz="4" w:space="0" w:color="000000"/>
            </w:tcBorders>
          </w:tcPr>
          <w:p>
            <w:pPr/>
          </w:p>
        </w:tc>
        <w:tc>
          <w:tcPr>
            <w:tcW w:w="3299"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279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广告费</w:t>
            </w:r>
          </w:p>
        </w:tc>
        <w:tc>
          <w:tcPr>
            <w:tcW w:w="218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3,681,532.22</w:t>
            </w:r>
          </w:p>
        </w:tc>
        <w:tc>
          <w:tcPr>
            <w:tcW w:w="3299" w:type="dxa"/>
            <w:tcBorders>
              <w:top w:val="nil" w:sz="6" w:space="0" w:color="auto"/>
              <w:left w:val="single" w:sz="4" w:space="0" w:color="000000"/>
              <w:bottom w:val="nil" w:sz="6" w:space="0" w:color="auto"/>
              <w:right w:val="single" w:sz="4" w:space="0" w:color="000000"/>
            </w:tcBorders>
          </w:tcPr>
          <w:p>
            <w:pPr/>
          </w:p>
        </w:tc>
      </w:tr>
      <w:tr>
        <w:trPr>
          <w:trHeight w:val="68" w:hRule="exact"/>
        </w:trPr>
        <w:tc>
          <w:tcPr>
            <w:tcW w:w="2799" w:type="dxa"/>
            <w:tcBorders>
              <w:top w:val="nil" w:sz="6" w:space="0" w:color="auto"/>
              <w:left w:val="single" w:sz="4" w:space="0" w:color="000000"/>
              <w:bottom w:val="nil" w:sz="6" w:space="0" w:color="auto"/>
              <w:right w:val="nil" w:sz="6" w:space="0" w:color="auto"/>
            </w:tcBorders>
          </w:tcPr>
          <w:p>
            <w:pPr/>
          </w:p>
        </w:tc>
        <w:tc>
          <w:tcPr>
            <w:tcW w:w="2189" w:type="dxa"/>
            <w:tcBorders>
              <w:top w:val="nil" w:sz="6" w:space="0" w:color="auto"/>
              <w:left w:val="nil" w:sz="6" w:space="0" w:color="auto"/>
              <w:bottom w:val="nil" w:sz="6" w:space="0" w:color="auto"/>
              <w:right w:val="single" w:sz="4" w:space="0" w:color="000000"/>
            </w:tcBorders>
          </w:tcPr>
          <w:p>
            <w:pPr/>
          </w:p>
        </w:tc>
        <w:tc>
          <w:tcPr>
            <w:tcW w:w="3299"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279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标书费</w:t>
            </w:r>
          </w:p>
        </w:tc>
        <w:tc>
          <w:tcPr>
            <w:tcW w:w="218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277,262.40</w:t>
            </w:r>
          </w:p>
        </w:tc>
        <w:tc>
          <w:tcPr>
            <w:tcW w:w="329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1,167,345.21</w:t>
            </w:r>
          </w:p>
        </w:tc>
      </w:tr>
      <w:tr>
        <w:trPr>
          <w:trHeight w:val="68" w:hRule="exact"/>
        </w:trPr>
        <w:tc>
          <w:tcPr>
            <w:tcW w:w="2799" w:type="dxa"/>
            <w:tcBorders>
              <w:top w:val="nil" w:sz="6" w:space="0" w:color="auto"/>
              <w:left w:val="single" w:sz="4" w:space="0" w:color="000000"/>
              <w:bottom w:val="nil" w:sz="6" w:space="0" w:color="auto"/>
              <w:right w:val="nil" w:sz="6" w:space="0" w:color="auto"/>
            </w:tcBorders>
          </w:tcPr>
          <w:p>
            <w:pPr/>
          </w:p>
        </w:tc>
        <w:tc>
          <w:tcPr>
            <w:tcW w:w="2189" w:type="dxa"/>
            <w:tcBorders>
              <w:top w:val="nil" w:sz="6" w:space="0" w:color="auto"/>
              <w:left w:val="nil" w:sz="6" w:space="0" w:color="auto"/>
              <w:bottom w:val="nil" w:sz="6" w:space="0" w:color="auto"/>
              <w:right w:val="single" w:sz="4" w:space="0" w:color="000000"/>
            </w:tcBorders>
          </w:tcPr>
          <w:p>
            <w:pPr/>
          </w:p>
        </w:tc>
        <w:tc>
          <w:tcPr>
            <w:tcW w:w="3299"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279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18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34,884,852.82</w:t>
            </w:r>
            <w:r>
              <w:rPr>
                <w:rFonts w:ascii="Times New Roman"/>
                <w:spacing w:val="-1"/>
                <w:sz w:val="18"/>
              </w:rPr>
            </w:r>
          </w:p>
        </w:tc>
        <w:tc>
          <w:tcPr>
            <w:tcW w:w="329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25,367,518.97</w:t>
            </w:r>
            <w:r>
              <w:rPr>
                <w:rFonts w:ascii="Times New Roman"/>
                <w:spacing w:val="-1"/>
                <w:sz w:val="18"/>
              </w:rPr>
            </w:r>
          </w:p>
        </w:tc>
      </w:tr>
      <w:tr>
        <w:trPr>
          <w:trHeight w:val="68" w:hRule="exact"/>
        </w:trPr>
        <w:tc>
          <w:tcPr>
            <w:tcW w:w="2799" w:type="dxa"/>
            <w:tcBorders>
              <w:top w:val="nil" w:sz="6" w:space="0" w:color="auto"/>
              <w:left w:val="single" w:sz="4" w:space="0" w:color="000000"/>
              <w:bottom w:val="nil" w:sz="6" w:space="0" w:color="auto"/>
              <w:right w:val="nil" w:sz="6" w:space="0" w:color="auto"/>
            </w:tcBorders>
          </w:tcPr>
          <w:p>
            <w:pPr/>
          </w:p>
        </w:tc>
        <w:tc>
          <w:tcPr>
            <w:tcW w:w="2189" w:type="dxa"/>
            <w:tcBorders>
              <w:top w:val="nil" w:sz="6" w:space="0" w:color="auto"/>
              <w:left w:val="nil" w:sz="6" w:space="0" w:color="auto"/>
              <w:bottom w:val="nil" w:sz="6" w:space="0" w:color="auto"/>
              <w:right w:val="single" w:sz="4" w:space="0" w:color="000000"/>
            </w:tcBorders>
          </w:tcPr>
          <w:p>
            <w:pPr/>
          </w:p>
        </w:tc>
        <w:tc>
          <w:tcPr>
            <w:tcW w:w="3299" w:type="dxa"/>
            <w:tcBorders>
              <w:top w:val="nil" w:sz="6" w:space="0" w:color="auto"/>
              <w:left w:val="single" w:sz="4" w:space="0" w:color="000000"/>
              <w:bottom w:val="nil" w:sz="6" w:space="0" w:color="auto"/>
              <w:right w:val="single" w:sz="4" w:space="0" w:color="000000"/>
            </w:tcBorders>
          </w:tcPr>
          <w:p>
            <w:pPr/>
          </w:p>
        </w:tc>
      </w:tr>
      <w:tr>
        <w:trPr>
          <w:trHeight w:val="430" w:hRule="exact"/>
        </w:trPr>
        <w:tc>
          <w:tcPr>
            <w:tcW w:w="2799"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right="1214"/>
              <w:jc w:val="right"/>
              <w:rPr>
                <w:rFonts w:ascii="宋体" w:hAnsi="宋体" w:cs="宋体" w:eastAsia="宋体" w:hint="default"/>
                <w:sz w:val="18"/>
                <w:szCs w:val="18"/>
              </w:rPr>
            </w:pPr>
            <w:r>
              <w:rPr>
                <w:rFonts w:ascii="宋体" w:hAnsi="宋体" w:cs="宋体" w:eastAsia="宋体" w:hint="default"/>
                <w:sz w:val="18"/>
                <w:szCs w:val="18"/>
              </w:rPr>
              <w:t>合计</w:t>
            </w:r>
          </w:p>
        </w:tc>
        <w:tc>
          <w:tcPr>
            <w:tcW w:w="2189"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65,246,860.46</w:t>
            </w:r>
            <w:r>
              <w:rPr>
                <w:rFonts w:ascii="Times New Roman"/>
                <w:b/>
                <w:spacing w:val="-1"/>
                <w:sz w:val="18"/>
              </w:rPr>
            </w:r>
            <w:r>
              <w:rPr>
                <w:rFonts w:ascii="Times New Roman"/>
                <w:spacing w:val="-1"/>
                <w:sz w:val="18"/>
              </w:rPr>
            </w:r>
          </w:p>
        </w:tc>
        <w:tc>
          <w:tcPr>
            <w:tcW w:w="3299"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40,110,198.61</w:t>
            </w:r>
            <w:r>
              <w:rPr>
                <w:rFonts w:ascii="Times New Roman"/>
                <w:b/>
                <w:spacing w:val="-1"/>
                <w:sz w:val="18"/>
              </w:rPr>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990" w:footer="1184" w:top="1160" w:bottom="1380" w:left="900" w:right="940"/>
        </w:sectPr>
      </w:pPr>
    </w:p>
    <w:p>
      <w:pPr>
        <w:spacing w:line="240" w:lineRule="auto" w:before="0"/>
        <w:rPr>
          <w:rFonts w:ascii="宋体" w:hAnsi="宋体" w:cs="宋体" w:eastAsia="宋体" w:hint="default"/>
          <w:b/>
          <w:bCs/>
          <w:sz w:val="20"/>
          <w:szCs w:val="20"/>
        </w:rPr>
      </w:pPr>
      <w:r>
        <w:rPr/>
        <w:pict>
          <v:group style="position:absolute;margin-left:50.639996pt;margin-top:374.209991pt;width:491.15pt;height:5.4pt;mso-position-horizontal-relative:page;mso-position-vertical-relative:page;z-index:-1421992" coordorigin="1013,7484" coordsize="9823,108">
            <v:shape style="position:absolute;left:1013;top:7484;width:5000;height:108" type="#_x0000_t75" stroked="false">
              <v:imagedata r:id="rId1365" o:title=""/>
            </v:shape>
            <v:shape style="position:absolute;left:5989;top:7580;width:2698;height:12" type="#_x0000_t75" stroked="false">
              <v:imagedata r:id="rId1366" o:title=""/>
            </v:shape>
            <v:shape style="position:absolute;left:8673;top:7580;width:2163;height:12" type="#_x0000_t75" stroked="false">
              <v:imagedata r:id="rId1367" o:title=""/>
            </v:shape>
            <w10:wrap type="none"/>
          </v:group>
        </w:pict>
      </w:r>
      <w:r>
        <w:rPr/>
        <w:pict>
          <v:group style="position:absolute;margin-left:50.639996pt;margin-top:394.969971pt;width:490.7pt;height:5.55pt;mso-position-horizontal-relative:page;mso-position-vertical-relative:page;z-index:-1421968" coordorigin="1013,7899" coordsize="9814,111">
            <v:shape style="position:absolute;left:1013;top:7899;width:5000;height:110" type="#_x0000_t75" stroked="false">
              <v:imagedata r:id="rId1368" o:title=""/>
            </v:shape>
            <v:shape style="position:absolute;left:5989;top:7995;width:2698;height:14" type="#_x0000_t75" stroked="false">
              <v:imagedata r:id="rId1369" o:title=""/>
            </v:shape>
            <v:shape style="position:absolute;left:8673;top:8000;width:2153;height:10" type="#_x0000_t75" stroked="false">
              <v:imagedata r:id="rId1370" o:title=""/>
            </v:shape>
            <w10:wrap type="none"/>
          </v:group>
        </w:pict>
      </w:r>
      <w:r>
        <w:rPr/>
        <w:pict>
          <v:group style="position:absolute;margin-left:50.640011pt;margin-top:415.849976pt;width:491.15pt;height:5.4pt;mso-position-horizontal-relative:page;mso-position-vertical-relative:page;z-index:-1421944" coordorigin="1013,8317" coordsize="9823,108">
            <v:shape style="position:absolute;left:1013;top:8317;width:5000;height:108" type="#_x0000_t75" stroked="false">
              <v:imagedata r:id="rId1371" o:title=""/>
            </v:shape>
            <v:shape style="position:absolute;left:5989;top:8413;width:2698;height:12" type="#_x0000_t75" stroked="false">
              <v:imagedata r:id="rId1372" o:title=""/>
            </v:shape>
            <v:shape style="position:absolute;left:8673;top:8413;width:2163;height:12" type="#_x0000_t75" stroked="false">
              <v:imagedata r:id="rId1367" o:title=""/>
            </v:shape>
            <w10:wrap type="none"/>
          </v:group>
        </w:pict>
      </w:r>
      <w:r>
        <w:rPr/>
        <w:pict>
          <v:group style="position:absolute;margin-left:50.639996pt;margin-top:456.789978pt;width:490.7pt;height:5.55pt;mso-position-horizontal-relative:page;mso-position-vertical-relative:page;z-index:-1421920" coordorigin="1013,9136" coordsize="9814,111">
            <v:shape style="position:absolute;left:1013;top:9136;width:5000;height:110" type="#_x0000_t75" stroked="false">
              <v:imagedata r:id="rId1368" o:title=""/>
            </v:shape>
            <v:shape style="position:absolute;left:5989;top:9232;width:2698;height:14" type="#_x0000_t75" stroked="false">
              <v:imagedata r:id="rId1369" o:title=""/>
            </v:shape>
            <v:shape style="position:absolute;left:8673;top:9237;width:2153;height:10" type="#_x0000_t75" stroked="false">
              <v:imagedata r:id="rId1373" o:title=""/>
            </v:shape>
            <w10:wrap type="none"/>
          </v:group>
        </w:pict>
      </w:r>
      <w:r>
        <w:rPr/>
        <w:pict>
          <v:group style="position:absolute;margin-left:50.640011pt;margin-top:477.669983pt;width:491.15pt;height:5.4pt;mso-position-horizontal-relative:page;mso-position-vertical-relative:page;z-index:-1421896" coordorigin="1013,9553" coordsize="9823,108">
            <v:shape style="position:absolute;left:1013;top:9553;width:5000;height:108" type="#_x0000_t75" stroked="false">
              <v:imagedata r:id="rId1374" o:title=""/>
            </v:shape>
            <v:shape style="position:absolute;left:5989;top:9649;width:2698;height:12" type="#_x0000_t75" stroked="false">
              <v:imagedata r:id="rId1375" o:title=""/>
            </v:shape>
            <v:shape style="position:absolute;left:8673;top:9649;width:2163;height:12" type="#_x0000_t75" stroked="false">
              <v:imagedata r:id="rId1376" o:title=""/>
            </v:shape>
            <w10:wrap type="none"/>
          </v:group>
        </w:pict>
      </w:r>
      <w:r>
        <w:rPr/>
        <w:pict>
          <v:group style="position:absolute;margin-left:50.639996pt;margin-top:498.429993pt;width:491.15pt;height:5.4pt;mso-position-horizontal-relative:page;mso-position-vertical-relative:page;z-index:-1421872" coordorigin="1013,9969" coordsize="9823,108">
            <v:shape style="position:absolute;left:1013;top:9969;width:5000;height:108" type="#_x0000_t75" stroked="false">
              <v:imagedata r:id="rId1374" o:title=""/>
            </v:shape>
            <v:shape style="position:absolute;left:5989;top:10065;width:2698;height:12" type="#_x0000_t75" stroked="false">
              <v:imagedata r:id="rId1366" o:title=""/>
            </v:shape>
            <v:shape style="position:absolute;left:8673;top:10065;width:2163;height:12" type="#_x0000_t75" stroked="false">
              <v:imagedata r:id="rId1367" o:title=""/>
            </v:shape>
            <w10:wrap type="none"/>
          </v:group>
        </w:pict>
      </w:r>
      <w:r>
        <w:rPr/>
        <w:pict>
          <v:group style="position:absolute;margin-left:50.640011pt;margin-top:519.190002pt;width:491.15pt;height:5.4pt;mso-position-horizontal-relative:page;mso-position-vertical-relative:page;z-index:-1421848" coordorigin="1013,10384" coordsize="9823,108">
            <v:shape style="position:absolute;left:1013;top:10384;width:5000;height:108" type="#_x0000_t75" stroked="false">
              <v:imagedata r:id="rId1377" o:title=""/>
            </v:shape>
            <v:shape style="position:absolute;left:5989;top:10480;width:2698;height:12" type="#_x0000_t75" stroked="false">
              <v:imagedata r:id="rId1375" o:title=""/>
            </v:shape>
            <v:shape style="position:absolute;left:8673;top:10480;width:2163;height:12" type="#_x0000_t75" stroked="false">
              <v:imagedata r:id="rId1376" o:title=""/>
            </v:shape>
            <w10:wrap type="none"/>
          </v:group>
        </w:pict>
      </w:r>
      <w:r>
        <w:rPr/>
        <w:pict>
          <v:group style="position:absolute;margin-left:50.640011pt;margin-top:539.950012pt;width:490.7pt;height:5.55pt;mso-position-horizontal-relative:page;mso-position-vertical-relative:page;z-index:-1421824" coordorigin="1013,10799" coordsize="9814,111">
            <v:shape style="position:absolute;left:1013;top:10799;width:5000;height:110" type="#_x0000_t75" stroked="false">
              <v:imagedata r:id="rId1378" o:title=""/>
            </v:shape>
            <v:shape style="position:absolute;left:5989;top:10895;width:2698;height:14" type="#_x0000_t75" stroked="false">
              <v:imagedata r:id="rId1372" o:title=""/>
            </v:shape>
            <v:shape style="position:absolute;left:8673;top:10900;width:2153;height:10" type="#_x0000_t75" stroked="false">
              <v:imagedata r:id="rId1370" o:title=""/>
            </v:shape>
            <w10:wrap type="none"/>
          </v:group>
        </w:pict>
      </w:r>
      <w:r>
        <w:rPr/>
        <w:pict>
          <v:group style="position:absolute;margin-left:50.640011pt;margin-top:560.829956pt;width:491.15pt;height:5.4pt;mso-position-horizontal-relative:page;mso-position-vertical-relative:page;z-index:-1421800" coordorigin="1013,11217" coordsize="9823,108">
            <v:shape style="position:absolute;left:1013;top:11217;width:5000;height:108" type="#_x0000_t75" stroked="false">
              <v:imagedata r:id="rId1377" o:title=""/>
            </v:shape>
            <v:shape style="position:absolute;left:5989;top:11313;width:2698;height:12" type="#_x0000_t75" stroked="false">
              <v:imagedata r:id="rId1375" o:title=""/>
            </v:shape>
            <v:shape style="position:absolute;left:8673;top:11313;width:2163;height:12" type="#_x0000_t75" stroked="false">
              <v:imagedata r:id="rId1376" o:title=""/>
            </v:shape>
            <w10:wrap type="none"/>
          </v:group>
        </w:pict>
      </w:r>
      <w:r>
        <w:rPr/>
        <w:pict>
          <v:group style="position:absolute;margin-left:50.640011pt;margin-top:581.589966pt;width:491.15pt;height:5.4pt;mso-position-horizontal-relative:page;mso-position-vertical-relative:page;z-index:-1421776" coordorigin="1013,11632" coordsize="9823,108">
            <v:shape style="position:absolute;left:1013;top:11632;width:5000;height:108" type="#_x0000_t75" stroked="false">
              <v:imagedata r:id="rId1374" o:title=""/>
            </v:shape>
            <v:shape style="position:absolute;left:5989;top:11728;width:2698;height:12" type="#_x0000_t75" stroked="false">
              <v:imagedata r:id="rId1372" o:title=""/>
            </v:shape>
            <v:shape style="position:absolute;left:8673;top:11728;width:2163;height:12" type="#_x0000_t75" stroked="false">
              <v:imagedata r:id="rId1367" o:title=""/>
            </v:shape>
            <w10:wrap type="none"/>
          </v:group>
        </w:pict>
      </w:r>
      <w:r>
        <w:rPr/>
        <w:pict>
          <v:group style="position:absolute;margin-left:50.63998pt;margin-top:602.349976pt;width:491.15pt;height:5.4pt;mso-position-horizontal-relative:page;mso-position-vertical-relative:page;z-index:-1421752" coordorigin="1013,12047" coordsize="9823,108">
            <v:shape style="position:absolute;left:1013;top:12047;width:5000;height:108" type="#_x0000_t75" stroked="false">
              <v:imagedata r:id="rId1377" o:title=""/>
            </v:shape>
            <v:shape style="position:absolute;left:5989;top:12143;width:2698;height:12" type="#_x0000_t75" stroked="false">
              <v:imagedata r:id="rId1379" o:title=""/>
            </v:shape>
            <v:shape style="position:absolute;left:8673;top:12143;width:2163;height:12" type="#_x0000_t75" stroked="false">
              <v:imagedata r:id="rId1376" o:title=""/>
            </v:shape>
            <w10:wrap type="none"/>
          </v:group>
        </w:pict>
      </w:r>
      <w:r>
        <w:rPr/>
        <w:pict>
          <v:group style="position:absolute;margin-left:50.640011pt;margin-top:623.115967pt;width:491.15pt;height:5.45pt;mso-position-horizontal-relative:page;mso-position-vertical-relative:page;z-index:-1421728" coordorigin="1013,12462" coordsize="9823,109">
            <v:shape style="position:absolute;left:1013;top:12462;width:5000;height:108" type="#_x0000_t75" stroked="false">
              <v:imagedata r:id="rId1380" o:title=""/>
            </v:shape>
            <v:shape style="position:absolute;left:5989;top:12559;width:2698;height:12" type="#_x0000_t75" stroked="false">
              <v:imagedata r:id="rId1381" o:title=""/>
            </v:shape>
            <v:shape style="position:absolute;left:8673;top:12559;width:2163;height:12" type="#_x0000_t75" stroked="false">
              <v:imagedata r:id="rId1376" o:title=""/>
            </v:shape>
            <w10:wrap type="none"/>
          </v:group>
        </w:pict>
      </w:r>
      <w:r>
        <w:rPr/>
        <w:pict>
          <v:group style="position:absolute;margin-left:50.63998pt;margin-top:643.899963pt;width:491.15pt;height:5.4pt;mso-position-horizontal-relative:page;mso-position-vertical-relative:page;z-index:-1421704" coordorigin="1013,12878" coordsize="9823,108">
            <v:shape style="position:absolute;left:1013;top:12878;width:5000;height:108" type="#_x0000_t75" stroked="false">
              <v:imagedata r:id="rId1382" o:title=""/>
            </v:shape>
            <v:shape style="position:absolute;left:5989;top:12974;width:2698;height:12" type="#_x0000_t75" stroked="false">
              <v:imagedata r:id="rId1366" o:title=""/>
            </v:shape>
            <v:shape style="position:absolute;left:8673;top:12974;width:2163;height:12" type="#_x0000_t75" stroked="false">
              <v:imagedata r:id="rId1367" o:title=""/>
            </v:shape>
            <w10:wrap type="none"/>
          </v:group>
        </w:pict>
      </w:r>
      <w:r>
        <w:rPr/>
        <w:pict>
          <v:group style="position:absolute;margin-left:50.63998pt;margin-top:664.659973pt;width:490.7pt;height:5.55pt;mso-position-horizontal-relative:page;mso-position-vertical-relative:page;z-index:-1421680" coordorigin="1013,13293" coordsize="9814,111">
            <v:shape style="position:absolute;left:1013;top:13293;width:5000;height:110" type="#_x0000_t75" stroked="false">
              <v:imagedata r:id="rId1368" o:title=""/>
            </v:shape>
            <v:shape style="position:absolute;left:5989;top:13394;width:2688;height:10" type="#_x0000_t75" stroked="false">
              <v:imagedata r:id="rId1097" o:title=""/>
            </v:shape>
            <v:shape style="position:absolute;left:8673;top:13394;width:2153;height:10" type="#_x0000_t75" stroked="false">
              <v:imagedata r:id="rId1370" o:title=""/>
            </v:shape>
            <w10:wrap type="none"/>
          </v:group>
        </w:pict>
      </w:r>
      <w:r>
        <w:rPr/>
        <w:pict>
          <v:group style="position:absolute;margin-left:50.640011pt;margin-top:685.540039pt;width:491.15pt;height:5.4pt;mso-position-horizontal-relative:page;mso-position-vertical-relative:page;z-index:-1421656" coordorigin="1013,13711" coordsize="9823,108">
            <v:shape style="position:absolute;left:1013;top:13711;width:5000;height:108" type="#_x0000_t75" stroked="false">
              <v:imagedata r:id="rId1383" o:title=""/>
            </v:shape>
            <v:shape style="position:absolute;left:5989;top:13807;width:2698;height:12" type="#_x0000_t75" stroked="false">
              <v:imagedata r:id="rId1372" o:title=""/>
            </v:shape>
            <v:shape style="position:absolute;left:8673;top:13807;width:2163;height:12" type="#_x0000_t75" stroked="false">
              <v:imagedata r:id="rId1367" o:title=""/>
            </v:shape>
            <w10:wrap type="none"/>
          </v:group>
        </w:pict>
      </w:r>
      <w:r>
        <w:rPr/>
        <w:pict>
          <v:group style="position:absolute;margin-left:50.640011pt;margin-top:706.300049pt;width:491.15pt;height:5.4pt;mso-position-horizontal-relative:page;mso-position-vertical-relative:page;z-index:-1421632" coordorigin="1013,14126" coordsize="9823,108">
            <v:shape style="position:absolute;left:1013;top:14126;width:5000;height:108" type="#_x0000_t75" stroked="false">
              <v:imagedata r:id="rId1377" o:title=""/>
            </v:shape>
            <v:shape style="position:absolute;left:5989;top:14222;width:2698;height:12" type="#_x0000_t75" stroked="false">
              <v:imagedata r:id="rId1384" o:title=""/>
            </v:shape>
            <v:shape style="position:absolute;left:8673;top:14222;width:2163;height:12" type="#_x0000_t75" stroked="false">
              <v:imagedata r:id="rId1376" o:title=""/>
            </v:shape>
            <w10:wrap type="none"/>
          </v:group>
        </w:pict>
      </w:r>
      <w:r>
        <w:rPr/>
        <w:pict>
          <v:group style="position:absolute;margin-left:50.640011pt;margin-top:727.059998pt;width:491.15pt;height:5.4pt;mso-position-horizontal-relative:page;mso-position-vertical-relative:page;z-index:-1421608" coordorigin="1013,14541" coordsize="9823,108">
            <v:shape style="position:absolute;left:1013;top:14541;width:5000;height:108" type="#_x0000_t75" stroked="false">
              <v:imagedata r:id="rId1383" o:title=""/>
            </v:shape>
            <v:shape style="position:absolute;left:5989;top:14637;width:2698;height:12" type="#_x0000_t75" stroked="false">
              <v:imagedata r:id="rId1372" o:title=""/>
            </v:shape>
            <v:shape style="position:absolute;left:8673;top:14637;width:2163;height:12" type="#_x0000_t75" stroked="false">
              <v:imagedata r:id="rId1367" o:title=""/>
            </v:shape>
            <w10:wrap type="none"/>
          </v:group>
        </w:pict>
      </w:r>
      <w:r>
        <w:rPr/>
        <w:pict>
          <v:group style="position:absolute;margin-left:50.880001pt;margin-top:747.815979pt;width:491.4pt;height:5.4pt;mso-position-horizontal-relative:page;mso-position-vertical-relative:page;z-index:-1421584" coordorigin="1018,14956" coordsize="9828,108">
            <v:shape style="position:absolute;left:1018;top:15052;width:10;height:12" type="#_x0000_t75" stroked="false">
              <v:imagedata r:id="rId52" o:title=""/>
            </v:shape>
            <v:shape style="position:absolute;left:1027;top:14956;width:4986;height:108" type="#_x0000_t75" stroked="false">
              <v:imagedata r:id="rId1385" o:title=""/>
            </v:shape>
            <v:shape style="position:absolute;left:6003;top:14956;width:2693;height:108" type="#_x0000_t75" stroked="false">
              <v:imagedata r:id="rId1386" o:title=""/>
            </v:shape>
            <v:shape style="position:absolute;left:8687;top:14956;width:2158;height:108" type="#_x0000_t75" stroked="false">
              <v:imagedata r:id="rId1387" o:title=""/>
            </v:shape>
            <v:group style="position:absolute;left:10826;top:15060;width:10;height:2" coordorigin="10826,15060" coordsize="10,2">
              <v:shape style="position:absolute;left:10826;top:15060;width:10;height:2" coordorigin="10826,15060" coordsize="10,0" path="m10826,15060l10836,15060e" filled="false" stroked="true" strokeweight=".47998pt" strokecolor="#000000">
                <v:path arrowok="t"/>
              </v:shape>
            </v:group>
            <w10:wrap type="none"/>
          </v:group>
        </w:pict>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pStyle w:val="Heading9"/>
        <w:spacing w:line="240" w:lineRule="auto" w:before="36"/>
        <w:ind w:left="490" w:right="114"/>
        <w:jc w:val="left"/>
        <w:rPr>
          <w:b w:val="0"/>
          <w:bCs w:val="0"/>
        </w:rPr>
      </w:pPr>
      <w:r>
        <w:rPr/>
        <w:pict>
          <v:group style="position:absolute;margin-left:50.640011pt;margin-top:28.223717pt;width:491.15pt;height:.5pt;mso-position-horizontal-relative:page;mso-position-vertical-relative:paragraph;z-index:-1422208" coordorigin="1013,564" coordsize="9823,10">
            <v:shape style="position:absolute;left:1018;top:564;width:10;height:10" type="#_x0000_t75" stroked="false">
              <v:imagedata r:id="rId1388" o:title=""/>
            </v:shape>
            <v:shape style="position:absolute;left:1013;top:564;width:3882;height:10" type="#_x0000_t75" stroked="false">
              <v:imagedata r:id="rId1312" o:title=""/>
            </v:shape>
            <v:shape style="position:absolute;left:4890;top:564;width:2969;height:10" type="#_x0000_t75" stroked="false">
              <v:imagedata r:id="rId1389" o:title=""/>
            </v:shape>
            <v:shape style="position:absolute;left:7854;top:564;width:2981;height:10" type="#_x0000_t75" stroked="false">
              <v:imagedata r:id="rId1350" o:title=""/>
            </v:shape>
            <w10:wrap type="none"/>
          </v:group>
        </w:pict>
      </w:r>
      <w:r>
        <w:rPr/>
        <w:pict>
          <v:group style="position:absolute;margin-left:50.640011pt;margin-top:44.063675pt;width:491.15pt;height:5.4pt;mso-position-horizontal-relative:page;mso-position-vertical-relative:paragraph;z-index:-1422184" coordorigin="1013,881" coordsize="9823,108">
            <v:shape style="position:absolute;left:1013;top:881;width:3901;height:108" type="#_x0000_t75" stroked="false">
              <v:imagedata r:id="rId1348" o:title=""/>
            </v:shape>
            <v:shape style="position:absolute;left:4890;top:977;width:2979;height:12" type="#_x0000_t75" stroked="false">
              <v:imagedata r:id="rId1349" o:title=""/>
            </v:shape>
            <v:shape style="position:absolute;left:7854;top:977;width:2981;height:12" type="#_x0000_t75" stroked="false">
              <v:imagedata r:id="rId1350" o:title=""/>
            </v:shape>
            <w10:wrap type="none"/>
          </v:group>
        </w:pict>
      </w:r>
      <w:r>
        <w:rPr/>
        <w:t>（</w:t>
      </w:r>
      <w:r>
        <w:rPr>
          <w:rFonts w:ascii="Times New Roman" w:hAnsi="Times New Roman" w:cs="Times New Roman" w:eastAsia="Times New Roman" w:hint="default"/>
        </w:rPr>
        <w:t>3</w:t>
      </w:r>
      <w:r>
        <w:rPr/>
        <w:t>）支付的其他与筹资活动有关的现金</w:t>
      </w:r>
      <w:r>
        <w:rPr>
          <w:b w:val="0"/>
          <w:bCs w:val="0"/>
        </w:rPr>
      </w:r>
    </w:p>
    <w:p>
      <w:pPr>
        <w:spacing w:line="240" w:lineRule="auto" w:before="2"/>
        <w:rPr>
          <w:rFonts w:ascii="宋体" w:hAnsi="宋体" w:cs="宋体" w:eastAsia="宋体" w:hint="default"/>
          <w:b/>
          <w:bCs/>
          <w:sz w:val="18"/>
          <w:szCs w:val="18"/>
        </w:rPr>
      </w:pPr>
    </w:p>
    <w:tbl>
      <w:tblPr>
        <w:tblW w:w="0" w:type="auto"/>
        <w:jc w:val="left"/>
        <w:tblInd w:w="117" w:type="dxa"/>
        <w:tblLayout w:type="fixed"/>
        <w:tblCellMar>
          <w:top w:w="0" w:type="dxa"/>
          <w:left w:w="0" w:type="dxa"/>
          <w:bottom w:w="0" w:type="dxa"/>
          <w:right w:w="0" w:type="dxa"/>
        </w:tblCellMar>
        <w:tblLook w:val="01E0"/>
      </w:tblPr>
      <w:tblGrid>
        <w:gridCol w:w="3877"/>
        <w:gridCol w:w="2964"/>
        <w:gridCol w:w="2967"/>
      </w:tblGrid>
      <w:tr>
        <w:trPr>
          <w:trHeight w:val="310" w:hRule="exact"/>
        </w:trPr>
        <w:tc>
          <w:tcPr>
            <w:tcW w:w="3877"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65"/>
              <w:ind w:right="157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2964" w:type="dxa"/>
            <w:tcBorders>
              <w:top w:val="nil" w:sz="6" w:space="0" w:color="auto"/>
              <w:left w:val="single" w:sz="4" w:space="0" w:color="000000"/>
              <w:bottom w:val="nil" w:sz="6" w:space="0" w:color="auto"/>
              <w:right w:val="single" w:sz="4" w:space="0" w:color="000000"/>
            </w:tcBorders>
          </w:tcPr>
          <w:p>
            <w:pPr>
              <w:pStyle w:val="TableParagraph"/>
              <w:tabs>
                <w:tab w:pos="755" w:val="left" w:leader="none"/>
              </w:tabs>
              <w:spacing w:line="240" w:lineRule="auto" w:before="65"/>
              <w:ind w:right="-1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本年金额</w:t>
              <w:tab/>
            </w:r>
            <w:r>
              <w:rPr>
                <w:rFonts w:ascii="宋体" w:hAnsi="宋体" w:cs="宋体" w:eastAsia="宋体" w:hint="default"/>
                <w:sz w:val="18"/>
                <w:szCs w:val="18"/>
              </w:rPr>
            </w:r>
          </w:p>
        </w:tc>
        <w:tc>
          <w:tcPr>
            <w:tcW w:w="29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5"/>
              <w:ind w:right="24"/>
              <w:jc w:val="right"/>
              <w:rPr>
                <w:rFonts w:ascii="宋体" w:hAnsi="宋体" w:cs="宋体" w:eastAsia="宋体" w:hint="default"/>
                <w:sz w:val="18"/>
                <w:szCs w:val="18"/>
              </w:rPr>
            </w:pPr>
            <w:r>
              <w:rPr>
                <w:rFonts w:ascii="宋体" w:hAnsi="宋体" w:cs="宋体" w:eastAsia="宋体" w:hint="default"/>
                <w:sz w:val="18"/>
                <w:szCs w:val="18"/>
              </w:rPr>
              <w:t>上年金额</w:t>
            </w:r>
          </w:p>
        </w:tc>
      </w:tr>
      <w:tr>
        <w:trPr>
          <w:trHeight w:val="414" w:hRule="exact"/>
        </w:trPr>
        <w:tc>
          <w:tcPr>
            <w:tcW w:w="38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股票发行费</w:t>
            </w:r>
          </w:p>
        </w:tc>
        <w:tc>
          <w:tcPr>
            <w:tcW w:w="296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11,847,595.97</w:t>
            </w:r>
          </w:p>
        </w:tc>
        <w:tc>
          <w:tcPr>
            <w:tcW w:w="2967" w:type="dxa"/>
            <w:tcBorders>
              <w:top w:val="single" w:sz="4" w:space="0" w:color="000000"/>
              <w:left w:val="single" w:sz="4" w:space="0" w:color="000000"/>
              <w:bottom w:val="nil" w:sz="6" w:space="0" w:color="auto"/>
              <w:right w:val="single" w:sz="4" w:space="0" w:color="000000"/>
            </w:tcBorders>
          </w:tcPr>
          <w:p>
            <w:pPr/>
          </w:p>
        </w:tc>
      </w:tr>
      <w:tr>
        <w:trPr>
          <w:trHeight w:val="529" w:hRule="exact"/>
        </w:trPr>
        <w:tc>
          <w:tcPr>
            <w:tcW w:w="387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3"/>
                <w:szCs w:val="13"/>
              </w:rPr>
            </w:pPr>
          </w:p>
          <w:p>
            <w:pPr>
              <w:pStyle w:val="TableParagraph"/>
              <w:tabs>
                <w:tab w:pos="542" w:val="left" w:leader="none"/>
              </w:tabs>
              <w:spacing w:line="240" w:lineRule="auto"/>
              <w:ind w:right="1570"/>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29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double" w:color="000000"/>
              </w:rPr>
              <w:t>11,847,595.97</w:t>
            </w:r>
            <w:r>
              <w:rPr>
                <w:rFonts w:ascii="Times New Roman"/>
                <w:spacing w:val="-1"/>
                <w:sz w:val="18"/>
              </w:rPr>
            </w:r>
          </w:p>
        </w:tc>
        <w:tc>
          <w:tcPr>
            <w:tcW w:w="2967" w:type="dxa"/>
            <w:tcBorders>
              <w:top w:val="nil" w:sz="6" w:space="0" w:color="auto"/>
              <w:left w:val="single" w:sz="4" w:space="0" w:color="000000"/>
              <w:bottom w:val="nil" w:sz="6" w:space="0" w:color="auto"/>
              <w:right w:val="single" w:sz="4" w:space="0" w:color="000000"/>
            </w:tcBorders>
          </w:tcPr>
          <w:p>
            <w:pPr/>
          </w:p>
        </w:tc>
      </w:tr>
    </w:tbl>
    <w:p>
      <w:pPr>
        <w:spacing w:line="240" w:lineRule="auto" w:before="11"/>
        <w:rPr>
          <w:rFonts w:ascii="宋体" w:hAnsi="宋体" w:cs="宋体" w:eastAsia="宋体" w:hint="default"/>
          <w:b/>
          <w:bCs/>
          <w:sz w:val="5"/>
          <w:szCs w:val="5"/>
        </w:rPr>
      </w:pPr>
    </w:p>
    <w:p>
      <w:pPr>
        <w:pStyle w:val="Heading9"/>
        <w:spacing w:line="240" w:lineRule="auto" w:before="36"/>
        <w:ind w:left="593" w:right="114"/>
        <w:jc w:val="left"/>
        <w:rPr>
          <w:b w:val="0"/>
          <w:bCs w:val="0"/>
        </w:rPr>
      </w:pPr>
      <w:r>
        <w:rPr/>
        <w:pict>
          <v:group style="position:absolute;margin-left:50.63998pt;margin-top:-30.096367pt;width:491.15pt;height:5.4pt;mso-position-horizontal-relative:page;mso-position-vertical-relative:paragraph;z-index:-1422160" coordorigin="1013,-602" coordsize="9823,108">
            <v:shape style="position:absolute;left:1013;top:-602;width:3901;height:108" type="#_x0000_t75" stroked="false">
              <v:imagedata r:id="rId1345" o:title=""/>
            </v:shape>
            <v:shape style="position:absolute;left:4890;top:-506;width:2979;height:12" type="#_x0000_t75" stroked="false">
              <v:imagedata r:id="rId1390" o:title=""/>
            </v:shape>
            <v:shape style="position:absolute;left:7854;top:-506;width:2981;height:12" type="#_x0000_t75" stroked="false">
              <v:imagedata r:id="rId1347" o:title=""/>
            </v:shape>
            <w10:wrap type="none"/>
          </v:group>
        </w:pict>
      </w:r>
      <w:r>
        <w:rPr/>
        <w:pict>
          <v:group style="position:absolute;margin-left:50.880001pt;margin-top:-9.336308pt;width:490.9pt;height:5.55pt;mso-position-horizontal-relative:page;mso-position-vertical-relative:paragraph;z-index:-1422136" coordorigin="1018,-187" coordsize="9818,111">
            <v:shape style="position:absolute;left:1018;top:-91;width:10;height:14" type="#_x0000_t75" stroked="false">
              <v:imagedata r:id="rId88" o:title=""/>
            </v:shape>
            <v:shape style="position:absolute;left:1027;top:-187;width:3887;height:110" type="#_x0000_t75" stroked="false">
              <v:imagedata r:id="rId1391" o:title=""/>
            </v:shape>
            <v:shape style="position:absolute;left:4904;top:-187;width:2974;height:110" type="#_x0000_t75" stroked="false">
              <v:imagedata r:id="rId1392" o:title=""/>
            </v:shape>
            <v:shape style="position:absolute;left:7869;top:-86;width:2967;height:10" type="#_x0000_t75" stroked="false">
              <v:imagedata r:id="rId1393" o:title=""/>
            </v:shape>
            <w10:wrap type="none"/>
          </v:group>
        </w:pict>
      </w:r>
      <w:r>
        <w:rPr/>
        <w:t>补充说明</w:t>
      </w:r>
      <w:r>
        <w:rPr>
          <w:b w:val="0"/>
          <w:bCs w:val="0"/>
        </w:rPr>
      </w:r>
    </w:p>
    <w:p>
      <w:pPr>
        <w:spacing w:line="240" w:lineRule="auto" w:before="11"/>
        <w:rPr>
          <w:rFonts w:ascii="宋体" w:hAnsi="宋体" w:cs="宋体" w:eastAsia="宋体" w:hint="default"/>
          <w:b/>
          <w:bCs/>
          <w:sz w:val="15"/>
          <w:szCs w:val="15"/>
        </w:rPr>
      </w:pPr>
    </w:p>
    <w:p>
      <w:pPr>
        <w:pStyle w:val="Heading9"/>
        <w:spacing w:line="240" w:lineRule="auto"/>
        <w:ind w:left="593" w:right="114"/>
        <w:jc w:val="left"/>
        <w:rPr>
          <w:b w:val="0"/>
          <w:bCs w:val="0"/>
        </w:rPr>
      </w:pPr>
      <w:r>
        <w:rPr>
          <w:rFonts w:ascii="Times New Roman" w:hAnsi="Times New Roman" w:cs="Times New Roman" w:eastAsia="Times New Roman" w:hint="default"/>
        </w:rPr>
        <w:t>41</w:t>
      </w:r>
      <w:r>
        <w:rPr/>
        <w:t>、现金流量表补充资料</w:t>
      </w:r>
      <w:r>
        <w:rPr>
          <w:b w:val="0"/>
          <w:bCs w:val="0"/>
        </w:rPr>
      </w:r>
    </w:p>
    <w:p>
      <w:pPr>
        <w:spacing w:line="240" w:lineRule="auto" w:before="9"/>
        <w:rPr>
          <w:rFonts w:ascii="宋体" w:hAnsi="宋体" w:cs="宋体" w:eastAsia="宋体" w:hint="default"/>
          <w:b/>
          <w:bCs/>
          <w:sz w:val="20"/>
          <w:szCs w:val="20"/>
        </w:rPr>
      </w:pPr>
    </w:p>
    <w:p>
      <w:pPr>
        <w:pStyle w:val="BodyText"/>
        <w:spacing w:line="240" w:lineRule="auto"/>
        <w:ind w:left="497" w:right="114"/>
        <w:jc w:val="left"/>
      </w:pPr>
      <w:r>
        <w:rPr/>
        <w:pict>
          <v:group style="position:absolute;margin-left:50.63998pt;margin-top:26.453661pt;width:491.15pt;height:.5pt;mso-position-horizontal-relative:page;mso-position-vertical-relative:paragraph;z-index:-1422112" coordorigin="1013,529" coordsize="9823,10">
            <v:shape style="position:absolute;left:1018;top:529;width:10;height:10" type="#_x0000_t75" stroked="false">
              <v:imagedata r:id="rId1388" o:title=""/>
            </v:shape>
            <v:shape style="position:absolute;left:1013;top:529;width:7665;height:10" type="#_x0000_t75" stroked="false">
              <v:imagedata r:id="rId1394" o:title=""/>
            </v:shape>
            <v:shape style="position:absolute;left:8673;top:529;width:2163;height:10" type="#_x0000_t75" stroked="false">
              <v:imagedata r:id="rId1367" o:title=""/>
            </v:shape>
            <w10:wrap type="none"/>
          </v:group>
        </w:pict>
      </w:r>
      <w:r>
        <w:rPr/>
        <w:pict>
          <v:group style="position:absolute;margin-left:50.640011pt;margin-top:42.293739pt;width:491.15pt;height:5.4pt;mso-position-horizontal-relative:page;mso-position-vertical-relative:paragraph;z-index:-1422088" coordorigin="1013,846" coordsize="9823,108">
            <v:shape style="position:absolute;left:1013;top:846;width:5000;height:108" type="#_x0000_t75" stroked="false">
              <v:imagedata r:id="rId1377" o:title=""/>
            </v:shape>
            <v:shape style="position:absolute;left:5989;top:942;width:2698;height:12" type="#_x0000_t75" stroked="false">
              <v:imagedata r:id="rId1381" o:title=""/>
            </v:shape>
            <v:shape style="position:absolute;left:8673;top:942;width:2163;height:12" type="#_x0000_t75" stroked="false">
              <v:imagedata r:id="rId1376" o:title=""/>
            </v:shape>
            <w10:wrap type="none"/>
          </v:group>
        </w:pict>
      </w:r>
      <w:r>
        <w:rPr/>
        <w:pict>
          <v:group style="position:absolute;margin-left:50.63998pt;margin-top:63.053741pt;width:491.15pt;height:5.4pt;mso-position-horizontal-relative:page;mso-position-vertical-relative:paragraph;z-index:-1422064" coordorigin="1013,1261" coordsize="9823,108">
            <v:shape style="position:absolute;left:1013;top:1261;width:5000;height:108" type="#_x0000_t75" stroked="false">
              <v:imagedata r:id="rId1395" o:title=""/>
            </v:shape>
            <v:shape style="position:absolute;left:5989;top:1357;width:2698;height:12" type="#_x0000_t75" stroked="false">
              <v:imagedata r:id="rId1379" o:title=""/>
            </v:shape>
            <v:shape style="position:absolute;left:8673;top:1357;width:2163;height:12" type="#_x0000_t75" stroked="false">
              <v:imagedata r:id="rId1376" o:title=""/>
            </v:shape>
            <w10:wrap type="none"/>
          </v:group>
        </w:pict>
      </w:r>
      <w:r>
        <w:rPr/>
        <w:pict>
          <v:group style="position:absolute;margin-left:50.639996pt;margin-top:83.813683pt;width:491.15pt;height:5.4pt;mso-position-horizontal-relative:page;mso-position-vertical-relative:paragraph;z-index:-1422040" coordorigin="1013,1676" coordsize="9823,108">
            <v:shape style="position:absolute;left:1013;top:1676;width:5000;height:108" type="#_x0000_t75" stroked="false">
              <v:imagedata r:id="rId1395" o:title=""/>
            </v:shape>
            <v:shape style="position:absolute;left:5989;top:1772;width:2698;height:12" type="#_x0000_t75" stroked="false">
              <v:imagedata r:id="rId1366" o:title=""/>
            </v:shape>
            <v:shape style="position:absolute;left:8673;top:1772;width:2163;height:12" type="#_x0000_t75" stroked="false">
              <v:imagedata r:id="rId1367" o:title=""/>
            </v:shape>
            <w10:wrap type="none"/>
          </v:group>
        </w:pict>
      </w:r>
      <w:r>
        <w:rPr/>
        <w:pict>
          <v:group style="position:absolute;margin-left:50.640011pt;margin-top:104.573708pt;width:491.15pt;height:5.4pt;mso-position-horizontal-relative:page;mso-position-vertical-relative:paragraph;z-index:-1422016" coordorigin="1013,2091" coordsize="9823,108">
            <v:shape style="position:absolute;left:1013;top:2091;width:5000;height:108" type="#_x0000_t75" stroked="false">
              <v:imagedata r:id="rId1377" o:title=""/>
            </v:shape>
            <v:shape style="position:absolute;left:5989;top:2187;width:2698;height:12" type="#_x0000_t75" stroked="false">
              <v:imagedata r:id="rId1384" o:title=""/>
            </v:shape>
            <v:shape style="position:absolute;left:8673;top:2187;width:2163;height:12" type="#_x0000_t75" stroked="false">
              <v:imagedata r:id="rId1376" o:title=""/>
            </v:shape>
            <w10:wrap type="none"/>
          </v:group>
        </w:pict>
      </w:r>
      <w:r>
        <w:rPr/>
        <w:t>（</w:t>
      </w:r>
      <w:r>
        <w:rPr>
          <w:rFonts w:ascii="Times New Roman" w:hAnsi="Times New Roman" w:cs="Times New Roman" w:eastAsia="Times New Roman" w:hint="default"/>
        </w:rPr>
        <w:t>1</w:t>
      </w:r>
      <w:r>
        <w:rPr/>
        <w:t>）现金流量表补充资料</w:t>
      </w:r>
    </w:p>
    <w:p>
      <w:pPr>
        <w:spacing w:line="240" w:lineRule="auto" w:before="3"/>
        <w:rPr>
          <w:rFonts w:ascii="宋体" w:hAnsi="宋体" w:cs="宋体" w:eastAsia="宋体" w:hint="default"/>
          <w:sz w:val="18"/>
          <w:szCs w:val="18"/>
        </w:rPr>
      </w:pPr>
    </w:p>
    <w:tbl>
      <w:tblPr>
        <w:tblW w:w="0" w:type="auto"/>
        <w:jc w:val="left"/>
        <w:tblInd w:w="117" w:type="dxa"/>
        <w:tblLayout w:type="fixed"/>
        <w:tblCellMar>
          <w:top w:w="0" w:type="dxa"/>
          <w:left w:w="0" w:type="dxa"/>
          <w:bottom w:w="0" w:type="dxa"/>
          <w:right w:w="0" w:type="dxa"/>
        </w:tblCellMar>
        <w:tblLook w:val="01E0"/>
      </w:tblPr>
      <w:tblGrid>
        <w:gridCol w:w="4976"/>
        <w:gridCol w:w="2684"/>
        <w:gridCol w:w="2149"/>
      </w:tblGrid>
      <w:tr>
        <w:trPr>
          <w:trHeight w:val="310"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2"/>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pacing w:val="-45"/>
                <w:sz w:val="18"/>
                <w:szCs w:val="18"/>
                <w:u w:val="single" w:color="000000"/>
              </w:rPr>
              <w:t> </w:t>
            </w:r>
            <w:r>
              <w:rPr>
                <w:rFonts w:ascii="宋体" w:hAnsi="宋体" w:cs="宋体" w:eastAsia="宋体" w:hint="default"/>
                <w:b/>
                <w:bCs/>
                <w:sz w:val="18"/>
                <w:szCs w:val="18"/>
                <w:u w:val="single" w:color="000000"/>
              </w:rPr>
              <w:t>补充资料</w:t>
            </w:r>
            <w:r>
              <w:rPr>
                <w:rFonts w:ascii="宋体" w:hAnsi="宋体" w:cs="宋体" w:eastAsia="宋体" w:hint="default"/>
                <w:b/>
                <w:bCs/>
                <w:sz w:val="18"/>
                <w:szCs w:val="18"/>
              </w:rPr>
            </w:r>
            <w:r>
              <w:rPr>
                <w:rFonts w:ascii="宋体" w:hAnsi="宋体" w:cs="宋体" w:eastAsia="宋体" w:hint="default"/>
                <w:sz w:val="18"/>
                <w:szCs w:val="18"/>
              </w:rPr>
            </w:r>
          </w:p>
        </w:tc>
        <w:tc>
          <w:tcPr>
            <w:tcW w:w="2684" w:type="dxa"/>
            <w:tcBorders>
              <w:top w:val="nil" w:sz="6" w:space="0" w:color="auto"/>
              <w:left w:val="single" w:sz="4" w:space="0" w:color="000000"/>
              <w:bottom w:val="nil" w:sz="6" w:space="0" w:color="auto"/>
              <w:right w:val="single" w:sz="4" w:space="0" w:color="000000"/>
            </w:tcBorders>
          </w:tcPr>
          <w:p>
            <w:pPr>
              <w:pStyle w:val="TableParagraph"/>
              <w:tabs>
                <w:tab w:pos="755" w:val="left" w:leader="none"/>
              </w:tabs>
              <w:spacing w:line="240" w:lineRule="auto" w:before="65"/>
              <w:ind w:right="-1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本年金额</w:t>
              <w:tab/>
            </w:r>
            <w:r>
              <w:rPr>
                <w:rFonts w:ascii="宋体" w:hAnsi="宋体" w:cs="宋体" w:eastAsia="宋体" w:hint="default"/>
                <w:sz w:val="18"/>
                <w:szCs w:val="18"/>
              </w:rPr>
            </w:r>
          </w:p>
        </w:tc>
        <w:tc>
          <w:tcPr>
            <w:tcW w:w="214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5"/>
              <w:ind w:right="24"/>
              <w:jc w:val="right"/>
              <w:rPr>
                <w:rFonts w:ascii="宋体" w:hAnsi="宋体" w:cs="宋体" w:eastAsia="宋体" w:hint="default"/>
                <w:sz w:val="18"/>
                <w:szCs w:val="18"/>
              </w:rPr>
            </w:pPr>
            <w:r>
              <w:rPr>
                <w:rFonts w:ascii="宋体" w:hAnsi="宋体" w:cs="宋体" w:eastAsia="宋体" w:hint="default"/>
                <w:sz w:val="18"/>
                <w:szCs w:val="18"/>
              </w:rPr>
              <w:t>上年金额</w:t>
            </w:r>
          </w:p>
        </w:tc>
      </w:tr>
      <w:tr>
        <w:trPr>
          <w:trHeight w:val="422"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．将净利润调节为经营活动现金流量：</w:t>
            </w:r>
            <w:r>
              <w:rPr>
                <w:rFonts w:ascii="宋体" w:hAnsi="宋体" w:cs="宋体" w:eastAsia="宋体" w:hint="default"/>
                <w:sz w:val="18"/>
                <w:szCs w:val="18"/>
              </w:rPr>
            </w:r>
          </w:p>
        </w:tc>
        <w:tc>
          <w:tcPr>
            <w:tcW w:w="2684" w:type="dxa"/>
            <w:tcBorders>
              <w:top w:val="nil" w:sz="6" w:space="0" w:color="auto"/>
              <w:left w:val="single" w:sz="4" w:space="0" w:color="000000"/>
              <w:bottom w:val="nil" w:sz="6" w:space="0" w:color="auto"/>
              <w:right w:val="single" w:sz="4" w:space="0" w:color="000000"/>
            </w:tcBorders>
          </w:tcPr>
          <w:p>
            <w:pPr/>
          </w:p>
        </w:tc>
        <w:tc>
          <w:tcPr>
            <w:tcW w:w="2149" w:type="dxa"/>
            <w:tcBorders>
              <w:top w:val="single" w:sz="4" w:space="0" w:color="000000"/>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149,166,203.16</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98,125,932.07</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6"/>
              <w:jc w:val="right"/>
              <w:rPr>
                <w:rFonts w:ascii="Times New Roman" w:hAnsi="Times New Roman" w:cs="Times New Roman" w:eastAsia="Times New Roman" w:hint="default"/>
                <w:sz w:val="18"/>
                <w:szCs w:val="18"/>
              </w:rPr>
            </w:pPr>
            <w:r>
              <w:rPr>
                <w:rFonts w:ascii="Times New Roman"/>
                <w:spacing w:val="-1"/>
                <w:sz w:val="18"/>
              </w:rPr>
              <w:t>12,224,769.28</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3,233,321.09</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4,877,276.66</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4,084,937.30</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444"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1,467,925.08</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1,102,948.95</w:t>
            </w:r>
          </w:p>
        </w:tc>
      </w:tr>
      <w:tr>
        <w:trPr>
          <w:trHeight w:val="110"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0.00</w:t>
            </w:r>
          </w:p>
        </w:tc>
        <w:tc>
          <w:tcPr>
            <w:tcW w:w="2149"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711"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处置固定资产、无形资产和其他长期资产的损失（收益以</w:t>
            </w: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444" w:right="0"/>
              <w:jc w:val="left"/>
              <w:rPr>
                <w:rFonts w:ascii="宋体" w:hAnsi="宋体" w:cs="宋体" w:eastAsia="宋体" w:hint="default"/>
                <w:sz w:val="18"/>
                <w:szCs w:val="18"/>
              </w:rPr>
            </w:pP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-299,838.38</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-2,286,775.16</w:t>
            </w:r>
          </w:p>
        </w:tc>
      </w:tr>
      <w:tr>
        <w:trPr>
          <w:trHeight w:val="110"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固定资产报废损失（收益</w:t>
            </w:r>
            <w:r>
              <w:rPr>
                <w:rFonts w:ascii="宋体" w:hAnsi="宋体" w:cs="宋体" w:eastAsia="宋体" w:hint="default"/>
                <w:spacing w:val="-1"/>
                <w:sz w:val="18"/>
                <w:szCs w:val="18"/>
              </w:rPr>
              <w:t>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6"/>
              <w:jc w:val="right"/>
              <w:rPr>
                <w:rFonts w:ascii="Times New Roman" w:hAnsi="Times New Roman" w:cs="Times New Roman" w:eastAsia="Times New Roman" w:hint="default"/>
                <w:sz w:val="18"/>
                <w:szCs w:val="18"/>
              </w:rPr>
            </w:pPr>
            <w:r>
              <w:rPr>
                <w:rFonts w:ascii="Times New Roman"/>
                <w:spacing w:val="-1"/>
                <w:sz w:val="18"/>
              </w:rPr>
              <w:t>-12,539.53</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-1,650.69</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公允价值变动损失（收益</w:t>
            </w:r>
            <w:r>
              <w:rPr>
                <w:rFonts w:ascii="宋体" w:hAnsi="宋体" w:cs="宋体" w:eastAsia="宋体" w:hint="default"/>
                <w:spacing w:val="-1"/>
                <w:sz w:val="18"/>
                <w:szCs w:val="18"/>
              </w:rPr>
              <w:t>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6"/>
              <w:jc w:val="right"/>
              <w:rPr>
                <w:rFonts w:ascii="Times New Roman" w:hAnsi="Times New Roman" w:cs="Times New Roman" w:eastAsia="Times New Roman" w:hint="default"/>
                <w:sz w:val="18"/>
                <w:szCs w:val="18"/>
              </w:rPr>
            </w:pPr>
            <w:r>
              <w:rPr>
                <w:rFonts w:ascii="Times New Roman"/>
                <w:spacing w:val="-1"/>
                <w:sz w:val="18"/>
              </w:rPr>
              <w:t>0.00</w:t>
            </w:r>
          </w:p>
        </w:tc>
        <w:tc>
          <w:tcPr>
            <w:tcW w:w="2149"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财务费用（收益</w:t>
            </w:r>
            <w:r>
              <w:rPr>
                <w:rFonts w:ascii="宋体" w:hAnsi="宋体" w:cs="宋体" w:eastAsia="宋体" w:hint="default"/>
                <w:spacing w:val="-1"/>
                <w:sz w:val="18"/>
                <w:szCs w:val="18"/>
              </w:rPr>
              <w:t>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w:t>
            </w:r>
            <w:r>
              <w:rPr>
                <w:rFonts w:ascii="宋体" w:hAnsi="宋体" w:cs="宋体" w:eastAsia="宋体" w:hint="default"/>
                <w:spacing w:val="2"/>
                <w:sz w:val="18"/>
                <w:szCs w:val="18"/>
              </w:rPr>
              <w:t>列</w:t>
            </w:r>
            <w:r>
              <w:rPr>
                <w:rFonts w:ascii="宋体" w:hAnsi="宋体" w:cs="宋体" w:eastAsia="宋体" w:hint="default"/>
                <w:sz w:val="18"/>
                <w:szCs w:val="18"/>
              </w:rPr>
              <w:t>）</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557,952.22</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95"/>
                <w:sz w:val="18"/>
              </w:rPr>
              <w:t>6,568.16</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444" w:right="0"/>
              <w:jc w:val="left"/>
              <w:rPr>
                <w:rFonts w:ascii="宋体" w:hAnsi="宋体" w:cs="宋体" w:eastAsia="宋体" w:hint="default"/>
                <w:sz w:val="18"/>
                <w:szCs w:val="18"/>
              </w:rPr>
            </w:pPr>
            <w:r>
              <w:rPr>
                <w:rFonts w:ascii="宋体" w:hAnsi="宋体" w:cs="宋体" w:eastAsia="宋体" w:hint="default"/>
                <w:sz w:val="18"/>
                <w:szCs w:val="18"/>
              </w:rPr>
              <w:t>投资损失（收益</w:t>
            </w:r>
            <w:r>
              <w:rPr>
                <w:rFonts w:ascii="宋体" w:hAnsi="宋体" w:cs="宋体" w:eastAsia="宋体" w:hint="default"/>
                <w:spacing w:val="-1"/>
                <w:sz w:val="18"/>
                <w:szCs w:val="18"/>
              </w:rPr>
              <w:t>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w:t>
            </w:r>
            <w:r>
              <w:rPr>
                <w:rFonts w:ascii="宋体" w:hAnsi="宋体" w:cs="宋体" w:eastAsia="宋体" w:hint="default"/>
                <w:spacing w:val="2"/>
                <w:sz w:val="18"/>
                <w:szCs w:val="18"/>
              </w:rPr>
              <w:t>列</w:t>
            </w:r>
            <w:r>
              <w:rPr>
                <w:rFonts w:ascii="宋体" w:hAnsi="宋体" w:cs="宋体" w:eastAsia="宋体" w:hint="default"/>
                <w:sz w:val="18"/>
                <w:szCs w:val="18"/>
              </w:rPr>
              <w:t>）</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-3,222,279.80</w:t>
            </w:r>
          </w:p>
        </w:tc>
        <w:tc>
          <w:tcPr>
            <w:tcW w:w="2149" w:type="dxa"/>
            <w:tcBorders>
              <w:top w:val="nil" w:sz="6" w:space="0" w:color="auto"/>
              <w:left w:val="single" w:sz="4" w:space="0" w:color="000000"/>
              <w:bottom w:val="nil" w:sz="6" w:space="0" w:color="auto"/>
              <w:right w:val="single" w:sz="4" w:space="0" w:color="000000"/>
            </w:tcBorders>
          </w:tcPr>
          <w:p>
            <w:pPr/>
          </w:p>
        </w:tc>
      </w:tr>
      <w:tr>
        <w:trPr>
          <w:trHeight w:val="110"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-1,840,716.80</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-313,819.23</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0.00</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-11,926,531.08</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存货的减少（增加</w:t>
            </w:r>
            <w:r>
              <w:rPr>
                <w:rFonts w:ascii="宋体" w:hAnsi="宋体" w:cs="宋体" w:eastAsia="宋体" w:hint="default"/>
                <w:spacing w:val="-1"/>
                <w:sz w:val="18"/>
                <w:szCs w:val="18"/>
              </w:rPr>
              <w:t>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w:t>
            </w:r>
            <w:r>
              <w:rPr>
                <w:rFonts w:ascii="宋体" w:hAnsi="宋体" w:cs="宋体" w:eastAsia="宋体" w:hint="default"/>
                <w:spacing w:val="2"/>
                <w:sz w:val="18"/>
                <w:szCs w:val="18"/>
              </w:rPr>
              <w:t>填</w:t>
            </w:r>
            <w:r>
              <w:rPr>
                <w:rFonts w:ascii="宋体" w:hAnsi="宋体" w:cs="宋体" w:eastAsia="宋体" w:hint="default"/>
                <w:sz w:val="18"/>
                <w:szCs w:val="18"/>
              </w:rPr>
              <w:t>列）</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6"/>
              <w:jc w:val="right"/>
              <w:rPr>
                <w:rFonts w:ascii="Times New Roman" w:hAnsi="Times New Roman" w:cs="Times New Roman" w:eastAsia="Times New Roman" w:hint="default"/>
                <w:sz w:val="18"/>
                <w:szCs w:val="18"/>
              </w:rPr>
            </w:pPr>
            <w:r>
              <w:rPr>
                <w:rFonts w:ascii="Times New Roman"/>
                <w:spacing w:val="-1"/>
                <w:sz w:val="18"/>
              </w:rPr>
              <w:t>-26,156,995.11</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-39,183,348.54</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6"/>
              <w:jc w:val="right"/>
              <w:rPr>
                <w:rFonts w:ascii="Times New Roman" w:hAnsi="Times New Roman" w:cs="Times New Roman" w:eastAsia="Times New Roman" w:hint="default"/>
                <w:sz w:val="18"/>
                <w:szCs w:val="18"/>
              </w:rPr>
            </w:pPr>
            <w:r>
              <w:rPr>
                <w:rFonts w:ascii="Times New Roman"/>
                <w:spacing w:val="-1"/>
                <w:sz w:val="18"/>
              </w:rPr>
              <w:t>-31,120,128.01</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6,814,240.17</w:t>
            </w:r>
          </w:p>
        </w:tc>
      </w:tr>
      <w:tr>
        <w:trPr>
          <w:trHeight w:val="109"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8,465,503.84</w:t>
            </w:r>
          </w:p>
        </w:tc>
        <w:tc>
          <w:tcPr>
            <w:tcW w:w="2149"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44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684" w:type="dxa"/>
            <w:tcBorders>
              <w:top w:val="nil" w:sz="6" w:space="0" w:color="auto"/>
              <w:left w:val="single" w:sz="4" w:space="0" w:color="000000"/>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110"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310"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114,107,132.61</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59,655,823.04</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不涉及现金收支的重大投资和筹资活动：</w:t>
            </w:r>
            <w:r>
              <w:rPr>
                <w:rFonts w:ascii="宋体" w:hAnsi="宋体" w:cs="宋体" w:eastAsia="宋体" w:hint="default"/>
                <w:sz w:val="18"/>
                <w:szCs w:val="18"/>
              </w:rPr>
            </w:r>
          </w:p>
        </w:tc>
        <w:tc>
          <w:tcPr>
            <w:tcW w:w="2684" w:type="dxa"/>
            <w:tcBorders>
              <w:top w:val="nil" w:sz="6" w:space="0" w:color="auto"/>
              <w:left w:val="single" w:sz="4" w:space="0" w:color="000000"/>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2684" w:type="dxa"/>
            <w:tcBorders>
              <w:top w:val="nil" w:sz="6" w:space="0" w:color="auto"/>
              <w:left w:val="single" w:sz="4" w:space="0" w:color="000000"/>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410"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2684" w:type="dxa"/>
            <w:tcBorders>
              <w:top w:val="nil" w:sz="6" w:space="0" w:color="auto"/>
              <w:left w:val="single" w:sz="4" w:space="0" w:color="000000"/>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bl>
    <w:p>
      <w:pPr>
        <w:spacing w:after="0"/>
        <w:sectPr>
          <w:pgSz w:w="11910" w:h="16840"/>
          <w:pgMar w:header="990" w:footer="1184" w:top="1160" w:bottom="1380" w:left="900" w:right="940"/>
        </w:sectPr>
      </w:pPr>
    </w:p>
    <w:tbl>
      <w:tblPr>
        <w:tblW w:w="0" w:type="auto"/>
        <w:jc w:val="left"/>
        <w:tblInd w:w="897" w:type="dxa"/>
        <w:tblLayout w:type="fixed"/>
        <w:tblCellMar>
          <w:top w:w="0" w:type="dxa"/>
          <w:left w:w="0" w:type="dxa"/>
          <w:bottom w:w="0" w:type="dxa"/>
          <w:right w:w="0" w:type="dxa"/>
        </w:tblCellMar>
        <w:tblLook w:val="01E0"/>
      </w:tblPr>
      <w:tblGrid>
        <w:gridCol w:w="4976"/>
        <w:gridCol w:w="2684"/>
        <w:gridCol w:w="2149"/>
      </w:tblGrid>
      <w:tr>
        <w:trPr>
          <w:trHeight w:val="242" w:hRule="exact"/>
        </w:trPr>
        <w:tc>
          <w:tcPr>
            <w:tcW w:w="4976" w:type="dxa"/>
            <w:tcBorders>
              <w:top w:val="single" w:sz="4" w:space="0" w:color="000000"/>
              <w:left w:val="nil" w:sz="6" w:space="0" w:color="auto"/>
              <w:bottom w:val="single" w:sz="4" w:space="0" w:color="000000"/>
              <w:right w:val="nil" w:sz="6" w:space="0" w:color="auto"/>
            </w:tcBorders>
          </w:tcPr>
          <w:p>
            <w:pPr/>
          </w:p>
        </w:tc>
        <w:tc>
          <w:tcPr>
            <w:tcW w:w="2684" w:type="dxa"/>
            <w:tcBorders>
              <w:top w:val="single" w:sz="4" w:space="0" w:color="000000"/>
              <w:left w:val="nil" w:sz="6" w:space="0" w:color="auto"/>
              <w:bottom w:val="single" w:sz="4" w:space="0" w:color="000000"/>
              <w:right w:val="nil" w:sz="6" w:space="0" w:color="auto"/>
            </w:tcBorders>
          </w:tcPr>
          <w:p>
            <w:pPr/>
          </w:p>
        </w:tc>
        <w:tc>
          <w:tcPr>
            <w:tcW w:w="2149" w:type="dxa"/>
            <w:tcBorders>
              <w:top w:val="single" w:sz="4" w:space="0" w:color="000000"/>
              <w:left w:val="nil" w:sz="6" w:space="0" w:color="auto"/>
              <w:bottom w:val="single" w:sz="4" w:space="0" w:color="000000"/>
              <w:right w:val="nil" w:sz="6" w:space="0" w:color="auto"/>
            </w:tcBorders>
          </w:tcPr>
          <w:p>
            <w:pPr/>
          </w:p>
        </w:tc>
      </w:tr>
      <w:tr>
        <w:trPr>
          <w:trHeight w:val="312" w:hRule="exact"/>
        </w:trPr>
        <w:tc>
          <w:tcPr>
            <w:tcW w:w="497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2684" w:type="dxa"/>
            <w:tcBorders>
              <w:top w:val="single" w:sz="4" w:space="0" w:color="000000"/>
              <w:left w:val="single" w:sz="4" w:space="0" w:color="000000"/>
              <w:bottom w:val="nil" w:sz="6" w:space="0" w:color="auto"/>
              <w:right w:val="single" w:sz="4" w:space="0" w:color="000000"/>
            </w:tcBorders>
          </w:tcPr>
          <w:p>
            <w:pPr/>
          </w:p>
        </w:tc>
        <w:tc>
          <w:tcPr>
            <w:tcW w:w="2149" w:type="dxa"/>
            <w:tcBorders>
              <w:top w:val="single" w:sz="4" w:space="0" w:color="000000"/>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现金及现金等价物净变动情况：</w:t>
            </w:r>
            <w:r>
              <w:rPr>
                <w:rFonts w:ascii="宋体" w:hAnsi="宋体" w:cs="宋体" w:eastAsia="宋体" w:hint="default"/>
                <w:sz w:val="18"/>
                <w:szCs w:val="18"/>
              </w:rPr>
            </w:r>
          </w:p>
        </w:tc>
        <w:tc>
          <w:tcPr>
            <w:tcW w:w="2684" w:type="dxa"/>
            <w:tcBorders>
              <w:top w:val="nil" w:sz="6" w:space="0" w:color="auto"/>
              <w:left w:val="single" w:sz="4" w:space="0" w:color="000000"/>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现金的年末余额</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1,740,488,913.84</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184,969,011.22</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235"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184,969,011.22</w:t>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192,131,959.07</w:t>
            </w:r>
          </w:p>
        </w:tc>
      </w:tr>
      <w:tr>
        <w:trPr>
          <w:trHeight w:val="110"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加：现金等价物的年末余额</w:t>
            </w:r>
          </w:p>
        </w:tc>
        <w:tc>
          <w:tcPr>
            <w:tcW w:w="2684" w:type="dxa"/>
            <w:tcBorders>
              <w:top w:val="nil" w:sz="6" w:space="0" w:color="auto"/>
              <w:left w:val="single" w:sz="4" w:space="0" w:color="000000"/>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2684" w:type="dxa"/>
            <w:tcBorders>
              <w:top w:val="nil" w:sz="6" w:space="0" w:color="auto"/>
              <w:left w:val="single" w:sz="4" w:space="0" w:color="000000"/>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684" w:type="dxa"/>
            <w:tcBorders>
              <w:top w:val="nil" w:sz="6" w:space="0" w:color="auto"/>
              <w:left w:val="nil" w:sz="6" w:space="0" w:color="auto"/>
              <w:bottom w:val="nil" w:sz="6" w:space="0" w:color="auto"/>
              <w:right w:val="single" w:sz="4" w:space="0" w:color="000000"/>
            </w:tcBorders>
          </w:tcPr>
          <w:p>
            <w:pPr/>
          </w:p>
        </w:tc>
        <w:tc>
          <w:tcPr>
            <w:tcW w:w="2149" w:type="dxa"/>
            <w:tcBorders>
              <w:top w:val="nil" w:sz="6" w:space="0" w:color="auto"/>
              <w:left w:val="single" w:sz="4" w:space="0" w:color="000000"/>
              <w:bottom w:val="nil" w:sz="6" w:space="0" w:color="auto"/>
              <w:right w:val="single" w:sz="4" w:space="0" w:color="000000"/>
            </w:tcBorders>
          </w:tcPr>
          <w:p>
            <w:pPr/>
          </w:p>
        </w:tc>
      </w:tr>
      <w:tr>
        <w:trPr>
          <w:trHeight w:val="410"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double" w:color="000000"/>
              </w:rPr>
              <w:t>1,555,519,902.62</w:t>
            </w:r>
            <w:r>
              <w:rPr>
                <w:rFonts w:ascii="Times New Roman"/>
                <w:spacing w:val="-1"/>
                <w:sz w:val="18"/>
              </w:rPr>
            </w:r>
          </w:p>
        </w:tc>
        <w:tc>
          <w:tcPr>
            <w:tcW w:w="214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w w:val="99"/>
                <w:sz w:val="18"/>
              </w:rPr>
            </w:r>
            <w:r>
              <w:rPr>
                <w:rFonts w:ascii="Times New Roman"/>
                <w:spacing w:val="-1"/>
                <w:sz w:val="18"/>
                <w:u w:val="thick" w:color="000000"/>
              </w:rPr>
              <w:t>-7,162,947.85</w:t>
            </w:r>
            <w:r>
              <w:rPr>
                <w:rFonts w:ascii="Times New Roman"/>
                <w:spacing w:val="-1"/>
                <w:sz w:val="18"/>
              </w:rPr>
            </w:r>
          </w:p>
        </w:tc>
      </w:tr>
    </w:tbl>
    <w:p>
      <w:pPr>
        <w:spacing w:line="240" w:lineRule="auto" w:before="0"/>
        <w:rPr>
          <w:rFonts w:ascii="宋体" w:hAnsi="宋体" w:cs="宋体" w:eastAsia="宋体" w:hint="default"/>
          <w:sz w:val="13"/>
          <w:szCs w:val="13"/>
        </w:rPr>
      </w:pPr>
      <w:r>
        <w:rPr/>
        <w:pict>
          <v:group style="position:absolute;margin-left:50.640011pt;margin-top:87.840019pt;width:491.15pt;height:5.45pt;mso-position-horizontal-relative:page;mso-position-vertical-relative:page;z-index:-1421560" coordorigin="1013,1757" coordsize="9823,109">
            <v:shape style="position:absolute;left:1013;top:1757;width:5000;height:108" type="#_x0000_t75" stroked="false">
              <v:imagedata r:id="rId1396" o:title=""/>
            </v:shape>
            <v:shape style="position:absolute;left:5989;top:1853;width:2698;height:12" type="#_x0000_t75" stroked="false">
              <v:imagedata r:id="rId1384" o:title=""/>
            </v:shape>
            <v:shape style="position:absolute;left:8673;top:1853;width:2163;height:12" type="#_x0000_t75" stroked="false">
              <v:imagedata r:id="rId1376" o:title=""/>
            </v:shape>
            <w10:wrap type="none"/>
          </v:group>
        </w:pict>
      </w:r>
      <w:r>
        <w:rPr/>
        <w:pict>
          <v:group style="position:absolute;margin-left:50.640011pt;margin-top:108.620026pt;width:491.15pt;height:5.4pt;mso-position-horizontal-relative:page;mso-position-vertical-relative:page;z-index:-1421536" coordorigin="1013,2172" coordsize="9823,108">
            <v:shape style="position:absolute;left:1013;top:2172;width:5000;height:108" type="#_x0000_t75" stroked="false">
              <v:imagedata r:id="rId1397" o:title=""/>
            </v:shape>
            <v:shape style="position:absolute;left:5989;top:2268;width:2698;height:12" type="#_x0000_t75" stroked="false">
              <v:imagedata r:id="rId1375" o:title=""/>
            </v:shape>
            <v:shape style="position:absolute;left:8673;top:2268;width:2163;height:12" type="#_x0000_t75" stroked="false">
              <v:imagedata r:id="rId1376" o:title=""/>
            </v:shape>
            <w10:wrap type="none"/>
          </v:group>
        </w:pict>
      </w:r>
      <w:r>
        <w:rPr/>
        <w:pict>
          <v:group style="position:absolute;margin-left:42.840012pt;margin-top:352.849976pt;width:498.95pt;height:5.4pt;mso-position-horizontal-relative:page;mso-position-vertical-relative:page;z-index:-1421272" coordorigin="857,7057" coordsize="9979,108">
            <v:shape style="position:absolute;left:857;top:7057;width:5721;height:108" type="#_x0000_t75" stroked="false">
              <v:imagedata r:id="rId1398" o:title=""/>
            </v:shape>
            <v:shape style="position:absolute;left:6553;top:7153;width:2148;height:12" type="#_x0000_t75" stroked="false">
              <v:imagedata r:id="rId1399" o:title=""/>
            </v:shape>
            <v:shape style="position:absolute;left:8687;top:7153;width:2149;height:12" type="#_x0000_t75" stroked="false">
              <v:imagedata r:id="rId1400" o:title=""/>
            </v:shape>
            <w10:wrap type="none"/>
          </v:group>
        </w:pict>
      </w:r>
      <w:r>
        <w:rPr/>
        <w:pict>
          <v:group style="position:absolute;margin-left:42.840012pt;margin-top:373.609985pt;width:498.95pt;height:5.4pt;mso-position-horizontal-relative:page;mso-position-vertical-relative:page;z-index:-1421248" coordorigin="857,7472" coordsize="9979,108">
            <v:shape style="position:absolute;left:857;top:7472;width:5721;height:108" type="#_x0000_t75" stroked="false">
              <v:imagedata r:id="rId1401" o:title=""/>
            </v:shape>
            <v:shape style="position:absolute;left:6553;top:7568;width:2148;height:12" type="#_x0000_t75" stroked="false">
              <v:imagedata r:id="rId1402" o:title=""/>
            </v:shape>
            <v:shape style="position:absolute;left:8687;top:7568;width:2149;height:12" type="#_x0000_t75" stroked="false">
              <v:imagedata r:id="rId1403" o:title=""/>
            </v:shape>
            <w10:wrap type="none"/>
          </v:group>
        </w:pict>
      </w:r>
      <w:r>
        <w:rPr/>
        <w:pict>
          <v:group style="position:absolute;margin-left:42.839996pt;margin-top:394.369995pt;width:498.95pt;height:5.4pt;mso-position-horizontal-relative:page;mso-position-vertical-relative:page;z-index:-1421224" coordorigin="857,7887" coordsize="9979,108">
            <v:shape style="position:absolute;left:857;top:7887;width:5721;height:108" type="#_x0000_t75" stroked="false">
              <v:imagedata r:id="rId1398" o:title=""/>
            </v:shape>
            <v:shape style="position:absolute;left:6553;top:7983;width:2148;height:12" type="#_x0000_t75" stroked="false">
              <v:imagedata r:id="rId1402" o:title=""/>
            </v:shape>
            <v:shape style="position:absolute;left:8687;top:7983;width:2149;height:12" type="#_x0000_t75" stroked="false">
              <v:imagedata r:id="rId1403" o:title=""/>
            </v:shape>
            <w10:wrap type="none"/>
          </v:group>
        </w:pict>
      </w:r>
    </w:p>
    <w:p>
      <w:pPr>
        <w:pStyle w:val="Heading9"/>
        <w:spacing w:line="240" w:lineRule="auto" w:before="36"/>
        <w:ind w:left="1270" w:right="0"/>
        <w:jc w:val="left"/>
        <w:rPr>
          <w:b w:val="0"/>
          <w:bCs w:val="0"/>
        </w:rPr>
      </w:pPr>
      <w:r>
        <w:rPr/>
        <w:pict>
          <v:group style="position:absolute;margin-left:50.640011pt;margin-top:-96.216339pt;width:491.15pt;height:5.4pt;mso-position-horizontal-relative:page;mso-position-vertical-relative:paragraph;z-index:-1421512" coordorigin="1013,-1924" coordsize="9823,108">
            <v:shape style="position:absolute;left:1013;top:-1924;width:5000;height:108" type="#_x0000_t75" stroked="false">
              <v:imagedata r:id="rId1397" o:title=""/>
            </v:shape>
            <v:shape style="position:absolute;left:5989;top:-1828;width:2698;height:12" type="#_x0000_t75" stroked="false">
              <v:imagedata r:id="rId1372" o:title=""/>
            </v:shape>
            <v:shape style="position:absolute;left:8673;top:-1828;width:2163;height:12" type="#_x0000_t75" stroked="false">
              <v:imagedata r:id="rId1367" o:title=""/>
            </v:shape>
            <w10:wrap type="none"/>
          </v:group>
        </w:pict>
      </w:r>
      <w:r>
        <w:rPr/>
        <w:pict>
          <v:group style="position:absolute;margin-left:50.640011pt;margin-top:-75.456337pt;width:490.7pt;height:5.55pt;mso-position-horizontal-relative:page;mso-position-vertical-relative:paragraph;z-index:-1421488" coordorigin="1013,-1509" coordsize="9814,111">
            <v:shape style="position:absolute;left:1013;top:-1509;width:5000;height:110" type="#_x0000_t75" stroked="false">
              <v:imagedata r:id="rId1368" o:title=""/>
            </v:shape>
            <v:shape style="position:absolute;left:5989;top:-1408;width:2688;height:10" type="#_x0000_t75" stroked="false">
              <v:imagedata r:id="rId1097" o:title=""/>
            </v:shape>
            <v:shape style="position:absolute;left:8673;top:-1408;width:2153;height:10" type="#_x0000_t75" stroked="false">
              <v:imagedata r:id="rId1370" o:title=""/>
            </v:shape>
            <w10:wrap type="none"/>
          </v:group>
        </w:pict>
      </w:r>
      <w:r>
        <w:rPr/>
        <w:pict>
          <v:group style="position:absolute;margin-left:50.640011pt;margin-top:-54.57634pt;width:491.15pt;height:5.4pt;mso-position-horizontal-relative:page;mso-position-vertical-relative:paragraph;z-index:-1421464" coordorigin="1013,-1092" coordsize="9823,108">
            <v:shape style="position:absolute;left:1013;top:-1092;width:5000;height:108" type="#_x0000_t75" stroked="false">
              <v:imagedata r:id="rId1397" o:title=""/>
            </v:shape>
            <v:shape style="position:absolute;left:5989;top:-996;width:2698;height:12" type="#_x0000_t75" stroked="false">
              <v:imagedata r:id="rId1372" o:title=""/>
            </v:shape>
            <v:shape style="position:absolute;left:8673;top:-996;width:2163;height:12" type="#_x0000_t75" stroked="false">
              <v:imagedata r:id="rId1367" o:title=""/>
            </v:shape>
            <w10:wrap type="none"/>
          </v:group>
        </w:pict>
      </w:r>
      <w:r>
        <w:rPr/>
        <w:pict>
          <v:group style="position:absolute;margin-left:50.63998pt;margin-top:-33.816338pt;width:491.15pt;height:5.4pt;mso-position-horizontal-relative:page;mso-position-vertical-relative:paragraph;z-index:-1421440" coordorigin="1013,-676" coordsize="9823,108">
            <v:shape style="position:absolute;left:1013;top:-676;width:5000;height:108" type="#_x0000_t75" stroked="false">
              <v:imagedata r:id="rId1377" o:title=""/>
            </v:shape>
            <v:shape style="position:absolute;left:5989;top:-580;width:2698;height:12" type="#_x0000_t75" stroked="false">
              <v:imagedata r:id="rId1379" o:title=""/>
            </v:shape>
            <v:shape style="position:absolute;left:8673;top:-580;width:2163;height:12" type="#_x0000_t75" stroked="false">
              <v:imagedata r:id="rId1376" o:title=""/>
            </v:shape>
            <w10:wrap type="none"/>
          </v:group>
        </w:pict>
      </w:r>
      <w:r>
        <w:rPr/>
        <w:pict>
          <v:group style="position:absolute;margin-left:50.880001pt;margin-top:-13.056278pt;width:491.4pt;height:5.4pt;mso-position-horizontal-relative:page;mso-position-vertical-relative:paragraph;z-index:-1421416" coordorigin="1018,-261" coordsize="9828,108">
            <v:shape style="position:absolute;left:1018;top:-165;width:10;height:12" type="#_x0000_t75" stroked="false">
              <v:imagedata r:id="rId52" o:title=""/>
            </v:shape>
            <v:shape style="position:absolute;left:1027;top:-261;width:4986;height:108" type="#_x0000_t75" stroked="false">
              <v:imagedata r:id="rId1404" o:title=""/>
            </v:shape>
            <v:shape style="position:absolute;left:6003;top:-261;width:2693;height:108" type="#_x0000_t75" stroked="false">
              <v:imagedata r:id="rId1386" o:title=""/>
            </v:shape>
            <v:shape style="position:absolute;left:8687;top:-261;width:2158;height:108" type="#_x0000_t75" stroked="false">
              <v:imagedata r:id="rId1405" o:title=""/>
            </v:shape>
            <v:group style="position:absolute;left:10826;top:-158;width:10;height:2" coordorigin="10826,-158" coordsize="10,2">
              <v:shape style="position:absolute;left:10826;top:-158;width:10;height:2" coordorigin="10826,-158" coordsize="10,0" path="m10826,-158l10836,-158e" filled="false" stroked="true" strokeweight=".48004pt" strokecolor="#000000">
                <v:path arrowok="t"/>
              </v:shape>
            </v:group>
            <w10:wrap type="none"/>
          </v:group>
        </w:pict>
      </w:r>
      <w:r>
        <w:rPr/>
        <w:pict>
          <v:group style="position:absolute;margin-left:42.840012pt;margin-top:28.223701pt;width:498.95pt;height:.5pt;mso-position-horizontal-relative:page;mso-position-vertical-relative:paragraph;z-index:-1421392" coordorigin="857,564" coordsize="9979,10">
            <v:shape style="position:absolute;left:862;top:564;width:10;height:10" type="#_x0000_t75" stroked="false">
              <v:imagedata r:id="rId1406" o:title=""/>
            </v:shape>
            <v:shape style="position:absolute;left:857;top:564;width:5701;height:10" type="#_x0000_t75" stroked="false">
              <v:imagedata r:id="rId1407" o:title=""/>
            </v:shape>
            <v:shape style="position:absolute;left:6553;top:564;width:2138;height:10" type="#_x0000_t75" stroked="false">
              <v:imagedata r:id="rId99" o:title=""/>
            </v:shape>
            <v:shape style="position:absolute;left:8687;top:564;width:2149;height:10" type="#_x0000_t75" stroked="false">
              <v:imagedata r:id="rId1400" o:title=""/>
            </v:shape>
            <w10:wrap type="none"/>
          </v:group>
        </w:pict>
      </w:r>
      <w:r>
        <w:rPr/>
        <w:pict>
          <v:group style="position:absolute;margin-left:42.839981pt;margin-top:44.093662pt;width:498.95pt;height:5.4pt;mso-position-horizontal-relative:page;mso-position-vertical-relative:paragraph;z-index:-1421368" coordorigin="857,882" coordsize="9979,108">
            <v:shape style="position:absolute;left:857;top:882;width:5721;height:108" type="#_x0000_t75" stroked="false">
              <v:imagedata r:id="rId1398" o:title=""/>
            </v:shape>
            <v:shape style="position:absolute;left:6553;top:978;width:2148;height:12" type="#_x0000_t75" stroked="false">
              <v:imagedata r:id="rId1399" o:title=""/>
            </v:shape>
            <v:shape style="position:absolute;left:8687;top:978;width:2149;height:12" type="#_x0000_t75" stroked="false">
              <v:imagedata r:id="rId1400" o:title=""/>
            </v:shape>
            <w10:wrap type="none"/>
          </v:group>
        </w:pict>
      </w:r>
      <w:r>
        <w:rPr/>
        <w:pict>
          <v:group style="position:absolute;margin-left:42.840012pt;margin-top:64.853661pt;width:498.5pt;height:5.55pt;mso-position-horizontal-relative:page;mso-position-vertical-relative:paragraph;z-index:-1421344" coordorigin="857,1297" coordsize="9970,111">
            <v:shape style="position:absolute;left:857;top:1297;width:5721;height:110" type="#_x0000_t75" stroked="false">
              <v:imagedata r:id="rId1408" o:title=""/>
            </v:shape>
            <v:shape style="position:absolute;left:6553;top:1398;width:2138;height:10" type="#_x0000_t75" stroked="false">
              <v:imagedata r:id="rId99" o:title=""/>
            </v:shape>
            <v:shape style="position:absolute;left:8687;top:1398;width:2139;height:10" type="#_x0000_t75" stroked="false">
              <v:imagedata r:id="rId99" o:title=""/>
            </v:shape>
            <w10:wrap type="none"/>
          </v:group>
        </w:pict>
      </w:r>
      <w:r>
        <w:rPr/>
        <w:pict>
          <v:group style="position:absolute;margin-left:42.840012pt;margin-top:85.733658pt;width:498.95pt;height:5.4pt;mso-position-horizontal-relative:page;mso-position-vertical-relative:paragraph;z-index:-1421320" coordorigin="857,1715" coordsize="9979,108">
            <v:shape style="position:absolute;left:857;top:1715;width:5721;height:108" type="#_x0000_t75" stroked="false">
              <v:imagedata r:id="rId1398" o:title=""/>
            </v:shape>
            <v:shape style="position:absolute;left:6553;top:1811;width:2148;height:12" type="#_x0000_t75" stroked="false">
              <v:imagedata r:id="rId1399" o:title=""/>
            </v:shape>
            <v:shape style="position:absolute;left:8687;top:1811;width:2149;height:12" type="#_x0000_t75" stroked="false">
              <v:imagedata r:id="rId1400" o:title=""/>
            </v:shape>
            <w10:wrap type="none"/>
          </v:group>
        </w:pict>
      </w:r>
      <w:r>
        <w:rPr/>
        <w:pict>
          <v:group style="position:absolute;margin-left:42.839996pt;margin-top:106.49369pt;width:498.95pt;height:5.4pt;mso-position-horizontal-relative:page;mso-position-vertical-relative:paragraph;z-index:-1421296" coordorigin="857,2130" coordsize="9979,108">
            <v:shape style="position:absolute;left:857;top:2130;width:5721;height:108" type="#_x0000_t75" stroked="false">
              <v:imagedata r:id="rId1401" o:title=""/>
            </v:shape>
            <v:shape style="position:absolute;left:6553;top:2226;width:2148;height:12" type="#_x0000_t75" stroked="false">
              <v:imagedata r:id="rId1402" o:title=""/>
            </v:shape>
            <v:shape style="position:absolute;left:8687;top:2226;width:2149;height:12" type="#_x0000_t75" stroked="false">
              <v:imagedata r:id="rId1409" o:title=""/>
            </v:shape>
            <w10:wrap type="none"/>
          </v:group>
        </w:pict>
      </w:r>
      <w:r>
        <w:rPr/>
        <w:t>（</w:t>
      </w:r>
      <w:r>
        <w:rPr>
          <w:rFonts w:ascii="Times New Roman" w:hAnsi="Times New Roman" w:cs="Times New Roman" w:eastAsia="Times New Roman" w:hint="default"/>
        </w:rPr>
        <w:t>2</w:t>
      </w:r>
      <w:r>
        <w:rPr/>
        <w:t>）现金和现金等价物的构成</w:t>
      </w:r>
      <w:r>
        <w:rPr>
          <w:b w:val="0"/>
          <w:bCs w:val="0"/>
        </w:rPr>
      </w:r>
    </w:p>
    <w:p>
      <w:pPr>
        <w:spacing w:line="240" w:lineRule="auto" w:before="2"/>
        <w:rPr>
          <w:rFonts w:ascii="宋体" w:hAnsi="宋体" w:cs="宋体" w:eastAsia="宋体" w:hint="default"/>
          <w:b/>
          <w:bCs/>
          <w:sz w:val="18"/>
          <w:szCs w:val="18"/>
        </w:rPr>
      </w:pPr>
    </w:p>
    <w:tbl>
      <w:tblPr>
        <w:tblW w:w="0" w:type="auto"/>
        <w:jc w:val="left"/>
        <w:tblInd w:w="741" w:type="dxa"/>
        <w:tblLayout w:type="fixed"/>
        <w:tblCellMar>
          <w:top w:w="0" w:type="dxa"/>
          <w:left w:w="0" w:type="dxa"/>
          <w:bottom w:w="0" w:type="dxa"/>
          <w:right w:w="0" w:type="dxa"/>
        </w:tblCellMar>
        <w:tblLook w:val="01E0"/>
      </w:tblPr>
      <w:tblGrid>
        <w:gridCol w:w="5697"/>
        <w:gridCol w:w="2134"/>
        <w:gridCol w:w="2134"/>
      </w:tblGrid>
      <w:tr>
        <w:trPr>
          <w:trHeight w:val="317" w:hRule="exact"/>
        </w:trPr>
        <w:tc>
          <w:tcPr>
            <w:tcW w:w="5697"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66"/>
              <w:ind w:right="2481"/>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3"/>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本年金额</w:t>
            </w:r>
            <w:r>
              <w:rPr>
                <w:rFonts w:ascii="宋体" w:hAnsi="宋体" w:cs="宋体" w:eastAsia="宋体" w:hint="default"/>
                <w:sz w:val="18"/>
                <w:szCs w:val="18"/>
              </w:rPr>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3"/>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上年金额</w:t>
            </w:r>
            <w:r>
              <w:rPr>
                <w:rFonts w:ascii="宋体" w:hAnsi="宋体" w:cs="宋体" w:eastAsia="宋体" w:hint="default"/>
                <w:sz w:val="18"/>
                <w:szCs w:val="18"/>
              </w:rPr>
            </w:r>
          </w:p>
        </w:tc>
      </w:tr>
      <w:tr>
        <w:trPr>
          <w:trHeight w:val="108" w:hRule="exact"/>
        </w:trPr>
        <w:tc>
          <w:tcPr>
            <w:tcW w:w="5697" w:type="dxa"/>
            <w:tcBorders>
              <w:top w:val="nil" w:sz="6" w:space="0" w:color="auto"/>
              <w:left w:val="single" w:sz="4" w:space="0" w:color="000000"/>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350" w:hRule="exact"/>
        </w:trPr>
        <w:tc>
          <w:tcPr>
            <w:tcW w:w="5697"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103"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46"/>
              <w:ind w:right="103"/>
              <w:jc w:val="right"/>
              <w:rPr>
                <w:rFonts w:ascii="Times New Roman" w:hAnsi="Times New Roman" w:cs="Times New Roman" w:eastAsia="Times New Roman" w:hint="default"/>
                <w:sz w:val="18"/>
                <w:szCs w:val="18"/>
              </w:rPr>
            </w:pPr>
            <w:r>
              <w:rPr>
                <w:rFonts w:ascii="Times New Roman"/>
                <w:spacing w:val="-1"/>
                <w:sz w:val="18"/>
              </w:rPr>
              <w:t>1,740,488,913.84</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46"/>
              <w:ind w:right="103"/>
              <w:jc w:val="right"/>
              <w:rPr>
                <w:rFonts w:ascii="Times New Roman" w:hAnsi="Times New Roman" w:cs="Times New Roman" w:eastAsia="Times New Roman" w:hint="default"/>
                <w:sz w:val="18"/>
                <w:szCs w:val="18"/>
              </w:rPr>
            </w:pPr>
            <w:r>
              <w:rPr>
                <w:rFonts w:ascii="Times New Roman"/>
                <w:spacing w:val="-1"/>
                <w:sz w:val="18"/>
              </w:rPr>
              <w:t>184,969,011.22</w:t>
            </w:r>
          </w:p>
        </w:tc>
      </w:tr>
      <w:tr>
        <w:trPr>
          <w:trHeight w:val="68" w:hRule="exact"/>
        </w:trPr>
        <w:tc>
          <w:tcPr>
            <w:tcW w:w="5697" w:type="dxa"/>
            <w:tcBorders>
              <w:top w:val="nil" w:sz="6" w:space="0" w:color="auto"/>
              <w:left w:val="single" w:sz="4" w:space="0" w:color="000000"/>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569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spacing w:val="-1"/>
                <w:sz w:val="18"/>
              </w:rPr>
              <w:t>142,773.96</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spacing w:val="-1"/>
                <w:sz w:val="18"/>
              </w:rPr>
              <w:t>79,340.95</w:t>
            </w:r>
          </w:p>
        </w:tc>
      </w:tr>
      <w:tr>
        <w:trPr>
          <w:trHeight w:val="108" w:hRule="exact"/>
        </w:trPr>
        <w:tc>
          <w:tcPr>
            <w:tcW w:w="5697" w:type="dxa"/>
            <w:tcBorders>
              <w:top w:val="nil" w:sz="6" w:space="0" w:color="auto"/>
              <w:left w:val="single" w:sz="4" w:space="0" w:color="000000"/>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569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643"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spacing w:val="-1"/>
                <w:sz w:val="18"/>
              </w:rPr>
              <w:t>1,740,346,139.88</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spacing w:val="-1"/>
                <w:sz w:val="18"/>
              </w:rPr>
              <w:t>184,889,670.27</w:t>
            </w:r>
          </w:p>
        </w:tc>
      </w:tr>
      <w:tr>
        <w:trPr>
          <w:trHeight w:val="108" w:hRule="exact"/>
        </w:trPr>
        <w:tc>
          <w:tcPr>
            <w:tcW w:w="5697" w:type="dxa"/>
            <w:tcBorders>
              <w:top w:val="nil" w:sz="6" w:space="0" w:color="auto"/>
              <w:left w:val="single" w:sz="4" w:space="0" w:color="000000"/>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569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2521"/>
              <w:jc w:val="righ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2134" w:type="dxa"/>
            <w:tcBorders>
              <w:top w:val="nil" w:sz="6" w:space="0" w:color="auto"/>
              <w:left w:val="single" w:sz="4" w:space="0" w:color="000000"/>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5697" w:type="dxa"/>
            <w:tcBorders>
              <w:top w:val="nil" w:sz="6" w:space="0" w:color="auto"/>
              <w:left w:val="single" w:sz="4" w:space="0" w:color="000000"/>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569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2521"/>
              <w:jc w:val="right"/>
              <w:rPr>
                <w:rFonts w:ascii="宋体" w:hAnsi="宋体" w:cs="宋体" w:eastAsia="宋体" w:hint="default"/>
                <w:sz w:val="18"/>
                <w:szCs w:val="18"/>
              </w:rPr>
            </w:pPr>
            <w:r>
              <w:rPr>
                <w:rFonts w:ascii="宋体" w:hAnsi="宋体" w:cs="宋体" w:eastAsia="宋体" w:hint="default"/>
                <w:sz w:val="18"/>
                <w:szCs w:val="18"/>
              </w:rPr>
              <w:t>可用于支付的存放中央银行款项</w:t>
            </w:r>
          </w:p>
        </w:tc>
        <w:tc>
          <w:tcPr>
            <w:tcW w:w="2134" w:type="dxa"/>
            <w:tcBorders>
              <w:top w:val="nil" w:sz="6" w:space="0" w:color="auto"/>
              <w:left w:val="single" w:sz="4" w:space="0" w:color="000000"/>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5697" w:type="dxa"/>
            <w:tcBorders>
              <w:top w:val="nil" w:sz="6" w:space="0" w:color="auto"/>
              <w:left w:val="single" w:sz="4" w:space="0" w:color="000000"/>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569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643" w:right="0"/>
              <w:jc w:val="left"/>
              <w:rPr>
                <w:rFonts w:ascii="宋体" w:hAnsi="宋体" w:cs="宋体" w:eastAsia="宋体" w:hint="default"/>
                <w:sz w:val="18"/>
                <w:szCs w:val="18"/>
              </w:rPr>
            </w:pPr>
            <w:r>
              <w:rPr>
                <w:rFonts w:ascii="宋体" w:hAnsi="宋体" w:cs="宋体" w:eastAsia="宋体" w:hint="default"/>
                <w:sz w:val="18"/>
                <w:szCs w:val="18"/>
              </w:rPr>
              <w:t>存放同业款项</w:t>
            </w:r>
          </w:p>
        </w:tc>
        <w:tc>
          <w:tcPr>
            <w:tcW w:w="2134" w:type="dxa"/>
            <w:tcBorders>
              <w:top w:val="nil" w:sz="6" w:space="0" w:color="auto"/>
              <w:left w:val="single" w:sz="4" w:space="0" w:color="000000"/>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5697" w:type="dxa"/>
            <w:tcBorders>
              <w:top w:val="nil" w:sz="6" w:space="0" w:color="auto"/>
              <w:left w:val="single" w:sz="4" w:space="0" w:color="000000"/>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5697"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643" w:right="0"/>
              <w:jc w:val="left"/>
              <w:rPr>
                <w:rFonts w:ascii="宋体" w:hAnsi="宋体" w:cs="宋体" w:eastAsia="宋体" w:hint="default"/>
                <w:sz w:val="18"/>
                <w:szCs w:val="18"/>
              </w:rPr>
            </w:pPr>
            <w:r>
              <w:rPr>
                <w:rFonts w:ascii="宋体" w:hAnsi="宋体" w:cs="宋体" w:eastAsia="宋体" w:hint="default"/>
                <w:sz w:val="18"/>
                <w:szCs w:val="18"/>
              </w:rPr>
              <w:t>拆放同业款项</w:t>
            </w:r>
          </w:p>
        </w:tc>
        <w:tc>
          <w:tcPr>
            <w:tcW w:w="2134" w:type="dxa"/>
            <w:tcBorders>
              <w:top w:val="nil" w:sz="6" w:space="0" w:color="auto"/>
              <w:left w:val="single" w:sz="4" w:space="0" w:color="000000"/>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110" w:hRule="exact"/>
        </w:trPr>
        <w:tc>
          <w:tcPr>
            <w:tcW w:w="5697" w:type="dxa"/>
            <w:tcBorders>
              <w:top w:val="nil" w:sz="6" w:space="0" w:color="auto"/>
              <w:left w:val="single" w:sz="4" w:space="0" w:color="000000"/>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569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2134" w:type="dxa"/>
            <w:tcBorders>
              <w:top w:val="nil" w:sz="6" w:space="0" w:color="auto"/>
              <w:left w:val="single" w:sz="4" w:space="0" w:color="000000"/>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5697" w:type="dxa"/>
            <w:tcBorders>
              <w:top w:val="nil" w:sz="6" w:space="0" w:color="auto"/>
              <w:left w:val="single" w:sz="4" w:space="0" w:color="000000"/>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569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2134" w:type="dxa"/>
            <w:tcBorders>
              <w:top w:val="nil" w:sz="6" w:space="0" w:color="auto"/>
              <w:left w:val="single" w:sz="4" w:space="0" w:color="000000"/>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5697" w:type="dxa"/>
            <w:tcBorders>
              <w:top w:val="nil" w:sz="6" w:space="0" w:color="auto"/>
              <w:left w:val="single" w:sz="4" w:space="0" w:color="000000"/>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5697"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三、年末现金及现金等价物余额</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3"/>
              <w:jc w:val="right"/>
              <w:rPr>
                <w:rFonts w:ascii="Times New Roman" w:hAnsi="Times New Roman" w:cs="Times New Roman" w:eastAsia="Times New Roman" w:hint="default"/>
                <w:sz w:val="18"/>
                <w:szCs w:val="18"/>
              </w:rPr>
            </w:pPr>
            <w:r>
              <w:rPr>
                <w:rFonts w:ascii="Times New Roman"/>
                <w:spacing w:val="-1"/>
                <w:sz w:val="18"/>
              </w:rPr>
              <w:t>1,740,488,913.84</w:t>
            </w:r>
          </w:p>
        </w:tc>
        <w:tc>
          <w:tcPr>
            <w:tcW w:w="213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3"/>
              <w:jc w:val="right"/>
              <w:rPr>
                <w:rFonts w:ascii="Times New Roman" w:hAnsi="Times New Roman" w:cs="Times New Roman" w:eastAsia="Times New Roman" w:hint="default"/>
                <w:sz w:val="18"/>
                <w:szCs w:val="18"/>
              </w:rPr>
            </w:pPr>
            <w:r>
              <w:rPr>
                <w:rFonts w:ascii="Times New Roman"/>
                <w:spacing w:val="-1"/>
                <w:sz w:val="18"/>
              </w:rPr>
              <w:t>184,969,011.22</w:t>
            </w:r>
          </w:p>
        </w:tc>
      </w:tr>
      <w:tr>
        <w:trPr>
          <w:trHeight w:val="108" w:hRule="exact"/>
        </w:trPr>
        <w:tc>
          <w:tcPr>
            <w:tcW w:w="7830" w:type="dxa"/>
            <w:gridSpan w:val="2"/>
            <w:tcBorders>
              <w:top w:val="nil" w:sz="6" w:space="0" w:color="auto"/>
              <w:left w:val="single" w:sz="4" w:space="0" w:color="000000"/>
              <w:bottom w:val="nil" w:sz="6" w:space="0" w:color="auto"/>
              <w:right w:val="single" w:sz="4" w:space="0" w:color="000000"/>
            </w:tcBorders>
          </w:tcPr>
          <w:p>
            <w:pPr/>
          </w:p>
        </w:tc>
        <w:tc>
          <w:tcPr>
            <w:tcW w:w="2134" w:type="dxa"/>
            <w:tcBorders>
              <w:top w:val="nil" w:sz="6" w:space="0" w:color="auto"/>
              <w:left w:val="single" w:sz="4" w:space="0" w:color="000000"/>
              <w:bottom w:val="nil" w:sz="6" w:space="0" w:color="auto"/>
              <w:right w:val="single" w:sz="4" w:space="0" w:color="000000"/>
            </w:tcBorders>
          </w:tcPr>
          <w:p>
            <w:pPr/>
          </w:p>
        </w:tc>
      </w:tr>
      <w:tr>
        <w:trPr>
          <w:trHeight w:val="410" w:hRule="exact"/>
        </w:trPr>
        <w:tc>
          <w:tcPr>
            <w:tcW w:w="783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其中：母公司或集团内子公司使用受限制的现金和现金等价物</w:t>
            </w:r>
          </w:p>
        </w:tc>
        <w:tc>
          <w:tcPr>
            <w:tcW w:w="2134" w:type="dxa"/>
            <w:tcBorders>
              <w:top w:val="nil" w:sz="6" w:space="0" w:color="auto"/>
              <w:left w:val="single" w:sz="4" w:space="0" w:color="000000"/>
              <w:bottom w:val="nil" w:sz="6" w:space="0" w:color="auto"/>
              <w:right w:val="single" w:sz="4" w:space="0" w:color="000000"/>
            </w:tcBorders>
          </w:tcPr>
          <w:p>
            <w:pPr/>
          </w:p>
        </w:tc>
      </w:tr>
    </w:tbl>
    <w:p>
      <w:pPr>
        <w:pStyle w:val="BodyText"/>
        <w:spacing w:line="240" w:lineRule="auto" w:before="64"/>
        <w:ind w:left="1274" w:right="0"/>
        <w:jc w:val="left"/>
      </w:pPr>
      <w:r>
        <w:rPr/>
        <w:pict>
          <v:group style="position:absolute;margin-left:42.839996pt;margin-top:-88.596336pt;width:498.5pt;height:5.55pt;mso-position-horizontal-relative:page;mso-position-vertical-relative:paragraph;z-index:-1421200" coordorigin="857,-1772" coordsize="9970,111">
            <v:shape style="position:absolute;left:857;top:-1772;width:5721;height:110" type="#_x0000_t75" stroked="false">
              <v:imagedata r:id="rId1408" o:title=""/>
            </v:shape>
            <v:shape style="position:absolute;left:6553;top:-1676;width:2148;height:14" type="#_x0000_t75" stroked="false">
              <v:imagedata r:id="rId1410" o:title=""/>
            </v:shape>
            <v:shape style="position:absolute;left:8687;top:-1671;width:2139;height:10" type="#_x0000_t75" stroked="false">
              <v:imagedata r:id="rId96" o:title=""/>
            </v:shape>
            <w10:wrap type="none"/>
          </v:group>
        </w:pict>
      </w:r>
      <w:r>
        <w:rPr/>
        <w:pict>
          <v:group style="position:absolute;margin-left:42.840012pt;margin-top:-67.716309pt;width:498.95pt;height:5.4pt;mso-position-horizontal-relative:page;mso-position-vertical-relative:paragraph;z-index:-1421176" coordorigin="857,-1354" coordsize="9979,108">
            <v:shape style="position:absolute;left:857;top:-1354;width:5721;height:108" type="#_x0000_t75" stroked="false">
              <v:imagedata r:id="rId1411" o:title=""/>
            </v:shape>
            <v:shape style="position:absolute;left:6553;top:-1258;width:2148;height:12" type="#_x0000_t75" stroked="false">
              <v:imagedata r:id="rId1402" o:title=""/>
            </v:shape>
            <v:shape style="position:absolute;left:8687;top:-1258;width:2149;height:12" type="#_x0000_t75" stroked="false">
              <v:imagedata r:id="rId1403" o:title=""/>
            </v:shape>
            <w10:wrap type="none"/>
          </v:group>
        </w:pict>
      </w:r>
      <w:r>
        <w:rPr/>
        <w:pict>
          <v:group style="position:absolute;margin-left:42.840012pt;margin-top:-46.936337pt;width:498.95pt;height:5.4pt;mso-position-horizontal-relative:page;mso-position-vertical-relative:paragraph;z-index:-1421152" coordorigin="857,-939" coordsize="9979,108">
            <v:shape style="position:absolute;left:857;top:-939;width:5721;height:108" type="#_x0000_t75" stroked="false">
              <v:imagedata r:id="rId1412" o:title=""/>
            </v:shape>
            <v:shape style="position:absolute;left:6553;top:-843;width:2148;height:12" type="#_x0000_t75" stroked="false">
              <v:imagedata r:id="rId1399" o:title=""/>
            </v:shape>
            <v:shape style="position:absolute;left:8687;top:-843;width:2149;height:12" type="#_x0000_t75" stroked="false">
              <v:imagedata r:id="rId1400" o:title=""/>
            </v:shape>
            <w10:wrap type="none"/>
          </v:group>
        </w:pict>
      </w:r>
      <w:r>
        <w:rPr/>
        <w:pict>
          <v:group style="position:absolute;margin-left:42.839996pt;margin-top:-26.176308pt;width:498.95pt;height:20.8pt;mso-position-horizontal-relative:page;mso-position-vertical-relative:paragraph;z-index:-1421128" coordorigin="857,-524" coordsize="9979,416">
            <v:shape style="position:absolute;left:857;top:-524;width:5721;height:108" type="#_x0000_t75" stroked="false">
              <v:imagedata r:id="rId1401" o:title=""/>
            </v:shape>
            <v:shape style="position:absolute;left:6553;top:-428;width:2148;height:12" type="#_x0000_t75" stroked="false">
              <v:imagedata r:id="rId1402" o:title=""/>
            </v:shape>
            <v:shape style="position:absolute;left:8687;top:-428;width:2149;height:12" type="#_x0000_t75" stroked="false">
              <v:imagedata r:id="rId1413" o:title=""/>
            </v:shape>
            <v:group style="position:absolute;left:6558;top:-416;width:10;height:20" coordorigin="6558,-416" coordsize="10,20">
              <v:shape style="position:absolute;left:6558;top:-416;width:10;height:20" coordorigin="6558,-416" coordsize="10,20" path="m6558,-396l6568,-396,6568,-416,6558,-416,6558,-396xe" filled="true" fillcolor="#000000" stroked="false">
                <v:path arrowok="t"/>
                <v:fill type="solid"/>
              </v:shape>
            </v:group>
            <v:group style="position:absolute;left:6558;top:-396;width:10;height:20" coordorigin="6558,-396" coordsize="10,20">
              <v:shape style="position:absolute;left:6558;top:-396;width:10;height:20" coordorigin="6558,-396" coordsize="10,20" path="m6558,-377l6568,-377,6568,-396,6558,-396,6558,-377xe" filled="true" fillcolor="#000000" stroked="false">
                <v:path arrowok="t"/>
                <v:fill type="solid"/>
              </v:shape>
            </v:group>
            <v:group style="position:absolute;left:6558;top:-377;width:10;height:20" coordorigin="6558,-377" coordsize="10,20">
              <v:shape style="position:absolute;left:6558;top:-377;width:10;height:20" coordorigin="6558,-377" coordsize="10,20" path="m6558,-358l6568,-358,6568,-377,6558,-377,6558,-358xe" filled="true" fillcolor="#000000" stroked="false">
                <v:path arrowok="t"/>
                <v:fill type="solid"/>
              </v:shape>
            </v:group>
            <v:group style="position:absolute;left:6558;top:-358;width:10;height:20" coordorigin="6558,-358" coordsize="10,20">
              <v:shape style="position:absolute;left:6558;top:-358;width:10;height:20" coordorigin="6558,-358" coordsize="10,20" path="m6558,-339l6568,-339,6568,-358,6558,-358,6558,-339xe" filled="true" fillcolor="#000000" stroked="false">
                <v:path arrowok="t"/>
                <v:fill type="solid"/>
              </v:shape>
            </v:group>
            <v:group style="position:absolute;left:6558;top:-339;width:10;height:20" coordorigin="6558,-339" coordsize="10,20">
              <v:shape style="position:absolute;left:6558;top:-339;width:10;height:20" coordorigin="6558,-339" coordsize="10,20" path="m6558,-320l6568,-320,6568,-339,6558,-339,6558,-320xe" filled="true" fillcolor="#000000" stroked="false">
                <v:path arrowok="t"/>
                <v:fill type="solid"/>
              </v:shape>
            </v:group>
            <v:group style="position:absolute;left:6558;top:-320;width:10;height:20" coordorigin="6558,-320" coordsize="10,20">
              <v:shape style="position:absolute;left:6558;top:-320;width:10;height:20" coordorigin="6558,-320" coordsize="10,20" path="m6558,-300l6568,-300,6568,-320,6558,-320,6558,-300xe" filled="true" fillcolor="#000000" stroked="false">
                <v:path arrowok="t"/>
                <v:fill type="solid"/>
              </v:shape>
            </v:group>
            <v:group style="position:absolute;left:6558;top:-300;width:10;height:20" coordorigin="6558,-300" coordsize="10,20">
              <v:shape style="position:absolute;left:6558;top:-300;width:10;height:20" coordorigin="6558,-300" coordsize="10,20" path="m6558,-281l6568,-281,6568,-300,6558,-300,6558,-281xe" filled="true" fillcolor="#000000" stroked="false">
                <v:path arrowok="t"/>
                <v:fill type="solid"/>
              </v:shape>
            </v:group>
            <v:group style="position:absolute;left:6558;top:-281;width:10;height:20" coordorigin="6558,-281" coordsize="10,20">
              <v:shape style="position:absolute;left:6558;top:-281;width:10;height:20" coordorigin="6558,-281" coordsize="10,20" path="m6558,-262l6568,-262,6568,-281,6558,-281,6558,-262xe" filled="true" fillcolor="#000000" stroked="false">
                <v:path arrowok="t"/>
                <v:fill type="solid"/>
              </v:shape>
            </v:group>
            <v:group style="position:absolute;left:6558;top:-262;width:10;height:20" coordorigin="6558,-262" coordsize="10,20">
              <v:shape style="position:absolute;left:6558;top:-262;width:10;height:20" coordorigin="6558,-262" coordsize="10,20" path="m6558,-243l6568,-243,6568,-262,6558,-262,6558,-243xe" filled="true" fillcolor="#000000" stroked="false">
                <v:path arrowok="t"/>
                <v:fill type="solid"/>
              </v:shape>
            </v:group>
            <v:group style="position:absolute;left:6558;top:-243;width:10;height:20" coordorigin="6558,-243" coordsize="10,20">
              <v:shape style="position:absolute;left:6558;top:-243;width:10;height:20" coordorigin="6558,-243" coordsize="10,20" path="m6558,-224l6568,-224,6568,-243,6558,-243,6558,-224xe" filled="true" fillcolor="#000000" stroked="false">
                <v:path arrowok="t"/>
                <v:fill type="solid"/>
              </v:shape>
            </v:group>
            <v:group style="position:absolute;left:6558;top:-224;width:10;height:20" coordorigin="6558,-224" coordsize="10,20">
              <v:shape style="position:absolute;left:6558;top:-224;width:10;height:20" coordorigin="6558,-224" coordsize="10,20" path="m6558,-204l6568,-204,6568,-224,6558,-224,6558,-204xe" filled="true" fillcolor="#000000" stroked="false">
                <v:path arrowok="t"/>
                <v:fill type="solid"/>
              </v:shape>
            </v:group>
            <v:group style="position:absolute;left:6558;top:-204;width:10;height:20" coordorigin="6558,-204" coordsize="10,20">
              <v:shape style="position:absolute;left:6558;top:-204;width:10;height:20" coordorigin="6558,-204" coordsize="10,20" path="m6558,-185l6568,-185,6568,-204,6558,-204,6558,-185xe" filled="true" fillcolor="#000000" stroked="false">
                <v:path arrowok="t"/>
                <v:fill type="solid"/>
              </v:shape>
            </v:group>
            <v:group style="position:absolute;left:6558;top:-185;width:10;height:20" coordorigin="6558,-185" coordsize="10,20">
              <v:shape style="position:absolute;left:6558;top:-185;width:10;height:20" coordorigin="6558,-185" coordsize="10,20" path="m6558,-166l6568,-166,6568,-185,6558,-185,6558,-166xe" filled="true" fillcolor="#000000" stroked="false">
                <v:path arrowok="t"/>
                <v:fill type="solid"/>
              </v:shape>
            </v:group>
            <v:group style="position:absolute;left:6558;top:-166;width:10;height:20" coordorigin="6558,-166" coordsize="10,20">
              <v:shape style="position:absolute;left:6558;top:-166;width:10;height:20" coordorigin="6558,-166" coordsize="10,20" path="m6558,-147l6568,-147,6568,-166,6558,-166,6558,-147xe" filled="true" fillcolor="#000000" stroked="false">
                <v:path arrowok="t"/>
                <v:fill type="solid"/>
              </v:shape>
            </v:group>
            <v:group style="position:absolute;left:6558;top:-147;width:10;height:20" coordorigin="6558,-147" coordsize="10,20">
              <v:shape style="position:absolute;left:6558;top:-147;width:10;height:20" coordorigin="6558,-147" coordsize="10,20" path="m6558,-128l6568,-128,6568,-147,6558,-147,6558,-128xe" filled="true" fillcolor="#000000" stroked="false">
                <v:path arrowok="t"/>
                <v:fill type="solid"/>
              </v:shape>
            </v:group>
            <v:group style="position:absolute;left:6558;top:-128;width:10;height:20" coordorigin="6558,-128" coordsize="10,20">
              <v:shape style="position:absolute;left:6558;top:-128;width:10;height:20" coordorigin="6558,-128" coordsize="10,20" path="m6558,-108l6568,-108,6568,-128,6558,-128,6558,-108xe" filled="true" fillcolor="#000000" stroked="false">
                <v:path arrowok="t"/>
                <v:fill type="solid"/>
              </v:shape>
            </v:group>
            <w10:wrap type="none"/>
          </v:group>
        </w:pict>
      </w:r>
      <w:r>
        <w:rPr/>
        <w:pict>
          <v:group style="position:absolute;margin-left:43.560001pt;margin-top:-5.416307pt;width:498.7pt;height:5.4pt;mso-position-horizontal-relative:page;mso-position-vertical-relative:paragraph;z-index:-1421104" coordorigin="871,-108" coordsize="9974,108">
            <v:shape style="position:absolute;left:871;top:-108;width:5706;height:108" type="#_x0000_t75" stroked="false">
              <v:imagedata r:id="rId1414" o:title=""/>
            </v:shape>
            <v:group style="position:absolute;left:6558;top:-5;width:10;height:2" coordorigin="6558,-5" coordsize="10,2">
              <v:shape style="position:absolute;left:6558;top:-5;width:10;height:2" coordorigin="6558,-5" coordsize="10,0" path="m6558,-5l6568,-5e" filled="false" stroked="true" strokeweight=".48001pt" strokecolor="#000000">
                <v:path arrowok="t"/>
              </v:shape>
              <v:shape style="position:absolute;left:6568;top:-108;width:2143;height:108" type="#_x0000_t75" stroked="false">
                <v:imagedata r:id="rId1415" o:title=""/>
              </v:shape>
              <v:shape style="position:absolute;left:8701;top:-108;width:2144;height:108" type="#_x0000_t75" stroked="false">
                <v:imagedata r:id="rId1416" o:title=""/>
              </v:shape>
            </v:group>
            <v:group style="position:absolute;left:10826;top:-5;width:10;height:2" coordorigin="10826,-5" coordsize="10,2">
              <v:shape style="position:absolute;left:10826;top:-5;width:10;height:2" coordorigin="10826,-5" coordsize="10,0" path="m10826,-5l10836,-5e" filled="false" stroked="true" strokeweight=".48001pt" strokecolor="#000000">
                <v:path arrowok="t"/>
              </v:shape>
            </v:group>
            <w10:wrap type="none"/>
          </v:group>
        </w:pict>
      </w:r>
      <w:r>
        <w:rPr/>
        <w:t>注：现金和现金等价物不含母公司或集团内子公司使用受限制的现金和现金等价物。</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p>
      <w:pPr>
        <w:pStyle w:val="Heading5"/>
        <w:spacing w:line="240" w:lineRule="auto"/>
        <w:ind w:left="1442" w:right="0"/>
        <w:jc w:val="left"/>
        <w:rPr>
          <w:b w:val="0"/>
          <w:bCs w:val="0"/>
        </w:rPr>
      </w:pPr>
      <w:r>
        <w:rPr/>
        <w:t>六、资产证券化业务的会计处理</w:t>
      </w:r>
      <w:r>
        <w:rPr>
          <w:b w:val="0"/>
          <w:bCs w:val="0"/>
        </w:rPr>
      </w:r>
    </w:p>
    <w:p>
      <w:pPr>
        <w:spacing w:line="240" w:lineRule="auto" w:before="11"/>
        <w:rPr>
          <w:rFonts w:ascii="宋体" w:hAnsi="宋体" w:cs="宋体" w:eastAsia="宋体" w:hint="default"/>
          <w:b/>
          <w:bCs/>
          <w:sz w:val="20"/>
          <w:szCs w:val="20"/>
        </w:rPr>
      </w:pPr>
    </w:p>
    <w:p>
      <w:pPr>
        <w:pStyle w:val="BodyText"/>
        <w:spacing w:line="240" w:lineRule="auto"/>
        <w:ind w:left="1907" w:right="6358"/>
        <w:jc w:val="center"/>
      </w:pPr>
      <w:r>
        <w:rPr/>
        <w:t>本公司无资产证券化业务。</w:t>
      </w:r>
    </w:p>
    <w:p>
      <w:pPr>
        <w:spacing w:line="240" w:lineRule="auto" w:before="0"/>
        <w:rPr>
          <w:rFonts w:ascii="宋体" w:hAnsi="宋体" w:cs="宋体" w:eastAsia="宋体" w:hint="default"/>
          <w:sz w:val="20"/>
          <w:szCs w:val="20"/>
        </w:rPr>
      </w:pPr>
    </w:p>
    <w:p>
      <w:pPr>
        <w:pStyle w:val="Heading5"/>
        <w:spacing w:line="240" w:lineRule="auto"/>
        <w:ind w:left="1442" w:right="0"/>
        <w:jc w:val="left"/>
        <w:rPr>
          <w:b w:val="0"/>
          <w:bCs w:val="0"/>
        </w:rPr>
      </w:pPr>
      <w:r>
        <w:rPr/>
        <w:t>七、关联方及关联交易</w:t>
      </w:r>
      <w:r>
        <w:rPr>
          <w:b w:val="0"/>
          <w:bCs w:val="0"/>
        </w:rPr>
      </w:r>
    </w:p>
    <w:p>
      <w:pPr>
        <w:pStyle w:val="Heading9"/>
        <w:spacing w:line="240" w:lineRule="auto" w:before="196"/>
        <w:ind w:left="1380" w:right="0"/>
        <w:jc w:val="left"/>
        <w:rPr>
          <w:b w:val="0"/>
          <w:bCs w:val="0"/>
        </w:rPr>
      </w:pPr>
      <w:r>
        <w:rPr/>
        <w:pict>
          <v:group style="position:absolute;margin-left:11.04001pt;margin-top:28.423687pt;width:523.7pt;height:.5pt;mso-position-horizontal-relative:page;mso-position-vertical-relative:paragraph;z-index:-1421080" coordorigin="221,568" coordsize="10474,10">
            <v:shape style="position:absolute;left:226;top:568;width:10;height:10" type="#_x0000_t75" stroked="false">
              <v:imagedata r:id="rId1406" o:title=""/>
            </v:shape>
            <v:shape style="position:absolute;left:221;top:568;width:1570;height:10" type="#_x0000_t75" stroked="false">
              <v:imagedata r:id="rId1417" o:title=""/>
            </v:shape>
            <v:shape style="position:absolute;left:1786;top:568;width:881;height:10" type="#_x0000_t75" stroked="false">
              <v:imagedata r:id="rId1418" o:title=""/>
            </v:shape>
            <v:shape style="position:absolute;left:2662;top:568;width:840;height:10" type="#_x0000_t75" stroked="false">
              <v:imagedata r:id="rId1419" o:title=""/>
            </v:shape>
            <v:shape style="position:absolute;left:3497;top:568;width:1424;height:10" type="#_x0000_t75" stroked="false">
              <v:imagedata r:id="rId823" o:title=""/>
            </v:shape>
            <v:shape style="position:absolute;left:4916;top:568;width:854;height:10" type="#_x0000_t75" stroked="false">
              <v:imagedata r:id="rId220" o:title=""/>
            </v:shape>
            <v:shape style="position:absolute;left:5766;top:568;width:1025;height:10" type="#_x0000_t75" stroked="false">
              <v:imagedata r:id="rId1420" o:title=""/>
            </v:shape>
            <v:shape style="position:absolute;left:6786;top:568;width:2081;height:10" type="#_x0000_t75" stroked="false">
              <v:imagedata r:id="rId1421" o:title=""/>
            </v:shape>
            <v:shape style="position:absolute;left:8863;top:568;width:1831;height:10" type="#_x0000_t75" stroked="false">
              <v:imagedata r:id="rId1422" o:title=""/>
            </v:shape>
            <w10:wrap type="none"/>
          </v:group>
        </w:pict>
      </w:r>
      <w:r>
        <w:rPr/>
        <w:pict>
          <v:group style="position:absolute;margin-left:11.04001pt;margin-top:71.143707pt;width:523.2pt;height:5.05pt;mso-position-horizontal-relative:page;mso-position-vertical-relative:paragraph;z-index:-1421056" coordorigin="221,1423" coordsize="10464,101">
            <v:shape style="position:absolute;left:221;top:1423;width:1589;height:101" type="#_x0000_t75" stroked="false">
              <v:imagedata r:id="rId1423" o:title=""/>
            </v:shape>
            <v:shape style="position:absolute;left:1786;top:1514;width:881;height:10" type="#_x0000_t75" stroked="false">
              <v:imagedata r:id="rId1418" o:title=""/>
            </v:shape>
            <v:shape style="position:absolute;left:2662;top:1514;width:840;height:10" type="#_x0000_t75" stroked="false">
              <v:imagedata r:id="rId1419" o:title=""/>
            </v:shape>
            <v:shape style="position:absolute;left:3497;top:1514;width:1424;height:10" type="#_x0000_t75" stroked="false">
              <v:imagedata r:id="rId823" o:title=""/>
            </v:shape>
            <v:shape style="position:absolute;left:4916;top:1514;width:854;height:10" type="#_x0000_t75" stroked="false">
              <v:imagedata r:id="rId220" o:title=""/>
            </v:shape>
            <v:shape style="position:absolute;left:5766;top:1514;width:1025;height:10" type="#_x0000_t75" stroked="false">
              <v:imagedata r:id="rId1420" o:title=""/>
            </v:shape>
            <v:shape style="position:absolute;left:6786;top:1514;width:2081;height:10" type="#_x0000_t75" stroked="false">
              <v:imagedata r:id="rId1421" o:title=""/>
            </v:shape>
            <v:shape style="position:absolute;left:8863;top:1514;width:1822;height:10" type="#_x0000_t75" stroked="false">
              <v:imagedata r:id="rId1424" o:title=""/>
            </v:shape>
            <w10:wrap type="none"/>
          </v:group>
        </w:pict>
      </w:r>
      <w:r>
        <w:rPr/>
        <w:pict>
          <v:group style="position:absolute;margin-left:11.03998pt;margin-top:118.419647pt;width:524.15pt;height:5.05pt;mso-position-horizontal-relative:page;mso-position-vertical-relative:paragraph;z-index:-1421032" coordorigin="221,2368" coordsize="10483,101">
            <v:shape style="position:absolute;left:226;top:2460;width:10;height:10" type="#_x0000_t75" stroked="false">
              <v:imagedata r:id="rId1406" o:title=""/>
            </v:shape>
            <v:shape style="position:absolute;left:221;top:2460;width:1570;height:10" type="#_x0000_t75" stroked="false">
              <v:imagedata r:id="rId1417" o:title=""/>
            </v:shape>
            <v:shape style="position:absolute;left:1781;top:2368;width:886;height:101" type="#_x0000_t75" stroked="false">
              <v:imagedata r:id="rId1425" o:title=""/>
            </v:shape>
            <v:shape style="position:absolute;left:2657;top:2368;width:845;height:101" type="#_x0000_t75" stroked="false">
              <v:imagedata r:id="rId1426" o:title=""/>
            </v:shape>
            <v:shape style="position:absolute;left:3492;top:2368;width:1429;height:101" type="#_x0000_t75" stroked="false">
              <v:imagedata r:id="rId1427" o:title=""/>
            </v:shape>
            <v:shape style="position:absolute;left:4911;top:2368;width:859;height:101" type="#_x0000_t75" stroked="false">
              <v:imagedata r:id="rId1428" o:title=""/>
            </v:shape>
            <v:shape style="position:absolute;left:5761;top:2368;width:1030;height:101" type="#_x0000_t75" stroked="false">
              <v:imagedata r:id="rId1429" o:title=""/>
            </v:shape>
            <v:shape style="position:absolute;left:6801;top:2368;width:2067;height:101" type="#_x0000_t75" stroked="false">
              <v:imagedata r:id="rId1430" o:title=""/>
            </v:shape>
            <v:shape style="position:absolute;left:8877;top:2368;width:1826;height:101" type="#_x0000_t75" stroked="false">
              <v:imagedata r:id="rId1431" o:title=""/>
            </v:shape>
            <v:group style="position:absolute;left:10684;top:2464;width:10;height:2" coordorigin="10684,2464" coordsize="10,2">
              <v:shape style="position:absolute;left:10684;top:2464;width:10;height:2" coordorigin="10684,2464" coordsize="10,0" path="m10684,2464l10694,2464e" filled="false" stroked="true" strokeweight=".48004pt" strokecolor="#000000">
                <v:path arrowok="t"/>
              </v:shape>
            </v:group>
            <w10:wrap type="none"/>
          </v:group>
        </w:pict>
      </w:r>
      <w:r>
        <w:rPr>
          <w:rFonts w:ascii="Times New Roman" w:hAnsi="Times New Roman" w:cs="Times New Roman" w:eastAsia="Times New Roman" w:hint="default"/>
        </w:rPr>
        <w:t>1</w:t>
      </w:r>
      <w:r>
        <w:rPr/>
        <w:t>、本公司的子公司情况</w:t>
      </w:r>
      <w:r>
        <w:rPr>
          <w:b w:val="0"/>
          <w:bCs w:val="0"/>
        </w:rPr>
      </w:r>
    </w:p>
    <w:p>
      <w:pPr>
        <w:spacing w:line="240" w:lineRule="auto" w:before="13"/>
        <w:rPr>
          <w:rFonts w:ascii="宋体" w:hAnsi="宋体" w:cs="宋体" w:eastAsia="宋体" w:hint="default"/>
          <w:b/>
          <w:bCs/>
          <w:sz w:val="6"/>
          <w:szCs w:val="6"/>
        </w:rPr>
      </w:pPr>
    </w:p>
    <w:tbl>
      <w:tblPr>
        <w:tblW w:w="0" w:type="auto"/>
        <w:jc w:val="left"/>
        <w:tblInd w:w="105" w:type="dxa"/>
        <w:tblLayout w:type="fixed"/>
        <w:tblCellMar>
          <w:top w:w="0" w:type="dxa"/>
          <w:left w:w="0" w:type="dxa"/>
          <w:bottom w:w="0" w:type="dxa"/>
          <w:right w:w="0" w:type="dxa"/>
        </w:tblCellMar>
        <w:tblLook w:val="01E0"/>
      </w:tblPr>
      <w:tblGrid>
        <w:gridCol w:w="1565"/>
        <w:gridCol w:w="876"/>
        <w:gridCol w:w="835"/>
        <w:gridCol w:w="1419"/>
        <w:gridCol w:w="850"/>
        <w:gridCol w:w="1020"/>
        <w:gridCol w:w="1342"/>
        <w:gridCol w:w="735"/>
        <w:gridCol w:w="682"/>
        <w:gridCol w:w="1135"/>
      </w:tblGrid>
      <w:tr>
        <w:trPr>
          <w:trHeight w:val="868" w:hRule="exact"/>
        </w:trPr>
        <w:tc>
          <w:tcPr>
            <w:tcW w:w="156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3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子公司全称</w:t>
            </w:r>
            <w:r>
              <w:rPr>
                <w:rFonts w:ascii="宋体" w:hAnsi="宋体" w:cs="宋体" w:eastAsia="宋体" w:hint="default"/>
                <w:sz w:val="18"/>
                <w:szCs w:val="18"/>
              </w:rPr>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子公司</w:t>
            </w:r>
            <w:r>
              <w:rPr>
                <w:rFonts w:ascii="宋体" w:hAnsi="宋体" w:cs="宋体" w:eastAsia="宋体" w:hint="default"/>
                <w:sz w:val="18"/>
                <w:szCs w:val="18"/>
              </w:rPr>
            </w:r>
          </w:p>
          <w:p>
            <w:pPr>
              <w:pStyle w:val="TableParagraph"/>
              <w:spacing w:line="240" w:lineRule="auto" w:before="7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类型</w:t>
            </w:r>
            <w:r>
              <w:rPr>
                <w:rFonts w:ascii="宋体" w:hAnsi="宋体" w:cs="宋体" w:eastAsia="宋体" w:hint="default"/>
                <w:sz w:val="18"/>
                <w:szCs w:val="18"/>
              </w:rPr>
            </w:r>
          </w:p>
        </w:tc>
        <w:tc>
          <w:tcPr>
            <w:tcW w:w="83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企业类</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型</w:t>
            </w:r>
            <w:r>
              <w:rPr>
                <w:rFonts w:ascii="宋体" w:hAnsi="宋体" w:cs="宋体" w:eastAsia="宋体" w:hint="default"/>
                <w:sz w:val="18"/>
                <w:szCs w:val="18"/>
              </w:rPr>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4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注册地</w:t>
            </w:r>
            <w:r>
              <w:rPr>
                <w:rFonts w:ascii="宋体" w:hAnsi="宋体" w:cs="宋体" w:eastAsia="宋体" w:hint="default"/>
                <w:sz w:val="18"/>
                <w:szCs w:val="18"/>
              </w:rPr>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法人代</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表</w:t>
            </w:r>
            <w:r>
              <w:rPr>
                <w:rFonts w:ascii="宋体" w:hAnsi="宋体" w:cs="宋体" w:eastAsia="宋体" w:hint="default"/>
                <w:sz w:val="18"/>
                <w:szCs w:val="18"/>
              </w:rPr>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业务性质</w:t>
            </w:r>
            <w:r>
              <w:rPr>
                <w:rFonts w:ascii="宋体" w:hAnsi="宋体" w:cs="宋体" w:eastAsia="宋体" w:hint="default"/>
                <w:sz w:val="18"/>
                <w:szCs w:val="18"/>
              </w:rPr>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注册资本</w:t>
            </w:r>
            <w:r>
              <w:rPr>
                <w:rFonts w:ascii="宋体" w:hAnsi="宋体" w:cs="宋体" w:eastAsia="宋体" w:hint="default"/>
                <w:sz w:val="18"/>
                <w:szCs w:val="18"/>
              </w:rPr>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持股</w:t>
            </w:r>
            <w:r>
              <w:rPr>
                <w:rFonts w:ascii="宋体" w:hAnsi="宋体" w:cs="宋体" w:eastAsia="宋体" w:hint="default"/>
                <w:sz w:val="18"/>
                <w:szCs w:val="18"/>
              </w:rPr>
            </w:r>
          </w:p>
          <w:p>
            <w:pPr>
              <w:pStyle w:val="TableParagraph"/>
              <w:spacing w:line="310" w:lineRule="atLeast" w:before="2"/>
              <w:ind w:left="225" w:right="182" w:hanging="44"/>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宋体" w:hAnsi="宋体" w:cs="宋体" w:eastAsia="宋体" w:hint="default"/>
                <w:sz w:val="18"/>
                <w:szCs w:val="18"/>
              </w:rPr>
            </w:r>
            <w:r>
              <w:rPr>
                <w:rFonts w:ascii="宋体" w:hAnsi="宋体" w:cs="宋体" w:eastAsia="宋体" w:hint="default"/>
                <w:sz w:val="18"/>
                <w:szCs w:val="18"/>
              </w:rPr>
              <w:t> </w:t>
            </w:r>
            <w:r>
              <w:rPr>
                <w:rFonts w:ascii="宋体" w:hAnsi="宋体" w:cs="宋体" w:eastAsia="宋体" w:hint="default"/>
                <w:sz w:val="18"/>
                <w:szCs w:val="18"/>
              </w:rPr>
            </w:r>
            <w:r>
              <w:rPr>
                <w:rFonts w:ascii="宋体" w:hAnsi="宋体" w:cs="宋体" w:eastAsia="宋体" w:hint="default"/>
                <w:sz w:val="18"/>
                <w:szCs w:val="18"/>
                <w:u w:val="single" w:color="000000"/>
              </w:rPr>
              <w:t>(%)</w:t>
            </w:r>
            <w:r>
              <w:rPr>
                <w:rFonts w:ascii="宋体" w:hAnsi="宋体" w:cs="宋体" w:eastAsia="宋体" w:hint="default"/>
                <w:sz w:val="18"/>
                <w:szCs w:val="18"/>
              </w:rPr>
            </w:r>
          </w:p>
        </w:tc>
        <w:tc>
          <w:tcPr>
            <w:tcW w:w="68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5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表决</w:t>
            </w:r>
            <w:r>
              <w:rPr>
                <w:rFonts w:ascii="宋体" w:hAnsi="宋体" w:cs="宋体" w:eastAsia="宋体" w:hint="default"/>
                <w:sz w:val="18"/>
                <w:szCs w:val="18"/>
              </w:rPr>
            </w:r>
          </w:p>
          <w:p>
            <w:pPr>
              <w:pStyle w:val="TableParagraph"/>
              <w:spacing w:line="240" w:lineRule="auto" w:before="76"/>
              <w:ind w:left="15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权比</w:t>
            </w:r>
            <w:r>
              <w:rPr>
                <w:rFonts w:ascii="宋体" w:hAnsi="宋体" w:cs="宋体" w:eastAsia="宋体" w:hint="default"/>
                <w:sz w:val="18"/>
                <w:szCs w:val="18"/>
              </w:rPr>
            </w:r>
          </w:p>
          <w:p>
            <w:pPr>
              <w:pStyle w:val="TableParagraph"/>
              <w:spacing w:line="240" w:lineRule="auto" w:before="76"/>
              <w:ind w:left="11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例</w:t>
            </w:r>
            <w:r>
              <w:rPr>
                <w:rFonts w:ascii="宋体" w:hAnsi="宋体" w:cs="宋体" w:eastAsia="宋体" w:hint="default"/>
                <w:sz w:val="18"/>
                <w:szCs w:val="18"/>
                <w:u w:val="single" w:color="000000"/>
              </w:rPr>
              <w:t>(%)</w:t>
            </w:r>
            <w:r>
              <w:rPr>
                <w:rFonts w:ascii="宋体" w:hAnsi="宋体" w:cs="宋体" w:eastAsia="宋体" w:hint="default"/>
                <w:sz w:val="18"/>
                <w:szCs w:val="18"/>
              </w:rPr>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组织机构代</w:t>
            </w:r>
            <w:r>
              <w:rPr>
                <w:rFonts w:ascii="宋体" w:hAnsi="宋体" w:cs="宋体" w:eastAsia="宋体" w:hint="default"/>
                <w:sz w:val="18"/>
                <w:szCs w:val="18"/>
              </w:rPr>
            </w:r>
          </w:p>
          <w:p>
            <w:pPr>
              <w:pStyle w:val="TableParagraph"/>
              <w:spacing w:line="240" w:lineRule="auto" w:before="76"/>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码</w:t>
            </w:r>
            <w:r>
              <w:rPr>
                <w:rFonts w:ascii="宋体" w:hAnsi="宋体" w:cs="宋体" w:eastAsia="宋体" w:hint="default"/>
                <w:sz w:val="18"/>
                <w:szCs w:val="18"/>
              </w:rPr>
            </w:r>
          </w:p>
        </w:tc>
      </w:tr>
      <w:tr>
        <w:trPr>
          <w:trHeight w:val="78" w:hRule="exact"/>
        </w:trPr>
        <w:tc>
          <w:tcPr>
            <w:tcW w:w="1565" w:type="dxa"/>
            <w:tcBorders>
              <w:top w:val="nil" w:sz="6" w:space="0" w:color="auto"/>
              <w:left w:val="single" w:sz="4" w:space="0" w:color="000000"/>
              <w:bottom w:val="nil" w:sz="6" w:space="0" w:color="auto"/>
              <w:right w:val="nil" w:sz="6" w:space="0" w:color="auto"/>
            </w:tcBorders>
          </w:tcPr>
          <w:p>
            <w:pPr/>
          </w:p>
        </w:tc>
        <w:tc>
          <w:tcPr>
            <w:tcW w:w="876" w:type="dxa"/>
            <w:tcBorders>
              <w:top w:val="nil" w:sz="6" w:space="0" w:color="auto"/>
              <w:left w:val="nil" w:sz="6" w:space="0" w:color="auto"/>
              <w:bottom w:val="nil" w:sz="6" w:space="0" w:color="auto"/>
              <w:right w:val="single" w:sz="4" w:space="0" w:color="000000"/>
            </w:tcBorders>
          </w:tcPr>
          <w:p>
            <w:pPr/>
          </w:p>
        </w:tc>
        <w:tc>
          <w:tcPr>
            <w:tcW w:w="835"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
        </w:tc>
        <w:tc>
          <w:tcPr>
            <w:tcW w:w="735"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1565"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103" w:right="190"/>
              <w:jc w:val="both"/>
              <w:rPr>
                <w:rFonts w:ascii="宋体" w:hAnsi="宋体" w:cs="宋体" w:eastAsia="宋体" w:hint="default"/>
                <w:sz w:val="18"/>
                <w:szCs w:val="18"/>
              </w:rPr>
            </w:pPr>
            <w:r>
              <w:rPr>
                <w:rFonts w:ascii="宋体" w:hAnsi="宋体" w:cs="宋体" w:eastAsia="宋体" w:hint="default"/>
                <w:sz w:val="18"/>
                <w:szCs w:val="18"/>
              </w:rPr>
              <w:t>北京数码视讯软 件技术发展有限 公司</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103" w:right="221"/>
              <w:jc w:val="left"/>
              <w:rPr>
                <w:rFonts w:ascii="宋体" w:hAnsi="宋体" w:cs="宋体" w:eastAsia="宋体" w:hint="default"/>
                <w:sz w:val="18"/>
                <w:szCs w:val="18"/>
              </w:rPr>
            </w:pPr>
            <w:r>
              <w:rPr>
                <w:rFonts w:ascii="宋体" w:hAnsi="宋体" w:cs="宋体" w:eastAsia="宋体" w:hint="default"/>
                <w:sz w:val="18"/>
                <w:szCs w:val="18"/>
              </w:rPr>
              <w:t>全资子 公司</w:t>
            </w:r>
          </w:p>
        </w:tc>
        <w:tc>
          <w:tcPr>
            <w:tcW w:w="83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316" w:lineRule="auto"/>
              <w:ind w:left="103" w:right="180"/>
              <w:jc w:val="left"/>
              <w:rPr>
                <w:rFonts w:ascii="宋体" w:hAnsi="宋体" w:cs="宋体" w:eastAsia="宋体" w:hint="default"/>
                <w:sz w:val="18"/>
                <w:szCs w:val="18"/>
              </w:rPr>
            </w:pPr>
            <w:r>
              <w:rPr>
                <w:rFonts w:ascii="宋体" w:hAnsi="宋体" w:cs="宋体" w:eastAsia="宋体" w:hint="default"/>
                <w:sz w:val="18"/>
                <w:szCs w:val="18"/>
              </w:rPr>
              <w:t>民营企 业</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北京市顺义区</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郑海涛</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82"/>
              <w:jc w:val="center"/>
              <w:rPr>
                <w:rFonts w:ascii="宋体" w:hAnsi="宋体" w:cs="宋体" w:eastAsia="宋体" w:hint="default"/>
                <w:sz w:val="18"/>
                <w:szCs w:val="18"/>
              </w:rPr>
            </w:pPr>
            <w:r>
              <w:rPr>
                <w:rFonts w:ascii="宋体" w:hAnsi="宋体" w:cs="宋体" w:eastAsia="宋体" w:hint="default"/>
                <w:sz w:val="18"/>
                <w:szCs w:val="18"/>
              </w:rPr>
              <w:t>软件开发</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0"/>
              <w:jc w:val="center"/>
              <w:rPr>
                <w:rFonts w:ascii="Times New Roman" w:hAnsi="Times New Roman" w:cs="Times New Roman" w:eastAsia="Times New Roman" w:hint="default"/>
                <w:sz w:val="18"/>
                <w:szCs w:val="18"/>
              </w:rPr>
            </w:pPr>
            <w:r>
              <w:rPr>
                <w:rFonts w:ascii="Times New Roman"/>
                <w:sz w:val="18"/>
              </w:rPr>
              <w:t>100,000,000.00</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225" w:right="0"/>
              <w:jc w:val="left"/>
              <w:rPr>
                <w:rFonts w:ascii="Times New Roman" w:hAnsi="Times New Roman" w:cs="Times New Roman" w:eastAsia="Times New Roman" w:hint="default"/>
                <w:sz w:val="18"/>
                <w:szCs w:val="18"/>
              </w:rPr>
            </w:pPr>
            <w:r>
              <w:rPr>
                <w:rFonts w:ascii="Times New Roman"/>
                <w:sz w:val="18"/>
              </w:rPr>
              <w:t>100</w:t>
            </w:r>
          </w:p>
        </w:tc>
        <w:tc>
          <w:tcPr>
            <w:tcW w:w="68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201" w:right="0"/>
              <w:jc w:val="left"/>
              <w:rPr>
                <w:rFonts w:ascii="Times New Roman" w:hAnsi="Times New Roman" w:cs="Times New Roman" w:eastAsia="Times New Roman" w:hint="default"/>
                <w:sz w:val="18"/>
                <w:szCs w:val="18"/>
              </w:rPr>
            </w:pPr>
            <w:r>
              <w:rPr>
                <w:rFonts w:ascii="Times New Roman"/>
                <w:sz w:val="18"/>
              </w:rPr>
              <w:t>100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3" w:right="0"/>
              <w:jc w:val="left"/>
              <w:rPr>
                <w:rFonts w:ascii="Times New Roman" w:hAnsi="Times New Roman" w:cs="Times New Roman" w:eastAsia="Times New Roman" w:hint="default"/>
                <w:sz w:val="18"/>
                <w:szCs w:val="18"/>
              </w:rPr>
            </w:pPr>
            <w:r>
              <w:rPr>
                <w:rFonts w:ascii="Times New Roman"/>
                <w:sz w:val="18"/>
              </w:rPr>
              <w:t>68285511-X</w:t>
            </w:r>
          </w:p>
        </w:tc>
      </w:tr>
    </w:tbl>
    <w:p>
      <w:pPr>
        <w:spacing w:after="0" w:line="240" w:lineRule="auto"/>
        <w:jc w:val="left"/>
        <w:rPr>
          <w:rFonts w:ascii="Times New Roman" w:hAnsi="Times New Roman" w:cs="Times New Roman" w:eastAsia="Times New Roman" w:hint="default"/>
          <w:sz w:val="18"/>
          <w:szCs w:val="18"/>
        </w:rPr>
        <w:sectPr>
          <w:pgSz w:w="11910" w:h="16840"/>
          <w:pgMar w:header="990" w:footer="1184" w:top="1160" w:bottom="1380" w:left="120" w:right="960"/>
        </w:sectPr>
      </w:pPr>
    </w:p>
    <w:tbl>
      <w:tblPr>
        <w:tblW w:w="0" w:type="auto"/>
        <w:jc w:val="left"/>
        <w:tblInd w:w="105" w:type="dxa"/>
        <w:tblLayout w:type="fixed"/>
        <w:tblCellMar>
          <w:top w:w="0" w:type="dxa"/>
          <w:left w:w="0" w:type="dxa"/>
          <w:bottom w:w="0" w:type="dxa"/>
          <w:right w:w="0" w:type="dxa"/>
        </w:tblCellMar>
        <w:tblLook w:val="01E0"/>
      </w:tblPr>
      <w:tblGrid>
        <w:gridCol w:w="1565"/>
        <w:gridCol w:w="876"/>
        <w:gridCol w:w="835"/>
        <w:gridCol w:w="1419"/>
        <w:gridCol w:w="850"/>
        <w:gridCol w:w="1020"/>
        <w:gridCol w:w="1342"/>
        <w:gridCol w:w="735"/>
        <w:gridCol w:w="682"/>
        <w:gridCol w:w="1135"/>
      </w:tblGrid>
      <w:tr>
        <w:trPr>
          <w:trHeight w:val="874" w:hRule="exact"/>
        </w:trPr>
        <w:tc>
          <w:tcPr>
            <w:tcW w:w="156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319" w:lineRule="auto"/>
              <w:ind w:left="103" w:right="190"/>
              <w:jc w:val="left"/>
              <w:rPr>
                <w:rFonts w:ascii="宋体" w:hAnsi="宋体" w:cs="宋体" w:eastAsia="宋体" w:hint="default"/>
                <w:sz w:val="18"/>
                <w:szCs w:val="18"/>
              </w:rPr>
            </w:pPr>
            <w:r>
              <w:rPr>
                <w:rFonts w:ascii="宋体" w:hAnsi="宋体" w:cs="宋体" w:eastAsia="宋体" w:hint="default"/>
                <w:sz w:val="18"/>
                <w:szCs w:val="18"/>
              </w:rPr>
              <w:t>鼎点视讯科技有 限公司</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319" w:lineRule="auto"/>
              <w:ind w:left="103" w:right="221"/>
              <w:jc w:val="left"/>
              <w:rPr>
                <w:rFonts w:ascii="宋体" w:hAnsi="宋体" w:cs="宋体" w:eastAsia="宋体" w:hint="default"/>
                <w:sz w:val="18"/>
                <w:szCs w:val="18"/>
              </w:rPr>
            </w:pPr>
            <w:r>
              <w:rPr>
                <w:rFonts w:ascii="宋体" w:hAnsi="宋体" w:cs="宋体" w:eastAsia="宋体" w:hint="default"/>
                <w:sz w:val="18"/>
                <w:szCs w:val="18"/>
              </w:rPr>
              <w:t>全资子 公司</w:t>
            </w:r>
          </w:p>
        </w:tc>
        <w:tc>
          <w:tcPr>
            <w:tcW w:w="83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319" w:lineRule="auto"/>
              <w:ind w:left="103" w:right="180"/>
              <w:jc w:val="left"/>
              <w:rPr>
                <w:rFonts w:ascii="宋体" w:hAnsi="宋体" w:cs="宋体" w:eastAsia="宋体" w:hint="default"/>
                <w:sz w:val="18"/>
                <w:szCs w:val="18"/>
              </w:rPr>
            </w:pPr>
            <w:r>
              <w:rPr>
                <w:rFonts w:ascii="宋体" w:hAnsi="宋体" w:cs="宋体" w:eastAsia="宋体" w:hint="default"/>
                <w:sz w:val="18"/>
                <w:szCs w:val="18"/>
              </w:rPr>
              <w:t>民营企 业</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北京市顺义区</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郑海涛</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软件开发</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100,000,000.00</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w:t>
            </w:r>
          </w:p>
        </w:tc>
        <w:tc>
          <w:tcPr>
            <w:tcW w:w="68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194"/>
              <w:jc w:val="right"/>
              <w:rPr>
                <w:rFonts w:ascii="Times New Roman" w:hAnsi="Times New Roman" w:cs="Times New Roman" w:eastAsia="Times New Roman" w:hint="default"/>
                <w:sz w:val="18"/>
                <w:szCs w:val="18"/>
              </w:rPr>
            </w:pPr>
            <w:r>
              <w:rPr>
                <w:rFonts w:ascii="Times New Roman"/>
                <w:sz w:val="18"/>
              </w:rPr>
              <w:t>100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44"/>
              <w:jc w:val="center"/>
              <w:rPr>
                <w:rFonts w:ascii="Times New Roman" w:hAnsi="Times New Roman" w:cs="Times New Roman" w:eastAsia="Times New Roman" w:hint="default"/>
                <w:sz w:val="18"/>
                <w:szCs w:val="18"/>
              </w:rPr>
            </w:pPr>
            <w:r>
              <w:rPr>
                <w:rFonts w:ascii="Times New Roman"/>
                <w:sz w:val="18"/>
              </w:rPr>
              <w:t>56367622-3</w:t>
            </w:r>
          </w:p>
        </w:tc>
      </w:tr>
      <w:tr>
        <w:trPr>
          <w:trHeight w:val="634" w:hRule="exact"/>
        </w:trPr>
        <w:tc>
          <w:tcPr>
            <w:tcW w:w="1565"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03" w:right="190"/>
              <w:jc w:val="left"/>
              <w:rPr>
                <w:rFonts w:ascii="宋体" w:hAnsi="宋体" w:cs="宋体" w:eastAsia="宋体" w:hint="default"/>
                <w:sz w:val="18"/>
                <w:szCs w:val="18"/>
              </w:rPr>
            </w:pPr>
            <w:r>
              <w:rPr>
                <w:rFonts w:ascii="宋体" w:hAnsi="宋体" w:cs="宋体" w:eastAsia="宋体" w:hint="default"/>
                <w:sz w:val="18"/>
                <w:szCs w:val="18"/>
              </w:rPr>
              <w:t>北京数码视讯建 设发展有限公司</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03" w:right="221"/>
              <w:jc w:val="left"/>
              <w:rPr>
                <w:rFonts w:ascii="宋体" w:hAnsi="宋体" w:cs="宋体" w:eastAsia="宋体" w:hint="default"/>
                <w:sz w:val="18"/>
                <w:szCs w:val="18"/>
              </w:rPr>
            </w:pPr>
            <w:r>
              <w:rPr>
                <w:rFonts w:ascii="宋体" w:hAnsi="宋体" w:cs="宋体" w:eastAsia="宋体" w:hint="default"/>
                <w:sz w:val="18"/>
                <w:szCs w:val="18"/>
              </w:rPr>
              <w:t>全资子 公司</w:t>
            </w:r>
          </w:p>
        </w:tc>
        <w:tc>
          <w:tcPr>
            <w:tcW w:w="835"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03" w:right="180"/>
              <w:jc w:val="left"/>
              <w:rPr>
                <w:rFonts w:ascii="宋体" w:hAnsi="宋体" w:cs="宋体" w:eastAsia="宋体" w:hint="default"/>
                <w:sz w:val="18"/>
                <w:szCs w:val="18"/>
              </w:rPr>
            </w:pPr>
            <w:r>
              <w:rPr>
                <w:rFonts w:ascii="宋体" w:hAnsi="宋体" w:cs="宋体" w:eastAsia="宋体" w:hint="default"/>
                <w:sz w:val="18"/>
                <w:szCs w:val="18"/>
              </w:rPr>
              <w:t>民营企 业</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北京市海淀区</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张刚</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82"/>
              <w:jc w:val="center"/>
              <w:rPr>
                <w:rFonts w:ascii="宋体" w:hAnsi="宋体" w:cs="宋体" w:eastAsia="宋体" w:hint="default"/>
                <w:sz w:val="18"/>
                <w:szCs w:val="18"/>
              </w:rPr>
            </w:pPr>
            <w:r>
              <w:rPr>
                <w:rFonts w:ascii="宋体" w:hAnsi="宋体" w:cs="宋体" w:eastAsia="宋体" w:hint="default"/>
                <w:sz w:val="18"/>
                <w:szCs w:val="18"/>
              </w:rPr>
              <w:t>物业管理</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6,000,000.00</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w:t>
            </w:r>
          </w:p>
        </w:tc>
        <w:tc>
          <w:tcPr>
            <w:tcW w:w="68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94"/>
              <w:jc w:val="right"/>
              <w:rPr>
                <w:rFonts w:ascii="Times New Roman" w:hAnsi="Times New Roman" w:cs="Times New Roman" w:eastAsia="Times New Roman" w:hint="default"/>
                <w:sz w:val="18"/>
                <w:szCs w:val="18"/>
              </w:rPr>
            </w:pPr>
            <w:r>
              <w:rPr>
                <w:rFonts w:ascii="Times New Roman"/>
                <w:sz w:val="18"/>
              </w:rPr>
              <w:t>100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44"/>
              <w:jc w:val="center"/>
              <w:rPr>
                <w:rFonts w:ascii="Times New Roman" w:hAnsi="Times New Roman" w:cs="Times New Roman" w:eastAsia="Times New Roman" w:hint="default"/>
                <w:sz w:val="18"/>
                <w:szCs w:val="18"/>
              </w:rPr>
            </w:pPr>
            <w:r>
              <w:rPr>
                <w:rFonts w:ascii="Times New Roman"/>
                <w:sz w:val="18"/>
              </w:rPr>
              <w:t>56749903-3</w:t>
            </w:r>
          </w:p>
        </w:tc>
      </w:tr>
      <w:tr>
        <w:trPr>
          <w:trHeight w:val="635" w:hRule="exact"/>
        </w:trPr>
        <w:tc>
          <w:tcPr>
            <w:tcW w:w="1565"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03" w:right="190"/>
              <w:jc w:val="left"/>
              <w:rPr>
                <w:rFonts w:ascii="宋体" w:hAnsi="宋体" w:cs="宋体" w:eastAsia="宋体" w:hint="default"/>
                <w:sz w:val="18"/>
                <w:szCs w:val="18"/>
              </w:rPr>
            </w:pPr>
            <w:r>
              <w:rPr>
                <w:rFonts w:ascii="宋体" w:hAnsi="宋体" w:cs="宋体" w:eastAsia="宋体" w:hint="default"/>
                <w:sz w:val="18"/>
                <w:szCs w:val="18"/>
              </w:rPr>
              <w:t>北京星际无双文 化传媒有限公司</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03" w:right="221"/>
              <w:jc w:val="left"/>
              <w:rPr>
                <w:rFonts w:ascii="宋体" w:hAnsi="宋体" w:cs="宋体" w:eastAsia="宋体" w:hint="default"/>
                <w:sz w:val="18"/>
                <w:szCs w:val="18"/>
              </w:rPr>
            </w:pPr>
            <w:r>
              <w:rPr>
                <w:rFonts w:ascii="宋体" w:hAnsi="宋体" w:cs="宋体" w:eastAsia="宋体" w:hint="default"/>
                <w:sz w:val="18"/>
                <w:szCs w:val="18"/>
              </w:rPr>
              <w:t>全资子 公司</w:t>
            </w:r>
          </w:p>
        </w:tc>
        <w:tc>
          <w:tcPr>
            <w:tcW w:w="835"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03" w:right="180"/>
              <w:jc w:val="left"/>
              <w:rPr>
                <w:rFonts w:ascii="宋体" w:hAnsi="宋体" w:cs="宋体" w:eastAsia="宋体" w:hint="default"/>
                <w:sz w:val="18"/>
                <w:szCs w:val="18"/>
              </w:rPr>
            </w:pPr>
            <w:r>
              <w:rPr>
                <w:rFonts w:ascii="宋体" w:hAnsi="宋体" w:cs="宋体" w:eastAsia="宋体" w:hint="default"/>
                <w:sz w:val="18"/>
                <w:szCs w:val="18"/>
              </w:rPr>
              <w:t>民营企 业</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北京市海淀区</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张怀雨</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文化艺术</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5,000,000.00</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w:t>
            </w:r>
          </w:p>
        </w:tc>
        <w:tc>
          <w:tcPr>
            <w:tcW w:w="68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94"/>
              <w:jc w:val="right"/>
              <w:rPr>
                <w:rFonts w:ascii="Times New Roman" w:hAnsi="Times New Roman" w:cs="Times New Roman" w:eastAsia="Times New Roman" w:hint="default"/>
                <w:sz w:val="18"/>
                <w:szCs w:val="18"/>
              </w:rPr>
            </w:pPr>
            <w:r>
              <w:rPr>
                <w:rFonts w:ascii="Times New Roman"/>
                <w:sz w:val="18"/>
              </w:rPr>
              <w:t>100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44"/>
              <w:jc w:val="center"/>
              <w:rPr>
                <w:rFonts w:ascii="Times New Roman" w:hAnsi="Times New Roman" w:cs="Times New Roman" w:eastAsia="Times New Roman" w:hint="default"/>
                <w:sz w:val="18"/>
                <w:szCs w:val="18"/>
              </w:rPr>
            </w:pPr>
            <w:r>
              <w:rPr>
                <w:rFonts w:ascii="Times New Roman"/>
                <w:sz w:val="18"/>
              </w:rPr>
              <w:t>56362535-4</w:t>
            </w:r>
          </w:p>
        </w:tc>
      </w:tr>
      <w:tr>
        <w:trPr>
          <w:trHeight w:val="944" w:hRule="exact"/>
        </w:trPr>
        <w:tc>
          <w:tcPr>
            <w:tcW w:w="1565" w:type="dxa"/>
            <w:tcBorders>
              <w:top w:val="nil" w:sz="6" w:space="0" w:color="auto"/>
              <w:left w:val="single" w:sz="4" w:space="0" w:color="000000"/>
              <w:bottom w:val="nil" w:sz="6" w:space="0" w:color="auto"/>
              <w:right w:val="single" w:sz="4" w:space="0" w:color="000000"/>
            </w:tcBorders>
          </w:tcPr>
          <w:p>
            <w:pPr>
              <w:pStyle w:val="TableParagraph"/>
              <w:spacing w:line="316" w:lineRule="auto" w:before="16"/>
              <w:ind w:left="103" w:right="190"/>
              <w:jc w:val="both"/>
              <w:rPr>
                <w:rFonts w:ascii="宋体" w:hAnsi="宋体" w:cs="宋体" w:eastAsia="宋体" w:hint="default"/>
                <w:sz w:val="18"/>
                <w:szCs w:val="18"/>
              </w:rPr>
            </w:pPr>
            <w:r>
              <w:rPr>
                <w:rFonts w:ascii="宋体" w:hAnsi="宋体" w:cs="宋体" w:eastAsia="宋体" w:hint="default"/>
                <w:sz w:val="18"/>
                <w:szCs w:val="18"/>
              </w:rPr>
              <w:t>北京数码视讯通 信技术发展有限 公司</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316" w:lineRule="auto" w:before="16"/>
              <w:ind w:left="103" w:right="221"/>
              <w:jc w:val="left"/>
              <w:rPr>
                <w:rFonts w:ascii="宋体" w:hAnsi="宋体" w:cs="宋体" w:eastAsia="宋体" w:hint="default"/>
                <w:sz w:val="18"/>
                <w:szCs w:val="18"/>
              </w:rPr>
            </w:pPr>
            <w:r>
              <w:rPr>
                <w:rFonts w:ascii="宋体" w:hAnsi="宋体" w:cs="宋体" w:eastAsia="宋体" w:hint="default"/>
                <w:sz w:val="18"/>
                <w:szCs w:val="18"/>
              </w:rPr>
              <w:t>控股子 公司</w:t>
            </w:r>
          </w:p>
        </w:tc>
        <w:tc>
          <w:tcPr>
            <w:tcW w:w="83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316" w:lineRule="auto"/>
              <w:ind w:left="103" w:right="180"/>
              <w:jc w:val="left"/>
              <w:rPr>
                <w:rFonts w:ascii="宋体" w:hAnsi="宋体" w:cs="宋体" w:eastAsia="宋体" w:hint="default"/>
                <w:sz w:val="18"/>
                <w:szCs w:val="18"/>
              </w:rPr>
            </w:pPr>
            <w:r>
              <w:rPr>
                <w:rFonts w:ascii="宋体" w:hAnsi="宋体" w:cs="宋体" w:eastAsia="宋体" w:hint="default"/>
                <w:sz w:val="18"/>
                <w:szCs w:val="18"/>
              </w:rPr>
              <w:t>民营企 业</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北京市海淀区</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邹鑫</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软件开发</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5"/>
              <w:ind w:right="101"/>
              <w:jc w:val="right"/>
              <w:rPr>
                <w:rFonts w:ascii="Times New Roman" w:hAnsi="Times New Roman" w:cs="Times New Roman" w:eastAsia="Times New Roman" w:hint="default"/>
                <w:sz w:val="18"/>
                <w:szCs w:val="18"/>
              </w:rPr>
            </w:pPr>
            <w:r>
              <w:rPr>
                <w:rFonts w:ascii="Times New Roman"/>
                <w:spacing w:val="-1"/>
                <w:sz w:val="18"/>
              </w:rPr>
              <w:t>10,000,000.00</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5"/>
              <w:ind w:right="0"/>
              <w:jc w:val="center"/>
              <w:rPr>
                <w:rFonts w:ascii="Times New Roman" w:hAnsi="Times New Roman" w:cs="Times New Roman" w:eastAsia="Times New Roman" w:hint="default"/>
                <w:sz w:val="18"/>
                <w:szCs w:val="18"/>
              </w:rPr>
            </w:pPr>
            <w:r>
              <w:rPr>
                <w:rFonts w:ascii="Times New Roman"/>
                <w:sz w:val="18"/>
              </w:rPr>
              <w:t>51</w:t>
            </w:r>
          </w:p>
        </w:tc>
        <w:tc>
          <w:tcPr>
            <w:tcW w:w="68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5"/>
              <w:ind w:right="240"/>
              <w:jc w:val="right"/>
              <w:rPr>
                <w:rFonts w:ascii="Times New Roman" w:hAnsi="Times New Roman" w:cs="Times New Roman" w:eastAsia="Times New Roman" w:hint="default"/>
                <w:sz w:val="18"/>
                <w:szCs w:val="18"/>
              </w:rPr>
            </w:pPr>
            <w:r>
              <w:rPr>
                <w:rFonts w:ascii="Times New Roman"/>
                <w:sz w:val="18"/>
              </w:rPr>
              <w:t>51</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5"/>
              <w:ind w:right="44"/>
              <w:jc w:val="center"/>
              <w:rPr>
                <w:rFonts w:ascii="Times New Roman" w:hAnsi="Times New Roman" w:cs="Times New Roman" w:eastAsia="Times New Roman" w:hint="default"/>
                <w:sz w:val="18"/>
                <w:szCs w:val="18"/>
              </w:rPr>
            </w:pPr>
            <w:r>
              <w:rPr>
                <w:rFonts w:ascii="Times New Roman"/>
                <w:sz w:val="18"/>
              </w:rPr>
              <w:t>56362534-6</w:t>
            </w:r>
          </w:p>
        </w:tc>
      </w:tr>
    </w:tbl>
    <w:p>
      <w:pPr>
        <w:spacing w:line="240" w:lineRule="auto" w:before="0"/>
        <w:rPr>
          <w:rFonts w:ascii="宋体" w:hAnsi="宋体" w:cs="宋体" w:eastAsia="宋体" w:hint="default"/>
          <w:b/>
          <w:bCs/>
          <w:sz w:val="20"/>
          <w:szCs w:val="20"/>
        </w:rPr>
      </w:pPr>
      <w:r>
        <w:rPr/>
        <w:pict>
          <v:group style="position:absolute;margin-left:52.560001pt;margin-top:60.119984pt;width:490.3pt;height:.1pt;mso-position-horizontal-relative:page;mso-position-vertical-relative:page;z-index:-1421008" coordorigin="1051,1202" coordsize="9806,2">
            <v:shape style="position:absolute;left:1051;top:1202;width:9806;height:2" coordorigin="1051,1202" coordsize="9806,0" path="m1051,1202l10857,1202e" filled="false" stroked="true" strokeweight=".48pt" strokecolor="#000000">
              <v:path arrowok="t"/>
            </v:shape>
            <w10:wrap type="none"/>
          </v:group>
        </w:pict>
      </w:r>
      <w:r>
        <w:rPr/>
        <w:pict>
          <v:group style="position:absolute;margin-left:11.04001pt;margin-top:72pt;width:523.7pt;height:.5pt;mso-position-horizontal-relative:page;mso-position-vertical-relative:page;z-index:-1420984" coordorigin="221,1440" coordsize="10474,10">
            <v:shape style="position:absolute;left:226;top:1440;width:10;height:10" type="#_x0000_t75" stroked="false">
              <v:imagedata r:id="rId1406" o:title=""/>
            </v:shape>
            <v:shape style="position:absolute;left:221;top:1440;width:1570;height:10" type="#_x0000_t75" stroked="false">
              <v:imagedata r:id="rId1432" o:title=""/>
            </v:shape>
            <v:shape style="position:absolute;left:1786;top:1440;width:881;height:10" type="#_x0000_t75" stroked="false">
              <v:imagedata r:id="rId1433" o:title=""/>
            </v:shape>
            <v:shape style="position:absolute;left:2662;top:1440;width:840;height:10" type="#_x0000_t75" stroked="false">
              <v:imagedata r:id="rId1434" o:title=""/>
            </v:shape>
            <v:shape style="position:absolute;left:3497;top:1440;width:1424;height:10" type="#_x0000_t75" stroked="false">
              <v:imagedata r:id="rId371" o:title=""/>
            </v:shape>
            <v:shape style="position:absolute;left:4916;top:1440;width:854;height:10" type="#_x0000_t75" stroked="false">
              <v:imagedata r:id="rId196" o:title=""/>
            </v:shape>
            <v:shape style="position:absolute;left:5766;top:1440;width:1025;height:10" type="#_x0000_t75" stroked="false">
              <v:imagedata r:id="rId1435" o:title=""/>
            </v:shape>
            <v:shape style="position:absolute;left:6786;top:1440;width:2081;height:10" type="#_x0000_t75" stroked="false">
              <v:imagedata r:id="rId1436" o:title=""/>
            </v:shape>
            <v:shape style="position:absolute;left:8863;top:1440;width:1831;height:10" type="#_x0000_t75" stroked="false">
              <v:imagedata r:id="rId1437" o:title=""/>
            </v:shape>
            <w10:wrap type="none"/>
          </v:group>
        </w:pict>
      </w:r>
      <w:r>
        <w:rPr/>
        <w:pict>
          <v:group style="position:absolute;margin-left:11.76pt;margin-top:103.699944pt;width:522.5pt;height:.5pt;mso-position-horizontal-relative:page;mso-position-vertical-relative:page;z-index:-1420960" coordorigin="235,2074" coordsize="10450,10">
            <v:shape style="position:absolute;left:235;top:2074;width:1556;height:10" type="#_x0000_t75" stroked="false">
              <v:imagedata r:id="rId1438" o:title=""/>
            </v:shape>
            <v:shape style="position:absolute;left:1786;top:2074;width:881;height:10" type="#_x0000_t75" stroked="false">
              <v:imagedata r:id="rId1418" o:title=""/>
            </v:shape>
            <v:shape style="position:absolute;left:2662;top:2074;width:840;height:10" type="#_x0000_t75" stroked="false">
              <v:imagedata r:id="rId1419" o:title=""/>
            </v:shape>
            <v:shape style="position:absolute;left:3497;top:2074;width:1424;height:10" type="#_x0000_t75" stroked="false">
              <v:imagedata r:id="rId823" o:title=""/>
            </v:shape>
            <v:shape style="position:absolute;left:4916;top:2074;width:854;height:10" type="#_x0000_t75" stroked="false">
              <v:imagedata r:id="rId220" o:title=""/>
            </v:shape>
            <v:shape style="position:absolute;left:5766;top:2074;width:1025;height:10" type="#_x0000_t75" stroked="false">
              <v:imagedata r:id="rId1420" o:title=""/>
            </v:shape>
            <v:shape style="position:absolute;left:6786;top:2074;width:2081;height:10" type="#_x0000_t75" stroked="false">
              <v:imagedata r:id="rId1421" o:title=""/>
            </v:shape>
            <v:shape style="position:absolute;left:8863;top:2074;width:1822;height:10" type="#_x0000_t75" stroked="false">
              <v:imagedata r:id="rId1424" o:title=""/>
            </v:shape>
            <w10:wrap type="none"/>
          </v:group>
        </w:pict>
      </w:r>
      <w:r>
        <w:rPr/>
        <w:pict>
          <v:group style="position:absolute;margin-left:11.76pt;margin-top:135.379944pt;width:522.5pt;height:.5pt;mso-position-horizontal-relative:page;mso-position-vertical-relative:page;z-index:-1420936" coordorigin="235,2708" coordsize="10450,10">
            <v:shape style="position:absolute;left:235;top:2708;width:1556;height:10" type="#_x0000_t75" stroked="false">
              <v:imagedata r:id="rId1438" o:title=""/>
            </v:shape>
            <v:shape style="position:absolute;left:1786;top:2708;width:881;height:10" type="#_x0000_t75" stroked="false">
              <v:imagedata r:id="rId1433" o:title=""/>
            </v:shape>
            <v:shape style="position:absolute;left:2662;top:2708;width:840;height:10" type="#_x0000_t75" stroked="false">
              <v:imagedata r:id="rId1434" o:title=""/>
            </v:shape>
            <v:shape style="position:absolute;left:3497;top:2708;width:1424;height:10" type="#_x0000_t75" stroked="false">
              <v:imagedata r:id="rId371" o:title=""/>
            </v:shape>
            <v:shape style="position:absolute;left:4916;top:2708;width:854;height:10" type="#_x0000_t75" stroked="false">
              <v:imagedata r:id="rId196" o:title=""/>
            </v:shape>
            <v:shape style="position:absolute;left:5766;top:2708;width:1025;height:10" type="#_x0000_t75" stroked="false">
              <v:imagedata r:id="rId1435" o:title=""/>
            </v:shape>
            <v:shape style="position:absolute;left:6786;top:2708;width:2081;height:10" type="#_x0000_t75" stroked="false">
              <v:imagedata r:id="rId1436" o:title=""/>
            </v:shape>
            <v:shape style="position:absolute;left:8863;top:2708;width:1822;height:10" type="#_x0000_t75" stroked="false">
              <v:imagedata r:id="rId1439" o:title=""/>
            </v:shape>
            <w10:wrap type="none"/>
          </v:group>
        </w:pict>
      </w:r>
    </w:p>
    <w:p>
      <w:pPr>
        <w:spacing w:line="240" w:lineRule="auto" w:before="2"/>
        <w:rPr>
          <w:rFonts w:ascii="宋体" w:hAnsi="宋体" w:cs="宋体" w:eastAsia="宋体" w:hint="default"/>
          <w:b/>
          <w:bCs/>
          <w:sz w:val="25"/>
          <w:szCs w:val="25"/>
        </w:rPr>
      </w:pPr>
    </w:p>
    <w:p>
      <w:pPr>
        <w:pStyle w:val="Heading9"/>
        <w:spacing w:line="240" w:lineRule="auto" w:before="36"/>
        <w:ind w:left="1380" w:right="0"/>
        <w:jc w:val="left"/>
        <w:rPr>
          <w:b w:val="0"/>
          <w:bCs w:val="0"/>
        </w:rPr>
      </w:pPr>
      <w:r>
        <w:rPr/>
        <w:pict>
          <v:group style="position:absolute;margin-left:11.76pt;margin-top:-75.816330pt;width:522.5pt;height:.5pt;mso-position-horizontal-relative:page;mso-position-vertical-relative:paragraph;z-index:-1420912" coordorigin="235,-1516" coordsize="10450,10">
            <v:shape style="position:absolute;left:235;top:-1516;width:1556;height:10" type="#_x0000_t75" stroked="false">
              <v:imagedata r:id="rId1438" o:title=""/>
            </v:shape>
            <v:shape style="position:absolute;left:1786;top:-1516;width:881;height:10" type="#_x0000_t75" stroked="false">
              <v:imagedata r:id="rId1418" o:title=""/>
            </v:shape>
            <v:shape style="position:absolute;left:2662;top:-1516;width:840;height:10" type="#_x0000_t75" stroked="false">
              <v:imagedata r:id="rId1419" o:title=""/>
            </v:shape>
            <v:shape style="position:absolute;left:3497;top:-1516;width:1424;height:10" type="#_x0000_t75" stroked="false">
              <v:imagedata r:id="rId823" o:title=""/>
            </v:shape>
            <v:shape style="position:absolute;left:4916;top:-1516;width:854;height:10" type="#_x0000_t75" stroked="false">
              <v:imagedata r:id="rId220" o:title=""/>
            </v:shape>
            <v:shape style="position:absolute;left:5766;top:-1516;width:1025;height:10" type="#_x0000_t75" stroked="false">
              <v:imagedata r:id="rId1420" o:title=""/>
            </v:shape>
            <v:shape style="position:absolute;left:6786;top:-1516;width:2081;height:10" type="#_x0000_t75" stroked="false">
              <v:imagedata r:id="rId1421" o:title=""/>
            </v:shape>
            <v:shape style="position:absolute;left:8863;top:-1516;width:1822;height:10" type="#_x0000_t75" stroked="false">
              <v:imagedata r:id="rId1424" o:title=""/>
            </v:shape>
            <w10:wrap type="none"/>
          </v:group>
        </w:pict>
      </w:r>
      <w:r>
        <w:rPr/>
        <w:pict>
          <v:group style="position:absolute;margin-left:11.03998pt;margin-top:-33.096367pt;width:524.15pt;height:5.2pt;mso-position-horizontal-relative:page;mso-position-vertical-relative:paragraph;z-index:-1420888" coordorigin="221,-662" coordsize="10483,104">
            <v:shape style="position:absolute;left:226;top:-568;width:10;height:10" type="#_x0000_t75" stroked="false">
              <v:imagedata r:id="rId1406" o:title=""/>
            </v:shape>
            <v:shape style="position:absolute;left:221;top:-568;width:1570;height:10" type="#_x0000_t75" stroked="false">
              <v:imagedata r:id="rId1432" o:title=""/>
            </v:shape>
            <v:shape style="position:absolute;left:1781;top:-662;width:886;height:103" type="#_x0000_t75" stroked="false">
              <v:imagedata r:id="rId1440" o:title=""/>
            </v:shape>
            <v:shape style="position:absolute;left:2657;top:-662;width:845;height:103" type="#_x0000_t75" stroked="false">
              <v:imagedata r:id="rId1441" o:title=""/>
            </v:shape>
            <v:shape style="position:absolute;left:3492;top:-662;width:1429;height:103" type="#_x0000_t75" stroked="false">
              <v:imagedata r:id="rId1442" o:title=""/>
            </v:shape>
            <v:shape style="position:absolute;left:4911;top:-662;width:859;height:103" type="#_x0000_t75" stroked="false">
              <v:imagedata r:id="rId1443" o:title=""/>
            </v:shape>
            <v:shape style="position:absolute;left:5761;top:-662;width:1030;height:103" type="#_x0000_t75" stroked="false">
              <v:imagedata r:id="rId1444" o:title=""/>
            </v:shape>
            <v:shape style="position:absolute;left:6801;top:-662;width:2067;height:103" type="#_x0000_t75" stroked="false">
              <v:imagedata r:id="rId1445" o:title=""/>
            </v:shape>
            <v:shape style="position:absolute;left:8877;top:-662;width:1826;height:103" type="#_x0000_t75" stroked="false">
              <v:imagedata r:id="rId1446" o:title=""/>
            </v:shape>
            <v:group style="position:absolute;left:10684;top:-564;width:10;height:2" coordorigin="10684,-564" coordsize="10,2">
              <v:shape style="position:absolute;left:10684;top:-564;width:10;height:2" coordorigin="10684,-564" coordsize="10,0" path="m10684,-564l10694,-564e" filled="false" stroked="true" strokeweight=".48004pt" strokecolor="#000000">
                <v:path arrowok="t"/>
              </v:shape>
            </v:group>
            <w10:wrap type="none"/>
          </v:group>
        </w:pict>
      </w:r>
      <w:r>
        <w:rPr/>
        <w:pict>
          <v:group style="position:absolute;margin-left:20.760010pt;margin-top:20.423672pt;width:569.2pt;height:.5pt;mso-position-horizontal-relative:page;mso-position-vertical-relative:paragraph;z-index:-1420864" coordorigin="415,408" coordsize="11384,10">
            <v:shape style="position:absolute;left:420;top:408;width:10;height:10" type="#_x0000_t75" stroked="false">
              <v:imagedata r:id="rId1406" o:title=""/>
            </v:shape>
            <v:shape style="position:absolute;left:415;top:408;width:2405;height:10" type="#_x0000_t75" stroked="false">
              <v:imagedata r:id="rId1447" o:title=""/>
            </v:shape>
            <v:shape style="position:absolute;left:2816;top:408;width:1688;height:10" type="#_x0000_t75" stroked="false">
              <v:imagedata r:id="rId1448" o:title=""/>
            </v:shape>
            <v:shape style="position:absolute;left:4499;top:408;width:1238;height:10" type="#_x0000_t75" stroked="false">
              <v:imagedata r:id="rId1449" o:title=""/>
            </v:shape>
            <v:shape style="position:absolute;left:5732;top:408;width:1162;height:10" type="#_x0000_t75" stroked="false">
              <v:imagedata r:id="rId1450" o:title=""/>
            </v:shape>
            <v:shape style="position:absolute;left:6889;top:408;width:931;height:10" type="#_x0000_t75" stroked="false">
              <v:imagedata r:id="rId536" o:title=""/>
            </v:shape>
            <v:shape style="position:absolute;left:7816;top:408;width:1472;height:10" type="#_x0000_t75" stroked="false">
              <v:imagedata r:id="rId679" o:title=""/>
            </v:shape>
            <v:shape style="position:absolute;left:9283;top:408;width:694;height:10" type="#_x0000_t75" stroked="false">
              <v:imagedata r:id="rId1451" o:title=""/>
            </v:shape>
            <v:shape style="position:absolute;left:9972;top:408;width:1827;height:10" type="#_x0000_t75" stroked="false">
              <v:imagedata r:id="rId1452" o:title=""/>
            </v:shape>
            <w10:wrap type="none"/>
          </v:group>
        </w:pict>
      </w:r>
      <w:r>
        <w:rPr/>
        <w:pict>
          <v:group style="position:absolute;margin-left:20.759995pt;margin-top:86.213661pt;width:569.2pt;height:5.4pt;mso-position-horizontal-relative:page;mso-position-vertical-relative:paragraph;z-index:-1420840" coordorigin="415,1724" coordsize="11384,108">
            <v:shape style="position:absolute;left:415;top:1724;width:1628;height:108" type="#_x0000_t75" stroked="false">
              <v:imagedata r:id="rId1453" o:title=""/>
            </v:shape>
            <v:shape style="position:absolute;left:2019;top:1820;width:811;height:12" type="#_x0000_t75" stroked="false">
              <v:imagedata r:id="rId1454" o:title=""/>
            </v:shape>
            <v:shape style="position:absolute;left:2816;top:1820;width:980;height:12" type="#_x0000_t75" stroked="false">
              <v:imagedata r:id="rId1455" o:title=""/>
            </v:shape>
            <v:shape style="position:absolute;left:3781;top:1820;width:732;height:12" type="#_x0000_t75" stroked="false">
              <v:imagedata r:id="rId1456" o:title=""/>
            </v:shape>
            <v:shape style="position:absolute;left:4499;top:1820;width:1248;height:12" type="#_x0000_t75" stroked="false">
              <v:imagedata r:id="rId1457" o:title=""/>
            </v:shape>
            <v:shape style="position:absolute;left:5732;top:1820;width:1172;height:12" type="#_x0000_t75" stroked="false">
              <v:imagedata r:id="rId1458" o:title=""/>
            </v:shape>
            <v:shape style="position:absolute;left:6889;top:1820;width:941;height:12" type="#_x0000_t75" stroked="false">
              <v:imagedata r:id="rId1459" o:title=""/>
            </v:shape>
            <v:shape style="position:absolute;left:7816;top:1820;width:1481;height:12" type="#_x0000_t75" stroked="false">
              <v:imagedata r:id="rId1460" o:title=""/>
            </v:shape>
            <v:shape style="position:absolute;left:9283;top:1820;width:703;height:12" type="#_x0000_t75" stroked="false">
              <v:imagedata r:id="rId1461" o:title=""/>
            </v:shape>
            <v:shape style="position:absolute;left:9972;top:1820;width:1827;height:12" type="#_x0000_t75" stroked="false">
              <v:imagedata r:id="rId1462" o:title=""/>
            </v:shape>
            <w10:wrap type="none"/>
          </v:group>
        </w:pict>
      </w:r>
      <w:r>
        <w:rPr>
          <w:rFonts w:ascii="Times New Roman" w:hAnsi="Times New Roman" w:cs="Times New Roman" w:eastAsia="Times New Roman" w:hint="default"/>
        </w:rPr>
        <w:t>2</w:t>
      </w:r>
      <w:r>
        <w:rPr/>
        <w:t>、本公司的合营和联营企业情况</w:t>
      </w:r>
      <w:r>
        <w:rPr>
          <w:b w:val="0"/>
          <w:bCs w:val="0"/>
        </w:rPr>
      </w:r>
    </w:p>
    <w:p>
      <w:pPr>
        <w:spacing w:line="240" w:lineRule="auto" w:before="3"/>
        <w:rPr>
          <w:rFonts w:ascii="宋体" w:hAnsi="宋体" w:cs="宋体" w:eastAsia="宋体" w:hint="default"/>
          <w:b/>
          <w:bCs/>
          <w:sz w:val="6"/>
          <w:szCs w:val="6"/>
        </w:rPr>
      </w:pPr>
    </w:p>
    <w:tbl>
      <w:tblPr>
        <w:tblW w:w="0" w:type="auto"/>
        <w:jc w:val="left"/>
        <w:tblInd w:w="300" w:type="dxa"/>
        <w:tblLayout w:type="fixed"/>
        <w:tblCellMar>
          <w:top w:w="0" w:type="dxa"/>
          <w:left w:w="0" w:type="dxa"/>
          <w:bottom w:w="0" w:type="dxa"/>
          <w:right w:w="0" w:type="dxa"/>
        </w:tblCellMar>
        <w:tblLook w:val="01E0"/>
      </w:tblPr>
      <w:tblGrid>
        <w:gridCol w:w="1604"/>
        <w:gridCol w:w="797"/>
        <w:gridCol w:w="965"/>
        <w:gridCol w:w="718"/>
        <w:gridCol w:w="1234"/>
        <w:gridCol w:w="1157"/>
        <w:gridCol w:w="926"/>
        <w:gridCol w:w="1467"/>
        <w:gridCol w:w="689"/>
        <w:gridCol w:w="1812"/>
      </w:tblGrid>
      <w:tr>
        <w:trPr>
          <w:trHeight w:val="1316" w:hRule="exact"/>
        </w:trPr>
        <w:tc>
          <w:tcPr>
            <w:tcW w:w="16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165" w:right="-41"/>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被投资单位名称</w:t>
            </w:r>
            <w:r>
              <w:rPr>
                <w:rFonts w:ascii="宋体" w:hAnsi="宋体" w:cs="宋体" w:eastAsia="宋体" w:hint="default"/>
                <w:sz w:val="18"/>
                <w:szCs w:val="18"/>
              </w:rPr>
              <w:t> </w:t>
            </w:r>
            <w:r>
              <w:rPr>
                <w:rFonts w:ascii="宋体" w:hAnsi="宋体" w:cs="宋体" w:eastAsia="宋体" w:hint="default"/>
                <w:spacing w:val="-13"/>
                <w:sz w:val="18"/>
                <w:szCs w:val="18"/>
              </w:rPr>
              <w:t> </w:t>
            </w:r>
            <w:r>
              <w:rPr>
                <w:rFonts w:ascii="Times New Roman" w:hAnsi="Times New Roman" w:cs="Times New Roman" w:eastAsia="Times New Roman" w:hint="default"/>
                <w:spacing w:val="-13"/>
                <w:sz w:val="18"/>
                <w:szCs w:val="18"/>
              </w:rPr>
            </w:r>
            <w:r>
              <w:rPr>
                <w:rFonts w:ascii="Times New Roman" w:hAnsi="Times New Roman" w:cs="Times New Roman" w:eastAsia="Times New Roman" w:hint="default"/>
                <w:spacing w:val="-5"/>
                <w:sz w:val="18"/>
                <w:szCs w:val="18"/>
                <w:u w:val="single" w:color="000000"/>
              </w:rPr>
              <w:t> </w:t>
            </w:r>
            <w:r>
              <w:rPr>
                <w:rFonts w:ascii="Times New Roman" w:hAnsi="Times New Roman" w:cs="Times New Roman" w:eastAsia="Times New Roman" w:hint="default"/>
                <w:spacing w:val="-5"/>
                <w:sz w:val="18"/>
                <w:szCs w:val="18"/>
              </w:rPr>
            </w:r>
            <w:r>
              <w:rPr>
                <w:rFonts w:ascii="Times New Roman" w:hAnsi="Times New Roman" w:cs="Times New Roman" w:eastAsia="Times New Roman" w:hint="default"/>
                <w:sz w:val="18"/>
                <w:szCs w:val="18"/>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5"/>
                <w:szCs w:val="25"/>
              </w:rPr>
            </w:pPr>
          </w:p>
          <w:p>
            <w:pPr>
              <w:pStyle w:val="TableParagraph"/>
              <w:tabs>
                <w:tab w:pos="796" w:val="left" w:leader="none"/>
              </w:tabs>
              <w:spacing w:line="240" w:lineRule="auto"/>
              <w:ind w:left="31" w:right="-1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企业类型</w:t>
              <w:tab/>
            </w:r>
            <w:r>
              <w:rPr>
                <w:rFonts w:ascii="宋体" w:hAnsi="宋体" w:cs="宋体" w:eastAsia="宋体" w:hint="default"/>
                <w:sz w:val="18"/>
                <w:szCs w:val="18"/>
              </w:rPr>
            </w:r>
          </w:p>
        </w:tc>
        <w:tc>
          <w:tcPr>
            <w:tcW w:w="96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注册地</w:t>
            </w:r>
            <w:r>
              <w:rPr>
                <w:rFonts w:ascii="宋体" w:hAnsi="宋体" w:cs="宋体" w:eastAsia="宋体" w:hint="default"/>
                <w:sz w:val="18"/>
                <w:szCs w:val="18"/>
              </w:rPr>
            </w:r>
          </w:p>
        </w:tc>
        <w:tc>
          <w:tcPr>
            <w:tcW w:w="71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法人代</w:t>
            </w:r>
            <w:r>
              <w:rPr>
                <w:rFonts w:ascii="宋体" w:hAnsi="宋体" w:cs="宋体" w:eastAsia="宋体" w:hint="default"/>
                <w:sz w:val="18"/>
                <w:szCs w:val="18"/>
              </w:rPr>
            </w: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表</w:t>
            </w:r>
            <w:r>
              <w:rPr>
                <w:rFonts w:ascii="宋体" w:hAnsi="宋体" w:cs="宋体" w:eastAsia="宋体" w:hint="default"/>
                <w:sz w:val="18"/>
                <w:szCs w:val="18"/>
              </w:rPr>
            </w:r>
          </w:p>
        </w:tc>
        <w:tc>
          <w:tcPr>
            <w:tcW w:w="12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24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业务性质</w:t>
            </w:r>
            <w:r>
              <w:rPr>
                <w:rFonts w:ascii="宋体" w:hAnsi="宋体" w:cs="宋体" w:eastAsia="宋体" w:hint="default"/>
                <w:sz w:val="18"/>
                <w:szCs w:val="18"/>
              </w:rPr>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注册资本</w:t>
            </w:r>
            <w:r>
              <w:rPr>
                <w:rFonts w:ascii="宋体" w:hAnsi="宋体" w:cs="宋体" w:eastAsia="宋体" w:hint="default"/>
                <w:sz w:val="18"/>
                <w:szCs w:val="18"/>
              </w:rPr>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left="18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本公司</w:t>
            </w:r>
            <w:r>
              <w:rPr>
                <w:rFonts w:ascii="宋体" w:hAnsi="宋体" w:cs="宋体" w:eastAsia="宋体" w:hint="default"/>
                <w:sz w:val="18"/>
                <w:szCs w:val="18"/>
              </w:rPr>
            </w: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left="18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持股比</w:t>
            </w:r>
            <w:r>
              <w:rPr>
                <w:rFonts w:ascii="宋体" w:hAnsi="宋体" w:cs="宋体" w:eastAsia="宋体" w:hint="default"/>
                <w:sz w:val="18"/>
                <w:szCs w:val="18"/>
              </w:rPr>
            </w: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left="23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例</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本公司在被投</w:t>
            </w:r>
            <w:r>
              <w:rPr>
                <w:rFonts w:ascii="宋体" w:hAnsi="宋体" w:cs="宋体" w:eastAsia="宋体" w:hint="default"/>
                <w:sz w:val="18"/>
                <w:szCs w:val="18"/>
              </w:rPr>
            </w: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资单位表决权</w:t>
            </w:r>
            <w:r>
              <w:rPr>
                <w:rFonts w:ascii="宋体" w:hAnsi="宋体" w:cs="宋体" w:eastAsia="宋体" w:hint="default"/>
                <w:sz w:val="18"/>
                <w:szCs w:val="18"/>
              </w:rPr>
            </w: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tc>
        <w:tc>
          <w:tcPr>
            <w:tcW w:w="689"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1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关联</w:t>
            </w:r>
            <w:r>
              <w:rPr>
                <w:rFonts w:ascii="宋体" w:hAnsi="宋体" w:cs="宋体" w:eastAsia="宋体" w:hint="default"/>
                <w:sz w:val="18"/>
                <w:szCs w:val="18"/>
              </w:rPr>
            </w: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left="1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关系</w:t>
            </w:r>
            <w:r>
              <w:rPr>
                <w:rFonts w:ascii="宋体" w:hAnsi="宋体" w:cs="宋体" w:eastAsia="宋体" w:hint="default"/>
                <w:sz w:val="18"/>
                <w:szCs w:val="18"/>
              </w:rPr>
            </w:r>
          </w:p>
        </w:tc>
        <w:tc>
          <w:tcPr>
            <w:tcW w:w="181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组织机构代码</w:t>
            </w:r>
            <w:r>
              <w:rPr>
                <w:rFonts w:ascii="宋体" w:hAnsi="宋体" w:cs="宋体" w:eastAsia="宋体" w:hint="default"/>
                <w:sz w:val="18"/>
                <w:szCs w:val="18"/>
              </w:rPr>
            </w:r>
          </w:p>
        </w:tc>
      </w:tr>
      <w:tr>
        <w:trPr>
          <w:trHeight w:val="108" w:hRule="exact"/>
        </w:trPr>
        <w:tc>
          <w:tcPr>
            <w:tcW w:w="1604" w:type="dxa"/>
            <w:tcBorders>
              <w:top w:val="nil" w:sz="6" w:space="0" w:color="auto"/>
              <w:left w:val="single" w:sz="4" w:space="0" w:color="000000"/>
              <w:bottom w:val="nil" w:sz="6" w:space="0" w:color="auto"/>
              <w:right w:val="nil" w:sz="6" w:space="0" w:color="auto"/>
            </w:tcBorders>
          </w:tcPr>
          <w:p>
            <w:pPr/>
          </w:p>
        </w:tc>
        <w:tc>
          <w:tcPr>
            <w:tcW w:w="797" w:type="dxa"/>
            <w:tcBorders>
              <w:top w:val="nil" w:sz="6" w:space="0" w:color="auto"/>
              <w:left w:val="nil" w:sz="6" w:space="0" w:color="auto"/>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single" w:sz="4" w:space="0" w:color="000000"/>
            </w:tcBorders>
          </w:tcPr>
          <w:p>
            <w:pPr/>
          </w:p>
        </w:tc>
        <w:tc>
          <w:tcPr>
            <w:tcW w:w="1812" w:type="dxa"/>
            <w:tcBorders>
              <w:top w:val="nil" w:sz="6" w:space="0" w:color="auto"/>
              <w:left w:val="single" w:sz="4" w:space="0" w:color="000000"/>
              <w:bottom w:val="nil" w:sz="6" w:space="0" w:color="auto"/>
              <w:right w:val="single" w:sz="4" w:space="0" w:color="000000"/>
            </w:tcBorders>
          </w:tcPr>
          <w:p>
            <w:pPr/>
          </w:p>
        </w:tc>
      </w:tr>
      <w:tr>
        <w:trPr>
          <w:trHeight w:val="432" w:hRule="exact"/>
        </w:trPr>
        <w:tc>
          <w:tcPr>
            <w:tcW w:w="1604"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797"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single" w:sz="4" w:space="0" w:color="000000"/>
            </w:tcBorders>
          </w:tcPr>
          <w:p>
            <w:pPr/>
          </w:p>
        </w:tc>
        <w:tc>
          <w:tcPr>
            <w:tcW w:w="1812" w:type="dxa"/>
            <w:tcBorders>
              <w:top w:val="nil" w:sz="6" w:space="0" w:color="auto"/>
              <w:left w:val="single" w:sz="4" w:space="0" w:color="000000"/>
              <w:bottom w:val="nil" w:sz="6" w:space="0" w:color="auto"/>
              <w:right w:val="single" w:sz="4" w:space="0" w:color="000000"/>
            </w:tcBorders>
          </w:tcPr>
          <w:p>
            <w:pPr/>
          </w:p>
        </w:tc>
      </w:tr>
      <w:tr>
        <w:trPr>
          <w:trHeight w:val="633" w:hRule="exact"/>
        </w:trPr>
        <w:tc>
          <w:tcPr>
            <w:tcW w:w="1604" w:type="dxa"/>
            <w:tcBorders>
              <w:top w:val="nil" w:sz="6" w:space="0" w:color="auto"/>
              <w:left w:val="single" w:sz="4" w:space="0" w:color="000000"/>
              <w:bottom w:val="nil" w:sz="6" w:space="0" w:color="auto"/>
              <w:right w:val="single" w:sz="4" w:space="0" w:color="000000"/>
            </w:tcBorders>
          </w:tcPr>
          <w:p>
            <w:pPr>
              <w:pStyle w:val="TableParagraph"/>
              <w:spacing w:line="316" w:lineRule="auto" w:before="53"/>
              <w:ind w:left="103" w:right="77"/>
              <w:jc w:val="left"/>
              <w:rPr>
                <w:rFonts w:ascii="宋体" w:hAnsi="宋体" w:cs="宋体" w:eastAsia="宋体" w:hint="default"/>
                <w:sz w:val="18"/>
                <w:szCs w:val="18"/>
              </w:rPr>
            </w:pPr>
            <w:r>
              <w:rPr>
                <w:rFonts w:ascii="宋体" w:hAnsi="宋体" w:cs="宋体" w:eastAsia="宋体" w:hint="default"/>
                <w:spacing w:val="18"/>
                <w:sz w:val="18"/>
                <w:szCs w:val="18"/>
              </w:rPr>
              <w:t>北京市博汇科技</w:t>
            </w:r>
            <w:r>
              <w:rPr>
                <w:rFonts w:ascii="宋体" w:hAnsi="宋体" w:cs="宋体" w:eastAsia="宋体" w:hint="default"/>
                <w:spacing w:val="-69"/>
                <w:sz w:val="18"/>
                <w:szCs w:val="18"/>
              </w:rPr>
              <w:t> </w:t>
            </w:r>
            <w:r>
              <w:rPr>
                <w:rFonts w:ascii="宋体" w:hAnsi="宋体" w:cs="宋体" w:eastAsia="宋体" w:hint="default"/>
                <w:sz w:val="18"/>
                <w:szCs w:val="18"/>
              </w:rPr>
              <w:t>股份有限公司</w:t>
            </w:r>
          </w:p>
        </w:tc>
        <w:tc>
          <w:tcPr>
            <w:tcW w:w="797" w:type="dxa"/>
            <w:vMerge w:val="restart"/>
            <w:tcBorders>
              <w:top w:val="nil" w:sz="6" w:space="0" w:color="auto"/>
              <w:left w:val="single" w:sz="4" w:space="0" w:color="000000"/>
              <w:right w:val="single" w:sz="4" w:space="0" w:color="000000"/>
            </w:tcBorders>
          </w:tcPr>
          <w:p>
            <w:pPr>
              <w:pStyle w:val="TableParagraph"/>
              <w:spacing w:line="240" w:lineRule="auto" w:before="133"/>
              <w:ind w:right="0"/>
              <w:jc w:val="center"/>
              <w:rPr>
                <w:rFonts w:ascii="宋体" w:hAnsi="宋体" w:cs="宋体" w:eastAsia="宋体" w:hint="default"/>
                <w:sz w:val="18"/>
                <w:szCs w:val="18"/>
              </w:rPr>
            </w:pPr>
            <w:r>
              <w:rPr>
                <w:rFonts w:ascii="宋体" w:hAnsi="宋体" w:cs="宋体" w:eastAsia="宋体" w:hint="default"/>
                <w:sz w:val="18"/>
                <w:szCs w:val="18"/>
              </w:rPr>
              <w:t>民营企</w:t>
            </w: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业</w:t>
            </w:r>
          </w:p>
        </w:tc>
        <w:tc>
          <w:tcPr>
            <w:tcW w:w="965" w:type="dxa"/>
            <w:vMerge w:val="restart"/>
            <w:tcBorders>
              <w:top w:val="nil" w:sz="6" w:space="0" w:color="auto"/>
              <w:left w:val="single" w:sz="4" w:space="0" w:color="000000"/>
              <w:right w:val="single" w:sz="4" w:space="0" w:color="000000"/>
            </w:tcBorders>
          </w:tcPr>
          <w:p>
            <w:pPr>
              <w:pStyle w:val="TableParagraph"/>
              <w:spacing w:line="240" w:lineRule="auto" w:before="133"/>
              <w:ind w:right="0"/>
              <w:jc w:val="center"/>
              <w:rPr>
                <w:rFonts w:ascii="宋体" w:hAnsi="宋体" w:cs="宋体" w:eastAsia="宋体" w:hint="default"/>
                <w:sz w:val="18"/>
                <w:szCs w:val="18"/>
              </w:rPr>
            </w:pPr>
            <w:r>
              <w:rPr>
                <w:rFonts w:ascii="宋体" w:hAnsi="宋体" w:cs="宋体" w:eastAsia="宋体" w:hint="default"/>
                <w:sz w:val="18"/>
                <w:szCs w:val="18"/>
              </w:rPr>
              <w:t>北京市海</w:t>
            </w: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淀区</w:t>
            </w:r>
          </w:p>
        </w:tc>
        <w:tc>
          <w:tcPr>
            <w:tcW w:w="718" w:type="dxa"/>
            <w:vMerge w:val="restart"/>
            <w:tcBorders>
              <w:top w:val="nil" w:sz="6" w:space="0" w:color="auto"/>
              <w:left w:val="single" w:sz="4" w:space="0" w:color="000000"/>
              <w:right w:val="single" w:sz="4" w:space="0" w:color="000000"/>
            </w:tcBorders>
          </w:tcPr>
          <w:p>
            <w:pPr>
              <w:pStyle w:val="TableParagraph"/>
              <w:spacing w:line="240" w:lineRule="auto" w:before="133"/>
              <w:ind w:right="0"/>
              <w:jc w:val="center"/>
              <w:rPr>
                <w:rFonts w:ascii="宋体" w:hAnsi="宋体" w:cs="宋体" w:eastAsia="宋体" w:hint="default"/>
                <w:sz w:val="18"/>
                <w:szCs w:val="18"/>
              </w:rPr>
            </w:pPr>
            <w:r>
              <w:rPr>
                <w:rFonts w:ascii="宋体" w:hAnsi="宋体" w:cs="宋体" w:eastAsia="宋体" w:hint="default"/>
                <w:sz w:val="18"/>
                <w:szCs w:val="18"/>
              </w:rPr>
              <w:t>郭忠</w:t>
            </w: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武</w:t>
            </w:r>
          </w:p>
        </w:tc>
        <w:tc>
          <w:tcPr>
            <w:tcW w:w="1234" w:type="dxa"/>
            <w:vMerge w:val="restart"/>
            <w:tcBorders>
              <w:top w:val="nil" w:sz="6" w:space="0" w:color="auto"/>
              <w:left w:val="single" w:sz="4" w:space="0" w:color="000000"/>
              <w:right w:val="single" w:sz="4" w:space="0" w:color="000000"/>
            </w:tcBorders>
          </w:tcPr>
          <w:p>
            <w:pPr>
              <w:pStyle w:val="TableParagraph"/>
              <w:spacing w:line="240" w:lineRule="auto" w:before="133"/>
              <w:ind w:left="158" w:right="0"/>
              <w:jc w:val="left"/>
              <w:rPr>
                <w:rFonts w:ascii="宋体" w:hAnsi="宋体" w:cs="宋体" w:eastAsia="宋体" w:hint="default"/>
                <w:sz w:val="18"/>
                <w:szCs w:val="18"/>
              </w:rPr>
            </w:pPr>
            <w:r>
              <w:rPr>
                <w:rFonts w:ascii="宋体" w:hAnsi="宋体" w:cs="宋体" w:eastAsia="宋体" w:hint="default"/>
                <w:sz w:val="18"/>
                <w:szCs w:val="18"/>
              </w:rPr>
              <w:t>视音频产品</w:t>
            </w: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left="158" w:right="0"/>
              <w:jc w:val="left"/>
              <w:rPr>
                <w:rFonts w:ascii="宋体" w:hAnsi="宋体" w:cs="宋体" w:eastAsia="宋体" w:hint="default"/>
                <w:sz w:val="18"/>
                <w:szCs w:val="18"/>
              </w:rPr>
            </w:pPr>
            <w:r>
              <w:rPr>
                <w:rFonts w:ascii="宋体" w:hAnsi="宋体" w:cs="宋体" w:eastAsia="宋体" w:hint="default"/>
                <w:sz w:val="18"/>
                <w:szCs w:val="18"/>
              </w:rPr>
              <w:t>研发和销售</w:t>
            </w:r>
          </w:p>
        </w:tc>
        <w:tc>
          <w:tcPr>
            <w:tcW w:w="1157"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467" w:type="dxa"/>
            <w:tcBorders>
              <w:top w:val="nil" w:sz="6" w:space="0" w:color="auto"/>
              <w:left w:val="single" w:sz="4" w:space="0" w:color="000000"/>
              <w:bottom w:val="nil" w:sz="6" w:space="0" w:color="auto"/>
              <w:right w:val="single" w:sz="4" w:space="0" w:color="000000"/>
            </w:tcBorders>
          </w:tcPr>
          <w:p>
            <w:pPr/>
          </w:p>
        </w:tc>
        <w:tc>
          <w:tcPr>
            <w:tcW w:w="689" w:type="dxa"/>
            <w:vMerge w:val="restart"/>
            <w:tcBorders>
              <w:top w:val="nil" w:sz="6" w:space="0" w:color="auto"/>
              <w:left w:val="single" w:sz="4" w:space="0" w:color="000000"/>
              <w:right w:val="single" w:sz="4" w:space="0" w:color="000000"/>
            </w:tcBorders>
          </w:tcPr>
          <w:p>
            <w:pPr>
              <w:pStyle w:val="TableParagraph"/>
              <w:spacing w:line="240" w:lineRule="auto" w:before="133"/>
              <w:ind w:left="158" w:right="0"/>
              <w:jc w:val="left"/>
              <w:rPr>
                <w:rFonts w:ascii="宋体" w:hAnsi="宋体" w:cs="宋体" w:eastAsia="宋体" w:hint="default"/>
                <w:sz w:val="18"/>
                <w:szCs w:val="18"/>
              </w:rPr>
            </w:pPr>
            <w:r>
              <w:rPr>
                <w:rFonts w:ascii="宋体" w:hAnsi="宋体" w:cs="宋体" w:eastAsia="宋体" w:hint="default"/>
                <w:sz w:val="18"/>
                <w:szCs w:val="18"/>
              </w:rPr>
              <w:t>重大</w:t>
            </w: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left="158" w:right="0"/>
              <w:jc w:val="left"/>
              <w:rPr>
                <w:rFonts w:ascii="宋体" w:hAnsi="宋体" w:cs="宋体" w:eastAsia="宋体" w:hint="default"/>
                <w:sz w:val="18"/>
                <w:szCs w:val="18"/>
              </w:rPr>
            </w:pPr>
            <w:r>
              <w:rPr>
                <w:rFonts w:ascii="宋体" w:hAnsi="宋体" w:cs="宋体" w:eastAsia="宋体" w:hint="default"/>
                <w:sz w:val="18"/>
                <w:szCs w:val="18"/>
              </w:rPr>
              <w:t>影响</w:t>
            </w:r>
          </w:p>
        </w:tc>
        <w:tc>
          <w:tcPr>
            <w:tcW w:w="1812" w:type="dxa"/>
            <w:tcBorders>
              <w:top w:val="nil" w:sz="6" w:space="0" w:color="auto"/>
              <w:left w:val="single" w:sz="4" w:space="0" w:color="000000"/>
              <w:bottom w:val="nil" w:sz="6" w:space="0" w:color="auto"/>
              <w:right w:val="single" w:sz="4" w:space="0" w:color="000000"/>
            </w:tcBorders>
          </w:tcPr>
          <w:p>
            <w:pPr/>
          </w:p>
        </w:tc>
      </w:tr>
      <w:tr>
        <w:trPr>
          <w:trHeight w:val="359" w:hRule="exact"/>
        </w:trPr>
        <w:tc>
          <w:tcPr>
            <w:tcW w:w="1604"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bottom w:val="nil" w:sz="6" w:space="0" w:color="auto"/>
              <w:right w:val="single" w:sz="4" w:space="0" w:color="000000"/>
            </w:tcBorders>
          </w:tcPr>
          <w:p>
            <w:pPr/>
          </w:p>
        </w:tc>
        <w:tc>
          <w:tcPr>
            <w:tcW w:w="965" w:type="dxa"/>
            <w:vMerge/>
            <w:tcBorders>
              <w:left w:val="single" w:sz="4" w:space="0" w:color="000000"/>
              <w:bottom w:val="nil" w:sz="6" w:space="0" w:color="auto"/>
              <w:right w:val="single" w:sz="4" w:space="0" w:color="000000"/>
            </w:tcBorders>
          </w:tcPr>
          <w:p>
            <w:pPr/>
          </w:p>
        </w:tc>
        <w:tc>
          <w:tcPr>
            <w:tcW w:w="718" w:type="dxa"/>
            <w:vMerge/>
            <w:tcBorders>
              <w:left w:val="single" w:sz="4" w:space="0" w:color="000000"/>
              <w:bottom w:val="nil" w:sz="6" w:space="0" w:color="auto"/>
              <w:right w:val="single" w:sz="4" w:space="0" w:color="000000"/>
            </w:tcBorders>
          </w:tcPr>
          <w:p>
            <w:pPr/>
          </w:p>
        </w:tc>
        <w:tc>
          <w:tcPr>
            <w:tcW w:w="1234" w:type="dxa"/>
            <w:vMerge/>
            <w:tcBorders>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Times New Roman" w:hAnsi="Times New Roman" w:cs="Times New Roman" w:eastAsia="Times New Roman" w:hint="default"/>
                <w:sz w:val="18"/>
                <w:szCs w:val="18"/>
              </w:rPr>
            </w:pPr>
            <w:r>
              <w:rPr>
                <w:rFonts w:ascii="Times New Roman"/>
                <w:sz w:val="18"/>
              </w:rPr>
              <w:t>12,500,000</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92" w:right="0"/>
              <w:jc w:val="left"/>
              <w:rPr>
                <w:rFonts w:ascii="Times New Roman" w:hAnsi="Times New Roman" w:cs="Times New Roman" w:eastAsia="Times New Roman" w:hint="default"/>
                <w:sz w:val="18"/>
                <w:szCs w:val="18"/>
              </w:rPr>
            </w:pPr>
            <w:r>
              <w:rPr>
                <w:rFonts w:ascii="Times New Roman"/>
                <w:sz w:val="18"/>
              </w:rPr>
              <w:t>20%</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4" w:right="0"/>
              <w:jc w:val="center"/>
              <w:rPr>
                <w:rFonts w:ascii="Times New Roman" w:hAnsi="Times New Roman" w:cs="Times New Roman" w:eastAsia="Times New Roman" w:hint="default"/>
                <w:sz w:val="18"/>
                <w:szCs w:val="18"/>
              </w:rPr>
            </w:pPr>
            <w:r>
              <w:rPr>
                <w:rFonts w:ascii="Times New Roman"/>
                <w:sz w:val="18"/>
              </w:rPr>
              <w:t>20%</w:t>
            </w:r>
          </w:p>
        </w:tc>
        <w:tc>
          <w:tcPr>
            <w:tcW w:w="689" w:type="dxa"/>
            <w:vMerge/>
            <w:tcBorders>
              <w:left w:val="single" w:sz="4" w:space="0" w:color="000000"/>
              <w:bottom w:val="nil" w:sz="6" w:space="0" w:color="auto"/>
              <w:right w:val="single" w:sz="4" w:space="0" w:color="000000"/>
            </w:tcBorders>
          </w:tcPr>
          <w:p>
            <w:pPr/>
          </w:p>
        </w:tc>
        <w:tc>
          <w:tcPr>
            <w:tcW w:w="181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Times New Roman" w:hAnsi="Times New Roman" w:cs="Times New Roman" w:eastAsia="Times New Roman" w:hint="default"/>
                <w:sz w:val="18"/>
                <w:szCs w:val="18"/>
              </w:rPr>
            </w:pPr>
            <w:r>
              <w:rPr>
                <w:rFonts w:ascii="Times New Roman"/>
                <w:sz w:val="18"/>
              </w:rPr>
              <w:t>10202736-X</w:t>
            </w:r>
          </w:p>
        </w:tc>
      </w:tr>
    </w:tbl>
    <w:p>
      <w:pPr>
        <w:pStyle w:val="BodyText"/>
        <w:spacing w:line="240" w:lineRule="auto" w:before="33"/>
        <w:ind w:left="960" w:right="0"/>
        <w:jc w:val="left"/>
      </w:pPr>
      <w:r>
        <w:rPr/>
        <w:pict>
          <v:group style="position:absolute;margin-left:21.48pt;margin-top:-47.766331pt;width:568pt;height:.5pt;mso-position-horizontal-relative:page;mso-position-vertical-relative:paragraph;z-index:-1420816" coordorigin="430,-955" coordsize="11360,10">
            <v:shape style="position:absolute;left:430;top:-955;width:2391;height:10" type="#_x0000_t75" stroked="false">
              <v:imagedata r:id="rId1463" o:title=""/>
            </v:shape>
            <v:shape style="position:absolute;left:2816;top:-955;width:1688;height:10" type="#_x0000_t75" stroked="false">
              <v:imagedata r:id="rId1464" o:title=""/>
            </v:shape>
            <v:shape style="position:absolute;left:4499;top:-955;width:1238;height:10" type="#_x0000_t75" stroked="false">
              <v:imagedata r:id="rId1465" o:title=""/>
            </v:shape>
            <v:shape style="position:absolute;left:5732;top:-955;width:1162;height:10" type="#_x0000_t75" stroked="false">
              <v:imagedata r:id="rId1466" o:title=""/>
            </v:shape>
            <v:shape style="position:absolute;left:6889;top:-955;width:931;height:10" type="#_x0000_t75" stroked="false">
              <v:imagedata r:id="rId506" o:title=""/>
            </v:shape>
            <v:shape style="position:absolute;left:7816;top:-955;width:1472;height:10" type="#_x0000_t75" stroked="false">
              <v:imagedata r:id="rId665" o:title=""/>
            </v:shape>
            <v:shape style="position:absolute;left:9283;top:-955;width:694;height:10" type="#_x0000_t75" stroked="false">
              <v:imagedata r:id="rId1467" o:title=""/>
            </v:shape>
            <v:shape style="position:absolute;left:9972;top:-955;width:1817;height:10" type="#_x0000_t75" stroked="false">
              <v:imagedata r:id="rId1468" o:title=""/>
            </v:shape>
            <w10:wrap type="none"/>
          </v:group>
        </w:pict>
      </w:r>
      <w:r>
        <w:rPr/>
        <w:pict>
          <v:group style="position:absolute;margin-left:21pt;margin-top:-5.046312pt;width:569.4pt;height:5.05pt;mso-position-horizontal-relative:page;mso-position-vertical-relative:paragraph;z-index:-1420792" coordorigin="420,-101" coordsize="11388,101">
            <v:shape style="position:absolute;left:420;top:-10;width:10;height:10" type="#_x0000_t75" stroked="false">
              <v:imagedata r:id="rId1406" o:title=""/>
            </v:shape>
            <v:shape style="position:absolute;left:430;top:-101;width:2391;height:101" type="#_x0000_t75" stroked="false">
              <v:imagedata r:id="rId1469" o:title=""/>
            </v:shape>
            <v:shape style="position:absolute;left:2830;top:-101;width:1673;height:101" type="#_x0000_t75" stroked="false">
              <v:imagedata r:id="rId1470" o:title=""/>
            </v:shape>
            <v:shape style="position:absolute;left:4494;top:-101;width:1243;height:101" type="#_x0000_t75" stroked="false">
              <v:imagedata r:id="rId1471" o:title=""/>
            </v:shape>
            <v:shape style="position:absolute;left:5727;top:-101;width:1167;height:101" type="#_x0000_t75" stroked="false">
              <v:imagedata r:id="rId1472" o:title=""/>
            </v:shape>
            <v:shape style="position:absolute;left:6885;top:-101;width:936;height:101" type="#_x0000_t75" stroked="false">
              <v:imagedata r:id="rId1473" o:title=""/>
            </v:shape>
            <v:shape style="position:absolute;left:7811;top:-101;width:1477;height:101" type="#_x0000_t75" stroked="false">
              <v:imagedata r:id="rId1474" o:title=""/>
            </v:shape>
            <v:shape style="position:absolute;left:9278;top:-101;width:698;height:101" type="#_x0000_t75" stroked="false">
              <v:imagedata r:id="rId1475" o:title=""/>
            </v:shape>
            <v:shape style="position:absolute;left:9986;top:-101;width:1822;height:101" type="#_x0000_t75" stroked="false">
              <v:imagedata r:id="rId1476" o:title=""/>
            </v:shape>
            <v:group style="position:absolute;left:11789;top:-5;width:10;height:2" coordorigin="11789,-5" coordsize="10,2">
              <v:shape style="position:absolute;left:11789;top:-5;width:10;height:2" coordorigin="11789,-5" coordsize="10,0" path="m11789,-5l11798,-5e" filled="false" stroked="true" strokeweight=".48001pt" strokecolor="#000000">
                <v:path arrowok="t"/>
              </v:shape>
            </v:group>
            <w10:wrap type="none"/>
          </v:group>
        </w:pict>
      </w:r>
      <w:r>
        <w:rPr/>
        <w:pict>
          <v:group style="position:absolute;margin-left:19.68001pt;margin-top:20.273699pt;width:571.6pt;height:.5pt;mso-position-horizontal-relative:page;mso-position-vertical-relative:paragraph;z-index:-1420768" coordorigin="394,405" coordsize="11432,10">
            <v:shape style="position:absolute;left:398;top:405;width:10;height:10" type="#_x0000_t75" stroked="false">
              <v:imagedata r:id="rId1477" o:title=""/>
            </v:shape>
            <v:shape style="position:absolute;left:394;top:405;width:1755;height:10" type="#_x0000_t75" stroked="false">
              <v:imagedata r:id="rId1478" o:title=""/>
            </v:shape>
            <v:shape style="position:absolute;left:2144;top:405;width:4239;height:10" type="#_x0000_t75" stroked="false">
              <v:imagedata r:id="rId1479" o:title=""/>
            </v:shape>
            <v:shape style="position:absolute;left:6378;top:405;width:5447;height:10" type="#_x0000_t75" stroked="false">
              <v:imagedata r:id="rId1480" o:title=""/>
            </v:shape>
            <w10:wrap type="none"/>
          </v:group>
        </w:pict>
      </w:r>
      <w:r>
        <w:rPr/>
        <w:pict>
          <v:group style="position:absolute;margin-left:19.679995pt;margin-top:63.013687pt;width:571.1pt;height:5.2pt;mso-position-horizontal-relative:page;mso-position-vertical-relative:paragraph;z-index:-1420744" coordorigin="394,1260" coordsize="11422,104">
            <v:shape style="position:absolute;left:394;top:1260;width:1774;height:103" type="#_x0000_t75" stroked="false">
              <v:imagedata r:id="rId1481" o:title=""/>
            </v:shape>
            <v:shape style="position:absolute;left:2144;top:1354;width:4239;height:10" type="#_x0000_t75" stroked="false">
              <v:imagedata r:id="rId1479" o:title=""/>
            </v:shape>
            <v:shape style="position:absolute;left:6378;top:1354;width:5437;height:10" type="#_x0000_t75" stroked="false">
              <v:imagedata r:id="rId1482" o:title=""/>
            </v:shape>
            <w10:wrap type="none"/>
          </v:group>
        </w:pict>
      </w:r>
      <w:r>
        <w:rPr/>
        <w:t>续表：</w:t>
      </w:r>
    </w:p>
    <w:p>
      <w:pPr>
        <w:spacing w:line="240" w:lineRule="auto" w:before="6"/>
        <w:rPr>
          <w:rFonts w:ascii="宋体" w:hAnsi="宋体" w:cs="宋体" w:eastAsia="宋体" w:hint="default"/>
          <w:sz w:val="7"/>
          <w:szCs w:val="7"/>
        </w:rPr>
      </w:pPr>
    </w:p>
    <w:tbl>
      <w:tblPr>
        <w:tblW w:w="0" w:type="auto"/>
        <w:jc w:val="left"/>
        <w:tblInd w:w="278" w:type="dxa"/>
        <w:tblLayout w:type="fixed"/>
        <w:tblCellMar>
          <w:top w:w="0" w:type="dxa"/>
          <w:left w:w="0" w:type="dxa"/>
          <w:bottom w:w="0" w:type="dxa"/>
          <w:right w:w="0" w:type="dxa"/>
        </w:tblCellMar>
        <w:tblLook w:val="01E0"/>
      </w:tblPr>
      <w:tblGrid>
        <w:gridCol w:w="1750"/>
        <w:gridCol w:w="1411"/>
        <w:gridCol w:w="1412"/>
        <w:gridCol w:w="1412"/>
        <w:gridCol w:w="1411"/>
        <w:gridCol w:w="1397"/>
        <w:gridCol w:w="1138"/>
        <w:gridCol w:w="1486"/>
      </w:tblGrid>
      <w:tr>
        <w:trPr>
          <w:trHeight w:val="855" w:hRule="exact"/>
        </w:trPr>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23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被投资单位名称</w:t>
            </w:r>
            <w:r>
              <w:rPr>
                <w:rFonts w:ascii="宋体" w:hAnsi="宋体" w:cs="宋体" w:eastAsia="宋体" w:hint="default"/>
                <w:sz w:val="18"/>
                <w:szCs w:val="18"/>
              </w:rPr>
            </w:r>
          </w:p>
        </w:tc>
        <w:tc>
          <w:tcPr>
            <w:tcW w:w="141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1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期末资产总额</w:t>
            </w:r>
            <w:r>
              <w:rPr>
                <w:rFonts w:ascii="宋体" w:hAnsi="宋体" w:cs="宋体" w:eastAsia="宋体" w:hint="default"/>
                <w:sz w:val="18"/>
                <w:szCs w:val="18"/>
              </w:rPr>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期末负债总额</w:t>
            </w:r>
            <w:r>
              <w:rPr>
                <w:rFonts w:ascii="宋体" w:hAnsi="宋体" w:cs="宋体" w:eastAsia="宋体" w:hint="default"/>
                <w:sz w:val="18"/>
                <w:szCs w:val="18"/>
              </w:rPr>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left="37"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期末净资产总</w:t>
            </w:r>
            <w:r>
              <w:rPr>
                <w:rFonts w:ascii="宋体" w:hAnsi="宋体" w:cs="宋体" w:eastAsia="宋体" w:hint="default"/>
                <w:sz w:val="18"/>
                <w:szCs w:val="18"/>
              </w:rPr>
            </w: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4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额</w:t>
            </w:r>
            <w:r>
              <w:rPr>
                <w:rFonts w:ascii="宋体" w:hAnsi="宋体" w:cs="宋体" w:eastAsia="宋体" w:hint="default"/>
                <w:sz w:val="18"/>
                <w:szCs w:val="18"/>
              </w:rPr>
            </w:r>
          </w:p>
        </w:tc>
        <w:tc>
          <w:tcPr>
            <w:tcW w:w="1411"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本年营业收入</w:t>
            </w:r>
            <w:r>
              <w:rPr>
                <w:rFonts w:ascii="宋体" w:hAnsi="宋体" w:cs="宋体" w:eastAsia="宋体" w:hint="default"/>
                <w:sz w:val="18"/>
                <w:szCs w:val="18"/>
              </w:rPr>
            </w: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总额</w:t>
            </w:r>
            <w:r>
              <w:rPr>
                <w:rFonts w:ascii="宋体" w:hAnsi="宋体" w:cs="宋体" w:eastAsia="宋体" w:hint="default"/>
                <w:sz w:val="18"/>
                <w:szCs w:val="18"/>
              </w:rPr>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本年净利润</w:t>
            </w:r>
            <w:r>
              <w:rPr>
                <w:rFonts w:ascii="宋体" w:hAnsi="宋体" w:cs="宋体" w:eastAsia="宋体" w:hint="default"/>
                <w:sz w:val="18"/>
                <w:szCs w:val="18"/>
              </w:rPr>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202"/>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关联关系</w:t>
            </w:r>
            <w:r>
              <w:rPr>
                <w:rFonts w:ascii="宋体" w:hAnsi="宋体" w:cs="宋体" w:eastAsia="宋体" w:hint="default"/>
                <w:sz w:val="18"/>
                <w:szCs w:val="18"/>
              </w:rPr>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组织机构代码</w:t>
            </w:r>
            <w:r>
              <w:rPr>
                <w:rFonts w:ascii="宋体" w:hAnsi="宋体" w:cs="宋体" w:eastAsia="宋体" w:hint="default"/>
                <w:sz w:val="18"/>
                <w:szCs w:val="18"/>
              </w:rPr>
            </w:r>
          </w:p>
        </w:tc>
      </w:tr>
      <w:tr>
        <w:trPr>
          <w:trHeight w:val="103" w:hRule="exact"/>
        </w:trPr>
        <w:tc>
          <w:tcPr>
            <w:tcW w:w="1750" w:type="dxa"/>
            <w:tcBorders>
              <w:top w:val="nil" w:sz="6" w:space="0" w:color="auto"/>
              <w:left w:val="single" w:sz="4" w:space="0" w:color="000000"/>
              <w:bottom w:val="nil" w:sz="6" w:space="0" w:color="auto"/>
              <w:right w:val="nil" w:sz="6" w:space="0" w:color="auto"/>
            </w:tcBorders>
          </w:tcPr>
          <w:p>
            <w:pPr/>
          </w:p>
        </w:tc>
        <w:tc>
          <w:tcPr>
            <w:tcW w:w="1411" w:type="dxa"/>
            <w:tcBorders>
              <w:top w:val="nil" w:sz="6" w:space="0" w:color="auto"/>
              <w:left w:val="nil" w:sz="6" w:space="0" w:color="auto"/>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
        </w:tc>
        <w:tc>
          <w:tcPr>
            <w:tcW w:w="1411"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single" w:sz="4" w:space="0" w:color="000000"/>
            </w:tcBorders>
          </w:tcPr>
          <w:p>
            <w:pPr/>
          </w:p>
        </w:tc>
      </w:tr>
      <w:tr>
        <w:trPr>
          <w:trHeight w:val="432" w:hRule="exact"/>
        </w:trPr>
        <w:tc>
          <w:tcPr>
            <w:tcW w:w="1750"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1411" w:type="dxa"/>
            <w:tcBorders>
              <w:top w:val="nil" w:sz="6" w:space="0" w:color="auto"/>
              <w:left w:val="single" w:sz="4" w:space="0" w:color="000000"/>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
        </w:tc>
        <w:tc>
          <w:tcPr>
            <w:tcW w:w="1411"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single" w:sz="4" w:space="0" w:color="000000"/>
            </w:tcBorders>
          </w:tcPr>
          <w:p>
            <w:pPr/>
          </w:p>
        </w:tc>
      </w:tr>
      <w:tr>
        <w:trPr>
          <w:trHeight w:val="689" w:hRule="exact"/>
        </w:trPr>
        <w:tc>
          <w:tcPr>
            <w:tcW w:w="1750" w:type="dxa"/>
            <w:tcBorders>
              <w:top w:val="nil" w:sz="6" w:space="0" w:color="auto"/>
              <w:left w:val="single" w:sz="4" w:space="0" w:color="000000"/>
              <w:bottom w:val="nil" w:sz="6" w:space="0" w:color="auto"/>
              <w:right w:val="single" w:sz="4" w:space="0" w:color="000000"/>
            </w:tcBorders>
          </w:tcPr>
          <w:p>
            <w:pPr>
              <w:pStyle w:val="TableParagraph"/>
              <w:spacing w:line="316" w:lineRule="auto" w:before="53"/>
              <w:ind w:left="103" w:right="100"/>
              <w:jc w:val="left"/>
              <w:rPr>
                <w:rFonts w:ascii="宋体" w:hAnsi="宋体" w:cs="宋体" w:eastAsia="宋体" w:hint="default"/>
                <w:sz w:val="18"/>
                <w:szCs w:val="18"/>
              </w:rPr>
            </w:pPr>
            <w:r>
              <w:rPr>
                <w:rFonts w:ascii="宋体" w:hAnsi="宋体" w:cs="宋体" w:eastAsia="宋体" w:hint="default"/>
                <w:spacing w:val="11"/>
                <w:sz w:val="18"/>
                <w:szCs w:val="18"/>
              </w:rPr>
              <w:t>北京市博汇科技股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份有限公司</w:t>
            </w:r>
          </w:p>
        </w:tc>
        <w:tc>
          <w:tcPr>
            <w:tcW w:w="141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82" w:right="0"/>
              <w:jc w:val="left"/>
              <w:rPr>
                <w:rFonts w:ascii="Times New Roman" w:hAnsi="Times New Roman" w:cs="Times New Roman" w:eastAsia="Times New Roman" w:hint="default"/>
                <w:sz w:val="18"/>
                <w:szCs w:val="18"/>
              </w:rPr>
            </w:pPr>
            <w:r>
              <w:rPr>
                <w:rFonts w:ascii="Times New Roman"/>
                <w:sz w:val="18"/>
              </w:rPr>
              <w:t>97,214,612.59</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12,347,070.90</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82" w:right="0"/>
              <w:jc w:val="left"/>
              <w:rPr>
                <w:rFonts w:ascii="Times New Roman" w:hAnsi="Times New Roman" w:cs="Times New Roman" w:eastAsia="Times New Roman" w:hint="default"/>
                <w:sz w:val="18"/>
                <w:szCs w:val="18"/>
              </w:rPr>
            </w:pPr>
            <w:r>
              <w:rPr>
                <w:rFonts w:ascii="Times New Roman"/>
                <w:sz w:val="18"/>
              </w:rPr>
              <w:t>84,867,541.69</w:t>
            </w:r>
          </w:p>
        </w:tc>
        <w:tc>
          <w:tcPr>
            <w:tcW w:w="141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82" w:right="0"/>
              <w:jc w:val="left"/>
              <w:rPr>
                <w:rFonts w:ascii="Times New Roman" w:hAnsi="Times New Roman" w:cs="Times New Roman" w:eastAsia="Times New Roman" w:hint="default"/>
                <w:sz w:val="18"/>
                <w:szCs w:val="18"/>
              </w:rPr>
            </w:pPr>
            <w:r>
              <w:rPr>
                <w:rFonts w:ascii="Times New Roman"/>
                <w:sz w:val="18"/>
              </w:rPr>
              <w:t>70,728,995.77</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16,111,399.00</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203"/>
              <w:jc w:val="right"/>
              <w:rPr>
                <w:rFonts w:ascii="宋体" w:hAnsi="宋体" w:cs="宋体" w:eastAsia="宋体" w:hint="default"/>
                <w:sz w:val="18"/>
                <w:szCs w:val="18"/>
              </w:rPr>
            </w:pPr>
            <w:r>
              <w:rPr>
                <w:rFonts w:ascii="宋体" w:hAnsi="宋体" w:cs="宋体" w:eastAsia="宋体" w:hint="default"/>
                <w:sz w:val="18"/>
                <w:szCs w:val="18"/>
              </w:rPr>
              <w:t>重大影响</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10202736-X</w:t>
            </w:r>
          </w:p>
        </w:tc>
      </w:tr>
    </w:tbl>
    <w:p>
      <w:pPr>
        <w:spacing w:line="240" w:lineRule="auto" w:before="11"/>
        <w:rPr>
          <w:rFonts w:ascii="宋体" w:hAnsi="宋体" w:cs="宋体" w:eastAsia="宋体" w:hint="default"/>
          <w:sz w:val="5"/>
          <w:szCs w:val="5"/>
        </w:rPr>
      </w:pPr>
    </w:p>
    <w:p>
      <w:pPr>
        <w:pStyle w:val="Heading9"/>
        <w:spacing w:line="240" w:lineRule="auto" w:before="36"/>
        <w:ind w:left="1380" w:right="0"/>
        <w:jc w:val="left"/>
        <w:rPr>
          <w:b w:val="0"/>
          <w:bCs w:val="0"/>
        </w:rPr>
      </w:pPr>
      <w:r>
        <w:rPr/>
        <w:pict>
          <v:group style="position:absolute;margin-left:20.4pt;margin-top:-36.456326pt;width:570.4pt;height:.5pt;mso-position-horizontal-relative:page;mso-position-vertical-relative:paragraph;z-index:-1420720" coordorigin="408,-729" coordsize="11408,10">
            <v:shape style="position:absolute;left:408;top:-729;width:1740;height:10" type="#_x0000_t75" stroked="false">
              <v:imagedata r:id="rId1146" o:title=""/>
            </v:shape>
            <v:shape style="position:absolute;left:2144;top:-729;width:4239;height:10" type="#_x0000_t75" stroked="false">
              <v:imagedata r:id="rId1479" o:title=""/>
            </v:shape>
            <v:shape style="position:absolute;left:6378;top:-729;width:5437;height:10" type="#_x0000_t75" stroked="false">
              <v:imagedata r:id="rId1482" o:title=""/>
            </v:shape>
            <w10:wrap type="none"/>
          </v:group>
        </w:pict>
      </w:r>
      <w:r>
        <w:rPr/>
        <w:pict>
          <v:group style="position:absolute;margin-left:19.68001pt;margin-top:-9.096334pt;width:572.050pt;height:5.3pt;mso-position-horizontal-relative:page;mso-position-vertical-relative:paragraph;z-index:-1420696" coordorigin="394,-182" coordsize="11441,106">
            <v:shape style="position:absolute;left:398;top:-86;width:10;height:10" type="#_x0000_t75" stroked="false">
              <v:imagedata r:id="rId1483" o:title=""/>
            </v:shape>
            <v:shape style="position:absolute;left:394;top:-86;width:1755;height:10" type="#_x0000_t75" stroked="false">
              <v:imagedata r:id="rId1478" o:title=""/>
            </v:shape>
            <v:shape style="position:absolute;left:2158;top:-182;width:4225;height:106" type="#_x0000_t75" stroked="false">
              <v:imagedata r:id="rId1484" o:title=""/>
            </v:shape>
            <v:shape style="position:absolute;left:6393;top:-182;width:5442;height:106" type="#_x0000_t75" stroked="false">
              <v:imagedata r:id="rId1485" o:title=""/>
            </v:shape>
            <v:group style="position:absolute;left:11815;top:-81;width:10;height:2" coordorigin="11815,-81" coordsize="10,2">
              <v:shape style="position:absolute;left:11815;top:-81;width:10;height:2" coordorigin="11815,-81" coordsize="10,0" path="m11815,-81l11825,-81e" filled="false" stroked="true" strokeweight=".47998pt" strokecolor="#000000">
                <v:path arrowok="t"/>
              </v:shape>
            </v:group>
            <w10:wrap type="none"/>
          </v:group>
        </w:pict>
      </w:r>
      <w:r>
        <w:rPr/>
        <w:pict>
          <v:shape style="position:absolute;margin-left:43.080002pt;margin-top:20.423706pt;width:.48002pt;height:.48pt;mso-position-horizontal-relative:page;mso-position-vertical-relative:paragraph;z-index:-1420672" type="#_x0000_t75" stroked="false">
            <v:imagedata r:id="rId1483" o:title=""/>
          </v:shape>
        </w:pict>
      </w:r>
      <w:r>
        <w:rPr/>
        <w:pict>
          <v:shape style="position:absolute;margin-left:495.820007pt;margin-top:20.423706pt;width:.48pt;height:.48pt;mso-position-horizontal-relative:page;mso-position-vertical-relative:paragraph;z-index:-1420648" type="#_x0000_t75" stroked="false">
            <v:imagedata r:id="rId1483" o:title=""/>
          </v:shape>
        </w:pict>
      </w:r>
      <w:r>
        <w:rPr/>
        <w:pict>
          <v:group style="position:absolute;margin-left:42.839981pt;margin-top:37.223667pt;width:453.5pt;height:5.4pt;mso-position-horizontal-relative:page;mso-position-vertical-relative:paragraph;z-index:-1420624" coordorigin="857,744" coordsize="9070,108">
            <v:shape style="position:absolute;left:857;top:744;width:3999;height:108" type="#_x0000_t75" stroked="false">
              <v:imagedata r:id="rId1486" o:title=""/>
            </v:shape>
            <v:shape style="position:absolute;left:4832;top:840;width:3132;height:12" type="#_x0000_t75" stroked="false">
              <v:imagedata r:id="rId1487" o:title=""/>
            </v:shape>
            <v:shape style="position:absolute;left:7950;top:840;width:1976;height:12" type="#_x0000_t75" stroked="false">
              <v:imagedata r:id="rId1488" o:title=""/>
            </v:shape>
            <w10:wrap type="none"/>
          </v:group>
        </w:pict>
      </w:r>
      <w:r>
        <w:rPr/>
        <w:pict>
          <v:group style="position:absolute;margin-left:43.560001pt;margin-top:74.663704pt;width:452.3pt;height:.5pt;mso-position-horizontal-relative:page;mso-position-vertical-relative:paragraph;z-index:-1420600" coordorigin="871,1493" coordsize="9046,10">
            <v:shape style="position:absolute;left:871;top:1493;width:3966;height:10" type="#_x0000_t75" stroked="false">
              <v:imagedata r:id="rId1489" o:title=""/>
            </v:shape>
            <v:shape style="position:absolute;left:4832;top:1493;width:3123;height:10" type="#_x0000_t75" stroked="false">
              <v:imagedata r:id="rId1490" o:title=""/>
            </v:shape>
            <v:shape style="position:absolute;left:7950;top:1493;width:1966;height:10" type="#_x0000_t75" stroked="false">
              <v:imagedata r:id="rId1491" o:title=""/>
            </v:shape>
            <w10:wrap type="none"/>
          </v:group>
        </w:pict>
      </w:r>
      <w:r>
        <w:rPr/>
        <w:pict>
          <v:group style="position:absolute;margin-left:43.560001pt;margin-top:107.213707pt;width:452.3pt;height:.5pt;mso-position-horizontal-relative:page;mso-position-vertical-relative:paragraph;z-index:-1420576" coordorigin="871,2144" coordsize="9046,10">
            <v:shape style="position:absolute;left:871;top:2144;width:3966;height:10" type="#_x0000_t75" stroked="false">
              <v:imagedata r:id="rId1489" o:title=""/>
            </v:shape>
            <v:shape style="position:absolute;left:4832;top:2144;width:3123;height:10" type="#_x0000_t75" stroked="false">
              <v:imagedata r:id="rId1490" o:title=""/>
            </v:shape>
            <v:shape style="position:absolute;left:7950;top:2144;width:1966;height:10" type="#_x0000_t75" stroked="false">
              <v:imagedata r:id="rId1491" o:title=""/>
            </v:shape>
            <w10:wrap type="none"/>
          </v:group>
        </w:pict>
      </w:r>
      <w:r>
        <w:rPr>
          <w:rFonts w:ascii="Times New Roman" w:hAnsi="Times New Roman" w:cs="Times New Roman" w:eastAsia="Times New Roman" w:hint="default"/>
        </w:rPr>
        <w:t>3</w:t>
      </w:r>
      <w:r>
        <w:rPr/>
        <w:t>、本公司的其他关联方情况</w:t>
      </w:r>
      <w:r>
        <w:rPr>
          <w:b w:val="0"/>
          <w:bCs w:val="0"/>
        </w:rPr>
      </w:r>
    </w:p>
    <w:p>
      <w:pPr>
        <w:spacing w:line="240" w:lineRule="auto" w:before="3"/>
        <w:rPr>
          <w:rFonts w:ascii="宋体" w:hAnsi="宋体" w:cs="宋体" w:eastAsia="宋体" w:hint="default"/>
          <w:b/>
          <w:bCs/>
          <w:sz w:val="6"/>
          <w:szCs w:val="6"/>
        </w:rPr>
      </w:pPr>
    </w:p>
    <w:tbl>
      <w:tblPr>
        <w:tblW w:w="0" w:type="auto"/>
        <w:jc w:val="left"/>
        <w:tblInd w:w="741" w:type="dxa"/>
        <w:tblLayout w:type="fixed"/>
        <w:tblCellMar>
          <w:top w:w="0" w:type="dxa"/>
          <w:left w:w="0" w:type="dxa"/>
          <w:bottom w:w="0" w:type="dxa"/>
          <w:right w:w="0" w:type="dxa"/>
        </w:tblCellMar>
        <w:tblLook w:val="01E0"/>
      </w:tblPr>
      <w:tblGrid>
        <w:gridCol w:w="3975"/>
        <w:gridCol w:w="3118"/>
        <w:gridCol w:w="1961"/>
      </w:tblGrid>
      <w:tr>
        <w:trPr>
          <w:trHeight w:val="331" w:hRule="exact"/>
        </w:trPr>
        <w:tc>
          <w:tcPr>
            <w:tcW w:w="39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其他关联方名称</w:t>
            </w:r>
            <w:r>
              <w:rPr>
                <w:rFonts w:ascii="宋体" w:hAnsi="宋体" w:cs="宋体" w:eastAsia="宋体" w:hint="default"/>
                <w:sz w:val="18"/>
                <w:szCs w:val="18"/>
              </w:rPr>
            </w:r>
          </w:p>
        </w:tc>
        <w:tc>
          <w:tcPr>
            <w:tcW w:w="31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5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其他关联方与本公司关系</w:t>
            </w:r>
            <w:r>
              <w:rPr>
                <w:rFonts w:ascii="宋体" w:hAnsi="宋体" w:cs="宋体" w:eastAsia="宋体" w:hint="default"/>
                <w:sz w:val="18"/>
                <w:szCs w:val="18"/>
              </w:rPr>
            </w:r>
          </w:p>
        </w:tc>
        <w:tc>
          <w:tcPr>
            <w:tcW w:w="19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4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组织机构代码</w:t>
            </w:r>
            <w:r>
              <w:rPr>
                <w:rFonts w:ascii="宋体" w:hAnsi="宋体" w:cs="宋体" w:eastAsia="宋体" w:hint="default"/>
                <w:sz w:val="18"/>
                <w:szCs w:val="18"/>
              </w:rPr>
            </w:r>
          </w:p>
        </w:tc>
      </w:tr>
      <w:tr>
        <w:trPr>
          <w:trHeight w:val="108" w:hRule="exact"/>
        </w:trPr>
        <w:tc>
          <w:tcPr>
            <w:tcW w:w="3975" w:type="dxa"/>
            <w:tcBorders>
              <w:top w:val="nil" w:sz="6" w:space="0" w:color="auto"/>
              <w:left w:val="single" w:sz="4" w:space="0" w:color="000000"/>
              <w:bottom w:val="nil" w:sz="6" w:space="0" w:color="auto"/>
              <w:right w:val="nil" w:sz="6" w:space="0" w:color="auto"/>
            </w:tcBorders>
          </w:tcPr>
          <w:p>
            <w:pPr/>
          </w:p>
        </w:tc>
        <w:tc>
          <w:tcPr>
            <w:tcW w:w="3118"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single" w:sz="4" w:space="0" w:color="000000"/>
            </w:tcBorders>
          </w:tcPr>
          <w:p>
            <w:pPr/>
          </w:p>
        </w:tc>
      </w:tr>
      <w:tr>
        <w:trPr>
          <w:trHeight w:val="645" w:hRule="exact"/>
        </w:trPr>
        <w:tc>
          <w:tcPr>
            <w:tcW w:w="397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深圳市中科远东创业投资有限公司</w:t>
            </w: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316" w:lineRule="auto" w:before="17"/>
              <w:ind w:left="554" w:right="1020"/>
              <w:jc w:val="left"/>
              <w:rPr>
                <w:rFonts w:ascii="宋体" w:hAnsi="宋体" w:cs="宋体" w:eastAsia="宋体" w:hint="default"/>
                <w:sz w:val="18"/>
                <w:szCs w:val="18"/>
              </w:rPr>
            </w:pPr>
            <w:r>
              <w:rPr>
                <w:rFonts w:ascii="宋体" w:hAnsi="宋体" w:cs="宋体" w:eastAsia="宋体" w:hint="default"/>
                <w:sz w:val="18"/>
                <w:szCs w:val="18"/>
              </w:rPr>
              <w:t>公司股东</w:t>
            </w:r>
            <w:r>
              <w:rPr>
                <w:rFonts w:ascii="宋体" w:hAnsi="宋体" w:cs="宋体" w:eastAsia="宋体" w:hint="default"/>
                <w:sz w:val="18"/>
                <w:szCs w:val="18"/>
              </w:rPr>
              <w:t>,</w:t>
            </w:r>
            <w:r>
              <w:rPr>
                <w:rFonts w:ascii="宋体" w:hAnsi="宋体" w:cs="宋体" w:eastAsia="宋体" w:hint="default"/>
                <w:sz w:val="18"/>
                <w:szCs w:val="18"/>
              </w:rPr>
              <w:t>重大影响 董事会派有代表</w:t>
            </w:r>
          </w:p>
        </w:tc>
        <w:tc>
          <w:tcPr>
            <w:tcW w:w="19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77034387-8</w:t>
            </w:r>
          </w:p>
        </w:tc>
      </w:tr>
      <w:tr>
        <w:trPr>
          <w:trHeight w:val="651" w:hRule="exact"/>
        </w:trPr>
        <w:tc>
          <w:tcPr>
            <w:tcW w:w="39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北京启迪创业孵化器有限公司</w:t>
            </w: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319" w:lineRule="auto" w:before="23"/>
              <w:ind w:left="554" w:right="1020"/>
              <w:jc w:val="left"/>
              <w:rPr>
                <w:rFonts w:ascii="宋体" w:hAnsi="宋体" w:cs="宋体" w:eastAsia="宋体" w:hint="default"/>
                <w:sz w:val="18"/>
                <w:szCs w:val="18"/>
              </w:rPr>
            </w:pPr>
            <w:r>
              <w:rPr>
                <w:rFonts w:ascii="宋体" w:hAnsi="宋体" w:cs="宋体" w:eastAsia="宋体" w:hint="default"/>
                <w:sz w:val="18"/>
                <w:szCs w:val="18"/>
              </w:rPr>
              <w:t>公司股东</w:t>
            </w:r>
            <w:r>
              <w:rPr>
                <w:rFonts w:ascii="宋体" w:hAnsi="宋体" w:cs="宋体" w:eastAsia="宋体" w:hint="default"/>
                <w:sz w:val="18"/>
                <w:szCs w:val="18"/>
              </w:rPr>
              <w:t>,</w:t>
            </w:r>
            <w:r>
              <w:rPr>
                <w:rFonts w:ascii="宋体" w:hAnsi="宋体" w:cs="宋体" w:eastAsia="宋体" w:hint="default"/>
                <w:sz w:val="18"/>
                <w:szCs w:val="18"/>
              </w:rPr>
              <w:t>重大影响 董事会派有代表</w:t>
            </w:r>
          </w:p>
        </w:tc>
        <w:tc>
          <w:tcPr>
            <w:tcW w:w="196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80206801-5</w:t>
            </w:r>
          </w:p>
        </w:tc>
      </w:tr>
      <w:tr>
        <w:trPr>
          <w:trHeight w:val="677" w:hRule="exact"/>
        </w:trPr>
        <w:tc>
          <w:tcPr>
            <w:tcW w:w="39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清华科技园创业投资有限公司</w:t>
            </w: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316" w:lineRule="auto" w:before="23"/>
              <w:ind w:left="554" w:right="1020"/>
              <w:jc w:val="left"/>
              <w:rPr>
                <w:rFonts w:ascii="宋体" w:hAnsi="宋体" w:cs="宋体" w:eastAsia="宋体" w:hint="default"/>
                <w:sz w:val="18"/>
                <w:szCs w:val="18"/>
              </w:rPr>
            </w:pPr>
            <w:r>
              <w:rPr>
                <w:rFonts w:ascii="宋体" w:hAnsi="宋体" w:cs="宋体" w:eastAsia="宋体" w:hint="default"/>
                <w:sz w:val="18"/>
                <w:szCs w:val="18"/>
              </w:rPr>
              <w:t>公司股东</w:t>
            </w:r>
            <w:r>
              <w:rPr>
                <w:rFonts w:ascii="宋体" w:hAnsi="宋体" w:cs="宋体" w:eastAsia="宋体" w:hint="default"/>
                <w:sz w:val="18"/>
                <w:szCs w:val="18"/>
              </w:rPr>
              <w:t>,</w:t>
            </w:r>
            <w:r>
              <w:rPr>
                <w:rFonts w:ascii="宋体" w:hAnsi="宋体" w:cs="宋体" w:eastAsia="宋体" w:hint="default"/>
                <w:sz w:val="18"/>
                <w:szCs w:val="18"/>
              </w:rPr>
              <w:t>重大影响 董事会派有代表表</w:t>
            </w:r>
          </w:p>
        </w:tc>
        <w:tc>
          <w:tcPr>
            <w:tcW w:w="196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72261606-9</w:t>
            </w:r>
          </w:p>
        </w:tc>
      </w:tr>
      <w:tr>
        <w:trPr>
          <w:trHeight w:val="344" w:hRule="exact"/>
        </w:trPr>
        <w:tc>
          <w:tcPr>
            <w:tcW w:w="3975"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left="103" w:right="0"/>
              <w:jc w:val="left"/>
              <w:rPr>
                <w:rFonts w:ascii="宋体" w:hAnsi="宋体" w:cs="宋体" w:eastAsia="宋体" w:hint="default"/>
                <w:sz w:val="20"/>
                <w:szCs w:val="20"/>
              </w:rPr>
            </w:pPr>
            <w:r>
              <w:rPr>
                <w:rFonts w:ascii="宋体" w:hAnsi="宋体" w:cs="宋体" w:eastAsia="宋体" w:hint="default"/>
                <w:sz w:val="20"/>
                <w:szCs w:val="20"/>
              </w:rPr>
              <w:t>北京市博汇科技股份有限公司</w:t>
            </w: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left="554" w:right="0"/>
              <w:jc w:val="left"/>
              <w:rPr>
                <w:rFonts w:ascii="宋体" w:hAnsi="宋体" w:cs="宋体" w:eastAsia="宋体" w:hint="default"/>
                <w:sz w:val="18"/>
                <w:szCs w:val="18"/>
              </w:rPr>
            </w:pPr>
            <w:r>
              <w:rPr>
                <w:rFonts w:ascii="宋体" w:hAnsi="宋体" w:cs="宋体" w:eastAsia="宋体" w:hint="default"/>
                <w:sz w:val="18"/>
                <w:szCs w:val="18"/>
              </w:rPr>
              <w:t>公司持股</w:t>
            </w:r>
            <w:r>
              <w:rPr>
                <w:rFonts w:ascii="宋体" w:hAnsi="宋体" w:cs="宋体" w:eastAsia="宋体" w:hint="default"/>
                <w:spacing w:val="-46"/>
                <w:sz w:val="18"/>
                <w:szCs w:val="18"/>
              </w:rPr>
              <w:t> </w:t>
            </w:r>
            <w:r>
              <w:rPr>
                <w:rFonts w:ascii="宋体" w:hAnsi="宋体" w:cs="宋体" w:eastAsia="宋体" w:hint="default"/>
                <w:sz w:val="18"/>
                <w:szCs w:val="18"/>
              </w:rPr>
              <w:t>20%</w:t>
            </w:r>
          </w:p>
        </w:tc>
        <w:tc>
          <w:tcPr>
            <w:tcW w:w="1961"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2"/>
              <w:jc w:val="right"/>
              <w:rPr>
                <w:rFonts w:ascii="宋体" w:hAnsi="宋体" w:cs="宋体" w:eastAsia="宋体" w:hint="default"/>
                <w:sz w:val="18"/>
                <w:szCs w:val="18"/>
              </w:rPr>
            </w:pPr>
            <w:r>
              <w:rPr>
                <w:rFonts w:ascii="宋体"/>
                <w:spacing w:val="-1"/>
                <w:sz w:val="18"/>
              </w:rPr>
              <w:t>10202736-X</w:t>
            </w:r>
          </w:p>
        </w:tc>
      </w:tr>
      <w:tr>
        <w:trPr>
          <w:trHeight w:val="101" w:hRule="exact"/>
        </w:trPr>
        <w:tc>
          <w:tcPr>
            <w:tcW w:w="3975" w:type="dxa"/>
            <w:tcBorders>
              <w:top w:val="nil" w:sz="6" w:space="0" w:color="auto"/>
              <w:left w:val="single" w:sz="4" w:space="0" w:color="000000"/>
              <w:bottom w:val="nil" w:sz="6" w:space="0" w:color="auto"/>
              <w:right w:val="nil" w:sz="6" w:space="0" w:color="auto"/>
            </w:tcBorders>
          </w:tcPr>
          <w:p>
            <w:pPr/>
          </w:p>
        </w:tc>
        <w:tc>
          <w:tcPr>
            <w:tcW w:w="3118"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single" w:sz="4" w:space="0" w:color="000000"/>
            </w:tcBorders>
          </w:tcPr>
          <w:p>
            <w:pPr/>
          </w:p>
        </w:tc>
      </w:tr>
      <w:tr>
        <w:trPr>
          <w:trHeight w:val="458" w:hRule="exact"/>
        </w:trPr>
        <w:tc>
          <w:tcPr>
            <w:tcW w:w="3975"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left="103" w:right="0"/>
              <w:jc w:val="left"/>
              <w:rPr>
                <w:rFonts w:ascii="宋体" w:hAnsi="宋体" w:cs="宋体" w:eastAsia="宋体" w:hint="default"/>
                <w:sz w:val="20"/>
                <w:szCs w:val="20"/>
              </w:rPr>
            </w:pPr>
            <w:r>
              <w:rPr>
                <w:rFonts w:ascii="宋体" w:hAnsi="宋体" w:cs="宋体" w:eastAsia="宋体" w:hint="default"/>
                <w:sz w:val="20"/>
                <w:szCs w:val="20"/>
              </w:rPr>
              <w:t>北京数字电视国家工程实验室有限公司</w:t>
            </w: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left="554" w:right="0"/>
              <w:jc w:val="left"/>
              <w:rPr>
                <w:rFonts w:ascii="宋体" w:hAnsi="宋体" w:cs="宋体" w:eastAsia="宋体" w:hint="default"/>
                <w:sz w:val="18"/>
                <w:szCs w:val="18"/>
              </w:rPr>
            </w:pPr>
            <w:r>
              <w:rPr>
                <w:rFonts w:ascii="宋体" w:hAnsi="宋体" w:cs="宋体" w:eastAsia="宋体" w:hint="default"/>
                <w:sz w:val="18"/>
                <w:szCs w:val="18"/>
              </w:rPr>
              <w:t>公司持股</w:t>
            </w:r>
            <w:r>
              <w:rPr>
                <w:rFonts w:ascii="宋体" w:hAnsi="宋体" w:cs="宋体" w:eastAsia="宋体" w:hint="default"/>
                <w:spacing w:val="-47"/>
                <w:sz w:val="18"/>
                <w:szCs w:val="18"/>
              </w:rPr>
              <w:t> </w:t>
            </w:r>
            <w:r>
              <w:rPr>
                <w:rFonts w:ascii="宋体" w:hAnsi="宋体" w:cs="宋体" w:eastAsia="宋体" w:hint="default"/>
                <w:sz w:val="18"/>
                <w:szCs w:val="18"/>
              </w:rPr>
              <w:t>12.5%</w:t>
            </w:r>
          </w:p>
        </w:tc>
        <w:tc>
          <w:tcPr>
            <w:tcW w:w="1961"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宋体" w:hAnsi="宋体" w:cs="宋体" w:eastAsia="宋体" w:hint="default"/>
                <w:sz w:val="18"/>
                <w:szCs w:val="18"/>
              </w:rPr>
            </w:pPr>
            <w:r>
              <w:rPr>
                <w:rFonts w:ascii="宋体"/>
                <w:spacing w:val="-1"/>
                <w:sz w:val="18"/>
              </w:rPr>
              <w:t>55681090-6</w:t>
            </w:r>
          </w:p>
        </w:tc>
      </w:tr>
      <w:tr>
        <w:trPr>
          <w:trHeight w:val="462" w:hRule="exact"/>
        </w:trPr>
        <w:tc>
          <w:tcPr>
            <w:tcW w:w="397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103" w:right="0"/>
              <w:jc w:val="left"/>
              <w:rPr>
                <w:rFonts w:ascii="宋体" w:hAnsi="宋体" w:cs="宋体" w:eastAsia="宋体" w:hint="default"/>
                <w:sz w:val="20"/>
                <w:szCs w:val="20"/>
              </w:rPr>
            </w:pPr>
            <w:r>
              <w:rPr>
                <w:rFonts w:ascii="宋体" w:hAnsi="宋体" w:cs="宋体" w:eastAsia="宋体" w:hint="default"/>
                <w:sz w:val="20"/>
                <w:szCs w:val="20"/>
              </w:rPr>
              <w:t>福建新大陆科技集团有限公司</w:t>
            </w: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554" w:right="0"/>
              <w:jc w:val="left"/>
              <w:rPr>
                <w:rFonts w:ascii="宋体" w:hAnsi="宋体" w:cs="宋体" w:eastAsia="宋体" w:hint="default"/>
                <w:sz w:val="18"/>
                <w:szCs w:val="18"/>
              </w:rPr>
            </w:pPr>
            <w:r>
              <w:rPr>
                <w:rFonts w:ascii="宋体" w:hAnsi="宋体" w:cs="宋体" w:eastAsia="宋体" w:hint="default"/>
                <w:sz w:val="18"/>
                <w:szCs w:val="18"/>
              </w:rPr>
              <w:t>公司持股</w:t>
            </w:r>
            <w:r>
              <w:rPr>
                <w:rFonts w:ascii="宋体" w:hAnsi="宋体" w:cs="宋体" w:eastAsia="宋体" w:hint="default"/>
                <w:spacing w:val="-46"/>
                <w:sz w:val="18"/>
                <w:szCs w:val="18"/>
              </w:rPr>
              <w:t> </w:t>
            </w:r>
            <w:r>
              <w:rPr>
                <w:rFonts w:ascii="宋体" w:hAnsi="宋体" w:cs="宋体" w:eastAsia="宋体" w:hint="default"/>
                <w:sz w:val="18"/>
                <w:szCs w:val="18"/>
              </w:rPr>
              <w:t>10%</w:t>
            </w:r>
          </w:p>
        </w:tc>
        <w:tc>
          <w:tcPr>
            <w:tcW w:w="1961"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pacing w:val="-1"/>
                <w:sz w:val="18"/>
              </w:rPr>
              <w:t>73360290-6</w:t>
            </w:r>
          </w:p>
        </w:tc>
      </w:tr>
    </w:tbl>
    <w:p>
      <w:pPr>
        <w:pStyle w:val="Heading9"/>
        <w:spacing w:line="240" w:lineRule="auto" w:before="122"/>
        <w:ind w:left="1380" w:right="0"/>
        <w:jc w:val="left"/>
        <w:rPr>
          <w:b w:val="0"/>
          <w:bCs w:val="0"/>
        </w:rPr>
      </w:pPr>
      <w:r>
        <w:rPr/>
        <w:pict>
          <v:group style="position:absolute;margin-left:43.560001pt;margin-top:-69.712303pt;width:452.3pt;height:.5pt;mso-position-horizontal-relative:page;mso-position-vertical-relative:paragraph;z-index:-1420552" coordorigin="871,-1394" coordsize="9046,10">
            <v:shape style="position:absolute;left:871;top:-1394;width:3966;height:10" type="#_x0000_t75" stroked="false">
              <v:imagedata r:id="rId1489" o:title=""/>
            </v:shape>
            <v:shape style="position:absolute;left:4832;top:-1394;width:3123;height:10" type="#_x0000_t75" stroked="false">
              <v:imagedata r:id="rId1490" o:title=""/>
            </v:shape>
            <v:shape style="position:absolute;left:7950;top:-1394;width:1966;height:10" type="#_x0000_t75" stroked="false">
              <v:imagedata r:id="rId1491" o:title=""/>
            </v:shape>
            <w10:wrap type="none"/>
          </v:group>
        </w:pict>
      </w:r>
      <w:r>
        <w:rPr/>
        <w:pict>
          <v:group style="position:absolute;margin-left:42.839981pt;margin-top:-50.992344pt;width:453pt;height:5.05pt;mso-position-horizontal-relative:page;mso-position-vertical-relative:paragraph;z-index:-1420528" coordorigin="857,-1020" coordsize="9060,101">
            <v:shape style="position:absolute;left:857;top:-1020;width:3999;height:101" type="#_x0000_t75" stroked="false">
              <v:imagedata r:id="rId1492" o:title=""/>
            </v:shape>
            <v:shape style="position:absolute;left:4832;top:-929;width:3123;height:10" type="#_x0000_t75" stroked="false">
              <v:imagedata r:id="rId1490" o:title=""/>
            </v:shape>
            <v:shape style="position:absolute;left:7950;top:-929;width:1966;height:10" type="#_x0000_t75" stroked="false">
              <v:imagedata r:id="rId1491" o:title=""/>
            </v:shape>
            <w10:wrap type="none"/>
          </v:group>
        </w:pict>
      </w:r>
      <w:r>
        <w:rPr/>
        <w:pict>
          <v:group style="position:absolute;margin-left:43.560001pt;margin-top:-23.272305pt;width:452.3pt;height:.5pt;mso-position-horizontal-relative:page;mso-position-vertical-relative:paragraph;z-index:-1420504" coordorigin="871,-465" coordsize="9046,10">
            <v:shape style="position:absolute;left:871;top:-465;width:3966;height:10" type="#_x0000_t75" stroked="false">
              <v:imagedata r:id="rId1489" o:title=""/>
            </v:shape>
            <v:shape style="position:absolute;left:4832;top:-465;width:3123;height:10" type="#_x0000_t75" stroked="false">
              <v:imagedata r:id="rId1490" o:title=""/>
            </v:shape>
            <v:shape style="position:absolute;left:7950;top:-465;width:1966;height:10" type="#_x0000_t75" stroked="false">
              <v:imagedata r:id="rId1491" o:title=""/>
            </v:shape>
            <w10:wrap type="none"/>
          </v:group>
        </w:pict>
      </w:r>
      <w:r>
        <w:rPr/>
        <w:pict>
          <v:group style="position:absolute;margin-left:42.839981pt;margin-top:-4.552344pt;width:453.95pt;height:5.05pt;mso-position-horizontal-relative:page;mso-position-vertical-relative:paragraph;z-index:-1420480" coordorigin="857,-91" coordsize="9079,101">
            <v:shape style="position:absolute;left:862;top:0;width:10;height:10" type="#_x0000_t75" stroked="false">
              <v:imagedata r:id="rId1483" o:title=""/>
            </v:shape>
            <v:shape style="position:absolute;left:857;top:0;width:3980;height:10" type="#_x0000_t75" stroked="false">
              <v:imagedata r:id="rId1493" o:title=""/>
            </v:shape>
            <v:shape style="position:absolute;left:4827;top:-91;width:3128;height:101" type="#_x0000_t75" stroked="false">
              <v:imagedata r:id="rId1494" o:title=""/>
            </v:shape>
            <v:shape style="position:absolute;left:7965;top:-91;width:1971;height:101" type="#_x0000_t75" stroked="false">
              <v:imagedata r:id="rId1495" o:title=""/>
            </v:shape>
            <v:group style="position:absolute;left:9916;top:5;width:10;height:2" coordorigin="9916,5" coordsize="10,2">
              <v:shape style="position:absolute;left:9916;top:5;width:10;height:2" coordorigin="9916,5" coordsize="10,0" path="m9916,5l9926,5e" filled="false" stroked="true" strokeweight=".48004pt" strokecolor="#000000">
                <v:path arrowok="t"/>
              </v:shape>
            </v:group>
            <w10:wrap type="none"/>
          </v:group>
        </w:pict>
      </w:r>
      <w:r>
        <w:rPr>
          <w:rFonts w:ascii="Times New Roman" w:hAnsi="Times New Roman" w:cs="Times New Roman" w:eastAsia="Times New Roman" w:hint="default"/>
        </w:rPr>
        <w:t>4</w:t>
      </w:r>
      <w:r>
        <w:rPr/>
        <w:t>、关联交易情况</w:t>
      </w:r>
      <w:r>
        <w:rPr>
          <w:b w:val="0"/>
          <w:bCs w:val="0"/>
        </w:rPr>
      </w:r>
    </w:p>
    <w:p>
      <w:pPr>
        <w:spacing w:after="0" w:line="240" w:lineRule="auto"/>
        <w:jc w:val="left"/>
        <w:sectPr>
          <w:pgSz w:w="11910" w:h="16840"/>
          <w:pgMar w:header="990" w:footer="1184" w:top="1160" w:bottom="1380" w:left="120" w:right="0"/>
        </w:sectPr>
      </w:pPr>
    </w:p>
    <w:p>
      <w:pPr>
        <w:spacing w:line="20" w:lineRule="exact"/>
        <w:ind w:left="146" w:right="0" w:firstLine="0"/>
        <w:rPr>
          <w:rFonts w:ascii="宋体" w:hAnsi="宋体" w:cs="宋体" w:eastAsia="宋体" w:hint="default"/>
          <w:sz w:val="2"/>
          <w:szCs w:val="2"/>
        </w:rPr>
      </w:pPr>
      <w:r>
        <w:rPr>
          <w:rFonts w:ascii="宋体" w:hAnsi="宋体" w:cs="宋体" w:eastAsia="宋体" w:hint="default"/>
          <w:sz w:val="2"/>
          <w:szCs w:val="2"/>
        </w:rPr>
        <w:pict>
          <v:group style="width:490.8pt;height:.5pt;mso-position-horizontal-relative:char;mso-position-vertical-relative:line" coordorigin="0,0" coordsize="9816,10">
            <v:group style="position:absolute;left:5;top:5;width:9806;height:2" coordorigin="5,5" coordsize="9806,2">
              <v:shape style="position:absolute;left:5;top:5;width:9806;height:2" coordorigin="5,5" coordsize="9806,0" path="m5,5l9811,5e" filled="false" stroked="true" strokeweight=".48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b/>
          <w:bCs/>
          <w:sz w:val="14"/>
          <w:szCs w:val="14"/>
        </w:rPr>
      </w:pPr>
    </w:p>
    <w:p>
      <w:pPr>
        <w:pStyle w:val="BodyText"/>
        <w:spacing w:line="386" w:lineRule="auto" w:before="36"/>
        <w:ind w:left="914" w:right="4413" w:hanging="524"/>
        <w:jc w:val="left"/>
      </w:pPr>
      <w:r>
        <w:rPr/>
        <w:pict>
          <v:group style="position:absolute;margin-left:50.579979pt;margin-top:49.24366pt;width:469.25pt;height:126.85pt;mso-position-horizontal-relative:page;mso-position-vertical-relative:paragraph;z-index:-1419736" coordorigin="1012,985" coordsize="9385,2537">
            <v:shape style="position:absolute;left:1018;top:985;width:10;height:10" type="#_x0000_t75" stroked="false">
              <v:imagedata r:id="rId1496" o:title=""/>
            </v:shape>
            <v:shape style="position:absolute;left:1013;top:985;width:1906;height:10" type="#_x0000_t75" stroked="false">
              <v:imagedata r:id="rId1497" o:title=""/>
            </v:shape>
            <v:shape style="position:absolute;left:2914;top:985;width:1184;height:10" type="#_x0000_t75" stroked="false">
              <v:imagedata r:id="rId1498" o:title=""/>
            </v:shape>
            <v:shape style="position:absolute;left:4093;top:985;width:6248;height:10" type="#_x0000_t75" stroked="false">
              <v:imagedata r:id="rId1499" o:title=""/>
            </v:shape>
            <v:group style="position:absolute;left:1018;top:994;width:10;height:20" coordorigin="1018,994" coordsize="10,20">
              <v:shape style="position:absolute;left:1018;top:994;width:10;height:20" coordorigin="1018,994" coordsize="10,20" path="m1018,1014l1027,1014,1027,994,1018,994,1018,1014xe" filled="true" fillcolor="#000000" stroked="false">
                <v:path arrowok="t"/>
                <v:fill type="solid"/>
              </v:shape>
            </v:group>
            <v:group style="position:absolute;left:1018;top:1014;width:10;height:20" coordorigin="1018,1014" coordsize="10,20">
              <v:shape style="position:absolute;left:1018;top:1014;width:10;height:20" coordorigin="1018,1014" coordsize="10,20" path="m1018,1033l1027,1033,1027,1014,1018,1014,1018,1033xe" filled="true" fillcolor="#000000" stroked="false">
                <v:path arrowok="t"/>
                <v:fill type="solid"/>
              </v:shape>
            </v:group>
            <v:group style="position:absolute;left:1018;top:1033;width:10;height:20" coordorigin="1018,1033" coordsize="10,20">
              <v:shape style="position:absolute;left:1018;top:1033;width:10;height:20" coordorigin="1018,1033" coordsize="10,20" path="m1018,1052l1027,1052,1027,1033,1018,1033,1018,1052xe" filled="true" fillcolor="#000000" stroked="false">
                <v:path arrowok="t"/>
                <v:fill type="solid"/>
              </v:shape>
            </v:group>
            <v:group style="position:absolute;left:1018;top:1052;width:10;height:20" coordorigin="1018,1052" coordsize="10,20">
              <v:shape style="position:absolute;left:1018;top:1052;width:10;height:20" coordorigin="1018,1052" coordsize="10,20" path="m1018,1071l1027,1071,1027,1052,1018,1052,1018,1071xe" filled="true" fillcolor="#000000" stroked="false">
                <v:path arrowok="t"/>
                <v:fill type="solid"/>
              </v:shape>
            </v:group>
            <v:group style="position:absolute;left:1018;top:1071;width:10;height:20" coordorigin="1018,1071" coordsize="10,20">
              <v:shape style="position:absolute;left:1018;top:1071;width:10;height:20" coordorigin="1018,1071" coordsize="10,20" path="m1018,1090l1027,1090,1027,1071,1018,1071,1018,1090xe" filled="true" fillcolor="#000000" stroked="false">
                <v:path arrowok="t"/>
                <v:fill type="solid"/>
              </v:shape>
            </v:group>
            <v:group style="position:absolute;left:1018;top:1090;width:10;height:20" coordorigin="1018,1090" coordsize="10,20">
              <v:shape style="position:absolute;left:1018;top:1090;width:10;height:20" coordorigin="1018,1090" coordsize="10,20" path="m1018,1110l1027,1110,1027,1090,1018,1090,1018,1110xe" filled="true" fillcolor="#000000" stroked="false">
                <v:path arrowok="t"/>
                <v:fill type="solid"/>
              </v:shape>
            </v:group>
            <v:group style="position:absolute;left:1018;top:1110;width:10;height:20" coordorigin="1018,1110" coordsize="10,20">
              <v:shape style="position:absolute;left:1018;top:1110;width:10;height:20" coordorigin="1018,1110" coordsize="10,20" path="m1018,1129l1027,1129,1027,1110,1018,1110,1018,1129xe" filled="true" fillcolor="#000000" stroked="false">
                <v:path arrowok="t"/>
                <v:fill type="solid"/>
              </v:shape>
            </v:group>
            <v:group style="position:absolute;left:1018;top:1129;width:10;height:20" coordorigin="1018,1129" coordsize="10,20">
              <v:shape style="position:absolute;left:1018;top:1129;width:10;height:20" coordorigin="1018,1129" coordsize="10,20" path="m1018,1148l1027,1148,1027,1129,1018,1129,1018,1148xe" filled="true" fillcolor="#000000" stroked="false">
                <v:path arrowok="t"/>
                <v:fill type="solid"/>
              </v:shape>
            </v:group>
            <v:group style="position:absolute;left:1018;top:1148;width:10;height:20" coordorigin="1018,1148" coordsize="10,20">
              <v:shape style="position:absolute;left:1018;top:1148;width:10;height:20" coordorigin="1018,1148" coordsize="10,20" path="m1018,1167l1027,1167,1027,1148,1018,1148,1018,1167xe" filled="true" fillcolor="#000000" stroked="false">
                <v:path arrowok="t"/>
                <v:fill type="solid"/>
              </v:shape>
            </v:group>
            <v:group style="position:absolute;left:1018;top:1167;width:10;height:20" coordorigin="1018,1167" coordsize="10,20">
              <v:shape style="position:absolute;left:1018;top:1167;width:10;height:20" coordorigin="1018,1167" coordsize="10,20" path="m1018,1186l1027,1186,1027,1167,1018,1167,1018,1186xe" filled="true" fillcolor="#000000" stroked="false">
                <v:path arrowok="t"/>
                <v:fill type="solid"/>
              </v:shape>
            </v:group>
            <v:group style="position:absolute;left:1018;top:1186;width:10;height:20" coordorigin="1018,1186" coordsize="10,20">
              <v:shape style="position:absolute;left:1018;top:1186;width:10;height:20" coordorigin="1018,1186" coordsize="10,20" path="m1018,1206l1027,1206,1027,1186,1018,1186,1018,1206xe" filled="true" fillcolor="#000000" stroked="false">
                <v:path arrowok="t"/>
                <v:fill type="solid"/>
              </v:shape>
            </v:group>
            <v:group style="position:absolute;left:1018;top:1206;width:10;height:20" coordorigin="1018,1206" coordsize="10,20">
              <v:shape style="position:absolute;left:1018;top:1206;width:10;height:20" coordorigin="1018,1206" coordsize="10,20" path="m1018,1225l1027,1225,1027,1206,1018,1206,1018,1225xe" filled="true" fillcolor="#000000" stroked="false">
                <v:path arrowok="t"/>
                <v:fill type="solid"/>
              </v:shape>
            </v:group>
            <v:group style="position:absolute;left:1018;top:1225;width:10;height:20" coordorigin="1018,1225" coordsize="10,20">
              <v:shape style="position:absolute;left:1018;top:1225;width:10;height:20" coordorigin="1018,1225" coordsize="10,20" path="m1018,1244l1027,1244,1027,1225,1018,1225,1018,1244xe" filled="true" fillcolor="#000000" stroked="false">
                <v:path arrowok="t"/>
                <v:fill type="solid"/>
              </v:shape>
            </v:group>
            <v:group style="position:absolute;left:1018;top:1244;width:10;height:20" coordorigin="1018,1244" coordsize="10,20">
              <v:shape style="position:absolute;left:1018;top:1244;width:10;height:20" coordorigin="1018,1244" coordsize="10,20" path="m1018,1263l1027,1263,1027,1244,1018,1244,1018,1263xe" filled="true" fillcolor="#000000" stroked="false">
                <v:path arrowok="t"/>
                <v:fill type="solid"/>
              </v:shape>
            </v:group>
            <v:group style="position:absolute;left:1018;top:1263;width:10;height:20" coordorigin="1018,1263" coordsize="10,20">
              <v:shape style="position:absolute;left:1018;top:1263;width:10;height:20" coordorigin="1018,1263" coordsize="10,20" path="m1018,1282l1027,1282,1027,1263,1018,1263,1018,1282xe" filled="true" fillcolor="#000000" stroked="false">
                <v:path arrowok="t"/>
                <v:fill type="solid"/>
              </v:shape>
            </v:group>
            <v:group style="position:absolute;left:1018;top:1282;width:10;height:20" coordorigin="1018,1282" coordsize="10,20">
              <v:shape style="position:absolute;left:1018;top:1282;width:10;height:20" coordorigin="1018,1282" coordsize="10,20" path="m1018,1302l1027,1302,1027,1282,1018,1282,1018,1302xe" filled="true" fillcolor="#000000" stroked="false">
                <v:path arrowok="t"/>
                <v:fill type="solid"/>
              </v:shape>
            </v:group>
            <v:group style="position:absolute;left:1018;top:1302;width:10;height:20" coordorigin="1018,1302" coordsize="10,20">
              <v:shape style="position:absolute;left:1018;top:1302;width:10;height:20" coordorigin="1018,1302" coordsize="10,20" path="m1018,1321l1027,1321,1027,1302,1018,1302,1018,1321xe" filled="true" fillcolor="#000000" stroked="false">
                <v:path arrowok="t"/>
                <v:fill type="solid"/>
              </v:shape>
            </v:group>
            <v:group style="position:absolute;left:1018;top:1321;width:10;height:20" coordorigin="1018,1321" coordsize="10,20">
              <v:shape style="position:absolute;left:1018;top:1321;width:10;height:20" coordorigin="1018,1321" coordsize="10,20" path="m1018,1340l1027,1340,1027,1321,1018,1321,1018,1340xe" filled="true" fillcolor="#000000" stroked="false">
                <v:path arrowok="t"/>
                <v:fill type="solid"/>
              </v:shape>
            </v:group>
            <v:group style="position:absolute;left:1018;top:1340;width:10;height:20" coordorigin="1018,1340" coordsize="10,20">
              <v:shape style="position:absolute;left:1018;top:1340;width:10;height:20" coordorigin="1018,1340" coordsize="10,20" path="m1018,1359l1027,1359,1027,1340,1018,1340,1018,1359xe" filled="true" fillcolor="#000000" stroked="false">
                <v:path arrowok="t"/>
                <v:fill type="solid"/>
              </v:shape>
            </v:group>
            <v:group style="position:absolute;left:1018;top:1359;width:10;height:20" coordorigin="1018,1359" coordsize="10,20">
              <v:shape style="position:absolute;left:1018;top:1359;width:10;height:20" coordorigin="1018,1359" coordsize="10,20" path="m1018,1378l1027,1378,1027,1359,1018,1359,1018,1378xe" filled="true" fillcolor="#000000" stroked="false">
                <v:path arrowok="t"/>
                <v:fill type="solid"/>
              </v:shape>
            </v:group>
            <v:group style="position:absolute;left:1018;top:1378;width:10;height:20" coordorigin="1018,1378" coordsize="10,20">
              <v:shape style="position:absolute;left:1018;top:1378;width:10;height:20" coordorigin="1018,1378" coordsize="10,20" path="m1018,1398l1027,1398,1027,1378,1018,1378,1018,1398xe" filled="true" fillcolor="#000000" stroked="false">
                <v:path arrowok="t"/>
                <v:fill type="solid"/>
              </v:shape>
            </v:group>
            <v:group style="position:absolute;left:1018;top:1398;width:10;height:20" coordorigin="1018,1398" coordsize="10,20">
              <v:shape style="position:absolute;left:1018;top:1398;width:10;height:20" coordorigin="1018,1398" coordsize="10,20" path="m1018,1417l1027,1417,1027,1398,1018,1398,1018,1417xe" filled="true" fillcolor="#000000" stroked="false">
                <v:path arrowok="t"/>
                <v:fill type="solid"/>
              </v:shape>
            </v:group>
            <v:group style="position:absolute;left:1018;top:1417;width:10;height:20" coordorigin="1018,1417" coordsize="10,20">
              <v:shape style="position:absolute;left:1018;top:1417;width:10;height:20" coordorigin="1018,1417" coordsize="10,20" path="m1018,1436l1027,1436,1027,1417,1018,1417,1018,1436xe" filled="true" fillcolor="#000000" stroked="false">
                <v:path arrowok="t"/>
                <v:fill type="solid"/>
              </v:shape>
            </v:group>
            <v:group style="position:absolute;left:1018;top:1436;width:10;height:20" coordorigin="1018,1436" coordsize="10,20">
              <v:shape style="position:absolute;left:1018;top:1436;width:10;height:20" coordorigin="1018,1436" coordsize="10,20" path="m1018,1455l1027,1455,1027,1436,1018,1436,1018,1455xe" filled="true" fillcolor="#000000" stroked="false">
                <v:path arrowok="t"/>
                <v:fill type="solid"/>
              </v:shape>
            </v:group>
            <v:group style="position:absolute;left:1018;top:1459;width:10;height:2" coordorigin="1018,1459" coordsize="10,2">
              <v:shape style="position:absolute;left:1018;top:1459;width:10;height:2" coordorigin="1018,1459" coordsize="10,0" path="m1018,1459l1027,1459e" filled="false" stroked="true" strokeweight=".35999pt" strokecolor="#000000">
                <v:path arrowok="t"/>
              </v:shape>
            </v:group>
            <v:group style="position:absolute;left:2919;top:994;width:10;height:20" coordorigin="2919,994" coordsize="10,20">
              <v:shape style="position:absolute;left:2919;top:994;width:10;height:20" coordorigin="2919,994" coordsize="10,20" path="m2919,1014l2928,1014,2928,994,2919,994,2919,1014xe" filled="true" fillcolor="#000000" stroked="false">
                <v:path arrowok="t"/>
                <v:fill type="solid"/>
              </v:shape>
            </v:group>
            <v:group style="position:absolute;left:2919;top:1014;width:10;height:20" coordorigin="2919,1014" coordsize="10,20">
              <v:shape style="position:absolute;left:2919;top:1014;width:10;height:20" coordorigin="2919,1014" coordsize="10,20" path="m2919,1033l2928,1033,2928,1014,2919,1014,2919,1033xe" filled="true" fillcolor="#000000" stroked="false">
                <v:path arrowok="t"/>
                <v:fill type="solid"/>
              </v:shape>
            </v:group>
            <v:group style="position:absolute;left:2919;top:1033;width:10;height:20" coordorigin="2919,1033" coordsize="10,20">
              <v:shape style="position:absolute;left:2919;top:1033;width:10;height:20" coordorigin="2919,1033" coordsize="10,20" path="m2919,1052l2928,1052,2928,1033,2919,1033,2919,1052xe" filled="true" fillcolor="#000000" stroked="false">
                <v:path arrowok="t"/>
                <v:fill type="solid"/>
              </v:shape>
            </v:group>
            <v:group style="position:absolute;left:2919;top:1052;width:10;height:20" coordorigin="2919,1052" coordsize="10,20">
              <v:shape style="position:absolute;left:2919;top:1052;width:10;height:20" coordorigin="2919,1052" coordsize="10,20" path="m2919,1071l2928,1071,2928,1052,2919,1052,2919,1071xe" filled="true" fillcolor="#000000" stroked="false">
                <v:path arrowok="t"/>
                <v:fill type="solid"/>
              </v:shape>
            </v:group>
            <v:group style="position:absolute;left:2919;top:1071;width:10;height:20" coordorigin="2919,1071" coordsize="10,20">
              <v:shape style="position:absolute;left:2919;top:1071;width:10;height:20" coordorigin="2919,1071" coordsize="10,20" path="m2919,1090l2928,1090,2928,1071,2919,1071,2919,1090xe" filled="true" fillcolor="#000000" stroked="false">
                <v:path arrowok="t"/>
                <v:fill type="solid"/>
              </v:shape>
            </v:group>
            <v:group style="position:absolute;left:2919;top:1090;width:10;height:20" coordorigin="2919,1090" coordsize="10,20">
              <v:shape style="position:absolute;left:2919;top:1090;width:10;height:20" coordorigin="2919,1090" coordsize="10,20" path="m2919,1110l2928,1110,2928,1090,2919,1090,2919,1110xe" filled="true" fillcolor="#000000" stroked="false">
                <v:path arrowok="t"/>
                <v:fill type="solid"/>
              </v:shape>
            </v:group>
            <v:group style="position:absolute;left:2919;top:1110;width:10;height:20" coordorigin="2919,1110" coordsize="10,20">
              <v:shape style="position:absolute;left:2919;top:1110;width:10;height:20" coordorigin="2919,1110" coordsize="10,20" path="m2919,1129l2928,1129,2928,1110,2919,1110,2919,1129xe" filled="true" fillcolor="#000000" stroked="false">
                <v:path arrowok="t"/>
                <v:fill type="solid"/>
              </v:shape>
            </v:group>
            <v:group style="position:absolute;left:2919;top:1129;width:10;height:20" coordorigin="2919,1129" coordsize="10,20">
              <v:shape style="position:absolute;left:2919;top:1129;width:10;height:20" coordorigin="2919,1129" coordsize="10,20" path="m2919,1148l2928,1148,2928,1129,2919,1129,2919,1148xe" filled="true" fillcolor="#000000" stroked="false">
                <v:path arrowok="t"/>
                <v:fill type="solid"/>
              </v:shape>
            </v:group>
            <v:group style="position:absolute;left:2919;top:1148;width:10;height:20" coordorigin="2919,1148" coordsize="10,20">
              <v:shape style="position:absolute;left:2919;top:1148;width:10;height:20" coordorigin="2919,1148" coordsize="10,20" path="m2919,1167l2928,1167,2928,1148,2919,1148,2919,1167xe" filled="true" fillcolor="#000000" stroked="false">
                <v:path arrowok="t"/>
                <v:fill type="solid"/>
              </v:shape>
            </v:group>
            <v:group style="position:absolute;left:2919;top:1167;width:10;height:20" coordorigin="2919,1167" coordsize="10,20">
              <v:shape style="position:absolute;left:2919;top:1167;width:10;height:20" coordorigin="2919,1167" coordsize="10,20" path="m2919,1186l2928,1186,2928,1167,2919,1167,2919,1186xe" filled="true" fillcolor="#000000" stroked="false">
                <v:path arrowok="t"/>
                <v:fill type="solid"/>
              </v:shape>
            </v:group>
            <v:group style="position:absolute;left:2919;top:1186;width:10;height:20" coordorigin="2919,1186" coordsize="10,20">
              <v:shape style="position:absolute;left:2919;top:1186;width:10;height:20" coordorigin="2919,1186" coordsize="10,20" path="m2919,1206l2928,1206,2928,1186,2919,1186,2919,1206xe" filled="true" fillcolor="#000000" stroked="false">
                <v:path arrowok="t"/>
                <v:fill type="solid"/>
              </v:shape>
            </v:group>
            <v:group style="position:absolute;left:2919;top:1206;width:10;height:20" coordorigin="2919,1206" coordsize="10,20">
              <v:shape style="position:absolute;left:2919;top:1206;width:10;height:20" coordorigin="2919,1206" coordsize="10,20" path="m2919,1225l2928,1225,2928,1206,2919,1206,2919,1225xe" filled="true" fillcolor="#000000" stroked="false">
                <v:path arrowok="t"/>
                <v:fill type="solid"/>
              </v:shape>
            </v:group>
            <v:group style="position:absolute;left:2919;top:1225;width:10;height:20" coordorigin="2919,1225" coordsize="10,20">
              <v:shape style="position:absolute;left:2919;top:1225;width:10;height:20" coordorigin="2919,1225" coordsize="10,20" path="m2919,1244l2928,1244,2928,1225,2919,1225,2919,1244xe" filled="true" fillcolor="#000000" stroked="false">
                <v:path arrowok="t"/>
                <v:fill type="solid"/>
              </v:shape>
            </v:group>
            <v:group style="position:absolute;left:2919;top:1244;width:10;height:20" coordorigin="2919,1244" coordsize="10,20">
              <v:shape style="position:absolute;left:2919;top:1244;width:10;height:20" coordorigin="2919,1244" coordsize="10,20" path="m2919,1263l2928,1263,2928,1244,2919,1244,2919,1263xe" filled="true" fillcolor="#000000" stroked="false">
                <v:path arrowok="t"/>
                <v:fill type="solid"/>
              </v:shape>
            </v:group>
            <v:group style="position:absolute;left:2919;top:1263;width:10;height:20" coordorigin="2919,1263" coordsize="10,20">
              <v:shape style="position:absolute;left:2919;top:1263;width:10;height:20" coordorigin="2919,1263" coordsize="10,20" path="m2919,1282l2928,1282,2928,1263,2919,1263,2919,1282xe" filled="true" fillcolor="#000000" stroked="false">
                <v:path arrowok="t"/>
                <v:fill type="solid"/>
              </v:shape>
            </v:group>
            <v:group style="position:absolute;left:2919;top:1282;width:10;height:20" coordorigin="2919,1282" coordsize="10,20">
              <v:shape style="position:absolute;left:2919;top:1282;width:10;height:20" coordorigin="2919,1282" coordsize="10,20" path="m2919,1302l2928,1302,2928,1282,2919,1282,2919,1302xe" filled="true" fillcolor="#000000" stroked="false">
                <v:path arrowok="t"/>
                <v:fill type="solid"/>
              </v:shape>
            </v:group>
            <v:group style="position:absolute;left:2919;top:1302;width:10;height:20" coordorigin="2919,1302" coordsize="10,20">
              <v:shape style="position:absolute;left:2919;top:1302;width:10;height:20" coordorigin="2919,1302" coordsize="10,20" path="m2919,1321l2928,1321,2928,1302,2919,1302,2919,1321xe" filled="true" fillcolor="#000000" stroked="false">
                <v:path arrowok="t"/>
                <v:fill type="solid"/>
              </v:shape>
            </v:group>
            <v:group style="position:absolute;left:2919;top:1321;width:10;height:20" coordorigin="2919,1321" coordsize="10,20">
              <v:shape style="position:absolute;left:2919;top:1321;width:10;height:20" coordorigin="2919,1321" coordsize="10,20" path="m2919,1340l2928,1340,2928,1321,2919,1321,2919,1340xe" filled="true" fillcolor="#000000" stroked="false">
                <v:path arrowok="t"/>
                <v:fill type="solid"/>
              </v:shape>
            </v:group>
            <v:group style="position:absolute;left:2919;top:1340;width:10;height:20" coordorigin="2919,1340" coordsize="10,20">
              <v:shape style="position:absolute;left:2919;top:1340;width:10;height:20" coordorigin="2919,1340" coordsize="10,20" path="m2919,1359l2928,1359,2928,1340,2919,1340,2919,1359xe" filled="true" fillcolor="#000000" stroked="false">
                <v:path arrowok="t"/>
                <v:fill type="solid"/>
              </v:shape>
            </v:group>
            <v:group style="position:absolute;left:2919;top:1359;width:10;height:20" coordorigin="2919,1359" coordsize="10,20">
              <v:shape style="position:absolute;left:2919;top:1359;width:10;height:20" coordorigin="2919,1359" coordsize="10,20" path="m2919,1378l2928,1378,2928,1359,2919,1359,2919,1378xe" filled="true" fillcolor="#000000" stroked="false">
                <v:path arrowok="t"/>
                <v:fill type="solid"/>
              </v:shape>
            </v:group>
            <v:group style="position:absolute;left:2919;top:1378;width:10;height:20" coordorigin="2919,1378" coordsize="10,20">
              <v:shape style="position:absolute;left:2919;top:1378;width:10;height:20" coordorigin="2919,1378" coordsize="10,20" path="m2919,1398l2928,1398,2928,1378,2919,1378,2919,1398xe" filled="true" fillcolor="#000000" stroked="false">
                <v:path arrowok="t"/>
                <v:fill type="solid"/>
              </v:shape>
            </v:group>
            <v:group style="position:absolute;left:2919;top:1398;width:10;height:20" coordorigin="2919,1398" coordsize="10,20">
              <v:shape style="position:absolute;left:2919;top:1398;width:10;height:20" coordorigin="2919,1398" coordsize="10,20" path="m2919,1417l2928,1417,2928,1398,2919,1398,2919,1417xe" filled="true" fillcolor="#000000" stroked="false">
                <v:path arrowok="t"/>
                <v:fill type="solid"/>
              </v:shape>
            </v:group>
            <v:group style="position:absolute;left:2919;top:1417;width:10;height:20" coordorigin="2919,1417" coordsize="10,20">
              <v:shape style="position:absolute;left:2919;top:1417;width:10;height:20" coordorigin="2919,1417" coordsize="10,20" path="m2919,1436l2928,1436,2928,1417,2919,1417,2919,1436xe" filled="true" fillcolor="#000000" stroked="false">
                <v:path arrowok="t"/>
                <v:fill type="solid"/>
              </v:shape>
            </v:group>
            <v:group style="position:absolute;left:2919;top:1436;width:10;height:20" coordorigin="2919,1436" coordsize="10,20">
              <v:shape style="position:absolute;left:2919;top:1436;width:10;height:20" coordorigin="2919,1436" coordsize="10,20" path="m2919,1455l2928,1455,2928,1436,2919,1436,2919,1455xe" filled="true" fillcolor="#000000" stroked="false">
                <v:path arrowok="t"/>
                <v:fill type="solid"/>
              </v:shape>
            </v:group>
            <v:group style="position:absolute;left:2919;top:1459;width:10;height:2" coordorigin="2919,1459" coordsize="10,2">
              <v:shape style="position:absolute;left:2919;top:1459;width:10;height:2" coordorigin="2919,1459" coordsize="10,0" path="m2919,1459l2928,1459e" filled="false" stroked="true" strokeweight=".35999pt" strokecolor="#000000">
                <v:path arrowok="t"/>
              </v:shape>
            </v:group>
            <v:group style="position:absolute;left:4098;top:994;width:10;height:20" coordorigin="4098,994" coordsize="10,20">
              <v:shape style="position:absolute;left:4098;top:994;width:10;height:20" coordorigin="4098,994" coordsize="10,20" path="m4098,1014l4107,1014,4107,994,4098,994,4098,1014xe" filled="true" fillcolor="#000000" stroked="false">
                <v:path arrowok="t"/>
                <v:fill type="solid"/>
              </v:shape>
            </v:group>
            <v:group style="position:absolute;left:4098;top:1014;width:10;height:20" coordorigin="4098,1014" coordsize="10,20">
              <v:shape style="position:absolute;left:4098;top:1014;width:10;height:20" coordorigin="4098,1014" coordsize="10,20" path="m4098,1033l4107,1033,4107,1014,4098,1014,4098,1033xe" filled="true" fillcolor="#000000" stroked="false">
                <v:path arrowok="t"/>
                <v:fill type="solid"/>
              </v:shape>
            </v:group>
            <v:group style="position:absolute;left:4098;top:1033;width:10;height:20" coordorigin="4098,1033" coordsize="10,20">
              <v:shape style="position:absolute;left:4098;top:1033;width:10;height:20" coordorigin="4098,1033" coordsize="10,20" path="m4098,1052l4107,1052,4107,1033,4098,1033,4098,1052xe" filled="true" fillcolor="#000000" stroked="false">
                <v:path arrowok="t"/>
                <v:fill type="solid"/>
              </v:shape>
            </v:group>
            <v:group style="position:absolute;left:4098;top:1052;width:10;height:20" coordorigin="4098,1052" coordsize="10,20">
              <v:shape style="position:absolute;left:4098;top:1052;width:10;height:20" coordorigin="4098,1052" coordsize="10,20" path="m4098,1071l4107,1071,4107,1052,4098,1052,4098,1071xe" filled="true" fillcolor="#000000" stroked="false">
                <v:path arrowok="t"/>
                <v:fill type="solid"/>
              </v:shape>
            </v:group>
            <v:group style="position:absolute;left:4098;top:1071;width:10;height:20" coordorigin="4098,1071" coordsize="10,20">
              <v:shape style="position:absolute;left:4098;top:1071;width:10;height:20" coordorigin="4098,1071" coordsize="10,20" path="m4098,1090l4107,1090,4107,1071,4098,1071,4098,1090xe" filled="true" fillcolor="#000000" stroked="false">
                <v:path arrowok="t"/>
                <v:fill type="solid"/>
              </v:shape>
            </v:group>
            <v:group style="position:absolute;left:4098;top:1090;width:10;height:20" coordorigin="4098,1090" coordsize="10,20">
              <v:shape style="position:absolute;left:4098;top:1090;width:10;height:20" coordorigin="4098,1090" coordsize="10,20" path="m4098,1110l4107,1110,4107,1090,4098,1090,4098,1110xe" filled="true" fillcolor="#000000" stroked="false">
                <v:path arrowok="t"/>
                <v:fill type="solid"/>
              </v:shape>
            </v:group>
            <v:group style="position:absolute;left:4098;top:1110;width:10;height:20" coordorigin="4098,1110" coordsize="10,20">
              <v:shape style="position:absolute;left:4098;top:1110;width:10;height:20" coordorigin="4098,1110" coordsize="10,20" path="m4098,1129l4107,1129,4107,1110,4098,1110,4098,1129xe" filled="true" fillcolor="#000000" stroked="false">
                <v:path arrowok="t"/>
                <v:fill type="solid"/>
              </v:shape>
            </v:group>
            <v:group style="position:absolute;left:4098;top:1129;width:10;height:20" coordorigin="4098,1129" coordsize="10,20">
              <v:shape style="position:absolute;left:4098;top:1129;width:10;height:20" coordorigin="4098,1129" coordsize="10,20" path="m4098,1148l4107,1148,4107,1129,4098,1129,4098,1148xe" filled="true" fillcolor="#000000" stroked="false">
                <v:path arrowok="t"/>
                <v:fill type="solid"/>
              </v:shape>
            </v:group>
            <v:group style="position:absolute;left:4098;top:1148;width:10;height:20" coordorigin="4098,1148" coordsize="10,20">
              <v:shape style="position:absolute;left:4098;top:1148;width:10;height:20" coordorigin="4098,1148" coordsize="10,20" path="m4098,1167l4107,1167,4107,1148,4098,1148,4098,1167xe" filled="true" fillcolor="#000000" stroked="false">
                <v:path arrowok="t"/>
                <v:fill type="solid"/>
              </v:shape>
            </v:group>
            <v:group style="position:absolute;left:4098;top:1167;width:10;height:20" coordorigin="4098,1167" coordsize="10,20">
              <v:shape style="position:absolute;left:4098;top:1167;width:10;height:20" coordorigin="4098,1167" coordsize="10,20" path="m4098,1186l4107,1186,4107,1167,4098,1167,4098,1186xe" filled="true" fillcolor="#000000" stroked="false">
                <v:path arrowok="t"/>
                <v:fill type="solid"/>
              </v:shape>
            </v:group>
            <v:group style="position:absolute;left:4098;top:1186;width:10;height:20" coordorigin="4098,1186" coordsize="10,20">
              <v:shape style="position:absolute;left:4098;top:1186;width:10;height:20" coordorigin="4098,1186" coordsize="10,20" path="m4098,1206l4107,1206,4107,1186,4098,1186,4098,1206xe" filled="true" fillcolor="#000000" stroked="false">
                <v:path arrowok="t"/>
                <v:fill type="solid"/>
              </v:shape>
            </v:group>
            <v:group style="position:absolute;left:4098;top:1206;width:10;height:20" coordorigin="4098,1206" coordsize="10,20">
              <v:shape style="position:absolute;left:4098;top:1206;width:10;height:20" coordorigin="4098,1206" coordsize="10,20" path="m4098,1225l4107,1225,4107,1206,4098,1206,4098,1225xe" filled="true" fillcolor="#000000" stroked="false">
                <v:path arrowok="t"/>
                <v:fill type="solid"/>
              </v:shape>
            </v:group>
            <v:group style="position:absolute;left:4098;top:1225;width:10;height:20" coordorigin="4098,1225" coordsize="10,20">
              <v:shape style="position:absolute;left:4098;top:1225;width:10;height:20" coordorigin="4098,1225" coordsize="10,20" path="m4098,1244l4107,1244,4107,1225,4098,1225,4098,1244xe" filled="true" fillcolor="#000000" stroked="false">
                <v:path arrowok="t"/>
                <v:fill type="solid"/>
              </v:shape>
            </v:group>
            <v:group style="position:absolute;left:4098;top:1244;width:10;height:20" coordorigin="4098,1244" coordsize="10,20">
              <v:shape style="position:absolute;left:4098;top:1244;width:10;height:20" coordorigin="4098,1244" coordsize="10,20" path="m4098,1263l4107,1263,4107,1244,4098,1244,4098,1263xe" filled="true" fillcolor="#000000" stroked="false">
                <v:path arrowok="t"/>
                <v:fill type="solid"/>
              </v:shape>
            </v:group>
            <v:group style="position:absolute;left:4098;top:1263;width:10;height:20" coordorigin="4098,1263" coordsize="10,20">
              <v:shape style="position:absolute;left:4098;top:1263;width:10;height:20" coordorigin="4098,1263" coordsize="10,20" path="m4098,1282l4107,1282,4107,1263,4098,1263,4098,1282xe" filled="true" fillcolor="#000000" stroked="false">
                <v:path arrowok="t"/>
                <v:fill type="solid"/>
              </v:shape>
            </v:group>
            <v:group style="position:absolute;left:4098;top:1282;width:10;height:20" coordorigin="4098,1282" coordsize="10,20">
              <v:shape style="position:absolute;left:4098;top:1282;width:10;height:20" coordorigin="4098,1282" coordsize="10,20" path="m4098,1302l4107,1302,4107,1282,4098,1282,4098,1302xe" filled="true" fillcolor="#000000" stroked="false">
                <v:path arrowok="t"/>
                <v:fill type="solid"/>
              </v:shape>
            </v:group>
            <v:group style="position:absolute;left:4098;top:1302;width:10;height:20" coordorigin="4098,1302" coordsize="10,20">
              <v:shape style="position:absolute;left:4098;top:1302;width:10;height:20" coordorigin="4098,1302" coordsize="10,20" path="m4098,1321l4107,1321,4107,1302,4098,1302,4098,1321xe" filled="true" fillcolor="#000000" stroked="false">
                <v:path arrowok="t"/>
                <v:fill type="solid"/>
              </v:shape>
            </v:group>
            <v:group style="position:absolute;left:4098;top:1321;width:10;height:20" coordorigin="4098,1321" coordsize="10,20">
              <v:shape style="position:absolute;left:4098;top:1321;width:10;height:20" coordorigin="4098,1321" coordsize="10,20" path="m4098,1340l4107,1340,4107,1321,4098,1321,4098,1340xe" filled="true" fillcolor="#000000" stroked="false">
                <v:path arrowok="t"/>
                <v:fill type="solid"/>
              </v:shape>
            </v:group>
            <v:group style="position:absolute;left:4098;top:1340;width:10;height:20" coordorigin="4098,1340" coordsize="10,20">
              <v:shape style="position:absolute;left:4098;top:1340;width:10;height:20" coordorigin="4098,1340" coordsize="10,20" path="m4098,1359l4107,1359,4107,1340,4098,1340,4098,1359xe" filled="true" fillcolor="#000000" stroked="false">
                <v:path arrowok="t"/>
                <v:fill type="solid"/>
              </v:shape>
            </v:group>
            <v:group style="position:absolute;left:4098;top:1359;width:10;height:20" coordorigin="4098,1359" coordsize="10,20">
              <v:shape style="position:absolute;left:4098;top:1359;width:10;height:20" coordorigin="4098,1359" coordsize="10,20" path="m4098,1378l4107,1378,4107,1359,4098,1359,4098,1378xe" filled="true" fillcolor="#000000" stroked="false">
                <v:path arrowok="t"/>
                <v:fill type="solid"/>
              </v:shape>
            </v:group>
            <v:group style="position:absolute;left:4098;top:1378;width:10;height:20" coordorigin="4098,1378" coordsize="10,20">
              <v:shape style="position:absolute;left:4098;top:1378;width:10;height:20" coordorigin="4098,1378" coordsize="10,20" path="m4098,1398l4107,1398,4107,1378,4098,1378,4098,1398xe" filled="true" fillcolor="#000000" stroked="false">
                <v:path arrowok="t"/>
                <v:fill type="solid"/>
              </v:shape>
            </v:group>
            <v:group style="position:absolute;left:4098;top:1398;width:10;height:20" coordorigin="4098,1398" coordsize="10,20">
              <v:shape style="position:absolute;left:4098;top:1398;width:10;height:20" coordorigin="4098,1398" coordsize="10,20" path="m4098,1417l4107,1417,4107,1398,4098,1398,4098,1417xe" filled="true" fillcolor="#000000" stroked="false">
                <v:path arrowok="t"/>
                <v:fill type="solid"/>
              </v:shape>
            </v:group>
            <v:group style="position:absolute;left:4098;top:1417;width:10;height:20" coordorigin="4098,1417" coordsize="10,20">
              <v:shape style="position:absolute;left:4098;top:1417;width:10;height:20" coordorigin="4098,1417" coordsize="10,20" path="m4098,1436l4107,1436,4107,1417,4098,1417,4098,1436xe" filled="true" fillcolor="#000000" stroked="false">
                <v:path arrowok="t"/>
                <v:fill type="solid"/>
              </v:shape>
            </v:group>
            <v:group style="position:absolute;left:4098;top:1436;width:10;height:20" coordorigin="4098,1436" coordsize="10,20">
              <v:shape style="position:absolute;left:4098;top:1436;width:10;height:20" coordorigin="4098,1436" coordsize="10,20" path="m4098,1455l4107,1455,4107,1436,4098,1436,4098,1455xe" filled="true" fillcolor="#000000" stroked="false">
                <v:path arrowok="t"/>
                <v:fill type="solid"/>
              </v:shape>
            </v:group>
            <v:group style="position:absolute;left:4098;top:1459;width:10;height:2" coordorigin="4098,1459" coordsize="10,2">
              <v:shape style="position:absolute;left:4098;top:1459;width:10;height:2" coordorigin="4098,1459" coordsize="10,0" path="m4098,1459l4107,1459e" filled="false" stroked="true" strokeweight=".35999pt" strokecolor="#000000">
                <v:path arrowok="t"/>
              </v:shape>
            </v:group>
            <v:group style="position:absolute;left:5199;top:994;width:10;height:20" coordorigin="5199,994" coordsize="10,20">
              <v:shape style="position:absolute;left:5199;top:994;width:10;height:20" coordorigin="5199,994" coordsize="10,20" path="m5199,1014l5209,1014,5209,994,5199,994,5199,1014xe" filled="true" fillcolor="#000000" stroked="false">
                <v:path arrowok="t"/>
                <v:fill type="solid"/>
              </v:shape>
            </v:group>
            <v:group style="position:absolute;left:5199;top:1014;width:10;height:20" coordorigin="5199,1014" coordsize="10,20">
              <v:shape style="position:absolute;left:5199;top:1014;width:10;height:20" coordorigin="5199,1014" coordsize="10,20" path="m5199,1033l5209,1033,5209,1014,5199,1014,5199,1033xe" filled="true" fillcolor="#000000" stroked="false">
                <v:path arrowok="t"/>
                <v:fill type="solid"/>
              </v:shape>
            </v:group>
            <v:group style="position:absolute;left:5199;top:1033;width:10;height:20" coordorigin="5199,1033" coordsize="10,20">
              <v:shape style="position:absolute;left:5199;top:1033;width:10;height:20" coordorigin="5199,1033" coordsize="10,20" path="m5199,1052l5209,1052,5209,1033,5199,1033,5199,1052xe" filled="true" fillcolor="#000000" stroked="false">
                <v:path arrowok="t"/>
                <v:fill type="solid"/>
              </v:shape>
            </v:group>
            <v:group style="position:absolute;left:5199;top:1052;width:10;height:20" coordorigin="5199,1052" coordsize="10,20">
              <v:shape style="position:absolute;left:5199;top:1052;width:10;height:20" coordorigin="5199,1052" coordsize="10,20" path="m5199,1071l5209,1071,5209,1052,5199,1052,5199,1071xe" filled="true" fillcolor="#000000" stroked="false">
                <v:path arrowok="t"/>
                <v:fill type="solid"/>
              </v:shape>
            </v:group>
            <v:group style="position:absolute;left:5199;top:1071;width:10;height:20" coordorigin="5199,1071" coordsize="10,20">
              <v:shape style="position:absolute;left:5199;top:1071;width:10;height:20" coordorigin="5199,1071" coordsize="10,20" path="m5199,1090l5209,1090,5209,1071,5199,1071,5199,1090xe" filled="true" fillcolor="#000000" stroked="false">
                <v:path arrowok="t"/>
                <v:fill type="solid"/>
              </v:shape>
            </v:group>
            <v:group style="position:absolute;left:5199;top:1090;width:10;height:20" coordorigin="5199,1090" coordsize="10,20">
              <v:shape style="position:absolute;left:5199;top:1090;width:10;height:20" coordorigin="5199,1090" coordsize="10,20" path="m5199,1110l5209,1110,5209,1090,5199,1090,5199,1110xe" filled="true" fillcolor="#000000" stroked="false">
                <v:path arrowok="t"/>
                <v:fill type="solid"/>
              </v:shape>
            </v:group>
            <v:group style="position:absolute;left:5199;top:1110;width:10;height:20" coordorigin="5199,1110" coordsize="10,20">
              <v:shape style="position:absolute;left:5199;top:1110;width:10;height:20" coordorigin="5199,1110" coordsize="10,20" path="m5199,1129l5209,1129,5209,1110,5199,1110,5199,1129xe" filled="true" fillcolor="#000000" stroked="false">
                <v:path arrowok="t"/>
                <v:fill type="solid"/>
              </v:shape>
            </v:group>
            <v:group style="position:absolute;left:5199;top:1129;width:10;height:20" coordorigin="5199,1129" coordsize="10,20">
              <v:shape style="position:absolute;left:5199;top:1129;width:10;height:20" coordorigin="5199,1129" coordsize="10,20" path="m5199,1148l5209,1148,5209,1129,5199,1129,5199,1148xe" filled="true" fillcolor="#000000" stroked="false">
                <v:path arrowok="t"/>
                <v:fill type="solid"/>
              </v:shape>
            </v:group>
            <v:group style="position:absolute;left:5199;top:1148;width:10;height:20" coordorigin="5199,1148" coordsize="10,20">
              <v:shape style="position:absolute;left:5199;top:1148;width:10;height:20" coordorigin="5199,1148" coordsize="10,20" path="m5199,1167l5209,1167,5209,1148,5199,1148,5199,1167xe" filled="true" fillcolor="#000000" stroked="false">
                <v:path arrowok="t"/>
                <v:fill type="solid"/>
              </v:shape>
            </v:group>
            <v:group style="position:absolute;left:5199;top:1167;width:10;height:20" coordorigin="5199,1167" coordsize="10,20">
              <v:shape style="position:absolute;left:5199;top:1167;width:10;height:20" coordorigin="5199,1167" coordsize="10,20" path="m5199,1186l5209,1186,5209,1167,5199,1167,5199,1186xe" filled="true" fillcolor="#000000" stroked="false">
                <v:path arrowok="t"/>
                <v:fill type="solid"/>
              </v:shape>
            </v:group>
            <v:group style="position:absolute;left:5199;top:1186;width:10;height:20" coordorigin="5199,1186" coordsize="10,20">
              <v:shape style="position:absolute;left:5199;top:1186;width:10;height:20" coordorigin="5199,1186" coordsize="10,20" path="m5199,1206l5209,1206,5209,1186,5199,1186,5199,1206xe" filled="true" fillcolor="#000000" stroked="false">
                <v:path arrowok="t"/>
                <v:fill type="solid"/>
              </v:shape>
            </v:group>
            <v:group style="position:absolute;left:5199;top:1206;width:10;height:20" coordorigin="5199,1206" coordsize="10,20">
              <v:shape style="position:absolute;left:5199;top:1206;width:10;height:20" coordorigin="5199,1206" coordsize="10,20" path="m5199,1225l5209,1225,5209,1206,5199,1206,5199,1225xe" filled="true" fillcolor="#000000" stroked="false">
                <v:path arrowok="t"/>
                <v:fill type="solid"/>
              </v:shape>
            </v:group>
            <v:group style="position:absolute;left:5199;top:1225;width:10;height:20" coordorigin="5199,1225" coordsize="10,20">
              <v:shape style="position:absolute;left:5199;top:1225;width:10;height:20" coordorigin="5199,1225" coordsize="10,20" path="m5199,1244l5209,1244,5209,1225,5199,1225,5199,1244xe" filled="true" fillcolor="#000000" stroked="false">
                <v:path arrowok="t"/>
                <v:fill type="solid"/>
              </v:shape>
            </v:group>
            <v:group style="position:absolute;left:5199;top:1244;width:10;height:20" coordorigin="5199,1244" coordsize="10,20">
              <v:shape style="position:absolute;left:5199;top:1244;width:10;height:20" coordorigin="5199,1244" coordsize="10,20" path="m5199,1263l5209,1263,5209,1244,5199,1244,5199,1263xe" filled="true" fillcolor="#000000" stroked="false">
                <v:path arrowok="t"/>
                <v:fill type="solid"/>
              </v:shape>
            </v:group>
            <v:group style="position:absolute;left:5199;top:1263;width:10;height:20" coordorigin="5199,1263" coordsize="10,20">
              <v:shape style="position:absolute;left:5199;top:1263;width:10;height:20" coordorigin="5199,1263" coordsize="10,20" path="m5199,1282l5209,1282,5209,1263,5199,1263,5199,1282xe" filled="true" fillcolor="#000000" stroked="false">
                <v:path arrowok="t"/>
                <v:fill type="solid"/>
              </v:shape>
            </v:group>
            <v:group style="position:absolute;left:5199;top:1282;width:10;height:20" coordorigin="5199,1282" coordsize="10,20">
              <v:shape style="position:absolute;left:5199;top:1282;width:10;height:20" coordorigin="5199,1282" coordsize="10,20" path="m5199,1302l5209,1302,5209,1282,5199,1282,5199,1302xe" filled="true" fillcolor="#000000" stroked="false">
                <v:path arrowok="t"/>
                <v:fill type="solid"/>
              </v:shape>
            </v:group>
            <v:group style="position:absolute;left:5199;top:1302;width:10;height:20" coordorigin="5199,1302" coordsize="10,20">
              <v:shape style="position:absolute;left:5199;top:1302;width:10;height:20" coordorigin="5199,1302" coordsize="10,20" path="m5199,1321l5209,1321,5209,1302,5199,1302,5199,1321xe" filled="true" fillcolor="#000000" stroked="false">
                <v:path arrowok="t"/>
                <v:fill type="solid"/>
              </v:shape>
            </v:group>
            <v:group style="position:absolute;left:5199;top:1321;width:10;height:20" coordorigin="5199,1321" coordsize="10,20">
              <v:shape style="position:absolute;left:5199;top:1321;width:10;height:20" coordorigin="5199,1321" coordsize="10,20" path="m5199,1340l5209,1340,5209,1321,5199,1321,5199,1340xe" filled="true" fillcolor="#000000" stroked="false">
                <v:path arrowok="t"/>
                <v:fill type="solid"/>
              </v:shape>
            </v:group>
            <v:group style="position:absolute;left:5199;top:1340;width:10;height:20" coordorigin="5199,1340" coordsize="10,20">
              <v:shape style="position:absolute;left:5199;top:1340;width:10;height:20" coordorigin="5199,1340" coordsize="10,20" path="m5199,1359l5209,1359,5209,1340,5199,1340,5199,1359xe" filled="true" fillcolor="#000000" stroked="false">
                <v:path arrowok="t"/>
                <v:fill type="solid"/>
              </v:shape>
            </v:group>
            <v:group style="position:absolute;left:5199;top:1359;width:10;height:20" coordorigin="5199,1359" coordsize="10,20">
              <v:shape style="position:absolute;left:5199;top:1359;width:10;height:20" coordorigin="5199,1359" coordsize="10,20" path="m5199,1378l5209,1378,5209,1359,5199,1359,5199,1378xe" filled="true" fillcolor="#000000" stroked="false">
                <v:path arrowok="t"/>
                <v:fill type="solid"/>
              </v:shape>
            </v:group>
            <v:group style="position:absolute;left:5199;top:1378;width:10;height:20" coordorigin="5199,1378" coordsize="10,20">
              <v:shape style="position:absolute;left:5199;top:1378;width:10;height:20" coordorigin="5199,1378" coordsize="10,20" path="m5199,1398l5209,1398,5209,1378,5199,1378,5199,1398xe" filled="true" fillcolor="#000000" stroked="false">
                <v:path arrowok="t"/>
                <v:fill type="solid"/>
              </v:shape>
            </v:group>
            <v:group style="position:absolute;left:5199;top:1398;width:10;height:20" coordorigin="5199,1398" coordsize="10,20">
              <v:shape style="position:absolute;left:5199;top:1398;width:10;height:20" coordorigin="5199,1398" coordsize="10,20" path="m5199,1417l5209,1417,5209,1398,5199,1398,5199,1417xe" filled="true" fillcolor="#000000" stroked="false">
                <v:path arrowok="t"/>
                <v:fill type="solid"/>
              </v:shape>
            </v:group>
            <v:group style="position:absolute;left:5199;top:1417;width:10;height:20" coordorigin="5199,1417" coordsize="10,20">
              <v:shape style="position:absolute;left:5199;top:1417;width:10;height:20" coordorigin="5199,1417" coordsize="10,20" path="m5199,1436l5209,1436,5209,1417,5199,1417,5199,1436xe" filled="true" fillcolor="#000000" stroked="false">
                <v:path arrowok="t"/>
                <v:fill type="solid"/>
              </v:shape>
            </v:group>
            <v:group style="position:absolute;left:5199;top:1436;width:10;height:20" coordorigin="5199,1436" coordsize="10,20">
              <v:shape style="position:absolute;left:5199;top:1436;width:10;height:20" coordorigin="5199,1436" coordsize="10,20" path="m5199,1455l5209,1455,5209,1436,5199,1436,5199,1455xe" filled="true" fillcolor="#000000" stroked="false">
                <v:path arrowok="t"/>
                <v:fill type="solid"/>
              </v:shape>
            </v:group>
            <v:group style="position:absolute;left:5199;top:1459;width:10;height:2" coordorigin="5199,1459" coordsize="10,2">
              <v:shape style="position:absolute;left:5199;top:1459;width:10;height:2" coordorigin="5199,1459" coordsize="10,0" path="m5199,1459l5209,1459e" filled="false" stroked="true" strokeweight=".35999pt" strokecolor="#000000">
                <v:path arrowok="t"/>
              </v:shape>
            </v:group>
            <v:group style="position:absolute;left:8262;top:994;width:10;height:20" coordorigin="8262,994" coordsize="10,20">
              <v:shape style="position:absolute;left:8262;top:994;width:10;height:20" coordorigin="8262,994" coordsize="10,20" path="m8262,1014l8272,1014,8272,994,8262,994,8262,1014xe" filled="true" fillcolor="#000000" stroked="false">
                <v:path arrowok="t"/>
                <v:fill type="solid"/>
              </v:shape>
            </v:group>
            <v:group style="position:absolute;left:8262;top:1014;width:10;height:20" coordorigin="8262,1014" coordsize="10,20">
              <v:shape style="position:absolute;left:8262;top:1014;width:10;height:20" coordorigin="8262,1014" coordsize="10,20" path="m8262,1033l8272,1033,8272,1014,8262,1014,8262,1033xe" filled="true" fillcolor="#000000" stroked="false">
                <v:path arrowok="t"/>
                <v:fill type="solid"/>
              </v:shape>
            </v:group>
            <v:group style="position:absolute;left:8262;top:1033;width:10;height:20" coordorigin="8262,1033" coordsize="10,20">
              <v:shape style="position:absolute;left:8262;top:1033;width:10;height:20" coordorigin="8262,1033" coordsize="10,20" path="m8262,1052l8272,1052,8272,1033,8262,1033,8262,1052xe" filled="true" fillcolor="#000000" stroked="false">
                <v:path arrowok="t"/>
                <v:fill type="solid"/>
              </v:shape>
            </v:group>
            <v:group style="position:absolute;left:8262;top:1052;width:10;height:20" coordorigin="8262,1052" coordsize="10,20">
              <v:shape style="position:absolute;left:8262;top:1052;width:10;height:20" coordorigin="8262,1052" coordsize="10,20" path="m8262,1071l8272,1071,8272,1052,8262,1052,8262,1071xe" filled="true" fillcolor="#000000" stroked="false">
                <v:path arrowok="t"/>
                <v:fill type="solid"/>
              </v:shape>
            </v:group>
            <v:group style="position:absolute;left:8262;top:1071;width:10;height:20" coordorigin="8262,1071" coordsize="10,20">
              <v:shape style="position:absolute;left:8262;top:1071;width:10;height:20" coordorigin="8262,1071" coordsize="10,20" path="m8262,1090l8272,1090,8272,1071,8262,1071,8262,1090xe" filled="true" fillcolor="#000000" stroked="false">
                <v:path arrowok="t"/>
                <v:fill type="solid"/>
              </v:shape>
            </v:group>
            <v:group style="position:absolute;left:8262;top:1090;width:10;height:20" coordorigin="8262,1090" coordsize="10,20">
              <v:shape style="position:absolute;left:8262;top:1090;width:10;height:20" coordorigin="8262,1090" coordsize="10,20" path="m8262,1110l8272,1110,8272,1090,8262,1090,8262,1110xe" filled="true" fillcolor="#000000" stroked="false">
                <v:path arrowok="t"/>
                <v:fill type="solid"/>
              </v:shape>
            </v:group>
            <v:group style="position:absolute;left:8262;top:1110;width:10;height:20" coordorigin="8262,1110" coordsize="10,20">
              <v:shape style="position:absolute;left:8262;top:1110;width:10;height:20" coordorigin="8262,1110" coordsize="10,20" path="m8262,1129l8272,1129,8272,1110,8262,1110,8262,1129xe" filled="true" fillcolor="#000000" stroked="false">
                <v:path arrowok="t"/>
                <v:fill type="solid"/>
              </v:shape>
            </v:group>
            <v:group style="position:absolute;left:8262;top:1129;width:10;height:20" coordorigin="8262,1129" coordsize="10,20">
              <v:shape style="position:absolute;left:8262;top:1129;width:10;height:20" coordorigin="8262,1129" coordsize="10,20" path="m8262,1148l8272,1148,8272,1129,8262,1129,8262,1148xe" filled="true" fillcolor="#000000" stroked="false">
                <v:path arrowok="t"/>
                <v:fill type="solid"/>
              </v:shape>
            </v:group>
            <v:group style="position:absolute;left:8262;top:1148;width:10;height:20" coordorigin="8262,1148" coordsize="10,20">
              <v:shape style="position:absolute;left:8262;top:1148;width:10;height:20" coordorigin="8262,1148" coordsize="10,20" path="m8262,1167l8272,1167,8272,1148,8262,1148,8262,1167xe" filled="true" fillcolor="#000000" stroked="false">
                <v:path arrowok="t"/>
                <v:fill type="solid"/>
              </v:shape>
            </v:group>
            <v:group style="position:absolute;left:8262;top:1167;width:10;height:20" coordorigin="8262,1167" coordsize="10,20">
              <v:shape style="position:absolute;left:8262;top:1167;width:10;height:20" coordorigin="8262,1167" coordsize="10,20" path="m8262,1186l8272,1186,8272,1167,8262,1167,8262,1186xe" filled="true" fillcolor="#000000" stroked="false">
                <v:path arrowok="t"/>
                <v:fill type="solid"/>
              </v:shape>
            </v:group>
            <v:group style="position:absolute;left:8262;top:1186;width:10;height:20" coordorigin="8262,1186" coordsize="10,20">
              <v:shape style="position:absolute;left:8262;top:1186;width:10;height:20" coordorigin="8262,1186" coordsize="10,20" path="m8262,1206l8272,1206,8272,1186,8262,1186,8262,1206xe" filled="true" fillcolor="#000000" stroked="false">
                <v:path arrowok="t"/>
                <v:fill type="solid"/>
              </v:shape>
            </v:group>
            <v:group style="position:absolute;left:8262;top:1206;width:10;height:20" coordorigin="8262,1206" coordsize="10,20">
              <v:shape style="position:absolute;left:8262;top:1206;width:10;height:20" coordorigin="8262,1206" coordsize="10,20" path="m8262,1225l8272,1225,8272,1206,8262,1206,8262,1225xe" filled="true" fillcolor="#000000" stroked="false">
                <v:path arrowok="t"/>
                <v:fill type="solid"/>
              </v:shape>
            </v:group>
            <v:group style="position:absolute;left:8262;top:1225;width:10;height:20" coordorigin="8262,1225" coordsize="10,20">
              <v:shape style="position:absolute;left:8262;top:1225;width:10;height:20" coordorigin="8262,1225" coordsize="10,20" path="m8262,1244l8272,1244,8272,1225,8262,1225,8262,1244xe" filled="true" fillcolor="#000000" stroked="false">
                <v:path arrowok="t"/>
                <v:fill type="solid"/>
              </v:shape>
            </v:group>
            <v:group style="position:absolute;left:8262;top:1244;width:10;height:20" coordorigin="8262,1244" coordsize="10,20">
              <v:shape style="position:absolute;left:8262;top:1244;width:10;height:20" coordorigin="8262,1244" coordsize="10,20" path="m8262,1263l8272,1263,8272,1244,8262,1244,8262,1263xe" filled="true" fillcolor="#000000" stroked="false">
                <v:path arrowok="t"/>
                <v:fill type="solid"/>
              </v:shape>
            </v:group>
            <v:group style="position:absolute;left:8262;top:1263;width:10;height:20" coordorigin="8262,1263" coordsize="10,20">
              <v:shape style="position:absolute;left:8262;top:1263;width:10;height:20" coordorigin="8262,1263" coordsize="10,20" path="m8262,1282l8272,1282,8272,1263,8262,1263,8262,1282xe" filled="true" fillcolor="#000000" stroked="false">
                <v:path arrowok="t"/>
                <v:fill type="solid"/>
              </v:shape>
            </v:group>
            <v:group style="position:absolute;left:8262;top:1282;width:10;height:20" coordorigin="8262,1282" coordsize="10,20">
              <v:shape style="position:absolute;left:8262;top:1282;width:10;height:20" coordorigin="8262,1282" coordsize="10,20" path="m8262,1302l8272,1302,8272,1282,8262,1282,8262,1302xe" filled="true" fillcolor="#000000" stroked="false">
                <v:path arrowok="t"/>
                <v:fill type="solid"/>
              </v:shape>
            </v:group>
            <v:group style="position:absolute;left:8262;top:1302;width:10;height:20" coordorigin="8262,1302" coordsize="10,20">
              <v:shape style="position:absolute;left:8262;top:1302;width:10;height:20" coordorigin="8262,1302" coordsize="10,20" path="m8262,1321l8272,1321,8272,1302,8262,1302,8262,1321xe" filled="true" fillcolor="#000000" stroked="false">
                <v:path arrowok="t"/>
                <v:fill type="solid"/>
              </v:shape>
            </v:group>
            <v:group style="position:absolute;left:8262;top:1321;width:10;height:20" coordorigin="8262,1321" coordsize="10,20">
              <v:shape style="position:absolute;left:8262;top:1321;width:10;height:20" coordorigin="8262,1321" coordsize="10,20" path="m8262,1340l8272,1340,8272,1321,8262,1321,8262,1340xe" filled="true" fillcolor="#000000" stroked="false">
                <v:path arrowok="t"/>
                <v:fill type="solid"/>
              </v:shape>
            </v:group>
            <v:group style="position:absolute;left:8262;top:1340;width:10;height:20" coordorigin="8262,1340" coordsize="10,20">
              <v:shape style="position:absolute;left:8262;top:1340;width:10;height:20" coordorigin="8262,1340" coordsize="10,20" path="m8262,1359l8272,1359,8272,1340,8262,1340,8262,1359xe" filled="true" fillcolor="#000000" stroked="false">
                <v:path arrowok="t"/>
                <v:fill type="solid"/>
              </v:shape>
            </v:group>
            <v:group style="position:absolute;left:8262;top:1359;width:10;height:20" coordorigin="8262,1359" coordsize="10,20">
              <v:shape style="position:absolute;left:8262;top:1359;width:10;height:20" coordorigin="8262,1359" coordsize="10,20" path="m8262,1378l8272,1378,8272,1359,8262,1359,8262,1378xe" filled="true" fillcolor="#000000" stroked="false">
                <v:path arrowok="t"/>
                <v:fill type="solid"/>
              </v:shape>
            </v:group>
            <v:group style="position:absolute;left:8262;top:1378;width:10;height:20" coordorigin="8262,1378" coordsize="10,20">
              <v:shape style="position:absolute;left:8262;top:1378;width:10;height:20" coordorigin="8262,1378" coordsize="10,20" path="m8262,1398l8272,1398,8272,1378,8262,1378,8262,1398xe" filled="true" fillcolor="#000000" stroked="false">
                <v:path arrowok="t"/>
                <v:fill type="solid"/>
              </v:shape>
            </v:group>
            <v:group style="position:absolute;left:8262;top:1398;width:10;height:20" coordorigin="8262,1398" coordsize="10,20">
              <v:shape style="position:absolute;left:8262;top:1398;width:10;height:20" coordorigin="8262,1398" coordsize="10,20" path="m8262,1417l8272,1417,8272,1398,8262,1398,8262,1417xe" filled="true" fillcolor="#000000" stroked="false">
                <v:path arrowok="t"/>
                <v:fill type="solid"/>
              </v:shape>
            </v:group>
            <v:group style="position:absolute;left:8262;top:1417;width:10;height:20" coordorigin="8262,1417" coordsize="10,20">
              <v:shape style="position:absolute;left:8262;top:1417;width:10;height:20" coordorigin="8262,1417" coordsize="10,20" path="m8262,1436l8272,1436,8272,1417,8262,1417,8262,1436xe" filled="true" fillcolor="#000000" stroked="false">
                <v:path arrowok="t"/>
                <v:fill type="solid"/>
              </v:shape>
            </v:group>
            <v:group style="position:absolute;left:8262;top:1436;width:10;height:20" coordorigin="8262,1436" coordsize="10,20">
              <v:shape style="position:absolute;left:8262;top:1436;width:10;height:20" coordorigin="8262,1436" coordsize="10,20" path="m8262,1455l8272,1455,8272,1436,8262,1436,8262,1455xe" filled="true" fillcolor="#000000" stroked="false">
                <v:path arrowok="t"/>
                <v:fill type="solid"/>
              </v:shape>
            </v:group>
            <v:group style="position:absolute;left:8262;top:1459;width:10;height:2" coordorigin="8262,1459" coordsize="10,2">
              <v:shape style="position:absolute;left:8262;top:1459;width:10;height:2" coordorigin="8262,1459" coordsize="10,0" path="m8262,1459l8272,1459e" filled="false" stroked="true" strokeweight=".35999pt" strokecolor="#000000">
                <v:path arrowok="t"/>
              </v:shape>
            </v:group>
            <v:group style="position:absolute;left:1018;top:1467;width:10;height:2" coordorigin="1018,1467" coordsize="10,2">
              <v:shape style="position:absolute;left:1018;top:1467;width:10;height:2" coordorigin="1018,1467" coordsize="10,0" path="m1018,1467l1027,1467e" filled="false" stroked="true" strokeweight=".48004pt" strokecolor="#000000">
                <v:path arrowok="t"/>
              </v:shape>
            </v:group>
            <v:group style="position:absolute;left:2919;top:1467;width:10;height:2" coordorigin="2919,1467" coordsize="10,2">
              <v:shape style="position:absolute;left:2919;top:1467;width:10;height:2" coordorigin="2919,1467" coordsize="10,0" path="m2919,1467l2928,1467e" filled="false" stroked="true" strokeweight=".48004pt" strokecolor="#000000">
                <v:path arrowok="t"/>
              </v:shape>
            </v:group>
            <v:group style="position:absolute;left:4098;top:1467;width:10;height:2" coordorigin="4098,1467" coordsize="10,2">
              <v:shape style="position:absolute;left:4098;top:1467;width:10;height:2" coordorigin="4098,1467" coordsize="10,0" path="m4098,1467l4107,1467e" filled="false" stroked="true" strokeweight=".48004pt" strokecolor="#000000">
                <v:path arrowok="t"/>
              </v:shape>
            </v:group>
            <v:group style="position:absolute;left:5199;top:1467;width:10;height:2" coordorigin="5199,1467" coordsize="10,2">
              <v:shape style="position:absolute;left:5199;top:1467;width:10;height:2" coordorigin="5199,1467" coordsize="10,0" path="m5199,1467l5209,1467e" filled="false" stroked="true" strokeweight=".48004pt" strokecolor="#000000">
                <v:path arrowok="t"/>
              </v:shape>
            </v:group>
            <v:group style="position:absolute;left:6820;top:1467;width:10;height:2" coordorigin="6820,1467" coordsize="10,2">
              <v:shape style="position:absolute;left:6820;top:1467;width:10;height:2" coordorigin="6820,1467" coordsize="10,0" path="m6820,1467l6829,1467e" filled="false" stroked="true" strokeweight=".48004pt" strokecolor="#000000">
                <v:path arrowok="t"/>
              </v:shape>
              <v:shape style="position:absolute;left:5209;top:1462;width:3053;height:10" type="#_x0000_t75" stroked="false">
                <v:imagedata r:id="rId1500" o:title=""/>
              </v:shape>
              <v:shape style="position:absolute;left:8257;top:1462;width:2074;height:10" type="#_x0000_t75" stroked="false">
                <v:imagedata r:id="rId1501" o:title=""/>
              </v:shape>
            </v:group>
            <v:group style="position:absolute;left:1018;top:1472;width:10;height:20" coordorigin="1018,1472" coordsize="10,20">
              <v:shape style="position:absolute;left:1018;top:1472;width:10;height:20" coordorigin="1018,1472" coordsize="10,20" path="m1018,1491l1027,1491,1027,1472,1018,1472,1018,1491xe" filled="true" fillcolor="#000000" stroked="false">
                <v:path arrowok="t"/>
                <v:fill type="solid"/>
              </v:shape>
            </v:group>
            <v:group style="position:absolute;left:1018;top:1491;width:10;height:20" coordorigin="1018,1491" coordsize="10,20">
              <v:shape style="position:absolute;left:1018;top:1491;width:10;height:20" coordorigin="1018,1491" coordsize="10,20" path="m1018,1510l1027,1510,1027,1491,1018,1491,1018,1510xe" filled="true" fillcolor="#000000" stroked="false">
                <v:path arrowok="t"/>
                <v:fill type="solid"/>
              </v:shape>
            </v:group>
            <v:group style="position:absolute;left:1018;top:1510;width:10;height:20" coordorigin="1018,1510" coordsize="10,20">
              <v:shape style="position:absolute;left:1018;top:1510;width:10;height:20" coordorigin="1018,1510" coordsize="10,20" path="m1018,1530l1027,1530,1027,1510,1018,1510,1018,1530xe" filled="true" fillcolor="#000000" stroked="false">
                <v:path arrowok="t"/>
                <v:fill type="solid"/>
              </v:shape>
            </v:group>
            <v:group style="position:absolute;left:1018;top:1530;width:10;height:20" coordorigin="1018,1530" coordsize="10,20">
              <v:shape style="position:absolute;left:1018;top:1530;width:10;height:20" coordorigin="1018,1530" coordsize="10,20" path="m1018,1549l1027,1549,1027,1530,1018,1530,1018,1549xe" filled="true" fillcolor="#000000" stroked="false">
                <v:path arrowok="t"/>
                <v:fill type="solid"/>
              </v:shape>
            </v:group>
            <v:group style="position:absolute;left:1018;top:1549;width:10;height:20" coordorigin="1018,1549" coordsize="10,20">
              <v:shape style="position:absolute;left:1018;top:1549;width:10;height:20" coordorigin="1018,1549" coordsize="10,20" path="m1018,1568l1027,1568,1027,1549,1018,1549,1018,1568xe" filled="true" fillcolor="#000000" stroked="false">
                <v:path arrowok="t"/>
                <v:fill type="solid"/>
              </v:shape>
            </v:group>
            <v:group style="position:absolute;left:1018;top:1568;width:10;height:20" coordorigin="1018,1568" coordsize="10,20">
              <v:shape style="position:absolute;left:1018;top:1568;width:10;height:20" coordorigin="1018,1568" coordsize="10,20" path="m1018,1587l1027,1587,1027,1568,1018,1568,1018,1587xe" filled="true" fillcolor="#000000" stroked="false">
                <v:path arrowok="t"/>
                <v:fill type="solid"/>
              </v:shape>
            </v:group>
            <v:group style="position:absolute;left:1018;top:1587;width:10;height:20" coordorigin="1018,1587" coordsize="10,20">
              <v:shape style="position:absolute;left:1018;top:1587;width:10;height:20" coordorigin="1018,1587" coordsize="10,20" path="m1018,1606l1027,1606,1027,1587,1018,1587,1018,1606xe" filled="true" fillcolor="#000000" stroked="false">
                <v:path arrowok="t"/>
                <v:fill type="solid"/>
              </v:shape>
            </v:group>
            <v:group style="position:absolute;left:1018;top:1606;width:10;height:20" coordorigin="1018,1606" coordsize="10,20">
              <v:shape style="position:absolute;left:1018;top:1606;width:10;height:20" coordorigin="1018,1606" coordsize="10,20" path="m1018,1626l1027,1626,1027,1606,1018,1606,1018,1626xe" filled="true" fillcolor="#000000" stroked="false">
                <v:path arrowok="t"/>
                <v:fill type="solid"/>
              </v:shape>
            </v:group>
            <v:group style="position:absolute;left:1018;top:1626;width:10;height:20" coordorigin="1018,1626" coordsize="10,20">
              <v:shape style="position:absolute;left:1018;top:1626;width:10;height:20" coordorigin="1018,1626" coordsize="10,20" path="m1018,1645l1027,1645,1027,1626,1018,1626,1018,1645xe" filled="true" fillcolor="#000000" stroked="false">
                <v:path arrowok="t"/>
                <v:fill type="solid"/>
              </v:shape>
            </v:group>
            <v:group style="position:absolute;left:1018;top:1645;width:10;height:20" coordorigin="1018,1645" coordsize="10,20">
              <v:shape style="position:absolute;left:1018;top:1645;width:10;height:20" coordorigin="1018,1645" coordsize="10,20" path="m1018,1664l1027,1664,1027,1645,1018,1645,1018,1664xe" filled="true" fillcolor="#000000" stroked="false">
                <v:path arrowok="t"/>
                <v:fill type="solid"/>
              </v:shape>
            </v:group>
            <v:group style="position:absolute;left:1018;top:1664;width:10;height:20" coordorigin="1018,1664" coordsize="10,20">
              <v:shape style="position:absolute;left:1018;top:1664;width:10;height:20" coordorigin="1018,1664" coordsize="10,20" path="m1018,1683l1027,1683,1027,1664,1018,1664,1018,1683xe" filled="true" fillcolor="#000000" stroked="false">
                <v:path arrowok="t"/>
                <v:fill type="solid"/>
              </v:shape>
            </v:group>
            <v:group style="position:absolute;left:1018;top:1683;width:10;height:20" coordorigin="1018,1683" coordsize="10,20">
              <v:shape style="position:absolute;left:1018;top:1683;width:10;height:20" coordorigin="1018,1683" coordsize="10,20" path="m1018,1702l1027,1702,1027,1683,1018,1683,1018,1702xe" filled="true" fillcolor="#000000" stroked="false">
                <v:path arrowok="t"/>
                <v:fill type="solid"/>
              </v:shape>
            </v:group>
            <v:group style="position:absolute;left:1018;top:1702;width:10;height:20" coordorigin="1018,1702" coordsize="10,20">
              <v:shape style="position:absolute;left:1018;top:1702;width:10;height:20" coordorigin="1018,1702" coordsize="10,20" path="m1018,1722l1027,1722,1027,1702,1018,1702,1018,1722xe" filled="true" fillcolor="#000000" stroked="false">
                <v:path arrowok="t"/>
                <v:fill type="solid"/>
              </v:shape>
            </v:group>
            <v:group style="position:absolute;left:1018;top:1722;width:10;height:20" coordorigin="1018,1722" coordsize="10,20">
              <v:shape style="position:absolute;left:1018;top:1722;width:10;height:20" coordorigin="1018,1722" coordsize="10,20" path="m1018,1741l1027,1741,1027,1722,1018,1722,1018,1741xe" filled="true" fillcolor="#000000" stroked="false">
                <v:path arrowok="t"/>
                <v:fill type="solid"/>
              </v:shape>
            </v:group>
            <v:group style="position:absolute;left:1018;top:1741;width:10;height:20" coordorigin="1018,1741" coordsize="10,20">
              <v:shape style="position:absolute;left:1018;top:1741;width:10;height:20" coordorigin="1018,1741" coordsize="10,20" path="m1018,1760l1027,1760,1027,1741,1018,1741,1018,1760xe" filled="true" fillcolor="#000000" stroked="false">
                <v:path arrowok="t"/>
                <v:fill type="solid"/>
              </v:shape>
            </v:group>
            <v:group style="position:absolute;left:1018;top:1760;width:10;height:20" coordorigin="1018,1760" coordsize="10,20">
              <v:shape style="position:absolute;left:1018;top:1760;width:10;height:20" coordorigin="1018,1760" coordsize="10,20" path="m1018,1779l1027,1779,1027,1760,1018,1760,1018,1779xe" filled="true" fillcolor="#000000" stroked="false">
                <v:path arrowok="t"/>
                <v:fill type="solid"/>
              </v:shape>
            </v:group>
            <v:group style="position:absolute;left:1018;top:1779;width:10;height:20" coordorigin="1018,1779" coordsize="10,20">
              <v:shape style="position:absolute;left:1018;top:1779;width:10;height:20" coordorigin="1018,1779" coordsize="10,20" path="m1018,1798l1027,1798,1027,1779,1018,1779,1018,1798xe" filled="true" fillcolor="#000000" stroked="false">
                <v:path arrowok="t"/>
                <v:fill type="solid"/>
              </v:shape>
            </v:group>
            <v:group style="position:absolute;left:1018;top:1798;width:10;height:20" coordorigin="1018,1798" coordsize="10,20">
              <v:shape style="position:absolute;left:1018;top:1798;width:10;height:20" coordorigin="1018,1798" coordsize="10,20" path="m1018,1818l1027,1818,1027,1798,1018,1798,1018,1818xe" filled="true" fillcolor="#000000" stroked="false">
                <v:path arrowok="t"/>
                <v:fill type="solid"/>
              </v:shape>
            </v:group>
            <v:group style="position:absolute;left:1018;top:1818;width:10;height:20" coordorigin="1018,1818" coordsize="10,20">
              <v:shape style="position:absolute;left:1018;top:1818;width:10;height:20" coordorigin="1018,1818" coordsize="10,20" path="m1018,1837l1027,1837,1027,1818,1018,1818,1018,1837xe" filled="true" fillcolor="#000000" stroked="false">
                <v:path arrowok="t"/>
                <v:fill type="solid"/>
              </v:shape>
            </v:group>
            <v:group style="position:absolute;left:1018;top:1837;width:10;height:20" coordorigin="1018,1837" coordsize="10,20">
              <v:shape style="position:absolute;left:1018;top:1837;width:10;height:20" coordorigin="1018,1837" coordsize="10,20" path="m1018,1856l1027,1856,1027,1837,1018,1837,1018,1856xe" filled="true" fillcolor="#000000" stroked="false">
                <v:path arrowok="t"/>
                <v:fill type="solid"/>
              </v:shape>
            </v:group>
            <v:group style="position:absolute;left:1018;top:1856;width:10;height:20" coordorigin="1018,1856" coordsize="10,20">
              <v:shape style="position:absolute;left:1018;top:1856;width:10;height:20" coordorigin="1018,1856" coordsize="10,20" path="m1018,1875l1027,1875,1027,1856,1018,1856,1018,1875xe" filled="true" fillcolor="#000000" stroked="false">
                <v:path arrowok="t"/>
                <v:fill type="solid"/>
              </v:shape>
            </v:group>
            <v:group style="position:absolute;left:1018;top:1875;width:10;height:20" coordorigin="1018,1875" coordsize="10,20">
              <v:shape style="position:absolute;left:1018;top:1875;width:10;height:20" coordorigin="1018,1875" coordsize="10,20" path="m1018,1894l1027,1894,1027,1875,1018,1875,1018,1894xe" filled="true" fillcolor="#000000" stroked="false">
                <v:path arrowok="t"/>
                <v:fill type="solid"/>
              </v:shape>
            </v:group>
            <v:group style="position:absolute;left:1018;top:1894;width:10;height:20" coordorigin="1018,1894" coordsize="10,20">
              <v:shape style="position:absolute;left:1018;top:1894;width:10;height:20" coordorigin="1018,1894" coordsize="10,20" path="m1018,1914l1027,1914,1027,1894,1018,1894,1018,1914xe" filled="true" fillcolor="#000000" stroked="false">
                <v:path arrowok="t"/>
                <v:fill type="solid"/>
              </v:shape>
            </v:group>
            <v:group style="position:absolute;left:1018;top:1914;width:10;height:20" coordorigin="1018,1914" coordsize="10,20">
              <v:shape style="position:absolute;left:1018;top:1914;width:10;height:20" coordorigin="1018,1914" coordsize="10,20" path="m1018,1933l1027,1933,1027,1914,1018,1914,1018,1933xe" filled="true" fillcolor="#000000" stroked="false">
                <v:path arrowok="t"/>
                <v:fill type="solid"/>
              </v:shape>
            </v:group>
            <v:group style="position:absolute;left:1018;top:1933;width:10;height:20" coordorigin="1018,1933" coordsize="10,20">
              <v:shape style="position:absolute;left:1018;top:1933;width:10;height:20" coordorigin="1018,1933" coordsize="10,20" path="m1018,1952l1027,1952,1027,1933,1018,1933,1018,1952xe" filled="true" fillcolor="#000000" stroked="false">
                <v:path arrowok="t"/>
                <v:fill type="solid"/>
              </v:shape>
            </v:group>
            <v:group style="position:absolute;left:1018;top:1952;width:10;height:20" coordorigin="1018,1952" coordsize="10,20">
              <v:shape style="position:absolute;left:1018;top:1952;width:10;height:20" coordorigin="1018,1952" coordsize="10,20" path="m1018,1971l1027,1971,1027,1952,1018,1952,1018,1971xe" filled="true" fillcolor="#000000" stroked="false">
                <v:path arrowok="t"/>
                <v:fill type="solid"/>
              </v:shape>
            </v:group>
            <v:group style="position:absolute;left:1018;top:1971;width:10;height:20" coordorigin="1018,1971" coordsize="10,20">
              <v:shape style="position:absolute;left:1018;top:1971;width:10;height:20" coordorigin="1018,1971" coordsize="10,20" path="m1018,1990l1027,1990,1027,1971,1018,1971,1018,1990xe" filled="true" fillcolor="#000000" stroked="false">
                <v:path arrowok="t"/>
                <v:fill type="solid"/>
              </v:shape>
            </v:group>
            <v:group style="position:absolute;left:1018;top:1990;width:10;height:20" coordorigin="1018,1990" coordsize="10,20">
              <v:shape style="position:absolute;left:1018;top:1990;width:10;height:20" coordorigin="1018,1990" coordsize="10,20" path="m1018,2010l1027,2010,1027,1990,1018,1990,1018,2010xe" filled="true" fillcolor="#000000" stroked="false">
                <v:path arrowok="t"/>
                <v:fill type="solid"/>
              </v:shape>
            </v:group>
            <v:group style="position:absolute;left:1018;top:2010;width:10;height:20" coordorigin="1018,2010" coordsize="10,20">
              <v:shape style="position:absolute;left:1018;top:2010;width:10;height:20" coordorigin="1018,2010" coordsize="10,20" path="m1018,2029l1027,2029,1027,2010,1018,2010,1018,2029xe" filled="true" fillcolor="#000000" stroked="false">
                <v:path arrowok="t"/>
                <v:fill type="solid"/>
              </v:shape>
            </v:group>
            <v:group style="position:absolute;left:1018;top:2029;width:10;height:20" coordorigin="1018,2029" coordsize="10,20">
              <v:shape style="position:absolute;left:1018;top:2029;width:10;height:20" coordorigin="1018,2029" coordsize="10,20" path="m1018,2048l1027,2048,1027,2029,1018,2029,1018,2048xe" filled="true" fillcolor="#000000" stroked="false">
                <v:path arrowok="t"/>
                <v:fill type="solid"/>
              </v:shape>
            </v:group>
            <v:group style="position:absolute;left:1018;top:2048;width:10;height:20" coordorigin="1018,2048" coordsize="10,20">
              <v:shape style="position:absolute;left:1018;top:2048;width:10;height:20" coordorigin="1018,2048" coordsize="10,20" path="m1018,2067l1027,2067,1027,2048,1018,2048,1018,2067xe" filled="true" fillcolor="#000000" stroked="false">
                <v:path arrowok="t"/>
                <v:fill type="solid"/>
              </v:shape>
            </v:group>
            <v:group style="position:absolute;left:1018;top:2067;width:10;height:20" coordorigin="1018,2067" coordsize="10,20">
              <v:shape style="position:absolute;left:1018;top:2067;width:10;height:20" coordorigin="1018,2067" coordsize="10,20" path="m1018,2086l1027,2086,1027,2067,1018,2067,1018,2086xe" filled="true" fillcolor="#000000" stroked="false">
                <v:path arrowok="t"/>
                <v:fill type="solid"/>
              </v:shape>
            </v:group>
            <v:group style="position:absolute;left:1018;top:2086;width:10;height:20" coordorigin="1018,2086" coordsize="10,20">
              <v:shape style="position:absolute;left:1018;top:2086;width:10;height:20" coordorigin="1018,2086" coordsize="10,20" path="m1018,2106l1027,2106,1027,2086,1018,2086,1018,2106xe" filled="true" fillcolor="#000000" stroked="false">
                <v:path arrowok="t"/>
                <v:fill type="solid"/>
              </v:shape>
            </v:group>
            <v:group style="position:absolute;left:1018;top:2106;width:10;height:20" coordorigin="1018,2106" coordsize="10,20">
              <v:shape style="position:absolute;left:1018;top:2106;width:10;height:20" coordorigin="1018,2106" coordsize="10,20" path="m1018,2125l1027,2125,1027,2106,1018,2106,1018,2125xe" filled="true" fillcolor="#000000" stroked="false">
                <v:path arrowok="t"/>
                <v:fill type="solid"/>
              </v:shape>
            </v:group>
            <v:group style="position:absolute;left:1018;top:2125;width:10;height:20" coordorigin="1018,2125" coordsize="10,20">
              <v:shape style="position:absolute;left:1018;top:2125;width:10;height:20" coordorigin="1018,2125" coordsize="10,20" path="m1018,2144l1027,2144,1027,2125,1018,2125,1018,2144xe" filled="true" fillcolor="#000000" stroked="false">
                <v:path arrowok="t"/>
                <v:fill type="solid"/>
              </v:shape>
            </v:group>
            <v:group style="position:absolute;left:1018;top:2144;width:10;height:20" coordorigin="1018,2144" coordsize="10,20">
              <v:shape style="position:absolute;left:1018;top:2144;width:10;height:20" coordorigin="1018,2144" coordsize="10,20" path="m1018,2163l1027,2163,1027,2144,1018,2144,1018,2163xe" filled="true" fillcolor="#000000" stroked="false">
                <v:path arrowok="t"/>
                <v:fill type="solid"/>
              </v:shape>
            </v:group>
            <v:group style="position:absolute;left:1018;top:2163;width:10;height:20" coordorigin="1018,2163" coordsize="10,20">
              <v:shape style="position:absolute;left:1018;top:2163;width:10;height:20" coordorigin="1018,2163" coordsize="10,20" path="m1018,2182l1027,2182,1027,2163,1018,2163,1018,2182xe" filled="true" fillcolor="#000000" stroked="false">
                <v:path arrowok="t"/>
                <v:fill type="solid"/>
              </v:shape>
            </v:group>
            <v:group style="position:absolute;left:1018;top:2182;width:10;height:20" coordorigin="1018,2182" coordsize="10,20">
              <v:shape style="position:absolute;left:1018;top:2182;width:10;height:20" coordorigin="1018,2182" coordsize="10,20" path="m1018,2202l1027,2202,1027,2182,1018,2182,1018,2202xe" filled="true" fillcolor="#000000" stroked="false">
                <v:path arrowok="t"/>
                <v:fill type="solid"/>
              </v:shape>
            </v:group>
            <v:group style="position:absolute;left:1018;top:2202;width:10;height:20" coordorigin="1018,2202" coordsize="10,20">
              <v:shape style="position:absolute;left:1018;top:2202;width:10;height:20" coordorigin="1018,2202" coordsize="10,20" path="m1018,2221l1027,2221,1027,2202,1018,2202,1018,2221xe" filled="true" fillcolor="#000000" stroked="false">
                <v:path arrowok="t"/>
                <v:fill type="solid"/>
              </v:shape>
            </v:group>
            <v:group style="position:absolute;left:1018;top:2221;width:10;height:20" coordorigin="1018,2221" coordsize="10,20">
              <v:shape style="position:absolute;left:1018;top:2221;width:10;height:20" coordorigin="1018,2221" coordsize="10,20" path="m1018,2240l1027,2240,1027,2221,1018,2221,1018,2240xe" filled="true" fillcolor="#000000" stroked="false">
                <v:path arrowok="t"/>
                <v:fill type="solid"/>
              </v:shape>
            </v:group>
            <v:group style="position:absolute;left:1018;top:2240;width:10;height:20" coordorigin="1018,2240" coordsize="10,20">
              <v:shape style="position:absolute;left:1018;top:2240;width:10;height:20" coordorigin="1018,2240" coordsize="10,20" path="m1018,2259l1027,2259,1027,2240,1018,2240,1018,2259xe" filled="true" fillcolor="#000000" stroked="false">
                <v:path arrowok="t"/>
                <v:fill type="solid"/>
              </v:shape>
            </v:group>
            <v:group style="position:absolute;left:1018;top:2259;width:10;height:20" coordorigin="1018,2259" coordsize="10,20">
              <v:shape style="position:absolute;left:1018;top:2259;width:10;height:20" coordorigin="1018,2259" coordsize="10,20" path="m1018,2278l1027,2278,1027,2259,1018,2259,1018,2278xe" filled="true" fillcolor="#000000" stroked="false">
                <v:path arrowok="t"/>
                <v:fill type="solid"/>
              </v:shape>
            </v:group>
            <v:group style="position:absolute;left:1018;top:2278;width:10;height:20" coordorigin="1018,2278" coordsize="10,20">
              <v:shape style="position:absolute;left:1018;top:2278;width:10;height:20" coordorigin="1018,2278" coordsize="10,20" path="m1018,2298l1027,2298,1027,2278,1018,2278,1018,2298xe" filled="true" fillcolor="#000000" stroked="false">
                <v:path arrowok="t"/>
                <v:fill type="solid"/>
              </v:shape>
            </v:group>
            <v:group style="position:absolute;left:1018;top:2298;width:10;height:20" coordorigin="1018,2298" coordsize="10,20">
              <v:shape style="position:absolute;left:1018;top:2298;width:10;height:20" coordorigin="1018,2298" coordsize="10,20" path="m1018,2317l1027,2317,1027,2298,1018,2298,1018,2317xe" filled="true" fillcolor="#000000" stroked="false">
                <v:path arrowok="t"/>
                <v:fill type="solid"/>
              </v:shape>
            </v:group>
            <v:group style="position:absolute;left:1018;top:2317;width:10;height:20" coordorigin="1018,2317" coordsize="10,20">
              <v:shape style="position:absolute;left:1018;top:2317;width:10;height:20" coordorigin="1018,2317" coordsize="10,20" path="m1018,2336l1027,2336,1027,2317,1018,2317,1018,2336xe" filled="true" fillcolor="#000000" stroked="false">
                <v:path arrowok="t"/>
                <v:fill type="solid"/>
              </v:shape>
            </v:group>
            <v:group style="position:absolute;left:1018;top:2336;width:10;height:20" coordorigin="1018,2336" coordsize="10,20">
              <v:shape style="position:absolute;left:1018;top:2336;width:10;height:20" coordorigin="1018,2336" coordsize="10,20" path="m1018,2355l1027,2355,1027,2336,1018,2336,1018,2355xe" filled="true" fillcolor="#000000" stroked="false">
                <v:path arrowok="t"/>
                <v:fill type="solid"/>
              </v:shape>
            </v:group>
            <v:group style="position:absolute;left:1018;top:2355;width:10;height:20" coordorigin="1018,2355" coordsize="10,20">
              <v:shape style="position:absolute;left:1018;top:2355;width:10;height:20" coordorigin="1018,2355" coordsize="10,20" path="m1018,2374l1027,2374,1027,2355,1018,2355,1018,2374xe" filled="true" fillcolor="#000000" stroked="false">
                <v:path arrowok="t"/>
                <v:fill type="solid"/>
              </v:shape>
            </v:group>
            <v:group style="position:absolute;left:1018;top:2374;width:10;height:20" coordorigin="1018,2374" coordsize="10,20">
              <v:shape style="position:absolute;left:1018;top:2374;width:10;height:20" coordorigin="1018,2374" coordsize="10,20" path="m1018,2394l1027,2394,1027,2374,1018,2374,1018,2394xe" filled="true" fillcolor="#000000" stroked="false">
                <v:path arrowok="t"/>
                <v:fill type="solid"/>
              </v:shape>
            </v:group>
            <v:group style="position:absolute;left:1018;top:2394;width:10;height:20" coordorigin="1018,2394" coordsize="10,20">
              <v:shape style="position:absolute;left:1018;top:2394;width:10;height:20" coordorigin="1018,2394" coordsize="10,20" path="m1018,2413l1027,2413,1027,2394,1018,2394,1018,2413xe" filled="true" fillcolor="#000000" stroked="false">
                <v:path arrowok="t"/>
                <v:fill type="solid"/>
              </v:shape>
            </v:group>
            <v:group style="position:absolute;left:1018;top:2413;width:10;height:20" coordorigin="1018,2413" coordsize="10,20">
              <v:shape style="position:absolute;left:1018;top:2413;width:10;height:20" coordorigin="1018,2413" coordsize="10,20" path="m1018,2432l1027,2432,1027,2413,1018,2413,1018,2432xe" filled="true" fillcolor="#000000" stroked="false">
                <v:path arrowok="t"/>
                <v:fill type="solid"/>
              </v:shape>
            </v:group>
            <v:group style="position:absolute;left:1018;top:2432;width:10;height:20" coordorigin="1018,2432" coordsize="10,20">
              <v:shape style="position:absolute;left:1018;top:2432;width:10;height:20" coordorigin="1018,2432" coordsize="10,20" path="m1018,2451l1027,2451,1027,2432,1018,2432,1018,2451xe" filled="true" fillcolor="#000000" stroked="false">
                <v:path arrowok="t"/>
                <v:fill type="solid"/>
              </v:shape>
            </v:group>
            <v:group style="position:absolute;left:1018;top:2451;width:10;height:20" coordorigin="1018,2451" coordsize="10,20">
              <v:shape style="position:absolute;left:1018;top:2451;width:10;height:20" coordorigin="1018,2451" coordsize="10,20" path="m1018,2470l1027,2470,1027,2451,1018,2451,1018,2470xe" filled="true" fillcolor="#000000" stroked="false">
                <v:path arrowok="t"/>
                <v:fill type="solid"/>
              </v:shape>
            </v:group>
            <v:group style="position:absolute;left:1018;top:2470;width:10;height:20" coordorigin="1018,2470" coordsize="10,20">
              <v:shape style="position:absolute;left:1018;top:2470;width:10;height:20" coordorigin="1018,2470" coordsize="10,20" path="m1018,2490l1027,2490,1027,2470,1018,2470,1018,2490xe" filled="true" fillcolor="#000000" stroked="false">
                <v:path arrowok="t"/>
                <v:fill type="solid"/>
              </v:shape>
            </v:group>
            <v:group style="position:absolute;left:1018;top:2490;width:10;height:20" coordorigin="1018,2490" coordsize="10,20">
              <v:shape style="position:absolute;left:1018;top:2490;width:10;height:20" coordorigin="1018,2490" coordsize="10,20" path="m1018,2509l1027,2509,1027,2490,1018,2490,1018,2509xe" filled="true" fillcolor="#000000" stroked="false">
                <v:path arrowok="t"/>
                <v:fill type="solid"/>
              </v:shape>
            </v:group>
            <v:group style="position:absolute;left:1018;top:2509;width:10;height:20" coordorigin="1018,2509" coordsize="10,20">
              <v:shape style="position:absolute;left:1018;top:2509;width:10;height:20" coordorigin="1018,2509" coordsize="10,20" path="m1018,2528l1027,2528,1027,2509,1018,2509,1018,2528xe" filled="true" fillcolor="#000000" stroked="false">
                <v:path arrowok="t"/>
                <v:fill type="solid"/>
              </v:shape>
            </v:group>
            <v:group style="position:absolute;left:1018;top:2528;width:10;height:20" coordorigin="1018,2528" coordsize="10,20">
              <v:shape style="position:absolute;left:1018;top:2528;width:10;height:20" coordorigin="1018,2528" coordsize="10,20" path="m1018,2547l1027,2547,1027,2528,1018,2528,1018,2547xe" filled="true" fillcolor="#000000" stroked="false">
                <v:path arrowok="t"/>
                <v:fill type="solid"/>
              </v:shape>
            </v:group>
            <v:group style="position:absolute;left:1018;top:2547;width:10;height:20" coordorigin="1018,2547" coordsize="10,20">
              <v:shape style="position:absolute;left:1018;top:2547;width:10;height:20" coordorigin="1018,2547" coordsize="10,20" path="m1018,2566l1027,2566,1027,2547,1018,2547,1018,2566xe" filled="true" fillcolor="#000000" stroked="false">
                <v:path arrowok="t"/>
                <v:fill type="solid"/>
              </v:shape>
            </v:group>
            <v:group style="position:absolute;left:1018;top:2566;width:10;height:20" coordorigin="1018,2566" coordsize="10,20">
              <v:shape style="position:absolute;left:1018;top:2566;width:10;height:20" coordorigin="1018,2566" coordsize="10,20" path="m1018,2586l1027,2586,1027,2566,1018,2566,1018,2586xe" filled="true" fillcolor="#000000" stroked="false">
                <v:path arrowok="t"/>
                <v:fill type="solid"/>
              </v:shape>
            </v:group>
            <v:group style="position:absolute;left:1018;top:2586;width:10;height:20" coordorigin="1018,2586" coordsize="10,20">
              <v:shape style="position:absolute;left:1018;top:2586;width:10;height:20" coordorigin="1018,2586" coordsize="10,20" path="m1018,2605l1027,2605,1027,2586,1018,2586,1018,2605xe" filled="true" fillcolor="#000000" stroked="false">
                <v:path arrowok="t"/>
                <v:fill type="solid"/>
              </v:shape>
            </v:group>
            <v:group style="position:absolute;left:1018;top:2605;width:10;height:20" coordorigin="1018,2605" coordsize="10,20">
              <v:shape style="position:absolute;left:1018;top:2605;width:10;height:20" coordorigin="1018,2605" coordsize="10,20" path="m1018,2624l1027,2624,1027,2605,1018,2605,1018,2624xe" filled="true" fillcolor="#000000" stroked="false">
                <v:path arrowok="t"/>
                <v:fill type="solid"/>
              </v:shape>
            </v:group>
            <v:group style="position:absolute;left:1018;top:2624;width:10;height:20" coordorigin="1018,2624" coordsize="10,20">
              <v:shape style="position:absolute;left:1018;top:2624;width:10;height:20" coordorigin="1018,2624" coordsize="10,20" path="m1018,2643l1027,2643,1027,2624,1018,2624,1018,2643xe" filled="true" fillcolor="#000000" stroked="false">
                <v:path arrowok="t"/>
                <v:fill type="solid"/>
              </v:shape>
            </v:group>
            <v:group style="position:absolute;left:1018;top:2643;width:10;height:20" coordorigin="1018,2643" coordsize="10,20">
              <v:shape style="position:absolute;left:1018;top:2643;width:10;height:20" coordorigin="1018,2643" coordsize="10,20" path="m1018,2662l1027,2662,1027,2643,1018,2643,1018,2662xe" filled="true" fillcolor="#000000" stroked="false">
                <v:path arrowok="t"/>
                <v:fill type="solid"/>
              </v:shape>
            </v:group>
            <v:group style="position:absolute;left:1018;top:2662;width:10;height:20" coordorigin="1018,2662" coordsize="10,20">
              <v:shape style="position:absolute;left:1018;top:2662;width:10;height:20" coordorigin="1018,2662" coordsize="10,20" path="m1018,2682l1027,2682,1027,2662,1018,2662,1018,2682xe" filled="true" fillcolor="#000000" stroked="false">
                <v:path arrowok="t"/>
                <v:fill type="solid"/>
              </v:shape>
            </v:group>
            <v:group style="position:absolute;left:1018;top:2682;width:10;height:20" coordorigin="1018,2682" coordsize="10,20">
              <v:shape style="position:absolute;left:1018;top:2682;width:10;height:20" coordorigin="1018,2682" coordsize="10,20" path="m1018,2701l1027,2701,1027,2682,1018,2682,1018,2701xe" filled="true" fillcolor="#000000" stroked="false">
                <v:path arrowok="t"/>
                <v:fill type="solid"/>
              </v:shape>
            </v:group>
            <v:group style="position:absolute;left:1018;top:2701;width:10;height:20" coordorigin="1018,2701" coordsize="10,20">
              <v:shape style="position:absolute;left:1018;top:2701;width:10;height:20" coordorigin="1018,2701" coordsize="10,20" path="m1018,2720l1027,2720,1027,2701,1018,2701,1018,2720xe" filled="true" fillcolor="#000000" stroked="false">
                <v:path arrowok="t"/>
                <v:fill type="solid"/>
              </v:shape>
            </v:group>
            <v:group style="position:absolute;left:1018;top:2720;width:10;height:20" coordorigin="1018,2720" coordsize="10,20">
              <v:shape style="position:absolute;left:1018;top:2720;width:10;height:20" coordorigin="1018,2720" coordsize="10,20" path="m1018,2739l1027,2739,1027,2720,1018,2720,1018,2739xe" filled="true" fillcolor="#000000" stroked="false">
                <v:path arrowok="t"/>
                <v:fill type="solid"/>
              </v:shape>
            </v:group>
            <v:group style="position:absolute;left:1018;top:2739;width:10;height:20" coordorigin="1018,2739" coordsize="10,20">
              <v:shape style="position:absolute;left:1018;top:2739;width:10;height:20" coordorigin="1018,2739" coordsize="10,20" path="m1018,2758l1027,2758,1027,2739,1018,2739,1018,2758xe" filled="true" fillcolor="#000000" stroked="false">
                <v:path arrowok="t"/>
                <v:fill type="solid"/>
              </v:shape>
            </v:group>
            <v:group style="position:absolute;left:1018;top:2758;width:10;height:20" coordorigin="1018,2758" coordsize="10,20">
              <v:shape style="position:absolute;left:1018;top:2758;width:10;height:20" coordorigin="1018,2758" coordsize="10,20" path="m1018,2778l1027,2778,1027,2758,1018,2758,1018,2778xe" filled="true" fillcolor="#000000" stroked="false">
                <v:path arrowok="t"/>
                <v:fill type="solid"/>
              </v:shape>
            </v:group>
            <v:group style="position:absolute;left:1018;top:2778;width:10;height:20" coordorigin="1018,2778" coordsize="10,20">
              <v:shape style="position:absolute;left:1018;top:2778;width:10;height:20" coordorigin="1018,2778" coordsize="10,20" path="m1018,2797l1027,2797,1027,2778,1018,2778,1018,2797xe" filled="true" fillcolor="#000000" stroked="false">
                <v:path arrowok="t"/>
                <v:fill type="solid"/>
              </v:shape>
            </v:group>
            <v:group style="position:absolute;left:1018;top:2797;width:10;height:20" coordorigin="1018,2797" coordsize="10,20">
              <v:shape style="position:absolute;left:1018;top:2797;width:10;height:20" coordorigin="1018,2797" coordsize="10,20" path="m1018,2816l1027,2816,1027,2797,1018,2797,1018,2816xe" filled="true" fillcolor="#000000" stroked="false">
                <v:path arrowok="t"/>
                <v:fill type="solid"/>
              </v:shape>
            </v:group>
            <v:group style="position:absolute;left:1018;top:2816;width:10;height:20" coordorigin="1018,2816" coordsize="10,20">
              <v:shape style="position:absolute;left:1018;top:2816;width:10;height:20" coordorigin="1018,2816" coordsize="10,20" path="m1018,2835l1027,2835,1027,2816,1018,2816,1018,2835xe" filled="true" fillcolor="#000000" stroked="false">
                <v:path arrowok="t"/>
                <v:fill type="solid"/>
              </v:shape>
            </v:group>
            <v:group style="position:absolute;left:1018;top:2835;width:10;height:20" coordorigin="1018,2835" coordsize="10,20">
              <v:shape style="position:absolute;left:1018;top:2835;width:10;height:20" coordorigin="1018,2835" coordsize="10,20" path="m1018,2854l1027,2854,1027,2835,1018,2835,1018,2854xe" filled="true" fillcolor="#000000" stroked="false">
                <v:path arrowok="t"/>
                <v:fill type="solid"/>
              </v:shape>
            </v:group>
            <v:group style="position:absolute;left:1018;top:2854;width:10;height:20" coordorigin="1018,2854" coordsize="10,20">
              <v:shape style="position:absolute;left:1018;top:2854;width:10;height:20" coordorigin="1018,2854" coordsize="10,20" path="m1018,2874l1027,2874,1027,2854,1018,2854,1018,2874xe" filled="true" fillcolor="#000000" stroked="false">
                <v:path arrowok="t"/>
                <v:fill type="solid"/>
              </v:shape>
            </v:group>
            <v:group style="position:absolute;left:2919;top:1472;width:10;height:20" coordorigin="2919,1472" coordsize="10,20">
              <v:shape style="position:absolute;left:2919;top:1472;width:10;height:20" coordorigin="2919,1472" coordsize="10,20" path="m2919,1491l2928,1491,2928,1472,2919,1472,2919,1491xe" filled="true" fillcolor="#000000" stroked="false">
                <v:path arrowok="t"/>
                <v:fill type="solid"/>
              </v:shape>
            </v:group>
            <v:group style="position:absolute;left:2919;top:1491;width:10;height:20" coordorigin="2919,1491" coordsize="10,20">
              <v:shape style="position:absolute;left:2919;top:1491;width:10;height:20" coordorigin="2919,1491" coordsize="10,20" path="m2919,1510l2928,1510,2928,1491,2919,1491,2919,1510xe" filled="true" fillcolor="#000000" stroked="false">
                <v:path arrowok="t"/>
                <v:fill type="solid"/>
              </v:shape>
            </v:group>
            <v:group style="position:absolute;left:2919;top:1510;width:10;height:20" coordorigin="2919,1510" coordsize="10,20">
              <v:shape style="position:absolute;left:2919;top:1510;width:10;height:20" coordorigin="2919,1510" coordsize="10,20" path="m2919,1530l2928,1530,2928,1510,2919,1510,2919,1530xe" filled="true" fillcolor="#000000" stroked="false">
                <v:path arrowok="t"/>
                <v:fill type="solid"/>
              </v:shape>
            </v:group>
            <v:group style="position:absolute;left:2919;top:1530;width:10;height:20" coordorigin="2919,1530" coordsize="10,20">
              <v:shape style="position:absolute;left:2919;top:1530;width:10;height:20" coordorigin="2919,1530" coordsize="10,20" path="m2919,1549l2928,1549,2928,1530,2919,1530,2919,1549xe" filled="true" fillcolor="#000000" stroked="false">
                <v:path arrowok="t"/>
                <v:fill type="solid"/>
              </v:shape>
            </v:group>
            <v:group style="position:absolute;left:2919;top:1549;width:10;height:20" coordorigin="2919,1549" coordsize="10,20">
              <v:shape style="position:absolute;left:2919;top:1549;width:10;height:20" coordorigin="2919,1549" coordsize="10,20" path="m2919,1568l2928,1568,2928,1549,2919,1549,2919,1568xe" filled="true" fillcolor="#000000" stroked="false">
                <v:path arrowok="t"/>
                <v:fill type="solid"/>
              </v:shape>
            </v:group>
            <v:group style="position:absolute;left:2919;top:1568;width:10;height:20" coordorigin="2919,1568" coordsize="10,20">
              <v:shape style="position:absolute;left:2919;top:1568;width:10;height:20" coordorigin="2919,1568" coordsize="10,20" path="m2919,1587l2928,1587,2928,1568,2919,1568,2919,1587xe" filled="true" fillcolor="#000000" stroked="false">
                <v:path arrowok="t"/>
                <v:fill type="solid"/>
              </v:shape>
            </v:group>
            <v:group style="position:absolute;left:2919;top:1587;width:10;height:20" coordorigin="2919,1587" coordsize="10,20">
              <v:shape style="position:absolute;left:2919;top:1587;width:10;height:20" coordorigin="2919,1587" coordsize="10,20" path="m2919,1606l2928,1606,2928,1587,2919,1587,2919,1606xe" filled="true" fillcolor="#000000" stroked="false">
                <v:path arrowok="t"/>
                <v:fill type="solid"/>
              </v:shape>
            </v:group>
            <v:group style="position:absolute;left:2919;top:1606;width:10;height:20" coordorigin="2919,1606" coordsize="10,20">
              <v:shape style="position:absolute;left:2919;top:1606;width:10;height:20" coordorigin="2919,1606" coordsize="10,20" path="m2919,1626l2928,1626,2928,1606,2919,1606,2919,1626xe" filled="true" fillcolor="#000000" stroked="false">
                <v:path arrowok="t"/>
                <v:fill type="solid"/>
              </v:shape>
            </v:group>
            <v:group style="position:absolute;left:2919;top:1626;width:10;height:20" coordorigin="2919,1626" coordsize="10,20">
              <v:shape style="position:absolute;left:2919;top:1626;width:10;height:20" coordorigin="2919,1626" coordsize="10,20" path="m2919,1645l2928,1645,2928,1626,2919,1626,2919,1645xe" filled="true" fillcolor="#000000" stroked="false">
                <v:path arrowok="t"/>
                <v:fill type="solid"/>
              </v:shape>
            </v:group>
            <v:group style="position:absolute;left:2919;top:1645;width:10;height:20" coordorigin="2919,1645" coordsize="10,20">
              <v:shape style="position:absolute;left:2919;top:1645;width:10;height:20" coordorigin="2919,1645" coordsize="10,20" path="m2919,1664l2928,1664,2928,1645,2919,1645,2919,1664xe" filled="true" fillcolor="#000000" stroked="false">
                <v:path arrowok="t"/>
                <v:fill type="solid"/>
              </v:shape>
            </v:group>
            <v:group style="position:absolute;left:2919;top:1664;width:10;height:20" coordorigin="2919,1664" coordsize="10,20">
              <v:shape style="position:absolute;left:2919;top:1664;width:10;height:20" coordorigin="2919,1664" coordsize="10,20" path="m2919,1683l2928,1683,2928,1664,2919,1664,2919,1683xe" filled="true" fillcolor="#000000" stroked="false">
                <v:path arrowok="t"/>
                <v:fill type="solid"/>
              </v:shape>
            </v:group>
            <v:group style="position:absolute;left:2919;top:1683;width:10;height:20" coordorigin="2919,1683" coordsize="10,20">
              <v:shape style="position:absolute;left:2919;top:1683;width:10;height:20" coordorigin="2919,1683" coordsize="10,20" path="m2919,1702l2928,1702,2928,1683,2919,1683,2919,1702xe" filled="true" fillcolor="#000000" stroked="false">
                <v:path arrowok="t"/>
                <v:fill type="solid"/>
              </v:shape>
            </v:group>
            <v:group style="position:absolute;left:2919;top:1702;width:10;height:20" coordorigin="2919,1702" coordsize="10,20">
              <v:shape style="position:absolute;left:2919;top:1702;width:10;height:20" coordorigin="2919,1702" coordsize="10,20" path="m2919,1722l2928,1722,2928,1702,2919,1702,2919,1722xe" filled="true" fillcolor="#000000" stroked="false">
                <v:path arrowok="t"/>
                <v:fill type="solid"/>
              </v:shape>
            </v:group>
            <v:group style="position:absolute;left:2919;top:1722;width:10;height:20" coordorigin="2919,1722" coordsize="10,20">
              <v:shape style="position:absolute;left:2919;top:1722;width:10;height:20" coordorigin="2919,1722" coordsize="10,20" path="m2919,1741l2928,1741,2928,1722,2919,1722,2919,1741xe" filled="true" fillcolor="#000000" stroked="false">
                <v:path arrowok="t"/>
                <v:fill type="solid"/>
              </v:shape>
            </v:group>
            <v:group style="position:absolute;left:2919;top:1741;width:10;height:20" coordorigin="2919,1741" coordsize="10,20">
              <v:shape style="position:absolute;left:2919;top:1741;width:10;height:20" coordorigin="2919,1741" coordsize="10,20" path="m2919,1760l2928,1760,2928,1741,2919,1741,2919,1760xe" filled="true" fillcolor="#000000" stroked="false">
                <v:path arrowok="t"/>
                <v:fill type="solid"/>
              </v:shape>
            </v:group>
            <v:group style="position:absolute;left:2919;top:1760;width:10;height:20" coordorigin="2919,1760" coordsize="10,20">
              <v:shape style="position:absolute;left:2919;top:1760;width:10;height:20" coordorigin="2919,1760" coordsize="10,20" path="m2919,1779l2928,1779,2928,1760,2919,1760,2919,1779xe" filled="true" fillcolor="#000000" stroked="false">
                <v:path arrowok="t"/>
                <v:fill type="solid"/>
              </v:shape>
            </v:group>
            <v:group style="position:absolute;left:2919;top:1779;width:10;height:20" coordorigin="2919,1779" coordsize="10,20">
              <v:shape style="position:absolute;left:2919;top:1779;width:10;height:20" coordorigin="2919,1779" coordsize="10,20" path="m2919,1798l2928,1798,2928,1779,2919,1779,2919,1798xe" filled="true" fillcolor="#000000" stroked="false">
                <v:path arrowok="t"/>
                <v:fill type="solid"/>
              </v:shape>
            </v:group>
            <v:group style="position:absolute;left:2919;top:1798;width:10;height:20" coordorigin="2919,1798" coordsize="10,20">
              <v:shape style="position:absolute;left:2919;top:1798;width:10;height:20" coordorigin="2919,1798" coordsize="10,20" path="m2919,1818l2928,1818,2928,1798,2919,1798,2919,1818xe" filled="true" fillcolor="#000000" stroked="false">
                <v:path arrowok="t"/>
                <v:fill type="solid"/>
              </v:shape>
            </v:group>
            <v:group style="position:absolute;left:2919;top:1818;width:10;height:20" coordorigin="2919,1818" coordsize="10,20">
              <v:shape style="position:absolute;left:2919;top:1818;width:10;height:20" coordorigin="2919,1818" coordsize="10,20" path="m2919,1837l2928,1837,2928,1818,2919,1818,2919,1837xe" filled="true" fillcolor="#000000" stroked="false">
                <v:path arrowok="t"/>
                <v:fill type="solid"/>
              </v:shape>
            </v:group>
            <v:group style="position:absolute;left:2919;top:1837;width:10;height:20" coordorigin="2919,1837" coordsize="10,20">
              <v:shape style="position:absolute;left:2919;top:1837;width:10;height:20" coordorigin="2919,1837" coordsize="10,20" path="m2919,1856l2928,1856,2928,1837,2919,1837,2919,1856xe" filled="true" fillcolor="#000000" stroked="false">
                <v:path arrowok="t"/>
                <v:fill type="solid"/>
              </v:shape>
            </v:group>
            <v:group style="position:absolute;left:2919;top:1856;width:10;height:20" coordorigin="2919,1856" coordsize="10,20">
              <v:shape style="position:absolute;left:2919;top:1856;width:10;height:20" coordorigin="2919,1856" coordsize="10,20" path="m2919,1875l2928,1875,2928,1856,2919,1856,2919,1875xe" filled="true" fillcolor="#000000" stroked="false">
                <v:path arrowok="t"/>
                <v:fill type="solid"/>
              </v:shape>
            </v:group>
            <v:group style="position:absolute;left:2919;top:1875;width:10;height:20" coordorigin="2919,1875" coordsize="10,20">
              <v:shape style="position:absolute;left:2919;top:1875;width:10;height:20" coordorigin="2919,1875" coordsize="10,20" path="m2919,1894l2928,1894,2928,1875,2919,1875,2919,1894xe" filled="true" fillcolor="#000000" stroked="false">
                <v:path arrowok="t"/>
                <v:fill type="solid"/>
              </v:shape>
            </v:group>
            <v:group style="position:absolute;left:2919;top:1894;width:10;height:20" coordorigin="2919,1894" coordsize="10,20">
              <v:shape style="position:absolute;left:2919;top:1894;width:10;height:20" coordorigin="2919,1894" coordsize="10,20" path="m2919,1914l2928,1914,2928,1894,2919,1894,2919,1914xe" filled="true" fillcolor="#000000" stroked="false">
                <v:path arrowok="t"/>
                <v:fill type="solid"/>
              </v:shape>
            </v:group>
            <v:group style="position:absolute;left:2919;top:1914;width:10;height:20" coordorigin="2919,1914" coordsize="10,20">
              <v:shape style="position:absolute;left:2919;top:1914;width:10;height:20" coordorigin="2919,1914" coordsize="10,20" path="m2919,1933l2928,1933,2928,1914,2919,1914,2919,1933xe" filled="true" fillcolor="#000000" stroked="false">
                <v:path arrowok="t"/>
                <v:fill type="solid"/>
              </v:shape>
            </v:group>
            <v:group style="position:absolute;left:2919;top:1933;width:10;height:20" coordorigin="2919,1933" coordsize="10,20">
              <v:shape style="position:absolute;left:2919;top:1933;width:10;height:20" coordorigin="2919,1933" coordsize="10,20" path="m2919,1952l2928,1952,2928,1933,2919,1933,2919,1952xe" filled="true" fillcolor="#000000" stroked="false">
                <v:path arrowok="t"/>
                <v:fill type="solid"/>
              </v:shape>
            </v:group>
            <v:group style="position:absolute;left:2919;top:1952;width:10;height:20" coordorigin="2919,1952" coordsize="10,20">
              <v:shape style="position:absolute;left:2919;top:1952;width:10;height:20" coordorigin="2919,1952" coordsize="10,20" path="m2919,1971l2928,1971,2928,1952,2919,1952,2919,1971xe" filled="true" fillcolor="#000000" stroked="false">
                <v:path arrowok="t"/>
                <v:fill type="solid"/>
              </v:shape>
            </v:group>
            <v:group style="position:absolute;left:2919;top:1971;width:10;height:20" coordorigin="2919,1971" coordsize="10,20">
              <v:shape style="position:absolute;left:2919;top:1971;width:10;height:20" coordorigin="2919,1971" coordsize="10,20" path="m2919,1990l2928,1990,2928,1971,2919,1971,2919,1990xe" filled="true" fillcolor="#000000" stroked="false">
                <v:path arrowok="t"/>
                <v:fill type="solid"/>
              </v:shape>
            </v:group>
            <v:group style="position:absolute;left:2919;top:1990;width:10;height:20" coordorigin="2919,1990" coordsize="10,20">
              <v:shape style="position:absolute;left:2919;top:1990;width:10;height:20" coordorigin="2919,1990" coordsize="10,20" path="m2919,2010l2928,2010,2928,1990,2919,1990,2919,2010xe" filled="true" fillcolor="#000000" stroked="false">
                <v:path arrowok="t"/>
                <v:fill type="solid"/>
              </v:shape>
            </v:group>
            <v:group style="position:absolute;left:2919;top:2010;width:10;height:20" coordorigin="2919,2010" coordsize="10,20">
              <v:shape style="position:absolute;left:2919;top:2010;width:10;height:20" coordorigin="2919,2010" coordsize="10,20" path="m2919,2029l2928,2029,2928,2010,2919,2010,2919,2029xe" filled="true" fillcolor="#000000" stroked="false">
                <v:path arrowok="t"/>
                <v:fill type="solid"/>
              </v:shape>
            </v:group>
            <v:group style="position:absolute;left:2919;top:2029;width:10;height:20" coordorigin="2919,2029" coordsize="10,20">
              <v:shape style="position:absolute;left:2919;top:2029;width:10;height:20" coordorigin="2919,2029" coordsize="10,20" path="m2919,2048l2928,2048,2928,2029,2919,2029,2919,2048xe" filled="true" fillcolor="#000000" stroked="false">
                <v:path arrowok="t"/>
                <v:fill type="solid"/>
              </v:shape>
            </v:group>
            <v:group style="position:absolute;left:2919;top:2048;width:10;height:20" coordorigin="2919,2048" coordsize="10,20">
              <v:shape style="position:absolute;left:2919;top:2048;width:10;height:20" coordorigin="2919,2048" coordsize="10,20" path="m2919,2067l2928,2067,2928,2048,2919,2048,2919,2067xe" filled="true" fillcolor="#000000" stroked="false">
                <v:path arrowok="t"/>
                <v:fill type="solid"/>
              </v:shape>
            </v:group>
            <v:group style="position:absolute;left:2919;top:2067;width:10;height:20" coordorigin="2919,2067" coordsize="10,20">
              <v:shape style="position:absolute;left:2919;top:2067;width:10;height:20" coordorigin="2919,2067" coordsize="10,20" path="m2919,2086l2928,2086,2928,2067,2919,2067,2919,2086xe" filled="true" fillcolor="#000000" stroked="false">
                <v:path arrowok="t"/>
                <v:fill type="solid"/>
              </v:shape>
            </v:group>
            <v:group style="position:absolute;left:2919;top:2086;width:10;height:20" coordorigin="2919,2086" coordsize="10,20">
              <v:shape style="position:absolute;left:2919;top:2086;width:10;height:20" coordorigin="2919,2086" coordsize="10,20" path="m2919,2106l2928,2106,2928,2086,2919,2086,2919,2106xe" filled="true" fillcolor="#000000" stroked="false">
                <v:path arrowok="t"/>
                <v:fill type="solid"/>
              </v:shape>
            </v:group>
            <v:group style="position:absolute;left:2919;top:2106;width:10;height:20" coordorigin="2919,2106" coordsize="10,20">
              <v:shape style="position:absolute;left:2919;top:2106;width:10;height:20" coordorigin="2919,2106" coordsize="10,20" path="m2919,2125l2928,2125,2928,2106,2919,2106,2919,2125xe" filled="true" fillcolor="#000000" stroked="false">
                <v:path arrowok="t"/>
                <v:fill type="solid"/>
              </v:shape>
            </v:group>
            <v:group style="position:absolute;left:2919;top:2125;width:10;height:20" coordorigin="2919,2125" coordsize="10,20">
              <v:shape style="position:absolute;left:2919;top:2125;width:10;height:20" coordorigin="2919,2125" coordsize="10,20" path="m2919,2144l2928,2144,2928,2125,2919,2125,2919,2144xe" filled="true" fillcolor="#000000" stroked="false">
                <v:path arrowok="t"/>
                <v:fill type="solid"/>
              </v:shape>
            </v:group>
            <v:group style="position:absolute;left:2919;top:2144;width:10;height:20" coordorigin="2919,2144" coordsize="10,20">
              <v:shape style="position:absolute;left:2919;top:2144;width:10;height:20" coordorigin="2919,2144" coordsize="10,20" path="m2919,2163l2928,2163,2928,2144,2919,2144,2919,2163xe" filled="true" fillcolor="#000000" stroked="false">
                <v:path arrowok="t"/>
                <v:fill type="solid"/>
              </v:shape>
            </v:group>
            <v:group style="position:absolute;left:2919;top:2163;width:10;height:20" coordorigin="2919,2163" coordsize="10,20">
              <v:shape style="position:absolute;left:2919;top:2163;width:10;height:20" coordorigin="2919,2163" coordsize="10,20" path="m2919,2182l2928,2182,2928,2163,2919,2163,2919,2182xe" filled="true" fillcolor="#000000" stroked="false">
                <v:path arrowok="t"/>
                <v:fill type="solid"/>
              </v:shape>
            </v:group>
            <v:group style="position:absolute;left:2919;top:2182;width:10;height:20" coordorigin="2919,2182" coordsize="10,20">
              <v:shape style="position:absolute;left:2919;top:2182;width:10;height:20" coordorigin="2919,2182" coordsize="10,20" path="m2919,2202l2928,2202,2928,2182,2919,2182,2919,2202xe" filled="true" fillcolor="#000000" stroked="false">
                <v:path arrowok="t"/>
                <v:fill type="solid"/>
              </v:shape>
            </v:group>
            <v:group style="position:absolute;left:2919;top:2202;width:10;height:20" coordorigin="2919,2202" coordsize="10,20">
              <v:shape style="position:absolute;left:2919;top:2202;width:10;height:20" coordorigin="2919,2202" coordsize="10,20" path="m2919,2221l2928,2221,2928,2202,2919,2202,2919,2221xe" filled="true" fillcolor="#000000" stroked="false">
                <v:path arrowok="t"/>
                <v:fill type="solid"/>
              </v:shape>
            </v:group>
            <v:group style="position:absolute;left:2919;top:2221;width:10;height:20" coordorigin="2919,2221" coordsize="10,20">
              <v:shape style="position:absolute;left:2919;top:2221;width:10;height:20" coordorigin="2919,2221" coordsize="10,20" path="m2919,2240l2928,2240,2928,2221,2919,2221,2919,2240xe" filled="true" fillcolor="#000000" stroked="false">
                <v:path arrowok="t"/>
                <v:fill type="solid"/>
              </v:shape>
            </v:group>
            <v:group style="position:absolute;left:2919;top:2240;width:10;height:20" coordorigin="2919,2240" coordsize="10,20">
              <v:shape style="position:absolute;left:2919;top:2240;width:10;height:20" coordorigin="2919,2240" coordsize="10,20" path="m2919,2259l2928,2259,2928,2240,2919,2240,2919,2259xe" filled="true" fillcolor="#000000" stroked="false">
                <v:path arrowok="t"/>
                <v:fill type="solid"/>
              </v:shape>
            </v:group>
            <v:group style="position:absolute;left:2919;top:2259;width:10;height:20" coordorigin="2919,2259" coordsize="10,20">
              <v:shape style="position:absolute;left:2919;top:2259;width:10;height:20" coordorigin="2919,2259" coordsize="10,20" path="m2919,2278l2928,2278,2928,2259,2919,2259,2919,2278xe" filled="true" fillcolor="#000000" stroked="false">
                <v:path arrowok="t"/>
                <v:fill type="solid"/>
              </v:shape>
            </v:group>
            <v:group style="position:absolute;left:2919;top:2278;width:10;height:20" coordorigin="2919,2278" coordsize="10,20">
              <v:shape style="position:absolute;left:2919;top:2278;width:10;height:20" coordorigin="2919,2278" coordsize="10,20" path="m2919,2298l2928,2298,2928,2278,2919,2278,2919,2298xe" filled="true" fillcolor="#000000" stroked="false">
                <v:path arrowok="t"/>
                <v:fill type="solid"/>
              </v:shape>
            </v:group>
            <v:group style="position:absolute;left:2919;top:2298;width:10;height:20" coordorigin="2919,2298" coordsize="10,20">
              <v:shape style="position:absolute;left:2919;top:2298;width:10;height:20" coordorigin="2919,2298" coordsize="10,20" path="m2919,2317l2928,2317,2928,2298,2919,2298,2919,2317xe" filled="true" fillcolor="#000000" stroked="false">
                <v:path arrowok="t"/>
                <v:fill type="solid"/>
              </v:shape>
            </v:group>
            <v:group style="position:absolute;left:2919;top:2317;width:10;height:20" coordorigin="2919,2317" coordsize="10,20">
              <v:shape style="position:absolute;left:2919;top:2317;width:10;height:20" coordorigin="2919,2317" coordsize="10,20" path="m2919,2336l2928,2336,2928,2317,2919,2317,2919,2336xe" filled="true" fillcolor="#000000" stroked="false">
                <v:path arrowok="t"/>
                <v:fill type="solid"/>
              </v:shape>
            </v:group>
            <v:group style="position:absolute;left:2919;top:2336;width:10;height:20" coordorigin="2919,2336" coordsize="10,20">
              <v:shape style="position:absolute;left:2919;top:2336;width:10;height:20" coordorigin="2919,2336" coordsize="10,20" path="m2919,2355l2928,2355,2928,2336,2919,2336,2919,2355xe" filled="true" fillcolor="#000000" stroked="false">
                <v:path arrowok="t"/>
                <v:fill type="solid"/>
              </v:shape>
            </v:group>
            <v:group style="position:absolute;left:2919;top:2355;width:10;height:20" coordorigin="2919,2355" coordsize="10,20">
              <v:shape style="position:absolute;left:2919;top:2355;width:10;height:20" coordorigin="2919,2355" coordsize="10,20" path="m2919,2374l2928,2374,2928,2355,2919,2355,2919,2374xe" filled="true" fillcolor="#000000" stroked="false">
                <v:path arrowok="t"/>
                <v:fill type="solid"/>
              </v:shape>
            </v:group>
            <v:group style="position:absolute;left:2919;top:2374;width:10;height:20" coordorigin="2919,2374" coordsize="10,20">
              <v:shape style="position:absolute;left:2919;top:2374;width:10;height:20" coordorigin="2919,2374" coordsize="10,20" path="m2919,2394l2928,2394,2928,2374,2919,2374,2919,2394xe" filled="true" fillcolor="#000000" stroked="false">
                <v:path arrowok="t"/>
                <v:fill type="solid"/>
              </v:shape>
            </v:group>
            <v:group style="position:absolute;left:2919;top:2394;width:10;height:20" coordorigin="2919,2394" coordsize="10,20">
              <v:shape style="position:absolute;left:2919;top:2394;width:10;height:20" coordorigin="2919,2394" coordsize="10,20" path="m2919,2413l2928,2413,2928,2394,2919,2394,2919,2413xe" filled="true" fillcolor="#000000" stroked="false">
                <v:path arrowok="t"/>
                <v:fill type="solid"/>
              </v:shape>
            </v:group>
            <v:group style="position:absolute;left:2919;top:2413;width:10;height:20" coordorigin="2919,2413" coordsize="10,20">
              <v:shape style="position:absolute;left:2919;top:2413;width:10;height:20" coordorigin="2919,2413" coordsize="10,20" path="m2919,2432l2928,2432,2928,2413,2919,2413,2919,2432xe" filled="true" fillcolor="#000000" stroked="false">
                <v:path arrowok="t"/>
                <v:fill type="solid"/>
              </v:shape>
            </v:group>
            <v:group style="position:absolute;left:2919;top:2432;width:10;height:20" coordorigin="2919,2432" coordsize="10,20">
              <v:shape style="position:absolute;left:2919;top:2432;width:10;height:20" coordorigin="2919,2432" coordsize="10,20" path="m2919,2451l2928,2451,2928,2432,2919,2432,2919,2451xe" filled="true" fillcolor="#000000" stroked="false">
                <v:path arrowok="t"/>
                <v:fill type="solid"/>
              </v:shape>
            </v:group>
            <v:group style="position:absolute;left:2919;top:2451;width:10;height:20" coordorigin="2919,2451" coordsize="10,20">
              <v:shape style="position:absolute;left:2919;top:2451;width:10;height:20" coordorigin="2919,2451" coordsize="10,20" path="m2919,2470l2928,2470,2928,2451,2919,2451,2919,2470xe" filled="true" fillcolor="#000000" stroked="false">
                <v:path arrowok="t"/>
                <v:fill type="solid"/>
              </v:shape>
            </v:group>
            <v:group style="position:absolute;left:2919;top:2470;width:10;height:20" coordorigin="2919,2470" coordsize="10,20">
              <v:shape style="position:absolute;left:2919;top:2470;width:10;height:20" coordorigin="2919,2470" coordsize="10,20" path="m2919,2490l2928,2490,2928,2470,2919,2470,2919,2490xe" filled="true" fillcolor="#000000" stroked="false">
                <v:path arrowok="t"/>
                <v:fill type="solid"/>
              </v:shape>
            </v:group>
            <v:group style="position:absolute;left:2919;top:2490;width:10;height:20" coordorigin="2919,2490" coordsize="10,20">
              <v:shape style="position:absolute;left:2919;top:2490;width:10;height:20" coordorigin="2919,2490" coordsize="10,20" path="m2919,2509l2928,2509,2928,2490,2919,2490,2919,2509xe" filled="true" fillcolor="#000000" stroked="false">
                <v:path arrowok="t"/>
                <v:fill type="solid"/>
              </v:shape>
            </v:group>
            <v:group style="position:absolute;left:2919;top:2509;width:10;height:20" coordorigin="2919,2509" coordsize="10,20">
              <v:shape style="position:absolute;left:2919;top:2509;width:10;height:20" coordorigin="2919,2509" coordsize="10,20" path="m2919,2528l2928,2528,2928,2509,2919,2509,2919,2528xe" filled="true" fillcolor="#000000" stroked="false">
                <v:path arrowok="t"/>
                <v:fill type="solid"/>
              </v:shape>
            </v:group>
            <v:group style="position:absolute;left:2919;top:2528;width:10;height:20" coordorigin="2919,2528" coordsize="10,20">
              <v:shape style="position:absolute;left:2919;top:2528;width:10;height:20" coordorigin="2919,2528" coordsize="10,20" path="m2919,2547l2928,2547,2928,2528,2919,2528,2919,2547xe" filled="true" fillcolor="#000000" stroked="false">
                <v:path arrowok="t"/>
                <v:fill type="solid"/>
              </v:shape>
            </v:group>
            <v:group style="position:absolute;left:2919;top:2547;width:10;height:20" coordorigin="2919,2547" coordsize="10,20">
              <v:shape style="position:absolute;left:2919;top:2547;width:10;height:20" coordorigin="2919,2547" coordsize="10,20" path="m2919,2566l2928,2566,2928,2547,2919,2547,2919,2566xe" filled="true" fillcolor="#000000" stroked="false">
                <v:path arrowok="t"/>
                <v:fill type="solid"/>
              </v:shape>
            </v:group>
            <v:group style="position:absolute;left:2919;top:2566;width:10;height:20" coordorigin="2919,2566" coordsize="10,20">
              <v:shape style="position:absolute;left:2919;top:2566;width:10;height:20" coordorigin="2919,2566" coordsize="10,20" path="m2919,2586l2928,2586,2928,2566,2919,2566,2919,2586xe" filled="true" fillcolor="#000000" stroked="false">
                <v:path arrowok="t"/>
                <v:fill type="solid"/>
              </v:shape>
            </v:group>
            <v:group style="position:absolute;left:2919;top:2586;width:10;height:20" coordorigin="2919,2586" coordsize="10,20">
              <v:shape style="position:absolute;left:2919;top:2586;width:10;height:20" coordorigin="2919,2586" coordsize="10,20" path="m2919,2605l2928,2605,2928,2586,2919,2586,2919,2605xe" filled="true" fillcolor="#000000" stroked="false">
                <v:path arrowok="t"/>
                <v:fill type="solid"/>
              </v:shape>
            </v:group>
            <v:group style="position:absolute;left:2919;top:2605;width:10;height:20" coordorigin="2919,2605" coordsize="10,20">
              <v:shape style="position:absolute;left:2919;top:2605;width:10;height:20" coordorigin="2919,2605" coordsize="10,20" path="m2919,2624l2928,2624,2928,2605,2919,2605,2919,2624xe" filled="true" fillcolor="#000000" stroked="false">
                <v:path arrowok="t"/>
                <v:fill type="solid"/>
              </v:shape>
            </v:group>
            <v:group style="position:absolute;left:2919;top:2624;width:10;height:20" coordorigin="2919,2624" coordsize="10,20">
              <v:shape style="position:absolute;left:2919;top:2624;width:10;height:20" coordorigin="2919,2624" coordsize="10,20" path="m2919,2643l2928,2643,2928,2624,2919,2624,2919,2643xe" filled="true" fillcolor="#000000" stroked="false">
                <v:path arrowok="t"/>
                <v:fill type="solid"/>
              </v:shape>
            </v:group>
            <v:group style="position:absolute;left:2919;top:2643;width:10;height:20" coordorigin="2919,2643" coordsize="10,20">
              <v:shape style="position:absolute;left:2919;top:2643;width:10;height:20" coordorigin="2919,2643" coordsize="10,20" path="m2919,2662l2928,2662,2928,2643,2919,2643,2919,2662xe" filled="true" fillcolor="#000000" stroked="false">
                <v:path arrowok="t"/>
                <v:fill type="solid"/>
              </v:shape>
            </v:group>
            <v:group style="position:absolute;left:2919;top:2662;width:10;height:20" coordorigin="2919,2662" coordsize="10,20">
              <v:shape style="position:absolute;left:2919;top:2662;width:10;height:20" coordorigin="2919,2662" coordsize="10,20" path="m2919,2682l2928,2682,2928,2662,2919,2662,2919,2682xe" filled="true" fillcolor="#000000" stroked="false">
                <v:path arrowok="t"/>
                <v:fill type="solid"/>
              </v:shape>
            </v:group>
            <v:group style="position:absolute;left:2919;top:2682;width:10;height:20" coordorigin="2919,2682" coordsize="10,20">
              <v:shape style="position:absolute;left:2919;top:2682;width:10;height:20" coordorigin="2919,2682" coordsize="10,20" path="m2919,2701l2928,2701,2928,2682,2919,2682,2919,2701xe" filled="true" fillcolor="#000000" stroked="false">
                <v:path arrowok="t"/>
                <v:fill type="solid"/>
              </v:shape>
            </v:group>
            <v:group style="position:absolute;left:2919;top:2701;width:10;height:20" coordorigin="2919,2701" coordsize="10,20">
              <v:shape style="position:absolute;left:2919;top:2701;width:10;height:20" coordorigin="2919,2701" coordsize="10,20" path="m2919,2720l2928,2720,2928,2701,2919,2701,2919,2720xe" filled="true" fillcolor="#000000" stroked="false">
                <v:path arrowok="t"/>
                <v:fill type="solid"/>
              </v:shape>
            </v:group>
            <v:group style="position:absolute;left:2919;top:2720;width:10;height:20" coordorigin="2919,2720" coordsize="10,20">
              <v:shape style="position:absolute;left:2919;top:2720;width:10;height:20" coordorigin="2919,2720" coordsize="10,20" path="m2919,2739l2928,2739,2928,2720,2919,2720,2919,2739xe" filled="true" fillcolor="#000000" stroked="false">
                <v:path arrowok="t"/>
                <v:fill type="solid"/>
              </v:shape>
            </v:group>
            <v:group style="position:absolute;left:2919;top:2739;width:10;height:20" coordorigin="2919,2739" coordsize="10,20">
              <v:shape style="position:absolute;left:2919;top:2739;width:10;height:20" coordorigin="2919,2739" coordsize="10,20" path="m2919,2758l2928,2758,2928,2739,2919,2739,2919,2758xe" filled="true" fillcolor="#000000" stroked="false">
                <v:path arrowok="t"/>
                <v:fill type="solid"/>
              </v:shape>
            </v:group>
            <v:group style="position:absolute;left:2919;top:2758;width:10;height:20" coordorigin="2919,2758" coordsize="10,20">
              <v:shape style="position:absolute;left:2919;top:2758;width:10;height:20" coordorigin="2919,2758" coordsize="10,20" path="m2919,2778l2928,2778,2928,2758,2919,2758,2919,2778xe" filled="true" fillcolor="#000000" stroked="false">
                <v:path arrowok="t"/>
                <v:fill type="solid"/>
              </v:shape>
            </v:group>
            <v:group style="position:absolute;left:4098;top:1472;width:10;height:20" coordorigin="4098,1472" coordsize="10,20">
              <v:shape style="position:absolute;left:4098;top:1472;width:10;height:20" coordorigin="4098,1472" coordsize="10,20" path="m4098,1491l4107,1491,4107,1472,4098,1472,4098,1491xe" filled="true" fillcolor="#000000" stroked="false">
                <v:path arrowok="t"/>
                <v:fill type="solid"/>
              </v:shape>
            </v:group>
            <v:group style="position:absolute;left:4098;top:1491;width:10;height:20" coordorigin="4098,1491" coordsize="10,20">
              <v:shape style="position:absolute;left:4098;top:1491;width:10;height:20" coordorigin="4098,1491" coordsize="10,20" path="m4098,1510l4107,1510,4107,1491,4098,1491,4098,1510xe" filled="true" fillcolor="#000000" stroked="false">
                <v:path arrowok="t"/>
                <v:fill type="solid"/>
              </v:shape>
            </v:group>
            <v:group style="position:absolute;left:4098;top:1510;width:10;height:20" coordorigin="4098,1510" coordsize="10,20">
              <v:shape style="position:absolute;left:4098;top:1510;width:10;height:20" coordorigin="4098,1510" coordsize="10,20" path="m4098,1530l4107,1530,4107,1510,4098,1510,4098,1530xe" filled="true" fillcolor="#000000" stroked="false">
                <v:path arrowok="t"/>
                <v:fill type="solid"/>
              </v:shape>
            </v:group>
            <v:group style="position:absolute;left:4098;top:1530;width:10;height:20" coordorigin="4098,1530" coordsize="10,20">
              <v:shape style="position:absolute;left:4098;top:1530;width:10;height:20" coordorigin="4098,1530" coordsize="10,20" path="m4098,1549l4107,1549,4107,1530,4098,1530,4098,1549xe" filled="true" fillcolor="#000000" stroked="false">
                <v:path arrowok="t"/>
                <v:fill type="solid"/>
              </v:shape>
            </v:group>
            <v:group style="position:absolute;left:4098;top:1549;width:10;height:20" coordorigin="4098,1549" coordsize="10,20">
              <v:shape style="position:absolute;left:4098;top:1549;width:10;height:20" coordorigin="4098,1549" coordsize="10,20" path="m4098,1568l4107,1568,4107,1549,4098,1549,4098,1568xe" filled="true" fillcolor="#000000" stroked="false">
                <v:path arrowok="t"/>
                <v:fill type="solid"/>
              </v:shape>
            </v:group>
            <v:group style="position:absolute;left:4098;top:1568;width:10;height:20" coordorigin="4098,1568" coordsize="10,20">
              <v:shape style="position:absolute;left:4098;top:1568;width:10;height:20" coordorigin="4098,1568" coordsize="10,20" path="m4098,1587l4107,1587,4107,1568,4098,1568,4098,1587xe" filled="true" fillcolor="#000000" stroked="false">
                <v:path arrowok="t"/>
                <v:fill type="solid"/>
              </v:shape>
            </v:group>
            <v:group style="position:absolute;left:4098;top:1587;width:10;height:20" coordorigin="4098,1587" coordsize="10,20">
              <v:shape style="position:absolute;left:4098;top:1587;width:10;height:20" coordorigin="4098,1587" coordsize="10,20" path="m4098,1606l4107,1606,4107,1587,4098,1587,4098,1606xe" filled="true" fillcolor="#000000" stroked="false">
                <v:path arrowok="t"/>
                <v:fill type="solid"/>
              </v:shape>
            </v:group>
            <v:group style="position:absolute;left:4098;top:1606;width:10;height:20" coordorigin="4098,1606" coordsize="10,20">
              <v:shape style="position:absolute;left:4098;top:1606;width:10;height:20" coordorigin="4098,1606" coordsize="10,20" path="m4098,1626l4107,1626,4107,1606,4098,1606,4098,1626xe" filled="true" fillcolor="#000000" stroked="false">
                <v:path arrowok="t"/>
                <v:fill type="solid"/>
              </v:shape>
            </v:group>
            <v:group style="position:absolute;left:4098;top:1626;width:10;height:20" coordorigin="4098,1626" coordsize="10,20">
              <v:shape style="position:absolute;left:4098;top:1626;width:10;height:20" coordorigin="4098,1626" coordsize="10,20" path="m4098,1645l4107,1645,4107,1626,4098,1626,4098,1645xe" filled="true" fillcolor="#000000" stroked="false">
                <v:path arrowok="t"/>
                <v:fill type="solid"/>
              </v:shape>
            </v:group>
            <v:group style="position:absolute;left:4098;top:1645;width:10;height:20" coordorigin="4098,1645" coordsize="10,20">
              <v:shape style="position:absolute;left:4098;top:1645;width:10;height:20" coordorigin="4098,1645" coordsize="10,20" path="m4098,1664l4107,1664,4107,1645,4098,1645,4098,1664xe" filled="true" fillcolor="#000000" stroked="false">
                <v:path arrowok="t"/>
                <v:fill type="solid"/>
              </v:shape>
            </v:group>
            <v:group style="position:absolute;left:4098;top:1664;width:10;height:20" coordorigin="4098,1664" coordsize="10,20">
              <v:shape style="position:absolute;left:4098;top:1664;width:10;height:20" coordorigin="4098,1664" coordsize="10,20" path="m4098,1683l4107,1683,4107,1664,4098,1664,4098,1683xe" filled="true" fillcolor="#000000" stroked="false">
                <v:path arrowok="t"/>
                <v:fill type="solid"/>
              </v:shape>
            </v:group>
            <v:group style="position:absolute;left:4098;top:1683;width:10;height:20" coordorigin="4098,1683" coordsize="10,20">
              <v:shape style="position:absolute;left:4098;top:1683;width:10;height:20" coordorigin="4098,1683" coordsize="10,20" path="m4098,1702l4107,1702,4107,1683,4098,1683,4098,1702xe" filled="true" fillcolor="#000000" stroked="false">
                <v:path arrowok="t"/>
                <v:fill type="solid"/>
              </v:shape>
            </v:group>
            <v:group style="position:absolute;left:4098;top:1702;width:10;height:20" coordorigin="4098,1702" coordsize="10,20">
              <v:shape style="position:absolute;left:4098;top:1702;width:10;height:20" coordorigin="4098,1702" coordsize="10,20" path="m4098,1722l4107,1722,4107,1702,4098,1702,4098,1722xe" filled="true" fillcolor="#000000" stroked="false">
                <v:path arrowok="t"/>
                <v:fill type="solid"/>
              </v:shape>
            </v:group>
            <v:group style="position:absolute;left:4098;top:1722;width:10;height:20" coordorigin="4098,1722" coordsize="10,20">
              <v:shape style="position:absolute;left:4098;top:1722;width:10;height:20" coordorigin="4098,1722" coordsize="10,20" path="m4098,1741l4107,1741,4107,1722,4098,1722,4098,1741xe" filled="true" fillcolor="#000000" stroked="false">
                <v:path arrowok="t"/>
                <v:fill type="solid"/>
              </v:shape>
            </v:group>
            <v:group style="position:absolute;left:4098;top:1741;width:10;height:20" coordorigin="4098,1741" coordsize="10,20">
              <v:shape style="position:absolute;left:4098;top:1741;width:10;height:20" coordorigin="4098,1741" coordsize="10,20" path="m4098,1760l4107,1760,4107,1741,4098,1741,4098,1760xe" filled="true" fillcolor="#000000" stroked="false">
                <v:path arrowok="t"/>
                <v:fill type="solid"/>
              </v:shape>
            </v:group>
            <v:group style="position:absolute;left:4098;top:1760;width:10;height:20" coordorigin="4098,1760" coordsize="10,20">
              <v:shape style="position:absolute;left:4098;top:1760;width:10;height:20" coordorigin="4098,1760" coordsize="10,20" path="m4098,1779l4107,1779,4107,1760,4098,1760,4098,1779xe" filled="true" fillcolor="#000000" stroked="false">
                <v:path arrowok="t"/>
                <v:fill type="solid"/>
              </v:shape>
            </v:group>
            <v:group style="position:absolute;left:4098;top:1779;width:10;height:20" coordorigin="4098,1779" coordsize="10,20">
              <v:shape style="position:absolute;left:4098;top:1779;width:10;height:20" coordorigin="4098,1779" coordsize="10,20" path="m4098,1798l4107,1798,4107,1779,4098,1779,4098,1798xe" filled="true" fillcolor="#000000" stroked="false">
                <v:path arrowok="t"/>
                <v:fill type="solid"/>
              </v:shape>
            </v:group>
            <v:group style="position:absolute;left:4098;top:1798;width:10;height:20" coordorigin="4098,1798" coordsize="10,20">
              <v:shape style="position:absolute;left:4098;top:1798;width:10;height:20" coordorigin="4098,1798" coordsize="10,20" path="m4098,1818l4107,1818,4107,1798,4098,1798,4098,1818xe" filled="true" fillcolor="#000000" stroked="false">
                <v:path arrowok="t"/>
                <v:fill type="solid"/>
              </v:shape>
            </v:group>
            <v:group style="position:absolute;left:4098;top:1818;width:10;height:20" coordorigin="4098,1818" coordsize="10,20">
              <v:shape style="position:absolute;left:4098;top:1818;width:10;height:20" coordorigin="4098,1818" coordsize="10,20" path="m4098,1837l4107,1837,4107,1818,4098,1818,4098,1837xe" filled="true" fillcolor="#000000" stroked="false">
                <v:path arrowok="t"/>
                <v:fill type="solid"/>
              </v:shape>
            </v:group>
            <v:group style="position:absolute;left:4098;top:1837;width:10;height:20" coordorigin="4098,1837" coordsize="10,20">
              <v:shape style="position:absolute;left:4098;top:1837;width:10;height:20" coordorigin="4098,1837" coordsize="10,20" path="m4098,1856l4107,1856,4107,1837,4098,1837,4098,1856xe" filled="true" fillcolor="#000000" stroked="false">
                <v:path arrowok="t"/>
                <v:fill type="solid"/>
              </v:shape>
            </v:group>
            <v:group style="position:absolute;left:4098;top:1856;width:10;height:20" coordorigin="4098,1856" coordsize="10,20">
              <v:shape style="position:absolute;left:4098;top:1856;width:10;height:20" coordorigin="4098,1856" coordsize="10,20" path="m4098,1875l4107,1875,4107,1856,4098,1856,4098,1875xe" filled="true" fillcolor="#000000" stroked="false">
                <v:path arrowok="t"/>
                <v:fill type="solid"/>
              </v:shape>
            </v:group>
            <v:group style="position:absolute;left:4098;top:1875;width:10;height:20" coordorigin="4098,1875" coordsize="10,20">
              <v:shape style="position:absolute;left:4098;top:1875;width:10;height:20" coordorigin="4098,1875" coordsize="10,20" path="m4098,1894l4107,1894,4107,1875,4098,1875,4098,1894xe" filled="true" fillcolor="#000000" stroked="false">
                <v:path arrowok="t"/>
                <v:fill type="solid"/>
              </v:shape>
            </v:group>
            <v:group style="position:absolute;left:4098;top:1894;width:10;height:20" coordorigin="4098,1894" coordsize="10,20">
              <v:shape style="position:absolute;left:4098;top:1894;width:10;height:20" coordorigin="4098,1894" coordsize="10,20" path="m4098,1914l4107,1914,4107,1894,4098,1894,4098,1914xe" filled="true" fillcolor="#000000" stroked="false">
                <v:path arrowok="t"/>
                <v:fill type="solid"/>
              </v:shape>
            </v:group>
            <v:group style="position:absolute;left:4098;top:1914;width:10;height:20" coordorigin="4098,1914" coordsize="10,20">
              <v:shape style="position:absolute;left:4098;top:1914;width:10;height:20" coordorigin="4098,1914" coordsize="10,20" path="m4098,1933l4107,1933,4107,1914,4098,1914,4098,1933xe" filled="true" fillcolor="#000000" stroked="false">
                <v:path arrowok="t"/>
                <v:fill type="solid"/>
              </v:shape>
            </v:group>
            <v:group style="position:absolute;left:4098;top:1933;width:10;height:20" coordorigin="4098,1933" coordsize="10,20">
              <v:shape style="position:absolute;left:4098;top:1933;width:10;height:20" coordorigin="4098,1933" coordsize="10,20" path="m4098,1952l4107,1952,4107,1933,4098,1933,4098,1952xe" filled="true" fillcolor="#000000" stroked="false">
                <v:path arrowok="t"/>
                <v:fill type="solid"/>
              </v:shape>
            </v:group>
            <v:group style="position:absolute;left:4098;top:1952;width:10;height:20" coordorigin="4098,1952" coordsize="10,20">
              <v:shape style="position:absolute;left:4098;top:1952;width:10;height:20" coordorigin="4098,1952" coordsize="10,20" path="m4098,1971l4107,1971,4107,1952,4098,1952,4098,1971xe" filled="true" fillcolor="#000000" stroked="false">
                <v:path arrowok="t"/>
                <v:fill type="solid"/>
              </v:shape>
            </v:group>
            <v:group style="position:absolute;left:4098;top:1971;width:10;height:20" coordorigin="4098,1971" coordsize="10,20">
              <v:shape style="position:absolute;left:4098;top:1971;width:10;height:20" coordorigin="4098,1971" coordsize="10,20" path="m4098,1990l4107,1990,4107,1971,4098,1971,4098,1990xe" filled="true" fillcolor="#000000" stroked="false">
                <v:path arrowok="t"/>
                <v:fill type="solid"/>
              </v:shape>
            </v:group>
            <v:group style="position:absolute;left:4098;top:1990;width:10;height:20" coordorigin="4098,1990" coordsize="10,20">
              <v:shape style="position:absolute;left:4098;top:1990;width:10;height:20" coordorigin="4098,1990" coordsize="10,20" path="m4098,2010l4107,2010,4107,1990,4098,1990,4098,2010xe" filled="true" fillcolor="#000000" stroked="false">
                <v:path arrowok="t"/>
                <v:fill type="solid"/>
              </v:shape>
            </v:group>
            <v:group style="position:absolute;left:4098;top:2010;width:10;height:20" coordorigin="4098,2010" coordsize="10,20">
              <v:shape style="position:absolute;left:4098;top:2010;width:10;height:20" coordorigin="4098,2010" coordsize="10,20" path="m4098,2029l4107,2029,4107,2010,4098,2010,4098,2029xe" filled="true" fillcolor="#000000" stroked="false">
                <v:path arrowok="t"/>
                <v:fill type="solid"/>
              </v:shape>
            </v:group>
            <v:group style="position:absolute;left:4098;top:2029;width:10;height:20" coordorigin="4098,2029" coordsize="10,20">
              <v:shape style="position:absolute;left:4098;top:2029;width:10;height:20" coordorigin="4098,2029" coordsize="10,20" path="m4098,2048l4107,2048,4107,2029,4098,2029,4098,2048xe" filled="true" fillcolor="#000000" stroked="false">
                <v:path arrowok="t"/>
                <v:fill type="solid"/>
              </v:shape>
            </v:group>
            <v:group style="position:absolute;left:4098;top:2048;width:10;height:20" coordorigin="4098,2048" coordsize="10,20">
              <v:shape style="position:absolute;left:4098;top:2048;width:10;height:20" coordorigin="4098,2048" coordsize="10,20" path="m4098,2067l4107,2067,4107,2048,4098,2048,4098,2067xe" filled="true" fillcolor="#000000" stroked="false">
                <v:path arrowok="t"/>
                <v:fill type="solid"/>
              </v:shape>
            </v:group>
            <v:group style="position:absolute;left:4098;top:2067;width:10;height:20" coordorigin="4098,2067" coordsize="10,20">
              <v:shape style="position:absolute;left:4098;top:2067;width:10;height:20" coordorigin="4098,2067" coordsize="10,20" path="m4098,2086l4107,2086,4107,2067,4098,2067,4098,2086xe" filled="true" fillcolor="#000000" stroked="false">
                <v:path arrowok="t"/>
                <v:fill type="solid"/>
              </v:shape>
            </v:group>
            <v:group style="position:absolute;left:4098;top:2086;width:10;height:20" coordorigin="4098,2086" coordsize="10,20">
              <v:shape style="position:absolute;left:4098;top:2086;width:10;height:20" coordorigin="4098,2086" coordsize="10,20" path="m4098,2106l4107,2106,4107,2086,4098,2086,4098,2106xe" filled="true" fillcolor="#000000" stroked="false">
                <v:path arrowok="t"/>
                <v:fill type="solid"/>
              </v:shape>
            </v:group>
            <v:group style="position:absolute;left:4098;top:2106;width:10;height:20" coordorigin="4098,2106" coordsize="10,20">
              <v:shape style="position:absolute;left:4098;top:2106;width:10;height:20" coordorigin="4098,2106" coordsize="10,20" path="m4098,2125l4107,2125,4107,2106,4098,2106,4098,2125xe" filled="true" fillcolor="#000000" stroked="false">
                <v:path arrowok="t"/>
                <v:fill type="solid"/>
              </v:shape>
            </v:group>
            <v:group style="position:absolute;left:4098;top:2125;width:10;height:20" coordorigin="4098,2125" coordsize="10,20">
              <v:shape style="position:absolute;left:4098;top:2125;width:10;height:20" coordorigin="4098,2125" coordsize="10,20" path="m4098,2144l4107,2144,4107,2125,4098,2125,4098,2144xe" filled="true" fillcolor="#000000" stroked="false">
                <v:path arrowok="t"/>
                <v:fill type="solid"/>
              </v:shape>
            </v:group>
            <v:group style="position:absolute;left:4098;top:2144;width:10;height:20" coordorigin="4098,2144" coordsize="10,20">
              <v:shape style="position:absolute;left:4098;top:2144;width:10;height:20" coordorigin="4098,2144" coordsize="10,20" path="m4098,2163l4107,2163,4107,2144,4098,2144,4098,2163xe" filled="true" fillcolor="#000000" stroked="false">
                <v:path arrowok="t"/>
                <v:fill type="solid"/>
              </v:shape>
            </v:group>
            <v:group style="position:absolute;left:4098;top:2163;width:10;height:20" coordorigin="4098,2163" coordsize="10,20">
              <v:shape style="position:absolute;left:4098;top:2163;width:10;height:20" coordorigin="4098,2163" coordsize="10,20" path="m4098,2182l4107,2182,4107,2163,4098,2163,4098,2182xe" filled="true" fillcolor="#000000" stroked="false">
                <v:path arrowok="t"/>
                <v:fill type="solid"/>
              </v:shape>
            </v:group>
            <v:group style="position:absolute;left:4098;top:2182;width:10;height:20" coordorigin="4098,2182" coordsize="10,20">
              <v:shape style="position:absolute;left:4098;top:2182;width:10;height:20" coordorigin="4098,2182" coordsize="10,20" path="m4098,2202l4107,2202,4107,2182,4098,2182,4098,2202xe" filled="true" fillcolor="#000000" stroked="false">
                <v:path arrowok="t"/>
                <v:fill type="solid"/>
              </v:shape>
            </v:group>
            <v:group style="position:absolute;left:4098;top:2202;width:10;height:20" coordorigin="4098,2202" coordsize="10,20">
              <v:shape style="position:absolute;left:4098;top:2202;width:10;height:20" coordorigin="4098,2202" coordsize="10,20" path="m4098,2221l4107,2221,4107,2202,4098,2202,4098,2221xe" filled="true" fillcolor="#000000" stroked="false">
                <v:path arrowok="t"/>
                <v:fill type="solid"/>
              </v:shape>
            </v:group>
            <v:group style="position:absolute;left:4098;top:2221;width:10;height:20" coordorigin="4098,2221" coordsize="10,20">
              <v:shape style="position:absolute;left:4098;top:2221;width:10;height:20" coordorigin="4098,2221" coordsize="10,20" path="m4098,2240l4107,2240,4107,2221,4098,2221,4098,2240xe" filled="true" fillcolor="#000000" stroked="false">
                <v:path arrowok="t"/>
                <v:fill type="solid"/>
              </v:shape>
            </v:group>
            <v:group style="position:absolute;left:4098;top:2240;width:10;height:20" coordorigin="4098,2240" coordsize="10,20">
              <v:shape style="position:absolute;left:4098;top:2240;width:10;height:20" coordorigin="4098,2240" coordsize="10,20" path="m4098,2259l4107,2259,4107,2240,4098,2240,4098,2259xe" filled="true" fillcolor="#000000" stroked="false">
                <v:path arrowok="t"/>
                <v:fill type="solid"/>
              </v:shape>
            </v:group>
            <v:group style="position:absolute;left:4098;top:2259;width:10;height:20" coordorigin="4098,2259" coordsize="10,20">
              <v:shape style="position:absolute;left:4098;top:2259;width:10;height:20" coordorigin="4098,2259" coordsize="10,20" path="m4098,2278l4107,2278,4107,2259,4098,2259,4098,2278xe" filled="true" fillcolor="#000000" stroked="false">
                <v:path arrowok="t"/>
                <v:fill type="solid"/>
              </v:shape>
            </v:group>
            <v:group style="position:absolute;left:4098;top:2278;width:10;height:20" coordorigin="4098,2278" coordsize="10,20">
              <v:shape style="position:absolute;left:4098;top:2278;width:10;height:20" coordorigin="4098,2278" coordsize="10,20" path="m4098,2298l4107,2298,4107,2278,4098,2278,4098,2298xe" filled="true" fillcolor="#000000" stroked="false">
                <v:path arrowok="t"/>
                <v:fill type="solid"/>
              </v:shape>
            </v:group>
            <v:group style="position:absolute;left:4098;top:2298;width:10;height:20" coordorigin="4098,2298" coordsize="10,20">
              <v:shape style="position:absolute;left:4098;top:2298;width:10;height:20" coordorigin="4098,2298" coordsize="10,20" path="m4098,2317l4107,2317,4107,2298,4098,2298,4098,2317xe" filled="true" fillcolor="#000000" stroked="false">
                <v:path arrowok="t"/>
                <v:fill type="solid"/>
              </v:shape>
            </v:group>
            <v:group style="position:absolute;left:4098;top:2317;width:10;height:20" coordorigin="4098,2317" coordsize="10,20">
              <v:shape style="position:absolute;left:4098;top:2317;width:10;height:20" coordorigin="4098,2317" coordsize="10,20" path="m4098,2336l4107,2336,4107,2317,4098,2317,4098,2336xe" filled="true" fillcolor="#000000" stroked="false">
                <v:path arrowok="t"/>
                <v:fill type="solid"/>
              </v:shape>
            </v:group>
            <v:group style="position:absolute;left:4098;top:2336;width:10;height:20" coordorigin="4098,2336" coordsize="10,20">
              <v:shape style="position:absolute;left:4098;top:2336;width:10;height:20" coordorigin="4098,2336" coordsize="10,20" path="m4098,2355l4107,2355,4107,2336,4098,2336,4098,2355xe" filled="true" fillcolor="#000000" stroked="false">
                <v:path arrowok="t"/>
                <v:fill type="solid"/>
              </v:shape>
            </v:group>
            <v:group style="position:absolute;left:4098;top:2355;width:10;height:20" coordorigin="4098,2355" coordsize="10,20">
              <v:shape style="position:absolute;left:4098;top:2355;width:10;height:20" coordorigin="4098,2355" coordsize="10,20" path="m4098,2374l4107,2374,4107,2355,4098,2355,4098,2374xe" filled="true" fillcolor="#000000" stroked="false">
                <v:path arrowok="t"/>
                <v:fill type="solid"/>
              </v:shape>
            </v:group>
            <v:group style="position:absolute;left:4098;top:2374;width:10;height:20" coordorigin="4098,2374" coordsize="10,20">
              <v:shape style="position:absolute;left:4098;top:2374;width:10;height:20" coordorigin="4098,2374" coordsize="10,20" path="m4098,2394l4107,2394,4107,2374,4098,2374,4098,2394xe" filled="true" fillcolor="#000000" stroked="false">
                <v:path arrowok="t"/>
                <v:fill type="solid"/>
              </v:shape>
            </v:group>
            <v:group style="position:absolute;left:4098;top:2394;width:10;height:20" coordorigin="4098,2394" coordsize="10,20">
              <v:shape style="position:absolute;left:4098;top:2394;width:10;height:20" coordorigin="4098,2394" coordsize="10,20" path="m4098,2413l4107,2413,4107,2394,4098,2394,4098,2413xe" filled="true" fillcolor="#000000" stroked="false">
                <v:path arrowok="t"/>
                <v:fill type="solid"/>
              </v:shape>
            </v:group>
            <v:group style="position:absolute;left:4098;top:2413;width:10;height:20" coordorigin="4098,2413" coordsize="10,20">
              <v:shape style="position:absolute;left:4098;top:2413;width:10;height:20" coordorigin="4098,2413" coordsize="10,20" path="m4098,2432l4107,2432,4107,2413,4098,2413,4098,2432xe" filled="true" fillcolor="#000000" stroked="false">
                <v:path arrowok="t"/>
                <v:fill type="solid"/>
              </v:shape>
            </v:group>
            <v:group style="position:absolute;left:4098;top:2432;width:10;height:20" coordorigin="4098,2432" coordsize="10,20">
              <v:shape style="position:absolute;left:4098;top:2432;width:10;height:20" coordorigin="4098,2432" coordsize="10,20" path="m4098,2451l4107,2451,4107,2432,4098,2432,4098,2451xe" filled="true" fillcolor="#000000" stroked="false">
                <v:path arrowok="t"/>
                <v:fill type="solid"/>
              </v:shape>
            </v:group>
            <v:group style="position:absolute;left:4098;top:2451;width:10;height:20" coordorigin="4098,2451" coordsize="10,20">
              <v:shape style="position:absolute;left:4098;top:2451;width:10;height:20" coordorigin="4098,2451" coordsize="10,20" path="m4098,2470l4107,2470,4107,2451,4098,2451,4098,2470xe" filled="true" fillcolor="#000000" stroked="false">
                <v:path arrowok="t"/>
                <v:fill type="solid"/>
              </v:shape>
            </v:group>
            <v:group style="position:absolute;left:4098;top:2470;width:10;height:20" coordorigin="4098,2470" coordsize="10,20">
              <v:shape style="position:absolute;left:4098;top:2470;width:10;height:20" coordorigin="4098,2470" coordsize="10,20" path="m4098,2490l4107,2490,4107,2470,4098,2470,4098,2490xe" filled="true" fillcolor="#000000" stroked="false">
                <v:path arrowok="t"/>
                <v:fill type="solid"/>
              </v:shape>
            </v:group>
            <v:group style="position:absolute;left:4098;top:2490;width:10;height:20" coordorigin="4098,2490" coordsize="10,20">
              <v:shape style="position:absolute;left:4098;top:2490;width:10;height:20" coordorigin="4098,2490" coordsize="10,20" path="m4098,2509l4107,2509,4107,2490,4098,2490,4098,2509xe" filled="true" fillcolor="#000000" stroked="false">
                <v:path arrowok="t"/>
                <v:fill type="solid"/>
              </v:shape>
            </v:group>
            <v:group style="position:absolute;left:4098;top:2509;width:10;height:20" coordorigin="4098,2509" coordsize="10,20">
              <v:shape style="position:absolute;left:4098;top:2509;width:10;height:20" coordorigin="4098,2509" coordsize="10,20" path="m4098,2528l4107,2528,4107,2509,4098,2509,4098,2528xe" filled="true" fillcolor="#000000" stroked="false">
                <v:path arrowok="t"/>
                <v:fill type="solid"/>
              </v:shape>
            </v:group>
            <v:group style="position:absolute;left:4098;top:2528;width:10;height:20" coordorigin="4098,2528" coordsize="10,20">
              <v:shape style="position:absolute;left:4098;top:2528;width:10;height:20" coordorigin="4098,2528" coordsize="10,20" path="m4098,2547l4107,2547,4107,2528,4098,2528,4098,2547xe" filled="true" fillcolor="#000000" stroked="false">
                <v:path arrowok="t"/>
                <v:fill type="solid"/>
              </v:shape>
            </v:group>
            <v:group style="position:absolute;left:4098;top:2547;width:10;height:20" coordorigin="4098,2547" coordsize="10,20">
              <v:shape style="position:absolute;left:4098;top:2547;width:10;height:20" coordorigin="4098,2547" coordsize="10,20" path="m4098,2566l4107,2566,4107,2547,4098,2547,4098,2566xe" filled="true" fillcolor="#000000" stroked="false">
                <v:path arrowok="t"/>
                <v:fill type="solid"/>
              </v:shape>
            </v:group>
            <v:group style="position:absolute;left:4098;top:2566;width:10;height:20" coordorigin="4098,2566" coordsize="10,20">
              <v:shape style="position:absolute;left:4098;top:2566;width:10;height:20" coordorigin="4098,2566" coordsize="10,20" path="m4098,2586l4107,2586,4107,2566,4098,2566,4098,2586xe" filled="true" fillcolor="#000000" stroked="false">
                <v:path arrowok="t"/>
                <v:fill type="solid"/>
              </v:shape>
            </v:group>
            <v:group style="position:absolute;left:4098;top:2586;width:10;height:20" coordorigin="4098,2586" coordsize="10,20">
              <v:shape style="position:absolute;left:4098;top:2586;width:10;height:20" coordorigin="4098,2586" coordsize="10,20" path="m4098,2605l4107,2605,4107,2586,4098,2586,4098,2605xe" filled="true" fillcolor="#000000" stroked="false">
                <v:path arrowok="t"/>
                <v:fill type="solid"/>
              </v:shape>
            </v:group>
            <v:group style="position:absolute;left:4098;top:2605;width:10;height:20" coordorigin="4098,2605" coordsize="10,20">
              <v:shape style="position:absolute;left:4098;top:2605;width:10;height:20" coordorigin="4098,2605" coordsize="10,20" path="m4098,2624l4107,2624,4107,2605,4098,2605,4098,2624xe" filled="true" fillcolor="#000000" stroked="false">
                <v:path arrowok="t"/>
                <v:fill type="solid"/>
              </v:shape>
            </v:group>
            <v:group style="position:absolute;left:4098;top:2624;width:10;height:20" coordorigin="4098,2624" coordsize="10,20">
              <v:shape style="position:absolute;left:4098;top:2624;width:10;height:20" coordorigin="4098,2624" coordsize="10,20" path="m4098,2643l4107,2643,4107,2624,4098,2624,4098,2643xe" filled="true" fillcolor="#000000" stroked="false">
                <v:path arrowok="t"/>
                <v:fill type="solid"/>
              </v:shape>
            </v:group>
            <v:group style="position:absolute;left:4098;top:2643;width:10;height:20" coordorigin="4098,2643" coordsize="10,20">
              <v:shape style="position:absolute;left:4098;top:2643;width:10;height:20" coordorigin="4098,2643" coordsize="10,20" path="m4098,2662l4107,2662,4107,2643,4098,2643,4098,2662xe" filled="true" fillcolor="#000000" stroked="false">
                <v:path arrowok="t"/>
                <v:fill type="solid"/>
              </v:shape>
            </v:group>
            <v:group style="position:absolute;left:4098;top:2662;width:10;height:20" coordorigin="4098,2662" coordsize="10,20">
              <v:shape style="position:absolute;left:4098;top:2662;width:10;height:20" coordorigin="4098,2662" coordsize="10,20" path="m4098,2682l4107,2682,4107,2662,4098,2662,4098,2682xe" filled="true" fillcolor="#000000" stroked="false">
                <v:path arrowok="t"/>
                <v:fill type="solid"/>
              </v:shape>
            </v:group>
            <v:group style="position:absolute;left:4098;top:2682;width:10;height:20" coordorigin="4098,2682" coordsize="10,20">
              <v:shape style="position:absolute;left:4098;top:2682;width:10;height:20" coordorigin="4098,2682" coordsize="10,20" path="m4098,2701l4107,2701,4107,2682,4098,2682,4098,2701xe" filled="true" fillcolor="#000000" stroked="false">
                <v:path arrowok="t"/>
                <v:fill type="solid"/>
              </v:shape>
            </v:group>
            <v:group style="position:absolute;left:4098;top:2701;width:10;height:20" coordorigin="4098,2701" coordsize="10,20">
              <v:shape style="position:absolute;left:4098;top:2701;width:10;height:20" coordorigin="4098,2701" coordsize="10,20" path="m4098,2720l4107,2720,4107,2701,4098,2701,4098,2720xe" filled="true" fillcolor="#000000" stroked="false">
                <v:path arrowok="t"/>
                <v:fill type="solid"/>
              </v:shape>
            </v:group>
            <v:group style="position:absolute;left:4098;top:2720;width:10;height:20" coordorigin="4098,2720" coordsize="10,20">
              <v:shape style="position:absolute;left:4098;top:2720;width:10;height:20" coordorigin="4098,2720" coordsize="10,20" path="m4098,2739l4107,2739,4107,2720,4098,2720,4098,2739xe" filled="true" fillcolor="#000000" stroked="false">
                <v:path arrowok="t"/>
                <v:fill type="solid"/>
              </v:shape>
            </v:group>
            <v:group style="position:absolute;left:4098;top:2739;width:10;height:20" coordorigin="4098,2739" coordsize="10,20">
              <v:shape style="position:absolute;left:4098;top:2739;width:10;height:20" coordorigin="4098,2739" coordsize="10,20" path="m4098,2758l4107,2758,4107,2739,4098,2739,4098,2758xe" filled="true" fillcolor="#000000" stroked="false">
                <v:path arrowok="t"/>
                <v:fill type="solid"/>
              </v:shape>
            </v:group>
            <v:group style="position:absolute;left:4098;top:2758;width:10;height:20" coordorigin="4098,2758" coordsize="10,20">
              <v:shape style="position:absolute;left:4098;top:2758;width:10;height:20" coordorigin="4098,2758" coordsize="10,20" path="m4098,2778l4107,2778,4107,2758,4098,2758,4098,2778xe" filled="true" fillcolor="#000000" stroked="false">
                <v:path arrowok="t"/>
                <v:fill type="solid"/>
              </v:shape>
            </v:group>
            <v:group style="position:absolute;left:4098;top:2778;width:10;height:20" coordorigin="4098,2778" coordsize="10,20">
              <v:shape style="position:absolute;left:4098;top:2778;width:10;height:20" coordorigin="4098,2778" coordsize="10,20" path="m4098,2797l4107,2797,4107,2778,4098,2778,4098,2797xe" filled="true" fillcolor="#000000" stroked="false">
                <v:path arrowok="t"/>
                <v:fill type="solid"/>
              </v:shape>
            </v:group>
            <v:group style="position:absolute;left:4098;top:2797;width:10;height:20" coordorigin="4098,2797" coordsize="10,20">
              <v:shape style="position:absolute;left:4098;top:2797;width:10;height:20" coordorigin="4098,2797" coordsize="10,20" path="m4098,2816l4107,2816,4107,2797,4098,2797,4098,2816xe" filled="true" fillcolor="#000000" stroked="false">
                <v:path arrowok="t"/>
                <v:fill type="solid"/>
              </v:shape>
            </v:group>
            <v:group style="position:absolute;left:4098;top:2816;width:10;height:20" coordorigin="4098,2816" coordsize="10,20">
              <v:shape style="position:absolute;left:4098;top:2816;width:10;height:20" coordorigin="4098,2816" coordsize="10,20" path="m4098,2835l4107,2835,4107,2816,4098,2816,4098,2835xe" filled="true" fillcolor="#000000" stroked="false">
                <v:path arrowok="t"/>
                <v:fill type="solid"/>
              </v:shape>
            </v:group>
            <v:group style="position:absolute;left:4098;top:2835;width:10;height:20" coordorigin="4098,2835" coordsize="10,20">
              <v:shape style="position:absolute;left:4098;top:2835;width:10;height:20" coordorigin="4098,2835" coordsize="10,20" path="m4098,2854l4107,2854,4107,2835,4098,2835,4098,2854xe" filled="true" fillcolor="#000000" stroked="false">
                <v:path arrowok="t"/>
                <v:fill type="solid"/>
              </v:shape>
            </v:group>
            <v:group style="position:absolute;left:4098;top:2854;width:10;height:20" coordorigin="4098,2854" coordsize="10,20">
              <v:shape style="position:absolute;left:4098;top:2854;width:10;height:20" coordorigin="4098,2854" coordsize="10,20" path="m4098,2874l4107,2874,4107,2854,4098,2854,4098,2874xe" filled="true" fillcolor="#000000" stroked="false">
                <v:path arrowok="t"/>
                <v:fill type="solid"/>
              </v:shape>
            </v:group>
            <v:group style="position:absolute;left:5199;top:1472;width:10;height:20" coordorigin="5199,1472" coordsize="10,20">
              <v:shape style="position:absolute;left:5199;top:1472;width:10;height:20" coordorigin="5199,1472" coordsize="10,20" path="m5199,1491l5209,1491,5209,1472,5199,1472,5199,1491xe" filled="true" fillcolor="#000000" stroked="false">
                <v:path arrowok="t"/>
                <v:fill type="solid"/>
              </v:shape>
            </v:group>
            <v:group style="position:absolute;left:5199;top:1491;width:10;height:20" coordorigin="5199,1491" coordsize="10,20">
              <v:shape style="position:absolute;left:5199;top:1491;width:10;height:20" coordorigin="5199,1491" coordsize="10,20" path="m5199,1510l5209,1510,5209,1491,5199,1491,5199,1510xe" filled="true" fillcolor="#000000" stroked="false">
                <v:path arrowok="t"/>
                <v:fill type="solid"/>
              </v:shape>
            </v:group>
            <v:group style="position:absolute;left:5199;top:1510;width:10;height:20" coordorigin="5199,1510" coordsize="10,20">
              <v:shape style="position:absolute;left:5199;top:1510;width:10;height:20" coordorigin="5199,1510" coordsize="10,20" path="m5199,1530l5209,1530,5209,1510,5199,1510,5199,1530xe" filled="true" fillcolor="#000000" stroked="false">
                <v:path arrowok="t"/>
                <v:fill type="solid"/>
              </v:shape>
            </v:group>
            <v:group style="position:absolute;left:5199;top:1530;width:10;height:20" coordorigin="5199,1530" coordsize="10,20">
              <v:shape style="position:absolute;left:5199;top:1530;width:10;height:20" coordorigin="5199,1530" coordsize="10,20" path="m5199,1549l5209,1549,5209,1530,5199,1530,5199,1549xe" filled="true" fillcolor="#000000" stroked="false">
                <v:path arrowok="t"/>
                <v:fill type="solid"/>
              </v:shape>
            </v:group>
            <v:group style="position:absolute;left:5199;top:1549;width:10;height:20" coordorigin="5199,1549" coordsize="10,20">
              <v:shape style="position:absolute;left:5199;top:1549;width:10;height:20" coordorigin="5199,1549" coordsize="10,20" path="m5199,1568l5209,1568,5209,1549,5199,1549,5199,1568xe" filled="true" fillcolor="#000000" stroked="false">
                <v:path arrowok="t"/>
                <v:fill type="solid"/>
              </v:shape>
            </v:group>
            <v:group style="position:absolute;left:5199;top:1568;width:10;height:20" coordorigin="5199,1568" coordsize="10,20">
              <v:shape style="position:absolute;left:5199;top:1568;width:10;height:20" coordorigin="5199,1568" coordsize="10,20" path="m5199,1587l5209,1587,5209,1568,5199,1568,5199,1587xe" filled="true" fillcolor="#000000" stroked="false">
                <v:path arrowok="t"/>
                <v:fill type="solid"/>
              </v:shape>
            </v:group>
            <v:group style="position:absolute;left:5199;top:1587;width:10;height:20" coordorigin="5199,1587" coordsize="10,20">
              <v:shape style="position:absolute;left:5199;top:1587;width:10;height:20" coordorigin="5199,1587" coordsize="10,20" path="m5199,1606l5209,1606,5209,1587,5199,1587,5199,1606xe" filled="true" fillcolor="#000000" stroked="false">
                <v:path arrowok="t"/>
                <v:fill type="solid"/>
              </v:shape>
            </v:group>
            <v:group style="position:absolute;left:5199;top:1606;width:10;height:20" coordorigin="5199,1606" coordsize="10,20">
              <v:shape style="position:absolute;left:5199;top:1606;width:10;height:20" coordorigin="5199,1606" coordsize="10,20" path="m5199,1626l5209,1626,5209,1606,5199,1606,5199,1626xe" filled="true" fillcolor="#000000" stroked="false">
                <v:path arrowok="t"/>
                <v:fill type="solid"/>
              </v:shape>
            </v:group>
            <v:group style="position:absolute;left:5199;top:1626;width:10;height:20" coordorigin="5199,1626" coordsize="10,20">
              <v:shape style="position:absolute;left:5199;top:1626;width:10;height:20" coordorigin="5199,1626" coordsize="10,20" path="m5199,1645l5209,1645,5209,1626,5199,1626,5199,1645xe" filled="true" fillcolor="#000000" stroked="false">
                <v:path arrowok="t"/>
                <v:fill type="solid"/>
              </v:shape>
            </v:group>
            <v:group style="position:absolute;left:5199;top:1645;width:10;height:20" coordorigin="5199,1645" coordsize="10,20">
              <v:shape style="position:absolute;left:5199;top:1645;width:10;height:20" coordorigin="5199,1645" coordsize="10,20" path="m5199,1664l5209,1664,5209,1645,5199,1645,5199,1664xe" filled="true" fillcolor="#000000" stroked="false">
                <v:path arrowok="t"/>
                <v:fill type="solid"/>
              </v:shape>
            </v:group>
            <v:group style="position:absolute;left:5199;top:1664;width:10;height:20" coordorigin="5199,1664" coordsize="10,20">
              <v:shape style="position:absolute;left:5199;top:1664;width:10;height:20" coordorigin="5199,1664" coordsize="10,20" path="m5199,1683l5209,1683,5209,1664,5199,1664,5199,1683xe" filled="true" fillcolor="#000000" stroked="false">
                <v:path arrowok="t"/>
                <v:fill type="solid"/>
              </v:shape>
            </v:group>
            <v:group style="position:absolute;left:5199;top:1683;width:10;height:20" coordorigin="5199,1683" coordsize="10,20">
              <v:shape style="position:absolute;left:5199;top:1683;width:10;height:20" coordorigin="5199,1683" coordsize="10,20" path="m5199,1702l5209,1702,5209,1683,5199,1683,5199,1702xe" filled="true" fillcolor="#000000" stroked="false">
                <v:path arrowok="t"/>
                <v:fill type="solid"/>
              </v:shape>
            </v:group>
            <v:group style="position:absolute;left:5199;top:1702;width:10;height:20" coordorigin="5199,1702" coordsize="10,20">
              <v:shape style="position:absolute;left:5199;top:1702;width:10;height:20" coordorigin="5199,1702" coordsize="10,20" path="m5199,1722l5209,1722,5209,1702,5199,1702,5199,1722xe" filled="true" fillcolor="#000000" stroked="false">
                <v:path arrowok="t"/>
                <v:fill type="solid"/>
              </v:shape>
            </v:group>
            <v:group style="position:absolute;left:5199;top:1722;width:10;height:20" coordorigin="5199,1722" coordsize="10,20">
              <v:shape style="position:absolute;left:5199;top:1722;width:10;height:20" coordorigin="5199,1722" coordsize="10,20" path="m5199,1741l5209,1741,5209,1722,5199,1722,5199,1741xe" filled="true" fillcolor="#000000" stroked="false">
                <v:path arrowok="t"/>
                <v:fill type="solid"/>
              </v:shape>
            </v:group>
            <v:group style="position:absolute;left:5199;top:1741;width:10;height:20" coordorigin="5199,1741" coordsize="10,20">
              <v:shape style="position:absolute;left:5199;top:1741;width:10;height:20" coordorigin="5199,1741" coordsize="10,20" path="m5199,1760l5209,1760,5209,1741,5199,1741,5199,1760xe" filled="true" fillcolor="#000000" stroked="false">
                <v:path arrowok="t"/>
                <v:fill type="solid"/>
              </v:shape>
            </v:group>
            <v:group style="position:absolute;left:5199;top:1760;width:10;height:20" coordorigin="5199,1760" coordsize="10,20">
              <v:shape style="position:absolute;left:5199;top:1760;width:10;height:20" coordorigin="5199,1760" coordsize="10,20" path="m5199,1779l5209,1779,5209,1760,5199,1760,5199,1779xe" filled="true" fillcolor="#000000" stroked="false">
                <v:path arrowok="t"/>
                <v:fill type="solid"/>
              </v:shape>
            </v:group>
            <v:group style="position:absolute;left:5199;top:1779;width:10;height:20" coordorigin="5199,1779" coordsize="10,20">
              <v:shape style="position:absolute;left:5199;top:1779;width:10;height:20" coordorigin="5199,1779" coordsize="10,20" path="m5199,1798l5209,1798,5209,1779,5199,1779,5199,1798xe" filled="true" fillcolor="#000000" stroked="false">
                <v:path arrowok="t"/>
                <v:fill type="solid"/>
              </v:shape>
            </v:group>
            <v:group style="position:absolute;left:5199;top:1798;width:10;height:20" coordorigin="5199,1798" coordsize="10,20">
              <v:shape style="position:absolute;left:5199;top:1798;width:10;height:20" coordorigin="5199,1798" coordsize="10,20" path="m5199,1818l5209,1818,5209,1798,5199,1798,5199,1818xe" filled="true" fillcolor="#000000" stroked="false">
                <v:path arrowok="t"/>
                <v:fill type="solid"/>
              </v:shape>
            </v:group>
            <v:group style="position:absolute;left:5199;top:1818;width:10;height:20" coordorigin="5199,1818" coordsize="10,20">
              <v:shape style="position:absolute;left:5199;top:1818;width:10;height:20" coordorigin="5199,1818" coordsize="10,20" path="m5199,1837l5209,1837,5209,1818,5199,1818,5199,1837xe" filled="true" fillcolor="#000000" stroked="false">
                <v:path arrowok="t"/>
                <v:fill type="solid"/>
              </v:shape>
            </v:group>
            <v:group style="position:absolute;left:5199;top:1837;width:10;height:20" coordorigin="5199,1837" coordsize="10,20">
              <v:shape style="position:absolute;left:5199;top:1837;width:10;height:20" coordorigin="5199,1837" coordsize="10,20" path="m5199,1856l5209,1856,5209,1837,5199,1837,5199,1856xe" filled="true" fillcolor="#000000" stroked="false">
                <v:path arrowok="t"/>
                <v:fill type="solid"/>
              </v:shape>
            </v:group>
            <v:group style="position:absolute;left:5199;top:1856;width:10;height:20" coordorigin="5199,1856" coordsize="10,20">
              <v:shape style="position:absolute;left:5199;top:1856;width:10;height:20" coordorigin="5199,1856" coordsize="10,20" path="m5199,1875l5209,1875,5209,1856,5199,1856,5199,1875xe" filled="true" fillcolor="#000000" stroked="false">
                <v:path arrowok="t"/>
                <v:fill type="solid"/>
              </v:shape>
            </v:group>
            <v:group style="position:absolute;left:5199;top:1875;width:10;height:20" coordorigin="5199,1875" coordsize="10,20">
              <v:shape style="position:absolute;left:5199;top:1875;width:10;height:20" coordorigin="5199,1875" coordsize="10,20" path="m5199,1894l5209,1894,5209,1875,5199,1875,5199,1894xe" filled="true" fillcolor="#000000" stroked="false">
                <v:path arrowok="t"/>
                <v:fill type="solid"/>
              </v:shape>
            </v:group>
            <v:group style="position:absolute;left:5199;top:1894;width:10;height:20" coordorigin="5199,1894" coordsize="10,20">
              <v:shape style="position:absolute;left:5199;top:1894;width:10;height:20" coordorigin="5199,1894" coordsize="10,20" path="m5199,1914l5209,1914,5209,1894,5199,1894,5199,1914xe" filled="true" fillcolor="#000000" stroked="false">
                <v:path arrowok="t"/>
                <v:fill type="solid"/>
              </v:shape>
            </v:group>
            <v:group style="position:absolute;left:5199;top:1914;width:10;height:20" coordorigin="5199,1914" coordsize="10,20">
              <v:shape style="position:absolute;left:5199;top:1914;width:10;height:20" coordorigin="5199,1914" coordsize="10,20" path="m5199,1933l5209,1933,5209,1914,5199,1914,5199,1933xe" filled="true" fillcolor="#000000" stroked="false">
                <v:path arrowok="t"/>
                <v:fill type="solid"/>
              </v:shape>
            </v:group>
            <v:group style="position:absolute;left:5199;top:1933;width:10;height:20" coordorigin="5199,1933" coordsize="10,20">
              <v:shape style="position:absolute;left:5199;top:1933;width:10;height:20" coordorigin="5199,1933" coordsize="10,20" path="m5199,1952l5209,1952,5209,1933,5199,1933,5199,1952xe" filled="true" fillcolor="#000000" stroked="false">
                <v:path arrowok="t"/>
                <v:fill type="solid"/>
              </v:shape>
            </v:group>
            <v:group style="position:absolute;left:5199;top:1952;width:10;height:20" coordorigin="5199,1952" coordsize="10,20">
              <v:shape style="position:absolute;left:5199;top:1952;width:10;height:20" coordorigin="5199,1952" coordsize="10,20" path="m5199,1971l5209,1971,5209,1952,5199,1952,5199,1971xe" filled="true" fillcolor="#000000" stroked="false">
                <v:path arrowok="t"/>
                <v:fill type="solid"/>
              </v:shape>
            </v:group>
            <v:group style="position:absolute;left:5199;top:1971;width:10;height:20" coordorigin="5199,1971" coordsize="10,20">
              <v:shape style="position:absolute;left:5199;top:1971;width:10;height:20" coordorigin="5199,1971" coordsize="10,20" path="m5199,1990l5209,1990,5209,1971,5199,1971,5199,1990xe" filled="true" fillcolor="#000000" stroked="false">
                <v:path arrowok="t"/>
                <v:fill type="solid"/>
              </v:shape>
            </v:group>
            <v:group style="position:absolute;left:5199;top:1990;width:10;height:20" coordorigin="5199,1990" coordsize="10,20">
              <v:shape style="position:absolute;left:5199;top:1990;width:10;height:20" coordorigin="5199,1990" coordsize="10,20" path="m5199,2010l5209,2010,5209,1990,5199,1990,5199,2010xe" filled="true" fillcolor="#000000" stroked="false">
                <v:path arrowok="t"/>
                <v:fill type="solid"/>
              </v:shape>
            </v:group>
            <v:group style="position:absolute;left:5199;top:2010;width:10;height:20" coordorigin="5199,2010" coordsize="10,20">
              <v:shape style="position:absolute;left:5199;top:2010;width:10;height:20" coordorigin="5199,2010" coordsize="10,20" path="m5199,2029l5209,2029,5209,2010,5199,2010,5199,2029xe" filled="true" fillcolor="#000000" stroked="false">
                <v:path arrowok="t"/>
                <v:fill type="solid"/>
              </v:shape>
            </v:group>
            <v:group style="position:absolute;left:5199;top:2029;width:10;height:20" coordorigin="5199,2029" coordsize="10,20">
              <v:shape style="position:absolute;left:5199;top:2029;width:10;height:20" coordorigin="5199,2029" coordsize="10,20" path="m5199,2048l5209,2048,5209,2029,5199,2029,5199,2048xe" filled="true" fillcolor="#000000" stroked="false">
                <v:path arrowok="t"/>
                <v:fill type="solid"/>
              </v:shape>
            </v:group>
            <v:group style="position:absolute;left:5199;top:2048;width:10;height:20" coordorigin="5199,2048" coordsize="10,20">
              <v:shape style="position:absolute;left:5199;top:2048;width:10;height:20" coordorigin="5199,2048" coordsize="10,20" path="m5199,2067l5209,2067,5209,2048,5199,2048,5199,2067xe" filled="true" fillcolor="#000000" stroked="false">
                <v:path arrowok="t"/>
                <v:fill type="solid"/>
              </v:shape>
            </v:group>
            <v:group style="position:absolute;left:5199;top:2067;width:10;height:20" coordorigin="5199,2067" coordsize="10,20">
              <v:shape style="position:absolute;left:5199;top:2067;width:10;height:20" coordorigin="5199,2067" coordsize="10,20" path="m5199,2086l5209,2086,5209,2067,5199,2067,5199,2086xe" filled="true" fillcolor="#000000" stroked="false">
                <v:path arrowok="t"/>
                <v:fill type="solid"/>
              </v:shape>
            </v:group>
            <v:group style="position:absolute;left:5199;top:2086;width:10;height:20" coordorigin="5199,2086" coordsize="10,20">
              <v:shape style="position:absolute;left:5199;top:2086;width:10;height:20" coordorigin="5199,2086" coordsize="10,20" path="m5199,2106l5209,2106,5209,2086,5199,2086,5199,2106xe" filled="true" fillcolor="#000000" stroked="false">
                <v:path arrowok="t"/>
                <v:fill type="solid"/>
              </v:shape>
            </v:group>
            <v:group style="position:absolute;left:5199;top:2106;width:10;height:20" coordorigin="5199,2106" coordsize="10,20">
              <v:shape style="position:absolute;left:5199;top:2106;width:10;height:20" coordorigin="5199,2106" coordsize="10,20" path="m5199,2125l5209,2125,5209,2106,5199,2106,5199,2125xe" filled="true" fillcolor="#000000" stroked="false">
                <v:path arrowok="t"/>
                <v:fill type="solid"/>
              </v:shape>
            </v:group>
            <v:group style="position:absolute;left:5199;top:2125;width:10;height:20" coordorigin="5199,2125" coordsize="10,20">
              <v:shape style="position:absolute;left:5199;top:2125;width:10;height:20" coordorigin="5199,2125" coordsize="10,20" path="m5199,2144l5209,2144,5209,2125,5199,2125,5199,2144xe" filled="true" fillcolor="#000000" stroked="false">
                <v:path arrowok="t"/>
                <v:fill type="solid"/>
              </v:shape>
            </v:group>
            <v:group style="position:absolute;left:5199;top:2144;width:10;height:20" coordorigin="5199,2144" coordsize="10,20">
              <v:shape style="position:absolute;left:5199;top:2144;width:10;height:20" coordorigin="5199,2144" coordsize="10,20" path="m5199,2163l5209,2163,5209,2144,5199,2144,5199,2163xe" filled="true" fillcolor="#000000" stroked="false">
                <v:path arrowok="t"/>
                <v:fill type="solid"/>
              </v:shape>
            </v:group>
            <v:group style="position:absolute;left:5199;top:2163;width:10;height:20" coordorigin="5199,2163" coordsize="10,20">
              <v:shape style="position:absolute;left:5199;top:2163;width:10;height:20" coordorigin="5199,2163" coordsize="10,20" path="m5199,2182l5209,2182,5209,2163,5199,2163,5199,2182xe" filled="true" fillcolor="#000000" stroked="false">
                <v:path arrowok="t"/>
                <v:fill type="solid"/>
              </v:shape>
            </v:group>
            <v:group style="position:absolute;left:5199;top:2182;width:10;height:20" coordorigin="5199,2182" coordsize="10,20">
              <v:shape style="position:absolute;left:5199;top:2182;width:10;height:20" coordorigin="5199,2182" coordsize="10,20" path="m5199,2202l5209,2202,5209,2182,5199,2182,5199,2202xe" filled="true" fillcolor="#000000" stroked="false">
                <v:path arrowok="t"/>
                <v:fill type="solid"/>
              </v:shape>
            </v:group>
            <v:group style="position:absolute;left:5199;top:2202;width:10;height:20" coordorigin="5199,2202" coordsize="10,20">
              <v:shape style="position:absolute;left:5199;top:2202;width:10;height:20" coordorigin="5199,2202" coordsize="10,20" path="m5199,2221l5209,2221,5209,2202,5199,2202,5199,2221xe" filled="true" fillcolor="#000000" stroked="false">
                <v:path arrowok="t"/>
                <v:fill type="solid"/>
              </v:shape>
            </v:group>
            <v:group style="position:absolute;left:5199;top:2221;width:10;height:20" coordorigin="5199,2221" coordsize="10,20">
              <v:shape style="position:absolute;left:5199;top:2221;width:10;height:20" coordorigin="5199,2221" coordsize="10,20" path="m5199,2240l5209,2240,5209,2221,5199,2221,5199,2240xe" filled="true" fillcolor="#000000" stroked="false">
                <v:path arrowok="t"/>
                <v:fill type="solid"/>
              </v:shape>
            </v:group>
            <v:group style="position:absolute;left:5199;top:2240;width:10;height:20" coordorigin="5199,2240" coordsize="10,20">
              <v:shape style="position:absolute;left:5199;top:2240;width:10;height:20" coordorigin="5199,2240" coordsize="10,20" path="m5199,2259l5209,2259,5209,2240,5199,2240,5199,2259xe" filled="true" fillcolor="#000000" stroked="false">
                <v:path arrowok="t"/>
                <v:fill type="solid"/>
              </v:shape>
            </v:group>
            <v:group style="position:absolute;left:5199;top:2259;width:10;height:20" coordorigin="5199,2259" coordsize="10,20">
              <v:shape style="position:absolute;left:5199;top:2259;width:10;height:20" coordorigin="5199,2259" coordsize="10,20" path="m5199,2278l5209,2278,5209,2259,5199,2259,5199,2278xe" filled="true" fillcolor="#000000" stroked="false">
                <v:path arrowok="t"/>
                <v:fill type="solid"/>
              </v:shape>
            </v:group>
            <v:group style="position:absolute;left:5199;top:2278;width:10;height:20" coordorigin="5199,2278" coordsize="10,20">
              <v:shape style="position:absolute;left:5199;top:2278;width:10;height:20" coordorigin="5199,2278" coordsize="10,20" path="m5199,2298l5209,2298,5209,2278,5199,2278,5199,2298xe" filled="true" fillcolor="#000000" stroked="false">
                <v:path arrowok="t"/>
                <v:fill type="solid"/>
              </v:shape>
            </v:group>
            <v:group style="position:absolute;left:5199;top:2298;width:10;height:20" coordorigin="5199,2298" coordsize="10,20">
              <v:shape style="position:absolute;left:5199;top:2298;width:10;height:20" coordorigin="5199,2298" coordsize="10,20" path="m5199,2317l5209,2317,5209,2298,5199,2298,5199,2317xe" filled="true" fillcolor="#000000" stroked="false">
                <v:path arrowok="t"/>
                <v:fill type="solid"/>
              </v:shape>
            </v:group>
            <v:group style="position:absolute;left:5199;top:2317;width:10;height:20" coordorigin="5199,2317" coordsize="10,20">
              <v:shape style="position:absolute;left:5199;top:2317;width:10;height:20" coordorigin="5199,2317" coordsize="10,20" path="m5199,2336l5209,2336,5209,2317,5199,2317,5199,2336xe" filled="true" fillcolor="#000000" stroked="false">
                <v:path arrowok="t"/>
                <v:fill type="solid"/>
              </v:shape>
            </v:group>
            <v:group style="position:absolute;left:5199;top:2336;width:10;height:20" coordorigin="5199,2336" coordsize="10,20">
              <v:shape style="position:absolute;left:5199;top:2336;width:10;height:20" coordorigin="5199,2336" coordsize="10,20" path="m5199,2355l5209,2355,5209,2336,5199,2336,5199,2355xe" filled="true" fillcolor="#000000" stroked="false">
                <v:path arrowok="t"/>
                <v:fill type="solid"/>
              </v:shape>
            </v:group>
            <v:group style="position:absolute;left:5199;top:2355;width:10;height:20" coordorigin="5199,2355" coordsize="10,20">
              <v:shape style="position:absolute;left:5199;top:2355;width:10;height:20" coordorigin="5199,2355" coordsize="10,20" path="m5199,2374l5209,2374,5209,2355,5199,2355,5199,2374xe" filled="true" fillcolor="#000000" stroked="false">
                <v:path arrowok="t"/>
                <v:fill type="solid"/>
              </v:shape>
            </v:group>
            <v:group style="position:absolute;left:5199;top:2374;width:10;height:20" coordorigin="5199,2374" coordsize="10,20">
              <v:shape style="position:absolute;left:5199;top:2374;width:10;height:20" coordorigin="5199,2374" coordsize="10,20" path="m5199,2394l5209,2394,5209,2374,5199,2374,5199,2394xe" filled="true" fillcolor="#000000" stroked="false">
                <v:path arrowok="t"/>
                <v:fill type="solid"/>
              </v:shape>
            </v:group>
            <v:group style="position:absolute;left:5199;top:2394;width:10;height:20" coordorigin="5199,2394" coordsize="10,20">
              <v:shape style="position:absolute;left:5199;top:2394;width:10;height:20" coordorigin="5199,2394" coordsize="10,20" path="m5199,2413l5209,2413,5209,2394,5199,2394,5199,2413xe" filled="true" fillcolor="#000000" stroked="false">
                <v:path arrowok="t"/>
                <v:fill type="solid"/>
              </v:shape>
            </v:group>
            <v:group style="position:absolute;left:5199;top:2413;width:10;height:20" coordorigin="5199,2413" coordsize="10,20">
              <v:shape style="position:absolute;left:5199;top:2413;width:10;height:20" coordorigin="5199,2413" coordsize="10,20" path="m5199,2432l5209,2432,5209,2413,5199,2413,5199,2432xe" filled="true" fillcolor="#000000" stroked="false">
                <v:path arrowok="t"/>
                <v:fill type="solid"/>
              </v:shape>
            </v:group>
            <v:group style="position:absolute;left:5199;top:2432;width:10;height:20" coordorigin="5199,2432" coordsize="10,20">
              <v:shape style="position:absolute;left:5199;top:2432;width:10;height:20" coordorigin="5199,2432" coordsize="10,20" path="m5199,2451l5209,2451,5209,2432,5199,2432,5199,2451xe" filled="true" fillcolor="#000000" stroked="false">
                <v:path arrowok="t"/>
                <v:fill type="solid"/>
              </v:shape>
            </v:group>
            <v:group style="position:absolute;left:5199;top:2451;width:10;height:20" coordorigin="5199,2451" coordsize="10,20">
              <v:shape style="position:absolute;left:5199;top:2451;width:10;height:20" coordorigin="5199,2451" coordsize="10,20" path="m5199,2470l5209,2470,5209,2451,5199,2451,5199,2470xe" filled="true" fillcolor="#000000" stroked="false">
                <v:path arrowok="t"/>
                <v:fill type="solid"/>
              </v:shape>
            </v:group>
            <v:group style="position:absolute;left:5199;top:2470;width:10;height:20" coordorigin="5199,2470" coordsize="10,20">
              <v:shape style="position:absolute;left:5199;top:2470;width:10;height:20" coordorigin="5199,2470" coordsize="10,20" path="m5199,2490l5209,2490,5209,2470,5199,2470,5199,2490xe" filled="true" fillcolor="#000000" stroked="false">
                <v:path arrowok="t"/>
                <v:fill type="solid"/>
              </v:shape>
            </v:group>
            <v:group style="position:absolute;left:5199;top:2490;width:10;height:20" coordorigin="5199,2490" coordsize="10,20">
              <v:shape style="position:absolute;left:5199;top:2490;width:10;height:20" coordorigin="5199,2490" coordsize="10,20" path="m5199,2509l5209,2509,5209,2490,5199,2490,5199,2509xe" filled="true" fillcolor="#000000" stroked="false">
                <v:path arrowok="t"/>
                <v:fill type="solid"/>
              </v:shape>
            </v:group>
            <v:group style="position:absolute;left:5199;top:2509;width:10;height:20" coordorigin="5199,2509" coordsize="10,20">
              <v:shape style="position:absolute;left:5199;top:2509;width:10;height:20" coordorigin="5199,2509" coordsize="10,20" path="m5199,2528l5209,2528,5209,2509,5199,2509,5199,2528xe" filled="true" fillcolor="#000000" stroked="false">
                <v:path arrowok="t"/>
                <v:fill type="solid"/>
              </v:shape>
            </v:group>
            <v:group style="position:absolute;left:5199;top:2528;width:10;height:20" coordorigin="5199,2528" coordsize="10,20">
              <v:shape style="position:absolute;left:5199;top:2528;width:10;height:20" coordorigin="5199,2528" coordsize="10,20" path="m5199,2547l5209,2547,5209,2528,5199,2528,5199,2547xe" filled="true" fillcolor="#000000" stroked="false">
                <v:path arrowok="t"/>
                <v:fill type="solid"/>
              </v:shape>
            </v:group>
            <v:group style="position:absolute;left:5199;top:2547;width:10;height:20" coordorigin="5199,2547" coordsize="10,20">
              <v:shape style="position:absolute;left:5199;top:2547;width:10;height:20" coordorigin="5199,2547" coordsize="10,20" path="m5199,2566l5209,2566,5209,2547,5199,2547,5199,2566xe" filled="true" fillcolor="#000000" stroked="false">
                <v:path arrowok="t"/>
                <v:fill type="solid"/>
              </v:shape>
            </v:group>
            <v:group style="position:absolute;left:5199;top:2566;width:10;height:20" coordorigin="5199,2566" coordsize="10,20">
              <v:shape style="position:absolute;left:5199;top:2566;width:10;height:20" coordorigin="5199,2566" coordsize="10,20" path="m5199,2586l5209,2586,5209,2566,5199,2566,5199,2586xe" filled="true" fillcolor="#000000" stroked="false">
                <v:path arrowok="t"/>
                <v:fill type="solid"/>
              </v:shape>
            </v:group>
            <v:group style="position:absolute;left:5199;top:2586;width:10;height:20" coordorigin="5199,2586" coordsize="10,20">
              <v:shape style="position:absolute;left:5199;top:2586;width:10;height:20" coordorigin="5199,2586" coordsize="10,20" path="m5199,2605l5209,2605,5209,2586,5199,2586,5199,2605xe" filled="true" fillcolor="#000000" stroked="false">
                <v:path arrowok="t"/>
                <v:fill type="solid"/>
              </v:shape>
            </v:group>
            <v:group style="position:absolute;left:5199;top:2605;width:10;height:20" coordorigin="5199,2605" coordsize="10,20">
              <v:shape style="position:absolute;left:5199;top:2605;width:10;height:20" coordorigin="5199,2605" coordsize="10,20" path="m5199,2624l5209,2624,5209,2605,5199,2605,5199,2624xe" filled="true" fillcolor="#000000" stroked="false">
                <v:path arrowok="t"/>
                <v:fill type="solid"/>
              </v:shape>
            </v:group>
            <v:group style="position:absolute;left:5199;top:2624;width:10;height:20" coordorigin="5199,2624" coordsize="10,20">
              <v:shape style="position:absolute;left:5199;top:2624;width:10;height:20" coordorigin="5199,2624" coordsize="10,20" path="m5199,2643l5209,2643,5209,2624,5199,2624,5199,2643xe" filled="true" fillcolor="#000000" stroked="false">
                <v:path arrowok="t"/>
                <v:fill type="solid"/>
              </v:shape>
            </v:group>
            <v:group style="position:absolute;left:5199;top:2643;width:10;height:20" coordorigin="5199,2643" coordsize="10,20">
              <v:shape style="position:absolute;left:5199;top:2643;width:10;height:20" coordorigin="5199,2643" coordsize="10,20" path="m5199,2662l5209,2662,5209,2643,5199,2643,5199,2662xe" filled="true" fillcolor="#000000" stroked="false">
                <v:path arrowok="t"/>
                <v:fill type="solid"/>
              </v:shape>
            </v:group>
            <v:group style="position:absolute;left:5199;top:2662;width:10;height:20" coordorigin="5199,2662" coordsize="10,20">
              <v:shape style="position:absolute;left:5199;top:2662;width:10;height:20" coordorigin="5199,2662" coordsize="10,20" path="m5199,2682l5209,2682,5209,2662,5199,2662,5199,2682xe" filled="true" fillcolor="#000000" stroked="false">
                <v:path arrowok="t"/>
                <v:fill type="solid"/>
              </v:shape>
            </v:group>
            <v:group style="position:absolute;left:5199;top:2682;width:10;height:20" coordorigin="5199,2682" coordsize="10,20">
              <v:shape style="position:absolute;left:5199;top:2682;width:10;height:20" coordorigin="5199,2682" coordsize="10,20" path="m5199,2701l5209,2701,5209,2682,5199,2682,5199,2701xe" filled="true" fillcolor="#000000" stroked="false">
                <v:path arrowok="t"/>
                <v:fill type="solid"/>
              </v:shape>
            </v:group>
            <v:group style="position:absolute;left:5199;top:2701;width:10;height:20" coordorigin="5199,2701" coordsize="10,20">
              <v:shape style="position:absolute;left:5199;top:2701;width:10;height:20" coordorigin="5199,2701" coordsize="10,20" path="m5199,2720l5209,2720,5209,2701,5199,2701,5199,2720xe" filled="true" fillcolor="#000000" stroked="false">
                <v:path arrowok="t"/>
                <v:fill type="solid"/>
              </v:shape>
            </v:group>
            <v:group style="position:absolute;left:5199;top:2720;width:10;height:20" coordorigin="5199,2720" coordsize="10,20">
              <v:shape style="position:absolute;left:5199;top:2720;width:10;height:20" coordorigin="5199,2720" coordsize="10,20" path="m5199,2739l5209,2739,5209,2720,5199,2720,5199,2739xe" filled="true" fillcolor="#000000" stroked="false">
                <v:path arrowok="t"/>
                <v:fill type="solid"/>
              </v:shape>
            </v:group>
            <v:group style="position:absolute;left:5199;top:2739;width:10;height:20" coordorigin="5199,2739" coordsize="10,20">
              <v:shape style="position:absolute;left:5199;top:2739;width:10;height:20" coordorigin="5199,2739" coordsize="10,20" path="m5199,2758l5209,2758,5209,2739,5199,2739,5199,2758xe" filled="true" fillcolor="#000000" stroked="false">
                <v:path arrowok="t"/>
                <v:fill type="solid"/>
              </v:shape>
            </v:group>
            <v:group style="position:absolute;left:5199;top:2758;width:10;height:20" coordorigin="5199,2758" coordsize="10,20">
              <v:shape style="position:absolute;left:5199;top:2758;width:10;height:20" coordorigin="5199,2758" coordsize="10,20" path="m5199,2778l5209,2778,5209,2758,5199,2758,5199,2778xe" filled="true" fillcolor="#000000" stroked="false">
                <v:path arrowok="t"/>
                <v:fill type="solid"/>
              </v:shape>
            </v:group>
            <v:group style="position:absolute;left:5199;top:2778;width:10;height:20" coordorigin="5199,2778" coordsize="10,20">
              <v:shape style="position:absolute;left:5199;top:2778;width:10;height:20" coordorigin="5199,2778" coordsize="10,20" path="m5199,2797l5209,2797,5209,2778,5199,2778,5199,2797xe" filled="true" fillcolor="#000000" stroked="false">
                <v:path arrowok="t"/>
                <v:fill type="solid"/>
              </v:shape>
            </v:group>
            <v:group style="position:absolute;left:5199;top:2797;width:10;height:20" coordorigin="5199,2797" coordsize="10,20">
              <v:shape style="position:absolute;left:5199;top:2797;width:10;height:20" coordorigin="5199,2797" coordsize="10,20" path="m5199,2816l5209,2816,5209,2797,5199,2797,5199,2816xe" filled="true" fillcolor="#000000" stroked="false">
                <v:path arrowok="t"/>
                <v:fill type="solid"/>
              </v:shape>
            </v:group>
            <v:group style="position:absolute;left:5199;top:2816;width:10;height:20" coordorigin="5199,2816" coordsize="10,20">
              <v:shape style="position:absolute;left:5199;top:2816;width:10;height:20" coordorigin="5199,2816" coordsize="10,20" path="m5199,2835l5209,2835,5209,2816,5199,2816,5199,2835xe" filled="true" fillcolor="#000000" stroked="false">
                <v:path arrowok="t"/>
                <v:fill type="solid"/>
              </v:shape>
            </v:group>
            <v:group style="position:absolute;left:5199;top:2835;width:10;height:20" coordorigin="5199,2835" coordsize="10,20">
              <v:shape style="position:absolute;left:5199;top:2835;width:10;height:20" coordorigin="5199,2835" coordsize="10,20" path="m5199,2854l5209,2854,5209,2835,5199,2835,5199,2854xe" filled="true" fillcolor="#000000" stroked="false">
                <v:path arrowok="t"/>
                <v:fill type="solid"/>
              </v:shape>
            </v:group>
            <v:group style="position:absolute;left:5199;top:2854;width:10;height:20" coordorigin="5199,2854" coordsize="10,20">
              <v:shape style="position:absolute;left:5199;top:2854;width:10;height:20" coordorigin="5199,2854" coordsize="10,20" path="m5199,2874l5209,2874,5209,2854,5199,2854,5199,2874xe" filled="true" fillcolor="#000000" stroked="false">
                <v:path arrowok="t"/>
                <v:fill type="solid"/>
              </v:shape>
            </v:group>
            <v:group style="position:absolute;left:6820;top:1472;width:10;height:20" coordorigin="6820,1472" coordsize="10,20">
              <v:shape style="position:absolute;left:6820;top:1472;width:10;height:20" coordorigin="6820,1472" coordsize="10,20" path="m6820,1491l6829,1491,6829,1472,6820,1472,6820,1491xe" filled="true" fillcolor="#000000" stroked="false">
                <v:path arrowok="t"/>
                <v:fill type="solid"/>
              </v:shape>
            </v:group>
            <v:group style="position:absolute;left:6820;top:1491;width:10;height:20" coordorigin="6820,1491" coordsize="10,20">
              <v:shape style="position:absolute;left:6820;top:1491;width:10;height:20" coordorigin="6820,1491" coordsize="10,20" path="m6820,1510l6829,1510,6829,1491,6820,1491,6820,1510xe" filled="true" fillcolor="#000000" stroked="false">
                <v:path arrowok="t"/>
                <v:fill type="solid"/>
              </v:shape>
            </v:group>
            <v:group style="position:absolute;left:6820;top:1510;width:10;height:20" coordorigin="6820,1510" coordsize="10,20">
              <v:shape style="position:absolute;left:6820;top:1510;width:10;height:20" coordorigin="6820,1510" coordsize="10,20" path="m6820,1530l6829,1530,6829,1510,6820,1510,6820,1530xe" filled="true" fillcolor="#000000" stroked="false">
                <v:path arrowok="t"/>
                <v:fill type="solid"/>
              </v:shape>
            </v:group>
            <v:group style="position:absolute;left:6820;top:1530;width:10;height:20" coordorigin="6820,1530" coordsize="10,20">
              <v:shape style="position:absolute;left:6820;top:1530;width:10;height:20" coordorigin="6820,1530" coordsize="10,20" path="m6820,1549l6829,1549,6829,1530,6820,1530,6820,1549xe" filled="true" fillcolor="#000000" stroked="false">
                <v:path arrowok="t"/>
                <v:fill type="solid"/>
              </v:shape>
            </v:group>
            <v:group style="position:absolute;left:6820;top:1549;width:10;height:20" coordorigin="6820,1549" coordsize="10,20">
              <v:shape style="position:absolute;left:6820;top:1549;width:10;height:20" coordorigin="6820,1549" coordsize="10,20" path="m6820,1568l6829,1568,6829,1549,6820,1549,6820,1568xe" filled="true" fillcolor="#000000" stroked="false">
                <v:path arrowok="t"/>
                <v:fill type="solid"/>
              </v:shape>
            </v:group>
            <v:group style="position:absolute;left:6820;top:1568;width:10;height:20" coordorigin="6820,1568" coordsize="10,20">
              <v:shape style="position:absolute;left:6820;top:1568;width:10;height:20" coordorigin="6820,1568" coordsize="10,20" path="m6820,1587l6829,1587,6829,1568,6820,1568,6820,1587xe" filled="true" fillcolor="#000000" stroked="false">
                <v:path arrowok="t"/>
                <v:fill type="solid"/>
              </v:shape>
            </v:group>
            <v:group style="position:absolute;left:6820;top:1587;width:10;height:20" coordorigin="6820,1587" coordsize="10,20">
              <v:shape style="position:absolute;left:6820;top:1587;width:10;height:20" coordorigin="6820,1587" coordsize="10,20" path="m6820,1606l6829,1606,6829,1587,6820,1587,6820,1606xe" filled="true" fillcolor="#000000" stroked="false">
                <v:path arrowok="t"/>
                <v:fill type="solid"/>
              </v:shape>
            </v:group>
            <v:group style="position:absolute;left:6820;top:1606;width:10;height:20" coordorigin="6820,1606" coordsize="10,20">
              <v:shape style="position:absolute;left:6820;top:1606;width:10;height:20" coordorigin="6820,1606" coordsize="10,20" path="m6820,1626l6829,1626,6829,1606,6820,1606,6820,1626xe" filled="true" fillcolor="#000000" stroked="false">
                <v:path arrowok="t"/>
                <v:fill type="solid"/>
              </v:shape>
            </v:group>
            <v:group style="position:absolute;left:6820;top:1626;width:10;height:20" coordorigin="6820,1626" coordsize="10,20">
              <v:shape style="position:absolute;left:6820;top:1626;width:10;height:20" coordorigin="6820,1626" coordsize="10,20" path="m6820,1645l6829,1645,6829,1626,6820,1626,6820,1645xe" filled="true" fillcolor="#000000" stroked="false">
                <v:path arrowok="t"/>
                <v:fill type="solid"/>
              </v:shape>
            </v:group>
            <v:group style="position:absolute;left:6820;top:1645;width:10;height:20" coordorigin="6820,1645" coordsize="10,20">
              <v:shape style="position:absolute;left:6820;top:1645;width:10;height:20" coordorigin="6820,1645" coordsize="10,20" path="m6820,1664l6829,1664,6829,1645,6820,1645,6820,1664xe" filled="true" fillcolor="#000000" stroked="false">
                <v:path arrowok="t"/>
                <v:fill type="solid"/>
              </v:shape>
            </v:group>
            <v:group style="position:absolute;left:6820;top:1664;width:10;height:20" coordorigin="6820,1664" coordsize="10,20">
              <v:shape style="position:absolute;left:6820;top:1664;width:10;height:20" coordorigin="6820,1664" coordsize="10,20" path="m6820,1683l6829,1683,6829,1664,6820,1664,6820,1683xe" filled="true" fillcolor="#000000" stroked="false">
                <v:path arrowok="t"/>
                <v:fill type="solid"/>
              </v:shape>
            </v:group>
            <v:group style="position:absolute;left:6820;top:1683;width:10;height:20" coordorigin="6820,1683" coordsize="10,20">
              <v:shape style="position:absolute;left:6820;top:1683;width:10;height:20" coordorigin="6820,1683" coordsize="10,20" path="m6820,1702l6829,1702,6829,1683,6820,1683,6820,1702xe" filled="true" fillcolor="#000000" stroked="false">
                <v:path arrowok="t"/>
                <v:fill type="solid"/>
              </v:shape>
            </v:group>
            <v:group style="position:absolute;left:6820;top:1702;width:10;height:20" coordorigin="6820,1702" coordsize="10,20">
              <v:shape style="position:absolute;left:6820;top:1702;width:10;height:20" coordorigin="6820,1702" coordsize="10,20" path="m6820,1722l6829,1722,6829,1702,6820,1702,6820,1722xe" filled="true" fillcolor="#000000" stroked="false">
                <v:path arrowok="t"/>
                <v:fill type="solid"/>
              </v:shape>
            </v:group>
            <v:group style="position:absolute;left:6820;top:1722;width:10;height:20" coordorigin="6820,1722" coordsize="10,20">
              <v:shape style="position:absolute;left:6820;top:1722;width:10;height:20" coordorigin="6820,1722" coordsize="10,20" path="m6820,1741l6829,1741,6829,1722,6820,1722,6820,1741xe" filled="true" fillcolor="#000000" stroked="false">
                <v:path arrowok="t"/>
                <v:fill type="solid"/>
              </v:shape>
            </v:group>
            <v:group style="position:absolute;left:6820;top:1741;width:10;height:20" coordorigin="6820,1741" coordsize="10,20">
              <v:shape style="position:absolute;left:6820;top:1741;width:10;height:20" coordorigin="6820,1741" coordsize="10,20" path="m6820,1760l6829,1760,6829,1741,6820,1741,6820,1760xe" filled="true" fillcolor="#000000" stroked="false">
                <v:path arrowok="t"/>
                <v:fill type="solid"/>
              </v:shape>
            </v:group>
            <v:group style="position:absolute;left:6820;top:1760;width:10;height:20" coordorigin="6820,1760" coordsize="10,20">
              <v:shape style="position:absolute;left:6820;top:1760;width:10;height:20" coordorigin="6820,1760" coordsize="10,20" path="m6820,1779l6829,1779,6829,1760,6820,1760,6820,1779xe" filled="true" fillcolor="#000000" stroked="false">
                <v:path arrowok="t"/>
                <v:fill type="solid"/>
              </v:shape>
            </v:group>
            <v:group style="position:absolute;left:6820;top:1779;width:10;height:20" coordorigin="6820,1779" coordsize="10,20">
              <v:shape style="position:absolute;left:6820;top:1779;width:10;height:20" coordorigin="6820,1779" coordsize="10,20" path="m6820,1798l6829,1798,6829,1779,6820,1779,6820,1798xe" filled="true" fillcolor="#000000" stroked="false">
                <v:path arrowok="t"/>
                <v:fill type="solid"/>
              </v:shape>
            </v:group>
            <v:group style="position:absolute;left:6820;top:1798;width:10;height:20" coordorigin="6820,1798" coordsize="10,20">
              <v:shape style="position:absolute;left:6820;top:1798;width:10;height:20" coordorigin="6820,1798" coordsize="10,20" path="m6820,1818l6829,1818,6829,1798,6820,1798,6820,1818xe" filled="true" fillcolor="#000000" stroked="false">
                <v:path arrowok="t"/>
                <v:fill type="solid"/>
              </v:shape>
            </v:group>
            <v:group style="position:absolute;left:6820;top:1818;width:10;height:20" coordorigin="6820,1818" coordsize="10,20">
              <v:shape style="position:absolute;left:6820;top:1818;width:10;height:20" coordorigin="6820,1818" coordsize="10,20" path="m6820,1837l6829,1837,6829,1818,6820,1818,6820,1837xe" filled="true" fillcolor="#000000" stroked="false">
                <v:path arrowok="t"/>
                <v:fill type="solid"/>
              </v:shape>
            </v:group>
            <v:group style="position:absolute;left:6820;top:1837;width:10;height:20" coordorigin="6820,1837" coordsize="10,20">
              <v:shape style="position:absolute;left:6820;top:1837;width:10;height:20" coordorigin="6820,1837" coordsize="10,20" path="m6820,1856l6829,1856,6829,1837,6820,1837,6820,1856xe" filled="true" fillcolor="#000000" stroked="false">
                <v:path arrowok="t"/>
                <v:fill type="solid"/>
              </v:shape>
            </v:group>
            <v:group style="position:absolute;left:6820;top:1856;width:10;height:20" coordorigin="6820,1856" coordsize="10,20">
              <v:shape style="position:absolute;left:6820;top:1856;width:10;height:20" coordorigin="6820,1856" coordsize="10,20" path="m6820,1875l6829,1875,6829,1856,6820,1856,6820,1875xe" filled="true" fillcolor="#000000" stroked="false">
                <v:path arrowok="t"/>
                <v:fill type="solid"/>
              </v:shape>
            </v:group>
            <v:group style="position:absolute;left:6820;top:1875;width:10;height:20" coordorigin="6820,1875" coordsize="10,20">
              <v:shape style="position:absolute;left:6820;top:1875;width:10;height:20" coordorigin="6820,1875" coordsize="10,20" path="m6820,1894l6829,1894,6829,1875,6820,1875,6820,1894xe" filled="true" fillcolor="#000000" stroked="false">
                <v:path arrowok="t"/>
                <v:fill type="solid"/>
              </v:shape>
            </v:group>
            <v:group style="position:absolute;left:6820;top:1894;width:10;height:20" coordorigin="6820,1894" coordsize="10,20">
              <v:shape style="position:absolute;left:6820;top:1894;width:10;height:20" coordorigin="6820,1894" coordsize="10,20" path="m6820,1914l6829,1914,6829,1894,6820,1894,6820,1914xe" filled="true" fillcolor="#000000" stroked="false">
                <v:path arrowok="t"/>
                <v:fill type="solid"/>
              </v:shape>
            </v:group>
            <v:group style="position:absolute;left:6820;top:1914;width:10;height:20" coordorigin="6820,1914" coordsize="10,20">
              <v:shape style="position:absolute;left:6820;top:1914;width:10;height:20" coordorigin="6820,1914" coordsize="10,20" path="m6820,1933l6829,1933,6829,1914,6820,1914,6820,1933xe" filled="true" fillcolor="#000000" stroked="false">
                <v:path arrowok="t"/>
                <v:fill type="solid"/>
              </v:shape>
            </v:group>
            <v:group style="position:absolute;left:6820;top:1933;width:10;height:20" coordorigin="6820,1933" coordsize="10,20">
              <v:shape style="position:absolute;left:6820;top:1933;width:10;height:20" coordorigin="6820,1933" coordsize="10,20" path="m6820,1952l6829,1952,6829,1933,6820,1933,6820,1952xe" filled="true" fillcolor="#000000" stroked="false">
                <v:path arrowok="t"/>
                <v:fill type="solid"/>
              </v:shape>
            </v:group>
            <v:group style="position:absolute;left:6820;top:1952;width:10;height:20" coordorigin="6820,1952" coordsize="10,20">
              <v:shape style="position:absolute;left:6820;top:1952;width:10;height:20" coordorigin="6820,1952" coordsize="10,20" path="m6820,1971l6829,1971,6829,1952,6820,1952,6820,1971xe" filled="true" fillcolor="#000000" stroked="false">
                <v:path arrowok="t"/>
                <v:fill type="solid"/>
              </v:shape>
            </v:group>
            <v:group style="position:absolute;left:6820;top:1971;width:10;height:20" coordorigin="6820,1971" coordsize="10,20">
              <v:shape style="position:absolute;left:6820;top:1971;width:10;height:20" coordorigin="6820,1971" coordsize="10,20" path="m6820,1990l6829,1990,6829,1971,6820,1971,6820,1990xe" filled="true" fillcolor="#000000" stroked="false">
                <v:path arrowok="t"/>
                <v:fill type="solid"/>
              </v:shape>
            </v:group>
            <v:group style="position:absolute;left:6820;top:1990;width:10;height:20" coordorigin="6820,1990" coordsize="10,20">
              <v:shape style="position:absolute;left:6820;top:1990;width:10;height:20" coordorigin="6820,1990" coordsize="10,20" path="m6820,2010l6829,2010,6829,1990,6820,1990,6820,2010xe" filled="true" fillcolor="#000000" stroked="false">
                <v:path arrowok="t"/>
                <v:fill type="solid"/>
              </v:shape>
            </v:group>
            <v:group style="position:absolute;left:6820;top:2010;width:10;height:20" coordorigin="6820,2010" coordsize="10,20">
              <v:shape style="position:absolute;left:6820;top:2010;width:10;height:20" coordorigin="6820,2010" coordsize="10,20" path="m6820,2029l6829,2029,6829,2010,6820,2010,6820,2029xe" filled="true" fillcolor="#000000" stroked="false">
                <v:path arrowok="t"/>
                <v:fill type="solid"/>
              </v:shape>
            </v:group>
            <v:group style="position:absolute;left:6820;top:2029;width:10;height:20" coordorigin="6820,2029" coordsize="10,20">
              <v:shape style="position:absolute;left:6820;top:2029;width:10;height:20" coordorigin="6820,2029" coordsize="10,20" path="m6820,2048l6829,2048,6829,2029,6820,2029,6820,2048xe" filled="true" fillcolor="#000000" stroked="false">
                <v:path arrowok="t"/>
                <v:fill type="solid"/>
              </v:shape>
            </v:group>
            <v:group style="position:absolute;left:6820;top:2048;width:10;height:20" coordorigin="6820,2048" coordsize="10,20">
              <v:shape style="position:absolute;left:6820;top:2048;width:10;height:20" coordorigin="6820,2048" coordsize="10,20" path="m6820,2067l6829,2067,6829,2048,6820,2048,6820,2067xe" filled="true" fillcolor="#000000" stroked="false">
                <v:path arrowok="t"/>
                <v:fill type="solid"/>
              </v:shape>
            </v:group>
            <v:group style="position:absolute;left:6820;top:2067;width:10;height:20" coordorigin="6820,2067" coordsize="10,20">
              <v:shape style="position:absolute;left:6820;top:2067;width:10;height:20" coordorigin="6820,2067" coordsize="10,20" path="m6820,2086l6829,2086,6829,2067,6820,2067,6820,2086xe" filled="true" fillcolor="#000000" stroked="false">
                <v:path arrowok="t"/>
                <v:fill type="solid"/>
              </v:shape>
            </v:group>
            <v:group style="position:absolute;left:6820;top:2086;width:10;height:20" coordorigin="6820,2086" coordsize="10,20">
              <v:shape style="position:absolute;left:6820;top:2086;width:10;height:20" coordorigin="6820,2086" coordsize="10,20" path="m6820,2106l6829,2106,6829,2086,6820,2086,6820,2106xe" filled="true" fillcolor="#000000" stroked="false">
                <v:path arrowok="t"/>
                <v:fill type="solid"/>
              </v:shape>
            </v:group>
            <v:group style="position:absolute;left:6820;top:2106;width:10;height:20" coordorigin="6820,2106" coordsize="10,20">
              <v:shape style="position:absolute;left:6820;top:2106;width:10;height:20" coordorigin="6820,2106" coordsize="10,20" path="m6820,2125l6829,2125,6829,2106,6820,2106,6820,2125xe" filled="true" fillcolor="#000000" stroked="false">
                <v:path arrowok="t"/>
                <v:fill type="solid"/>
              </v:shape>
            </v:group>
            <v:group style="position:absolute;left:6820;top:2125;width:10;height:20" coordorigin="6820,2125" coordsize="10,20">
              <v:shape style="position:absolute;left:6820;top:2125;width:10;height:20" coordorigin="6820,2125" coordsize="10,20" path="m6820,2144l6829,2144,6829,2125,6820,2125,6820,2144xe" filled="true" fillcolor="#000000" stroked="false">
                <v:path arrowok="t"/>
                <v:fill type="solid"/>
              </v:shape>
            </v:group>
            <v:group style="position:absolute;left:6820;top:2144;width:10;height:20" coordorigin="6820,2144" coordsize="10,20">
              <v:shape style="position:absolute;left:6820;top:2144;width:10;height:20" coordorigin="6820,2144" coordsize="10,20" path="m6820,2163l6829,2163,6829,2144,6820,2144,6820,2163xe" filled="true" fillcolor="#000000" stroked="false">
                <v:path arrowok="t"/>
                <v:fill type="solid"/>
              </v:shape>
            </v:group>
            <v:group style="position:absolute;left:6820;top:2163;width:10;height:20" coordorigin="6820,2163" coordsize="10,20">
              <v:shape style="position:absolute;left:6820;top:2163;width:10;height:20" coordorigin="6820,2163" coordsize="10,20" path="m6820,2182l6829,2182,6829,2163,6820,2163,6820,2182xe" filled="true" fillcolor="#000000" stroked="false">
                <v:path arrowok="t"/>
                <v:fill type="solid"/>
              </v:shape>
            </v:group>
            <v:group style="position:absolute;left:6820;top:2182;width:10;height:20" coordorigin="6820,2182" coordsize="10,20">
              <v:shape style="position:absolute;left:6820;top:2182;width:10;height:20" coordorigin="6820,2182" coordsize="10,20" path="m6820,2202l6829,2202,6829,2182,6820,2182,6820,2202xe" filled="true" fillcolor="#000000" stroked="false">
                <v:path arrowok="t"/>
                <v:fill type="solid"/>
              </v:shape>
            </v:group>
            <v:group style="position:absolute;left:6820;top:2202;width:10;height:20" coordorigin="6820,2202" coordsize="10,20">
              <v:shape style="position:absolute;left:6820;top:2202;width:10;height:20" coordorigin="6820,2202" coordsize="10,20" path="m6820,2221l6829,2221,6829,2202,6820,2202,6820,2221xe" filled="true" fillcolor="#000000" stroked="false">
                <v:path arrowok="t"/>
                <v:fill type="solid"/>
              </v:shape>
            </v:group>
            <v:group style="position:absolute;left:6820;top:2221;width:10;height:20" coordorigin="6820,2221" coordsize="10,20">
              <v:shape style="position:absolute;left:6820;top:2221;width:10;height:20" coordorigin="6820,2221" coordsize="10,20" path="m6820,2240l6829,2240,6829,2221,6820,2221,6820,2240xe" filled="true" fillcolor="#000000" stroked="false">
                <v:path arrowok="t"/>
                <v:fill type="solid"/>
              </v:shape>
            </v:group>
            <v:group style="position:absolute;left:6820;top:2240;width:10;height:20" coordorigin="6820,2240" coordsize="10,20">
              <v:shape style="position:absolute;left:6820;top:2240;width:10;height:20" coordorigin="6820,2240" coordsize="10,20" path="m6820,2259l6829,2259,6829,2240,6820,2240,6820,2259xe" filled="true" fillcolor="#000000" stroked="false">
                <v:path arrowok="t"/>
                <v:fill type="solid"/>
              </v:shape>
            </v:group>
            <v:group style="position:absolute;left:6820;top:2259;width:10;height:20" coordorigin="6820,2259" coordsize="10,20">
              <v:shape style="position:absolute;left:6820;top:2259;width:10;height:20" coordorigin="6820,2259" coordsize="10,20" path="m6820,2278l6829,2278,6829,2259,6820,2259,6820,2278xe" filled="true" fillcolor="#000000" stroked="false">
                <v:path arrowok="t"/>
                <v:fill type="solid"/>
              </v:shape>
            </v:group>
            <v:group style="position:absolute;left:6820;top:2278;width:10;height:20" coordorigin="6820,2278" coordsize="10,20">
              <v:shape style="position:absolute;left:6820;top:2278;width:10;height:20" coordorigin="6820,2278" coordsize="10,20" path="m6820,2298l6829,2298,6829,2278,6820,2278,6820,2298xe" filled="true" fillcolor="#000000" stroked="false">
                <v:path arrowok="t"/>
                <v:fill type="solid"/>
              </v:shape>
            </v:group>
            <v:group style="position:absolute;left:6820;top:2298;width:10;height:20" coordorigin="6820,2298" coordsize="10,20">
              <v:shape style="position:absolute;left:6820;top:2298;width:10;height:20" coordorigin="6820,2298" coordsize="10,20" path="m6820,2317l6829,2317,6829,2298,6820,2298,6820,2317xe" filled="true" fillcolor="#000000" stroked="false">
                <v:path arrowok="t"/>
                <v:fill type="solid"/>
              </v:shape>
            </v:group>
            <v:group style="position:absolute;left:6820;top:2317;width:10;height:20" coordorigin="6820,2317" coordsize="10,20">
              <v:shape style="position:absolute;left:6820;top:2317;width:10;height:20" coordorigin="6820,2317" coordsize="10,20" path="m6820,2336l6829,2336,6829,2317,6820,2317,6820,2336xe" filled="true" fillcolor="#000000" stroked="false">
                <v:path arrowok="t"/>
                <v:fill type="solid"/>
              </v:shape>
            </v:group>
            <v:group style="position:absolute;left:6820;top:2336;width:10;height:20" coordorigin="6820,2336" coordsize="10,20">
              <v:shape style="position:absolute;left:6820;top:2336;width:10;height:20" coordorigin="6820,2336" coordsize="10,20" path="m6820,2355l6829,2355,6829,2336,6820,2336,6820,2355xe" filled="true" fillcolor="#000000" stroked="false">
                <v:path arrowok="t"/>
                <v:fill type="solid"/>
              </v:shape>
            </v:group>
            <v:group style="position:absolute;left:6820;top:2355;width:10;height:20" coordorigin="6820,2355" coordsize="10,20">
              <v:shape style="position:absolute;left:6820;top:2355;width:10;height:20" coordorigin="6820,2355" coordsize="10,20" path="m6820,2374l6829,2374,6829,2355,6820,2355,6820,2374xe" filled="true" fillcolor="#000000" stroked="false">
                <v:path arrowok="t"/>
                <v:fill type="solid"/>
              </v:shape>
            </v:group>
            <v:group style="position:absolute;left:6820;top:2374;width:10;height:20" coordorigin="6820,2374" coordsize="10,20">
              <v:shape style="position:absolute;left:6820;top:2374;width:10;height:20" coordorigin="6820,2374" coordsize="10,20" path="m6820,2394l6829,2394,6829,2374,6820,2374,6820,2394xe" filled="true" fillcolor="#000000" stroked="false">
                <v:path arrowok="t"/>
                <v:fill type="solid"/>
              </v:shape>
            </v:group>
            <v:group style="position:absolute;left:6820;top:2394;width:10;height:20" coordorigin="6820,2394" coordsize="10,20">
              <v:shape style="position:absolute;left:6820;top:2394;width:10;height:20" coordorigin="6820,2394" coordsize="10,20" path="m6820,2413l6829,2413,6829,2394,6820,2394,6820,2413xe" filled="true" fillcolor="#000000" stroked="false">
                <v:path arrowok="t"/>
                <v:fill type="solid"/>
              </v:shape>
            </v:group>
            <v:group style="position:absolute;left:6820;top:2413;width:10;height:20" coordorigin="6820,2413" coordsize="10,20">
              <v:shape style="position:absolute;left:6820;top:2413;width:10;height:20" coordorigin="6820,2413" coordsize="10,20" path="m6820,2432l6829,2432,6829,2413,6820,2413,6820,2432xe" filled="true" fillcolor="#000000" stroked="false">
                <v:path arrowok="t"/>
                <v:fill type="solid"/>
              </v:shape>
            </v:group>
            <v:group style="position:absolute;left:6820;top:2432;width:10;height:20" coordorigin="6820,2432" coordsize="10,20">
              <v:shape style="position:absolute;left:6820;top:2432;width:10;height:20" coordorigin="6820,2432" coordsize="10,20" path="m6820,2451l6829,2451,6829,2432,6820,2432,6820,2451xe" filled="true" fillcolor="#000000" stroked="false">
                <v:path arrowok="t"/>
                <v:fill type="solid"/>
              </v:shape>
            </v:group>
            <v:group style="position:absolute;left:6820;top:2451;width:10;height:20" coordorigin="6820,2451" coordsize="10,20">
              <v:shape style="position:absolute;left:6820;top:2451;width:10;height:20" coordorigin="6820,2451" coordsize="10,20" path="m6820,2470l6829,2470,6829,2451,6820,2451,6820,2470xe" filled="true" fillcolor="#000000" stroked="false">
                <v:path arrowok="t"/>
                <v:fill type="solid"/>
              </v:shape>
            </v:group>
            <v:group style="position:absolute;left:6820;top:2470;width:10;height:20" coordorigin="6820,2470" coordsize="10,20">
              <v:shape style="position:absolute;left:6820;top:2470;width:10;height:20" coordorigin="6820,2470" coordsize="10,20" path="m6820,2490l6829,2490,6829,2470,6820,2470,6820,2490xe" filled="true" fillcolor="#000000" stroked="false">
                <v:path arrowok="t"/>
                <v:fill type="solid"/>
              </v:shape>
            </v:group>
            <v:group style="position:absolute;left:6820;top:2490;width:10;height:20" coordorigin="6820,2490" coordsize="10,20">
              <v:shape style="position:absolute;left:6820;top:2490;width:10;height:20" coordorigin="6820,2490" coordsize="10,20" path="m6820,2509l6829,2509,6829,2490,6820,2490,6820,2509xe" filled="true" fillcolor="#000000" stroked="false">
                <v:path arrowok="t"/>
                <v:fill type="solid"/>
              </v:shape>
            </v:group>
            <v:group style="position:absolute;left:6820;top:2509;width:10;height:20" coordorigin="6820,2509" coordsize="10,20">
              <v:shape style="position:absolute;left:6820;top:2509;width:10;height:20" coordorigin="6820,2509" coordsize="10,20" path="m6820,2528l6829,2528,6829,2509,6820,2509,6820,2528xe" filled="true" fillcolor="#000000" stroked="false">
                <v:path arrowok="t"/>
                <v:fill type="solid"/>
              </v:shape>
            </v:group>
            <v:group style="position:absolute;left:6820;top:2528;width:10;height:20" coordorigin="6820,2528" coordsize="10,20">
              <v:shape style="position:absolute;left:6820;top:2528;width:10;height:20" coordorigin="6820,2528" coordsize="10,20" path="m6820,2547l6829,2547,6829,2528,6820,2528,6820,2547xe" filled="true" fillcolor="#000000" stroked="false">
                <v:path arrowok="t"/>
                <v:fill type="solid"/>
              </v:shape>
            </v:group>
            <v:group style="position:absolute;left:6820;top:2547;width:10;height:20" coordorigin="6820,2547" coordsize="10,20">
              <v:shape style="position:absolute;left:6820;top:2547;width:10;height:20" coordorigin="6820,2547" coordsize="10,20" path="m6820,2566l6829,2566,6829,2547,6820,2547,6820,2566xe" filled="true" fillcolor="#000000" stroked="false">
                <v:path arrowok="t"/>
                <v:fill type="solid"/>
              </v:shape>
            </v:group>
            <v:group style="position:absolute;left:6820;top:2566;width:10;height:20" coordorigin="6820,2566" coordsize="10,20">
              <v:shape style="position:absolute;left:6820;top:2566;width:10;height:20" coordorigin="6820,2566" coordsize="10,20" path="m6820,2586l6829,2586,6829,2566,6820,2566,6820,2586xe" filled="true" fillcolor="#000000" stroked="false">
                <v:path arrowok="t"/>
                <v:fill type="solid"/>
              </v:shape>
            </v:group>
            <v:group style="position:absolute;left:6820;top:2586;width:10;height:20" coordorigin="6820,2586" coordsize="10,20">
              <v:shape style="position:absolute;left:6820;top:2586;width:10;height:20" coordorigin="6820,2586" coordsize="10,20" path="m6820,2605l6829,2605,6829,2586,6820,2586,6820,2605xe" filled="true" fillcolor="#000000" stroked="false">
                <v:path arrowok="t"/>
                <v:fill type="solid"/>
              </v:shape>
            </v:group>
            <v:group style="position:absolute;left:6820;top:2605;width:10;height:20" coordorigin="6820,2605" coordsize="10,20">
              <v:shape style="position:absolute;left:6820;top:2605;width:10;height:20" coordorigin="6820,2605" coordsize="10,20" path="m6820,2624l6829,2624,6829,2605,6820,2605,6820,2624xe" filled="true" fillcolor="#000000" stroked="false">
                <v:path arrowok="t"/>
                <v:fill type="solid"/>
              </v:shape>
            </v:group>
            <v:group style="position:absolute;left:6820;top:2624;width:10;height:20" coordorigin="6820,2624" coordsize="10,20">
              <v:shape style="position:absolute;left:6820;top:2624;width:10;height:20" coordorigin="6820,2624" coordsize="10,20" path="m6820,2643l6829,2643,6829,2624,6820,2624,6820,2643xe" filled="true" fillcolor="#000000" stroked="false">
                <v:path arrowok="t"/>
                <v:fill type="solid"/>
              </v:shape>
            </v:group>
            <v:group style="position:absolute;left:6820;top:2643;width:10;height:20" coordorigin="6820,2643" coordsize="10,20">
              <v:shape style="position:absolute;left:6820;top:2643;width:10;height:20" coordorigin="6820,2643" coordsize="10,20" path="m6820,2662l6829,2662,6829,2643,6820,2643,6820,2662xe" filled="true" fillcolor="#000000" stroked="false">
                <v:path arrowok="t"/>
                <v:fill type="solid"/>
              </v:shape>
            </v:group>
            <v:group style="position:absolute;left:6820;top:2662;width:10;height:20" coordorigin="6820,2662" coordsize="10,20">
              <v:shape style="position:absolute;left:6820;top:2662;width:10;height:20" coordorigin="6820,2662" coordsize="10,20" path="m6820,2682l6829,2682,6829,2662,6820,2662,6820,2682xe" filled="true" fillcolor="#000000" stroked="false">
                <v:path arrowok="t"/>
                <v:fill type="solid"/>
              </v:shape>
            </v:group>
            <v:group style="position:absolute;left:6820;top:2682;width:10;height:20" coordorigin="6820,2682" coordsize="10,20">
              <v:shape style="position:absolute;left:6820;top:2682;width:10;height:20" coordorigin="6820,2682" coordsize="10,20" path="m6820,2701l6829,2701,6829,2682,6820,2682,6820,2701xe" filled="true" fillcolor="#000000" stroked="false">
                <v:path arrowok="t"/>
                <v:fill type="solid"/>
              </v:shape>
            </v:group>
            <v:group style="position:absolute;left:6820;top:2701;width:10;height:20" coordorigin="6820,2701" coordsize="10,20">
              <v:shape style="position:absolute;left:6820;top:2701;width:10;height:20" coordorigin="6820,2701" coordsize="10,20" path="m6820,2720l6829,2720,6829,2701,6820,2701,6820,2720xe" filled="true" fillcolor="#000000" stroked="false">
                <v:path arrowok="t"/>
                <v:fill type="solid"/>
              </v:shape>
            </v:group>
            <v:group style="position:absolute;left:6820;top:2720;width:10;height:20" coordorigin="6820,2720" coordsize="10,20">
              <v:shape style="position:absolute;left:6820;top:2720;width:10;height:20" coordorigin="6820,2720" coordsize="10,20" path="m6820,2739l6829,2739,6829,2720,6820,2720,6820,2739xe" filled="true" fillcolor="#000000" stroked="false">
                <v:path arrowok="t"/>
                <v:fill type="solid"/>
              </v:shape>
            </v:group>
            <v:group style="position:absolute;left:6820;top:2739;width:10;height:20" coordorigin="6820,2739" coordsize="10,20">
              <v:shape style="position:absolute;left:6820;top:2739;width:10;height:20" coordorigin="6820,2739" coordsize="10,20" path="m6820,2758l6829,2758,6829,2739,6820,2739,6820,2758xe" filled="true" fillcolor="#000000" stroked="false">
                <v:path arrowok="t"/>
                <v:fill type="solid"/>
              </v:shape>
            </v:group>
            <v:group style="position:absolute;left:6820;top:2758;width:10;height:20" coordorigin="6820,2758" coordsize="10,20">
              <v:shape style="position:absolute;left:6820;top:2758;width:10;height:20" coordorigin="6820,2758" coordsize="10,20" path="m6820,2778l6829,2778,6829,2758,6820,2758,6820,2778xe" filled="true" fillcolor="#000000" stroked="false">
                <v:path arrowok="t"/>
                <v:fill type="solid"/>
              </v:shape>
            </v:group>
            <v:group style="position:absolute;left:6820;top:2778;width:10;height:20" coordorigin="6820,2778" coordsize="10,20">
              <v:shape style="position:absolute;left:6820;top:2778;width:10;height:20" coordorigin="6820,2778" coordsize="10,20" path="m6820,2797l6829,2797,6829,2778,6820,2778,6820,2797xe" filled="true" fillcolor="#000000" stroked="false">
                <v:path arrowok="t"/>
                <v:fill type="solid"/>
              </v:shape>
            </v:group>
            <v:group style="position:absolute;left:6820;top:2797;width:10;height:20" coordorigin="6820,2797" coordsize="10,20">
              <v:shape style="position:absolute;left:6820;top:2797;width:10;height:20" coordorigin="6820,2797" coordsize="10,20" path="m6820,2816l6829,2816,6829,2797,6820,2797,6820,2816xe" filled="true" fillcolor="#000000" stroked="false">
                <v:path arrowok="t"/>
                <v:fill type="solid"/>
              </v:shape>
            </v:group>
            <v:group style="position:absolute;left:6820;top:2816;width:10;height:20" coordorigin="6820,2816" coordsize="10,20">
              <v:shape style="position:absolute;left:6820;top:2816;width:10;height:20" coordorigin="6820,2816" coordsize="10,20" path="m6820,2835l6829,2835,6829,2816,6820,2816,6820,2835xe" filled="true" fillcolor="#000000" stroked="false">
                <v:path arrowok="t"/>
                <v:fill type="solid"/>
              </v:shape>
            </v:group>
            <v:group style="position:absolute;left:6820;top:2835;width:10;height:20" coordorigin="6820,2835" coordsize="10,20">
              <v:shape style="position:absolute;left:6820;top:2835;width:10;height:20" coordorigin="6820,2835" coordsize="10,20" path="m6820,2854l6829,2854,6829,2835,6820,2835,6820,2854xe" filled="true" fillcolor="#000000" stroked="false">
                <v:path arrowok="t"/>
                <v:fill type="solid"/>
              </v:shape>
            </v:group>
            <v:group style="position:absolute;left:6820;top:2854;width:10;height:20" coordorigin="6820,2854" coordsize="10,20">
              <v:shape style="position:absolute;left:6820;top:2854;width:10;height:20" coordorigin="6820,2854" coordsize="10,20" path="m6820,2874l6829,2874,6829,2854,6820,2854,6820,2874xe" filled="true" fillcolor="#000000" stroked="false">
                <v:path arrowok="t"/>
                <v:fill type="solid"/>
              </v:shape>
            </v:group>
            <v:group style="position:absolute;left:8262;top:1472;width:10;height:20" coordorigin="8262,1472" coordsize="10,20">
              <v:shape style="position:absolute;left:8262;top:1472;width:10;height:20" coordorigin="8262,1472" coordsize="10,20" path="m8262,1491l8272,1491,8272,1472,8262,1472,8262,1491xe" filled="true" fillcolor="#000000" stroked="false">
                <v:path arrowok="t"/>
                <v:fill type="solid"/>
              </v:shape>
            </v:group>
            <v:group style="position:absolute;left:8262;top:1491;width:10;height:20" coordorigin="8262,1491" coordsize="10,20">
              <v:shape style="position:absolute;left:8262;top:1491;width:10;height:20" coordorigin="8262,1491" coordsize="10,20" path="m8262,1510l8272,1510,8272,1491,8262,1491,8262,1510xe" filled="true" fillcolor="#000000" stroked="false">
                <v:path arrowok="t"/>
                <v:fill type="solid"/>
              </v:shape>
            </v:group>
            <v:group style="position:absolute;left:8262;top:1510;width:10;height:20" coordorigin="8262,1510" coordsize="10,20">
              <v:shape style="position:absolute;left:8262;top:1510;width:10;height:20" coordorigin="8262,1510" coordsize="10,20" path="m8262,1530l8272,1530,8272,1510,8262,1510,8262,1530xe" filled="true" fillcolor="#000000" stroked="false">
                <v:path arrowok="t"/>
                <v:fill type="solid"/>
              </v:shape>
            </v:group>
            <v:group style="position:absolute;left:8262;top:1530;width:10;height:20" coordorigin="8262,1530" coordsize="10,20">
              <v:shape style="position:absolute;left:8262;top:1530;width:10;height:20" coordorigin="8262,1530" coordsize="10,20" path="m8262,1549l8272,1549,8272,1530,8262,1530,8262,1549xe" filled="true" fillcolor="#000000" stroked="false">
                <v:path arrowok="t"/>
                <v:fill type="solid"/>
              </v:shape>
            </v:group>
            <v:group style="position:absolute;left:8262;top:1549;width:10;height:20" coordorigin="8262,1549" coordsize="10,20">
              <v:shape style="position:absolute;left:8262;top:1549;width:10;height:20" coordorigin="8262,1549" coordsize="10,20" path="m8262,1568l8272,1568,8272,1549,8262,1549,8262,1568xe" filled="true" fillcolor="#000000" stroked="false">
                <v:path arrowok="t"/>
                <v:fill type="solid"/>
              </v:shape>
            </v:group>
            <v:group style="position:absolute;left:8262;top:1568;width:10;height:20" coordorigin="8262,1568" coordsize="10,20">
              <v:shape style="position:absolute;left:8262;top:1568;width:10;height:20" coordorigin="8262,1568" coordsize="10,20" path="m8262,1587l8272,1587,8272,1568,8262,1568,8262,1587xe" filled="true" fillcolor="#000000" stroked="false">
                <v:path arrowok="t"/>
                <v:fill type="solid"/>
              </v:shape>
            </v:group>
            <v:group style="position:absolute;left:8262;top:1587;width:10;height:20" coordorigin="8262,1587" coordsize="10,20">
              <v:shape style="position:absolute;left:8262;top:1587;width:10;height:20" coordorigin="8262,1587" coordsize="10,20" path="m8262,1606l8272,1606,8272,1587,8262,1587,8262,1606xe" filled="true" fillcolor="#000000" stroked="false">
                <v:path arrowok="t"/>
                <v:fill type="solid"/>
              </v:shape>
            </v:group>
            <v:group style="position:absolute;left:8262;top:1606;width:10;height:20" coordorigin="8262,1606" coordsize="10,20">
              <v:shape style="position:absolute;left:8262;top:1606;width:10;height:20" coordorigin="8262,1606" coordsize="10,20" path="m8262,1626l8272,1626,8272,1606,8262,1606,8262,1626xe" filled="true" fillcolor="#000000" stroked="false">
                <v:path arrowok="t"/>
                <v:fill type="solid"/>
              </v:shape>
            </v:group>
            <v:group style="position:absolute;left:8262;top:1626;width:10;height:20" coordorigin="8262,1626" coordsize="10,20">
              <v:shape style="position:absolute;left:8262;top:1626;width:10;height:20" coordorigin="8262,1626" coordsize="10,20" path="m8262,1645l8272,1645,8272,1626,8262,1626,8262,1645xe" filled="true" fillcolor="#000000" stroked="false">
                <v:path arrowok="t"/>
                <v:fill type="solid"/>
              </v:shape>
            </v:group>
            <v:group style="position:absolute;left:8262;top:1645;width:10;height:20" coordorigin="8262,1645" coordsize="10,20">
              <v:shape style="position:absolute;left:8262;top:1645;width:10;height:20" coordorigin="8262,1645" coordsize="10,20" path="m8262,1664l8272,1664,8272,1645,8262,1645,8262,1664xe" filled="true" fillcolor="#000000" stroked="false">
                <v:path arrowok="t"/>
                <v:fill type="solid"/>
              </v:shape>
            </v:group>
            <v:group style="position:absolute;left:8262;top:1664;width:10;height:20" coordorigin="8262,1664" coordsize="10,20">
              <v:shape style="position:absolute;left:8262;top:1664;width:10;height:20" coordorigin="8262,1664" coordsize="10,20" path="m8262,1683l8272,1683,8272,1664,8262,1664,8262,1683xe" filled="true" fillcolor="#000000" stroked="false">
                <v:path arrowok="t"/>
                <v:fill type="solid"/>
              </v:shape>
            </v:group>
            <v:group style="position:absolute;left:8262;top:1683;width:10;height:20" coordorigin="8262,1683" coordsize="10,20">
              <v:shape style="position:absolute;left:8262;top:1683;width:10;height:20" coordorigin="8262,1683" coordsize="10,20" path="m8262,1702l8272,1702,8272,1683,8262,1683,8262,1702xe" filled="true" fillcolor="#000000" stroked="false">
                <v:path arrowok="t"/>
                <v:fill type="solid"/>
              </v:shape>
            </v:group>
            <v:group style="position:absolute;left:8262;top:1702;width:10;height:20" coordorigin="8262,1702" coordsize="10,20">
              <v:shape style="position:absolute;left:8262;top:1702;width:10;height:20" coordorigin="8262,1702" coordsize="10,20" path="m8262,1722l8272,1722,8272,1702,8262,1702,8262,1722xe" filled="true" fillcolor="#000000" stroked="false">
                <v:path arrowok="t"/>
                <v:fill type="solid"/>
              </v:shape>
            </v:group>
            <v:group style="position:absolute;left:8262;top:1722;width:10;height:20" coordorigin="8262,1722" coordsize="10,20">
              <v:shape style="position:absolute;left:8262;top:1722;width:10;height:20" coordorigin="8262,1722" coordsize="10,20" path="m8262,1741l8272,1741,8272,1722,8262,1722,8262,1741xe" filled="true" fillcolor="#000000" stroked="false">
                <v:path arrowok="t"/>
                <v:fill type="solid"/>
              </v:shape>
            </v:group>
            <v:group style="position:absolute;left:8262;top:1741;width:10;height:20" coordorigin="8262,1741" coordsize="10,20">
              <v:shape style="position:absolute;left:8262;top:1741;width:10;height:20" coordorigin="8262,1741" coordsize="10,20" path="m8262,1760l8272,1760,8272,1741,8262,1741,8262,1760xe" filled="true" fillcolor="#000000" stroked="false">
                <v:path arrowok="t"/>
                <v:fill type="solid"/>
              </v:shape>
            </v:group>
            <v:group style="position:absolute;left:8262;top:1760;width:10;height:20" coordorigin="8262,1760" coordsize="10,20">
              <v:shape style="position:absolute;left:8262;top:1760;width:10;height:20" coordorigin="8262,1760" coordsize="10,20" path="m8262,1779l8272,1779,8272,1760,8262,1760,8262,1779xe" filled="true" fillcolor="#000000" stroked="false">
                <v:path arrowok="t"/>
                <v:fill type="solid"/>
              </v:shape>
            </v:group>
            <v:group style="position:absolute;left:8262;top:1779;width:10;height:20" coordorigin="8262,1779" coordsize="10,20">
              <v:shape style="position:absolute;left:8262;top:1779;width:10;height:20" coordorigin="8262,1779" coordsize="10,20" path="m8262,1798l8272,1798,8272,1779,8262,1779,8262,1798xe" filled="true" fillcolor="#000000" stroked="false">
                <v:path arrowok="t"/>
                <v:fill type="solid"/>
              </v:shape>
            </v:group>
            <v:group style="position:absolute;left:8262;top:1798;width:10;height:20" coordorigin="8262,1798" coordsize="10,20">
              <v:shape style="position:absolute;left:8262;top:1798;width:10;height:20" coordorigin="8262,1798" coordsize="10,20" path="m8262,1818l8272,1818,8272,1798,8262,1798,8262,1818xe" filled="true" fillcolor="#000000" stroked="false">
                <v:path arrowok="t"/>
                <v:fill type="solid"/>
              </v:shape>
            </v:group>
            <v:group style="position:absolute;left:8262;top:1818;width:10;height:20" coordorigin="8262,1818" coordsize="10,20">
              <v:shape style="position:absolute;left:8262;top:1818;width:10;height:20" coordorigin="8262,1818" coordsize="10,20" path="m8262,1837l8272,1837,8272,1818,8262,1818,8262,1837xe" filled="true" fillcolor="#000000" stroked="false">
                <v:path arrowok="t"/>
                <v:fill type="solid"/>
              </v:shape>
            </v:group>
            <v:group style="position:absolute;left:8262;top:1837;width:10;height:20" coordorigin="8262,1837" coordsize="10,20">
              <v:shape style="position:absolute;left:8262;top:1837;width:10;height:20" coordorigin="8262,1837" coordsize="10,20" path="m8262,1856l8272,1856,8272,1837,8262,1837,8262,1856xe" filled="true" fillcolor="#000000" stroked="false">
                <v:path arrowok="t"/>
                <v:fill type="solid"/>
              </v:shape>
            </v:group>
            <v:group style="position:absolute;left:8262;top:1856;width:10;height:20" coordorigin="8262,1856" coordsize="10,20">
              <v:shape style="position:absolute;left:8262;top:1856;width:10;height:20" coordorigin="8262,1856" coordsize="10,20" path="m8262,1875l8272,1875,8272,1856,8262,1856,8262,1875xe" filled="true" fillcolor="#000000" stroked="false">
                <v:path arrowok="t"/>
                <v:fill type="solid"/>
              </v:shape>
            </v:group>
            <v:group style="position:absolute;left:8262;top:1875;width:10;height:20" coordorigin="8262,1875" coordsize="10,20">
              <v:shape style="position:absolute;left:8262;top:1875;width:10;height:20" coordorigin="8262,1875" coordsize="10,20" path="m8262,1894l8272,1894,8272,1875,8262,1875,8262,1894xe" filled="true" fillcolor="#000000" stroked="false">
                <v:path arrowok="t"/>
                <v:fill type="solid"/>
              </v:shape>
            </v:group>
            <v:group style="position:absolute;left:8262;top:1894;width:10;height:20" coordorigin="8262,1894" coordsize="10,20">
              <v:shape style="position:absolute;left:8262;top:1894;width:10;height:20" coordorigin="8262,1894" coordsize="10,20" path="m8262,1914l8272,1914,8272,1894,8262,1894,8262,1914xe" filled="true" fillcolor="#000000" stroked="false">
                <v:path arrowok="t"/>
                <v:fill type="solid"/>
              </v:shape>
            </v:group>
            <v:group style="position:absolute;left:8262;top:1914;width:10;height:20" coordorigin="8262,1914" coordsize="10,20">
              <v:shape style="position:absolute;left:8262;top:1914;width:10;height:20" coordorigin="8262,1914" coordsize="10,20" path="m8262,1933l8272,1933,8272,1914,8262,1914,8262,1933xe" filled="true" fillcolor="#000000" stroked="false">
                <v:path arrowok="t"/>
                <v:fill type="solid"/>
              </v:shape>
            </v:group>
            <v:group style="position:absolute;left:8262;top:1933;width:10;height:20" coordorigin="8262,1933" coordsize="10,20">
              <v:shape style="position:absolute;left:8262;top:1933;width:10;height:20" coordorigin="8262,1933" coordsize="10,20" path="m8262,1952l8272,1952,8272,1933,8262,1933,8262,1952xe" filled="true" fillcolor="#000000" stroked="false">
                <v:path arrowok="t"/>
                <v:fill type="solid"/>
              </v:shape>
            </v:group>
            <v:group style="position:absolute;left:8262;top:1952;width:10;height:20" coordorigin="8262,1952" coordsize="10,20">
              <v:shape style="position:absolute;left:8262;top:1952;width:10;height:20" coordorigin="8262,1952" coordsize="10,20" path="m8262,1971l8272,1971,8272,1952,8262,1952,8262,1971xe" filled="true" fillcolor="#000000" stroked="false">
                <v:path arrowok="t"/>
                <v:fill type="solid"/>
              </v:shape>
            </v:group>
            <v:group style="position:absolute;left:8262;top:1971;width:10;height:20" coordorigin="8262,1971" coordsize="10,20">
              <v:shape style="position:absolute;left:8262;top:1971;width:10;height:20" coordorigin="8262,1971" coordsize="10,20" path="m8262,1990l8272,1990,8272,1971,8262,1971,8262,1990xe" filled="true" fillcolor="#000000" stroked="false">
                <v:path arrowok="t"/>
                <v:fill type="solid"/>
              </v:shape>
            </v:group>
            <v:group style="position:absolute;left:8262;top:1990;width:10;height:20" coordorigin="8262,1990" coordsize="10,20">
              <v:shape style="position:absolute;left:8262;top:1990;width:10;height:20" coordorigin="8262,1990" coordsize="10,20" path="m8262,2010l8272,2010,8272,1990,8262,1990,8262,2010xe" filled="true" fillcolor="#000000" stroked="false">
                <v:path arrowok="t"/>
                <v:fill type="solid"/>
              </v:shape>
            </v:group>
            <v:group style="position:absolute;left:8262;top:2010;width:10;height:20" coordorigin="8262,2010" coordsize="10,20">
              <v:shape style="position:absolute;left:8262;top:2010;width:10;height:20" coordorigin="8262,2010" coordsize="10,20" path="m8262,2029l8272,2029,8272,2010,8262,2010,8262,2029xe" filled="true" fillcolor="#000000" stroked="false">
                <v:path arrowok="t"/>
                <v:fill type="solid"/>
              </v:shape>
            </v:group>
            <v:group style="position:absolute;left:8262;top:2029;width:10;height:20" coordorigin="8262,2029" coordsize="10,20">
              <v:shape style="position:absolute;left:8262;top:2029;width:10;height:20" coordorigin="8262,2029" coordsize="10,20" path="m8262,2048l8272,2048,8272,2029,8262,2029,8262,2048xe" filled="true" fillcolor="#000000" stroked="false">
                <v:path arrowok="t"/>
                <v:fill type="solid"/>
              </v:shape>
            </v:group>
            <v:group style="position:absolute;left:8262;top:2048;width:10;height:20" coordorigin="8262,2048" coordsize="10,20">
              <v:shape style="position:absolute;left:8262;top:2048;width:10;height:20" coordorigin="8262,2048" coordsize="10,20" path="m8262,2067l8272,2067,8272,2048,8262,2048,8262,2067xe" filled="true" fillcolor="#000000" stroked="false">
                <v:path arrowok="t"/>
                <v:fill type="solid"/>
              </v:shape>
            </v:group>
            <v:group style="position:absolute;left:8262;top:2067;width:10;height:20" coordorigin="8262,2067" coordsize="10,20">
              <v:shape style="position:absolute;left:8262;top:2067;width:10;height:20" coordorigin="8262,2067" coordsize="10,20" path="m8262,2086l8272,2086,8272,2067,8262,2067,8262,2086xe" filled="true" fillcolor="#000000" stroked="false">
                <v:path arrowok="t"/>
                <v:fill type="solid"/>
              </v:shape>
            </v:group>
            <v:group style="position:absolute;left:8262;top:2086;width:10;height:20" coordorigin="8262,2086" coordsize="10,20">
              <v:shape style="position:absolute;left:8262;top:2086;width:10;height:20" coordorigin="8262,2086" coordsize="10,20" path="m8262,2106l8272,2106,8272,2086,8262,2086,8262,2106xe" filled="true" fillcolor="#000000" stroked="false">
                <v:path arrowok="t"/>
                <v:fill type="solid"/>
              </v:shape>
            </v:group>
            <v:group style="position:absolute;left:8262;top:2106;width:10;height:20" coordorigin="8262,2106" coordsize="10,20">
              <v:shape style="position:absolute;left:8262;top:2106;width:10;height:20" coordorigin="8262,2106" coordsize="10,20" path="m8262,2125l8272,2125,8272,2106,8262,2106,8262,2125xe" filled="true" fillcolor="#000000" stroked="false">
                <v:path arrowok="t"/>
                <v:fill type="solid"/>
              </v:shape>
            </v:group>
            <v:group style="position:absolute;left:8262;top:2125;width:10;height:20" coordorigin="8262,2125" coordsize="10,20">
              <v:shape style="position:absolute;left:8262;top:2125;width:10;height:20" coordorigin="8262,2125" coordsize="10,20" path="m8262,2144l8272,2144,8272,2125,8262,2125,8262,2144xe" filled="true" fillcolor="#000000" stroked="false">
                <v:path arrowok="t"/>
                <v:fill type="solid"/>
              </v:shape>
            </v:group>
            <v:group style="position:absolute;left:8262;top:2144;width:10;height:20" coordorigin="8262,2144" coordsize="10,20">
              <v:shape style="position:absolute;left:8262;top:2144;width:10;height:20" coordorigin="8262,2144" coordsize="10,20" path="m8262,2163l8272,2163,8272,2144,8262,2144,8262,2163xe" filled="true" fillcolor="#000000" stroked="false">
                <v:path arrowok="t"/>
                <v:fill type="solid"/>
              </v:shape>
            </v:group>
            <v:group style="position:absolute;left:8262;top:2163;width:10;height:20" coordorigin="8262,2163" coordsize="10,20">
              <v:shape style="position:absolute;left:8262;top:2163;width:10;height:20" coordorigin="8262,2163" coordsize="10,20" path="m8262,2182l8272,2182,8272,2163,8262,2163,8262,2182xe" filled="true" fillcolor="#000000" stroked="false">
                <v:path arrowok="t"/>
                <v:fill type="solid"/>
              </v:shape>
            </v:group>
            <v:group style="position:absolute;left:8262;top:2182;width:10;height:20" coordorigin="8262,2182" coordsize="10,20">
              <v:shape style="position:absolute;left:8262;top:2182;width:10;height:20" coordorigin="8262,2182" coordsize="10,20" path="m8262,2202l8272,2202,8272,2182,8262,2182,8262,2202xe" filled="true" fillcolor="#000000" stroked="false">
                <v:path arrowok="t"/>
                <v:fill type="solid"/>
              </v:shape>
            </v:group>
            <v:group style="position:absolute;left:8262;top:2202;width:10;height:20" coordorigin="8262,2202" coordsize="10,20">
              <v:shape style="position:absolute;left:8262;top:2202;width:10;height:20" coordorigin="8262,2202" coordsize="10,20" path="m8262,2221l8272,2221,8272,2202,8262,2202,8262,2221xe" filled="true" fillcolor="#000000" stroked="false">
                <v:path arrowok="t"/>
                <v:fill type="solid"/>
              </v:shape>
            </v:group>
            <v:group style="position:absolute;left:8262;top:2221;width:10;height:20" coordorigin="8262,2221" coordsize="10,20">
              <v:shape style="position:absolute;left:8262;top:2221;width:10;height:20" coordorigin="8262,2221" coordsize="10,20" path="m8262,2240l8272,2240,8272,2221,8262,2221,8262,2240xe" filled="true" fillcolor="#000000" stroked="false">
                <v:path arrowok="t"/>
                <v:fill type="solid"/>
              </v:shape>
            </v:group>
            <v:group style="position:absolute;left:8262;top:2240;width:10;height:20" coordorigin="8262,2240" coordsize="10,20">
              <v:shape style="position:absolute;left:8262;top:2240;width:10;height:20" coordorigin="8262,2240" coordsize="10,20" path="m8262,2259l8272,2259,8272,2240,8262,2240,8262,2259xe" filled="true" fillcolor="#000000" stroked="false">
                <v:path arrowok="t"/>
                <v:fill type="solid"/>
              </v:shape>
            </v:group>
            <v:group style="position:absolute;left:8262;top:2259;width:10;height:20" coordorigin="8262,2259" coordsize="10,20">
              <v:shape style="position:absolute;left:8262;top:2259;width:10;height:20" coordorigin="8262,2259" coordsize="10,20" path="m8262,2278l8272,2278,8272,2259,8262,2259,8262,2278xe" filled="true" fillcolor="#000000" stroked="false">
                <v:path arrowok="t"/>
                <v:fill type="solid"/>
              </v:shape>
            </v:group>
            <v:group style="position:absolute;left:8262;top:2278;width:10;height:20" coordorigin="8262,2278" coordsize="10,20">
              <v:shape style="position:absolute;left:8262;top:2278;width:10;height:20" coordorigin="8262,2278" coordsize="10,20" path="m8262,2298l8272,2298,8272,2278,8262,2278,8262,2298xe" filled="true" fillcolor="#000000" stroked="false">
                <v:path arrowok="t"/>
                <v:fill type="solid"/>
              </v:shape>
            </v:group>
            <v:group style="position:absolute;left:8262;top:2298;width:10;height:20" coordorigin="8262,2298" coordsize="10,20">
              <v:shape style="position:absolute;left:8262;top:2298;width:10;height:20" coordorigin="8262,2298" coordsize="10,20" path="m8262,2317l8272,2317,8272,2298,8262,2298,8262,2317xe" filled="true" fillcolor="#000000" stroked="false">
                <v:path arrowok="t"/>
                <v:fill type="solid"/>
              </v:shape>
            </v:group>
            <v:group style="position:absolute;left:8262;top:2317;width:10;height:20" coordorigin="8262,2317" coordsize="10,20">
              <v:shape style="position:absolute;left:8262;top:2317;width:10;height:20" coordorigin="8262,2317" coordsize="10,20" path="m8262,2336l8272,2336,8272,2317,8262,2317,8262,2336xe" filled="true" fillcolor="#000000" stroked="false">
                <v:path arrowok="t"/>
                <v:fill type="solid"/>
              </v:shape>
            </v:group>
            <v:group style="position:absolute;left:8262;top:2336;width:10;height:20" coordorigin="8262,2336" coordsize="10,20">
              <v:shape style="position:absolute;left:8262;top:2336;width:10;height:20" coordorigin="8262,2336" coordsize="10,20" path="m8262,2355l8272,2355,8272,2336,8262,2336,8262,2355xe" filled="true" fillcolor="#000000" stroked="false">
                <v:path arrowok="t"/>
                <v:fill type="solid"/>
              </v:shape>
            </v:group>
            <v:group style="position:absolute;left:8262;top:2355;width:10;height:20" coordorigin="8262,2355" coordsize="10,20">
              <v:shape style="position:absolute;left:8262;top:2355;width:10;height:20" coordorigin="8262,2355" coordsize="10,20" path="m8262,2374l8272,2374,8272,2355,8262,2355,8262,2374xe" filled="true" fillcolor="#000000" stroked="false">
                <v:path arrowok="t"/>
                <v:fill type="solid"/>
              </v:shape>
            </v:group>
            <v:group style="position:absolute;left:8262;top:2374;width:10;height:20" coordorigin="8262,2374" coordsize="10,20">
              <v:shape style="position:absolute;left:8262;top:2374;width:10;height:20" coordorigin="8262,2374" coordsize="10,20" path="m8262,2394l8272,2394,8272,2374,8262,2374,8262,2394xe" filled="true" fillcolor="#000000" stroked="false">
                <v:path arrowok="t"/>
                <v:fill type="solid"/>
              </v:shape>
            </v:group>
            <v:group style="position:absolute;left:8262;top:2394;width:10;height:20" coordorigin="8262,2394" coordsize="10,20">
              <v:shape style="position:absolute;left:8262;top:2394;width:10;height:20" coordorigin="8262,2394" coordsize="10,20" path="m8262,2413l8272,2413,8272,2394,8262,2394,8262,2413xe" filled="true" fillcolor="#000000" stroked="false">
                <v:path arrowok="t"/>
                <v:fill type="solid"/>
              </v:shape>
            </v:group>
            <v:group style="position:absolute;left:8262;top:2413;width:10;height:20" coordorigin="8262,2413" coordsize="10,20">
              <v:shape style="position:absolute;left:8262;top:2413;width:10;height:20" coordorigin="8262,2413" coordsize="10,20" path="m8262,2432l8272,2432,8272,2413,8262,2413,8262,2432xe" filled="true" fillcolor="#000000" stroked="false">
                <v:path arrowok="t"/>
                <v:fill type="solid"/>
              </v:shape>
            </v:group>
            <v:group style="position:absolute;left:8262;top:2432;width:10;height:20" coordorigin="8262,2432" coordsize="10,20">
              <v:shape style="position:absolute;left:8262;top:2432;width:10;height:20" coordorigin="8262,2432" coordsize="10,20" path="m8262,2451l8272,2451,8272,2432,8262,2432,8262,2451xe" filled="true" fillcolor="#000000" stroked="false">
                <v:path arrowok="t"/>
                <v:fill type="solid"/>
              </v:shape>
            </v:group>
            <v:group style="position:absolute;left:8262;top:2451;width:10;height:20" coordorigin="8262,2451" coordsize="10,20">
              <v:shape style="position:absolute;left:8262;top:2451;width:10;height:20" coordorigin="8262,2451" coordsize="10,20" path="m8262,2470l8272,2470,8272,2451,8262,2451,8262,2470xe" filled="true" fillcolor="#000000" stroked="false">
                <v:path arrowok="t"/>
                <v:fill type="solid"/>
              </v:shape>
            </v:group>
            <v:group style="position:absolute;left:8262;top:2470;width:10;height:20" coordorigin="8262,2470" coordsize="10,20">
              <v:shape style="position:absolute;left:8262;top:2470;width:10;height:20" coordorigin="8262,2470" coordsize="10,20" path="m8262,2490l8272,2490,8272,2470,8262,2470,8262,2490xe" filled="true" fillcolor="#000000" stroked="false">
                <v:path arrowok="t"/>
                <v:fill type="solid"/>
              </v:shape>
            </v:group>
            <v:group style="position:absolute;left:8262;top:2490;width:10;height:20" coordorigin="8262,2490" coordsize="10,20">
              <v:shape style="position:absolute;left:8262;top:2490;width:10;height:20" coordorigin="8262,2490" coordsize="10,20" path="m8262,2509l8272,2509,8272,2490,8262,2490,8262,2509xe" filled="true" fillcolor="#000000" stroked="false">
                <v:path arrowok="t"/>
                <v:fill type="solid"/>
              </v:shape>
            </v:group>
            <v:group style="position:absolute;left:8262;top:2509;width:10;height:20" coordorigin="8262,2509" coordsize="10,20">
              <v:shape style="position:absolute;left:8262;top:2509;width:10;height:20" coordorigin="8262,2509" coordsize="10,20" path="m8262,2528l8272,2528,8272,2509,8262,2509,8262,2528xe" filled="true" fillcolor="#000000" stroked="false">
                <v:path arrowok="t"/>
                <v:fill type="solid"/>
              </v:shape>
            </v:group>
            <v:group style="position:absolute;left:8262;top:2528;width:10;height:20" coordorigin="8262,2528" coordsize="10,20">
              <v:shape style="position:absolute;left:8262;top:2528;width:10;height:20" coordorigin="8262,2528" coordsize="10,20" path="m8262,2547l8272,2547,8272,2528,8262,2528,8262,2547xe" filled="true" fillcolor="#000000" stroked="false">
                <v:path arrowok="t"/>
                <v:fill type="solid"/>
              </v:shape>
            </v:group>
            <v:group style="position:absolute;left:8262;top:2547;width:10;height:20" coordorigin="8262,2547" coordsize="10,20">
              <v:shape style="position:absolute;left:8262;top:2547;width:10;height:20" coordorigin="8262,2547" coordsize="10,20" path="m8262,2566l8272,2566,8272,2547,8262,2547,8262,2566xe" filled="true" fillcolor="#000000" stroked="false">
                <v:path arrowok="t"/>
                <v:fill type="solid"/>
              </v:shape>
            </v:group>
            <v:group style="position:absolute;left:8262;top:2566;width:10;height:20" coordorigin="8262,2566" coordsize="10,20">
              <v:shape style="position:absolute;left:8262;top:2566;width:10;height:20" coordorigin="8262,2566" coordsize="10,20" path="m8262,2586l8272,2586,8272,2566,8262,2566,8262,2586xe" filled="true" fillcolor="#000000" stroked="false">
                <v:path arrowok="t"/>
                <v:fill type="solid"/>
              </v:shape>
            </v:group>
            <v:group style="position:absolute;left:8262;top:2586;width:10;height:20" coordorigin="8262,2586" coordsize="10,20">
              <v:shape style="position:absolute;left:8262;top:2586;width:10;height:20" coordorigin="8262,2586" coordsize="10,20" path="m8262,2605l8272,2605,8272,2586,8262,2586,8262,2605xe" filled="true" fillcolor="#000000" stroked="false">
                <v:path arrowok="t"/>
                <v:fill type="solid"/>
              </v:shape>
            </v:group>
            <v:group style="position:absolute;left:8262;top:2605;width:10;height:20" coordorigin="8262,2605" coordsize="10,20">
              <v:shape style="position:absolute;left:8262;top:2605;width:10;height:20" coordorigin="8262,2605" coordsize="10,20" path="m8262,2624l8272,2624,8272,2605,8262,2605,8262,2624xe" filled="true" fillcolor="#000000" stroked="false">
                <v:path arrowok="t"/>
                <v:fill type="solid"/>
              </v:shape>
            </v:group>
            <v:group style="position:absolute;left:8262;top:2624;width:10;height:20" coordorigin="8262,2624" coordsize="10,20">
              <v:shape style="position:absolute;left:8262;top:2624;width:10;height:20" coordorigin="8262,2624" coordsize="10,20" path="m8262,2643l8272,2643,8272,2624,8262,2624,8262,2643xe" filled="true" fillcolor="#000000" stroked="false">
                <v:path arrowok="t"/>
                <v:fill type="solid"/>
              </v:shape>
            </v:group>
            <v:group style="position:absolute;left:8262;top:2643;width:10;height:20" coordorigin="8262,2643" coordsize="10,20">
              <v:shape style="position:absolute;left:8262;top:2643;width:10;height:20" coordorigin="8262,2643" coordsize="10,20" path="m8262,2662l8272,2662,8272,2643,8262,2643,8262,2662xe" filled="true" fillcolor="#000000" stroked="false">
                <v:path arrowok="t"/>
                <v:fill type="solid"/>
              </v:shape>
            </v:group>
            <v:group style="position:absolute;left:8262;top:2662;width:10;height:20" coordorigin="8262,2662" coordsize="10,20">
              <v:shape style="position:absolute;left:8262;top:2662;width:10;height:20" coordorigin="8262,2662" coordsize="10,20" path="m8262,2682l8272,2682,8272,2662,8262,2662,8262,2682xe" filled="true" fillcolor="#000000" stroked="false">
                <v:path arrowok="t"/>
                <v:fill type="solid"/>
              </v:shape>
            </v:group>
            <v:group style="position:absolute;left:8262;top:2682;width:10;height:20" coordorigin="8262,2682" coordsize="10,20">
              <v:shape style="position:absolute;left:8262;top:2682;width:10;height:20" coordorigin="8262,2682" coordsize="10,20" path="m8262,2701l8272,2701,8272,2682,8262,2682,8262,2701xe" filled="true" fillcolor="#000000" stroked="false">
                <v:path arrowok="t"/>
                <v:fill type="solid"/>
              </v:shape>
            </v:group>
            <v:group style="position:absolute;left:8262;top:2701;width:10;height:20" coordorigin="8262,2701" coordsize="10,20">
              <v:shape style="position:absolute;left:8262;top:2701;width:10;height:20" coordorigin="8262,2701" coordsize="10,20" path="m8262,2720l8272,2720,8272,2701,8262,2701,8262,2720xe" filled="true" fillcolor="#000000" stroked="false">
                <v:path arrowok="t"/>
                <v:fill type="solid"/>
              </v:shape>
            </v:group>
            <v:group style="position:absolute;left:8262;top:2720;width:10;height:20" coordorigin="8262,2720" coordsize="10,20">
              <v:shape style="position:absolute;left:8262;top:2720;width:10;height:20" coordorigin="8262,2720" coordsize="10,20" path="m8262,2739l8272,2739,8272,2720,8262,2720,8262,2739xe" filled="true" fillcolor="#000000" stroked="false">
                <v:path arrowok="t"/>
                <v:fill type="solid"/>
              </v:shape>
            </v:group>
            <v:group style="position:absolute;left:8262;top:2739;width:10;height:20" coordorigin="8262,2739" coordsize="10,20">
              <v:shape style="position:absolute;left:8262;top:2739;width:10;height:20" coordorigin="8262,2739" coordsize="10,20" path="m8262,2758l8272,2758,8272,2739,8262,2739,8262,2758xe" filled="true" fillcolor="#000000" stroked="false">
                <v:path arrowok="t"/>
                <v:fill type="solid"/>
              </v:shape>
            </v:group>
            <v:group style="position:absolute;left:8262;top:2758;width:10;height:20" coordorigin="8262,2758" coordsize="10,20">
              <v:shape style="position:absolute;left:8262;top:2758;width:10;height:20" coordorigin="8262,2758" coordsize="10,20" path="m8262,2778l8272,2778,8272,2758,8262,2758,8262,2778xe" filled="true" fillcolor="#000000" stroked="false">
                <v:path arrowok="t"/>
                <v:fill type="solid"/>
              </v:shape>
            </v:group>
            <v:group style="position:absolute;left:8262;top:2778;width:10;height:20" coordorigin="8262,2778" coordsize="10,20">
              <v:shape style="position:absolute;left:8262;top:2778;width:10;height:20" coordorigin="8262,2778" coordsize="10,20" path="m8262,2797l8272,2797,8272,2778,8262,2778,8262,2797xe" filled="true" fillcolor="#000000" stroked="false">
                <v:path arrowok="t"/>
                <v:fill type="solid"/>
              </v:shape>
            </v:group>
            <v:group style="position:absolute;left:8262;top:2797;width:10;height:20" coordorigin="8262,2797" coordsize="10,20">
              <v:shape style="position:absolute;left:8262;top:2797;width:10;height:20" coordorigin="8262,2797" coordsize="10,20" path="m8262,2816l8272,2816,8272,2797,8262,2797,8262,2816xe" filled="true" fillcolor="#000000" stroked="false">
                <v:path arrowok="t"/>
                <v:fill type="solid"/>
              </v:shape>
            </v:group>
            <v:group style="position:absolute;left:8262;top:2816;width:10;height:20" coordorigin="8262,2816" coordsize="10,20">
              <v:shape style="position:absolute;left:8262;top:2816;width:10;height:20" coordorigin="8262,2816" coordsize="10,20" path="m8262,2835l8272,2835,8272,2816,8262,2816,8262,2835xe" filled="true" fillcolor="#000000" stroked="false">
                <v:path arrowok="t"/>
                <v:fill type="solid"/>
              </v:shape>
            </v:group>
            <v:group style="position:absolute;left:8262;top:2835;width:10;height:20" coordorigin="8262,2835" coordsize="10,20">
              <v:shape style="position:absolute;left:8262;top:2835;width:10;height:20" coordorigin="8262,2835" coordsize="10,20" path="m8262,2854l8272,2854,8272,2835,8262,2835,8262,2854xe" filled="true" fillcolor="#000000" stroked="false">
                <v:path arrowok="t"/>
                <v:fill type="solid"/>
              </v:shape>
            </v:group>
            <v:group style="position:absolute;left:8262;top:2854;width:10;height:20" coordorigin="8262,2854" coordsize="10,20">
              <v:shape style="position:absolute;left:8262;top:2854;width:10;height:20" coordorigin="8262,2854" coordsize="10,20" path="m8262,2874l8272,2874,8272,2854,8262,2854,8262,2874xe" filled="true" fillcolor="#000000" stroked="false">
                <v:path arrowok="t"/>
                <v:fill type="solid"/>
              </v:shape>
              <v:shape style="position:absolute;left:1013;top:2778;width:1925;height:108" type="#_x0000_t75" stroked="false">
                <v:imagedata r:id="rId1502" o:title=""/>
              </v:shape>
              <v:shape style="position:absolute;left:2914;top:2874;width:1193;height:12" type="#_x0000_t75" stroked="false">
                <v:imagedata r:id="rId1503" o:title=""/>
              </v:shape>
              <v:shape style="position:absolute;left:4093;top:2874;width:1116;height:12" type="#_x0000_t75" stroked="false">
                <v:imagedata r:id="rId1504" o:title=""/>
              </v:shape>
              <v:shape style="position:absolute;left:5195;top:2874;width:1635;height:12" type="#_x0000_t75" stroked="false">
                <v:imagedata r:id="rId1505" o:title=""/>
              </v:shape>
              <v:shape style="position:absolute;left:6815;top:2874;width:1457;height:12" type="#_x0000_t75" stroked="false">
                <v:imagedata r:id="rId922" o:title=""/>
              </v:shape>
              <v:shape style="position:absolute;left:8257;top:2874;width:1273;height:12" type="#_x0000_t75" stroked="false">
                <v:imagedata r:id="rId1506" o:title=""/>
              </v:shape>
              <v:shape style="position:absolute;left:9516;top:2874;width:826;height:12" type="#_x0000_t75" stroked="false">
                <v:imagedata r:id="rId1507" o:title=""/>
              </v:shape>
            </v:group>
            <v:group style="position:absolute;left:1018;top:2886;width:10;height:20" coordorigin="1018,2886" coordsize="10,20">
              <v:shape style="position:absolute;left:1018;top:2886;width:10;height:20" coordorigin="1018,2886" coordsize="10,20" path="m1018,2905l1027,2905,1027,2886,1018,2886,1018,2905xe" filled="true" fillcolor="#000000" stroked="false">
                <v:path arrowok="t"/>
                <v:fill type="solid"/>
              </v:shape>
            </v:group>
            <v:group style="position:absolute;left:1018;top:2905;width:10;height:20" coordorigin="1018,2905" coordsize="10,20">
              <v:shape style="position:absolute;left:1018;top:2905;width:10;height:20" coordorigin="1018,2905" coordsize="10,20" path="m1018,2924l1027,2924,1027,2905,1018,2905,1018,2924xe" filled="true" fillcolor="#000000" stroked="false">
                <v:path arrowok="t"/>
                <v:fill type="solid"/>
              </v:shape>
            </v:group>
            <v:group style="position:absolute;left:1018;top:2924;width:10;height:20" coordorigin="1018,2924" coordsize="10,20">
              <v:shape style="position:absolute;left:1018;top:2924;width:10;height:20" coordorigin="1018,2924" coordsize="10,20" path="m1018,2943l1027,2943,1027,2924,1018,2924,1018,2943xe" filled="true" fillcolor="#000000" stroked="false">
                <v:path arrowok="t"/>
                <v:fill type="solid"/>
              </v:shape>
            </v:group>
            <v:group style="position:absolute;left:1018;top:2943;width:10;height:20" coordorigin="1018,2943" coordsize="10,20">
              <v:shape style="position:absolute;left:1018;top:2943;width:10;height:20" coordorigin="1018,2943" coordsize="10,20" path="m1018,2962l1027,2962,1027,2943,1018,2943,1018,2962xe" filled="true" fillcolor="#000000" stroked="false">
                <v:path arrowok="t"/>
                <v:fill type="solid"/>
              </v:shape>
            </v:group>
            <v:group style="position:absolute;left:1018;top:2962;width:10;height:20" coordorigin="1018,2962" coordsize="10,20">
              <v:shape style="position:absolute;left:1018;top:2962;width:10;height:20" coordorigin="1018,2962" coordsize="10,20" path="m1018,2982l1027,2982,1027,2962,1018,2962,1018,2982xe" filled="true" fillcolor="#000000" stroked="false">
                <v:path arrowok="t"/>
                <v:fill type="solid"/>
              </v:shape>
            </v:group>
            <v:group style="position:absolute;left:1018;top:2982;width:10;height:20" coordorigin="1018,2982" coordsize="10,20">
              <v:shape style="position:absolute;left:1018;top:2982;width:10;height:20" coordorigin="1018,2982" coordsize="10,20" path="m1018,3001l1027,3001,1027,2982,1018,2982,1018,3001xe" filled="true" fillcolor="#000000" stroked="false">
                <v:path arrowok="t"/>
                <v:fill type="solid"/>
              </v:shape>
            </v:group>
            <v:group style="position:absolute;left:1018;top:3001;width:10;height:20" coordorigin="1018,3001" coordsize="10,20">
              <v:shape style="position:absolute;left:1018;top:3001;width:10;height:20" coordorigin="1018,3001" coordsize="10,20" path="m1018,3020l1027,3020,1027,3001,1018,3001,1018,3020xe" filled="true" fillcolor="#000000" stroked="false">
                <v:path arrowok="t"/>
                <v:fill type="solid"/>
              </v:shape>
            </v:group>
            <v:group style="position:absolute;left:1018;top:3020;width:10;height:20" coordorigin="1018,3020" coordsize="10,20">
              <v:shape style="position:absolute;left:1018;top:3020;width:10;height:20" coordorigin="1018,3020" coordsize="10,20" path="m1018,3039l1027,3039,1027,3020,1018,3020,1018,3039xe" filled="true" fillcolor="#000000" stroked="false">
                <v:path arrowok="t"/>
                <v:fill type="solid"/>
              </v:shape>
            </v:group>
            <v:group style="position:absolute;left:1018;top:3039;width:10;height:20" coordorigin="1018,3039" coordsize="10,20">
              <v:shape style="position:absolute;left:1018;top:3039;width:10;height:20" coordorigin="1018,3039" coordsize="10,20" path="m1018,3058l1027,3058,1027,3039,1018,3039,1018,3058xe" filled="true" fillcolor="#000000" stroked="false">
                <v:path arrowok="t"/>
                <v:fill type="solid"/>
              </v:shape>
            </v:group>
            <v:group style="position:absolute;left:1018;top:3058;width:10;height:20" coordorigin="1018,3058" coordsize="10,20">
              <v:shape style="position:absolute;left:1018;top:3058;width:10;height:20" coordorigin="1018,3058" coordsize="10,20" path="m1018,3078l1027,3078,1027,3058,1018,3058,1018,3078xe" filled="true" fillcolor="#000000" stroked="false">
                <v:path arrowok="t"/>
                <v:fill type="solid"/>
              </v:shape>
            </v:group>
            <v:group style="position:absolute;left:1018;top:3078;width:10;height:20" coordorigin="1018,3078" coordsize="10,20">
              <v:shape style="position:absolute;left:1018;top:3078;width:10;height:20" coordorigin="1018,3078" coordsize="10,20" path="m1018,3097l1027,3097,1027,3078,1018,3078,1018,3097xe" filled="true" fillcolor="#000000" stroked="false">
                <v:path arrowok="t"/>
                <v:fill type="solid"/>
              </v:shape>
            </v:group>
            <v:group style="position:absolute;left:1018;top:3097;width:10;height:20" coordorigin="1018,3097" coordsize="10,20">
              <v:shape style="position:absolute;left:1018;top:3097;width:10;height:20" coordorigin="1018,3097" coordsize="10,20" path="m1018,3116l1027,3116,1027,3097,1018,3097,1018,3116xe" filled="true" fillcolor="#000000" stroked="false">
                <v:path arrowok="t"/>
                <v:fill type="solid"/>
              </v:shape>
            </v:group>
            <v:group style="position:absolute;left:1018;top:3116;width:10;height:20" coordorigin="1018,3116" coordsize="10,20">
              <v:shape style="position:absolute;left:1018;top:3116;width:10;height:20" coordorigin="1018,3116" coordsize="10,20" path="m1018,3135l1027,3135,1027,3116,1018,3116,1018,3135xe" filled="true" fillcolor="#000000" stroked="false">
                <v:path arrowok="t"/>
                <v:fill type="solid"/>
              </v:shape>
            </v:group>
            <v:group style="position:absolute;left:1018;top:3135;width:10;height:20" coordorigin="1018,3135" coordsize="10,20">
              <v:shape style="position:absolute;left:1018;top:3135;width:10;height:20" coordorigin="1018,3135" coordsize="10,20" path="m1018,3154l1027,3154,1027,3135,1018,3135,1018,3154xe" filled="true" fillcolor="#000000" stroked="false">
                <v:path arrowok="t"/>
                <v:fill type="solid"/>
              </v:shape>
            </v:group>
            <v:group style="position:absolute;left:1018;top:3154;width:10;height:20" coordorigin="1018,3154" coordsize="10,20">
              <v:shape style="position:absolute;left:1018;top:3154;width:10;height:20" coordorigin="1018,3154" coordsize="10,20" path="m1018,3174l1027,3174,1027,3154,1018,3154,1018,3174xe" filled="true" fillcolor="#000000" stroked="false">
                <v:path arrowok="t"/>
                <v:fill type="solid"/>
              </v:shape>
            </v:group>
            <v:group style="position:absolute;left:1018;top:3174;width:10;height:20" coordorigin="1018,3174" coordsize="10,20">
              <v:shape style="position:absolute;left:1018;top:3174;width:10;height:20" coordorigin="1018,3174" coordsize="10,20" path="m1018,3193l1027,3193,1027,3174,1018,3174,1018,3193xe" filled="true" fillcolor="#000000" stroked="false">
                <v:path arrowok="t"/>
                <v:fill type="solid"/>
              </v:shape>
            </v:group>
            <v:group style="position:absolute;left:1018;top:3193;width:10;height:20" coordorigin="1018,3193" coordsize="10,20">
              <v:shape style="position:absolute;left:1018;top:3193;width:10;height:20" coordorigin="1018,3193" coordsize="10,20" path="m1018,3212l1027,3212,1027,3193,1018,3193,1018,3212xe" filled="true" fillcolor="#000000" stroked="false">
                <v:path arrowok="t"/>
                <v:fill type="solid"/>
              </v:shape>
            </v:group>
            <v:group style="position:absolute;left:1018;top:3212;width:10;height:20" coordorigin="1018,3212" coordsize="10,20">
              <v:shape style="position:absolute;left:1018;top:3212;width:10;height:20" coordorigin="1018,3212" coordsize="10,20" path="m1018,3231l1027,3231,1027,3212,1018,3212,1018,3231xe" filled="true" fillcolor="#000000" stroked="false">
                <v:path arrowok="t"/>
                <v:fill type="solid"/>
              </v:shape>
            </v:group>
            <v:group style="position:absolute;left:1018;top:3231;width:10;height:20" coordorigin="1018,3231" coordsize="10,20">
              <v:shape style="position:absolute;left:1018;top:3231;width:10;height:20" coordorigin="1018,3231" coordsize="10,20" path="m1018,3250l1027,3250,1027,3231,1018,3231,1018,3250xe" filled="true" fillcolor="#000000" stroked="false">
                <v:path arrowok="t"/>
                <v:fill type="solid"/>
              </v:shape>
            </v:group>
            <v:group style="position:absolute;left:1018;top:3250;width:10;height:20" coordorigin="1018,3250" coordsize="10,20">
              <v:shape style="position:absolute;left:1018;top:3250;width:10;height:20" coordorigin="1018,3250" coordsize="10,20" path="m1018,3270l1027,3270,1027,3250,1018,3250,1018,3270xe" filled="true" fillcolor="#000000" stroked="false">
                <v:path arrowok="t"/>
                <v:fill type="solid"/>
              </v:shape>
            </v:group>
            <v:group style="position:absolute;left:1018;top:3270;width:10;height:20" coordorigin="1018,3270" coordsize="10,20">
              <v:shape style="position:absolute;left:1018;top:3270;width:10;height:20" coordorigin="1018,3270" coordsize="10,20" path="m1018,3289l1027,3289,1027,3270,1018,3270,1018,3289xe" filled="true" fillcolor="#000000" stroked="false">
                <v:path arrowok="t"/>
                <v:fill type="solid"/>
              </v:shape>
            </v:group>
            <v:group style="position:absolute;left:1018;top:3289;width:10;height:20" coordorigin="1018,3289" coordsize="10,20">
              <v:shape style="position:absolute;left:1018;top:3289;width:10;height:20" coordorigin="1018,3289" coordsize="10,20" path="m1018,3308l1027,3308,1027,3289,1018,3289,1018,3308xe" filled="true" fillcolor="#000000" stroked="false">
                <v:path arrowok="t"/>
                <v:fill type="solid"/>
              </v:shape>
            </v:group>
            <v:group style="position:absolute;left:1018;top:3308;width:10;height:20" coordorigin="1018,3308" coordsize="10,20">
              <v:shape style="position:absolute;left:1018;top:3308;width:10;height:20" coordorigin="1018,3308" coordsize="10,20" path="m1018,3327l1027,3327,1027,3308,1018,3308,1018,3327xe" filled="true" fillcolor="#000000" stroked="false">
                <v:path arrowok="t"/>
                <v:fill type="solid"/>
              </v:shape>
            </v:group>
            <v:group style="position:absolute;left:1018;top:3327;width:10;height:20" coordorigin="1018,3327" coordsize="10,20">
              <v:shape style="position:absolute;left:1018;top:3327;width:10;height:20" coordorigin="1018,3327" coordsize="10,20" path="m1018,3346l1027,3346,1027,3327,1018,3327,1018,3346xe" filled="true" fillcolor="#000000" stroked="false">
                <v:path arrowok="t"/>
                <v:fill type="solid"/>
              </v:shape>
            </v:group>
            <v:group style="position:absolute;left:1018;top:3346;width:10;height:20" coordorigin="1018,3346" coordsize="10,20">
              <v:shape style="position:absolute;left:1018;top:3346;width:10;height:20" coordorigin="1018,3346" coordsize="10,20" path="m1018,3366l1027,3366,1027,3346,1018,3346,1018,3366xe" filled="true" fillcolor="#000000" stroked="false">
                <v:path arrowok="t"/>
                <v:fill type="solid"/>
              </v:shape>
            </v:group>
            <v:group style="position:absolute;left:1018;top:3366;width:10;height:20" coordorigin="1018,3366" coordsize="10,20">
              <v:shape style="position:absolute;left:1018;top:3366;width:10;height:20" coordorigin="1018,3366" coordsize="10,20" path="m1018,3385l1027,3385,1027,3366,1018,3366,1018,3385xe" filled="true" fillcolor="#000000" stroked="false">
                <v:path arrowok="t"/>
                <v:fill type="solid"/>
              </v:shape>
            </v:group>
            <v:group style="position:absolute;left:1018;top:3385;width:10;height:20" coordorigin="1018,3385" coordsize="10,20">
              <v:shape style="position:absolute;left:1018;top:3385;width:10;height:20" coordorigin="1018,3385" coordsize="10,20" path="m1018,3404l1027,3404,1027,3385,1018,3385,1018,3404xe" filled="true" fillcolor="#000000" stroked="false">
                <v:path arrowok="t"/>
                <v:fill type="solid"/>
              </v:shape>
            </v:group>
            <v:group style="position:absolute;left:1018;top:3404;width:10;height:20" coordorigin="1018,3404" coordsize="10,20">
              <v:shape style="position:absolute;left:1018;top:3404;width:10;height:20" coordorigin="1018,3404" coordsize="10,20" path="m1018,3423l1027,3423,1027,3404,1018,3404,1018,3423xe" filled="true" fillcolor="#000000" stroked="false">
                <v:path arrowok="t"/>
                <v:fill type="solid"/>
              </v:shape>
            </v:group>
            <v:group style="position:absolute;left:1018;top:3423;width:10;height:20" coordorigin="1018,3423" coordsize="10,20">
              <v:shape style="position:absolute;left:1018;top:3423;width:10;height:20" coordorigin="1018,3423" coordsize="10,20" path="m1018,3442l1027,3442,1027,3423,1018,3423,1018,3442xe" filled="true" fillcolor="#000000" stroked="false">
                <v:path arrowok="t"/>
                <v:fill type="solid"/>
              </v:shape>
            </v:group>
            <v:group style="position:absolute;left:1018;top:3442;width:10;height:20" coordorigin="1018,3442" coordsize="10,20">
              <v:shape style="position:absolute;left:1018;top:3442;width:10;height:20" coordorigin="1018,3442" coordsize="10,20" path="m1018,3462l1027,3462,1027,3442,1018,3442,1018,3462xe" filled="true" fillcolor="#000000" stroked="false">
                <v:path arrowok="t"/>
                <v:fill type="solid"/>
              </v:shape>
            </v:group>
            <v:group style="position:absolute;left:1018;top:3462;width:10;height:20" coordorigin="1018,3462" coordsize="10,20">
              <v:shape style="position:absolute;left:1018;top:3462;width:10;height:20" coordorigin="1018,3462" coordsize="10,20" path="m1018,3481l1027,3481,1027,3462,1018,3462,1018,3481xe" filled="true" fillcolor="#000000" stroked="false">
                <v:path arrowok="t"/>
                <v:fill type="solid"/>
              </v:shape>
            </v:group>
            <v:group style="position:absolute;left:1018;top:3481;width:10;height:20" coordorigin="1018,3481" coordsize="10,20">
              <v:shape style="position:absolute;left:1018;top:3481;width:10;height:20" coordorigin="1018,3481" coordsize="10,20" path="m1018,3500l1027,3500,1027,3481,1018,3481,1018,3500xe" filled="true" fillcolor="#000000" stroked="false">
                <v:path arrowok="t"/>
                <v:fill type="solid"/>
              </v:shape>
            </v:group>
            <v:group style="position:absolute;left:1018;top:3506;width:10;height:2" coordorigin="1018,3506" coordsize="10,2">
              <v:shape style="position:absolute;left:1018;top:3506;width:10;height:2" coordorigin="1018,3506" coordsize="10,0" path="m1018,3506l1027,3506e" filled="false" stroked="true" strokeweight=".60004pt" strokecolor="#000000">
                <v:path arrowok="t"/>
              </v:shape>
              <v:shape style="position:absolute;left:1018;top:3512;width:10;height:10" type="#_x0000_t75" stroked="false">
                <v:imagedata r:id="rId1508" o:title=""/>
              </v:shape>
              <v:shape style="position:absolute;left:1013;top:3512;width:1906;height:10" type="#_x0000_t75" stroked="false">
                <v:imagedata r:id="rId1497" o:title=""/>
              </v:shape>
            </v:group>
            <v:group style="position:absolute;left:2919;top:2886;width:10;height:20" coordorigin="2919,2886" coordsize="10,20">
              <v:shape style="position:absolute;left:2919;top:2886;width:10;height:20" coordorigin="2919,2886" coordsize="10,20" path="m2919,2905l2928,2905,2928,2886,2919,2886,2919,2905xe" filled="true" fillcolor="#000000" stroked="false">
                <v:path arrowok="t"/>
                <v:fill type="solid"/>
              </v:shape>
            </v:group>
            <v:group style="position:absolute;left:2919;top:2905;width:10;height:20" coordorigin="2919,2905" coordsize="10,20">
              <v:shape style="position:absolute;left:2919;top:2905;width:10;height:20" coordorigin="2919,2905" coordsize="10,20" path="m2919,2924l2928,2924,2928,2905,2919,2905,2919,2924xe" filled="true" fillcolor="#000000" stroked="false">
                <v:path arrowok="t"/>
                <v:fill type="solid"/>
              </v:shape>
            </v:group>
            <v:group style="position:absolute;left:2919;top:2924;width:10;height:20" coordorigin="2919,2924" coordsize="10,20">
              <v:shape style="position:absolute;left:2919;top:2924;width:10;height:20" coordorigin="2919,2924" coordsize="10,20" path="m2919,2943l2928,2943,2928,2924,2919,2924,2919,2943xe" filled="true" fillcolor="#000000" stroked="false">
                <v:path arrowok="t"/>
                <v:fill type="solid"/>
              </v:shape>
            </v:group>
            <v:group style="position:absolute;left:2919;top:2943;width:10;height:20" coordorigin="2919,2943" coordsize="10,20">
              <v:shape style="position:absolute;left:2919;top:2943;width:10;height:20" coordorigin="2919,2943" coordsize="10,20" path="m2919,2962l2928,2962,2928,2943,2919,2943,2919,2962xe" filled="true" fillcolor="#000000" stroked="false">
                <v:path arrowok="t"/>
                <v:fill type="solid"/>
              </v:shape>
            </v:group>
            <v:group style="position:absolute;left:2919;top:2962;width:10;height:20" coordorigin="2919,2962" coordsize="10,20">
              <v:shape style="position:absolute;left:2919;top:2962;width:10;height:20" coordorigin="2919,2962" coordsize="10,20" path="m2919,2982l2928,2982,2928,2962,2919,2962,2919,2982xe" filled="true" fillcolor="#000000" stroked="false">
                <v:path arrowok="t"/>
                <v:fill type="solid"/>
              </v:shape>
            </v:group>
            <v:group style="position:absolute;left:2919;top:2982;width:10;height:20" coordorigin="2919,2982" coordsize="10,20">
              <v:shape style="position:absolute;left:2919;top:2982;width:10;height:20" coordorigin="2919,2982" coordsize="10,20" path="m2919,3001l2928,3001,2928,2982,2919,2982,2919,3001xe" filled="true" fillcolor="#000000" stroked="false">
                <v:path arrowok="t"/>
                <v:fill type="solid"/>
              </v:shape>
            </v:group>
            <v:group style="position:absolute;left:2919;top:3001;width:10;height:20" coordorigin="2919,3001" coordsize="10,20">
              <v:shape style="position:absolute;left:2919;top:3001;width:10;height:20" coordorigin="2919,3001" coordsize="10,20" path="m2919,3020l2928,3020,2928,3001,2919,3001,2919,3020xe" filled="true" fillcolor="#000000" stroked="false">
                <v:path arrowok="t"/>
                <v:fill type="solid"/>
              </v:shape>
            </v:group>
            <v:group style="position:absolute;left:2919;top:3020;width:10;height:20" coordorigin="2919,3020" coordsize="10,20">
              <v:shape style="position:absolute;left:2919;top:3020;width:10;height:20" coordorigin="2919,3020" coordsize="10,20" path="m2919,3039l2928,3039,2928,3020,2919,3020,2919,3039xe" filled="true" fillcolor="#000000" stroked="false">
                <v:path arrowok="t"/>
                <v:fill type="solid"/>
              </v:shape>
            </v:group>
            <v:group style="position:absolute;left:2919;top:3039;width:10;height:20" coordorigin="2919,3039" coordsize="10,20">
              <v:shape style="position:absolute;left:2919;top:3039;width:10;height:20" coordorigin="2919,3039" coordsize="10,20" path="m2919,3058l2928,3058,2928,3039,2919,3039,2919,3058xe" filled="true" fillcolor="#000000" stroked="false">
                <v:path arrowok="t"/>
                <v:fill type="solid"/>
              </v:shape>
            </v:group>
            <v:group style="position:absolute;left:2919;top:3058;width:10;height:20" coordorigin="2919,3058" coordsize="10,20">
              <v:shape style="position:absolute;left:2919;top:3058;width:10;height:20" coordorigin="2919,3058" coordsize="10,20" path="m2919,3078l2928,3078,2928,3058,2919,3058,2919,3078xe" filled="true" fillcolor="#000000" stroked="false">
                <v:path arrowok="t"/>
                <v:fill type="solid"/>
              </v:shape>
            </v:group>
            <v:group style="position:absolute;left:2919;top:3078;width:10;height:20" coordorigin="2919,3078" coordsize="10,20">
              <v:shape style="position:absolute;left:2919;top:3078;width:10;height:20" coordorigin="2919,3078" coordsize="10,20" path="m2919,3097l2928,3097,2928,3078,2919,3078,2919,3097xe" filled="true" fillcolor="#000000" stroked="false">
                <v:path arrowok="t"/>
                <v:fill type="solid"/>
              </v:shape>
            </v:group>
            <v:group style="position:absolute;left:2919;top:3097;width:10;height:20" coordorigin="2919,3097" coordsize="10,20">
              <v:shape style="position:absolute;left:2919;top:3097;width:10;height:20" coordorigin="2919,3097" coordsize="10,20" path="m2919,3116l2928,3116,2928,3097,2919,3097,2919,3116xe" filled="true" fillcolor="#000000" stroked="false">
                <v:path arrowok="t"/>
                <v:fill type="solid"/>
              </v:shape>
            </v:group>
            <v:group style="position:absolute;left:2919;top:3116;width:10;height:20" coordorigin="2919,3116" coordsize="10,20">
              <v:shape style="position:absolute;left:2919;top:3116;width:10;height:20" coordorigin="2919,3116" coordsize="10,20" path="m2919,3135l2928,3135,2928,3116,2919,3116,2919,3135xe" filled="true" fillcolor="#000000" stroked="false">
                <v:path arrowok="t"/>
                <v:fill type="solid"/>
              </v:shape>
            </v:group>
            <v:group style="position:absolute;left:2919;top:3135;width:10;height:20" coordorigin="2919,3135" coordsize="10,20">
              <v:shape style="position:absolute;left:2919;top:3135;width:10;height:20" coordorigin="2919,3135" coordsize="10,20" path="m2919,3154l2928,3154,2928,3135,2919,3135,2919,3154xe" filled="true" fillcolor="#000000" stroked="false">
                <v:path arrowok="t"/>
                <v:fill type="solid"/>
              </v:shape>
            </v:group>
            <v:group style="position:absolute;left:2919;top:3154;width:10;height:20" coordorigin="2919,3154" coordsize="10,20">
              <v:shape style="position:absolute;left:2919;top:3154;width:10;height:20" coordorigin="2919,3154" coordsize="10,20" path="m2919,3174l2928,3174,2928,3154,2919,3154,2919,3174xe" filled="true" fillcolor="#000000" stroked="false">
                <v:path arrowok="t"/>
                <v:fill type="solid"/>
              </v:shape>
            </v:group>
            <v:group style="position:absolute;left:2919;top:3174;width:10;height:20" coordorigin="2919,3174" coordsize="10,20">
              <v:shape style="position:absolute;left:2919;top:3174;width:10;height:20" coordorigin="2919,3174" coordsize="10,20" path="m2919,3193l2928,3193,2928,3174,2919,3174,2919,3193xe" filled="true" fillcolor="#000000" stroked="false">
                <v:path arrowok="t"/>
                <v:fill type="solid"/>
              </v:shape>
            </v:group>
            <v:group style="position:absolute;left:2919;top:3193;width:10;height:20" coordorigin="2919,3193" coordsize="10,20">
              <v:shape style="position:absolute;left:2919;top:3193;width:10;height:20" coordorigin="2919,3193" coordsize="10,20" path="m2919,3212l2928,3212,2928,3193,2919,3193,2919,3212xe" filled="true" fillcolor="#000000" stroked="false">
                <v:path arrowok="t"/>
                <v:fill type="solid"/>
              </v:shape>
            </v:group>
            <v:group style="position:absolute;left:2919;top:3212;width:10;height:20" coordorigin="2919,3212" coordsize="10,20">
              <v:shape style="position:absolute;left:2919;top:3212;width:10;height:20" coordorigin="2919,3212" coordsize="10,20" path="m2919,3231l2928,3231,2928,3212,2919,3212,2919,3231xe" filled="true" fillcolor="#000000" stroked="false">
                <v:path arrowok="t"/>
                <v:fill type="solid"/>
              </v:shape>
            </v:group>
            <v:group style="position:absolute;left:2919;top:3231;width:10;height:20" coordorigin="2919,3231" coordsize="10,20">
              <v:shape style="position:absolute;left:2919;top:3231;width:10;height:20" coordorigin="2919,3231" coordsize="10,20" path="m2919,3250l2928,3250,2928,3231,2919,3231,2919,3250xe" filled="true" fillcolor="#000000" stroked="false">
                <v:path arrowok="t"/>
                <v:fill type="solid"/>
              </v:shape>
            </v:group>
            <v:group style="position:absolute;left:2919;top:3250;width:10;height:20" coordorigin="2919,3250" coordsize="10,20">
              <v:shape style="position:absolute;left:2919;top:3250;width:10;height:20" coordorigin="2919,3250" coordsize="10,20" path="m2919,3270l2928,3270,2928,3250,2919,3250,2919,3270xe" filled="true" fillcolor="#000000" stroked="false">
                <v:path arrowok="t"/>
                <v:fill type="solid"/>
              </v:shape>
            </v:group>
            <v:group style="position:absolute;left:2919;top:3270;width:10;height:20" coordorigin="2919,3270" coordsize="10,20">
              <v:shape style="position:absolute;left:2919;top:3270;width:10;height:20" coordorigin="2919,3270" coordsize="10,20" path="m2919,3289l2928,3289,2928,3270,2919,3270,2919,3289xe" filled="true" fillcolor="#000000" stroked="false">
                <v:path arrowok="t"/>
                <v:fill type="solid"/>
              </v:shape>
            </v:group>
            <v:group style="position:absolute;left:2919;top:3289;width:10;height:20" coordorigin="2919,3289" coordsize="10,20">
              <v:shape style="position:absolute;left:2919;top:3289;width:10;height:20" coordorigin="2919,3289" coordsize="10,20" path="m2919,3308l2928,3308,2928,3289,2919,3289,2919,3308xe" filled="true" fillcolor="#000000" stroked="false">
                <v:path arrowok="t"/>
                <v:fill type="solid"/>
              </v:shape>
            </v:group>
            <v:group style="position:absolute;left:2919;top:3308;width:10;height:20" coordorigin="2919,3308" coordsize="10,20">
              <v:shape style="position:absolute;left:2919;top:3308;width:10;height:20" coordorigin="2919,3308" coordsize="10,20" path="m2919,3327l2928,3327,2928,3308,2919,3308,2919,3327xe" filled="true" fillcolor="#000000" stroked="false">
                <v:path arrowok="t"/>
                <v:fill type="solid"/>
              </v:shape>
            </v:group>
            <v:group style="position:absolute;left:2919;top:3327;width:10;height:20" coordorigin="2919,3327" coordsize="10,20">
              <v:shape style="position:absolute;left:2919;top:3327;width:10;height:20" coordorigin="2919,3327" coordsize="10,20" path="m2919,3346l2928,3346,2928,3327,2919,3327,2919,3346xe" filled="true" fillcolor="#000000" stroked="false">
                <v:path arrowok="t"/>
                <v:fill type="solid"/>
              </v:shape>
            </v:group>
            <v:group style="position:absolute;left:2919;top:3346;width:10;height:20" coordorigin="2919,3346" coordsize="10,20">
              <v:shape style="position:absolute;left:2919;top:3346;width:10;height:20" coordorigin="2919,3346" coordsize="10,20" path="m2919,3366l2928,3366,2928,3346,2919,3346,2919,3366xe" filled="true" fillcolor="#000000" stroked="false">
                <v:path arrowok="t"/>
                <v:fill type="solid"/>
              </v:shape>
            </v:group>
            <v:group style="position:absolute;left:2919;top:3366;width:10;height:20" coordorigin="2919,3366" coordsize="10,20">
              <v:shape style="position:absolute;left:2919;top:3366;width:10;height:20" coordorigin="2919,3366" coordsize="10,20" path="m2919,3385l2928,3385,2928,3366,2919,3366,2919,3385xe" filled="true" fillcolor="#000000" stroked="false">
                <v:path arrowok="t"/>
                <v:fill type="solid"/>
              </v:shape>
            </v:group>
            <v:group style="position:absolute;left:2919;top:3385;width:10;height:20" coordorigin="2919,3385" coordsize="10,20">
              <v:shape style="position:absolute;left:2919;top:3385;width:10;height:20" coordorigin="2919,3385" coordsize="10,20" path="m2919,3404l2928,3404,2928,3385,2919,3385,2919,3404xe" filled="true" fillcolor="#000000" stroked="false">
                <v:path arrowok="t"/>
                <v:fill type="solid"/>
              </v:shape>
            </v:group>
            <v:group style="position:absolute;left:2919;top:3404;width:10;height:20" coordorigin="2919,3404" coordsize="10,20">
              <v:shape style="position:absolute;left:2919;top:3404;width:10;height:20" coordorigin="2919,3404" coordsize="10,20" path="m2919,3423l2928,3423,2928,3404,2919,3404,2919,3423xe" filled="true" fillcolor="#000000" stroked="false">
                <v:path arrowok="t"/>
                <v:fill type="solid"/>
              </v:shape>
            </v:group>
            <v:group style="position:absolute;left:2919;top:3423;width:10;height:20" coordorigin="2919,3423" coordsize="10,20">
              <v:shape style="position:absolute;left:2919;top:3423;width:10;height:20" coordorigin="2919,3423" coordsize="10,20" path="m2919,3442l2928,3442,2928,3423,2919,3423,2919,3442xe" filled="true" fillcolor="#000000" stroked="false">
                <v:path arrowok="t"/>
                <v:fill type="solid"/>
              </v:shape>
            </v:group>
            <v:group style="position:absolute;left:2919;top:3442;width:10;height:20" coordorigin="2919,3442" coordsize="10,20">
              <v:shape style="position:absolute;left:2919;top:3442;width:10;height:20" coordorigin="2919,3442" coordsize="10,20" path="m2919,3462l2928,3462,2928,3442,2919,3442,2919,3462xe" filled="true" fillcolor="#000000" stroked="false">
                <v:path arrowok="t"/>
                <v:fill type="solid"/>
              </v:shape>
            </v:group>
            <v:group style="position:absolute;left:2919;top:3462;width:10;height:20" coordorigin="2919,3462" coordsize="10,20">
              <v:shape style="position:absolute;left:2919;top:3462;width:10;height:20" coordorigin="2919,3462" coordsize="10,20" path="m2919,3481l2928,3481,2928,3462,2919,3462,2919,3481xe" filled="true" fillcolor="#000000" stroked="false">
                <v:path arrowok="t"/>
                <v:fill type="solid"/>
              </v:shape>
            </v:group>
            <v:group style="position:absolute;left:2919;top:3481;width:10;height:20" coordorigin="2919,3481" coordsize="10,20">
              <v:shape style="position:absolute;left:2919;top:3481;width:10;height:20" coordorigin="2919,3481" coordsize="10,20" path="m2919,3500l2928,3500,2928,3481,2919,3481,2919,3500xe" filled="true" fillcolor="#000000" stroked="false">
                <v:path arrowok="t"/>
                <v:fill type="solid"/>
              </v:shape>
            </v:group>
            <v:group style="position:absolute;left:2919;top:3506;width:10;height:2" coordorigin="2919,3506" coordsize="10,2">
              <v:shape style="position:absolute;left:2919;top:3506;width:10;height:2" coordorigin="2919,3506" coordsize="10,0" path="m2919,3506l2928,3506e" filled="false" stroked="true" strokeweight=".60004pt" strokecolor="#000000">
                <v:path arrowok="t"/>
              </v:shape>
            </v:group>
            <v:group style="position:absolute;left:2919;top:3517;width:10;height:2" coordorigin="2919,3517" coordsize="10,2">
              <v:shape style="position:absolute;left:2919;top:3517;width:10;height:2" coordorigin="2919,3517" coordsize="10,0" path="m2919,3517l2928,3517e" filled="false" stroked="true" strokeweight=".47998pt" strokecolor="#000000">
                <v:path arrowok="t"/>
              </v:shape>
              <v:shape style="position:absolute;left:2928;top:3512;width:1169;height:10" type="#_x0000_t75" stroked="false">
                <v:imagedata r:id="rId1509" o:title=""/>
              </v:shape>
            </v:group>
            <v:group style="position:absolute;left:4098;top:2886;width:10;height:20" coordorigin="4098,2886" coordsize="10,20">
              <v:shape style="position:absolute;left:4098;top:2886;width:10;height:20" coordorigin="4098,2886" coordsize="10,20" path="m4098,2905l4107,2905,4107,2886,4098,2886,4098,2905xe" filled="true" fillcolor="#000000" stroked="false">
                <v:path arrowok="t"/>
                <v:fill type="solid"/>
              </v:shape>
            </v:group>
            <v:group style="position:absolute;left:4098;top:2905;width:10;height:20" coordorigin="4098,2905" coordsize="10,20">
              <v:shape style="position:absolute;left:4098;top:2905;width:10;height:20" coordorigin="4098,2905" coordsize="10,20" path="m4098,2924l4107,2924,4107,2905,4098,2905,4098,2924xe" filled="true" fillcolor="#000000" stroked="false">
                <v:path arrowok="t"/>
                <v:fill type="solid"/>
              </v:shape>
            </v:group>
            <v:group style="position:absolute;left:4098;top:2924;width:10;height:20" coordorigin="4098,2924" coordsize="10,20">
              <v:shape style="position:absolute;left:4098;top:2924;width:10;height:20" coordorigin="4098,2924" coordsize="10,20" path="m4098,2943l4107,2943,4107,2924,4098,2924,4098,2943xe" filled="true" fillcolor="#000000" stroked="false">
                <v:path arrowok="t"/>
                <v:fill type="solid"/>
              </v:shape>
            </v:group>
            <v:group style="position:absolute;left:4098;top:2943;width:10;height:20" coordorigin="4098,2943" coordsize="10,20">
              <v:shape style="position:absolute;left:4098;top:2943;width:10;height:20" coordorigin="4098,2943" coordsize="10,20" path="m4098,2962l4107,2962,4107,2943,4098,2943,4098,2962xe" filled="true" fillcolor="#000000" stroked="false">
                <v:path arrowok="t"/>
                <v:fill type="solid"/>
              </v:shape>
            </v:group>
            <v:group style="position:absolute;left:4098;top:2962;width:10;height:20" coordorigin="4098,2962" coordsize="10,20">
              <v:shape style="position:absolute;left:4098;top:2962;width:10;height:20" coordorigin="4098,2962" coordsize="10,20" path="m4098,2982l4107,2982,4107,2962,4098,2962,4098,2982xe" filled="true" fillcolor="#000000" stroked="false">
                <v:path arrowok="t"/>
                <v:fill type="solid"/>
              </v:shape>
            </v:group>
            <v:group style="position:absolute;left:4098;top:2982;width:10;height:20" coordorigin="4098,2982" coordsize="10,20">
              <v:shape style="position:absolute;left:4098;top:2982;width:10;height:20" coordorigin="4098,2982" coordsize="10,20" path="m4098,3001l4107,3001,4107,2982,4098,2982,4098,3001xe" filled="true" fillcolor="#000000" stroked="false">
                <v:path arrowok="t"/>
                <v:fill type="solid"/>
              </v:shape>
            </v:group>
            <v:group style="position:absolute;left:4098;top:3001;width:10;height:20" coordorigin="4098,3001" coordsize="10,20">
              <v:shape style="position:absolute;left:4098;top:3001;width:10;height:20" coordorigin="4098,3001" coordsize="10,20" path="m4098,3020l4107,3020,4107,3001,4098,3001,4098,3020xe" filled="true" fillcolor="#000000" stroked="false">
                <v:path arrowok="t"/>
                <v:fill type="solid"/>
              </v:shape>
            </v:group>
            <v:group style="position:absolute;left:4098;top:3020;width:10;height:20" coordorigin="4098,3020" coordsize="10,20">
              <v:shape style="position:absolute;left:4098;top:3020;width:10;height:20" coordorigin="4098,3020" coordsize="10,20" path="m4098,3039l4107,3039,4107,3020,4098,3020,4098,3039xe" filled="true" fillcolor="#000000" stroked="false">
                <v:path arrowok="t"/>
                <v:fill type="solid"/>
              </v:shape>
            </v:group>
            <v:group style="position:absolute;left:4098;top:3039;width:10;height:20" coordorigin="4098,3039" coordsize="10,20">
              <v:shape style="position:absolute;left:4098;top:3039;width:10;height:20" coordorigin="4098,3039" coordsize="10,20" path="m4098,3058l4107,3058,4107,3039,4098,3039,4098,3058xe" filled="true" fillcolor="#000000" stroked="false">
                <v:path arrowok="t"/>
                <v:fill type="solid"/>
              </v:shape>
            </v:group>
            <v:group style="position:absolute;left:4098;top:3058;width:10;height:20" coordorigin="4098,3058" coordsize="10,20">
              <v:shape style="position:absolute;left:4098;top:3058;width:10;height:20" coordorigin="4098,3058" coordsize="10,20" path="m4098,3078l4107,3078,4107,3058,4098,3058,4098,3078xe" filled="true" fillcolor="#000000" stroked="false">
                <v:path arrowok="t"/>
                <v:fill type="solid"/>
              </v:shape>
            </v:group>
            <v:group style="position:absolute;left:4098;top:3078;width:10;height:20" coordorigin="4098,3078" coordsize="10,20">
              <v:shape style="position:absolute;left:4098;top:3078;width:10;height:20" coordorigin="4098,3078" coordsize="10,20" path="m4098,3097l4107,3097,4107,3078,4098,3078,4098,3097xe" filled="true" fillcolor="#000000" stroked="false">
                <v:path arrowok="t"/>
                <v:fill type="solid"/>
              </v:shape>
            </v:group>
            <v:group style="position:absolute;left:4098;top:3097;width:10;height:20" coordorigin="4098,3097" coordsize="10,20">
              <v:shape style="position:absolute;left:4098;top:3097;width:10;height:20" coordorigin="4098,3097" coordsize="10,20" path="m4098,3116l4107,3116,4107,3097,4098,3097,4098,3116xe" filled="true" fillcolor="#000000" stroked="false">
                <v:path arrowok="t"/>
                <v:fill type="solid"/>
              </v:shape>
            </v:group>
            <v:group style="position:absolute;left:4098;top:3116;width:10;height:20" coordorigin="4098,3116" coordsize="10,20">
              <v:shape style="position:absolute;left:4098;top:3116;width:10;height:20" coordorigin="4098,3116" coordsize="10,20" path="m4098,3135l4107,3135,4107,3116,4098,3116,4098,3135xe" filled="true" fillcolor="#000000" stroked="false">
                <v:path arrowok="t"/>
                <v:fill type="solid"/>
              </v:shape>
            </v:group>
            <v:group style="position:absolute;left:4098;top:3135;width:10;height:20" coordorigin="4098,3135" coordsize="10,20">
              <v:shape style="position:absolute;left:4098;top:3135;width:10;height:20" coordorigin="4098,3135" coordsize="10,20" path="m4098,3154l4107,3154,4107,3135,4098,3135,4098,3154xe" filled="true" fillcolor="#000000" stroked="false">
                <v:path arrowok="t"/>
                <v:fill type="solid"/>
              </v:shape>
            </v:group>
            <v:group style="position:absolute;left:4098;top:3154;width:10;height:20" coordorigin="4098,3154" coordsize="10,20">
              <v:shape style="position:absolute;left:4098;top:3154;width:10;height:20" coordorigin="4098,3154" coordsize="10,20" path="m4098,3174l4107,3174,4107,3154,4098,3154,4098,3174xe" filled="true" fillcolor="#000000" stroked="false">
                <v:path arrowok="t"/>
                <v:fill type="solid"/>
              </v:shape>
            </v:group>
            <v:group style="position:absolute;left:4098;top:3174;width:10;height:20" coordorigin="4098,3174" coordsize="10,20">
              <v:shape style="position:absolute;left:4098;top:3174;width:10;height:20" coordorigin="4098,3174" coordsize="10,20" path="m4098,3193l4107,3193,4107,3174,4098,3174,4098,3193xe" filled="true" fillcolor="#000000" stroked="false">
                <v:path arrowok="t"/>
                <v:fill type="solid"/>
              </v:shape>
            </v:group>
            <v:group style="position:absolute;left:4098;top:3193;width:10;height:20" coordorigin="4098,3193" coordsize="10,20">
              <v:shape style="position:absolute;left:4098;top:3193;width:10;height:20" coordorigin="4098,3193" coordsize="10,20" path="m4098,3212l4107,3212,4107,3193,4098,3193,4098,3212xe" filled="true" fillcolor="#000000" stroked="false">
                <v:path arrowok="t"/>
                <v:fill type="solid"/>
              </v:shape>
            </v:group>
            <v:group style="position:absolute;left:4098;top:3212;width:10;height:20" coordorigin="4098,3212" coordsize="10,20">
              <v:shape style="position:absolute;left:4098;top:3212;width:10;height:20" coordorigin="4098,3212" coordsize="10,20" path="m4098,3231l4107,3231,4107,3212,4098,3212,4098,3231xe" filled="true" fillcolor="#000000" stroked="false">
                <v:path arrowok="t"/>
                <v:fill type="solid"/>
              </v:shape>
            </v:group>
            <v:group style="position:absolute;left:4098;top:3231;width:10;height:20" coordorigin="4098,3231" coordsize="10,20">
              <v:shape style="position:absolute;left:4098;top:3231;width:10;height:20" coordorigin="4098,3231" coordsize="10,20" path="m4098,3250l4107,3250,4107,3231,4098,3231,4098,3250xe" filled="true" fillcolor="#000000" stroked="false">
                <v:path arrowok="t"/>
                <v:fill type="solid"/>
              </v:shape>
            </v:group>
            <v:group style="position:absolute;left:4098;top:3250;width:10;height:20" coordorigin="4098,3250" coordsize="10,20">
              <v:shape style="position:absolute;left:4098;top:3250;width:10;height:20" coordorigin="4098,3250" coordsize="10,20" path="m4098,3270l4107,3270,4107,3250,4098,3250,4098,3270xe" filled="true" fillcolor="#000000" stroked="false">
                <v:path arrowok="t"/>
                <v:fill type="solid"/>
              </v:shape>
            </v:group>
            <v:group style="position:absolute;left:4098;top:3270;width:10;height:20" coordorigin="4098,3270" coordsize="10,20">
              <v:shape style="position:absolute;left:4098;top:3270;width:10;height:20" coordorigin="4098,3270" coordsize="10,20" path="m4098,3289l4107,3289,4107,3270,4098,3270,4098,3289xe" filled="true" fillcolor="#000000" stroked="false">
                <v:path arrowok="t"/>
                <v:fill type="solid"/>
              </v:shape>
            </v:group>
            <v:group style="position:absolute;left:4098;top:3289;width:10;height:20" coordorigin="4098,3289" coordsize="10,20">
              <v:shape style="position:absolute;left:4098;top:3289;width:10;height:20" coordorigin="4098,3289" coordsize="10,20" path="m4098,3308l4107,3308,4107,3289,4098,3289,4098,3308xe" filled="true" fillcolor="#000000" stroked="false">
                <v:path arrowok="t"/>
                <v:fill type="solid"/>
              </v:shape>
            </v:group>
            <v:group style="position:absolute;left:4098;top:3308;width:10;height:20" coordorigin="4098,3308" coordsize="10,20">
              <v:shape style="position:absolute;left:4098;top:3308;width:10;height:20" coordorigin="4098,3308" coordsize="10,20" path="m4098,3327l4107,3327,4107,3308,4098,3308,4098,3327xe" filled="true" fillcolor="#000000" stroked="false">
                <v:path arrowok="t"/>
                <v:fill type="solid"/>
              </v:shape>
            </v:group>
            <v:group style="position:absolute;left:4098;top:3327;width:10;height:20" coordorigin="4098,3327" coordsize="10,20">
              <v:shape style="position:absolute;left:4098;top:3327;width:10;height:20" coordorigin="4098,3327" coordsize="10,20" path="m4098,3346l4107,3346,4107,3327,4098,3327,4098,3346xe" filled="true" fillcolor="#000000" stroked="false">
                <v:path arrowok="t"/>
                <v:fill type="solid"/>
              </v:shape>
            </v:group>
            <v:group style="position:absolute;left:4098;top:3346;width:10;height:20" coordorigin="4098,3346" coordsize="10,20">
              <v:shape style="position:absolute;left:4098;top:3346;width:10;height:20" coordorigin="4098,3346" coordsize="10,20" path="m4098,3366l4107,3366,4107,3346,4098,3346,4098,3366xe" filled="true" fillcolor="#000000" stroked="false">
                <v:path arrowok="t"/>
                <v:fill type="solid"/>
              </v:shape>
            </v:group>
            <v:group style="position:absolute;left:4098;top:3366;width:10;height:20" coordorigin="4098,3366" coordsize="10,20">
              <v:shape style="position:absolute;left:4098;top:3366;width:10;height:20" coordorigin="4098,3366" coordsize="10,20" path="m4098,3385l4107,3385,4107,3366,4098,3366,4098,3385xe" filled="true" fillcolor="#000000" stroked="false">
                <v:path arrowok="t"/>
                <v:fill type="solid"/>
              </v:shape>
            </v:group>
            <v:group style="position:absolute;left:4098;top:3385;width:10;height:20" coordorigin="4098,3385" coordsize="10,20">
              <v:shape style="position:absolute;left:4098;top:3385;width:10;height:20" coordorigin="4098,3385" coordsize="10,20" path="m4098,3404l4107,3404,4107,3385,4098,3385,4098,3404xe" filled="true" fillcolor="#000000" stroked="false">
                <v:path arrowok="t"/>
                <v:fill type="solid"/>
              </v:shape>
            </v:group>
            <v:group style="position:absolute;left:4098;top:3404;width:10;height:20" coordorigin="4098,3404" coordsize="10,20">
              <v:shape style="position:absolute;left:4098;top:3404;width:10;height:20" coordorigin="4098,3404" coordsize="10,20" path="m4098,3423l4107,3423,4107,3404,4098,3404,4098,3423xe" filled="true" fillcolor="#000000" stroked="false">
                <v:path arrowok="t"/>
                <v:fill type="solid"/>
              </v:shape>
            </v:group>
            <v:group style="position:absolute;left:4098;top:3423;width:10;height:20" coordorigin="4098,3423" coordsize="10,20">
              <v:shape style="position:absolute;left:4098;top:3423;width:10;height:20" coordorigin="4098,3423" coordsize="10,20" path="m4098,3442l4107,3442,4107,3423,4098,3423,4098,3442xe" filled="true" fillcolor="#000000" stroked="false">
                <v:path arrowok="t"/>
                <v:fill type="solid"/>
              </v:shape>
            </v:group>
            <v:group style="position:absolute;left:4098;top:3442;width:10;height:20" coordorigin="4098,3442" coordsize="10,20">
              <v:shape style="position:absolute;left:4098;top:3442;width:10;height:20" coordorigin="4098,3442" coordsize="10,20" path="m4098,3462l4107,3462,4107,3442,4098,3442,4098,3462xe" filled="true" fillcolor="#000000" stroked="false">
                <v:path arrowok="t"/>
                <v:fill type="solid"/>
              </v:shape>
            </v:group>
            <v:group style="position:absolute;left:4098;top:3462;width:10;height:20" coordorigin="4098,3462" coordsize="10,20">
              <v:shape style="position:absolute;left:4098;top:3462;width:10;height:20" coordorigin="4098,3462" coordsize="10,20" path="m4098,3481l4107,3481,4107,3462,4098,3462,4098,3481xe" filled="true" fillcolor="#000000" stroked="false">
                <v:path arrowok="t"/>
                <v:fill type="solid"/>
              </v:shape>
            </v:group>
            <v:group style="position:absolute;left:4098;top:3481;width:10;height:20" coordorigin="4098,3481" coordsize="10,20">
              <v:shape style="position:absolute;left:4098;top:3481;width:10;height:20" coordorigin="4098,3481" coordsize="10,20" path="m4098,3500l4107,3500,4107,3481,4098,3481,4098,3500xe" filled="true" fillcolor="#000000" stroked="false">
                <v:path arrowok="t"/>
                <v:fill type="solid"/>
              </v:shape>
            </v:group>
            <v:group style="position:absolute;left:4098;top:3506;width:10;height:2" coordorigin="4098,3506" coordsize="10,2">
              <v:shape style="position:absolute;left:4098;top:3506;width:10;height:2" coordorigin="4098,3506" coordsize="10,0" path="m4098,3506l4107,3506e" filled="false" stroked="true" strokeweight=".60004pt" strokecolor="#000000">
                <v:path arrowok="t"/>
              </v:shape>
            </v:group>
            <v:group style="position:absolute;left:4098;top:3517;width:10;height:2" coordorigin="4098,3517" coordsize="10,2">
              <v:shape style="position:absolute;left:4098;top:3517;width:10;height:2" coordorigin="4098,3517" coordsize="10,0" path="m4098,3517l4107,3517e" filled="false" stroked="true" strokeweight=".47998pt" strokecolor="#000000">
                <v:path arrowok="t"/>
              </v:shape>
            </v:group>
            <v:group style="position:absolute;left:5199;top:2886;width:10;height:20" coordorigin="5199,2886" coordsize="10,20">
              <v:shape style="position:absolute;left:5199;top:2886;width:10;height:20" coordorigin="5199,2886" coordsize="10,20" path="m5199,2905l5209,2905,5209,2886,5199,2886,5199,2905xe" filled="true" fillcolor="#000000" stroked="false">
                <v:path arrowok="t"/>
                <v:fill type="solid"/>
              </v:shape>
            </v:group>
            <v:group style="position:absolute;left:5199;top:2905;width:10;height:20" coordorigin="5199,2905" coordsize="10,20">
              <v:shape style="position:absolute;left:5199;top:2905;width:10;height:20" coordorigin="5199,2905" coordsize="10,20" path="m5199,2924l5209,2924,5209,2905,5199,2905,5199,2924xe" filled="true" fillcolor="#000000" stroked="false">
                <v:path arrowok="t"/>
                <v:fill type="solid"/>
              </v:shape>
            </v:group>
            <v:group style="position:absolute;left:5199;top:2924;width:10;height:20" coordorigin="5199,2924" coordsize="10,20">
              <v:shape style="position:absolute;left:5199;top:2924;width:10;height:20" coordorigin="5199,2924" coordsize="10,20" path="m5199,2943l5209,2943,5209,2924,5199,2924,5199,2943xe" filled="true" fillcolor="#000000" stroked="false">
                <v:path arrowok="t"/>
                <v:fill type="solid"/>
              </v:shape>
            </v:group>
            <v:group style="position:absolute;left:5199;top:2943;width:10;height:20" coordorigin="5199,2943" coordsize="10,20">
              <v:shape style="position:absolute;left:5199;top:2943;width:10;height:20" coordorigin="5199,2943" coordsize="10,20" path="m5199,2962l5209,2962,5209,2943,5199,2943,5199,2962xe" filled="true" fillcolor="#000000" stroked="false">
                <v:path arrowok="t"/>
                <v:fill type="solid"/>
              </v:shape>
            </v:group>
            <v:group style="position:absolute;left:5199;top:2962;width:10;height:20" coordorigin="5199,2962" coordsize="10,20">
              <v:shape style="position:absolute;left:5199;top:2962;width:10;height:20" coordorigin="5199,2962" coordsize="10,20" path="m5199,2982l5209,2982,5209,2962,5199,2962,5199,2982xe" filled="true" fillcolor="#000000" stroked="false">
                <v:path arrowok="t"/>
                <v:fill type="solid"/>
              </v:shape>
            </v:group>
            <v:group style="position:absolute;left:5199;top:2982;width:10;height:20" coordorigin="5199,2982" coordsize="10,20">
              <v:shape style="position:absolute;left:5199;top:2982;width:10;height:20" coordorigin="5199,2982" coordsize="10,20" path="m5199,3001l5209,3001,5209,2982,5199,2982,5199,3001xe" filled="true" fillcolor="#000000" stroked="false">
                <v:path arrowok="t"/>
                <v:fill type="solid"/>
              </v:shape>
            </v:group>
            <v:group style="position:absolute;left:5199;top:3001;width:10;height:20" coordorigin="5199,3001" coordsize="10,20">
              <v:shape style="position:absolute;left:5199;top:3001;width:10;height:20" coordorigin="5199,3001" coordsize="10,20" path="m5199,3020l5209,3020,5209,3001,5199,3001,5199,3020xe" filled="true" fillcolor="#000000" stroked="false">
                <v:path arrowok="t"/>
                <v:fill type="solid"/>
              </v:shape>
            </v:group>
            <v:group style="position:absolute;left:5199;top:3020;width:10;height:20" coordorigin="5199,3020" coordsize="10,20">
              <v:shape style="position:absolute;left:5199;top:3020;width:10;height:20" coordorigin="5199,3020" coordsize="10,20" path="m5199,3039l5209,3039,5209,3020,5199,3020,5199,3039xe" filled="true" fillcolor="#000000" stroked="false">
                <v:path arrowok="t"/>
                <v:fill type="solid"/>
              </v:shape>
            </v:group>
            <v:group style="position:absolute;left:5199;top:3039;width:10;height:20" coordorigin="5199,3039" coordsize="10,20">
              <v:shape style="position:absolute;left:5199;top:3039;width:10;height:20" coordorigin="5199,3039" coordsize="10,20" path="m5199,3058l5209,3058,5209,3039,5199,3039,5199,3058xe" filled="true" fillcolor="#000000" stroked="false">
                <v:path arrowok="t"/>
                <v:fill type="solid"/>
              </v:shape>
            </v:group>
            <v:group style="position:absolute;left:5199;top:3058;width:10;height:20" coordorigin="5199,3058" coordsize="10,20">
              <v:shape style="position:absolute;left:5199;top:3058;width:10;height:20" coordorigin="5199,3058" coordsize="10,20" path="m5199,3078l5209,3078,5209,3058,5199,3058,5199,3078xe" filled="true" fillcolor="#000000" stroked="false">
                <v:path arrowok="t"/>
                <v:fill type="solid"/>
              </v:shape>
            </v:group>
            <v:group style="position:absolute;left:5199;top:3078;width:10;height:20" coordorigin="5199,3078" coordsize="10,20">
              <v:shape style="position:absolute;left:5199;top:3078;width:10;height:20" coordorigin="5199,3078" coordsize="10,20" path="m5199,3097l5209,3097,5209,3078,5199,3078,5199,3097xe" filled="true" fillcolor="#000000" stroked="false">
                <v:path arrowok="t"/>
                <v:fill type="solid"/>
              </v:shape>
            </v:group>
            <v:group style="position:absolute;left:5199;top:3097;width:10;height:20" coordorigin="5199,3097" coordsize="10,20">
              <v:shape style="position:absolute;left:5199;top:3097;width:10;height:20" coordorigin="5199,3097" coordsize="10,20" path="m5199,3116l5209,3116,5209,3097,5199,3097,5199,3116xe" filled="true" fillcolor="#000000" stroked="false">
                <v:path arrowok="t"/>
                <v:fill type="solid"/>
              </v:shape>
            </v:group>
            <v:group style="position:absolute;left:5199;top:3116;width:10;height:20" coordorigin="5199,3116" coordsize="10,20">
              <v:shape style="position:absolute;left:5199;top:3116;width:10;height:20" coordorigin="5199,3116" coordsize="10,20" path="m5199,3135l5209,3135,5209,3116,5199,3116,5199,3135xe" filled="true" fillcolor="#000000" stroked="false">
                <v:path arrowok="t"/>
                <v:fill type="solid"/>
              </v:shape>
            </v:group>
            <v:group style="position:absolute;left:5199;top:3135;width:10;height:20" coordorigin="5199,3135" coordsize="10,20">
              <v:shape style="position:absolute;left:5199;top:3135;width:10;height:20" coordorigin="5199,3135" coordsize="10,20" path="m5199,3154l5209,3154,5209,3135,5199,3135,5199,3154xe" filled="true" fillcolor="#000000" stroked="false">
                <v:path arrowok="t"/>
                <v:fill type="solid"/>
              </v:shape>
            </v:group>
            <v:group style="position:absolute;left:5199;top:3154;width:10;height:20" coordorigin="5199,3154" coordsize="10,20">
              <v:shape style="position:absolute;left:5199;top:3154;width:10;height:20" coordorigin="5199,3154" coordsize="10,20" path="m5199,3174l5209,3174,5209,3154,5199,3154,5199,3174xe" filled="true" fillcolor="#000000" stroked="false">
                <v:path arrowok="t"/>
                <v:fill type="solid"/>
              </v:shape>
            </v:group>
            <v:group style="position:absolute;left:5199;top:3174;width:10;height:20" coordorigin="5199,3174" coordsize="10,20">
              <v:shape style="position:absolute;left:5199;top:3174;width:10;height:20" coordorigin="5199,3174" coordsize="10,20" path="m5199,3193l5209,3193,5209,3174,5199,3174,5199,3193xe" filled="true" fillcolor="#000000" stroked="false">
                <v:path arrowok="t"/>
                <v:fill type="solid"/>
              </v:shape>
            </v:group>
            <v:group style="position:absolute;left:5199;top:3193;width:10;height:20" coordorigin="5199,3193" coordsize="10,20">
              <v:shape style="position:absolute;left:5199;top:3193;width:10;height:20" coordorigin="5199,3193" coordsize="10,20" path="m5199,3212l5209,3212,5209,3193,5199,3193,5199,3212xe" filled="true" fillcolor="#000000" stroked="false">
                <v:path arrowok="t"/>
                <v:fill type="solid"/>
              </v:shape>
            </v:group>
            <v:group style="position:absolute;left:5199;top:3212;width:10;height:20" coordorigin="5199,3212" coordsize="10,20">
              <v:shape style="position:absolute;left:5199;top:3212;width:10;height:20" coordorigin="5199,3212" coordsize="10,20" path="m5199,3231l5209,3231,5209,3212,5199,3212,5199,3231xe" filled="true" fillcolor="#000000" stroked="false">
                <v:path arrowok="t"/>
                <v:fill type="solid"/>
              </v:shape>
            </v:group>
            <v:group style="position:absolute;left:5199;top:3231;width:10;height:20" coordorigin="5199,3231" coordsize="10,20">
              <v:shape style="position:absolute;left:5199;top:3231;width:10;height:20" coordorigin="5199,3231" coordsize="10,20" path="m5199,3250l5209,3250,5209,3231,5199,3231,5199,3250xe" filled="true" fillcolor="#000000" stroked="false">
                <v:path arrowok="t"/>
                <v:fill type="solid"/>
              </v:shape>
            </v:group>
            <v:group style="position:absolute;left:5199;top:3250;width:10;height:20" coordorigin="5199,3250" coordsize="10,20">
              <v:shape style="position:absolute;left:5199;top:3250;width:10;height:20" coordorigin="5199,3250" coordsize="10,20" path="m5199,3270l5209,3270,5209,3250,5199,3250,5199,3270xe" filled="true" fillcolor="#000000" stroked="false">
                <v:path arrowok="t"/>
                <v:fill type="solid"/>
              </v:shape>
            </v:group>
            <v:group style="position:absolute;left:5199;top:3270;width:10;height:20" coordorigin="5199,3270" coordsize="10,20">
              <v:shape style="position:absolute;left:5199;top:3270;width:10;height:20" coordorigin="5199,3270" coordsize="10,20" path="m5199,3289l5209,3289,5209,3270,5199,3270,5199,3289xe" filled="true" fillcolor="#000000" stroked="false">
                <v:path arrowok="t"/>
                <v:fill type="solid"/>
              </v:shape>
            </v:group>
            <v:group style="position:absolute;left:5199;top:3289;width:10;height:20" coordorigin="5199,3289" coordsize="10,20">
              <v:shape style="position:absolute;left:5199;top:3289;width:10;height:20" coordorigin="5199,3289" coordsize="10,20" path="m5199,3308l5209,3308,5209,3289,5199,3289,5199,3308xe" filled="true" fillcolor="#000000" stroked="false">
                <v:path arrowok="t"/>
                <v:fill type="solid"/>
              </v:shape>
            </v:group>
            <v:group style="position:absolute;left:5199;top:3308;width:10;height:20" coordorigin="5199,3308" coordsize="10,20">
              <v:shape style="position:absolute;left:5199;top:3308;width:10;height:20" coordorigin="5199,3308" coordsize="10,20" path="m5199,3327l5209,3327,5209,3308,5199,3308,5199,3327xe" filled="true" fillcolor="#000000" stroked="false">
                <v:path arrowok="t"/>
                <v:fill type="solid"/>
              </v:shape>
            </v:group>
            <v:group style="position:absolute;left:5199;top:3327;width:10;height:20" coordorigin="5199,3327" coordsize="10,20">
              <v:shape style="position:absolute;left:5199;top:3327;width:10;height:20" coordorigin="5199,3327" coordsize="10,20" path="m5199,3346l5209,3346,5209,3327,5199,3327,5199,3346xe" filled="true" fillcolor="#000000" stroked="false">
                <v:path arrowok="t"/>
                <v:fill type="solid"/>
              </v:shape>
            </v:group>
            <v:group style="position:absolute;left:5199;top:3346;width:10;height:20" coordorigin="5199,3346" coordsize="10,20">
              <v:shape style="position:absolute;left:5199;top:3346;width:10;height:20" coordorigin="5199,3346" coordsize="10,20" path="m5199,3366l5209,3366,5209,3346,5199,3346,5199,3366xe" filled="true" fillcolor="#000000" stroked="false">
                <v:path arrowok="t"/>
                <v:fill type="solid"/>
              </v:shape>
            </v:group>
            <v:group style="position:absolute;left:5199;top:3366;width:10;height:20" coordorigin="5199,3366" coordsize="10,20">
              <v:shape style="position:absolute;left:5199;top:3366;width:10;height:20" coordorigin="5199,3366" coordsize="10,20" path="m5199,3385l5209,3385,5209,3366,5199,3366,5199,3385xe" filled="true" fillcolor="#000000" stroked="false">
                <v:path arrowok="t"/>
                <v:fill type="solid"/>
              </v:shape>
            </v:group>
            <v:group style="position:absolute;left:5199;top:3385;width:10;height:20" coordorigin="5199,3385" coordsize="10,20">
              <v:shape style="position:absolute;left:5199;top:3385;width:10;height:20" coordorigin="5199,3385" coordsize="10,20" path="m5199,3404l5209,3404,5209,3385,5199,3385,5199,3404xe" filled="true" fillcolor="#000000" stroked="false">
                <v:path arrowok="t"/>
                <v:fill type="solid"/>
              </v:shape>
            </v:group>
            <v:group style="position:absolute;left:5199;top:3404;width:10;height:20" coordorigin="5199,3404" coordsize="10,20">
              <v:shape style="position:absolute;left:5199;top:3404;width:10;height:20" coordorigin="5199,3404" coordsize="10,20" path="m5199,3423l5209,3423,5209,3404,5199,3404,5199,3423xe" filled="true" fillcolor="#000000" stroked="false">
                <v:path arrowok="t"/>
                <v:fill type="solid"/>
              </v:shape>
            </v:group>
            <v:group style="position:absolute;left:5199;top:3423;width:10;height:20" coordorigin="5199,3423" coordsize="10,20">
              <v:shape style="position:absolute;left:5199;top:3423;width:10;height:20" coordorigin="5199,3423" coordsize="10,20" path="m5199,3442l5209,3442,5209,3423,5199,3423,5199,3442xe" filled="true" fillcolor="#000000" stroked="false">
                <v:path arrowok="t"/>
                <v:fill type="solid"/>
              </v:shape>
            </v:group>
            <v:group style="position:absolute;left:5199;top:3442;width:10;height:20" coordorigin="5199,3442" coordsize="10,20">
              <v:shape style="position:absolute;left:5199;top:3442;width:10;height:20" coordorigin="5199,3442" coordsize="10,20" path="m5199,3462l5209,3462,5209,3442,5199,3442,5199,3462xe" filled="true" fillcolor="#000000" stroked="false">
                <v:path arrowok="t"/>
                <v:fill type="solid"/>
              </v:shape>
            </v:group>
            <v:group style="position:absolute;left:5199;top:3462;width:10;height:20" coordorigin="5199,3462" coordsize="10,20">
              <v:shape style="position:absolute;left:5199;top:3462;width:10;height:20" coordorigin="5199,3462" coordsize="10,20" path="m5199,3481l5209,3481,5209,3462,5199,3462,5199,3481xe" filled="true" fillcolor="#000000" stroked="false">
                <v:path arrowok="t"/>
                <v:fill type="solid"/>
              </v:shape>
            </v:group>
            <v:group style="position:absolute;left:5199;top:3481;width:10;height:20" coordorigin="5199,3481" coordsize="10,20">
              <v:shape style="position:absolute;left:5199;top:3481;width:10;height:20" coordorigin="5199,3481" coordsize="10,20" path="m5199,3500l5209,3500,5209,3481,5199,3481,5199,3500xe" filled="true" fillcolor="#000000" stroked="false">
                <v:path arrowok="t"/>
                <v:fill type="solid"/>
              </v:shape>
            </v:group>
            <v:group style="position:absolute;left:5199;top:3506;width:10;height:2" coordorigin="5199,3506" coordsize="10,2">
              <v:shape style="position:absolute;left:5199;top:3506;width:10;height:2" coordorigin="5199,3506" coordsize="10,0" path="m5199,3506l5209,3506e" filled="false" stroked="true" strokeweight=".60004pt" strokecolor="#000000">
                <v:path arrowok="t"/>
              </v:shape>
            </v:group>
            <v:group style="position:absolute;left:5199;top:3517;width:10;height:2" coordorigin="5199,3517" coordsize="10,2">
              <v:shape style="position:absolute;left:5199;top:3517;width:10;height:2" coordorigin="5199,3517" coordsize="10,0" path="m5199,3517l5209,3517e" filled="false" stroked="true" strokeweight=".47998pt" strokecolor="#000000">
                <v:path arrowok="t"/>
              </v:shape>
            </v:group>
            <v:group style="position:absolute;left:6820;top:2886;width:10;height:20" coordorigin="6820,2886" coordsize="10,20">
              <v:shape style="position:absolute;left:6820;top:2886;width:10;height:20" coordorigin="6820,2886" coordsize="10,20" path="m6820,2905l6829,2905,6829,2886,6820,2886,6820,2905xe" filled="true" fillcolor="#000000" stroked="false">
                <v:path arrowok="t"/>
                <v:fill type="solid"/>
              </v:shape>
            </v:group>
            <v:group style="position:absolute;left:6820;top:2905;width:10;height:20" coordorigin="6820,2905" coordsize="10,20">
              <v:shape style="position:absolute;left:6820;top:2905;width:10;height:20" coordorigin="6820,2905" coordsize="10,20" path="m6820,2924l6829,2924,6829,2905,6820,2905,6820,2924xe" filled="true" fillcolor="#000000" stroked="false">
                <v:path arrowok="t"/>
                <v:fill type="solid"/>
              </v:shape>
            </v:group>
            <v:group style="position:absolute;left:6820;top:2924;width:10;height:20" coordorigin="6820,2924" coordsize="10,20">
              <v:shape style="position:absolute;left:6820;top:2924;width:10;height:20" coordorigin="6820,2924" coordsize="10,20" path="m6820,2943l6829,2943,6829,2924,6820,2924,6820,2943xe" filled="true" fillcolor="#000000" stroked="false">
                <v:path arrowok="t"/>
                <v:fill type="solid"/>
              </v:shape>
            </v:group>
            <v:group style="position:absolute;left:6820;top:2943;width:10;height:20" coordorigin="6820,2943" coordsize="10,20">
              <v:shape style="position:absolute;left:6820;top:2943;width:10;height:20" coordorigin="6820,2943" coordsize="10,20" path="m6820,2962l6829,2962,6829,2943,6820,2943,6820,2962xe" filled="true" fillcolor="#000000" stroked="false">
                <v:path arrowok="t"/>
                <v:fill type="solid"/>
              </v:shape>
            </v:group>
            <v:group style="position:absolute;left:6820;top:2962;width:10;height:20" coordorigin="6820,2962" coordsize="10,20">
              <v:shape style="position:absolute;left:6820;top:2962;width:10;height:20" coordorigin="6820,2962" coordsize="10,20" path="m6820,2982l6829,2982,6829,2962,6820,2962,6820,2982xe" filled="true" fillcolor="#000000" stroked="false">
                <v:path arrowok="t"/>
                <v:fill type="solid"/>
              </v:shape>
            </v:group>
            <v:group style="position:absolute;left:6820;top:2982;width:10;height:20" coordorigin="6820,2982" coordsize="10,20">
              <v:shape style="position:absolute;left:6820;top:2982;width:10;height:20" coordorigin="6820,2982" coordsize="10,20" path="m6820,3001l6829,3001,6829,2982,6820,2982,6820,3001xe" filled="true" fillcolor="#000000" stroked="false">
                <v:path arrowok="t"/>
                <v:fill type="solid"/>
              </v:shape>
            </v:group>
            <v:group style="position:absolute;left:6820;top:3001;width:10;height:20" coordorigin="6820,3001" coordsize="10,20">
              <v:shape style="position:absolute;left:6820;top:3001;width:10;height:20" coordorigin="6820,3001" coordsize="10,20" path="m6820,3020l6829,3020,6829,3001,6820,3001,6820,3020xe" filled="true" fillcolor="#000000" stroked="false">
                <v:path arrowok="t"/>
                <v:fill type="solid"/>
              </v:shape>
            </v:group>
            <v:group style="position:absolute;left:6820;top:3020;width:10;height:20" coordorigin="6820,3020" coordsize="10,20">
              <v:shape style="position:absolute;left:6820;top:3020;width:10;height:20" coordorigin="6820,3020" coordsize="10,20" path="m6820,3039l6829,3039,6829,3020,6820,3020,6820,3039xe" filled="true" fillcolor="#000000" stroked="false">
                <v:path arrowok="t"/>
                <v:fill type="solid"/>
              </v:shape>
            </v:group>
            <v:group style="position:absolute;left:6820;top:3039;width:10;height:20" coordorigin="6820,3039" coordsize="10,20">
              <v:shape style="position:absolute;left:6820;top:3039;width:10;height:20" coordorigin="6820,3039" coordsize="10,20" path="m6820,3058l6829,3058,6829,3039,6820,3039,6820,3058xe" filled="true" fillcolor="#000000" stroked="false">
                <v:path arrowok="t"/>
                <v:fill type="solid"/>
              </v:shape>
            </v:group>
            <v:group style="position:absolute;left:6820;top:3058;width:10;height:20" coordorigin="6820,3058" coordsize="10,20">
              <v:shape style="position:absolute;left:6820;top:3058;width:10;height:20" coordorigin="6820,3058" coordsize="10,20" path="m6820,3078l6829,3078,6829,3058,6820,3058,6820,3078xe" filled="true" fillcolor="#000000" stroked="false">
                <v:path arrowok="t"/>
                <v:fill type="solid"/>
              </v:shape>
            </v:group>
            <v:group style="position:absolute;left:6820;top:3078;width:10;height:20" coordorigin="6820,3078" coordsize="10,20">
              <v:shape style="position:absolute;left:6820;top:3078;width:10;height:20" coordorigin="6820,3078" coordsize="10,20" path="m6820,3097l6829,3097,6829,3078,6820,3078,6820,3097xe" filled="true" fillcolor="#000000" stroked="false">
                <v:path arrowok="t"/>
                <v:fill type="solid"/>
              </v:shape>
            </v:group>
            <v:group style="position:absolute;left:6820;top:3097;width:10;height:20" coordorigin="6820,3097" coordsize="10,20">
              <v:shape style="position:absolute;left:6820;top:3097;width:10;height:20" coordorigin="6820,3097" coordsize="10,20" path="m6820,3116l6829,3116,6829,3097,6820,3097,6820,3116xe" filled="true" fillcolor="#000000" stroked="false">
                <v:path arrowok="t"/>
                <v:fill type="solid"/>
              </v:shape>
            </v:group>
            <v:group style="position:absolute;left:6820;top:3116;width:10;height:20" coordorigin="6820,3116" coordsize="10,20">
              <v:shape style="position:absolute;left:6820;top:3116;width:10;height:20" coordorigin="6820,3116" coordsize="10,20" path="m6820,3135l6829,3135,6829,3116,6820,3116,6820,3135xe" filled="true" fillcolor="#000000" stroked="false">
                <v:path arrowok="t"/>
                <v:fill type="solid"/>
              </v:shape>
            </v:group>
            <v:group style="position:absolute;left:6820;top:3135;width:10;height:20" coordorigin="6820,3135" coordsize="10,20">
              <v:shape style="position:absolute;left:6820;top:3135;width:10;height:20" coordorigin="6820,3135" coordsize="10,20" path="m6820,3154l6829,3154,6829,3135,6820,3135,6820,3154xe" filled="true" fillcolor="#000000" stroked="false">
                <v:path arrowok="t"/>
                <v:fill type="solid"/>
              </v:shape>
            </v:group>
            <v:group style="position:absolute;left:6820;top:3154;width:10;height:20" coordorigin="6820,3154" coordsize="10,20">
              <v:shape style="position:absolute;left:6820;top:3154;width:10;height:20" coordorigin="6820,3154" coordsize="10,20" path="m6820,3174l6829,3174,6829,3154,6820,3154,6820,3174xe" filled="true" fillcolor="#000000" stroked="false">
                <v:path arrowok="t"/>
                <v:fill type="solid"/>
              </v:shape>
            </v:group>
            <v:group style="position:absolute;left:6820;top:3174;width:10;height:20" coordorigin="6820,3174" coordsize="10,20">
              <v:shape style="position:absolute;left:6820;top:3174;width:10;height:20" coordorigin="6820,3174" coordsize="10,20" path="m6820,3193l6829,3193,6829,3174,6820,3174,6820,3193xe" filled="true" fillcolor="#000000" stroked="false">
                <v:path arrowok="t"/>
                <v:fill type="solid"/>
              </v:shape>
            </v:group>
            <v:group style="position:absolute;left:6820;top:3193;width:10;height:20" coordorigin="6820,3193" coordsize="10,20">
              <v:shape style="position:absolute;left:6820;top:3193;width:10;height:20" coordorigin="6820,3193" coordsize="10,20" path="m6820,3212l6829,3212,6829,3193,6820,3193,6820,3212xe" filled="true" fillcolor="#000000" stroked="false">
                <v:path arrowok="t"/>
                <v:fill type="solid"/>
              </v:shape>
            </v:group>
            <v:group style="position:absolute;left:6820;top:3212;width:10;height:20" coordorigin="6820,3212" coordsize="10,20">
              <v:shape style="position:absolute;left:6820;top:3212;width:10;height:20" coordorigin="6820,3212" coordsize="10,20" path="m6820,3231l6829,3231,6829,3212,6820,3212,6820,3231xe" filled="true" fillcolor="#000000" stroked="false">
                <v:path arrowok="t"/>
                <v:fill type="solid"/>
              </v:shape>
            </v:group>
            <v:group style="position:absolute;left:6820;top:3231;width:10;height:20" coordorigin="6820,3231" coordsize="10,20">
              <v:shape style="position:absolute;left:6820;top:3231;width:10;height:20" coordorigin="6820,3231" coordsize="10,20" path="m6820,3250l6829,3250,6829,3231,6820,3231,6820,3250xe" filled="true" fillcolor="#000000" stroked="false">
                <v:path arrowok="t"/>
                <v:fill type="solid"/>
              </v:shape>
            </v:group>
            <v:group style="position:absolute;left:6820;top:3250;width:10;height:20" coordorigin="6820,3250" coordsize="10,20">
              <v:shape style="position:absolute;left:6820;top:3250;width:10;height:20" coordorigin="6820,3250" coordsize="10,20" path="m6820,3270l6829,3270,6829,3250,6820,3250,6820,3270xe" filled="true" fillcolor="#000000" stroked="false">
                <v:path arrowok="t"/>
                <v:fill type="solid"/>
              </v:shape>
            </v:group>
            <v:group style="position:absolute;left:6820;top:3270;width:10;height:20" coordorigin="6820,3270" coordsize="10,20">
              <v:shape style="position:absolute;left:6820;top:3270;width:10;height:20" coordorigin="6820,3270" coordsize="10,20" path="m6820,3289l6829,3289,6829,3270,6820,3270,6820,3289xe" filled="true" fillcolor="#000000" stroked="false">
                <v:path arrowok="t"/>
                <v:fill type="solid"/>
              </v:shape>
            </v:group>
            <v:group style="position:absolute;left:6820;top:3289;width:10;height:20" coordorigin="6820,3289" coordsize="10,20">
              <v:shape style="position:absolute;left:6820;top:3289;width:10;height:20" coordorigin="6820,3289" coordsize="10,20" path="m6820,3308l6829,3308,6829,3289,6820,3289,6820,3308xe" filled="true" fillcolor="#000000" stroked="false">
                <v:path arrowok="t"/>
                <v:fill type="solid"/>
              </v:shape>
            </v:group>
            <v:group style="position:absolute;left:6820;top:3308;width:10;height:20" coordorigin="6820,3308" coordsize="10,20">
              <v:shape style="position:absolute;left:6820;top:3308;width:10;height:20" coordorigin="6820,3308" coordsize="10,20" path="m6820,3327l6829,3327,6829,3308,6820,3308,6820,3327xe" filled="true" fillcolor="#000000" stroked="false">
                <v:path arrowok="t"/>
                <v:fill type="solid"/>
              </v:shape>
            </v:group>
            <v:group style="position:absolute;left:6820;top:3327;width:10;height:20" coordorigin="6820,3327" coordsize="10,20">
              <v:shape style="position:absolute;left:6820;top:3327;width:10;height:20" coordorigin="6820,3327" coordsize="10,20" path="m6820,3346l6829,3346,6829,3327,6820,3327,6820,3346xe" filled="true" fillcolor="#000000" stroked="false">
                <v:path arrowok="t"/>
                <v:fill type="solid"/>
              </v:shape>
            </v:group>
            <v:group style="position:absolute;left:6820;top:3346;width:10;height:20" coordorigin="6820,3346" coordsize="10,20">
              <v:shape style="position:absolute;left:6820;top:3346;width:10;height:20" coordorigin="6820,3346" coordsize="10,20" path="m6820,3366l6829,3366,6829,3346,6820,3346,6820,3366xe" filled="true" fillcolor="#000000" stroked="false">
                <v:path arrowok="t"/>
                <v:fill type="solid"/>
              </v:shape>
            </v:group>
            <v:group style="position:absolute;left:6820;top:3366;width:10;height:20" coordorigin="6820,3366" coordsize="10,20">
              <v:shape style="position:absolute;left:6820;top:3366;width:10;height:20" coordorigin="6820,3366" coordsize="10,20" path="m6820,3385l6829,3385,6829,3366,6820,3366,6820,3385xe" filled="true" fillcolor="#000000" stroked="false">
                <v:path arrowok="t"/>
                <v:fill type="solid"/>
              </v:shape>
            </v:group>
            <v:group style="position:absolute;left:6820;top:3385;width:10;height:20" coordorigin="6820,3385" coordsize="10,20">
              <v:shape style="position:absolute;left:6820;top:3385;width:10;height:20" coordorigin="6820,3385" coordsize="10,20" path="m6820,3404l6829,3404,6829,3385,6820,3385,6820,3404xe" filled="true" fillcolor="#000000" stroked="false">
                <v:path arrowok="t"/>
                <v:fill type="solid"/>
              </v:shape>
            </v:group>
            <v:group style="position:absolute;left:6820;top:3404;width:10;height:20" coordorigin="6820,3404" coordsize="10,20">
              <v:shape style="position:absolute;left:6820;top:3404;width:10;height:20" coordorigin="6820,3404" coordsize="10,20" path="m6820,3423l6829,3423,6829,3404,6820,3404,6820,3423xe" filled="true" fillcolor="#000000" stroked="false">
                <v:path arrowok="t"/>
                <v:fill type="solid"/>
              </v:shape>
            </v:group>
            <v:group style="position:absolute;left:6820;top:3423;width:10;height:20" coordorigin="6820,3423" coordsize="10,20">
              <v:shape style="position:absolute;left:6820;top:3423;width:10;height:20" coordorigin="6820,3423" coordsize="10,20" path="m6820,3442l6829,3442,6829,3423,6820,3423,6820,3442xe" filled="true" fillcolor="#000000" stroked="false">
                <v:path arrowok="t"/>
                <v:fill type="solid"/>
              </v:shape>
            </v:group>
            <v:group style="position:absolute;left:6820;top:3442;width:10;height:20" coordorigin="6820,3442" coordsize="10,20">
              <v:shape style="position:absolute;left:6820;top:3442;width:10;height:20" coordorigin="6820,3442" coordsize="10,20" path="m6820,3462l6829,3462,6829,3442,6820,3442,6820,3462xe" filled="true" fillcolor="#000000" stroked="false">
                <v:path arrowok="t"/>
                <v:fill type="solid"/>
              </v:shape>
            </v:group>
            <v:group style="position:absolute;left:6820;top:3462;width:10;height:20" coordorigin="6820,3462" coordsize="10,20">
              <v:shape style="position:absolute;left:6820;top:3462;width:10;height:20" coordorigin="6820,3462" coordsize="10,20" path="m6820,3481l6829,3481,6829,3462,6820,3462,6820,3481xe" filled="true" fillcolor="#000000" stroked="false">
                <v:path arrowok="t"/>
                <v:fill type="solid"/>
              </v:shape>
            </v:group>
            <v:group style="position:absolute;left:6820;top:3481;width:10;height:20" coordorigin="6820,3481" coordsize="10,20">
              <v:shape style="position:absolute;left:6820;top:3481;width:10;height:20" coordorigin="6820,3481" coordsize="10,20" path="m6820,3500l6829,3500,6829,3481,6820,3481,6820,3500xe" filled="true" fillcolor="#000000" stroked="false">
                <v:path arrowok="t"/>
                <v:fill type="solid"/>
              </v:shape>
            </v:group>
            <v:group style="position:absolute;left:6820;top:3506;width:10;height:2" coordorigin="6820,3506" coordsize="10,2">
              <v:shape style="position:absolute;left:6820;top:3506;width:10;height:2" coordorigin="6820,3506" coordsize="10,0" path="m6820,3506l6829,3506e" filled="false" stroked="true" strokeweight=".60004pt" strokecolor="#000000">
                <v:path arrowok="t"/>
              </v:shape>
            </v:group>
            <v:group style="position:absolute;left:6820;top:3517;width:10;height:2" coordorigin="6820,3517" coordsize="10,2">
              <v:shape style="position:absolute;left:6820;top:3517;width:10;height:2" coordorigin="6820,3517" coordsize="10,0" path="m6820,3517l6829,3517e" filled="false" stroked="true" strokeweight=".47998pt" strokecolor="#000000">
                <v:path arrowok="t"/>
              </v:shape>
              <v:shape style="position:absolute;left:4107;top:3512;width:4155;height:10" type="#_x0000_t75" stroked="false">
                <v:imagedata r:id="rId1510" o:title=""/>
              </v:shape>
            </v:group>
            <v:group style="position:absolute;left:8262;top:2886;width:10;height:20" coordorigin="8262,2886" coordsize="10,20">
              <v:shape style="position:absolute;left:8262;top:2886;width:10;height:20" coordorigin="8262,2886" coordsize="10,20" path="m8262,2905l8272,2905,8272,2886,8262,2886,8262,2905xe" filled="true" fillcolor="#000000" stroked="false">
                <v:path arrowok="t"/>
                <v:fill type="solid"/>
              </v:shape>
            </v:group>
            <v:group style="position:absolute;left:8262;top:2905;width:10;height:20" coordorigin="8262,2905" coordsize="10,20">
              <v:shape style="position:absolute;left:8262;top:2905;width:10;height:20" coordorigin="8262,2905" coordsize="10,20" path="m8262,2924l8272,2924,8272,2905,8262,2905,8262,2924xe" filled="true" fillcolor="#000000" stroked="false">
                <v:path arrowok="t"/>
                <v:fill type="solid"/>
              </v:shape>
            </v:group>
            <v:group style="position:absolute;left:8262;top:2924;width:10;height:20" coordorigin="8262,2924" coordsize="10,20">
              <v:shape style="position:absolute;left:8262;top:2924;width:10;height:20" coordorigin="8262,2924" coordsize="10,20" path="m8262,2943l8272,2943,8272,2924,8262,2924,8262,2943xe" filled="true" fillcolor="#000000" stroked="false">
                <v:path arrowok="t"/>
                <v:fill type="solid"/>
              </v:shape>
            </v:group>
            <v:group style="position:absolute;left:8262;top:2943;width:10;height:20" coordorigin="8262,2943" coordsize="10,20">
              <v:shape style="position:absolute;left:8262;top:2943;width:10;height:20" coordorigin="8262,2943" coordsize="10,20" path="m8262,2962l8272,2962,8272,2943,8262,2943,8262,2962xe" filled="true" fillcolor="#000000" stroked="false">
                <v:path arrowok="t"/>
                <v:fill type="solid"/>
              </v:shape>
            </v:group>
            <v:group style="position:absolute;left:8262;top:2962;width:10;height:20" coordorigin="8262,2962" coordsize="10,20">
              <v:shape style="position:absolute;left:8262;top:2962;width:10;height:20" coordorigin="8262,2962" coordsize="10,20" path="m8262,2982l8272,2982,8272,2962,8262,2962,8262,2982xe" filled="true" fillcolor="#000000" stroked="false">
                <v:path arrowok="t"/>
                <v:fill type="solid"/>
              </v:shape>
            </v:group>
            <v:group style="position:absolute;left:8262;top:2982;width:10;height:20" coordorigin="8262,2982" coordsize="10,20">
              <v:shape style="position:absolute;left:8262;top:2982;width:10;height:20" coordorigin="8262,2982" coordsize="10,20" path="m8262,3001l8272,3001,8272,2982,8262,2982,8262,3001xe" filled="true" fillcolor="#000000" stroked="false">
                <v:path arrowok="t"/>
                <v:fill type="solid"/>
              </v:shape>
            </v:group>
            <v:group style="position:absolute;left:8262;top:3001;width:10;height:20" coordorigin="8262,3001" coordsize="10,20">
              <v:shape style="position:absolute;left:8262;top:3001;width:10;height:20" coordorigin="8262,3001" coordsize="10,20" path="m8262,3020l8272,3020,8272,3001,8262,3001,8262,3020xe" filled="true" fillcolor="#000000" stroked="false">
                <v:path arrowok="t"/>
                <v:fill type="solid"/>
              </v:shape>
            </v:group>
            <v:group style="position:absolute;left:8262;top:3020;width:10;height:20" coordorigin="8262,3020" coordsize="10,20">
              <v:shape style="position:absolute;left:8262;top:3020;width:10;height:20" coordorigin="8262,3020" coordsize="10,20" path="m8262,3039l8272,3039,8272,3020,8262,3020,8262,3039xe" filled="true" fillcolor="#000000" stroked="false">
                <v:path arrowok="t"/>
                <v:fill type="solid"/>
              </v:shape>
            </v:group>
            <v:group style="position:absolute;left:8262;top:3039;width:10;height:20" coordorigin="8262,3039" coordsize="10,20">
              <v:shape style="position:absolute;left:8262;top:3039;width:10;height:20" coordorigin="8262,3039" coordsize="10,20" path="m8262,3058l8272,3058,8272,3039,8262,3039,8262,3058xe" filled="true" fillcolor="#000000" stroked="false">
                <v:path arrowok="t"/>
                <v:fill type="solid"/>
              </v:shape>
            </v:group>
            <v:group style="position:absolute;left:8262;top:3058;width:10;height:20" coordorigin="8262,3058" coordsize="10,20">
              <v:shape style="position:absolute;left:8262;top:3058;width:10;height:20" coordorigin="8262,3058" coordsize="10,20" path="m8262,3078l8272,3078,8272,3058,8262,3058,8262,3078xe" filled="true" fillcolor="#000000" stroked="false">
                <v:path arrowok="t"/>
                <v:fill type="solid"/>
              </v:shape>
            </v:group>
            <v:group style="position:absolute;left:8262;top:3078;width:10;height:20" coordorigin="8262,3078" coordsize="10,20">
              <v:shape style="position:absolute;left:8262;top:3078;width:10;height:20" coordorigin="8262,3078" coordsize="10,20" path="m8262,3097l8272,3097,8272,3078,8262,3078,8262,3097xe" filled="true" fillcolor="#000000" stroked="false">
                <v:path arrowok="t"/>
                <v:fill type="solid"/>
              </v:shape>
            </v:group>
            <v:group style="position:absolute;left:8262;top:3097;width:10;height:20" coordorigin="8262,3097" coordsize="10,20">
              <v:shape style="position:absolute;left:8262;top:3097;width:10;height:20" coordorigin="8262,3097" coordsize="10,20" path="m8262,3116l8272,3116,8272,3097,8262,3097,8262,3116xe" filled="true" fillcolor="#000000" stroked="false">
                <v:path arrowok="t"/>
                <v:fill type="solid"/>
              </v:shape>
            </v:group>
            <v:group style="position:absolute;left:8262;top:3116;width:10;height:20" coordorigin="8262,3116" coordsize="10,20">
              <v:shape style="position:absolute;left:8262;top:3116;width:10;height:20" coordorigin="8262,3116" coordsize="10,20" path="m8262,3135l8272,3135,8272,3116,8262,3116,8262,3135xe" filled="true" fillcolor="#000000" stroked="false">
                <v:path arrowok="t"/>
                <v:fill type="solid"/>
              </v:shape>
            </v:group>
            <v:group style="position:absolute;left:8262;top:3135;width:10;height:20" coordorigin="8262,3135" coordsize="10,20">
              <v:shape style="position:absolute;left:8262;top:3135;width:10;height:20" coordorigin="8262,3135" coordsize="10,20" path="m8262,3154l8272,3154,8272,3135,8262,3135,8262,3154xe" filled="true" fillcolor="#000000" stroked="false">
                <v:path arrowok="t"/>
                <v:fill type="solid"/>
              </v:shape>
            </v:group>
            <v:group style="position:absolute;left:8262;top:3154;width:10;height:20" coordorigin="8262,3154" coordsize="10,20">
              <v:shape style="position:absolute;left:8262;top:3154;width:10;height:20" coordorigin="8262,3154" coordsize="10,20" path="m8262,3174l8272,3174,8272,3154,8262,3154,8262,3174xe" filled="true" fillcolor="#000000" stroked="false">
                <v:path arrowok="t"/>
                <v:fill type="solid"/>
              </v:shape>
            </v:group>
            <v:group style="position:absolute;left:8262;top:3174;width:10;height:20" coordorigin="8262,3174" coordsize="10,20">
              <v:shape style="position:absolute;left:8262;top:3174;width:10;height:20" coordorigin="8262,3174" coordsize="10,20" path="m8262,3193l8272,3193,8272,3174,8262,3174,8262,3193xe" filled="true" fillcolor="#000000" stroked="false">
                <v:path arrowok="t"/>
                <v:fill type="solid"/>
              </v:shape>
            </v:group>
            <v:group style="position:absolute;left:8262;top:3193;width:10;height:20" coordorigin="8262,3193" coordsize="10,20">
              <v:shape style="position:absolute;left:8262;top:3193;width:10;height:20" coordorigin="8262,3193" coordsize="10,20" path="m8262,3212l8272,3212,8272,3193,8262,3193,8262,3212xe" filled="true" fillcolor="#000000" stroked="false">
                <v:path arrowok="t"/>
                <v:fill type="solid"/>
              </v:shape>
            </v:group>
            <v:group style="position:absolute;left:8262;top:3212;width:10;height:20" coordorigin="8262,3212" coordsize="10,20">
              <v:shape style="position:absolute;left:8262;top:3212;width:10;height:20" coordorigin="8262,3212" coordsize="10,20" path="m8262,3231l8272,3231,8272,3212,8262,3212,8262,3231xe" filled="true" fillcolor="#000000" stroked="false">
                <v:path arrowok="t"/>
                <v:fill type="solid"/>
              </v:shape>
            </v:group>
            <v:group style="position:absolute;left:8262;top:3231;width:10;height:20" coordorigin="8262,3231" coordsize="10,20">
              <v:shape style="position:absolute;left:8262;top:3231;width:10;height:20" coordorigin="8262,3231" coordsize="10,20" path="m8262,3250l8272,3250,8272,3231,8262,3231,8262,3250xe" filled="true" fillcolor="#000000" stroked="false">
                <v:path arrowok="t"/>
                <v:fill type="solid"/>
              </v:shape>
            </v:group>
            <v:group style="position:absolute;left:8262;top:3250;width:10;height:20" coordorigin="8262,3250" coordsize="10,20">
              <v:shape style="position:absolute;left:8262;top:3250;width:10;height:20" coordorigin="8262,3250" coordsize="10,20" path="m8262,3270l8272,3270,8272,3250,8262,3250,8262,3270xe" filled="true" fillcolor="#000000" stroked="false">
                <v:path arrowok="t"/>
                <v:fill type="solid"/>
              </v:shape>
            </v:group>
            <v:group style="position:absolute;left:8262;top:3270;width:10;height:20" coordorigin="8262,3270" coordsize="10,20">
              <v:shape style="position:absolute;left:8262;top:3270;width:10;height:20" coordorigin="8262,3270" coordsize="10,20" path="m8262,3289l8272,3289,8272,3270,8262,3270,8262,3289xe" filled="true" fillcolor="#000000" stroked="false">
                <v:path arrowok="t"/>
                <v:fill type="solid"/>
              </v:shape>
            </v:group>
            <v:group style="position:absolute;left:8262;top:3289;width:10;height:20" coordorigin="8262,3289" coordsize="10,20">
              <v:shape style="position:absolute;left:8262;top:3289;width:10;height:20" coordorigin="8262,3289" coordsize="10,20" path="m8262,3308l8272,3308,8272,3289,8262,3289,8262,3308xe" filled="true" fillcolor="#000000" stroked="false">
                <v:path arrowok="t"/>
                <v:fill type="solid"/>
              </v:shape>
            </v:group>
            <v:group style="position:absolute;left:8262;top:3308;width:10;height:20" coordorigin="8262,3308" coordsize="10,20">
              <v:shape style="position:absolute;left:8262;top:3308;width:10;height:20" coordorigin="8262,3308" coordsize="10,20" path="m8262,3327l8272,3327,8272,3308,8262,3308,8262,3327xe" filled="true" fillcolor="#000000" stroked="false">
                <v:path arrowok="t"/>
                <v:fill type="solid"/>
              </v:shape>
            </v:group>
            <v:group style="position:absolute;left:8262;top:3327;width:10;height:20" coordorigin="8262,3327" coordsize="10,20">
              <v:shape style="position:absolute;left:8262;top:3327;width:10;height:20" coordorigin="8262,3327" coordsize="10,20" path="m8262,3346l8272,3346,8272,3327,8262,3327,8262,3346xe" filled="true" fillcolor="#000000" stroked="false">
                <v:path arrowok="t"/>
                <v:fill type="solid"/>
              </v:shape>
            </v:group>
            <v:group style="position:absolute;left:8262;top:3346;width:10;height:20" coordorigin="8262,3346" coordsize="10,20">
              <v:shape style="position:absolute;left:8262;top:3346;width:10;height:20" coordorigin="8262,3346" coordsize="10,20" path="m8262,3366l8272,3366,8272,3346,8262,3346,8262,3366xe" filled="true" fillcolor="#000000" stroked="false">
                <v:path arrowok="t"/>
                <v:fill type="solid"/>
              </v:shape>
            </v:group>
            <v:group style="position:absolute;left:8262;top:3366;width:10;height:20" coordorigin="8262,3366" coordsize="10,20">
              <v:shape style="position:absolute;left:8262;top:3366;width:10;height:20" coordorigin="8262,3366" coordsize="10,20" path="m8262,3385l8272,3385,8272,3366,8262,3366,8262,3385xe" filled="true" fillcolor="#000000" stroked="false">
                <v:path arrowok="t"/>
                <v:fill type="solid"/>
              </v:shape>
            </v:group>
            <v:group style="position:absolute;left:8262;top:3385;width:10;height:20" coordorigin="8262,3385" coordsize="10,20">
              <v:shape style="position:absolute;left:8262;top:3385;width:10;height:20" coordorigin="8262,3385" coordsize="10,20" path="m8262,3404l8272,3404,8272,3385,8262,3385,8262,3404xe" filled="true" fillcolor="#000000" stroked="false">
                <v:path arrowok="t"/>
                <v:fill type="solid"/>
              </v:shape>
            </v:group>
            <v:group style="position:absolute;left:8262;top:3404;width:10;height:20" coordorigin="8262,3404" coordsize="10,20">
              <v:shape style="position:absolute;left:8262;top:3404;width:10;height:20" coordorigin="8262,3404" coordsize="10,20" path="m8262,3423l8272,3423,8272,3404,8262,3404,8262,3423xe" filled="true" fillcolor="#000000" stroked="false">
                <v:path arrowok="t"/>
                <v:fill type="solid"/>
              </v:shape>
            </v:group>
            <v:group style="position:absolute;left:8262;top:3423;width:10;height:20" coordorigin="8262,3423" coordsize="10,20">
              <v:shape style="position:absolute;left:8262;top:3423;width:10;height:20" coordorigin="8262,3423" coordsize="10,20" path="m8262,3442l8272,3442,8272,3423,8262,3423,8262,3442xe" filled="true" fillcolor="#000000" stroked="false">
                <v:path arrowok="t"/>
                <v:fill type="solid"/>
              </v:shape>
            </v:group>
            <v:group style="position:absolute;left:8262;top:3442;width:10;height:20" coordorigin="8262,3442" coordsize="10,20">
              <v:shape style="position:absolute;left:8262;top:3442;width:10;height:20" coordorigin="8262,3442" coordsize="10,20" path="m8262,3462l8272,3462,8272,3442,8262,3442,8262,3462xe" filled="true" fillcolor="#000000" stroked="false">
                <v:path arrowok="t"/>
                <v:fill type="solid"/>
              </v:shape>
            </v:group>
            <v:group style="position:absolute;left:8262;top:3462;width:10;height:20" coordorigin="8262,3462" coordsize="10,20">
              <v:shape style="position:absolute;left:8262;top:3462;width:10;height:20" coordorigin="8262,3462" coordsize="10,20" path="m8262,3481l8272,3481,8272,3462,8262,3462,8262,3481xe" filled="true" fillcolor="#000000" stroked="false">
                <v:path arrowok="t"/>
                <v:fill type="solid"/>
              </v:shape>
            </v:group>
            <v:group style="position:absolute;left:8262;top:3481;width:10;height:20" coordorigin="8262,3481" coordsize="10,20">
              <v:shape style="position:absolute;left:8262;top:3481;width:10;height:20" coordorigin="8262,3481" coordsize="10,20" path="m8262,3500l8272,3500,8272,3481,8262,3481,8262,3500xe" filled="true" fillcolor="#000000" stroked="false">
                <v:path arrowok="t"/>
                <v:fill type="solid"/>
              </v:shape>
            </v:group>
            <v:group style="position:absolute;left:8262;top:3506;width:10;height:2" coordorigin="8262,3506" coordsize="10,2">
              <v:shape style="position:absolute;left:8262;top:3506;width:10;height:2" coordorigin="8262,3506" coordsize="10,0" path="m8262,3506l8272,3506e" filled="false" stroked="true" strokeweight=".60004pt" strokecolor="#000000">
                <v:path arrowok="t"/>
              </v:shape>
            </v:group>
            <v:group style="position:absolute;left:8262;top:3517;width:10;height:2" coordorigin="8262,3517" coordsize="10,2">
              <v:shape style="position:absolute;left:8262;top:3517;width:10;height:2" coordorigin="8262,3517" coordsize="10,0" path="m8262,3517l8272,3517e" filled="false" stroked="true" strokeweight=".47998pt" strokecolor="#000000">
                <v:path arrowok="t"/>
              </v:shape>
              <v:shape style="position:absolute;left:8272;top:3512;width:2069;height:10" type="#_x0000_t75" stroked="false">
                <v:imagedata r:id="rId1511" o:title=""/>
              </v:shape>
              <v:shape style="position:absolute;left:6284;top:1137;width:901;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本年发生额</w:t>
                      </w:r>
                      <w:r>
                        <w:rPr>
                          <w:rFonts w:ascii="宋体" w:hAnsi="宋体" w:cs="宋体" w:eastAsia="宋体" w:hint="default"/>
                          <w:sz w:val="18"/>
                          <w:szCs w:val="18"/>
                        </w:rPr>
                      </w:r>
                    </w:p>
                  </w:txbxContent>
                </v:textbox>
                <w10:wrap type="none"/>
              </v:shape>
              <v:shape style="position:absolute;left:8851;top:1137;width:540;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上年发</w:t>
                      </w:r>
                      <w:r>
                        <w:rPr>
                          <w:rFonts w:ascii="宋体" w:hAnsi="宋体" w:cs="宋体" w:eastAsia="宋体" w:hint="default"/>
                          <w:sz w:val="18"/>
                          <w:szCs w:val="18"/>
                        </w:rPr>
                      </w:r>
                    </w:p>
                  </w:txbxContent>
                </v:textbox>
                <w10:wrap type="none"/>
              </v:shape>
              <v:shape style="position:absolute;left:4203;top:1377;width:900;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关联交易定</w:t>
                      </w:r>
                      <w:r>
                        <w:rPr>
                          <w:rFonts w:ascii="宋体" w:hAnsi="宋体" w:cs="宋体" w:eastAsia="宋体" w:hint="default"/>
                          <w:sz w:val="18"/>
                          <w:szCs w:val="18"/>
                        </w:rPr>
                      </w:r>
                    </w:p>
                  </w:txbxContent>
                </v:textbox>
                <w10:wrap type="none"/>
              </v:shape>
              <v:shape style="position:absolute;left:3152;top:1610;width:721;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关联交易</w:t>
                      </w:r>
                      <w:r>
                        <w:rPr>
                          <w:rFonts w:ascii="宋体" w:hAnsi="宋体" w:cs="宋体" w:eastAsia="宋体" w:hint="default"/>
                          <w:sz w:val="18"/>
                          <w:szCs w:val="18"/>
                        </w:rPr>
                      </w:r>
                    </w:p>
                  </w:txbxContent>
                </v:textbox>
                <w10:wrap type="none"/>
              </v:shape>
              <v:shape style="position:absolute;left:5835;top:1615;width:360;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xbxContent>
                </v:textbox>
                <w10:wrap type="none"/>
              </v:shape>
              <v:shape style="position:absolute;left:6916;top:1615;width:1260;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占同类交易金额</w:t>
                      </w:r>
                      <w:r>
                        <w:rPr>
                          <w:rFonts w:ascii="宋体" w:hAnsi="宋体" w:cs="宋体" w:eastAsia="宋体" w:hint="default"/>
                          <w:sz w:val="18"/>
                          <w:szCs w:val="18"/>
                        </w:rPr>
                      </w:r>
                    </w:p>
                  </w:txbxContent>
                </v:textbox>
                <w10:wrap type="none"/>
              </v:shape>
              <v:shape style="position:absolute;left:8716;top:1615;width:361;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xbxContent>
                </v:textbox>
                <w10:wrap type="none"/>
              </v:shape>
              <v:shape style="position:absolute;left:1702;top:1845;width:6369;height:658" type="#_x0000_t202" filled="false" stroked="false">
                <v:textbox inset="0,0,0,0">
                  <w:txbxContent>
                    <w:p>
                      <w:pPr>
                        <w:tabs>
                          <w:tab w:pos="2501" w:val="left" w:leader="none"/>
                        </w:tabs>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关联方</w:t>
                      </w:r>
                      <w:r>
                        <w:rPr>
                          <w:rFonts w:ascii="宋体" w:hAnsi="宋体" w:cs="宋体" w:eastAsia="宋体" w:hint="default"/>
                          <w:sz w:val="18"/>
                          <w:szCs w:val="18"/>
                        </w:rPr>
                        <w:tab/>
                      </w: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r>
                      <w:r>
                        <w:rPr>
                          <w:rFonts w:ascii="宋体" w:hAnsi="宋体" w:cs="宋体" w:eastAsia="宋体" w:hint="default"/>
                          <w:sz w:val="18"/>
                          <w:szCs w:val="18"/>
                          <w:u w:val="single" w:color="000000"/>
                        </w:rPr>
                        <w:t>价方式及决</w:t>
                      </w:r>
                      <w:r>
                        <w:rPr>
                          <w:rFonts w:ascii="宋体" w:hAnsi="宋体" w:cs="宋体" w:eastAsia="宋体" w:hint="default"/>
                          <w:sz w:val="18"/>
                          <w:szCs w:val="18"/>
                        </w:rPr>
                      </w:r>
                    </w:p>
                    <w:p>
                      <w:pPr>
                        <w:tabs>
                          <w:tab w:pos="5316" w:val="left" w:leader="none"/>
                        </w:tabs>
                        <w:spacing w:line="240" w:lineRule="exact" w:before="2"/>
                        <w:ind w:left="162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内容</w:t>
                      </w:r>
                      <w:r>
                        <w:rPr>
                          <w:rFonts w:ascii="宋体" w:hAnsi="宋体" w:cs="宋体" w:eastAsia="宋体" w:hint="default"/>
                          <w:sz w:val="18"/>
                          <w:szCs w:val="18"/>
                        </w:rPr>
                        <w:tab/>
                      </w: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r>
                      <w:r>
                        <w:rPr>
                          <w:rFonts w:ascii="宋体" w:hAnsi="宋体" w:cs="宋体" w:eastAsia="宋体" w:hint="default"/>
                          <w:sz w:val="18"/>
                          <w:szCs w:val="18"/>
                          <w:u w:val="single" w:color="000000"/>
                        </w:rPr>
                        <w:t>的比例（</w:t>
                      </w:r>
                      <w:r>
                        <w:rPr>
                          <w:rFonts w:ascii="Times New Roman" w:hAnsi="Times New Roman" w:cs="Times New Roman" w:eastAsia="Times New Roman" w:hint="default"/>
                          <w:sz w:val="18"/>
                          <w:szCs w:val="18"/>
                          <w:u w:val="single" w:color="000000"/>
                        </w:rPr>
                        <w:t>%</w:t>
                      </w:r>
                      <w:r>
                        <w:rPr>
                          <w:rFonts w:ascii="宋体" w:hAnsi="宋体" w:cs="宋体" w:eastAsia="宋体" w:hint="default"/>
                          <w:sz w:val="18"/>
                          <w:szCs w:val="18"/>
                          <w:u w:val="single" w:color="000000"/>
                        </w:rPr>
                        <w:t>）</w:t>
                      </w:r>
                      <w:r>
                        <w:rPr>
                          <w:rFonts w:ascii="宋体" w:hAnsi="宋体" w:cs="宋体" w:eastAsia="宋体" w:hint="default"/>
                          <w:sz w:val="18"/>
                          <w:szCs w:val="18"/>
                        </w:rPr>
                      </w:r>
                    </w:p>
                    <w:p>
                      <w:pPr>
                        <w:spacing w:line="226" w:lineRule="exact" w:before="0"/>
                        <w:ind w:left="0" w:right="463"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策程序</w:t>
                      </w:r>
                      <w:r>
                        <w:rPr>
                          <w:rFonts w:ascii="宋体" w:hAnsi="宋体" w:cs="宋体" w:eastAsia="宋体" w:hint="default"/>
                          <w:sz w:val="18"/>
                          <w:szCs w:val="18"/>
                        </w:rPr>
                      </w:r>
                    </w:p>
                  </w:txbxContent>
                </v:textbox>
                <w10:wrap type="none"/>
              </v:shape>
              <v:shape style="position:absolute;left:10216;top:255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v:shape style="position:absolute;left:1051;top:2949;width:1848;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福建新大陆通信科技有</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txbxContent>
                </v:textbox>
                <w10:wrap type="none"/>
              </v:shape>
              <v:shape style="position:absolute;left:3171;top:31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出售商品</w:t>
                      </w:r>
                    </w:p>
                  </w:txbxContent>
                </v:textbox>
                <w10:wrap type="none"/>
              </v:shape>
              <v:shape style="position:absolute;left:4455;top:3105;width:2076;height:190" type="#_x0000_t202" filled="false" stroked="false">
                <v:textbox inset="0,0,0,0">
                  <w:txbxContent>
                    <w:p>
                      <w:pPr>
                        <w:tabs>
                          <w:tab w:pos="1041" w:val="left" w:leader="none"/>
                        </w:tabs>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公允价格</w:t>
                        <w:tab/>
                      </w:r>
                      <w:r>
                        <w:rPr>
                          <w:rFonts w:ascii="Times New Roman" w:hAnsi="Times New Roman" w:cs="Times New Roman" w:eastAsia="Times New Roman" w:hint="default"/>
                          <w:spacing w:val="-1"/>
                          <w:sz w:val="18"/>
                          <w:szCs w:val="18"/>
                        </w:rPr>
                        <w:t>25,699,991.45</w:t>
                      </w:r>
                    </w:p>
                  </w:txbxContent>
                </v:textbox>
                <w10:wrap type="none"/>
              </v:shape>
              <v:shape style="position:absolute;left:7389;top:311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7.38</w:t>
                      </w:r>
                    </w:p>
                  </w:txbxContent>
                </v:textbox>
                <w10:wrap type="none"/>
              </v:shape>
              <v:shape style="position:absolute;left:8423;top:311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1,900,555.56</w:t>
                      </w:r>
                    </w:p>
                  </w:txbxContent>
                </v:textbox>
                <w10:wrap type="none"/>
              </v:shape>
            </v:group>
            <w10:wrap type="none"/>
          </v:group>
        </w:pict>
      </w:r>
      <w:r>
        <w:rPr>
          <w:spacing w:val="-2"/>
        </w:rPr>
        <w:t>（</w:t>
      </w:r>
      <w:r>
        <w:rPr>
          <w:rFonts w:ascii="Times New Roman" w:hAnsi="Times New Roman" w:cs="Times New Roman" w:eastAsia="Times New Roman" w:hint="default"/>
          <w:spacing w:val="-2"/>
        </w:rPr>
        <w:t>1</w:t>
      </w:r>
      <w:r>
        <w:rPr>
          <w:spacing w:val="-2"/>
        </w:rPr>
        <w:t>）本报告期内，无采购商品、接受劳务情况。</w:t>
      </w:r>
      <w:r>
        <w:rPr>
          <w:spacing w:val="-66"/>
        </w:rPr>
        <w:t> </w:t>
      </w:r>
      <w:r>
        <w:rPr>
          <w:spacing w:val="-66"/>
        </w:rPr>
      </w:r>
      <w:r>
        <w:rPr/>
        <w:t>出售商品、提供劳务情况表</w:t>
      </w:r>
    </w:p>
    <w:p>
      <w:pPr>
        <w:spacing w:line="240" w:lineRule="auto" w:before="12"/>
        <w:rPr>
          <w:rFonts w:ascii="宋体" w:hAnsi="宋体" w:cs="宋体" w:eastAsia="宋体" w:hint="default"/>
          <w:sz w:val="5"/>
          <w:szCs w:val="5"/>
        </w:rPr>
      </w:pPr>
    </w:p>
    <w:tbl>
      <w:tblPr>
        <w:tblW w:w="0" w:type="auto"/>
        <w:jc w:val="left"/>
        <w:tblInd w:w="8620" w:type="dxa"/>
        <w:tblLayout w:type="fixed"/>
        <w:tblCellMar>
          <w:top w:w="0" w:type="dxa"/>
          <w:left w:w="0" w:type="dxa"/>
          <w:bottom w:w="0" w:type="dxa"/>
          <w:right w:w="0" w:type="dxa"/>
        </w:tblCellMar>
        <w:tblLook w:val="01E0"/>
      </w:tblPr>
      <w:tblGrid>
        <w:gridCol w:w="811"/>
      </w:tblGrid>
      <w:tr>
        <w:trPr>
          <w:trHeight w:val="818" w:hRule="exact"/>
        </w:trPr>
        <w:tc>
          <w:tcPr>
            <w:tcW w:w="81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7"/>
              <w:ind w:left="-140"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生额</w:t>
            </w:r>
            <w:r>
              <w:rPr>
                <w:rFonts w:ascii="宋体" w:hAnsi="宋体" w:cs="宋体" w:eastAsia="宋体" w:hint="default"/>
                <w:sz w:val="18"/>
                <w:szCs w:val="18"/>
              </w:rPr>
            </w: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40" w:right="0"/>
              <w:jc w:val="left"/>
              <w:rPr>
                <w:rFonts w:ascii="宋体" w:hAnsi="宋体" w:cs="宋体" w:eastAsia="宋体" w:hint="default"/>
                <w:sz w:val="18"/>
                <w:szCs w:val="18"/>
              </w:rPr>
            </w:pPr>
            <w:r>
              <w:rPr>
                <w:rFonts w:ascii="宋体" w:hAnsi="宋体" w:cs="宋体" w:eastAsia="宋体" w:hint="default"/>
                <w:sz w:val="18"/>
                <w:szCs w:val="18"/>
              </w:rPr>
              <w:t>占同类交</w:t>
            </w:r>
          </w:p>
        </w:tc>
      </w:tr>
      <w:tr>
        <w:trPr>
          <w:trHeight w:val="468" w:hRule="exact"/>
        </w:trPr>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易金额的</w:t>
            </w:r>
          </w:p>
        </w:tc>
      </w:tr>
      <w:tr>
        <w:trPr>
          <w:trHeight w:val="466" w:hRule="exact"/>
        </w:trPr>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85"/>
              <w:jc w:val="center"/>
              <w:rPr>
                <w:rFonts w:ascii="Times New Roman" w:hAnsi="Times New Roman" w:cs="Times New Roman" w:eastAsia="Times New Roman" w:hint="default"/>
                <w:sz w:val="18"/>
                <w:szCs w:val="18"/>
              </w:rPr>
            </w:pPr>
            <w:r>
              <w:rPr>
                <w:rFonts w:ascii="宋体" w:hAnsi="宋体" w:cs="宋体" w:eastAsia="宋体" w:hint="default"/>
                <w:spacing w:val="-8"/>
                <w:sz w:val="18"/>
                <w:szCs w:val="18"/>
              </w:rPr>
              <w:t>比例（</w:t>
            </w:r>
            <w:r>
              <w:rPr>
                <w:rFonts w:ascii="Times New Roman" w:hAnsi="Times New Roman" w:cs="Times New Roman" w:eastAsia="Times New Roman" w:hint="default"/>
                <w:spacing w:val="-8"/>
                <w:sz w:val="18"/>
                <w:szCs w:val="18"/>
              </w:rPr>
              <w:t>%</w:t>
            </w:r>
          </w:p>
        </w:tc>
      </w:tr>
      <w:tr>
        <w:trPr>
          <w:trHeight w:val="785" w:hRule="exact"/>
        </w:trPr>
        <w:tc>
          <w:tcPr>
            <w:tcW w:w="81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0.71</w:t>
            </w:r>
          </w:p>
        </w:tc>
      </w:tr>
    </w:tbl>
    <w:p>
      <w:pPr>
        <w:spacing w:line="240" w:lineRule="auto" w:before="11"/>
        <w:rPr>
          <w:rFonts w:ascii="宋体" w:hAnsi="宋体" w:cs="宋体" w:eastAsia="宋体" w:hint="default"/>
          <w:sz w:val="7"/>
          <w:szCs w:val="7"/>
        </w:rPr>
      </w:pPr>
    </w:p>
    <w:p>
      <w:pPr>
        <w:pStyle w:val="BodyText"/>
        <w:spacing w:line="240" w:lineRule="auto" w:before="36"/>
        <w:ind w:left="600" w:right="114"/>
        <w:jc w:val="left"/>
      </w:pPr>
      <w:r>
        <w:rPr/>
        <w:pict>
          <v:group style="position:absolute;margin-left:50.640011pt;margin-top:25.853699pt;width:491.15pt;height:.5pt;mso-position-horizontal-relative:page;mso-position-vertical-relative:paragraph;z-index:-1419712" coordorigin="1013,517" coordsize="9823,10">
            <v:shape style="position:absolute;left:1018;top:517;width:10;height:10" type="#_x0000_t75" stroked="false">
              <v:imagedata r:id="rId1508" o:title=""/>
            </v:shape>
            <v:shape style="position:absolute;left:1013;top:517;width:1803;height:10" type="#_x0000_t75" stroked="false">
              <v:imagedata r:id="rId1512" o:title=""/>
            </v:shape>
            <v:shape style="position:absolute;left:2811;top:517;width:1767;height:10" type="#_x0000_t75" stroked="false">
              <v:imagedata r:id="rId1513" o:title=""/>
            </v:shape>
            <v:shape style="position:absolute;left:4573;top:517;width:6263;height:10" type="#_x0000_t75" stroked="false">
              <v:imagedata r:id="rId1514" o:title=""/>
            </v:shape>
            <w10:wrap type="none"/>
          </v:group>
        </w:pict>
      </w:r>
      <w:r>
        <w:rPr/>
        <w:pict>
          <v:group style="position:absolute;margin-left:51.360001pt;margin-top:54.653641pt;width:489.95pt;height:.5pt;mso-position-horizontal-relative:page;mso-position-vertical-relative:paragraph;z-index:-1419688" coordorigin="1027,1093" coordsize="9799,10">
            <v:shape style="position:absolute;left:1027;top:1093;width:1788;height:10" type="#_x0000_t75" stroked="false">
              <v:imagedata r:id="rId1515" o:title=""/>
            </v:shape>
            <v:shape style="position:absolute;left:2811;top:1093;width:1767;height:10" type="#_x0000_t75" stroked="false">
              <v:imagedata r:id="rId1516" o:title=""/>
            </v:shape>
            <v:shape style="position:absolute;left:4573;top:1093;width:6253;height:10" type="#_x0000_t75" stroked="false">
              <v:imagedata r:id="rId1517" o:title=""/>
            </v:shape>
            <w10:wrap type="none"/>
          </v:group>
        </w:pict>
      </w:r>
      <w:r>
        <w:rPr/>
        <w:t>（</w:t>
      </w:r>
      <w:r>
        <w:rPr>
          <w:rFonts w:ascii="Times New Roman" w:hAnsi="Times New Roman" w:cs="Times New Roman" w:eastAsia="Times New Roman" w:hint="default"/>
        </w:rPr>
        <w:t>4</w:t>
      </w:r>
      <w:r>
        <w:rPr/>
        <w:t>）关联担保情况</w:t>
      </w:r>
    </w:p>
    <w:p>
      <w:pPr>
        <w:spacing w:line="240" w:lineRule="auto" w:before="4"/>
        <w:rPr>
          <w:rFonts w:ascii="宋体" w:hAnsi="宋体" w:cs="宋体" w:eastAsia="宋体" w:hint="default"/>
          <w:sz w:val="15"/>
          <w:szCs w:val="15"/>
        </w:rPr>
      </w:pPr>
    </w:p>
    <w:tbl>
      <w:tblPr>
        <w:tblW w:w="0" w:type="auto"/>
        <w:jc w:val="left"/>
        <w:tblInd w:w="117" w:type="dxa"/>
        <w:tblLayout w:type="fixed"/>
        <w:tblCellMar>
          <w:top w:w="0" w:type="dxa"/>
          <w:left w:w="0" w:type="dxa"/>
          <w:bottom w:w="0" w:type="dxa"/>
          <w:right w:w="0" w:type="dxa"/>
        </w:tblCellMar>
        <w:tblLook w:val="01E0"/>
      </w:tblPr>
      <w:tblGrid>
        <w:gridCol w:w="1798"/>
        <w:gridCol w:w="1762"/>
        <w:gridCol w:w="1123"/>
        <w:gridCol w:w="1440"/>
        <w:gridCol w:w="1442"/>
        <w:gridCol w:w="2242"/>
      </w:tblGrid>
      <w:tr>
        <w:trPr>
          <w:trHeight w:val="521" w:hRule="exact"/>
        </w:trPr>
        <w:tc>
          <w:tcPr>
            <w:tcW w:w="1798"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担保方</w:t>
            </w:r>
            <w:r>
              <w:rPr>
                <w:rFonts w:ascii="宋体" w:hAnsi="宋体" w:cs="宋体" w:eastAsia="宋体" w:hint="default"/>
                <w:sz w:val="18"/>
                <w:szCs w:val="18"/>
              </w:rPr>
            </w: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51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被担保方</w:t>
            </w:r>
            <w:r>
              <w:rPr>
                <w:rFonts w:ascii="宋体" w:hAnsi="宋体" w:cs="宋体" w:eastAsia="宋体" w:hint="default"/>
                <w:sz w:val="18"/>
                <w:szCs w:val="18"/>
              </w:rPr>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担保金额</w:t>
            </w:r>
            <w:r>
              <w:rPr>
                <w:rFonts w:ascii="宋体" w:hAnsi="宋体" w:cs="宋体" w:eastAsia="宋体" w:hint="default"/>
                <w:sz w:val="18"/>
                <w:szCs w:val="18"/>
              </w:rPr>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担保起始日</w:t>
            </w:r>
            <w:r>
              <w:rPr>
                <w:rFonts w:ascii="宋体" w:hAnsi="宋体" w:cs="宋体" w:eastAsia="宋体" w:hint="default"/>
                <w:sz w:val="18"/>
                <w:szCs w:val="18"/>
              </w:rPr>
            </w: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担保到期日</w:t>
            </w:r>
            <w:r>
              <w:rPr>
                <w:rFonts w:ascii="宋体" w:hAnsi="宋体" w:cs="宋体" w:eastAsia="宋体" w:hint="default"/>
                <w:sz w:val="18"/>
                <w:szCs w:val="18"/>
              </w:rPr>
            </w:r>
          </w:p>
        </w:tc>
        <w:tc>
          <w:tcPr>
            <w:tcW w:w="2242"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担保是否已经履行完毕</w:t>
            </w:r>
            <w:r>
              <w:rPr>
                <w:rFonts w:ascii="宋体" w:hAnsi="宋体" w:cs="宋体" w:eastAsia="宋体" w:hint="default"/>
                <w:sz w:val="18"/>
                <w:szCs w:val="18"/>
              </w:rPr>
            </w:r>
          </w:p>
        </w:tc>
      </w:tr>
      <w:tr>
        <w:trPr>
          <w:trHeight w:val="991" w:hRule="exact"/>
        </w:trPr>
        <w:tc>
          <w:tcPr>
            <w:tcW w:w="1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hAnsi="宋体" w:cs="宋体" w:eastAsia="宋体" w:hint="default"/>
                <w:sz w:val="18"/>
                <w:szCs w:val="18"/>
              </w:rPr>
              <w:t>北京数码视讯科技股</w:t>
            </w: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份有限公司</w:t>
            </w: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1"/>
              <w:jc w:val="center"/>
              <w:rPr>
                <w:rFonts w:ascii="宋体" w:hAnsi="宋体" w:cs="宋体" w:eastAsia="宋体" w:hint="default"/>
                <w:sz w:val="18"/>
                <w:szCs w:val="18"/>
              </w:rPr>
            </w:pPr>
            <w:r>
              <w:rPr>
                <w:rFonts w:ascii="宋体" w:hAnsi="宋体" w:cs="宋体" w:eastAsia="宋体" w:hint="default"/>
                <w:sz w:val="18"/>
                <w:szCs w:val="18"/>
              </w:rPr>
              <w:t>北京数码视讯软件技</w:t>
            </w: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术发展有限公司</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30,000,000</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2010.12.03</w:t>
            </w: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2011.12.03</w:t>
            </w:r>
          </w:p>
        </w:tc>
        <w:tc>
          <w:tcPr>
            <w:tcW w:w="224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right="1"/>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BodyText"/>
        <w:spacing w:line="386" w:lineRule="auto"/>
        <w:ind w:left="914" w:right="5413" w:hanging="524"/>
        <w:jc w:val="left"/>
      </w:pPr>
      <w:r>
        <w:rPr/>
        <w:pict>
          <v:group style="position:absolute;margin-left:50.639996pt;margin-top:-27.816355pt;width:491.65pt;height:5.05pt;mso-position-horizontal-relative:page;mso-position-vertical-relative:paragraph;z-index:-1419664" coordorigin="1013,-556" coordsize="9833,101">
            <v:shape style="position:absolute;left:1018;top:-465;width:10;height:10" type="#_x0000_t75" stroked="false">
              <v:imagedata r:id="rId1508" o:title=""/>
            </v:shape>
            <v:shape style="position:absolute;left:1013;top:-465;width:1803;height:10" type="#_x0000_t75" stroked="false">
              <v:imagedata r:id="rId1518" o:title=""/>
            </v:shape>
            <v:shape style="position:absolute;left:2806;top:-556;width:1772;height:101" type="#_x0000_t75" stroked="false">
              <v:imagedata r:id="rId1519" o:title=""/>
            </v:shape>
            <v:shape style="position:absolute;left:4587;top:-556;width:6258;height:101" type="#_x0000_t75" stroked="false">
              <v:imagedata r:id="rId1520" o:title=""/>
            </v:shape>
            <v:group style="position:absolute;left:10826;top:-460;width:10;height:2" coordorigin="10826,-460" coordsize="10,2">
              <v:shape style="position:absolute;left:10826;top:-460;width:10;height:2" coordorigin="10826,-460" coordsize="10,0" path="m10826,-460l10836,-460e" filled="false" stroked="true" strokeweight=".48001pt" strokecolor="#000000">
                <v:path arrowok="t"/>
              </v:shape>
            </v:group>
            <w10:wrap type="none"/>
          </v:group>
        </w:pict>
      </w:r>
      <w:r>
        <w:rPr/>
        <w:t>（</w:t>
      </w:r>
      <w:r>
        <w:rPr>
          <w:rFonts w:ascii="Times New Roman" w:hAnsi="Times New Roman" w:cs="Times New Roman" w:eastAsia="Times New Roman" w:hint="default"/>
        </w:rPr>
        <w:t>5</w:t>
      </w:r>
      <w:r>
        <w:rPr/>
        <w:t>）关联方资金拆借</w:t>
      </w:r>
      <w:r>
        <w:rPr>
          <w:w w:val="100"/>
        </w:rPr>
        <w:t> </w:t>
      </w:r>
      <w:r>
        <w:rPr>
          <w:spacing w:val="-2"/>
        </w:rPr>
        <w:t>本报告期内，未发生关联方资金拆借。</w:t>
      </w:r>
    </w:p>
    <w:p>
      <w:pPr>
        <w:pStyle w:val="BodyText"/>
        <w:spacing w:line="386" w:lineRule="auto" w:before="65"/>
        <w:ind w:left="914" w:right="4413" w:hanging="524"/>
        <w:jc w:val="left"/>
      </w:pPr>
      <w:r>
        <w:rPr/>
        <w:t>（</w:t>
      </w:r>
      <w:r>
        <w:rPr>
          <w:rFonts w:ascii="Times New Roman" w:hAnsi="Times New Roman" w:cs="Times New Roman" w:eastAsia="Times New Roman" w:hint="default"/>
        </w:rPr>
        <w:t>6</w:t>
      </w:r>
      <w:r>
        <w:rPr/>
        <w:t>）关联方资产转让、债务重组情况</w:t>
      </w:r>
      <w:r>
        <w:rPr>
          <w:w w:val="100"/>
        </w:rPr>
        <w:t> </w:t>
      </w:r>
      <w:r>
        <w:rPr>
          <w:spacing w:val="-2"/>
        </w:rPr>
        <w:t>本报告期内，未发生关联方资产转让、债务重组。</w:t>
      </w:r>
    </w:p>
    <w:p>
      <w:pPr>
        <w:pStyle w:val="Heading9"/>
        <w:spacing w:line="240" w:lineRule="auto" w:before="110"/>
        <w:ind w:left="600" w:right="114"/>
        <w:jc w:val="left"/>
        <w:rPr>
          <w:b w:val="0"/>
          <w:bCs w:val="0"/>
        </w:rPr>
      </w:pPr>
      <w:r>
        <w:rPr>
          <w:rFonts w:ascii="Times New Roman" w:hAnsi="Times New Roman" w:cs="Times New Roman" w:eastAsia="Times New Roman" w:hint="default"/>
        </w:rPr>
        <w:t>5</w:t>
      </w:r>
      <w:r>
        <w:rPr/>
        <w:t>、关联方应收应付款项</w:t>
      </w:r>
      <w:r>
        <w:rPr>
          <w:b w:val="0"/>
          <w:bCs w:val="0"/>
        </w:rPr>
      </w:r>
    </w:p>
    <w:p>
      <w:pPr>
        <w:pStyle w:val="BodyText"/>
        <w:spacing w:line="240" w:lineRule="auto" w:before="115"/>
        <w:ind w:left="581" w:right="114"/>
        <w:jc w:val="left"/>
      </w:pPr>
      <w:r>
        <w:rPr/>
        <w:t>（</w:t>
      </w:r>
      <w:r>
        <w:rPr>
          <w:rFonts w:ascii="Times New Roman" w:hAnsi="Times New Roman" w:cs="Times New Roman" w:eastAsia="Times New Roman" w:hint="default"/>
        </w:rPr>
        <w:t>1</w:t>
      </w:r>
      <w:r>
        <w:rPr/>
        <w:t>）应收关联方款项</w:t>
      </w:r>
    </w:p>
    <w:p>
      <w:pPr>
        <w:spacing w:line="240" w:lineRule="auto" w:before="3"/>
        <w:rPr>
          <w:rFonts w:ascii="宋体" w:hAnsi="宋体" w:cs="宋体" w:eastAsia="宋体" w:hint="default"/>
          <w:sz w:val="6"/>
          <w:szCs w:val="6"/>
        </w:rPr>
      </w:pPr>
    </w:p>
    <w:p>
      <w:pPr>
        <w:spacing w:line="1816" w:lineRule="exact"/>
        <w:ind w:left="109"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91.8pt;height:90.85pt;mso-position-horizontal-relative:char;mso-position-vertical-relative:line" coordorigin="0,0" coordsize="9836,1817">
            <v:shape style="position:absolute;left:8;top:0;width:10;height:10" type="#_x0000_t75" stroked="false">
              <v:imagedata r:id="rId1508" o:title=""/>
            </v:shape>
            <v:shape style="position:absolute;left:4;top:0;width:1323;height:10" type="#_x0000_t75" stroked="false">
              <v:imagedata r:id="rId1521" o:title=""/>
            </v:shape>
            <v:shape style="position:absolute;left:1322;top:0;width:2249;height:10" type="#_x0000_t75" stroked="false">
              <v:imagedata r:id="rId1522" o:title=""/>
            </v:shape>
            <v:shape style="position:absolute;left:3566;top:0;width:6260;height:10" type="#_x0000_t75" stroked="false">
              <v:imagedata r:id="rId1523" o:title=""/>
            </v:shape>
            <v:group style="position:absolute;left:9817;top:5;width:10;height:2" coordorigin="9817,5" coordsize="10,2">
              <v:shape style="position:absolute;left:9817;top:5;width:10;height:2" coordorigin="9817,5" coordsize="10,0" path="m9817,5l9826,5e" filled="false" stroked="true" strokeweight=".47998pt" strokecolor="#000000">
                <v:path arrowok="t"/>
              </v:shape>
            </v:group>
            <v:group style="position:absolute;left:8;top:10;width:10;height:20" coordorigin="8,10" coordsize="10,20">
              <v:shape style="position:absolute;left:8;top:10;width:10;height:20" coordorigin="8,10" coordsize="10,20" path="m8,29l18,29,18,10,8,10,8,29xe" filled="true" fillcolor="#000000" stroked="false">
                <v:path arrowok="t"/>
                <v:fill type="solid"/>
              </v:shape>
            </v:group>
            <v:group style="position:absolute;left:8;top:29;width:10;height:20" coordorigin="8,29" coordsize="10,20">
              <v:shape style="position:absolute;left:8;top:29;width:10;height:20" coordorigin="8,29" coordsize="10,20" path="m8,48l18,48,18,29,8,29,8,48xe" filled="true" fillcolor="#000000" stroked="false">
                <v:path arrowok="t"/>
                <v:fill type="solid"/>
              </v:shape>
            </v:group>
            <v:group style="position:absolute;left:8;top:48;width:10;height:20" coordorigin="8,48" coordsize="10,20">
              <v:shape style="position:absolute;left:8;top:48;width:10;height:20" coordorigin="8,48" coordsize="10,20" path="m8,67l18,67,18,48,8,48,8,67xe" filled="true" fillcolor="#000000" stroked="false">
                <v:path arrowok="t"/>
                <v:fill type="solid"/>
              </v:shape>
            </v:group>
            <v:group style="position:absolute;left:8;top:67;width:10;height:20" coordorigin="8,67" coordsize="10,20">
              <v:shape style="position:absolute;left:8;top:67;width:10;height:20" coordorigin="8,67" coordsize="10,20" path="m8,86l18,86,18,67,8,67,8,86xe" filled="true" fillcolor="#000000" stroked="false">
                <v:path arrowok="t"/>
                <v:fill type="solid"/>
              </v:shape>
            </v:group>
            <v:group style="position:absolute;left:8;top:86;width:10;height:20" coordorigin="8,86" coordsize="10,20">
              <v:shape style="position:absolute;left:8;top:86;width:10;height:20" coordorigin="8,86" coordsize="10,20" path="m8,106l18,106,18,86,8,86,8,106xe" filled="true" fillcolor="#000000" stroked="false">
                <v:path arrowok="t"/>
                <v:fill type="solid"/>
              </v:shape>
            </v:group>
            <v:group style="position:absolute;left:8;top:106;width:10;height:20" coordorigin="8,106" coordsize="10,20">
              <v:shape style="position:absolute;left:8;top:106;width:10;height:20" coordorigin="8,106" coordsize="10,20" path="m8,125l18,125,18,106,8,106,8,125xe" filled="true" fillcolor="#000000" stroked="false">
                <v:path arrowok="t"/>
                <v:fill type="solid"/>
              </v:shape>
            </v:group>
            <v:group style="position:absolute;left:8;top:125;width:10;height:20" coordorigin="8,125" coordsize="10,20">
              <v:shape style="position:absolute;left:8;top:125;width:10;height:20" coordorigin="8,125" coordsize="10,20" path="m8,144l18,144,18,125,8,125,8,144xe" filled="true" fillcolor="#000000" stroked="false">
                <v:path arrowok="t"/>
                <v:fill type="solid"/>
              </v:shape>
            </v:group>
            <v:group style="position:absolute;left:8;top:144;width:10;height:20" coordorigin="8,144" coordsize="10,20">
              <v:shape style="position:absolute;left:8;top:144;width:10;height:20" coordorigin="8,144" coordsize="10,20" path="m8,163l18,163,18,144,8,144,8,163xe" filled="true" fillcolor="#000000" stroked="false">
                <v:path arrowok="t"/>
                <v:fill type="solid"/>
              </v:shape>
            </v:group>
            <v:group style="position:absolute;left:8;top:163;width:10;height:20" coordorigin="8,163" coordsize="10,20">
              <v:shape style="position:absolute;left:8;top:163;width:10;height:20" coordorigin="8,163" coordsize="10,20" path="m8,182l18,182,18,163,8,163,8,182xe" filled="true" fillcolor="#000000" stroked="false">
                <v:path arrowok="t"/>
                <v:fill type="solid"/>
              </v:shape>
            </v:group>
            <v:group style="position:absolute;left:8;top:182;width:10;height:20" coordorigin="8,182" coordsize="10,20">
              <v:shape style="position:absolute;left:8;top:182;width:10;height:20" coordorigin="8,182" coordsize="10,20" path="m8,202l18,202,18,182,8,182,8,202xe" filled="true" fillcolor="#000000" stroked="false">
                <v:path arrowok="t"/>
                <v:fill type="solid"/>
              </v:shape>
            </v:group>
            <v:group style="position:absolute;left:8;top:202;width:10;height:20" coordorigin="8,202" coordsize="10,20">
              <v:shape style="position:absolute;left:8;top:202;width:10;height:20" coordorigin="8,202" coordsize="10,20" path="m8,221l18,221,18,202,8,202,8,221xe" filled="true" fillcolor="#000000" stroked="false">
                <v:path arrowok="t"/>
                <v:fill type="solid"/>
              </v:shape>
            </v:group>
            <v:group style="position:absolute;left:8;top:221;width:10;height:20" coordorigin="8,221" coordsize="10,20">
              <v:shape style="position:absolute;left:8;top:221;width:10;height:20" coordorigin="8,221" coordsize="10,20" path="m8,240l18,240,18,221,8,221,8,240xe" filled="true" fillcolor="#000000" stroked="false">
                <v:path arrowok="t"/>
                <v:fill type="solid"/>
              </v:shape>
            </v:group>
            <v:group style="position:absolute;left:8;top:240;width:10;height:20" coordorigin="8,240" coordsize="10,20">
              <v:shape style="position:absolute;left:8;top:240;width:10;height:20" coordorigin="8,240" coordsize="10,20" path="m8,259l18,259,18,240,8,240,8,259xe" filled="true" fillcolor="#000000" stroked="false">
                <v:path arrowok="t"/>
                <v:fill type="solid"/>
              </v:shape>
            </v:group>
            <v:group style="position:absolute;left:8;top:259;width:10;height:20" coordorigin="8,259" coordsize="10,20">
              <v:shape style="position:absolute;left:8;top:259;width:10;height:20" coordorigin="8,259" coordsize="10,20" path="m8,278l18,278,18,259,8,259,8,278xe" filled="true" fillcolor="#000000" stroked="false">
                <v:path arrowok="t"/>
                <v:fill type="solid"/>
              </v:shape>
            </v:group>
            <v:group style="position:absolute;left:8;top:278;width:10;height:20" coordorigin="8,278" coordsize="10,20">
              <v:shape style="position:absolute;left:8;top:278;width:10;height:20" coordorigin="8,278" coordsize="10,20" path="m8,298l18,298,18,278,8,278,8,298xe" filled="true" fillcolor="#000000" stroked="false">
                <v:path arrowok="t"/>
                <v:fill type="solid"/>
              </v:shape>
            </v:group>
            <v:group style="position:absolute;left:8;top:298;width:10;height:20" coordorigin="8,298" coordsize="10,20">
              <v:shape style="position:absolute;left:8;top:298;width:10;height:20" coordorigin="8,298" coordsize="10,20" path="m8,317l18,317,18,298,8,298,8,317xe" filled="true" fillcolor="#000000" stroked="false">
                <v:path arrowok="t"/>
                <v:fill type="solid"/>
              </v:shape>
            </v:group>
            <v:group style="position:absolute;left:8;top:317;width:10;height:20" coordorigin="8,317" coordsize="10,20">
              <v:shape style="position:absolute;left:8;top:317;width:10;height:20" coordorigin="8,317" coordsize="10,20" path="m8,336l18,336,18,317,8,317,8,336xe" filled="true" fillcolor="#000000" stroked="false">
                <v:path arrowok="t"/>
                <v:fill type="solid"/>
              </v:shape>
            </v:group>
            <v:group style="position:absolute;left:8;top:336;width:10;height:20" coordorigin="8,336" coordsize="10,20">
              <v:shape style="position:absolute;left:8;top:336;width:10;height:20" coordorigin="8,336" coordsize="10,20" path="m8,355l18,355,18,336,8,336,8,355xe" filled="true" fillcolor="#000000" stroked="false">
                <v:path arrowok="t"/>
                <v:fill type="solid"/>
              </v:shape>
            </v:group>
            <v:group style="position:absolute;left:8;top:355;width:10;height:20" coordorigin="8,355" coordsize="10,20">
              <v:shape style="position:absolute;left:8;top:355;width:10;height:20" coordorigin="8,355" coordsize="10,20" path="m8,374l18,374,18,355,8,355,8,374xe" filled="true" fillcolor="#000000" stroked="false">
                <v:path arrowok="t"/>
                <v:fill type="solid"/>
              </v:shape>
            </v:group>
            <v:group style="position:absolute;left:8;top:374;width:10;height:20" coordorigin="8,374" coordsize="10,20">
              <v:shape style="position:absolute;left:8;top:374;width:10;height:20" coordorigin="8,374" coordsize="10,20" path="m8,394l18,394,18,374,8,374,8,394xe" filled="true" fillcolor="#000000" stroked="false">
                <v:path arrowok="t"/>
                <v:fill type="solid"/>
              </v:shape>
            </v:group>
            <v:group style="position:absolute;left:8;top:394;width:10;height:20" coordorigin="8,394" coordsize="10,20">
              <v:shape style="position:absolute;left:8;top:394;width:10;height:20" coordorigin="8,394" coordsize="10,20" path="m8,413l18,413,18,394,8,394,8,413xe" filled="true" fillcolor="#000000" stroked="false">
                <v:path arrowok="t"/>
                <v:fill type="solid"/>
              </v:shape>
            </v:group>
            <v:group style="position:absolute;left:8;top:413;width:10;height:20" coordorigin="8,413" coordsize="10,20">
              <v:shape style="position:absolute;left:8;top:413;width:10;height:20" coordorigin="8,413" coordsize="10,20" path="m8,432l18,432,18,413,8,413,8,432xe" filled="true" fillcolor="#000000" stroked="false">
                <v:path arrowok="t"/>
                <v:fill type="solid"/>
              </v:shape>
            </v:group>
            <v:group style="position:absolute;left:1326;top:10;width:10;height:20" coordorigin="1326,10" coordsize="10,20">
              <v:shape style="position:absolute;left:1326;top:10;width:10;height:20" coordorigin="1326,10" coordsize="10,20" path="m1326,29l1336,29,1336,10,1326,10,1326,29xe" filled="true" fillcolor="#000000" stroked="false">
                <v:path arrowok="t"/>
                <v:fill type="solid"/>
              </v:shape>
            </v:group>
            <v:group style="position:absolute;left:1326;top:29;width:10;height:20" coordorigin="1326,29" coordsize="10,20">
              <v:shape style="position:absolute;left:1326;top:29;width:10;height:20" coordorigin="1326,29" coordsize="10,20" path="m1326,48l1336,48,1336,29,1326,29,1326,48xe" filled="true" fillcolor="#000000" stroked="false">
                <v:path arrowok="t"/>
                <v:fill type="solid"/>
              </v:shape>
            </v:group>
            <v:group style="position:absolute;left:1326;top:48;width:10;height:20" coordorigin="1326,48" coordsize="10,20">
              <v:shape style="position:absolute;left:1326;top:48;width:10;height:20" coordorigin="1326,48" coordsize="10,20" path="m1326,67l1336,67,1336,48,1326,48,1326,67xe" filled="true" fillcolor="#000000" stroked="false">
                <v:path arrowok="t"/>
                <v:fill type="solid"/>
              </v:shape>
            </v:group>
            <v:group style="position:absolute;left:1326;top:67;width:10;height:20" coordorigin="1326,67" coordsize="10,20">
              <v:shape style="position:absolute;left:1326;top:67;width:10;height:20" coordorigin="1326,67" coordsize="10,20" path="m1326,86l1336,86,1336,67,1326,67,1326,86xe" filled="true" fillcolor="#000000" stroked="false">
                <v:path arrowok="t"/>
                <v:fill type="solid"/>
              </v:shape>
            </v:group>
            <v:group style="position:absolute;left:1326;top:86;width:10;height:20" coordorigin="1326,86" coordsize="10,20">
              <v:shape style="position:absolute;left:1326;top:86;width:10;height:20" coordorigin="1326,86" coordsize="10,20" path="m1326,106l1336,106,1336,86,1326,86,1326,106xe" filled="true" fillcolor="#000000" stroked="false">
                <v:path arrowok="t"/>
                <v:fill type="solid"/>
              </v:shape>
            </v:group>
            <v:group style="position:absolute;left:1326;top:106;width:10;height:20" coordorigin="1326,106" coordsize="10,20">
              <v:shape style="position:absolute;left:1326;top:106;width:10;height:20" coordorigin="1326,106" coordsize="10,20" path="m1326,125l1336,125,1336,106,1326,106,1326,125xe" filled="true" fillcolor="#000000" stroked="false">
                <v:path arrowok="t"/>
                <v:fill type="solid"/>
              </v:shape>
            </v:group>
            <v:group style="position:absolute;left:1326;top:125;width:10;height:20" coordorigin="1326,125" coordsize="10,20">
              <v:shape style="position:absolute;left:1326;top:125;width:10;height:20" coordorigin="1326,125" coordsize="10,20" path="m1326,144l1336,144,1336,125,1326,125,1326,144xe" filled="true" fillcolor="#000000" stroked="false">
                <v:path arrowok="t"/>
                <v:fill type="solid"/>
              </v:shape>
            </v:group>
            <v:group style="position:absolute;left:1326;top:144;width:10;height:20" coordorigin="1326,144" coordsize="10,20">
              <v:shape style="position:absolute;left:1326;top:144;width:10;height:20" coordorigin="1326,144" coordsize="10,20" path="m1326,163l1336,163,1336,144,1326,144,1326,163xe" filled="true" fillcolor="#000000" stroked="false">
                <v:path arrowok="t"/>
                <v:fill type="solid"/>
              </v:shape>
            </v:group>
            <v:group style="position:absolute;left:1326;top:163;width:10;height:20" coordorigin="1326,163" coordsize="10,20">
              <v:shape style="position:absolute;left:1326;top:163;width:10;height:20" coordorigin="1326,163" coordsize="10,20" path="m1326,182l1336,182,1336,163,1326,163,1326,182xe" filled="true" fillcolor="#000000" stroked="false">
                <v:path arrowok="t"/>
                <v:fill type="solid"/>
              </v:shape>
            </v:group>
            <v:group style="position:absolute;left:1326;top:182;width:10;height:20" coordorigin="1326,182" coordsize="10,20">
              <v:shape style="position:absolute;left:1326;top:182;width:10;height:20" coordorigin="1326,182" coordsize="10,20" path="m1326,202l1336,202,1336,182,1326,182,1326,202xe" filled="true" fillcolor="#000000" stroked="false">
                <v:path arrowok="t"/>
                <v:fill type="solid"/>
              </v:shape>
            </v:group>
            <v:group style="position:absolute;left:1326;top:202;width:10;height:20" coordorigin="1326,202" coordsize="10,20">
              <v:shape style="position:absolute;left:1326;top:202;width:10;height:20" coordorigin="1326,202" coordsize="10,20" path="m1326,221l1336,221,1336,202,1326,202,1326,221xe" filled="true" fillcolor="#000000" stroked="false">
                <v:path arrowok="t"/>
                <v:fill type="solid"/>
              </v:shape>
            </v:group>
            <v:group style="position:absolute;left:1326;top:221;width:10;height:20" coordorigin="1326,221" coordsize="10,20">
              <v:shape style="position:absolute;left:1326;top:221;width:10;height:20" coordorigin="1326,221" coordsize="10,20" path="m1326,240l1336,240,1336,221,1326,221,1326,240xe" filled="true" fillcolor="#000000" stroked="false">
                <v:path arrowok="t"/>
                <v:fill type="solid"/>
              </v:shape>
            </v:group>
            <v:group style="position:absolute;left:1326;top:240;width:10;height:20" coordorigin="1326,240" coordsize="10,20">
              <v:shape style="position:absolute;left:1326;top:240;width:10;height:20" coordorigin="1326,240" coordsize="10,20" path="m1326,259l1336,259,1336,240,1326,240,1326,259xe" filled="true" fillcolor="#000000" stroked="false">
                <v:path arrowok="t"/>
                <v:fill type="solid"/>
              </v:shape>
            </v:group>
            <v:group style="position:absolute;left:1326;top:259;width:10;height:20" coordorigin="1326,259" coordsize="10,20">
              <v:shape style="position:absolute;left:1326;top:259;width:10;height:20" coordorigin="1326,259" coordsize="10,20" path="m1326,278l1336,278,1336,259,1326,259,1326,278xe" filled="true" fillcolor="#000000" stroked="false">
                <v:path arrowok="t"/>
                <v:fill type="solid"/>
              </v:shape>
            </v:group>
            <v:group style="position:absolute;left:1326;top:278;width:10;height:20" coordorigin="1326,278" coordsize="10,20">
              <v:shape style="position:absolute;left:1326;top:278;width:10;height:20" coordorigin="1326,278" coordsize="10,20" path="m1326,298l1336,298,1336,278,1326,278,1326,298xe" filled="true" fillcolor="#000000" stroked="false">
                <v:path arrowok="t"/>
                <v:fill type="solid"/>
              </v:shape>
            </v:group>
            <v:group style="position:absolute;left:1326;top:298;width:10;height:20" coordorigin="1326,298" coordsize="10,20">
              <v:shape style="position:absolute;left:1326;top:298;width:10;height:20" coordorigin="1326,298" coordsize="10,20" path="m1326,317l1336,317,1336,298,1326,298,1326,317xe" filled="true" fillcolor="#000000" stroked="false">
                <v:path arrowok="t"/>
                <v:fill type="solid"/>
              </v:shape>
            </v:group>
            <v:group style="position:absolute;left:1326;top:317;width:10;height:20" coordorigin="1326,317" coordsize="10,20">
              <v:shape style="position:absolute;left:1326;top:317;width:10;height:20" coordorigin="1326,317" coordsize="10,20" path="m1326,336l1336,336,1336,317,1326,317,1326,336xe" filled="true" fillcolor="#000000" stroked="false">
                <v:path arrowok="t"/>
                <v:fill type="solid"/>
              </v:shape>
            </v:group>
            <v:group style="position:absolute;left:1326;top:336;width:10;height:20" coordorigin="1326,336" coordsize="10,20">
              <v:shape style="position:absolute;left:1326;top:336;width:10;height:20" coordorigin="1326,336" coordsize="10,20" path="m1326,355l1336,355,1336,336,1326,336,1326,355xe" filled="true" fillcolor="#000000" stroked="false">
                <v:path arrowok="t"/>
                <v:fill type="solid"/>
              </v:shape>
            </v:group>
            <v:group style="position:absolute;left:1326;top:355;width:10;height:20" coordorigin="1326,355" coordsize="10,20">
              <v:shape style="position:absolute;left:1326;top:355;width:10;height:20" coordorigin="1326,355" coordsize="10,20" path="m1326,374l1336,374,1336,355,1326,355,1326,374xe" filled="true" fillcolor="#000000" stroked="false">
                <v:path arrowok="t"/>
                <v:fill type="solid"/>
              </v:shape>
            </v:group>
            <v:group style="position:absolute;left:1326;top:374;width:10;height:20" coordorigin="1326,374" coordsize="10,20">
              <v:shape style="position:absolute;left:1326;top:374;width:10;height:20" coordorigin="1326,374" coordsize="10,20" path="m1326,394l1336,394,1336,374,1326,374,1326,394xe" filled="true" fillcolor="#000000" stroked="false">
                <v:path arrowok="t"/>
                <v:fill type="solid"/>
              </v:shape>
            </v:group>
            <v:group style="position:absolute;left:1326;top:394;width:10;height:20" coordorigin="1326,394" coordsize="10,20">
              <v:shape style="position:absolute;left:1326;top:394;width:10;height:20" coordorigin="1326,394" coordsize="10,20" path="m1326,413l1336,413,1336,394,1326,394,1326,413xe" filled="true" fillcolor="#000000" stroked="false">
                <v:path arrowok="t"/>
                <v:fill type="solid"/>
              </v:shape>
            </v:group>
            <v:group style="position:absolute;left:1326;top:413;width:10;height:20" coordorigin="1326,413" coordsize="10,20">
              <v:shape style="position:absolute;left:1326;top:413;width:10;height:20" coordorigin="1326,413" coordsize="10,20" path="m1326,432l1336,432,1336,413,1326,413,1326,432xe" filled="true" fillcolor="#000000" stroked="false">
                <v:path arrowok="t"/>
                <v:fill type="solid"/>
              </v:shape>
            </v:group>
            <v:group style="position:absolute;left:3571;top:10;width:10;height:20" coordorigin="3571,10" coordsize="10,20">
              <v:shape style="position:absolute;left:3571;top:10;width:10;height:20" coordorigin="3571,10" coordsize="10,20" path="m3571,29l3581,29,3581,10,3571,10,3571,29xe" filled="true" fillcolor="#000000" stroked="false">
                <v:path arrowok="t"/>
                <v:fill type="solid"/>
              </v:shape>
            </v:group>
            <v:group style="position:absolute;left:3571;top:29;width:10;height:20" coordorigin="3571,29" coordsize="10,20">
              <v:shape style="position:absolute;left:3571;top:29;width:10;height:20" coordorigin="3571,29" coordsize="10,20" path="m3571,48l3581,48,3581,29,3571,29,3571,48xe" filled="true" fillcolor="#000000" stroked="false">
                <v:path arrowok="t"/>
                <v:fill type="solid"/>
              </v:shape>
            </v:group>
            <v:group style="position:absolute;left:3571;top:48;width:10;height:20" coordorigin="3571,48" coordsize="10,20">
              <v:shape style="position:absolute;left:3571;top:48;width:10;height:20" coordorigin="3571,48" coordsize="10,20" path="m3571,67l3581,67,3581,48,3571,48,3571,67xe" filled="true" fillcolor="#000000" stroked="false">
                <v:path arrowok="t"/>
                <v:fill type="solid"/>
              </v:shape>
            </v:group>
            <v:group style="position:absolute;left:3571;top:67;width:10;height:20" coordorigin="3571,67" coordsize="10,20">
              <v:shape style="position:absolute;left:3571;top:67;width:10;height:20" coordorigin="3571,67" coordsize="10,20" path="m3571,86l3581,86,3581,67,3571,67,3571,86xe" filled="true" fillcolor="#000000" stroked="false">
                <v:path arrowok="t"/>
                <v:fill type="solid"/>
              </v:shape>
            </v:group>
            <v:group style="position:absolute;left:3571;top:86;width:10;height:20" coordorigin="3571,86" coordsize="10,20">
              <v:shape style="position:absolute;left:3571;top:86;width:10;height:20" coordorigin="3571,86" coordsize="10,20" path="m3571,106l3581,106,3581,86,3571,86,3571,106xe" filled="true" fillcolor="#000000" stroked="false">
                <v:path arrowok="t"/>
                <v:fill type="solid"/>
              </v:shape>
            </v:group>
            <v:group style="position:absolute;left:3571;top:106;width:10;height:20" coordorigin="3571,106" coordsize="10,20">
              <v:shape style="position:absolute;left:3571;top:106;width:10;height:20" coordorigin="3571,106" coordsize="10,20" path="m3571,125l3581,125,3581,106,3571,106,3571,125xe" filled="true" fillcolor="#000000" stroked="false">
                <v:path arrowok="t"/>
                <v:fill type="solid"/>
              </v:shape>
            </v:group>
            <v:group style="position:absolute;left:3571;top:125;width:10;height:20" coordorigin="3571,125" coordsize="10,20">
              <v:shape style="position:absolute;left:3571;top:125;width:10;height:20" coordorigin="3571,125" coordsize="10,20" path="m3571,144l3581,144,3581,125,3571,125,3571,144xe" filled="true" fillcolor="#000000" stroked="false">
                <v:path arrowok="t"/>
                <v:fill type="solid"/>
              </v:shape>
            </v:group>
            <v:group style="position:absolute;left:3571;top:144;width:10;height:20" coordorigin="3571,144" coordsize="10,20">
              <v:shape style="position:absolute;left:3571;top:144;width:10;height:20" coordorigin="3571,144" coordsize="10,20" path="m3571,163l3581,163,3581,144,3571,144,3571,163xe" filled="true" fillcolor="#000000" stroked="false">
                <v:path arrowok="t"/>
                <v:fill type="solid"/>
              </v:shape>
            </v:group>
            <v:group style="position:absolute;left:3571;top:163;width:10;height:20" coordorigin="3571,163" coordsize="10,20">
              <v:shape style="position:absolute;left:3571;top:163;width:10;height:20" coordorigin="3571,163" coordsize="10,20" path="m3571,182l3581,182,3581,163,3571,163,3571,182xe" filled="true" fillcolor="#000000" stroked="false">
                <v:path arrowok="t"/>
                <v:fill type="solid"/>
              </v:shape>
            </v:group>
            <v:group style="position:absolute;left:3571;top:182;width:10;height:20" coordorigin="3571,182" coordsize="10,20">
              <v:shape style="position:absolute;left:3571;top:182;width:10;height:20" coordorigin="3571,182" coordsize="10,20" path="m3571,202l3581,202,3581,182,3571,182,3571,202xe" filled="true" fillcolor="#000000" stroked="false">
                <v:path arrowok="t"/>
                <v:fill type="solid"/>
              </v:shape>
            </v:group>
            <v:group style="position:absolute;left:3571;top:202;width:10;height:20" coordorigin="3571,202" coordsize="10,20">
              <v:shape style="position:absolute;left:3571;top:202;width:10;height:20" coordorigin="3571,202" coordsize="10,20" path="m3571,221l3581,221,3581,202,3571,202,3571,221xe" filled="true" fillcolor="#000000" stroked="false">
                <v:path arrowok="t"/>
                <v:fill type="solid"/>
              </v:shape>
            </v:group>
            <v:group style="position:absolute;left:3571;top:221;width:10;height:20" coordorigin="3571,221" coordsize="10,20">
              <v:shape style="position:absolute;left:3571;top:221;width:10;height:20" coordorigin="3571,221" coordsize="10,20" path="m3571,240l3581,240,3581,221,3571,221,3571,240xe" filled="true" fillcolor="#000000" stroked="false">
                <v:path arrowok="t"/>
                <v:fill type="solid"/>
              </v:shape>
            </v:group>
            <v:group style="position:absolute;left:3571;top:240;width:10;height:20" coordorigin="3571,240" coordsize="10,20">
              <v:shape style="position:absolute;left:3571;top:240;width:10;height:20" coordorigin="3571,240" coordsize="10,20" path="m3571,259l3581,259,3581,240,3571,240,3571,259xe" filled="true" fillcolor="#000000" stroked="false">
                <v:path arrowok="t"/>
                <v:fill type="solid"/>
              </v:shape>
            </v:group>
            <v:group style="position:absolute;left:3571;top:259;width:10;height:20" coordorigin="3571,259" coordsize="10,20">
              <v:shape style="position:absolute;left:3571;top:259;width:10;height:20" coordorigin="3571,259" coordsize="10,20" path="m3571,278l3581,278,3581,259,3571,259,3571,278xe" filled="true" fillcolor="#000000" stroked="false">
                <v:path arrowok="t"/>
                <v:fill type="solid"/>
              </v:shape>
            </v:group>
            <v:group style="position:absolute;left:3571;top:278;width:10;height:20" coordorigin="3571,278" coordsize="10,20">
              <v:shape style="position:absolute;left:3571;top:278;width:10;height:20" coordorigin="3571,278" coordsize="10,20" path="m3571,298l3581,298,3581,278,3571,278,3571,298xe" filled="true" fillcolor="#000000" stroked="false">
                <v:path arrowok="t"/>
                <v:fill type="solid"/>
              </v:shape>
            </v:group>
            <v:group style="position:absolute;left:3571;top:298;width:10;height:20" coordorigin="3571,298" coordsize="10,20">
              <v:shape style="position:absolute;left:3571;top:298;width:10;height:20" coordorigin="3571,298" coordsize="10,20" path="m3571,317l3581,317,3581,298,3571,298,3571,317xe" filled="true" fillcolor="#000000" stroked="false">
                <v:path arrowok="t"/>
                <v:fill type="solid"/>
              </v:shape>
            </v:group>
            <v:group style="position:absolute;left:3571;top:317;width:10;height:20" coordorigin="3571,317" coordsize="10,20">
              <v:shape style="position:absolute;left:3571;top:317;width:10;height:20" coordorigin="3571,317" coordsize="10,20" path="m3571,336l3581,336,3581,317,3571,317,3571,336xe" filled="true" fillcolor="#000000" stroked="false">
                <v:path arrowok="t"/>
                <v:fill type="solid"/>
              </v:shape>
            </v:group>
            <v:group style="position:absolute;left:3571;top:336;width:10;height:20" coordorigin="3571,336" coordsize="10,20">
              <v:shape style="position:absolute;left:3571;top:336;width:10;height:20" coordorigin="3571,336" coordsize="10,20" path="m3571,355l3581,355,3581,336,3571,336,3571,355xe" filled="true" fillcolor="#000000" stroked="false">
                <v:path arrowok="t"/>
                <v:fill type="solid"/>
              </v:shape>
            </v:group>
            <v:group style="position:absolute;left:3571;top:355;width:10;height:20" coordorigin="3571,355" coordsize="10,20">
              <v:shape style="position:absolute;left:3571;top:355;width:10;height:20" coordorigin="3571,355" coordsize="10,20" path="m3571,374l3581,374,3581,355,3571,355,3571,374xe" filled="true" fillcolor="#000000" stroked="false">
                <v:path arrowok="t"/>
                <v:fill type="solid"/>
              </v:shape>
            </v:group>
            <v:group style="position:absolute;left:3571;top:374;width:10;height:20" coordorigin="3571,374" coordsize="10,20">
              <v:shape style="position:absolute;left:3571;top:374;width:10;height:20" coordorigin="3571,374" coordsize="10,20" path="m3571,394l3581,394,3581,374,3571,374,3571,394xe" filled="true" fillcolor="#000000" stroked="false">
                <v:path arrowok="t"/>
                <v:fill type="solid"/>
              </v:shape>
            </v:group>
            <v:group style="position:absolute;left:3571;top:394;width:10;height:20" coordorigin="3571,394" coordsize="10,20">
              <v:shape style="position:absolute;left:3571;top:394;width:10;height:20" coordorigin="3571,394" coordsize="10,20" path="m3571,413l3581,413,3581,394,3571,394,3571,413xe" filled="true" fillcolor="#000000" stroked="false">
                <v:path arrowok="t"/>
                <v:fill type="solid"/>
              </v:shape>
            </v:group>
            <v:group style="position:absolute;left:3571;top:413;width:10;height:20" coordorigin="3571,413" coordsize="10,20">
              <v:shape style="position:absolute;left:3571;top:413;width:10;height:20" coordorigin="3571,413" coordsize="10,20" path="m3571,432l3581,432,3581,413,3571,413,3571,432xe" filled="true" fillcolor="#000000" stroked="false">
                <v:path arrowok="t"/>
                <v:fill type="solid"/>
              </v:shape>
            </v:group>
            <v:group style="position:absolute;left:6615;top:10;width:10;height:20" coordorigin="6615,10" coordsize="10,20">
              <v:shape style="position:absolute;left:6615;top:10;width:10;height:20" coordorigin="6615,10" coordsize="10,20" path="m6615,29l6624,29,6624,10,6615,10,6615,29xe" filled="true" fillcolor="#000000" stroked="false">
                <v:path arrowok="t"/>
                <v:fill type="solid"/>
              </v:shape>
            </v:group>
            <v:group style="position:absolute;left:6615;top:29;width:10;height:20" coordorigin="6615,29" coordsize="10,20">
              <v:shape style="position:absolute;left:6615;top:29;width:10;height:20" coordorigin="6615,29" coordsize="10,20" path="m6615,48l6624,48,6624,29,6615,29,6615,48xe" filled="true" fillcolor="#000000" stroked="false">
                <v:path arrowok="t"/>
                <v:fill type="solid"/>
              </v:shape>
            </v:group>
            <v:group style="position:absolute;left:6615;top:48;width:10;height:20" coordorigin="6615,48" coordsize="10,20">
              <v:shape style="position:absolute;left:6615;top:48;width:10;height:20" coordorigin="6615,48" coordsize="10,20" path="m6615,67l6624,67,6624,48,6615,48,6615,67xe" filled="true" fillcolor="#000000" stroked="false">
                <v:path arrowok="t"/>
                <v:fill type="solid"/>
              </v:shape>
            </v:group>
            <v:group style="position:absolute;left:6615;top:67;width:10;height:20" coordorigin="6615,67" coordsize="10,20">
              <v:shape style="position:absolute;left:6615;top:67;width:10;height:20" coordorigin="6615,67" coordsize="10,20" path="m6615,86l6624,86,6624,67,6615,67,6615,86xe" filled="true" fillcolor="#000000" stroked="false">
                <v:path arrowok="t"/>
                <v:fill type="solid"/>
              </v:shape>
            </v:group>
            <v:group style="position:absolute;left:6615;top:86;width:10;height:20" coordorigin="6615,86" coordsize="10,20">
              <v:shape style="position:absolute;left:6615;top:86;width:10;height:20" coordorigin="6615,86" coordsize="10,20" path="m6615,106l6624,106,6624,86,6615,86,6615,106xe" filled="true" fillcolor="#000000" stroked="false">
                <v:path arrowok="t"/>
                <v:fill type="solid"/>
              </v:shape>
            </v:group>
            <v:group style="position:absolute;left:6615;top:106;width:10;height:20" coordorigin="6615,106" coordsize="10,20">
              <v:shape style="position:absolute;left:6615;top:106;width:10;height:20" coordorigin="6615,106" coordsize="10,20" path="m6615,125l6624,125,6624,106,6615,106,6615,125xe" filled="true" fillcolor="#000000" stroked="false">
                <v:path arrowok="t"/>
                <v:fill type="solid"/>
              </v:shape>
            </v:group>
            <v:group style="position:absolute;left:6615;top:125;width:10;height:20" coordorigin="6615,125" coordsize="10,20">
              <v:shape style="position:absolute;left:6615;top:125;width:10;height:20" coordorigin="6615,125" coordsize="10,20" path="m6615,144l6624,144,6624,125,6615,125,6615,144xe" filled="true" fillcolor="#000000" stroked="false">
                <v:path arrowok="t"/>
                <v:fill type="solid"/>
              </v:shape>
            </v:group>
            <v:group style="position:absolute;left:6615;top:144;width:10;height:20" coordorigin="6615,144" coordsize="10,20">
              <v:shape style="position:absolute;left:6615;top:144;width:10;height:20" coordorigin="6615,144" coordsize="10,20" path="m6615,163l6624,163,6624,144,6615,144,6615,163xe" filled="true" fillcolor="#000000" stroked="false">
                <v:path arrowok="t"/>
                <v:fill type="solid"/>
              </v:shape>
            </v:group>
            <v:group style="position:absolute;left:6615;top:163;width:10;height:20" coordorigin="6615,163" coordsize="10,20">
              <v:shape style="position:absolute;left:6615;top:163;width:10;height:20" coordorigin="6615,163" coordsize="10,20" path="m6615,182l6624,182,6624,163,6615,163,6615,182xe" filled="true" fillcolor="#000000" stroked="false">
                <v:path arrowok="t"/>
                <v:fill type="solid"/>
              </v:shape>
            </v:group>
            <v:group style="position:absolute;left:6615;top:182;width:10;height:20" coordorigin="6615,182" coordsize="10,20">
              <v:shape style="position:absolute;left:6615;top:182;width:10;height:20" coordorigin="6615,182" coordsize="10,20" path="m6615,202l6624,202,6624,182,6615,182,6615,202xe" filled="true" fillcolor="#000000" stroked="false">
                <v:path arrowok="t"/>
                <v:fill type="solid"/>
              </v:shape>
            </v:group>
            <v:group style="position:absolute;left:6615;top:202;width:10;height:20" coordorigin="6615,202" coordsize="10,20">
              <v:shape style="position:absolute;left:6615;top:202;width:10;height:20" coordorigin="6615,202" coordsize="10,20" path="m6615,221l6624,221,6624,202,6615,202,6615,221xe" filled="true" fillcolor="#000000" stroked="false">
                <v:path arrowok="t"/>
                <v:fill type="solid"/>
              </v:shape>
            </v:group>
            <v:group style="position:absolute;left:6615;top:221;width:10;height:20" coordorigin="6615,221" coordsize="10,20">
              <v:shape style="position:absolute;left:6615;top:221;width:10;height:20" coordorigin="6615,221" coordsize="10,20" path="m6615,240l6624,240,6624,221,6615,221,6615,240xe" filled="true" fillcolor="#000000" stroked="false">
                <v:path arrowok="t"/>
                <v:fill type="solid"/>
              </v:shape>
            </v:group>
            <v:group style="position:absolute;left:6615;top:240;width:10;height:20" coordorigin="6615,240" coordsize="10,20">
              <v:shape style="position:absolute;left:6615;top:240;width:10;height:20" coordorigin="6615,240" coordsize="10,20" path="m6615,259l6624,259,6624,240,6615,240,6615,259xe" filled="true" fillcolor="#000000" stroked="false">
                <v:path arrowok="t"/>
                <v:fill type="solid"/>
              </v:shape>
            </v:group>
            <v:group style="position:absolute;left:6615;top:259;width:10;height:20" coordorigin="6615,259" coordsize="10,20">
              <v:shape style="position:absolute;left:6615;top:259;width:10;height:20" coordorigin="6615,259" coordsize="10,20" path="m6615,278l6624,278,6624,259,6615,259,6615,278xe" filled="true" fillcolor="#000000" stroked="false">
                <v:path arrowok="t"/>
                <v:fill type="solid"/>
              </v:shape>
            </v:group>
            <v:group style="position:absolute;left:6615;top:278;width:10;height:20" coordorigin="6615,278" coordsize="10,20">
              <v:shape style="position:absolute;left:6615;top:278;width:10;height:20" coordorigin="6615,278" coordsize="10,20" path="m6615,298l6624,298,6624,278,6615,278,6615,298xe" filled="true" fillcolor="#000000" stroked="false">
                <v:path arrowok="t"/>
                <v:fill type="solid"/>
              </v:shape>
            </v:group>
            <v:group style="position:absolute;left:6615;top:298;width:10;height:20" coordorigin="6615,298" coordsize="10,20">
              <v:shape style="position:absolute;left:6615;top:298;width:10;height:20" coordorigin="6615,298" coordsize="10,20" path="m6615,317l6624,317,6624,298,6615,298,6615,317xe" filled="true" fillcolor="#000000" stroked="false">
                <v:path arrowok="t"/>
                <v:fill type="solid"/>
              </v:shape>
            </v:group>
            <v:group style="position:absolute;left:6615;top:317;width:10;height:20" coordorigin="6615,317" coordsize="10,20">
              <v:shape style="position:absolute;left:6615;top:317;width:10;height:20" coordorigin="6615,317" coordsize="10,20" path="m6615,336l6624,336,6624,317,6615,317,6615,336xe" filled="true" fillcolor="#000000" stroked="false">
                <v:path arrowok="t"/>
                <v:fill type="solid"/>
              </v:shape>
            </v:group>
            <v:group style="position:absolute;left:9817;top:10;width:10;height:20" coordorigin="9817,10" coordsize="10,20">
              <v:shape style="position:absolute;left:9817;top:10;width:10;height:20" coordorigin="9817,10" coordsize="10,20" path="m9817,29l9826,29,9826,10,9817,10,9817,29xe" filled="true" fillcolor="#000000" stroked="false">
                <v:path arrowok="t"/>
                <v:fill type="solid"/>
              </v:shape>
            </v:group>
            <v:group style="position:absolute;left:9817;top:29;width:10;height:20" coordorigin="9817,29" coordsize="10,20">
              <v:shape style="position:absolute;left:9817;top:29;width:10;height:20" coordorigin="9817,29" coordsize="10,20" path="m9817,48l9826,48,9826,29,9817,29,9817,48xe" filled="true" fillcolor="#000000" stroked="false">
                <v:path arrowok="t"/>
                <v:fill type="solid"/>
              </v:shape>
            </v:group>
            <v:group style="position:absolute;left:9817;top:48;width:10;height:20" coordorigin="9817,48" coordsize="10,20">
              <v:shape style="position:absolute;left:9817;top:48;width:10;height:20" coordorigin="9817,48" coordsize="10,20" path="m9817,67l9826,67,9826,48,9817,48,9817,67xe" filled="true" fillcolor="#000000" stroked="false">
                <v:path arrowok="t"/>
                <v:fill type="solid"/>
              </v:shape>
            </v:group>
            <v:group style="position:absolute;left:9817;top:67;width:10;height:20" coordorigin="9817,67" coordsize="10,20">
              <v:shape style="position:absolute;left:9817;top:67;width:10;height:20" coordorigin="9817,67" coordsize="10,20" path="m9817,86l9826,86,9826,67,9817,67,9817,86xe" filled="true" fillcolor="#000000" stroked="false">
                <v:path arrowok="t"/>
                <v:fill type="solid"/>
              </v:shape>
            </v:group>
            <v:group style="position:absolute;left:9817;top:86;width:10;height:20" coordorigin="9817,86" coordsize="10,20">
              <v:shape style="position:absolute;left:9817;top:86;width:10;height:20" coordorigin="9817,86" coordsize="10,20" path="m9817,106l9826,106,9826,86,9817,86,9817,106xe" filled="true" fillcolor="#000000" stroked="false">
                <v:path arrowok="t"/>
                <v:fill type="solid"/>
              </v:shape>
            </v:group>
            <v:group style="position:absolute;left:9817;top:106;width:10;height:20" coordorigin="9817,106" coordsize="10,20">
              <v:shape style="position:absolute;left:9817;top:106;width:10;height:20" coordorigin="9817,106" coordsize="10,20" path="m9817,125l9826,125,9826,106,9817,106,9817,125xe" filled="true" fillcolor="#000000" stroked="false">
                <v:path arrowok="t"/>
                <v:fill type="solid"/>
              </v:shape>
            </v:group>
            <v:group style="position:absolute;left:9817;top:125;width:10;height:20" coordorigin="9817,125" coordsize="10,20">
              <v:shape style="position:absolute;left:9817;top:125;width:10;height:20" coordorigin="9817,125" coordsize="10,20" path="m9817,144l9826,144,9826,125,9817,125,9817,144xe" filled="true" fillcolor="#000000" stroked="false">
                <v:path arrowok="t"/>
                <v:fill type="solid"/>
              </v:shape>
            </v:group>
            <v:group style="position:absolute;left:9817;top:144;width:10;height:20" coordorigin="9817,144" coordsize="10,20">
              <v:shape style="position:absolute;left:9817;top:144;width:10;height:20" coordorigin="9817,144" coordsize="10,20" path="m9817,163l9826,163,9826,144,9817,144,9817,163xe" filled="true" fillcolor="#000000" stroked="false">
                <v:path arrowok="t"/>
                <v:fill type="solid"/>
              </v:shape>
            </v:group>
            <v:group style="position:absolute;left:9817;top:163;width:10;height:20" coordorigin="9817,163" coordsize="10,20">
              <v:shape style="position:absolute;left:9817;top:163;width:10;height:20" coordorigin="9817,163" coordsize="10,20" path="m9817,182l9826,182,9826,163,9817,163,9817,182xe" filled="true" fillcolor="#000000" stroked="false">
                <v:path arrowok="t"/>
                <v:fill type="solid"/>
              </v:shape>
            </v:group>
            <v:group style="position:absolute;left:9817;top:182;width:10;height:20" coordorigin="9817,182" coordsize="10,20">
              <v:shape style="position:absolute;left:9817;top:182;width:10;height:20" coordorigin="9817,182" coordsize="10,20" path="m9817,202l9826,202,9826,182,9817,182,9817,202xe" filled="true" fillcolor="#000000" stroked="false">
                <v:path arrowok="t"/>
                <v:fill type="solid"/>
              </v:shape>
            </v:group>
            <v:group style="position:absolute;left:9817;top:202;width:10;height:20" coordorigin="9817,202" coordsize="10,20">
              <v:shape style="position:absolute;left:9817;top:202;width:10;height:20" coordorigin="9817,202" coordsize="10,20" path="m9817,221l9826,221,9826,202,9817,202,9817,221xe" filled="true" fillcolor="#000000" stroked="false">
                <v:path arrowok="t"/>
                <v:fill type="solid"/>
              </v:shape>
            </v:group>
            <v:group style="position:absolute;left:9817;top:221;width:10;height:20" coordorigin="9817,221" coordsize="10,20">
              <v:shape style="position:absolute;left:9817;top:221;width:10;height:20" coordorigin="9817,221" coordsize="10,20" path="m9817,240l9826,240,9826,221,9817,221,9817,240xe" filled="true" fillcolor="#000000" stroked="false">
                <v:path arrowok="t"/>
                <v:fill type="solid"/>
              </v:shape>
            </v:group>
            <v:group style="position:absolute;left:9817;top:240;width:10;height:20" coordorigin="9817,240" coordsize="10,20">
              <v:shape style="position:absolute;left:9817;top:240;width:10;height:20" coordorigin="9817,240" coordsize="10,20" path="m9817,259l9826,259,9826,240,9817,240,9817,259xe" filled="true" fillcolor="#000000" stroked="false">
                <v:path arrowok="t"/>
                <v:fill type="solid"/>
              </v:shape>
            </v:group>
            <v:group style="position:absolute;left:9817;top:259;width:10;height:20" coordorigin="9817,259" coordsize="10,20">
              <v:shape style="position:absolute;left:9817;top:259;width:10;height:20" coordorigin="9817,259" coordsize="10,20" path="m9817,278l9826,278,9826,259,9817,259,9817,278xe" filled="true" fillcolor="#000000" stroked="false">
                <v:path arrowok="t"/>
                <v:fill type="solid"/>
              </v:shape>
            </v:group>
            <v:group style="position:absolute;left:9817;top:278;width:10;height:20" coordorigin="9817,278" coordsize="10,20">
              <v:shape style="position:absolute;left:9817;top:278;width:10;height:20" coordorigin="9817,278" coordsize="10,20" path="m9817,298l9826,298,9826,278,9817,278,9817,298xe" filled="true" fillcolor="#000000" stroked="false">
                <v:path arrowok="t"/>
                <v:fill type="solid"/>
              </v:shape>
            </v:group>
            <v:group style="position:absolute;left:9817;top:298;width:10;height:20" coordorigin="9817,298" coordsize="10,20">
              <v:shape style="position:absolute;left:9817;top:298;width:10;height:20" coordorigin="9817,298" coordsize="10,20" path="m9817,317l9826,317,9826,298,9817,298,9817,317xe" filled="true" fillcolor="#000000" stroked="false">
                <v:path arrowok="t"/>
                <v:fill type="solid"/>
              </v:shape>
            </v:group>
            <v:group style="position:absolute;left:9817;top:317;width:10;height:20" coordorigin="9817,317" coordsize="10,20">
              <v:shape style="position:absolute;left:9817;top:317;width:10;height:20" coordorigin="9817,317" coordsize="10,20" path="m9817,336l9826,336,9826,317,9817,317,9817,336xe" filled="true" fillcolor="#000000" stroked="false">
                <v:path arrowok="t"/>
                <v:fill type="solid"/>
              </v:shape>
            </v:group>
            <v:group style="position:absolute;left:9817;top:336;width:10;height:20" coordorigin="9817,336" coordsize="10,20">
              <v:shape style="position:absolute;left:9817;top:336;width:10;height:20" coordorigin="9817,336" coordsize="10,20" path="m9817,355l9826,355,9826,336,9817,336,9817,355xe" filled="true" fillcolor="#000000" stroked="false">
                <v:path arrowok="t"/>
                <v:fill type="solid"/>
              </v:shape>
            </v:group>
            <v:group style="position:absolute;left:9817;top:355;width:10;height:20" coordorigin="9817,355" coordsize="10,20">
              <v:shape style="position:absolute;left:9817;top:355;width:10;height:20" coordorigin="9817,355" coordsize="10,20" path="m9817,374l9826,374,9826,355,9817,355,9817,374xe" filled="true" fillcolor="#000000" stroked="false">
                <v:path arrowok="t"/>
                <v:fill type="solid"/>
              </v:shape>
            </v:group>
            <v:group style="position:absolute;left:9817;top:374;width:10;height:20" coordorigin="9817,374" coordsize="10,20">
              <v:shape style="position:absolute;left:9817;top:374;width:10;height:20" coordorigin="9817,374" coordsize="10,20" path="m9817,394l9826,394,9826,374,9817,374,9817,394xe" filled="true" fillcolor="#000000" stroked="false">
                <v:path arrowok="t"/>
                <v:fill type="solid"/>
              </v:shape>
            </v:group>
            <v:group style="position:absolute;left:9817;top:394;width:10;height:20" coordorigin="9817,394" coordsize="10,20">
              <v:shape style="position:absolute;left:9817;top:394;width:10;height:20" coordorigin="9817,394" coordsize="10,20" path="m9817,413l9826,413,9826,394,9817,394,9817,413xe" filled="true" fillcolor="#000000" stroked="false">
                <v:path arrowok="t"/>
                <v:fill type="solid"/>
              </v:shape>
            </v:group>
            <v:group style="position:absolute;left:9817;top:413;width:10;height:20" coordorigin="9817,413" coordsize="10,20">
              <v:shape style="position:absolute;left:9817;top:413;width:10;height:20" coordorigin="9817,413" coordsize="10,20" path="m9817,432l9826,432,9826,413,9817,413,9817,432xe" filled="true" fillcolor="#000000" stroked="false">
                <v:path arrowok="t"/>
                <v:fill type="solid"/>
              </v:shape>
            </v:group>
            <v:group style="position:absolute;left:8;top:437;width:10;height:2" coordorigin="8,437" coordsize="10,2">
              <v:shape style="position:absolute;left:8;top:437;width:10;height:2" coordorigin="8,437" coordsize="10,0" path="m8,437l18,437e" filled="false" stroked="true" strokeweight=".47998pt" strokecolor="#000000">
                <v:path arrowok="t"/>
              </v:shape>
            </v:group>
            <v:group style="position:absolute;left:1326;top:437;width:10;height:2" coordorigin="1326,437" coordsize="10,2">
              <v:shape style="position:absolute;left:1326;top:437;width:10;height:2" coordorigin="1326,437" coordsize="10,0" path="m1326,437l1336,437e" filled="false" stroked="true" strokeweight=".47998pt" strokecolor="#000000">
                <v:path arrowok="t"/>
              </v:shape>
              <v:shape style="position:absolute;left:3566;top:336;width:3068;height:106" type="#_x0000_t75" stroked="false">
                <v:imagedata r:id="rId1524" o:title=""/>
              </v:shape>
              <v:shape style="position:absolute;left:6610;top:432;width:1606;height:10" type="#_x0000_t75" stroked="false">
                <v:imagedata r:id="rId1525" o:title=""/>
              </v:shape>
              <v:shape style="position:absolute;left:8211;top:432;width:1606;height:10" type="#_x0000_t75" stroked="false">
                <v:imagedata r:id="rId1525" o:title=""/>
              </v:shape>
            </v:group>
            <v:group style="position:absolute;left:9817;top:437;width:10;height:2" coordorigin="9817,437" coordsize="10,2">
              <v:shape style="position:absolute;left:9817;top:437;width:10;height:2" coordorigin="9817,437" coordsize="10,0" path="m9817,437l9826,437e" filled="false" stroked="true" strokeweight=".47998pt" strokecolor="#000000">
                <v:path arrowok="t"/>
              </v:shape>
            </v:group>
            <v:group style="position:absolute;left:8;top:442;width:10;height:20" coordorigin="8,442" coordsize="10,20">
              <v:shape style="position:absolute;left:8;top:442;width:10;height:20" coordorigin="8,442" coordsize="10,20" path="m8,461l18,461,18,442,8,442,8,461xe" filled="true" fillcolor="#000000" stroked="false">
                <v:path arrowok="t"/>
                <v:fill type="solid"/>
              </v:shape>
            </v:group>
            <v:group style="position:absolute;left:8;top:461;width:10;height:20" coordorigin="8,461" coordsize="10,20">
              <v:shape style="position:absolute;left:8;top:461;width:10;height:20" coordorigin="8,461" coordsize="10,20" path="m8,480l18,480,18,461,8,461,8,480xe" filled="true" fillcolor="#000000" stroked="false">
                <v:path arrowok="t"/>
                <v:fill type="solid"/>
              </v:shape>
            </v:group>
            <v:group style="position:absolute;left:8;top:480;width:10;height:20" coordorigin="8,480" coordsize="10,20">
              <v:shape style="position:absolute;left:8;top:480;width:10;height:20" coordorigin="8,480" coordsize="10,20" path="m8,499l18,499,18,480,8,480,8,499xe" filled="true" fillcolor="#000000" stroked="false">
                <v:path arrowok="t"/>
                <v:fill type="solid"/>
              </v:shape>
            </v:group>
            <v:group style="position:absolute;left:8;top:499;width:10;height:20" coordorigin="8,499" coordsize="10,20">
              <v:shape style="position:absolute;left:8;top:499;width:10;height:20" coordorigin="8,499" coordsize="10,20" path="m8,518l18,518,18,499,8,499,8,518xe" filled="true" fillcolor="#000000" stroked="false">
                <v:path arrowok="t"/>
                <v:fill type="solid"/>
              </v:shape>
            </v:group>
            <v:group style="position:absolute;left:8;top:518;width:10;height:20" coordorigin="8,518" coordsize="10,20">
              <v:shape style="position:absolute;left:8;top:518;width:10;height:20" coordorigin="8,518" coordsize="10,20" path="m8,538l18,538,18,518,8,518,8,538xe" filled="true" fillcolor="#000000" stroked="false">
                <v:path arrowok="t"/>
                <v:fill type="solid"/>
              </v:shape>
            </v:group>
            <v:group style="position:absolute;left:8;top:538;width:10;height:20" coordorigin="8,538" coordsize="10,20">
              <v:shape style="position:absolute;left:8;top:538;width:10;height:20" coordorigin="8,538" coordsize="10,20" path="m8,557l18,557,18,538,8,538,8,557xe" filled="true" fillcolor="#000000" stroked="false">
                <v:path arrowok="t"/>
                <v:fill type="solid"/>
              </v:shape>
            </v:group>
            <v:group style="position:absolute;left:8;top:557;width:10;height:20" coordorigin="8,557" coordsize="10,20">
              <v:shape style="position:absolute;left:8;top:557;width:10;height:20" coordorigin="8,557" coordsize="10,20" path="m8,576l18,576,18,557,8,557,8,576xe" filled="true" fillcolor="#000000" stroked="false">
                <v:path arrowok="t"/>
                <v:fill type="solid"/>
              </v:shape>
            </v:group>
            <v:group style="position:absolute;left:8;top:576;width:10;height:20" coordorigin="8,576" coordsize="10,20">
              <v:shape style="position:absolute;left:8;top:576;width:10;height:20" coordorigin="8,576" coordsize="10,20" path="m8,595l18,595,18,576,8,576,8,595xe" filled="true" fillcolor="#000000" stroked="false">
                <v:path arrowok="t"/>
                <v:fill type="solid"/>
              </v:shape>
            </v:group>
            <v:group style="position:absolute;left:8;top:595;width:10;height:20" coordorigin="8,595" coordsize="10,20">
              <v:shape style="position:absolute;left:8;top:595;width:10;height:20" coordorigin="8,595" coordsize="10,20" path="m8,614l18,614,18,595,8,595,8,614xe" filled="true" fillcolor="#000000" stroked="false">
                <v:path arrowok="t"/>
                <v:fill type="solid"/>
              </v:shape>
            </v:group>
            <v:group style="position:absolute;left:8;top:614;width:10;height:20" coordorigin="8,614" coordsize="10,20">
              <v:shape style="position:absolute;left:8;top:614;width:10;height:20" coordorigin="8,614" coordsize="10,20" path="m8,634l18,634,18,614,8,614,8,634xe" filled="true" fillcolor="#000000" stroked="false">
                <v:path arrowok="t"/>
                <v:fill type="solid"/>
              </v:shape>
            </v:group>
            <v:group style="position:absolute;left:8;top:634;width:10;height:20" coordorigin="8,634" coordsize="10,20">
              <v:shape style="position:absolute;left:8;top:634;width:10;height:20" coordorigin="8,634" coordsize="10,20" path="m8,653l18,653,18,634,8,634,8,653xe" filled="true" fillcolor="#000000" stroked="false">
                <v:path arrowok="t"/>
                <v:fill type="solid"/>
              </v:shape>
            </v:group>
            <v:group style="position:absolute;left:8;top:653;width:10;height:20" coordorigin="8,653" coordsize="10,20">
              <v:shape style="position:absolute;left:8;top:653;width:10;height:20" coordorigin="8,653" coordsize="10,20" path="m8,672l18,672,18,653,8,653,8,672xe" filled="true" fillcolor="#000000" stroked="false">
                <v:path arrowok="t"/>
                <v:fill type="solid"/>
              </v:shape>
            </v:group>
            <v:group style="position:absolute;left:8;top:672;width:10;height:20" coordorigin="8,672" coordsize="10,20">
              <v:shape style="position:absolute;left:8;top:672;width:10;height:20" coordorigin="8,672" coordsize="10,20" path="m8,691l18,691,18,672,8,672,8,691xe" filled="true" fillcolor="#000000" stroked="false">
                <v:path arrowok="t"/>
                <v:fill type="solid"/>
              </v:shape>
            </v:group>
            <v:group style="position:absolute;left:8;top:691;width:10;height:20" coordorigin="8,691" coordsize="10,20">
              <v:shape style="position:absolute;left:8;top:691;width:10;height:20" coordorigin="8,691" coordsize="10,20" path="m8,710l18,710,18,691,8,691,8,710xe" filled="true" fillcolor="#000000" stroked="false">
                <v:path arrowok="t"/>
                <v:fill type="solid"/>
              </v:shape>
            </v:group>
            <v:group style="position:absolute;left:8;top:710;width:10;height:20" coordorigin="8,710" coordsize="10,20">
              <v:shape style="position:absolute;left:8;top:710;width:10;height:20" coordorigin="8,710" coordsize="10,20" path="m8,730l18,730,18,710,8,710,8,730xe" filled="true" fillcolor="#000000" stroked="false">
                <v:path arrowok="t"/>
                <v:fill type="solid"/>
              </v:shape>
            </v:group>
            <v:group style="position:absolute;left:8;top:730;width:10;height:20" coordorigin="8,730" coordsize="10,20">
              <v:shape style="position:absolute;left:8;top:730;width:10;height:20" coordorigin="8,730" coordsize="10,20" path="m8,749l18,749,18,730,8,730,8,749xe" filled="true" fillcolor="#000000" stroked="false">
                <v:path arrowok="t"/>
                <v:fill type="solid"/>
              </v:shape>
            </v:group>
            <v:group style="position:absolute;left:8;top:749;width:10;height:20" coordorigin="8,749" coordsize="10,20">
              <v:shape style="position:absolute;left:8;top:749;width:10;height:20" coordorigin="8,749" coordsize="10,20" path="m8,768l18,768,18,749,8,749,8,768xe" filled="true" fillcolor="#000000" stroked="false">
                <v:path arrowok="t"/>
                <v:fill type="solid"/>
              </v:shape>
            </v:group>
            <v:group style="position:absolute;left:8;top:768;width:10;height:20" coordorigin="8,768" coordsize="10,20">
              <v:shape style="position:absolute;left:8;top:768;width:10;height:20" coordorigin="8,768" coordsize="10,20" path="m8,787l18,787,18,768,8,768,8,787xe" filled="true" fillcolor="#000000" stroked="false">
                <v:path arrowok="t"/>
                <v:fill type="solid"/>
              </v:shape>
            </v:group>
            <v:group style="position:absolute;left:8;top:787;width:10;height:20" coordorigin="8,787" coordsize="10,20">
              <v:shape style="position:absolute;left:8;top:787;width:10;height:20" coordorigin="8,787" coordsize="10,20" path="m8,806l18,806,18,787,8,787,8,806xe" filled="true" fillcolor="#000000" stroked="false">
                <v:path arrowok="t"/>
                <v:fill type="solid"/>
              </v:shape>
            </v:group>
            <v:group style="position:absolute;left:8;top:806;width:10;height:20" coordorigin="8,806" coordsize="10,20">
              <v:shape style="position:absolute;left:8;top:806;width:10;height:20" coordorigin="8,806" coordsize="10,20" path="m8,826l18,826,18,806,8,806,8,826xe" filled="true" fillcolor="#000000" stroked="false">
                <v:path arrowok="t"/>
                <v:fill type="solid"/>
              </v:shape>
            </v:group>
            <v:group style="position:absolute;left:8;top:826;width:10;height:20" coordorigin="8,826" coordsize="10,20">
              <v:shape style="position:absolute;left:8;top:826;width:10;height:20" coordorigin="8,826" coordsize="10,20" path="m8,845l18,845,18,826,8,826,8,845xe" filled="true" fillcolor="#000000" stroked="false">
                <v:path arrowok="t"/>
                <v:fill type="solid"/>
              </v:shape>
            </v:group>
            <v:group style="position:absolute;left:8;top:853;width:10;height:2" coordorigin="8,853" coordsize="10,2">
              <v:shape style="position:absolute;left:8;top:853;width:10;height:2" coordorigin="8,853" coordsize="10,0" path="m8,853l18,853e" filled="false" stroked="true" strokeweight=".84003pt" strokecolor="#000000">
                <v:path arrowok="t"/>
              </v:shape>
            </v:group>
            <v:group style="position:absolute;left:1326;top:442;width:10;height:20" coordorigin="1326,442" coordsize="10,20">
              <v:shape style="position:absolute;left:1326;top:442;width:10;height:20" coordorigin="1326,442" coordsize="10,20" path="m1326,461l1336,461,1336,442,1326,442,1326,461xe" filled="true" fillcolor="#000000" stroked="false">
                <v:path arrowok="t"/>
                <v:fill type="solid"/>
              </v:shape>
            </v:group>
            <v:group style="position:absolute;left:1326;top:461;width:10;height:20" coordorigin="1326,461" coordsize="10,20">
              <v:shape style="position:absolute;left:1326;top:461;width:10;height:20" coordorigin="1326,461" coordsize="10,20" path="m1326,480l1336,480,1336,461,1326,461,1326,480xe" filled="true" fillcolor="#000000" stroked="false">
                <v:path arrowok="t"/>
                <v:fill type="solid"/>
              </v:shape>
            </v:group>
            <v:group style="position:absolute;left:1326;top:480;width:10;height:20" coordorigin="1326,480" coordsize="10,20">
              <v:shape style="position:absolute;left:1326;top:480;width:10;height:20" coordorigin="1326,480" coordsize="10,20" path="m1326,499l1336,499,1336,480,1326,480,1326,499xe" filled="true" fillcolor="#000000" stroked="false">
                <v:path arrowok="t"/>
                <v:fill type="solid"/>
              </v:shape>
            </v:group>
            <v:group style="position:absolute;left:1326;top:499;width:10;height:20" coordorigin="1326,499" coordsize="10,20">
              <v:shape style="position:absolute;left:1326;top:499;width:10;height:20" coordorigin="1326,499" coordsize="10,20" path="m1326,518l1336,518,1336,499,1326,499,1326,518xe" filled="true" fillcolor="#000000" stroked="false">
                <v:path arrowok="t"/>
                <v:fill type="solid"/>
              </v:shape>
            </v:group>
            <v:group style="position:absolute;left:1326;top:518;width:10;height:20" coordorigin="1326,518" coordsize="10,20">
              <v:shape style="position:absolute;left:1326;top:518;width:10;height:20" coordorigin="1326,518" coordsize="10,20" path="m1326,538l1336,538,1336,518,1326,518,1326,538xe" filled="true" fillcolor="#000000" stroked="false">
                <v:path arrowok="t"/>
                <v:fill type="solid"/>
              </v:shape>
            </v:group>
            <v:group style="position:absolute;left:1326;top:538;width:10;height:20" coordorigin="1326,538" coordsize="10,20">
              <v:shape style="position:absolute;left:1326;top:538;width:10;height:20" coordorigin="1326,538" coordsize="10,20" path="m1326,557l1336,557,1336,538,1326,538,1326,557xe" filled="true" fillcolor="#000000" stroked="false">
                <v:path arrowok="t"/>
                <v:fill type="solid"/>
              </v:shape>
            </v:group>
            <v:group style="position:absolute;left:1326;top:557;width:10;height:20" coordorigin="1326,557" coordsize="10,20">
              <v:shape style="position:absolute;left:1326;top:557;width:10;height:20" coordorigin="1326,557" coordsize="10,20" path="m1326,576l1336,576,1336,557,1326,557,1326,576xe" filled="true" fillcolor="#000000" stroked="false">
                <v:path arrowok="t"/>
                <v:fill type="solid"/>
              </v:shape>
            </v:group>
            <v:group style="position:absolute;left:1326;top:576;width:10;height:20" coordorigin="1326,576" coordsize="10,20">
              <v:shape style="position:absolute;left:1326;top:576;width:10;height:20" coordorigin="1326,576" coordsize="10,20" path="m1326,595l1336,595,1336,576,1326,576,1326,595xe" filled="true" fillcolor="#000000" stroked="false">
                <v:path arrowok="t"/>
                <v:fill type="solid"/>
              </v:shape>
            </v:group>
            <v:group style="position:absolute;left:1326;top:595;width:10;height:20" coordorigin="1326,595" coordsize="10,20">
              <v:shape style="position:absolute;left:1326;top:595;width:10;height:20" coordorigin="1326,595" coordsize="10,20" path="m1326,614l1336,614,1336,595,1326,595,1326,614xe" filled="true" fillcolor="#000000" stroked="false">
                <v:path arrowok="t"/>
                <v:fill type="solid"/>
              </v:shape>
            </v:group>
            <v:group style="position:absolute;left:1326;top:614;width:10;height:20" coordorigin="1326,614" coordsize="10,20">
              <v:shape style="position:absolute;left:1326;top:614;width:10;height:20" coordorigin="1326,614" coordsize="10,20" path="m1326,634l1336,634,1336,614,1326,614,1326,634xe" filled="true" fillcolor="#000000" stroked="false">
                <v:path arrowok="t"/>
                <v:fill type="solid"/>
              </v:shape>
            </v:group>
            <v:group style="position:absolute;left:1326;top:634;width:10;height:20" coordorigin="1326,634" coordsize="10,20">
              <v:shape style="position:absolute;left:1326;top:634;width:10;height:20" coordorigin="1326,634" coordsize="10,20" path="m1326,653l1336,653,1336,634,1326,634,1326,653xe" filled="true" fillcolor="#000000" stroked="false">
                <v:path arrowok="t"/>
                <v:fill type="solid"/>
              </v:shape>
            </v:group>
            <v:group style="position:absolute;left:1326;top:653;width:10;height:20" coordorigin="1326,653" coordsize="10,20">
              <v:shape style="position:absolute;left:1326;top:653;width:10;height:20" coordorigin="1326,653" coordsize="10,20" path="m1326,672l1336,672,1336,653,1326,653,1326,672xe" filled="true" fillcolor="#000000" stroked="false">
                <v:path arrowok="t"/>
                <v:fill type="solid"/>
              </v:shape>
            </v:group>
            <v:group style="position:absolute;left:1326;top:672;width:10;height:20" coordorigin="1326,672" coordsize="10,20">
              <v:shape style="position:absolute;left:1326;top:672;width:10;height:20" coordorigin="1326,672" coordsize="10,20" path="m1326,691l1336,691,1336,672,1326,672,1326,691xe" filled="true" fillcolor="#000000" stroked="false">
                <v:path arrowok="t"/>
                <v:fill type="solid"/>
              </v:shape>
            </v:group>
            <v:group style="position:absolute;left:1326;top:691;width:10;height:20" coordorigin="1326,691" coordsize="10,20">
              <v:shape style="position:absolute;left:1326;top:691;width:10;height:20" coordorigin="1326,691" coordsize="10,20" path="m1326,710l1336,710,1336,691,1326,691,1326,710xe" filled="true" fillcolor="#000000" stroked="false">
                <v:path arrowok="t"/>
                <v:fill type="solid"/>
              </v:shape>
            </v:group>
            <v:group style="position:absolute;left:1326;top:710;width:10;height:20" coordorigin="1326,710" coordsize="10,20">
              <v:shape style="position:absolute;left:1326;top:710;width:10;height:20" coordorigin="1326,710" coordsize="10,20" path="m1326,730l1336,730,1336,710,1326,710,1326,730xe" filled="true" fillcolor="#000000" stroked="false">
                <v:path arrowok="t"/>
                <v:fill type="solid"/>
              </v:shape>
            </v:group>
            <v:group style="position:absolute;left:1326;top:730;width:10;height:20" coordorigin="1326,730" coordsize="10,20">
              <v:shape style="position:absolute;left:1326;top:730;width:10;height:20" coordorigin="1326,730" coordsize="10,20" path="m1326,749l1336,749,1336,730,1326,730,1326,749xe" filled="true" fillcolor="#000000" stroked="false">
                <v:path arrowok="t"/>
                <v:fill type="solid"/>
              </v:shape>
            </v:group>
            <v:group style="position:absolute;left:1326;top:749;width:10;height:20" coordorigin="1326,749" coordsize="10,20">
              <v:shape style="position:absolute;left:1326;top:749;width:10;height:20" coordorigin="1326,749" coordsize="10,20" path="m1326,768l1336,768,1336,749,1326,749,1326,768xe" filled="true" fillcolor="#000000" stroked="false">
                <v:path arrowok="t"/>
                <v:fill type="solid"/>
              </v:shape>
            </v:group>
            <v:group style="position:absolute;left:3571;top:442;width:10;height:20" coordorigin="3571,442" coordsize="10,20">
              <v:shape style="position:absolute;left:3571;top:442;width:10;height:20" coordorigin="3571,442" coordsize="10,20" path="m3571,461l3581,461,3581,442,3571,442,3571,461xe" filled="true" fillcolor="#000000" stroked="false">
                <v:path arrowok="t"/>
                <v:fill type="solid"/>
              </v:shape>
            </v:group>
            <v:group style="position:absolute;left:3571;top:461;width:10;height:20" coordorigin="3571,461" coordsize="10,20">
              <v:shape style="position:absolute;left:3571;top:461;width:10;height:20" coordorigin="3571,461" coordsize="10,20" path="m3571,480l3581,480,3581,461,3571,461,3571,480xe" filled="true" fillcolor="#000000" stroked="false">
                <v:path arrowok="t"/>
                <v:fill type="solid"/>
              </v:shape>
            </v:group>
            <v:group style="position:absolute;left:3571;top:480;width:10;height:20" coordorigin="3571,480" coordsize="10,20">
              <v:shape style="position:absolute;left:3571;top:480;width:10;height:20" coordorigin="3571,480" coordsize="10,20" path="m3571,499l3581,499,3581,480,3571,480,3571,499xe" filled="true" fillcolor="#000000" stroked="false">
                <v:path arrowok="t"/>
                <v:fill type="solid"/>
              </v:shape>
            </v:group>
            <v:group style="position:absolute;left:3571;top:499;width:10;height:20" coordorigin="3571,499" coordsize="10,20">
              <v:shape style="position:absolute;left:3571;top:499;width:10;height:20" coordorigin="3571,499" coordsize="10,20" path="m3571,518l3581,518,3581,499,3571,499,3571,518xe" filled="true" fillcolor="#000000" stroked="false">
                <v:path arrowok="t"/>
                <v:fill type="solid"/>
              </v:shape>
            </v:group>
            <v:group style="position:absolute;left:3571;top:518;width:10;height:20" coordorigin="3571,518" coordsize="10,20">
              <v:shape style="position:absolute;left:3571;top:518;width:10;height:20" coordorigin="3571,518" coordsize="10,20" path="m3571,538l3581,538,3581,518,3571,518,3571,538xe" filled="true" fillcolor="#000000" stroked="false">
                <v:path arrowok="t"/>
                <v:fill type="solid"/>
              </v:shape>
            </v:group>
            <v:group style="position:absolute;left:3571;top:538;width:10;height:20" coordorigin="3571,538" coordsize="10,20">
              <v:shape style="position:absolute;left:3571;top:538;width:10;height:20" coordorigin="3571,538" coordsize="10,20" path="m3571,557l3581,557,3581,538,3571,538,3571,557xe" filled="true" fillcolor="#000000" stroked="false">
                <v:path arrowok="t"/>
                <v:fill type="solid"/>
              </v:shape>
            </v:group>
            <v:group style="position:absolute;left:3571;top:557;width:10;height:20" coordorigin="3571,557" coordsize="10,20">
              <v:shape style="position:absolute;left:3571;top:557;width:10;height:20" coordorigin="3571,557" coordsize="10,20" path="m3571,576l3581,576,3581,557,3571,557,3571,576xe" filled="true" fillcolor="#000000" stroked="false">
                <v:path arrowok="t"/>
                <v:fill type="solid"/>
              </v:shape>
            </v:group>
            <v:group style="position:absolute;left:3571;top:576;width:10;height:20" coordorigin="3571,576" coordsize="10,20">
              <v:shape style="position:absolute;left:3571;top:576;width:10;height:20" coordorigin="3571,576" coordsize="10,20" path="m3571,595l3581,595,3581,576,3571,576,3571,595xe" filled="true" fillcolor="#000000" stroked="false">
                <v:path arrowok="t"/>
                <v:fill type="solid"/>
              </v:shape>
            </v:group>
            <v:group style="position:absolute;left:3571;top:595;width:10;height:20" coordorigin="3571,595" coordsize="10,20">
              <v:shape style="position:absolute;left:3571;top:595;width:10;height:20" coordorigin="3571,595" coordsize="10,20" path="m3571,614l3581,614,3581,595,3571,595,3571,614xe" filled="true" fillcolor="#000000" stroked="false">
                <v:path arrowok="t"/>
                <v:fill type="solid"/>
              </v:shape>
            </v:group>
            <v:group style="position:absolute;left:3571;top:614;width:10;height:20" coordorigin="3571,614" coordsize="10,20">
              <v:shape style="position:absolute;left:3571;top:614;width:10;height:20" coordorigin="3571,614" coordsize="10,20" path="m3571,634l3581,634,3581,614,3571,614,3571,634xe" filled="true" fillcolor="#000000" stroked="false">
                <v:path arrowok="t"/>
                <v:fill type="solid"/>
              </v:shape>
            </v:group>
            <v:group style="position:absolute;left:3571;top:634;width:10;height:20" coordorigin="3571,634" coordsize="10,20">
              <v:shape style="position:absolute;left:3571;top:634;width:10;height:20" coordorigin="3571,634" coordsize="10,20" path="m3571,653l3581,653,3581,634,3571,634,3571,653xe" filled="true" fillcolor="#000000" stroked="false">
                <v:path arrowok="t"/>
                <v:fill type="solid"/>
              </v:shape>
            </v:group>
            <v:group style="position:absolute;left:3571;top:653;width:10;height:20" coordorigin="3571,653" coordsize="10,20">
              <v:shape style="position:absolute;left:3571;top:653;width:10;height:20" coordorigin="3571,653" coordsize="10,20" path="m3571,672l3581,672,3581,653,3571,653,3571,672xe" filled="true" fillcolor="#000000" stroked="false">
                <v:path arrowok="t"/>
                <v:fill type="solid"/>
              </v:shape>
            </v:group>
            <v:group style="position:absolute;left:3571;top:672;width:10;height:20" coordorigin="3571,672" coordsize="10,20">
              <v:shape style="position:absolute;left:3571;top:672;width:10;height:20" coordorigin="3571,672" coordsize="10,20" path="m3571,691l3581,691,3581,672,3571,672,3571,691xe" filled="true" fillcolor="#000000" stroked="false">
                <v:path arrowok="t"/>
                <v:fill type="solid"/>
              </v:shape>
            </v:group>
            <v:group style="position:absolute;left:3571;top:691;width:10;height:20" coordorigin="3571,691" coordsize="10,20">
              <v:shape style="position:absolute;left:3571;top:691;width:10;height:20" coordorigin="3571,691" coordsize="10,20" path="m3571,710l3581,710,3581,691,3571,691,3571,710xe" filled="true" fillcolor="#000000" stroked="false">
                <v:path arrowok="t"/>
                <v:fill type="solid"/>
              </v:shape>
            </v:group>
            <v:group style="position:absolute;left:3571;top:710;width:10;height:20" coordorigin="3571,710" coordsize="10,20">
              <v:shape style="position:absolute;left:3571;top:710;width:10;height:20" coordorigin="3571,710" coordsize="10,20" path="m3571,730l3581,730,3581,710,3571,710,3571,730xe" filled="true" fillcolor="#000000" stroked="false">
                <v:path arrowok="t"/>
                <v:fill type="solid"/>
              </v:shape>
            </v:group>
            <v:group style="position:absolute;left:3571;top:730;width:10;height:20" coordorigin="3571,730" coordsize="10,20">
              <v:shape style="position:absolute;left:3571;top:730;width:10;height:20" coordorigin="3571,730" coordsize="10,20" path="m3571,749l3581,749,3581,730,3571,730,3571,749xe" filled="true" fillcolor="#000000" stroked="false">
                <v:path arrowok="t"/>
                <v:fill type="solid"/>
              </v:shape>
            </v:group>
            <v:group style="position:absolute;left:3571;top:749;width:10;height:20" coordorigin="3571,749" coordsize="10,20">
              <v:shape style="position:absolute;left:3571;top:749;width:10;height:20" coordorigin="3571,749" coordsize="10,20" path="m3571,768l3581,768,3581,749,3571,749,3571,768xe" filled="true" fillcolor="#000000" stroked="false">
                <v:path arrowok="t"/>
                <v:fill type="solid"/>
              </v:shape>
            </v:group>
            <v:group style="position:absolute;left:3571;top:768;width:10;height:20" coordorigin="3571,768" coordsize="10,20">
              <v:shape style="position:absolute;left:3571;top:768;width:10;height:20" coordorigin="3571,768" coordsize="10,20" path="m3571,787l3581,787,3581,768,3571,768,3571,787xe" filled="true" fillcolor="#000000" stroked="false">
                <v:path arrowok="t"/>
                <v:fill type="solid"/>
              </v:shape>
            </v:group>
            <v:group style="position:absolute;left:3571;top:787;width:10;height:20" coordorigin="3571,787" coordsize="10,20">
              <v:shape style="position:absolute;left:3571;top:787;width:10;height:20" coordorigin="3571,787" coordsize="10,20" path="m3571,806l3581,806,3581,787,3571,787,3571,806xe" filled="true" fillcolor="#000000" stroked="false">
                <v:path arrowok="t"/>
                <v:fill type="solid"/>
              </v:shape>
            </v:group>
            <v:group style="position:absolute;left:3571;top:806;width:10;height:20" coordorigin="3571,806" coordsize="10,20">
              <v:shape style="position:absolute;left:3571;top:806;width:10;height:20" coordorigin="3571,806" coordsize="10,20" path="m3571,826l3581,826,3581,806,3571,806,3571,826xe" filled="true" fillcolor="#000000" stroked="false">
                <v:path arrowok="t"/>
                <v:fill type="solid"/>
              </v:shape>
            </v:group>
            <v:group style="position:absolute;left:3571;top:826;width:10;height:20" coordorigin="3571,826" coordsize="10,20">
              <v:shape style="position:absolute;left:3571;top:826;width:10;height:20" coordorigin="3571,826" coordsize="10,20" path="m3571,845l3581,845,3581,826,3571,826,3571,845xe" filled="true" fillcolor="#000000" stroked="false">
                <v:path arrowok="t"/>
                <v:fill type="solid"/>
              </v:shape>
            </v:group>
            <v:group style="position:absolute;left:3571;top:853;width:10;height:2" coordorigin="3571,853" coordsize="10,2">
              <v:shape style="position:absolute;left:3571;top:853;width:10;height:2" coordorigin="3571,853" coordsize="10,0" path="m3571,853l3581,853e" filled="false" stroked="true" strokeweight=".84003pt" strokecolor="#000000">
                <v:path arrowok="t"/>
              </v:shape>
            </v:group>
            <v:group style="position:absolute;left:5013;top:442;width:10;height:20" coordorigin="5013,442" coordsize="10,20">
              <v:shape style="position:absolute;left:5013;top:442;width:10;height:20" coordorigin="5013,442" coordsize="10,20" path="m5013,461l5023,461,5023,442,5013,442,5013,461xe" filled="true" fillcolor="#000000" stroked="false">
                <v:path arrowok="t"/>
                <v:fill type="solid"/>
              </v:shape>
            </v:group>
            <v:group style="position:absolute;left:5013;top:461;width:10;height:20" coordorigin="5013,461" coordsize="10,20">
              <v:shape style="position:absolute;left:5013;top:461;width:10;height:20" coordorigin="5013,461" coordsize="10,20" path="m5013,480l5023,480,5023,461,5013,461,5013,480xe" filled="true" fillcolor="#000000" stroked="false">
                <v:path arrowok="t"/>
                <v:fill type="solid"/>
              </v:shape>
            </v:group>
            <v:group style="position:absolute;left:5013;top:480;width:10;height:20" coordorigin="5013,480" coordsize="10,20">
              <v:shape style="position:absolute;left:5013;top:480;width:10;height:20" coordorigin="5013,480" coordsize="10,20" path="m5013,499l5023,499,5023,480,5013,480,5013,499xe" filled="true" fillcolor="#000000" stroked="false">
                <v:path arrowok="t"/>
                <v:fill type="solid"/>
              </v:shape>
            </v:group>
            <v:group style="position:absolute;left:5013;top:499;width:10;height:20" coordorigin="5013,499" coordsize="10,20">
              <v:shape style="position:absolute;left:5013;top:499;width:10;height:20" coordorigin="5013,499" coordsize="10,20" path="m5013,518l5023,518,5023,499,5013,499,5013,518xe" filled="true" fillcolor="#000000" stroked="false">
                <v:path arrowok="t"/>
                <v:fill type="solid"/>
              </v:shape>
            </v:group>
            <v:group style="position:absolute;left:5013;top:518;width:10;height:20" coordorigin="5013,518" coordsize="10,20">
              <v:shape style="position:absolute;left:5013;top:518;width:10;height:20" coordorigin="5013,518" coordsize="10,20" path="m5013,538l5023,538,5023,518,5013,518,5013,538xe" filled="true" fillcolor="#000000" stroked="false">
                <v:path arrowok="t"/>
                <v:fill type="solid"/>
              </v:shape>
            </v:group>
            <v:group style="position:absolute;left:5013;top:538;width:10;height:20" coordorigin="5013,538" coordsize="10,20">
              <v:shape style="position:absolute;left:5013;top:538;width:10;height:20" coordorigin="5013,538" coordsize="10,20" path="m5013,557l5023,557,5023,538,5013,538,5013,557xe" filled="true" fillcolor="#000000" stroked="false">
                <v:path arrowok="t"/>
                <v:fill type="solid"/>
              </v:shape>
            </v:group>
            <v:group style="position:absolute;left:5013;top:557;width:10;height:20" coordorigin="5013,557" coordsize="10,20">
              <v:shape style="position:absolute;left:5013;top:557;width:10;height:20" coordorigin="5013,557" coordsize="10,20" path="m5013,576l5023,576,5023,557,5013,557,5013,576xe" filled="true" fillcolor="#000000" stroked="false">
                <v:path arrowok="t"/>
                <v:fill type="solid"/>
              </v:shape>
            </v:group>
            <v:group style="position:absolute;left:5013;top:576;width:10;height:20" coordorigin="5013,576" coordsize="10,20">
              <v:shape style="position:absolute;left:5013;top:576;width:10;height:20" coordorigin="5013,576" coordsize="10,20" path="m5013,595l5023,595,5023,576,5013,576,5013,595xe" filled="true" fillcolor="#000000" stroked="false">
                <v:path arrowok="t"/>
                <v:fill type="solid"/>
              </v:shape>
            </v:group>
            <v:group style="position:absolute;left:5013;top:595;width:10;height:20" coordorigin="5013,595" coordsize="10,20">
              <v:shape style="position:absolute;left:5013;top:595;width:10;height:20" coordorigin="5013,595" coordsize="10,20" path="m5013,614l5023,614,5023,595,5013,595,5013,614xe" filled="true" fillcolor="#000000" stroked="false">
                <v:path arrowok="t"/>
                <v:fill type="solid"/>
              </v:shape>
            </v:group>
            <v:group style="position:absolute;left:5013;top:614;width:10;height:20" coordorigin="5013,614" coordsize="10,20">
              <v:shape style="position:absolute;left:5013;top:614;width:10;height:20" coordorigin="5013,614" coordsize="10,20" path="m5013,634l5023,634,5023,614,5013,614,5013,634xe" filled="true" fillcolor="#000000" stroked="false">
                <v:path arrowok="t"/>
                <v:fill type="solid"/>
              </v:shape>
            </v:group>
            <v:group style="position:absolute;left:5013;top:634;width:10;height:20" coordorigin="5013,634" coordsize="10,20">
              <v:shape style="position:absolute;left:5013;top:634;width:10;height:20" coordorigin="5013,634" coordsize="10,20" path="m5013,653l5023,653,5023,634,5013,634,5013,653xe" filled="true" fillcolor="#000000" stroked="false">
                <v:path arrowok="t"/>
                <v:fill type="solid"/>
              </v:shape>
            </v:group>
            <v:group style="position:absolute;left:5013;top:653;width:10;height:20" coordorigin="5013,653" coordsize="10,20">
              <v:shape style="position:absolute;left:5013;top:653;width:10;height:20" coordorigin="5013,653" coordsize="10,20" path="m5013,672l5023,672,5023,653,5013,653,5013,672xe" filled="true" fillcolor="#000000" stroked="false">
                <v:path arrowok="t"/>
                <v:fill type="solid"/>
              </v:shape>
            </v:group>
            <v:group style="position:absolute;left:5013;top:672;width:10;height:20" coordorigin="5013,672" coordsize="10,20">
              <v:shape style="position:absolute;left:5013;top:672;width:10;height:20" coordorigin="5013,672" coordsize="10,20" path="m5013,691l5023,691,5023,672,5013,672,5013,691xe" filled="true" fillcolor="#000000" stroked="false">
                <v:path arrowok="t"/>
                <v:fill type="solid"/>
              </v:shape>
            </v:group>
            <v:group style="position:absolute;left:5013;top:691;width:10;height:20" coordorigin="5013,691" coordsize="10,20">
              <v:shape style="position:absolute;left:5013;top:691;width:10;height:20" coordorigin="5013,691" coordsize="10,20" path="m5013,710l5023,710,5023,691,5013,691,5013,710xe" filled="true" fillcolor="#000000" stroked="false">
                <v:path arrowok="t"/>
                <v:fill type="solid"/>
              </v:shape>
            </v:group>
            <v:group style="position:absolute;left:5013;top:710;width:10;height:20" coordorigin="5013,710" coordsize="10,20">
              <v:shape style="position:absolute;left:5013;top:710;width:10;height:20" coordorigin="5013,710" coordsize="10,20" path="m5013,730l5023,730,5023,710,5013,710,5013,730xe" filled="true" fillcolor="#000000" stroked="false">
                <v:path arrowok="t"/>
                <v:fill type="solid"/>
              </v:shape>
            </v:group>
            <v:group style="position:absolute;left:5013;top:730;width:10;height:20" coordorigin="5013,730" coordsize="10,20">
              <v:shape style="position:absolute;left:5013;top:730;width:10;height:20" coordorigin="5013,730" coordsize="10,20" path="m5013,749l5023,749,5023,730,5013,730,5013,749xe" filled="true" fillcolor="#000000" stroked="false">
                <v:path arrowok="t"/>
                <v:fill type="solid"/>
              </v:shape>
            </v:group>
            <v:group style="position:absolute;left:5013;top:749;width:10;height:20" coordorigin="5013,749" coordsize="10,20">
              <v:shape style="position:absolute;left:5013;top:749;width:10;height:20" coordorigin="5013,749" coordsize="10,20" path="m5013,768l5023,768,5023,749,5013,749,5013,768xe" filled="true" fillcolor="#000000" stroked="false">
                <v:path arrowok="t"/>
                <v:fill type="solid"/>
              </v:shape>
            </v:group>
            <v:group style="position:absolute;left:5013;top:768;width:10;height:20" coordorigin="5013,768" coordsize="10,20">
              <v:shape style="position:absolute;left:5013;top:768;width:10;height:20" coordorigin="5013,768" coordsize="10,20" path="m5013,787l5023,787,5023,768,5013,768,5013,787xe" filled="true" fillcolor="#000000" stroked="false">
                <v:path arrowok="t"/>
                <v:fill type="solid"/>
              </v:shape>
            </v:group>
            <v:group style="position:absolute;left:5013;top:787;width:10;height:20" coordorigin="5013,787" coordsize="10,20">
              <v:shape style="position:absolute;left:5013;top:787;width:10;height:20" coordorigin="5013,787" coordsize="10,20" path="m5013,806l5023,806,5023,787,5013,787,5013,806xe" filled="true" fillcolor="#000000" stroked="false">
                <v:path arrowok="t"/>
                <v:fill type="solid"/>
              </v:shape>
            </v:group>
            <v:group style="position:absolute;left:5013;top:806;width:10;height:20" coordorigin="5013,806" coordsize="10,20">
              <v:shape style="position:absolute;left:5013;top:806;width:10;height:20" coordorigin="5013,806" coordsize="10,20" path="m5013,826l5023,826,5023,806,5013,806,5013,826xe" filled="true" fillcolor="#000000" stroked="false">
                <v:path arrowok="t"/>
                <v:fill type="solid"/>
              </v:shape>
            </v:group>
            <v:group style="position:absolute;left:5013;top:826;width:10;height:20" coordorigin="5013,826" coordsize="10,20">
              <v:shape style="position:absolute;left:5013;top:826;width:10;height:20" coordorigin="5013,826" coordsize="10,20" path="m5013,845l5023,845,5023,826,5013,826,5013,845xe" filled="true" fillcolor="#000000" stroked="false">
                <v:path arrowok="t"/>
                <v:fill type="solid"/>
              </v:shape>
            </v:group>
            <v:group style="position:absolute;left:5013;top:853;width:10;height:2" coordorigin="5013,853" coordsize="10,2">
              <v:shape style="position:absolute;left:5013;top:853;width:10;height:2" coordorigin="5013,853" coordsize="10,0" path="m5013,853l5023,853e" filled="false" stroked="true" strokeweight=".84003pt" strokecolor="#000000">
                <v:path arrowok="t"/>
              </v:shape>
            </v:group>
            <v:group style="position:absolute;left:6615;top:442;width:10;height:20" coordorigin="6615,442" coordsize="10,20">
              <v:shape style="position:absolute;left:6615;top:442;width:10;height:20" coordorigin="6615,442" coordsize="10,20" path="m6615,461l6624,461,6624,442,6615,442,6615,461xe" filled="true" fillcolor="#000000" stroked="false">
                <v:path arrowok="t"/>
                <v:fill type="solid"/>
              </v:shape>
            </v:group>
            <v:group style="position:absolute;left:6615;top:461;width:10;height:20" coordorigin="6615,461" coordsize="10,20">
              <v:shape style="position:absolute;left:6615;top:461;width:10;height:20" coordorigin="6615,461" coordsize="10,20" path="m6615,480l6624,480,6624,461,6615,461,6615,480xe" filled="true" fillcolor="#000000" stroked="false">
                <v:path arrowok="t"/>
                <v:fill type="solid"/>
              </v:shape>
            </v:group>
            <v:group style="position:absolute;left:6615;top:480;width:10;height:20" coordorigin="6615,480" coordsize="10,20">
              <v:shape style="position:absolute;left:6615;top:480;width:10;height:20" coordorigin="6615,480" coordsize="10,20" path="m6615,499l6624,499,6624,480,6615,480,6615,499xe" filled="true" fillcolor="#000000" stroked="false">
                <v:path arrowok="t"/>
                <v:fill type="solid"/>
              </v:shape>
            </v:group>
            <v:group style="position:absolute;left:6615;top:499;width:10;height:20" coordorigin="6615,499" coordsize="10,20">
              <v:shape style="position:absolute;left:6615;top:499;width:10;height:20" coordorigin="6615,499" coordsize="10,20" path="m6615,518l6624,518,6624,499,6615,499,6615,518xe" filled="true" fillcolor="#000000" stroked="false">
                <v:path arrowok="t"/>
                <v:fill type="solid"/>
              </v:shape>
            </v:group>
            <v:group style="position:absolute;left:6615;top:518;width:10;height:20" coordorigin="6615,518" coordsize="10,20">
              <v:shape style="position:absolute;left:6615;top:518;width:10;height:20" coordorigin="6615,518" coordsize="10,20" path="m6615,538l6624,538,6624,518,6615,518,6615,538xe" filled="true" fillcolor="#000000" stroked="false">
                <v:path arrowok="t"/>
                <v:fill type="solid"/>
              </v:shape>
            </v:group>
            <v:group style="position:absolute;left:6615;top:538;width:10;height:20" coordorigin="6615,538" coordsize="10,20">
              <v:shape style="position:absolute;left:6615;top:538;width:10;height:20" coordorigin="6615,538" coordsize="10,20" path="m6615,557l6624,557,6624,538,6615,538,6615,557xe" filled="true" fillcolor="#000000" stroked="false">
                <v:path arrowok="t"/>
                <v:fill type="solid"/>
              </v:shape>
            </v:group>
            <v:group style="position:absolute;left:6615;top:557;width:10;height:20" coordorigin="6615,557" coordsize="10,20">
              <v:shape style="position:absolute;left:6615;top:557;width:10;height:20" coordorigin="6615,557" coordsize="10,20" path="m6615,576l6624,576,6624,557,6615,557,6615,576xe" filled="true" fillcolor="#000000" stroked="false">
                <v:path arrowok="t"/>
                <v:fill type="solid"/>
              </v:shape>
            </v:group>
            <v:group style="position:absolute;left:6615;top:576;width:10;height:20" coordorigin="6615,576" coordsize="10,20">
              <v:shape style="position:absolute;left:6615;top:576;width:10;height:20" coordorigin="6615,576" coordsize="10,20" path="m6615,595l6624,595,6624,576,6615,576,6615,595xe" filled="true" fillcolor="#000000" stroked="false">
                <v:path arrowok="t"/>
                <v:fill type="solid"/>
              </v:shape>
            </v:group>
            <v:group style="position:absolute;left:6615;top:595;width:10;height:20" coordorigin="6615,595" coordsize="10,20">
              <v:shape style="position:absolute;left:6615;top:595;width:10;height:20" coordorigin="6615,595" coordsize="10,20" path="m6615,614l6624,614,6624,595,6615,595,6615,614xe" filled="true" fillcolor="#000000" stroked="false">
                <v:path arrowok="t"/>
                <v:fill type="solid"/>
              </v:shape>
            </v:group>
            <v:group style="position:absolute;left:6615;top:614;width:10;height:20" coordorigin="6615,614" coordsize="10,20">
              <v:shape style="position:absolute;left:6615;top:614;width:10;height:20" coordorigin="6615,614" coordsize="10,20" path="m6615,634l6624,634,6624,614,6615,614,6615,634xe" filled="true" fillcolor="#000000" stroked="false">
                <v:path arrowok="t"/>
                <v:fill type="solid"/>
              </v:shape>
            </v:group>
            <v:group style="position:absolute;left:6615;top:634;width:10;height:20" coordorigin="6615,634" coordsize="10,20">
              <v:shape style="position:absolute;left:6615;top:634;width:10;height:20" coordorigin="6615,634" coordsize="10,20" path="m6615,653l6624,653,6624,634,6615,634,6615,653xe" filled="true" fillcolor="#000000" stroked="false">
                <v:path arrowok="t"/>
                <v:fill type="solid"/>
              </v:shape>
            </v:group>
            <v:group style="position:absolute;left:6615;top:653;width:10;height:20" coordorigin="6615,653" coordsize="10,20">
              <v:shape style="position:absolute;left:6615;top:653;width:10;height:20" coordorigin="6615,653" coordsize="10,20" path="m6615,672l6624,672,6624,653,6615,653,6615,672xe" filled="true" fillcolor="#000000" stroked="false">
                <v:path arrowok="t"/>
                <v:fill type="solid"/>
              </v:shape>
            </v:group>
            <v:group style="position:absolute;left:6615;top:672;width:10;height:20" coordorigin="6615,672" coordsize="10,20">
              <v:shape style="position:absolute;left:6615;top:672;width:10;height:20" coordorigin="6615,672" coordsize="10,20" path="m6615,691l6624,691,6624,672,6615,672,6615,691xe" filled="true" fillcolor="#000000" stroked="false">
                <v:path arrowok="t"/>
                <v:fill type="solid"/>
              </v:shape>
            </v:group>
            <v:group style="position:absolute;left:6615;top:691;width:10;height:20" coordorigin="6615,691" coordsize="10,20">
              <v:shape style="position:absolute;left:6615;top:691;width:10;height:20" coordorigin="6615,691" coordsize="10,20" path="m6615,710l6624,710,6624,691,6615,691,6615,710xe" filled="true" fillcolor="#000000" stroked="false">
                <v:path arrowok="t"/>
                <v:fill type="solid"/>
              </v:shape>
            </v:group>
            <v:group style="position:absolute;left:6615;top:710;width:10;height:20" coordorigin="6615,710" coordsize="10,20">
              <v:shape style="position:absolute;left:6615;top:710;width:10;height:20" coordorigin="6615,710" coordsize="10,20" path="m6615,730l6624,730,6624,710,6615,710,6615,730xe" filled="true" fillcolor="#000000" stroked="false">
                <v:path arrowok="t"/>
                <v:fill type="solid"/>
              </v:shape>
            </v:group>
            <v:group style="position:absolute;left:6615;top:730;width:10;height:20" coordorigin="6615,730" coordsize="10,20">
              <v:shape style="position:absolute;left:6615;top:730;width:10;height:20" coordorigin="6615,730" coordsize="10,20" path="m6615,749l6624,749,6624,730,6615,730,6615,749xe" filled="true" fillcolor="#000000" stroked="false">
                <v:path arrowok="t"/>
                <v:fill type="solid"/>
              </v:shape>
            </v:group>
            <v:group style="position:absolute;left:6615;top:749;width:10;height:20" coordorigin="6615,749" coordsize="10,20">
              <v:shape style="position:absolute;left:6615;top:749;width:10;height:20" coordorigin="6615,749" coordsize="10,20" path="m6615,768l6624,768,6624,749,6615,749,6615,768xe" filled="true" fillcolor="#000000" stroked="false">
                <v:path arrowok="t"/>
                <v:fill type="solid"/>
              </v:shape>
            </v:group>
            <v:group style="position:absolute;left:6615;top:768;width:10;height:20" coordorigin="6615,768" coordsize="10,20">
              <v:shape style="position:absolute;left:6615;top:768;width:10;height:20" coordorigin="6615,768" coordsize="10,20" path="m6615,787l6624,787,6624,768,6615,768,6615,787xe" filled="true" fillcolor="#000000" stroked="false">
                <v:path arrowok="t"/>
                <v:fill type="solid"/>
              </v:shape>
            </v:group>
            <v:group style="position:absolute;left:6615;top:787;width:10;height:20" coordorigin="6615,787" coordsize="10,20">
              <v:shape style="position:absolute;left:6615;top:787;width:10;height:20" coordorigin="6615,787" coordsize="10,20" path="m6615,806l6624,806,6624,787,6615,787,6615,806xe" filled="true" fillcolor="#000000" stroked="false">
                <v:path arrowok="t"/>
                <v:fill type="solid"/>
              </v:shape>
            </v:group>
            <v:group style="position:absolute;left:6615;top:806;width:10;height:20" coordorigin="6615,806" coordsize="10,20">
              <v:shape style="position:absolute;left:6615;top:806;width:10;height:20" coordorigin="6615,806" coordsize="10,20" path="m6615,826l6624,826,6624,806,6615,806,6615,826xe" filled="true" fillcolor="#000000" stroked="false">
                <v:path arrowok="t"/>
                <v:fill type="solid"/>
              </v:shape>
            </v:group>
            <v:group style="position:absolute;left:6615;top:826;width:10;height:20" coordorigin="6615,826" coordsize="10,20">
              <v:shape style="position:absolute;left:6615;top:826;width:10;height:20" coordorigin="6615,826" coordsize="10,20" path="m6615,845l6624,845,6624,826,6615,826,6615,845xe" filled="true" fillcolor="#000000" stroked="false">
                <v:path arrowok="t"/>
                <v:fill type="solid"/>
              </v:shape>
            </v:group>
            <v:group style="position:absolute;left:6615;top:853;width:10;height:2" coordorigin="6615,853" coordsize="10,2">
              <v:shape style="position:absolute;left:6615;top:853;width:10;height:2" coordorigin="6615,853" coordsize="10,0" path="m6615,853l6624,853e" filled="false" stroked="true" strokeweight=".84003pt" strokecolor="#000000">
                <v:path arrowok="t"/>
              </v:shape>
            </v:group>
            <v:group style="position:absolute;left:8216;top:442;width:10;height:20" coordorigin="8216,442" coordsize="10,20">
              <v:shape style="position:absolute;left:8216;top:442;width:10;height:20" coordorigin="8216,442" coordsize="10,20" path="m8216,461l8226,461,8226,442,8216,442,8216,461xe" filled="true" fillcolor="#000000" stroked="false">
                <v:path arrowok="t"/>
                <v:fill type="solid"/>
              </v:shape>
            </v:group>
            <v:group style="position:absolute;left:8216;top:461;width:10;height:20" coordorigin="8216,461" coordsize="10,20">
              <v:shape style="position:absolute;left:8216;top:461;width:10;height:20" coordorigin="8216,461" coordsize="10,20" path="m8216,480l8226,480,8226,461,8216,461,8216,480xe" filled="true" fillcolor="#000000" stroked="false">
                <v:path arrowok="t"/>
                <v:fill type="solid"/>
              </v:shape>
            </v:group>
            <v:group style="position:absolute;left:8216;top:480;width:10;height:20" coordorigin="8216,480" coordsize="10,20">
              <v:shape style="position:absolute;left:8216;top:480;width:10;height:20" coordorigin="8216,480" coordsize="10,20" path="m8216,499l8226,499,8226,480,8216,480,8216,499xe" filled="true" fillcolor="#000000" stroked="false">
                <v:path arrowok="t"/>
                <v:fill type="solid"/>
              </v:shape>
            </v:group>
            <v:group style="position:absolute;left:8216;top:499;width:10;height:20" coordorigin="8216,499" coordsize="10,20">
              <v:shape style="position:absolute;left:8216;top:499;width:10;height:20" coordorigin="8216,499" coordsize="10,20" path="m8216,518l8226,518,8226,499,8216,499,8216,518xe" filled="true" fillcolor="#000000" stroked="false">
                <v:path arrowok="t"/>
                <v:fill type="solid"/>
              </v:shape>
            </v:group>
            <v:group style="position:absolute;left:8216;top:518;width:10;height:20" coordorigin="8216,518" coordsize="10,20">
              <v:shape style="position:absolute;left:8216;top:518;width:10;height:20" coordorigin="8216,518" coordsize="10,20" path="m8216,538l8226,538,8226,518,8216,518,8216,538xe" filled="true" fillcolor="#000000" stroked="false">
                <v:path arrowok="t"/>
                <v:fill type="solid"/>
              </v:shape>
            </v:group>
            <v:group style="position:absolute;left:8216;top:538;width:10;height:20" coordorigin="8216,538" coordsize="10,20">
              <v:shape style="position:absolute;left:8216;top:538;width:10;height:20" coordorigin="8216,538" coordsize="10,20" path="m8216,557l8226,557,8226,538,8216,538,8216,557xe" filled="true" fillcolor="#000000" stroked="false">
                <v:path arrowok="t"/>
                <v:fill type="solid"/>
              </v:shape>
            </v:group>
            <v:group style="position:absolute;left:8216;top:557;width:10;height:20" coordorigin="8216,557" coordsize="10,20">
              <v:shape style="position:absolute;left:8216;top:557;width:10;height:20" coordorigin="8216,557" coordsize="10,20" path="m8216,576l8226,576,8226,557,8216,557,8216,576xe" filled="true" fillcolor="#000000" stroked="false">
                <v:path arrowok="t"/>
                <v:fill type="solid"/>
              </v:shape>
            </v:group>
            <v:group style="position:absolute;left:8216;top:576;width:10;height:20" coordorigin="8216,576" coordsize="10,20">
              <v:shape style="position:absolute;left:8216;top:576;width:10;height:20" coordorigin="8216,576" coordsize="10,20" path="m8216,595l8226,595,8226,576,8216,576,8216,595xe" filled="true" fillcolor="#000000" stroked="false">
                <v:path arrowok="t"/>
                <v:fill type="solid"/>
              </v:shape>
            </v:group>
            <v:group style="position:absolute;left:8216;top:595;width:10;height:20" coordorigin="8216,595" coordsize="10,20">
              <v:shape style="position:absolute;left:8216;top:595;width:10;height:20" coordorigin="8216,595" coordsize="10,20" path="m8216,614l8226,614,8226,595,8216,595,8216,614xe" filled="true" fillcolor="#000000" stroked="false">
                <v:path arrowok="t"/>
                <v:fill type="solid"/>
              </v:shape>
            </v:group>
            <v:group style="position:absolute;left:8216;top:614;width:10;height:20" coordorigin="8216,614" coordsize="10,20">
              <v:shape style="position:absolute;left:8216;top:614;width:10;height:20" coordorigin="8216,614" coordsize="10,20" path="m8216,634l8226,634,8226,614,8216,614,8216,634xe" filled="true" fillcolor="#000000" stroked="false">
                <v:path arrowok="t"/>
                <v:fill type="solid"/>
              </v:shape>
            </v:group>
            <v:group style="position:absolute;left:8216;top:634;width:10;height:20" coordorigin="8216,634" coordsize="10,20">
              <v:shape style="position:absolute;left:8216;top:634;width:10;height:20" coordorigin="8216,634" coordsize="10,20" path="m8216,653l8226,653,8226,634,8216,634,8216,653xe" filled="true" fillcolor="#000000" stroked="false">
                <v:path arrowok="t"/>
                <v:fill type="solid"/>
              </v:shape>
            </v:group>
            <v:group style="position:absolute;left:8216;top:653;width:10;height:20" coordorigin="8216,653" coordsize="10,20">
              <v:shape style="position:absolute;left:8216;top:653;width:10;height:20" coordorigin="8216,653" coordsize="10,20" path="m8216,672l8226,672,8226,653,8216,653,8216,672xe" filled="true" fillcolor="#000000" stroked="false">
                <v:path arrowok="t"/>
                <v:fill type="solid"/>
              </v:shape>
            </v:group>
            <v:group style="position:absolute;left:8216;top:672;width:10;height:20" coordorigin="8216,672" coordsize="10,20">
              <v:shape style="position:absolute;left:8216;top:672;width:10;height:20" coordorigin="8216,672" coordsize="10,20" path="m8216,691l8226,691,8226,672,8216,672,8216,691xe" filled="true" fillcolor="#000000" stroked="false">
                <v:path arrowok="t"/>
                <v:fill type="solid"/>
              </v:shape>
            </v:group>
            <v:group style="position:absolute;left:8216;top:691;width:10;height:20" coordorigin="8216,691" coordsize="10,20">
              <v:shape style="position:absolute;left:8216;top:691;width:10;height:20" coordorigin="8216,691" coordsize="10,20" path="m8216,710l8226,710,8226,691,8216,691,8216,710xe" filled="true" fillcolor="#000000" stroked="false">
                <v:path arrowok="t"/>
                <v:fill type="solid"/>
              </v:shape>
            </v:group>
            <v:group style="position:absolute;left:8216;top:710;width:10;height:20" coordorigin="8216,710" coordsize="10,20">
              <v:shape style="position:absolute;left:8216;top:710;width:10;height:20" coordorigin="8216,710" coordsize="10,20" path="m8216,730l8226,730,8226,710,8216,710,8216,730xe" filled="true" fillcolor="#000000" stroked="false">
                <v:path arrowok="t"/>
                <v:fill type="solid"/>
              </v:shape>
            </v:group>
            <v:group style="position:absolute;left:8216;top:730;width:10;height:20" coordorigin="8216,730" coordsize="10,20">
              <v:shape style="position:absolute;left:8216;top:730;width:10;height:20" coordorigin="8216,730" coordsize="10,20" path="m8216,749l8226,749,8226,730,8216,730,8216,749xe" filled="true" fillcolor="#000000" stroked="false">
                <v:path arrowok="t"/>
                <v:fill type="solid"/>
              </v:shape>
            </v:group>
            <v:group style="position:absolute;left:8216;top:749;width:10;height:20" coordorigin="8216,749" coordsize="10,20">
              <v:shape style="position:absolute;left:8216;top:749;width:10;height:20" coordorigin="8216,749" coordsize="10,20" path="m8216,768l8226,768,8226,749,8216,749,8216,768xe" filled="true" fillcolor="#000000" stroked="false">
                <v:path arrowok="t"/>
                <v:fill type="solid"/>
              </v:shape>
            </v:group>
            <v:group style="position:absolute;left:8216;top:768;width:10;height:20" coordorigin="8216,768" coordsize="10,20">
              <v:shape style="position:absolute;left:8216;top:768;width:10;height:20" coordorigin="8216,768" coordsize="10,20" path="m8216,787l8226,787,8226,768,8216,768,8216,787xe" filled="true" fillcolor="#000000" stroked="false">
                <v:path arrowok="t"/>
                <v:fill type="solid"/>
              </v:shape>
            </v:group>
            <v:group style="position:absolute;left:8216;top:787;width:10;height:20" coordorigin="8216,787" coordsize="10,20">
              <v:shape style="position:absolute;left:8216;top:787;width:10;height:20" coordorigin="8216,787" coordsize="10,20" path="m8216,806l8226,806,8226,787,8216,787,8216,806xe" filled="true" fillcolor="#000000" stroked="false">
                <v:path arrowok="t"/>
                <v:fill type="solid"/>
              </v:shape>
            </v:group>
            <v:group style="position:absolute;left:8216;top:806;width:10;height:20" coordorigin="8216,806" coordsize="10,20">
              <v:shape style="position:absolute;left:8216;top:806;width:10;height:20" coordorigin="8216,806" coordsize="10,20" path="m8216,826l8226,826,8226,806,8216,806,8216,826xe" filled="true" fillcolor="#000000" stroked="false">
                <v:path arrowok="t"/>
                <v:fill type="solid"/>
              </v:shape>
            </v:group>
            <v:group style="position:absolute;left:8216;top:826;width:10;height:20" coordorigin="8216,826" coordsize="10,20">
              <v:shape style="position:absolute;left:8216;top:826;width:10;height:20" coordorigin="8216,826" coordsize="10,20" path="m8216,845l8226,845,8226,826,8216,826,8216,845xe" filled="true" fillcolor="#000000" stroked="false">
                <v:path arrowok="t"/>
                <v:fill type="solid"/>
              </v:shape>
            </v:group>
            <v:group style="position:absolute;left:8216;top:853;width:10;height:2" coordorigin="8216,853" coordsize="10,2">
              <v:shape style="position:absolute;left:8216;top:853;width:10;height:2" coordorigin="8216,853" coordsize="10,0" path="m8216,853l8226,853e" filled="false" stroked="true" strokeweight=".84003pt" strokecolor="#000000">
                <v:path arrowok="t"/>
              </v:shape>
            </v:group>
            <v:group style="position:absolute;left:9817;top:442;width:10;height:20" coordorigin="9817,442" coordsize="10,20">
              <v:shape style="position:absolute;left:9817;top:442;width:10;height:20" coordorigin="9817,442" coordsize="10,20" path="m9817,461l9826,461,9826,442,9817,442,9817,461xe" filled="true" fillcolor="#000000" stroked="false">
                <v:path arrowok="t"/>
                <v:fill type="solid"/>
              </v:shape>
            </v:group>
            <v:group style="position:absolute;left:9817;top:461;width:10;height:20" coordorigin="9817,461" coordsize="10,20">
              <v:shape style="position:absolute;left:9817;top:461;width:10;height:20" coordorigin="9817,461" coordsize="10,20" path="m9817,480l9826,480,9826,461,9817,461,9817,480xe" filled="true" fillcolor="#000000" stroked="false">
                <v:path arrowok="t"/>
                <v:fill type="solid"/>
              </v:shape>
            </v:group>
            <v:group style="position:absolute;left:9817;top:480;width:10;height:20" coordorigin="9817,480" coordsize="10,20">
              <v:shape style="position:absolute;left:9817;top:480;width:10;height:20" coordorigin="9817,480" coordsize="10,20" path="m9817,499l9826,499,9826,480,9817,480,9817,499xe" filled="true" fillcolor="#000000" stroked="false">
                <v:path arrowok="t"/>
                <v:fill type="solid"/>
              </v:shape>
            </v:group>
            <v:group style="position:absolute;left:9817;top:499;width:10;height:20" coordorigin="9817,499" coordsize="10,20">
              <v:shape style="position:absolute;left:9817;top:499;width:10;height:20" coordorigin="9817,499" coordsize="10,20" path="m9817,518l9826,518,9826,499,9817,499,9817,518xe" filled="true" fillcolor="#000000" stroked="false">
                <v:path arrowok="t"/>
                <v:fill type="solid"/>
              </v:shape>
            </v:group>
            <v:group style="position:absolute;left:9817;top:518;width:10;height:20" coordorigin="9817,518" coordsize="10,20">
              <v:shape style="position:absolute;left:9817;top:518;width:10;height:20" coordorigin="9817,518" coordsize="10,20" path="m9817,538l9826,538,9826,518,9817,518,9817,538xe" filled="true" fillcolor="#000000" stroked="false">
                <v:path arrowok="t"/>
                <v:fill type="solid"/>
              </v:shape>
            </v:group>
            <v:group style="position:absolute;left:9817;top:538;width:10;height:20" coordorigin="9817,538" coordsize="10,20">
              <v:shape style="position:absolute;left:9817;top:538;width:10;height:20" coordorigin="9817,538" coordsize="10,20" path="m9817,557l9826,557,9826,538,9817,538,9817,557xe" filled="true" fillcolor="#000000" stroked="false">
                <v:path arrowok="t"/>
                <v:fill type="solid"/>
              </v:shape>
            </v:group>
            <v:group style="position:absolute;left:9817;top:557;width:10;height:20" coordorigin="9817,557" coordsize="10,20">
              <v:shape style="position:absolute;left:9817;top:557;width:10;height:20" coordorigin="9817,557" coordsize="10,20" path="m9817,576l9826,576,9826,557,9817,557,9817,576xe" filled="true" fillcolor="#000000" stroked="false">
                <v:path arrowok="t"/>
                <v:fill type="solid"/>
              </v:shape>
            </v:group>
            <v:group style="position:absolute;left:9817;top:576;width:10;height:20" coordorigin="9817,576" coordsize="10,20">
              <v:shape style="position:absolute;left:9817;top:576;width:10;height:20" coordorigin="9817,576" coordsize="10,20" path="m9817,595l9826,595,9826,576,9817,576,9817,595xe" filled="true" fillcolor="#000000" stroked="false">
                <v:path arrowok="t"/>
                <v:fill type="solid"/>
              </v:shape>
            </v:group>
            <v:group style="position:absolute;left:9817;top:595;width:10;height:20" coordorigin="9817,595" coordsize="10,20">
              <v:shape style="position:absolute;left:9817;top:595;width:10;height:20" coordorigin="9817,595" coordsize="10,20" path="m9817,614l9826,614,9826,595,9817,595,9817,614xe" filled="true" fillcolor="#000000" stroked="false">
                <v:path arrowok="t"/>
                <v:fill type="solid"/>
              </v:shape>
            </v:group>
            <v:group style="position:absolute;left:9817;top:614;width:10;height:20" coordorigin="9817,614" coordsize="10,20">
              <v:shape style="position:absolute;left:9817;top:614;width:10;height:20" coordorigin="9817,614" coordsize="10,20" path="m9817,634l9826,634,9826,614,9817,614,9817,634xe" filled="true" fillcolor="#000000" stroked="false">
                <v:path arrowok="t"/>
                <v:fill type="solid"/>
              </v:shape>
            </v:group>
            <v:group style="position:absolute;left:9817;top:634;width:10;height:20" coordorigin="9817,634" coordsize="10,20">
              <v:shape style="position:absolute;left:9817;top:634;width:10;height:20" coordorigin="9817,634" coordsize="10,20" path="m9817,653l9826,653,9826,634,9817,634,9817,653xe" filled="true" fillcolor="#000000" stroked="false">
                <v:path arrowok="t"/>
                <v:fill type="solid"/>
              </v:shape>
            </v:group>
            <v:group style="position:absolute;left:9817;top:653;width:10;height:20" coordorigin="9817,653" coordsize="10,20">
              <v:shape style="position:absolute;left:9817;top:653;width:10;height:20" coordorigin="9817,653" coordsize="10,20" path="m9817,672l9826,672,9826,653,9817,653,9817,672xe" filled="true" fillcolor="#000000" stroked="false">
                <v:path arrowok="t"/>
                <v:fill type="solid"/>
              </v:shape>
            </v:group>
            <v:group style="position:absolute;left:9817;top:672;width:10;height:20" coordorigin="9817,672" coordsize="10,20">
              <v:shape style="position:absolute;left:9817;top:672;width:10;height:20" coordorigin="9817,672" coordsize="10,20" path="m9817,691l9826,691,9826,672,9817,672,9817,691xe" filled="true" fillcolor="#000000" stroked="false">
                <v:path arrowok="t"/>
                <v:fill type="solid"/>
              </v:shape>
            </v:group>
            <v:group style="position:absolute;left:9817;top:691;width:10;height:20" coordorigin="9817,691" coordsize="10,20">
              <v:shape style="position:absolute;left:9817;top:691;width:10;height:20" coordorigin="9817,691" coordsize="10,20" path="m9817,710l9826,710,9826,691,9817,691,9817,710xe" filled="true" fillcolor="#000000" stroked="false">
                <v:path arrowok="t"/>
                <v:fill type="solid"/>
              </v:shape>
            </v:group>
            <v:group style="position:absolute;left:9817;top:710;width:10;height:20" coordorigin="9817,710" coordsize="10,20">
              <v:shape style="position:absolute;left:9817;top:710;width:10;height:20" coordorigin="9817,710" coordsize="10,20" path="m9817,730l9826,730,9826,710,9817,710,9817,730xe" filled="true" fillcolor="#000000" stroked="false">
                <v:path arrowok="t"/>
                <v:fill type="solid"/>
              </v:shape>
            </v:group>
            <v:group style="position:absolute;left:9817;top:730;width:10;height:20" coordorigin="9817,730" coordsize="10,20">
              <v:shape style="position:absolute;left:9817;top:730;width:10;height:20" coordorigin="9817,730" coordsize="10,20" path="m9817,749l9826,749,9826,730,9817,730,9817,749xe" filled="true" fillcolor="#000000" stroked="false">
                <v:path arrowok="t"/>
                <v:fill type="solid"/>
              </v:shape>
            </v:group>
            <v:group style="position:absolute;left:9817;top:749;width:10;height:20" coordorigin="9817,749" coordsize="10,20">
              <v:shape style="position:absolute;left:9817;top:749;width:10;height:20" coordorigin="9817,749" coordsize="10,20" path="m9817,768l9826,768,9826,749,9817,749,9817,768xe" filled="true" fillcolor="#000000" stroked="false">
                <v:path arrowok="t"/>
                <v:fill type="solid"/>
              </v:shape>
            </v:group>
            <v:group style="position:absolute;left:9817;top:768;width:10;height:20" coordorigin="9817,768" coordsize="10,20">
              <v:shape style="position:absolute;left:9817;top:768;width:10;height:20" coordorigin="9817,768" coordsize="10,20" path="m9817,787l9826,787,9826,768,9817,768,9817,787xe" filled="true" fillcolor="#000000" stroked="false">
                <v:path arrowok="t"/>
                <v:fill type="solid"/>
              </v:shape>
            </v:group>
            <v:group style="position:absolute;left:9817;top:787;width:10;height:20" coordorigin="9817,787" coordsize="10,20">
              <v:shape style="position:absolute;left:9817;top:787;width:10;height:20" coordorigin="9817,787" coordsize="10,20" path="m9817,806l9826,806,9826,787,9817,787,9817,806xe" filled="true" fillcolor="#000000" stroked="false">
                <v:path arrowok="t"/>
                <v:fill type="solid"/>
              </v:shape>
            </v:group>
            <v:group style="position:absolute;left:9817;top:806;width:10;height:20" coordorigin="9817,806" coordsize="10,20">
              <v:shape style="position:absolute;left:9817;top:806;width:10;height:20" coordorigin="9817,806" coordsize="10,20" path="m9817,826l9826,826,9826,806,9817,806,9817,826xe" filled="true" fillcolor="#000000" stroked="false">
                <v:path arrowok="t"/>
                <v:fill type="solid"/>
              </v:shape>
            </v:group>
            <v:group style="position:absolute;left:9817;top:826;width:10;height:20" coordorigin="9817,826" coordsize="10,20">
              <v:shape style="position:absolute;left:9817;top:826;width:10;height:20" coordorigin="9817,826" coordsize="10,20" path="m9817,845l9826,845,9826,826,9817,826,9817,845xe" filled="true" fillcolor="#000000" stroked="false">
                <v:path arrowok="t"/>
                <v:fill type="solid"/>
              </v:shape>
            </v:group>
            <v:group style="position:absolute;left:9817;top:853;width:10;height:2" coordorigin="9817,853" coordsize="10,2">
              <v:shape style="position:absolute;left:9817;top:853;width:10;height:2" coordorigin="9817,853" coordsize="10,0" path="m9817,853l9826,853e" filled="false" stroked="true" strokeweight=".84003pt" strokecolor="#000000">
                <v:path arrowok="t"/>
              </v:shape>
              <v:shape style="position:absolute;left:4;top:768;width:1342;height:103" type="#_x0000_t75" stroked="false">
                <v:imagedata r:id="rId1526" o:title=""/>
              </v:shape>
              <v:shape style="position:absolute;left:1322;top:862;width:2249;height:10" type="#_x0000_t75" stroked="false">
                <v:imagedata r:id="rId1522" o:title=""/>
              </v:shape>
              <v:shape style="position:absolute;left:3566;top:862;width:3048;height:10" type="#_x0000_t75" stroked="false">
                <v:imagedata r:id="rId1527" o:title=""/>
              </v:shape>
              <v:shape style="position:absolute;left:6610;top:862;width:1606;height:10" type="#_x0000_t75" stroked="false">
                <v:imagedata r:id="rId795" o:title=""/>
              </v:shape>
              <v:shape style="position:absolute;left:8211;top:862;width:1606;height:10" type="#_x0000_t75" stroked="false">
                <v:imagedata r:id="rId795" o:title=""/>
              </v:shape>
            </v:group>
            <v:group style="position:absolute;left:9817;top:866;width:10;height:2" coordorigin="9817,866" coordsize="10,2">
              <v:shape style="position:absolute;left:9817;top:866;width:10;height:2" coordorigin="9817,866" coordsize="10,0" path="m9817,866l9826,866e" filled="false" stroked="true" strokeweight=".47998pt" strokecolor="#000000">
                <v:path arrowok="t"/>
              </v:shape>
            </v:group>
            <v:group style="position:absolute;left:8;top:871;width:10;height:20" coordorigin="8,871" coordsize="10,20">
              <v:shape style="position:absolute;left:8;top:871;width:10;height:20" coordorigin="8,871" coordsize="10,20" path="m8,890l18,890,18,871,8,871,8,890xe" filled="true" fillcolor="#000000" stroked="false">
                <v:path arrowok="t"/>
                <v:fill type="solid"/>
              </v:shape>
            </v:group>
            <v:group style="position:absolute;left:8;top:890;width:10;height:20" coordorigin="8,890" coordsize="10,20">
              <v:shape style="position:absolute;left:8;top:890;width:10;height:20" coordorigin="8,890" coordsize="10,20" path="m8,910l18,910,18,890,8,890,8,910xe" filled="true" fillcolor="#000000" stroked="false">
                <v:path arrowok="t"/>
                <v:fill type="solid"/>
              </v:shape>
            </v:group>
            <v:group style="position:absolute;left:8;top:910;width:10;height:20" coordorigin="8,910" coordsize="10,20">
              <v:shape style="position:absolute;left:8;top:910;width:10;height:20" coordorigin="8,910" coordsize="10,20" path="m8,929l18,929,18,910,8,910,8,929xe" filled="true" fillcolor="#000000" stroked="false">
                <v:path arrowok="t"/>
                <v:fill type="solid"/>
              </v:shape>
            </v:group>
            <v:group style="position:absolute;left:8;top:929;width:10;height:20" coordorigin="8,929" coordsize="10,20">
              <v:shape style="position:absolute;left:8;top:929;width:10;height:20" coordorigin="8,929" coordsize="10,20" path="m8,948l18,948,18,929,8,929,8,948xe" filled="true" fillcolor="#000000" stroked="false">
                <v:path arrowok="t"/>
                <v:fill type="solid"/>
              </v:shape>
            </v:group>
            <v:group style="position:absolute;left:8;top:948;width:10;height:20" coordorigin="8,948" coordsize="10,20">
              <v:shape style="position:absolute;left:8;top:948;width:10;height:20" coordorigin="8,948" coordsize="10,20" path="m8,967l18,967,18,948,8,948,8,967xe" filled="true" fillcolor="#000000" stroked="false">
                <v:path arrowok="t"/>
                <v:fill type="solid"/>
              </v:shape>
            </v:group>
            <v:group style="position:absolute;left:8;top:967;width:10;height:20" coordorigin="8,967" coordsize="10,20">
              <v:shape style="position:absolute;left:8;top:967;width:10;height:20" coordorigin="8,967" coordsize="10,20" path="m8,986l18,986,18,967,8,967,8,986xe" filled="true" fillcolor="#000000" stroked="false">
                <v:path arrowok="t"/>
                <v:fill type="solid"/>
              </v:shape>
            </v:group>
            <v:group style="position:absolute;left:8;top:986;width:10;height:20" coordorigin="8,986" coordsize="10,20">
              <v:shape style="position:absolute;left:8;top:986;width:10;height:20" coordorigin="8,986" coordsize="10,20" path="m8,1006l18,1006,18,986,8,986,8,1006xe" filled="true" fillcolor="#000000" stroked="false">
                <v:path arrowok="t"/>
                <v:fill type="solid"/>
              </v:shape>
            </v:group>
            <v:group style="position:absolute;left:8;top:1006;width:10;height:20" coordorigin="8,1006" coordsize="10,20">
              <v:shape style="position:absolute;left:8;top:1006;width:10;height:20" coordorigin="8,1006" coordsize="10,20" path="m8,1025l18,1025,18,1006,8,1006,8,1025xe" filled="true" fillcolor="#000000" stroked="false">
                <v:path arrowok="t"/>
                <v:fill type="solid"/>
              </v:shape>
            </v:group>
            <v:group style="position:absolute;left:8;top:1025;width:10;height:20" coordorigin="8,1025" coordsize="10,20">
              <v:shape style="position:absolute;left:8;top:1025;width:10;height:20" coordorigin="8,1025" coordsize="10,20" path="m8,1044l18,1044,18,1025,8,1025,8,1044xe" filled="true" fillcolor="#000000" stroked="false">
                <v:path arrowok="t"/>
                <v:fill type="solid"/>
              </v:shape>
            </v:group>
            <v:group style="position:absolute;left:8;top:1044;width:10;height:20" coordorigin="8,1044" coordsize="10,20">
              <v:shape style="position:absolute;left:8;top:1044;width:10;height:20" coordorigin="8,1044" coordsize="10,20" path="m8,1063l18,1063,18,1044,8,1044,8,1063xe" filled="true" fillcolor="#000000" stroked="false">
                <v:path arrowok="t"/>
                <v:fill type="solid"/>
              </v:shape>
            </v:group>
            <v:group style="position:absolute;left:8;top:1063;width:10;height:20" coordorigin="8,1063" coordsize="10,20">
              <v:shape style="position:absolute;left:8;top:1063;width:10;height:20" coordorigin="8,1063" coordsize="10,20" path="m8,1082l18,1082,18,1063,8,1063,8,1082xe" filled="true" fillcolor="#000000" stroked="false">
                <v:path arrowok="t"/>
                <v:fill type="solid"/>
              </v:shape>
            </v:group>
            <v:group style="position:absolute;left:8;top:1082;width:10;height:20" coordorigin="8,1082" coordsize="10,20">
              <v:shape style="position:absolute;left:8;top:1082;width:10;height:20" coordorigin="8,1082" coordsize="10,20" path="m8,1102l18,1102,18,1082,8,1082,8,1102xe" filled="true" fillcolor="#000000" stroked="false">
                <v:path arrowok="t"/>
                <v:fill type="solid"/>
              </v:shape>
            </v:group>
            <v:group style="position:absolute;left:8;top:1102;width:10;height:20" coordorigin="8,1102" coordsize="10,20">
              <v:shape style="position:absolute;left:8;top:1102;width:10;height:20" coordorigin="8,1102" coordsize="10,20" path="m8,1121l18,1121,18,1102,8,1102,8,1121xe" filled="true" fillcolor="#000000" stroked="false">
                <v:path arrowok="t"/>
                <v:fill type="solid"/>
              </v:shape>
            </v:group>
            <v:group style="position:absolute;left:8;top:1121;width:10;height:20" coordorigin="8,1121" coordsize="10,20">
              <v:shape style="position:absolute;left:8;top:1121;width:10;height:20" coordorigin="8,1121" coordsize="10,20" path="m8,1140l18,1140,18,1121,8,1121,8,1140xe" filled="true" fillcolor="#000000" stroked="false">
                <v:path arrowok="t"/>
                <v:fill type="solid"/>
              </v:shape>
            </v:group>
            <v:group style="position:absolute;left:8;top:1140;width:10;height:20" coordorigin="8,1140" coordsize="10,20">
              <v:shape style="position:absolute;left:8;top:1140;width:10;height:20" coordorigin="8,1140" coordsize="10,20" path="m8,1159l18,1159,18,1140,8,1140,8,1159xe" filled="true" fillcolor="#000000" stroked="false">
                <v:path arrowok="t"/>
                <v:fill type="solid"/>
              </v:shape>
            </v:group>
            <v:group style="position:absolute;left:8;top:1159;width:10;height:20" coordorigin="8,1159" coordsize="10,20">
              <v:shape style="position:absolute;left:8;top:1159;width:10;height:20" coordorigin="8,1159" coordsize="10,20" path="m8,1178l18,1178,18,1159,8,1159,8,1178xe" filled="true" fillcolor="#000000" stroked="false">
                <v:path arrowok="t"/>
                <v:fill type="solid"/>
              </v:shape>
            </v:group>
            <v:group style="position:absolute;left:8;top:1178;width:10;height:20" coordorigin="8,1178" coordsize="10,20">
              <v:shape style="position:absolute;left:8;top:1178;width:10;height:20" coordorigin="8,1178" coordsize="10,20" path="m8,1198l18,1198,18,1178,8,1178,8,1198xe" filled="true" fillcolor="#000000" stroked="false">
                <v:path arrowok="t"/>
                <v:fill type="solid"/>
              </v:shape>
            </v:group>
            <v:group style="position:absolute;left:8;top:1198;width:10;height:20" coordorigin="8,1198" coordsize="10,20">
              <v:shape style="position:absolute;left:8;top:1198;width:10;height:20" coordorigin="8,1198" coordsize="10,20" path="m8,1217l18,1217,18,1198,8,1198,8,1217xe" filled="true" fillcolor="#000000" stroked="false">
                <v:path arrowok="t"/>
                <v:fill type="solid"/>
              </v:shape>
            </v:group>
            <v:group style="position:absolute;left:8;top:1217;width:10;height:20" coordorigin="8,1217" coordsize="10,20">
              <v:shape style="position:absolute;left:8;top:1217;width:10;height:20" coordorigin="8,1217" coordsize="10,20" path="m8,1236l18,1236,18,1217,8,1217,8,1236xe" filled="true" fillcolor="#000000" stroked="false">
                <v:path arrowok="t"/>
                <v:fill type="solid"/>
              </v:shape>
            </v:group>
            <v:group style="position:absolute;left:8;top:1236;width:10;height:20" coordorigin="8,1236" coordsize="10,20">
              <v:shape style="position:absolute;left:8;top:1236;width:10;height:20" coordorigin="8,1236" coordsize="10,20" path="m8,1255l18,1255,18,1236,8,1236,8,1255xe" filled="true" fillcolor="#000000" stroked="false">
                <v:path arrowok="t"/>
                <v:fill type="solid"/>
              </v:shape>
            </v:group>
            <v:group style="position:absolute;left:8;top:1255;width:10;height:20" coordorigin="8,1255" coordsize="10,20">
              <v:shape style="position:absolute;left:8;top:1255;width:10;height:20" coordorigin="8,1255" coordsize="10,20" path="m8,1274l18,1274,18,1255,8,1255,8,1274xe" filled="true" fillcolor="#000000" stroked="false">
                <v:path arrowok="t"/>
                <v:fill type="solid"/>
              </v:shape>
            </v:group>
            <v:group style="position:absolute;left:8;top:1274;width:10;height:20" coordorigin="8,1274" coordsize="10,20">
              <v:shape style="position:absolute;left:8;top:1274;width:10;height:20" coordorigin="8,1274" coordsize="10,20" path="m8,1294l18,1294,18,1274,8,1274,8,1294xe" filled="true" fillcolor="#000000" stroked="false">
                <v:path arrowok="t"/>
                <v:fill type="solid"/>
              </v:shape>
            </v:group>
            <v:group style="position:absolute;left:8;top:1294;width:10;height:20" coordorigin="8,1294" coordsize="10,20">
              <v:shape style="position:absolute;left:8;top:1294;width:10;height:20" coordorigin="8,1294" coordsize="10,20" path="m8,1313l18,1313,18,1294,8,1294,8,1313xe" filled="true" fillcolor="#000000" stroked="false">
                <v:path arrowok="t"/>
                <v:fill type="solid"/>
              </v:shape>
            </v:group>
            <v:group style="position:absolute;left:8;top:1313;width:10;height:20" coordorigin="8,1313" coordsize="10,20">
              <v:shape style="position:absolute;left:8;top:1313;width:10;height:20" coordorigin="8,1313" coordsize="10,20" path="m8,1332l18,1332,18,1313,8,1313,8,1332xe" filled="true" fillcolor="#000000" stroked="false">
                <v:path arrowok="t"/>
                <v:fill type="solid"/>
              </v:shape>
            </v:group>
            <v:group style="position:absolute;left:8;top:1332;width:10;height:20" coordorigin="8,1332" coordsize="10,20">
              <v:shape style="position:absolute;left:8;top:1332;width:10;height:20" coordorigin="8,1332" coordsize="10,20" path="m8,1351l18,1351,18,1332,8,1332,8,1351xe" filled="true" fillcolor="#000000" stroked="false">
                <v:path arrowok="t"/>
                <v:fill type="solid"/>
              </v:shape>
            </v:group>
            <v:group style="position:absolute;left:8;top:1351;width:10;height:20" coordorigin="8,1351" coordsize="10,20">
              <v:shape style="position:absolute;left:8;top:1351;width:10;height:20" coordorigin="8,1351" coordsize="10,20" path="m8,1370l18,1370,18,1351,8,1351,8,1370xe" filled="true" fillcolor="#000000" stroked="false">
                <v:path arrowok="t"/>
                <v:fill type="solid"/>
              </v:shape>
            </v:group>
            <v:group style="position:absolute;left:8;top:1370;width:10;height:20" coordorigin="8,1370" coordsize="10,20">
              <v:shape style="position:absolute;left:8;top:1370;width:10;height:20" coordorigin="8,1370" coordsize="10,20" path="m8,1390l18,1390,18,1370,8,1370,8,1390xe" filled="true" fillcolor="#000000" stroked="false">
                <v:path arrowok="t"/>
                <v:fill type="solid"/>
              </v:shape>
            </v:group>
            <v:group style="position:absolute;left:8;top:1390;width:10;height:20" coordorigin="8,1390" coordsize="10,20">
              <v:shape style="position:absolute;left:8;top:1390;width:10;height:20" coordorigin="8,1390" coordsize="10,20" path="m8,1409l18,1409,18,1390,8,1390,8,1409xe" filled="true" fillcolor="#000000" stroked="false">
                <v:path arrowok="t"/>
                <v:fill type="solid"/>
              </v:shape>
            </v:group>
            <v:group style="position:absolute;left:8;top:1409;width:10;height:20" coordorigin="8,1409" coordsize="10,20">
              <v:shape style="position:absolute;left:8;top:1409;width:10;height:20" coordorigin="8,1409" coordsize="10,20" path="m8,1428l18,1428,18,1409,8,1409,8,1428xe" filled="true" fillcolor="#000000" stroked="false">
                <v:path arrowok="t"/>
                <v:fill type="solid"/>
              </v:shape>
            </v:group>
            <v:group style="position:absolute;left:8;top:1428;width:10;height:20" coordorigin="8,1428" coordsize="10,20">
              <v:shape style="position:absolute;left:8;top:1428;width:10;height:20" coordorigin="8,1428" coordsize="10,20" path="m8,1447l18,1447,18,1428,8,1428,8,1447xe" filled="true" fillcolor="#000000" stroked="false">
                <v:path arrowok="t"/>
                <v:fill type="solid"/>
              </v:shape>
            </v:group>
            <v:group style="position:absolute;left:8;top:1447;width:10;height:20" coordorigin="8,1447" coordsize="10,20">
              <v:shape style="position:absolute;left:8;top:1447;width:10;height:20" coordorigin="8,1447" coordsize="10,20" path="m8,1466l18,1466,18,1447,8,1447,8,1466xe" filled="true" fillcolor="#000000" stroked="false">
                <v:path arrowok="t"/>
                <v:fill type="solid"/>
              </v:shape>
            </v:group>
            <v:group style="position:absolute;left:8;top:1466;width:10;height:20" coordorigin="8,1466" coordsize="10,20">
              <v:shape style="position:absolute;left:8;top:1466;width:10;height:20" coordorigin="8,1466" coordsize="10,20" path="m8,1486l18,1486,18,1466,8,1466,8,1486xe" filled="true" fillcolor="#000000" stroked="false">
                <v:path arrowok="t"/>
                <v:fill type="solid"/>
              </v:shape>
            </v:group>
            <v:group style="position:absolute;left:8;top:1486;width:10;height:20" coordorigin="8,1486" coordsize="10,20">
              <v:shape style="position:absolute;left:8;top:1486;width:10;height:20" coordorigin="8,1486" coordsize="10,20" path="m8,1505l18,1505,18,1486,8,1486,8,1505xe" filled="true" fillcolor="#000000" stroked="false">
                <v:path arrowok="t"/>
                <v:fill type="solid"/>
              </v:shape>
            </v:group>
            <v:group style="position:absolute;left:8;top:1505;width:10;height:20" coordorigin="8,1505" coordsize="10,20">
              <v:shape style="position:absolute;left:8;top:1505;width:10;height:20" coordorigin="8,1505" coordsize="10,20" path="m8,1524l18,1524,18,1505,8,1505,8,1524xe" filled="true" fillcolor="#000000" stroked="false">
                <v:path arrowok="t"/>
                <v:fill type="solid"/>
              </v:shape>
            </v:group>
            <v:group style="position:absolute;left:8;top:1524;width:10;height:20" coordorigin="8,1524" coordsize="10,20">
              <v:shape style="position:absolute;left:8;top:1524;width:10;height:20" coordorigin="8,1524" coordsize="10,20" path="m8,1543l18,1543,18,1524,8,1524,8,1543xe" filled="true" fillcolor="#000000" stroked="false">
                <v:path arrowok="t"/>
                <v:fill type="solid"/>
              </v:shape>
            </v:group>
            <v:group style="position:absolute;left:8;top:1543;width:10;height:20" coordorigin="8,1543" coordsize="10,20">
              <v:shape style="position:absolute;left:8;top:1543;width:10;height:20" coordorigin="8,1543" coordsize="10,20" path="m8,1562l18,1562,18,1543,8,1543,8,1562xe" filled="true" fillcolor="#000000" stroked="false">
                <v:path arrowok="t"/>
                <v:fill type="solid"/>
              </v:shape>
            </v:group>
            <v:group style="position:absolute;left:8;top:1562;width:10;height:20" coordorigin="8,1562" coordsize="10,20">
              <v:shape style="position:absolute;left:8;top:1562;width:10;height:20" coordorigin="8,1562" coordsize="10,20" path="m8,1582l18,1582,18,1562,8,1562,8,1582xe" filled="true" fillcolor="#000000" stroked="false">
                <v:path arrowok="t"/>
                <v:fill type="solid"/>
              </v:shape>
            </v:group>
            <v:group style="position:absolute;left:8;top:1582;width:10;height:20" coordorigin="8,1582" coordsize="10,20">
              <v:shape style="position:absolute;left:8;top:1582;width:10;height:20" coordorigin="8,1582" coordsize="10,20" path="m8,1601l18,1601,18,1582,8,1582,8,1601xe" filled="true" fillcolor="#000000" stroked="false">
                <v:path arrowok="t"/>
                <v:fill type="solid"/>
              </v:shape>
            </v:group>
            <v:group style="position:absolute;left:8;top:1601;width:10;height:20" coordorigin="8,1601" coordsize="10,20">
              <v:shape style="position:absolute;left:8;top:1601;width:10;height:20" coordorigin="8,1601" coordsize="10,20" path="m8,1620l18,1620,18,1601,8,1601,8,1620xe" filled="true" fillcolor="#000000" stroked="false">
                <v:path arrowok="t"/>
                <v:fill type="solid"/>
              </v:shape>
            </v:group>
            <v:group style="position:absolute;left:8;top:1620;width:10;height:20" coordorigin="8,1620" coordsize="10,20">
              <v:shape style="position:absolute;left:8;top:1620;width:10;height:20" coordorigin="8,1620" coordsize="10,20" path="m8,1639l18,1639,18,1620,8,1620,8,1639xe" filled="true" fillcolor="#000000" stroked="false">
                <v:path arrowok="t"/>
                <v:fill type="solid"/>
              </v:shape>
            </v:group>
            <v:group style="position:absolute;left:8;top:1639;width:10;height:20" coordorigin="8,1639" coordsize="10,20">
              <v:shape style="position:absolute;left:8;top:1639;width:10;height:20" coordorigin="8,1639" coordsize="10,20" path="m8,1658l18,1658,18,1639,8,1639,8,1658xe" filled="true" fillcolor="#000000" stroked="false">
                <v:path arrowok="t"/>
                <v:fill type="solid"/>
              </v:shape>
            </v:group>
            <v:group style="position:absolute;left:8;top:1658;width:10;height:20" coordorigin="8,1658" coordsize="10,20">
              <v:shape style="position:absolute;left:8;top:1658;width:10;height:20" coordorigin="8,1658" coordsize="10,20" path="m8,1678l18,1678,18,1658,8,1658,8,1678xe" filled="true" fillcolor="#000000" stroked="false">
                <v:path arrowok="t"/>
                <v:fill type="solid"/>
              </v:shape>
            </v:group>
            <v:group style="position:absolute;left:8;top:1678;width:10;height:20" coordorigin="8,1678" coordsize="10,20">
              <v:shape style="position:absolute;left:8;top:1678;width:10;height:20" coordorigin="8,1678" coordsize="10,20" path="m8,1697l18,1697,18,1678,8,1678,8,1697xe" filled="true" fillcolor="#000000" stroked="false">
                <v:path arrowok="t"/>
                <v:fill type="solid"/>
              </v:shape>
            </v:group>
            <v:group style="position:absolute;left:8;top:1697;width:10;height:20" coordorigin="8,1697" coordsize="10,20">
              <v:shape style="position:absolute;left:8;top:1697;width:10;height:20" coordorigin="8,1697" coordsize="10,20" path="m8,1716l18,1716,18,1697,8,1697,8,1716xe" filled="true" fillcolor="#000000" stroked="false">
                <v:path arrowok="t"/>
                <v:fill type="solid"/>
              </v:shape>
            </v:group>
            <v:group style="position:absolute;left:8;top:1716;width:10;height:20" coordorigin="8,1716" coordsize="10,20">
              <v:shape style="position:absolute;left:8;top:1716;width:10;height:20" coordorigin="8,1716" coordsize="10,20" path="m8,1735l18,1735,18,1716,8,1716,8,1735xe" filled="true" fillcolor="#000000" stroked="false">
                <v:path arrowok="t"/>
                <v:fill type="solid"/>
              </v:shape>
            </v:group>
            <v:group style="position:absolute;left:8;top:1735;width:10;height:20" coordorigin="8,1735" coordsize="10,20">
              <v:shape style="position:absolute;left:8;top:1735;width:10;height:20" coordorigin="8,1735" coordsize="10,20" path="m8,1754l18,1754,18,1735,8,1735,8,1754xe" filled="true" fillcolor="#000000" stroked="false">
                <v:path arrowok="t"/>
                <v:fill type="solid"/>
              </v:shape>
            </v:group>
            <v:group style="position:absolute;left:8;top:1754;width:10;height:20" coordorigin="8,1754" coordsize="10,20">
              <v:shape style="position:absolute;left:8;top:1754;width:10;height:20" coordorigin="8,1754" coordsize="10,20" path="m8,1774l18,1774,18,1754,8,1754,8,1774xe" filled="true" fillcolor="#000000" stroked="false">
                <v:path arrowok="t"/>
                <v:fill type="solid"/>
              </v:shape>
            </v:group>
            <v:group style="position:absolute;left:8;top:1774;width:10;height:20" coordorigin="8,1774" coordsize="10,20">
              <v:shape style="position:absolute;left:8;top:1774;width:10;height:20" coordorigin="8,1774" coordsize="10,20" path="m8,1793l18,1793,18,1774,8,1774,8,1793xe" filled="true" fillcolor="#000000" stroked="false">
                <v:path arrowok="t"/>
                <v:fill type="solid"/>
              </v:shape>
            </v:group>
            <v:group style="position:absolute;left:8;top:1800;width:10;height:2" coordorigin="8,1800" coordsize="10,2">
              <v:shape style="position:absolute;left:8;top:1800;width:10;height:2" coordorigin="8,1800" coordsize="10,0" path="m8,1800l18,1800e" filled="false" stroked="true" strokeweight=".72003pt" strokecolor="#000000">
                <v:path arrowok="t"/>
              </v:shape>
              <v:shape style="position:absolute;left:8;top:1807;width:10;height:10" type="#_x0000_t75" stroked="false">
                <v:imagedata r:id="rId1508" o:title=""/>
              </v:shape>
              <v:shape style="position:absolute;left:4;top:1807;width:1323;height:10" type="#_x0000_t75" stroked="false">
                <v:imagedata r:id="rId1521" o:title=""/>
              </v:shape>
            </v:group>
            <v:group style="position:absolute;left:1326;top:871;width:10;height:20" coordorigin="1326,871" coordsize="10,20">
              <v:shape style="position:absolute;left:1326;top:871;width:10;height:20" coordorigin="1326,871" coordsize="10,20" path="m1326,890l1336,890,1336,871,1326,871,1326,890xe" filled="true" fillcolor="#000000" stroked="false">
                <v:path arrowok="t"/>
                <v:fill type="solid"/>
              </v:shape>
            </v:group>
            <v:group style="position:absolute;left:1326;top:890;width:10;height:20" coordorigin="1326,890" coordsize="10,20">
              <v:shape style="position:absolute;left:1326;top:890;width:10;height:20" coordorigin="1326,890" coordsize="10,20" path="m1326,910l1336,910,1336,890,1326,890,1326,910xe" filled="true" fillcolor="#000000" stroked="false">
                <v:path arrowok="t"/>
                <v:fill type="solid"/>
              </v:shape>
            </v:group>
            <v:group style="position:absolute;left:1326;top:910;width:10;height:20" coordorigin="1326,910" coordsize="10,20">
              <v:shape style="position:absolute;left:1326;top:910;width:10;height:20" coordorigin="1326,910" coordsize="10,20" path="m1326,929l1336,929,1336,910,1326,910,1326,929xe" filled="true" fillcolor="#000000" stroked="false">
                <v:path arrowok="t"/>
                <v:fill type="solid"/>
              </v:shape>
            </v:group>
            <v:group style="position:absolute;left:1326;top:929;width:10;height:20" coordorigin="1326,929" coordsize="10,20">
              <v:shape style="position:absolute;left:1326;top:929;width:10;height:20" coordorigin="1326,929" coordsize="10,20" path="m1326,948l1336,948,1336,929,1326,929,1326,948xe" filled="true" fillcolor="#000000" stroked="false">
                <v:path arrowok="t"/>
                <v:fill type="solid"/>
              </v:shape>
            </v:group>
            <v:group style="position:absolute;left:1326;top:948;width:10;height:20" coordorigin="1326,948" coordsize="10,20">
              <v:shape style="position:absolute;left:1326;top:948;width:10;height:20" coordorigin="1326,948" coordsize="10,20" path="m1326,967l1336,967,1336,948,1326,948,1326,967xe" filled="true" fillcolor="#000000" stroked="false">
                <v:path arrowok="t"/>
                <v:fill type="solid"/>
              </v:shape>
            </v:group>
            <v:group style="position:absolute;left:1326;top:967;width:10;height:20" coordorigin="1326,967" coordsize="10,20">
              <v:shape style="position:absolute;left:1326;top:967;width:10;height:20" coordorigin="1326,967" coordsize="10,20" path="m1326,986l1336,986,1336,967,1326,967,1326,986xe" filled="true" fillcolor="#000000" stroked="false">
                <v:path arrowok="t"/>
                <v:fill type="solid"/>
              </v:shape>
            </v:group>
            <v:group style="position:absolute;left:1326;top:986;width:10;height:20" coordorigin="1326,986" coordsize="10,20">
              <v:shape style="position:absolute;left:1326;top:986;width:10;height:20" coordorigin="1326,986" coordsize="10,20" path="m1326,1006l1336,1006,1336,986,1326,986,1326,1006xe" filled="true" fillcolor="#000000" stroked="false">
                <v:path arrowok="t"/>
                <v:fill type="solid"/>
              </v:shape>
            </v:group>
            <v:group style="position:absolute;left:1326;top:1006;width:10;height:20" coordorigin="1326,1006" coordsize="10,20">
              <v:shape style="position:absolute;left:1326;top:1006;width:10;height:20" coordorigin="1326,1006" coordsize="10,20" path="m1326,1025l1336,1025,1336,1006,1326,1006,1326,1025xe" filled="true" fillcolor="#000000" stroked="false">
                <v:path arrowok="t"/>
                <v:fill type="solid"/>
              </v:shape>
            </v:group>
            <v:group style="position:absolute;left:1326;top:1025;width:10;height:20" coordorigin="1326,1025" coordsize="10,20">
              <v:shape style="position:absolute;left:1326;top:1025;width:10;height:20" coordorigin="1326,1025" coordsize="10,20" path="m1326,1044l1336,1044,1336,1025,1326,1025,1326,1044xe" filled="true" fillcolor="#000000" stroked="false">
                <v:path arrowok="t"/>
                <v:fill type="solid"/>
              </v:shape>
            </v:group>
            <v:group style="position:absolute;left:1326;top:1044;width:10;height:20" coordorigin="1326,1044" coordsize="10,20">
              <v:shape style="position:absolute;left:1326;top:1044;width:10;height:20" coordorigin="1326,1044" coordsize="10,20" path="m1326,1063l1336,1063,1336,1044,1326,1044,1326,1063xe" filled="true" fillcolor="#000000" stroked="false">
                <v:path arrowok="t"/>
                <v:fill type="solid"/>
              </v:shape>
            </v:group>
            <v:group style="position:absolute;left:1326;top:1063;width:10;height:20" coordorigin="1326,1063" coordsize="10,20">
              <v:shape style="position:absolute;left:1326;top:1063;width:10;height:20" coordorigin="1326,1063" coordsize="10,20" path="m1326,1082l1336,1082,1336,1063,1326,1063,1326,1082xe" filled="true" fillcolor="#000000" stroked="false">
                <v:path arrowok="t"/>
                <v:fill type="solid"/>
              </v:shape>
            </v:group>
            <v:group style="position:absolute;left:1326;top:1082;width:10;height:20" coordorigin="1326,1082" coordsize="10,20">
              <v:shape style="position:absolute;left:1326;top:1082;width:10;height:20" coordorigin="1326,1082" coordsize="10,20" path="m1326,1102l1336,1102,1336,1082,1326,1082,1326,1102xe" filled="true" fillcolor="#000000" stroked="false">
                <v:path arrowok="t"/>
                <v:fill type="solid"/>
              </v:shape>
            </v:group>
            <v:group style="position:absolute;left:1326;top:1102;width:10;height:20" coordorigin="1326,1102" coordsize="10,20">
              <v:shape style="position:absolute;left:1326;top:1102;width:10;height:20" coordorigin="1326,1102" coordsize="10,20" path="m1326,1121l1336,1121,1336,1102,1326,1102,1326,1121xe" filled="true" fillcolor="#000000" stroked="false">
                <v:path arrowok="t"/>
                <v:fill type="solid"/>
              </v:shape>
            </v:group>
            <v:group style="position:absolute;left:1326;top:1121;width:10;height:20" coordorigin="1326,1121" coordsize="10,20">
              <v:shape style="position:absolute;left:1326;top:1121;width:10;height:20" coordorigin="1326,1121" coordsize="10,20" path="m1326,1140l1336,1140,1336,1121,1326,1121,1326,1140xe" filled="true" fillcolor="#000000" stroked="false">
                <v:path arrowok="t"/>
                <v:fill type="solid"/>
              </v:shape>
            </v:group>
            <v:group style="position:absolute;left:1326;top:1140;width:10;height:20" coordorigin="1326,1140" coordsize="10,20">
              <v:shape style="position:absolute;left:1326;top:1140;width:10;height:20" coordorigin="1326,1140" coordsize="10,20" path="m1326,1159l1336,1159,1336,1140,1326,1140,1326,1159xe" filled="true" fillcolor="#000000" stroked="false">
                <v:path arrowok="t"/>
                <v:fill type="solid"/>
              </v:shape>
            </v:group>
            <v:group style="position:absolute;left:1326;top:1159;width:10;height:20" coordorigin="1326,1159" coordsize="10,20">
              <v:shape style="position:absolute;left:1326;top:1159;width:10;height:20" coordorigin="1326,1159" coordsize="10,20" path="m1326,1178l1336,1178,1336,1159,1326,1159,1326,1178xe" filled="true" fillcolor="#000000" stroked="false">
                <v:path arrowok="t"/>
                <v:fill type="solid"/>
              </v:shape>
            </v:group>
            <v:group style="position:absolute;left:1326;top:1178;width:10;height:20" coordorigin="1326,1178" coordsize="10,20">
              <v:shape style="position:absolute;left:1326;top:1178;width:10;height:20" coordorigin="1326,1178" coordsize="10,20" path="m1326,1198l1336,1198,1336,1178,1326,1178,1326,1198xe" filled="true" fillcolor="#000000" stroked="false">
                <v:path arrowok="t"/>
                <v:fill type="solid"/>
              </v:shape>
            </v:group>
            <v:group style="position:absolute;left:1326;top:1198;width:10;height:20" coordorigin="1326,1198" coordsize="10,20">
              <v:shape style="position:absolute;left:1326;top:1198;width:10;height:20" coordorigin="1326,1198" coordsize="10,20" path="m1326,1217l1336,1217,1336,1198,1326,1198,1326,1217xe" filled="true" fillcolor="#000000" stroked="false">
                <v:path arrowok="t"/>
                <v:fill type="solid"/>
              </v:shape>
            </v:group>
            <v:group style="position:absolute;left:1326;top:1217;width:10;height:20" coordorigin="1326,1217" coordsize="10,20">
              <v:shape style="position:absolute;left:1326;top:1217;width:10;height:20" coordorigin="1326,1217" coordsize="10,20" path="m1326,1236l1336,1236,1336,1217,1326,1217,1326,1236xe" filled="true" fillcolor="#000000" stroked="false">
                <v:path arrowok="t"/>
                <v:fill type="solid"/>
              </v:shape>
            </v:group>
            <v:group style="position:absolute;left:1326;top:1236;width:10;height:20" coordorigin="1326,1236" coordsize="10,20">
              <v:shape style="position:absolute;left:1326;top:1236;width:10;height:20" coordorigin="1326,1236" coordsize="10,20" path="m1326,1255l1336,1255,1336,1236,1326,1236,1326,1255xe" filled="true" fillcolor="#000000" stroked="false">
                <v:path arrowok="t"/>
                <v:fill type="solid"/>
              </v:shape>
            </v:group>
            <v:group style="position:absolute;left:1326;top:1255;width:10;height:20" coordorigin="1326,1255" coordsize="10,20">
              <v:shape style="position:absolute;left:1326;top:1255;width:10;height:20" coordorigin="1326,1255" coordsize="10,20" path="m1326,1274l1336,1274,1336,1255,1326,1255,1326,1274xe" filled="true" fillcolor="#000000" stroked="false">
                <v:path arrowok="t"/>
                <v:fill type="solid"/>
              </v:shape>
            </v:group>
            <v:group style="position:absolute;left:1326;top:1274;width:10;height:20" coordorigin="1326,1274" coordsize="10,20">
              <v:shape style="position:absolute;left:1326;top:1274;width:10;height:20" coordorigin="1326,1274" coordsize="10,20" path="m1326,1294l1336,1294,1336,1274,1326,1274,1326,1294xe" filled="true" fillcolor="#000000" stroked="false">
                <v:path arrowok="t"/>
                <v:fill type="solid"/>
              </v:shape>
            </v:group>
            <v:group style="position:absolute;left:1326;top:1294;width:10;height:20" coordorigin="1326,1294" coordsize="10,20">
              <v:shape style="position:absolute;left:1326;top:1294;width:10;height:20" coordorigin="1326,1294" coordsize="10,20" path="m1326,1313l1336,1313,1336,1294,1326,1294,1326,1313xe" filled="true" fillcolor="#000000" stroked="false">
                <v:path arrowok="t"/>
                <v:fill type="solid"/>
              </v:shape>
            </v:group>
            <v:group style="position:absolute;left:1326;top:1313;width:10;height:20" coordorigin="1326,1313" coordsize="10,20">
              <v:shape style="position:absolute;left:1326;top:1313;width:10;height:20" coordorigin="1326,1313" coordsize="10,20" path="m1326,1332l1336,1332,1336,1313,1326,1313,1326,1332xe" filled="true" fillcolor="#000000" stroked="false">
                <v:path arrowok="t"/>
                <v:fill type="solid"/>
              </v:shape>
            </v:group>
            <v:group style="position:absolute;left:1326;top:1332;width:10;height:20" coordorigin="1326,1332" coordsize="10,20">
              <v:shape style="position:absolute;left:1326;top:1332;width:10;height:20" coordorigin="1326,1332" coordsize="10,20" path="m1326,1351l1336,1351,1336,1332,1326,1332,1326,1351xe" filled="true" fillcolor="#000000" stroked="false">
                <v:path arrowok="t"/>
                <v:fill type="solid"/>
              </v:shape>
            </v:group>
            <v:group style="position:absolute;left:1326;top:1351;width:10;height:20" coordorigin="1326,1351" coordsize="10,20">
              <v:shape style="position:absolute;left:1326;top:1351;width:10;height:20" coordorigin="1326,1351" coordsize="10,20" path="m1326,1370l1336,1370,1336,1351,1326,1351,1326,1370xe" filled="true" fillcolor="#000000" stroked="false">
                <v:path arrowok="t"/>
                <v:fill type="solid"/>
              </v:shape>
            </v:group>
            <v:group style="position:absolute;left:1326;top:1370;width:10;height:20" coordorigin="1326,1370" coordsize="10,20">
              <v:shape style="position:absolute;left:1326;top:1370;width:10;height:20" coordorigin="1326,1370" coordsize="10,20" path="m1326,1390l1336,1390,1336,1370,1326,1370,1326,1390xe" filled="true" fillcolor="#000000" stroked="false">
                <v:path arrowok="t"/>
                <v:fill type="solid"/>
              </v:shape>
            </v:group>
            <v:group style="position:absolute;left:1326;top:1390;width:10;height:20" coordorigin="1326,1390" coordsize="10,20">
              <v:shape style="position:absolute;left:1326;top:1390;width:10;height:20" coordorigin="1326,1390" coordsize="10,20" path="m1326,1409l1336,1409,1336,1390,1326,1390,1326,1409xe" filled="true" fillcolor="#000000" stroked="false">
                <v:path arrowok="t"/>
                <v:fill type="solid"/>
              </v:shape>
            </v:group>
            <v:group style="position:absolute;left:1326;top:1409;width:10;height:20" coordorigin="1326,1409" coordsize="10,20">
              <v:shape style="position:absolute;left:1326;top:1409;width:10;height:20" coordorigin="1326,1409" coordsize="10,20" path="m1326,1428l1336,1428,1336,1409,1326,1409,1326,1428xe" filled="true" fillcolor="#000000" stroked="false">
                <v:path arrowok="t"/>
                <v:fill type="solid"/>
              </v:shape>
            </v:group>
            <v:group style="position:absolute;left:1326;top:1428;width:10;height:20" coordorigin="1326,1428" coordsize="10,20">
              <v:shape style="position:absolute;left:1326;top:1428;width:10;height:20" coordorigin="1326,1428" coordsize="10,20" path="m1326,1447l1336,1447,1336,1428,1326,1428,1326,1447xe" filled="true" fillcolor="#000000" stroked="false">
                <v:path arrowok="t"/>
                <v:fill type="solid"/>
              </v:shape>
            </v:group>
            <v:group style="position:absolute;left:1326;top:1447;width:10;height:20" coordorigin="1326,1447" coordsize="10,20">
              <v:shape style="position:absolute;left:1326;top:1447;width:10;height:20" coordorigin="1326,1447" coordsize="10,20" path="m1326,1466l1336,1466,1336,1447,1326,1447,1326,1466xe" filled="true" fillcolor="#000000" stroked="false">
                <v:path arrowok="t"/>
                <v:fill type="solid"/>
              </v:shape>
            </v:group>
            <v:group style="position:absolute;left:1326;top:1466;width:10;height:20" coordorigin="1326,1466" coordsize="10,20">
              <v:shape style="position:absolute;left:1326;top:1466;width:10;height:20" coordorigin="1326,1466" coordsize="10,20" path="m1326,1486l1336,1486,1336,1466,1326,1466,1326,1486xe" filled="true" fillcolor="#000000" stroked="false">
                <v:path arrowok="t"/>
                <v:fill type="solid"/>
              </v:shape>
            </v:group>
            <v:group style="position:absolute;left:1326;top:1486;width:10;height:20" coordorigin="1326,1486" coordsize="10,20">
              <v:shape style="position:absolute;left:1326;top:1486;width:10;height:20" coordorigin="1326,1486" coordsize="10,20" path="m1326,1505l1336,1505,1336,1486,1326,1486,1326,1505xe" filled="true" fillcolor="#000000" stroked="false">
                <v:path arrowok="t"/>
                <v:fill type="solid"/>
              </v:shape>
            </v:group>
            <v:group style="position:absolute;left:1326;top:1505;width:10;height:20" coordorigin="1326,1505" coordsize="10,20">
              <v:shape style="position:absolute;left:1326;top:1505;width:10;height:20" coordorigin="1326,1505" coordsize="10,20" path="m1326,1524l1336,1524,1336,1505,1326,1505,1326,1524xe" filled="true" fillcolor="#000000" stroked="false">
                <v:path arrowok="t"/>
                <v:fill type="solid"/>
              </v:shape>
            </v:group>
            <v:group style="position:absolute;left:1326;top:1524;width:10;height:20" coordorigin="1326,1524" coordsize="10,20">
              <v:shape style="position:absolute;left:1326;top:1524;width:10;height:20" coordorigin="1326,1524" coordsize="10,20" path="m1326,1543l1336,1543,1336,1524,1326,1524,1326,1543xe" filled="true" fillcolor="#000000" stroked="false">
                <v:path arrowok="t"/>
                <v:fill type="solid"/>
              </v:shape>
            </v:group>
            <v:group style="position:absolute;left:1326;top:1543;width:10;height:20" coordorigin="1326,1543" coordsize="10,20">
              <v:shape style="position:absolute;left:1326;top:1543;width:10;height:20" coordorigin="1326,1543" coordsize="10,20" path="m1326,1562l1336,1562,1336,1543,1326,1543,1326,1562xe" filled="true" fillcolor="#000000" stroked="false">
                <v:path arrowok="t"/>
                <v:fill type="solid"/>
              </v:shape>
            </v:group>
            <v:group style="position:absolute;left:1326;top:1562;width:10;height:20" coordorigin="1326,1562" coordsize="10,20">
              <v:shape style="position:absolute;left:1326;top:1562;width:10;height:20" coordorigin="1326,1562" coordsize="10,20" path="m1326,1582l1336,1582,1336,1562,1326,1562,1326,1582xe" filled="true" fillcolor="#000000" stroked="false">
                <v:path arrowok="t"/>
                <v:fill type="solid"/>
              </v:shape>
            </v:group>
            <v:group style="position:absolute;left:1326;top:1582;width:10;height:20" coordorigin="1326,1582" coordsize="10,20">
              <v:shape style="position:absolute;left:1326;top:1582;width:10;height:20" coordorigin="1326,1582" coordsize="10,20" path="m1326,1601l1336,1601,1336,1582,1326,1582,1326,1601xe" filled="true" fillcolor="#000000" stroked="false">
                <v:path arrowok="t"/>
                <v:fill type="solid"/>
              </v:shape>
            </v:group>
            <v:group style="position:absolute;left:1326;top:1601;width:10;height:20" coordorigin="1326,1601" coordsize="10,20">
              <v:shape style="position:absolute;left:1326;top:1601;width:10;height:20" coordorigin="1326,1601" coordsize="10,20" path="m1326,1620l1336,1620,1336,1601,1326,1601,1326,1620xe" filled="true" fillcolor="#000000" stroked="false">
                <v:path arrowok="t"/>
                <v:fill type="solid"/>
              </v:shape>
            </v:group>
            <v:group style="position:absolute;left:1326;top:1620;width:10;height:20" coordorigin="1326,1620" coordsize="10,20">
              <v:shape style="position:absolute;left:1326;top:1620;width:10;height:20" coordorigin="1326,1620" coordsize="10,20" path="m1326,1639l1336,1639,1336,1620,1326,1620,1326,1639xe" filled="true" fillcolor="#000000" stroked="false">
                <v:path arrowok="t"/>
                <v:fill type="solid"/>
              </v:shape>
            </v:group>
            <v:group style="position:absolute;left:1326;top:1639;width:10;height:20" coordorigin="1326,1639" coordsize="10,20">
              <v:shape style="position:absolute;left:1326;top:1639;width:10;height:20" coordorigin="1326,1639" coordsize="10,20" path="m1326,1658l1336,1658,1336,1639,1326,1639,1326,1658xe" filled="true" fillcolor="#000000" stroked="false">
                <v:path arrowok="t"/>
                <v:fill type="solid"/>
              </v:shape>
            </v:group>
            <v:group style="position:absolute;left:1326;top:1658;width:10;height:20" coordorigin="1326,1658" coordsize="10,20">
              <v:shape style="position:absolute;left:1326;top:1658;width:10;height:20" coordorigin="1326,1658" coordsize="10,20" path="m1326,1678l1336,1678,1336,1658,1326,1658,1326,1678xe" filled="true" fillcolor="#000000" stroked="false">
                <v:path arrowok="t"/>
                <v:fill type="solid"/>
              </v:shape>
            </v:group>
            <v:group style="position:absolute;left:1326;top:1678;width:10;height:20" coordorigin="1326,1678" coordsize="10,20">
              <v:shape style="position:absolute;left:1326;top:1678;width:10;height:20" coordorigin="1326,1678" coordsize="10,20" path="m1326,1697l1336,1697,1336,1678,1326,1678,1326,1697xe" filled="true" fillcolor="#000000" stroked="false">
                <v:path arrowok="t"/>
                <v:fill type="solid"/>
              </v:shape>
            </v:group>
            <v:group style="position:absolute;left:1326;top:1697;width:10;height:20" coordorigin="1326,1697" coordsize="10,20">
              <v:shape style="position:absolute;left:1326;top:1697;width:10;height:20" coordorigin="1326,1697" coordsize="10,20" path="m1326,1716l1336,1716,1336,1697,1326,1697,1326,1716xe" filled="true" fillcolor="#000000" stroked="false">
                <v:path arrowok="t"/>
                <v:fill type="solid"/>
              </v:shape>
              <v:shape style="position:absolute;left:1317;top:1716;width:2254;height:101" type="#_x0000_t75" stroked="false">
                <v:imagedata r:id="rId1528" o:title=""/>
              </v:shape>
            </v:group>
            <v:group style="position:absolute;left:3571;top:871;width:10;height:20" coordorigin="3571,871" coordsize="10,20">
              <v:shape style="position:absolute;left:3571;top:871;width:10;height:20" coordorigin="3571,871" coordsize="10,20" path="m3571,890l3581,890,3581,871,3571,871,3571,890xe" filled="true" fillcolor="#000000" stroked="false">
                <v:path arrowok="t"/>
                <v:fill type="solid"/>
              </v:shape>
            </v:group>
            <v:group style="position:absolute;left:3571;top:890;width:10;height:20" coordorigin="3571,890" coordsize="10,20">
              <v:shape style="position:absolute;left:3571;top:890;width:10;height:20" coordorigin="3571,890" coordsize="10,20" path="m3571,910l3581,910,3581,890,3571,890,3571,910xe" filled="true" fillcolor="#000000" stroked="false">
                <v:path arrowok="t"/>
                <v:fill type="solid"/>
              </v:shape>
            </v:group>
            <v:group style="position:absolute;left:3571;top:910;width:10;height:20" coordorigin="3571,910" coordsize="10,20">
              <v:shape style="position:absolute;left:3571;top:910;width:10;height:20" coordorigin="3571,910" coordsize="10,20" path="m3571,929l3581,929,3581,910,3571,910,3571,929xe" filled="true" fillcolor="#000000" stroked="false">
                <v:path arrowok="t"/>
                <v:fill type="solid"/>
              </v:shape>
            </v:group>
            <v:group style="position:absolute;left:3571;top:929;width:10;height:20" coordorigin="3571,929" coordsize="10,20">
              <v:shape style="position:absolute;left:3571;top:929;width:10;height:20" coordorigin="3571,929" coordsize="10,20" path="m3571,948l3581,948,3581,929,3571,929,3571,948xe" filled="true" fillcolor="#000000" stroked="false">
                <v:path arrowok="t"/>
                <v:fill type="solid"/>
              </v:shape>
            </v:group>
            <v:group style="position:absolute;left:3571;top:948;width:10;height:20" coordorigin="3571,948" coordsize="10,20">
              <v:shape style="position:absolute;left:3571;top:948;width:10;height:20" coordorigin="3571,948" coordsize="10,20" path="m3571,967l3581,967,3581,948,3571,948,3571,967xe" filled="true" fillcolor="#000000" stroked="false">
                <v:path arrowok="t"/>
                <v:fill type="solid"/>
              </v:shape>
            </v:group>
            <v:group style="position:absolute;left:3571;top:967;width:10;height:20" coordorigin="3571,967" coordsize="10,20">
              <v:shape style="position:absolute;left:3571;top:967;width:10;height:20" coordorigin="3571,967" coordsize="10,20" path="m3571,986l3581,986,3581,967,3571,967,3571,986xe" filled="true" fillcolor="#000000" stroked="false">
                <v:path arrowok="t"/>
                <v:fill type="solid"/>
              </v:shape>
            </v:group>
            <v:group style="position:absolute;left:3571;top:986;width:10;height:20" coordorigin="3571,986" coordsize="10,20">
              <v:shape style="position:absolute;left:3571;top:986;width:10;height:20" coordorigin="3571,986" coordsize="10,20" path="m3571,1006l3581,1006,3581,986,3571,986,3571,1006xe" filled="true" fillcolor="#000000" stroked="false">
                <v:path arrowok="t"/>
                <v:fill type="solid"/>
              </v:shape>
            </v:group>
            <v:group style="position:absolute;left:3571;top:1006;width:10;height:20" coordorigin="3571,1006" coordsize="10,20">
              <v:shape style="position:absolute;left:3571;top:1006;width:10;height:20" coordorigin="3571,1006" coordsize="10,20" path="m3571,1025l3581,1025,3581,1006,3571,1006,3571,1025xe" filled="true" fillcolor="#000000" stroked="false">
                <v:path arrowok="t"/>
                <v:fill type="solid"/>
              </v:shape>
            </v:group>
            <v:group style="position:absolute;left:3571;top:1025;width:10;height:20" coordorigin="3571,1025" coordsize="10,20">
              <v:shape style="position:absolute;left:3571;top:1025;width:10;height:20" coordorigin="3571,1025" coordsize="10,20" path="m3571,1044l3581,1044,3581,1025,3571,1025,3571,1044xe" filled="true" fillcolor="#000000" stroked="false">
                <v:path arrowok="t"/>
                <v:fill type="solid"/>
              </v:shape>
            </v:group>
            <v:group style="position:absolute;left:3571;top:1044;width:10;height:20" coordorigin="3571,1044" coordsize="10,20">
              <v:shape style="position:absolute;left:3571;top:1044;width:10;height:20" coordorigin="3571,1044" coordsize="10,20" path="m3571,1063l3581,1063,3581,1044,3571,1044,3571,1063xe" filled="true" fillcolor="#000000" stroked="false">
                <v:path arrowok="t"/>
                <v:fill type="solid"/>
              </v:shape>
            </v:group>
            <v:group style="position:absolute;left:3571;top:1063;width:10;height:20" coordorigin="3571,1063" coordsize="10,20">
              <v:shape style="position:absolute;left:3571;top:1063;width:10;height:20" coordorigin="3571,1063" coordsize="10,20" path="m3571,1082l3581,1082,3581,1063,3571,1063,3571,1082xe" filled="true" fillcolor="#000000" stroked="false">
                <v:path arrowok="t"/>
                <v:fill type="solid"/>
              </v:shape>
            </v:group>
            <v:group style="position:absolute;left:3571;top:1082;width:10;height:20" coordorigin="3571,1082" coordsize="10,20">
              <v:shape style="position:absolute;left:3571;top:1082;width:10;height:20" coordorigin="3571,1082" coordsize="10,20" path="m3571,1102l3581,1102,3581,1082,3571,1082,3571,1102xe" filled="true" fillcolor="#000000" stroked="false">
                <v:path arrowok="t"/>
                <v:fill type="solid"/>
              </v:shape>
            </v:group>
            <v:group style="position:absolute;left:3571;top:1102;width:10;height:20" coordorigin="3571,1102" coordsize="10,20">
              <v:shape style="position:absolute;left:3571;top:1102;width:10;height:20" coordorigin="3571,1102" coordsize="10,20" path="m3571,1121l3581,1121,3581,1102,3571,1102,3571,1121xe" filled="true" fillcolor="#000000" stroked="false">
                <v:path arrowok="t"/>
                <v:fill type="solid"/>
              </v:shape>
            </v:group>
            <v:group style="position:absolute;left:3571;top:1121;width:10;height:20" coordorigin="3571,1121" coordsize="10,20">
              <v:shape style="position:absolute;left:3571;top:1121;width:10;height:20" coordorigin="3571,1121" coordsize="10,20" path="m3571,1140l3581,1140,3581,1121,3571,1121,3571,1140xe" filled="true" fillcolor="#000000" stroked="false">
                <v:path arrowok="t"/>
                <v:fill type="solid"/>
              </v:shape>
            </v:group>
            <v:group style="position:absolute;left:3571;top:1140;width:10;height:20" coordorigin="3571,1140" coordsize="10,20">
              <v:shape style="position:absolute;left:3571;top:1140;width:10;height:20" coordorigin="3571,1140" coordsize="10,20" path="m3571,1159l3581,1159,3581,1140,3571,1140,3571,1159xe" filled="true" fillcolor="#000000" stroked="false">
                <v:path arrowok="t"/>
                <v:fill type="solid"/>
              </v:shape>
            </v:group>
            <v:group style="position:absolute;left:3571;top:1159;width:10;height:20" coordorigin="3571,1159" coordsize="10,20">
              <v:shape style="position:absolute;left:3571;top:1159;width:10;height:20" coordorigin="3571,1159" coordsize="10,20" path="m3571,1178l3581,1178,3581,1159,3571,1159,3571,1178xe" filled="true" fillcolor="#000000" stroked="false">
                <v:path arrowok="t"/>
                <v:fill type="solid"/>
              </v:shape>
            </v:group>
            <v:group style="position:absolute;left:3571;top:1178;width:10;height:20" coordorigin="3571,1178" coordsize="10,20">
              <v:shape style="position:absolute;left:3571;top:1178;width:10;height:20" coordorigin="3571,1178" coordsize="10,20" path="m3571,1198l3581,1198,3581,1178,3571,1178,3571,1198xe" filled="true" fillcolor="#000000" stroked="false">
                <v:path arrowok="t"/>
                <v:fill type="solid"/>
              </v:shape>
            </v:group>
            <v:group style="position:absolute;left:3571;top:1198;width:10;height:20" coordorigin="3571,1198" coordsize="10,20">
              <v:shape style="position:absolute;left:3571;top:1198;width:10;height:20" coordorigin="3571,1198" coordsize="10,20" path="m3571,1217l3581,1217,3581,1198,3571,1198,3571,1217xe" filled="true" fillcolor="#000000" stroked="false">
                <v:path arrowok="t"/>
                <v:fill type="solid"/>
              </v:shape>
            </v:group>
            <v:group style="position:absolute;left:3571;top:1217;width:10;height:20" coordorigin="3571,1217" coordsize="10,20">
              <v:shape style="position:absolute;left:3571;top:1217;width:10;height:20" coordorigin="3571,1217" coordsize="10,20" path="m3571,1236l3581,1236,3581,1217,3571,1217,3571,1236xe" filled="true" fillcolor="#000000" stroked="false">
                <v:path arrowok="t"/>
                <v:fill type="solid"/>
              </v:shape>
            </v:group>
            <v:group style="position:absolute;left:3571;top:1236;width:10;height:20" coordorigin="3571,1236" coordsize="10,20">
              <v:shape style="position:absolute;left:3571;top:1236;width:10;height:20" coordorigin="3571,1236" coordsize="10,20" path="m3571,1255l3581,1255,3581,1236,3571,1236,3571,1255xe" filled="true" fillcolor="#000000" stroked="false">
                <v:path arrowok="t"/>
                <v:fill type="solid"/>
              </v:shape>
            </v:group>
            <v:group style="position:absolute;left:3571;top:1255;width:10;height:20" coordorigin="3571,1255" coordsize="10,20">
              <v:shape style="position:absolute;left:3571;top:1255;width:10;height:20" coordorigin="3571,1255" coordsize="10,20" path="m3571,1274l3581,1274,3581,1255,3571,1255,3571,1274xe" filled="true" fillcolor="#000000" stroked="false">
                <v:path arrowok="t"/>
                <v:fill type="solid"/>
              </v:shape>
            </v:group>
            <v:group style="position:absolute;left:3571;top:1274;width:10;height:20" coordorigin="3571,1274" coordsize="10,20">
              <v:shape style="position:absolute;left:3571;top:1274;width:10;height:20" coordorigin="3571,1274" coordsize="10,20" path="m3571,1294l3581,1294,3581,1274,3571,1274,3571,1294xe" filled="true" fillcolor="#000000" stroked="false">
                <v:path arrowok="t"/>
                <v:fill type="solid"/>
              </v:shape>
            </v:group>
            <v:group style="position:absolute;left:3571;top:1294;width:10;height:20" coordorigin="3571,1294" coordsize="10,20">
              <v:shape style="position:absolute;left:3571;top:1294;width:10;height:20" coordorigin="3571,1294" coordsize="10,20" path="m3571,1313l3581,1313,3581,1294,3571,1294,3571,1313xe" filled="true" fillcolor="#000000" stroked="false">
                <v:path arrowok="t"/>
                <v:fill type="solid"/>
              </v:shape>
            </v:group>
            <v:group style="position:absolute;left:3571;top:1313;width:10;height:20" coordorigin="3571,1313" coordsize="10,20">
              <v:shape style="position:absolute;left:3571;top:1313;width:10;height:20" coordorigin="3571,1313" coordsize="10,20" path="m3571,1332l3581,1332,3581,1313,3571,1313,3571,1332xe" filled="true" fillcolor="#000000" stroked="false">
                <v:path arrowok="t"/>
                <v:fill type="solid"/>
              </v:shape>
            </v:group>
            <v:group style="position:absolute;left:3571;top:1332;width:10;height:20" coordorigin="3571,1332" coordsize="10,20">
              <v:shape style="position:absolute;left:3571;top:1332;width:10;height:20" coordorigin="3571,1332" coordsize="10,20" path="m3571,1351l3581,1351,3581,1332,3571,1332,3571,1351xe" filled="true" fillcolor="#000000" stroked="false">
                <v:path arrowok="t"/>
                <v:fill type="solid"/>
              </v:shape>
            </v:group>
            <v:group style="position:absolute;left:3571;top:1351;width:10;height:20" coordorigin="3571,1351" coordsize="10,20">
              <v:shape style="position:absolute;left:3571;top:1351;width:10;height:20" coordorigin="3571,1351" coordsize="10,20" path="m3571,1370l3581,1370,3581,1351,3571,1351,3571,1370xe" filled="true" fillcolor="#000000" stroked="false">
                <v:path arrowok="t"/>
                <v:fill type="solid"/>
              </v:shape>
            </v:group>
            <v:group style="position:absolute;left:3571;top:1370;width:10;height:20" coordorigin="3571,1370" coordsize="10,20">
              <v:shape style="position:absolute;left:3571;top:1370;width:10;height:20" coordorigin="3571,1370" coordsize="10,20" path="m3571,1390l3581,1390,3581,1370,3571,1370,3571,1390xe" filled="true" fillcolor="#000000" stroked="false">
                <v:path arrowok="t"/>
                <v:fill type="solid"/>
              </v:shape>
            </v:group>
            <v:group style="position:absolute;left:3571;top:1390;width:10;height:20" coordorigin="3571,1390" coordsize="10,20">
              <v:shape style="position:absolute;left:3571;top:1390;width:10;height:20" coordorigin="3571,1390" coordsize="10,20" path="m3571,1409l3581,1409,3581,1390,3571,1390,3571,1409xe" filled="true" fillcolor="#000000" stroked="false">
                <v:path arrowok="t"/>
                <v:fill type="solid"/>
              </v:shape>
            </v:group>
            <v:group style="position:absolute;left:3571;top:1409;width:10;height:20" coordorigin="3571,1409" coordsize="10,20">
              <v:shape style="position:absolute;left:3571;top:1409;width:10;height:20" coordorigin="3571,1409" coordsize="10,20" path="m3571,1428l3581,1428,3581,1409,3571,1409,3571,1428xe" filled="true" fillcolor="#000000" stroked="false">
                <v:path arrowok="t"/>
                <v:fill type="solid"/>
              </v:shape>
            </v:group>
            <v:group style="position:absolute;left:3571;top:1428;width:10;height:20" coordorigin="3571,1428" coordsize="10,20">
              <v:shape style="position:absolute;left:3571;top:1428;width:10;height:20" coordorigin="3571,1428" coordsize="10,20" path="m3571,1447l3581,1447,3581,1428,3571,1428,3571,1447xe" filled="true" fillcolor="#000000" stroked="false">
                <v:path arrowok="t"/>
                <v:fill type="solid"/>
              </v:shape>
            </v:group>
            <v:group style="position:absolute;left:3571;top:1447;width:10;height:20" coordorigin="3571,1447" coordsize="10,20">
              <v:shape style="position:absolute;left:3571;top:1447;width:10;height:20" coordorigin="3571,1447" coordsize="10,20" path="m3571,1466l3581,1466,3581,1447,3571,1447,3571,1466xe" filled="true" fillcolor="#000000" stroked="false">
                <v:path arrowok="t"/>
                <v:fill type="solid"/>
              </v:shape>
            </v:group>
            <v:group style="position:absolute;left:3571;top:1466;width:10;height:20" coordorigin="3571,1466" coordsize="10,20">
              <v:shape style="position:absolute;left:3571;top:1466;width:10;height:20" coordorigin="3571,1466" coordsize="10,20" path="m3571,1486l3581,1486,3581,1466,3571,1466,3571,1486xe" filled="true" fillcolor="#000000" stroked="false">
                <v:path arrowok="t"/>
                <v:fill type="solid"/>
              </v:shape>
            </v:group>
            <v:group style="position:absolute;left:3571;top:1486;width:10;height:20" coordorigin="3571,1486" coordsize="10,20">
              <v:shape style="position:absolute;left:3571;top:1486;width:10;height:20" coordorigin="3571,1486" coordsize="10,20" path="m3571,1505l3581,1505,3581,1486,3571,1486,3571,1505xe" filled="true" fillcolor="#000000" stroked="false">
                <v:path arrowok="t"/>
                <v:fill type="solid"/>
              </v:shape>
            </v:group>
            <v:group style="position:absolute;left:3571;top:1505;width:10;height:20" coordorigin="3571,1505" coordsize="10,20">
              <v:shape style="position:absolute;left:3571;top:1505;width:10;height:20" coordorigin="3571,1505" coordsize="10,20" path="m3571,1524l3581,1524,3581,1505,3571,1505,3571,1524xe" filled="true" fillcolor="#000000" stroked="false">
                <v:path arrowok="t"/>
                <v:fill type="solid"/>
              </v:shape>
            </v:group>
            <v:group style="position:absolute;left:3571;top:1524;width:10;height:20" coordorigin="3571,1524" coordsize="10,20">
              <v:shape style="position:absolute;left:3571;top:1524;width:10;height:20" coordorigin="3571,1524" coordsize="10,20" path="m3571,1543l3581,1543,3581,1524,3571,1524,3571,1543xe" filled="true" fillcolor="#000000" stroked="false">
                <v:path arrowok="t"/>
                <v:fill type="solid"/>
              </v:shape>
            </v:group>
            <v:group style="position:absolute;left:3571;top:1543;width:10;height:20" coordorigin="3571,1543" coordsize="10,20">
              <v:shape style="position:absolute;left:3571;top:1543;width:10;height:20" coordorigin="3571,1543" coordsize="10,20" path="m3571,1562l3581,1562,3581,1543,3571,1543,3571,1562xe" filled="true" fillcolor="#000000" stroked="false">
                <v:path arrowok="t"/>
                <v:fill type="solid"/>
              </v:shape>
            </v:group>
            <v:group style="position:absolute;left:3571;top:1562;width:10;height:20" coordorigin="3571,1562" coordsize="10,20">
              <v:shape style="position:absolute;left:3571;top:1562;width:10;height:20" coordorigin="3571,1562" coordsize="10,20" path="m3571,1582l3581,1582,3581,1562,3571,1562,3571,1582xe" filled="true" fillcolor="#000000" stroked="false">
                <v:path arrowok="t"/>
                <v:fill type="solid"/>
              </v:shape>
            </v:group>
            <v:group style="position:absolute;left:3571;top:1582;width:10;height:20" coordorigin="3571,1582" coordsize="10,20">
              <v:shape style="position:absolute;left:3571;top:1582;width:10;height:20" coordorigin="3571,1582" coordsize="10,20" path="m3571,1601l3581,1601,3581,1582,3571,1582,3571,1601xe" filled="true" fillcolor="#000000" stroked="false">
                <v:path arrowok="t"/>
                <v:fill type="solid"/>
              </v:shape>
            </v:group>
            <v:group style="position:absolute;left:3571;top:1601;width:10;height:20" coordorigin="3571,1601" coordsize="10,20">
              <v:shape style="position:absolute;left:3571;top:1601;width:10;height:20" coordorigin="3571,1601" coordsize="10,20" path="m3571,1620l3581,1620,3581,1601,3571,1601,3571,1620xe" filled="true" fillcolor="#000000" stroked="false">
                <v:path arrowok="t"/>
                <v:fill type="solid"/>
              </v:shape>
            </v:group>
            <v:group style="position:absolute;left:3571;top:1620;width:10;height:20" coordorigin="3571,1620" coordsize="10,20">
              <v:shape style="position:absolute;left:3571;top:1620;width:10;height:20" coordorigin="3571,1620" coordsize="10,20" path="m3571,1639l3581,1639,3581,1620,3571,1620,3571,1639xe" filled="true" fillcolor="#000000" stroked="false">
                <v:path arrowok="t"/>
                <v:fill type="solid"/>
              </v:shape>
            </v:group>
            <v:group style="position:absolute;left:3571;top:1639;width:10;height:20" coordorigin="3571,1639" coordsize="10,20">
              <v:shape style="position:absolute;left:3571;top:1639;width:10;height:20" coordorigin="3571,1639" coordsize="10,20" path="m3571,1658l3581,1658,3581,1639,3571,1639,3571,1658xe" filled="true" fillcolor="#000000" stroked="false">
                <v:path arrowok="t"/>
                <v:fill type="solid"/>
              </v:shape>
            </v:group>
            <v:group style="position:absolute;left:3571;top:1658;width:10;height:20" coordorigin="3571,1658" coordsize="10,20">
              <v:shape style="position:absolute;left:3571;top:1658;width:10;height:20" coordorigin="3571,1658" coordsize="10,20" path="m3571,1678l3581,1678,3581,1658,3571,1658,3571,1678xe" filled="true" fillcolor="#000000" stroked="false">
                <v:path arrowok="t"/>
                <v:fill type="solid"/>
              </v:shape>
            </v:group>
            <v:group style="position:absolute;left:3571;top:1678;width:10;height:20" coordorigin="3571,1678" coordsize="10,20">
              <v:shape style="position:absolute;left:3571;top:1678;width:10;height:20" coordorigin="3571,1678" coordsize="10,20" path="m3571,1697l3581,1697,3581,1678,3571,1678,3571,1697xe" filled="true" fillcolor="#000000" stroked="false">
                <v:path arrowok="t"/>
                <v:fill type="solid"/>
              </v:shape>
            </v:group>
            <v:group style="position:absolute;left:3571;top:1697;width:10;height:20" coordorigin="3571,1697" coordsize="10,20">
              <v:shape style="position:absolute;left:3571;top:1697;width:10;height:20" coordorigin="3571,1697" coordsize="10,20" path="m3571,1716l3581,1716,3581,1697,3571,1697,3571,1716xe" filled="true" fillcolor="#000000" stroked="false">
                <v:path arrowok="t"/>
                <v:fill type="solid"/>
              </v:shape>
            </v:group>
            <v:group style="position:absolute;left:3571;top:1716;width:10;height:20" coordorigin="3571,1716" coordsize="10,20">
              <v:shape style="position:absolute;left:3571;top:1716;width:10;height:20" coordorigin="3571,1716" coordsize="10,20" path="m3571,1735l3581,1735,3581,1716,3571,1716,3571,1735xe" filled="true" fillcolor="#000000" stroked="false">
                <v:path arrowok="t"/>
                <v:fill type="solid"/>
              </v:shape>
            </v:group>
            <v:group style="position:absolute;left:3571;top:1735;width:10;height:20" coordorigin="3571,1735" coordsize="10,20">
              <v:shape style="position:absolute;left:3571;top:1735;width:10;height:20" coordorigin="3571,1735" coordsize="10,20" path="m3571,1754l3581,1754,3581,1735,3571,1735,3571,1754xe" filled="true" fillcolor="#000000" stroked="false">
                <v:path arrowok="t"/>
                <v:fill type="solid"/>
              </v:shape>
            </v:group>
            <v:group style="position:absolute;left:3571;top:1754;width:10;height:20" coordorigin="3571,1754" coordsize="10,20">
              <v:shape style="position:absolute;left:3571;top:1754;width:10;height:20" coordorigin="3571,1754" coordsize="10,20" path="m3571,1774l3581,1774,3581,1754,3571,1754,3571,1774xe" filled="true" fillcolor="#000000" stroked="false">
                <v:path arrowok="t"/>
                <v:fill type="solid"/>
              </v:shape>
            </v:group>
            <v:group style="position:absolute;left:3571;top:1774;width:10;height:20" coordorigin="3571,1774" coordsize="10,20">
              <v:shape style="position:absolute;left:3571;top:1774;width:10;height:20" coordorigin="3571,1774" coordsize="10,20" path="m3571,1793l3581,1793,3581,1774,3571,1774,3571,1793xe" filled="true" fillcolor="#000000" stroked="false">
                <v:path arrowok="t"/>
                <v:fill type="solid"/>
              </v:shape>
            </v:group>
            <v:group style="position:absolute;left:3571;top:1800;width:10;height:2" coordorigin="3571,1800" coordsize="10,2">
              <v:shape style="position:absolute;left:3571;top:1800;width:10;height:2" coordorigin="3571,1800" coordsize="10,0" path="m3571,1800l3581,1800e" filled="false" stroked="true" strokeweight=".72003pt" strokecolor="#000000">
                <v:path arrowok="t"/>
              </v:shape>
            </v:group>
            <v:group style="position:absolute;left:3571;top:1812;width:10;height:2" coordorigin="3571,1812" coordsize="10,2">
              <v:shape style="position:absolute;left:3571;top:1812;width:10;height:2" coordorigin="3571,1812" coordsize="10,0" path="m3571,1812l3581,1812e" filled="false" stroked="true" strokeweight=".47998pt" strokecolor="#000000">
                <v:path arrowok="t"/>
              </v:shape>
            </v:group>
            <v:group style="position:absolute;left:5013;top:871;width:10;height:20" coordorigin="5013,871" coordsize="10,20">
              <v:shape style="position:absolute;left:5013;top:871;width:10;height:20" coordorigin="5013,871" coordsize="10,20" path="m5013,890l5023,890,5023,871,5013,871,5013,890xe" filled="true" fillcolor="#000000" stroked="false">
                <v:path arrowok="t"/>
                <v:fill type="solid"/>
              </v:shape>
            </v:group>
            <v:group style="position:absolute;left:5013;top:890;width:10;height:20" coordorigin="5013,890" coordsize="10,20">
              <v:shape style="position:absolute;left:5013;top:890;width:10;height:20" coordorigin="5013,890" coordsize="10,20" path="m5013,910l5023,910,5023,890,5013,890,5013,910xe" filled="true" fillcolor="#000000" stroked="false">
                <v:path arrowok="t"/>
                <v:fill type="solid"/>
              </v:shape>
            </v:group>
            <v:group style="position:absolute;left:5013;top:910;width:10;height:20" coordorigin="5013,910" coordsize="10,20">
              <v:shape style="position:absolute;left:5013;top:910;width:10;height:20" coordorigin="5013,910" coordsize="10,20" path="m5013,929l5023,929,5023,910,5013,910,5013,929xe" filled="true" fillcolor="#000000" stroked="false">
                <v:path arrowok="t"/>
                <v:fill type="solid"/>
              </v:shape>
            </v:group>
            <v:group style="position:absolute;left:5013;top:929;width:10;height:20" coordorigin="5013,929" coordsize="10,20">
              <v:shape style="position:absolute;left:5013;top:929;width:10;height:20" coordorigin="5013,929" coordsize="10,20" path="m5013,948l5023,948,5023,929,5013,929,5013,948xe" filled="true" fillcolor="#000000" stroked="false">
                <v:path arrowok="t"/>
                <v:fill type="solid"/>
              </v:shape>
            </v:group>
            <v:group style="position:absolute;left:5013;top:948;width:10;height:20" coordorigin="5013,948" coordsize="10,20">
              <v:shape style="position:absolute;left:5013;top:948;width:10;height:20" coordorigin="5013,948" coordsize="10,20" path="m5013,967l5023,967,5023,948,5013,948,5013,967xe" filled="true" fillcolor="#000000" stroked="false">
                <v:path arrowok="t"/>
                <v:fill type="solid"/>
              </v:shape>
            </v:group>
            <v:group style="position:absolute;left:5013;top:967;width:10;height:20" coordorigin="5013,967" coordsize="10,20">
              <v:shape style="position:absolute;left:5013;top:967;width:10;height:20" coordorigin="5013,967" coordsize="10,20" path="m5013,986l5023,986,5023,967,5013,967,5013,986xe" filled="true" fillcolor="#000000" stroked="false">
                <v:path arrowok="t"/>
                <v:fill type="solid"/>
              </v:shape>
            </v:group>
            <v:group style="position:absolute;left:5013;top:986;width:10;height:20" coordorigin="5013,986" coordsize="10,20">
              <v:shape style="position:absolute;left:5013;top:986;width:10;height:20" coordorigin="5013,986" coordsize="10,20" path="m5013,1006l5023,1006,5023,986,5013,986,5013,1006xe" filled="true" fillcolor="#000000" stroked="false">
                <v:path arrowok="t"/>
                <v:fill type="solid"/>
              </v:shape>
            </v:group>
            <v:group style="position:absolute;left:5013;top:1006;width:10;height:20" coordorigin="5013,1006" coordsize="10,20">
              <v:shape style="position:absolute;left:5013;top:1006;width:10;height:20" coordorigin="5013,1006" coordsize="10,20" path="m5013,1025l5023,1025,5023,1006,5013,1006,5013,1025xe" filled="true" fillcolor="#000000" stroked="false">
                <v:path arrowok="t"/>
                <v:fill type="solid"/>
              </v:shape>
            </v:group>
            <v:group style="position:absolute;left:5013;top:1025;width:10;height:20" coordorigin="5013,1025" coordsize="10,20">
              <v:shape style="position:absolute;left:5013;top:1025;width:10;height:20" coordorigin="5013,1025" coordsize="10,20" path="m5013,1044l5023,1044,5023,1025,5013,1025,5013,1044xe" filled="true" fillcolor="#000000" stroked="false">
                <v:path arrowok="t"/>
                <v:fill type="solid"/>
              </v:shape>
            </v:group>
            <v:group style="position:absolute;left:5013;top:1044;width:10;height:20" coordorigin="5013,1044" coordsize="10,20">
              <v:shape style="position:absolute;left:5013;top:1044;width:10;height:20" coordorigin="5013,1044" coordsize="10,20" path="m5013,1063l5023,1063,5023,1044,5013,1044,5013,1063xe" filled="true" fillcolor="#000000" stroked="false">
                <v:path arrowok="t"/>
                <v:fill type="solid"/>
              </v:shape>
            </v:group>
            <v:group style="position:absolute;left:5013;top:1063;width:10;height:20" coordorigin="5013,1063" coordsize="10,20">
              <v:shape style="position:absolute;left:5013;top:1063;width:10;height:20" coordorigin="5013,1063" coordsize="10,20" path="m5013,1082l5023,1082,5023,1063,5013,1063,5013,1082xe" filled="true" fillcolor="#000000" stroked="false">
                <v:path arrowok="t"/>
                <v:fill type="solid"/>
              </v:shape>
            </v:group>
            <v:group style="position:absolute;left:5013;top:1082;width:10;height:20" coordorigin="5013,1082" coordsize="10,20">
              <v:shape style="position:absolute;left:5013;top:1082;width:10;height:20" coordorigin="5013,1082" coordsize="10,20" path="m5013,1102l5023,1102,5023,1082,5013,1082,5013,1102xe" filled="true" fillcolor="#000000" stroked="false">
                <v:path arrowok="t"/>
                <v:fill type="solid"/>
              </v:shape>
            </v:group>
            <v:group style="position:absolute;left:5013;top:1102;width:10;height:20" coordorigin="5013,1102" coordsize="10,20">
              <v:shape style="position:absolute;left:5013;top:1102;width:10;height:20" coordorigin="5013,1102" coordsize="10,20" path="m5013,1121l5023,1121,5023,1102,5013,1102,5013,1121xe" filled="true" fillcolor="#000000" stroked="false">
                <v:path arrowok="t"/>
                <v:fill type="solid"/>
              </v:shape>
            </v:group>
            <v:group style="position:absolute;left:5013;top:1121;width:10;height:20" coordorigin="5013,1121" coordsize="10,20">
              <v:shape style="position:absolute;left:5013;top:1121;width:10;height:20" coordorigin="5013,1121" coordsize="10,20" path="m5013,1140l5023,1140,5023,1121,5013,1121,5013,1140xe" filled="true" fillcolor="#000000" stroked="false">
                <v:path arrowok="t"/>
                <v:fill type="solid"/>
              </v:shape>
            </v:group>
            <v:group style="position:absolute;left:5013;top:1140;width:10;height:20" coordorigin="5013,1140" coordsize="10,20">
              <v:shape style="position:absolute;left:5013;top:1140;width:10;height:20" coordorigin="5013,1140" coordsize="10,20" path="m5013,1159l5023,1159,5023,1140,5013,1140,5013,1159xe" filled="true" fillcolor="#000000" stroked="false">
                <v:path arrowok="t"/>
                <v:fill type="solid"/>
              </v:shape>
            </v:group>
            <v:group style="position:absolute;left:5013;top:1159;width:10;height:20" coordorigin="5013,1159" coordsize="10,20">
              <v:shape style="position:absolute;left:5013;top:1159;width:10;height:20" coordorigin="5013,1159" coordsize="10,20" path="m5013,1178l5023,1178,5023,1159,5013,1159,5013,1178xe" filled="true" fillcolor="#000000" stroked="false">
                <v:path arrowok="t"/>
                <v:fill type="solid"/>
              </v:shape>
            </v:group>
            <v:group style="position:absolute;left:5013;top:1178;width:10;height:20" coordorigin="5013,1178" coordsize="10,20">
              <v:shape style="position:absolute;left:5013;top:1178;width:10;height:20" coordorigin="5013,1178" coordsize="10,20" path="m5013,1198l5023,1198,5023,1178,5013,1178,5013,1198xe" filled="true" fillcolor="#000000" stroked="false">
                <v:path arrowok="t"/>
                <v:fill type="solid"/>
              </v:shape>
            </v:group>
            <v:group style="position:absolute;left:5013;top:1198;width:10;height:20" coordorigin="5013,1198" coordsize="10,20">
              <v:shape style="position:absolute;left:5013;top:1198;width:10;height:20" coordorigin="5013,1198" coordsize="10,20" path="m5013,1217l5023,1217,5023,1198,5013,1198,5013,1217xe" filled="true" fillcolor="#000000" stroked="false">
                <v:path arrowok="t"/>
                <v:fill type="solid"/>
              </v:shape>
            </v:group>
            <v:group style="position:absolute;left:5013;top:1217;width:10;height:20" coordorigin="5013,1217" coordsize="10,20">
              <v:shape style="position:absolute;left:5013;top:1217;width:10;height:20" coordorigin="5013,1217" coordsize="10,20" path="m5013,1236l5023,1236,5023,1217,5013,1217,5013,1236xe" filled="true" fillcolor="#000000" stroked="false">
                <v:path arrowok="t"/>
                <v:fill type="solid"/>
              </v:shape>
            </v:group>
            <v:group style="position:absolute;left:5013;top:1236;width:10;height:20" coordorigin="5013,1236" coordsize="10,20">
              <v:shape style="position:absolute;left:5013;top:1236;width:10;height:20" coordorigin="5013,1236" coordsize="10,20" path="m5013,1255l5023,1255,5023,1236,5013,1236,5013,1255xe" filled="true" fillcolor="#000000" stroked="false">
                <v:path arrowok="t"/>
                <v:fill type="solid"/>
              </v:shape>
            </v:group>
            <v:group style="position:absolute;left:5013;top:1255;width:10;height:20" coordorigin="5013,1255" coordsize="10,20">
              <v:shape style="position:absolute;left:5013;top:1255;width:10;height:20" coordorigin="5013,1255" coordsize="10,20" path="m5013,1274l5023,1274,5023,1255,5013,1255,5013,1274xe" filled="true" fillcolor="#000000" stroked="false">
                <v:path arrowok="t"/>
                <v:fill type="solid"/>
              </v:shape>
            </v:group>
            <v:group style="position:absolute;left:5013;top:1274;width:10;height:20" coordorigin="5013,1274" coordsize="10,20">
              <v:shape style="position:absolute;left:5013;top:1274;width:10;height:20" coordorigin="5013,1274" coordsize="10,20" path="m5013,1294l5023,1294,5023,1274,5013,1274,5013,1294xe" filled="true" fillcolor="#000000" stroked="false">
                <v:path arrowok="t"/>
                <v:fill type="solid"/>
              </v:shape>
            </v:group>
            <v:group style="position:absolute;left:5013;top:1294;width:10;height:20" coordorigin="5013,1294" coordsize="10,20">
              <v:shape style="position:absolute;left:5013;top:1294;width:10;height:20" coordorigin="5013,1294" coordsize="10,20" path="m5013,1313l5023,1313,5023,1294,5013,1294,5013,1313xe" filled="true" fillcolor="#000000" stroked="false">
                <v:path arrowok="t"/>
                <v:fill type="solid"/>
              </v:shape>
            </v:group>
            <v:group style="position:absolute;left:5013;top:1313;width:10;height:20" coordorigin="5013,1313" coordsize="10,20">
              <v:shape style="position:absolute;left:5013;top:1313;width:10;height:20" coordorigin="5013,1313" coordsize="10,20" path="m5013,1332l5023,1332,5023,1313,5013,1313,5013,1332xe" filled="true" fillcolor="#000000" stroked="false">
                <v:path arrowok="t"/>
                <v:fill type="solid"/>
              </v:shape>
            </v:group>
            <v:group style="position:absolute;left:5013;top:1332;width:10;height:20" coordorigin="5013,1332" coordsize="10,20">
              <v:shape style="position:absolute;left:5013;top:1332;width:10;height:20" coordorigin="5013,1332" coordsize="10,20" path="m5013,1351l5023,1351,5023,1332,5013,1332,5013,1351xe" filled="true" fillcolor="#000000" stroked="false">
                <v:path arrowok="t"/>
                <v:fill type="solid"/>
              </v:shape>
            </v:group>
            <v:group style="position:absolute;left:5013;top:1351;width:10;height:20" coordorigin="5013,1351" coordsize="10,20">
              <v:shape style="position:absolute;left:5013;top:1351;width:10;height:20" coordorigin="5013,1351" coordsize="10,20" path="m5013,1370l5023,1370,5023,1351,5013,1351,5013,1370xe" filled="true" fillcolor="#000000" stroked="false">
                <v:path arrowok="t"/>
                <v:fill type="solid"/>
              </v:shape>
            </v:group>
            <v:group style="position:absolute;left:5013;top:1370;width:10;height:20" coordorigin="5013,1370" coordsize="10,20">
              <v:shape style="position:absolute;left:5013;top:1370;width:10;height:20" coordorigin="5013,1370" coordsize="10,20" path="m5013,1390l5023,1390,5023,1370,5013,1370,5013,1390xe" filled="true" fillcolor="#000000" stroked="false">
                <v:path arrowok="t"/>
                <v:fill type="solid"/>
              </v:shape>
            </v:group>
            <v:group style="position:absolute;left:5013;top:1390;width:10;height:20" coordorigin="5013,1390" coordsize="10,20">
              <v:shape style="position:absolute;left:5013;top:1390;width:10;height:20" coordorigin="5013,1390" coordsize="10,20" path="m5013,1409l5023,1409,5023,1390,5013,1390,5013,1409xe" filled="true" fillcolor="#000000" stroked="false">
                <v:path arrowok="t"/>
                <v:fill type="solid"/>
              </v:shape>
            </v:group>
            <v:group style="position:absolute;left:5013;top:1409;width:10;height:20" coordorigin="5013,1409" coordsize="10,20">
              <v:shape style="position:absolute;left:5013;top:1409;width:10;height:20" coordorigin="5013,1409" coordsize="10,20" path="m5013,1428l5023,1428,5023,1409,5013,1409,5013,1428xe" filled="true" fillcolor="#000000" stroked="false">
                <v:path arrowok="t"/>
                <v:fill type="solid"/>
              </v:shape>
            </v:group>
            <v:group style="position:absolute;left:5013;top:1428;width:10;height:20" coordorigin="5013,1428" coordsize="10,20">
              <v:shape style="position:absolute;left:5013;top:1428;width:10;height:20" coordorigin="5013,1428" coordsize="10,20" path="m5013,1447l5023,1447,5023,1428,5013,1428,5013,1447xe" filled="true" fillcolor="#000000" stroked="false">
                <v:path arrowok="t"/>
                <v:fill type="solid"/>
              </v:shape>
            </v:group>
            <v:group style="position:absolute;left:5013;top:1447;width:10;height:20" coordorigin="5013,1447" coordsize="10,20">
              <v:shape style="position:absolute;left:5013;top:1447;width:10;height:20" coordorigin="5013,1447" coordsize="10,20" path="m5013,1466l5023,1466,5023,1447,5013,1447,5013,1466xe" filled="true" fillcolor="#000000" stroked="false">
                <v:path arrowok="t"/>
                <v:fill type="solid"/>
              </v:shape>
            </v:group>
            <v:group style="position:absolute;left:5013;top:1466;width:10;height:20" coordorigin="5013,1466" coordsize="10,20">
              <v:shape style="position:absolute;left:5013;top:1466;width:10;height:20" coordorigin="5013,1466" coordsize="10,20" path="m5013,1486l5023,1486,5023,1466,5013,1466,5013,1486xe" filled="true" fillcolor="#000000" stroked="false">
                <v:path arrowok="t"/>
                <v:fill type="solid"/>
              </v:shape>
            </v:group>
            <v:group style="position:absolute;left:5013;top:1486;width:10;height:20" coordorigin="5013,1486" coordsize="10,20">
              <v:shape style="position:absolute;left:5013;top:1486;width:10;height:20" coordorigin="5013,1486" coordsize="10,20" path="m5013,1505l5023,1505,5023,1486,5013,1486,5013,1505xe" filled="true" fillcolor="#000000" stroked="false">
                <v:path arrowok="t"/>
                <v:fill type="solid"/>
              </v:shape>
            </v:group>
            <v:group style="position:absolute;left:5013;top:1505;width:10;height:20" coordorigin="5013,1505" coordsize="10,20">
              <v:shape style="position:absolute;left:5013;top:1505;width:10;height:20" coordorigin="5013,1505" coordsize="10,20" path="m5013,1524l5023,1524,5023,1505,5013,1505,5013,1524xe" filled="true" fillcolor="#000000" stroked="false">
                <v:path arrowok="t"/>
                <v:fill type="solid"/>
              </v:shape>
            </v:group>
            <v:group style="position:absolute;left:5013;top:1524;width:10;height:20" coordorigin="5013,1524" coordsize="10,20">
              <v:shape style="position:absolute;left:5013;top:1524;width:10;height:20" coordorigin="5013,1524" coordsize="10,20" path="m5013,1543l5023,1543,5023,1524,5013,1524,5013,1543xe" filled="true" fillcolor="#000000" stroked="false">
                <v:path arrowok="t"/>
                <v:fill type="solid"/>
              </v:shape>
            </v:group>
            <v:group style="position:absolute;left:5013;top:1543;width:10;height:20" coordorigin="5013,1543" coordsize="10,20">
              <v:shape style="position:absolute;left:5013;top:1543;width:10;height:20" coordorigin="5013,1543" coordsize="10,20" path="m5013,1562l5023,1562,5023,1543,5013,1543,5013,1562xe" filled="true" fillcolor="#000000" stroked="false">
                <v:path arrowok="t"/>
                <v:fill type="solid"/>
              </v:shape>
            </v:group>
            <v:group style="position:absolute;left:5013;top:1562;width:10;height:20" coordorigin="5013,1562" coordsize="10,20">
              <v:shape style="position:absolute;left:5013;top:1562;width:10;height:20" coordorigin="5013,1562" coordsize="10,20" path="m5013,1582l5023,1582,5023,1562,5013,1562,5013,1582xe" filled="true" fillcolor="#000000" stroked="false">
                <v:path arrowok="t"/>
                <v:fill type="solid"/>
              </v:shape>
            </v:group>
            <v:group style="position:absolute;left:5013;top:1582;width:10;height:20" coordorigin="5013,1582" coordsize="10,20">
              <v:shape style="position:absolute;left:5013;top:1582;width:10;height:20" coordorigin="5013,1582" coordsize="10,20" path="m5013,1601l5023,1601,5023,1582,5013,1582,5013,1601xe" filled="true" fillcolor="#000000" stroked="false">
                <v:path arrowok="t"/>
                <v:fill type="solid"/>
              </v:shape>
            </v:group>
            <v:group style="position:absolute;left:5013;top:1601;width:10;height:20" coordorigin="5013,1601" coordsize="10,20">
              <v:shape style="position:absolute;left:5013;top:1601;width:10;height:20" coordorigin="5013,1601" coordsize="10,20" path="m5013,1620l5023,1620,5023,1601,5013,1601,5013,1620xe" filled="true" fillcolor="#000000" stroked="false">
                <v:path arrowok="t"/>
                <v:fill type="solid"/>
              </v:shape>
            </v:group>
            <v:group style="position:absolute;left:5013;top:1620;width:10;height:20" coordorigin="5013,1620" coordsize="10,20">
              <v:shape style="position:absolute;left:5013;top:1620;width:10;height:20" coordorigin="5013,1620" coordsize="10,20" path="m5013,1639l5023,1639,5023,1620,5013,1620,5013,1639xe" filled="true" fillcolor="#000000" stroked="false">
                <v:path arrowok="t"/>
                <v:fill type="solid"/>
              </v:shape>
            </v:group>
            <v:group style="position:absolute;left:5013;top:1639;width:10;height:20" coordorigin="5013,1639" coordsize="10,20">
              <v:shape style="position:absolute;left:5013;top:1639;width:10;height:20" coordorigin="5013,1639" coordsize="10,20" path="m5013,1658l5023,1658,5023,1639,5013,1639,5013,1658xe" filled="true" fillcolor="#000000" stroked="false">
                <v:path arrowok="t"/>
                <v:fill type="solid"/>
              </v:shape>
            </v:group>
            <v:group style="position:absolute;left:5013;top:1658;width:10;height:20" coordorigin="5013,1658" coordsize="10,20">
              <v:shape style="position:absolute;left:5013;top:1658;width:10;height:20" coordorigin="5013,1658" coordsize="10,20" path="m5013,1678l5023,1678,5023,1658,5013,1658,5013,1678xe" filled="true" fillcolor="#000000" stroked="false">
                <v:path arrowok="t"/>
                <v:fill type="solid"/>
              </v:shape>
            </v:group>
            <v:group style="position:absolute;left:5013;top:1678;width:10;height:20" coordorigin="5013,1678" coordsize="10,20">
              <v:shape style="position:absolute;left:5013;top:1678;width:10;height:20" coordorigin="5013,1678" coordsize="10,20" path="m5013,1697l5023,1697,5023,1678,5013,1678,5013,1697xe" filled="true" fillcolor="#000000" stroked="false">
                <v:path arrowok="t"/>
                <v:fill type="solid"/>
              </v:shape>
            </v:group>
            <v:group style="position:absolute;left:5013;top:1697;width:10;height:20" coordorigin="5013,1697" coordsize="10,20">
              <v:shape style="position:absolute;left:5013;top:1697;width:10;height:20" coordorigin="5013,1697" coordsize="10,20" path="m5013,1716l5023,1716,5023,1697,5013,1697,5013,1716xe" filled="true" fillcolor="#000000" stroked="false">
                <v:path arrowok="t"/>
                <v:fill type="solid"/>
              </v:shape>
              <v:shape style="position:absolute;left:3581;top:1716;width:3034;height:101" type="#_x0000_t75" stroked="false">
                <v:imagedata r:id="rId1529" o:title=""/>
              </v:shape>
            </v:group>
            <v:group style="position:absolute;left:6615;top:871;width:10;height:20" coordorigin="6615,871" coordsize="10,20">
              <v:shape style="position:absolute;left:6615;top:871;width:10;height:20" coordorigin="6615,871" coordsize="10,20" path="m6615,890l6624,890,6624,871,6615,871,6615,890xe" filled="true" fillcolor="#000000" stroked="false">
                <v:path arrowok="t"/>
                <v:fill type="solid"/>
              </v:shape>
            </v:group>
            <v:group style="position:absolute;left:6615;top:890;width:10;height:20" coordorigin="6615,890" coordsize="10,20">
              <v:shape style="position:absolute;left:6615;top:890;width:10;height:20" coordorigin="6615,890" coordsize="10,20" path="m6615,910l6624,910,6624,890,6615,890,6615,910xe" filled="true" fillcolor="#000000" stroked="false">
                <v:path arrowok="t"/>
                <v:fill type="solid"/>
              </v:shape>
            </v:group>
            <v:group style="position:absolute;left:6615;top:910;width:10;height:20" coordorigin="6615,910" coordsize="10,20">
              <v:shape style="position:absolute;left:6615;top:910;width:10;height:20" coordorigin="6615,910" coordsize="10,20" path="m6615,929l6624,929,6624,910,6615,910,6615,929xe" filled="true" fillcolor="#000000" stroked="false">
                <v:path arrowok="t"/>
                <v:fill type="solid"/>
              </v:shape>
            </v:group>
            <v:group style="position:absolute;left:6615;top:929;width:10;height:20" coordorigin="6615,929" coordsize="10,20">
              <v:shape style="position:absolute;left:6615;top:929;width:10;height:20" coordorigin="6615,929" coordsize="10,20" path="m6615,948l6624,948,6624,929,6615,929,6615,948xe" filled="true" fillcolor="#000000" stroked="false">
                <v:path arrowok="t"/>
                <v:fill type="solid"/>
              </v:shape>
            </v:group>
            <v:group style="position:absolute;left:6615;top:948;width:10;height:20" coordorigin="6615,948" coordsize="10,20">
              <v:shape style="position:absolute;left:6615;top:948;width:10;height:20" coordorigin="6615,948" coordsize="10,20" path="m6615,967l6624,967,6624,948,6615,948,6615,967xe" filled="true" fillcolor="#000000" stroked="false">
                <v:path arrowok="t"/>
                <v:fill type="solid"/>
              </v:shape>
            </v:group>
            <v:group style="position:absolute;left:6615;top:967;width:10;height:20" coordorigin="6615,967" coordsize="10,20">
              <v:shape style="position:absolute;left:6615;top:967;width:10;height:20" coordorigin="6615,967" coordsize="10,20" path="m6615,986l6624,986,6624,967,6615,967,6615,986xe" filled="true" fillcolor="#000000" stroked="false">
                <v:path arrowok="t"/>
                <v:fill type="solid"/>
              </v:shape>
            </v:group>
            <v:group style="position:absolute;left:6615;top:986;width:10;height:20" coordorigin="6615,986" coordsize="10,20">
              <v:shape style="position:absolute;left:6615;top:986;width:10;height:20" coordorigin="6615,986" coordsize="10,20" path="m6615,1006l6624,1006,6624,986,6615,986,6615,1006xe" filled="true" fillcolor="#000000" stroked="false">
                <v:path arrowok="t"/>
                <v:fill type="solid"/>
              </v:shape>
            </v:group>
            <v:group style="position:absolute;left:6615;top:1006;width:10;height:20" coordorigin="6615,1006" coordsize="10,20">
              <v:shape style="position:absolute;left:6615;top:1006;width:10;height:20" coordorigin="6615,1006" coordsize="10,20" path="m6615,1025l6624,1025,6624,1006,6615,1006,6615,1025xe" filled="true" fillcolor="#000000" stroked="false">
                <v:path arrowok="t"/>
                <v:fill type="solid"/>
              </v:shape>
            </v:group>
            <v:group style="position:absolute;left:6615;top:1025;width:10;height:20" coordorigin="6615,1025" coordsize="10,20">
              <v:shape style="position:absolute;left:6615;top:1025;width:10;height:20" coordorigin="6615,1025" coordsize="10,20" path="m6615,1044l6624,1044,6624,1025,6615,1025,6615,1044xe" filled="true" fillcolor="#000000" stroked="false">
                <v:path arrowok="t"/>
                <v:fill type="solid"/>
              </v:shape>
            </v:group>
            <v:group style="position:absolute;left:6615;top:1044;width:10;height:20" coordorigin="6615,1044" coordsize="10,20">
              <v:shape style="position:absolute;left:6615;top:1044;width:10;height:20" coordorigin="6615,1044" coordsize="10,20" path="m6615,1063l6624,1063,6624,1044,6615,1044,6615,1063xe" filled="true" fillcolor="#000000" stroked="false">
                <v:path arrowok="t"/>
                <v:fill type="solid"/>
              </v:shape>
            </v:group>
            <v:group style="position:absolute;left:6615;top:1063;width:10;height:20" coordorigin="6615,1063" coordsize="10,20">
              <v:shape style="position:absolute;left:6615;top:1063;width:10;height:20" coordorigin="6615,1063" coordsize="10,20" path="m6615,1082l6624,1082,6624,1063,6615,1063,6615,1082xe" filled="true" fillcolor="#000000" stroked="false">
                <v:path arrowok="t"/>
                <v:fill type="solid"/>
              </v:shape>
            </v:group>
            <v:group style="position:absolute;left:6615;top:1082;width:10;height:20" coordorigin="6615,1082" coordsize="10,20">
              <v:shape style="position:absolute;left:6615;top:1082;width:10;height:20" coordorigin="6615,1082" coordsize="10,20" path="m6615,1102l6624,1102,6624,1082,6615,1082,6615,1102xe" filled="true" fillcolor="#000000" stroked="false">
                <v:path arrowok="t"/>
                <v:fill type="solid"/>
              </v:shape>
            </v:group>
            <v:group style="position:absolute;left:6615;top:1102;width:10;height:20" coordorigin="6615,1102" coordsize="10,20">
              <v:shape style="position:absolute;left:6615;top:1102;width:10;height:20" coordorigin="6615,1102" coordsize="10,20" path="m6615,1121l6624,1121,6624,1102,6615,1102,6615,1121xe" filled="true" fillcolor="#000000" stroked="false">
                <v:path arrowok="t"/>
                <v:fill type="solid"/>
              </v:shape>
            </v:group>
            <v:group style="position:absolute;left:6615;top:1121;width:10;height:20" coordorigin="6615,1121" coordsize="10,20">
              <v:shape style="position:absolute;left:6615;top:1121;width:10;height:20" coordorigin="6615,1121" coordsize="10,20" path="m6615,1140l6624,1140,6624,1121,6615,1121,6615,1140xe" filled="true" fillcolor="#000000" stroked="false">
                <v:path arrowok="t"/>
                <v:fill type="solid"/>
              </v:shape>
            </v:group>
            <v:group style="position:absolute;left:6615;top:1140;width:10;height:20" coordorigin="6615,1140" coordsize="10,20">
              <v:shape style="position:absolute;left:6615;top:1140;width:10;height:20" coordorigin="6615,1140" coordsize="10,20" path="m6615,1159l6624,1159,6624,1140,6615,1140,6615,1159xe" filled="true" fillcolor="#000000" stroked="false">
                <v:path arrowok="t"/>
                <v:fill type="solid"/>
              </v:shape>
            </v:group>
            <v:group style="position:absolute;left:6615;top:1159;width:10;height:20" coordorigin="6615,1159" coordsize="10,20">
              <v:shape style="position:absolute;left:6615;top:1159;width:10;height:20" coordorigin="6615,1159" coordsize="10,20" path="m6615,1178l6624,1178,6624,1159,6615,1159,6615,1178xe" filled="true" fillcolor="#000000" stroked="false">
                <v:path arrowok="t"/>
                <v:fill type="solid"/>
              </v:shape>
            </v:group>
            <v:group style="position:absolute;left:6615;top:1178;width:10;height:20" coordorigin="6615,1178" coordsize="10,20">
              <v:shape style="position:absolute;left:6615;top:1178;width:10;height:20" coordorigin="6615,1178" coordsize="10,20" path="m6615,1198l6624,1198,6624,1178,6615,1178,6615,1198xe" filled="true" fillcolor="#000000" stroked="false">
                <v:path arrowok="t"/>
                <v:fill type="solid"/>
              </v:shape>
            </v:group>
            <v:group style="position:absolute;left:6615;top:1198;width:10;height:20" coordorigin="6615,1198" coordsize="10,20">
              <v:shape style="position:absolute;left:6615;top:1198;width:10;height:20" coordorigin="6615,1198" coordsize="10,20" path="m6615,1217l6624,1217,6624,1198,6615,1198,6615,1217xe" filled="true" fillcolor="#000000" stroked="false">
                <v:path arrowok="t"/>
                <v:fill type="solid"/>
              </v:shape>
            </v:group>
            <v:group style="position:absolute;left:6615;top:1217;width:10;height:20" coordorigin="6615,1217" coordsize="10,20">
              <v:shape style="position:absolute;left:6615;top:1217;width:10;height:20" coordorigin="6615,1217" coordsize="10,20" path="m6615,1236l6624,1236,6624,1217,6615,1217,6615,1236xe" filled="true" fillcolor="#000000" stroked="false">
                <v:path arrowok="t"/>
                <v:fill type="solid"/>
              </v:shape>
            </v:group>
            <v:group style="position:absolute;left:6615;top:1236;width:10;height:20" coordorigin="6615,1236" coordsize="10,20">
              <v:shape style="position:absolute;left:6615;top:1236;width:10;height:20" coordorigin="6615,1236" coordsize="10,20" path="m6615,1255l6624,1255,6624,1236,6615,1236,6615,1255xe" filled="true" fillcolor="#000000" stroked="false">
                <v:path arrowok="t"/>
                <v:fill type="solid"/>
              </v:shape>
            </v:group>
            <v:group style="position:absolute;left:6615;top:1255;width:10;height:20" coordorigin="6615,1255" coordsize="10,20">
              <v:shape style="position:absolute;left:6615;top:1255;width:10;height:20" coordorigin="6615,1255" coordsize="10,20" path="m6615,1274l6624,1274,6624,1255,6615,1255,6615,1274xe" filled="true" fillcolor="#000000" stroked="false">
                <v:path arrowok="t"/>
                <v:fill type="solid"/>
              </v:shape>
            </v:group>
            <v:group style="position:absolute;left:6615;top:1274;width:10;height:20" coordorigin="6615,1274" coordsize="10,20">
              <v:shape style="position:absolute;left:6615;top:1274;width:10;height:20" coordorigin="6615,1274" coordsize="10,20" path="m6615,1294l6624,1294,6624,1274,6615,1274,6615,1294xe" filled="true" fillcolor="#000000" stroked="false">
                <v:path arrowok="t"/>
                <v:fill type="solid"/>
              </v:shape>
            </v:group>
            <v:group style="position:absolute;left:6615;top:1294;width:10;height:20" coordorigin="6615,1294" coordsize="10,20">
              <v:shape style="position:absolute;left:6615;top:1294;width:10;height:20" coordorigin="6615,1294" coordsize="10,20" path="m6615,1313l6624,1313,6624,1294,6615,1294,6615,1313xe" filled="true" fillcolor="#000000" stroked="false">
                <v:path arrowok="t"/>
                <v:fill type="solid"/>
              </v:shape>
            </v:group>
            <v:group style="position:absolute;left:6615;top:1313;width:10;height:20" coordorigin="6615,1313" coordsize="10,20">
              <v:shape style="position:absolute;left:6615;top:1313;width:10;height:20" coordorigin="6615,1313" coordsize="10,20" path="m6615,1332l6624,1332,6624,1313,6615,1313,6615,1332xe" filled="true" fillcolor="#000000" stroked="false">
                <v:path arrowok="t"/>
                <v:fill type="solid"/>
              </v:shape>
            </v:group>
            <v:group style="position:absolute;left:6615;top:1332;width:10;height:20" coordorigin="6615,1332" coordsize="10,20">
              <v:shape style="position:absolute;left:6615;top:1332;width:10;height:20" coordorigin="6615,1332" coordsize="10,20" path="m6615,1351l6624,1351,6624,1332,6615,1332,6615,1351xe" filled="true" fillcolor="#000000" stroked="false">
                <v:path arrowok="t"/>
                <v:fill type="solid"/>
              </v:shape>
            </v:group>
            <v:group style="position:absolute;left:6615;top:1351;width:10;height:20" coordorigin="6615,1351" coordsize="10,20">
              <v:shape style="position:absolute;left:6615;top:1351;width:10;height:20" coordorigin="6615,1351" coordsize="10,20" path="m6615,1370l6624,1370,6624,1351,6615,1351,6615,1370xe" filled="true" fillcolor="#000000" stroked="false">
                <v:path arrowok="t"/>
                <v:fill type="solid"/>
              </v:shape>
            </v:group>
            <v:group style="position:absolute;left:6615;top:1370;width:10;height:20" coordorigin="6615,1370" coordsize="10,20">
              <v:shape style="position:absolute;left:6615;top:1370;width:10;height:20" coordorigin="6615,1370" coordsize="10,20" path="m6615,1390l6624,1390,6624,1370,6615,1370,6615,1390xe" filled="true" fillcolor="#000000" stroked="false">
                <v:path arrowok="t"/>
                <v:fill type="solid"/>
              </v:shape>
            </v:group>
            <v:group style="position:absolute;left:6615;top:1390;width:10;height:20" coordorigin="6615,1390" coordsize="10,20">
              <v:shape style="position:absolute;left:6615;top:1390;width:10;height:20" coordorigin="6615,1390" coordsize="10,20" path="m6615,1409l6624,1409,6624,1390,6615,1390,6615,1409xe" filled="true" fillcolor="#000000" stroked="false">
                <v:path arrowok="t"/>
                <v:fill type="solid"/>
              </v:shape>
            </v:group>
            <v:group style="position:absolute;left:6615;top:1409;width:10;height:20" coordorigin="6615,1409" coordsize="10,20">
              <v:shape style="position:absolute;left:6615;top:1409;width:10;height:20" coordorigin="6615,1409" coordsize="10,20" path="m6615,1428l6624,1428,6624,1409,6615,1409,6615,1428xe" filled="true" fillcolor="#000000" stroked="false">
                <v:path arrowok="t"/>
                <v:fill type="solid"/>
              </v:shape>
            </v:group>
            <v:group style="position:absolute;left:6615;top:1428;width:10;height:20" coordorigin="6615,1428" coordsize="10,20">
              <v:shape style="position:absolute;left:6615;top:1428;width:10;height:20" coordorigin="6615,1428" coordsize="10,20" path="m6615,1447l6624,1447,6624,1428,6615,1428,6615,1447xe" filled="true" fillcolor="#000000" stroked="false">
                <v:path arrowok="t"/>
                <v:fill type="solid"/>
              </v:shape>
            </v:group>
            <v:group style="position:absolute;left:6615;top:1447;width:10;height:20" coordorigin="6615,1447" coordsize="10,20">
              <v:shape style="position:absolute;left:6615;top:1447;width:10;height:20" coordorigin="6615,1447" coordsize="10,20" path="m6615,1466l6624,1466,6624,1447,6615,1447,6615,1466xe" filled="true" fillcolor="#000000" stroked="false">
                <v:path arrowok="t"/>
                <v:fill type="solid"/>
              </v:shape>
            </v:group>
            <v:group style="position:absolute;left:6615;top:1466;width:10;height:20" coordorigin="6615,1466" coordsize="10,20">
              <v:shape style="position:absolute;left:6615;top:1466;width:10;height:20" coordorigin="6615,1466" coordsize="10,20" path="m6615,1486l6624,1486,6624,1466,6615,1466,6615,1486xe" filled="true" fillcolor="#000000" stroked="false">
                <v:path arrowok="t"/>
                <v:fill type="solid"/>
              </v:shape>
            </v:group>
            <v:group style="position:absolute;left:6615;top:1486;width:10;height:20" coordorigin="6615,1486" coordsize="10,20">
              <v:shape style="position:absolute;left:6615;top:1486;width:10;height:20" coordorigin="6615,1486" coordsize="10,20" path="m6615,1505l6624,1505,6624,1486,6615,1486,6615,1505xe" filled="true" fillcolor="#000000" stroked="false">
                <v:path arrowok="t"/>
                <v:fill type="solid"/>
              </v:shape>
            </v:group>
            <v:group style="position:absolute;left:6615;top:1505;width:10;height:20" coordorigin="6615,1505" coordsize="10,20">
              <v:shape style="position:absolute;left:6615;top:1505;width:10;height:20" coordorigin="6615,1505" coordsize="10,20" path="m6615,1524l6624,1524,6624,1505,6615,1505,6615,1524xe" filled="true" fillcolor="#000000" stroked="false">
                <v:path arrowok="t"/>
                <v:fill type="solid"/>
              </v:shape>
            </v:group>
            <v:group style="position:absolute;left:6615;top:1524;width:10;height:20" coordorigin="6615,1524" coordsize="10,20">
              <v:shape style="position:absolute;left:6615;top:1524;width:10;height:20" coordorigin="6615,1524" coordsize="10,20" path="m6615,1543l6624,1543,6624,1524,6615,1524,6615,1543xe" filled="true" fillcolor="#000000" stroked="false">
                <v:path arrowok="t"/>
                <v:fill type="solid"/>
              </v:shape>
            </v:group>
            <v:group style="position:absolute;left:6615;top:1543;width:10;height:20" coordorigin="6615,1543" coordsize="10,20">
              <v:shape style="position:absolute;left:6615;top:1543;width:10;height:20" coordorigin="6615,1543" coordsize="10,20" path="m6615,1562l6624,1562,6624,1543,6615,1543,6615,1562xe" filled="true" fillcolor="#000000" stroked="false">
                <v:path arrowok="t"/>
                <v:fill type="solid"/>
              </v:shape>
            </v:group>
            <v:group style="position:absolute;left:6615;top:1562;width:10;height:20" coordorigin="6615,1562" coordsize="10,20">
              <v:shape style="position:absolute;left:6615;top:1562;width:10;height:20" coordorigin="6615,1562" coordsize="10,20" path="m6615,1582l6624,1582,6624,1562,6615,1562,6615,1582xe" filled="true" fillcolor="#000000" stroked="false">
                <v:path arrowok="t"/>
                <v:fill type="solid"/>
              </v:shape>
            </v:group>
            <v:group style="position:absolute;left:6615;top:1582;width:10;height:20" coordorigin="6615,1582" coordsize="10,20">
              <v:shape style="position:absolute;left:6615;top:1582;width:10;height:20" coordorigin="6615,1582" coordsize="10,20" path="m6615,1601l6624,1601,6624,1582,6615,1582,6615,1601xe" filled="true" fillcolor="#000000" stroked="false">
                <v:path arrowok="t"/>
                <v:fill type="solid"/>
              </v:shape>
            </v:group>
            <v:group style="position:absolute;left:6615;top:1601;width:10;height:20" coordorigin="6615,1601" coordsize="10,20">
              <v:shape style="position:absolute;left:6615;top:1601;width:10;height:20" coordorigin="6615,1601" coordsize="10,20" path="m6615,1620l6624,1620,6624,1601,6615,1601,6615,1620xe" filled="true" fillcolor="#000000" stroked="false">
                <v:path arrowok="t"/>
                <v:fill type="solid"/>
              </v:shape>
            </v:group>
            <v:group style="position:absolute;left:6615;top:1620;width:10;height:20" coordorigin="6615,1620" coordsize="10,20">
              <v:shape style="position:absolute;left:6615;top:1620;width:10;height:20" coordorigin="6615,1620" coordsize="10,20" path="m6615,1639l6624,1639,6624,1620,6615,1620,6615,1639xe" filled="true" fillcolor="#000000" stroked="false">
                <v:path arrowok="t"/>
                <v:fill type="solid"/>
              </v:shape>
            </v:group>
            <v:group style="position:absolute;left:6615;top:1639;width:10;height:20" coordorigin="6615,1639" coordsize="10,20">
              <v:shape style="position:absolute;left:6615;top:1639;width:10;height:20" coordorigin="6615,1639" coordsize="10,20" path="m6615,1658l6624,1658,6624,1639,6615,1639,6615,1658xe" filled="true" fillcolor="#000000" stroked="false">
                <v:path arrowok="t"/>
                <v:fill type="solid"/>
              </v:shape>
            </v:group>
            <v:group style="position:absolute;left:6615;top:1658;width:10;height:20" coordorigin="6615,1658" coordsize="10,20">
              <v:shape style="position:absolute;left:6615;top:1658;width:10;height:20" coordorigin="6615,1658" coordsize="10,20" path="m6615,1678l6624,1678,6624,1658,6615,1658,6615,1678xe" filled="true" fillcolor="#000000" stroked="false">
                <v:path arrowok="t"/>
                <v:fill type="solid"/>
              </v:shape>
            </v:group>
            <v:group style="position:absolute;left:6615;top:1678;width:10;height:20" coordorigin="6615,1678" coordsize="10,20">
              <v:shape style="position:absolute;left:6615;top:1678;width:10;height:20" coordorigin="6615,1678" coordsize="10,20" path="m6615,1697l6624,1697,6624,1678,6615,1678,6615,1697xe" filled="true" fillcolor="#000000" stroked="false">
                <v:path arrowok="t"/>
                <v:fill type="solid"/>
              </v:shape>
            </v:group>
            <v:group style="position:absolute;left:6615;top:1697;width:10;height:20" coordorigin="6615,1697" coordsize="10,20">
              <v:shape style="position:absolute;left:6615;top:1697;width:10;height:20" coordorigin="6615,1697" coordsize="10,20" path="m6615,1716l6624,1716,6624,1697,6615,1697,6615,1716xe" filled="true" fillcolor="#000000" stroked="false">
                <v:path arrowok="t"/>
                <v:fill type="solid"/>
              </v:shape>
              <v:shape style="position:absolute;left:6605;top:1716;width:1611;height:101" type="#_x0000_t75" stroked="false">
                <v:imagedata r:id="rId1530" o:title=""/>
              </v:shape>
            </v:group>
            <v:group style="position:absolute;left:8216;top:871;width:10;height:20" coordorigin="8216,871" coordsize="10,20">
              <v:shape style="position:absolute;left:8216;top:871;width:10;height:20" coordorigin="8216,871" coordsize="10,20" path="m8216,890l8226,890,8226,871,8216,871,8216,890xe" filled="true" fillcolor="#000000" stroked="false">
                <v:path arrowok="t"/>
                <v:fill type="solid"/>
              </v:shape>
            </v:group>
            <v:group style="position:absolute;left:8216;top:890;width:10;height:20" coordorigin="8216,890" coordsize="10,20">
              <v:shape style="position:absolute;left:8216;top:890;width:10;height:20" coordorigin="8216,890" coordsize="10,20" path="m8216,910l8226,910,8226,890,8216,890,8216,910xe" filled="true" fillcolor="#000000" stroked="false">
                <v:path arrowok="t"/>
                <v:fill type="solid"/>
              </v:shape>
            </v:group>
            <v:group style="position:absolute;left:8216;top:910;width:10;height:20" coordorigin="8216,910" coordsize="10,20">
              <v:shape style="position:absolute;left:8216;top:910;width:10;height:20" coordorigin="8216,910" coordsize="10,20" path="m8216,929l8226,929,8226,910,8216,910,8216,929xe" filled="true" fillcolor="#000000" stroked="false">
                <v:path arrowok="t"/>
                <v:fill type="solid"/>
              </v:shape>
            </v:group>
            <v:group style="position:absolute;left:8216;top:929;width:10;height:20" coordorigin="8216,929" coordsize="10,20">
              <v:shape style="position:absolute;left:8216;top:929;width:10;height:20" coordorigin="8216,929" coordsize="10,20" path="m8216,948l8226,948,8226,929,8216,929,8216,948xe" filled="true" fillcolor="#000000" stroked="false">
                <v:path arrowok="t"/>
                <v:fill type="solid"/>
              </v:shape>
            </v:group>
            <v:group style="position:absolute;left:8216;top:948;width:10;height:20" coordorigin="8216,948" coordsize="10,20">
              <v:shape style="position:absolute;left:8216;top:948;width:10;height:20" coordorigin="8216,948" coordsize="10,20" path="m8216,967l8226,967,8226,948,8216,948,8216,967xe" filled="true" fillcolor="#000000" stroked="false">
                <v:path arrowok="t"/>
                <v:fill type="solid"/>
              </v:shape>
            </v:group>
            <v:group style="position:absolute;left:8216;top:967;width:10;height:20" coordorigin="8216,967" coordsize="10,20">
              <v:shape style="position:absolute;left:8216;top:967;width:10;height:20" coordorigin="8216,967" coordsize="10,20" path="m8216,986l8226,986,8226,967,8216,967,8216,986xe" filled="true" fillcolor="#000000" stroked="false">
                <v:path arrowok="t"/>
                <v:fill type="solid"/>
              </v:shape>
            </v:group>
            <v:group style="position:absolute;left:8216;top:986;width:10;height:20" coordorigin="8216,986" coordsize="10,20">
              <v:shape style="position:absolute;left:8216;top:986;width:10;height:20" coordorigin="8216,986" coordsize="10,20" path="m8216,1006l8226,1006,8226,986,8216,986,8216,1006xe" filled="true" fillcolor="#000000" stroked="false">
                <v:path arrowok="t"/>
                <v:fill type="solid"/>
              </v:shape>
            </v:group>
            <v:group style="position:absolute;left:8216;top:1006;width:10;height:20" coordorigin="8216,1006" coordsize="10,20">
              <v:shape style="position:absolute;left:8216;top:1006;width:10;height:20" coordorigin="8216,1006" coordsize="10,20" path="m8216,1025l8226,1025,8226,1006,8216,1006,8216,1025xe" filled="true" fillcolor="#000000" stroked="false">
                <v:path arrowok="t"/>
                <v:fill type="solid"/>
              </v:shape>
            </v:group>
            <v:group style="position:absolute;left:8216;top:1025;width:10;height:20" coordorigin="8216,1025" coordsize="10,20">
              <v:shape style="position:absolute;left:8216;top:1025;width:10;height:20" coordorigin="8216,1025" coordsize="10,20" path="m8216,1044l8226,1044,8226,1025,8216,1025,8216,1044xe" filled="true" fillcolor="#000000" stroked="false">
                <v:path arrowok="t"/>
                <v:fill type="solid"/>
              </v:shape>
            </v:group>
            <v:group style="position:absolute;left:8216;top:1044;width:10;height:20" coordorigin="8216,1044" coordsize="10,20">
              <v:shape style="position:absolute;left:8216;top:1044;width:10;height:20" coordorigin="8216,1044" coordsize="10,20" path="m8216,1063l8226,1063,8226,1044,8216,1044,8216,1063xe" filled="true" fillcolor="#000000" stroked="false">
                <v:path arrowok="t"/>
                <v:fill type="solid"/>
              </v:shape>
            </v:group>
            <v:group style="position:absolute;left:8216;top:1063;width:10;height:20" coordorigin="8216,1063" coordsize="10,20">
              <v:shape style="position:absolute;left:8216;top:1063;width:10;height:20" coordorigin="8216,1063" coordsize="10,20" path="m8216,1082l8226,1082,8226,1063,8216,1063,8216,1082xe" filled="true" fillcolor="#000000" stroked="false">
                <v:path arrowok="t"/>
                <v:fill type="solid"/>
              </v:shape>
            </v:group>
            <v:group style="position:absolute;left:8216;top:1082;width:10;height:20" coordorigin="8216,1082" coordsize="10,20">
              <v:shape style="position:absolute;left:8216;top:1082;width:10;height:20" coordorigin="8216,1082" coordsize="10,20" path="m8216,1102l8226,1102,8226,1082,8216,1082,8216,1102xe" filled="true" fillcolor="#000000" stroked="false">
                <v:path arrowok="t"/>
                <v:fill type="solid"/>
              </v:shape>
            </v:group>
            <v:group style="position:absolute;left:8216;top:1102;width:10;height:20" coordorigin="8216,1102" coordsize="10,20">
              <v:shape style="position:absolute;left:8216;top:1102;width:10;height:20" coordorigin="8216,1102" coordsize="10,20" path="m8216,1121l8226,1121,8226,1102,8216,1102,8216,1121xe" filled="true" fillcolor="#000000" stroked="false">
                <v:path arrowok="t"/>
                <v:fill type="solid"/>
              </v:shape>
            </v:group>
            <v:group style="position:absolute;left:8216;top:1121;width:10;height:20" coordorigin="8216,1121" coordsize="10,20">
              <v:shape style="position:absolute;left:8216;top:1121;width:10;height:20" coordorigin="8216,1121" coordsize="10,20" path="m8216,1140l8226,1140,8226,1121,8216,1121,8216,1140xe" filled="true" fillcolor="#000000" stroked="false">
                <v:path arrowok="t"/>
                <v:fill type="solid"/>
              </v:shape>
            </v:group>
            <v:group style="position:absolute;left:8216;top:1140;width:10;height:20" coordorigin="8216,1140" coordsize="10,20">
              <v:shape style="position:absolute;left:8216;top:1140;width:10;height:20" coordorigin="8216,1140" coordsize="10,20" path="m8216,1159l8226,1159,8226,1140,8216,1140,8216,1159xe" filled="true" fillcolor="#000000" stroked="false">
                <v:path arrowok="t"/>
                <v:fill type="solid"/>
              </v:shape>
            </v:group>
            <v:group style="position:absolute;left:8216;top:1159;width:10;height:20" coordorigin="8216,1159" coordsize="10,20">
              <v:shape style="position:absolute;left:8216;top:1159;width:10;height:20" coordorigin="8216,1159" coordsize="10,20" path="m8216,1178l8226,1178,8226,1159,8216,1159,8216,1178xe" filled="true" fillcolor="#000000" stroked="false">
                <v:path arrowok="t"/>
                <v:fill type="solid"/>
              </v:shape>
            </v:group>
            <v:group style="position:absolute;left:8216;top:1178;width:10;height:20" coordorigin="8216,1178" coordsize="10,20">
              <v:shape style="position:absolute;left:8216;top:1178;width:10;height:20" coordorigin="8216,1178" coordsize="10,20" path="m8216,1198l8226,1198,8226,1178,8216,1178,8216,1198xe" filled="true" fillcolor="#000000" stroked="false">
                <v:path arrowok="t"/>
                <v:fill type="solid"/>
              </v:shape>
            </v:group>
            <v:group style="position:absolute;left:8216;top:1198;width:10;height:20" coordorigin="8216,1198" coordsize="10,20">
              <v:shape style="position:absolute;left:8216;top:1198;width:10;height:20" coordorigin="8216,1198" coordsize="10,20" path="m8216,1217l8226,1217,8226,1198,8216,1198,8216,1217xe" filled="true" fillcolor="#000000" stroked="false">
                <v:path arrowok="t"/>
                <v:fill type="solid"/>
              </v:shape>
            </v:group>
            <v:group style="position:absolute;left:8216;top:1217;width:10;height:20" coordorigin="8216,1217" coordsize="10,20">
              <v:shape style="position:absolute;left:8216;top:1217;width:10;height:20" coordorigin="8216,1217" coordsize="10,20" path="m8216,1236l8226,1236,8226,1217,8216,1217,8216,1236xe" filled="true" fillcolor="#000000" stroked="false">
                <v:path arrowok="t"/>
                <v:fill type="solid"/>
              </v:shape>
            </v:group>
            <v:group style="position:absolute;left:8216;top:1236;width:10;height:20" coordorigin="8216,1236" coordsize="10,20">
              <v:shape style="position:absolute;left:8216;top:1236;width:10;height:20" coordorigin="8216,1236" coordsize="10,20" path="m8216,1255l8226,1255,8226,1236,8216,1236,8216,1255xe" filled="true" fillcolor="#000000" stroked="false">
                <v:path arrowok="t"/>
                <v:fill type="solid"/>
              </v:shape>
            </v:group>
            <v:group style="position:absolute;left:8216;top:1255;width:10;height:20" coordorigin="8216,1255" coordsize="10,20">
              <v:shape style="position:absolute;left:8216;top:1255;width:10;height:20" coordorigin="8216,1255" coordsize="10,20" path="m8216,1274l8226,1274,8226,1255,8216,1255,8216,1274xe" filled="true" fillcolor="#000000" stroked="false">
                <v:path arrowok="t"/>
                <v:fill type="solid"/>
              </v:shape>
            </v:group>
            <v:group style="position:absolute;left:8216;top:1274;width:10;height:20" coordorigin="8216,1274" coordsize="10,20">
              <v:shape style="position:absolute;left:8216;top:1274;width:10;height:20" coordorigin="8216,1274" coordsize="10,20" path="m8216,1294l8226,1294,8226,1274,8216,1274,8216,1294xe" filled="true" fillcolor="#000000" stroked="false">
                <v:path arrowok="t"/>
                <v:fill type="solid"/>
              </v:shape>
            </v:group>
            <v:group style="position:absolute;left:8216;top:1294;width:10;height:20" coordorigin="8216,1294" coordsize="10,20">
              <v:shape style="position:absolute;left:8216;top:1294;width:10;height:20" coordorigin="8216,1294" coordsize="10,20" path="m8216,1313l8226,1313,8226,1294,8216,1294,8216,1313xe" filled="true" fillcolor="#000000" stroked="false">
                <v:path arrowok="t"/>
                <v:fill type="solid"/>
              </v:shape>
            </v:group>
            <v:group style="position:absolute;left:8216;top:1313;width:10;height:20" coordorigin="8216,1313" coordsize="10,20">
              <v:shape style="position:absolute;left:8216;top:1313;width:10;height:20" coordorigin="8216,1313" coordsize="10,20" path="m8216,1332l8226,1332,8226,1313,8216,1313,8216,1332xe" filled="true" fillcolor="#000000" stroked="false">
                <v:path arrowok="t"/>
                <v:fill type="solid"/>
              </v:shape>
            </v:group>
            <v:group style="position:absolute;left:8216;top:1332;width:10;height:20" coordorigin="8216,1332" coordsize="10,20">
              <v:shape style="position:absolute;left:8216;top:1332;width:10;height:20" coordorigin="8216,1332" coordsize="10,20" path="m8216,1351l8226,1351,8226,1332,8216,1332,8216,1351xe" filled="true" fillcolor="#000000" stroked="false">
                <v:path arrowok="t"/>
                <v:fill type="solid"/>
              </v:shape>
            </v:group>
            <v:group style="position:absolute;left:8216;top:1351;width:10;height:20" coordorigin="8216,1351" coordsize="10,20">
              <v:shape style="position:absolute;left:8216;top:1351;width:10;height:20" coordorigin="8216,1351" coordsize="10,20" path="m8216,1370l8226,1370,8226,1351,8216,1351,8216,1370xe" filled="true" fillcolor="#000000" stroked="false">
                <v:path arrowok="t"/>
                <v:fill type="solid"/>
              </v:shape>
            </v:group>
            <v:group style="position:absolute;left:8216;top:1370;width:10;height:20" coordorigin="8216,1370" coordsize="10,20">
              <v:shape style="position:absolute;left:8216;top:1370;width:10;height:20" coordorigin="8216,1370" coordsize="10,20" path="m8216,1390l8226,1390,8226,1370,8216,1370,8216,1390xe" filled="true" fillcolor="#000000" stroked="false">
                <v:path arrowok="t"/>
                <v:fill type="solid"/>
              </v:shape>
            </v:group>
            <v:group style="position:absolute;left:8216;top:1390;width:10;height:20" coordorigin="8216,1390" coordsize="10,20">
              <v:shape style="position:absolute;left:8216;top:1390;width:10;height:20" coordorigin="8216,1390" coordsize="10,20" path="m8216,1409l8226,1409,8226,1390,8216,1390,8216,1409xe" filled="true" fillcolor="#000000" stroked="false">
                <v:path arrowok="t"/>
                <v:fill type="solid"/>
              </v:shape>
            </v:group>
            <v:group style="position:absolute;left:8216;top:1409;width:10;height:20" coordorigin="8216,1409" coordsize="10,20">
              <v:shape style="position:absolute;left:8216;top:1409;width:10;height:20" coordorigin="8216,1409" coordsize="10,20" path="m8216,1428l8226,1428,8226,1409,8216,1409,8216,1428xe" filled="true" fillcolor="#000000" stroked="false">
                <v:path arrowok="t"/>
                <v:fill type="solid"/>
              </v:shape>
            </v:group>
            <v:group style="position:absolute;left:8216;top:1428;width:10;height:20" coordorigin="8216,1428" coordsize="10,20">
              <v:shape style="position:absolute;left:8216;top:1428;width:10;height:20" coordorigin="8216,1428" coordsize="10,20" path="m8216,1447l8226,1447,8226,1428,8216,1428,8216,1447xe" filled="true" fillcolor="#000000" stroked="false">
                <v:path arrowok="t"/>
                <v:fill type="solid"/>
              </v:shape>
            </v:group>
            <v:group style="position:absolute;left:8216;top:1447;width:10;height:20" coordorigin="8216,1447" coordsize="10,20">
              <v:shape style="position:absolute;left:8216;top:1447;width:10;height:20" coordorigin="8216,1447" coordsize="10,20" path="m8216,1466l8226,1466,8226,1447,8216,1447,8216,1466xe" filled="true" fillcolor="#000000" stroked="false">
                <v:path arrowok="t"/>
                <v:fill type="solid"/>
              </v:shape>
            </v:group>
            <v:group style="position:absolute;left:8216;top:1466;width:10;height:20" coordorigin="8216,1466" coordsize="10,20">
              <v:shape style="position:absolute;left:8216;top:1466;width:10;height:20" coordorigin="8216,1466" coordsize="10,20" path="m8216,1486l8226,1486,8226,1466,8216,1466,8216,1486xe" filled="true" fillcolor="#000000" stroked="false">
                <v:path arrowok="t"/>
                <v:fill type="solid"/>
              </v:shape>
            </v:group>
            <v:group style="position:absolute;left:8216;top:1486;width:10;height:20" coordorigin="8216,1486" coordsize="10,20">
              <v:shape style="position:absolute;left:8216;top:1486;width:10;height:20" coordorigin="8216,1486" coordsize="10,20" path="m8216,1505l8226,1505,8226,1486,8216,1486,8216,1505xe" filled="true" fillcolor="#000000" stroked="false">
                <v:path arrowok="t"/>
                <v:fill type="solid"/>
              </v:shape>
            </v:group>
            <v:group style="position:absolute;left:8216;top:1505;width:10;height:20" coordorigin="8216,1505" coordsize="10,20">
              <v:shape style="position:absolute;left:8216;top:1505;width:10;height:20" coordorigin="8216,1505" coordsize="10,20" path="m8216,1524l8226,1524,8226,1505,8216,1505,8216,1524xe" filled="true" fillcolor="#000000" stroked="false">
                <v:path arrowok="t"/>
                <v:fill type="solid"/>
              </v:shape>
            </v:group>
            <v:group style="position:absolute;left:8216;top:1524;width:10;height:20" coordorigin="8216,1524" coordsize="10,20">
              <v:shape style="position:absolute;left:8216;top:1524;width:10;height:20" coordorigin="8216,1524" coordsize="10,20" path="m8216,1543l8226,1543,8226,1524,8216,1524,8216,1543xe" filled="true" fillcolor="#000000" stroked="false">
                <v:path arrowok="t"/>
                <v:fill type="solid"/>
              </v:shape>
            </v:group>
            <v:group style="position:absolute;left:8216;top:1543;width:10;height:20" coordorigin="8216,1543" coordsize="10,20">
              <v:shape style="position:absolute;left:8216;top:1543;width:10;height:20" coordorigin="8216,1543" coordsize="10,20" path="m8216,1562l8226,1562,8226,1543,8216,1543,8216,1562xe" filled="true" fillcolor="#000000" stroked="false">
                <v:path arrowok="t"/>
                <v:fill type="solid"/>
              </v:shape>
            </v:group>
            <v:group style="position:absolute;left:8216;top:1562;width:10;height:20" coordorigin="8216,1562" coordsize="10,20">
              <v:shape style="position:absolute;left:8216;top:1562;width:10;height:20" coordorigin="8216,1562" coordsize="10,20" path="m8216,1582l8226,1582,8226,1562,8216,1562,8216,1582xe" filled="true" fillcolor="#000000" stroked="false">
                <v:path arrowok="t"/>
                <v:fill type="solid"/>
              </v:shape>
            </v:group>
            <v:group style="position:absolute;left:8216;top:1582;width:10;height:20" coordorigin="8216,1582" coordsize="10,20">
              <v:shape style="position:absolute;left:8216;top:1582;width:10;height:20" coordorigin="8216,1582" coordsize="10,20" path="m8216,1601l8226,1601,8226,1582,8216,1582,8216,1601xe" filled="true" fillcolor="#000000" stroked="false">
                <v:path arrowok="t"/>
                <v:fill type="solid"/>
              </v:shape>
            </v:group>
            <v:group style="position:absolute;left:8216;top:1601;width:10;height:20" coordorigin="8216,1601" coordsize="10,20">
              <v:shape style="position:absolute;left:8216;top:1601;width:10;height:20" coordorigin="8216,1601" coordsize="10,20" path="m8216,1620l8226,1620,8226,1601,8216,1601,8216,1620xe" filled="true" fillcolor="#000000" stroked="false">
                <v:path arrowok="t"/>
                <v:fill type="solid"/>
              </v:shape>
            </v:group>
            <v:group style="position:absolute;left:8216;top:1620;width:10;height:20" coordorigin="8216,1620" coordsize="10,20">
              <v:shape style="position:absolute;left:8216;top:1620;width:10;height:20" coordorigin="8216,1620" coordsize="10,20" path="m8216,1639l8226,1639,8226,1620,8216,1620,8216,1639xe" filled="true" fillcolor="#000000" stroked="false">
                <v:path arrowok="t"/>
                <v:fill type="solid"/>
              </v:shape>
            </v:group>
            <v:group style="position:absolute;left:8216;top:1639;width:10;height:20" coordorigin="8216,1639" coordsize="10,20">
              <v:shape style="position:absolute;left:8216;top:1639;width:10;height:20" coordorigin="8216,1639" coordsize="10,20" path="m8216,1658l8226,1658,8226,1639,8216,1639,8216,1658xe" filled="true" fillcolor="#000000" stroked="false">
                <v:path arrowok="t"/>
                <v:fill type="solid"/>
              </v:shape>
            </v:group>
            <v:group style="position:absolute;left:8216;top:1658;width:10;height:20" coordorigin="8216,1658" coordsize="10,20">
              <v:shape style="position:absolute;left:8216;top:1658;width:10;height:20" coordorigin="8216,1658" coordsize="10,20" path="m8216,1678l8226,1678,8226,1658,8216,1658,8216,1678xe" filled="true" fillcolor="#000000" stroked="false">
                <v:path arrowok="t"/>
                <v:fill type="solid"/>
              </v:shape>
            </v:group>
            <v:group style="position:absolute;left:8216;top:1678;width:10;height:20" coordorigin="8216,1678" coordsize="10,20">
              <v:shape style="position:absolute;left:8216;top:1678;width:10;height:20" coordorigin="8216,1678" coordsize="10,20" path="m8216,1697l8226,1697,8226,1678,8216,1678,8216,1697xe" filled="true" fillcolor="#000000" stroked="false">
                <v:path arrowok="t"/>
                <v:fill type="solid"/>
              </v:shape>
            </v:group>
            <v:group style="position:absolute;left:8216;top:1697;width:10;height:20" coordorigin="8216,1697" coordsize="10,20">
              <v:shape style="position:absolute;left:8216;top:1697;width:10;height:20" coordorigin="8216,1697" coordsize="10,20" path="m8216,1716l8226,1716,8226,1697,8216,1697,8216,1716xe" filled="true" fillcolor="#000000" stroked="false">
                <v:path arrowok="t"/>
                <v:fill type="solid"/>
              </v:shape>
            </v:group>
            <v:group style="position:absolute;left:8216;top:1716;width:10;height:20" coordorigin="8216,1716" coordsize="10,20">
              <v:shape style="position:absolute;left:8216;top:1716;width:10;height:20" coordorigin="8216,1716" coordsize="10,20" path="m8216,1735l8226,1735,8226,1716,8216,1716,8216,1735xe" filled="true" fillcolor="#000000" stroked="false">
                <v:path arrowok="t"/>
                <v:fill type="solid"/>
              </v:shape>
            </v:group>
            <v:group style="position:absolute;left:8216;top:1735;width:10;height:20" coordorigin="8216,1735" coordsize="10,20">
              <v:shape style="position:absolute;left:8216;top:1735;width:10;height:20" coordorigin="8216,1735" coordsize="10,20" path="m8216,1754l8226,1754,8226,1735,8216,1735,8216,1754xe" filled="true" fillcolor="#000000" stroked="false">
                <v:path arrowok="t"/>
                <v:fill type="solid"/>
              </v:shape>
            </v:group>
            <v:group style="position:absolute;left:8216;top:1754;width:10;height:20" coordorigin="8216,1754" coordsize="10,20">
              <v:shape style="position:absolute;left:8216;top:1754;width:10;height:20" coordorigin="8216,1754" coordsize="10,20" path="m8216,1774l8226,1774,8226,1754,8216,1754,8216,1774xe" filled="true" fillcolor="#000000" stroked="false">
                <v:path arrowok="t"/>
                <v:fill type="solid"/>
              </v:shape>
            </v:group>
            <v:group style="position:absolute;left:8216;top:1774;width:10;height:20" coordorigin="8216,1774" coordsize="10,20">
              <v:shape style="position:absolute;left:8216;top:1774;width:10;height:20" coordorigin="8216,1774" coordsize="10,20" path="m8216,1793l8226,1793,8226,1774,8216,1774,8216,1793xe" filled="true" fillcolor="#000000" stroked="false">
                <v:path arrowok="t"/>
                <v:fill type="solid"/>
              </v:shape>
            </v:group>
            <v:group style="position:absolute;left:8216;top:1800;width:10;height:2" coordorigin="8216,1800" coordsize="10,2">
              <v:shape style="position:absolute;left:8216;top:1800;width:10;height:2" coordorigin="8216,1800" coordsize="10,0" path="m8216,1800l8226,1800e" filled="false" stroked="true" strokeweight=".72003pt" strokecolor="#000000">
                <v:path arrowok="t"/>
              </v:shape>
            </v:group>
            <v:group style="position:absolute;left:8216;top:1812;width:10;height:2" coordorigin="8216,1812" coordsize="10,2">
              <v:shape style="position:absolute;left:8216;top:1812;width:10;height:2" coordorigin="8216,1812" coordsize="10,0" path="m8216,1812l8226,1812e" filled="false" stroked="true" strokeweight=".47998pt" strokecolor="#000000">
                <v:path arrowok="t"/>
              </v:shape>
            </v:group>
            <v:group style="position:absolute;left:9817;top:871;width:10;height:20" coordorigin="9817,871" coordsize="10,20">
              <v:shape style="position:absolute;left:9817;top:871;width:10;height:20" coordorigin="9817,871" coordsize="10,20" path="m9817,890l9826,890,9826,871,9817,871,9817,890xe" filled="true" fillcolor="#000000" stroked="false">
                <v:path arrowok="t"/>
                <v:fill type="solid"/>
              </v:shape>
            </v:group>
            <v:group style="position:absolute;left:9817;top:890;width:10;height:20" coordorigin="9817,890" coordsize="10,20">
              <v:shape style="position:absolute;left:9817;top:890;width:10;height:20" coordorigin="9817,890" coordsize="10,20" path="m9817,910l9826,910,9826,890,9817,890,9817,910xe" filled="true" fillcolor="#000000" stroked="false">
                <v:path arrowok="t"/>
                <v:fill type="solid"/>
              </v:shape>
            </v:group>
            <v:group style="position:absolute;left:9817;top:910;width:10;height:20" coordorigin="9817,910" coordsize="10,20">
              <v:shape style="position:absolute;left:9817;top:910;width:10;height:20" coordorigin="9817,910" coordsize="10,20" path="m9817,929l9826,929,9826,910,9817,910,9817,929xe" filled="true" fillcolor="#000000" stroked="false">
                <v:path arrowok="t"/>
                <v:fill type="solid"/>
              </v:shape>
            </v:group>
            <v:group style="position:absolute;left:9817;top:929;width:10;height:20" coordorigin="9817,929" coordsize="10,20">
              <v:shape style="position:absolute;left:9817;top:929;width:10;height:20" coordorigin="9817,929" coordsize="10,20" path="m9817,948l9826,948,9826,929,9817,929,9817,948xe" filled="true" fillcolor="#000000" stroked="false">
                <v:path arrowok="t"/>
                <v:fill type="solid"/>
              </v:shape>
            </v:group>
            <v:group style="position:absolute;left:9817;top:948;width:10;height:20" coordorigin="9817,948" coordsize="10,20">
              <v:shape style="position:absolute;left:9817;top:948;width:10;height:20" coordorigin="9817,948" coordsize="10,20" path="m9817,967l9826,967,9826,948,9817,948,9817,967xe" filled="true" fillcolor="#000000" stroked="false">
                <v:path arrowok="t"/>
                <v:fill type="solid"/>
              </v:shape>
            </v:group>
            <v:group style="position:absolute;left:9817;top:967;width:10;height:20" coordorigin="9817,967" coordsize="10,20">
              <v:shape style="position:absolute;left:9817;top:967;width:10;height:20" coordorigin="9817,967" coordsize="10,20" path="m9817,986l9826,986,9826,967,9817,967,9817,986xe" filled="true" fillcolor="#000000" stroked="false">
                <v:path arrowok="t"/>
                <v:fill type="solid"/>
              </v:shape>
            </v:group>
            <v:group style="position:absolute;left:9817;top:986;width:10;height:20" coordorigin="9817,986" coordsize="10,20">
              <v:shape style="position:absolute;left:9817;top:986;width:10;height:20" coordorigin="9817,986" coordsize="10,20" path="m9817,1006l9826,1006,9826,986,9817,986,9817,1006xe" filled="true" fillcolor="#000000" stroked="false">
                <v:path arrowok="t"/>
                <v:fill type="solid"/>
              </v:shape>
            </v:group>
            <v:group style="position:absolute;left:9817;top:1006;width:10;height:20" coordorigin="9817,1006" coordsize="10,20">
              <v:shape style="position:absolute;left:9817;top:1006;width:10;height:20" coordorigin="9817,1006" coordsize="10,20" path="m9817,1025l9826,1025,9826,1006,9817,1006,9817,1025xe" filled="true" fillcolor="#000000" stroked="false">
                <v:path arrowok="t"/>
                <v:fill type="solid"/>
              </v:shape>
            </v:group>
            <v:group style="position:absolute;left:9817;top:1025;width:10;height:20" coordorigin="9817,1025" coordsize="10,20">
              <v:shape style="position:absolute;left:9817;top:1025;width:10;height:20" coordorigin="9817,1025" coordsize="10,20" path="m9817,1044l9826,1044,9826,1025,9817,1025,9817,1044xe" filled="true" fillcolor="#000000" stroked="false">
                <v:path arrowok="t"/>
                <v:fill type="solid"/>
              </v:shape>
            </v:group>
            <v:group style="position:absolute;left:9817;top:1044;width:10;height:20" coordorigin="9817,1044" coordsize="10,20">
              <v:shape style="position:absolute;left:9817;top:1044;width:10;height:20" coordorigin="9817,1044" coordsize="10,20" path="m9817,1063l9826,1063,9826,1044,9817,1044,9817,1063xe" filled="true" fillcolor="#000000" stroked="false">
                <v:path arrowok="t"/>
                <v:fill type="solid"/>
              </v:shape>
            </v:group>
            <v:group style="position:absolute;left:9817;top:1063;width:10;height:20" coordorigin="9817,1063" coordsize="10,20">
              <v:shape style="position:absolute;left:9817;top:1063;width:10;height:20" coordorigin="9817,1063" coordsize="10,20" path="m9817,1082l9826,1082,9826,1063,9817,1063,9817,1082xe" filled="true" fillcolor="#000000" stroked="false">
                <v:path arrowok="t"/>
                <v:fill type="solid"/>
              </v:shape>
            </v:group>
            <v:group style="position:absolute;left:9817;top:1082;width:10;height:20" coordorigin="9817,1082" coordsize="10,20">
              <v:shape style="position:absolute;left:9817;top:1082;width:10;height:20" coordorigin="9817,1082" coordsize="10,20" path="m9817,1102l9826,1102,9826,1082,9817,1082,9817,1102xe" filled="true" fillcolor="#000000" stroked="false">
                <v:path arrowok="t"/>
                <v:fill type="solid"/>
              </v:shape>
            </v:group>
            <v:group style="position:absolute;left:9817;top:1102;width:10;height:20" coordorigin="9817,1102" coordsize="10,20">
              <v:shape style="position:absolute;left:9817;top:1102;width:10;height:20" coordorigin="9817,1102" coordsize="10,20" path="m9817,1121l9826,1121,9826,1102,9817,1102,9817,1121xe" filled="true" fillcolor="#000000" stroked="false">
                <v:path arrowok="t"/>
                <v:fill type="solid"/>
              </v:shape>
            </v:group>
            <v:group style="position:absolute;left:9817;top:1121;width:10;height:20" coordorigin="9817,1121" coordsize="10,20">
              <v:shape style="position:absolute;left:9817;top:1121;width:10;height:20" coordorigin="9817,1121" coordsize="10,20" path="m9817,1140l9826,1140,9826,1121,9817,1121,9817,1140xe" filled="true" fillcolor="#000000" stroked="false">
                <v:path arrowok="t"/>
                <v:fill type="solid"/>
              </v:shape>
            </v:group>
            <v:group style="position:absolute;left:9817;top:1140;width:10;height:20" coordorigin="9817,1140" coordsize="10,20">
              <v:shape style="position:absolute;left:9817;top:1140;width:10;height:20" coordorigin="9817,1140" coordsize="10,20" path="m9817,1159l9826,1159,9826,1140,9817,1140,9817,1159xe" filled="true" fillcolor="#000000" stroked="false">
                <v:path arrowok="t"/>
                <v:fill type="solid"/>
              </v:shape>
            </v:group>
            <v:group style="position:absolute;left:9817;top:1159;width:10;height:20" coordorigin="9817,1159" coordsize="10,20">
              <v:shape style="position:absolute;left:9817;top:1159;width:10;height:20" coordorigin="9817,1159" coordsize="10,20" path="m9817,1178l9826,1178,9826,1159,9817,1159,9817,1178xe" filled="true" fillcolor="#000000" stroked="false">
                <v:path arrowok="t"/>
                <v:fill type="solid"/>
              </v:shape>
            </v:group>
            <v:group style="position:absolute;left:9817;top:1178;width:10;height:20" coordorigin="9817,1178" coordsize="10,20">
              <v:shape style="position:absolute;left:9817;top:1178;width:10;height:20" coordorigin="9817,1178" coordsize="10,20" path="m9817,1198l9826,1198,9826,1178,9817,1178,9817,1198xe" filled="true" fillcolor="#000000" stroked="false">
                <v:path arrowok="t"/>
                <v:fill type="solid"/>
              </v:shape>
            </v:group>
            <v:group style="position:absolute;left:9817;top:1198;width:10;height:20" coordorigin="9817,1198" coordsize="10,20">
              <v:shape style="position:absolute;left:9817;top:1198;width:10;height:20" coordorigin="9817,1198" coordsize="10,20" path="m9817,1217l9826,1217,9826,1198,9817,1198,9817,1217xe" filled="true" fillcolor="#000000" stroked="false">
                <v:path arrowok="t"/>
                <v:fill type="solid"/>
              </v:shape>
            </v:group>
            <v:group style="position:absolute;left:9817;top:1217;width:10;height:20" coordorigin="9817,1217" coordsize="10,20">
              <v:shape style="position:absolute;left:9817;top:1217;width:10;height:20" coordorigin="9817,1217" coordsize="10,20" path="m9817,1236l9826,1236,9826,1217,9817,1217,9817,1236xe" filled="true" fillcolor="#000000" stroked="false">
                <v:path arrowok="t"/>
                <v:fill type="solid"/>
              </v:shape>
            </v:group>
            <v:group style="position:absolute;left:9817;top:1236;width:10;height:20" coordorigin="9817,1236" coordsize="10,20">
              <v:shape style="position:absolute;left:9817;top:1236;width:10;height:20" coordorigin="9817,1236" coordsize="10,20" path="m9817,1255l9826,1255,9826,1236,9817,1236,9817,1255xe" filled="true" fillcolor="#000000" stroked="false">
                <v:path arrowok="t"/>
                <v:fill type="solid"/>
              </v:shape>
            </v:group>
            <v:group style="position:absolute;left:9817;top:1255;width:10;height:20" coordorigin="9817,1255" coordsize="10,20">
              <v:shape style="position:absolute;left:9817;top:1255;width:10;height:20" coordorigin="9817,1255" coordsize="10,20" path="m9817,1274l9826,1274,9826,1255,9817,1255,9817,1274xe" filled="true" fillcolor="#000000" stroked="false">
                <v:path arrowok="t"/>
                <v:fill type="solid"/>
              </v:shape>
            </v:group>
            <v:group style="position:absolute;left:9817;top:1274;width:10;height:20" coordorigin="9817,1274" coordsize="10,20">
              <v:shape style="position:absolute;left:9817;top:1274;width:10;height:20" coordorigin="9817,1274" coordsize="10,20" path="m9817,1294l9826,1294,9826,1274,9817,1274,9817,1294xe" filled="true" fillcolor="#000000" stroked="false">
                <v:path arrowok="t"/>
                <v:fill type="solid"/>
              </v:shape>
            </v:group>
            <v:group style="position:absolute;left:9817;top:1294;width:10;height:20" coordorigin="9817,1294" coordsize="10,20">
              <v:shape style="position:absolute;left:9817;top:1294;width:10;height:20" coordorigin="9817,1294" coordsize="10,20" path="m9817,1313l9826,1313,9826,1294,9817,1294,9817,1313xe" filled="true" fillcolor="#000000" stroked="false">
                <v:path arrowok="t"/>
                <v:fill type="solid"/>
              </v:shape>
            </v:group>
            <v:group style="position:absolute;left:9817;top:1313;width:10;height:20" coordorigin="9817,1313" coordsize="10,20">
              <v:shape style="position:absolute;left:9817;top:1313;width:10;height:20" coordorigin="9817,1313" coordsize="10,20" path="m9817,1332l9826,1332,9826,1313,9817,1313,9817,1332xe" filled="true" fillcolor="#000000" stroked="false">
                <v:path arrowok="t"/>
                <v:fill type="solid"/>
              </v:shape>
            </v:group>
            <v:group style="position:absolute;left:9817;top:1332;width:10;height:20" coordorigin="9817,1332" coordsize="10,20">
              <v:shape style="position:absolute;left:9817;top:1332;width:10;height:20" coordorigin="9817,1332" coordsize="10,20" path="m9817,1351l9826,1351,9826,1332,9817,1332,9817,1351xe" filled="true" fillcolor="#000000" stroked="false">
                <v:path arrowok="t"/>
                <v:fill type="solid"/>
              </v:shape>
            </v:group>
            <v:group style="position:absolute;left:9817;top:1351;width:10;height:20" coordorigin="9817,1351" coordsize="10,20">
              <v:shape style="position:absolute;left:9817;top:1351;width:10;height:20" coordorigin="9817,1351" coordsize="10,20" path="m9817,1370l9826,1370,9826,1351,9817,1351,9817,1370xe" filled="true" fillcolor="#000000" stroked="false">
                <v:path arrowok="t"/>
                <v:fill type="solid"/>
              </v:shape>
            </v:group>
            <v:group style="position:absolute;left:9817;top:1370;width:10;height:20" coordorigin="9817,1370" coordsize="10,20">
              <v:shape style="position:absolute;left:9817;top:1370;width:10;height:20" coordorigin="9817,1370" coordsize="10,20" path="m9817,1390l9826,1390,9826,1370,9817,1370,9817,1390xe" filled="true" fillcolor="#000000" stroked="false">
                <v:path arrowok="t"/>
                <v:fill type="solid"/>
              </v:shape>
            </v:group>
            <v:group style="position:absolute;left:9817;top:1390;width:10;height:20" coordorigin="9817,1390" coordsize="10,20">
              <v:shape style="position:absolute;left:9817;top:1390;width:10;height:20" coordorigin="9817,1390" coordsize="10,20" path="m9817,1409l9826,1409,9826,1390,9817,1390,9817,1409xe" filled="true" fillcolor="#000000" stroked="false">
                <v:path arrowok="t"/>
                <v:fill type="solid"/>
              </v:shape>
            </v:group>
            <v:group style="position:absolute;left:9817;top:1409;width:10;height:20" coordorigin="9817,1409" coordsize="10,20">
              <v:shape style="position:absolute;left:9817;top:1409;width:10;height:20" coordorigin="9817,1409" coordsize="10,20" path="m9817,1428l9826,1428,9826,1409,9817,1409,9817,1428xe" filled="true" fillcolor="#000000" stroked="false">
                <v:path arrowok="t"/>
                <v:fill type="solid"/>
              </v:shape>
            </v:group>
            <v:group style="position:absolute;left:9817;top:1428;width:10;height:20" coordorigin="9817,1428" coordsize="10,20">
              <v:shape style="position:absolute;left:9817;top:1428;width:10;height:20" coordorigin="9817,1428" coordsize="10,20" path="m9817,1447l9826,1447,9826,1428,9817,1428,9817,1447xe" filled="true" fillcolor="#000000" stroked="false">
                <v:path arrowok="t"/>
                <v:fill type="solid"/>
              </v:shape>
            </v:group>
            <v:group style="position:absolute;left:9817;top:1447;width:10;height:20" coordorigin="9817,1447" coordsize="10,20">
              <v:shape style="position:absolute;left:9817;top:1447;width:10;height:20" coordorigin="9817,1447" coordsize="10,20" path="m9817,1466l9826,1466,9826,1447,9817,1447,9817,1466xe" filled="true" fillcolor="#000000" stroked="false">
                <v:path arrowok="t"/>
                <v:fill type="solid"/>
              </v:shape>
            </v:group>
            <v:group style="position:absolute;left:9817;top:1466;width:10;height:20" coordorigin="9817,1466" coordsize="10,20">
              <v:shape style="position:absolute;left:9817;top:1466;width:10;height:20" coordorigin="9817,1466" coordsize="10,20" path="m9817,1486l9826,1486,9826,1466,9817,1466,9817,1486xe" filled="true" fillcolor="#000000" stroked="false">
                <v:path arrowok="t"/>
                <v:fill type="solid"/>
              </v:shape>
            </v:group>
            <v:group style="position:absolute;left:9817;top:1486;width:10;height:20" coordorigin="9817,1486" coordsize="10,20">
              <v:shape style="position:absolute;left:9817;top:1486;width:10;height:20" coordorigin="9817,1486" coordsize="10,20" path="m9817,1505l9826,1505,9826,1486,9817,1486,9817,1505xe" filled="true" fillcolor="#000000" stroked="false">
                <v:path arrowok="t"/>
                <v:fill type="solid"/>
              </v:shape>
            </v:group>
            <v:group style="position:absolute;left:9817;top:1505;width:10;height:20" coordorigin="9817,1505" coordsize="10,20">
              <v:shape style="position:absolute;left:9817;top:1505;width:10;height:20" coordorigin="9817,1505" coordsize="10,20" path="m9817,1524l9826,1524,9826,1505,9817,1505,9817,1524xe" filled="true" fillcolor="#000000" stroked="false">
                <v:path arrowok="t"/>
                <v:fill type="solid"/>
              </v:shape>
            </v:group>
            <v:group style="position:absolute;left:9817;top:1524;width:10;height:20" coordorigin="9817,1524" coordsize="10,20">
              <v:shape style="position:absolute;left:9817;top:1524;width:10;height:20" coordorigin="9817,1524" coordsize="10,20" path="m9817,1543l9826,1543,9826,1524,9817,1524,9817,1543xe" filled="true" fillcolor="#000000" stroked="false">
                <v:path arrowok="t"/>
                <v:fill type="solid"/>
              </v:shape>
            </v:group>
            <v:group style="position:absolute;left:9817;top:1543;width:10;height:20" coordorigin="9817,1543" coordsize="10,20">
              <v:shape style="position:absolute;left:9817;top:1543;width:10;height:20" coordorigin="9817,1543" coordsize="10,20" path="m9817,1562l9826,1562,9826,1543,9817,1543,9817,1562xe" filled="true" fillcolor="#000000" stroked="false">
                <v:path arrowok="t"/>
                <v:fill type="solid"/>
              </v:shape>
            </v:group>
            <v:group style="position:absolute;left:9817;top:1562;width:10;height:20" coordorigin="9817,1562" coordsize="10,20">
              <v:shape style="position:absolute;left:9817;top:1562;width:10;height:20" coordorigin="9817,1562" coordsize="10,20" path="m9817,1582l9826,1582,9826,1562,9817,1562,9817,1582xe" filled="true" fillcolor="#000000" stroked="false">
                <v:path arrowok="t"/>
                <v:fill type="solid"/>
              </v:shape>
            </v:group>
            <v:group style="position:absolute;left:9817;top:1582;width:10;height:20" coordorigin="9817,1582" coordsize="10,20">
              <v:shape style="position:absolute;left:9817;top:1582;width:10;height:20" coordorigin="9817,1582" coordsize="10,20" path="m9817,1601l9826,1601,9826,1582,9817,1582,9817,1601xe" filled="true" fillcolor="#000000" stroked="false">
                <v:path arrowok="t"/>
                <v:fill type="solid"/>
              </v:shape>
            </v:group>
            <v:group style="position:absolute;left:9817;top:1601;width:10;height:20" coordorigin="9817,1601" coordsize="10,20">
              <v:shape style="position:absolute;left:9817;top:1601;width:10;height:20" coordorigin="9817,1601" coordsize="10,20" path="m9817,1620l9826,1620,9826,1601,9817,1601,9817,1620xe" filled="true" fillcolor="#000000" stroked="false">
                <v:path arrowok="t"/>
                <v:fill type="solid"/>
              </v:shape>
            </v:group>
            <v:group style="position:absolute;left:9817;top:1620;width:10;height:20" coordorigin="9817,1620" coordsize="10,20">
              <v:shape style="position:absolute;left:9817;top:1620;width:10;height:20" coordorigin="9817,1620" coordsize="10,20" path="m9817,1639l9826,1639,9826,1620,9817,1620,9817,1639xe" filled="true" fillcolor="#000000" stroked="false">
                <v:path arrowok="t"/>
                <v:fill type="solid"/>
              </v:shape>
            </v:group>
            <v:group style="position:absolute;left:9817;top:1639;width:10;height:20" coordorigin="9817,1639" coordsize="10,20">
              <v:shape style="position:absolute;left:9817;top:1639;width:10;height:20" coordorigin="9817,1639" coordsize="10,20" path="m9817,1658l9826,1658,9826,1639,9817,1639,9817,1658xe" filled="true" fillcolor="#000000" stroked="false">
                <v:path arrowok="t"/>
                <v:fill type="solid"/>
              </v:shape>
            </v:group>
            <v:group style="position:absolute;left:9817;top:1658;width:10;height:20" coordorigin="9817,1658" coordsize="10,20">
              <v:shape style="position:absolute;left:9817;top:1658;width:10;height:20" coordorigin="9817,1658" coordsize="10,20" path="m9817,1678l9826,1678,9826,1658,9817,1658,9817,1678xe" filled="true" fillcolor="#000000" stroked="false">
                <v:path arrowok="t"/>
                <v:fill type="solid"/>
              </v:shape>
            </v:group>
            <v:group style="position:absolute;left:9817;top:1678;width:10;height:20" coordorigin="9817,1678" coordsize="10,20">
              <v:shape style="position:absolute;left:9817;top:1678;width:10;height:20" coordorigin="9817,1678" coordsize="10,20" path="m9817,1697l9826,1697,9826,1678,9817,1678,9817,1697xe" filled="true" fillcolor="#000000" stroked="false">
                <v:path arrowok="t"/>
                <v:fill type="solid"/>
              </v:shape>
            </v:group>
            <v:group style="position:absolute;left:9817;top:1697;width:10;height:20" coordorigin="9817,1697" coordsize="10,20">
              <v:shape style="position:absolute;left:9817;top:1697;width:10;height:20" coordorigin="9817,1697" coordsize="10,20" path="m9817,1716l9826,1716,9826,1697,9817,1697,9817,1716xe" filled="true" fillcolor="#000000" stroked="false">
                <v:path arrowok="t"/>
                <v:fill type="solid"/>
              </v:shape>
              <v:shape style="position:absolute;left:8226;top:1716;width:1610;height:101" type="#_x0000_t75" stroked="false">
                <v:imagedata r:id="rId1531" o:title=""/>
              </v:shape>
            </v:group>
            <v:group style="position:absolute;left:9817;top:1812;width:10;height:2" coordorigin="9817,1812" coordsize="10,2">
              <v:shape style="position:absolute;left:9817;top:1812;width:10;height:2" coordorigin="9817,1812" coordsize="10,0" path="m9817,1812l9826,1812e" filled="false" stroked="true" strokeweight=".47998pt" strokecolor="#000000">
                <v:path arrowok="t"/>
              </v:shape>
              <v:shape style="position:absolute;left:4771;top:131;width:721;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年末余额</w:t>
                      </w:r>
                      <w:r>
                        <w:rPr>
                          <w:rFonts w:ascii="宋体" w:hAnsi="宋体" w:cs="宋体" w:eastAsia="宋体" w:hint="default"/>
                          <w:sz w:val="18"/>
                          <w:szCs w:val="18"/>
                        </w:rPr>
                      </w:r>
                    </w:p>
                  </w:txbxContent>
                </v:textbox>
                <w10:wrap type="none"/>
              </v:shape>
              <v:shape style="position:absolute;left:7894;top:131;width:720;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年初余额</w:t>
                      </w:r>
                      <w:r>
                        <w:rPr>
                          <w:rFonts w:ascii="宋体" w:hAnsi="宋体" w:cs="宋体" w:eastAsia="宋体" w:hint="default"/>
                          <w:sz w:val="18"/>
                          <w:szCs w:val="18"/>
                        </w:rPr>
                      </w:r>
                    </w:p>
                  </w:txbxContent>
                </v:textbox>
                <w10:wrap type="none"/>
              </v:shape>
              <v:shape style="position:absolute;left:345;top:345;width:720;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项目名称</w:t>
                      </w:r>
                      <w:r>
                        <w:rPr>
                          <w:rFonts w:ascii="宋体" w:hAnsi="宋体" w:cs="宋体" w:eastAsia="宋体" w:hint="default"/>
                          <w:sz w:val="18"/>
                          <w:szCs w:val="18"/>
                        </w:rPr>
                      </w:r>
                    </w:p>
                  </w:txbxContent>
                </v:textbox>
                <w10:wrap type="none"/>
              </v:shape>
              <v:shape style="position:absolute;left:2217;top:345;width:540;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关联方</w:t>
                      </w:r>
                      <w:r>
                        <w:rPr>
                          <w:rFonts w:ascii="宋体" w:hAnsi="宋体" w:cs="宋体" w:eastAsia="宋体" w:hint="default"/>
                          <w:sz w:val="18"/>
                          <w:szCs w:val="18"/>
                        </w:rPr>
                      </w:r>
                    </w:p>
                  </w:txbxContent>
                </v:textbox>
                <w10:wrap type="none"/>
              </v:shape>
              <v:shape style="position:absolute;left:3969;top:561;width:720;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账面余额</w:t>
                      </w:r>
                      <w:r>
                        <w:rPr>
                          <w:rFonts w:ascii="宋体" w:hAnsi="宋体" w:cs="宋体" w:eastAsia="宋体" w:hint="default"/>
                          <w:sz w:val="18"/>
                          <w:szCs w:val="18"/>
                        </w:rPr>
                      </w:r>
                    </w:p>
                  </w:txbxContent>
                </v:textbox>
                <w10:wrap type="none"/>
              </v:shape>
              <v:shape style="position:absolute;left:5491;top:561;width:720;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坏账准备</w:t>
                      </w:r>
                      <w:r>
                        <w:rPr>
                          <w:rFonts w:ascii="宋体" w:hAnsi="宋体" w:cs="宋体" w:eastAsia="宋体" w:hint="default"/>
                          <w:sz w:val="18"/>
                          <w:szCs w:val="18"/>
                        </w:rPr>
                      </w:r>
                    </w:p>
                  </w:txbxContent>
                </v:textbox>
                <w10:wrap type="none"/>
              </v:shape>
              <v:shape style="position:absolute;left:7095;top:561;width:721;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账面余额</w:t>
                      </w:r>
                      <w:r>
                        <w:rPr>
                          <w:rFonts w:ascii="宋体" w:hAnsi="宋体" w:cs="宋体" w:eastAsia="宋体" w:hint="default"/>
                          <w:sz w:val="18"/>
                          <w:szCs w:val="18"/>
                        </w:rPr>
                      </w:r>
                    </w:p>
                  </w:txbxContent>
                </v:textbox>
                <w10:wrap type="none"/>
              </v:shape>
              <v:shape style="position:absolute;left:8694;top:561;width:720;height:1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坏账准备</w:t>
                      </w:r>
                      <w:r>
                        <w:rPr>
                          <w:rFonts w:ascii="宋体" w:hAnsi="宋体" w:cs="宋体" w:eastAsia="宋体" w:hint="default"/>
                          <w:sz w:val="18"/>
                          <w:szCs w:val="18"/>
                        </w:rPr>
                      </w:r>
                    </w:p>
                  </w:txbxContent>
                </v:textbox>
                <w10:wrap type="none"/>
              </v:shape>
              <v:shape style="position:absolute;left:345;top:12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应收账款</w:t>
                      </w:r>
                    </w:p>
                  </w:txbxContent>
                </v:textbox>
                <w10:wrap type="none"/>
              </v:shape>
              <v:shape style="position:absolute;left:1360;top:1091;width:2189;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福建新大陆通信科技股份有</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txbxContent>
                </v:textbox>
                <w10:wrap type="none"/>
              </v:shape>
              <v:shape style="position:absolute;left:3777;top:1257;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15,541,650.00</w:t>
                      </w:r>
                    </w:p>
                  </w:txbxContent>
                </v:textbox>
                <w10:wrap type="none"/>
              </v:shape>
              <v:shape style="position:absolute;left:5412;top:125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784,955.00</w:t>
                      </w:r>
                    </w:p>
                  </w:txbxContent>
                </v:textbox>
                <w10:wrap type="none"/>
              </v:shape>
              <v:shape style="position:absolute;left:6946;top:125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1,956,850.00</w:t>
                      </w:r>
                    </w:p>
                  </w:txbxContent>
                </v:textbox>
                <w10:wrap type="none"/>
              </v:shape>
              <v:shape style="position:absolute;left:8751;top:1257;width:71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97,842.50</w:t>
                      </w:r>
                    </w:p>
                  </w:txbxContent>
                </v:textbox>
                <w10:wrap type="none"/>
              </v:shape>
            </v:group>
          </v:group>
        </w:pict>
      </w:r>
      <w:r>
        <w:rPr>
          <w:rFonts w:ascii="宋体" w:hAnsi="宋体" w:cs="宋体" w:eastAsia="宋体" w:hint="default"/>
          <w:position w:val="-35"/>
          <w:sz w:val="20"/>
          <w:szCs w:val="20"/>
        </w:rPr>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pStyle w:val="Heading5"/>
        <w:spacing w:line="240" w:lineRule="auto" w:before="26"/>
        <w:ind w:left="662" w:right="114"/>
        <w:jc w:val="left"/>
        <w:rPr>
          <w:b w:val="0"/>
          <w:bCs w:val="0"/>
        </w:rPr>
      </w:pPr>
      <w:r>
        <w:rPr/>
        <w:t>八、股份支付</w:t>
      </w:r>
      <w:r>
        <w:rPr>
          <w:b w:val="0"/>
          <w:bCs w:val="0"/>
        </w:rPr>
      </w:r>
    </w:p>
    <w:p>
      <w:pPr>
        <w:spacing w:line="463" w:lineRule="auto" w:before="196"/>
        <w:ind w:left="833" w:right="5413" w:hanging="23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63"/>
          <w:sz w:val="21"/>
          <w:szCs w:val="21"/>
        </w:rPr>
        <w:t> </w:t>
      </w:r>
      <w:r>
        <w:rPr>
          <w:rFonts w:ascii="宋体" w:hAnsi="宋体" w:cs="宋体" w:eastAsia="宋体" w:hint="default"/>
          <w:b/>
          <w:bCs/>
          <w:sz w:val="21"/>
          <w:szCs w:val="21"/>
        </w:rPr>
        <w:t>股份支付总体情况</w:t>
      </w:r>
      <w:r>
        <w:rPr>
          <w:rFonts w:ascii="宋体" w:hAnsi="宋体" w:cs="宋体" w:eastAsia="宋体" w:hint="default"/>
          <w:b/>
          <w:bCs/>
          <w:spacing w:val="-102"/>
          <w:sz w:val="21"/>
          <w:szCs w:val="21"/>
        </w:rPr>
        <w:t> </w:t>
      </w:r>
      <w:r>
        <w:rPr>
          <w:rFonts w:ascii="宋体" w:hAnsi="宋体" w:cs="宋体" w:eastAsia="宋体" w:hint="default"/>
          <w:b/>
          <w:bCs/>
          <w:spacing w:val="-102"/>
          <w:sz w:val="21"/>
          <w:szCs w:val="21"/>
        </w:rPr>
      </w:r>
      <w:r>
        <w:rPr>
          <w:rFonts w:ascii="宋体" w:hAnsi="宋体" w:cs="宋体" w:eastAsia="宋体" w:hint="default"/>
          <w:spacing w:val="-2"/>
          <w:sz w:val="21"/>
          <w:szCs w:val="21"/>
        </w:rPr>
        <w:t>注：股份支付情况的说明：无。</w:t>
      </w:r>
    </w:p>
    <w:p>
      <w:pPr>
        <w:spacing w:line="424" w:lineRule="auto" w:before="91"/>
        <w:ind w:left="914" w:right="4413" w:hanging="315"/>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63"/>
          <w:sz w:val="21"/>
          <w:szCs w:val="21"/>
        </w:rPr>
        <w:t> </w:t>
      </w:r>
      <w:r>
        <w:rPr>
          <w:rFonts w:ascii="宋体" w:hAnsi="宋体" w:cs="宋体" w:eastAsia="宋体" w:hint="default"/>
          <w:b/>
          <w:bCs/>
          <w:sz w:val="21"/>
          <w:szCs w:val="21"/>
        </w:rPr>
        <w:t>以权益结算的股份支付情况</w:t>
      </w:r>
      <w:r>
        <w:rPr>
          <w:rFonts w:ascii="宋体" w:hAnsi="宋体" w:cs="宋体" w:eastAsia="宋体" w:hint="default"/>
          <w:b/>
          <w:bCs/>
          <w:w w:val="100"/>
          <w:sz w:val="21"/>
          <w:szCs w:val="21"/>
        </w:rPr>
        <w:t> </w:t>
      </w:r>
      <w:r>
        <w:rPr>
          <w:rFonts w:ascii="宋体" w:hAnsi="宋体" w:cs="宋体" w:eastAsia="宋体" w:hint="default"/>
          <w:sz w:val="21"/>
          <w:szCs w:val="21"/>
        </w:rPr>
        <w:t>注：本期估计与上期估计有重大差异的情况， </w:t>
      </w:r>
      <w:r>
        <w:rPr>
          <w:rFonts w:ascii="宋体" w:hAnsi="宋体" w:cs="宋体" w:eastAsia="宋体" w:hint="default"/>
          <w:spacing w:val="-3"/>
          <w:sz w:val="21"/>
          <w:szCs w:val="21"/>
        </w:rPr>
        <w:t>无。</w:t>
      </w:r>
      <w:r>
        <w:rPr>
          <w:rFonts w:ascii="宋体" w:hAnsi="宋体" w:cs="宋体" w:eastAsia="宋体" w:hint="default"/>
          <w:sz w:val="21"/>
          <w:szCs w:val="21"/>
        </w:rPr>
      </w:r>
    </w:p>
    <w:p>
      <w:pPr>
        <w:spacing w:after="0" w:line="424" w:lineRule="auto"/>
        <w:jc w:val="left"/>
        <w:rPr>
          <w:rFonts w:ascii="宋体" w:hAnsi="宋体" w:cs="宋体" w:eastAsia="宋体" w:hint="default"/>
          <w:sz w:val="21"/>
          <w:szCs w:val="21"/>
        </w:rPr>
        <w:sectPr>
          <w:pgSz w:w="11910" w:h="16840"/>
          <w:pgMar w:header="990" w:footer="1184" w:top="1160" w:bottom="1380" w:left="900" w:right="940"/>
        </w:sectPr>
      </w:pPr>
    </w:p>
    <w:p>
      <w:pPr>
        <w:spacing w:line="240" w:lineRule="auto" w:before="8"/>
        <w:rPr>
          <w:rFonts w:ascii="宋体" w:hAnsi="宋体" w:cs="宋体" w:eastAsia="宋体" w:hint="default"/>
          <w:sz w:val="19"/>
          <w:szCs w:val="19"/>
        </w:rPr>
      </w:pPr>
    </w:p>
    <w:p>
      <w:pPr>
        <w:spacing w:line="427" w:lineRule="auto" w:before="36"/>
        <w:ind w:left="874" w:right="3964" w:hanging="315"/>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63"/>
          <w:sz w:val="21"/>
          <w:szCs w:val="21"/>
        </w:rPr>
        <w:t> </w:t>
      </w:r>
      <w:r>
        <w:rPr>
          <w:rFonts w:ascii="宋体" w:hAnsi="宋体" w:cs="宋体" w:eastAsia="宋体" w:hint="default"/>
          <w:b/>
          <w:bCs/>
          <w:sz w:val="21"/>
          <w:szCs w:val="21"/>
        </w:rPr>
        <w:t>以现金结算的股份支付情况</w:t>
      </w:r>
      <w:r>
        <w:rPr>
          <w:rFonts w:ascii="宋体" w:hAnsi="宋体" w:cs="宋体" w:eastAsia="宋体" w:hint="default"/>
          <w:b/>
          <w:bCs/>
          <w:w w:val="100"/>
          <w:sz w:val="21"/>
          <w:szCs w:val="21"/>
        </w:rPr>
        <w:t> </w:t>
      </w:r>
      <w:r>
        <w:rPr>
          <w:rFonts w:ascii="宋体" w:hAnsi="宋体" w:cs="宋体" w:eastAsia="宋体" w:hint="default"/>
          <w:spacing w:val="-2"/>
          <w:sz w:val="21"/>
          <w:szCs w:val="21"/>
        </w:rPr>
        <w:t>注：以现金结算的股份支付的说明，无。</w:t>
      </w:r>
    </w:p>
    <w:p>
      <w:pPr>
        <w:spacing w:line="400" w:lineRule="auto" w:before="75"/>
        <w:ind w:left="920" w:right="6147" w:hanging="36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63"/>
          <w:sz w:val="21"/>
          <w:szCs w:val="21"/>
        </w:rPr>
        <w:t> </w:t>
      </w:r>
      <w:r>
        <w:rPr>
          <w:rFonts w:ascii="宋体" w:hAnsi="宋体" w:cs="宋体" w:eastAsia="宋体" w:hint="default"/>
          <w:b/>
          <w:bCs/>
          <w:sz w:val="21"/>
          <w:szCs w:val="21"/>
        </w:rPr>
        <w:t>以股份支付服务情况</w:t>
      </w:r>
      <w:r>
        <w:rPr>
          <w:rFonts w:ascii="宋体" w:hAnsi="宋体" w:cs="宋体" w:eastAsia="宋体" w:hint="default"/>
          <w:b/>
          <w:bCs/>
          <w:spacing w:val="-102"/>
          <w:sz w:val="21"/>
          <w:szCs w:val="21"/>
        </w:rPr>
        <w:t> </w:t>
      </w:r>
      <w:r>
        <w:rPr>
          <w:rFonts w:ascii="宋体" w:hAnsi="宋体" w:cs="宋体" w:eastAsia="宋体" w:hint="default"/>
          <w:b/>
          <w:bCs/>
          <w:spacing w:val="-102"/>
          <w:sz w:val="21"/>
          <w:szCs w:val="21"/>
        </w:rPr>
      </w:r>
      <w:r>
        <w:rPr>
          <w:rFonts w:ascii="宋体" w:hAnsi="宋体" w:cs="宋体" w:eastAsia="宋体" w:hint="default"/>
          <w:spacing w:val="-2"/>
          <w:sz w:val="21"/>
          <w:szCs w:val="21"/>
        </w:rPr>
        <w:t>注：以股份支付服务情况，无。</w:t>
      </w:r>
    </w:p>
    <w:p>
      <w:pPr>
        <w:pStyle w:val="Heading5"/>
        <w:spacing w:line="240" w:lineRule="auto" w:before="118"/>
        <w:ind w:left="622" w:right="186"/>
        <w:jc w:val="left"/>
        <w:rPr>
          <w:b w:val="0"/>
          <w:bCs w:val="0"/>
        </w:rPr>
      </w:pPr>
      <w:r>
        <w:rPr/>
        <w:t>九、或有事项</w:t>
      </w:r>
      <w:r>
        <w:rPr>
          <w:b w:val="0"/>
          <w:bCs w:val="0"/>
        </w:rPr>
      </w:r>
    </w:p>
    <w:p>
      <w:pPr>
        <w:pStyle w:val="BodyText"/>
        <w:spacing w:line="240" w:lineRule="auto" w:before="189"/>
        <w:ind w:left="903" w:right="186"/>
        <w:jc w:val="left"/>
      </w:pPr>
      <w:r>
        <w:rPr/>
        <w:t>截至</w:t>
      </w:r>
      <w:r>
        <w:rPr>
          <w:spacing w:val="-5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3"/>
        </w:rPr>
        <w:t> </w:t>
      </w:r>
      <w:r>
        <w:rPr>
          <w:rFonts w:ascii="Times New Roman" w:hAnsi="Times New Roman" w:cs="Times New Roman" w:eastAsia="Times New Roman" w:hint="default"/>
        </w:rPr>
        <w:t>31 </w:t>
      </w:r>
      <w:r>
        <w:rPr/>
        <w:t>日，本公司不存在应披露的或有事项。</w:t>
      </w:r>
    </w:p>
    <w:p>
      <w:pPr>
        <w:spacing w:line="240" w:lineRule="auto" w:before="0"/>
        <w:rPr>
          <w:rFonts w:ascii="宋体" w:hAnsi="宋体" w:cs="宋体" w:eastAsia="宋体" w:hint="default"/>
          <w:sz w:val="18"/>
          <w:szCs w:val="18"/>
        </w:rPr>
      </w:pPr>
    </w:p>
    <w:p>
      <w:pPr>
        <w:pStyle w:val="Heading5"/>
        <w:spacing w:line="240" w:lineRule="auto"/>
        <w:ind w:left="622" w:right="186"/>
        <w:jc w:val="left"/>
        <w:rPr>
          <w:b w:val="0"/>
          <w:bCs w:val="0"/>
        </w:rPr>
      </w:pPr>
      <w:r>
        <w:rPr/>
        <w:t>十、承诺事项</w:t>
      </w:r>
      <w:r>
        <w:rPr>
          <w:b w:val="0"/>
          <w:bCs w:val="0"/>
        </w:rPr>
      </w:r>
    </w:p>
    <w:p>
      <w:pPr>
        <w:spacing w:line="470" w:lineRule="auto" w:before="196"/>
        <w:ind w:left="560" w:right="3544" w:firstLine="343"/>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3"/>
          <w:sz w:val="21"/>
          <w:szCs w:val="21"/>
        </w:rPr>
        <w:t> </w:t>
      </w:r>
      <w:r>
        <w:rPr>
          <w:rFonts w:ascii="宋体" w:hAnsi="宋体" w:cs="宋体" w:eastAsia="宋体" w:hint="default"/>
          <w:sz w:val="21"/>
          <w:szCs w:val="21"/>
        </w:rPr>
        <w:t>2010</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12</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日，本公司没有需要披露的承诺事项。</w:t>
      </w:r>
      <w:r>
        <w:rPr>
          <w:rFonts w:ascii="宋体" w:hAnsi="宋体" w:cs="宋体" w:eastAsia="宋体" w:hint="default"/>
          <w:w w:val="100"/>
          <w:sz w:val="21"/>
          <w:szCs w:val="21"/>
        </w:rPr>
        <w:t> </w:t>
      </w:r>
      <w:r>
        <w:rPr>
          <w:rFonts w:ascii="宋体" w:hAnsi="宋体" w:cs="宋体" w:eastAsia="宋体" w:hint="default"/>
          <w:b/>
          <w:bCs/>
          <w:sz w:val="24"/>
          <w:szCs w:val="24"/>
        </w:rPr>
        <w:t>十一、</w:t>
      </w:r>
      <w:r>
        <w:rPr>
          <w:rFonts w:ascii="宋体" w:hAnsi="宋体" w:cs="宋体" w:eastAsia="宋体" w:hint="default"/>
          <w:b/>
          <w:bCs/>
          <w:spacing w:val="-66"/>
          <w:sz w:val="24"/>
          <w:szCs w:val="24"/>
        </w:rPr>
        <w:t> </w:t>
      </w:r>
      <w:r>
        <w:rPr>
          <w:rFonts w:ascii="宋体" w:hAnsi="宋体" w:cs="宋体" w:eastAsia="宋体" w:hint="default"/>
          <w:b/>
          <w:bCs/>
          <w:sz w:val="24"/>
          <w:szCs w:val="24"/>
        </w:rPr>
        <w:t>资产负债表日后事项</w:t>
      </w:r>
      <w:r>
        <w:rPr>
          <w:rFonts w:ascii="宋体" w:hAnsi="宋体" w:cs="宋体" w:eastAsia="宋体" w:hint="default"/>
          <w:b/>
          <w:bCs/>
          <w:w w:val="99"/>
          <w:sz w:val="24"/>
          <w:szCs w:val="24"/>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、重要的资产负债表日后事项说明，无。</w:t>
      </w:r>
    </w:p>
    <w:p>
      <w:pPr>
        <w:pStyle w:val="BodyText"/>
        <w:spacing w:line="240" w:lineRule="auto" w:before="110"/>
        <w:ind w:left="560" w:right="186"/>
        <w:jc w:val="left"/>
      </w:pPr>
      <w:r>
        <w:rPr>
          <w:rFonts w:ascii="Times New Roman" w:hAnsi="Times New Roman" w:cs="Times New Roman" w:eastAsia="Times New Roman" w:hint="default"/>
        </w:rPr>
        <w:t>2</w:t>
      </w:r>
      <w:r>
        <w:rPr/>
        <w:t>、资产负债表日后利润分配情况说明</w:t>
      </w:r>
    </w:p>
    <w:p>
      <w:pPr>
        <w:pStyle w:val="BodyText"/>
        <w:spacing w:line="240" w:lineRule="auto" w:before="177"/>
        <w:ind w:left="877" w:right="186"/>
        <w:jc w:val="left"/>
      </w:pPr>
      <w:r>
        <w:rPr/>
        <w:t>根据公司</w:t>
      </w:r>
      <w:r>
        <w:rPr>
          <w:spacing w:val="-50"/>
        </w:rPr>
        <w:t> </w:t>
      </w:r>
      <w:r>
        <w:rPr>
          <w:rFonts w:ascii="Times New Roman" w:hAnsi="Times New Roman" w:cs="Times New Roman" w:eastAsia="Times New Roman" w:hint="default"/>
        </w:rPr>
        <w:t>2010 </w:t>
      </w:r>
      <w:r>
        <w:rPr/>
        <w:t>年</w:t>
      </w:r>
      <w:r>
        <w:rPr>
          <w:spacing w:val="-52"/>
        </w:rPr>
        <w:t> </w:t>
      </w:r>
      <w:r>
        <w:rPr>
          <w:rFonts w:ascii="Times New Roman" w:hAnsi="Times New Roman" w:cs="Times New Roman" w:eastAsia="Times New Roman" w:hint="default"/>
        </w:rPr>
        <w:t>3</w:t>
      </w:r>
      <w:r>
        <w:rPr>
          <w:rFonts w:ascii="Times New Roman" w:hAnsi="Times New Roman" w:cs="Times New Roman" w:eastAsia="Times New Roman" w:hint="default"/>
          <w:spacing w:val="3"/>
        </w:rPr>
        <w:t> </w:t>
      </w:r>
      <w:r>
        <w:rPr/>
        <w:t>月</w:t>
      </w:r>
      <w:r>
        <w:rPr>
          <w:spacing w:val="-49"/>
        </w:rPr>
        <w:t> </w:t>
      </w:r>
      <w:r>
        <w:rPr>
          <w:rFonts w:ascii="Times New Roman" w:hAnsi="Times New Roman" w:cs="Times New Roman" w:eastAsia="Times New Roman" w:hint="default"/>
        </w:rPr>
        <w:t>25</w:t>
      </w:r>
      <w:r>
        <w:rPr>
          <w:rFonts w:ascii="Times New Roman" w:hAnsi="Times New Roman" w:cs="Times New Roman" w:eastAsia="Times New Roman" w:hint="default"/>
          <w:spacing w:val="3"/>
        </w:rPr>
        <w:t> </w:t>
      </w:r>
      <w:r>
        <w:rPr>
          <w:spacing w:val="-4"/>
        </w:rPr>
        <w:t>日召开的第二届董事第八次会决议，公司拟以</w:t>
      </w:r>
      <w:r>
        <w:rPr>
          <w:spacing w:val="-5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年末股本</w:t>
      </w:r>
      <w:r>
        <w:rPr>
          <w:spacing w:val="-49"/>
        </w:rPr>
        <w:t> </w:t>
      </w:r>
      <w:r>
        <w:rPr>
          <w:rFonts w:ascii="Times New Roman" w:hAnsi="Times New Roman" w:cs="Times New Roman" w:eastAsia="Times New Roman" w:hint="default"/>
          <w:spacing w:val="-3"/>
        </w:rPr>
        <w:t>11,200</w:t>
      </w:r>
      <w:r>
        <w:rPr>
          <w:rFonts w:ascii="Times New Roman" w:hAnsi="Times New Roman" w:cs="Times New Roman" w:eastAsia="Times New Roman" w:hint="default"/>
        </w:rPr>
        <w:t> </w:t>
      </w:r>
      <w:r>
        <w:rPr/>
        <w:t>万股</w:t>
      </w:r>
    </w:p>
    <w:p>
      <w:pPr>
        <w:pStyle w:val="BodyText"/>
        <w:spacing w:line="240" w:lineRule="auto" w:before="177"/>
        <w:ind w:left="454" w:right="186"/>
        <w:jc w:val="left"/>
      </w:pPr>
      <w:r>
        <w:rPr/>
        <w:t>为基数，向全体股东每</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股派发现金红利</w:t>
      </w:r>
      <w:r>
        <w:rPr>
          <w:spacing w:val="-56"/>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元人民币（含税，扣税后，个人股东、投资基金、合格境</w:t>
      </w:r>
    </w:p>
    <w:p>
      <w:pPr>
        <w:pStyle w:val="BodyText"/>
        <w:spacing w:line="240" w:lineRule="auto" w:before="177"/>
        <w:ind w:left="454" w:right="186"/>
        <w:jc w:val="left"/>
      </w:pPr>
      <w:r>
        <w:rPr>
          <w:w w:val="100"/>
        </w:rPr>
        <w:t>外机</w:t>
      </w:r>
      <w:r>
        <w:rPr>
          <w:spacing w:val="-3"/>
          <w:w w:val="100"/>
        </w:rPr>
        <w:t>构</w:t>
      </w:r>
      <w:r>
        <w:rPr>
          <w:w w:val="100"/>
        </w:rPr>
        <w:t>投</w:t>
      </w:r>
      <w:r>
        <w:rPr>
          <w:spacing w:val="-3"/>
          <w:w w:val="100"/>
        </w:rPr>
        <w:t>资</w:t>
      </w:r>
      <w:r>
        <w:rPr>
          <w:w w:val="100"/>
        </w:rPr>
        <w:t>者</w:t>
      </w:r>
      <w:r>
        <w:rPr>
          <w:spacing w:val="-3"/>
          <w:w w:val="100"/>
        </w:rPr>
        <w:t>实际</w:t>
      </w:r>
      <w:r>
        <w:rPr>
          <w:w w:val="100"/>
        </w:rPr>
        <w:t>每</w:t>
      </w:r>
      <w:r>
        <w:rPr>
          <w:spacing w:val="-53"/>
        </w:rPr>
        <w:t> </w:t>
      </w:r>
      <w:r>
        <w:rPr>
          <w:rFonts w:ascii="Times New Roman" w:hAnsi="Times New Roman" w:cs="Times New Roman" w:eastAsia="Times New Roman" w:hint="default"/>
          <w:w w:val="100"/>
        </w:rPr>
        <w:t>10</w:t>
      </w:r>
      <w:r>
        <w:rPr>
          <w:rFonts w:ascii="Times New Roman" w:hAnsi="Times New Roman" w:cs="Times New Roman" w:eastAsia="Times New Roman" w:hint="default"/>
          <w:spacing w:val="-3"/>
        </w:rPr>
        <w:t> </w:t>
      </w:r>
      <w:r>
        <w:rPr>
          <w:spacing w:val="-3"/>
          <w:w w:val="100"/>
        </w:rPr>
        <w:t>股</w:t>
      </w:r>
      <w:r>
        <w:rPr>
          <w:w w:val="100"/>
        </w:rPr>
        <w:t>派现</w:t>
      </w:r>
      <w:r>
        <w:rPr>
          <w:spacing w:val="-3"/>
          <w:w w:val="100"/>
        </w:rPr>
        <w:t>金红</w:t>
      </w:r>
      <w:r>
        <w:rPr>
          <w:w w:val="100"/>
        </w:rPr>
        <w:t>利</w:t>
      </w:r>
      <w:r>
        <w:rPr>
          <w:spacing w:val="-52"/>
        </w:rPr>
        <w:t> </w:t>
      </w:r>
      <w:r>
        <w:rPr>
          <w:rFonts w:ascii="Times New Roman" w:hAnsi="Times New Roman" w:cs="Times New Roman" w:eastAsia="Times New Roman" w:hint="default"/>
          <w:w w:val="100"/>
        </w:rPr>
        <w:t>4.5</w:t>
      </w:r>
      <w:r>
        <w:rPr>
          <w:rFonts w:ascii="Times New Roman" w:hAnsi="Times New Roman" w:cs="Times New Roman" w:eastAsia="Times New Roman" w:hint="default"/>
          <w:spacing w:val="-3"/>
        </w:rPr>
        <w:t> </w:t>
      </w:r>
      <w:r>
        <w:rPr>
          <w:w w:val="100"/>
        </w:rPr>
        <w:t>元</w:t>
      </w:r>
      <w:r>
        <w:rPr>
          <w:spacing w:val="-106"/>
          <w:w w:val="100"/>
        </w:rPr>
        <w:t>）</w:t>
      </w:r>
      <w:r>
        <w:rPr>
          <w:spacing w:val="-29"/>
          <w:w w:val="100"/>
        </w:rPr>
        <w:t>。</w:t>
      </w:r>
      <w:r>
        <w:rPr>
          <w:w w:val="100"/>
        </w:rPr>
        <w:t>同</w:t>
      </w:r>
      <w:r>
        <w:rPr>
          <w:spacing w:val="-3"/>
          <w:w w:val="100"/>
        </w:rPr>
        <w:t>时</w:t>
      </w:r>
      <w:r>
        <w:rPr>
          <w:spacing w:val="-27"/>
          <w:w w:val="100"/>
        </w:rPr>
        <w:t>，</w:t>
      </w:r>
      <w:r>
        <w:rPr>
          <w:w w:val="100"/>
        </w:rPr>
        <w:t>公</w:t>
      </w:r>
      <w:r>
        <w:rPr>
          <w:spacing w:val="-3"/>
          <w:w w:val="100"/>
        </w:rPr>
        <w:t>司</w:t>
      </w:r>
      <w:r>
        <w:rPr>
          <w:w w:val="100"/>
        </w:rPr>
        <w:t>以</w:t>
      </w:r>
      <w:r>
        <w:rPr>
          <w:spacing w:val="-3"/>
          <w:w w:val="100"/>
        </w:rPr>
        <w:t>资</w:t>
      </w:r>
      <w:r>
        <w:rPr>
          <w:w w:val="100"/>
        </w:rPr>
        <w:t>本</w:t>
      </w:r>
      <w:r>
        <w:rPr>
          <w:spacing w:val="-3"/>
          <w:w w:val="100"/>
        </w:rPr>
        <w:t>公</w:t>
      </w:r>
      <w:r>
        <w:rPr>
          <w:w w:val="100"/>
        </w:rPr>
        <w:t>积</w:t>
      </w:r>
      <w:r>
        <w:rPr>
          <w:spacing w:val="-3"/>
          <w:w w:val="100"/>
        </w:rPr>
        <w:t>金</w:t>
      </w:r>
      <w:r>
        <w:rPr>
          <w:w w:val="100"/>
        </w:rPr>
        <w:t>转</w:t>
      </w:r>
      <w:r>
        <w:rPr>
          <w:spacing w:val="-3"/>
          <w:w w:val="100"/>
        </w:rPr>
        <w:t>增</w:t>
      </w:r>
      <w:r>
        <w:rPr>
          <w:w w:val="100"/>
        </w:rPr>
        <w:t>股本</w:t>
      </w:r>
      <w:r>
        <w:rPr>
          <w:spacing w:val="-3"/>
          <w:w w:val="100"/>
        </w:rPr>
        <w:t>的</w:t>
      </w:r>
      <w:r>
        <w:rPr>
          <w:w w:val="100"/>
        </w:rPr>
        <w:t>方</w:t>
      </w:r>
      <w:r>
        <w:rPr>
          <w:spacing w:val="-3"/>
          <w:w w:val="100"/>
        </w:rPr>
        <w:t>式</w:t>
      </w:r>
      <w:r>
        <w:rPr>
          <w:w w:val="100"/>
        </w:rPr>
        <w:t>向</w:t>
      </w:r>
      <w:r>
        <w:rPr>
          <w:spacing w:val="-3"/>
          <w:w w:val="100"/>
        </w:rPr>
        <w:t>全</w:t>
      </w:r>
      <w:r>
        <w:rPr>
          <w:w w:val="100"/>
        </w:rPr>
        <w:t>体</w:t>
      </w:r>
      <w:r>
        <w:rPr>
          <w:spacing w:val="-3"/>
          <w:w w:val="100"/>
        </w:rPr>
        <w:t>股</w:t>
      </w:r>
      <w:r>
        <w:rPr>
          <w:w w:val="100"/>
        </w:rPr>
        <w:t>东每</w:t>
      </w:r>
    </w:p>
    <w:p>
      <w:pPr>
        <w:pStyle w:val="BodyText"/>
        <w:spacing w:line="240" w:lineRule="auto" w:before="177"/>
        <w:ind w:left="454" w:right="186"/>
        <w:jc w:val="left"/>
      </w:pP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股转增</w:t>
      </w:r>
      <w:r>
        <w:rPr>
          <w:spacing w:val="-55"/>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股。对于其他非居民企业，公司未代扣代缴所得税，由纳税人在所得发生地缴纳。</w:t>
      </w:r>
    </w:p>
    <w:p>
      <w:pPr>
        <w:pStyle w:val="BodyText"/>
        <w:spacing w:line="240" w:lineRule="auto" w:before="177"/>
        <w:ind w:left="874" w:right="0"/>
        <w:jc w:val="left"/>
      </w:pPr>
      <w:r>
        <w:rPr>
          <w:w w:val="100"/>
        </w:rPr>
        <w:t>上述</w:t>
      </w:r>
      <w:r>
        <w:rPr>
          <w:spacing w:val="-3"/>
          <w:w w:val="100"/>
        </w:rPr>
        <w:t>分</w:t>
      </w:r>
      <w:r>
        <w:rPr>
          <w:w w:val="100"/>
        </w:rPr>
        <w:t>红</w:t>
      </w:r>
      <w:r>
        <w:rPr>
          <w:spacing w:val="-3"/>
          <w:w w:val="100"/>
        </w:rPr>
        <w:t>派</w:t>
      </w:r>
      <w:r>
        <w:rPr>
          <w:w w:val="100"/>
        </w:rPr>
        <w:t>息</w:t>
      </w:r>
      <w:r>
        <w:rPr>
          <w:spacing w:val="-3"/>
          <w:w w:val="100"/>
        </w:rPr>
        <w:t>以</w:t>
      </w:r>
      <w:r>
        <w:rPr>
          <w:w w:val="100"/>
        </w:rPr>
        <w:t>及</w:t>
      </w:r>
      <w:r>
        <w:rPr>
          <w:spacing w:val="-3"/>
          <w:w w:val="100"/>
        </w:rPr>
        <w:t>资</w:t>
      </w:r>
      <w:r>
        <w:rPr>
          <w:w w:val="100"/>
        </w:rPr>
        <w:t>本</w:t>
      </w:r>
      <w:r>
        <w:rPr>
          <w:spacing w:val="-3"/>
          <w:w w:val="100"/>
        </w:rPr>
        <w:t>公</w:t>
      </w:r>
      <w:r>
        <w:rPr>
          <w:w w:val="100"/>
        </w:rPr>
        <w:t>积金</w:t>
      </w:r>
      <w:r>
        <w:rPr>
          <w:spacing w:val="-3"/>
          <w:w w:val="100"/>
        </w:rPr>
        <w:t>转</w:t>
      </w:r>
      <w:r>
        <w:rPr>
          <w:w w:val="100"/>
        </w:rPr>
        <w:t>增</w:t>
      </w:r>
      <w:r>
        <w:rPr>
          <w:spacing w:val="-3"/>
          <w:w w:val="100"/>
        </w:rPr>
        <w:t>股</w:t>
      </w:r>
      <w:r>
        <w:rPr>
          <w:w w:val="100"/>
        </w:rPr>
        <w:t>本</w:t>
      </w:r>
      <w:r>
        <w:rPr>
          <w:spacing w:val="-3"/>
          <w:w w:val="100"/>
        </w:rPr>
        <w:t>方</w:t>
      </w:r>
      <w:r>
        <w:rPr>
          <w:w w:val="100"/>
        </w:rPr>
        <w:t>案</w:t>
      </w:r>
      <w:r>
        <w:rPr>
          <w:spacing w:val="-3"/>
          <w:w w:val="100"/>
        </w:rPr>
        <w:t>实</w:t>
      </w:r>
      <w:r>
        <w:rPr>
          <w:w w:val="100"/>
        </w:rPr>
        <w:t>施</w:t>
      </w:r>
      <w:r>
        <w:rPr>
          <w:spacing w:val="-3"/>
          <w:w w:val="100"/>
        </w:rPr>
        <w:t>后</w:t>
      </w:r>
      <w:r>
        <w:rPr>
          <w:spacing w:val="-99"/>
          <w:w w:val="100"/>
        </w:rPr>
        <w:t>，</w:t>
      </w:r>
      <w:r>
        <w:rPr>
          <w:w w:val="100"/>
        </w:rPr>
        <w:t>公司</w:t>
      </w:r>
      <w:r>
        <w:rPr>
          <w:spacing w:val="-3"/>
          <w:w w:val="100"/>
        </w:rPr>
        <w:t>总</w:t>
      </w:r>
      <w:r>
        <w:rPr>
          <w:w w:val="100"/>
        </w:rPr>
        <w:t>股</w:t>
      </w:r>
      <w:r>
        <w:rPr>
          <w:spacing w:val="-3"/>
          <w:w w:val="100"/>
        </w:rPr>
        <w:t>本</w:t>
      </w:r>
      <w:r>
        <w:rPr>
          <w:w w:val="100"/>
        </w:rPr>
        <w:t>由</w:t>
      </w:r>
      <w:r>
        <w:rPr>
          <w:spacing w:val="-55"/>
        </w:rPr>
        <w:t> </w:t>
      </w:r>
      <w:r>
        <w:rPr>
          <w:rFonts w:ascii="Times New Roman" w:hAnsi="Times New Roman" w:cs="Times New Roman" w:eastAsia="Times New Roman" w:hint="default"/>
          <w:spacing w:val="-8"/>
          <w:w w:val="100"/>
        </w:rPr>
        <w:t>1</w:t>
      </w:r>
      <w:r>
        <w:rPr>
          <w:rFonts w:ascii="Times New Roman" w:hAnsi="Times New Roman" w:cs="Times New Roman" w:eastAsia="Times New Roman" w:hint="default"/>
          <w:w w:val="100"/>
        </w:rPr>
        <w:t>1,2</w:t>
      </w:r>
      <w:r>
        <w:rPr>
          <w:rFonts w:ascii="Times New Roman" w:hAnsi="Times New Roman" w:cs="Times New Roman" w:eastAsia="Times New Roman" w:hint="default"/>
          <w:spacing w:val="-3"/>
          <w:w w:val="100"/>
        </w:rPr>
        <w:t>0</w:t>
      </w:r>
      <w:r>
        <w:rPr>
          <w:rFonts w:ascii="Times New Roman" w:hAnsi="Times New Roman" w:cs="Times New Roman" w:eastAsia="Times New Roman" w:hint="default"/>
          <w:w w:val="100"/>
        </w:rPr>
        <w:t>0</w:t>
      </w:r>
      <w:r>
        <w:rPr>
          <w:rFonts w:ascii="Times New Roman" w:hAnsi="Times New Roman" w:cs="Times New Roman" w:eastAsia="Times New Roman" w:hint="default"/>
        </w:rPr>
        <w:t> </w:t>
      </w:r>
      <w:r>
        <w:rPr>
          <w:spacing w:val="-3"/>
          <w:w w:val="100"/>
        </w:rPr>
        <w:t>万股</w:t>
      </w:r>
      <w:r>
        <w:rPr>
          <w:w w:val="100"/>
        </w:rPr>
        <w:t>增</w:t>
      </w:r>
      <w:r>
        <w:rPr>
          <w:spacing w:val="-3"/>
          <w:w w:val="100"/>
        </w:rPr>
        <w:t>加</w:t>
      </w:r>
      <w:r>
        <w:rPr>
          <w:w w:val="100"/>
        </w:rPr>
        <w:t>至</w:t>
      </w:r>
      <w:r>
        <w:rPr>
          <w:spacing w:val="-52"/>
        </w:rPr>
        <w:t> </w:t>
      </w:r>
      <w:r>
        <w:rPr>
          <w:rFonts w:ascii="Times New Roman" w:hAnsi="Times New Roman" w:cs="Times New Roman" w:eastAsia="Times New Roman" w:hint="default"/>
          <w:w w:val="100"/>
        </w:rPr>
        <w:t>22,</w:t>
      </w:r>
      <w:r>
        <w:rPr>
          <w:rFonts w:ascii="Times New Roman" w:hAnsi="Times New Roman" w:cs="Times New Roman" w:eastAsia="Times New Roman" w:hint="default"/>
          <w:spacing w:val="-3"/>
          <w:w w:val="100"/>
        </w:rPr>
        <w:t>4</w:t>
      </w:r>
      <w:r>
        <w:rPr>
          <w:rFonts w:ascii="Times New Roman" w:hAnsi="Times New Roman" w:cs="Times New Roman" w:eastAsia="Times New Roman" w:hint="default"/>
          <w:w w:val="100"/>
        </w:rPr>
        <w:t>00</w:t>
      </w:r>
      <w:r>
        <w:rPr>
          <w:rFonts w:ascii="Times New Roman" w:hAnsi="Times New Roman" w:cs="Times New Roman" w:eastAsia="Times New Roman" w:hint="default"/>
          <w:spacing w:val="-3"/>
        </w:rPr>
        <w:t> </w:t>
      </w:r>
      <w:r>
        <w:rPr>
          <w:w w:val="100"/>
        </w:rPr>
        <w:t>万</w:t>
      </w:r>
      <w:r>
        <w:rPr>
          <w:spacing w:val="-3"/>
          <w:w w:val="100"/>
        </w:rPr>
        <w:t>股。</w:t>
      </w:r>
      <w:r>
        <w:rPr>
          <w:w w:val="100"/>
        </w:rPr>
      </w:r>
    </w:p>
    <w:p>
      <w:pPr>
        <w:pStyle w:val="BodyText"/>
        <w:spacing w:line="240" w:lineRule="auto" w:before="177"/>
        <w:ind w:left="351" w:right="186"/>
        <w:jc w:val="left"/>
      </w:pPr>
      <w:r>
        <w:rPr>
          <w:rFonts w:ascii="Times New Roman" w:hAnsi="Times New Roman" w:cs="Times New Roman" w:eastAsia="Times New Roman" w:hint="default"/>
        </w:rPr>
        <w:t>3</w:t>
      </w:r>
      <w:r>
        <w:rPr/>
        <w:t>、其他资产负债表日后事项说明，无。</w:t>
      </w:r>
    </w:p>
    <w:p>
      <w:pPr>
        <w:spacing w:line="240" w:lineRule="auto" w:before="2"/>
        <w:rPr>
          <w:rFonts w:ascii="宋体" w:hAnsi="宋体" w:cs="宋体" w:eastAsia="宋体" w:hint="default"/>
          <w:sz w:val="21"/>
          <w:szCs w:val="21"/>
        </w:rPr>
      </w:pPr>
    </w:p>
    <w:p>
      <w:pPr>
        <w:pStyle w:val="Heading5"/>
        <w:spacing w:line="240" w:lineRule="auto"/>
        <w:ind w:left="622" w:right="186"/>
        <w:jc w:val="left"/>
        <w:rPr>
          <w:b w:val="0"/>
          <w:bCs w:val="0"/>
        </w:rPr>
      </w:pPr>
      <w:r>
        <w:rPr/>
        <w:t>十二、</w:t>
      </w:r>
      <w:r>
        <w:rPr>
          <w:spacing w:val="-69"/>
        </w:rPr>
        <w:t> </w:t>
      </w:r>
      <w:r>
        <w:rPr/>
        <w:t>其他重要事项</w:t>
      </w:r>
      <w:r>
        <w:rPr>
          <w:b w:val="0"/>
          <w:bCs w:val="0"/>
        </w:rPr>
      </w:r>
    </w:p>
    <w:p>
      <w:pPr>
        <w:pStyle w:val="BodyText"/>
        <w:spacing w:line="240" w:lineRule="auto" w:before="193"/>
        <w:ind w:left="560" w:right="186"/>
        <w:jc w:val="left"/>
      </w:pPr>
      <w:r>
        <w:rPr>
          <w:rFonts w:ascii="Times New Roman" w:hAnsi="Times New Roman" w:cs="Times New Roman" w:eastAsia="Times New Roman" w:hint="default"/>
        </w:rPr>
        <w:t>1</w:t>
      </w:r>
      <w:r>
        <w:rPr/>
        <w:t>、</w:t>
      </w:r>
      <w:r>
        <w:rPr>
          <w:spacing w:val="-60"/>
        </w:rPr>
        <w:t> </w:t>
      </w:r>
      <w:r>
        <w:rPr/>
        <w:t>非货币性资产交换</w:t>
      </w:r>
    </w:p>
    <w:p>
      <w:pPr>
        <w:pStyle w:val="BodyText"/>
        <w:spacing w:line="240" w:lineRule="auto" w:before="107"/>
        <w:ind w:left="874" w:right="186"/>
        <w:jc w:val="left"/>
      </w:pPr>
      <w:r>
        <w:rPr/>
        <w:t>截至</w:t>
      </w:r>
      <w:r>
        <w:rPr>
          <w:spacing w:val="-5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日，本公司未发生需披露的非货币性资产交换事项。</w:t>
      </w:r>
    </w:p>
    <w:p>
      <w:pPr>
        <w:pStyle w:val="BodyText"/>
        <w:spacing w:line="240" w:lineRule="auto" w:before="107"/>
        <w:ind w:left="560" w:right="186"/>
        <w:jc w:val="left"/>
      </w:pPr>
      <w:r>
        <w:rPr>
          <w:rFonts w:ascii="Times New Roman" w:hAnsi="Times New Roman" w:cs="Times New Roman" w:eastAsia="Times New Roman" w:hint="default"/>
        </w:rPr>
        <w:t>2</w:t>
      </w:r>
      <w:r>
        <w:rPr/>
        <w:t>、债务重组</w:t>
      </w:r>
    </w:p>
    <w:p>
      <w:pPr>
        <w:pStyle w:val="BodyText"/>
        <w:spacing w:line="240" w:lineRule="auto" w:before="107"/>
        <w:ind w:left="874" w:right="186"/>
        <w:jc w:val="left"/>
      </w:pPr>
      <w:r>
        <w:rPr/>
        <w:t>截至</w:t>
      </w:r>
      <w:r>
        <w:rPr>
          <w:spacing w:val="-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日，本公司无需要披露的债务重组事项。</w:t>
      </w:r>
    </w:p>
    <w:p>
      <w:pPr>
        <w:pStyle w:val="BodyText"/>
        <w:spacing w:line="396" w:lineRule="auto" w:before="106"/>
        <w:ind w:left="874" w:right="3964" w:hanging="315"/>
        <w:jc w:val="left"/>
      </w:pPr>
      <w:r>
        <w:rPr>
          <w:rFonts w:ascii="Times New Roman" w:hAnsi="Times New Roman" w:cs="Times New Roman" w:eastAsia="Times New Roman" w:hint="default"/>
        </w:rPr>
        <w:t>3</w:t>
      </w:r>
      <w:r>
        <w:rPr/>
        <w:t>、企业合并</w:t>
      </w:r>
      <w:r>
        <w:rPr>
          <w:w w:val="100"/>
        </w:rPr>
        <w:t> </w:t>
      </w:r>
      <w:r>
        <w:rPr>
          <w:spacing w:val="-2"/>
        </w:rPr>
        <w:t>公司在报告期内没有进行企业合并的交易事项。</w:t>
      </w:r>
    </w:p>
    <w:p>
      <w:pPr>
        <w:pStyle w:val="BodyText"/>
        <w:spacing w:line="247" w:lineRule="exact"/>
        <w:ind w:left="560" w:right="186"/>
        <w:jc w:val="left"/>
      </w:pPr>
      <w:r>
        <w:rPr>
          <w:rFonts w:ascii="Times New Roman" w:hAnsi="Times New Roman" w:cs="Times New Roman" w:eastAsia="Times New Roman" w:hint="default"/>
        </w:rPr>
        <w:t>4</w:t>
      </w:r>
      <w:r>
        <w:rPr/>
        <w:t>、租赁</w:t>
      </w:r>
    </w:p>
    <w:p>
      <w:pPr>
        <w:pStyle w:val="BodyText"/>
        <w:spacing w:line="240" w:lineRule="auto" w:before="107"/>
        <w:ind w:left="334" w:right="2912"/>
        <w:jc w:val="center"/>
      </w:pPr>
      <w:r>
        <w:rPr/>
        <w:t>截至</w:t>
      </w:r>
      <w:r>
        <w:rPr>
          <w:spacing w:val="-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日，本公司无需要披露的租赁事项。</w:t>
      </w:r>
    </w:p>
    <w:p>
      <w:pPr>
        <w:pStyle w:val="BodyText"/>
        <w:spacing w:line="240" w:lineRule="auto" w:before="59"/>
        <w:ind w:left="560" w:right="186"/>
        <w:jc w:val="left"/>
      </w:pPr>
      <w:r>
        <w:rPr>
          <w:rFonts w:ascii="Times New Roman" w:hAnsi="Times New Roman" w:cs="Times New Roman" w:eastAsia="Times New Roman" w:hint="default"/>
        </w:rPr>
        <w:t>5</w:t>
      </w:r>
      <w:r>
        <w:rPr/>
        <w:t>、其他</w:t>
      </w:r>
    </w:p>
    <w:p>
      <w:pPr>
        <w:pStyle w:val="BodyText"/>
        <w:spacing w:line="240" w:lineRule="auto" w:before="59"/>
        <w:ind w:left="980" w:right="186"/>
        <w:jc w:val="left"/>
      </w:pPr>
      <w:r>
        <w:rPr/>
        <w:t>截至</w:t>
      </w:r>
      <w:r>
        <w:rPr>
          <w:spacing w:val="-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日，本公司无需要披露的其他事项。</w:t>
      </w:r>
    </w:p>
    <w:p>
      <w:pPr>
        <w:spacing w:line="240" w:lineRule="auto" w:before="3"/>
        <w:rPr>
          <w:rFonts w:ascii="宋体" w:hAnsi="宋体" w:cs="宋体" w:eastAsia="宋体" w:hint="default"/>
          <w:sz w:val="18"/>
          <w:szCs w:val="18"/>
        </w:rPr>
      </w:pPr>
    </w:p>
    <w:p>
      <w:pPr>
        <w:pStyle w:val="Heading5"/>
        <w:spacing w:line="240" w:lineRule="auto"/>
        <w:ind w:left="622" w:right="186"/>
        <w:jc w:val="left"/>
        <w:rPr>
          <w:b w:val="0"/>
          <w:bCs w:val="0"/>
        </w:rPr>
      </w:pPr>
      <w:r>
        <w:rPr/>
        <w:t>十三、</w:t>
      </w:r>
      <w:r>
        <w:rPr>
          <w:spacing w:val="-70"/>
        </w:rPr>
        <w:t> </w:t>
      </w:r>
      <w:r>
        <w:rPr/>
        <w:t>母公司财务报表主要项目注释</w:t>
      </w:r>
      <w:r>
        <w:rPr>
          <w:b w:val="0"/>
          <w:bCs w:val="0"/>
        </w:rPr>
      </w:r>
    </w:p>
    <w:p>
      <w:pPr>
        <w:spacing w:after="0" w:line="240" w:lineRule="auto"/>
        <w:jc w:val="left"/>
        <w:sectPr>
          <w:pgSz w:w="11910" w:h="16840"/>
          <w:pgMar w:header="990" w:footer="1184" w:top="1160" w:bottom="1380" w:left="940" w:right="940"/>
        </w:sectPr>
      </w:pPr>
    </w:p>
    <w:p>
      <w:pPr>
        <w:spacing w:line="240" w:lineRule="auto" w:before="8"/>
        <w:rPr>
          <w:rFonts w:ascii="宋体" w:hAnsi="宋体" w:cs="宋体" w:eastAsia="宋体" w:hint="default"/>
          <w:b/>
          <w:bCs/>
          <w:sz w:val="19"/>
          <w:szCs w:val="19"/>
        </w:rPr>
      </w:pPr>
    </w:p>
    <w:p>
      <w:pPr>
        <w:pStyle w:val="Heading9"/>
        <w:spacing w:line="240" w:lineRule="auto" w:before="36"/>
        <w:ind w:left="762" w:right="0"/>
        <w:jc w:val="left"/>
        <w:rPr>
          <w:b w:val="0"/>
          <w:bCs w:val="0"/>
        </w:rPr>
      </w:pPr>
      <w:r>
        <w:rPr>
          <w:rFonts w:ascii="Times New Roman" w:hAnsi="Times New Roman" w:cs="Times New Roman" w:eastAsia="Times New Roman" w:hint="default"/>
        </w:rPr>
        <w:t>1</w:t>
      </w:r>
      <w:r>
        <w:rPr/>
        <w:t>、应收账款</w:t>
      </w:r>
      <w:r>
        <w:rPr>
          <w:b w:val="0"/>
          <w:bCs w:val="0"/>
        </w:rPr>
      </w:r>
    </w:p>
    <w:p>
      <w:pPr>
        <w:pStyle w:val="BodyText"/>
        <w:spacing w:line="240" w:lineRule="auto" w:before="115"/>
        <w:ind w:left="760" w:right="0"/>
        <w:jc w:val="left"/>
      </w:pPr>
      <w:r>
        <w:rPr/>
        <w:pict>
          <v:group style="position:absolute;margin-left:42.839981pt;margin-top:24.373644pt;width:433.2pt;height:.5pt;mso-position-horizontal-relative:page;mso-position-vertical-relative:paragraph;z-index:-1419640" coordorigin="857,487" coordsize="8664,10">
            <v:shape style="position:absolute;left:862;top:487;width:10;height:10" type="#_x0000_t75" stroked="false">
              <v:imagedata r:id="rId1508" o:title=""/>
            </v:shape>
            <v:shape style="position:absolute;left:857;top:487;width:8664;height:10" type="#_x0000_t75" stroked="false">
              <v:imagedata r:id="rId1532" o:title=""/>
            </v:shape>
            <w10:wrap type="none"/>
          </v:group>
        </w:pict>
      </w:r>
      <w:r>
        <w:rPr/>
        <w:pict>
          <v:shape style="position:absolute;margin-left:191.690002pt;margin-top:40.213722pt;width:284.812240pt;height:5.04pt;mso-position-horizontal-relative:page;mso-position-vertical-relative:paragraph;z-index:-1419616" type="#_x0000_t75" stroked="false">
            <v:imagedata r:id="rId1533" o:title=""/>
          </v:shape>
        </w:pict>
      </w:r>
      <w:r>
        <w:rPr/>
        <w:pict>
          <v:group style="position:absolute;margin-left:192.410004pt;margin-top:65.053642pt;width:283.150pt;height:.5pt;mso-position-horizontal-relative:page;mso-position-vertical-relative:paragraph;z-index:-1419592" coordorigin="3848,1301" coordsize="5663,10">
            <v:shape style="position:absolute;left:3848;top:1301;width:1834;height:10" type="#_x0000_t75" stroked="false">
              <v:imagedata r:id="rId281" o:title=""/>
            </v:shape>
            <v:shape style="position:absolute;left:5677;top:1301;width:2415;height:10" type="#_x0000_t75" stroked="false">
              <v:imagedata r:id="rId1534" o:title=""/>
            </v:shape>
            <v:shape style="position:absolute;left:8087;top:1301;width:1424;height:10" type="#_x0000_t75" stroked="false">
              <v:imagedata r:id="rId371" o:title=""/>
            </v:shape>
            <w10:wrap type="none"/>
          </v:group>
        </w:pict>
      </w:r>
      <w:r>
        <w:rPr/>
        <w:pict>
          <v:group style="position:absolute;margin-left:42.840012pt;margin-top:80.893661pt;width:432.7pt;height:5.05pt;mso-position-horizontal-relative:page;mso-position-vertical-relative:paragraph;z-index:-1419568" coordorigin="857,1618" coordsize="8654,101">
            <v:shape style="position:absolute;left:857;top:1618;width:4844;height:101" type="#_x0000_t75" stroked="false">
              <v:imagedata r:id="rId1535" o:title=""/>
            </v:shape>
            <v:shape style="position:absolute;left:5677;top:1709;width:2415;height:10" type="#_x0000_t75" stroked="false">
              <v:imagedata r:id="rId1534" o:title=""/>
            </v:shape>
            <v:shape style="position:absolute;left:8087;top:1709;width:1424;height:10" type="#_x0000_t75" stroked="false">
              <v:imagedata r:id="rId371" o:title=""/>
            </v:shape>
            <w10:wrap type="none"/>
          </v:group>
        </w:pict>
      </w:r>
      <w:r>
        <w:rPr/>
        <w:t>（</w:t>
      </w:r>
      <w:r>
        <w:rPr>
          <w:rFonts w:ascii="Times New Roman" w:hAnsi="Times New Roman" w:cs="Times New Roman" w:eastAsia="Times New Roman" w:hint="default"/>
        </w:rPr>
        <w:t>1</w:t>
      </w:r>
      <w:r>
        <w:rPr/>
        <w:t>）</w:t>
      </w:r>
      <w:r>
        <w:rPr>
          <w:spacing w:val="89"/>
        </w:rPr>
        <w:t> </w:t>
      </w:r>
      <w:r>
        <w:rPr/>
        <w:t>应收账款按种类披露：</w:t>
      </w:r>
    </w:p>
    <w:p>
      <w:pPr>
        <w:spacing w:line="240" w:lineRule="auto" w:before="3"/>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2977"/>
        <w:gridCol w:w="1843"/>
        <w:gridCol w:w="994"/>
        <w:gridCol w:w="1416"/>
        <w:gridCol w:w="1419"/>
      </w:tblGrid>
      <w:tr>
        <w:trPr>
          <w:trHeight w:val="317" w:hRule="exact"/>
        </w:trPr>
        <w:tc>
          <w:tcPr>
            <w:tcW w:w="8649" w:type="dxa"/>
            <w:gridSpan w:val="5"/>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55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c>
      </w:tr>
      <w:tr>
        <w:trPr>
          <w:trHeight w:val="101" w:hRule="exact"/>
        </w:trPr>
        <w:tc>
          <w:tcPr>
            <w:tcW w:w="8649" w:type="dxa"/>
            <w:gridSpan w:val="5"/>
            <w:tcBorders>
              <w:top w:val="nil" w:sz="6" w:space="0" w:color="auto"/>
              <w:left w:val="single" w:sz="4" w:space="0" w:color="000000"/>
              <w:bottom w:val="nil" w:sz="6" w:space="0" w:color="auto"/>
              <w:right w:val="nil" w:sz="6" w:space="0" w:color="auto"/>
            </w:tcBorders>
          </w:tcPr>
          <w:p>
            <w:pPr/>
          </w:p>
        </w:tc>
      </w:tr>
      <w:tr>
        <w:trPr>
          <w:trHeight w:val="406" w:hRule="exact"/>
        </w:trPr>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种类</w:t>
            </w:r>
            <w:r>
              <w:rPr>
                <w:rFonts w:ascii="宋体" w:hAnsi="宋体" w:cs="宋体" w:eastAsia="宋体" w:hint="default"/>
                <w:sz w:val="18"/>
                <w:szCs w:val="18"/>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65"/>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994" w:type="dxa"/>
            <w:tcBorders>
              <w:top w:val="nil" w:sz="6" w:space="0" w:color="auto"/>
              <w:left w:val="nil" w:sz="6" w:space="0" w:color="auto"/>
              <w:bottom w:val="nil" w:sz="6" w:space="0" w:color="auto"/>
              <w:right w:val="single" w:sz="4" w:space="0" w:color="000000"/>
            </w:tcBorders>
          </w:tcPr>
          <w:p>
            <w:pPr/>
          </w:p>
        </w:tc>
        <w:tc>
          <w:tcPr>
            <w:tcW w:w="2835"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r>
      <w:tr>
        <w:trPr>
          <w:trHeight w:val="307" w:hRule="exact"/>
        </w:trPr>
        <w:tc>
          <w:tcPr>
            <w:tcW w:w="2977"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3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44"/>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pacing w:val="-1"/>
                <w:sz w:val="18"/>
                <w:szCs w:val="18"/>
                <w:u w:val="single" w:color="000000"/>
              </w:rPr>
              <w:t>比例</w:t>
            </w:r>
            <w:r>
              <w:rPr>
                <w:rFonts w:ascii="Times New Roman" w:hAnsi="Times New Roman" w:cs="Times New Roman" w:eastAsia="Times New Roman" w:hint="default"/>
                <w:spacing w:val="-1"/>
                <w:sz w:val="18"/>
                <w:szCs w:val="18"/>
                <w:u w:val="single" w:color="000000"/>
              </w:rPr>
              <w:t>(%)</w:t>
            </w:r>
            <w:r>
              <w:rPr>
                <w:rFonts w:ascii="Times New Roman" w:hAnsi="Times New Roman" w:cs="Times New Roman" w:eastAsia="Times New Roman" w:hint="default"/>
                <w:spacing w:val="-1"/>
                <w:sz w:val="18"/>
                <w:szCs w:val="18"/>
              </w:rPr>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42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tc>
      </w:tr>
      <w:tr>
        <w:trPr>
          <w:trHeight w:val="101" w:hRule="exact"/>
        </w:trPr>
        <w:tc>
          <w:tcPr>
            <w:tcW w:w="2977"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c>
          <w:tcPr>
            <w:tcW w:w="994"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r>
      <w:tr>
        <w:trPr>
          <w:trHeight w:val="627" w:hRule="exact"/>
        </w:trPr>
        <w:tc>
          <w:tcPr>
            <w:tcW w:w="2977"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103" w:right="94"/>
              <w:jc w:val="left"/>
              <w:rPr>
                <w:rFonts w:ascii="宋体" w:hAnsi="宋体" w:cs="宋体" w:eastAsia="宋体" w:hint="default"/>
                <w:sz w:val="18"/>
                <w:szCs w:val="18"/>
              </w:rPr>
            </w:pPr>
            <w:r>
              <w:rPr>
                <w:rFonts w:ascii="宋体" w:hAnsi="宋体" w:cs="宋体" w:eastAsia="宋体" w:hint="default"/>
                <w:spacing w:val="3"/>
                <w:sz w:val="18"/>
                <w:szCs w:val="18"/>
              </w:rPr>
              <w:t>单项金额重大并单项计提坏账准备</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的应收账款</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104,627,173.73</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67.42</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10,072,026.65</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9.63</w:t>
            </w:r>
          </w:p>
        </w:tc>
      </w:tr>
      <w:tr>
        <w:trPr>
          <w:trHeight w:val="655" w:hRule="exact"/>
        </w:trPr>
        <w:tc>
          <w:tcPr>
            <w:tcW w:w="2977"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03" w:right="94"/>
              <w:jc w:val="left"/>
              <w:rPr>
                <w:rFonts w:ascii="宋体" w:hAnsi="宋体" w:cs="宋体" w:eastAsia="宋体" w:hint="default"/>
                <w:sz w:val="18"/>
                <w:szCs w:val="18"/>
              </w:rPr>
            </w:pPr>
            <w:r>
              <w:rPr>
                <w:rFonts w:ascii="宋体" w:hAnsi="宋体" w:cs="宋体" w:eastAsia="宋体" w:hint="default"/>
                <w:spacing w:val="3"/>
                <w:sz w:val="18"/>
                <w:szCs w:val="18"/>
              </w:rPr>
              <w:t>单项金额虽不重大但单项计提坏账</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准备的应收账款</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5,798,627.00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3.74</w:t>
            </w:r>
            <w:r>
              <w:rPr>
                <w:rFonts w:ascii="Times New Roman"/>
                <w:sz w:val="18"/>
              </w:rPr>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5,798,627.00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293" w:hRule="exact"/>
        </w:trPr>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其他不重大应收账款</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44,763,327.71</w:t>
            </w:r>
            <w:r>
              <w:rPr>
                <w:rFonts w:ascii="Times New Roman"/>
                <w:spacing w:val="-1"/>
                <w:sz w:val="18"/>
              </w:rPr>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3"/>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28.84</w:t>
            </w:r>
            <w:r>
              <w:rPr>
                <w:rFonts w:ascii="Times New Roman"/>
                <w:sz w:val="18"/>
              </w:rPr>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5,648,740.54</w:t>
            </w:r>
            <w:r>
              <w:rPr>
                <w:rFonts w:ascii="Times New Roman"/>
                <w:spacing w:val="-1"/>
                <w:sz w:val="18"/>
              </w:rPr>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2"/>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12.62</w:t>
            </w:r>
            <w:r>
              <w:rPr>
                <w:rFonts w:ascii="Times New Roman"/>
                <w:sz w:val="18"/>
              </w:rPr>
            </w:r>
          </w:p>
        </w:tc>
      </w:tr>
      <w:tr>
        <w:trPr>
          <w:trHeight w:val="101" w:hRule="exact"/>
        </w:trPr>
        <w:tc>
          <w:tcPr>
            <w:tcW w:w="2977"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nil" w:sz="6" w:space="0" w:color="auto"/>
            </w:tcBorders>
          </w:tcPr>
          <w:p>
            <w:pPr/>
          </w:p>
        </w:tc>
        <w:tc>
          <w:tcPr>
            <w:tcW w:w="994"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r>
      <w:tr>
        <w:trPr>
          <w:trHeight w:val="406" w:hRule="exact"/>
        </w:trPr>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155,189,128.44</w:t>
            </w:r>
            <w:r>
              <w:rPr>
                <w:rFonts w:ascii="Times New Roman"/>
                <w:b/>
                <w:spacing w:val="-1"/>
                <w:sz w:val="18"/>
              </w:rPr>
            </w:r>
            <w:r>
              <w:rPr>
                <w:rFonts w:ascii="Times New Roman"/>
                <w:spacing w:val="-1"/>
                <w:sz w:val="18"/>
              </w:rPr>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3"/>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100.00</w:t>
            </w:r>
            <w:r>
              <w:rPr>
                <w:rFonts w:ascii="Times New Roman"/>
                <w:b/>
                <w:spacing w:val="-1"/>
                <w:sz w:val="18"/>
              </w:rPr>
            </w:r>
            <w:r>
              <w:rPr>
                <w:rFonts w:ascii="Times New Roman"/>
                <w:spacing w:val="-1"/>
                <w:sz w:val="18"/>
              </w:rPr>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21,519,394.19</w:t>
            </w:r>
            <w:r>
              <w:rPr>
                <w:rFonts w:ascii="Times New Roman"/>
                <w:b/>
                <w:spacing w:val="-1"/>
                <w:sz w:val="18"/>
              </w:rPr>
            </w:r>
            <w:r>
              <w:rPr>
                <w:rFonts w:ascii="Times New Roman"/>
                <w:spacing w:val="-1"/>
                <w:sz w:val="18"/>
              </w:rPr>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2"/>
              <w:jc w:val="righ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13.87</w:t>
            </w:r>
            <w:r>
              <w:rPr>
                <w:rFonts w:ascii="Times New Roman"/>
                <w:b/>
                <w:sz w:val="18"/>
              </w:rPr>
            </w:r>
            <w:r>
              <w:rPr>
                <w:rFonts w:ascii="Times New Roman"/>
                <w:sz w:val="18"/>
              </w:rPr>
            </w:r>
          </w:p>
        </w:tc>
      </w:tr>
    </w:tbl>
    <w:p>
      <w:pPr>
        <w:pStyle w:val="BodyText"/>
        <w:spacing w:line="262" w:lineRule="exact"/>
        <w:ind w:left="340" w:right="0"/>
        <w:jc w:val="left"/>
      </w:pPr>
      <w:r>
        <w:rPr/>
        <w:pict>
          <v:group style="position:absolute;margin-left:43.560001pt;margin-top:-72.870041pt;width:432pt;height:.5pt;mso-position-horizontal-relative:page;mso-position-vertical-relative:paragraph;z-index:-1419544" coordorigin="871,-1457" coordsize="8640,10">
            <v:shape style="position:absolute;left:871;top:-1457;width:4811;height:10" type="#_x0000_t75" stroked="false">
              <v:imagedata r:id="rId360" o:title=""/>
            </v:shape>
            <v:shape style="position:absolute;left:5677;top:-1457;width:2415;height:10" type="#_x0000_t75" stroked="false">
              <v:imagedata r:id="rId1536" o:title=""/>
            </v:shape>
            <v:shape style="position:absolute;left:8087;top:-1457;width:1424;height:10" type="#_x0000_t75" stroked="false">
              <v:imagedata r:id="rId823" o:title=""/>
            </v:shape>
            <w10:wrap type="none"/>
          </v:group>
        </w:pict>
      </w:r>
      <w:r>
        <w:rPr/>
        <w:pict>
          <v:group style="position:absolute;margin-left:43.560001pt;margin-top:-41.18998pt;width:432pt;height:.5pt;mso-position-horizontal-relative:page;mso-position-vertical-relative:paragraph;z-index:-1419520" coordorigin="871,-824" coordsize="8640,10">
            <v:shape style="position:absolute;left:871;top:-824;width:4811;height:10" type="#_x0000_t75" stroked="false">
              <v:imagedata r:id="rId360" o:title=""/>
            </v:shape>
            <v:shape style="position:absolute;left:5677;top:-824;width:2415;height:10" type="#_x0000_t75" stroked="false">
              <v:imagedata r:id="rId1534" o:title=""/>
            </v:shape>
            <v:shape style="position:absolute;left:8087;top:-824;width:1424;height:10" type="#_x0000_t75" stroked="false">
              <v:imagedata r:id="rId371" o:title=""/>
            </v:shape>
            <w10:wrap type="none"/>
          </v:group>
        </w:pict>
      </w:r>
      <w:r>
        <w:rPr/>
        <w:pict>
          <v:group style="position:absolute;margin-left:42.840012pt;margin-top:-25.350019pt;width:432.7pt;height:5.05pt;mso-position-horizontal-relative:page;mso-position-vertical-relative:paragraph;z-index:-1419496" coordorigin="857,-507" coordsize="8654,101">
            <v:shape style="position:absolute;left:857;top:-507;width:4844;height:101" type="#_x0000_t75" stroked="false">
              <v:imagedata r:id="rId1537" o:title=""/>
            </v:shape>
            <v:shape style="position:absolute;left:5677;top:-416;width:2415;height:10" type="#_x0000_t75" stroked="false">
              <v:imagedata r:id="rId1536" o:title=""/>
            </v:shape>
            <v:shape style="position:absolute;left:8087;top:-416;width:1424;height:10" type="#_x0000_t75" stroked="false">
              <v:imagedata r:id="rId823" o:title=""/>
            </v:shape>
            <w10:wrap type="none"/>
          </v:group>
        </w:pict>
      </w:r>
      <w:r>
        <w:rPr/>
        <w:pict>
          <v:group style="position:absolute;margin-left:43.080002pt;margin-top:-.48004pt;width:432.95pt;height:.5pt;mso-position-horizontal-relative:page;mso-position-vertical-relative:paragraph;z-index:-1419472" coordorigin="862,-10" coordsize="8659,10">
            <v:shape style="position:absolute;left:862;top:-10;width:10;height:10" type="#_x0000_t75" stroked="false">
              <v:imagedata r:id="rId1508" o:title=""/>
            </v:shape>
            <v:shape style="position:absolute;left:871;top:-10;width:4811;height:10" type="#_x0000_t75" stroked="false">
              <v:imagedata r:id="rId360" o:title=""/>
            </v:shape>
            <v:shape style="position:absolute;left:5691;top:-10;width:2400;height:10" type="#_x0000_t75" stroked="false">
              <v:imagedata r:id="rId1538" o:title=""/>
            </v:shape>
            <v:shape style="position:absolute;left:8101;top:-10;width:1419;height:10" type="#_x0000_t75" stroked="false">
              <v:imagedata r:id="rId1539" o:title=""/>
            </v:shape>
            <w10:wrap type="none"/>
          </v:group>
        </w:pict>
      </w:r>
      <w:r>
        <w:rPr/>
        <w:pict>
          <v:group style="position:absolute;margin-left:42.840012pt;margin-top:15.60002pt;width:430.1pt;height:.5pt;mso-position-horizontal-relative:page;mso-position-vertical-relative:paragraph;z-index:-1419448" coordorigin="857,312" coordsize="8602,10">
            <v:shape style="position:absolute;left:862;top:312;width:10;height:10" type="#_x0000_t75" stroked="false">
              <v:imagedata r:id="rId1508" o:title=""/>
            </v:shape>
            <v:shape style="position:absolute;left:857;top:312;width:8601;height:10" type="#_x0000_t75" stroked="false">
              <v:imagedata r:id="rId1540" o:title=""/>
            </v:shape>
            <w10:wrap type="none"/>
          </v:group>
        </w:pict>
      </w:r>
      <w:r>
        <w:rPr/>
        <w:pict>
          <v:shape style="position:absolute;margin-left:192.410004pt;margin-top:36.600021pt;width:280.021668pt;height:.48pt;mso-position-horizontal-relative:page;mso-position-vertical-relative:paragraph;z-index:-1419424" type="#_x0000_t75" stroked="false">
            <v:imagedata r:id="rId1541" o:title=""/>
          </v:shape>
        </w:pict>
      </w:r>
      <w:r>
        <w:rPr/>
        <w:pict>
          <v:group style="position:absolute;margin-left:192.410004pt;margin-top:57.600021pt;width:280.05pt;height:.5pt;mso-position-horizontal-relative:page;mso-position-vertical-relative:paragraph;z-index:-1419400" coordorigin="3848,1152" coordsize="5601,10">
            <v:shape style="position:absolute;left:3848;top:1152;width:1834;height:10" type="#_x0000_t75" stroked="false">
              <v:imagedata r:id="rId281" o:title=""/>
            </v:shape>
            <v:shape style="position:absolute;left:5677;top:1152;width:2415;height:10" type="#_x0000_t75" stroked="false">
              <v:imagedata r:id="rId1536" o:title=""/>
            </v:shape>
            <v:shape style="position:absolute;left:8087;top:1152;width:1361;height:10" type="#_x0000_t75" stroked="false">
              <v:imagedata r:id="rId1542" o:title=""/>
            </v:shape>
            <w10:wrap type="none"/>
          </v:group>
        </w:pict>
      </w:r>
      <w:r>
        <w:rPr/>
        <w:pict>
          <v:group style="position:absolute;margin-left:43.560001pt;margin-top:78.600021pt;width:428.9pt;height:.5pt;mso-position-horizontal-relative:page;mso-position-vertical-relative:paragraph;z-index:-1419376" coordorigin="871,1572" coordsize="8578,10">
            <v:shape style="position:absolute;left:871;top:1572;width:4811;height:10" type="#_x0000_t75" stroked="false">
              <v:imagedata r:id="rId360" o:title=""/>
            </v:shape>
            <v:shape style="position:absolute;left:5677;top:1572;width:2415;height:10" type="#_x0000_t75" stroked="false">
              <v:imagedata r:id="rId1536" o:title=""/>
            </v:shape>
            <v:shape style="position:absolute;left:8087;top:1572;width:1361;height:10" type="#_x0000_t75" stroked="false">
              <v:imagedata r:id="rId1542" o:title=""/>
            </v:shape>
            <w10:wrap type="none"/>
          </v:group>
        </w:pict>
      </w:r>
      <w:r>
        <w:rPr/>
        <w:t>续表：</w:t>
      </w:r>
    </w:p>
    <w:p>
      <w:pPr>
        <w:spacing w:line="240" w:lineRule="auto" w:before="10"/>
        <w:rPr>
          <w:rFonts w:ascii="宋体" w:hAnsi="宋体" w:cs="宋体" w:eastAsia="宋体" w:hint="default"/>
          <w:sz w:val="3"/>
          <w:szCs w:val="3"/>
        </w:rPr>
      </w:pPr>
    </w:p>
    <w:tbl>
      <w:tblPr>
        <w:tblW w:w="0" w:type="auto"/>
        <w:jc w:val="left"/>
        <w:tblInd w:w="121" w:type="dxa"/>
        <w:tblLayout w:type="fixed"/>
        <w:tblCellMar>
          <w:top w:w="0" w:type="dxa"/>
          <w:left w:w="0" w:type="dxa"/>
          <w:bottom w:w="0" w:type="dxa"/>
          <w:right w:w="0" w:type="dxa"/>
        </w:tblCellMar>
        <w:tblLook w:val="01E0"/>
      </w:tblPr>
      <w:tblGrid>
        <w:gridCol w:w="2977"/>
        <w:gridCol w:w="1843"/>
        <w:gridCol w:w="994"/>
        <w:gridCol w:w="1416"/>
        <w:gridCol w:w="1357"/>
      </w:tblGrid>
      <w:tr>
        <w:trPr>
          <w:trHeight w:val="420" w:hRule="exact"/>
        </w:trPr>
        <w:tc>
          <w:tcPr>
            <w:tcW w:w="8587" w:type="dxa"/>
            <w:gridSpan w:val="5"/>
            <w:tcBorders>
              <w:top w:val="nil" w:sz="6" w:space="0" w:color="auto"/>
              <w:left w:val="single" w:sz="4" w:space="0" w:color="000000"/>
              <w:bottom w:val="nil" w:sz="6" w:space="0" w:color="auto"/>
              <w:right w:val="single" w:sz="4" w:space="0" w:color="000000"/>
            </w:tcBorders>
          </w:tcPr>
          <w:p>
            <w:pPr>
              <w:pStyle w:val="TableParagraph"/>
              <w:spacing w:line="240" w:lineRule="auto" w:before="68"/>
              <w:ind w:left="55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r>
      <w:tr>
        <w:trPr>
          <w:trHeight w:val="430" w:hRule="exact"/>
        </w:trPr>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种类</w:t>
            </w:r>
            <w:r>
              <w:rPr>
                <w:rFonts w:ascii="宋体" w:hAnsi="宋体" w:cs="宋体" w:eastAsia="宋体" w:hint="default"/>
                <w:sz w:val="18"/>
                <w:szCs w:val="18"/>
              </w:rPr>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65"/>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994" w:type="dxa"/>
            <w:tcBorders>
              <w:top w:val="nil" w:sz="6" w:space="0" w:color="auto"/>
              <w:left w:val="nil" w:sz="6" w:space="0" w:color="auto"/>
              <w:bottom w:val="nil" w:sz="6" w:space="0" w:color="auto"/>
              <w:right w:val="single" w:sz="4" w:space="0" w:color="000000"/>
            </w:tcBorders>
          </w:tcPr>
          <w:p>
            <w:pPr/>
          </w:p>
        </w:tc>
        <w:tc>
          <w:tcPr>
            <w:tcW w:w="2773"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r>
      <w:tr>
        <w:trPr>
          <w:trHeight w:val="395" w:hRule="exact"/>
        </w:trPr>
        <w:tc>
          <w:tcPr>
            <w:tcW w:w="2977"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3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44"/>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pacing w:val="-1"/>
                <w:sz w:val="18"/>
                <w:szCs w:val="18"/>
                <w:u w:val="single" w:color="000000"/>
              </w:rPr>
              <w:t>比例</w:t>
            </w:r>
            <w:r>
              <w:rPr>
                <w:rFonts w:ascii="Times New Roman" w:hAnsi="Times New Roman" w:cs="Times New Roman" w:eastAsia="Times New Roman" w:hint="default"/>
                <w:spacing w:val="-1"/>
                <w:sz w:val="18"/>
                <w:szCs w:val="18"/>
                <w:u w:val="single" w:color="000000"/>
              </w:rPr>
              <w:t>(%)</w:t>
            </w:r>
            <w:r>
              <w:rPr>
                <w:rFonts w:ascii="Times New Roman" w:hAnsi="Times New Roman" w:cs="Times New Roman" w:eastAsia="Times New Roman" w:hint="default"/>
                <w:spacing w:val="-1"/>
                <w:sz w:val="18"/>
                <w:szCs w:val="18"/>
              </w:rPr>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1357"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39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tc>
      </w:tr>
      <w:tr>
        <w:trPr>
          <w:trHeight w:val="654" w:hRule="exact"/>
        </w:trPr>
        <w:tc>
          <w:tcPr>
            <w:tcW w:w="2977" w:type="dxa"/>
            <w:tcBorders>
              <w:top w:val="nil" w:sz="6" w:space="0" w:color="auto"/>
              <w:left w:val="single" w:sz="4" w:space="0" w:color="000000"/>
              <w:bottom w:val="nil" w:sz="6" w:space="0" w:color="auto"/>
              <w:right w:val="single" w:sz="4" w:space="0" w:color="000000"/>
            </w:tcBorders>
          </w:tcPr>
          <w:p>
            <w:pPr>
              <w:pStyle w:val="TableParagraph"/>
              <w:spacing w:line="316" w:lineRule="auto" w:before="35"/>
              <w:ind w:left="103" w:right="94"/>
              <w:jc w:val="left"/>
              <w:rPr>
                <w:rFonts w:ascii="宋体" w:hAnsi="宋体" w:cs="宋体" w:eastAsia="宋体" w:hint="default"/>
                <w:sz w:val="18"/>
                <w:szCs w:val="18"/>
              </w:rPr>
            </w:pPr>
            <w:r>
              <w:rPr>
                <w:rFonts w:ascii="宋体" w:hAnsi="宋体" w:cs="宋体" w:eastAsia="宋体" w:hint="default"/>
                <w:spacing w:val="3"/>
                <w:sz w:val="18"/>
                <w:szCs w:val="18"/>
              </w:rPr>
              <w:t>单项金额重大并单项计提坏账准备</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的应收账款</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94,386,684.95</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69.81</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7,308,303.77</w:t>
            </w:r>
          </w:p>
        </w:tc>
        <w:tc>
          <w:tcPr>
            <w:tcW w:w="135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7.74</w:t>
            </w:r>
          </w:p>
        </w:tc>
      </w:tr>
      <w:tr>
        <w:trPr>
          <w:trHeight w:val="658" w:hRule="exact"/>
        </w:trPr>
        <w:tc>
          <w:tcPr>
            <w:tcW w:w="2977"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03" w:right="94"/>
              <w:jc w:val="left"/>
              <w:rPr>
                <w:rFonts w:ascii="宋体" w:hAnsi="宋体" w:cs="宋体" w:eastAsia="宋体" w:hint="default"/>
                <w:sz w:val="18"/>
                <w:szCs w:val="18"/>
              </w:rPr>
            </w:pPr>
            <w:r>
              <w:rPr>
                <w:rFonts w:ascii="宋体" w:hAnsi="宋体" w:cs="宋体" w:eastAsia="宋体" w:hint="default"/>
                <w:spacing w:val="3"/>
                <w:sz w:val="18"/>
                <w:szCs w:val="18"/>
              </w:rPr>
              <w:t>单项金额虽不重大但单项计提坏账</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准备的应收账款</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2,166,694.00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1.60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2,166,694.00</w:t>
            </w:r>
          </w:p>
        </w:tc>
        <w:tc>
          <w:tcPr>
            <w:tcW w:w="135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0" w:hRule="exact"/>
        </w:trPr>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其他不重大应收账款</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38,651,322.88</w:t>
            </w:r>
            <w:r>
              <w:rPr>
                <w:rFonts w:ascii="Times New Roman"/>
                <w:spacing w:val="-1"/>
                <w:sz w:val="18"/>
              </w:rPr>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3"/>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28.59</w:t>
            </w:r>
            <w:r>
              <w:rPr>
                <w:rFonts w:ascii="Times New Roman"/>
                <w:sz w:val="18"/>
              </w:rPr>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4,791,399.96</w:t>
            </w:r>
            <w:r>
              <w:rPr>
                <w:rFonts w:ascii="Times New Roman"/>
                <w:spacing w:val="-1"/>
                <w:sz w:val="18"/>
              </w:rPr>
            </w:r>
          </w:p>
        </w:tc>
        <w:tc>
          <w:tcPr>
            <w:tcW w:w="1357"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2"/>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12.40</w:t>
            </w:r>
            <w:r>
              <w:rPr>
                <w:rFonts w:ascii="Times New Roman"/>
                <w:sz w:val="18"/>
              </w:rPr>
            </w:r>
          </w:p>
        </w:tc>
      </w:tr>
      <w:tr>
        <w:trPr>
          <w:trHeight w:val="424" w:hRule="exact"/>
        </w:trPr>
        <w:tc>
          <w:tcPr>
            <w:tcW w:w="2977"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left="103"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135,204,701.83</w:t>
            </w:r>
            <w:r>
              <w:rPr>
                <w:rFonts w:ascii="Times New Roman"/>
                <w:b/>
                <w:spacing w:val="-1"/>
                <w:sz w:val="18"/>
              </w:rPr>
            </w:r>
            <w:r>
              <w:rPr>
                <w:rFonts w:ascii="Times New Roman"/>
                <w:spacing w:val="-1"/>
                <w:sz w:val="18"/>
              </w:rPr>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103"/>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100.00</w:t>
            </w:r>
            <w:r>
              <w:rPr>
                <w:rFonts w:ascii="Times New Roman"/>
                <w:b/>
                <w:spacing w:val="-1"/>
                <w:sz w:val="18"/>
              </w:rPr>
            </w:r>
            <w:r>
              <w:rPr>
                <w:rFonts w:ascii="Times New Roman"/>
                <w:spacing w:val="-1"/>
                <w:sz w:val="18"/>
              </w:rPr>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14,266,397.73</w:t>
            </w:r>
            <w:r>
              <w:rPr>
                <w:rFonts w:ascii="Times New Roman"/>
                <w:b/>
                <w:spacing w:val="-1"/>
                <w:sz w:val="18"/>
              </w:rPr>
            </w:r>
            <w:r>
              <w:rPr>
                <w:rFonts w:ascii="Times New Roman"/>
                <w:spacing w:val="-1"/>
                <w:sz w:val="18"/>
              </w:rPr>
            </w:r>
          </w:p>
        </w:tc>
        <w:tc>
          <w:tcPr>
            <w:tcW w:w="13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10.55</w:t>
            </w:r>
            <w:r>
              <w:rPr>
                <w:rFonts w:ascii="Times New Roman"/>
                <w:b/>
                <w:sz w:val="18"/>
              </w:rPr>
            </w:r>
            <w:r>
              <w:rPr>
                <w:rFonts w:ascii="Times New Roman"/>
                <w:sz w:val="18"/>
              </w:rPr>
            </w:r>
          </w:p>
        </w:tc>
      </w:tr>
    </w:tbl>
    <w:p>
      <w:pPr>
        <w:spacing w:line="240" w:lineRule="auto" w:before="0"/>
        <w:rPr>
          <w:rFonts w:ascii="宋体" w:hAnsi="宋体" w:cs="宋体" w:eastAsia="宋体" w:hint="default"/>
          <w:sz w:val="20"/>
          <w:szCs w:val="20"/>
        </w:rPr>
      </w:pPr>
    </w:p>
    <w:p>
      <w:pPr>
        <w:pStyle w:val="BodyText"/>
        <w:spacing w:line="240" w:lineRule="auto" w:before="177"/>
        <w:ind w:left="760" w:right="0"/>
        <w:jc w:val="left"/>
      </w:pPr>
      <w:r>
        <w:rPr/>
        <w:pict>
          <v:group style="position:absolute;margin-left:43.560001pt;margin-top:-87.266342pt;width:428.9pt;height:.5pt;mso-position-horizontal-relative:page;mso-position-vertical-relative:paragraph;z-index:-1419352" coordorigin="871,-1745" coordsize="8578,10">
            <v:shape style="position:absolute;left:871;top:-1745;width:4811;height:10" type="#_x0000_t75" stroked="false">
              <v:imagedata r:id="rId360" o:title=""/>
            </v:shape>
            <v:shape style="position:absolute;left:5677;top:-1745;width:2415;height:10" type="#_x0000_t75" stroked="false">
              <v:imagedata r:id="rId1534" o:title=""/>
            </v:shape>
            <v:shape style="position:absolute;left:8087;top:-1745;width:1361;height:10" type="#_x0000_t75" stroked="false">
              <v:imagedata r:id="rId1543" o:title=""/>
            </v:shape>
            <w10:wrap type="none"/>
          </v:group>
        </w:pict>
      </w:r>
      <w:r>
        <w:rPr/>
        <w:pict>
          <v:group style="position:absolute;margin-left:43.560001pt;margin-top:-55.586346pt;width:428.9pt;height:.5pt;mso-position-horizontal-relative:page;mso-position-vertical-relative:paragraph;z-index:-1419328" coordorigin="871,-1112" coordsize="8578,10">
            <v:shape style="position:absolute;left:871;top:-1112;width:4811;height:10" type="#_x0000_t75" stroked="false">
              <v:imagedata r:id="rId360" o:title=""/>
            </v:shape>
            <v:shape style="position:absolute;left:5677;top:-1112;width:2415;height:10" type="#_x0000_t75" stroked="false">
              <v:imagedata r:id="rId1534" o:title=""/>
            </v:shape>
            <v:shape style="position:absolute;left:8087;top:-1112;width:1361;height:10" type="#_x0000_t75" stroked="false">
              <v:imagedata r:id="rId1543" o:title=""/>
            </v:shape>
            <w10:wrap type="none"/>
          </v:group>
        </w:pict>
      </w:r>
      <w:r>
        <w:rPr/>
        <w:pict>
          <v:group style="position:absolute;margin-left:43.560001pt;margin-top:-34.586346pt;width:428.9pt;height:.5pt;mso-position-horizontal-relative:page;mso-position-vertical-relative:paragraph;z-index:-1419304" coordorigin="871,-692" coordsize="8578,10">
            <v:shape style="position:absolute;left:871;top:-692;width:4811;height:10" type="#_x0000_t75" stroked="false">
              <v:imagedata r:id="rId360" o:title=""/>
            </v:shape>
            <v:shape style="position:absolute;left:5677;top:-692;width:2415;height:10" type="#_x0000_t75" stroked="false">
              <v:imagedata r:id="rId1534" o:title=""/>
            </v:shape>
            <v:shape style="position:absolute;left:8087;top:-692;width:1361;height:10" type="#_x0000_t75" stroked="false">
              <v:imagedata r:id="rId1543" o:title=""/>
            </v:shape>
            <w10:wrap type="none"/>
          </v:group>
        </w:pict>
      </w:r>
      <w:r>
        <w:rPr/>
        <w:pict>
          <v:group style="position:absolute;margin-left:43.080002pt;margin-top:-13.566316pt;width:429.85pt;height:.5pt;mso-position-horizontal-relative:page;mso-position-vertical-relative:paragraph;z-index:-1419280" coordorigin="862,-271" coordsize="8597,10">
            <v:shape style="position:absolute;left:862;top:-271;width:10;height:10" type="#_x0000_t75" stroked="false">
              <v:imagedata r:id="rId1508" o:title=""/>
            </v:shape>
            <v:shape style="position:absolute;left:871;top:-271;width:4811;height:10" type="#_x0000_t75" stroked="false">
              <v:imagedata r:id="rId360" o:title=""/>
            </v:shape>
            <v:shape style="position:absolute;left:5691;top:-271;width:2400;height:10" type="#_x0000_t75" stroked="false">
              <v:imagedata r:id="rId1538" o:title=""/>
            </v:shape>
            <v:shape style="position:absolute;left:8101;top:-271;width:1357;height:10" type="#_x0000_t75" stroked="false">
              <v:imagedata r:id="rId1544" o:title=""/>
            </v:shape>
            <w10:wrap type="none"/>
          </v:group>
        </w:pict>
      </w:r>
      <w:r>
        <w:rPr/>
        <w:pict>
          <v:group style="position:absolute;margin-left:42.839981pt;margin-top:27.473654pt;width:443.65pt;height:178.75pt;mso-position-horizontal-relative:page;mso-position-vertical-relative:paragraph;z-index:-1419256" coordorigin="857,549" coordsize="8873,3575">
            <v:shape style="position:absolute;left:862;top:549;width:10;height:10" type="#_x0000_t75" stroked="false">
              <v:imagedata r:id="rId1508" o:title=""/>
            </v:shape>
            <v:shape style="position:absolute;left:857;top:549;width:2552;height:10" type="#_x0000_t75" stroked="false">
              <v:imagedata r:id="rId1545" o:title=""/>
            </v:shape>
            <v:shape style="position:absolute;left:3404;top:549;width:6316;height:10" type="#_x0000_t75" stroked="false">
              <v:imagedata r:id="rId1546" o:title=""/>
            </v:shape>
            <v:group style="position:absolute;left:862;top:559;width:10;height:20" coordorigin="862,559" coordsize="10,20">
              <v:shape style="position:absolute;left:862;top:559;width:10;height:20" coordorigin="862,559" coordsize="10,20" path="m862,578l871,578,871,559,862,559,862,578xe" filled="true" fillcolor="#000000" stroked="false">
                <v:path arrowok="t"/>
                <v:fill type="solid"/>
              </v:shape>
            </v:group>
            <v:group style="position:absolute;left:862;top:578;width:10;height:20" coordorigin="862,578" coordsize="10,20">
              <v:shape style="position:absolute;left:862;top:578;width:10;height:20" coordorigin="862,578" coordsize="10,20" path="m862,597l871,597,871,578,862,578,862,597xe" filled="true" fillcolor="#000000" stroked="false">
                <v:path arrowok="t"/>
                <v:fill type="solid"/>
              </v:shape>
            </v:group>
            <v:group style="position:absolute;left:862;top:597;width:10;height:20" coordorigin="862,597" coordsize="10,20">
              <v:shape style="position:absolute;left:862;top:597;width:10;height:20" coordorigin="862,597" coordsize="10,20" path="m862,617l871,617,871,597,862,597,862,617xe" filled="true" fillcolor="#000000" stroked="false">
                <v:path arrowok="t"/>
                <v:fill type="solid"/>
              </v:shape>
            </v:group>
            <v:group style="position:absolute;left:862;top:617;width:10;height:20" coordorigin="862,617" coordsize="10,20">
              <v:shape style="position:absolute;left:862;top:617;width:10;height:20" coordorigin="862,617" coordsize="10,20" path="m862,636l871,636,871,617,862,617,862,636xe" filled="true" fillcolor="#000000" stroked="false">
                <v:path arrowok="t"/>
                <v:fill type="solid"/>
              </v:shape>
            </v:group>
            <v:group style="position:absolute;left:862;top:636;width:10;height:20" coordorigin="862,636" coordsize="10,20">
              <v:shape style="position:absolute;left:862;top:636;width:10;height:20" coordorigin="862,636" coordsize="10,20" path="m862,655l871,655,871,636,862,636,862,655xe" filled="true" fillcolor="#000000" stroked="false">
                <v:path arrowok="t"/>
                <v:fill type="solid"/>
              </v:shape>
            </v:group>
            <v:group style="position:absolute;left:862;top:655;width:10;height:20" coordorigin="862,655" coordsize="10,20">
              <v:shape style="position:absolute;left:862;top:655;width:10;height:20" coordorigin="862,655" coordsize="10,20" path="m862,674l871,674,871,655,862,655,862,674xe" filled="true" fillcolor="#000000" stroked="false">
                <v:path arrowok="t"/>
                <v:fill type="solid"/>
              </v:shape>
            </v:group>
            <v:group style="position:absolute;left:862;top:674;width:10;height:20" coordorigin="862,674" coordsize="10,20">
              <v:shape style="position:absolute;left:862;top:674;width:10;height:20" coordorigin="862,674" coordsize="10,20" path="m862,693l871,693,871,674,862,674,862,693xe" filled="true" fillcolor="#000000" stroked="false">
                <v:path arrowok="t"/>
                <v:fill type="solid"/>
              </v:shape>
            </v:group>
            <v:group style="position:absolute;left:862;top:693;width:10;height:20" coordorigin="862,693" coordsize="10,20">
              <v:shape style="position:absolute;left:862;top:693;width:10;height:20" coordorigin="862,693" coordsize="10,20" path="m862,713l871,713,871,693,862,693,862,713xe" filled="true" fillcolor="#000000" stroked="false">
                <v:path arrowok="t"/>
                <v:fill type="solid"/>
              </v:shape>
            </v:group>
            <v:group style="position:absolute;left:862;top:713;width:10;height:20" coordorigin="862,713" coordsize="10,20">
              <v:shape style="position:absolute;left:862;top:713;width:10;height:20" coordorigin="862,713" coordsize="10,20" path="m862,732l871,732,871,713,862,713,862,732xe" filled="true" fillcolor="#000000" stroked="false">
                <v:path arrowok="t"/>
                <v:fill type="solid"/>
              </v:shape>
            </v:group>
            <v:group style="position:absolute;left:862;top:732;width:10;height:20" coordorigin="862,732" coordsize="10,20">
              <v:shape style="position:absolute;left:862;top:732;width:10;height:20" coordorigin="862,732" coordsize="10,20" path="m862,751l871,751,871,732,862,732,862,751xe" filled="true" fillcolor="#000000" stroked="false">
                <v:path arrowok="t"/>
                <v:fill type="solid"/>
              </v:shape>
            </v:group>
            <v:group style="position:absolute;left:862;top:751;width:10;height:20" coordorigin="862,751" coordsize="10,20">
              <v:shape style="position:absolute;left:862;top:751;width:10;height:20" coordorigin="862,751" coordsize="10,20" path="m862,770l871,770,871,751,862,751,862,770xe" filled="true" fillcolor="#000000" stroked="false">
                <v:path arrowok="t"/>
                <v:fill type="solid"/>
              </v:shape>
            </v:group>
            <v:group style="position:absolute;left:862;top:770;width:10;height:20" coordorigin="862,770" coordsize="10,20">
              <v:shape style="position:absolute;left:862;top:770;width:10;height:20" coordorigin="862,770" coordsize="10,20" path="m862,789l871,789,871,770,862,770,862,789xe" filled="true" fillcolor="#000000" stroked="false">
                <v:path arrowok="t"/>
                <v:fill type="solid"/>
              </v:shape>
            </v:group>
            <v:group style="position:absolute;left:862;top:789;width:10;height:20" coordorigin="862,789" coordsize="10,20">
              <v:shape style="position:absolute;left:862;top:789;width:10;height:20" coordorigin="862,789" coordsize="10,20" path="m862,809l871,809,871,789,862,789,862,809xe" filled="true" fillcolor="#000000" stroked="false">
                <v:path arrowok="t"/>
                <v:fill type="solid"/>
              </v:shape>
            </v:group>
            <v:group style="position:absolute;left:862;top:809;width:10;height:20" coordorigin="862,809" coordsize="10,20">
              <v:shape style="position:absolute;left:862;top:809;width:10;height:20" coordorigin="862,809" coordsize="10,20" path="m862,828l871,828,871,809,862,809,862,828xe" filled="true" fillcolor="#000000" stroked="false">
                <v:path arrowok="t"/>
                <v:fill type="solid"/>
              </v:shape>
            </v:group>
            <v:group style="position:absolute;left:862;top:828;width:10;height:20" coordorigin="862,828" coordsize="10,20">
              <v:shape style="position:absolute;left:862;top:828;width:10;height:20" coordorigin="862,828" coordsize="10,20" path="m862,847l871,847,871,828,862,828,862,847xe" filled="true" fillcolor="#000000" stroked="false">
                <v:path arrowok="t"/>
                <v:fill type="solid"/>
              </v:shape>
            </v:group>
            <v:group style="position:absolute;left:862;top:847;width:10;height:20" coordorigin="862,847" coordsize="10,20">
              <v:shape style="position:absolute;left:862;top:847;width:10;height:20" coordorigin="862,847" coordsize="10,20" path="m862,866l871,866,871,847,862,847,862,866xe" filled="true" fillcolor="#000000" stroked="false">
                <v:path arrowok="t"/>
                <v:fill type="solid"/>
              </v:shape>
            </v:group>
            <v:group style="position:absolute;left:862;top:866;width:10;height:20" coordorigin="862,866" coordsize="10,20">
              <v:shape style="position:absolute;left:862;top:866;width:10;height:20" coordorigin="862,866" coordsize="10,20" path="m862,885l871,885,871,866,862,866,862,885xe" filled="true" fillcolor="#000000" stroked="false">
                <v:path arrowok="t"/>
                <v:fill type="solid"/>
              </v:shape>
            </v:group>
            <v:group style="position:absolute;left:862;top:885;width:10;height:20" coordorigin="862,885" coordsize="10,20">
              <v:shape style="position:absolute;left:862;top:885;width:10;height:20" coordorigin="862,885" coordsize="10,20" path="m862,905l871,905,871,885,862,885,862,905xe" filled="true" fillcolor="#000000" stroked="false">
                <v:path arrowok="t"/>
                <v:fill type="solid"/>
              </v:shape>
            </v:group>
            <v:group style="position:absolute;left:862;top:905;width:10;height:20" coordorigin="862,905" coordsize="10,20">
              <v:shape style="position:absolute;left:862;top:905;width:10;height:20" coordorigin="862,905" coordsize="10,20" path="m862,924l871,924,871,905,862,905,862,924xe" filled="true" fillcolor="#000000" stroked="false">
                <v:path arrowok="t"/>
                <v:fill type="solid"/>
              </v:shape>
            </v:group>
            <v:group style="position:absolute;left:862;top:924;width:10;height:20" coordorigin="862,924" coordsize="10,20">
              <v:shape style="position:absolute;left:862;top:924;width:10;height:20" coordorigin="862,924" coordsize="10,20" path="m862,943l871,943,871,924,862,924,862,943xe" filled="true" fillcolor="#000000" stroked="false">
                <v:path arrowok="t"/>
                <v:fill type="solid"/>
              </v:shape>
              <v:shape style="position:absolute;left:862;top:943;width:10;height:2" type="#_x0000_t75" stroked="false">
                <v:imagedata r:id="rId1547" o:title=""/>
              </v:shape>
            </v:group>
            <v:group style="position:absolute;left:862;top:950;width:10;height:2" coordorigin="862,950" coordsize="10,2">
              <v:shape style="position:absolute;left:862;top:950;width:10;height:2" coordorigin="862,950" coordsize="10,0" path="m862,950l871,950e" filled="false" stroked="true" strokeweight=".48004pt" strokecolor="#000000">
                <v:path arrowok="t"/>
              </v:shape>
              <v:shape style="position:absolute;left:3399;top:847;width:3889;height:108" type="#_x0000_t75" stroked="false">
                <v:imagedata r:id="rId1548" o:title=""/>
              </v:shape>
              <v:shape style="position:absolute;left:7283;top:943;width:2437;height:12" type="#_x0000_t75" stroked="false">
                <v:imagedata r:id="rId1549" o:title=""/>
              </v:shape>
            </v:group>
            <v:group style="position:absolute;left:862;top:955;width:10;height:20" coordorigin="862,955" coordsize="10,20">
              <v:shape style="position:absolute;left:862;top:955;width:10;height:20" coordorigin="862,955" coordsize="10,20" path="m862,974l871,974,871,955,862,955,862,974xe" filled="true" fillcolor="#000000" stroked="false">
                <v:path arrowok="t"/>
                <v:fill type="solid"/>
              </v:shape>
            </v:group>
            <v:group style="position:absolute;left:862;top:974;width:10;height:20" coordorigin="862,974" coordsize="10,20">
              <v:shape style="position:absolute;left:862;top:974;width:10;height:20" coordorigin="862,974" coordsize="10,20" path="m862,993l871,993,871,974,862,974,862,993xe" filled="true" fillcolor="#000000" stroked="false">
                <v:path arrowok="t"/>
                <v:fill type="solid"/>
              </v:shape>
            </v:group>
            <v:group style="position:absolute;left:862;top:993;width:10;height:20" coordorigin="862,993" coordsize="10,20">
              <v:shape style="position:absolute;left:862;top:993;width:10;height:20" coordorigin="862,993" coordsize="10,20" path="m862,1013l871,1013,871,993,862,993,862,1013xe" filled="true" fillcolor="#000000" stroked="false">
                <v:path arrowok="t"/>
                <v:fill type="solid"/>
              </v:shape>
            </v:group>
            <v:group style="position:absolute;left:862;top:1013;width:10;height:20" coordorigin="862,1013" coordsize="10,20">
              <v:shape style="position:absolute;left:862;top:1013;width:10;height:20" coordorigin="862,1013" coordsize="10,20" path="m862,1032l871,1032,871,1013,862,1013,862,1032xe" filled="true" fillcolor="#000000" stroked="false">
                <v:path arrowok="t"/>
                <v:fill type="solid"/>
              </v:shape>
            </v:group>
            <v:group style="position:absolute;left:862;top:1032;width:10;height:20" coordorigin="862,1032" coordsize="10,20">
              <v:shape style="position:absolute;left:862;top:1032;width:10;height:20" coordorigin="862,1032" coordsize="10,20" path="m862,1051l871,1051,871,1032,862,1032,862,1051xe" filled="true" fillcolor="#000000" stroked="false">
                <v:path arrowok="t"/>
                <v:fill type="solid"/>
              </v:shape>
            </v:group>
            <v:group style="position:absolute;left:862;top:1051;width:10;height:20" coordorigin="862,1051" coordsize="10,20">
              <v:shape style="position:absolute;left:862;top:1051;width:10;height:20" coordorigin="862,1051" coordsize="10,20" path="m862,1070l871,1070,871,1051,862,1051,862,1070xe" filled="true" fillcolor="#000000" stroked="false">
                <v:path arrowok="t"/>
                <v:fill type="solid"/>
              </v:shape>
            </v:group>
            <v:group style="position:absolute;left:862;top:1070;width:10;height:20" coordorigin="862,1070" coordsize="10,20">
              <v:shape style="position:absolute;left:862;top:1070;width:10;height:20" coordorigin="862,1070" coordsize="10,20" path="m862,1089l871,1089,871,1070,862,1070,862,1089xe" filled="true" fillcolor="#000000" stroked="false">
                <v:path arrowok="t"/>
                <v:fill type="solid"/>
              </v:shape>
            </v:group>
            <v:group style="position:absolute;left:862;top:1089;width:10;height:20" coordorigin="862,1089" coordsize="10,20">
              <v:shape style="position:absolute;left:862;top:1089;width:10;height:20" coordorigin="862,1089" coordsize="10,20" path="m862,1109l871,1109,871,1089,862,1089,862,1109xe" filled="true" fillcolor="#000000" stroked="false">
                <v:path arrowok="t"/>
                <v:fill type="solid"/>
              </v:shape>
            </v:group>
            <v:group style="position:absolute;left:862;top:1109;width:10;height:20" coordorigin="862,1109" coordsize="10,20">
              <v:shape style="position:absolute;left:862;top:1109;width:10;height:20" coordorigin="862,1109" coordsize="10,20" path="m862,1128l871,1128,871,1109,862,1109,862,1128xe" filled="true" fillcolor="#000000" stroked="false">
                <v:path arrowok="t"/>
                <v:fill type="solid"/>
              </v:shape>
            </v:group>
            <v:group style="position:absolute;left:862;top:1128;width:10;height:20" coordorigin="862,1128" coordsize="10,20">
              <v:shape style="position:absolute;left:862;top:1128;width:10;height:20" coordorigin="862,1128" coordsize="10,20" path="m862,1147l871,1147,871,1128,862,1128,862,1147xe" filled="true" fillcolor="#000000" stroked="false">
                <v:path arrowok="t"/>
                <v:fill type="solid"/>
              </v:shape>
            </v:group>
            <v:group style="position:absolute;left:862;top:1147;width:10;height:20" coordorigin="862,1147" coordsize="10,20">
              <v:shape style="position:absolute;left:862;top:1147;width:10;height:20" coordorigin="862,1147" coordsize="10,20" path="m862,1166l871,1166,871,1147,862,1147,862,1166xe" filled="true" fillcolor="#000000" stroked="false">
                <v:path arrowok="t"/>
                <v:fill type="solid"/>
              </v:shape>
            </v:group>
            <v:group style="position:absolute;left:862;top:1166;width:10;height:20" coordorigin="862,1166" coordsize="10,20">
              <v:shape style="position:absolute;left:862;top:1166;width:10;height:20" coordorigin="862,1166" coordsize="10,20" path="m862,1185l871,1185,871,1166,862,1166,862,1185xe" filled="true" fillcolor="#000000" stroked="false">
                <v:path arrowok="t"/>
                <v:fill type="solid"/>
              </v:shape>
            </v:group>
            <v:group style="position:absolute;left:862;top:1185;width:10;height:20" coordorigin="862,1185" coordsize="10,20">
              <v:shape style="position:absolute;left:862;top:1185;width:10;height:20" coordorigin="862,1185" coordsize="10,20" path="m862,1205l871,1205,871,1185,862,1185,862,1205xe" filled="true" fillcolor="#000000" stroked="false">
                <v:path arrowok="t"/>
                <v:fill type="solid"/>
              </v:shape>
            </v:group>
            <v:group style="position:absolute;left:862;top:1205;width:10;height:20" coordorigin="862,1205" coordsize="10,20">
              <v:shape style="position:absolute;left:862;top:1205;width:10;height:20" coordorigin="862,1205" coordsize="10,20" path="m862,1224l871,1224,871,1205,862,1205,862,1224xe" filled="true" fillcolor="#000000" stroked="false">
                <v:path arrowok="t"/>
                <v:fill type="solid"/>
              </v:shape>
            </v:group>
            <v:group style="position:absolute;left:862;top:1224;width:10;height:20" coordorigin="862,1224" coordsize="10,20">
              <v:shape style="position:absolute;left:862;top:1224;width:10;height:20" coordorigin="862,1224" coordsize="10,20" path="m862,1243l871,1243,871,1224,862,1224,862,1243xe" filled="true" fillcolor="#000000" stroked="false">
                <v:path arrowok="t"/>
                <v:fill type="solid"/>
              </v:shape>
            </v:group>
            <v:group style="position:absolute;left:862;top:1243;width:10;height:20" coordorigin="862,1243" coordsize="10,20">
              <v:shape style="position:absolute;left:862;top:1243;width:10;height:20" coordorigin="862,1243" coordsize="10,20" path="m862,1262l871,1262,871,1243,862,1243,862,1262xe" filled="true" fillcolor="#000000" stroked="false">
                <v:path arrowok="t"/>
                <v:fill type="solid"/>
              </v:shape>
            </v:group>
            <v:group style="position:absolute;left:862;top:1262;width:10;height:20" coordorigin="862,1262" coordsize="10,20">
              <v:shape style="position:absolute;left:862;top:1262;width:10;height:20" coordorigin="862,1262" coordsize="10,20" path="m862,1281l871,1281,871,1262,862,1262,862,1281xe" filled="true" fillcolor="#000000" stroked="false">
                <v:path arrowok="t"/>
                <v:fill type="solid"/>
              </v:shape>
            </v:group>
            <v:group style="position:absolute;left:862;top:1281;width:10;height:20" coordorigin="862,1281" coordsize="10,20">
              <v:shape style="position:absolute;left:862;top:1281;width:10;height:20" coordorigin="862,1281" coordsize="10,20" path="m862,1301l871,1301,871,1281,862,1281,862,1301xe" filled="true" fillcolor="#000000" stroked="false">
                <v:path arrowok="t"/>
                <v:fill type="solid"/>
              </v:shape>
            </v:group>
            <v:group style="position:absolute;left:862;top:1301;width:10;height:20" coordorigin="862,1301" coordsize="10,20">
              <v:shape style="position:absolute;left:862;top:1301;width:10;height:20" coordorigin="862,1301" coordsize="10,20" path="m862,1320l871,1320,871,1301,862,1301,862,1320xe" filled="true" fillcolor="#000000" stroked="false">
                <v:path arrowok="t"/>
                <v:fill type="solid"/>
              </v:shape>
            </v:group>
            <v:group style="position:absolute;left:862;top:1320;width:10;height:20" coordorigin="862,1320" coordsize="10,20">
              <v:shape style="position:absolute;left:862;top:1320;width:10;height:20" coordorigin="862,1320" coordsize="10,20" path="m862,1339l871,1339,871,1320,862,1320,862,1339xe" filled="true" fillcolor="#000000" stroked="false">
                <v:path arrowok="t"/>
                <v:fill type="solid"/>
              </v:shape>
              <v:shape style="position:absolute;left:862;top:1339;width:10;height:2" type="#_x0000_t75" stroked="false">
                <v:imagedata r:id="rId1550" o:title=""/>
              </v:shape>
              <v:shape style="position:absolute;left:9710;top:1339;width:10;height:2" type="#_x0000_t75" stroked="false">
                <v:imagedata r:id="rId1550" o:title=""/>
              </v:shape>
            </v:group>
            <v:group style="position:absolute;left:862;top:1346;width:10;height:2" coordorigin="862,1346" coordsize="10,2">
              <v:shape style="position:absolute;left:862;top:1346;width:10;height:2" coordorigin="862,1346" coordsize="10,0" path="m862,1346l871,1346e" filled="false" stroked="true" strokeweight=".47998pt" strokecolor="#000000">
                <v:path arrowok="t"/>
              </v:shape>
              <v:shape style="position:absolute;left:3399;top:1243;width:2271;height:108" type="#_x0000_t75" stroked="false">
                <v:imagedata r:id="rId1551" o:title=""/>
              </v:shape>
              <v:shape style="position:absolute;left:5665;top:1339;width:1632;height:12" type="#_x0000_t75" stroked="false">
                <v:imagedata r:id="rId1552" o:title=""/>
              </v:shape>
            </v:group>
            <v:group style="position:absolute;left:862;top:1351;width:10;height:20" coordorigin="862,1351" coordsize="10,20">
              <v:shape style="position:absolute;left:862;top:1351;width:10;height:20" coordorigin="862,1351" coordsize="10,20" path="m862,1370l871,1370,871,1351,862,1351,862,1370xe" filled="true" fillcolor="#000000" stroked="false">
                <v:path arrowok="t"/>
                <v:fill type="solid"/>
              </v:shape>
            </v:group>
            <v:group style="position:absolute;left:862;top:1370;width:10;height:20" coordorigin="862,1370" coordsize="10,20">
              <v:shape style="position:absolute;left:862;top:1370;width:10;height:20" coordorigin="862,1370" coordsize="10,20" path="m862,1389l871,1389,871,1370,862,1370,862,1389xe" filled="true" fillcolor="#000000" stroked="false">
                <v:path arrowok="t"/>
                <v:fill type="solid"/>
              </v:shape>
            </v:group>
            <v:group style="position:absolute;left:862;top:1389;width:10;height:20" coordorigin="862,1389" coordsize="10,20">
              <v:shape style="position:absolute;left:862;top:1389;width:10;height:20" coordorigin="862,1389" coordsize="10,20" path="m862,1409l871,1409,871,1389,862,1389,862,1409xe" filled="true" fillcolor="#000000" stroked="false">
                <v:path arrowok="t"/>
                <v:fill type="solid"/>
              </v:shape>
            </v:group>
            <v:group style="position:absolute;left:862;top:1409;width:10;height:20" coordorigin="862,1409" coordsize="10,20">
              <v:shape style="position:absolute;left:862;top:1409;width:10;height:20" coordorigin="862,1409" coordsize="10,20" path="m862,1428l871,1428,871,1409,862,1409,862,1428xe" filled="true" fillcolor="#000000" stroked="false">
                <v:path arrowok="t"/>
                <v:fill type="solid"/>
              </v:shape>
            </v:group>
            <v:group style="position:absolute;left:862;top:1428;width:10;height:20" coordorigin="862,1428" coordsize="10,20">
              <v:shape style="position:absolute;left:862;top:1428;width:10;height:20" coordorigin="862,1428" coordsize="10,20" path="m862,1447l871,1447,871,1428,862,1428,862,1447xe" filled="true" fillcolor="#000000" stroked="false">
                <v:path arrowok="t"/>
                <v:fill type="solid"/>
              </v:shape>
            </v:group>
            <v:group style="position:absolute;left:862;top:1447;width:10;height:20" coordorigin="862,1447" coordsize="10,20">
              <v:shape style="position:absolute;left:862;top:1447;width:10;height:20" coordorigin="862,1447" coordsize="10,20" path="m862,1466l871,1466,871,1447,862,1447,862,1466xe" filled="true" fillcolor="#000000" stroked="false">
                <v:path arrowok="t"/>
                <v:fill type="solid"/>
              </v:shape>
            </v:group>
            <v:group style="position:absolute;left:862;top:1466;width:10;height:20" coordorigin="862,1466" coordsize="10,20">
              <v:shape style="position:absolute;left:862;top:1466;width:10;height:20" coordorigin="862,1466" coordsize="10,20" path="m862,1485l871,1485,871,1466,862,1466,862,1485xe" filled="true" fillcolor="#000000" stroked="false">
                <v:path arrowok="t"/>
                <v:fill type="solid"/>
              </v:shape>
            </v:group>
            <v:group style="position:absolute;left:862;top:1485;width:10;height:20" coordorigin="862,1485" coordsize="10,20">
              <v:shape style="position:absolute;left:862;top:1485;width:10;height:20" coordorigin="862,1485" coordsize="10,20" path="m862,1505l871,1505,871,1485,862,1485,862,1505xe" filled="true" fillcolor="#000000" stroked="false">
                <v:path arrowok="t"/>
                <v:fill type="solid"/>
              </v:shape>
            </v:group>
            <v:group style="position:absolute;left:862;top:1505;width:10;height:20" coordorigin="862,1505" coordsize="10,20">
              <v:shape style="position:absolute;left:862;top:1505;width:10;height:20" coordorigin="862,1505" coordsize="10,20" path="m862,1524l871,1524,871,1505,862,1505,862,1524xe" filled="true" fillcolor="#000000" stroked="false">
                <v:path arrowok="t"/>
                <v:fill type="solid"/>
              </v:shape>
            </v:group>
            <v:group style="position:absolute;left:862;top:1524;width:10;height:20" coordorigin="862,1524" coordsize="10,20">
              <v:shape style="position:absolute;left:862;top:1524;width:10;height:20" coordorigin="862,1524" coordsize="10,20" path="m862,1543l871,1543,871,1524,862,1524,862,1543xe" filled="true" fillcolor="#000000" stroked="false">
                <v:path arrowok="t"/>
                <v:fill type="solid"/>
              </v:shape>
            </v:group>
            <v:group style="position:absolute;left:862;top:1543;width:10;height:20" coordorigin="862,1543" coordsize="10,20">
              <v:shape style="position:absolute;left:862;top:1543;width:10;height:20" coordorigin="862,1543" coordsize="10,20" path="m862,1562l871,1562,871,1543,862,1543,862,1562xe" filled="true" fillcolor="#000000" stroked="false">
                <v:path arrowok="t"/>
                <v:fill type="solid"/>
              </v:shape>
            </v:group>
            <v:group style="position:absolute;left:862;top:1562;width:10;height:20" coordorigin="862,1562" coordsize="10,20">
              <v:shape style="position:absolute;left:862;top:1562;width:10;height:20" coordorigin="862,1562" coordsize="10,20" path="m862,1581l871,1581,871,1562,862,1562,862,1581xe" filled="true" fillcolor="#000000" stroked="false">
                <v:path arrowok="t"/>
                <v:fill type="solid"/>
              </v:shape>
            </v:group>
            <v:group style="position:absolute;left:862;top:1581;width:10;height:20" coordorigin="862,1581" coordsize="10,20">
              <v:shape style="position:absolute;left:862;top:1581;width:10;height:20" coordorigin="862,1581" coordsize="10,20" path="m862,1601l871,1601,871,1581,862,1581,862,1601xe" filled="true" fillcolor="#000000" stroked="false">
                <v:path arrowok="t"/>
                <v:fill type="solid"/>
              </v:shape>
            </v:group>
            <v:group style="position:absolute;left:862;top:1601;width:10;height:20" coordorigin="862,1601" coordsize="10,20">
              <v:shape style="position:absolute;left:862;top:1601;width:10;height:20" coordorigin="862,1601" coordsize="10,20" path="m862,1620l871,1620,871,1601,862,1601,862,1620xe" filled="true" fillcolor="#000000" stroked="false">
                <v:path arrowok="t"/>
                <v:fill type="solid"/>
              </v:shape>
            </v:group>
            <v:group style="position:absolute;left:862;top:1620;width:10;height:20" coordorigin="862,1620" coordsize="10,20">
              <v:shape style="position:absolute;left:862;top:1620;width:10;height:20" coordorigin="862,1620" coordsize="10,20" path="m862,1639l871,1639,871,1620,862,1620,862,1639xe" filled="true" fillcolor="#000000" stroked="false">
                <v:path arrowok="t"/>
                <v:fill type="solid"/>
              </v:shape>
            </v:group>
            <v:group style="position:absolute;left:862;top:1639;width:10;height:20" coordorigin="862,1639" coordsize="10,20">
              <v:shape style="position:absolute;left:862;top:1639;width:10;height:20" coordorigin="862,1639" coordsize="10,20" path="m862,1658l871,1658,871,1639,862,1639,862,1658xe" filled="true" fillcolor="#000000" stroked="false">
                <v:path arrowok="t"/>
                <v:fill type="solid"/>
              </v:shape>
            </v:group>
            <v:group style="position:absolute;left:862;top:1658;width:10;height:20" coordorigin="862,1658" coordsize="10,20">
              <v:shape style="position:absolute;left:862;top:1658;width:10;height:20" coordorigin="862,1658" coordsize="10,20" path="m862,1677l871,1677,871,1658,862,1658,862,1677xe" filled="true" fillcolor="#000000" stroked="false">
                <v:path arrowok="t"/>
                <v:fill type="solid"/>
              </v:shape>
            </v:group>
            <v:group style="position:absolute;left:862;top:1677;width:10;height:20" coordorigin="862,1677" coordsize="10,20">
              <v:shape style="position:absolute;left:862;top:1677;width:10;height:20" coordorigin="862,1677" coordsize="10,20" path="m862,1697l871,1697,871,1677,862,1677,862,1697xe" filled="true" fillcolor="#000000" stroked="false">
                <v:path arrowok="t"/>
                <v:fill type="solid"/>
              </v:shape>
            </v:group>
            <v:group style="position:absolute;left:862;top:1697;width:10;height:20" coordorigin="862,1697" coordsize="10,20">
              <v:shape style="position:absolute;left:862;top:1697;width:10;height:20" coordorigin="862,1697" coordsize="10,20" path="m862,1716l871,1716,871,1697,862,1697,862,1716xe" filled="true" fillcolor="#000000" stroked="false">
                <v:path arrowok="t"/>
                <v:fill type="solid"/>
              </v:shape>
            </v:group>
            <v:group style="position:absolute;left:862;top:1716;width:10;height:20" coordorigin="862,1716" coordsize="10,20">
              <v:shape style="position:absolute;left:862;top:1716;width:10;height:20" coordorigin="862,1716" coordsize="10,20" path="m862,1735l871,1735,871,1716,862,1716,862,1735xe" filled="true" fillcolor="#000000" stroked="false">
                <v:path arrowok="t"/>
                <v:fill type="solid"/>
              </v:shape>
              <v:shape style="position:absolute;left:857;top:1639;width:2571;height:108" type="#_x0000_t75" stroked="false">
                <v:imagedata r:id="rId1553" o:title=""/>
              </v:shape>
              <v:shape style="position:absolute;left:3404;top:1735;width:2276;height:12" type="#_x0000_t75" stroked="false">
                <v:imagedata r:id="rId1554" o:title=""/>
              </v:shape>
              <v:shape style="position:absolute;left:5665;top:1735;width:1632;height:12" type="#_x0000_t75" stroked="false">
                <v:imagedata r:id="rId1555" o:title=""/>
              </v:shape>
              <v:shape style="position:absolute;left:7283;top:1735;width:2437;height:12" type="#_x0000_t75" stroked="false">
                <v:imagedata r:id="rId1556" o:title=""/>
              </v:shape>
            </v:group>
            <v:group style="position:absolute;left:862;top:1747;width:10;height:20" coordorigin="862,1747" coordsize="10,20">
              <v:shape style="position:absolute;left:862;top:1747;width:10;height:20" coordorigin="862,1747" coordsize="10,20" path="m862,1766l871,1766,871,1747,862,1747,862,1766xe" filled="true" fillcolor="#000000" stroked="false">
                <v:path arrowok="t"/>
                <v:fill type="solid"/>
              </v:shape>
            </v:group>
            <v:group style="position:absolute;left:862;top:1766;width:10;height:20" coordorigin="862,1766" coordsize="10,20">
              <v:shape style="position:absolute;left:862;top:1766;width:10;height:20" coordorigin="862,1766" coordsize="10,20" path="m862,1785l871,1785,871,1766,862,1766,862,1785xe" filled="true" fillcolor="#000000" stroked="false">
                <v:path arrowok="t"/>
                <v:fill type="solid"/>
              </v:shape>
            </v:group>
            <v:group style="position:absolute;left:862;top:1785;width:10;height:20" coordorigin="862,1785" coordsize="10,20">
              <v:shape style="position:absolute;left:862;top:1785;width:10;height:20" coordorigin="862,1785" coordsize="10,20" path="m862,1805l871,1805,871,1785,862,1785,862,1805xe" filled="true" fillcolor="#000000" stroked="false">
                <v:path arrowok="t"/>
                <v:fill type="solid"/>
              </v:shape>
            </v:group>
            <v:group style="position:absolute;left:862;top:1805;width:10;height:20" coordorigin="862,1805" coordsize="10,20">
              <v:shape style="position:absolute;left:862;top:1805;width:10;height:20" coordorigin="862,1805" coordsize="10,20" path="m862,1824l871,1824,871,1805,862,1805,862,1824xe" filled="true" fillcolor="#000000" stroked="false">
                <v:path arrowok="t"/>
                <v:fill type="solid"/>
              </v:shape>
            </v:group>
            <v:group style="position:absolute;left:862;top:1824;width:10;height:20" coordorigin="862,1824" coordsize="10,20">
              <v:shape style="position:absolute;left:862;top:1824;width:10;height:20" coordorigin="862,1824" coordsize="10,20" path="m862,1843l871,1843,871,1824,862,1824,862,1843xe" filled="true" fillcolor="#000000" stroked="false">
                <v:path arrowok="t"/>
                <v:fill type="solid"/>
              </v:shape>
            </v:group>
            <v:group style="position:absolute;left:862;top:1843;width:10;height:20" coordorigin="862,1843" coordsize="10,20">
              <v:shape style="position:absolute;left:862;top:1843;width:10;height:20" coordorigin="862,1843" coordsize="10,20" path="m862,1862l871,1862,871,1843,862,1843,862,1862xe" filled="true" fillcolor="#000000" stroked="false">
                <v:path arrowok="t"/>
                <v:fill type="solid"/>
              </v:shape>
            </v:group>
            <v:group style="position:absolute;left:862;top:1862;width:10;height:20" coordorigin="862,1862" coordsize="10,20">
              <v:shape style="position:absolute;left:862;top:1862;width:10;height:20" coordorigin="862,1862" coordsize="10,20" path="m862,1881l871,1881,871,1862,862,1862,862,1881xe" filled="true" fillcolor="#000000" stroked="false">
                <v:path arrowok="t"/>
                <v:fill type="solid"/>
              </v:shape>
            </v:group>
            <v:group style="position:absolute;left:862;top:1881;width:10;height:20" coordorigin="862,1881" coordsize="10,20">
              <v:shape style="position:absolute;left:862;top:1881;width:10;height:20" coordorigin="862,1881" coordsize="10,20" path="m862,1901l871,1901,871,1881,862,1881,862,1901xe" filled="true" fillcolor="#000000" stroked="false">
                <v:path arrowok="t"/>
                <v:fill type="solid"/>
              </v:shape>
            </v:group>
            <v:group style="position:absolute;left:862;top:1901;width:10;height:20" coordorigin="862,1901" coordsize="10,20">
              <v:shape style="position:absolute;left:862;top:1901;width:10;height:20" coordorigin="862,1901" coordsize="10,20" path="m862,1920l871,1920,871,1901,862,1901,862,1920xe" filled="true" fillcolor="#000000" stroked="false">
                <v:path arrowok="t"/>
                <v:fill type="solid"/>
              </v:shape>
            </v:group>
            <v:group style="position:absolute;left:862;top:1920;width:10;height:20" coordorigin="862,1920" coordsize="10,20">
              <v:shape style="position:absolute;left:862;top:1920;width:10;height:20" coordorigin="862,1920" coordsize="10,20" path="m862,1939l871,1939,871,1920,862,1920,862,1939xe" filled="true" fillcolor="#000000" stroked="false">
                <v:path arrowok="t"/>
                <v:fill type="solid"/>
              </v:shape>
            </v:group>
            <v:group style="position:absolute;left:862;top:1939;width:10;height:20" coordorigin="862,1939" coordsize="10,20">
              <v:shape style="position:absolute;left:862;top:1939;width:10;height:20" coordorigin="862,1939" coordsize="10,20" path="m862,1958l871,1958,871,1939,862,1939,862,1958xe" filled="true" fillcolor="#000000" stroked="false">
                <v:path arrowok="t"/>
                <v:fill type="solid"/>
              </v:shape>
            </v:group>
            <v:group style="position:absolute;left:862;top:1958;width:10;height:20" coordorigin="862,1958" coordsize="10,20">
              <v:shape style="position:absolute;left:862;top:1958;width:10;height:20" coordorigin="862,1958" coordsize="10,20" path="m862,1977l871,1977,871,1958,862,1958,862,1977xe" filled="true" fillcolor="#000000" stroked="false">
                <v:path arrowok="t"/>
                <v:fill type="solid"/>
              </v:shape>
            </v:group>
            <v:group style="position:absolute;left:862;top:1977;width:10;height:20" coordorigin="862,1977" coordsize="10,20">
              <v:shape style="position:absolute;left:862;top:1977;width:10;height:20" coordorigin="862,1977" coordsize="10,20" path="m862,1997l871,1997,871,1977,862,1977,862,1997xe" filled="true" fillcolor="#000000" stroked="false">
                <v:path arrowok="t"/>
                <v:fill type="solid"/>
              </v:shape>
            </v:group>
            <v:group style="position:absolute;left:862;top:1997;width:10;height:20" coordorigin="862,1997" coordsize="10,20">
              <v:shape style="position:absolute;left:862;top:1997;width:10;height:20" coordorigin="862,1997" coordsize="10,20" path="m862,2016l871,2016,871,1997,862,1997,862,2016xe" filled="true" fillcolor="#000000" stroked="false">
                <v:path arrowok="t"/>
                <v:fill type="solid"/>
              </v:shape>
            </v:group>
            <v:group style="position:absolute;left:862;top:2016;width:10;height:20" coordorigin="862,2016" coordsize="10,20">
              <v:shape style="position:absolute;left:862;top:2016;width:10;height:20" coordorigin="862,2016" coordsize="10,20" path="m862,2035l871,2035,871,2016,862,2016,862,2035xe" filled="true" fillcolor="#000000" stroked="false">
                <v:path arrowok="t"/>
                <v:fill type="solid"/>
              </v:shape>
            </v:group>
            <v:group style="position:absolute;left:862;top:2035;width:10;height:20" coordorigin="862,2035" coordsize="10,20">
              <v:shape style="position:absolute;left:862;top:2035;width:10;height:20" coordorigin="862,2035" coordsize="10,20" path="m862,2054l871,2054,871,2035,862,2035,862,2054xe" filled="true" fillcolor="#000000" stroked="false">
                <v:path arrowok="t"/>
                <v:fill type="solid"/>
              </v:shape>
            </v:group>
            <v:group style="position:absolute;left:862;top:2054;width:10;height:20" coordorigin="862,2054" coordsize="10,20">
              <v:shape style="position:absolute;left:862;top:2054;width:10;height:20" coordorigin="862,2054" coordsize="10,20" path="m862,2073l871,2073,871,2054,862,2054,862,2073xe" filled="true" fillcolor="#000000" stroked="false">
                <v:path arrowok="t"/>
                <v:fill type="solid"/>
              </v:shape>
            </v:group>
            <v:group style="position:absolute;left:862;top:2073;width:10;height:20" coordorigin="862,2073" coordsize="10,20">
              <v:shape style="position:absolute;left:862;top:2073;width:10;height:20" coordorigin="862,2073" coordsize="10,20" path="m862,2093l871,2093,871,2073,862,2073,862,2093xe" filled="true" fillcolor="#000000" stroked="false">
                <v:path arrowok="t"/>
                <v:fill type="solid"/>
              </v:shape>
            </v:group>
            <v:group style="position:absolute;left:862;top:2093;width:10;height:20" coordorigin="862,2093" coordsize="10,20">
              <v:shape style="position:absolute;left:862;top:2093;width:10;height:20" coordorigin="862,2093" coordsize="10,20" path="m862,2112l871,2112,871,2093,862,2093,862,2112xe" filled="true" fillcolor="#000000" stroked="false">
                <v:path arrowok="t"/>
                <v:fill type="solid"/>
              </v:shape>
            </v:group>
            <v:group style="position:absolute;left:862;top:2112;width:10;height:20" coordorigin="862,2112" coordsize="10,20">
              <v:shape style="position:absolute;left:862;top:2112;width:10;height:20" coordorigin="862,2112" coordsize="10,20" path="m862,2131l871,2131,871,2112,862,2112,862,2131xe" filled="true" fillcolor="#000000" stroked="false">
                <v:path arrowok="t"/>
                <v:fill type="solid"/>
              </v:shape>
              <v:shape style="position:absolute;left:857;top:2035;width:2571;height:108" type="#_x0000_t75" stroked="false">
                <v:imagedata r:id="rId1553" o:title=""/>
              </v:shape>
              <v:shape style="position:absolute;left:3404;top:2131;width:2276;height:12" type="#_x0000_t75" stroked="false">
                <v:imagedata r:id="rId1557" o:title=""/>
              </v:shape>
              <v:shape style="position:absolute;left:5665;top:2131;width:1632;height:12" type="#_x0000_t75" stroked="false">
                <v:imagedata r:id="rId1558" o:title=""/>
              </v:shape>
              <v:shape style="position:absolute;left:7283;top:2131;width:2437;height:12" type="#_x0000_t75" stroked="false">
                <v:imagedata r:id="rId1559" o:title=""/>
              </v:shape>
            </v:group>
            <v:group style="position:absolute;left:862;top:2143;width:10;height:20" coordorigin="862,2143" coordsize="10,20">
              <v:shape style="position:absolute;left:862;top:2143;width:10;height:20" coordorigin="862,2143" coordsize="10,20" path="m862,2162l871,2162,871,2143,862,2143,862,2162xe" filled="true" fillcolor="#000000" stroked="false">
                <v:path arrowok="t"/>
                <v:fill type="solid"/>
              </v:shape>
            </v:group>
            <v:group style="position:absolute;left:862;top:2162;width:10;height:20" coordorigin="862,2162" coordsize="10,20">
              <v:shape style="position:absolute;left:862;top:2162;width:10;height:20" coordorigin="862,2162" coordsize="10,20" path="m862,2181l871,2181,871,2162,862,2162,862,2181xe" filled="true" fillcolor="#000000" stroked="false">
                <v:path arrowok="t"/>
                <v:fill type="solid"/>
              </v:shape>
            </v:group>
            <v:group style="position:absolute;left:862;top:2181;width:10;height:20" coordorigin="862,2181" coordsize="10,20">
              <v:shape style="position:absolute;left:862;top:2181;width:10;height:20" coordorigin="862,2181" coordsize="10,20" path="m862,2201l871,2201,871,2181,862,2181,862,2201xe" filled="true" fillcolor="#000000" stroked="false">
                <v:path arrowok="t"/>
                <v:fill type="solid"/>
              </v:shape>
            </v:group>
            <v:group style="position:absolute;left:862;top:2201;width:10;height:20" coordorigin="862,2201" coordsize="10,20">
              <v:shape style="position:absolute;left:862;top:2201;width:10;height:20" coordorigin="862,2201" coordsize="10,20" path="m862,2220l871,2220,871,2201,862,2201,862,2220xe" filled="true" fillcolor="#000000" stroked="false">
                <v:path arrowok="t"/>
                <v:fill type="solid"/>
              </v:shape>
            </v:group>
            <v:group style="position:absolute;left:862;top:2220;width:10;height:20" coordorigin="862,2220" coordsize="10,20">
              <v:shape style="position:absolute;left:862;top:2220;width:10;height:20" coordorigin="862,2220" coordsize="10,20" path="m862,2239l871,2239,871,2220,862,2220,862,2239xe" filled="true" fillcolor="#000000" stroked="false">
                <v:path arrowok="t"/>
                <v:fill type="solid"/>
              </v:shape>
            </v:group>
            <v:group style="position:absolute;left:862;top:2239;width:10;height:20" coordorigin="862,2239" coordsize="10,20">
              <v:shape style="position:absolute;left:862;top:2239;width:10;height:20" coordorigin="862,2239" coordsize="10,20" path="m862,2258l871,2258,871,2239,862,2239,862,2258xe" filled="true" fillcolor="#000000" stroked="false">
                <v:path arrowok="t"/>
                <v:fill type="solid"/>
              </v:shape>
            </v:group>
            <v:group style="position:absolute;left:862;top:2258;width:10;height:20" coordorigin="862,2258" coordsize="10,20">
              <v:shape style="position:absolute;left:862;top:2258;width:10;height:20" coordorigin="862,2258" coordsize="10,20" path="m862,2277l871,2277,871,2258,862,2258,862,2277xe" filled="true" fillcolor="#000000" stroked="false">
                <v:path arrowok="t"/>
                <v:fill type="solid"/>
              </v:shape>
            </v:group>
            <v:group style="position:absolute;left:862;top:2277;width:10;height:20" coordorigin="862,2277" coordsize="10,20">
              <v:shape style="position:absolute;left:862;top:2277;width:10;height:20" coordorigin="862,2277" coordsize="10,20" path="m862,2297l871,2297,871,2277,862,2277,862,2297xe" filled="true" fillcolor="#000000" stroked="false">
                <v:path arrowok="t"/>
                <v:fill type="solid"/>
              </v:shape>
            </v:group>
            <v:group style="position:absolute;left:862;top:2297;width:10;height:20" coordorigin="862,2297" coordsize="10,20">
              <v:shape style="position:absolute;left:862;top:2297;width:10;height:20" coordorigin="862,2297" coordsize="10,20" path="m862,2316l871,2316,871,2297,862,2297,862,2316xe" filled="true" fillcolor="#000000" stroked="false">
                <v:path arrowok="t"/>
                <v:fill type="solid"/>
              </v:shape>
            </v:group>
            <v:group style="position:absolute;left:862;top:2316;width:10;height:20" coordorigin="862,2316" coordsize="10,20">
              <v:shape style="position:absolute;left:862;top:2316;width:10;height:20" coordorigin="862,2316" coordsize="10,20" path="m862,2335l871,2335,871,2316,862,2316,862,2335xe" filled="true" fillcolor="#000000" stroked="false">
                <v:path arrowok="t"/>
                <v:fill type="solid"/>
              </v:shape>
            </v:group>
            <v:group style="position:absolute;left:862;top:2335;width:10;height:20" coordorigin="862,2335" coordsize="10,20">
              <v:shape style="position:absolute;left:862;top:2335;width:10;height:20" coordorigin="862,2335" coordsize="10,20" path="m862,2354l871,2354,871,2335,862,2335,862,2354xe" filled="true" fillcolor="#000000" stroked="false">
                <v:path arrowok="t"/>
                <v:fill type="solid"/>
              </v:shape>
            </v:group>
            <v:group style="position:absolute;left:862;top:2354;width:10;height:20" coordorigin="862,2354" coordsize="10,20">
              <v:shape style="position:absolute;left:862;top:2354;width:10;height:20" coordorigin="862,2354" coordsize="10,20" path="m862,2373l871,2373,871,2354,862,2354,862,2373xe" filled="true" fillcolor="#000000" stroked="false">
                <v:path arrowok="t"/>
                <v:fill type="solid"/>
              </v:shape>
            </v:group>
            <v:group style="position:absolute;left:862;top:2373;width:10;height:20" coordorigin="862,2373" coordsize="10,20">
              <v:shape style="position:absolute;left:862;top:2373;width:10;height:20" coordorigin="862,2373" coordsize="10,20" path="m862,2393l871,2393,871,2373,862,2373,862,2393xe" filled="true" fillcolor="#000000" stroked="false">
                <v:path arrowok="t"/>
                <v:fill type="solid"/>
              </v:shape>
            </v:group>
            <v:group style="position:absolute;left:862;top:2393;width:10;height:20" coordorigin="862,2393" coordsize="10,20">
              <v:shape style="position:absolute;left:862;top:2393;width:10;height:20" coordorigin="862,2393" coordsize="10,20" path="m862,2412l871,2412,871,2393,862,2393,862,2412xe" filled="true" fillcolor="#000000" stroked="false">
                <v:path arrowok="t"/>
                <v:fill type="solid"/>
              </v:shape>
            </v:group>
            <v:group style="position:absolute;left:862;top:2412;width:10;height:20" coordorigin="862,2412" coordsize="10,20">
              <v:shape style="position:absolute;left:862;top:2412;width:10;height:20" coordorigin="862,2412" coordsize="10,20" path="m862,2431l871,2431,871,2412,862,2412,862,2431xe" filled="true" fillcolor="#000000" stroked="false">
                <v:path arrowok="t"/>
                <v:fill type="solid"/>
              </v:shape>
            </v:group>
            <v:group style="position:absolute;left:862;top:2431;width:10;height:20" coordorigin="862,2431" coordsize="10,20">
              <v:shape style="position:absolute;left:862;top:2431;width:10;height:20" coordorigin="862,2431" coordsize="10,20" path="m862,2450l871,2450,871,2431,862,2431,862,2450xe" filled="true" fillcolor="#000000" stroked="false">
                <v:path arrowok="t"/>
                <v:fill type="solid"/>
              </v:shape>
            </v:group>
            <v:group style="position:absolute;left:862;top:2450;width:10;height:20" coordorigin="862,2450" coordsize="10,20">
              <v:shape style="position:absolute;left:862;top:2450;width:10;height:20" coordorigin="862,2450" coordsize="10,20" path="m862,2469l871,2469,871,2450,862,2450,862,2469xe" filled="true" fillcolor="#000000" stroked="false">
                <v:path arrowok="t"/>
                <v:fill type="solid"/>
              </v:shape>
            </v:group>
            <v:group style="position:absolute;left:862;top:2469;width:10;height:20" coordorigin="862,2469" coordsize="10,20">
              <v:shape style="position:absolute;left:862;top:2469;width:10;height:20" coordorigin="862,2469" coordsize="10,20" path="m862,2489l871,2489,871,2469,862,2469,862,2489xe" filled="true" fillcolor="#000000" stroked="false">
                <v:path arrowok="t"/>
                <v:fill type="solid"/>
              </v:shape>
            </v:group>
            <v:group style="position:absolute;left:862;top:2489;width:10;height:20" coordorigin="862,2489" coordsize="10,20">
              <v:shape style="position:absolute;left:862;top:2489;width:10;height:20" coordorigin="862,2489" coordsize="10,20" path="m862,2508l871,2508,871,2489,862,2489,862,2508xe" filled="true" fillcolor="#000000" stroked="false">
                <v:path arrowok="t"/>
                <v:fill type="solid"/>
              </v:shape>
            </v:group>
            <v:group style="position:absolute;left:862;top:2508;width:10;height:20" coordorigin="862,2508" coordsize="10,20">
              <v:shape style="position:absolute;left:862;top:2508;width:10;height:20" coordorigin="862,2508" coordsize="10,20" path="m862,2527l871,2527,871,2508,862,2508,862,2527xe" filled="true" fillcolor="#000000" stroked="false">
                <v:path arrowok="t"/>
                <v:fill type="solid"/>
              </v:shape>
              <v:shape style="position:absolute;left:857;top:2431;width:2571;height:108" type="#_x0000_t75" stroked="false">
                <v:imagedata r:id="rId1560" o:title=""/>
              </v:shape>
              <v:shape style="position:absolute;left:3404;top:2527;width:2276;height:12" type="#_x0000_t75" stroked="false">
                <v:imagedata r:id="rId267" o:title=""/>
              </v:shape>
              <v:shape style="position:absolute;left:5665;top:2527;width:1632;height:12" type="#_x0000_t75" stroked="false">
                <v:imagedata r:id="rId1505" o:title=""/>
              </v:shape>
              <v:shape style="position:absolute;left:7283;top:2527;width:2437;height:12" type="#_x0000_t75" stroked="false">
                <v:imagedata r:id="rId1549" o:title=""/>
              </v:shape>
            </v:group>
            <v:group style="position:absolute;left:862;top:2539;width:10;height:20" coordorigin="862,2539" coordsize="10,20">
              <v:shape style="position:absolute;left:862;top:2539;width:10;height:20" coordorigin="862,2539" coordsize="10,20" path="m862,2558l871,2558,871,2539,862,2539,862,2558xe" filled="true" fillcolor="#000000" stroked="false">
                <v:path arrowok="t"/>
                <v:fill type="solid"/>
              </v:shape>
            </v:group>
            <v:group style="position:absolute;left:862;top:2558;width:10;height:20" coordorigin="862,2558" coordsize="10,20">
              <v:shape style="position:absolute;left:862;top:2558;width:10;height:20" coordorigin="862,2558" coordsize="10,20" path="m862,2577l871,2577,871,2558,862,2558,862,2577xe" filled="true" fillcolor="#000000" stroked="false">
                <v:path arrowok="t"/>
                <v:fill type="solid"/>
              </v:shape>
            </v:group>
            <v:group style="position:absolute;left:862;top:2577;width:10;height:20" coordorigin="862,2577" coordsize="10,20">
              <v:shape style="position:absolute;left:862;top:2577;width:10;height:20" coordorigin="862,2577" coordsize="10,20" path="m862,2597l871,2597,871,2577,862,2577,862,2597xe" filled="true" fillcolor="#000000" stroked="false">
                <v:path arrowok="t"/>
                <v:fill type="solid"/>
              </v:shape>
            </v:group>
            <v:group style="position:absolute;left:862;top:2597;width:10;height:20" coordorigin="862,2597" coordsize="10,20">
              <v:shape style="position:absolute;left:862;top:2597;width:10;height:20" coordorigin="862,2597" coordsize="10,20" path="m862,2616l871,2616,871,2597,862,2597,862,2616xe" filled="true" fillcolor="#000000" stroked="false">
                <v:path arrowok="t"/>
                <v:fill type="solid"/>
              </v:shape>
            </v:group>
            <v:group style="position:absolute;left:862;top:2616;width:10;height:20" coordorigin="862,2616" coordsize="10,20">
              <v:shape style="position:absolute;left:862;top:2616;width:10;height:20" coordorigin="862,2616" coordsize="10,20" path="m862,2635l871,2635,871,2616,862,2616,862,2635xe" filled="true" fillcolor="#000000" stroked="false">
                <v:path arrowok="t"/>
                <v:fill type="solid"/>
              </v:shape>
            </v:group>
            <v:group style="position:absolute;left:862;top:2635;width:10;height:20" coordorigin="862,2635" coordsize="10,20">
              <v:shape style="position:absolute;left:862;top:2635;width:10;height:20" coordorigin="862,2635" coordsize="10,20" path="m862,2654l871,2654,871,2635,862,2635,862,2654xe" filled="true" fillcolor="#000000" stroked="false">
                <v:path arrowok="t"/>
                <v:fill type="solid"/>
              </v:shape>
            </v:group>
            <v:group style="position:absolute;left:862;top:2654;width:10;height:20" coordorigin="862,2654" coordsize="10,20">
              <v:shape style="position:absolute;left:862;top:2654;width:10;height:20" coordorigin="862,2654" coordsize="10,20" path="m862,2673l871,2673,871,2654,862,2654,862,2673xe" filled="true" fillcolor="#000000" stroked="false">
                <v:path arrowok="t"/>
                <v:fill type="solid"/>
              </v:shape>
            </v:group>
            <v:group style="position:absolute;left:862;top:2673;width:10;height:20" coordorigin="862,2673" coordsize="10,20">
              <v:shape style="position:absolute;left:862;top:2673;width:10;height:20" coordorigin="862,2673" coordsize="10,20" path="m862,2693l871,2693,871,2673,862,2673,862,2693xe" filled="true" fillcolor="#000000" stroked="false">
                <v:path arrowok="t"/>
                <v:fill type="solid"/>
              </v:shape>
            </v:group>
            <v:group style="position:absolute;left:862;top:2693;width:10;height:20" coordorigin="862,2693" coordsize="10,20">
              <v:shape style="position:absolute;left:862;top:2693;width:10;height:20" coordorigin="862,2693" coordsize="10,20" path="m862,2712l871,2712,871,2693,862,2693,862,2712xe" filled="true" fillcolor="#000000" stroked="false">
                <v:path arrowok="t"/>
                <v:fill type="solid"/>
              </v:shape>
            </v:group>
            <v:group style="position:absolute;left:862;top:2712;width:10;height:20" coordorigin="862,2712" coordsize="10,20">
              <v:shape style="position:absolute;left:862;top:2712;width:10;height:20" coordorigin="862,2712" coordsize="10,20" path="m862,2731l871,2731,871,2712,862,2712,862,2731xe" filled="true" fillcolor="#000000" stroked="false">
                <v:path arrowok="t"/>
                <v:fill type="solid"/>
              </v:shape>
            </v:group>
            <v:group style="position:absolute;left:862;top:2731;width:10;height:20" coordorigin="862,2731" coordsize="10,20">
              <v:shape style="position:absolute;left:862;top:2731;width:10;height:20" coordorigin="862,2731" coordsize="10,20" path="m862,2750l871,2750,871,2731,862,2731,862,2750xe" filled="true" fillcolor="#000000" stroked="false">
                <v:path arrowok="t"/>
                <v:fill type="solid"/>
              </v:shape>
            </v:group>
            <v:group style="position:absolute;left:862;top:2750;width:10;height:20" coordorigin="862,2750" coordsize="10,20">
              <v:shape style="position:absolute;left:862;top:2750;width:10;height:20" coordorigin="862,2750" coordsize="10,20" path="m862,2769l871,2769,871,2750,862,2750,862,2769xe" filled="true" fillcolor="#000000" stroked="false">
                <v:path arrowok="t"/>
                <v:fill type="solid"/>
              </v:shape>
            </v:group>
            <v:group style="position:absolute;left:862;top:2769;width:10;height:20" coordorigin="862,2769" coordsize="10,20">
              <v:shape style="position:absolute;left:862;top:2769;width:10;height:20" coordorigin="862,2769" coordsize="10,20" path="m862,2789l871,2789,871,2769,862,2769,862,2789xe" filled="true" fillcolor="#000000" stroked="false">
                <v:path arrowok="t"/>
                <v:fill type="solid"/>
              </v:shape>
            </v:group>
            <v:group style="position:absolute;left:862;top:2789;width:10;height:20" coordorigin="862,2789" coordsize="10,20">
              <v:shape style="position:absolute;left:862;top:2789;width:10;height:20" coordorigin="862,2789" coordsize="10,20" path="m862,2808l871,2808,871,2789,862,2789,862,2808xe" filled="true" fillcolor="#000000" stroked="false">
                <v:path arrowok="t"/>
                <v:fill type="solid"/>
              </v:shape>
            </v:group>
            <v:group style="position:absolute;left:862;top:2808;width:10;height:20" coordorigin="862,2808" coordsize="10,20">
              <v:shape style="position:absolute;left:862;top:2808;width:10;height:20" coordorigin="862,2808" coordsize="10,20" path="m862,2827l871,2827,871,2808,862,2808,862,2827xe" filled="true" fillcolor="#000000" stroked="false">
                <v:path arrowok="t"/>
                <v:fill type="solid"/>
              </v:shape>
            </v:group>
            <v:group style="position:absolute;left:862;top:2827;width:10;height:20" coordorigin="862,2827" coordsize="10,20">
              <v:shape style="position:absolute;left:862;top:2827;width:10;height:20" coordorigin="862,2827" coordsize="10,20" path="m862,2846l871,2846,871,2827,862,2827,862,2846xe" filled="true" fillcolor="#000000" stroked="false">
                <v:path arrowok="t"/>
                <v:fill type="solid"/>
              </v:shape>
            </v:group>
            <v:group style="position:absolute;left:862;top:2846;width:10;height:20" coordorigin="862,2846" coordsize="10,20">
              <v:shape style="position:absolute;left:862;top:2846;width:10;height:20" coordorigin="862,2846" coordsize="10,20" path="m862,2865l871,2865,871,2846,862,2846,862,2865xe" filled="true" fillcolor="#000000" stroked="false">
                <v:path arrowok="t"/>
                <v:fill type="solid"/>
              </v:shape>
            </v:group>
            <v:group style="position:absolute;left:862;top:2865;width:10;height:20" coordorigin="862,2865" coordsize="10,20">
              <v:shape style="position:absolute;left:862;top:2865;width:10;height:20" coordorigin="862,2865" coordsize="10,20" path="m862,2885l871,2885,871,2865,862,2865,862,2885xe" filled="true" fillcolor="#000000" stroked="false">
                <v:path arrowok="t"/>
                <v:fill type="solid"/>
              </v:shape>
            </v:group>
            <v:group style="position:absolute;left:862;top:2885;width:10;height:20" coordorigin="862,2885" coordsize="10,20">
              <v:shape style="position:absolute;left:862;top:2885;width:10;height:20" coordorigin="862,2885" coordsize="10,20" path="m862,2904l871,2904,871,2885,862,2885,862,2904xe" filled="true" fillcolor="#000000" stroked="false">
                <v:path arrowok="t"/>
                <v:fill type="solid"/>
              </v:shape>
            </v:group>
            <v:group style="position:absolute;left:862;top:2904;width:10;height:20" coordorigin="862,2904" coordsize="10,20">
              <v:shape style="position:absolute;left:862;top:2904;width:10;height:20" coordorigin="862,2904" coordsize="10,20" path="m862,2923l871,2923,871,2904,862,2904,862,2923xe" filled="true" fillcolor="#000000" stroked="false">
                <v:path arrowok="t"/>
                <v:fill type="solid"/>
              </v:shape>
              <v:shape style="position:absolute;left:857;top:2827;width:2571;height:108" type="#_x0000_t75" stroked="false">
                <v:imagedata r:id="rId1560" o:title=""/>
              </v:shape>
              <v:shape style="position:absolute;left:3404;top:2923;width:2276;height:12" type="#_x0000_t75" stroked="false">
                <v:imagedata r:id="rId267" o:title=""/>
              </v:shape>
              <v:shape style="position:absolute;left:5665;top:2923;width:1632;height:12" type="#_x0000_t75" stroked="false">
                <v:imagedata r:id="rId1505" o:title=""/>
              </v:shape>
              <v:shape style="position:absolute;left:7283;top:2923;width:2437;height:12" type="#_x0000_t75" stroked="false">
                <v:imagedata r:id="rId1549" o:title=""/>
              </v:shape>
            </v:group>
            <v:group style="position:absolute;left:862;top:2935;width:10;height:20" coordorigin="862,2935" coordsize="10,20">
              <v:shape style="position:absolute;left:862;top:2935;width:10;height:20" coordorigin="862,2935" coordsize="10,20" path="m862,2954l871,2954,871,2935,862,2935,862,2954xe" filled="true" fillcolor="#000000" stroked="false">
                <v:path arrowok="t"/>
                <v:fill type="solid"/>
              </v:shape>
            </v:group>
            <v:group style="position:absolute;left:862;top:2954;width:10;height:20" coordorigin="862,2954" coordsize="10,20">
              <v:shape style="position:absolute;left:862;top:2954;width:10;height:20" coordorigin="862,2954" coordsize="10,20" path="m862,2974l871,2974,871,2954,862,2954,862,2974xe" filled="true" fillcolor="#000000" stroked="false">
                <v:path arrowok="t"/>
                <v:fill type="solid"/>
              </v:shape>
            </v:group>
            <v:group style="position:absolute;left:862;top:2974;width:10;height:20" coordorigin="862,2974" coordsize="10,20">
              <v:shape style="position:absolute;left:862;top:2974;width:10;height:20" coordorigin="862,2974" coordsize="10,20" path="m862,2993l871,2993,871,2974,862,2974,862,2993xe" filled="true" fillcolor="#000000" stroked="false">
                <v:path arrowok="t"/>
                <v:fill type="solid"/>
              </v:shape>
            </v:group>
            <v:group style="position:absolute;left:862;top:2993;width:10;height:20" coordorigin="862,2993" coordsize="10,20">
              <v:shape style="position:absolute;left:862;top:2993;width:10;height:20" coordorigin="862,2993" coordsize="10,20" path="m862,3012l871,3012,871,2993,862,2993,862,3012xe" filled="true" fillcolor="#000000" stroked="false">
                <v:path arrowok="t"/>
                <v:fill type="solid"/>
              </v:shape>
            </v:group>
            <v:group style="position:absolute;left:862;top:3012;width:10;height:20" coordorigin="862,3012" coordsize="10,20">
              <v:shape style="position:absolute;left:862;top:3012;width:10;height:20" coordorigin="862,3012" coordsize="10,20" path="m862,3032l871,3032,871,3012,862,3012,862,3032xe" filled="true" fillcolor="#000000" stroked="false">
                <v:path arrowok="t"/>
                <v:fill type="solid"/>
              </v:shape>
            </v:group>
            <v:group style="position:absolute;left:862;top:3032;width:10;height:20" coordorigin="862,3032" coordsize="10,20">
              <v:shape style="position:absolute;left:862;top:3032;width:10;height:20" coordorigin="862,3032" coordsize="10,20" path="m862,3051l871,3051,871,3032,862,3032,862,3051xe" filled="true" fillcolor="#000000" stroked="false">
                <v:path arrowok="t"/>
                <v:fill type="solid"/>
              </v:shape>
            </v:group>
            <v:group style="position:absolute;left:862;top:3051;width:10;height:20" coordorigin="862,3051" coordsize="10,20">
              <v:shape style="position:absolute;left:862;top:3051;width:10;height:20" coordorigin="862,3051" coordsize="10,20" path="m862,3070l871,3070,871,3051,862,3051,862,3070xe" filled="true" fillcolor="#000000" stroked="false">
                <v:path arrowok="t"/>
                <v:fill type="solid"/>
              </v:shape>
            </v:group>
            <v:group style="position:absolute;left:862;top:3070;width:10;height:20" coordorigin="862,3070" coordsize="10,20">
              <v:shape style="position:absolute;left:862;top:3070;width:10;height:20" coordorigin="862,3070" coordsize="10,20" path="m862,3089l871,3089,871,3070,862,3070,862,3089xe" filled="true" fillcolor="#000000" stroked="false">
                <v:path arrowok="t"/>
                <v:fill type="solid"/>
              </v:shape>
            </v:group>
            <v:group style="position:absolute;left:862;top:3089;width:10;height:20" coordorigin="862,3089" coordsize="10,20">
              <v:shape style="position:absolute;left:862;top:3089;width:10;height:20" coordorigin="862,3089" coordsize="10,20" path="m862,3108l871,3108,871,3089,862,3089,862,3108xe" filled="true" fillcolor="#000000" stroked="false">
                <v:path arrowok="t"/>
                <v:fill type="solid"/>
              </v:shape>
            </v:group>
            <v:group style="position:absolute;left:862;top:3108;width:10;height:20" coordorigin="862,3108" coordsize="10,20">
              <v:shape style="position:absolute;left:862;top:3108;width:10;height:20" coordorigin="862,3108" coordsize="10,20" path="m862,3128l871,3128,871,3108,862,3108,862,3128xe" filled="true" fillcolor="#000000" stroked="false">
                <v:path arrowok="t"/>
                <v:fill type="solid"/>
              </v:shape>
            </v:group>
            <v:group style="position:absolute;left:862;top:3128;width:10;height:20" coordorigin="862,3128" coordsize="10,20">
              <v:shape style="position:absolute;left:862;top:3128;width:10;height:20" coordorigin="862,3128" coordsize="10,20" path="m862,3147l871,3147,871,3128,862,3128,862,3147xe" filled="true" fillcolor="#000000" stroked="false">
                <v:path arrowok="t"/>
                <v:fill type="solid"/>
              </v:shape>
            </v:group>
            <v:group style="position:absolute;left:862;top:3147;width:10;height:20" coordorigin="862,3147" coordsize="10,20">
              <v:shape style="position:absolute;left:862;top:3147;width:10;height:20" coordorigin="862,3147" coordsize="10,20" path="m862,3166l871,3166,871,3147,862,3147,862,3166xe" filled="true" fillcolor="#000000" stroked="false">
                <v:path arrowok="t"/>
                <v:fill type="solid"/>
              </v:shape>
            </v:group>
            <v:group style="position:absolute;left:862;top:3166;width:10;height:20" coordorigin="862,3166" coordsize="10,20">
              <v:shape style="position:absolute;left:862;top:3166;width:10;height:20" coordorigin="862,3166" coordsize="10,20" path="m862,3185l871,3185,871,3166,862,3166,862,3185xe" filled="true" fillcolor="#000000" stroked="false">
                <v:path arrowok="t"/>
                <v:fill type="solid"/>
              </v:shape>
            </v:group>
            <v:group style="position:absolute;left:862;top:3185;width:10;height:20" coordorigin="862,3185" coordsize="10,20">
              <v:shape style="position:absolute;left:862;top:3185;width:10;height:20" coordorigin="862,3185" coordsize="10,20" path="m862,3204l871,3204,871,3185,862,3185,862,3204xe" filled="true" fillcolor="#000000" stroked="false">
                <v:path arrowok="t"/>
                <v:fill type="solid"/>
              </v:shape>
            </v:group>
            <v:group style="position:absolute;left:862;top:3204;width:10;height:20" coordorigin="862,3204" coordsize="10,20">
              <v:shape style="position:absolute;left:862;top:3204;width:10;height:20" coordorigin="862,3204" coordsize="10,20" path="m862,3224l871,3224,871,3204,862,3204,862,3224xe" filled="true" fillcolor="#000000" stroked="false">
                <v:path arrowok="t"/>
                <v:fill type="solid"/>
              </v:shape>
            </v:group>
            <v:group style="position:absolute;left:862;top:3224;width:10;height:20" coordorigin="862,3224" coordsize="10,20">
              <v:shape style="position:absolute;left:862;top:3224;width:10;height:20" coordorigin="862,3224" coordsize="10,20" path="m862,3243l871,3243,871,3224,862,3224,862,3243xe" filled="true" fillcolor="#000000" stroked="false">
                <v:path arrowok="t"/>
                <v:fill type="solid"/>
              </v:shape>
            </v:group>
            <v:group style="position:absolute;left:862;top:3243;width:10;height:20" coordorigin="862,3243" coordsize="10,20">
              <v:shape style="position:absolute;left:862;top:3243;width:10;height:20" coordorigin="862,3243" coordsize="10,20" path="m862,3262l871,3262,871,3243,862,3243,862,3262xe" filled="true" fillcolor="#000000" stroked="false">
                <v:path arrowok="t"/>
                <v:fill type="solid"/>
              </v:shape>
            </v:group>
            <v:group style="position:absolute;left:862;top:3262;width:10;height:20" coordorigin="862,3262" coordsize="10,20">
              <v:shape style="position:absolute;left:862;top:3262;width:10;height:20" coordorigin="862,3262" coordsize="10,20" path="m862,3281l871,3281,871,3262,862,3262,862,3281xe" filled="true" fillcolor="#000000" stroked="false">
                <v:path arrowok="t"/>
                <v:fill type="solid"/>
              </v:shape>
            </v:group>
            <v:group style="position:absolute;left:862;top:3281;width:10;height:20" coordorigin="862,3281" coordsize="10,20">
              <v:shape style="position:absolute;left:862;top:3281;width:10;height:20" coordorigin="862,3281" coordsize="10,20" path="m862,3300l871,3300,871,3281,862,3281,862,3300xe" filled="true" fillcolor="#000000" stroked="false">
                <v:path arrowok="t"/>
                <v:fill type="solid"/>
              </v:shape>
            </v:group>
            <v:group style="position:absolute;left:862;top:3300;width:10;height:20" coordorigin="862,3300" coordsize="10,20">
              <v:shape style="position:absolute;left:862;top:3300;width:10;height:20" coordorigin="862,3300" coordsize="10,20" path="m862,3320l871,3320,871,3300,862,3300,862,3320xe" filled="true" fillcolor="#000000" stroked="false">
                <v:path arrowok="t"/>
                <v:fill type="solid"/>
              </v:shape>
              <v:shape style="position:absolute;left:857;top:3224;width:2571;height:108" type="#_x0000_t75" stroked="false">
                <v:imagedata r:id="rId1560" o:title=""/>
              </v:shape>
              <v:shape style="position:absolute;left:3404;top:3320;width:2276;height:12" type="#_x0000_t75" stroked="false">
                <v:imagedata r:id="rId267" o:title=""/>
              </v:shape>
              <v:shape style="position:absolute;left:5665;top:3320;width:1632;height:12" type="#_x0000_t75" stroked="false">
                <v:imagedata r:id="rId1505" o:title=""/>
              </v:shape>
              <v:shape style="position:absolute;left:7283;top:3320;width:2437;height:12" type="#_x0000_t75" stroked="false">
                <v:imagedata r:id="rId1549" o:title=""/>
              </v:shape>
            </v:group>
            <v:group style="position:absolute;left:862;top:3332;width:10;height:20" coordorigin="862,3332" coordsize="10,20">
              <v:shape style="position:absolute;left:862;top:3332;width:10;height:20" coordorigin="862,3332" coordsize="10,20" path="m862,3351l871,3351,871,3332,862,3332,862,3351xe" filled="true" fillcolor="#000000" stroked="false">
                <v:path arrowok="t"/>
                <v:fill type="solid"/>
              </v:shape>
            </v:group>
            <v:group style="position:absolute;left:862;top:3351;width:10;height:20" coordorigin="862,3351" coordsize="10,20">
              <v:shape style="position:absolute;left:862;top:3351;width:10;height:20" coordorigin="862,3351" coordsize="10,20" path="m862,3370l871,3370,871,3351,862,3351,862,3370xe" filled="true" fillcolor="#000000" stroked="false">
                <v:path arrowok="t"/>
                <v:fill type="solid"/>
              </v:shape>
            </v:group>
            <v:group style="position:absolute;left:862;top:3370;width:10;height:20" coordorigin="862,3370" coordsize="10,20">
              <v:shape style="position:absolute;left:862;top:3370;width:10;height:20" coordorigin="862,3370" coordsize="10,20" path="m862,3389l871,3389,871,3370,862,3370,862,3389xe" filled="true" fillcolor="#000000" stroked="false">
                <v:path arrowok="t"/>
                <v:fill type="solid"/>
              </v:shape>
            </v:group>
            <v:group style="position:absolute;left:862;top:3389;width:10;height:20" coordorigin="862,3389" coordsize="10,20">
              <v:shape style="position:absolute;left:862;top:3389;width:10;height:20" coordorigin="862,3389" coordsize="10,20" path="m862,3408l871,3408,871,3389,862,3389,862,3408xe" filled="true" fillcolor="#000000" stroked="false">
                <v:path arrowok="t"/>
                <v:fill type="solid"/>
              </v:shape>
            </v:group>
            <v:group style="position:absolute;left:862;top:3408;width:10;height:20" coordorigin="862,3408" coordsize="10,20">
              <v:shape style="position:absolute;left:862;top:3408;width:10;height:20" coordorigin="862,3408" coordsize="10,20" path="m862,3428l871,3428,871,3408,862,3408,862,3428xe" filled="true" fillcolor="#000000" stroked="false">
                <v:path arrowok="t"/>
                <v:fill type="solid"/>
              </v:shape>
            </v:group>
            <v:group style="position:absolute;left:862;top:3428;width:10;height:20" coordorigin="862,3428" coordsize="10,20">
              <v:shape style="position:absolute;left:862;top:3428;width:10;height:20" coordorigin="862,3428" coordsize="10,20" path="m862,3447l871,3447,871,3428,862,3428,862,3447xe" filled="true" fillcolor="#000000" stroked="false">
                <v:path arrowok="t"/>
                <v:fill type="solid"/>
              </v:shape>
            </v:group>
            <v:group style="position:absolute;left:862;top:3447;width:10;height:20" coordorigin="862,3447" coordsize="10,20">
              <v:shape style="position:absolute;left:862;top:3447;width:10;height:20" coordorigin="862,3447" coordsize="10,20" path="m862,3466l871,3466,871,3447,862,3447,862,3466xe" filled="true" fillcolor="#000000" stroked="false">
                <v:path arrowok="t"/>
                <v:fill type="solid"/>
              </v:shape>
            </v:group>
            <v:group style="position:absolute;left:862;top:3466;width:10;height:20" coordorigin="862,3466" coordsize="10,20">
              <v:shape style="position:absolute;left:862;top:3466;width:10;height:20" coordorigin="862,3466" coordsize="10,20" path="m862,3485l871,3485,871,3466,862,3466,862,3485xe" filled="true" fillcolor="#000000" stroked="false">
                <v:path arrowok="t"/>
                <v:fill type="solid"/>
              </v:shape>
            </v:group>
            <v:group style="position:absolute;left:862;top:3485;width:10;height:20" coordorigin="862,3485" coordsize="10,20">
              <v:shape style="position:absolute;left:862;top:3485;width:10;height:20" coordorigin="862,3485" coordsize="10,20" path="m862,3504l871,3504,871,3485,862,3485,862,3504xe" filled="true" fillcolor="#000000" stroked="false">
                <v:path arrowok="t"/>
                <v:fill type="solid"/>
              </v:shape>
            </v:group>
            <v:group style="position:absolute;left:862;top:3504;width:10;height:20" coordorigin="862,3504" coordsize="10,20">
              <v:shape style="position:absolute;left:862;top:3504;width:10;height:20" coordorigin="862,3504" coordsize="10,20" path="m862,3524l871,3524,871,3504,862,3504,862,3524xe" filled="true" fillcolor="#000000" stroked="false">
                <v:path arrowok="t"/>
                <v:fill type="solid"/>
              </v:shape>
            </v:group>
            <v:group style="position:absolute;left:862;top:3524;width:10;height:20" coordorigin="862,3524" coordsize="10,20">
              <v:shape style="position:absolute;left:862;top:3524;width:10;height:20" coordorigin="862,3524" coordsize="10,20" path="m862,3543l871,3543,871,3524,862,3524,862,3543xe" filled="true" fillcolor="#000000" stroked="false">
                <v:path arrowok="t"/>
                <v:fill type="solid"/>
              </v:shape>
            </v:group>
            <v:group style="position:absolute;left:862;top:3543;width:10;height:20" coordorigin="862,3543" coordsize="10,20">
              <v:shape style="position:absolute;left:862;top:3543;width:10;height:20" coordorigin="862,3543" coordsize="10,20" path="m862,3562l871,3562,871,3543,862,3543,862,3562xe" filled="true" fillcolor="#000000" stroked="false">
                <v:path arrowok="t"/>
                <v:fill type="solid"/>
              </v:shape>
            </v:group>
            <v:group style="position:absolute;left:862;top:3562;width:10;height:20" coordorigin="862,3562" coordsize="10,20">
              <v:shape style="position:absolute;left:862;top:3562;width:10;height:20" coordorigin="862,3562" coordsize="10,20" path="m862,3581l871,3581,871,3562,862,3562,862,3581xe" filled="true" fillcolor="#000000" stroked="false">
                <v:path arrowok="t"/>
                <v:fill type="solid"/>
              </v:shape>
            </v:group>
            <v:group style="position:absolute;left:862;top:3581;width:10;height:20" coordorigin="862,3581" coordsize="10,20">
              <v:shape style="position:absolute;left:862;top:3581;width:10;height:20" coordorigin="862,3581" coordsize="10,20" path="m862,3600l871,3600,871,3581,862,3581,862,3600xe" filled="true" fillcolor="#000000" stroked="false">
                <v:path arrowok="t"/>
                <v:fill type="solid"/>
              </v:shape>
            </v:group>
            <v:group style="position:absolute;left:862;top:3600;width:10;height:20" coordorigin="862,3600" coordsize="10,20">
              <v:shape style="position:absolute;left:862;top:3600;width:10;height:20" coordorigin="862,3600" coordsize="10,20" path="m862,3620l871,3620,871,3600,862,3600,862,3620xe" filled="true" fillcolor="#000000" stroked="false">
                <v:path arrowok="t"/>
                <v:fill type="solid"/>
              </v:shape>
            </v:group>
            <v:group style="position:absolute;left:862;top:3620;width:10;height:20" coordorigin="862,3620" coordsize="10,20">
              <v:shape style="position:absolute;left:862;top:3620;width:10;height:20" coordorigin="862,3620" coordsize="10,20" path="m862,3639l871,3639,871,3620,862,3620,862,3639xe" filled="true" fillcolor="#000000" stroked="false">
                <v:path arrowok="t"/>
                <v:fill type="solid"/>
              </v:shape>
            </v:group>
            <v:group style="position:absolute;left:862;top:3639;width:10;height:20" coordorigin="862,3639" coordsize="10,20">
              <v:shape style="position:absolute;left:862;top:3639;width:10;height:20" coordorigin="862,3639" coordsize="10,20" path="m862,3658l871,3658,871,3639,862,3639,862,3658xe" filled="true" fillcolor="#000000" stroked="false">
                <v:path arrowok="t"/>
                <v:fill type="solid"/>
              </v:shape>
            </v:group>
            <v:group style="position:absolute;left:862;top:3658;width:10;height:20" coordorigin="862,3658" coordsize="10,20">
              <v:shape style="position:absolute;left:862;top:3658;width:10;height:20" coordorigin="862,3658" coordsize="10,20" path="m862,3677l871,3677,871,3658,862,3658,862,3677xe" filled="true" fillcolor="#000000" stroked="false">
                <v:path arrowok="t"/>
                <v:fill type="solid"/>
              </v:shape>
            </v:group>
            <v:group style="position:absolute;left:862;top:3677;width:10;height:20" coordorigin="862,3677" coordsize="10,20">
              <v:shape style="position:absolute;left:862;top:3677;width:10;height:20" coordorigin="862,3677" coordsize="10,20" path="m862,3696l871,3696,871,3677,862,3677,862,3696xe" filled="true" fillcolor="#000000" stroked="false">
                <v:path arrowok="t"/>
                <v:fill type="solid"/>
              </v:shape>
            </v:group>
            <v:group style="position:absolute;left:862;top:3696;width:10;height:20" coordorigin="862,3696" coordsize="10,20">
              <v:shape style="position:absolute;left:862;top:3696;width:10;height:20" coordorigin="862,3696" coordsize="10,20" path="m862,3716l871,3716,871,3696,862,3696,862,3716xe" filled="true" fillcolor="#000000" stroked="false">
                <v:path arrowok="t"/>
                <v:fill type="solid"/>
              </v:shape>
              <v:shape style="position:absolute;left:857;top:3620;width:2571;height:108" type="#_x0000_t75" stroked="false">
                <v:imagedata r:id="rId1560" o:title=""/>
              </v:shape>
              <v:shape style="position:absolute;left:3404;top:3716;width:2276;height:12" type="#_x0000_t75" stroked="false">
                <v:imagedata r:id="rId1561" o:title=""/>
              </v:shape>
              <v:shape style="position:absolute;left:5665;top:3716;width:1632;height:12" type="#_x0000_t75" stroked="false">
                <v:imagedata r:id="rId1562" o:title=""/>
              </v:shape>
              <v:shape style="position:absolute;left:7283;top:3716;width:2437;height:12" type="#_x0000_t75" stroked="false">
                <v:imagedata r:id="rId1556" o:title=""/>
              </v:shape>
            </v:group>
            <v:group style="position:absolute;left:862;top:3728;width:10;height:20" coordorigin="862,3728" coordsize="10,20">
              <v:shape style="position:absolute;left:862;top:3728;width:10;height:20" coordorigin="862,3728" coordsize="10,20" path="m862,3747l871,3747,871,3728,862,3728,862,3747xe" filled="true" fillcolor="#000000" stroked="false">
                <v:path arrowok="t"/>
                <v:fill type="solid"/>
              </v:shape>
            </v:group>
            <v:group style="position:absolute;left:862;top:3747;width:10;height:20" coordorigin="862,3747" coordsize="10,20">
              <v:shape style="position:absolute;left:862;top:3747;width:10;height:20" coordorigin="862,3747" coordsize="10,20" path="m862,3766l871,3766,871,3747,862,3747,862,3766xe" filled="true" fillcolor="#000000" stroked="false">
                <v:path arrowok="t"/>
                <v:fill type="solid"/>
              </v:shape>
            </v:group>
            <v:group style="position:absolute;left:862;top:3766;width:10;height:20" coordorigin="862,3766" coordsize="10,20">
              <v:shape style="position:absolute;left:862;top:3766;width:10;height:20" coordorigin="862,3766" coordsize="10,20" path="m862,3785l871,3785,871,3766,862,3766,862,3785xe" filled="true" fillcolor="#000000" stroked="false">
                <v:path arrowok="t"/>
                <v:fill type="solid"/>
              </v:shape>
            </v:group>
            <v:group style="position:absolute;left:862;top:3785;width:10;height:20" coordorigin="862,3785" coordsize="10,20">
              <v:shape style="position:absolute;left:862;top:3785;width:10;height:20" coordorigin="862,3785" coordsize="10,20" path="m862,3804l871,3804,871,3785,862,3785,862,3804xe" filled="true" fillcolor="#000000" stroked="false">
                <v:path arrowok="t"/>
                <v:fill type="solid"/>
              </v:shape>
            </v:group>
            <v:group style="position:absolute;left:862;top:3804;width:10;height:20" coordorigin="862,3804" coordsize="10,20">
              <v:shape style="position:absolute;left:862;top:3804;width:10;height:20" coordorigin="862,3804" coordsize="10,20" path="m862,3824l871,3824,871,3804,862,3804,862,3824xe" filled="true" fillcolor="#000000" stroked="false">
                <v:path arrowok="t"/>
                <v:fill type="solid"/>
              </v:shape>
            </v:group>
            <v:group style="position:absolute;left:862;top:3824;width:10;height:20" coordorigin="862,3824" coordsize="10,20">
              <v:shape style="position:absolute;left:862;top:3824;width:10;height:20" coordorigin="862,3824" coordsize="10,20" path="m862,3843l871,3843,871,3824,862,3824,862,3843xe" filled="true" fillcolor="#000000" stroked="false">
                <v:path arrowok="t"/>
                <v:fill type="solid"/>
              </v:shape>
            </v:group>
            <v:group style="position:absolute;left:862;top:3843;width:10;height:20" coordorigin="862,3843" coordsize="10,20">
              <v:shape style="position:absolute;left:862;top:3843;width:10;height:20" coordorigin="862,3843" coordsize="10,20" path="m862,3862l871,3862,871,3843,862,3843,862,3862xe" filled="true" fillcolor="#000000" stroked="false">
                <v:path arrowok="t"/>
                <v:fill type="solid"/>
              </v:shape>
            </v:group>
            <v:group style="position:absolute;left:862;top:3862;width:10;height:20" coordorigin="862,3862" coordsize="10,20">
              <v:shape style="position:absolute;left:862;top:3862;width:10;height:20" coordorigin="862,3862" coordsize="10,20" path="m862,3881l871,3881,871,3862,862,3862,862,3881xe" filled="true" fillcolor="#000000" stroked="false">
                <v:path arrowok="t"/>
                <v:fill type="solid"/>
              </v:shape>
            </v:group>
            <v:group style="position:absolute;left:862;top:3881;width:10;height:20" coordorigin="862,3881" coordsize="10,20">
              <v:shape style="position:absolute;left:862;top:3881;width:10;height:20" coordorigin="862,3881" coordsize="10,20" path="m862,3900l871,3900,871,3881,862,3881,862,3900xe" filled="true" fillcolor="#000000" stroked="false">
                <v:path arrowok="t"/>
                <v:fill type="solid"/>
              </v:shape>
            </v:group>
            <v:group style="position:absolute;left:862;top:3900;width:10;height:20" coordorigin="862,3900" coordsize="10,20">
              <v:shape style="position:absolute;left:862;top:3900;width:10;height:20" coordorigin="862,3900" coordsize="10,20" path="m862,3920l871,3920,871,3900,862,3900,862,3920xe" filled="true" fillcolor="#000000" stroked="false">
                <v:path arrowok="t"/>
                <v:fill type="solid"/>
              </v:shape>
            </v:group>
            <v:group style="position:absolute;left:862;top:3920;width:10;height:20" coordorigin="862,3920" coordsize="10,20">
              <v:shape style="position:absolute;left:862;top:3920;width:10;height:20" coordorigin="862,3920" coordsize="10,20" path="m862,3939l871,3939,871,3920,862,3920,862,3939xe" filled="true" fillcolor="#000000" stroked="false">
                <v:path arrowok="t"/>
                <v:fill type="solid"/>
              </v:shape>
            </v:group>
            <v:group style="position:absolute;left:862;top:3939;width:10;height:20" coordorigin="862,3939" coordsize="10,20">
              <v:shape style="position:absolute;left:862;top:3939;width:10;height:20" coordorigin="862,3939" coordsize="10,20" path="m862,3958l871,3958,871,3939,862,3939,862,3958xe" filled="true" fillcolor="#000000" stroked="false">
                <v:path arrowok="t"/>
                <v:fill type="solid"/>
              </v:shape>
            </v:group>
            <v:group style="position:absolute;left:862;top:3958;width:10;height:20" coordorigin="862,3958" coordsize="10,20">
              <v:shape style="position:absolute;left:862;top:3958;width:10;height:20" coordorigin="862,3958" coordsize="10,20" path="m862,3977l871,3977,871,3958,862,3958,862,3977xe" filled="true" fillcolor="#000000" stroked="false">
                <v:path arrowok="t"/>
                <v:fill type="solid"/>
              </v:shape>
            </v:group>
            <v:group style="position:absolute;left:862;top:3977;width:10;height:20" coordorigin="862,3977" coordsize="10,20">
              <v:shape style="position:absolute;left:862;top:3977;width:10;height:20" coordorigin="862,3977" coordsize="10,20" path="m862,3996l871,3996,871,3977,862,3977,862,3996xe" filled="true" fillcolor="#000000" stroked="false">
                <v:path arrowok="t"/>
                <v:fill type="solid"/>
              </v:shape>
            </v:group>
            <v:group style="position:absolute;left:862;top:3996;width:10;height:20" coordorigin="862,3996" coordsize="10,20">
              <v:shape style="position:absolute;left:862;top:3996;width:10;height:20" coordorigin="862,3996" coordsize="10,20" path="m862,4016l871,4016,871,3996,862,3996,862,4016xe" filled="true" fillcolor="#000000" stroked="false">
                <v:path arrowok="t"/>
                <v:fill type="solid"/>
              </v:shape>
            </v:group>
            <v:group style="position:absolute;left:862;top:4016;width:10;height:20" coordorigin="862,4016" coordsize="10,20">
              <v:shape style="position:absolute;left:862;top:4016;width:10;height:20" coordorigin="862,4016" coordsize="10,20" path="m862,4035l871,4035,871,4016,862,4016,862,4035xe" filled="true" fillcolor="#000000" stroked="false">
                <v:path arrowok="t"/>
                <v:fill type="solid"/>
              </v:shape>
            </v:group>
            <v:group style="position:absolute;left:862;top:4035;width:10;height:20" coordorigin="862,4035" coordsize="10,20">
              <v:shape style="position:absolute;left:862;top:4035;width:10;height:20" coordorigin="862,4035" coordsize="10,20" path="m862,4054l871,4054,871,4035,862,4035,862,4054xe" filled="true" fillcolor="#000000" stroked="false">
                <v:path arrowok="t"/>
                <v:fill type="solid"/>
              </v:shape>
            </v:group>
            <v:group style="position:absolute;left:862;top:4054;width:10;height:20" coordorigin="862,4054" coordsize="10,20">
              <v:shape style="position:absolute;left:862;top:4054;width:10;height:20" coordorigin="862,4054" coordsize="10,20" path="m862,4073l871,4073,871,4054,862,4054,862,4073xe" filled="true" fillcolor="#000000" stroked="false">
                <v:path arrowok="t"/>
                <v:fill type="solid"/>
              </v:shape>
            </v:group>
            <v:group style="position:absolute;left:862;top:4073;width:10;height:20" coordorigin="862,4073" coordsize="10,20">
              <v:shape style="position:absolute;left:862;top:4073;width:10;height:20" coordorigin="862,4073" coordsize="10,20" path="m862,4092l871,4092,871,4073,862,4073,862,4092xe" filled="true" fillcolor="#000000" stroked="false">
                <v:path arrowok="t"/>
                <v:fill type="solid"/>
              </v:shape>
            </v:group>
            <v:group style="position:absolute;left:862;top:4092;width:10;height:20" coordorigin="862,4092" coordsize="10,20">
              <v:shape style="position:absolute;left:862;top:4092;width:10;height:20" coordorigin="862,4092" coordsize="10,20" path="m862,4112l871,4112,871,4092,862,4092,862,4112xe" filled="true" fillcolor="#000000" stroked="false">
                <v:path arrowok="t"/>
                <v:fill type="solid"/>
              </v:shape>
              <v:shape style="position:absolute;left:862;top:4112;width:10;height:12" type="#_x0000_t75" stroked="false">
                <v:imagedata r:id="rId52" o:title=""/>
              </v:shape>
            </v:group>
            <v:group style="position:absolute;left:862;top:4119;width:10;height:2" coordorigin="862,4119" coordsize="10,2">
              <v:shape style="position:absolute;left:862;top:4119;width:10;height:2" coordorigin="862,4119" coordsize="10,0" path="m862,4119l871,4119e" filled="false" stroked="true" strokeweight=".48004pt" strokecolor="#000000">
                <v:path arrowok="t"/>
              </v:shape>
              <v:shape style="position:absolute;left:871;top:4016;width:2556;height:108" type="#_x0000_t75" stroked="false">
                <v:imagedata r:id="rId1563" o:title=""/>
              </v:shape>
              <v:shape style="position:absolute;left:3418;top:4016;width:2271;height:108" type="#_x0000_t75" stroked="false">
                <v:imagedata r:id="rId1564" o:title=""/>
              </v:shape>
              <v:shape style="position:absolute;left:5679;top:4016;width:1628;height:108" type="#_x0000_t75" stroked="false">
                <v:imagedata r:id="rId1565" o:title=""/>
              </v:shape>
              <v:shape style="position:absolute;left:7297;top:4016;width:2432;height:108" type="#_x0000_t75" stroked="false">
                <v:imagedata r:id="rId1566" o:title=""/>
              </v:shape>
            </v:group>
            <v:group style="position:absolute;left:9710;top:4119;width:10;height:2" coordorigin="9710,4119" coordsize="10,2">
              <v:shape style="position:absolute;left:9710;top:4119;width:10;height:2" coordorigin="9710,4119" coordsize="10,0" path="m9710,4119l9720,4119e" filled="false" stroked="true" strokeweight=".48004pt" strokecolor="#000000">
                <v:path arrowok="t"/>
              </v:shape>
            </v:group>
            <w10:wrap type="none"/>
          </v:group>
        </w:pict>
      </w:r>
      <w:r>
        <w:rPr/>
        <w:t>（</w:t>
      </w:r>
      <w:r>
        <w:rPr>
          <w:rFonts w:ascii="Times New Roman" w:hAnsi="Times New Roman" w:cs="Times New Roman" w:eastAsia="Times New Roman" w:hint="default"/>
        </w:rPr>
        <w:t>2</w:t>
      </w:r>
      <w:r>
        <w:rPr/>
        <w:t>）</w:t>
      </w:r>
      <w:r>
        <w:rPr>
          <w:spacing w:val="89"/>
        </w:rPr>
        <w:t> </w:t>
      </w:r>
      <w:r>
        <w:rPr/>
        <w:t>按账龄分析法计提坏账准备的应收账款：</w:t>
      </w:r>
    </w:p>
    <w:p>
      <w:pPr>
        <w:spacing w:line="240" w:lineRule="auto" w:before="3"/>
        <w:rPr>
          <w:rFonts w:ascii="宋体" w:hAnsi="宋体" w:cs="宋体" w:eastAsia="宋体" w:hint="default"/>
          <w:sz w:val="6"/>
          <w:szCs w:val="6"/>
        </w:rPr>
      </w:pPr>
    </w:p>
    <w:tbl>
      <w:tblPr>
        <w:tblW w:w="0" w:type="auto"/>
        <w:jc w:val="left"/>
        <w:tblInd w:w="862" w:type="dxa"/>
        <w:tblLayout w:type="fixed"/>
        <w:tblCellMar>
          <w:top w:w="0" w:type="dxa"/>
          <w:left w:w="0" w:type="dxa"/>
          <w:bottom w:w="0" w:type="dxa"/>
          <w:right w:w="0" w:type="dxa"/>
        </w:tblCellMar>
        <w:tblLook w:val="01E0"/>
      </w:tblPr>
      <w:tblGrid>
        <w:gridCol w:w="1810"/>
        <w:gridCol w:w="2261"/>
        <w:gridCol w:w="1618"/>
        <w:gridCol w:w="2422"/>
      </w:tblGrid>
      <w:tr>
        <w:trPr>
          <w:trHeight w:val="298" w:hRule="exact"/>
        </w:trPr>
        <w:tc>
          <w:tcPr>
            <w:tcW w:w="1810" w:type="dxa"/>
            <w:tcBorders>
              <w:top w:val="nil" w:sz="6" w:space="0" w:color="auto"/>
              <w:left w:val="nil" w:sz="6" w:space="0" w:color="auto"/>
              <w:bottom w:val="nil" w:sz="6" w:space="0" w:color="auto"/>
              <w:right w:val="single" w:sz="4" w:space="0" w:color="000000"/>
            </w:tcBorders>
          </w:tcPr>
          <w:p>
            <w:pPr/>
          </w:p>
        </w:tc>
        <w:tc>
          <w:tcPr>
            <w:tcW w:w="2261" w:type="dxa"/>
            <w:tcBorders>
              <w:top w:val="nil" w:sz="6" w:space="0" w:color="auto"/>
              <w:left w:val="single" w:sz="4" w:space="0" w:color="000000"/>
              <w:bottom w:val="nil" w:sz="6" w:space="0" w:color="auto"/>
              <w:right w:val="nil" w:sz="6" w:space="0" w:color="auto"/>
            </w:tcBorders>
          </w:tcPr>
          <w:p>
            <w:pP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6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c>
        <w:tc>
          <w:tcPr>
            <w:tcW w:w="2422" w:type="dxa"/>
            <w:tcBorders>
              <w:top w:val="nil" w:sz="6" w:space="0" w:color="auto"/>
              <w:left w:val="nil" w:sz="6" w:space="0" w:color="auto"/>
              <w:bottom w:val="nil" w:sz="6" w:space="0" w:color="auto"/>
              <w:right w:val="single" w:sz="4" w:space="0" w:color="000000"/>
            </w:tcBorders>
          </w:tcPr>
          <w:p>
            <w:pPr/>
          </w:p>
        </w:tc>
      </w:tr>
      <w:tr>
        <w:trPr>
          <w:trHeight w:val="108" w:hRule="exact"/>
        </w:trPr>
        <w:tc>
          <w:tcPr>
            <w:tcW w:w="1810" w:type="dxa"/>
            <w:tcBorders>
              <w:top w:val="nil" w:sz="6" w:space="0" w:color="auto"/>
              <w:left w:val="nil" w:sz="6" w:space="0" w:color="auto"/>
              <w:bottom w:val="nil" w:sz="6" w:space="0" w:color="auto"/>
              <w:right w:val="nil" w:sz="6" w:space="0" w:color="auto"/>
            </w:tcBorders>
          </w:tcPr>
          <w:p>
            <w:pPr/>
          </w:p>
        </w:tc>
        <w:tc>
          <w:tcPr>
            <w:tcW w:w="2261" w:type="dxa"/>
            <w:tcBorders>
              <w:top w:val="nil" w:sz="6" w:space="0" w:color="auto"/>
              <w:left w:val="nil" w:sz="6" w:space="0" w:color="auto"/>
              <w:bottom w:val="nil" w:sz="6" w:space="0" w:color="auto"/>
              <w:right w:val="nil" w:sz="6" w:space="0" w:color="auto"/>
            </w:tcBorders>
          </w:tcPr>
          <w:p>
            <w:pPr/>
          </w:p>
        </w:tc>
        <w:tc>
          <w:tcPr>
            <w:tcW w:w="1618" w:type="dxa"/>
            <w:tcBorders>
              <w:top w:val="nil" w:sz="6" w:space="0" w:color="auto"/>
              <w:left w:val="nil" w:sz="6" w:space="0" w:color="auto"/>
              <w:bottom w:val="nil" w:sz="6" w:space="0" w:color="auto"/>
              <w:right w:val="nil" w:sz="6" w:space="0" w:color="auto"/>
            </w:tcBorders>
          </w:tcPr>
          <w:p>
            <w:pPr/>
          </w:p>
        </w:tc>
        <w:tc>
          <w:tcPr>
            <w:tcW w:w="2422" w:type="dxa"/>
            <w:tcBorders>
              <w:top w:val="nil" w:sz="6" w:space="0" w:color="auto"/>
              <w:left w:val="nil" w:sz="6" w:space="0" w:color="auto"/>
              <w:bottom w:val="nil" w:sz="6" w:space="0" w:color="auto"/>
              <w:right w:val="single" w:sz="4" w:space="0" w:color="000000"/>
            </w:tcBorders>
          </w:tcPr>
          <w:p>
            <w:pPr/>
          </w:p>
        </w:tc>
      </w:tr>
      <w:tr>
        <w:trPr>
          <w:trHeight w:val="288" w:hRule="exact"/>
        </w:trPr>
        <w:tc>
          <w:tcPr>
            <w:tcW w:w="1810"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35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账龄</w:t>
            </w:r>
            <w:r>
              <w:rPr>
                <w:rFonts w:ascii="宋体" w:hAnsi="宋体" w:cs="宋体" w:eastAsia="宋体" w:hint="default"/>
                <w:sz w:val="18"/>
                <w:szCs w:val="18"/>
              </w:rPr>
            </w:r>
          </w:p>
        </w:tc>
        <w:tc>
          <w:tcPr>
            <w:tcW w:w="2261"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37"/>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1618" w:type="dxa"/>
            <w:tcBorders>
              <w:top w:val="nil" w:sz="6" w:space="0" w:color="auto"/>
              <w:left w:val="nil" w:sz="6" w:space="0" w:color="auto"/>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single" w:sz="4" w:space="0" w:color="000000"/>
            </w:tcBorders>
          </w:tcPr>
          <w:p>
            <w:pPr/>
          </w:p>
        </w:tc>
      </w:tr>
      <w:tr>
        <w:trPr>
          <w:trHeight w:val="11" w:hRule="exact"/>
        </w:trPr>
        <w:tc>
          <w:tcPr>
            <w:tcW w:w="1810" w:type="dxa"/>
            <w:tcBorders>
              <w:top w:val="nil" w:sz="6" w:space="0" w:color="auto"/>
              <w:left w:val="nil" w:sz="6" w:space="0" w:color="auto"/>
              <w:bottom w:val="nil" w:sz="6" w:space="0" w:color="auto"/>
              <w:right w:val="nil" w:sz="6" w:space="0" w:color="auto"/>
            </w:tcBorders>
          </w:tcPr>
          <w:p>
            <w:pPr/>
          </w:p>
        </w:tc>
        <w:tc>
          <w:tcPr>
            <w:tcW w:w="2261" w:type="dxa"/>
            <w:tcBorders>
              <w:top w:val="nil" w:sz="6" w:space="0" w:color="auto"/>
              <w:left w:val="nil" w:sz="6" w:space="0" w:color="auto"/>
              <w:bottom w:val="nil" w:sz="6" w:space="0" w:color="auto"/>
              <w:right w:val="nil" w:sz="6" w:space="0" w:color="auto"/>
            </w:tcBorders>
          </w:tcPr>
          <w:p>
            <w:pPr/>
          </w:p>
        </w:tc>
        <w:tc>
          <w:tcPr>
            <w:tcW w:w="1618" w:type="dxa"/>
            <w:tcBorders>
              <w:top w:val="nil" w:sz="6" w:space="0" w:color="auto"/>
              <w:left w:val="nil" w:sz="6" w:space="0" w:color="auto"/>
              <w:bottom w:val="nil" w:sz="6" w:space="0" w:color="auto"/>
              <w:right w:val="nil" w:sz="6" w:space="0" w:color="auto"/>
            </w:tcBorders>
          </w:tcPr>
          <w:p>
            <w:pPr/>
          </w:p>
        </w:tc>
        <w:tc>
          <w:tcPr>
            <w:tcW w:w="2422" w:type="dxa"/>
            <w:tcBorders>
              <w:top w:val="nil" w:sz="6" w:space="0" w:color="auto"/>
              <w:left w:val="nil" w:sz="6" w:space="0" w:color="auto"/>
              <w:bottom w:val="nil" w:sz="6" w:space="0" w:color="auto"/>
              <w:right w:val="nil" w:sz="6" w:space="0" w:color="auto"/>
            </w:tcBorders>
          </w:tcPr>
          <w:p>
            <w:pPr/>
          </w:p>
        </w:tc>
      </w:tr>
      <w:tr>
        <w:trPr>
          <w:trHeight w:val="188" w:hRule="exact"/>
        </w:trPr>
        <w:tc>
          <w:tcPr>
            <w:tcW w:w="1810" w:type="dxa"/>
            <w:tcBorders>
              <w:top w:val="nil" w:sz="6" w:space="0" w:color="auto"/>
              <w:left w:val="nil" w:sz="6" w:space="0" w:color="auto"/>
              <w:bottom w:val="nil" w:sz="6" w:space="0" w:color="auto"/>
              <w:right w:val="single" w:sz="4" w:space="0" w:color="000000"/>
            </w:tcBorders>
          </w:tcPr>
          <w:p>
            <w:pPr/>
          </w:p>
        </w:tc>
        <w:tc>
          <w:tcPr>
            <w:tcW w:w="2261" w:type="dxa"/>
            <w:tcBorders>
              <w:top w:val="nil" w:sz="6" w:space="0" w:color="auto"/>
              <w:left w:val="single" w:sz="4" w:space="0" w:color="000000"/>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single" w:sz="4" w:space="0" w:color="000000"/>
              <w:right w:val="single" w:sz="4" w:space="0" w:color="000000"/>
            </w:tcBorders>
          </w:tcPr>
          <w:p>
            <w:pPr>
              <w:pStyle w:val="TableParagraph"/>
              <w:spacing w:line="180" w:lineRule="exact"/>
              <w:ind w:right="5"/>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197" w:hRule="exact"/>
        </w:trPr>
        <w:tc>
          <w:tcPr>
            <w:tcW w:w="1810" w:type="dxa"/>
            <w:tcBorders>
              <w:top w:val="nil" w:sz="6" w:space="0" w:color="auto"/>
              <w:left w:val="nil" w:sz="6" w:space="0" w:color="auto"/>
              <w:bottom w:val="nil" w:sz="6" w:space="0" w:color="auto"/>
              <w:right w:val="single" w:sz="4" w:space="0" w:color="000000"/>
            </w:tcBorders>
          </w:tcPr>
          <w:p>
            <w:pPr/>
          </w:p>
        </w:tc>
        <w:tc>
          <w:tcPr>
            <w:tcW w:w="2261" w:type="dxa"/>
            <w:tcBorders>
              <w:top w:val="nil" w:sz="6" w:space="0" w:color="auto"/>
              <w:left w:val="single" w:sz="4" w:space="0" w:color="000000"/>
              <w:bottom w:val="single" w:sz="4" w:space="0" w:color="000000"/>
              <w:right w:val="single" w:sz="4" w:space="0" w:color="000000"/>
            </w:tcBorders>
          </w:tcPr>
          <w:p>
            <w:pPr>
              <w:pStyle w:val="TableParagraph"/>
              <w:spacing w:line="189"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18" w:type="dxa"/>
            <w:tcBorders>
              <w:top w:val="nil" w:sz="6" w:space="0" w:color="auto"/>
              <w:left w:val="single" w:sz="4" w:space="0" w:color="000000"/>
              <w:bottom w:val="single" w:sz="4" w:space="0" w:color="000000"/>
              <w:right w:val="single" w:sz="4" w:space="0" w:color="000000"/>
            </w:tcBorders>
          </w:tcPr>
          <w:p>
            <w:pPr>
              <w:pStyle w:val="TableParagraph"/>
              <w:spacing w:line="189" w:lineRule="exact"/>
              <w:ind w:left="487"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p>
        </w:tc>
        <w:tc>
          <w:tcPr>
            <w:tcW w:w="2422" w:type="dxa"/>
            <w:tcBorders>
              <w:top w:val="single" w:sz="4" w:space="0" w:color="000000"/>
              <w:left w:val="single" w:sz="4" w:space="0" w:color="000000"/>
              <w:bottom w:val="nil" w:sz="6" w:space="0" w:color="auto"/>
              <w:right w:val="single" w:sz="4" w:space="0" w:color="000000"/>
            </w:tcBorders>
          </w:tcPr>
          <w:p>
            <w:pPr/>
          </w:p>
        </w:tc>
      </w:tr>
      <w:tr>
        <w:trPr>
          <w:trHeight w:val="398" w:hRule="exact"/>
        </w:trPr>
        <w:tc>
          <w:tcPr>
            <w:tcW w:w="1810"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2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2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65,553,766.29</w:t>
            </w:r>
          </w:p>
        </w:tc>
        <w:tc>
          <w:tcPr>
            <w:tcW w:w="16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42.24</w:t>
            </w:r>
          </w:p>
        </w:tc>
        <w:tc>
          <w:tcPr>
            <w:tcW w:w="242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1,948,649.47</w:t>
            </w:r>
          </w:p>
        </w:tc>
      </w:tr>
      <w:tr>
        <w:trPr>
          <w:trHeight w:val="106" w:hRule="exact"/>
        </w:trPr>
        <w:tc>
          <w:tcPr>
            <w:tcW w:w="1810" w:type="dxa"/>
            <w:tcBorders>
              <w:top w:val="nil" w:sz="6" w:space="0" w:color="auto"/>
              <w:left w:val="nil" w:sz="6" w:space="0" w:color="auto"/>
              <w:bottom w:val="nil" w:sz="6" w:space="0" w:color="auto"/>
              <w:right w:val="nil" w:sz="6" w:space="0" w:color="auto"/>
            </w:tcBorders>
          </w:tcPr>
          <w:p>
            <w:pPr/>
          </w:p>
        </w:tc>
        <w:tc>
          <w:tcPr>
            <w:tcW w:w="2261"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single" w:sz="4" w:space="0" w:color="000000"/>
            </w:tcBorders>
          </w:tcPr>
          <w:p>
            <w:pPr/>
          </w:p>
        </w:tc>
      </w:tr>
      <w:tr>
        <w:trPr>
          <w:trHeight w:val="290" w:hRule="exact"/>
        </w:trPr>
        <w:tc>
          <w:tcPr>
            <w:tcW w:w="1810"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2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61"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61,189,347.65</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8"/>
                <w:szCs w:val="18"/>
              </w:rPr>
            </w:pPr>
            <w:r>
              <w:rPr>
                <w:rFonts w:ascii="Times New Roman"/>
                <w:sz w:val="18"/>
              </w:rPr>
              <w:t>39.43</w:t>
            </w:r>
          </w:p>
        </w:tc>
        <w:tc>
          <w:tcPr>
            <w:tcW w:w="242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8"/>
                <w:szCs w:val="18"/>
              </w:rPr>
            </w:pPr>
            <w:r>
              <w:rPr>
                <w:rFonts w:ascii="Times New Roman"/>
                <w:spacing w:val="-1"/>
                <w:sz w:val="18"/>
              </w:rPr>
              <w:t>6,118,934.77</w:t>
            </w:r>
          </w:p>
        </w:tc>
      </w:tr>
      <w:tr>
        <w:trPr>
          <w:trHeight w:val="106" w:hRule="exact"/>
        </w:trPr>
        <w:tc>
          <w:tcPr>
            <w:tcW w:w="1810" w:type="dxa"/>
            <w:tcBorders>
              <w:top w:val="nil" w:sz="6" w:space="0" w:color="auto"/>
              <w:left w:val="nil" w:sz="6" w:space="0" w:color="auto"/>
              <w:bottom w:val="nil" w:sz="6" w:space="0" w:color="auto"/>
              <w:right w:val="nil" w:sz="6" w:space="0" w:color="auto"/>
            </w:tcBorders>
          </w:tcPr>
          <w:p>
            <w:pPr/>
          </w:p>
        </w:tc>
        <w:tc>
          <w:tcPr>
            <w:tcW w:w="2261"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single" w:sz="4" w:space="0" w:color="000000"/>
            </w:tcBorders>
          </w:tcPr>
          <w:p>
            <w:pPr/>
          </w:p>
        </w:tc>
      </w:tr>
      <w:tr>
        <w:trPr>
          <w:trHeight w:val="290" w:hRule="exact"/>
        </w:trPr>
        <w:tc>
          <w:tcPr>
            <w:tcW w:w="1810"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2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61"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12,235,036.00</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7.88</w:t>
            </w:r>
          </w:p>
        </w:tc>
        <w:tc>
          <w:tcPr>
            <w:tcW w:w="242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4"/>
              <w:jc w:val="right"/>
              <w:rPr>
                <w:rFonts w:ascii="Times New Roman" w:hAnsi="Times New Roman" w:cs="Times New Roman" w:eastAsia="Times New Roman" w:hint="default"/>
                <w:sz w:val="18"/>
                <w:szCs w:val="18"/>
              </w:rPr>
            </w:pPr>
            <w:r>
              <w:rPr>
                <w:rFonts w:ascii="Times New Roman"/>
                <w:spacing w:val="-1"/>
                <w:sz w:val="18"/>
              </w:rPr>
              <w:t>2,447,007.20</w:t>
            </w:r>
          </w:p>
        </w:tc>
      </w:tr>
      <w:tr>
        <w:trPr>
          <w:trHeight w:val="106" w:hRule="exact"/>
        </w:trPr>
        <w:tc>
          <w:tcPr>
            <w:tcW w:w="1810" w:type="dxa"/>
            <w:tcBorders>
              <w:top w:val="nil" w:sz="6" w:space="0" w:color="auto"/>
              <w:left w:val="nil" w:sz="6" w:space="0" w:color="auto"/>
              <w:bottom w:val="nil" w:sz="6" w:space="0" w:color="auto"/>
              <w:right w:val="nil" w:sz="6" w:space="0" w:color="auto"/>
            </w:tcBorders>
          </w:tcPr>
          <w:p>
            <w:pPr/>
          </w:p>
        </w:tc>
        <w:tc>
          <w:tcPr>
            <w:tcW w:w="2261"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single" w:sz="4" w:space="0" w:color="000000"/>
            </w:tcBorders>
          </w:tcPr>
          <w:p>
            <w:pPr/>
          </w:p>
        </w:tc>
      </w:tr>
      <w:tr>
        <w:trPr>
          <w:trHeight w:val="290" w:hRule="exact"/>
        </w:trPr>
        <w:tc>
          <w:tcPr>
            <w:tcW w:w="1810"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2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61"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1"/>
              <w:jc w:val="right"/>
              <w:rPr>
                <w:rFonts w:ascii="Times New Roman" w:hAnsi="Times New Roman" w:cs="Times New Roman" w:eastAsia="Times New Roman" w:hint="default"/>
                <w:sz w:val="18"/>
                <w:szCs w:val="18"/>
              </w:rPr>
            </w:pPr>
            <w:r>
              <w:rPr>
                <w:rFonts w:ascii="Times New Roman"/>
                <w:spacing w:val="-1"/>
                <w:sz w:val="18"/>
              </w:rPr>
              <w:t>10,412,351.50</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5"/>
              <w:jc w:val="right"/>
              <w:rPr>
                <w:rFonts w:ascii="Times New Roman" w:hAnsi="Times New Roman" w:cs="Times New Roman" w:eastAsia="Times New Roman" w:hint="default"/>
                <w:sz w:val="18"/>
                <w:szCs w:val="18"/>
              </w:rPr>
            </w:pPr>
            <w:r>
              <w:rPr>
                <w:rFonts w:ascii="Times New Roman"/>
                <w:spacing w:val="-1"/>
                <w:sz w:val="18"/>
              </w:rPr>
              <w:t>6.71</w:t>
            </w:r>
          </w:p>
        </w:tc>
        <w:tc>
          <w:tcPr>
            <w:tcW w:w="2422"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4"/>
              <w:jc w:val="right"/>
              <w:rPr>
                <w:rFonts w:ascii="Times New Roman" w:hAnsi="Times New Roman" w:cs="Times New Roman" w:eastAsia="Times New Roman" w:hint="default"/>
                <w:sz w:val="18"/>
                <w:szCs w:val="18"/>
              </w:rPr>
            </w:pPr>
            <w:r>
              <w:rPr>
                <w:rFonts w:ascii="Times New Roman"/>
                <w:spacing w:val="-1"/>
                <w:sz w:val="18"/>
              </w:rPr>
              <w:t>5,206,175.75</w:t>
            </w:r>
          </w:p>
        </w:tc>
      </w:tr>
      <w:tr>
        <w:trPr>
          <w:trHeight w:val="106" w:hRule="exact"/>
        </w:trPr>
        <w:tc>
          <w:tcPr>
            <w:tcW w:w="1810" w:type="dxa"/>
            <w:tcBorders>
              <w:top w:val="nil" w:sz="6" w:space="0" w:color="auto"/>
              <w:left w:val="nil" w:sz="6" w:space="0" w:color="auto"/>
              <w:bottom w:val="nil" w:sz="6" w:space="0" w:color="auto"/>
              <w:right w:val="nil" w:sz="6" w:space="0" w:color="auto"/>
            </w:tcBorders>
          </w:tcPr>
          <w:p>
            <w:pPr/>
          </w:p>
        </w:tc>
        <w:tc>
          <w:tcPr>
            <w:tcW w:w="2261"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single" w:sz="4" w:space="0" w:color="000000"/>
            </w:tcBorders>
          </w:tcPr>
          <w:p>
            <w:pPr/>
          </w:p>
        </w:tc>
      </w:tr>
      <w:tr>
        <w:trPr>
          <w:trHeight w:val="290" w:hRule="exact"/>
        </w:trPr>
        <w:tc>
          <w:tcPr>
            <w:tcW w:w="1810"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2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61"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5,798,627.00</w:t>
            </w:r>
            <w:r>
              <w:rPr>
                <w:rFonts w:ascii="Times New Roman"/>
                <w:spacing w:val="-1"/>
                <w:sz w:val="18"/>
              </w:rPr>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3.74</w:t>
            </w:r>
            <w:r>
              <w:rPr>
                <w:rFonts w:ascii="Times New Roman"/>
                <w:spacing w:val="-1"/>
                <w:sz w:val="18"/>
              </w:rPr>
            </w:r>
          </w:p>
        </w:tc>
        <w:tc>
          <w:tcPr>
            <w:tcW w:w="242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5,798,627.00</w:t>
            </w:r>
            <w:r>
              <w:rPr>
                <w:rFonts w:ascii="Times New Roman"/>
                <w:spacing w:val="-1"/>
                <w:sz w:val="18"/>
              </w:rPr>
            </w:r>
          </w:p>
        </w:tc>
      </w:tr>
      <w:tr>
        <w:trPr>
          <w:trHeight w:val="106" w:hRule="exact"/>
        </w:trPr>
        <w:tc>
          <w:tcPr>
            <w:tcW w:w="1810" w:type="dxa"/>
            <w:tcBorders>
              <w:top w:val="nil" w:sz="6" w:space="0" w:color="auto"/>
              <w:left w:val="nil" w:sz="6" w:space="0" w:color="auto"/>
              <w:bottom w:val="nil" w:sz="6" w:space="0" w:color="auto"/>
              <w:right w:val="nil" w:sz="6" w:space="0" w:color="auto"/>
            </w:tcBorders>
          </w:tcPr>
          <w:p>
            <w:pPr/>
          </w:p>
        </w:tc>
        <w:tc>
          <w:tcPr>
            <w:tcW w:w="2261" w:type="dxa"/>
            <w:tcBorders>
              <w:top w:val="nil" w:sz="6" w:space="0" w:color="auto"/>
              <w:left w:val="nil" w:sz="6" w:space="0" w:color="auto"/>
              <w:bottom w:val="nil" w:sz="6" w:space="0" w:color="auto"/>
              <w:right w:val="single" w:sz="4" w:space="0" w:color="000000"/>
            </w:tcBorders>
          </w:tcPr>
          <w:p>
            <w:pPr/>
          </w:p>
        </w:tc>
        <w:tc>
          <w:tcPr>
            <w:tcW w:w="1618"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single" w:sz="4" w:space="0" w:color="000000"/>
            </w:tcBorders>
          </w:tcPr>
          <w:p>
            <w:pPr/>
          </w:p>
        </w:tc>
      </w:tr>
      <w:tr>
        <w:trPr>
          <w:trHeight w:val="391" w:hRule="exact"/>
        </w:trPr>
        <w:tc>
          <w:tcPr>
            <w:tcW w:w="1810"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35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6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155,189,128.44</w:t>
            </w:r>
            <w:r>
              <w:rPr>
                <w:rFonts w:ascii="Times New Roman"/>
                <w:b/>
                <w:spacing w:val="-1"/>
                <w:sz w:val="18"/>
              </w:rPr>
            </w:r>
            <w:r>
              <w:rPr>
                <w:rFonts w:ascii="Times New Roman"/>
                <w:spacing w:val="-1"/>
                <w:sz w:val="18"/>
              </w:rPr>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100.00</w:t>
            </w:r>
            <w:r>
              <w:rPr>
                <w:rFonts w:ascii="Times New Roman"/>
                <w:b/>
                <w:spacing w:val="-1"/>
                <w:sz w:val="18"/>
              </w:rPr>
            </w:r>
            <w:r>
              <w:rPr>
                <w:rFonts w:ascii="Times New Roman"/>
                <w:spacing w:val="-1"/>
                <w:sz w:val="18"/>
              </w:rPr>
            </w:r>
          </w:p>
        </w:tc>
        <w:tc>
          <w:tcPr>
            <w:tcW w:w="2422"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21,519,394.19</w:t>
            </w:r>
            <w:r>
              <w:rPr>
                <w:rFonts w:ascii="Times New Roman"/>
                <w:b/>
                <w:spacing w:val="-1"/>
                <w:sz w:val="18"/>
              </w:rPr>
            </w:r>
            <w:r>
              <w:rPr>
                <w:rFonts w:ascii="Times New Roman"/>
                <w:spacing w:val="-1"/>
                <w:sz w:val="18"/>
              </w:rPr>
            </w:r>
          </w:p>
        </w:tc>
      </w:tr>
    </w:tbl>
    <w:p>
      <w:pPr>
        <w:pStyle w:val="BodyText"/>
        <w:spacing w:line="262" w:lineRule="exact"/>
        <w:ind w:left="340" w:right="0"/>
        <w:jc w:val="left"/>
      </w:pPr>
      <w:r>
        <w:rPr/>
        <w:pict>
          <v:shape style="position:absolute;margin-left:43.080002pt;margin-top:15.600035pt;width:.48002pt;height:.48pt;mso-position-horizontal-relative:page;mso-position-vertical-relative:paragraph;z-index:-1419232" type="#_x0000_t75" stroked="false">
            <v:imagedata r:id="rId1567" o:title=""/>
          </v:shape>
        </w:pict>
      </w:r>
      <w:r>
        <w:rPr/>
        <w:pict>
          <v:group style="position:absolute;margin-left:42.839981pt;margin-top:71.996033pt;width:443.75pt;height:6pt;mso-position-horizontal-relative:page;mso-position-vertical-relative:paragraph;z-index:-1419208" coordorigin="857,1440" coordsize="8875,120">
            <v:group style="position:absolute;left:4340;top:1445;width:360;height:2" coordorigin="4340,1445" coordsize="360,2">
              <v:shape style="position:absolute;left:4340;top:1445;width:360;height:2" coordorigin="4340,1445" coordsize="360,0" path="m4340,1445l4700,1445e" filled="false" stroked="true" strokeweight=".47998pt" strokecolor="#000000">
                <v:path arrowok="t"/>
              </v:shape>
            </v:group>
            <v:group style="position:absolute;left:6162;top:1445;width:632;height:2" coordorigin="6162,1445" coordsize="632,2">
              <v:shape style="position:absolute;left:6162;top:1445;width:632;height:2" coordorigin="6162,1445" coordsize="632,0" path="m6162,1445l6793,1445e" filled="false" stroked="true" strokeweight=".47998pt" strokecolor="#000000">
                <v:path arrowok="t"/>
              </v:shape>
              <v:shape style="position:absolute;left:862;top:1550;width:10;height:10" type="#_x0000_t75" stroked="false">
                <v:imagedata r:id="rId1568" o:title=""/>
              </v:shape>
              <v:shape style="position:absolute;left:857;top:1550;width:2528;height:10" type="#_x0000_t75" stroked="false">
                <v:imagedata r:id="rId1569" o:title=""/>
              </v:shape>
              <v:shape style="position:absolute;left:3394;top:1454;width:3908;height:106" type="#_x0000_t75" stroked="false">
                <v:imagedata r:id="rId1570" o:title=""/>
              </v:shape>
              <v:shape style="position:absolute;left:7312;top:1454;width:2420;height:106" type="#_x0000_t75" stroked="false">
                <v:imagedata r:id="rId1571" o:title=""/>
              </v:shape>
            </v:group>
            <v:group style="position:absolute;left:9712;top:1555;width:10;height:2" coordorigin="9712,1555" coordsize="10,2">
              <v:shape style="position:absolute;left:9712;top:1555;width:10;height:2" coordorigin="9712,1555" coordsize="10,0" path="m9712,1555l9722,1555e" filled="false" stroked="true" strokeweight=".48004pt" strokecolor="#000000">
                <v:path arrowok="t"/>
              </v:shape>
            </v:group>
            <w10:wrap type="none"/>
          </v:group>
        </w:pict>
      </w:r>
      <w:r>
        <w:rPr/>
        <w:pict>
          <v:shape style="position:absolute;margin-left:168.97998pt;margin-top:52.079994pt;width:195.969468pt;height:5.25pt;mso-position-horizontal-relative:page;mso-position-vertical-relative:paragraph;z-index:-1419184" type="#_x0000_t75" stroked="false">
            <v:imagedata r:id="rId1572" o:title=""/>
          </v:shape>
        </w:pict>
      </w:r>
      <w:r>
        <w:rPr/>
        <w:t>续表：</w:t>
      </w:r>
    </w:p>
    <w:p>
      <w:pPr>
        <w:spacing w:line="240" w:lineRule="auto" w:before="10"/>
        <w:rPr>
          <w:rFonts w:ascii="宋体" w:hAnsi="宋体" w:cs="宋体" w:eastAsia="宋体" w:hint="default"/>
          <w:sz w:val="3"/>
          <w:szCs w:val="3"/>
        </w:rPr>
      </w:pPr>
    </w:p>
    <w:tbl>
      <w:tblPr>
        <w:tblW w:w="0" w:type="auto"/>
        <w:jc w:val="left"/>
        <w:tblInd w:w="121" w:type="dxa"/>
        <w:tblLayout w:type="fixed"/>
        <w:tblCellMar>
          <w:top w:w="0" w:type="dxa"/>
          <w:left w:w="0" w:type="dxa"/>
          <w:bottom w:w="0" w:type="dxa"/>
          <w:right w:w="0" w:type="dxa"/>
        </w:tblCellMar>
        <w:tblLook w:val="01E0"/>
      </w:tblPr>
      <w:tblGrid>
        <w:gridCol w:w="2523"/>
        <w:gridCol w:w="2261"/>
        <w:gridCol w:w="1656"/>
        <w:gridCol w:w="2413"/>
      </w:tblGrid>
      <w:tr>
        <w:trPr>
          <w:trHeight w:val="413" w:hRule="exact"/>
        </w:trPr>
        <w:tc>
          <w:tcPr>
            <w:tcW w:w="252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账龄</w:t>
            </w:r>
            <w:r>
              <w:rPr>
                <w:rFonts w:ascii="宋体" w:hAnsi="宋体" w:cs="宋体" w:eastAsia="宋体" w:hint="default"/>
                <w:sz w:val="18"/>
                <w:szCs w:val="18"/>
              </w:rPr>
            </w:r>
          </w:p>
        </w:tc>
        <w:tc>
          <w:tcPr>
            <w:tcW w:w="6330" w:type="dxa"/>
            <w:gridSpan w:val="3"/>
            <w:tcBorders>
              <w:top w:val="single" w:sz="4" w:space="0" w:color="000000"/>
              <w:left w:val="single" w:sz="4" w:space="0" w:color="000000"/>
              <w:bottom w:val="single" w:sz="8" w:space="0" w:color="000000"/>
              <w:right w:val="single" w:sz="4" w:space="0" w:color="000000"/>
            </w:tcBorders>
          </w:tcPr>
          <w:p>
            <w:pPr>
              <w:pStyle w:val="TableParagraph"/>
              <w:spacing w:line="20" w:lineRule="exact"/>
              <w:ind w:left="6318" w:right="-48"/>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6095"/>
                  <wp:effectExtent l="0" t="0" r="0" b="0"/>
                  <wp:docPr id="43" name="image1538.png" descr=""/>
                  <wp:cNvGraphicFramePr>
                    <a:graphicFrameLocks noChangeAspect="1"/>
                  </wp:cNvGraphicFramePr>
                  <a:graphic>
                    <a:graphicData uri="http://schemas.openxmlformats.org/drawingml/2006/picture">
                      <pic:pic>
                        <pic:nvPicPr>
                          <pic:cNvPr id="44" name="image1538.png"/>
                          <pic:cNvPicPr/>
                        </pic:nvPicPr>
                        <pic:blipFill>
                          <a:blip r:embed="rId1573" cstate="print"/>
                          <a:stretch>
                            <a:fillRect/>
                          </a:stretch>
                        </pic:blipFill>
                        <pic:spPr>
                          <a:xfrm>
                            <a:off x="0" y="0"/>
                            <a:ext cx="6096"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3"/>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r>
      <w:tr>
        <w:trPr>
          <w:trHeight w:val="312" w:hRule="exact"/>
        </w:trPr>
        <w:tc>
          <w:tcPr>
            <w:tcW w:w="2523" w:type="dxa"/>
            <w:vMerge/>
            <w:tcBorders>
              <w:left w:val="single" w:sz="4" w:space="0" w:color="000000"/>
              <w:right w:val="single" w:sz="4" w:space="0" w:color="000000"/>
            </w:tcBorders>
          </w:tcPr>
          <w:p>
            <w:pPr/>
          </w:p>
        </w:tc>
        <w:tc>
          <w:tcPr>
            <w:tcW w:w="3918"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2413" w:type="dxa"/>
            <w:tcBorders>
              <w:top w:val="single" w:sz="4" w:space="0" w:color="000000"/>
              <w:left w:val="single" w:sz="4" w:space="0" w:color="000000"/>
              <w:bottom w:val="nil" w:sz="6" w:space="0" w:color="auto"/>
              <w:right w:val="single" w:sz="4" w:space="0" w:color="000000"/>
            </w:tcBorders>
          </w:tcPr>
          <w:p>
            <w:pPr/>
          </w:p>
        </w:tc>
      </w:tr>
      <w:tr>
        <w:trPr>
          <w:trHeight w:val="197" w:hRule="exact"/>
        </w:trPr>
        <w:tc>
          <w:tcPr>
            <w:tcW w:w="2523" w:type="dxa"/>
            <w:vMerge/>
            <w:tcBorders>
              <w:left w:val="single" w:sz="4" w:space="0" w:color="000000"/>
              <w:right w:val="single" w:sz="4" w:space="0" w:color="000000"/>
            </w:tcBorders>
          </w:tcPr>
          <w:p>
            <w:pPr/>
          </w:p>
        </w:tc>
        <w:tc>
          <w:tcPr>
            <w:tcW w:w="2261"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2413" w:type="dxa"/>
            <w:tcBorders>
              <w:top w:val="nil" w:sz="6" w:space="0" w:color="auto"/>
              <w:left w:val="single" w:sz="4" w:space="0" w:color="000000"/>
              <w:bottom w:val="single" w:sz="4" w:space="0" w:color="000000"/>
              <w:right w:val="single" w:sz="4" w:space="0" w:color="000000"/>
            </w:tcBorders>
          </w:tcPr>
          <w:p>
            <w:pPr>
              <w:pStyle w:val="TableParagraph"/>
              <w:spacing w:line="188" w:lineRule="exact"/>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317" w:hRule="exact"/>
        </w:trPr>
        <w:tc>
          <w:tcPr>
            <w:tcW w:w="2523" w:type="dxa"/>
            <w:vMerge/>
            <w:tcBorders>
              <w:left w:val="single" w:sz="4" w:space="0" w:color="000000"/>
              <w:bottom w:val="nil" w:sz="6" w:space="0" w:color="auto"/>
              <w:right w:val="single" w:sz="4" w:space="0" w:color="000000"/>
            </w:tcBorders>
          </w:tcPr>
          <w:p>
            <w:pPr/>
          </w:p>
        </w:tc>
        <w:tc>
          <w:tcPr>
            <w:tcW w:w="2261" w:type="dxa"/>
            <w:tcBorders>
              <w:top w:val="nil" w:sz="6" w:space="0" w:color="auto"/>
              <w:left w:val="single" w:sz="4" w:space="0" w:color="000000"/>
              <w:bottom w:val="nil" w:sz="6" w:space="0" w:color="auto"/>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198" w:lineRule="exact"/>
              <w:ind w:left="506"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p>
        </w:tc>
        <w:tc>
          <w:tcPr>
            <w:tcW w:w="2413" w:type="dxa"/>
            <w:tcBorders>
              <w:top w:val="single" w:sz="4" w:space="0" w:color="000000"/>
              <w:left w:val="single" w:sz="4" w:space="0" w:color="000000"/>
              <w:bottom w:val="nil" w:sz="6" w:space="0" w:color="auto"/>
              <w:right w:val="single" w:sz="4" w:space="0" w:color="000000"/>
            </w:tcBorders>
          </w:tcPr>
          <w:p>
            <w:pPr/>
          </w:p>
        </w:tc>
      </w:tr>
    </w:tbl>
    <w:p>
      <w:pPr>
        <w:spacing w:after="0"/>
        <w:sectPr>
          <w:pgSz w:w="11910" w:h="16840"/>
          <w:pgMar w:header="990" w:footer="1184" w:top="1160" w:bottom="1380" w:left="740" w:right="940"/>
        </w:sectPr>
      </w:pPr>
    </w:p>
    <w:tbl>
      <w:tblPr>
        <w:tblW w:w="0" w:type="auto"/>
        <w:jc w:val="left"/>
        <w:tblInd w:w="850" w:type="dxa"/>
        <w:tblLayout w:type="fixed"/>
        <w:tblCellMar>
          <w:top w:w="0" w:type="dxa"/>
          <w:left w:w="0" w:type="dxa"/>
          <w:bottom w:w="0" w:type="dxa"/>
          <w:right w:w="0" w:type="dxa"/>
        </w:tblCellMar>
        <w:tblLook w:val="01E0"/>
      </w:tblPr>
      <w:tblGrid>
        <w:gridCol w:w="1798"/>
        <w:gridCol w:w="2261"/>
        <w:gridCol w:w="1656"/>
        <w:gridCol w:w="2410"/>
      </w:tblGrid>
      <w:tr>
        <w:trPr>
          <w:trHeight w:val="242" w:hRule="exact"/>
        </w:trPr>
        <w:tc>
          <w:tcPr>
            <w:tcW w:w="1798" w:type="dxa"/>
            <w:tcBorders>
              <w:top w:val="nil" w:sz="6" w:space="0" w:color="auto"/>
              <w:left w:val="nil" w:sz="6" w:space="0" w:color="auto"/>
              <w:bottom w:val="nil" w:sz="6" w:space="0" w:color="auto"/>
              <w:right w:val="nil" w:sz="6" w:space="0" w:color="auto"/>
            </w:tcBorders>
          </w:tcPr>
          <w:p>
            <w:pPr/>
          </w:p>
        </w:tc>
        <w:tc>
          <w:tcPr>
            <w:tcW w:w="2261"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
        </w:tc>
      </w:tr>
      <w:tr>
        <w:trPr>
          <w:trHeight w:val="302" w:hRule="exact"/>
        </w:trPr>
        <w:tc>
          <w:tcPr>
            <w:tcW w:w="1798" w:type="dxa"/>
            <w:tcBorders>
              <w:top w:val="nil" w:sz="6" w:space="0" w:color="auto"/>
              <w:left w:val="nil" w:sz="6" w:space="0" w:color="auto"/>
              <w:bottom w:val="nil" w:sz="6" w:space="0" w:color="auto"/>
              <w:right w:val="single" w:sz="4" w:space="0" w:color="000000"/>
            </w:tcBorders>
          </w:tcPr>
          <w:p>
            <w:pPr/>
          </w:p>
        </w:tc>
        <w:tc>
          <w:tcPr>
            <w:tcW w:w="2261" w:type="dxa"/>
            <w:tcBorders>
              <w:top w:val="nil" w:sz="6" w:space="0" w:color="auto"/>
              <w:left w:val="single" w:sz="4" w:space="0" w:color="000000"/>
              <w:bottom w:val="nil" w:sz="6" w:space="0" w:color="auto"/>
              <w:right w:val="nil" w:sz="6" w:space="0" w:color="auto"/>
            </w:tcBorders>
          </w:tcPr>
          <w:p>
            <w:pPr/>
          </w:p>
        </w:tc>
        <w:tc>
          <w:tcPr>
            <w:tcW w:w="1656"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left="631"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2410" w:type="dxa"/>
            <w:tcBorders>
              <w:top w:val="nil" w:sz="6" w:space="0" w:color="auto"/>
              <w:left w:val="nil" w:sz="6" w:space="0" w:color="auto"/>
              <w:bottom w:val="nil" w:sz="6" w:space="0" w:color="auto"/>
              <w:right w:val="single" w:sz="4" w:space="0" w:color="000000"/>
            </w:tcBorders>
          </w:tcPr>
          <w:p>
            <w:pPr/>
          </w:p>
        </w:tc>
      </w:tr>
      <w:tr>
        <w:trPr>
          <w:trHeight w:val="413" w:hRule="exact"/>
        </w:trPr>
        <w:tc>
          <w:tcPr>
            <w:tcW w:w="1798" w:type="dxa"/>
            <w:tcBorders>
              <w:top w:val="nil" w:sz="6" w:space="0" w:color="auto"/>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719"/>
              <w:jc w:val="center"/>
              <w:rPr>
                <w:rFonts w:ascii="宋体" w:hAnsi="宋体" w:cs="宋体" w:eastAsia="宋体" w:hint="default"/>
                <w:sz w:val="18"/>
                <w:szCs w:val="18"/>
              </w:rPr>
            </w:pPr>
            <w:r>
              <w:rPr>
                <w:rFonts w:ascii="宋体" w:hAnsi="宋体" w:cs="宋体" w:eastAsia="宋体" w:hint="default"/>
                <w:sz w:val="18"/>
                <w:szCs w:val="18"/>
              </w:rPr>
              <w:t>账龄</w:t>
            </w:r>
          </w:p>
        </w:tc>
        <w:tc>
          <w:tcPr>
            <w:tcW w:w="2261" w:type="dxa"/>
            <w:tcBorders>
              <w:top w:val="nil" w:sz="6" w:space="0" w:color="auto"/>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20"/>
              <w:jc w:val="right"/>
              <w:rPr>
                <w:rFonts w:ascii="宋体" w:hAnsi="宋体" w:cs="宋体" w:eastAsia="宋体" w:hint="default"/>
                <w:sz w:val="18"/>
                <w:szCs w:val="18"/>
              </w:rPr>
            </w:pPr>
            <w:r>
              <w:rPr>
                <w:rFonts w:ascii="宋体" w:hAnsi="宋体" w:cs="宋体" w:eastAsia="宋体" w:hint="default"/>
                <w:sz w:val="18"/>
                <w:szCs w:val="18"/>
              </w:rPr>
              <w:t>账面余</w:t>
            </w:r>
          </w:p>
        </w:tc>
        <w:tc>
          <w:tcPr>
            <w:tcW w:w="16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2410" w:type="dxa"/>
            <w:tcBorders>
              <w:top w:val="nil" w:sz="6" w:space="0" w:color="auto"/>
              <w:left w:val="single" w:sz="4" w:space="0" w:color="000000"/>
              <w:bottom w:val="nil" w:sz="6" w:space="0" w:color="auto"/>
              <w:right w:val="single" w:sz="4" w:space="0" w:color="000000"/>
            </w:tcBorders>
          </w:tcPr>
          <w:p>
            <w:pPr/>
          </w:p>
        </w:tc>
      </w:tr>
      <w:tr>
        <w:trPr>
          <w:trHeight w:val="206" w:hRule="exact"/>
        </w:trPr>
        <w:tc>
          <w:tcPr>
            <w:tcW w:w="1798" w:type="dxa"/>
            <w:tcBorders>
              <w:top w:val="single" w:sz="4" w:space="0" w:color="000000"/>
              <w:left w:val="nil" w:sz="6" w:space="0" w:color="auto"/>
              <w:bottom w:val="nil" w:sz="6" w:space="0" w:color="auto"/>
              <w:right w:val="single" w:sz="4" w:space="0" w:color="000000"/>
            </w:tcBorders>
          </w:tcPr>
          <w:p>
            <w:pPr/>
          </w:p>
        </w:tc>
        <w:tc>
          <w:tcPr>
            <w:tcW w:w="2261" w:type="dxa"/>
            <w:tcBorders>
              <w:top w:val="single" w:sz="4" w:space="0" w:color="000000"/>
              <w:left w:val="single" w:sz="4" w:space="0" w:color="000000"/>
              <w:bottom w:val="nil" w:sz="6" w:space="0" w:color="auto"/>
              <w:right w:val="single" w:sz="4" w:space="0" w:color="000000"/>
            </w:tcBorders>
          </w:tcPr>
          <w:p>
            <w:pPr/>
          </w:p>
        </w:tc>
        <w:tc>
          <w:tcPr>
            <w:tcW w:w="1656" w:type="dxa"/>
            <w:tcBorders>
              <w:top w:val="single" w:sz="4" w:space="0" w:color="000000"/>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206" w:hRule="exact"/>
        </w:trPr>
        <w:tc>
          <w:tcPr>
            <w:tcW w:w="1798" w:type="dxa"/>
            <w:tcBorders>
              <w:top w:val="nil" w:sz="6" w:space="0" w:color="auto"/>
              <w:left w:val="nil" w:sz="6" w:space="0" w:color="auto"/>
              <w:bottom w:val="nil" w:sz="6" w:space="0" w:color="auto"/>
              <w:right w:val="single" w:sz="4" w:space="0" w:color="000000"/>
            </w:tcBorders>
          </w:tcPr>
          <w:p>
            <w:pPr/>
          </w:p>
        </w:tc>
        <w:tc>
          <w:tcPr>
            <w:tcW w:w="2261"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56"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left="506"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p>
        </w:tc>
        <w:tc>
          <w:tcPr>
            <w:tcW w:w="2410" w:type="dxa"/>
            <w:tcBorders>
              <w:top w:val="single" w:sz="4" w:space="0" w:color="000000"/>
              <w:left w:val="single" w:sz="4" w:space="0" w:color="000000"/>
              <w:bottom w:val="nil" w:sz="6" w:space="0" w:color="auto"/>
              <w:right w:val="single" w:sz="4" w:space="0" w:color="000000"/>
            </w:tcBorders>
          </w:tcPr>
          <w:p>
            <w:pPr/>
          </w:p>
        </w:tc>
      </w:tr>
      <w:tr>
        <w:trPr>
          <w:trHeight w:val="422" w:hRule="exact"/>
        </w:trPr>
        <w:tc>
          <w:tcPr>
            <w:tcW w:w="1798"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714"/>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2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87,759,803.28</w:t>
            </w:r>
          </w:p>
        </w:tc>
        <w:tc>
          <w:tcPr>
            <w:tcW w:w="16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64.91</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4,387,990.16</w:t>
            </w:r>
          </w:p>
        </w:tc>
      </w:tr>
      <w:tr>
        <w:trPr>
          <w:trHeight w:val="106" w:hRule="exact"/>
        </w:trPr>
        <w:tc>
          <w:tcPr>
            <w:tcW w:w="1798" w:type="dxa"/>
            <w:tcBorders>
              <w:top w:val="nil" w:sz="6" w:space="0" w:color="auto"/>
              <w:left w:val="nil" w:sz="6" w:space="0" w:color="auto"/>
              <w:bottom w:val="nil" w:sz="6" w:space="0" w:color="auto"/>
              <w:right w:val="nil" w:sz="6" w:space="0" w:color="auto"/>
            </w:tcBorders>
          </w:tcPr>
          <w:p>
            <w:pPr/>
          </w:p>
        </w:tc>
        <w:tc>
          <w:tcPr>
            <w:tcW w:w="2261"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79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right="714"/>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61"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30,492,500.50</w:t>
            </w:r>
            <w:r>
              <w:rPr>
                <w:rFonts w:ascii="Times New Roman"/>
                <w:sz w:val="18"/>
              </w:rPr>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z w:val="18"/>
              </w:rPr>
              <w:t>22.55</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3,049,250.05</w:t>
            </w:r>
          </w:p>
        </w:tc>
      </w:tr>
      <w:tr>
        <w:trPr>
          <w:trHeight w:val="106" w:hRule="exact"/>
        </w:trPr>
        <w:tc>
          <w:tcPr>
            <w:tcW w:w="1798" w:type="dxa"/>
            <w:tcBorders>
              <w:top w:val="nil" w:sz="6" w:space="0" w:color="auto"/>
              <w:left w:val="nil" w:sz="6" w:space="0" w:color="auto"/>
              <w:bottom w:val="nil" w:sz="6" w:space="0" w:color="auto"/>
              <w:right w:val="nil" w:sz="6" w:space="0" w:color="auto"/>
            </w:tcBorders>
          </w:tcPr>
          <w:p>
            <w:pPr/>
          </w:p>
        </w:tc>
        <w:tc>
          <w:tcPr>
            <w:tcW w:w="2261"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798"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right="714"/>
              <w:jc w:val="center"/>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61"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9,101,295.05</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2"/>
              <w:jc w:val="right"/>
              <w:rPr>
                <w:rFonts w:ascii="Times New Roman" w:hAnsi="Times New Roman" w:cs="Times New Roman" w:eastAsia="Times New Roman" w:hint="default"/>
                <w:sz w:val="18"/>
                <w:szCs w:val="18"/>
              </w:rPr>
            </w:pPr>
            <w:r>
              <w:rPr>
                <w:rFonts w:ascii="Times New Roman"/>
                <w:spacing w:val="-1"/>
                <w:sz w:val="18"/>
              </w:rPr>
              <w:t>6.73</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1,820,259.02</w:t>
            </w:r>
          </w:p>
        </w:tc>
      </w:tr>
      <w:tr>
        <w:trPr>
          <w:trHeight w:val="106" w:hRule="exact"/>
        </w:trPr>
        <w:tc>
          <w:tcPr>
            <w:tcW w:w="1798" w:type="dxa"/>
            <w:tcBorders>
              <w:top w:val="nil" w:sz="6" w:space="0" w:color="auto"/>
              <w:left w:val="nil" w:sz="6" w:space="0" w:color="auto"/>
              <w:bottom w:val="nil" w:sz="6" w:space="0" w:color="auto"/>
              <w:right w:val="nil" w:sz="6" w:space="0" w:color="auto"/>
            </w:tcBorders>
          </w:tcPr>
          <w:p>
            <w:pPr/>
          </w:p>
        </w:tc>
        <w:tc>
          <w:tcPr>
            <w:tcW w:w="2261"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798"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right="714"/>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61"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5,684,409.00</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2"/>
              <w:jc w:val="right"/>
              <w:rPr>
                <w:rFonts w:ascii="Times New Roman" w:hAnsi="Times New Roman" w:cs="Times New Roman" w:eastAsia="Times New Roman" w:hint="default"/>
                <w:sz w:val="18"/>
                <w:szCs w:val="18"/>
              </w:rPr>
            </w:pPr>
            <w:r>
              <w:rPr>
                <w:rFonts w:ascii="Times New Roman"/>
                <w:spacing w:val="-1"/>
                <w:sz w:val="18"/>
              </w:rPr>
              <w:t>4.20</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2,842,204.50</w:t>
            </w:r>
          </w:p>
        </w:tc>
      </w:tr>
      <w:tr>
        <w:trPr>
          <w:trHeight w:val="108" w:hRule="exact"/>
        </w:trPr>
        <w:tc>
          <w:tcPr>
            <w:tcW w:w="1798" w:type="dxa"/>
            <w:tcBorders>
              <w:top w:val="nil" w:sz="6" w:space="0" w:color="auto"/>
              <w:left w:val="nil" w:sz="6" w:space="0" w:color="auto"/>
              <w:bottom w:val="nil" w:sz="6" w:space="0" w:color="auto"/>
              <w:right w:val="nil" w:sz="6" w:space="0" w:color="auto"/>
            </w:tcBorders>
          </w:tcPr>
          <w:p>
            <w:pPr/>
          </w:p>
        </w:tc>
        <w:tc>
          <w:tcPr>
            <w:tcW w:w="2261"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79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right="714"/>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61"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2,166,694.00</w:t>
            </w:r>
            <w:r>
              <w:rPr>
                <w:rFonts w:ascii="Times New Roman"/>
                <w:spacing w:val="-1"/>
                <w:sz w:val="18"/>
              </w:rPr>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2"/>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1.60</w:t>
            </w:r>
            <w:r>
              <w:rPr>
                <w:rFonts w:ascii="Times New Roman"/>
                <w:spacing w:val="-1"/>
                <w:sz w:val="18"/>
              </w:rPr>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2,166,694.00</w:t>
            </w:r>
            <w:r>
              <w:rPr>
                <w:rFonts w:ascii="Times New Roman"/>
                <w:spacing w:val="-1"/>
                <w:sz w:val="18"/>
              </w:rPr>
            </w:r>
          </w:p>
        </w:tc>
      </w:tr>
      <w:tr>
        <w:trPr>
          <w:trHeight w:val="106" w:hRule="exact"/>
        </w:trPr>
        <w:tc>
          <w:tcPr>
            <w:tcW w:w="1798" w:type="dxa"/>
            <w:tcBorders>
              <w:top w:val="nil" w:sz="6" w:space="0" w:color="auto"/>
              <w:left w:val="nil" w:sz="6" w:space="0" w:color="auto"/>
              <w:bottom w:val="nil" w:sz="6" w:space="0" w:color="auto"/>
              <w:right w:val="nil" w:sz="6" w:space="0" w:color="auto"/>
            </w:tcBorders>
          </w:tcPr>
          <w:p>
            <w:pPr/>
          </w:p>
        </w:tc>
        <w:tc>
          <w:tcPr>
            <w:tcW w:w="2261"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413" w:hRule="exact"/>
        </w:trPr>
        <w:tc>
          <w:tcPr>
            <w:tcW w:w="179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right="719"/>
              <w:jc w:val="center"/>
              <w:rPr>
                <w:rFonts w:ascii="宋体" w:hAnsi="宋体" w:cs="宋体" w:eastAsia="宋体" w:hint="default"/>
                <w:sz w:val="18"/>
                <w:szCs w:val="18"/>
              </w:rPr>
            </w:pPr>
            <w:r>
              <w:rPr>
                <w:rFonts w:ascii="宋体" w:hAnsi="宋体" w:cs="宋体" w:eastAsia="宋体" w:hint="default"/>
                <w:sz w:val="18"/>
                <w:szCs w:val="18"/>
              </w:rPr>
              <w:t>合计</w:t>
            </w:r>
          </w:p>
        </w:tc>
        <w:tc>
          <w:tcPr>
            <w:tcW w:w="2261"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135,204,701.83</w:t>
            </w:r>
            <w:r>
              <w:rPr>
                <w:rFonts w:ascii="Times New Roman"/>
                <w:b/>
                <w:spacing w:val="-1"/>
                <w:sz w:val="18"/>
              </w:rPr>
            </w:r>
            <w:r>
              <w:rPr>
                <w:rFonts w:ascii="Times New Roman"/>
                <w:spacing w:val="-1"/>
                <w:sz w:val="18"/>
              </w:rPr>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100.00</w:t>
            </w:r>
            <w:r>
              <w:rPr>
                <w:rFonts w:ascii="Times New Roman"/>
                <w:b/>
                <w:spacing w:val="-1"/>
                <w:sz w:val="18"/>
              </w:rPr>
            </w:r>
            <w:r>
              <w:rPr>
                <w:rFonts w:ascii="Times New Roman"/>
                <w:spacing w:val="-1"/>
                <w:sz w:val="18"/>
              </w:rPr>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14,266,397.73</w:t>
            </w:r>
            <w:r>
              <w:rPr>
                <w:rFonts w:ascii="Times New Roman"/>
                <w:b/>
                <w:spacing w:val="-1"/>
                <w:sz w:val="18"/>
              </w:rPr>
            </w:r>
            <w:r>
              <w:rPr>
                <w:rFonts w:ascii="Times New Roman"/>
                <w:spacing w:val="-1"/>
                <w:sz w:val="18"/>
              </w:rPr>
            </w:r>
          </w:p>
        </w:tc>
      </w:tr>
    </w:tbl>
    <w:p>
      <w:pPr>
        <w:spacing w:line="240" w:lineRule="auto" w:before="0"/>
        <w:rPr>
          <w:rFonts w:ascii="宋体" w:hAnsi="宋体" w:cs="宋体" w:eastAsia="宋体" w:hint="default"/>
          <w:sz w:val="20"/>
          <w:szCs w:val="20"/>
        </w:rPr>
      </w:pPr>
      <w:r>
        <w:rPr/>
        <w:pict>
          <v:group style="position:absolute;margin-left:52.560001pt;margin-top:60.119984pt;width:490.3pt;height:.1pt;mso-position-horizontal-relative:page;mso-position-vertical-relative:page;z-index:-1419088" coordorigin="1051,1202" coordsize="9806,2">
            <v:shape style="position:absolute;left:1051;top:1202;width:9806;height:2" coordorigin="1051,1202" coordsize="9806,0" path="m1051,1202l10857,1202e" filled="false" stroked="true" strokeweight=".48pt" strokecolor="#000000">
              <v:path arrowok="t"/>
            </v:shape>
            <w10:wrap type="none"/>
          </v:group>
        </w:pict>
      </w:r>
      <w:r>
        <w:rPr/>
        <w:pict>
          <v:group style="position:absolute;margin-left:43.560001pt;margin-top:415.849976pt;width:438.5pt;height:.5pt;mso-position-horizontal-relative:page;mso-position-vertical-relative:page;z-index:-1418968" coordorigin="871,8317" coordsize="8770,10">
            <v:shape style="position:absolute;left:871;top:8317;width:3039;height:10" type="#_x0000_t75" stroked="false">
              <v:imagedata r:id="rId1574" o:title=""/>
            </v:shape>
            <v:shape style="position:absolute;left:3906;top:8317;width:2866;height:10" type="#_x0000_t75" stroked="false">
              <v:imagedata r:id="rId1575" o:title=""/>
            </v:shape>
            <v:shape style="position:absolute;left:6767;top:8317;width:2873;height:10" type="#_x0000_t75" stroked="false">
              <v:imagedata r:id="rId1576" o:title=""/>
            </v:shape>
            <w10:wrap type="none"/>
          </v:group>
        </w:pict>
      </w:r>
    </w:p>
    <w:p>
      <w:pPr>
        <w:spacing w:line="240" w:lineRule="auto" w:before="9"/>
        <w:rPr>
          <w:rFonts w:ascii="宋体" w:hAnsi="宋体" w:cs="宋体" w:eastAsia="宋体" w:hint="default"/>
          <w:sz w:val="19"/>
          <w:szCs w:val="19"/>
        </w:rPr>
      </w:pPr>
    </w:p>
    <w:p>
      <w:pPr>
        <w:pStyle w:val="BodyText"/>
        <w:spacing w:line="240" w:lineRule="auto" w:before="36"/>
        <w:ind w:left="765" w:right="0"/>
        <w:jc w:val="left"/>
      </w:pPr>
      <w:r>
        <w:rPr/>
        <w:pict>
          <v:group style="position:absolute;margin-left:42.839981pt;margin-top:-211.226303pt;width:443.75pt;height:186.4pt;mso-position-horizontal-relative:page;mso-position-vertical-relative:paragraph;z-index:-1419064" coordorigin="857,-4225" coordsize="8875,3728">
            <v:shape style="position:absolute;left:862;top:-4225;width:10;height:10" type="#_x0000_t75" stroked="false">
              <v:imagedata r:id="rId1577" o:title=""/>
            </v:shape>
            <v:group style="position:absolute;left:862;top:-4220;width:10;height:2" coordorigin="862,-4220" coordsize="10,2">
              <v:shape style="position:absolute;left:862;top:-4220;width:10;height:2" coordorigin="862,-4220" coordsize="10,0" path="m862,-4220l871,-4220e" filled="false" stroked="true" strokeweight=".47998pt" strokecolor="#000000">
                <v:path arrowok="t"/>
              </v:shape>
            </v:group>
            <v:group style="position:absolute;left:871;top:-4220;width:20;height:2" coordorigin="871,-4220" coordsize="20,2">
              <v:shape style="position:absolute;left:871;top:-4220;width:20;height:2" coordorigin="871,-4220" coordsize="20,0" path="m871,-4220l890,-4220e" filled="false" stroked="true" strokeweight=".47998pt" strokecolor="#000000">
                <v:path arrowok="t"/>
              </v:shape>
            </v:group>
            <v:group style="position:absolute;left:890;top:-4220;width:20;height:2" coordorigin="890,-4220" coordsize="20,2">
              <v:shape style="position:absolute;left:890;top:-4220;width:20;height:2" coordorigin="890,-4220" coordsize="20,0" path="m890,-4220l910,-4220e" filled="false" stroked="true" strokeweight=".47998pt" strokecolor="#000000">
                <v:path arrowok="t"/>
              </v:shape>
            </v:group>
            <v:group style="position:absolute;left:910;top:-4220;width:20;height:2" coordorigin="910,-4220" coordsize="20,2">
              <v:shape style="position:absolute;left:910;top:-4220;width:20;height:2" coordorigin="910,-4220" coordsize="20,0" path="m910,-4220l929,-4220e" filled="false" stroked="true" strokeweight=".47998pt" strokecolor="#000000">
                <v:path arrowok="t"/>
              </v:shape>
            </v:group>
            <v:group style="position:absolute;left:929;top:-4220;width:20;height:2" coordorigin="929,-4220" coordsize="20,2">
              <v:shape style="position:absolute;left:929;top:-4220;width:20;height:2" coordorigin="929,-4220" coordsize="20,0" path="m929,-4220l948,-4220e" filled="false" stroked="true" strokeweight=".47998pt" strokecolor="#000000">
                <v:path arrowok="t"/>
              </v:shape>
            </v:group>
            <v:group style="position:absolute;left:948;top:-4220;width:20;height:2" coordorigin="948,-4220" coordsize="20,2">
              <v:shape style="position:absolute;left:948;top:-4220;width:20;height:2" coordorigin="948,-4220" coordsize="20,0" path="m948,-4220l967,-4220e" filled="false" stroked="true" strokeweight=".47998pt" strokecolor="#000000">
                <v:path arrowok="t"/>
              </v:shape>
            </v:group>
            <v:group style="position:absolute;left:967;top:-4220;width:20;height:2" coordorigin="967,-4220" coordsize="20,2">
              <v:shape style="position:absolute;left:967;top:-4220;width:20;height:2" coordorigin="967,-4220" coordsize="20,0" path="m967,-4220l986,-4220e" filled="false" stroked="true" strokeweight=".47998pt" strokecolor="#000000">
                <v:path arrowok="t"/>
              </v:shape>
            </v:group>
            <v:group style="position:absolute;left:986;top:-4220;width:20;height:2" coordorigin="986,-4220" coordsize="20,2">
              <v:shape style="position:absolute;left:986;top:-4220;width:20;height:2" coordorigin="986,-4220" coordsize="20,0" path="m986,-4220l1006,-4220e" filled="false" stroked="true" strokeweight=".47998pt" strokecolor="#000000">
                <v:path arrowok="t"/>
              </v:shape>
            </v:group>
            <v:group style="position:absolute;left:1006;top:-4220;width:20;height:2" coordorigin="1006,-4220" coordsize="20,2">
              <v:shape style="position:absolute;left:1006;top:-4220;width:20;height:2" coordorigin="1006,-4220" coordsize="20,0" path="m1006,-4220l1025,-4220e" filled="false" stroked="true" strokeweight=".47998pt" strokecolor="#000000">
                <v:path arrowok="t"/>
              </v:shape>
            </v:group>
            <v:group style="position:absolute;left:1025;top:-4220;width:20;height:2" coordorigin="1025,-4220" coordsize="20,2">
              <v:shape style="position:absolute;left:1025;top:-4220;width:20;height:2" coordorigin="1025,-4220" coordsize="20,0" path="m1025,-4220l1044,-4220e" filled="false" stroked="true" strokeweight=".47998pt" strokecolor="#000000">
                <v:path arrowok="t"/>
              </v:shape>
            </v:group>
            <v:group style="position:absolute;left:1044;top:-4220;width:20;height:2" coordorigin="1044,-4220" coordsize="20,2">
              <v:shape style="position:absolute;left:1044;top:-4220;width:20;height:2" coordorigin="1044,-4220" coordsize="20,0" path="m1044,-4220l1063,-4220e" filled="false" stroked="true" strokeweight=".47998pt" strokecolor="#000000">
                <v:path arrowok="t"/>
              </v:shape>
            </v:group>
            <v:group style="position:absolute;left:1063;top:-4220;width:20;height:2" coordorigin="1063,-4220" coordsize="20,2">
              <v:shape style="position:absolute;left:1063;top:-4220;width:20;height:2" coordorigin="1063,-4220" coordsize="20,0" path="m1063,-4220l1082,-4220e" filled="false" stroked="true" strokeweight=".47998pt" strokecolor="#000000">
                <v:path arrowok="t"/>
              </v:shape>
            </v:group>
            <v:group style="position:absolute;left:1082;top:-4220;width:20;height:2" coordorigin="1082,-4220" coordsize="20,2">
              <v:shape style="position:absolute;left:1082;top:-4220;width:20;height:2" coordorigin="1082,-4220" coordsize="20,0" path="m1082,-4220l1102,-4220e" filled="false" stroked="true" strokeweight=".47998pt" strokecolor="#000000">
                <v:path arrowok="t"/>
              </v:shape>
            </v:group>
            <v:group style="position:absolute;left:1102;top:-4220;width:20;height:2" coordorigin="1102,-4220" coordsize="20,2">
              <v:shape style="position:absolute;left:1102;top:-4220;width:20;height:2" coordorigin="1102,-4220" coordsize="20,0" path="m1102,-4220l1121,-4220e" filled="false" stroked="true" strokeweight=".47998pt" strokecolor="#000000">
                <v:path arrowok="t"/>
              </v:shape>
            </v:group>
            <v:group style="position:absolute;left:1121;top:-4220;width:20;height:2" coordorigin="1121,-4220" coordsize="20,2">
              <v:shape style="position:absolute;left:1121;top:-4220;width:20;height:2" coordorigin="1121,-4220" coordsize="20,0" path="m1121,-4220l1140,-4220e" filled="false" stroked="true" strokeweight=".47998pt" strokecolor="#000000">
                <v:path arrowok="t"/>
              </v:shape>
            </v:group>
            <v:group style="position:absolute;left:1140;top:-4220;width:20;height:2" coordorigin="1140,-4220" coordsize="20,2">
              <v:shape style="position:absolute;left:1140;top:-4220;width:20;height:2" coordorigin="1140,-4220" coordsize="20,0" path="m1140,-4220l1159,-4220e" filled="false" stroked="true" strokeweight=".47998pt" strokecolor="#000000">
                <v:path arrowok="t"/>
              </v:shape>
            </v:group>
            <v:group style="position:absolute;left:1159;top:-4220;width:20;height:2" coordorigin="1159,-4220" coordsize="20,2">
              <v:shape style="position:absolute;left:1159;top:-4220;width:20;height:2" coordorigin="1159,-4220" coordsize="20,0" path="m1159,-4220l1178,-4220e" filled="false" stroked="true" strokeweight=".47998pt" strokecolor="#000000">
                <v:path arrowok="t"/>
              </v:shape>
            </v:group>
            <v:group style="position:absolute;left:1178;top:-4220;width:20;height:2" coordorigin="1178,-4220" coordsize="20,2">
              <v:shape style="position:absolute;left:1178;top:-4220;width:20;height:2" coordorigin="1178,-4220" coordsize="20,0" path="m1178,-4220l1198,-4220e" filled="false" stroked="true" strokeweight=".47998pt" strokecolor="#000000">
                <v:path arrowok="t"/>
              </v:shape>
            </v:group>
            <v:group style="position:absolute;left:1198;top:-4220;width:20;height:2" coordorigin="1198,-4220" coordsize="20,2">
              <v:shape style="position:absolute;left:1198;top:-4220;width:20;height:2" coordorigin="1198,-4220" coordsize="20,0" path="m1198,-4220l1217,-4220e" filled="false" stroked="true" strokeweight=".47998pt" strokecolor="#000000">
                <v:path arrowok="t"/>
              </v:shape>
            </v:group>
            <v:group style="position:absolute;left:1217;top:-4220;width:20;height:2" coordorigin="1217,-4220" coordsize="20,2">
              <v:shape style="position:absolute;left:1217;top:-4220;width:20;height:2" coordorigin="1217,-4220" coordsize="20,0" path="m1217,-4220l1236,-4220e" filled="false" stroked="true" strokeweight=".47998pt" strokecolor="#000000">
                <v:path arrowok="t"/>
              </v:shape>
            </v:group>
            <v:group style="position:absolute;left:1236;top:-4220;width:20;height:2" coordorigin="1236,-4220" coordsize="20,2">
              <v:shape style="position:absolute;left:1236;top:-4220;width:20;height:2" coordorigin="1236,-4220" coordsize="20,0" path="m1236,-4220l1255,-4220e" filled="false" stroked="true" strokeweight=".47998pt" strokecolor="#000000">
                <v:path arrowok="t"/>
              </v:shape>
            </v:group>
            <v:group style="position:absolute;left:1255;top:-4220;width:20;height:2" coordorigin="1255,-4220" coordsize="20,2">
              <v:shape style="position:absolute;left:1255;top:-4220;width:20;height:2" coordorigin="1255,-4220" coordsize="20,0" path="m1255,-4220l1275,-4220e" filled="false" stroked="true" strokeweight=".47998pt" strokecolor="#000000">
                <v:path arrowok="t"/>
              </v:shape>
            </v:group>
            <v:group style="position:absolute;left:1275;top:-4220;width:20;height:2" coordorigin="1275,-4220" coordsize="20,2">
              <v:shape style="position:absolute;left:1275;top:-4220;width:20;height:2" coordorigin="1275,-4220" coordsize="20,0" path="m1275,-4220l1294,-4220e" filled="false" stroked="true" strokeweight=".47998pt" strokecolor="#000000">
                <v:path arrowok="t"/>
              </v:shape>
            </v:group>
            <v:group style="position:absolute;left:1294;top:-4220;width:20;height:2" coordorigin="1294,-4220" coordsize="20,2">
              <v:shape style="position:absolute;left:1294;top:-4220;width:20;height:2" coordorigin="1294,-4220" coordsize="20,0" path="m1294,-4220l1313,-4220e" filled="false" stroked="true" strokeweight=".47998pt" strokecolor="#000000">
                <v:path arrowok="t"/>
              </v:shape>
            </v:group>
            <v:group style="position:absolute;left:1313;top:-4220;width:20;height:2" coordorigin="1313,-4220" coordsize="20,2">
              <v:shape style="position:absolute;left:1313;top:-4220;width:20;height:2" coordorigin="1313,-4220" coordsize="20,0" path="m1313,-4220l1332,-4220e" filled="false" stroked="true" strokeweight=".47998pt" strokecolor="#000000">
                <v:path arrowok="t"/>
              </v:shape>
            </v:group>
            <v:group style="position:absolute;left:1332;top:-4220;width:20;height:2" coordorigin="1332,-4220" coordsize="20,2">
              <v:shape style="position:absolute;left:1332;top:-4220;width:20;height:2" coordorigin="1332,-4220" coordsize="20,0" path="m1332,-4220l1352,-4220e" filled="false" stroked="true" strokeweight=".47998pt" strokecolor="#000000">
                <v:path arrowok="t"/>
              </v:shape>
            </v:group>
            <v:group style="position:absolute;left:1352;top:-4220;width:20;height:2" coordorigin="1352,-4220" coordsize="20,2">
              <v:shape style="position:absolute;left:1352;top:-4220;width:20;height:2" coordorigin="1352,-4220" coordsize="20,0" path="m1352,-4220l1371,-4220e" filled="false" stroked="true" strokeweight=".47998pt" strokecolor="#000000">
                <v:path arrowok="t"/>
              </v:shape>
            </v:group>
            <v:group style="position:absolute;left:1371;top:-4220;width:20;height:2" coordorigin="1371,-4220" coordsize="20,2">
              <v:shape style="position:absolute;left:1371;top:-4220;width:20;height:2" coordorigin="1371,-4220" coordsize="20,0" path="m1371,-4220l1390,-4220e" filled="false" stroked="true" strokeweight=".47998pt" strokecolor="#000000">
                <v:path arrowok="t"/>
              </v:shape>
            </v:group>
            <v:group style="position:absolute;left:1390;top:-4220;width:20;height:2" coordorigin="1390,-4220" coordsize="20,2">
              <v:shape style="position:absolute;left:1390;top:-4220;width:20;height:2" coordorigin="1390,-4220" coordsize="20,0" path="m1390,-4220l1409,-4220e" filled="false" stroked="true" strokeweight=".47998pt" strokecolor="#000000">
                <v:path arrowok="t"/>
              </v:shape>
            </v:group>
            <v:group style="position:absolute;left:1409;top:-4220;width:20;height:2" coordorigin="1409,-4220" coordsize="20,2">
              <v:shape style="position:absolute;left:1409;top:-4220;width:20;height:2" coordorigin="1409,-4220" coordsize="20,0" path="m1409,-4220l1428,-4220e" filled="false" stroked="true" strokeweight=".47998pt" strokecolor="#000000">
                <v:path arrowok="t"/>
              </v:shape>
            </v:group>
            <v:group style="position:absolute;left:1428;top:-4220;width:20;height:2" coordorigin="1428,-4220" coordsize="20,2">
              <v:shape style="position:absolute;left:1428;top:-4220;width:20;height:2" coordorigin="1428,-4220" coordsize="20,0" path="m1428,-4220l1448,-4220e" filled="false" stroked="true" strokeweight=".47998pt" strokecolor="#000000">
                <v:path arrowok="t"/>
              </v:shape>
            </v:group>
            <v:group style="position:absolute;left:1448;top:-4220;width:20;height:2" coordorigin="1448,-4220" coordsize="20,2">
              <v:shape style="position:absolute;left:1448;top:-4220;width:20;height:2" coordorigin="1448,-4220" coordsize="20,0" path="m1448,-4220l1467,-4220e" filled="false" stroked="true" strokeweight=".47998pt" strokecolor="#000000">
                <v:path arrowok="t"/>
              </v:shape>
            </v:group>
            <v:group style="position:absolute;left:1467;top:-4220;width:20;height:2" coordorigin="1467,-4220" coordsize="20,2">
              <v:shape style="position:absolute;left:1467;top:-4220;width:20;height:2" coordorigin="1467,-4220" coordsize="20,0" path="m1467,-4220l1486,-4220e" filled="false" stroked="true" strokeweight=".47998pt" strokecolor="#000000">
                <v:path arrowok="t"/>
              </v:shape>
            </v:group>
            <v:group style="position:absolute;left:1486;top:-4220;width:20;height:2" coordorigin="1486,-4220" coordsize="20,2">
              <v:shape style="position:absolute;left:1486;top:-4220;width:20;height:2" coordorigin="1486,-4220" coordsize="20,0" path="m1486,-4220l1505,-4220e" filled="false" stroked="true" strokeweight=".47998pt" strokecolor="#000000">
                <v:path arrowok="t"/>
              </v:shape>
            </v:group>
            <v:group style="position:absolute;left:1505;top:-4220;width:20;height:2" coordorigin="1505,-4220" coordsize="20,2">
              <v:shape style="position:absolute;left:1505;top:-4220;width:20;height:2" coordorigin="1505,-4220" coordsize="20,0" path="m1505,-4220l1524,-4220e" filled="false" stroked="true" strokeweight=".47998pt" strokecolor="#000000">
                <v:path arrowok="t"/>
              </v:shape>
            </v:group>
            <v:group style="position:absolute;left:1524;top:-4220;width:20;height:2" coordorigin="1524,-4220" coordsize="20,2">
              <v:shape style="position:absolute;left:1524;top:-4220;width:20;height:2" coordorigin="1524,-4220" coordsize="20,0" path="m1524,-4220l1544,-4220e" filled="false" stroked="true" strokeweight=".47998pt" strokecolor="#000000">
                <v:path arrowok="t"/>
              </v:shape>
            </v:group>
            <v:group style="position:absolute;left:1544;top:-4220;width:20;height:2" coordorigin="1544,-4220" coordsize="20,2">
              <v:shape style="position:absolute;left:1544;top:-4220;width:20;height:2" coordorigin="1544,-4220" coordsize="20,0" path="m1544,-4220l1563,-4220e" filled="false" stroked="true" strokeweight=".47998pt" strokecolor="#000000">
                <v:path arrowok="t"/>
              </v:shape>
            </v:group>
            <v:group style="position:absolute;left:1563;top:-4220;width:20;height:2" coordorigin="1563,-4220" coordsize="20,2">
              <v:shape style="position:absolute;left:1563;top:-4220;width:20;height:2" coordorigin="1563,-4220" coordsize="20,0" path="m1563,-4220l1582,-4220e" filled="false" stroked="true" strokeweight=".47998pt" strokecolor="#000000">
                <v:path arrowok="t"/>
              </v:shape>
            </v:group>
            <v:group style="position:absolute;left:1582;top:-4220;width:20;height:2" coordorigin="1582,-4220" coordsize="20,2">
              <v:shape style="position:absolute;left:1582;top:-4220;width:20;height:2" coordorigin="1582,-4220" coordsize="20,0" path="m1582,-4220l1601,-4220e" filled="false" stroked="true" strokeweight=".47998pt" strokecolor="#000000">
                <v:path arrowok="t"/>
              </v:shape>
            </v:group>
            <v:group style="position:absolute;left:1601;top:-4220;width:20;height:2" coordorigin="1601,-4220" coordsize="20,2">
              <v:shape style="position:absolute;left:1601;top:-4220;width:20;height:2" coordorigin="1601,-4220" coordsize="20,0" path="m1601,-4220l1620,-4220e" filled="false" stroked="true" strokeweight=".47998pt" strokecolor="#000000">
                <v:path arrowok="t"/>
              </v:shape>
            </v:group>
            <v:group style="position:absolute;left:1620;top:-4220;width:20;height:2" coordorigin="1620,-4220" coordsize="20,2">
              <v:shape style="position:absolute;left:1620;top:-4220;width:20;height:2" coordorigin="1620,-4220" coordsize="20,0" path="m1620,-4220l1640,-4220e" filled="false" stroked="true" strokeweight=".47998pt" strokecolor="#000000">
                <v:path arrowok="t"/>
              </v:shape>
            </v:group>
            <v:group style="position:absolute;left:1640;top:-4220;width:20;height:2" coordorigin="1640,-4220" coordsize="20,2">
              <v:shape style="position:absolute;left:1640;top:-4220;width:20;height:2" coordorigin="1640,-4220" coordsize="20,0" path="m1640,-4220l1659,-4220e" filled="false" stroked="true" strokeweight=".47998pt" strokecolor="#000000">
                <v:path arrowok="t"/>
              </v:shape>
            </v:group>
            <v:group style="position:absolute;left:1659;top:-4220;width:20;height:2" coordorigin="1659,-4220" coordsize="20,2">
              <v:shape style="position:absolute;left:1659;top:-4220;width:20;height:2" coordorigin="1659,-4220" coordsize="20,0" path="m1659,-4220l1678,-4220e" filled="false" stroked="true" strokeweight=".47998pt" strokecolor="#000000">
                <v:path arrowok="t"/>
              </v:shape>
            </v:group>
            <v:group style="position:absolute;left:1678;top:-4220;width:20;height:2" coordorigin="1678,-4220" coordsize="20,2">
              <v:shape style="position:absolute;left:1678;top:-4220;width:20;height:2" coordorigin="1678,-4220" coordsize="20,0" path="m1678,-4220l1697,-4220e" filled="false" stroked="true" strokeweight=".47998pt" strokecolor="#000000">
                <v:path arrowok="t"/>
              </v:shape>
            </v:group>
            <v:group style="position:absolute;left:1697;top:-4220;width:20;height:2" coordorigin="1697,-4220" coordsize="20,2">
              <v:shape style="position:absolute;left:1697;top:-4220;width:20;height:2" coordorigin="1697,-4220" coordsize="20,0" path="m1697,-4220l1716,-4220e" filled="false" stroked="true" strokeweight=".47998pt" strokecolor="#000000">
                <v:path arrowok="t"/>
              </v:shape>
            </v:group>
            <v:group style="position:absolute;left:1716;top:-4220;width:20;height:2" coordorigin="1716,-4220" coordsize="20,2">
              <v:shape style="position:absolute;left:1716;top:-4220;width:20;height:2" coordorigin="1716,-4220" coordsize="20,0" path="m1716,-4220l1736,-4220e" filled="false" stroked="true" strokeweight=".47998pt" strokecolor="#000000">
                <v:path arrowok="t"/>
              </v:shape>
            </v:group>
            <v:group style="position:absolute;left:1736;top:-4220;width:20;height:2" coordorigin="1736,-4220" coordsize="20,2">
              <v:shape style="position:absolute;left:1736;top:-4220;width:20;height:2" coordorigin="1736,-4220" coordsize="20,0" path="m1736,-4220l1755,-4220e" filled="false" stroked="true" strokeweight=".47998pt" strokecolor="#000000">
                <v:path arrowok="t"/>
              </v:shape>
            </v:group>
            <v:group style="position:absolute;left:1755;top:-4220;width:20;height:2" coordorigin="1755,-4220" coordsize="20,2">
              <v:shape style="position:absolute;left:1755;top:-4220;width:20;height:2" coordorigin="1755,-4220" coordsize="20,0" path="m1755,-4220l1774,-4220e" filled="false" stroked="true" strokeweight=".47998pt" strokecolor="#000000">
                <v:path arrowok="t"/>
              </v:shape>
            </v:group>
            <v:group style="position:absolute;left:1774;top:-4220;width:20;height:2" coordorigin="1774,-4220" coordsize="20,2">
              <v:shape style="position:absolute;left:1774;top:-4220;width:20;height:2" coordorigin="1774,-4220" coordsize="20,0" path="m1774,-4220l1793,-4220e" filled="false" stroked="true" strokeweight=".47998pt" strokecolor="#000000">
                <v:path arrowok="t"/>
              </v:shape>
            </v:group>
            <v:group style="position:absolute;left:1793;top:-4220;width:20;height:2" coordorigin="1793,-4220" coordsize="20,2">
              <v:shape style="position:absolute;left:1793;top:-4220;width:20;height:2" coordorigin="1793,-4220" coordsize="20,0" path="m1793,-4220l1812,-4220e" filled="false" stroked="true" strokeweight=".47998pt" strokecolor="#000000">
                <v:path arrowok="t"/>
              </v:shape>
            </v:group>
            <v:group style="position:absolute;left:1812;top:-4220;width:20;height:2" coordorigin="1812,-4220" coordsize="20,2">
              <v:shape style="position:absolute;left:1812;top:-4220;width:20;height:2" coordorigin="1812,-4220" coordsize="20,0" path="m1812,-4220l1832,-4220e" filled="false" stroked="true" strokeweight=".47998pt" strokecolor="#000000">
                <v:path arrowok="t"/>
              </v:shape>
            </v:group>
            <v:group style="position:absolute;left:1832;top:-4220;width:20;height:2" coordorigin="1832,-4220" coordsize="20,2">
              <v:shape style="position:absolute;left:1832;top:-4220;width:20;height:2" coordorigin="1832,-4220" coordsize="20,0" path="m1832,-4220l1851,-4220e" filled="false" stroked="true" strokeweight=".47998pt" strokecolor="#000000">
                <v:path arrowok="t"/>
              </v:shape>
            </v:group>
            <v:group style="position:absolute;left:1851;top:-4220;width:20;height:2" coordorigin="1851,-4220" coordsize="20,2">
              <v:shape style="position:absolute;left:1851;top:-4220;width:20;height:2" coordorigin="1851,-4220" coordsize="20,0" path="m1851,-4220l1870,-4220e" filled="false" stroked="true" strokeweight=".47998pt" strokecolor="#000000">
                <v:path arrowok="t"/>
              </v:shape>
            </v:group>
            <v:group style="position:absolute;left:1870;top:-4220;width:20;height:2" coordorigin="1870,-4220" coordsize="20,2">
              <v:shape style="position:absolute;left:1870;top:-4220;width:20;height:2" coordorigin="1870,-4220" coordsize="20,0" path="m1870,-4220l1889,-4220e" filled="false" stroked="true" strokeweight=".47998pt" strokecolor="#000000">
                <v:path arrowok="t"/>
              </v:shape>
            </v:group>
            <v:group style="position:absolute;left:1889;top:-4220;width:20;height:2" coordorigin="1889,-4220" coordsize="20,2">
              <v:shape style="position:absolute;left:1889;top:-4220;width:20;height:2" coordorigin="1889,-4220" coordsize="20,0" path="m1889,-4220l1908,-4220e" filled="false" stroked="true" strokeweight=".47998pt" strokecolor="#000000">
                <v:path arrowok="t"/>
              </v:shape>
            </v:group>
            <v:group style="position:absolute;left:1908;top:-4220;width:20;height:2" coordorigin="1908,-4220" coordsize="20,2">
              <v:shape style="position:absolute;left:1908;top:-4220;width:20;height:2" coordorigin="1908,-4220" coordsize="20,0" path="m1908,-4220l1928,-4220e" filled="false" stroked="true" strokeweight=".47998pt" strokecolor="#000000">
                <v:path arrowok="t"/>
              </v:shape>
            </v:group>
            <v:group style="position:absolute;left:1928;top:-4220;width:20;height:2" coordorigin="1928,-4220" coordsize="20,2">
              <v:shape style="position:absolute;left:1928;top:-4220;width:20;height:2" coordorigin="1928,-4220" coordsize="20,0" path="m1928,-4220l1947,-4220e" filled="false" stroked="true" strokeweight=".47998pt" strokecolor="#000000">
                <v:path arrowok="t"/>
              </v:shape>
            </v:group>
            <v:group style="position:absolute;left:1947;top:-4220;width:20;height:2" coordorigin="1947,-4220" coordsize="20,2">
              <v:shape style="position:absolute;left:1947;top:-4220;width:20;height:2" coordorigin="1947,-4220" coordsize="20,0" path="m1947,-4220l1966,-4220e" filled="false" stroked="true" strokeweight=".47998pt" strokecolor="#000000">
                <v:path arrowok="t"/>
              </v:shape>
            </v:group>
            <v:group style="position:absolute;left:1966;top:-4220;width:20;height:2" coordorigin="1966,-4220" coordsize="20,2">
              <v:shape style="position:absolute;left:1966;top:-4220;width:20;height:2" coordorigin="1966,-4220" coordsize="20,0" path="m1966,-4220l1985,-4220e" filled="false" stroked="true" strokeweight=".47998pt" strokecolor="#000000">
                <v:path arrowok="t"/>
              </v:shape>
            </v:group>
            <v:group style="position:absolute;left:1985;top:-4220;width:20;height:2" coordorigin="1985,-4220" coordsize="20,2">
              <v:shape style="position:absolute;left:1985;top:-4220;width:20;height:2" coordorigin="1985,-4220" coordsize="20,0" path="m1985,-4220l2004,-4220e" filled="false" stroked="true" strokeweight=".47998pt" strokecolor="#000000">
                <v:path arrowok="t"/>
              </v:shape>
            </v:group>
            <v:group style="position:absolute;left:2004;top:-4220;width:20;height:2" coordorigin="2004,-4220" coordsize="20,2">
              <v:shape style="position:absolute;left:2004;top:-4220;width:20;height:2" coordorigin="2004,-4220" coordsize="20,0" path="m2004,-4220l2024,-4220e" filled="false" stroked="true" strokeweight=".47998pt" strokecolor="#000000">
                <v:path arrowok="t"/>
              </v:shape>
            </v:group>
            <v:group style="position:absolute;left:2024;top:-4220;width:20;height:2" coordorigin="2024,-4220" coordsize="20,2">
              <v:shape style="position:absolute;left:2024;top:-4220;width:20;height:2" coordorigin="2024,-4220" coordsize="20,0" path="m2024,-4220l2043,-4220e" filled="false" stroked="true" strokeweight=".47998pt" strokecolor="#000000">
                <v:path arrowok="t"/>
              </v:shape>
            </v:group>
            <v:group style="position:absolute;left:2043;top:-4220;width:20;height:2" coordorigin="2043,-4220" coordsize="20,2">
              <v:shape style="position:absolute;left:2043;top:-4220;width:20;height:2" coordorigin="2043,-4220" coordsize="20,0" path="m2043,-4220l2062,-4220e" filled="false" stroked="true" strokeweight=".47998pt" strokecolor="#000000">
                <v:path arrowok="t"/>
              </v:shape>
            </v:group>
            <v:group style="position:absolute;left:2062;top:-4220;width:20;height:2" coordorigin="2062,-4220" coordsize="20,2">
              <v:shape style="position:absolute;left:2062;top:-4220;width:20;height:2" coordorigin="2062,-4220" coordsize="20,0" path="m2062,-4220l2081,-4220e" filled="false" stroked="true" strokeweight=".47998pt" strokecolor="#000000">
                <v:path arrowok="t"/>
              </v:shape>
            </v:group>
            <v:group style="position:absolute;left:2081;top:-4220;width:20;height:2" coordorigin="2081,-4220" coordsize="20,2">
              <v:shape style="position:absolute;left:2081;top:-4220;width:20;height:2" coordorigin="2081,-4220" coordsize="20,0" path="m2081,-4220l2100,-4220e" filled="false" stroked="true" strokeweight=".47998pt" strokecolor="#000000">
                <v:path arrowok="t"/>
              </v:shape>
            </v:group>
            <v:group style="position:absolute;left:2100;top:-4220;width:20;height:2" coordorigin="2100,-4220" coordsize="20,2">
              <v:shape style="position:absolute;left:2100;top:-4220;width:20;height:2" coordorigin="2100,-4220" coordsize="20,0" path="m2100,-4220l2120,-4220e" filled="false" stroked="true" strokeweight=".47998pt" strokecolor="#000000">
                <v:path arrowok="t"/>
              </v:shape>
            </v:group>
            <v:group style="position:absolute;left:2120;top:-4220;width:20;height:2" coordorigin="2120,-4220" coordsize="20,2">
              <v:shape style="position:absolute;left:2120;top:-4220;width:20;height:2" coordorigin="2120,-4220" coordsize="20,0" path="m2120,-4220l2139,-4220e" filled="false" stroked="true" strokeweight=".47998pt" strokecolor="#000000">
                <v:path arrowok="t"/>
              </v:shape>
            </v:group>
            <v:group style="position:absolute;left:2139;top:-4220;width:20;height:2" coordorigin="2139,-4220" coordsize="20,2">
              <v:shape style="position:absolute;left:2139;top:-4220;width:20;height:2" coordorigin="2139,-4220" coordsize="20,0" path="m2139,-4220l2158,-4220e" filled="false" stroked="true" strokeweight=".47998pt" strokecolor="#000000">
                <v:path arrowok="t"/>
              </v:shape>
            </v:group>
            <v:group style="position:absolute;left:2158;top:-4220;width:20;height:2" coordorigin="2158,-4220" coordsize="20,2">
              <v:shape style="position:absolute;left:2158;top:-4220;width:20;height:2" coordorigin="2158,-4220" coordsize="20,0" path="m2158,-4220l2177,-4220e" filled="false" stroked="true" strokeweight=".47998pt" strokecolor="#000000">
                <v:path arrowok="t"/>
              </v:shape>
            </v:group>
            <v:group style="position:absolute;left:2177;top:-4220;width:20;height:2" coordorigin="2177,-4220" coordsize="20,2">
              <v:shape style="position:absolute;left:2177;top:-4220;width:20;height:2" coordorigin="2177,-4220" coordsize="20,0" path="m2177,-4220l2196,-4220e" filled="false" stroked="true" strokeweight=".47998pt" strokecolor="#000000">
                <v:path arrowok="t"/>
              </v:shape>
            </v:group>
            <v:group style="position:absolute;left:2196;top:-4220;width:20;height:2" coordorigin="2196,-4220" coordsize="20,2">
              <v:shape style="position:absolute;left:2196;top:-4220;width:20;height:2" coordorigin="2196,-4220" coordsize="20,0" path="m2196,-4220l2216,-4220e" filled="false" stroked="true" strokeweight=".47998pt" strokecolor="#000000">
                <v:path arrowok="t"/>
              </v:shape>
            </v:group>
            <v:group style="position:absolute;left:2216;top:-4220;width:20;height:2" coordorigin="2216,-4220" coordsize="20,2">
              <v:shape style="position:absolute;left:2216;top:-4220;width:20;height:2" coordorigin="2216,-4220" coordsize="20,0" path="m2216,-4220l2235,-4220e" filled="false" stroked="true" strokeweight=".47998pt" strokecolor="#000000">
                <v:path arrowok="t"/>
              </v:shape>
            </v:group>
            <v:group style="position:absolute;left:2235;top:-4220;width:20;height:2" coordorigin="2235,-4220" coordsize="20,2">
              <v:shape style="position:absolute;left:2235;top:-4220;width:20;height:2" coordorigin="2235,-4220" coordsize="20,0" path="m2235,-4220l2254,-4220e" filled="false" stroked="true" strokeweight=".47998pt" strokecolor="#000000">
                <v:path arrowok="t"/>
              </v:shape>
            </v:group>
            <v:group style="position:absolute;left:2254;top:-4220;width:20;height:2" coordorigin="2254,-4220" coordsize="20,2">
              <v:shape style="position:absolute;left:2254;top:-4220;width:20;height:2" coordorigin="2254,-4220" coordsize="20,0" path="m2254,-4220l2273,-4220e" filled="false" stroked="true" strokeweight=".47998pt" strokecolor="#000000">
                <v:path arrowok="t"/>
              </v:shape>
            </v:group>
            <v:group style="position:absolute;left:2273;top:-4220;width:20;height:2" coordorigin="2273,-4220" coordsize="20,2">
              <v:shape style="position:absolute;left:2273;top:-4220;width:20;height:2" coordorigin="2273,-4220" coordsize="20,0" path="m2273,-4220l2292,-4220e" filled="false" stroked="true" strokeweight=".47998pt" strokecolor="#000000">
                <v:path arrowok="t"/>
              </v:shape>
            </v:group>
            <v:group style="position:absolute;left:2292;top:-4220;width:20;height:2" coordorigin="2292,-4220" coordsize="20,2">
              <v:shape style="position:absolute;left:2292;top:-4220;width:20;height:2" coordorigin="2292,-4220" coordsize="20,0" path="m2292,-4220l2312,-4220e" filled="false" stroked="true" strokeweight=".47998pt" strokecolor="#000000">
                <v:path arrowok="t"/>
              </v:shape>
            </v:group>
            <v:group style="position:absolute;left:2312;top:-4220;width:20;height:2" coordorigin="2312,-4220" coordsize="20,2">
              <v:shape style="position:absolute;left:2312;top:-4220;width:20;height:2" coordorigin="2312,-4220" coordsize="20,0" path="m2312,-4220l2331,-4220e" filled="false" stroked="true" strokeweight=".47998pt" strokecolor="#000000">
                <v:path arrowok="t"/>
              </v:shape>
            </v:group>
            <v:group style="position:absolute;left:2331;top:-4220;width:20;height:2" coordorigin="2331,-4220" coordsize="20,2">
              <v:shape style="position:absolute;left:2331;top:-4220;width:20;height:2" coordorigin="2331,-4220" coordsize="20,0" path="m2331,-4220l2350,-4220e" filled="false" stroked="true" strokeweight=".47998pt" strokecolor="#000000">
                <v:path arrowok="t"/>
              </v:shape>
            </v:group>
            <v:group style="position:absolute;left:2350;top:-4220;width:20;height:2" coordorigin="2350,-4220" coordsize="20,2">
              <v:shape style="position:absolute;left:2350;top:-4220;width:20;height:2" coordorigin="2350,-4220" coordsize="20,0" path="m2350,-4220l2369,-4220e" filled="false" stroked="true" strokeweight=".47998pt" strokecolor="#000000">
                <v:path arrowok="t"/>
              </v:shape>
            </v:group>
            <v:group style="position:absolute;left:2369;top:-4220;width:20;height:2" coordorigin="2369,-4220" coordsize="20,2">
              <v:shape style="position:absolute;left:2369;top:-4220;width:20;height:2" coordorigin="2369,-4220" coordsize="20,0" path="m2369,-4220l2388,-4220e" filled="false" stroked="true" strokeweight=".47998pt" strokecolor="#000000">
                <v:path arrowok="t"/>
              </v:shape>
            </v:group>
            <v:group style="position:absolute;left:2388;top:-4220;width:20;height:2" coordorigin="2388,-4220" coordsize="20,2">
              <v:shape style="position:absolute;left:2388;top:-4220;width:20;height:2" coordorigin="2388,-4220" coordsize="20,0" path="m2388,-4220l2408,-4220e" filled="false" stroked="true" strokeweight=".47998pt" strokecolor="#000000">
                <v:path arrowok="t"/>
              </v:shape>
            </v:group>
            <v:group style="position:absolute;left:2408;top:-4220;width:20;height:2" coordorigin="2408,-4220" coordsize="20,2">
              <v:shape style="position:absolute;left:2408;top:-4220;width:20;height:2" coordorigin="2408,-4220" coordsize="20,0" path="m2408,-4220l2427,-4220e" filled="false" stroked="true" strokeweight=".47998pt" strokecolor="#000000">
                <v:path arrowok="t"/>
              </v:shape>
            </v:group>
            <v:group style="position:absolute;left:2427;top:-4220;width:20;height:2" coordorigin="2427,-4220" coordsize="20,2">
              <v:shape style="position:absolute;left:2427;top:-4220;width:20;height:2" coordorigin="2427,-4220" coordsize="20,0" path="m2427,-4220l2446,-4220e" filled="false" stroked="true" strokeweight=".47998pt" strokecolor="#000000">
                <v:path arrowok="t"/>
              </v:shape>
            </v:group>
            <v:group style="position:absolute;left:2446;top:-4220;width:20;height:2" coordorigin="2446,-4220" coordsize="20,2">
              <v:shape style="position:absolute;left:2446;top:-4220;width:20;height:2" coordorigin="2446,-4220" coordsize="20,0" path="m2446,-4220l2465,-4220e" filled="false" stroked="true" strokeweight=".47998pt" strokecolor="#000000">
                <v:path arrowok="t"/>
              </v:shape>
            </v:group>
            <v:group style="position:absolute;left:2465;top:-4220;width:20;height:2" coordorigin="2465,-4220" coordsize="20,2">
              <v:shape style="position:absolute;left:2465;top:-4220;width:20;height:2" coordorigin="2465,-4220" coordsize="20,0" path="m2465,-4220l2484,-4220e" filled="false" stroked="true" strokeweight=".47998pt" strokecolor="#000000">
                <v:path arrowok="t"/>
              </v:shape>
            </v:group>
            <v:group style="position:absolute;left:2484;top:-4220;width:20;height:2" coordorigin="2484,-4220" coordsize="20,2">
              <v:shape style="position:absolute;left:2484;top:-4220;width:20;height:2" coordorigin="2484,-4220" coordsize="20,0" path="m2484,-4220l2504,-4220e" filled="false" stroked="true" strokeweight=".47998pt" strokecolor="#000000">
                <v:path arrowok="t"/>
              </v:shape>
            </v:group>
            <v:group style="position:absolute;left:2504;top:-4220;width:20;height:2" coordorigin="2504,-4220" coordsize="20,2">
              <v:shape style="position:absolute;left:2504;top:-4220;width:20;height:2" coordorigin="2504,-4220" coordsize="20,0" path="m2504,-4220l2523,-4220e" filled="false" stroked="true" strokeweight=".47998pt" strokecolor="#000000">
                <v:path arrowok="t"/>
              </v:shape>
            </v:group>
            <v:group style="position:absolute;left:2523;top:-4220;width:20;height:2" coordorigin="2523,-4220" coordsize="20,2">
              <v:shape style="position:absolute;left:2523;top:-4220;width:20;height:2" coordorigin="2523,-4220" coordsize="20,0" path="m2523,-4220l2542,-4220e" filled="false" stroked="true" strokeweight=".47998pt" strokecolor="#000000">
                <v:path arrowok="t"/>
              </v:shape>
            </v:group>
            <v:group style="position:absolute;left:2542;top:-4220;width:20;height:2" coordorigin="2542,-4220" coordsize="20,2">
              <v:shape style="position:absolute;left:2542;top:-4220;width:20;height:2" coordorigin="2542,-4220" coordsize="20,0" path="m2542,-4220l2561,-4220e" filled="false" stroked="true" strokeweight=".47998pt" strokecolor="#000000">
                <v:path arrowok="t"/>
              </v:shape>
            </v:group>
            <v:group style="position:absolute;left:2561;top:-4220;width:20;height:2" coordorigin="2561,-4220" coordsize="20,2">
              <v:shape style="position:absolute;left:2561;top:-4220;width:20;height:2" coordorigin="2561,-4220" coordsize="20,0" path="m2561,-4220l2580,-4220e" filled="false" stroked="true" strokeweight=".47998pt" strokecolor="#000000">
                <v:path arrowok="t"/>
              </v:shape>
            </v:group>
            <v:group style="position:absolute;left:2580;top:-4220;width:20;height:2" coordorigin="2580,-4220" coordsize="20,2">
              <v:shape style="position:absolute;left:2580;top:-4220;width:20;height:2" coordorigin="2580,-4220" coordsize="20,0" path="m2580,-4220l2600,-4220e" filled="false" stroked="true" strokeweight=".47998pt" strokecolor="#000000">
                <v:path arrowok="t"/>
              </v:shape>
            </v:group>
            <v:group style="position:absolute;left:2600;top:-4220;width:20;height:2" coordorigin="2600,-4220" coordsize="20,2">
              <v:shape style="position:absolute;left:2600;top:-4220;width:20;height:2" coordorigin="2600,-4220" coordsize="20,0" path="m2600,-4220l2619,-4220e" filled="false" stroked="true" strokeweight=".47998pt" strokecolor="#000000">
                <v:path arrowok="t"/>
              </v:shape>
            </v:group>
            <v:group style="position:absolute;left:2619;top:-4220;width:20;height:2" coordorigin="2619,-4220" coordsize="20,2">
              <v:shape style="position:absolute;left:2619;top:-4220;width:20;height:2" coordorigin="2619,-4220" coordsize="20,0" path="m2619,-4220l2638,-4220e" filled="false" stroked="true" strokeweight=".47998pt" strokecolor="#000000">
                <v:path arrowok="t"/>
              </v:shape>
            </v:group>
            <v:group style="position:absolute;left:2638;top:-4220;width:20;height:2" coordorigin="2638,-4220" coordsize="20,2">
              <v:shape style="position:absolute;left:2638;top:-4220;width:20;height:2" coordorigin="2638,-4220" coordsize="20,0" path="m2638,-4220l2657,-4220e" filled="false" stroked="true" strokeweight=".47998pt" strokecolor="#000000">
                <v:path arrowok="t"/>
              </v:shape>
            </v:group>
            <v:group style="position:absolute;left:2657;top:-4220;width:20;height:2" coordorigin="2657,-4220" coordsize="20,2">
              <v:shape style="position:absolute;left:2657;top:-4220;width:20;height:2" coordorigin="2657,-4220" coordsize="20,0" path="m2657,-4220l2676,-4220e" filled="false" stroked="true" strokeweight=".47998pt" strokecolor="#000000">
                <v:path arrowok="t"/>
              </v:shape>
            </v:group>
            <v:group style="position:absolute;left:2676;top:-4220;width:20;height:2" coordorigin="2676,-4220" coordsize="20,2">
              <v:shape style="position:absolute;left:2676;top:-4220;width:20;height:2" coordorigin="2676,-4220" coordsize="20,0" path="m2676,-4220l2696,-4220e" filled="false" stroked="true" strokeweight=".47998pt" strokecolor="#000000">
                <v:path arrowok="t"/>
              </v:shape>
            </v:group>
            <v:group style="position:absolute;left:2696;top:-4220;width:20;height:2" coordorigin="2696,-4220" coordsize="20,2">
              <v:shape style="position:absolute;left:2696;top:-4220;width:20;height:2" coordorigin="2696,-4220" coordsize="20,0" path="m2696,-4220l2715,-4220e" filled="false" stroked="true" strokeweight=".47998pt" strokecolor="#000000">
                <v:path arrowok="t"/>
              </v:shape>
            </v:group>
            <v:group style="position:absolute;left:2715;top:-4220;width:20;height:2" coordorigin="2715,-4220" coordsize="20,2">
              <v:shape style="position:absolute;left:2715;top:-4220;width:20;height:2" coordorigin="2715,-4220" coordsize="20,0" path="m2715,-4220l2734,-4220e" filled="false" stroked="true" strokeweight=".47998pt" strokecolor="#000000">
                <v:path arrowok="t"/>
              </v:shape>
            </v:group>
            <v:group style="position:absolute;left:2734;top:-4220;width:20;height:2" coordorigin="2734,-4220" coordsize="20,2">
              <v:shape style="position:absolute;left:2734;top:-4220;width:20;height:2" coordorigin="2734,-4220" coordsize="20,0" path="m2734,-4220l2753,-4220e" filled="false" stroked="true" strokeweight=".47998pt" strokecolor="#000000">
                <v:path arrowok="t"/>
              </v:shape>
            </v:group>
            <v:group style="position:absolute;left:2753;top:-4220;width:20;height:2" coordorigin="2753,-4220" coordsize="20,2">
              <v:shape style="position:absolute;left:2753;top:-4220;width:20;height:2" coordorigin="2753,-4220" coordsize="20,0" path="m2753,-4220l2772,-4220e" filled="false" stroked="true" strokeweight=".47998pt" strokecolor="#000000">
                <v:path arrowok="t"/>
              </v:shape>
            </v:group>
            <v:group style="position:absolute;left:2772;top:-4220;width:20;height:2" coordorigin="2772,-4220" coordsize="20,2">
              <v:shape style="position:absolute;left:2772;top:-4220;width:20;height:2" coordorigin="2772,-4220" coordsize="20,0" path="m2772,-4220l2792,-4220e" filled="false" stroked="true" strokeweight=".47998pt" strokecolor="#000000">
                <v:path arrowok="t"/>
              </v:shape>
            </v:group>
            <v:group style="position:absolute;left:2792;top:-4220;width:20;height:2" coordorigin="2792,-4220" coordsize="20,2">
              <v:shape style="position:absolute;left:2792;top:-4220;width:20;height:2" coordorigin="2792,-4220" coordsize="20,0" path="m2792,-4220l2811,-4220e" filled="false" stroked="true" strokeweight=".47998pt" strokecolor="#000000">
                <v:path arrowok="t"/>
              </v:shape>
            </v:group>
            <v:group style="position:absolute;left:2811;top:-4220;width:20;height:2" coordorigin="2811,-4220" coordsize="20,2">
              <v:shape style="position:absolute;left:2811;top:-4220;width:20;height:2" coordorigin="2811,-4220" coordsize="20,0" path="m2811,-4220l2830,-4220e" filled="false" stroked="true" strokeweight=".47998pt" strokecolor="#000000">
                <v:path arrowok="t"/>
              </v:shape>
            </v:group>
            <v:group style="position:absolute;left:2830;top:-4220;width:20;height:2" coordorigin="2830,-4220" coordsize="20,2">
              <v:shape style="position:absolute;left:2830;top:-4220;width:20;height:2" coordorigin="2830,-4220" coordsize="20,0" path="m2830,-4220l2849,-4220e" filled="false" stroked="true" strokeweight=".47998pt" strokecolor="#000000">
                <v:path arrowok="t"/>
              </v:shape>
            </v:group>
            <v:group style="position:absolute;left:2849;top:-4220;width:20;height:2" coordorigin="2849,-4220" coordsize="20,2">
              <v:shape style="position:absolute;left:2849;top:-4220;width:20;height:2" coordorigin="2849,-4220" coordsize="20,0" path="m2849,-4220l2868,-4220e" filled="false" stroked="true" strokeweight=".47998pt" strokecolor="#000000">
                <v:path arrowok="t"/>
              </v:shape>
            </v:group>
            <v:group style="position:absolute;left:2868;top:-4220;width:20;height:2" coordorigin="2868,-4220" coordsize="20,2">
              <v:shape style="position:absolute;left:2868;top:-4220;width:20;height:2" coordorigin="2868,-4220" coordsize="20,0" path="m2868,-4220l2888,-4220e" filled="false" stroked="true" strokeweight=".47998pt" strokecolor="#000000">
                <v:path arrowok="t"/>
              </v:shape>
            </v:group>
            <v:group style="position:absolute;left:2888;top:-4220;width:20;height:2" coordorigin="2888,-4220" coordsize="20,2">
              <v:shape style="position:absolute;left:2888;top:-4220;width:20;height:2" coordorigin="2888,-4220" coordsize="20,0" path="m2888,-4220l2907,-4220e" filled="false" stroked="true" strokeweight=".47998pt" strokecolor="#000000">
                <v:path arrowok="t"/>
              </v:shape>
            </v:group>
            <v:group style="position:absolute;left:2907;top:-4220;width:20;height:2" coordorigin="2907,-4220" coordsize="20,2">
              <v:shape style="position:absolute;left:2907;top:-4220;width:20;height:2" coordorigin="2907,-4220" coordsize="20,0" path="m2907,-4220l2926,-4220e" filled="false" stroked="true" strokeweight=".47998pt" strokecolor="#000000">
                <v:path arrowok="t"/>
              </v:shape>
            </v:group>
            <v:group style="position:absolute;left:2926;top:-4220;width:20;height:2" coordorigin="2926,-4220" coordsize="20,2">
              <v:shape style="position:absolute;left:2926;top:-4220;width:20;height:2" coordorigin="2926,-4220" coordsize="20,0" path="m2926,-4220l2945,-4220e" filled="false" stroked="true" strokeweight=".47998pt" strokecolor="#000000">
                <v:path arrowok="t"/>
              </v:shape>
            </v:group>
            <v:group style="position:absolute;left:2945;top:-4220;width:20;height:2" coordorigin="2945,-4220" coordsize="20,2">
              <v:shape style="position:absolute;left:2945;top:-4220;width:20;height:2" coordorigin="2945,-4220" coordsize="20,0" path="m2945,-4220l2964,-4220e" filled="false" stroked="true" strokeweight=".47998pt" strokecolor="#000000">
                <v:path arrowok="t"/>
              </v:shape>
            </v:group>
            <v:group style="position:absolute;left:2964;top:-4220;width:20;height:2" coordorigin="2964,-4220" coordsize="20,2">
              <v:shape style="position:absolute;left:2964;top:-4220;width:20;height:2" coordorigin="2964,-4220" coordsize="20,0" path="m2964,-4220l2984,-4220e" filled="false" stroked="true" strokeweight=".47998pt" strokecolor="#000000">
                <v:path arrowok="t"/>
              </v:shape>
            </v:group>
            <v:group style="position:absolute;left:2984;top:-4220;width:20;height:2" coordorigin="2984,-4220" coordsize="20,2">
              <v:shape style="position:absolute;left:2984;top:-4220;width:20;height:2" coordorigin="2984,-4220" coordsize="20,0" path="m2984,-4220l3003,-4220e" filled="false" stroked="true" strokeweight=".47998pt" strokecolor="#000000">
                <v:path arrowok="t"/>
              </v:shape>
            </v:group>
            <v:group style="position:absolute;left:3003;top:-4220;width:20;height:2" coordorigin="3003,-4220" coordsize="20,2">
              <v:shape style="position:absolute;left:3003;top:-4220;width:20;height:2" coordorigin="3003,-4220" coordsize="20,0" path="m3003,-4220l3022,-4220e" filled="false" stroked="true" strokeweight=".47998pt" strokecolor="#000000">
                <v:path arrowok="t"/>
              </v:shape>
            </v:group>
            <v:group style="position:absolute;left:3022;top:-4220;width:20;height:2" coordorigin="3022,-4220" coordsize="20,2">
              <v:shape style="position:absolute;left:3022;top:-4220;width:20;height:2" coordorigin="3022,-4220" coordsize="20,0" path="m3022,-4220l3041,-4220e" filled="false" stroked="true" strokeweight=".47998pt" strokecolor="#000000">
                <v:path arrowok="t"/>
              </v:shape>
            </v:group>
            <v:group style="position:absolute;left:3041;top:-4220;width:20;height:2" coordorigin="3041,-4220" coordsize="20,2">
              <v:shape style="position:absolute;left:3041;top:-4220;width:20;height:2" coordorigin="3041,-4220" coordsize="20,0" path="m3041,-4220l3060,-4220e" filled="false" stroked="true" strokeweight=".47998pt" strokecolor="#000000">
                <v:path arrowok="t"/>
              </v:shape>
            </v:group>
            <v:group style="position:absolute;left:3060;top:-4220;width:20;height:2" coordorigin="3060,-4220" coordsize="20,2">
              <v:shape style="position:absolute;left:3060;top:-4220;width:20;height:2" coordorigin="3060,-4220" coordsize="20,0" path="m3060,-4220l3080,-4220e" filled="false" stroked="true" strokeweight=".47998pt" strokecolor="#000000">
                <v:path arrowok="t"/>
              </v:shape>
            </v:group>
            <v:group style="position:absolute;left:3080;top:-4220;width:20;height:2" coordorigin="3080,-4220" coordsize="20,2">
              <v:shape style="position:absolute;left:3080;top:-4220;width:20;height:2" coordorigin="3080,-4220" coordsize="20,0" path="m3080,-4220l3099,-4220e" filled="false" stroked="true" strokeweight=".47998pt" strokecolor="#000000">
                <v:path arrowok="t"/>
              </v:shape>
            </v:group>
            <v:group style="position:absolute;left:3099;top:-4220;width:20;height:2" coordorigin="3099,-4220" coordsize="20,2">
              <v:shape style="position:absolute;left:3099;top:-4220;width:20;height:2" coordorigin="3099,-4220" coordsize="20,0" path="m3099,-4220l3118,-4220e" filled="false" stroked="true" strokeweight=".47998pt" strokecolor="#000000">
                <v:path arrowok="t"/>
              </v:shape>
            </v:group>
            <v:group style="position:absolute;left:3118;top:-4220;width:20;height:2" coordorigin="3118,-4220" coordsize="20,2">
              <v:shape style="position:absolute;left:3118;top:-4220;width:20;height:2" coordorigin="3118,-4220" coordsize="20,0" path="m3118,-4220l3137,-4220e" filled="false" stroked="true" strokeweight=".47998pt" strokecolor="#000000">
                <v:path arrowok="t"/>
              </v:shape>
            </v:group>
            <v:group style="position:absolute;left:3137;top:-4220;width:20;height:2" coordorigin="3137,-4220" coordsize="20,2">
              <v:shape style="position:absolute;left:3137;top:-4220;width:20;height:2" coordorigin="3137,-4220" coordsize="20,0" path="m3137,-4220l3156,-4220e" filled="false" stroked="true" strokeweight=".47998pt" strokecolor="#000000">
                <v:path arrowok="t"/>
              </v:shape>
            </v:group>
            <v:group style="position:absolute;left:3156;top:-4220;width:20;height:2" coordorigin="3156,-4220" coordsize="20,2">
              <v:shape style="position:absolute;left:3156;top:-4220;width:20;height:2" coordorigin="3156,-4220" coordsize="20,0" path="m3156,-4220l3176,-4220e" filled="false" stroked="true" strokeweight=".47998pt" strokecolor="#000000">
                <v:path arrowok="t"/>
              </v:shape>
            </v:group>
            <v:group style="position:absolute;left:3176;top:-4220;width:20;height:2" coordorigin="3176,-4220" coordsize="20,2">
              <v:shape style="position:absolute;left:3176;top:-4220;width:20;height:2" coordorigin="3176,-4220" coordsize="20,0" path="m3176,-4220l3195,-4220e" filled="false" stroked="true" strokeweight=".47998pt" strokecolor="#000000">
                <v:path arrowok="t"/>
              </v:shape>
            </v:group>
            <v:group style="position:absolute;left:3195;top:-4220;width:20;height:2" coordorigin="3195,-4220" coordsize="20,2">
              <v:shape style="position:absolute;left:3195;top:-4220;width:20;height:2" coordorigin="3195,-4220" coordsize="20,0" path="m3195,-4220l3214,-4220e" filled="false" stroked="true" strokeweight=".47998pt" strokecolor="#000000">
                <v:path arrowok="t"/>
              </v:shape>
            </v:group>
            <v:group style="position:absolute;left:3214;top:-4220;width:20;height:2" coordorigin="3214,-4220" coordsize="20,2">
              <v:shape style="position:absolute;left:3214;top:-4220;width:20;height:2" coordorigin="3214,-4220" coordsize="20,0" path="m3214,-4220l3233,-4220e" filled="false" stroked="true" strokeweight=".47998pt" strokecolor="#000000">
                <v:path arrowok="t"/>
              </v:shape>
            </v:group>
            <v:group style="position:absolute;left:3233;top:-4220;width:20;height:2" coordorigin="3233,-4220" coordsize="20,2">
              <v:shape style="position:absolute;left:3233;top:-4220;width:20;height:2" coordorigin="3233,-4220" coordsize="20,0" path="m3233,-4220l3252,-4220e" filled="false" stroked="true" strokeweight=".47998pt" strokecolor="#000000">
                <v:path arrowok="t"/>
              </v:shape>
            </v:group>
            <v:group style="position:absolute;left:3252;top:-4220;width:20;height:2" coordorigin="3252,-4220" coordsize="20,2">
              <v:shape style="position:absolute;left:3252;top:-4220;width:20;height:2" coordorigin="3252,-4220" coordsize="20,0" path="m3252,-4220l3272,-4220e" filled="false" stroked="true" strokeweight=".47998pt" strokecolor="#000000">
                <v:path arrowok="t"/>
              </v:shape>
            </v:group>
            <v:group style="position:absolute;left:3272;top:-4220;width:20;height:2" coordorigin="3272,-4220" coordsize="20,2">
              <v:shape style="position:absolute;left:3272;top:-4220;width:20;height:2" coordorigin="3272,-4220" coordsize="20,0" path="m3272,-4220l3291,-4220e" filled="false" stroked="true" strokeweight=".47998pt" strokecolor="#000000">
                <v:path arrowok="t"/>
              </v:shape>
            </v:group>
            <v:group style="position:absolute;left:3291;top:-4220;width:20;height:2" coordorigin="3291,-4220" coordsize="20,2">
              <v:shape style="position:absolute;left:3291;top:-4220;width:20;height:2" coordorigin="3291,-4220" coordsize="20,0" path="m3291,-4220l3310,-4220e" filled="false" stroked="true" strokeweight=".47998pt" strokecolor="#000000">
                <v:path arrowok="t"/>
              </v:shape>
            </v:group>
            <v:group style="position:absolute;left:3310;top:-4220;width:20;height:2" coordorigin="3310,-4220" coordsize="20,2">
              <v:shape style="position:absolute;left:3310;top:-4220;width:20;height:2" coordorigin="3310,-4220" coordsize="20,0" path="m3310,-4220l3329,-4220e" filled="false" stroked="true" strokeweight=".47998pt" strokecolor="#000000">
                <v:path arrowok="t"/>
              </v:shape>
            </v:group>
            <v:group style="position:absolute;left:3329;top:-4220;width:20;height:2" coordorigin="3329,-4220" coordsize="20,2">
              <v:shape style="position:absolute;left:3329;top:-4220;width:20;height:2" coordorigin="3329,-4220" coordsize="20,0" path="m3329,-4220l3348,-4220e" filled="false" stroked="true" strokeweight=".47998pt" strokecolor="#000000">
                <v:path arrowok="t"/>
              </v:shape>
            </v:group>
            <v:group style="position:absolute;left:3348;top:-4220;width:20;height:2" coordorigin="3348,-4220" coordsize="20,2">
              <v:shape style="position:absolute;left:3348;top:-4220;width:20;height:2" coordorigin="3348,-4220" coordsize="20,0" path="m3348,-4220l3368,-4220e" filled="false" stroked="true" strokeweight=".47998pt" strokecolor="#000000">
                <v:path arrowok="t"/>
              </v:shape>
            </v:group>
            <v:group style="position:absolute;left:3368;top:-4220;width:17;height:2" coordorigin="3368,-4220" coordsize="17,2">
              <v:shape style="position:absolute;left:3368;top:-4220;width:17;height:2" coordorigin="3368,-4220" coordsize="17,0" path="m3368,-4220l3384,-4220e" filled="false" stroked="true" strokeweight=".47998pt" strokecolor="#000000">
                <v:path arrowok="t"/>
              </v:shape>
            </v:group>
            <v:group style="position:absolute;left:3394;top:-4220;width:20;height:2" coordorigin="3394,-4220" coordsize="20,2">
              <v:shape style="position:absolute;left:3394;top:-4220;width:20;height:2" coordorigin="3394,-4220" coordsize="20,0" path="m3394,-4220l3413,-4220e" filled="false" stroked="true" strokeweight=".47998pt" strokecolor="#000000">
                <v:path arrowok="t"/>
              </v:shape>
            </v:group>
            <v:group style="position:absolute;left:3413;top:-4220;width:20;height:2" coordorigin="3413,-4220" coordsize="20,2">
              <v:shape style="position:absolute;left:3413;top:-4220;width:20;height:2" coordorigin="3413,-4220" coordsize="20,0" path="m3413,-4220l3432,-4220e" filled="false" stroked="true" strokeweight=".47998pt" strokecolor="#000000">
                <v:path arrowok="t"/>
              </v:shape>
            </v:group>
            <v:group style="position:absolute;left:3432;top:-4220;width:20;height:2" coordorigin="3432,-4220" coordsize="20,2">
              <v:shape style="position:absolute;left:3432;top:-4220;width:20;height:2" coordorigin="3432,-4220" coordsize="20,0" path="m3432,-4220l3452,-4220e" filled="false" stroked="true" strokeweight=".47998pt" strokecolor="#000000">
                <v:path arrowok="t"/>
              </v:shape>
            </v:group>
            <v:group style="position:absolute;left:3452;top:-4220;width:20;height:2" coordorigin="3452,-4220" coordsize="20,2">
              <v:shape style="position:absolute;left:3452;top:-4220;width:20;height:2" coordorigin="3452,-4220" coordsize="20,0" path="m3452,-4220l3471,-4220e" filled="false" stroked="true" strokeweight=".47998pt" strokecolor="#000000">
                <v:path arrowok="t"/>
              </v:shape>
            </v:group>
            <v:group style="position:absolute;left:3471;top:-4220;width:20;height:2" coordorigin="3471,-4220" coordsize="20,2">
              <v:shape style="position:absolute;left:3471;top:-4220;width:20;height:2" coordorigin="3471,-4220" coordsize="20,0" path="m3471,-4220l3490,-4220e" filled="false" stroked="true" strokeweight=".47998pt" strokecolor="#000000">
                <v:path arrowok="t"/>
              </v:shape>
            </v:group>
            <v:group style="position:absolute;left:3490;top:-4220;width:20;height:2" coordorigin="3490,-4220" coordsize="20,2">
              <v:shape style="position:absolute;left:3490;top:-4220;width:20;height:2" coordorigin="3490,-4220" coordsize="20,0" path="m3490,-4220l3509,-4220e" filled="false" stroked="true" strokeweight=".47998pt" strokecolor="#000000">
                <v:path arrowok="t"/>
              </v:shape>
            </v:group>
            <v:group style="position:absolute;left:3509;top:-4220;width:20;height:2" coordorigin="3509,-4220" coordsize="20,2">
              <v:shape style="position:absolute;left:3509;top:-4220;width:20;height:2" coordorigin="3509,-4220" coordsize="20,0" path="m3509,-4220l3528,-4220e" filled="false" stroked="true" strokeweight=".47998pt" strokecolor="#000000">
                <v:path arrowok="t"/>
              </v:shape>
            </v:group>
            <v:group style="position:absolute;left:3528;top:-4220;width:20;height:2" coordorigin="3528,-4220" coordsize="20,2">
              <v:shape style="position:absolute;left:3528;top:-4220;width:20;height:2" coordorigin="3528,-4220" coordsize="20,0" path="m3528,-4220l3548,-4220e" filled="false" stroked="true" strokeweight=".47998pt" strokecolor="#000000">
                <v:path arrowok="t"/>
              </v:shape>
            </v:group>
            <v:group style="position:absolute;left:3548;top:-4220;width:20;height:2" coordorigin="3548,-4220" coordsize="20,2">
              <v:shape style="position:absolute;left:3548;top:-4220;width:20;height:2" coordorigin="3548,-4220" coordsize="20,0" path="m3548,-4220l3567,-4220e" filled="false" stroked="true" strokeweight=".47998pt" strokecolor="#000000">
                <v:path arrowok="t"/>
              </v:shape>
            </v:group>
            <v:group style="position:absolute;left:3567;top:-4220;width:20;height:2" coordorigin="3567,-4220" coordsize="20,2">
              <v:shape style="position:absolute;left:3567;top:-4220;width:20;height:2" coordorigin="3567,-4220" coordsize="20,0" path="m3567,-4220l3586,-4220e" filled="false" stroked="true" strokeweight=".47998pt" strokecolor="#000000">
                <v:path arrowok="t"/>
              </v:shape>
            </v:group>
            <v:group style="position:absolute;left:3586;top:-4220;width:20;height:2" coordorigin="3586,-4220" coordsize="20,2">
              <v:shape style="position:absolute;left:3586;top:-4220;width:20;height:2" coordorigin="3586,-4220" coordsize="20,0" path="m3586,-4220l3605,-4220e" filled="false" stroked="true" strokeweight=".47998pt" strokecolor="#000000">
                <v:path arrowok="t"/>
              </v:shape>
            </v:group>
            <v:group style="position:absolute;left:3605;top:-4220;width:20;height:2" coordorigin="3605,-4220" coordsize="20,2">
              <v:shape style="position:absolute;left:3605;top:-4220;width:20;height:2" coordorigin="3605,-4220" coordsize="20,0" path="m3605,-4220l3624,-4220e" filled="false" stroked="true" strokeweight=".47998pt" strokecolor="#000000">
                <v:path arrowok="t"/>
              </v:shape>
            </v:group>
            <v:group style="position:absolute;left:3624;top:-4220;width:20;height:2" coordorigin="3624,-4220" coordsize="20,2">
              <v:shape style="position:absolute;left:3624;top:-4220;width:20;height:2" coordorigin="3624,-4220" coordsize="20,0" path="m3624,-4220l3644,-4220e" filled="false" stroked="true" strokeweight=".47998pt" strokecolor="#000000">
                <v:path arrowok="t"/>
              </v:shape>
            </v:group>
            <v:group style="position:absolute;left:3644;top:-4220;width:20;height:2" coordorigin="3644,-4220" coordsize="20,2">
              <v:shape style="position:absolute;left:3644;top:-4220;width:20;height:2" coordorigin="3644,-4220" coordsize="20,0" path="m3644,-4220l3663,-4220e" filled="false" stroked="true" strokeweight=".47998pt" strokecolor="#000000">
                <v:path arrowok="t"/>
              </v:shape>
            </v:group>
            <v:group style="position:absolute;left:3663;top:-4220;width:20;height:2" coordorigin="3663,-4220" coordsize="20,2">
              <v:shape style="position:absolute;left:3663;top:-4220;width:20;height:2" coordorigin="3663,-4220" coordsize="20,0" path="m3663,-4220l3682,-4220e" filled="false" stroked="true" strokeweight=".47998pt" strokecolor="#000000">
                <v:path arrowok="t"/>
              </v:shape>
            </v:group>
            <v:group style="position:absolute;left:3682;top:-4220;width:20;height:2" coordorigin="3682,-4220" coordsize="20,2">
              <v:shape style="position:absolute;left:3682;top:-4220;width:20;height:2" coordorigin="3682,-4220" coordsize="20,0" path="m3682,-4220l3701,-4220e" filled="false" stroked="true" strokeweight=".47998pt" strokecolor="#000000">
                <v:path arrowok="t"/>
              </v:shape>
            </v:group>
            <v:group style="position:absolute;left:3701;top:-4220;width:20;height:2" coordorigin="3701,-4220" coordsize="20,2">
              <v:shape style="position:absolute;left:3701;top:-4220;width:20;height:2" coordorigin="3701,-4220" coordsize="20,0" path="m3701,-4220l3720,-4220e" filled="false" stroked="true" strokeweight=".47998pt" strokecolor="#000000">
                <v:path arrowok="t"/>
              </v:shape>
            </v:group>
            <v:group style="position:absolute;left:3720;top:-4220;width:20;height:2" coordorigin="3720,-4220" coordsize="20,2">
              <v:shape style="position:absolute;left:3720;top:-4220;width:20;height:2" coordorigin="3720,-4220" coordsize="20,0" path="m3720,-4220l3740,-4220e" filled="false" stroked="true" strokeweight=".47998pt" strokecolor="#000000">
                <v:path arrowok="t"/>
              </v:shape>
            </v:group>
            <v:group style="position:absolute;left:3740;top:-4220;width:20;height:2" coordorigin="3740,-4220" coordsize="20,2">
              <v:shape style="position:absolute;left:3740;top:-4220;width:20;height:2" coordorigin="3740,-4220" coordsize="20,0" path="m3740,-4220l3759,-4220e" filled="false" stroked="true" strokeweight=".47998pt" strokecolor="#000000">
                <v:path arrowok="t"/>
              </v:shape>
            </v:group>
            <v:group style="position:absolute;left:3759;top:-4220;width:20;height:2" coordorigin="3759,-4220" coordsize="20,2">
              <v:shape style="position:absolute;left:3759;top:-4220;width:20;height:2" coordorigin="3759,-4220" coordsize="20,0" path="m3759,-4220l3778,-4220e" filled="false" stroked="true" strokeweight=".47998pt" strokecolor="#000000">
                <v:path arrowok="t"/>
              </v:shape>
            </v:group>
            <v:group style="position:absolute;left:3778;top:-4220;width:20;height:2" coordorigin="3778,-4220" coordsize="20,2">
              <v:shape style="position:absolute;left:3778;top:-4220;width:20;height:2" coordorigin="3778,-4220" coordsize="20,0" path="m3778,-4220l3798,-4220e" filled="false" stroked="true" strokeweight=".47998pt" strokecolor="#000000">
                <v:path arrowok="t"/>
              </v:shape>
            </v:group>
            <v:group style="position:absolute;left:3798;top:-4220;width:20;height:2" coordorigin="3798,-4220" coordsize="20,2">
              <v:shape style="position:absolute;left:3798;top:-4220;width:20;height:2" coordorigin="3798,-4220" coordsize="20,0" path="m3798,-4220l3817,-4220e" filled="false" stroked="true" strokeweight=".47998pt" strokecolor="#000000">
                <v:path arrowok="t"/>
              </v:shape>
            </v:group>
            <v:group style="position:absolute;left:3817;top:-4220;width:20;height:2" coordorigin="3817,-4220" coordsize="20,2">
              <v:shape style="position:absolute;left:3817;top:-4220;width:20;height:2" coordorigin="3817,-4220" coordsize="20,0" path="m3817,-4220l3836,-4220e" filled="false" stroked="true" strokeweight=".47998pt" strokecolor="#000000">
                <v:path arrowok="t"/>
              </v:shape>
            </v:group>
            <v:group style="position:absolute;left:3836;top:-4220;width:20;height:2" coordorigin="3836,-4220" coordsize="20,2">
              <v:shape style="position:absolute;left:3836;top:-4220;width:20;height:2" coordorigin="3836,-4220" coordsize="20,0" path="m3836,-4220l3855,-4220e" filled="false" stroked="true" strokeweight=".47998pt" strokecolor="#000000">
                <v:path arrowok="t"/>
              </v:shape>
            </v:group>
            <v:group style="position:absolute;left:3855;top:-4220;width:20;height:2" coordorigin="3855,-4220" coordsize="20,2">
              <v:shape style="position:absolute;left:3855;top:-4220;width:20;height:2" coordorigin="3855,-4220" coordsize="20,0" path="m3855,-4220l3875,-4220e" filled="false" stroked="true" strokeweight=".47998pt" strokecolor="#000000">
                <v:path arrowok="t"/>
              </v:shape>
            </v:group>
            <v:group style="position:absolute;left:3875;top:-4220;width:20;height:2" coordorigin="3875,-4220" coordsize="20,2">
              <v:shape style="position:absolute;left:3875;top:-4220;width:20;height:2" coordorigin="3875,-4220" coordsize="20,0" path="m3875,-4220l3894,-4220e" filled="false" stroked="true" strokeweight=".47998pt" strokecolor="#000000">
                <v:path arrowok="t"/>
              </v:shape>
            </v:group>
            <v:group style="position:absolute;left:3894;top:-4220;width:20;height:2" coordorigin="3894,-4220" coordsize="20,2">
              <v:shape style="position:absolute;left:3894;top:-4220;width:20;height:2" coordorigin="3894,-4220" coordsize="20,0" path="m3894,-4220l3913,-4220e" filled="false" stroked="true" strokeweight=".47998pt" strokecolor="#000000">
                <v:path arrowok="t"/>
              </v:shape>
            </v:group>
            <v:group style="position:absolute;left:3913;top:-4220;width:20;height:2" coordorigin="3913,-4220" coordsize="20,2">
              <v:shape style="position:absolute;left:3913;top:-4220;width:20;height:2" coordorigin="3913,-4220" coordsize="20,0" path="m3913,-4220l3932,-4220e" filled="false" stroked="true" strokeweight=".47998pt" strokecolor="#000000">
                <v:path arrowok="t"/>
              </v:shape>
            </v:group>
            <v:group style="position:absolute;left:3932;top:-4220;width:20;height:2" coordorigin="3932,-4220" coordsize="20,2">
              <v:shape style="position:absolute;left:3932;top:-4220;width:20;height:2" coordorigin="3932,-4220" coordsize="20,0" path="m3932,-4220l3951,-4220e" filled="false" stroked="true" strokeweight=".47998pt" strokecolor="#000000">
                <v:path arrowok="t"/>
              </v:shape>
            </v:group>
            <v:group style="position:absolute;left:3951;top:-4220;width:20;height:2" coordorigin="3951,-4220" coordsize="20,2">
              <v:shape style="position:absolute;left:3951;top:-4220;width:20;height:2" coordorigin="3951,-4220" coordsize="20,0" path="m3951,-4220l3971,-4220e" filled="false" stroked="true" strokeweight=".47998pt" strokecolor="#000000">
                <v:path arrowok="t"/>
              </v:shape>
            </v:group>
            <v:group style="position:absolute;left:3971;top:-4220;width:20;height:2" coordorigin="3971,-4220" coordsize="20,2">
              <v:shape style="position:absolute;left:3971;top:-4220;width:20;height:2" coordorigin="3971,-4220" coordsize="20,0" path="m3971,-4220l3990,-4220e" filled="false" stroked="true" strokeweight=".47998pt" strokecolor="#000000">
                <v:path arrowok="t"/>
              </v:shape>
            </v:group>
            <v:group style="position:absolute;left:3990;top:-4220;width:20;height:2" coordorigin="3990,-4220" coordsize="20,2">
              <v:shape style="position:absolute;left:3990;top:-4220;width:20;height:2" coordorigin="3990,-4220" coordsize="20,0" path="m3990,-4220l4009,-4220e" filled="false" stroked="true" strokeweight=".47998pt" strokecolor="#000000">
                <v:path arrowok="t"/>
              </v:shape>
            </v:group>
            <v:group style="position:absolute;left:4009;top:-4220;width:20;height:2" coordorigin="4009,-4220" coordsize="20,2">
              <v:shape style="position:absolute;left:4009;top:-4220;width:20;height:2" coordorigin="4009,-4220" coordsize="20,0" path="m4009,-4220l4028,-4220e" filled="false" stroked="true" strokeweight=".47998pt" strokecolor="#000000">
                <v:path arrowok="t"/>
              </v:shape>
            </v:group>
            <v:group style="position:absolute;left:4028;top:-4220;width:20;height:2" coordorigin="4028,-4220" coordsize="20,2">
              <v:shape style="position:absolute;left:4028;top:-4220;width:20;height:2" coordorigin="4028,-4220" coordsize="20,0" path="m4028,-4220l4047,-4220e" filled="false" stroked="true" strokeweight=".47998pt" strokecolor="#000000">
                <v:path arrowok="t"/>
              </v:shape>
            </v:group>
            <v:group style="position:absolute;left:4047;top:-4220;width:20;height:2" coordorigin="4047,-4220" coordsize="20,2">
              <v:shape style="position:absolute;left:4047;top:-4220;width:20;height:2" coordorigin="4047,-4220" coordsize="20,0" path="m4047,-4220l4067,-4220e" filled="false" stroked="true" strokeweight=".47998pt" strokecolor="#000000">
                <v:path arrowok="t"/>
              </v:shape>
            </v:group>
            <v:group style="position:absolute;left:4067;top:-4220;width:20;height:2" coordorigin="4067,-4220" coordsize="20,2">
              <v:shape style="position:absolute;left:4067;top:-4220;width:20;height:2" coordorigin="4067,-4220" coordsize="20,0" path="m4067,-4220l4086,-4220e" filled="false" stroked="true" strokeweight=".47998pt" strokecolor="#000000">
                <v:path arrowok="t"/>
              </v:shape>
            </v:group>
            <v:group style="position:absolute;left:4086;top:-4220;width:20;height:2" coordorigin="4086,-4220" coordsize="20,2">
              <v:shape style="position:absolute;left:4086;top:-4220;width:20;height:2" coordorigin="4086,-4220" coordsize="20,0" path="m4086,-4220l4105,-4220e" filled="false" stroked="true" strokeweight=".47998pt" strokecolor="#000000">
                <v:path arrowok="t"/>
              </v:shape>
            </v:group>
            <v:group style="position:absolute;left:4105;top:-4220;width:20;height:2" coordorigin="4105,-4220" coordsize="20,2">
              <v:shape style="position:absolute;left:4105;top:-4220;width:20;height:2" coordorigin="4105,-4220" coordsize="20,0" path="m4105,-4220l4124,-4220e" filled="false" stroked="true" strokeweight=".47998pt" strokecolor="#000000">
                <v:path arrowok="t"/>
              </v:shape>
            </v:group>
            <v:group style="position:absolute;left:4124;top:-4220;width:20;height:2" coordorigin="4124,-4220" coordsize="20,2">
              <v:shape style="position:absolute;left:4124;top:-4220;width:20;height:2" coordorigin="4124,-4220" coordsize="20,0" path="m4124,-4220l4143,-4220e" filled="false" stroked="true" strokeweight=".47998pt" strokecolor="#000000">
                <v:path arrowok="t"/>
              </v:shape>
            </v:group>
            <v:group style="position:absolute;left:4143;top:-4220;width:20;height:2" coordorigin="4143,-4220" coordsize="20,2">
              <v:shape style="position:absolute;left:4143;top:-4220;width:20;height:2" coordorigin="4143,-4220" coordsize="20,0" path="m4143,-4220l4163,-4220e" filled="false" stroked="true" strokeweight=".47998pt" strokecolor="#000000">
                <v:path arrowok="t"/>
              </v:shape>
            </v:group>
            <v:group style="position:absolute;left:4163;top:-4220;width:20;height:2" coordorigin="4163,-4220" coordsize="20,2">
              <v:shape style="position:absolute;left:4163;top:-4220;width:20;height:2" coordorigin="4163,-4220" coordsize="20,0" path="m4163,-4220l4182,-4220e" filled="false" stroked="true" strokeweight=".47998pt" strokecolor="#000000">
                <v:path arrowok="t"/>
              </v:shape>
            </v:group>
            <v:group style="position:absolute;left:4182;top:-4220;width:20;height:2" coordorigin="4182,-4220" coordsize="20,2">
              <v:shape style="position:absolute;left:4182;top:-4220;width:20;height:2" coordorigin="4182,-4220" coordsize="20,0" path="m4182,-4220l4201,-4220e" filled="false" stroked="true" strokeweight=".47998pt" strokecolor="#000000">
                <v:path arrowok="t"/>
              </v:shape>
            </v:group>
            <v:group style="position:absolute;left:4201;top:-4220;width:20;height:2" coordorigin="4201,-4220" coordsize="20,2">
              <v:shape style="position:absolute;left:4201;top:-4220;width:20;height:2" coordorigin="4201,-4220" coordsize="20,0" path="m4201,-4220l4220,-4220e" filled="false" stroked="true" strokeweight=".47998pt" strokecolor="#000000">
                <v:path arrowok="t"/>
              </v:shape>
            </v:group>
            <v:group style="position:absolute;left:4220;top:-4220;width:20;height:2" coordorigin="4220,-4220" coordsize="20,2">
              <v:shape style="position:absolute;left:4220;top:-4220;width:20;height:2" coordorigin="4220,-4220" coordsize="20,0" path="m4220,-4220l4239,-4220e" filled="false" stroked="true" strokeweight=".47998pt" strokecolor="#000000">
                <v:path arrowok="t"/>
              </v:shape>
            </v:group>
            <v:group style="position:absolute;left:4239;top:-4220;width:20;height:2" coordorigin="4239,-4220" coordsize="20,2">
              <v:shape style="position:absolute;left:4239;top:-4220;width:20;height:2" coordorigin="4239,-4220" coordsize="20,0" path="m4239,-4220l4259,-4220e" filled="false" stroked="true" strokeweight=".47998pt" strokecolor="#000000">
                <v:path arrowok="t"/>
              </v:shape>
            </v:group>
            <v:group style="position:absolute;left:4259;top:-4220;width:20;height:2" coordorigin="4259,-4220" coordsize="20,2">
              <v:shape style="position:absolute;left:4259;top:-4220;width:20;height:2" coordorigin="4259,-4220" coordsize="20,0" path="m4259,-4220l4278,-4220e" filled="false" stroked="true" strokeweight=".47998pt" strokecolor="#000000">
                <v:path arrowok="t"/>
              </v:shape>
            </v:group>
            <v:group style="position:absolute;left:4278;top:-4220;width:20;height:2" coordorigin="4278,-4220" coordsize="20,2">
              <v:shape style="position:absolute;left:4278;top:-4220;width:20;height:2" coordorigin="4278,-4220" coordsize="20,0" path="m4278,-4220l4297,-4220e" filled="false" stroked="true" strokeweight=".47998pt" strokecolor="#000000">
                <v:path arrowok="t"/>
              </v:shape>
            </v:group>
            <v:group style="position:absolute;left:4297;top:-4220;width:20;height:2" coordorigin="4297,-4220" coordsize="20,2">
              <v:shape style="position:absolute;left:4297;top:-4220;width:20;height:2" coordorigin="4297,-4220" coordsize="20,0" path="m4297,-4220l4316,-4220e" filled="false" stroked="true" strokeweight=".47998pt" strokecolor="#000000">
                <v:path arrowok="t"/>
              </v:shape>
            </v:group>
            <v:group style="position:absolute;left:4316;top:-4220;width:20;height:2" coordorigin="4316,-4220" coordsize="20,2">
              <v:shape style="position:absolute;left:4316;top:-4220;width:20;height:2" coordorigin="4316,-4220" coordsize="20,0" path="m4316,-4220l4335,-4220e" filled="false" stroked="true" strokeweight=".47998pt" strokecolor="#000000">
                <v:path arrowok="t"/>
              </v:shape>
            </v:group>
            <v:group style="position:absolute;left:4335;top:-4220;width:20;height:2" coordorigin="4335,-4220" coordsize="20,2">
              <v:shape style="position:absolute;left:4335;top:-4220;width:20;height:2" coordorigin="4335,-4220" coordsize="20,0" path="m4335,-4220l4355,-4220e" filled="false" stroked="true" strokeweight=".47998pt" strokecolor="#000000">
                <v:path arrowok="t"/>
              </v:shape>
            </v:group>
            <v:group style="position:absolute;left:4355;top:-4220;width:20;height:2" coordorigin="4355,-4220" coordsize="20,2">
              <v:shape style="position:absolute;left:4355;top:-4220;width:20;height:2" coordorigin="4355,-4220" coordsize="20,0" path="m4355,-4220l4374,-4220e" filled="false" stroked="true" strokeweight=".47998pt" strokecolor="#000000">
                <v:path arrowok="t"/>
              </v:shape>
            </v:group>
            <v:group style="position:absolute;left:4374;top:-4220;width:20;height:2" coordorigin="4374,-4220" coordsize="20,2">
              <v:shape style="position:absolute;left:4374;top:-4220;width:20;height:2" coordorigin="4374,-4220" coordsize="20,0" path="m4374,-4220l4393,-4220e" filled="false" stroked="true" strokeweight=".47998pt" strokecolor="#000000">
                <v:path arrowok="t"/>
              </v:shape>
            </v:group>
            <v:group style="position:absolute;left:4393;top:-4220;width:20;height:2" coordorigin="4393,-4220" coordsize="20,2">
              <v:shape style="position:absolute;left:4393;top:-4220;width:20;height:2" coordorigin="4393,-4220" coordsize="20,0" path="m4393,-4220l4412,-4220e" filled="false" stroked="true" strokeweight=".47998pt" strokecolor="#000000">
                <v:path arrowok="t"/>
              </v:shape>
            </v:group>
            <v:group style="position:absolute;left:4412;top:-4220;width:20;height:2" coordorigin="4412,-4220" coordsize="20,2">
              <v:shape style="position:absolute;left:4412;top:-4220;width:20;height:2" coordorigin="4412,-4220" coordsize="20,0" path="m4412,-4220l4431,-4220e" filled="false" stroked="true" strokeweight=".47998pt" strokecolor="#000000">
                <v:path arrowok="t"/>
              </v:shape>
            </v:group>
            <v:group style="position:absolute;left:4431;top:-4220;width:20;height:2" coordorigin="4431,-4220" coordsize="20,2">
              <v:shape style="position:absolute;left:4431;top:-4220;width:20;height:2" coordorigin="4431,-4220" coordsize="20,0" path="m4431,-4220l4451,-4220e" filled="false" stroked="true" strokeweight=".47998pt" strokecolor="#000000">
                <v:path arrowok="t"/>
              </v:shape>
            </v:group>
            <v:group style="position:absolute;left:4451;top:-4220;width:20;height:2" coordorigin="4451,-4220" coordsize="20,2">
              <v:shape style="position:absolute;left:4451;top:-4220;width:20;height:2" coordorigin="4451,-4220" coordsize="20,0" path="m4451,-4220l4470,-4220e" filled="false" stroked="true" strokeweight=".47998pt" strokecolor="#000000">
                <v:path arrowok="t"/>
              </v:shape>
            </v:group>
            <v:group style="position:absolute;left:4470;top:-4220;width:20;height:2" coordorigin="4470,-4220" coordsize="20,2">
              <v:shape style="position:absolute;left:4470;top:-4220;width:20;height:2" coordorigin="4470,-4220" coordsize="20,0" path="m4470,-4220l4489,-4220e" filled="false" stroked="true" strokeweight=".47998pt" strokecolor="#000000">
                <v:path arrowok="t"/>
              </v:shape>
            </v:group>
            <v:group style="position:absolute;left:4489;top:-4220;width:20;height:2" coordorigin="4489,-4220" coordsize="20,2">
              <v:shape style="position:absolute;left:4489;top:-4220;width:20;height:2" coordorigin="4489,-4220" coordsize="20,0" path="m4489,-4220l4508,-4220e" filled="false" stroked="true" strokeweight=".47998pt" strokecolor="#000000">
                <v:path arrowok="t"/>
              </v:shape>
            </v:group>
            <v:group style="position:absolute;left:4508;top:-4220;width:20;height:2" coordorigin="4508,-4220" coordsize="20,2">
              <v:shape style="position:absolute;left:4508;top:-4220;width:20;height:2" coordorigin="4508,-4220" coordsize="20,0" path="m4508,-4220l4527,-4220e" filled="false" stroked="true" strokeweight=".47998pt" strokecolor="#000000">
                <v:path arrowok="t"/>
              </v:shape>
            </v:group>
            <v:group style="position:absolute;left:4527;top:-4220;width:20;height:2" coordorigin="4527,-4220" coordsize="20,2">
              <v:shape style="position:absolute;left:4527;top:-4220;width:20;height:2" coordorigin="4527,-4220" coordsize="20,0" path="m4527,-4220l4547,-4220e" filled="false" stroked="true" strokeweight=".47998pt" strokecolor="#000000">
                <v:path arrowok="t"/>
              </v:shape>
            </v:group>
            <v:group style="position:absolute;left:4547;top:-4220;width:20;height:2" coordorigin="4547,-4220" coordsize="20,2">
              <v:shape style="position:absolute;left:4547;top:-4220;width:20;height:2" coordorigin="4547,-4220" coordsize="20,0" path="m4547,-4220l4566,-4220e" filled="false" stroked="true" strokeweight=".47998pt" strokecolor="#000000">
                <v:path arrowok="t"/>
              </v:shape>
            </v:group>
            <v:group style="position:absolute;left:4566;top:-4220;width:20;height:2" coordorigin="4566,-4220" coordsize="20,2">
              <v:shape style="position:absolute;left:4566;top:-4220;width:20;height:2" coordorigin="4566,-4220" coordsize="20,0" path="m4566,-4220l4585,-4220e" filled="false" stroked="true" strokeweight=".47998pt" strokecolor="#000000">
                <v:path arrowok="t"/>
              </v:shape>
            </v:group>
            <v:group style="position:absolute;left:4585;top:-4220;width:20;height:2" coordorigin="4585,-4220" coordsize="20,2">
              <v:shape style="position:absolute;left:4585;top:-4220;width:20;height:2" coordorigin="4585,-4220" coordsize="20,0" path="m4585,-4220l4604,-4220e" filled="false" stroked="true" strokeweight=".47998pt" strokecolor="#000000">
                <v:path arrowok="t"/>
              </v:shape>
            </v:group>
            <v:group style="position:absolute;left:4604;top:-4220;width:20;height:2" coordorigin="4604,-4220" coordsize="20,2">
              <v:shape style="position:absolute;left:4604;top:-4220;width:20;height:2" coordorigin="4604,-4220" coordsize="20,0" path="m4604,-4220l4623,-4220e" filled="false" stroked="true" strokeweight=".47998pt" strokecolor="#000000">
                <v:path arrowok="t"/>
              </v:shape>
            </v:group>
            <v:group style="position:absolute;left:4623;top:-4220;width:20;height:2" coordorigin="4623,-4220" coordsize="20,2">
              <v:shape style="position:absolute;left:4623;top:-4220;width:20;height:2" coordorigin="4623,-4220" coordsize="20,0" path="m4623,-4220l4643,-4220e" filled="false" stroked="true" strokeweight=".47998pt" strokecolor="#000000">
                <v:path arrowok="t"/>
              </v:shape>
            </v:group>
            <v:group style="position:absolute;left:4643;top:-4220;width:20;height:2" coordorigin="4643,-4220" coordsize="20,2">
              <v:shape style="position:absolute;left:4643;top:-4220;width:20;height:2" coordorigin="4643,-4220" coordsize="20,0" path="m4643,-4220l4662,-4220e" filled="false" stroked="true" strokeweight=".47998pt" strokecolor="#000000">
                <v:path arrowok="t"/>
              </v:shape>
            </v:group>
            <v:group style="position:absolute;left:4662;top:-4220;width:20;height:2" coordorigin="4662,-4220" coordsize="20,2">
              <v:shape style="position:absolute;left:4662;top:-4220;width:20;height:2" coordorigin="4662,-4220" coordsize="20,0" path="m4662,-4220l4681,-4220e" filled="false" stroked="true" strokeweight=".47998pt" strokecolor="#000000">
                <v:path arrowok="t"/>
              </v:shape>
            </v:group>
            <v:group style="position:absolute;left:4681;top:-4220;width:20;height:2" coordorigin="4681,-4220" coordsize="20,2">
              <v:shape style="position:absolute;left:4681;top:-4220;width:20;height:2" coordorigin="4681,-4220" coordsize="20,0" path="m4681,-4220l4700,-4220e" filled="false" stroked="true" strokeweight=".47998pt" strokecolor="#000000">
                <v:path arrowok="t"/>
              </v:shape>
            </v:group>
            <v:group style="position:absolute;left:4700;top:-4220;width:20;height:2" coordorigin="4700,-4220" coordsize="20,2">
              <v:shape style="position:absolute;left:4700;top:-4220;width:20;height:2" coordorigin="4700,-4220" coordsize="20,0" path="m4700,-4220l4719,-4220e" filled="false" stroked="true" strokeweight=".47998pt" strokecolor="#000000">
                <v:path arrowok="t"/>
              </v:shape>
            </v:group>
            <v:group style="position:absolute;left:4719;top:-4220;width:20;height:2" coordorigin="4719,-4220" coordsize="20,2">
              <v:shape style="position:absolute;left:4719;top:-4220;width:20;height:2" coordorigin="4719,-4220" coordsize="20,0" path="m4719,-4220l4739,-4220e" filled="false" stroked="true" strokeweight=".47998pt" strokecolor="#000000">
                <v:path arrowok="t"/>
              </v:shape>
            </v:group>
            <v:group style="position:absolute;left:4739;top:-4220;width:20;height:2" coordorigin="4739,-4220" coordsize="20,2">
              <v:shape style="position:absolute;left:4739;top:-4220;width:20;height:2" coordorigin="4739,-4220" coordsize="20,0" path="m4739,-4220l4758,-4220e" filled="false" stroked="true" strokeweight=".47998pt" strokecolor="#000000">
                <v:path arrowok="t"/>
              </v:shape>
            </v:group>
            <v:group style="position:absolute;left:4758;top:-4220;width:20;height:2" coordorigin="4758,-4220" coordsize="20,2">
              <v:shape style="position:absolute;left:4758;top:-4220;width:20;height:2" coordorigin="4758,-4220" coordsize="20,0" path="m4758,-4220l4777,-4220e" filled="false" stroked="true" strokeweight=".47998pt" strokecolor="#000000">
                <v:path arrowok="t"/>
              </v:shape>
            </v:group>
            <v:group style="position:absolute;left:4777;top:-4220;width:20;height:2" coordorigin="4777,-4220" coordsize="20,2">
              <v:shape style="position:absolute;left:4777;top:-4220;width:20;height:2" coordorigin="4777,-4220" coordsize="20,0" path="m4777,-4220l4796,-4220e" filled="false" stroked="true" strokeweight=".47998pt" strokecolor="#000000">
                <v:path arrowok="t"/>
              </v:shape>
            </v:group>
            <v:group style="position:absolute;left:4796;top:-4220;width:20;height:2" coordorigin="4796,-4220" coordsize="20,2">
              <v:shape style="position:absolute;left:4796;top:-4220;width:20;height:2" coordorigin="4796,-4220" coordsize="20,0" path="m4796,-4220l4815,-4220e" filled="false" stroked="true" strokeweight=".47998pt" strokecolor="#000000">
                <v:path arrowok="t"/>
              </v:shape>
            </v:group>
            <v:group style="position:absolute;left:4815;top:-4220;width:20;height:2" coordorigin="4815,-4220" coordsize="20,2">
              <v:shape style="position:absolute;left:4815;top:-4220;width:20;height:2" coordorigin="4815,-4220" coordsize="20,0" path="m4815,-4220l4835,-4220e" filled="false" stroked="true" strokeweight=".47998pt" strokecolor="#000000">
                <v:path arrowok="t"/>
              </v:shape>
            </v:group>
            <v:group style="position:absolute;left:4835;top:-4220;width:20;height:2" coordorigin="4835,-4220" coordsize="20,2">
              <v:shape style="position:absolute;left:4835;top:-4220;width:20;height:2" coordorigin="4835,-4220" coordsize="20,0" path="m4835,-4220l4854,-4220e" filled="false" stroked="true" strokeweight=".47998pt" strokecolor="#000000">
                <v:path arrowok="t"/>
              </v:shape>
            </v:group>
            <v:group style="position:absolute;left:4854;top:-4220;width:20;height:2" coordorigin="4854,-4220" coordsize="20,2">
              <v:shape style="position:absolute;left:4854;top:-4220;width:20;height:2" coordorigin="4854,-4220" coordsize="20,0" path="m4854,-4220l4873,-4220e" filled="false" stroked="true" strokeweight=".47998pt" strokecolor="#000000">
                <v:path arrowok="t"/>
              </v:shape>
            </v:group>
            <v:group style="position:absolute;left:4873;top:-4220;width:20;height:2" coordorigin="4873,-4220" coordsize="20,2">
              <v:shape style="position:absolute;left:4873;top:-4220;width:20;height:2" coordorigin="4873,-4220" coordsize="20,0" path="m4873,-4220l4892,-4220e" filled="false" stroked="true" strokeweight=".47998pt" strokecolor="#000000">
                <v:path arrowok="t"/>
              </v:shape>
            </v:group>
            <v:group style="position:absolute;left:4892;top:-4220;width:20;height:2" coordorigin="4892,-4220" coordsize="20,2">
              <v:shape style="position:absolute;left:4892;top:-4220;width:20;height:2" coordorigin="4892,-4220" coordsize="20,0" path="m4892,-4220l4911,-4220e" filled="false" stroked="true" strokeweight=".47998pt" strokecolor="#000000">
                <v:path arrowok="t"/>
              </v:shape>
            </v:group>
            <v:group style="position:absolute;left:4911;top:-4220;width:20;height:2" coordorigin="4911,-4220" coordsize="20,2">
              <v:shape style="position:absolute;left:4911;top:-4220;width:20;height:2" coordorigin="4911,-4220" coordsize="20,0" path="m4911,-4220l4931,-4220e" filled="false" stroked="true" strokeweight=".47998pt" strokecolor="#000000">
                <v:path arrowok="t"/>
              </v:shape>
            </v:group>
            <v:group style="position:absolute;left:4931;top:-4220;width:20;height:2" coordorigin="4931,-4220" coordsize="20,2">
              <v:shape style="position:absolute;left:4931;top:-4220;width:20;height:2" coordorigin="4931,-4220" coordsize="20,0" path="m4931,-4220l4950,-4220e" filled="false" stroked="true" strokeweight=".47998pt" strokecolor="#000000">
                <v:path arrowok="t"/>
              </v:shape>
            </v:group>
            <v:group style="position:absolute;left:4950;top:-4220;width:20;height:2" coordorigin="4950,-4220" coordsize="20,2">
              <v:shape style="position:absolute;left:4950;top:-4220;width:20;height:2" coordorigin="4950,-4220" coordsize="20,0" path="m4950,-4220l4969,-4220e" filled="false" stroked="true" strokeweight=".47998pt" strokecolor="#000000">
                <v:path arrowok="t"/>
              </v:shape>
            </v:group>
            <v:group style="position:absolute;left:4969;top:-4220;width:20;height:2" coordorigin="4969,-4220" coordsize="20,2">
              <v:shape style="position:absolute;left:4969;top:-4220;width:20;height:2" coordorigin="4969,-4220" coordsize="20,0" path="m4969,-4220l4988,-4220e" filled="false" stroked="true" strokeweight=".47998pt" strokecolor="#000000">
                <v:path arrowok="t"/>
              </v:shape>
            </v:group>
            <v:group style="position:absolute;left:4988;top:-4220;width:20;height:2" coordorigin="4988,-4220" coordsize="20,2">
              <v:shape style="position:absolute;left:4988;top:-4220;width:20;height:2" coordorigin="4988,-4220" coordsize="20,0" path="m4988,-4220l5007,-4220e" filled="false" stroked="true" strokeweight=".47998pt" strokecolor="#000000">
                <v:path arrowok="t"/>
              </v:shape>
            </v:group>
            <v:group style="position:absolute;left:5007;top:-4220;width:20;height:2" coordorigin="5007,-4220" coordsize="20,2">
              <v:shape style="position:absolute;left:5007;top:-4220;width:20;height:2" coordorigin="5007,-4220" coordsize="20,0" path="m5007,-4220l5027,-4220e" filled="false" stroked="true" strokeweight=".47998pt" strokecolor="#000000">
                <v:path arrowok="t"/>
              </v:shape>
            </v:group>
            <v:group style="position:absolute;left:5027;top:-4220;width:20;height:2" coordorigin="5027,-4220" coordsize="20,2">
              <v:shape style="position:absolute;left:5027;top:-4220;width:20;height:2" coordorigin="5027,-4220" coordsize="20,0" path="m5027,-4220l5046,-4220e" filled="false" stroked="true" strokeweight=".47998pt" strokecolor="#000000">
                <v:path arrowok="t"/>
              </v:shape>
            </v:group>
            <v:group style="position:absolute;left:5046;top:-4220;width:20;height:2" coordorigin="5046,-4220" coordsize="20,2">
              <v:shape style="position:absolute;left:5046;top:-4220;width:20;height:2" coordorigin="5046,-4220" coordsize="20,0" path="m5046,-4220l5065,-4220e" filled="false" stroked="true" strokeweight=".47998pt" strokecolor="#000000">
                <v:path arrowok="t"/>
              </v:shape>
            </v:group>
            <v:group style="position:absolute;left:5065;top:-4220;width:20;height:2" coordorigin="5065,-4220" coordsize="20,2">
              <v:shape style="position:absolute;left:5065;top:-4220;width:20;height:2" coordorigin="5065,-4220" coordsize="20,0" path="m5065,-4220l5084,-4220e" filled="false" stroked="true" strokeweight=".47998pt" strokecolor="#000000">
                <v:path arrowok="t"/>
              </v:shape>
            </v:group>
            <v:group style="position:absolute;left:5084;top:-4220;width:20;height:2" coordorigin="5084,-4220" coordsize="20,2">
              <v:shape style="position:absolute;left:5084;top:-4220;width:20;height:2" coordorigin="5084,-4220" coordsize="20,0" path="m5084,-4220l5103,-4220e" filled="false" stroked="true" strokeweight=".47998pt" strokecolor="#000000">
                <v:path arrowok="t"/>
              </v:shape>
            </v:group>
            <v:group style="position:absolute;left:5103;top:-4220;width:20;height:2" coordorigin="5103,-4220" coordsize="20,2">
              <v:shape style="position:absolute;left:5103;top:-4220;width:20;height:2" coordorigin="5103,-4220" coordsize="20,0" path="m5103,-4220l5123,-4220e" filled="false" stroked="true" strokeweight=".47998pt" strokecolor="#000000">
                <v:path arrowok="t"/>
              </v:shape>
            </v:group>
            <v:group style="position:absolute;left:5123;top:-4220;width:20;height:2" coordorigin="5123,-4220" coordsize="20,2">
              <v:shape style="position:absolute;left:5123;top:-4220;width:20;height:2" coordorigin="5123,-4220" coordsize="20,0" path="m5123,-4220l5142,-4220e" filled="false" stroked="true" strokeweight=".47998pt" strokecolor="#000000">
                <v:path arrowok="t"/>
              </v:shape>
            </v:group>
            <v:group style="position:absolute;left:5142;top:-4220;width:20;height:2" coordorigin="5142,-4220" coordsize="20,2">
              <v:shape style="position:absolute;left:5142;top:-4220;width:20;height:2" coordorigin="5142,-4220" coordsize="20,0" path="m5142,-4220l5161,-4220e" filled="false" stroked="true" strokeweight=".47998pt" strokecolor="#000000">
                <v:path arrowok="t"/>
              </v:shape>
            </v:group>
            <v:group style="position:absolute;left:5161;top:-4220;width:20;height:2" coordorigin="5161,-4220" coordsize="20,2">
              <v:shape style="position:absolute;left:5161;top:-4220;width:20;height:2" coordorigin="5161,-4220" coordsize="20,0" path="m5161,-4220l5180,-4220e" filled="false" stroked="true" strokeweight=".47998pt" strokecolor="#000000">
                <v:path arrowok="t"/>
              </v:shape>
            </v:group>
            <v:group style="position:absolute;left:5180;top:-4220;width:20;height:2" coordorigin="5180,-4220" coordsize="20,2">
              <v:shape style="position:absolute;left:5180;top:-4220;width:20;height:2" coordorigin="5180,-4220" coordsize="20,0" path="m5180,-4220l5199,-4220e" filled="false" stroked="true" strokeweight=".47998pt" strokecolor="#000000">
                <v:path arrowok="t"/>
              </v:shape>
            </v:group>
            <v:group style="position:absolute;left:5199;top:-4220;width:20;height:2" coordorigin="5199,-4220" coordsize="20,2">
              <v:shape style="position:absolute;left:5199;top:-4220;width:20;height:2" coordorigin="5199,-4220" coordsize="20,0" path="m5199,-4220l5219,-4220e" filled="false" stroked="true" strokeweight=".47998pt" strokecolor="#000000">
                <v:path arrowok="t"/>
              </v:shape>
            </v:group>
            <v:group style="position:absolute;left:5219;top:-4220;width:20;height:2" coordorigin="5219,-4220" coordsize="20,2">
              <v:shape style="position:absolute;left:5219;top:-4220;width:20;height:2" coordorigin="5219,-4220" coordsize="20,0" path="m5219,-4220l5238,-4220e" filled="false" stroked="true" strokeweight=".47998pt" strokecolor="#000000">
                <v:path arrowok="t"/>
              </v:shape>
            </v:group>
            <v:group style="position:absolute;left:5238;top:-4220;width:20;height:2" coordorigin="5238,-4220" coordsize="20,2">
              <v:shape style="position:absolute;left:5238;top:-4220;width:20;height:2" coordorigin="5238,-4220" coordsize="20,0" path="m5238,-4220l5257,-4220e" filled="false" stroked="true" strokeweight=".47998pt" strokecolor="#000000">
                <v:path arrowok="t"/>
              </v:shape>
            </v:group>
            <v:group style="position:absolute;left:5257;top:-4220;width:20;height:2" coordorigin="5257,-4220" coordsize="20,2">
              <v:shape style="position:absolute;left:5257;top:-4220;width:20;height:2" coordorigin="5257,-4220" coordsize="20,0" path="m5257,-4220l5276,-4220e" filled="false" stroked="true" strokeweight=".47998pt" strokecolor="#000000">
                <v:path arrowok="t"/>
              </v:shape>
            </v:group>
            <v:group style="position:absolute;left:5276;top:-4220;width:20;height:2" coordorigin="5276,-4220" coordsize="20,2">
              <v:shape style="position:absolute;left:5276;top:-4220;width:20;height:2" coordorigin="5276,-4220" coordsize="20,0" path="m5276,-4220l5295,-4220e" filled="false" stroked="true" strokeweight=".47998pt" strokecolor="#000000">
                <v:path arrowok="t"/>
              </v:shape>
            </v:group>
            <v:group style="position:absolute;left:5295;top:-4220;width:20;height:2" coordorigin="5295,-4220" coordsize="20,2">
              <v:shape style="position:absolute;left:5295;top:-4220;width:20;height:2" coordorigin="5295,-4220" coordsize="20,0" path="m5295,-4220l5315,-4220e" filled="false" stroked="true" strokeweight=".47998pt" strokecolor="#000000">
                <v:path arrowok="t"/>
              </v:shape>
            </v:group>
            <v:group style="position:absolute;left:5315;top:-4220;width:20;height:2" coordorigin="5315,-4220" coordsize="20,2">
              <v:shape style="position:absolute;left:5315;top:-4220;width:20;height:2" coordorigin="5315,-4220" coordsize="20,0" path="m5315,-4220l5334,-4220e" filled="false" stroked="true" strokeweight=".47998pt" strokecolor="#000000">
                <v:path arrowok="t"/>
              </v:shape>
            </v:group>
            <v:group style="position:absolute;left:5334;top:-4220;width:20;height:2" coordorigin="5334,-4220" coordsize="20,2">
              <v:shape style="position:absolute;left:5334;top:-4220;width:20;height:2" coordorigin="5334,-4220" coordsize="20,0" path="m5334,-4220l5353,-4220e" filled="false" stroked="true" strokeweight=".47998pt" strokecolor="#000000">
                <v:path arrowok="t"/>
              </v:shape>
            </v:group>
            <v:group style="position:absolute;left:5353;top:-4220;width:20;height:2" coordorigin="5353,-4220" coordsize="20,2">
              <v:shape style="position:absolute;left:5353;top:-4220;width:20;height:2" coordorigin="5353,-4220" coordsize="20,0" path="m5353,-4220l5372,-4220e" filled="false" stroked="true" strokeweight=".47998pt" strokecolor="#000000">
                <v:path arrowok="t"/>
              </v:shape>
            </v:group>
            <v:group style="position:absolute;left:5372;top:-4220;width:20;height:2" coordorigin="5372,-4220" coordsize="20,2">
              <v:shape style="position:absolute;left:5372;top:-4220;width:20;height:2" coordorigin="5372,-4220" coordsize="20,0" path="m5372,-4220l5391,-4220e" filled="false" stroked="true" strokeweight=".47998pt" strokecolor="#000000">
                <v:path arrowok="t"/>
              </v:shape>
            </v:group>
            <v:group style="position:absolute;left:5391;top:-4220;width:20;height:2" coordorigin="5391,-4220" coordsize="20,2">
              <v:shape style="position:absolute;left:5391;top:-4220;width:20;height:2" coordorigin="5391,-4220" coordsize="20,0" path="m5391,-4220l5411,-4220e" filled="false" stroked="true" strokeweight=".47998pt" strokecolor="#000000">
                <v:path arrowok="t"/>
              </v:shape>
            </v:group>
            <v:group style="position:absolute;left:5411;top:-4220;width:20;height:2" coordorigin="5411,-4220" coordsize="20,2">
              <v:shape style="position:absolute;left:5411;top:-4220;width:20;height:2" coordorigin="5411,-4220" coordsize="20,0" path="m5411,-4220l5430,-4220e" filled="false" stroked="true" strokeweight=".47998pt" strokecolor="#000000">
                <v:path arrowok="t"/>
              </v:shape>
            </v:group>
            <v:group style="position:absolute;left:5430;top:-4220;width:20;height:2" coordorigin="5430,-4220" coordsize="20,2">
              <v:shape style="position:absolute;left:5430;top:-4220;width:20;height:2" coordorigin="5430,-4220" coordsize="20,0" path="m5430,-4220l5449,-4220e" filled="false" stroked="true" strokeweight=".47998pt" strokecolor="#000000">
                <v:path arrowok="t"/>
              </v:shape>
            </v:group>
            <v:group style="position:absolute;left:5449;top:-4220;width:20;height:2" coordorigin="5449,-4220" coordsize="20,2">
              <v:shape style="position:absolute;left:5449;top:-4220;width:20;height:2" coordorigin="5449,-4220" coordsize="20,0" path="m5449,-4220l5468,-4220e" filled="false" stroked="true" strokeweight=".47998pt" strokecolor="#000000">
                <v:path arrowok="t"/>
              </v:shape>
            </v:group>
            <v:group style="position:absolute;left:5468;top:-4220;width:20;height:2" coordorigin="5468,-4220" coordsize="20,2">
              <v:shape style="position:absolute;left:5468;top:-4220;width:20;height:2" coordorigin="5468,-4220" coordsize="20,0" path="m5468,-4220l5487,-4220e" filled="false" stroked="true" strokeweight=".47998pt" strokecolor="#000000">
                <v:path arrowok="t"/>
              </v:shape>
            </v:group>
            <v:group style="position:absolute;left:5487;top:-4220;width:20;height:2" coordorigin="5487,-4220" coordsize="20,2">
              <v:shape style="position:absolute;left:5487;top:-4220;width:20;height:2" coordorigin="5487,-4220" coordsize="20,0" path="m5487,-4220l5507,-4220e" filled="false" stroked="true" strokeweight=".47998pt" strokecolor="#000000">
                <v:path arrowok="t"/>
              </v:shape>
            </v:group>
            <v:group style="position:absolute;left:5507;top:-4220;width:20;height:2" coordorigin="5507,-4220" coordsize="20,2">
              <v:shape style="position:absolute;left:5507;top:-4220;width:20;height:2" coordorigin="5507,-4220" coordsize="20,0" path="m5507,-4220l5526,-4220e" filled="false" stroked="true" strokeweight=".47998pt" strokecolor="#000000">
                <v:path arrowok="t"/>
              </v:shape>
            </v:group>
            <v:group style="position:absolute;left:5526;top:-4220;width:20;height:2" coordorigin="5526,-4220" coordsize="20,2">
              <v:shape style="position:absolute;left:5526;top:-4220;width:20;height:2" coordorigin="5526,-4220" coordsize="20,0" path="m5526,-4220l5545,-4220e" filled="false" stroked="true" strokeweight=".47998pt" strokecolor="#000000">
                <v:path arrowok="t"/>
              </v:shape>
            </v:group>
            <v:group style="position:absolute;left:5545;top:-4220;width:20;height:2" coordorigin="5545,-4220" coordsize="20,2">
              <v:shape style="position:absolute;left:5545;top:-4220;width:20;height:2" coordorigin="5545,-4220" coordsize="20,0" path="m5545,-4220l5564,-4220e" filled="false" stroked="true" strokeweight=".47998pt" strokecolor="#000000">
                <v:path arrowok="t"/>
              </v:shape>
            </v:group>
            <v:group style="position:absolute;left:5564;top:-4220;width:20;height:2" coordorigin="5564,-4220" coordsize="20,2">
              <v:shape style="position:absolute;left:5564;top:-4220;width:20;height:2" coordorigin="5564,-4220" coordsize="20,0" path="m5564,-4220l5583,-4220e" filled="false" stroked="true" strokeweight=".47998pt" strokecolor="#000000">
                <v:path arrowok="t"/>
              </v:shape>
            </v:group>
            <v:group style="position:absolute;left:5583;top:-4220;width:20;height:2" coordorigin="5583,-4220" coordsize="20,2">
              <v:shape style="position:absolute;left:5583;top:-4220;width:20;height:2" coordorigin="5583,-4220" coordsize="20,0" path="m5583,-4220l5603,-4220e" filled="false" stroked="true" strokeweight=".47998pt" strokecolor="#000000">
                <v:path arrowok="t"/>
              </v:shape>
            </v:group>
            <v:group style="position:absolute;left:5603;top:-4220;width:20;height:2" coordorigin="5603,-4220" coordsize="20,2">
              <v:shape style="position:absolute;left:5603;top:-4220;width:20;height:2" coordorigin="5603,-4220" coordsize="20,0" path="m5603,-4220l5622,-4220e" filled="false" stroked="true" strokeweight=".47998pt" strokecolor="#000000">
                <v:path arrowok="t"/>
              </v:shape>
            </v:group>
            <v:group style="position:absolute;left:5622;top:-4220;width:20;height:2" coordorigin="5622,-4220" coordsize="20,2">
              <v:shape style="position:absolute;left:5622;top:-4220;width:20;height:2" coordorigin="5622,-4220" coordsize="20,0" path="m5622,-4220l5641,-4220e" filled="false" stroked="true" strokeweight=".47998pt" strokecolor="#000000">
                <v:path arrowok="t"/>
              </v:shape>
            </v:group>
            <v:group style="position:absolute;left:5641;top:-4220;width:20;height:2" coordorigin="5641,-4220" coordsize="20,2">
              <v:shape style="position:absolute;left:5641;top:-4220;width:20;height:2" coordorigin="5641,-4220" coordsize="20,0" path="m5641,-4220l5660,-4220e" filled="false" stroked="true" strokeweight=".47998pt" strokecolor="#000000">
                <v:path arrowok="t"/>
              </v:shape>
            </v:group>
            <v:group style="position:absolute;left:5660;top:-4220;width:20;height:2" coordorigin="5660,-4220" coordsize="20,2">
              <v:shape style="position:absolute;left:5660;top:-4220;width:20;height:2" coordorigin="5660,-4220" coordsize="20,0" path="m5660,-4220l5679,-4220e" filled="false" stroked="true" strokeweight=".47998pt" strokecolor="#000000">
                <v:path arrowok="t"/>
              </v:shape>
            </v:group>
            <v:group style="position:absolute;left:5679;top:-4220;width:20;height:2" coordorigin="5679,-4220" coordsize="20,2">
              <v:shape style="position:absolute;left:5679;top:-4220;width:20;height:2" coordorigin="5679,-4220" coordsize="20,0" path="m5679,-4220l5699,-4220e" filled="false" stroked="true" strokeweight=".47998pt" strokecolor="#000000">
                <v:path arrowok="t"/>
              </v:shape>
            </v:group>
            <v:group style="position:absolute;left:5699;top:-4220;width:20;height:2" coordorigin="5699,-4220" coordsize="20,2">
              <v:shape style="position:absolute;left:5699;top:-4220;width:20;height:2" coordorigin="5699,-4220" coordsize="20,0" path="m5699,-4220l5718,-4220e" filled="false" stroked="true" strokeweight=".47998pt" strokecolor="#000000">
                <v:path arrowok="t"/>
              </v:shape>
            </v:group>
            <v:group style="position:absolute;left:5718;top:-4220;width:20;height:2" coordorigin="5718,-4220" coordsize="20,2">
              <v:shape style="position:absolute;left:5718;top:-4220;width:20;height:2" coordorigin="5718,-4220" coordsize="20,0" path="m5718,-4220l5737,-4220e" filled="false" stroked="true" strokeweight=".47998pt" strokecolor="#000000">
                <v:path arrowok="t"/>
              </v:shape>
            </v:group>
            <v:group style="position:absolute;left:5737;top:-4220;width:20;height:2" coordorigin="5737,-4220" coordsize="20,2">
              <v:shape style="position:absolute;left:5737;top:-4220;width:20;height:2" coordorigin="5737,-4220" coordsize="20,0" path="m5737,-4220l5756,-4220e" filled="false" stroked="true" strokeweight=".47998pt" strokecolor="#000000">
                <v:path arrowok="t"/>
              </v:shape>
            </v:group>
            <v:group style="position:absolute;left:5756;top:-4220;width:20;height:2" coordorigin="5756,-4220" coordsize="20,2">
              <v:shape style="position:absolute;left:5756;top:-4220;width:20;height:2" coordorigin="5756,-4220" coordsize="20,0" path="m5756,-4220l5775,-4220e" filled="false" stroked="true" strokeweight=".47998pt" strokecolor="#000000">
                <v:path arrowok="t"/>
              </v:shape>
            </v:group>
            <v:group style="position:absolute;left:5775;top:-4220;width:20;height:2" coordorigin="5775,-4220" coordsize="20,2">
              <v:shape style="position:absolute;left:5775;top:-4220;width:20;height:2" coordorigin="5775,-4220" coordsize="20,0" path="m5775,-4220l5795,-4220e" filled="false" stroked="true" strokeweight=".47998pt" strokecolor="#000000">
                <v:path arrowok="t"/>
              </v:shape>
            </v:group>
            <v:group style="position:absolute;left:5795;top:-4220;width:20;height:2" coordorigin="5795,-4220" coordsize="20,2">
              <v:shape style="position:absolute;left:5795;top:-4220;width:20;height:2" coordorigin="5795,-4220" coordsize="20,0" path="m5795,-4220l5814,-4220e" filled="false" stroked="true" strokeweight=".47998pt" strokecolor="#000000">
                <v:path arrowok="t"/>
              </v:shape>
            </v:group>
            <v:group style="position:absolute;left:5814;top:-4220;width:20;height:2" coordorigin="5814,-4220" coordsize="20,2">
              <v:shape style="position:absolute;left:5814;top:-4220;width:20;height:2" coordorigin="5814,-4220" coordsize="20,0" path="m5814,-4220l5833,-4220e" filled="false" stroked="true" strokeweight=".47998pt" strokecolor="#000000">
                <v:path arrowok="t"/>
              </v:shape>
            </v:group>
            <v:group style="position:absolute;left:5833;top:-4220;width:20;height:2" coordorigin="5833,-4220" coordsize="20,2">
              <v:shape style="position:absolute;left:5833;top:-4220;width:20;height:2" coordorigin="5833,-4220" coordsize="20,0" path="m5833,-4220l5852,-4220e" filled="false" stroked="true" strokeweight=".47998pt" strokecolor="#000000">
                <v:path arrowok="t"/>
              </v:shape>
            </v:group>
            <v:group style="position:absolute;left:5852;top:-4220;width:20;height:2" coordorigin="5852,-4220" coordsize="20,2">
              <v:shape style="position:absolute;left:5852;top:-4220;width:20;height:2" coordorigin="5852,-4220" coordsize="20,0" path="m5852,-4220l5871,-4220e" filled="false" stroked="true" strokeweight=".47998pt" strokecolor="#000000">
                <v:path arrowok="t"/>
              </v:shape>
            </v:group>
            <v:group style="position:absolute;left:5871;top:-4220;width:20;height:2" coordorigin="5871,-4220" coordsize="20,2">
              <v:shape style="position:absolute;left:5871;top:-4220;width:20;height:2" coordorigin="5871,-4220" coordsize="20,0" path="m5871,-4220l5891,-4220e" filled="false" stroked="true" strokeweight=".47998pt" strokecolor="#000000">
                <v:path arrowok="t"/>
              </v:shape>
            </v:group>
            <v:group style="position:absolute;left:5891;top:-4220;width:20;height:2" coordorigin="5891,-4220" coordsize="20,2">
              <v:shape style="position:absolute;left:5891;top:-4220;width:20;height:2" coordorigin="5891,-4220" coordsize="20,0" path="m5891,-4220l5910,-4220e" filled="false" stroked="true" strokeweight=".47998pt" strokecolor="#000000">
                <v:path arrowok="t"/>
              </v:shape>
            </v:group>
            <v:group style="position:absolute;left:5910;top:-4220;width:20;height:2" coordorigin="5910,-4220" coordsize="20,2">
              <v:shape style="position:absolute;left:5910;top:-4220;width:20;height:2" coordorigin="5910,-4220" coordsize="20,0" path="m5910,-4220l5929,-4220e" filled="false" stroked="true" strokeweight=".47998pt" strokecolor="#000000">
                <v:path arrowok="t"/>
              </v:shape>
            </v:group>
            <v:group style="position:absolute;left:5929;top:-4220;width:20;height:2" coordorigin="5929,-4220" coordsize="20,2">
              <v:shape style="position:absolute;left:5929;top:-4220;width:20;height:2" coordorigin="5929,-4220" coordsize="20,0" path="m5929,-4220l5948,-4220e" filled="false" stroked="true" strokeweight=".47998pt" strokecolor="#000000">
                <v:path arrowok="t"/>
              </v:shape>
            </v:group>
            <v:group style="position:absolute;left:5948;top:-4220;width:20;height:2" coordorigin="5948,-4220" coordsize="20,2">
              <v:shape style="position:absolute;left:5948;top:-4220;width:20;height:2" coordorigin="5948,-4220" coordsize="20,0" path="m5948,-4220l5967,-4220e" filled="false" stroked="true" strokeweight=".47998pt" strokecolor="#000000">
                <v:path arrowok="t"/>
              </v:shape>
            </v:group>
            <v:group style="position:absolute;left:5967;top:-4220;width:20;height:2" coordorigin="5967,-4220" coordsize="20,2">
              <v:shape style="position:absolute;left:5967;top:-4220;width:20;height:2" coordorigin="5967,-4220" coordsize="20,0" path="m5967,-4220l5987,-4220e" filled="false" stroked="true" strokeweight=".47998pt" strokecolor="#000000">
                <v:path arrowok="t"/>
              </v:shape>
            </v:group>
            <v:group style="position:absolute;left:5987;top:-4220;width:20;height:2" coordorigin="5987,-4220" coordsize="20,2">
              <v:shape style="position:absolute;left:5987;top:-4220;width:20;height:2" coordorigin="5987,-4220" coordsize="20,0" path="m5987,-4220l6006,-4220e" filled="false" stroked="true" strokeweight=".47998pt" strokecolor="#000000">
                <v:path arrowok="t"/>
              </v:shape>
            </v:group>
            <v:group style="position:absolute;left:6006;top:-4220;width:20;height:2" coordorigin="6006,-4220" coordsize="20,2">
              <v:shape style="position:absolute;left:6006;top:-4220;width:20;height:2" coordorigin="6006,-4220" coordsize="20,0" path="m6006,-4220l6025,-4220e" filled="false" stroked="true" strokeweight=".47998pt" strokecolor="#000000">
                <v:path arrowok="t"/>
              </v:shape>
            </v:group>
            <v:group style="position:absolute;left:6025;top:-4220;width:20;height:2" coordorigin="6025,-4220" coordsize="20,2">
              <v:shape style="position:absolute;left:6025;top:-4220;width:20;height:2" coordorigin="6025,-4220" coordsize="20,0" path="m6025,-4220l6044,-4220e" filled="false" stroked="true" strokeweight=".47998pt" strokecolor="#000000">
                <v:path arrowok="t"/>
              </v:shape>
            </v:group>
            <v:group style="position:absolute;left:6044;top:-4220;width:20;height:2" coordorigin="6044,-4220" coordsize="20,2">
              <v:shape style="position:absolute;left:6044;top:-4220;width:20;height:2" coordorigin="6044,-4220" coordsize="20,0" path="m6044,-4220l6063,-4220e" filled="false" stroked="true" strokeweight=".47998pt" strokecolor="#000000">
                <v:path arrowok="t"/>
              </v:shape>
            </v:group>
            <v:group style="position:absolute;left:6063;top:-4220;width:20;height:2" coordorigin="6063,-4220" coordsize="20,2">
              <v:shape style="position:absolute;left:6063;top:-4220;width:20;height:2" coordorigin="6063,-4220" coordsize="20,0" path="m6063,-4220l6083,-4220e" filled="false" stroked="true" strokeweight=".47998pt" strokecolor="#000000">
                <v:path arrowok="t"/>
              </v:shape>
            </v:group>
            <v:group style="position:absolute;left:6083;top:-4220;width:20;height:2" coordorigin="6083,-4220" coordsize="20,2">
              <v:shape style="position:absolute;left:6083;top:-4220;width:20;height:2" coordorigin="6083,-4220" coordsize="20,0" path="m6083,-4220l6102,-4220e" filled="false" stroked="true" strokeweight=".47998pt" strokecolor="#000000">
                <v:path arrowok="t"/>
              </v:shape>
            </v:group>
            <v:group style="position:absolute;left:6102;top:-4220;width:20;height:2" coordorigin="6102,-4220" coordsize="20,2">
              <v:shape style="position:absolute;left:6102;top:-4220;width:20;height:2" coordorigin="6102,-4220" coordsize="20,0" path="m6102,-4220l6121,-4220e" filled="false" stroked="true" strokeweight=".47998pt" strokecolor="#000000">
                <v:path arrowok="t"/>
              </v:shape>
            </v:group>
            <v:group style="position:absolute;left:6121;top:-4220;width:20;height:2" coordorigin="6121,-4220" coordsize="20,2">
              <v:shape style="position:absolute;left:6121;top:-4220;width:20;height:2" coordorigin="6121,-4220" coordsize="20,0" path="m6121,-4220l6140,-4220e" filled="false" stroked="true" strokeweight=".47998pt" strokecolor="#000000">
                <v:path arrowok="t"/>
              </v:shape>
            </v:group>
            <v:group style="position:absolute;left:6140;top:-4220;width:20;height:2" coordorigin="6140,-4220" coordsize="20,2">
              <v:shape style="position:absolute;left:6140;top:-4220;width:20;height:2" coordorigin="6140,-4220" coordsize="20,0" path="m6140,-4220l6159,-4220e" filled="false" stroked="true" strokeweight=".47998pt" strokecolor="#000000">
                <v:path arrowok="t"/>
              </v:shape>
            </v:group>
            <v:group style="position:absolute;left:6159;top:-4220;width:20;height:2" coordorigin="6159,-4220" coordsize="20,2">
              <v:shape style="position:absolute;left:6159;top:-4220;width:20;height:2" coordorigin="6159,-4220" coordsize="20,0" path="m6159,-4220l6179,-4220e" filled="false" stroked="true" strokeweight=".47998pt" strokecolor="#000000">
                <v:path arrowok="t"/>
              </v:shape>
            </v:group>
            <v:group style="position:absolute;left:6179;top:-4220;width:20;height:2" coordorigin="6179,-4220" coordsize="20,2">
              <v:shape style="position:absolute;left:6179;top:-4220;width:20;height:2" coordorigin="6179,-4220" coordsize="20,0" path="m6179,-4220l6198,-4220e" filled="false" stroked="true" strokeweight=".47998pt" strokecolor="#000000">
                <v:path arrowok="t"/>
              </v:shape>
            </v:group>
            <v:group style="position:absolute;left:6198;top:-4220;width:20;height:2" coordorigin="6198,-4220" coordsize="20,2">
              <v:shape style="position:absolute;left:6198;top:-4220;width:20;height:2" coordorigin="6198,-4220" coordsize="20,0" path="m6198,-4220l6217,-4220e" filled="false" stroked="true" strokeweight=".47998pt" strokecolor="#000000">
                <v:path arrowok="t"/>
              </v:shape>
            </v:group>
            <v:group style="position:absolute;left:6217;top:-4220;width:20;height:2" coordorigin="6217,-4220" coordsize="20,2">
              <v:shape style="position:absolute;left:6217;top:-4220;width:20;height:2" coordorigin="6217,-4220" coordsize="20,0" path="m6217,-4220l6236,-4220e" filled="false" stroked="true" strokeweight=".47998pt" strokecolor="#000000">
                <v:path arrowok="t"/>
              </v:shape>
            </v:group>
            <v:group style="position:absolute;left:6236;top:-4220;width:20;height:2" coordorigin="6236,-4220" coordsize="20,2">
              <v:shape style="position:absolute;left:6236;top:-4220;width:20;height:2" coordorigin="6236,-4220" coordsize="20,0" path="m6236,-4220l6255,-4220e" filled="false" stroked="true" strokeweight=".47998pt" strokecolor="#000000">
                <v:path arrowok="t"/>
              </v:shape>
            </v:group>
            <v:group style="position:absolute;left:6255;top:-4220;width:20;height:2" coordorigin="6255,-4220" coordsize="20,2">
              <v:shape style="position:absolute;left:6255;top:-4220;width:20;height:2" coordorigin="6255,-4220" coordsize="20,0" path="m6255,-4220l6275,-4220e" filled="false" stroked="true" strokeweight=".47998pt" strokecolor="#000000">
                <v:path arrowok="t"/>
              </v:shape>
            </v:group>
            <v:group style="position:absolute;left:6275;top:-4220;width:20;height:2" coordorigin="6275,-4220" coordsize="20,2">
              <v:shape style="position:absolute;left:6275;top:-4220;width:20;height:2" coordorigin="6275,-4220" coordsize="20,0" path="m6275,-4220l6294,-4220e" filled="false" stroked="true" strokeweight=".47998pt" strokecolor="#000000">
                <v:path arrowok="t"/>
              </v:shape>
            </v:group>
            <v:group style="position:absolute;left:6294;top:-4220;width:20;height:2" coordorigin="6294,-4220" coordsize="20,2">
              <v:shape style="position:absolute;left:6294;top:-4220;width:20;height:2" coordorigin="6294,-4220" coordsize="20,0" path="m6294,-4220l6313,-4220e" filled="false" stroked="true" strokeweight=".47998pt" strokecolor="#000000">
                <v:path arrowok="t"/>
              </v:shape>
            </v:group>
            <v:group style="position:absolute;left:6313;top:-4220;width:20;height:2" coordorigin="6313,-4220" coordsize="20,2">
              <v:shape style="position:absolute;left:6313;top:-4220;width:20;height:2" coordorigin="6313,-4220" coordsize="20,0" path="m6313,-4220l6333,-4220e" filled="false" stroked="true" strokeweight=".47998pt" strokecolor="#000000">
                <v:path arrowok="t"/>
              </v:shape>
            </v:group>
            <v:group style="position:absolute;left:6333;top:-4220;width:20;height:2" coordorigin="6333,-4220" coordsize="20,2">
              <v:shape style="position:absolute;left:6333;top:-4220;width:20;height:2" coordorigin="6333,-4220" coordsize="20,0" path="m6333,-4220l6352,-4220e" filled="false" stroked="true" strokeweight=".47998pt" strokecolor="#000000">
                <v:path arrowok="t"/>
              </v:shape>
            </v:group>
            <v:group style="position:absolute;left:6352;top:-4220;width:20;height:2" coordorigin="6352,-4220" coordsize="20,2">
              <v:shape style="position:absolute;left:6352;top:-4220;width:20;height:2" coordorigin="6352,-4220" coordsize="20,0" path="m6352,-4220l6371,-4220e" filled="false" stroked="true" strokeweight=".47998pt" strokecolor="#000000">
                <v:path arrowok="t"/>
              </v:shape>
            </v:group>
            <v:group style="position:absolute;left:6371;top:-4220;width:20;height:2" coordorigin="6371,-4220" coordsize="20,2">
              <v:shape style="position:absolute;left:6371;top:-4220;width:20;height:2" coordorigin="6371,-4220" coordsize="20,0" path="m6371,-4220l6390,-4220e" filled="false" stroked="true" strokeweight=".47998pt" strokecolor="#000000">
                <v:path arrowok="t"/>
              </v:shape>
            </v:group>
            <v:group style="position:absolute;left:6390;top:-4220;width:20;height:2" coordorigin="6390,-4220" coordsize="20,2">
              <v:shape style="position:absolute;left:6390;top:-4220;width:20;height:2" coordorigin="6390,-4220" coordsize="20,0" path="m6390,-4220l6409,-4220e" filled="false" stroked="true" strokeweight=".47998pt" strokecolor="#000000">
                <v:path arrowok="t"/>
              </v:shape>
            </v:group>
            <v:group style="position:absolute;left:6409;top:-4220;width:20;height:2" coordorigin="6409,-4220" coordsize="20,2">
              <v:shape style="position:absolute;left:6409;top:-4220;width:20;height:2" coordorigin="6409,-4220" coordsize="20,0" path="m6409,-4220l6429,-4220e" filled="false" stroked="true" strokeweight=".47998pt" strokecolor="#000000">
                <v:path arrowok="t"/>
              </v:shape>
            </v:group>
            <v:group style="position:absolute;left:6429;top:-4220;width:20;height:2" coordorigin="6429,-4220" coordsize="20,2">
              <v:shape style="position:absolute;left:6429;top:-4220;width:20;height:2" coordorigin="6429,-4220" coordsize="20,0" path="m6429,-4220l6448,-4220e" filled="false" stroked="true" strokeweight=".47998pt" strokecolor="#000000">
                <v:path arrowok="t"/>
              </v:shape>
            </v:group>
            <v:group style="position:absolute;left:6448;top:-4220;width:20;height:2" coordorigin="6448,-4220" coordsize="20,2">
              <v:shape style="position:absolute;left:6448;top:-4220;width:20;height:2" coordorigin="6448,-4220" coordsize="20,0" path="m6448,-4220l6467,-4220e" filled="false" stroked="true" strokeweight=".47998pt" strokecolor="#000000">
                <v:path arrowok="t"/>
              </v:shape>
            </v:group>
            <v:group style="position:absolute;left:6467;top:-4220;width:20;height:2" coordorigin="6467,-4220" coordsize="20,2">
              <v:shape style="position:absolute;left:6467;top:-4220;width:20;height:2" coordorigin="6467,-4220" coordsize="20,0" path="m6467,-4220l6486,-4220e" filled="false" stroked="true" strokeweight=".47998pt" strokecolor="#000000">
                <v:path arrowok="t"/>
              </v:shape>
            </v:group>
            <v:group style="position:absolute;left:6486;top:-4220;width:20;height:2" coordorigin="6486,-4220" coordsize="20,2">
              <v:shape style="position:absolute;left:6486;top:-4220;width:20;height:2" coordorigin="6486,-4220" coordsize="20,0" path="m6486,-4220l6505,-4220e" filled="false" stroked="true" strokeweight=".47998pt" strokecolor="#000000">
                <v:path arrowok="t"/>
              </v:shape>
            </v:group>
            <v:group style="position:absolute;left:6505;top:-4220;width:20;height:2" coordorigin="6505,-4220" coordsize="20,2">
              <v:shape style="position:absolute;left:6505;top:-4220;width:20;height:2" coordorigin="6505,-4220" coordsize="20,0" path="m6505,-4220l6525,-4220e" filled="false" stroked="true" strokeweight=".47998pt" strokecolor="#000000">
                <v:path arrowok="t"/>
              </v:shape>
            </v:group>
            <v:group style="position:absolute;left:6525;top:-4220;width:20;height:2" coordorigin="6525,-4220" coordsize="20,2">
              <v:shape style="position:absolute;left:6525;top:-4220;width:20;height:2" coordorigin="6525,-4220" coordsize="20,0" path="m6525,-4220l6544,-4220e" filled="false" stroked="true" strokeweight=".47998pt" strokecolor="#000000">
                <v:path arrowok="t"/>
              </v:shape>
            </v:group>
            <v:group style="position:absolute;left:6544;top:-4220;width:20;height:2" coordorigin="6544,-4220" coordsize="20,2">
              <v:shape style="position:absolute;left:6544;top:-4220;width:20;height:2" coordorigin="6544,-4220" coordsize="20,0" path="m6544,-4220l6563,-4220e" filled="false" stroked="true" strokeweight=".47998pt" strokecolor="#000000">
                <v:path arrowok="t"/>
              </v:shape>
            </v:group>
            <v:group style="position:absolute;left:6563;top:-4220;width:20;height:2" coordorigin="6563,-4220" coordsize="20,2">
              <v:shape style="position:absolute;left:6563;top:-4220;width:20;height:2" coordorigin="6563,-4220" coordsize="20,0" path="m6563,-4220l6582,-4220e" filled="false" stroked="true" strokeweight=".47998pt" strokecolor="#000000">
                <v:path arrowok="t"/>
              </v:shape>
            </v:group>
            <v:group style="position:absolute;left:6582;top:-4220;width:20;height:2" coordorigin="6582,-4220" coordsize="20,2">
              <v:shape style="position:absolute;left:6582;top:-4220;width:20;height:2" coordorigin="6582,-4220" coordsize="20,0" path="m6582,-4220l6601,-4220e" filled="false" stroked="true" strokeweight=".47998pt" strokecolor="#000000">
                <v:path arrowok="t"/>
              </v:shape>
            </v:group>
            <v:group style="position:absolute;left:6601;top:-4220;width:20;height:2" coordorigin="6601,-4220" coordsize="20,2">
              <v:shape style="position:absolute;left:6601;top:-4220;width:20;height:2" coordorigin="6601,-4220" coordsize="20,0" path="m6601,-4220l6621,-4220e" filled="false" stroked="true" strokeweight=".47998pt" strokecolor="#000000">
                <v:path arrowok="t"/>
              </v:shape>
            </v:group>
            <v:group style="position:absolute;left:6621;top:-4220;width:20;height:2" coordorigin="6621,-4220" coordsize="20,2">
              <v:shape style="position:absolute;left:6621;top:-4220;width:20;height:2" coordorigin="6621,-4220" coordsize="20,0" path="m6621,-4220l6640,-4220e" filled="false" stroked="true" strokeweight=".47998pt" strokecolor="#000000">
                <v:path arrowok="t"/>
              </v:shape>
            </v:group>
            <v:group style="position:absolute;left:6640;top:-4220;width:20;height:2" coordorigin="6640,-4220" coordsize="20,2">
              <v:shape style="position:absolute;left:6640;top:-4220;width:20;height:2" coordorigin="6640,-4220" coordsize="20,0" path="m6640,-4220l6659,-4220e" filled="false" stroked="true" strokeweight=".47998pt" strokecolor="#000000">
                <v:path arrowok="t"/>
              </v:shape>
            </v:group>
            <v:group style="position:absolute;left:6659;top:-4220;width:20;height:2" coordorigin="6659,-4220" coordsize="20,2">
              <v:shape style="position:absolute;left:6659;top:-4220;width:20;height:2" coordorigin="6659,-4220" coordsize="20,0" path="m6659,-4220l6678,-4220e" filled="false" stroked="true" strokeweight=".47998pt" strokecolor="#000000">
                <v:path arrowok="t"/>
              </v:shape>
            </v:group>
            <v:group style="position:absolute;left:6678;top:-4220;width:20;height:2" coordorigin="6678,-4220" coordsize="20,2">
              <v:shape style="position:absolute;left:6678;top:-4220;width:20;height:2" coordorigin="6678,-4220" coordsize="20,0" path="m6678,-4220l6697,-4220e" filled="false" stroked="true" strokeweight=".47998pt" strokecolor="#000000">
                <v:path arrowok="t"/>
              </v:shape>
            </v:group>
            <v:group style="position:absolute;left:6697;top:-4220;width:20;height:2" coordorigin="6697,-4220" coordsize="20,2">
              <v:shape style="position:absolute;left:6697;top:-4220;width:20;height:2" coordorigin="6697,-4220" coordsize="20,0" path="m6697,-4220l6717,-4220e" filled="false" stroked="true" strokeweight=".47998pt" strokecolor="#000000">
                <v:path arrowok="t"/>
              </v:shape>
            </v:group>
            <v:group style="position:absolute;left:6717;top:-4220;width:20;height:2" coordorigin="6717,-4220" coordsize="20,2">
              <v:shape style="position:absolute;left:6717;top:-4220;width:20;height:2" coordorigin="6717,-4220" coordsize="20,0" path="m6717,-4220l6736,-4220e" filled="false" stroked="true" strokeweight=".47998pt" strokecolor="#000000">
                <v:path arrowok="t"/>
              </v:shape>
            </v:group>
            <v:group style="position:absolute;left:6736;top:-4220;width:20;height:2" coordorigin="6736,-4220" coordsize="20,2">
              <v:shape style="position:absolute;left:6736;top:-4220;width:20;height:2" coordorigin="6736,-4220" coordsize="20,0" path="m6736,-4220l6755,-4220e" filled="false" stroked="true" strokeweight=".47998pt" strokecolor="#000000">
                <v:path arrowok="t"/>
              </v:shape>
            </v:group>
            <v:group style="position:absolute;left:6755;top:-4220;width:20;height:2" coordorigin="6755,-4220" coordsize="20,2">
              <v:shape style="position:absolute;left:6755;top:-4220;width:20;height:2" coordorigin="6755,-4220" coordsize="20,0" path="m6755,-4220l6774,-4220e" filled="false" stroked="true" strokeweight=".47998pt" strokecolor="#000000">
                <v:path arrowok="t"/>
              </v:shape>
            </v:group>
            <v:group style="position:absolute;left:6774;top:-4220;width:20;height:2" coordorigin="6774,-4220" coordsize="20,2">
              <v:shape style="position:absolute;left:6774;top:-4220;width:20;height:2" coordorigin="6774,-4220" coordsize="20,0" path="m6774,-4220l6793,-4220e" filled="false" stroked="true" strokeweight=".47998pt" strokecolor="#000000">
                <v:path arrowok="t"/>
              </v:shape>
            </v:group>
            <v:group style="position:absolute;left:6793;top:-4220;width:20;height:2" coordorigin="6793,-4220" coordsize="20,2">
              <v:shape style="position:absolute;left:6793;top:-4220;width:20;height:2" coordorigin="6793,-4220" coordsize="20,0" path="m6793,-4220l6813,-4220e" filled="false" stroked="true" strokeweight=".47998pt" strokecolor="#000000">
                <v:path arrowok="t"/>
              </v:shape>
            </v:group>
            <v:group style="position:absolute;left:6813;top:-4220;width:20;height:2" coordorigin="6813,-4220" coordsize="20,2">
              <v:shape style="position:absolute;left:6813;top:-4220;width:20;height:2" coordorigin="6813,-4220" coordsize="20,0" path="m6813,-4220l6832,-4220e" filled="false" stroked="true" strokeweight=".47998pt" strokecolor="#000000">
                <v:path arrowok="t"/>
              </v:shape>
            </v:group>
            <v:group style="position:absolute;left:6832;top:-4220;width:20;height:2" coordorigin="6832,-4220" coordsize="20,2">
              <v:shape style="position:absolute;left:6832;top:-4220;width:20;height:2" coordorigin="6832,-4220" coordsize="20,0" path="m6832,-4220l6851,-4220e" filled="false" stroked="true" strokeweight=".47998pt" strokecolor="#000000">
                <v:path arrowok="t"/>
              </v:shape>
            </v:group>
            <v:group style="position:absolute;left:6851;top:-4220;width:20;height:2" coordorigin="6851,-4220" coordsize="20,2">
              <v:shape style="position:absolute;left:6851;top:-4220;width:20;height:2" coordorigin="6851,-4220" coordsize="20,0" path="m6851,-4220l6870,-4220e" filled="false" stroked="true" strokeweight=".47998pt" strokecolor="#000000">
                <v:path arrowok="t"/>
              </v:shape>
            </v:group>
            <v:group style="position:absolute;left:6870;top:-4220;width:20;height:2" coordorigin="6870,-4220" coordsize="20,2">
              <v:shape style="position:absolute;left:6870;top:-4220;width:20;height:2" coordorigin="6870,-4220" coordsize="20,0" path="m6870,-4220l6889,-4220e" filled="false" stroked="true" strokeweight=".47998pt" strokecolor="#000000">
                <v:path arrowok="t"/>
              </v:shape>
            </v:group>
            <v:group style="position:absolute;left:6889;top:-4220;width:20;height:2" coordorigin="6889,-4220" coordsize="20,2">
              <v:shape style="position:absolute;left:6889;top:-4220;width:20;height:2" coordorigin="6889,-4220" coordsize="20,0" path="m6889,-4220l6909,-4220e" filled="false" stroked="true" strokeweight=".47998pt" strokecolor="#000000">
                <v:path arrowok="t"/>
              </v:shape>
            </v:group>
            <v:group style="position:absolute;left:6909;top:-4220;width:20;height:2" coordorigin="6909,-4220" coordsize="20,2">
              <v:shape style="position:absolute;left:6909;top:-4220;width:20;height:2" coordorigin="6909,-4220" coordsize="20,0" path="m6909,-4220l6928,-4220e" filled="false" stroked="true" strokeweight=".47998pt" strokecolor="#000000">
                <v:path arrowok="t"/>
              </v:shape>
            </v:group>
            <v:group style="position:absolute;left:6928;top:-4220;width:20;height:2" coordorigin="6928,-4220" coordsize="20,2">
              <v:shape style="position:absolute;left:6928;top:-4220;width:20;height:2" coordorigin="6928,-4220" coordsize="20,0" path="m6928,-4220l6947,-4220e" filled="false" stroked="true" strokeweight=".47998pt" strokecolor="#000000">
                <v:path arrowok="t"/>
              </v:shape>
            </v:group>
            <v:group style="position:absolute;left:6947;top:-4220;width:20;height:2" coordorigin="6947,-4220" coordsize="20,2">
              <v:shape style="position:absolute;left:6947;top:-4220;width:20;height:2" coordorigin="6947,-4220" coordsize="20,0" path="m6947,-4220l6966,-4220e" filled="false" stroked="true" strokeweight=".47998pt" strokecolor="#000000">
                <v:path arrowok="t"/>
              </v:shape>
            </v:group>
            <v:group style="position:absolute;left:6966;top:-4220;width:20;height:2" coordorigin="6966,-4220" coordsize="20,2">
              <v:shape style="position:absolute;left:6966;top:-4220;width:20;height:2" coordorigin="6966,-4220" coordsize="20,0" path="m6966,-4220l6985,-4220e" filled="false" stroked="true" strokeweight=".47998pt" strokecolor="#000000">
                <v:path arrowok="t"/>
              </v:shape>
            </v:group>
            <v:group style="position:absolute;left:6985;top:-4220;width:20;height:2" coordorigin="6985,-4220" coordsize="20,2">
              <v:shape style="position:absolute;left:6985;top:-4220;width:20;height:2" coordorigin="6985,-4220" coordsize="20,0" path="m6985,-4220l7005,-4220e" filled="false" stroked="true" strokeweight=".47998pt" strokecolor="#000000">
                <v:path arrowok="t"/>
              </v:shape>
            </v:group>
            <v:group style="position:absolute;left:7005;top:-4220;width:20;height:2" coordorigin="7005,-4220" coordsize="20,2">
              <v:shape style="position:absolute;left:7005;top:-4220;width:20;height:2" coordorigin="7005,-4220" coordsize="20,0" path="m7005,-4220l7024,-4220e" filled="false" stroked="true" strokeweight=".47998pt" strokecolor="#000000">
                <v:path arrowok="t"/>
              </v:shape>
            </v:group>
            <v:group style="position:absolute;left:7024;top:-4220;width:20;height:2" coordorigin="7024,-4220" coordsize="20,2">
              <v:shape style="position:absolute;left:7024;top:-4220;width:20;height:2" coordorigin="7024,-4220" coordsize="20,0" path="m7024,-4220l7043,-4220e" filled="false" stroked="true" strokeweight=".47998pt" strokecolor="#000000">
                <v:path arrowok="t"/>
              </v:shape>
            </v:group>
            <v:group style="position:absolute;left:7043;top:-4220;width:20;height:2" coordorigin="7043,-4220" coordsize="20,2">
              <v:shape style="position:absolute;left:7043;top:-4220;width:20;height:2" coordorigin="7043,-4220" coordsize="20,0" path="m7043,-4220l7062,-4220e" filled="false" stroked="true" strokeweight=".47998pt" strokecolor="#000000">
                <v:path arrowok="t"/>
              </v:shape>
            </v:group>
            <v:group style="position:absolute;left:7062;top:-4220;width:20;height:2" coordorigin="7062,-4220" coordsize="20,2">
              <v:shape style="position:absolute;left:7062;top:-4220;width:20;height:2" coordorigin="7062,-4220" coordsize="20,0" path="m7062,-4220l7081,-4220e" filled="false" stroked="true" strokeweight=".47998pt" strokecolor="#000000">
                <v:path arrowok="t"/>
              </v:shape>
            </v:group>
            <v:group style="position:absolute;left:7081;top:-4220;width:20;height:2" coordorigin="7081,-4220" coordsize="20,2">
              <v:shape style="position:absolute;left:7081;top:-4220;width:20;height:2" coordorigin="7081,-4220" coordsize="20,0" path="m7081,-4220l7101,-4220e" filled="false" stroked="true" strokeweight=".47998pt" strokecolor="#000000">
                <v:path arrowok="t"/>
              </v:shape>
            </v:group>
            <v:group style="position:absolute;left:7101;top:-4220;width:20;height:2" coordorigin="7101,-4220" coordsize="20,2">
              <v:shape style="position:absolute;left:7101;top:-4220;width:20;height:2" coordorigin="7101,-4220" coordsize="20,0" path="m7101,-4220l7120,-4220e" filled="false" stroked="true" strokeweight=".47998pt" strokecolor="#000000">
                <v:path arrowok="t"/>
              </v:shape>
            </v:group>
            <v:group style="position:absolute;left:7120;top:-4220;width:20;height:2" coordorigin="7120,-4220" coordsize="20,2">
              <v:shape style="position:absolute;left:7120;top:-4220;width:20;height:2" coordorigin="7120,-4220" coordsize="20,0" path="m7120,-4220l7139,-4220e" filled="false" stroked="true" strokeweight=".47998pt" strokecolor="#000000">
                <v:path arrowok="t"/>
              </v:shape>
            </v:group>
            <v:group style="position:absolute;left:7139;top:-4220;width:20;height:2" coordorigin="7139,-4220" coordsize="20,2">
              <v:shape style="position:absolute;left:7139;top:-4220;width:20;height:2" coordorigin="7139,-4220" coordsize="20,0" path="m7139,-4220l7158,-4220e" filled="false" stroked="true" strokeweight=".47998pt" strokecolor="#000000">
                <v:path arrowok="t"/>
              </v:shape>
            </v:group>
            <v:group style="position:absolute;left:7158;top:-4220;width:20;height:2" coordorigin="7158,-4220" coordsize="20,2">
              <v:shape style="position:absolute;left:7158;top:-4220;width:20;height:2" coordorigin="7158,-4220" coordsize="20,0" path="m7158,-4220l7177,-4220e" filled="false" stroked="true" strokeweight=".47998pt" strokecolor="#000000">
                <v:path arrowok="t"/>
              </v:shape>
            </v:group>
            <v:group style="position:absolute;left:7177;top:-4220;width:20;height:2" coordorigin="7177,-4220" coordsize="20,2">
              <v:shape style="position:absolute;left:7177;top:-4220;width:20;height:2" coordorigin="7177,-4220" coordsize="20,0" path="m7177,-4220l7197,-4220e" filled="false" stroked="true" strokeweight=".47998pt" strokecolor="#000000">
                <v:path arrowok="t"/>
              </v:shape>
            </v:group>
            <v:group style="position:absolute;left:7197;top:-4220;width:20;height:2" coordorigin="7197,-4220" coordsize="20,2">
              <v:shape style="position:absolute;left:7197;top:-4220;width:20;height:2" coordorigin="7197,-4220" coordsize="20,0" path="m7197,-4220l7216,-4220e" filled="false" stroked="true" strokeweight=".47998pt" strokecolor="#000000">
                <v:path arrowok="t"/>
              </v:shape>
            </v:group>
            <v:group style="position:absolute;left:7216;top:-4220;width:20;height:2" coordorigin="7216,-4220" coordsize="20,2">
              <v:shape style="position:absolute;left:7216;top:-4220;width:20;height:2" coordorigin="7216,-4220" coordsize="20,0" path="m7216,-4220l7235,-4220e" filled="false" stroked="true" strokeweight=".47998pt" strokecolor="#000000">
                <v:path arrowok="t"/>
              </v:shape>
            </v:group>
            <v:group style="position:absolute;left:7235;top:-4220;width:20;height:2" coordorigin="7235,-4220" coordsize="20,2">
              <v:shape style="position:absolute;left:7235;top:-4220;width:20;height:2" coordorigin="7235,-4220" coordsize="20,0" path="m7235,-4220l7254,-4220e" filled="false" stroked="true" strokeweight=".47998pt" strokecolor="#000000">
                <v:path arrowok="t"/>
              </v:shape>
            </v:group>
            <v:group style="position:absolute;left:7254;top:-4220;width:20;height:2" coordorigin="7254,-4220" coordsize="20,2">
              <v:shape style="position:absolute;left:7254;top:-4220;width:20;height:2" coordorigin="7254,-4220" coordsize="20,0" path="m7254,-4220l7273,-4220e" filled="false" stroked="true" strokeweight=".47998pt" strokecolor="#000000">
                <v:path arrowok="t"/>
              </v:shape>
            </v:group>
            <v:group style="position:absolute;left:7273;top:-4220;width:20;height:2" coordorigin="7273,-4220" coordsize="20,2">
              <v:shape style="position:absolute;left:7273;top:-4220;width:20;height:2" coordorigin="7273,-4220" coordsize="20,0" path="m7273,-4220l7293,-4220e" filled="false" stroked="true" strokeweight=".47998pt" strokecolor="#000000">
                <v:path arrowok="t"/>
              </v:shape>
            </v:group>
            <v:group style="position:absolute;left:7293;top:-4220;width:20;height:2" coordorigin="7293,-4220" coordsize="20,2">
              <v:shape style="position:absolute;left:7293;top:-4220;width:20;height:2" coordorigin="7293,-4220" coordsize="20,0" path="m7293,-4220l7312,-4220e" filled="false" stroked="true" strokeweight=".47998pt" strokecolor="#000000">
                <v:path arrowok="t"/>
              </v:shape>
            </v:group>
            <v:group style="position:absolute;left:7312;top:-4220;width:20;height:2" coordorigin="7312,-4220" coordsize="20,2">
              <v:shape style="position:absolute;left:7312;top:-4220;width:20;height:2" coordorigin="7312,-4220" coordsize="20,0" path="m7312,-4220l7331,-4220e" filled="false" stroked="true" strokeweight=".47998pt" strokecolor="#000000">
                <v:path arrowok="t"/>
              </v:shape>
            </v:group>
            <v:group style="position:absolute;left:7331;top:-4220;width:20;height:2" coordorigin="7331,-4220" coordsize="20,2">
              <v:shape style="position:absolute;left:7331;top:-4220;width:20;height:2" coordorigin="7331,-4220" coordsize="20,0" path="m7331,-4220l7350,-4220e" filled="false" stroked="true" strokeweight=".47998pt" strokecolor="#000000">
                <v:path arrowok="t"/>
              </v:shape>
            </v:group>
            <v:group style="position:absolute;left:7350;top:-4220;width:20;height:2" coordorigin="7350,-4220" coordsize="20,2">
              <v:shape style="position:absolute;left:7350;top:-4220;width:20;height:2" coordorigin="7350,-4220" coordsize="20,0" path="m7350,-4220l7369,-4220e" filled="false" stroked="true" strokeweight=".47998pt" strokecolor="#000000">
                <v:path arrowok="t"/>
              </v:shape>
            </v:group>
            <v:group style="position:absolute;left:7369;top:-4220;width:20;height:2" coordorigin="7369,-4220" coordsize="20,2">
              <v:shape style="position:absolute;left:7369;top:-4220;width:20;height:2" coordorigin="7369,-4220" coordsize="20,0" path="m7369,-4220l7389,-4220e" filled="false" stroked="true" strokeweight=".47998pt" strokecolor="#000000">
                <v:path arrowok="t"/>
              </v:shape>
            </v:group>
            <v:group style="position:absolute;left:7389;top:-4220;width:20;height:2" coordorigin="7389,-4220" coordsize="20,2">
              <v:shape style="position:absolute;left:7389;top:-4220;width:20;height:2" coordorigin="7389,-4220" coordsize="20,0" path="m7389,-4220l7408,-4220e" filled="false" stroked="true" strokeweight=".47998pt" strokecolor="#000000">
                <v:path arrowok="t"/>
              </v:shape>
            </v:group>
            <v:group style="position:absolute;left:7408;top:-4220;width:20;height:2" coordorigin="7408,-4220" coordsize="20,2">
              <v:shape style="position:absolute;left:7408;top:-4220;width:20;height:2" coordorigin="7408,-4220" coordsize="20,0" path="m7408,-4220l7427,-4220e" filled="false" stroked="true" strokeweight=".47998pt" strokecolor="#000000">
                <v:path arrowok="t"/>
              </v:shape>
            </v:group>
            <v:group style="position:absolute;left:7427;top:-4220;width:20;height:2" coordorigin="7427,-4220" coordsize="20,2">
              <v:shape style="position:absolute;left:7427;top:-4220;width:20;height:2" coordorigin="7427,-4220" coordsize="20,0" path="m7427,-4220l7446,-4220e" filled="false" stroked="true" strokeweight=".47998pt" strokecolor="#000000">
                <v:path arrowok="t"/>
              </v:shape>
            </v:group>
            <v:group style="position:absolute;left:7446;top:-4220;width:20;height:2" coordorigin="7446,-4220" coordsize="20,2">
              <v:shape style="position:absolute;left:7446;top:-4220;width:20;height:2" coordorigin="7446,-4220" coordsize="20,0" path="m7446,-4220l7465,-4220e" filled="false" stroked="true" strokeweight=".47998pt" strokecolor="#000000">
                <v:path arrowok="t"/>
              </v:shape>
            </v:group>
            <v:group style="position:absolute;left:7465;top:-4220;width:20;height:2" coordorigin="7465,-4220" coordsize="20,2">
              <v:shape style="position:absolute;left:7465;top:-4220;width:20;height:2" coordorigin="7465,-4220" coordsize="20,0" path="m7465,-4220l7485,-4220e" filled="false" stroked="true" strokeweight=".47998pt" strokecolor="#000000">
                <v:path arrowok="t"/>
              </v:shape>
            </v:group>
            <v:group style="position:absolute;left:7485;top:-4220;width:20;height:2" coordorigin="7485,-4220" coordsize="20,2">
              <v:shape style="position:absolute;left:7485;top:-4220;width:20;height:2" coordorigin="7485,-4220" coordsize="20,0" path="m7485,-4220l7504,-4220e" filled="false" stroked="true" strokeweight=".47998pt" strokecolor="#000000">
                <v:path arrowok="t"/>
              </v:shape>
            </v:group>
            <v:group style="position:absolute;left:7504;top:-4220;width:20;height:2" coordorigin="7504,-4220" coordsize="20,2">
              <v:shape style="position:absolute;left:7504;top:-4220;width:20;height:2" coordorigin="7504,-4220" coordsize="20,0" path="m7504,-4220l7523,-4220e" filled="false" stroked="true" strokeweight=".47998pt" strokecolor="#000000">
                <v:path arrowok="t"/>
              </v:shape>
            </v:group>
            <v:group style="position:absolute;left:7523;top:-4220;width:20;height:2" coordorigin="7523,-4220" coordsize="20,2">
              <v:shape style="position:absolute;left:7523;top:-4220;width:20;height:2" coordorigin="7523,-4220" coordsize="20,0" path="m7523,-4220l7542,-4220e" filled="false" stroked="true" strokeweight=".47998pt" strokecolor="#000000">
                <v:path arrowok="t"/>
              </v:shape>
            </v:group>
            <v:group style="position:absolute;left:7542;top:-4220;width:20;height:2" coordorigin="7542,-4220" coordsize="20,2">
              <v:shape style="position:absolute;left:7542;top:-4220;width:20;height:2" coordorigin="7542,-4220" coordsize="20,0" path="m7542,-4220l7561,-4220e" filled="false" stroked="true" strokeweight=".47998pt" strokecolor="#000000">
                <v:path arrowok="t"/>
              </v:shape>
            </v:group>
            <v:group style="position:absolute;left:7561;top:-4220;width:20;height:2" coordorigin="7561,-4220" coordsize="20,2">
              <v:shape style="position:absolute;left:7561;top:-4220;width:20;height:2" coordorigin="7561,-4220" coordsize="20,0" path="m7561,-4220l7581,-4220e" filled="false" stroked="true" strokeweight=".47998pt" strokecolor="#000000">
                <v:path arrowok="t"/>
              </v:shape>
            </v:group>
            <v:group style="position:absolute;left:7581;top:-4220;width:20;height:2" coordorigin="7581,-4220" coordsize="20,2">
              <v:shape style="position:absolute;left:7581;top:-4220;width:20;height:2" coordorigin="7581,-4220" coordsize="20,0" path="m7581,-4220l7600,-4220e" filled="false" stroked="true" strokeweight=".47998pt" strokecolor="#000000">
                <v:path arrowok="t"/>
              </v:shape>
            </v:group>
            <v:group style="position:absolute;left:7600;top:-4220;width:20;height:2" coordorigin="7600,-4220" coordsize="20,2">
              <v:shape style="position:absolute;left:7600;top:-4220;width:20;height:2" coordorigin="7600,-4220" coordsize="20,0" path="m7600,-4220l7619,-4220e" filled="false" stroked="true" strokeweight=".47998pt" strokecolor="#000000">
                <v:path arrowok="t"/>
              </v:shape>
            </v:group>
            <v:group style="position:absolute;left:7619;top:-4220;width:20;height:2" coordorigin="7619,-4220" coordsize="20,2">
              <v:shape style="position:absolute;left:7619;top:-4220;width:20;height:2" coordorigin="7619,-4220" coordsize="20,0" path="m7619,-4220l7638,-4220e" filled="false" stroked="true" strokeweight=".47998pt" strokecolor="#000000">
                <v:path arrowok="t"/>
              </v:shape>
            </v:group>
            <v:group style="position:absolute;left:7638;top:-4220;width:20;height:2" coordorigin="7638,-4220" coordsize="20,2">
              <v:shape style="position:absolute;left:7638;top:-4220;width:20;height:2" coordorigin="7638,-4220" coordsize="20,0" path="m7638,-4220l7657,-4220e" filled="false" stroked="true" strokeweight=".47998pt" strokecolor="#000000">
                <v:path arrowok="t"/>
              </v:shape>
            </v:group>
            <v:group style="position:absolute;left:7657;top:-4220;width:20;height:2" coordorigin="7657,-4220" coordsize="20,2">
              <v:shape style="position:absolute;left:7657;top:-4220;width:20;height:2" coordorigin="7657,-4220" coordsize="20,0" path="m7657,-4220l7677,-4220e" filled="false" stroked="true" strokeweight=".47998pt" strokecolor="#000000">
                <v:path arrowok="t"/>
              </v:shape>
            </v:group>
            <v:group style="position:absolute;left:7677;top:-4220;width:20;height:2" coordorigin="7677,-4220" coordsize="20,2">
              <v:shape style="position:absolute;left:7677;top:-4220;width:20;height:2" coordorigin="7677,-4220" coordsize="20,0" path="m7677,-4220l7696,-4220e" filled="false" stroked="true" strokeweight=".47998pt" strokecolor="#000000">
                <v:path arrowok="t"/>
              </v:shape>
            </v:group>
            <v:group style="position:absolute;left:7696;top:-4220;width:20;height:2" coordorigin="7696,-4220" coordsize="20,2">
              <v:shape style="position:absolute;left:7696;top:-4220;width:20;height:2" coordorigin="7696,-4220" coordsize="20,0" path="m7696,-4220l7715,-4220e" filled="false" stroked="true" strokeweight=".47998pt" strokecolor="#000000">
                <v:path arrowok="t"/>
              </v:shape>
            </v:group>
            <v:group style="position:absolute;left:7715;top:-4220;width:20;height:2" coordorigin="7715,-4220" coordsize="20,2">
              <v:shape style="position:absolute;left:7715;top:-4220;width:20;height:2" coordorigin="7715,-4220" coordsize="20,0" path="m7715,-4220l7734,-4220e" filled="false" stroked="true" strokeweight=".47998pt" strokecolor="#000000">
                <v:path arrowok="t"/>
              </v:shape>
            </v:group>
            <v:group style="position:absolute;left:7734;top:-4220;width:20;height:2" coordorigin="7734,-4220" coordsize="20,2">
              <v:shape style="position:absolute;left:7734;top:-4220;width:20;height:2" coordorigin="7734,-4220" coordsize="20,0" path="m7734,-4220l7753,-4220e" filled="false" stroked="true" strokeweight=".47998pt" strokecolor="#000000">
                <v:path arrowok="t"/>
              </v:shape>
            </v:group>
            <v:group style="position:absolute;left:7753;top:-4220;width:20;height:2" coordorigin="7753,-4220" coordsize="20,2">
              <v:shape style="position:absolute;left:7753;top:-4220;width:20;height:2" coordorigin="7753,-4220" coordsize="20,0" path="m7753,-4220l7773,-4220e" filled="false" stroked="true" strokeweight=".47998pt" strokecolor="#000000">
                <v:path arrowok="t"/>
              </v:shape>
            </v:group>
            <v:group style="position:absolute;left:7773;top:-4220;width:20;height:2" coordorigin="7773,-4220" coordsize="20,2">
              <v:shape style="position:absolute;left:7773;top:-4220;width:20;height:2" coordorigin="7773,-4220" coordsize="20,0" path="m7773,-4220l7792,-4220e" filled="false" stroked="true" strokeweight=".47998pt" strokecolor="#000000">
                <v:path arrowok="t"/>
              </v:shape>
            </v:group>
            <v:group style="position:absolute;left:7792;top:-4220;width:20;height:2" coordorigin="7792,-4220" coordsize="20,2">
              <v:shape style="position:absolute;left:7792;top:-4220;width:20;height:2" coordorigin="7792,-4220" coordsize="20,0" path="m7792,-4220l7811,-4220e" filled="false" stroked="true" strokeweight=".47998pt" strokecolor="#000000">
                <v:path arrowok="t"/>
              </v:shape>
            </v:group>
            <v:group style="position:absolute;left:7811;top:-4220;width:20;height:2" coordorigin="7811,-4220" coordsize="20,2">
              <v:shape style="position:absolute;left:7811;top:-4220;width:20;height:2" coordorigin="7811,-4220" coordsize="20,0" path="m7811,-4220l7830,-4220e" filled="false" stroked="true" strokeweight=".47998pt" strokecolor="#000000">
                <v:path arrowok="t"/>
              </v:shape>
            </v:group>
            <v:group style="position:absolute;left:7830;top:-4220;width:20;height:2" coordorigin="7830,-4220" coordsize="20,2">
              <v:shape style="position:absolute;left:7830;top:-4220;width:20;height:2" coordorigin="7830,-4220" coordsize="20,0" path="m7830,-4220l7849,-4220e" filled="false" stroked="true" strokeweight=".47998pt" strokecolor="#000000">
                <v:path arrowok="t"/>
              </v:shape>
            </v:group>
            <v:group style="position:absolute;left:7849;top:-4220;width:20;height:2" coordorigin="7849,-4220" coordsize="20,2">
              <v:shape style="position:absolute;left:7849;top:-4220;width:20;height:2" coordorigin="7849,-4220" coordsize="20,0" path="m7849,-4220l7869,-4220e" filled="false" stroked="true" strokeweight=".47998pt" strokecolor="#000000">
                <v:path arrowok="t"/>
              </v:shape>
            </v:group>
            <v:group style="position:absolute;left:7869;top:-4220;width:20;height:2" coordorigin="7869,-4220" coordsize="20,2">
              <v:shape style="position:absolute;left:7869;top:-4220;width:20;height:2" coordorigin="7869,-4220" coordsize="20,0" path="m7869,-4220l7888,-4220e" filled="false" stroked="true" strokeweight=".47998pt" strokecolor="#000000">
                <v:path arrowok="t"/>
              </v:shape>
            </v:group>
            <v:group style="position:absolute;left:7888;top:-4220;width:20;height:2" coordorigin="7888,-4220" coordsize="20,2">
              <v:shape style="position:absolute;left:7888;top:-4220;width:20;height:2" coordorigin="7888,-4220" coordsize="20,0" path="m7888,-4220l7907,-4220e" filled="false" stroked="true" strokeweight=".47998pt" strokecolor="#000000">
                <v:path arrowok="t"/>
              </v:shape>
            </v:group>
            <v:group style="position:absolute;left:7907;top:-4220;width:20;height:2" coordorigin="7907,-4220" coordsize="20,2">
              <v:shape style="position:absolute;left:7907;top:-4220;width:20;height:2" coordorigin="7907,-4220" coordsize="20,0" path="m7907,-4220l7926,-4220e" filled="false" stroked="true" strokeweight=".47998pt" strokecolor="#000000">
                <v:path arrowok="t"/>
              </v:shape>
            </v:group>
            <v:group style="position:absolute;left:7926;top:-4220;width:20;height:2" coordorigin="7926,-4220" coordsize="20,2">
              <v:shape style="position:absolute;left:7926;top:-4220;width:20;height:2" coordorigin="7926,-4220" coordsize="20,0" path="m7926,-4220l7945,-4220e" filled="false" stroked="true" strokeweight=".47998pt" strokecolor="#000000">
                <v:path arrowok="t"/>
              </v:shape>
            </v:group>
            <v:group style="position:absolute;left:7945;top:-4220;width:20;height:2" coordorigin="7945,-4220" coordsize="20,2">
              <v:shape style="position:absolute;left:7945;top:-4220;width:20;height:2" coordorigin="7945,-4220" coordsize="20,0" path="m7945,-4220l7965,-4220e" filled="false" stroked="true" strokeweight=".47998pt" strokecolor="#000000">
                <v:path arrowok="t"/>
              </v:shape>
            </v:group>
            <v:group style="position:absolute;left:7965;top:-4220;width:20;height:2" coordorigin="7965,-4220" coordsize="20,2">
              <v:shape style="position:absolute;left:7965;top:-4220;width:20;height:2" coordorigin="7965,-4220" coordsize="20,0" path="m7965,-4220l7984,-4220e" filled="false" stroked="true" strokeweight=".47998pt" strokecolor="#000000">
                <v:path arrowok="t"/>
              </v:shape>
            </v:group>
            <v:group style="position:absolute;left:7984;top:-4220;width:20;height:2" coordorigin="7984,-4220" coordsize="20,2">
              <v:shape style="position:absolute;left:7984;top:-4220;width:20;height:2" coordorigin="7984,-4220" coordsize="20,0" path="m7984,-4220l8003,-4220e" filled="false" stroked="true" strokeweight=".47998pt" strokecolor="#000000">
                <v:path arrowok="t"/>
              </v:shape>
            </v:group>
            <v:group style="position:absolute;left:8003;top:-4220;width:20;height:2" coordorigin="8003,-4220" coordsize="20,2">
              <v:shape style="position:absolute;left:8003;top:-4220;width:20;height:2" coordorigin="8003,-4220" coordsize="20,0" path="m8003,-4220l8022,-4220e" filled="false" stroked="true" strokeweight=".47998pt" strokecolor="#000000">
                <v:path arrowok="t"/>
              </v:shape>
            </v:group>
            <v:group style="position:absolute;left:8022;top:-4220;width:20;height:2" coordorigin="8022,-4220" coordsize="20,2">
              <v:shape style="position:absolute;left:8022;top:-4220;width:20;height:2" coordorigin="8022,-4220" coordsize="20,0" path="m8022,-4220l8041,-4220e" filled="false" stroked="true" strokeweight=".47998pt" strokecolor="#000000">
                <v:path arrowok="t"/>
              </v:shape>
            </v:group>
            <v:group style="position:absolute;left:8041;top:-4220;width:20;height:2" coordorigin="8041,-4220" coordsize="20,2">
              <v:shape style="position:absolute;left:8041;top:-4220;width:20;height:2" coordorigin="8041,-4220" coordsize="20,0" path="m8041,-4220l8061,-4220e" filled="false" stroked="true" strokeweight=".47998pt" strokecolor="#000000">
                <v:path arrowok="t"/>
              </v:shape>
            </v:group>
            <v:group style="position:absolute;left:8061;top:-4220;width:20;height:2" coordorigin="8061,-4220" coordsize="20,2">
              <v:shape style="position:absolute;left:8061;top:-4220;width:20;height:2" coordorigin="8061,-4220" coordsize="20,0" path="m8061,-4220l8080,-4220e" filled="false" stroked="true" strokeweight=".47998pt" strokecolor="#000000">
                <v:path arrowok="t"/>
              </v:shape>
            </v:group>
            <v:group style="position:absolute;left:8080;top:-4220;width:20;height:2" coordorigin="8080,-4220" coordsize="20,2">
              <v:shape style="position:absolute;left:8080;top:-4220;width:20;height:2" coordorigin="8080,-4220" coordsize="20,0" path="m8080,-4220l8099,-4220e" filled="false" stroked="true" strokeweight=".47998pt" strokecolor="#000000">
                <v:path arrowok="t"/>
              </v:shape>
            </v:group>
            <v:group style="position:absolute;left:8099;top:-4220;width:20;height:2" coordorigin="8099,-4220" coordsize="20,2">
              <v:shape style="position:absolute;left:8099;top:-4220;width:20;height:2" coordorigin="8099,-4220" coordsize="20,0" path="m8099,-4220l8118,-4220e" filled="false" stroked="true" strokeweight=".47998pt" strokecolor="#000000">
                <v:path arrowok="t"/>
              </v:shape>
            </v:group>
            <v:group style="position:absolute;left:8118;top:-4220;width:20;height:2" coordorigin="8118,-4220" coordsize="20,2">
              <v:shape style="position:absolute;left:8118;top:-4220;width:20;height:2" coordorigin="8118,-4220" coordsize="20,0" path="m8118,-4220l8137,-4220e" filled="false" stroked="true" strokeweight=".47998pt" strokecolor="#000000">
                <v:path arrowok="t"/>
              </v:shape>
            </v:group>
            <v:group style="position:absolute;left:8137;top:-4220;width:20;height:2" coordorigin="8137,-4220" coordsize="20,2">
              <v:shape style="position:absolute;left:8137;top:-4220;width:20;height:2" coordorigin="8137,-4220" coordsize="20,0" path="m8137,-4220l8157,-4220e" filled="false" stroked="true" strokeweight=".47998pt" strokecolor="#000000">
                <v:path arrowok="t"/>
              </v:shape>
            </v:group>
            <v:group style="position:absolute;left:8157;top:-4220;width:20;height:2" coordorigin="8157,-4220" coordsize="20,2">
              <v:shape style="position:absolute;left:8157;top:-4220;width:20;height:2" coordorigin="8157,-4220" coordsize="20,0" path="m8157,-4220l8176,-4220e" filled="false" stroked="true" strokeweight=".47998pt" strokecolor="#000000">
                <v:path arrowok="t"/>
              </v:shape>
            </v:group>
            <v:group style="position:absolute;left:8176;top:-4220;width:20;height:2" coordorigin="8176,-4220" coordsize="20,2">
              <v:shape style="position:absolute;left:8176;top:-4220;width:20;height:2" coordorigin="8176,-4220" coordsize="20,0" path="m8176,-4220l8195,-4220e" filled="false" stroked="true" strokeweight=".47998pt" strokecolor="#000000">
                <v:path arrowok="t"/>
              </v:shape>
            </v:group>
            <v:group style="position:absolute;left:8195;top:-4220;width:20;height:2" coordorigin="8195,-4220" coordsize="20,2">
              <v:shape style="position:absolute;left:8195;top:-4220;width:20;height:2" coordorigin="8195,-4220" coordsize="20,0" path="m8195,-4220l8214,-4220e" filled="false" stroked="true" strokeweight=".47998pt" strokecolor="#000000">
                <v:path arrowok="t"/>
              </v:shape>
            </v:group>
            <v:group style="position:absolute;left:8214;top:-4220;width:20;height:2" coordorigin="8214,-4220" coordsize="20,2">
              <v:shape style="position:absolute;left:8214;top:-4220;width:20;height:2" coordorigin="8214,-4220" coordsize="20,0" path="m8214,-4220l8233,-4220e" filled="false" stroked="true" strokeweight=".47998pt" strokecolor="#000000">
                <v:path arrowok="t"/>
              </v:shape>
            </v:group>
            <v:group style="position:absolute;left:8233;top:-4220;width:20;height:2" coordorigin="8233,-4220" coordsize="20,2">
              <v:shape style="position:absolute;left:8233;top:-4220;width:20;height:2" coordorigin="8233,-4220" coordsize="20,0" path="m8233,-4220l8253,-4220e" filled="false" stroked="true" strokeweight=".47998pt" strokecolor="#000000">
                <v:path arrowok="t"/>
              </v:shape>
            </v:group>
            <v:group style="position:absolute;left:8253;top:-4220;width:20;height:2" coordorigin="8253,-4220" coordsize="20,2">
              <v:shape style="position:absolute;left:8253;top:-4220;width:20;height:2" coordorigin="8253,-4220" coordsize="20,0" path="m8253,-4220l8272,-4220e" filled="false" stroked="true" strokeweight=".47998pt" strokecolor="#000000">
                <v:path arrowok="t"/>
              </v:shape>
            </v:group>
            <v:group style="position:absolute;left:8272;top:-4220;width:20;height:2" coordorigin="8272,-4220" coordsize="20,2">
              <v:shape style="position:absolute;left:8272;top:-4220;width:20;height:2" coordorigin="8272,-4220" coordsize="20,0" path="m8272,-4220l8291,-4220e" filled="false" stroked="true" strokeweight=".47998pt" strokecolor="#000000">
                <v:path arrowok="t"/>
              </v:shape>
            </v:group>
            <v:group style="position:absolute;left:8291;top:-4220;width:20;height:2" coordorigin="8291,-4220" coordsize="20,2">
              <v:shape style="position:absolute;left:8291;top:-4220;width:20;height:2" coordorigin="8291,-4220" coordsize="20,0" path="m8291,-4220l8310,-4220e" filled="false" stroked="true" strokeweight=".47998pt" strokecolor="#000000">
                <v:path arrowok="t"/>
              </v:shape>
            </v:group>
            <v:group style="position:absolute;left:8310;top:-4220;width:20;height:2" coordorigin="8310,-4220" coordsize="20,2">
              <v:shape style="position:absolute;left:8310;top:-4220;width:20;height:2" coordorigin="8310,-4220" coordsize="20,0" path="m8310,-4220l8329,-4220e" filled="false" stroked="true" strokeweight=".47998pt" strokecolor="#000000">
                <v:path arrowok="t"/>
              </v:shape>
            </v:group>
            <v:group style="position:absolute;left:8329;top:-4220;width:20;height:2" coordorigin="8329,-4220" coordsize="20,2">
              <v:shape style="position:absolute;left:8329;top:-4220;width:20;height:2" coordorigin="8329,-4220" coordsize="20,0" path="m8329,-4220l8349,-4220e" filled="false" stroked="true" strokeweight=".47998pt" strokecolor="#000000">
                <v:path arrowok="t"/>
              </v:shape>
            </v:group>
            <v:group style="position:absolute;left:8349;top:-4220;width:20;height:2" coordorigin="8349,-4220" coordsize="20,2">
              <v:shape style="position:absolute;left:8349;top:-4220;width:20;height:2" coordorigin="8349,-4220" coordsize="20,0" path="m8349,-4220l8368,-4220e" filled="false" stroked="true" strokeweight=".47998pt" strokecolor="#000000">
                <v:path arrowok="t"/>
              </v:shape>
            </v:group>
            <v:group style="position:absolute;left:8368;top:-4220;width:20;height:2" coordorigin="8368,-4220" coordsize="20,2">
              <v:shape style="position:absolute;left:8368;top:-4220;width:20;height:2" coordorigin="8368,-4220" coordsize="20,0" path="m8368,-4220l8387,-4220e" filled="false" stroked="true" strokeweight=".47998pt" strokecolor="#000000">
                <v:path arrowok="t"/>
              </v:shape>
            </v:group>
            <v:group style="position:absolute;left:8387;top:-4220;width:20;height:2" coordorigin="8387,-4220" coordsize="20,2">
              <v:shape style="position:absolute;left:8387;top:-4220;width:20;height:2" coordorigin="8387,-4220" coordsize="20,0" path="m8387,-4220l8406,-4220e" filled="false" stroked="true" strokeweight=".47998pt" strokecolor="#000000">
                <v:path arrowok="t"/>
              </v:shape>
            </v:group>
            <v:group style="position:absolute;left:8406;top:-4220;width:20;height:2" coordorigin="8406,-4220" coordsize="20,2">
              <v:shape style="position:absolute;left:8406;top:-4220;width:20;height:2" coordorigin="8406,-4220" coordsize="20,0" path="m8406,-4220l8425,-4220e" filled="false" stroked="true" strokeweight=".47998pt" strokecolor="#000000">
                <v:path arrowok="t"/>
              </v:shape>
            </v:group>
            <v:group style="position:absolute;left:8425;top:-4220;width:20;height:2" coordorigin="8425,-4220" coordsize="20,2">
              <v:shape style="position:absolute;left:8425;top:-4220;width:20;height:2" coordorigin="8425,-4220" coordsize="20,0" path="m8425,-4220l8445,-4220e" filled="false" stroked="true" strokeweight=".47998pt" strokecolor="#000000">
                <v:path arrowok="t"/>
              </v:shape>
            </v:group>
            <v:group style="position:absolute;left:8445;top:-4220;width:20;height:2" coordorigin="8445,-4220" coordsize="20,2">
              <v:shape style="position:absolute;left:8445;top:-4220;width:20;height:2" coordorigin="8445,-4220" coordsize="20,0" path="m8445,-4220l8464,-4220e" filled="false" stroked="true" strokeweight=".47998pt" strokecolor="#000000">
                <v:path arrowok="t"/>
              </v:shape>
            </v:group>
            <v:group style="position:absolute;left:8464;top:-4220;width:20;height:2" coordorigin="8464,-4220" coordsize="20,2">
              <v:shape style="position:absolute;left:8464;top:-4220;width:20;height:2" coordorigin="8464,-4220" coordsize="20,0" path="m8464,-4220l8483,-4220e" filled="false" stroked="true" strokeweight=".47998pt" strokecolor="#000000">
                <v:path arrowok="t"/>
              </v:shape>
            </v:group>
            <v:group style="position:absolute;left:8483;top:-4220;width:20;height:2" coordorigin="8483,-4220" coordsize="20,2">
              <v:shape style="position:absolute;left:8483;top:-4220;width:20;height:2" coordorigin="8483,-4220" coordsize="20,0" path="m8483,-4220l8502,-4220e" filled="false" stroked="true" strokeweight=".47998pt" strokecolor="#000000">
                <v:path arrowok="t"/>
              </v:shape>
            </v:group>
            <v:group style="position:absolute;left:8502;top:-4220;width:20;height:2" coordorigin="8502,-4220" coordsize="20,2">
              <v:shape style="position:absolute;left:8502;top:-4220;width:20;height:2" coordorigin="8502,-4220" coordsize="20,0" path="m8502,-4220l8521,-4220e" filled="false" stroked="true" strokeweight=".47998pt" strokecolor="#000000">
                <v:path arrowok="t"/>
              </v:shape>
            </v:group>
            <v:group style="position:absolute;left:8521;top:-4220;width:20;height:2" coordorigin="8521,-4220" coordsize="20,2">
              <v:shape style="position:absolute;left:8521;top:-4220;width:20;height:2" coordorigin="8521,-4220" coordsize="20,0" path="m8521,-4220l8541,-4220e" filled="false" stroked="true" strokeweight=".47998pt" strokecolor="#000000">
                <v:path arrowok="t"/>
              </v:shape>
            </v:group>
            <v:group style="position:absolute;left:8541;top:-4220;width:20;height:2" coordorigin="8541,-4220" coordsize="20,2">
              <v:shape style="position:absolute;left:8541;top:-4220;width:20;height:2" coordorigin="8541,-4220" coordsize="20,0" path="m8541,-4220l8560,-4220e" filled="false" stroked="true" strokeweight=".47998pt" strokecolor="#000000">
                <v:path arrowok="t"/>
              </v:shape>
            </v:group>
            <v:group style="position:absolute;left:8560;top:-4220;width:20;height:2" coordorigin="8560,-4220" coordsize="20,2">
              <v:shape style="position:absolute;left:8560;top:-4220;width:20;height:2" coordorigin="8560,-4220" coordsize="20,0" path="m8560,-4220l8579,-4220e" filled="false" stroked="true" strokeweight=".47998pt" strokecolor="#000000">
                <v:path arrowok="t"/>
              </v:shape>
            </v:group>
            <v:group style="position:absolute;left:8579;top:-4220;width:20;height:2" coordorigin="8579,-4220" coordsize="20,2">
              <v:shape style="position:absolute;left:8579;top:-4220;width:20;height:2" coordorigin="8579,-4220" coordsize="20,0" path="m8579,-4220l8598,-4220e" filled="false" stroked="true" strokeweight=".47998pt" strokecolor="#000000">
                <v:path arrowok="t"/>
              </v:shape>
            </v:group>
            <v:group style="position:absolute;left:8598;top:-4220;width:20;height:2" coordorigin="8598,-4220" coordsize="20,2">
              <v:shape style="position:absolute;left:8598;top:-4220;width:20;height:2" coordorigin="8598,-4220" coordsize="20,0" path="m8598,-4220l8617,-4220e" filled="false" stroked="true" strokeweight=".47998pt" strokecolor="#000000">
                <v:path arrowok="t"/>
              </v:shape>
            </v:group>
            <v:group style="position:absolute;left:8617;top:-4220;width:20;height:2" coordorigin="8617,-4220" coordsize="20,2">
              <v:shape style="position:absolute;left:8617;top:-4220;width:20;height:2" coordorigin="8617,-4220" coordsize="20,0" path="m8617,-4220l8637,-4220e" filled="false" stroked="true" strokeweight=".47998pt" strokecolor="#000000">
                <v:path arrowok="t"/>
              </v:shape>
            </v:group>
            <v:group style="position:absolute;left:8637;top:-4220;width:20;height:2" coordorigin="8637,-4220" coordsize="20,2">
              <v:shape style="position:absolute;left:8637;top:-4220;width:20;height:2" coordorigin="8637,-4220" coordsize="20,0" path="m8637,-4220l8656,-4220e" filled="false" stroked="true" strokeweight=".47998pt" strokecolor="#000000">
                <v:path arrowok="t"/>
              </v:shape>
            </v:group>
            <v:group style="position:absolute;left:8656;top:-4220;width:20;height:2" coordorigin="8656,-4220" coordsize="20,2">
              <v:shape style="position:absolute;left:8656;top:-4220;width:20;height:2" coordorigin="8656,-4220" coordsize="20,0" path="m8656,-4220l8675,-4220e" filled="false" stroked="true" strokeweight=".47998pt" strokecolor="#000000">
                <v:path arrowok="t"/>
              </v:shape>
            </v:group>
            <v:group style="position:absolute;left:8675;top:-4220;width:20;height:2" coordorigin="8675,-4220" coordsize="20,2">
              <v:shape style="position:absolute;left:8675;top:-4220;width:20;height:2" coordorigin="8675,-4220" coordsize="20,0" path="m8675,-4220l8694,-4220e" filled="false" stroked="true" strokeweight=".47998pt" strokecolor="#000000">
                <v:path arrowok="t"/>
              </v:shape>
            </v:group>
            <v:group style="position:absolute;left:8694;top:-4220;width:20;height:2" coordorigin="8694,-4220" coordsize="20,2">
              <v:shape style="position:absolute;left:8694;top:-4220;width:20;height:2" coordorigin="8694,-4220" coordsize="20,0" path="m8694,-4220l8713,-4220e" filled="false" stroked="true" strokeweight=".47998pt" strokecolor="#000000">
                <v:path arrowok="t"/>
              </v:shape>
            </v:group>
            <v:group style="position:absolute;left:8713;top:-4220;width:20;height:2" coordorigin="8713,-4220" coordsize="20,2">
              <v:shape style="position:absolute;left:8713;top:-4220;width:20;height:2" coordorigin="8713,-4220" coordsize="20,0" path="m8713,-4220l8733,-4220e" filled="false" stroked="true" strokeweight=".47998pt" strokecolor="#000000">
                <v:path arrowok="t"/>
              </v:shape>
            </v:group>
            <v:group style="position:absolute;left:8733;top:-4220;width:20;height:2" coordorigin="8733,-4220" coordsize="20,2">
              <v:shape style="position:absolute;left:8733;top:-4220;width:20;height:2" coordorigin="8733,-4220" coordsize="20,0" path="m8733,-4220l8752,-4220e" filled="false" stroked="true" strokeweight=".47998pt" strokecolor="#000000">
                <v:path arrowok="t"/>
              </v:shape>
            </v:group>
            <v:group style="position:absolute;left:8752;top:-4220;width:20;height:2" coordorigin="8752,-4220" coordsize="20,2">
              <v:shape style="position:absolute;left:8752;top:-4220;width:20;height:2" coordorigin="8752,-4220" coordsize="20,0" path="m8752,-4220l8771,-4220e" filled="false" stroked="true" strokeweight=".47998pt" strokecolor="#000000">
                <v:path arrowok="t"/>
              </v:shape>
            </v:group>
            <v:group style="position:absolute;left:8771;top:-4220;width:20;height:2" coordorigin="8771,-4220" coordsize="20,2">
              <v:shape style="position:absolute;left:8771;top:-4220;width:20;height:2" coordorigin="8771,-4220" coordsize="20,0" path="m8771,-4220l8790,-4220e" filled="false" stroked="true" strokeweight=".47998pt" strokecolor="#000000">
                <v:path arrowok="t"/>
              </v:shape>
            </v:group>
            <v:group style="position:absolute;left:8790;top:-4220;width:20;height:2" coordorigin="8790,-4220" coordsize="20,2">
              <v:shape style="position:absolute;left:8790;top:-4220;width:20;height:2" coordorigin="8790,-4220" coordsize="20,0" path="m8790,-4220l8809,-4220e" filled="false" stroked="true" strokeweight=".47998pt" strokecolor="#000000">
                <v:path arrowok="t"/>
              </v:shape>
            </v:group>
            <v:group style="position:absolute;left:8809;top:-4220;width:20;height:2" coordorigin="8809,-4220" coordsize="20,2">
              <v:shape style="position:absolute;left:8809;top:-4220;width:20;height:2" coordorigin="8809,-4220" coordsize="20,0" path="m8809,-4220l8829,-4220e" filled="false" stroked="true" strokeweight=".47998pt" strokecolor="#000000">
                <v:path arrowok="t"/>
              </v:shape>
            </v:group>
            <v:group style="position:absolute;left:8829;top:-4220;width:20;height:2" coordorigin="8829,-4220" coordsize="20,2">
              <v:shape style="position:absolute;left:8829;top:-4220;width:20;height:2" coordorigin="8829,-4220" coordsize="20,0" path="m8829,-4220l8848,-4220e" filled="false" stroked="true" strokeweight=".47998pt" strokecolor="#000000">
                <v:path arrowok="t"/>
              </v:shape>
            </v:group>
            <v:group style="position:absolute;left:8848;top:-4220;width:20;height:2" coordorigin="8848,-4220" coordsize="20,2">
              <v:shape style="position:absolute;left:8848;top:-4220;width:20;height:2" coordorigin="8848,-4220" coordsize="20,0" path="m8848,-4220l8868,-4220e" filled="false" stroked="true" strokeweight=".47998pt" strokecolor="#000000">
                <v:path arrowok="t"/>
              </v:shape>
            </v:group>
            <v:group style="position:absolute;left:8868;top:-4220;width:20;height:2" coordorigin="8868,-4220" coordsize="20,2">
              <v:shape style="position:absolute;left:8868;top:-4220;width:20;height:2" coordorigin="8868,-4220" coordsize="20,0" path="m8868,-4220l8887,-4220e" filled="false" stroked="true" strokeweight=".47998pt" strokecolor="#000000">
                <v:path arrowok="t"/>
              </v:shape>
            </v:group>
            <v:group style="position:absolute;left:8887;top:-4220;width:20;height:2" coordorigin="8887,-4220" coordsize="20,2">
              <v:shape style="position:absolute;left:8887;top:-4220;width:20;height:2" coordorigin="8887,-4220" coordsize="20,0" path="m8887,-4220l8906,-4220e" filled="false" stroked="true" strokeweight=".47998pt" strokecolor="#000000">
                <v:path arrowok="t"/>
              </v:shape>
            </v:group>
            <v:group style="position:absolute;left:8906;top:-4220;width:20;height:2" coordorigin="8906,-4220" coordsize="20,2">
              <v:shape style="position:absolute;left:8906;top:-4220;width:20;height:2" coordorigin="8906,-4220" coordsize="20,0" path="m8906,-4220l8925,-4220e" filled="false" stroked="true" strokeweight=".47998pt" strokecolor="#000000">
                <v:path arrowok="t"/>
              </v:shape>
            </v:group>
            <v:group style="position:absolute;left:8925;top:-4220;width:20;height:2" coordorigin="8925,-4220" coordsize="20,2">
              <v:shape style="position:absolute;left:8925;top:-4220;width:20;height:2" coordorigin="8925,-4220" coordsize="20,0" path="m8925,-4220l8944,-4220e" filled="false" stroked="true" strokeweight=".47998pt" strokecolor="#000000">
                <v:path arrowok="t"/>
              </v:shape>
            </v:group>
            <v:group style="position:absolute;left:8944;top:-4220;width:20;height:2" coordorigin="8944,-4220" coordsize="20,2">
              <v:shape style="position:absolute;left:8944;top:-4220;width:20;height:2" coordorigin="8944,-4220" coordsize="20,0" path="m8944,-4220l8964,-4220e" filled="false" stroked="true" strokeweight=".47998pt" strokecolor="#000000">
                <v:path arrowok="t"/>
              </v:shape>
            </v:group>
            <v:group style="position:absolute;left:8964;top:-4220;width:20;height:2" coordorigin="8964,-4220" coordsize="20,2">
              <v:shape style="position:absolute;left:8964;top:-4220;width:20;height:2" coordorigin="8964,-4220" coordsize="20,0" path="m8964,-4220l8983,-4220e" filled="false" stroked="true" strokeweight=".47998pt" strokecolor="#000000">
                <v:path arrowok="t"/>
              </v:shape>
            </v:group>
            <v:group style="position:absolute;left:8983;top:-4220;width:20;height:2" coordorigin="8983,-4220" coordsize="20,2">
              <v:shape style="position:absolute;left:8983;top:-4220;width:20;height:2" coordorigin="8983,-4220" coordsize="20,0" path="m8983,-4220l9002,-4220e" filled="false" stroked="true" strokeweight=".47998pt" strokecolor="#000000">
                <v:path arrowok="t"/>
              </v:shape>
            </v:group>
            <v:group style="position:absolute;left:9002;top:-4220;width:20;height:2" coordorigin="9002,-4220" coordsize="20,2">
              <v:shape style="position:absolute;left:9002;top:-4220;width:20;height:2" coordorigin="9002,-4220" coordsize="20,0" path="m9002,-4220l9021,-4220e" filled="false" stroked="true" strokeweight=".47998pt" strokecolor="#000000">
                <v:path arrowok="t"/>
              </v:shape>
            </v:group>
            <v:group style="position:absolute;left:9021;top:-4220;width:20;height:2" coordorigin="9021,-4220" coordsize="20,2">
              <v:shape style="position:absolute;left:9021;top:-4220;width:20;height:2" coordorigin="9021,-4220" coordsize="20,0" path="m9021,-4220l9040,-4220e" filled="false" stroked="true" strokeweight=".47998pt" strokecolor="#000000">
                <v:path arrowok="t"/>
              </v:shape>
            </v:group>
            <v:group style="position:absolute;left:9040;top:-4220;width:20;height:2" coordorigin="9040,-4220" coordsize="20,2">
              <v:shape style="position:absolute;left:9040;top:-4220;width:20;height:2" coordorigin="9040,-4220" coordsize="20,0" path="m9040,-4220l9060,-4220e" filled="false" stroked="true" strokeweight=".47998pt" strokecolor="#000000">
                <v:path arrowok="t"/>
              </v:shape>
            </v:group>
            <v:group style="position:absolute;left:9060;top:-4220;width:20;height:2" coordorigin="9060,-4220" coordsize="20,2">
              <v:shape style="position:absolute;left:9060;top:-4220;width:20;height:2" coordorigin="9060,-4220" coordsize="20,0" path="m9060,-4220l9079,-4220e" filled="false" stroked="true" strokeweight=".47998pt" strokecolor="#000000">
                <v:path arrowok="t"/>
              </v:shape>
            </v:group>
            <v:group style="position:absolute;left:9079;top:-4220;width:20;height:2" coordorigin="9079,-4220" coordsize="20,2">
              <v:shape style="position:absolute;left:9079;top:-4220;width:20;height:2" coordorigin="9079,-4220" coordsize="20,0" path="m9079,-4220l9098,-4220e" filled="false" stroked="true" strokeweight=".47998pt" strokecolor="#000000">
                <v:path arrowok="t"/>
              </v:shape>
            </v:group>
            <v:group style="position:absolute;left:9098;top:-4220;width:20;height:2" coordorigin="9098,-4220" coordsize="20,2">
              <v:shape style="position:absolute;left:9098;top:-4220;width:20;height:2" coordorigin="9098,-4220" coordsize="20,0" path="m9098,-4220l9117,-4220e" filled="false" stroked="true" strokeweight=".47998pt" strokecolor="#000000">
                <v:path arrowok="t"/>
              </v:shape>
            </v:group>
            <v:group style="position:absolute;left:9117;top:-4220;width:20;height:2" coordorigin="9117,-4220" coordsize="20,2">
              <v:shape style="position:absolute;left:9117;top:-4220;width:20;height:2" coordorigin="9117,-4220" coordsize="20,0" path="m9117,-4220l9136,-4220e" filled="false" stroked="true" strokeweight=".47998pt" strokecolor="#000000">
                <v:path arrowok="t"/>
              </v:shape>
            </v:group>
            <v:group style="position:absolute;left:9136;top:-4220;width:20;height:2" coordorigin="9136,-4220" coordsize="20,2">
              <v:shape style="position:absolute;left:9136;top:-4220;width:20;height:2" coordorigin="9136,-4220" coordsize="20,0" path="m9136,-4220l9156,-4220e" filled="false" stroked="true" strokeweight=".47998pt" strokecolor="#000000">
                <v:path arrowok="t"/>
              </v:shape>
            </v:group>
            <v:group style="position:absolute;left:9156;top:-4220;width:20;height:2" coordorigin="9156,-4220" coordsize="20,2">
              <v:shape style="position:absolute;left:9156;top:-4220;width:20;height:2" coordorigin="9156,-4220" coordsize="20,0" path="m9156,-4220l9175,-4220e" filled="false" stroked="true" strokeweight=".47998pt" strokecolor="#000000">
                <v:path arrowok="t"/>
              </v:shape>
            </v:group>
            <v:group style="position:absolute;left:9175;top:-4220;width:20;height:2" coordorigin="9175,-4220" coordsize="20,2">
              <v:shape style="position:absolute;left:9175;top:-4220;width:20;height:2" coordorigin="9175,-4220" coordsize="20,0" path="m9175,-4220l9194,-4220e" filled="false" stroked="true" strokeweight=".47998pt" strokecolor="#000000">
                <v:path arrowok="t"/>
              </v:shape>
            </v:group>
            <v:group style="position:absolute;left:9194;top:-4220;width:20;height:2" coordorigin="9194,-4220" coordsize="20,2">
              <v:shape style="position:absolute;left:9194;top:-4220;width:20;height:2" coordorigin="9194,-4220" coordsize="20,0" path="m9194,-4220l9213,-4220e" filled="false" stroked="true" strokeweight=".47998pt" strokecolor="#000000">
                <v:path arrowok="t"/>
              </v:shape>
            </v:group>
            <v:group style="position:absolute;left:9213;top:-4220;width:20;height:2" coordorigin="9213,-4220" coordsize="20,2">
              <v:shape style="position:absolute;left:9213;top:-4220;width:20;height:2" coordorigin="9213,-4220" coordsize="20,0" path="m9213,-4220l9232,-4220e" filled="false" stroked="true" strokeweight=".47998pt" strokecolor="#000000">
                <v:path arrowok="t"/>
              </v:shape>
            </v:group>
            <v:group style="position:absolute;left:9232;top:-4220;width:20;height:2" coordorigin="9232,-4220" coordsize="20,2">
              <v:shape style="position:absolute;left:9232;top:-4220;width:20;height:2" coordorigin="9232,-4220" coordsize="20,0" path="m9232,-4220l9252,-4220e" filled="false" stroked="true" strokeweight=".47998pt" strokecolor="#000000">
                <v:path arrowok="t"/>
              </v:shape>
            </v:group>
            <v:group style="position:absolute;left:9252;top:-4220;width:20;height:2" coordorigin="9252,-4220" coordsize="20,2">
              <v:shape style="position:absolute;left:9252;top:-4220;width:20;height:2" coordorigin="9252,-4220" coordsize="20,0" path="m9252,-4220l9271,-4220e" filled="false" stroked="true" strokeweight=".47998pt" strokecolor="#000000">
                <v:path arrowok="t"/>
              </v:shape>
            </v:group>
            <v:group style="position:absolute;left:9271;top:-4220;width:20;height:2" coordorigin="9271,-4220" coordsize="20,2">
              <v:shape style="position:absolute;left:9271;top:-4220;width:20;height:2" coordorigin="9271,-4220" coordsize="20,0" path="m9271,-4220l9290,-4220e" filled="false" stroked="true" strokeweight=".47998pt" strokecolor="#000000">
                <v:path arrowok="t"/>
              </v:shape>
            </v:group>
            <v:group style="position:absolute;left:9290;top:-4220;width:20;height:2" coordorigin="9290,-4220" coordsize="20,2">
              <v:shape style="position:absolute;left:9290;top:-4220;width:20;height:2" coordorigin="9290,-4220" coordsize="20,0" path="m9290,-4220l9309,-4220e" filled="false" stroked="true" strokeweight=".47998pt" strokecolor="#000000">
                <v:path arrowok="t"/>
              </v:shape>
            </v:group>
            <v:group style="position:absolute;left:9309;top:-4220;width:20;height:2" coordorigin="9309,-4220" coordsize="20,2">
              <v:shape style="position:absolute;left:9309;top:-4220;width:20;height:2" coordorigin="9309,-4220" coordsize="20,0" path="m9309,-4220l9328,-4220e" filled="false" stroked="true" strokeweight=".47998pt" strokecolor="#000000">
                <v:path arrowok="t"/>
              </v:shape>
            </v:group>
            <v:group style="position:absolute;left:9328;top:-4220;width:20;height:2" coordorigin="9328,-4220" coordsize="20,2">
              <v:shape style="position:absolute;left:9328;top:-4220;width:20;height:2" coordorigin="9328,-4220" coordsize="20,0" path="m9328,-4220l9348,-4220e" filled="false" stroked="true" strokeweight=".47998pt" strokecolor="#000000">
                <v:path arrowok="t"/>
              </v:shape>
            </v:group>
            <v:group style="position:absolute;left:9348;top:-4220;width:20;height:2" coordorigin="9348,-4220" coordsize="20,2">
              <v:shape style="position:absolute;left:9348;top:-4220;width:20;height:2" coordorigin="9348,-4220" coordsize="20,0" path="m9348,-4220l9367,-4220e" filled="false" stroked="true" strokeweight=".47998pt" strokecolor="#000000">
                <v:path arrowok="t"/>
              </v:shape>
            </v:group>
            <v:group style="position:absolute;left:9367;top:-4220;width:20;height:2" coordorigin="9367,-4220" coordsize="20,2">
              <v:shape style="position:absolute;left:9367;top:-4220;width:20;height:2" coordorigin="9367,-4220" coordsize="20,0" path="m9367,-4220l9386,-4220e" filled="false" stroked="true" strokeweight=".47998pt" strokecolor="#000000">
                <v:path arrowok="t"/>
              </v:shape>
            </v:group>
            <v:group style="position:absolute;left:9386;top:-4220;width:20;height:2" coordorigin="9386,-4220" coordsize="20,2">
              <v:shape style="position:absolute;left:9386;top:-4220;width:20;height:2" coordorigin="9386,-4220" coordsize="20,0" path="m9386,-4220l9405,-4220e" filled="false" stroked="true" strokeweight=".47998pt" strokecolor="#000000">
                <v:path arrowok="t"/>
              </v:shape>
            </v:group>
            <v:group style="position:absolute;left:9405;top:-4220;width:20;height:2" coordorigin="9405,-4220" coordsize="20,2">
              <v:shape style="position:absolute;left:9405;top:-4220;width:20;height:2" coordorigin="9405,-4220" coordsize="20,0" path="m9405,-4220l9424,-4220e" filled="false" stroked="true" strokeweight=".47998pt" strokecolor="#000000">
                <v:path arrowok="t"/>
              </v:shape>
            </v:group>
            <v:group style="position:absolute;left:9424;top:-4220;width:20;height:2" coordorigin="9424,-4220" coordsize="20,2">
              <v:shape style="position:absolute;left:9424;top:-4220;width:20;height:2" coordorigin="9424,-4220" coordsize="20,0" path="m9424,-4220l9444,-4220e" filled="false" stroked="true" strokeweight=".47998pt" strokecolor="#000000">
                <v:path arrowok="t"/>
              </v:shape>
            </v:group>
            <v:group style="position:absolute;left:9444;top:-4220;width:20;height:2" coordorigin="9444,-4220" coordsize="20,2">
              <v:shape style="position:absolute;left:9444;top:-4220;width:20;height:2" coordorigin="9444,-4220" coordsize="20,0" path="m9444,-4220l9463,-4220e" filled="false" stroked="true" strokeweight=".47998pt" strokecolor="#000000">
                <v:path arrowok="t"/>
              </v:shape>
            </v:group>
            <v:group style="position:absolute;left:9463;top:-4220;width:20;height:2" coordorigin="9463,-4220" coordsize="20,2">
              <v:shape style="position:absolute;left:9463;top:-4220;width:20;height:2" coordorigin="9463,-4220" coordsize="20,0" path="m9463,-4220l9482,-4220e" filled="false" stroked="true" strokeweight=".47998pt" strokecolor="#000000">
                <v:path arrowok="t"/>
              </v:shape>
            </v:group>
            <v:group style="position:absolute;left:9482;top:-4220;width:20;height:2" coordorigin="9482,-4220" coordsize="20,2">
              <v:shape style="position:absolute;left:9482;top:-4220;width:20;height:2" coordorigin="9482,-4220" coordsize="20,0" path="m9482,-4220l9501,-4220e" filled="false" stroked="true" strokeweight=".47998pt" strokecolor="#000000">
                <v:path arrowok="t"/>
              </v:shape>
            </v:group>
            <v:group style="position:absolute;left:9501;top:-4220;width:20;height:2" coordorigin="9501,-4220" coordsize="20,2">
              <v:shape style="position:absolute;left:9501;top:-4220;width:20;height:2" coordorigin="9501,-4220" coordsize="20,0" path="m9501,-4220l9520,-4220e" filled="false" stroked="true" strokeweight=".47998pt" strokecolor="#000000">
                <v:path arrowok="t"/>
              </v:shape>
            </v:group>
            <v:group style="position:absolute;left:9520;top:-4220;width:20;height:2" coordorigin="9520,-4220" coordsize="20,2">
              <v:shape style="position:absolute;left:9520;top:-4220;width:20;height:2" coordorigin="9520,-4220" coordsize="20,0" path="m9520,-4220l9540,-4220e" filled="false" stroked="true" strokeweight=".47998pt" strokecolor="#000000">
                <v:path arrowok="t"/>
              </v:shape>
            </v:group>
            <v:group style="position:absolute;left:9540;top:-4220;width:20;height:2" coordorigin="9540,-4220" coordsize="20,2">
              <v:shape style="position:absolute;left:9540;top:-4220;width:20;height:2" coordorigin="9540,-4220" coordsize="20,0" path="m9540,-4220l9559,-4220e" filled="false" stroked="true" strokeweight=".47998pt" strokecolor="#000000">
                <v:path arrowok="t"/>
              </v:shape>
            </v:group>
            <v:group style="position:absolute;left:9559;top:-4220;width:20;height:2" coordorigin="9559,-4220" coordsize="20,2">
              <v:shape style="position:absolute;left:9559;top:-4220;width:20;height:2" coordorigin="9559,-4220" coordsize="20,0" path="m9559,-4220l9578,-4220e" filled="false" stroked="true" strokeweight=".47998pt" strokecolor="#000000">
                <v:path arrowok="t"/>
              </v:shape>
            </v:group>
            <v:group style="position:absolute;left:9578;top:-4220;width:20;height:2" coordorigin="9578,-4220" coordsize="20,2">
              <v:shape style="position:absolute;left:9578;top:-4220;width:20;height:2" coordorigin="9578,-4220" coordsize="20,0" path="m9578,-4220l9597,-4220e" filled="false" stroked="true" strokeweight=".47998pt" strokecolor="#000000">
                <v:path arrowok="t"/>
              </v:shape>
            </v:group>
            <v:group style="position:absolute;left:9597;top:-4220;width:20;height:2" coordorigin="9597,-4220" coordsize="20,2">
              <v:shape style="position:absolute;left:9597;top:-4220;width:20;height:2" coordorigin="9597,-4220" coordsize="20,0" path="m9597,-4220l9616,-4220e" filled="false" stroked="true" strokeweight=".47998pt" strokecolor="#000000">
                <v:path arrowok="t"/>
              </v:shape>
            </v:group>
            <v:group style="position:absolute;left:9616;top:-4220;width:20;height:2" coordorigin="9616,-4220" coordsize="20,2">
              <v:shape style="position:absolute;left:9616;top:-4220;width:20;height:2" coordorigin="9616,-4220" coordsize="20,0" path="m9616,-4220l9636,-4220e" filled="false" stroked="true" strokeweight=".47998pt" strokecolor="#000000">
                <v:path arrowok="t"/>
              </v:shape>
            </v:group>
            <v:group style="position:absolute;left:9636;top:-4220;width:20;height:2" coordorigin="9636,-4220" coordsize="20,2">
              <v:shape style="position:absolute;left:9636;top:-4220;width:20;height:2" coordorigin="9636,-4220" coordsize="20,0" path="m9636,-4220l9655,-4220e" filled="false" stroked="true" strokeweight=".47998pt" strokecolor="#000000">
                <v:path arrowok="t"/>
              </v:shape>
            </v:group>
            <v:group style="position:absolute;left:9655;top:-4220;width:20;height:2" coordorigin="9655,-4220" coordsize="20,2">
              <v:shape style="position:absolute;left:9655;top:-4220;width:20;height:2" coordorigin="9655,-4220" coordsize="20,0" path="m9655,-4220l9674,-4220e" filled="false" stroked="true" strokeweight=".47998pt" strokecolor="#000000">
                <v:path arrowok="t"/>
              </v:shape>
            </v:group>
            <v:group style="position:absolute;left:9674;top:-4220;width:20;height:2" coordorigin="9674,-4220" coordsize="20,2">
              <v:shape style="position:absolute;left:9674;top:-4220;width:20;height:2" coordorigin="9674,-4220" coordsize="20,0" path="m9674,-4220l9693,-4220e" filled="false" stroked="true" strokeweight=".47998pt" strokecolor="#000000">
                <v:path arrowok="t"/>
              </v:shape>
            </v:group>
            <v:group style="position:absolute;left:9693;top:-4220;width:20;height:2" coordorigin="9693,-4220" coordsize="20,2">
              <v:shape style="position:absolute;left:9693;top:-4220;width:20;height:2" coordorigin="9693,-4220" coordsize="20,0" path="m9693,-4220l9712,-4220e" filled="false" stroked="true" strokeweight=".47998pt" strokecolor="#000000">
                <v:path arrowok="t"/>
              </v:shape>
              <v:shape style="position:absolute;left:9712;top:-4225;width:10;height:10" type="#_x0000_t75" stroked="false">
                <v:imagedata r:id="rId1577" o:title=""/>
              </v:shape>
            </v:group>
            <v:group style="position:absolute;left:862;top:-4215;width:10;height:20" coordorigin="862,-4215" coordsize="10,20">
              <v:shape style="position:absolute;left:862;top:-4215;width:10;height:20" coordorigin="862,-4215" coordsize="10,20" path="m862,-4196l871,-4196,871,-4215,862,-4215,862,-4196xe" filled="true" fillcolor="#000000" stroked="false">
                <v:path arrowok="t"/>
                <v:fill type="solid"/>
              </v:shape>
            </v:group>
            <v:group style="position:absolute;left:862;top:-4196;width:10;height:20" coordorigin="862,-4196" coordsize="10,20">
              <v:shape style="position:absolute;left:862;top:-4196;width:10;height:20" coordorigin="862,-4196" coordsize="10,20" path="m862,-4177l871,-4177,871,-4196,862,-4196,862,-4177xe" filled="true" fillcolor="#000000" stroked="false">
                <v:path arrowok="t"/>
                <v:fill type="solid"/>
              </v:shape>
            </v:group>
            <v:group style="position:absolute;left:862;top:-4177;width:10;height:20" coordorigin="862,-4177" coordsize="10,20">
              <v:shape style="position:absolute;left:862;top:-4177;width:10;height:20" coordorigin="862,-4177" coordsize="10,20" path="m862,-4157l871,-4157,871,-4177,862,-4177,862,-4157xe" filled="true" fillcolor="#000000" stroked="false">
                <v:path arrowok="t"/>
                <v:fill type="solid"/>
              </v:shape>
            </v:group>
            <v:group style="position:absolute;left:862;top:-4157;width:10;height:20" coordorigin="862,-4157" coordsize="10,20">
              <v:shape style="position:absolute;left:862;top:-4157;width:10;height:20" coordorigin="862,-4157" coordsize="10,20" path="m862,-4138l871,-4138,871,-4157,862,-4157,862,-4138xe" filled="true" fillcolor="#000000" stroked="false">
                <v:path arrowok="t"/>
                <v:fill type="solid"/>
              </v:shape>
            </v:group>
            <v:group style="position:absolute;left:862;top:-4138;width:10;height:20" coordorigin="862,-4138" coordsize="10,20">
              <v:shape style="position:absolute;left:862;top:-4138;width:10;height:20" coordorigin="862,-4138" coordsize="10,20" path="m862,-4119l871,-4119,871,-4138,862,-4138,862,-4119xe" filled="true" fillcolor="#000000" stroked="false">
                <v:path arrowok="t"/>
                <v:fill type="solid"/>
              </v:shape>
            </v:group>
            <v:group style="position:absolute;left:862;top:-4119;width:10;height:20" coordorigin="862,-4119" coordsize="10,20">
              <v:shape style="position:absolute;left:862;top:-4119;width:10;height:20" coordorigin="862,-4119" coordsize="10,20" path="m862,-4100l871,-4100,871,-4119,862,-4119,862,-4100xe" filled="true" fillcolor="#000000" stroked="false">
                <v:path arrowok="t"/>
                <v:fill type="solid"/>
              </v:shape>
            </v:group>
            <v:group style="position:absolute;left:862;top:-4100;width:10;height:20" coordorigin="862,-4100" coordsize="10,20">
              <v:shape style="position:absolute;left:862;top:-4100;width:10;height:20" coordorigin="862,-4100" coordsize="10,20" path="m862,-4081l871,-4081,871,-4100,862,-4100,862,-4081xe" filled="true" fillcolor="#000000" stroked="false">
                <v:path arrowok="t"/>
                <v:fill type="solid"/>
              </v:shape>
            </v:group>
            <v:group style="position:absolute;left:862;top:-4081;width:10;height:20" coordorigin="862,-4081" coordsize="10,20">
              <v:shape style="position:absolute;left:862;top:-4081;width:10;height:20" coordorigin="862,-4081" coordsize="10,20" path="m862,-4061l871,-4061,871,-4081,862,-4081,862,-4061xe" filled="true" fillcolor="#000000" stroked="false">
                <v:path arrowok="t"/>
                <v:fill type="solid"/>
              </v:shape>
            </v:group>
            <v:group style="position:absolute;left:862;top:-4061;width:10;height:20" coordorigin="862,-4061" coordsize="10,20">
              <v:shape style="position:absolute;left:862;top:-4061;width:10;height:20" coordorigin="862,-4061" coordsize="10,20" path="m862,-4042l871,-4042,871,-4061,862,-4061,862,-4042xe" filled="true" fillcolor="#000000" stroked="false">
                <v:path arrowok="t"/>
                <v:fill type="solid"/>
              </v:shape>
            </v:group>
            <v:group style="position:absolute;left:862;top:-4042;width:10;height:20" coordorigin="862,-4042" coordsize="10,20">
              <v:shape style="position:absolute;left:862;top:-4042;width:10;height:20" coordorigin="862,-4042" coordsize="10,20" path="m862,-4023l871,-4023,871,-4042,862,-4042,862,-4023xe" filled="true" fillcolor="#000000" stroked="false">
                <v:path arrowok="t"/>
                <v:fill type="solid"/>
              </v:shape>
            </v:group>
            <v:group style="position:absolute;left:862;top:-4023;width:10;height:20" coordorigin="862,-4023" coordsize="10,20">
              <v:shape style="position:absolute;left:862;top:-4023;width:10;height:20" coordorigin="862,-4023" coordsize="10,20" path="m862,-4004l871,-4004,871,-4023,862,-4023,862,-4004xe" filled="true" fillcolor="#000000" stroked="false">
                <v:path arrowok="t"/>
                <v:fill type="solid"/>
              </v:shape>
            </v:group>
            <v:group style="position:absolute;left:862;top:-4004;width:10;height:20" coordorigin="862,-4004" coordsize="10,20">
              <v:shape style="position:absolute;left:862;top:-4004;width:10;height:20" coordorigin="862,-4004" coordsize="10,20" path="m862,-3985l871,-3985,871,-4004,862,-4004,862,-3985xe" filled="true" fillcolor="#000000" stroked="false">
                <v:path arrowok="t"/>
                <v:fill type="solid"/>
              </v:shape>
            </v:group>
            <v:group style="position:absolute;left:862;top:-3985;width:10;height:20" coordorigin="862,-3985" coordsize="10,20">
              <v:shape style="position:absolute;left:862;top:-3985;width:10;height:20" coordorigin="862,-3985" coordsize="10,20" path="m862,-3965l871,-3965,871,-3985,862,-3985,862,-3965xe" filled="true" fillcolor="#000000" stroked="false">
                <v:path arrowok="t"/>
                <v:fill type="solid"/>
              </v:shape>
            </v:group>
            <v:group style="position:absolute;left:862;top:-3965;width:10;height:20" coordorigin="862,-3965" coordsize="10,20">
              <v:shape style="position:absolute;left:862;top:-3965;width:10;height:20" coordorigin="862,-3965" coordsize="10,20" path="m862,-3946l871,-3946,871,-3965,862,-3965,862,-3946xe" filled="true" fillcolor="#000000" stroked="false">
                <v:path arrowok="t"/>
                <v:fill type="solid"/>
              </v:shape>
            </v:group>
            <v:group style="position:absolute;left:862;top:-3946;width:10;height:20" coordorigin="862,-3946" coordsize="10,20">
              <v:shape style="position:absolute;left:862;top:-3946;width:10;height:20" coordorigin="862,-3946" coordsize="10,20" path="m862,-3927l871,-3927,871,-3946,862,-3946,862,-3927xe" filled="true" fillcolor="#000000" stroked="false">
                <v:path arrowok="t"/>
                <v:fill type="solid"/>
              </v:shape>
            </v:group>
            <v:group style="position:absolute;left:862;top:-3927;width:10;height:20" coordorigin="862,-3927" coordsize="10,20">
              <v:shape style="position:absolute;left:862;top:-3927;width:10;height:20" coordorigin="862,-3927" coordsize="10,20" path="m862,-3908l871,-3908,871,-3927,862,-3927,862,-3908xe" filled="true" fillcolor="#000000" stroked="false">
                <v:path arrowok="t"/>
                <v:fill type="solid"/>
              </v:shape>
            </v:group>
            <v:group style="position:absolute;left:862;top:-3908;width:10;height:20" coordorigin="862,-3908" coordsize="10,20">
              <v:shape style="position:absolute;left:862;top:-3908;width:10;height:20" coordorigin="862,-3908" coordsize="10,20" path="m862,-3889l871,-3889,871,-3908,862,-3908,862,-3889xe" filled="true" fillcolor="#000000" stroked="false">
                <v:path arrowok="t"/>
                <v:fill type="solid"/>
              </v:shape>
            </v:group>
            <v:group style="position:absolute;left:862;top:-3889;width:10;height:20" coordorigin="862,-3889" coordsize="10,20">
              <v:shape style="position:absolute;left:862;top:-3889;width:10;height:20" coordorigin="862,-3889" coordsize="10,20" path="m862,-3869l871,-3869,871,-3889,862,-3889,862,-3869xe" filled="true" fillcolor="#000000" stroked="false">
                <v:path arrowok="t"/>
                <v:fill type="solid"/>
              </v:shape>
            </v:group>
            <v:group style="position:absolute;left:862;top:-3869;width:10;height:20" coordorigin="862,-3869" coordsize="10,20">
              <v:shape style="position:absolute;left:862;top:-3869;width:10;height:20" coordorigin="862,-3869" coordsize="10,20" path="m862,-3850l871,-3850,871,-3869,862,-3869,862,-3850xe" filled="true" fillcolor="#000000" stroked="false">
                <v:path arrowok="t"/>
                <v:fill type="solid"/>
              </v:shape>
            </v:group>
            <v:group style="position:absolute;left:862;top:-3850;width:10;height:20" coordorigin="862,-3850" coordsize="10,20">
              <v:shape style="position:absolute;left:862;top:-3850;width:10;height:20" coordorigin="862,-3850" coordsize="10,20" path="m862,-3831l871,-3831,871,-3850,862,-3850,862,-3831xe" filled="true" fillcolor="#000000" stroked="false">
                <v:path arrowok="t"/>
                <v:fill type="solid"/>
              </v:shape>
            </v:group>
            <v:group style="position:absolute;left:862;top:-3831;width:10;height:20" coordorigin="862,-3831" coordsize="10,20">
              <v:shape style="position:absolute;left:862;top:-3831;width:10;height:20" coordorigin="862,-3831" coordsize="10,20" path="m862,-3811l871,-3811,871,-3831,862,-3831,862,-3811xe" filled="true" fillcolor="#000000" stroked="false">
                <v:path arrowok="t"/>
                <v:fill type="solid"/>
              </v:shape>
            </v:group>
            <v:group style="position:absolute;left:862;top:-3807;width:10;height:2" coordorigin="862,-3807" coordsize="10,2">
              <v:shape style="position:absolute;left:862;top:-3807;width:10;height:2" coordorigin="862,-3807" coordsize="10,0" path="m862,-3807l871,-3807e" filled="false" stroked="true" strokeweight=".47998pt" strokecolor="#000000">
                <v:path arrowok="t"/>
              </v:shape>
              <v:shape style="position:absolute;left:3375;top:-3908;width:3928;height:106" type="#_x0000_t75" stroked="false">
                <v:imagedata r:id="rId1578" o:title=""/>
              </v:shape>
              <v:shape style="position:absolute;left:7297;top:-3811;width:2415;height:10" type="#_x0000_t75" stroked="false">
                <v:imagedata r:id="rId444" o:title=""/>
              </v:shape>
            </v:group>
            <v:group style="position:absolute;left:862;top:-3802;width:10;height:20" coordorigin="862,-3802" coordsize="10,20">
              <v:shape style="position:absolute;left:862;top:-3802;width:10;height:20" coordorigin="862,-3802" coordsize="10,20" path="m862,-3783l871,-3783,871,-3802,862,-3802,862,-3783xe" filled="true" fillcolor="#000000" stroked="false">
                <v:path arrowok="t"/>
                <v:fill type="solid"/>
              </v:shape>
            </v:group>
            <v:group style="position:absolute;left:862;top:-3783;width:10;height:20" coordorigin="862,-3783" coordsize="10,20">
              <v:shape style="position:absolute;left:862;top:-3783;width:10;height:20" coordorigin="862,-3783" coordsize="10,20" path="m862,-3763l871,-3763,871,-3783,862,-3783,862,-3763xe" filled="true" fillcolor="#000000" stroked="false">
                <v:path arrowok="t"/>
                <v:fill type="solid"/>
              </v:shape>
            </v:group>
            <v:group style="position:absolute;left:862;top:-3763;width:10;height:20" coordorigin="862,-3763" coordsize="10,20">
              <v:shape style="position:absolute;left:862;top:-3763;width:10;height:20" coordorigin="862,-3763" coordsize="10,20" path="m862,-3744l871,-3744,871,-3763,862,-3763,862,-3744xe" filled="true" fillcolor="#000000" stroked="false">
                <v:path arrowok="t"/>
                <v:fill type="solid"/>
              </v:shape>
            </v:group>
            <v:group style="position:absolute;left:862;top:-3744;width:10;height:20" coordorigin="862,-3744" coordsize="10,20">
              <v:shape style="position:absolute;left:862;top:-3744;width:10;height:20" coordorigin="862,-3744" coordsize="10,20" path="m862,-3725l871,-3725,871,-3744,862,-3744,862,-3725xe" filled="true" fillcolor="#000000" stroked="false">
                <v:path arrowok="t"/>
                <v:fill type="solid"/>
              </v:shape>
            </v:group>
            <v:group style="position:absolute;left:862;top:-3725;width:10;height:20" coordorigin="862,-3725" coordsize="10,20">
              <v:shape style="position:absolute;left:862;top:-3725;width:10;height:20" coordorigin="862,-3725" coordsize="10,20" path="m862,-3706l871,-3706,871,-3725,862,-3725,862,-3706xe" filled="true" fillcolor="#000000" stroked="false">
                <v:path arrowok="t"/>
                <v:fill type="solid"/>
              </v:shape>
            </v:group>
            <v:group style="position:absolute;left:862;top:-3706;width:10;height:20" coordorigin="862,-3706" coordsize="10,20">
              <v:shape style="position:absolute;left:862;top:-3706;width:10;height:20" coordorigin="862,-3706" coordsize="10,20" path="m862,-3687l871,-3687,871,-3706,862,-3706,862,-3687xe" filled="true" fillcolor="#000000" stroked="false">
                <v:path arrowok="t"/>
                <v:fill type="solid"/>
              </v:shape>
            </v:group>
            <v:group style="position:absolute;left:862;top:-3687;width:10;height:20" coordorigin="862,-3687" coordsize="10,20">
              <v:shape style="position:absolute;left:862;top:-3687;width:10;height:20" coordorigin="862,-3687" coordsize="10,20" path="m862,-3667l871,-3667,871,-3687,862,-3687,862,-3667xe" filled="true" fillcolor="#000000" stroked="false">
                <v:path arrowok="t"/>
                <v:fill type="solid"/>
              </v:shape>
            </v:group>
            <v:group style="position:absolute;left:862;top:-3667;width:10;height:20" coordorigin="862,-3667" coordsize="10,20">
              <v:shape style="position:absolute;left:862;top:-3667;width:10;height:20" coordorigin="862,-3667" coordsize="10,20" path="m862,-3648l871,-3648,871,-3667,862,-3667,862,-3648xe" filled="true" fillcolor="#000000" stroked="false">
                <v:path arrowok="t"/>
                <v:fill type="solid"/>
              </v:shape>
            </v:group>
            <v:group style="position:absolute;left:862;top:-3648;width:10;height:20" coordorigin="862,-3648" coordsize="10,20">
              <v:shape style="position:absolute;left:862;top:-3648;width:10;height:20" coordorigin="862,-3648" coordsize="10,20" path="m862,-3629l871,-3629,871,-3648,862,-3648,862,-3629xe" filled="true" fillcolor="#000000" stroked="false">
                <v:path arrowok="t"/>
                <v:fill type="solid"/>
              </v:shape>
            </v:group>
            <v:group style="position:absolute;left:862;top:-3629;width:10;height:20" coordorigin="862,-3629" coordsize="10,20">
              <v:shape style="position:absolute;left:862;top:-3629;width:10;height:20" coordorigin="862,-3629" coordsize="10,20" path="m862,-3610l871,-3610,871,-3629,862,-3629,862,-3610xe" filled="true" fillcolor="#000000" stroked="false">
                <v:path arrowok="t"/>
                <v:fill type="solid"/>
              </v:shape>
            </v:group>
            <v:group style="position:absolute;left:862;top:-3610;width:10;height:20" coordorigin="862,-3610" coordsize="10,20">
              <v:shape style="position:absolute;left:862;top:-3610;width:10;height:20" coordorigin="862,-3610" coordsize="10,20" path="m862,-3591l871,-3591,871,-3610,862,-3610,862,-3591xe" filled="true" fillcolor="#000000" stroked="false">
                <v:path arrowok="t"/>
                <v:fill type="solid"/>
              </v:shape>
            </v:group>
            <v:group style="position:absolute;left:862;top:-3591;width:10;height:20" coordorigin="862,-3591" coordsize="10,20">
              <v:shape style="position:absolute;left:862;top:-3591;width:10;height:20" coordorigin="862,-3591" coordsize="10,20" path="m862,-3571l871,-3571,871,-3591,862,-3591,862,-3571xe" filled="true" fillcolor="#000000" stroked="false">
                <v:path arrowok="t"/>
                <v:fill type="solid"/>
              </v:shape>
            </v:group>
            <v:group style="position:absolute;left:862;top:-3571;width:10;height:20" coordorigin="862,-3571" coordsize="10,20">
              <v:shape style="position:absolute;left:862;top:-3571;width:10;height:20" coordorigin="862,-3571" coordsize="10,20" path="m862,-3552l871,-3552,871,-3571,862,-3571,862,-3552xe" filled="true" fillcolor="#000000" stroked="false">
                <v:path arrowok="t"/>
                <v:fill type="solid"/>
              </v:shape>
            </v:group>
            <v:group style="position:absolute;left:862;top:-3552;width:10;height:20" coordorigin="862,-3552" coordsize="10,20">
              <v:shape style="position:absolute;left:862;top:-3552;width:10;height:20" coordorigin="862,-3552" coordsize="10,20" path="m862,-3533l871,-3533,871,-3552,862,-3552,862,-3533xe" filled="true" fillcolor="#000000" stroked="false">
                <v:path arrowok="t"/>
                <v:fill type="solid"/>
              </v:shape>
            </v:group>
            <v:group style="position:absolute;left:862;top:-3533;width:10;height:20" coordorigin="862,-3533" coordsize="10,20">
              <v:shape style="position:absolute;left:862;top:-3533;width:10;height:20" coordorigin="862,-3533" coordsize="10,20" path="m862,-3514l871,-3514,871,-3533,862,-3533,862,-3514xe" filled="true" fillcolor="#000000" stroked="false">
                <v:path arrowok="t"/>
                <v:fill type="solid"/>
              </v:shape>
            </v:group>
            <v:group style="position:absolute;left:862;top:-3514;width:10;height:20" coordorigin="862,-3514" coordsize="10,20">
              <v:shape style="position:absolute;left:862;top:-3514;width:10;height:20" coordorigin="862,-3514" coordsize="10,20" path="m862,-3495l871,-3495,871,-3514,862,-3514,862,-3495xe" filled="true" fillcolor="#000000" stroked="false">
                <v:path arrowok="t"/>
                <v:fill type="solid"/>
              </v:shape>
            </v:group>
            <v:group style="position:absolute;left:862;top:-3495;width:10;height:20" coordorigin="862,-3495" coordsize="10,20">
              <v:shape style="position:absolute;left:862;top:-3495;width:10;height:20" coordorigin="862,-3495" coordsize="10,20" path="m862,-3475l871,-3475,871,-3495,862,-3495,862,-3475xe" filled="true" fillcolor="#000000" stroked="false">
                <v:path arrowok="t"/>
                <v:fill type="solid"/>
              </v:shape>
            </v:group>
            <v:group style="position:absolute;left:862;top:-3475;width:10;height:20" coordorigin="862,-3475" coordsize="10,20">
              <v:shape style="position:absolute;left:862;top:-3475;width:10;height:20" coordorigin="862,-3475" coordsize="10,20" path="m862,-3456l871,-3456,871,-3475,862,-3475,862,-3456xe" filled="true" fillcolor="#000000" stroked="false">
                <v:path arrowok="t"/>
                <v:fill type="solid"/>
              </v:shape>
            </v:group>
            <v:group style="position:absolute;left:862;top:-3456;width:10;height:20" coordorigin="862,-3456" coordsize="10,20">
              <v:shape style="position:absolute;left:862;top:-3456;width:10;height:20" coordorigin="862,-3456" coordsize="10,20" path="m862,-3437l871,-3437,871,-3456,862,-3456,862,-3437xe" filled="true" fillcolor="#000000" stroked="false">
                <v:path arrowok="t"/>
                <v:fill type="solid"/>
              </v:shape>
            </v:group>
            <v:group style="position:absolute;left:862;top:-3437;width:10;height:20" coordorigin="862,-3437" coordsize="10,20">
              <v:shape style="position:absolute;left:862;top:-3437;width:10;height:20" coordorigin="862,-3437" coordsize="10,20" path="m862,-3418l871,-3418,871,-3437,862,-3437,862,-3418xe" filled="true" fillcolor="#000000" stroked="false">
                <v:path arrowok="t"/>
                <v:fill type="solid"/>
              </v:shape>
            </v:group>
            <v:group style="position:absolute;left:862;top:-3418;width:10;height:20" coordorigin="862,-3418" coordsize="10,20">
              <v:shape style="position:absolute;left:862;top:-3418;width:10;height:20" coordorigin="862,-3418" coordsize="10,20" path="m862,-3399l871,-3399,871,-3418,862,-3418,862,-3399xe" filled="true" fillcolor="#000000" stroked="false">
                <v:path arrowok="t"/>
                <v:fill type="solid"/>
              </v:shape>
            </v:group>
            <v:group style="position:absolute;left:862;top:-3394;width:10;height:2" coordorigin="862,-3394" coordsize="10,2">
              <v:shape style="position:absolute;left:862;top:-3394;width:10;height:2" coordorigin="862,-3394" coordsize="10,0" path="m862,-3394l871,-3394e" filled="false" stroked="true" strokeweight=".47998pt" strokecolor="#000000">
                <v:path arrowok="t"/>
              </v:shape>
              <v:shape style="position:absolute;left:3380;top:-3495;width:3942;height:106" type="#_x0000_t75" stroked="false">
                <v:imagedata r:id="rId1572" o:title=""/>
              </v:shape>
            </v:group>
            <v:group style="position:absolute;left:862;top:-3389;width:10;height:20" coordorigin="862,-3389" coordsize="10,20">
              <v:shape style="position:absolute;left:862;top:-3389;width:10;height:20" coordorigin="862,-3389" coordsize="10,20" path="m862,-3370l871,-3370,871,-3389,862,-3389,862,-3370xe" filled="true" fillcolor="#000000" stroked="false">
                <v:path arrowok="t"/>
                <v:fill type="solid"/>
              </v:shape>
            </v:group>
            <v:group style="position:absolute;left:862;top:-3370;width:10;height:20" coordorigin="862,-3370" coordsize="10,20">
              <v:shape style="position:absolute;left:862;top:-3370;width:10;height:20" coordorigin="862,-3370" coordsize="10,20" path="m862,-3351l871,-3351,871,-3370,862,-3370,862,-3351xe" filled="true" fillcolor="#000000" stroked="false">
                <v:path arrowok="t"/>
                <v:fill type="solid"/>
              </v:shape>
            </v:group>
            <v:group style="position:absolute;left:862;top:-3351;width:10;height:20" coordorigin="862,-3351" coordsize="10,20">
              <v:shape style="position:absolute;left:862;top:-3351;width:10;height:20" coordorigin="862,-3351" coordsize="10,20" path="m862,-3331l871,-3331,871,-3351,862,-3351,862,-3331xe" filled="true" fillcolor="#000000" stroked="false">
                <v:path arrowok="t"/>
                <v:fill type="solid"/>
              </v:shape>
            </v:group>
            <v:group style="position:absolute;left:862;top:-3331;width:10;height:20" coordorigin="862,-3331" coordsize="10,20">
              <v:shape style="position:absolute;left:862;top:-3331;width:10;height:20" coordorigin="862,-3331" coordsize="10,20" path="m862,-3312l871,-3312,871,-3331,862,-3331,862,-3312xe" filled="true" fillcolor="#000000" stroked="false">
                <v:path arrowok="t"/>
                <v:fill type="solid"/>
              </v:shape>
            </v:group>
            <v:group style="position:absolute;left:862;top:-3312;width:10;height:20" coordorigin="862,-3312" coordsize="10,20">
              <v:shape style="position:absolute;left:862;top:-3312;width:10;height:20" coordorigin="862,-3312" coordsize="10,20" path="m862,-3293l871,-3293,871,-3312,862,-3312,862,-3293xe" filled="true" fillcolor="#000000" stroked="false">
                <v:path arrowok="t"/>
                <v:fill type="solid"/>
              </v:shape>
            </v:group>
            <v:group style="position:absolute;left:862;top:-3293;width:10;height:20" coordorigin="862,-3293" coordsize="10,20">
              <v:shape style="position:absolute;left:862;top:-3293;width:10;height:20" coordorigin="862,-3293" coordsize="10,20" path="m862,-3274l871,-3274,871,-3293,862,-3293,862,-3274xe" filled="true" fillcolor="#000000" stroked="false">
                <v:path arrowok="t"/>
                <v:fill type="solid"/>
              </v:shape>
            </v:group>
            <v:group style="position:absolute;left:862;top:-3274;width:10;height:20" coordorigin="862,-3274" coordsize="10,20">
              <v:shape style="position:absolute;left:862;top:-3274;width:10;height:20" coordorigin="862,-3274" coordsize="10,20" path="m862,-3255l871,-3255,871,-3274,862,-3274,862,-3255xe" filled="true" fillcolor="#000000" stroked="false">
                <v:path arrowok="t"/>
                <v:fill type="solid"/>
              </v:shape>
            </v:group>
            <v:group style="position:absolute;left:862;top:-3255;width:10;height:20" coordorigin="862,-3255" coordsize="10,20">
              <v:shape style="position:absolute;left:862;top:-3255;width:10;height:20" coordorigin="862,-3255" coordsize="10,20" path="m862,-3235l871,-3235,871,-3255,862,-3255,862,-3235xe" filled="true" fillcolor="#000000" stroked="false">
                <v:path arrowok="t"/>
                <v:fill type="solid"/>
              </v:shape>
            </v:group>
            <v:group style="position:absolute;left:862;top:-3235;width:10;height:20" coordorigin="862,-3235" coordsize="10,20">
              <v:shape style="position:absolute;left:862;top:-3235;width:10;height:20" coordorigin="862,-3235" coordsize="10,20" path="m862,-3216l871,-3216,871,-3235,862,-3235,862,-3216xe" filled="true" fillcolor="#000000" stroked="false">
                <v:path arrowok="t"/>
                <v:fill type="solid"/>
              </v:shape>
            </v:group>
            <v:group style="position:absolute;left:862;top:-3216;width:10;height:20" coordorigin="862,-3216" coordsize="10,20">
              <v:shape style="position:absolute;left:862;top:-3216;width:10;height:20" coordorigin="862,-3216" coordsize="10,20" path="m862,-3197l871,-3197,871,-3216,862,-3216,862,-3197xe" filled="true" fillcolor="#000000" stroked="false">
                <v:path arrowok="t"/>
                <v:fill type="solid"/>
              </v:shape>
            </v:group>
            <v:group style="position:absolute;left:862;top:-3197;width:10;height:20" coordorigin="862,-3197" coordsize="10,20">
              <v:shape style="position:absolute;left:862;top:-3197;width:10;height:20" coordorigin="862,-3197" coordsize="10,20" path="m862,-3178l871,-3178,871,-3197,862,-3197,862,-3178xe" filled="true" fillcolor="#000000" stroked="false">
                <v:path arrowok="t"/>
                <v:fill type="solid"/>
              </v:shape>
            </v:group>
            <v:group style="position:absolute;left:862;top:-3178;width:10;height:20" coordorigin="862,-3178" coordsize="10,20">
              <v:shape style="position:absolute;left:862;top:-3178;width:10;height:20" coordorigin="862,-3178" coordsize="10,20" path="m862,-3159l871,-3159,871,-3178,862,-3178,862,-3159xe" filled="true" fillcolor="#000000" stroked="false">
                <v:path arrowok="t"/>
                <v:fill type="solid"/>
              </v:shape>
            </v:group>
            <v:group style="position:absolute;left:862;top:-3159;width:10;height:20" coordorigin="862,-3159" coordsize="10,20">
              <v:shape style="position:absolute;left:862;top:-3159;width:10;height:20" coordorigin="862,-3159" coordsize="10,20" path="m862,-3139l871,-3139,871,-3159,862,-3159,862,-3139xe" filled="true" fillcolor="#000000" stroked="false">
                <v:path arrowok="t"/>
                <v:fill type="solid"/>
              </v:shape>
            </v:group>
            <v:group style="position:absolute;left:862;top:-3139;width:10;height:20" coordorigin="862,-3139" coordsize="10,20">
              <v:shape style="position:absolute;left:862;top:-3139;width:10;height:20" coordorigin="862,-3139" coordsize="10,20" path="m862,-3120l871,-3120,871,-3139,862,-3139,862,-3120xe" filled="true" fillcolor="#000000" stroked="false">
                <v:path arrowok="t"/>
                <v:fill type="solid"/>
              </v:shape>
            </v:group>
            <v:group style="position:absolute;left:862;top:-3120;width:10;height:20" coordorigin="862,-3120" coordsize="10,20">
              <v:shape style="position:absolute;left:862;top:-3120;width:10;height:20" coordorigin="862,-3120" coordsize="10,20" path="m862,-3101l871,-3101,871,-3120,862,-3120,862,-3101xe" filled="true" fillcolor="#000000" stroked="false">
                <v:path arrowok="t"/>
                <v:fill type="solid"/>
              </v:shape>
            </v:group>
            <v:group style="position:absolute;left:862;top:-3101;width:10;height:20" coordorigin="862,-3101" coordsize="10,20">
              <v:shape style="position:absolute;left:862;top:-3101;width:10;height:20" coordorigin="862,-3101" coordsize="10,20" path="m862,-3082l871,-3082,871,-3101,862,-3101,862,-3082xe" filled="true" fillcolor="#000000" stroked="false">
                <v:path arrowok="t"/>
                <v:fill type="solid"/>
              </v:shape>
            </v:group>
            <v:group style="position:absolute;left:862;top:-3082;width:10;height:20" coordorigin="862,-3082" coordsize="10,20">
              <v:shape style="position:absolute;left:862;top:-3082;width:10;height:20" coordorigin="862,-3082" coordsize="10,20" path="m862,-3063l871,-3063,871,-3082,862,-3082,862,-3063xe" filled="true" fillcolor="#000000" stroked="false">
                <v:path arrowok="t"/>
                <v:fill type="solid"/>
              </v:shape>
            </v:group>
            <v:group style="position:absolute;left:862;top:-3063;width:10;height:20" coordorigin="862,-3063" coordsize="10,20">
              <v:shape style="position:absolute;left:862;top:-3063;width:10;height:20" coordorigin="862,-3063" coordsize="10,20" path="m862,-3043l871,-3043,871,-3063,862,-3063,862,-3043xe" filled="true" fillcolor="#000000" stroked="false">
                <v:path arrowok="t"/>
                <v:fill type="solid"/>
              </v:shape>
            </v:group>
            <v:group style="position:absolute;left:862;top:-3043;width:10;height:20" coordorigin="862,-3043" coordsize="10,20">
              <v:shape style="position:absolute;left:862;top:-3043;width:10;height:20" coordorigin="862,-3043" coordsize="10,20" path="m862,-3024l871,-3024,871,-3043,862,-3043,862,-3024xe" filled="true" fillcolor="#000000" stroked="false">
                <v:path arrowok="t"/>
                <v:fill type="solid"/>
              </v:shape>
            </v:group>
            <v:group style="position:absolute;left:862;top:-3024;width:10;height:20" coordorigin="862,-3024" coordsize="10,20">
              <v:shape style="position:absolute;left:862;top:-3024;width:10;height:20" coordorigin="862,-3024" coordsize="10,20" path="m862,-3005l871,-3005,871,-3024,862,-3024,862,-3005xe" filled="true" fillcolor="#000000" stroked="false">
                <v:path arrowok="t"/>
                <v:fill type="solid"/>
              </v:shape>
            </v:group>
            <v:group style="position:absolute;left:862;top:-3005;width:10;height:20" coordorigin="862,-3005" coordsize="10,20">
              <v:shape style="position:absolute;left:862;top:-3005;width:10;height:20" coordorigin="862,-3005" coordsize="10,20" path="m862,-2986l871,-2986,871,-3005,862,-3005,862,-2986xe" filled="true" fillcolor="#000000" stroked="false">
                <v:path arrowok="t"/>
                <v:fill type="solid"/>
              </v:shape>
              <v:shape style="position:absolute;left:857;top:-3082;width:2547;height:106" type="#_x0000_t75" stroked="false">
                <v:imagedata r:id="rId1579" o:title=""/>
              </v:shape>
              <v:shape style="position:absolute;left:3380;top:-2986;width:3923;height:10" type="#_x0000_t75" stroked="false">
                <v:imagedata r:id="rId1580" o:title=""/>
              </v:shape>
              <v:shape style="position:absolute;left:7297;top:-2986;width:2415;height:10" type="#_x0000_t75" stroked="false">
                <v:imagedata r:id="rId444" o:title=""/>
              </v:shape>
            </v:group>
            <v:group style="position:absolute;left:862;top:-2976;width:10;height:20" coordorigin="862,-2976" coordsize="10,20">
              <v:shape style="position:absolute;left:862;top:-2976;width:10;height:20" coordorigin="862,-2976" coordsize="10,20" path="m862,-2957l871,-2957,871,-2976,862,-2976,862,-2957xe" filled="true" fillcolor="#000000" stroked="false">
                <v:path arrowok="t"/>
                <v:fill type="solid"/>
              </v:shape>
            </v:group>
            <v:group style="position:absolute;left:862;top:-2957;width:10;height:20" coordorigin="862,-2957" coordsize="10,20">
              <v:shape style="position:absolute;left:862;top:-2957;width:10;height:20" coordorigin="862,-2957" coordsize="10,20" path="m862,-2938l871,-2938,871,-2957,862,-2957,862,-2938xe" filled="true" fillcolor="#000000" stroked="false">
                <v:path arrowok="t"/>
                <v:fill type="solid"/>
              </v:shape>
            </v:group>
            <v:group style="position:absolute;left:862;top:-2938;width:10;height:20" coordorigin="862,-2938" coordsize="10,20">
              <v:shape style="position:absolute;left:862;top:-2938;width:10;height:20" coordorigin="862,-2938" coordsize="10,20" path="m862,-2919l871,-2919,871,-2938,862,-2938,862,-2919xe" filled="true" fillcolor="#000000" stroked="false">
                <v:path arrowok="t"/>
                <v:fill type="solid"/>
              </v:shape>
            </v:group>
            <v:group style="position:absolute;left:862;top:-2919;width:10;height:20" coordorigin="862,-2919" coordsize="10,20">
              <v:shape style="position:absolute;left:862;top:-2919;width:10;height:20" coordorigin="862,-2919" coordsize="10,20" path="m862,-2899l871,-2899,871,-2919,862,-2919,862,-2899xe" filled="true" fillcolor="#000000" stroked="false">
                <v:path arrowok="t"/>
                <v:fill type="solid"/>
              </v:shape>
            </v:group>
            <v:group style="position:absolute;left:862;top:-2899;width:10;height:20" coordorigin="862,-2899" coordsize="10,20">
              <v:shape style="position:absolute;left:862;top:-2899;width:10;height:20" coordorigin="862,-2899" coordsize="10,20" path="m862,-2880l871,-2880,871,-2899,862,-2899,862,-2880xe" filled="true" fillcolor="#000000" stroked="false">
                <v:path arrowok="t"/>
                <v:fill type="solid"/>
              </v:shape>
            </v:group>
            <v:group style="position:absolute;left:862;top:-2880;width:10;height:20" coordorigin="862,-2880" coordsize="10,20">
              <v:shape style="position:absolute;left:862;top:-2880;width:10;height:20" coordorigin="862,-2880" coordsize="10,20" path="m862,-2861l871,-2861,871,-2880,862,-2880,862,-2861xe" filled="true" fillcolor="#000000" stroked="false">
                <v:path arrowok="t"/>
                <v:fill type="solid"/>
              </v:shape>
            </v:group>
            <v:group style="position:absolute;left:862;top:-2861;width:10;height:20" coordorigin="862,-2861" coordsize="10,20">
              <v:shape style="position:absolute;left:862;top:-2861;width:10;height:20" coordorigin="862,-2861" coordsize="10,20" path="m862,-2842l871,-2842,871,-2861,862,-2861,862,-2842xe" filled="true" fillcolor="#000000" stroked="false">
                <v:path arrowok="t"/>
                <v:fill type="solid"/>
              </v:shape>
            </v:group>
            <v:group style="position:absolute;left:862;top:-2842;width:10;height:20" coordorigin="862,-2842" coordsize="10,20">
              <v:shape style="position:absolute;left:862;top:-2842;width:10;height:20" coordorigin="862,-2842" coordsize="10,20" path="m862,-2823l871,-2823,871,-2842,862,-2842,862,-2823xe" filled="true" fillcolor="#000000" stroked="false">
                <v:path arrowok="t"/>
                <v:fill type="solid"/>
              </v:shape>
            </v:group>
            <v:group style="position:absolute;left:862;top:-2823;width:10;height:20" coordorigin="862,-2823" coordsize="10,20">
              <v:shape style="position:absolute;left:862;top:-2823;width:10;height:20" coordorigin="862,-2823" coordsize="10,20" path="m862,-2803l871,-2803,871,-2823,862,-2823,862,-2803xe" filled="true" fillcolor="#000000" stroked="false">
                <v:path arrowok="t"/>
                <v:fill type="solid"/>
              </v:shape>
            </v:group>
            <v:group style="position:absolute;left:862;top:-2803;width:10;height:20" coordorigin="862,-2803" coordsize="10,20">
              <v:shape style="position:absolute;left:862;top:-2803;width:10;height:20" coordorigin="862,-2803" coordsize="10,20" path="m862,-2784l871,-2784,871,-2803,862,-2803,862,-2784xe" filled="true" fillcolor="#000000" stroked="false">
                <v:path arrowok="t"/>
                <v:fill type="solid"/>
              </v:shape>
            </v:group>
            <v:group style="position:absolute;left:862;top:-2784;width:10;height:20" coordorigin="862,-2784" coordsize="10,20">
              <v:shape style="position:absolute;left:862;top:-2784;width:10;height:20" coordorigin="862,-2784" coordsize="10,20" path="m862,-2765l871,-2765,871,-2784,862,-2784,862,-2765xe" filled="true" fillcolor="#000000" stroked="false">
                <v:path arrowok="t"/>
                <v:fill type="solid"/>
              </v:shape>
            </v:group>
            <v:group style="position:absolute;left:862;top:-2765;width:10;height:20" coordorigin="862,-2765" coordsize="10,20">
              <v:shape style="position:absolute;left:862;top:-2765;width:10;height:20" coordorigin="862,-2765" coordsize="10,20" path="m862,-2746l871,-2746,871,-2765,862,-2765,862,-2746xe" filled="true" fillcolor="#000000" stroked="false">
                <v:path arrowok="t"/>
                <v:fill type="solid"/>
              </v:shape>
            </v:group>
            <v:group style="position:absolute;left:862;top:-2746;width:10;height:20" coordorigin="862,-2746" coordsize="10,20">
              <v:shape style="position:absolute;left:862;top:-2746;width:10;height:20" coordorigin="862,-2746" coordsize="10,20" path="m862,-2727l871,-2727,871,-2746,862,-2746,862,-2727xe" filled="true" fillcolor="#000000" stroked="false">
                <v:path arrowok="t"/>
                <v:fill type="solid"/>
              </v:shape>
            </v:group>
            <v:group style="position:absolute;left:862;top:-2727;width:10;height:20" coordorigin="862,-2727" coordsize="10,20">
              <v:shape style="position:absolute;left:862;top:-2727;width:10;height:20" coordorigin="862,-2727" coordsize="10,20" path="m862,-2707l871,-2707,871,-2727,862,-2727,862,-2707xe" filled="true" fillcolor="#000000" stroked="false">
                <v:path arrowok="t"/>
                <v:fill type="solid"/>
              </v:shape>
            </v:group>
            <v:group style="position:absolute;left:862;top:-2707;width:10;height:20" coordorigin="862,-2707" coordsize="10,20">
              <v:shape style="position:absolute;left:862;top:-2707;width:10;height:20" coordorigin="862,-2707" coordsize="10,20" path="m862,-2688l871,-2688,871,-2707,862,-2707,862,-2688xe" filled="true" fillcolor="#000000" stroked="false">
                <v:path arrowok="t"/>
                <v:fill type="solid"/>
              </v:shape>
            </v:group>
            <v:group style="position:absolute;left:862;top:-2688;width:10;height:20" coordorigin="862,-2688" coordsize="10,20">
              <v:shape style="position:absolute;left:862;top:-2688;width:10;height:20" coordorigin="862,-2688" coordsize="10,20" path="m862,-2669l871,-2669,871,-2688,862,-2688,862,-2669xe" filled="true" fillcolor="#000000" stroked="false">
                <v:path arrowok="t"/>
                <v:fill type="solid"/>
              </v:shape>
            </v:group>
            <v:group style="position:absolute;left:862;top:-2669;width:10;height:20" coordorigin="862,-2669" coordsize="10,20">
              <v:shape style="position:absolute;left:862;top:-2669;width:10;height:20" coordorigin="862,-2669" coordsize="10,20" path="m862,-2650l871,-2650,871,-2669,862,-2669,862,-2650xe" filled="true" fillcolor="#000000" stroked="false">
                <v:path arrowok="t"/>
                <v:fill type="solid"/>
              </v:shape>
            </v:group>
            <v:group style="position:absolute;left:862;top:-2650;width:10;height:20" coordorigin="862,-2650" coordsize="10,20">
              <v:shape style="position:absolute;left:862;top:-2650;width:10;height:20" coordorigin="862,-2650" coordsize="10,20" path="m862,-2631l871,-2631,871,-2650,862,-2650,862,-2631xe" filled="true" fillcolor="#000000" stroked="false">
                <v:path arrowok="t"/>
                <v:fill type="solid"/>
              </v:shape>
            </v:group>
            <v:group style="position:absolute;left:862;top:-2631;width:10;height:20" coordorigin="862,-2631" coordsize="10,20">
              <v:shape style="position:absolute;left:862;top:-2631;width:10;height:20" coordorigin="862,-2631" coordsize="10,20" path="m862,-2611l871,-2611,871,-2631,862,-2631,862,-2611xe" filled="true" fillcolor="#000000" stroked="false">
                <v:path arrowok="t"/>
                <v:fill type="solid"/>
              </v:shape>
            </v:group>
            <v:group style="position:absolute;left:862;top:-2611;width:10;height:20" coordorigin="862,-2611" coordsize="10,20">
              <v:shape style="position:absolute;left:862;top:-2611;width:10;height:20" coordorigin="862,-2611" coordsize="10,20" path="m862,-2592l871,-2592,871,-2611,862,-2611,862,-2592xe" filled="true" fillcolor="#000000" stroked="false">
                <v:path arrowok="t"/>
                <v:fill type="solid"/>
              </v:shape>
            </v:group>
            <v:group style="position:absolute;left:862;top:-2592;width:10;height:20" coordorigin="862,-2592" coordsize="10,20">
              <v:shape style="position:absolute;left:862;top:-2592;width:10;height:20" coordorigin="862,-2592" coordsize="10,20" path="m862,-2573l871,-2573,871,-2592,862,-2592,862,-2573xe" filled="true" fillcolor="#000000" stroked="false">
                <v:path arrowok="t"/>
                <v:fill type="solid"/>
              </v:shape>
              <v:shape style="position:absolute;left:857;top:-2669;width:2547;height:106" type="#_x0000_t75" stroked="false">
                <v:imagedata r:id="rId1581" o:title=""/>
              </v:shape>
              <v:shape style="position:absolute;left:3380;top:-2573;width:3923;height:10" type="#_x0000_t75" stroked="false">
                <v:imagedata r:id="rId1580" o:title=""/>
              </v:shape>
              <v:shape style="position:absolute;left:7297;top:-2573;width:2415;height:10" type="#_x0000_t75" stroked="false">
                <v:imagedata r:id="rId444" o:title=""/>
              </v:shape>
            </v:group>
            <v:group style="position:absolute;left:862;top:-2563;width:10;height:20" coordorigin="862,-2563" coordsize="10,20">
              <v:shape style="position:absolute;left:862;top:-2563;width:10;height:20" coordorigin="862,-2563" coordsize="10,20" path="m862,-2544l871,-2544,871,-2563,862,-2563,862,-2544xe" filled="true" fillcolor="#000000" stroked="false">
                <v:path arrowok="t"/>
                <v:fill type="solid"/>
              </v:shape>
            </v:group>
            <v:group style="position:absolute;left:862;top:-2544;width:10;height:20" coordorigin="862,-2544" coordsize="10,20">
              <v:shape style="position:absolute;left:862;top:-2544;width:10;height:20" coordorigin="862,-2544" coordsize="10,20" path="m862,-2525l871,-2525,871,-2544,862,-2544,862,-2525xe" filled="true" fillcolor="#000000" stroked="false">
                <v:path arrowok="t"/>
                <v:fill type="solid"/>
              </v:shape>
            </v:group>
            <v:group style="position:absolute;left:862;top:-2525;width:10;height:20" coordorigin="862,-2525" coordsize="10,20">
              <v:shape style="position:absolute;left:862;top:-2525;width:10;height:20" coordorigin="862,-2525" coordsize="10,20" path="m862,-2506l871,-2506,871,-2525,862,-2525,862,-2506xe" filled="true" fillcolor="#000000" stroked="false">
                <v:path arrowok="t"/>
                <v:fill type="solid"/>
              </v:shape>
            </v:group>
            <v:group style="position:absolute;left:862;top:-2506;width:10;height:20" coordorigin="862,-2506" coordsize="10,20">
              <v:shape style="position:absolute;left:862;top:-2506;width:10;height:20" coordorigin="862,-2506" coordsize="10,20" path="m862,-2487l871,-2487,871,-2506,862,-2506,862,-2487xe" filled="true" fillcolor="#000000" stroked="false">
                <v:path arrowok="t"/>
                <v:fill type="solid"/>
              </v:shape>
            </v:group>
            <v:group style="position:absolute;left:862;top:-2487;width:10;height:20" coordorigin="862,-2487" coordsize="10,20">
              <v:shape style="position:absolute;left:862;top:-2487;width:10;height:20" coordorigin="862,-2487" coordsize="10,20" path="m862,-2467l871,-2467,871,-2487,862,-2487,862,-2467xe" filled="true" fillcolor="#000000" stroked="false">
                <v:path arrowok="t"/>
                <v:fill type="solid"/>
              </v:shape>
            </v:group>
            <v:group style="position:absolute;left:862;top:-2467;width:10;height:20" coordorigin="862,-2467" coordsize="10,20">
              <v:shape style="position:absolute;left:862;top:-2467;width:10;height:20" coordorigin="862,-2467" coordsize="10,20" path="m862,-2448l871,-2448,871,-2467,862,-2467,862,-2448xe" filled="true" fillcolor="#000000" stroked="false">
                <v:path arrowok="t"/>
                <v:fill type="solid"/>
              </v:shape>
            </v:group>
            <v:group style="position:absolute;left:862;top:-2448;width:10;height:20" coordorigin="862,-2448" coordsize="10,20">
              <v:shape style="position:absolute;left:862;top:-2448;width:10;height:20" coordorigin="862,-2448" coordsize="10,20" path="m862,-2429l871,-2429,871,-2448,862,-2448,862,-2429xe" filled="true" fillcolor="#000000" stroked="false">
                <v:path arrowok="t"/>
                <v:fill type="solid"/>
              </v:shape>
            </v:group>
            <v:group style="position:absolute;left:862;top:-2429;width:10;height:20" coordorigin="862,-2429" coordsize="10,20">
              <v:shape style="position:absolute;left:862;top:-2429;width:10;height:20" coordorigin="862,-2429" coordsize="10,20" path="m862,-2410l871,-2410,871,-2429,862,-2429,862,-2410xe" filled="true" fillcolor="#000000" stroked="false">
                <v:path arrowok="t"/>
                <v:fill type="solid"/>
              </v:shape>
            </v:group>
            <v:group style="position:absolute;left:862;top:-2410;width:10;height:20" coordorigin="862,-2410" coordsize="10,20">
              <v:shape style="position:absolute;left:862;top:-2410;width:10;height:20" coordorigin="862,-2410" coordsize="10,20" path="m862,-2391l871,-2391,871,-2410,862,-2410,862,-2391xe" filled="true" fillcolor="#000000" stroked="false">
                <v:path arrowok="t"/>
                <v:fill type="solid"/>
              </v:shape>
            </v:group>
            <v:group style="position:absolute;left:862;top:-2391;width:10;height:20" coordorigin="862,-2391" coordsize="10,20">
              <v:shape style="position:absolute;left:862;top:-2391;width:10;height:20" coordorigin="862,-2391" coordsize="10,20" path="m862,-2371l871,-2371,871,-2391,862,-2391,862,-2371xe" filled="true" fillcolor="#000000" stroked="false">
                <v:path arrowok="t"/>
                <v:fill type="solid"/>
              </v:shape>
            </v:group>
            <v:group style="position:absolute;left:862;top:-2371;width:10;height:20" coordorigin="862,-2371" coordsize="10,20">
              <v:shape style="position:absolute;left:862;top:-2371;width:10;height:20" coordorigin="862,-2371" coordsize="10,20" path="m862,-2352l871,-2352,871,-2371,862,-2371,862,-2352xe" filled="true" fillcolor="#000000" stroked="false">
                <v:path arrowok="t"/>
                <v:fill type="solid"/>
              </v:shape>
            </v:group>
            <v:group style="position:absolute;left:862;top:-2352;width:10;height:20" coordorigin="862,-2352" coordsize="10,20">
              <v:shape style="position:absolute;left:862;top:-2352;width:10;height:20" coordorigin="862,-2352" coordsize="10,20" path="m862,-2333l871,-2333,871,-2352,862,-2352,862,-2333xe" filled="true" fillcolor="#000000" stroked="false">
                <v:path arrowok="t"/>
                <v:fill type="solid"/>
              </v:shape>
            </v:group>
            <v:group style="position:absolute;left:862;top:-2333;width:10;height:20" coordorigin="862,-2333" coordsize="10,20">
              <v:shape style="position:absolute;left:862;top:-2333;width:10;height:20" coordorigin="862,-2333" coordsize="10,20" path="m862,-2314l871,-2314,871,-2333,862,-2333,862,-2314xe" filled="true" fillcolor="#000000" stroked="false">
                <v:path arrowok="t"/>
                <v:fill type="solid"/>
              </v:shape>
            </v:group>
            <v:group style="position:absolute;left:862;top:-2314;width:10;height:20" coordorigin="862,-2314" coordsize="10,20">
              <v:shape style="position:absolute;left:862;top:-2314;width:10;height:20" coordorigin="862,-2314" coordsize="10,20" path="m862,-2295l871,-2295,871,-2314,862,-2314,862,-2295xe" filled="true" fillcolor="#000000" stroked="false">
                <v:path arrowok="t"/>
                <v:fill type="solid"/>
              </v:shape>
            </v:group>
            <v:group style="position:absolute;left:862;top:-2295;width:10;height:20" coordorigin="862,-2295" coordsize="10,20">
              <v:shape style="position:absolute;left:862;top:-2295;width:10;height:20" coordorigin="862,-2295" coordsize="10,20" path="m862,-2275l871,-2275,871,-2295,862,-2295,862,-2275xe" filled="true" fillcolor="#000000" stroked="false">
                <v:path arrowok="t"/>
                <v:fill type="solid"/>
              </v:shape>
            </v:group>
            <v:group style="position:absolute;left:862;top:-2275;width:10;height:20" coordorigin="862,-2275" coordsize="10,20">
              <v:shape style="position:absolute;left:862;top:-2275;width:10;height:20" coordorigin="862,-2275" coordsize="10,20" path="m862,-2256l871,-2256,871,-2275,862,-2275,862,-2256xe" filled="true" fillcolor="#000000" stroked="false">
                <v:path arrowok="t"/>
                <v:fill type="solid"/>
              </v:shape>
            </v:group>
            <v:group style="position:absolute;left:862;top:-2256;width:10;height:20" coordorigin="862,-2256" coordsize="10,20">
              <v:shape style="position:absolute;left:862;top:-2256;width:10;height:20" coordorigin="862,-2256" coordsize="10,20" path="m862,-2237l871,-2237,871,-2256,862,-2256,862,-2237xe" filled="true" fillcolor="#000000" stroked="false">
                <v:path arrowok="t"/>
                <v:fill type="solid"/>
              </v:shape>
            </v:group>
            <v:group style="position:absolute;left:862;top:-2237;width:10;height:20" coordorigin="862,-2237" coordsize="10,20">
              <v:shape style="position:absolute;left:862;top:-2237;width:10;height:20" coordorigin="862,-2237" coordsize="10,20" path="m862,-2218l871,-2218,871,-2237,862,-2237,862,-2218xe" filled="true" fillcolor="#000000" stroked="false">
                <v:path arrowok="t"/>
                <v:fill type="solid"/>
              </v:shape>
            </v:group>
            <v:group style="position:absolute;left:862;top:-2218;width:10;height:20" coordorigin="862,-2218" coordsize="10,20">
              <v:shape style="position:absolute;left:862;top:-2218;width:10;height:20" coordorigin="862,-2218" coordsize="10,20" path="m862,-2199l871,-2199,871,-2218,862,-2218,862,-2199xe" filled="true" fillcolor="#000000" stroked="false">
                <v:path arrowok="t"/>
                <v:fill type="solid"/>
              </v:shape>
            </v:group>
            <v:group style="position:absolute;left:862;top:-2199;width:10;height:20" coordorigin="862,-2199" coordsize="10,20">
              <v:shape style="position:absolute;left:862;top:-2199;width:10;height:20" coordorigin="862,-2199" coordsize="10,20" path="m862,-2179l871,-2179,871,-2199,862,-2199,862,-2179xe" filled="true" fillcolor="#000000" stroked="false">
                <v:path arrowok="t"/>
                <v:fill type="solid"/>
              </v:shape>
            </v:group>
            <v:group style="position:absolute;left:862;top:-2179;width:10;height:20" coordorigin="862,-2179" coordsize="10,20">
              <v:shape style="position:absolute;left:862;top:-2179;width:10;height:20" coordorigin="862,-2179" coordsize="10,20" path="m862,-2160l871,-2160,871,-2179,862,-2179,862,-2160xe" filled="true" fillcolor="#000000" stroked="false">
                <v:path arrowok="t"/>
                <v:fill type="solid"/>
              </v:shape>
              <v:shape style="position:absolute;left:857;top:-2256;width:2547;height:106" type="#_x0000_t75" stroked="false">
                <v:imagedata r:id="rId1582" o:title=""/>
              </v:shape>
              <v:shape style="position:absolute;left:3380;top:-2160;width:3923;height:10" type="#_x0000_t75" stroked="false">
                <v:imagedata r:id="rId1580" o:title=""/>
              </v:shape>
              <v:shape style="position:absolute;left:7297;top:-2160;width:2415;height:10" type="#_x0000_t75" stroked="false">
                <v:imagedata r:id="rId444" o:title=""/>
              </v:shape>
            </v:group>
            <v:group style="position:absolute;left:862;top:-2151;width:10;height:20" coordorigin="862,-2151" coordsize="10,20">
              <v:shape style="position:absolute;left:862;top:-2151;width:10;height:20" coordorigin="862,-2151" coordsize="10,20" path="m862,-2131l871,-2131,871,-2151,862,-2151,862,-2131xe" filled="true" fillcolor="#000000" stroked="false">
                <v:path arrowok="t"/>
                <v:fill type="solid"/>
              </v:shape>
            </v:group>
            <v:group style="position:absolute;left:862;top:-2131;width:10;height:20" coordorigin="862,-2131" coordsize="10,20">
              <v:shape style="position:absolute;left:862;top:-2131;width:10;height:20" coordorigin="862,-2131" coordsize="10,20" path="m862,-2112l871,-2112,871,-2131,862,-2131,862,-2112xe" filled="true" fillcolor="#000000" stroked="false">
                <v:path arrowok="t"/>
                <v:fill type="solid"/>
              </v:shape>
            </v:group>
            <v:group style="position:absolute;left:862;top:-2112;width:10;height:20" coordorigin="862,-2112" coordsize="10,20">
              <v:shape style="position:absolute;left:862;top:-2112;width:10;height:20" coordorigin="862,-2112" coordsize="10,20" path="m862,-2093l871,-2093,871,-2112,862,-2112,862,-2093xe" filled="true" fillcolor="#000000" stroked="false">
                <v:path arrowok="t"/>
                <v:fill type="solid"/>
              </v:shape>
            </v:group>
            <v:group style="position:absolute;left:862;top:-2093;width:10;height:20" coordorigin="862,-2093" coordsize="10,20">
              <v:shape style="position:absolute;left:862;top:-2093;width:10;height:20" coordorigin="862,-2093" coordsize="10,20" path="m862,-2074l871,-2074,871,-2093,862,-2093,862,-2074xe" filled="true" fillcolor="#000000" stroked="false">
                <v:path arrowok="t"/>
                <v:fill type="solid"/>
              </v:shape>
            </v:group>
            <v:group style="position:absolute;left:862;top:-2074;width:10;height:20" coordorigin="862,-2074" coordsize="10,20">
              <v:shape style="position:absolute;left:862;top:-2074;width:10;height:20" coordorigin="862,-2074" coordsize="10,20" path="m862,-2055l871,-2055,871,-2074,862,-2074,862,-2055xe" filled="true" fillcolor="#000000" stroked="false">
                <v:path arrowok="t"/>
                <v:fill type="solid"/>
              </v:shape>
            </v:group>
            <v:group style="position:absolute;left:862;top:-2055;width:10;height:20" coordorigin="862,-2055" coordsize="10,20">
              <v:shape style="position:absolute;left:862;top:-2055;width:10;height:20" coordorigin="862,-2055" coordsize="10,20" path="m862,-2035l871,-2035,871,-2055,862,-2055,862,-2035xe" filled="true" fillcolor="#000000" stroked="false">
                <v:path arrowok="t"/>
                <v:fill type="solid"/>
              </v:shape>
            </v:group>
            <v:group style="position:absolute;left:862;top:-2035;width:10;height:20" coordorigin="862,-2035" coordsize="10,20">
              <v:shape style="position:absolute;left:862;top:-2035;width:10;height:20" coordorigin="862,-2035" coordsize="10,20" path="m862,-2016l871,-2016,871,-2035,862,-2035,862,-2016xe" filled="true" fillcolor="#000000" stroked="false">
                <v:path arrowok="t"/>
                <v:fill type="solid"/>
              </v:shape>
            </v:group>
            <v:group style="position:absolute;left:862;top:-2016;width:10;height:20" coordorigin="862,-2016" coordsize="10,20">
              <v:shape style="position:absolute;left:862;top:-2016;width:10;height:20" coordorigin="862,-2016" coordsize="10,20" path="m862,-1997l871,-1997,871,-2016,862,-2016,862,-1997xe" filled="true" fillcolor="#000000" stroked="false">
                <v:path arrowok="t"/>
                <v:fill type="solid"/>
              </v:shape>
            </v:group>
            <v:group style="position:absolute;left:862;top:-1997;width:10;height:20" coordorigin="862,-1997" coordsize="10,20">
              <v:shape style="position:absolute;left:862;top:-1997;width:10;height:20" coordorigin="862,-1997" coordsize="10,20" path="m862,-1978l871,-1978,871,-1997,862,-1997,862,-1978xe" filled="true" fillcolor="#000000" stroked="false">
                <v:path arrowok="t"/>
                <v:fill type="solid"/>
              </v:shape>
            </v:group>
            <v:group style="position:absolute;left:862;top:-1978;width:10;height:20" coordorigin="862,-1978" coordsize="10,20">
              <v:shape style="position:absolute;left:862;top:-1978;width:10;height:20" coordorigin="862,-1978" coordsize="10,20" path="m862,-1959l871,-1959,871,-1978,862,-1978,862,-1959xe" filled="true" fillcolor="#000000" stroked="false">
                <v:path arrowok="t"/>
                <v:fill type="solid"/>
              </v:shape>
            </v:group>
            <v:group style="position:absolute;left:862;top:-1959;width:10;height:20" coordorigin="862,-1959" coordsize="10,20">
              <v:shape style="position:absolute;left:862;top:-1959;width:10;height:20" coordorigin="862,-1959" coordsize="10,20" path="m862,-1939l871,-1939,871,-1959,862,-1959,862,-1939xe" filled="true" fillcolor="#000000" stroked="false">
                <v:path arrowok="t"/>
                <v:fill type="solid"/>
              </v:shape>
            </v:group>
            <v:group style="position:absolute;left:862;top:-1939;width:10;height:20" coordorigin="862,-1939" coordsize="10,20">
              <v:shape style="position:absolute;left:862;top:-1939;width:10;height:20" coordorigin="862,-1939" coordsize="10,20" path="m862,-1920l871,-1920,871,-1939,862,-1939,862,-1920xe" filled="true" fillcolor="#000000" stroked="false">
                <v:path arrowok="t"/>
                <v:fill type="solid"/>
              </v:shape>
            </v:group>
            <v:group style="position:absolute;left:862;top:-1920;width:10;height:20" coordorigin="862,-1920" coordsize="10,20">
              <v:shape style="position:absolute;left:862;top:-1920;width:10;height:20" coordorigin="862,-1920" coordsize="10,20" path="m862,-1901l871,-1901,871,-1920,862,-1920,862,-1901xe" filled="true" fillcolor="#000000" stroked="false">
                <v:path arrowok="t"/>
                <v:fill type="solid"/>
              </v:shape>
            </v:group>
            <v:group style="position:absolute;left:862;top:-1901;width:10;height:20" coordorigin="862,-1901" coordsize="10,20">
              <v:shape style="position:absolute;left:862;top:-1901;width:10;height:20" coordorigin="862,-1901" coordsize="10,20" path="m862,-1882l871,-1882,871,-1901,862,-1901,862,-1882xe" filled="true" fillcolor="#000000" stroked="false">
                <v:path arrowok="t"/>
                <v:fill type="solid"/>
              </v:shape>
            </v:group>
            <v:group style="position:absolute;left:862;top:-1882;width:10;height:20" coordorigin="862,-1882" coordsize="10,20">
              <v:shape style="position:absolute;left:862;top:-1882;width:10;height:20" coordorigin="862,-1882" coordsize="10,20" path="m862,-1863l871,-1863,871,-1882,862,-1882,862,-1863xe" filled="true" fillcolor="#000000" stroked="false">
                <v:path arrowok="t"/>
                <v:fill type="solid"/>
              </v:shape>
            </v:group>
            <v:group style="position:absolute;left:862;top:-1863;width:10;height:20" coordorigin="862,-1863" coordsize="10,20">
              <v:shape style="position:absolute;left:862;top:-1863;width:10;height:20" coordorigin="862,-1863" coordsize="10,20" path="m862,-1843l871,-1843,871,-1863,862,-1863,862,-1843xe" filled="true" fillcolor="#000000" stroked="false">
                <v:path arrowok="t"/>
                <v:fill type="solid"/>
              </v:shape>
            </v:group>
            <v:group style="position:absolute;left:862;top:-1843;width:10;height:20" coordorigin="862,-1843" coordsize="10,20">
              <v:shape style="position:absolute;left:862;top:-1843;width:10;height:20" coordorigin="862,-1843" coordsize="10,20" path="m862,-1824l871,-1824,871,-1843,862,-1843,862,-1824xe" filled="true" fillcolor="#000000" stroked="false">
                <v:path arrowok="t"/>
                <v:fill type="solid"/>
              </v:shape>
            </v:group>
            <v:group style="position:absolute;left:862;top:-1824;width:10;height:20" coordorigin="862,-1824" coordsize="10,20">
              <v:shape style="position:absolute;left:862;top:-1824;width:10;height:20" coordorigin="862,-1824" coordsize="10,20" path="m862,-1805l871,-1805,871,-1824,862,-1824,862,-1805xe" filled="true" fillcolor="#000000" stroked="false">
                <v:path arrowok="t"/>
                <v:fill type="solid"/>
              </v:shape>
            </v:group>
            <v:group style="position:absolute;left:862;top:-1805;width:10;height:20" coordorigin="862,-1805" coordsize="10,20">
              <v:shape style="position:absolute;left:862;top:-1805;width:10;height:20" coordorigin="862,-1805" coordsize="10,20" path="m862,-1786l871,-1786,871,-1805,862,-1805,862,-1786xe" filled="true" fillcolor="#000000" stroked="false">
                <v:path arrowok="t"/>
                <v:fill type="solid"/>
              </v:shape>
            </v:group>
            <v:group style="position:absolute;left:862;top:-1786;width:10;height:20" coordorigin="862,-1786" coordsize="10,20">
              <v:shape style="position:absolute;left:862;top:-1786;width:10;height:20" coordorigin="862,-1786" coordsize="10,20" path="m862,-1767l871,-1767,871,-1786,862,-1786,862,-1767xe" filled="true" fillcolor="#000000" stroked="false">
                <v:path arrowok="t"/>
                <v:fill type="solid"/>
              </v:shape>
            </v:group>
            <v:group style="position:absolute;left:862;top:-1767;width:10;height:20" coordorigin="862,-1767" coordsize="10,20">
              <v:shape style="position:absolute;left:862;top:-1767;width:10;height:20" coordorigin="862,-1767" coordsize="10,20" path="m862,-1747l871,-1747,871,-1767,862,-1767,862,-1747xe" filled="true" fillcolor="#000000" stroked="false">
                <v:path arrowok="t"/>
                <v:fill type="solid"/>
              </v:shape>
              <v:shape style="position:absolute;left:857;top:-1843;width:2547;height:106" type="#_x0000_t75" stroked="false">
                <v:imagedata r:id="rId1582" o:title=""/>
              </v:shape>
              <v:shape style="position:absolute;left:3380;top:-1747;width:3923;height:10" type="#_x0000_t75" stroked="false">
                <v:imagedata r:id="rId1580" o:title=""/>
              </v:shape>
              <v:shape style="position:absolute;left:7297;top:-1747;width:2415;height:10" type="#_x0000_t75" stroked="false">
                <v:imagedata r:id="rId444" o:title=""/>
              </v:shape>
            </v:group>
            <v:group style="position:absolute;left:862;top:-1738;width:10;height:20" coordorigin="862,-1738" coordsize="10,20">
              <v:shape style="position:absolute;left:862;top:-1738;width:10;height:20" coordorigin="862,-1738" coordsize="10,20" path="m862,-1719l871,-1719,871,-1738,862,-1738,862,-1719xe" filled="true" fillcolor="#000000" stroked="false">
                <v:path arrowok="t"/>
                <v:fill type="solid"/>
              </v:shape>
            </v:group>
            <v:group style="position:absolute;left:862;top:-1719;width:10;height:20" coordorigin="862,-1719" coordsize="10,20">
              <v:shape style="position:absolute;left:862;top:-1719;width:10;height:20" coordorigin="862,-1719" coordsize="10,20" path="m862,-1699l871,-1699,871,-1719,862,-1719,862,-1699xe" filled="true" fillcolor="#000000" stroked="false">
                <v:path arrowok="t"/>
                <v:fill type="solid"/>
              </v:shape>
            </v:group>
            <v:group style="position:absolute;left:862;top:-1699;width:10;height:20" coordorigin="862,-1699" coordsize="10,20">
              <v:shape style="position:absolute;left:862;top:-1699;width:10;height:20" coordorigin="862,-1699" coordsize="10,20" path="m862,-1680l871,-1680,871,-1699,862,-1699,862,-1680xe" filled="true" fillcolor="#000000" stroked="false">
                <v:path arrowok="t"/>
                <v:fill type="solid"/>
              </v:shape>
            </v:group>
            <v:group style="position:absolute;left:862;top:-1680;width:10;height:20" coordorigin="862,-1680" coordsize="10,20">
              <v:shape style="position:absolute;left:862;top:-1680;width:10;height:20" coordorigin="862,-1680" coordsize="10,20" path="m862,-1661l871,-1661,871,-1680,862,-1680,862,-1661xe" filled="true" fillcolor="#000000" stroked="false">
                <v:path arrowok="t"/>
                <v:fill type="solid"/>
              </v:shape>
            </v:group>
            <v:group style="position:absolute;left:862;top:-1661;width:10;height:20" coordorigin="862,-1661" coordsize="10,20">
              <v:shape style="position:absolute;left:862;top:-1661;width:10;height:20" coordorigin="862,-1661" coordsize="10,20" path="m862,-1642l871,-1642,871,-1661,862,-1661,862,-1642xe" filled="true" fillcolor="#000000" stroked="false">
                <v:path arrowok="t"/>
                <v:fill type="solid"/>
              </v:shape>
            </v:group>
            <v:group style="position:absolute;left:862;top:-1642;width:10;height:20" coordorigin="862,-1642" coordsize="10,20">
              <v:shape style="position:absolute;left:862;top:-1642;width:10;height:20" coordorigin="862,-1642" coordsize="10,20" path="m862,-1623l871,-1623,871,-1642,862,-1642,862,-1623xe" filled="true" fillcolor="#000000" stroked="false">
                <v:path arrowok="t"/>
                <v:fill type="solid"/>
              </v:shape>
            </v:group>
            <v:group style="position:absolute;left:862;top:-1623;width:10;height:20" coordorigin="862,-1623" coordsize="10,20">
              <v:shape style="position:absolute;left:862;top:-1623;width:10;height:20" coordorigin="862,-1623" coordsize="10,20" path="m862,-1603l871,-1603,871,-1623,862,-1623,862,-1603xe" filled="true" fillcolor="#000000" stroked="false">
                <v:path arrowok="t"/>
                <v:fill type="solid"/>
              </v:shape>
            </v:group>
            <v:group style="position:absolute;left:862;top:-1603;width:10;height:20" coordorigin="862,-1603" coordsize="10,20">
              <v:shape style="position:absolute;left:862;top:-1603;width:10;height:20" coordorigin="862,-1603" coordsize="10,20" path="m862,-1584l871,-1584,871,-1603,862,-1603,862,-1584xe" filled="true" fillcolor="#000000" stroked="false">
                <v:path arrowok="t"/>
                <v:fill type="solid"/>
              </v:shape>
            </v:group>
            <v:group style="position:absolute;left:862;top:-1584;width:10;height:20" coordorigin="862,-1584" coordsize="10,20">
              <v:shape style="position:absolute;left:862;top:-1584;width:10;height:20" coordorigin="862,-1584" coordsize="10,20" path="m862,-1565l871,-1565,871,-1584,862,-1584,862,-1565xe" filled="true" fillcolor="#000000" stroked="false">
                <v:path arrowok="t"/>
                <v:fill type="solid"/>
              </v:shape>
            </v:group>
            <v:group style="position:absolute;left:862;top:-1565;width:10;height:20" coordorigin="862,-1565" coordsize="10,20">
              <v:shape style="position:absolute;left:862;top:-1565;width:10;height:20" coordorigin="862,-1565" coordsize="10,20" path="m862,-1546l871,-1546,871,-1565,862,-1565,862,-1546xe" filled="true" fillcolor="#000000" stroked="false">
                <v:path arrowok="t"/>
                <v:fill type="solid"/>
              </v:shape>
            </v:group>
            <v:group style="position:absolute;left:862;top:-1546;width:10;height:20" coordorigin="862,-1546" coordsize="10,20">
              <v:shape style="position:absolute;left:862;top:-1546;width:10;height:20" coordorigin="862,-1546" coordsize="10,20" path="m862,-1527l871,-1527,871,-1546,862,-1546,862,-1527xe" filled="true" fillcolor="#000000" stroked="false">
                <v:path arrowok="t"/>
                <v:fill type="solid"/>
              </v:shape>
            </v:group>
            <v:group style="position:absolute;left:862;top:-1527;width:10;height:20" coordorigin="862,-1527" coordsize="10,20">
              <v:shape style="position:absolute;left:862;top:-1527;width:10;height:20" coordorigin="862,-1527" coordsize="10,20" path="m862,-1507l871,-1507,871,-1527,862,-1527,862,-1507xe" filled="true" fillcolor="#000000" stroked="false">
                <v:path arrowok="t"/>
                <v:fill type="solid"/>
              </v:shape>
            </v:group>
            <v:group style="position:absolute;left:862;top:-1507;width:10;height:20" coordorigin="862,-1507" coordsize="10,20">
              <v:shape style="position:absolute;left:862;top:-1507;width:10;height:20" coordorigin="862,-1507" coordsize="10,20" path="m862,-1488l871,-1488,871,-1507,862,-1507,862,-1488xe" filled="true" fillcolor="#000000" stroked="false">
                <v:path arrowok="t"/>
                <v:fill type="solid"/>
              </v:shape>
            </v:group>
            <v:group style="position:absolute;left:862;top:-1488;width:10;height:20" coordorigin="862,-1488" coordsize="10,20">
              <v:shape style="position:absolute;left:862;top:-1488;width:10;height:20" coordorigin="862,-1488" coordsize="10,20" path="m862,-1469l871,-1469,871,-1488,862,-1488,862,-1469xe" filled="true" fillcolor="#000000" stroked="false">
                <v:path arrowok="t"/>
                <v:fill type="solid"/>
              </v:shape>
            </v:group>
            <v:group style="position:absolute;left:862;top:-1469;width:10;height:20" coordorigin="862,-1469" coordsize="10,20">
              <v:shape style="position:absolute;left:862;top:-1469;width:10;height:20" coordorigin="862,-1469" coordsize="10,20" path="m862,-1450l871,-1450,871,-1469,862,-1469,862,-1450xe" filled="true" fillcolor="#000000" stroked="false">
                <v:path arrowok="t"/>
                <v:fill type="solid"/>
              </v:shape>
            </v:group>
            <v:group style="position:absolute;left:862;top:-1450;width:10;height:20" coordorigin="862,-1450" coordsize="10,20">
              <v:shape style="position:absolute;left:862;top:-1450;width:10;height:20" coordorigin="862,-1450" coordsize="10,20" path="m862,-1431l871,-1431,871,-1450,862,-1450,862,-1431xe" filled="true" fillcolor="#000000" stroked="false">
                <v:path arrowok="t"/>
                <v:fill type="solid"/>
              </v:shape>
            </v:group>
            <v:group style="position:absolute;left:862;top:-1431;width:10;height:20" coordorigin="862,-1431" coordsize="10,20">
              <v:shape style="position:absolute;left:862;top:-1431;width:10;height:20" coordorigin="862,-1431" coordsize="10,20" path="m862,-1411l871,-1411,871,-1431,862,-1431,862,-1411xe" filled="true" fillcolor="#000000" stroked="false">
                <v:path arrowok="t"/>
                <v:fill type="solid"/>
              </v:shape>
            </v:group>
            <v:group style="position:absolute;left:862;top:-1411;width:10;height:20" coordorigin="862,-1411" coordsize="10,20">
              <v:shape style="position:absolute;left:862;top:-1411;width:10;height:20" coordorigin="862,-1411" coordsize="10,20" path="m862,-1392l871,-1392,871,-1411,862,-1411,862,-1392xe" filled="true" fillcolor="#000000" stroked="false">
                <v:path arrowok="t"/>
                <v:fill type="solid"/>
              </v:shape>
            </v:group>
            <v:group style="position:absolute;left:862;top:-1392;width:10;height:20" coordorigin="862,-1392" coordsize="10,20">
              <v:shape style="position:absolute;left:862;top:-1392;width:10;height:20" coordorigin="862,-1392" coordsize="10,20" path="m862,-1373l871,-1373,871,-1392,862,-1392,862,-1373xe" filled="true" fillcolor="#000000" stroked="false">
                <v:path arrowok="t"/>
                <v:fill type="solid"/>
              </v:shape>
            </v:group>
            <v:group style="position:absolute;left:862;top:-1373;width:10;height:20" coordorigin="862,-1373" coordsize="10,20">
              <v:shape style="position:absolute;left:862;top:-1373;width:10;height:20" coordorigin="862,-1373" coordsize="10,20" path="m862,-1354l871,-1354,871,-1373,862,-1373,862,-1354xe" filled="true" fillcolor="#000000" stroked="false">
                <v:path arrowok="t"/>
                <v:fill type="solid"/>
              </v:shape>
            </v:group>
            <v:group style="position:absolute;left:862;top:-1354;width:10;height:20" coordorigin="862,-1354" coordsize="10,20">
              <v:shape style="position:absolute;left:862;top:-1354;width:10;height:20" coordorigin="862,-1354" coordsize="10,20" path="m862,-1335l871,-1335,871,-1354,862,-1354,862,-1335xe" filled="true" fillcolor="#000000" stroked="false">
                <v:path arrowok="t"/>
                <v:fill type="solid"/>
              </v:shape>
              <v:shape style="position:absolute;left:857;top:-1431;width:2547;height:108" type="#_x0000_t75" stroked="false">
                <v:imagedata r:id="rId1583" o:title=""/>
              </v:shape>
              <v:shape style="position:absolute;left:3380;top:-1335;width:2276;height:12" type="#_x0000_t75" stroked="false">
                <v:imagedata r:id="rId1584" o:title=""/>
              </v:shape>
              <v:shape style="position:absolute;left:5641;top:-1335;width:1671;height:12" type="#_x0000_t75" stroked="false">
                <v:imagedata r:id="rId1585" o:title=""/>
              </v:shape>
              <v:shape style="position:absolute;left:7297;top:-1335;width:2425;height:12" type="#_x0000_t75" stroked="false">
                <v:imagedata r:id="rId1586" o:title=""/>
              </v:shape>
            </v:group>
            <v:group style="position:absolute;left:862;top:-1323;width:10;height:20" coordorigin="862,-1323" coordsize="10,20">
              <v:shape style="position:absolute;left:862;top:-1323;width:10;height:20" coordorigin="862,-1323" coordsize="10,20" path="m862,-1303l871,-1303,871,-1323,862,-1323,862,-1303xe" filled="true" fillcolor="#000000" stroked="false">
                <v:path arrowok="t"/>
                <v:fill type="solid"/>
              </v:shape>
            </v:group>
            <v:group style="position:absolute;left:862;top:-1303;width:10;height:20" coordorigin="862,-1303" coordsize="10,20">
              <v:shape style="position:absolute;left:862;top:-1303;width:10;height:20" coordorigin="862,-1303" coordsize="10,20" path="m862,-1284l871,-1284,871,-1303,862,-1303,862,-1284xe" filled="true" fillcolor="#000000" stroked="false">
                <v:path arrowok="t"/>
                <v:fill type="solid"/>
              </v:shape>
            </v:group>
            <v:group style="position:absolute;left:862;top:-1284;width:10;height:20" coordorigin="862,-1284" coordsize="10,20">
              <v:shape style="position:absolute;left:862;top:-1284;width:10;height:20" coordorigin="862,-1284" coordsize="10,20" path="m862,-1265l871,-1265,871,-1284,862,-1284,862,-1265xe" filled="true" fillcolor="#000000" stroked="false">
                <v:path arrowok="t"/>
                <v:fill type="solid"/>
              </v:shape>
            </v:group>
            <v:group style="position:absolute;left:862;top:-1265;width:10;height:20" coordorigin="862,-1265" coordsize="10,20">
              <v:shape style="position:absolute;left:862;top:-1265;width:10;height:20" coordorigin="862,-1265" coordsize="10,20" path="m862,-1246l871,-1246,871,-1265,862,-1265,862,-1246xe" filled="true" fillcolor="#000000" stroked="false">
                <v:path arrowok="t"/>
                <v:fill type="solid"/>
              </v:shape>
            </v:group>
            <v:group style="position:absolute;left:862;top:-1246;width:10;height:20" coordorigin="862,-1246" coordsize="10,20">
              <v:shape style="position:absolute;left:862;top:-1246;width:10;height:20" coordorigin="862,-1246" coordsize="10,20" path="m862,-1227l871,-1227,871,-1246,862,-1246,862,-1227xe" filled="true" fillcolor="#000000" stroked="false">
                <v:path arrowok="t"/>
                <v:fill type="solid"/>
              </v:shape>
            </v:group>
            <v:group style="position:absolute;left:862;top:-1227;width:10;height:20" coordorigin="862,-1227" coordsize="10,20">
              <v:shape style="position:absolute;left:862;top:-1227;width:10;height:20" coordorigin="862,-1227" coordsize="10,20" path="m862,-1207l871,-1207,871,-1227,862,-1227,862,-1207xe" filled="true" fillcolor="#000000" stroked="false">
                <v:path arrowok="t"/>
                <v:fill type="solid"/>
              </v:shape>
            </v:group>
            <v:group style="position:absolute;left:862;top:-1207;width:10;height:20" coordorigin="862,-1207" coordsize="10,20">
              <v:shape style="position:absolute;left:862;top:-1207;width:10;height:20" coordorigin="862,-1207" coordsize="10,20" path="m862,-1188l871,-1188,871,-1207,862,-1207,862,-1188xe" filled="true" fillcolor="#000000" stroked="false">
                <v:path arrowok="t"/>
                <v:fill type="solid"/>
              </v:shape>
            </v:group>
            <v:group style="position:absolute;left:862;top:-1188;width:10;height:20" coordorigin="862,-1188" coordsize="10,20">
              <v:shape style="position:absolute;left:862;top:-1188;width:10;height:20" coordorigin="862,-1188" coordsize="10,20" path="m862,-1169l871,-1169,871,-1188,862,-1188,862,-1169xe" filled="true" fillcolor="#000000" stroked="false">
                <v:path arrowok="t"/>
                <v:fill type="solid"/>
              </v:shape>
            </v:group>
            <v:group style="position:absolute;left:862;top:-1169;width:10;height:20" coordorigin="862,-1169" coordsize="10,20">
              <v:shape style="position:absolute;left:862;top:-1169;width:10;height:20" coordorigin="862,-1169" coordsize="10,20" path="m862,-1150l871,-1150,871,-1169,862,-1169,862,-1150xe" filled="true" fillcolor="#000000" stroked="false">
                <v:path arrowok="t"/>
                <v:fill type="solid"/>
              </v:shape>
            </v:group>
            <v:group style="position:absolute;left:862;top:-1150;width:10;height:20" coordorigin="862,-1150" coordsize="10,20">
              <v:shape style="position:absolute;left:862;top:-1150;width:10;height:20" coordorigin="862,-1150" coordsize="10,20" path="m862,-1131l871,-1131,871,-1150,862,-1150,862,-1131xe" filled="true" fillcolor="#000000" stroked="false">
                <v:path arrowok="t"/>
                <v:fill type="solid"/>
              </v:shape>
            </v:group>
            <v:group style="position:absolute;left:862;top:-1131;width:10;height:20" coordorigin="862,-1131" coordsize="10,20">
              <v:shape style="position:absolute;left:862;top:-1131;width:10;height:20" coordorigin="862,-1131" coordsize="10,20" path="m862,-1111l871,-1111,871,-1131,862,-1131,862,-1111xe" filled="true" fillcolor="#000000" stroked="false">
                <v:path arrowok="t"/>
                <v:fill type="solid"/>
              </v:shape>
            </v:group>
            <v:group style="position:absolute;left:862;top:-1111;width:10;height:20" coordorigin="862,-1111" coordsize="10,20">
              <v:shape style="position:absolute;left:862;top:-1111;width:10;height:20" coordorigin="862,-1111" coordsize="10,20" path="m862,-1092l871,-1092,871,-1111,862,-1111,862,-1092xe" filled="true" fillcolor="#000000" stroked="false">
                <v:path arrowok="t"/>
                <v:fill type="solid"/>
              </v:shape>
            </v:group>
            <v:group style="position:absolute;left:862;top:-1092;width:10;height:20" coordorigin="862,-1092" coordsize="10,20">
              <v:shape style="position:absolute;left:862;top:-1092;width:10;height:20" coordorigin="862,-1092" coordsize="10,20" path="m862,-1073l871,-1073,871,-1092,862,-1092,862,-1073xe" filled="true" fillcolor="#000000" stroked="false">
                <v:path arrowok="t"/>
                <v:fill type="solid"/>
              </v:shape>
            </v:group>
            <v:group style="position:absolute;left:862;top:-1073;width:10;height:20" coordorigin="862,-1073" coordsize="10,20">
              <v:shape style="position:absolute;left:862;top:-1073;width:10;height:20" coordorigin="862,-1073" coordsize="10,20" path="m862,-1054l871,-1054,871,-1073,862,-1073,862,-1054xe" filled="true" fillcolor="#000000" stroked="false">
                <v:path arrowok="t"/>
                <v:fill type="solid"/>
              </v:shape>
            </v:group>
            <v:group style="position:absolute;left:862;top:-1054;width:10;height:20" coordorigin="862,-1054" coordsize="10,20">
              <v:shape style="position:absolute;left:862;top:-1054;width:10;height:20" coordorigin="862,-1054" coordsize="10,20" path="m862,-1035l871,-1035,871,-1054,862,-1054,862,-1035xe" filled="true" fillcolor="#000000" stroked="false">
                <v:path arrowok="t"/>
                <v:fill type="solid"/>
              </v:shape>
            </v:group>
            <v:group style="position:absolute;left:862;top:-1035;width:10;height:20" coordorigin="862,-1035" coordsize="10,20">
              <v:shape style="position:absolute;left:862;top:-1035;width:10;height:20" coordorigin="862,-1035" coordsize="10,20" path="m862,-1015l871,-1015,871,-1035,862,-1035,862,-1015xe" filled="true" fillcolor="#000000" stroked="false">
                <v:path arrowok="t"/>
                <v:fill type="solid"/>
              </v:shape>
            </v:group>
            <v:group style="position:absolute;left:862;top:-1015;width:10;height:20" coordorigin="862,-1015" coordsize="10,20">
              <v:shape style="position:absolute;left:862;top:-1015;width:10;height:20" coordorigin="862,-1015" coordsize="10,20" path="m862,-996l871,-996,871,-1015,862,-1015,862,-996xe" filled="true" fillcolor="#000000" stroked="false">
                <v:path arrowok="t"/>
                <v:fill type="solid"/>
              </v:shape>
            </v:group>
            <v:group style="position:absolute;left:862;top:-996;width:10;height:20" coordorigin="862,-996" coordsize="10,20">
              <v:shape style="position:absolute;left:862;top:-996;width:10;height:20" coordorigin="862,-996" coordsize="10,20" path="m862,-977l871,-977,871,-996,862,-996,862,-977xe" filled="true" fillcolor="#000000" stroked="false">
                <v:path arrowok="t"/>
                <v:fill type="solid"/>
              </v:shape>
            </v:group>
            <v:group style="position:absolute;left:862;top:-977;width:10;height:20" coordorigin="862,-977" coordsize="10,20">
              <v:shape style="position:absolute;left:862;top:-977;width:10;height:20" coordorigin="862,-977" coordsize="10,20" path="m862,-958l871,-958,871,-977,862,-977,862,-958xe" filled="true" fillcolor="#000000" stroked="false">
                <v:path arrowok="t"/>
                <v:fill type="solid"/>
              </v:shape>
            </v:group>
            <v:group style="position:absolute;left:862;top:-958;width:10;height:20" coordorigin="862,-958" coordsize="10,20">
              <v:shape style="position:absolute;left:862;top:-958;width:10;height:20" coordorigin="862,-958" coordsize="10,20" path="m862,-939l871,-939,871,-958,862,-958,862,-939xe" filled="true" fillcolor="#000000" stroked="false">
                <v:path arrowok="t"/>
                <v:fill type="solid"/>
              </v:shape>
            </v:group>
            <v:group style="position:absolute;left:862;top:-939;width:10;height:20" coordorigin="862,-939" coordsize="10,20">
              <v:shape style="position:absolute;left:862;top:-939;width:10;height:20" coordorigin="862,-939" coordsize="10,20" path="m862,-919l871,-919,871,-939,862,-939,862,-919xe" filled="true" fillcolor="#000000" stroked="false">
                <v:path arrowok="t"/>
                <v:fill type="solid"/>
              </v:shape>
              <v:shape style="position:absolute;left:857;top:-1015;width:2547;height:106" type="#_x0000_t75" stroked="false">
                <v:imagedata r:id="rId1587" o:title=""/>
              </v:shape>
              <v:shape style="position:absolute;left:3380;top:-919;width:3923;height:10" type="#_x0000_t75" stroked="false">
                <v:imagedata r:id="rId1580" o:title=""/>
              </v:shape>
              <v:shape style="position:absolute;left:7297;top:-919;width:2415;height:10" type="#_x0000_t75" stroked="false">
                <v:imagedata r:id="rId444" o:title=""/>
              </v:shape>
            </v:group>
            <v:group style="position:absolute;left:862;top:-910;width:10;height:20" coordorigin="862,-910" coordsize="10,20">
              <v:shape style="position:absolute;left:862;top:-910;width:10;height:20" coordorigin="862,-910" coordsize="10,20" path="m862,-891l871,-891,871,-910,862,-910,862,-891xe" filled="true" fillcolor="#000000" stroked="false">
                <v:path arrowok="t"/>
                <v:fill type="solid"/>
              </v:shape>
            </v:group>
            <v:group style="position:absolute;left:862;top:-891;width:10;height:20" coordorigin="862,-891" coordsize="10,20">
              <v:shape style="position:absolute;left:862;top:-891;width:10;height:20" coordorigin="862,-891" coordsize="10,20" path="m862,-871l871,-871,871,-891,862,-891,862,-871xe" filled="true" fillcolor="#000000" stroked="false">
                <v:path arrowok="t"/>
                <v:fill type="solid"/>
              </v:shape>
            </v:group>
            <v:group style="position:absolute;left:862;top:-871;width:10;height:20" coordorigin="862,-871" coordsize="10,20">
              <v:shape style="position:absolute;left:862;top:-871;width:10;height:20" coordorigin="862,-871" coordsize="10,20" path="m862,-852l871,-852,871,-871,862,-871,862,-852xe" filled="true" fillcolor="#000000" stroked="false">
                <v:path arrowok="t"/>
                <v:fill type="solid"/>
              </v:shape>
            </v:group>
            <v:group style="position:absolute;left:862;top:-852;width:10;height:20" coordorigin="862,-852" coordsize="10,20">
              <v:shape style="position:absolute;left:862;top:-852;width:10;height:20" coordorigin="862,-852" coordsize="10,20" path="m862,-833l871,-833,871,-852,862,-852,862,-833xe" filled="true" fillcolor="#000000" stroked="false">
                <v:path arrowok="t"/>
                <v:fill type="solid"/>
              </v:shape>
            </v:group>
            <v:group style="position:absolute;left:862;top:-833;width:10;height:20" coordorigin="862,-833" coordsize="10,20">
              <v:shape style="position:absolute;left:862;top:-833;width:10;height:20" coordorigin="862,-833" coordsize="10,20" path="m862,-814l871,-814,871,-833,862,-833,862,-814xe" filled="true" fillcolor="#000000" stroked="false">
                <v:path arrowok="t"/>
                <v:fill type="solid"/>
              </v:shape>
            </v:group>
            <v:group style="position:absolute;left:862;top:-814;width:10;height:20" coordorigin="862,-814" coordsize="10,20">
              <v:shape style="position:absolute;left:862;top:-814;width:10;height:20" coordorigin="862,-814" coordsize="10,20" path="m862,-795l871,-795,871,-814,862,-814,862,-795xe" filled="true" fillcolor="#000000" stroked="false">
                <v:path arrowok="t"/>
                <v:fill type="solid"/>
              </v:shape>
            </v:group>
            <v:group style="position:absolute;left:862;top:-795;width:10;height:20" coordorigin="862,-795" coordsize="10,20">
              <v:shape style="position:absolute;left:862;top:-795;width:10;height:20" coordorigin="862,-795" coordsize="10,20" path="m862,-775l871,-775,871,-795,862,-795,862,-775xe" filled="true" fillcolor="#000000" stroked="false">
                <v:path arrowok="t"/>
                <v:fill type="solid"/>
              </v:shape>
            </v:group>
            <v:group style="position:absolute;left:862;top:-775;width:10;height:20" coordorigin="862,-775" coordsize="10,20">
              <v:shape style="position:absolute;left:862;top:-775;width:10;height:20" coordorigin="862,-775" coordsize="10,20" path="m862,-756l871,-756,871,-775,862,-775,862,-756xe" filled="true" fillcolor="#000000" stroked="false">
                <v:path arrowok="t"/>
                <v:fill type="solid"/>
              </v:shape>
            </v:group>
            <v:group style="position:absolute;left:862;top:-756;width:10;height:20" coordorigin="862,-756" coordsize="10,20">
              <v:shape style="position:absolute;left:862;top:-756;width:10;height:20" coordorigin="862,-756" coordsize="10,20" path="m862,-737l871,-737,871,-756,862,-756,862,-737xe" filled="true" fillcolor="#000000" stroked="false">
                <v:path arrowok="t"/>
                <v:fill type="solid"/>
              </v:shape>
            </v:group>
            <v:group style="position:absolute;left:862;top:-737;width:10;height:20" coordorigin="862,-737" coordsize="10,20">
              <v:shape style="position:absolute;left:862;top:-737;width:10;height:20" coordorigin="862,-737" coordsize="10,20" path="m862,-718l871,-718,871,-737,862,-737,862,-718xe" filled="true" fillcolor="#000000" stroked="false">
                <v:path arrowok="t"/>
                <v:fill type="solid"/>
              </v:shape>
            </v:group>
            <v:group style="position:absolute;left:862;top:-718;width:10;height:20" coordorigin="862,-718" coordsize="10,20">
              <v:shape style="position:absolute;left:862;top:-718;width:10;height:20" coordorigin="862,-718" coordsize="10,20" path="m862,-699l871,-699,871,-718,862,-718,862,-699xe" filled="true" fillcolor="#000000" stroked="false">
                <v:path arrowok="t"/>
                <v:fill type="solid"/>
              </v:shape>
            </v:group>
            <v:group style="position:absolute;left:862;top:-699;width:10;height:20" coordorigin="862,-699" coordsize="10,20">
              <v:shape style="position:absolute;left:862;top:-699;width:10;height:20" coordorigin="862,-699" coordsize="10,20" path="m862,-679l871,-679,871,-699,862,-699,862,-679xe" filled="true" fillcolor="#000000" stroked="false">
                <v:path arrowok="t"/>
                <v:fill type="solid"/>
              </v:shape>
            </v:group>
            <v:group style="position:absolute;left:862;top:-679;width:10;height:20" coordorigin="862,-679" coordsize="10,20">
              <v:shape style="position:absolute;left:862;top:-679;width:10;height:20" coordorigin="862,-679" coordsize="10,20" path="m862,-660l871,-660,871,-679,862,-679,862,-660xe" filled="true" fillcolor="#000000" stroked="false">
                <v:path arrowok="t"/>
                <v:fill type="solid"/>
              </v:shape>
            </v:group>
            <v:group style="position:absolute;left:862;top:-660;width:10;height:20" coordorigin="862,-660" coordsize="10,20">
              <v:shape style="position:absolute;left:862;top:-660;width:10;height:20" coordorigin="862,-660" coordsize="10,20" path="m862,-641l871,-641,871,-660,862,-660,862,-641xe" filled="true" fillcolor="#000000" stroked="false">
                <v:path arrowok="t"/>
                <v:fill type="solid"/>
              </v:shape>
            </v:group>
            <v:group style="position:absolute;left:862;top:-641;width:10;height:20" coordorigin="862,-641" coordsize="10,20">
              <v:shape style="position:absolute;left:862;top:-641;width:10;height:20" coordorigin="862,-641" coordsize="10,20" path="m862,-622l871,-622,871,-641,862,-641,862,-622xe" filled="true" fillcolor="#000000" stroked="false">
                <v:path arrowok="t"/>
                <v:fill type="solid"/>
              </v:shape>
            </v:group>
            <v:group style="position:absolute;left:862;top:-622;width:10;height:20" coordorigin="862,-622" coordsize="10,20">
              <v:shape style="position:absolute;left:862;top:-622;width:10;height:20" coordorigin="862,-622" coordsize="10,20" path="m862,-603l871,-603,871,-622,862,-622,862,-603xe" filled="true" fillcolor="#000000" stroked="false">
                <v:path arrowok="t"/>
                <v:fill type="solid"/>
              </v:shape>
            </v:group>
            <v:group style="position:absolute;left:862;top:-603;width:10;height:20" coordorigin="862,-603" coordsize="10,20">
              <v:shape style="position:absolute;left:862;top:-603;width:10;height:20" coordorigin="862,-603" coordsize="10,20" path="m862,-583l871,-583,871,-603,862,-603,862,-583xe" filled="true" fillcolor="#000000" stroked="false">
                <v:path arrowok="t"/>
                <v:fill type="solid"/>
              </v:shape>
            </v:group>
            <v:group style="position:absolute;left:862;top:-583;width:10;height:20" coordorigin="862,-583" coordsize="10,20">
              <v:shape style="position:absolute;left:862;top:-583;width:10;height:20" coordorigin="862,-583" coordsize="10,20" path="m862,-564l871,-564,871,-583,862,-583,862,-564xe" filled="true" fillcolor="#000000" stroked="false">
                <v:path arrowok="t"/>
                <v:fill type="solid"/>
              </v:shape>
            </v:group>
            <v:group style="position:absolute;left:862;top:-564;width:10;height:20" coordorigin="862,-564" coordsize="10,20">
              <v:shape style="position:absolute;left:862;top:-564;width:10;height:20" coordorigin="862,-564" coordsize="10,20" path="m862,-545l871,-545,871,-564,862,-564,862,-545xe" filled="true" fillcolor="#000000" stroked="false">
                <v:path arrowok="t"/>
                <v:fill type="solid"/>
              </v:shape>
            </v:group>
            <v:group style="position:absolute;left:862;top:-545;width:10;height:20" coordorigin="862,-545" coordsize="10,20">
              <v:shape style="position:absolute;left:862;top:-545;width:10;height:20" coordorigin="862,-545" coordsize="10,20" path="m862,-526l871,-526,871,-545,862,-545,862,-526xe" filled="true" fillcolor="#000000" stroked="false">
                <v:path arrowok="t"/>
                <v:fill type="solid"/>
              </v:shape>
            </v:group>
            <v:group style="position:absolute;left:862;top:-526;width:10;height:20" coordorigin="862,-526" coordsize="10,20">
              <v:shape style="position:absolute;left:862;top:-526;width:10;height:20" coordorigin="862,-526" coordsize="10,20" path="m862,-507l871,-507,871,-526,862,-526,862,-507xe" filled="true" fillcolor="#000000" stroked="false">
                <v:path arrowok="t"/>
                <v:fill type="solid"/>
              </v:shape>
              <v:shape style="position:absolute;left:862;top:-507;width:10;height:10" type="#_x0000_t75" stroked="false">
                <v:imagedata r:id="rId1577" o:title=""/>
              </v:shape>
              <v:shape style="position:absolute;left:857;top:-507;width:2528;height:10" type="#_x0000_t75" stroked="false">
                <v:imagedata r:id="rId1308" o:title=""/>
              </v:shape>
              <v:shape style="position:absolute;left:3394;top:-603;width:3908;height:106" type="#_x0000_t75" stroked="false">
                <v:imagedata r:id="rId1570" o:title=""/>
              </v:shape>
              <v:shape style="position:absolute;left:7312;top:-603;width:2420;height:106" type="#_x0000_t75" stroked="false">
                <v:imagedata r:id="rId1571" o:title=""/>
              </v:shape>
            </v:group>
            <v:group style="position:absolute;left:9712;top:-502;width:10;height:2" coordorigin="9712,-502" coordsize="10,2">
              <v:shape style="position:absolute;left:9712;top:-502;width:10;height:2" coordorigin="9712,-502" coordsize="10,0" path="m9712,-502l9722,-502e" filled="false" stroked="true" strokeweight=".47998pt" strokecolor="#000000">
                <v:path arrowok="t"/>
              </v:shape>
            </v:group>
            <w10:wrap type="none"/>
          </v:group>
        </w:pict>
      </w:r>
      <w:r>
        <w:rPr/>
        <w:pict>
          <v:group style="position:absolute;margin-left:42.840012pt;margin-top:21.983696pt;width:439.7pt;height:.5pt;mso-position-horizontal-relative:page;mso-position-vertical-relative:paragraph;z-index:-1419040" coordorigin="857,440" coordsize="8794,10">
            <v:shape style="position:absolute;left:862;top:440;width:10;height:10" type="#_x0000_t75" stroked="false">
              <v:imagedata r:id="rId1577" o:title=""/>
            </v:shape>
            <v:shape style="position:absolute;left:857;top:440;width:3054;height:10" type="#_x0000_t75" stroked="false">
              <v:imagedata r:id="rId1588" o:title=""/>
            </v:shape>
            <v:shape style="position:absolute;left:3906;top:440;width:2866;height:10" type="#_x0000_t75" stroked="false">
              <v:imagedata r:id="rId1575" o:title=""/>
            </v:shape>
            <v:shape style="position:absolute;left:6767;top:440;width:2883;height:10" type="#_x0000_t75" stroked="false">
              <v:imagedata r:id="rId1589" o:title=""/>
            </v:shape>
            <w10:wrap type="none"/>
          </v:group>
        </w:pict>
      </w:r>
      <w:r>
        <w:rPr/>
        <w:pict>
          <v:group style="position:absolute;margin-left:42.840012pt;margin-top:64.703690pt;width:439.2pt;height:5.05pt;mso-position-horizontal-relative:page;mso-position-vertical-relative:paragraph;z-index:-1419016" coordorigin="857,1294" coordsize="8784,101">
            <v:shape style="position:absolute;left:857;top:1294;width:3073;height:101" type="#_x0000_t75" stroked="false">
              <v:imagedata r:id="rId1590" o:title=""/>
            </v:shape>
            <v:shape style="position:absolute;left:3906;top:1385;width:2866;height:10" type="#_x0000_t75" stroked="false">
              <v:imagedata r:id="rId1575" o:title=""/>
            </v:shape>
            <v:shape style="position:absolute;left:6767;top:1385;width:2873;height:10" type="#_x0000_t75" stroked="false">
              <v:imagedata r:id="rId1576" o:title=""/>
            </v:shape>
            <w10:wrap type="none"/>
          </v:group>
        </w:pict>
      </w:r>
      <w:r>
        <w:rPr/>
        <w:pict>
          <v:group style="position:absolute;margin-left:43.560001pt;margin-top:100.943665pt;width:438.5pt;height:.5pt;mso-position-horizontal-relative:page;mso-position-vertical-relative:paragraph;z-index:-1418992" coordorigin="871,2019" coordsize="8770,10">
            <v:shape style="position:absolute;left:871;top:2019;width:3039;height:10" type="#_x0000_t75" stroked="false">
              <v:imagedata r:id="rId1574" o:title=""/>
            </v:shape>
            <v:shape style="position:absolute;left:3906;top:2019;width:2866;height:10" type="#_x0000_t75" stroked="false">
              <v:imagedata r:id="rId1591" o:title=""/>
            </v:shape>
            <v:shape style="position:absolute;left:6767;top:2019;width:2873;height:10" type="#_x0000_t75" stroked="false">
              <v:imagedata r:id="rId1592" o:title=""/>
            </v:shape>
            <w10:wrap type="none"/>
          </v:group>
        </w:pict>
      </w:r>
      <w:r>
        <w:rPr/>
        <w:t>（</w:t>
      </w:r>
      <w:r>
        <w:rPr>
          <w:rFonts w:ascii="Times New Roman" w:hAnsi="Times New Roman" w:cs="Times New Roman" w:eastAsia="Times New Roman" w:hint="default"/>
        </w:rPr>
        <w:t>3</w:t>
      </w:r>
      <w:r>
        <w:rPr/>
        <w:t>）本期转回或收回情况</w:t>
      </w:r>
    </w:p>
    <w:p>
      <w:pPr>
        <w:spacing w:line="240" w:lineRule="auto" w:before="8"/>
        <w:rPr>
          <w:rFonts w:ascii="宋体" w:hAnsi="宋体" w:cs="宋体" w:eastAsia="宋体" w:hint="default"/>
          <w:sz w:val="8"/>
          <w:szCs w:val="8"/>
        </w:rPr>
      </w:pPr>
    </w:p>
    <w:tbl>
      <w:tblPr>
        <w:tblW w:w="0" w:type="auto"/>
        <w:jc w:val="left"/>
        <w:tblInd w:w="121" w:type="dxa"/>
        <w:tblLayout w:type="fixed"/>
        <w:tblCellMar>
          <w:top w:w="0" w:type="dxa"/>
          <w:left w:w="0" w:type="dxa"/>
          <w:bottom w:w="0" w:type="dxa"/>
          <w:right w:w="0" w:type="dxa"/>
        </w:tblCellMar>
        <w:tblLook w:val="01E0"/>
      </w:tblPr>
      <w:tblGrid>
        <w:gridCol w:w="3049"/>
        <w:gridCol w:w="1135"/>
        <w:gridCol w:w="1726"/>
        <w:gridCol w:w="1661"/>
        <w:gridCol w:w="1208"/>
      </w:tblGrid>
      <w:tr>
        <w:trPr>
          <w:trHeight w:val="877" w:hRule="exact"/>
        </w:trPr>
        <w:tc>
          <w:tcPr>
            <w:tcW w:w="3049"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9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应收账款内容</w:t>
            </w:r>
            <w:r>
              <w:rPr>
                <w:rFonts w:ascii="宋体" w:hAnsi="宋体" w:cs="宋体" w:eastAsia="宋体" w:hint="default"/>
                <w:sz w:val="18"/>
                <w:szCs w:val="18"/>
              </w:rPr>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转回或收回</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原因</w:t>
            </w:r>
            <w:r>
              <w:rPr>
                <w:rFonts w:ascii="宋体" w:hAnsi="宋体" w:cs="宋体" w:eastAsia="宋体" w:hint="default"/>
                <w:sz w:val="18"/>
                <w:szCs w:val="18"/>
              </w:rPr>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确定原坏账准备的</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依据</w:t>
            </w:r>
            <w:r>
              <w:rPr>
                <w:rFonts w:ascii="宋体" w:hAnsi="宋体" w:cs="宋体" w:eastAsia="宋体" w:hint="default"/>
                <w:sz w:val="18"/>
                <w:szCs w:val="18"/>
              </w:rPr>
            </w:r>
          </w:p>
        </w:tc>
        <w:tc>
          <w:tcPr>
            <w:tcW w:w="1661"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2"/>
              <w:jc w:val="center"/>
              <w:rPr>
                <w:rFonts w:ascii="宋体" w:hAnsi="宋体" w:cs="宋体" w:eastAsia="宋体" w:hint="default"/>
                <w:sz w:val="18"/>
                <w:szCs w:val="18"/>
              </w:rPr>
            </w:pPr>
            <w:r>
              <w:rPr>
                <w:rFonts w:ascii="宋体" w:hAnsi="宋体" w:cs="宋体" w:eastAsia="宋体" w:hint="default"/>
                <w:sz w:val="18"/>
                <w:szCs w:val="18"/>
              </w:rPr>
              <w:t>转回或收回前累计</w:t>
            </w:r>
          </w:p>
          <w:p>
            <w:pPr>
              <w:pStyle w:val="TableParagraph"/>
              <w:spacing w:line="20" w:lineRule="exact"/>
              <w:ind w:left="98" w:right="0"/>
              <w:jc w:val="left"/>
              <w:rPr>
                <w:rFonts w:ascii="宋体" w:hAnsi="宋体" w:cs="宋体" w:eastAsia="宋体" w:hint="default"/>
                <w:sz w:val="2"/>
                <w:szCs w:val="2"/>
              </w:rPr>
            </w:pPr>
            <w:r>
              <w:rPr>
                <w:rFonts w:ascii="宋体" w:hAnsi="宋体" w:cs="宋体" w:eastAsia="宋体" w:hint="default"/>
                <w:sz w:val="2"/>
                <w:szCs w:val="2"/>
              </w:rPr>
              <w:pict>
                <v:group style="width:72.5pt;height:.5pt;mso-position-horizontal-relative:char;mso-position-vertical-relative:line" coordorigin="0,0" coordsize="1450,10">
                  <v:group style="position:absolute;left:5;top:5;width:1440;height:2" coordorigin="5,5" coordsize="1440,2">
                    <v:shape style="position:absolute;left:5;top:5;width:1440;height:2" coordorigin="5,5" coordsize="1440,0" path="m5,5l1445,5e" filled="false" stroked="true" strokeweight=".48001pt" strokecolor="#000000">
                      <v:path arrowok="t"/>
                    </v:shape>
                  </v:group>
                </v:group>
              </w:pict>
            </w:r>
            <w:r>
              <w:rPr>
                <w:rFonts w:ascii="宋体" w:hAnsi="宋体" w:cs="宋体" w:eastAsia="宋体" w:hint="default"/>
                <w:sz w:val="2"/>
                <w:szCs w:val="2"/>
              </w:rPr>
            </w:r>
          </w:p>
          <w:p>
            <w:pPr>
              <w:pStyle w:val="TableParagraph"/>
              <w:spacing w:line="240" w:lineRule="auto" w:before="56"/>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已计提坏账准备金</w:t>
            </w:r>
            <w:r>
              <w:rPr>
                <w:rFonts w:ascii="宋体" w:hAnsi="宋体" w:cs="宋体" w:eastAsia="宋体" w:hint="default"/>
                <w:sz w:val="18"/>
                <w:szCs w:val="18"/>
              </w:rPr>
            </w:r>
          </w:p>
          <w:p>
            <w:pPr>
              <w:pStyle w:val="TableParagraph"/>
              <w:spacing w:line="240" w:lineRule="auto" w:before="76"/>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额</w:t>
            </w:r>
            <w:r>
              <w:rPr>
                <w:rFonts w:ascii="宋体" w:hAnsi="宋体" w:cs="宋体" w:eastAsia="宋体" w:hint="default"/>
                <w:sz w:val="18"/>
                <w:szCs w:val="18"/>
              </w:rPr>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转回或收回</w:t>
            </w:r>
            <w:r>
              <w:rPr>
                <w:rFonts w:ascii="宋体" w:hAnsi="宋体" w:cs="宋体" w:eastAsia="宋体" w:hint="default"/>
                <w:sz w:val="18"/>
                <w:szCs w:val="18"/>
              </w:rPr>
            </w:r>
          </w:p>
          <w:p>
            <w:pPr>
              <w:pStyle w:val="TableParagraph"/>
              <w:spacing w:line="240" w:lineRule="auto" w:before="7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r>
      <w:tr>
        <w:trPr>
          <w:trHeight w:val="78" w:hRule="exact"/>
        </w:trPr>
        <w:tc>
          <w:tcPr>
            <w:tcW w:w="3049" w:type="dxa"/>
            <w:tcBorders>
              <w:top w:val="nil" w:sz="6" w:space="0" w:color="auto"/>
              <w:left w:val="single" w:sz="4" w:space="0" w:color="000000"/>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single" w:sz="4" w:space="0" w:color="000000"/>
            </w:tcBorders>
          </w:tcPr>
          <w:p>
            <w:pPr/>
          </w:p>
        </w:tc>
        <w:tc>
          <w:tcPr>
            <w:tcW w:w="1726" w:type="dxa"/>
            <w:tcBorders>
              <w:top w:val="nil" w:sz="6" w:space="0" w:color="auto"/>
              <w:left w:val="single" w:sz="4" w:space="0" w:color="000000"/>
              <w:bottom w:val="nil" w:sz="6" w:space="0" w:color="auto"/>
              <w:right w:val="single" w:sz="4" w:space="0" w:color="000000"/>
            </w:tcBorders>
          </w:tcPr>
          <w:p>
            <w:pPr/>
          </w:p>
        </w:tc>
        <w:tc>
          <w:tcPr>
            <w:tcW w:w="1661" w:type="dxa"/>
            <w:tcBorders>
              <w:top w:val="nil" w:sz="6" w:space="0" w:color="auto"/>
              <w:left w:val="single" w:sz="4" w:space="0" w:color="000000"/>
              <w:bottom w:val="nil" w:sz="6" w:space="0" w:color="auto"/>
              <w:right w:val="single" w:sz="4" w:space="0" w:color="000000"/>
            </w:tcBorders>
          </w:tcPr>
          <w:p>
            <w:pPr/>
          </w:p>
        </w:tc>
        <w:tc>
          <w:tcPr>
            <w:tcW w:w="1208" w:type="dxa"/>
            <w:tcBorders>
              <w:top w:val="nil" w:sz="6" w:space="0" w:color="auto"/>
              <w:left w:val="single" w:sz="4" w:space="0" w:color="000000"/>
              <w:bottom w:val="nil" w:sz="6" w:space="0" w:color="auto"/>
              <w:right w:val="single" w:sz="4" w:space="0" w:color="000000"/>
            </w:tcBorders>
          </w:tcPr>
          <w:p>
            <w:pPr/>
          </w:p>
        </w:tc>
      </w:tr>
      <w:tr>
        <w:trPr>
          <w:trHeight w:val="627" w:hRule="exact"/>
        </w:trPr>
        <w:tc>
          <w:tcPr>
            <w:tcW w:w="304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甘肃省广播电视网络传输有限公司</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03"/>
              <w:jc w:val="right"/>
              <w:rPr>
                <w:rFonts w:ascii="宋体" w:hAnsi="宋体" w:cs="宋体" w:eastAsia="宋体" w:hint="default"/>
                <w:sz w:val="18"/>
                <w:szCs w:val="18"/>
              </w:rPr>
            </w:pPr>
            <w:r>
              <w:rPr>
                <w:rFonts w:ascii="宋体" w:hAnsi="宋体" w:cs="宋体" w:eastAsia="宋体" w:hint="default"/>
                <w:sz w:val="18"/>
                <w:szCs w:val="18"/>
              </w:rPr>
              <w:t>催收还款</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300" w:lineRule="auto" w:before="8"/>
              <w:ind w:left="587" w:right="135" w:hanging="452"/>
              <w:jc w:val="left"/>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年以上，全 额计提</w:t>
            </w:r>
          </w:p>
        </w:tc>
        <w:tc>
          <w:tcPr>
            <w:tcW w:w="166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200,000.00</w:t>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200,000.00</w:t>
            </w:r>
          </w:p>
        </w:tc>
      </w:tr>
      <w:tr>
        <w:trPr>
          <w:trHeight w:val="635" w:hRule="exact"/>
        </w:trPr>
        <w:tc>
          <w:tcPr>
            <w:tcW w:w="304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九江广播电视网络公司</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03"/>
              <w:jc w:val="right"/>
              <w:rPr>
                <w:rFonts w:ascii="宋体" w:hAnsi="宋体" w:cs="宋体" w:eastAsia="宋体" w:hint="default"/>
                <w:sz w:val="18"/>
                <w:szCs w:val="18"/>
              </w:rPr>
            </w:pPr>
            <w:r>
              <w:rPr>
                <w:rFonts w:ascii="宋体" w:hAnsi="宋体" w:cs="宋体" w:eastAsia="宋体" w:hint="default"/>
                <w:sz w:val="18"/>
                <w:szCs w:val="18"/>
              </w:rPr>
              <w:t>催收还款</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300" w:lineRule="auto" w:before="15"/>
              <w:ind w:left="587" w:right="135" w:hanging="452"/>
              <w:jc w:val="left"/>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年以上，全 额计提</w:t>
            </w:r>
          </w:p>
        </w:tc>
        <w:tc>
          <w:tcPr>
            <w:tcW w:w="16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75,000.00</w:t>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75,000.00</w:t>
            </w:r>
          </w:p>
        </w:tc>
      </w:tr>
      <w:tr>
        <w:trPr>
          <w:trHeight w:val="635" w:hRule="exact"/>
        </w:trPr>
        <w:tc>
          <w:tcPr>
            <w:tcW w:w="304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葫芦岛有线广播电视传输中心</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03"/>
              <w:jc w:val="right"/>
              <w:rPr>
                <w:rFonts w:ascii="宋体" w:hAnsi="宋体" w:cs="宋体" w:eastAsia="宋体" w:hint="default"/>
                <w:sz w:val="18"/>
                <w:szCs w:val="18"/>
              </w:rPr>
            </w:pPr>
            <w:r>
              <w:rPr>
                <w:rFonts w:ascii="宋体" w:hAnsi="宋体" w:cs="宋体" w:eastAsia="宋体" w:hint="default"/>
                <w:sz w:val="18"/>
                <w:szCs w:val="18"/>
              </w:rPr>
              <w:t>催收还款</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300" w:lineRule="auto" w:before="16"/>
              <w:ind w:left="587" w:right="135" w:hanging="452"/>
              <w:jc w:val="left"/>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年以上，全 额计提</w:t>
            </w:r>
          </w:p>
        </w:tc>
        <w:tc>
          <w:tcPr>
            <w:tcW w:w="166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75,200.00</w:t>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75,200.00</w:t>
            </w:r>
          </w:p>
        </w:tc>
      </w:tr>
      <w:tr>
        <w:trPr>
          <w:trHeight w:val="634" w:hRule="exact"/>
        </w:trPr>
        <w:tc>
          <w:tcPr>
            <w:tcW w:w="304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湖北省鄂西电视台</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03"/>
              <w:jc w:val="right"/>
              <w:rPr>
                <w:rFonts w:ascii="宋体" w:hAnsi="宋体" w:cs="宋体" w:eastAsia="宋体" w:hint="default"/>
                <w:sz w:val="18"/>
                <w:szCs w:val="18"/>
              </w:rPr>
            </w:pPr>
            <w:r>
              <w:rPr>
                <w:rFonts w:ascii="宋体" w:hAnsi="宋体" w:cs="宋体" w:eastAsia="宋体" w:hint="default"/>
                <w:sz w:val="18"/>
                <w:szCs w:val="18"/>
              </w:rPr>
              <w:t>催收还款</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300" w:lineRule="auto" w:before="15"/>
              <w:ind w:left="587" w:right="135" w:hanging="452"/>
              <w:jc w:val="left"/>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年以上，全 额计提</w:t>
            </w:r>
          </w:p>
        </w:tc>
        <w:tc>
          <w:tcPr>
            <w:tcW w:w="16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17,000.00</w:t>
            </w:r>
            <w:r>
              <w:rPr>
                <w:rFonts w:ascii="Times New Roman"/>
                <w:spacing w:val="-1"/>
                <w:sz w:val="18"/>
              </w:rPr>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17,000.00</w:t>
            </w:r>
            <w:r>
              <w:rPr>
                <w:rFonts w:ascii="Times New Roman"/>
                <w:spacing w:val="-1"/>
                <w:sz w:val="18"/>
              </w:rPr>
            </w:r>
          </w:p>
        </w:tc>
      </w:tr>
      <w:tr>
        <w:trPr>
          <w:trHeight w:val="329" w:hRule="exact"/>
        </w:trPr>
        <w:tc>
          <w:tcPr>
            <w:tcW w:w="3049"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135" w:type="dxa"/>
            <w:tcBorders>
              <w:top w:val="nil" w:sz="6" w:space="0" w:color="auto"/>
              <w:left w:val="single" w:sz="4" w:space="0" w:color="000000"/>
              <w:bottom w:val="nil" w:sz="6" w:space="0" w:color="auto"/>
              <w:right w:val="single" w:sz="4" w:space="0" w:color="000000"/>
            </w:tcBorders>
          </w:tcPr>
          <w:p>
            <w:pPr/>
          </w:p>
        </w:tc>
        <w:tc>
          <w:tcPr>
            <w:tcW w:w="1726" w:type="dxa"/>
            <w:tcBorders>
              <w:top w:val="nil" w:sz="6" w:space="0" w:color="auto"/>
              <w:left w:val="single" w:sz="4" w:space="0" w:color="000000"/>
              <w:bottom w:val="nil" w:sz="6" w:space="0" w:color="auto"/>
              <w:right w:val="single" w:sz="4" w:space="0" w:color="000000"/>
            </w:tcBorders>
          </w:tcPr>
          <w:p>
            <w:pPr/>
          </w:p>
        </w:tc>
        <w:tc>
          <w:tcPr>
            <w:tcW w:w="1661"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3"/>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367,200.00</w:t>
            </w:r>
            <w:r>
              <w:rPr>
                <w:rFonts w:ascii="Times New Roman"/>
                <w:b/>
                <w:spacing w:val="-1"/>
                <w:sz w:val="18"/>
              </w:rPr>
            </w:r>
            <w:r>
              <w:rPr>
                <w:rFonts w:ascii="Times New Roman"/>
                <w:spacing w:val="-1"/>
                <w:sz w:val="18"/>
              </w:rPr>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367,200.00</w:t>
            </w:r>
            <w:r>
              <w:rPr>
                <w:rFonts w:ascii="Times New Roman"/>
                <w:b/>
                <w:spacing w:val="-1"/>
                <w:sz w:val="18"/>
              </w:rPr>
            </w:r>
            <w:r>
              <w:rPr>
                <w:rFonts w:ascii="Times New Roman"/>
                <w:spacing w:val="-1"/>
                <w:sz w:val="18"/>
              </w:rPr>
            </w:r>
          </w:p>
        </w:tc>
      </w:tr>
    </w:tbl>
    <w:p>
      <w:pPr>
        <w:spacing w:line="240" w:lineRule="auto" w:before="0"/>
        <w:rPr>
          <w:rFonts w:ascii="宋体" w:hAnsi="宋体" w:cs="宋体" w:eastAsia="宋体" w:hint="default"/>
          <w:sz w:val="20"/>
          <w:szCs w:val="20"/>
        </w:rPr>
      </w:pPr>
    </w:p>
    <w:p>
      <w:pPr>
        <w:pStyle w:val="BodyText"/>
        <w:spacing w:line="240" w:lineRule="auto" w:before="177"/>
        <w:ind w:left="760" w:right="0"/>
        <w:jc w:val="left"/>
      </w:pPr>
      <w:r>
        <w:rPr/>
        <w:pict>
          <v:group style="position:absolute;margin-left:43.560001pt;margin-top:-61.32634pt;width:438.5pt;height:.5pt;mso-position-horizontal-relative:page;mso-position-vertical-relative:paragraph;z-index:-1418944" coordorigin="871,-1227" coordsize="8770,10">
            <v:shape style="position:absolute;left:871;top:-1227;width:3039;height:10" type="#_x0000_t75" stroked="false">
              <v:imagedata r:id="rId1574" o:title=""/>
            </v:shape>
            <v:shape style="position:absolute;left:3906;top:-1227;width:2866;height:10" type="#_x0000_t75" stroked="false">
              <v:imagedata r:id="rId1575" o:title=""/>
            </v:shape>
            <v:shape style="position:absolute;left:6767;top:-1227;width:2873;height:10" type="#_x0000_t75" stroked="false">
              <v:imagedata r:id="rId1576" o:title=""/>
            </v:shape>
            <w10:wrap type="none"/>
          </v:group>
        </w:pict>
      </w:r>
      <w:r>
        <w:rPr/>
        <w:pict>
          <v:group style="position:absolute;margin-left:43.560001pt;margin-top:-29.646341pt;width:438.5pt;height:.5pt;mso-position-horizontal-relative:page;mso-position-vertical-relative:paragraph;z-index:-1418920" coordorigin="871,-593" coordsize="8770,10">
            <v:shape style="position:absolute;left:871;top:-593;width:3039;height:10" type="#_x0000_t75" stroked="false">
              <v:imagedata r:id="rId1574" o:title=""/>
            </v:shape>
            <v:shape style="position:absolute;left:3906;top:-593;width:2866;height:10" type="#_x0000_t75" stroked="false">
              <v:imagedata r:id="rId1575" o:title=""/>
            </v:shape>
            <v:shape style="position:absolute;left:6767;top:-593;width:2873;height:10" type="#_x0000_t75" stroked="false">
              <v:imagedata r:id="rId1576" o:title=""/>
            </v:shape>
            <w10:wrap type="none"/>
          </v:group>
        </w:pict>
      </w:r>
      <w:r>
        <w:rPr/>
        <w:pict>
          <v:group style="position:absolute;margin-left:42.840012pt;margin-top:-13.566311pt;width:439.7pt;height:.5pt;mso-position-horizontal-relative:page;mso-position-vertical-relative:paragraph;z-index:-1418896" coordorigin="857,-271" coordsize="8794,10">
            <v:shape style="position:absolute;left:862;top:-271;width:10;height:10" type="#_x0000_t75" stroked="false">
              <v:imagedata r:id="rId1577" o:title=""/>
            </v:shape>
            <v:shape style="position:absolute;left:857;top:-271;width:3054;height:10" type="#_x0000_t75" stroked="false">
              <v:imagedata r:id="rId1588" o:title=""/>
            </v:shape>
            <v:shape style="position:absolute;left:3920;top:-271;width:2852;height:10" type="#_x0000_t75" stroked="false">
              <v:imagedata r:id="rId1593" o:title=""/>
            </v:shape>
            <v:shape style="position:absolute;left:6781;top:-271;width:2869;height:10" type="#_x0000_t75" stroked="false">
              <v:imagedata r:id="rId1594" o:title=""/>
            </v:shape>
            <w10:wrap type="none"/>
          </v:group>
        </w:pict>
      </w:r>
      <w:r>
        <w:rPr/>
        <w:pict>
          <v:group style="position:absolute;margin-left:42.839981pt;margin-top:27.473629pt;width:498.95pt;height:.5pt;mso-position-horizontal-relative:page;mso-position-vertical-relative:paragraph;z-index:-1418872" coordorigin="857,549" coordsize="9979,10">
            <v:shape style="position:absolute;left:862;top:549;width:10;height:10" type="#_x0000_t75" stroked="false">
              <v:imagedata r:id="rId1595" o:title=""/>
            </v:shape>
            <v:shape style="position:absolute;left:857;top:549;width:2434;height:10" type="#_x0000_t75" stroked="false">
              <v:imagedata r:id="rId1596" o:title=""/>
            </v:shape>
            <v:shape style="position:absolute;left:3286;top:549;width:1534;height:10" type="#_x0000_t75" stroked="false">
              <v:imagedata r:id="rId1597" o:title=""/>
            </v:shape>
            <v:shape style="position:absolute;left:4815;top:549;width:1985;height:10" type="#_x0000_t75" stroked="false">
              <v:imagedata r:id="rId1598" o:title=""/>
            </v:shape>
            <v:shape style="position:absolute;left:6796;top:549;width:1649;height:10" type="#_x0000_t75" stroked="false">
              <v:imagedata r:id="rId1599" o:title=""/>
            </v:shape>
            <v:shape style="position:absolute;left:8440;top:549;width:2396;height:10" type="#_x0000_t75" stroked="false">
              <v:imagedata r:id="rId1600" o:title=""/>
            </v:shape>
            <w10:wrap type="none"/>
          </v:group>
        </w:pict>
      </w:r>
      <w:r>
        <w:rPr/>
        <w:pict>
          <v:group style="position:absolute;margin-left:42.840012pt;margin-top:43.313709pt;width:498.95pt;height:5.4pt;mso-position-horizontal-relative:page;mso-position-vertical-relative:paragraph;z-index:-1418848" coordorigin="857,866" coordsize="9979,108">
            <v:shape style="position:absolute;left:857;top:866;width:2453;height:108" type="#_x0000_t75" stroked="false">
              <v:imagedata r:id="rId1601" o:title=""/>
            </v:shape>
            <v:shape style="position:absolute;left:3286;top:962;width:1544;height:12" type="#_x0000_t75" stroked="false">
              <v:imagedata r:id="rId582" o:title=""/>
            </v:shape>
            <v:shape style="position:absolute;left:4815;top:962;width:1995;height:12" type="#_x0000_t75" stroked="false">
              <v:imagedata r:id="rId730" o:title=""/>
            </v:shape>
            <v:shape style="position:absolute;left:6796;top:962;width:1658;height:12" type="#_x0000_t75" stroked="false">
              <v:imagedata r:id="rId1602" o:title=""/>
            </v:shape>
            <v:shape style="position:absolute;left:8440;top:962;width:2396;height:12" type="#_x0000_t75" stroked="false">
              <v:imagedata r:id="rId1603" o:title=""/>
            </v:shape>
            <w10:wrap type="none"/>
          </v:group>
        </w:pict>
      </w:r>
      <w:r>
        <w:rPr/>
        <w:pict>
          <v:group style="position:absolute;margin-left:42.840012pt;margin-top:62.153648pt;width:498.5pt;height:5.55pt;mso-position-horizontal-relative:page;mso-position-vertical-relative:paragraph;z-index:-1418824" coordorigin="857,1243" coordsize="9970,111">
            <v:shape style="position:absolute;left:857;top:1243;width:2453;height:110" type="#_x0000_t75" stroked="false">
              <v:imagedata r:id="rId1604" o:title=""/>
            </v:shape>
            <v:shape style="position:absolute;left:3286;top:1339;width:1544;height:14" type="#_x0000_t75" stroked="false">
              <v:imagedata r:id="rId782" o:title=""/>
            </v:shape>
            <v:shape style="position:absolute;left:4815;top:1339;width:1995;height:14" type="#_x0000_t75" stroked="false">
              <v:imagedata r:id="rId1605" o:title=""/>
            </v:shape>
            <v:shape style="position:absolute;left:6796;top:1339;width:1658;height:14" type="#_x0000_t75" stroked="false">
              <v:imagedata r:id="rId1606" o:title=""/>
            </v:shape>
            <v:shape style="position:absolute;left:8440;top:1344;width:2386;height:10" type="#_x0000_t75" stroked="false">
              <v:imagedata r:id="rId1607" o:title=""/>
            </v:shape>
            <w10:wrap type="none"/>
          </v:group>
        </w:pict>
      </w:r>
      <w:r>
        <w:rPr/>
        <w:t>（</w:t>
      </w:r>
      <w:r>
        <w:rPr>
          <w:rFonts w:ascii="Times New Roman" w:hAnsi="Times New Roman" w:cs="Times New Roman" w:eastAsia="Times New Roman" w:hint="default"/>
        </w:rPr>
        <w:t>4</w:t>
      </w:r>
      <w:r>
        <w:rPr/>
        <w:t>）本报告期实际核销的应收账款</w:t>
      </w:r>
    </w:p>
    <w:p>
      <w:pPr>
        <w:spacing w:line="240" w:lineRule="auto" w:before="3"/>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2429"/>
        <w:gridCol w:w="1529"/>
        <w:gridCol w:w="1980"/>
        <w:gridCol w:w="1644"/>
        <w:gridCol w:w="2381"/>
      </w:tblGrid>
      <w:tr>
        <w:trPr>
          <w:trHeight w:val="317" w:hRule="exact"/>
        </w:trPr>
        <w:tc>
          <w:tcPr>
            <w:tcW w:w="2429"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847"/>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单位名称</w:t>
            </w:r>
            <w:r>
              <w:rPr>
                <w:rFonts w:ascii="宋体" w:hAnsi="宋体" w:cs="宋体" w:eastAsia="宋体" w:hint="default"/>
                <w:sz w:val="18"/>
                <w:szCs w:val="18"/>
              </w:rPr>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21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应收账款性质</w:t>
            </w:r>
            <w:r>
              <w:rPr>
                <w:rFonts w:ascii="宋体" w:hAnsi="宋体" w:cs="宋体" w:eastAsia="宋体" w:hint="default"/>
                <w:sz w:val="18"/>
                <w:szCs w:val="18"/>
              </w:rPr>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6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核销金额</w:t>
            </w:r>
            <w:r>
              <w:rPr>
                <w:rFonts w:ascii="宋体" w:hAnsi="宋体" w:cs="宋体" w:eastAsia="宋体" w:hint="default"/>
                <w:sz w:val="18"/>
                <w:szCs w:val="18"/>
              </w:rPr>
            </w:r>
          </w:p>
        </w:tc>
        <w:tc>
          <w:tcPr>
            <w:tcW w:w="164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核销原因</w:t>
            </w:r>
            <w:r>
              <w:rPr>
                <w:rFonts w:ascii="宋体" w:hAnsi="宋体" w:cs="宋体" w:eastAsia="宋体" w:hint="default"/>
                <w:sz w:val="18"/>
                <w:szCs w:val="18"/>
              </w:rPr>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是否因关联交易产生</w:t>
            </w:r>
            <w:r>
              <w:rPr>
                <w:rFonts w:ascii="宋体" w:hAnsi="宋体" w:cs="宋体" w:eastAsia="宋体" w:hint="default"/>
                <w:sz w:val="18"/>
                <w:szCs w:val="18"/>
              </w:rPr>
            </w:r>
          </w:p>
        </w:tc>
      </w:tr>
      <w:tr>
        <w:trPr>
          <w:trHeight w:val="108" w:hRule="exact"/>
        </w:trPr>
        <w:tc>
          <w:tcPr>
            <w:tcW w:w="2429" w:type="dxa"/>
            <w:tcBorders>
              <w:top w:val="nil" w:sz="6" w:space="0" w:color="auto"/>
              <w:left w:val="single" w:sz="4" w:space="0" w:color="000000"/>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single" w:sz="4" w:space="0" w:color="000000"/>
            </w:tcBorders>
          </w:tcPr>
          <w:p>
            <w:pPr/>
          </w:p>
        </w:tc>
        <w:tc>
          <w:tcPr>
            <w:tcW w:w="2381" w:type="dxa"/>
            <w:tcBorders>
              <w:top w:val="nil" w:sz="6" w:space="0" w:color="auto"/>
              <w:left w:val="single" w:sz="4" w:space="0" w:color="000000"/>
              <w:bottom w:val="nil" w:sz="6" w:space="0" w:color="auto"/>
              <w:right w:val="single" w:sz="4" w:space="0" w:color="000000"/>
            </w:tcBorders>
          </w:tcPr>
          <w:p>
            <w:pPr/>
          </w:p>
        </w:tc>
      </w:tr>
      <w:tr>
        <w:trPr>
          <w:trHeight w:val="282" w:hRule="exact"/>
        </w:trPr>
        <w:tc>
          <w:tcPr>
            <w:tcW w:w="2429"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874"/>
              <w:jc w:val="right"/>
              <w:rPr>
                <w:rFonts w:ascii="宋体" w:hAnsi="宋体" w:cs="宋体" w:eastAsia="宋体" w:hint="default"/>
                <w:sz w:val="18"/>
                <w:szCs w:val="18"/>
              </w:rPr>
            </w:pPr>
            <w:r>
              <w:rPr>
                <w:rFonts w:ascii="宋体" w:hAnsi="宋体" w:cs="宋体" w:eastAsia="宋体" w:hint="default"/>
                <w:sz w:val="18"/>
                <w:szCs w:val="18"/>
              </w:rPr>
              <w:t>兴安盟广播电视局</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hAnsi="宋体" w:cs="宋体" w:eastAsia="宋体" w:hint="default"/>
                <w:sz w:val="18"/>
                <w:szCs w:val="18"/>
              </w:rPr>
              <w:t>销售款项</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spacing w:val="-1"/>
                <w:sz w:val="18"/>
              </w:rPr>
              <w:t>20,450.00</w:t>
            </w:r>
          </w:p>
        </w:tc>
        <w:tc>
          <w:tcPr>
            <w:tcW w:w="164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 w:right="0"/>
              <w:jc w:val="center"/>
              <w:rPr>
                <w:rFonts w:ascii="宋体" w:hAnsi="宋体" w:cs="宋体" w:eastAsia="宋体" w:hint="default"/>
                <w:sz w:val="18"/>
                <w:szCs w:val="18"/>
              </w:rPr>
            </w:pPr>
            <w:r>
              <w:rPr>
                <w:rFonts w:ascii="宋体" w:hAnsi="宋体" w:cs="宋体" w:eastAsia="宋体" w:hint="default"/>
                <w:sz w:val="18"/>
                <w:szCs w:val="18"/>
              </w:rPr>
              <w:t>无法收回</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97" w:hRule="exact"/>
        </w:trPr>
        <w:tc>
          <w:tcPr>
            <w:tcW w:w="2429" w:type="dxa"/>
            <w:tcBorders>
              <w:top w:val="nil" w:sz="6" w:space="0" w:color="auto"/>
              <w:left w:val="single" w:sz="4" w:space="0" w:color="000000"/>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single" w:sz="4" w:space="0" w:color="000000"/>
            </w:tcBorders>
          </w:tcPr>
          <w:p>
            <w:pPr/>
          </w:p>
        </w:tc>
        <w:tc>
          <w:tcPr>
            <w:tcW w:w="2381" w:type="dxa"/>
            <w:tcBorders>
              <w:top w:val="nil" w:sz="6" w:space="0" w:color="auto"/>
              <w:left w:val="single" w:sz="4" w:space="0" w:color="000000"/>
              <w:bottom w:val="nil" w:sz="6" w:space="0" w:color="auto"/>
              <w:right w:val="single" w:sz="4" w:space="0" w:color="000000"/>
            </w:tcBorders>
          </w:tcPr>
          <w:p>
            <w:pPr/>
          </w:p>
        </w:tc>
      </w:tr>
      <w:tr>
        <w:trPr>
          <w:trHeight w:val="641" w:hRule="exact"/>
        </w:trPr>
        <w:tc>
          <w:tcPr>
            <w:tcW w:w="2429"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103" w:right="96"/>
              <w:jc w:val="left"/>
              <w:rPr>
                <w:rFonts w:ascii="宋体" w:hAnsi="宋体" w:cs="宋体" w:eastAsia="宋体" w:hint="default"/>
                <w:sz w:val="18"/>
                <w:szCs w:val="18"/>
              </w:rPr>
            </w:pPr>
            <w:r>
              <w:rPr>
                <w:rFonts w:ascii="宋体" w:hAnsi="宋体" w:cs="宋体" w:eastAsia="宋体" w:hint="default"/>
                <w:spacing w:val="4"/>
                <w:sz w:val="18"/>
                <w:szCs w:val="18"/>
              </w:rPr>
              <w:t>甘肃西域数码宽带科技有限 </w:t>
            </w:r>
            <w:r>
              <w:rPr>
                <w:rFonts w:ascii="宋体" w:hAnsi="宋体" w:cs="宋体" w:eastAsia="宋体" w:hint="default"/>
                <w:sz w:val="18"/>
                <w:szCs w:val="18"/>
              </w:rPr>
              <w:t>公司</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销售款项</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1,288,153.85</w:t>
            </w:r>
            <w:r>
              <w:rPr>
                <w:rFonts w:ascii="Times New Roman"/>
                <w:spacing w:val="-1"/>
                <w:sz w:val="18"/>
              </w:rPr>
            </w:r>
          </w:p>
        </w:tc>
        <w:tc>
          <w:tcPr>
            <w:tcW w:w="1644"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无法收回</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8" w:hRule="exact"/>
        </w:trPr>
        <w:tc>
          <w:tcPr>
            <w:tcW w:w="2429"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29"/>
              <w:ind w:right="845"/>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1529" w:type="dxa"/>
            <w:tcBorders>
              <w:top w:val="nil" w:sz="6" w:space="0" w:color="auto"/>
              <w:left w:val="single" w:sz="4" w:space="0" w:color="000000"/>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3"/>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1,308,603.85</w:t>
            </w:r>
            <w:r>
              <w:rPr>
                <w:rFonts w:ascii="Times New Roman"/>
                <w:b/>
                <w:spacing w:val="-1"/>
                <w:sz w:val="18"/>
              </w:rPr>
            </w:r>
            <w:r>
              <w:rPr>
                <w:rFonts w:ascii="Times New Roman"/>
                <w:spacing w:val="-1"/>
                <w:sz w:val="18"/>
              </w:rPr>
            </w:r>
          </w:p>
        </w:tc>
        <w:tc>
          <w:tcPr>
            <w:tcW w:w="1644" w:type="dxa"/>
            <w:tcBorders>
              <w:top w:val="nil" w:sz="6" w:space="0" w:color="auto"/>
              <w:left w:val="single" w:sz="4" w:space="0" w:color="000000"/>
              <w:bottom w:val="nil" w:sz="6" w:space="0" w:color="auto"/>
              <w:right w:val="single" w:sz="4" w:space="0" w:color="000000"/>
            </w:tcBorders>
          </w:tcPr>
          <w:p>
            <w:pPr/>
          </w:p>
        </w:tc>
        <w:tc>
          <w:tcPr>
            <w:tcW w:w="2381" w:type="dxa"/>
            <w:tcBorders>
              <w:top w:val="nil" w:sz="6" w:space="0" w:color="auto"/>
              <w:left w:val="single" w:sz="4" w:space="0" w:color="000000"/>
              <w:bottom w:val="nil" w:sz="6" w:space="0" w:color="auto"/>
              <w:right w:val="single" w:sz="4" w:space="0" w:color="000000"/>
            </w:tcBorders>
          </w:tcPr>
          <w:p>
            <w:pPr/>
          </w:p>
        </w:tc>
      </w:tr>
    </w:tbl>
    <w:p>
      <w:pPr>
        <w:pStyle w:val="BodyText"/>
        <w:spacing w:line="240" w:lineRule="auto" w:before="33"/>
        <w:ind w:left="760" w:right="0"/>
        <w:jc w:val="left"/>
      </w:pPr>
      <w:r>
        <w:rPr/>
        <w:pict>
          <v:group style="position:absolute;margin-left:43.560001pt;margin-top:-19.476305pt;width:497.75pt;height:.5pt;mso-position-horizontal-relative:page;mso-position-vertical-relative:paragraph;z-index:-1418800" coordorigin="871,-390" coordsize="9955,10">
            <v:shape style="position:absolute;left:871;top:-390;width:2420;height:10" type="#_x0000_t75" stroked="false">
              <v:imagedata r:id="rId1608" o:title=""/>
            </v:shape>
            <v:shape style="position:absolute;left:3286;top:-390;width:1534;height:10" type="#_x0000_t75" stroked="false">
              <v:imagedata r:id="rId1609" o:title=""/>
            </v:shape>
            <v:shape style="position:absolute;left:4815;top:-390;width:1985;height:10" type="#_x0000_t75" stroked="false">
              <v:imagedata r:id="rId1610" o:title=""/>
            </v:shape>
            <v:shape style="position:absolute;left:6796;top:-390;width:1649;height:10" type="#_x0000_t75" stroked="false">
              <v:imagedata r:id="rId1611" o:title=""/>
            </v:shape>
            <v:shape style="position:absolute;left:8440;top:-390;width:2386;height:10" type="#_x0000_t75" stroked="false">
              <v:imagedata r:id="rId1612" o:title=""/>
            </v:shape>
            <w10:wrap type="none"/>
          </v:group>
        </w:pict>
      </w:r>
      <w:r>
        <w:rPr/>
        <w:pict>
          <v:group style="position:absolute;margin-left:43.080002pt;margin-top:-5.556345pt;width:498.7pt;height:5.55pt;mso-position-horizontal-relative:page;mso-position-vertical-relative:paragraph;z-index:-1418776" coordorigin="862,-111" coordsize="9974,111">
            <v:shape style="position:absolute;left:862;top:-15;width:10;height:14" type="#_x0000_t75" stroked="false">
              <v:imagedata r:id="rId88" o:title=""/>
            </v:shape>
            <v:shape style="position:absolute;left:871;top:-111;width:2439;height:111" type="#_x0000_t75" stroked="false">
              <v:imagedata r:id="rId1613" o:title=""/>
            </v:shape>
            <v:shape style="position:absolute;left:3300;top:-111;width:1539;height:111" type="#_x0000_t75" stroked="false">
              <v:imagedata r:id="rId1614" o:title=""/>
            </v:shape>
            <v:shape style="position:absolute;left:4815;top:-10;width:1985;height:10" type="#_x0000_t75" stroked="false">
              <v:imagedata r:id="rId1610" o:title=""/>
            </v:shape>
            <v:shape style="position:absolute;left:6810;top:-111;width:1654;height:111" type="#_x0000_t75" stroked="false">
              <v:imagedata r:id="rId1615" o:title=""/>
            </v:shape>
            <v:shape style="position:absolute;left:8454;top:-10;width:2381;height:10" type="#_x0000_t75" stroked="false">
              <v:imagedata r:id="rId1616" o:title=""/>
            </v:shape>
            <w10:wrap type="none"/>
          </v:group>
        </w:pict>
      </w:r>
      <w:r>
        <w:rPr/>
        <w:t>（</w:t>
      </w:r>
      <w:r>
        <w:rPr>
          <w:rFonts w:ascii="Times New Roman" w:hAnsi="Times New Roman" w:cs="Times New Roman" w:eastAsia="Times New Roman" w:hint="default"/>
        </w:rPr>
        <w:t>5</w:t>
      </w:r>
      <w:r>
        <w:rPr/>
        <w:t>）本报告期应收账款中无含持有公司</w:t>
      </w:r>
      <w:r>
        <w:rPr>
          <w:spacing w:val="-57"/>
        </w:rPr>
        <w:t> </w:t>
      </w:r>
      <w:r>
        <w:rPr>
          <w:rFonts w:ascii="Times New Roman" w:hAnsi="Times New Roman" w:cs="Times New Roman" w:eastAsia="Times New Roman" w:hint="default"/>
        </w:rPr>
        <w:t>5%(</w:t>
      </w:r>
      <w:r>
        <w:rPr/>
        <w:t>含</w:t>
      </w:r>
      <w:r>
        <w:rPr>
          <w:spacing w:val="-57"/>
        </w:rPr>
        <w:t> </w:t>
      </w:r>
      <w:r>
        <w:rPr>
          <w:rFonts w:ascii="Times New Roman" w:hAnsi="Times New Roman" w:cs="Times New Roman" w:eastAsia="Times New Roman" w:hint="default"/>
        </w:rPr>
        <w:t>5%)</w:t>
      </w:r>
      <w:r>
        <w:rPr/>
        <w:t>以上表决权股份的股东单位。</w:t>
      </w:r>
    </w:p>
    <w:p>
      <w:pPr>
        <w:spacing w:line="240" w:lineRule="auto" w:before="9"/>
        <w:rPr>
          <w:rFonts w:ascii="宋体" w:hAnsi="宋体" w:cs="宋体" w:eastAsia="宋体" w:hint="default"/>
          <w:sz w:val="20"/>
          <w:szCs w:val="20"/>
        </w:rPr>
      </w:pPr>
    </w:p>
    <w:p>
      <w:pPr>
        <w:pStyle w:val="BodyText"/>
        <w:spacing w:line="240" w:lineRule="auto"/>
        <w:ind w:left="760" w:right="0"/>
        <w:jc w:val="left"/>
      </w:pPr>
      <w:r>
        <w:rPr/>
        <w:pict>
          <v:group style="position:absolute;margin-left:116.300003pt;margin-top:52.103683pt;width:36pt;height:.1pt;mso-position-horizontal-relative:page;mso-position-vertical-relative:paragraph;z-index:-1418752" coordorigin="2326,1042" coordsize="720,2">
            <v:shape style="position:absolute;left:2326;top:1042;width:720;height:2" coordorigin="2326,1042" coordsize="720,0" path="m2326,1042l3046,1042e" filled="false" stroked="true" strokeweight=".47998pt" strokecolor="#000000">
              <v:path arrowok="t"/>
            </v:shape>
            <w10:wrap type="none"/>
          </v:group>
        </w:pict>
      </w:r>
      <w:r>
        <w:rPr/>
        <w:pict>
          <v:group style="position:absolute;margin-left:242.210007pt;margin-top:52.103683pt;width:54pt;height:.1pt;mso-position-horizontal-relative:page;mso-position-vertical-relative:paragraph;z-index:-1418728" coordorigin="4844,1042" coordsize="1080,2">
            <v:shape style="position:absolute;left:4844;top:1042;width:1080;height:2" coordorigin="4844,1042" coordsize="1080,0" path="m4844,1042l5924,1042e" filled="false" stroked="true" strokeweight=".47998pt" strokecolor="#000000">
              <v:path arrowok="t"/>
            </v:shape>
            <w10:wrap type="none"/>
          </v:group>
        </w:pict>
      </w:r>
      <w:r>
        <w:rPr/>
        <w:pict>
          <v:group style="position:absolute;margin-left:348.190002pt;margin-top:52.103683pt;width:18pt;height:.1pt;mso-position-horizontal-relative:page;mso-position-vertical-relative:paragraph;z-index:-1418704" coordorigin="6964,1042" coordsize="360,2">
            <v:shape style="position:absolute;left:6964;top:1042;width:360;height:2" coordorigin="6964,1042" coordsize="360,0" path="m6964,1042l7324,1042e" filled="false" stroked="true" strokeweight=".47998pt" strokecolor="#000000">
              <v:path arrowok="t"/>
            </v:shape>
            <w10:wrap type="none"/>
          </v:group>
        </w:pict>
      </w:r>
      <w:r>
        <w:rPr/>
        <w:pict>
          <v:group style="position:absolute;margin-left:428.230011pt;margin-top:52.103683pt;width:18.05pt;height:.1pt;mso-position-horizontal-relative:page;mso-position-vertical-relative:paragraph;z-index:-1418680" coordorigin="8565,1042" coordsize="361,2">
            <v:shape style="position:absolute;left:8565;top:1042;width:361;height:2" coordorigin="8565,1042" coordsize="361,0" path="m8565,1042l8925,1042e" filled="false" stroked="true" strokeweight=".47998pt" strokecolor="#000000">
              <v:path arrowok="t"/>
            </v:shape>
            <w10:wrap type="none"/>
          </v:group>
        </w:pict>
      </w:r>
      <w:r>
        <w:rPr/>
        <w:pict>
          <v:group style="position:absolute;margin-left:43.560001pt;margin-top:67.583694pt;width:501.35pt;height:.5pt;mso-position-horizontal-relative:page;mso-position-vertical-relative:paragraph;z-index:-1418656" coordorigin="871,1352" coordsize="10027,10">
            <v:shape style="position:absolute;left:871;top:1352;width:3630;height:10" type="#_x0000_t75" stroked="false">
              <v:imagedata r:id="rId1617" o:title=""/>
            </v:shape>
            <v:shape style="position:absolute;left:4496;top:1352;width:1764;height:10" type="#_x0000_t75" stroked="false">
              <v:imagedata r:id="rId1618" o:title=""/>
            </v:shape>
            <v:shape style="position:absolute;left:6255;top:1352;width:1764;height:10" type="#_x0000_t75" stroked="false">
              <v:imagedata r:id="rId1619" o:title=""/>
            </v:shape>
            <v:shape style="position:absolute;left:8015;top:1352;width:2883;height:10" type="#_x0000_t75" stroked="false">
              <v:imagedata r:id="rId1620" o:title=""/>
            </v:shape>
            <w10:wrap type="none"/>
          </v:group>
        </w:pict>
      </w:r>
      <w:r>
        <w:rPr/>
        <w:pict>
          <v:group style="position:absolute;margin-left:42.839981pt;margin-top:81.503654pt;width:502.55pt;height:5.4pt;mso-position-horizontal-relative:page;mso-position-vertical-relative:paragraph;z-index:-1418632" coordorigin="857,1630" coordsize="10051,108">
            <v:shape style="position:absolute;left:857;top:1630;width:3663;height:108" type="#_x0000_t75" stroked="false">
              <v:imagedata r:id="rId1621" o:title=""/>
            </v:shape>
            <v:shape style="position:absolute;left:4496;top:1726;width:1774;height:12" type="#_x0000_t75" stroked="false">
              <v:imagedata r:id="rId1622" o:title=""/>
            </v:shape>
            <v:shape style="position:absolute;left:6255;top:1726;width:1774;height:12" type="#_x0000_t75" stroked="false">
              <v:imagedata r:id="rId1622" o:title=""/>
            </v:shape>
            <v:shape style="position:absolute;left:8015;top:1726;width:1457;height:12" type="#_x0000_t75" stroked="false">
              <v:imagedata r:id="rId1623" o:title=""/>
            </v:shape>
            <v:shape style="position:absolute;left:9458;top:1726;width:1450;height:12" type="#_x0000_t75" stroked="false">
              <v:imagedata r:id="rId1624" o:title=""/>
            </v:shape>
            <w10:wrap type="none"/>
          </v:group>
        </w:pict>
      </w:r>
      <w:r>
        <w:rPr/>
        <w:pict>
          <v:group style="position:absolute;margin-left:42.839981pt;margin-top:105.499634pt;width:502.55pt;height:.5pt;mso-position-horizontal-relative:page;mso-position-vertical-relative:paragraph;z-index:-1418608" coordorigin="857,2110" coordsize="10051,10">
            <v:shape style="position:absolute;left:862;top:2110;width:10;height:10" type="#_x0000_t75" stroked="false">
              <v:imagedata r:id="rId1625" o:title=""/>
            </v:shape>
            <v:shape style="position:absolute;left:857;top:2110;width:3644;height:10" type="#_x0000_t75" stroked="false">
              <v:imagedata r:id="rId1626" o:title=""/>
            </v:shape>
            <v:shape style="position:absolute;left:4511;top:2110;width:1750;height:10" type="#_x0000_t75" stroked="false">
              <v:imagedata r:id="rId1627" o:title=""/>
            </v:shape>
            <v:shape style="position:absolute;left:6270;top:2110;width:1750;height:10" type="#_x0000_t75" stroked="false">
              <v:imagedata r:id="rId1627" o:title=""/>
            </v:shape>
            <v:shape style="position:absolute;left:8029;top:2110;width:2878;height:10" type="#_x0000_t75" stroked="false">
              <v:imagedata r:id="rId1628" o:title=""/>
            </v:shape>
            <w10:wrap type="none"/>
          </v:group>
        </w:pict>
      </w:r>
      <w:r>
        <w:rPr/>
        <w:t>（</w:t>
      </w:r>
      <w:r>
        <w:rPr>
          <w:rFonts w:ascii="Times New Roman" w:hAnsi="Times New Roman" w:cs="Times New Roman" w:eastAsia="Times New Roman" w:hint="default"/>
        </w:rPr>
        <w:t>6</w:t>
      </w:r>
      <w:r>
        <w:rPr/>
        <w:t>）应收账款金额前五名单位情况：</w:t>
      </w:r>
    </w:p>
    <w:p>
      <w:pPr>
        <w:spacing w:line="240" w:lineRule="auto" w:before="2"/>
        <w:rPr>
          <w:rFonts w:ascii="宋体" w:hAnsi="宋体" w:cs="宋体" w:eastAsia="宋体" w:hint="default"/>
          <w:sz w:val="18"/>
          <w:szCs w:val="18"/>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502.55pt;height:.5pt;mso-position-horizontal-relative:char;mso-position-vertical-relative:line" coordorigin="0,0" coordsize="10051,10">
            <v:shape style="position:absolute;left:5;top:0;width:10;height:10" type="#_x0000_t75" stroked="false">
              <v:imagedata r:id="rId1625" o:title=""/>
            </v:shape>
            <v:shape style="position:absolute;left:0;top:0;width:3644;height:10" type="#_x0000_t75" stroked="false">
              <v:imagedata r:id="rId1629" o:title=""/>
            </v:shape>
            <v:shape style="position:absolute;left:3639;top:0;width:1764;height:10" type="#_x0000_t75" stroked="false">
              <v:imagedata r:id="rId254" o:title=""/>
            </v:shape>
            <v:shape style="position:absolute;left:5399;top:0;width:1764;height:10" type="#_x0000_t75" stroked="false">
              <v:imagedata r:id="rId1630" o:title=""/>
            </v:shape>
            <v:shape style="position:absolute;left:7158;top:0;width:2893;height:10" type="#_x0000_t75" stroked="false">
              <v:imagedata r:id="rId1631" o:title=""/>
            </v:shape>
          </v:group>
        </w:pict>
      </w:r>
      <w:r>
        <w:rPr>
          <w:rFonts w:ascii="宋体" w:hAnsi="宋体" w:cs="宋体" w:eastAsia="宋体" w:hint="default"/>
          <w:sz w:val="2"/>
          <w:szCs w:val="2"/>
        </w:rPr>
      </w:r>
    </w:p>
    <w:tbl>
      <w:tblPr>
        <w:tblW w:w="0" w:type="auto"/>
        <w:jc w:val="left"/>
        <w:tblInd w:w="121" w:type="dxa"/>
        <w:tblLayout w:type="fixed"/>
        <w:tblCellMar>
          <w:top w:w="0" w:type="dxa"/>
          <w:left w:w="0" w:type="dxa"/>
          <w:bottom w:w="0" w:type="dxa"/>
          <w:right w:w="0" w:type="dxa"/>
        </w:tblCellMar>
        <w:tblLook w:val="01E0"/>
      </w:tblPr>
      <w:tblGrid>
        <w:gridCol w:w="3639"/>
        <w:gridCol w:w="1759"/>
        <w:gridCol w:w="1760"/>
        <w:gridCol w:w="1443"/>
        <w:gridCol w:w="1435"/>
      </w:tblGrid>
      <w:tr>
        <w:trPr>
          <w:trHeight w:val="813" w:hRule="exact"/>
        </w:trPr>
        <w:tc>
          <w:tcPr>
            <w:tcW w:w="363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75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76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年限</w:t>
            </w:r>
          </w:p>
        </w:tc>
        <w:tc>
          <w:tcPr>
            <w:tcW w:w="1435"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52" w:right="0"/>
              <w:jc w:val="left"/>
              <w:rPr>
                <w:rFonts w:ascii="宋体" w:hAnsi="宋体" w:cs="宋体" w:eastAsia="宋体" w:hint="default"/>
                <w:sz w:val="18"/>
                <w:szCs w:val="18"/>
              </w:rPr>
            </w:pPr>
            <w:r>
              <w:rPr>
                <w:rFonts w:ascii="宋体" w:hAnsi="宋体" w:cs="宋体" w:eastAsia="宋体" w:hint="default"/>
                <w:sz w:val="18"/>
                <w:szCs w:val="18"/>
              </w:rPr>
              <w:t>占应收账款总额</w:t>
            </w:r>
          </w:p>
          <w:p>
            <w:pPr>
              <w:pStyle w:val="TableParagraph"/>
              <w:spacing w:line="20" w:lineRule="exact"/>
              <w:ind w:left="48" w:right="0"/>
              <w:jc w:val="left"/>
              <w:rPr>
                <w:rFonts w:ascii="宋体" w:hAnsi="宋体" w:cs="宋体" w:eastAsia="宋体" w:hint="default"/>
                <w:sz w:val="2"/>
                <w:szCs w:val="2"/>
              </w:rPr>
            </w:pPr>
            <w:r>
              <w:rPr>
                <w:rFonts w:ascii="宋体" w:hAnsi="宋体" w:cs="宋体" w:eastAsia="宋体" w:hint="default"/>
                <w:sz w:val="2"/>
                <w:szCs w:val="2"/>
              </w:rPr>
              <w:pict>
                <v:group style="width:63.5pt;height:.5pt;mso-position-horizontal-relative:char;mso-position-vertical-relative:line" coordorigin="0,0" coordsize="1270,10">
                  <v:group style="position:absolute;left:5;top:5;width:1260;height:2" coordorigin="5,5" coordsize="1260,2">
                    <v:shape style="position:absolute;left:5;top:5;width:1260;height:2" coordorigin="5,5" coordsize="1260,0" path="m5,5l1265,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before="150"/>
              <w:ind w:left="8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tc>
      </w:tr>
      <w:tr>
        <w:trPr>
          <w:trHeight w:val="293" w:hRule="exact"/>
        </w:trPr>
        <w:tc>
          <w:tcPr>
            <w:tcW w:w="3639"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北京数码视讯软件技术发展有限公司</w:t>
            </w:r>
          </w:p>
        </w:tc>
        <w:tc>
          <w:tcPr>
            <w:tcW w:w="1759"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760"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355"/>
              <w:jc w:val="right"/>
              <w:rPr>
                <w:rFonts w:ascii="Times New Roman" w:hAnsi="Times New Roman" w:cs="Times New Roman" w:eastAsia="Times New Roman" w:hint="default"/>
                <w:sz w:val="18"/>
                <w:szCs w:val="18"/>
              </w:rPr>
            </w:pPr>
            <w:r>
              <w:rPr>
                <w:rFonts w:ascii="Times New Roman"/>
                <w:spacing w:val="-1"/>
                <w:sz w:val="18"/>
              </w:rPr>
              <w:t>26,549,952.38</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35"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100"/>
              <w:jc w:val="right"/>
              <w:rPr>
                <w:rFonts w:ascii="Times New Roman" w:hAnsi="Times New Roman" w:cs="Times New Roman" w:eastAsia="Times New Roman" w:hint="default"/>
                <w:sz w:val="18"/>
                <w:szCs w:val="18"/>
              </w:rPr>
            </w:pPr>
            <w:r>
              <w:rPr>
                <w:rFonts w:ascii="Times New Roman"/>
                <w:spacing w:val="-2"/>
                <w:sz w:val="18"/>
              </w:rPr>
              <w:t>17.11</w:t>
            </w:r>
          </w:p>
        </w:tc>
      </w:tr>
      <w:tr>
        <w:trPr>
          <w:trHeight w:val="94" w:hRule="exact"/>
        </w:trPr>
        <w:tc>
          <w:tcPr>
            <w:tcW w:w="3639" w:type="dxa"/>
            <w:tcBorders>
              <w:top w:val="nil" w:sz="6" w:space="0" w:color="auto"/>
              <w:left w:val="single" w:sz="4" w:space="0" w:color="000000"/>
              <w:bottom w:val="nil" w:sz="6" w:space="0" w:color="auto"/>
              <w:right w:val="nil" w:sz="6" w:space="0" w:color="auto"/>
            </w:tcBorders>
          </w:tcPr>
          <w:p>
            <w:pPr/>
          </w:p>
        </w:tc>
        <w:tc>
          <w:tcPr>
            <w:tcW w:w="1759" w:type="dxa"/>
            <w:tcBorders>
              <w:top w:val="nil" w:sz="6" w:space="0" w:color="auto"/>
              <w:left w:val="nil" w:sz="6" w:space="0" w:color="auto"/>
              <w:bottom w:val="nil" w:sz="6" w:space="0" w:color="auto"/>
              <w:right w:val="single" w:sz="4" w:space="0" w:color="000000"/>
            </w:tcBorders>
          </w:tcPr>
          <w:p>
            <w:pPr/>
          </w:p>
        </w:tc>
        <w:tc>
          <w:tcPr>
            <w:tcW w:w="1760"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35" w:type="dxa"/>
            <w:tcBorders>
              <w:top w:val="nil" w:sz="6" w:space="0" w:color="auto"/>
              <w:left w:val="single" w:sz="4" w:space="0" w:color="000000"/>
              <w:bottom w:val="nil" w:sz="6" w:space="0" w:color="auto"/>
              <w:right w:val="single" w:sz="4" w:space="0" w:color="000000"/>
            </w:tcBorders>
          </w:tcPr>
          <w:p>
            <w:pPr/>
          </w:p>
        </w:tc>
      </w:tr>
      <w:tr>
        <w:trPr>
          <w:trHeight w:val="372" w:hRule="exact"/>
        </w:trPr>
        <w:tc>
          <w:tcPr>
            <w:tcW w:w="3639"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内蒙古广播电视信息网络有限公司</w:t>
            </w:r>
          </w:p>
        </w:tc>
        <w:tc>
          <w:tcPr>
            <w:tcW w:w="1759"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760"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355"/>
              <w:jc w:val="right"/>
              <w:rPr>
                <w:rFonts w:ascii="Times New Roman" w:hAnsi="Times New Roman" w:cs="Times New Roman" w:eastAsia="Times New Roman" w:hint="default"/>
                <w:sz w:val="18"/>
                <w:szCs w:val="18"/>
              </w:rPr>
            </w:pPr>
            <w:r>
              <w:rPr>
                <w:rFonts w:ascii="Times New Roman"/>
                <w:spacing w:val="-1"/>
                <w:sz w:val="18"/>
              </w:rPr>
              <w:t>6,831,134.15</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35"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4.40</w:t>
            </w:r>
          </w:p>
        </w:tc>
      </w:tr>
    </w:tbl>
    <w:p>
      <w:pPr>
        <w:spacing w:after="0" w:line="240" w:lineRule="auto"/>
        <w:jc w:val="right"/>
        <w:rPr>
          <w:rFonts w:ascii="Times New Roman" w:hAnsi="Times New Roman" w:cs="Times New Roman" w:eastAsia="Times New Roman" w:hint="default"/>
          <w:sz w:val="18"/>
          <w:szCs w:val="18"/>
        </w:rPr>
        <w:sectPr>
          <w:pgSz w:w="11910" w:h="16840"/>
          <w:pgMar w:header="990" w:footer="1184" w:top="1160" w:bottom="1380" w:left="740" w:right="880"/>
        </w:sectPr>
      </w:pPr>
    </w:p>
    <w:tbl>
      <w:tblPr>
        <w:tblW w:w="0" w:type="auto"/>
        <w:jc w:val="left"/>
        <w:tblInd w:w="121" w:type="dxa"/>
        <w:tblLayout w:type="fixed"/>
        <w:tblCellMar>
          <w:top w:w="0" w:type="dxa"/>
          <w:left w:w="0" w:type="dxa"/>
          <w:bottom w:w="0" w:type="dxa"/>
          <w:right w:w="0" w:type="dxa"/>
        </w:tblCellMar>
        <w:tblLook w:val="01E0"/>
      </w:tblPr>
      <w:tblGrid>
        <w:gridCol w:w="3639"/>
        <w:gridCol w:w="1759"/>
        <w:gridCol w:w="1760"/>
        <w:gridCol w:w="1443"/>
        <w:gridCol w:w="1435"/>
      </w:tblGrid>
      <w:tr>
        <w:trPr>
          <w:trHeight w:val="752" w:hRule="exact"/>
        </w:trPr>
        <w:tc>
          <w:tcPr>
            <w:tcW w:w="3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年限</w:t>
            </w:r>
          </w:p>
        </w:tc>
        <w:tc>
          <w:tcPr>
            <w:tcW w:w="143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110"/>
              <w:jc w:val="right"/>
              <w:rPr>
                <w:rFonts w:ascii="宋体" w:hAnsi="宋体" w:cs="宋体" w:eastAsia="宋体" w:hint="default"/>
                <w:sz w:val="18"/>
                <w:szCs w:val="18"/>
              </w:rPr>
            </w:pPr>
            <w:r>
              <w:rPr>
                <w:rFonts w:ascii="宋体" w:hAnsi="宋体" w:cs="宋体" w:eastAsia="宋体" w:hint="default"/>
                <w:sz w:val="18"/>
                <w:szCs w:val="18"/>
              </w:rPr>
              <w:t>占应收账款总额</w:t>
            </w:r>
          </w:p>
        </w:tc>
      </w:tr>
      <w:tr>
        <w:trPr>
          <w:trHeight w:val="599" w:hRule="exact"/>
        </w:trPr>
        <w:tc>
          <w:tcPr>
            <w:tcW w:w="363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广西广播电视信息网络股份有限公司</w:t>
            </w:r>
          </w:p>
        </w:tc>
        <w:tc>
          <w:tcPr>
            <w:tcW w:w="17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76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left="91" w:right="0"/>
              <w:jc w:val="center"/>
              <w:rPr>
                <w:rFonts w:ascii="Times New Roman" w:hAnsi="Times New Roman" w:cs="Times New Roman" w:eastAsia="Times New Roman" w:hint="default"/>
                <w:sz w:val="18"/>
                <w:szCs w:val="18"/>
              </w:rPr>
            </w:pPr>
            <w:r>
              <w:rPr>
                <w:rFonts w:ascii="Times New Roman"/>
                <w:sz w:val="18"/>
              </w:rPr>
              <w:t>3,716,586.00</w:t>
            </w:r>
          </w:p>
        </w:tc>
        <w:tc>
          <w:tcPr>
            <w:tcW w:w="144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35"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109"/>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2.39</w:t>
            </w:r>
          </w:p>
        </w:tc>
      </w:tr>
      <w:tr>
        <w:trPr>
          <w:trHeight w:val="97" w:hRule="exact"/>
        </w:trPr>
        <w:tc>
          <w:tcPr>
            <w:tcW w:w="3639" w:type="dxa"/>
            <w:tcBorders>
              <w:top w:val="nil" w:sz="6" w:space="0" w:color="auto"/>
              <w:left w:val="single" w:sz="4" w:space="0" w:color="000000"/>
              <w:bottom w:val="nil" w:sz="6" w:space="0" w:color="auto"/>
              <w:right w:val="nil" w:sz="6" w:space="0" w:color="auto"/>
            </w:tcBorders>
          </w:tcPr>
          <w:p>
            <w:pPr/>
          </w:p>
        </w:tc>
        <w:tc>
          <w:tcPr>
            <w:tcW w:w="1759" w:type="dxa"/>
            <w:tcBorders>
              <w:top w:val="nil" w:sz="6" w:space="0" w:color="auto"/>
              <w:left w:val="nil" w:sz="6" w:space="0" w:color="auto"/>
              <w:bottom w:val="nil" w:sz="6" w:space="0" w:color="auto"/>
              <w:right w:val="single" w:sz="4" w:space="0" w:color="000000"/>
            </w:tcBorders>
          </w:tcPr>
          <w:p>
            <w:pPr/>
          </w:p>
        </w:tc>
        <w:tc>
          <w:tcPr>
            <w:tcW w:w="1760"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35" w:type="dxa"/>
            <w:tcBorders>
              <w:top w:val="nil" w:sz="6" w:space="0" w:color="auto"/>
              <w:left w:val="single" w:sz="4" w:space="0" w:color="000000"/>
              <w:bottom w:val="nil" w:sz="6" w:space="0" w:color="auto"/>
              <w:right w:val="single" w:sz="4" w:space="0" w:color="000000"/>
            </w:tcBorders>
          </w:tcPr>
          <w:p>
            <w:pPr/>
          </w:p>
        </w:tc>
      </w:tr>
      <w:tr>
        <w:trPr>
          <w:trHeight w:val="282" w:hRule="exact"/>
        </w:trPr>
        <w:tc>
          <w:tcPr>
            <w:tcW w:w="3639"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陕西广电网络传媒股份有限公司</w:t>
            </w:r>
          </w:p>
        </w:tc>
        <w:tc>
          <w:tcPr>
            <w:tcW w:w="1759"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760"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left="91" w:right="0"/>
              <w:jc w:val="center"/>
              <w:rPr>
                <w:rFonts w:ascii="Times New Roman" w:hAnsi="Times New Roman" w:cs="Times New Roman" w:eastAsia="Times New Roman" w:hint="default"/>
                <w:sz w:val="18"/>
                <w:szCs w:val="18"/>
              </w:rPr>
            </w:pPr>
            <w:r>
              <w:rPr>
                <w:rFonts w:ascii="Times New Roman"/>
                <w:sz w:val="18"/>
              </w:rPr>
              <w:t>3,658,900.00</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35"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2.36</w:t>
            </w:r>
          </w:p>
        </w:tc>
      </w:tr>
      <w:tr>
        <w:trPr>
          <w:trHeight w:val="97" w:hRule="exact"/>
        </w:trPr>
        <w:tc>
          <w:tcPr>
            <w:tcW w:w="3639" w:type="dxa"/>
            <w:tcBorders>
              <w:top w:val="nil" w:sz="6" w:space="0" w:color="auto"/>
              <w:left w:val="single" w:sz="4" w:space="0" w:color="000000"/>
              <w:bottom w:val="nil" w:sz="6" w:space="0" w:color="auto"/>
              <w:right w:val="nil" w:sz="6" w:space="0" w:color="auto"/>
            </w:tcBorders>
          </w:tcPr>
          <w:p>
            <w:pPr/>
          </w:p>
        </w:tc>
        <w:tc>
          <w:tcPr>
            <w:tcW w:w="1759" w:type="dxa"/>
            <w:tcBorders>
              <w:top w:val="nil" w:sz="6" w:space="0" w:color="auto"/>
              <w:left w:val="nil" w:sz="6" w:space="0" w:color="auto"/>
              <w:bottom w:val="nil" w:sz="6" w:space="0" w:color="auto"/>
              <w:right w:val="single" w:sz="4" w:space="0" w:color="000000"/>
            </w:tcBorders>
          </w:tcPr>
          <w:p>
            <w:pPr/>
          </w:p>
        </w:tc>
        <w:tc>
          <w:tcPr>
            <w:tcW w:w="1760"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35" w:type="dxa"/>
            <w:tcBorders>
              <w:top w:val="nil" w:sz="6" w:space="0" w:color="auto"/>
              <w:left w:val="single" w:sz="4" w:space="0" w:color="000000"/>
              <w:bottom w:val="nil" w:sz="6" w:space="0" w:color="auto"/>
              <w:right w:val="single" w:sz="4" w:space="0" w:color="000000"/>
            </w:tcBorders>
          </w:tcPr>
          <w:p>
            <w:pPr/>
          </w:p>
        </w:tc>
      </w:tr>
      <w:tr>
        <w:trPr>
          <w:trHeight w:val="377" w:hRule="exact"/>
        </w:trPr>
        <w:tc>
          <w:tcPr>
            <w:tcW w:w="3639"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福州广播电视信息网络中心</w:t>
            </w:r>
          </w:p>
        </w:tc>
        <w:tc>
          <w:tcPr>
            <w:tcW w:w="1759"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760"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3,400,000.00</w:t>
            </w:r>
            <w:r>
              <w:rPr>
                <w:rFonts w:ascii="Times New Roman"/>
                <w:sz w:val="18"/>
              </w:rPr>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1</w:t>
            </w:r>
            <w:r>
              <w:rPr>
                <w:rFonts w:ascii="Times New Roman" w:hAnsi="Times New Roman" w:cs="Times New Roman" w:eastAsia="Times New Roman" w:hint="default"/>
                <w:spacing w:val="-1"/>
                <w:sz w:val="18"/>
                <w:szCs w:val="18"/>
                <w:u w:val="single" w:color="000000"/>
              </w:rPr>
              <w:t> </w:t>
            </w:r>
            <w:r>
              <w:rPr>
                <w:rFonts w:ascii="宋体" w:hAnsi="宋体" w:cs="宋体" w:eastAsia="宋体" w:hint="default"/>
                <w:sz w:val="18"/>
                <w:szCs w:val="18"/>
                <w:u w:val="single" w:color="000000"/>
              </w:rPr>
              <w:t>年以内</w:t>
            </w:r>
            <w:r>
              <w:rPr>
                <w:rFonts w:ascii="宋体" w:hAnsi="宋体" w:cs="宋体" w:eastAsia="宋体" w:hint="default"/>
                <w:sz w:val="18"/>
                <w:szCs w:val="18"/>
              </w:rPr>
            </w:r>
          </w:p>
        </w:tc>
        <w:tc>
          <w:tcPr>
            <w:tcW w:w="1435"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r>
            <w:r>
              <w:rPr>
                <w:rFonts w:ascii="Times New Roman"/>
                <w:spacing w:val="1"/>
                <w:sz w:val="18"/>
                <w:u w:val="single" w:color="000000"/>
              </w:rPr>
              <w:t> </w:t>
            </w:r>
            <w:r>
              <w:rPr>
                <w:rFonts w:ascii="Times New Roman"/>
                <w:sz w:val="18"/>
                <w:u w:val="single" w:color="000000"/>
              </w:rPr>
              <w:t>2.19</w:t>
            </w:r>
            <w:r>
              <w:rPr>
                <w:rFonts w:ascii="Times New Roman"/>
                <w:sz w:val="18"/>
              </w:rPr>
            </w:r>
          </w:p>
        </w:tc>
      </w:tr>
      <w:tr>
        <w:trPr>
          <w:trHeight w:val="377" w:hRule="exact"/>
        </w:trPr>
        <w:tc>
          <w:tcPr>
            <w:tcW w:w="3639" w:type="dxa"/>
            <w:tcBorders>
              <w:top w:val="nil" w:sz="6" w:space="0" w:color="auto"/>
              <w:left w:val="single" w:sz="4" w:space="0" w:color="000000"/>
              <w:bottom w:val="nil" w:sz="6" w:space="0" w:color="auto"/>
              <w:right w:val="single" w:sz="4" w:space="0" w:color="000000"/>
            </w:tcBorders>
          </w:tcPr>
          <w:p>
            <w:pPr>
              <w:pStyle w:val="TableParagraph"/>
              <w:tabs>
                <w:tab w:pos="544" w:val="left" w:leader="none"/>
              </w:tabs>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759" w:type="dxa"/>
            <w:tcBorders>
              <w:top w:val="nil" w:sz="6" w:space="0" w:color="auto"/>
              <w:left w:val="single" w:sz="4" w:space="0" w:color="000000"/>
              <w:bottom w:val="nil" w:sz="6" w:space="0" w:color="auto"/>
              <w:right w:val="single" w:sz="4" w:space="0" w:color="000000"/>
            </w:tcBorders>
          </w:tcPr>
          <w:p>
            <w:pPr/>
          </w:p>
        </w:tc>
        <w:tc>
          <w:tcPr>
            <w:tcW w:w="1760"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0"/>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44,156,572.53</w:t>
            </w:r>
            <w:r>
              <w:rPr>
                <w:rFonts w:ascii="Times New Roman"/>
                <w:b/>
                <w:sz w:val="18"/>
              </w:rPr>
            </w:r>
            <w:r>
              <w:rPr>
                <w:rFonts w:ascii="Times New Roman"/>
                <w:sz w:val="18"/>
              </w:rPr>
            </w:r>
          </w:p>
        </w:tc>
        <w:tc>
          <w:tcPr>
            <w:tcW w:w="1443" w:type="dxa"/>
            <w:tcBorders>
              <w:top w:val="nil" w:sz="6" w:space="0" w:color="auto"/>
              <w:left w:val="single" w:sz="4" w:space="0" w:color="000000"/>
              <w:bottom w:val="nil" w:sz="6" w:space="0" w:color="auto"/>
              <w:right w:val="single" w:sz="4" w:space="0" w:color="000000"/>
            </w:tcBorders>
          </w:tcPr>
          <w:p>
            <w:pPr/>
          </w:p>
        </w:tc>
        <w:tc>
          <w:tcPr>
            <w:tcW w:w="1435"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28.45</w:t>
            </w:r>
            <w:r>
              <w:rPr>
                <w:rFonts w:ascii="Times New Roman"/>
                <w:b/>
                <w:sz w:val="18"/>
              </w:rPr>
            </w:r>
            <w:r>
              <w:rPr>
                <w:rFonts w:ascii="Times New Roman"/>
                <w:sz w:val="18"/>
              </w:rPr>
            </w:r>
          </w:p>
        </w:tc>
      </w:tr>
    </w:tbl>
    <w:p>
      <w:pPr>
        <w:spacing w:line="240" w:lineRule="auto" w:before="0"/>
        <w:rPr>
          <w:rFonts w:ascii="宋体" w:hAnsi="宋体" w:cs="宋体" w:eastAsia="宋体" w:hint="default"/>
          <w:sz w:val="13"/>
          <w:szCs w:val="13"/>
        </w:rPr>
      </w:pPr>
      <w:r>
        <w:rPr/>
        <w:pict>
          <v:group style="position:absolute;margin-left:476.26001pt;margin-top:87.47998pt;width:63pt;height:.1pt;mso-position-horizontal-relative:page;mso-position-vertical-relative:page;z-index:-1418584" coordorigin="9525,1750" coordsize="1260,2">
            <v:shape style="position:absolute;left:9525;top:1750;width:1260;height:2" coordorigin="9525,1750" coordsize="1260,0" path="m9525,1750l10785,1750e" filled="false" stroked="true" strokeweight=".48pt" strokecolor="#000000">
              <v:path arrowok="t"/>
            </v:shape>
            <w10:wrap type="none"/>
          </v:group>
        </w:pict>
      </w:r>
      <w:r>
        <w:rPr/>
        <w:pict>
          <v:group style="position:absolute;margin-left:42.840012pt;margin-top:72pt;width:502.55pt;height:.5pt;mso-position-horizontal-relative:page;mso-position-vertical-relative:page;z-index:-1418560" coordorigin="857,1440" coordsize="10051,10">
            <v:shape style="position:absolute;left:862;top:1440;width:10;height:10" type="#_x0000_t75" stroked="false">
              <v:imagedata r:id="rId1625" o:title=""/>
            </v:shape>
            <v:shape style="position:absolute;left:857;top:1440;width:3644;height:10" type="#_x0000_t75" stroked="false">
              <v:imagedata r:id="rId1629" o:title=""/>
            </v:shape>
            <v:shape style="position:absolute;left:4496;top:1440;width:1764;height:10" type="#_x0000_t75" stroked="false">
              <v:imagedata r:id="rId254" o:title=""/>
            </v:shape>
            <v:shape style="position:absolute;left:6255;top:1440;width:1764;height:10" type="#_x0000_t75" stroked="false">
              <v:imagedata r:id="rId1630" o:title=""/>
            </v:shape>
            <v:shape style="position:absolute;left:8015;top:1440;width:2893;height:10" type="#_x0000_t75" stroked="false">
              <v:imagedata r:id="rId1631" o:title=""/>
            </v:shape>
            <w10:wrap type="none"/>
          </v:group>
        </w:pict>
      </w:r>
    </w:p>
    <w:p>
      <w:pPr>
        <w:pStyle w:val="BodyText"/>
        <w:spacing w:line="240" w:lineRule="auto" w:before="36"/>
        <w:ind w:left="760" w:right="0"/>
        <w:jc w:val="left"/>
      </w:pPr>
      <w:r>
        <w:rPr/>
        <w:pict>
          <v:group style="position:absolute;margin-left:43.560001pt;margin-top:-83.976303pt;width:501.35pt;height:.5pt;mso-position-horizontal-relative:page;mso-position-vertical-relative:paragraph;z-index:-1418536" coordorigin="871,-1680" coordsize="10027,10">
            <v:shape style="position:absolute;left:871;top:-1680;width:3630;height:10" type="#_x0000_t75" stroked="false">
              <v:imagedata r:id="rId1617" o:title=""/>
            </v:shape>
            <v:shape style="position:absolute;left:4496;top:-1680;width:1764;height:10" type="#_x0000_t75" stroked="false">
              <v:imagedata r:id="rId1618" o:title=""/>
            </v:shape>
            <v:shape style="position:absolute;left:6255;top:-1680;width:1764;height:10" type="#_x0000_t75" stroked="false">
              <v:imagedata r:id="rId1619" o:title=""/>
            </v:shape>
            <v:shape style="position:absolute;left:8015;top:-1680;width:2883;height:10" type="#_x0000_t75" stroked="false">
              <v:imagedata r:id="rId1620" o:title=""/>
            </v:shape>
            <w10:wrap type="none"/>
          </v:group>
        </w:pict>
      </w:r>
      <w:r>
        <w:rPr/>
        <w:pict>
          <v:group style="position:absolute;margin-left:42.840012pt;margin-top:-70.056343pt;width:502.1pt;height:5.55pt;mso-position-horizontal-relative:page;mso-position-vertical-relative:paragraph;z-index:-1418512" coordorigin="857,-1401" coordsize="10042,111">
            <v:shape style="position:absolute;left:857;top:-1401;width:3663;height:110" type="#_x0000_t75" stroked="false">
              <v:imagedata r:id="rId1632" o:title=""/>
            </v:shape>
            <v:shape style="position:absolute;left:4496;top:-1305;width:1774;height:14" type="#_x0000_t75" stroked="false">
              <v:imagedata r:id="rId1633" o:title=""/>
            </v:shape>
            <v:shape style="position:absolute;left:6255;top:-1300;width:1764;height:10" type="#_x0000_t75" stroked="false">
              <v:imagedata r:id="rId1630" o:title=""/>
            </v:shape>
            <v:shape style="position:absolute;left:8015;top:-1305;width:1457;height:14" type="#_x0000_t75" stroked="false">
              <v:imagedata r:id="rId1634" o:title=""/>
            </v:shape>
            <v:shape style="position:absolute;left:9458;top:-1300;width:1440;height:10" type="#_x0000_t75" stroked="false">
              <v:imagedata r:id="rId217" o:title=""/>
            </v:shape>
            <w10:wrap type="none"/>
          </v:group>
        </w:pict>
      </w:r>
      <w:r>
        <w:rPr/>
        <w:pict>
          <v:group style="position:absolute;margin-left:42.840012pt;margin-top:-51.096279pt;width:502.1pt;height:5.55pt;mso-position-horizontal-relative:page;mso-position-vertical-relative:paragraph;z-index:-1418488" coordorigin="857,-1022" coordsize="10042,111">
            <v:shape style="position:absolute;left:857;top:-1022;width:3663;height:110" type="#_x0000_t75" stroked="false">
              <v:imagedata r:id="rId1632" o:title=""/>
            </v:shape>
            <v:shape style="position:absolute;left:4496;top:-926;width:1774;height:14" type="#_x0000_t75" stroked="false">
              <v:imagedata r:id="rId1633" o:title=""/>
            </v:shape>
            <v:shape style="position:absolute;left:6255;top:-921;width:1764;height:10" type="#_x0000_t75" stroked="false">
              <v:imagedata r:id="rId1619" o:title=""/>
            </v:shape>
            <v:shape style="position:absolute;left:8015;top:-926;width:1457;height:14" type="#_x0000_t75" stroked="false">
              <v:imagedata r:id="rId1635" o:title=""/>
            </v:shape>
            <v:shape style="position:absolute;left:9458;top:-921;width:1440;height:10" type="#_x0000_t75" stroked="false">
              <v:imagedata r:id="rId1636" o:title=""/>
            </v:shape>
            <w10:wrap type="none"/>
          </v:group>
        </w:pict>
      </w:r>
      <w:r>
        <w:rPr/>
        <w:pict>
          <v:group style="position:absolute;margin-left:43.560001pt;margin-top:-27.0963pt;width:501.35pt;height:.5pt;mso-position-horizontal-relative:page;mso-position-vertical-relative:paragraph;z-index:-1418464" coordorigin="871,-542" coordsize="10027,10">
            <v:shape style="position:absolute;left:871;top:-542;width:3630;height:10" type="#_x0000_t75" stroked="false">
              <v:imagedata r:id="rId1617" o:title=""/>
            </v:shape>
            <v:shape style="position:absolute;left:4496;top:-542;width:1764;height:10" type="#_x0000_t75" stroked="false">
              <v:imagedata r:id="rId254" o:title=""/>
            </v:shape>
            <v:shape style="position:absolute;left:6255;top:-542;width:1764;height:10" type="#_x0000_t75" stroked="false">
              <v:imagedata r:id="rId1630" o:title=""/>
            </v:shape>
            <v:shape style="position:absolute;left:8015;top:-542;width:2883;height:10" type="#_x0000_t75" stroked="false">
              <v:imagedata r:id="rId1637" o:title=""/>
            </v:shape>
            <w10:wrap type="none"/>
          </v:group>
        </w:pict>
      </w:r>
      <w:r>
        <w:rPr/>
        <w:pict>
          <v:group style="position:absolute;margin-left:43.080002pt;margin-top:-13.176341pt;width:502.3pt;height:5.55pt;mso-position-horizontal-relative:page;mso-position-vertical-relative:paragraph;z-index:-1418440" coordorigin="862,-264" coordsize="10046,111">
            <v:shape style="position:absolute;left:862;top:-168;width:10;height:14" type="#_x0000_t75" stroked="false">
              <v:imagedata r:id="rId88" o:title=""/>
            </v:shape>
            <v:shape style="position:absolute;left:871;top:-264;width:3649;height:110" type="#_x0000_t75" stroked="false">
              <v:imagedata r:id="rId1638" o:title=""/>
            </v:shape>
            <v:shape style="position:absolute;left:4511;top:-264;width:1769;height:110" type="#_x0000_t75" stroked="false">
              <v:imagedata r:id="rId1639" o:title=""/>
            </v:shape>
            <v:shape style="position:absolute;left:6255;top:-163;width:1764;height:10" type="#_x0000_t75" stroked="false">
              <v:imagedata r:id="rId1630" o:title=""/>
            </v:shape>
            <v:shape style="position:absolute;left:8029;top:-264;width:1453;height:110" type="#_x0000_t75" stroked="false">
              <v:imagedata r:id="rId1640" o:title=""/>
            </v:shape>
            <v:shape style="position:absolute;left:9472;top:-163;width:1435;height:10" type="#_x0000_t75" stroked="false">
              <v:imagedata r:id="rId1641" o:title=""/>
            </v:shape>
            <w10:wrap type="none"/>
          </v:group>
        </w:pict>
      </w:r>
      <w:r>
        <w:rPr/>
        <w:pict>
          <v:group style="position:absolute;margin-left:42.839981pt;margin-top:28.223639pt;width:486.5pt;height:.5pt;mso-position-horizontal-relative:page;mso-position-vertical-relative:paragraph;z-index:-1418416" coordorigin="857,564" coordsize="9730,10">
            <v:shape style="position:absolute;left:862;top:564;width:10;height:10" type="#_x0000_t75" stroked="false">
              <v:imagedata r:id="rId1642" o:title=""/>
            </v:shape>
            <v:shape style="position:absolute;left:857;top:564;width:3647;height:10" type="#_x0000_t75" stroked="false">
              <v:imagedata r:id="rId1643" o:title=""/>
            </v:shape>
            <v:shape style="position:absolute;left:4499;top:564;width:3521;height:10" type="#_x0000_t75" stroked="false">
              <v:imagedata r:id="rId1644" o:title=""/>
            </v:shape>
            <v:shape style="position:absolute;left:8015;top:564;width:2571;height:10" type="#_x0000_t75" stroked="false">
              <v:imagedata r:id="rId1645" o:title=""/>
            </v:shape>
            <w10:wrap type="none"/>
          </v:group>
        </w:pict>
      </w:r>
      <w:r>
        <w:rPr/>
        <w:pict>
          <v:group style="position:absolute;margin-left:42.840012pt;margin-top:42.143719pt;width:486.5pt;height:5.55pt;mso-position-horizontal-relative:page;mso-position-vertical-relative:paragraph;z-index:-1418392" coordorigin="857,843" coordsize="9730,111">
            <v:shape style="position:absolute;left:857;top:843;width:3666;height:110" type="#_x0000_t75" stroked="false">
              <v:imagedata r:id="rId1646" o:title=""/>
            </v:shape>
            <v:shape style="position:absolute;left:4499;top:939;width:1771;height:14" type="#_x0000_t75" stroked="false">
              <v:imagedata r:id="rId1647" o:title=""/>
            </v:shape>
            <v:shape style="position:absolute;left:6255;top:944;width:1764;height:10" type="#_x0000_t75" stroked="false">
              <v:imagedata r:id="rId1630" o:title=""/>
            </v:shape>
            <v:shape style="position:absolute;left:8015;top:939;width:2571;height:14" type="#_x0000_t75" stroked="false">
              <v:imagedata r:id="rId1648" o:title=""/>
            </v:shape>
            <w10:wrap type="none"/>
          </v:group>
        </w:pict>
      </w:r>
      <w:r>
        <w:rPr/>
        <w:pict>
          <v:group style="position:absolute;margin-left:42.840012pt;margin-top:61.103661pt;width:486.5pt;height:5.55pt;mso-position-horizontal-relative:page;mso-position-vertical-relative:paragraph;z-index:-1418368" coordorigin="857,1222" coordsize="9730,111">
            <v:shape style="position:absolute;left:857;top:1222;width:3666;height:110" type="#_x0000_t75" stroked="false">
              <v:imagedata r:id="rId1649" o:title=""/>
            </v:shape>
            <v:shape style="position:absolute;left:4499;top:1318;width:1771;height:14" type="#_x0000_t75" stroked="false">
              <v:imagedata r:id="rId1650" o:title=""/>
            </v:shape>
            <v:shape style="position:absolute;left:6255;top:1323;width:1764;height:10" type="#_x0000_t75" stroked="false">
              <v:imagedata r:id="rId1630" o:title=""/>
            </v:shape>
            <v:shape style="position:absolute;left:8015;top:1318;width:2571;height:14" type="#_x0000_t75" stroked="false">
              <v:imagedata r:id="rId1651" o:title=""/>
            </v:shape>
            <w10:wrap type="none"/>
          </v:group>
        </w:pict>
      </w:r>
      <w:r>
        <w:rPr/>
        <w:t>（</w:t>
      </w:r>
      <w:r>
        <w:rPr>
          <w:rFonts w:ascii="Times New Roman" w:hAnsi="Times New Roman" w:cs="Times New Roman" w:eastAsia="Times New Roman" w:hint="default"/>
        </w:rPr>
        <w:t>7</w:t>
      </w:r>
      <w:r>
        <w:rPr/>
        <w:t>）应收关联方账款情况</w:t>
      </w:r>
    </w:p>
    <w:p>
      <w:pPr>
        <w:spacing w:line="240" w:lineRule="auto" w:before="2"/>
        <w:rPr>
          <w:rFonts w:ascii="宋体" w:hAnsi="宋体" w:cs="宋体" w:eastAsia="宋体" w:hint="default"/>
          <w:sz w:val="18"/>
          <w:szCs w:val="18"/>
        </w:rPr>
      </w:pPr>
    </w:p>
    <w:tbl>
      <w:tblPr>
        <w:tblW w:w="0" w:type="auto"/>
        <w:jc w:val="left"/>
        <w:tblInd w:w="121" w:type="dxa"/>
        <w:tblLayout w:type="fixed"/>
        <w:tblCellMar>
          <w:top w:w="0" w:type="dxa"/>
          <w:left w:w="0" w:type="dxa"/>
          <w:bottom w:w="0" w:type="dxa"/>
          <w:right w:w="0" w:type="dxa"/>
        </w:tblCellMar>
        <w:tblLook w:val="01E0"/>
      </w:tblPr>
      <w:tblGrid>
        <w:gridCol w:w="3642"/>
        <w:gridCol w:w="1757"/>
        <w:gridCol w:w="1760"/>
        <w:gridCol w:w="2557"/>
      </w:tblGrid>
      <w:tr>
        <w:trPr>
          <w:trHeight w:val="292" w:hRule="exact"/>
        </w:trPr>
        <w:tc>
          <w:tcPr>
            <w:tcW w:w="3642"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98"/>
              <w:jc w:val="right"/>
              <w:rPr>
                <w:rFonts w:ascii="宋体" w:hAnsi="宋体" w:cs="宋体" w:eastAsia="宋体" w:hint="default"/>
                <w:sz w:val="18"/>
                <w:szCs w:val="18"/>
              </w:rPr>
            </w:pPr>
            <w:r>
              <w:rPr>
                <w:rFonts w:ascii="宋体" w:hAnsi="宋体" w:cs="宋体" w:eastAsia="宋体" w:hint="default"/>
                <w:sz w:val="18"/>
                <w:szCs w:val="18"/>
              </w:rPr>
              <w:t>与本公司关系</w:t>
            </w:r>
          </w:p>
        </w:tc>
        <w:tc>
          <w:tcPr>
            <w:tcW w:w="1760"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thick" w:color="000000"/>
              </w:rPr>
              <w:t> </w:t>
            </w:r>
            <w:r>
              <w:rPr>
                <w:rFonts w:ascii="宋体" w:hAnsi="宋体" w:cs="宋体" w:eastAsia="宋体" w:hint="default"/>
                <w:sz w:val="18"/>
                <w:szCs w:val="18"/>
                <w:u w:val="thick" w:color="000000"/>
              </w:rPr>
              <w:t>金额</w:t>
            </w:r>
            <w:r>
              <w:rPr>
                <w:rFonts w:ascii="宋体" w:hAnsi="宋体" w:cs="宋体" w:eastAsia="宋体" w:hint="default"/>
                <w:sz w:val="18"/>
                <w:szCs w:val="18"/>
              </w:rPr>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pacing w:val="-45"/>
                <w:sz w:val="18"/>
                <w:szCs w:val="18"/>
                <w:u w:val="single" w:color="000000"/>
              </w:rPr>
            </w:r>
            <w:r>
              <w:rPr>
                <w:rFonts w:ascii="宋体" w:hAnsi="宋体" w:cs="宋体" w:eastAsia="宋体" w:hint="default"/>
                <w:sz w:val="18"/>
                <w:szCs w:val="18"/>
                <w:u w:val="single" w:color="000000"/>
              </w:rPr>
              <w:t>占应收账款总额比</w:t>
            </w:r>
            <w:r>
              <w:rPr>
                <w:rFonts w:ascii="宋体" w:hAnsi="宋体" w:cs="宋体" w:eastAsia="宋体" w:hint="default"/>
                <w:sz w:val="18"/>
                <w:szCs w:val="18"/>
              </w:rPr>
              <w:t>例</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r>
          </w:p>
        </w:tc>
      </w:tr>
      <w:tr>
        <w:trPr>
          <w:trHeight w:val="97" w:hRule="exact"/>
        </w:trPr>
        <w:tc>
          <w:tcPr>
            <w:tcW w:w="3642" w:type="dxa"/>
            <w:tcBorders>
              <w:top w:val="nil" w:sz="6" w:space="0" w:color="auto"/>
              <w:left w:val="single" w:sz="4" w:space="0" w:color="000000"/>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single" w:sz="4" w:space="0" w:color="000000"/>
            </w:tcBorders>
          </w:tcPr>
          <w:p>
            <w:pPr/>
          </w:p>
        </w:tc>
        <w:tc>
          <w:tcPr>
            <w:tcW w:w="1760" w:type="dxa"/>
            <w:tcBorders>
              <w:top w:val="nil" w:sz="6" w:space="0" w:color="auto"/>
              <w:left w:val="single" w:sz="4" w:space="0" w:color="000000"/>
              <w:bottom w:val="nil" w:sz="6" w:space="0" w:color="auto"/>
              <w:right w:val="single" w:sz="4" w:space="0" w:color="000000"/>
            </w:tcBorders>
          </w:tcPr>
          <w:p>
            <w:pPr/>
          </w:p>
        </w:tc>
        <w:tc>
          <w:tcPr>
            <w:tcW w:w="2557" w:type="dxa"/>
            <w:tcBorders>
              <w:top w:val="nil" w:sz="6" w:space="0" w:color="auto"/>
              <w:left w:val="single" w:sz="4" w:space="0" w:color="000000"/>
              <w:bottom w:val="nil" w:sz="6" w:space="0" w:color="auto"/>
              <w:right w:val="single" w:sz="4" w:space="0" w:color="000000"/>
            </w:tcBorders>
          </w:tcPr>
          <w:p>
            <w:pPr/>
          </w:p>
        </w:tc>
      </w:tr>
      <w:tr>
        <w:trPr>
          <w:trHeight w:val="282" w:hRule="exact"/>
        </w:trPr>
        <w:tc>
          <w:tcPr>
            <w:tcW w:w="3642"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北京数码视讯软件技术发展有限公司</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98"/>
              <w:jc w:val="right"/>
              <w:rPr>
                <w:rFonts w:ascii="宋体" w:hAnsi="宋体" w:cs="宋体" w:eastAsia="宋体" w:hint="default"/>
                <w:sz w:val="18"/>
                <w:szCs w:val="18"/>
              </w:rPr>
            </w:pPr>
            <w:r>
              <w:rPr>
                <w:rFonts w:ascii="宋体" w:hAnsi="宋体" w:cs="宋体" w:eastAsia="宋体" w:hint="default"/>
                <w:sz w:val="18"/>
                <w:szCs w:val="18"/>
              </w:rPr>
              <w:t>全资子公司</w:t>
            </w:r>
          </w:p>
        </w:tc>
        <w:tc>
          <w:tcPr>
            <w:tcW w:w="1760"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pacing w:val="-1"/>
                <w:sz w:val="18"/>
              </w:rPr>
              <w:t>26,549,952.38</w:t>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pacing w:val="-2"/>
                <w:sz w:val="18"/>
              </w:rPr>
              <w:t>17.11</w:t>
            </w:r>
          </w:p>
        </w:tc>
      </w:tr>
      <w:tr>
        <w:trPr>
          <w:trHeight w:val="97" w:hRule="exact"/>
        </w:trPr>
        <w:tc>
          <w:tcPr>
            <w:tcW w:w="3642" w:type="dxa"/>
            <w:tcBorders>
              <w:top w:val="nil" w:sz="6" w:space="0" w:color="auto"/>
              <w:left w:val="single" w:sz="4" w:space="0" w:color="000000"/>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single" w:sz="4" w:space="0" w:color="000000"/>
            </w:tcBorders>
          </w:tcPr>
          <w:p>
            <w:pPr/>
          </w:p>
        </w:tc>
        <w:tc>
          <w:tcPr>
            <w:tcW w:w="1760" w:type="dxa"/>
            <w:tcBorders>
              <w:top w:val="nil" w:sz="6" w:space="0" w:color="auto"/>
              <w:left w:val="single" w:sz="4" w:space="0" w:color="000000"/>
              <w:bottom w:val="nil" w:sz="6" w:space="0" w:color="auto"/>
              <w:right w:val="single" w:sz="4" w:space="0" w:color="000000"/>
            </w:tcBorders>
          </w:tcPr>
          <w:p>
            <w:pPr/>
          </w:p>
        </w:tc>
        <w:tc>
          <w:tcPr>
            <w:tcW w:w="2557" w:type="dxa"/>
            <w:tcBorders>
              <w:top w:val="nil" w:sz="6" w:space="0" w:color="auto"/>
              <w:left w:val="single" w:sz="4" w:space="0" w:color="000000"/>
              <w:bottom w:val="nil" w:sz="6" w:space="0" w:color="auto"/>
              <w:right w:val="single" w:sz="4" w:space="0" w:color="000000"/>
            </w:tcBorders>
          </w:tcPr>
          <w:p>
            <w:pPr/>
          </w:p>
        </w:tc>
      </w:tr>
      <w:tr>
        <w:trPr>
          <w:trHeight w:val="283" w:hRule="exact"/>
        </w:trPr>
        <w:tc>
          <w:tcPr>
            <w:tcW w:w="3642"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福建新大陆通信科技股份有限公司</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98"/>
              <w:jc w:val="right"/>
              <w:rPr>
                <w:rFonts w:ascii="宋体" w:hAnsi="宋体" w:cs="宋体" w:eastAsia="宋体" w:hint="default"/>
                <w:sz w:val="18"/>
                <w:szCs w:val="18"/>
              </w:rPr>
            </w:pPr>
            <w:r>
              <w:rPr>
                <w:rFonts w:ascii="宋体" w:hAnsi="宋体" w:cs="宋体" w:eastAsia="宋体" w:hint="default"/>
                <w:sz w:val="18"/>
                <w:szCs w:val="18"/>
              </w:rPr>
              <w:t>联营企业</w:t>
            </w:r>
          </w:p>
        </w:tc>
        <w:tc>
          <w:tcPr>
            <w:tcW w:w="1760"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pacing w:val="-1"/>
                <w:sz w:val="18"/>
              </w:rPr>
              <w:t>15,384,200.00</w:t>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2"/>
              <w:jc w:val="right"/>
              <w:rPr>
                <w:rFonts w:ascii="Times New Roman" w:hAnsi="Times New Roman" w:cs="Times New Roman" w:eastAsia="Times New Roman" w:hint="default"/>
                <w:sz w:val="18"/>
                <w:szCs w:val="18"/>
              </w:rPr>
            </w:pPr>
            <w:r>
              <w:rPr>
                <w:rFonts w:ascii="Times New Roman"/>
                <w:spacing w:val="-1"/>
                <w:sz w:val="18"/>
              </w:rPr>
              <w:t>9.91</w:t>
            </w:r>
          </w:p>
        </w:tc>
      </w:tr>
      <w:tr>
        <w:trPr>
          <w:trHeight w:val="97" w:hRule="exact"/>
        </w:trPr>
        <w:tc>
          <w:tcPr>
            <w:tcW w:w="3642" w:type="dxa"/>
            <w:tcBorders>
              <w:top w:val="nil" w:sz="6" w:space="0" w:color="auto"/>
              <w:left w:val="single" w:sz="4" w:space="0" w:color="000000"/>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single" w:sz="4" w:space="0" w:color="000000"/>
            </w:tcBorders>
          </w:tcPr>
          <w:p>
            <w:pPr/>
          </w:p>
        </w:tc>
        <w:tc>
          <w:tcPr>
            <w:tcW w:w="1760" w:type="dxa"/>
            <w:tcBorders>
              <w:top w:val="nil" w:sz="6" w:space="0" w:color="auto"/>
              <w:left w:val="single" w:sz="4" w:space="0" w:color="000000"/>
              <w:bottom w:val="nil" w:sz="6" w:space="0" w:color="auto"/>
              <w:right w:val="single" w:sz="4" w:space="0" w:color="000000"/>
            </w:tcBorders>
          </w:tcPr>
          <w:p>
            <w:pPr/>
          </w:p>
        </w:tc>
        <w:tc>
          <w:tcPr>
            <w:tcW w:w="2557" w:type="dxa"/>
            <w:tcBorders>
              <w:top w:val="nil" w:sz="6" w:space="0" w:color="auto"/>
              <w:left w:val="single" w:sz="4" w:space="0" w:color="000000"/>
              <w:bottom w:val="nil" w:sz="6" w:space="0" w:color="auto"/>
              <w:right w:val="single" w:sz="4" w:space="0" w:color="000000"/>
            </w:tcBorders>
          </w:tcPr>
          <w:p>
            <w:pPr/>
          </w:p>
        </w:tc>
      </w:tr>
      <w:tr>
        <w:trPr>
          <w:trHeight w:val="282" w:hRule="exact"/>
        </w:trPr>
        <w:tc>
          <w:tcPr>
            <w:tcW w:w="3642"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鼎点视讯科技有限公司</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98"/>
              <w:jc w:val="right"/>
              <w:rPr>
                <w:rFonts w:ascii="宋体" w:hAnsi="宋体" w:cs="宋体" w:eastAsia="宋体" w:hint="default"/>
                <w:sz w:val="18"/>
                <w:szCs w:val="18"/>
              </w:rPr>
            </w:pPr>
            <w:r>
              <w:rPr>
                <w:rFonts w:ascii="宋体" w:hAnsi="宋体" w:cs="宋体" w:eastAsia="宋体" w:hint="default"/>
                <w:sz w:val="18"/>
                <w:szCs w:val="18"/>
              </w:rPr>
              <w:t>全资子公司</w:t>
            </w:r>
          </w:p>
        </w:tc>
        <w:tc>
          <w:tcPr>
            <w:tcW w:w="1760"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30,824.50</w:t>
            </w:r>
            <w:r>
              <w:rPr>
                <w:rFonts w:ascii="Times New Roman"/>
                <w:spacing w:val="-1"/>
                <w:sz w:val="18"/>
              </w:rPr>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2"/>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0.02</w:t>
            </w:r>
            <w:r>
              <w:rPr>
                <w:rFonts w:ascii="Times New Roman"/>
                <w:spacing w:val="-1"/>
                <w:sz w:val="18"/>
              </w:rPr>
            </w:r>
          </w:p>
        </w:tc>
      </w:tr>
      <w:tr>
        <w:trPr>
          <w:trHeight w:val="97" w:hRule="exact"/>
        </w:trPr>
        <w:tc>
          <w:tcPr>
            <w:tcW w:w="3642" w:type="dxa"/>
            <w:tcBorders>
              <w:top w:val="nil" w:sz="6" w:space="0" w:color="auto"/>
              <w:left w:val="single" w:sz="4" w:space="0" w:color="000000"/>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single" w:sz="4" w:space="0" w:color="000000"/>
            </w:tcBorders>
          </w:tcPr>
          <w:p>
            <w:pPr/>
          </w:p>
        </w:tc>
        <w:tc>
          <w:tcPr>
            <w:tcW w:w="1760" w:type="dxa"/>
            <w:tcBorders>
              <w:top w:val="nil" w:sz="6" w:space="0" w:color="auto"/>
              <w:left w:val="single" w:sz="4" w:space="0" w:color="000000"/>
              <w:bottom w:val="nil" w:sz="6" w:space="0" w:color="auto"/>
              <w:right w:val="single" w:sz="4" w:space="0" w:color="000000"/>
            </w:tcBorders>
          </w:tcPr>
          <w:p>
            <w:pPr/>
          </w:p>
        </w:tc>
        <w:tc>
          <w:tcPr>
            <w:tcW w:w="2557" w:type="dxa"/>
            <w:tcBorders>
              <w:top w:val="nil" w:sz="6" w:space="0" w:color="auto"/>
              <w:left w:val="single" w:sz="4" w:space="0" w:color="000000"/>
              <w:bottom w:val="nil" w:sz="6" w:space="0" w:color="auto"/>
              <w:right w:val="single" w:sz="4" w:space="0" w:color="000000"/>
            </w:tcBorders>
          </w:tcPr>
          <w:p>
            <w:pPr/>
          </w:p>
        </w:tc>
      </w:tr>
      <w:tr>
        <w:trPr>
          <w:trHeight w:val="379" w:hRule="exact"/>
        </w:trPr>
        <w:tc>
          <w:tcPr>
            <w:tcW w:w="3642" w:type="dxa"/>
            <w:tcBorders>
              <w:top w:val="nil" w:sz="6" w:space="0" w:color="auto"/>
              <w:left w:val="single" w:sz="4" w:space="0" w:color="000000"/>
              <w:bottom w:val="nil" w:sz="6" w:space="0" w:color="auto"/>
              <w:right w:val="single" w:sz="4" w:space="0" w:color="000000"/>
            </w:tcBorders>
          </w:tcPr>
          <w:p>
            <w:pPr>
              <w:pStyle w:val="TableParagraph"/>
              <w:tabs>
                <w:tab w:pos="646" w:val="left" w:leader="none"/>
              </w:tabs>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757" w:type="dxa"/>
            <w:tcBorders>
              <w:top w:val="nil" w:sz="6" w:space="0" w:color="auto"/>
              <w:left w:val="single" w:sz="4" w:space="0" w:color="000000"/>
              <w:bottom w:val="nil" w:sz="6" w:space="0" w:color="auto"/>
              <w:right w:val="single" w:sz="4" w:space="0" w:color="000000"/>
            </w:tcBorders>
          </w:tcPr>
          <w:p>
            <w:pPr/>
          </w:p>
        </w:tc>
        <w:tc>
          <w:tcPr>
            <w:tcW w:w="176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41,964,976.88</w:t>
            </w:r>
            <w:r>
              <w:rPr>
                <w:rFonts w:ascii="Times New Roman"/>
                <w:b/>
                <w:spacing w:val="-1"/>
                <w:sz w:val="18"/>
              </w:rPr>
            </w:r>
            <w:r>
              <w:rPr>
                <w:rFonts w:ascii="Times New Roman"/>
                <w:spacing w:val="-1"/>
                <w:sz w:val="18"/>
              </w:rPr>
            </w:r>
          </w:p>
        </w:tc>
        <w:tc>
          <w:tcPr>
            <w:tcW w:w="2557"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27.04</w:t>
            </w:r>
            <w:r>
              <w:rPr>
                <w:rFonts w:ascii="Times New Roman"/>
                <w:b/>
                <w:sz w:val="18"/>
              </w:rPr>
            </w:r>
            <w:r>
              <w:rPr>
                <w:rFonts w:ascii="Times New Roman"/>
                <w:sz w:val="18"/>
              </w:rPr>
            </w:r>
          </w:p>
        </w:tc>
      </w:tr>
    </w:tbl>
    <w:p>
      <w:pPr>
        <w:spacing w:line="240" w:lineRule="auto" w:before="3"/>
        <w:rPr>
          <w:rFonts w:ascii="宋体" w:hAnsi="宋体" w:cs="宋体" w:eastAsia="宋体" w:hint="default"/>
          <w:sz w:val="8"/>
          <w:szCs w:val="8"/>
        </w:rPr>
      </w:pPr>
    </w:p>
    <w:p>
      <w:pPr>
        <w:pStyle w:val="BodyText"/>
        <w:spacing w:line="240" w:lineRule="auto" w:before="36"/>
        <w:ind w:left="654" w:right="0"/>
        <w:jc w:val="left"/>
      </w:pPr>
      <w:r>
        <w:rPr/>
        <w:pict>
          <v:group style="position:absolute;margin-left:42.840012pt;margin-top:-48.816345pt;width:486.5pt;height:5.55pt;mso-position-horizontal-relative:page;mso-position-vertical-relative:paragraph;z-index:-1418344" coordorigin="857,-976" coordsize="9730,111">
            <v:shape style="position:absolute;left:857;top:-976;width:3666;height:110" type="#_x0000_t75" stroked="false">
              <v:imagedata r:id="rId1649" o:title=""/>
            </v:shape>
            <v:shape style="position:absolute;left:4499;top:-880;width:1771;height:14" type="#_x0000_t75" stroked="false">
              <v:imagedata r:id="rId1650" o:title=""/>
            </v:shape>
            <v:shape style="position:absolute;left:6255;top:-876;width:1764;height:10" type="#_x0000_t75" stroked="false">
              <v:imagedata r:id="rId1619" o:title=""/>
            </v:shape>
            <v:shape style="position:absolute;left:8015;top:-880;width:2571;height:14" type="#_x0000_t75" stroked="false">
              <v:imagedata r:id="rId1652" o:title=""/>
            </v:shape>
            <w10:wrap type="none"/>
          </v:group>
        </w:pict>
      </w:r>
      <w:r>
        <w:rPr/>
        <w:pict>
          <v:group style="position:absolute;margin-left:42.840012pt;margin-top:-29.856344pt;width:486.5pt;height:5.55pt;mso-position-horizontal-relative:page;mso-position-vertical-relative:paragraph;z-index:-1418320" coordorigin="857,-597" coordsize="9730,111">
            <v:shape style="position:absolute;left:857;top:-597;width:3666;height:110" type="#_x0000_t75" stroked="false">
              <v:imagedata r:id="rId1649" o:title=""/>
            </v:shape>
            <v:shape style="position:absolute;left:4499;top:-501;width:1771;height:14" type="#_x0000_t75" stroked="false">
              <v:imagedata r:id="rId1650" o:title=""/>
            </v:shape>
            <v:shape style="position:absolute;left:6255;top:-496;width:1764;height:10" type="#_x0000_t75" stroked="false">
              <v:imagedata r:id="rId1630" o:title=""/>
            </v:shape>
            <v:shape style="position:absolute;left:8015;top:-501;width:2571;height:14" type="#_x0000_t75" stroked="false">
              <v:imagedata r:id="rId1653" o:title=""/>
            </v:shape>
            <w10:wrap type="none"/>
          </v:group>
        </w:pict>
      </w:r>
      <w:r>
        <w:rPr/>
        <w:pict>
          <v:group style="position:absolute;margin-left:42.840012pt;margin-top:-5.856305pt;width:486.5pt;height:.5pt;mso-position-horizontal-relative:page;mso-position-vertical-relative:paragraph;z-index:-1418296" coordorigin="857,-117" coordsize="9730,10">
            <v:shape style="position:absolute;left:862;top:-117;width:10;height:10" type="#_x0000_t75" stroked="false">
              <v:imagedata r:id="rId1654" o:title=""/>
            </v:shape>
            <v:shape style="position:absolute;left:857;top:-117;width:3647;height:10" type="#_x0000_t75" stroked="false">
              <v:imagedata r:id="rId1655" o:title=""/>
            </v:shape>
            <v:shape style="position:absolute;left:4513;top:-117;width:3507;height:10" type="#_x0000_t75" stroked="false">
              <v:imagedata r:id="rId1656" o:title=""/>
            </v:shape>
            <v:shape style="position:absolute;left:8029;top:-117;width:2557;height:10" type="#_x0000_t75" stroked="false">
              <v:imagedata r:id="rId1657" o:title=""/>
            </v:shape>
            <w10:wrap type="none"/>
          </v:group>
        </w:pict>
      </w:r>
      <w:r>
        <w:rPr/>
        <w:t>（</w:t>
      </w:r>
      <w:r>
        <w:rPr>
          <w:rFonts w:ascii="Times New Roman" w:hAnsi="Times New Roman" w:cs="Times New Roman" w:eastAsia="Times New Roman" w:hint="default"/>
        </w:rPr>
        <w:t>8</w:t>
      </w:r>
      <w:r>
        <w:rPr/>
        <w:t>）公司本报告期内没有终止确认条件的应收账款。</w:t>
      </w:r>
    </w:p>
    <w:p>
      <w:pPr>
        <w:spacing w:line="240" w:lineRule="auto" w:before="0"/>
        <w:rPr>
          <w:rFonts w:ascii="宋体" w:hAnsi="宋体" w:cs="宋体" w:eastAsia="宋体" w:hint="default"/>
          <w:sz w:val="17"/>
          <w:szCs w:val="17"/>
        </w:rPr>
      </w:pPr>
    </w:p>
    <w:p>
      <w:pPr>
        <w:pStyle w:val="Heading9"/>
        <w:spacing w:line="240" w:lineRule="auto"/>
        <w:ind w:left="762" w:right="0"/>
        <w:jc w:val="left"/>
        <w:rPr>
          <w:b w:val="0"/>
          <w:bCs w:val="0"/>
        </w:rPr>
      </w:pPr>
      <w:r>
        <w:rPr>
          <w:rFonts w:ascii="Times New Roman" w:hAnsi="Times New Roman" w:cs="Times New Roman" w:eastAsia="Times New Roman" w:hint="default"/>
        </w:rPr>
        <w:t>2</w:t>
      </w:r>
      <w:r>
        <w:rPr/>
        <w:t>、其他应收款</w:t>
      </w:r>
      <w:r>
        <w:rPr>
          <w:b w:val="0"/>
          <w:bCs w:val="0"/>
        </w:rPr>
      </w:r>
    </w:p>
    <w:p>
      <w:pPr>
        <w:pStyle w:val="BodyText"/>
        <w:spacing w:line="240" w:lineRule="auto" w:before="115"/>
        <w:ind w:left="760" w:right="0"/>
        <w:jc w:val="left"/>
      </w:pPr>
      <w:r>
        <w:rPr/>
        <w:pict>
          <v:group style="position:absolute;margin-left:42.839996pt;margin-top:24.373674pt;width:459.85pt;height:.5pt;mso-position-horizontal-relative:page;mso-position-vertical-relative:paragraph;z-index:-1418272" coordorigin="857,487" coordsize="9197,10">
            <v:shape style="position:absolute;left:862;top:487;width:10;height:10" type="#_x0000_t75" stroked="false">
              <v:imagedata r:id="rId1658" o:title=""/>
            </v:shape>
            <v:shape style="position:absolute;left:857;top:487;width:4650;height:10" type="#_x0000_t75" stroked="false">
              <v:imagedata r:id="rId1659" o:title=""/>
            </v:shape>
            <v:shape style="position:absolute;left:5502;top:487;width:4551;height:10" type="#_x0000_t75" stroked="false">
              <v:imagedata r:id="rId1660" o:title=""/>
            </v:shape>
            <w10:wrap type="none"/>
          </v:group>
        </w:pict>
      </w:r>
      <w:r>
        <w:rPr/>
        <w:pict>
          <v:group style="position:absolute;margin-left:275.809998pt;margin-top:44.653675pt;width:226.4pt;height:.5pt;mso-position-horizontal-relative:page;mso-position-vertical-relative:paragraph;z-index:-1418248" coordorigin="5516,893" coordsize="4528,10">
            <v:shape style="position:absolute;left:5516;top:893;width:2259;height:10" type="#_x0000_t75" stroked="false">
              <v:imagedata r:id="rId301" o:title=""/>
            </v:shape>
            <v:shape style="position:absolute;left:7770;top:893;width:2273;height:10" type="#_x0000_t75" stroked="false">
              <v:imagedata r:id="rId267" o:title=""/>
            </v:shape>
            <w10:wrap type="none"/>
          </v:group>
        </w:pict>
      </w:r>
      <w:r>
        <w:rPr/>
        <w:t>（</w:t>
      </w:r>
      <w:r>
        <w:rPr>
          <w:rFonts w:ascii="Times New Roman" w:hAnsi="Times New Roman" w:cs="Times New Roman" w:eastAsia="Times New Roman" w:hint="default"/>
        </w:rPr>
        <w:t>1</w:t>
      </w:r>
      <w:r>
        <w:rPr/>
        <w:t>）</w:t>
      </w:r>
      <w:r>
        <w:rPr>
          <w:spacing w:val="89"/>
        </w:rPr>
        <w:t> </w:t>
      </w:r>
      <w:r>
        <w:rPr/>
        <w:t>其他应收款按种类披露</w:t>
      </w:r>
    </w:p>
    <w:p>
      <w:pPr>
        <w:spacing w:line="240" w:lineRule="auto" w:before="3"/>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4645"/>
        <w:gridCol w:w="1528"/>
        <w:gridCol w:w="741"/>
        <w:gridCol w:w="1277"/>
        <w:gridCol w:w="991"/>
      </w:tblGrid>
      <w:tr>
        <w:trPr>
          <w:trHeight w:val="415" w:hRule="exact"/>
        </w:trPr>
        <w:tc>
          <w:tcPr>
            <w:tcW w:w="9182" w:type="dxa"/>
            <w:gridSpan w:val="5"/>
            <w:tcBorders>
              <w:top w:val="nil" w:sz="6" w:space="0" w:color="auto"/>
              <w:left w:val="nil" w:sz="6" w:space="0" w:color="auto"/>
              <w:bottom w:val="nil" w:sz="6" w:space="0" w:color="auto"/>
              <w:right w:val="nil" w:sz="6" w:space="0" w:color="auto"/>
            </w:tcBorders>
            <w:shd w:val="clear" w:color="auto" w:fill="000000"/>
          </w:tcPr>
          <w:p>
            <w:pPr>
              <w:pStyle w:val="TableParagraph"/>
              <w:spacing w:line="240" w:lineRule="auto" w:before="61"/>
              <w:ind w:right="1997"/>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c>
      </w:tr>
      <w:tr>
        <w:trPr>
          <w:trHeight w:val="307" w:hRule="exact"/>
        </w:trPr>
        <w:tc>
          <w:tcPr>
            <w:tcW w:w="464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种类</w:t>
            </w:r>
            <w:r>
              <w:rPr>
                <w:rFonts w:ascii="宋体" w:hAnsi="宋体" w:cs="宋体" w:eastAsia="宋体" w:hint="default"/>
                <w:sz w:val="18"/>
                <w:szCs w:val="18"/>
              </w:rPr>
            </w:r>
          </w:p>
        </w:tc>
        <w:tc>
          <w:tcPr>
            <w:tcW w:w="152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left="7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741" w:type="dxa"/>
            <w:tcBorders>
              <w:top w:val="nil" w:sz="6" w:space="0" w:color="auto"/>
              <w:left w:val="nil" w:sz="6" w:space="0" w:color="auto"/>
              <w:bottom w:val="nil" w:sz="6" w:space="0" w:color="auto"/>
              <w:right w:val="single" w:sz="4" w:space="0" w:color="000000"/>
            </w:tcBorders>
          </w:tcPr>
          <w:p>
            <w:pPr/>
          </w:p>
        </w:tc>
        <w:tc>
          <w:tcPr>
            <w:tcW w:w="226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r>
      <w:tr>
        <w:trPr>
          <w:trHeight w:val="101" w:hRule="exact"/>
        </w:trPr>
        <w:tc>
          <w:tcPr>
            <w:tcW w:w="4645" w:type="dxa"/>
            <w:tcBorders>
              <w:top w:val="nil" w:sz="6" w:space="0" w:color="auto"/>
              <w:left w:val="single" w:sz="4" w:space="0" w:color="000000"/>
              <w:bottom w:val="nil" w:sz="6" w:space="0" w:color="auto"/>
              <w:right w:val="nil" w:sz="6" w:space="0" w:color="auto"/>
            </w:tcBorders>
          </w:tcPr>
          <w:p>
            <w:pPr/>
          </w:p>
        </w:tc>
        <w:tc>
          <w:tcPr>
            <w:tcW w:w="1528" w:type="dxa"/>
            <w:tcBorders>
              <w:top w:val="nil" w:sz="6" w:space="0" w:color="auto"/>
              <w:left w:val="nil" w:sz="6" w:space="0" w:color="auto"/>
              <w:bottom w:val="nil" w:sz="6" w:space="0" w:color="auto"/>
              <w:right w:val="nil" w:sz="6" w:space="0" w:color="auto"/>
            </w:tcBorders>
          </w:tcPr>
          <w:p>
            <w:pPr/>
          </w:p>
        </w:tc>
        <w:tc>
          <w:tcPr>
            <w:tcW w:w="741"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nil" w:sz="6" w:space="0" w:color="auto"/>
            </w:tcBorders>
          </w:tcPr>
          <w:p>
            <w:pPr/>
          </w:p>
        </w:tc>
        <w:tc>
          <w:tcPr>
            <w:tcW w:w="991" w:type="dxa"/>
            <w:tcBorders>
              <w:top w:val="nil" w:sz="6" w:space="0" w:color="auto"/>
              <w:left w:val="nil" w:sz="6" w:space="0" w:color="auto"/>
              <w:bottom w:val="nil" w:sz="6" w:space="0" w:color="auto"/>
              <w:right w:val="single" w:sz="4" w:space="0" w:color="000000"/>
            </w:tcBorders>
          </w:tcPr>
          <w:p>
            <w:pPr/>
          </w:p>
        </w:tc>
      </w:tr>
      <w:tr>
        <w:trPr>
          <w:trHeight w:val="405" w:hRule="exact"/>
        </w:trPr>
        <w:tc>
          <w:tcPr>
            <w:tcW w:w="4645" w:type="dxa"/>
            <w:tcBorders>
              <w:top w:val="nil" w:sz="6" w:space="0" w:color="auto"/>
              <w:left w:val="single" w:sz="4" w:space="0" w:color="000000"/>
              <w:bottom w:val="nil" w:sz="6" w:space="0" w:color="auto"/>
              <w:right w:val="single" w:sz="4" w:space="0" w:color="000000"/>
            </w:tcBorders>
          </w:tcPr>
          <w:p>
            <w:pPr/>
          </w:p>
        </w:tc>
        <w:tc>
          <w:tcPr>
            <w:tcW w:w="152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75"/>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741"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70"/>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pacing w:val="-1"/>
                <w:sz w:val="18"/>
                <w:szCs w:val="18"/>
                <w:u w:val="single" w:color="000000"/>
              </w:rPr>
              <w:t>比例</w:t>
            </w:r>
            <w:r>
              <w:rPr>
                <w:rFonts w:ascii="Times New Roman" w:hAnsi="Times New Roman" w:cs="Times New Roman" w:eastAsia="Times New Roman" w:hint="default"/>
                <w:spacing w:val="-1"/>
                <w:sz w:val="18"/>
                <w:szCs w:val="18"/>
                <w:u w:val="single" w:color="000000"/>
              </w:rPr>
              <w:t>(%)</w:t>
            </w:r>
            <w:r>
              <w:rPr>
                <w:rFonts w:ascii="Times New Roman" w:hAnsi="Times New Roman" w:cs="Times New Roman" w:eastAsia="Times New Roman" w:hint="default"/>
                <w:spacing w:val="-1"/>
                <w:sz w:val="18"/>
                <w:szCs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34"/>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pacing w:val="-1"/>
                <w:sz w:val="18"/>
                <w:szCs w:val="18"/>
                <w:u w:val="single" w:color="000000"/>
              </w:rPr>
              <w:t>比例</w:t>
            </w:r>
            <w:r>
              <w:rPr>
                <w:rFonts w:ascii="Times New Roman" w:hAnsi="Times New Roman" w:cs="Times New Roman" w:eastAsia="Times New Roman" w:hint="default"/>
                <w:spacing w:val="-1"/>
                <w:sz w:val="18"/>
                <w:szCs w:val="18"/>
                <w:u w:val="single" w:color="000000"/>
              </w:rPr>
              <w:t>(%)</w:t>
            </w:r>
            <w:r>
              <w:rPr>
                <w:rFonts w:ascii="Times New Roman" w:hAnsi="Times New Roman" w:cs="Times New Roman" w:eastAsia="Times New Roman" w:hint="default"/>
                <w:spacing w:val="-1"/>
                <w:sz w:val="18"/>
                <w:szCs w:val="18"/>
              </w:rPr>
            </w:r>
          </w:p>
        </w:tc>
      </w:tr>
      <w:tr>
        <w:trPr>
          <w:trHeight w:val="308" w:hRule="exact"/>
        </w:trPr>
        <w:tc>
          <w:tcPr>
            <w:tcW w:w="464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单项金额重大并单项计提坏账准备的其他应收款</w:t>
            </w:r>
          </w:p>
        </w:tc>
        <w:tc>
          <w:tcPr>
            <w:tcW w:w="1528"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left="271" w:right="0"/>
              <w:jc w:val="left"/>
              <w:rPr>
                <w:rFonts w:ascii="Times New Roman" w:hAnsi="Times New Roman" w:cs="Times New Roman" w:eastAsia="Times New Roman" w:hint="default"/>
                <w:sz w:val="18"/>
                <w:szCs w:val="18"/>
              </w:rPr>
            </w:pPr>
            <w:r>
              <w:rPr>
                <w:rFonts w:ascii="Times New Roman"/>
                <w:sz w:val="18"/>
              </w:rPr>
              <w:t>40,041,568.89</w:t>
            </w:r>
          </w:p>
        </w:tc>
        <w:tc>
          <w:tcPr>
            <w:tcW w:w="741"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right="97"/>
              <w:jc w:val="right"/>
              <w:rPr>
                <w:rFonts w:ascii="Times New Roman" w:hAnsi="Times New Roman" w:cs="Times New Roman" w:eastAsia="Times New Roman" w:hint="default"/>
                <w:sz w:val="18"/>
                <w:szCs w:val="18"/>
              </w:rPr>
            </w:pPr>
            <w:r>
              <w:rPr>
                <w:rFonts w:ascii="Times New Roman"/>
                <w:sz w:val="18"/>
              </w:rPr>
              <w:t>74.75</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4"/>
              <w:jc w:val="right"/>
              <w:rPr>
                <w:rFonts w:ascii="Times New Roman" w:hAnsi="Times New Roman" w:cs="Times New Roman" w:eastAsia="Times New Roman" w:hint="default"/>
                <w:sz w:val="18"/>
                <w:szCs w:val="18"/>
              </w:rPr>
            </w:pPr>
            <w:r>
              <w:rPr>
                <w:rFonts w:ascii="Times New Roman"/>
                <w:spacing w:val="-1"/>
                <w:sz w:val="18"/>
              </w:rPr>
              <w:t>1,298,372.67</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5"/>
              <w:jc w:val="right"/>
              <w:rPr>
                <w:rFonts w:ascii="Times New Roman" w:hAnsi="Times New Roman" w:cs="Times New Roman" w:eastAsia="Times New Roman" w:hint="default"/>
                <w:sz w:val="18"/>
                <w:szCs w:val="18"/>
              </w:rPr>
            </w:pPr>
            <w:r>
              <w:rPr>
                <w:rFonts w:ascii="Times New Roman"/>
                <w:spacing w:val="-1"/>
                <w:sz w:val="18"/>
              </w:rPr>
              <w:t>3.24</w:t>
            </w:r>
          </w:p>
        </w:tc>
      </w:tr>
      <w:tr>
        <w:trPr>
          <w:trHeight w:val="101" w:hRule="exact"/>
        </w:trPr>
        <w:tc>
          <w:tcPr>
            <w:tcW w:w="4645" w:type="dxa"/>
            <w:tcBorders>
              <w:top w:val="nil" w:sz="6" w:space="0" w:color="auto"/>
              <w:left w:val="single" w:sz="4" w:space="0" w:color="000000"/>
              <w:bottom w:val="nil" w:sz="6" w:space="0" w:color="auto"/>
              <w:right w:val="nil" w:sz="6" w:space="0" w:color="auto"/>
            </w:tcBorders>
          </w:tcPr>
          <w:p>
            <w:pPr/>
          </w:p>
        </w:tc>
        <w:tc>
          <w:tcPr>
            <w:tcW w:w="1528" w:type="dxa"/>
            <w:tcBorders>
              <w:top w:val="nil" w:sz="6" w:space="0" w:color="auto"/>
              <w:left w:val="nil" w:sz="6" w:space="0" w:color="auto"/>
              <w:bottom w:val="nil" w:sz="6" w:space="0" w:color="auto"/>
              <w:right w:val="nil" w:sz="6" w:space="0" w:color="auto"/>
            </w:tcBorders>
          </w:tcPr>
          <w:p>
            <w:pPr/>
          </w:p>
        </w:tc>
        <w:tc>
          <w:tcPr>
            <w:tcW w:w="741"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64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单项金额虽不重大但单项计提坏账准备的其他应收款</w:t>
            </w:r>
          </w:p>
        </w:tc>
        <w:tc>
          <w:tcPr>
            <w:tcW w:w="1528" w:type="dxa"/>
            <w:tcBorders>
              <w:top w:val="nil" w:sz="6" w:space="0" w:color="auto"/>
              <w:left w:val="single" w:sz="4" w:space="0" w:color="000000"/>
              <w:bottom w:val="nil" w:sz="6" w:space="0" w:color="auto"/>
              <w:right w:val="nil" w:sz="6" w:space="0" w:color="auto"/>
            </w:tcBorders>
          </w:tcPr>
          <w:p>
            <w:pPr/>
          </w:p>
        </w:tc>
        <w:tc>
          <w:tcPr>
            <w:tcW w:w="741"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101" w:hRule="exact"/>
        </w:trPr>
        <w:tc>
          <w:tcPr>
            <w:tcW w:w="4645" w:type="dxa"/>
            <w:tcBorders>
              <w:top w:val="nil" w:sz="6" w:space="0" w:color="auto"/>
              <w:left w:val="single" w:sz="4" w:space="0" w:color="000000"/>
              <w:bottom w:val="nil" w:sz="6" w:space="0" w:color="auto"/>
              <w:right w:val="nil" w:sz="6" w:space="0" w:color="auto"/>
            </w:tcBorders>
          </w:tcPr>
          <w:p>
            <w:pPr/>
          </w:p>
        </w:tc>
        <w:tc>
          <w:tcPr>
            <w:tcW w:w="1528" w:type="dxa"/>
            <w:tcBorders>
              <w:top w:val="nil" w:sz="6" w:space="0" w:color="auto"/>
              <w:left w:val="nil" w:sz="6" w:space="0" w:color="auto"/>
              <w:bottom w:val="nil" w:sz="6" w:space="0" w:color="auto"/>
              <w:right w:val="nil" w:sz="6" w:space="0" w:color="auto"/>
            </w:tcBorders>
          </w:tcPr>
          <w:p>
            <w:pPr/>
          </w:p>
        </w:tc>
        <w:tc>
          <w:tcPr>
            <w:tcW w:w="741"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405" w:hRule="exact"/>
        </w:trPr>
        <w:tc>
          <w:tcPr>
            <w:tcW w:w="464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其他不重大应收账款</w:t>
            </w:r>
          </w:p>
        </w:tc>
        <w:tc>
          <w:tcPr>
            <w:tcW w:w="1528"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left="271"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13,525,288.42</w:t>
            </w:r>
            <w:r>
              <w:rPr>
                <w:rFonts w:ascii="Times New Roman"/>
                <w:sz w:val="18"/>
              </w:rPr>
            </w:r>
          </w:p>
        </w:tc>
        <w:tc>
          <w:tcPr>
            <w:tcW w:w="741"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right="97"/>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25.25</w:t>
            </w:r>
            <w:r>
              <w:rPr>
                <w:rFonts w:ascii="Times New Roman"/>
                <w:sz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496,714.87</w:t>
            </w:r>
            <w:r>
              <w:rPr>
                <w:rFonts w:ascii="Times New Roman"/>
                <w:spacing w:val="-1"/>
                <w:sz w:val="18"/>
              </w:rPr>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1.24</w:t>
            </w:r>
            <w:r>
              <w:rPr>
                <w:rFonts w:ascii="Times New Roman"/>
                <w:spacing w:val="-1"/>
                <w:sz w:val="18"/>
              </w:rPr>
            </w:r>
          </w:p>
        </w:tc>
      </w:tr>
      <w:tr>
        <w:trPr>
          <w:trHeight w:val="409" w:hRule="exact"/>
        </w:trPr>
        <w:tc>
          <w:tcPr>
            <w:tcW w:w="464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528" w:type="dxa"/>
            <w:tcBorders>
              <w:top w:val="nil" w:sz="6" w:space="0" w:color="auto"/>
              <w:left w:val="single" w:sz="4" w:space="0" w:color="000000"/>
              <w:bottom w:val="nil" w:sz="6" w:space="0" w:color="auto"/>
              <w:right w:val="nil" w:sz="6" w:space="0" w:color="auto"/>
            </w:tcBorders>
          </w:tcPr>
          <w:p>
            <w:pPr>
              <w:pStyle w:val="TableParagraph"/>
              <w:spacing w:line="240" w:lineRule="auto" w:before="99"/>
              <w:ind w:left="271"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53,566,857.31</w:t>
            </w:r>
            <w:r>
              <w:rPr>
                <w:rFonts w:ascii="Times New Roman"/>
                <w:b/>
                <w:sz w:val="18"/>
              </w:rPr>
            </w:r>
            <w:r>
              <w:rPr>
                <w:rFonts w:ascii="Times New Roman"/>
                <w:sz w:val="18"/>
              </w:rPr>
            </w:r>
          </w:p>
        </w:tc>
        <w:tc>
          <w:tcPr>
            <w:tcW w:w="741" w:type="dxa"/>
            <w:tcBorders>
              <w:top w:val="nil" w:sz="6" w:space="0" w:color="auto"/>
              <w:left w:val="nil" w:sz="6" w:space="0" w:color="auto"/>
              <w:bottom w:val="nil" w:sz="6" w:space="0" w:color="auto"/>
              <w:right w:val="single" w:sz="4" w:space="0" w:color="000000"/>
            </w:tcBorders>
          </w:tcPr>
          <w:p>
            <w:pPr>
              <w:pStyle w:val="TableParagraph"/>
              <w:spacing w:line="240" w:lineRule="auto" w:before="99"/>
              <w:ind w:right="96"/>
              <w:jc w:val="right"/>
              <w:rPr>
                <w:rFonts w:ascii="Times New Roman" w:hAnsi="Times New Roman" w:cs="Times New Roman" w:eastAsia="Times New Roman" w:hint="default"/>
                <w:sz w:val="18"/>
                <w:szCs w:val="18"/>
              </w:rPr>
            </w:pPr>
            <w:r>
              <w:rPr>
                <w:rFonts w:ascii="Times New Roman"/>
                <w:b/>
                <w:sz w:val="18"/>
              </w:rPr>
            </w:r>
            <w:r>
              <w:rPr>
                <w:rFonts w:ascii="Times New Roman"/>
                <w:b/>
                <w:sz w:val="18"/>
                <w:u w:val="thick" w:color="000000"/>
              </w:rPr>
              <w:t>100</w:t>
            </w:r>
            <w:r>
              <w:rPr>
                <w:rFonts w:ascii="Times New Roman"/>
                <w:b/>
                <w:sz w:val="18"/>
              </w:rPr>
            </w:r>
            <w:r>
              <w:rPr>
                <w:rFonts w:ascii="Times New Roman"/>
                <w:sz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1,795,087.54</w:t>
            </w:r>
            <w:r>
              <w:rPr>
                <w:rFonts w:ascii="Times New Roman"/>
                <w:b/>
                <w:spacing w:val="-1"/>
                <w:sz w:val="18"/>
              </w:rPr>
            </w:r>
            <w:r>
              <w:rPr>
                <w:rFonts w:ascii="Times New Roman"/>
                <w:spacing w:val="-1"/>
                <w:sz w:val="18"/>
              </w:rPr>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2"/>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4.48</w:t>
            </w:r>
            <w:r>
              <w:rPr>
                <w:rFonts w:ascii="Times New Roman"/>
                <w:b/>
                <w:spacing w:val="-1"/>
                <w:sz w:val="18"/>
              </w:rPr>
            </w:r>
            <w:r>
              <w:rPr>
                <w:rFonts w:ascii="Times New Roman"/>
                <w:spacing w:val="-1"/>
                <w:sz w:val="18"/>
              </w:rPr>
            </w:r>
          </w:p>
        </w:tc>
      </w:tr>
    </w:tbl>
    <w:p>
      <w:pPr>
        <w:pStyle w:val="BodyText"/>
        <w:spacing w:line="262" w:lineRule="exact"/>
        <w:ind w:left="340" w:right="0"/>
        <w:jc w:val="left"/>
      </w:pPr>
      <w:r>
        <w:rPr/>
        <w:pict>
          <v:group style="position:absolute;margin-left:42.839996pt;margin-top:-106.819992pt;width:460.3pt;height:106.85pt;mso-position-horizontal-relative:page;mso-position-vertical-relative:paragraph;z-index:-1418224" coordorigin="857,-2136" coordsize="9206,2137">
            <v:shape style="position:absolute;left:5497;top:-2136;width:1428;height:101" type="#_x0000_t75" stroked="false">
              <v:imagedata r:id="rId1427" o:title=""/>
            </v:shape>
            <v:shape style="position:absolute;left:6921;top:-2045;width:854;height:10" type="#_x0000_t75" stroked="false">
              <v:imagedata r:id="rId196" o:title=""/>
            </v:shape>
            <v:shape style="position:absolute;left:7770;top:-2045;width:2273;height:10" type="#_x0000_t75" stroked="false">
              <v:imagedata r:id="rId269" o:title=""/>
            </v:shape>
            <v:group style="position:absolute;left:6925;top:-2036;width:10;height:20" coordorigin="6925,-2036" coordsize="10,20">
              <v:shape style="position:absolute;left:6925;top:-2036;width:10;height:20" coordorigin="6925,-2036" coordsize="10,20" path="m6925,-2016l6935,-2016,6935,-2036,6925,-2036,6925,-2016xe" filled="true" fillcolor="#000000" stroked="false">
                <v:path arrowok="t"/>
                <v:fill type="solid"/>
              </v:shape>
            </v:group>
            <v:group style="position:absolute;left:6925;top:-2016;width:10;height:20" coordorigin="6925,-2016" coordsize="10,20">
              <v:shape style="position:absolute;left:6925;top:-2016;width:10;height:20" coordorigin="6925,-2016" coordsize="10,20" path="m6925,-1997l6935,-1997,6935,-2016,6925,-2016,6925,-1997xe" filled="true" fillcolor="#000000" stroked="false">
                <v:path arrowok="t"/>
                <v:fill type="solid"/>
              </v:shape>
            </v:group>
            <v:group style="position:absolute;left:6925;top:-1997;width:10;height:20" coordorigin="6925,-1997" coordsize="10,20">
              <v:shape style="position:absolute;left:6925;top:-1997;width:10;height:20" coordorigin="6925,-1997" coordsize="10,20" path="m6925,-1978l6935,-1978,6935,-1997,6925,-1997,6925,-1978xe" filled="true" fillcolor="#000000" stroked="false">
                <v:path arrowok="t"/>
                <v:fill type="solid"/>
              </v:shape>
            </v:group>
            <v:group style="position:absolute;left:6925;top:-1978;width:10;height:20" coordorigin="6925,-1978" coordsize="10,20">
              <v:shape style="position:absolute;left:6925;top:-1978;width:10;height:20" coordorigin="6925,-1978" coordsize="10,20" path="m6925,-1959l6935,-1959,6935,-1978,6925,-1978,6925,-1959xe" filled="true" fillcolor="#000000" stroked="false">
                <v:path arrowok="t"/>
                <v:fill type="solid"/>
              </v:shape>
            </v:group>
            <v:group style="position:absolute;left:6925;top:-1959;width:10;height:20" coordorigin="6925,-1959" coordsize="10,20">
              <v:shape style="position:absolute;left:6925;top:-1959;width:10;height:20" coordorigin="6925,-1959" coordsize="10,20" path="m6925,-1940l6935,-1940,6935,-1959,6925,-1959,6925,-1940xe" filled="true" fillcolor="#000000" stroked="false">
                <v:path arrowok="t"/>
                <v:fill type="solid"/>
              </v:shape>
            </v:group>
            <v:group style="position:absolute;left:6925;top:-1940;width:10;height:20" coordorigin="6925,-1940" coordsize="10,20">
              <v:shape style="position:absolute;left:6925;top:-1940;width:10;height:20" coordorigin="6925,-1940" coordsize="10,20" path="m6925,-1920l6935,-1920,6935,-1940,6925,-1940,6925,-1920xe" filled="true" fillcolor="#000000" stroked="false">
                <v:path arrowok="t"/>
                <v:fill type="solid"/>
              </v:shape>
            </v:group>
            <v:group style="position:absolute;left:6925;top:-1920;width:10;height:20" coordorigin="6925,-1920" coordsize="10,20">
              <v:shape style="position:absolute;left:6925;top:-1920;width:10;height:20" coordorigin="6925,-1920" coordsize="10,20" path="m6925,-1901l6935,-1901,6935,-1920,6925,-1920,6925,-1901xe" filled="true" fillcolor="#000000" stroked="false">
                <v:path arrowok="t"/>
                <v:fill type="solid"/>
              </v:shape>
            </v:group>
            <v:group style="position:absolute;left:6925;top:-1901;width:10;height:20" coordorigin="6925,-1901" coordsize="10,20">
              <v:shape style="position:absolute;left:6925;top:-1901;width:10;height:20" coordorigin="6925,-1901" coordsize="10,20" path="m6925,-1882l6935,-1882,6935,-1901,6925,-1901,6925,-1882xe" filled="true" fillcolor="#000000" stroked="false">
                <v:path arrowok="t"/>
                <v:fill type="solid"/>
              </v:shape>
            </v:group>
            <v:group style="position:absolute;left:6925;top:-1882;width:10;height:20" coordorigin="6925,-1882" coordsize="10,20">
              <v:shape style="position:absolute;left:6925;top:-1882;width:10;height:20" coordorigin="6925,-1882" coordsize="10,20" path="m6925,-1863l6935,-1863,6935,-1882,6925,-1882,6925,-1863xe" filled="true" fillcolor="#000000" stroked="false">
                <v:path arrowok="t"/>
                <v:fill type="solid"/>
              </v:shape>
            </v:group>
            <v:group style="position:absolute;left:6925;top:-1863;width:10;height:20" coordorigin="6925,-1863" coordsize="10,20">
              <v:shape style="position:absolute;left:6925;top:-1863;width:10;height:20" coordorigin="6925,-1863" coordsize="10,20" path="m6925,-1844l6935,-1844,6935,-1863,6925,-1863,6925,-1844xe" filled="true" fillcolor="#000000" stroked="false">
                <v:path arrowok="t"/>
                <v:fill type="solid"/>
              </v:shape>
            </v:group>
            <v:group style="position:absolute;left:6925;top:-1844;width:10;height:20" coordorigin="6925,-1844" coordsize="10,20">
              <v:shape style="position:absolute;left:6925;top:-1844;width:10;height:20" coordorigin="6925,-1844" coordsize="10,20" path="m6925,-1824l6935,-1824,6935,-1844,6925,-1844,6925,-1824xe" filled="true" fillcolor="#000000" stroked="false">
                <v:path arrowok="t"/>
                <v:fill type="solid"/>
              </v:shape>
            </v:group>
            <v:group style="position:absolute;left:6925;top:-1824;width:10;height:20" coordorigin="6925,-1824" coordsize="10,20">
              <v:shape style="position:absolute;left:6925;top:-1824;width:10;height:20" coordorigin="6925,-1824" coordsize="10,20" path="m6925,-1805l6935,-1805,6935,-1824,6925,-1824,6925,-1805xe" filled="true" fillcolor="#000000" stroked="false">
                <v:path arrowok="t"/>
                <v:fill type="solid"/>
              </v:shape>
            </v:group>
            <v:group style="position:absolute;left:6925;top:-1805;width:10;height:20" coordorigin="6925,-1805" coordsize="10,20">
              <v:shape style="position:absolute;left:6925;top:-1805;width:10;height:20" coordorigin="6925,-1805" coordsize="10,20" path="m6925,-1786l6935,-1786,6935,-1805,6925,-1805,6925,-1786xe" filled="true" fillcolor="#000000" stroked="false">
                <v:path arrowok="t"/>
                <v:fill type="solid"/>
              </v:shape>
            </v:group>
            <v:group style="position:absolute;left:6925;top:-1786;width:10;height:20" coordorigin="6925,-1786" coordsize="10,20">
              <v:shape style="position:absolute;left:6925;top:-1786;width:10;height:20" coordorigin="6925,-1786" coordsize="10,20" path="m6925,-1766l6935,-1766,6935,-1786,6925,-1786,6925,-1766xe" filled="true" fillcolor="#000000" stroked="false">
                <v:path arrowok="t"/>
                <v:fill type="solid"/>
              </v:shape>
            </v:group>
            <v:group style="position:absolute;left:6925;top:-1766;width:10;height:20" coordorigin="6925,-1766" coordsize="10,20">
              <v:shape style="position:absolute;left:6925;top:-1766;width:10;height:20" coordorigin="6925,-1766" coordsize="10,20" path="m6925,-1747l6935,-1747,6935,-1766,6925,-1766,6925,-1747xe" filled="true" fillcolor="#000000" stroked="false">
                <v:path arrowok="t"/>
                <v:fill type="solid"/>
              </v:shape>
            </v:group>
            <v:group style="position:absolute;left:6925;top:-1747;width:10;height:20" coordorigin="6925,-1747" coordsize="10,20">
              <v:shape style="position:absolute;left:6925;top:-1747;width:10;height:20" coordorigin="6925,-1747" coordsize="10,20" path="m6925,-1728l6935,-1728,6935,-1747,6925,-1747,6925,-1728xe" filled="true" fillcolor="#000000" stroked="false">
                <v:path arrowok="t"/>
                <v:fill type="solid"/>
              </v:shape>
            </v:group>
            <v:group style="position:absolute;left:6925;top:-1728;width:10;height:20" coordorigin="6925,-1728" coordsize="10,20">
              <v:shape style="position:absolute;left:6925;top:-1728;width:10;height:20" coordorigin="6925,-1728" coordsize="10,20" path="m6925,-1709l6935,-1709,6935,-1728,6925,-1728,6925,-1709xe" filled="true" fillcolor="#000000" stroked="false">
                <v:path arrowok="t"/>
                <v:fill type="solid"/>
              </v:shape>
            </v:group>
            <v:group style="position:absolute;left:6925;top:-1709;width:10;height:20" coordorigin="6925,-1709" coordsize="10,20">
              <v:shape style="position:absolute;left:6925;top:-1709;width:10;height:20" coordorigin="6925,-1709" coordsize="10,20" path="m6925,-1690l6935,-1690,6935,-1709,6925,-1709,6925,-1690xe" filled="true" fillcolor="#000000" stroked="false">
                <v:path arrowok="t"/>
                <v:fill type="solid"/>
              </v:shape>
            </v:group>
            <v:group style="position:absolute;left:6925;top:-1690;width:10;height:20" coordorigin="6925,-1690" coordsize="10,20">
              <v:shape style="position:absolute;left:6925;top:-1690;width:10;height:20" coordorigin="6925,-1690" coordsize="10,20" path="m6925,-1670l6935,-1670,6935,-1690,6925,-1690,6925,-1670xe" filled="true" fillcolor="#000000" stroked="false">
                <v:path arrowok="t"/>
                <v:fill type="solid"/>
              </v:shape>
            </v:group>
            <v:group style="position:absolute;left:6925;top:-1670;width:10;height:20" coordorigin="6925,-1670" coordsize="10,20">
              <v:shape style="position:absolute;left:6925;top:-1670;width:10;height:20" coordorigin="6925,-1670" coordsize="10,20" path="m6925,-1651l6935,-1651,6935,-1670,6925,-1670,6925,-1651xe" filled="true" fillcolor="#000000" stroked="false">
                <v:path arrowok="t"/>
                <v:fill type="solid"/>
              </v:shape>
            </v:group>
            <v:group style="position:absolute;left:6925;top:-1645;width:10;height:2" coordorigin="6925,-1645" coordsize="10,2">
              <v:shape style="position:absolute;left:6925;top:-1645;width:10;height:2" coordorigin="6925,-1645" coordsize="10,0" path="m6925,-1645l6935,-1645e" filled="false" stroked="true" strokeweight=".600010pt" strokecolor="#000000">
                <v:path arrowok="t"/>
              </v:shape>
              <v:shape style="position:absolute;left:871;top:-1639;width:4635;height:10" type="#_x0000_t75" stroked="false">
                <v:imagedata r:id="rId1661" o:title=""/>
              </v:shape>
              <v:shape style="position:absolute;left:5502;top:-1639;width:1424;height:10" type="#_x0000_t75" stroked="false">
                <v:imagedata r:id="rId1662" o:title=""/>
              </v:shape>
              <v:shape style="position:absolute;left:6921;top:-1639;width:854;height:10" type="#_x0000_t75" stroked="false">
                <v:imagedata r:id="rId196" o:title=""/>
              </v:shape>
              <v:shape style="position:absolute;left:7770;top:-1639;width:2273;height:10" type="#_x0000_t75" stroked="false">
                <v:imagedata r:id="rId269" o:title=""/>
              </v:shape>
            </v:group>
            <v:group style="position:absolute;left:6925;top:-1630;width:10;height:20" coordorigin="6925,-1630" coordsize="10,20">
              <v:shape style="position:absolute;left:6925;top:-1630;width:10;height:20" coordorigin="6925,-1630" coordsize="10,20" path="m6925,-1610l6935,-1610,6935,-1630,6925,-1630,6925,-1610xe" filled="true" fillcolor="#000000" stroked="false">
                <v:path arrowok="t"/>
                <v:fill type="solid"/>
              </v:shape>
            </v:group>
            <v:group style="position:absolute;left:6925;top:-1610;width:10;height:20" coordorigin="6925,-1610" coordsize="10,20">
              <v:shape style="position:absolute;left:6925;top:-1610;width:10;height:20" coordorigin="6925,-1610" coordsize="10,20" path="m6925,-1591l6935,-1591,6935,-1610,6925,-1610,6925,-1591xe" filled="true" fillcolor="#000000" stroked="false">
                <v:path arrowok="t"/>
                <v:fill type="solid"/>
              </v:shape>
            </v:group>
            <v:group style="position:absolute;left:6925;top:-1591;width:10;height:20" coordorigin="6925,-1591" coordsize="10,20">
              <v:shape style="position:absolute;left:6925;top:-1591;width:10;height:20" coordorigin="6925,-1591" coordsize="10,20" path="m6925,-1572l6935,-1572,6935,-1591,6925,-1591,6925,-1572xe" filled="true" fillcolor="#000000" stroked="false">
                <v:path arrowok="t"/>
                <v:fill type="solid"/>
              </v:shape>
            </v:group>
            <v:group style="position:absolute;left:6925;top:-1572;width:10;height:20" coordorigin="6925,-1572" coordsize="10,20">
              <v:shape style="position:absolute;left:6925;top:-1572;width:10;height:20" coordorigin="6925,-1572" coordsize="10,20" path="m6925,-1553l6935,-1553,6935,-1572,6925,-1572,6925,-1553xe" filled="true" fillcolor="#000000" stroked="false">
                <v:path arrowok="t"/>
                <v:fill type="solid"/>
              </v:shape>
            </v:group>
            <v:group style="position:absolute;left:6925;top:-1553;width:10;height:20" coordorigin="6925,-1553" coordsize="10,20">
              <v:shape style="position:absolute;left:6925;top:-1553;width:10;height:20" coordorigin="6925,-1553" coordsize="10,20" path="m6925,-1534l6935,-1534,6935,-1553,6925,-1553,6925,-1534xe" filled="true" fillcolor="#000000" stroked="false">
                <v:path arrowok="t"/>
                <v:fill type="solid"/>
              </v:shape>
            </v:group>
            <v:group style="position:absolute;left:6925;top:-1534;width:10;height:20" coordorigin="6925,-1534" coordsize="10,20">
              <v:shape style="position:absolute;left:6925;top:-1534;width:10;height:20" coordorigin="6925,-1534" coordsize="10,20" path="m6925,-1514l6935,-1514,6935,-1534,6925,-1534,6925,-1514xe" filled="true" fillcolor="#000000" stroked="false">
                <v:path arrowok="t"/>
                <v:fill type="solid"/>
              </v:shape>
            </v:group>
            <v:group style="position:absolute;left:6925;top:-1514;width:10;height:20" coordorigin="6925,-1514" coordsize="10,20">
              <v:shape style="position:absolute;left:6925;top:-1514;width:10;height:20" coordorigin="6925,-1514" coordsize="10,20" path="m6925,-1495l6935,-1495,6935,-1514,6925,-1514,6925,-1495xe" filled="true" fillcolor="#000000" stroked="false">
                <v:path arrowok="t"/>
                <v:fill type="solid"/>
              </v:shape>
            </v:group>
            <v:group style="position:absolute;left:6925;top:-1495;width:10;height:20" coordorigin="6925,-1495" coordsize="10,20">
              <v:shape style="position:absolute;left:6925;top:-1495;width:10;height:20" coordorigin="6925,-1495" coordsize="10,20" path="m6925,-1476l6935,-1476,6935,-1495,6925,-1495,6925,-1476xe" filled="true" fillcolor="#000000" stroked="false">
                <v:path arrowok="t"/>
                <v:fill type="solid"/>
              </v:shape>
            </v:group>
            <v:group style="position:absolute;left:6925;top:-1476;width:10;height:20" coordorigin="6925,-1476" coordsize="10,20">
              <v:shape style="position:absolute;left:6925;top:-1476;width:10;height:20" coordorigin="6925,-1476" coordsize="10,20" path="m6925,-1457l6935,-1457,6935,-1476,6925,-1476,6925,-1457xe" filled="true" fillcolor="#000000" stroked="false">
                <v:path arrowok="t"/>
                <v:fill type="solid"/>
              </v:shape>
            </v:group>
            <v:group style="position:absolute;left:6925;top:-1457;width:10;height:20" coordorigin="6925,-1457" coordsize="10,20">
              <v:shape style="position:absolute;left:6925;top:-1457;width:10;height:20" coordorigin="6925,-1457" coordsize="10,20" path="m6925,-1438l6935,-1438,6935,-1457,6925,-1457,6925,-1438xe" filled="true" fillcolor="#000000" stroked="false">
                <v:path arrowok="t"/>
                <v:fill type="solid"/>
              </v:shape>
            </v:group>
            <v:group style="position:absolute;left:6925;top:-1438;width:10;height:20" coordorigin="6925,-1438" coordsize="10,20">
              <v:shape style="position:absolute;left:6925;top:-1438;width:10;height:20" coordorigin="6925,-1438" coordsize="10,20" path="m6925,-1418l6935,-1418,6935,-1438,6925,-1438,6925,-1418xe" filled="true" fillcolor="#000000" stroked="false">
                <v:path arrowok="t"/>
                <v:fill type="solid"/>
              </v:shape>
            </v:group>
            <v:group style="position:absolute;left:6925;top:-1418;width:10;height:20" coordorigin="6925,-1418" coordsize="10,20">
              <v:shape style="position:absolute;left:6925;top:-1418;width:10;height:20" coordorigin="6925,-1418" coordsize="10,20" path="m6925,-1399l6935,-1399,6935,-1418,6925,-1418,6925,-1399xe" filled="true" fillcolor="#000000" stroked="false">
                <v:path arrowok="t"/>
                <v:fill type="solid"/>
              </v:shape>
            </v:group>
            <v:group style="position:absolute;left:6925;top:-1399;width:10;height:20" coordorigin="6925,-1399" coordsize="10,20">
              <v:shape style="position:absolute;left:6925;top:-1399;width:10;height:20" coordorigin="6925,-1399" coordsize="10,20" path="m6925,-1380l6935,-1380,6935,-1399,6925,-1399,6925,-1380xe" filled="true" fillcolor="#000000" stroked="false">
                <v:path arrowok="t"/>
                <v:fill type="solid"/>
              </v:shape>
            </v:group>
            <v:group style="position:absolute;left:6925;top:-1380;width:10;height:20" coordorigin="6925,-1380" coordsize="10,20">
              <v:shape style="position:absolute;left:6925;top:-1380;width:10;height:20" coordorigin="6925,-1380" coordsize="10,20" path="m6925,-1361l6935,-1361,6935,-1380,6925,-1380,6925,-1361xe" filled="true" fillcolor="#000000" stroked="false">
                <v:path arrowok="t"/>
                <v:fill type="solid"/>
              </v:shape>
            </v:group>
            <v:group style="position:absolute;left:6925;top:-1361;width:10;height:20" coordorigin="6925,-1361" coordsize="10,20">
              <v:shape style="position:absolute;left:6925;top:-1361;width:10;height:20" coordorigin="6925,-1361" coordsize="10,20" path="m6925,-1342l6935,-1342,6935,-1361,6925,-1361,6925,-1342xe" filled="true" fillcolor="#000000" stroked="false">
                <v:path arrowok="t"/>
                <v:fill type="solid"/>
              </v:shape>
            </v:group>
            <v:group style="position:absolute;left:6925;top:-1342;width:10;height:20" coordorigin="6925,-1342" coordsize="10,20">
              <v:shape style="position:absolute;left:6925;top:-1342;width:10;height:20" coordorigin="6925,-1342" coordsize="10,20" path="m6925,-1322l6935,-1322,6935,-1342,6925,-1342,6925,-1322xe" filled="true" fillcolor="#000000" stroked="false">
                <v:path arrowok="t"/>
                <v:fill type="solid"/>
              </v:shape>
            </v:group>
            <v:group style="position:absolute;left:6925;top:-1322;width:10;height:20" coordorigin="6925,-1322" coordsize="10,20">
              <v:shape style="position:absolute;left:6925;top:-1322;width:10;height:20" coordorigin="6925,-1322" coordsize="10,20" path="m6925,-1303l6935,-1303,6935,-1322,6925,-1322,6925,-1303xe" filled="true" fillcolor="#000000" stroked="false">
                <v:path arrowok="t"/>
                <v:fill type="solid"/>
              </v:shape>
            </v:group>
            <v:group style="position:absolute;left:6925;top:-1303;width:10;height:20" coordorigin="6925,-1303" coordsize="10,20">
              <v:shape style="position:absolute;left:6925;top:-1303;width:10;height:20" coordorigin="6925,-1303" coordsize="10,20" path="m6925,-1284l6935,-1284,6935,-1303,6925,-1303,6925,-1284xe" filled="true" fillcolor="#000000" stroked="false">
                <v:path arrowok="t"/>
                <v:fill type="solid"/>
              </v:shape>
            </v:group>
            <v:group style="position:absolute;left:6925;top:-1284;width:10;height:20" coordorigin="6925,-1284" coordsize="10,20">
              <v:shape style="position:absolute;left:6925;top:-1284;width:10;height:20" coordorigin="6925,-1284" coordsize="10,20" path="m6925,-1265l6935,-1265,6935,-1284,6925,-1284,6925,-1265xe" filled="true" fillcolor="#000000" stroked="false">
                <v:path arrowok="t"/>
                <v:fill type="solid"/>
              </v:shape>
            </v:group>
            <v:group style="position:absolute;left:6925;top:-1265;width:10;height:20" coordorigin="6925,-1265" coordsize="10,20">
              <v:shape style="position:absolute;left:6925;top:-1265;width:10;height:20" coordorigin="6925,-1265" coordsize="10,20" path="m6925,-1246l6935,-1246,6935,-1265,6925,-1265,6925,-1246xe" filled="true" fillcolor="#000000" stroked="false">
                <v:path arrowok="t"/>
                <v:fill type="solid"/>
              </v:shape>
            </v:group>
            <v:group style="position:absolute;left:6925;top:-1238;width:10;height:2" coordorigin="6925,-1238" coordsize="10,2">
              <v:shape style="position:absolute;left:6925;top:-1238;width:10;height:2" coordorigin="6925,-1238" coordsize="10,0" path="m6925,-1238l6935,-1238e" filled="false" stroked="true" strokeweight=".72pt" strokecolor="#000000">
                <v:path arrowok="t"/>
              </v:shape>
              <v:shape style="position:absolute;left:857;top:-1322;width:4669;height:101" type="#_x0000_t75" stroked="false">
                <v:imagedata r:id="rId1663" o:title=""/>
              </v:shape>
              <v:shape style="position:absolute;left:5502;top:-1231;width:1424;height:10" type="#_x0000_t75" stroked="false">
                <v:imagedata r:id="rId1662" o:title=""/>
              </v:shape>
              <v:shape style="position:absolute;left:6921;top:-1231;width:854;height:10" type="#_x0000_t75" stroked="false">
                <v:imagedata r:id="rId196" o:title=""/>
              </v:shape>
              <v:shape style="position:absolute;left:7770;top:-1231;width:2273;height:10" type="#_x0000_t75" stroked="false">
                <v:imagedata r:id="rId269" o:title=""/>
              </v:shape>
            </v:group>
            <v:group style="position:absolute;left:6925;top:-1222;width:10;height:20" coordorigin="6925,-1222" coordsize="10,20">
              <v:shape style="position:absolute;left:6925;top:-1222;width:10;height:20" coordorigin="6925,-1222" coordsize="10,20" path="m6925,-1202l6935,-1202,6935,-1222,6925,-1222,6925,-1202xe" filled="true" fillcolor="#000000" stroked="false">
                <v:path arrowok="t"/>
                <v:fill type="solid"/>
              </v:shape>
            </v:group>
            <v:group style="position:absolute;left:6925;top:-1202;width:10;height:20" coordorigin="6925,-1202" coordsize="10,20">
              <v:shape style="position:absolute;left:6925;top:-1202;width:10;height:20" coordorigin="6925,-1202" coordsize="10,20" path="m6925,-1183l6935,-1183,6935,-1202,6925,-1202,6925,-1183xe" filled="true" fillcolor="#000000" stroked="false">
                <v:path arrowok="t"/>
                <v:fill type="solid"/>
              </v:shape>
            </v:group>
            <v:group style="position:absolute;left:6925;top:-1183;width:10;height:20" coordorigin="6925,-1183" coordsize="10,20">
              <v:shape style="position:absolute;left:6925;top:-1183;width:10;height:20" coordorigin="6925,-1183" coordsize="10,20" path="m6925,-1164l6935,-1164,6935,-1183,6925,-1183,6925,-1164xe" filled="true" fillcolor="#000000" stroked="false">
                <v:path arrowok="t"/>
                <v:fill type="solid"/>
              </v:shape>
            </v:group>
            <v:group style="position:absolute;left:6925;top:-1164;width:10;height:20" coordorigin="6925,-1164" coordsize="10,20">
              <v:shape style="position:absolute;left:6925;top:-1164;width:10;height:20" coordorigin="6925,-1164" coordsize="10,20" path="m6925,-1145l6935,-1145,6935,-1164,6925,-1164,6925,-1145xe" filled="true" fillcolor="#000000" stroked="false">
                <v:path arrowok="t"/>
                <v:fill type="solid"/>
              </v:shape>
            </v:group>
            <v:group style="position:absolute;left:6925;top:-1145;width:10;height:20" coordorigin="6925,-1145" coordsize="10,20">
              <v:shape style="position:absolute;left:6925;top:-1145;width:10;height:20" coordorigin="6925,-1145" coordsize="10,20" path="m6925,-1126l6935,-1126,6935,-1145,6925,-1145,6925,-1126xe" filled="true" fillcolor="#000000" stroked="false">
                <v:path arrowok="t"/>
                <v:fill type="solid"/>
              </v:shape>
            </v:group>
            <v:group style="position:absolute;left:6925;top:-1126;width:10;height:20" coordorigin="6925,-1126" coordsize="10,20">
              <v:shape style="position:absolute;left:6925;top:-1126;width:10;height:20" coordorigin="6925,-1126" coordsize="10,20" path="m6925,-1106l6935,-1106,6935,-1126,6925,-1126,6925,-1106xe" filled="true" fillcolor="#000000" stroked="false">
                <v:path arrowok="t"/>
                <v:fill type="solid"/>
              </v:shape>
            </v:group>
            <v:group style="position:absolute;left:6925;top:-1106;width:10;height:20" coordorigin="6925,-1106" coordsize="10,20">
              <v:shape style="position:absolute;left:6925;top:-1106;width:10;height:20" coordorigin="6925,-1106" coordsize="10,20" path="m6925,-1087l6935,-1087,6935,-1106,6925,-1106,6925,-1087xe" filled="true" fillcolor="#000000" stroked="false">
                <v:path arrowok="t"/>
                <v:fill type="solid"/>
              </v:shape>
            </v:group>
            <v:group style="position:absolute;left:6925;top:-1087;width:10;height:20" coordorigin="6925,-1087" coordsize="10,20">
              <v:shape style="position:absolute;left:6925;top:-1087;width:10;height:20" coordorigin="6925,-1087" coordsize="10,20" path="m6925,-1068l6935,-1068,6935,-1087,6925,-1087,6925,-1068xe" filled="true" fillcolor="#000000" stroked="false">
                <v:path arrowok="t"/>
                <v:fill type="solid"/>
              </v:shape>
            </v:group>
            <v:group style="position:absolute;left:6925;top:-1068;width:10;height:20" coordorigin="6925,-1068" coordsize="10,20">
              <v:shape style="position:absolute;left:6925;top:-1068;width:10;height:20" coordorigin="6925,-1068" coordsize="10,20" path="m6925,-1049l6935,-1049,6935,-1068,6925,-1068,6925,-1049xe" filled="true" fillcolor="#000000" stroked="false">
                <v:path arrowok="t"/>
                <v:fill type="solid"/>
              </v:shape>
            </v:group>
            <v:group style="position:absolute;left:6925;top:-1049;width:10;height:20" coordorigin="6925,-1049" coordsize="10,20">
              <v:shape style="position:absolute;left:6925;top:-1049;width:10;height:20" coordorigin="6925,-1049" coordsize="10,20" path="m6925,-1030l6935,-1030,6935,-1049,6925,-1049,6925,-1030xe" filled="true" fillcolor="#000000" stroked="false">
                <v:path arrowok="t"/>
                <v:fill type="solid"/>
              </v:shape>
            </v:group>
            <v:group style="position:absolute;left:6925;top:-1030;width:10;height:20" coordorigin="6925,-1030" coordsize="10,20">
              <v:shape style="position:absolute;left:6925;top:-1030;width:10;height:20" coordorigin="6925,-1030" coordsize="10,20" path="m6925,-1010l6935,-1010,6935,-1030,6925,-1030,6925,-1010xe" filled="true" fillcolor="#000000" stroked="false">
                <v:path arrowok="t"/>
                <v:fill type="solid"/>
              </v:shape>
            </v:group>
            <v:group style="position:absolute;left:6925;top:-1010;width:10;height:20" coordorigin="6925,-1010" coordsize="10,20">
              <v:shape style="position:absolute;left:6925;top:-1010;width:10;height:20" coordorigin="6925,-1010" coordsize="10,20" path="m6925,-991l6935,-991,6935,-1010,6925,-1010,6925,-991xe" filled="true" fillcolor="#000000" stroked="false">
                <v:path arrowok="t"/>
                <v:fill type="solid"/>
              </v:shape>
            </v:group>
            <v:group style="position:absolute;left:6925;top:-991;width:10;height:20" coordorigin="6925,-991" coordsize="10,20">
              <v:shape style="position:absolute;left:6925;top:-991;width:10;height:20" coordorigin="6925,-991" coordsize="10,20" path="m6925,-972l6935,-972,6935,-991,6925,-991,6925,-972xe" filled="true" fillcolor="#000000" stroked="false">
                <v:path arrowok="t"/>
                <v:fill type="solid"/>
              </v:shape>
            </v:group>
            <v:group style="position:absolute;left:6925;top:-972;width:10;height:20" coordorigin="6925,-972" coordsize="10,20">
              <v:shape style="position:absolute;left:6925;top:-972;width:10;height:20" coordorigin="6925,-972" coordsize="10,20" path="m6925,-953l6935,-953,6935,-972,6925,-972,6925,-953xe" filled="true" fillcolor="#000000" stroked="false">
                <v:path arrowok="t"/>
                <v:fill type="solid"/>
              </v:shape>
            </v:group>
            <v:group style="position:absolute;left:6925;top:-953;width:10;height:20" coordorigin="6925,-953" coordsize="10,20">
              <v:shape style="position:absolute;left:6925;top:-953;width:10;height:20" coordorigin="6925,-953" coordsize="10,20" path="m6925,-934l6935,-934,6935,-953,6925,-953,6925,-934xe" filled="true" fillcolor="#000000" stroked="false">
                <v:path arrowok="t"/>
                <v:fill type="solid"/>
              </v:shape>
            </v:group>
            <v:group style="position:absolute;left:6925;top:-934;width:10;height:20" coordorigin="6925,-934" coordsize="10,20">
              <v:shape style="position:absolute;left:6925;top:-934;width:10;height:20" coordorigin="6925,-934" coordsize="10,20" path="m6925,-914l6935,-914,6935,-934,6925,-934,6925,-914xe" filled="true" fillcolor="#000000" stroked="false">
                <v:path arrowok="t"/>
                <v:fill type="solid"/>
              </v:shape>
            </v:group>
            <v:group style="position:absolute;left:6925;top:-914;width:10;height:20" coordorigin="6925,-914" coordsize="10,20">
              <v:shape style="position:absolute;left:6925;top:-914;width:10;height:20" coordorigin="6925,-914" coordsize="10,20" path="m6925,-895l6935,-895,6935,-914,6925,-914,6925,-895xe" filled="true" fillcolor="#000000" stroked="false">
                <v:path arrowok="t"/>
                <v:fill type="solid"/>
              </v:shape>
            </v:group>
            <v:group style="position:absolute;left:6925;top:-895;width:10;height:20" coordorigin="6925,-895" coordsize="10,20">
              <v:shape style="position:absolute;left:6925;top:-895;width:10;height:20" coordorigin="6925,-895" coordsize="10,20" path="m6925,-876l6935,-876,6935,-895,6925,-895,6925,-876xe" filled="true" fillcolor="#000000" stroked="false">
                <v:path arrowok="t"/>
                <v:fill type="solid"/>
              </v:shape>
            </v:group>
            <v:group style="position:absolute;left:6925;top:-876;width:10;height:20" coordorigin="6925,-876" coordsize="10,20">
              <v:shape style="position:absolute;left:6925;top:-876;width:10;height:20" coordorigin="6925,-876" coordsize="10,20" path="m6925,-857l6935,-857,6935,-876,6925,-876,6925,-857xe" filled="true" fillcolor="#000000" stroked="false">
                <v:path arrowok="t"/>
                <v:fill type="solid"/>
              </v:shape>
            </v:group>
            <v:group style="position:absolute;left:6925;top:-857;width:10;height:20" coordorigin="6925,-857" coordsize="10,20">
              <v:shape style="position:absolute;left:6925;top:-857;width:10;height:20" coordorigin="6925,-857" coordsize="10,20" path="m6925,-838l6935,-838,6935,-857,6925,-857,6925,-838xe" filled="true" fillcolor="#000000" stroked="false">
                <v:path arrowok="t"/>
                <v:fill type="solid"/>
              </v:shape>
            </v:group>
            <v:group style="position:absolute;left:6925;top:-830;width:10;height:2" coordorigin="6925,-830" coordsize="10,2">
              <v:shape style="position:absolute;left:6925;top:-830;width:10;height:2" coordorigin="6925,-830" coordsize="10,0" path="m6925,-830l6935,-830e" filled="false" stroked="true" strokeweight=".72pt" strokecolor="#000000">
                <v:path arrowok="t"/>
              </v:shape>
              <v:shape style="position:absolute;left:857;top:-914;width:4669;height:101" type="#_x0000_t75" stroked="false">
                <v:imagedata r:id="rId1664" o:title=""/>
              </v:shape>
              <v:shape style="position:absolute;left:5502;top:-823;width:1424;height:10" type="#_x0000_t75" stroked="false">
                <v:imagedata r:id="rId1662" o:title=""/>
              </v:shape>
              <v:shape style="position:absolute;left:6921;top:-823;width:854;height:10" type="#_x0000_t75" stroked="false">
                <v:imagedata r:id="rId196" o:title=""/>
              </v:shape>
              <v:shape style="position:absolute;left:7770;top:-823;width:2273;height:10" type="#_x0000_t75" stroked="false">
                <v:imagedata r:id="rId269" o:title=""/>
              </v:shape>
            </v:group>
            <v:group style="position:absolute;left:6925;top:-814;width:10;height:20" coordorigin="6925,-814" coordsize="10,20">
              <v:shape style="position:absolute;left:6925;top:-814;width:10;height:20" coordorigin="6925,-814" coordsize="10,20" path="m6925,-794l6935,-794,6935,-814,6925,-814,6925,-794xe" filled="true" fillcolor="#000000" stroked="false">
                <v:path arrowok="t"/>
                <v:fill type="solid"/>
              </v:shape>
            </v:group>
            <v:group style="position:absolute;left:6925;top:-794;width:10;height:20" coordorigin="6925,-794" coordsize="10,20">
              <v:shape style="position:absolute;left:6925;top:-794;width:10;height:20" coordorigin="6925,-794" coordsize="10,20" path="m6925,-775l6935,-775,6935,-794,6925,-794,6925,-775xe" filled="true" fillcolor="#000000" stroked="false">
                <v:path arrowok="t"/>
                <v:fill type="solid"/>
              </v:shape>
            </v:group>
            <v:group style="position:absolute;left:6925;top:-775;width:10;height:20" coordorigin="6925,-775" coordsize="10,20">
              <v:shape style="position:absolute;left:6925;top:-775;width:10;height:20" coordorigin="6925,-775" coordsize="10,20" path="m6925,-756l6935,-756,6935,-775,6925,-775,6925,-756xe" filled="true" fillcolor="#000000" stroked="false">
                <v:path arrowok="t"/>
                <v:fill type="solid"/>
              </v:shape>
            </v:group>
            <v:group style="position:absolute;left:6925;top:-756;width:10;height:20" coordorigin="6925,-756" coordsize="10,20">
              <v:shape style="position:absolute;left:6925;top:-756;width:10;height:20" coordorigin="6925,-756" coordsize="10,20" path="m6925,-737l6935,-737,6935,-756,6925,-756,6925,-737xe" filled="true" fillcolor="#000000" stroked="false">
                <v:path arrowok="t"/>
                <v:fill type="solid"/>
              </v:shape>
            </v:group>
            <v:group style="position:absolute;left:6925;top:-737;width:10;height:20" coordorigin="6925,-737" coordsize="10,20">
              <v:shape style="position:absolute;left:6925;top:-737;width:10;height:20" coordorigin="6925,-737" coordsize="10,20" path="m6925,-718l6935,-718,6935,-737,6925,-737,6925,-718xe" filled="true" fillcolor="#000000" stroked="false">
                <v:path arrowok="t"/>
                <v:fill type="solid"/>
              </v:shape>
            </v:group>
            <v:group style="position:absolute;left:6925;top:-718;width:10;height:20" coordorigin="6925,-718" coordsize="10,20">
              <v:shape style="position:absolute;left:6925;top:-718;width:10;height:20" coordorigin="6925,-718" coordsize="10,20" path="m6925,-698l6935,-698,6935,-718,6925,-718,6925,-698xe" filled="true" fillcolor="#000000" stroked="false">
                <v:path arrowok="t"/>
                <v:fill type="solid"/>
              </v:shape>
            </v:group>
            <v:group style="position:absolute;left:6925;top:-698;width:10;height:20" coordorigin="6925,-698" coordsize="10,20">
              <v:shape style="position:absolute;left:6925;top:-698;width:10;height:20" coordorigin="6925,-698" coordsize="10,20" path="m6925,-679l6935,-679,6935,-698,6925,-698,6925,-679xe" filled="true" fillcolor="#000000" stroked="false">
                <v:path arrowok="t"/>
                <v:fill type="solid"/>
              </v:shape>
            </v:group>
            <v:group style="position:absolute;left:6925;top:-679;width:10;height:20" coordorigin="6925,-679" coordsize="10,20">
              <v:shape style="position:absolute;left:6925;top:-679;width:10;height:20" coordorigin="6925,-679" coordsize="10,20" path="m6925,-660l6935,-660,6935,-679,6925,-679,6925,-660xe" filled="true" fillcolor="#000000" stroked="false">
                <v:path arrowok="t"/>
                <v:fill type="solid"/>
              </v:shape>
            </v:group>
            <v:group style="position:absolute;left:6925;top:-660;width:10;height:20" coordorigin="6925,-660" coordsize="10,20">
              <v:shape style="position:absolute;left:6925;top:-660;width:10;height:20" coordorigin="6925,-660" coordsize="10,20" path="m6925,-641l6935,-641,6935,-660,6925,-660,6925,-641xe" filled="true" fillcolor="#000000" stroked="false">
                <v:path arrowok="t"/>
                <v:fill type="solid"/>
              </v:shape>
            </v:group>
            <v:group style="position:absolute;left:6925;top:-641;width:10;height:20" coordorigin="6925,-641" coordsize="10,20">
              <v:shape style="position:absolute;left:6925;top:-641;width:10;height:20" coordorigin="6925,-641" coordsize="10,20" path="m6925,-622l6935,-622,6935,-641,6925,-641,6925,-622xe" filled="true" fillcolor="#000000" stroked="false">
                <v:path arrowok="t"/>
                <v:fill type="solid"/>
              </v:shape>
            </v:group>
            <v:group style="position:absolute;left:6925;top:-622;width:10;height:20" coordorigin="6925,-622" coordsize="10,20">
              <v:shape style="position:absolute;left:6925;top:-622;width:10;height:20" coordorigin="6925,-622" coordsize="10,20" path="m6925,-602l6935,-602,6935,-622,6925,-622,6925,-602xe" filled="true" fillcolor="#000000" stroked="false">
                <v:path arrowok="t"/>
                <v:fill type="solid"/>
              </v:shape>
            </v:group>
            <v:group style="position:absolute;left:6925;top:-602;width:10;height:20" coordorigin="6925,-602" coordsize="10,20">
              <v:shape style="position:absolute;left:6925;top:-602;width:10;height:20" coordorigin="6925,-602" coordsize="10,20" path="m6925,-583l6935,-583,6935,-602,6925,-602,6925,-583xe" filled="true" fillcolor="#000000" stroked="false">
                <v:path arrowok="t"/>
                <v:fill type="solid"/>
              </v:shape>
            </v:group>
            <v:group style="position:absolute;left:6925;top:-583;width:10;height:20" coordorigin="6925,-583" coordsize="10,20">
              <v:shape style="position:absolute;left:6925;top:-583;width:10;height:20" coordorigin="6925,-583" coordsize="10,20" path="m6925,-564l6935,-564,6935,-583,6925,-583,6925,-564xe" filled="true" fillcolor="#000000" stroked="false">
                <v:path arrowok="t"/>
                <v:fill type="solid"/>
              </v:shape>
            </v:group>
            <v:group style="position:absolute;left:6925;top:-564;width:10;height:20" coordorigin="6925,-564" coordsize="10,20">
              <v:shape style="position:absolute;left:6925;top:-564;width:10;height:20" coordorigin="6925,-564" coordsize="10,20" path="m6925,-545l6935,-545,6935,-564,6925,-564,6925,-545xe" filled="true" fillcolor="#000000" stroked="false">
                <v:path arrowok="t"/>
                <v:fill type="solid"/>
              </v:shape>
            </v:group>
            <v:group style="position:absolute;left:6925;top:-545;width:10;height:20" coordorigin="6925,-545" coordsize="10,20">
              <v:shape style="position:absolute;left:6925;top:-545;width:10;height:20" coordorigin="6925,-545" coordsize="10,20" path="m6925,-526l6935,-526,6935,-545,6925,-545,6925,-526xe" filled="true" fillcolor="#000000" stroked="false">
                <v:path arrowok="t"/>
                <v:fill type="solid"/>
              </v:shape>
            </v:group>
            <v:group style="position:absolute;left:6925;top:-526;width:10;height:20" coordorigin="6925,-526" coordsize="10,20">
              <v:shape style="position:absolute;left:6925;top:-526;width:10;height:20" coordorigin="6925,-526" coordsize="10,20" path="m6925,-506l6935,-506,6935,-526,6925,-526,6925,-506xe" filled="true" fillcolor="#000000" stroked="false">
                <v:path arrowok="t"/>
                <v:fill type="solid"/>
              </v:shape>
            </v:group>
            <v:group style="position:absolute;left:6925;top:-506;width:10;height:20" coordorigin="6925,-506" coordsize="10,20">
              <v:shape style="position:absolute;left:6925;top:-506;width:10;height:20" coordorigin="6925,-506" coordsize="10,20" path="m6925,-487l6935,-487,6935,-506,6925,-506,6925,-487xe" filled="true" fillcolor="#000000" stroked="false">
                <v:path arrowok="t"/>
                <v:fill type="solid"/>
              </v:shape>
            </v:group>
            <v:group style="position:absolute;left:6925;top:-487;width:10;height:20" coordorigin="6925,-487" coordsize="10,20">
              <v:shape style="position:absolute;left:6925;top:-487;width:10;height:20" coordorigin="6925,-487" coordsize="10,20" path="m6925,-468l6935,-468,6935,-487,6925,-487,6925,-468xe" filled="true" fillcolor="#000000" stroked="false">
                <v:path arrowok="t"/>
                <v:fill type="solid"/>
              </v:shape>
            </v:group>
            <v:group style="position:absolute;left:6925;top:-468;width:10;height:20" coordorigin="6925,-468" coordsize="10,20">
              <v:shape style="position:absolute;left:6925;top:-468;width:10;height:20" coordorigin="6925,-468" coordsize="10,20" path="m6925,-449l6935,-449,6935,-468,6925,-468,6925,-449xe" filled="true" fillcolor="#000000" stroked="false">
                <v:path arrowok="t"/>
                <v:fill type="solid"/>
              </v:shape>
            </v:group>
            <v:group style="position:absolute;left:6925;top:-449;width:10;height:20" coordorigin="6925,-449" coordsize="10,20">
              <v:shape style="position:absolute;left:6925;top:-449;width:10;height:20" coordorigin="6925,-449" coordsize="10,20" path="m6925,-430l6935,-430,6935,-449,6925,-449,6925,-430xe" filled="true" fillcolor="#000000" stroked="false">
                <v:path arrowok="t"/>
                <v:fill type="solid"/>
              </v:shape>
            </v:group>
            <v:group style="position:absolute;left:6925;top:-424;width:10;height:2" coordorigin="6925,-424" coordsize="10,2">
              <v:shape style="position:absolute;left:6925;top:-424;width:10;height:2" coordorigin="6925,-424" coordsize="10,0" path="m6925,-424l6935,-424e" filled="false" stroked="true" strokeweight=".60004pt" strokecolor="#000000">
                <v:path arrowok="t"/>
              </v:shape>
              <v:shape style="position:absolute;left:871;top:-418;width:4635;height:10" type="#_x0000_t75" stroked="false">
                <v:imagedata r:id="rId1661" o:title=""/>
              </v:shape>
              <v:shape style="position:absolute;left:5502;top:-418;width:1424;height:10" type="#_x0000_t75" stroked="false">
                <v:imagedata r:id="rId1662" o:title=""/>
              </v:shape>
              <v:shape style="position:absolute;left:6921;top:-418;width:854;height:10" type="#_x0000_t75" stroked="false">
                <v:imagedata r:id="rId196" o:title=""/>
              </v:shape>
              <v:shape style="position:absolute;left:7770;top:-418;width:2273;height:10" type="#_x0000_t75" stroked="false">
                <v:imagedata r:id="rId269" o:title=""/>
              </v:shape>
            </v:group>
            <v:group style="position:absolute;left:6925;top:-408;width:10;height:20" coordorigin="6925,-408" coordsize="10,20">
              <v:shape style="position:absolute;left:6925;top:-408;width:10;height:20" coordorigin="6925,-408" coordsize="10,20" path="m6925,-389l6935,-389,6935,-408,6925,-408,6925,-389xe" filled="true" fillcolor="#000000" stroked="false">
                <v:path arrowok="t"/>
                <v:fill type="solid"/>
              </v:shape>
            </v:group>
            <v:group style="position:absolute;left:6925;top:-389;width:10;height:20" coordorigin="6925,-389" coordsize="10,20">
              <v:shape style="position:absolute;left:6925;top:-389;width:10;height:20" coordorigin="6925,-389" coordsize="10,20" path="m6925,-370l6935,-370,6935,-389,6925,-389,6925,-370xe" filled="true" fillcolor="#000000" stroked="false">
                <v:path arrowok="t"/>
                <v:fill type="solid"/>
              </v:shape>
            </v:group>
            <v:group style="position:absolute;left:6925;top:-370;width:10;height:20" coordorigin="6925,-370" coordsize="10,20">
              <v:shape style="position:absolute;left:6925;top:-370;width:10;height:20" coordorigin="6925,-370" coordsize="10,20" path="m6925,-350l6935,-350,6935,-370,6925,-370,6925,-350xe" filled="true" fillcolor="#000000" stroked="false">
                <v:path arrowok="t"/>
                <v:fill type="solid"/>
              </v:shape>
            </v:group>
            <v:group style="position:absolute;left:6925;top:-350;width:10;height:20" coordorigin="6925,-350" coordsize="10,20">
              <v:shape style="position:absolute;left:6925;top:-350;width:10;height:20" coordorigin="6925,-350" coordsize="10,20" path="m6925,-331l6935,-331,6935,-350,6925,-350,6925,-331xe" filled="true" fillcolor="#000000" stroked="false">
                <v:path arrowok="t"/>
                <v:fill type="solid"/>
              </v:shape>
            </v:group>
            <v:group style="position:absolute;left:6925;top:-331;width:10;height:20" coordorigin="6925,-331" coordsize="10,20">
              <v:shape style="position:absolute;left:6925;top:-331;width:10;height:20" coordorigin="6925,-331" coordsize="10,20" path="m6925,-312l6935,-312,6935,-331,6925,-331,6925,-312xe" filled="true" fillcolor="#000000" stroked="false">
                <v:path arrowok="t"/>
                <v:fill type="solid"/>
              </v:shape>
            </v:group>
            <v:group style="position:absolute;left:6925;top:-312;width:10;height:20" coordorigin="6925,-312" coordsize="10,20">
              <v:shape style="position:absolute;left:6925;top:-312;width:10;height:20" coordorigin="6925,-312" coordsize="10,20" path="m6925,-293l6935,-293,6935,-312,6925,-312,6925,-293xe" filled="true" fillcolor="#000000" stroked="false">
                <v:path arrowok="t"/>
                <v:fill type="solid"/>
              </v:shape>
            </v:group>
            <v:group style="position:absolute;left:6925;top:-293;width:10;height:20" coordorigin="6925,-293" coordsize="10,20">
              <v:shape style="position:absolute;left:6925;top:-293;width:10;height:20" coordorigin="6925,-293" coordsize="10,20" path="m6925,-274l6935,-274,6935,-293,6925,-293,6925,-274xe" filled="true" fillcolor="#000000" stroked="false">
                <v:path arrowok="t"/>
                <v:fill type="solid"/>
              </v:shape>
            </v:group>
            <v:group style="position:absolute;left:6925;top:-274;width:10;height:20" coordorigin="6925,-274" coordsize="10,20">
              <v:shape style="position:absolute;left:6925;top:-274;width:10;height:20" coordorigin="6925,-274" coordsize="10,20" path="m6925,-254l6935,-254,6935,-274,6925,-274,6925,-254xe" filled="true" fillcolor="#000000" stroked="false">
                <v:path arrowok="t"/>
                <v:fill type="solid"/>
              </v:shape>
            </v:group>
            <v:group style="position:absolute;left:6925;top:-254;width:10;height:20" coordorigin="6925,-254" coordsize="10,20">
              <v:shape style="position:absolute;left:6925;top:-254;width:10;height:20" coordorigin="6925,-254" coordsize="10,20" path="m6925,-235l6935,-235,6935,-254,6925,-254,6925,-235xe" filled="true" fillcolor="#000000" stroked="false">
                <v:path arrowok="t"/>
                <v:fill type="solid"/>
              </v:shape>
            </v:group>
            <v:group style="position:absolute;left:6925;top:-235;width:10;height:20" coordorigin="6925,-235" coordsize="10,20">
              <v:shape style="position:absolute;left:6925;top:-235;width:10;height:20" coordorigin="6925,-235" coordsize="10,20" path="m6925,-216l6935,-216,6935,-235,6925,-235,6925,-216xe" filled="true" fillcolor="#000000" stroked="false">
                <v:path arrowok="t"/>
                <v:fill type="solid"/>
              </v:shape>
            </v:group>
            <v:group style="position:absolute;left:6925;top:-216;width:10;height:20" coordorigin="6925,-216" coordsize="10,20">
              <v:shape style="position:absolute;left:6925;top:-216;width:10;height:20" coordorigin="6925,-216" coordsize="10,20" path="m6925,-197l6935,-197,6935,-216,6925,-216,6925,-197xe" filled="true" fillcolor="#000000" stroked="false">
                <v:path arrowok="t"/>
                <v:fill type="solid"/>
              </v:shape>
            </v:group>
            <v:group style="position:absolute;left:6925;top:-197;width:10;height:20" coordorigin="6925,-197" coordsize="10,20">
              <v:shape style="position:absolute;left:6925;top:-197;width:10;height:20" coordorigin="6925,-197" coordsize="10,20" path="m6925,-178l6935,-178,6935,-197,6925,-197,6925,-178xe" filled="true" fillcolor="#000000" stroked="false">
                <v:path arrowok="t"/>
                <v:fill type="solid"/>
              </v:shape>
              <v:shape style="position:absolute;left:862;top:-10;width:10;height:10" type="#_x0000_t75" stroked="false">
                <v:imagedata r:id="rId1665" o:title=""/>
              </v:shape>
              <v:shape style="position:absolute;left:857;top:-10;width:4650;height:10" type="#_x0000_t75" stroked="false">
                <v:imagedata r:id="rId1659" o:title=""/>
              </v:shape>
              <v:shape style="position:absolute;left:5497;top:-101;width:1428;height:101" type="#_x0000_t75" stroked="false">
                <v:imagedata r:id="rId1666" o:title=""/>
              </v:shape>
            </v:group>
            <v:group style="position:absolute;left:6925;top:-178;width:10;height:20" coordorigin="6925,-178" coordsize="10,20">
              <v:shape style="position:absolute;left:6925;top:-178;width:10;height:20" coordorigin="6925,-178" coordsize="10,20" path="m6925,-158l6935,-158,6935,-178,6925,-178,6925,-158xe" filled="true" fillcolor="#000000" stroked="false">
                <v:path arrowok="t"/>
                <v:fill type="solid"/>
              </v:shape>
            </v:group>
            <v:group style="position:absolute;left:6925;top:-158;width:10;height:20" coordorigin="6925,-158" coordsize="10,20">
              <v:shape style="position:absolute;left:6925;top:-158;width:10;height:20" coordorigin="6925,-158" coordsize="10,20" path="m6925,-139l6935,-139,6935,-158,6925,-158,6925,-139xe" filled="true" fillcolor="#000000" stroked="false">
                <v:path arrowok="t"/>
                <v:fill type="solid"/>
              </v:shape>
            </v:group>
            <v:group style="position:absolute;left:6925;top:-139;width:10;height:20" coordorigin="6925,-139" coordsize="10,20">
              <v:shape style="position:absolute;left:6925;top:-139;width:10;height:20" coordorigin="6925,-139" coordsize="10,20" path="m6925,-120l6935,-120,6935,-139,6925,-139,6925,-120xe" filled="true" fillcolor="#000000" stroked="false">
                <v:path arrowok="t"/>
                <v:fill type="solid"/>
              </v:shape>
            </v:group>
            <v:group style="position:absolute;left:6925;top:-120;width:10;height:20" coordorigin="6925,-120" coordsize="10,20">
              <v:shape style="position:absolute;left:6925;top:-120;width:10;height:20" coordorigin="6925,-120" coordsize="10,20" path="m6925,-101l6935,-101,6935,-120,6925,-120,6925,-101xe" filled="true" fillcolor="#000000" stroked="false">
                <v:path arrowok="t"/>
                <v:fill type="solid"/>
              </v:shape>
              <v:shape style="position:absolute;left:6916;top:-101;width:859;height:101" type="#_x0000_t75" stroked="false">
                <v:imagedata r:id="rId1667" o:title=""/>
              </v:shape>
              <v:shape style="position:absolute;left:7785;top:-101;width:2278;height:101" type="#_x0000_t75" stroked="false">
                <v:imagedata r:id="rId1668" o:title=""/>
              </v:shape>
            </v:group>
            <v:group style="position:absolute;left:10044;top:-5;width:10;height:2" coordorigin="10044,-5" coordsize="10,2">
              <v:shape style="position:absolute;left:10044;top:-5;width:10;height:2" coordorigin="10044,-5" coordsize="10,0" path="m10044,-5l10053,-5e" filled="false" stroked="true" strokeweight=".47998pt" strokecolor="#000000">
                <v:path arrowok="t"/>
              </v:shape>
            </v:group>
            <w10:wrap type="none"/>
          </v:group>
        </w:pict>
      </w:r>
      <w:r>
        <w:rPr/>
        <w:pict>
          <v:group style="position:absolute;margin-left:42.840012pt;margin-top:15.60002pt;width:459.85pt;height:20.9pt;mso-position-horizontal-relative:page;mso-position-vertical-relative:paragraph;z-index:-1418200" coordorigin="857,312" coordsize="9197,418">
            <v:shape style="position:absolute;left:862;top:312;width:10;height:10" type="#_x0000_t75" stroked="false">
              <v:imagedata r:id="rId1669" o:title=""/>
            </v:shape>
            <v:shape style="position:absolute;left:857;top:312;width:4650;height:10" type="#_x0000_t75" stroked="false">
              <v:imagedata r:id="rId1659" o:title=""/>
            </v:shape>
            <v:shape style="position:absolute;left:5502;top:312;width:4551;height:10" type="#_x0000_t75" stroked="false">
              <v:imagedata r:id="rId1660" o:title=""/>
            </v:shape>
            <v:group style="position:absolute;left:5507;top:322;width:10;height:20" coordorigin="5507,322" coordsize="10,20">
              <v:shape style="position:absolute;left:5507;top:322;width:10;height:20" coordorigin="5507,322" coordsize="10,20" path="m5507,341l5516,341,5516,322,5507,322,5507,341xe" filled="true" fillcolor="#000000" stroked="false">
                <v:path arrowok="t"/>
                <v:fill type="solid"/>
              </v:shape>
            </v:group>
            <v:group style="position:absolute;left:5507;top:341;width:10;height:20" coordorigin="5507,341" coordsize="10,20">
              <v:shape style="position:absolute;left:5507;top:341;width:10;height:20" coordorigin="5507,341" coordsize="10,20" path="m5507,360l5516,360,5516,341,5507,341,5507,360xe" filled="true" fillcolor="#000000" stroked="false">
                <v:path arrowok="t"/>
                <v:fill type="solid"/>
              </v:shape>
            </v:group>
            <v:group style="position:absolute;left:5507;top:360;width:10;height:20" coordorigin="5507,360" coordsize="10,20">
              <v:shape style="position:absolute;left:5507;top:360;width:10;height:20" coordorigin="5507,360" coordsize="10,20" path="m5507,379l5516,379,5516,360,5507,360,5507,379xe" filled="true" fillcolor="#000000" stroked="false">
                <v:path arrowok="t"/>
                <v:fill type="solid"/>
              </v:shape>
            </v:group>
            <v:group style="position:absolute;left:5507;top:379;width:10;height:20" coordorigin="5507,379" coordsize="10,20">
              <v:shape style="position:absolute;left:5507;top:379;width:10;height:20" coordorigin="5507,379" coordsize="10,20" path="m5507,398l5516,398,5516,379,5507,379,5507,398xe" filled="true" fillcolor="#000000" stroked="false">
                <v:path arrowok="t"/>
                <v:fill type="solid"/>
              </v:shape>
            </v:group>
            <v:group style="position:absolute;left:5507;top:398;width:10;height:20" coordorigin="5507,398" coordsize="10,20">
              <v:shape style="position:absolute;left:5507;top:398;width:10;height:20" coordorigin="5507,398" coordsize="10,20" path="m5507,418l5516,418,5516,398,5507,398,5507,418xe" filled="true" fillcolor="#000000" stroked="false">
                <v:path arrowok="t"/>
                <v:fill type="solid"/>
              </v:shape>
            </v:group>
            <v:group style="position:absolute;left:5507;top:418;width:10;height:20" coordorigin="5507,418" coordsize="10,20">
              <v:shape style="position:absolute;left:5507;top:418;width:10;height:20" coordorigin="5507,418" coordsize="10,20" path="m5507,437l5516,437,5516,418,5507,418,5507,437xe" filled="true" fillcolor="#000000" stroked="false">
                <v:path arrowok="t"/>
                <v:fill type="solid"/>
              </v:shape>
            </v:group>
            <v:group style="position:absolute;left:5507;top:437;width:10;height:20" coordorigin="5507,437" coordsize="10,20">
              <v:shape style="position:absolute;left:5507;top:437;width:10;height:20" coordorigin="5507,437" coordsize="10,20" path="m5507,456l5516,456,5516,437,5507,437,5507,456xe" filled="true" fillcolor="#000000" stroked="false">
                <v:path arrowok="t"/>
                <v:fill type="solid"/>
              </v:shape>
            </v:group>
            <v:group style="position:absolute;left:5507;top:456;width:10;height:20" coordorigin="5507,456" coordsize="10,20">
              <v:shape style="position:absolute;left:5507;top:456;width:10;height:20" coordorigin="5507,456" coordsize="10,20" path="m5507,475l5516,475,5516,456,5507,456,5507,475xe" filled="true" fillcolor="#000000" stroked="false">
                <v:path arrowok="t"/>
                <v:fill type="solid"/>
              </v:shape>
            </v:group>
            <v:group style="position:absolute;left:5507;top:475;width:10;height:20" coordorigin="5507,475" coordsize="10,20">
              <v:shape style="position:absolute;left:5507;top:475;width:10;height:20" coordorigin="5507,475" coordsize="10,20" path="m5507,494l5516,494,5516,475,5507,475,5507,494xe" filled="true" fillcolor="#000000" stroked="false">
                <v:path arrowok="t"/>
                <v:fill type="solid"/>
              </v:shape>
            </v:group>
            <v:group style="position:absolute;left:5507;top:494;width:10;height:20" coordorigin="5507,494" coordsize="10,20">
              <v:shape style="position:absolute;left:5507;top:494;width:10;height:20" coordorigin="5507,494" coordsize="10,20" path="m5507,514l5516,514,5516,494,5507,494,5507,514xe" filled="true" fillcolor="#000000" stroked="false">
                <v:path arrowok="t"/>
                <v:fill type="solid"/>
              </v:shape>
            </v:group>
            <v:group style="position:absolute;left:5507;top:514;width:10;height:20" coordorigin="5507,514" coordsize="10,20">
              <v:shape style="position:absolute;left:5507;top:514;width:10;height:20" coordorigin="5507,514" coordsize="10,20" path="m5507,533l5516,533,5516,514,5507,514,5507,533xe" filled="true" fillcolor="#000000" stroked="false">
                <v:path arrowok="t"/>
                <v:fill type="solid"/>
              </v:shape>
            </v:group>
            <v:group style="position:absolute;left:5507;top:533;width:10;height:20" coordorigin="5507,533" coordsize="10,20">
              <v:shape style="position:absolute;left:5507;top:533;width:10;height:20" coordorigin="5507,533" coordsize="10,20" path="m5507,552l5516,552,5516,533,5507,533,5507,552xe" filled="true" fillcolor="#000000" stroked="false">
                <v:path arrowok="t"/>
                <v:fill type="solid"/>
              </v:shape>
            </v:group>
            <v:group style="position:absolute;left:5507;top:552;width:10;height:20" coordorigin="5507,552" coordsize="10,20">
              <v:shape style="position:absolute;left:5507;top:552;width:10;height:20" coordorigin="5507,552" coordsize="10,20" path="m5507,571l5516,571,5516,552,5507,552,5507,571xe" filled="true" fillcolor="#000000" stroked="false">
                <v:path arrowok="t"/>
                <v:fill type="solid"/>
              </v:shape>
            </v:group>
            <v:group style="position:absolute;left:5507;top:571;width:10;height:20" coordorigin="5507,571" coordsize="10,20">
              <v:shape style="position:absolute;left:5507;top:571;width:10;height:20" coordorigin="5507,571" coordsize="10,20" path="m5507,590l5516,590,5516,571,5507,571,5507,590xe" filled="true" fillcolor="#000000" stroked="false">
                <v:path arrowok="t"/>
                <v:fill type="solid"/>
              </v:shape>
            </v:group>
            <v:group style="position:absolute;left:5507;top:590;width:10;height:20" coordorigin="5507,590" coordsize="10,20">
              <v:shape style="position:absolute;left:5507;top:590;width:10;height:20" coordorigin="5507,590" coordsize="10,20" path="m5507,610l5516,610,5516,590,5507,590,5507,610xe" filled="true" fillcolor="#000000" stroked="false">
                <v:path arrowok="t"/>
                <v:fill type="solid"/>
              </v:shape>
            </v:group>
            <v:group style="position:absolute;left:5507;top:610;width:10;height:20" coordorigin="5507,610" coordsize="10,20">
              <v:shape style="position:absolute;left:5507;top:610;width:10;height:20" coordorigin="5507,610" coordsize="10,20" path="m5507,629l5516,629,5516,610,5507,610,5507,629xe" filled="true" fillcolor="#000000" stroked="false">
                <v:path arrowok="t"/>
                <v:fill type="solid"/>
              </v:shape>
              <v:shape style="position:absolute;left:5497;top:629;width:2278;height:101" type="#_x0000_t75" stroked="false">
                <v:imagedata r:id="rId446" o:title=""/>
              </v:shape>
              <v:shape style="position:absolute;left:7770;top:720;width:2273;height:10" type="#_x0000_t75" stroked="false">
                <v:imagedata r:id="rId276" o:title=""/>
              </v:shape>
            </v:group>
            <w10:wrap type="none"/>
          </v:group>
        </w:pict>
      </w:r>
      <w:r>
        <w:rPr/>
        <w:t>续表：</w:t>
      </w:r>
    </w:p>
    <w:p>
      <w:pPr>
        <w:spacing w:line="240" w:lineRule="auto" w:before="10"/>
        <w:rPr>
          <w:rFonts w:ascii="宋体" w:hAnsi="宋体" w:cs="宋体" w:eastAsia="宋体" w:hint="default"/>
          <w:sz w:val="3"/>
          <w:szCs w:val="3"/>
        </w:rPr>
      </w:pPr>
    </w:p>
    <w:tbl>
      <w:tblPr>
        <w:tblW w:w="0" w:type="auto"/>
        <w:jc w:val="left"/>
        <w:tblInd w:w="121" w:type="dxa"/>
        <w:tblLayout w:type="fixed"/>
        <w:tblCellMar>
          <w:top w:w="0" w:type="dxa"/>
          <w:left w:w="0" w:type="dxa"/>
          <w:bottom w:w="0" w:type="dxa"/>
          <w:right w:w="0" w:type="dxa"/>
        </w:tblCellMar>
        <w:tblLook w:val="01E0"/>
      </w:tblPr>
      <w:tblGrid>
        <w:gridCol w:w="4645"/>
        <w:gridCol w:w="1510"/>
        <w:gridCol w:w="759"/>
        <w:gridCol w:w="1277"/>
        <w:gridCol w:w="991"/>
      </w:tblGrid>
      <w:tr>
        <w:trPr>
          <w:trHeight w:val="317" w:hRule="exact"/>
        </w:trPr>
        <w:tc>
          <w:tcPr>
            <w:tcW w:w="9182" w:type="dxa"/>
            <w:gridSpan w:val="5"/>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993"/>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r>
      <w:tr>
        <w:trPr>
          <w:trHeight w:val="101" w:hRule="exact"/>
        </w:trPr>
        <w:tc>
          <w:tcPr>
            <w:tcW w:w="4645" w:type="dxa"/>
            <w:tcBorders>
              <w:top w:val="nil" w:sz="6" w:space="0" w:color="auto"/>
              <w:left w:val="single" w:sz="4" w:space="0" w:color="000000"/>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
        </w:tc>
        <w:tc>
          <w:tcPr>
            <w:tcW w:w="759" w:type="dxa"/>
            <w:tcBorders>
              <w:top w:val="nil" w:sz="6" w:space="0" w:color="auto"/>
              <w:left w:val="nil" w:sz="6" w:space="0" w:color="auto"/>
              <w:bottom w:val="nil" w:sz="6" w:space="0" w:color="auto"/>
              <w:right w:val="nil" w:sz="6" w:space="0" w:color="auto"/>
            </w:tcBorders>
          </w:tcPr>
          <w:p>
            <w:pPr/>
          </w:p>
        </w:tc>
        <w:tc>
          <w:tcPr>
            <w:tcW w:w="2269" w:type="dxa"/>
            <w:gridSpan w:val="2"/>
            <w:tcBorders>
              <w:top w:val="nil" w:sz="6" w:space="0" w:color="auto"/>
              <w:left w:val="nil" w:sz="6" w:space="0" w:color="auto"/>
              <w:bottom w:val="nil" w:sz="6" w:space="0" w:color="auto"/>
              <w:right w:val="single" w:sz="4" w:space="0" w:color="000000"/>
            </w:tcBorders>
          </w:tcPr>
          <w:p>
            <w:pPr/>
          </w:p>
        </w:tc>
      </w:tr>
      <w:tr>
        <w:trPr>
          <w:trHeight w:val="406" w:hRule="exact"/>
        </w:trPr>
        <w:tc>
          <w:tcPr>
            <w:tcW w:w="4645"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种类</w:t>
            </w:r>
            <w:r>
              <w:rPr>
                <w:rFonts w:ascii="宋体" w:hAnsi="宋体" w:cs="宋体" w:eastAsia="宋体" w:hint="default"/>
                <w:sz w:val="18"/>
                <w:szCs w:val="18"/>
              </w:rPr>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left="7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759" w:type="dxa"/>
            <w:tcBorders>
              <w:top w:val="nil" w:sz="6" w:space="0" w:color="auto"/>
              <w:left w:val="nil" w:sz="6" w:space="0" w:color="auto"/>
              <w:bottom w:val="nil" w:sz="6" w:space="0" w:color="auto"/>
              <w:right w:val="single" w:sz="4" w:space="0" w:color="000000"/>
            </w:tcBorders>
          </w:tcPr>
          <w:p>
            <w:pPr/>
          </w:p>
        </w:tc>
        <w:tc>
          <w:tcPr>
            <w:tcW w:w="226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r>
      <w:tr>
        <w:trPr>
          <w:trHeight w:val="307" w:hRule="exact"/>
        </w:trPr>
        <w:tc>
          <w:tcPr>
            <w:tcW w:w="4645"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57"/>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759"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5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21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tc>
      </w:tr>
      <w:tr>
        <w:trPr>
          <w:trHeight w:val="101" w:hRule="exact"/>
        </w:trPr>
        <w:tc>
          <w:tcPr>
            <w:tcW w:w="9182" w:type="dxa"/>
            <w:gridSpan w:val="5"/>
            <w:tcBorders>
              <w:top w:val="nil" w:sz="6" w:space="0" w:color="auto"/>
              <w:left w:val="single" w:sz="4" w:space="0" w:color="000000"/>
              <w:bottom w:val="nil" w:sz="6" w:space="0" w:color="auto"/>
              <w:right w:val="single" w:sz="4" w:space="0" w:color="000000"/>
            </w:tcBorders>
          </w:tcPr>
          <w:p>
            <w:pPr/>
          </w:p>
        </w:tc>
      </w:tr>
      <w:tr>
        <w:trPr>
          <w:trHeight w:val="400" w:hRule="exact"/>
        </w:trPr>
        <w:tc>
          <w:tcPr>
            <w:tcW w:w="9182" w:type="dxa"/>
            <w:gridSpan w:val="5"/>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单项金额重大并单项计提坏账准备的其他应收款</w:t>
            </w:r>
          </w:p>
        </w:tc>
      </w:tr>
      <w:tr>
        <w:trPr>
          <w:trHeight w:val="313" w:hRule="exact"/>
        </w:trPr>
        <w:tc>
          <w:tcPr>
            <w:tcW w:w="9182" w:type="dxa"/>
            <w:gridSpan w:val="5"/>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103"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单项金额虽不重大但单项计提坏账准备的其他应收款</w:t>
            </w:r>
          </w:p>
        </w:tc>
      </w:tr>
      <w:tr>
        <w:trPr>
          <w:trHeight w:val="101" w:hRule="exact"/>
        </w:trPr>
        <w:tc>
          <w:tcPr>
            <w:tcW w:w="4645" w:type="dxa"/>
            <w:tcBorders>
              <w:top w:val="nil" w:sz="6" w:space="0" w:color="auto"/>
              <w:left w:val="single" w:sz="4" w:space="0" w:color="000000"/>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
        </w:tc>
        <w:tc>
          <w:tcPr>
            <w:tcW w:w="759"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405" w:hRule="exact"/>
        </w:trPr>
        <w:tc>
          <w:tcPr>
            <w:tcW w:w="464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其他不重大应收账款</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7,946,955.83</w:t>
            </w:r>
            <w:r>
              <w:rPr>
                <w:rFonts w:ascii="Times New Roman"/>
                <w:sz w:val="18"/>
              </w:rPr>
            </w:r>
          </w:p>
        </w:tc>
        <w:tc>
          <w:tcPr>
            <w:tcW w:w="759"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6"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100.00</w:t>
            </w:r>
            <w:r>
              <w:rPr>
                <w:rFonts w:ascii="Times New Roman"/>
                <w:sz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510,367.33</w:t>
            </w:r>
            <w:r>
              <w:rPr>
                <w:rFonts w:ascii="Times New Roman"/>
                <w:sz w:val="18"/>
              </w:rPr>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100"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6.42</w:t>
            </w:r>
            <w:r>
              <w:rPr>
                <w:rFonts w:ascii="Times New Roman"/>
                <w:sz w:val="18"/>
              </w:rPr>
            </w:r>
          </w:p>
        </w:tc>
      </w:tr>
      <w:tr>
        <w:trPr>
          <w:trHeight w:val="409" w:hRule="exact"/>
        </w:trPr>
        <w:tc>
          <w:tcPr>
            <w:tcW w:w="464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99"/>
              <w:ind w:left="103"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7,946,955.83</w:t>
            </w:r>
            <w:r>
              <w:rPr>
                <w:rFonts w:ascii="Times New Roman"/>
                <w:b/>
                <w:sz w:val="18"/>
              </w:rPr>
            </w:r>
            <w:r>
              <w:rPr>
                <w:rFonts w:ascii="Times New Roman"/>
                <w:sz w:val="18"/>
              </w:rPr>
            </w:r>
          </w:p>
        </w:tc>
        <w:tc>
          <w:tcPr>
            <w:tcW w:w="759" w:type="dxa"/>
            <w:tcBorders>
              <w:top w:val="nil" w:sz="6" w:space="0" w:color="auto"/>
              <w:left w:val="nil" w:sz="6" w:space="0" w:color="auto"/>
              <w:bottom w:val="nil" w:sz="6" w:space="0" w:color="auto"/>
              <w:right w:val="single" w:sz="4" w:space="0" w:color="000000"/>
            </w:tcBorders>
          </w:tcPr>
          <w:p>
            <w:pPr>
              <w:pStyle w:val="TableParagraph"/>
              <w:spacing w:line="240" w:lineRule="auto" w:before="99"/>
              <w:ind w:left="16"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thick" w:color="000000"/>
              </w:rPr>
              <w:t>100.00</w:t>
            </w:r>
            <w:r>
              <w:rPr>
                <w:rFonts w:ascii="Times New Roman"/>
                <w:b/>
                <w:sz w:val="18"/>
              </w:rPr>
            </w:r>
            <w:r>
              <w:rPr>
                <w:rFonts w:ascii="Times New Roman"/>
                <w:sz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left="103"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510,367.33</w:t>
            </w:r>
            <w:r>
              <w:rPr>
                <w:rFonts w:ascii="Times New Roman"/>
                <w:b/>
                <w:sz w:val="18"/>
              </w:rPr>
            </w:r>
            <w:r>
              <w:rPr>
                <w:rFonts w:ascii="Times New Roman"/>
                <w:sz w:val="18"/>
              </w:rPr>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100"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double" w:color="000000"/>
              </w:rPr>
              <w:t>6.42</w:t>
            </w:r>
            <w:r>
              <w:rPr>
                <w:rFonts w:ascii="Times New Roman"/>
                <w:sz w:val="18"/>
              </w:rPr>
            </w:r>
          </w:p>
        </w:tc>
      </w:tr>
    </w:tbl>
    <w:p>
      <w:pPr>
        <w:spacing w:line="240" w:lineRule="auto" w:before="0"/>
        <w:rPr>
          <w:rFonts w:ascii="宋体" w:hAnsi="宋体" w:cs="宋体" w:eastAsia="宋体" w:hint="default"/>
          <w:sz w:val="20"/>
          <w:szCs w:val="20"/>
        </w:rPr>
      </w:pPr>
    </w:p>
    <w:p>
      <w:pPr>
        <w:pStyle w:val="BodyText"/>
        <w:spacing w:line="240" w:lineRule="auto" w:before="177"/>
        <w:ind w:left="654" w:right="0"/>
        <w:jc w:val="left"/>
      </w:pPr>
      <w:r>
        <w:rPr/>
        <w:pict>
          <v:group style="position:absolute;margin-left:42.840012pt;margin-top:-115.356308pt;width:460.3pt;height:102.3pt;mso-position-horizontal-relative:page;mso-position-vertical-relative:paragraph;z-index:-1418176" coordorigin="857,-2307" coordsize="9206,2046">
            <v:shape style="position:absolute;left:5516;top:-2307;width:1409;height:10" type="#_x0000_t75" stroked="false">
              <v:imagedata r:id="rId981" o:title=""/>
            </v:shape>
            <v:shape style="position:absolute;left:6921;top:-2307;width:854;height:10" type="#_x0000_t75" stroked="false">
              <v:imagedata r:id="rId220" o:title=""/>
            </v:shape>
            <v:shape style="position:absolute;left:7770;top:-2307;width:2273;height:10" type="#_x0000_t75" stroked="false">
              <v:imagedata r:id="rId282" o:title=""/>
            </v:shape>
            <v:group style="position:absolute;left:6925;top:-2298;width:10;height:20" coordorigin="6925,-2298" coordsize="10,20">
              <v:shape style="position:absolute;left:6925;top:-2298;width:10;height:20" coordorigin="6925,-2298" coordsize="10,20" path="m6925,-2278l6935,-2278,6935,-2298,6925,-2298,6925,-2278xe" filled="true" fillcolor="#000000" stroked="false">
                <v:path arrowok="t"/>
                <v:fill type="solid"/>
              </v:shape>
            </v:group>
            <v:group style="position:absolute;left:6925;top:-2278;width:10;height:20" coordorigin="6925,-2278" coordsize="10,20">
              <v:shape style="position:absolute;left:6925;top:-2278;width:10;height:20" coordorigin="6925,-2278" coordsize="10,20" path="m6925,-2259l6935,-2259,6935,-2278,6925,-2278,6925,-2259xe" filled="true" fillcolor="#000000" stroked="false">
                <v:path arrowok="t"/>
                <v:fill type="solid"/>
              </v:shape>
            </v:group>
            <v:group style="position:absolute;left:6925;top:-2259;width:10;height:20" coordorigin="6925,-2259" coordsize="10,20">
              <v:shape style="position:absolute;left:6925;top:-2259;width:10;height:20" coordorigin="6925,-2259" coordsize="10,20" path="m6925,-2240l6935,-2240,6935,-2259,6925,-2259,6925,-2240xe" filled="true" fillcolor="#000000" stroked="false">
                <v:path arrowok="t"/>
                <v:fill type="solid"/>
              </v:shape>
            </v:group>
            <v:group style="position:absolute;left:6925;top:-2240;width:10;height:20" coordorigin="6925,-2240" coordsize="10,20">
              <v:shape style="position:absolute;left:6925;top:-2240;width:10;height:20" coordorigin="6925,-2240" coordsize="10,20" path="m6925,-2221l6935,-2221,6935,-2240,6925,-2240,6925,-2221xe" filled="true" fillcolor="#000000" stroked="false">
                <v:path arrowok="t"/>
                <v:fill type="solid"/>
              </v:shape>
            </v:group>
            <v:group style="position:absolute;left:6925;top:-2221;width:10;height:20" coordorigin="6925,-2221" coordsize="10,20">
              <v:shape style="position:absolute;left:6925;top:-2221;width:10;height:20" coordorigin="6925,-2221" coordsize="10,20" path="m6925,-2202l6935,-2202,6935,-2221,6925,-2221,6925,-2202xe" filled="true" fillcolor="#000000" stroked="false">
                <v:path arrowok="t"/>
                <v:fill type="solid"/>
              </v:shape>
            </v:group>
            <v:group style="position:absolute;left:6925;top:-2202;width:10;height:20" coordorigin="6925,-2202" coordsize="10,20">
              <v:shape style="position:absolute;left:6925;top:-2202;width:10;height:20" coordorigin="6925,-2202" coordsize="10,20" path="m6925,-2182l6935,-2182,6935,-2202,6925,-2202,6925,-2182xe" filled="true" fillcolor="#000000" stroked="false">
                <v:path arrowok="t"/>
                <v:fill type="solid"/>
              </v:shape>
            </v:group>
            <v:group style="position:absolute;left:6925;top:-2182;width:10;height:20" coordorigin="6925,-2182" coordsize="10,20">
              <v:shape style="position:absolute;left:6925;top:-2182;width:10;height:20" coordorigin="6925,-2182" coordsize="10,20" path="m6925,-2163l6935,-2163,6935,-2182,6925,-2182,6925,-2163xe" filled="true" fillcolor="#000000" stroked="false">
                <v:path arrowok="t"/>
                <v:fill type="solid"/>
              </v:shape>
            </v:group>
            <v:group style="position:absolute;left:6925;top:-2163;width:10;height:20" coordorigin="6925,-2163" coordsize="10,20">
              <v:shape style="position:absolute;left:6925;top:-2163;width:10;height:20" coordorigin="6925,-2163" coordsize="10,20" path="m6925,-2144l6935,-2144,6935,-2163,6925,-2163,6925,-2144xe" filled="true" fillcolor="#000000" stroked="false">
                <v:path arrowok="t"/>
                <v:fill type="solid"/>
              </v:shape>
            </v:group>
            <v:group style="position:absolute;left:6925;top:-2144;width:10;height:20" coordorigin="6925,-2144" coordsize="10,20">
              <v:shape style="position:absolute;left:6925;top:-2144;width:10;height:20" coordorigin="6925,-2144" coordsize="10,20" path="m6925,-2125l6935,-2125,6935,-2144,6925,-2144,6925,-2125xe" filled="true" fillcolor="#000000" stroked="false">
                <v:path arrowok="t"/>
                <v:fill type="solid"/>
              </v:shape>
            </v:group>
            <v:group style="position:absolute;left:6925;top:-2125;width:10;height:20" coordorigin="6925,-2125" coordsize="10,20">
              <v:shape style="position:absolute;left:6925;top:-2125;width:10;height:20" coordorigin="6925,-2125" coordsize="10,20" path="m6925,-2106l6935,-2106,6935,-2125,6925,-2125,6925,-2106xe" filled="true" fillcolor="#000000" stroked="false">
                <v:path arrowok="t"/>
                <v:fill type="solid"/>
              </v:shape>
            </v:group>
            <v:group style="position:absolute;left:6925;top:-2106;width:10;height:20" coordorigin="6925,-2106" coordsize="10,20">
              <v:shape style="position:absolute;left:6925;top:-2106;width:10;height:20" coordorigin="6925,-2106" coordsize="10,20" path="m6925,-2086l6935,-2086,6935,-2106,6925,-2106,6925,-2086xe" filled="true" fillcolor="#000000" stroked="false">
                <v:path arrowok="t"/>
                <v:fill type="solid"/>
              </v:shape>
            </v:group>
            <v:group style="position:absolute;left:6925;top:-2086;width:10;height:20" coordorigin="6925,-2086" coordsize="10,20">
              <v:shape style="position:absolute;left:6925;top:-2086;width:10;height:20" coordorigin="6925,-2086" coordsize="10,20" path="m6925,-2067l6935,-2067,6935,-2086,6925,-2086,6925,-2067xe" filled="true" fillcolor="#000000" stroked="false">
                <v:path arrowok="t"/>
                <v:fill type="solid"/>
              </v:shape>
            </v:group>
            <v:group style="position:absolute;left:6925;top:-2067;width:10;height:20" coordorigin="6925,-2067" coordsize="10,20">
              <v:shape style="position:absolute;left:6925;top:-2067;width:10;height:20" coordorigin="6925,-2067" coordsize="10,20" path="m6925,-2048l6935,-2048,6935,-2067,6925,-2067,6925,-2048xe" filled="true" fillcolor="#000000" stroked="false">
                <v:path arrowok="t"/>
                <v:fill type="solid"/>
              </v:shape>
            </v:group>
            <v:group style="position:absolute;left:6925;top:-2048;width:10;height:20" coordorigin="6925,-2048" coordsize="10,20">
              <v:shape style="position:absolute;left:6925;top:-2048;width:10;height:20" coordorigin="6925,-2048" coordsize="10,20" path="m6925,-2029l6935,-2029,6935,-2048,6925,-2048,6925,-2029xe" filled="true" fillcolor="#000000" stroked="false">
                <v:path arrowok="t"/>
                <v:fill type="solid"/>
              </v:shape>
            </v:group>
            <v:group style="position:absolute;left:6925;top:-2029;width:10;height:20" coordorigin="6925,-2029" coordsize="10,20">
              <v:shape style="position:absolute;left:6925;top:-2029;width:10;height:20" coordorigin="6925,-2029" coordsize="10,20" path="m6925,-2010l6935,-2010,6935,-2029,6925,-2029,6925,-2010xe" filled="true" fillcolor="#000000" stroked="false">
                <v:path arrowok="t"/>
                <v:fill type="solid"/>
              </v:shape>
            </v:group>
            <v:group style="position:absolute;left:6925;top:-2010;width:10;height:20" coordorigin="6925,-2010" coordsize="10,20">
              <v:shape style="position:absolute;left:6925;top:-2010;width:10;height:20" coordorigin="6925,-2010" coordsize="10,20" path="m6925,-1990l6935,-1990,6935,-2010,6925,-2010,6925,-1990xe" filled="true" fillcolor="#000000" stroked="false">
                <v:path arrowok="t"/>
                <v:fill type="solid"/>
              </v:shape>
            </v:group>
            <v:group style="position:absolute;left:6925;top:-1990;width:10;height:20" coordorigin="6925,-1990" coordsize="10,20">
              <v:shape style="position:absolute;left:6925;top:-1990;width:10;height:20" coordorigin="6925,-1990" coordsize="10,20" path="m6925,-1971l6935,-1971,6935,-1990,6925,-1990,6925,-1971xe" filled="true" fillcolor="#000000" stroked="false">
                <v:path arrowok="t"/>
                <v:fill type="solid"/>
              </v:shape>
            </v:group>
            <v:group style="position:absolute;left:6925;top:-1971;width:10;height:20" coordorigin="6925,-1971" coordsize="10,20">
              <v:shape style="position:absolute;left:6925;top:-1971;width:10;height:20" coordorigin="6925,-1971" coordsize="10,20" path="m6925,-1952l6935,-1952,6935,-1971,6925,-1971,6925,-1952xe" filled="true" fillcolor="#000000" stroked="false">
                <v:path arrowok="t"/>
                <v:fill type="solid"/>
              </v:shape>
            </v:group>
            <v:group style="position:absolute;left:6925;top:-1952;width:10;height:20" coordorigin="6925,-1952" coordsize="10,20">
              <v:shape style="position:absolute;left:6925;top:-1952;width:10;height:20" coordorigin="6925,-1952" coordsize="10,20" path="m6925,-1933l6935,-1933,6935,-1952,6925,-1952,6925,-1933xe" filled="true" fillcolor="#000000" stroked="false">
                <v:path arrowok="t"/>
                <v:fill type="solid"/>
              </v:shape>
            </v:group>
            <v:group style="position:absolute;left:6925;top:-1933;width:10;height:20" coordorigin="6925,-1933" coordsize="10,20">
              <v:shape style="position:absolute;left:6925;top:-1933;width:10;height:20" coordorigin="6925,-1933" coordsize="10,20" path="m6925,-1914l6935,-1914,6935,-1933,6925,-1933,6925,-1914xe" filled="true" fillcolor="#000000" stroked="false">
                <v:path arrowok="t"/>
                <v:fill type="solid"/>
              </v:shape>
            </v:group>
            <v:group style="position:absolute;left:6925;top:-1906;width:10;height:2" coordorigin="6925,-1906" coordsize="10,2">
              <v:shape style="position:absolute;left:6925;top:-1906;width:10;height:2" coordorigin="6925,-1906" coordsize="10,0" path="m6925,-1906l6935,-1906e" filled="false" stroked="true" strokeweight=".72003pt" strokecolor="#000000">
                <v:path arrowok="t"/>
              </v:shape>
              <v:shape style="position:absolute;left:857;top:-1990;width:4669;height:101" type="#_x0000_t75" stroked="false">
                <v:imagedata r:id="rId1663" o:title=""/>
              </v:shape>
              <v:shape style="position:absolute;left:5502;top:-1899;width:1424;height:10" type="#_x0000_t75" stroked="false">
                <v:imagedata r:id="rId1662" o:title=""/>
              </v:shape>
              <v:shape style="position:absolute;left:6921;top:-1899;width:854;height:10" type="#_x0000_t75" stroked="false">
                <v:imagedata r:id="rId196" o:title=""/>
              </v:shape>
              <v:shape style="position:absolute;left:7770;top:-1899;width:2273;height:10" type="#_x0000_t75" stroked="false">
                <v:imagedata r:id="rId269" o:title=""/>
              </v:shape>
            </v:group>
            <v:group style="position:absolute;left:5507;top:-1890;width:10;height:20" coordorigin="5507,-1890" coordsize="10,20">
              <v:shape style="position:absolute;left:5507;top:-1890;width:10;height:20" coordorigin="5507,-1890" coordsize="10,20" path="m5507,-1870l5516,-1870,5516,-1890,5507,-1890,5507,-1870xe" filled="true" fillcolor="#000000" stroked="false">
                <v:path arrowok="t"/>
                <v:fill type="solid"/>
              </v:shape>
            </v:group>
            <v:group style="position:absolute;left:5507;top:-1870;width:10;height:20" coordorigin="5507,-1870" coordsize="10,20">
              <v:shape style="position:absolute;left:5507;top:-1870;width:10;height:20" coordorigin="5507,-1870" coordsize="10,20" path="m5507,-1851l5516,-1851,5516,-1870,5507,-1870,5507,-1851xe" filled="true" fillcolor="#000000" stroked="false">
                <v:path arrowok="t"/>
                <v:fill type="solid"/>
              </v:shape>
            </v:group>
            <v:group style="position:absolute;left:5507;top:-1851;width:10;height:20" coordorigin="5507,-1851" coordsize="10,20">
              <v:shape style="position:absolute;left:5507;top:-1851;width:10;height:20" coordorigin="5507,-1851" coordsize="10,20" path="m5507,-1832l5516,-1832,5516,-1851,5507,-1851,5507,-1832xe" filled="true" fillcolor="#000000" stroked="false">
                <v:path arrowok="t"/>
                <v:fill type="solid"/>
              </v:shape>
            </v:group>
            <v:group style="position:absolute;left:5507;top:-1832;width:10;height:20" coordorigin="5507,-1832" coordsize="10,20">
              <v:shape style="position:absolute;left:5507;top:-1832;width:10;height:20" coordorigin="5507,-1832" coordsize="10,20" path="m5507,-1813l5516,-1813,5516,-1832,5507,-1832,5507,-1813xe" filled="true" fillcolor="#000000" stroked="false">
                <v:path arrowok="t"/>
                <v:fill type="solid"/>
              </v:shape>
            </v:group>
            <v:group style="position:absolute;left:5507;top:-1813;width:10;height:20" coordorigin="5507,-1813" coordsize="10,20">
              <v:shape style="position:absolute;left:5507;top:-1813;width:10;height:20" coordorigin="5507,-1813" coordsize="10,20" path="m5507,-1794l5516,-1794,5516,-1813,5507,-1813,5507,-1794xe" filled="true" fillcolor="#000000" stroked="false">
                <v:path arrowok="t"/>
                <v:fill type="solid"/>
              </v:shape>
            </v:group>
            <v:group style="position:absolute;left:5507;top:-1794;width:10;height:20" coordorigin="5507,-1794" coordsize="10,20">
              <v:shape style="position:absolute;left:5507;top:-1794;width:10;height:20" coordorigin="5507,-1794" coordsize="10,20" path="m5507,-1774l5516,-1774,5516,-1794,5507,-1794,5507,-1774xe" filled="true" fillcolor="#000000" stroked="false">
                <v:path arrowok="t"/>
                <v:fill type="solid"/>
              </v:shape>
            </v:group>
            <v:group style="position:absolute;left:5507;top:-1774;width:10;height:20" coordorigin="5507,-1774" coordsize="10,20">
              <v:shape style="position:absolute;left:5507;top:-1774;width:10;height:20" coordorigin="5507,-1774" coordsize="10,20" path="m5507,-1755l5516,-1755,5516,-1774,5507,-1774,5507,-1755xe" filled="true" fillcolor="#000000" stroked="false">
                <v:path arrowok="t"/>
                <v:fill type="solid"/>
              </v:shape>
            </v:group>
            <v:group style="position:absolute;left:5507;top:-1755;width:10;height:20" coordorigin="5507,-1755" coordsize="10,20">
              <v:shape style="position:absolute;left:5507;top:-1755;width:10;height:20" coordorigin="5507,-1755" coordsize="10,20" path="m5507,-1736l5516,-1736,5516,-1755,5507,-1755,5507,-1736xe" filled="true" fillcolor="#000000" stroked="false">
                <v:path arrowok="t"/>
                <v:fill type="solid"/>
              </v:shape>
            </v:group>
            <v:group style="position:absolute;left:5507;top:-1736;width:10;height:20" coordorigin="5507,-1736" coordsize="10,20">
              <v:shape style="position:absolute;left:5507;top:-1736;width:10;height:20" coordorigin="5507,-1736" coordsize="10,20" path="m5507,-1717l5516,-1717,5516,-1736,5507,-1736,5507,-1717xe" filled="true" fillcolor="#000000" stroked="false">
                <v:path arrowok="t"/>
                <v:fill type="solid"/>
              </v:shape>
            </v:group>
            <v:group style="position:absolute;left:5507;top:-1717;width:10;height:20" coordorigin="5507,-1717" coordsize="10,20">
              <v:shape style="position:absolute;left:5507;top:-1717;width:10;height:20" coordorigin="5507,-1717" coordsize="10,20" path="m5507,-1698l5516,-1698,5516,-1717,5507,-1717,5507,-1698xe" filled="true" fillcolor="#000000" stroked="false">
                <v:path arrowok="t"/>
                <v:fill type="solid"/>
              </v:shape>
            </v:group>
            <v:group style="position:absolute;left:5507;top:-1698;width:10;height:20" coordorigin="5507,-1698" coordsize="10,20">
              <v:shape style="position:absolute;left:5507;top:-1698;width:10;height:20" coordorigin="5507,-1698" coordsize="10,20" path="m5507,-1678l5516,-1678,5516,-1698,5507,-1698,5507,-1678xe" filled="true" fillcolor="#000000" stroked="false">
                <v:path arrowok="t"/>
                <v:fill type="solid"/>
              </v:shape>
            </v:group>
            <v:group style="position:absolute;left:5507;top:-1678;width:10;height:20" coordorigin="5507,-1678" coordsize="10,20">
              <v:shape style="position:absolute;left:5507;top:-1678;width:10;height:20" coordorigin="5507,-1678" coordsize="10,20" path="m5507,-1659l5516,-1659,5516,-1678,5507,-1678,5507,-1659xe" filled="true" fillcolor="#000000" stroked="false">
                <v:path arrowok="t"/>
                <v:fill type="solid"/>
              </v:shape>
            </v:group>
            <v:group style="position:absolute;left:5507;top:-1659;width:10;height:20" coordorigin="5507,-1659" coordsize="10,20">
              <v:shape style="position:absolute;left:5507;top:-1659;width:10;height:20" coordorigin="5507,-1659" coordsize="10,20" path="m5507,-1639l5516,-1639,5516,-1659,5507,-1659,5507,-1639xe" filled="true" fillcolor="#000000" stroked="false">
                <v:path arrowok="t"/>
                <v:fill type="solid"/>
              </v:shape>
            </v:group>
            <v:group style="position:absolute;left:5507;top:-1639;width:10;height:20" coordorigin="5507,-1639" coordsize="10,20">
              <v:shape style="position:absolute;left:5507;top:-1639;width:10;height:20" coordorigin="5507,-1639" coordsize="10,20" path="m5507,-1620l5516,-1620,5516,-1639,5507,-1639,5507,-1620xe" filled="true" fillcolor="#000000" stroked="false">
                <v:path arrowok="t"/>
                <v:fill type="solid"/>
              </v:shape>
            </v:group>
            <v:group style="position:absolute;left:5507;top:-1620;width:10;height:20" coordorigin="5507,-1620" coordsize="10,20">
              <v:shape style="position:absolute;left:5507;top:-1620;width:10;height:20" coordorigin="5507,-1620" coordsize="10,20" path="m5507,-1601l5516,-1601,5516,-1620,5507,-1620,5507,-1601xe" filled="true" fillcolor="#000000" stroked="false">
                <v:path arrowok="t"/>
                <v:fill type="solid"/>
              </v:shape>
            </v:group>
            <v:group style="position:absolute;left:5507;top:-1601;width:10;height:20" coordorigin="5507,-1601" coordsize="10,20">
              <v:shape style="position:absolute;left:5507;top:-1601;width:10;height:20" coordorigin="5507,-1601" coordsize="10,20" path="m5507,-1582l5516,-1582,5516,-1601,5507,-1601,5507,-1582xe" filled="true" fillcolor="#000000" stroked="false">
                <v:path arrowok="t"/>
                <v:fill type="solid"/>
              </v:shape>
            </v:group>
            <v:group style="position:absolute;left:5507;top:-1582;width:10;height:20" coordorigin="5507,-1582" coordsize="10,20">
              <v:shape style="position:absolute;left:5507;top:-1582;width:10;height:20" coordorigin="5507,-1582" coordsize="10,20" path="m5507,-1563l5516,-1563,5516,-1582,5507,-1582,5507,-1563xe" filled="true" fillcolor="#000000" stroked="false">
                <v:path arrowok="t"/>
                <v:fill type="solid"/>
              </v:shape>
            </v:group>
            <v:group style="position:absolute;left:5507;top:-1563;width:10;height:20" coordorigin="5507,-1563" coordsize="10,20">
              <v:shape style="position:absolute;left:5507;top:-1563;width:10;height:20" coordorigin="5507,-1563" coordsize="10,20" path="m5507,-1543l5516,-1543,5516,-1563,5507,-1563,5507,-1543xe" filled="true" fillcolor="#000000" stroked="false">
                <v:path arrowok="t"/>
                <v:fill type="solid"/>
              </v:shape>
            </v:group>
            <v:group style="position:absolute;left:5507;top:-1543;width:10;height:20" coordorigin="5507,-1543" coordsize="10,20">
              <v:shape style="position:absolute;left:5507;top:-1543;width:10;height:20" coordorigin="5507,-1543" coordsize="10,20" path="m5507,-1524l5516,-1524,5516,-1543,5507,-1543,5507,-1524xe" filled="true" fillcolor="#000000" stroked="false">
                <v:path arrowok="t"/>
                <v:fill type="solid"/>
              </v:shape>
            </v:group>
            <v:group style="position:absolute;left:5507;top:-1524;width:10;height:20" coordorigin="5507,-1524" coordsize="10,20">
              <v:shape style="position:absolute;left:5507;top:-1524;width:10;height:20" coordorigin="5507,-1524" coordsize="10,20" path="m5507,-1505l5516,-1505,5516,-1524,5507,-1524,5507,-1505xe" filled="true" fillcolor="#000000" stroked="false">
                <v:path arrowok="t"/>
                <v:fill type="solid"/>
              </v:shape>
            </v:group>
            <v:group style="position:absolute;left:5507;top:-1499;width:10;height:2" coordorigin="5507,-1499" coordsize="10,2">
              <v:shape style="position:absolute;left:5507;top:-1499;width:10;height:2" coordorigin="5507,-1499" coordsize="10,0" path="m5507,-1499l5516,-1499e" filled="false" stroked="true" strokeweight=".599980pt" strokecolor="#000000">
                <v:path arrowok="t"/>
              </v:shape>
            </v:group>
            <v:group style="position:absolute;left:6925;top:-1890;width:10;height:20" coordorigin="6925,-1890" coordsize="10,20">
              <v:shape style="position:absolute;left:6925;top:-1890;width:10;height:20" coordorigin="6925,-1890" coordsize="10,20" path="m6925,-1870l6935,-1870,6935,-1890,6925,-1890,6925,-1870xe" filled="true" fillcolor="#000000" stroked="false">
                <v:path arrowok="t"/>
                <v:fill type="solid"/>
              </v:shape>
            </v:group>
            <v:group style="position:absolute;left:6925;top:-1870;width:10;height:20" coordorigin="6925,-1870" coordsize="10,20">
              <v:shape style="position:absolute;left:6925;top:-1870;width:10;height:20" coordorigin="6925,-1870" coordsize="10,20" path="m6925,-1851l6935,-1851,6935,-1870,6925,-1870,6925,-1851xe" filled="true" fillcolor="#000000" stroked="false">
                <v:path arrowok="t"/>
                <v:fill type="solid"/>
              </v:shape>
            </v:group>
            <v:group style="position:absolute;left:6925;top:-1851;width:10;height:20" coordorigin="6925,-1851" coordsize="10,20">
              <v:shape style="position:absolute;left:6925;top:-1851;width:10;height:20" coordorigin="6925,-1851" coordsize="10,20" path="m6925,-1832l6935,-1832,6935,-1851,6925,-1851,6925,-1832xe" filled="true" fillcolor="#000000" stroked="false">
                <v:path arrowok="t"/>
                <v:fill type="solid"/>
              </v:shape>
            </v:group>
            <v:group style="position:absolute;left:6925;top:-1832;width:10;height:20" coordorigin="6925,-1832" coordsize="10,20">
              <v:shape style="position:absolute;left:6925;top:-1832;width:10;height:20" coordorigin="6925,-1832" coordsize="10,20" path="m6925,-1813l6935,-1813,6935,-1832,6925,-1832,6925,-1813xe" filled="true" fillcolor="#000000" stroked="false">
                <v:path arrowok="t"/>
                <v:fill type="solid"/>
              </v:shape>
            </v:group>
            <v:group style="position:absolute;left:6925;top:-1813;width:10;height:20" coordorigin="6925,-1813" coordsize="10,20">
              <v:shape style="position:absolute;left:6925;top:-1813;width:10;height:20" coordorigin="6925,-1813" coordsize="10,20" path="m6925,-1794l6935,-1794,6935,-1813,6925,-1813,6925,-1794xe" filled="true" fillcolor="#000000" stroked="false">
                <v:path arrowok="t"/>
                <v:fill type="solid"/>
              </v:shape>
            </v:group>
            <v:group style="position:absolute;left:6925;top:-1794;width:10;height:20" coordorigin="6925,-1794" coordsize="10,20">
              <v:shape style="position:absolute;left:6925;top:-1794;width:10;height:20" coordorigin="6925,-1794" coordsize="10,20" path="m6925,-1774l6935,-1774,6935,-1794,6925,-1794,6925,-1774xe" filled="true" fillcolor="#000000" stroked="false">
                <v:path arrowok="t"/>
                <v:fill type="solid"/>
              </v:shape>
            </v:group>
            <v:group style="position:absolute;left:6925;top:-1774;width:10;height:20" coordorigin="6925,-1774" coordsize="10,20">
              <v:shape style="position:absolute;left:6925;top:-1774;width:10;height:20" coordorigin="6925,-1774" coordsize="10,20" path="m6925,-1755l6935,-1755,6935,-1774,6925,-1774,6925,-1755xe" filled="true" fillcolor="#000000" stroked="false">
                <v:path arrowok="t"/>
                <v:fill type="solid"/>
              </v:shape>
            </v:group>
            <v:group style="position:absolute;left:6925;top:-1755;width:10;height:20" coordorigin="6925,-1755" coordsize="10,20">
              <v:shape style="position:absolute;left:6925;top:-1755;width:10;height:20" coordorigin="6925,-1755" coordsize="10,20" path="m6925,-1736l6935,-1736,6935,-1755,6925,-1755,6925,-1736xe" filled="true" fillcolor="#000000" stroked="false">
                <v:path arrowok="t"/>
                <v:fill type="solid"/>
              </v:shape>
            </v:group>
            <v:group style="position:absolute;left:6925;top:-1736;width:10;height:20" coordorigin="6925,-1736" coordsize="10,20">
              <v:shape style="position:absolute;left:6925;top:-1736;width:10;height:20" coordorigin="6925,-1736" coordsize="10,20" path="m6925,-1717l6935,-1717,6935,-1736,6925,-1736,6925,-1717xe" filled="true" fillcolor="#000000" stroked="false">
                <v:path arrowok="t"/>
                <v:fill type="solid"/>
              </v:shape>
            </v:group>
            <v:group style="position:absolute;left:6925;top:-1717;width:10;height:20" coordorigin="6925,-1717" coordsize="10,20">
              <v:shape style="position:absolute;left:6925;top:-1717;width:10;height:20" coordorigin="6925,-1717" coordsize="10,20" path="m6925,-1698l6935,-1698,6935,-1717,6925,-1717,6925,-1698xe" filled="true" fillcolor="#000000" stroked="false">
                <v:path arrowok="t"/>
                <v:fill type="solid"/>
              </v:shape>
            </v:group>
            <v:group style="position:absolute;left:6925;top:-1698;width:10;height:20" coordorigin="6925,-1698" coordsize="10,20">
              <v:shape style="position:absolute;left:6925;top:-1698;width:10;height:20" coordorigin="6925,-1698" coordsize="10,20" path="m6925,-1678l6935,-1678,6935,-1698,6925,-1698,6925,-1678xe" filled="true" fillcolor="#000000" stroked="false">
                <v:path arrowok="t"/>
                <v:fill type="solid"/>
              </v:shape>
            </v:group>
            <v:group style="position:absolute;left:6925;top:-1678;width:10;height:20" coordorigin="6925,-1678" coordsize="10,20">
              <v:shape style="position:absolute;left:6925;top:-1678;width:10;height:20" coordorigin="6925,-1678" coordsize="10,20" path="m6925,-1659l6935,-1659,6935,-1678,6925,-1678,6925,-1659xe" filled="true" fillcolor="#000000" stroked="false">
                <v:path arrowok="t"/>
                <v:fill type="solid"/>
              </v:shape>
            </v:group>
            <v:group style="position:absolute;left:6925;top:-1659;width:10;height:20" coordorigin="6925,-1659" coordsize="10,20">
              <v:shape style="position:absolute;left:6925;top:-1659;width:10;height:20" coordorigin="6925,-1659" coordsize="10,20" path="m6925,-1639l6935,-1639,6935,-1659,6925,-1659,6925,-1639xe" filled="true" fillcolor="#000000" stroked="false">
                <v:path arrowok="t"/>
                <v:fill type="solid"/>
              </v:shape>
            </v:group>
            <v:group style="position:absolute;left:6925;top:-1639;width:10;height:20" coordorigin="6925,-1639" coordsize="10,20">
              <v:shape style="position:absolute;left:6925;top:-1639;width:10;height:20" coordorigin="6925,-1639" coordsize="10,20" path="m6925,-1620l6935,-1620,6935,-1639,6925,-1639,6925,-1620xe" filled="true" fillcolor="#000000" stroked="false">
                <v:path arrowok="t"/>
                <v:fill type="solid"/>
              </v:shape>
            </v:group>
            <v:group style="position:absolute;left:6925;top:-1620;width:10;height:20" coordorigin="6925,-1620" coordsize="10,20">
              <v:shape style="position:absolute;left:6925;top:-1620;width:10;height:20" coordorigin="6925,-1620" coordsize="10,20" path="m6925,-1601l6935,-1601,6935,-1620,6925,-1620,6925,-1601xe" filled="true" fillcolor="#000000" stroked="false">
                <v:path arrowok="t"/>
                <v:fill type="solid"/>
              </v:shape>
            </v:group>
            <v:group style="position:absolute;left:6925;top:-1601;width:10;height:20" coordorigin="6925,-1601" coordsize="10,20">
              <v:shape style="position:absolute;left:6925;top:-1601;width:10;height:20" coordorigin="6925,-1601" coordsize="10,20" path="m6925,-1582l6935,-1582,6935,-1601,6925,-1601,6925,-1582xe" filled="true" fillcolor="#000000" stroked="false">
                <v:path arrowok="t"/>
                <v:fill type="solid"/>
              </v:shape>
            </v:group>
            <v:group style="position:absolute;left:6925;top:-1582;width:10;height:20" coordorigin="6925,-1582" coordsize="10,20">
              <v:shape style="position:absolute;left:6925;top:-1582;width:10;height:20" coordorigin="6925,-1582" coordsize="10,20" path="m6925,-1563l6935,-1563,6935,-1582,6925,-1582,6925,-1563xe" filled="true" fillcolor="#000000" stroked="false">
                <v:path arrowok="t"/>
                <v:fill type="solid"/>
              </v:shape>
            </v:group>
            <v:group style="position:absolute;left:6925;top:-1563;width:10;height:20" coordorigin="6925,-1563" coordsize="10,20">
              <v:shape style="position:absolute;left:6925;top:-1563;width:10;height:20" coordorigin="6925,-1563" coordsize="10,20" path="m6925,-1543l6935,-1543,6935,-1563,6925,-1563,6925,-1543xe" filled="true" fillcolor="#000000" stroked="false">
                <v:path arrowok="t"/>
                <v:fill type="solid"/>
              </v:shape>
            </v:group>
            <v:group style="position:absolute;left:6925;top:-1543;width:10;height:20" coordorigin="6925,-1543" coordsize="10,20">
              <v:shape style="position:absolute;left:6925;top:-1543;width:10;height:20" coordorigin="6925,-1543" coordsize="10,20" path="m6925,-1524l6935,-1524,6935,-1543,6925,-1543,6925,-1524xe" filled="true" fillcolor="#000000" stroked="false">
                <v:path arrowok="t"/>
                <v:fill type="solid"/>
              </v:shape>
            </v:group>
            <v:group style="position:absolute;left:6925;top:-1524;width:10;height:20" coordorigin="6925,-1524" coordsize="10,20">
              <v:shape style="position:absolute;left:6925;top:-1524;width:10;height:20" coordorigin="6925,-1524" coordsize="10,20" path="m6925,-1505l6935,-1505,6935,-1524,6925,-1524,6925,-1505xe" filled="true" fillcolor="#000000" stroked="false">
                <v:path arrowok="t"/>
                <v:fill type="solid"/>
              </v:shape>
            </v:group>
            <v:group style="position:absolute;left:6925;top:-1499;width:10;height:2" coordorigin="6925,-1499" coordsize="10,2">
              <v:shape style="position:absolute;left:6925;top:-1499;width:10;height:2" coordorigin="6925,-1499" coordsize="10,0" path="m6925,-1499l6935,-1499e" filled="false" stroked="true" strokeweight=".599980pt" strokecolor="#000000">
                <v:path arrowok="t"/>
              </v:shape>
              <v:shape style="position:absolute;left:871;top:-1493;width:4635;height:10" type="#_x0000_t75" stroked="false">
                <v:imagedata r:id="rId1661" o:title=""/>
              </v:shape>
              <v:shape style="position:absolute;left:5502;top:-1493;width:1424;height:10" type="#_x0000_t75" stroked="false">
                <v:imagedata r:id="rId1662" o:title=""/>
              </v:shape>
              <v:shape style="position:absolute;left:6921;top:-1493;width:854;height:10" type="#_x0000_t75" stroked="false">
                <v:imagedata r:id="rId196" o:title=""/>
              </v:shape>
              <v:shape style="position:absolute;left:7770;top:-1493;width:2273;height:10" type="#_x0000_t75" stroked="false">
                <v:imagedata r:id="rId269" o:title=""/>
              </v:shape>
            </v:group>
            <v:group style="position:absolute;left:5507;top:-1483;width:10;height:20" coordorigin="5507,-1483" coordsize="10,20">
              <v:shape style="position:absolute;left:5507;top:-1483;width:10;height:20" coordorigin="5507,-1483" coordsize="10,20" path="m5507,-1464l5516,-1464,5516,-1483,5507,-1483,5507,-1464xe" filled="true" fillcolor="#000000" stroked="false">
                <v:path arrowok="t"/>
                <v:fill type="solid"/>
              </v:shape>
            </v:group>
            <v:group style="position:absolute;left:5507;top:-1464;width:10;height:20" coordorigin="5507,-1464" coordsize="10,20">
              <v:shape style="position:absolute;left:5507;top:-1464;width:10;height:20" coordorigin="5507,-1464" coordsize="10,20" path="m5507,-1445l5516,-1445,5516,-1464,5507,-1464,5507,-1445xe" filled="true" fillcolor="#000000" stroked="false">
                <v:path arrowok="t"/>
                <v:fill type="solid"/>
              </v:shape>
            </v:group>
            <v:group style="position:absolute;left:5507;top:-1445;width:10;height:20" coordorigin="5507,-1445" coordsize="10,20">
              <v:shape style="position:absolute;left:5507;top:-1445;width:10;height:20" coordorigin="5507,-1445" coordsize="10,20" path="m5507,-1426l5516,-1426,5516,-1445,5507,-1445,5507,-1426xe" filled="true" fillcolor="#000000" stroked="false">
                <v:path arrowok="t"/>
                <v:fill type="solid"/>
              </v:shape>
            </v:group>
            <v:group style="position:absolute;left:5507;top:-1426;width:10;height:20" coordorigin="5507,-1426" coordsize="10,20">
              <v:shape style="position:absolute;left:5507;top:-1426;width:10;height:20" coordorigin="5507,-1426" coordsize="10,20" path="m5507,-1407l5516,-1407,5516,-1426,5507,-1426,5507,-1407xe" filled="true" fillcolor="#000000" stroked="false">
                <v:path arrowok="t"/>
                <v:fill type="solid"/>
              </v:shape>
            </v:group>
            <v:group style="position:absolute;left:5507;top:-1407;width:10;height:20" coordorigin="5507,-1407" coordsize="10,20">
              <v:shape style="position:absolute;left:5507;top:-1407;width:10;height:20" coordorigin="5507,-1407" coordsize="10,20" path="m5507,-1387l5516,-1387,5516,-1407,5507,-1407,5507,-1387xe" filled="true" fillcolor="#000000" stroked="false">
                <v:path arrowok="t"/>
                <v:fill type="solid"/>
              </v:shape>
            </v:group>
            <v:group style="position:absolute;left:5507;top:-1387;width:10;height:20" coordorigin="5507,-1387" coordsize="10,20">
              <v:shape style="position:absolute;left:5507;top:-1387;width:10;height:20" coordorigin="5507,-1387" coordsize="10,20" path="m5507,-1368l5516,-1368,5516,-1387,5507,-1387,5507,-1368xe" filled="true" fillcolor="#000000" stroked="false">
                <v:path arrowok="t"/>
                <v:fill type="solid"/>
              </v:shape>
            </v:group>
            <v:group style="position:absolute;left:5507;top:-1368;width:10;height:20" coordorigin="5507,-1368" coordsize="10,20">
              <v:shape style="position:absolute;left:5507;top:-1368;width:10;height:20" coordorigin="5507,-1368" coordsize="10,20" path="m5507,-1349l5516,-1349,5516,-1368,5507,-1368,5507,-1349xe" filled="true" fillcolor="#000000" stroked="false">
                <v:path arrowok="t"/>
                <v:fill type="solid"/>
              </v:shape>
            </v:group>
            <v:group style="position:absolute;left:5507;top:-1349;width:10;height:20" coordorigin="5507,-1349" coordsize="10,20">
              <v:shape style="position:absolute;left:5507;top:-1349;width:10;height:20" coordorigin="5507,-1349" coordsize="10,20" path="m5507,-1330l5516,-1330,5516,-1349,5507,-1349,5507,-1330xe" filled="true" fillcolor="#000000" stroked="false">
                <v:path arrowok="t"/>
                <v:fill type="solid"/>
              </v:shape>
            </v:group>
            <v:group style="position:absolute;left:5507;top:-1330;width:10;height:20" coordorigin="5507,-1330" coordsize="10,20">
              <v:shape style="position:absolute;left:5507;top:-1330;width:10;height:20" coordorigin="5507,-1330" coordsize="10,20" path="m5507,-1311l5516,-1311,5516,-1330,5507,-1330,5507,-1311xe" filled="true" fillcolor="#000000" stroked="false">
                <v:path arrowok="t"/>
                <v:fill type="solid"/>
              </v:shape>
            </v:group>
            <v:group style="position:absolute;left:5507;top:-1311;width:10;height:20" coordorigin="5507,-1311" coordsize="10,20">
              <v:shape style="position:absolute;left:5507;top:-1311;width:10;height:20" coordorigin="5507,-1311" coordsize="10,20" path="m5507,-1291l5516,-1291,5516,-1311,5507,-1311,5507,-1291xe" filled="true" fillcolor="#000000" stroked="false">
                <v:path arrowok="t"/>
                <v:fill type="solid"/>
              </v:shape>
            </v:group>
            <v:group style="position:absolute;left:5507;top:-1291;width:10;height:20" coordorigin="5507,-1291" coordsize="10,20">
              <v:shape style="position:absolute;left:5507;top:-1291;width:10;height:20" coordorigin="5507,-1291" coordsize="10,20" path="m5507,-1272l5516,-1272,5516,-1291,5507,-1291,5507,-1272xe" filled="true" fillcolor="#000000" stroked="false">
                <v:path arrowok="t"/>
                <v:fill type="solid"/>
              </v:shape>
            </v:group>
            <v:group style="position:absolute;left:5507;top:-1272;width:10;height:20" coordorigin="5507,-1272" coordsize="10,20">
              <v:shape style="position:absolute;left:5507;top:-1272;width:10;height:20" coordorigin="5507,-1272" coordsize="10,20" path="m5507,-1253l5516,-1253,5516,-1272,5507,-1272,5507,-1253xe" filled="true" fillcolor="#000000" stroked="false">
                <v:path arrowok="t"/>
                <v:fill type="solid"/>
              </v:shape>
            </v:group>
            <v:group style="position:absolute;left:5507;top:-1253;width:10;height:20" coordorigin="5507,-1253" coordsize="10,20">
              <v:shape style="position:absolute;left:5507;top:-1253;width:10;height:20" coordorigin="5507,-1253" coordsize="10,20" path="m5507,-1234l5516,-1234,5516,-1253,5507,-1253,5507,-1234xe" filled="true" fillcolor="#000000" stroked="false">
                <v:path arrowok="t"/>
                <v:fill type="solid"/>
              </v:shape>
            </v:group>
            <v:group style="position:absolute;left:5507;top:-1234;width:10;height:20" coordorigin="5507,-1234" coordsize="10,20">
              <v:shape style="position:absolute;left:5507;top:-1234;width:10;height:20" coordorigin="5507,-1234" coordsize="10,20" path="m5507,-1215l5516,-1215,5516,-1234,5507,-1234,5507,-1215xe" filled="true" fillcolor="#000000" stroked="false">
                <v:path arrowok="t"/>
                <v:fill type="solid"/>
              </v:shape>
            </v:group>
            <v:group style="position:absolute;left:5507;top:-1215;width:10;height:20" coordorigin="5507,-1215" coordsize="10,20">
              <v:shape style="position:absolute;left:5507;top:-1215;width:10;height:20" coordorigin="5507,-1215" coordsize="10,20" path="m5507,-1195l5516,-1195,5516,-1215,5507,-1215,5507,-1195xe" filled="true" fillcolor="#000000" stroked="false">
                <v:path arrowok="t"/>
                <v:fill type="solid"/>
              </v:shape>
            </v:group>
            <v:group style="position:absolute;left:5507;top:-1195;width:10;height:20" coordorigin="5507,-1195" coordsize="10,20">
              <v:shape style="position:absolute;left:5507;top:-1195;width:10;height:20" coordorigin="5507,-1195" coordsize="10,20" path="m5507,-1176l5516,-1176,5516,-1195,5507,-1195,5507,-1176xe" filled="true" fillcolor="#000000" stroked="false">
                <v:path arrowok="t"/>
                <v:fill type="solid"/>
              </v:shape>
            </v:group>
            <v:group style="position:absolute;left:6925;top:-1483;width:10;height:20" coordorigin="6925,-1483" coordsize="10,20">
              <v:shape style="position:absolute;left:6925;top:-1483;width:10;height:20" coordorigin="6925,-1483" coordsize="10,20" path="m6925,-1464l6935,-1464,6935,-1483,6925,-1483,6925,-1464xe" filled="true" fillcolor="#000000" stroked="false">
                <v:path arrowok="t"/>
                <v:fill type="solid"/>
              </v:shape>
            </v:group>
            <v:group style="position:absolute;left:6925;top:-1464;width:10;height:20" coordorigin="6925,-1464" coordsize="10,20">
              <v:shape style="position:absolute;left:6925;top:-1464;width:10;height:20" coordorigin="6925,-1464" coordsize="10,20" path="m6925,-1445l6935,-1445,6935,-1464,6925,-1464,6925,-1445xe" filled="true" fillcolor="#000000" stroked="false">
                <v:path arrowok="t"/>
                <v:fill type="solid"/>
              </v:shape>
            </v:group>
            <v:group style="position:absolute;left:6925;top:-1445;width:10;height:20" coordorigin="6925,-1445" coordsize="10,20">
              <v:shape style="position:absolute;left:6925;top:-1445;width:10;height:20" coordorigin="6925,-1445" coordsize="10,20" path="m6925,-1426l6935,-1426,6935,-1445,6925,-1445,6925,-1426xe" filled="true" fillcolor="#000000" stroked="false">
                <v:path arrowok="t"/>
                <v:fill type="solid"/>
              </v:shape>
            </v:group>
            <v:group style="position:absolute;left:6925;top:-1426;width:10;height:20" coordorigin="6925,-1426" coordsize="10,20">
              <v:shape style="position:absolute;left:6925;top:-1426;width:10;height:20" coordorigin="6925,-1426" coordsize="10,20" path="m6925,-1407l6935,-1407,6935,-1426,6925,-1426,6925,-1407xe" filled="true" fillcolor="#000000" stroked="false">
                <v:path arrowok="t"/>
                <v:fill type="solid"/>
              </v:shape>
            </v:group>
            <v:group style="position:absolute;left:6925;top:-1407;width:10;height:20" coordorigin="6925,-1407" coordsize="10,20">
              <v:shape style="position:absolute;left:6925;top:-1407;width:10;height:20" coordorigin="6925,-1407" coordsize="10,20" path="m6925,-1387l6935,-1387,6935,-1407,6925,-1407,6925,-1387xe" filled="true" fillcolor="#000000" stroked="false">
                <v:path arrowok="t"/>
                <v:fill type="solid"/>
              </v:shape>
            </v:group>
            <v:group style="position:absolute;left:6925;top:-1387;width:10;height:20" coordorigin="6925,-1387" coordsize="10,20">
              <v:shape style="position:absolute;left:6925;top:-1387;width:10;height:20" coordorigin="6925,-1387" coordsize="10,20" path="m6925,-1368l6935,-1368,6935,-1387,6925,-1387,6925,-1368xe" filled="true" fillcolor="#000000" stroked="false">
                <v:path arrowok="t"/>
                <v:fill type="solid"/>
              </v:shape>
            </v:group>
            <v:group style="position:absolute;left:6925;top:-1368;width:10;height:20" coordorigin="6925,-1368" coordsize="10,20">
              <v:shape style="position:absolute;left:6925;top:-1368;width:10;height:20" coordorigin="6925,-1368" coordsize="10,20" path="m6925,-1349l6935,-1349,6935,-1368,6925,-1368,6925,-1349xe" filled="true" fillcolor="#000000" stroked="false">
                <v:path arrowok="t"/>
                <v:fill type="solid"/>
              </v:shape>
            </v:group>
            <v:group style="position:absolute;left:6925;top:-1349;width:10;height:20" coordorigin="6925,-1349" coordsize="10,20">
              <v:shape style="position:absolute;left:6925;top:-1349;width:10;height:20" coordorigin="6925,-1349" coordsize="10,20" path="m6925,-1330l6935,-1330,6935,-1349,6925,-1349,6925,-1330xe" filled="true" fillcolor="#000000" stroked="false">
                <v:path arrowok="t"/>
                <v:fill type="solid"/>
              </v:shape>
            </v:group>
            <v:group style="position:absolute;left:6925;top:-1330;width:10;height:20" coordorigin="6925,-1330" coordsize="10,20">
              <v:shape style="position:absolute;left:6925;top:-1330;width:10;height:20" coordorigin="6925,-1330" coordsize="10,20" path="m6925,-1311l6935,-1311,6935,-1330,6925,-1330,6925,-1311xe" filled="true" fillcolor="#000000" stroked="false">
                <v:path arrowok="t"/>
                <v:fill type="solid"/>
              </v:shape>
            </v:group>
            <v:group style="position:absolute;left:6925;top:-1311;width:10;height:20" coordorigin="6925,-1311" coordsize="10,20">
              <v:shape style="position:absolute;left:6925;top:-1311;width:10;height:20" coordorigin="6925,-1311" coordsize="10,20" path="m6925,-1291l6935,-1291,6935,-1311,6925,-1311,6925,-1291xe" filled="true" fillcolor="#000000" stroked="false">
                <v:path arrowok="t"/>
                <v:fill type="solid"/>
              </v:shape>
            </v:group>
            <v:group style="position:absolute;left:6925;top:-1291;width:10;height:20" coordorigin="6925,-1291" coordsize="10,20">
              <v:shape style="position:absolute;left:6925;top:-1291;width:10;height:20" coordorigin="6925,-1291" coordsize="10,20" path="m6925,-1272l6935,-1272,6935,-1291,6925,-1291,6925,-1272xe" filled="true" fillcolor="#000000" stroked="false">
                <v:path arrowok="t"/>
                <v:fill type="solid"/>
              </v:shape>
            </v:group>
            <v:group style="position:absolute;left:6925;top:-1272;width:10;height:20" coordorigin="6925,-1272" coordsize="10,20">
              <v:shape style="position:absolute;left:6925;top:-1272;width:10;height:20" coordorigin="6925,-1272" coordsize="10,20" path="m6925,-1253l6935,-1253,6935,-1272,6925,-1272,6925,-1253xe" filled="true" fillcolor="#000000" stroked="false">
                <v:path arrowok="t"/>
                <v:fill type="solid"/>
              </v:shape>
            </v:group>
            <v:group style="position:absolute;left:6925;top:-1253;width:10;height:20" coordorigin="6925,-1253" coordsize="10,20">
              <v:shape style="position:absolute;left:6925;top:-1253;width:10;height:20" coordorigin="6925,-1253" coordsize="10,20" path="m6925,-1234l6935,-1234,6935,-1253,6925,-1253,6925,-1234xe" filled="true" fillcolor="#000000" stroked="false">
                <v:path arrowok="t"/>
                <v:fill type="solid"/>
              </v:shape>
            </v:group>
            <v:group style="position:absolute;left:6925;top:-1234;width:10;height:20" coordorigin="6925,-1234" coordsize="10,20">
              <v:shape style="position:absolute;left:6925;top:-1234;width:10;height:20" coordorigin="6925,-1234" coordsize="10,20" path="m6925,-1215l6935,-1215,6935,-1234,6925,-1234,6925,-1215xe" filled="true" fillcolor="#000000" stroked="false">
                <v:path arrowok="t"/>
                <v:fill type="solid"/>
              </v:shape>
            </v:group>
            <v:group style="position:absolute;left:6925;top:-1215;width:10;height:20" coordorigin="6925,-1215" coordsize="10,20">
              <v:shape style="position:absolute;left:6925;top:-1215;width:10;height:20" coordorigin="6925,-1215" coordsize="10,20" path="m6925,-1195l6935,-1195,6935,-1215,6925,-1215,6925,-1195xe" filled="true" fillcolor="#000000" stroked="false">
                <v:path arrowok="t"/>
                <v:fill type="solid"/>
              </v:shape>
            </v:group>
            <v:group style="position:absolute;left:6925;top:-1195;width:10;height:20" coordorigin="6925,-1195" coordsize="10,20">
              <v:shape style="position:absolute;left:6925;top:-1195;width:10;height:20" coordorigin="6925,-1195" coordsize="10,20" path="m6925,-1176l6935,-1176,6935,-1195,6925,-1195,6925,-1176xe" filled="true" fillcolor="#000000" stroked="false">
                <v:path arrowok="t"/>
                <v:fill type="solid"/>
              </v:shape>
            </v:group>
            <v:group style="position:absolute;left:6925;top:-1176;width:10;height:20" coordorigin="6925,-1176" coordsize="10,20">
              <v:shape style="position:absolute;left:6925;top:-1176;width:10;height:20" coordorigin="6925,-1176" coordsize="10,20" path="m6925,-1157l6935,-1157,6935,-1176,6925,-1176,6925,-1157xe" filled="true" fillcolor="#000000" stroked="false">
                <v:path arrowok="t"/>
                <v:fill type="solid"/>
              </v:shape>
            </v:group>
            <v:group style="position:absolute;left:6925;top:-1157;width:10;height:20" coordorigin="6925,-1157" coordsize="10,20">
              <v:shape style="position:absolute;left:6925;top:-1157;width:10;height:20" coordorigin="6925,-1157" coordsize="10,20" path="m6925,-1138l6935,-1138,6935,-1157,6925,-1157,6925,-1138xe" filled="true" fillcolor="#000000" stroked="false">
                <v:path arrowok="t"/>
                <v:fill type="solid"/>
              </v:shape>
            </v:group>
            <v:group style="position:absolute;left:6925;top:-1138;width:10;height:20" coordorigin="6925,-1138" coordsize="10,20">
              <v:shape style="position:absolute;left:6925;top:-1138;width:10;height:20" coordorigin="6925,-1138" coordsize="10,20" path="m6925,-1119l6935,-1119,6935,-1138,6925,-1138,6925,-1119xe" filled="true" fillcolor="#000000" stroked="false">
                <v:path arrowok="t"/>
                <v:fill type="solid"/>
              </v:shape>
            </v:group>
            <v:group style="position:absolute;left:6925;top:-1119;width:10;height:20" coordorigin="6925,-1119" coordsize="10,20">
              <v:shape style="position:absolute;left:6925;top:-1119;width:10;height:20" coordorigin="6925,-1119" coordsize="10,20" path="m6925,-1099l6935,-1099,6935,-1119,6925,-1119,6925,-1099xe" filled="true" fillcolor="#000000" stroked="false">
                <v:path arrowok="t"/>
                <v:fill type="solid"/>
              </v:shape>
            </v:group>
            <v:group style="position:absolute;left:6925;top:-1092;width:10;height:2" coordorigin="6925,-1092" coordsize="10,2">
              <v:shape style="position:absolute;left:6925;top:-1092;width:10;height:2" coordorigin="6925,-1092" coordsize="10,0" path="m6925,-1092l6935,-1092e" filled="false" stroked="true" strokeweight=".72003pt" strokecolor="#000000">
                <v:path arrowok="t"/>
              </v:shape>
              <v:shape style="position:absolute;left:857;top:-1176;width:4669;height:101" type="#_x0000_t75" stroked="false">
                <v:imagedata r:id="rId1664" o:title=""/>
              </v:shape>
              <v:shape style="position:absolute;left:5502;top:-1085;width:1424;height:10" type="#_x0000_t75" stroked="false">
                <v:imagedata r:id="rId1670" o:title=""/>
              </v:shape>
              <v:shape style="position:absolute;left:6921;top:-1085;width:854;height:10" type="#_x0000_t75" stroked="false">
                <v:imagedata r:id="rId220" o:title=""/>
              </v:shape>
              <v:shape style="position:absolute;left:7770;top:-1085;width:2273;height:10" type="#_x0000_t75" stroked="false">
                <v:imagedata r:id="rId282" o:title=""/>
              </v:shape>
            </v:group>
            <v:group style="position:absolute;left:6925;top:-1075;width:10;height:20" coordorigin="6925,-1075" coordsize="10,20">
              <v:shape style="position:absolute;left:6925;top:-1075;width:10;height:20" coordorigin="6925,-1075" coordsize="10,20" path="m6925,-1056l6935,-1056,6935,-1075,6925,-1075,6925,-1056xe" filled="true" fillcolor="#000000" stroked="false">
                <v:path arrowok="t"/>
                <v:fill type="solid"/>
              </v:shape>
            </v:group>
            <v:group style="position:absolute;left:6925;top:-1056;width:10;height:20" coordorigin="6925,-1056" coordsize="10,20">
              <v:shape style="position:absolute;left:6925;top:-1056;width:10;height:20" coordorigin="6925,-1056" coordsize="10,20" path="m6925,-1037l6935,-1037,6935,-1056,6925,-1056,6925,-1037xe" filled="true" fillcolor="#000000" stroked="false">
                <v:path arrowok="t"/>
                <v:fill type="solid"/>
              </v:shape>
            </v:group>
            <v:group style="position:absolute;left:6925;top:-1037;width:10;height:20" coordorigin="6925,-1037" coordsize="10,20">
              <v:shape style="position:absolute;left:6925;top:-1037;width:10;height:20" coordorigin="6925,-1037" coordsize="10,20" path="m6925,-1018l6935,-1018,6935,-1037,6925,-1037,6925,-1018xe" filled="true" fillcolor="#000000" stroked="false">
                <v:path arrowok="t"/>
                <v:fill type="solid"/>
              </v:shape>
            </v:group>
            <v:group style="position:absolute;left:6925;top:-1018;width:10;height:20" coordorigin="6925,-1018" coordsize="10,20">
              <v:shape style="position:absolute;left:6925;top:-1018;width:10;height:20" coordorigin="6925,-1018" coordsize="10,20" path="m6925,-999l6935,-999,6935,-1018,6925,-1018,6925,-999xe" filled="true" fillcolor="#000000" stroked="false">
                <v:path arrowok="t"/>
                <v:fill type="solid"/>
              </v:shape>
            </v:group>
            <v:group style="position:absolute;left:6925;top:-999;width:10;height:20" coordorigin="6925,-999" coordsize="10,20">
              <v:shape style="position:absolute;left:6925;top:-999;width:10;height:20" coordorigin="6925,-999" coordsize="10,20" path="m6925,-979l6935,-979,6935,-999,6925,-999,6925,-979xe" filled="true" fillcolor="#000000" stroked="false">
                <v:path arrowok="t"/>
                <v:fill type="solid"/>
              </v:shape>
            </v:group>
            <v:group style="position:absolute;left:6925;top:-979;width:10;height:20" coordorigin="6925,-979" coordsize="10,20">
              <v:shape style="position:absolute;left:6925;top:-979;width:10;height:20" coordorigin="6925,-979" coordsize="10,20" path="m6925,-960l6935,-960,6935,-979,6925,-979,6925,-960xe" filled="true" fillcolor="#000000" stroked="false">
                <v:path arrowok="t"/>
                <v:fill type="solid"/>
              </v:shape>
            </v:group>
            <v:group style="position:absolute;left:6925;top:-960;width:10;height:20" coordorigin="6925,-960" coordsize="10,20">
              <v:shape style="position:absolute;left:6925;top:-960;width:10;height:20" coordorigin="6925,-960" coordsize="10,20" path="m6925,-941l6935,-941,6935,-960,6925,-960,6925,-941xe" filled="true" fillcolor="#000000" stroked="false">
                <v:path arrowok="t"/>
                <v:fill type="solid"/>
              </v:shape>
            </v:group>
            <v:group style="position:absolute;left:6925;top:-941;width:10;height:20" coordorigin="6925,-941" coordsize="10,20">
              <v:shape style="position:absolute;left:6925;top:-941;width:10;height:20" coordorigin="6925,-941" coordsize="10,20" path="m6925,-922l6935,-922,6935,-941,6925,-941,6925,-922xe" filled="true" fillcolor="#000000" stroked="false">
                <v:path arrowok="t"/>
                <v:fill type="solid"/>
              </v:shape>
            </v:group>
            <v:group style="position:absolute;left:6925;top:-922;width:10;height:20" coordorigin="6925,-922" coordsize="10,20">
              <v:shape style="position:absolute;left:6925;top:-922;width:10;height:20" coordorigin="6925,-922" coordsize="10,20" path="m6925,-903l6935,-903,6935,-922,6925,-922,6925,-903xe" filled="true" fillcolor="#000000" stroked="false">
                <v:path arrowok="t"/>
                <v:fill type="solid"/>
              </v:shape>
            </v:group>
            <v:group style="position:absolute;left:6925;top:-903;width:10;height:20" coordorigin="6925,-903" coordsize="10,20">
              <v:shape style="position:absolute;left:6925;top:-903;width:10;height:20" coordorigin="6925,-903" coordsize="10,20" path="m6925,-883l6935,-883,6935,-903,6925,-903,6925,-883xe" filled="true" fillcolor="#000000" stroked="false">
                <v:path arrowok="t"/>
                <v:fill type="solid"/>
              </v:shape>
            </v:group>
            <v:group style="position:absolute;left:6925;top:-883;width:10;height:20" coordorigin="6925,-883" coordsize="10,20">
              <v:shape style="position:absolute;left:6925;top:-883;width:10;height:20" coordorigin="6925,-883" coordsize="10,20" path="m6925,-864l6935,-864,6935,-883,6925,-883,6925,-864xe" filled="true" fillcolor="#000000" stroked="false">
                <v:path arrowok="t"/>
                <v:fill type="solid"/>
              </v:shape>
            </v:group>
            <v:group style="position:absolute;left:6925;top:-864;width:10;height:20" coordorigin="6925,-864" coordsize="10,20">
              <v:shape style="position:absolute;left:6925;top:-864;width:10;height:20" coordorigin="6925,-864" coordsize="10,20" path="m6925,-845l6935,-845,6935,-864,6925,-864,6925,-845xe" filled="true" fillcolor="#000000" stroked="false">
                <v:path arrowok="t"/>
                <v:fill type="solid"/>
              </v:shape>
            </v:group>
            <v:group style="position:absolute;left:6925;top:-845;width:10;height:20" coordorigin="6925,-845" coordsize="10,20">
              <v:shape style="position:absolute;left:6925;top:-845;width:10;height:20" coordorigin="6925,-845" coordsize="10,20" path="m6925,-826l6935,-826,6935,-845,6925,-845,6925,-826xe" filled="true" fillcolor="#000000" stroked="false">
                <v:path arrowok="t"/>
                <v:fill type="solid"/>
              </v:shape>
            </v:group>
            <v:group style="position:absolute;left:6925;top:-826;width:10;height:20" coordorigin="6925,-826" coordsize="10,20">
              <v:shape style="position:absolute;left:6925;top:-826;width:10;height:20" coordorigin="6925,-826" coordsize="10,20" path="m6925,-807l6935,-807,6935,-826,6925,-826,6925,-807xe" filled="true" fillcolor="#000000" stroked="false">
                <v:path arrowok="t"/>
                <v:fill type="solid"/>
              </v:shape>
            </v:group>
            <v:group style="position:absolute;left:6925;top:-807;width:10;height:20" coordorigin="6925,-807" coordsize="10,20">
              <v:shape style="position:absolute;left:6925;top:-807;width:10;height:20" coordorigin="6925,-807" coordsize="10,20" path="m6925,-787l6935,-787,6935,-807,6925,-807,6925,-787xe" filled="true" fillcolor="#000000" stroked="false">
                <v:path arrowok="t"/>
                <v:fill type="solid"/>
              </v:shape>
            </v:group>
            <v:group style="position:absolute;left:6925;top:-787;width:10;height:20" coordorigin="6925,-787" coordsize="10,20">
              <v:shape style="position:absolute;left:6925;top:-787;width:10;height:20" coordorigin="6925,-787" coordsize="10,20" path="m6925,-768l6935,-768,6935,-787,6925,-787,6925,-768xe" filled="true" fillcolor="#000000" stroked="false">
                <v:path arrowok="t"/>
                <v:fill type="solid"/>
              </v:shape>
            </v:group>
            <v:group style="position:absolute;left:6925;top:-768;width:10;height:20" coordorigin="6925,-768" coordsize="10,20">
              <v:shape style="position:absolute;left:6925;top:-768;width:10;height:20" coordorigin="6925,-768" coordsize="10,20" path="m6925,-749l6935,-749,6935,-768,6925,-768,6925,-749xe" filled="true" fillcolor="#000000" stroked="false">
                <v:path arrowok="t"/>
                <v:fill type="solid"/>
              </v:shape>
            </v:group>
            <v:group style="position:absolute;left:6925;top:-749;width:10;height:20" coordorigin="6925,-749" coordsize="10,20">
              <v:shape style="position:absolute;left:6925;top:-749;width:10;height:20" coordorigin="6925,-749" coordsize="10,20" path="m6925,-730l6935,-730,6935,-749,6925,-749,6925,-730xe" filled="true" fillcolor="#000000" stroked="false">
                <v:path arrowok="t"/>
                <v:fill type="solid"/>
              </v:shape>
            </v:group>
            <v:group style="position:absolute;left:6925;top:-730;width:10;height:20" coordorigin="6925,-730" coordsize="10,20">
              <v:shape style="position:absolute;left:6925;top:-730;width:10;height:20" coordorigin="6925,-730" coordsize="10,20" path="m6925,-711l6935,-711,6935,-730,6925,-730,6925,-711xe" filled="true" fillcolor="#000000" stroked="false">
                <v:path arrowok="t"/>
                <v:fill type="solid"/>
              </v:shape>
            </v:group>
            <v:group style="position:absolute;left:6925;top:-711;width:10;height:20" coordorigin="6925,-711" coordsize="10,20">
              <v:shape style="position:absolute;left:6925;top:-711;width:10;height:20" coordorigin="6925,-711" coordsize="10,20" path="m6925,-691l6935,-691,6935,-711,6925,-711,6925,-691xe" filled="true" fillcolor="#000000" stroked="false">
                <v:path arrowok="t"/>
                <v:fill type="solid"/>
              </v:shape>
            </v:group>
            <v:group style="position:absolute;left:6925;top:-685;width:10;height:2" coordorigin="6925,-685" coordsize="10,2">
              <v:shape style="position:absolute;left:6925;top:-685;width:10;height:2" coordorigin="6925,-685" coordsize="10,0" path="m6925,-685l6935,-685e" filled="false" stroked="true" strokeweight=".599980pt" strokecolor="#000000">
                <v:path arrowok="t"/>
              </v:shape>
              <v:shape style="position:absolute;left:871;top:-679;width:4635;height:10" type="#_x0000_t75" stroked="false">
                <v:imagedata r:id="rId1661" o:title=""/>
              </v:shape>
              <v:shape style="position:absolute;left:5502;top:-679;width:1424;height:10" type="#_x0000_t75" stroked="false">
                <v:imagedata r:id="rId1670" o:title=""/>
              </v:shape>
              <v:shape style="position:absolute;left:6921;top:-679;width:854;height:10" type="#_x0000_t75" stroked="false">
                <v:imagedata r:id="rId220" o:title=""/>
              </v:shape>
              <v:shape style="position:absolute;left:7770;top:-679;width:2273;height:10" type="#_x0000_t75" stroked="false">
                <v:imagedata r:id="rId282" o:title=""/>
              </v:shape>
            </v:group>
            <v:group style="position:absolute;left:6925;top:-670;width:10;height:20" coordorigin="6925,-670" coordsize="10,20">
              <v:shape style="position:absolute;left:6925;top:-670;width:10;height:20" coordorigin="6925,-670" coordsize="10,20" path="m6925,-651l6935,-651,6935,-670,6925,-670,6925,-651xe" filled="true" fillcolor="#000000" stroked="false">
                <v:path arrowok="t"/>
                <v:fill type="solid"/>
              </v:shape>
            </v:group>
            <v:group style="position:absolute;left:6925;top:-651;width:10;height:20" coordorigin="6925,-651" coordsize="10,20">
              <v:shape style="position:absolute;left:6925;top:-651;width:10;height:20" coordorigin="6925,-651" coordsize="10,20" path="m6925,-631l6935,-631,6935,-651,6925,-651,6925,-631xe" filled="true" fillcolor="#000000" stroked="false">
                <v:path arrowok="t"/>
                <v:fill type="solid"/>
              </v:shape>
            </v:group>
            <v:group style="position:absolute;left:6925;top:-631;width:10;height:20" coordorigin="6925,-631" coordsize="10,20">
              <v:shape style="position:absolute;left:6925;top:-631;width:10;height:20" coordorigin="6925,-631" coordsize="10,20" path="m6925,-612l6935,-612,6935,-631,6925,-631,6925,-612xe" filled="true" fillcolor="#000000" stroked="false">
                <v:path arrowok="t"/>
                <v:fill type="solid"/>
              </v:shape>
            </v:group>
            <v:group style="position:absolute;left:6925;top:-612;width:10;height:20" coordorigin="6925,-612" coordsize="10,20">
              <v:shape style="position:absolute;left:6925;top:-612;width:10;height:20" coordorigin="6925,-612" coordsize="10,20" path="m6925,-593l6935,-593,6935,-612,6925,-612,6925,-593xe" filled="true" fillcolor="#000000" stroked="false">
                <v:path arrowok="t"/>
                <v:fill type="solid"/>
              </v:shape>
            </v:group>
            <v:group style="position:absolute;left:6925;top:-593;width:10;height:20" coordorigin="6925,-593" coordsize="10,20">
              <v:shape style="position:absolute;left:6925;top:-593;width:10;height:20" coordorigin="6925,-593" coordsize="10,20" path="m6925,-574l6935,-574,6935,-593,6925,-593,6925,-574xe" filled="true" fillcolor="#000000" stroked="false">
                <v:path arrowok="t"/>
                <v:fill type="solid"/>
              </v:shape>
            </v:group>
            <v:group style="position:absolute;left:6925;top:-574;width:10;height:20" coordorigin="6925,-574" coordsize="10,20">
              <v:shape style="position:absolute;left:6925;top:-574;width:10;height:20" coordorigin="6925,-574" coordsize="10,20" path="m6925,-555l6935,-555,6935,-574,6925,-574,6925,-555xe" filled="true" fillcolor="#000000" stroked="false">
                <v:path arrowok="t"/>
                <v:fill type="solid"/>
              </v:shape>
            </v:group>
            <v:group style="position:absolute;left:6925;top:-555;width:10;height:20" coordorigin="6925,-555" coordsize="10,20">
              <v:shape style="position:absolute;left:6925;top:-555;width:10;height:20" coordorigin="6925,-555" coordsize="10,20" path="m6925,-535l6935,-535,6935,-555,6925,-555,6925,-535xe" filled="true" fillcolor="#000000" stroked="false">
                <v:path arrowok="t"/>
                <v:fill type="solid"/>
              </v:shape>
            </v:group>
            <v:group style="position:absolute;left:6925;top:-535;width:10;height:20" coordorigin="6925,-535" coordsize="10,20">
              <v:shape style="position:absolute;left:6925;top:-535;width:10;height:20" coordorigin="6925,-535" coordsize="10,20" path="m6925,-516l6935,-516,6935,-535,6925,-535,6925,-516xe" filled="true" fillcolor="#000000" stroked="false">
                <v:path arrowok="t"/>
                <v:fill type="solid"/>
              </v:shape>
            </v:group>
            <v:group style="position:absolute;left:6925;top:-516;width:10;height:20" coordorigin="6925,-516" coordsize="10,20">
              <v:shape style="position:absolute;left:6925;top:-516;width:10;height:20" coordorigin="6925,-516" coordsize="10,20" path="m6925,-497l6935,-497,6935,-516,6925,-516,6925,-497xe" filled="true" fillcolor="#000000" stroked="false">
                <v:path arrowok="t"/>
                <v:fill type="solid"/>
              </v:shape>
            </v:group>
            <v:group style="position:absolute;left:6925;top:-497;width:10;height:20" coordorigin="6925,-497" coordsize="10,20">
              <v:shape style="position:absolute;left:6925;top:-497;width:10;height:20" coordorigin="6925,-497" coordsize="10,20" path="m6925,-478l6935,-478,6935,-497,6925,-497,6925,-478xe" filled="true" fillcolor="#000000" stroked="false">
                <v:path arrowok="t"/>
                <v:fill type="solid"/>
              </v:shape>
            </v:group>
            <v:group style="position:absolute;left:6925;top:-478;width:10;height:20" coordorigin="6925,-478" coordsize="10,20">
              <v:shape style="position:absolute;left:6925;top:-478;width:10;height:20" coordorigin="6925,-478" coordsize="10,20" path="m6925,-459l6935,-459,6935,-478,6925,-478,6925,-459xe" filled="true" fillcolor="#000000" stroked="false">
                <v:path arrowok="t"/>
                <v:fill type="solid"/>
              </v:shape>
            </v:group>
            <v:group style="position:absolute;left:6925;top:-459;width:10;height:20" coordorigin="6925,-459" coordsize="10,20">
              <v:shape style="position:absolute;left:6925;top:-459;width:10;height:20" coordorigin="6925,-459" coordsize="10,20" path="m6925,-439l6935,-439,6935,-459,6925,-459,6925,-439xe" filled="true" fillcolor="#000000" stroked="false">
                <v:path arrowok="t"/>
                <v:fill type="solid"/>
              </v:shape>
              <v:shape style="position:absolute;left:862;top:-271;width:10;height:10" type="#_x0000_t75" stroked="false">
                <v:imagedata r:id="rId1671" o:title=""/>
              </v:shape>
              <v:shape style="position:absolute;left:857;top:-271;width:4650;height:10" type="#_x0000_t75" stroked="false">
                <v:imagedata r:id="rId1659" o:title=""/>
              </v:shape>
              <v:shape style="position:absolute;left:5497;top:-363;width:1428;height:101" type="#_x0000_t75" stroked="false">
                <v:imagedata r:id="rId1666" o:title=""/>
              </v:shape>
            </v:group>
            <v:group style="position:absolute;left:6925;top:-439;width:10;height:20" coordorigin="6925,-439" coordsize="10,20">
              <v:shape style="position:absolute;left:6925;top:-439;width:10;height:20" coordorigin="6925,-439" coordsize="10,20" path="m6925,-420l6935,-420,6935,-439,6925,-439,6925,-420xe" filled="true" fillcolor="#000000" stroked="false">
                <v:path arrowok="t"/>
                <v:fill type="solid"/>
              </v:shape>
            </v:group>
            <v:group style="position:absolute;left:6925;top:-420;width:10;height:20" coordorigin="6925,-420" coordsize="10,20">
              <v:shape style="position:absolute;left:6925;top:-420;width:10;height:20" coordorigin="6925,-420" coordsize="10,20" path="m6925,-401l6935,-401,6935,-420,6925,-420,6925,-401xe" filled="true" fillcolor="#000000" stroked="false">
                <v:path arrowok="t"/>
                <v:fill type="solid"/>
              </v:shape>
            </v:group>
            <v:group style="position:absolute;left:6925;top:-401;width:10;height:20" coordorigin="6925,-401" coordsize="10,20">
              <v:shape style="position:absolute;left:6925;top:-401;width:10;height:20" coordorigin="6925,-401" coordsize="10,20" path="m6925,-382l6935,-382,6935,-401,6925,-401,6925,-382xe" filled="true" fillcolor="#000000" stroked="false">
                <v:path arrowok="t"/>
                <v:fill type="solid"/>
              </v:shape>
            </v:group>
            <v:group style="position:absolute;left:6925;top:-382;width:10;height:20" coordorigin="6925,-382" coordsize="10,20">
              <v:shape style="position:absolute;left:6925;top:-382;width:10;height:20" coordorigin="6925,-382" coordsize="10,20" path="m6925,-363l6935,-363,6935,-382,6925,-382,6925,-363xe" filled="true" fillcolor="#000000" stroked="false">
                <v:path arrowok="t"/>
                <v:fill type="solid"/>
              </v:shape>
              <v:shape style="position:absolute;left:6916;top:-363;width:859;height:101" type="#_x0000_t75" stroked="false">
                <v:imagedata r:id="rId1667" o:title=""/>
              </v:shape>
              <v:shape style="position:absolute;left:7785;top:-363;width:2278;height:101" type="#_x0000_t75" stroked="false">
                <v:imagedata r:id="rId1668" o:title=""/>
              </v:shape>
            </v:group>
            <v:group style="position:absolute;left:10044;top:-267;width:10;height:2" coordorigin="10044,-267" coordsize="10,2">
              <v:shape style="position:absolute;left:10044;top:-267;width:10;height:2" coordorigin="10044,-267" coordsize="10,0" path="m10044,-267l10053,-267e" filled="false" stroked="true" strokeweight=".47998pt" strokecolor="#000000">
                <v:path arrowok="t"/>
              </v:shape>
            </v:group>
            <w10:wrap type="none"/>
          </v:group>
        </w:pict>
      </w:r>
      <w:r>
        <w:rPr/>
        <w:pict>
          <v:group style="position:absolute;margin-left:42.720016pt;margin-top:27.473633pt;width:453.35pt;height:20.9pt;mso-position-horizontal-relative:page;mso-position-vertical-relative:paragraph;z-index:-1418152" coordorigin="854,549" coordsize="9067,418">
            <v:shape style="position:absolute;left:862;top:549;width:10;height:10" type="#_x0000_t75" stroked="false">
              <v:imagedata r:id="rId1671" o:title=""/>
            </v:shape>
            <v:shape style="position:absolute;left:857;top:549;width:3090;height:10" type="#_x0000_t75" stroked="false">
              <v:imagedata r:id="rId445" o:title=""/>
            </v:shape>
            <v:shape style="position:absolute;left:3942;top:549;width:5970;height:10" type="#_x0000_t75" stroked="false">
              <v:imagedata r:id="rId1672" o:title=""/>
            </v:shape>
            <v:group style="position:absolute;left:9902;top:554;width:10;height:2" coordorigin="9902,554" coordsize="10,2">
              <v:shape style="position:absolute;left:9902;top:554;width:10;height:2" coordorigin="9902,554" coordsize="10,0" path="m9902,554l9912,554e" filled="false" stroked="true" strokeweight=".48004pt" strokecolor="#000000">
                <v:path arrowok="t"/>
              </v:shape>
            </v:group>
            <v:group style="position:absolute;left:862;top:559;width:10;height:20" coordorigin="862,559" coordsize="10,20">
              <v:shape style="position:absolute;left:862;top:559;width:10;height:20" coordorigin="862,559" coordsize="10,20" path="m862,578l871,578,871,559,862,559,862,578xe" filled="true" fillcolor="#000000" stroked="false">
                <v:path arrowok="t"/>
                <v:fill type="solid"/>
              </v:shape>
            </v:group>
            <v:group style="position:absolute;left:862;top:578;width:10;height:20" coordorigin="862,578" coordsize="10,20">
              <v:shape style="position:absolute;left:862;top:578;width:10;height:20" coordorigin="862,578" coordsize="10,20" path="m862,597l871,597,871,578,862,578,862,597xe" filled="true" fillcolor="#000000" stroked="false">
                <v:path arrowok="t"/>
                <v:fill type="solid"/>
              </v:shape>
            </v:group>
            <v:group style="position:absolute;left:862;top:597;width:10;height:20" coordorigin="862,597" coordsize="10,20">
              <v:shape style="position:absolute;left:862;top:597;width:10;height:20" coordorigin="862,597" coordsize="10,20" path="m862,617l871,617,871,597,862,597,862,617xe" filled="true" fillcolor="#000000" stroked="false">
                <v:path arrowok="t"/>
                <v:fill type="solid"/>
              </v:shape>
            </v:group>
            <v:group style="position:absolute;left:862;top:617;width:10;height:20" coordorigin="862,617" coordsize="10,20">
              <v:shape style="position:absolute;left:862;top:617;width:10;height:20" coordorigin="862,617" coordsize="10,20" path="m862,636l871,636,871,617,862,617,862,636xe" filled="true" fillcolor="#000000" stroked="false">
                <v:path arrowok="t"/>
                <v:fill type="solid"/>
              </v:shape>
            </v:group>
            <v:group style="position:absolute;left:862;top:636;width:10;height:20" coordorigin="862,636" coordsize="10,20">
              <v:shape style="position:absolute;left:862;top:636;width:10;height:20" coordorigin="862,636" coordsize="10,20" path="m862,655l871,655,871,636,862,636,862,655xe" filled="true" fillcolor="#000000" stroked="false">
                <v:path arrowok="t"/>
                <v:fill type="solid"/>
              </v:shape>
            </v:group>
            <v:group style="position:absolute;left:862;top:655;width:10;height:20" coordorigin="862,655" coordsize="10,20">
              <v:shape style="position:absolute;left:862;top:655;width:10;height:20" coordorigin="862,655" coordsize="10,20" path="m862,674l871,674,871,655,862,655,862,674xe" filled="true" fillcolor="#000000" stroked="false">
                <v:path arrowok="t"/>
                <v:fill type="solid"/>
              </v:shape>
            </v:group>
            <v:group style="position:absolute;left:862;top:674;width:10;height:20" coordorigin="862,674" coordsize="10,20">
              <v:shape style="position:absolute;left:862;top:674;width:10;height:20" coordorigin="862,674" coordsize="10,20" path="m862,693l871,693,871,674,862,674,862,693xe" filled="true" fillcolor="#000000" stroked="false">
                <v:path arrowok="t"/>
                <v:fill type="solid"/>
              </v:shape>
            </v:group>
            <v:group style="position:absolute;left:862;top:693;width:10;height:20" coordorigin="862,693" coordsize="10,20">
              <v:shape style="position:absolute;left:862;top:693;width:10;height:20" coordorigin="862,693" coordsize="10,20" path="m862,713l871,713,871,693,862,693,862,713xe" filled="true" fillcolor="#000000" stroked="false">
                <v:path arrowok="t"/>
                <v:fill type="solid"/>
              </v:shape>
            </v:group>
            <v:group style="position:absolute;left:862;top:713;width:10;height:20" coordorigin="862,713" coordsize="10,20">
              <v:shape style="position:absolute;left:862;top:713;width:10;height:20" coordorigin="862,713" coordsize="10,20" path="m862,732l871,732,871,713,862,713,862,732xe" filled="true" fillcolor="#000000" stroked="false">
                <v:path arrowok="t"/>
                <v:fill type="solid"/>
              </v:shape>
            </v:group>
            <v:group style="position:absolute;left:862;top:732;width:10;height:20" coordorigin="862,732" coordsize="10,20">
              <v:shape style="position:absolute;left:862;top:732;width:10;height:20" coordorigin="862,732" coordsize="10,20" path="m862,751l871,751,871,732,862,732,862,751xe" filled="true" fillcolor="#000000" stroked="false">
                <v:path arrowok="t"/>
                <v:fill type="solid"/>
              </v:shape>
            </v:group>
            <v:group style="position:absolute;left:862;top:751;width:10;height:20" coordorigin="862,751" coordsize="10,20">
              <v:shape style="position:absolute;left:862;top:751;width:10;height:20" coordorigin="862,751" coordsize="10,20" path="m862,770l871,770,871,751,862,751,862,770xe" filled="true" fillcolor="#000000" stroked="false">
                <v:path arrowok="t"/>
                <v:fill type="solid"/>
              </v:shape>
            </v:group>
            <v:group style="position:absolute;left:862;top:770;width:10;height:20" coordorigin="862,770" coordsize="10,20">
              <v:shape style="position:absolute;left:862;top:770;width:10;height:20" coordorigin="862,770" coordsize="10,20" path="m862,789l871,789,871,770,862,770,862,789xe" filled="true" fillcolor="#000000" stroked="false">
                <v:path arrowok="t"/>
                <v:fill type="solid"/>
              </v:shape>
            </v:group>
            <v:group style="position:absolute;left:862;top:789;width:10;height:20" coordorigin="862,789" coordsize="10,20">
              <v:shape style="position:absolute;left:862;top:789;width:10;height:20" coordorigin="862,789" coordsize="10,20" path="m862,809l871,809,871,789,862,789,862,809xe" filled="true" fillcolor="#000000" stroked="false">
                <v:path arrowok="t"/>
                <v:fill type="solid"/>
              </v:shape>
            </v:group>
            <v:group style="position:absolute;left:862;top:809;width:10;height:20" coordorigin="862,809" coordsize="10,20">
              <v:shape style="position:absolute;left:862;top:809;width:10;height:20" coordorigin="862,809" coordsize="10,20" path="m862,828l871,828,871,809,862,809,862,828xe" filled="true" fillcolor="#000000" stroked="false">
                <v:path arrowok="t"/>
                <v:fill type="solid"/>
              </v:shape>
            </v:group>
            <v:group style="position:absolute;left:862;top:828;width:10;height:20" coordorigin="862,828" coordsize="10,20">
              <v:shape style="position:absolute;left:862;top:828;width:10;height:20" coordorigin="862,828" coordsize="10,20" path="m862,847l871,847,871,828,862,828,862,847xe" filled="true" fillcolor="#000000" stroked="false">
                <v:path arrowok="t"/>
                <v:fill type="solid"/>
              </v:shape>
            </v:group>
            <v:group style="position:absolute;left:862;top:847;width:10;height:20" coordorigin="862,847" coordsize="10,20">
              <v:shape style="position:absolute;left:862;top:847;width:10;height:20" coordorigin="862,847" coordsize="10,20" path="m862,866l871,866,871,847,862,847,862,866xe" filled="true" fillcolor="#000000" stroked="false">
                <v:path arrowok="t"/>
                <v:fill type="solid"/>
              </v:shape>
            </v:group>
            <v:group style="position:absolute;left:862;top:866;width:10;height:20" coordorigin="862,866" coordsize="10,20">
              <v:shape style="position:absolute;left:862;top:866;width:10;height:20" coordorigin="862,866" coordsize="10,20" path="m862,885l871,885,871,866,862,866,862,885xe" filled="true" fillcolor="#000000" stroked="false">
                <v:path arrowok="t"/>
                <v:fill type="solid"/>
              </v:shape>
            </v:group>
            <v:group style="position:absolute;left:862;top:885;width:10;height:20" coordorigin="862,885" coordsize="10,20">
              <v:shape style="position:absolute;left:862;top:885;width:10;height:20" coordorigin="862,885" coordsize="10,20" path="m862,905l871,905,871,885,862,885,862,905xe" filled="true" fillcolor="#000000" stroked="false">
                <v:path arrowok="t"/>
                <v:fill type="solid"/>
              </v:shape>
            </v:group>
            <v:group style="position:absolute;left:862;top:905;width:10;height:20" coordorigin="862,905" coordsize="10,20">
              <v:shape style="position:absolute;left:862;top:905;width:10;height:20" coordorigin="862,905" coordsize="10,20" path="m862,924l871,924,871,905,862,905,862,924xe" filled="true" fillcolor="#000000" stroked="false">
                <v:path arrowok="t"/>
                <v:fill type="solid"/>
              </v:shape>
            </v:group>
            <v:group style="position:absolute;left:862;top:924;width:10;height:20" coordorigin="862,924" coordsize="10,20">
              <v:shape style="position:absolute;left:862;top:924;width:10;height:20" coordorigin="862,924" coordsize="10,20" path="m862,943l871,943,871,924,862,924,862,943xe" filled="true" fillcolor="#000000" stroked="false">
                <v:path arrowok="t"/>
                <v:fill type="solid"/>
              </v:shape>
            </v:group>
            <v:group style="position:absolute;left:862;top:950;width:10;height:2" coordorigin="862,950" coordsize="10,2">
              <v:shape style="position:absolute;left:862;top:950;width:10;height:2" coordorigin="862,950" coordsize="10,0" path="m862,950l871,950e" filled="false" stroked="true" strokeweight=".71997pt" strokecolor="#000000">
                <v:path arrowok="t"/>
              </v:shape>
              <v:shape style="position:absolute;left:862;top:957;width:10;height:10" type="#_x0000_t75" stroked="false">
                <v:imagedata r:id="rId1671" o:title=""/>
              </v:shape>
              <v:shape style="position:absolute;left:857;top:957;width:3090;height:10" type="#_x0000_t75" stroked="false">
                <v:imagedata r:id="rId297" o:title=""/>
              </v:shape>
            </v:group>
            <v:group style="position:absolute;left:9902;top:559;width:10;height:20" coordorigin="9902,559" coordsize="10,20">
              <v:shape style="position:absolute;left:9902;top:559;width:10;height:20" coordorigin="9902,559" coordsize="10,20" path="m9902,578l9912,578,9912,559,9902,559,9902,578xe" filled="true" fillcolor="#000000" stroked="false">
                <v:path arrowok="t"/>
                <v:fill type="solid"/>
              </v:shape>
            </v:group>
            <v:group style="position:absolute;left:9902;top:578;width:10;height:20" coordorigin="9902,578" coordsize="10,20">
              <v:shape style="position:absolute;left:9902;top:578;width:10;height:20" coordorigin="9902,578" coordsize="10,20" path="m9902,597l9912,597,9912,578,9902,578,9902,597xe" filled="true" fillcolor="#000000" stroked="false">
                <v:path arrowok="t"/>
                <v:fill type="solid"/>
              </v:shape>
            </v:group>
            <v:group style="position:absolute;left:9902;top:597;width:10;height:20" coordorigin="9902,597" coordsize="10,20">
              <v:shape style="position:absolute;left:9902;top:597;width:10;height:20" coordorigin="9902,597" coordsize="10,20" path="m9902,617l9912,617,9912,597,9902,597,9902,617xe" filled="true" fillcolor="#000000" stroked="false">
                <v:path arrowok="t"/>
                <v:fill type="solid"/>
              </v:shape>
            </v:group>
            <v:group style="position:absolute;left:9902;top:617;width:10;height:20" coordorigin="9902,617" coordsize="10,20">
              <v:shape style="position:absolute;left:9902;top:617;width:10;height:20" coordorigin="9902,617" coordsize="10,20" path="m9902,636l9912,636,9912,617,9902,617,9902,636xe" filled="true" fillcolor="#000000" stroked="false">
                <v:path arrowok="t"/>
                <v:fill type="solid"/>
              </v:shape>
            </v:group>
            <v:group style="position:absolute;left:9902;top:636;width:10;height:20" coordorigin="9902,636" coordsize="10,20">
              <v:shape style="position:absolute;left:9902;top:636;width:10;height:20" coordorigin="9902,636" coordsize="10,20" path="m9902,655l9912,655,9912,636,9902,636,9902,655xe" filled="true" fillcolor="#000000" stroked="false">
                <v:path arrowok="t"/>
                <v:fill type="solid"/>
              </v:shape>
            </v:group>
            <v:group style="position:absolute;left:9902;top:655;width:10;height:20" coordorigin="9902,655" coordsize="10,20">
              <v:shape style="position:absolute;left:9902;top:655;width:10;height:20" coordorigin="9902,655" coordsize="10,20" path="m9902,674l9912,674,9912,655,9902,655,9902,674xe" filled="true" fillcolor="#000000" stroked="false">
                <v:path arrowok="t"/>
                <v:fill type="solid"/>
              </v:shape>
            </v:group>
            <v:group style="position:absolute;left:9902;top:674;width:10;height:20" coordorigin="9902,674" coordsize="10,20">
              <v:shape style="position:absolute;left:9902;top:674;width:10;height:20" coordorigin="9902,674" coordsize="10,20" path="m9902,693l9912,693,9912,674,9902,674,9902,693xe" filled="true" fillcolor="#000000" stroked="false">
                <v:path arrowok="t"/>
                <v:fill type="solid"/>
              </v:shape>
            </v:group>
            <v:group style="position:absolute;left:9902;top:693;width:10;height:20" coordorigin="9902,693" coordsize="10,20">
              <v:shape style="position:absolute;left:9902;top:693;width:10;height:20" coordorigin="9902,693" coordsize="10,20" path="m9902,713l9912,713,9912,693,9902,693,9902,713xe" filled="true" fillcolor="#000000" stroked="false">
                <v:path arrowok="t"/>
                <v:fill type="solid"/>
              </v:shape>
            </v:group>
            <v:group style="position:absolute;left:9902;top:713;width:10;height:20" coordorigin="9902,713" coordsize="10,20">
              <v:shape style="position:absolute;left:9902;top:713;width:10;height:20" coordorigin="9902,713" coordsize="10,20" path="m9902,732l9912,732,9912,713,9902,713,9902,732xe" filled="true" fillcolor="#000000" stroked="false">
                <v:path arrowok="t"/>
                <v:fill type="solid"/>
              </v:shape>
            </v:group>
            <v:group style="position:absolute;left:9902;top:732;width:10;height:20" coordorigin="9902,732" coordsize="10,20">
              <v:shape style="position:absolute;left:9902;top:732;width:10;height:20" coordorigin="9902,732" coordsize="10,20" path="m9902,751l9912,751,9912,732,9902,732,9902,751xe" filled="true" fillcolor="#000000" stroked="false">
                <v:path arrowok="t"/>
                <v:fill type="solid"/>
              </v:shape>
            </v:group>
            <v:group style="position:absolute;left:9902;top:751;width:10;height:20" coordorigin="9902,751" coordsize="10,20">
              <v:shape style="position:absolute;left:9902;top:751;width:10;height:20" coordorigin="9902,751" coordsize="10,20" path="m9902,770l9912,770,9912,751,9902,751,9902,770xe" filled="true" fillcolor="#000000" stroked="false">
                <v:path arrowok="t"/>
                <v:fill type="solid"/>
              </v:shape>
            </v:group>
            <v:group style="position:absolute;left:9902;top:770;width:10;height:20" coordorigin="9902,770" coordsize="10,20">
              <v:shape style="position:absolute;left:9902;top:770;width:10;height:20" coordorigin="9902,770" coordsize="10,20" path="m9902,789l9912,789,9912,770,9902,770,9902,789xe" filled="true" fillcolor="#000000" stroked="false">
                <v:path arrowok="t"/>
                <v:fill type="solid"/>
              </v:shape>
            </v:group>
            <v:group style="position:absolute;left:9902;top:789;width:10;height:20" coordorigin="9902,789" coordsize="10,20">
              <v:shape style="position:absolute;left:9902;top:789;width:10;height:20" coordorigin="9902,789" coordsize="10,20" path="m9902,809l9912,809,9912,789,9902,789,9902,809xe" filled="true" fillcolor="#000000" stroked="false">
                <v:path arrowok="t"/>
                <v:fill type="solid"/>
              </v:shape>
            </v:group>
            <v:group style="position:absolute;left:9902;top:809;width:10;height:20" coordorigin="9902,809" coordsize="10,20">
              <v:shape style="position:absolute;left:9902;top:809;width:10;height:20" coordorigin="9902,809" coordsize="10,20" path="m9902,828l9912,828,9912,809,9902,809,9902,828xe" filled="true" fillcolor="#000000" stroked="false">
                <v:path arrowok="t"/>
                <v:fill type="solid"/>
              </v:shape>
            </v:group>
            <v:group style="position:absolute;left:9902;top:828;width:10;height:20" coordorigin="9902,828" coordsize="10,20">
              <v:shape style="position:absolute;left:9902;top:828;width:10;height:20" coordorigin="9902,828" coordsize="10,20" path="m9902,847l9912,847,9912,828,9902,828,9902,847xe" filled="true" fillcolor="#000000" stroked="false">
                <v:path arrowok="t"/>
                <v:fill type="solid"/>
              </v:shape>
            </v:group>
            <v:group style="position:absolute;left:9902;top:847;width:10;height:20" coordorigin="9902,847" coordsize="10,20">
              <v:shape style="position:absolute;left:9902;top:847;width:10;height:20" coordorigin="9902,847" coordsize="10,20" path="m9902,866l9912,866,9912,847,9902,847,9902,866xe" filled="true" fillcolor="#000000" stroked="false">
                <v:path arrowok="t"/>
                <v:fill type="solid"/>
              </v:shape>
              <v:shape style="position:absolute;left:3956;top:866;width:5965;height:101" type="#_x0000_t75" stroked="false">
                <v:imagedata r:id="rId1673" o:title=""/>
              </v:shape>
            </v:group>
            <v:group style="position:absolute;left:9902;top:962;width:10;height:2" coordorigin="9902,962" coordsize="10,2">
              <v:shape style="position:absolute;left:9902;top:962;width:10;height:2" coordorigin="9902,962" coordsize="10,0" path="m9902,962l9912,962e" filled="false" stroked="true" strokeweight=".47998pt" strokecolor="#000000">
                <v:path arrowok="t"/>
              </v:shape>
            </v:group>
            <w10:wrap type="none"/>
          </v:group>
        </w:pict>
      </w:r>
      <w:r>
        <w:rPr>
          <w:rFonts w:ascii="宋体" w:hAnsi="宋体" w:cs="宋体" w:eastAsia="宋体" w:hint="default"/>
        </w:rPr>
        <w:t>（</w:t>
      </w:r>
      <w:r>
        <w:rPr>
          <w:rFonts w:ascii="宋体" w:hAnsi="宋体" w:cs="宋体" w:eastAsia="宋体" w:hint="default"/>
        </w:rPr>
        <w:t>2</w:t>
      </w:r>
      <w:r>
        <w:rPr>
          <w:rFonts w:ascii="宋体" w:hAnsi="宋体" w:cs="宋体" w:eastAsia="宋体" w:hint="default"/>
        </w:rPr>
        <w:t>）</w:t>
      </w:r>
      <w:r>
        <w:rPr/>
        <w:t>按账龄分析法计提坏账准备的其他应收款：</w:t>
      </w:r>
    </w:p>
    <w:p>
      <w:pPr>
        <w:spacing w:line="240" w:lineRule="auto" w:before="3"/>
        <w:rPr>
          <w:rFonts w:ascii="宋体" w:hAnsi="宋体" w:cs="宋体" w:eastAsia="宋体" w:hint="default"/>
          <w:sz w:val="8"/>
          <w:szCs w:val="8"/>
        </w:rPr>
      </w:pPr>
    </w:p>
    <w:tbl>
      <w:tblPr>
        <w:tblW w:w="0" w:type="auto"/>
        <w:jc w:val="left"/>
        <w:tblInd w:w="1287" w:type="dxa"/>
        <w:tblLayout w:type="fixed"/>
        <w:tblCellMar>
          <w:top w:w="0" w:type="dxa"/>
          <w:left w:w="0" w:type="dxa"/>
          <w:bottom w:w="0" w:type="dxa"/>
          <w:right w:w="0" w:type="dxa"/>
        </w:tblCellMar>
        <w:tblLook w:val="01E0"/>
      </w:tblPr>
      <w:tblGrid>
        <w:gridCol w:w="1924"/>
        <w:gridCol w:w="3448"/>
      </w:tblGrid>
      <w:tr>
        <w:trPr>
          <w:trHeight w:val="408" w:hRule="exact"/>
        </w:trPr>
        <w:tc>
          <w:tcPr>
            <w:tcW w:w="1924"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2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账龄</w:t>
            </w:r>
            <w:r>
              <w:rPr>
                <w:rFonts w:ascii="宋体" w:hAnsi="宋体" w:cs="宋体" w:eastAsia="宋体" w:hint="default"/>
                <w:sz w:val="18"/>
                <w:szCs w:val="18"/>
              </w:rPr>
            </w:r>
          </w:p>
        </w:tc>
        <w:tc>
          <w:tcPr>
            <w:tcW w:w="344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98"/>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年末数</w:t>
            </w:r>
            <w:r>
              <w:rPr>
                <w:rFonts w:ascii="宋体" w:hAnsi="宋体" w:cs="宋体" w:eastAsia="宋体" w:hint="default"/>
                <w:sz w:val="18"/>
                <w:szCs w:val="18"/>
              </w:rPr>
            </w:r>
          </w:p>
        </w:tc>
      </w:tr>
    </w:tbl>
    <w:p>
      <w:pPr>
        <w:spacing w:after="0" w:line="240" w:lineRule="auto"/>
        <w:jc w:val="right"/>
        <w:rPr>
          <w:rFonts w:ascii="宋体" w:hAnsi="宋体" w:cs="宋体" w:eastAsia="宋体" w:hint="default"/>
          <w:sz w:val="18"/>
          <w:szCs w:val="18"/>
        </w:rPr>
        <w:sectPr>
          <w:pgSz w:w="11910" w:h="16840"/>
          <w:pgMar w:header="990" w:footer="1184" w:top="1160" w:bottom="1380" w:left="740" w:right="880"/>
        </w:sectPr>
      </w:pPr>
    </w:p>
    <w:tbl>
      <w:tblPr>
        <w:tblW w:w="0" w:type="auto"/>
        <w:jc w:val="left"/>
        <w:tblInd w:w="121" w:type="dxa"/>
        <w:tblLayout w:type="fixed"/>
        <w:tblCellMar>
          <w:top w:w="0" w:type="dxa"/>
          <w:left w:w="0" w:type="dxa"/>
          <w:bottom w:w="0" w:type="dxa"/>
          <w:right w:w="0" w:type="dxa"/>
        </w:tblCellMar>
        <w:tblLook w:val="01E0"/>
      </w:tblPr>
      <w:tblGrid>
        <w:gridCol w:w="3085"/>
        <w:gridCol w:w="2268"/>
        <w:gridCol w:w="1277"/>
        <w:gridCol w:w="2410"/>
      </w:tblGrid>
      <w:tr>
        <w:trPr>
          <w:trHeight w:val="242" w:hRule="exact"/>
        </w:trPr>
        <w:tc>
          <w:tcPr>
            <w:tcW w:w="3085"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tabs>
                <w:tab w:pos="3077" w:val="left" w:leader="none"/>
              </w:tabs>
              <w:spacing w:line="20" w:lineRule="exact"/>
              <w:ind w:left="-5" w:right="-36"/>
              <w:jc w:val="left"/>
              <w:rPr>
                <w:rFonts w:ascii="宋体" w:hAnsi="宋体" w:cs="宋体" w:eastAsia="宋体" w:hint="default"/>
                <w:sz w:val="2"/>
                <w:szCs w:val="2"/>
              </w:rPr>
            </w:pPr>
            <w:r>
              <w:rPr>
                <w:rFonts w:ascii="宋体"/>
                <w:sz w:val="2"/>
              </w:rPr>
              <w:drawing>
                <wp:inline distT="0" distB="0" distL="0" distR="0">
                  <wp:extent cx="6096" cy="6096"/>
                  <wp:effectExtent l="0" t="0" r="0" b="0"/>
                  <wp:docPr id="45" name="image1636.png" descr=""/>
                  <wp:cNvGraphicFramePr>
                    <a:graphicFrameLocks noChangeAspect="1"/>
                  </wp:cNvGraphicFramePr>
                  <a:graphic>
                    <a:graphicData uri="http://schemas.openxmlformats.org/drawingml/2006/picture">
                      <pic:pic>
                        <pic:nvPicPr>
                          <pic:cNvPr id="46" name="image1636.png"/>
                          <pic:cNvPicPr/>
                        </pic:nvPicPr>
                        <pic:blipFill>
                          <a:blip r:embed="rId1671" cstate="print"/>
                          <a:stretch>
                            <a:fillRect/>
                          </a:stretch>
                        </pic:blipFill>
                        <pic:spPr>
                          <a:xfrm>
                            <a:off x="0" y="0"/>
                            <a:ext cx="6096"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1524" cy="6096"/>
                  <wp:effectExtent l="0" t="0" r="0" b="0"/>
                  <wp:docPr id="47" name="image1636.png" descr=""/>
                  <wp:cNvGraphicFramePr>
                    <a:graphicFrameLocks noChangeAspect="1"/>
                  </wp:cNvGraphicFramePr>
                  <a:graphic>
                    <a:graphicData uri="http://schemas.openxmlformats.org/drawingml/2006/picture">
                      <pic:pic>
                        <pic:nvPicPr>
                          <pic:cNvPr id="48" name="image1636.png"/>
                          <pic:cNvPicPr/>
                        </pic:nvPicPr>
                        <pic:blipFill>
                          <a:blip r:embed="rId1671" cstate="print"/>
                          <a:stretch>
                            <a:fillRect/>
                          </a:stretch>
                        </pic:blipFill>
                        <pic:spPr>
                          <a:xfrm>
                            <a:off x="0" y="0"/>
                            <a:ext cx="1524" cy="6096"/>
                          </a:xfrm>
                          <a:prstGeom prst="rect">
                            <a:avLst/>
                          </a:prstGeom>
                        </pic:spPr>
                      </pic:pic>
                    </a:graphicData>
                  </a:graphic>
                </wp:inline>
              </w:drawing>
            </w:r>
            <w:r>
              <w:rPr>
                <w:rFonts w:ascii="宋体"/>
                <w:sz w:val="2"/>
              </w:rPr>
            </w:r>
          </w:p>
        </w:tc>
        <w:tc>
          <w:tcPr>
            <w:tcW w:w="2268"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tc>
        <w:tc>
          <w:tcPr>
            <w:tcW w:w="1277"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0" w:lineRule="exact"/>
              <w:ind w:left="1270" w:right="-3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49" name="image1636.png" descr=""/>
                  <wp:cNvGraphicFramePr>
                    <a:graphicFrameLocks noChangeAspect="1"/>
                  </wp:cNvGraphicFramePr>
                  <a:graphic>
                    <a:graphicData uri="http://schemas.openxmlformats.org/drawingml/2006/picture">
                      <pic:pic>
                        <pic:nvPicPr>
                          <pic:cNvPr id="50" name="image1636.png"/>
                          <pic:cNvPicPr/>
                        </pic:nvPicPr>
                        <pic:blipFill>
                          <a:blip r:embed="rId1671"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tc>
        <w:tc>
          <w:tcPr>
            <w:tcW w:w="2410"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0" w:lineRule="exact"/>
              <w:ind w:left="2405"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6096"/>
                  <wp:effectExtent l="0" t="0" r="0" b="0"/>
                  <wp:docPr id="51" name="image1636.png" descr=""/>
                  <wp:cNvGraphicFramePr>
                    <a:graphicFrameLocks noChangeAspect="1"/>
                  </wp:cNvGraphicFramePr>
                  <a:graphic>
                    <a:graphicData uri="http://schemas.openxmlformats.org/drawingml/2006/picture">
                      <pic:pic>
                        <pic:nvPicPr>
                          <pic:cNvPr id="52" name="image1636.png"/>
                          <pic:cNvPicPr/>
                        </pic:nvPicPr>
                        <pic:blipFill>
                          <a:blip r:embed="rId1671" cstate="print"/>
                          <a:stretch>
                            <a:fillRect/>
                          </a:stretch>
                        </pic:blipFill>
                        <pic:spPr>
                          <a:xfrm>
                            <a:off x="0" y="0"/>
                            <a:ext cx="6096" cy="6096"/>
                          </a:xfrm>
                          <a:prstGeom prst="rect">
                            <a:avLst/>
                          </a:prstGeom>
                        </pic:spPr>
                      </pic:pic>
                    </a:graphicData>
                  </a:graphic>
                </wp:inline>
              </w:drawing>
            </w:r>
            <w:r>
              <w:rPr>
                <w:rFonts w:ascii="宋体" w:hAnsi="宋体" w:cs="宋体" w:eastAsia="宋体" w:hint="default"/>
                <w:sz w:val="2"/>
                <w:szCs w:val="2"/>
              </w:rPr>
            </w:r>
          </w:p>
        </w:tc>
      </w:tr>
      <w:tr>
        <w:trPr>
          <w:trHeight w:val="300" w:hRule="exact"/>
        </w:trPr>
        <w:tc>
          <w:tcPr>
            <w:tcW w:w="308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tc>
        <w:tc>
          <w:tcPr>
            <w:tcW w:w="22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134"/>
              <w:jc w:val="right"/>
              <w:rPr>
                <w:rFonts w:ascii="宋体" w:hAnsi="宋体" w:cs="宋体" w:eastAsia="宋体" w:hint="default"/>
                <w:sz w:val="18"/>
                <w:szCs w:val="18"/>
              </w:rPr>
            </w:pPr>
            <w:r>
              <w:rPr>
                <w:rFonts w:ascii="宋体" w:hAnsi="宋体" w:cs="宋体" w:eastAsia="宋体" w:hint="default"/>
                <w:sz w:val="18"/>
                <w:szCs w:val="18"/>
              </w:rPr>
              <w:t>账面余额</w:t>
            </w:r>
          </w:p>
        </w:tc>
        <w:tc>
          <w:tcPr>
            <w:tcW w:w="1277" w:type="dxa"/>
            <w:tcBorders>
              <w:top w:val="single" w:sz="4"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406" w:hRule="exact"/>
        </w:trPr>
        <w:tc>
          <w:tcPr>
            <w:tcW w:w="3085" w:type="dxa"/>
            <w:tcBorders>
              <w:top w:val="nil" w:sz="6" w:space="0" w:color="auto"/>
              <w:left w:val="single" w:sz="4" w:space="0" w:color="000000"/>
              <w:bottom w:val="nil" w:sz="6" w:space="0" w:color="auto"/>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p>
        </w:tc>
        <w:tc>
          <w:tcPr>
            <w:tcW w:w="2410" w:type="dxa"/>
            <w:tcBorders>
              <w:top w:val="single" w:sz="4" w:space="0" w:color="000000"/>
              <w:left w:val="single" w:sz="4" w:space="0" w:color="000000"/>
              <w:bottom w:val="nil" w:sz="6" w:space="0" w:color="auto"/>
              <w:right w:val="single" w:sz="4" w:space="0" w:color="000000"/>
            </w:tcBorders>
          </w:tcPr>
          <w:p>
            <w:pPr/>
          </w:p>
        </w:tc>
      </w:tr>
      <w:tr>
        <w:trPr>
          <w:trHeight w:val="420" w:hRule="exact"/>
        </w:trPr>
        <w:tc>
          <w:tcPr>
            <w:tcW w:w="308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51,286,424.35</w:t>
            </w:r>
          </w:p>
        </w:tc>
        <w:tc>
          <w:tcPr>
            <w:tcW w:w="127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95.75</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1,370,376.60</w:t>
            </w:r>
          </w:p>
        </w:tc>
      </w:tr>
      <w:tr>
        <w:trPr>
          <w:trHeight w:val="101" w:hRule="exact"/>
        </w:trPr>
        <w:tc>
          <w:tcPr>
            <w:tcW w:w="3085"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405" w:hRule="exact"/>
        </w:trPr>
        <w:tc>
          <w:tcPr>
            <w:tcW w:w="308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1,383,089.08</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2.58</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132,417.00</w:t>
            </w:r>
          </w:p>
        </w:tc>
      </w:tr>
      <w:tr>
        <w:trPr>
          <w:trHeight w:val="308" w:hRule="exact"/>
        </w:trPr>
        <w:tc>
          <w:tcPr>
            <w:tcW w:w="308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pacing w:val="-1"/>
                <w:sz w:val="18"/>
              </w:rPr>
              <w:t>521,260.00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pacing w:val="-1"/>
                <w:sz w:val="18"/>
              </w:rPr>
              <w:t>0.97</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pacing w:val="-1"/>
                <w:sz w:val="18"/>
              </w:rPr>
              <w:t>104,252.00</w:t>
            </w:r>
          </w:p>
        </w:tc>
      </w:tr>
      <w:tr>
        <w:trPr>
          <w:trHeight w:val="101" w:hRule="exact"/>
        </w:trPr>
        <w:tc>
          <w:tcPr>
            <w:tcW w:w="3085"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8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376,083.88</w:t>
            </w:r>
            <w:r>
              <w:rPr>
                <w:rFonts w:ascii="Times New Roman"/>
                <w:spacing w:val="-1"/>
                <w:sz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0.70</w:t>
            </w:r>
            <w:r>
              <w:rPr>
                <w:rFonts w:ascii="Times New Roman"/>
                <w:spacing w:val="-1"/>
                <w:sz w:val="18"/>
              </w:rPr>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188,041.94</w:t>
            </w:r>
            <w:r>
              <w:rPr>
                <w:rFonts w:ascii="Times New Roman"/>
                <w:spacing w:val="-1"/>
                <w:sz w:val="18"/>
              </w:rPr>
            </w:r>
          </w:p>
        </w:tc>
      </w:tr>
      <w:tr>
        <w:trPr>
          <w:trHeight w:val="101" w:hRule="exact"/>
        </w:trPr>
        <w:tc>
          <w:tcPr>
            <w:tcW w:w="3085"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406" w:hRule="exact"/>
        </w:trPr>
        <w:tc>
          <w:tcPr>
            <w:tcW w:w="3085"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53,566,857.31</w:t>
            </w:r>
            <w:r>
              <w:rPr>
                <w:rFonts w:ascii="Times New Roman"/>
                <w:b/>
                <w:spacing w:val="-1"/>
                <w:sz w:val="18"/>
              </w:rPr>
            </w:r>
            <w:r>
              <w:rPr>
                <w:rFonts w:ascii="Times New Roman"/>
                <w:spacing w:val="-1"/>
                <w:sz w:val="18"/>
              </w:rPr>
            </w:r>
          </w:p>
          <w:p>
            <w:pPr>
              <w:pStyle w:val="TableParagraph"/>
              <w:spacing w:line="240" w:lineRule="auto" w:before="1"/>
              <w:ind w:right="0"/>
              <w:jc w:val="left"/>
              <w:rPr>
                <w:rFonts w:ascii="宋体" w:hAnsi="宋体" w:cs="宋体" w:eastAsia="宋体" w:hint="default"/>
                <w:sz w:val="7"/>
                <w:szCs w:val="7"/>
              </w:rPr>
            </w:pPr>
          </w:p>
          <w:p>
            <w:pPr>
              <w:pStyle w:val="TableParagraph"/>
              <w:spacing w:line="20" w:lineRule="exact"/>
              <w:ind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433964" cy="6096"/>
                  <wp:effectExtent l="0" t="0" r="0" b="0"/>
                  <wp:docPr id="53" name="image269.png" descr=""/>
                  <wp:cNvGraphicFramePr>
                    <a:graphicFrameLocks noChangeAspect="1"/>
                  </wp:cNvGraphicFramePr>
                  <a:graphic>
                    <a:graphicData uri="http://schemas.openxmlformats.org/drawingml/2006/picture">
                      <pic:pic>
                        <pic:nvPicPr>
                          <pic:cNvPr id="54" name="image269.png"/>
                          <pic:cNvPicPr/>
                        </pic:nvPicPr>
                        <pic:blipFill>
                          <a:blip r:embed="rId301" cstate="print"/>
                          <a:stretch>
                            <a:fillRect/>
                          </a:stretch>
                        </pic:blipFill>
                        <pic:spPr>
                          <a:xfrm>
                            <a:off x="0" y="0"/>
                            <a:ext cx="1433964" cy="6096"/>
                          </a:xfrm>
                          <a:prstGeom prst="rect">
                            <a:avLst/>
                          </a:prstGeom>
                        </pic:spPr>
                      </pic:pic>
                    </a:graphicData>
                  </a:graphic>
                </wp:inline>
              </w:drawing>
            </w:r>
            <w:r>
              <w:rPr>
                <w:rFonts w:ascii="宋体" w:hAnsi="宋体" w:cs="宋体" w:eastAsia="宋体" w:hint="default"/>
                <w:sz w:val="2"/>
                <w:szCs w:val="2"/>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100.00</w:t>
            </w:r>
            <w:r>
              <w:rPr>
                <w:rFonts w:ascii="Times New Roman"/>
                <w:b/>
                <w:spacing w:val="-1"/>
                <w:sz w:val="18"/>
              </w:rPr>
            </w:r>
            <w:r>
              <w:rPr>
                <w:rFonts w:ascii="Times New Roman"/>
                <w:spacing w:val="-1"/>
                <w:sz w:val="18"/>
              </w:rPr>
            </w:r>
          </w:p>
          <w:p>
            <w:pPr>
              <w:pStyle w:val="TableParagraph"/>
              <w:spacing w:line="240" w:lineRule="auto" w:before="1"/>
              <w:ind w:right="0"/>
              <w:jc w:val="left"/>
              <w:rPr>
                <w:rFonts w:ascii="宋体" w:hAnsi="宋体" w:cs="宋体" w:eastAsia="宋体" w:hint="default"/>
                <w:sz w:val="7"/>
                <w:szCs w:val="7"/>
              </w:rPr>
            </w:pPr>
          </w:p>
          <w:p>
            <w:pPr>
              <w:pStyle w:val="TableParagraph"/>
              <w:spacing w:line="20" w:lineRule="exact"/>
              <w:ind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804859" cy="6096"/>
                  <wp:effectExtent l="0" t="0" r="0" b="0"/>
                  <wp:docPr id="55" name="image187.png" descr=""/>
                  <wp:cNvGraphicFramePr>
                    <a:graphicFrameLocks noChangeAspect="1"/>
                  </wp:cNvGraphicFramePr>
                  <a:graphic>
                    <a:graphicData uri="http://schemas.openxmlformats.org/drawingml/2006/picture">
                      <pic:pic>
                        <pic:nvPicPr>
                          <pic:cNvPr id="56" name="image187.png"/>
                          <pic:cNvPicPr/>
                        </pic:nvPicPr>
                        <pic:blipFill>
                          <a:blip r:embed="rId219" cstate="print"/>
                          <a:stretch>
                            <a:fillRect/>
                          </a:stretch>
                        </pic:blipFill>
                        <pic:spPr>
                          <a:xfrm>
                            <a:off x="0" y="0"/>
                            <a:ext cx="804859" cy="6096"/>
                          </a:xfrm>
                          <a:prstGeom prst="rect">
                            <a:avLst/>
                          </a:prstGeom>
                        </pic:spPr>
                      </pic:pic>
                    </a:graphicData>
                  </a:graphic>
                </wp:inline>
              </w:drawing>
            </w:r>
            <w:r>
              <w:rPr>
                <w:rFonts w:ascii="宋体" w:hAnsi="宋体" w:cs="宋体" w:eastAsia="宋体" w:hint="default"/>
                <w:sz w:val="2"/>
                <w:szCs w:val="2"/>
              </w:rPr>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1,795,087.54</w:t>
            </w:r>
            <w:r>
              <w:rPr>
                <w:rFonts w:ascii="Times New Roman"/>
                <w:b/>
                <w:spacing w:val="-1"/>
                <w:sz w:val="18"/>
              </w:rPr>
            </w:r>
            <w:r>
              <w:rPr>
                <w:rFonts w:ascii="Times New Roman"/>
                <w:spacing w:val="-1"/>
                <w:sz w:val="18"/>
              </w:rPr>
            </w:r>
          </w:p>
        </w:tc>
      </w:tr>
    </w:tbl>
    <w:p>
      <w:pPr>
        <w:spacing w:line="240" w:lineRule="auto" w:before="11"/>
        <w:rPr>
          <w:rFonts w:ascii="宋体" w:hAnsi="宋体" w:cs="宋体" w:eastAsia="宋体" w:hint="default"/>
          <w:sz w:val="21"/>
          <w:szCs w:val="21"/>
        </w:rPr>
      </w:pPr>
      <w:r>
        <w:rPr/>
        <w:pict>
          <v:group style="position:absolute;margin-left:52.560001pt;margin-top:60.119984pt;width:490.3pt;height:.1pt;mso-position-horizontal-relative:page;mso-position-vertical-relative:page;z-index:-1418128" coordorigin="1051,1202" coordsize="9806,2">
            <v:shape style="position:absolute;left:1051;top:1202;width:9806;height:2" coordorigin="1051,1202" coordsize="9806,0" path="m1051,1202l10857,1202e" filled="false" stroked="true" strokeweight=".48pt" strokecolor="#000000">
              <v:path arrowok="t"/>
            </v:shape>
            <w10:wrap type="none"/>
          </v:group>
        </w:pict>
      </w:r>
      <w:r>
        <w:rPr/>
        <w:pict>
          <v:group style="position:absolute;margin-left:196.837997pt;margin-top:87.840019pt;width:298.3pt;height:5.1pt;mso-position-horizontal-relative:page;mso-position-vertical-relative:page;z-index:-1418104" coordorigin="3937,1757" coordsize="5966,102">
            <v:shape style="position:absolute;left:3937;top:1757;width:2278;height:101" type="#_x0000_t75" stroked="false">
              <v:imagedata r:id="rId1675" o:title=""/>
            </v:shape>
            <v:shape style="position:absolute;left:6210;top:1848;width:1282;height:10" type="#_x0000_t75" stroked="false">
              <v:imagedata r:id="rId309" o:title=""/>
            </v:shape>
            <v:shape style="position:absolute;left:7487;top:1848;width:2415;height:10" type="#_x0000_t75" stroked="false">
              <v:imagedata r:id="rId450" o:title=""/>
            </v:shape>
            <w10:wrap type="none"/>
          </v:group>
        </w:pict>
      </w:r>
      <w:r>
        <w:rPr/>
        <w:pict>
          <v:group style="position:absolute;margin-left:43.560001pt;margin-top:112.699944pt;width:451.55pt;height:.5pt;mso-position-horizontal-relative:page;mso-position-vertical-relative:page;z-index:-1418080" coordorigin="871,2254" coordsize="9031,10">
            <v:shape style="position:absolute;left:871;top:2254;width:3075;height:10" type="#_x0000_t75" stroked="false">
              <v:imagedata r:id="rId303" o:title=""/>
            </v:shape>
            <v:shape style="position:absolute;left:3942;top:2254;width:2273;height:10" type="#_x0000_t75" stroked="false">
              <v:imagedata r:id="rId276" o:title=""/>
            </v:shape>
            <v:shape style="position:absolute;left:6210;top:2254;width:1282;height:10" type="#_x0000_t75" stroked="false">
              <v:imagedata r:id="rId309" o:title=""/>
            </v:shape>
            <v:shape style="position:absolute;left:7487;top:2254;width:2415;height:10" type="#_x0000_t75" stroked="false">
              <v:imagedata r:id="rId310" o:title=""/>
            </v:shape>
            <w10:wrap type="none"/>
          </v:group>
        </w:pict>
      </w:r>
    </w:p>
    <w:p>
      <w:pPr>
        <w:pStyle w:val="BodyText"/>
        <w:spacing w:line="240" w:lineRule="auto" w:before="36"/>
        <w:ind w:left="340" w:right="1937"/>
        <w:jc w:val="left"/>
      </w:pPr>
      <w:r>
        <w:rPr/>
        <w:pict>
          <v:group style="position:absolute;margin-left:42.840012pt;margin-top:-99.576302pt;width:452.3pt;height:5.05pt;mso-position-horizontal-relative:page;mso-position-vertical-relative:paragraph;z-index:-1418056" coordorigin="857,-1992" coordsize="9046,101">
            <v:shape style="position:absolute;left:857;top:-1992;width:3109;height:101" type="#_x0000_t75" stroked="false">
              <v:imagedata r:id="rId302" o:title=""/>
            </v:shape>
            <v:shape style="position:absolute;left:3942;top:-1900;width:2273;height:10" type="#_x0000_t75" stroked="false">
              <v:imagedata r:id="rId267" o:title=""/>
            </v:shape>
            <v:shape style="position:absolute;left:6210;top:-1900;width:1282;height:10" type="#_x0000_t75" stroked="false">
              <v:imagedata r:id="rId195" o:title=""/>
            </v:shape>
            <v:shape style="position:absolute;left:7487;top:-1900;width:2415;height:10" type="#_x0000_t75" stroked="false">
              <v:imagedata r:id="rId300" o:title=""/>
            </v:shape>
            <w10:wrap type="none"/>
          </v:group>
        </w:pict>
      </w:r>
      <w:r>
        <w:rPr/>
        <w:pict>
          <v:group style="position:absolute;margin-left:43.560001pt;margin-top:-74.736382pt;width:451.55pt;height:.5pt;mso-position-horizontal-relative:page;mso-position-vertical-relative:paragraph;z-index:-1418032" coordorigin="871,-1495" coordsize="9031,10">
            <v:shape style="position:absolute;left:871;top:-1495;width:3075;height:10" type="#_x0000_t75" stroked="false">
              <v:imagedata r:id="rId303" o:title=""/>
            </v:shape>
            <v:shape style="position:absolute;left:3942;top:-1495;width:2273;height:10" type="#_x0000_t75" stroked="false">
              <v:imagedata r:id="rId267" o:title=""/>
            </v:shape>
            <v:shape style="position:absolute;left:6210;top:-1495;width:1282;height:10" type="#_x0000_t75" stroked="false">
              <v:imagedata r:id="rId195" o:title=""/>
            </v:shape>
            <v:shape style="position:absolute;left:7487;top:-1495;width:2415;height:10" type="#_x0000_t75" stroked="false">
              <v:imagedata r:id="rId444" o:title=""/>
            </v:shape>
            <w10:wrap type="none"/>
          </v:group>
        </w:pict>
      </w:r>
      <w:r>
        <w:rPr/>
        <w:pict>
          <v:group style="position:absolute;margin-left:42.840012pt;margin-top:-58.896358pt;width:452.3pt;height:5.05pt;mso-position-horizontal-relative:page;mso-position-vertical-relative:paragraph;z-index:-1418008" coordorigin="857,-1178" coordsize="9046,101">
            <v:shape style="position:absolute;left:857;top:-1178;width:3109;height:101" type="#_x0000_t75" stroked="false">
              <v:imagedata r:id="rId308" o:title=""/>
            </v:shape>
            <v:shape style="position:absolute;left:3942;top:-1087;width:2273;height:10" type="#_x0000_t75" stroked="false">
              <v:imagedata r:id="rId276" o:title=""/>
            </v:shape>
            <v:shape style="position:absolute;left:6210;top:-1087;width:1282;height:10" type="#_x0000_t75" stroked="false">
              <v:imagedata r:id="rId309" o:title=""/>
            </v:shape>
            <v:shape style="position:absolute;left:7487;top:-1087;width:2415;height:10" type="#_x0000_t75" stroked="false">
              <v:imagedata r:id="rId450" o:title=""/>
            </v:shape>
            <w10:wrap type="none"/>
          </v:group>
        </w:pict>
      </w:r>
      <w:r>
        <w:rPr/>
        <w:pict>
          <v:group style="position:absolute;margin-left:42.840012pt;margin-top:-38.496357pt;width:452.3pt;height:5.05pt;mso-position-horizontal-relative:page;mso-position-vertical-relative:paragraph;z-index:-1417984" coordorigin="857,-770" coordsize="9046,101">
            <v:shape style="position:absolute;left:857;top:-770;width:3109;height:101" type="#_x0000_t75" stroked="false">
              <v:imagedata r:id="rId302" o:title=""/>
            </v:shape>
            <v:shape style="position:absolute;left:3942;top:-679;width:2273;height:10" type="#_x0000_t75" stroked="false">
              <v:imagedata r:id="rId267" o:title=""/>
            </v:shape>
            <v:shape style="position:absolute;left:6210;top:-679;width:1282;height:10" type="#_x0000_t75" stroked="false">
              <v:imagedata r:id="rId195" o:title=""/>
            </v:shape>
            <v:shape style="position:absolute;left:7487;top:-679;width:2415;height:10" type="#_x0000_t75" stroked="false">
              <v:imagedata r:id="rId300" o:title=""/>
            </v:shape>
            <w10:wrap type="none"/>
          </v:group>
        </w:pict>
      </w:r>
      <w:r>
        <w:rPr/>
        <w:pict>
          <v:group style="position:absolute;margin-left:42.839981pt;margin-top:-13.656378pt;width:154.5pt;height:.5pt;mso-position-horizontal-relative:page;mso-position-vertical-relative:paragraph;z-index:-1417960" coordorigin="857,-273" coordsize="3090,10">
            <v:shape style="position:absolute;left:862;top:-273;width:10;height:10" type="#_x0000_t75" stroked="false">
              <v:imagedata r:id="rId1671" o:title=""/>
            </v:shape>
            <v:shape style="position:absolute;left:857;top:-273;width:3090;height:10" type="#_x0000_t75" stroked="false">
              <v:imagedata r:id="rId297" o:title=""/>
            </v:shape>
            <w10:wrap type="none"/>
          </v:group>
        </w:pict>
      </w:r>
      <w:r>
        <w:rPr/>
        <w:pict>
          <v:shape style="position:absolute;margin-left:375.070007pt;margin-top:-13.656378pt;width:120.499938pt;height:.48pt;mso-position-horizontal-relative:page;mso-position-vertical-relative:paragraph;z-index:24520" type="#_x0000_t75" stroked="false">
            <v:imagedata r:id="rId1676" o:title=""/>
          </v:shape>
        </w:pict>
      </w:r>
      <w:r>
        <w:rPr/>
        <w:pict>
          <v:shape style="position:absolute;margin-left:43.080002pt;margin-top:18.023682pt;width:.48002pt;height:.48pt;mso-position-horizontal-relative:page;mso-position-vertical-relative:paragraph;z-index:-1417912" type="#_x0000_t75" stroked="false">
            <v:imagedata r:id="rId1671" o:title=""/>
          </v:shape>
        </w:pict>
      </w:r>
      <w:r>
        <w:rPr/>
        <w:pict>
          <v:shape style="position:absolute;margin-left:495.100006pt;margin-top:18.023682pt;width:.48pt;height:.48pt;mso-position-horizontal-relative:page;mso-position-vertical-relative:paragraph;z-index:-1417888" type="#_x0000_t75" stroked="false">
            <v:imagedata r:id="rId1671" o:title=""/>
          </v:shape>
        </w:pict>
      </w:r>
      <w:r>
        <w:rPr/>
        <w:pict>
          <v:group style="position:absolute;margin-left:196.849991pt;margin-top:33.863644pt;width:298.25pt;height:5.05pt;mso-position-horizontal-relative:page;mso-position-vertical-relative:paragraph;z-index:-1417864" coordorigin="3937,677" coordsize="5965,101">
            <v:shape style="position:absolute;left:3937;top:677;width:3555;height:101" type="#_x0000_t75" stroked="false">
              <v:imagedata r:id="rId299" o:title=""/>
            </v:shape>
            <v:shape style="position:absolute;left:7487;top:768;width:2415;height:10" type="#_x0000_t75" stroked="false">
              <v:imagedata r:id="rId300" o:title=""/>
            </v:shape>
            <w10:wrap type="none"/>
          </v:group>
        </w:pict>
      </w:r>
      <w:r>
        <w:rPr/>
        <w:pict>
          <v:group style="position:absolute;margin-left:197.809998pt;margin-top:58.733624pt;width:297.3pt;height:.5pt;mso-position-horizontal-relative:page;mso-position-vertical-relative:paragraph;z-index:-1417840" coordorigin="3956,1175" coordsize="5946,10">
            <v:shape style="position:absolute;left:3956;top:1175;width:2258;height:10" type="#_x0000_t75" stroked="false">
              <v:imagedata r:id="rId301" o:title=""/>
            </v:shape>
            <v:shape style="position:absolute;left:6210;top:1175;width:1282;height:10" type="#_x0000_t75" stroked="false">
              <v:imagedata r:id="rId195" o:title=""/>
            </v:shape>
            <v:shape style="position:absolute;left:7487;top:1175;width:2415;height:10" type="#_x0000_t75" stroked="false">
              <v:imagedata r:id="rId444" o:title=""/>
            </v:shape>
            <w10:wrap type="none"/>
          </v:group>
        </w:pict>
      </w:r>
      <w:r>
        <w:rPr/>
        <w:pict>
          <v:group style="position:absolute;margin-left:42.840012pt;margin-top:74.573639pt;width:452.3pt;height:5.05pt;mso-position-horizontal-relative:page;mso-position-vertical-relative:paragraph;z-index:-1417816" coordorigin="857,1491" coordsize="9046,101">
            <v:shape style="position:absolute;left:857;top:1491;width:3109;height:101" type="#_x0000_t75" stroked="false">
              <v:imagedata r:id="rId302" o:title=""/>
            </v:shape>
            <v:shape style="position:absolute;left:3942;top:1583;width:2273;height:10" type="#_x0000_t75" stroked="false">
              <v:imagedata r:id="rId267" o:title=""/>
            </v:shape>
            <v:shape style="position:absolute;left:6210;top:1583;width:1282;height:10" type="#_x0000_t75" stroked="false">
              <v:imagedata r:id="rId195" o:title=""/>
            </v:shape>
            <v:shape style="position:absolute;left:7487;top:1583;width:2415;height:10" type="#_x0000_t75" stroked="false">
              <v:imagedata r:id="rId300" o:title=""/>
            </v:shape>
            <w10:wrap type="none"/>
          </v:group>
        </w:pict>
      </w:r>
      <w:r>
        <w:rPr/>
        <w:pict>
          <v:group style="position:absolute;margin-left:42.840012pt;margin-top:94.97364pt;width:452.3pt;height:5.05pt;mso-position-horizontal-relative:page;mso-position-vertical-relative:paragraph;z-index:-1417792" coordorigin="857,1899" coordsize="9046,101">
            <v:shape style="position:absolute;left:857;top:1899;width:3109;height:101" type="#_x0000_t75" stroked="false">
              <v:imagedata r:id="rId308" o:title=""/>
            </v:shape>
            <v:shape style="position:absolute;left:3942;top:1991;width:2273;height:10" type="#_x0000_t75" stroked="false">
              <v:imagedata r:id="rId267" o:title=""/>
            </v:shape>
            <v:shape style="position:absolute;left:6210;top:1991;width:1282;height:10" type="#_x0000_t75" stroked="false">
              <v:imagedata r:id="rId195" o:title=""/>
            </v:shape>
            <v:shape style="position:absolute;left:7487;top:1991;width:2415;height:10" type="#_x0000_t75" stroked="false">
              <v:imagedata r:id="rId300" o:title=""/>
            </v:shape>
            <w10:wrap type="none"/>
          </v:group>
        </w:pict>
      </w:r>
      <w:r>
        <w:rPr/>
        <w:t>续表：</w:t>
      </w:r>
    </w:p>
    <w:p>
      <w:pPr>
        <w:spacing w:line="240" w:lineRule="auto" w:before="10"/>
        <w:rPr>
          <w:rFonts w:ascii="宋体" w:hAnsi="宋体" w:cs="宋体" w:eastAsia="宋体" w:hint="default"/>
          <w:sz w:val="3"/>
          <w:szCs w:val="3"/>
        </w:rPr>
      </w:pPr>
    </w:p>
    <w:tbl>
      <w:tblPr>
        <w:tblW w:w="0" w:type="auto"/>
        <w:jc w:val="left"/>
        <w:tblInd w:w="121" w:type="dxa"/>
        <w:tblLayout w:type="fixed"/>
        <w:tblCellMar>
          <w:top w:w="0" w:type="dxa"/>
          <w:left w:w="0" w:type="dxa"/>
          <w:bottom w:w="0" w:type="dxa"/>
          <w:right w:w="0" w:type="dxa"/>
        </w:tblCellMar>
        <w:tblLook w:val="01E0"/>
      </w:tblPr>
      <w:tblGrid>
        <w:gridCol w:w="3085"/>
        <w:gridCol w:w="2268"/>
        <w:gridCol w:w="1277"/>
        <w:gridCol w:w="2410"/>
      </w:tblGrid>
      <w:tr>
        <w:trPr>
          <w:trHeight w:val="312" w:hRule="exact"/>
        </w:trPr>
        <w:tc>
          <w:tcPr>
            <w:tcW w:w="3085"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3073"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57" name="image1636.png" descr=""/>
                  <wp:cNvGraphicFramePr>
                    <a:graphicFrameLocks noChangeAspect="1"/>
                  </wp:cNvGraphicFramePr>
                  <a:graphic>
                    <a:graphicData uri="http://schemas.openxmlformats.org/drawingml/2006/picture">
                      <pic:pic>
                        <pic:nvPicPr>
                          <pic:cNvPr id="58" name="image1636.png"/>
                          <pic:cNvPicPr/>
                        </pic:nvPicPr>
                        <pic:blipFill>
                          <a:blip r:embed="rId1671"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9"/>
              <w:ind w:right="0"/>
              <w:jc w:val="left"/>
              <w:rPr>
                <w:rFonts w:ascii="宋体" w:hAnsi="宋体" w:cs="宋体" w:eastAsia="宋体" w:hint="default"/>
                <w:sz w:val="22"/>
                <w:szCs w:val="22"/>
              </w:rPr>
            </w:pPr>
          </w:p>
        </w:tc>
        <w:tc>
          <w:tcPr>
            <w:tcW w:w="2268" w:type="dxa"/>
            <w:tcBorders>
              <w:top w:val="single" w:sz="4"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tc>
        <w:tc>
          <w:tcPr>
            <w:tcW w:w="1277"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left="43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年初数</w:t>
            </w:r>
            <w:r>
              <w:rPr>
                <w:rFonts w:ascii="宋体" w:hAnsi="宋体" w:cs="宋体" w:eastAsia="宋体" w:hint="default"/>
                <w:sz w:val="18"/>
                <w:szCs w:val="18"/>
              </w:rPr>
            </w:r>
          </w:p>
        </w:tc>
        <w:tc>
          <w:tcPr>
            <w:tcW w:w="2410" w:type="dxa"/>
            <w:tcBorders>
              <w:top w:val="single" w:sz="4"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tc>
      </w:tr>
      <w:tr>
        <w:trPr>
          <w:trHeight w:val="101" w:hRule="exact"/>
        </w:trPr>
        <w:tc>
          <w:tcPr>
            <w:tcW w:w="3085"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r>
      <w:tr>
        <w:trPr>
          <w:trHeight w:val="406" w:hRule="exact"/>
        </w:trPr>
        <w:tc>
          <w:tcPr>
            <w:tcW w:w="308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358"/>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账龄</w:t>
            </w:r>
            <w:r>
              <w:rPr>
                <w:rFonts w:ascii="宋体" w:hAnsi="宋体" w:cs="宋体" w:eastAsia="宋体" w:hint="default"/>
                <w:sz w:val="18"/>
                <w:szCs w:val="18"/>
              </w:rPr>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34"/>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1277"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r>
      <w:tr>
        <w:trPr>
          <w:trHeight w:val="307" w:hRule="exact"/>
        </w:trPr>
        <w:tc>
          <w:tcPr>
            <w:tcW w:w="3085"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3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比例</w:t>
            </w:r>
            <w:r>
              <w:rPr>
                <w:rFonts w:ascii="Times New Roman" w:hAnsi="Times New Roman" w:cs="Times New Roman" w:eastAsia="Times New Roman" w:hint="default"/>
                <w:sz w:val="18"/>
                <w:szCs w:val="18"/>
                <w:u w:val="single" w:color="000000"/>
              </w:rPr>
              <w:t>(%)</w:t>
            </w:r>
            <w:r>
              <w:rPr>
                <w:rFonts w:ascii="Times New Roman" w:hAnsi="Times New Roman" w:cs="Times New Roman" w:eastAsia="Times New Roman" w:hint="default"/>
                <w:sz w:val="18"/>
                <w:szCs w:val="18"/>
              </w:rPr>
            </w:r>
          </w:p>
        </w:tc>
        <w:tc>
          <w:tcPr>
            <w:tcW w:w="2410" w:type="dxa"/>
            <w:tcBorders>
              <w:top w:val="nil" w:sz="6" w:space="0" w:color="auto"/>
              <w:left w:val="single" w:sz="4" w:space="0" w:color="000000"/>
              <w:bottom w:val="nil" w:sz="6" w:space="0" w:color="auto"/>
              <w:right w:val="single" w:sz="4" w:space="0" w:color="000000"/>
            </w:tcBorders>
          </w:tcPr>
          <w:p>
            <w:pPr/>
          </w:p>
        </w:tc>
      </w:tr>
      <w:tr>
        <w:trPr>
          <w:trHeight w:val="101" w:hRule="exact"/>
        </w:trPr>
        <w:tc>
          <w:tcPr>
            <w:tcW w:w="3085"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8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6,774,561.95</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85.25</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335,782.14</w:t>
            </w:r>
          </w:p>
        </w:tc>
      </w:tr>
      <w:tr>
        <w:trPr>
          <w:trHeight w:val="101" w:hRule="exact"/>
        </w:trPr>
        <w:tc>
          <w:tcPr>
            <w:tcW w:w="3085"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403" w:hRule="exact"/>
        </w:trPr>
        <w:tc>
          <w:tcPr>
            <w:tcW w:w="3085"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748,935.88</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9.42</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74,893.59</w:t>
            </w:r>
          </w:p>
        </w:tc>
      </w:tr>
      <w:tr>
        <w:trPr>
          <w:trHeight w:val="309" w:hRule="exact"/>
        </w:trPr>
        <w:tc>
          <w:tcPr>
            <w:tcW w:w="308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0"/>
              <w:jc w:val="right"/>
              <w:rPr>
                <w:rFonts w:ascii="Times New Roman" w:hAnsi="Times New Roman" w:cs="Times New Roman" w:eastAsia="Times New Roman" w:hint="default"/>
                <w:sz w:val="18"/>
                <w:szCs w:val="18"/>
              </w:rPr>
            </w:pPr>
            <w:r>
              <w:rPr>
                <w:rFonts w:ascii="Times New Roman"/>
                <w:spacing w:val="-1"/>
                <w:sz w:val="18"/>
              </w:rPr>
              <w:t>373,458.00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0"/>
              <w:jc w:val="right"/>
              <w:rPr>
                <w:rFonts w:ascii="Times New Roman" w:hAnsi="Times New Roman" w:cs="Times New Roman" w:eastAsia="Times New Roman" w:hint="default"/>
                <w:sz w:val="18"/>
                <w:szCs w:val="18"/>
              </w:rPr>
            </w:pPr>
            <w:r>
              <w:rPr>
                <w:rFonts w:ascii="Times New Roman"/>
                <w:spacing w:val="-1"/>
                <w:sz w:val="18"/>
              </w:rPr>
              <w:t>4.70</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3"/>
              <w:jc w:val="right"/>
              <w:rPr>
                <w:rFonts w:ascii="Times New Roman" w:hAnsi="Times New Roman" w:cs="Times New Roman" w:eastAsia="Times New Roman" w:hint="default"/>
                <w:sz w:val="18"/>
                <w:szCs w:val="18"/>
              </w:rPr>
            </w:pPr>
            <w:r>
              <w:rPr>
                <w:rFonts w:ascii="Times New Roman"/>
                <w:spacing w:val="-1"/>
                <w:sz w:val="18"/>
              </w:rPr>
              <w:t>74,691.60</w:t>
            </w:r>
          </w:p>
        </w:tc>
      </w:tr>
      <w:tr>
        <w:trPr>
          <w:trHeight w:val="101" w:hRule="exact"/>
        </w:trPr>
        <w:tc>
          <w:tcPr>
            <w:tcW w:w="3085"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
        </w:tc>
      </w:tr>
      <w:tr>
        <w:trPr>
          <w:trHeight w:val="405" w:hRule="exact"/>
        </w:trPr>
        <w:tc>
          <w:tcPr>
            <w:tcW w:w="308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50,000.00</w:t>
            </w:r>
            <w:r>
              <w:rPr>
                <w:rFonts w:ascii="Times New Roman"/>
                <w:spacing w:val="-1"/>
                <w:sz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0.63</w:t>
            </w:r>
            <w:r>
              <w:rPr>
                <w:rFonts w:ascii="Times New Roman"/>
                <w:spacing w:val="-1"/>
                <w:sz w:val="18"/>
              </w:rPr>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25,000.00</w:t>
            </w:r>
            <w:r>
              <w:rPr>
                <w:rFonts w:ascii="Times New Roman"/>
                <w:spacing w:val="-1"/>
                <w:sz w:val="18"/>
              </w:rPr>
            </w:r>
          </w:p>
        </w:tc>
      </w:tr>
      <w:tr>
        <w:trPr>
          <w:trHeight w:val="409" w:hRule="exact"/>
        </w:trPr>
        <w:tc>
          <w:tcPr>
            <w:tcW w:w="308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358"/>
              <w:jc w:val="right"/>
              <w:rPr>
                <w:rFonts w:ascii="宋体" w:hAnsi="宋体" w:cs="宋体" w:eastAsia="宋体" w:hint="default"/>
                <w:sz w:val="18"/>
                <w:szCs w:val="18"/>
              </w:rPr>
            </w:pPr>
            <w:r>
              <w:rPr>
                <w:rFonts w:ascii="宋体" w:hAnsi="宋体" w:cs="宋体" w:eastAsia="宋体" w:hint="default"/>
                <w:sz w:val="18"/>
                <w:szCs w:val="18"/>
              </w:rPr>
              <w:t>合计</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7,946,955.83</w:t>
            </w:r>
            <w:r>
              <w:rPr>
                <w:rFonts w:ascii="Times New Roman"/>
                <w:b/>
                <w:spacing w:val="-1"/>
                <w:sz w:val="18"/>
              </w:rPr>
            </w:r>
            <w:r>
              <w:rPr>
                <w:rFonts w:ascii="Times New Roman"/>
                <w:spacing w:val="-1"/>
                <w:sz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0"/>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100.00</w:t>
            </w:r>
            <w:r>
              <w:rPr>
                <w:rFonts w:ascii="Times New Roman"/>
                <w:b/>
                <w:spacing w:val="-1"/>
                <w:sz w:val="18"/>
              </w:rPr>
            </w:r>
            <w:r>
              <w:rPr>
                <w:rFonts w:ascii="Times New Roman"/>
                <w:spacing w:val="-1"/>
                <w:sz w:val="18"/>
              </w:rPr>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0"/>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510,367.33</w:t>
            </w:r>
            <w:r>
              <w:rPr>
                <w:rFonts w:ascii="Times New Roman"/>
                <w:b/>
                <w:spacing w:val="-1"/>
                <w:sz w:val="18"/>
              </w:rPr>
            </w:r>
            <w:r>
              <w:rPr>
                <w:rFonts w:ascii="Times New Roman"/>
                <w:spacing w:val="-1"/>
                <w:sz w:val="18"/>
              </w:rPr>
            </w:r>
          </w:p>
        </w:tc>
      </w:tr>
    </w:tbl>
    <w:p>
      <w:pPr>
        <w:spacing w:line="240" w:lineRule="auto" w:before="0"/>
        <w:rPr>
          <w:rFonts w:ascii="宋体" w:hAnsi="宋体" w:cs="宋体" w:eastAsia="宋体" w:hint="default"/>
          <w:sz w:val="20"/>
          <w:szCs w:val="20"/>
        </w:rPr>
      </w:pPr>
    </w:p>
    <w:p>
      <w:pPr>
        <w:pStyle w:val="BodyText"/>
        <w:spacing w:line="240" w:lineRule="auto" w:before="177"/>
        <w:ind w:left="760" w:right="1937"/>
        <w:jc w:val="left"/>
      </w:pPr>
      <w:r>
        <w:rPr/>
        <w:pict>
          <v:group style="position:absolute;margin-left:43.560001pt;margin-top:-74.646294pt;width:451.55pt;height:.5pt;mso-position-horizontal-relative:page;mso-position-vertical-relative:paragraph;z-index:-1417768" coordorigin="871,-1493" coordsize="9031,10">
            <v:shape style="position:absolute;left:871;top:-1493;width:3075;height:10" type="#_x0000_t75" stroked="false">
              <v:imagedata r:id="rId303" o:title=""/>
            </v:shape>
            <v:shape style="position:absolute;left:3942;top:-1493;width:2273;height:10" type="#_x0000_t75" stroked="false">
              <v:imagedata r:id="rId267" o:title=""/>
            </v:shape>
            <v:shape style="position:absolute;left:6210;top:-1493;width:1282;height:10" type="#_x0000_t75" stroked="false">
              <v:imagedata r:id="rId195" o:title=""/>
            </v:shape>
            <v:shape style="position:absolute;left:7487;top:-1493;width:2415;height:10" type="#_x0000_t75" stroked="false">
              <v:imagedata r:id="rId300" o:title=""/>
            </v:shape>
            <w10:wrap type="none"/>
          </v:group>
        </w:pict>
      </w:r>
      <w:r>
        <w:rPr/>
        <w:pict>
          <v:group style="position:absolute;margin-left:42.839996pt;margin-top:-58.806309pt;width:452.3pt;height:5.05pt;mso-position-horizontal-relative:page;mso-position-vertical-relative:paragraph;z-index:-1417744" coordorigin="857,-1176" coordsize="9046,101">
            <v:shape style="position:absolute;left:857;top:-1176;width:3109;height:101" type="#_x0000_t75" stroked="false">
              <v:imagedata r:id="rId302" o:title=""/>
            </v:shape>
            <v:shape style="position:absolute;left:3942;top:-1085;width:2273;height:10" type="#_x0000_t75" stroked="false">
              <v:imagedata r:id="rId267" o:title=""/>
            </v:shape>
            <v:shape style="position:absolute;left:6210;top:-1085;width:1282;height:10" type="#_x0000_t75" stroked="false">
              <v:imagedata r:id="rId195" o:title=""/>
            </v:shape>
            <v:shape style="position:absolute;left:7487;top:-1085;width:2415;height:10" type="#_x0000_t75" stroked="false">
              <v:imagedata r:id="rId444" o:title=""/>
            </v:shape>
            <w10:wrap type="none"/>
          </v:group>
        </w:pict>
      </w:r>
      <w:r>
        <w:rPr/>
        <w:pict>
          <v:group style="position:absolute;margin-left:43.560001pt;margin-top:-33.966328pt;width:451.55pt;height:.5pt;mso-position-horizontal-relative:page;mso-position-vertical-relative:paragraph;z-index:-1417720" coordorigin="871,-679" coordsize="9031,10">
            <v:shape style="position:absolute;left:871;top:-679;width:3075;height:10" type="#_x0000_t75" stroked="false">
              <v:imagedata r:id="rId303" o:title=""/>
            </v:shape>
            <v:shape style="position:absolute;left:3942;top:-679;width:2273;height:10" type="#_x0000_t75" stroked="false">
              <v:imagedata r:id="rId267" o:title=""/>
            </v:shape>
            <v:shape style="position:absolute;left:6210;top:-679;width:1282;height:10" type="#_x0000_t75" stroked="false">
              <v:imagedata r:id="rId195" o:title=""/>
            </v:shape>
            <v:shape style="position:absolute;left:7487;top:-679;width:2415;height:10" type="#_x0000_t75" stroked="false">
              <v:imagedata r:id="rId444" o:title=""/>
            </v:shape>
            <w10:wrap type="none"/>
          </v:group>
        </w:pict>
      </w:r>
      <w:r>
        <w:rPr/>
        <w:pict>
          <v:group style="position:absolute;margin-left:42.839996pt;margin-top:-18.126307pt;width:331.75pt;height:5.05pt;mso-position-horizontal-relative:page;mso-position-vertical-relative:paragraph;z-index:-1417696" coordorigin="857,-363" coordsize="6635,101">
            <v:shape style="position:absolute;left:862;top:-271;width:10;height:10" type="#_x0000_t75" stroked="false">
              <v:imagedata r:id="rId1671" o:title=""/>
            </v:shape>
            <v:shape style="position:absolute;left:857;top:-271;width:3090;height:10" type="#_x0000_t75" stroked="false">
              <v:imagedata r:id="rId297" o:title=""/>
            </v:shape>
            <v:shape style="position:absolute;left:3937;top:-363;width:2278;height:101" type="#_x0000_t75" stroked="false">
              <v:imagedata r:id="rId446" o:title=""/>
            </v:shape>
            <v:shape style="position:absolute;left:6205;top:-363;width:1287;height:101" type="#_x0000_t75" stroked="false">
              <v:imagedata r:id="rId447" o:title=""/>
            </v:shape>
            <w10:wrap type="none"/>
          </v:group>
        </w:pict>
      </w:r>
      <w:r>
        <w:rPr/>
        <w:pict>
          <v:group style="position:absolute;margin-left:375.070007pt;margin-top:-18.126307pt;width:121pt;height:5.05pt;mso-position-horizontal-relative:page;mso-position-vertical-relative:paragraph;z-index:-1417672" coordorigin="7501,-363" coordsize="2420,101">
            <v:shape style="position:absolute;left:7501;top:-363;width:2420;height:101" type="#_x0000_t75" stroked="false">
              <v:imagedata r:id="rId448" o:title=""/>
            </v:shape>
            <v:group style="position:absolute;left:9902;top:-267;width:10;height:2" coordorigin="9902,-267" coordsize="10,2">
              <v:shape style="position:absolute;left:9902;top:-267;width:10;height:2" coordorigin="9902,-267" coordsize="10,0" path="m9902,-267l9912,-267e" filled="false" stroked="true" strokeweight=".48001pt" strokecolor="#000000">
                <v:path arrowok="t"/>
              </v:shape>
            </v:group>
            <w10:wrap type="none"/>
          </v:group>
        </w:pict>
      </w:r>
      <w:r>
        <w:rPr/>
        <w:t>（</w:t>
      </w:r>
      <w:r>
        <w:rPr>
          <w:rFonts w:ascii="Times New Roman" w:hAnsi="Times New Roman" w:cs="Times New Roman" w:eastAsia="Times New Roman" w:hint="default"/>
        </w:rPr>
        <w:t>3</w:t>
      </w:r>
      <w:r>
        <w:rPr/>
        <w:t>）本报告期其他应收款中无持有公司</w:t>
      </w:r>
      <w:r>
        <w:rPr>
          <w:spacing w:val="-57"/>
        </w:rPr>
        <w:t> </w:t>
      </w:r>
      <w:r>
        <w:rPr>
          <w:rFonts w:ascii="Times New Roman" w:hAnsi="Times New Roman" w:cs="Times New Roman" w:eastAsia="Times New Roman" w:hint="default"/>
        </w:rPr>
        <w:t>5%(</w:t>
      </w:r>
      <w:r>
        <w:rPr/>
        <w:t>含</w:t>
      </w:r>
      <w:r>
        <w:rPr>
          <w:spacing w:val="-57"/>
        </w:rPr>
        <w:t> </w:t>
      </w:r>
      <w:r>
        <w:rPr>
          <w:rFonts w:ascii="Times New Roman" w:hAnsi="Times New Roman" w:cs="Times New Roman" w:eastAsia="Times New Roman" w:hint="default"/>
        </w:rPr>
        <w:t>5%)</w:t>
      </w:r>
      <w:r>
        <w:rPr/>
        <w:t>以上表决权股份的股东单位。</w:t>
      </w:r>
    </w:p>
    <w:p>
      <w:pPr>
        <w:pStyle w:val="BodyText"/>
        <w:spacing w:line="240" w:lineRule="auto" w:before="115"/>
        <w:ind w:left="760" w:right="1937"/>
        <w:jc w:val="left"/>
      </w:pPr>
      <w:r>
        <w:rPr/>
        <w:t>（</w:t>
      </w:r>
      <w:r>
        <w:rPr>
          <w:rFonts w:ascii="Times New Roman" w:hAnsi="Times New Roman" w:cs="Times New Roman" w:eastAsia="Times New Roman" w:hint="default"/>
        </w:rPr>
        <w:t>4</w:t>
      </w:r>
      <w:r>
        <w:rPr/>
        <w:t>）公司本报告期内无核销的其他应收款。</w:t>
      </w:r>
    </w:p>
    <w:p>
      <w:pPr>
        <w:pStyle w:val="BodyText"/>
        <w:spacing w:line="240" w:lineRule="auto" w:before="115"/>
        <w:ind w:left="760" w:right="1937"/>
        <w:jc w:val="left"/>
      </w:pPr>
      <w:r>
        <w:rPr/>
        <w:pict>
          <v:group style="position:absolute;margin-left:489.820007pt;margin-top:39.253677pt;width:63.5pt;height:1pt;mso-position-horizontal-relative:page;mso-position-vertical-relative:paragraph;z-index:-1417648" coordorigin="9796,785" coordsize="1270,20">
            <v:group style="position:absolute;left:9801;top:797;width:1256;height:2" coordorigin="9801,797" coordsize="1256,2">
              <v:shape style="position:absolute;left:9801;top:797;width:1256;height:2" coordorigin="9801,797" coordsize="1256,0" path="m9801,797l11056,797e" filled="false" stroked="true" strokeweight=".47998pt" strokecolor="#000000">
                <v:path arrowok="t"/>
              </v:shape>
              <v:shape style="position:absolute;left:11056;top:785;width:10;height:19" type="#_x0000_t75" stroked="false">
                <v:imagedata r:id="rId1677" o:title=""/>
              </v:shape>
            </v:group>
            <w10:wrap type="none"/>
          </v:group>
        </w:pict>
      </w:r>
      <w:r>
        <w:rPr/>
        <w:pict>
          <v:group style="position:absolute;margin-left:42.839996pt;margin-top:24.373655pt;width:510.5pt;height:.5pt;mso-position-horizontal-relative:page;mso-position-vertical-relative:paragraph;z-index:-1417624" coordorigin="857,487" coordsize="10210,10">
            <v:shape style="position:absolute;left:862;top:487;width:10;height:10" type="#_x0000_t75" stroked="false">
              <v:imagedata r:id="rId1671" o:title=""/>
            </v:shape>
            <v:shape style="position:absolute;left:857;top:487;width:3167;height:10" type="#_x0000_t75" stroked="false">
              <v:imagedata r:id="rId1678" o:title=""/>
            </v:shape>
            <v:shape style="position:absolute;left:4019;top:487;width:1284;height:10" type="#_x0000_t75" stroked="false">
              <v:imagedata r:id="rId1679" o:title=""/>
            </v:shape>
            <v:shape style="position:absolute;left:5298;top:487;width:3360;height:10" type="#_x0000_t75" stroked="false">
              <v:imagedata r:id="rId1680" o:title=""/>
            </v:shape>
            <v:shape style="position:absolute;left:8653;top:487;width:1126;height:10" type="#_x0000_t75" stroked="false">
              <v:imagedata r:id="rId1681" o:title=""/>
            </v:shape>
            <v:shape style="position:absolute;left:9775;top:487;width:1291;height:10" type="#_x0000_t75" stroked="false">
              <v:imagedata r:id="rId1682" o:title=""/>
            </v:shape>
            <w10:wrap type="none"/>
          </v:group>
        </w:pict>
      </w:r>
      <w:r>
        <w:rPr/>
        <w:pict>
          <v:shape style="position:absolute;margin-left:488.980011pt;margin-top:39.253677pt;width:.479985pt;height:.96pt;mso-position-horizontal-relative:page;mso-position-vertical-relative:paragraph;z-index:24856" type="#_x0000_t75" stroked="false">
            <v:imagedata r:id="rId1677" o:title=""/>
          </v:shape>
        </w:pict>
      </w:r>
      <w:r>
        <w:rPr/>
        <w:pict>
          <v:shape style="position:absolute;margin-left:552.820007pt;margin-top:59.413647pt;width:.48003pt;height:.96pt;mso-position-horizontal-relative:page;mso-position-vertical-relative:paragraph;z-index:24880" type="#_x0000_t75" stroked="false">
            <v:imagedata r:id="rId1677" o:title=""/>
          </v:shape>
        </w:pict>
      </w:r>
      <w:r>
        <w:rPr/>
        <w:pict>
          <v:group style="position:absolute;margin-left:42.840012pt;margin-top:60.373707pt;width:510.5pt;height:5.55pt;mso-position-horizontal-relative:page;mso-position-vertical-relative:paragraph;z-index:-1417552" coordorigin="857,1207" coordsize="10210,111">
            <v:shape style="position:absolute;left:857;top:1207;width:3186;height:110" type="#_x0000_t75" stroked="false">
              <v:imagedata r:id="rId1683" o:title=""/>
            </v:shape>
            <v:shape style="position:absolute;left:4019;top:1303;width:1294;height:14" type="#_x0000_t75" stroked="false">
              <v:imagedata r:id="rId1684" o:title=""/>
            </v:shape>
            <v:shape style="position:absolute;left:5298;top:1303;width:1772;height:14" type="#_x0000_t75" stroked="false">
              <v:imagedata r:id="rId1633" o:title=""/>
            </v:shape>
            <v:shape style="position:absolute;left:7055;top:1303;width:1613;height:14" type="#_x0000_t75" stroked="false">
              <v:imagedata r:id="rId660" o:title=""/>
            </v:shape>
            <v:shape style="position:absolute;left:8653;top:1303;width:1136;height:14" type="#_x0000_t75" stroked="false">
              <v:imagedata r:id="rId1685" o:title=""/>
            </v:shape>
            <v:shape style="position:absolute;left:9775;top:1303;width:1291;height:14" type="#_x0000_t75" stroked="false">
              <v:imagedata r:id="rId1686" o:title=""/>
            </v:shape>
            <w10:wrap type="none"/>
          </v:group>
        </w:pict>
      </w:r>
      <w:r>
        <w:rPr/>
        <w:pict>
          <v:group style="position:absolute;margin-left:42.840012pt;margin-top:79.333649pt;width:510.5pt;height:5.55pt;mso-position-horizontal-relative:page;mso-position-vertical-relative:paragraph;z-index:-1417528" coordorigin="857,1587" coordsize="10210,111">
            <v:shape style="position:absolute;left:857;top:1587;width:3186;height:110" type="#_x0000_t75" stroked="false">
              <v:imagedata r:id="rId1683" o:title=""/>
            </v:shape>
            <v:shape style="position:absolute;left:4019;top:1683;width:1294;height:14" type="#_x0000_t75" stroked="false">
              <v:imagedata r:id="rId1684" o:title=""/>
            </v:shape>
            <v:shape style="position:absolute;left:5298;top:1683;width:1772;height:14" type="#_x0000_t75" stroked="false">
              <v:imagedata r:id="rId1687" o:title=""/>
            </v:shape>
            <v:shape style="position:absolute;left:7055;top:1683;width:1613;height:14" type="#_x0000_t75" stroked="false">
              <v:imagedata r:id="rId660" o:title=""/>
            </v:shape>
            <v:shape style="position:absolute;left:8653;top:1683;width:1136;height:14" type="#_x0000_t75" stroked="false">
              <v:imagedata r:id="rId1688" o:title=""/>
            </v:shape>
            <v:shape style="position:absolute;left:9775;top:1683;width:1291;height:14" type="#_x0000_t75" stroked="false">
              <v:imagedata r:id="rId1686" o:title=""/>
            </v:shape>
            <w10:wrap type="none"/>
          </v:group>
        </w:pict>
      </w:r>
      <w:r>
        <w:rPr/>
        <w:t>（</w:t>
      </w:r>
      <w:r>
        <w:rPr>
          <w:rFonts w:ascii="Times New Roman" w:hAnsi="Times New Roman" w:cs="Times New Roman" w:eastAsia="Times New Roman" w:hint="default"/>
        </w:rPr>
        <w:t>5</w:t>
      </w:r>
      <w:r>
        <w:rPr/>
        <w:t>）其他应收款金额前五名单位情况：</w:t>
      </w:r>
    </w:p>
    <w:p>
      <w:pPr>
        <w:spacing w:line="240" w:lineRule="auto" w:before="3"/>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3162"/>
        <w:gridCol w:w="1279"/>
        <w:gridCol w:w="1757"/>
        <w:gridCol w:w="1598"/>
        <w:gridCol w:w="1121"/>
        <w:gridCol w:w="1277"/>
      </w:tblGrid>
      <w:tr>
        <w:trPr>
          <w:trHeight w:val="713" w:hRule="exact"/>
        </w:trPr>
        <w:tc>
          <w:tcPr>
            <w:tcW w:w="3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单位名称</w:t>
            </w:r>
            <w:r>
              <w:rPr>
                <w:rFonts w:ascii="宋体" w:hAnsi="宋体" w:cs="宋体" w:eastAsia="宋体" w:hint="default"/>
                <w:sz w:val="18"/>
                <w:szCs w:val="18"/>
              </w:rPr>
            </w:r>
          </w:p>
        </w:tc>
        <w:tc>
          <w:tcPr>
            <w:tcW w:w="1279"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与本公司关</w:t>
            </w:r>
            <w:r>
              <w:rPr>
                <w:rFonts w:ascii="宋体" w:hAnsi="宋体" w:cs="宋体" w:eastAsia="宋体" w:hint="default"/>
                <w:sz w:val="18"/>
                <w:szCs w:val="18"/>
              </w:rPr>
            </w: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系</w:t>
            </w:r>
            <w:r>
              <w:rPr>
                <w:rFonts w:ascii="宋体" w:hAnsi="宋体" w:cs="宋体" w:eastAsia="宋体" w:hint="default"/>
                <w:sz w:val="18"/>
                <w:szCs w:val="18"/>
              </w:rPr>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159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性质</w:t>
            </w:r>
            <w:r>
              <w:rPr>
                <w:rFonts w:ascii="宋体" w:hAnsi="宋体" w:cs="宋体" w:eastAsia="宋体" w:hint="default"/>
                <w:sz w:val="18"/>
                <w:szCs w:val="18"/>
              </w:rPr>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3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年限</w:t>
            </w:r>
            <w:r>
              <w:rPr>
                <w:rFonts w:ascii="宋体" w:hAnsi="宋体" w:cs="宋体" w:eastAsia="宋体" w:hint="default"/>
                <w:sz w:val="18"/>
                <w:szCs w:val="18"/>
              </w:rPr>
            </w:r>
          </w:p>
        </w:tc>
        <w:tc>
          <w:tcPr>
            <w:tcW w:w="12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5"/>
              <w:ind w:left="12" w:right="-5"/>
              <w:jc w:val="left"/>
              <w:rPr>
                <w:rFonts w:ascii="宋体" w:hAnsi="宋体" w:cs="宋体" w:eastAsia="宋体" w:hint="default"/>
                <w:sz w:val="18"/>
                <w:szCs w:val="18"/>
              </w:rPr>
            </w:pPr>
            <w:r>
              <w:rPr>
                <w:rFonts w:ascii="宋体" w:hAnsi="宋体" w:cs="宋体" w:eastAsia="宋体" w:hint="default"/>
                <w:sz w:val="18"/>
                <w:szCs w:val="18"/>
              </w:rPr>
              <w:t>占其他应收款总</w:t>
            </w: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583" w:right="-6"/>
              <w:jc w:val="left"/>
              <w:rPr>
                <w:rFonts w:ascii="Times New Roman" w:hAnsi="Times New Roman" w:cs="Times New Roman" w:eastAsia="Times New Roman" w:hint="default"/>
                <w:sz w:val="18"/>
                <w:szCs w:val="18"/>
              </w:rPr>
            </w:pPr>
            <w:r>
              <w:rPr>
                <w:rFonts w:ascii="宋体" w:hAnsi="宋体" w:cs="宋体" w:eastAsia="宋体" w:hint="default"/>
                <w:sz w:val="18"/>
                <w:szCs w:val="18"/>
              </w:rPr>
              <w:t>额比例</w:t>
            </w:r>
            <w:r>
              <w:rPr>
                <w:rFonts w:ascii="Times New Roman" w:hAnsi="Times New Roman" w:cs="Times New Roman" w:eastAsia="Times New Roman" w:hint="default"/>
                <w:sz w:val="18"/>
                <w:szCs w:val="18"/>
              </w:rPr>
              <w:t>%</w:t>
            </w:r>
          </w:p>
        </w:tc>
      </w:tr>
      <w:tr>
        <w:trPr>
          <w:trHeight w:val="400" w:hRule="exact"/>
        </w:trPr>
        <w:tc>
          <w:tcPr>
            <w:tcW w:w="3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left="103" w:right="0"/>
              <w:jc w:val="left"/>
              <w:rPr>
                <w:rFonts w:ascii="宋体" w:hAnsi="宋体" w:cs="宋体" w:eastAsia="宋体" w:hint="default"/>
                <w:sz w:val="18"/>
                <w:szCs w:val="18"/>
              </w:rPr>
            </w:pPr>
            <w:r>
              <w:rPr>
                <w:rFonts w:ascii="宋体" w:hAnsi="宋体" w:cs="宋体" w:eastAsia="宋体" w:hint="default"/>
                <w:sz w:val="18"/>
                <w:szCs w:val="18"/>
              </w:rPr>
              <w:t>北京数码视讯软件技术发展有限公司</w:t>
            </w:r>
          </w:p>
        </w:tc>
        <w:tc>
          <w:tcPr>
            <w:tcW w:w="1279"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101"/>
              <w:jc w:val="right"/>
              <w:rPr>
                <w:rFonts w:ascii="宋体" w:hAnsi="宋体" w:cs="宋体" w:eastAsia="宋体" w:hint="default"/>
                <w:sz w:val="18"/>
                <w:szCs w:val="18"/>
              </w:rPr>
            </w:pPr>
            <w:r>
              <w:rPr>
                <w:rFonts w:ascii="宋体" w:hAnsi="宋体" w:cs="宋体" w:eastAsia="宋体" w:hint="default"/>
                <w:sz w:val="18"/>
                <w:szCs w:val="18"/>
              </w:rPr>
              <w:t>全资子公司</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23,566,931.29</w:t>
            </w:r>
          </w:p>
        </w:tc>
        <w:tc>
          <w:tcPr>
            <w:tcW w:w="1598"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101"/>
              <w:jc w:val="right"/>
              <w:rPr>
                <w:rFonts w:ascii="宋体" w:hAnsi="宋体" w:cs="宋体" w:eastAsia="宋体" w:hint="default"/>
                <w:sz w:val="18"/>
                <w:szCs w:val="18"/>
              </w:rPr>
            </w:pPr>
            <w:r>
              <w:rPr>
                <w:rFonts w:ascii="宋体" w:hAnsi="宋体" w:cs="宋体" w:eastAsia="宋体" w:hint="default"/>
                <w:sz w:val="18"/>
                <w:szCs w:val="18"/>
              </w:rPr>
              <w:t>往来款</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left="3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44.00</w:t>
            </w:r>
          </w:p>
        </w:tc>
      </w:tr>
      <w:tr>
        <w:trPr>
          <w:trHeight w:val="97" w:hRule="exact"/>
        </w:trPr>
        <w:tc>
          <w:tcPr>
            <w:tcW w:w="3162" w:type="dxa"/>
            <w:tcBorders>
              <w:top w:val="nil" w:sz="6" w:space="0" w:color="auto"/>
              <w:left w:val="single" w:sz="4" w:space="0" w:color="000000"/>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single" w:sz="4" w:space="0" w:color="000000"/>
            </w:tcBorders>
          </w:tcPr>
          <w:p>
            <w:pPr/>
          </w:p>
        </w:tc>
        <w:tc>
          <w:tcPr>
            <w:tcW w:w="1757" w:type="dxa"/>
            <w:tcBorders>
              <w:top w:val="nil" w:sz="6" w:space="0" w:color="auto"/>
              <w:left w:val="single" w:sz="4" w:space="0" w:color="000000"/>
              <w:bottom w:val="nil" w:sz="6" w:space="0" w:color="auto"/>
              <w:right w:val="single" w:sz="4" w:space="0" w:color="000000"/>
            </w:tcBorders>
          </w:tcPr>
          <w:p>
            <w:pPr/>
          </w:p>
        </w:tc>
        <w:tc>
          <w:tcPr>
            <w:tcW w:w="1598"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r>
      <w:tr>
        <w:trPr>
          <w:trHeight w:val="641" w:hRule="exact"/>
        </w:trPr>
        <w:tc>
          <w:tcPr>
            <w:tcW w:w="3162"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103" w:right="168"/>
              <w:jc w:val="left"/>
              <w:rPr>
                <w:rFonts w:ascii="宋体" w:hAnsi="宋体" w:cs="宋体" w:eastAsia="宋体" w:hint="default"/>
                <w:sz w:val="18"/>
                <w:szCs w:val="18"/>
              </w:rPr>
            </w:pPr>
            <w:r>
              <w:rPr>
                <w:rFonts w:ascii="宋体" w:hAnsi="宋体" w:cs="宋体" w:eastAsia="宋体" w:hint="default"/>
                <w:sz w:val="18"/>
                <w:szCs w:val="18"/>
              </w:rPr>
              <w:t>国家广播电视电影总局无限电台管理 局</w:t>
            </w:r>
          </w:p>
        </w:tc>
        <w:tc>
          <w:tcPr>
            <w:tcW w:w="127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客户</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12,736,680.00</w:t>
            </w:r>
          </w:p>
        </w:tc>
        <w:tc>
          <w:tcPr>
            <w:tcW w:w="159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保证金</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23.78</w:t>
            </w:r>
          </w:p>
        </w:tc>
      </w:tr>
      <w:tr>
        <w:trPr>
          <w:trHeight w:val="275" w:hRule="exact"/>
        </w:trPr>
        <w:tc>
          <w:tcPr>
            <w:tcW w:w="3162"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深圳紫光信息港有限公司</w:t>
            </w:r>
          </w:p>
        </w:tc>
        <w:tc>
          <w:tcPr>
            <w:tcW w:w="1279"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right="101"/>
              <w:jc w:val="right"/>
              <w:rPr>
                <w:rFonts w:ascii="宋体" w:hAnsi="宋体" w:cs="宋体" w:eastAsia="宋体" w:hint="default"/>
                <w:sz w:val="18"/>
                <w:szCs w:val="18"/>
              </w:rPr>
            </w:pPr>
            <w:r>
              <w:rPr>
                <w:rFonts w:ascii="宋体" w:hAnsi="宋体" w:cs="宋体" w:eastAsia="宋体" w:hint="default"/>
                <w:sz w:val="18"/>
                <w:szCs w:val="18"/>
              </w:rPr>
              <w:t>客户</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1"/>
              <w:jc w:val="right"/>
              <w:rPr>
                <w:rFonts w:ascii="Times New Roman" w:hAnsi="Times New Roman" w:cs="Times New Roman" w:eastAsia="Times New Roman" w:hint="default"/>
                <w:sz w:val="18"/>
                <w:szCs w:val="18"/>
              </w:rPr>
            </w:pPr>
            <w:r>
              <w:rPr>
                <w:rFonts w:ascii="Times New Roman"/>
                <w:spacing w:val="-1"/>
                <w:sz w:val="18"/>
              </w:rPr>
              <w:t>10,245,599.00</w:t>
            </w:r>
          </w:p>
        </w:tc>
        <w:tc>
          <w:tcPr>
            <w:tcW w:w="1598"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right="101"/>
              <w:jc w:val="right"/>
              <w:rPr>
                <w:rFonts w:ascii="宋体" w:hAnsi="宋体" w:cs="宋体" w:eastAsia="宋体" w:hint="default"/>
                <w:sz w:val="18"/>
                <w:szCs w:val="18"/>
              </w:rPr>
            </w:pPr>
            <w:r>
              <w:rPr>
                <w:rFonts w:ascii="宋体" w:hAnsi="宋体" w:cs="宋体" w:eastAsia="宋体" w:hint="default"/>
                <w:sz w:val="18"/>
                <w:szCs w:val="18"/>
              </w:rPr>
              <w:t>保证金</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3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0"/>
              <w:jc w:val="right"/>
              <w:rPr>
                <w:rFonts w:ascii="Times New Roman" w:hAnsi="Times New Roman" w:cs="Times New Roman" w:eastAsia="Times New Roman" w:hint="default"/>
                <w:sz w:val="18"/>
                <w:szCs w:val="18"/>
              </w:rPr>
            </w:pPr>
            <w:r>
              <w:rPr>
                <w:rFonts w:ascii="Times New Roman"/>
                <w:sz w:val="18"/>
              </w:rPr>
              <w:t>19.13</w:t>
            </w:r>
          </w:p>
        </w:tc>
      </w:tr>
      <w:tr>
        <w:trPr>
          <w:trHeight w:val="97" w:hRule="exact"/>
        </w:trPr>
        <w:tc>
          <w:tcPr>
            <w:tcW w:w="3162" w:type="dxa"/>
            <w:tcBorders>
              <w:top w:val="nil" w:sz="6" w:space="0" w:color="auto"/>
              <w:left w:val="single" w:sz="4" w:space="0" w:color="000000"/>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single" w:sz="4" w:space="0" w:color="000000"/>
            </w:tcBorders>
          </w:tcPr>
          <w:p>
            <w:pPr/>
          </w:p>
        </w:tc>
        <w:tc>
          <w:tcPr>
            <w:tcW w:w="1757" w:type="dxa"/>
            <w:tcBorders>
              <w:top w:val="nil" w:sz="6" w:space="0" w:color="auto"/>
              <w:left w:val="single" w:sz="4" w:space="0" w:color="000000"/>
              <w:bottom w:val="nil" w:sz="6" w:space="0" w:color="auto"/>
              <w:right w:val="single" w:sz="4" w:space="0" w:color="000000"/>
            </w:tcBorders>
          </w:tcPr>
          <w:p>
            <w:pPr/>
          </w:p>
        </w:tc>
        <w:tc>
          <w:tcPr>
            <w:tcW w:w="1598"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r>
      <w:tr>
        <w:trPr>
          <w:trHeight w:val="282" w:hRule="exact"/>
        </w:trPr>
        <w:tc>
          <w:tcPr>
            <w:tcW w:w="3162"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江西省国际招标公司</w:t>
            </w:r>
          </w:p>
        </w:tc>
        <w:tc>
          <w:tcPr>
            <w:tcW w:w="1279"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hAnsi="宋体" w:cs="宋体" w:eastAsia="宋体" w:hint="default"/>
                <w:sz w:val="18"/>
                <w:szCs w:val="18"/>
              </w:rPr>
              <w:t>客户</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pacing w:val="-1"/>
                <w:sz w:val="18"/>
              </w:rPr>
              <w:t>500,000.00</w:t>
            </w:r>
          </w:p>
        </w:tc>
        <w:tc>
          <w:tcPr>
            <w:tcW w:w="1598"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hAnsi="宋体" w:cs="宋体" w:eastAsia="宋体" w:hint="default"/>
                <w:sz w:val="18"/>
                <w:szCs w:val="18"/>
              </w:rPr>
              <w:t>保证金</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3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pacing w:val="-1"/>
                <w:sz w:val="18"/>
              </w:rPr>
              <w:t>0.93</w:t>
            </w:r>
          </w:p>
        </w:tc>
      </w:tr>
      <w:tr>
        <w:trPr>
          <w:trHeight w:val="97" w:hRule="exact"/>
        </w:trPr>
        <w:tc>
          <w:tcPr>
            <w:tcW w:w="3162" w:type="dxa"/>
            <w:tcBorders>
              <w:top w:val="nil" w:sz="6" w:space="0" w:color="auto"/>
              <w:left w:val="single" w:sz="4" w:space="0" w:color="000000"/>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single" w:sz="4" w:space="0" w:color="000000"/>
            </w:tcBorders>
          </w:tcPr>
          <w:p>
            <w:pPr/>
          </w:p>
        </w:tc>
        <w:tc>
          <w:tcPr>
            <w:tcW w:w="1757" w:type="dxa"/>
            <w:tcBorders>
              <w:top w:val="nil" w:sz="6" w:space="0" w:color="auto"/>
              <w:left w:val="single" w:sz="4" w:space="0" w:color="000000"/>
              <w:bottom w:val="nil" w:sz="6" w:space="0" w:color="auto"/>
              <w:right w:val="single" w:sz="4" w:space="0" w:color="000000"/>
            </w:tcBorders>
          </w:tcPr>
          <w:p>
            <w:pPr/>
          </w:p>
        </w:tc>
        <w:tc>
          <w:tcPr>
            <w:tcW w:w="1598"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r>
      <w:tr>
        <w:trPr>
          <w:trHeight w:val="283" w:hRule="exact"/>
        </w:trPr>
        <w:tc>
          <w:tcPr>
            <w:tcW w:w="3162"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满洲里诚林贸易有限责任公司</w:t>
            </w:r>
          </w:p>
        </w:tc>
        <w:tc>
          <w:tcPr>
            <w:tcW w:w="1279"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hAnsi="宋体" w:cs="宋体" w:eastAsia="宋体" w:hint="default"/>
                <w:sz w:val="18"/>
                <w:szCs w:val="18"/>
              </w:rPr>
              <w:t>客户</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350,400.00</w:t>
            </w:r>
            <w:r>
              <w:rPr>
                <w:rFonts w:ascii="Times New Roman"/>
                <w:spacing w:val="-1"/>
                <w:sz w:val="18"/>
              </w:rPr>
            </w:r>
          </w:p>
        </w:tc>
        <w:tc>
          <w:tcPr>
            <w:tcW w:w="1598"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hAnsi="宋体" w:cs="宋体" w:eastAsia="宋体" w:hint="default"/>
                <w:sz w:val="18"/>
                <w:szCs w:val="18"/>
              </w:rPr>
              <w:t>保证金</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3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0.65</w:t>
            </w:r>
            <w:r>
              <w:rPr>
                <w:rFonts w:ascii="Times New Roman"/>
                <w:spacing w:val="-1"/>
                <w:sz w:val="18"/>
              </w:rPr>
            </w:r>
          </w:p>
        </w:tc>
      </w:tr>
      <w:tr>
        <w:trPr>
          <w:trHeight w:val="97" w:hRule="exact"/>
        </w:trPr>
        <w:tc>
          <w:tcPr>
            <w:tcW w:w="3162" w:type="dxa"/>
            <w:tcBorders>
              <w:top w:val="nil" w:sz="6" w:space="0" w:color="auto"/>
              <w:left w:val="single" w:sz="4" w:space="0" w:color="000000"/>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single" w:sz="4" w:space="0" w:color="000000"/>
            </w:tcBorders>
          </w:tcPr>
          <w:p>
            <w:pPr/>
          </w:p>
        </w:tc>
        <w:tc>
          <w:tcPr>
            <w:tcW w:w="1757" w:type="dxa"/>
            <w:tcBorders>
              <w:top w:val="nil" w:sz="6" w:space="0" w:color="auto"/>
              <w:left w:val="single" w:sz="4" w:space="0" w:color="000000"/>
              <w:bottom w:val="nil" w:sz="6" w:space="0" w:color="auto"/>
              <w:right w:val="single" w:sz="4" w:space="0" w:color="000000"/>
            </w:tcBorders>
          </w:tcPr>
          <w:p>
            <w:pPr/>
          </w:p>
        </w:tc>
        <w:tc>
          <w:tcPr>
            <w:tcW w:w="1598"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r>
      <w:tr>
        <w:trPr>
          <w:trHeight w:val="379" w:hRule="exact"/>
        </w:trPr>
        <w:tc>
          <w:tcPr>
            <w:tcW w:w="3162"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37"/>
              <w:ind w:right="99"/>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1279" w:type="dxa"/>
            <w:tcBorders>
              <w:top w:val="nil" w:sz="6" w:space="0" w:color="auto"/>
              <w:left w:val="single" w:sz="4" w:space="0" w:color="000000"/>
              <w:bottom w:val="nil" w:sz="6" w:space="0" w:color="auto"/>
              <w:right w:val="single" w:sz="4" w:space="0" w:color="000000"/>
            </w:tcBorders>
          </w:tcPr>
          <w:p>
            <w:pP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double" w:color="000000"/>
              </w:rPr>
              <w:t>47,399,610.29</w:t>
            </w:r>
            <w:r>
              <w:rPr>
                <w:rFonts w:ascii="Times New Roman"/>
                <w:spacing w:val="-1"/>
                <w:sz w:val="18"/>
              </w:rPr>
            </w:r>
          </w:p>
        </w:tc>
        <w:tc>
          <w:tcPr>
            <w:tcW w:w="1598"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r>
            <w:r>
              <w:rPr>
                <w:rFonts w:ascii="Times New Roman"/>
                <w:sz w:val="18"/>
                <w:u w:val="double" w:color="000000"/>
              </w:rPr>
              <w:t>88.49</w:t>
            </w:r>
            <w:r>
              <w:rPr>
                <w:rFonts w:ascii="Times New Roman"/>
                <w:sz w:val="18"/>
              </w:rPr>
            </w:r>
          </w:p>
        </w:tc>
      </w:tr>
    </w:tbl>
    <w:p>
      <w:pPr>
        <w:pStyle w:val="BodyText"/>
        <w:spacing w:line="240" w:lineRule="auto" w:before="189"/>
        <w:ind w:left="654" w:right="1937"/>
        <w:jc w:val="left"/>
      </w:pPr>
      <w:r>
        <w:rPr/>
        <w:pict>
          <v:group style="position:absolute;margin-left:43.560001pt;margin-top:-76.356316pt;width:509.3pt;height:.5pt;mso-position-horizontal-relative:page;mso-position-vertical-relative:paragraph;z-index:-1417504" coordorigin="871,-1527" coordsize="10186,10">
            <v:shape style="position:absolute;left:871;top:-1527;width:3152;height:10" type="#_x0000_t75" stroked="false">
              <v:imagedata r:id="rId1689" o:title=""/>
            </v:shape>
            <v:shape style="position:absolute;left:4019;top:-1527;width:1284;height:10" type="#_x0000_t75" stroked="false">
              <v:imagedata r:id="rId1690" o:title=""/>
            </v:shape>
            <v:shape style="position:absolute;left:5298;top:-1527;width:3360;height:10" type="#_x0000_t75" stroked="false">
              <v:imagedata r:id="rId1691" o:title=""/>
            </v:shape>
            <v:shape style="position:absolute;left:8653;top:-1527;width:1126;height:10" type="#_x0000_t75" stroked="false">
              <v:imagedata r:id="rId1692" o:title=""/>
            </v:shape>
            <v:shape style="position:absolute;left:9775;top:-1527;width:1282;height:10" type="#_x0000_t75" stroked="false">
              <v:imagedata r:id="rId195" o:title=""/>
            </v:shape>
            <w10:wrap type="none"/>
          </v:group>
        </w:pict>
      </w:r>
      <w:r>
        <w:rPr/>
        <w:pict>
          <v:group style="position:absolute;margin-left:42.839981pt;margin-top:-62.436356pt;width:510.5pt;height:5.55pt;mso-position-horizontal-relative:page;mso-position-vertical-relative:paragraph;z-index:-1417480" coordorigin="857,-1249" coordsize="10210,111">
            <v:shape style="position:absolute;left:857;top:-1249;width:3186;height:110" type="#_x0000_t75" stroked="false">
              <v:imagedata r:id="rId1683" o:title=""/>
            </v:shape>
            <v:shape style="position:absolute;left:4019;top:-1153;width:1294;height:14" type="#_x0000_t75" stroked="false">
              <v:imagedata r:id="rId1684" o:title=""/>
            </v:shape>
            <v:shape style="position:absolute;left:5298;top:-1153;width:3370;height:14" type="#_x0000_t75" stroked="false">
              <v:imagedata r:id="rId1693" o:title=""/>
            </v:shape>
            <v:shape style="position:absolute;left:8653;top:-1148;width:1126;height:10" type="#_x0000_t75" stroked="false">
              <v:imagedata r:id="rId1681" o:title=""/>
            </v:shape>
            <v:shape style="position:absolute;left:9775;top:-1153;width:1291;height:14" type="#_x0000_t75" stroked="false">
              <v:imagedata r:id="rId1694" o:title=""/>
            </v:shape>
            <w10:wrap type="none"/>
          </v:group>
        </w:pict>
      </w:r>
      <w:r>
        <w:rPr/>
        <w:pict>
          <v:group style="position:absolute;margin-left:42.840012pt;margin-top:-43.476295pt;width:510.5pt;height:5.55pt;mso-position-horizontal-relative:page;mso-position-vertical-relative:paragraph;z-index:-1417456" coordorigin="857,-870" coordsize="10210,111">
            <v:shape style="position:absolute;left:857;top:-870;width:3186;height:110" type="#_x0000_t75" stroked="false">
              <v:imagedata r:id="rId1683" o:title=""/>
            </v:shape>
            <v:shape style="position:absolute;left:4019;top:-774;width:1294;height:14" type="#_x0000_t75" stroked="false">
              <v:imagedata r:id="rId1684" o:title=""/>
            </v:shape>
            <v:shape style="position:absolute;left:5298;top:-774;width:3370;height:14" type="#_x0000_t75" stroked="false">
              <v:imagedata r:id="rId1693" o:title=""/>
            </v:shape>
            <v:shape style="position:absolute;left:8653;top:-769;width:1126;height:10" type="#_x0000_t75" stroked="false">
              <v:imagedata r:id="rId1692" o:title=""/>
            </v:shape>
            <v:shape style="position:absolute;left:9775;top:-774;width:1291;height:14" type="#_x0000_t75" stroked="false">
              <v:imagedata r:id="rId1694" o:title=""/>
            </v:shape>
            <w10:wrap type="none"/>
          </v:group>
        </w:pict>
      </w:r>
      <w:r>
        <w:rPr/>
        <w:pict>
          <v:group style="position:absolute;margin-left:42.840012pt;margin-top:-24.486296pt;width:510.5pt;height:5.55pt;mso-position-horizontal-relative:page;mso-position-vertical-relative:paragraph;z-index:-1417432" coordorigin="857,-490" coordsize="10210,111">
            <v:shape style="position:absolute;left:857;top:-490;width:3186;height:110" type="#_x0000_t75" stroked="false">
              <v:imagedata r:id="rId1683" o:title=""/>
            </v:shape>
            <v:shape style="position:absolute;left:4019;top:-394;width:1294;height:14" type="#_x0000_t75" stroked="false">
              <v:imagedata r:id="rId1684" o:title=""/>
            </v:shape>
            <v:shape style="position:absolute;left:5298;top:-394;width:3370;height:14" type="#_x0000_t75" stroked="false">
              <v:imagedata r:id="rId1695" o:title=""/>
            </v:shape>
            <v:shape style="position:absolute;left:8653;top:-389;width:1126;height:10" type="#_x0000_t75" stroked="false">
              <v:imagedata r:id="rId1681" o:title=""/>
            </v:shape>
            <v:shape style="position:absolute;left:9775;top:-394;width:1291;height:14" type="#_x0000_t75" stroked="false">
              <v:imagedata r:id="rId1686" o:title=""/>
            </v:shape>
            <w10:wrap type="none"/>
          </v:group>
        </w:pict>
      </w:r>
      <w:r>
        <w:rPr/>
        <w:pict>
          <v:group style="position:absolute;margin-left:42.840012pt;margin-top:-.486315pt;width:510.5pt;height:.5pt;mso-position-horizontal-relative:page;mso-position-vertical-relative:paragraph;z-index:-1417408" coordorigin="857,-10" coordsize="10210,10">
            <v:shape style="position:absolute;left:862;top:-10;width:10;height:10" type="#_x0000_t75" stroked="false">
              <v:imagedata r:id="rId1671" o:title=""/>
            </v:shape>
            <v:shape style="position:absolute;left:857;top:-10;width:3167;height:10" type="#_x0000_t75" stroked="false">
              <v:imagedata r:id="rId1696" o:title=""/>
            </v:shape>
            <v:shape style="position:absolute;left:4033;top:-10;width:1270;height:10" type="#_x0000_t75" stroked="false">
              <v:imagedata r:id="rId1697" o:title=""/>
            </v:shape>
            <v:shape style="position:absolute;left:5312;top:-10;width:3346;height:10" type="#_x0000_t75" stroked="false">
              <v:imagedata r:id="rId1698" o:title=""/>
            </v:shape>
            <v:shape style="position:absolute;left:8668;top:-10;width:1112;height:10" type="#_x0000_t75" stroked="false">
              <v:imagedata r:id="rId219" o:title=""/>
            </v:shape>
            <v:shape style="position:absolute;left:9789;top:-10;width:1277;height:10" type="#_x0000_t75" stroked="false">
              <v:imagedata r:id="rId1699" o:title=""/>
            </v:shape>
            <w10:wrap type="none"/>
          </v:group>
        </w:pict>
      </w:r>
      <w:r>
        <w:rPr/>
        <w:pict>
          <v:group style="position:absolute;margin-left:42.839981pt;margin-top:35.873684pt;width:499.2pt;height:59.2pt;mso-position-horizontal-relative:page;mso-position-vertical-relative:paragraph;z-index:-1417384" coordorigin="857,717" coordsize="9984,1184">
            <v:shape style="position:absolute;left:862;top:717;width:10;height:10" type="#_x0000_t75" stroked="false">
              <v:imagedata r:id="rId1671" o:title=""/>
            </v:shape>
            <v:shape style="position:absolute;left:857;top:717;width:5565;height:10" type="#_x0000_t75" stroked="false">
              <v:imagedata r:id="rId643" o:title=""/>
            </v:shape>
            <v:shape style="position:absolute;left:6417;top:717;width:4419;height:10" type="#_x0000_t75" stroked="false">
              <v:imagedata r:id="rId1700" o:title=""/>
            </v:shape>
            <v:group style="position:absolute;left:10826;top:722;width:10;height:2" coordorigin="10826,722" coordsize="10,2">
              <v:shape style="position:absolute;left:10826;top:722;width:10;height:2" coordorigin="10826,722" coordsize="10,0" path="m10826,722l10836,722e" filled="false" stroked="true" strokeweight=".47998pt" strokecolor="#000000">
                <v:path arrowok="t"/>
              </v:shape>
            </v:group>
            <v:group style="position:absolute;left:10826;top:727;width:10;height:20" coordorigin="10826,727" coordsize="10,20">
              <v:shape style="position:absolute;left:10826;top:727;width:10;height:20" coordorigin="10826,727" coordsize="10,20" path="m10826,746l10836,746,10836,727,10826,727,10826,746xe" filled="true" fillcolor="#000000" stroked="false">
                <v:path arrowok="t"/>
                <v:fill type="solid"/>
              </v:shape>
            </v:group>
            <v:group style="position:absolute;left:10826;top:746;width:10;height:20" coordorigin="10826,746" coordsize="10,20">
              <v:shape style="position:absolute;left:10826;top:746;width:10;height:20" coordorigin="10826,746" coordsize="10,20" path="m10826,765l10836,765,10836,746,10826,746,10826,765xe" filled="true" fillcolor="#000000" stroked="false">
                <v:path arrowok="t"/>
                <v:fill type="solid"/>
              </v:shape>
            </v:group>
            <v:group style="position:absolute;left:10826;top:765;width:10;height:20" coordorigin="10826,765" coordsize="10,20">
              <v:shape style="position:absolute;left:10826;top:765;width:10;height:20" coordorigin="10826,765" coordsize="10,20" path="m10826,785l10836,785,10836,765,10826,765,10826,785xe" filled="true" fillcolor="#000000" stroked="false">
                <v:path arrowok="t"/>
                <v:fill type="solid"/>
              </v:shape>
            </v:group>
            <v:group style="position:absolute;left:10826;top:785;width:10;height:20" coordorigin="10826,785" coordsize="10,20">
              <v:shape style="position:absolute;left:10826;top:785;width:10;height:20" coordorigin="10826,785" coordsize="10,20" path="m10826,804l10836,804,10836,785,10826,785,10826,804xe" filled="true" fillcolor="#000000" stroked="false">
                <v:path arrowok="t"/>
                <v:fill type="solid"/>
              </v:shape>
            </v:group>
            <v:group style="position:absolute;left:10826;top:804;width:10;height:20" coordorigin="10826,804" coordsize="10,20">
              <v:shape style="position:absolute;left:10826;top:804;width:10;height:20" coordorigin="10826,804" coordsize="10,20" path="m10826,823l10836,823,10836,804,10826,804,10826,823xe" filled="true" fillcolor="#000000" stroked="false">
                <v:path arrowok="t"/>
                <v:fill type="solid"/>
              </v:shape>
            </v:group>
            <v:group style="position:absolute;left:10826;top:823;width:10;height:20" coordorigin="10826,823" coordsize="10,20">
              <v:shape style="position:absolute;left:10826;top:823;width:10;height:20" coordorigin="10826,823" coordsize="10,20" path="m10826,842l10836,842,10836,823,10826,823,10826,842xe" filled="true" fillcolor="#000000" stroked="false">
                <v:path arrowok="t"/>
                <v:fill type="solid"/>
              </v:shape>
            </v:group>
            <v:group style="position:absolute;left:10826;top:842;width:10;height:20" coordorigin="10826,842" coordsize="10,20">
              <v:shape style="position:absolute;left:10826;top:842;width:10;height:20" coordorigin="10826,842" coordsize="10,20" path="m10826,861l10836,861,10836,842,10826,842,10826,861xe" filled="true" fillcolor="#000000" stroked="false">
                <v:path arrowok="t"/>
                <v:fill type="solid"/>
              </v:shape>
            </v:group>
            <v:group style="position:absolute;left:10826;top:861;width:10;height:20" coordorigin="10826,861" coordsize="10,20">
              <v:shape style="position:absolute;left:10826;top:861;width:10;height:20" coordorigin="10826,861" coordsize="10,20" path="m10826,881l10836,881,10836,861,10826,861,10826,881xe" filled="true" fillcolor="#000000" stroked="false">
                <v:path arrowok="t"/>
                <v:fill type="solid"/>
              </v:shape>
            </v:group>
            <v:group style="position:absolute;left:10826;top:881;width:10;height:20" coordorigin="10826,881" coordsize="10,20">
              <v:shape style="position:absolute;left:10826;top:881;width:10;height:20" coordorigin="10826,881" coordsize="10,20" path="m10826,900l10836,900,10836,881,10826,881,10826,900xe" filled="true" fillcolor="#000000" stroked="false">
                <v:path arrowok="t"/>
                <v:fill type="solid"/>
              </v:shape>
            </v:group>
            <v:group style="position:absolute;left:10826;top:900;width:10;height:20" coordorigin="10826,900" coordsize="10,20">
              <v:shape style="position:absolute;left:10826;top:900;width:10;height:20" coordorigin="10826,900" coordsize="10,20" path="m10826,919l10836,919,10836,900,10826,900,10826,919xe" filled="true" fillcolor="#000000" stroked="false">
                <v:path arrowok="t"/>
                <v:fill type="solid"/>
              </v:shape>
            </v:group>
            <v:group style="position:absolute;left:10826;top:919;width:10;height:20" coordorigin="10826,919" coordsize="10,20">
              <v:shape style="position:absolute;left:10826;top:919;width:10;height:20" coordorigin="10826,919" coordsize="10,20" path="m10826,938l10836,938,10836,919,10826,919,10826,938xe" filled="true" fillcolor="#000000" stroked="false">
                <v:path arrowok="t"/>
                <v:fill type="solid"/>
              </v:shape>
            </v:group>
            <v:group style="position:absolute;left:10826;top:938;width:10;height:20" coordorigin="10826,938" coordsize="10,20">
              <v:shape style="position:absolute;left:10826;top:938;width:10;height:20" coordorigin="10826,938" coordsize="10,20" path="m10826,957l10836,957,10836,938,10826,938,10826,957xe" filled="true" fillcolor="#000000" stroked="false">
                <v:path arrowok="t"/>
                <v:fill type="solid"/>
              </v:shape>
            </v:group>
            <v:group style="position:absolute;left:10826;top:957;width:10;height:20" coordorigin="10826,957" coordsize="10,20">
              <v:shape style="position:absolute;left:10826;top:957;width:10;height:20" coordorigin="10826,957" coordsize="10,20" path="m10826,977l10836,977,10836,957,10826,957,10826,977xe" filled="true" fillcolor="#000000" stroked="false">
                <v:path arrowok="t"/>
                <v:fill type="solid"/>
              </v:shape>
            </v:group>
            <v:group style="position:absolute;left:10826;top:977;width:10;height:20" coordorigin="10826,977" coordsize="10,20">
              <v:shape style="position:absolute;left:10826;top:977;width:10;height:20" coordorigin="10826,977" coordsize="10,20" path="m10826,996l10836,996,10836,977,10826,977,10826,996xe" filled="true" fillcolor="#000000" stroked="false">
                <v:path arrowok="t"/>
                <v:fill type="solid"/>
              </v:shape>
              <v:shape style="position:absolute;left:10826;top:1015;width:10;height:19" type="#_x0000_t75" stroked="false">
                <v:imagedata r:id="rId1701" o:title=""/>
              </v:shape>
            </v:group>
            <v:group style="position:absolute;left:10826;top:1034;width:10;height:20" coordorigin="10826,1034" coordsize="10,20">
              <v:shape style="position:absolute;left:10826;top:1034;width:10;height:20" coordorigin="10826,1034" coordsize="10,20" path="m10826,1053l10836,1053,10836,1034,10826,1034,10826,1053xe" filled="true" fillcolor="#000000" stroked="false">
                <v:path arrowok="t"/>
                <v:fill type="solid"/>
              </v:shape>
            </v:group>
            <v:group style="position:absolute;left:10826;top:1053;width:10;height:20" coordorigin="10826,1053" coordsize="10,20">
              <v:shape style="position:absolute;left:10826;top:1053;width:10;height:20" coordorigin="10826,1053" coordsize="10,20" path="m10826,1073l10836,1073,10836,1053,10826,1053,10826,1073xe" filled="true" fillcolor="#000000" stroked="false">
                <v:path arrowok="t"/>
                <v:fill type="solid"/>
              </v:shape>
            </v:group>
            <v:group style="position:absolute;left:10826;top:1073;width:10;height:20" coordorigin="10826,1073" coordsize="10,20">
              <v:shape style="position:absolute;left:10826;top:1073;width:10;height:20" coordorigin="10826,1073" coordsize="10,20" path="m10826,1092l10836,1092,10836,1073,10826,1073,10826,1092xe" filled="true" fillcolor="#000000" stroked="false">
                <v:path arrowok="t"/>
                <v:fill type="solid"/>
              </v:shape>
            </v:group>
            <v:group style="position:absolute;left:10826;top:1092;width:10;height:20" coordorigin="10826,1092" coordsize="10,20">
              <v:shape style="position:absolute;left:10826;top:1092;width:10;height:20" coordorigin="10826,1092" coordsize="10,20" path="m10826,1111l10836,1111,10836,1092,10826,1092,10826,1111xe" filled="true" fillcolor="#000000" stroked="false">
                <v:path arrowok="t"/>
                <v:fill type="solid"/>
              </v:shape>
            </v:group>
            <v:group style="position:absolute;left:10826;top:1111;width:10;height:20" coordorigin="10826,1111" coordsize="10,20">
              <v:shape style="position:absolute;left:10826;top:1111;width:10;height:20" coordorigin="10826,1111" coordsize="10,20" path="m10826,1130l10836,1130,10836,1111,10826,1111,10826,1130xe" filled="true" fillcolor="#000000" stroked="false">
                <v:path arrowok="t"/>
                <v:fill type="solid"/>
              </v:shape>
              <v:shape style="position:absolute;left:857;top:1034;width:3983;height:108" type="#_x0000_t75" stroked="false">
                <v:imagedata r:id="rId649" o:title=""/>
              </v:shape>
              <v:shape style="position:absolute;left:4815;top:1130;width:1616;height:12" type="#_x0000_t75" stroked="false">
                <v:imagedata r:id="rId1702" o:title=""/>
              </v:shape>
              <v:shape style="position:absolute;left:6417;top:1130;width:1932;height:12" type="#_x0000_t75" stroked="false">
                <v:imagedata r:id="rId1703" o:title=""/>
              </v:shape>
              <v:shape style="position:absolute;left:8334;top:1130;width:2501;height:12" type="#_x0000_t75" stroked="false">
                <v:imagedata r:id="rId1704" o:title=""/>
              </v:shape>
            </v:group>
            <v:group style="position:absolute;left:10826;top:1137;width:10;height:2" coordorigin="10826,1137" coordsize="10,2">
              <v:shape style="position:absolute;left:10826;top:1137;width:10;height:2" coordorigin="10826,1137" coordsize="10,0" path="m10826,1137l10836,1137e" filled="false" stroked="true" strokeweight=".47998pt" strokecolor="#000000">
                <v:path arrowok="t"/>
              </v:shape>
            </v:group>
            <v:group style="position:absolute;left:10826;top:1142;width:10;height:20" coordorigin="10826,1142" coordsize="10,20">
              <v:shape style="position:absolute;left:10826;top:1142;width:10;height:20" coordorigin="10826,1142" coordsize="10,20" path="m10826,1161l10836,1161,10836,1142,10826,1142,10826,1161xe" filled="true" fillcolor="#000000" stroked="false">
                <v:path arrowok="t"/>
                <v:fill type="solid"/>
              </v:shape>
            </v:group>
            <v:group style="position:absolute;left:10826;top:1161;width:10;height:20" coordorigin="10826,1161" coordsize="10,20">
              <v:shape style="position:absolute;left:10826;top:1161;width:10;height:20" coordorigin="10826,1161" coordsize="10,20" path="m10826,1181l10836,1181,10836,1161,10826,1161,10826,1181xe" filled="true" fillcolor="#000000" stroked="false">
                <v:path arrowok="t"/>
                <v:fill type="solid"/>
              </v:shape>
            </v:group>
            <v:group style="position:absolute;left:10826;top:1181;width:10;height:20" coordorigin="10826,1181" coordsize="10,20">
              <v:shape style="position:absolute;left:10826;top:1181;width:10;height:20" coordorigin="10826,1181" coordsize="10,20" path="m10826,1200l10836,1200,10836,1181,10826,1181,10826,1200xe" filled="true" fillcolor="#000000" stroked="false">
                <v:path arrowok="t"/>
                <v:fill type="solid"/>
              </v:shape>
            </v:group>
            <v:group style="position:absolute;left:10826;top:1200;width:10;height:20" coordorigin="10826,1200" coordsize="10,20">
              <v:shape style="position:absolute;left:10826;top:1200;width:10;height:20" coordorigin="10826,1200" coordsize="10,20" path="m10826,1219l10836,1219,10836,1200,10826,1200,10826,1219xe" filled="true" fillcolor="#000000" stroked="false">
                <v:path arrowok="t"/>
                <v:fill type="solid"/>
              </v:shape>
            </v:group>
            <v:group style="position:absolute;left:10826;top:1219;width:10;height:20" coordorigin="10826,1219" coordsize="10,20">
              <v:shape style="position:absolute;left:10826;top:1219;width:10;height:20" coordorigin="10826,1219" coordsize="10,20" path="m10826,1238l10836,1238,10836,1219,10826,1219,10826,1238xe" filled="true" fillcolor="#000000" stroked="false">
                <v:path arrowok="t"/>
                <v:fill type="solid"/>
              </v:shape>
            </v:group>
            <v:group style="position:absolute;left:10826;top:1238;width:10;height:20" coordorigin="10826,1238" coordsize="10,20">
              <v:shape style="position:absolute;left:10826;top:1238;width:10;height:20" coordorigin="10826,1238" coordsize="10,20" path="m10826,1257l10836,1257,10836,1238,10826,1238,10826,1257xe" filled="true" fillcolor="#000000" stroked="false">
                <v:path arrowok="t"/>
                <v:fill type="solid"/>
              </v:shape>
            </v:group>
            <v:group style="position:absolute;left:10826;top:1257;width:10;height:20" coordorigin="10826,1257" coordsize="10,20">
              <v:shape style="position:absolute;left:10826;top:1257;width:10;height:20" coordorigin="10826,1257" coordsize="10,20" path="m10826,1277l10836,1277,10836,1257,10826,1257,10826,1277xe" filled="true" fillcolor="#000000" stroked="false">
                <v:path arrowok="t"/>
                <v:fill type="solid"/>
              </v:shape>
            </v:group>
            <v:group style="position:absolute;left:10826;top:1277;width:10;height:20" coordorigin="10826,1277" coordsize="10,20">
              <v:shape style="position:absolute;left:10826;top:1277;width:10;height:20" coordorigin="10826,1277" coordsize="10,20" path="m10826,1296l10836,1296,10836,1277,10826,1277,10826,1296xe" filled="true" fillcolor="#000000" stroked="false">
                <v:path arrowok="t"/>
                <v:fill type="solid"/>
              </v:shape>
            </v:group>
            <v:group style="position:absolute;left:10826;top:1296;width:10;height:20" coordorigin="10826,1296" coordsize="10,20">
              <v:shape style="position:absolute;left:10826;top:1296;width:10;height:20" coordorigin="10826,1296" coordsize="10,20" path="m10826,1315l10836,1315,10836,1296,10826,1296,10826,1315xe" filled="true" fillcolor="#000000" stroked="false">
                <v:path arrowok="t"/>
                <v:fill type="solid"/>
              </v:shape>
            </v:group>
            <v:group style="position:absolute;left:10826;top:1315;width:10;height:20" coordorigin="10826,1315" coordsize="10,20">
              <v:shape style="position:absolute;left:10826;top:1315;width:10;height:20" coordorigin="10826,1315" coordsize="10,20" path="m10826,1334l10836,1334,10836,1315,10826,1315,10826,1334xe" filled="true" fillcolor="#000000" stroked="false">
                <v:path arrowok="t"/>
                <v:fill type="solid"/>
              </v:shape>
            </v:group>
            <v:group style="position:absolute;left:10826;top:1334;width:10;height:20" coordorigin="10826,1334" coordsize="10,20">
              <v:shape style="position:absolute;left:10826;top:1334;width:10;height:20" coordorigin="10826,1334" coordsize="10,20" path="m10826,1353l10836,1353,10836,1334,10826,1334,10826,1353xe" filled="true" fillcolor="#000000" stroked="false">
                <v:path arrowok="t"/>
                <v:fill type="solid"/>
              </v:shape>
            </v:group>
            <v:group style="position:absolute;left:10826;top:1353;width:10;height:20" coordorigin="10826,1353" coordsize="10,20">
              <v:shape style="position:absolute;left:10826;top:1353;width:10;height:20" coordorigin="10826,1353" coordsize="10,20" path="m10826,1373l10836,1373,10836,1353,10826,1353,10826,1373xe" filled="true" fillcolor="#000000" stroked="false">
                <v:path arrowok="t"/>
                <v:fill type="solid"/>
              </v:shape>
            </v:group>
            <v:group style="position:absolute;left:10826;top:1373;width:10;height:20" coordorigin="10826,1373" coordsize="10,20">
              <v:shape style="position:absolute;left:10826;top:1373;width:10;height:20" coordorigin="10826,1373" coordsize="10,20" path="m10826,1392l10836,1392,10836,1373,10826,1373,10826,1392xe" filled="true" fillcolor="#000000" stroked="false">
                <v:path arrowok="t"/>
                <v:fill type="solid"/>
              </v:shape>
            </v:group>
            <v:group style="position:absolute;left:10826;top:1392;width:10;height:20" coordorigin="10826,1392" coordsize="10,20">
              <v:shape style="position:absolute;left:10826;top:1392;width:10;height:20" coordorigin="10826,1392" coordsize="10,20" path="m10826,1411l10836,1411,10836,1392,10826,1392,10826,1411xe" filled="true" fillcolor="#000000" stroked="false">
                <v:path arrowok="t"/>
                <v:fill type="solid"/>
              </v:shape>
            </v:group>
            <v:group style="position:absolute;left:10826;top:1411;width:10;height:20" coordorigin="10826,1411" coordsize="10,20">
              <v:shape style="position:absolute;left:10826;top:1411;width:10;height:20" coordorigin="10826,1411" coordsize="10,20" path="m10826,1430l10836,1430,10836,1411,10826,1411,10826,1430xe" filled="true" fillcolor="#000000" stroked="false">
                <v:path arrowok="t"/>
                <v:fill type="solid"/>
              </v:shape>
            </v:group>
            <v:group style="position:absolute;left:10826;top:1430;width:10;height:20" coordorigin="10826,1430" coordsize="10,20">
              <v:shape style="position:absolute;left:10826;top:1430;width:10;height:20" coordorigin="10826,1430" coordsize="10,20" path="m10826,1449l10836,1449,10836,1430,10826,1430,10826,1449xe" filled="true" fillcolor="#000000" stroked="false">
                <v:path arrowok="t"/>
                <v:fill type="solid"/>
              </v:shape>
            </v:group>
            <v:group style="position:absolute;left:10826;top:1449;width:10;height:20" coordorigin="10826,1449" coordsize="10,20">
              <v:shape style="position:absolute;left:10826;top:1449;width:10;height:20" coordorigin="10826,1449" coordsize="10,20" path="m10826,1469l10836,1469,10836,1449,10826,1449,10826,1469xe" filled="true" fillcolor="#000000" stroked="false">
                <v:path arrowok="t"/>
                <v:fill type="solid"/>
              </v:shape>
            </v:group>
            <v:group style="position:absolute;left:10826;top:1469;width:10;height:20" coordorigin="10826,1469" coordsize="10,20">
              <v:shape style="position:absolute;left:10826;top:1469;width:10;height:20" coordorigin="10826,1469" coordsize="10,20" path="m10826,1488l10836,1488,10836,1469,10826,1469,10826,1488xe" filled="true" fillcolor="#000000" stroked="false">
                <v:path arrowok="t"/>
                <v:fill type="solid"/>
              </v:shape>
            </v:group>
            <v:group style="position:absolute;left:10826;top:1488;width:10;height:20" coordorigin="10826,1488" coordsize="10,20">
              <v:shape style="position:absolute;left:10826;top:1488;width:10;height:20" coordorigin="10826,1488" coordsize="10,20" path="m10826,1507l10836,1507,10836,1488,10826,1488,10826,1507xe" filled="true" fillcolor="#000000" stroked="false">
                <v:path arrowok="t"/>
                <v:fill type="solid"/>
              </v:shape>
            </v:group>
            <v:group style="position:absolute;left:10826;top:1509;width:10;height:2" coordorigin="10826,1509" coordsize="10,2">
              <v:shape style="position:absolute;left:10826;top:1509;width:10;height:2" coordorigin="10826,1509" coordsize="10,0" path="m10826,1509l10836,1509e" filled="false" stroked="true" strokeweight=".23999pt" strokecolor="#000000">
                <v:path arrowok="t"/>
              </v:shape>
              <v:shape style="position:absolute;left:857;top:1411;width:3983;height:110" type="#_x0000_t75" stroked="false">
                <v:imagedata r:id="rId659" o:title=""/>
              </v:shape>
              <v:shape style="position:absolute;left:4815;top:1507;width:1616;height:14" type="#_x0000_t75" stroked="false">
                <v:imagedata r:id="rId660" o:title=""/>
              </v:shape>
              <v:shape style="position:absolute;left:6417;top:1507;width:1932;height:14" type="#_x0000_t75" stroked="false">
                <v:imagedata r:id="rId1705" o:title=""/>
              </v:shape>
              <v:shape style="position:absolute;left:8334;top:1512;width:2492;height:10" type="#_x0000_t75" stroked="false">
                <v:imagedata r:id="rId1706" o:title=""/>
              </v:shape>
            </v:group>
            <v:group style="position:absolute;left:10826;top:1517;width:10;height:2" coordorigin="10826,1517" coordsize="10,2">
              <v:shape style="position:absolute;left:10826;top:1517;width:10;height:2" coordorigin="10826,1517" coordsize="10,0" path="m10826,1517l10836,1517e" filled="false" stroked="true" strokeweight=".48004pt" strokecolor="#000000">
                <v:path arrowok="t"/>
              </v:shape>
            </v:group>
            <v:group style="position:absolute;left:10826;top:1521;width:10;height:20" coordorigin="10826,1521" coordsize="10,20">
              <v:shape style="position:absolute;left:10826;top:1521;width:10;height:20" coordorigin="10826,1521" coordsize="10,20" path="m10826,1541l10836,1541,10836,1521,10826,1521,10826,1541xe" filled="true" fillcolor="#000000" stroked="false">
                <v:path arrowok="t"/>
                <v:fill type="solid"/>
              </v:shape>
            </v:group>
            <v:group style="position:absolute;left:10826;top:1541;width:10;height:20" coordorigin="10826,1541" coordsize="10,20">
              <v:shape style="position:absolute;left:10826;top:1541;width:10;height:20" coordorigin="10826,1541" coordsize="10,20" path="m10826,1560l10836,1560,10836,1541,10826,1541,10826,1560xe" filled="true" fillcolor="#000000" stroked="false">
                <v:path arrowok="t"/>
                <v:fill type="solid"/>
              </v:shape>
            </v:group>
            <v:group style="position:absolute;left:10826;top:1560;width:10;height:20" coordorigin="10826,1560" coordsize="10,20">
              <v:shape style="position:absolute;left:10826;top:1560;width:10;height:20" coordorigin="10826,1560" coordsize="10,20" path="m10826,1579l10836,1579,10836,1560,10826,1560,10826,1579xe" filled="true" fillcolor="#000000" stroked="false">
                <v:path arrowok="t"/>
                <v:fill type="solid"/>
              </v:shape>
            </v:group>
            <v:group style="position:absolute;left:10826;top:1579;width:10;height:20" coordorigin="10826,1579" coordsize="10,20">
              <v:shape style="position:absolute;left:10826;top:1579;width:10;height:20" coordorigin="10826,1579" coordsize="10,20" path="m10826,1598l10836,1598,10836,1579,10826,1579,10826,1598xe" filled="true" fillcolor="#000000" stroked="false">
                <v:path arrowok="t"/>
                <v:fill type="solid"/>
              </v:shape>
            </v:group>
            <v:group style="position:absolute;left:10826;top:1598;width:10;height:20" coordorigin="10826,1598" coordsize="10,20">
              <v:shape style="position:absolute;left:10826;top:1598;width:10;height:20" coordorigin="10826,1598" coordsize="10,20" path="m10826,1617l10836,1617,10836,1598,10826,1598,10826,1617xe" filled="true" fillcolor="#000000" stroked="false">
                <v:path arrowok="t"/>
                <v:fill type="solid"/>
              </v:shape>
            </v:group>
            <v:group style="position:absolute;left:10826;top:1617;width:10;height:20" coordorigin="10826,1617" coordsize="10,20">
              <v:shape style="position:absolute;left:10826;top:1617;width:10;height:20" coordorigin="10826,1617" coordsize="10,20" path="m10826,1637l10836,1637,10836,1617,10826,1617,10826,1637xe" filled="true" fillcolor="#000000" stroked="false">
                <v:path arrowok="t"/>
                <v:fill type="solid"/>
              </v:shape>
            </v:group>
            <v:group style="position:absolute;left:10826;top:1637;width:10;height:20" coordorigin="10826,1637" coordsize="10,20">
              <v:shape style="position:absolute;left:10826;top:1637;width:10;height:20" coordorigin="10826,1637" coordsize="10,20" path="m10826,1656l10836,1656,10836,1637,10826,1637,10826,1656xe" filled="true" fillcolor="#000000" stroked="false">
                <v:path arrowok="t"/>
                <v:fill type="solid"/>
              </v:shape>
            </v:group>
            <v:group style="position:absolute;left:10826;top:1656;width:10;height:20" coordorigin="10826,1656" coordsize="10,20">
              <v:shape style="position:absolute;left:10826;top:1656;width:10;height:20" coordorigin="10826,1656" coordsize="10,20" path="m10826,1675l10836,1675,10836,1656,10826,1656,10826,1675xe" filled="true" fillcolor="#000000" stroked="false">
                <v:path arrowok="t"/>
                <v:fill type="solid"/>
              </v:shape>
            </v:group>
            <v:group style="position:absolute;left:10826;top:1675;width:10;height:20" coordorigin="10826,1675" coordsize="10,20">
              <v:shape style="position:absolute;left:10826;top:1675;width:10;height:20" coordorigin="10826,1675" coordsize="10,20" path="m10826,1694l10836,1694,10836,1675,10826,1675,10826,1694xe" filled="true" fillcolor="#000000" stroked="false">
                <v:path arrowok="t"/>
                <v:fill type="solid"/>
              </v:shape>
            </v:group>
            <v:group style="position:absolute;left:10826;top:1694;width:10;height:20" coordorigin="10826,1694" coordsize="10,20">
              <v:shape style="position:absolute;left:10826;top:1694;width:10;height:20" coordorigin="10826,1694" coordsize="10,20" path="m10826,1713l10836,1713,10836,1694,10826,1694,10826,1713xe" filled="true" fillcolor="#000000" stroked="false">
                <v:path arrowok="t"/>
                <v:fill type="solid"/>
              </v:shape>
            </v:group>
            <v:group style="position:absolute;left:10826;top:1713;width:10;height:20" coordorigin="10826,1713" coordsize="10,20">
              <v:shape style="position:absolute;left:10826;top:1713;width:10;height:20" coordorigin="10826,1713" coordsize="10,20" path="m10826,1733l10836,1733,10836,1713,10826,1713,10826,1733xe" filled="true" fillcolor="#000000" stroked="false">
                <v:path arrowok="t"/>
                <v:fill type="solid"/>
              </v:shape>
            </v:group>
            <v:group style="position:absolute;left:10826;top:1733;width:10;height:20" coordorigin="10826,1733" coordsize="10,20">
              <v:shape style="position:absolute;left:10826;top:1733;width:10;height:20" coordorigin="10826,1733" coordsize="10,20" path="m10826,1752l10836,1752,10836,1733,10826,1733,10826,1752xe" filled="true" fillcolor="#000000" stroked="false">
                <v:path arrowok="t"/>
                <v:fill type="solid"/>
              </v:shape>
            </v:group>
            <v:group style="position:absolute;left:10826;top:1752;width:10;height:20" coordorigin="10826,1752" coordsize="10,20">
              <v:shape style="position:absolute;left:10826;top:1752;width:10;height:20" coordorigin="10826,1752" coordsize="10,20" path="m10826,1771l10836,1771,10836,1752,10826,1752,10826,1771xe" filled="true" fillcolor="#000000" stroked="false">
                <v:path arrowok="t"/>
                <v:fill type="solid"/>
              </v:shape>
            </v:group>
            <v:group style="position:absolute;left:10826;top:1771;width:10;height:20" coordorigin="10826,1771" coordsize="10,20">
              <v:shape style="position:absolute;left:10826;top:1771;width:10;height:20" coordorigin="10826,1771" coordsize="10,20" path="m10826,1790l10836,1790,10836,1771,10826,1771,10826,1790xe" filled="true" fillcolor="#000000" stroked="false">
                <v:path arrowok="t"/>
                <v:fill type="solid"/>
              </v:shape>
            </v:group>
            <v:group style="position:absolute;left:10826;top:1790;width:10;height:20" coordorigin="10826,1790" coordsize="10,20">
              <v:shape style="position:absolute;left:10826;top:1790;width:10;height:20" coordorigin="10826,1790" coordsize="10,20" path="m10826,1809l10836,1809,10836,1790,10826,1790,10826,1809xe" filled="true" fillcolor="#000000" stroked="false">
                <v:path arrowok="t"/>
                <v:fill type="solid"/>
              </v:shape>
            </v:group>
            <v:group style="position:absolute;left:10826;top:1809;width:10;height:20" coordorigin="10826,1809" coordsize="10,20">
              <v:shape style="position:absolute;left:10826;top:1809;width:10;height:20" coordorigin="10826,1809" coordsize="10,20" path="m10826,1829l10836,1829,10836,1809,10826,1809,10826,1829xe" filled="true" fillcolor="#000000" stroked="false">
                <v:path arrowok="t"/>
                <v:fill type="solid"/>
              </v:shape>
            </v:group>
            <v:group style="position:absolute;left:10826;top:1829;width:10;height:20" coordorigin="10826,1829" coordsize="10,20">
              <v:shape style="position:absolute;left:10826;top:1829;width:10;height:20" coordorigin="10826,1829" coordsize="10,20" path="m10826,1848l10836,1848,10836,1829,10826,1829,10826,1848xe" filled="true" fillcolor="#000000" stroked="false">
                <v:path arrowok="t"/>
                <v:fill type="solid"/>
              </v:shape>
            </v:group>
            <v:group style="position:absolute;left:10826;top:1848;width:10;height:20" coordorigin="10826,1848" coordsize="10,20">
              <v:shape style="position:absolute;left:10826;top:1848;width:10;height:20" coordorigin="10826,1848" coordsize="10,20" path="m10826,1867l10836,1867,10836,1848,10826,1848,10826,1867xe" filled="true" fillcolor="#000000" stroked="false">
                <v:path arrowok="t"/>
                <v:fill type="solid"/>
              </v:shape>
            </v:group>
            <v:group style="position:absolute;left:10826;top:1867;width:10;height:20" coordorigin="10826,1867" coordsize="10,20">
              <v:shape style="position:absolute;left:10826;top:1867;width:10;height:20" coordorigin="10826,1867" coordsize="10,20" path="m10826,1886l10836,1886,10836,1867,10826,1867,10826,1886xe" filled="true" fillcolor="#000000" stroked="false">
                <v:path arrowok="t"/>
                <v:fill type="solid"/>
              </v:shape>
            </v:group>
            <v:group style="position:absolute;left:10826;top:1889;width:10;height:2" coordorigin="10826,1889" coordsize="10,2">
              <v:shape style="position:absolute;left:10826;top:1889;width:10;height:2" coordorigin="10826,1889" coordsize="10,0" path="m10826,1889l10836,1889e" filled="false" stroked="true" strokeweight=".23999pt" strokecolor="#000000">
                <v:path arrowok="t"/>
              </v:shape>
              <v:shape style="position:absolute;left:862;top:1886;width:10;height:14" type="#_x0000_t75" stroked="false">
                <v:imagedata r:id="rId88" o:title=""/>
              </v:shape>
              <v:shape style="position:absolute;left:871;top:1790;width:3968;height:110" type="#_x0000_t75" stroked="false">
                <v:imagedata r:id="rId574" o:title=""/>
              </v:shape>
              <v:shape style="position:absolute;left:4830;top:1790;width:1611;height:110" type="#_x0000_t75" stroked="false">
                <v:imagedata r:id="rId575" o:title=""/>
              </v:shape>
              <v:shape style="position:absolute;left:6431;top:1790;width:1927;height:110" type="#_x0000_t75" stroked="false">
                <v:imagedata r:id="rId1707" o:title=""/>
              </v:shape>
              <v:shape style="position:absolute;left:8349;top:1891;width:2487;height:10" type="#_x0000_t75" stroked="false">
                <v:imagedata r:id="rId317" o:title=""/>
              </v:shape>
            </v:group>
            <v:group style="position:absolute;left:10826;top:1896;width:10;height:2" coordorigin="10826,1896" coordsize="10,2">
              <v:shape style="position:absolute;left:10826;top:1896;width:10;height:2" coordorigin="10826,1896" coordsize="10,0" path="m10826,1896l10836,1896e" filled="false" stroked="true" strokeweight=".47998pt" strokecolor="#000000">
                <v:path arrowok="t"/>
              </v:shape>
            </v:group>
            <w10:wrap type="none"/>
          </v:group>
        </w:pict>
      </w:r>
      <w:r>
        <w:rPr/>
        <w:t>（</w:t>
      </w:r>
      <w:r>
        <w:rPr>
          <w:rFonts w:ascii="Times New Roman" w:hAnsi="Times New Roman" w:cs="Times New Roman" w:eastAsia="Times New Roman" w:hint="default"/>
        </w:rPr>
        <w:t>7</w:t>
      </w:r>
      <w:r>
        <w:rPr/>
        <w:t>）其他应收关联方款项情况</w:t>
      </w:r>
    </w:p>
    <w:p>
      <w:pPr>
        <w:spacing w:line="240" w:lineRule="auto" w:before="12"/>
        <w:rPr>
          <w:rFonts w:ascii="宋体" w:hAnsi="宋体" w:cs="宋体" w:eastAsia="宋体" w:hint="default"/>
          <w:sz w:val="18"/>
          <w:szCs w:val="18"/>
        </w:rPr>
      </w:pPr>
    </w:p>
    <w:tbl>
      <w:tblPr>
        <w:tblW w:w="0" w:type="auto"/>
        <w:jc w:val="left"/>
        <w:tblInd w:w="121" w:type="dxa"/>
        <w:tblLayout w:type="fixed"/>
        <w:tblCellMar>
          <w:top w:w="0" w:type="dxa"/>
          <w:left w:w="0" w:type="dxa"/>
          <w:bottom w:w="0" w:type="dxa"/>
          <w:right w:w="0" w:type="dxa"/>
        </w:tblCellMar>
        <w:tblLook w:val="01E0"/>
      </w:tblPr>
      <w:tblGrid>
        <w:gridCol w:w="3959"/>
        <w:gridCol w:w="1601"/>
        <w:gridCol w:w="1918"/>
        <w:gridCol w:w="2548"/>
      </w:tblGrid>
      <w:tr>
        <w:trPr>
          <w:trHeight w:val="302"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单位名称</w:t>
            </w:r>
            <w:r>
              <w:rPr>
                <w:rFonts w:ascii="宋体" w:hAnsi="宋体" w:cs="宋体" w:eastAsia="宋体" w:hint="default"/>
                <w:sz w:val="18"/>
                <w:szCs w:val="18"/>
              </w:rPr>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与本公司关系</w:t>
            </w:r>
            <w:r>
              <w:rPr>
                <w:rFonts w:ascii="宋体" w:hAnsi="宋体" w:cs="宋体" w:eastAsia="宋体" w:hint="default"/>
                <w:sz w:val="18"/>
                <w:szCs w:val="18"/>
              </w:rPr>
            </w:r>
          </w:p>
        </w:tc>
        <w:tc>
          <w:tcPr>
            <w:tcW w:w="191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金额</w:t>
            </w:r>
            <w:r>
              <w:rPr>
                <w:rFonts w:ascii="宋体" w:hAnsi="宋体" w:cs="宋体" w:eastAsia="宋体" w:hint="default"/>
                <w:sz w:val="18"/>
                <w:szCs w:val="18"/>
              </w:rPr>
            </w:r>
          </w:p>
        </w:tc>
        <w:tc>
          <w:tcPr>
            <w:tcW w:w="2548" w:type="dxa"/>
            <w:tcBorders>
              <w:top w:val="nil" w:sz="6" w:space="0" w:color="auto"/>
              <w:left w:val="single" w:sz="4" w:space="0" w:color="000000"/>
              <w:bottom w:val="single" w:sz="8" w:space="0" w:color="000000"/>
              <w:right w:val="nil" w:sz="6" w:space="0" w:color="auto"/>
            </w:tcBorders>
          </w:tcPr>
          <w:p>
            <w:pPr>
              <w:pStyle w:val="TableParagraph"/>
              <w:spacing w:line="240" w:lineRule="auto" w:before="56"/>
              <w:ind w:left="59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占其他应收款总额比例</w:t>
            </w:r>
            <w:r>
              <w:rPr>
                <w:rFonts w:ascii="Times New Roman" w:hAnsi="Times New Roman" w:cs="Times New Roman" w:eastAsia="Times New Roman" w:hint="default"/>
                <w:sz w:val="18"/>
                <w:szCs w:val="18"/>
              </w:rPr>
              <w:t>%</w:t>
            </w:r>
          </w:p>
        </w:tc>
      </w:tr>
      <w:tr>
        <w:trPr>
          <w:trHeight w:val="396"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left="103" w:right="0"/>
              <w:jc w:val="left"/>
              <w:rPr>
                <w:rFonts w:ascii="宋体" w:hAnsi="宋体" w:cs="宋体" w:eastAsia="宋体" w:hint="default"/>
                <w:sz w:val="18"/>
                <w:szCs w:val="18"/>
              </w:rPr>
            </w:pPr>
            <w:r>
              <w:rPr>
                <w:rFonts w:ascii="宋体" w:hAnsi="宋体" w:cs="宋体" w:eastAsia="宋体" w:hint="default"/>
                <w:sz w:val="18"/>
                <w:szCs w:val="18"/>
              </w:rPr>
              <w:t>北京数码视讯软件技术发展有限公司</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9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23,566,931.29</w:t>
            </w:r>
          </w:p>
        </w:tc>
        <w:tc>
          <w:tcPr>
            <w:tcW w:w="2548" w:type="dxa"/>
            <w:tcBorders>
              <w:top w:val="single" w:sz="8" w:space="0" w:color="000000"/>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66"/>
              <w:jc w:val="right"/>
              <w:rPr>
                <w:rFonts w:ascii="Times New Roman" w:hAnsi="Times New Roman" w:cs="Times New Roman" w:eastAsia="Times New Roman" w:hint="default"/>
                <w:sz w:val="18"/>
                <w:szCs w:val="18"/>
              </w:rPr>
            </w:pPr>
            <w:r>
              <w:rPr>
                <w:rFonts w:ascii="Times New Roman"/>
                <w:sz w:val="18"/>
              </w:rPr>
              <w:t>43.99%</w:t>
            </w:r>
          </w:p>
        </w:tc>
      </w:tr>
      <w:tr>
        <w:trPr>
          <w:trHeight w:val="97" w:hRule="exact"/>
        </w:trPr>
        <w:tc>
          <w:tcPr>
            <w:tcW w:w="3959" w:type="dxa"/>
            <w:tcBorders>
              <w:top w:val="nil" w:sz="6" w:space="0" w:color="auto"/>
              <w:left w:val="single" w:sz="4" w:space="0" w:color="000000"/>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918" w:type="dxa"/>
            <w:tcBorders>
              <w:top w:val="nil" w:sz="6" w:space="0" w:color="auto"/>
              <w:left w:val="single" w:sz="4" w:space="0" w:color="000000"/>
              <w:bottom w:val="nil" w:sz="6" w:space="0" w:color="auto"/>
              <w:right w:val="single" w:sz="4" w:space="0" w:color="000000"/>
            </w:tcBorders>
          </w:tcPr>
          <w:p>
            <w:pPr/>
          </w:p>
        </w:tc>
        <w:tc>
          <w:tcPr>
            <w:tcW w:w="2548" w:type="dxa"/>
            <w:tcBorders>
              <w:top w:val="nil" w:sz="6" w:space="0" w:color="auto"/>
              <w:left w:val="single" w:sz="4" w:space="0" w:color="000000"/>
              <w:bottom w:val="nil" w:sz="6" w:space="0" w:color="auto"/>
              <w:right w:val="nil" w:sz="6" w:space="0" w:color="auto"/>
            </w:tcBorders>
          </w:tcPr>
          <w:p>
            <w:pPr/>
          </w:p>
        </w:tc>
      </w:tr>
      <w:tr>
        <w:trPr>
          <w:trHeight w:val="374" w:hRule="exact"/>
        </w:trPr>
        <w:tc>
          <w:tcPr>
            <w:tcW w:w="3959"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北京数码视讯通信技术发展有限公司</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918"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98"/>
              <w:jc w:val="right"/>
              <w:rPr>
                <w:rFonts w:ascii="Times New Roman" w:hAnsi="Times New Roman" w:cs="Times New Roman" w:eastAsia="Times New Roman" w:hint="default"/>
                <w:sz w:val="18"/>
                <w:szCs w:val="18"/>
              </w:rPr>
            </w:pPr>
            <w:r>
              <w:rPr>
                <w:rFonts w:ascii="Times New Roman"/>
                <w:w w:val="95"/>
                <w:sz w:val="18"/>
              </w:rPr>
              <w:t>2,718.00</w:t>
            </w:r>
          </w:p>
        </w:tc>
        <w:tc>
          <w:tcPr>
            <w:tcW w:w="2548"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168"/>
              <w:jc w:val="right"/>
              <w:rPr>
                <w:rFonts w:ascii="Times New Roman" w:hAnsi="Times New Roman" w:cs="Times New Roman" w:eastAsia="Times New Roman" w:hint="default"/>
                <w:sz w:val="18"/>
                <w:szCs w:val="18"/>
              </w:rPr>
            </w:pPr>
            <w:r>
              <w:rPr>
                <w:rFonts w:ascii="Times New Roman"/>
                <w:sz w:val="18"/>
              </w:rPr>
              <w:t>0.01%</w:t>
            </w:r>
          </w:p>
        </w:tc>
      </w:tr>
    </w:tbl>
    <w:p>
      <w:pPr>
        <w:spacing w:after="0" w:line="240" w:lineRule="auto"/>
        <w:jc w:val="right"/>
        <w:rPr>
          <w:rFonts w:ascii="Times New Roman" w:hAnsi="Times New Roman" w:cs="Times New Roman" w:eastAsia="Times New Roman" w:hint="default"/>
          <w:sz w:val="18"/>
          <w:szCs w:val="18"/>
        </w:rPr>
        <w:sectPr>
          <w:footerReference w:type="default" r:id="rId1674"/>
          <w:pgSz w:w="11910" w:h="16840"/>
          <w:pgMar w:footer="1184" w:header="990" w:top="1160" w:bottom="1380" w:left="740" w:right="720"/>
          <w:pgNumType w:start="120"/>
        </w:sectPr>
      </w:pPr>
    </w:p>
    <w:tbl>
      <w:tblPr>
        <w:tblW w:w="0" w:type="auto"/>
        <w:jc w:val="left"/>
        <w:tblInd w:w="121" w:type="dxa"/>
        <w:tblLayout w:type="fixed"/>
        <w:tblCellMar>
          <w:top w:w="0" w:type="dxa"/>
          <w:left w:w="0" w:type="dxa"/>
          <w:bottom w:w="0" w:type="dxa"/>
          <w:right w:w="0" w:type="dxa"/>
        </w:tblCellMar>
        <w:tblLook w:val="01E0"/>
      </w:tblPr>
      <w:tblGrid>
        <w:gridCol w:w="3959"/>
        <w:gridCol w:w="1601"/>
        <w:gridCol w:w="1918"/>
        <w:gridCol w:w="2487"/>
      </w:tblGrid>
      <w:tr>
        <w:trPr>
          <w:trHeight w:val="530" w:hRule="exact"/>
        </w:trPr>
        <w:tc>
          <w:tcPr>
            <w:tcW w:w="39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鼎点视讯科技有限公司</w:t>
            </w:r>
          </w:p>
        </w:tc>
        <w:tc>
          <w:tcPr>
            <w:tcW w:w="160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1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105,004.05</w:t>
            </w:r>
            <w:r>
              <w:rPr>
                <w:rFonts w:ascii="Times New Roman"/>
                <w:spacing w:val="-1"/>
                <w:sz w:val="18"/>
              </w:rPr>
            </w:r>
          </w:p>
        </w:tc>
        <w:tc>
          <w:tcPr>
            <w:tcW w:w="248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0.20%</w:t>
            </w:r>
            <w:r>
              <w:rPr>
                <w:rFonts w:ascii="Times New Roman"/>
                <w:sz w:val="18"/>
              </w:rPr>
            </w:r>
          </w:p>
        </w:tc>
      </w:tr>
      <w:tr>
        <w:trPr>
          <w:trHeight w:val="97" w:hRule="exact"/>
        </w:trPr>
        <w:tc>
          <w:tcPr>
            <w:tcW w:w="3959" w:type="dxa"/>
            <w:tcBorders>
              <w:top w:val="nil" w:sz="6" w:space="0" w:color="auto"/>
              <w:left w:val="single" w:sz="4" w:space="0" w:color="000000"/>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918" w:type="dxa"/>
            <w:tcBorders>
              <w:top w:val="nil" w:sz="6" w:space="0" w:color="auto"/>
              <w:left w:val="single" w:sz="4" w:space="0" w:color="000000"/>
              <w:bottom w:val="nil" w:sz="6" w:space="0" w:color="auto"/>
              <w:right w:val="single" w:sz="4" w:space="0" w:color="000000"/>
            </w:tcBorders>
          </w:tcPr>
          <w:p>
            <w:pPr/>
          </w:p>
        </w:tc>
        <w:tc>
          <w:tcPr>
            <w:tcW w:w="2487" w:type="dxa"/>
            <w:tcBorders>
              <w:top w:val="nil" w:sz="6" w:space="0" w:color="auto"/>
              <w:left w:val="single" w:sz="4" w:space="0" w:color="000000"/>
              <w:bottom w:val="nil" w:sz="6" w:space="0" w:color="auto"/>
              <w:right w:val="single" w:sz="4" w:space="0" w:color="000000"/>
            </w:tcBorders>
          </w:tcPr>
          <w:p>
            <w:pPr/>
          </w:p>
        </w:tc>
      </w:tr>
      <w:tr>
        <w:trPr>
          <w:trHeight w:val="379" w:hRule="exact"/>
        </w:trPr>
        <w:tc>
          <w:tcPr>
            <w:tcW w:w="3959" w:type="dxa"/>
            <w:tcBorders>
              <w:top w:val="nil" w:sz="6" w:space="0" w:color="auto"/>
              <w:left w:val="single" w:sz="4" w:space="0" w:color="000000"/>
              <w:bottom w:val="nil" w:sz="6" w:space="0" w:color="auto"/>
              <w:right w:val="single" w:sz="4" w:space="0" w:color="000000"/>
            </w:tcBorders>
          </w:tcPr>
          <w:p>
            <w:pPr>
              <w:pStyle w:val="TableParagraph"/>
              <w:tabs>
                <w:tab w:pos="646" w:val="left" w:leader="none"/>
              </w:tabs>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601" w:type="dxa"/>
            <w:tcBorders>
              <w:top w:val="nil" w:sz="6" w:space="0" w:color="auto"/>
              <w:left w:val="single" w:sz="4" w:space="0" w:color="000000"/>
              <w:bottom w:val="nil" w:sz="6" w:space="0" w:color="auto"/>
              <w:right w:val="single" w:sz="4" w:space="0" w:color="000000"/>
            </w:tcBorders>
          </w:tcPr>
          <w:p>
            <w:pPr/>
          </w:p>
        </w:tc>
        <w:tc>
          <w:tcPr>
            <w:tcW w:w="191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98"/>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23,674,653.34</w:t>
            </w:r>
            <w:r>
              <w:rPr>
                <w:rFonts w:ascii="Times New Roman"/>
                <w:b/>
                <w:spacing w:val="-1"/>
                <w:sz w:val="18"/>
              </w:rPr>
            </w:r>
            <w:r>
              <w:rPr>
                <w:rFonts w:ascii="Times New Roman"/>
                <w:spacing w:val="-1"/>
                <w:sz w:val="18"/>
              </w:rPr>
            </w:r>
          </w:p>
        </w:tc>
        <w:tc>
          <w:tcPr>
            <w:tcW w:w="2487"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z w:val="18"/>
                <w:u w:val="double" w:color="000000"/>
              </w:rPr>
              <w:t>44.20%</w:t>
            </w:r>
            <w:r>
              <w:rPr>
                <w:rFonts w:ascii="Times New Roman"/>
                <w:b/>
                <w:sz w:val="18"/>
              </w:rPr>
            </w:r>
            <w:r>
              <w:rPr>
                <w:rFonts w:ascii="Times New Roman"/>
                <w:sz w:val="18"/>
              </w:rPr>
            </w:r>
          </w:p>
        </w:tc>
      </w:tr>
    </w:tbl>
    <w:p>
      <w:pPr>
        <w:spacing w:line="240" w:lineRule="auto" w:before="0"/>
        <w:rPr>
          <w:rFonts w:ascii="宋体" w:hAnsi="宋体" w:cs="宋体" w:eastAsia="宋体" w:hint="default"/>
          <w:sz w:val="20"/>
          <w:szCs w:val="20"/>
        </w:rPr>
      </w:pPr>
      <w:r>
        <w:rPr/>
        <w:pict>
          <v:group style="position:absolute;margin-left:42.840012pt;margin-top:301.129974pt;width:461.5pt;height:5.4pt;mso-position-horizontal-relative:page;mso-position-vertical-relative:page;z-index:-1416808" coordorigin="857,6023" coordsize="9230,108">
            <v:shape style="position:absolute;left:857;top:6023;width:3143;height:108" type="#_x0000_t75" stroked="false">
              <v:imagedata r:id="rId1708" o:title=""/>
            </v:shape>
            <v:shape style="position:absolute;left:3975;top:6119;width:1433;height:12" type="#_x0000_t75" stroked="false">
              <v:imagedata r:id="rId829" o:title=""/>
            </v:shape>
            <v:shape style="position:absolute;left:5394;top:6119;width:1433;height:12" type="#_x0000_t75" stroked="false">
              <v:imagedata r:id="rId829" o:title=""/>
            </v:shape>
            <v:shape style="position:absolute;left:6813;top:6119;width:1433;height:12" type="#_x0000_t75" stroked="false">
              <v:imagedata r:id="rId829" o:title=""/>
            </v:shape>
            <v:shape style="position:absolute;left:8231;top:6119;width:723;height:12" type="#_x0000_t75" stroked="false">
              <v:imagedata r:id="rId1709" o:title=""/>
            </v:shape>
            <v:shape style="position:absolute;left:8940;top:6119;width:1147;height:12" type="#_x0000_t75" stroked="false">
              <v:imagedata r:id="rId1710" o:title=""/>
            </v:shape>
            <w10:wrap type="none"/>
          </v:group>
        </w:pict>
      </w:r>
      <w:r>
        <w:rPr/>
        <w:pict>
          <v:group style="position:absolute;margin-left:42.840012pt;margin-top:326.689972pt;width:461.05pt;height:5.3pt;mso-position-horizontal-relative:page;mso-position-vertical-relative:page;z-index:-1416784" coordorigin="857,6534" coordsize="9221,106">
            <v:shape style="position:absolute;left:857;top:6534;width:3143;height:106" type="#_x0000_t75" stroked="false">
              <v:imagedata r:id="rId1711" o:title=""/>
            </v:shape>
            <v:shape style="position:absolute;left:3975;top:6630;width:1423;height:10" type="#_x0000_t75" stroked="false">
              <v:imagedata r:id="rId371" o:title=""/>
            </v:shape>
            <v:shape style="position:absolute;left:5394;top:6630;width:1424;height:10" type="#_x0000_t75" stroked="false">
              <v:imagedata r:id="rId371" o:title=""/>
            </v:shape>
            <v:shape style="position:absolute;left:6813;top:6630;width:2132;height:10" type="#_x0000_t75" stroked="false">
              <v:imagedata r:id="rId1712" o:title=""/>
            </v:shape>
            <v:shape style="position:absolute;left:8940;top:6630;width:1138;height:10" type="#_x0000_t75" stroked="false">
              <v:imagedata r:id="rId1713" o:title=""/>
            </v:shape>
            <w10:wrap type="none"/>
          </v:group>
        </w:pict>
      </w:r>
      <w:r>
        <w:rPr/>
        <w:pict>
          <v:group style="position:absolute;margin-left:42.839996pt;margin-top:352.129974pt;width:461.5pt;height:5.4pt;mso-position-horizontal-relative:page;mso-position-vertical-relative:page;z-index:-1416760" coordorigin="857,7043" coordsize="9230,108">
            <v:shape style="position:absolute;left:857;top:7043;width:3143;height:108" type="#_x0000_t75" stroked="false">
              <v:imagedata r:id="rId1714" o:title=""/>
            </v:shape>
            <v:shape style="position:absolute;left:3975;top:7139;width:1433;height:12" type="#_x0000_t75" stroked="false">
              <v:imagedata r:id="rId829" o:title=""/>
            </v:shape>
            <v:shape style="position:absolute;left:5394;top:7139;width:1433;height:12" type="#_x0000_t75" stroked="false">
              <v:imagedata r:id="rId829" o:title=""/>
            </v:shape>
            <v:shape style="position:absolute;left:6813;top:7139;width:1433;height:12" type="#_x0000_t75" stroked="false">
              <v:imagedata r:id="rId829" o:title=""/>
            </v:shape>
            <v:shape style="position:absolute;left:8231;top:7139;width:723;height:12" type="#_x0000_t75" stroked="false">
              <v:imagedata r:id="rId1709" o:title=""/>
            </v:shape>
            <v:shape style="position:absolute;left:8940;top:7139;width:1147;height:12" type="#_x0000_t75" stroked="false">
              <v:imagedata r:id="rId1710" o:title=""/>
            </v:shape>
            <w10:wrap type="none"/>
          </v:group>
        </w:pict>
      </w:r>
      <w:r>
        <w:rPr/>
        <w:pict>
          <v:group style="position:absolute;margin-left:42.840012pt;margin-top:377.689972pt;width:461.05pt;height:5.3pt;mso-position-horizontal-relative:page;mso-position-vertical-relative:page;z-index:-1416736" coordorigin="857,7554" coordsize="9221,106">
            <v:shape style="position:absolute;left:857;top:7554;width:3143;height:106" type="#_x0000_t75" stroked="false">
              <v:imagedata r:id="rId1711" o:title=""/>
            </v:shape>
            <v:shape style="position:absolute;left:3975;top:7650;width:1423;height:10" type="#_x0000_t75" stroked="false">
              <v:imagedata r:id="rId371" o:title=""/>
            </v:shape>
            <v:shape style="position:absolute;left:5394;top:7650;width:1424;height:10" type="#_x0000_t75" stroked="false">
              <v:imagedata r:id="rId371" o:title=""/>
            </v:shape>
            <v:shape style="position:absolute;left:6813;top:7650;width:2132;height:10" type="#_x0000_t75" stroked="false">
              <v:imagedata r:id="rId1712" o:title=""/>
            </v:shape>
            <v:shape style="position:absolute;left:8940;top:7650;width:1138;height:10" type="#_x0000_t75" stroked="false">
              <v:imagedata r:id="rId1713" o:title=""/>
            </v:shape>
            <w10:wrap type="none"/>
          </v:group>
        </w:pict>
      </w:r>
      <w:r>
        <w:rPr/>
        <w:pict>
          <v:group style="position:absolute;margin-left:42.839996pt;margin-top:403.129974pt;width:461.5pt;height:5.4pt;mso-position-horizontal-relative:page;mso-position-vertical-relative:page;z-index:-1416712" coordorigin="857,8063" coordsize="9230,108">
            <v:shape style="position:absolute;left:857;top:8063;width:3143;height:108" type="#_x0000_t75" stroked="false">
              <v:imagedata r:id="rId1714" o:title=""/>
            </v:shape>
            <v:shape style="position:absolute;left:3975;top:8159;width:1433;height:12" type="#_x0000_t75" stroked="false">
              <v:imagedata r:id="rId829" o:title=""/>
            </v:shape>
            <v:shape style="position:absolute;left:5394;top:8159;width:1433;height:12" type="#_x0000_t75" stroked="false">
              <v:imagedata r:id="rId829" o:title=""/>
            </v:shape>
            <v:shape style="position:absolute;left:6813;top:8159;width:1433;height:12" type="#_x0000_t75" stroked="false">
              <v:imagedata r:id="rId829" o:title=""/>
            </v:shape>
            <v:shape style="position:absolute;left:8231;top:8159;width:723;height:12" type="#_x0000_t75" stroked="false">
              <v:imagedata r:id="rId1709" o:title=""/>
            </v:shape>
            <v:shape style="position:absolute;left:8940;top:8159;width:1147;height:12" type="#_x0000_t75" stroked="false">
              <v:imagedata r:id="rId1710" o:title=""/>
            </v:shape>
            <w10:wrap type="none"/>
          </v:group>
        </w:pict>
      </w:r>
      <w:r>
        <w:rPr/>
        <w:pict>
          <v:group style="position:absolute;margin-left:43.560001pt;margin-top:439.72998pt;width:460.3pt;height:.5pt;mso-position-horizontal-relative:page;mso-position-vertical-relative:page;z-index:-1416688" coordorigin="871,8795" coordsize="9206,10">
            <v:shape style="position:absolute;left:871;top:8795;width:3109;height:10" type="#_x0000_t75" stroked="false">
              <v:imagedata r:id="rId1114" o:title=""/>
            </v:shape>
            <v:shape style="position:absolute;left:3975;top:8795;width:1423;height:10" type="#_x0000_t75" stroked="false">
              <v:imagedata r:id="rId823" o:title=""/>
            </v:shape>
            <v:shape style="position:absolute;left:5394;top:8795;width:1424;height:10" type="#_x0000_t75" stroked="false">
              <v:imagedata r:id="rId823" o:title=""/>
            </v:shape>
            <v:shape style="position:absolute;left:6813;top:8795;width:2132;height:10" type="#_x0000_t75" stroked="false">
              <v:imagedata r:id="rId1715" o:title=""/>
            </v:shape>
            <v:shape style="position:absolute;left:8940;top:8795;width:1138;height:10" type="#_x0000_t75" stroked="false">
              <v:imagedata r:id="rId1716" o:title=""/>
            </v:shape>
            <w10:wrap type="none"/>
          </v:group>
        </w:pict>
      </w:r>
      <w:r>
        <w:rPr/>
        <w:pict>
          <v:group style="position:absolute;margin-left:42.839996pt;margin-top:460.389984pt;width:461.05pt;height:5.3pt;mso-position-horizontal-relative:page;mso-position-vertical-relative:page;z-index:-1416664" coordorigin="857,9208" coordsize="9221,106">
            <v:shape style="position:absolute;left:857;top:9208;width:3143;height:106" type="#_x0000_t75" stroked="false">
              <v:imagedata r:id="rId1717" o:title=""/>
            </v:shape>
            <v:shape style="position:absolute;left:3975;top:9304;width:1423;height:10" type="#_x0000_t75" stroked="false">
              <v:imagedata r:id="rId823" o:title=""/>
            </v:shape>
            <v:shape style="position:absolute;left:5394;top:9304;width:1424;height:10" type="#_x0000_t75" stroked="false">
              <v:imagedata r:id="rId823" o:title=""/>
            </v:shape>
            <v:shape style="position:absolute;left:6813;top:9304;width:2132;height:10" type="#_x0000_t75" stroked="false">
              <v:imagedata r:id="rId1715" o:title=""/>
            </v:shape>
            <v:shape style="position:absolute;left:8940;top:9304;width:1138;height:10" type="#_x0000_t75" stroked="false">
              <v:imagedata r:id="rId1716" o:title=""/>
            </v:shape>
            <w10:wrap type="none"/>
          </v:group>
        </w:pict>
      </w:r>
    </w:p>
    <w:p>
      <w:pPr>
        <w:spacing w:line="240" w:lineRule="auto" w:before="10"/>
        <w:rPr>
          <w:rFonts w:ascii="宋体" w:hAnsi="宋体" w:cs="宋体" w:eastAsia="宋体" w:hint="default"/>
          <w:sz w:val="28"/>
          <w:szCs w:val="28"/>
        </w:rPr>
      </w:pPr>
    </w:p>
    <w:p>
      <w:pPr>
        <w:spacing w:line="463" w:lineRule="auto" w:before="36"/>
        <w:ind w:left="340" w:right="5595" w:firstLine="422"/>
        <w:jc w:val="left"/>
        <w:rPr>
          <w:rFonts w:ascii="宋体" w:hAnsi="宋体" w:cs="宋体" w:eastAsia="宋体" w:hint="default"/>
          <w:sz w:val="21"/>
          <w:szCs w:val="21"/>
        </w:rPr>
      </w:pPr>
      <w:r>
        <w:rPr/>
        <w:pict>
          <v:group style="position:absolute;margin-left:42.840012pt;margin-top:-69.476303pt;width:498.95pt;height:.5pt;mso-position-horizontal-relative:page;mso-position-vertical-relative:paragraph;z-index:-1416976" coordorigin="857,-1390" coordsize="9979,10">
            <v:shape style="position:absolute;left:862;top:-1390;width:10;height:10" type="#_x0000_t75" stroked="false">
              <v:imagedata r:id="rId1671" o:title=""/>
            </v:shape>
            <v:shape style="position:absolute;left:857;top:-1390;width:5565;height:10" type="#_x0000_t75" stroked="false">
              <v:imagedata r:id="rId643" o:title=""/>
            </v:shape>
            <v:shape style="position:absolute;left:6417;top:-1390;width:4419;height:10" type="#_x0000_t75" stroked="false">
              <v:imagedata r:id="rId1700" o:title=""/>
            </v:shape>
            <w10:wrap type="none"/>
          </v:group>
        </w:pict>
      </w:r>
      <w:r>
        <w:rPr/>
        <w:pict>
          <v:group style="position:absolute;margin-left:42.840012pt;margin-top:-55.556343pt;width:498.5pt;height:5.55pt;mso-position-horizontal-relative:page;mso-position-vertical-relative:paragraph;z-index:-1416952" coordorigin="857,-1111" coordsize="9970,111">
            <v:shape style="position:absolute;left:857;top:-1111;width:3983;height:111" type="#_x0000_t75" stroked="false">
              <v:imagedata r:id="rId1718" o:title=""/>
            </v:shape>
            <v:shape style="position:absolute;left:4815;top:-1015;width:1616;height:14" type="#_x0000_t75" stroked="false">
              <v:imagedata r:id="rId660" o:title=""/>
            </v:shape>
            <v:shape style="position:absolute;left:6417;top:-1015;width:1932;height:14" type="#_x0000_t75" stroked="false">
              <v:imagedata r:id="rId1719" o:title=""/>
            </v:shape>
            <v:shape style="position:absolute;left:8334;top:-1010;width:2492;height:10" type="#_x0000_t75" stroked="false">
              <v:imagedata r:id="rId1720" o:title=""/>
            </v:shape>
            <w10:wrap type="none"/>
          </v:group>
        </w:pict>
      </w:r>
      <w:r>
        <w:rPr/>
        <w:pict>
          <v:group style="position:absolute;margin-left:43.080002pt;margin-top:-31.536303pt;width:498.7pt;height:.5pt;mso-position-horizontal-relative:page;mso-position-vertical-relative:paragraph;z-index:-1416928" coordorigin="862,-631" coordsize="9974,10">
            <v:shape style="position:absolute;left:862;top:-631;width:10;height:10" type="#_x0000_t75" stroked="false">
              <v:imagedata r:id="rId1671" o:title=""/>
            </v:shape>
            <v:shape style="position:absolute;left:871;top:-631;width:5550;height:10" type="#_x0000_t75" stroked="false">
              <v:imagedata r:id="rId1721" o:title=""/>
            </v:shape>
            <v:shape style="position:absolute;left:6431;top:-631;width:4405;height:10" type="#_x0000_t75" stroked="false">
              <v:imagedata r:id="rId1722" o:title=""/>
            </v:shape>
            <w10:wrap type="none"/>
          </v:group>
        </w:pict>
      </w:r>
      <w:r>
        <w:rPr/>
        <w:pict>
          <v:group style="position:absolute;margin-left:42.840012pt;margin-top:56.303696pt;width:461.5pt;height:.5pt;mso-position-horizontal-relative:page;mso-position-vertical-relative:paragraph;z-index:-1416904" coordorigin="857,1126" coordsize="9230,10">
            <v:shape style="position:absolute;left:862;top:1126;width:10;height:10" type="#_x0000_t75" stroked="false">
              <v:imagedata r:id="rId1671" o:title=""/>
            </v:shape>
            <v:shape style="position:absolute;left:857;top:1126;width:3123;height:10" type="#_x0000_t75" stroked="false">
              <v:imagedata r:id="rId1723" o:title=""/>
            </v:shape>
            <v:shape style="position:absolute;left:3975;top:1126;width:1423;height:10" type="#_x0000_t75" stroked="false">
              <v:imagedata r:id="rId823" o:title=""/>
            </v:shape>
            <v:shape style="position:absolute;left:5394;top:1126;width:1424;height:10" type="#_x0000_t75" stroked="false">
              <v:imagedata r:id="rId823" o:title=""/>
            </v:shape>
            <v:shape style="position:absolute;left:6813;top:1126;width:2132;height:10" type="#_x0000_t75" stroked="false">
              <v:imagedata r:id="rId1715" o:title=""/>
            </v:shape>
            <v:shape style="position:absolute;left:8940;top:1126;width:1147;height:10" type="#_x0000_t75" stroked="false">
              <v:imagedata r:id="rId1724" o:title=""/>
            </v:shape>
            <w10:wrap type="none"/>
          </v:group>
        </w:pict>
      </w:r>
      <w:r>
        <w:rPr/>
        <w:pict>
          <v:group style="position:absolute;margin-left:43.560001pt;margin-top:87.983635pt;width:460.3pt;height:.5pt;mso-position-horizontal-relative:page;mso-position-vertical-relative:paragraph;z-index:-1416880" coordorigin="871,1760" coordsize="9206,10">
            <v:shape style="position:absolute;left:871;top:1760;width:3109;height:10" type="#_x0000_t75" stroked="false">
              <v:imagedata r:id="rId1114" o:title=""/>
            </v:shape>
            <v:shape style="position:absolute;left:3975;top:1760;width:1423;height:10" type="#_x0000_t75" stroked="false">
              <v:imagedata r:id="rId371" o:title=""/>
            </v:shape>
            <v:shape style="position:absolute;left:5394;top:1760;width:1424;height:10" type="#_x0000_t75" stroked="false">
              <v:imagedata r:id="rId371" o:title=""/>
            </v:shape>
            <v:shape style="position:absolute;left:6813;top:1760;width:2132;height:10" type="#_x0000_t75" stroked="false">
              <v:imagedata r:id="rId1712" o:title=""/>
            </v:shape>
            <v:shape style="position:absolute;left:8940;top:1760;width:1138;height:10" type="#_x0000_t75" stroked="false">
              <v:imagedata r:id="rId1713" o:title=""/>
            </v:shape>
            <w10:wrap type="none"/>
          </v:group>
        </w:pict>
      </w:r>
      <w:r>
        <w:rPr/>
        <w:pict>
          <v:group style="position:absolute;margin-left:42.840012pt;margin-top:108.623657pt;width:461.5pt;height:5.4pt;mso-position-horizontal-relative:page;mso-position-vertical-relative:paragraph;z-index:-1416856" coordorigin="857,2172" coordsize="9230,108">
            <v:shape style="position:absolute;left:857;top:2172;width:3143;height:108" type="#_x0000_t75" stroked="false">
              <v:imagedata r:id="rId1725" o:title=""/>
            </v:shape>
            <v:shape style="position:absolute;left:3975;top:2268;width:1433;height:12" type="#_x0000_t75" stroked="false">
              <v:imagedata r:id="rId829" o:title=""/>
            </v:shape>
            <v:shape style="position:absolute;left:5394;top:2268;width:1433;height:12" type="#_x0000_t75" stroked="false">
              <v:imagedata r:id="rId829" o:title=""/>
            </v:shape>
            <v:shape style="position:absolute;left:6813;top:2268;width:1433;height:12" type="#_x0000_t75" stroked="false">
              <v:imagedata r:id="rId829" o:title=""/>
            </v:shape>
            <v:shape style="position:absolute;left:8231;top:2268;width:723;height:12" type="#_x0000_t75" stroked="false">
              <v:imagedata r:id="rId1709" o:title=""/>
            </v:shape>
            <v:shape style="position:absolute;left:8940;top:2268;width:1147;height:12" type="#_x0000_t75" stroked="false">
              <v:imagedata r:id="rId1710" o:title=""/>
            </v:shape>
            <w10:wrap type="none"/>
          </v:group>
        </w:pict>
      </w:r>
      <w:r>
        <w:rPr/>
        <w:pict>
          <v:group style="position:absolute;margin-left:42.840012pt;margin-top:134.213654pt;width:461.05pt;height:5.3pt;mso-position-horizontal-relative:page;mso-position-vertical-relative:paragraph;z-index:-1416832" coordorigin="857,2684" coordsize="9221,106">
            <v:shape style="position:absolute;left:857;top:2684;width:3143;height:106" type="#_x0000_t75" stroked="false">
              <v:imagedata r:id="rId1726" o:title=""/>
            </v:shape>
            <v:shape style="position:absolute;left:3975;top:2780;width:1423;height:10" type="#_x0000_t75" stroked="false">
              <v:imagedata r:id="rId371" o:title=""/>
            </v:shape>
            <v:shape style="position:absolute;left:5394;top:2780;width:1424;height:10" type="#_x0000_t75" stroked="false">
              <v:imagedata r:id="rId371" o:title=""/>
            </v:shape>
            <v:shape style="position:absolute;left:6813;top:2780;width:2132;height:10" type="#_x0000_t75" stroked="false">
              <v:imagedata r:id="rId1712" o:title=""/>
            </v:shape>
            <v:shape style="position:absolute;left:8940;top:2780;width:1138;height:10" type="#_x0000_t75" stroked="false">
              <v:imagedata r:id="rId1713"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、长期股权投资</w:t>
      </w:r>
      <w:r>
        <w:rPr>
          <w:rFonts w:ascii="宋体" w:hAnsi="宋体" w:cs="宋体" w:eastAsia="宋体" w:hint="default"/>
          <w:b/>
          <w:bCs/>
          <w:w w:val="100"/>
          <w:sz w:val="21"/>
          <w:szCs w:val="21"/>
        </w:rPr>
        <w:t> </w:t>
      </w:r>
      <w:r>
        <w:rPr>
          <w:rFonts w:ascii="宋体" w:hAnsi="宋体" w:cs="宋体" w:eastAsia="宋体" w:hint="default"/>
          <w:spacing w:val="-2"/>
          <w:sz w:val="21"/>
          <w:szCs w:val="21"/>
        </w:rPr>
        <w:t>长期股权投资的基本情况</w:t>
      </w:r>
    </w:p>
    <w:p>
      <w:pPr>
        <w:spacing w:line="240" w:lineRule="auto" w:before="6"/>
        <w:rPr>
          <w:rFonts w:ascii="宋体" w:hAnsi="宋体" w:cs="宋体" w:eastAsia="宋体" w:hint="default"/>
          <w:sz w:val="4"/>
          <w:szCs w:val="4"/>
        </w:rPr>
      </w:pPr>
    </w:p>
    <w:tbl>
      <w:tblPr>
        <w:tblW w:w="0" w:type="auto"/>
        <w:jc w:val="left"/>
        <w:tblInd w:w="121" w:type="dxa"/>
        <w:tblLayout w:type="fixed"/>
        <w:tblCellMar>
          <w:top w:w="0" w:type="dxa"/>
          <w:left w:w="0" w:type="dxa"/>
          <w:bottom w:w="0" w:type="dxa"/>
          <w:right w:w="0" w:type="dxa"/>
        </w:tblCellMar>
        <w:tblLook w:val="01E0"/>
      </w:tblPr>
      <w:tblGrid>
        <w:gridCol w:w="3119"/>
        <w:gridCol w:w="1418"/>
        <w:gridCol w:w="1419"/>
        <w:gridCol w:w="1418"/>
        <w:gridCol w:w="709"/>
        <w:gridCol w:w="1133"/>
      </w:tblGrid>
      <w:tr>
        <w:trPr>
          <w:trHeight w:val="731" w:hRule="exact"/>
        </w:trPr>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9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被投资单位名称</w:t>
            </w:r>
            <w:r>
              <w:rPr>
                <w:rFonts w:ascii="宋体" w:hAnsi="宋体" w:cs="宋体" w:eastAsia="宋体" w:hint="default"/>
                <w:sz w:val="18"/>
                <w:szCs w:val="18"/>
              </w:rPr>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3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年初余额</w:t>
            </w:r>
            <w:r>
              <w:rPr>
                <w:rFonts w:ascii="宋体" w:hAnsi="宋体" w:cs="宋体" w:eastAsia="宋体" w:hint="default"/>
                <w:sz w:val="18"/>
                <w:szCs w:val="18"/>
              </w:rPr>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right="163"/>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本年增减变动</w:t>
            </w:r>
            <w:r>
              <w:rPr>
                <w:rFonts w:ascii="宋体" w:hAnsi="宋体" w:cs="宋体" w:eastAsia="宋体" w:hint="default"/>
                <w:sz w:val="18"/>
                <w:szCs w:val="18"/>
              </w:rPr>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3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年末余额</w:t>
            </w:r>
            <w:r>
              <w:rPr>
                <w:rFonts w:ascii="宋体" w:hAnsi="宋体" w:cs="宋体" w:eastAsia="宋体" w:hint="default"/>
                <w:sz w:val="18"/>
                <w:szCs w:val="18"/>
              </w:rPr>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6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减值</w:t>
            </w:r>
            <w:r>
              <w:rPr>
                <w:rFonts w:ascii="宋体" w:hAnsi="宋体" w:cs="宋体" w:eastAsia="宋体" w:hint="default"/>
                <w:sz w:val="18"/>
                <w:szCs w:val="18"/>
              </w:rPr>
            </w:r>
          </w:p>
          <w:p>
            <w:pPr>
              <w:pStyle w:val="TableParagraph"/>
              <w:spacing w:line="240" w:lineRule="auto" w:before="76"/>
              <w:ind w:left="16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准备</w:t>
            </w:r>
            <w:r>
              <w:rPr>
                <w:rFonts w:ascii="宋体" w:hAnsi="宋体" w:cs="宋体" w:eastAsia="宋体" w:hint="default"/>
                <w:sz w:val="18"/>
                <w:szCs w:val="18"/>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本年计提减</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值准备</w:t>
            </w:r>
            <w:r>
              <w:rPr>
                <w:rFonts w:ascii="宋体" w:hAnsi="宋体" w:cs="宋体" w:eastAsia="宋体" w:hint="default"/>
                <w:sz w:val="18"/>
                <w:szCs w:val="18"/>
              </w:rPr>
            </w:r>
          </w:p>
        </w:tc>
      </w:tr>
      <w:tr>
        <w:trPr>
          <w:trHeight w:val="346" w:hRule="exact"/>
        </w:trPr>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left="103" w:right="0"/>
              <w:jc w:val="left"/>
              <w:rPr>
                <w:rFonts w:ascii="宋体" w:hAnsi="宋体" w:cs="宋体" w:eastAsia="宋体" w:hint="default"/>
                <w:sz w:val="18"/>
                <w:szCs w:val="18"/>
              </w:rPr>
            </w:pPr>
            <w:r>
              <w:rPr>
                <w:rFonts w:ascii="宋体" w:hAnsi="宋体" w:cs="宋体" w:eastAsia="宋体" w:hint="default"/>
                <w:sz w:val="18"/>
                <w:szCs w:val="18"/>
              </w:rPr>
              <w:t>一、成本法核算的长期股权投资</w:t>
            </w:r>
          </w:p>
        </w:tc>
        <w:tc>
          <w:tcPr>
            <w:tcW w:w="1418"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78" w:hRule="exact"/>
        </w:trPr>
        <w:tc>
          <w:tcPr>
            <w:tcW w:w="3119"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404" w:hRule="exact"/>
        </w:trPr>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103" w:right="0"/>
              <w:jc w:val="left"/>
              <w:rPr>
                <w:rFonts w:ascii="宋体" w:hAnsi="宋体" w:cs="宋体" w:eastAsia="宋体" w:hint="default"/>
                <w:sz w:val="18"/>
                <w:szCs w:val="18"/>
              </w:rPr>
            </w:pPr>
            <w:r>
              <w:rPr>
                <w:rFonts w:ascii="宋体" w:hAnsi="宋体" w:cs="宋体" w:eastAsia="宋体" w:hint="default"/>
                <w:sz w:val="18"/>
                <w:szCs w:val="18"/>
              </w:rPr>
              <w:t>北京数码视讯软件技术发展有限公司</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1"/>
              <w:jc w:val="right"/>
              <w:rPr>
                <w:rFonts w:ascii="Times New Roman" w:hAnsi="Times New Roman" w:cs="Times New Roman" w:eastAsia="Times New Roman" w:hint="default"/>
                <w:sz w:val="18"/>
                <w:szCs w:val="18"/>
              </w:rPr>
            </w:pPr>
            <w:r>
              <w:rPr>
                <w:rFonts w:ascii="Times New Roman"/>
                <w:spacing w:val="-1"/>
                <w:sz w:val="18"/>
              </w:rPr>
              <w:t>100,000,000.00</w:t>
            </w:r>
          </w:p>
        </w:tc>
        <w:tc>
          <w:tcPr>
            <w:tcW w:w="141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1"/>
              <w:jc w:val="right"/>
              <w:rPr>
                <w:rFonts w:ascii="Times New Roman" w:hAnsi="Times New Roman" w:cs="Times New Roman" w:eastAsia="Times New Roman" w:hint="default"/>
                <w:sz w:val="18"/>
                <w:szCs w:val="18"/>
              </w:rPr>
            </w:pPr>
            <w:r>
              <w:rPr>
                <w:rFonts w:ascii="Times New Roman"/>
                <w:spacing w:val="-1"/>
                <w:sz w:val="18"/>
              </w:rPr>
              <w:t>100,000,000.00</w:t>
            </w: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106" w:hRule="exact"/>
        </w:trPr>
        <w:tc>
          <w:tcPr>
            <w:tcW w:w="3119"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403" w:hRule="exact"/>
        </w:trPr>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中关村小额贷款公司</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141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1"/>
              <w:jc w:val="right"/>
              <w:rPr>
                <w:rFonts w:ascii="Times New Roman" w:hAnsi="Times New Roman" w:cs="Times New Roman" w:eastAsia="Times New Roman" w:hint="default"/>
                <w:sz w:val="18"/>
                <w:szCs w:val="18"/>
              </w:rPr>
            </w:pPr>
            <w:r>
              <w:rPr>
                <w:rFonts w:ascii="Times New Roman"/>
                <w:spacing w:val="-1"/>
                <w:sz w:val="18"/>
              </w:rPr>
              <w:t>3,000,000.00</w:t>
            </w: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119"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403" w:hRule="exact"/>
        </w:trPr>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鼎点视讯科技有限公司</w:t>
            </w:r>
          </w:p>
        </w:tc>
        <w:tc>
          <w:tcPr>
            <w:tcW w:w="1418"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4"/>
              <w:jc w:val="right"/>
              <w:rPr>
                <w:rFonts w:ascii="Times New Roman" w:hAnsi="Times New Roman" w:cs="Times New Roman" w:eastAsia="Times New Roman" w:hint="default"/>
                <w:sz w:val="18"/>
                <w:szCs w:val="18"/>
              </w:rPr>
            </w:pPr>
            <w:r>
              <w:rPr>
                <w:rFonts w:ascii="Times New Roman"/>
                <w:spacing w:val="-1"/>
                <w:sz w:val="18"/>
              </w:rPr>
              <w:t>100,000,000.00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1"/>
              <w:jc w:val="right"/>
              <w:rPr>
                <w:rFonts w:ascii="Times New Roman" w:hAnsi="Times New Roman" w:cs="Times New Roman" w:eastAsia="Times New Roman" w:hint="default"/>
                <w:sz w:val="18"/>
                <w:szCs w:val="18"/>
              </w:rPr>
            </w:pPr>
            <w:r>
              <w:rPr>
                <w:rFonts w:ascii="Times New Roman"/>
                <w:spacing w:val="-1"/>
                <w:sz w:val="18"/>
              </w:rPr>
              <w:t>100,000,000.00</w:t>
            </w: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106" w:hRule="exact"/>
        </w:trPr>
        <w:tc>
          <w:tcPr>
            <w:tcW w:w="3119"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403" w:hRule="exact"/>
        </w:trPr>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北京数码视讯建设发展有限公司</w:t>
            </w:r>
          </w:p>
        </w:tc>
        <w:tc>
          <w:tcPr>
            <w:tcW w:w="1418"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3"/>
              <w:jc w:val="right"/>
              <w:rPr>
                <w:rFonts w:ascii="Times New Roman" w:hAnsi="Times New Roman" w:cs="Times New Roman" w:eastAsia="Times New Roman" w:hint="default"/>
                <w:sz w:val="18"/>
                <w:szCs w:val="18"/>
              </w:rPr>
            </w:pPr>
            <w:r>
              <w:rPr>
                <w:rFonts w:ascii="Times New Roman"/>
                <w:spacing w:val="-1"/>
                <w:sz w:val="18"/>
              </w:rPr>
              <w:t>6,000,000.00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1"/>
              <w:jc w:val="right"/>
              <w:rPr>
                <w:rFonts w:ascii="Times New Roman" w:hAnsi="Times New Roman" w:cs="Times New Roman" w:eastAsia="Times New Roman" w:hint="default"/>
                <w:sz w:val="18"/>
                <w:szCs w:val="18"/>
              </w:rPr>
            </w:pPr>
            <w:r>
              <w:rPr>
                <w:rFonts w:ascii="Times New Roman"/>
                <w:spacing w:val="-1"/>
                <w:sz w:val="18"/>
              </w:rPr>
              <w:t>6,000,000.00</w:t>
            </w: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119"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403" w:hRule="exact"/>
        </w:trPr>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北京星际无双文化传媒有限公司</w:t>
            </w:r>
          </w:p>
        </w:tc>
        <w:tc>
          <w:tcPr>
            <w:tcW w:w="1418"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3"/>
              <w:jc w:val="right"/>
              <w:rPr>
                <w:rFonts w:ascii="Times New Roman" w:hAnsi="Times New Roman" w:cs="Times New Roman" w:eastAsia="Times New Roman" w:hint="default"/>
                <w:sz w:val="18"/>
                <w:szCs w:val="18"/>
              </w:rPr>
            </w:pPr>
            <w:r>
              <w:rPr>
                <w:rFonts w:ascii="Times New Roman"/>
                <w:spacing w:val="-1"/>
                <w:sz w:val="18"/>
              </w:rPr>
              <w:t>5,000,000.00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1"/>
              <w:jc w:val="right"/>
              <w:rPr>
                <w:rFonts w:ascii="Times New Roman" w:hAnsi="Times New Roman" w:cs="Times New Roman" w:eastAsia="Times New Roman" w:hint="default"/>
                <w:sz w:val="18"/>
                <w:szCs w:val="18"/>
              </w:rPr>
            </w:pPr>
            <w:r>
              <w:rPr>
                <w:rFonts w:ascii="Times New Roman"/>
                <w:spacing w:val="-1"/>
                <w:sz w:val="18"/>
              </w:rPr>
              <w:t>5,000,000.00</w:t>
            </w: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106" w:hRule="exact"/>
        </w:trPr>
        <w:tc>
          <w:tcPr>
            <w:tcW w:w="3119"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403" w:hRule="exact"/>
        </w:trPr>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北京数码视讯通信技术发展有限公司</w:t>
            </w:r>
          </w:p>
        </w:tc>
        <w:tc>
          <w:tcPr>
            <w:tcW w:w="1418"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3"/>
              <w:jc w:val="right"/>
              <w:rPr>
                <w:rFonts w:ascii="Times New Roman" w:hAnsi="Times New Roman" w:cs="Times New Roman" w:eastAsia="Times New Roman" w:hint="default"/>
                <w:sz w:val="18"/>
                <w:szCs w:val="18"/>
              </w:rPr>
            </w:pPr>
            <w:r>
              <w:rPr>
                <w:rFonts w:ascii="Times New Roman"/>
                <w:spacing w:val="-1"/>
                <w:sz w:val="18"/>
              </w:rPr>
              <w:t>2,040,000.00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1"/>
              <w:jc w:val="right"/>
              <w:rPr>
                <w:rFonts w:ascii="Times New Roman" w:hAnsi="Times New Roman" w:cs="Times New Roman" w:eastAsia="Times New Roman" w:hint="default"/>
                <w:sz w:val="18"/>
                <w:szCs w:val="18"/>
              </w:rPr>
            </w:pPr>
            <w:r>
              <w:rPr>
                <w:rFonts w:ascii="Times New Roman"/>
                <w:spacing w:val="-1"/>
                <w:sz w:val="18"/>
              </w:rPr>
              <w:t>2,040,000.00</w:t>
            </w: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119"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674" w:hRule="exact"/>
        </w:trPr>
        <w:tc>
          <w:tcPr>
            <w:tcW w:w="3119"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103" w:right="123"/>
              <w:jc w:val="left"/>
              <w:rPr>
                <w:rFonts w:ascii="宋体" w:hAnsi="宋体" w:cs="宋体" w:eastAsia="宋体" w:hint="default"/>
                <w:sz w:val="18"/>
                <w:szCs w:val="18"/>
              </w:rPr>
            </w:pPr>
            <w:r>
              <w:rPr>
                <w:rFonts w:ascii="宋体" w:hAnsi="宋体" w:cs="宋体" w:eastAsia="宋体" w:hint="default"/>
                <w:sz w:val="18"/>
                <w:szCs w:val="18"/>
              </w:rPr>
              <w:t>北京数字电视国家工程实验室有限公 司</w:t>
            </w:r>
          </w:p>
        </w:tc>
        <w:tc>
          <w:tcPr>
            <w:tcW w:w="1418"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6,250,000.00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6,250,000.00</w:t>
            </w: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364" w:hRule="exact"/>
        </w:trPr>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left="103" w:right="0"/>
              <w:jc w:val="left"/>
              <w:rPr>
                <w:rFonts w:ascii="宋体" w:hAnsi="宋体" w:cs="宋体" w:eastAsia="宋体" w:hint="default"/>
                <w:sz w:val="18"/>
                <w:szCs w:val="18"/>
              </w:rPr>
            </w:pPr>
            <w:r>
              <w:rPr>
                <w:rFonts w:ascii="宋体" w:hAnsi="宋体" w:cs="宋体" w:eastAsia="宋体" w:hint="default"/>
                <w:sz w:val="18"/>
                <w:szCs w:val="18"/>
              </w:rPr>
              <w:t>福建新大陆科技集团有限公司</w:t>
            </w:r>
          </w:p>
        </w:tc>
        <w:tc>
          <w:tcPr>
            <w:tcW w:w="1418"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pacing w:val="-1"/>
                <w:sz w:val="18"/>
              </w:rPr>
              <w:t>60,000,000.00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101"/>
              <w:jc w:val="right"/>
              <w:rPr>
                <w:rFonts w:ascii="Times New Roman" w:hAnsi="Times New Roman" w:cs="Times New Roman" w:eastAsia="Times New Roman" w:hint="default"/>
                <w:sz w:val="18"/>
                <w:szCs w:val="18"/>
              </w:rPr>
            </w:pPr>
            <w:r>
              <w:rPr>
                <w:rFonts w:ascii="Times New Roman"/>
                <w:spacing w:val="-1"/>
                <w:sz w:val="18"/>
              </w:rPr>
              <w:t>60,000,000.00</w:t>
            </w: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106" w:hRule="exact"/>
        </w:trPr>
        <w:tc>
          <w:tcPr>
            <w:tcW w:w="3119"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403" w:hRule="exact"/>
        </w:trPr>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left="2" w:right="0"/>
              <w:jc w:val="center"/>
              <w:rPr>
                <w:rFonts w:ascii="宋体" w:hAnsi="宋体" w:cs="宋体" w:eastAsia="宋体" w:hint="default"/>
                <w:sz w:val="18"/>
                <w:szCs w:val="18"/>
              </w:rPr>
            </w:pPr>
            <w:r>
              <w:rPr>
                <w:rFonts w:ascii="宋体" w:hAnsi="宋体" w:cs="宋体" w:eastAsia="宋体" w:hint="default"/>
                <w:sz w:val="18"/>
                <w:szCs w:val="18"/>
              </w:rPr>
              <w:t>小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single" w:color="000000"/>
              </w:rPr>
              <w:t>103,000,000.00</w:t>
            </w:r>
            <w:r>
              <w:rPr>
                <w:rFonts w:ascii="Times New Roman"/>
                <w:b/>
                <w:spacing w:val="-1"/>
                <w:sz w:val="18"/>
              </w:rPr>
            </w:r>
            <w:r>
              <w:rPr>
                <w:rFonts w:ascii="Times New Roman"/>
                <w:spacing w:val="-1"/>
                <w:sz w:val="18"/>
              </w:rPr>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single" w:color="000000"/>
              </w:rPr>
              <w:t>179,290,000.00</w:t>
            </w:r>
            <w:r>
              <w:rPr>
                <w:rFonts w:ascii="Times New Roman"/>
                <w:b/>
                <w:spacing w:val="-1"/>
                <w:sz w:val="18"/>
              </w:rPr>
            </w:r>
            <w:r>
              <w:rPr>
                <w:rFonts w:ascii="Times New Roman"/>
                <w:spacing w:val="-1"/>
                <w:sz w:val="18"/>
              </w:rPr>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single" w:color="000000"/>
              </w:rPr>
              <w:t>282,290,000.00</w:t>
            </w:r>
            <w:r>
              <w:rPr>
                <w:rFonts w:ascii="Times New Roman"/>
                <w:b/>
                <w:spacing w:val="-1"/>
                <w:sz w:val="18"/>
              </w:rPr>
            </w:r>
            <w:r>
              <w:rPr>
                <w:rFonts w:ascii="Times New Roman"/>
                <w:spacing w:val="-1"/>
                <w:sz w:val="18"/>
              </w:rPr>
            </w: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119"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422" w:hRule="exact"/>
        </w:trPr>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left="103" w:right="0"/>
              <w:jc w:val="left"/>
              <w:rPr>
                <w:rFonts w:ascii="宋体" w:hAnsi="宋体" w:cs="宋体" w:eastAsia="宋体" w:hint="default"/>
                <w:sz w:val="18"/>
                <w:szCs w:val="18"/>
              </w:rPr>
            </w:pPr>
            <w:r>
              <w:rPr>
                <w:rFonts w:ascii="宋体" w:hAnsi="宋体" w:cs="宋体" w:eastAsia="宋体" w:hint="default"/>
                <w:sz w:val="18"/>
                <w:szCs w:val="18"/>
              </w:rPr>
              <w:t>二、权益法核算的长期股权投资</w:t>
            </w:r>
          </w:p>
        </w:tc>
        <w:tc>
          <w:tcPr>
            <w:tcW w:w="1418"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103" w:hRule="exact"/>
        </w:trPr>
        <w:tc>
          <w:tcPr>
            <w:tcW w:w="3119"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北京市博汇科技股份有限公司</w:t>
            </w:r>
          </w:p>
        </w:tc>
        <w:tc>
          <w:tcPr>
            <w:tcW w:w="1418"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33,222,279.80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33,222,279.80</w:t>
            </w: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261" w:hRule="exact"/>
        </w:trPr>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小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418"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single" w:color="000000"/>
              </w:rPr>
              <w:t>33,222,279.80</w:t>
            </w:r>
            <w:r>
              <w:rPr>
                <w:rFonts w:ascii="Times New Roman"/>
                <w:b/>
                <w:spacing w:val="-1"/>
                <w:sz w:val="18"/>
              </w:rPr>
            </w:r>
            <w:r>
              <w:rPr>
                <w:rFonts w:ascii="Times New Roman"/>
                <w:spacing w:val="-1"/>
                <w:sz w:val="18"/>
              </w:rPr>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single" w:color="000000"/>
              </w:rPr>
              <w:t>33,222,279.80</w:t>
            </w:r>
            <w:r>
              <w:rPr>
                <w:rFonts w:ascii="Times New Roman"/>
                <w:b/>
                <w:spacing w:val="-1"/>
                <w:sz w:val="18"/>
              </w:rPr>
            </w:r>
            <w:r>
              <w:rPr>
                <w:rFonts w:ascii="Times New Roman"/>
                <w:spacing w:val="-1"/>
                <w:sz w:val="18"/>
              </w:rPr>
            </w: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63" w:hRule="exact"/>
        </w:trPr>
        <w:tc>
          <w:tcPr>
            <w:tcW w:w="3119"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r>
      <w:tr>
        <w:trPr>
          <w:trHeight w:val="391" w:hRule="exact"/>
        </w:trPr>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left="2"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103,000,000.00</w:t>
            </w:r>
            <w:r>
              <w:rPr>
                <w:rFonts w:ascii="Times New Roman"/>
                <w:b/>
                <w:spacing w:val="-1"/>
                <w:sz w:val="18"/>
              </w:rPr>
            </w:r>
            <w:r>
              <w:rPr>
                <w:rFonts w:ascii="Times New Roman"/>
                <w:spacing w:val="-1"/>
                <w:sz w:val="18"/>
              </w:rPr>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thick" w:color="000000"/>
              </w:rPr>
              <w:t>179,290,000.00</w:t>
            </w:r>
            <w:r>
              <w:rPr>
                <w:rFonts w:ascii="Times New Roman"/>
                <w:b/>
                <w:spacing w:val="-1"/>
                <w:sz w:val="18"/>
              </w:rPr>
            </w:r>
            <w:r>
              <w:rPr>
                <w:rFonts w:ascii="Times New Roman"/>
                <w:spacing w:val="-1"/>
                <w:sz w:val="18"/>
              </w:rPr>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315,512,279.80</w:t>
            </w:r>
            <w:r>
              <w:rPr>
                <w:rFonts w:ascii="Times New Roman"/>
                <w:b/>
                <w:spacing w:val="-1"/>
                <w:sz w:val="18"/>
              </w:rPr>
            </w:r>
            <w:r>
              <w:rPr>
                <w:rFonts w:ascii="Times New Roman"/>
                <w:spacing w:val="-1"/>
                <w:sz w:val="18"/>
              </w:rPr>
            </w:r>
          </w:p>
        </w:tc>
        <w:tc>
          <w:tcPr>
            <w:tcW w:w="709" w:type="dxa"/>
            <w:tcBorders>
              <w:top w:val="nil" w:sz="6" w:space="0" w:color="auto"/>
              <w:left w:val="single" w:sz="4" w:space="0" w:color="000000"/>
              <w:bottom w:val="nil" w:sz="6" w:space="0" w:color="auto"/>
              <w:right w:val="single" w:sz="4" w:space="0" w:color="000000"/>
            </w:tcBorders>
          </w:tcPr>
          <w:p>
            <w:pPr>
              <w:pStyle w:val="TableParagraph"/>
              <w:tabs>
                <w:tab w:pos="320" w:val="left" w:leader="none"/>
              </w:tabs>
              <w:spacing w:line="240" w:lineRule="auto" w:before="88"/>
              <w:ind w:left="100" w:right="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single" w:color="000000"/>
              </w:rPr>
              <w:t> </w:t>
              <w:tab/>
            </w:r>
            <w:r>
              <w:rPr>
                <w:rFonts w:ascii="Times New Roman"/>
                <w:b/>
                <w:sz w:val="18"/>
              </w:rPr>
            </w:r>
            <w:r>
              <w:rPr>
                <w:rFonts w:ascii="Times New Roman"/>
                <w:sz w:val="18"/>
              </w:rPr>
            </w:r>
          </w:p>
        </w:tc>
        <w:tc>
          <w:tcPr>
            <w:tcW w:w="1133" w:type="dxa"/>
            <w:tcBorders>
              <w:top w:val="nil" w:sz="6" w:space="0" w:color="auto"/>
              <w:left w:val="single" w:sz="4" w:space="0" w:color="000000"/>
              <w:bottom w:val="nil" w:sz="6" w:space="0" w:color="auto"/>
              <w:right w:val="single" w:sz="4" w:space="0" w:color="000000"/>
            </w:tcBorders>
          </w:tcPr>
          <w:p>
            <w:pPr/>
          </w:p>
        </w:tc>
      </w:tr>
    </w:tbl>
    <w:p>
      <w:pPr>
        <w:spacing w:line="240" w:lineRule="auto" w:before="11"/>
        <w:rPr>
          <w:rFonts w:ascii="宋体" w:hAnsi="宋体" w:cs="宋体" w:eastAsia="宋体" w:hint="default"/>
          <w:sz w:val="5"/>
          <w:szCs w:val="5"/>
        </w:rPr>
      </w:pPr>
    </w:p>
    <w:p>
      <w:pPr>
        <w:pStyle w:val="BodyText"/>
        <w:spacing w:line="240" w:lineRule="auto" w:before="36"/>
        <w:ind w:left="340" w:right="14"/>
        <w:jc w:val="left"/>
      </w:pPr>
      <w:r>
        <w:rPr/>
        <w:pict>
          <v:group style="position:absolute;margin-left:42.840012pt;margin-top:-87.336319pt;width:461.5pt;height:5.4pt;mso-position-horizontal-relative:page;mso-position-vertical-relative:paragraph;z-index:-1416640" coordorigin="857,-1747" coordsize="9230,108">
            <v:shape style="position:absolute;left:857;top:-1747;width:3143;height:108" type="#_x0000_t75" stroked="false">
              <v:imagedata r:id="rId1727" o:title=""/>
            </v:shape>
            <v:shape style="position:absolute;left:3975;top:-1651;width:1433;height:12" type="#_x0000_t75" stroked="false">
              <v:imagedata r:id="rId1728" o:title=""/>
            </v:shape>
            <v:shape style="position:absolute;left:5394;top:-1651;width:1433;height:12" type="#_x0000_t75" stroked="false">
              <v:imagedata r:id="rId1728" o:title=""/>
            </v:shape>
            <v:shape style="position:absolute;left:6813;top:-1651;width:1433;height:12" type="#_x0000_t75" stroked="false">
              <v:imagedata r:id="rId1728" o:title=""/>
            </v:shape>
            <v:shape style="position:absolute;left:8231;top:-1651;width:723;height:12" type="#_x0000_t75" stroked="false">
              <v:imagedata r:id="rId1729" o:title=""/>
            </v:shape>
            <v:shape style="position:absolute;left:8940;top:-1651;width:1147;height:12" type="#_x0000_t75" stroked="false">
              <v:imagedata r:id="rId1730" o:title=""/>
            </v:shape>
            <w10:wrap type="none"/>
          </v:group>
        </w:pict>
      </w:r>
      <w:r>
        <w:rPr/>
        <w:pict>
          <v:group style="position:absolute;margin-left:42.839981pt;margin-top:-60.816345pt;width:461.05pt;height:5.2pt;mso-position-horizontal-relative:page;mso-position-vertical-relative:paragraph;z-index:-1416616" coordorigin="857,-1216" coordsize="9221,104">
            <v:shape style="position:absolute;left:857;top:-1216;width:3143;height:103" type="#_x0000_t75" stroked="false">
              <v:imagedata r:id="rId1731" o:title=""/>
            </v:shape>
            <v:shape style="position:absolute;left:3975;top:-1123;width:1423;height:10" type="#_x0000_t75" stroked="false">
              <v:imagedata r:id="rId371" o:title=""/>
            </v:shape>
            <v:shape style="position:absolute;left:5394;top:-1123;width:1424;height:10" type="#_x0000_t75" stroked="false">
              <v:imagedata r:id="rId371" o:title=""/>
            </v:shape>
            <v:shape style="position:absolute;left:6813;top:-1123;width:2132;height:10" type="#_x0000_t75" stroked="false">
              <v:imagedata r:id="rId1712" o:title=""/>
            </v:shape>
            <v:shape style="position:absolute;left:8940;top:-1123;width:1138;height:10" type="#_x0000_t75" stroked="false">
              <v:imagedata r:id="rId1713" o:title=""/>
            </v:shape>
            <w10:wrap type="none"/>
          </v:group>
        </w:pict>
      </w:r>
      <w:r>
        <w:rPr/>
        <w:pict>
          <v:group style="position:absolute;margin-left:43.560001pt;margin-top:-39.936306pt;width:460.3pt;height:.5pt;mso-position-horizontal-relative:page;mso-position-vertical-relative:paragraph;z-index:-1416592" coordorigin="871,-799" coordsize="9206,10">
            <v:shape style="position:absolute;left:871;top:-799;width:3109;height:10" type="#_x0000_t75" stroked="false">
              <v:imagedata r:id="rId1114" o:title=""/>
            </v:shape>
            <v:shape style="position:absolute;left:3975;top:-799;width:1423;height:10" type="#_x0000_t75" stroked="false">
              <v:imagedata r:id="rId371" o:title=""/>
            </v:shape>
            <v:shape style="position:absolute;left:5394;top:-799;width:1424;height:10" type="#_x0000_t75" stroked="false">
              <v:imagedata r:id="rId371" o:title=""/>
            </v:shape>
            <v:shape style="position:absolute;left:6813;top:-799;width:2132;height:10" type="#_x0000_t75" stroked="false">
              <v:imagedata r:id="rId1712" o:title=""/>
            </v:shape>
            <v:shape style="position:absolute;left:8940;top:-799;width:1138;height:10" type="#_x0000_t75" stroked="false">
              <v:imagedata r:id="rId1713" o:title=""/>
            </v:shape>
            <w10:wrap type="none"/>
          </v:group>
        </w:pict>
      </w:r>
      <w:r>
        <w:rPr/>
        <w:pict>
          <v:group style="position:absolute;margin-left:42.840012pt;margin-top:-8.976286pt;width:462pt;height:5.2pt;mso-position-horizontal-relative:page;mso-position-vertical-relative:paragraph;z-index:-1416568" coordorigin="857,-180" coordsize="9240,104">
            <v:group style="position:absolute;left:8346;top:-122;width:180;height:2" coordorigin="8346,-122" coordsize="180,2">
              <v:shape style="position:absolute;left:8346;top:-122;width:180;height:2" coordorigin="8346,-122" coordsize="180,0" path="m8346,-122l8526,-122e" filled="false" stroked="true" strokeweight=".47998pt" strokecolor="#000000">
                <v:path arrowok="t"/>
              </v:shape>
              <v:shape style="position:absolute;left:862;top:-86;width:10;height:10" type="#_x0000_t75" stroked="false">
                <v:imagedata r:id="rId1671" o:title=""/>
              </v:shape>
              <v:shape style="position:absolute;left:857;top:-86;width:3123;height:10" type="#_x0000_t75" stroked="false">
                <v:imagedata r:id="rId1490" o:title=""/>
              </v:shape>
              <v:shape style="position:absolute;left:3971;top:-180;width:1428;height:103" type="#_x0000_t75" stroked="false">
                <v:imagedata r:id="rId1732" o:title=""/>
              </v:shape>
              <v:shape style="position:absolute;left:5389;top:-180;width:1428;height:103" type="#_x0000_t75" stroked="false">
                <v:imagedata r:id="rId1442" o:title=""/>
              </v:shape>
              <v:shape style="position:absolute;left:6827;top:-180;width:2117;height:103" type="#_x0000_t75" stroked="false">
                <v:imagedata r:id="rId1733" o:title=""/>
              </v:shape>
              <v:shape style="position:absolute;left:8954;top:-180;width:1142;height:103" type="#_x0000_t75" stroked="false">
                <v:imagedata r:id="rId1734" o:title=""/>
              </v:shape>
            </v:group>
            <v:group style="position:absolute;left:10077;top:-81;width:10;height:2" coordorigin="10077,-81" coordsize="10,2">
              <v:shape style="position:absolute;left:10077;top:-81;width:10;height:2" coordorigin="10077,-81" coordsize="10,0" path="m10077,-81l10087,-81e" filled="false" stroked="true" strokeweight=".47998pt" strokecolor="#000000">
                <v:path arrowok="t"/>
              </v:shape>
            </v:group>
            <w10:wrap type="none"/>
          </v:group>
        </w:pict>
      </w:r>
      <w:r>
        <w:rPr/>
        <w:pict>
          <v:group style="position:absolute;margin-left:42.840012pt;margin-top:-28.896345pt;width:461.5pt;height:5.55pt;mso-position-horizontal-relative:page;mso-position-vertical-relative:paragraph;z-index:-1416544" coordorigin="857,-578" coordsize="9230,111">
            <v:shape style="position:absolute;left:857;top:-578;width:3143;height:110" type="#_x0000_t75" stroked="false">
              <v:imagedata r:id="rId1735" o:title=""/>
            </v:shape>
            <v:shape style="position:absolute;left:3975;top:-482;width:1433;height:14" type="#_x0000_t75" stroked="false">
              <v:imagedata r:id="rId975" o:title=""/>
            </v:shape>
            <v:shape style="position:absolute;left:5394;top:-482;width:1433;height:14" type="#_x0000_t75" stroked="false">
              <v:imagedata r:id="rId975" o:title=""/>
            </v:shape>
            <v:shape style="position:absolute;left:6813;top:-482;width:1433;height:14" type="#_x0000_t75" stroked="false">
              <v:imagedata r:id="rId975" o:title=""/>
            </v:shape>
            <v:shape style="position:absolute;left:8231;top:-482;width:723;height:14" type="#_x0000_t75" stroked="false">
              <v:imagedata r:id="rId1736" o:title=""/>
            </v:shape>
            <v:shape style="position:absolute;left:8940;top:-482;width:1147;height:14" type="#_x0000_t75" stroked="false">
              <v:imagedata r:id="rId1737" o:title=""/>
            </v:shape>
            <w10:wrap type="none"/>
          </v:group>
        </w:pict>
      </w:r>
      <w:r>
        <w:rPr/>
        <w:t>续表：</w:t>
      </w:r>
    </w:p>
    <w:p>
      <w:pPr>
        <w:spacing w:line="240" w:lineRule="auto" w:before="6"/>
        <w:rPr>
          <w:rFonts w:ascii="宋体" w:hAnsi="宋体" w:cs="宋体" w:eastAsia="宋体" w:hint="default"/>
          <w:sz w:val="7"/>
          <w:szCs w:val="7"/>
        </w:rPr>
      </w:pPr>
    </w:p>
    <w:p>
      <w:pPr>
        <w:spacing w:line="20" w:lineRule="exact"/>
        <w:ind w:left="272" w:right="0" w:firstLine="0"/>
        <w:rPr>
          <w:rFonts w:ascii="宋体" w:hAnsi="宋体" w:cs="宋体" w:eastAsia="宋体" w:hint="default"/>
          <w:sz w:val="2"/>
          <w:szCs w:val="2"/>
        </w:rPr>
      </w:pPr>
      <w:r>
        <w:rPr>
          <w:rFonts w:ascii="宋体" w:hAnsi="宋体" w:cs="宋体" w:eastAsia="宋体" w:hint="default"/>
          <w:sz w:val="2"/>
          <w:szCs w:val="2"/>
        </w:rPr>
        <w:pict>
          <v:group style="width:473.75pt;height:.5pt;mso-position-horizontal-relative:char;mso-position-vertical-relative:line" coordorigin="0,0" coordsize="9475,10">
            <v:shape style="position:absolute;left:5;top:0;width:10;height:10" type="#_x0000_t75" stroked="false">
              <v:imagedata r:id="rId1671" o:title=""/>
            </v:shape>
            <v:shape style="position:absolute;left:0;top:0;width:3011;height:10" type="#_x0000_t75" stroked="false">
              <v:imagedata r:id="rId1738" o:title=""/>
            </v:shape>
            <v:shape style="position:absolute;left:3006;top:0;width:1234;height:10" type="#_x0000_t75" stroked="false">
              <v:imagedata r:id="rId1739" o:title=""/>
            </v:shape>
            <v:shape style="position:absolute;left:4235;top:0;width:1119;height:10" type="#_x0000_t75" stroked="false">
              <v:imagedata r:id="rId1740" o:title=""/>
            </v:shape>
            <v:shape style="position:absolute;left:5349;top:0;width:1325;height:10" type="#_x0000_t75" stroked="false">
              <v:imagedata r:id="rId1741" o:title=""/>
            </v:shape>
            <v:shape style="position:absolute;left:6669;top:0;width:2806;height:10" type="#_x0000_t75" stroked="false">
              <v:imagedata r:id="rId1742"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21"/>
          <w:szCs w:val="21"/>
        </w:rPr>
      </w:pPr>
    </w:p>
    <w:p>
      <w:pPr>
        <w:spacing w:line="20" w:lineRule="exact"/>
        <w:ind w:left="7001" w:right="0" w:firstLine="0"/>
        <w:rPr>
          <w:rFonts w:ascii="宋体" w:hAnsi="宋体" w:cs="宋体" w:eastAsia="宋体" w:hint="default"/>
          <w:sz w:val="2"/>
          <w:szCs w:val="2"/>
        </w:rPr>
      </w:pPr>
      <w:r>
        <w:rPr>
          <w:rFonts w:ascii="宋体" w:hAnsi="宋体" w:cs="宋体" w:eastAsia="宋体" w:hint="default"/>
          <w:sz w:val="2"/>
          <w:szCs w:val="2"/>
        </w:rPr>
        <w:pict>
          <v:group style="width:90.55pt;height:.5pt;mso-position-horizontal-relative:char;mso-position-vertical-relative:line" coordorigin="0,0" coordsize="1811,10">
            <v:group style="position:absolute;left:5;top:5;width:1801;height:2" coordorigin="5,5" coordsize="1801,2">
              <v:shape style="position:absolute;left:5;top:5;width:1801;height:2" coordorigin="5,5" coordsize="1801,0" path="m5,5l1805,5e" filled="false" stroked="true" strokeweight=".47998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13"/>
          <w:szCs w:val="13"/>
        </w:rPr>
      </w:pPr>
    </w:p>
    <w:p>
      <w:pPr>
        <w:tabs>
          <w:tab w:pos="8938" w:val="left" w:leader="none"/>
        </w:tabs>
        <w:spacing w:line="20" w:lineRule="exact"/>
        <w:ind w:left="4620" w:right="0" w:firstLine="0"/>
        <w:rPr>
          <w:rFonts w:ascii="宋体" w:hAnsi="宋体" w:cs="宋体" w:eastAsia="宋体" w:hint="default"/>
          <w:sz w:val="2"/>
          <w:szCs w:val="2"/>
        </w:rPr>
      </w:pPr>
      <w:r>
        <w:rPr>
          <w:rFonts w:ascii="宋体"/>
          <w:sz w:val="2"/>
        </w:rPr>
        <w:pict>
          <v:group style="width:45.5pt;height:.5pt;mso-position-horizontal-relative:char;mso-position-vertical-relative:line" coordorigin="0,0" coordsize="910,10">
            <v:group style="position:absolute;left:5;top:5;width:900;height:2" coordorigin="5,5" coordsize="900,2">
              <v:shape style="position:absolute;left:5;top:5;width:900;height:2" coordorigin="5,5" coordsize="900,0" path="m5,5l905,5e" filled="false" stroked="true" strokeweight=".48004pt" strokecolor="#000000">
                <v:path arrowok="t"/>
              </v:shape>
            </v:group>
          </v:group>
        </w:pict>
      </w:r>
      <w:r>
        <w:rPr>
          <w:rFonts w:ascii="宋体"/>
          <w:sz w:val="2"/>
        </w:rPr>
      </w:r>
      <w:r>
        <w:rPr>
          <w:rFonts w:ascii="Times New Roman"/>
          <w:spacing w:val="117"/>
          <w:sz w:val="2"/>
        </w:rPr>
        <w:t> </w:t>
      </w:r>
      <w:r>
        <w:rPr>
          <w:rFonts w:ascii="宋体"/>
          <w:spacing w:val="117"/>
          <w:sz w:val="2"/>
        </w:rPr>
        <w:pict>
          <v:group style="width:63.5pt;height:.5pt;mso-position-horizontal-relative:char;mso-position-vertical-relative:line" coordorigin="0,0" coordsize="1270,10">
            <v:group style="position:absolute;left:5;top:5;width:1260;height:2" coordorigin="5,5" coordsize="1260,2">
              <v:shape style="position:absolute;left:5;top:5;width:1260;height:2" coordorigin="5,5" coordsize="1260,0" path="m5,5l1265,5e" filled="false" stroked="true" strokeweight=".48004pt" strokecolor="#000000">
                <v:path arrowok="t"/>
              </v:shape>
            </v:group>
          </v:group>
        </w:pict>
      </w:r>
      <w:r>
        <w:rPr>
          <w:rFonts w:ascii="宋体"/>
          <w:spacing w:val="117"/>
          <w:sz w:val="2"/>
        </w:rPr>
      </w:r>
      <w:r>
        <w:rPr>
          <w:rFonts w:ascii="宋体"/>
          <w:spacing w:val="117"/>
          <w:sz w:val="2"/>
        </w:rPr>
        <w:tab/>
      </w:r>
      <w:r>
        <w:rPr>
          <w:rFonts w:ascii="宋体"/>
          <w:spacing w:val="117"/>
          <w:sz w:val="2"/>
        </w:rPr>
        <w:pict>
          <v:group style="width:36.5pt;height:.5pt;mso-position-horizontal-relative:char;mso-position-vertical-relative:line" coordorigin="0,0" coordsize="730,10">
            <v:group style="position:absolute;left:5;top:5;width:720;height:2" coordorigin="5,5" coordsize="720,2">
              <v:shape style="position:absolute;left:5;top:5;width:720;height:2" coordorigin="5,5" coordsize="720,0" path="m5,5l725,5e" filled="false" stroked="true" strokeweight=".48004pt" strokecolor="#000000">
                <v:path arrowok="t"/>
              </v:shape>
            </v:group>
          </v:group>
        </w:pict>
      </w:r>
      <w:r>
        <w:rPr>
          <w:rFonts w:ascii="宋体"/>
          <w:spacing w:val="117"/>
          <w:sz w:val="2"/>
        </w:rPr>
      </w:r>
    </w:p>
    <w:p>
      <w:pPr>
        <w:tabs>
          <w:tab w:pos="3542" w:val="left" w:leader="none"/>
        </w:tabs>
        <w:spacing w:line="181" w:lineRule="exact" w:before="0"/>
        <w:ind w:left="1154" w:right="14" w:firstLine="0"/>
        <w:jc w:val="left"/>
        <w:rPr>
          <w:rFonts w:ascii="宋体" w:hAnsi="宋体" w:cs="宋体" w:eastAsia="宋体" w:hint="default"/>
          <w:sz w:val="18"/>
          <w:szCs w:val="18"/>
        </w:rPr>
      </w:pPr>
      <w:r>
        <w:rPr/>
        <w:pict>
          <v:shape style="position:absolute;margin-left:50.880001pt;margin-top:-26.32pt;width:473.75pt;height:165.75pt;mso-position-horizontal-relative:page;mso-position-vertical-relative:paragraph;z-index:259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006"/>
                    <w:gridCol w:w="1229"/>
                    <w:gridCol w:w="1114"/>
                    <w:gridCol w:w="1320"/>
                    <w:gridCol w:w="1911"/>
                    <w:gridCol w:w="881"/>
                  </w:tblGrid>
                  <w:tr>
                    <w:trPr>
                      <w:trHeight w:val="615" w:hRule="exact"/>
                    </w:trPr>
                    <w:tc>
                      <w:tcPr>
                        <w:tcW w:w="3006" w:type="dxa"/>
                        <w:tcBorders>
                          <w:top w:val="nil" w:sz="6" w:space="0" w:color="auto"/>
                          <w:left w:val="single" w:sz="4" w:space="0" w:color="000000"/>
                          <w:bottom w:val="nil" w:sz="6" w:space="0" w:color="auto"/>
                          <w:right w:val="single" w:sz="4" w:space="0" w:color="000000"/>
                        </w:tcBorders>
                      </w:tcPr>
                      <w:p>
                        <w:pPr/>
                      </w:p>
                    </w:tc>
                    <w:tc>
                      <w:tcPr>
                        <w:tcW w:w="1229" w:type="dxa"/>
                        <w:tcBorders>
                          <w:top w:val="nil" w:sz="6" w:space="0" w:color="auto"/>
                          <w:left w:val="single" w:sz="4" w:space="0" w:color="000000"/>
                          <w:bottom w:val="nil" w:sz="6" w:space="0" w:color="auto"/>
                          <w:right w:val="single" w:sz="4" w:space="0" w:color="000000"/>
                        </w:tcBorders>
                      </w:tcPr>
                      <w:p>
                        <w:pPr/>
                      </w:p>
                    </w:tc>
                    <w:tc>
                      <w:tcPr>
                        <w:tcW w:w="111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在被投资单</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在被投资单位表</w:t>
                        </w:r>
                      </w:p>
                    </w:tc>
                    <w:tc>
                      <w:tcPr>
                        <w:tcW w:w="1911" w:type="dxa"/>
                        <w:vMerge w:val="restart"/>
                        <w:tcBorders>
                          <w:top w:val="nil" w:sz="6" w:space="0" w:color="auto"/>
                          <w:left w:val="nil" w:sz="6" w:space="0" w:color="auto"/>
                          <w:right w:val="single" w:sz="4" w:space="0" w:color="000000"/>
                        </w:tcBorders>
                      </w:tcPr>
                      <w:p>
                        <w:pPr>
                          <w:pStyle w:val="TableParagraph"/>
                          <w:spacing w:line="412" w:lineRule="auto" w:before="65"/>
                          <w:ind w:left="55" w:right="50"/>
                          <w:jc w:val="center"/>
                          <w:rPr>
                            <w:rFonts w:ascii="宋体" w:hAnsi="宋体" w:cs="宋体" w:eastAsia="宋体" w:hint="default"/>
                            <w:sz w:val="18"/>
                            <w:szCs w:val="18"/>
                          </w:rPr>
                        </w:pPr>
                        <w:r>
                          <w:rPr>
                            <w:rFonts w:ascii="宋体" w:hAnsi="宋体" w:cs="宋体" w:eastAsia="宋体" w:hint="default"/>
                            <w:sz w:val="18"/>
                            <w:szCs w:val="18"/>
                          </w:rPr>
                          <w:t>在被投资单位持股比例 与表决权比例不一致的 说明</w:t>
                        </w:r>
                      </w:p>
                    </w:tc>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本年现金</w:t>
                        </w:r>
                      </w:p>
                    </w:tc>
                  </w:tr>
                  <w:tr>
                    <w:trPr>
                      <w:trHeight w:val="101" w:hRule="exact"/>
                    </w:trPr>
                    <w:tc>
                      <w:tcPr>
                        <w:tcW w:w="3006" w:type="dxa"/>
                        <w:tcBorders>
                          <w:top w:val="nil" w:sz="6" w:space="0" w:color="auto"/>
                          <w:left w:val="single" w:sz="4" w:space="0" w:color="000000"/>
                          <w:bottom w:val="nil" w:sz="6" w:space="0" w:color="auto"/>
                          <w:right w:val="single" w:sz="4" w:space="0" w:color="000000"/>
                        </w:tcBorders>
                      </w:tcPr>
                      <w:p>
                        <w:pPr/>
                      </w:p>
                    </w:tc>
                    <w:tc>
                      <w:tcPr>
                        <w:tcW w:w="1229" w:type="dxa"/>
                        <w:tcBorders>
                          <w:top w:val="nil" w:sz="6" w:space="0" w:color="auto"/>
                          <w:left w:val="single" w:sz="4" w:space="0" w:color="000000"/>
                          <w:bottom w:val="nil" w:sz="6" w:space="0" w:color="auto"/>
                          <w:right w:val="single" w:sz="4" w:space="0" w:color="000000"/>
                        </w:tcBorders>
                      </w:tcPr>
                      <w:p>
                        <w:pPr/>
                      </w:p>
                    </w:tc>
                    <w:tc>
                      <w:tcPr>
                        <w:tcW w:w="111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nil" w:sz="6" w:space="0" w:color="auto"/>
                        </w:tcBorders>
                      </w:tcPr>
                      <w:p>
                        <w:pPr/>
                      </w:p>
                    </w:tc>
                    <w:tc>
                      <w:tcPr>
                        <w:tcW w:w="1911" w:type="dxa"/>
                        <w:vMerge/>
                        <w:tcBorders>
                          <w:left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r>
                  <w:tr>
                    <w:trPr>
                      <w:trHeight w:val="202" w:hRule="exact"/>
                    </w:trPr>
                    <w:tc>
                      <w:tcPr>
                        <w:tcW w:w="300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tc>
                    <w:tc>
                      <w:tcPr>
                        <w:tcW w:w="122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tc>
                    <w:tc>
                      <w:tcPr>
                        <w:tcW w:w="1114" w:type="dxa"/>
                        <w:tcBorders>
                          <w:top w:val="nil" w:sz="6" w:space="0" w:color="auto"/>
                          <w:left w:val="single" w:sz="4" w:space="0" w:color="000000"/>
                          <w:bottom w:val="nil" w:sz="6" w:space="0" w:color="auto"/>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位持股比例</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193" w:lineRule="exact"/>
                          <w:ind w:left="295" w:right="0"/>
                          <w:jc w:val="left"/>
                          <w:rPr>
                            <w:rFonts w:ascii="宋体" w:hAnsi="宋体" w:cs="宋体" w:eastAsia="宋体" w:hint="default"/>
                            <w:sz w:val="18"/>
                            <w:szCs w:val="18"/>
                          </w:rPr>
                        </w:pPr>
                        <w:r>
                          <w:rPr>
                            <w:rFonts w:ascii="宋体" w:hAnsi="宋体" w:cs="宋体" w:eastAsia="宋体" w:hint="default"/>
                            <w:sz w:val="18"/>
                            <w:szCs w:val="18"/>
                          </w:rPr>
                          <w:t>决权比例</w:t>
                        </w:r>
                      </w:p>
                    </w:tc>
                    <w:tc>
                      <w:tcPr>
                        <w:tcW w:w="1911" w:type="dxa"/>
                        <w:vMerge/>
                        <w:tcBorders>
                          <w:left w:val="nil" w:sz="6" w:space="0" w:color="auto"/>
                          <w:right w:val="single" w:sz="4" w:space="0" w:color="000000"/>
                        </w:tcBorders>
                      </w:tcPr>
                      <w:p>
                        <w:pPr/>
                      </w:p>
                    </w:tc>
                    <w:tc>
                      <w:tcPr>
                        <w:tcW w:w="881" w:type="dxa"/>
                        <w:tcBorders>
                          <w:top w:val="nil" w:sz="6" w:space="0" w:color="auto"/>
                          <w:left w:val="single" w:sz="4" w:space="0" w:color="000000"/>
                          <w:bottom w:val="single" w:sz="4" w:space="0" w:color="000000"/>
                          <w:right w:val="single" w:sz="4" w:space="0" w:color="000000"/>
                        </w:tcBorders>
                      </w:tcPr>
                      <w:p>
                        <w:pPr>
                          <w:pStyle w:val="TableParagraph"/>
                          <w:spacing w:line="193" w:lineRule="exact"/>
                          <w:ind w:left="2" w:right="0"/>
                          <w:jc w:val="center"/>
                          <w:rPr>
                            <w:rFonts w:ascii="宋体" w:hAnsi="宋体" w:cs="宋体" w:eastAsia="宋体" w:hint="default"/>
                            <w:sz w:val="18"/>
                            <w:szCs w:val="18"/>
                          </w:rPr>
                        </w:pPr>
                        <w:r>
                          <w:rPr>
                            <w:rFonts w:ascii="宋体" w:hAnsi="宋体" w:cs="宋体" w:eastAsia="宋体" w:hint="default"/>
                            <w:sz w:val="18"/>
                            <w:szCs w:val="18"/>
                          </w:rPr>
                          <w:t>红利</w:t>
                        </w:r>
                      </w:p>
                    </w:tc>
                  </w:tr>
                  <w:tr>
                    <w:trPr>
                      <w:trHeight w:val="204" w:hRule="exact"/>
                    </w:trPr>
                    <w:tc>
                      <w:tcPr>
                        <w:tcW w:w="3006" w:type="dxa"/>
                        <w:tcBorders>
                          <w:top w:val="nil" w:sz="6" w:space="0" w:color="auto"/>
                          <w:left w:val="single" w:sz="4" w:space="0" w:color="000000"/>
                          <w:bottom w:val="nil" w:sz="6" w:space="0" w:color="auto"/>
                          <w:right w:val="single" w:sz="4" w:space="0" w:color="000000"/>
                        </w:tcBorders>
                      </w:tcPr>
                      <w:p>
                        <w:pPr/>
                      </w:p>
                    </w:tc>
                    <w:tc>
                      <w:tcPr>
                        <w:tcW w:w="1229" w:type="dxa"/>
                        <w:tcBorders>
                          <w:top w:val="nil" w:sz="6" w:space="0" w:color="auto"/>
                          <w:left w:val="single" w:sz="4" w:space="0" w:color="000000"/>
                          <w:bottom w:val="nil" w:sz="6" w:space="0" w:color="auto"/>
                          <w:right w:val="single" w:sz="4" w:space="0" w:color="000000"/>
                        </w:tcBorders>
                      </w:tcPr>
                      <w:p>
                        <w:pPr/>
                      </w:p>
                    </w:tc>
                    <w:tc>
                      <w:tcPr>
                        <w:tcW w:w="111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tc>
                    <w:tc>
                      <w:tcPr>
                        <w:tcW w:w="1911" w:type="dxa"/>
                        <w:vMerge/>
                        <w:tcBorders>
                          <w:left w:val="nil" w:sz="6" w:space="0" w:color="auto"/>
                          <w:right w:val="single" w:sz="4" w:space="0" w:color="000000"/>
                        </w:tcBorders>
                      </w:tcPr>
                      <w:p>
                        <w:pPr/>
                      </w:p>
                    </w:tc>
                    <w:tc>
                      <w:tcPr>
                        <w:tcW w:w="881" w:type="dxa"/>
                        <w:tcBorders>
                          <w:top w:val="single" w:sz="4" w:space="0" w:color="000000"/>
                          <w:left w:val="single" w:sz="4" w:space="0" w:color="000000"/>
                          <w:bottom w:val="nil" w:sz="6" w:space="0" w:color="auto"/>
                          <w:right w:val="single" w:sz="4" w:space="0" w:color="000000"/>
                        </w:tcBorders>
                      </w:tcPr>
                      <w:p>
                        <w:pPr/>
                      </w:p>
                    </w:tc>
                  </w:tr>
                  <w:tr>
                    <w:trPr>
                      <w:trHeight w:val="422" w:hRule="exact"/>
                    </w:trPr>
                    <w:tc>
                      <w:tcPr>
                        <w:tcW w:w="300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一、成本法核算的长期股权投资</w:t>
                        </w:r>
                      </w:p>
                    </w:tc>
                    <w:tc>
                      <w:tcPr>
                        <w:tcW w:w="1229" w:type="dxa"/>
                        <w:tcBorders>
                          <w:top w:val="nil" w:sz="6" w:space="0" w:color="auto"/>
                          <w:left w:val="single" w:sz="4" w:space="0" w:color="000000"/>
                          <w:bottom w:val="nil" w:sz="6" w:space="0" w:color="auto"/>
                          <w:right w:val="single" w:sz="4" w:space="0" w:color="000000"/>
                        </w:tcBorders>
                      </w:tcPr>
                      <w:p>
                        <w:pPr/>
                      </w:p>
                    </w:tc>
                    <w:tc>
                      <w:tcPr>
                        <w:tcW w:w="111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911" w:type="dxa"/>
                        <w:vMerge/>
                        <w:tcBorders>
                          <w:left w:val="nil" w:sz="6" w:space="0" w:color="auto"/>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006" w:type="dxa"/>
                        <w:tcBorders>
                          <w:top w:val="nil" w:sz="6" w:space="0" w:color="auto"/>
                          <w:left w:val="single" w:sz="4" w:space="0" w:color="000000"/>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single" w:sz="4" w:space="0" w:color="000000"/>
                        </w:tcBorders>
                      </w:tcPr>
                      <w:p>
                        <w:pPr/>
                      </w:p>
                    </w:tc>
                    <w:tc>
                      <w:tcPr>
                        <w:tcW w:w="111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911" w:type="dxa"/>
                        <w:tcBorders>
                          <w:top w:val="nil" w:sz="6" w:space="0" w:color="auto"/>
                          <w:left w:val="single" w:sz="4" w:space="0" w:color="000000"/>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0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北京数码视讯软件技术发展有限公司</w:t>
                        </w:r>
                      </w:p>
                    </w:tc>
                    <w:tc>
                      <w:tcPr>
                        <w:tcW w:w="1229"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2"/>
                          <w:jc w:val="right"/>
                          <w:rPr>
                            <w:rFonts w:ascii="Times New Roman" w:hAnsi="Times New Roman" w:cs="Times New Roman" w:eastAsia="Times New Roman" w:hint="default"/>
                            <w:sz w:val="18"/>
                            <w:szCs w:val="18"/>
                          </w:rPr>
                        </w:pPr>
                        <w:r>
                          <w:rPr>
                            <w:rFonts w:ascii="Times New Roman"/>
                            <w:spacing w:val="-1"/>
                            <w:sz w:val="18"/>
                          </w:rPr>
                          <w:t>100,000,000.00</w:t>
                        </w:r>
                      </w:p>
                    </w:tc>
                    <w:tc>
                      <w:tcPr>
                        <w:tcW w:w="111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911" w:type="dxa"/>
                        <w:tcBorders>
                          <w:top w:val="nil" w:sz="6" w:space="0" w:color="auto"/>
                          <w:left w:val="single" w:sz="4" w:space="0" w:color="000000"/>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006" w:type="dxa"/>
                        <w:tcBorders>
                          <w:top w:val="nil" w:sz="6" w:space="0" w:color="auto"/>
                          <w:left w:val="single" w:sz="4" w:space="0" w:color="000000"/>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single" w:sz="4" w:space="0" w:color="000000"/>
                        </w:tcBorders>
                      </w:tcPr>
                      <w:p>
                        <w:pPr/>
                      </w:p>
                    </w:tc>
                    <w:tc>
                      <w:tcPr>
                        <w:tcW w:w="111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911" w:type="dxa"/>
                        <w:tcBorders>
                          <w:top w:val="nil" w:sz="6" w:space="0" w:color="auto"/>
                          <w:left w:val="single" w:sz="4" w:space="0" w:color="000000"/>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0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鼎点视讯科技有限公司</w:t>
                        </w:r>
                      </w:p>
                    </w:tc>
                    <w:tc>
                      <w:tcPr>
                        <w:tcW w:w="1229"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2"/>
                          <w:jc w:val="right"/>
                          <w:rPr>
                            <w:rFonts w:ascii="Times New Roman" w:hAnsi="Times New Roman" w:cs="Times New Roman" w:eastAsia="Times New Roman" w:hint="default"/>
                            <w:sz w:val="18"/>
                            <w:szCs w:val="18"/>
                          </w:rPr>
                        </w:pPr>
                        <w:r>
                          <w:rPr>
                            <w:rFonts w:ascii="Times New Roman"/>
                            <w:spacing w:val="-1"/>
                            <w:sz w:val="18"/>
                          </w:rPr>
                          <w:t>100,000,000.00</w:t>
                        </w:r>
                      </w:p>
                    </w:tc>
                    <w:tc>
                      <w:tcPr>
                        <w:tcW w:w="111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911" w:type="dxa"/>
                        <w:tcBorders>
                          <w:top w:val="nil" w:sz="6" w:space="0" w:color="auto"/>
                          <w:left w:val="single" w:sz="4" w:space="0" w:color="000000"/>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006" w:type="dxa"/>
                        <w:tcBorders>
                          <w:top w:val="nil" w:sz="6" w:space="0" w:color="auto"/>
                          <w:left w:val="single" w:sz="4" w:space="0" w:color="000000"/>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single" w:sz="4" w:space="0" w:color="000000"/>
                        </w:tcBorders>
                      </w:tcPr>
                      <w:p>
                        <w:pPr/>
                      </w:p>
                    </w:tc>
                    <w:tc>
                      <w:tcPr>
                        <w:tcW w:w="111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911" w:type="dxa"/>
                        <w:tcBorders>
                          <w:top w:val="nil" w:sz="6" w:space="0" w:color="auto"/>
                          <w:left w:val="single" w:sz="4" w:space="0" w:color="000000"/>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0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北京数码视讯建设发展有限公司</w:t>
                        </w:r>
                      </w:p>
                    </w:tc>
                    <w:tc>
                      <w:tcPr>
                        <w:tcW w:w="1229"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pacing w:val="-1"/>
                            <w:sz w:val="18"/>
                          </w:rPr>
                          <w:t>6,000,000.00</w:t>
                        </w:r>
                      </w:p>
                    </w:tc>
                    <w:tc>
                      <w:tcPr>
                        <w:tcW w:w="111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911" w:type="dxa"/>
                        <w:tcBorders>
                          <w:top w:val="nil" w:sz="6" w:space="0" w:color="auto"/>
                          <w:left w:val="single" w:sz="4" w:space="0" w:color="000000"/>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r>
                  <w:tr>
                    <w:trPr>
                      <w:trHeight w:val="110" w:hRule="exact"/>
                    </w:trPr>
                    <w:tc>
                      <w:tcPr>
                        <w:tcW w:w="3006" w:type="dxa"/>
                        <w:tcBorders>
                          <w:top w:val="nil" w:sz="6" w:space="0" w:color="auto"/>
                          <w:left w:val="single" w:sz="4" w:space="0" w:color="000000"/>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single" w:sz="4" w:space="0" w:color="000000"/>
                        </w:tcBorders>
                      </w:tcPr>
                      <w:p>
                        <w:pPr/>
                      </w:p>
                    </w:tc>
                    <w:tc>
                      <w:tcPr>
                        <w:tcW w:w="111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911" w:type="dxa"/>
                        <w:tcBorders>
                          <w:top w:val="nil" w:sz="6" w:space="0" w:color="auto"/>
                          <w:left w:val="single" w:sz="4" w:space="0" w:color="000000"/>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r>
                  <w:tr>
                    <w:trPr>
                      <w:trHeight w:val="410" w:hRule="exact"/>
                    </w:trPr>
                    <w:tc>
                      <w:tcPr>
                        <w:tcW w:w="3006"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北京星际无双文化传媒有限公司</w:t>
                        </w:r>
                      </w:p>
                    </w:tc>
                    <w:tc>
                      <w:tcPr>
                        <w:tcW w:w="122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5,000,000.00</w:t>
                        </w:r>
                      </w:p>
                    </w:tc>
                    <w:tc>
                      <w:tcPr>
                        <w:tcW w:w="111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911" w:type="dxa"/>
                        <w:tcBorders>
                          <w:top w:val="nil" w:sz="6" w:space="0" w:color="auto"/>
                          <w:left w:val="single" w:sz="4" w:space="0" w:color="000000"/>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r>
                </w:tbl>
                <w:p>
                  <w:pPr/>
                </w:p>
              </w:txbxContent>
            </v:textbox>
            <w10:wrap type="none"/>
          </v:shape>
        </w:pict>
      </w:r>
      <w:r>
        <w:rPr>
          <w:rFonts w:ascii="宋体" w:hAnsi="宋体" w:cs="宋体" w:eastAsia="宋体" w:hint="default"/>
          <w:sz w:val="18"/>
          <w:szCs w:val="18"/>
        </w:rPr>
        <w:t>被投资单位名称</w:t>
        <w:tab/>
        <w:t>投资成本</w:t>
      </w:r>
    </w:p>
    <w:p>
      <w:pPr>
        <w:tabs>
          <w:tab w:pos="3537" w:val="left" w:leader="none"/>
        </w:tabs>
        <w:spacing w:line="20" w:lineRule="exact"/>
        <w:ind w:left="1149" w:right="0" w:firstLine="0"/>
        <w:rPr>
          <w:rFonts w:ascii="宋体" w:hAnsi="宋体" w:cs="宋体" w:eastAsia="宋体" w:hint="default"/>
          <w:sz w:val="2"/>
          <w:szCs w:val="2"/>
        </w:rPr>
      </w:pPr>
      <w:r>
        <w:rPr>
          <w:rFonts w:ascii="宋体"/>
          <w:sz w:val="2"/>
        </w:rPr>
        <w:pict>
          <v:group style="width:63.5pt;height:.5pt;mso-position-horizontal-relative:char;mso-position-vertical-relative:line" coordorigin="0,0" coordsize="1270,10">
            <v:group style="position:absolute;left:5;top:5;width:1260;height:2" coordorigin="5,5" coordsize="1260,2">
              <v:shape style="position:absolute;left:5;top:5;width:1260;height:2" coordorigin="5,5" coordsize="1260,0" path="m5,5l1265,5e" filled="false" stroked="true" strokeweight=".48004pt" strokecolor="#000000">
                <v:path arrowok="t"/>
              </v:shape>
            </v:group>
          </v:group>
        </w:pict>
      </w:r>
      <w:r>
        <w:rPr>
          <w:rFonts w:ascii="宋体"/>
          <w:sz w:val="2"/>
        </w:rPr>
      </w:r>
      <w:r>
        <w:rPr>
          <w:rFonts w:ascii="宋体"/>
          <w:sz w:val="2"/>
        </w:rPr>
        <w:tab/>
      </w:r>
      <w:r>
        <w:rPr>
          <w:rFonts w:ascii="宋体"/>
          <w:sz w:val="2"/>
        </w:rPr>
        <w:pict>
          <v:group style="width:36.5pt;height:.5pt;mso-position-horizontal-relative:char;mso-position-vertical-relative:line" coordorigin="0,0" coordsize="730,10">
            <v:group style="position:absolute;left:5;top:5;width:720;height:2" coordorigin="5,5" coordsize="720,2">
              <v:shape style="position:absolute;left:5;top:5;width:720;height:2" coordorigin="5,5" coordsize="720,0" path="m5,5l725,5e" filled="false" stroked="true" strokeweight=".48004pt" strokecolor="#000000">
                <v:path arrowok="t"/>
              </v:shape>
            </v:group>
          </v:group>
        </w:pict>
      </w:r>
      <w:r>
        <w:rPr>
          <w:rFonts w:ascii="宋体"/>
          <w:sz w:val="2"/>
        </w:rPr>
      </w:r>
    </w:p>
    <w:p>
      <w:pPr>
        <w:spacing w:line="240" w:lineRule="auto" w:before="2"/>
        <w:rPr>
          <w:rFonts w:ascii="宋体" w:hAnsi="宋体" w:cs="宋体" w:eastAsia="宋体" w:hint="default"/>
          <w:sz w:val="14"/>
          <w:szCs w:val="14"/>
        </w:rPr>
      </w:pPr>
    </w:p>
    <w:p>
      <w:pPr>
        <w:tabs>
          <w:tab w:pos="5926" w:val="left" w:leader="none"/>
        </w:tabs>
        <w:spacing w:line="20" w:lineRule="exact"/>
        <w:ind w:left="4620" w:right="0" w:firstLine="0"/>
        <w:rPr>
          <w:rFonts w:ascii="宋体" w:hAnsi="宋体" w:cs="宋体" w:eastAsia="宋体" w:hint="default"/>
          <w:sz w:val="2"/>
          <w:szCs w:val="2"/>
        </w:rPr>
      </w:pPr>
      <w:r>
        <w:rPr>
          <w:rFonts w:ascii="宋体"/>
          <w:sz w:val="2"/>
        </w:rPr>
        <w:pict>
          <v:group style="width:45.5pt;height:.5pt;mso-position-horizontal-relative:char;mso-position-vertical-relative:line" coordorigin="0,0" coordsize="910,10">
            <v:group style="position:absolute;left:5;top:5;width:900;height:2" coordorigin="5,5" coordsize="900,2">
              <v:shape style="position:absolute;left:5;top:5;width:900;height:2" coordorigin="5,5" coordsize="900,0" path="m5,5l905,5e" filled="false" stroked="true" strokeweight=".47998pt" strokecolor="#000000">
                <v:path arrowok="t"/>
              </v:shape>
            </v:group>
          </v:group>
        </w:pict>
      </w:r>
      <w:r>
        <w:rPr>
          <w:rFonts w:ascii="宋体"/>
          <w:sz w:val="2"/>
        </w:rPr>
      </w:r>
      <w:r>
        <w:rPr>
          <w:rFonts w:ascii="宋体"/>
          <w:sz w:val="2"/>
        </w:rPr>
        <w:tab/>
      </w:r>
      <w:r>
        <w:rPr>
          <w:rFonts w:ascii="宋体"/>
          <w:sz w:val="2"/>
        </w:rPr>
        <w:pict>
          <v:group style="width:36.5pt;height:.5pt;mso-position-horizontal-relative:char;mso-position-vertical-relative:line" coordorigin="0,0" coordsize="730,10">
            <v:group style="position:absolute;left:5;top:5;width:720;height:2" coordorigin="5,5" coordsize="720,2">
              <v:shape style="position:absolute;left:5;top:5;width:720;height:2" coordorigin="5,5" coordsize="720,0" path="m5,5l725,5e" filled="false" stroked="true" strokeweight=".47998pt" strokecolor="#000000">
                <v:path arrowok="t"/>
              </v:shape>
            </v:group>
          </v:group>
        </w:pict>
      </w:r>
      <w:r>
        <w:rPr>
          <w:rFonts w:ascii="宋体"/>
          <w:sz w:val="2"/>
        </w:rPr>
      </w:r>
    </w:p>
    <w:p>
      <w:pPr>
        <w:spacing w:line="240" w:lineRule="auto" w:before="1"/>
        <w:rPr>
          <w:rFonts w:ascii="宋体" w:hAnsi="宋体" w:cs="宋体" w:eastAsia="宋体" w:hint="default"/>
          <w:sz w:val="14"/>
          <w:szCs w:val="14"/>
        </w:rPr>
      </w:pPr>
    </w:p>
    <w:p>
      <w:pPr>
        <w:spacing w:line="20" w:lineRule="exact"/>
        <w:ind w:left="7721" w:right="0" w:firstLine="0"/>
        <w:rPr>
          <w:rFonts w:ascii="宋体" w:hAnsi="宋体" w:cs="宋体" w:eastAsia="宋体" w:hint="default"/>
          <w:sz w:val="2"/>
          <w:szCs w:val="2"/>
        </w:rPr>
      </w:pPr>
      <w:r>
        <w:rPr>
          <w:rFonts w:ascii="宋体" w:hAnsi="宋体" w:cs="宋体" w:eastAsia="宋体" w:hint="default"/>
          <w:sz w:val="2"/>
          <w:szCs w:val="2"/>
        </w:rPr>
        <w:pict>
          <v:group style="width:18.55pt;height:.5pt;mso-position-horizontal-relative:char;mso-position-vertical-relative:line" coordorigin="0,0" coordsize="371,10">
            <v:group style="position:absolute;left:5;top:5;width:361;height:2" coordorigin="5,5" coordsize="361,2">
              <v:shape style="position:absolute;left:5;top:5;width:361;height:2" coordorigin="5,5" coordsize="361,0" path="m5,5l365,5e" filled="false" stroked="true" strokeweight=".47998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6"/>
          <w:szCs w:val="6"/>
        </w:rPr>
      </w:pPr>
    </w:p>
    <w:p>
      <w:pPr>
        <w:spacing w:line="20" w:lineRule="exact"/>
        <w:ind w:left="287" w:right="0" w:firstLine="0"/>
        <w:rPr>
          <w:rFonts w:ascii="宋体" w:hAnsi="宋体" w:cs="宋体" w:eastAsia="宋体" w:hint="default"/>
          <w:sz w:val="2"/>
          <w:szCs w:val="2"/>
        </w:rPr>
      </w:pPr>
      <w:r>
        <w:rPr>
          <w:rFonts w:ascii="宋体" w:hAnsi="宋体" w:cs="宋体" w:eastAsia="宋体" w:hint="default"/>
          <w:sz w:val="2"/>
          <w:szCs w:val="2"/>
        </w:rPr>
        <w:pict>
          <v:group style="width:472.55pt;height:.5pt;mso-position-horizontal-relative:char;mso-position-vertical-relative:line" coordorigin="0,0" coordsize="9451,10">
            <v:shape style="position:absolute;left:0;top:0;width:2996;height:10" type="#_x0000_t75" stroked="false">
              <v:imagedata r:id="rId1743" o:title=""/>
            </v:shape>
            <v:shape style="position:absolute;left:2991;top:0;width:1234;height:10" type="#_x0000_t75" stroked="false">
              <v:imagedata r:id="rId1744" o:title=""/>
            </v:shape>
            <v:shape style="position:absolute;left:4220;top:0;width:1119;height:10" type="#_x0000_t75" stroked="false">
              <v:imagedata r:id="rId1745" o:title=""/>
            </v:shape>
            <v:shape style="position:absolute;left:5334;top:0;width:1325;height:10" type="#_x0000_t75" stroked="false">
              <v:imagedata r:id="rId1746" o:title=""/>
            </v:shape>
            <v:shape style="position:absolute;left:6654;top:0;width:2797;height:10" type="#_x0000_t75" stroked="false">
              <v:imagedata r:id="rId1747" o:title=""/>
            </v:shape>
          </v:group>
        </w:pict>
      </w:r>
      <w:r>
        <w:rPr>
          <w:rFonts w:ascii="宋体" w:hAnsi="宋体" w:cs="宋体" w:eastAsia="宋体" w:hint="default"/>
          <w:sz w:val="2"/>
          <w:szCs w:val="2"/>
        </w:rPr>
      </w:r>
    </w:p>
    <w:p>
      <w:pPr>
        <w:spacing w:line="240" w:lineRule="auto" w:before="9"/>
        <w:rPr>
          <w:rFonts w:ascii="宋体" w:hAnsi="宋体" w:cs="宋体" w:eastAsia="宋体" w:hint="default"/>
          <w:sz w:val="22"/>
          <w:szCs w:val="22"/>
        </w:rPr>
      </w:pPr>
    </w:p>
    <w:p>
      <w:pPr>
        <w:spacing w:line="108" w:lineRule="exact"/>
        <w:ind w:left="272"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73.75pt;height:5.4pt;mso-position-horizontal-relative:char;mso-position-vertical-relative:line" coordorigin="0,0" coordsize="9475,108">
            <v:shape style="position:absolute;left:0;top:0;width:3030;height:108" type="#_x0000_t75" stroked="false">
              <v:imagedata r:id="rId1748" o:title=""/>
            </v:shape>
            <v:shape style="position:absolute;left:3006;top:96;width:1243;height:12" type="#_x0000_t75" stroked="false">
              <v:imagedata r:id="rId1749" o:title=""/>
            </v:shape>
            <v:shape style="position:absolute;left:4235;top:96;width:1128;height:12" type="#_x0000_t75" stroked="false">
              <v:imagedata r:id="rId1750" o:title=""/>
            </v:shape>
            <v:shape style="position:absolute;left:5349;top:96;width:1334;height:12" type="#_x0000_t75" stroked="false">
              <v:imagedata r:id="rId1751" o:title=""/>
            </v:shape>
            <v:shape style="position:absolute;left:6669;top:96;width:1925;height:12" type="#_x0000_t75" stroked="false">
              <v:imagedata r:id="rId1752" o:title=""/>
            </v:shape>
            <v:shape style="position:absolute;left:8580;top:96;width:895;height:12" type="#_x0000_t75" stroked="false">
              <v:imagedata r:id="rId1753" o:title=""/>
            </v:shape>
          </v:group>
        </w:pict>
      </w:r>
      <w:r>
        <w:rPr>
          <w:rFonts w:ascii="宋体" w:hAnsi="宋体" w:cs="宋体" w:eastAsia="宋体" w:hint="default"/>
          <w:position w:val="-1"/>
          <w:sz w:val="10"/>
          <w:szCs w:val="10"/>
        </w:rPr>
      </w:r>
    </w:p>
    <w:p>
      <w:pPr>
        <w:spacing w:line="240" w:lineRule="auto" w:before="6"/>
        <w:rPr>
          <w:rFonts w:ascii="宋体" w:hAnsi="宋体" w:cs="宋体" w:eastAsia="宋体" w:hint="default"/>
          <w:sz w:val="23"/>
          <w:szCs w:val="23"/>
        </w:rPr>
      </w:pPr>
    </w:p>
    <w:p>
      <w:pPr>
        <w:spacing w:line="108" w:lineRule="exact"/>
        <w:ind w:left="272"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73.75pt;height:5.4pt;mso-position-horizontal-relative:char;mso-position-vertical-relative:line" coordorigin="0,0" coordsize="9475,108">
            <v:shape style="position:absolute;left:0;top:0;width:3030;height:108" type="#_x0000_t75" stroked="false">
              <v:imagedata r:id="rId1748" o:title=""/>
            </v:shape>
            <v:shape style="position:absolute;left:3006;top:96;width:1243;height:12" type="#_x0000_t75" stroked="false">
              <v:imagedata r:id="rId555" o:title=""/>
            </v:shape>
            <v:shape style="position:absolute;left:4235;top:96;width:1128;height:12" type="#_x0000_t75" stroked="false">
              <v:imagedata r:id="rId1754" o:title=""/>
            </v:shape>
            <v:shape style="position:absolute;left:5349;top:96;width:1334;height:12" type="#_x0000_t75" stroked="false">
              <v:imagedata r:id="rId1755" o:title=""/>
            </v:shape>
            <v:shape style="position:absolute;left:6669;top:96;width:1925;height:12" type="#_x0000_t75" stroked="false">
              <v:imagedata r:id="rId1060" o:title=""/>
            </v:shape>
            <v:shape style="position:absolute;left:8580;top:96;width:895;height:12" type="#_x0000_t75" stroked="false">
              <v:imagedata r:id="rId1756" o:title=""/>
            </v:shape>
          </v:group>
        </w:pict>
      </w:r>
      <w:r>
        <w:rPr>
          <w:rFonts w:ascii="宋体" w:hAnsi="宋体" w:cs="宋体" w:eastAsia="宋体" w:hint="default"/>
          <w:position w:val="-1"/>
          <w:sz w:val="10"/>
          <w:szCs w:val="10"/>
        </w:rPr>
      </w:r>
    </w:p>
    <w:p>
      <w:pPr>
        <w:spacing w:line="240" w:lineRule="auto" w:before="6"/>
        <w:rPr>
          <w:rFonts w:ascii="宋体" w:hAnsi="宋体" w:cs="宋体" w:eastAsia="宋体" w:hint="default"/>
          <w:sz w:val="23"/>
          <w:szCs w:val="23"/>
        </w:rPr>
      </w:pPr>
    </w:p>
    <w:p>
      <w:pPr>
        <w:spacing w:line="108" w:lineRule="exact"/>
        <w:ind w:left="272"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73.75pt;height:5.4pt;mso-position-horizontal-relative:char;mso-position-vertical-relative:line" coordorigin="0,0" coordsize="9475,108">
            <v:shape style="position:absolute;left:0;top:0;width:3030;height:108" type="#_x0000_t75" stroked="false">
              <v:imagedata r:id="rId1757" o:title=""/>
            </v:shape>
            <v:shape style="position:absolute;left:3006;top:96;width:1243;height:12" type="#_x0000_t75" stroked="false">
              <v:imagedata r:id="rId1749" o:title=""/>
            </v:shape>
            <v:shape style="position:absolute;left:4235;top:96;width:1128;height:12" type="#_x0000_t75" stroked="false">
              <v:imagedata r:id="rId1758" o:title=""/>
            </v:shape>
            <v:shape style="position:absolute;left:5349;top:96;width:1334;height:12" type="#_x0000_t75" stroked="false">
              <v:imagedata r:id="rId1751" o:title=""/>
            </v:shape>
            <v:shape style="position:absolute;left:6669;top:96;width:1925;height:12" type="#_x0000_t75" stroked="false">
              <v:imagedata r:id="rId1752" o:title=""/>
            </v:shape>
            <v:shape style="position:absolute;left:8580;top:96;width:895;height:12" type="#_x0000_t75" stroked="false">
              <v:imagedata r:id="rId1759" o:title=""/>
            </v:shape>
          </v:group>
        </w:pict>
      </w:r>
      <w:r>
        <w:rPr>
          <w:rFonts w:ascii="宋体" w:hAnsi="宋体" w:cs="宋体" w:eastAsia="宋体" w:hint="default"/>
          <w:position w:val="-1"/>
          <w:sz w:val="10"/>
          <w:szCs w:val="10"/>
        </w:rPr>
      </w:r>
    </w:p>
    <w:p>
      <w:pPr>
        <w:spacing w:line="240" w:lineRule="auto" w:before="6"/>
        <w:rPr>
          <w:rFonts w:ascii="宋体" w:hAnsi="宋体" w:cs="宋体" w:eastAsia="宋体" w:hint="default"/>
          <w:sz w:val="23"/>
          <w:szCs w:val="23"/>
        </w:rPr>
      </w:pPr>
    </w:p>
    <w:p>
      <w:pPr>
        <w:spacing w:line="110" w:lineRule="exact"/>
        <w:ind w:left="272"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73.3pt;height:5.55pt;mso-position-horizontal-relative:char;mso-position-vertical-relative:line" coordorigin="0,0" coordsize="9466,111">
            <v:shape style="position:absolute;left:0;top:0;width:3030;height:110" type="#_x0000_t75" stroked="false">
              <v:imagedata r:id="rId1760" o:title=""/>
            </v:shape>
            <v:shape style="position:absolute;left:3006;top:96;width:1243;height:14" type="#_x0000_t75" stroked="false">
              <v:imagedata r:id="rId555" o:title=""/>
            </v:shape>
            <v:shape style="position:absolute;left:4235;top:101;width:1119;height:10" type="#_x0000_t75" stroked="false">
              <v:imagedata r:id="rId1740" o:title=""/>
            </v:shape>
            <v:shape style="position:absolute;left:5349;top:101;width:1325;height:10" type="#_x0000_t75" stroked="false">
              <v:imagedata r:id="rId1741" o:title=""/>
            </v:shape>
            <v:shape style="position:absolute;left:6669;top:96;width:1925;height:14" type="#_x0000_t75" stroked="false">
              <v:imagedata r:id="rId1060" o:title=""/>
            </v:shape>
            <v:shape style="position:absolute;left:8580;top:101;width:886;height:10" type="#_x0000_t75" stroked="false">
              <v:imagedata r:id="rId1761" o:title=""/>
            </v:shape>
          </v:group>
        </w:pict>
      </w:r>
      <w:r>
        <w:rPr>
          <w:rFonts w:ascii="宋体" w:hAnsi="宋体" w:cs="宋体" w:eastAsia="宋体" w:hint="default"/>
          <w:position w:val="-1"/>
          <w:sz w:val="11"/>
          <w:szCs w:val="11"/>
        </w:rPr>
      </w:r>
    </w:p>
    <w:p>
      <w:pPr>
        <w:spacing w:line="240" w:lineRule="auto" w:before="7"/>
        <w:rPr>
          <w:rFonts w:ascii="宋体" w:hAnsi="宋体" w:cs="宋体" w:eastAsia="宋体" w:hint="default"/>
          <w:sz w:val="23"/>
          <w:szCs w:val="23"/>
        </w:rPr>
      </w:pPr>
    </w:p>
    <w:p>
      <w:pPr>
        <w:spacing w:line="108" w:lineRule="exact"/>
        <w:ind w:left="277"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74pt;height:5.4pt;mso-position-horizontal-relative:char;mso-position-vertical-relative:line" coordorigin="0,0" coordsize="9480,108">
            <v:shape style="position:absolute;left:0;top:96;width:10;height:12" type="#_x0000_t75" stroked="false">
              <v:imagedata r:id="rId52" o:title=""/>
            </v:shape>
            <v:shape style="position:absolute;left:10;top:0;width:3015;height:108" type="#_x0000_t75" stroked="false">
              <v:imagedata r:id="rId1762" o:title=""/>
            </v:shape>
            <v:shape style="position:absolute;left:3015;top:0;width:1238;height:108" type="#_x0000_t75" stroked="false">
              <v:imagedata r:id="rId1763" o:title=""/>
            </v:shape>
            <v:shape style="position:absolute;left:4244;top:0;width:1124;height:108" type="#_x0000_t75" stroked="false">
              <v:imagedata r:id="rId1764" o:title=""/>
            </v:shape>
            <v:shape style="position:absolute;left:5358;top:0;width:1330;height:108" type="#_x0000_t75" stroked="false">
              <v:imagedata r:id="rId1765" o:title=""/>
            </v:shape>
            <v:shape style="position:absolute;left:6678;top:0;width:1921;height:108" type="#_x0000_t75" stroked="false">
              <v:imagedata r:id="rId1766" o:title=""/>
            </v:shape>
            <v:shape style="position:absolute;left:8589;top:0;width:890;height:108" type="#_x0000_t75" stroked="false">
              <v:imagedata r:id="rId1767" o:title=""/>
            </v:shape>
            <v:group style="position:absolute;left:9460;top:103;width:10;height:2" coordorigin="9460,103" coordsize="10,2">
              <v:shape style="position:absolute;left:9460;top:103;width:10;height:2" coordorigin="9460,103" coordsize="10,0" path="m9460,103l9470,103e" filled="false" stroked="true" strokeweight=".47998pt" strokecolor="#000000">
                <v:path arrowok="t"/>
              </v:shape>
            </v:group>
          </v:group>
        </w:pict>
      </w:r>
      <w:r>
        <w:rPr>
          <w:rFonts w:ascii="宋体" w:hAnsi="宋体" w:cs="宋体" w:eastAsia="宋体" w:hint="default"/>
          <w:position w:val="-1"/>
          <w:sz w:val="10"/>
          <w:szCs w:val="10"/>
        </w:rPr>
      </w:r>
    </w:p>
    <w:p>
      <w:pPr>
        <w:spacing w:after="0" w:line="108" w:lineRule="exact"/>
        <w:rPr>
          <w:rFonts w:ascii="宋体" w:hAnsi="宋体" w:cs="宋体" w:eastAsia="宋体" w:hint="default"/>
          <w:sz w:val="10"/>
          <w:szCs w:val="10"/>
        </w:rPr>
        <w:sectPr>
          <w:pgSz w:w="11910" w:h="16840"/>
          <w:pgMar w:header="990" w:footer="1184" w:top="1160" w:bottom="1380" w:left="740" w:right="960"/>
        </w:sectPr>
      </w:pPr>
    </w:p>
    <w:tbl>
      <w:tblPr>
        <w:tblW w:w="0" w:type="auto"/>
        <w:jc w:val="left"/>
        <w:tblInd w:w="117" w:type="dxa"/>
        <w:tblLayout w:type="fixed"/>
        <w:tblCellMar>
          <w:top w:w="0" w:type="dxa"/>
          <w:left w:w="0" w:type="dxa"/>
          <w:bottom w:w="0" w:type="dxa"/>
          <w:right w:w="0" w:type="dxa"/>
        </w:tblCellMar>
        <w:tblLook w:val="01E0"/>
      </w:tblPr>
      <w:tblGrid>
        <w:gridCol w:w="3006"/>
        <w:gridCol w:w="1229"/>
        <w:gridCol w:w="1114"/>
        <w:gridCol w:w="1320"/>
      </w:tblGrid>
      <w:tr>
        <w:trPr>
          <w:trHeight w:val="554" w:hRule="exact"/>
        </w:trPr>
        <w:tc>
          <w:tcPr>
            <w:tcW w:w="300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北京数码视讯通信技术发展有限公司</w:t>
            </w:r>
          </w:p>
        </w:tc>
        <w:tc>
          <w:tcPr>
            <w:tcW w:w="122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2,040,000.00</w:t>
            </w:r>
          </w:p>
        </w:tc>
        <w:tc>
          <w:tcPr>
            <w:tcW w:w="111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51.00%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51.00%</w:t>
            </w:r>
          </w:p>
        </w:tc>
      </w:tr>
      <w:tr>
        <w:trPr>
          <w:trHeight w:val="108" w:hRule="exact"/>
        </w:trPr>
        <w:tc>
          <w:tcPr>
            <w:tcW w:w="3006" w:type="dxa"/>
            <w:tcBorders>
              <w:top w:val="nil" w:sz="6" w:space="0" w:color="auto"/>
              <w:left w:val="single" w:sz="4" w:space="0" w:color="000000"/>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single" w:sz="4" w:space="0" w:color="000000"/>
            </w:tcBorders>
          </w:tcPr>
          <w:p>
            <w:pPr/>
          </w:p>
        </w:tc>
        <w:tc>
          <w:tcPr>
            <w:tcW w:w="111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0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中关村小额贷款公司</w:t>
            </w:r>
          </w:p>
        </w:tc>
        <w:tc>
          <w:tcPr>
            <w:tcW w:w="1229"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pacing w:val="-1"/>
                <w:sz w:val="18"/>
              </w:rPr>
              <w:t>3,000,000.00</w:t>
            </w:r>
          </w:p>
        </w:tc>
        <w:tc>
          <w:tcPr>
            <w:tcW w:w="111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z w:val="18"/>
              </w:rPr>
              <w:t>1.00%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z w:val="18"/>
              </w:rPr>
              <w:t>1.00%</w:t>
            </w:r>
          </w:p>
        </w:tc>
      </w:tr>
      <w:tr>
        <w:trPr>
          <w:trHeight w:val="108" w:hRule="exact"/>
        </w:trPr>
        <w:tc>
          <w:tcPr>
            <w:tcW w:w="3006" w:type="dxa"/>
            <w:tcBorders>
              <w:top w:val="nil" w:sz="6" w:space="0" w:color="auto"/>
              <w:left w:val="single" w:sz="4" w:space="0" w:color="000000"/>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single" w:sz="4" w:space="0" w:color="000000"/>
            </w:tcBorders>
          </w:tcPr>
          <w:p>
            <w:pPr/>
          </w:p>
        </w:tc>
        <w:tc>
          <w:tcPr>
            <w:tcW w:w="111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r>
      <w:tr>
        <w:trPr>
          <w:trHeight w:val="651" w:hRule="exact"/>
        </w:trPr>
        <w:tc>
          <w:tcPr>
            <w:tcW w:w="3006"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24" w:right="27"/>
              <w:jc w:val="left"/>
              <w:rPr>
                <w:rFonts w:ascii="宋体" w:hAnsi="宋体" w:cs="宋体" w:eastAsia="宋体" w:hint="default"/>
                <w:sz w:val="18"/>
                <w:szCs w:val="18"/>
              </w:rPr>
            </w:pPr>
            <w:r>
              <w:rPr>
                <w:rFonts w:ascii="宋体" w:hAnsi="宋体" w:cs="宋体" w:eastAsia="宋体" w:hint="default"/>
                <w:spacing w:val="3"/>
                <w:sz w:val="18"/>
                <w:szCs w:val="18"/>
              </w:rPr>
              <w:t>北京数字电视国家工程实验室有限公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司</w:t>
            </w:r>
          </w:p>
        </w:tc>
        <w:tc>
          <w:tcPr>
            <w:tcW w:w="122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6,250,000.00</w:t>
            </w:r>
          </w:p>
        </w:tc>
        <w:tc>
          <w:tcPr>
            <w:tcW w:w="111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12.50%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12.50%</w:t>
            </w:r>
          </w:p>
        </w:tc>
      </w:tr>
      <w:tr>
        <w:trPr>
          <w:trHeight w:val="290" w:hRule="exact"/>
        </w:trPr>
        <w:tc>
          <w:tcPr>
            <w:tcW w:w="3006"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24" w:right="0"/>
              <w:jc w:val="left"/>
              <w:rPr>
                <w:rFonts w:ascii="宋体" w:hAnsi="宋体" w:cs="宋体" w:eastAsia="宋体" w:hint="default"/>
                <w:sz w:val="18"/>
                <w:szCs w:val="18"/>
              </w:rPr>
            </w:pPr>
            <w:r>
              <w:rPr>
                <w:rFonts w:ascii="宋体" w:hAnsi="宋体" w:cs="宋体" w:eastAsia="宋体" w:hint="default"/>
                <w:sz w:val="18"/>
                <w:szCs w:val="18"/>
              </w:rPr>
              <w:t>福建新大陆科技集团有限公司</w:t>
            </w:r>
          </w:p>
        </w:tc>
        <w:tc>
          <w:tcPr>
            <w:tcW w:w="1229"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2"/>
              <w:jc w:val="right"/>
              <w:rPr>
                <w:rFonts w:ascii="Times New Roman" w:hAnsi="Times New Roman" w:cs="Times New Roman" w:eastAsia="Times New Roman" w:hint="default"/>
                <w:sz w:val="18"/>
                <w:szCs w:val="18"/>
              </w:rPr>
            </w:pPr>
            <w:r>
              <w:rPr>
                <w:rFonts w:ascii="Times New Roman"/>
                <w:spacing w:val="-1"/>
                <w:sz w:val="18"/>
              </w:rPr>
              <w:t>60,000,000.00</w:t>
            </w:r>
          </w:p>
        </w:tc>
        <w:tc>
          <w:tcPr>
            <w:tcW w:w="111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z w:val="18"/>
              </w:rPr>
              <w:t>10.00%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8"/>
              <w:jc w:val="right"/>
              <w:rPr>
                <w:rFonts w:ascii="Times New Roman" w:hAnsi="Times New Roman" w:cs="Times New Roman" w:eastAsia="Times New Roman" w:hint="default"/>
                <w:sz w:val="18"/>
                <w:szCs w:val="18"/>
              </w:rPr>
            </w:pPr>
            <w:r>
              <w:rPr>
                <w:rFonts w:ascii="Times New Roman"/>
                <w:sz w:val="18"/>
              </w:rPr>
              <w:t>10.00%</w:t>
            </w:r>
          </w:p>
        </w:tc>
      </w:tr>
      <w:tr>
        <w:trPr>
          <w:trHeight w:val="110" w:hRule="exact"/>
        </w:trPr>
        <w:tc>
          <w:tcPr>
            <w:tcW w:w="3006" w:type="dxa"/>
            <w:tcBorders>
              <w:top w:val="nil" w:sz="6" w:space="0" w:color="auto"/>
              <w:left w:val="single" w:sz="4" w:space="0" w:color="000000"/>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single" w:sz="4" w:space="0" w:color="000000"/>
            </w:tcBorders>
          </w:tcPr>
          <w:p>
            <w:pPr/>
          </w:p>
        </w:tc>
        <w:tc>
          <w:tcPr>
            <w:tcW w:w="111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300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二、权益法核算的长期股权投资</w:t>
            </w:r>
          </w:p>
        </w:tc>
        <w:tc>
          <w:tcPr>
            <w:tcW w:w="1229" w:type="dxa"/>
            <w:tcBorders>
              <w:top w:val="nil" w:sz="6" w:space="0" w:color="auto"/>
              <w:left w:val="single" w:sz="4" w:space="0" w:color="000000"/>
              <w:bottom w:val="nil" w:sz="6" w:space="0" w:color="auto"/>
              <w:right w:val="single" w:sz="4" w:space="0" w:color="000000"/>
            </w:tcBorders>
          </w:tcPr>
          <w:p>
            <w:pPr/>
          </w:p>
        </w:tc>
        <w:tc>
          <w:tcPr>
            <w:tcW w:w="111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3006" w:type="dxa"/>
            <w:tcBorders>
              <w:top w:val="nil" w:sz="6" w:space="0" w:color="auto"/>
              <w:left w:val="single" w:sz="4" w:space="0" w:color="000000"/>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single" w:sz="4" w:space="0" w:color="000000"/>
            </w:tcBorders>
          </w:tcPr>
          <w:p>
            <w:pPr/>
          </w:p>
        </w:tc>
        <w:tc>
          <w:tcPr>
            <w:tcW w:w="111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r>
      <w:tr>
        <w:trPr>
          <w:trHeight w:val="826" w:hRule="exact"/>
        </w:trPr>
        <w:tc>
          <w:tcPr>
            <w:tcW w:w="3006"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北京市博汇科技股份有限公司</w:t>
            </w:r>
          </w:p>
        </w:tc>
        <w:tc>
          <w:tcPr>
            <w:tcW w:w="122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30,000,000.00</w:t>
            </w:r>
          </w:p>
        </w:tc>
        <w:tc>
          <w:tcPr>
            <w:tcW w:w="111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20.00%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z w:val="18"/>
              </w:rPr>
              <w:t>20.00%</w:t>
            </w:r>
          </w:p>
        </w:tc>
      </w:tr>
    </w:tbl>
    <w:p>
      <w:pPr>
        <w:spacing w:line="240" w:lineRule="auto" w:before="0"/>
        <w:rPr>
          <w:rFonts w:ascii="宋体" w:hAnsi="宋体" w:cs="宋体" w:eastAsia="宋体" w:hint="default"/>
          <w:sz w:val="20"/>
          <w:szCs w:val="20"/>
        </w:rPr>
      </w:pPr>
      <w:r>
        <w:rPr/>
        <w:pict>
          <v:group style="position:absolute;margin-left:52.560001pt;margin-top:60.119984pt;width:490.3pt;height:.1pt;mso-position-horizontal-relative:page;mso-position-vertical-relative:page;z-index:-1416472" coordorigin="1051,1202" coordsize="9806,2">
            <v:shape style="position:absolute;left:1051;top:1202;width:9806;height:2" coordorigin="1051,1202" coordsize="9806,0" path="m1051,1202l10857,1202e" filled="false" stroked="true" strokeweight=".48pt" strokecolor="#000000">
              <v:path arrowok="t"/>
            </v:shape>
            <w10:wrap type="none"/>
          </v:group>
        </w:pict>
      </w:r>
      <w:r>
        <w:rPr/>
        <w:pict>
          <v:group style="position:absolute;margin-left:50.640011pt;margin-top:764.616028pt;width:479.05pt;height:5.2pt;mso-position-horizontal-relative:page;mso-position-vertical-relative:page;z-index:-1415776" coordorigin="1013,15292" coordsize="9581,104">
            <v:shape style="position:absolute;left:1018;top:15386;width:10;height:10" type="#_x0000_t75" stroked="false">
              <v:imagedata r:id="rId1671" o:title=""/>
            </v:shape>
            <v:shape style="position:absolute;left:1013;top:15386;width:1688;height:10" type="#_x0000_t75" stroked="false">
              <v:imagedata r:id="rId384" o:title=""/>
            </v:shape>
            <v:shape style="position:absolute;left:2691;top:15292;width:1822;height:103" type="#_x0000_t75" stroked="false">
              <v:imagedata r:id="rId1768" o:title=""/>
            </v:shape>
            <v:shape style="position:absolute;left:4503;top:15292;width:1990;height:103" type="#_x0000_t75" stroked="false">
              <v:imagedata r:id="rId1769" o:title=""/>
            </v:shape>
            <v:shape style="position:absolute;left:6503;top:15292;width:4090;height:103" type="#_x0000_t75" stroked="false">
              <v:imagedata r:id="rId1770" o:title=""/>
            </v:shape>
            <v:group style="position:absolute;left:10574;top:15391;width:10;height:2" coordorigin="10574,15391" coordsize="10,2">
              <v:shape style="position:absolute;left:10574;top:15391;width:10;height:2" coordorigin="10574,15391" coordsize="10,0" path="m10574,15391l10584,15391e" filled="false" stroked="true" strokeweight=".47998pt" strokecolor="#000000">
                <v:path arrowok="t"/>
              </v:shape>
            </v:group>
            <w10:wrap type="none"/>
          </v:group>
        </w:pict>
      </w:r>
    </w:p>
    <w:p>
      <w:pPr>
        <w:spacing w:line="240" w:lineRule="auto" w:before="8"/>
        <w:rPr>
          <w:rFonts w:ascii="宋体" w:hAnsi="宋体" w:cs="宋体" w:eastAsia="宋体" w:hint="default"/>
          <w:sz w:val="24"/>
          <w:szCs w:val="24"/>
        </w:rPr>
      </w:pPr>
    </w:p>
    <w:p>
      <w:pPr>
        <w:pStyle w:val="Heading9"/>
        <w:spacing w:line="240" w:lineRule="auto" w:before="36"/>
        <w:ind w:left="602" w:right="114"/>
        <w:jc w:val="left"/>
        <w:rPr>
          <w:b w:val="0"/>
          <w:bCs w:val="0"/>
        </w:rPr>
      </w:pPr>
      <w:r>
        <w:rPr/>
        <w:pict>
          <v:group style="position:absolute;margin-left:50.63998pt;margin-top:-184.946335pt;width:474.25pt;height:156.9pt;mso-position-horizontal-relative:page;mso-position-vertical-relative:paragraph;z-index:-1416448" coordorigin="1013,-3699" coordsize="9485,3138">
            <v:shape style="position:absolute;left:1018;top:-3699;width:10;height:10" type="#_x0000_t75" stroked="false">
              <v:imagedata r:id="rId1671" o:title=""/>
            </v:shape>
            <v:shape style="position:absolute;left:1013;top:-3699;width:3011;height:10" type="#_x0000_t75" stroked="false">
              <v:imagedata r:id="rId1738" o:title=""/>
            </v:shape>
            <v:shape style="position:absolute;left:4019;top:-3699;width:1234;height:10" type="#_x0000_t75" stroked="false">
              <v:imagedata r:id="rId1739" o:title=""/>
            </v:shape>
            <v:shape style="position:absolute;left:5247;top:-3699;width:1119;height:10" type="#_x0000_t75" stroked="false">
              <v:imagedata r:id="rId1740" o:title=""/>
            </v:shape>
            <v:shape style="position:absolute;left:6361;top:-3699;width:1325;height:10" type="#_x0000_t75" stroked="false">
              <v:imagedata r:id="rId1741" o:title=""/>
            </v:shape>
            <v:shape style="position:absolute;left:7681;top:-3699;width:2806;height:10" type="#_x0000_t75" stroked="false">
              <v:imagedata r:id="rId1742" o:title=""/>
            </v:shape>
            <v:group style="position:absolute;left:10478;top:-3694;width:10;height:2" coordorigin="10478,-3694" coordsize="10,2">
              <v:shape style="position:absolute;left:10478;top:-3694;width:10;height:2" coordorigin="10478,-3694" coordsize="10,0" path="m10478,-3694l10488,-3694e" filled="false" stroked="true" strokeweight=".47998pt" strokecolor="#000000">
                <v:path arrowok="t"/>
              </v:shape>
            </v:group>
            <v:group style="position:absolute;left:9597;top:-3689;width:10;height:20" coordorigin="9597,-3689" coordsize="10,20">
              <v:shape style="position:absolute;left:9597;top:-3689;width:10;height:20" coordorigin="9597,-3689" coordsize="10,20" path="m9597,-3670l9607,-3670,9607,-3689,9597,-3689,9597,-3670xe" filled="true" fillcolor="#000000" stroked="false">
                <v:path arrowok="t"/>
                <v:fill type="solid"/>
              </v:shape>
            </v:group>
            <v:group style="position:absolute;left:9597;top:-3670;width:10;height:20" coordorigin="9597,-3670" coordsize="10,20">
              <v:shape style="position:absolute;left:9597;top:-3670;width:10;height:20" coordorigin="9597,-3670" coordsize="10,20" path="m9597,-3651l9607,-3651,9607,-3670,9597,-3670,9597,-3651xe" filled="true" fillcolor="#000000" stroked="false">
                <v:path arrowok="t"/>
                <v:fill type="solid"/>
              </v:shape>
            </v:group>
            <v:group style="position:absolute;left:9597;top:-3651;width:10;height:20" coordorigin="9597,-3651" coordsize="10,20">
              <v:shape style="position:absolute;left:9597;top:-3651;width:10;height:20" coordorigin="9597,-3651" coordsize="10,20" path="m9597,-3632l9607,-3632,9607,-3651,9597,-3651,9597,-3632xe" filled="true" fillcolor="#000000" stroked="false">
                <v:path arrowok="t"/>
                <v:fill type="solid"/>
              </v:shape>
            </v:group>
            <v:group style="position:absolute;left:9597;top:-3632;width:10;height:20" coordorigin="9597,-3632" coordsize="10,20">
              <v:shape style="position:absolute;left:9597;top:-3632;width:10;height:20" coordorigin="9597,-3632" coordsize="10,20" path="m9597,-3613l9607,-3613,9607,-3632,9597,-3632,9597,-3613xe" filled="true" fillcolor="#000000" stroked="false">
                <v:path arrowok="t"/>
                <v:fill type="solid"/>
              </v:shape>
            </v:group>
            <v:group style="position:absolute;left:9597;top:-3613;width:10;height:20" coordorigin="9597,-3613" coordsize="10,20">
              <v:shape style="position:absolute;left:9597;top:-3613;width:10;height:20" coordorigin="9597,-3613" coordsize="10,20" path="m9597,-3593l9607,-3593,9607,-3613,9597,-3613,9597,-3593xe" filled="true" fillcolor="#000000" stroked="false">
                <v:path arrowok="t"/>
                <v:fill type="solid"/>
              </v:shape>
            </v:group>
            <v:group style="position:absolute;left:9597;top:-3593;width:10;height:20" coordorigin="9597,-3593" coordsize="10,20">
              <v:shape style="position:absolute;left:9597;top:-3593;width:10;height:20" coordorigin="9597,-3593" coordsize="10,20" path="m9597,-3574l9607,-3574,9607,-3593,9597,-3593,9597,-3574xe" filled="true" fillcolor="#000000" stroked="false">
                <v:path arrowok="t"/>
                <v:fill type="solid"/>
              </v:shape>
            </v:group>
            <v:group style="position:absolute;left:9597;top:-3574;width:10;height:20" coordorigin="9597,-3574" coordsize="10,20">
              <v:shape style="position:absolute;left:9597;top:-3574;width:10;height:20" coordorigin="9597,-3574" coordsize="10,20" path="m9597,-3555l9607,-3555,9607,-3574,9597,-3574,9597,-3555xe" filled="true" fillcolor="#000000" stroked="false">
                <v:path arrowok="t"/>
                <v:fill type="solid"/>
              </v:shape>
            </v:group>
            <v:group style="position:absolute;left:9597;top:-3555;width:10;height:20" coordorigin="9597,-3555" coordsize="10,20">
              <v:shape style="position:absolute;left:9597;top:-3555;width:10;height:20" coordorigin="9597,-3555" coordsize="10,20" path="m9597,-3536l9607,-3536,9607,-3555,9597,-3555,9597,-3536xe" filled="true" fillcolor="#000000" stroked="false">
                <v:path arrowok="t"/>
                <v:fill type="solid"/>
              </v:shape>
            </v:group>
            <v:group style="position:absolute;left:9597;top:-3536;width:10;height:20" coordorigin="9597,-3536" coordsize="10,20">
              <v:shape style="position:absolute;left:9597;top:-3536;width:10;height:20" coordorigin="9597,-3536" coordsize="10,20" path="m9597,-3517l9607,-3517,9607,-3536,9597,-3536,9597,-3517xe" filled="true" fillcolor="#000000" stroked="false">
                <v:path arrowok="t"/>
                <v:fill type="solid"/>
              </v:shape>
            </v:group>
            <v:group style="position:absolute;left:9597;top:-3517;width:10;height:20" coordorigin="9597,-3517" coordsize="10,20">
              <v:shape style="position:absolute;left:9597;top:-3517;width:10;height:20" coordorigin="9597,-3517" coordsize="10,20" path="m9597,-3497l9607,-3497,9607,-3517,9597,-3517,9597,-3497xe" filled="true" fillcolor="#000000" stroked="false">
                <v:path arrowok="t"/>
                <v:fill type="solid"/>
              </v:shape>
            </v:group>
            <v:group style="position:absolute;left:9597;top:-3497;width:10;height:20" coordorigin="9597,-3497" coordsize="10,20">
              <v:shape style="position:absolute;left:9597;top:-3497;width:10;height:20" coordorigin="9597,-3497" coordsize="10,20" path="m9597,-3478l9607,-3478,9607,-3497,9597,-3497,9597,-3478xe" filled="true" fillcolor="#000000" stroked="false">
                <v:path arrowok="t"/>
                <v:fill type="solid"/>
              </v:shape>
            </v:group>
            <v:group style="position:absolute;left:9597;top:-3478;width:10;height:20" coordorigin="9597,-3478" coordsize="10,20">
              <v:shape style="position:absolute;left:9597;top:-3478;width:10;height:20" coordorigin="9597,-3478" coordsize="10,20" path="m9597,-3459l9607,-3459,9607,-3478,9597,-3478,9597,-3459xe" filled="true" fillcolor="#000000" stroked="false">
                <v:path arrowok="t"/>
                <v:fill type="solid"/>
              </v:shape>
            </v:group>
            <v:group style="position:absolute;left:9597;top:-3459;width:10;height:20" coordorigin="9597,-3459" coordsize="10,20">
              <v:shape style="position:absolute;left:9597;top:-3459;width:10;height:20" coordorigin="9597,-3459" coordsize="10,20" path="m9597,-3440l9607,-3440,9607,-3459,9597,-3459,9597,-3440xe" filled="true" fillcolor="#000000" stroked="false">
                <v:path arrowok="t"/>
                <v:fill type="solid"/>
              </v:shape>
            </v:group>
            <v:group style="position:absolute;left:9597;top:-3440;width:10;height:20" coordorigin="9597,-3440" coordsize="10,20">
              <v:shape style="position:absolute;left:9597;top:-3440;width:10;height:20" coordorigin="9597,-3440" coordsize="10,20" path="m9597,-3421l9607,-3421,9607,-3440,9597,-3440,9597,-3421xe" filled="true" fillcolor="#000000" stroked="false">
                <v:path arrowok="t"/>
                <v:fill type="solid"/>
              </v:shape>
            </v:group>
            <v:group style="position:absolute;left:9597;top:-3421;width:10;height:20" coordorigin="9597,-3421" coordsize="10,20">
              <v:shape style="position:absolute;left:9597;top:-3421;width:10;height:20" coordorigin="9597,-3421" coordsize="10,20" path="m9597,-3401l9607,-3401,9607,-3421,9597,-3421,9597,-3401xe" filled="true" fillcolor="#000000" stroked="false">
                <v:path arrowok="t"/>
                <v:fill type="solid"/>
              </v:shape>
            </v:group>
            <v:group style="position:absolute;left:9597;top:-3401;width:10;height:20" coordorigin="9597,-3401" coordsize="10,20">
              <v:shape style="position:absolute;left:9597;top:-3401;width:10;height:20" coordorigin="9597,-3401" coordsize="10,20" path="m9597,-3382l9607,-3382,9607,-3401,9597,-3401,9597,-3382xe" filled="true" fillcolor="#000000" stroked="false">
                <v:path arrowok="t"/>
                <v:fill type="solid"/>
              </v:shape>
            </v:group>
            <v:group style="position:absolute;left:9597;top:-3382;width:10;height:20" coordorigin="9597,-3382" coordsize="10,20">
              <v:shape style="position:absolute;left:9597;top:-3382;width:10;height:20" coordorigin="9597,-3382" coordsize="10,20" path="m9597,-3363l9607,-3363,9607,-3382,9597,-3382,9597,-3363xe" filled="true" fillcolor="#000000" stroked="false">
                <v:path arrowok="t"/>
                <v:fill type="solid"/>
              </v:shape>
            </v:group>
            <v:group style="position:absolute;left:9597;top:-3363;width:10;height:20" coordorigin="9597,-3363" coordsize="10,20">
              <v:shape style="position:absolute;left:9597;top:-3363;width:10;height:20" coordorigin="9597,-3363" coordsize="10,20" path="m9597,-3343l9607,-3343,9607,-3363,9597,-3363,9597,-3343xe" filled="true" fillcolor="#000000" stroked="false">
                <v:path arrowok="t"/>
                <v:fill type="solid"/>
              </v:shape>
            </v:group>
            <v:group style="position:absolute;left:9597;top:-3343;width:10;height:20" coordorigin="9597,-3343" coordsize="10,20">
              <v:shape style="position:absolute;left:9597;top:-3343;width:10;height:20" coordorigin="9597,-3343" coordsize="10,20" path="m9597,-3324l9607,-3324,9607,-3343,9597,-3343,9597,-3324xe" filled="true" fillcolor="#000000" stroked="false">
                <v:path arrowok="t"/>
                <v:fill type="solid"/>
              </v:shape>
            </v:group>
            <v:group style="position:absolute;left:9597;top:-3324;width:10;height:20" coordorigin="9597,-3324" coordsize="10,20">
              <v:shape style="position:absolute;left:9597;top:-3324;width:10;height:20" coordorigin="9597,-3324" coordsize="10,20" path="m9597,-3305l9607,-3305,9607,-3324,9597,-3324,9597,-3305xe" filled="true" fillcolor="#000000" stroked="false">
                <v:path arrowok="t"/>
                <v:fill type="solid"/>
              </v:shape>
            </v:group>
            <v:group style="position:absolute;left:9597;top:-3305;width:10;height:20" coordorigin="9597,-3305" coordsize="10,20">
              <v:shape style="position:absolute;left:9597;top:-3305;width:10;height:20" coordorigin="9597,-3305" coordsize="10,20" path="m9597,-3286l9607,-3286,9607,-3305,9597,-3305,9597,-3286xe" filled="true" fillcolor="#000000" stroked="false">
                <v:path arrowok="t"/>
                <v:fill type="solid"/>
              </v:shape>
            </v:group>
            <v:group style="position:absolute;left:10478;top:-3689;width:10;height:20" coordorigin="10478,-3689" coordsize="10,20">
              <v:shape style="position:absolute;left:10478;top:-3689;width:10;height:20" coordorigin="10478,-3689" coordsize="10,20" path="m10478,-3670l10488,-3670,10488,-3689,10478,-3689,10478,-3670xe" filled="true" fillcolor="#000000" stroked="false">
                <v:path arrowok="t"/>
                <v:fill type="solid"/>
              </v:shape>
            </v:group>
            <v:group style="position:absolute;left:10478;top:-3670;width:10;height:20" coordorigin="10478,-3670" coordsize="10,20">
              <v:shape style="position:absolute;left:10478;top:-3670;width:10;height:20" coordorigin="10478,-3670" coordsize="10,20" path="m10478,-3651l10488,-3651,10488,-3670,10478,-3670,10478,-3651xe" filled="true" fillcolor="#000000" stroked="false">
                <v:path arrowok="t"/>
                <v:fill type="solid"/>
              </v:shape>
            </v:group>
            <v:group style="position:absolute;left:10478;top:-3651;width:10;height:20" coordorigin="10478,-3651" coordsize="10,20">
              <v:shape style="position:absolute;left:10478;top:-3651;width:10;height:20" coordorigin="10478,-3651" coordsize="10,20" path="m10478,-3632l10488,-3632,10488,-3651,10478,-3651,10478,-3632xe" filled="true" fillcolor="#000000" stroked="false">
                <v:path arrowok="t"/>
                <v:fill type="solid"/>
              </v:shape>
            </v:group>
            <v:group style="position:absolute;left:10478;top:-3632;width:10;height:20" coordorigin="10478,-3632" coordsize="10,20">
              <v:shape style="position:absolute;left:10478;top:-3632;width:10;height:20" coordorigin="10478,-3632" coordsize="10,20" path="m10478,-3613l10488,-3613,10488,-3632,10478,-3632,10478,-3613xe" filled="true" fillcolor="#000000" stroked="false">
                <v:path arrowok="t"/>
                <v:fill type="solid"/>
              </v:shape>
            </v:group>
            <v:group style="position:absolute;left:10478;top:-3613;width:10;height:20" coordorigin="10478,-3613" coordsize="10,20">
              <v:shape style="position:absolute;left:10478;top:-3613;width:10;height:20" coordorigin="10478,-3613" coordsize="10,20" path="m10478,-3593l10488,-3593,10488,-3613,10478,-3613,10478,-3593xe" filled="true" fillcolor="#000000" stroked="false">
                <v:path arrowok="t"/>
                <v:fill type="solid"/>
              </v:shape>
            </v:group>
            <v:group style="position:absolute;left:10478;top:-3593;width:10;height:20" coordorigin="10478,-3593" coordsize="10,20">
              <v:shape style="position:absolute;left:10478;top:-3593;width:10;height:20" coordorigin="10478,-3593" coordsize="10,20" path="m10478,-3574l10488,-3574,10488,-3593,10478,-3593,10478,-3574xe" filled="true" fillcolor="#000000" stroked="false">
                <v:path arrowok="t"/>
                <v:fill type="solid"/>
              </v:shape>
            </v:group>
            <v:group style="position:absolute;left:10478;top:-3574;width:10;height:20" coordorigin="10478,-3574" coordsize="10,20">
              <v:shape style="position:absolute;left:10478;top:-3574;width:10;height:20" coordorigin="10478,-3574" coordsize="10,20" path="m10478,-3555l10488,-3555,10488,-3574,10478,-3574,10478,-3555xe" filled="true" fillcolor="#000000" stroked="false">
                <v:path arrowok="t"/>
                <v:fill type="solid"/>
              </v:shape>
            </v:group>
            <v:group style="position:absolute;left:10478;top:-3555;width:10;height:20" coordorigin="10478,-3555" coordsize="10,20">
              <v:shape style="position:absolute;left:10478;top:-3555;width:10;height:20" coordorigin="10478,-3555" coordsize="10,20" path="m10478,-3536l10488,-3536,10488,-3555,10478,-3555,10478,-3536xe" filled="true" fillcolor="#000000" stroked="false">
                <v:path arrowok="t"/>
                <v:fill type="solid"/>
              </v:shape>
            </v:group>
            <v:group style="position:absolute;left:10478;top:-3536;width:10;height:20" coordorigin="10478,-3536" coordsize="10,20">
              <v:shape style="position:absolute;left:10478;top:-3536;width:10;height:20" coordorigin="10478,-3536" coordsize="10,20" path="m10478,-3517l10488,-3517,10488,-3536,10478,-3536,10478,-3517xe" filled="true" fillcolor="#000000" stroked="false">
                <v:path arrowok="t"/>
                <v:fill type="solid"/>
              </v:shape>
            </v:group>
            <v:group style="position:absolute;left:10478;top:-3517;width:10;height:20" coordorigin="10478,-3517" coordsize="10,20">
              <v:shape style="position:absolute;left:10478;top:-3517;width:10;height:20" coordorigin="10478,-3517" coordsize="10,20" path="m10478,-3497l10488,-3497,10488,-3517,10478,-3517,10478,-3497xe" filled="true" fillcolor="#000000" stroked="false">
                <v:path arrowok="t"/>
                <v:fill type="solid"/>
              </v:shape>
            </v:group>
            <v:group style="position:absolute;left:10478;top:-3497;width:10;height:20" coordorigin="10478,-3497" coordsize="10,20">
              <v:shape style="position:absolute;left:10478;top:-3497;width:10;height:20" coordorigin="10478,-3497" coordsize="10,20" path="m10478,-3478l10488,-3478,10488,-3497,10478,-3497,10478,-3478xe" filled="true" fillcolor="#000000" stroked="false">
                <v:path arrowok="t"/>
                <v:fill type="solid"/>
              </v:shape>
            </v:group>
            <v:group style="position:absolute;left:10478;top:-3478;width:10;height:20" coordorigin="10478,-3478" coordsize="10,20">
              <v:shape style="position:absolute;left:10478;top:-3478;width:10;height:20" coordorigin="10478,-3478" coordsize="10,20" path="m10478,-3459l10488,-3459,10488,-3478,10478,-3478,10478,-3459xe" filled="true" fillcolor="#000000" stroked="false">
                <v:path arrowok="t"/>
                <v:fill type="solid"/>
              </v:shape>
            </v:group>
            <v:group style="position:absolute;left:10478;top:-3459;width:10;height:20" coordorigin="10478,-3459" coordsize="10,20">
              <v:shape style="position:absolute;left:10478;top:-3459;width:10;height:20" coordorigin="10478,-3459" coordsize="10,20" path="m10478,-3440l10488,-3440,10488,-3459,10478,-3459,10478,-3440xe" filled="true" fillcolor="#000000" stroked="false">
                <v:path arrowok="t"/>
                <v:fill type="solid"/>
              </v:shape>
            </v:group>
            <v:group style="position:absolute;left:10478;top:-3440;width:10;height:20" coordorigin="10478,-3440" coordsize="10,20">
              <v:shape style="position:absolute;left:10478;top:-3440;width:10;height:20" coordorigin="10478,-3440" coordsize="10,20" path="m10478,-3421l10488,-3421,10488,-3440,10478,-3440,10478,-3421xe" filled="true" fillcolor="#000000" stroked="false">
                <v:path arrowok="t"/>
                <v:fill type="solid"/>
              </v:shape>
            </v:group>
            <v:group style="position:absolute;left:10478;top:-3421;width:10;height:20" coordorigin="10478,-3421" coordsize="10,20">
              <v:shape style="position:absolute;left:10478;top:-3421;width:10;height:20" coordorigin="10478,-3421" coordsize="10,20" path="m10478,-3401l10488,-3401,10488,-3421,10478,-3421,10478,-3401xe" filled="true" fillcolor="#000000" stroked="false">
                <v:path arrowok="t"/>
                <v:fill type="solid"/>
              </v:shape>
            </v:group>
            <v:group style="position:absolute;left:10478;top:-3401;width:10;height:20" coordorigin="10478,-3401" coordsize="10,20">
              <v:shape style="position:absolute;left:10478;top:-3401;width:10;height:20" coordorigin="10478,-3401" coordsize="10,20" path="m10478,-3382l10488,-3382,10488,-3401,10478,-3401,10478,-3382xe" filled="true" fillcolor="#000000" stroked="false">
                <v:path arrowok="t"/>
                <v:fill type="solid"/>
              </v:shape>
            </v:group>
            <v:group style="position:absolute;left:10478;top:-3382;width:10;height:20" coordorigin="10478,-3382" coordsize="10,20">
              <v:shape style="position:absolute;left:10478;top:-3382;width:10;height:20" coordorigin="10478,-3382" coordsize="10,20" path="m10478,-3363l10488,-3363,10488,-3382,10478,-3382,10478,-3363xe" filled="true" fillcolor="#000000" stroked="false">
                <v:path arrowok="t"/>
                <v:fill type="solid"/>
              </v:shape>
            </v:group>
            <v:group style="position:absolute;left:10478;top:-3363;width:10;height:20" coordorigin="10478,-3363" coordsize="10,20">
              <v:shape style="position:absolute;left:10478;top:-3363;width:10;height:20" coordorigin="10478,-3363" coordsize="10,20" path="m10478,-3343l10488,-3343,10488,-3363,10478,-3363,10478,-3343xe" filled="true" fillcolor="#000000" stroked="false">
                <v:path arrowok="t"/>
                <v:fill type="solid"/>
              </v:shape>
            </v:group>
            <v:group style="position:absolute;left:10478;top:-3343;width:10;height:20" coordorigin="10478,-3343" coordsize="10,20">
              <v:shape style="position:absolute;left:10478;top:-3343;width:10;height:20" coordorigin="10478,-3343" coordsize="10,20" path="m10478,-3324l10488,-3324,10488,-3343,10478,-3343,10478,-3324xe" filled="true" fillcolor="#000000" stroked="false">
                <v:path arrowok="t"/>
                <v:fill type="solid"/>
              </v:shape>
            </v:group>
            <v:group style="position:absolute;left:10478;top:-3324;width:10;height:20" coordorigin="10478,-3324" coordsize="10,20">
              <v:shape style="position:absolute;left:10478;top:-3324;width:10;height:20" coordorigin="10478,-3324" coordsize="10,20" path="m10478,-3305l10488,-3305,10488,-3324,10478,-3324,10478,-3305xe" filled="true" fillcolor="#000000" stroked="false">
                <v:path arrowok="t"/>
                <v:fill type="solid"/>
              </v:shape>
            </v:group>
            <v:group style="position:absolute;left:10478;top:-3305;width:10;height:20" coordorigin="10478,-3305" coordsize="10,20">
              <v:shape style="position:absolute;left:10478;top:-3305;width:10;height:20" coordorigin="10478,-3305" coordsize="10,20" path="m10478,-3286l10488,-3286,10488,-3305,10478,-3305,10478,-3286xe" filled="true" fillcolor="#000000" stroked="false">
                <v:path arrowok="t"/>
                <v:fill type="solid"/>
              </v:shape>
              <v:shape style="position:absolute;left:1013;top:-3382;width:3030;height:108" type="#_x0000_t75" stroked="false">
                <v:imagedata r:id="rId1771" o:title=""/>
              </v:shape>
              <v:shape style="position:absolute;left:4019;top:-3286;width:1243;height:12" type="#_x0000_t75" stroked="false">
                <v:imagedata r:id="rId1749" o:title=""/>
              </v:shape>
              <v:shape style="position:absolute;left:5247;top:-3286;width:1128;height:12" type="#_x0000_t75" stroked="false">
                <v:imagedata r:id="rId1750" o:title=""/>
              </v:shape>
              <v:shape style="position:absolute;left:6361;top:-3286;width:1334;height:12" type="#_x0000_t75" stroked="false">
                <v:imagedata r:id="rId1751" o:title=""/>
              </v:shape>
              <v:shape style="position:absolute;left:7681;top:-3286;width:1925;height:12" type="#_x0000_t75" stroked="false">
                <v:imagedata r:id="rId1752" o:title=""/>
              </v:shape>
              <v:shape style="position:absolute;left:9592;top:-3286;width:895;height:12" type="#_x0000_t75" stroked="false">
                <v:imagedata r:id="rId1772" o:title=""/>
              </v:shape>
            </v:group>
            <v:group style="position:absolute;left:10478;top:-3279;width:10;height:2" coordorigin="10478,-3279" coordsize="10,2">
              <v:shape style="position:absolute;left:10478;top:-3279;width:10;height:2" coordorigin="10478,-3279" coordsize="10,0" path="m10478,-3279l10488,-3279e" filled="false" stroked="true" strokeweight=".47998pt" strokecolor="#000000">
                <v:path arrowok="t"/>
              </v:shape>
            </v:group>
            <v:group style="position:absolute;left:9597;top:-3274;width:10;height:20" coordorigin="9597,-3274" coordsize="10,20">
              <v:shape style="position:absolute;left:9597;top:-3274;width:10;height:20" coordorigin="9597,-3274" coordsize="10,20" path="m9597,-3255l9607,-3255,9607,-3274,9597,-3274,9597,-3255xe" filled="true" fillcolor="#000000" stroked="false">
                <v:path arrowok="t"/>
                <v:fill type="solid"/>
              </v:shape>
            </v:group>
            <v:group style="position:absolute;left:9597;top:-3255;width:10;height:20" coordorigin="9597,-3255" coordsize="10,20">
              <v:shape style="position:absolute;left:9597;top:-3255;width:10;height:20" coordorigin="9597,-3255" coordsize="10,20" path="m9597,-3235l9607,-3235,9607,-3255,9597,-3255,9597,-3235xe" filled="true" fillcolor="#000000" stroked="false">
                <v:path arrowok="t"/>
                <v:fill type="solid"/>
              </v:shape>
            </v:group>
            <v:group style="position:absolute;left:9597;top:-3235;width:10;height:20" coordorigin="9597,-3235" coordsize="10,20">
              <v:shape style="position:absolute;left:9597;top:-3235;width:10;height:20" coordorigin="9597,-3235" coordsize="10,20" path="m9597,-3216l9607,-3216,9607,-3235,9597,-3235,9597,-3216xe" filled="true" fillcolor="#000000" stroked="false">
                <v:path arrowok="t"/>
                <v:fill type="solid"/>
              </v:shape>
            </v:group>
            <v:group style="position:absolute;left:9597;top:-3216;width:10;height:20" coordorigin="9597,-3216" coordsize="10,20">
              <v:shape style="position:absolute;left:9597;top:-3216;width:10;height:20" coordorigin="9597,-3216" coordsize="10,20" path="m9597,-3197l9607,-3197,9607,-3216,9597,-3216,9597,-3197xe" filled="true" fillcolor="#000000" stroked="false">
                <v:path arrowok="t"/>
                <v:fill type="solid"/>
              </v:shape>
            </v:group>
            <v:group style="position:absolute;left:9597;top:-3197;width:10;height:20" coordorigin="9597,-3197" coordsize="10,20">
              <v:shape style="position:absolute;left:9597;top:-3197;width:10;height:20" coordorigin="9597,-3197" coordsize="10,20" path="m9597,-3178l9607,-3178,9607,-3197,9597,-3197,9597,-3178xe" filled="true" fillcolor="#000000" stroked="false">
                <v:path arrowok="t"/>
                <v:fill type="solid"/>
              </v:shape>
            </v:group>
            <v:group style="position:absolute;left:9597;top:-3178;width:10;height:20" coordorigin="9597,-3178" coordsize="10,20">
              <v:shape style="position:absolute;left:9597;top:-3178;width:10;height:20" coordorigin="9597,-3178" coordsize="10,20" path="m9597,-3159l9607,-3159,9607,-3178,9597,-3178,9597,-3159xe" filled="true" fillcolor="#000000" stroked="false">
                <v:path arrowok="t"/>
                <v:fill type="solid"/>
              </v:shape>
            </v:group>
            <v:group style="position:absolute;left:9597;top:-3159;width:10;height:20" coordorigin="9597,-3159" coordsize="10,20">
              <v:shape style="position:absolute;left:9597;top:-3159;width:10;height:20" coordorigin="9597,-3159" coordsize="10,20" path="m9597,-3139l9607,-3139,9607,-3159,9597,-3159,9597,-3139xe" filled="true" fillcolor="#000000" stroked="false">
                <v:path arrowok="t"/>
                <v:fill type="solid"/>
              </v:shape>
            </v:group>
            <v:group style="position:absolute;left:9597;top:-3139;width:10;height:20" coordorigin="9597,-3139" coordsize="10,20">
              <v:shape style="position:absolute;left:9597;top:-3139;width:10;height:20" coordorigin="9597,-3139" coordsize="10,20" path="m9597,-3120l9607,-3120,9607,-3139,9597,-3139,9597,-3120xe" filled="true" fillcolor="#000000" stroked="false">
                <v:path arrowok="t"/>
                <v:fill type="solid"/>
              </v:shape>
            </v:group>
            <v:group style="position:absolute;left:9597;top:-3120;width:10;height:20" coordorigin="9597,-3120" coordsize="10,20">
              <v:shape style="position:absolute;left:9597;top:-3120;width:10;height:20" coordorigin="9597,-3120" coordsize="10,20" path="m9597,-3101l9607,-3101,9607,-3120,9597,-3120,9597,-3101xe" filled="true" fillcolor="#000000" stroked="false">
                <v:path arrowok="t"/>
                <v:fill type="solid"/>
              </v:shape>
            </v:group>
            <v:group style="position:absolute;left:9597;top:-3101;width:10;height:20" coordorigin="9597,-3101" coordsize="10,20">
              <v:shape style="position:absolute;left:9597;top:-3101;width:10;height:20" coordorigin="9597,-3101" coordsize="10,20" path="m9597,-3082l9607,-3082,9607,-3101,9597,-3101,9597,-3082xe" filled="true" fillcolor="#000000" stroked="false">
                <v:path arrowok="t"/>
                <v:fill type="solid"/>
              </v:shape>
            </v:group>
            <v:group style="position:absolute;left:9597;top:-3082;width:10;height:20" coordorigin="9597,-3082" coordsize="10,20">
              <v:shape style="position:absolute;left:9597;top:-3082;width:10;height:20" coordorigin="9597,-3082" coordsize="10,20" path="m9597,-3063l9607,-3063,9607,-3082,9597,-3082,9597,-3063xe" filled="true" fillcolor="#000000" stroked="false">
                <v:path arrowok="t"/>
                <v:fill type="solid"/>
              </v:shape>
            </v:group>
            <v:group style="position:absolute;left:9597;top:-3063;width:10;height:20" coordorigin="9597,-3063" coordsize="10,20">
              <v:shape style="position:absolute;left:9597;top:-3063;width:10;height:20" coordorigin="9597,-3063" coordsize="10,20" path="m9597,-3043l9607,-3043,9607,-3063,9597,-3063,9597,-3043xe" filled="true" fillcolor="#000000" stroked="false">
                <v:path arrowok="t"/>
                <v:fill type="solid"/>
              </v:shape>
            </v:group>
            <v:group style="position:absolute;left:9597;top:-3043;width:10;height:20" coordorigin="9597,-3043" coordsize="10,20">
              <v:shape style="position:absolute;left:9597;top:-3043;width:10;height:20" coordorigin="9597,-3043" coordsize="10,20" path="m9597,-3024l9607,-3024,9607,-3043,9597,-3043,9597,-3024xe" filled="true" fillcolor="#000000" stroked="false">
                <v:path arrowok="t"/>
                <v:fill type="solid"/>
              </v:shape>
            </v:group>
            <v:group style="position:absolute;left:9597;top:-3024;width:10;height:20" coordorigin="9597,-3024" coordsize="10,20">
              <v:shape style="position:absolute;left:9597;top:-3024;width:10;height:20" coordorigin="9597,-3024" coordsize="10,20" path="m9597,-3005l9607,-3005,9607,-3024,9597,-3024,9597,-3005xe" filled="true" fillcolor="#000000" stroked="false">
                <v:path arrowok="t"/>
                <v:fill type="solid"/>
              </v:shape>
            </v:group>
            <v:group style="position:absolute;left:9597;top:-3005;width:10;height:20" coordorigin="9597,-3005" coordsize="10,20">
              <v:shape style="position:absolute;left:9597;top:-3005;width:10;height:20" coordorigin="9597,-3005" coordsize="10,20" path="m9597,-2986l9607,-2986,9607,-3005,9597,-3005,9597,-2986xe" filled="true" fillcolor="#000000" stroked="false">
                <v:path arrowok="t"/>
                <v:fill type="solid"/>
              </v:shape>
            </v:group>
            <v:group style="position:absolute;left:9597;top:-2986;width:10;height:20" coordorigin="9597,-2986" coordsize="10,20">
              <v:shape style="position:absolute;left:9597;top:-2986;width:10;height:20" coordorigin="9597,-2986" coordsize="10,20" path="m9597,-2967l9607,-2967,9607,-2986,9597,-2986,9597,-2967xe" filled="true" fillcolor="#000000" stroked="false">
                <v:path arrowok="t"/>
                <v:fill type="solid"/>
              </v:shape>
            </v:group>
            <v:group style="position:absolute;left:9597;top:-2967;width:10;height:20" coordorigin="9597,-2967" coordsize="10,20">
              <v:shape style="position:absolute;left:9597;top:-2967;width:10;height:20" coordorigin="9597,-2967" coordsize="10,20" path="m9597,-2947l9607,-2947,9607,-2967,9597,-2967,9597,-2947xe" filled="true" fillcolor="#000000" stroked="false">
                <v:path arrowok="t"/>
                <v:fill type="solid"/>
              </v:shape>
            </v:group>
            <v:group style="position:absolute;left:9597;top:-2947;width:10;height:20" coordorigin="9597,-2947" coordsize="10,20">
              <v:shape style="position:absolute;left:9597;top:-2947;width:10;height:20" coordorigin="9597,-2947" coordsize="10,20" path="m9597,-2928l9607,-2928,9607,-2947,9597,-2947,9597,-2928xe" filled="true" fillcolor="#000000" stroked="false">
                <v:path arrowok="t"/>
                <v:fill type="solid"/>
              </v:shape>
            </v:group>
            <v:group style="position:absolute;left:9597;top:-2928;width:10;height:20" coordorigin="9597,-2928" coordsize="10,20">
              <v:shape style="position:absolute;left:9597;top:-2928;width:10;height:20" coordorigin="9597,-2928" coordsize="10,20" path="m9597,-2909l9607,-2909,9607,-2928,9597,-2928,9597,-2909xe" filled="true" fillcolor="#000000" stroked="false">
                <v:path arrowok="t"/>
                <v:fill type="solid"/>
              </v:shape>
            </v:group>
            <v:group style="position:absolute;left:9597;top:-2909;width:10;height:20" coordorigin="9597,-2909" coordsize="10,20">
              <v:shape style="position:absolute;left:9597;top:-2909;width:10;height:20" coordorigin="9597,-2909" coordsize="10,20" path="m9597,-2890l9607,-2890,9607,-2909,9597,-2909,9597,-2890xe" filled="true" fillcolor="#000000" stroked="false">
                <v:path arrowok="t"/>
                <v:fill type="solid"/>
              </v:shape>
            </v:group>
            <v:group style="position:absolute;left:9597;top:-2890;width:10;height:20" coordorigin="9597,-2890" coordsize="10,20">
              <v:shape style="position:absolute;left:9597;top:-2890;width:10;height:20" coordorigin="9597,-2890" coordsize="10,20" path="m9597,-2871l9607,-2871,9607,-2890,9597,-2890,9597,-2871xe" filled="true" fillcolor="#000000" stroked="false">
                <v:path arrowok="t"/>
                <v:fill type="solid"/>
              </v:shape>
            </v:group>
            <v:group style="position:absolute;left:10478;top:-3274;width:10;height:20" coordorigin="10478,-3274" coordsize="10,20">
              <v:shape style="position:absolute;left:10478;top:-3274;width:10;height:20" coordorigin="10478,-3274" coordsize="10,20" path="m10478,-3255l10488,-3255,10488,-3274,10478,-3274,10478,-3255xe" filled="true" fillcolor="#000000" stroked="false">
                <v:path arrowok="t"/>
                <v:fill type="solid"/>
              </v:shape>
            </v:group>
            <v:group style="position:absolute;left:10478;top:-3255;width:10;height:20" coordorigin="10478,-3255" coordsize="10,20">
              <v:shape style="position:absolute;left:10478;top:-3255;width:10;height:20" coordorigin="10478,-3255" coordsize="10,20" path="m10478,-3235l10488,-3235,10488,-3255,10478,-3255,10478,-3235xe" filled="true" fillcolor="#000000" stroked="false">
                <v:path arrowok="t"/>
                <v:fill type="solid"/>
              </v:shape>
            </v:group>
            <v:group style="position:absolute;left:10478;top:-3235;width:10;height:20" coordorigin="10478,-3235" coordsize="10,20">
              <v:shape style="position:absolute;left:10478;top:-3235;width:10;height:20" coordorigin="10478,-3235" coordsize="10,20" path="m10478,-3216l10488,-3216,10488,-3235,10478,-3235,10478,-3216xe" filled="true" fillcolor="#000000" stroked="false">
                <v:path arrowok="t"/>
                <v:fill type="solid"/>
              </v:shape>
            </v:group>
            <v:group style="position:absolute;left:10478;top:-3216;width:10;height:20" coordorigin="10478,-3216" coordsize="10,20">
              <v:shape style="position:absolute;left:10478;top:-3216;width:10;height:20" coordorigin="10478,-3216" coordsize="10,20" path="m10478,-3197l10488,-3197,10488,-3216,10478,-3216,10478,-3197xe" filled="true" fillcolor="#000000" stroked="false">
                <v:path arrowok="t"/>
                <v:fill type="solid"/>
              </v:shape>
            </v:group>
            <v:group style="position:absolute;left:10478;top:-3197;width:10;height:20" coordorigin="10478,-3197" coordsize="10,20">
              <v:shape style="position:absolute;left:10478;top:-3197;width:10;height:20" coordorigin="10478,-3197" coordsize="10,20" path="m10478,-3178l10488,-3178,10488,-3197,10478,-3197,10478,-3178xe" filled="true" fillcolor="#000000" stroked="false">
                <v:path arrowok="t"/>
                <v:fill type="solid"/>
              </v:shape>
            </v:group>
            <v:group style="position:absolute;left:10478;top:-3178;width:10;height:20" coordorigin="10478,-3178" coordsize="10,20">
              <v:shape style="position:absolute;left:10478;top:-3178;width:10;height:20" coordorigin="10478,-3178" coordsize="10,20" path="m10478,-3159l10488,-3159,10488,-3178,10478,-3178,10478,-3159xe" filled="true" fillcolor="#000000" stroked="false">
                <v:path arrowok="t"/>
                <v:fill type="solid"/>
              </v:shape>
            </v:group>
            <v:group style="position:absolute;left:10478;top:-3159;width:10;height:20" coordorigin="10478,-3159" coordsize="10,20">
              <v:shape style="position:absolute;left:10478;top:-3159;width:10;height:20" coordorigin="10478,-3159" coordsize="10,20" path="m10478,-3139l10488,-3139,10488,-3159,10478,-3159,10478,-3139xe" filled="true" fillcolor="#000000" stroked="false">
                <v:path arrowok="t"/>
                <v:fill type="solid"/>
              </v:shape>
            </v:group>
            <v:group style="position:absolute;left:10478;top:-3139;width:10;height:20" coordorigin="10478,-3139" coordsize="10,20">
              <v:shape style="position:absolute;left:10478;top:-3139;width:10;height:20" coordorigin="10478,-3139" coordsize="10,20" path="m10478,-3120l10488,-3120,10488,-3139,10478,-3139,10478,-3120xe" filled="true" fillcolor="#000000" stroked="false">
                <v:path arrowok="t"/>
                <v:fill type="solid"/>
              </v:shape>
            </v:group>
            <v:group style="position:absolute;left:10478;top:-3120;width:10;height:20" coordorigin="10478,-3120" coordsize="10,20">
              <v:shape style="position:absolute;left:10478;top:-3120;width:10;height:20" coordorigin="10478,-3120" coordsize="10,20" path="m10478,-3101l10488,-3101,10488,-3120,10478,-3120,10478,-3101xe" filled="true" fillcolor="#000000" stroked="false">
                <v:path arrowok="t"/>
                <v:fill type="solid"/>
              </v:shape>
            </v:group>
            <v:group style="position:absolute;left:10478;top:-3101;width:10;height:20" coordorigin="10478,-3101" coordsize="10,20">
              <v:shape style="position:absolute;left:10478;top:-3101;width:10;height:20" coordorigin="10478,-3101" coordsize="10,20" path="m10478,-3082l10488,-3082,10488,-3101,10478,-3101,10478,-3082xe" filled="true" fillcolor="#000000" stroked="false">
                <v:path arrowok="t"/>
                <v:fill type="solid"/>
              </v:shape>
            </v:group>
            <v:group style="position:absolute;left:10478;top:-3082;width:10;height:20" coordorigin="10478,-3082" coordsize="10,20">
              <v:shape style="position:absolute;left:10478;top:-3082;width:10;height:20" coordorigin="10478,-3082" coordsize="10,20" path="m10478,-3063l10488,-3063,10488,-3082,10478,-3082,10478,-3063xe" filled="true" fillcolor="#000000" stroked="false">
                <v:path arrowok="t"/>
                <v:fill type="solid"/>
              </v:shape>
            </v:group>
            <v:group style="position:absolute;left:10478;top:-3063;width:10;height:20" coordorigin="10478,-3063" coordsize="10,20">
              <v:shape style="position:absolute;left:10478;top:-3063;width:10;height:20" coordorigin="10478,-3063" coordsize="10,20" path="m10478,-3043l10488,-3043,10488,-3063,10478,-3063,10478,-3043xe" filled="true" fillcolor="#000000" stroked="false">
                <v:path arrowok="t"/>
                <v:fill type="solid"/>
              </v:shape>
            </v:group>
            <v:group style="position:absolute;left:10478;top:-3043;width:10;height:20" coordorigin="10478,-3043" coordsize="10,20">
              <v:shape style="position:absolute;left:10478;top:-3043;width:10;height:20" coordorigin="10478,-3043" coordsize="10,20" path="m10478,-3024l10488,-3024,10488,-3043,10478,-3043,10478,-3024xe" filled="true" fillcolor="#000000" stroked="false">
                <v:path arrowok="t"/>
                <v:fill type="solid"/>
              </v:shape>
            </v:group>
            <v:group style="position:absolute;left:10478;top:-3024;width:10;height:20" coordorigin="10478,-3024" coordsize="10,20">
              <v:shape style="position:absolute;left:10478;top:-3024;width:10;height:20" coordorigin="10478,-3024" coordsize="10,20" path="m10478,-3005l10488,-3005,10488,-3024,10478,-3024,10478,-3005xe" filled="true" fillcolor="#000000" stroked="false">
                <v:path arrowok="t"/>
                <v:fill type="solid"/>
              </v:shape>
            </v:group>
            <v:group style="position:absolute;left:10478;top:-3005;width:10;height:20" coordorigin="10478,-3005" coordsize="10,20">
              <v:shape style="position:absolute;left:10478;top:-3005;width:10;height:20" coordorigin="10478,-3005" coordsize="10,20" path="m10478,-2986l10488,-2986,10488,-3005,10478,-3005,10478,-2986xe" filled="true" fillcolor="#000000" stroked="false">
                <v:path arrowok="t"/>
                <v:fill type="solid"/>
              </v:shape>
            </v:group>
            <v:group style="position:absolute;left:10478;top:-2986;width:10;height:20" coordorigin="10478,-2986" coordsize="10,20">
              <v:shape style="position:absolute;left:10478;top:-2986;width:10;height:20" coordorigin="10478,-2986" coordsize="10,20" path="m10478,-2967l10488,-2967,10488,-2986,10478,-2986,10478,-2967xe" filled="true" fillcolor="#000000" stroked="false">
                <v:path arrowok="t"/>
                <v:fill type="solid"/>
              </v:shape>
            </v:group>
            <v:group style="position:absolute;left:10478;top:-2967;width:10;height:20" coordorigin="10478,-2967" coordsize="10,20">
              <v:shape style="position:absolute;left:10478;top:-2967;width:10;height:20" coordorigin="10478,-2967" coordsize="10,20" path="m10478,-2947l10488,-2947,10488,-2967,10478,-2967,10478,-2947xe" filled="true" fillcolor="#000000" stroked="false">
                <v:path arrowok="t"/>
                <v:fill type="solid"/>
              </v:shape>
            </v:group>
            <v:group style="position:absolute;left:10478;top:-2947;width:10;height:20" coordorigin="10478,-2947" coordsize="10,20">
              <v:shape style="position:absolute;left:10478;top:-2947;width:10;height:20" coordorigin="10478,-2947" coordsize="10,20" path="m10478,-2928l10488,-2928,10488,-2947,10478,-2947,10478,-2928xe" filled="true" fillcolor="#000000" stroked="false">
                <v:path arrowok="t"/>
                <v:fill type="solid"/>
              </v:shape>
            </v:group>
            <v:group style="position:absolute;left:10478;top:-2928;width:10;height:20" coordorigin="10478,-2928" coordsize="10,20">
              <v:shape style="position:absolute;left:10478;top:-2928;width:10;height:20" coordorigin="10478,-2928" coordsize="10,20" path="m10478,-2909l10488,-2909,10488,-2928,10478,-2928,10478,-2909xe" filled="true" fillcolor="#000000" stroked="false">
                <v:path arrowok="t"/>
                <v:fill type="solid"/>
              </v:shape>
            </v:group>
            <v:group style="position:absolute;left:10478;top:-2909;width:10;height:20" coordorigin="10478,-2909" coordsize="10,20">
              <v:shape style="position:absolute;left:10478;top:-2909;width:10;height:20" coordorigin="10478,-2909" coordsize="10,20" path="m10478,-2890l10488,-2890,10488,-2909,10478,-2909,10478,-2890xe" filled="true" fillcolor="#000000" stroked="false">
                <v:path arrowok="t"/>
                <v:fill type="solid"/>
              </v:shape>
            </v:group>
            <v:group style="position:absolute;left:10478;top:-2890;width:10;height:20" coordorigin="10478,-2890" coordsize="10,20">
              <v:shape style="position:absolute;left:10478;top:-2890;width:10;height:20" coordorigin="10478,-2890" coordsize="10,20" path="m10478,-2871l10488,-2871,10488,-2890,10478,-2890,10478,-2871xe" filled="true" fillcolor="#000000" stroked="false">
                <v:path arrowok="t"/>
                <v:fill type="solid"/>
              </v:shape>
              <v:shape style="position:absolute;left:1013;top:-2967;width:3030;height:108" type="#_x0000_t75" stroked="false">
                <v:imagedata r:id="rId1748" o:title=""/>
              </v:shape>
              <v:shape style="position:absolute;left:4019;top:-2871;width:1243;height:12" type="#_x0000_t75" stroked="false">
                <v:imagedata r:id="rId1749" o:title=""/>
              </v:shape>
              <v:shape style="position:absolute;left:5247;top:-2871;width:1128;height:12" type="#_x0000_t75" stroked="false">
                <v:imagedata r:id="rId1773" o:title=""/>
              </v:shape>
              <v:shape style="position:absolute;left:6361;top:-2871;width:1334;height:12" type="#_x0000_t75" stroked="false">
                <v:imagedata r:id="rId1751" o:title=""/>
              </v:shape>
              <v:shape style="position:absolute;left:7681;top:-2871;width:1925;height:12" type="#_x0000_t75" stroked="false">
                <v:imagedata r:id="rId1752" o:title=""/>
              </v:shape>
              <v:shape style="position:absolute;left:9592;top:-2871;width:895;height:12" type="#_x0000_t75" stroked="false">
                <v:imagedata r:id="rId1772" o:title=""/>
              </v:shape>
            </v:group>
            <v:group style="position:absolute;left:10478;top:-2863;width:10;height:2" coordorigin="10478,-2863" coordsize="10,2">
              <v:shape style="position:absolute;left:10478;top:-2863;width:10;height:2" coordorigin="10478,-2863" coordsize="10,0" path="m10478,-2863l10488,-2863e" filled="false" stroked="true" strokeweight=".47998pt" strokecolor="#000000">
                <v:path arrowok="t"/>
              </v:shape>
            </v:group>
            <v:group style="position:absolute;left:9597;top:-2859;width:10;height:20" coordorigin="9597,-2859" coordsize="10,20">
              <v:shape style="position:absolute;left:9597;top:-2859;width:10;height:20" coordorigin="9597,-2859" coordsize="10,20" path="m9597,-2839l9607,-2839,9607,-2859,9597,-2859,9597,-2839xe" filled="true" fillcolor="#000000" stroked="false">
                <v:path arrowok="t"/>
                <v:fill type="solid"/>
              </v:shape>
            </v:group>
            <v:group style="position:absolute;left:9597;top:-2839;width:10;height:20" coordorigin="9597,-2839" coordsize="10,20">
              <v:shape style="position:absolute;left:9597;top:-2839;width:10;height:20" coordorigin="9597,-2839" coordsize="10,20" path="m9597,-2820l9607,-2820,9607,-2839,9597,-2839,9597,-2820xe" filled="true" fillcolor="#000000" stroked="false">
                <v:path arrowok="t"/>
                <v:fill type="solid"/>
              </v:shape>
            </v:group>
            <v:group style="position:absolute;left:9597;top:-2820;width:10;height:20" coordorigin="9597,-2820" coordsize="10,20">
              <v:shape style="position:absolute;left:9597;top:-2820;width:10;height:20" coordorigin="9597,-2820" coordsize="10,20" path="m9597,-2801l9607,-2801,9607,-2820,9597,-2820,9597,-2801xe" filled="true" fillcolor="#000000" stroked="false">
                <v:path arrowok="t"/>
                <v:fill type="solid"/>
              </v:shape>
            </v:group>
            <v:group style="position:absolute;left:9597;top:-2801;width:10;height:20" coordorigin="9597,-2801" coordsize="10,20">
              <v:shape style="position:absolute;left:9597;top:-2801;width:10;height:20" coordorigin="9597,-2801" coordsize="10,20" path="m9597,-2782l9607,-2782,9607,-2801,9597,-2801,9597,-2782xe" filled="true" fillcolor="#000000" stroked="false">
                <v:path arrowok="t"/>
                <v:fill type="solid"/>
              </v:shape>
            </v:group>
            <v:group style="position:absolute;left:9597;top:-2782;width:10;height:20" coordorigin="9597,-2782" coordsize="10,20">
              <v:shape style="position:absolute;left:9597;top:-2782;width:10;height:20" coordorigin="9597,-2782" coordsize="10,20" path="m9597,-2763l9607,-2763,9607,-2782,9597,-2782,9597,-2763xe" filled="true" fillcolor="#000000" stroked="false">
                <v:path arrowok="t"/>
                <v:fill type="solid"/>
              </v:shape>
            </v:group>
            <v:group style="position:absolute;left:9597;top:-2763;width:10;height:20" coordorigin="9597,-2763" coordsize="10,20">
              <v:shape style="position:absolute;left:9597;top:-2763;width:10;height:20" coordorigin="9597,-2763" coordsize="10,20" path="m9597,-2743l9607,-2743,9607,-2763,9597,-2763,9597,-2743xe" filled="true" fillcolor="#000000" stroked="false">
                <v:path arrowok="t"/>
                <v:fill type="solid"/>
              </v:shape>
            </v:group>
            <v:group style="position:absolute;left:9597;top:-2743;width:10;height:20" coordorigin="9597,-2743" coordsize="10,20">
              <v:shape style="position:absolute;left:9597;top:-2743;width:10;height:20" coordorigin="9597,-2743" coordsize="10,20" path="m9597,-2724l9607,-2724,9607,-2743,9597,-2743,9597,-2724xe" filled="true" fillcolor="#000000" stroked="false">
                <v:path arrowok="t"/>
                <v:fill type="solid"/>
              </v:shape>
            </v:group>
            <v:group style="position:absolute;left:9597;top:-2724;width:10;height:20" coordorigin="9597,-2724" coordsize="10,20">
              <v:shape style="position:absolute;left:9597;top:-2724;width:10;height:20" coordorigin="9597,-2724" coordsize="10,20" path="m9597,-2705l9607,-2705,9607,-2724,9597,-2724,9597,-2705xe" filled="true" fillcolor="#000000" stroked="false">
                <v:path arrowok="t"/>
                <v:fill type="solid"/>
              </v:shape>
            </v:group>
            <v:group style="position:absolute;left:9597;top:-2705;width:10;height:20" coordorigin="9597,-2705" coordsize="10,20">
              <v:shape style="position:absolute;left:9597;top:-2705;width:10;height:20" coordorigin="9597,-2705" coordsize="10,20" path="m9597,-2686l9607,-2686,9607,-2705,9597,-2705,9597,-2686xe" filled="true" fillcolor="#000000" stroked="false">
                <v:path arrowok="t"/>
                <v:fill type="solid"/>
              </v:shape>
            </v:group>
            <v:group style="position:absolute;left:9597;top:-2686;width:10;height:20" coordorigin="9597,-2686" coordsize="10,20">
              <v:shape style="position:absolute;left:9597;top:-2686;width:10;height:20" coordorigin="9597,-2686" coordsize="10,20" path="m9597,-2667l9607,-2667,9607,-2686,9597,-2686,9597,-2667xe" filled="true" fillcolor="#000000" stroked="false">
                <v:path arrowok="t"/>
                <v:fill type="solid"/>
              </v:shape>
            </v:group>
            <v:group style="position:absolute;left:9597;top:-2667;width:10;height:20" coordorigin="9597,-2667" coordsize="10,20">
              <v:shape style="position:absolute;left:9597;top:-2667;width:10;height:20" coordorigin="9597,-2667" coordsize="10,20" path="m9597,-2647l9607,-2647,9607,-2667,9597,-2667,9597,-2647xe" filled="true" fillcolor="#000000" stroked="false">
                <v:path arrowok="t"/>
                <v:fill type="solid"/>
              </v:shape>
            </v:group>
            <v:group style="position:absolute;left:9597;top:-2647;width:10;height:20" coordorigin="9597,-2647" coordsize="10,20">
              <v:shape style="position:absolute;left:9597;top:-2647;width:10;height:20" coordorigin="9597,-2647" coordsize="10,20" path="m9597,-2628l9607,-2628,9607,-2647,9597,-2647,9597,-2628xe" filled="true" fillcolor="#000000" stroked="false">
                <v:path arrowok="t"/>
                <v:fill type="solid"/>
              </v:shape>
            </v:group>
            <v:group style="position:absolute;left:9597;top:-2628;width:10;height:20" coordorigin="9597,-2628" coordsize="10,20">
              <v:shape style="position:absolute;left:9597;top:-2628;width:10;height:20" coordorigin="9597,-2628" coordsize="10,20" path="m9597,-2609l9607,-2609,9607,-2628,9597,-2628,9597,-2609xe" filled="true" fillcolor="#000000" stroked="false">
                <v:path arrowok="t"/>
                <v:fill type="solid"/>
              </v:shape>
            </v:group>
            <v:group style="position:absolute;left:9597;top:-2609;width:10;height:20" coordorigin="9597,-2609" coordsize="10,20">
              <v:shape style="position:absolute;left:9597;top:-2609;width:10;height:20" coordorigin="9597,-2609" coordsize="10,20" path="m9597,-2590l9607,-2590,9607,-2609,9597,-2609,9597,-2590xe" filled="true" fillcolor="#000000" stroked="false">
                <v:path arrowok="t"/>
                <v:fill type="solid"/>
              </v:shape>
            </v:group>
            <v:group style="position:absolute;left:9597;top:-2590;width:10;height:20" coordorigin="9597,-2590" coordsize="10,20">
              <v:shape style="position:absolute;left:9597;top:-2590;width:10;height:20" coordorigin="9597,-2590" coordsize="10,20" path="m9597,-2571l9607,-2571,9607,-2590,9597,-2590,9597,-2571xe" filled="true" fillcolor="#000000" stroked="false">
                <v:path arrowok="t"/>
                <v:fill type="solid"/>
              </v:shape>
            </v:group>
            <v:group style="position:absolute;left:9597;top:-2571;width:10;height:20" coordorigin="9597,-2571" coordsize="10,20">
              <v:shape style="position:absolute;left:9597;top:-2571;width:10;height:20" coordorigin="9597,-2571" coordsize="10,20" path="m9597,-2551l9607,-2551,9607,-2571,9597,-2571,9597,-2551xe" filled="true" fillcolor="#000000" stroked="false">
                <v:path arrowok="t"/>
                <v:fill type="solid"/>
              </v:shape>
            </v:group>
            <v:group style="position:absolute;left:9597;top:-2551;width:10;height:20" coordorigin="9597,-2551" coordsize="10,20">
              <v:shape style="position:absolute;left:9597;top:-2551;width:10;height:20" coordorigin="9597,-2551" coordsize="10,20" path="m9597,-2532l9607,-2532,9607,-2551,9597,-2551,9597,-2532xe" filled="true" fillcolor="#000000" stroked="false">
                <v:path arrowok="t"/>
                <v:fill type="solid"/>
              </v:shape>
            </v:group>
            <v:group style="position:absolute;left:9597;top:-2532;width:10;height:20" coordorigin="9597,-2532" coordsize="10,20">
              <v:shape style="position:absolute;left:9597;top:-2532;width:10;height:20" coordorigin="9597,-2532" coordsize="10,20" path="m9597,-2513l9607,-2513,9607,-2532,9597,-2532,9597,-2513xe" filled="true" fillcolor="#000000" stroked="false">
                <v:path arrowok="t"/>
                <v:fill type="solid"/>
              </v:shape>
            </v:group>
            <v:group style="position:absolute;left:9597;top:-2513;width:10;height:20" coordorigin="9597,-2513" coordsize="10,20">
              <v:shape style="position:absolute;left:9597;top:-2513;width:10;height:20" coordorigin="9597,-2513" coordsize="10,20" path="m9597,-2494l9607,-2494,9607,-2513,9597,-2513,9597,-2494xe" filled="true" fillcolor="#000000" stroked="false">
                <v:path arrowok="t"/>
                <v:fill type="solid"/>
              </v:shape>
            </v:group>
            <v:group style="position:absolute;left:9597;top:-2494;width:10;height:20" coordorigin="9597,-2494" coordsize="10,20">
              <v:shape style="position:absolute;left:9597;top:-2494;width:10;height:20" coordorigin="9597,-2494" coordsize="10,20" path="m9597,-2475l9607,-2475,9607,-2494,9597,-2494,9597,-2475xe" filled="true" fillcolor="#000000" stroked="false">
                <v:path arrowok="t"/>
                <v:fill type="solid"/>
              </v:shape>
            </v:group>
            <v:group style="position:absolute;left:9597;top:-2475;width:10;height:20" coordorigin="9597,-2475" coordsize="10,20">
              <v:shape style="position:absolute;left:9597;top:-2475;width:10;height:20" coordorigin="9597,-2475" coordsize="10,20" path="m9597,-2455l9607,-2455,9607,-2475,9597,-2475,9597,-2455xe" filled="true" fillcolor="#000000" stroked="false">
                <v:path arrowok="t"/>
                <v:fill type="solid"/>
              </v:shape>
            </v:group>
            <v:group style="position:absolute;left:9597;top:-2455;width:10;height:20" coordorigin="9597,-2455" coordsize="10,20">
              <v:shape style="position:absolute;left:9597;top:-2455;width:10;height:20" coordorigin="9597,-2455" coordsize="10,20" path="m9597,-2436l9607,-2436,9607,-2455,9597,-2455,9597,-2436xe" filled="true" fillcolor="#000000" stroked="false">
                <v:path arrowok="t"/>
                <v:fill type="solid"/>
              </v:shape>
            </v:group>
            <v:group style="position:absolute;left:9597;top:-2436;width:10;height:20" coordorigin="9597,-2436" coordsize="10,20">
              <v:shape style="position:absolute;left:9597;top:-2436;width:10;height:20" coordorigin="9597,-2436" coordsize="10,20" path="m9597,-2417l9607,-2417,9607,-2436,9597,-2436,9597,-2417xe" filled="true" fillcolor="#000000" stroked="false">
                <v:path arrowok="t"/>
                <v:fill type="solid"/>
              </v:shape>
            </v:group>
            <v:group style="position:absolute;left:9597;top:-2417;width:10;height:20" coordorigin="9597,-2417" coordsize="10,20">
              <v:shape style="position:absolute;left:9597;top:-2417;width:10;height:20" coordorigin="9597,-2417" coordsize="10,20" path="m9597,-2398l9607,-2398,9607,-2417,9597,-2417,9597,-2398xe" filled="true" fillcolor="#000000" stroked="false">
                <v:path arrowok="t"/>
                <v:fill type="solid"/>
              </v:shape>
            </v:group>
            <v:group style="position:absolute;left:9597;top:-2398;width:10;height:20" coordorigin="9597,-2398" coordsize="10,20">
              <v:shape style="position:absolute;left:9597;top:-2398;width:10;height:20" coordorigin="9597,-2398" coordsize="10,20" path="m9597,-2379l9607,-2379,9607,-2398,9597,-2398,9597,-2379xe" filled="true" fillcolor="#000000" stroked="false">
                <v:path arrowok="t"/>
                <v:fill type="solid"/>
              </v:shape>
            </v:group>
            <v:group style="position:absolute;left:9597;top:-2379;width:10;height:20" coordorigin="9597,-2379" coordsize="10,20">
              <v:shape style="position:absolute;left:9597;top:-2379;width:10;height:20" coordorigin="9597,-2379" coordsize="10,20" path="m9597,-2359l9607,-2359,9607,-2379,9597,-2379,9597,-2359xe" filled="true" fillcolor="#000000" stroked="false">
                <v:path arrowok="t"/>
                <v:fill type="solid"/>
              </v:shape>
            </v:group>
            <v:group style="position:absolute;left:9597;top:-2359;width:10;height:20" coordorigin="9597,-2359" coordsize="10,20">
              <v:shape style="position:absolute;left:9597;top:-2359;width:10;height:20" coordorigin="9597,-2359" coordsize="10,20" path="m9597,-2340l9607,-2340,9607,-2359,9597,-2359,9597,-2340xe" filled="true" fillcolor="#000000" stroked="false">
                <v:path arrowok="t"/>
                <v:fill type="solid"/>
              </v:shape>
            </v:group>
            <v:group style="position:absolute;left:9597;top:-2340;width:10;height:20" coordorigin="9597,-2340" coordsize="10,20">
              <v:shape style="position:absolute;left:9597;top:-2340;width:10;height:20" coordorigin="9597,-2340" coordsize="10,20" path="m9597,-2321l9607,-2321,9607,-2340,9597,-2340,9597,-2321xe" filled="true" fillcolor="#000000" stroked="false">
                <v:path arrowok="t"/>
                <v:fill type="solid"/>
              </v:shape>
            </v:group>
            <v:group style="position:absolute;left:9597;top:-2321;width:10;height:20" coordorigin="9597,-2321" coordsize="10,20">
              <v:shape style="position:absolute;left:9597;top:-2321;width:10;height:20" coordorigin="9597,-2321" coordsize="10,20" path="m9597,-2302l9607,-2302,9607,-2321,9597,-2321,9597,-2302xe" filled="true" fillcolor="#000000" stroked="false">
                <v:path arrowok="t"/>
                <v:fill type="solid"/>
              </v:shape>
            </v:group>
            <v:group style="position:absolute;left:9597;top:-2302;width:10;height:20" coordorigin="9597,-2302" coordsize="10,20">
              <v:shape style="position:absolute;left:9597;top:-2302;width:10;height:20" coordorigin="9597,-2302" coordsize="10,20" path="m9597,-2283l9607,-2283,9607,-2302,9597,-2302,9597,-2283xe" filled="true" fillcolor="#000000" stroked="false">
                <v:path arrowok="t"/>
                <v:fill type="solid"/>
              </v:shape>
            </v:group>
            <v:group style="position:absolute;left:9597;top:-2283;width:10;height:20" coordorigin="9597,-2283" coordsize="10,20">
              <v:shape style="position:absolute;left:9597;top:-2283;width:10;height:20" coordorigin="9597,-2283" coordsize="10,20" path="m9597,-2263l9607,-2263,9607,-2283,9597,-2283,9597,-2263xe" filled="true" fillcolor="#000000" stroked="false">
                <v:path arrowok="t"/>
                <v:fill type="solid"/>
              </v:shape>
            </v:group>
            <v:group style="position:absolute;left:9597;top:-2263;width:10;height:20" coordorigin="9597,-2263" coordsize="10,20">
              <v:shape style="position:absolute;left:9597;top:-2263;width:10;height:20" coordorigin="9597,-2263" coordsize="10,20" path="m9597,-2244l9607,-2244,9607,-2263,9597,-2263,9597,-2244xe" filled="true" fillcolor="#000000" stroked="false">
                <v:path arrowok="t"/>
                <v:fill type="solid"/>
              </v:shape>
            </v:group>
            <v:group style="position:absolute;left:9597;top:-2239;width:10;height:2" coordorigin="9597,-2239" coordsize="10,2">
              <v:shape style="position:absolute;left:9597;top:-2239;width:10;height:2" coordorigin="9597,-2239" coordsize="10,0" path="m9597,-2239l9607,-2239e" filled="false" stroked="true" strokeweight=".47998pt" strokecolor="#000000">
                <v:path arrowok="t"/>
              </v:shape>
            </v:group>
            <v:group style="position:absolute;left:10478;top:-2859;width:10;height:20" coordorigin="10478,-2859" coordsize="10,20">
              <v:shape style="position:absolute;left:10478;top:-2859;width:10;height:20" coordorigin="10478,-2859" coordsize="10,20" path="m10478,-2839l10488,-2839,10488,-2859,10478,-2859,10478,-2839xe" filled="true" fillcolor="#000000" stroked="false">
                <v:path arrowok="t"/>
                <v:fill type="solid"/>
              </v:shape>
            </v:group>
            <v:group style="position:absolute;left:10478;top:-2839;width:10;height:20" coordorigin="10478,-2839" coordsize="10,20">
              <v:shape style="position:absolute;left:10478;top:-2839;width:10;height:20" coordorigin="10478,-2839" coordsize="10,20" path="m10478,-2820l10488,-2820,10488,-2839,10478,-2839,10478,-2820xe" filled="true" fillcolor="#000000" stroked="false">
                <v:path arrowok="t"/>
                <v:fill type="solid"/>
              </v:shape>
            </v:group>
            <v:group style="position:absolute;left:10478;top:-2820;width:10;height:20" coordorigin="10478,-2820" coordsize="10,20">
              <v:shape style="position:absolute;left:10478;top:-2820;width:10;height:20" coordorigin="10478,-2820" coordsize="10,20" path="m10478,-2801l10488,-2801,10488,-2820,10478,-2820,10478,-2801xe" filled="true" fillcolor="#000000" stroked="false">
                <v:path arrowok="t"/>
                <v:fill type="solid"/>
              </v:shape>
            </v:group>
            <v:group style="position:absolute;left:10478;top:-2801;width:10;height:20" coordorigin="10478,-2801" coordsize="10,20">
              <v:shape style="position:absolute;left:10478;top:-2801;width:10;height:20" coordorigin="10478,-2801" coordsize="10,20" path="m10478,-2782l10488,-2782,10488,-2801,10478,-2801,10478,-2782xe" filled="true" fillcolor="#000000" stroked="false">
                <v:path arrowok="t"/>
                <v:fill type="solid"/>
              </v:shape>
            </v:group>
            <v:group style="position:absolute;left:10478;top:-2782;width:10;height:20" coordorigin="10478,-2782" coordsize="10,20">
              <v:shape style="position:absolute;left:10478;top:-2782;width:10;height:20" coordorigin="10478,-2782" coordsize="10,20" path="m10478,-2763l10488,-2763,10488,-2782,10478,-2782,10478,-2763xe" filled="true" fillcolor="#000000" stroked="false">
                <v:path arrowok="t"/>
                <v:fill type="solid"/>
              </v:shape>
            </v:group>
            <v:group style="position:absolute;left:10478;top:-2763;width:10;height:20" coordorigin="10478,-2763" coordsize="10,20">
              <v:shape style="position:absolute;left:10478;top:-2763;width:10;height:20" coordorigin="10478,-2763" coordsize="10,20" path="m10478,-2743l10488,-2743,10488,-2763,10478,-2763,10478,-2743xe" filled="true" fillcolor="#000000" stroked="false">
                <v:path arrowok="t"/>
                <v:fill type="solid"/>
              </v:shape>
            </v:group>
            <v:group style="position:absolute;left:10478;top:-2743;width:10;height:20" coordorigin="10478,-2743" coordsize="10,20">
              <v:shape style="position:absolute;left:10478;top:-2743;width:10;height:20" coordorigin="10478,-2743" coordsize="10,20" path="m10478,-2724l10488,-2724,10488,-2743,10478,-2743,10478,-2724xe" filled="true" fillcolor="#000000" stroked="false">
                <v:path arrowok="t"/>
                <v:fill type="solid"/>
              </v:shape>
            </v:group>
            <v:group style="position:absolute;left:10478;top:-2724;width:10;height:20" coordorigin="10478,-2724" coordsize="10,20">
              <v:shape style="position:absolute;left:10478;top:-2724;width:10;height:20" coordorigin="10478,-2724" coordsize="10,20" path="m10478,-2705l10488,-2705,10488,-2724,10478,-2724,10478,-2705xe" filled="true" fillcolor="#000000" stroked="false">
                <v:path arrowok="t"/>
                <v:fill type="solid"/>
              </v:shape>
            </v:group>
            <v:group style="position:absolute;left:10478;top:-2705;width:10;height:20" coordorigin="10478,-2705" coordsize="10,20">
              <v:shape style="position:absolute;left:10478;top:-2705;width:10;height:20" coordorigin="10478,-2705" coordsize="10,20" path="m10478,-2686l10488,-2686,10488,-2705,10478,-2705,10478,-2686xe" filled="true" fillcolor="#000000" stroked="false">
                <v:path arrowok="t"/>
                <v:fill type="solid"/>
              </v:shape>
            </v:group>
            <v:group style="position:absolute;left:10478;top:-2686;width:10;height:20" coordorigin="10478,-2686" coordsize="10,20">
              <v:shape style="position:absolute;left:10478;top:-2686;width:10;height:20" coordorigin="10478,-2686" coordsize="10,20" path="m10478,-2667l10488,-2667,10488,-2686,10478,-2686,10478,-2667xe" filled="true" fillcolor="#000000" stroked="false">
                <v:path arrowok="t"/>
                <v:fill type="solid"/>
              </v:shape>
            </v:group>
            <v:group style="position:absolute;left:10478;top:-2667;width:10;height:20" coordorigin="10478,-2667" coordsize="10,20">
              <v:shape style="position:absolute;left:10478;top:-2667;width:10;height:20" coordorigin="10478,-2667" coordsize="10,20" path="m10478,-2647l10488,-2647,10488,-2667,10478,-2667,10478,-2647xe" filled="true" fillcolor="#000000" stroked="false">
                <v:path arrowok="t"/>
                <v:fill type="solid"/>
              </v:shape>
            </v:group>
            <v:group style="position:absolute;left:10478;top:-2647;width:10;height:20" coordorigin="10478,-2647" coordsize="10,20">
              <v:shape style="position:absolute;left:10478;top:-2647;width:10;height:20" coordorigin="10478,-2647" coordsize="10,20" path="m10478,-2628l10488,-2628,10488,-2647,10478,-2647,10478,-2628xe" filled="true" fillcolor="#000000" stroked="false">
                <v:path arrowok="t"/>
                <v:fill type="solid"/>
              </v:shape>
            </v:group>
            <v:group style="position:absolute;left:10478;top:-2628;width:10;height:20" coordorigin="10478,-2628" coordsize="10,20">
              <v:shape style="position:absolute;left:10478;top:-2628;width:10;height:20" coordorigin="10478,-2628" coordsize="10,20" path="m10478,-2609l10488,-2609,10488,-2628,10478,-2628,10478,-2609xe" filled="true" fillcolor="#000000" stroked="false">
                <v:path arrowok="t"/>
                <v:fill type="solid"/>
              </v:shape>
            </v:group>
            <v:group style="position:absolute;left:10478;top:-2609;width:10;height:20" coordorigin="10478,-2609" coordsize="10,20">
              <v:shape style="position:absolute;left:10478;top:-2609;width:10;height:20" coordorigin="10478,-2609" coordsize="10,20" path="m10478,-2590l10488,-2590,10488,-2609,10478,-2609,10478,-2590xe" filled="true" fillcolor="#000000" stroked="false">
                <v:path arrowok="t"/>
                <v:fill type="solid"/>
              </v:shape>
            </v:group>
            <v:group style="position:absolute;left:10478;top:-2590;width:10;height:20" coordorigin="10478,-2590" coordsize="10,20">
              <v:shape style="position:absolute;left:10478;top:-2590;width:10;height:20" coordorigin="10478,-2590" coordsize="10,20" path="m10478,-2571l10488,-2571,10488,-2590,10478,-2590,10478,-2571xe" filled="true" fillcolor="#000000" stroked="false">
                <v:path arrowok="t"/>
                <v:fill type="solid"/>
              </v:shape>
            </v:group>
            <v:group style="position:absolute;left:10478;top:-2571;width:10;height:20" coordorigin="10478,-2571" coordsize="10,20">
              <v:shape style="position:absolute;left:10478;top:-2571;width:10;height:20" coordorigin="10478,-2571" coordsize="10,20" path="m10478,-2551l10488,-2551,10488,-2571,10478,-2571,10478,-2551xe" filled="true" fillcolor="#000000" stroked="false">
                <v:path arrowok="t"/>
                <v:fill type="solid"/>
              </v:shape>
            </v:group>
            <v:group style="position:absolute;left:10478;top:-2551;width:10;height:20" coordorigin="10478,-2551" coordsize="10,20">
              <v:shape style="position:absolute;left:10478;top:-2551;width:10;height:20" coordorigin="10478,-2551" coordsize="10,20" path="m10478,-2532l10488,-2532,10488,-2551,10478,-2551,10478,-2532xe" filled="true" fillcolor="#000000" stroked="false">
                <v:path arrowok="t"/>
                <v:fill type="solid"/>
              </v:shape>
            </v:group>
            <v:group style="position:absolute;left:10478;top:-2532;width:10;height:20" coordorigin="10478,-2532" coordsize="10,20">
              <v:shape style="position:absolute;left:10478;top:-2532;width:10;height:20" coordorigin="10478,-2532" coordsize="10,20" path="m10478,-2513l10488,-2513,10488,-2532,10478,-2532,10478,-2513xe" filled="true" fillcolor="#000000" stroked="false">
                <v:path arrowok="t"/>
                <v:fill type="solid"/>
              </v:shape>
            </v:group>
            <v:group style="position:absolute;left:10478;top:-2513;width:10;height:20" coordorigin="10478,-2513" coordsize="10,20">
              <v:shape style="position:absolute;left:10478;top:-2513;width:10;height:20" coordorigin="10478,-2513" coordsize="10,20" path="m10478,-2494l10488,-2494,10488,-2513,10478,-2513,10478,-2494xe" filled="true" fillcolor="#000000" stroked="false">
                <v:path arrowok="t"/>
                <v:fill type="solid"/>
              </v:shape>
            </v:group>
            <v:group style="position:absolute;left:10478;top:-2494;width:10;height:20" coordorigin="10478,-2494" coordsize="10,20">
              <v:shape style="position:absolute;left:10478;top:-2494;width:10;height:20" coordorigin="10478,-2494" coordsize="10,20" path="m10478,-2475l10488,-2475,10488,-2494,10478,-2494,10478,-2475xe" filled="true" fillcolor="#000000" stroked="false">
                <v:path arrowok="t"/>
                <v:fill type="solid"/>
              </v:shape>
            </v:group>
            <v:group style="position:absolute;left:10478;top:-2475;width:10;height:20" coordorigin="10478,-2475" coordsize="10,20">
              <v:shape style="position:absolute;left:10478;top:-2475;width:10;height:20" coordorigin="10478,-2475" coordsize="10,20" path="m10478,-2455l10488,-2455,10488,-2475,10478,-2475,10478,-2455xe" filled="true" fillcolor="#000000" stroked="false">
                <v:path arrowok="t"/>
                <v:fill type="solid"/>
              </v:shape>
            </v:group>
            <v:group style="position:absolute;left:10478;top:-2455;width:10;height:20" coordorigin="10478,-2455" coordsize="10,20">
              <v:shape style="position:absolute;left:10478;top:-2455;width:10;height:20" coordorigin="10478,-2455" coordsize="10,20" path="m10478,-2436l10488,-2436,10488,-2455,10478,-2455,10478,-2436xe" filled="true" fillcolor="#000000" stroked="false">
                <v:path arrowok="t"/>
                <v:fill type="solid"/>
              </v:shape>
            </v:group>
            <v:group style="position:absolute;left:10478;top:-2436;width:10;height:20" coordorigin="10478,-2436" coordsize="10,20">
              <v:shape style="position:absolute;left:10478;top:-2436;width:10;height:20" coordorigin="10478,-2436" coordsize="10,20" path="m10478,-2417l10488,-2417,10488,-2436,10478,-2436,10478,-2417xe" filled="true" fillcolor="#000000" stroked="false">
                <v:path arrowok="t"/>
                <v:fill type="solid"/>
              </v:shape>
            </v:group>
            <v:group style="position:absolute;left:10478;top:-2417;width:10;height:20" coordorigin="10478,-2417" coordsize="10,20">
              <v:shape style="position:absolute;left:10478;top:-2417;width:10;height:20" coordorigin="10478,-2417" coordsize="10,20" path="m10478,-2398l10488,-2398,10488,-2417,10478,-2417,10478,-2398xe" filled="true" fillcolor="#000000" stroked="false">
                <v:path arrowok="t"/>
                <v:fill type="solid"/>
              </v:shape>
            </v:group>
            <v:group style="position:absolute;left:10478;top:-2398;width:10;height:20" coordorigin="10478,-2398" coordsize="10,20">
              <v:shape style="position:absolute;left:10478;top:-2398;width:10;height:20" coordorigin="10478,-2398" coordsize="10,20" path="m10478,-2379l10488,-2379,10488,-2398,10478,-2398,10478,-2379xe" filled="true" fillcolor="#000000" stroked="false">
                <v:path arrowok="t"/>
                <v:fill type="solid"/>
              </v:shape>
            </v:group>
            <v:group style="position:absolute;left:10478;top:-2379;width:10;height:20" coordorigin="10478,-2379" coordsize="10,20">
              <v:shape style="position:absolute;left:10478;top:-2379;width:10;height:20" coordorigin="10478,-2379" coordsize="10,20" path="m10478,-2359l10488,-2359,10488,-2379,10478,-2379,10478,-2359xe" filled="true" fillcolor="#000000" stroked="false">
                <v:path arrowok="t"/>
                <v:fill type="solid"/>
              </v:shape>
            </v:group>
            <v:group style="position:absolute;left:10478;top:-2359;width:10;height:20" coordorigin="10478,-2359" coordsize="10,20">
              <v:shape style="position:absolute;left:10478;top:-2359;width:10;height:20" coordorigin="10478,-2359" coordsize="10,20" path="m10478,-2340l10488,-2340,10488,-2359,10478,-2359,10478,-2340xe" filled="true" fillcolor="#000000" stroked="false">
                <v:path arrowok="t"/>
                <v:fill type="solid"/>
              </v:shape>
            </v:group>
            <v:group style="position:absolute;left:10478;top:-2340;width:10;height:20" coordorigin="10478,-2340" coordsize="10,20">
              <v:shape style="position:absolute;left:10478;top:-2340;width:10;height:20" coordorigin="10478,-2340" coordsize="10,20" path="m10478,-2321l10488,-2321,10488,-2340,10478,-2340,10478,-2321xe" filled="true" fillcolor="#000000" stroked="false">
                <v:path arrowok="t"/>
                <v:fill type="solid"/>
              </v:shape>
            </v:group>
            <v:group style="position:absolute;left:10478;top:-2321;width:10;height:20" coordorigin="10478,-2321" coordsize="10,20">
              <v:shape style="position:absolute;left:10478;top:-2321;width:10;height:20" coordorigin="10478,-2321" coordsize="10,20" path="m10478,-2302l10488,-2302,10488,-2321,10478,-2321,10478,-2302xe" filled="true" fillcolor="#000000" stroked="false">
                <v:path arrowok="t"/>
                <v:fill type="solid"/>
              </v:shape>
            </v:group>
            <v:group style="position:absolute;left:10478;top:-2302;width:10;height:20" coordorigin="10478,-2302" coordsize="10,20">
              <v:shape style="position:absolute;left:10478;top:-2302;width:10;height:20" coordorigin="10478,-2302" coordsize="10,20" path="m10478,-2283l10488,-2283,10488,-2302,10478,-2302,10478,-2283xe" filled="true" fillcolor="#000000" stroked="false">
                <v:path arrowok="t"/>
                <v:fill type="solid"/>
              </v:shape>
            </v:group>
            <v:group style="position:absolute;left:10478;top:-2283;width:10;height:20" coordorigin="10478,-2283" coordsize="10,20">
              <v:shape style="position:absolute;left:10478;top:-2283;width:10;height:20" coordorigin="10478,-2283" coordsize="10,20" path="m10478,-2263l10488,-2263,10488,-2283,10478,-2283,10478,-2263xe" filled="true" fillcolor="#000000" stroked="false">
                <v:path arrowok="t"/>
                <v:fill type="solid"/>
              </v:shape>
            </v:group>
            <v:group style="position:absolute;left:10478;top:-2263;width:10;height:20" coordorigin="10478,-2263" coordsize="10,20">
              <v:shape style="position:absolute;left:10478;top:-2263;width:10;height:20" coordorigin="10478,-2263" coordsize="10,20" path="m10478,-2244l10488,-2244,10488,-2263,10478,-2263,10478,-2244xe" filled="true" fillcolor="#000000" stroked="false">
                <v:path arrowok="t"/>
                <v:fill type="solid"/>
              </v:shape>
            </v:group>
            <v:group style="position:absolute;left:10478;top:-2239;width:10;height:2" coordorigin="10478,-2239" coordsize="10,2">
              <v:shape style="position:absolute;left:10478;top:-2239;width:10;height:2" coordorigin="10478,-2239" coordsize="10,0" path="m10478,-2239l10488,-2239e" filled="false" stroked="true" strokeweight=".47998pt" strokecolor="#000000">
                <v:path arrowok="t"/>
              </v:shape>
              <v:shape style="position:absolute;left:1027;top:-2235;width:2996;height:10" type="#_x0000_t75" stroked="false">
                <v:imagedata r:id="rId1743" o:title=""/>
              </v:shape>
              <v:shape style="position:absolute;left:4019;top:-2235;width:1234;height:10" type="#_x0000_t75" stroked="false">
                <v:imagedata r:id="rId1739" o:title=""/>
              </v:shape>
              <v:shape style="position:absolute;left:5247;top:-2235;width:1119;height:10" type="#_x0000_t75" stroked="false">
                <v:imagedata r:id="rId1740" o:title=""/>
              </v:shape>
              <v:shape style="position:absolute;left:6361;top:-2235;width:1325;height:10" type="#_x0000_t75" stroked="false">
                <v:imagedata r:id="rId1741" o:title=""/>
              </v:shape>
              <v:shape style="position:absolute;left:7681;top:-2235;width:2797;height:10" type="#_x0000_t75" stroked="false">
                <v:imagedata r:id="rId1774" o:title=""/>
              </v:shape>
            </v:group>
            <v:group style="position:absolute;left:10478;top:-2230;width:10;height:2" coordorigin="10478,-2230" coordsize="10,2">
              <v:shape style="position:absolute;left:10478;top:-2230;width:10;height:2" coordorigin="10478,-2230" coordsize="10,0" path="m10478,-2230l10488,-2230e" filled="false" stroked="true" strokeweight=".47998pt" strokecolor="#000000">
                <v:path arrowok="t"/>
              </v:shape>
            </v:group>
            <v:group style="position:absolute;left:9597;top:-2225;width:10;height:20" coordorigin="9597,-2225" coordsize="10,20">
              <v:shape style="position:absolute;left:9597;top:-2225;width:10;height:20" coordorigin="9597,-2225" coordsize="10,20" path="m9597,-2206l9607,-2206,9607,-2225,9597,-2225,9597,-2206xe" filled="true" fillcolor="#000000" stroked="false">
                <v:path arrowok="t"/>
                <v:fill type="solid"/>
              </v:shape>
            </v:group>
            <v:group style="position:absolute;left:9597;top:-2206;width:10;height:20" coordorigin="9597,-2206" coordsize="10,20">
              <v:shape style="position:absolute;left:9597;top:-2206;width:10;height:20" coordorigin="9597,-2206" coordsize="10,20" path="m9597,-2187l9607,-2187,9607,-2206,9597,-2206,9597,-2187xe" filled="true" fillcolor="#000000" stroked="false">
                <v:path arrowok="t"/>
                <v:fill type="solid"/>
              </v:shape>
            </v:group>
            <v:group style="position:absolute;left:9597;top:-2187;width:10;height:20" coordorigin="9597,-2187" coordsize="10,20">
              <v:shape style="position:absolute;left:9597;top:-2187;width:10;height:20" coordorigin="9597,-2187" coordsize="10,20" path="m9597,-2167l9607,-2167,9607,-2187,9597,-2187,9597,-2167xe" filled="true" fillcolor="#000000" stroked="false">
                <v:path arrowok="t"/>
                <v:fill type="solid"/>
              </v:shape>
            </v:group>
            <v:group style="position:absolute;left:9597;top:-2167;width:10;height:20" coordorigin="9597,-2167" coordsize="10,20">
              <v:shape style="position:absolute;left:9597;top:-2167;width:10;height:20" coordorigin="9597,-2167" coordsize="10,20" path="m9597,-2148l9607,-2148,9607,-2167,9597,-2167,9597,-2148xe" filled="true" fillcolor="#000000" stroked="false">
                <v:path arrowok="t"/>
                <v:fill type="solid"/>
              </v:shape>
            </v:group>
            <v:group style="position:absolute;left:9597;top:-2148;width:10;height:20" coordorigin="9597,-2148" coordsize="10,20">
              <v:shape style="position:absolute;left:9597;top:-2148;width:10;height:20" coordorigin="9597,-2148" coordsize="10,20" path="m9597,-2129l9607,-2129,9607,-2148,9597,-2148,9597,-2129xe" filled="true" fillcolor="#000000" stroked="false">
                <v:path arrowok="t"/>
                <v:fill type="solid"/>
              </v:shape>
            </v:group>
            <v:group style="position:absolute;left:9597;top:-2129;width:10;height:20" coordorigin="9597,-2129" coordsize="10,20">
              <v:shape style="position:absolute;left:9597;top:-2129;width:10;height:20" coordorigin="9597,-2129" coordsize="10,20" path="m9597,-2110l9607,-2110,9607,-2129,9597,-2129,9597,-2110xe" filled="true" fillcolor="#000000" stroked="false">
                <v:path arrowok="t"/>
                <v:fill type="solid"/>
              </v:shape>
            </v:group>
            <v:group style="position:absolute;left:9597;top:-2110;width:10;height:20" coordorigin="9597,-2110" coordsize="10,20">
              <v:shape style="position:absolute;left:9597;top:-2110;width:10;height:20" coordorigin="9597,-2110" coordsize="10,20" path="m9597,-2091l9607,-2091,9607,-2110,9597,-2110,9597,-2091xe" filled="true" fillcolor="#000000" stroked="false">
                <v:path arrowok="t"/>
                <v:fill type="solid"/>
              </v:shape>
            </v:group>
            <v:group style="position:absolute;left:9597;top:-2091;width:10;height:20" coordorigin="9597,-2091" coordsize="10,20">
              <v:shape style="position:absolute;left:9597;top:-2091;width:10;height:20" coordorigin="9597,-2091" coordsize="10,20" path="m9597,-2071l9607,-2071,9607,-2091,9597,-2091,9597,-2071xe" filled="true" fillcolor="#000000" stroked="false">
                <v:path arrowok="t"/>
                <v:fill type="solid"/>
              </v:shape>
            </v:group>
            <v:group style="position:absolute;left:9597;top:-2071;width:10;height:20" coordorigin="9597,-2071" coordsize="10,20">
              <v:shape style="position:absolute;left:9597;top:-2071;width:10;height:20" coordorigin="9597,-2071" coordsize="10,20" path="m9597,-2052l9607,-2052,9607,-2071,9597,-2071,9597,-2052xe" filled="true" fillcolor="#000000" stroked="false">
                <v:path arrowok="t"/>
                <v:fill type="solid"/>
              </v:shape>
            </v:group>
            <v:group style="position:absolute;left:9597;top:-2052;width:10;height:20" coordorigin="9597,-2052" coordsize="10,20">
              <v:shape style="position:absolute;left:9597;top:-2052;width:10;height:20" coordorigin="9597,-2052" coordsize="10,20" path="m9597,-2033l9607,-2033,9607,-2052,9597,-2052,9597,-2033xe" filled="true" fillcolor="#000000" stroked="false">
                <v:path arrowok="t"/>
                <v:fill type="solid"/>
              </v:shape>
            </v:group>
            <v:group style="position:absolute;left:9597;top:-2033;width:10;height:20" coordorigin="9597,-2033" coordsize="10,20">
              <v:shape style="position:absolute;left:9597;top:-2033;width:10;height:20" coordorigin="9597,-2033" coordsize="10,20" path="m9597,-2014l9607,-2014,9607,-2033,9597,-2033,9597,-2014xe" filled="true" fillcolor="#000000" stroked="false">
                <v:path arrowok="t"/>
                <v:fill type="solid"/>
              </v:shape>
            </v:group>
            <v:group style="position:absolute;left:9597;top:-2014;width:10;height:20" coordorigin="9597,-2014" coordsize="10,20">
              <v:shape style="position:absolute;left:9597;top:-2014;width:10;height:20" coordorigin="9597,-2014" coordsize="10,20" path="m9597,-1995l9607,-1995,9607,-2014,9597,-2014,9597,-1995xe" filled="true" fillcolor="#000000" stroked="false">
                <v:path arrowok="t"/>
                <v:fill type="solid"/>
              </v:shape>
            </v:group>
            <v:group style="position:absolute;left:9597;top:-1995;width:10;height:20" coordorigin="9597,-1995" coordsize="10,20">
              <v:shape style="position:absolute;left:9597;top:-1995;width:10;height:20" coordorigin="9597,-1995" coordsize="10,20" path="m9597,-1975l9607,-1975,9607,-1995,9597,-1995,9597,-1975xe" filled="true" fillcolor="#000000" stroked="false">
                <v:path arrowok="t"/>
                <v:fill type="solid"/>
              </v:shape>
            </v:group>
            <v:group style="position:absolute;left:9597;top:-1975;width:10;height:20" coordorigin="9597,-1975" coordsize="10,20">
              <v:shape style="position:absolute;left:9597;top:-1975;width:10;height:20" coordorigin="9597,-1975" coordsize="10,20" path="m9597,-1956l9607,-1956,9607,-1975,9597,-1975,9597,-1956xe" filled="true" fillcolor="#000000" stroked="false">
                <v:path arrowok="t"/>
                <v:fill type="solid"/>
              </v:shape>
            </v:group>
            <v:group style="position:absolute;left:9597;top:-1956;width:10;height:20" coordorigin="9597,-1956" coordsize="10,20">
              <v:shape style="position:absolute;left:9597;top:-1956;width:10;height:20" coordorigin="9597,-1956" coordsize="10,20" path="m9597,-1937l9607,-1937,9607,-1956,9597,-1956,9597,-1937xe" filled="true" fillcolor="#000000" stroked="false">
                <v:path arrowok="t"/>
                <v:fill type="solid"/>
              </v:shape>
            </v:group>
            <v:group style="position:absolute;left:9597;top:-1937;width:10;height:20" coordorigin="9597,-1937" coordsize="10,20">
              <v:shape style="position:absolute;left:9597;top:-1937;width:10;height:20" coordorigin="9597,-1937" coordsize="10,20" path="m9597,-1918l9607,-1918,9607,-1937,9597,-1937,9597,-1918xe" filled="true" fillcolor="#000000" stroked="false">
                <v:path arrowok="t"/>
                <v:fill type="solid"/>
              </v:shape>
            </v:group>
            <v:group style="position:absolute;left:9597;top:-1918;width:10;height:20" coordorigin="9597,-1918" coordsize="10,20">
              <v:shape style="position:absolute;left:9597;top:-1918;width:10;height:20" coordorigin="9597,-1918" coordsize="10,20" path="m9597,-1899l9607,-1899,9607,-1918,9597,-1918,9597,-1899xe" filled="true" fillcolor="#000000" stroked="false">
                <v:path arrowok="t"/>
                <v:fill type="solid"/>
              </v:shape>
            </v:group>
            <v:group style="position:absolute;left:9597;top:-1899;width:10;height:20" coordorigin="9597,-1899" coordsize="10,20">
              <v:shape style="position:absolute;left:9597;top:-1899;width:10;height:20" coordorigin="9597,-1899" coordsize="10,20" path="m9597,-1879l9607,-1879,9607,-1899,9597,-1899,9597,-1879xe" filled="true" fillcolor="#000000" stroked="false">
                <v:path arrowok="t"/>
                <v:fill type="solid"/>
              </v:shape>
            </v:group>
            <v:group style="position:absolute;left:9597;top:-1879;width:10;height:20" coordorigin="9597,-1879" coordsize="10,20">
              <v:shape style="position:absolute;left:9597;top:-1879;width:10;height:20" coordorigin="9597,-1879" coordsize="10,20" path="m9597,-1860l9607,-1860,9607,-1879,9597,-1879,9597,-1860xe" filled="true" fillcolor="#000000" stroked="false">
                <v:path arrowok="t"/>
                <v:fill type="solid"/>
              </v:shape>
            </v:group>
            <v:group style="position:absolute;left:9597;top:-1860;width:10;height:20" coordorigin="9597,-1860" coordsize="10,20">
              <v:shape style="position:absolute;left:9597;top:-1860;width:10;height:20" coordorigin="9597,-1860" coordsize="10,20" path="m9597,-1841l9607,-1841,9607,-1860,9597,-1860,9597,-1841xe" filled="true" fillcolor="#000000" stroked="false">
                <v:path arrowok="t"/>
                <v:fill type="solid"/>
              </v:shape>
            </v:group>
            <v:group style="position:absolute;left:9597;top:-1841;width:10;height:20" coordorigin="9597,-1841" coordsize="10,20">
              <v:shape style="position:absolute;left:9597;top:-1841;width:10;height:20" coordorigin="9597,-1841" coordsize="10,20" path="m9597,-1822l9607,-1822,9607,-1841,9597,-1841,9597,-1822xe" filled="true" fillcolor="#000000" stroked="false">
                <v:path arrowok="t"/>
                <v:fill type="solid"/>
              </v:shape>
            </v:group>
            <v:group style="position:absolute;left:10478;top:-2225;width:10;height:20" coordorigin="10478,-2225" coordsize="10,20">
              <v:shape style="position:absolute;left:10478;top:-2225;width:10;height:20" coordorigin="10478,-2225" coordsize="10,20" path="m10478,-2206l10488,-2206,10488,-2225,10478,-2225,10478,-2206xe" filled="true" fillcolor="#000000" stroked="false">
                <v:path arrowok="t"/>
                <v:fill type="solid"/>
              </v:shape>
            </v:group>
            <v:group style="position:absolute;left:10478;top:-2206;width:10;height:20" coordorigin="10478,-2206" coordsize="10,20">
              <v:shape style="position:absolute;left:10478;top:-2206;width:10;height:20" coordorigin="10478,-2206" coordsize="10,20" path="m10478,-2187l10488,-2187,10488,-2206,10478,-2206,10478,-2187xe" filled="true" fillcolor="#000000" stroked="false">
                <v:path arrowok="t"/>
                <v:fill type="solid"/>
              </v:shape>
            </v:group>
            <v:group style="position:absolute;left:10478;top:-2187;width:10;height:20" coordorigin="10478,-2187" coordsize="10,20">
              <v:shape style="position:absolute;left:10478;top:-2187;width:10;height:20" coordorigin="10478,-2187" coordsize="10,20" path="m10478,-2167l10488,-2167,10488,-2187,10478,-2187,10478,-2167xe" filled="true" fillcolor="#000000" stroked="false">
                <v:path arrowok="t"/>
                <v:fill type="solid"/>
              </v:shape>
            </v:group>
            <v:group style="position:absolute;left:10478;top:-2167;width:10;height:20" coordorigin="10478,-2167" coordsize="10,20">
              <v:shape style="position:absolute;left:10478;top:-2167;width:10;height:20" coordorigin="10478,-2167" coordsize="10,20" path="m10478,-2148l10488,-2148,10488,-2167,10478,-2167,10478,-2148xe" filled="true" fillcolor="#000000" stroked="false">
                <v:path arrowok="t"/>
                <v:fill type="solid"/>
              </v:shape>
            </v:group>
            <v:group style="position:absolute;left:10478;top:-2148;width:10;height:20" coordorigin="10478,-2148" coordsize="10,20">
              <v:shape style="position:absolute;left:10478;top:-2148;width:10;height:20" coordorigin="10478,-2148" coordsize="10,20" path="m10478,-2129l10488,-2129,10488,-2148,10478,-2148,10478,-2129xe" filled="true" fillcolor="#000000" stroked="false">
                <v:path arrowok="t"/>
                <v:fill type="solid"/>
              </v:shape>
            </v:group>
            <v:group style="position:absolute;left:10478;top:-2129;width:10;height:20" coordorigin="10478,-2129" coordsize="10,20">
              <v:shape style="position:absolute;left:10478;top:-2129;width:10;height:20" coordorigin="10478,-2129" coordsize="10,20" path="m10478,-2110l10488,-2110,10488,-2129,10478,-2129,10478,-2110xe" filled="true" fillcolor="#000000" stroked="false">
                <v:path arrowok="t"/>
                <v:fill type="solid"/>
              </v:shape>
            </v:group>
            <v:group style="position:absolute;left:10478;top:-2110;width:10;height:20" coordorigin="10478,-2110" coordsize="10,20">
              <v:shape style="position:absolute;left:10478;top:-2110;width:10;height:20" coordorigin="10478,-2110" coordsize="10,20" path="m10478,-2091l10488,-2091,10488,-2110,10478,-2110,10478,-2091xe" filled="true" fillcolor="#000000" stroked="false">
                <v:path arrowok="t"/>
                <v:fill type="solid"/>
              </v:shape>
            </v:group>
            <v:group style="position:absolute;left:10478;top:-2091;width:10;height:20" coordorigin="10478,-2091" coordsize="10,20">
              <v:shape style="position:absolute;left:10478;top:-2091;width:10;height:20" coordorigin="10478,-2091" coordsize="10,20" path="m10478,-2071l10488,-2071,10488,-2091,10478,-2091,10478,-2071xe" filled="true" fillcolor="#000000" stroked="false">
                <v:path arrowok="t"/>
                <v:fill type="solid"/>
              </v:shape>
            </v:group>
            <v:group style="position:absolute;left:10478;top:-2071;width:10;height:20" coordorigin="10478,-2071" coordsize="10,20">
              <v:shape style="position:absolute;left:10478;top:-2071;width:10;height:20" coordorigin="10478,-2071" coordsize="10,20" path="m10478,-2052l10488,-2052,10488,-2071,10478,-2071,10478,-2052xe" filled="true" fillcolor="#000000" stroked="false">
                <v:path arrowok="t"/>
                <v:fill type="solid"/>
              </v:shape>
            </v:group>
            <v:group style="position:absolute;left:10478;top:-2052;width:10;height:20" coordorigin="10478,-2052" coordsize="10,20">
              <v:shape style="position:absolute;left:10478;top:-2052;width:10;height:20" coordorigin="10478,-2052" coordsize="10,20" path="m10478,-2033l10488,-2033,10488,-2052,10478,-2052,10478,-2033xe" filled="true" fillcolor="#000000" stroked="false">
                <v:path arrowok="t"/>
                <v:fill type="solid"/>
              </v:shape>
            </v:group>
            <v:group style="position:absolute;left:10478;top:-2033;width:10;height:20" coordorigin="10478,-2033" coordsize="10,20">
              <v:shape style="position:absolute;left:10478;top:-2033;width:10;height:20" coordorigin="10478,-2033" coordsize="10,20" path="m10478,-2014l10488,-2014,10488,-2033,10478,-2033,10478,-2014xe" filled="true" fillcolor="#000000" stroked="false">
                <v:path arrowok="t"/>
                <v:fill type="solid"/>
              </v:shape>
            </v:group>
            <v:group style="position:absolute;left:10478;top:-2014;width:10;height:20" coordorigin="10478,-2014" coordsize="10,20">
              <v:shape style="position:absolute;left:10478;top:-2014;width:10;height:20" coordorigin="10478,-2014" coordsize="10,20" path="m10478,-1995l10488,-1995,10488,-2014,10478,-2014,10478,-1995xe" filled="true" fillcolor="#000000" stroked="false">
                <v:path arrowok="t"/>
                <v:fill type="solid"/>
              </v:shape>
            </v:group>
            <v:group style="position:absolute;left:10478;top:-1995;width:10;height:20" coordorigin="10478,-1995" coordsize="10,20">
              <v:shape style="position:absolute;left:10478;top:-1995;width:10;height:20" coordorigin="10478,-1995" coordsize="10,20" path="m10478,-1975l10488,-1975,10488,-1995,10478,-1995,10478,-1975xe" filled="true" fillcolor="#000000" stroked="false">
                <v:path arrowok="t"/>
                <v:fill type="solid"/>
              </v:shape>
            </v:group>
            <v:group style="position:absolute;left:10478;top:-1975;width:10;height:20" coordorigin="10478,-1975" coordsize="10,20">
              <v:shape style="position:absolute;left:10478;top:-1975;width:10;height:20" coordorigin="10478,-1975" coordsize="10,20" path="m10478,-1956l10488,-1956,10488,-1975,10478,-1975,10478,-1956xe" filled="true" fillcolor="#000000" stroked="false">
                <v:path arrowok="t"/>
                <v:fill type="solid"/>
              </v:shape>
            </v:group>
            <v:group style="position:absolute;left:10478;top:-1956;width:10;height:20" coordorigin="10478,-1956" coordsize="10,20">
              <v:shape style="position:absolute;left:10478;top:-1956;width:10;height:20" coordorigin="10478,-1956" coordsize="10,20" path="m10478,-1937l10488,-1937,10488,-1956,10478,-1956,10478,-1937xe" filled="true" fillcolor="#000000" stroked="false">
                <v:path arrowok="t"/>
                <v:fill type="solid"/>
              </v:shape>
            </v:group>
            <v:group style="position:absolute;left:10478;top:-1937;width:10;height:20" coordorigin="10478,-1937" coordsize="10,20">
              <v:shape style="position:absolute;left:10478;top:-1937;width:10;height:20" coordorigin="10478,-1937" coordsize="10,20" path="m10478,-1918l10488,-1918,10488,-1937,10478,-1937,10478,-1918xe" filled="true" fillcolor="#000000" stroked="false">
                <v:path arrowok="t"/>
                <v:fill type="solid"/>
              </v:shape>
            </v:group>
            <v:group style="position:absolute;left:10478;top:-1918;width:10;height:20" coordorigin="10478,-1918" coordsize="10,20">
              <v:shape style="position:absolute;left:10478;top:-1918;width:10;height:20" coordorigin="10478,-1918" coordsize="10,20" path="m10478,-1899l10488,-1899,10488,-1918,10478,-1918,10478,-1899xe" filled="true" fillcolor="#000000" stroked="false">
                <v:path arrowok="t"/>
                <v:fill type="solid"/>
              </v:shape>
            </v:group>
            <v:group style="position:absolute;left:10478;top:-1899;width:10;height:20" coordorigin="10478,-1899" coordsize="10,20">
              <v:shape style="position:absolute;left:10478;top:-1899;width:10;height:20" coordorigin="10478,-1899" coordsize="10,20" path="m10478,-1879l10488,-1879,10488,-1899,10478,-1899,10478,-1879xe" filled="true" fillcolor="#000000" stroked="false">
                <v:path arrowok="t"/>
                <v:fill type="solid"/>
              </v:shape>
            </v:group>
            <v:group style="position:absolute;left:10478;top:-1879;width:10;height:20" coordorigin="10478,-1879" coordsize="10,20">
              <v:shape style="position:absolute;left:10478;top:-1879;width:10;height:20" coordorigin="10478,-1879" coordsize="10,20" path="m10478,-1860l10488,-1860,10488,-1879,10478,-1879,10478,-1860xe" filled="true" fillcolor="#000000" stroked="false">
                <v:path arrowok="t"/>
                <v:fill type="solid"/>
              </v:shape>
            </v:group>
            <v:group style="position:absolute;left:10478;top:-1860;width:10;height:20" coordorigin="10478,-1860" coordsize="10,20">
              <v:shape style="position:absolute;left:10478;top:-1860;width:10;height:20" coordorigin="10478,-1860" coordsize="10,20" path="m10478,-1841l10488,-1841,10488,-1860,10478,-1860,10478,-1841xe" filled="true" fillcolor="#000000" stroked="false">
                <v:path arrowok="t"/>
                <v:fill type="solid"/>
              </v:shape>
            </v:group>
            <v:group style="position:absolute;left:10478;top:-1841;width:10;height:20" coordorigin="10478,-1841" coordsize="10,20">
              <v:shape style="position:absolute;left:10478;top:-1841;width:10;height:20" coordorigin="10478,-1841" coordsize="10,20" path="m10478,-1822l10488,-1822,10488,-1841,10478,-1841,10478,-1822xe" filled="true" fillcolor="#000000" stroked="false">
                <v:path arrowok="t"/>
                <v:fill type="solid"/>
              </v:shape>
            </v:group>
            <v:group style="position:absolute;left:10478;top:-1819;width:10;height:2" coordorigin="10478,-1819" coordsize="10,2">
              <v:shape style="position:absolute;left:10478;top:-1819;width:10;height:2" coordorigin="10478,-1819" coordsize="10,0" path="m10478,-1819l10488,-1819e" filled="false" stroked="true" strokeweight=".23999pt" strokecolor="#000000">
                <v:path arrowok="t"/>
              </v:shape>
              <v:shape style="position:absolute;left:1013;top:-1918;width:3030;height:110" type="#_x0000_t75" stroked="false">
                <v:imagedata r:id="rId1775" o:title=""/>
              </v:shape>
              <v:shape style="position:absolute;left:4019;top:-1822;width:1243;height:14" type="#_x0000_t75" stroked="false">
                <v:imagedata r:id="rId1776" o:title=""/>
              </v:shape>
              <v:shape style="position:absolute;left:5247;top:-1817;width:1119;height:10" type="#_x0000_t75" stroked="false">
                <v:imagedata r:id="rId1740" o:title=""/>
              </v:shape>
              <v:shape style="position:absolute;left:6361;top:-1817;width:1325;height:10" type="#_x0000_t75" stroked="false">
                <v:imagedata r:id="rId1741" o:title=""/>
              </v:shape>
              <v:shape style="position:absolute;left:7681;top:-1822;width:1925;height:14" type="#_x0000_t75" stroked="false">
                <v:imagedata r:id="rId1777" o:title=""/>
              </v:shape>
              <v:shape style="position:absolute;left:9592;top:-1817;width:886;height:10" type="#_x0000_t75" stroked="false">
                <v:imagedata r:id="rId1761" o:title=""/>
              </v:shape>
            </v:group>
            <v:group style="position:absolute;left:10478;top:-1812;width:10;height:2" coordorigin="10478,-1812" coordsize="10,2">
              <v:shape style="position:absolute;left:10478;top:-1812;width:10;height:2" coordorigin="10478,-1812" coordsize="10,0" path="m10478,-1812l10488,-1812e" filled="false" stroked="true" strokeweight=".47998pt" strokecolor="#000000">
                <v:path arrowok="t"/>
              </v:shape>
            </v:group>
            <v:group style="position:absolute;left:9597;top:-1807;width:10;height:20" coordorigin="9597,-1807" coordsize="10,20">
              <v:shape style="position:absolute;left:9597;top:-1807;width:10;height:20" coordorigin="9597,-1807" coordsize="10,20" path="m9597,-1788l9607,-1788,9607,-1807,9597,-1807,9597,-1788xe" filled="true" fillcolor="#000000" stroked="false">
                <v:path arrowok="t"/>
                <v:fill type="solid"/>
              </v:shape>
            </v:group>
            <v:group style="position:absolute;left:9597;top:-1788;width:10;height:20" coordorigin="9597,-1788" coordsize="10,20">
              <v:shape style="position:absolute;left:9597;top:-1788;width:10;height:20" coordorigin="9597,-1788" coordsize="10,20" path="m9597,-1769l9607,-1769,9607,-1788,9597,-1788,9597,-1769xe" filled="true" fillcolor="#000000" stroked="false">
                <v:path arrowok="t"/>
                <v:fill type="solid"/>
              </v:shape>
            </v:group>
            <v:group style="position:absolute;left:9597;top:-1769;width:10;height:20" coordorigin="9597,-1769" coordsize="10,20">
              <v:shape style="position:absolute;left:9597;top:-1769;width:10;height:20" coordorigin="9597,-1769" coordsize="10,20" path="m9597,-1750l9607,-1750,9607,-1769,9597,-1769,9597,-1750xe" filled="true" fillcolor="#000000" stroked="false">
                <v:path arrowok="t"/>
                <v:fill type="solid"/>
              </v:shape>
            </v:group>
            <v:group style="position:absolute;left:9597;top:-1750;width:10;height:20" coordorigin="9597,-1750" coordsize="10,20">
              <v:shape style="position:absolute;left:9597;top:-1750;width:10;height:20" coordorigin="9597,-1750" coordsize="10,20" path="m9597,-1731l9607,-1731,9607,-1750,9597,-1750,9597,-1731xe" filled="true" fillcolor="#000000" stroked="false">
                <v:path arrowok="t"/>
                <v:fill type="solid"/>
              </v:shape>
            </v:group>
            <v:group style="position:absolute;left:9597;top:-1731;width:10;height:20" coordorigin="9597,-1731" coordsize="10,20">
              <v:shape style="position:absolute;left:9597;top:-1731;width:10;height:20" coordorigin="9597,-1731" coordsize="10,20" path="m9597,-1711l9607,-1711,9607,-1731,9597,-1731,9597,-1711xe" filled="true" fillcolor="#000000" stroked="false">
                <v:path arrowok="t"/>
                <v:fill type="solid"/>
              </v:shape>
            </v:group>
            <v:group style="position:absolute;left:9597;top:-1711;width:10;height:20" coordorigin="9597,-1711" coordsize="10,20">
              <v:shape style="position:absolute;left:9597;top:-1711;width:10;height:20" coordorigin="9597,-1711" coordsize="10,20" path="m9597,-1692l9607,-1692,9607,-1711,9597,-1711,9597,-1692xe" filled="true" fillcolor="#000000" stroked="false">
                <v:path arrowok="t"/>
                <v:fill type="solid"/>
              </v:shape>
            </v:group>
            <v:group style="position:absolute;left:9597;top:-1692;width:10;height:20" coordorigin="9597,-1692" coordsize="10,20">
              <v:shape style="position:absolute;left:9597;top:-1692;width:10;height:20" coordorigin="9597,-1692" coordsize="10,20" path="m9597,-1673l9607,-1673,9607,-1692,9597,-1692,9597,-1673xe" filled="true" fillcolor="#000000" stroked="false">
                <v:path arrowok="t"/>
                <v:fill type="solid"/>
              </v:shape>
            </v:group>
            <v:group style="position:absolute;left:9597;top:-1673;width:10;height:20" coordorigin="9597,-1673" coordsize="10,20">
              <v:shape style="position:absolute;left:9597;top:-1673;width:10;height:20" coordorigin="9597,-1673" coordsize="10,20" path="m9597,-1654l9607,-1654,9607,-1673,9597,-1673,9597,-1654xe" filled="true" fillcolor="#000000" stroked="false">
                <v:path arrowok="t"/>
                <v:fill type="solid"/>
              </v:shape>
            </v:group>
            <v:group style="position:absolute;left:9597;top:-1654;width:10;height:20" coordorigin="9597,-1654" coordsize="10,20">
              <v:shape style="position:absolute;left:9597;top:-1654;width:10;height:20" coordorigin="9597,-1654" coordsize="10,20" path="m9597,-1635l9607,-1635,9607,-1654,9597,-1654,9597,-1635xe" filled="true" fillcolor="#000000" stroked="false">
                <v:path arrowok="t"/>
                <v:fill type="solid"/>
              </v:shape>
            </v:group>
            <v:group style="position:absolute;left:9597;top:-1635;width:10;height:20" coordorigin="9597,-1635" coordsize="10,20">
              <v:shape style="position:absolute;left:9597;top:-1635;width:10;height:20" coordorigin="9597,-1635" coordsize="10,20" path="m9597,-1615l9607,-1615,9607,-1635,9597,-1635,9597,-1615xe" filled="true" fillcolor="#000000" stroked="false">
                <v:path arrowok="t"/>
                <v:fill type="solid"/>
              </v:shape>
            </v:group>
            <v:group style="position:absolute;left:9597;top:-1615;width:10;height:20" coordorigin="9597,-1615" coordsize="10,20">
              <v:shape style="position:absolute;left:9597;top:-1615;width:10;height:20" coordorigin="9597,-1615" coordsize="10,20" path="m9597,-1596l9607,-1596,9607,-1615,9597,-1615,9597,-1596xe" filled="true" fillcolor="#000000" stroked="false">
                <v:path arrowok="t"/>
                <v:fill type="solid"/>
              </v:shape>
            </v:group>
            <v:group style="position:absolute;left:9597;top:-1596;width:10;height:20" coordorigin="9597,-1596" coordsize="10,20">
              <v:shape style="position:absolute;left:9597;top:-1596;width:10;height:20" coordorigin="9597,-1596" coordsize="10,20" path="m9597,-1577l9607,-1577,9607,-1596,9597,-1596,9597,-1577xe" filled="true" fillcolor="#000000" stroked="false">
                <v:path arrowok="t"/>
                <v:fill type="solid"/>
              </v:shape>
            </v:group>
            <v:group style="position:absolute;left:9597;top:-1577;width:10;height:20" coordorigin="9597,-1577" coordsize="10,20">
              <v:shape style="position:absolute;left:9597;top:-1577;width:10;height:20" coordorigin="9597,-1577" coordsize="10,20" path="m9597,-1558l9607,-1558,9607,-1577,9597,-1577,9597,-1558xe" filled="true" fillcolor="#000000" stroked="false">
                <v:path arrowok="t"/>
                <v:fill type="solid"/>
              </v:shape>
            </v:group>
            <v:group style="position:absolute;left:9597;top:-1558;width:10;height:20" coordorigin="9597,-1558" coordsize="10,20">
              <v:shape style="position:absolute;left:9597;top:-1558;width:10;height:20" coordorigin="9597,-1558" coordsize="10,20" path="m9597,-1539l9607,-1539,9607,-1558,9597,-1558,9597,-1539xe" filled="true" fillcolor="#000000" stroked="false">
                <v:path arrowok="t"/>
                <v:fill type="solid"/>
              </v:shape>
            </v:group>
            <v:group style="position:absolute;left:9597;top:-1539;width:10;height:20" coordorigin="9597,-1539" coordsize="10,20">
              <v:shape style="position:absolute;left:9597;top:-1539;width:10;height:20" coordorigin="9597,-1539" coordsize="10,20" path="m9597,-1519l9607,-1519,9607,-1539,9597,-1539,9597,-1519xe" filled="true" fillcolor="#000000" stroked="false">
                <v:path arrowok="t"/>
                <v:fill type="solid"/>
              </v:shape>
            </v:group>
            <v:group style="position:absolute;left:9597;top:-1519;width:10;height:20" coordorigin="9597,-1519" coordsize="10,20">
              <v:shape style="position:absolute;left:9597;top:-1519;width:10;height:20" coordorigin="9597,-1519" coordsize="10,20" path="m9597,-1500l9607,-1500,9607,-1519,9597,-1519,9597,-1500xe" filled="true" fillcolor="#000000" stroked="false">
                <v:path arrowok="t"/>
                <v:fill type="solid"/>
              </v:shape>
            </v:group>
            <v:group style="position:absolute;left:9597;top:-1500;width:10;height:20" coordorigin="9597,-1500" coordsize="10,20">
              <v:shape style="position:absolute;left:9597;top:-1500;width:10;height:20" coordorigin="9597,-1500" coordsize="10,20" path="m9597,-1481l9607,-1481,9607,-1500,9597,-1500,9597,-1481xe" filled="true" fillcolor="#000000" stroked="false">
                <v:path arrowok="t"/>
                <v:fill type="solid"/>
              </v:shape>
            </v:group>
            <v:group style="position:absolute;left:9597;top:-1481;width:10;height:20" coordorigin="9597,-1481" coordsize="10,20">
              <v:shape style="position:absolute;left:9597;top:-1481;width:10;height:20" coordorigin="9597,-1481" coordsize="10,20" path="m9597,-1462l9607,-1462,9607,-1481,9597,-1481,9597,-1462xe" filled="true" fillcolor="#000000" stroked="false">
                <v:path arrowok="t"/>
                <v:fill type="solid"/>
              </v:shape>
            </v:group>
            <v:group style="position:absolute;left:9597;top:-1462;width:10;height:20" coordorigin="9597,-1462" coordsize="10,20">
              <v:shape style="position:absolute;left:9597;top:-1462;width:10;height:20" coordorigin="9597,-1462" coordsize="10,20" path="m9597,-1443l9607,-1443,9607,-1462,9597,-1462,9597,-1443xe" filled="true" fillcolor="#000000" stroked="false">
                <v:path arrowok="t"/>
                <v:fill type="solid"/>
              </v:shape>
            </v:group>
            <v:group style="position:absolute;left:9597;top:-1443;width:10;height:20" coordorigin="9597,-1443" coordsize="10,20">
              <v:shape style="position:absolute;left:9597;top:-1443;width:10;height:20" coordorigin="9597,-1443" coordsize="10,20" path="m9597,-1423l9607,-1423,9607,-1443,9597,-1443,9597,-1423xe" filled="true" fillcolor="#000000" stroked="false">
                <v:path arrowok="t"/>
                <v:fill type="solid"/>
              </v:shape>
            </v:group>
            <v:group style="position:absolute;left:9597;top:-1423;width:10;height:20" coordorigin="9597,-1423" coordsize="10,20">
              <v:shape style="position:absolute;left:9597;top:-1423;width:10;height:20" coordorigin="9597,-1423" coordsize="10,20" path="m9597,-1404l9607,-1404,9607,-1423,9597,-1423,9597,-1404xe" filled="true" fillcolor="#000000" stroked="false">
                <v:path arrowok="t"/>
                <v:fill type="solid"/>
              </v:shape>
            </v:group>
            <v:group style="position:absolute;left:10478;top:-1807;width:10;height:20" coordorigin="10478,-1807" coordsize="10,20">
              <v:shape style="position:absolute;left:10478;top:-1807;width:10;height:20" coordorigin="10478,-1807" coordsize="10,20" path="m10478,-1788l10488,-1788,10488,-1807,10478,-1807,10478,-1788xe" filled="true" fillcolor="#000000" stroked="false">
                <v:path arrowok="t"/>
                <v:fill type="solid"/>
              </v:shape>
            </v:group>
            <v:group style="position:absolute;left:10478;top:-1788;width:10;height:20" coordorigin="10478,-1788" coordsize="10,20">
              <v:shape style="position:absolute;left:10478;top:-1788;width:10;height:20" coordorigin="10478,-1788" coordsize="10,20" path="m10478,-1769l10488,-1769,10488,-1788,10478,-1788,10478,-1769xe" filled="true" fillcolor="#000000" stroked="false">
                <v:path arrowok="t"/>
                <v:fill type="solid"/>
              </v:shape>
            </v:group>
            <v:group style="position:absolute;left:10478;top:-1769;width:10;height:20" coordorigin="10478,-1769" coordsize="10,20">
              <v:shape style="position:absolute;left:10478;top:-1769;width:10;height:20" coordorigin="10478,-1769" coordsize="10,20" path="m10478,-1750l10488,-1750,10488,-1769,10478,-1769,10478,-1750xe" filled="true" fillcolor="#000000" stroked="false">
                <v:path arrowok="t"/>
                <v:fill type="solid"/>
              </v:shape>
            </v:group>
            <v:group style="position:absolute;left:10478;top:-1750;width:10;height:20" coordorigin="10478,-1750" coordsize="10,20">
              <v:shape style="position:absolute;left:10478;top:-1750;width:10;height:20" coordorigin="10478,-1750" coordsize="10,20" path="m10478,-1731l10488,-1731,10488,-1750,10478,-1750,10478,-1731xe" filled="true" fillcolor="#000000" stroked="false">
                <v:path arrowok="t"/>
                <v:fill type="solid"/>
              </v:shape>
            </v:group>
            <v:group style="position:absolute;left:10478;top:-1731;width:10;height:20" coordorigin="10478,-1731" coordsize="10,20">
              <v:shape style="position:absolute;left:10478;top:-1731;width:10;height:20" coordorigin="10478,-1731" coordsize="10,20" path="m10478,-1711l10488,-1711,10488,-1731,10478,-1731,10478,-1711xe" filled="true" fillcolor="#000000" stroked="false">
                <v:path arrowok="t"/>
                <v:fill type="solid"/>
              </v:shape>
            </v:group>
            <v:group style="position:absolute;left:10478;top:-1711;width:10;height:20" coordorigin="10478,-1711" coordsize="10,20">
              <v:shape style="position:absolute;left:10478;top:-1711;width:10;height:20" coordorigin="10478,-1711" coordsize="10,20" path="m10478,-1692l10488,-1692,10488,-1711,10478,-1711,10478,-1692xe" filled="true" fillcolor="#000000" stroked="false">
                <v:path arrowok="t"/>
                <v:fill type="solid"/>
              </v:shape>
            </v:group>
            <v:group style="position:absolute;left:10478;top:-1692;width:10;height:20" coordorigin="10478,-1692" coordsize="10,20">
              <v:shape style="position:absolute;left:10478;top:-1692;width:10;height:20" coordorigin="10478,-1692" coordsize="10,20" path="m10478,-1673l10488,-1673,10488,-1692,10478,-1692,10478,-1673xe" filled="true" fillcolor="#000000" stroked="false">
                <v:path arrowok="t"/>
                <v:fill type="solid"/>
              </v:shape>
            </v:group>
            <v:group style="position:absolute;left:10478;top:-1673;width:10;height:20" coordorigin="10478,-1673" coordsize="10,20">
              <v:shape style="position:absolute;left:10478;top:-1673;width:10;height:20" coordorigin="10478,-1673" coordsize="10,20" path="m10478,-1654l10488,-1654,10488,-1673,10478,-1673,10478,-1654xe" filled="true" fillcolor="#000000" stroked="false">
                <v:path arrowok="t"/>
                <v:fill type="solid"/>
              </v:shape>
            </v:group>
            <v:group style="position:absolute;left:10478;top:-1654;width:10;height:20" coordorigin="10478,-1654" coordsize="10,20">
              <v:shape style="position:absolute;left:10478;top:-1654;width:10;height:20" coordorigin="10478,-1654" coordsize="10,20" path="m10478,-1635l10488,-1635,10488,-1654,10478,-1654,10478,-1635xe" filled="true" fillcolor="#000000" stroked="false">
                <v:path arrowok="t"/>
                <v:fill type="solid"/>
              </v:shape>
            </v:group>
            <v:group style="position:absolute;left:10478;top:-1635;width:10;height:20" coordorigin="10478,-1635" coordsize="10,20">
              <v:shape style="position:absolute;left:10478;top:-1635;width:10;height:20" coordorigin="10478,-1635" coordsize="10,20" path="m10478,-1615l10488,-1615,10488,-1635,10478,-1635,10478,-1615xe" filled="true" fillcolor="#000000" stroked="false">
                <v:path arrowok="t"/>
                <v:fill type="solid"/>
              </v:shape>
            </v:group>
            <v:group style="position:absolute;left:10478;top:-1615;width:10;height:20" coordorigin="10478,-1615" coordsize="10,20">
              <v:shape style="position:absolute;left:10478;top:-1615;width:10;height:20" coordorigin="10478,-1615" coordsize="10,20" path="m10478,-1596l10488,-1596,10488,-1615,10478,-1615,10478,-1596xe" filled="true" fillcolor="#000000" stroked="false">
                <v:path arrowok="t"/>
                <v:fill type="solid"/>
              </v:shape>
            </v:group>
            <v:group style="position:absolute;left:10478;top:-1596;width:10;height:20" coordorigin="10478,-1596" coordsize="10,20">
              <v:shape style="position:absolute;left:10478;top:-1596;width:10;height:20" coordorigin="10478,-1596" coordsize="10,20" path="m10478,-1577l10488,-1577,10488,-1596,10478,-1596,10478,-1577xe" filled="true" fillcolor="#000000" stroked="false">
                <v:path arrowok="t"/>
                <v:fill type="solid"/>
              </v:shape>
            </v:group>
            <v:group style="position:absolute;left:10478;top:-1577;width:10;height:20" coordorigin="10478,-1577" coordsize="10,20">
              <v:shape style="position:absolute;left:10478;top:-1577;width:10;height:20" coordorigin="10478,-1577" coordsize="10,20" path="m10478,-1558l10488,-1558,10488,-1577,10478,-1577,10478,-1558xe" filled="true" fillcolor="#000000" stroked="false">
                <v:path arrowok="t"/>
                <v:fill type="solid"/>
              </v:shape>
            </v:group>
            <v:group style="position:absolute;left:10478;top:-1558;width:10;height:20" coordorigin="10478,-1558" coordsize="10,20">
              <v:shape style="position:absolute;left:10478;top:-1558;width:10;height:20" coordorigin="10478,-1558" coordsize="10,20" path="m10478,-1539l10488,-1539,10488,-1558,10478,-1558,10478,-1539xe" filled="true" fillcolor="#000000" stroked="false">
                <v:path arrowok="t"/>
                <v:fill type="solid"/>
              </v:shape>
            </v:group>
            <v:group style="position:absolute;left:10478;top:-1539;width:10;height:20" coordorigin="10478,-1539" coordsize="10,20">
              <v:shape style="position:absolute;left:10478;top:-1539;width:10;height:20" coordorigin="10478,-1539" coordsize="10,20" path="m10478,-1519l10488,-1519,10488,-1539,10478,-1539,10478,-1519xe" filled="true" fillcolor="#000000" stroked="false">
                <v:path arrowok="t"/>
                <v:fill type="solid"/>
              </v:shape>
            </v:group>
            <v:group style="position:absolute;left:10478;top:-1519;width:10;height:20" coordorigin="10478,-1519" coordsize="10,20">
              <v:shape style="position:absolute;left:10478;top:-1519;width:10;height:20" coordorigin="10478,-1519" coordsize="10,20" path="m10478,-1500l10488,-1500,10488,-1519,10478,-1519,10478,-1500xe" filled="true" fillcolor="#000000" stroked="false">
                <v:path arrowok="t"/>
                <v:fill type="solid"/>
              </v:shape>
            </v:group>
            <v:group style="position:absolute;left:10478;top:-1500;width:10;height:20" coordorigin="10478,-1500" coordsize="10,20">
              <v:shape style="position:absolute;left:10478;top:-1500;width:10;height:20" coordorigin="10478,-1500" coordsize="10,20" path="m10478,-1481l10488,-1481,10488,-1500,10478,-1500,10478,-1481xe" filled="true" fillcolor="#000000" stroked="false">
                <v:path arrowok="t"/>
                <v:fill type="solid"/>
              </v:shape>
            </v:group>
            <v:group style="position:absolute;left:10478;top:-1481;width:10;height:20" coordorigin="10478,-1481" coordsize="10,20">
              <v:shape style="position:absolute;left:10478;top:-1481;width:10;height:20" coordorigin="10478,-1481" coordsize="10,20" path="m10478,-1462l10488,-1462,10488,-1481,10478,-1481,10478,-1462xe" filled="true" fillcolor="#000000" stroked="false">
                <v:path arrowok="t"/>
                <v:fill type="solid"/>
              </v:shape>
            </v:group>
            <v:group style="position:absolute;left:10478;top:-1462;width:10;height:20" coordorigin="10478,-1462" coordsize="10,20">
              <v:shape style="position:absolute;left:10478;top:-1462;width:10;height:20" coordorigin="10478,-1462" coordsize="10,20" path="m10478,-1443l10488,-1443,10488,-1462,10478,-1462,10478,-1443xe" filled="true" fillcolor="#000000" stroked="false">
                <v:path arrowok="t"/>
                <v:fill type="solid"/>
              </v:shape>
            </v:group>
            <v:group style="position:absolute;left:10478;top:-1443;width:10;height:20" coordorigin="10478,-1443" coordsize="10,20">
              <v:shape style="position:absolute;left:10478;top:-1443;width:10;height:20" coordorigin="10478,-1443" coordsize="10,20" path="m10478,-1423l10488,-1423,10488,-1443,10478,-1443,10478,-1423xe" filled="true" fillcolor="#000000" stroked="false">
                <v:path arrowok="t"/>
                <v:fill type="solid"/>
              </v:shape>
            </v:group>
            <v:group style="position:absolute;left:10478;top:-1423;width:10;height:20" coordorigin="10478,-1423" coordsize="10,20">
              <v:shape style="position:absolute;left:10478;top:-1423;width:10;height:20" coordorigin="10478,-1423" coordsize="10,20" path="m10478,-1404l10488,-1404,10488,-1423,10478,-1423,10478,-1404xe" filled="true" fillcolor="#000000" stroked="false">
                <v:path arrowok="t"/>
                <v:fill type="solid"/>
              </v:shape>
              <v:shape style="position:absolute;left:1013;top:-1500;width:3030;height:108" type="#_x0000_t75" stroked="false">
                <v:imagedata r:id="rId1748" o:title=""/>
              </v:shape>
              <v:shape style="position:absolute;left:4019;top:-1404;width:1243;height:12" type="#_x0000_t75" stroked="false">
                <v:imagedata r:id="rId555" o:title=""/>
              </v:shape>
              <v:shape style="position:absolute;left:5247;top:-1404;width:1128;height:12" type="#_x0000_t75" stroked="false">
                <v:imagedata r:id="rId1754" o:title=""/>
              </v:shape>
              <v:shape style="position:absolute;left:6361;top:-1404;width:1334;height:12" type="#_x0000_t75" stroked="false">
                <v:imagedata r:id="rId1755" o:title=""/>
              </v:shape>
              <v:shape style="position:absolute;left:7681;top:-1404;width:1925;height:12" type="#_x0000_t75" stroked="false">
                <v:imagedata r:id="rId1060" o:title=""/>
              </v:shape>
              <v:shape style="position:absolute;left:9592;top:-1404;width:895;height:12" type="#_x0000_t75" stroked="false">
                <v:imagedata r:id="rId1756" o:title=""/>
              </v:shape>
            </v:group>
            <v:group style="position:absolute;left:10478;top:-1397;width:10;height:2" coordorigin="10478,-1397" coordsize="10,2">
              <v:shape style="position:absolute;left:10478;top:-1397;width:10;height:2" coordorigin="10478,-1397" coordsize="10,0" path="m10478,-1397l10488,-1397e" filled="false" stroked="true" strokeweight=".47998pt" strokecolor="#000000">
                <v:path arrowok="t"/>
              </v:shape>
            </v:group>
            <v:group style="position:absolute;left:4023;top:-1392;width:10;height:20" coordorigin="4023,-1392" coordsize="10,20">
              <v:shape style="position:absolute;left:4023;top:-1392;width:10;height:20" coordorigin="4023,-1392" coordsize="10,20" path="m4023,-1373l4033,-1373,4033,-1392,4023,-1392,4023,-1373xe" filled="true" fillcolor="#000000" stroked="false">
                <v:path arrowok="t"/>
                <v:fill type="solid"/>
              </v:shape>
            </v:group>
            <v:group style="position:absolute;left:4023;top:-1373;width:10;height:20" coordorigin="4023,-1373" coordsize="10,20">
              <v:shape style="position:absolute;left:4023;top:-1373;width:10;height:20" coordorigin="4023,-1373" coordsize="10,20" path="m4023,-1354l4033,-1354,4033,-1373,4023,-1373,4023,-1354xe" filled="true" fillcolor="#000000" stroked="false">
                <v:path arrowok="t"/>
                <v:fill type="solid"/>
              </v:shape>
            </v:group>
            <v:group style="position:absolute;left:4023;top:-1354;width:10;height:20" coordorigin="4023,-1354" coordsize="10,20">
              <v:shape style="position:absolute;left:4023;top:-1354;width:10;height:20" coordorigin="4023,-1354" coordsize="10,20" path="m4023,-1335l4033,-1335,4033,-1354,4023,-1354,4023,-1335xe" filled="true" fillcolor="#000000" stroked="false">
                <v:path arrowok="t"/>
                <v:fill type="solid"/>
              </v:shape>
            </v:group>
            <v:group style="position:absolute;left:4023;top:-1335;width:10;height:20" coordorigin="4023,-1335" coordsize="10,20">
              <v:shape style="position:absolute;left:4023;top:-1335;width:10;height:20" coordorigin="4023,-1335" coordsize="10,20" path="m4023,-1315l4033,-1315,4033,-1335,4023,-1335,4023,-1315xe" filled="true" fillcolor="#000000" stroked="false">
                <v:path arrowok="t"/>
                <v:fill type="solid"/>
              </v:shape>
            </v:group>
            <v:group style="position:absolute;left:4023;top:-1315;width:10;height:20" coordorigin="4023,-1315" coordsize="10,20">
              <v:shape style="position:absolute;left:4023;top:-1315;width:10;height:20" coordorigin="4023,-1315" coordsize="10,20" path="m4023,-1296l4033,-1296,4033,-1315,4023,-1315,4023,-1296xe" filled="true" fillcolor="#000000" stroked="false">
                <v:path arrowok="t"/>
                <v:fill type="solid"/>
              </v:shape>
            </v:group>
            <v:group style="position:absolute;left:4023;top:-1296;width:10;height:20" coordorigin="4023,-1296" coordsize="10,20">
              <v:shape style="position:absolute;left:4023;top:-1296;width:10;height:20" coordorigin="4023,-1296" coordsize="10,20" path="m4023,-1277l4033,-1277,4033,-1296,4023,-1296,4023,-1277xe" filled="true" fillcolor="#000000" stroked="false">
                <v:path arrowok="t"/>
                <v:fill type="solid"/>
              </v:shape>
            </v:group>
            <v:group style="position:absolute;left:4023;top:-1277;width:10;height:20" coordorigin="4023,-1277" coordsize="10,20">
              <v:shape style="position:absolute;left:4023;top:-1277;width:10;height:20" coordorigin="4023,-1277" coordsize="10,20" path="m4023,-1258l4033,-1258,4033,-1277,4023,-1277,4023,-1258xe" filled="true" fillcolor="#000000" stroked="false">
                <v:path arrowok="t"/>
                <v:fill type="solid"/>
              </v:shape>
            </v:group>
            <v:group style="position:absolute;left:4023;top:-1258;width:10;height:20" coordorigin="4023,-1258" coordsize="10,20">
              <v:shape style="position:absolute;left:4023;top:-1258;width:10;height:20" coordorigin="4023,-1258" coordsize="10,20" path="m4023,-1239l4033,-1239,4033,-1258,4023,-1258,4023,-1239xe" filled="true" fillcolor="#000000" stroked="false">
                <v:path arrowok="t"/>
                <v:fill type="solid"/>
              </v:shape>
            </v:group>
            <v:group style="position:absolute;left:4023;top:-1239;width:10;height:20" coordorigin="4023,-1239" coordsize="10,20">
              <v:shape style="position:absolute;left:4023;top:-1239;width:10;height:20" coordorigin="4023,-1239" coordsize="10,20" path="m4023,-1219l4033,-1219,4033,-1239,4023,-1239,4023,-1219xe" filled="true" fillcolor="#000000" stroked="false">
                <v:path arrowok="t"/>
                <v:fill type="solid"/>
              </v:shape>
            </v:group>
            <v:group style="position:absolute;left:4023;top:-1219;width:10;height:20" coordorigin="4023,-1219" coordsize="10,20">
              <v:shape style="position:absolute;left:4023;top:-1219;width:10;height:20" coordorigin="4023,-1219" coordsize="10,20" path="m4023,-1200l4033,-1200,4033,-1219,4023,-1219,4023,-1200xe" filled="true" fillcolor="#000000" stroked="false">
                <v:path arrowok="t"/>
                <v:fill type="solid"/>
              </v:shape>
            </v:group>
            <v:group style="position:absolute;left:4023;top:-1200;width:10;height:20" coordorigin="4023,-1200" coordsize="10,20">
              <v:shape style="position:absolute;left:4023;top:-1200;width:10;height:20" coordorigin="4023,-1200" coordsize="10,20" path="m4023,-1181l4033,-1181,4033,-1200,4023,-1200,4023,-1181xe" filled="true" fillcolor="#000000" stroked="false">
                <v:path arrowok="t"/>
                <v:fill type="solid"/>
              </v:shape>
            </v:group>
            <v:group style="position:absolute;left:4023;top:-1181;width:10;height:20" coordorigin="4023,-1181" coordsize="10,20">
              <v:shape style="position:absolute;left:4023;top:-1181;width:10;height:20" coordorigin="4023,-1181" coordsize="10,20" path="m4023,-1162l4033,-1162,4033,-1181,4023,-1181,4023,-1162xe" filled="true" fillcolor="#000000" stroked="false">
                <v:path arrowok="t"/>
                <v:fill type="solid"/>
              </v:shape>
            </v:group>
            <v:group style="position:absolute;left:4023;top:-1162;width:10;height:20" coordorigin="4023,-1162" coordsize="10,20">
              <v:shape style="position:absolute;left:4023;top:-1162;width:10;height:20" coordorigin="4023,-1162" coordsize="10,20" path="m4023,-1143l4033,-1143,4033,-1162,4023,-1162,4023,-1143xe" filled="true" fillcolor="#000000" stroked="false">
                <v:path arrowok="t"/>
                <v:fill type="solid"/>
              </v:shape>
            </v:group>
            <v:group style="position:absolute;left:4023;top:-1143;width:10;height:20" coordorigin="4023,-1143" coordsize="10,20">
              <v:shape style="position:absolute;left:4023;top:-1143;width:10;height:20" coordorigin="4023,-1143" coordsize="10,20" path="m4023,-1123l4033,-1123,4033,-1143,4023,-1143,4023,-1123xe" filled="true" fillcolor="#000000" stroked="false">
                <v:path arrowok="t"/>
                <v:fill type="solid"/>
              </v:shape>
            </v:group>
            <v:group style="position:absolute;left:4023;top:-1123;width:10;height:20" coordorigin="4023,-1123" coordsize="10,20">
              <v:shape style="position:absolute;left:4023;top:-1123;width:10;height:20" coordorigin="4023,-1123" coordsize="10,20" path="m4023,-1104l4033,-1104,4033,-1123,4023,-1123,4023,-1104xe" filled="true" fillcolor="#000000" stroked="false">
                <v:path arrowok="t"/>
                <v:fill type="solid"/>
              </v:shape>
            </v:group>
            <v:group style="position:absolute;left:4023;top:-1104;width:10;height:20" coordorigin="4023,-1104" coordsize="10,20">
              <v:shape style="position:absolute;left:4023;top:-1104;width:10;height:20" coordorigin="4023,-1104" coordsize="10,20" path="m4023,-1085l4033,-1085,4033,-1104,4023,-1104,4023,-1085xe" filled="true" fillcolor="#000000" stroked="false">
                <v:path arrowok="t"/>
                <v:fill type="solid"/>
              </v:shape>
            </v:group>
            <v:group style="position:absolute;left:9597;top:-1392;width:10;height:20" coordorigin="9597,-1392" coordsize="10,20">
              <v:shape style="position:absolute;left:9597;top:-1392;width:10;height:20" coordorigin="9597,-1392" coordsize="10,20" path="m9597,-1373l9607,-1373,9607,-1392,9597,-1392,9597,-1373xe" filled="true" fillcolor="#000000" stroked="false">
                <v:path arrowok="t"/>
                <v:fill type="solid"/>
              </v:shape>
            </v:group>
            <v:group style="position:absolute;left:9597;top:-1373;width:10;height:20" coordorigin="9597,-1373" coordsize="10,20">
              <v:shape style="position:absolute;left:9597;top:-1373;width:10;height:20" coordorigin="9597,-1373" coordsize="10,20" path="m9597,-1354l9607,-1354,9607,-1373,9597,-1373,9597,-1354xe" filled="true" fillcolor="#000000" stroked="false">
                <v:path arrowok="t"/>
                <v:fill type="solid"/>
              </v:shape>
            </v:group>
            <v:group style="position:absolute;left:9597;top:-1354;width:10;height:20" coordorigin="9597,-1354" coordsize="10,20">
              <v:shape style="position:absolute;left:9597;top:-1354;width:10;height:20" coordorigin="9597,-1354" coordsize="10,20" path="m9597,-1335l9607,-1335,9607,-1354,9597,-1354,9597,-1335xe" filled="true" fillcolor="#000000" stroked="false">
                <v:path arrowok="t"/>
                <v:fill type="solid"/>
              </v:shape>
            </v:group>
            <v:group style="position:absolute;left:9597;top:-1335;width:10;height:20" coordorigin="9597,-1335" coordsize="10,20">
              <v:shape style="position:absolute;left:9597;top:-1335;width:10;height:20" coordorigin="9597,-1335" coordsize="10,20" path="m9597,-1315l9607,-1315,9607,-1335,9597,-1335,9597,-1315xe" filled="true" fillcolor="#000000" stroked="false">
                <v:path arrowok="t"/>
                <v:fill type="solid"/>
              </v:shape>
            </v:group>
            <v:group style="position:absolute;left:9597;top:-1315;width:10;height:20" coordorigin="9597,-1315" coordsize="10,20">
              <v:shape style="position:absolute;left:9597;top:-1315;width:10;height:20" coordorigin="9597,-1315" coordsize="10,20" path="m9597,-1296l9607,-1296,9607,-1315,9597,-1315,9597,-1296xe" filled="true" fillcolor="#000000" stroked="false">
                <v:path arrowok="t"/>
                <v:fill type="solid"/>
              </v:shape>
            </v:group>
            <v:group style="position:absolute;left:9597;top:-1296;width:10;height:20" coordorigin="9597,-1296" coordsize="10,20">
              <v:shape style="position:absolute;left:9597;top:-1296;width:10;height:20" coordorigin="9597,-1296" coordsize="10,20" path="m9597,-1277l9607,-1277,9607,-1296,9597,-1296,9597,-1277xe" filled="true" fillcolor="#000000" stroked="false">
                <v:path arrowok="t"/>
                <v:fill type="solid"/>
              </v:shape>
            </v:group>
            <v:group style="position:absolute;left:9597;top:-1277;width:10;height:20" coordorigin="9597,-1277" coordsize="10,20">
              <v:shape style="position:absolute;left:9597;top:-1277;width:10;height:20" coordorigin="9597,-1277" coordsize="10,20" path="m9597,-1258l9607,-1258,9607,-1277,9597,-1277,9597,-1258xe" filled="true" fillcolor="#000000" stroked="false">
                <v:path arrowok="t"/>
                <v:fill type="solid"/>
              </v:shape>
            </v:group>
            <v:group style="position:absolute;left:9597;top:-1258;width:10;height:20" coordorigin="9597,-1258" coordsize="10,20">
              <v:shape style="position:absolute;left:9597;top:-1258;width:10;height:20" coordorigin="9597,-1258" coordsize="10,20" path="m9597,-1239l9607,-1239,9607,-1258,9597,-1258,9597,-1239xe" filled="true" fillcolor="#000000" stroked="false">
                <v:path arrowok="t"/>
                <v:fill type="solid"/>
              </v:shape>
            </v:group>
            <v:group style="position:absolute;left:9597;top:-1239;width:10;height:20" coordorigin="9597,-1239" coordsize="10,20">
              <v:shape style="position:absolute;left:9597;top:-1239;width:10;height:20" coordorigin="9597,-1239" coordsize="10,20" path="m9597,-1219l9607,-1219,9607,-1239,9597,-1239,9597,-1219xe" filled="true" fillcolor="#000000" stroked="false">
                <v:path arrowok="t"/>
                <v:fill type="solid"/>
              </v:shape>
            </v:group>
            <v:group style="position:absolute;left:9597;top:-1219;width:10;height:20" coordorigin="9597,-1219" coordsize="10,20">
              <v:shape style="position:absolute;left:9597;top:-1219;width:10;height:20" coordorigin="9597,-1219" coordsize="10,20" path="m9597,-1200l9607,-1200,9607,-1219,9597,-1219,9597,-1200xe" filled="true" fillcolor="#000000" stroked="false">
                <v:path arrowok="t"/>
                <v:fill type="solid"/>
              </v:shape>
            </v:group>
            <v:group style="position:absolute;left:9597;top:-1200;width:10;height:20" coordorigin="9597,-1200" coordsize="10,20">
              <v:shape style="position:absolute;left:9597;top:-1200;width:10;height:20" coordorigin="9597,-1200" coordsize="10,20" path="m9597,-1181l9607,-1181,9607,-1200,9597,-1200,9597,-1181xe" filled="true" fillcolor="#000000" stroked="false">
                <v:path arrowok="t"/>
                <v:fill type="solid"/>
              </v:shape>
            </v:group>
            <v:group style="position:absolute;left:9597;top:-1181;width:10;height:20" coordorigin="9597,-1181" coordsize="10,20">
              <v:shape style="position:absolute;left:9597;top:-1181;width:10;height:20" coordorigin="9597,-1181" coordsize="10,20" path="m9597,-1162l9607,-1162,9607,-1181,9597,-1181,9597,-1162xe" filled="true" fillcolor="#000000" stroked="false">
                <v:path arrowok="t"/>
                <v:fill type="solid"/>
              </v:shape>
            </v:group>
            <v:group style="position:absolute;left:9597;top:-1162;width:10;height:20" coordorigin="9597,-1162" coordsize="10,20">
              <v:shape style="position:absolute;left:9597;top:-1162;width:10;height:20" coordorigin="9597,-1162" coordsize="10,20" path="m9597,-1143l9607,-1143,9607,-1162,9597,-1162,9597,-1143xe" filled="true" fillcolor="#000000" stroked="false">
                <v:path arrowok="t"/>
                <v:fill type="solid"/>
              </v:shape>
            </v:group>
            <v:group style="position:absolute;left:9597;top:-1143;width:10;height:20" coordorigin="9597,-1143" coordsize="10,20">
              <v:shape style="position:absolute;left:9597;top:-1143;width:10;height:20" coordorigin="9597,-1143" coordsize="10,20" path="m9597,-1123l9607,-1123,9607,-1143,9597,-1143,9597,-1123xe" filled="true" fillcolor="#000000" stroked="false">
                <v:path arrowok="t"/>
                <v:fill type="solid"/>
              </v:shape>
            </v:group>
            <v:group style="position:absolute;left:9597;top:-1123;width:10;height:20" coordorigin="9597,-1123" coordsize="10,20">
              <v:shape style="position:absolute;left:9597;top:-1123;width:10;height:20" coordorigin="9597,-1123" coordsize="10,20" path="m9597,-1104l9607,-1104,9607,-1123,9597,-1123,9597,-1104xe" filled="true" fillcolor="#000000" stroked="false">
                <v:path arrowok="t"/>
                <v:fill type="solid"/>
              </v:shape>
            </v:group>
            <v:group style="position:absolute;left:9597;top:-1104;width:10;height:20" coordorigin="9597,-1104" coordsize="10,20">
              <v:shape style="position:absolute;left:9597;top:-1104;width:10;height:20" coordorigin="9597,-1104" coordsize="10,20" path="m9597,-1085l9607,-1085,9607,-1104,9597,-1104,9597,-1085xe" filled="true" fillcolor="#000000" stroked="false">
                <v:path arrowok="t"/>
                <v:fill type="solid"/>
              </v:shape>
            </v:group>
            <v:group style="position:absolute;left:9597;top:-1085;width:10;height:20" coordorigin="9597,-1085" coordsize="10,20">
              <v:shape style="position:absolute;left:9597;top:-1085;width:10;height:20" coordorigin="9597,-1085" coordsize="10,20" path="m9597,-1066l9607,-1066,9607,-1085,9597,-1085,9597,-1066xe" filled="true" fillcolor="#000000" stroked="false">
                <v:path arrowok="t"/>
                <v:fill type="solid"/>
              </v:shape>
            </v:group>
            <v:group style="position:absolute;left:9597;top:-1066;width:10;height:20" coordorigin="9597,-1066" coordsize="10,20">
              <v:shape style="position:absolute;left:9597;top:-1066;width:10;height:20" coordorigin="9597,-1066" coordsize="10,20" path="m9597,-1047l9607,-1047,9607,-1066,9597,-1066,9597,-1047xe" filled="true" fillcolor="#000000" stroked="false">
                <v:path arrowok="t"/>
                <v:fill type="solid"/>
              </v:shape>
            </v:group>
            <v:group style="position:absolute;left:9597;top:-1047;width:10;height:20" coordorigin="9597,-1047" coordsize="10,20">
              <v:shape style="position:absolute;left:9597;top:-1047;width:10;height:20" coordorigin="9597,-1047" coordsize="10,20" path="m9597,-1027l9607,-1027,9607,-1047,9597,-1047,9597,-1027xe" filled="true" fillcolor="#000000" stroked="false">
                <v:path arrowok="t"/>
                <v:fill type="solid"/>
              </v:shape>
            </v:group>
            <v:group style="position:absolute;left:9597;top:-1027;width:10;height:20" coordorigin="9597,-1027" coordsize="10,20">
              <v:shape style="position:absolute;left:9597;top:-1027;width:10;height:20" coordorigin="9597,-1027" coordsize="10,20" path="m9597,-1008l9607,-1008,9607,-1027,9597,-1027,9597,-1008xe" filled="true" fillcolor="#000000" stroked="false">
                <v:path arrowok="t"/>
                <v:fill type="solid"/>
              </v:shape>
            </v:group>
            <v:group style="position:absolute;left:9597;top:-1008;width:10;height:20" coordorigin="9597,-1008" coordsize="10,20">
              <v:shape style="position:absolute;left:9597;top:-1008;width:10;height:20" coordorigin="9597,-1008" coordsize="10,20" path="m9597,-989l9607,-989,9607,-1008,9597,-1008,9597,-989xe" filled="true" fillcolor="#000000" stroked="false">
                <v:path arrowok="t"/>
                <v:fill type="solid"/>
              </v:shape>
            </v:group>
            <v:group style="position:absolute;left:10478;top:-1392;width:10;height:20" coordorigin="10478,-1392" coordsize="10,20">
              <v:shape style="position:absolute;left:10478;top:-1392;width:10;height:20" coordorigin="10478,-1392" coordsize="10,20" path="m10478,-1373l10488,-1373,10488,-1392,10478,-1392,10478,-1373xe" filled="true" fillcolor="#000000" stroked="false">
                <v:path arrowok="t"/>
                <v:fill type="solid"/>
              </v:shape>
            </v:group>
            <v:group style="position:absolute;left:10478;top:-1373;width:10;height:20" coordorigin="10478,-1373" coordsize="10,20">
              <v:shape style="position:absolute;left:10478;top:-1373;width:10;height:20" coordorigin="10478,-1373" coordsize="10,20" path="m10478,-1354l10488,-1354,10488,-1373,10478,-1373,10478,-1354xe" filled="true" fillcolor="#000000" stroked="false">
                <v:path arrowok="t"/>
                <v:fill type="solid"/>
              </v:shape>
            </v:group>
            <v:group style="position:absolute;left:10478;top:-1354;width:10;height:20" coordorigin="10478,-1354" coordsize="10,20">
              <v:shape style="position:absolute;left:10478;top:-1354;width:10;height:20" coordorigin="10478,-1354" coordsize="10,20" path="m10478,-1335l10488,-1335,10488,-1354,10478,-1354,10478,-1335xe" filled="true" fillcolor="#000000" stroked="false">
                <v:path arrowok="t"/>
                <v:fill type="solid"/>
              </v:shape>
            </v:group>
            <v:group style="position:absolute;left:10478;top:-1335;width:10;height:20" coordorigin="10478,-1335" coordsize="10,20">
              <v:shape style="position:absolute;left:10478;top:-1335;width:10;height:20" coordorigin="10478,-1335" coordsize="10,20" path="m10478,-1315l10488,-1315,10488,-1335,10478,-1335,10478,-1315xe" filled="true" fillcolor="#000000" stroked="false">
                <v:path arrowok="t"/>
                <v:fill type="solid"/>
              </v:shape>
            </v:group>
            <v:group style="position:absolute;left:10478;top:-1315;width:10;height:20" coordorigin="10478,-1315" coordsize="10,20">
              <v:shape style="position:absolute;left:10478;top:-1315;width:10;height:20" coordorigin="10478,-1315" coordsize="10,20" path="m10478,-1296l10488,-1296,10488,-1315,10478,-1315,10478,-1296xe" filled="true" fillcolor="#000000" stroked="false">
                <v:path arrowok="t"/>
                <v:fill type="solid"/>
              </v:shape>
            </v:group>
            <v:group style="position:absolute;left:10478;top:-1296;width:10;height:20" coordorigin="10478,-1296" coordsize="10,20">
              <v:shape style="position:absolute;left:10478;top:-1296;width:10;height:20" coordorigin="10478,-1296" coordsize="10,20" path="m10478,-1277l10488,-1277,10488,-1296,10478,-1296,10478,-1277xe" filled="true" fillcolor="#000000" stroked="false">
                <v:path arrowok="t"/>
                <v:fill type="solid"/>
              </v:shape>
            </v:group>
            <v:group style="position:absolute;left:10478;top:-1277;width:10;height:20" coordorigin="10478,-1277" coordsize="10,20">
              <v:shape style="position:absolute;left:10478;top:-1277;width:10;height:20" coordorigin="10478,-1277" coordsize="10,20" path="m10478,-1258l10488,-1258,10488,-1277,10478,-1277,10478,-1258xe" filled="true" fillcolor="#000000" stroked="false">
                <v:path arrowok="t"/>
                <v:fill type="solid"/>
              </v:shape>
            </v:group>
            <v:group style="position:absolute;left:10478;top:-1258;width:10;height:20" coordorigin="10478,-1258" coordsize="10,20">
              <v:shape style="position:absolute;left:10478;top:-1258;width:10;height:20" coordorigin="10478,-1258" coordsize="10,20" path="m10478,-1239l10488,-1239,10488,-1258,10478,-1258,10478,-1239xe" filled="true" fillcolor="#000000" stroked="false">
                <v:path arrowok="t"/>
                <v:fill type="solid"/>
              </v:shape>
            </v:group>
            <v:group style="position:absolute;left:10478;top:-1239;width:10;height:20" coordorigin="10478,-1239" coordsize="10,20">
              <v:shape style="position:absolute;left:10478;top:-1239;width:10;height:20" coordorigin="10478,-1239" coordsize="10,20" path="m10478,-1219l10488,-1219,10488,-1239,10478,-1239,10478,-1219xe" filled="true" fillcolor="#000000" stroked="false">
                <v:path arrowok="t"/>
                <v:fill type="solid"/>
              </v:shape>
            </v:group>
            <v:group style="position:absolute;left:10478;top:-1219;width:10;height:20" coordorigin="10478,-1219" coordsize="10,20">
              <v:shape style="position:absolute;left:10478;top:-1219;width:10;height:20" coordorigin="10478,-1219" coordsize="10,20" path="m10478,-1200l10488,-1200,10488,-1219,10478,-1219,10478,-1200xe" filled="true" fillcolor="#000000" stroked="false">
                <v:path arrowok="t"/>
                <v:fill type="solid"/>
              </v:shape>
            </v:group>
            <v:group style="position:absolute;left:10478;top:-1200;width:10;height:20" coordorigin="10478,-1200" coordsize="10,20">
              <v:shape style="position:absolute;left:10478;top:-1200;width:10;height:20" coordorigin="10478,-1200" coordsize="10,20" path="m10478,-1181l10488,-1181,10488,-1200,10478,-1200,10478,-1181xe" filled="true" fillcolor="#000000" stroked="false">
                <v:path arrowok="t"/>
                <v:fill type="solid"/>
              </v:shape>
            </v:group>
            <v:group style="position:absolute;left:10478;top:-1181;width:10;height:20" coordorigin="10478,-1181" coordsize="10,20">
              <v:shape style="position:absolute;left:10478;top:-1181;width:10;height:20" coordorigin="10478,-1181" coordsize="10,20" path="m10478,-1162l10488,-1162,10488,-1181,10478,-1181,10478,-1162xe" filled="true" fillcolor="#000000" stroked="false">
                <v:path arrowok="t"/>
                <v:fill type="solid"/>
              </v:shape>
            </v:group>
            <v:group style="position:absolute;left:10478;top:-1162;width:10;height:20" coordorigin="10478,-1162" coordsize="10,20">
              <v:shape style="position:absolute;left:10478;top:-1162;width:10;height:20" coordorigin="10478,-1162" coordsize="10,20" path="m10478,-1143l10488,-1143,10488,-1162,10478,-1162,10478,-1143xe" filled="true" fillcolor="#000000" stroked="false">
                <v:path arrowok="t"/>
                <v:fill type="solid"/>
              </v:shape>
            </v:group>
            <v:group style="position:absolute;left:10478;top:-1143;width:10;height:20" coordorigin="10478,-1143" coordsize="10,20">
              <v:shape style="position:absolute;left:10478;top:-1143;width:10;height:20" coordorigin="10478,-1143" coordsize="10,20" path="m10478,-1123l10488,-1123,10488,-1143,10478,-1143,10478,-1123xe" filled="true" fillcolor="#000000" stroked="false">
                <v:path arrowok="t"/>
                <v:fill type="solid"/>
              </v:shape>
            </v:group>
            <v:group style="position:absolute;left:10478;top:-1123;width:10;height:20" coordorigin="10478,-1123" coordsize="10,20">
              <v:shape style="position:absolute;left:10478;top:-1123;width:10;height:20" coordorigin="10478,-1123" coordsize="10,20" path="m10478,-1104l10488,-1104,10488,-1123,10478,-1123,10478,-1104xe" filled="true" fillcolor="#000000" stroked="false">
                <v:path arrowok="t"/>
                <v:fill type="solid"/>
              </v:shape>
            </v:group>
            <v:group style="position:absolute;left:10478;top:-1104;width:10;height:20" coordorigin="10478,-1104" coordsize="10,20">
              <v:shape style="position:absolute;left:10478;top:-1104;width:10;height:20" coordorigin="10478,-1104" coordsize="10,20" path="m10478,-1085l10488,-1085,10488,-1104,10478,-1104,10478,-1085xe" filled="true" fillcolor="#000000" stroked="false">
                <v:path arrowok="t"/>
                <v:fill type="solid"/>
              </v:shape>
            </v:group>
            <v:group style="position:absolute;left:10478;top:-1085;width:10;height:20" coordorigin="10478,-1085" coordsize="10,20">
              <v:shape style="position:absolute;left:10478;top:-1085;width:10;height:20" coordorigin="10478,-1085" coordsize="10,20" path="m10478,-1066l10488,-1066,10488,-1085,10478,-1085,10478,-1066xe" filled="true" fillcolor="#000000" stroked="false">
                <v:path arrowok="t"/>
                <v:fill type="solid"/>
              </v:shape>
            </v:group>
            <v:group style="position:absolute;left:10478;top:-1066;width:10;height:20" coordorigin="10478,-1066" coordsize="10,20">
              <v:shape style="position:absolute;left:10478;top:-1066;width:10;height:20" coordorigin="10478,-1066" coordsize="10,20" path="m10478,-1047l10488,-1047,10488,-1066,10478,-1066,10478,-1047xe" filled="true" fillcolor="#000000" stroked="false">
                <v:path arrowok="t"/>
                <v:fill type="solid"/>
              </v:shape>
            </v:group>
            <v:group style="position:absolute;left:10478;top:-1047;width:10;height:20" coordorigin="10478,-1047" coordsize="10,20">
              <v:shape style="position:absolute;left:10478;top:-1047;width:10;height:20" coordorigin="10478,-1047" coordsize="10,20" path="m10478,-1027l10488,-1027,10488,-1047,10478,-1047,10478,-1027xe" filled="true" fillcolor="#000000" stroked="false">
                <v:path arrowok="t"/>
                <v:fill type="solid"/>
              </v:shape>
            </v:group>
            <v:group style="position:absolute;left:10478;top:-1027;width:10;height:20" coordorigin="10478,-1027" coordsize="10,20">
              <v:shape style="position:absolute;left:10478;top:-1027;width:10;height:20" coordorigin="10478,-1027" coordsize="10,20" path="m10478,-1008l10488,-1008,10488,-1027,10478,-1027,10478,-1008xe" filled="true" fillcolor="#000000" stroked="false">
                <v:path arrowok="t"/>
                <v:fill type="solid"/>
              </v:shape>
            </v:group>
            <v:group style="position:absolute;left:10478;top:-1008;width:10;height:20" coordorigin="10478,-1008" coordsize="10,20">
              <v:shape style="position:absolute;left:10478;top:-1008;width:10;height:20" coordorigin="10478,-1008" coordsize="10,20" path="m10478,-989l10488,-989,10488,-1008,10478,-1008,10478,-989xe" filled="true" fillcolor="#000000" stroked="false">
                <v:path arrowok="t"/>
                <v:fill type="solid"/>
              </v:shape>
              <v:shape style="position:absolute;left:1013;top:-1085;width:3030;height:108" type="#_x0000_t75" stroked="false">
                <v:imagedata r:id="rId1757" o:title=""/>
              </v:shape>
              <v:shape style="position:absolute;left:4019;top:-989;width:1243;height:12" type="#_x0000_t75" stroked="false">
                <v:imagedata r:id="rId1749" o:title=""/>
              </v:shape>
              <v:shape style="position:absolute;left:5247;top:-989;width:1128;height:12" type="#_x0000_t75" stroked="false">
                <v:imagedata r:id="rId1778" o:title=""/>
              </v:shape>
              <v:shape style="position:absolute;left:6361;top:-989;width:1334;height:12" type="#_x0000_t75" stroked="false">
                <v:imagedata r:id="rId1751" o:title=""/>
              </v:shape>
              <v:shape style="position:absolute;left:7681;top:-989;width:1925;height:12" type="#_x0000_t75" stroked="false">
                <v:imagedata r:id="rId1752" o:title=""/>
              </v:shape>
              <v:shape style="position:absolute;left:9592;top:-989;width:895;height:12" type="#_x0000_t75" stroked="false">
                <v:imagedata r:id="rId1772" o:title=""/>
              </v:shape>
            </v:group>
            <v:group style="position:absolute;left:10478;top:-982;width:10;height:2" coordorigin="10478,-982" coordsize="10,2">
              <v:shape style="position:absolute;left:10478;top:-982;width:10;height:2" coordorigin="10478,-982" coordsize="10,0" path="m10478,-982l10488,-982e" filled="false" stroked="true" strokeweight=".48004pt" strokecolor="#000000">
                <v:path arrowok="t"/>
              </v:shape>
            </v:group>
            <v:group style="position:absolute;left:9597;top:-977;width:10;height:20" coordorigin="9597,-977" coordsize="10,20">
              <v:shape style="position:absolute;left:9597;top:-977;width:10;height:20" coordorigin="9597,-977" coordsize="10,20" path="m9597,-958l9607,-958,9607,-977,9597,-977,9597,-958xe" filled="true" fillcolor="#000000" stroked="false">
                <v:path arrowok="t"/>
                <v:fill type="solid"/>
              </v:shape>
            </v:group>
            <v:group style="position:absolute;left:9597;top:-958;width:10;height:20" coordorigin="9597,-958" coordsize="10,20">
              <v:shape style="position:absolute;left:9597;top:-958;width:10;height:20" coordorigin="9597,-958" coordsize="10,20" path="m9597,-939l9607,-939,9607,-958,9597,-958,9597,-939xe" filled="true" fillcolor="#000000" stroked="false">
                <v:path arrowok="t"/>
                <v:fill type="solid"/>
              </v:shape>
            </v:group>
            <v:group style="position:absolute;left:9597;top:-939;width:10;height:20" coordorigin="9597,-939" coordsize="10,20">
              <v:shape style="position:absolute;left:9597;top:-939;width:10;height:20" coordorigin="9597,-939" coordsize="10,20" path="m9597,-919l9607,-919,9607,-939,9597,-939,9597,-919xe" filled="true" fillcolor="#000000" stroked="false">
                <v:path arrowok="t"/>
                <v:fill type="solid"/>
              </v:shape>
            </v:group>
            <v:group style="position:absolute;left:9597;top:-919;width:10;height:20" coordorigin="9597,-919" coordsize="10,20">
              <v:shape style="position:absolute;left:9597;top:-919;width:10;height:20" coordorigin="9597,-919" coordsize="10,20" path="m9597,-900l9607,-900,9607,-919,9597,-919,9597,-900xe" filled="true" fillcolor="#000000" stroked="false">
                <v:path arrowok="t"/>
                <v:fill type="solid"/>
              </v:shape>
            </v:group>
            <v:group style="position:absolute;left:9597;top:-900;width:10;height:20" coordorigin="9597,-900" coordsize="10,20">
              <v:shape style="position:absolute;left:9597;top:-900;width:10;height:20" coordorigin="9597,-900" coordsize="10,20" path="m9597,-881l9607,-881,9607,-900,9597,-900,9597,-881xe" filled="true" fillcolor="#000000" stroked="false">
                <v:path arrowok="t"/>
                <v:fill type="solid"/>
              </v:shape>
            </v:group>
            <v:group style="position:absolute;left:9597;top:-881;width:10;height:20" coordorigin="9597,-881" coordsize="10,20">
              <v:shape style="position:absolute;left:9597;top:-881;width:10;height:20" coordorigin="9597,-881" coordsize="10,20" path="m9597,-862l9607,-862,9607,-881,9597,-881,9597,-862xe" filled="true" fillcolor="#000000" stroked="false">
                <v:path arrowok="t"/>
                <v:fill type="solid"/>
              </v:shape>
            </v:group>
            <v:group style="position:absolute;left:9597;top:-862;width:10;height:20" coordorigin="9597,-862" coordsize="10,20">
              <v:shape style="position:absolute;left:9597;top:-862;width:10;height:20" coordorigin="9597,-862" coordsize="10,20" path="m9597,-843l9607,-843,9607,-862,9597,-862,9597,-843xe" filled="true" fillcolor="#000000" stroked="false">
                <v:path arrowok="t"/>
                <v:fill type="solid"/>
              </v:shape>
            </v:group>
            <v:group style="position:absolute;left:9597;top:-843;width:10;height:20" coordorigin="9597,-843" coordsize="10,20">
              <v:shape style="position:absolute;left:9597;top:-843;width:10;height:20" coordorigin="9597,-843" coordsize="10,20" path="m9597,-823l9607,-823,9607,-843,9597,-843,9597,-823xe" filled="true" fillcolor="#000000" stroked="false">
                <v:path arrowok="t"/>
                <v:fill type="solid"/>
              </v:shape>
            </v:group>
            <v:group style="position:absolute;left:9597;top:-823;width:10;height:20" coordorigin="9597,-823" coordsize="10,20">
              <v:shape style="position:absolute;left:9597;top:-823;width:10;height:20" coordorigin="9597,-823" coordsize="10,20" path="m9597,-804l9607,-804,9607,-823,9597,-823,9597,-804xe" filled="true" fillcolor="#000000" stroked="false">
                <v:path arrowok="t"/>
                <v:fill type="solid"/>
              </v:shape>
            </v:group>
            <v:group style="position:absolute;left:9597;top:-804;width:10;height:20" coordorigin="9597,-804" coordsize="10,20">
              <v:shape style="position:absolute;left:9597;top:-804;width:10;height:20" coordorigin="9597,-804" coordsize="10,20" path="m9597,-785l9607,-785,9607,-804,9597,-804,9597,-785xe" filled="true" fillcolor="#000000" stroked="false">
                <v:path arrowok="t"/>
                <v:fill type="solid"/>
              </v:shape>
            </v:group>
            <v:group style="position:absolute;left:9597;top:-785;width:10;height:20" coordorigin="9597,-785" coordsize="10,20">
              <v:shape style="position:absolute;left:9597;top:-785;width:10;height:20" coordorigin="9597,-785" coordsize="10,20" path="m9597,-766l9607,-766,9607,-785,9597,-785,9597,-766xe" filled="true" fillcolor="#000000" stroked="false">
                <v:path arrowok="t"/>
                <v:fill type="solid"/>
              </v:shape>
            </v:group>
            <v:group style="position:absolute;left:9597;top:-766;width:10;height:20" coordorigin="9597,-766" coordsize="10,20">
              <v:shape style="position:absolute;left:9597;top:-766;width:10;height:20" coordorigin="9597,-766" coordsize="10,20" path="m9597,-747l9607,-747,9607,-766,9597,-766,9597,-747xe" filled="true" fillcolor="#000000" stroked="false">
                <v:path arrowok="t"/>
                <v:fill type="solid"/>
              </v:shape>
            </v:group>
            <v:group style="position:absolute;left:9597;top:-747;width:10;height:20" coordorigin="9597,-747" coordsize="10,20">
              <v:shape style="position:absolute;left:9597;top:-747;width:10;height:20" coordorigin="9597,-747" coordsize="10,20" path="m9597,-727l9607,-727,9607,-747,9597,-747,9597,-727xe" filled="true" fillcolor="#000000" stroked="false">
                <v:path arrowok="t"/>
                <v:fill type="solid"/>
              </v:shape>
            </v:group>
            <v:group style="position:absolute;left:9597;top:-727;width:10;height:20" coordorigin="9597,-727" coordsize="10,20">
              <v:shape style="position:absolute;left:9597;top:-727;width:10;height:20" coordorigin="9597,-727" coordsize="10,20" path="m9597,-708l9607,-708,9607,-727,9597,-727,9597,-708xe" filled="true" fillcolor="#000000" stroked="false">
                <v:path arrowok="t"/>
                <v:fill type="solid"/>
              </v:shape>
            </v:group>
            <v:group style="position:absolute;left:9597;top:-708;width:10;height:20" coordorigin="9597,-708" coordsize="10,20">
              <v:shape style="position:absolute;left:9597;top:-708;width:10;height:20" coordorigin="9597,-708" coordsize="10,20" path="m9597,-689l9607,-689,9607,-708,9597,-708,9597,-689xe" filled="true" fillcolor="#000000" stroked="false">
                <v:path arrowok="t"/>
                <v:fill type="solid"/>
              </v:shape>
            </v:group>
            <v:group style="position:absolute;left:9597;top:-689;width:10;height:20" coordorigin="9597,-689" coordsize="10,20">
              <v:shape style="position:absolute;left:9597;top:-689;width:10;height:20" coordorigin="9597,-689" coordsize="10,20" path="m9597,-670l9607,-670,9607,-689,9597,-689,9597,-670xe" filled="true" fillcolor="#000000" stroked="false">
                <v:path arrowok="t"/>
                <v:fill type="solid"/>
              </v:shape>
              <v:shape style="position:absolute;left:1018;top:-574;width:10;height:12" type="#_x0000_t75" stroked="false">
                <v:imagedata r:id="rId52" o:title=""/>
              </v:shape>
              <v:shape style="position:absolute;left:1027;top:-670;width:3015;height:108" type="#_x0000_t75" stroked="false">
                <v:imagedata r:id="rId1779" o:title=""/>
              </v:shape>
              <v:shape style="position:absolute;left:4033;top:-670;width:1238;height:108" type="#_x0000_t75" stroked="false">
                <v:imagedata r:id="rId1780" o:title=""/>
              </v:shape>
              <v:shape style="position:absolute;left:5262;top:-670;width:1124;height:108" type="#_x0000_t75" stroked="false">
                <v:imagedata r:id="rId1781" o:title=""/>
              </v:shape>
              <v:shape style="position:absolute;left:6376;top:-670;width:1330;height:108" type="#_x0000_t75" stroked="false">
                <v:imagedata r:id="rId1782" o:title=""/>
              </v:shape>
            </v:group>
            <v:group style="position:absolute;left:7686;top:-567;width:10;height:2" coordorigin="7686,-567" coordsize="10,2">
              <v:shape style="position:absolute;left:7686;top:-567;width:10;height:2" coordorigin="7686,-567" coordsize="10,0" path="m7686,-567l7696,-567e" filled="false" stroked="true" strokeweight=".48004pt" strokecolor="#000000">
                <v:path arrowok="t"/>
              </v:shape>
              <v:shape style="position:absolute;left:7696;top:-670;width:1921;height:108" type="#_x0000_t75" stroked="false">
                <v:imagedata r:id="rId1783" o:title=""/>
              </v:shape>
            </v:group>
            <v:group style="position:absolute;left:9597;top:-567;width:10;height:2" coordorigin="9597,-567" coordsize="10,2">
              <v:shape style="position:absolute;left:9597;top:-567;width:10;height:2" coordorigin="9597,-567" coordsize="10,0" path="m9597,-567l9607,-567e" filled="false" stroked="true" strokeweight=".48004pt" strokecolor="#000000">
                <v:path arrowok="t"/>
              </v:shape>
            </v:group>
            <v:group style="position:absolute;left:10478;top:-977;width:10;height:20" coordorigin="10478,-977" coordsize="10,20">
              <v:shape style="position:absolute;left:10478;top:-977;width:10;height:20" coordorigin="10478,-977" coordsize="10,20" path="m10478,-958l10488,-958,10488,-977,10478,-977,10478,-958xe" filled="true" fillcolor="#000000" stroked="false">
                <v:path arrowok="t"/>
                <v:fill type="solid"/>
              </v:shape>
            </v:group>
            <v:group style="position:absolute;left:10478;top:-958;width:10;height:20" coordorigin="10478,-958" coordsize="10,20">
              <v:shape style="position:absolute;left:10478;top:-958;width:10;height:20" coordorigin="10478,-958" coordsize="10,20" path="m10478,-939l10488,-939,10488,-958,10478,-958,10478,-939xe" filled="true" fillcolor="#000000" stroked="false">
                <v:path arrowok="t"/>
                <v:fill type="solid"/>
              </v:shape>
            </v:group>
            <v:group style="position:absolute;left:10478;top:-939;width:10;height:20" coordorigin="10478,-939" coordsize="10,20">
              <v:shape style="position:absolute;left:10478;top:-939;width:10;height:20" coordorigin="10478,-939" coordsize="10,20" path="m10478,-919l10488,-919,10488,-939,10478,-939,10478,-919xe" filled="true" fillcolor="#000000" stroked="false">
                <v:path arrowok="t"/>
                <v:fill type="solid"/>
              </v:shape>
            </v:group>
            <v:group style="position:absolute;left:10478;top:-919;width:10;height:20" coordorigin="10478,-919" coordsize="10,20">
              <v:shape style="position:absolute;left:10478;top:-919;width:10;height:20" coordorigin="10478,-919" coordsize="10,20" path="m10478,-900l10488,-900,10488,-919,10478,-919,10478,-900xe" filled="true" fillcolor="#000000" stroked="false">
                <v:path arrowok="t"/>
                <v:fill type="solid"/>
              </v:shape>
            </v:group>
            <v:group style="position:absolute;left:10478;top:-900;width:10;height:20" coordorigin="10478,-900" coordsize="10,20">
              <v:shape style="position:absolute;left:10478;top:-900;width:10;height:20" coordorigin="10478,-900" coordsize="10,20" path="m10478,-881l10488,-881,10488,-900,10478,-900,10478,-881xe" filled="true" fillcolor="#000000" stroked="false">
                <v:path arrowok="t"/>
                <v:fill type="solid"/>
              </v:shape>
            </v:group>
            <v:group style="position:absolute;left:10478;top:-881;width:10;height:20" coordorigin="10478,-881" coordsize="10,20">
              <v:shape style="position:absolute;left:10478;top:-881;width:10;height:20" coordorigin="10478,-881" coordsize="10,20" path="m10478,-862l10488,-862,10488,-881,10478,-881,10478,-862xe" filled="true" fillcolor="#000000" stroked="false">
                <v:path arrowok="t"/>
                <v:fill type="solid"/>
              </v:shape>
            </v:group>
            <v:group style="position:absolute;left:10478;top:-862;width:10;height:20" coordorigin="10478,-862" coordsize="10,20">
              <v:shape style="position:absolute;left:10478;top:-862;width:10;height:20" coordorigin="10478,-862" coordsize="10,20" path="m10478,-843l10488,-843,10488,-862,10478,-862,10478,-843xe" filled="true" fillcolor="#000000" stroked="false">
                <v:path arrowok="t"/>
                <v:fill type="solid"/>
              </v:shape>
            </v:group>
            <v:group style="position:absolute;left:10478;top:-843;width:10;height:20" coordorigin="10478,-843" coordsize="10,20">
              <v:shape style="position:absolute;left:10478;top:-843;width:10;height:20" coordorigin="10478,-843" coordsize="10,20" path="m10478,-823l10488,-823,10488,-843,10478,-843,10478,-823xe" filled="true" fillcolor="#000000" stroked="false">
                <v:path arrowok="t"/>
                <v:fill type="solid"/>
              </v:shape>
            </v:group>
            <v:group style="position:absolute;left:10478;top:-823;width:10;height:20" coordorigin="10478,-823" coordsize="10,20">
              <v:shape style="position:absolute;left:10478;top:-823;width:10;height:20" coordorigin="10478,-823" coordsize="10,20" path="m10478,-804l10488,-804,10488,-823,10478,-823,10478,-804xe" filled="true" fillcolor="#000000" stroked="false">
                <v:path arrowok="t"/>
                <v:fill type="solid"/>
              </v:shape>
            </v:group>
            <v:group style="position:absolute;left:10478;top:-804;width:10;height:20" coordorigin="10478,-804" coordsize="10,20">
              <v:shape style="position:absolute;left:10478;top:-804;width:10;height:20" coordorigin="10478,-804" coordsize="10,20" path="m10478,-785l10488,-785,10488,-804,10478,-804,10478,-785xe" filled="true" fillcolor="#000000" stroked="false">
                <v:path arrowok="t"/>
                <v:fill type="solid"/>
              </v:shape>
            </v:group>
            <v:group style="position:absolute;left:10478;top:-785;width:10;height:20" coordorigin="10478,-785" coordsize="10,20">
              <v:shape style="position:absolute;left:10478;top:-785;width:10;height:20" coordorigin="10478,-785" coordsize="10,20" path="m10478,-766l10488,-766,10488,-785,10478,-785,10478,-766xe" filled="true" fillcolor="#000000" stroked="false">
                <v:path arrowok="t"/>
                <v:fill type="solid"/>
              </v:shape>
            </v:group>
            <v:group style="position:absolute;left:10478;top:-766;width:10;height:20" coordorigin="10478,-766" coordsize="10,20">
              <v:shape style="position:absolute;left:10478;top:-766;width:10;height:20" coordorigin="10478,-766" coordsize="10,20" path="m10478,-747l10488,-747,10488,-766,10478,-766,10478,-747xe" filled="true" fillcolor="#000000" stroked="false">
                <v:path arrowok="t"/>
                <v:fill type="solid"/>
              </v:shape>
            </v:group>
            <v:group style="position:absolute;left:10478;top:-747;width:10;height:20" coordorigin="10478,-747" coordsize="10,20">
              <v:shape style="position:absolute;left:10478;top:-747;width:10;height:20" coordorigin="10478,-747" coordsize="10,20" path="m10478,-727l10488,-727,10488,-747,10478,-747,10478,-727xe" filled="true" fillcolor="#000000" stroked="false">
                <v:path arrowok="t"/>
                <v:fill type="solid"/>
              </v:shape>
            </v:group>
            <v:group style="position:absolute;left:10478;top:-727;width:10;height:20" coordorigin="10478,-727" coordsize="10,20">
              <v:shape style="position:absolute;left:10478;top:-727;width:10;height:20" coordorigin="10478,-727" coordsize="10,20" path="m10478,-708l10488,-708,10488,-727,10478,-727,10478,-708xe" filled="true" fillcolor="#000000" stroked="false">
                <v:path arrowok="t"/>
                <v:fill type="solid"/>
              </v:shape>
            </v:group>
            <v:group style="position:absolute;left:10478;top:-708;width:10;height:20" coordorigin="10478,-708" coordsize="10,20">
              <v:shape style="position:absolute;left:10478;top:-708;width:10;height:20" coordorigin="10478,-708" coordsize="10,20" path="m10478,-689l10488,-689,10488,-708,10478,-708,10478,-689xe" filled="true" fillcolor="#000000" stroked="false">
                <v:path arrowok="t"/>
                <v:fill type="solid"/>
              </v:shape>
            </v:group>
            <v:group style="position:absolute;left:10478;top:-689;width:10;height:20" coordorigin="10478,-689" coordsize="10,20">
              <v:shape style="position:absolute;left:10478;top:-689;width:10;height:20" coordorigin="10478,-689" coordsize="10,20" path="m10478,-670l10488,-670,10488,-689,10478,-689,10478,-670xe" filled="true" fillcolor="#000000" stroked="false">
                <v:path arrowok="t"/>
                <v:fill type="solid"/>
              </v:shape>
              <v:shape style="position:absolute;left:9607;top:-670;width:890;height:108" type="#_x0000_t75" stroked="false">
                <v:imagedata r:id="rId1784" o:title=""/>
              </v:shape>
            </v:group>
            <v:group style="position:absolute;left:10478;top:-567;width:10;height:2" coordorigin="10478,-567" coordsize="10,2">
              <v:shape style="position:absolute;left:10478;top:-567;width:10;height:2" coordorigin="10478,-567" coordsize="10,0" path="m10478,-567l10488,-567e" filled="false" stroked="true" strokeweight=".48004pt" strokecolor="#000000">
                <v:path arrowok="t"/>
              </v:shape>
            </v:group>
            <w10:wrap type="none"/>
          </v:group>
        </w:pict>
      </w:r>
      <w:r>
        <w:rPr>
          <w:rFonts w:ascii="Times New Roman" w:hAnsi="Times New Roman" w:cs="Times New Roman" w:eastAsia="Times New Roman" w:hint="default"/>
        </w:rPr>
        <w:t>4</w:t>
      </w:r>
      <w:r>
        <w:rPr/>
        <w:t>、营业收入和成本</w:t>
      </w:r>
      <w:r>
        <w:rPr>
          <w:b w:val="0"/>
          <w:bCs w:val="0"/>
        </w:rPr>
      </w:r>
    </w:p>
    <w:p>
      <w:pPr>
        <w:pStyle w:val="BodyText"/>
        <w:spacing w:line="240" w:lineRule="auto" w:before="112"/>
        <w:ind w:left="540" w:right="114"/>
        <w:jc w:val="left"/>
      </w:pPr>
      <w:r>
        <w:rPr/>
        <w:pict>
          <v:group style="position:absolute;margin-left:50.640011pt;margin-top:47.863712pt;width:491.15pt;height:5.4pt;mso-position-horizontal-relative:page;mso-position-vertical-relative:paragraph;z-index:-1416424" coordorigin="1013,957" coordsize="9823,108">
            <v:shape style="position:absolute;left:1013;top:957;width:4484;height:108" type="#_x0000_t75" stroked="false">
              <v:imagedata r:id="rId1099" o:title=""/>
            </v:shape>
            <v:shape style="position:absolute;left:5473;top:1053;width:2688;height:12" type="#_x0000_t75" stroked="false">
              <v:imagedata r:id="rId1785" o:title=""/>
            </v:shape>
            <v:shape style="position:absolute;left:8147;top:1053;width:2689;height:12" type="#_x0000_t75" stroked="false">
              <v:imagedata r:id="rId1109" o:title=""/>
            </v:shape>
            <w10:wrap type="none"/>
          </v:group>
        </w:pict>
      </w:r>
      <w:r>
        <w:rPr/>
        <w:pict>
          <v:group style="position:absolute;margin-left:50.639996pt;margin-top:68.623680pt;width:490.7pt;height:5.55pt;mso-position-horizontal-relative:page;mso-position-vertical-relative:paragraph;z-index:-1416400" coordorigin="1013,1372" coordsize="9814,111">
            <v:shape style="position:absolute;left:1013;top:1372;width:4484;height:110" type="#_x0000_t75" stroked="false">
              <v:imagedata r:id="rId1112" o:title=""/>
            </v:shape>
            <v:shape style="position:absolute;left:5473;top:1468;width:2688;height:14" type="#_x0000_t75" stroked="false">
              <v:imagedata r:id="rId1786" o:title=""/>
            </v:shape>
            <v:shape style="position:absolute;left:8147;top:1473;width:2679;height:10" type="#_x0000_t75" stroked="false">
              <v:imagedata r:id="rId1103" o:title=""/>
            </v:shape>
            <w10:wrap type="none"/>
          </v:group>
        </w:pict>
      </w:r>
      <w:r>
        <w:rPr/>
        <w:pict>
          <v:group style="position:absolute;margin-left:50.639996pt;margin-top:89.503685pt;width:491.15pt;height:5.4pt;mso-position-horizontal-relative:page;mso-position-vertical-relative:paragraph;z-index:-1416376" coordorigin="1013,1790" coordsize="9823,108">
            <v:shape style="position:absolute;left:1013;top:1790;width:4484;height:108" type="#_x0000_t75" stroked="false">
              <v:imagedata r:id="rId1099" o:title=""/>
            </v:shape>
            <v:shape style="position:absolute;left:5473;top:1886;width:2688;height:12" type="#_x0000_t75" stroked="false">
              <v:imagedata r:id="rId1785" o:title=""/>
            </v:shape>
            <v:shape style="position:absolute;left:8147;top:1886;width:2689;height:12" type="#_x0000_t75" stroked="false">
              <v:imagedata r:id="rId1109" o:title=""/>
            </v:shape>
            <w10:wrap type="none"/>
          </v:group>
        </w:pict>
      </w:r>
      <w:r>
        <w:rPr/>
        <w:t>（</w:t>
      </w:r>
      <w:r>
        <w:rPr>
          <w:rFonts w:ascii="Times New Roman" w:hAnsi="Times New Roman" w:cs="Times New Roman" w:eastAsia="Times New Roman" w:hint="default"/>
        </w:rPr>
        <w:t>1</w:t>
      </w:r>
      <w:r>
        <w:rPr/>
        <w:t>）营业收入</w:t>
      </w:r>
    </w:p>
    <w:p>
      <w:pPr>
        <w:spacing w:line="240" w:lineRule="auto" w:before="2"/>
        <w:rPr>
          <w:rFonts w:ascii="宋体" w:hAnsi="宋体" w:cs="宋体" w:eastAsia="宋体" w:hint="default"/>
          <w:sz w:val="18"/>
          <w:szCs w:val="18"/>
        </w:rPr>
      </w:pPr>
    </w:p>
    <w:p>
      <w:pPr>
        <w:spacing w:line="20" w:lineRule="exact"/>
        <w:ind w:left="112" w:right="0" w:firstLine="0"/>
        <w:rPr>
          <w:rFonts w:ascii="宋体" w:hAnsi="宋体" w:cs="宋体" w:eastAsia="宋体" w:hint="default"/>
          <w:sz w:val="2"/>
          <w:szCs w:val="2"/>
        </w:rPr>
      </w:pPr>
      <w:r>
        <w:rPr>
          <w:rFonts w:ascii="宋体" w:hAnsi="宋体" w:cs="宋体" w:eastAsia="宋体" w:hint="default"/>
          <w:sz w:val="2"/>
          <w:szCs w:val="2"/>
        </w:rPr>
        <w:pict>
          <v:group style="width:491.15pt;height:.5pt;mso-position-horizontal-relative:char;mso-position-vertical-relative:line" coordorigin="0,0" coordsize="9823,10">
            <v:shape style="position:absolute;left:5;top:0;width:10;height:10" type="#_x0000_t75" stroked="false">
              <v:imagedata r:id="rId1671" o:title=""/>
            </v:shape>
            <v:shape style="position:absolute;left:0;top:0;width:4465;height:10" type="#_x0000_t75" stroked="false">
              <v:imagedata r:id="rId1787" o:title=""/>
            </v:shape>
            <v:shape style="position:absolute;left:4460;top:0;width:2679;height:10" type="#_x0000_t75" stroked="false">
              <v:imagedata r:id="rId1103" o:title=""/>
            </v:shape>
            <v:shape style="position:absolute;left:7134;top:0;width:2689;height:10" type="#_x0000_t75" stroked="false">
              <v:imagedata r:id="rId1788" o:title=""/>
            </v:shape>
          </v:group>
        </w:pict>
      </w:r>
      <w:r>
        <w:rPr>
          <w:rFonts w:ascii="宋体" w:hAnsi="宋体" w:cs="宋体" w:eastAsia="宋体" w:hint="default"/>
          <w:sz w:val="2"/>
          <w:szCs w:val="2"/>
        </w:rPr>
      </w:r>
    </w:p>
    <w:tbl>
      <w:tblPr>
        <w:tblW w:w="0" w:type="auto"/>
        <w:jc w:val="left"/>
        <w:tblInd w:w="117" w:type="dxa"/>
        <w:tblLayout w:type="fixed"/>
        <w:tblCellMar>
          <w:top w:w="0" w:type="dxa"/>
          <w:left w:w="0" w:type="dxa"/>
          <w:bottom w:w="0" w:type="dxa"/>
          <w:right w:w="0" w:type="dxa"/>
        </w:tblCellMar>
        <w:tblLook w:val="01E0"/>
      </w:tblPr>
      <w:tblGrid>
        <w:gridCol w:w="4460"/>
        <w:gridCol w:w="2674"/>
        <w:gridCol w:w="2674"/>
      </w:tblGrid>
      <w:tr>
        <w:trPr>
          <w:trHeight w:val="300" w:hRule="exact"/>
        </w:trPr>
        <w:tc>
          <w:tcPr>
            <w:tcW w:w="4460"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26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6"/>
              <w:ind w:right="23"/>
              <w:jc w:val="right"/>
              <w:rPr>
                <w:rFonts w:ascii="宋体" w:hAnsi="宋体" w:cs="宋体" w:eastAsia="宋体" w:hint="default"/>
                <w:sz w:val="18"/>
                <w:szCs w:val="18"/>
              </w:rPr>
            </w:pPr>
            <w:r>
              <w:rPr>
                <w:rFonts w:ascii="宋体" w:hAnsi="宋体" w:cs="宋体" w:eastAsia="宋体" w:hint="default"/>
                <w:sz w:val="18"/>
                <w:szCs w:val="18"/>
              </w:rPr>
              <w:t>本年发生额</w:t>
            </w:r>
          </w:p>
        </w:tc>
        <w:tc>
          <w:tcPr>
            <w:tcW w:w="26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6"/>
              <w:ind w:right="24"/>
              <w:jc w:val="right"/>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422"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26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272,840,599.85</w:t>
            </w:r>
          </w:p>
        </w:tc>
        <w:tc>
          <w:tcPr>
            <w:tcW w:w="26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265,900,516.56</w:t>
            </w:r>
          </w:p>
        </w:tc>
      </w:tr>
      <w:tr>
        <w:trPr>
          <w:trHeight w:val="110" w:hRule="exact"/>
        </w:trPr>
        <w:tc>
          <w:tcPr>
            <w:tcW w:w="4460" w:type="dxa"/>
            <w:tcBorders>
              <w:top w:val="nil" w:sz="6" w:space="0" w:color="auto"/>
              <w:left w:val="single" w:sz="4" w:space="0" w:color="000000"/>
              <w:bottom w:val="nil" w:sz="6" w:space="0" w:color="auto"/>
              <w:right w:val="nil" w:sz="6" w:space="0" w:color="auto"/>
            </w:tcBorders>
          </w:tcPr>
          <w:p>
            <w:pPr/>
          </w:p>
        </w:tc>
        <w:tc>
          <w:tcPr>
            <w:tcW w:w="2674" w:type="dxa"/>
            <w:tcBorders>
              <w:top w:val="nil" w:sz="6" w:space="0" w:color="auto"/>
              <w:left w:val="nil" w:sz="6" w:space="0" w:color="auto"/>
              <w:bottom w:val="nil" w:sz="6" w:space="0" w:color="auto"/>
              <w:right w:val="single" w:sz="4" w:space="0" w:color="000000"/>
            </w:tcBorders>
          </w:tcPr>
          <w:p>
            <w:pPr/>
          </w:p>
        </w:tc>
        <w:tc>
          <w:tcPr>
            <w:tcW w:w="267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15,269,302.97</w:t>
            </w:r>
            <w:r>
              <w:rPr>
                <w:rFonts w:ascii="Times New Roman"/>
                <w:spacing w:val="-1"/>
                <w:sz w:val="18"/>
              </w:rPr>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17,790,494.00</w:t>
            </w:r>
            <w:r>
              <w:rPr>
                <w:rFonts w:ascii="Times New Roman"/>
                <w:spacing w:val="-1"/>
                <w:sz w:val="18"/>
              </w:rPr>
            </w:r>
          </w:p>
        </w:tc>
      </w:tr>
      <w:tr>
        <w:trPr>
          <w:trHeight w:val="108" w:hRule="exact"/>
        </w:trPr>
        <w:tc>
          <w:tcPr>
            <w:tcW w:w="4460" w:type="dxa"/>
            <w:tcBorders>
              <w:top w:val="nil" w:sz="6" w:space="0" w:color="auto"/>
              <w:left w:val="single" w:sz="4" w:space="0" w:color="000000"/>
              <w:bottom w:val="nil" w:sz="6" w:space="0" w:color="auto"/>
              <w:right w:val="nil" w:sz="6" w:space="0" w:color="auto"/>
            </w:tcBorders>
          </w:tcPr>
          <w:p>
            <w:pPr/>
          </w:p>
        </w:tc>
        <w:tc>
          <w:tcPr>
            <w:tcW w:w="2674" w:type="dxa"/>
            <w:tcBorders>
              <w:top w:val="nil" w:sz="6" w:space="0" w:color="auto"/>
              <w:left w:val="nil" w:sz="6" w:space="0" w:color="auto"/>
              <w:bottom w:val="nil" w:sz="6" w:space="0" w:color="auto"/>
              <w:right w:val="single" w:sz="4" w:space="0" w:color="000000"/>
            </w:tcBorders>
          </w:tcPr>
          <w:p>
            <w:pPr/>
          </w:p>
        </w:tc>
        <w:tc>
          <w:tcPr>
            <w:tcW w:w="267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685"/>
              <w:jc w:val="right"/>
              <w:rPr>
                <w:rFonts w:ascii="宋体" w:hAnsi="宋体" w:cs="宋体" w:eastAsia="宋体" w:hint="default"/>
                <w:sz w:val="18"/>
                <w:szCs w:val="18"/>
              </w:rPr>
            </w:pPr>
            <w:r>
              <w:rPr>
                <w:rFonts w:ascii="宋体" w:hAnsi="宋体" w:cs="宋体" w:eastAsia="宋体" w:hint="default"/>
                <w:sz w:val="18"/>
                <w:szCs w:val="18"/>
              </w:rPr>
              <w:t>营业收入合计</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double" w:color="000000"/>
              </w:rPr>
              <w:t>288,109,902.82</w:t>
            </w:r>
            <w:r>
              <w:rPr>
                <w:rFonts w:ascii="Times New Roman"/>
                <w:spacing w:val="-1"/>
                <w:sz w:val="18"/>
              </w:rPr>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double" w:color="000000"/>
              </w:rPr>
              <w:t>283,691,010.56</w:t>
            </w:r>
            <w:r>
              <w:rPr>
                <w:rFonts w:ascii="Times New Roman"/>
                <w:spacing w:val="-1"/>
                <w:sz w:val="18"/>
              </w:rPr>
            </w:r>
          </w:p>
        </w:tc>
      </w:tr>
      <w:tr>
        <w:trPr>
          <w:trHeight w:val="108" w:hRule="exact"/>
        </w:trPr>
        <w:tc>
          <w:tcPr>
            <w:tcW w:w="4460" w:type="dxa"/>
            <w:tcBorders>
              <w:top w:val="nil" w:sz="6" w:space="0" w:color="auto"/>
              <w:left w:val="single" w:sz="4" w:space="0" w:color="000000"/>
              <w:bottom w:val="nil" w:sz="6" w:space="0" w:color="auto"/>
              <w:right w:val="nil" w:sz="6" w:space="0" w:color="auto"/>
            </w:tcBorders>
          </w:tcPr>
          <w:p>
            <w:pPr/>
          </w:p>
        </w:tc>
        <w:tc>
          <w:tcPr>
            <w:tcW w:w="2674" w:type="dxa"/>
            <w:tcBorders>
              <w:top w:val="nil" w:sz="6" w:space="0" w:color="auto"/>
              <w:left w:val="nil" w:sz="6" w:space="0" w:color="auto"/>
              <w:bottom w:val="nil" w:sz="6" w:space="0" w:color="auto"/>
              <w:right w:val="single" w:sz="4" w:space="0" w:color="000000"/>
            </w:tcBorders>
          </w:tcPr>
          <w:p>
            <w:pPr/>
          </w:p>
        </w:tc>
        <w:tc>
          <w:tcPr>
            <w:tcW w:w="267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主营业务成本</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96,672,370.85</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103,373,527.43</w:t>
            </w:r>
          </w:p>
        </w:tc>
      </w:tr>
      <w:tr>
        <w:trPr>
          <w:trHeight w:val="108" w:hRule="exact"/>
        </w:trPr>
        <w:tc>
          <w:tcPr>
            <w:tcW w:w="4460" w:type="dxa"/>
            <w:tcBorders>
              <w:top w:val="nil" w:sz="6" w:space="0" w:color="auto"/>
              <w:left w:val="single" w:sz="4" w:space="0" w:color="000000"/>
              <w:bottom w:val="nil" w:sz="6" w:space="0" w:color="auto"/>
              <w:right w:val="nil" w:sz="6" w:space="0" w:color="auto"/>
            </w:tcBorders>
          </w:tcPr>
          <w:p>
            <w:pPr/>
          </w:p>
        </w:tc>
        <w:tc>
          <w:tcPr>
            <w:tcW w:w="2674" w:type="dxa"/>
            <w:tcBorders>
              <w:top w:val="nil" w:sz="6" w:space="0" w:color="auto"/>
              <w:left w:val="nil" w:sz="6" w:space="0" w:color="auto"/>
              <w:bottom w:val="nil" w:sz="6" w:space="0" w:color="auto"/>
              <w:right w:val="single" w:sz="4" w:space="0" w:color="000000"/>
            </w:tcBorders>
          </w:tcPr>
          <w:p>
            <w:pPr/>
          </w:p>
        </w:tc>
        <w:tc>
          <w:tcPr>
            <w:tcW w:w="267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其他业务成本</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13,969,680.61</w:t>
            </w:r>
            <w:r>
              <w:rPr>
                <w:rFonts w:ascii="Times New Roman"/>
                <w:spacing w:val="-1"/>
                <w:sz w:val="18"/>
              </w:rPr>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15,051,372.01</w:t>
            </w:r>
            <w:r>
              <w:rPr>
                <w:rFonts w:ascii="Times New Roman"/>
                <w:spacing w:val="-1"/>
                <w:sz w:val="18"/>
              </w:rPr>
            </w:r>
          </w:p>
        </w:tc>
      </w:tr>
      <w:tr>
        <w:trPr>
          <w:trHeight w:val="108" w:hRule="exact"/>
        </w:trPr>
        <w:tc>
          <w:tcPr>
            <w:tcW w:w="4460" w:type="dxa"/>
            <w:tcBorders>
              <w:top w:val="nil" w:sz="6" w:space="0" w:color="auto"/>
              <w:left w:val="single" w:sz="4" w:space="0" w:color="000000"/>
              <w:bottom w:val="nil" w:sz="6" w:space="0" w:color="auto"/>
              <w:right w:val="nil" w:sz="6" w:space="0" w:color="auto"/>
            </w:tcBorders>
          </w:tcPr>
          <w:p>
            <w:pPr/>
          </w:p>
        </w:tc>
        <w:tc>
          <w:tcPr>
            <w:tcW w:w="2674" w:type="dxa"/>
            <w:tcBorders>
              <w:top w:val="nil" w:sz="6" w:space="0" w:color="auto"/>
              <w:left w:val="nil" w:sz="6" w:space="0" w:color="auto"/>
              <w:bottom w:val="nil" w:sz="6" w:space="0" w:color="auto"/>
              <w:right w:val="single" w:sz="4" w:space="0" w:color="000000"/>
            </w:tcBorders>
          </w:tcPr>
          <w:p>
            <w:pPr/>
          </w:p>
        </w:tc>
        <w:tc>
          <w:tcPr>
            <w:tcW w:w="2674" w:type="dxa"/>
            <w:tcBorders>
              <w:top w:val="nil" w:sz="6" w:space="0" w:color="auto"/>
              <w:left w:val="single" w:sz="4" w:space="0" w:color="000000"/>
              <w:bottom w:val="nil" w:sz="6" w:space="0" w:color="auto"/>
              <w:right w:val="single" w:sz="4" w:space="0" w:color="000000"/>
            </w:tcBorders>
          </w:tcPr>
          <w:p>
            <w:pPr/>
          </w:p>
        </w:tc>
      </w:tr>
      <w:tr>
        <w:trPr>
          <w:trHeight w:val="413"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685"/>
              <w:jc w:val="right"/>
              <w:rPr>
                <w:rFonts w:ascii="宋体" w:hAnsi="宋体" w:cs="宋体" w:eastAsia="宋体" w:hint="default"/>
                <w:sz w:val="18"/>
                <w:szCs w:val="18"/>
              </w:rPr>
            </w:pPr>
            <w:r>
              <w:rPr>
                <w:rFonts w:ascii="宋体" w:hAnsi="宋体" w:cs="宋体" w:eastAsia="宋体" w:hint="default"/>
                <w:sz w:val="18"/>
                <w:szCs w:val="18"/>
              </w:rPr>
              <w:t>营业成本合计</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double" w:color="000000"/>
              </w:rPr>
              <w:t>110,642,051.46</w:t>
            </w:r>
            <w:r>
              <w:rPr>
                <w:rFonts w:ascii="Times New Roman"/>
                <w:spacing w:val="-1"/>
                <w:sz w:val="18"/>
              </w:rPr>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118,424,899.44</w:t>
            </w:r>
            <w:r>
              <w:rPr>
                <w:rFonts w:ascii="Times New Roman"/>
                <w:spacing w:val="-1"/>
                <w:sz w:val="18"/>
              </w:rPr>
            </w:r>
          </w:p>
        </w:tc>
      </w:tr>
    </w:tbl>
    <w:p>
      <w:pPr>
        <w:spacing w:line="240" w:lineRule="auto" w:before="9"/>
        <w:rPr>
          <w:rFonts w:ascii="宋体" w:hAnsi="宋体" w:cs="宋体" w:eastAsia="宋体" w:hint="default"/>
          <w:sz w:val="11"/>
          <w:szCs w:val="11"/>
        </w:rPr>
      </w:pPr>
    </w:p>
    <w:p>
      <w:pPr>
        <w:pStyle w:val="BodyText"/>
        <w:spacing w:line="240" w:lineRule="auto" w:before="36"/>
        <w:ind w:left="540" w:right="114"/>
        <w:jc w:val="left"/>
      </w:pPr>
      <w:r>
        <w:rPr/>
        <w:pict>
          <v:group style="position:absolute;margin-left:50.640011pt;margin-top:-75.476349pt;width:491.15pt;height:5.4pt;mso-position-horizontal-relative:page;mso-position-vertical-relative:paragraph;z-index:-1416352" coordorigin="1013,-1510" coordsize="9823,108">
            <v:shape style="position:absolute;left:1013;top:-1510;width:4484;height:108" type="#_x0000_t75" stroked="false">
              <v:imagedata r:id="rId1096" o:title=""/>
            </v:shape>
            <v:shape style="position:absolute;left:5473;top:-1414;width:2688;height:12" type="#_x0000_t75" stroked="false">
              <v:imagedata r:id="rId1097" o:title=""/>
            </v:shape>
            <v:shape style="position:absolute;left:8147;top:-1414;width:2689;height:12" type="#_x0000_t75" stroked="false">
              <v:imagedata r:id="rId1788" o:title=""/>
            </v:shape>
            <w10:wrap type="none"/>
          </v:group>
        </w:pict>
      </w:r>
      <w:r>
        <w:rPr/>
        <w:pict>
          <v:group style="position:absolute;margin-left:50.639996pt;margin-top:-54.71632pt;width:491.15pt;height:5.4pt;mso-position-horizontal-relative:page;mso-position-vertical-relative:paragraph;z-index:-1416328" coordorigin="1013,-1094" coordsize="9823,108">
            <v:shape style="position:absolute;left:1013;top:-1094;width:4484;height:108" type="#_x0000_t75" stroked="false">
              <v:imagedata r:id="rId1096" o:title=""/>
            </v:shape>
            <v:shape style="position:absolute;left:5473;top:-998;width:2688;height:12" type="#_x0000_t75" stroked="false">
              <v:imagedata r:id="rId1097" o:title=""/>
            </v:shape>
            <v:shape style="position:absolute;left:8147;top:-998;width:2689;height:12" type="#_x0000_t75" stroked="false">
              <v:imagedata r:id="rId1788" o:title=""/>
            </v:shape>
            <w10:wrap type="none"/>
          </v:group>
        </w:pict>
      </w:r>
      <w:r>
        <w:rPr/>
        <w:pict>
          <v:group style="position:absolute;margin-left:50.639996pt;margin-top:-33.956322pt;width:491.15pt;height:5.4pt;mso-position-horizontal-relative:page;mso-position-vertical-relative:paragraph;z-index:-1416304" coordorigin="1013,-679" coordsize="9823,108">
            <v:shape style="position:absolute;left:1013;top:-679;width:4484;height:108" type="#_x0000_t75" stroked="false">
              <v:imagedata r:id="rId1099" o:title=""/>
            </v:shape>
            <v:shape style="position:absolute;left:5473;top:-583;width:2688;height:12" type="#_x0000_t75" stroked="false">
              <v:imagedata r:id="rId1785" o:title=""/>
            </v:shape>
            <v:shape style="position:absolute;left:8147;top:-583;width:2689;height:12" type="#_x0000_t75" stroked="false">
              <v:imagedata r:id="rId1109" o:title=""/>
            </v:shape>
            <w10:wrap type="none"/>
          </v:group>
        </w:pict>
      </w:r>
      <w:r>
        <w:rPr/>
        <w:pict>
          <v:group style="position:absolute;margin-left:50.880001pt;margin-top:-13.176321pt;width:491.15pt;height:5.55pt;mso-position-horizontal-relative:page;mso-position-vertical-relative:paragraph;z-index:-1416280" coordorigin="1018,-264" coordsize="9823,111">
            <v:shape style="position:absolute;left:1018;top:-168;width:10;height:14" type="#_x0000_t75" stroked="false">
              <v:imagedata r:id="rId88" o:title=""/>
            </v:shape>
            <v:shape style="position:absolute;left:1027;top:-264;width:4470;height:110" type="#_x0000_t75" stroked="false">
              <v:imagedata r:id="rId1110" o:title=""/>
            </v:shape>
            <v:shape style="position:absolute;left:5487;top:-264;width:2684;height:110" type="#_x0000_t75" stroked="false">
              <v:imagedata r:id="rId1789" o:title=""/>
            </v:shape>
            <v:group style="position:absolute;left:10826;top:-264;width:10;height:20" coordorigin="10826,-264" coordsize="10,20">
              <v:shape style="position:absolute;left:10826;top:-264;width:10;height:20" coordorigin="10826,-264" coordsize="10,20" path="m10826,-244l10836,-244,10836,-264,10826,-264,10826,-244xe" filled="true" fillcolor="#000000" stroked="false">
                <v:path arrowok="t"/>
                <v:fill type="solid"/>
              </v:shape>
            </v:group>
            <v:group style="position:absolute;left:10826;top:-244;width:10;height:20" coordorigin="10826,-244" coordsize="10,20">
              <v:shape style="position:absolute;left:10826;top:-244;width:10;height:20" coordorigin="10826,-244" coordsize="10,20" path="m10826,-225l10836,-225,10836,-244,10826,-244,10826,-225xe" filled="true" fillcolor="#000000" stroked="false">
                <v:path arrowok="t"/>
                <v:fill type="solid"/>
              </v:shape>
            </v:group>
            <v:group style="position:absolute;left:10826;top:-225;width:10;height:20" coordorigin="10826,-225" coordsize="10,20">
              <v:shape style="position:absolute;left:10826;top:-225;width:10;height:20" coordorigin="10826,-225" coordsize="10,20" path="m10826,-206l10836,-206,10836,-225,10826,-225,10826,-206xe" filled="true" fillcolor="#000000" stroked="false">
                <v:path arrowok="t"/>
                <v:fill type="solid"/>
              </v:shape>
            </v:group>
            <v:group style="position:absolute;left:10826;top:-206;width:10;height:20" coordorigin="10826,-206" coordsize="10,20">
              <v:shape style="position:absolute;left:10826;top:-206;width:10;height:20" coordorigin="10826,-206" coordsize="10,20" path="m10826,-187l10836,-187,10836,-206,10826,-206,10826,-187xe" filled="true" fillcolor="#000000" stroked="false">
                <v:path arrowok="t"/>
                <v:fill type="solid"/>
              </v:shape>
            </v:group>
            <v:group style="position:absolute;left:10826;top:-187;width:10;height:20" coordorigin="10826,-187" coordsize="10,20">
              <v:shape style="position:absolute;left:10826;top:-187;width:10;height:20" coordorigin="10826,-187" coordsize="10,20" path="m10826,-168l10836,-168,10836,-187,10826,-187,10826,-168xe" filled="true" fillcolor="#000000" stroked="false">
                <v:path arrowok="t"/>
                <v:fill type="solid"/>
              </v:shape>
            </v:group>
            <v:group style="position:absolute;left:10826;top:-165;width:10;height:2" coordorigin="10826,-165" coordsize="10,2">
              <v:shape style="position:absolute;left:10826;top:-165;width:10;height:2" coordorigin="10826,-165" coordsize="10,0" path="m10826,-165l10836,-165e" filled="false" stroked="true" strokeweight=".23999pt" strokecolor="#000000">
                <v:path arrowok="t"/>
              </v:shape>
              <v:shape style="position:absolute;left:8161;top:-163;width:2674;height:10" type="#_x0000_t75" stroked="false">
                <v:imagedata r:id="rId578" o:title=""/>
              </v:shape>
            </v:group>
            <v:group style="position:absolute;left:10826;top:-158;width:10;height:2" coordorigin="10826,-158" coordsize="10,2">
              <v:shape style="position:absolute;left:10826;top:-158;width:10;height:2" coordorigin="10826,-158" coordsize="10,0" path="m10826,-158l10836,-158e" filled="false" stroked="true" strokeweight=".48001pt" strokecolor="#000000">
                <v:path arrowok="t"/>
              </v:shape>
            </v:group>
            <w10:wrap type="none"/>
          </v:group>
        </w:pict>
      </w:r>
      <w:r>
        <w:rPr/>
        <w:pict>
          <v:group style="position:absolute;margin-left:105.260002pt;margin-top:54.023678pt;width:36pt;height:.1pt;mso-position-horizontal-relative:page;mso-position-vertical-relative:paragraph;z-index:-1416256" coordorigin="2105,1080" coordsize="720,2">
            <v:shape style="position:absolute;left:2105;top:1080;width:720;height:2" coordorigin="2105,1080" coordsize="720,0" path="m2105,1080l2825,1080e" filled="false" stroked="true" strokeweight=".47998pt" strokecolor="#000000">
              <v:path arrowok="t"/>
            </v:shape>
            <w10:wrap type="none"/>
          </v:group>
        </w:pict>
      </w:r>
      <w:r>
        <w:rPr/>
        <w:pict>
          <v:group style="position:absolute;margin-left:50.639996pt;margin-top:28.22366pt;width:491.15pt;height:42pt;mso-position-horizontal-relative:page;mso-position-vertical-relative:paragraph;z-index:-1416184" coordorigin="1013,564" coordsize="9823,840">
            <v:shape style="position:absolute;left:1018;top:564;width:10;height:10" type="#_x0000_t75" stroked="false">
              <v:imagedata r:id="rId1790" o:title=""/>
            </v:shape>
            <v:shape style="position:absolute;left:1013;top:564;width:2891;height:10" type="#_x0000_t75" stroked="false">
              <v:imagedata r:id="rId1791" o:title=""/>
            </v:shape>
            <v:shape style="position:absolute;left:3899;top:564;width:3466;height:10" type="#_x0000_t75" stroked="false">
              <v:imagedata r:id="rId1792" o:title=""/>
            </v:shape>
            <v:shape style="position:absolute;left:7360;top:564;width:3476;height:10" type="#_x0000_t75" stroked="false">
              <v:imagedata r:id="rId1793" o:title=""/>
            </v:shape>
            <v:group style="position:absolute;left:3903;top:574;width:10;height:20" coordorigin="3903,574" coordsize="10,20">
              <v:shape style="position:absolute;left:3903;top:574;width:10;height:20" coordorigin="3903,574" coordsize="10,20" path="m3903,593l3913,593,3913,574,3903,574,3903,593xe" filled="true" fillcolor="#000000" stroked="false">
                <v:path arrowok="t"/>
                <v:fill type="solid"/>
              </v:shape>
            </v:group>
            <v:group style="position:absolute;left:3903;top:593;width:10;height:20" coordorigin="3903,593" coordsize="10,20">
              <v:shape style="position:absolute;left:3903;top:593;width:10;height:20" coordorigin="3903,593" coordsize="10,20" path="m3903,612l3913,612,3913,593,3903,593,3903,612xe" filled="true" fillcolor="#000000" stroked="false">
                <v:path arrowok="t"/>
                <v:fill type="solid"/>
              </v:shape>
            </v:group>
            <v:group style="position:absolute;left:3903;top:612;width:10;height:20" coordorigin="3903,612" coordsize="10,20">
              <v:shape style="position:absolute;left:3903;top:612;width:10;height:20" coordorigin="3903,612" coordsize="10,20" path="m3903,632l3913,632,3913,612,3903,612,3903,632xe" filled="true" fillcolor="#000000" stroked="false">
                <v:path arrowok="t"/>
                <v:fill type="solid"/>
              </v:shape>
            </v:group>
            <v:group style="position:absolute;left:3903;top:632;width:10;height:20" coordorigin="3903,632" coordsize="10,20">
              <v:shape style="position:absolute;left:3903;top:632;width:10;height:20" coordorigin="3903,632" coordsize="10,20" path="m3903,651l3913,651,3913,632,3903,632,3903,651xe" filled="true" fillcolor="#000000" stroked="false">
                <v:path arrowok="t"/>
                <v:fill type="solid"/>
              </v:shape>
            </v:group>
            <v:group style="position:absolute;left:3903;top:651;width:10;height:20" coordorigin="3903,651" coordsize="10,20">
              <v:shape style="position:absolute;left:3903;top:651;width:10;height:20" coordorigin="3903,651" coordsize="10,20" path="m3903,670l3913,670,3913,651,3903,651,3903,670xe" filled="true" fillcolor="#000000" stroked="false">
                <v:path arrowok="t"/>
                <v:fill type="solid"/>
              </v:shape>
            </v:group>
            <v:group style="position:absolute;left:3903;top:670;width:10;height:20" coordorigin="3903,670" coordsize="10,20">
              <v:shape style="position:absolute;left:3903;top:670;width:10;height:20" coordorigin="3903,670" coordsize="10,20" path="m3903,689l3913,689,3913,670,3903,670,3903,689xe" filled="true" fillcolor="#000000" stroked="false">
                <v:path arrowok="t"/>
                <v:fill type="solid"/>
              </v:shape>
            </v:group>
            <v:group style="position:absolute;left:3903;top:689;width:10;height:20" coordorigin="3903,689" coordsize="10,20">
              <v:shape style="position:absolute;left:3903;top:689;width:10;height:20" coordorigin="3903,689" coordsize="10,20" path="m3903,708l3913,708,3913,689,3903,689,3903,708xe" filled="true" fillcolor="#000000" stroked="false">
                <v:path arrowok="t"/>
                <v:fill type="solid"/>
              </v:shape>
            </v:group>
            <v:group style="position:absolute;left:3903;top:708;width:10;height:20" coordorigin="3903,708" coordsize="10,20">
              <v:shape style="position:absolute;left:3903;top:708;width:10;height:20" coordorigin="3903,708" coordsize="10,20" path="m3903,728l3913,728,3913,708,3903,708,3903,728xe" filled="true" fillcolor="#000000" stroked="false">
                <v:path arrowok="t"/>
                <v:fill type="solid"/>
              </v:shape>
            </v:group>
            <v:group style="position:absolute;left:3903;top:728;width:10;height:20" coordorigin="3903,728" coordsize="10,20">
              <v:shape style="position:absolute;left:3903;top:728;width:10;height:20" coordorigin="3903,728" coordsize="10,20" path="m3903,747l3913,747,3913,728,3903,728,3903,747xe" filled="true" fillcolor="#000000" stroked="false">
                <v:path arrowok="t"/>
                <v:fill type="solid"/>
              </v:shape>
            </v:group>
            <v:group style="position:absolute;left:3903;top:747;width:10;height:20" coordorigin="3903,747" coordsize="10,20">
              <v:shape style="position:absolute;left:3903;top:747;width:10;height:20" coordorigin="3903,747" coordsize="10,20" path="m3903,766l3913,766,3913,747,3903,747,3903,766xe" filled="true" fillcolor="#000000" stroked="false">
                <v:path arrowok="t"/>
                <v:fill type="solid"/>
              </v:shape>
            </v:group>
            <v:group style="position:absolute;left:3903;top:766;width:10;height:20" coordorigin="3903,766" coordsize="10,20">
              <v:shape style="position:absolute;left:3903;top:766;width:10;height:20" coordorigin="3903,766" coordsize="10,20" path="m3903,785l3913,785,3913,766,3903,766,3903,785xe" filled="true" fillcolor="#000000" stroked="false">
                <v:path arrowok="t"/>
                <v:fill type="solid"/>
              </v:shape>
            </v:group>
            <v:group style="position:absolute;left:3903;top:785;width:10;height:20" coordorigin="3903,785" coordsize="10,20">
              <v:shape style="position:absolute;left:3903;top:785;width:10;height:20" coordorigin="3903,785" coordsize="10,20" path="m3903,804l3913,804,3913,785,3903,785,3903,804xe" filled="true" fillcolor="#000000" stroked="false">
                <v:path arrowok="t"/>
                <v:fill type="solid"/>
              </v:shape>
            </v:group>
            <v:group style="position:absolute;left:3903;top:804;width:10;height:20" coordorigin="3903,804" coordsize="10,20">
              <v:shape style="position:absolute;left:3903;top:804;width:10;height:20" coordorigin="3903,804" coordsize="10,20" path="m3903,824l3913,824,3913,804,3903,804,3903,824xe" filled="true" fillcolor="#000000" stroked="false">
                <v:path arrowok="t"/>
                <v:fill type="solid"/>
              </v:shape>
            </v:group>
            <v:group style="position:absolute;left:3903;top:824;width:10;height:20" coordorigin="3903,824" coordsize="10,20">
              <v:shape style="position:absolute;left:3903;top:824;width:10;height:20" coordorigin="3903,824" coordsize="10,20" path="m3903,843l3913,843,3913,824,3903,824,3903,843xe" filled="true" fillcolor="#000000" stroked="false">
                <v:path arrowok="t"/>
                <v:fill type="solid"/>
              </v:shape>
            </v:group>
            <v:group style="position:absolute;left:3903;top:843;width:10;height:20" coordorigin="3903,843" coordsize="10,20">
              <v:shape style="position:absolute;left:3903;top:843;width:10;height:20" coordorigin="3903,843" coordsize="10,20" path="m3903,862l3913,862,3913,843,3903,843,3903,862xe" filled="true" fillcolor="#000000" stroked="false">
                <v:path arrowok="t"/>
                <v:fill type="solid"/>
              </v:shape>
            </v:group>
            <v:group style="position:absolute;left:3903;top:862;width:10;height:20" coordorigin="3903,862" coordsize="10,20">
              <v:shape style="position:absolute;left:3903;top:862;width:10;height:20" coordorigin="3903,862" coordsize="10,20" path="m3903,881l3913,881,3913,862,3903,862,3903,881xe" filled="true" fillcolor="#000000" stroked="false">
                <v:path arrowok="t"/>
                <v:fill type="solid"/>
              </v:shape>
            </v:group>
            <v:group style="position:absolute;left:3903;top:881;width:10;height:20" coordorigin="3903,881" coordsize="10,20">
              <v:shape style="position:absolute;left:3903;top:881;width:10;height:20" coordorigin="3903,881" coordsize="10,20" path="m3903,900l3913,900,3913,881,3903,881,3903,900xe" filled="true" fillcolor="#000000" stroked="false">
                <v:path arrowok="t"/>
                <v:fill type="solid"/>
              </v:shape>
            </v:group>
            <v:group style="position:absolute;left:3903;top:900;width:10;height:20" coordorigin="3903,900" coordsize="10,20">
              <v:shape style="position:absolute;left:3903;top:900;width:10;height:20" coordorigin="3903,900" coordsize="10,20" path="m3903,920l3913,920,3913,900,3903,900,3903,920xe" filled="true" fillcolor="#000000" stroked="false">
                <v:path arrowok="t"/>
                <v:fill type="solid"/>
              </v:shape>
            </v:group>
            <v:group style="position:absolute;left:3903;top:920;width:10;height:20" coordorigin="3903,920" coordsize="10,20">
              <v:shape style="position:absolute;left:3903;top:920;width:10;height:20" coordorigin="3903,920" coordsize="10,20" path="m3903,939l3913,939,3913,920,3903,920,3903,939xe" filled="true" fillcolor="#000000" stroked="false">
                <v:path arrowok="t"/>
                <v:fill type="solid"/>
              </v:shape>
            </v:group>
            <v:group style="position:absolute;left:3903;top:939;width:10;height:20" coordorigin="3903,939" coordsize="10,20">
              <v:shape style="position:absolute;left:3903;top:939;width:10;height:20" coordorigin="3903,939" coordsize="10,20" path="m3903,958l3913,958,3913,939,3903,939,3903,958xe" filled="true" fillcolor="#000000" stroked="false">
                <v:path arrowok="t"/>
                <v:fill type="solid"/>
              </v:shape>
            </v:group>
            <v:group style="position:absolute;left:3903;top:958;width:10;height:20" coordorigin="3903,958" coordsize="10,20">
              <v:shape style="position:absolute;left:3903;top:958;width:10;height:20" coordorigin="3903,958" coordsize="10,20" path="m3903,977l3913,977,3913,958,3903,958,3903,977xe" filled="true" fillcolor="#000000" stroked="false">
                <v:path arrowok="t"/>
                <v:fill type="solid"/>
              </v:shape>
            </v:group>
            <v:group style="position:absolute;left:7365;top:574;width:10;height:20" coordorigin="7365,574" coordsize="10,20">
              <v:shape style="position:absolute;left:7365;top:574;width:10;height:20" coordorigin="7365,574" coordsize="10,20" path="m7365,593l7374,593,7374,574,7365,574,7365,593xe" filled="true" fillcolor="#000000" stroked="false">
                <v:path arrowok="t"/>
                <v:fill type="solid"/>
              </v:shape>
            </v:group>
            <v:group style="position:absolute;left:7365;top:593;width:10;height:20" coordorigin="7365,593" coordsize="10,20">
              <v:shape style="position:absolute;left:7365;top:593;width:10;height:20" coordorigin="7365,593" coordsize="10,20" path="m7365,612l7374,612,7374,593,7365,593,7365,612xe" filled="true" fillcolor="#000000" stroked="false">
                <v:path arrowok="t"/>
                <v:fill type="solid"/>
              </v:shape>
            </v:group>
            <v:group style="position:absolute;left:7365;top:612;width:10;height:20" coordorigin="7365,612" coordsize="10,20">
              <v:shape style="position:absolute;left:7365;top:612;width:10;height:20" coordorigin="7365,612" coordsize="10,20" path="m7365,632l7374,632,7374,612,7365,612,7365,632xe" filled="true" fillcolor="#000000" stroked="false">
                <v:path arrowok="t"/>
                <v:fill type="solid"/>
              </v:shape>
            </v:group>
            <v:group style="position:absolute;left:7365;top:632;width:10;height:20" coordorigin="7365,632" coordsize="10,20">
              <v:shape style="position:absolute;left:7365;top:632;width:10;height:20" coordorigin="7365,632" coordsize="10,20" path="m7365,651l7374,651,7374,632,7365,632,7365,651xe" filled="true" fillcolor="#000000" stroked="false">
                <v:path arrowok="t"/>
                <v:fill type="solid"/>
              </v:shape>
            </v:group>
            <v:group style="position:absolute;left:7365;top:651;width:10;height:20" coordorigin="7365,651" coordsize="10,20">
              <v:shape style="position:absolute;left:7365;top:651;width:10;height:20" coordorigin="7365,651" coordsize="10,20" path="m7365,670l7374,670,7374,651,7365,651,7365,670xe" filled="true" fillcolor="#000000" stroked="false">
                <v:path arrowok="t"/>
                <v:fill type="solid"/>
              </v:shape>
            </v:group>
            <v:group style="position:absolute;left:7365;top:670;width:10;height:20" coordorigin="7365,670" coordsize="10,20">
              <v:shape style="position:absolute;left:7365;top:670;width:10;height:20" coordorigin="7365,670" coordsize="10,20" path="m7365,689l7374,689,7374,670,7365,670,7365,689xe" filled="true" fillcolor="#000000" stroked="false">
                <v:path arrowok="t"/>
                <v:fill type="solid"/>
              </v:shape>
            </v:group>
            <v:group style="position:absolute;left:7365;top:689;width:10;height:20" coordorigin="7365,689" coordsize="10,20">
              <v:shape style="position:absolute;left:7365;top:689;width:10;height:20" coordorigin="7365,689" coordsize="10,20" path="m7365,708l7374,708,7374,689,7365,689,7365,708xe" filled="true" fillcolor="#000000" stroked="false">
                <v:path arrowok="t"/>
                <v:fill type="solid"/>
              </v:shape>
            </v:group>
            <v:group style="position:absolute;left:7365;top:708;width:10;height:20" coordorigin="7365,708" coordsize="10,20">
              <v:shape style="position:absolute;left:7365;top:708;width:10;height:20" coordorigin="7365,708" coordsize="10,20" path="m7365,728l7374,728,7374,708,7365,708,7365,728xe" filled="true" fillcolor="#000000" stroked="false">
                <v:path arrowok="t"/>
                <v:fill type="solid"/>
              </v:shape>
            </v:group>
            <v:group style="position:absolute;left:7365;top:728;width:10;height:20" coordorigin="7365,728" coordsize="10,20">
              <v:shape style="position:absolute;left:7365;top:728;width:10;height:20" coordorigin="7365,728" coordsize="10,20" path="m7365,747l7374,747,7374,728,7365,728,7365,747xe" filled="true" fillcolor="#000000" stroked="false">
                <v:path arrowok="t"/>
                <v:fill type="solid"/>
              </v:shape>
            </v:group>
            <v:group style="position:absolute;left:7365;top:747;width:10;height:20" coordorigin="7365,747" coordsize="10,20">
              <v:shape style="position:absolute;left:7365;top:747;width:10;height:20" coordorigin="7365,747" coordsize="10,20" path="m7365,766l7374,766,7374,747,7365,747,7365,766xe" filled="true" fillcolor="#000000" stroked="false">
                <v:path arrowok="t"/>
                <v:fill type="solid"/>
              </v:shape>
            </v:group>
            <v:group style="position:absolute;left:7365;top:766;width:10;height:20" coordorigin="7365,766" coordsize="10,20">
              <v:shape style="position:absolute;left:7365;top:766;width:10;height:20" coordorigin="7365,766" coordsize="10,20" path="m7365,785l7374,785,7374,766,7365,766,7365,785xe" filled="true" fillcolor="#000000" stroked="false">
                <v:path arrowok="t"/>
                <v:fill type="solid"/>
              </v:shape>
            </v:group>
            <v:group style="position:absolute;left:7365;top:785;width:10;height:20" coordorigin="7365,785" coordsize="10,20">
              <v:shape style="position:absolute;left:7365;top:785;width:10;height:20" coordorigin="7365,785" coordsize="10,20" path="m7365,804l7374,804,7374,785,7365,785,7365,804xe" filled="true" fillcolor="#000000" stroked="false">
                <v:path arrowok="t"/>
                <v:fill type="solid"/>
              </v:shape>
            </v:group>
            <v:group style="position:absolute;left:7365;top:804;width:10;height:20" coordorigin="7365,804" coordsize="10,20">
              <v:shape style="position:absolute;left:7365;top:804;width:10;height:20" coordorigin="7365,804" coordsize="10,20" path="m7365,824l7374,824,7374,804,7365,804,7365,824xe" filled="true" fillcolor="#000000" stroked="false">
                <v:path arrowok="t"/>
                <v:fill type="solid"/>
              </v:shape>
            </v:group>
            <v:group style="position:absolute;left:7365;top:824;width:10;height:20" coordorigin="7365,824" coordsize="10,20">
              <v:shape style="position:absolute;left:7365;top:824;width:10;height:20" coordorigin="7365,824" coordsize="10,20" path="m7365,843l7374,843,7374,824,7365,824,7365,843xe" filled="true" fillcolor="#000000" stroked="false">
                <v:path arrowok="t"/>
                <v:fill type="solid"/>
              </v:shape>
            </v:group>
            <v:group style="position:absolute;left:7365;top:843;width:10;height:20" coordorigin="7365,843" coordsize="10,20">
              <v:shape style="position:absolute;left:7365;top:843;width:10;height:20" coordorigin="7365,843" coordsize="10,20" path="m7365,862l7374,862,7374,843,7365,843,7365,862xe" filled="true" fillcolor="#000000" stroked="false">
                <v:path arrowok="t"/>
                <v:fill type="solid"/>
              </v:shape>
            </v:group>
            <v:group style="position:absolute;left:7365;top:862;width:10;height:20" coordorigin="7365,862" coordsize="10,20">
              <v:shape style="position:absolute;left:7365;top:862;width:10;height:20" coordorigin="7365,862" coordsize="10,20" path="m7365,881l7374,881,7374,862,7365,862,7365,881xe" filled="true" fillcolor="#000000" stroked="false">
                <v:path arrowok="t"/>
                <v:fill type="solid"/>
              </v:shape>
              <v:shape style="position:absolute;left:3899;top:881;width:3485;height:108" type="#_x0000_t75" stroked="false">
                <v:imagedata r:id="rId1116" o:title=""/>
              </v:shape>
              <v:shape style="position:absolute;left:7360;top:980;width:1736;height:10" type="#_x0000_t75" stroked="false">
                <v:imagedata r:id="rId1117" o:title=""/>
              </v:shape>
              <v:shape style="position:absolute;left:9091;top:977;width:1745;height:12" type="#_x0000_t75" stroked="false">
                <v:imagedata r:id="rId1794" o:title=""/>
              </v:shape>
            </v:group>
            <v:group style="position:absolute;left:3903;top:989;width:10;height:20" coordorigin="3903,989" coordsize="10,20">
              <v:shape style="position:absolute;left:3903;top:989;width:10;height:20" coordorigin="3903,989" coordsize="10,20" path="m3903,1008l3913,1008,3913,989,3903,989,3903,1008xe" filled="true" fillcolor="#000000" stroked="false">
                <v:path arrowok="t"/>
                <v:fill type="solid"/>
              </v:shape>
            </v:group>
            <v:group style="position:absolute;left:3903;top:1008;width:10;height:20" coordorigin="3903,1008" coordsize="10,20">
              <v:shape style="position:absolute;left:3903;top:1008;width:10;height:20" coordorigin="3903,1008" coordsize="10,20" path="m3903,1028l3913,1028,3913,1008,3903,1008,3903,1028xe" filled="true" fillcolor="#000000" stroked="false">
                <v:path arrowok="t"/>
                <v:fill type="solid"/>
              </v:shape>
            </v:group>
            <v:group style="position:absolute;left:3903;top:1028;width:10;height:20" coordorigin="3903,1028" coordsize="10,20">
              <v:shape style="position:absolute;left:3903;top:1028;width:10;height:20" coordorigin="3903,1028" coordsize="10,20" path="m3903,1047l3913,1047,3913,1028,3903,1028,3903,1047xe" filled="true" fillcolor="#000000" stroked="false">
                <v:path arrowok="t"/>
                <v:fill type="solid"/>
              </v:shape>
            </v:group>
            <v:group style="position:absolute;left:3903;top:1047;width:10;height:20" coordorigin="3903,1047" coordsize="10,20">
              <v:shape style="position:absolute;left:3903;top:1047;width:10;height:20" coordorigin="3903,1047" coordsize="10,20" path="m3903,1066l3913,1066,3913,1047,3903,1047,3903,1066xe" filled="true" fillcolor="#000000" stroked="false">
                <v:path arrowok="t"/>
                <v:fill type="solid"/>
              </v:shape>
            </v:group>
            <v:group style="position:absolute;left:3903;top:1066;width:10;height:20" coordorigin="3903,1066" coordsize="10,20">
              <v:shape style="position:absolute;left:3903;top:1066;width:10;height:20" coordorigin="3903,1066" coordsize="10,20" path="m3903,1085l3913,1085,3913,1066,3903,1066,3903,1085xe" filled="true" fillcolor="#000000" stroked="false">
                <v:path arrowok="t"/>
                <v:fill type="solid"/>
              </v:shape>
            </v:group>
            <v:group style="position:absolute;left:3903;top:1085;width:10;height:20" coordorigin="3903,1085" coordsize="10,20">
              <v:shape style="position:absolute;left:3903;top:1085;width:10;height:20" coordorigin="3903,1085" coordsize="10,20" path="m3903,1104l3913,1104,3913,1085,3903,1085,3903,1104xe" filled="true" fillcolor="#000000" stroked="false">
                <v:path arrowok="t"/>
                <v:fill type="solid"/>
              </v:shape>
            </v:group>
            <v:group style="position:absolute;left:3903;top:1104;width:10;height:20" coordorigin="3903,1104" coordsize="10,20">
              <v:shape style="position:absolute;left:3903;top:1104;width:10;height:20" coordorigin="3903,1104" coordsize="10,20" path="m3903,1124l3913,1124,3913,1104,3903,1104,3903,1124xe" filled="true" fillcolor="#000000" stroked="false">
                <v:path arrowok="t"/>
                <v:fill type="solid"/>
              </v:shape>
            </v:group>
            <v:group style="position:absolute;left:3903;top:1124;width:10;height:20" coordorigin="3903,1124" coordsize="10,20">
              <v:shape style="position:absolute;left:3903;top:1124;width:10;height:20" coordorigin="3903,1124" coordsize="10,20" path="m3903,1143l3913,1143,3913,1124,3903,1124,3903,1143xe" filled="true" fillcolor="#000000" stroked="false">
                <v:path arrowok="t"/>
                <v:fill type="solid"/>
              </v:shape>
            </v:group>
            <v:group style="position:absolute;left:3903;top:1143;width:10;height:20" coordorigin="3903,1143" coordsize="10,20">
              <v:shape style="position:absolute;left:3903;top:1143;width:10;height:20" coordorigin="3903,1143" coordsize="10,20" path="m3903,1162l3913,1162,3913,1143,3903,1143,3903,1162xe" filled="true" fillcolor="#000000" stroked="false">
                <v:path arrowok="t"/>
                <v:fill type="solid"/>
              </v:shape>
            </v:group>
            <v:group style="position:absolute;left:3903;top:1162;width:10;height:20" coordorigin="3903,1162" coordsize="10,20">
              <v:shape style="position:absolute;left:3903;top:1162;width:10;height:20" coordorigin="3903,1162" coordsize="10,20" path="m3903,1181l3913,1181,3913,1162,3903,1162,3903,1181xe" filled="true" fillcolor="#000000" stroked="false">
                <v:path arrowok="t"/>
                <v:fill type="solid"/>
              </v:shape>
            </v:group>
            <v:group style="position:absolute;left:3903;top:1181;width:10;height:20" coordorigin="3903,1181" coordsize="10,20">
              <v:shape style="position:absolute;left:3903;top:1181;width:10;height:20" coordorigin="3903,1181" coordsize="10,20" path="m3903,1200l3913,1200,3913,1181,3903,1181,3903,1200xe" filled="true" fillcolor="#000000" stroked="false">
                <v:path arrowok="t"/>
                <v:fill type="solid"/>
              </v:shape>
            </v:group>
            <v:group style="position:absolute;left:3903;top:1200;width:10;height:20" coordorigin="3903,1200" coordsize="10,20">
              <v:shape style="position:absolute;left:3903;top:1200;width:10;height:20" coordorigin="3903,1200" coordsize="10,20" path="m3903,1220l3913,1220,3913,1200,3903,1200,3903,1220xe" filled="true" fillcolor="#000000" stroked="false">
                <v:path arrowok="t"/>
                <v:fill type="solid"/>
              </v:shape>
            </v:group>
            <v:group style="position:absolute;left:3903;top:1220;width:10;height:20" coordorigin="3903,1220" coordsize="10,20">
              <v:shape style="position:absolute;left:3903;top:1220;width:10;height:20" coordorigin="3903,1220" coordsize="10,20" path="m3903,1239l3913,1239,3913,1220,3903,1220,3903,1239xe" filled="true" fillcolor="#000000" stroked="false">
                <v:path arrowok="t"/>
                <v:fill type="solid"/>
              </v:shape>
            </v:group>
            <v:group style="position:absolute;left:3903;top:1239;width:10;height:20" coordorigin="3903,1239" coordsize="10,20">
              <v:shape style="position:absolute;left:3903;top:1239;width:10;height:20" coordorigin="3903,1239" coordsize="10,20" path="m3903,1258l3913,1258,3913,1239,3903,1239,3903,1258xe" filled="true" fillcolor="#000000" stroked="false">
                <v:path arrowok="t"/>
                <v:fill type="solid"/>
              </v:shape>
            </v:group>
            <v:group style="position:absolute;left:3903;top:1258;width:10;height:20" coordorigin="3903,1258" coordsize="10,20">
              <v:shape style="position:absolute;left:3903;top:1258;width:10;height:20" coordorigin="3903,1258" coordsize="10,20" path="m3903,1277l3913,1277,3913,1258,3903,1258,3903,1277xe" filled="true" fillcolor="#000000" stroked="false">
                <v:path arrowok="t"/>
                <v:fill type="solid"/>
              </v:shape>
            </v:group>
            <v:group style="position:absolute;left:3903;top:1277;width:10;height:20" coordorigin="3903,1277" coordsize="10,20">
              <v:shape style="position:absolute;left:3903;top:1277;width:10;height:20" coordorigin="3903,1277" coordsize="10,20" path="m3903,1296l3913,1296,3913,1277,3903,1277,3903,1296xe" filled="true" fillcolor="#000000" stroked="false">
                <v:path arrowok="t"/>
                <v:fill type="solid"/>
              </v:shape>
              <v:shape style="position:absolute;left:1013;top:1296;width:2910;height:108" type="#_x0000_t75" stroked="false">
                <v:imagedata r:id="rId1119" o:title=""/>
              </v:shape>
              <v:shape style="position:absolute;left:3899;top:1392;width:1745;height:12" type="#_x0000_t75" stroked="false">
                <v:imagedata r:id="rId1120" o:title=""/>
              </v:shape>
              <v:shape style="position:absolute;left:5629;top:1392;width:1745;height:12" type="#_x0000_t75" stroked="false">
                <v:imagedata r:id="rId1120" o:title=""/>
              </v:shape>
              <v:shape style="position:absolute;left:7360;top:1392;width:1745;height:12" type="#_x0000_t75" stroked="false">
                <v:imagedata r:id="rId1121" o:title=""/>
              </v:shape>
              <v:shape style="position:absolute;left:9091;top:1392;width:1745;height:12" type="#_x0000_t75" stroked="false">
                <v:imagedata r:id="rId1121" o:title=""/>
              </v:shape>
              <v:shape style="position:absolute;left:5550;top:68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发</w:t>
                      </w:r>
                      <w:r>
                        <w:rPr>
                          <w:rFonts w:ascii="宋体" w:hAnsi="宋体" w:cs="宋体" w:eastAsia="宋体" w:hint="default"/>
                          <w:sz w:val="18"/>
                          <w:szCs w:val="18"/>
                        </w:rPr>
                      </w:r>
                    </w:p>
                  </w:txbxContent>
                </v:textbox>
                <w10:wrap type="none"/>
              </v:shape>
              <v:shape style="position:absolute;left:9009;top:68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发</w:t>
                      </w:r>
                      <w:r>
                        <w:rPr>
                          <w:rFonts w:ascii="宋体" w:hAnsi="宋体" w:cs="宋体" w:eastAsia="宋体" w:hint="default"/>
                          <w:sz w:val="18"/>
                          <w:szCs w:val="18"/>
                        </w:rPr>
                      </w:r>
                    </w:p>
                  </w:txbxContent>
                </v:textbox>
                <w10:wrap type="none"/>
              </v:shape>
            </v:group>
            <w10:wrap type="none"/>
          </v:group>
        </w:pict>
      </w:r>
      <w:r>
        <w:rPr/>
        <w:pict>
          <v:shape style="position:absolute;margin-left:50.880001pt;margin-top:48.86364pt;width:.47988pt;height:.12pt;mso-position-horizontal-relative:page;mso-position-vertical-relative:paragraph;z-index:-1416160" type="#_x0000_t75" stroked="false">
            <v:imagedata r:id="rId1795" o:title=""/>
          </v:shape>
        </w:pict>
      </w:r>
      <w:r>
        <w:rPr/>
        <w:pict>
          <v:group style="position:absolute;margin-left:220.729996pt;margin-top:64.463676pt;width:36pt;height:.1pt;mso-position-horizontal-relative:page;mso-position-vertical-relative:paragraph;z-index:-1416136" coordorigin="4415,1289" coordsize="720,2">
            <v:shape style="position:absolute;left:4415;top:1289;width:720;height:2" coordorigin="4415,1289" coordsize="720,0" path="m4415,1289l5135,1289e" filled="false" stroked="true" strokeweight=".47998pt" strokecolor="#000000">
              <v:path arrowok="t"/>
            </v:shape>
            <w10:wrap type="none"/>
          </v:group>
        </w:pict>
      </w:r>
      <w:r>
        <w:rPr/>
        <w:pict>
          <v:group style="position:absolute;margin-left:307.25pt;margin-top:64.463676pt;width:36.050pt;height:.1pt;mso-position-horizontal-relative:page;mso-position-vertical-relative:paragraph;z-index:-1416112" coordorigin="6145,1289" coordsize="721,2">
            <v:shape style="position:absolute;left:6145;top:1289;width:721;height:2" coordorigin="6145,1289" coordsize="721,0" path="m6145,1289l6865,1289e" filled="false" stroked="true" strokeweight=".47998pt" strokecolor="#000000">
              <v:path arrowok="t"/>
            </v:shape>
            <w10:wrap type="none"/>
          </v:group>
        </w:pict>
      </w:r>
      <w:r>
        <w:rPr/>
        <w:pict>
          <v:group style="position:absolute;margin-left:393.670013pt;margin-top:64.463676pt;width:36pt;height:.1pt;mso-position-horizontal-relative:page;mso-position-vertical-relative:paragraph;z-index:-1416088" coordorigin="7873,1289" coordsize="720,2">
            <v:shape style="position:absolute;left:7873;top:1289;width:720;height:2" coordorigin="7873,1289" coordsize="720,0" path="m7873,1289l8593,1289e" filled="false" stroked="true" strokeweight=".47998pt" strokecolor="#000000">
              <v:path arrowok="t"/>
            </v:shape>
            <w10:wrap type="none"/>
          </v:group>
        </w:pict>
      </w:r>
      <w:r>
        <w:rPr/>
        <w:pict>
          <v:group style="position:absolute;margin-left:480.220001pt;margin-top:64.463676pt;width:36pt;height:.1pt;mso-position-horizontal-relative:page;mso-position-vertical-relative:paragraph;z-index:-1416064" coordorigin="9604,1289" coordsize="720,2">
            <v:shape style="position:absolute;left:9604;top:1289;width:720;height:2" coordorigin="9604,1289" coordsize="720,0" path="m9604,1289l10324,1289e" filled="false" stroked="true" strokeweight=".47998pt" strokecolor="#000000">
              <v:path arrowok="t"/>
            </v:shape>
            <w10:wrap type="none"/>
          </v:group>
        </w:pict>
      </w:r>
      <w:r>
        <w:rPr/>
        <w:pict>
          <v:group style="position:absolute;margin-left:50.640011pt;margin-top:85.58371pt;width:491.15pt;height:5.4pt;mso-position-horizontal-relative:page;mso-position-vertical-relative:paragraph;z-index:-1416040" coordorigin="1013,1712" coordsize="9823,108">
            <v:shape style="position:absolute;left:1013;top:1712;width:2910;height:108" type="#_x0000_t75" stroked="false">
              <v:imagedata r:id="rId1796" o:title=""/>
            </v:shape>
            <v:shape style="position:absolute;left:3899;top:1808;width:1745;height:12" type="#_x0000_t75" stroked="false">
              <v:imagedata r:id="rId1797" o:title=""/>
            </v:shape>
            <v:shape style="position:absolute;left:5629;top:1808;width:1745;height:12" type="#_x0000_t75" stroked="false">
              <v:imagedata r:id="rId1797" o:title=""/>
            </v:shape>
            <v:shape style="position:absolute;left:7360;top:1808;width:1745;height:12" type="#_x0000_t75" stroked="false">
              <v:imagedata r:id="rId1798" o:title=""/>
            </v:shape>
            <v:shape style="position:absolute;left:9091;top:1808;width:1745;height:12" type="#_x0000_t75" stroked="false">
              <v:imagedata r:id="rId1798" o:title=""/>
            </v:shape>
            <w10:wrap type="none"/>
          </v:group>
        </w:pict>
      </w:r>
      <w:r>
        <w:rPr/>
        <w:t>（</w:t>
      </w:r>
      <w:r>
        <w:rPr>
          <w:rFonts w:ascii="Times New Roman" w:hAnsi="Times New Roman" w:cs="Times New Roman" w:eastAsia="Times New Roman" w:hint="default"/>
        </w:rPr>
        <w:t>2</w:t>
      </w:r>
      <w:r>
        <w:rPr/>
        <w:t>）主营业务（分产品）</w:t>
      </w:r>
    </w:p>
    <w:p>
      <w:pPr>
        <w:spacing w:line="240" w:lineRule="auto" w:before="2"/>
        <w:rPr>
          <w:rFonts w:ascii="宋体" w:hAnsi="宋体" w:cs="宋体" w:eastAsia="宋体" w:hint="default"/>
          <w:sz w:val="18"/>
          <w:szCs w:val="18"/>
        </w:rPr>
      </w:pPr>
    </w:p>
    <w:tbl>
      <w:tblPr>
        <w:tblW w:w="0" w:type="auto"/>
        <w:jc w:val="left"/>
        <w:tblInd w:w="117" w:type="dxa"/>
        <w:tblLayout w:type="fixed"/>
        <w:tblCellMar>
          <w:top w:w="0" w:type="dxa"/>
          <w:left w:w="0" w:type="dxa"/>
          <w:bottom w:w="0" w:type="dxa"/>
          <w:right w:w="0" w:type="dxa"/>
        </w:tblCellMar>
        <w:tblLook w:val="01E0"/>
      </w:tblPr>
      <w:tblGrid>
        <w:gridCol w:w="1547"/>
        <w:gridCol w:w="1339"/>
        <w:gridCol w:w="1730"/>
        <w:gridCol w:w="1731"/>
        <w:gridCol w:w="1731"/>
        <w:gridCol w:w="1730"/>
      </w:tblGrid>
      <w:tr>
        <w:trPr>
          <w:trHeight w:val="952" w:hRule="exact"/>
        </w:trPr>
        <w:tc>
          <w:tcPr>
            <w:tcW w:w="2886"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产品名称</w:t>
            </w: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83"/>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w:t>
            </w:r>
            <w:r>
              <w:rPr>
                <w:rFonts w:ascii="宋体" w:hAnsi="宋体" w:cs="宋体" w:eastAsia="宋体" w:hint="default"/>
                <w:sz w:val="18"/>
                <w:szCs w:val="18"/>
              </w:rPr>
            </w: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86"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生额</w:t>
            </w:r>
            <w:r>
              <w:rPr>
                <w:rFonts w:ascii="宋体" w:hAnsi="宋体" w:cs="宋体" w:eastAsia="宋体" w:hint="default"/>
                <w:sz w:val="18"/>
                <w:szCs w:val="18"/>
              </w:rPr>
            </w: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86"/>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上年</w:t>
            </w:r>
            <w:r>
              <w:rPr>
                <w:rFonts w:ascii="宋体" w:hAnsi="宋体" w:cs="宋体" w:eastAsia="宋体" w:hint="default"/>
                <w:sz w:val="18"/>
                <w:szCs w:val="18"/>
              </w:rPr>
            </w: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49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83"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生额</w:t>
            </w:r>
            <w:r>
              <w:rPr>
                <w:rFonts w:ascii="宋体" w:hAnsi="宋体" w:cs="宋体" w:eastAsia="宋体" w:hint="default"/>
                <w:sz w:val="18"/>
                <w:szCs w:val="18"/>
              </w:rPr>
            </w: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499"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195" w:hRule="exact"/>
        </w:trPr>
        <w:tc>
          <w:tcPr>
            <w:tcW w:w="1547" w:type="dxa"/>
            <w:tcBorders>
              <w:top w:val="nil" w:sz="6" w:space="0" w:color="auto"/>
              <w:left w:val="single" w:sz="4" w:space="0" w:color="000000"/>
              <w:bottom w:val="nil" w:sz="6" w:space="0" w:color="auto"/>
              <w:right w:val="nil" w:sz="6" w:space="0" w:color="auto"/>
            </w:tcBorders>
          </w:tcPr>
          <w:p>
            <w:pPr>
              <w:pStyle w:val="TableParagraph"/>
              <w:spacing w:line="180" w:lineRule="exact"/>
              <w:ind w:left="24" w:right="0"/>
              <w:jc w:val="left"/>
              <w:rPr>
                <w:rFonts w:ascii="宋体" w:hAnsi="宋体" w:cs="宋体" w:eastAsia="宋体" w:hint="default"/>
                <w:sz w:val="18"/>
                <w:szCs w:val="18"/>
              </w:rPr>
            </w:pPr>
            <w:r>
              <w:rPr>
                <w:rFonts w:ascii="宋体" w:hAnsi="宋体" w:cs="宋体" w:eastAsia="宋体" w:hint="default"/>
                <w:sz w:val="18"/>
                <w:szCs w:val="18"/>
              </w:rPr>
              <w:t>条件接收系统</w:t>
            </w:r>
          </w:p>
        </w:tc>
        <w:tc>
          <w:tcPr>
            <w:tcW w:w="1339" w:type="dxa"/>
            <w:tcBorders>
              <w:top w:val="nil" w:sz="6" w:space="0" w:color="auto"/>
              <w:left w:val="nil" w:sz="6" w:space="0" w:color="auto"/>
              <w:bottom w:val="nil" w:sz="6" w:space="0" w:color="auto"/>
              <w:right w:val="single" w:sz="4" w:space="0" w:color="000000"/>
            </w:tcBorders>
          </w:tcPr>
          <w:p>
            <w:pP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2"/>
              <w:jc w:val="right"/>
              <w:rPr>
                <w:rFonts w:ascii="Times New Roman" w:hAnsi="Times New Roman" w:cs="Times New Roman" w:eastAsia="Times New Roman" w:hint="default"/>
                <w:sz w:val="18"/>
                <w:szCs w:val="18"/>
              </w:rPr>
            </w:pPr>
            <w:r>
              <w:rPr>
                <w:rFonts w:ascii="Times New Roman"/>
                <w:spacing w:val="-1"/>
                <w:sz w:val="18"/>
              </w:rPr>
              <w:t>82,501,514.47</w:t>
            </w: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2"/>
              <w:jc w:val="right"/>
              <w:rPr>
                <w:rFonts w:ascii="Times New Roman" w:hAnsi="Times New Roman" w:cs="Times New Roman" w:eastAsia="Times New Roman" w:hint="default"/>
                <w:sz w:val="18"/>
                <w:szCs w:val="18"/>
              </w:rPr>
            </w:pPr>
            <w:r>
              <w:rPr>
                <w:rFonts w:ascii="Times New Roman"/>
                <w:spacing w:val="-1"/>
                <w:sz w:val="18"/>
              </w:rPr>
              <w:t>19,080,936.30</w:t>
            </w: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5"/>
              <w:jc w:val="right"/>
              <w:rPr>
                <w:rFonts w:ascii="Times New Roman" w:hAnsi="Times New Roman" w:cs="Times New Roman" w:eastAsia="Times New Roman" w:hint="default"/>
                <w:sz w:val="18"/>
                <w:szCs w:val="18"/>
              </w:rPr>
            </w:pPr>
            <w:r>
              <w:rPr>
                <w:rFonts w:ascii="Times New Roman"/>
                <w:spacing w:val="-1"/>
                <w:sz w:val="18"/>
              </w:rPr>
              <w:t>114,966,660.24</w:t>
            </w: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24,261,965.09</w:t>
            </w:r>
          </w:p>
        </w:tc>
      </w:tr>
      <w:tr>
        <w:trPr>
          <w:trHeight w:val="108" w:hRule="exact"/>
        </w:trPr>
        <w:tc>
          <w:tcPr>
            <w:tcW w:w="1547" w:type="dxa"/>
            <w:tcBorders>
              <w:top w:val="nil" w:sz="6" w:space="0" w:color="auto"/>
              <w:left w:val="single" w:sz="4" w:space="0" w:color="000000"/>
              <w:bottom w:val="nil" w:sz="6" w:space="0" w:color="auto"/>
              <w:right w:val="nil" w:sz="6" w:space="0" w:color="auto"/>
            </w:tcBorders>
          </w:tcPr>
          <w:p>
            <w:pPr/>
          </w:p>
        </w:tc>
        <w:tc>
          <w:tcPr>
            <w:tcW w:w="1339"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nil" w:sz="6" w:space="0" w:color="auto"/>
              <w:right w:val="single" w:sz="4" w:space="0" w:color="000000"/>
            </w:tcBorders>
          </w:tcPr>
          <w:p>
            <w:pPr/>
          </w:p>
        </w:tc>
        <w:tc>
          <w:tcPr>
            <w:tcW w:w="1731" w:type="dxa"/>
            <w:tcBorders>
              <w:top w:val="nil" w:sz="6" w:space="0" w:color="auto"/>
              <w:left w:val="single" w:sz="4" w:space="0" w:color="000000"/>
              <w:bottom w:val="nil" w:sz="6" w:space="0" w:color="auto"/>
              <w:right w:val="single" w:sz="4" w:space="0" w:color="000000"/>
            </w:tcBorders>
          </w:tcPr>
          <w:p>
            <w:pPr/>
          </w:p>
        </w:tc>
        <w:tc>
          <w:tcPr>
            <w:tcW w:w="1731" w:type="dxa"/>
            <w:tcBorders>
              <w:top w:val="nil" w:sz="6" w:space="0" w:color="auto"/>
              <w:left w:val="single" w:sz="4" w:space="0" w:color="000000"/>
              <w:bottom w:val="nil" w:sz="6" w:space="0" w:color="auto"/>
              <w:right w:val="single" w:sz="4" w:space="0" w:color="000000"/>
            </w:tcBorders>
          </w:tcPr>
          <w:p>
            <w:pPr/>
          </w:p>
        </w:tc>
        <w:tc>
          <w:tcPr>
            <w:tcW w:w="173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547"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数字电视前端设备</w:t>
            </w:r>
          </w:p>
        </w:tc>
        <w:tc>
          <w:tcPr>
            <w:tcW w:w="1339" w:type="dxa"/>
            <w:tcBorders>
              <w:top w:val="nil" w:sz="6" w:space="0" w:color="auto"/>
              <w:left w:val="nil" w:sz="6" w:space="0" w:color="auto"/>
              <w:bottom w:val="nil" w:sz="6" w:space="0" w:color="auto"/>
              <w:right w:val="single" w:sz="4" w:space="0" w:color="000000"/>
            </w:tcBorders>
          </w:tcPr>
          <w:p>
            <w:pP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2"/>
              <w:jc w:val="right"/>
              <w:rPr>
                <w:rFonts w:ascii="Times New Roman" w:hAnsi="Times New Roman" w:cs="Times New Roman" w:eastAsia="Times New Roman" w:hint="default"/>
                <w:sz w:val="18"/>
                <w:szCs w:val="18"/>
              </w:rPr>
            </w:pPr>
            <w:r>
              <w:rPr>
                <w:rFonts w:ascii="Times New Roman"/>
                <w:spacing w:val="-1"/>
                <w:sz w:val="18"/>
              </w:rPr>
              <w:t>122,521,138.59</w:t>
            </w: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2"/>
              <w:jc w:val="right"/>
              <w:rPr>
                <w:rFonts w:ascii="Times New Roman" w:hAnsi="Times New Roman" w:cs="Times New Roman" w:eastAsia="Times New Roman" w:hint="default"/>
                <w:sz w:val="18"/>
                <w:szCs w:val="18"/>
              </w:rPr>
            </w:pPr>
            <w:r>
              <w:rPr>
                <w:rFonts w:ascii="Times New Roman"/>
                <w:spacing w:val="-1"/>
                <w:sz w:val="18"/>
              </w:rPr>
              <w:t>19,244,474.87</w:t>
            </w: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5"/>
              <w:jc w:val="right"/>
              <w:rPr>
                <w:rFonts w:ascii="Times New Roman" w:hAnsi="Times New Roman" w:cs="Times New Roman" w:eastAsia="Times New Roman" w:hint="default"/>
                <w:sz w:val="18"/>
                <w:szCs w:val="18"/>
              </w:rPr>
            </w:pPr>
            <w:r>
              <w:rPr>
                <w:rFonts w:ascii="Times New Roman"/>
                <w:spacing w:val="-1"/>
                <w:sz w:val="18"/>
              </w:rPr>
              <w:t>75,504,807.75</w:t>
            </w: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13,779,045.94</w:t>
            </w:r>
          </w:p>
        </w:tc>
      </w:tr>
      <w:tr>
        <w:trPr>
          <w:trHeight w:val="108" w:hRule="exact"/>
        </w:trPr>
        <w:tc>
          <w:tcPr>
            <w:tcW w:w="1547" w:type="dxa"/>
            <w:tcBorders>
              <w:top w:val="nil" w:sz="6" w:space="0" w:color="auto"/>
              <w:left w:val="single" w:sz="4" w:space="0" w:color="000000"/>
              <w:bottom w:val="nil" w:sz="6" w:space="0" w:color="auto"/>
              <w:right w:val="nil" w:sz="6" w:space="0" w:color="auto"/>
            </w:tcBorders>
          </w:tcPr>
          <w:p>
            <w:pPr/>
          </w:p>
        </w:tc>
        <w:tc>
          <w:tcPr>
            <w:tcW w:w="1339"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nil" w:sz="6" w:space="0" w:color="auto"/>
              <w:right w:val="single" w:sz="4" w:space="0" w:color="000000"/>
            </w:tcBorders>
          </w:tcPr>
          <w:p>
            <w:pPr/>
          </w:p>
        </w:tc>
        <w:tc>
          <w:tcPr>
            <w:tcW w:w="1731" w:type="dxa"/>
            <w:tcBorders>
              <w:top w:val="nil" w:sz="6" w:space="0" w:color="auto"/>
              <w:left w:val="single" w:sz="4" w:space="0" w:color="000000"/>
              <w:bottom w:val="nil" w:sz="6" w:space="0" w:color="auto"/>
              <w:right w:val="single" w:sz="4" w:space="0" w:color="000000"/>
            </w:tcBorders>
          </w:tcPr>
          <w:p>
            <w:pPr/>
          </w:p>
        </w:tc>
        <w:tc>
          <w:tcPr>
            <w:tcW w:w="1731" w:type="dxa"/>
            <w:tcBorders>
              <w:top w:val="nil" w:sz="6" w:space="0" w:color="auto"/>
              <w:left w:val="single" w:sz="4" w:space="0" w:color="000000"/>
              <w:bottom w:val="nil" w:sz="6" w:space="0" w:color="auto"/>
              <w:right w:val="single" w:sz="4" w:space="0" w:color="000000"/>
            </w:tcBorders>
          </w:tcPr>
          <w:p>
            <w:pPr/>
          </w:p>
        </w:tc>
        <w:tc>
          <w:tcPr>
            <w:tcW w:w="173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547"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系统集成设备</w:t>
            </w:r>
          </w:p>
        </w:tc>
        <w:tc>
          <w:tcPr>
            <w:tcW w:w="1339" w:type="dxa"/>
            <w:tcBorders>
              <w:top w:val="nil" w:sz="6" w:space="0" w:color="auto"/>
              <w:left w:val="nil" w:sz="6" w:space="0" w:color="auto"/>
              <w:bottom w:val="nil" w:sz="6" w:space="0" w:color="auto"/>
              <w:right w:val="single" w:sz="4" w:space="0" w:color="000000"/>
            </w:tcBorders>
          </w:tcPr>
          <w:p>
            <w:pP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2"/>
              <w:jc w:val="right"/>
              <w:rPr>
                <w:rFonts w:ascii="Times New Roman" w:hAnsi="Times New Roman" w:cs="Times New Roman" w:eastAsia="Times New Roman" w:hint="default"/>
                <w:sz w:val="18"/>
                <w:szCs w:val="18"/>
              </w:rPr>
            </w:pPr>
            <w:r>
              <w:rPr>
                <w:rFonts w:ascii="Times New Roman"/>
                <w:spacing w:val="-1"/>
                <w:sz w:val="18"/>
              </w:rPr>
              <w:t>61,583,964.21</w:t>
            </w: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2"/>
              <w:jc w:val="right"/>
              <w:rPr>
                <w:rFonts w:ascii="Times New Roman" w:hAnsi="Times New Roman" w:cs="Times New Roman" w:eastAsia="Times New Roman" w:hint="default"/>
                <w:sz w:val="18"/>
                <w:szCs w:val="18"/>
              </w:rPr>
            </w:pPr>
            <w:r>
              <w:rPr>
                <w:rFonts w:ascii="Times New Roman"/>
                <w:spacing w:val="-1"/>
                <w:sz w:val="18"/>
              </w:rPr>
              <w:t>58,346,959.68</w:t>
            </w: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3"/>
              <w:jc w:val="right"/>
              <w:rPr>
                <w:rFonts w:ascii="Times New Roman" w:hAnsi="Times New Roman" w:cs="Times New Roman" w:eastAsia="Times New Roman" w:hint="default"/>
                <w:sz w:val="18"/>
                <w:szCs w:val="18"/>
              </w:rPr>
            </w:pPr>
            <w:r>
              <w:rPr>
                <w:rFonts w:ascii="Times New Roman"/>
                <w:spacing w:val="-2"/>
                <w:sz w:val="18"/>
              </w:rPr>
              <w:t>71,110,911.38</w:t>
            </w: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65,332,516.40</w:t>
            </w:r>
          </w:p>
        </w:tc>
      </w:tr>
      <w:tr>
        <w:trPr>
          <w:trHeight w:val="108" w:hRule="exact"/>
        </w:trPr>
        <w:tc>
          <w:tcPr>
            <w:tcW w:w="1547" w:type="dxa"/>
            <w:tcBorders>
              <w:top w:val="nil" w:sz="6" w:space="0" w:color="auto"/>
              <w:left w:val="single" w:sz="4" w:space="0" w:color="000000"/>
              <w:bottom w:val="nil" w:sz="6" w:space="0" w:color="auto"/>
              <w:right w:val="nil" w:sz="6" w:space="0" w:color="auto"/>
            </w:tcBorders>
          </w:tcPr>
          <w:p>
            <w:pPr/>
          </w:p>
        </w:tc>
        <w:tc>
          <w:tcPr>
            <w:tcW w:w="1339"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nil" w:sz="6" w:space="0" w:color="auto"/>
              <w:right w:val="single" w:sz="4" w:space="0" w:color="000000"/>
            </w:tcBorders>
          </w:tcPr>
          <w:p>
            <w:pPr/>
          </w:p>
        </w:tc>
        <w:tc>
          <w:tcPr>
            <w:tcW w:w="1731" w:type="dxa"/>
            <w:tcBorders>
              <w:top w:val="nil" w:sz="6" w:space="0" w:color="auto"/>
              <w:left w:val="single" w:sz="4" w:space="0" w:color="000000"/>
              <w:bottom w:val="nil" w:sz="6" w:space="0" w:color="auto"/>
              <w:right w:val="single" w:sz="4" w:space="0" w:color="000000"/>
            </w:tcBorders>
          </w:tcPr>
          <w:p>
            <w:pPr/>
          </w:p>
        </w:tc>
        <w:tc>
          <w:tcPr>
            <w:tcW w:w="1731" w:type="dxa"/>
            <w:tcBorders>
              <w:top w:val="nil" w:sz="6" w:space="0" w:color="auto"/>
              <w:left w:val="single" w:sz="4" w:space="0" w:color="000000"/>
              <w:bottom w:val="nil" w:sz="6" w:space="0" w:color="auto"/>
              <w:right w:val="single" w:sz="4" w:space="0" w:color="000000"/>
            </w:tcBorders>
          </w:tcPr>
          <w:p>
            <w:pPr/>
          </w:p>
        </w:tc>
        <w:tc>
          <w:tcPr>
            <w:tcW w:w="1730" w:type="dxa"/>
            <w:tcBorders>
              <w:top w:val="nil" w:sz="6" w:space="0" w:color="auto"/>
              <w:left w:val="single" w:sz="4" w:space="0" w:color="000000"/>
              <w:bottom w:val="nil" w:sz="6" w:space="0" w:color="auto"/>
              <w:right w:val="single" w:sz="4" w:space="0" w:color="000000"/>
            </w:tcBorders>
          </w:tcPr>
          <w:p>
            <w:pPr/>
          </w:p>
        </w:tc>
      </w:tr>
      <w:tr>
        <w:trPr>
          <w:trHeight w:val="416" w:hRule="exact"/>
        </w:trPr>
        <w:tc>
          <w:tcPr>
            <w:tcW w:w="1547"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技术服务收入</w:t>
            </w:r>
          </w:p>
        </w:tc>
        <w:tc>
          <w:tcPr>
            <w:tcW w:w="1339" w:type="dxa"/>
            <w:tcBorders>
              <w:top w:val="nil" w:sz="6" w:space="0" w:color="auto"/>
              <w:left w:val="nil" w:sz="6" w:space="0" w:color="auto"/>
              <w:bottom w:val="nil" w:sz="6" w:space="0" w:color="auto"/>
              <w:right w:val="single" w:sz="4" w:space="0" w:color="000000"/>
            </w:tcBorders>
          </w:tcPr>
          <w:p>
            <w:pP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6,233,982.58</w:t>
            </w:r>
            <w:r>
              <w:rPr>
                <w:rFonts w:ascii="Times New Roman"/>
                <w:spacing w:val="-1"/>
                <w:sz w:val="18"/>
              </w:rPr>
            </w:r>
          </w:p>
        </w:tc>
        <w:tc>
          <w:tcPr>
            <w:tcW w:w="1731" w:type="dxa"/>
            <w:tcBorders>
              <w:top w:val="nil" w:sz="6" w:space="0" w:color="auto"/>
              <w:left w:val="single" w:sz="4" w:space="0" w:color="000000"/>
              <w:bottom w:val="nil" w:sz="6" w:space="0" w:color="auto"/>
              <w:right w:val="single" w:sz="4" w:space="0" w:color="000000"/>
            </w:tcBorders>
          </w:tcPr>
          <w:p>
            <w:pP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4,318,137.19</w:t>
            </w:r>
            <w:r>
              <w:rPr>
                <w:rFonts w:ascii="Times New Roman"/>
                <w:spacing w:val="-1"/>
                <w:sz w:val="18"/>
              </w:rPr>
            </w: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90" w:hRule="exact"/>
        </w:trPr>
        <w:tc>
          <w:tcPr>
            <w:tcW w:w="1547"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right="282"/>
              <w:jc w:val="right"/>
              <w:rPr>
                <w:rFonts w:ascii="宋体" w:hAnsi="宋体" w:cs="宋体" w:eastAsia="宋体" w:hint="default"/>
                <w:sz w:val="18"/>
                <w:szCs w:val="18"/>
              </w:rPr>
            </w:pPr>
            <w:r>
              <w:rPr>
                <w:rFonts w:ascii="宋体" w:hAnsi="宋体" w:cs="宋体" w:eastAsia="宋体" w:hint="default"/>
                <w:sz w:val="18"/>
                <w:szCs w:val="18"/>
              </w:rPr>
              <w:t>合</w:t>
            </w:r>
          </w:p>
        </w:tc>
        <w:tc>
          <w:tcPr>
            <w:tcW w:w="1339"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78"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22"/>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272,840,599.85</w:t>
            </w:r>
            <w:r>
              <w:rPr>
                <w:rFonts w:ascii="Times New Roman"/>
                <w:b/>
                <w:spacing w:val="-1"/>
                <w:sz w:val="18"/>
              </w:rPr>
            </w:r>
            <w:r>
              <w:rPr>
                <w:rFonts w:ascii="Times New Roman"/>
                <w:spacing w:val="-1"/>
                <w:sz w:val="18"/>
              </w:rPr>
            </w: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22"/>
              <w:jc w:val="right"/>
              <w:rPr>
                <w:rFonts w:ascii="Times New Roman" w:hAnsi="Times New Roman" w:cs="Times New Roman" w:eastAsia="Times New Roman" w:hint="default"/>
                <w:sz w:val="18"/>
                <w:szCs w:val="18"/>
              </w:rPr>
            </w:pPr>
            <w:r>
              <w:rPr>
                <w:rFonts w:ascii="Times New Roman"/>
                <w:b/>
                <w:spacing w:val="-1"/>
                <w:sz w:val="18"/>
              </w:rPr>
              <w:t>96,672,370.85</w:t>
            </w:r>
            <w:r>
              <w:rPr>
                <w:rFonts w:ascii="Times New Roman"/>
                <w:spacing w:val="-1"/>
                <w:sz w:val="18"/>
              </w:rPr>
            </w: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25"/>
              <w:jc w:val="right"/>
              <w:rPr>
                <w:rFonts w:ascii="Times New Roman" w:hAnsi="Times New Roman" w:cs="Times New Roman" w:eastAsia="Times New Roman" w:hint="default"/>
                <w:sz w:val="18"/>
                <w:szCs w:val="18"/>
              </w:rPr>
            </w:pPr>
            <w:r>
              <w:rPr>
                <w:rFonts w:ascii="Times New Roman"/>
                <w:b/>
                <w:spacing w:val="-1"/>
                <w:sz w:val="18"/>
              </w:rPr>
              <w:t>265,900,516.56</w:t>
            </w:r>
            <w:r>
              <w:rPr>
                <w:rFonts w:ascii="Times New Roman"/>
                <w:spacing w:val="-1"/>
                <w:sz w:val="18"/>
              </w:rPr>
            </w:r>
          </w:p>
        </w:tc>
        <w:tc>
          <w:tcPr>
            <w:tcW w:w="1730" w:type="dxa"/>
            <w:tcBorders>
              <w:top w:val="nil" w:sz="6" w:space="0" w:color="auto"/>
              <w:left w:val="single" w:sz="4" w:space="0" w:color="000000"/>
              <w:bottom w:val="single" w:sz="15" w:space="0" w:color="000000"/>
              <w:right w:val="single" w:sz="4" w:space="0" w:color="000000"/>
            </w:tcBorders>
          </w:tcPr>
          <w:p>
            <w:pPr>
              <w:pStyle w:val="TableParagraph"/>
              <w:spacing w:line="240" w:lineRule="auto" w:before="103"/>
              <w:ind w:right="24"/>
              <w:jc w:val="right"/>
              <w:rPr>
                <w:rFonts w:ascii="Times New Roman" w:hAnsi="Times New Roman" w:cs="Times New Roman" w:eastAsia="Times New Roman" w:hint="default"/>
                <w:sz w:val="18"/>
                <w:szCs w:val="18"/>
              </w:rPr>
            </w:pPr>
            <w:r>
              <w:rPr>
                <w:rFonts w:ascii="Times New Roman"/>
                <w:b/>
                <w:spacing w:val="-1"/>
                <w:sz w:val="18"/>
              </w:rPr>
              <w:t>103,373,527.43</w:t>
            </w:r>
            <w:r>
              <w:rPr>
                <w:rFonts w:ascii="Times New Roman"/>
                <w:spacing w:val="-1"/>
                <w:sz w:val="18"/>
              </w:rPr>
            </w:r>
          </w:p>
        </w:tc>
      </w:tr>
      <w:tr>
        <w:trPr>
          <w:trHeight w:val="122" w:hRule="exact"/>
        </w:trPr>
        <w:tc>
          <w:tcPr>
            <w:tcW w:w="1547" w:type="dxa"/>
            <w:tcBorders>
              <w:top w:val="nil" w:sz="6" w:space="0" w:color="auto"/>
              <w:left w:val="single" w:sz="4" w:space="0" w:color="000000"/>
              <w:bottom w:val="nil" w:sz="6" w:space="0" w:color="auto"/>
              <w:right w:val="nil" w:sz="6" w:space="0" w:color="auto"/>
            </w:tcBorders>
          </w:tcPr>
          <w:p>
            <w:pPr/>
          </w:p>
        </w:tc>
        <w:tc>
          <w:tcPr>
            <w:tcW w:w="1339"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nil" w:sz="6" w:space="0" w:color="auto"/>
              <w:right w:val="nil" w:sz="6" w:space="0" w:color="auto"/>
            </w:tcBorders>
          </w:tcPr>
          <w:p>
            <w:pPr/>
          </w:p>
        </w:tc>
        <w:tc>
          <w:tcPr>
            <w:tcW w:w="1731" w:type="dxa"/>
            <w:tcBorders>
              <w:top w:val="nil" w:sz="6" w:space="0" w:color="auto"/>
              <w:left w:val="nil" w:sz="6" w:space="0" w:color="auto"/>
              <w:bottom w:val="nil" w:sz="6" w:space="0" w:color="auto"/>
              <w:right w:val="nil" w:sz="6" w:space="0" w:color="auto"/>
            </w:tcBorders>
          </w:tcPr>
          <w:p>
            <w:pPr/>
          </w:p>
        </w:tc>
        <w:tc>
          <w:tcPr>
            <w:tcW w:w="1731" w:type="dxa"/>
            <w:tcBorders>
              <w:top w:val="nil" w:sz="6" w:space="0" w:color="auto"/>
              <w:left w:val="nil" w:sz="6" w:space="0" w:color="auto"/>
              <w:bottom w:val="nil" w:sz="6" w:space="0" w:color="auto"/>
              <w:right w:val="nil" w:sz="6" w:space="0" w:color="auto"/>
            </w:tcBorders>
          </w:tcPr>
          <w:p>
            <w:pPr/>
          </w:p>
        </w:tc>
        <w:tc>
          <w:tcPr>
            <w:tcW w:w="1730" w:type="dxa"/>
            <w:tcBorders>
              <w:top w:val="single" w:sz="15" w:space="0" w:color="000000"/>
              <w:left w:val="nil" w:sz="6" w:space="0" w:color="auto"/>
              <w:bottom w:val="nil" w:sz="6" w:space="0" w:color="auto"/>
              <w:right w:val="nil" w:sz="6" w:space="0" w:color="auto"/>
            </w:tcBorders>
          </w:tcPr>
          <w:p>
            <w:pPr/>
          </w:p>
        </w:tc>
      </w:tr>
    </w:tbl>
    <w:p>
      <w:pPr>
        <w:spacing w:line="240" w:lineRule="auto" w:before="4"/>
        <w:rPr>
          <w:rFonts w:ascii="宋体" w:hAnsi="宋体" w:cs="宋体" w:eastAsia="宋体" w:hint="default"/>
          <w:sz w:val="11"/>
          <w:szCs w:val="11"/>
        </w:rPr>
      </w:pPr>
    </w:p>
    <w:p>
      <w:pPr>
        <w:pStyle w:val="BodyText"/>
        <w:spacing w:line="240" w:lineRule="auto" w:before="36"/>
        <w:ind w:left="600" w:right="114"/>
        <w:jc w:val="left"/>
      </w:pPr>
      <w:r>
        <w:rPr/>
        <w:pict>
          <v:group style="position:absolute;margin-left:50.640011pt;margin-top:-75.48629pt;width:491.15pt;height:5.4pt;mso-position-horizontal-relative:page;mso-position-vertical-relative:paragraph;z-index:-1416016" coordorigin="1013,-1510" coordsize="9823,108">
            <v:shape style="position:absolute;left:1013;top:-1510;width:2910;height:108" type="#_x0000_t75" stroked="false">
              <v:imagedata r:id="rId1119" o:title=""/>
            </v:shape>
            <v:shape style="position:absolute;left:3899;top:-1414;width:1745;height:12" type="#_x0000_t75" stroked="false">
              <v:imagedata r:id="rId1797" o:title=""/>
            </v:shape>
            <v:shape style="position:absolute;left:5629;top:-1414;width:1745;height:12" type="#_x0000_t75" stroked="false">
              <v:imagedata r:id="rId1799" o:title=""/>
            </v:shape>
            <v:shape style="position:absolute;left:7360;top:-1414;width:1745;height:12" type="#_x0000_t75" stroked="false">
              <v:imagedata r:id="rId1800" o:title=""/>
            </v:shape>
            <v:shape style="position:absolute;left:9091;top:-1414;width:1745;height:12" type="#_x0000_t75" stroked="false">
              <v:imagedata r:id="rId1800" o:title=""/>
            </v:shape>
            <w10:wrap type="none"/>
          </v:group>
        </w:pict>
      </w:r>
      <w:r>
        <w:rPr/>
        <w:pict>
          <v:group style="position:absolute;margin-left:50.640011pt;margin-top:-54.726353pt;width:491.15pt;height:5.4pt;mso-position-horizontal-relative:page;mso-position-vertical-relative:paragraph;z-index:-1415992" coordorigin="1013,-1095" coordsize="9823,108">
            <v:shape style="position:absolute;left:1013;top:-1095;width:2910;height:108" type="#_x0000_t75" stroked="false">
              <v:imagedata r:id="rId1119" o:title=""/>
            </v:shape>
            <v:shape style="position:absolute;left:3899;top:-999;width:1745;height:12" type="#_x0000_t75" stroked="false">
              <v:imagedata r:id="rId1120" o:title=""/>
            </v:shape>
            <v:shape style="position:absolute;left:5629;top:-999;width:1745;height:12" type="#_x0000_t75" stroked="false">
              <v:imagedata r:id="rId1120" o:title=""/>
            </v:shape>
            <v:shape style="position:absolute;left:7360;top:-999;width:1745;height:12" type="#_x0000_t75" stroked="false">
              <v:imagedata r:id="rId1121" o:title=""/>
            </v:shape>
            <v:shape style="position:absolute;left:9091;top:-999;width:1745;height:12" type="#_x0000_t75" stroked="false">
              <v:imagedata r:id="rId1121" o:title=""/>
            </v:shape>
            <w10:wrap type="none"/>
          </v:group>
        </w:pict>
      </w:r>
      <w:r>
        <w:rPr/>
        <w:pict>
          <v:group style="position:absolute;margin-left:50.880001pt;margin-top:-14.976353pt;width:491.4pt;height:7.35pt;mso-position-horizontal-relative:page;mso-position-vertical-relative:paragraph;z-index:-1415968" coordorigin="1018,-300" coordsize="9828,147">
            <v:group style="position:absolute;left:6306;top:-295;width:1035;height:2" coordorigin="6306,-295" coordsize="1035,2">
              <v:shape style="position:absolute;left:6306;top:-295;width:1035;height:2" coordorigin="6306,-295" coordsize="1035,0" path="m6306,-295l7341,-295e" filled="false" stroked="true" strokeweight=".47998pt" strokecolor="#000000">
                <v:path arrowok="t"/>
              </v:shape>
            </v:group>
            <v:group style="position:absolute;left:6306;top:-266;width:1035;height:2" coordorigin="6306,-266" coordsize="1035,2">
              <v:shape style="position:absolute;left:6306;top:-266;width:1035;height:2" coordorigin="6306,-266" coordsize="1035,0" path="m6306,-266l7341,-266e" filled="false" stroked="true" strokeweight=".47998pt" strokecolor="#000000">
                <v:path arrowok="t"/>
              </v:shape>
            </v:group>
            <v:group style="position:absolute;left:7365;top:-300;width:10;height:20" coordorigin="7365,-300" coordsize="10,20">
              <v:shape style="position:absolute;left:7365;top:-300;width:10;height:20" coordorigin="7365,-300" coordsize="10,20" path="m7365,-280l7374,-280,7374,-300,7365,-300,7365,-280xe" filled="true" fillcolor="#000000" stroked="false">
                <v:path arrowok="t"/>
                <v:fill type="solid"/>
              </v:shape>
            </v:group>
            <v:group style="position:absolute;left:7365;top:-280;width:10;height:20" coordorigin="7365,-280" coordsize="10,20">
              <v:shape style="position:absolute;left:7365;top:-280;width:10;height:20" coordorigin="7365,-280" coordsize="10,20" path="m7365,-261l7374,-261,7374,-280,7365,-280,7365,-261xe" filled="true" fillcolor="#000000" stroked="false">
                <v:path arrowok="t"/>
                <v:fill type="solid"/>
              </v:shape>
              <v:shape style="position:absolute;left:1018;top:-165;width:10;height:12" type="#_x0000_t75" stroked="false">
                <v:imagedata r:id="rId52" o:title=""/>
              </v:shape>
              <v:shape style="position:absolute;left:1027;top:-261;width:2895;height:108" type="#_x0000_t75" stroked="false">
                <v:imagedata r:id="rId1801" o:title=""/>
              </v:shape>
              <v:shape style="position:absolute;left:3913;top:-261;width:1740;height:108" type="#_x0000_t75" stroked="false">
                <v:imagedata r:id="rId1802" o:title=""/>
              </v:shape>
              <v:shape style="position:absolute;left:5643;top:-261;width:1740;height:108" type="#_x0000_t75" stroked="false">
                <v:imagedata r:id="rId1803" o:title=""/>
              </v:shape>
            </v:group>
            <v:group style="position:absolute;left:7943;top:-295;width:1127;height:2" coordorigin="7943,-295" coordsize="1127,2">
              <v:shape style="position:absolute;left:7943;top:-295;width:1127;height:2" coordorigin="7943,-295" coordsize="1127,0" path="m7943,-295l9069,-295e" filled="false" stroked="true" strokeweight=".47998pt" strokecolor="#000000">
                <v:path arrowok="t"/>
              </v:shape>
            </v:group>
            <v:group style="position:absolute;left:7943;top:-266;width:1127;height:2" coordorigin="7943,-266" coordsize="1127,2">
              <v:shape style="position:absolute;left:7943;top:-266;width:1127;height:2" coordorigin="7943,-266" coordsize="1127,0" path="m7943,-266l9069,-266e" filled="false" stroked="true" strokeweight=".47998pt" strokecolor="#000000">
                <v:path arrowok="t"/>
              </v:shape>
            </v:group>
            <v:group style="position:absolute;left:9096;top:-300;width:10;height:20" coordorigin="9096,-300" coordsize="10,20">
              <v:shape style="position:absolute;left:9096;top:-300;width:10;height:20" coordorigin="9096,-300" coordsize="10,20" path="m9096,-280l9105,-280,9105,-300,9096,-300,9096,-280xe" filled="true" fillcolor="#000000" stroked="false">
                <v:path arrowok="t"/>
                <v:fill type="solid"/>
              </v:shape>
            </v:group>
            <v:group style="position:absolute;left:9096;top:-280;width:10;height:20" coordorigin="9096,-280" coordsize="10,20">
              <v:shape style="position:absolute;left:9096;top:-280;width:10;height:20" coordorigin="9096,-280" coordsize="10,20" path="m9096,-261l9105,-261,9105,-280,9096,-280,9096,-261xe" filled="true" fillcolor="#000000" stroked="false">
                <v:path arrowok="t"/>
                <v:fill type="solid"/>
              </v:shape>
              <v:shape style="position:absolute;left:7374;top:-261;width:1741;height:108" type="#_x0000_t75" stroked="false">
                <v:imagedata r:id="rId1802" o:title=""/>
              </v:shape>
              <v:shape style="position:absolute;left:9105;top:-261;width:1740;height:108" type="#_x0000_t75" stroked="false">
                <v:imagedata r:id="rId1802" o:title=""/>
              </v:shape>
            </v:group>
            <v:group style="position:absolute;left:10826;top:-158;width:10;height:2" coordorigin="10826,-158" coordsize="10,2">
              <v:shape style="position:absolute;left:10826;top:-158;width:10;height:2" coordorigin="10826,-158" coordsize="10,0" path="m10826,-158l10836,-158e" filled="false" stroked="true" strokeweight=".47998pt" strokecolor="#000000">
                <v:path arrowok="t"/>
              </v:shape>
            </v:group>
            <w10:wrap type="none"/>
          </v:group>
        </w:pict>
      </w:r>
      <w:r>
        <w:rPr/>
        <w:pict>
          <v:group style="position:absolute;margin-left:51.360001pt;margin-top:-28.926311pt;width:489.95pt;height:.5pt;mso-position-horizontal-relative:page;mso-position-vertical-relative:paragraph;z-index:-1415944" coordorigin="1027,-579" coordsize="9799,10">
            <v:shape style="position:absolute;left:1027;top:-579;width:2876;height:10" type="#_x0000_t75" stroked="false">
              <v:imagedata r:id="rId501" o:title=""/>
            </v:shape>
            <v:shape style="position:absolute;left:3899;top:-579;width:3466;height:10" type="#_x0000_t75" stroked="false">
              <v:imagedata r:id="rId1128" o:title=""/>
            </v:shape>
            <v:shape style="position:absolute;left:7360;top:-579;width:1736;height:10" type="#_x0000_t75" stroked="false">
              <v:imagedata r:id="rId1117" o:title=""/>
            </v:shape>
            <v:shape style="position:absolute;left:9091;top:-579;width:1735;height:10" type="#_x0000_t75" stroked="false">
              <v:imagedata r:id="rId1126" o:title=""/>
            </v:shape>
            <w10:wrap type="none"/>
          </v:group>
        </w:pict>
      </w:r>
      <w:r>
        <w:rPr/>
        <w:pict>
          <v:group style="position:absolute;margin-left:50.640011pt;margin-top:28.223688pt;width:478.55pt;height:.5pt;mso-position-horizontal-relative:page;mso-position-vertical-relative:paragraph;z-index:-1415920" coordorigin="1013,564" coordsize="9571,10">
            <v:shape style="position:absolute;left:1018;top:564;width:10;height:10" type="#_x0000_t75" stroked="false">
              <v:imagedata r:id="rId1795" o:title=""/>
            </v:shape>
            <v:shape style="position:absolute;left:1013;top:564;width:1688;height:10" type="#_x0000_t75" stroked="false">
              <v:imagedata r:id="rId381" o:title=""/>
            </v:shape>
            <v:shape style="position:absolute;left:2696;top:564;width:7888;height:10" type="#_x0000_t75" stroked="false">
              <v:imagedata r:id="rId1804" o:title=""/>
            </v:shape>
            <w10:wrap type="none"/>
          </v:group>
        </w:pict>
      </w:r>
      <w:r>
        <w:rPr/>
        <w:pict>
          <v:shape style="position:absolute;margin-left:50.880001pt;margin-top:48.863667pt;width:.48pt;height:.12pt;mso-position-horizontal-relative:page;mso-position-vertical-relative:paragraph;z-index:-1415896" type="#_x0000_t75" stroked="false">
            <v:imagedata r:id="rId1795" o:title=""/>
          </v:shape>
        </w:pict>
      </w:r>
      <w:r>
        <w:rPr/>
        <w:pict>
          <v:group style="position:absolute;margin-left:134.539993pt;margin-top:44.063648pt;width:394.65pt;height:5.4pt;mso-position-horizontal-relative:page;mso-position-vertical-relative:paragraph;z-index:-1415872" coordorigin="2691,881" coordsize="7893,108">
            <v:shape style="position:absolute;left:2691;top:881;width:1822;height:108" type="#_x0000_t75" stroked="false">
              <v:imagedata r:id="rId1805" o:title=""/>
            </v:shape>
            <v:shape style="position:absolute;left:4508;top:977;width:1995;height:12" type="#_x0000_t75" stroked="false">
              <v:imagedata r:id="rId1806" o:title=""/>
            </v:shape>
            <v:shape style="position:absolute;left:6489;top:977;width:4095;height:12" type="#_x0000_t75" stroked="false">
              <v:imagedata r:id="rId1807" o:title=""/>
            </v:shape>
            <w10:wrap type="none"/>
          </v:group>
        </w:pict>
      </w:r>
      <w:r>
        <w:rPr/>
        <w:pict>
          <v:group style="position:absolute;margin-left:50.640011pt;margin-top:64.823647pt;width:478.55pt;height:5.4pt;mso-position-horizontal-relative:page;mso-position-vertical-relative:paragraph;z-index:-1415848" coordorigin="1013,1296" coordsize="9571,108">
            <v:shape style="position:absolute;left:1013;top:1296;width:1707;height:108" type="#_x0000_t75" stroked="false">
              <v:imagedata r:id="rId1808" o:title=""/>
            </v:shape>
            <v:shape style="position:absolute;left:2696;top:1392;width:1827;height:12" type="#_x0000_t75" stroked="false">
              <v:imagedata r:id="rId1809" o:title=""/>
            </v:shape>
            <v:shape style="position:absolute;left:4508;top:1392;width:1995;height:12" type="#_x0000_t75" stroked="false">
              <v:imagedata r:id="rId730" o:title=""/>
            </v:shape>
            <v:shape style="position:absolute;left:6489;top:1392;width:2162;height:12" type="#_x0000_t75" stroked="false">
              <v:imagedata r:id="rId1810" o:title=""/>
            </v:shape>
            <v:shape style="position:absolute;left:8637;top:1392;width:1947;height:12" type="#_x0000_t75" stroked="false">
              <v:imagedata r:id="rId1811" o:title=""/>
            </v:shape>
            <w10:wrap type="none"/>
          </v:group>
        </w:pict>
      </w:r>
      <w:r>
        <w:rPr/>
        <w:pict>
          <v:group style="position:absolute;margin-left:50.640011pt;margin-top:84.62365pt;width:478.1pt;height:5.2pt;mso-position-horizontal-relative:page;mso-position-vertical-relative:paragraph;z-index:-1415824" coordorigin="1013,1692" coordsize="9562,104">
            <v:shape style="position:absolute;left:1013;top:1692;width:1707;height:103" type="#_x0000_t75" stroked="false">
              <v:imagedata r:id="rId1812" o:title=""/>
            </v:shape>
            <v:shape style="position:absolute;left:2696;top:1786;width:1817;height:10" type="#_x0000_t75" stroked="false">
              <v:imagedata r:id="rId1813" o:title=""/>
            </v:shape>
            <v:shape style="position:absolute;left:4508;top:1786;width:1985;height:10" type="#_x0000_t75" stroked="false">
              <v:imagedata r:id="rId1610" o:title=""/>
            </v:shape>
            <v:shape style="position:absolute;left:6489;top:1786;width:4085;height:10" type="#_x0000_t75" stroked="false">
              <v:imagedata r:id="rId1814" o:title=""/>
            </v:shape>
            <w10:wrap type="none"/>
          </v:group>
        </w:pict>
      </w:r>
      <w:r>
        <w:rPr/>
        <w:pict>
          <v:group style="position:absolute;margin-left:50.640011pt;margin-top:104.17971pt;width:478.1pt;height:5.2pt;mso-position-horizontal-relative:page;mso-position-vertical-relative:paragraph;z-index:-1415800" coordorigin="1013,2084" coordsize="9562,104">
            <v:shape style="position:absolute;left:1013;top:2084;width:1707;height:103" type="#_x0000_t75" stroked="false">
              <v:imagedata r:id="rId1812" o:title=""/>
            </v:shape>
            <v:shape style="position:absolute;left:2696;top:2177;width:1817;height:10" type="#_x0000_t75" stroked="false">
              <v:imagedata r:id="rId1813" o:title=""/>
            </v:shape>
            <v:shape style="position:absolute;left:4508;top:2177;width:1985;height:10" type="#_x0000_t75" stroked="false">
              <v:imagedata r:id="rId1610" o:title=""/>
            </v:shape>
            <v:shape style="position:absolute;left:6489;top:2177;width:4085;height:10" type="#_x0000_t75" stroked="false">
              <v:imagedata r:id="rId1814" o:title=""/>
            </v:shape>
            <w10:wrap type="none"/>
          </v:group>
        </w:pict>
      </w:r>
      <w:r>
        <w:rPr/>
        <w:t>（</w:t>
      </w:r>
      <w:r>
        <w:rPr>
          <w:rFonts w:ascii="Times New Roman" w:hAnsi="Times New Roman" w:cs="Times New Roman" w:eastAsia="Times New Roman" w:hint="default"/>
        </w:rPr>
        <w:t>3</w:t>
      </w:r>
      <w:r>
        <w:rPr/>
        <w:t>）</w:t>
      </w:r>
      <w:r>
        <w:rPr>
          <w:spacing w:val="90"/>
        </w:rPr>
        <w:t> </w:t>
      </w:r>
      <w:r>
        <w:rPr/>
        <w:t>主营业务（分地区）</w:t>
      </w:r>
    </w:p>
    <w:p>
      <w:pPr>
        <w:spacing w:line="240" w:lineRule="auto" w:before="2"/>
        <w:rPr>
          <w:rFonts w:ascii="宋体" w:hAnsi="宋体" w:cs="宋体" w:eastAsia="宋体" w:hint="default"/>
          <w:sz w:val="18"/>
          <w:szCs w:val="18"/>
        </w:rPr>
      </w:pPr>
    </w:p>
    <w:tbl>
      <w:tblPr>
        <w:tblW w:w="0" w:type="auto"/>
        <w:jc w:val="left"/>
        <w:tblInd w:w="117" w:type="dxa"/>
        <w:tblLayout w:type="fixed"/>
        <w:tblCellMar>
          <w:top w:w="0" w:type="dxa"/>
          <w:left w:w="0" w:type="dxa"/>
          <w:bottom w:w="0" w:type="dxa"/>
          <w:right w:w="0" w:type="dxa"/>
        </w:tblCellMar>
        <w:tblLook w:val="01E0"/>
      </w:tblPr>
      <w:tblGrid>
        <w:gridCol w:w="435"/>
        <w:gridCol w:w="1248"/>
        <w:gridCol w:w="1813"/>
        <w:gridCol w:w="1980"/>
        <w:gridCol w:w="2148"/>
        <w:gridCol w:w="1933"/>
      </w:tblGrid>
      <w:tr>
        <w:trPr>
          <w:trHeight w:val="330" w:hRule="exact"/>
        </w:trPr>
        <w:tc>
          <w:tcPr>
            <w:tcW w:w="435" w:type="dxa"/>
            <w:vMerge w:val="restart"/>
            <w:tcBorders>
              <w:top w:val="nil" w:sz="6" w:space="0" w:color="auto"/>
              <w:left w:val="single" w:sz="4" w:space="0" w:color="000000"/>
              <w:right w:val="nil" w:sz="6" w:space="0" w:color="auto"/>
            </w:tcBorders>
          </w:tcPr>
          <w:p>
            <w:pPr/>
          </w:p>
        </w:tc>
        <w:tc>
          <w:tcPr>
            <w:tcW w:w="1248" w:type="dxa"/>
            <w:tcBorders>
              <w:top w:val="single" w:sz="6" w:space="0" w:color="auto"/>
              <w:left w:val="single" w:sz="6" w:space="0" w:color="auto"/>
              <w:bottom w:val="single" w:sz="6" w:space="0" w:color="auto"/>
              <w:right w:val="single" w:sz="6" w:space="0" w:color="auto"/>
            </w:tcBorders>
          </w:tcPr>
          <w:p>
            <w:pPr/>
          </w:p>
        </w:tc>
        <w:tc>
          <w:tcPr>
            <w:tcW w:w="3793"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本年发生额</w:t>
            </w:r>
            <w:r>
              <w:rPr>
                <w:rFonts w:ascii="宋体" w:hAnsi="宋体" w:cs="宋体" w:eastAsia="宋体" w:hint="default"/>
                <w:sz w:val="18"/>
                <w:szCs w:val="18"/>
              </w:rPr>
            </w:r>
          </w:p>
        </w:tc>
        <w:tc>
          <w:tcPr>
            <w:tcW w:w="408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上年发生额</w:t>
            </w:r>
            <w:r>
              <w:rPr>
                <w:rFonts w:ascii="宋体" w:hAnsi="宋体" w:cs="宋体" w:eastAsia="宋体" w:hint="default"/>
                <w:sz w:val="18"/>
                <w:szCs w:val="18"/>
              </w:rPr>
            </w:r>
          </w:p>
        </w:tc>
      </w:tr>
      <w:tr>
        <w:trPr>
          <w:trHeight w:val="188" w:hRule="exact"/>
        </w:trPr>
        <w:tc>
          <w:tcPr>
            <w:tcW w:w="435" w:type="dxa"/>
            <w:vMerge/>
            <w:tcBorders>
              <w:left w:val="single" w:sz="4" w:space="0" w:color="000000"/>
              <w:right w:val="nil" w:sz="6" w:space="0" w:color="auto"/>
            </w:tcBorders>
          </w:tcPr>
          <w:p>
            <w:pPr/>
          </w:p>
        </w:tc>
        <w:tc>
          <w:tcPr>
            <w:tcW w:w="1248" w:type="dxa"/>
            <w:tcBorders>
              <w:top w:val="nil" w:sz="6" w:space="0" w:color="auto"/>
              <w:left w:val="nil" w:sz="6" w:space="0" w:color="auto"/>
              <w:bottom w:val="single" w:sz="4" w:space="0" w:color="000000"/>
              <w:right w:val="single" w:sz="4" w:space="0" w:color="000000"/>
            </w:tcBorders>
          </w:tcPr>
          <w:p>
            <w:pPr>
              <w:pStyle w:val="TableParagraph"/>
              <w:spacing w:line="180" w:lineRule="exact"/>
              <w:ind w:left="45" w:right="0"/>
              <w:jc w:val="left"/>
              <w:rPr>
                <w:rFonts w:ascii="宋体" w:hAnsi="宋体" w:cs="宋体" w:eastAsia="宋体" w:hint="default"/>
                <w:sz w:val="18"/>
                <w:szCs w:val="18"/>
              </w:rPr>
            </w:pPr>
            <w:r>
              <w:rPr>
                <w:rFonts w:ascii="宋体" w:hAnsi="宋体" w:cs="宋体" w:eastAsia="宋体" w:hint="default"/>
                <w:sz w:val="18"/>
                <w:szCs w:val="18"/>
              </w:rPr>
              <w:t>地区名称</w:t>
            </w:r>
          </w:p>
        </w:tc>
        <w:tc>
          <w:tcPr>
            <w:tcW w:w="1813" w:type="dxa"/>
            <w:tcBorders>
              <w:top w:val="nil" w:sz="6" w:space="0" w:color="auto"/>
              <w:left w:val="single" w:sz="4" w:space="0" w:color="000000"/>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single" w:sz="4" w:space="0" w:color="000000"/>
            </w:tcBorders>
          </w:tcPr>
          <w:p>
            <w:pPr/>
          </w:p>
        </w:tc>
        <w:tc>
          <w:tcPr>
            <w:tcW w:w="2148" w:type="dxa"/>
            <w:tcBorders>
              <w:top w:val="nil" w:sz="6" w:space="0" w:color="auto"/>
              <w:left w:val="single" w:sz="4" w:space="0" w:color="000000"/>
              <w:bottom w:val="nil" w:sz="6" w:space="0" w:color="auto"/>
              <w:right w:val="single" w:sz="4" w:space="0" w:color="000000"/>
            </w:tcBorders>
          </w:tcPr>
          <w:p>
            <w:pPr/>
          </w:p>
        </w:tc>
        <w:tc>
          <w:tcPr>
            <w:tcW w:w="1933" w:type="dxa"/>
            <w:tcBorders>
              <w:top w:val="nil" w:sz="6" w:space="0" w:color="auto"/>
              <w:left w:val="single" w:sz="4" w:space="0" w:color="000000"/>
              <w:bottom w:val="nil" w:sz="6" w:space="0" w:color="auto"/>
              <w:right w:val="single" w:sz="4" w:space="0" w:color="000000"/>
            </w:tcBorders>
          </w:tcPr>
          <w:p>
            <w:pPr/>
          </w:p>
        </w:tc>
      </w:tr>
      <w:tr>
        <w:trPr>
          <w:trHeight w:val="206" w:hRule="exact"/>
        </w:trPr>
        <w:tc>
          <w:tcPr>
            <w:tcW w:w="435" w:type="dxa"/>
            <w:vMerge/>
            <w:tcBorders>
              <w:left w:val="single" w:sz="4" w:space="0" w:color="000000"/>
              <w:bottom w:val="nil" w:sz="6" w:space="0" w:color="auto"/>
              <w:right w:val="nil" w:sz="6" w:space="0" w:color="auto"/>
            </w:tcBorders>
          </w:tcPr>
          <w:p>
            <w:pPr/>
          </w:p>
        </w:tc>
        <w:tc>
          <w:tcPr>
            <w:tcW w:w="1248" w:type="dxa"/>
            <w:tcBorders>
              <w:top w:val="single" w:sz="4" w:space="0" w:color="000000"/>
              <w:left w:val="nil" w:sz="6" w:space="0" w:color="auto"/>
              <w:bottom w:val="nil" w:sz="6" w:space="0" w:color="auto"/>
              <w:right w:val="single" w:sz="4" w:space="0" w:color="000000"/>
            </w:tcBorders>
          </w:tcPr>
          <w:p>
            <w:pPr/>
          </w:p>
        </w:tc>
        <w:tc>
          <w:tcPr>
            <w:tcW w:w="1813"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right="22"/>
              <w:jc w:val="right"/>
              <w:rPr>
                <w:rFonts w:ascii="宋体" w:hAnsi="宋体" w:cs="宋体" w:eastAsia="宋体" w:hint="default"/>
                <w:sz w:val="18"/>
                <w:szCs w:val="18"/>
              </w:rPr>
            </w:pPr>
            <w:r>
              <w:rPr>
                <w:rFonts w:ascii="宋体" w:hAnsi="宋体" w:cs="宋体" w:eastAsia="宋体" w:hint="default"/>
                <w:sz w:val="18"/>
                <w:szCs w:val="18"/>
              </w:rPr>
              <w:t>营业收入</w:t>
            </w:r>
          </w:p>
        </w:tc>
        <w:tc>
          <w:tcPr>
            <w:tcW w:w="1980"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right="22"/>
              <w:jc w:val="right"/>
              <w:rPr>
                <w:rFonts w:ascii="宋体" w:hAnsi="宋体" w:cs="宋体" w:eastAsia="宋体" w:hint="default"/>
                <w:sz w:val="18"/>
                <w:szCs w:val="18"/>
              </w:rPr>
            </w:pPr>
            <w:r>
              <w:rPr>
                <w:rFonts w:ascii="宋体" w:hAnsi="宋体" w:cs="宋体" w:eastAsia="宋体" w:hint="default"/>
                <w:sz w:val="18"/>
                <w:szCs w:val="18"/>
              </w:rPr>
              <w:t>营业成本</w:t>
            </w:r>
          </w:p>
        </w:tc>
        <w:tc>
          <w:tcPr>
            <w:tcW w:w="2148"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right="23"/>
              <w:jc w:val="right"/>
              <w:rPr>
                <w:rFonts w:ascii="宋体" w:hAnsi="宋体" w:cs="宋体" w:eastAsia="宋体" w:hint="default"/>
                <w:sz w:val="18"/>
                <w:szCs w:val="18"/>
              </w:rPr>
            </w:pPr>
            <w:r>
              <w:rPr>
                <w:rFonts w:ascii="宋体" w:hAnsi="宋体" w:cs="宋体" w:eastAsia="宋体" w:hint="default"/>
                <w:sz w:val="18"/>
                <w:szCs w:val="18"/>
              </w:rPr>
              <w:t>营业收入</w:t>
            </w:r>
          </w:p>
        </w:tc>
        <w:tc>
          <w:tcPr>
            <w:tcW w:w="1933"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right="23"/>
              <w:jc w:val="right"/>
              <w:rPr>
                <w:rFonts w:ascii="宋体" w:hAnsi="宋体" w:cs="宋体" w:eastAsia="宋体" w:hint="default"/>
                <w:sz w:val="18"/>
                <w:szCs w:val="18"/>
              </w:rPr>
            </w:pPr>
            <w:r>
              <w:rPr>
                <w:rFonts w:ascii="宋体" w:hAnsi="宋体" w:cs="宋体" w:eastAsia="宋体" w:hint="default"/>
                <w:sz w:val="18"/>
                <w:szCs w:val="18"/>
              </w:rPr>
              <w:t>营业成本</w:t>
            </w:r>
          </w:p>
        </w:tc>
      </w:tr>
      <w:tr>
        <w:trPr>
          <w:trHeight w:val="405" w:hRule="exact"/>
        </w:trPr>
        <w:tc>
          <w:tcPr>
            <w:tcW w:w="435" w:type="dxa"/>
            <w:tcBorders>
              <w:top w:val="nil" w:sz="6" w:space="0" w:color="auto"/>
              <w:left w:val="single" w:sz="4" w:space="0" w:color="000000"/>
              <w:bottom w:val="nil" w:sz="6" w:space="0" w:color="auto"/>
              <w:right w:val="nil" w:sz="6" w:space="0" w:color="auto"/>
            </w:tcBorders>
          </w:tcPr>
          <w:p>
            <w:pPr>
              <w:pStyle w:val="TableParagraph"/>
              <w:spacing w:line="240" w:lineRule="auto" w:before="159"/>
              <w:ind w:right="19"/>
              <w:jc w:val="center"/>
              <w:rPr>
                <w:rFonts w:ascii="宋体" w:hAnsi="宋体" w:cs="宋体" w:eastAsia="宋体" w:hint="default"/>
                <w:sz w:val="18"/>
                <w:szCs w:val="18"/>
              </w:rPr>
            </w:pPr>
            <w:r>
              <w:rPr>
                <w:rFonts w:ascii="宋体" w:hAnsi="宋体" w:cs="宋体" w:eastAsia="宋体" w:hint="default"/>
                <w:sz w:val="18"/>
                <w:szCs w:val="18"/>
              </w:rPr>
              <w:t>华北</w:t>
            </w:r>
          </w:p>
        </w:tc>
        <w:tc>
          <w:tcPr>
            <w:tcW w:w="1248" w:type="dxa"/>
            <w:tcBorders>
              <w:top w:val="nil" w:sz="6" w:space="0" w:color="auto"/>
              <w:left w:val="nil" w:sz="6" w:space="0" w:color="auto"/>
              <w:bottom w:val="nil" w:sz="6" w:space="0" w:color="auto"/>
              <w:right w:val="single" w:sz="4" w:space="0" w:color="000000"/>
            </w:tcBorders>
          </w:tcPr>
          <w:p>
            <w:pPr/>
          </w:p>
        </w:tc>
        <w:tc>
          <w:tcPr>
            <w:tcW w:w="181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132,353,901.24</w:t>
            </w:r>
          </w:p>
        </w:tc>
        <w:tc>
          <w:tcPr>
            <w:tcW w:w="19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46,895,386.65</w:t>
            </w:r>
          </w:p>
        </w:tc>
        <w:tc>
          <w:tcPr>
            <w:tcW w:w="214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100,424,401.58</w:t>
            </w:r>
          </w:p>
        </w:tc>
        <w:tc>
          <w:tcPr>
            <w:tcW w:w="193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72,698,977.41</w:t>
            </w:r>
          </w:p>
        </w:tc>
      </w:tr>
      <w:tr>
        <w:trPr>
          <w:trHeight w:val="102" w:hRule="exact"/>
        </w:trPr>
        <w:tc>
          <w:tcPr>
            <w:tcW w:w="435" w:type="dxa"/>
            <w:tcBorders>
              <w:top w:val="nil" w:sz="6" w:space="0" w:color="auto"/>
              <w:left w:val="single" w:sz="4" w:space="0" w:color="000000"/>
              <w:bottom w:val="nil" w:sz="6" w:space="0" w:color="auto"/>
              <w:right w:val="nil" w:sz="6" w:space="0" w:color="auto"/>
            </w:tcBorders>
          </w:tcPr>
          <w:p>
            <w:pPr/>
          </w:p>
        </w:tc>
        <w:tc>
          <w:tcPr>
            <w:tcW w:w="1248" w:type="dxa"/>
            <w:tcBorders>
              <w:top w:val="nil" w:sz="6" w:space="0" w:color="auto"/>
              <w:left w:val="nil" w:sz="6" w:space="0" w:color="auto"/>
              <w:bottom w:val="nil" w:sz="6" w:space="0" w:color="auto"/>
              <w:right w:val="nil" w:sz="6" w:space="0" w:color="auto"/>
            </w:tcBorders>
          </w:tcPr>
          <w:p>
            <w:pPr/>
          </w:p>
        </w:tc>
        <w:tc>
          <w:tcPr>
            <w:tcW w:w="1813"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single" w:sz="4" w:space="0" w:color="000000"/>
            </w:tcBorders>
          </w:tcPr>
          <w:p>
            <w:pPr/>
          </w:p>
        </w:tc>
        <w:tc>
          <w:tcPr>
            <w:tcW w:w="2148" w:type="dxa"/>
            <w:tcBorders>
              <w:top w:val="nil" w:sz="6" w:space="0" w:color="auto"/>
              <w:left w:val="single" w:sz="4" w:space="0" w:color="000000"/>
              <w:bottom w:val="nil" w:sz="6" w:space="0" w:color="auto"/>
              <w:right w:val="single" w:sz="4" w:space="0" w:color="000000"/>
            </w:tcBorders>
          </w:tcPr>
          <w:p>
            <w:pPr/>
          </w:p>
        </w:tc>
        <w:tc>
          <w:tcPr>
            <w:tcW w:w="1933" w:type="dxa"/>
            <w:tcBorders>
              <w:top w:val="nil" w:sz="6" w:space="0" w:color="auto"/>
              <w:left w:val="single" w:sz="4" w:space="0" w:color="000000"/>
              <w:bottom w:val="nil" w:sz="6" w:space="0" w:color="auto"/>
              <w:right w:val="single" w:sz="4" w:space="0" w:color="000000"/>
            </w:tcBorders>
          </w:tcPr>
          <w:p>
            <w:pPr/>
          </w:p>
        </w:tc>
      </w:tr>
      <w:tr>
        <w:trPr>
          <w:trHeight w:val="289" w:hRule="exact"/>
        </w:trPr>
        <w:tc>
          <w:tcPr>
            <w:tcW w:w="435"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9"/>
              <w:jc w:val="center"/>
              <w:rPr>
                <w:rFonts w:ascii="宋体" w:hAnsi="宋体" w:cs="宋体" w:eastAsia="宋体" w:hint="default"/>
                <w:sz w:val="18"/>
                <w:szCs w:val="18"/>
              </w:rPr>
            </w:pPr>
            <w:r>
              <w:rPr>
                <w:rFonts w:ascii="宋体" w:hAnsi="宋体" w:cs="宋体" w:eastAsia="宋体" w:hint="default"/>
                <w:sz w:val="18"/>
                <w:szCs w:val="18"/>
              </w:rPr>
              <w:t>东北</w:t>
            </w:r>
          </w:p>
        </w:tc>
        <w:tc>
          <w:tcPr>
            <w:tcW w:w="1248" w:type="dxa"/>
            <w:tcBorders>
              <w:top w:val="nil" w:sz="6" w:space="0" w:color="auto"/>
              <w:left w:val="nil" w:sz="6" w:space="0" w:color="auto"/>
              <w:bottom w:val="nil" w:sz="6" w:space="0" w:color="auto"/>
              <w:right w:val="single" w:sz="4" w:space="0" w:color="000000"/>
            </w:tcBorders>
          </w:tcPr>
          <w:p>
            <w:pPr/>
          </w:p>
        </w:tc>
        <w:tc>
          <w:tcPr>
            <w:tcW w:w="181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22"/>
              <w:jc w:val="right"/>
              <w:rPr>
                <w:rFonts w:ascii="Times New Roman" w:hAnsi="Times New Roman" w:cs="Times New Roman" w:eastAsia="Times New Roman" w:hint="default"/>
                <w:sz w:val="18"/>
                <w:szCs w:val="18"/>
              </w:rPr>
            </w:pPr>
            <w:r>
              <w:rPr>
                <w:rFonts w:ascii="Times New Roman"/>
                <w:spacing w:val="-1"/>
                <w:sz w:val="18"/>
              </w:rPr>
              <w:t>4,003,322.21</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pacing w:val="-1"/>
                <w:sz w:val="18"/>
              </w:rPr>
              <w:t>1,418,449.64</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pacing w:val="-1"/>
                <w:sz w:val="18"/>
              </w:rPr>
              <w:t>9,117,227.38</w:t>
            </w:r>
          </w:p>
        </w:tc>
        <w:tc>
          <w:tcPr>
            <w:tcW w:w="193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pacing w:val="-1"/>
                <w:sz w:val="18"/>
              </w:rPr>
              <w:t>1,690,073.81</w:t>
            </w:r>
          </w:p>
        </w:tc>
      </w:tr>
      <w:tr>
        <w:trPr>
          <w:trHeight w:val="102" w:hRule="exact"/>
        </w:trPr>
        <w:tc>
          <w:tcPr>
            <w:tcW w:w="435" w:type="dxa"/>
            <w:tcBorders>
              <w:top w:val="nil" w:sz="6" w:space="0" w:color="auto"/>
              <w:left w:val="single" w:sz="4" w:space="0" w:color="000000"/>
              <w:bottom w:val="nil" w:sz="6" w:space="0" w:color="auto"/>
              <w:right w:val="nil" w:sz="6" w:space="0" w:color="auto"/>
            </w:tcBorders>
          </w:tcPr>
          <w:p>
            <w:pPr/>
          </w:p>
        </w:tc>
        <w:tc>
          <w:tcPr>
            <w:tcW w:w="1248" w:type="dxa"/>
            <w:tcBorders>
              <w:top w:val="nil" w:sz="6" w:space="0" w:color="auto"/>
              <w:left w:val="nil" w:sz="6" w:space="0" w:color="auto"/>
              <w:bottom w:val="nil" w:sz="6" w:space="0" w:color="auto"/>
              <w:right w:val="nil" w:sz="6" w:space="0" w:color="auto"/>
            </w:tcBorders>
          </w:tcPr>
          <w:p>
            <w:pPr/>
          </w:p>
        </w:tc>
        <w:tc>
          <w:tcPr>
            <w:tcW w:w="1813"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single" w:sz="4" w:space="0" w:color="000000"/>
            </w:tcBorders>
          </w:tcPr>
          <w:p>
            <w:pPr/>
          </w:p>
        </w:tc>
        <w:tc>
          <w:tcPr>
            <w:tcW w:w="2148" w:type="dxa"/>
            <w:tcBorders>
              <w:top w:val="nil" w:sz="6" w:space="0" w:color="auto"/>
              <w:left w:val="single" w:sz="4" w:space="0" w:color="000000"/>
              <w:bottom w:val="nil" w:sz="6" w:space="0" w:color="auto"/>
              <w:right w:val="single" w:sz="4" w:space="0" w:color="000000"/>
            </w:tcBorders>
          </w:tcPr>
          <w:p>
            <w:pPr/>
          </w:p>
        </w:tc>
        <w:tc>
          <w:tcPr>
            <w:tcW w:w="1933" w:type="dxa"/>
            <w:tcBorders>
              <w:top w:val="nil" w:sz="6" w:space="0" w:color="auto"/>
              <w:left w:val="single" w:sz="4" w:space="0" w:color="000000"/>
              <w:bottom w:val="nil" w:sz="6" w:space="0" w:color="auto"/>
              <w:right w:val="single" w:sz="4" w:space="0" w:color="000000"/>
            </w:tcBorders>
          </w:tcPr>
          <w:p>
            <w:pPr/>
          </w:p>
        </w:tc>
      </w:tr>
      <w:tr>
        <w:trPr>
          <w:trHeight w:val="382" w:hRule="exact"/>
        </w:trPr>
        <w:tc>
          <w:tcPr>
            <w:tcW w:w="435"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9"/>
              <w:jc w:val="center"/>
              <w:rPr>
                <w:rFonts w:ascii="宋体" w:hAnsi="宋体" w:cs="宋体" w:eastAsia="宋体" w:hint="default"/>
                <w:sz w:val="18"/>
                <w:szCs w:val="18"/>
              </w:rPr>
            </w:pPr>
            <w:r>
              <w:rPr>
                <w:rFonts w:ascii="宋体" w:hAnsi="宋体" w:cs="宋体" w:eastAsia="宋体" w:hint="default"/>
                <w:sz w:val="18"/>
                <w:szCs w:val="18"/>
              </w:rPr>
              <w:t>华东</w:t>
            </w:r>
          </w:p>
        </w:tc>
        <w:tc>
          <w:tcPr>
            <w:tcW w:w="1248" w:type="dxa"/>
            <w:tcBorders>
              <w:top w:val="nil" w:sz="6" w:space="0" w:color="auto"/>
              <w:left w:val="nil" w:sz="6" w:space="0" w:color="auto"/>
              <w:bottom w:val="nil" w:sz="6" w:space="0" w:color="auto"/>
              <w:right w:val="single" w:sz="4" w:space="0" w:color="000000"/>
            </w:tcBorders>
          </w:tcPr>
          <w:p>
            <w:pPr/>
          </w:p>
        </w:tc>
        <w:tc>
          <w:tcPr>
            <w:tcW w:w="181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22"/>
              <w:jc w:val="right"/>
              <w:rPr>
                <w:rFonts w:ascii="Times New Roman" w:hAnsi="Times New Roman" w:cs="Times New Roman" w:eastAsia="Times New Roman" w:hint="default"/>
                <w:sz w:val="18"/>
                <w:szCs w:val="18"/>
              </w:rPr>
            </w:pPr>
            <w:r>
              <w:rPr>
                <w:rFonts w:ascii="Times New Roman"/>
                <w:spacing w:val="-1"/>
                <w:sz w:val="18"/>
              </w:rPr>
              <w:t>50,814,083.42</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22"/>
              <w:jc w:val="right"/>
              <w:rPr>
                <w:rFonts w:ascii="Times New Roman" w:hAnsi="Times New Roman" w:cs="Times New Roman" w:eastAsia="Times New Roman" w:hint="default"/>
                <w:sz w:val="18"/>
                <w:szCs w:val="18"/>
              </w:rPr>
            </w:pPr>
            <w:r>
              <w:rPr>
                <w:rFonts w:ascii="Times New Roman"/>
                <w:spacing w:val="-1"/>
                <w:sz w:val="18"/>
              </w:rPr>
              <w:t>18,004,350.96</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22"/>
              <w:jc w:val="right"/>
              <w:rPr>
                <w:rFonts w:ascii="Times New Roman" w:hAnsi="Times New Roman" w:cs="Times New Roman" w:eastAsia="Times New Roman" w:hint="default"/>
                <w:sz w:val="18"/>
                <w:szCs w:val="18"/>
              </w:rPr>
            </w:pPr>
            <w:r>
              <w:rPr>
                <w:rFonts w:ascii="Times New Roman"/>
                <w:spacing w:val="-1"/>
                <w:sz w:val="18"/>
              </w:rPr>
              <w:t>40,101,427.63</w:t>
            </w:r>
          </w:p>
        </w:tc>
        <w:tc>
          <w:tcPr>
            <w:tcW w:w="193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pacing w:val="-1"/>
                <w:sz w:val="18"/>
              </w:rPr>
              <w:t>7,433,660.43</w:t>
            </w:r>
          </w:p>
        </w:tc>
      </w:tr>
    </w:tbl>
    <w:p>
      <w:pPr>
        <w:spacing w:after="0" w:line="240" w:lineRule="auto"/>
        <w:jc w:val="right"/>
        <w:rPr>
          <w:rFonts w:ascii="Times New Roman" w:hAnsi="Times New Roman" w:cs="Times New Roman" w:eastAsia="Times New Roman" w:hint="default"/>
          <w:sz w:val="18"/>
          <w:szCs w:val="18"/>
        </w:rPr>
        <w:sectPr>
          <w:pgSz w:w="11910" w:h="16840"/>
          <w:pgMar w:header="990" w:footer="1184" w:top="1160" w:bottom="1380" w:left="900" w:right="940"/>
        </w:sectPr>
      </w:pPr>
    </w:p>
    <w:tbl>
      <w:tblPr>
        <w:tblW w:w="0" w:type="auto"/>
        <w:jc w:val="left"/>
        <w:tblInd w:w="117" w:type="dxa"/>
        <w:tblLayout w:type="fixed"/>
        <w:tblCellMar>
          <w:top w:w="0" w:type="dxa"/>
          <w:left w:w="0" w:type="dxa"/>
          <w:bottom w:w="0" w:type="dxa"/>
          <w:right w:w="0" w:type="dxa"/>
        </w:tblCellMar>
        <w:tblLook w:val="01E0"/>
      </w:tblPr>
      <w:tblGrid>
        <w:gridCol w:w="1683"/>
        <w:gridCol w:w="1813"/>
        <w:gridCol w:w="1980"/>
        <w:gridCol w:w="2148"/>
        <w:gridCol w:w="1933"/>
      </w:tblGrid>
      <w:tr>
        <w:trPr>
          <w:trHeight w:val="537" w:hRule="exact"/>
        </w:trPr>
        <w:tc>
          <w:tcPr>
            <w:tcW w:w="1683"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华南</w:t>
            </w:r>
          </w:p>
        </w:tc>
        <w:tc>
          <w:tcPr>
            <w:tcW w:w="181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13,650,785.18</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4,836,720.66</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20,191,816.40</w:t>
            </w:r>
          </w:p>
        </w:tc>
        <w:tc>
          <w:tcPr>
            <w:tcW w:w="193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3,742,986.61</w:t>
            </w:r>
          </w:p>
        </w:tc>
      </w:tr>
      <w:tr>
        <w:trPr>
          <w:trHeight w:val="102" w:hRule="exact"/>
        </w:trPr>
        <w:tc>
          <w:tcPr>
            <w:tcW w:w="1683" w:type="dxa"/>
            <w:tcBorders>
              <w:top w:val="nil" w:sz="6" w:space="0" w:color="auto"/>
              <w:left w:val="single" w:sz="4" w:space="0" w:color="000000"/>
              <w:bottom w:val="nil" w:sz="6" w:space="0" w:color="auto"/>
              <w:right w:val="nil" w:sz="6" w:space="0" w:color="auto"/>
            </w:tcBorders>
          </w:tcPr>
          <w:p>
            <w:pPr/>
          </w:p>
        </w:tc>
        <w:tc>
          <w:tcPr>
            <w:tcW w:w="1813"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single" w:sz="4" w:space="0" w:color="000000"/>
            </w:tcBorders>
          </w:tcPr>
          <w:p>
            <w:pPr/>
          </w:p>
        </w:tc>
        <w:tc>
          <w:tcPr>
            <w:tcW w:w="2148" w:type="dxa"/>
            <w:tcBorders>
              <w:top w:val="nil" w:sz="6" w:space="0" w:color="auto"/>
              <w:left w:val="single" w:sz="4" w:space="0" w:color="000000"/>
              <w:bottom w:val="nil" w:sz="6" w:space="0" w:color="auto"/>
              <w:right w:val="single" w:sz="4" w:space="0" w:color="000000"/>
            </w:tcBorders>
          </w:tcPr>
          <w:p>
            <w:pPr/>
          </w:p>
        </w:tc>
        <w:tc>
          <w:tcPr>
            <w:tcW w:w="1933" w:type="dxa"/>
            <w:tcBorders>
              <w:top w:val="nil" w:sz="6" w:space="0" w:color="auto"/>
              <w:left w:val="single" w:sz="4" w:space="0" w:color="000000"/>
              <w:bottom w:val="nil" w:sz="6" w:space="0" w:color="auto"/>
              <w:right w:val="single" w:sz="4" w:space="0" w:color="000000"/>
            </w:tcBorders>
          </w:tcPr>
          <w:p>
            <w:pPr/>
          </w:p>
        </w:tc>
      </w:tr>
      <w:tr>
        <w:trPr>
          <w:trHeight w:val="288" w:hRule="exact"/>
        </w:trPr>
        <w:tc>
          <w:tcPr>
            <w:tcW w:w="168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24" w:right="0"/>
              <w:jc w:val="left"/>
              <w:rPr>
                <w:rFonts w:ascii="宋体" w:hAnsi="宋体" w:cs="宋体" w:eastAsia="宋体" w:hint="default"/>
                <w:sz w:val="18"/>
                <w:szCs w:val="18"/>
              </w:rPr>
            </w:pPr>
            <w:r>
              <w:rPr>
                <w:rFonts w:ascii="宋体" w:hAnsi="宋体" w:cs="宋体" w:eastAsia="宋体" w:hint="default"/>
                <w:sz w:val="18"/>
                <w:szCs w:val="18"/>
              </w:rPr>
              <w:t>华中</w:t>
            </w:r>
          </w:p>
        </w:tc>
        <w:tc>
          <w:tcPr>
            <w:tcW w:w="1813"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2"/>
              <w:jc w:val="right"/>
              <w:rPr>
                <w:rFonts w:ascii="Times New Roman" w:hAnsi="Times New Roman" w:cs="Times New Roman" w:eastAsia="Times New Roman" w:hint="default"/>
                <w:sz w:val="18"/>
                <w:szCs w:val="18"/>
              </w:rPr>
            </w:pPr>
            <w:r>
              <w:rPr>
                <w:rFonts w:ascii="Times New Roman"/>
                <w:spacing w:val="-1"/>
                <w:sz w:val="18"/>
              </w:rPr>
              <w:t>35,083,006.10</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2"/>
              <w:jc w:val="right"/>
              <w:rPr>
                <w:rFonts w:ascii="Times New Roman" w:hAnsi="Times New Roman" w:cs="Times New Roman" w:eastAsia="Times New Roman" w:hint="default"/>
                <w:sz w:val="18"/>
                <w:szCs w:val="18"/>
              </w:rPr>
            </w:pPr>
            <w:r>
              <w:rPr>
                <w:rFonts w:ascii="Times New Roman"/>
                <w:spacing w:val="-1"/>
                <w:sz w:val="18"/>
              </w:rPr>
              <w:t>12,430,545.08</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2"/>
              <w:jc w:val="right"/>
              <w:rPr>
                <w:rFonts w:ascii="Times New Roman" w:hAnsi="Times New Roman" w:cs="Times New Roman" w:eastAsia="Times New Roman" w:hint="default"/>
                <w:sz w:val="18"/>
                <w:szCs w:val="18"/>
              </w:rPr>
            </w:pPr>
            <w:r>
              <w:rPr>
                <w:rFonts w:ascii="Times New Roman"/>
                <w:spacing w:val="-1"/>
                <w:sz w:val="18"/>
              </w:rPr>
              <w:t>47,696,055.43</w:t>
            </w:r>
          </w:p>
        </w:tc>
        <w:tc>
          <w:tcPr>
            <w:tcW w:w="1933"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1"/>
              <w:jc w:val="right"/>
              <w:rPr>
                <w:rFonts w:ascii="Times New Roman" w:hAnsi="Times New Roman" w:cs="Times New Roman" w:eastAsia="Times New Roman" w:hint="default"/>
                <w:sz w:val="18"/>
                <w:szCs w:val="18"/>
              </w:rPr>
            </w:pPr>
            <w:r>
              <w:rPr>
                <w:rFonts w:ascii="Times New Roman"/>
                <w:spacing w:val="-1"/>
                <w:sz w:val="18"/>
              </w:rPr>
              <w:t>8,841,487.72</w:t>
            </w:r>
          </w:p>
        </w:tc>
      </w:tr>
      <w:tr>
        <w:trPr>
          <w:trHeight w:val="103" w:hRule="exact"/>
        </w:trPr>
        <w:tc>
          <w:tcPr>
            <w:tcW w:w="1683" w:type="dxa"/>
            <w:tcBorders>
              <w:top w:val="nil" w:sz="6" w:space="0" w:color="auto"/>
              <w:left w:val="single" w:sz="4" w:space="0" w:color="000000"/>
              <w:bottom w:val="nil" w:sz="6" w:space="0" w:color="auto"/>
              <w:right w:val="nil" w:sz="6" w:space="0" w:color="auto"/>
            </w:tcBorders>
          </w:tcPr>
          <w:p>
            <w:pPr/>
          </w:p>
        </w:tc>
        <w:tc>
          <w:tcPr>
            <w:tcW w:w="1813"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single" w:sz="4" w:space="0" w:color="000000"/>
            </w:tcBorders>
          </w:tcPr>
          <w:p>
            <w:pPr/>
          </w:p>
        </w:tc>
        <w:tc>
          <w:tcPr>
            <w:tcW w:w="2148" w:type="dxa"/>
            <w:tcBorders>
              <w:top w:val="nil" w:sz="6" w:space="0" w:color="auto"/>
              <w:left w:val="single" w:sz="4" w:space="0" w:color="000000"/>
              <w:bottom w:val="nil" w:sz="6" w:space="0" w:color="auto"/>
              <w:right w:val="single" w:sz="4" w:space="0" w:color="000000"/>
            </w:tcBorders>
          </w:tcPr>
          <w:p>
            <w:pPr/>
          </w:p>
        </w:tc>
        <w:tc>
          <w:tcPr>
            <w:tcW w:w="1933" w:type="dxa"/>
            <w:tcBorders>
              <w:top w:val="nil" w:sz="6" w:space="0" w:color="auto"/>
              <w:left w:val="single" w:sz="4" w:space="0" w:color="000000"/>
              <w:bottom w:val="nil" w:sz="6" w:space="0" w:color="auto"/>
              <w:right w:val="single" w:sz="4" w:space="0" w:color="000000"/>
            </w:tcBorders>
          </w:tcPr>
          <w:p>
            <w:pPr/>
          </w:p>
        </w:tc>
      </w:tr>
      <w:tr>
        <w:trPr>
          <w:trHeight w:val="288" w:hRule="exact"/>
        </w:trPr>
        <w:tc>
          <w:tcPr>
            <w:tcW w:w="168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24" w:right="0"/>
              <w:jc w:val="left"/>
              <w:rPr>
                <w:rFonts w:ascii="宋体" w:hAnsi="宋体" w:cs="宋体" w:eastAsia="宋体" w:hint="default"/>
                <w:sz w:val="18"/>
                <w:szCs w:val="18"/>
              </w:rPr>
            </w:pPr>
            <w:r>
              <w:rPr>
                <w:rFonts w:ascii="宋体" w:hAnsi="宋体" w:cs="宋体" w:eastAsia="宋体" w:hint="default"/>
                <w:sz w:val="18"/>
                <w:szCs w:val="18"/>
              </w:rPr>
              <w:t>西北</w:t>
            </w:r>
          </w:p>
        </w:tc>
        <w:tc>
          <w:tcPr>
            <w:tcW w:w="1813"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2"/>
              <w:jc w:val="right"/>
              <w:rPr>
                <w:rFonts w:ascii="Times New Roman" w:hAnsi="Times New Roman" w:cs="Times New Roman" w:eastAsia="Times New Roman" w:hint="default"/>
                <w:sz w:val="18"/>
                <w:szCs w:val="18"/>
              </w:rPr>
            </w:pPr>
            <w:r>
              <w:rPr>
                <w:rFonts w:ascii="Times New Roman"/>
                <w:spacing w:val="-1"/>
                <w:sz w:val="18"/>
              </w:rPr>
              <w:t>13,560,125.21</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2"/>
              <w:jc w:val="right"/>
              <w:rPr>
                <w:rFonts w:ascii="Times New Roman" w:hAnsi="Times New Roman" w:cs="Times New Roman" w:eastAsia="Times New Roman" w:hint="default"/>
                <w:sz w:val="18"/>
                <w:szCs w:val="18"/>
              </w:rPr>
            </w:pPr>
            <w:r>
              <w:rPr>
                <w:rFonts w:ascii="Times New Roman"/>
                <w:spacing w:val="-1"/>
                <w:sz w:val="18"/>
              </w:rPr>
              <w:t>4,804,598.19</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2"/>
              <w:jc w:val="right"/>
              <w:rPr>
                <w:rFonts w:ascii="Times New Roman" w:hAnsi="Times New Roman" w:cs="Times New Roman" w:eastAsia="Times New Roman" w:hint="default"/>
                <w:sz w:val="18"/>
                <w:szCs w:val="18"/>
              </w:rPr>
            </w:pPr>
            <w:r>
              <w:rPr>
                <w:rFonts w:ascii="Times New Roman"/>
                <w:spacing w:val="-1"/>
                <w:sz w:val="18"/>
              </w:rPr>
              <w:t>27,729,798.28</w:t>
            </w:r>
          </w:p>
        </w:tc>
        <w:tc>
          <w:tcPr>
            <w:tcW w:w="1933"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1"/>
              <w:jc w:val="right"/>
              <w:rPr>
                <w:rFonts w:ascii="Times New Roman" w:hAnsi="Times New Roman" w:cs="Times New Roman" w:eastAsia="Times New Roman" w:hint="default"/>
                <w:sz w:val="18"/>
                <w:szCs w:val="18"/>
              </w:rPr>
            </w:pPr>
            <w:r>
              <w:rPr>
                <w:rFonts w:ascii="Times New Roman"/>
                <w:spacing w:val="-1"/>
                <w:sz w:val="18"/>
              </w:rPr>
              <w:t>5,140,313.36</w:t>
            </w:r>
          </w:p>
        </w:tc>
      </w:tr>
      <w:tr>
        <w:trPr>
          <w:trHeight w:val="103" w:hRule="exact"/>
        </w:trPr>
        <w:tc>
          <w:tcPr>
            <w:tcW w:w="1683" w:type="dxa"/>
            <w:tcBorders>
              <w:top w:val="nil" w:sz="6" w:space="0" w:color="auto"/>
              <w:left w:val="single" w:sz="4" w:space="0" w:color="000000"/>
              <w:bottom w:val="nil" w:sz="6" w:space="0" w:color="auto"/>
              <w:right w:val="nil" w:sz="6" w:space="0" w:color="auto"/>
            </w:tcBorders>
          </w:tcPr>
          <w:p>
            <w:pPr/>
          </w:p>
        </w:tc>
        <w:tc>
          <w:tcPr>
            <w:tcW w:w="1813"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single" w:sz="4" w:space="0" w:color="000000"/>
            </w:tcBorders>
          </w:tcPr>
          <w:p>
            <w:pPr/>
          </w:p>
        </w:tc>
        <w:tc>
          <w:tcPr>
            <w:tcW w:w="2148" w:type="dxa"/>
            <w:tcBorders>
              <w:top w:val="nil" w:sz="6" w:space="0" w:color="auto"/>
              <w:left w:val="single" w:sz="4" w:space="0" w:color="000000"/>
              <w:bottom w:val="nil" w:sz="6" w:space="0" w:color="auto"/>
              <w:right w:val="single" w:sz="4" w:space="0" w:color="000000"/>
            </w:tcBorders>
          </w:tcPr>
          <w:p>
            <w:pPr/>
          </w:p>
        </w:tc>
        <w:tc>
          <w:tcPr>
            <w:tcW w:w="1933" w:type="dxa"/>
            <w:tcBorders>
              <w:top w:val="nil" w:sz="6" w:space="0" w:color="auto"/>
              <w:left w:val="single" w:sz="4" w:space="0" w:color="000000"/>
              <w:bottom w:val="nil" w:sz="6" w:space="0" w:color="auto"/>
              <w:right w:val="single" w:sz="4" w:space="0" w:color="000000"/>
            </w:tcBorders>
          </w:tcPr>
          <w:p>
            <w:pPr/>
          </w:p>
        </w:tc>
      </w:tr>
      <w:tr>
        <w:trPr>
          <w:trHeight w:val="288" w:hRule="exact"/>
        </w:trPr>
        <w:tc>
          <w:tcPr>
            <w:tcW w:w="168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24" w:right="0"/>
              <w:jc w:val="left"/>
              <w:rPr>
                <w:rFonts w:ascii="宋体" w:hAnsi="宋体" w:cs="宋体" w:eastAsia="宋体" w:hint="default"/>
                <w:sz w:val="18"/>
                <w:szCs w:val="18"/>
              </w:rPr>
            </w:pPr>
            <w:r>
              <w:rPr>
                <w:rFonts w:ascii="宋体" w:hAnsi="宋体" w:cs="宋体" w:eastAsia="宋体" w:hint="default"/>
                <w:sz w:val="18"/>
                <w:szCs w:val="18"/>
              </w:rPr>
              <w:t>西南</w:t>
            </w:r>
          </w:p>
        </w:tc>
        <w:tc>
          <w:tcPr>
            <w:tcW w:w="1813"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2"/>
              <w:jc w:val="right"/>
              <w:rPr>
                <w:rFonts w:ascii="Times New Roman" w:hAnsi="Times New Roman" w:cs="Times New Roman" w:eastAsia="Times New Roman" w:hint="default"/>
                <w:sz w:val="18"/>
                <w:szCs w:val="18"/>
              </w:rPr>
            </w:pPr>
            <w:r>
              <w:rPr>
                <w:rFonts w:ascii="Times New Roman"/>
                <w:spacing w:val="-1"/>
                <w:sz w:val="18"/>
              </w:rPr>
              <w:t>7,508,358.68</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2"/>
              <w:jc w:val="right"/>
              <w:rPr>
                <w:rFonts w:ascii="Times New Roman" w:hAnsi="Times New Roman" w:cs="Times New Roman" w:eastAsia="Times New Roman" w:hint="default"/>
                <w:sz w:val="18"/>
                <w:szCs w:val="18"/>
              </w:rPr>
            </w:pPr>
            <w:r>
              <w:rPr>
                <w:rFonts w:ascii="Times New Roman"/>
                <w:spacing w:val="-1"/>
                <w:sz w:val="18"/>
              </w:rPr>
              <w:t>2,660,347.60</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2"/>
              <w:jc w:val="right"/>
              <w:rPr>
                <w:rFonts w:ascii="Times New Roman" w:hAnsi="Times New Roman" w:cs="Times New Roman" w:eastAsia="Times New Roman" w:hint="default"/>
                <w:sz w:val="18"/>
                <w:szCs w:val="18"/>
              </w:rPr>
            </w:pPr>
            <w:r>
              <w:rPr>
                <w:rFonts w:ascii="Times New Roman"/>
                <w:spacing w:val="-1"/>
                <w:sz w:val="18"/>
              </w:rPr>
              <w:t>14,313,339.75</w:t>
            </w:r>
          </w:p>
        </w:tc>
        <w:tc>
          <w:tcPr>
            <w:tcW w:w="1933"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1"/>
              <w:jc w:val="right"/>
              <w:rPr>
                <w:rFonts w:ascii="Times New Roman" w:hAnsi="Times New Roman" w:cs="Times New Roman" w:eastAsia="Times New Roman" w:hint="default"/>
                <w:sz w:val="18"/>
                <w:szCs w:val="18"/>
              </w:rPr>
            </w:pPr>
            <w:r>
              <w:rPr>
                <w:rFonts w:ascii="Times New Roman"/>
                <w:spacing w:val="-1"/>
                <w:sz w:val="18"/>
              </w:rPr>
              <w:t>2,653,284.77</w:t>
            </w:r>
          </w:p>
        </w:tc>
      </w:tr>
      <w:tr>
        <w:trPr>
          <w:trHeight w:val="103" w:hRule="exact"/>
        </w:trPr>
        <w:tc>
          <w:tcPr>
            <w:tcW w:w="1683" w:type="dxa"/>
            <w:tcBorders>
              <w:top w:val="nil" w:sz="6" w:space="0" w:color="auto"/>
              <w:left w:val="single" w:sz="4" w:space="0" w:color="000000"/>
              <w:bottom w:val="nil" w:sz="6" w:space="0" w:color="auto"/>
              <w:right w:val="nil" w:sz="6" w:space="0" w:color="auto"/>
            </w:tcBorders>
          </w:tcPr>
          <w:p>
            <w:pPr/>
          </w:p>
        </w:tc>
        <w:tc>
          <w:tcPr>
            <w:tcW w:w="1813"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single" w:sz="4" w:space="0" w:color="000000"/>
            </w:tcBorders>
          </w:tcPr>
          <w:p>
            <w:pPr/>
          </w:p>
        </w:tc>
        <w:tc>
          <w:tcPr>
            <w:tcW w:w="2148" w:type="dxa"/>
            <w:tcBorders>
              <w:top w:val="nil" w:sz="6" w:space="0" w:color="auto"/>
              <w:left w:val="single" w:sz="4" w:space="0" w:color="000000"/>
              <w:bottom w:val="nil" w:sz="6" w:space="0" w:color="auto"/>
              <w:right w:val="single" w:sz="4" w:space="0" w:color="000000"/>
            </w:tcBorders>
          </w:tcPr>
          <w:p>
            <w:pPr/>
          </w:p>
        </w:tc>
        <w:tc>
          <w:tcPr>
            <w:tcW w:w="1933" w:type="dxa"/>
            <w:tcBorders>
              <w:top w:val="nil" w:sz="6" w:space="0" w:color="auto"/>
              <w:left w:val="single" w:sz="4" w:space="0" w:color="000000"/>
              <w:bottom w:val="nil" w:sz="6" w:space="0" w:color="auto"/>
              <w:right w:val="single" w:sz="4" w:space="0" w:color="000000"/>
            </w:tcBorders>
          </w:tcPr>
          <w:p>
            <w:pPr/>
          </w:p>
        </w:tc>
      </w:tr>
      <w:tr>
        <w:trPr>
          <w:trHeight w:val="287" w:hRule="exact"/>
        </w:trPr>
        <w:tc>
          <w:tcPr>
            <w:tcW w:w="168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24" w:right="0"/>
              <w:jc w:val="left"/>
              <w:rPr>
                <w:rFonts w:ascii="宋体" w:hAnsi="宋体" w:cs="宋体" w:eastAsia="宋体" w:hint="default"/>
                <w:sz w:val="18"/>
                <w:szCs w:val="18"/>
              </w:rPr>
            </w:pPr>
            <w:r>
              <w:rPr>
                <w:rFonts w:ascii="宋体" w:hAnsi="宋体" w:cs="宋体" w:eastAsia="宋体" w:hint="default"/>
                <w:sz w:val="18"/>
                <w:szCs w:val="18"/>
              </w:rPr>
              <w:t>海外</w:t>
            </w:r>
          </w:p>
        </w:tc>
        <w:tc>
          <w:tcPr>
            <w:tcW w:w="181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4"/>
              <w:ind w:right="22"/>
              <w:jc w:val="right"/>
              <w:rPr>
                <w:rFonts w:ascii="Times New Roman" w:hAnsi="Times New Roman" w:cs="Times New Roman" w:eastAsia="Times New Roman" w:hint="default"/>
                <w:sz w:val="18"/>
                <w:szCs w:val="18"/>
              </w:rPr>
            </w:pPr>
            <w:r>
              <w:rPr>
                <w:rFonts w:ascii="Times New Roman"/>
                <w:spacing w:val="-1"/>
                <w:sz w:val="18"/>
              </w:rPr>
              <w:t>15,867,017.81</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2"/>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5,621,972.06</w:t>
            </w:r>
            <w:r>
              <w:rPr>
                <w:rFonts w:ascii="Times New Roman"/>
                <w:spacing w:val="-1"/>
                <w:sz w:val="18"/>
              </w:rPr>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6,326,450.11</w:t>
            </w:r>
            <w:r>
              <w:rPr>
                <w:rFonts w:ascii="Times New Roman"/>
                <w:spacing w:val="-1"/>
                <w:sz w:val="18"/>
              </w:rPr>
            </w:r>
          </w:p>
        </w:tc>
        <w:tc>
          <w:tcPr>
            <w:tcW w:w="1933"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1,172,743.33</w:t>
            </w:r>
            <w:r>
              <w:rPr>
                <w:rFonts w:ascii="Times New Roman"/>
                <w:spacing w:val="-1"/>
                <w:sz w:val="18"/>
              </w:rPr>
            </w:r>
          </w:p>
        </w:tc>
      </w:tr>
      <w:tr>
        <w:trPr>
          <w:trHeight w:val="463" w:hRule="exact"/>
        </w:trPr>
        <w:tc>
          <w:tcPr>
            <w:tcW w:w="1683" w:type="dxa"/>
            <w:tcBorders>
              <w:top w:val="nil" w:sz="6" w:space="0" w:color="auto"/>
              <w:left w:val="single" w:sz="4" w:space="0" w:color="000000"/>
              <w:bottom w:val="nil" w:sz="6" w:space="0" w:color="auto"/>
              <w:right w:val="single" w:sz="4" w:space="0" w:color="000000"/>
            </w:tcBorders>
          </w:tcPr>
          <w:p>
            <w:pPr>
              <w:pStyle w:val="TableParagraph"/>
              <w:tabs>
                <w:tab w:pos="926" w:val="left" w:leader="none"/>
              </w:tabs>
              <w:spacing w:line="240" w:lineRule="auto" w:before="146"/>
              <w:ind w:left="384"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81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272,840,599.85</w:t>
            </w:r>
            <w:r>
              <w:rPr>
                <w:rFonts w:ascii="Times New Roman"/>
                <w:b/>
                <w:spacing w:val="-1"/>
                <w:sz w:val="18"/>
              </w:rPr>
            </w:r>
            <w:r>
              <w:rPr>
                <w:rFonts w:ascii="Times New Roman"/>
                <w:spacing w:val="-1"/>
                <w:sz w:val="18"/>
              </w:rPr>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b/>
                <w:spacing w:val="-1"/>
                <w:sz w:val="18"/>
              </w:rPr>
              <w:t>96,672,370.84</w:t>
            </w:r>
            <w:r>
              <w:rPr>
                <w:rFonts w:ascii="Times New Roman"/>
                <w:spacing w:val="-1"/>
                <w:sz w:val="18"/>
              </w:rPr>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265,900,516.56</w:t>
            </w:r>
            <w:r>
              <w:rPr>
                <w:rFonts w:ascii="Times New Roman"/>
                <w:b/>
                <w:spacing w:val="-1"/>
                <w:sz w:val="18"/>
              </w:rPr>
            </w:r>
            <w:r>
              <w:rPr>
                <w:rFonts w:ascii="Times New Roman"/>
                <w:spacing w:val="-1"/>
                <w:sz w:val="18"/>
              </w:rPr>
            </w:r>
          </w:p>
        </w:tc>
        <w:tc>
          <w:tcPr>
            <w:tcW w:w="193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74"/>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103,373,527.43</w:t>
            </w:r>
            <w:r>
              <w:rPr>
                <w:rFonts w:ascii="Times New Roman"/>
                <w:b/>
                <w:spacing w:val="-1"/>
                <w:sz w:val="18"/>
              </w:rPr>
            </w:r>
            <w:r>
              <w:rPr>
                <w:rFonts w:ascii="Times New Roman"/>
                <w:spacing w:val="-1"/>
                <w:sz w:val="18"/>
              </w:rPr>
            </w:r>
          </w:p>
        </w:tc>
      </w:tr>
    </w:tbl>
    <w:p>
      <w:pPr>
        <w:spacing w:line="240" w:lineRule="auto" w:before="0"/>
        <w:rPr>
          <w:rFonts w:ascii="宋体" w:hAnsi="宋体" w:cs="宋体" w:eastAsia="宋体" w:hint="default"/>
          <w:sz w:val="20"/>
          <w:szCs w:val="20"/>
        </w:rPr>
      </w:pPr>
      <w:r>
        <w:rPr/>
        <w:pict>
          <v:group style="position:absolute;margin-left:52.560001pt;margin-top:60.119984pt;width:490.3pt;height:.1pt;mso-position-horizontal-relative:page;mso-position-vertical-relative:page;z-index:-1415728" coordorigin="1051,1202" coordsize="9806,2">
            <v:shape style="position:absolute;left:1051;top:1202;width:9806;height:2" coordorigin="1051,1202" coordsize="9806,0" path="m1051,1202l10857,1202e" filled="false" stroked="true" strokeweight=".48pt" strokecolor="#000000">
              <v:path arrowok="t"/>
            </v:shape>
            <w10:wrap type="none"/>
          </v:group>
        </w:pict>
      </w:r>
      <w:r>
        <w:rPr/>
        <w:pict>
          <v:group style="position:absolute;margin-left:50.640011pt;margin-top:72pt;width:478.55pt;height:.5pt;mso-position-horizontal-relative:page;mso-position-vertical-relative:page;z-index:-1415704" coordorigin="1013,1440" coordsize="9571,10">
            <v:shape style="position:absolute;left:1018;top:1440;width:10;height:10" type="#_x0000_t75" stroked="false">
              <v:imagedata r:id="rId1795" o:title=""/>
            </v:shape>
            <v:shape style="position:absolute;left:1013;top:1440;width:1688;height:10" type="#_x0000_t75" stroked="false">
              <v:imagedata r:id="rId381" o:title=""/>
            </v:shape>
            <v:shape style="position:absolute;left:2696;top:1440;width:1817;height:10" type="#_x0000_t75" stroked="false">
              <v:imagedata r:id="rId1813" o:title=""/>
            </v:shape>
            <v:shape style="position:absolute;left:4508;top:1440;width:1985;height:10" type="#_x0000_t75" stroked="false">
              <v:imagedata r:id="rId1610" o:title=""/>
            </v:shape>
            <v:shape style="position:absolute;left:6489;top:1440;width:4095;height:10" type="#_x0000_t75" stroked="false">
              <v:imagedata r:id="rId1815" o:title=""/>
            </v:shape>
            <w10:wrap type="none"/>
          </v:group>
        </w:pict>
      </w:r>
      <w:r>
        <w:rPr/>
        <w:pict>
          <v:group style="position:absolute;margin-left:50.63998pt;margin-top:86.879959pt;width:478.1pt;height:5.2pt;mso-position-horizontal-relative:page;mso-position-vertical-relative:page;z-index:-1415680" coordorigin="1013,1738" coordsize="9562,104">
            <v:shape style="position:absolute;left:1013;top:1738;width:1707;height:104" type="#_x0000_t75" stroked="false">
              <v:imagedata r:id="rId1816" o:title=""/>
            </v:shape>
            <v:shape style="position:absolute;left:2696;top:1832;width:1817;height:10" type="#_x0000_t75" stroked="false">
              <v:imagedata r:id="rId1813" o:title=""/>
            </v:shape>
            <v:shape style="position:absolute;left:4508;top:1832;width:1985;height:10" type="#_x0000_t75" stroked="false">
              <v:imagedata r:id="rId1610" o:title=""/>
            </v:shape>
            <v:shape style="position:absolute;left:6489;top:1832;width:4085;height:10" type="#_x0000_t75" stroked="false">
              <v:imagedata r:id="rId1814" o:title=""/>
            </v:shape>
            <w10:wrap type="none"/>
          </v:group>
        </w:pict>
      </w:r>
      <w:r>
        <w:rPr/>
        <w:pict>
          <v:group style="position:absolute;margin-left:50.63998pt;margin-top:106.459961pt;width:478.1pt;height:5.2pt;mso-position-horizontal-relative:page;mso-position-vertical-relative:page;z-index:-1415656" coordorigin="1013,2129" coordsize="9562,104">
            <v:shape style="position:absolute;left:1013;top:2129;width:1707;height:103" type="#_x0000_t75" stroked="false">
              <v:imagedata r:id="rId1817" o:title=""/>
            </v:shape>
            <v:shape style="position:absolute;left:2696;top:2223;width:1817;height:10" type="#_x0000_t75" stroked="false">
              <v:imagedata r:id="rId1818" o:title=""/>
            </v:shape>
            <v:shape style="position:absolute;left:4508;top:2223;width:1985;height:10" type="#_x0000_t75" stroked="false">
              <v:imagedata r:id="rId1598" o:title=""/>
            </v:shape>
            <v:shape style="position:absolute;left:6489;top:2223;width:4085;height:10" type="#_x0000_t75" stroked="false">
              <v:imagedata r:id="rId1819" o:title=""/>
            </v:shape>
            <w10:wrap type="none"/>
          </v:group>
        </w:pict>
      </w:r>
      <w:r>
        <w:rPr/>
        <w:pict>
          <v:group style="position:absolute;margin-left:50.640011pt;margin-top:668.740051pt;width:491.15pt;height:5.4pt;mso-position-horizontal-relative:page;mso-position-vertical-relative:page;z-index:-1415104" coordorigin="1013,13375" coordsize="9823,108">
            <v:shape style="position:absolute;left:1013;top:13375;width:5000;height:108" type="#_x0000_t75" stroked="false">
              <v:imagedata r:id="rId1377" o:title=""/>
            </v:shape>
            <v:shape style="position:absolute;left:5989;top:13471;width:2163;height:12" type="#_x0000_t75" stroked="false">
              <v:imagedata r:id="rId1820" o:title=""/>
            </v:shape>
            <v:shape style="position:absolute;left:8137;top:13471;width:2698;height:12" type="#_x0000_t75" stroked="false">
              <v:imagedata r:id="rId1821" o:title=""/>
            </v:shape>
            <w10:wrap type="none"/>
          </v:group>
        </w:pict>
      </w:r>
      <w:r>
        <w:rPr/>
        <w:pict>
          <v:group style="position:absolute;margin-left:50.640011pt;margin-top:689.499939pt;width:491.15pt;height:5.4pt;mso-position-horizontal-relative:page;mso-position-vertical-relative:page;z-index:-1415080" coordorigin="1013,13790" coordsize="9823,108">
            <v:shape style="position:absolute;left:1013;top:13790;width:5000;height:108" type="#_x0000_t75" stroked="false">
              <v:imagedata r:id="rId1397" o:title=""/>
            </v:shape>
            <v:shape style="position:absolute;left:5989;top:13886;width:2163;height:12" type="#_x0000_t75" stroked="false">
              <v:imagedata r:id="rId1820" o:title=""/>
            </v:shape>
            <v:shape style="position:absolute;left:8137;top:13886;width:2698;height:12" type="#_x0000_t75" stroked="false">
              <v:imagedata r:id="rId1821" o:title=""/>
            </v:shape>
            <w10:wrap type="none"/>
          </v:group>
        </w:pict>
      </w:r>
      <w:r>
        <w:rPr/>
        <w:pict>
          <v:group style="position:absolute;margin-left:50.640011pt;margin-top:710.259949pt;width:491.15pt;height:5.4pt;mso-position-horizontal-relative:page;mso-position-vertical-relative:page;z-index:-1415056" coordorigin="1013,14205" coordsize="9823,108">
            <v:shape style="position:absolute;left:1013;top:14205;width:5000;height:108" type="#_x0000_t75" stroked="false">
              <v:imagedata r:id="rId1397" o:title=""/>
            </v:shape>
            <v:shape style="position:absolute;left:5989;top:14301;width:2163;height:12" type="#_x0000_t75" stroked="false">
              <v:imagedata r:id="rId1810" o:title=""/>
            </v:shape>
            <v:shape style="position:absolute;left:8137;top:14301;width:2698;height:12" type="#_x0000_t75" stroked="false">
              <v:imagedata r:id="rId1822" o:title=""/>
            </v:shape>
            <w10:wrap type="none"/>
          </v:group>
        </w:pict>
      </w:r>
      <w:r>
        <w:rPr/>
        <w:pict>
          <v:group style="position:absolute;margin-left:50.880001pt;margin-top:751.176025pt;width:490.9pt;height:5.55pt;mso-position-horizontal-relative:page;mso-position-vertical-relative:page;z-index:-1415032" coordorigin="1018,15024" coordsize="9818,111">
            <v:shape style="position:absolute;left:1018;top:15120;width:10;height:14" type="#_x0000_t75" stroked="false">
              <v:imagedata r:id="rId88" o:title=""/>
            </v:shape>
            <v:shape style="position:absolute;left:1027;top:15024;width:4986;height:110" type="#_x0000_t75" stroked="false">
              <v:imagedata r:id="rId1823" o:title=""/>
            </v:shape>
            <v:shape style="position:absolute;left:6003;top:15024;width:2158;height:110" type="#_x0000_t75" stroked="false">
              <v:imagedata r:id="rId1824" o:title=""/>
            </v:shape>
            <v:shape style="position:absolute;left:8152;top:15124;width:2684;height:10" type="#_x0000_t75" stroked="false">
              <v:imagedata r:id="rId1825" o:title=""/>
            </v:shape>
            <w10:wrap type="none"/>
          </v:group>
        </w:pic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pStyle w:val="BodyText"/>
        <w:spacing w:line="240" w:lineRule="auto" w:before="36"/>
        <w:ind w:left="540" w:right="114"/>
        <w:jc w:val="left"/>
      </w:pPr>
      <w:r>
        <w:rPr/>
        <w:pict>
          <v:shape style="position:absolute;margin-left:533.73999pt;margin-top:34.319305pt;width:9pt;height:9pt;mso-position-horizontal-relative:page;mso-position-vertical-relative:paragraph;z-index:-141575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group style="position:absolute;margin-left:50.63998pt;margin-top:-99.57634pt;width:478.1pt;height:5.2pt;mso-position-horizontal-relative:page;mso-position-vertical-relative:paragraph;z-index:-1415632" coordorigin="1013,-1992" coordsize="9562,104">
            <v:shape style="position:absolute;left:1013;top:-1992;width:1707;height:103" type="#_x0000_t75" stroked="false">
              <v:imagedata r:id="rId1817" o:title=""/>
            </v:shape>
            <v:shape style="position:absolute;left:2696;top:-1898;width:1817;height:10" type="#_x0000_t75" stroked="false">
              <v:imagedata r:id="rId1818" o:title=""/>
            </v:shape>
            <v:shape style="position:absolute;left:4508;top:-1898;width:1985;height:10" type="#_x0000_t75" stroked="false">
              <v:imagedata r:id="rId1598" o:title=""/>
            </v:shape>
            <v:shape style="position:absolute;left:6489;top:-1898;width:4085;height:10" type="#_x0000_t75" stroked="false">
              <v:imagedata r:id="rId1819" o:title=""/>
            </v:shape>
            <w10:wrap type="none"/>
          </v:group>
        </w:pict>
      </w:r>
      <w:r>
        <w:rPr/>
        <w:pict>
          <v:group style="position:absolute;margin-left:50.63998pt;margin-top:-80.016342pt;width:478.1pt;height:5.2pt;mso-position-horizontal-relative:page;mso-position-vertical-relative:paragraph;z-index:-1415608" coordorigin="1013,-1600" coordsize="9562,104">
            <v:shape style="position:absolute;left:1013;top:-1600;width:1707;height:103" type="#_x0000_t75" stroked="false">
              <v:imagedata r:id="rId1817" o:title=""/>
            </v:shape>
            <v:shape style="position:absolute;left:2696;top:-1507;width:1817;height:10" type="#_x0000_t75" stroked="false">
              <v:imagedata r:id="rId1813" o:title=""/>
            </v:shape>
            <v:shape style="position:absolute;left:4508;top:-1507;width:1985;height:10" type="#_x0000_t75" stroked="false">
              <v:imagedata r:id="rId1610" o:title=""/>
            </v:shape>
            <v:shape style="position:absolute;left:6489;top:-1507;width:4085;height:10" type="#_x0000_t75" stroked="false">
              <v:imagedata r:id="rId1814" o:title=""/>
            </v:shape>
            <w10:wrap type="none"/>
          </v:group>
        </w:pict>
      </w:r>
      <w:r>
        <w:rPr/>
        <w:pict>
          <v:group style="position:absolute;margin-left:50.63998pt;margin-top:-42.456329pt;width:479.05pt;height:6.75pt;mso-position-horizontal-relative:page;mso-position-vertical-relative:paragraph;z-index:-1415584" coordorigin="1013,-849" coordsize="9581,135">
            <v:group style="position:absolute;left:5435;top:-844;width:1035;height:2" coordorigin="5435,-844" coordsize="1035,2">
              <v:shape style="position:absolute;left:5435;top:-844;width:1035;height:2" coordorigin="5435,-844" coordsize="1035,0" path="m5435,-844l6469,-844e" filled="false" stroked="true" strokeweight=".48001pt" strokecolor="#000000">
                <v:path arrowok="t"/>
              </v:shape>
            </v:group>
            <v:group style="position:absolute;left:5435;top:-816;width:1035;height:2" coordorigin="5435,-816" coordsize="1035,2">
              <v:shape style="position:absolute;left:5435;top:-816;width:1035;height:2" coordorigin="5435,-816" coordsize="1035,0" path="m5435,-816l6469,-816e" filled="false" stroked="true" strokeweight=".48pt" strokecolor="#000000">
                <v:path arrowok="t"/>
              </v:shape>
              <v:shape style="position:absolute;left:1018;top:-724;width:10;height:10" type="#_x0000_t75" stroked="false">
                <v:imagedata r:id="rId1795" o:title=""/>
              </v:shape>
              <v:shape style="position:absolute;left:1013;top:-724;width:1688;height:10" type="#_x0000_t75" stroked="false">
                <v:imagedata r:id="rId1826" o:title=""/>
              </v:shape>
              <v:shape style="position:absolute;left:2691;top:-818;width:1822;height:103" type="#_x0000_t75" stroked="false">
                <v:imagedata r:id="rId1768" o:title=""/>
              </v:shape>
              <v:shape style="position:absolute;left:4503;top:-818;width:1990;height:103" type="#_x0000_t75" stroked="false">
                <v:imagedata r:id="rId1769" o:title=""/>
              </v:shape>
            </v:group>
            <v:group style="position:absolute;left:6493;top:-837;width:10;height:20" coordorigin="6493,-837" coordsize="10,20">
              <v:shape style="position:absolute;left:6493;top:-837;width:10;height:20" coordorigin="6493,-837" coordsize="10,20" path="m6493,-818l6503,-818,6503,-837,6493,-837,6493,-818xe" filled="true" fillcolor="#000000" stroked="false">
                <v:path arrowok="t"/>
                <v:fill type="solid"/>
              </v:shape>
            </v:group>
            <v:group style="position:absolute;left:6493;top:-818;width:10;height:20" coordorigin="6493,-818" coordsize="10,20">
              <v:shape style="position:absolute;left:6493;top:-818;width:10;height:20" coordorigin="6493,-818" coordsize="10,20" path="m6493,-799l6503,-799,6503,-818,6493,-818,6493,-799xe" filled="true" fillcolor="#000000" stroked="false">
                <v:path arrowok="t"/>
                <v:fill type="solid"/>
              </v:shape>
              <v:shape style="position:absolute;left:6503;top:-818;width:4090;height:103" type="#_x0000_t75" stroked="false">
                <v:imagedata r:id="rId1770" o:title=""/>
              </v:shape>
            </v:group>
            <v:group style="position:absolute;left:10574;top:-720;width:10;height:2" coordorigin="10574,-720" coordsize="10,2">
              <v:shape style="position:absolute;left:10574;top:-720;width:10;height:2" coordorigin="10574,-720" coordsize="10,0" path="m10574,-720l10584,-720e" filled="false" stroked="true" strokeweight=".48004pt" strokecolor="#000000">
                <v:path arrowok="t"/>
              </v:shape>
            </v:group>
            <w10:wrap type="none"/>
          </v:group>
        </w:pict>
      </w:r>
      <w:r>
        <w:rPr/>
        <w:pict>
          <v:group style="position:absolute;margin-left:50.640011pt;margin-top:-60.456337pt;width:478.1pt;height:5.2pt;mso-position-horizontal-relative:page;mso-position-vertical-relative:paragraph;z-index:-1415560" coordorigin="1013,-1209" coordsize="9562,104">
            <v:shape style="position:absolute;left:1013;top:-1209;width:1707;height:103" type="#_x0000_t75" stroked="false">
              <v:imagedata r:id="rId1817" o:title=""/>
            </v:shape>
            <v:shape style="position:absolute;left:2696;top:-1116;width:1817;height:10" type="#_x0000_t75" stroked="false">
              <v:imagedata r:id="rId1813" o:title=""/>
            </v:shape>
            <v:shape style="position:absolute;left:4508;top:-1116;width:1985;height:10" type="#_x0000_t75" stroked="false">
              <v:imagedata r:id="rId1610" o:title=""/>
            </v:shape>
            <v:shape style="position:absolute;left:6489;top:-1116;width:4085;height:10" type="#_x0000_t75" stroked="false">
              <v:imagedata r:id="rId1814" o:title=""/>
            </v:shape>
            <w10:wrap type="none"/>
          </v:group>
        </w:pict>
      </w:r>
      <w:r>
        <w:rPr/>
        <w:pict>
          <v:group style="position:absolute;margin-left:50.640011pt;margin-top:28.223701pt;width:491.15pt;height:.5pt;mso-position-horizontal-relative:page;mso-position-vertical-relative:paragraph;z-index:-1415536" coordorigin="1013,564" coordsize="9823,10">
            <v:shape style="position:absolute;left:1018;top:564;width:10;height:10" type="#_x0000_t75" stroked="false">
              <v:imagedata r:id="rId1795" o:title=""/>
            </v:shape>
            <v:shape style="position:absolute;left:1013;top:564;width:4465;height:10" type="#_x0000_t75" stroked="false">
              <v:imagedata r:id="rId1787" o:title=""/>
            </v:shape>
            <v:shape style="position:absolute;left:5473;top:564;width:2679;height:10" type="#_x0000_t75" stroked="false">
              <v:imagedata r:id="rId1103" o:title=""/>
            </v:shape>
            <v:shape style="position:absolute;left:8147;top:564;width:2689;height:10" type="#_x0000_t75" stroked="false">
              <v:imagedata r:id="rId1788" o:title=""/>
            </v:shape>
            <w10:wrap type="none"/>
          </v:group>
        </w:pict>
      </w:r>
      <w:r>
        <w:rPr/>
        <w:pict>
          <v:group style="position:absolute;margin-left:50.63998pt;margin-top:44.093662pt;width:491.15pt;height:5.4pt;mso-position-horizontal-relative:page;mso-position-vertical-relative:paragraph;z-index:-1415512" coordorigin="1013,882" coordsize="9823,108">
            <v:shape style="position:absolute;left:1013;top:882;width:4484;height:108" type="#_x0000_t75" stroked="false">
              <v:imagedata r:id="rId1096" o:title=""/>
            </v:shape>
            <v:shape style="position:absolute;left:5473;top:978;width:2688;height:12" type="#_x0000_t75" stroked="false">
              <v:imagedata r:id="rId1097" o:title=""/>
            </v:shape>
            <v:shape style="position:absolute;left:8147;top:978;width:2689;height:12" type="#_x0000_t75" stroked="false">
              <v:imagedata r:id="rId1788" o:title=""/>
            </v:shape>
            <w10:wrap type="none"/>
          </v:group>
        </w:pict>
      </w:r>
      <w:r>
        <w:rPr/>
        <w:pict>
          <v:group style="position:absolute;margin-left:50.63998pt;margin-top:62.933723pt;width:490.7pt;height:5.55pt;mso-position-horizontal-relative:page;mso-position-vertical-relative:paragraph;z-index:-1415488" coordorigin="1013,1259" coordsize="9814,111">
            <v:shape style="position:absolute;left:1013;top:1259;width:4484;height:110" type="#_x0000_t75" stroked="false">
              <v:imagedata r:id="rId1163" o:title=""/>
            </v:shape>
            <v:shape style="position:absolute;left:5473;top:1359;width:2679;height:10" type="#_x0000_t75" stroked="false">
              <v:imagedata r:id="rId1103" o:title=""/>
            </v:shape>
            <v:shape style="position:absolute;left:8147;top:1359;width:2679;height:10" type="#_x0000_t75" stroked="false">
              <v:imagedata r:id="rId1103" o:title=""/>
            </v:shape>
            <w10:wrap type="none"/>
          </v:group>
        </w:pict>
      </w:r>
      <w:r>
        <w:rPr/>
        <w:pict>
          <v:group style="position:absolute;margin-left:50.640011pt;margin-top:81.893661pt;width:490.7pt;height:5.55pt;mso-position-horizontal-relative:page;mso-position-vertical-relative:paragraph;z-index:-1415464" coordorigin="1013,1638" coordsize="9814,111">
            <v:shape style="position:absolute;left:1013;top:1638;width:4484;height:110" type="#_x0000_t75" stroked="false">
              <v:imagedata r:id="rId1163" o:title=""/>
            </v:shape>
            <v:shape style="position:absolute;left:5473;top:1739;width:2679;height:10" type="#_x0000_t75" stroked="false">
              <v:imagedata r:id="rId1111" o:title=""/>
            </v:shape>
            <v:shape style="position:absolute;left:8147;top:1739;width:2679;height:10" type="#_x0000_t75" stroked="false">
              <v:imagedata r:id="rId1111" o:title=""/>
            </v:shape>
            <w10:wrap type="none"/>
          </v:group>
        </w:pict>
      </w:r>
      <w:r>
        <w:rPr/>
        <w:t>（</w:t>
      </w:r>
      <w:r>
        <w:rPr>
          <w:rFonts w:ascii="Times New Roman" w:hAnsi="Times New Roman" w:cs="Times New Roman" w:eastAsia="Times New Roman" w:hint="default"/>
        </w:rPr>
        <w:t>5</w:t>
      </w:r>
      <w:r>
        <w:rPr/>
        <w:t>）公司前五名客户的销售收入情况</w:t>
      </w:r>
    </w:p>
    <w:p>
      <w:pPr>
        <w:spacing w:line="240" w:lineRule="auto" w:before="2"/>
        <w:rPr>
          <w:rFonts w:ascii="宋体" w:hAnsi="宋体" w:cs="宋体" w:eastAsia="宋体" w:hint="default"/>
          <w:sz w:val="18"/>
          <w:szCs w:val="18"/>
        </w:rPr>
      </w:pPr>
    </w:p>
    <w:tbl>
      <w:tblPr>
        <w:tblW w:w="0" w:type="auto"/>
        <w:jc w:val="left"/>
        <w:tblInd w:w="117" w:type="dxa"/>
        <w:tblLayout w:type="fixed"/>
        <w:tblCellMar>
          <w:top w:w="0" w:type="dxa"/>
          <w:left w:w="0" w:type="dxa"/>
          <w:bottom w:w="0" w:type="dxa"/>
          <w:right w:w="0" w:type="dxa"/>
        </w:tblCellMar>
        <w:tblLook w:val="01E0"/>
      </w:tblPr>
      <w:tblGrid>
        <w:gridCol w:w="4460"/>
        <w:gridCol w:w="2674"/>
        <w:gridCol w:w="2674"/>
      </w:tblGrid>
      <w:tr>
        <w:trPr>
          <w:trHeight w:val="310"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3"/>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客户名称</w:t>
            </w:r>
            <w:r>
              <w:rPr>
                <w:rFonts w:ascii="宋体" w:hAnsi="宋体" w:cs="宋体" w:eastAsia="宋体" w:hint="default"/>
                <w:sz w:val="18"/>
                <w:szCs w:val="18"/>
              </w:rPr>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营业收入</w:t>
            </w:r>
            <w:r>
              <w:rPr>
                <w:rFonts w:ascii="宋体" w:hAnsi="宋体" w:cs="宋体" w:eastAsia="宋体" w:hint="default"/>
                <w:sz w:val="18"/>
                <w:szCs w:val="18"/>
              </w:rPr>
            </w:r>
          </w:p>
        </w:tc>
        <w:tc>
          <w:tcPr>
            <w:tcW w:w="26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6"/>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占公司全部营业收入的比例（</w:t>
            </w:r>
            <w:r>
              <w:rPr>
                <w:rFonts w:ascii="Times New Roman" w:hAnsi="Times New Roman" w:cs="Times New Roman" w:eastAsia="Times New Roman" w:hint="default"/>
                <w:sz w:val="18"/>
                <w:szCs w:val="18"/>
              </w:rPr>
              <w:t>%</w:t>
            </w:r>
          </w:p>
        </w:tc>
      </w:tr>
      <w:tr>
        <w:trPr>
          <w:trHeight w:val="398"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152"/>
              <w:ind w:left="24" w:right="0"/>
              <w:jc w:val="left"/>
              <w:rPr>
                <w:rFonts w:ascii="宋体" w:hAnsi="宋体" w:cs="宋体" w:eastAsia="宋体" w:hint="default"/>
                <w:sz w:val="18"/>
                <w:szCs w:val="18"/>
              </w:rPr>
            </w:pPr>
            <w:r>
              <w:rPr>
                <w:rFonts w:ascii="宋体" w:hAnsi="宋体" w:cs="宋体" w:eastAsia="宋体" w:hint="default"/>
                <w:sz w:val="18"/>
                <w:szCs w:val="18"/>
              </w:rPr>
              <w:t>北京网信未来信息技术有限公司</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42,990,336.75</w:t>
            </w:r>
          </w:p>
        </w:tc>
        <w:tc>
          <w:tcPr>
            <w:tcW w:w="26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15.76</w:t>
            </w:r>
          </w:p>
        </w:tc>
      </w:tr>
      <w:tr>
        <w:trPr>
          <w:trHeight w:val="97" w:hRule="exact"/>
        </w:trPr>
        <w:tc>
          <w:tcPr>
            <w:tcW w:w="4460" w:type="dxa"/>
            <w:tcBorders>
              <w:top w:val="nil" w:sz="6" w:space="0" w:color="auto"/>
              <w:left w:val="single" w:sz="4" w:space="0" w:color="000000"/>
              <w:bottom w:val="nil" w:sz="6" w:space="0" w:color="auto"/>
              <w:right w:val="nil" w:sz="6" w:space="0" w:color="auto"/>
            </w:tcBorders>
          </w:tcPr>
          <w:p>
            <w:pPr/>
          </w:p>
        </w:tc>
        <w:tc>
          <w:tcPr>
            <w:tcW w:w="2674" w:type="dxa"/>
            <w:tcBorders>
              <w:top w:val="nil" w:sz="6" w:space="0" w:color="auto"/>
              <w:left w:val="nil" w:sz="6" w:space="0" w:color="auto"/>
              <w:bottom w:val="nil" w:sz="6" w:space="0" w:color="auto"/>
              <w:right w:val="single" w:sz="4" w:space="0" w:color="000000"/>
            </w:tcBorders>
          </w:tcPr>
          <w:p>
            <w:pPr/>
          </w:p>
        </w:tc>
        <w:tc>
          <w:tcPr>
            <w:tcW w:w="2674" w:type="dxa"/>
            <w:tcBorders>
              <w:top w:val="nil" w:sz="6" w:space="0" w:color="auto"/>
              <w:left w:val="single" w:sz="4" w:space="0" w:color="000000"/>
              <w:bottom w:val="nil" w:sz="6" w:space="0" w:color="auto"/>
              <w:right w:val="single" w:sz="4" w:space="0" w:color="000000"/>
            </w:tcBorders>
          </w:tcPr>
          <w:p>
            <w:pPr/>
          </w:p>
        </w:tc>
      </w:tr>
      <w:tr>
        <w:trPr>
          <w:trHeight w:val="282"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4" w:right="0"/>
              <w:jc w:val="left"/>
              <w:rPr>
                <w:rFonts w:ascii="宋体" w:hAnsi="宋体" w:cs="宋体" w:eastAsia="宋体" w:hint="default"/>
                <w:sz w:val="18"/>
                <w:szCs w:val="18"/>
              </w:rPr>
            </w:pPr>
            <w:r>
              <w:rPr>
                <w:rFonts w:ascii="宋体" w:hAnsi="宋体" w:cs="宋体" w:eastAsia="宋体" w:hint="default"/>
                <w:sz w:val="18"/>
                <w:szCs w:val="18"/>
              </w:rPr>
              <w:t>国家广播电影电视总局无线电台管理局</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21"/>
              <w:jc w:val="right"/>
              <w:rPr>
                <w:rFonts w:ascii="Times New Roman" w:hAnsi="Times New Roman" w:cs="Times New Roman" w:eastAsia="Times New Roman" w:hint="default"/>
                <w:sz w:val="18"/>
                <w:szCs w:val="18"/>
              </w:rPr>
            </w:pPr>
            <w:r>
              <w:rPr>
                <w:rFonts w:ascii="Times New Roman"/>
                <w:spacing w:val="-1"/>
                <w:sz w:val="18"/>
              </w:rPr>
              <w:t>26,135,897.44</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23"/>
              <w:jc w:val="right"/>
              <w:rPr>
                <w:rFonts w:ascii="Times New Roman" w:hAnsi="Times New Roman" w:cs="Times New Roman" w:eastAsia="Times New Roman" w:hint="default"/>
                <w:sz w:val="18"/>
                <w:szCs w:val="18"/>
              </w:rPr>
            </w:pPr>
            <w:r>
              <w:rPr>
                <w:rFonts w:ascii="Times New Roman"/>
                <w:sz w:val="18"/>
              </w:rPr>
              <w:t>9.58</w:t>
            </w:r>
          </w:p>
        </w:tc>
      </w:tr>
      <w:tr>
        <w:trPr>
          <w:trHeight w:val="97" w:hRule="exact"/>
        </w:trPr>
        <w:tc>
          <w:tcPr>
            <w:tcW w:w="4460" w:type="dxa"/>
            <w:tcBorders>
              <w:top w:val="nil" w:sz="6" w:space="0" w:color="auto"/>
              <w:left w:val="single" w:sz="4" w:space="0" w:color="000000"/>
              <w:bottom w:val="nil" w:sz="6" w:space="0" w:color="auto"/>
              <w:right w:val="nil" w:sz="6" w:space="0" w:color="auto"/>
            </w:tcBorders>
          </w:tcPr>
          <w:p>
            <w:pPr/>
          </w:p>
        </w:tc>
        <w:tc>
          <w:tcPr>
            <w:tcW w:w="2674" w:type="dxa"/>
            <w:tcBorders>
              <w:top w:val="nil" w:sz="6" w:space="0" w:color="auto"/>
              <w:left w:val="nil" w:sz="6" w:space="0" w:color="auto"/>
              <w:bottom w:val="nil" w:sz="6" w:space="0" w:color="auto"/>
              <w:right w:val="single" w:sz="4" w:space="0" w:color="000000"/>
            </w:tcBorders>
          </w:tcPr>
          <w:p>
            <w:pPr/>
          </w:p>
        </w:tc>
        <w:tc>
          <w:tcPr>
            <w:tcW w:w="2674" w:type="dxa"/>
            <w:tcBorders>
              <w:top w:val="nil" w:sz="6" w:space="0" w:color="auto"/>
              <w:left w:val="single" w:sz="4" w:space="0" w:color="000000"/>
              <w:bottom w:val="nil" w:sz="6" w:space="0" w:color="auto"/>
              <w:right w:val="single" w:sz="4" w:space="0" w:color="000000"/>
            </w:tcBorders>
          </w:tcPr>
          <w:p>
            <w:pPr/>
          </w:p>
        </w:tc>
      </w:tr>
      <w:tr>
        <w:trPr>
          <w:trHeight w:val="377"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4" w:right="0"/>
              <w:jc w:val="left"/>
              <w:rPr>
                <w:rFonts w:ascii="宋体" w:hAnsi="宋体" w:cs="宋体" w:eastAsia="宋体" w:hint="default"/>
                <w:sz w:val="18"/>
                <w:szCs w:val="18"/>
              </w:rPr>
            </w:pPr>
            <w:r>
              <w:rPr>
                <w:rFonts w:ascii="宋体" w:hAnsi="宋体" w:cs="宋体" w:eastAsia="宋体" w:hint="default"/>
                <w:sz w:val="18"/>
                <w:szCs w:val="18"/>
              </w:rPr>
              <w:t>北京数码视讯软件技术发展有限公司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子公司</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21"/>
              <w:jc w:val="right"/>
              <w:rPr>
                <w:rFonts w:ascii="Times New Roman" w:hAnsi="Times New Roman" w:cs="Times New Roman" w:eastAsia="Times New Roman" w:hint="default"/>
                <w:sz w:val="18"/>
                <w:szCs w:val="18"/>
              </w:rPr>
            </w:pPr>
            <w:r>
              <w:rPr>
                <w:rFonts w:ascii="Times New Roman"/>
                <w:spacing w:val="-1"/>
                <w:sz w:val="18"/>
              </w:rPr>
              <w:t>21,615,343.91</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23"/>
              <w:jc w:val="right"/>
              <w:rPr>
                <w:rFonts w:ascii="Times New Roman" w:hAnsi="Times New Roman" w:cs="Times New Roman" w:eastAsia="Times New Roman" w:hint="default"/>
                <w:sz w:val="18"/>
                <w:szCs w:val="18"/>
              </w:rPr>
            </w:pPr>
            <w:r>
              <w:rPr>
                <w:rFonts w:ascii="Times New Roman"/>
                <w:sz w:val="18"/>
              </w:rPr>
              <w:t>7.92</w:t>
            </w:r>
          </w:p>
        </w:tc>
      </w:tr>
      <w:tr>
        <w:trPr>
          <w:trHeight w:val="285"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24" w:right="0"/>
              <w:jc w:val="left"/>
              <w:rPr>
                <w:rFonts w:ascii="宋体" w:hAnsi="宋体" w:cs="宋体" w:eastAsia="宋体" w:hint="default"/>
                <w:sz w:val="18"/>
                <w:szCs w:val="18"/>
              </w:rPr>
            </w:pPr>
            <w:r>
              <w:rPr>
                <w:rFonts w:ascii="宋体" w:hAnsi="宋体" w:cs="宋体" w:eastAsia="宋体" w:hint="default"/>
                <w:sz w:val="18"/>
                <w:szCs w:val="18"/>
              </w:rPr>
              <w:t>内蒙古广播电视信息网络有限公司</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pacing w:val="-1"/>
                <w:sz w:val="18"/>
              </w:rPr>
              <w:t>11,929,416.24</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3"/>
              <w:jc w:val="right"/>
              <w:rPr>
                <w:rFonts w:ascii="Times New Roman" w:hAnsi="Times New Roman" w:cs="Times New Roman" w:eastAsia="Times New Roman" w:hint="default"/>
                <w:sz w:val="18"/>
                <w:szCs w:val="18"/>
              </w:rPr>
            </w:pPr>
            <w:r>
              <w:rPr>
                <w:rFonts w:ascii="Times New Roman"/>
                <w:sz w:val="18"/>
              </w:rPr>
              <w:t>4.37</w:t>
            </w:r>
          </w:p>
        </w:tc>
      </w:tr>
      <w:tr>
        <w:trPr>
          <w:trHeight w:val="94" w:hRule="exact"/>
        </w:trPr>
        <w:tc>
          <w:tcPr>
            <w:tcW w:w="4460" w:type="dxa"/>
            <w:tcBorders>
              <w:top w:val="nil" w:sz="6" w:space="0" w:color="auto"/>
              <w:left w:val="single" w:sz="4" w:space="0" w:color="000000"/>
              <w:bottom w:val="nil" w:sz="6" w:space="0" w:color="auto"/>
              <w:right w:val="nil" w:sz="6" w:space="0" w:color="auto"/>
            </w:tcBorders>
          </w:tcPr>
          <w:p>
            <w:pPr/>
          </w:p>
        </w:tc>
        <w:tc>
          <w:tcPr>
            <w:tcW w:w="2674" w:type="dxa"/>
            <w:tcBorders>
              <w:top w:val="nil" w:sz="6" w:space="0" w:color="auto"/>
              <w:left w:val="nil" w:sz="6" w:space="0" w:color="auto"/>
              <w:bottom w:val="nil" w:sz="6" w:space="0" w:color="auto"/>
              <w:right w:val="single" w:sz="4" w:space="0" w:color="000000"/>
            </w:tcBorders>
          </w:tcPr>
          <w:p>
            <w:pPr/>
          </w:p>
        </w:tc>
        <w:tc>
          <w:tcPr>
            <w:tcW w:w="2674" w:type="dxa"/>
            <w:tcBorders>
              <w:top w:val="nil" w:sz="6" w:space="0" w:color="auto"/>
              <w:left w:val="single" w:sz="4" w:space="0" w:color="000000"/>
              <w:bottom w:val="nil" w:sz="6" w:space="0" w:color="auto"/>
              <w:right w:val="single" w:sz="4" w:space="0" w:color="000000"/>
            </w:tcBorders>
          </w:tcPr>
          <w:p>
            <w:pPr/>
          </w:p>
        </w:tc>
      </w:tr>
      <w:tr>
        <w:trPr>
          <w:trHeight w:val="285" w:hRule="exact"/>
        </w:trPr>
        <w:tc>
          <w:tcPr>
            <w:tcW w:w="4460"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24" w:right="0"/>
              <w:jc w:val="left"/>
              <w:rPr>
                <w:rFonts w:ascii="宋体" w:hAnsi="宋体" w:cs="宋体" w:eastAsia="宋体" w:hint="default"/>
                <w:sz w:val="18"/>
                <w:szCs w:val="18"/>
              </w:rPr>
            </w:pPr>
            <w:r>
              <w:rPr>
                <w:rFonts w:ascii="宋体" w:hAnsi="宋体" w:cs="宋体" w:eastAsia="宋体" w:hint="default"/>
                <w:sz w:val="18"/>
                <w:szCs w:val="18"/>
              </w:rPr>
              <w:t>福建新大陆通信科技有限公司</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10,997,256.41</w:t>
            </w:r>
            <w:r>
              <w:rPr>
                <w:rFonts w:ascii="Times New Roman"/>
                <w:spacing w:val="-1"/>
                <w:sz w:val="18"/>
              </w:rPr>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26"/>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4.03</w:t>
            </w:r>
            <w:r>
              <w:rPr>
                <w:rFonts w:ascii="Times New Roman"/>
                <w:spacing w:val="-1"/>
                <w:sz w:val="18"/>
              </w:rPr>
            </w:r>
          </w:p>
        </w:tc>
      </w:tr>
      <w:tr>
        <w:trPr>
          <w:trHeight w:val="94" w:hRule="exact"/>
        </w:trPr>
        <w:tc>
          <w:tcPr>
            <w:tcW w:w="4460" w:type="dxa"/>
            <w:tcBorders>
              <w:top w:val="nil" w:sz="6" w:space="0" w:color="auto"/>
              <w:left w:val="single" w:sz="4" w:space="0" w:color="000000"/>
              <w:bottom w:val="nil" w:sz="6" w:space="0" w:color="auto"/>
              <w:right w:val="nil" w:sz="6" w:space="0" w:color="auto"/>
            </w:tcBorders>
          </w:tcPr>
          <w:p>
            <w:pPr/>
          </w:p>
        </w:tc>
        <w:tc>
          <w:tcPr>
            <w:tcW w:w="2674" w:type="dxa"/>
            <w:tcBorders>
              <w:top w:val="nil" w:sz="6" w:space="0" w:color="auto"/>
              <w:left w:val="nil" w:sz="6" w:space="0" w:color="auto"/>
              <w:bottom w:val="nil" w:sz="6" w:space="0" w:color="auto"/>
              <w:right w:val="single" w:sz="4" w:space="0" w:color="000000"/>
            </w:tcBorders>
          </w:tcPr>
          <w:p>
            <w:pPr/>
          </w:p>
        </w:tc>
        <w:tc>
          <w:tcPr>
            <w:tcW w:w="2674" w:type="dxa"/>
            <w:tcBorders>
              <w:top w:val="nil" w:sz="6" w:space="0" w:color="auto"/>
              <w:left w:val="single" w:sz="4" w:space="0" w:color="000000"/>
              <w:bottom w:val="nil" w:sz="6" w:space="0" w:color="auto"/>
              <w:right w:val="single" w:sz="4" w:space="0" w:color="000000"/>
            </w:tcBorders>
          </w:tcPr>
          <w:p>
            <w:pPr/>
          </w:p>
        </w:tc>
      </w:tr>
      <w:tr>
        <w:trPr>
          <w:trHeight w:val="401" w:hRule="exact"/>
        </w:trPr>
        <w:tc>
          <w:tcPr>
            <w:tcW w:w="4460"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double" w:color="000000"/>
              </w:rPr>
              <w:t>113,668,250.75</w:t>
            </w:r>
            <w:r>
              <w:rPr>
                <w:rFonts w:ascii="Times New Roman"/>
                <w:spacing w:val="-1"/>
                <w:sz w:val="18"/>
              </w:rPr>
            </w:r>
          </w:p>
        </w:tc>
        <w:tc>
          <w:tcPr>
            <w:tcW w:w="267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3"/>
              <w:jc w:val="right"/>
              <w:rPr>
                <w:rFonts w:ascii="Times New Roman" w:hAnsi="Times New Roman" w:cs="Times New Roman" w:eastAsia="Times New Roman" w:hint="default"/>
                <w:sz w:val="18"/>
                <w:szCs w:val="18"/>
              </w:rPr>
            </w:pPr>
            <w:r>
              <w:rPr>
                <w:rFonts w:ascii="Times New Roman"/>
                <w:spacing w:val="-1"/>
                <w:sz w:val="18"/>
              </w:rPr>
              <w:t>41.66</w:t>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pStyle w:val="Heading9"/>
        <w:spacing w:line="240" w:lineRule="auto" w:before="36"/>
        <w:ind w:left="602" w:right="114"/>
        <w:jc w:val="left"/>
        <w:rPr>
          <w:b w:val="0"/>
          <w:bCs w:val="0"/>
        </w:rPr>
      </w:pPr>
      <w:r>
        <w:rPr/>
        <w:pict>
          <v:group style="position:absolute;margin-left:51.360001pt;margin-top:-87.096321pt;width:489.95pt;height:.5pt;mso-position-horizontal-relative:page;mso-position-vertical-relative:paragraph;z-index:-1415440" coordorigin="1027,-1742" coordsize="9799,10">
            <v:shape style="position:absolute;left:1027;top:-1742;width:4451;height:10" type="#_x0000_t75" stroked="false">
              <v:imagedata r:id="rId1102" o:title=""/>
            </v:shape>
            <v:shape style="position:absolute;left:5473;top:-1742;width:2679;height:10" type="#_x0000_t75" stroked="false">
              <v:imagedata r:id="rId1103" o:title=""/>
            </v:shape>
            <v:shape style="position:absolute;left:8147;top:-1742;width:2679;height:10" type="#_x0000_t75" stroked="false">
              <v:imagedata r:id="rId1103" o:title=""/>
            </v:shape>
            <w10:wrap type="none"/>
          </v:group>
        </w:pict>
      </w:r>
      <w:r>
        <w:rPr/>
        <w:pict>
          <v:group style="position:absolute;margin-left:50.639996pt;margin-top:-73.176361pt;width:491.15pt;height:5.4pt;mso-position-horizontal-relative:page;mso-position-vertical-relative:paragraph;z-index:-1415416" coordorigin="1013,-1464" coordsize="9823,108">
            <v:shape style="position:absolute;left:1013;top:-1464;width:4484;height:108" type="#_x0000_t75" stroked="false">
              <v:imagedata r:id="rId1096" o:title=""/>
            </v:shape>
            <v:shape style="position:absolute;left:5473;top:-1368;width:2688;height:12" type="#_x0000_t75" stroked="false">
              <v:imagedata r:id="rId1097" o:title=""/>
            </v:shape>
            <v:shape style="position:absolute;left:8147;top:-1368;width:2689;height:12" type="#_x0000_t75" stroked="false">
              <v:imagedata r:id="rId1788" o:title=""/>
            </v:shape>
            <w10:wrap type="none"/>
          </v:group>
        </w:pict>
      </w:r>
      <w:r>
        <w:rPr/>
        <w:pict>
          <v:group style="position:absolute;margin-left:519.700012pt;margin-top:-35.016357pt;width:22.1pt;height:5.4pt;mso-position-horizontal-relative:page;mso-position-vertical-relative:paragraph;z-index:-1415392" coordorigin="10394,-700" coordsize="442,108">
            <v:group style="position:absolute;left:10396;top:-698;width:404;height:2" coordorigin="10396,-698" coordsize="404,2">
              <v:shape style="position:absolute;left:10396;top:-698;width:404;height:2" coordorigin="10396,-698" coordsize="404,0" path="m10396,-698l10800,-698e" filled="false" stroked="true" strokeweight=".24002pt" strokecolor="#000000">
                <v:path arrowok="t"/>
              </v:shape>
            </v:group>
            <v:group style="position:absolute;left:10396;top:-674;width:404;height:2" coordorigin="10396,-674" coordsize="404,2">
              <v:shape style="position:absolute;left:10396;top:-674;width:404;height:2" coordorigin="10396,-674" coordsize="404,0" path="m10396,-674l10800,-674e" filled="false" stroked="true" strokeweight=".23999pt" strokecolor="#000000">
                <v:path arrowok="t"/>
              </v:shape>
            </v:group>
            <v:group style="position:absolute;left:10826;top:-688;width:10;height:20" coordorigin="10826,-688" coordsize="10,20">
              <v:shape style="position:absolute;left:10826;top:-688;width:10;height:20" coordorigin="10826,-688" coordsize="10,20" path="m10826,-669l10836,-669,10836,-688,10826,-688,10826,-669xe" filled="true" fillcolor="#000000" stroked="false">
                <v:path arrowok="t"/>
                <v:fill type="solid"/>
              </v:shape>
            </v:group>
            <v:group style="position:absolute;left:10826;top:-669;width:10;height:20" coordorigin="10826,-669" coordsize="10,20">
              <v:shape style="position:absolute;left:10826;top:-669;width:10;height:20" coordorigin="10826,-669" coordsize="10,20" path="m10826,-650l10836,-650,10836,-669,10826,-669,10826,-650xe" filled="true" fillcolor="#000000" stroked="false">
                <v:path arrowok="t"/>
                <v:fill type="solid"/>
              </v:shape>
            </v:group>
            <v:group style="position:absolute;left:10826;top:-650;width:10;height:20" coordorigin="10826,-650" coordsize="10,20">
              <v:shape style="position:absolute;left:10826;top:-650;width:10;height:20" coordorigin="10826,-650" coordsize="10,20" path="m10826,-631l10836,-631,10836,-650,10826,-650,10826,-631xe" filled="true" fillcolor="#000000" stroked="false">
                <v:path arrowok="t"/>
                <v:fill type="solid"/>
              </v:shape>
            </v:group>
            <v:group style="position:absolute;left:10826;top:-631;width:10;height:20" coordorigin="10826,-631" coordsize="10,20">
              <v:shape style="position:absolute;left:10826;top:-631;width:10;height:20" coordorigin="10826,-631" coordsize="10,20" path="m10826,-612l10836,-612,10836,-631,10826,-631,10826,-612xe" filled="true" fillcolor="#000000" stroked="false">
                <v:path arrowok="t"/>
                <v:fill type="solid"/>
              </v:shape>
            </v:group>
            <v:group style="position:absolute;left:10826;top:-612;width:10;height:20" coordorigin="10826,-612" coordsize="10,20">
              <v:shape style="position:absolute;left:10826;top:-612;width:10;height:20" coordorigin="10826,-612" coordsize="10,20" path="m10826,-592l10836,-592,10836,-612,10826,-612,10826,-592xe" filled="true" fillcolor="#000000" stroked="false">
                <v:path arrowok="t"/>
                <v:fill type="solid"/>
              </v:shape>
            </v:group>
            <w10:wrap type="none"/>
          </v:group>
        </w:pict>
      </w:r>
      <w:r>
        <w:rPr/>
        <w:pict>
          <v:group style="position:absolute;margin-left:50.639996pt;margin-top:-54.336361pt;width:490.7pt;height:5.55pt;mso-position-horizontal-relative:page;mso-position-vertical-relative:paragraph;z-index:-1415368" coordorigin="1013,-1087" coordsize="9814,111">
            <v:shape style="position:absolute;left:1013;top:-1087;width:4484;height:110" type="#_x0000_t75" stroked="false">
              <v:imagedata r:id="rId1163" o:title=""/>
            </v:shape>
            <v:shape style="position:absolute;left:5473;top:-991;width:2688;height:14" type="#_x0000_t75" stroked="false">
              <v:imagedata r:id="rId1786" o:title=""/>
            </v:shape>
            <v:shape style="position:absolute;left:8147;top:-986;width:2679;height:10" type="#_x0000_t75" stroked="false">
              <v:imagedata r:id="rId1103" o:title=""/>
            </v:shape>
            <w10:wrap type="none"/>
          </v:group>
        </w:pict>
      </w:r>
      <w:r>
        <w:rPr/>
        <w:pict>
          <v:group style="position:absolute;margin-left:50.880001pt;margin-top:-33.456360pt;width:490.9pt;height:5.55pt;mso-position-horizontal-relative:page;mso-position-vertical-relative:paragraph;z-index:-1415344" coordorigin="1018,-669" coordsize="9818,111">
            <v:shape style="position:absolute;left:1018;top:-573;width:10;height:14" type="#_x0000_t75" stroked="false">
              <v:imagedata r:id="rId88" o:title=""/>
            </v:shape>
            <v:shape style="position:absolute;left:1027;top:-669;width:4470;height:110" type="#_x0000_t75" stroked="false">
              <v:imagedata r:id="rId1110" o:title=""/>
            </v:shape>
            <v:shape style="position:absolute;left:5487;top:-669;width:2684;height:110" type="#_x0000_t75" stroked="false">
              <v:imagedata r:id="rId1789" o:title=""/>
            </v:shape>
            <v:shape style="position:absolute;left:8161;top:-568;width:2674;height:10" type="#_x0000_t75" stroked="false">
              <v:imagedata r:id="rId578" o:title=""/>
            </v:shape>
            <w10:wrap type="none"/>
          </v:group>
        </w:pict>
      </w:r>
      <w:r>
        <w:rPr>
          <w:rFonts w:ascii="Times New Roman" w:hAnsi="Times New Roman" w:cs="Times New Roman" w:eastAsia="Times New Roman" w:hint="default"/>
        </w:rPr>
        <w:t>5</w:t>
      </w:r>
      <w:r>
        <w:rPr/>
        <w:t>、投资收益</w:t>
      </w:r>
      <w:r>
        <w:rPr>
          <w:b w:val="0"/>
          <w:bCs w:val="0"/>
        </w:rPr>
      </w:r>
    </w:p>
    <w:p>
      <w:pPr>
        <w:pStyle w:val="BodyText"/>
        <w:spacing w:line="240" w:lineRule="auto" w:before="115"/>
        <w:ind w:left="494" w:right="114"/>
        <w:jc w:val="left"/>
      </w:pPr>
      <w:r>
        <w:rPr/>
        <w:pict>
          <v:group style="position:absolute;margin-left:50.640011pt;margin-top:24.373693pt;width:491.15pt;height:.5pt;mso-position-horizontal-relative:page;mso-position-vertical-relative:paragraph;z-index:-1415320" coordorigin="1013,487" coordsize="9823,10">
            <v:shape style="position:absolute;left:1018;top:487;width:10;height:10" type="#_x0000_t75" stroked="false">
              <v:imagedata r:id="rId1795" o:title=""/>
            </v:shape>
            <v:shape style="position:absolute;left:1013;top:487;width:7252;height:10" type="#_x0000_t75" stroked="false">
              <v:imagedata r:id="rId1244" o:title=""/>
            </v:shape>
            <v:shape style="position:absolute;left:8260;top:487;width:2576;height:10" type="#_x0000_t75" stroked="false">
              <v:imagedata r:id="rId1245" o:title=""/>
            </v:shape>
            <w10:wrap type="none"/>
          </v:group>
        </w:pict>
      </w:r>
      <w:r>
        <w:rPr/>
        <w:pict>
          <v:group style="position:absolute;margin-left:50.639996pt;margin-top:40.213684pt;width:491.15pt;height:5.4pt;mso-position-horizontal-relative:page;mso-position-vertical-relative:paragraph;z-index:-1415296" coordorigin="1013,804" coordsize="9823,108">
            <v:shape style="position:absolute;left:1013;top:804;width:4866;height:108" type="#_x0000_t75" stroked="false">
              <v:imagedata r:id="rId1827" o:title=""/>
            </v:shape>
            <v:shape style="position:absolute;left:5855;top:900;width:2420;height:12" type="#_x0000_t75" stroked="false">
              <v:imagedata r:id="rId300" o:title=""/>
            </v:shape>
            <v:shape style="position:absolute;left:8260;top:900;width:2576;height:12" type="#_x0000_t75" stroked="false">
              <v:imagedata r:id="rId1245" o:title=""/>
            </v:shape>
            <w10:wrap type="none"/>
          </v:group>
        </w:pict>
      </w:r>
      <w:r>
        <w:rPr/>
        <w:t>（</w:t>
      </w:r>
      <w:r>
        <w:rPr>
          <w:rFonts w:ascii="Times New Roman" w:hAnsi="Times New Roman" w:cs="Times New Roman" w:eastAsia="Times New Roman" w:hint="default"/>
        </w:rPr>
        <w:t>1</w:t>
      </w:r>
      <w:r>
        <w:rPr/>
        <w:t>）投资收益明细</w:t>
      </w:r>
    </w:p>
    <w:p>
      <w:pPr>
        <w:spacing w:line="240" w:lineRule="auto" w:before="3"/>
        <w:rPr>
          <w:rFonts w:ascii="宋体" w:hAnsi="宋体" w:cs="宋体" w:eastAsia="宋体"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4842"/>
        <w:gridCol w:w="2405"/>
        <w:gridCol w:w="2561"/>
      </w:tblGrid>
      <w:tr>
        <w:trPr>
          <w:trHeight w:val="310" w:hRule="exact"/>
        </w:trPr>
        <w:tc>
          <w:tcPr>
            <w:tcW w:w="4842" w:type="dxa"/>
            <w:tcBorders>
              <w:top w:val="nil" w:sz="6" w:space="0" w:color="auto"/>
              <w:left w:val="single" w:sz="4" w:space="0" w:color="000000"/>
              <w:bottom w:val="nil" w:sz="6" w:space="0" w:color="auto"/>
              <w:right w:val="single" w:sz="4" w:space="0" w:color="000000"/>
            </w:tcBorders>
          </w:tcPr>
          <w:p>
            <w:pPr>
              <w:pStyle w:val="TableParagraph"/>
              <w:tabs>
                <w:tab w:pos="633" w:val="left" w:leader="none"/>
              </w:tabs>
              <w:spacing w:line="240" w:lineRule="auto" w:before="65"/>
              <w:ind w:right="200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r>
            <w:r>
              <w:rPr>
                <w:rFonts w:ascii="宋体" w:hAnsi="宋体" w:cs="宋体" w:eastAsia="宋体" w:hint="default"/>
                <w:spacing w:val="-2"/>
                <w:w w:val="95"/>
                <w:sz w:val="18"/>
                <w:szCs w:val="18"/>
                <w:u w:val="single" w:color="000000"/>
              </w:rPr>
              <w:t>目</w:t>
            </w:r>
            <w:r>
              <w:rPr>
                <w:rFonts w:ascii="宋体" w:hAnsi="宋体" w:cs="宋体" w:eastAsia="宋体" w:hint="default"/>
                <w:spacing w:val="-2"/>
                <w:w w:val="95"/>
                <w:sz w:val="18"/>
                <w:szCs w:val="18"/>
              </w:rPr>
            </w:r>
            <w:r>
              <w:rPr>
                <w:rFonts w:ascii="宋体" w:hAnsi="宋体" w:cs="宋体" w:eastAsia="宋体" w:hint="default"/>
                <w:w w:val="95"/>
                <w:sz w:val="18"/>
                <w:szCs w:val="18"/>
              </w:rPr>
            </w:r>
          </w:p>
        </w:tc>
        <w:tc>
          <w:tcPr>
            <w:tcW w:w="2405" w:type="dxa"/>
            <w:tcBorders>
              <w:top w:val="nil" w:sz="6" w:space="0" w:color="auto"/>
              <w:left w:val="single" w:sz="4" w:space="0" w:color="000000"/>
              <w:bottom w:val="nil" w:sz="6" w:space="0" w:color="auto"/>
              <w:right w:val="single" w:sz="4" w:space="0" w:color="000000"/>
            </w:tcBorders>
          </w:tcPr>
          <w:p>
            <w:pPr>
              <w:pStyle w:val="TableParagraph"/>
              <w:tabs>
                <w:tab w:pos="935" w:val="left" w:leader="none"/>
              </w:tabs>
              <w:spacing w:line="240" w:lineRule="auto" w:before="65"/>
              <w:ind w:right="-1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本年发生额</w:t>
              <w:tab/>
            </w:r>
            <w:r>
              <w:rPr>
                <w:rFonts w:ascii="宋体" w:hAnsi="宋体" w:cs="宋体" w:eastAsia="宋体" w:hint="default"/>
                <w:sz w:val="18"/>
                <w:szCs w:val="18"/>
              </w:rPr>
            </w:r>
          </w:p>
        </w:tc>
        <w:tc>
          <w:tcPr>
            <w:tcW w:w="25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5"/>
              <w:ind w:left="1625" w:right="0"/>
              <w:jc w:val="left"/>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422" w:hRule="exact"/>
        </w:trPr>
        <w:tc>
          <w:tcPr>
            <w:tcW w:w="4842"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left="24"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240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3,222,279.80</w:t>
            </w:r>
          </w:p>
        </w:tc>
        <w:tc>
          <w:tcPr>
            <w:tcW w:w="2561" w:type="dxa"/>
            <w:tcBorders>
              <w:top w:val="single" w:sz="4" w:space="0" w:color="000000"/>
              <w:left w:val="single" w:sz="4" w:space="0" w:color="000000"/>
              <w:bottom w:val="nil" w:sz="6" w:space="0" w:color="auto"/>
              <w:right w:val="single" w:sz="4" w:space="0" w:color="000000"/>
            </w:tcBorders>
          </w:tcPr>
          <w:p>
            <w:pPr/>
          </w:p>
        </w:tc>
      </w:tr>
      <w:tr>
        <w:trPr>
          <w:trHeight w:val="108" w:hRule="exact"/>
        </w:trPr>
        <w:tc>
          <w:tcPr>
            <w:tcW w:w="4842" w:type="dxa"/>
            <w:tcBorders>
              <w:top w:val="nil" w:sz="6" w:space="0" w:color="auto"/>
              <w:left w:val="single" w:sz="4" w:space="0" w:color="000000"/>
              <w:bottom w:val="nil" w:sz="6" w:space="0" w:color="auto"/>
              <w:right w:val="nil" w:sz="6" w:space="0" w:color="auto"/>
            </w:tcBorders>
          </w:tcPr>
          <w:p>
            <w:pPr/>
          </w:p>
        </w:tc>
        <w:tc>
          <w:tcPr>
            <w:tcW w:w="2405" w:type="dxa"/>
            <w:tcBorders>
              <w:top w:val="nil" w:sz="6" w:space="0" w:color="auto"/>
              <w:left w:val="nil" w:sz="6" w:space="0" w:color="auto"/>
              <w:bottom w:val="nil" w:sz="6" w:space="0" w:color="auto"/>
              <w:right w:val="single" w:sz="4" w:space="0" w:color="000000"/>
            </w:tcBorders>
          </w:tcPr>
          <w:p>
            <w:pPr/>
          </w:p>
        </w:tc>
        <w:tc>
          <w:tcPr>
            <w:tcW w:w="2561" w:type="dxa"/>
            <w:tcBorders>
              <w:top w:val="nil" w:sz="6" w:space="0" w:color="auto"/>
              <w:left w:val="single" w:sz="4" w:space="0" w:color="000000"/>
              <w:bottom w:val="nil" w:sz="6" w:space="0" w:color="auto"/>
              <w:right w:val="single" w:sz="4" w:space="0" w:color="000000"/>
            </w:tcBorders>
          </w:tcPr>
          <w:p>
            <w:pPr/>
          </w:p>
        </w:tc>
      </w:tr>
      <w:tr>
        <w:trPr>
          <w:trHeight w:val="410" w:hRule="exact"/>
        </w:trPr>
        <w:tc>
          <w:tcPr>
            <w:tcW w:w="4842"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8"/>
              <w:ind w:right="2054"/>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2405"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3,222,279.80</w:t>
            </w:r>
          </w:p>
        </w:tc>
        <w:tc>
          <w:tcPr>
            <w:tcW w:w="2561" w:type="dxa"/>
            <w:tcBorders>
              <w:top w:val="nil" w:sz="6" w:space="0" w:color="auto"/>
              <w:left w:val="single" w:sz="4" w:space="0" w:color="000000"/>
              <w:bottom w:val="nil" w:sz="6" w:space="0" w:color="auto"/>
              <w:right w:val="single" w:sz="4" w:space="0" w:color="000000"/>
            </w:tcBorders>
          </w:tcPr>
          <w:p>
            <w:pPr/>
          </w:p>
        </w:tc>
      </w:tr>
    </w:tbl>
    <w:p>
      <w:pPr>
        <w:pStyle w:val="BodyText"/>
        <w:spacing w:line="240" w:lineRule="auto" w:before="64"/>
        <w:ind w:left="494" w:right="114"/>
        <w:jc w:val="left"/>
      </w:pPr>
      <w:r>
        <w:rPr/>
        <w:pict>
          <v:group style="position:absolute;margin-left:50.639996pt;margin-top:-26.176353pt;width:491.15pt;height:5.4pt;mso-position-horizontal-relative:page;mso-position-vertical-relative:paragraph;z-index:-1415272" coordorigin="1013,-524" coordsize="9823,108">
            <v:shape style="position:absolute;left:1013;top:-524;width:4866;height:108" type="#_x0000_t75" stroked="false">
              <v:imagedata r:id="rId1247" o:title=""/>
            </v:shape>
            <v:shape style="position:absolute;left:5855;top:-428;width:2420;height:12" type="#_x0000_t75" stroked="false">
              <v:imagedata r:id="rId1248" o:title=""/>
            </v:shape>
            <v:shape style="position:absolute;left:8260;top:-428;width:2576;height:12" type="#_x0000_t75" stroked="false">
              <v:imagedata r:id="rId1249" o:title=""/>
            </v:shape>
            <w10:wrap type="none"/>
          </v:group>
        </w:pict>
      </w:r>
      <w:r>
        <w:rPr/>
        <w:pict>
          <v:group style="position:absolute;margin-left:50.880001pt;margin-top:-5.416353pt;width:491.4pt;height:5.4pt;mso-position-horizontal-relative:page;mso-position-vertical-relative:paragraph;z-index:-1415248" coordorigin="1018,-108" coordsize="9828,108">
            <v:shape style="position:absolute;left:1018;top:-12;width:10;height:12" type="#_x0000_t75" stroked="false">
              <v:imagedata r:id="rId52" o:title=""/>
            </v:shape>
            <v:shape style="position:absolute;left:1027;top:-108;width:4851;height:108" type="#_x0000_t75" stroked="false">
              <v:imagedata r:id="rId1250" o:title=""/>
            </v:shape>
            <v:shape style="position:absolute;left:5869;top:-108;width:2415;height:108" type="#_x0000_t75" stroked="false">
              <v:imagedata r:id="rId1251" o:title=""/>
            </v:shape>
            <v:shape style="position:absolute;left:8274;top:-108;width:2571;height:108" type="#_x0000_t75" stroked="false">
              <v:imagedata r:id="rId1252" o:title=""/>
            </v:shape>
            <v:group style="position:absolute;left:10826;top:-5;width:10;height:2" coordorigin="10826,-5" coordsize="10,2">
              <v:shape style="position:absolute;left:10826;top:-5;width:10;height:2" coordorigin="10826,-5" coordsize="10,0" path="m10826,-5l10836,-5e" filled="false" stroked="true" strokeweight=".48004pt" strokecolor="#000000">
                <v:path arrowok="t"/>
              </v:shape>
            </v:group>
            <w10:wrap type="none"/>
          </v:group>
        </w:pict>
      </w:r>
      <w:r>
        <w:rPr/>
        <w:t>（</w:t>
      </w:r>
      <w:r>
        <w:rPr>
          <w:rFonts w:ascii="Times New Roman" w:hAnsi="Times New Roman" w:cs="Times New Roman" w:eastAsia="Times New Roman" w:hint="default"/>
        </w:rPr>
        <w:t>2</w:t>
      </w:r>
      <w:r>
        <w:rPr/>
        <w:t>）公司本报告期内不存在投资收益汇回有重大限制的情况。</w:t>
      </w:r>
    </w:p>
    <w:p>
      <w:pPr>
        <w:spacing w:line="240" w:lineRule="auto" w:before="3"/>
        <w:rPr>
          <w:rFonts w:ascii="宋体" w:hAnsi="宋体" w:cs="宋体" w:eastAsia="宋体" w:hint="default"/>
          <w:sz w:val="17"/>
          <w:szCs w:val="17"/>
        </w:rPr>
      </w:pPr>
    </w:p>
    <w:p>
      <w:pPr>
        <w:pStyle w:val="Heading9"/>
        <w:spacing w:line="240" w:lineRule="auto"/>
        <w:ind w:left="602" w:right="114"/>
        <w:jc w:val="left"/>
        <w:rPr>
          <w:b w:val="0"/>
          <w:bCs w:val="0"/>
        </w:rPr>
      </w:pPr>
      <w:r>
        <w:rPr/>
        <w:pict>
          <v:group style="position:absolute;margin-left:50.63998pt;margin-top:18.623640pt;width:491.15pt;height:.5pt;mso-position-horizontal-relative:page;mso-position-vertical-relative:paragraph;z-index:-1415224" coordorigin="1013,372" coordsize="9823,10">
            <v:shape style="position:absolute;left:1018;top:372;width:10;height:10" type="#_x0000_t75" stroked="false">
              <v:imagedata r:id="rId1795" o:title=""/>
            </v:shape>
            <v:shape style="position:absolute;left:1013;top:372;width:9823;height:10" type="#_x0000_t75" stroked="false">
              <v:imagedata r:id="rId1828" o:title=""/>
            </v:shape>
            <w10:wrap type="none"/>
          </v:group>
        </w:pict>
      </w:r>
      <w:r>
        <w:rPr/>
        <w:pict>
          <v:group style="position:absolute;margin-left:50.63998pt;margin-top:34.463657pt;width:491.15pt;height:5.4pt;mso-position-horizontal-relative:page;mso-position-vertical-relative:paragraph;z-index:-1415200" coordorigin="1013,689" coordsize="9823,108">
            <v:shape style="position:absolute;left:1013;top:689;width:5000;height:108" type="#_x0000_t75" stroked="false">
              <v:imagedata r:id="rId1377" o:title=""/>
            </v:shape>
            <v:shape style="position:absolute;left:5989;top:785;width:2163;height:12" type="#_x0000_t75" stroked="false">
              <v:imagedata r:id="rId1820" o:title=""/>
            </v:shape>
            <v:shape style="position:absolute;left:8137;top:785;width:2698;height:12" type="#_x0000_t75" stroked="false">
              <v:imagedata r:id="rId1821" o:title=""/>
            </v:shape>
            <w10:wrap type="none"/>
          </v:group>
        </w:pict>
      </w:r>
      <w:r>
        <w:rPr/>
        <w:pict>
          <v:group style="position:absolute;margin-left:50.640011pt;margin-top:55.223721pt;width:491.15pt;height:5.4pt;mso-position-horizontal-relative:page;mso-position-vertical-relative:paragraph;z-index:-1415176" coordorigin="1013,1104" coordsize="9823,108">
            <v:shape style="position:absolute;left:1013;top:1104;width:5000;height:108" type="#_x0000_t75" stroked="false">
              <v:imagedata r:id="rId1397" o:title=""/>
            </v:shape>
            <v:shape style="position:absolute;left:5989;top:1200;width:2163;height:12" type="#_x0000_t75" stroked="false">
              <v:imagedata r:id="rId1810" o:title=""/>
            </v:shape>
            <v:shape style="position:absolute;left:8137;top:1200;width:2698;height:12" type="#_x0000_t75" stroked="false">
              <v:imagedata r:id="rId1822" o:title=""/>
            </v:shape>
            <w10:wrap type="none"/>
          </v:group>
        </w:pict>
      </w:r>
      <w:r>
        <w:rPr/>
        <w:pict>
          <v:group style="position:absolute;margin-left:50.640011pt;margin-top:76.013657pt;width:491.15pt;height:5.4pt;mso-position-horizontal-relative:page;mso-position-vertical-relative:paragraph;z-index:-1415152" coordorigin="1013,1520" coordsize="9823,108">
            <v:shape style="position:absolute;left:1013;top:1520;width:5000;height:108" type="#_x0000_t75" stroked="false">
              <v:imagedata r:id="rId1377" o:title=""/>
            </v:shape>
            <v:shape style="position:absolute;left:5989;top:1616;width:2163;height:12" type="#_x0000_t75" stroked="false">
              <v:imagedata r:id="rId1820" o:title=""/>
            </v:shape>
            <v:shape style="position:absolute;left:8137;top:1616;width:2698;height:12" type="#_x0000_t75" stroked="false">
              <v:imagedata r:id="rId1821" o:title=""/>
            </v:shape>
            <w10:wrap type="none"/>
          </v:group>
        </w:pict>
      </w:r>
      <w:r>
        <w:rPr/>
        <w:pict>
          <v:group style="position:absolute;margin-left:50.640011pt;margin-top:96.77372pt;width:490.7pt;height:5.55pt;mso-position-horizontal-relative:page;mso-position-vertical-relative:paragraph;z-index:-1415128" coordorigin="1013,1935" coordsize="9814,111">
            <v:shape style="position:absolute;left:1013;top:1935;width:5000;height:110" type="#_x0000_t75" stroked="false">
              <v:imagedata r:id="rId1378" o:title=""/>
            </v:shape>
            <v:shape style="position:absolute;left:5989;top:2031;width:2163;height:14" type="#_x0000_t75" stroked="false">
              <v:imagedata r:id="rId1829" o:title=""/>
            </v:shape>
            <v:shape style="position:absolute;left:8137;top:2036;width:2689;height:10" type="#_x0000_t75" stroked="false">
              <v:imagedata r:id="rId1097" o:title=""/>
            </v:shape>
            <w10:wrap type="none"/>
          </v:group>
        </w:pict>
      </w:r>
      <w:r>
        <w:rPr>
          <w:rFonts w:ascii="Times New Roman" w:hAnsi="Times New Roman" w:cs="Times New Roman" w:eastAsia="Times New Roman" w:hint="default"/>
        </w:rPr>
        <w:t>6</w:t>
      </w:r>
      <w:r>
        <w:rPr/>
        <w:t>、现金流量表补充资料</w:t>
      </w:r>
      <w:r>
        <w:rPr>
          <w:b w:val="0"/>
          <w:bCs w:val="0"/>
        </w:rPr>
      </w:r>
    </w:p>
    <w:p>
      <w:pPr>
        <w:spacing w:line="240" w:lineRule="auto" w:before="3"/>
        <w:rPr>
          <w:rFonts w:ascii="宋体" w:hAnsi="宋体" w:cs="宋体" w:eastAsia="宋体" w:hint="default"/>
          <w:b/>
          <w:bCs/>
          <w:sz w:val="6"/>
          <w:szCs w:val="6"/>
        </w:rPr>
      </w:pPr>
    </w:p>
    <w:tbl>
      <w:tblPr>
        <w:tblW w:w="0" w:type="auto"/>
        <w:jc w:val="left"/>
        <w:tblInd w:w="117" w:type="dxa"/>
        <w:tblLayout w:type="fixed"/>
        <w:tblCellMar>
          <w:top w:w="0" w:type="dxa"/>
          <w:left w:w="0" w:type="dxa"/>
          <w:bottom w:w="0" w:type="dxa"/>
          <w:right w:w="0" w:type="dxa"/>
        </w:tblCellMar>
        <w:tblLook w:val="01E0"/>
      </w:tblPr>
      <w:tblGrid>
        <w:gridCol w:w="4976"/>
        <w:gridCol w:w="2148"/>
        <w:gridCol w:w="2684"/>
      </w:tblGrid>
      <w:tr>
        <w:trPr>
          <w:trHeight w:val="310"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2"/>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pacing w:val="-45"/>
                <w:sz w:val="18"/>
                <w:szCs w:val="18"/>
                <w:u w:val="single" w:color="000000"/>
              </w:rPr>
              <w:t> </w:t>
            </w:r>
            <w:r>
              <w:rPr>
                <w:rFonts w:ascii="宋体" w:hAnsi="宋体" w:cs="宋体" w:eastAsia="宋体" w:hint="default"/>
                <w:b/>
                <w:bCs/>
                <w:sz w:val="18"/>
                <w:szCs w:val="18"/>
                <w:u w:val="single" w:color="000000"/>
              </w:rPr>
              <w:t>补充资料</w:t>
            </w:r>
            <w:r>
              <w:rPr>
                <w:rFonts w:ascii="宋体" w:hAnsi="宋体" w:cs="宋体" w:eastAsia="宋体" w:hint="default"/>
                <w:b/>
                <w:bCs/>
                <w:sz w:val="18"/>
                <w:szCs w:val="18"/>
              </w:rPr>
            </w:r>
            <w:r>
              <w:rPr>
                <w:rFonts w:ascii="宋体" w:hAnsi="宋体" w:cs="宋体" w:eastAsia="宋体" w:hint="default"/>
                <w:sz w:val="18"/>
                <w:szCs w:val="18"/>
              </w:rPr>
            </w:r>
          </w:p>
        </w:tc>
        <w:tc>
          <w:tcPr>
            <w:tcW w:w="2148" w:type="dxa"/>
            <w:tcBorders>
              <w:top w:val="nil" w:sz="6" w:space="0" w:color="auto"/>
              <w:left w:val="single" w:sz="4" w:space="0" w:color="000000"/>
              <w:bottom w:val="nil" w:sz="6" w:space="0" w:color="auto"/>
              <w:right w:val="single" w:sz="4" w:space="0" w:color="000000"/>
            </w:tcBorders>
          </w:tcPr>
          <w:p>
            <w:pPr>
              <w:pStyle w:val="TableParagraph"/>
              <w:tabs>
                <w:tab w:pos="755" w:val="left" w:leader="none"/>
              </w:tabs>
              <w:spacing w:line="240" w:lineRule="auto" w:before="65"/>
              <w:ind w:right="-10"/>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本年金额</w:t>
              <w:tab/>
            </w:r>
            <w:r>
              <w:rPr>
                <w:rFonts w:ascii="宋体" w:hAnsi="宋体" w:cs="宋体" w:eastAsia="宋体" w:hint="default"/>
                <w:sz w:val="18"/>
                <w:szCs w:val="18"/>
              </w:rPr>
            </w:r>
          </w:p>
        </w:tc>
        <w:tc>
          <w:tcPr>
            <w:tcW w:w="268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5"/>
              <w:ind w:right="24"/>
              <w:jc w:val="right"/>
              <w:rPr>
                <w:rFonts w:ascii="宋体" w:hAnsi="宋体" w:cs="宋体" w:eastAsia="宋体" w:hint="default"/>
                <w:sz w:val="18"/>
                <w:szCs w:val="18"/>
              </w:rPr>
            </w:pPr>
            <w:r>
              <w:rPr>
                <w:rFonts w:ascii="宋体" w:hAnsi="宋体" w:cs="宋体" w:eastAsia="宋体" w:hint="default"/>
                <w:sz w:val="18"/>
                <w:szCs w:val="18"/>
              </w:rPr>
              <w:t>上年金额</w:t>
            </w:r>
          </w:p>
        </w:tc>
      </w:tr>
      <w:tr>
        <w:trPr>
          <w:trHeight w:val="422"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235"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将净利润调节为经营活动现金流量：</w:t>
            </w:r>
            <w:r>
              <w:rPr>
                <w:rFonts w:ascii="宋体" w:hAnsi="宋体" w:cs="宋体" w:eastAsia="宋体" w:hint="default"/>
                <w:sz w:val="18"/>
                <w:szCs w:val="18"/>
              </w:rPr>
            </w:r>
          </w:p>
        </w:tc>
        <w:tc>
          <w:tcPr>
            <w:tcW w:w="2148" w:type="dxa"/>
            <w:tcBorders>
              <w:top w:val="nil" w:sz="6" w:space="0" w:color="auto"/>
              <w:left w:val="single" w:sz="4" w:space="0" w:color="000000"/>
              <w:bottom w:val="nil" w:sz="6" w:space="0" w:color="auto"/>
              <w:right w:val="single" w:sz="4" w:space="0" w:color="000000"/>
            </w:tcBorders>
          </w:tcPr>
          <w:p>
            <w:pPr/>
          </w:p>
        </w:tc>
        <w:tc>
          <w:tcPr>
            <w:tcW w:w="2684" w:type="dxa"/>
            <w:tcBorders>
              <w:top w:val="single" w:sz="4" w:space="0" w:color="000000"/>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26"/>
              <w:jc w:val="right"/>
              <w:rPr>
                <w:rFonts w:ascii="Times New Roman" w:hAnsi="Times New Roman" w:cs="Times New Roman" w:eastAsia="Times New Roman" w:hint="default"/>
                <w:sz w:val="18"/>
                <w:szCs w:val="18"/>
              </w:rPr>
            </w:pPr>
            <w:r>
              <w:rPr>
                <w:rFonts w:ascii="Times New Roman"/>
                <w:spacing w:val="-1"/>
                <w:sz w:val="18"/>
              </w:rPr>
              <w:t>112,772,897.16</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105,383,006.30</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235"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9,846,320.52</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3,138,192.24</w:t>
            </w:r>
          </w:p>
        </w:tc>
      </w:tr>
      <w:tr>
        <w:trPr>
          <w:trHeight w:val="110"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4,277,038.60</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3,860,250.44</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602,070.00</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602,070.00</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148" w:type="dxa"/>
            <w:tcBorders>
              <w:top w:val="nil" w:sz="6" w:space="0" w:color="auto"/>
              <w:left w:val="single" w:sz="4" w:space="0" w:color="000000"/>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816"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处置固定资产、无形资产和其他长期资产的损失（收益以</w:t>
            </w: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444" w:right="0"/>
              <w:jc w:val="left"/>
              <w:rPr>
                <w:rFonts w:ascii="宋体" w:hAnsi="宋体" w:cs="宋体" w:eastAsia="宋体" w:hint="default"/>
                <w:sz w:val="18"/>
                <w:szCs w:val="18"/>
              </w:rPr>
            </w:pP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-299,838.38</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-2,286,775.16</w:t>
            </w:r>
          </w:p>
        </w:tc>
      </w:tr>
    </w:tbl>
    <w:p>
      <w:pPr>
        <w:spacing w:after="0" w:line="240" w:lineRule="auto"/>
        <w:jc w:val="right"/>
        <w:rPr>
          <w:rFonts w:ascii="Times New Roman" w:hAnsi="Times New Roman" w:cs="Times New Roman" w:eastAsia="Times New Roman" w:hint="default"/>
          <w:sz w:val="18"/>
          <w:szCs w:val="18"/>
        </w:rPr>
        <w:sectPr>
          <w:pgSz w:w="11910" w:h="16840"/>
          <w:pgMar w:header="990" w:footer="1184" w:top="1160" w:bottom="1380" w:left="900" w:right="940"/>
        </w:sectPr>
      </w:pPr>
    </w:p>
    <w:tbl>
      <w:tblPr>
        <w:tblW w:w="0" w:type="auto"/>
        <w:jc w:val="left"/>
        <w:tblInd w:w="277" w:type="dxa"/>
        <w:tblLayout w:type="fixed"/>
        <w:tblCellMar>
          <w:top w:w="0" w:type="dxa"/>
          <w:left w:w="0" w:type="dxa"/>
          <w:bottom w:w="0" w:type="dxa"/>
          <w:right w:w="0" w:type="dxa"/>
        </w:tblCellMar>
        <w:tblLook w:val="01E0"/>
      </w:tblPr>
      <w:tblGrid>
        <w:gridCol w:w="4976"/>
        <w:gridCol w:w="2148"/>
        <w:gridCol w:w="2684"/>
      </w:tblGrid>
      <w:tr>
        <w:trPr>
          <w:trHeight w:val="554" w:hRule="exact"/>
        </w:trPr>
        <w:tc>
          <w:tcPr>
            <w:tcW w:w="497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2"/>
                <w:szCs w:val="22"/>
              </w:rPr>
            </w:pPr>
          </w:p>
          <w:p>
            <w:pPr>
              <w:pStyle w:val="TableParagraph"/>
              <w:spacing w:line="240" w:lineRule="auto"/>
              <w:ind w:left="444" w:right="0"/>
              <w:jc w:val="left"/>
              <w:rPr>
                <w:rFonts w:ascii="宋体" w:hAnsi="宋体" w:cs="宋体" w:eastAsia="宋体" w:hint="default"/>
                <w:sz w:val="18"/>
                <w:szCs w:val="18"/>
              </w:rPr>
            </w:pPr>
            <w:r>
              <w:rPr>
                <w:rFonts w:ascii="宋体" w:hAnsi="宋体" w:cs="宋体" w:eastAsia="宋体" w:hint="default"/>
                <w:sz w:val="18"/>
                <w:szCs w:val="18"/>
              </w:rPr>
              <w:t>固定资产报废损失（收益</w:t>
            </w:r>
            <w:r>
              <w:rPr>
                <w:rFonts w:ascii="宋体" w:hAnsi="宋体" w:cs="宋体" w:eastAsia="宋体" w:hint="default"/>
                <w:spacing w:val="-1"/>
                <w:sz w:val="18"/>
                <w:szCs w:val="18"/>
              </w:rPr>
              <w:t>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214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-12,539.53</w:t>
            </w:r>
          </w:p>
        </w:tc>
        <w:tc>
          <w:tcPr>
            <w:tcW w:w="26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5"/>
                <w:szCs w:val="25"/>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-1,650.69</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公允价值变动损失（收益</w:t>
            </w:r>
            <w:r>
              <w:rPr>
                <w:rFonts w:ascii="宋体" w:hAnsi="宋体" w:cs="宋体" w:eastAsia="宋体" w:hint="default"/>
                <w:spacing w:val="-1"/>
                <w:sz w:val="18"/>
                <w:szCs w:val="18"/>
              </w:rPr>
              <w:t>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2148" w:type="dxa"/>
            <w:tcBorders>
              <w:top w:val="nil" w:sz="6" w:space="0" w:color="auto"/>
              <w:left w:val="single" w:sz="4" w:space="0" w:color="000000"/>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财务费用（收益</w:t>
            </w:r>
            <w:r>
              <w:rPr>
                <w:rFonts w:ascii="宋体" w:hAnsi="宋体" w:cs="宋体" w:eastAsia="宋体" w:hint="default"/>
                <w:spacing w:val="-1"/>
                <w:sz w:val="18"/>
                <w:szCs w:val="18"/>
              </w:rPr>
              <w:t>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w:t>
            </w:r>
            <w:r>
              <w:rPr>
                <w:rFonts w:ascii="宋体" w:hAnsi="宋体" w:cs="宋体" w:eastAsia="宋体" w:hint="default"/>
                <w:spacing w:val="2"/>
                <w:sz w:val="18"/>
                <w:szCs w:val="18"/>
              </w:rPr>
              <w:t>列</w:t>
            </w:r>
            <w:r>
              <w:rPr>
                <w:rFonts w:ascii="宋体" w:hAnsi="宋体" w:cs="宋体" w:eastAsia="宋体" w:hint="default"/>
                <w:sz w:val="18"/>
                <w:szCs w:val="18"/>
              </w:rPr>
              <w:t>）</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607,952.22</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w w:val="95"/>
                <w:sz w:val="18"/>
              </w:rPr>
              <w:t>6,568.16</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444" w:right="0"/>
              <w:jc w:val="left"/>
              <w:rPr>
                <w:rFonts w:ascii="宋体" w:hAnsi="宋体" w:cs="宋体" w:eastAsia="宋体" w:hint="default"/>
                <w:sz w:val="18"/>
                <w:szCs w:val="18"/>
              </w:rPr>
            </w:pPr>
            <w:r>
              <w:rPr>
                <w:rFonts w:ascii="宋体" w:hAnsi="宋体" w:cs="宋体" w:eastAsia="宋体" w:hint="default"/>
                <w:sz w:val="18"/>
                <w:szCs w:val="18"/>
              </w:rPr>
              <w:t>投资损失（收益</w:t>
            </w:r>
            <w:r>
              <w:rPr>
                <w:rFonts w:ascii="宋体" w:hAnsi="宋体" w:cs="宋体" w:eastAsia="宋体" w:hint="default"/>
                <w:spacing w:val="-1"/>
                <w:sz w:val="18"/>
                <w:szCs w:val="18"/>
              </w:rPr>
              <w:t>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w:t>
            </w:r>
            <w:r>
              <w:rPr>
                <w:rFonts w:ascii="宋体" w:hAnsi="宋体" w:cs="宋体" w:eastAsia="宋体" w:hint="default"/>
                <w:spacing w:val="2"/>
                <w:sz w:val="18"/>
                <w:szCs w:val="18"/>
              </w:rPr>
              <w:t>列</w:t>
            </w:r>
            <w:r>
              <w:rPr>
                <w:rFonts w:ascii="宋体" w:hAnsi="宋体" w:cs="宋体" w:eastAsia="宋体" w:hint="default"/>
                <w:sz w:val="18"/>
                <w:szCs w:val="18"/>
              </w:rPr>
              <w:t>）</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4"/>
              <w:jc w:val="right"/>
              <w:rPr>
                <w:rFonts w:ascii="Times New Roman" w:hAnsi="Times New Roman" w:cs="Times New Roman" w:eastAsia="Times New Roman" w:hint="default"/>
                <w:sz w:val="18"/>
                <w:szCs w:val="18"/>
              </w:rPr>
            </w:pPr>
            <w:r>
              <w:rPr>
                <w:rFonts w:ascii="Times New Roman"/>
                <w:spacing w:val="-1"/>
                <w:sz w:val="18"/>
              </w:rPr>
              <w:t>-3,222,279.80</w:t>
            </w:r>
          </w:p>
        </w:tc>
        <w:tc>
          <w:tcPr>
            <w:tcW w:w="2684" w:type="dxa"/>
            <w:tcBorders>
              <w:top w:val="nil" w:sz="6" w:space="0" w:color="auto"/>
              <w:left w:val="single" w:sz="4" w:space="0" w:color="000000"/>
              <w:bottom w:val="nil" w:sz="6" w:space="0" w:color="auto"/>
              <w:right w:val="single" w:sz="4" w:space="0" w:color="000000"/>
            </w:tcBorders>
          </w:tcPr>
          <w:p>
            <w:pPr/>
          </w:p>
        </w:tc>
      </w:tr>
      <w:tr>
        <w:trPr>
          <w:trHeight w:val="110"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-1,470,371.66</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-313,819.23</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2148" w:type="dxa"/>
            <w:tcBorders>
              <w:top w:val="nil" w:sz="6" w:space="0" w:color="auto"/>
              <w:left w:val="single" w:sz="4" w:space="0" w:color="000000"/>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444" w:right="0"/>
              <w:jc w:val="left"/>
              <w:rPr>
                <w:rFonts w:ascii="宋体" w:hAnsi="宋体" w:cs="宋体" w:eastAsia="宋体" w:hint="default"/>
                <w:sz w:val="18"/>
                <w:szCs w:val="18"/>
              </w:rPr>
            </w:pPr>
            <w:r>
              <w:rPr>
                <w:rFonts w:ascii="宋体" w:hAnsi="宋体" w:cs="宋体" w:eastAsia="宋体" w:hint="default"/>
                <w:sz w:val="18"/>
                <w:szCs w:val="18"/>
              </w:rPr>
              <w:t>存货的减少（增加</w:t>
            </w:r>
            <w:r>
              <w:rPr>
                <w:rFonts w:ascii="宋体" w:hAnsi="宋体" w:cs="宋体" w:eastAsia="宋体" w:hint="default"/>
                <w:spacing w:val="-1"/>
                <w:sz w:val="18"/>
                <w:szCs w:val="18"/>
              </w:rPr>
              <w:t>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w:t>
            </w:r>
            <w:r>
              <w:rPr>
                <w:rFonts w:ascii="宋体" w:hAnsi="宋体" w:cs="宋体" w:eastAsia="宋体" w:hint="default"/>
                <w:spacing w:val="2"/>
                <w:sz w:val="18"/>
                <w:szCs w:val="18"/>
              </w:rPr>
              <w:t>填</w:t>
            </w:r>
            <w:r>
              <w:rPr>
                <w:rFonts w:ascii="宋体" w:hAnsi="宋体" w:cs="宋体" w:eastAsia="宋体" w:hint="default"/>
                <w:sz w:val="18"/>
                <w:szCs w:val="18"/>
              </w:rPr>
              <w:t>列）</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6"/>
              <w:jc w:val="right"/>
              <w:rPr>
                <w:rFonts w:ascii="Times New Roman" w:hAnsi="Times New Roman" w:cs="Times New Roman" w:eastAsia="Times New Roman" w:hint="default"/>
                <w:sz w:val="18"/>
                <w:szCs w:val="18"/>
              </w:rPr>
            </w:pPr>
            <w:r>
              <w:rPr>
                <w:rFonts w:ascii="Times New Roman"/>
                <w:spacing w:val="-1"/>
                <w:sz w:val="18"/>
              </w:rPr>
              <w:t>-19,324,503.40</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-11,812,927.80</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941"/>
              <w:jc w:val="righ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6"/>
              <w:jc w:val="right"/>
              <w:rPr>
                <w:rFonts w:ascii="Times New Roman" w:hAnsi="Times New Roman" w:cs="Times New Roman" w:eastAsia="Times New Roman" w:hint="default"/>
                <w:sz w:val="18"/>
                <w:szCs w:val="18"/>
              </w:rPr>
            </w:pPr>
            <w:r>
              <w:rPr>
                <w:rFonts w:ascii="Times New Roman"/>
                <w:spacing w:val="-1"/>
                <w:sz w:val="18"/>
              </w:rPr>
              <w:t>-78,834,478.64</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-36,247,092.72</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941"/>
              <w:jc w:val="righ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6"/>
              <w:jc w:val="right"/>
              <w:rPr>
                <w:rFonts w:ascii="Times New Roman" w:hAnsi="Times New Roman" w:cs="Times New Roman" w:eastAsia="Times New Roman" w:hint="default"/>
                <w:sz w:val="18"/>
                <w:szCs w:val="18"/>
              </w:rPr>
            </w:pPr>
            <w:r>
              <w:rPr>
                <w:rFonts w:ascii="Times New Roman"/>
                <w:spacing w:val="-1"/>
                <w:sz w:val="18"/>
              </w:rPr>
              <w:t>55,699,176.18</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45,661,809.54</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left="44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148" w:type="dxa"/>
            <w:tcBorders>
              <w:top w:val="nil" w:sz="6" w:space="0" w:color="auto"/>
              <w:left w:val="single" w:sz="4" w:space="0" w:color="000000"/>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110"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310"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80,641,443.27</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107,989,631.08</w:t>
            </w:r>
            <w:r>
              <w:rPr>
                <w:rFonts w:ascii="Times New Roman"/>
                <w:spacing w:val="-1"/>
                <w:sz w:val="18"/>
              </w:rPr>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不涉及现金收支的重大投资和筹资活动：</w:t>
            </w:r>
            <w:r>
              <w:rPr>
                <w:rFonts w:ascii="宋体" w:hAnsi="宋体" w:cs="宋体" w:eastAsia="宋体" w:hint="default"/>
                <w:sz w:val="18"/>
                <w:szCs w:val="18"/>
              </w:rPr>
            </w:r>
          </w:p>
        </w:tc>
        <w:tc>
          <w:tcPr>
            <w:tcW w:w="2148" w:type="dxa"/>
            <w:tcBorders>
              <w:top w:val="nil" w:sz="6" w:space="0" w:color="auto"/>
              <w:left w:val="single" w:sz="4" w:space="0" w:color="000000"/>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2148" w:type="dxa"/>
            <w:tcBorders>
              <w:top w:val="nil" w:sz="6" w:space="0" w:color="auto"/>
              <w:left w:val="single" w:sz="4" w:space="0" w:color="000000"/>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2148" w:type="dxa"/>
            <w:tcBorders>
              <w:top w:val="nil" w:sz="6" w:space="0" w:color="auto"/>
              <w:left w:val="single" w:sz="4" w:space="0" w:color="000000"/>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2148" w:type="dxa"/>
            <w:tcBorders>
              <w:top w:val="nil" w:sz="6" w:space="0" w:color="auto"/>
              <w:left w:val="single" w:sz="4" w:space="0" w:color="000000"/>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现金及现金等价物净变动情况：</w:t>
            </w:r>
            <w:r>
              <w:rPr>
                <w:rFonts w:ascii="宋体" w:hAnsi="宋体" w:cs="宋体" w:eastAsia="宋体" w:hint="default"/>
                <w:sz w:val="18"/>
                <w:szCs w:val="18"/>
              </w:rPr>
            </w:r>
          </w:p>
        </w:tc>
        <w:tc>
          <w:tcPr>
            <w:tcW w:w="2148" w:type="dxa"/>
            <w:tcBorders>
              <w:top w:val="nil" w:sz="6" w:space="0" w:color="auto"/>
              <w:left w:val="single" w:sz="4" w:space="0" w:color="000000"/>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110"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现金的年末余额</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7"/>
              <w:jc w:val="right"/>
              <w:rPr>
                <w:rFonts w:ascii="Times New Roman" w:hAnsi="Times New Roman" w:cs="Times New Roman" w:eastAsia="Times New Roman" w:hint="default"/>
                <w:sz w:val="18"/>
                <w:szCs w:val="18"/>
              </w:rPr>
            </w:pPr>
            <w:r>
              <w:rPr>
                <w:rFonts w:ascii="Times New Roman"/>
                <w:spacing w:val="-1"/>
                <w:sz w:val="18"/>
              </w:rPr>
              <w:t>1,588,499,567.73</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177,895,284.25</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177,895,284.25</w:t>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142,123,359.06</w:t>
            </w: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加：现金等价物的年末余额</w:t>
            </w:r>
          </w:p>
        </w:tc>
        <w:tc>
          <w:tcPr>
            <w:tcW w:w="2148" w:type="dxa"/>
            <w:tcBorders>
              <w:top w:val="nil" w:sz="6" w:space="0" w:color="auto"/>
              <w:left w:val="single" w:sz="4" w:space="0" w:color="000000"/>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35"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2148" w:type="dxa"/>
            <w:tcBorders>
              <w:top w:val="nil" w:sz="6" w:space="0" w:color="auto"/>
              <w:left w:val="single" w:sz="4" w:space="0" w:color="000000"/>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4976" w:type="dxa"/>
            <w:tcBorders>
              <w:top w:val="nil" w:sz="6" w:space="0" w:color="auto"/>
              <w:left w:val="single" w:sz="4" w:space="0" w:color="000000"/>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single" w:sz="4" w:space="0" w:color="000000"/>
            </w:tcBorders>
          </w:tcPr>
          <w:p>
            <w:pPr/>
          </w:p>
        </w:tc>
        <w:tc>
          <w:tcPr>
            <w:tcW w:w="2684" w:type="dxa"/>
            <w:tcBorders>
              <w:top w:val="nil" w:sz="6" w:space="0" w:color="auto"/>
              <w:left w:val="single" w:sz="4" w:space="0" w:color="000000"/>
              <w:bottom w:val="nil" w:sz="6" w:space="0" w:color="auto"/>
              <w:right w:val="single" w:sz="4" w:space="0" w:color="000000"/>
            </w:tcBorders>
          </w:tcPr>
          <w:p>
            <w:pPr/>
          </w:p>
        </w:tc>
      </w:tr>
      <w:tr>
        <w:trPr>
          <w:trHeight w:val="413" w:hRule="exact"/>
        </w:trPr>
        <w:tc>
          <w:tcPr>
            <w:tcW w:w="497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148"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25"/>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double" w:color="000000"/>
              </w:rPr>
              <w:t>1,410,604,283.48</w:t>
            </w:r>
            <w:r>
              <w:rPr>
                <w:rFonts w:ascii="Times New Roman"/>
                <w:spacing w:val="-1"/>
                <w:sz w:val="18"/>
              </w:rPr>
            </w:r>
          </w:p>
        </w:tc>
        <w:tc>
          <w:tcPr>
            <w:tcW w:w="268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35,771,925.19</w:t>
            </w:r>
            <w:r>
              <w:rPr>
                <w:rFonts w:ascii="Times New Roman"/>
                <w:spacing w:val="-1"/>
                <w:sz w:val="18"/>
              </w:rPr>
            </w:r>
          </w:p>
        </w:tc>
      </w:tr>
    </w:tbl>
    <w:p>
      <w:pPr>
        <w:spacing w:line="240" w:lineRule="auto" w:before="0"/>
        <w:rPr>
          <w:rFonts w:ascii="宋体" w:hAnsi="宋体" w:cs="宋体" w:eastAsia="宋体" w:hint="default"/>
          <w:b/>
          <w:bCs/>
          <w:sz w:val="20"/>
          <w:szCs w:val="20"/>
        </w:rPr>
      </w:pPr>
      <w:r>
        <w:rPr/>
        <w:pict>
          <v:group style="position:absolute;margin-left:50.640011pt;margin-top:72pt;width:491.15pt;height:.5pt;mso-position-horizontal-relative:page;mso-position-vertical-relative:page;z-index:-1415008" coordorigin="1013,1440" coordsize="9823,10">
            <v:shape style="position:absolute;left:1018;top:1440;width:10;height:10" type="#_x0000_t75" stroked="false">
              <v:imagedata r:id="rId1795" o:title=""/>
            </v:shape>
            <v:shape style="position:absolute;left:1013;top:1440;width:9823;height:10" type="#_x0000_t75" stroked="false">
              <v:imagedata r:id="rId1828" o:title=""/>
            </v:shape>
            <w10:wrap type="none"/>
          </v:group>
        </w:pict>
      </w:r>
      <w:r>
        <w:rPr/>
        <w:pict>
          <v:group style="position:absolute;margin-left:50.640011pt;margin-top:87.840019pt;width:491.15pt;height:5.45pt;mso-position-horizontal-relative:page;mso-position-vertical-relative:page;z-index:-1414984" coordorigin="1013,1757" coordsize="9823,109">
            <v:shape style="position:absolute;left:1013;top:1757;width:5000;height:108" type="#_x0000_t75" stroked="false">
              <v:imagedata r:id="rId1396" o:title=""/>
            </v:shape>
            <v:shape style="position:absolute;left:5989;top:1853;width:2163;height:12" type="#_x0000_t75" stroked="false">
              <v:imagedata r:id="rId1820" o:title=""/>
            </v:shape>
            <v:shape style="position:absolute;left:8137;top:1853;width:2698;height:12" type="#_x0000_t75" stroked="false">
              <v:imagedata r:id="rId1830" o:title=""/>
            </v:shape>
            <w10:wrap type="none"/>
          </v:group>
        </w:pict>
      </w:r>
      <w:r>
        <w:rPr/>
        <w:pict>
          <v:group style="position:absolute;margin-left:50.640011pt;margin-top:108.620026pt;width:491.15pt;height:5.4pt;mso-position-horizontal-relative:page;mso-position-vertical-relative:page;z-index:-1414960" coordorigin="1013,2172" coordsize="9823,108">
            <v:shape style="position:absolute;left:1013;top:2172;width:5000;height:108" type="#_x0000_t75" stroked="false">
              <v:imagedata r:id="rId1397" o:title=""/>
            </v:shape>
            <v:shape style="position:absolute;left:5989;top:2268;width:2163;height:12" type="#_x0000_t75" stroked="false">
              <v:imagedata r:id="rId1820" o:title=""/>
            </v:shape>
            <v:shape style="position:absolute;left:8137;top:2268;width:2698;height:12" type="#_x0000_t75" stroked="false">
              <v:imagedata r:id="rId1831" o:title=""/>
            </v:shape>
            <w10:wrap type="none"/>
          </v:group>
        </w:pict>
      </w:r>
      <w:r>
        <w:rPr/>
        <w:pict>
          <v:group style="position:absolute;margin-left:50.640011pt;margin-top:129.379959pt;width:491.15pt;height:5.4pt;mso-position-horizontal-relative:page;mso-position-vertical-relative:page;z-index:-1414936" coordorigin="1013,2588" coordsize="9823,108">
            <v:shape style="position:absolute;left:1013;top:2588;width:5000;height:108" type="#_x0000_t75" stroked="false">
              <v:imagedata r:id="rId1397" o:title=""/>
            </v:shape>
            <v:shape style="position:absolute;left:5989;top:2684;width:2163;height:12" type="#_x0000_t75" stroked="false">
              <v:imagedata r:id="rId1810" o:title=""/>
            </v:shape>
            <v:shape style="position:absolute;left:8137;top:2684;width:2698;height:12" type="#_x0000_t75" stroked="false">
              <v:imagedata r:id="rId1822" o:title=""/>
            </v:shape>
            <w10:wrap type="none"/>
          </v:group>
        </w:pict>
      </w:r>
      <w:r>
        <w:rPr/>
        <w:pict>
          <v:group style="position:absolute;margin-left:50.640011pt;margin-top:150.139969pt;width:490.7pt;height:5.55pt;mso-position-horizontal-relative:page;mso-position-vertical-relative:page;z-index:-1414912" coordorigin="1013,3003" coordsize="9814,111">
            <v:shape style="position:absolute;left:1013;top:3003;width:5000;height:110" type="#_x0000_t75" stroked="false">
              <v:imagedata r:id="rId1368" o:title=""/>
            </v:shape>
            <v:shape style="position:absolute;left:5989;top:3099;width:2163;height:14" type="#_x0000_t75" stroked="false">
              <v:imagedata r:id="rId1829" o:title=""/>
            </v:shape>
            <v:shape style="position:absolute;left:8137;top:3104;width:2689;height:10" type="#_x0000_t75" stroked="false">
              <v:imagedata r:id="rId1097" o:title=""/>
            </v:shape>
            <w10:wrap type="none"/>
          </v:group>
        </w:pict>
      </w:r>
      <w:r>
        <w:rPr/>
        <w:pict>
          <v:group style="position:absolute;margin-left:50.640011pt;margin-top:171.019958pt;width:491.15pt;height:5.4pt;mso-position-horizontal-relative:page;mso-position-vertical-relative:page;z-index:-1414888" coordorigin="1013,3420" coordsize="9823,108">
            <v:shape style="position:absolute;left:1013;top:3420;width:5000;height:108" type="#_x0000_t75" stroked="false">
              <v:imagedata r:id="rId1397" o:title=""/>
            </v:shape>
            <v:shape style="position:absolute;left:5989;top:3516;width:2163;height:12" type="#_x0000_t75" stroked="false">
              <v:imagedata r:id="rId1810" o:title=""/>
            </v:shape>
            <v:shape style="position:absolute;left:8137;top:3516;width:2698;height:12" type="#_x0000_t75" stroked="false">
              <v:imagedata r:id="rId1822" o:title=""/>
            </v:shape>
            <w10:wrap type="none"/>
          </v:group>
        </w:pict>
      </w:r>
      <w:r>
        <w:rPr/>
        <w:pict>
          <v:group style="position:absolute;margin-left:50.63998pt;margin-top:191.779968pt;width:491.15pt;height:5.4pt;mso-position-horizontal-relative:page;mso-position-vertical-relative:page;z-index:-1414864" coordorigin="1013,3836" coordsize="9823,108">
            <v:shape style="position:absolute;left:1013;top:3836;width:5000;height:108" type="#_x0000_t75" stroked="false">
              <v:imagedata r:id="rId1377" o:title=""/>
            </v:shape>
            <v:shape style="position:absolute;left:5989;top:3932;width:2163;height:12" type="#_x0000_t75" stroked="false">
              <v:imagedata r:id="rId1820" o:title=""/>
            </v:shape>
            <v:shape style="position:absolute;left:8137;top:3932;width:2698;height:12" type="#_x0000_t75" stroked="false">
              <v:imagedata r:id="rId1830" o:title=""/>
            </v:shape>
            <w10:wrap type="none"/>
          </v:group>
        </w:pict>
      </w:r>
      <w:r>
        <w:rPr/>
        <w:pict>
          <v:group style="position:absolute;margin-left:50.63998pt;margin-top:212.540024pt;width:491.15pt;height:5.4pt;mso-position-horizontal-relative:page;mso-position-vertical-relative:page;z-index:-1414840" coordorigin="1013,4251" coordsize="9823,108">
            <v:shape style="position:absolute;left:1013;top:4251;width:5000;height:108" type="#_x0000_t75" stroked="false">
              <v:imagedata r:id="rId1397" o:title=""/>
            </v:shape>
            <v:shape style="position:absolute;left:5989;top:4347;width:2163;height:12" type="#_x0000_t75" stroked="false">
              <v:imagedata r:id="rId1820" o:title=""/>
            </v:shape>
            <v:shape style="position:absolute;left:8137;top:4347;width:2698;height:12" type="#_x0000_t75" stroked="false">
              <v:imagedata r:id="rId1831" o:title=""/>
            </v:shape>
            <w10:wrap type="none"/>
          </v:group>
        </w:pict>
      </w:r>
      <w:r>
        <w:rPr/>
        <w:pict>
          <v:group style="position:absolute;margin-left:50.640011pt;margin-top:233.300018pt;width:491.15pt;height:5.4pt;mso-position-horizontal-relative:page;mso-position-vertical-relative:page;z-index:-1414816" coordorigin="1013,4666" coordsize="9823,108">
            <v:shape style="position:absolute;left:1013;top:4666;width:5000;height:108" type="#_x0000_t75" stroked="false">
              <v:imagedata r:id="rId1397" o:title=""/>
            </v:shape>
            <v:shape style="position:absolute;left:5989;top:4762;width:2163;height:12" type="#_x0000_t75" stroked="false">
              <v:imagedata r:id="rId1810" o:title=""/>
            </v:shape>
            <v:shape style="position:absolute;left:8137;top:4762;width:2698;height:12" type="#_x0000_t75" stroked="false">
              <v:imagedata r:id="rId1822" o:title=""/>
            </v:shape>
            <w10:wrap type="none"/>
          </v:group>
        </w:pict>
      </w:r>
      <w:r>
        <w:rPr/>
        <w:pict>
          <v:group style="position:absolute;margin-left:50.640011pt;margin-top:254.060028pt;width:491.15pt;height:5.4pt;mso-position-horizontal-relative:page;mso-position-vertical-relative:page;z-index:-1414792" coordorigin="1013,5081" coordsize="9823,108">
            <v:shape style="position:absolute;left:1013;top:5081;width:5000;height:108" type="#_x0000_t75" stroked="false">
              <v:imagedata r:id="rId1377" o:title=""/>
            </v:shape>
            <v:shape style="position:absolute;left:5989;top:5177;width:2163;height:12" type="#_x0000_t75" stroked="false">
              <v:imagedata r:id="rId1820" o:title=""/>
            </v:shape>
            <v:shape style="position:absolute;left:8137;top:5177;width:2698;height:12" type="#_x0000_t75" stroked="false">
              <v:imagedata r:id="rId1831" o:title=""/>
            </v:shape>
            <w10:wrap type="none"/>
          </v:group>
        </w:pict>
      </w:r>
      <w:r>
        <w:rPr/>
        <w:pict>
          <v:group style="position:absolute;margin-left:50.640011pt;margin-top:274.849915pt;width:490.7pt;height:5.55pt;mso-position-horizontal-relative:page;mso-position-vertical-relative:page;z-index:-1414768" coordorigin="1013,5497" coordsize="9814,111">
            <v:shape style="position:absolute;left:1013;top:5497;width:5000;height:110" type="#_x0000_t75" stroked="false">
              <v:imagedata r:id="rId1368" o:title=""/>
            </v:shape>
            <v:shape style="position:absolute;left:5989;top:5593;width:2163;height:14" type="#_x0000_t75" stroked="false">
              <v:imagedata r:id="rId1829" o:title=""/>
            </v:shape>
            <v:shape style="position:absolute;left:8137;top:5598;width:2689;height:10" type="#_x0000_t75" stroked="false">
              <v:imagedata r:id="rId1832" o:title=""/>
            </v:shape>
            <w10:wrap type="none"/>
          </v:group>
        </w:pict>
      </w:r>
      <w:r>
        <w:rPr/>
        <w:pict>
          <v:group style="position:absolute;margin-left:50.640011pt;margin-top:295.729950pt;width:491.15pt;height:5.4pt;mso-position-horizontal-relative:page;mso-position-vertical-relative:page;z-index:-1414744" coordorigin="1013,5915" coordsize="9823,108">
            <v:shape style="position:absolute;left:1013;top:5915;width:5000;height:108" type="#_x0000_t75" stroked="false">
              <v:imagedata r:id="rId1377" o:title=""/>
            </v:shape>
            <v:shape style="position:absolute;left:5989;top:6011;width:2163;height:12" type="#_x0000_t75" stroked="false">
              <v:imagedata r:id="rId1820" o:title=""/>
            </v:shape>
            <v:shape style="position:absolute;left:8137;top:6011;width:2698;height:12" type="#_x0000_t75" stroked="false">
              <v:imagedata r:id="rId1833" o:title=""/>
            </v:shape>
            <w10:wrap type="none"/>
          </v:group>
        </w:pict>
      </w:r>
      <w:r>
        <w:rPr/>
        <w:pict>
          <v:group style="position:absolute;margin-left:50.640011pt;margin-top:316.48996pt;width:491.15pt;height:5.4pt;mso-position-horizontal-relative:page;mso-position-vertical-relative:page;z-index:-1414720" coordorigin="1013,6330" coordsize="9823,108">
            <v:shape style="position:absolute;left:1013;top:6330;width:5000;height:108" type="#_x0000_t75" stroked="false">
              <v:imagedata r:id="rId1397" o:title=""/>
            </v:shape>
            <v:shape style="position:absolute;left:5989;top:6426;width:2163;height:12" type="#_x0000_t75" stroked="false">
              <v:imagedata r:id="rId1810" o:title=""/>
            </v:shape>
            <v:shape style="position:absolute;left:8137;top:6426;width:2698;height:12" type="#_x0000_t75" stroked="false">
              <v:imagedata r:id="rId1822" o:title=""/>
            </v:shape>
            <w10:wrap type="none"/>
          </v:group>
        </w:pict>
      </w:r>
      <w:r>
        <w:rPr/>
        <w:pict>
          <v:group style="position:absolute;margin-left:50.639996pt;margin-top:337.249969pt;width:491.15pt;height:5.4pt;mso-position-horizontal-relative:page;mso-position-vertical-relative:page;z-index:-1414696" coordorigin="1013,6745" coordsize="9823,108">
            <v:shape style="position:absolute;left:1013;top:6745;width:5000;height:108" type="#_x0000_t75" stroked="false">
              <v:imagedata r:id="rId1377" o:title=""/>
            </v:shape>
            <v:shape style="position:absolute;left:5989;top:6841;width:2163;height:12" type="#_x0000_t75" stroked="false">
              <v:imagedata r:id="rId1820" o:title=""/>
            </v:shape>
            <v:shape style="position:absolute;left:8137;top:6841;width:2698;height:12" type="#_x0000_t75" stroked="false">
              <v:imagedata r:id="rId1830" o:title=""/>
            </v:shape>
            <w10:wrap type="none"/>
          </v:group>
        </w:pict>
      </w:r>
      <w:r>
        <w:rPr/>
        <w:pict>
          <v:group style="position:absolute;margin-left:50.640011pt;margin-top:358.009979pt;width:491.15pt;height:5.4pt;mso-position-horizontal-relative:page;mso-position-vertical-relative:page;z-index:-1414672" coordorigin="1013,7160" coordsize="9823,108">
            <v:shape style="position:absolute;left:1013;top:7160;width:5000;height:108" type="#_x0000_t75" stroked="false">
              <v:imagedata r:id="rId1397" o:title=""/>
            </v:shape>
            <v:shape style="position:absolute;left:5989;top:7256;width:2163;height:12" type="#_x0000_t75" stroked="false">
              <v:imagedata r:id="rId1820" o:title=""/>
            </v:shape>
            <v:shape style="position:absolute;left:8137;top:7256;width:2698;height:12" type="#_x0000_t75" stroked="false">
              <v:imagedata r:id="rId1833" o:title=""/>
            </v:shape>
            <w10:wrap type="none"/>
          </v:group>
        </w:pict>
      </w:r>
      <w:r>
        <w:rPr/>
        <w:pict>
          <v:group style="position:absolute;margin-left:50.639996pt;margin-top:378.769989pt;width:491.15pt;height:5.4pt;mso-position-horizontal-relative:page;mso-position-vertical-relative:page;z-index:-1414648" coordorigin="1013,7575" coordsize="9823,108">
            <v:shape style="position:absolute;left:1013;top:7575;width:5000;height:108" type="#_x0000_t75" stroked="false">
              <v:imagedata r:id="rId1397" o:title=""/>
            </v:shape>
            <v:shape style="position:absolute;left:5989;top:7671;width:2163;height:12" type="#_x0000_t75" stroked="false">
              <v:imagedata r:id="rId1810" o:title=""/>
            </v:shape>
            <v:shape style="position:absolute;left:8137;top:7671;width:2698;height:12" type="#_x0000_t75" stroked="false">
              <v:imagedata r:id="rId1822" o:title=""/>
            </v:shape>
            <w10:wrap type="none"/>
          </v:group>
        </w:pict>
      </w:r>
      <w:r>
        <w:rPr/>
        <w:pict>
          <v:group style="position:absolute;margin-left:50.639996pt;margin-top:399.529999pt;width:490.7pt;height:5.55pt;mso-position-horizontal-relative:page;mso-position-vertical-relative:page;z-index:-1414624" coordorigin="1013,7991" coordsize="9814,111">
            <v:shape style="position:absolute;left:1013;top:7991;width:5000;height:110" type="#_x0000_t75" stroked="false">
              <v:imagedata r:id="rId1368" o:title=""/>
            </v:shape>
            <v:shape style="position:absolute;left:5989;top:8087;width:2163;height:14" type="#_x0000_t75" stroked="false">
              <v:imagedata r:id="rId1829" o:title=""/>
            </v:shape>
            <v:shape style="position:absolute;left:8137;top:8091;width:2689;height:10" type="#_x0000_t75" stroked="false">
              <v:imagedata r:id="rId1097" o:title=""/>
            </v:shape>
            <w10:wrap type="none"/>
          </v:group>
        </w:pict>
      </w:r>
      <w:r>
        <w:rPr/>
        <w:pict>
          <v:group style="position:absolute;margin-left:50.639996pt;margin-top:420.409973pt;width:491.15pt;height:5.4pt;mso-position-horizontal-relative:page;mso-position-vertical-relative:page;z-index:-1414600" coordorigin="1013,8408" coordsize="9823,108">
            <v:shape style="position:absolute;left:1013;top:8408;width:5000;height:108" type="#_x0000_t75" stroked="false">
              <v:imagedata r:id="rId1834" o:title=""/>
            </v:shape>
            <v:shape style="position:absolute;left:5989;top:8504;width:2163;height:12" type="#_x0000_t75" stroked="false">
              <v:imagedata r:id="rId1810" o:title=""/>
            </v:shape>
            <v:shape style="position:absolute;left:8137;top:8504;width:2698;height:12" type="#_x0000_t75" stroked="false">
              <v:imagedata r:id="rId1822" o:title=""/>
            </v:shape>
            <w10:wrap type="none"/>
          </v:group>
        </w:pict>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p>
      <w:pPr>
        <w:pStyle w:val="Heading5"/>
        <w:spacing w:line="240" w:lineRule="auto" w:before="26"/>
        <w:ind w:left="771" w:right="6678"/>
        <w:jc w:val="center"/>
        <w:rPr>
          <w:b w:val="0"/>
          <w:bCs w:val="0"/>
        </w:rPr>
      </w:pPr>
      <w:r>
        <w:rPr/>
        <w:pict>
          <v:group style="position:absolute;margin-left:50.639996pt;margin-top:-102.664375pt;width:491.15pt;height:5.45pt;mso-position-horizontal-relative:page;mso-position-vertical-relative:paragraph;z-index:-1414576" coordorigin="1013,-2053" coordsize="9823,109">
            <v:shape style="position:absolute;left:1013;top:-2053;width:5000;height:108" type="#_x0000_t75" stroked="false">
              <v:imagedata r:id="rId1835" o:title=""/>
            </v:shape>
            <v:shape style="position:absolute;left:5989;top:-1957;width:2163;height:12" type="#_x0000_t75" stroked="false">
              <v:imagedata r:id="rId1820" o:title=""/>
            </v:shape>
            <v:shape style="position:absolute;left:8137;top:-1957;width:2698;height:12" type="#_x0000_t75" stroked="false">
              <v:imagedata r:id="rId1830" o:title=""/>
            </v:shape>
            <w10:wrap type="none"/>
          </v:group>
        </w:pict>
      </w:r>
      <w:r>
        <w:rPr/>
        <w:pict>
          <v:group style="position:absolute;margin-left:50.640011pt;margin-top:-81.884377pt;width:491.15pt;height:5.4pt;mso-position-horizontal-relative:page;mso-position-vertical-relative:paragraph;z-index:-1414552" coordorigin="1013,-1638" coordsize="9823,108">
            <v:shape style="position:absolute;left:1013;top:-1638;width:5000;height:108" type="#_x0000_t75" stroked="false">
              <v:imagedata r:id="rId1836" o:title=""/>
            </v:shape>
            <v:shape style="position:absolute;left:5989;top:-1542;width:2163;height:12" type="#_x0000_t75" stroked="false">
              <v:imagedata r:id="rId1810" o:title=""/>
            </v:shape>
            <v:shape style="position:absolute;left:8137;top:-1542;width:2698;height:12" type="#_x0000_t75" stroked="false">
              <v:imagedata r:id="rId1822" o:title=""/>
            </v:shape>
            <w10:wrap type="none"/>
          </v:group>
        </w:pict>
      </w:r>
      <w:r>
        <w:rPr/>
        <w:pict>
          <v:group style="position:absolute;margin-left:50.639996pt;margin-top:-61.124374pt;width:491.15pt;height:5.4pt;mso-position-horizontal-relative:page;mso-position-vertical-relative:paragraph;z-index:-1414528" coordorigin="1013,-1222" coordsize="9823,108">
            <v:shape style="position:absolute;left:1013;top:-1222;width:5000;height:108" type="#_x0000_t75" stroked="false">
              <v:imagedata r:id="rId1377" o:title=""/>
            </v:shape>
            <v:shape style="position:absolute;left:5989;top:-1126;width:2163;height:12" type="#_x0000_t75" stroked="false">
              <v:imagedata r:id="rId1820" o:title=""/>
            </v:shape>
            <v:shape style="position:absolute;left:8137;top:-1126;width:2698;height:12" type="#_x0000_t75" stroked="false">
              <v:imagedata r:id="rId1831" o:title=""/>
            </v:shape>
            <w10:wrap type="none"/>
          </v:group>
        </w:pict>
      </w:r>
      <w:r>
        <w:rPr/>
        <w:pict>
          <v:group style="position:absolute;margin-left:50.880001pt;margin-top:-40.364407pt;width:491.15pt;height:5.55pt;mso-position-horizontal-relative:page;mso-position-vertical-relative:paragraph;z-index:-1414504" coordorigin="1018,-807" coordsize="9823,111">
            <v:shape style="position:absolute;left:1018;top:-711;width:10;height:14" type="#_x0000_t75" stroked="false">
              <v:imagedata r:id="rId88" o:title=""/>
            </v:shape>
            <v:shape style="position:absolute;left:1027;top:-807;width:4986;height:110" type="#_x0000_t75" stroked="false">
              <v:imagedata r:id="rId1823" o:title=""/>
            </v:shape>
            <v:shape style="position:absolute;left:6003;top:-807;width:2158;height:110" type="#_x0000_t75" stroked="false">
              <v:imagedata r:id="rId1824" o:title=""/>
            </v:shape>
            <v:group style="position:absolute;left:10826;top:-807;width:10;height:20" coordorigin="10826,-807" coordsize="10,20">
              <v:shape style="position:absolute;left:10826;top:-807;width:10;height:20" coordorigin="10826,-807" coordsize="10,20" path="m10826,-788l10836,-788,10836,-807,10826,-807,10826,-788xe" filled="true" fillcolor="#000000" stroked="false">
                <v:path arrowok="t"/>
                <v:fill type="solid"/>
              </v:shape>
            </v:group>
            <v:group style="position:absolute;left:10826;top:-788;width:10;height:20" coordorigin="10826,-788" coordsize="10,20">
              <v:shape style="position:absolute;left:10826;top:-788;width:10;height:20" coordorigin="10826,-788" coordsize="10,20" path="m10826,-769l10836,-769,10836,-788,10826,-788,10826,-769xe" filled="true" fillcolor="#000000" stroked="false">
                <v:path arrowok="t"/>
                <v:fill type="solid"/>
              </v:shape>
            </v:group>
            <v:group style="position:absolute;left:10826;top:-769;width:10;height:20" coordorigin="10826,-769" coordsize="10,20">
              <v:shape style="position:absolute;left:10826;top:-769;width:10;height:20" coordorigin="10826,-769" coordsize="10,20" path="m10826,-750l10836,-750,10836,-769,10826,-769,10826,-750xe" filled="true" fillcolor="#000000" stroked="false">
                <v:path arrowok="t"/>
                <v:fill type="solid"/>
              </v:shape>
            </v:group>
            <v:group style="position:absolute;left:10826;top:-750;width:10;height:20" coordorigin="10826,-750" coordsize="10,20">
              <v:shape style="position:absolute;left:10826;top:-750;width:10;height:20" coordorigin="10826,-750" coordsize="10,20" path="m10826,-730l10836,-730,10836,-750,10826,-750,10826,-730xe" filled="true" fillcolor="#000000" stroked="false">
                <v:path arrowok="t"/>
                <v:fill type="solid"/>
              </v:shape>
            </v:group>
            <v:group style="position:absolute;left:10826;top:-730;width:10;height:20" coordorigin="10826,-730" coordsize="10,20">
              <v:shape style="position:absolute;left:10826;top:-730;width:10;height:20" coordorigin="10826,-730" coordsize="10,20" path="m10826,-711l10836,-711,10836,-730,10826,-730,10826,-711xe" filled="true" fillcolor="#000000" stroked="false">
                <v:path arrowok="t"/>
                <v:fill type="solid"/>
              </v:shape>
            </v:group>
            <v:group style="position:absolute;left:10826;top:-709;width:10;height:2" coordorigin="10826,-709" coordsize="10,2">
              <v:shape style="position:absolute;left:10826;top:-709;width:10;height:2" coordorigin="10826,-709" coordsize="10,0" path="m10826,-709l10836,-709e" filled="false" stroked="true" strokeweight=".23999pt" strokecolor="#000000">
                <v:path arrowok="t"/>
              </v:shape>
              <v:shape style="position:absolute;left:8152;top:-706;width:2684;height:10" type="#_x0000_t75" stroked="false">
                <v:imagedata r:id="rId1825" o:title=""/>
              </v:shape>
            </v:group>
            <v:group style="position:absolute;left:10826;top:-702;width:10;height:2" coordorigin="10826,-702" coordsize="10,2">
              <v:shape style="position:absolute;left:10826;top:-702;width:10;height:2" coordorigin="10826,-702" coordsize="10,0" path="m10826,-702l10836,-702e" filled="false" stroked="true" strokeweight=".48001pt" strokecolor="#000000">
                <v:path arrowok="t"/>
              </v:shape>
            </v:group>
            <w10:wrap type="none"/>
          </v:group>
        </w:pict>
      </w:r>
      <w:r>
        <w:rPr/>
        <w:t>十四、补充资料</w:t>
      </w:r>
      <w:r>
        <w:rPr>
          <w:b w:val="0"/>
          <w:bCs w:val="0"/>
        </w:rPr>
      </w:r>
    </w:p>
    <w:p>
      <w:pPr>
        <w:pStyle w:val="Heading9"/>
        <w:spacing w:line="240" w:lineRule="auto" w:before="196"/>
        <w:ind w:left="771" w:right="6679"/>
        <w:jc w:val="center"/>
        <w:rPr>
          <w:b w:val="0"/>
          <w:bCs w:val="0"/>
        </w:rPr>
      </w:pPr>
      <w:r>
        <w:rPr/>
        <w:pict>
          <v:group style="position:absolute;margin-left:42.839981pt;margin-top:28.423641pt;width:499.45pt;height:166.25pt;mso-position-horizontal-relative:page;mso-position-vertical-relative:paragraph;z-index:-1414480" coordorigin="857,568" coordsize="9989,3325">
            <v:shape style="position:absolute;left:862;top:568;width:10;height:10" type="#_x0000_t75" stroked="false">
              <v:imagedata r:id="rId1837" o:title=""/>
            </v:shape>
            <v:shape style="position:absolute;left:857;top:568;width:5367;height:10" type="#_x0000_t75" stroked="false">
              <v:imagedata r:id="rId1838" o:title=""/>
            </v:shape>
            <v:shape style="position:absolute;left:6219;top:568;width:2643;height:10" type="#_x0000_t75" stroked="false">
              <v:imagedata r:id="rId1839" o:title=""/>
            </v:shape>
            <v:shape style="position:absolute;left:8858;top:568;width:1978;height:10" type="#_x0000_t75" stroked="false">
              <v:imagedata r:id="rId1840" o:title=""/>
            </v:shape>
            <v:group style="position:absolute;left:10826;top:573;width:10;height:2" coordorigin="10826,573" coordsize="10,2">
              <v:shape style="position:absolute;left:10826;top:573;width:10;height:2" coordorigin="10826,573" coordsize="10,0" path="m10826,573l10836,573e" filled="false" stroked="true" strokeweight=".48004pt" strokecolor="#000000">
                <v:path arrowok="t"/>
              </v:shape>
            </v:group>
            <v:group style="position:absolute;left:10826;top:578;width:10;height:20" coordorigin="10826,578" coordsize="10,20">
              <v:shape style="position:absolute;left:10826;top:578;width:10;height:20" coordorigin="10826,578" coordsize="10,20" path="m10826,597l10836,597,10836,578,10826,578,10826,597xe" filled="true" fillcolor="#000000" stroked="false">
                <v:path arrowok="t"/>
                <v:fill type="solid"/>
              </v:shape>
            </v:group>
            <v:group style="position:absolute;left:10826;top:597;width:10;height:20" coordorigin="10826,597" coordsize="10,20">
              <v:shape style="position:absolute;left:10826;top:597;width:10;height:20" coordorigin="10826,597" coordsize="10,20" path="m10826,616l10836,616,10836,597,10826,597,10826,616xe" filled="true" fillcolor="#000000" stroked="false">
                <v:path arrowok="t"/>
                <v:fill type="solid"/>
              </v:shape>
            </v:group>
            <v:group style="position:absolute;left:10826;top:616;width:10;height:20" coordorigin="10826,616" coordsize="10,20">
              <v:shape style="position:absolute;left:10826;top:616;width:10;height:20" coordorigin="10826,616" coordsize="10,20" path="m10826,636l10836,636,10836,616,10826,616,10826,636xe" filled="true" fillcolor="#000000" stroked="false">
                <v:path arrowok="t"/>
                <v:fill type="solid"/>
              </v:shape>
            </v:group>
            <v:group style="position:absolute;left:10826;top:636;width:10;height:20" coordorigin="10826,636" coordsize="10,20">
              <v:shape style="position:absolute;left:10826;top:636;width:10;height:20" coordorigin="10826,636" coordsize="10,20" path="m10826,655l10836,655,10836,636,10826,636,10826,655xe" filled="true" fillcolor="#000000" stroked="false">
                <v:path arrowok="t"/>
                <v:fill type="solid"/>
              </v:shape>
            </v:group>
            <v:group style="position:absolute;left:10826;top:655;width:10;height:20" coordorigin="10826,655" coordsize="10,20">
              <v:shape style="position:absolute;left:10826;top:655;width:10;height:20" coordorigin="10826,655" coordsize="10,20" path="m10826,674l10836,674,10836,655,10826,655,10826,674xe" filled="true" fillcolor="#000000" stroked="false">
                <v:path arrowok="t"/>
                <v:fill type="solid"/>
              </v:shape>
            </v:group>
            <v:group style="position:absolute;left:10826;top:674;width:10;height:20" coordorigin="10826,674" coordsize="10,20">
              <v:shape style="position:absolute;left:10826;top:674;width:10;height:20" coordorigin="10826,674" coordsize="10,20" path="m10826,693l10836,693,10836,674,10826,674,10826,693xe" filled="true" fillcolor="#000000" stroked="false">
                <v:path arrowok="t"/>
                <v:fill type="solid"/>
              </v:shape>
            </v:group>
            <v:group style="position:absolute;left:10826;top:693;width:10;height:20" coordorigin="10826,693" coordsize="10,20">
              <v:shape style="position:absolute;left:10826;top:693;width:10;height:20" coordorigin="10826,693" coordsize="10,20" path="m10826,712l10836,712,10836,693,10826,693,10826,712xe" filled="true" fillcolor="#000000" stroked="false">
                <v:path arrowok="t"/>
                <v:fill type="solid"/>
              </v:shape>
            </v:group>
            <v:group style="position:absolute;left:10826;top:712;width:10;height:20" coordorigin="10826,712" coordsize="10,20">
              <v:shape style="position:absolute;left:10826;top:712;width:10;height:20" coordorigin="10826,712" coordsize="10,20" path="m10826,732l10836,732,10836,712,10826,712,10826,732xe" filled="true" fillcolor="#000000" stroked="false">
                <v:path arrowok="t"/>
                <v:fill type="solid"/>
              </v:shape>
            </v:group>
            <v:group style="position:absolute;left:10826;top:732;width:10;height:20" coordorigin="10826,732" coordsize="10,20">
              <v:shape style="position:absolute;left:10826;top:732;width:10;height:20" coordorigin="10826,732" coordsize="10,20" path="m10826,751l10836,751,10836,732,10826,732,10826,751xe" filled="true" fillcolor="#000000" stroked="false">
                <v:path arrowok="t"/>
                <v:fill type="solid"/>
              </v:shape>
            </v:group>
            <v:group style="position:absolute;left:10826;top:751;width:10;height:20" coordorigin="10826,751" coordsize="10,20">
              <v:shape style="position:absolute;left:10826;top:751;width:10;height:20" coordorigin="10826,751" coordsize="10,20" path="m10826,770l10836,770,10836,751,10826,751,10826,770xe" filled="true" fillcolor="#000000" stroked="false">
                <v:path arrowok="t"/>
                <v:fill type="solid"/>
              </v:shape>
            </v:group>
            <v:group style="position:absolute;left:10826;top:770;width:10;height:20" coordorigin="10826,770" coordsize="10,20">
              <v:shape style="position:absolute;left:10826;top:770;width:10;height:20" coordorigin="10826,770" coordsize="10,20" path="m10826,789l10836,789,10836,770,10826,770,10826,789xe" filled="true" fillcolor="#000000" stroked="false">
                <v:path arrowok="t"/>
                <v:fill type="solid"/>
              </v:shape>
            </v:group>
            <v:group style="position:absolute;left:10826;top:789;width:10;height:20" coordorigin="10826,789" coordsize="10,20">
              <v:shape style="position:absolute;left:10826;top:789;width:10;height:20" coordorigin="10826,789" coordsize="10,20" path="m10826,808l10836,808,10836,789,10826,789,10826,808xe" filled="true" fillcolor="#000000" stroked="false">
                <v:path arrowok="t"/>
                <v:fill type="solid"/>
              </v:shape>
            </v:group>
            <v:group style="position:absolute;left:10826;top:808;width:10;height:20" coordorigin="10826,808" coordsize="10,20">
              <v:shape style="position:absolute;left:10826;top:808;width:10;height:20" coordorigin="10826,808" coordsize="10,20" path="m10826,828l10836,828,10836,808,10826,808,10826,828xe" filled="true" fillcolor="#000000" stroked="false">
                <v:path arrowok="t"/>
                <v:fill type="solid"/>
              </v:shape>
            </v:group>
            <v:group style="position:absolute;left:10826;top:828;width:10;height:20" coordorigin="10826,828" coordsize="10,20">
              <v:shape style="position:absolute;left:10826;top:828;width:10;height:20" coordorigin="10826,828" coordsize="10,20" path="m10826,847l10836,847,10836,828,10826,828,10826,847xe" filled="true" fillcolor="#000000" stroked="false">
                <v:path arrowok="t"/>
                <v:fill type="solid"/>
              </v:shape>
            </v:group>
            <v:group style="position:absolute;left:10826;top:847;width:10;height:20" coordorigin="10826,847" coordsize="10,20">
              <v:shape style="position:absolute;left:10826;top:847;width:10;height:20" coordorigin="10826,847" coordsize="10,20" path="m10826,866l10836,866,10836,847,10826,847,10826,866xe" filled="true" fillcolor="#000000" stroked="false">
                <v:path arrowok="t"/>
                <v:fill type="solid"/>
              </v:shape>
            </v:group>
            <v:group style="position:absolute;left:10826;top:866;width:10;height:20" coordorigin="10826,866" coordsize="10,20">
              <v:shape style="position:absolute;left:10826;top:866;width:10;height:20" coordorigin="10826,866" coordsize="10,20" path="m10826,885l10836,885,10836,866,10826,866,10826,885xe" filled="true" fillcolor="#000000" stroked="false">
                <v:path arrowok="t"/>
                <v:fill type="solid"/>
              </v:shape>
            </v:group>
            <v:group style="position:absolute;left:10826;top:885;width:10;height:20" coordorigin="10826,885" coordsize="10,20">
              <v:shape style="position:absolute;left:10826;top:885;width:10;height:20" coordorigin="10826,885" coordsize="10,20" path="m10826,904l10836,904,10836,885,10826,885,10826,904xe" filled="true" fillcolor="#000000" stroked="false">
                <v:path arrowok="t"/>
                <v:fill type="solid"/>
              </v:shape>
            </v:group>
            <v:group style="position:absolute;left:10826;top:904;width:10;height:20" coordorigin="10826,904" coordsize="10,20">
              <v:shape style="position:absolute;left:10826;top:904;width:10;height:20" coordorigin="10826,904" coordsize="10,20" path="m10826,924l10836,924,10836,904,10826,904,10826,924xe" filled="true" fillcolor="#000000" stroked="false">
                <v:path arrowok="t"/>
                <v:fill type="solid"/>
              </v:shape>
            </v:group>
            <v:group style="position:absolute;left:10826;top:924;width:10;height:20" coordorigin="10826,924" coordsize="10,20">
              <v:shape style="position:absolute;left:10826;top:924;width:10;height:20" coordorigin="10826,924" coordsize="10,20" path="m10826,943l10836,943,10836,924,10826,924,10826,943xe" filled="true" fillcolor="#000000" stroked="false">
                <v:path arrowok="t"/>
                <v:fill type="solid"/>
              </v:shape>
            </v:group>
            <v:group style="position:absolute;left:10826;top:943;width:10;height:20" coordorigin="10826,943" coordsize="10,20">
              <v:shape style="position:absolute;left:10826;top:943;width:10;height:20" coordorigin="10826,943" coordsize="10,20" path="m10826,962l10836,962,10836,943,10826,943,10826,962xe" filled="true" fillcolor="#000000" stroked="false">
                <v:path arrowok="t"/>
                <v:fill type="solid"/>
              </v:shape>
            </v:group>
            <v:group style="position:absolute;left:10826;top:962;width:10;height:20" coordorigin="10826,962" coordsize="10,20">
              <v:shape style="position:absolute;left:10826;top:962;width:10;height:20" coordorigin="10826,962" coordsize="10,20" path="m10826,981l10836,981,10836,962,10826,962,10826,981xe" filled="true" fillcolor="#000000" stroked="false">
                <v:path arrowok="t"/>
                <v:fill type="solid"/>
              </v:shape>
              <v:shape style="position:absolute;left:857;top:885;width:5387;height:108" type="#_x0000_t75" stroked="false">
                <v:imagedata r:id="rId1841" o:title=""/>
              </v:shape>
              <v:shape style="position:absolute;left:6219;top:981;width:2653;height:12" type="#_x0000_t75" stroked="false">
                <v:imagedata r:id="rId1842" o:title=""/>
              </v:shape>
              <v:shape style="position:absolute;left:8858;top:981;width:1978;height:12" type="#_x0000_t75" stroked="false">
                <v:imagedata r:id="rId1843" o:title=""/>
              </v:shape>
            </v:group>
            <v:group style="position:absolute;left:10826;top:988;width:10;height:2" coordorigin="10826,988" coordsize="10,2">
              <v:shape style="position:absolute;left:10826;top:988;width:10;height:2" coordorigin="10826,988" coordsize="10,0" path="m10826,988l10836,988e" filled="false" stroked="true" strokeweight=".48004pt" strokecolor="#000000">
                <v:path arrowok="t"/>
              </v:shape>
            </v:group>
            <v:group style="position:absolute;left:10826;top:993;width:10;height:20" coordorigin="10826,993" coordsize="10,20">
              <v:shape style="position:absolute;left:10826;top:993;width:10;height:20" coordorigin="10826,993" coordsize="10,20" path="m10826,1012l10836,1012,10836,993,10826,993,10826,1012xe" filled="true" fillcolor="#000000" stroked="false">
                <v:path arrowok="t"/>
                <v:fill type="solid"/>
              </v:shape>
            </v:group>
            <v:group style="position:absolute;left:10826;top:1012;width:10;height:20" coordorigin="10826,1012" coordsize="10,20">
              <v:shape style="position:absolute;left:10826;top:1012;width:10;height:20" coordorigin="10826,1012" coordsize="10,20" path="m10826,1032l10836,1032,10836,1012,10826,1012,10826,1032xe" filled="true" fillcolor="#000000" stroked="false">
                <v:path arrowok="t"/>
                <v:fill type="solid"/>
              </v:shape>
            </v:group>
            <v:group style="position:absolute;left:10826;top:1032;width:10;height:20" coordorigin="10826,1032" coordsize="10,20">
              <v:shape style="position:absolute;left:10826;top:1032;width:10;height:20" coordorigin="10826,1032" coordsize="10,20" path="m10826,1051l10836,1051,10836,1032,10826,1032,10826,1051xe" filled="true" fillcolor="#000000" stroked="false">
                <v:path arrowok="t"/>
                <v:fill type="solid"/>
              </v:shape>
            </v:group>
            <v:group style="position:absolute;left:10826;top:1051;width:10;height:20" coordorigin="10826,1051" coordsize="10,20">
              <v:shape style="position:absolute;left:10826;top:1051;width:10;height:20" coordorigin="10826,1051" coordsize="10,20" path="m10826,1070l10836,1070,10836,1051,10826,1051,10826,1070xe" filled="true" fillcolor="#000000" stroked="false">
                <v:path arrowok="t"/>
                <v:fill type="solid"/>
              </v:shape>
            </v:group>
            <v:group style="position:absolute;left:10826;top:1070;width:10;height:20" coordorigin="10826,1070" coordsize="10,20">
              <v:shape style="position:absolute;left:10826;top:1070;width:10;height:20" coordorigin="10826,1070" coordsize="10,20" path="m10826,1089l10836,1089,10836,1070,10826,1070,10826,1089xe" filled="true" fillcolor="#000000" stroked="false">
                <v:path arrowok="t"/>
                <v:fill type="solid"/>
              </v:shape>
            </v:group>
            <v:group style="position:absolute;left:10826;top:1089;width:10;height:20" coordorigin="10826,1089" coordsize="10,20">
              <v:shape style="position:absolute;left:10826;top:1089;width:10;height:20" coordorigin="10826,1089" coordsize="10,20" path="m10826,1108l10836,1108,10836,1089,10826,1089,10826,1108xe" filled="true" fillcolor="#000000" stroked="false">
                <v:path arrowok="t"/>
                <v:fill type="solid"/>
              </v:shape>
            </v:group>
            <v:group style="position:absolute;left:10826;top:1108;width:10;height:20" coordorigin="10826,1108" coordsize="10,20">
              <v:shape style="position:absolute;left:10826;top:1108;width:10;height:20" coordorigin="10826,1108" coordsize="10,20" path="m10826,1128l10836,1128,10836,1108,10826,1108,10826,1128xe" filled="true" fillcolor="#000000" stroked="false">
                <v:path arrowok="t"/>
                <v:fill type="solid"/>
              </v:shape>
            </v:group>
            <v:group style="position:absolute;left:10826;top:1128;width:10;height:20" coordorigin="10826,1128" coordsize="10,20">
              <v:shape style="position:absolute;left:10826;top:1128;width:10;height:20" coordorigin="10826,1128" coordsize="10,20" path="m10826,1147l10836,1147,10836,1128,10826,1128,10826,1147xe" filled="true" fillcolor="#000000" stroked="false">
                <v:path arrowok="t"/>
                <v:fill type="solid"/>
              </v:shape>
            </v:group>
            <v:group style="position:absolute;left:10826;top:1147;width:10;height:20" coordorigin="10826,1147" coordsize="10,20">
              <v:shape style="position:absolute;left:10826;top:1147;width:10;height:20" coordorigin="10826,1147" coordsize="10,20" path="m10826,1166l10836,1166,10836,1147,10826,1147,10826,1166xe" filled="true" fillcolor="#000000" stroked="false">
                <v:path arrowok="t"/>
                <v:fill type="solid"/>
              </v:shape>
            </v:group>
            <v:group style="position:absolute;left:10826;top:1166;width:10;height:20" coordorigin="10826,1166" coordsize="10,20">
              <v:shape style="position:absolute;left:10826;top:1166;width:10;height:20" coordorigin="10826,1166" coordsize="10,20" path="m10826,1185l10836,1185,10836,1166,10826,1166,10826,1185xe" filled="true" fillcolor="#000000" stroked="false">
                <v:path arrowok="t"/>
                <v:fill type="solid"/>
              </v:shape>
            </v:group>
            <v:group style="position:absolute;left:10826;top:1185;width:10;height:20" coordorigin="10826,1185" coordsize="10,20">
              <v:shape style="position:absolute;left:10826;top:1185;width:10;height:20" coordorigin="10826,1185" coordsize="10,20" path="m10826,1204l10836,1204,10836,1185,10826,1185,10826,1204xe" filled="true" fillcolor="#000000" stroked="false">
                <v:path arrowok="t"/>
                <v:fill type="solid"/>
              </v:shape>
            </v:group>
            <v:group style="position:absolute;left:10826;top:1204;width:10;height:20" coordorigin="10826,1204" coordsize="10,20">
              <v:shape style="position:absolute;left:10826;top:1204;width:10;height:20" coordorigin="10826,1204" coordsize="10,20" path="m10826,1224l10836,1224,10836,1204,10826,1204,10826,1224xe" filled="true" fillcolor="#000000" stroked="false">
                <v:path arrowok="t"/>
                <v:fill type="solid"/>
              </v:shape>
            </v:group>
            <v:group style="position:absolute;left:10826;top:1224;width:10;height:20" coordorigin="10826,1224" coordsize="10,20">
              <v:shape style="position:absolute;left:10826;top:1224;width:10;height:20" coordorigin="10826,1224" coordsize="10,20" path="m10826,1243l10836,1243,10836,1224,10826,1224,10826,1243xe" filled="true" fillcolor="#000000" stroked="false">
                <v:path arrowok="t"/>
                <v:fill type="solid"/>
              </v:shape>
            </v:group>
            <v:group style="position:absolute;left:10826;top:1243;width:10;height:20" coordorigin="10826,1243" coordsize="10,20">
              <v:shape style="position:absolute;left:10826;top:1243;width:10;height:20" coordorigin="10826,1243" coordsize="10,20" path="m10826,1263l10836,1263,10836,1243,10826,1243,10826,1263xe" filled="true" fillcolor="#000000" stroked="false">
                <v:path arrowok="t"/>
                <v:fill type="solid"/>
              </v:shape>
            </v:group>
            <v:group style="position:absolute;left:10826;top:1263;width:10;height:20" coordorigin="10826,1263" coordsize="10,20">
              <v:shape style="position:absolute;left:10826;top:1263;width:10;height:20" coordorigin="10826,1263" coordsize="10,20" path="m10826,1282l10836,1282,10836,1263,10826,1263,10826,1282xe" filled="true" fillcolor="#000000" stroked="false">
                <v:path arrowok="t"/>
                <v:fill type="solid"/>
              </v:shape>
            </v:group>
            <v:group style="position:absolute;left:10826;top:1282;width:10;height:20" coordorigin="10826,1282" coordsize="10,20">
              <v:shape style="position:absolute;left:10826;top:1282;width:10;height:20" coordorigin="10826,1282" coordsize="10,20" path="m10826,1301l10836,1301,10836,1282,10826,1282,10826,1301xe" filled="true" fillcolor="#000000" stroked="false">
                <v:path arrowok="t"/>
                <v:fill type="solid"/>
              </v:shape>
            </v:group>
            <v:group style="position:absolute;left:10826;top:1301;width:10;height:20" coordorigin="10826,1301" coordsize="10,20">
              <v:shape style="position:absolute;left:10826;top:1301;width:10;height:20" coordorigin="10826,1301" coordsize="10,20" path="m10826,1320l10836,1320,10836,1301,10826,1301,10826,1320xe" filled="true" fillcolor="#000000" stroked="false">
                <v:path arrowok="t"/>
                <v:fill type="solid"/>
              </v:shape>
            </v:group>
            <v:group style="position:absolute;left:10826;top:1320;width:10;height:20" coordorigin="10826,1320" coordsize="10,20">
              <v:shape style="position:absolute;left:10826;top:1320;width:10;height:20" coordorigin="10826,1320" coordsize="10,20" path="m10826,1339l10836,1339,10836,1320,10826,1320,10826,1339xe" filled="true" fillcolor="#000000" stroked="false">
                <v:path arrowok="t"/>
                <v:fill type="solid"/>
              </v:shape>
            </v:group>
            <v:group style="position:absolute;left:10826;top:1339;width:10;height:20" coordorigin="10826,1339" coordsize="10,20">
              <v:shape style="position:absolute;left:10826;top:1339;width:10;height:20" coordorigin="10826,1339" coordsize="10,20" path="m10826,1359l10836,1359,10836,1339,10826,1339,10826,1359xe" filled="true" fillcolor="#000000" stroked="false">
                <v:path arrowok="t"/>
                <v:fill type="solid"/>
              </v:shape>
            </v:group>
            <v:group style="position:absolute;left:10826;top:1359;width:10;height:20" coordorigin="10826,1359" coordsize="10,20">
              <v:shape style="position:absolute;left:10826;top:1359;width:10;height:20" coordorigin="10826,1359" coordsize="10,20" path="m10826,1378l10836,1378,10836,1359,10826,1359,10826,1378xe" filled="true" fillcolor="#000000" stroked="false">
                <v:path arrowok="t"/>
                <v:fill type="solid"/>
              </v:shape>
            </v:group>
            <v:group style="position:absolute;left:10826;top:1378;width:10;height:20" coordorigin="10826,1378" coordsize="10,20">
              <v:shape style="position:absolute;left:10826;top:1378;width:10;height:20" coordorigin="10826,1378" coordsize="10,20" path="m10826,1397l10836,1397,10836,1378,10826,1378,10826,1397xe" filled="true" fillcolor="#000000" stroked="false">
                <v:path arrowok="t"/>
                <v:fill type="solid"/>
              </v:shape>
              <v:shape style="position:absolute;left:857;top:1301;width:5387;height:108" type="#_x0000_t75" stroked="false">
                <v:imagedata r:id="rId1841" o:title=""/>
              </v:shape>
              <v:shape style="position:absolute;left:6219;top:1397;width:2653;height:12" type="#_x0000_t75" stroked="false">
                <v:imagedata r:id="rId183" o:title=""/>
              </v:shape>
              <v:shape style="position:absolute;left:8858;top:1397;width:1978;height:12" type="#_x0000_t75" stroked="false">
                <v:imagedata r:id="rId1844" o:title=""/>
              </v:shape>
            </v:group>
            <v:group style="position:absolute;left:10826;top:1404;width:10;height:2" coordorigin="10826,1404" coordsize="10,2">
              <v:shape style="position:absolute;left:10826;top:1404;width:10;height:2" coordorigin="10826,1404" coordsize="10,0" path="m10826,1404l10836,1404e" filled="false" stroked="true" strokeweight=".48004pt" strokecolor="#000000">
                <v:path arrowok="t"/>
              </v:shape>
            </v:group>
            <v:group style="position:absolute;left:10826;top:1409;width:10;height:20" coordorigin="10826,1409" coordsize="10,20">
              <v:shape style="position:absolute;left:10826;top:1409;width:10;height:20" coordorigin="10826,1409" coordsize="10,20" path="m10826,1428l10836,1428,10836,1409,10826,1409,10826,1428xe" filled="true" fillcolor="#000000" stroked="false">
                <v:path arrowok="t"/>
                <v:fill type="solid"/>
              </v:shape>
            </v:group>
            <v:group style="position:absolute;left:10826;top:1428;width:10;height:20" coordorigin="10826,1428" coordsize="10,20">
              <v:shape style="position:absolute;left:10826;top:1428;width:10;height:20" coordorigin="10826,1428" coordsize="10,20" path="m10826,1447l10836,1447,10836,1428,10826,1428,10826,1447xe" filled="true" fillcolor="#000000" stroked="false">
                <v:path arrowok="t"/>
                <v:fill type="solid"/>
              </v:shape>
            </v:group>
            <v:group style="position:absolute;left:10826;top:1447;width:10;height:20" coordorigin="10826,1447" coordsize="10,20">
              <v:shape style="position:absolute;left:10826;top:1447;width:10;height:20" coordorigin="10826,1447" coordsize="10,20" path="m10826,1467l10836,1467,10836,1447,10826,1447,10826,1467xe" filled="true" fillcolor="#000000" stroked="false">
                <v:path arrowok="t"/>
                <v:fill type="solid"/>
              </v:shape>
            </v:group>
            <v:group style="position:absolute;left:10826;top:1467;width:10;height:20" coordorigin="10826,1467" coordsize="10,20">
              <v:shape style="position:absolute;left:10826;top:1467;width:10;height:20" coordorigin="10826,1467" coordsize="10,20" path="m10826,1486l10836,1486,10836,1467,10826,1467,10826,1486xe" filled="true" fillcolor="#000000" stroked="false">
                <v:path arrowok="t"/>
                <v:fill type="solid"/>
              </v:shape>
            </v:group>
            <v:group style="position:absolute;left:10826;top:1486;width:10;height:20" coordorigin="10826,1486" coordsize="10,20">
              <v:shape style="position:absolute;left:10826;top:1486;width:10;height:20" coordorigin="10826,1486" coordsize="10,20" path="m10826,1505l10836,1505,10836,1486,10826,1486,10826,1505xe" filled="true" fillcolor="#000000" stroked="false">
                <v:path arrowok="t"/>
                <v:fill type="solid"/>
              </v:shape>
            </v:group>
            <v:group style="position:absolute;left:10826;top:1505;width:10;height:20" coordorigin="10826,1505" coordsize="10,20">
              <v:shape style="position:absolute;left:10826;top:1505;width:10;height:20" coordorigin="10826,1505" coordsize="10,20" path="m10826,1524l10836,1524,10836,1505,10826,1505,10826,1524xe" filled="true" fillcolor="#000000" stroked="false">
                <v:path arrowok="t"/>
                <v:fill type="solid"/>
              </v:shape>
            </v:group>
            <v:group style="position:absolute;left:10826;top:1524;width:10;height:20" coordorigin="10826,1524" coordsize="10,20">
              <v:shape style="position:absolute;left:10826;top:1524;width:10;height:20" coordorigin="10826,1524" coordsize="10,20" path="m10826,1543l10836,1543,10836,1524,10826,1524,10826,1543xe" filled="true" fillcolor="#000000" stroked="false">
                <v:path arrowok="t"/>
                <v:fill type="solid"/>
              </v:shape>
            </v:group>
            <v:group style="position:absolute;left:10826;top:1543;width:10;height:20" coordorigin="10826,1543" coordsize="10,20">
              <v:shape style="position:absolute;left:10826;top:1543;width:10;height:20" coordorigin="10826,1543" coordsize="10,20" path="m10826,1563l10836,1563,10836,1543,10826,1543,10826,1563xe" filled="true" fillcolor="#000000" stroked="false">
                <v:path arrowok="t"/>
                <v:fill type="solid"/>
              </v:shape>
            </v:group>
            <v:group style="position:absolute;left:10826;top:1563;width:10;height:20" coordorigin="10826,1563" coordsize="10,20">
              <v:shape style="position:absolute;left:10826;top:1563;width:10;height:20" coordorigin="10826,1563" coordsize="10,20" path="m10826,1582l10836,1582,10836,1563,10826,1563,10826,1582xe" filled="true" fillcolor="#000000" stroked="false">
                <v:path arrowok="t"/>
                <v:fill type="solid"/>
              </v:shape>
            </v:group>
            <v:group style="position:absolute;left:10826;top:1582;width:10;height:20" coordorigin="10826,1582" coordsize="10,20">
              <v:shape style="position:absolute;left:10826;top:1582;width:10;height:20" coordorigin="10826,1582" coordsize="10,20" path="m10826,1601l10836,1601,10836,1582,10826,1582,10826,1601xe" filled="true" fillcolor="#000000" stroked="false">
                <v:path arrowok="t"/>
                <v:fill type="solid"/>
              </v:shape>
            </v:group>
            <v:group style="position:absolute;left:10826;top:1601;width:10;height:20" coordorigin="10826,1601" coordsize="10,20">
              <v:shape style="position:absolute;left:10826;top:1601;width:10;height:20" coordorigin="10826,1601" coordsize="10,20" path="m10826,1620l10836,1620,10836,1601,10826,1601,10826,1620xe" filled="true" fillcolor="#000000" stroked="false">
                <v:path arrowok="t"/>
                <v:fill type="solid"/>
              </v:shape>
            </v:group>
            <v:group style="position:absolute;left:10826;top:1620;width:10;height:20" coordorigin="10826,1620" coordsize="10,20">
              <v:shape style="position:absolute;left:10826;top:1620;width:10;height:20" coordorigin="10826,1620" coordsize="10,20" path="m10826,1639l10836,1639,10836,1620,10826,1620,10826,1639xe" filled="true" fillcolor="#000000" stroked="false">
                <v:path arrowok="t"/>
                <v:fill type="solid"/>
              </v:shape>
            </v:group>
            <v:group style="position:absolute;left:10826;top:1639;width:10;height:20" coordorigin="10826,1639" coordsize="10,20">
              <v:shape style="position:absolute;left:10826;top:1639;width:10;height:20" coordorigin="10826,1639" coordsize="10,20" path="m10826,1659l10836,1659,10836,1639,10826,1639,10826,1659xe" filled="true" fillcolor="#000000" stroked="false">
                <v:path arrowok="t"/>
                <v:fill type="solid"/>
              </v:shape>
            </v:group>
            <v:group style="position:absolute;left:10826;top:1659;width:10;height:20" coordorigin="10826,1659" coordsize="10,20">
              <v:shape style="position:absolute;left:10826;top:1659;width:10;height:20" coordorigin="10826,1659" coordsize="10,20" path="m10826,1678l10836,1678,10836,1659,10826,1659,10826,1678xe" filled="true" fillcolor="#000000" stroked="false">
                <v:path arrowok="t"/>
                <v:fill type="solid"/>
              </v:shape>
            </v:group>
            <v:group style="position:absolute;left:10826;top:1678;width:10;height:20" coordorigin="10826,1678" coordsize="10,20">
              <v:shape style="position:absolute;left:10826;top:1678;width:10;height:20" coordorigin="10826,1678" coordsize="10,20" path="m10826,1697l10836,1697,10836,1678,10826,1678,10826,1697xe" filled="true" fillcolor="#000000" stroked="false">
                <v:path arrowok="t"/>
                <v:fill type="solid"/>
              </v:shape>
            </v:group>
            <v:group style="position:absolute;left:10826;top:1697;width:10;height:20" coordorigin="10826,1697" coordsize="10,20">
              <v:shape style="position:absolute;left:10826;top:1697;width:10;height:20" coordorigin="10826,1697" coordsize="10,20" path="m10826,1716l10836,1716,10836,1697,10826,1697,10826,1716xe" filled="true" fillcolor="#000000" stroked="false">
                <v:path arrowok="t"/>
                <v:fill type="solid"/>
              </v:shape>
            </v:group>
            <v:group style="position:absolute;left:10826;top:1716;width:10;height:20" coordorigin="10826,1716" coordsize="10,20">
              <v:shape style="position:absolute;left:10826;top:1716;width:10;height:20" coordorigin="10826,1716" coordsize="10,20" path="m10826,1735l10836,1735,10836,1716,10826,1716,10826,1735xe" filled="true" fillcolor="#000000" stroked="false">
                <v:path arrowok="t"/>
                <v:fill type="solid"/>
              </v:shape>
            </v:group>
            <v:group style="position:absolute;left:10826;top:1735;width:10;height:20" coordorigin="10826,1735" coordsize="10,20">
              <v:shape style="position:absolute;left:10826;top:1735;width:10;height:20" coordorigin="10826,1735" coordsize="10,20" path="m10826,1755l10836,1755,10836,1735,10826,1735,10826,1755xe" filled="true" fillcolor="#000000" stroked="false">
                <v:path arrowok="t"/>
                <v:fill type="solid"/>
              </v:shape>
            </v:group>
            <v:group style="position:absolute;left:10826;top:1755;width:10;height:20" coordorigin="10826,1755" coordsize="10,20">
              <v:shape style="position:absolute;left:10826;top:1755;width:10;height:20" coordorigin="10826,1755" coordsize="10,20" path="m10826,1774l10836,1774,10836,1755,10826,1755,10826,1774xe" filled="true" fillcolor="#000000" stroked="false">
                <v:path arrowok="t"/>
                <v:fill type="solid"/>
              </v:shape>
            </v:group>
            <v:group style="position:absolute;left:10826;top:1774;width:10;height:20" coordorigin="10826,1774" coordsize="10,20">
              <v:shape style="position:absolute;left:10826;top:1774;width:10;height:20" coordorigin="10826,1774" coordsize="10,20" path="m10826,1793l10836,1793,10836,1774,10826,1774,10826,1793xe" filled="true" fillcolor="#000000" stroked="false">
                <v:path arrowok="t"/>
                <v:fill type="solid"/>
              </v:shape>
            </v:group>
            <v:group style="position:absolute;left:10826;top:1793;width:10;height:20" coordorigin="10826,1793" coordsize="10,20">
              <v:shape style="position:absolute;left:10826;top:1793;width:10;height:20" coordorigin="10826,1793" coordsize="10,20" path="m10826,1812l10836,1812,10836,1793,10826,1793,10826,1812xe" filled="true" fillcolor="#000000" stroked="false">
                <v:path arrowok="t"/>
                <v:fill type="solid"/>
              </v:shape>
            </v:group>
            <v:group style="position:absolute;left:10826;top:1815;width:10;height:2" coordorigin="10826,1815" coordsize="10,2">
              <v:shape style="position:absolute;left:10826;top:1815;width:10;height:2" coordorigin="10826,1815" coordsize="10,0" path="m10826,1815l10836,1815e" filled="false" stroked="true" strokeweight=".23999pt" strokecolor="#000000">
                <v:path arrowok="t"/>
              </v:shape>
              <v:shape style="position:absolute;left:857;top:1716;width:5387;height:110" type="#_x0000_t75" stroked="false">
                <v:imagedata r:id="rId1845" o:title=""/>
              </v:shape>
              <v:shape style="position:absolute;left:6219;top:1812;width:2653;height:14" type="#_x0000_t75" stroked="false">
                <v:imagedata r:id="rId1846" o:title=""/>
              </v:shape>
              <v:shape style="position:absolute;left:8858;top:1817;width:1968;height:10" type="#_x0000_t75" stroked="false">
                <v:imagedata r:id="rId1491" o:title=""/>
              </v:shape>
            </v:group>
            <v:group style="position:absolute;left:10826;top:1822;width:10;height:2" coordorigin="10826,1822" coordsize="10,2">
              <v:shape style="position:absolute;left:10826;top:1822;width:10;height:2" coordorigin="10826,1822" coordsize="10,0" path="m10826,1822l10836,1822e" filled="false" stroked="true" strokeweight=".48004pt" strokecolor="#000000">
                <v:path arrowok="t"/>
              </v:shape>
            </v:group>
            <v:group style="position:absolute;left:10826;top:1827;width:10;height:20" coordorigin="10826,1827" coordsize="10,20">
              <v:shape style="position:absolute;left:10826;top:1827;width:10;height:20" coordorigin="10826,1827" coordsize="10,20" path="m10826,1846l10836,1846,10836,1827,10826,1827,10826,1846xe" filled="true" fillcolor="#000000" stroked="false">
                <v:path arrowok="t"/>
                <v:fill type="solid"/>
              </v:shape>
            </v:group>
            <v:group style="position:absolute;left:10826;top:1846;width:10;height:20" coordorigin="10826,1846" coordsize="10,20">
              <v:shape style="position:absolute;left:10826;top:1846;width:10;height:20" coordorigin="10826,1846" coordsize="10,20" path="m10826,1865l10836,1865,10836,1846,10826,1846,10826,1865xe" filled="true" fillcolor="#000000" stroked="false">
                <v:path arrowok="t"/>
                <v:fill type="solid"/>
              </v:shape>
            </v:group>
            <v:group style="position:absolute;left:10826;top:1865;width:10;height:20" coordorigin="10826,1865" coordsize="10,20">
              <v:shape style="position:absolute;left:10826;top:1865;width:10;height:20" coordorigin="10826,1865" coordsize="10,20" path="m10826,1884l10836,1884,10836,1865,10826,1865,10826,1884xe" filled="true" fillcolor="#000000" stroked="false">
                <v:path arrowok="t"/>
                <v:fill type="solid"/>
              </v:shape>
            </v:group>
            <v:group style="position:absolute;left:10826;top:1884;width:10;height:20" coordorigin="10826,1884" coordsize="10,20">
              <v:shape style="position:absolute;left:10826;top:1884;width:10;height:20" coordorigin="10826,1884" coordsize="10,20" path="m10826,1903l10836,1903,10836,1884,10826,1884,10826,1903xe" filled="true" fillcolor="#000000" stroked="false">
                <v:path arrowok="t"/>
                <v:fill type="solid"/>
              </v:shape>
            </v:group>
            <v:group style="position:absolute;left:10826;top:1903;width:10;height:20" coordorigin="10826,1903" coordsize="10,20">
              <v:shape style="position:absolute;left:10826;top:1903;width:10;height:20" coordorigin="10826,1903" coordsize="10,20" path="m10826,1923l10836,1923,10836,1903,10826,1903,10826,1923xe" filled="true" fillcolor="#000000" stroked="false">
                <v:path arrowok="t"/>
                <v:fill type="solid"/>
              </v:shape>
            </v:group>
            <v:group style="position:absolute;left:10826;top:1923;width:10;height:20" coordorigin="10826,1923" coordsize="10,20">
              <v:shape style="position:absolute;left:10826;top:1923;width:10;height:20" coordorigin="10826,1923" coordsize="10,20" path="m10826,1942l10836,1942,10836,1923,10826,1923,10826,1942xe" filled="true" fillcolor="#000000" stroked="false">
                <v:path arrowok="t"/>
                <v:fill type="solid"/>
              </v:shape>
            </v:group>
            <v:group style="position:absolute;left:10826;top:1942;width:10;height:20" coordorigin="10826,1942" coordsize="10,20">
              <v:shape style="position:absolute;left:10826;top:1942;width:10;height:20" coordorigin="10826,1942" coordsize="10,20" path="m10826,1961l10836,1961,10836,1942,10826,1942,10826,1961xe" filled="true" fillcolor="#000000" stroked="false">
                <v:path arrowok="t"/>
                <v:fill type="solid"/>
              </v:shape>
            </v:group>
            <v:group style="position:absolute;left:10826;top:1961;width:10;height:20" coordorigin="10826,1961" coordsize="10,20">
              <v:shape style="position:absolute;left:10826;top:1961;width:10;height:20" coordorigin="10826,1961" coordsize="10,20" path="m10826,1980l10836,1980,10836,1961,10826,1961,10826,1980xe" filled="true" fillcolor="#000000" stroked="false">
                <v:path arrowok="t"/>
                <v:fill type="solid"/>
              </v:shape>
            </v:group>
            <v:group style="position:absolute;left:10826;top:1980;width:10;height:20" coordorigin="10826,1980" coordsize="10,20">
              <v:shape style="position:absolute;left:10826;top:1980;width:10;height:20" coordorigin="10826,1980" coordsize="10,20" path="m10826,1999l10836,1999,10836,1980,10826,1980,10826,1999xe" filled="true" fillcolor="#000000" stroked="false">
                <v:path arrowok="t"/>
                <v:fill type="solid"/>
              </v:shape>
            </v:group>
            <v:group style="position:absolute;left:10826;top:1999;width:10;height:20" coordorigin="10826,1999" coordsize="10,20">
              <v:shape style="position:absolute;left:10826;top:1999;width:10;height:20" coordorigin="10826,1999" coordsize="10,20" path="m10826,2019l10836,2019,10836,1999,10826,1999,10826,2019xe" filled="true" fillcolor="#000000" stroked="false">
                <v:path arrowok="t"/>
                <v:fill type="solid"/>
              </v:shape>
            </v:group>
            <v:group style="position:absolute;left:10826;top:2019;width:10;height:20" coordorigin="10826,2019" coordsize="10,20">
              <v:shape style="position:absolute;left:10826;top:2019;width:10;height:20" coordorigin="10826,2019" coordsize="10,20" path="m10826,2038l10836,2038,10836,2019,10826,2019,10826,2038xe" filled="true" fillcolor="#000000" stroked="false">
                <v:path arrowok="t"/>
                <v:fill type="solid"/>
              </v:shape>
            </v:group>
            <v:group style="position:absolute;left:10826;top:2038;width:10;height:20" coordorigin="10826,2038" coordsize="10,20">
              <v:shape style="position:absolute;left:10826;top:2038;width:10;height:20" coordorigin="10826,2038" coordsize="10,20" path="m10826,2057l10836,2057,10836,2038,10826,2038,10826,2057xe" filled="true" fillcolor="#000000" stroked="false">
                <v:path arrowok="t"/>
                <v:fill type="solid"/>
              </v:shape>
            </v:group>
            <v:group style="position:absolute;left:10826;top:2057;width:10;height:20" coordorigin="10826,2057" coordsize="10,20">
              <v:shape style="position:absolute;left:10826;top:2057;width:10;height:20" coordorigin="10826,2057" coordsize="10,20" path="m10826,2076l10836,2076,10836,2057,10826,2057,10826,2076xe" filled="true" fillcolor="#000000" stroked="false">
                <v:path arrowok="t"/>
                <v:fill type="solid"/>
              </v:shape>
            </v:group>
            <v:group style="position:absolute;left:10826;top:2076;width:10;height:20" coordorigin="10826,2076" coordsize="10,20">
              <v:shape style="position:absolute;left:10826;top:2076;width:10;height:20" coordorigin="10826,2076" coordsize="10,20" path="m10826,2095l10836,2095,10836,2076,10826,2076,10826,2095xe" filled="true" fillcolor="#000000" stroked="false">
                <v:path arrowok="t"/>
                <v:fill type="solid"/>
              </v:shape>
            </v:group>
            <v:group style="position:absolute;left:10826;top:2095;width:10;height:20" coordorigin="10826,2095" coordsize="10,20">
              <v:shape style="position:absolute;left:10826;top:2095;width:10;height:20" coordorigin="10826,2095" coordsize="10,20" path="m10826,2115l10836,2115,10836,2095,10826,2095,10826,2115xe" filled="true" fillcolor="#000000" stroked="false">
                <v:path arrowok="t"/>
                <v:fill type="solid"/>
              </v:shape>
            </v:group>
            <v:group style="position:absolute;left:10826;top:2115;width:10;height:20" coordorigin="10826,2115" coordsize="10,20">
              <v:shape style="position:absolute;left:10826;top:2115;width:10;height:20" coordorigin="10826,2115" coordsize="10,20" path="m10826,2134l10836,2134,10836,2115,10826,2115,10826,2134xe" filled="true" fillcolor="#000000" stroked="false">
                <v:path arrowok="t"/>
                <v:fill type="solid"/>
              </v:shape>
            </v:group>
            <v:group style="position:absolute;left:10826;top:2134;width:10;height:20" coordorigin="10826,2134" coordsize="10,20">
              <v:shape style="position:absolute;left:10826;top:2134;width:10;height:20" coordorigin="10826,2134" coordsize="10,20" path="m10826,2153l10836,2153,10836,2134,10826,2134,10826,2153xe" filled="true" fillcolor="#000000" stroked="false">
                <v:path arrowok="t"/>
                <v:fill type="solid"/>
              </v:shape>
            </v:group>
            <v:group style="position:absolute;left:10826;top:2153;width:10;height:20" coordorigin="10826,2153" coordsize="10,20">
              <v:shape style="position:absolute;left:10826;top:2153;width:10;height:20" coordorigin="10826,2153" coordsize="10,20" path="m10826,2172l10836,2172,10836,2153,10826,2153,10826,2172xe" filled="true" fillcolor="#000000" stroked="false">
                <v:path arrowok="t"/>
                <v:fill type="solid"/>
              </v:shape>
            </v:group>
            <v:group style="position:absolute;left:10826;top:2172;width:10;height:20" coordorigin="10826,2172" coordsize="10,20">
              <v:shape style="position:absolute;left:10826;top:2172;width:10;height:20" coordorigin="10826,2172" coordsize="10,20" path="m10826,2191l10836,2191,10836,2172,10826,2172,10826,2191xe" filled="true" fillcolor="#000000" stroked="false">
                <v:path arrowok="t"/>
                <v:fill type="solid"/>
              </v:shape>
            </v:group>
            <v:group style="position:absolute;left:10826;top:2191;width:10;height:20" coordorigin="10826,2191" coordsize="10,20">
              <v:shape style="position:absolute;left:10826;top:2191;width:10;height:20" coordorigin="10826,2191" coordsize="10,20" path="m10826,2211l10836,2211,10836,2191,10826,2191,10826,2211xe" filled="true" fillcolor="#000000" stroked="false">
                <v:path arrowok="t"/>
                <v:fill type="solid"/>
              </v:shape>
            </v:group>
            <v:group style="position:absolute;left:10826;top:2211;width:10;height:20" coordorigin="10826,2211" coordsize="10,20">
              <v:shape style="position:absolute;left:10826;top:2211;width:10;height:20" coordorigin="10826,2211" coordsize="10,20" path="m10826,2230l10836,2230,10836,2211,10826,2211,10826,2230xe" filled="true" fillcolor="#000000" stroked="false">
                <v:path arrowok="t"/>
                <v:fill type="solid"/>
              </v:shape>
            </v:group>
            <v:group style="position:absolute;left:10826;top:2230;width:10;height:20" coordorigin="10826,2230" coordsize="10,20">
              <v:shape style="position:absolute;left:10826;top:2230;width:10;height:20" coordorigin="10826,2230" coordsize="10,20" path="m10826,2249l10836,2249,10836,2230,10826,2230,10826,2249xe" filled="true" fillcolor="#000000" stroked="false">
                <v:path arrowok="t"/>
                <v:fill type="solid"/>
              </v:shape>
            </v:group>
            <v:group style="position:absolute;left:10826;top:2249;width:10;height:20" coordorigin="10826,2249" coordsize="10,20">
              <v:shape style="position:absolute;left:10826;top:2249;width:10;height:20" coordorigin="10826,2249" coordsize="10,20" path="m10826,2268l10836,2268,10836,2249,10826,2249,10826,2268xe" filled="true" fillcolor="#000000" stroked="false">
                <v:path arrowok="t"/>
                <v:fill type="solid"/>
              </v:shape>
            </v:group>
            <v:group style="position:absolute;left:10826;top:2268;width:10;height:20" coordorigin="10826,2268" coordsize="10,20">
              <v:shape style="position:absolute;left:10826;top:2268;width:10;height:20" coordorigin="10826,2268" coordsize="10,20" path="m10826,2287l10836,2287,10836,2268,10826,2268,10826,2287xe" filled="true" fillcolor="#000000" stroked="false">
                <v:path arrowok="t"/>
                <v:fill type="solid"/>
              </v:shape>
            </v:group>
            <v:group style="position:absolute;left:10826;top:2287;width:10;height:20" coordorigin="10826,2287" coordsize="10,20">
              <v:shape style="position:absolute;left:10826;top:2287;width:10;height:20" coordorigin="10826,2287" coordsize="10,20" path="m10826,2307l10836,2307,10836,2287,10826,2287,10826,2307xe" filled="true" fillcolor="#000000" stroked="false">
                <v:path arrowok="t"/>
                <v:fill type="solid"/>
              </v:shape>
            </v:group>
            <v:group style="position:absolute;left:10826;top:2307;width:10;height:20" coordorigin="10826,2307" coordsize="10,20">
              <v:shape style="position:absolute;left:10826;top:2307;width:10;height:20" coordorigin="10826,2307" coordsize="10,20" path="m10826,2326l10836,2326,10836,2307,10826,2307,10826,2326xe" filled="true" fillcolor="#000000" stroked="false">
                <v:path arrowok="t"/>
                <v:fill type="solid"/>
              </v:shape>
            </v:group>
            <v:group style="position:absolute;left:10826;top:2326;width:10;height:20" coordorigin="10826,2326" coordsize="10,20">
              <v:shape style="position:absolute;left:10826;top:2326;width:10;height:20" coordorigin="10826,2326" coordsize="10,20" path="m10826,2345l10836,2345,10836,2326,10826,2326,10826,2345xe" filled="true" fillcolor="#000000" stroked="false">
                <v:path arrowok="t"/>
                <v:fill type="solid"/>
              </v:shape>
            </v:group>
            <v:group style="position:absolute;left:10826;top:2345;width:10;height:20" coordorigin="10826,2345" coordsize="10,20">
              <v:shape style="position:absolute;left:10826;top:2345;width:10;height:20" coordorigin="10826,2345" coordsize="10,20" path="m10826,2364l10836,2364,10836,2345,10826,2345,10826,2364xe" filled="true" fillcolor="#000000" stroked="false">
                <v:path arrowok="t"/>
                <v:fill type="solid"/>
              </v:shape>
            </v:group>
            <v:group style="position:absolute;left:10826;top:2364;width:10;height:20" coordorigin="10826,2364" coordsize="10,20">
              <v:shape style="position:absolute;left:10826;top:2364;width:10;height:20" coordorigin="10826,2364" coordsize="10,20" path="m10826,2383l10836,2383,10836,2364,10826,2364,10826,2383xe" filled="true" fillcolor="#000000" stroked="false">
                <v:path arrowok="t"/>
                <v:fill type="solid"/>
              </v:shape>
            </v:group>
            <v:group style="position:absolute;left:10826;top:2383;width:10;height:20" coordorigin="10826,2383" coordsize="10,20">
              <v:shape style="position:absolute;left:10826;top:2383;width:10;height:20" coordorigin="10826,2383" coordsize="10,20" path="m10826,2403l10836,2403,10836,2383,10826,2383,10826,2403xe" filled="true" fillcolor="#000000" stroked="false">
                <v:path arrowok="t"/>
                <v:fill type="solid"/>
              </v:shape>
            </v:group>
            <v:group style="position:absolute;left:10826;top:2403;width:10;height:20" coordorigin="10826,2403" coordsize="10,20">
              <v:shape style="position:absolute;left:10826;top:2403;width:10;height:20" coordorigin="10826,2403" coordsize="10,20" path="m10826,2422l10836,2422,10836,2403,10826,2403,10826,2422xe" filled="true" fillcolor="#000000" stroked="false">
                <v:path arrowok="t"/>
                <v:fill type="solid"/>
              </v:shape>
            </v:group>
            <v:group style="position:absolute;left:10826;top:2422;width:10;height:20" coordorigin="10826,2422" coordsize="10,20">
              <v:shape style="position:absolute;left:10826;top:2422;width:10;height:20" coordorigin="10826,2422" coordsize="10,20" path="m10826,2441l10836,2441,10836,2422,10826,2422,10826,2441xe" filled="true" fillcolor="#000000" stroked="false">
                <v:path arrowok="t"/>
                <v:fill type="solid"/>
              </v:shape>
            </v:group>
            <v:group style="position:absolute;left:10826;top:2441;width:10;height:20" coordorigin="10826,2441" coordsize="10,20">
              <v:shape style="position:absolute;left:10826;top:2441;width:10;height:20" coordorigin="10826,2441" coordsize="10,20" path="m10826,2460l10836,2460,10836,2441,10826,2441,10826,2460xe" filled="true" fillcolor="#000000" stroked="false">
                <v:path arrowok="t"/>
                <v:fill type="solid"/>
              </v:shape>
            </v:group>
            <v:group style="position:absolute;left:10826;top:2460;width:10;height:20" coordorigin="10826,2460" coordsize="10,20">
              <v:shape style="position:absolute;left:10826;top:2460;width:10;height:20" coordorigin="10826,2460" coordsize="10,20" path="m10826,2479l10836,2479,10836,2460,10826,2460,10826,2479xe" filled="true" fillcolor="#000000" stroked="false">
                <v:path arrowok="t"/>
                <v:fill type="solid"/>
              </v:shape>
            </v:group>
            <v:group style="position:absolute;left:10826;top:2479;width:10;height:20" coordorigin="10826,2479" coordsize="10,20">
              <v:shape style="position:absolute;left:10826;top:2479;width:10;height:20" coordorigin="10826,2479" coordsize="10,20" path="m10826,2499l10836,2499,10836,2479,10826,2479,10826,2499xe" filled="true" fillcolor="#000000" stroked="false">
                <v:path arrowok="t"/>
                <v:fill type="solid"/>
              </v:shape>
            </v:group>
            <v:group style="position:absolute;left:10826;top:2499;width:10;height:20" coordorigin="10826,2499" coordsize="10,20">
              <v:shape style="position:absolute;left:10826;top:2499;width:10;height:20" coordorigin="10826,2499" coordsize="10,20" path="m10826,2518l10836,2518,10836,2499,10826,2499,10826,2518xe" filled="true" fillcolor="#000000" stroked="false">
                <v:path arrowok="t"/>
                <v:fill type="solid"/>
              </v:shape>
            </v:group>
            <v:group style="position:absolute;left:10826;top:2518;width:10;height:20" coordorigin="10826,2518" coordsize="10,20">
              <v:shape style="position:absolute;left:10826;top:2518;width:10;height:20" coordorigin="10826,2518" coordsize="10,20" path="m10826,2537l10836,2537,10836,2518,10826,2518,10826,2537xe" filled="true" fillcolor="#000000" stroked="false">
                <v:path arrowok="t"/>
                <v:fill type="solid"/>
              </v:shape>
            </v:group>
            <v:group style="position:absolute;left:10826;top:2537;width:10;height:20" coordorigin="10826,2537" coordsize="10,20">
              <v:shape style="position:absolute;left:10826;top:2537;width:10;height:20" coordorigin="10826,2537" coordsize="10,20" path="m10826,2556l10836,2556,10836,2537,10826,2537,10826,2556xe" filled="true" fillcolor="#000000" stroked="false">
                <v:path arrowok="t"/>
                <v:fill type="solid"/>
              </v:shape>
            </v:group>
            <v:group style="position:absolute;left:10826;top:2556;width:10;height:20" coordorigin="10826,2556" coordsize="10,20">
              <v:shape style="position:absolute;left:10826;top:2556;width:10;height:20" coordorigin="10826,2556" coordsize="10,20" path="m10826,2575l10836,2575,10836,2556,10826,2556,10826,2575xe" filled="true" fillcolor="#000000" stroked="false">
                <v:path arrowok="t"/>
                <v:fill type="solid"/>
              </v:shape>
            </v:group>
            <v:group style="position:absolute;left:10826;top:2575;width:10;height:20" coordorigin="10826,2575" coordsize="10,20">
              <v:shape style="position:absolute;left:10826;top:2575;width:10;height:20" coordorigin="10826,2575" coordsize="10,20" path="m10826,2595l10836,2595,10836,2575,10826,2575,10826,2595xe" filled="true" fillcolor="#000000" stroked="false">
                <v:path arrowok="t"/>
                <v:fill type="solid"/>
              </v:shape>
            </v:group>
            <v:group style="position:absolute;left:10826;top:2595;width:10;height:20" coordorigin="10826,2595" coordsize="10,20">
              <v:shape style="position:absolute;left:10826;top:2595;width:10;height:20" coordorigin="10826,2595" coordsize="10,20" path="m10826,2614l10836,2614,10836,2595,10826,2595,10826,2614xe" filled="true" fillcolor="#000000" stroked="false">
                <v:path arrowok="t"/>
                <v:fill type="solid"/>
              </v:shape>
            </v:group>
            <v:group style="position:absolute;left:10826;top:2614;width:10;height:20" coordorigin="10826,2614" coordsize="10,20">
              <v:shape style="position:absolute;left:10826;top:2614;width:10;height:20" coordorigin="10826,2614" coordsize="10,20" path="m10826,2633l10836,2633,10836,2614,10826,2614,10826,2633xe" filled="true" fillcolor="#000000" stroked="false">
                <v:path arrowok="t"/>
                <v:fill type="solid"/>
              </v:shape>
            </v:group>
            <v:group style="position:absolute;left:10826;top:2635;width:10;height:2" coordorigin="10826,2635" coordsize="10,2">
              <v:shape style="position:absolute;left:10826;top:2635;width:10;height:2" coordorigin="10826,2635" coordsize="10,0" path="m10826,2635l10836,2635e" filled="false" stroked="true" strokeweight=".24005pt" strokecolor="#000000">
                <v:path arrowok="t"/>
              </v:shape>
              <v:shape style="position:absolute;left:871;top:2638;width:5353;height:10" type="#_x0000_t75" stroked="false">
                <v:imagedata r:id="rId1847" o:title=""/>
              </v:shape>
              <v:shape style="position:absolute;left:6219;top:2638;width:2643;height:10" type="#_x0000_t75" stroked="false">
                <v:imagedata r:id="rId1848" o:title=""/>
              </v:shape>
              <v:shape style="position:absolute;left:8858;top:2638;width:1968;height:10" type="#_x0000_t75" stroked="false">
                <v:imagedata r:id="rId1491" o:title=""/>
              </v:shape>
            </v:group>
            <v:group style="position:absolute;left:10826;top:2643;width:10;height:2" coordorigin="10826,2643" coordsize="10,2">
              <v:shape style="position:absolute;left:10826;top:2643;width:10;height:2" coordorigin="10826,2643" coordsize="10,0" path="m10826,2643l10836,2643e" filled="false" stroked="true" strokeweight=".47998pt" strokecolor="#000000">
                <v:path arrowok="t"/>
              </v:shape>
            </v:group>
            <v:group style="position:absolute;left:10826;top:2647;width:10;height:20" coordorigin="10826,2647" coordsize="10,20">
              <v:shape style="position:absolute;left:10826;top:2647;width:10;height:20" coordorigin="10826,2647" coordsize="10,20" path="m10826,2667l10836,2667,10836,2647,10826,2647,10826,2667xe" filled="true" fillcolor="#000000" stroked="false">
                <v:path arrowok="t"/>
                <v:fill type="solid"/>
              </v:shape>
            </v:group>
            <v:group style="position:absolute;left:10826;top:2667;width:10;height:20" coordorigin="10826,2667" coordsize="10,20">
              <v:shape style="position:absolute;left:10826;top:2667;width:10;height:20" coordorigin="10826,2667" coordsize="10,20" path="m10826,2686l10836,2686,10836,2667,10826,2667,10826,2686xe" filled="true" fillcolor="#000000" stroked="false">
                <v:path arrowok="t"/>
                <v:fill type="solid"/>
              </v:shape>
            </v:group>
            <v:group style="position:absolute;left:10826;top:2686;width:10;height:20" coordorigin="10826,2686" coordsize="10,20">
              <v:shape style="position:absolute;left:10826;top:2686;width:10;height:20" coordorigin="10826,2686" coordsize="10,20" path="m10826,2705l10836,2705,10836,2686,10826,2686,10826,2705xe" filled="true" fillcolor="#000000" stroked="false">
                <v:path arrowok="t"/>
                <v:fill type="solid"/>
              </v:shape>
            </v:group>
            <v:group style="position:absolute;left:10826;top:2705;width:10;height:20" coordorigin="10826,2705" coordsize="10,20">
              <v:shape style="position:absolute;left:10826;top:2705;width:10;height:20" coordorigin="10826,2705" coordsize="10,20" path="m10826,2724l10836,2724,10836,2705,10826,2705,10826,2724xe" filled="true" fillcolor="#000000" stroked="false">
                <v:path arrowok="t"/>
                <v:fill type="solid"/>
              </v:shape>
            </v:group>
            <v:group style="position:absolute;left:10826;top:2724;width:10;height:20" coordorigin="10826,2724" coordsize="10,20">
              <v:shape style="position:absolute;left:10826;top:2724;width:10;height:20" coordorigin="10826,2724" coordsize="10,20" path="m10826,2743l10836,2743,10836,2724,10826,2724,10826,2743xe" filled="true" fillcolor="#000000" stroked="false">
                <v:path arrowok="t"/>
                <v:fill type="solid"/>
              </v:shape>
            </v:group>
            <v:group style="position:absolute;left:10826;top:2743;width:10;height:20" coordorigin="10826,2743" coordsize="10,20">
              <v:shape style="position:absolute;left:10826;top:2743;width:10;height:20" coordorigin="10826,2743" coordsize="10,20" path="m10826,2763l10836,2763,10836,2743,10826,2743,10826,2763xe" filled="true" fillcolor="#000000" stroked="false">
                <v:path arrowok="t"/>
                <v:fill type="solid"/>
              </v:shape>
            </v:group>
            <v:group style="position:absolute;left:10826;top:2763;width:10;height:20" coordorigin="10826,2763" coordsize="10,20">
              <v:shape style="position:absolute;left:10826;top:2763;width:10;height:20" coordorigin="10826,2763" coordsize="10,20" path="m10826,2782l10836,2782,10836,2763,10826,2763,10826,2782xe" filled="true" fillcolor="#000000" stroked="false">
                <v:path arrowok="t"/>
                <v:fill type="solid"/>
              </v:shape>
            </v:group>
            <v:group style="position:absolute;left:10826;top:2782;width:10;height:20" coordorigin="10826,2782" coordsize="10,20">
              <v:shape style="position:absolute;left:10826;top:2782;width:10;height:20" coordorigin="10826,2782" coordsize="10,20" path="m10826,2801l10836,2801,10836,2782,10826,2782,10826,2801xe" filled="true" fillcolor="#000000" stroked="false">
                <v:path arrowok="t"/>
                <v:fill type="solid"/>
              </v:shape>
            </v:group>
            <v:group style="position:absolute;left:10826;top:2801;width:10;height:20" coordorigin="10826,2801" coordsize="10,20">
              <v:shape style="position:absolute;left:10826;top:2801;width:10;height:20" coordorigin="10826,2801" coordsize="10,20" path="m10826,2820l10836,2820,10836,2801,10826,2801,10826,2820xe" filled="true" fillcolor="#000000" stroked="false">
                <v:path arrowok="t"/>
                <v:fill type="solid"/>
              </v:shape>
            </v:group>
            <v:group style="position:absolute;left:10826;top:2820;width:10;height:20" coordorigin="10826,2820" coordsize="10,20">
              <v:shape style="position:absolute;left:10826;top:2820;width:10;height:20" coordorigin="10826,2820" coordsize="10,20" path="m10826,2839l10836,2839,10836,2820,10826,2820,10826,2839xe" filled="true" fillcolor="#000000" stroked="false">
                <v:path arrowok="t"/>
                <v:fill type="solid"/>
              </v:shape>
            </v:group>
            <v:group style="position:absolute;left:10826;top:2839;width:10;height:20" coordorigin="10826,2839" coordsize="10,20">
              <v:shape style="position:absolute;left:10826;top:2839;width:10;height:20" coordorigin="10826,2839" coordsize="10,20" path="m10826,2859l10836,2859,10836,2839,10826,2839,10826,2859xe" filled="true" fillcolor="#000000" stroked="false">
                <v:path arrowok="t"/>
                <v:fill type="solid"/>
              </v:shape>
            </v:group>
            <v:group style="position:absolute;left:10826;top:2859;width:10;height:20" coordorigin="10826,2859" coordsize="10,20">
              <v:shape style="position:absolute;left:10826;top:2859;width:10;height:20" coordorigin="10826,2859" coordsize="10,20" path="m10826,2878l10836,2878,10836,2859,10826,2859,10826,2878xe" filled="true" fillcolor="#000000" stroked="false">
                <v:path arrowok="t"/>
                <v:fill type="solid"/>
              </v:shape>
            </v:group>
            <v:group style="position:absolute;left:10826;top:2878;width:10;height:20" coordorigin="10826,2878" coordsize="10,20">
              <v:shape style="position:absolute;left:10826;top:2878;width:10;height:20" coordorigin="10826,2878" coordsize="10,20" path="m10826,2897l10836,2897,10836,2878,10826,2878,10826,2897xe" filled="true" fillcolor="#000000" stroked="false">
                <v:path arrowok="t"/>
                <v:fill type="solid"/>
              </v:shape>
            </v:group>
            <v:group style="position:absolute;left:10826;top:2897;width:10;height:20" coordorigin="10826,2897" coordsize="10,20">
              <v:shape style="position:absolute;left:10826;top:2897;width:10;height:20" coordorigin="10826,2897" coordsize="10,20" path="m10826,2916l10836,2916,10836,2897,10826,2897,10826,2916xe" filled="true" fillcolor="#000000" stroked="false">
                <v:path arrowok="t"/>
                <v:fill type="solid"/>
              </v:shape>
            </v:group>
            <v:group style="position:absolute;left:10826;top:2916;width:10;height:20" coordorigin="10826,2916" coordsize="10,20">
              <v:shape style="position:absolute;left:10826;top:2916;width:10;height:20" coordorigin="10826,2916" coordsize="10,20" path="m10826,2935l10836,2935,10836,2916,10826,2916,10826,2935xe" filled="true" fillcolor="#000000" stroked="false">
                <v:path arrowok="t"/>
                <v:fill type="solid"/>
              </v:shape>
            </v:group>
            <v:group style="position:absolute;left:10826;top:2935;width:10;height:20" coordorigin="10826,2935" coordsize="10,20">
              <v:shape style="position:absolute;left:10826;top:2935;width:10;height:20" coordorigin="10826,2935" coordsize="10,20" path="m10826,2955l10836,2955,10836,2935,10826,2935,10826,2955xe" filled="true" fillcolor="#000000" stroked="false">
                <v:path arrowok="t"/>
                <v:fill type="solid"/>
              </v:shape>
            </v:group>
            <v:group style="position:absolute;left:10826;top:2955;width:10;height:20" coordorigin="10826,2955" coordsize="10,20">
              <v:shape style="position:absolute;left:10826;top:2955;width:10;height:20" coordorigin="10826,2955" coordsize="10,20" path="m10826,2974l10836,2974,10836,2955,10826,2955,10826,2974xe" filled="true" fillcolor="#000000" stroked="false">
                <v:path arrowok="t"/>
                <v:fill type="solid"/>
              </v:shape>
            </v:group>
            <v:group style="position:absolute;left:10826;top:2974;width:10;height:20" coordorigin="10826,2974" coordsize="10,20">
              <v:shape style="position:absolute;left:10826;top:2974;width:10;height:20" coordorigin="10826,2974" coordsize="10,20" path="m10826,2993l10836,2993,10836,2974,10826,2974,10826,2993xe" filled="true" fillcolor="#000000" stroked="false">
                <v:path arrowok="t"/>
                <v:fill type="solid"/>
              </v:shape>
            </v:group>
            <v:group style="position:absolute;left:10826;top:2993;width:10;height:20" coordorigin="10826,2993" coordsize="10,20">
              <v:shape style="position:absolute;left:10826;top:2993;width:10;height:20" coordorigin="10826,2993" coordsize="10,20" path="m10826,3012l10836,3012,10836,2993,10826,2993,10826,3012xe" filled="true" fillcolor="#000000" stroked="false">
                <v:path arrowok="t"/>
                <v:fill type="solid"/>
              </v:shape>
            </v:group>
            <v:group style="position:absolute;left:10826;top:3012;width:10;height:20" coordorigin="10826,3012" coordsize="10,20">
              <v:shape style="position:absolute;left:10826;top:3012;width:10;height:20" coordorigin="10826,3012" coordsize="10,20" path="m10826,3031l10836,3031,10836,3012,10826,3012,10826,3031xe" filled="true" fillcolor="#000000" stroked="false">
                <v:path arrowok="t"/>
                <v:fill type="solid"/>
              </v:shape>
            </v:group>
            <v:group style="position:absolute;left:10826;top:3031;width:10;height:20" coordorigin="10826,3031" coordsize="10,20">
              <v:shape style="position:absolute;left:10826;top:3031;width:10;height:20" coordorigin="10826,3031" coordsize="10,20" path="m10826,3051l10836,3051,10836,3031,10826,3031,10826,3051xe" filled="true" fillcolor="#000000" stroked="false">
                <v:path arrowok="t"/>
                <v:fill type="solid"/>
              </v:shape>
              <v:shape style="position:absolute;left:857;top:2955;width:5387;height:108" type="#_x0000_t75" stroked="false">
                <v:imagedata r:id="rId1849" o:title=""/>
              </v:shape>
              <v:shape style="position:absolute;left:6219;top:3051;width:2653;height:12" type="#_x0000_t75" stroked="false">
                <v:imagedata r:id="rId1842" o:title=""/>
              </v:shape>
              <v:shape style="position:absolute;left:8858;top:3051;width:1978;height:12" type="#_x0000_t75" stroked="false">
                <v:imagedata r:id="rId1850" o:title=""/>
              </v:shape>
            </v:group>
            <v:group style="position:absolute;left:10826;top:3058;width:10;height:2" coordorigin="10826,3058" coordsize="10,2">
              <v:shape style="position:absolute;left:10826;top:3058;width:10;height:2" coordorigin="10826,3058" coordsize="10,0" path="m10826,3058l10836,3058e" filled="false" stroked="true" strokeweight=".48004pt" strokecolor="#000000">
                <v:path arrowok="t"/>
              </v:shape>
            </v:group>
            <v:group style="position:absolute;left:10826;top:3063;width:10;height:20" coordorigin="10826,3063" coordsize="10,20">
              <v:shape style="position:absolute;left:10826;top:3063;width:10;height:20" coordorigin="10826,3063" coordsize="10,20" path="m10826,3082l10836,3082,10836,3063,10826,3063,10826,3082xe" filled="true" fillcolor="#000000" stroked="false">
                <v:path arrowok="t"/>
                <v:fill type="solid"/>
              </v:shape>
            </v:group>
            <v:group style="position:absolute;left:10826;top:3082;width:10;height:20" coordorigin="10826,3082" coordsize="10,20">
              <v:shape style="position:absolute;left:10826;top:3082;width:10;height:20" coordorigin="10826,3082" coordsize="10,20" path="m10826,3101l10836,3101,10836,3082,10826,3082,10826,3101xe" filled="true" fillcolor="#000000" stroked="false">
                <v:path arrowok="t"/>
                <v:fill type="solid"/>
              </v:shape>
            </v:group>
            <v:group style="position:absolute;left:10826;top:3101;width:10;height:20" coordorigin="10826,3101" coordsize="10,20">
              <v:shape style="position:absolute;left:10826;top:3101;width:10;height:20" coordorigin="10826,3101" coordsize="10,20" path="m10826,3120l10836,3120,10836,3101,10826,3101,10826,3120xe" filled="true" fillcolor="#000000" stroked="false">
                <v:path arrowok="t"/>
                <v:fill type="solid"/>
              </v:shape>
            </v:group>
            <v:group style="position:absolute;left:10826;top:3120;width:10;height:20" coordorigin="10826,3120" coordsize="10,20">
              <v:shape style="position:absolute;left:10826;top:3120;width:10;height:20" coordorigin="10826,3120" coordsize="10,20" path="m10826,3139l10836,3139,10836,3120,10826,3120,10826,3139xe" filled="true" fillcolor="#000000" stroked="false">
                <v:path arrowok="t"/>
                <v:fill type="solid"/>
              </v:shape>
            </v:group>
            <v:group style="position:absolute;left:10826;top:3139;width:10;height:20" coordorigin="10826,3139" coordsize="10,20">
              <v:shape style="position:absolute;left:10826;top:3139;width:10;height:20" coordorigin="10826,3139" coordsize="10,20" path="m10826,3159l10836,3159,10836,3139,10826,3139,10826,3159xe" filled="true" fillcolor="#000000" stroked="false">
                <v:path arrowok="t"/>
                <v:fill type="solid"/>
              </v:shape>
            </v:group>
            <v:group style="position:absolute;left:10826;top:3159;width:10;height:20" coordorigin="10826,3159" coordsize="10,20">
              <v:shape style="position:absolute;left:10826;top:3159;width:10;height:20" coordorigin="10826,3159" coordsize="10,20" path="m10826,3178l10836,3178,10836,3159,10826,3159,10826,3178xe" filled="true" fillcolor="#000000" stroked="false">
                <v:path arrowok="t"/>
                <v:fill type="solid"/>
              </v:shape>
            </v:group>
            <v:group style="position:absolute;left:10826;top:3178;width:10;height:20" coordorigin="10826,3178" coordsize="10,20">
              <v:shape style="position:absolute;left:10826;top:3178;width:10;height:20" coordorigin="10826,3178" coordsize="10,20" path="m10826,3197l10836,3197,10836,3178,10826,3178,10826,3197xe" filled="true" fillcolor="#000000" stroked="false">
                <v:path arrowok="t"/>
                <v:fill type="solid"/>
              </v:shape>
            </v:group>
            <v:group style="position:absolute;left:10826;top:3197;width:10;height:20" coordorigin="10826,3197" coordsize="10,20">
              <v:shape style="position:absolute;left:10826;top:3197;width:10;height:20" coordorigin="10826,3197" coordsize="10,20" path="m10826,3216l10836,3216,10836,3197,10826,3197,10826,3216xe" filled="true" fillcolor="#000000" stroked="false">
                <v:path arrowok="t"/>
                <v:fill type="solid"/>
              </v:shape>
            </v:group>
            <v:group style="position:absolute;left:10826;top:3216;width:10;height:20" coordorigin="10826,3216" coordsize="10,20">
              <v:shape style="position:absolute;left:10826;top:3216;width:10;height:20" coordorigin="10826,3216" coordsize="10,20" path="m10826,3235l10836,3235,10836,3216,10826,3216,10826,3235xe" filled="true" fillcolor="#000000" stroked="false">
                <v:path arrowok="t"/>
                <v:fill type="solid"/>
              </v:shape>
            </v:group>
            <v:group style="position:absolute;left:10826;top:3235;width:10;height:20" coordorigin="10826,3235" coordsize="10,20">
              <v:shape style="position:absolute;left:10826;top:3235;width:10;height:20" coordorigin="10826,3235" coordsize="10,20" path="m10826,3255l10836,3255,10836,3235,10826,3235,10826,3255xe" filled="true" fillcolor="#000000" stroked="false">
                <v:path arrowok="t"/>
                <v:fill type="solid"/>
              </v:shape>
            </v:group>
            <v:group style="position:absolute;left:10826;top:3255;width:10;height:20" coordorigin="10826,3255" coordsize="10,20">
              <v:shape style="position:absolute;left:10826;top:3255;width:10;height:20" coordorigin="10826,3255" coordsize="10,20" path="m10826,3274l10836,3274,10836,3255,10826,3255,10826,3274xe" filled="true" fillcolor="#000000" stroked="false">
                <v:path arrowok="t"/>
                <v:fill type="solid"/>
              </v:shape>
            </v:group>
            <v:group style="position:absolute;left:10826;top:3274;width:10;height:20" coordorigin="10826,3274" coordsize="10,20">
              <v:shape style="position:absolute;left:10826;top:3274;width:10;height:20" coordorigin="10826,3274" coordsize="10,20" path="m10826,3293l10836,3293,10836,3274,10826,3274,10826,3293xe" filled="true" fillcolor="#000000" stroked="false">
                <v:path arrowok="t"/>
                <v:fill type="solid"/>
              </v:shape>
            </v:group>
            <v:group style="position:absolute;left:10826;top:3293;width:10;height:20" coordorigin="10826,3293" coordsize="10,20">
              <v:shape style="position:absolute;left:10826;top:3293;width:10;height:20" coordorigin="10826,3293" coordsize="10,20" path="m10826,3312l10836,3312,10836,3293,10826,3293,10826,3312xe" filled="true" fillcolor="#000000" stroked="false">
                <v:path arrowok="t"/>
                <v:fill type="solid"/>
              </v:shape>
            </v:group>
            <v:group style="position:absolute;left:10826;top:3312;width:10;height:20" coordorigin="10826,3312" coordsize="10,20">
              <v:shape style="position:absolute;left:10826;top:3312;width:10;height:20" coordorigin="10826,3312" coordsize="10,20" path="m10826,3331l10836,3331,10836,3312,10826,3312,10826,3331xe" filled="true" fillcolor="#000000" stroked="false">
                <v:path arrowok="t"/>
                <v:fill type="solid"/>
              </v:shape>
            </v:group>
            <v:group style="position:absolute;left:10826;top:3331;width:10;height:20" coordorigin="10826,3331" coordsize="10,20">
              <v:shape style="position:absolute;left:10826;top:3331;width:10;height:20" coordorigin="10826,3331" coordsize="10,20" path="m10826,3351l10836,3351,10836,3331,10826,3331,10826,3351xe" filled="true" fillcolor="#000000" stroked="false">
                <v:path arrowok="t"/>
                <v:fill type="solid"/>
              </v:shape>
            </v:group>
            <v:group style="position:absolute;left:10826;top:3351;width:10;height:20" coordorigin="10826,3351" coordsize="10,20">
              <v:shape style="position:absolute;left:10826;top:3351;width:10;height:20" coordorigin="10826,3351" coordsize="10,20" path="m10826,3370l10836,3370,10836,3351,10826,3351,10826,3370xe" filled="true" fillcolor="#000000" stroked="false">
                <v:path arrowok="t"/>
                <v:fill type="solid"/>
              </v:shape>
            </v:group>
            <v:group style="position:absolute;left:10826;top:3370;width:10;height:20" coordorigin="10826,3370" coordsize="10,20">
              <v:shape style="position:absolute;left:10826;top:3370;width:10;height:20" coordorigin="10826,3370" coordsize="10,20" path="m10826,3389l10836,3389,10836,3370,10826,3370,10826,3389xe" filled="true" fillcolor="#000000" stroked="false">
                <v:path arrowok="t"/>
                <v:fill type="solid"/>
              </v:shape>
            </v:group>
            <v:group style="position:absolute;left:10826;top:3389;width:10;height:20" coordorigin="10826,3389" coordsize="10,20">
              <v:shape style="position:absolute;left:10826;top:3389;width:10;height:20" coordorigin="10826,3389" coordsize="10,20" path="m10826,3408l10836,3408,10836,3389,10826,3389,10826,3408xe" filled="true" fillcolor="#000000" stroked="false">
                <v:path arrowok="t"/>
                <v:fill type="solid"/>
              </v:shape>
            </v:group>
            <v:group style="position:absolute;left:10826;top:3408;width:10;height:20" coordorigin="10826,3408" coordsize="10,20">
              <v:shape style="position:absolute;left:10826;top:3408;width:10;height:20" coordorigin="10826,3408" coordsize="10,20" path="m10826,3427l10836,3427,10836,3408,10826,3408,10826,3427xe" filled="true" fillcolor="#000000" stroked="false">
                <v:path arrowok="t"/>
                <v:fill type="solid"/>
              </v:shape>
            </v:group>
            <v:group style="position:absolute;left:10826;top:3427;width:10;height:20" coordorigin="10826,3427" coordsize="10,20">
              <v:shape style="position:absolute;left:10826;top:3427;width:10;height:20" coordorigin="10826,3427" coordsize="10,20" path="m10826,3447l10836,3447,10836,3427,10826,3427,10826,3447xe" filled="true" fillcolor="#000000" stroked="false">
                <v:path arrowok="t"/>
                <v:fill type="solid"/>
              </v:shape>
            </v:group>
            <v:group style="position:absolute;left:10826;top:3447;width:10;height:20" coordorigin="10826,3447" coordsize="10,20">
              <v:shape style="position:absolute;left:10826;top:3447;width:10;height:20" coordorigin="10826,3447" coordsize="10,20" path="m10826,3466l10836,3466,10836,3447,10826,3447,10826,3466xe" filled="true" fillcolor="#000000" stroked="false">
                <v:path arrowok="t"/>
                <v:fill type="solid"/>
              </v:shape>
              <v:shape style="position:absolute;left:857;top:3370;width:5387;height:108" type="#_x0000_t75" stroked="false">
                <v:imagedata r:id="rId1841" o:title=""/>
              </v:shape>
              <v:shape style="position:absolute;left:6219;top:3466;width:2653;height:12" type="#_x0000_t75" stroked="false">
                <v:imagedata r:id="rId183" o:title=""/>
              </v:shape>
              <v:shape style="position:absolute;left:8858;top:3466;width:1978;height:12" type="#_x0000_t75" stroked="false">
                <v:imagedata r:id="rId1844" o:title=""/>
              </v:shape>
            </v:group>
            <v:group style="position:absolute;left:10826;top:3473;width:10;height:2" coordorigin="10826,3473" coordsize="10,2">
              <v:shape style="position:absolute;left:10826;top:3473;width:10;height:2" coordorigin="10826,3473" coordsize="10,0" path="m10826,3473l10836,3473e" filled="false" stroked="true" strokeweight=".48004pt" strokecolor="#000000">
                <v:path arrowok="t"/>
              </v:shape>
            </v:group>
            <v:group style="position:absolute;left:10826;top:3478;width:10;height:20" coordorigin="10826,3478" coordsize="10,20">
              <v:shape style="position:absolute;left:10826;top:3478;width:10;height:20" coordorigin="10826,3478" coordsize="10,20" path="m10826,3497l10836,3497,10836,3478,10826,3478,10826,3497xe" filled="true" fillcolor="#000000" stroked="false">
                <v:path arrowok="t"/>
                <v:fill type="solid"/>
              </v:shape>
            </v:group>
            <v:group style="position:absolute;left:10826;top:3497;width:10;height:20" coordorigin="10826,3497" coordsize="10,20">
              <v:shape style="position:absolute;left:10826;top:3497;width:10;height:20" coordorigin="10826,3497" coordsize="10,20" path="m10826,3516l10836,3516,10836,3497,10826,3497,10826,3516xe" filled="true" fillcolor="#000000" stroked="false">
                <v:path arrowok="t"/>
                <v:fill type="solid"/>
              </v:shape>
            </v:group>
            <v:group style="position:absolute;left:10826;top:3516;width:10;height:20" coordorigin="10826,3516" coordsize="10,20">
              <v:shape style="position:absolute;left:10826;top:3516;width:10;height:20" coordorigin="10826,3516" coordsize="10,20" path="m10826,3535l10836,3535,10836,3516,10826,3516,10826,3535xe" filled="true" fillcolor="#000000" stroked="false">
                <v:path arrowok="t"/>
                <v:fill type="solid"/>
              </v:shape>
            </v:group>
            <v:group style="position:absolute;left:10826;top:3535;width:10;height:20" coordorigin="10826,3535" coordsize="10,20">
              <v:shape style="position:absolute;left:10826;top:3535;width:10;height:20" coordorigin="10826,3535" coordsize="10,20" path="m10826,3555l10836,3555,10836,3535,10826,3535,10826,3555xe" filled="true" fillcolor="#000000" stroked="false">
                <v:path arrowok="t"/>
                <v:fill type="solid"/>
              </v:shape>
            </v:group>
            <v:group style="position:absolute;left:10826;top:3555;width:10;height:20" coordorigin="10826,3555" coordsize="10,20">
              <v:shape style="position:absolute;left:10826;top:3555;width:10;height:20" coordorigin="10826,3555" coordsize="10,20" path="m10826,3574l10836,3574,10836,3555,10826,3555,10826,3574xe" filled="true" fillcolor="#000000" stroked="false">
                <v:path arrowok="t"/>
                <v:fill type="solid"/>
              </v:shape>
            </v:group>
            <v:group style="position:absolute;left:10826;top:3574;width:10;height:20" coordorigin="10826,3574" coordsize="10,20">
              <v:shape style="position:absolute;left:10826;top:3574;width:10;height:20" coordorigin="10826,3574" coordsize="10,20" path="m10826,3593l10836,3593,10836,3574,10826,3574,10826,3593xe" filled="true" fillcolor="#000000" stroked="false">
                <v:path arrowok="t"/>
                <v:fill type="solid"/>
              </v:shape>
            </v:group>
            <v:group style="position:absolute;left:10826;top:3593;width:10;height:20" coordorigin="10826,3593" coordsize="10,20">
              <v:shape style="position:absolute;left:10826;top:3593;width:10;height:20" coordorigin="10826,3593" coordsize="10,20" path="m10826,3612l10836,3612,10836,3593,10826,3593,10826,3612xe" filled="true" fillcolor="#000000" stroked="false">
                <v:path arrowok="t"/>
                <v:fill type="solid"/>
              </v:shape>
            </v:group>
            <v:group style="position:absolute;left:10826;top:3612;width:10;height:20" coordorigin="10826,3612" coordsize="10,20">
              <v:shape style="position:absolute;left:10826;top:3612;width:10;height:20" coordorigin="10826,3612" coordsize="10,20" path="m10826,3631l10836,3631,10836,3612,10826,3612,10826,3631xe" filled="true" fillcolor="#000000" stroked="false">
                <v:path arrowok="t"/>
                <v:fill type="solid"/>
              </v:shape>
            </v:group>
            <v:group style="position:absolute;left:10826;top:3631;width:10;height:20" coordorigin="10826,3631" coordsize="10,20">
              <v:shape style="position:absolute;left:10826;top:3631;width:10;height:20" coordorigin="10826,3631" coordsize="10,20" path="m10826,3651l10836,3651,10836,3631,10826,3631,10826,3651xe" filled="true" fillcolor="#000000" stroked="false">
                <v:path arrowok="t"/>
                <v:fill type="solid"/>
              </v:shape>
            </v:group>
            <v:group style="position:absolute;left:10826;top:3651;width:10;height:20" coordorigin="10826,3651" coordsize="10,20">
              <v:shape style="position:absolute;left:10826;top:3651;width:10;height:20" coordorigin="10826,3651" coordsize="10,20" path="m10826,3670l10836,3670,10836,3651,10826,3651,10826,3670xe" filled="true" fillcolor="#000000" stroked="false">
                <v:path arrowok="t"/>
                <v:fill type="solid"/>
              </v:shape>
            </v:group>
            <v:group style="position:absolute;left:10826;top:3670;width:10;height:20" coordorigin="10826,3670" coordsize="10,20">
              <v:shape style="position:absolute;left:10826;top:3670;width:10;height:20" coordorigin="10826,3670" coordsize="10,20" path="m10826,3689l10836,3689,10836,3670,10826,3670,10826,3689xe" filled="true" fillcolor="#000000" stroked="false">
                <v:path arrowok="t"/>
                <v:fill type="solid"/>
              </v:shape>
            </v:group>
            <v:group style="position:absolute;left:10826;top:3689;width:10;height:20" coordorigin="10826,3689" coordsize="10,20">
              <v:shape style="position:absolute;left:10826;top:3689;width:10;height:20" coordorigin="10826,3689" coordsize="10,20" path="m10826,3708l10836,3708,10836,3689,10826,3689,10826,3708xe" filled="true" fillcolor="#000000" stroked="false">
                <v:path arrowok="t"/>
                <v:fill type="solid"/>
              </v:shape>
            </v:group>
            <v:group style="position:absolute;left:10826;top:3708;width:10;height:20" coordorigin="10826,3708" coordsize="10,20">
              <v:shape style="position:absolute;left:10826;top:3708;width:10;height:20" coordorigin="10826,3708" coordsize="10,20" path="m10826,3727l10836,3727,10836,3708,10826,3708,10826,3727xe" filled="true" fillcolor="#000000" stroked="false">
                <v:path arrowok="t"/>
                <v:fill type="solid"/>
              </v:shape>
            </v:group>
            <v:group style="position:absolute;left:10826;top:3727;width:10;height:20" coordorigin="10826,3727" coordsize="10,20">
              <v:shape style="position:absolute;left:10826;top:3727;width:10;height:20" coordorigin="10826,3727" coordsize="10,20" path="m10826,3747l10836,3747,10836,3727,10826,3727,10826,3747xe" filled="true" fillcolor="#000000" stroked="false">
                <v:path arrowok="t"/>
                <v:fill type="solid"/>
              </v:shape>
            </v:group>
            <v:group style="position:absolute;left:10826;top:3747;width:10;height:20" coordorigin="10826,3747" coordsize="10,20">
              <v:shape style="position:absolute;left:10826;top:3747;width:10;height:20" coordorigin="10826,3747" coordsize="10,20" path="m10826,3766l10836,3766,10836,3747,10826,3747,10826,3766xe" filled="true" fillcolor="#000000" stroked="false">
                <v:path arrowok="t"/>
                <v:fill type="solid"/>
              </v:shape>
            </v:group>
            <v:group style="position:absolute;left:10826;top:3766;width:10;height:20" coordorigin="10826,3766" coordsize="10,20">
              <v:shape style="position:absolute;left:10826;top:3766;width:10;height:20" coordorigin="10826,3766" coordsize="10,20" path="m10826,3785l10836,3785,10836,3766,10826,3766,10826,3785xe" filled="true" fillcolor="#000000" stroked="false">
                <v:path arrowok="t"/>
                <v:fill type="solid"/>
              </v:shape>
              <v:shape style="position:absolute;left:862;top:3881;width:10;height:12" type="#_x0000_t75" stroked="false">
                <v:imagedata r:id="rId52" o:title=""/>
              </v:shape>
              <v:shape style="position:absolute;left:871;top:3785;width:5372;height:108" type="#_x0000_t75" stroked="false">
                <v:imagedata r:id="rId1851" o:title=""/>
              </v:shape>
              <v:shape style="position:absolute;left:6234;top:3785;width:2648;height:108" type="#_x0000_t75" stroked="false">
                <v:imagedata r:id="rId1852" o:title=""/>
              </v:shape>
              <v:shape style="position:absolute;left:8872;top:3785;width:1973;height:108" type="#_x0000_t75" stroked="false">
                <v:imagedata r:id="rId1853" o:title=""/>
              </v:shape>
            </v:group>
            <v:group style="position:absolute;left:10826;top:3888;width:10;height:2" coordorigin="10826,3888" coordsize="10,2">
              <v:shape style="position:absolute;left:10826;top:3888;width:10;height:2" coordorigin="10826,3888" coordsize="10,0" path="m10826,3888l10836,3888e" filled="false" stroked="true" strokeweight=".47998pt" strokecolor="#000000">
                <v:path arrowok="t"/>
              </v:shape>
            </v:group>
            <w10:wrap type="none"/>
          </v:group>
        </w:pict>
      </w:r>
      <w:r>
        <w:rPr>
          <w:rFonts w:ascii="Times New Roman" w:hAnsi="Times New Roman" w:cs="Times New Roman" w:eastAsia="Times New Roman" w:hint="default"/>
        </w:rPr>
        <w:t>1</w:t>
      </w:r>
      <w:r>
        <w:rPr/>
        <w:t>、</w:t>
      </w:r>
      <w:r>
        <w:rPr>
          <w:spacing w:val="-25"/>
        </w:rPr>
        <w:t> </w:t>
      </w:r>
      <w:r>
        <w:rPr/>
        <w:t>当期非经常性损益明细表</w:t>
      </w:r>
      <w:r>
        <w:rPr>
          <w:b w:val="0"/>
          <w:bCs w:val="0"/>
        </w:rPr>
      </w:r>
    </w:p>
    <w:p>
      <w:pPr>
        <w:spacing w:line="240" w:lineRule="auto" w:before="13"/>
        <w:rPr>
          <w:rFonts w:ascii="宋体" w:hAnsi="宋体" w:cs="宋体" w:eastAsia="宋体" w:hint="default"/>
          <w:b/>
          <w:bCs/>
          <w:sz w:val="6"/>
          <w:szCs w:val="6"/>
        </w:rPr>
      </w:pPr>
    </w:p>
    <w:tbl>
      <w:tblPr>
        <w:tblW w:w="0" w:type="auto"/>
        <w:jc w:val="left"/>
        <w:tblInd w:w="121" w:type="dxa"/>
        <w:tblLayout w:type="fixed"/>
        <w:tblCellMar>
          <w:top w:w="0" w:type="dxa"/>
          <w:left w:w="0" w:type="dxa"/>
          <w:bottom w:w="0" w:type="dxa"/>
          <w:right w:w="0" w:type="dxa"/>
        </w:tblCellMar>
        <w:tblLook w:val="01E0"/>
      </w:tblPr>
      <w:tblGrid>
        <w:gridCol w:w="5363"/>
        <w:gridCol w:w="2639"/>
        <w:gridCol w:w="1453"/>
      </w:tblGrid>
      <w:tr>
        <w:trPr>
          <w:trHeight w:val="307" w:hRule="exact"/>
        </w:trPr>
        <w:tc>
          <w:tcPr>
            <w:tcW w:w="5363" w:type="dxa"/>
            <w:tcBorders>
              <w:top w:val="nil" w:sz="6" w:space="0" w:color="auto"/>
              <w:left w:val="single" w:sz="4" w:space="0" w:color="000000"/>
              <w:bottom w:val="nil" w:sz="6" w:space="0" w:color="auto"/>
              <w:right w:val="single" w:sz="4" w:space="0" w:color="000000"/>
            </w:tcBorders>
          </w:tcPr>
          <w:p>
            <w:pPr>
              <w:pStyle w:val="TableParagraph"/>
              <w:tabs>
                <w:tab w:pos="542" w:val="left" w:leader="none"/>
              </w:tabs>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项</w:t>
              <w:tab/>
              <w:t>目</w:t>
            </w:r>
            <w:r>
              <w:rPr>
                <w:rFonts w:ascii="宋体" w:hAnsi="宋体" w:cs="宋体" w:eastAsia="宋体" w:hint="default"/>
                <w:sz w:val="18"/>
                <w:szCs w:val="18"/>
              </w:rPr>
            </w:r>
          </w:p>
        </w:tc>
        <w:tc>
          <w:tcPr>
            <w:tcW w:w="263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金 </w:t>
            </w:r>
            <w:r>
              <w:rPr>
                <w:rFonts w:ascii="宋体" w:hAnsi="宋体" w:cs="宋体" w:eastAsia="宋体" w:hint="default"/>
                <w:spacing w:val="2"/>
                <w:sz w:val="18"/>
                <w:szCs w:val="18"/>
                <w:u w:val="single" w:color="000000"/>
              </w:rPr>
              <w:t> </w:t>
            </w:r>
            <w:r>
              <w:rPr>
                <w:rFonts w:ascii="宋体" w:hAnsi="宋体" w:cs="宋体" w:eastAsia="宋体" w:hint="default"/>
                <w:sz w:val="18"/>
                <w:szCs w:val="18"/>
                <w:u w:val="single" w:color="000000"/>
              </w:rPr>
              <w:t>额</w:t>
            </w:r>
            <w:r>
              <w:rPr>
                <w:rFonts w:ascii="宋体" w:hAnsi="宋体" w:cs="宋体" w:eastAsia="宋体" w:hint="default"/>
                <w:sz w:val="18"/>
                <w:szCs w:val="18"/>
              </w:rPr>
            </w:r>
          </w:p>
        </w:tc>
        <w:tc>
          <w:tcPr>
            <w:tcW w:w="1453"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left="7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说 </w:t>
            </w:r>
            <w:r>
              <w:rPr>
                <w:rFonts w:ascii="宋体" w:hAnsi="宋体" w:cs="宋体" w:eastAsia="宋体" w:hint="default"/>
                <w:spacing w:val="2"/>
                <w:sz w:val="18"/>
                <w:szCs w:val="18"/>
                <w:u w:val="single" w:color="000000"/>
              </w:rPr>
              <w:t> </w:t>
            </w:r>
            <w:r>
              <w:rPr>
                <w:rFonts w:ascii="宋体" w:hAnsi="宋体" w:cs="宋体" w:eastAsia="宋体" w:hint="default"/>
                <w:sz w:val="18"/>
                <w:szCs w:val="18"/>
                <w:u w:val="single" w:color="000000"/>
              </w:rPr>
              <w:t>明</w:t>
            </w:r>
            <w:r>
              <w:rPr>
                <w:rFonts w:ascii="宋体" w:hAnsi="宋体" w:cs="宋体" w:eastAsia="宋体" w:hint="default"/>
                <w:sz w:val="18"/>
                <w:szCs w:val="18"/>
              </w:rPr>
            </w:r>
          </w:p>
        </w:tc>
      </w:tr>
      <w:tr>
        <w:trPr>
          <w:trHeight w:val="108" w:hRule="exact"/>
        </w:trPr>
        <w:tc>
          <w:tcPr>
            <w:tcW w:w="5363" w:type="dxa"/>
            <w:tcBorders>
              <w:top w:val="nil" w:sz="6" w:space="0" w:color="auto"/>
              <w:left w:val="single" w:sz="4" w:space="0" w:color="000000"/>
              <w:bottom w:val="nil" w:sz="6" w:space="0" w:color="auto"/>
              <w:right w:val="nil" w:sz="6" w:space="0" w:color="auto"/>
            </w:tcBorders>
          </w:tcPr>
          <w:p>
            <w:pPr/>
          </w:p>
        </w:tc>
        <w:tc>
          <w:tcPr>
            <w:tcW w:w="4091" w:type="dxa"/>
            <w:gridSpan w:val="2"/>
            <w:tcBorders>
              <w:top w:val="nil" w:sz="6" w:space="0" w:color="auto"/>
              <w:left w:val="nil" w:sz="6" w:space="0" w:color="auto"/>
              <w:bottom w:val="nil" w:sz="6" w:space="0" w:color="auto"/>
              <w:right w:val="nil" w:sz="6" w:space="0" w:color="auto"/>
            </w:tcBorders>
          </w:tcPr>
          <w:p>
            <w:pPr/>
          </w:p>
        </w:tc>
      </w:tr>
      <w:tr>
        <w:trPr>
          <w:trHeight w:val="308" w:hRule="exact"/>
        </w:trPr>
        <w:tc>
          <w:tcPr>
            <w:tcW w:w="5363"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4091"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98"/>
              <w:ind w:left="107" w:right="0"/>
              <w:jc w:val="center"/>
              <w:rPr>
                <w:rFonts w:ascii="Times New Roman" w:hAnsi="Times New Roman" w:cs="Times New Roman" w:eastAsia="Times New Roman" w:hint="default"/>
                <w:sz w:val="18"/>
                <w:szCs w:val="18"/>
              </w:rPr>
            </w:pPr>
            <w:r>
              <w:rPr>
                <w:rFonts w:ascii="Times New Roman"/>
                <w:sz w:val="18"/>
              </w:rPr>
              <w:t>-118,117.01</w:t>
            </w:r>
          </w:p>
        </w:tc>
      </w:tr>
      <w:tr>
        <w:trPr>
          <w:trHeight w:val="108" w:hRule="exact"/>
        </w:trPr>
        <w:tc>
          <w:tcPr>
            <w:tcW w:w="5363" w:type="dxa"/>
            <w:tcBorders>
              <w:top w:val="nil" w:sz="6" w:space="0" w:color="auto"/>
              <w:left w:val="single" w:sz="4" w:space="0" w:color="000000"/>
              <w:bottom w:val="nil" w:sz="6" w:space="0" w:color="auto"/>
              <w:right w:val="nil" w:sz="6" w:space="0" w:color="auto"/>
            </w:tcBorders>
          </w:tcPr>
          <w:p>
            <w:pPr/>
          </w:p>
        </w:tc>
        <w:tc>
          <w:tcPr>
            <w:tcW w:w="2639" w:type="dxa"/>
            <w:tcBorders>
              <w:top w:val="nil" w:sz="6" w:space="0" w:color="auto"/>
              <w:left w:val="nil" w:sz="6" w:space="0" w:color="auto"/>
              <w:bottom w:val="nil" w:sz="6" w:space="0" w:color="auto"/>
              <w:right w:val="single" w:sz="4" w:space="0" w:color="000000"/>
            </w:tcBorders>
          </w:tcPr>
          <w:p>
            <w:pPr/>
          </w:p>
        </w:tc>
        <w:tc>
          <w:tcPr>
            <w:tcW w:w="1453" w:type="dxa"/>
            <w:tcBorders>
              <w:top w:val="nil" w:sz="6" w:space="0" w:color="auto"/>
              <w:left w:val="single" w:sz="4" w:space="0" w:color="000000"/>
              <w:bottom w:val="nil" w:sz="6" w:space="0" w:color="auto"/>
              <w:right w:val="nil" w:sz="6" w:space="0" w:color="auto"/>
            </w:tcBorders>
          </w:tcPr>
          <w:p>
            <w:pPr/>
          </w:p>
        </w:tc>
      </w:tr>
      <w:tr>
        <w:trPr>
          <w:trHeight w:val="307" w:hRule="exact"/>
        </w:trPr>
        <w:tc>
          <w:tcPr>
            <w:tcW w:w="5363"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103"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2639" w:type="dxa"/>
            <w:tcBorders>
              <w:top w:val="nil" w:sz="6" w:space="0" w:color="auto"/>
              <w:left w:val="single" w:sz="4" w:space="0" w:color="000000"/>
              <w:bottom w:val="nil" w:sz="6" w:space="0" w:color="auto"/>
              <w:right w:val="single" w:sz="4" w:space="0" w:color="000000"/>
            </w:tcBorders>
          </w:tcPr>
          <w:p>
            <w:pPr/>
          </w:p>
        </w:tc>
        <w:tc>
          <w:tcPr>
            <w:tcW w:w="1453" w:type="dxa"/>
            <w:tcBorders>
              <w:top w:val="nil" w:sz="6" w:space="0" w:color="auto"/>
              <w:left w:val="single" w:sz="4" w:space="0" w:color="000000"/>
              <w:bottom w:val="nil" w:sz="6" w:space="0" w:color="auto"/>
              <w:right w:val="nil" w:sz="6" w:space="0" w:color="auto"/>
            </w:tcBorders>
          </w:tcPr>
          <w:p>
            <w:pPr/>
          </w:p>
        </w:tc>
      </w:tr>
      <w:tr>
        <w:trPr>
          <w:trHeight w:val="110" w:hRule="exact"/>
        </w:trPr>
        <w:tc>
          <w:tcPr>
            <w:tcW w:w="5363" w:type="dxa"/>
            <w:tcBorders>
              <w:top w:val="nil" w:sz="6" w:space="0" w:color="auto"/>
              <w:left w:val="single" w:sz="4" w:space="0" w:color="000000"/>
              <w:bottom w:val="nil" w:sz="6" w:space="0" w:color="auto"/>
              <w:right w:val="nil" w:sz="6" w:space="0" w:color="auto"/>
            </w:tcBorders>
          </w:tcPr>
          <w:p>
            <w:pPr/>
          </w:p>
        </w:tc>
        <w:tc>
          <w:tcPr>
            <w:tcW w:w="4091" w:type="dxa"/>
            <w:gridSpan w:val="2"/>
            <w:tcBorders>
              <w:top w:val="nil" w:sz="6" w:space="0" w:color="auto"/>
              <w:left w:val="nil" w:sz="6" w:space="0" w:color="auto"/>
              <w:bottom w:val="nil" w:sz="6" w:space="0" w:color="auto"/>
              <w:right w:val="nil" w:sz="6" w:space="0" w:color="auto"/>
            </w:tcBorders>
          </w:tcPr>
          <w:p>
            <w:pPr/>
          </w:p>
        </w:tc>
      </w:tr>
      <w:tr>
        <w:trPr>
          <w:trHeight w:val="815" w:hRule="exact"/>
        </w:trPr>
        <w:tc>
          <w:tcPr>
            <w:tcW w:w="5363" w:type="dxa"/>
            <w:tcBorders>
              <w:top w:val="nil" w:sz="6" w:space="0" w:color="auto"/>
              <w:left w:val="single" w:sz="4" w:space="0" w:color="000000"/>
              <w:bottom w:val="nil" w:sz="6" w:space="0" w:color="auto"/>
              <w:right w:val="single" w:sz="4" w:space="0" w:color="000000"/>
            </w:tcBorders>
          </w:tcPr>
          <w:p>
            <w:pPr>
              <w:pStyle w:val="TableParagraph"/>
              <w:spacing w:line="412" w:lineRule="auto" w:before="56"/>
              <w:ind w:left="103" w:right="99"/>
              <w:jc w:val="left"/>
              <w:rPr>
                <w:rFonts w:ascii="宋体" w:hAnsi="宋体" w:cs="宋体" w:eastAsia="宋体" w:hint="default"/>
                <w:sz w:val="18"/>
                <w:szCs w:val="18"/>
              </w:rPr>
            </w:pPr>
            <w:r>
              <w:rPr>
                <w:rFonts w:ascii="宋体" w:hAnsi="宋体" w:cs="宋体" w:eastAsia="宋体" w:hint="default"/>
                <w:spacing w:val="-3"/>
                <w:sz w:val="18"/>
                <w:szCs w:val="18"/>
              </w:rPr>
              <w:t>计入当期损益的政府补助（与企业业务密切相关，按照国家统一标</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准定额或定量享受的政府补助除外）</w:t>
            </w:r>
          </w:p>
        </w:tc>
        <w:tc>
          <w:tcPr>
            <w:tcW w:w="4091"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68"/>
              <w:jc w:val="center"/>
              <w:rPr>
                <w:rFonts w:ascii="Times New Roman" w:hAnsi="Times New Roman" w:cs="Times New Roman" w:eastAsia="Times New Roman" w:hint="default"/>
                <w:sz w:val="18"/>
                <w:szCs w:val="18"/>
              </w:rPr>
            </w:pPr>
            <w:r>
              <w:rPr>
                <w:rFonts w:ascii="Times New Roman"/>
                <w:sz w:val="18"/>
              </w:rPr>
              <w:t>21,137,750.00</w:t>
            </w:r>
          </w:p>
        </w:tc>
      </w:tr>
      <w:tr>
        <w:trPr>
          <w:trHeight w:val="313" w:hRule="exact"/>
        </w:trPr>
        <w:tc>
          <w:tcPr>
            <w:tcW w:w="5363"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left="10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4091"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02"/>
              <w:ind w:left="244" w:right="0"/>
              <w:jc w:val="center"/>
              <w:rPr>
                <w:rFonts w:ascii="Times New Roman" w:hAnsi="Times New Roman" w:cs="Times New Roman" w:eastAsia="Times New Roman" w:hint="default"/>
                <w:sz w:val="18"/>
                <w:szCs w:val="18"/>
              </w:rPr>
            </w:pPr>
            <w:r>
              <w:rPr>
                <w:rFonts w:ascii="Times New Roman"/>
                <w:sz w:val="18"/>
              </w:rPr>
              <w:t>31,898.17</w:t>
            </w:r>
          </w:p>
        </w:tc>
      </w:tr>
      <w:tr>
        <w:trPr>
          <w:trHeight w:val="108" w:hRule="exact"/>
        </w:trPr>
        <w:tc>
          <w:tcPr>
            <w:tcW w:w="5363" w:type="dxa"/>
            <w:tcBorders>
              <w:top w:val="nil" w:sz="6" w:space="0" w:color="auto"/>
              <w:left w:val="single" w:sz="4" w:space="0" w:color="000000"/>
              <w:bottom w:val="nil" w:sz="6" w:space="0" w:color="auto"/>
              <w:right w:val="nil" w:sz="6" w:space="0" w:color="auto"/>
            </w:tcBorders>
          </w:tcPr>
          <w:p>
            <w:pPr/>
          </w:p>
        </w:tc>
        <w:tc>
          <w:tcPr>
            <w:tcW w:w="2639" w:type="dxa"/>
            <w:tcBorders>
              <w:top w:val="nil" w:sz="6" w:space="0" w:color="auto"/>
              <w:left w:val="nil" w:sz="6" w:space="0" w:color="auto"/>
              <w:bottom w:val="nil" w:sz="6" w:space="0" w:color="auto"/>
              <w:right w:val="single" w:sz="4" w:space="0" w:color="000000"/>
            </w:tcBorders>
          </w:tcPr>
          <w:p>
            <w:pPr/>
          </w:p>
        </w:tc>
        <w:tc>
          <w:tcPr>
            <w:tcW w:w="1453" w:type="dxa"/>
            <w:tcBorders>
              <w:top w:val="nil" w:sz="6" w:space="0" w:color="auto"/>
              <w:left w:val="single" w:sz="4" w:space="0" w:color="000000"/>
              <w:bottom w:val="nil" w:sz="6" w:space="0" w:color="auto"/>
              <w:right w:val="nil" w:sz="6" w:space="0" w:color="auto"/>
            </w:tcBorders>
          </w:tcPr>
          <w:p>
            <w:pPr/>
          </w:p>
        </w:tc>
      </w:tr>
      <w:tr>
        <w:trPr>
          <w:trHeight w:val="307" w:hRule="exact"/>
        </w:trPr>
        <w:tc>
          <w:tcPr>
            <w:tcW w:w="5363"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其他符合非经营性损益定义的损益项目</w:t>
            </w:r>
          </w:p>
        </w:tc>
        <w:tc>
          <w:tcPr>
            <w:tcW w:w="2639" w:type="dxa"/>
            <w:tcBorders>
              <w:top w:val="nil" w:sz="6" w:space="0" w:color="auto"/>
              <w:left w:val="single" w:sz="4" w:space="0" w:color="000000"/>
              <w:bottom w:val="nil" w:sz="6" w:space="0" w:color="auto"/>
              <w:right w:val="single" w:sz="4" w:space="0" w:color="000000"/>
            </w:tcBorders>
          </w:tcPr>
          <w:p>
            <w:pPr/>
          </w:p>
        </w:tc>
        <w:tc>
          <w:tcPr>
            <w:tcW w:w="1453" w:type="dxa"/>
            <w:tcBorders>
              <w:top w:val="nil" w:sz="6" w:space="0" w:color="auto"/>
              <w:left w:val="single" w:sz="4" w:space="0" w:color="000000"/>
              <w:bottom w:val="nil" w:sz="6" w:space="0" w:color="auto"/>
              <w:right w:val="nil" w:sz="6" w:space="0" w:color="auto"/>
            </w:tcBorders>
          </w:tcPr>
          <w:p>
            <w:pPr/>
          </w:p>
        </w:tc>
      </w:tr>
      <w:tr>
        <w:trPr>
          <w:trHeight w:val="108" w:hRule="exact"/>
        </w:trPr>
        <w:tc>
          <w:tcPr>
            <w:tcW w:w="5363" w:type="dxa"/>
            <w:tcBorders>
              <w:top w:val="nil" w:sz="6" w:space="0" w:color="auto"/>
              <w:left w:val="single" w:sz="4" w:space="0" w:color="000000"/>
              <w:bottom w:val="nil" w:sz="6" w:space="0" w:color="auto"/>
              <w:right w:val="nil" w:sz="6" w:space="0" w:color="auto"/>
            </w:tcBorders>
          </w:tcPr>
          <w:p>
            <w:pPr/>
          </w:p>
        </w:tc>
        <w:tc>
          <w:tcPr>
            <w:tcW w:w="4091" w:type="dxa"/>
            <w:gridSpan w:val="2"/>
            <w:tcBorders>
              <w:top w:val="nil" w:sz="6" w:space="0" w:color="auto"/>
              <w:left w:val="nil" w:sz="6" w:space="0" w:color="auto"/>
              <w:bottom w:val="nil" w:sz="6" w:space="0" w:color="auto"/>
              <w:right w:val="nil" w:sz="6" w:space="0" w:color="auto"/>
            </w:tcBorders>
          </w:tcPr>
          <w:p>
            <w:pPr/>
          </w:p>
        </w:tc>
      </w:tr>
      <w:tr>
        <w:trPr>
          <w:trHeight w:val="410" w:hRule="exact"/>
        </w:trPr>
        <w:tc>
          <w:tcPr>
            <w:tcW w:w="5363" w:type="dxa"/>
            <w:tcBorders>
              <w:top w:val="nil" w:sz="6" w:space="0" w:color="auto"/>
              <w:left w:val="single" w:sz="4" w:space="0" w:color="000000"/>
              <w:bottom w:val="nil" w:sz="6" w:space="0" w:color="auto"/>
              <w:right w:val="single" w:sz="4" w:space="0" w:color="000000"/>
            </w:tcBorders>
          </w:tcPr>
          <w:p>
            <w:pPr>
              <w:pStyle w:val="TableParagraph"/>
              <w:tabs>
                <w:tab w:pos="544" w:val="left" w:leader="none"/>
              </w:tabs>
              <w:spacing w:line="240" w:lineRule="auto" w:before="56"/>
              <w:ind w:left="2" w:right="0"/>
              <w:jc w:val="center"/>
              <w:rPr>
                <w:rFonts w:ascii="宋体" w:hAnsi="宋体" w:cs="宋体" w:eastAsia="宋体" w:hint="default"/>
                <w:sz w:val="18"/>
                <w:szCs w:val="18"/>
              </w:rPr>
            </w:pPr>
            <w:r>
              <w:rPr>
                <w:rFonts w:ascii="宋体" w:hAnsi="宋体" w:cs="宋体" w:eastAsia="宋体" w:hint="default"/>
                <w:sz w:val="18"/>
                <w:szCs w:val="18"/>
              </w:rPr>
              <w:t>小</w:t>
              <w:tab/>
              <w:t>计</w:t>
            </w:r>
          </w:p>
        </w:tc>
        <w:tc>
          <w:tcPr>
            <w:tcW w:w="4091"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98"/>
              <w:ind w:right="68"/>
              <w:jc w:val="center"/>
              <w:rPr>
                <w:rFonts w:ascii="Times New Roman" w:hAnsi="Times New Roman" w:cs="Times New Roman" w:eastAsia="Times New Roman" w:hint="default"/>
                <w:sz w:val="18"/>
                <w:szCs w:val="18"/>
              </w:rPr>
            </w:pPr>
            <w:r>
              <w:rPr>
                <w:rFonts w:ascii="Times New Roman"/>
                <w:sz w:val="18"/>
              </w:rPr>
              <w:t>21,051,531.16</w:t>
            </w:r>
          </w:p>
        </w:tc>
      </w:tr>
    </w:tbl>
    <w:p>
      <w:pPr>
        <w:spacing w:after="0" w:line="240" w:lineRule="auto"/>
        <w:jc w:val="center"/>
        <w:rPr>
          <w:rFonts w:ascii="Times New Roman" w:hAnsi="Times New Roman" w:cs="Times New Roman" w:eastAsia="Times New Roman" w:hint="default"/>
          <w:sz w:val="18"/>
          <w:szCs w:val="18"/>
        </w:rPr>
        <w:sectPr>
          <w:pgSz w:w="11910" w:h="16840"/>
          <w:pgMar w:header="990" w:footer="1184" w:top="1160" w:bottom="1380" w:left="740" w:right="960"/>
        </w:sectPr>
      </w:pPr>
    </w:p>
    <w:tbl>
      <w:tblPr>
        <w:tblW w:w="0" w:type="auto"/>
        <w:jc w:val="left"/>
        <w:tblInd w:w="121" w:type="dxa"/>
        <w:tblLayout w:type="fixed"/>
        <w:tblCellMar>
          <w:top w:w="0" w:type="dxa"/>
          <w:left w:w="0" w:type="dxa"/>
          <w:bottom w:w="0" w:type="dxa"/>
          <w:right w:w="0" w:type="dxa"/>
        </w:tblCellMar>
        <w:tblLook w:val="01E0"/>
      </w:tblPr>
      <w:tblGrid>
        <w:gridCol w:w="5363"/>
        <w:gridCol w:w="2639"/>
      </w:tblGrid>
      <w:tr>
        <w:trPr>
          <w:trHeight w:val="242" w:hRule="exact"/>
        </w:trPr>
        <w:tc>
          <w:tcPr>
            <w:tcW w:w="5363" w:type="dxa"/>
            <w:tcBorders>
              <w:top w:val="nil" w:sz="6" w:space="0" w:color="auto"/>
              <w:left w:val="nil" w:sz="6" w:space="0" w:color="auto"/>
              <w:bottom w:val="nil" w:sz="6" w:space="0" w:color="auto"/>
              <w:right w:val="nil" w:sz="6" w:space="0" w:color="auto"/>
            </w:tcBorders>
          </w:tcPr>
          <w:p>
            <w:pPr/>
          </w:p>
        </w:tc>
        <w:tc>
          <w:tcPr>
            <w:tcW w:w="2639" w:type="dxa"/>
            <w:tcBorders>
              <w:top w:val="nil" w:sz="6" w:space="0" w:color="auto"/>
              <w:left w:val="nil" w:sz="6" w:space="0" w:color="auto"/>
              <w:bottom w:val="nil" w:sz="6" w:space="0" w:color="auto"/>
              <w:right w:val="nil" w:sz="6" w:space="0" w:color="auto"/>
            </w:tcBorders>
          </w:tcPr>
          <w:p>
            <w:pPr/>
          </w:p>
        </w:tc>
      </w:tr>
      <w:tr>
        <w:trPr>
          <w:trHeight w:val="312" w:hRule="exact"/>
        </w:trPr>
        <w:tc>
          <w:tcPr>
            <w:tcW w:w="5363"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2639"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spacing w:val="-1"/>
                <w:sz w:val="18"/>
              </w:rPr>
              <w:t>2,105,153.12</w:t>
            </w:r>
          </w:p>
        </w:tc>
      </w:tr>
      <w:tr>
        <w:trPr>
          <w:trHeight w:val="108" w:hRule="exact"/>
        </w:trPr>
        <w:tc>
          <w:tcPr>
            <w:tcW w:w="5363" w:type="dxa"/>
            <w:tcBorders>
              <w:top w:val="nil" w:sz="6" w:space="0" w:color="auto"/>
              <w:left w:val="single" w:sz="4" w:space="0" w:color="000000"/>
              <w:bottom w:val="nil" w:sz="6" w:space="0" w:color="auto"/>
              <w:right w:val="nil" w:sz="6" w:space="0" w:color="auto"/>
            </w:tcBorders>
          </w:tcPr>
          <w:p>
            <w:pPr/>
          </w:p>
        </w:tc>
        <w:tc>
          <w:tcPr>
            <w:tcW w:w="2639" w:type="dxa"/>
            <w:tcBorders>
              <w:top w:val="nil" w:sz="6" w:space="0" w:color="auto"/>
              <w:left w:val="nil" w:sz="6" w:space="0" w:color="auto"/>
              <w:bottom w:val="nil" w:sz="6" w:space="0" w:color="auto"/>
              <w:right w:val="single" w:sz="4" w:space="0" w:color="000000"/>
            </w:tcBorders>
          </w:tcPr>
          <w:p>
            <w:pPr/>
          </w:p>
        </w:tc>
      </w:tr>
      <w:tr>
        <w:trPr>
          <w:trHeight w:val="307" w:hRule="exact"/>
        </w:trPr>
        <w:tc>
          <w:tcPr>
            <w:tcW w:w="5363"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374"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2639" w:type="dxa"/>
            <w:tcBorders>
              <w:top w:val="nil" w:sz="6" w:space="0" w:color="auto"/>
              <w:left w:val="single" w:sz="4" w:space="0" w:color="000000"/>
              <w:bottom w:val="nil" w:sz="6" w:space="0" w:color="auto"/>
              <w:right w:val="single" w:sz="4" w:space="0" w:color="000000"/>
            </w:tcBorders>
          </w:tcPr>
          <w:p>
            <w:pPr/>
          </w:p>
        </w:tc>
      </w:tr>
      <w:tr>
        <w:trPr>
          <w:trHeight w:val="108" w:hRule="exact"/>
        </w:trPr>
        <w:tc>
          <w:tcPr>
            <w:tcW w:w="5363" w:type="dxa"/>
            <w:tcBorders>
              <w:top w:val="nil" w:sz="6" w:space="0" w:color="auto"/>
              <w:left w:val="single" w:sz="4" w:space="0" w:color="000000"/>
              <w:bottom w:val="nil" w:sz="6" w:space="0" w:color="auto"/>
              <w:right w:val="nil" w:sz="6" w:space="0" w:color="auto"/>
            </w:tcBorders>
          </w:tcPr>
          <w:p>
            <w:pPr/>
          </w:p>
        </w:tc>
        <w:tc>
          <w:tcPr>
            <w:tcW w:w="2639" w:type="dxa"/>
            <w:tcBorders>
              <w:top w:val="nil" w:sz="6" w:space="0" w:color="auto"/>
              <w:left w:val="nil" w:sz="6" w:space="0" w:color="auto"/>
              <w:bottom w:val="nil" w:sz="6" w:space="0" w:color="auto"/>
              <w:right w:val="single" w:sz="4" w:space="0" w:color="000000"/>
            </w:tcBorders>
          </w:tcPr>
          <w:p>
            <w:pPr/>
          </w:p>
        </w:tc>
      </w:tr>
      <w:tr>
        <w:trPr>
          <w:trHeight w:val="403" w:hRule="exact"/>
        </w:trPr>
        <w:tc>
          <w:tcPr>
            <w:tcW w:w="5363" w:type="dxa"/>
            <w:tcBorders>
              <w:top w:val="nil" w:sz="6" w:space="0" w:color="auto"/>
              <w:left w:val="single" w:sz="4" w:space="0" w:color="000000"/>
              <w:bottom w:val="nil" w:sz="6" w:space="0" w:color="auto"/>
              <w:right w:val="single" w:sz="4" w:space="0" w:color="000000"/>
            </w:tcBorders>
          </w:tcPr>
          <w:p>
            <w:pPr>
              <w:pStyle w:val="TableParagraph"/>
              <w:tabs>
                <w:tab w:pos="544" w:val="left" w:leader="none"/>
              </w:tabs>
              <w:spacing w:line="240" w:lineRule="auto" w:before="56"/>
              <w:ind w:left="2"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639"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b/>
                <w:sz w:val="18"/>
              </w:rPr>
            </w:r>
            <w:r>
              <w:rPr>
                <w:rFonts w:ascii="Times New Roman"/>
                <w:b/>
                <w:spacing w:val="-1"/>
                <w:sz w:val="18"/>
                <w:u w:val="double" w:color="000000"/>
              </w:rPr>
              <w:t>18,946,378.04</w:t>
            </w:r>
            <w:r>
              <w:rPr>
                <w:rFonts w:ascii="Times New Roman"/>
                <w:b/>
                <w:spacing w:val="-1"/>
                <w:sz w:val="18"/>
              </w:rPr>
            </w:r>
            <w:r>
              <w:rPr>
                <w:rFonts w:ascii="Times New Roman"/>
                <w:spacing w:val="-1"/>
                <w:sz w:val="18"/>
              </w:rPr>
            </w:r>
          </w:p>
        </w:tc>
      </w:tr>
    </w:tbl>
    <w:p>
      <w:pPr>
        <w:spacing w:line="240" w:lineRule="auto" w:before="0"/>
        <w:rPr>
          <w:rFonts w:ascii="宋体" w:hAnsi="宋体" w:cs="宋体" w:eastAsia="宋体" w:hint="default"/>
          <w:b/>
          <w:bCs/>
          <w:sz w:val="20"/>
          <w:szCs w:val="20"/>
        </w:rPr>
      </w:pPr>
      <w:r>
        <w:rPr/>
        <w:pict>
          <v:group style="position:absolute;margin-left:52.560001pt;margin-top:60.119984pt;width:490.3pt;height:.1pt;mso-position-horizontal-relative:page;mso-position-vertical-relative:page;z-index:-1414456" coordorigin="1051,1202" coordsize="9806,2">
            <v:shape style="position:absolute;left:1051;top:1202;width:9806;height:2" coordorigin="1051,1202" coordsize="9806,0" path="m1051,1202l10857,1202e" filled="false" stroked="true" strokeweight=".48pt" strokecolor="#000000">
              <v:path arrowok="t"/>
            </v:shape>
            <w10:wrap type="none"/>
          </v:group>
        </w:pict>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pStyle w:val="Heading9"/>
        <w:spacing w:line="240" w:lineRule="auto" w:before="36"/>
        <w:ind w:left="789" w:right="0"/>
        <w:jc w:val="left"/>
        <w:rPr>
          <w:b w:val="0"/>
          <w:bCs w:val="0"/>
        </w:rPr>
      </w:pPr>
      <w:r>
        <w:rPr/>
        <w:pict>
          <v:group style="position:absolute;margin-left:42.840012pt;margin-top:-97.916306pt;width:499.2pt;height:62.8pt;mso-position-horizontal-relative:page;mso-position-vertical-relative:paragraph;z-index:-1414432" coordorigin="857,-1958" coordsize="9984,1256">
            <v:shape style="position:absolute;left:862;top:-1958;width:10;height:10" type="#_x0000_t75" stroked="false">
              <v:imagedata r:id="rId1854" o:title=""/>
            </v:shape>
            <v:group style="position:absolute;left:871;top:-1954;width:20;height:2" coordorigin="871,-1954" coordsize="20,2">
              <v:shape style="position:absolute;left:871;top:-1954;width:20;height:2" coordorigin="871,-1954" coordsize="20,0" path="m871,-1954l890,-1954e" filled="false" stroked="true" strokeweight=".47998pt" strokecolor="#000000">
                <v:path arrowok="t"/>
              </v:shape>
            </v:group>
            <v:group style="position:absolute;left:890;top:-1954;width:20;height:2" coordorigin="890,-1954" coordsize="20,2">
              <v:shape style="position:absolute;left:890;top:-1954;width:20;height:2" coordorigin="890,-1954" coordsize="20,0" path="m890,-1954l910,-1954e" filled="false" stroked="true" strokeweight=".47998pt" strokecolor="#000000">
                <v:path arrowok="t"/>
              </v:shape>
            </v:group>
            <v:group style="position:absolute;left:910;top:-1954;width:20;height:2" coordorigin="910,-1954" coordsize="20,2">
              <v:shape style="position:absolute;left:910;top:-1954;width:20;height:2" coordorigin="910,-1954" coordsize="20,0" path="m910,-1954l929,-1954e" filled="false" stroked="true" strokeweight=".47998pt" strokecolor="#000000">
                <v:path arrowok="t"/>
              </v:shape>
            </v:group>
            <v:group style="position:absolute;left:929;top:-1954;width:20;height:2" coordorigin="929,-1954" coordsize="20,2">
              <v:shape style="position:absolute;left:929;top:-1954;width:20;height:2" coordorigin="929,-1954" coordsize="20,0" path="m929,-1954l948,-1954e" filled="false" stroked="true" strokeweight=".47998pt" strokecolor="#000000">
                <v:path arrowok="t"/>
              </v:shape>
            </v:group>
            <v:group style="position:absolute;left:948;top:-1954;width:20;height:2" coordorigin="948,-1954" coordsize="20,2">
              <v:shape style="position:absolute;left:948;top:-1954;width:20;height:2" coordorigin="948,-1954" coordsize="20,0" path="m948,-1954l967,-1954e" filled="false" stroked="true" strokeweight=".47998pt" strokecolor="#000000">
                <v:path arrowok="t"/>
              </v:shape>
            </v:group>
            <v:group style="position:absolute;left:967;top:-1954;width:20;height:2" coordorigin="967,-1954" coordsize="20,2">
              <v:shape style="position:absolute;left:967;top:-1954;width:20;height:2" coordorigin="967,-1954" coordsize="20,0" path="m967,-1954l986,-1954e" filled="false" stroked="true" strokeweight=".47998pt" strokecolor="#000000">
                <v:path arrowok="t"/>
              </v:shape>
            </v:group>
            <v:group style="position:absolute;left:986;top:-1954;width:20;height:2" coordorigin="986,-1954" coordsize="20,2">
              <v:shape style="position:absolute;left:986;top:-1954;width:20;height:2" coordorigin="986,-1954" coordsize="20,0" path="m986,-1954l1006,-1954e" filled="false" stroked="true" strokeweight=".47998pt" strokecolor="#000000">
                <v:path arrowok="t"/>
              </v:shape>
            </v:group>
            <v:group style="position:absolute;left:1006;top:-1954;width:20;height:2" coordorigin="1006,-1954" coordsize="20,2">
              <v:shape style="position:absolute;left:1006;top:-1954;width:20;height:2" coordorigin="1006,-1954" coordsize="20,0" path="m1006,-1954l1025,-1954e" filled="false" stroked="true" strokeweight=".47998pt" strokecolor="#000000">
                <v:path arrowok="t"/>
              </v:shape>
            </v:group>
            <v:group style="position:absolute;left:1025;top:-1954;width:20;height:2" coordorigin="1025,-1954" coordsize="20,2">
              <v:shape style="position:absolute;left:1025;top:-1954;width:20;height:2" coordorigin="1025,-1954" coordsize="20,0" path="m1025,-1954l1044,-1954e" filled="false" stroked="true" strokeweight=".47998pt" strokecolor="#000000">
                <v:path arrowok="t"/>
              </v:shape>
            </v:group>
            <v:group style="position:absolute;left:1044;top:-1954;width:20;height:2" coordorigin="1044,-1954" coordsize="20,2">
              <v:shape style="position:absolute;left:1044;top:-1954;width:20;height:2" coordorigin="1044,-1954" coordsize="20,0" path="m1044,-1954l1063,-1954e" filled="false" stroked="true" strokeweight=".47998pt" strokecolor="#000000">
                <v:path arrowok="t"/>
              </v:shape>
            </v:group>
            <v:group style="position:absolute;left:1063;top:-1954;width:20;height:2" coordorigin="1063,-1954" coordsize="20,2">
              <v:shape style="position:absolute;left:1063;top:-1954;width:20;height:2" coordorigin="1063,-1954" coordsize="20,0" path="m1063,-1954l1082,-1954e" filled="false" stroked="true" strokeweight=".47998pt" strokecolor="#000000">
                <v:path arrowok="t"/>
              </v:shape>
            </v:group>
            <v:group style="position:absolute;left:1082;top:-1954;width:20;height:2" coordorigin="1082,-1954" coordsize="20,2">
              <v:shape style="position:absolute;left:1082;top:-1954;width:20;height:2" coordorigin="1082,-1954" coordsize="20,0" path="m1082,-1954l1102,-1954e" filled="false" stroked="true" strokeweight=".47998pt" strokecolor="#000000">
                <v:path arrowok="t"/>
              </v:shape>
            </v:group>
            <v:group style="position:absolute;left:1102;top:-1954;width:20;height:2" coordorigin="1102,-1954" coordsize="20,2">
              <v:shape style="position:absolute;left:1102;top:-1954;width:20;height:2" coordorigin="1102,-1954" coordsize="20,0" path="m1102,-1954l1121,-1954e" filled="false" stroked="true" strokeweight=".47998pt" strokecolor="#000000">
                <v:path arrowok="t"/>
              </v:shape>
            </v:group>
            <v:group style="position:absolute;left:1121;top:-1954;width:20;height:2" coordorigin="1121,-1954" coordsize="20,2">
              <v:shape style="position:absolute;left:1121;top:-1954;width:20;height:2" coordorigin="1121,-1954" coordsize="20,0" path="m1121,-1954l1140,-1954e" filled="false" stroked="true" strokeweight=".47998pt" strokecolor="#000000">
                <v:path arrowok="t"/>
              </v:shape>
            </v:group>
            <v:group style="position:absolute;left:1140;top:-1954;width:20;height:2" coordorigin="1140,-1954" coordsize="20,2">
              <v:shape style="position:absolute;left:1140;top:-1954;width:20;height:2" coordorigin="1140,-1954" coordsize="20,0" path="m1140,-1954l1159,-1954e" filled="false" stroked="true" strokeweight=".47998pt" strokecolor="#000000">
                <v:path arrowok="t"/>
              </v:shape>
            </v:group>
            <v:group style="position:absolute;left:1159;top:-1954;width:20;height:2" coordorigin="1159,-1954" coordsize="20,2">
              <v:shape style="position:absolute;left:1159;top:-1954;width:20;height:2" coordorigin="1159,-1954" coordsize="20,0" path="m1159,-1954l1178,-1954e" filled="false" stroked="true" strokeweight=".47998pt" strokecolor="#000000">
                <v:path arrowok="t"/>
              </v:shape>
            </v:group>
            <v:group style="position:absolute;left:1178;top:-1954;width:20;height:2" coordorigin="1178,-1954" coordsize="20,2">
              <v:shape style="position:absolute;left:1178;top:-1954;width:20;height:2" coordorigin="1178,-1954" coordsize="20,0" path="m1178,-1954l1198,-1954e" filled="false" stroked="true" strokeweight=".47998pt" strokecolor="#000000">
                <v:path arrowok="t"/>
              </v:shape>
            </v:group>
            <v:group style="position:absolute;left:1198;top:-1954;width:20;height:2" coordorigin="1198,-1954" coordsize="20,2">
              <v:shape style="position:absolute;left:1198;top:-1954;width:20;height:2" coordorigin="1198,-1954" coordsize="20,0" path="m1198,-1954l1217,-1954e" filled="false" stroked="true" strokeweight=".47998pt" strokecolor="#000000">
                <v:path arrowok="t"/>
              </v:shape>
            </v:group>
            <v:group style="position:absolute;left:1217;top:-1954;width:20;height:2" coordorigin="1217,-1954" coordsize="20,2">
              <v:shape style="position:absolute;left:1217;top:-1954;width:20;height:2" coordorigin="1217,-1954" coordsize="20,0" path="m1217,-1954l1236,-1954e" filled="false" stroked="true" strokeweight=".47998pt" strokecolor="#000000">
                <v:path arrowok="t"/>
              </v:shape>
            </v:group>
            <v:group style="position:absolute;left:1236;top:-1954;width:20;height:2" coordorigin="1236,-1954" coordsize="20,2">
              <v:shape style="position:absolute;left:1236;top:-1954;width:20;height:2" coordorigin="1236,-1954" coordsize="20,0" path="m1236,-1954l1255,-1954e" filled="false" stroked="true" strokeweight=".47998pt" strokecolor="#000000">
                <v:path arrowok="t"/>
              </v:shape>
            </v:group>
            <v:group style="position:absolute;left:1255;top:-1954;width:20;height:2" coordorigin="1255,-1954" coordsize="20,2">
              <v:shape style="position:absolute;left:1255;top:-1954;width:20;height:2" coordorigin="1255,-1954" coordsize="20,0" path="m1255,-1954l1275,-1954e" filled="false" stroked="true" strokeweight=".47998pt" strokecolor="#000000">
                <v:path arrowok="t"/>
              </v:shape>
            </v:group>
            <v:group style="position:absolute;left:1275;top:-1954;width:20;height:2" coordorigin="1275,-1954" coordsize="20,2">
              <v:shape style="position:absolute;left:1275;top:-1954;width:20;height:2" coordorigin="1275,-1954" coordsize="20,0" path="m1275,-1954l1294,-1954e" filled="false" stroked="true" strokeweight=".47998pt" strokecolor="#000000">
                <v:path arrowok="t"/>
              </v:shape>
            </v:group>
            <v:group style="position:absolute;left:1294;top:-1954;width:20;height:2" coordorigin="1294,-1954" coordsize="20,2">
              <v:shape style="position:absolute;left:1294;top:-1954;width:20;height:2" coordorigin="1294,-1954" coordsize="20,0" path="m1294,-1954l1313,-1954e" filled="false" stroked="true" strokeweight=".47998pt" strokecolor="#000000">
                <v:path arrowok="t"/>
              </v:shape>
            </v:group>
            <v:group style="position:absolute;left:1313;top:-1954;width:20;height:2" coordorigin="1313,-1954" coordsize="20,2">
              <v:shape style="position:absolute;left:1313;top:-1954;width:20;height:2" coordorigin="1313,-1954" coordsize="20,0" path="m1313,-1954l1332,-1954e" filled="false" stroked="true" strokeweight=".47998pt" strokecolor="#000000">
                <v:path arrowok="t"/>
              </v:shape>
            </v:group>
            <v:group style="position:absolute;left:1332;top:-1954;width:20;height:2" coordorigin="1332,-1954" coordsize="20,2">
              <v:shape style="position:absolute;left:1332;top:-1954;width:20;height:2" coordorigin="1332,-1954" coordsize="20,0" path="m1332,-1954l1352,-1954e" filled="false" stroked="true" strokeweight=".47998pt" strokecolor="#000000">
                <v:path arrowok="t"/>
              </v:shape>
            </v:group>
            <v:group style="position:absolute;left:1352;top:-1954;width:20;height:2" coordorigin="1352,-1954" coordsize="20,2">
              <v:shape style="position:absolute;left:1352;top:-1954;width:20;height:2" coordorigin="1352,-1954" coordsize="20,0" path="m1352,-1954l1371,-1954e" filled="false" stroked="true" strokeweight=".47998pt" strokecolor="#000000">
                <v:path arrowok="t"/>
              </v:shape>
            </v:group>
            <v:group style="position:absolute;left:1371;top:-1954;width:20;height:2" coordorigin="1371,-1954" coordsize="20,2">
              <v:shape style="position:absolute;left:1371;top:-1954;width:20;height:2" coordorigin="1371,-1954" coordsize="20,0" path="m1371,-1954l1390,-1954e" filled="false" stroked="true" strokeweight=".47998pt" strokecolor="#000000">
                <v:path arrowok="t"/>
              </v:shape>
            </v:group>
            <v:group style="position:absolute;left:1390;top:-1954;width:20;height:2" coordorigin="1390,-1954" coordsize="20,2">
              <v:shape style="position:absolute;left:1390;top:-1954;width:20;height:2" coordorigin="1390,-1954" coordsize="20,0" path="m1390,-1954l1409,-1954e" filled="false" stroked="true" strokeweight=".47998pt" strokecolor="#000000">
                <v:path arrowok="t"/>
              </v:shape>
            </v:group>
            <v:group style="position:absolute;left:1409;top:-1954;width:20;height:2" coordorigin="1409,-1954" coordsize="20,2">
              <v:shape style="position:absolute;left:1409;top:-1954;width:20;height:2" coordorigin="1409,-1954" coordsize="20,0" path="m1409,-1954l1428,-1954e" filled="false" stroked="true" strokeweight=".47998pt" strokecolor="#000000">
                <v:path arrowok="t"/>
              </v:shape>
            </v:group>
            <v:group style="position:absolute;left:1428;top:-1954;width:20;height:2" coordorigin="1428,-1954" coordsize="20,2">
              <v:shape style="position:absolute;left:1428;top:-1954;width:20;height:2" coordorigin="1428,-1954" coordsize="20,0" path="m1428,-1954l1448,-1954e" filled="false" stroked="true" strokeweight=".47998pt" strokecolor="#000000">
                <v:path arrowok="t"/>
              </v:shape>
            </v:group>
            <v:group style="position:absolute;left:1448;top:-1954;width:20;height:2" coordorigin="1448,-1954" coordsize="20,2">
              <v:shape style="position:absolute;left:1448;top:-1954;width:20;height:2" coordorigin="1448,-1954" coordsize="20,0" path="m1448,-1954l1467,-1954e" filled="false" stroked="true" strokeweight=".47998pt" strokecolor="#000000">
                <v:path arrowok="t"/>
              </v:shape>
            </v:group>
            <v:group style="position:absolute;left:1467;top:-1954;width:20;height:2" coordorigin="1467,-1954" coordsize="20,2">
              <v:shape style="position:absolute;left:1467;top:-1954;width:20;height:2" coordorigin="1467,-1954" coordsize="20,0" path="m1467,-1954l1486,-1954e" filled="false" stroked="true" strokeweight=".47998pt" strokecolor="#000000">
                <v:path arrowok="t"/>
              </v:shape>
            </v:group>
            <v:group style="position:absolute;left:1486;top:-1954;width:20;height:2" coordorigin="1486,-1954" coordsize="20,2">
              <v:shape style="position:absolute;left:1486;top:-1954;width:20;height:2" coordorigin="1486,-1954" coordsize="20,0" path="m1486,-1954l1505,-1954e" filled="false" stroked="true" strokeweight=".47998pt" strokecolor="#000000">
                <v:path arrowok="t"/>
              </v:shape>
            </v:group>
            <v:group style="position:absolute;left:1505;top:-1954;width:20;height:2" coordorigin="1505,-1954" coordsize="20,2">
              <v:shape style="position:absolute;left:1505;top:-1954;width:20;height:2" coordorigin="1505,-1954" coordsize="20,0" path="m1505,-1954l1524,-1954e" filled="false" stroked="true" strokeweight=".47998pt" strokecolor="#000000">
                <v:path arrowok="t"/>
              </v:shape>
            </v:group>
            <v:group style="position:absolute;left:1524;top:-1954;width:20;height:2" coordorigin="1524,-1954" coordsize="20,2">
              <v:shape style="position:absolute;left:1524;top:-1954;width:20;height:2" coordorigin="1524,-1954" coordsize="20,0" path="m1524,-1954l1544,-1954e" filled="false" stroked="true" strokeweight=".47998pt" strokecolor="#000000">
                <v:path arrowok="t"/>
              </v:shape>
            </v:group>
            <v:group style="position:absolute;left:1544;top:-1954;width:20;height:2" coordorigin="1544,-1954" coordsize="20,2">
              <v:shape style="position:absolute;left:1544;top:-1954;width:20;height:2" coordorigin="1544,-1954" coordsize="20,0" path="m1544,-1954l1563,-1954e" filled="false" stroked="true" strokeweight=".47998pt" strokecolor="#000000">
                <v:path arrowok="t"/>
              </v:shape>
            </v:group>
            <v:group style="position:absolute;left:1563;top:-1954;width:20;height:2" coordorigin="1563,-1954" coordsize="20,2">
              <v:shape style="position:absolute;left:1563;top:-1954;width:20;height:2" coordorigin="1563,-1954" coordsize="20,0" path="m1563,-1954l1582,-1954e" filled="false" stroked="true" strokeweight=".47998pt" strokecolor="#000000">
                <v:path arrowok="t"/>
              </v:shape>
            </v:group>
            <v:group style="position:absolute;left:1582;top:-1954;width:20;height:2" coordorigin="1582,-1954" coordsize="20,2">
              <v:shape style="position:absolute;left:1582;top:-1954;width:20;height:2" coordorigin="1582,-1954" coordsize="20,0" path="m1582,-1954l1601,-1954e" filled="false" stroked="true" strokeweight=".47998pt" strokecolor="#000000">
                <v:path arrowok="t"/>
              </v:shape>
            </v:group>
            <v:group style="position:absolute;left:1601;top:-1954;width:20;height:2" coordorigin="1601,-1954" coordsize="20,2">
              <v:shape style="position:absolute;left:1601;top:-1954;width:20;height:2" coordorigin="1601,-1954" coordsize="20,0" path="m1601,-1954l1620,-1954e" filled="false" stroked="true" strokeweight=".47998pt" strokecolor="#000000">
                <v:path arrowok="t"/>
              </v:shape>
            </v:group>
            <v:group style="position:absolute;left:1620;top:-1954;width:20;height:2" coordorigin="1620,-1954" coordsize="20,2">
              <v:shape style="position:absolute;left:1620;top:-1954;width:20;height:2" coordorigin="1620,-1954" coordsize="20,0" path="m1620,-1954l1640,-1954e" filled="false" stroked="true" strokeweight=".47998pt" strokecolor="#000000">
                <v:path arrowok="t"/>
              </v:shape>
            </v:group>
            <v:group style="position:absolute;left:1640;top:-1954;width:20;height:2" coordorigin="1640,-1954" coordsize="20,2">
              <v:shape style="position:absolute;left:1640;top:-1954;width:20;height:2" coordorigin="1640,-1954" coordsize="20,0" path="m1640,-1954l1659,-1954e" filled="false" stroked="true" strokeweight=".47998pt" strokecolor="#000000">
                <v:path arrowok="t"/>
              </v:shape>
            </v:group>
            <v:group style="position:absolute;left:1659;top:-1954;width:20;height:2" coordorigin="1659,-1954" coordsize="20,2">
              <v:shape style="position:absolute;left:1659;top:-1954;width:20;height:2" coordorigin="1659,-1954" coordsize="20,0" path="m1659,-1954l1678,-1954e" filled="false" stroked="true" strokeweight=".47998pt" strokecolor="#000000">
                <v:path arrowok="t"/>
              </v:shape>
            </v:group>
            <v:group style="position:absolute;left:1678;top:-1954;width:20;height:2" coordorigin="1678,-1954" coordsize="20,2">
              <v:shape style="position:absolute;left:1678;top:-1954;width:20;height:2" coordorigin="1678,-1954" coordsize="20,0" path="m1678,-1954l1697,-1954e" filled="false" stroked="true" strokeweight=".47998pt" strokecolor="#000000">
                <v:path arrowok="t"/>
              </v:shape>
            </v:group>
            <v:group style="position:absolute;left:1697;top:-1954;width:20;height:2" coordorigin="1697,-1954" coordsize="20,2">
              <v:shape style="position:absolute;left:1697;top:-1954;width:20;height:2" coordorigin="1697,-1954" coordsize="20,0" path="m1697,-1954l1716,-1954e" filled="false" stroked="true" strokeweight=".47998pt" strokecolor="#000000">
                <v:path arrowok="t"/>
              </v:shape>
            </v:group>
            <v:group style="position:absolute;left:1716;top:-1954;width:20;height:2" coordorigin="1716,-1954" coordsize="20,2">
              <v:shape style="position:absolute;left:1716;top:-1954;width:20;height:2" coordorigin="1716,-1954" coordsize="20,0" path="m1716,-1954l1736,-1954e" filled="false" stroked="true" strokeweight=".47998pt" strokecolor="#000000">
                <v:path arrowok="t"/>
              </v:shape>
            </v:group>
            <v:group style="position:absolute;left:1736;top:-1954;width:20;height:2" coordorigin="1736,-1954" coordsize="20,2">
              <v:shape style="position:absolute;left:1736;top:-1954;width:20;height:2" coordorigin="1736,-1954" coordsize="20,0" path="m1736,-1954l1755,-1954e" filled="false" stroked="true" strokeweight=".47998pt" strokecolor="#000000">
                <v:path arrowok="t"/>
              </v:shape>
            </v:group>
            <v:group style="position:absolute;left:1755;top:-1954;width:20;height:2" coordorigin="1755,-1954" coordsize="20,2">
              <v:shape style="position:absolute;left:1755;top:-1954;width:20;height:2" coordorigin="1755,-1954" coordsize="20,0" path="m1755,-1954l1774,-1954e" filled="false" stroked="true" strokeweight=".47998pt" strokecolor="#000000">
                <v:path arrowok="t"/>
              </v:shape>
            </v:group>
            <v:group style="position:absolute;left:1774;top:-1954;width:20;height:2" coordorigin="1774,-1954" coordsize="20,2">
              <v:shape style="position:absolute;left:1774;top:-1954;width:20;height:2" coordorigin="1774,-1954" coordsize="20,0" path="m1774,-1954l1793,-1954e" filled="false" stroked="true" strokeweight=".47998pt" strokecolor="#000000">
                <v:path arrowok="t"/>
              </v:shape>
            </v:group>
            <v:group style="position:absolute;left:1793;top:-1954;width:20;height:2" coordorigin="1793,-1954" coordsize="20,2">
              <v:shape style="position:absolute;left:1793;top:-1954;width:20;height:2" coordorigin="1793,-1954" coordsize="20,0" path="m1793,-1954l1812,-1954e" filled="false" stroked="true" strokeweight=".47998pt" strokecolor="#000000">
                <v:path arrowok="t"/>
              </v:shape>
            </v:group>
            <v:group style="position:absolute;left:1812;top:-1954;width:20;height:2" coordorigin="1812,-1954" coordsize="20,2">
              <v:shape style="position:absolute;left:1812;top:-1954;width:20;height:2" coordorigin="1812,-1954" coordsize="20,0" path="m1812,-1954l1832,-1954e" filled="false" stroked="true" strokeweight=".47998pt" strokecolor="#000000">
                <v:path arrowok="t"/>
              </v:shape>
            </v:group>
            <v:group style="position:absolute;left:1832;top:-1954;width:20;height:2" coordorigin="1832,-1954" coordsize="20,2">
              <v:shape style="position:absolute;left:1832;top:-1954;width:20;height:2" coordorigin="1832,-1954" coordsize="20,0" path="m1832,-1954l1851,-1954e" filled="false" stroked="true" strokeweight=".47998pt" strokecolor="#000000">
                <v:path arrowok="t"/>
              </v:shape>
            </v:group>
            <v:group style="position:absolute;left:1851;top:-1954;width:20;height:2" coordorigin="1851,-1954" coordsize="20,2">
              <v:shape style="position:absolute;left:1851;top:-1954;width:20;height:2" coordorigin="1851,-1954" coordsize="20,0" path="m1851,-1954l1870,-1954e" filled="false" stroked="true" strokeweight=".47998pt" strokecolor="#000000">
                <v:path arrowok="t"/>
              </v:shape>
            </v:group>
            <v:group style="position:absolute;left:1870;top:-1954;width:20;height:2" coordorigin="1870,-1954" coordsize="20,2">
              <v:shape style="position:absolute;left:1870;top:-1954;width:20;height:2" coordorigin="1870,-1954" coordsize="20,0" path="m1870,-1954l1889,-1954e" filled="false" stroked="true" strokeweight=".47998pt" strokecolor="#000000">
                <v:path arrowok="t"/>
              </v:shape>
            </v:group>
            <v:group style="position:absolute;left:1889;top:-1954;width:20;height:2" coordorigin="1889,-1954" coordsize="20,2">
              <v:shape style="position:absolute;left:1889;top:-1954;width:20;height:2" coordorigin="1889,-1954" coordsize="20,0" path="m1889,-1954l1908,-1954e" filled="false" stroked="true" strokeweight=".47998pt" strokecolor="#000000">
                <v:path arrowok="t"/>
              </v:shape>
            </v:group>
            <v:group style="position:absolute;left:1908;top:-1954;width:20;height:2" coordorigin="1908,-1954" coordsize="20,2">
              <v:shape style="position:absolute;left:1908;top:-1954;width:20;height:2" coordorigin="1908,-1954" coordsize="20,0" path="m1908,-1954l1928,-1954e" filled="false" stroked="true" strokeweight=".47998pt" strokecolor="#000000">
                <v:path arrowok="t"/>
              </v:shape>
            </v:group>
            <v:group style="position:absolute;left:1928;top:-1954;width:20;height:2" coordorigin="1928,-1954" coordsize="20,2">
              <v:shape style="position:absolute;left:1928;top:-1954;width:20;height:2" coordorigin="1928,-1954" coordsize="20,0" path="m1928,-1954l1947,-1954e" filled="false" stroked="true" strokeweight=".47998pt" strokecolor="#000000">
                <v:path arrowok="t"/>
              </v:shape>
            </v:group>
            <v:group style="position:absolute;left:1947;top:-1954;width:20;height:2" coordorigin="1947,-1954" coordsize="20,2">
              <v:shape style="position:absolute;left:1947;top:-1954;width:20;height:2" coordorigin="1947,-1954" coordsize="20,0" path="m1947,-1954l1966,-1954e" filled="false" stroked="true" strokeweight=".47998pt" strokecolor="#000000">
                <v:path arrowok="t"/>
              </v:shape>
            </v:group>
            <v:group style="position:absolute;left:1966;top:-1954;width:20;height:2" coordorigin="1966,-1954" coordsize="20,2">
              <v:shape style="position:absolute;left:1966;top:-1954;width:20;height:2" coordorigin="1966,-1954" coordsize="20,0" path="m1966,-1954l1985,-1954e" filled="false" stroked="true" strokeweight=".47998pt" strokecolor="#000000">
                <v:path arrowok="t"/>
              </v:shape>
            </v:group>
            <v:group style="position:absolute;left:1985;top:-1954;width:20;height:2" coordorigin="1985,-1954" coordsize="20,2">
              <v:shape style="position:absolute;left:1985;top:-1954;width:20;height:2" coordorigin="1985,-1954" coordsize="20,0" path="m1985,-1954l2004,-1954e" filled="false" stroked="true" strokeweight=".47998pt" strokecolor="#000000">
                <v:path arrowok="t"/>
              </v:shape>
            </v:group>
            <v:group style="position:absolute;left:2004;top:-1954;width:20;height:2" coordorigin="2004,-1954" coordsize="20,2">
              <v:shape style="position:absolute;left:2004;top:-1954;width:20;height:2" coordorigin="2004,-1954" coordsize="20,0" path="m2004,-1954l2024,-1954e" filled="false" stroked="true" strokeweight=".47998pt" strokecolor="#000000">
                <v:path arrowok="t"/>
              </v:shape>
            </v:group>
            <v:group style="position:absolute;left:2024;top:-1954;width:20;height:2" coordorigin="2024,-1954" coordsize="20,2">
              <v:shape style="position:absolute;left:2024;top:-1954;width:20;height:2" coordorigin="2024,-1954" coordsize="20,0" path="m2024,-1954l2043,-1954e" filled="false" stroked="true" strokeweight=".47998pt" strokecolor="#000000">
                <v:path arrowok="t"/>
              </v:shape>
            </v:group>
            <v:group style="position:absolute;left:2043;top:-1954;width:20;height:2" coordorigin="2043,-1954" coordsize="20,2">
              <v:shape style="position:absolute;left:2043;top:-1954;width:20;height:2" coordorigin="2043,-1954" coordsize="20,0" path="m2043,-1954l2062,-1954e" filled="false" stroked="true" strokeweight=".47998pt" strokecolor="#000000">
                <v:path arrowok="t"/>
              </v:shape>
            </v:group>
            <v:group style="position:absolute;left:2062;top:-1954;width:20;height:2" coordorigin="2062,-1954" coordsize="20,2">
              <v:shape style="position:absolute;left:2062;top:-1954;width:20;height:2" coordorigin="2062,-1954" coordsize="20,0" path="m2062,-1954l2081,-1954e" filled="false" stroked="true" strokeweight=".47998pt" strokecolor="#000000">
                <v:path arrowok="t"/>
              </v:shape>
            </v:group>
            <v:group style="position:absolute;left:2081;top:-1954;width:20;height:2" coordorigin="2081,-1954" coordsize="20,2">
              <v:shape style="position:absolute;left:2081;top:-1954;width:20;height:2" coordorigin="2081,-1954" coordsize="20,0" path="m2081,-1954l2100,-1954e" filled="false" stroked="true" strokeweight=".47998pt" strokecolor="#000000">
                <v:path arrowok="t"/>
              </v:shape>
            </v:group>
            <v:group style="position:absolute;left:2100;top:-1954;width:20;height:2" coordorigin="2100,-1954" coordsize="20,2">
              <v:shape style="position:absolute;left:2100;top:-1954;width:20;height:2" coordorigin="2100,-1954" coordsize="20,0" path="m2100,-1954l2120,-1954e" filled="false" stroked="true" strokeweight=".47998pt" strokecolor="#000000">
                <v:path arrowok="t"/>
              </v:shape>
            </v:group>
            <v:group style="position:absolute;left:2120;top:-1954;width:20;height:2" coordorigin="2120,-1954" coordsize="20,2">
              <v:shape style="position:absolute;left:2120;top:-1954;width:20;height:2" coordorigin="2120,-1954" coordsize="20,0" path="m2120,-1954l2139,-1954e" filled="false" stroked="true" strokeweight=".47998pt" strokecolor="#000000">
                <v:path arrowok="t"/>
              </v:shape>
            </v:group>
            <v:group style="position:absolute;left:2139;top:-1954;width:20;height:2" coordorigin="2139,-1954" coordsize="20,2">
              <v:shape style="position:absolute;left:2139;top:-1954;width:20;height:2" coordorigin="2139,-1954" coordsize="20,0" path="m2139,-1954l2158,-1954e" filled="false" stroked="true" strokeweight=".47998pt" strokecolor="#000000">
                <v:path arrowok="t"/>
              </v:shape>
            </v:group>
            <v:group style="position:absolute;left:2158;top:-1954;width:20;height:2" coordorigin="2158,-1954" coordsize="20,2">
              <v:shape style="position:absolute;left:2158;top:-1954;width:20;height:2" coordorigin="2158,-1954" coordsize="20,0" path="m2158,-1954l2177,-1954e" filled="false" stroked="true" strokeweight=".47998pt" strokecolor="#000000">
                <v:path arrowok="t"/>
              </v:shape>
            </v:group>
            <v:group style="position:absolute;left:2177;top:-1954;width:20;height:2" coordorigin="2177,-1954" coordsize="20,2">
              <v:shape style="position:absolute;left:2177;top:-1954;width:20;height:2" coordorigin="2177,-1954" coordsize="20,0" path="m2177,-1954l2196,-1954e" filled="false" stroked="true" strokeweight=".47998pt" strokecolor="#000000">
                <v:path arrowok="t"/>
              </v:shape>
            </v:group>
            <v:group style="position:absolute;left:2196;top:-1954;width:20;height:2" coordorigin="2196,-1954" coordsize="20,2">
              <v:shape style="position:absolute;left:2196;top:-1954;width:20;height:2" coordorigin="2196,-1954" coordsize="20,0" path="m2196,-1954l2216,-1954e" filled="false" stroked="true" strokeweight=".47998pt" strokecolor="#000000">
                <v:path arrowok="t"/>
              </v:shape>
            </v:group>
            <v:group style="position:absolute;left:2216;top:-1954;width:20;height:2" coordorigin="2216,-1954" coordsize="20,2">
              <v:shape style="position:absolute;left:2216;top:-1954;width:20;height:2" coordorigin="2216,-1954" coordsize="20,0" path="m2216,-1954l2235,-1954e" filled="false" stroked="true" strokeweight=".47998pt" strokecolor="#000000">
                <v:path arrowok="t"/>
              </v:shape>
            </v:group>
            <v:group style="position:absolute;left:2235;top:-1954;width:20;height:2" coordorigin="2235,-1954" coordsize="20,2">
              <v:shape style="position:absolute;left:2235;top:-1954;width:20;height:2" coordorigin="2235,-1954" coordsize="20,0" path="m2235,-1954l2254,-1954e" filled="false" stroked="true" strokeweight=".47998pt" strokecolor="#000000">
                <v:path arrowok="t"/>
              </v:shape>
            </v:group>
            <v:group style="position:absolute;left:2254;top:-1954;width:20;height:2" coordorigin="2254,-1954" coordsize="20,2">
              <v:shape style="position:absolute;left:2254;top:-1954;width:20;height:2" coordorigin="2254,-1954" coordsize="20,0" path="m2254,-1954l2273,-1954e" filled="false" stroked="true" strokeweight=".47998pt" strokecolor="#000000">
                <v:path arrowok="t"/>
              </v:shape>
            </v:group>
            <v:group style="position:absolute;left:2273;top:-1954;width:20;height:2" coordorigin="2273,-1954" coordsize="20,2">
              <v:shape style="position:absolute;left:2273;top:-1954;width:20;height:2" coordorigin="2273,-1954" coordsize="20,0" path="m2273,-1954l2292,-1954e" filled="false" stroked="true" strokeweight=".47998pt" strokecolor="#000000">
                <v:path arrowok="t"/>
              </v:shape>
            </v:group>
            <v:group style="position:absolute;left:2292;top:-1954;width:20;height:2" coordorigin="2292,-1954" coordsize="20,2">
              <v:shape style="position:absolute;left:2292;top:-1954;width:20;height:2" coordorigin="2292,-1954" coordsize="20,0" path="m2292,-1954l2312,-1954e" filled="false" stroked="true" strokeweight=".47998pt" strokecolor="#000000">
                <v:path arrowok="t"/>
              </v:shape>
            </v:group>
            <v:group style="position:absolute;left:2312;top:-1954;width:20;height:2" coordorigin="2312,-1954" coordsize="20,2">
              <v:shape style="position:absolute;left:2312;top:-1954;width:20;height:2" coordorigin="2312,-1954" coordsize="20,0" path="m2312,-1954l2331,-1954e" filled="false" stroked="true" strokeweight=".47998pt" strokecolor="#000000">
                <v:path arrowok="t"/>
              </v:shape>
            </v:group>
            <v:group style="position:absolute;left:2331;top:-1954;width:20;height:2" coordorigin="2331,-1954" coordsize="20,2">
              <v:shape style="position:absolute;left:2331;top:-1954;width:20;height:2" coordorigin="2331,-1954" coordsize="20,0" path="m2331,-1954l2350,-1954e" filled="false" stroked="true" strokeweight=".47998pt" strokecolor="#000000">
                <v:path arrowok="t"/>
              </v:shape>
            </v:group>
            <v:group style="position:absolute;left:2350;top:-1954;width:20;height:2" coordorigin="2350,-1954" coordsize="20,2">
              <v:shape style="position:absolute;left:2350;top:-1954;width:20;height:2" coordorigin="2350,-1954" coordsize="20,0" path="m2350,-1954l2369,-1954e" filled="false" stroked="true" strokeweight=".47998pt" strokecolor="#000000">
                <v:path arrowok="t"/>
              </v:shape>
            </v:group>
            <v:group style="position:absolute;left:2369;top:-1954;width:20;height:2" coordorigin="2369,-1954" coordsize="20,2">
              <v:shape style="position:absolute;left:2369;top:-1954;width:20;height:2" coordorigin="2369,-1954" coordsize="20,0" path="m2369,-1954l2388,-1954e" filled="false" stroked="true" strokeweight=".47998pt" strokecolor="#000000">
                <v:path arrowok="t"/>
              </v:shape>
            </v:group>
            <v:group style="position:absolute;left:2388;top:-1954;width:20;height:2" coordorigin="2388,-1954" coordsize="20,2">
              <v:shape style="position:absolute;left:2388;top:-1954;width:20;height:2" coordorigin="2388,-1954" coordsize="20,0" path="m2388,-1954l2408,-1954e" filled="false" stroked="true" strokeweight=".47998pt" strokecolor="#000000">
                <v:path arrowok="t"/>
              </v:shape>
            </v:group>
            <v:group style="position:absolute;left:2408;top:-1954;width:20;height:2" coordorigin="2408,-1954" coordsize="20,2">
              <v:shape style="position:absolute;left:2408;top:-1954;width:20;height:2" coordorigin="2408,-1954" coordsize="20,0" path="m2408,-1954l2427,-1954e" filled="false" stroked="true" strokeweight=".47998pt" strokecolor="#000000">
                <v:path arrowok="t"/>
              </v:shape>
            </v:group>
            <v:group style="position:absolute;left:2427;top:-1954;width:20;height:2" coordorigin="2427,-1954" coordsize="20,2">
              <v:shape style="position:absolute;left:2427;top:-1954;width:20;height:2" coordorigin="2427,-1954" coordsize="20,0" path="m2427,-1954l2446,-1954e" filled="false" stroked="true" strokeweight=".47998pt" strokecolor="#000000">
                <v:path arrowok="t"/>
              </v:shape>
            </v:group>
            <v:group style="position:absolute;left:2446;top:-1954;width:20;height:2" coordorigin="2446,-1954" coordsize="20,2">
              <v:shape style="position:absolute;left:2446;top:-1954;width:20;height:2" coordorigin="2446,-1954" coordsize="20,0" path="m2446,-1954l2465,-1954e" filled="false" stroked="true" strokeweight=".47998pt" strokecolor="#000000">
                <v:path arrowok="t"/>
              </v:shape>
            </v:group>
            <v:group style="position:absolute;left:2465;top:-1954;width:20;height:2" coordorigin="2465,-1954" coordsize="20,2">
              <v:shape style="position:absolute;left:2465;top:-1954;width:20;height:2" coordorigin="2465,-1954" coordsize="20,0" path="m2465,-1954l2484,-1954e" filled="false" stroked="true" strokeweight=".47998pt" strokecolor="#000000">
                <v:path arrowok="t"/>
              </v:shape>
            </v:group>
            <v:group style="position:absolute;left:2484;top:-1954;width:20;height:2" coordorigin="2484,-1954" coordsize="20,2">
              <v:shape style="position:absolute;left:2484;top:-1954;width:20;height:2" coordorigin="2484,-1954" coordsize="20,0" path="m2484,-1954l2504,-1954e" filled="false" stroked="true" strokeweight=".47998pt" strokecolor="#000000">
                <v:path arrowok="t"/>
              </v:shape>
            </v:group>
            <v:group style="position:absolute;left:2504;top:-1954;width:20;height:2" coordorigin="2504,-1954" coordsize="20,2">
              <v:shape style="position:absolute;left:2504;top:-1954;width:20;height:2" coordorigin="2504,-1954" coordsize="20,0" path="m2504,-1954l2523,-1954e" filled="false" stroked="true" strokeweight=".47998pt" strokecolor="#000000">
                <v:path arrowok="t"/>
              </v:shape>
            </v:group>
            <v:group style="position:absolute;left:2523;top:-1954;width:20;height:2" coordorigin="2523,-1954" coordsize="20,2">
              <v:shape style="position:absolute;left:2523;top:-1954;width:20;height:2" coordorigin="2523,-1954" coordsize="20,0" path="m2523,-1954l2542,-1954e" filled="false" stroked="true" strokeweight=".47998pt" strokecolor="#000000">
                <v:path arrowok="t"/>
              </v:shape>
            </v:group>
            <v:group style="position:absolute;left:2542;top:-1954;width:20;height:2" coordorigin="2542,-1954" coordsize="20,2">
              <v:shape style="position:absolute;left:2542;top:-1954;width:20;height:2" coordorigin="2542,-1954" coordsize="20,0" path="m2542,-1954l2561,-1954e" filled="false" stroked="true" strokeweight=".47998pt" strokecolor="#000000">
                <v:path arrowok="t"/>
              </v:shape>
            </v:group>
            <v:group style="position:absolute;left:2561;top:-1954;width:20;height:2" coordorigin="2561,-1954" coordsize="20,2">
              <v:shape style="position:absolute;left:2561;top:-1954;width:20;height:2" coordorigin="2561,-1954" coordsize="20,0" path="m2561,-1954l2580,-1954e" filled="false" stroked="true" strokeweight=".47998pt" strokecolor="#000000">
                <v:path arrowok="t"/>
              </v:shape>
            </v:group>
            <v:group style="position:absolute;left:2580;top:-1954;width:20;height:2" coordorigin="2580,-1954" coordsize="20,2">
              <v:shape style="position:absolute;left:2580;top:-1954;width:20;height:2" coordorigin="2580,-1954" coordsize="20,0" path="m2580,-1954l2600,-1954e" filled="false" stroked="true" strokeweight=".47998pt" strokecolor="#000000">
                <v:path arrowok="t"/>
              </v:shape>
            </v:group>
            <v:group style="position:absolute;left:2600;top:-1954;width:20;height:2" coordorigin="2600,-1954" coordsize="20,2">
              <v:shape style="position:absolute;left:2600;top:-1954;width:20;height:2" coordorigin="2600,-1954" coordsize="20,0" path="m2600,-1954l2619,-1954e" filled="false" stroked="true" strokeweight=".47998pt" strokecolor="#000000">
                <v:path arrowok="t"/>
              </v:shape>
            </v:group>
            <v:group style="position:absolute;left:2619;top:-1954;width:20;height:2" coordorigin="2619,-1954" coordsize="20,2">
              <v:shape style="position:absolute;left:2619;top:-1954;width:20;height:2" coordorigin="2619,-1954" coordsize="20,0" path="m2619,-1954l2638,-1954e" filled="false" stroked="true" strokeweight=".47998pt" strokecolor="#000000">
                <v:path arrowok="t"/>
              </v:shape>
            </v:group>
            <v:group style="position:absolute;left:2638;top:-1954;width:20;height:2" coordorigin="2638,-1954" coordsize="20,2">
              <v:shape style="position:absolute;left:2638;top:-1954;width:20;height:2" coordorigin="2638,-1954" coordsize="20,0" path="m2638,-1954l2657,-1954e" filled="false" stroked="true" strokeweight=".47998pt" strokecolor="#000000">
                <v:path arrowok="t"/>
              </v:shape>
            </v:group>
            <v:group style="position:absolute;left:2657;top:-1954;width:20;height:2" coordorigin="2657,-1954" coordsize="20,2">
              <v:shape style="position:absolute;left:2657;top:-1954;width:20;height:2" coordorigin="2657,-1954" coordsize="20,0" path="m2657,-1954l2676,-1954e" filled="false" stroked="true" strokeweight=".47998pt" strokecolor="#000000">
                <v:path arrowok="t"/>
              </v:shape>
            </v:group>
            <v:group style="position:absolute;left:2676;top:-1954;width:20;height:2" coordorigin="2676,-1954" coordsize="20,2">
              <v:shape style="position:absolute;left:2676;top:-1954;width:20;height:2" coordorigin="2676,-1954" coordsize="20,0" path="m2676,-1954l2696,-1954e" filled="false" stroked="true" strokeweight=".47998pt" strokecolor="#000000">
                <v:path arrowok="t"/>
              </v:shape>
            </v:group>
            <v:group style="position:absolute;left:2696;top:-1954;width:20;height:2" coordorigin="2696,-1954" coordsize="20,2">
              <v:shape style="position:absolute;left:2696;top:-1954;width:20;height:2" coordorigin="2696,-1954" coordsize="20,0" path="m2696,-1954l2715,-1954e" filled="false" stroked="true" strokeweight=".47998pt" strokecolor="#000000">
                <v:path arrowok="t"/>
              </v:shape>
            </v:group>
            <v:group style="position:absolute;left:2715;top:-1954;width:20;height:2" coordorigin="2715,-1954" coordsize="20,2">
              <v:shape style="position:absolute;left:2715;top:-1954;width:20;height:2" coordorigin="2715,-1954" coordsize="20,0" path="m2715,-1954l2734,-1954e" filled="false" stroked="true" strokeweight=".47998pt" strokecolor="#000000">
                <v:path arrowok="t"/>
              </v:shape>
            </v:group>
            <v:group style="position:absolute;left:2734;top:-1954;width:20;height:2" coordorigin="2734,-1954" coordsize="20,2">
              <v:shape style="position:absolute;left:2734;top:-1954;width:20;height:2" coordorigin="2734,-1954" coordsize="20,0" path="m2734,-1954l2753,-1954e" filled="false" stroked="true" strokeweight=".47998pt" strokecolor="#000000">
                <v:path arrowok="t"/>
              </v:shape>
            </v:group>
            <v:group style="position:absolute;left:2753;top:-1954;width:20;height:2" coordorigin="2753,-1954" coordsize="20,2">
              <v:shape style="position:absolute;left:2753;top:-1954;width:20;height:2" coordorigin="2753,-1954" coordsize="20,0" path="m2753,-1954l2772,-1954e" filled="false" stroked="true" strokeweight=".47998pt" strokecolor="#000000">
                <v:path arrowok="t"/>
              </v:shape>
            </v:group>
            <v:group style="position:absolute;left:2772;top:-1954;width:20;height:2" coordorigin="2772,-1954" coordsize="20,2">
              <v:shape style="position:absolute;left:2772;top:-1954;width:20;height:2" coordorigin="2772,-1954" coordsize="20,0" path="m2772,-1954l2792,-1954e" filled="false" stroked="true" strokeweight=".47998pt" strokecolor="#000000">
                <v:path arrowok="t"/>
              </v:shape>
            </v:group>
            <v:group style="position:absolute;left:2792;top:-1954;width:20;height:2" coordorigin="2792,-1954" coordsize="20,2">
              <v:shape style="position:absolute;left:2792;top:-1954;width:20;height:2" coordorigin="2792,-1954" coordsize="20,0" path="m2792,-1954l2811,-1954e" filled="false" stroked="true" strokeweight=".47998pt" strokecolor="#000000">
                <v:path arrowok="t"/>
              </v:shape>
            </v:group>
            <v:group style="position:absolute;left:2811;top:-1954;width:20;height:2" coordorigin="2811,-1954" coordsize="20,2">
              <v:shape style="position:absolute;left:2811;top:-1954;width:20;height:2" coordorigin="2811,-1954" coordsize="20,0" path="m2811,-1954l2830,-1954e" filled="false" stroked="true" strokeweight=".47998pt" strokecolor="#000000">
                <v:path arrowok="t"/>
              </v:shape>
            </v:group>
            <v:group style="position:absolute;left:2830;top:-1954;width:20;height:2" coordorigin="2830,-1954" coordsize="20,2">
              <v:shape style="position:absolute;left:2830;top:-1954;width:20;height:2" coordorigin="2830,-1954" coordsize="20,0" path="m2830,-1954l2849,-1954e" filled="false" stroked="true" strokeweight=".47998pt" strokecolor="#000000">
                <v:path arrowok="t"/>
              </v:shape>
            </v:group>
            <v:group style="position:absolute;left:2849;top:-1954;width:20;height:2" coordorigin="2849,-1954" coordsize="20,2">
              <v:shape style="position:absolute;left:2849;top:-1954;width:20;height:2" coordorigin="2849,-1954" coordsize="20,0" path="m2849,-1954l2868,-1954e" filled="false" stroked="true" strokeweight=".47998pt" strokecolor="#000000">
                <v:path arrowok="t"/>
              </v:shape>
            </v:group>
            <v:group style="position:absolute;left:2868;top:-1954;width:20;height:2" coordorigin="2868,-1954" coordsize="20,2">
              <v:shape style="position:absolute;left:2868;top:-1954;width:20;height:2" coordorigin="2868,-1954" coordsize="20,0" path="m2868,-1954l2888,-1954e" filled="false" stroked="true" strokeweight=".47998pt" strokecolor="#000000">
                <v:path arrowok="t"/>
              </v:shape>
            </v:group>
            <v:group style="position:absolute;left:2888;top:-1954;width:20;height:2" coordorigin="2888,-1954" coordsize="20,2">
              <v:shape style="position:absolute;left:2888;top:-1954;width:20;height:2" coordorigin="2888,-1954" coordsize="20,0" path="m2888,-1954l2907,-1954e" filled="false" stroked="true" strokeweight=".47998pt" strokecolor="#000000">
                <v:path arrowok="t"/>
              </v:shape>
            </v:group>
            <v:group style="position:absolute;left:2907;top:-1954;width:20;height:2" coordorigin="2907,-1954" coordsize="20,2">
              <v:shape style="position:absolute;left:2907;top:-1954;width:20;height:2" coordorigin="2907,-1954" coordsize="20,0" path="m2907,-1954l2926,-1954e" filled="false" stroked="true" strokeweight=".47998pt" strokecolor="#000000">
                <v:path arrowok="t"/>
              </v:shape>
            </v:group>
            <v:group style="position:absolute;left:2926;top:-1954;width:20;height:2" coordorigin="2926,-1954" coordsize="20,2">
              <v:shape style="position:absolute;left:2926;top:-1954;width:20;height:2" coordorigin="2926,-1954" coordsize="20,0" path="m2926,-1954l2945,-1954e" filled="false" stroked="true" strokeweight=".47998pt" strokecolor="#000000">
                <v:path arrowok="t"/>
              </v:shape>
            </v:group>
            <v:group style="position:absolute;left:2945;top:-1954;width:20;height:2" coordorigin="2945,-1954" coordsize="20,2">
              <v:shape style="position:absolute;left:2945;top:-1954;width:20;height:2" coordorigin="2945,-1954" coordsize="20,0" path="m2945,-1954l2964,-1954e" filled="false" stroked="true" strokeweight=".47998pt" strokecolor="#000000">
                <v:path arrowok="t"/>
              </v:shape>
            </v:group>
            <v:group style="position:absolute;left:2964;top:-1954;width:20;height:2" coordorigin="2964,-1954" coordsize="20,2">
              <v:shape style="position:absolute;left:2964;top:-1954;width:20;height:2" coordorigin="2964,-1954" coordsize="20,0" path="m2964,-1954l2984,-1954e" filled="false" stroked="true" strokeweight=".47998pt" strokecolor="#000000">
                <v:path arrowok="t"/>
              </v:shape>
            </v:group>
            <v:group style="position:absolute;left:2984;top:-1954;width:20;height:2" coordorigin="2984,-1954" coordsize="20,2">
              <v:shape style="position:absolute;left:2984;top:-1954;width:20;height:2" coordorigin="2984,-1954" coordsize="20,0" path="m2984,-1954l3003,-1954e" filled="false" stroked="true" strokeweight=".47998pt" strokecolor="#000000">
                <v:path arrowok="t"/>
              </v:shape>
            </v:group>
            <v:group style="position:absolute;left:3003;top:-1954;width:20;height:2" coordorigin="3003,-1954" coordsize="20,2">
              <v:shape style="position:absolute;left:3003;top:-1954;width:20;height:2" coordorigin="3003,-1954" coordsize="20,0" path="m3003,-1954l3022,-1954e" filled="false" stroked="true" strokeweight=".47998pt" strokecolor="#000000">
                <v:path arrowok="t"/>
              </v:shape>
            </v:group>
            <v:group style="position:absolute;left:3022;top:-1954;width:20;height:2" coordorigin="3022,-1954" coordsize="20,2">
              <v:shape style="position:absolute;left:3022;top:-1954;width:20;height:2" coordorigin="3022,-1954" coordsize="20,0" path="m3022,-1954l3041,-1954e" filled="false" stroked="true" strokeweight=".47998pt" strokecolor="#000000">
                <v:path arrowok="t"/>
              </v:shape>
            </v:group>
            <v:group style="position:absolute;left:3041;top:-1954;width:20;height:2" coordorigin="3041,-1954" coordsize="20,2">
              <v:shape style="position:absolute;left:3041;top:-1954;width:20;height:2" coordorigin="3041,-1954" coordsize="20,0" path="m3041,-1954l3060,-1954e" filled="false" stroked="true" strokeweight=".47998pt" strokecolor="#000000">
                <v:path arrowok="t"/>
              </v:shape>
            </v:group>
            <v:group style="position:absolute;left:3060;top:-1954;width:20;height:2" coordorigin="3060,-1954" coordsize="20,2">
              <v:shape style="position:absolute;left:3060;top:-1954;width:20;height:2" coordorigin="3060,-1954" coordsize="20,0" path="m3060,-1954l3080,-1954e" filled="false" stroked="true" strokeweight=".47998pt" strokecolor="#000000">
                <v:path arrowok="t"/>
              </v:shape>
            </v:group>
            <v:group style="position:absolute;left:3080;top:-1954;width:20;height:2" coordorigin="3080,-1954" coordsize="20,2">
              <v:shape style="position:absolute;left:3080;top:-1954;width:20;height:2" coordorigin="3080,-1954" coordsize="20,0" path="m3080,-1954l3099,-1954e" filled="false" stroked="true" strokeweight=".47998pt" strokecolor="#000000">
                <v:path arrowok="t"/>
              </v:shape>
            </v:group>
            <v:group style="position:absolute;left:3099;top:-1954;width:20;height:2" coordorigin="3099,-1954" coordsize="20,2">
              <v:shape style="position:absolute;left:3099;top:-1954;width:20;height:2" coordorigin="3099,-1954" coordsize="20,0" path="m3099,-1954l3118,-1954e" filled="false" stroked="true" strokeweight=".47998pt" strokecolor="#000000">
                <v:path arrowok="t"/>
              </v:shape>
            </v:group>
            <v:group style="position:absolute;left:3118;top:-1954;width:20;height:2" coordorigin="3118,-1954" coordsize="20,2">
              <v:shape style="position:absolute;left:3118;top:-1954;width:20;height:2" coordorigin="3118,-1954" coordsize="20,0" path="m3118,-1954l3137,-1954e" filled="false" stroked="true" strokeweight=".47998pt" strokecolor="#000000">
                <v:path arrowok="t"/>
              </v:shape>
            </v:group>
            <v:group style="position:absolute;left:3137;top:-1954;width:20;height:2" coordorigin="3137,-1954" coordsize="20,2">
              <v:shape style="position:absolute;left:3137;top:-1954;width:20;height:2" coordorigin="3137,-1954" coordsize="20,0" path="m3137,-1954l3156,-1954e" filled="false" stroked="true" strokeweight=".47998pt" strokecolor="#000000">
                <v:path arrowok="t"/>
              </v:shape>
            </v:group>
            <v:group style="position:absolute;left:3156;top:-1954;width:20;height:2" coordorigin="3156,-1954" coordsize="20,2">
              <v:shape style="position:absolute;left:3156;top:-1954;width:20;height:2" coordorigin="3156,-1954" coordsize="20,0" path="m3156,-1954l3176,-1954e" filled="false" stroked="true" strokeweight=".47998pt" strokecolor="#000000">
                <v:path arrowok="t"/>
              </v:shape>
            </v:group>
            <v:group style="position:absolute;left:3176;top:-1954;width:20;height:2" coordorigin="3176,-1954" coordsize="20,2">
              <v:shape style="position:absolute;left:3176;top:-1954;width:20;height:2" coordorigin="3176,-1954" coordsize="20,0" path="m3176,-1954l3195,-1954e" filled="false" stroked="true" strokeweight=".47998pt" strokecolor="#000000">
                <v:path arrowok="t"/>
              </v:shape>
            </v:group>
            <v:group style="position:absolute;left:3195;top:-1954;width:20;height:2" coordorigin="3195,-1954" coordsize="20,2">
              <v:shape style="position:absolute;left:3195;top:-1954;width:20;height:2" coordorigin="3195,-1954" coordsize="20,0" path="m3195,-1954l3214,-1954e" filled="false" stroked="true" strokeweight=".47998pt" strokecolor="#000000">
                <v:path arrowok="t"/>
              </v:shape>
            </v:group>
            <v:group style="position:absolute;left:3214;top:-1954;width:20;height:2" coordorigin="3214,-1954" coordsize="20,2">
              <v:shape style="position:absolute;left:3214;top:-1954;width:20;height:2" coordorigin="3214,-1954" coordsize="20,0" path="m3214,-1954l3233,-1954e" filled="false" stroked="true" strokeweight=".47998pt" strokecolor="#000000">
                <v:path arrowok="t"/>
              </v:shape>
            </v:group>
            <v:group style="position:absolute;left:3233;top:-1954;width:20;height:2" coordorigin="3233,-1954" coordsize="20,2">
              <v:shape style="position:absolute;left:3233;top:-1954;width:20;height:2" coordorigin="3233,-1954" coordsize="20,0" path="m3233,-1954l3252,-1954e" filled="false" stroked="true" strokeweight=".47998pt" strokecolor="#000000">
                <v:path arrowok="t"/>
              </v:shape>
            </v:group>
            <v:group style="position:absolute;left:3252;top:-1954;width:20;height:2" coordorigin="3252,-1954" coordsize="20,2">
              <v:shape style="position:absolute;left:3252;top:-1954;width:20;height:2" coordorigin="3252,-1954" coordsize="20,0" path="m3252,-1954l3272,-1954e" filled="false" stroked="true" strokeweight=".47998pt" strokecolor="#000000">
                <v:path arrowok="t"/>
              </v:shape>
            </v:group>
            <v:group style="position:absolute;left:3272;top:-1954;width:20;height:2" coordorigin="3272,-1954" coordsize="20,2">
              <v:shape style="position:absolute;left:3272;top:-1954;width:20;height:2" coordorigin="3272,-1954" coordsize="20,0" path="m3272,-1954l3291,-1954e" filled="false" stroked="true" strokeweight=".47998pt" strokecolor="#000000">
                <v:path arrowok="t"/>
              </v:shape>
            </v:group>
            <v:group style="position:absolute;left:3291;top:-1954;width:20;height:2" coordorigin="3291,-1954" coordsize="20,2">
              <v:shape style="position:absolute;left:3291;top:-1954;width:20;height:2" coordorigin="3291,-1954" coordsize="20,0" path="m3291,-1954l3310,-1954e" filled="false" stroked="true" strokeweight=".47998pt" strokecolor="#000000">
                <v:path arrowok="t"/>
              </v:shape>
            </v:group>
            <v:group style="position:absolute;left:3310;top:-1954;width:20;height:2" coordorigin="3310,-1954" coordsize="20,2">
              <v:shape style="position:absolute;left:3310;top:-1954;width:20;height:2" coordorigin="3310,-1954" coordsize="20,0" path="m3310,-1954l3329,-1954e" filled="false" stroked="true" strokeweight=".47998pt" strokecolor="#000000">
                <v:path arrowok="t"/>
              </v:shape>
            </v:group>
            <v:group style="position:absolute;left:3329;top:-1954;width:20;height:2" coordorigin="3329,-1954" coordsize="20,2">
              <v:shape style="position:absolute;left:3329;top:-1954;width:20;height:2" coordorigin="3329,-1954" coordsize="20,0" path="m3329,-1954l3348,-1954e" filled="false" stroked="true" strokeweight=".47998pt" strokecolor="#000000">
                <v:path arrowok="t"/>
              </v:shape>
            </v:group>
            <v:group style="position:absolute;left:3348;top:-1954;width:20;height:2" coordorigin="3348,-1954" coordsize="20,2">
              <v:shape style="position:absolute;left:3348;top:-1954;width:20;height:2" coordorigin="3348,-1954" coordsize="20,0" path="m3348,-1954l3368,-1954e" filled="false" stroked="true" strokeweight=".47998pt" strokecolor="#000000">
                <v:path arrowok="t"/>
              </v:shape>
            </v:group>
            <v:group style="position:absolute;left:3368;top:-1954;width:20;height:2" coordorigin="3368,-1954" coordsize="20,2">
              <v:shape style="position:absolute;left:3368;top:-1954;width:20;height:2" coordorigin="3368,-1954" coordsize="20,0" path="m3368,-1954l3387,-1954e" filled="false" stroked="true" strokeweight=".47998pt" strokecolor="#000000">
                <v:path arrowok="t"/>
              </v:shape>
            </v:group>
            <v:group style="position:absolute;left:3387;top:-1954;width:20;height:2" coordorigin="3387,-1954" coordsize="20,2">
              <v:shape style="position:absolute;left:3387;top:-1954;width:20;height:2" coordorigin="3387,-1954" coordsize="20,0" path="m3387,-1954l3406,-1954e" filled="false" stroked="true" strokeweight=".47998pt" strokecolor="#000000">
                <v:path arrowok="t"/>
              </v:shape>
            </v:group>
            <v:group style="position:absolute;left:3406;top:-1954;width:20;height:2" coordorigin="3406,-1954" coordsize="20,2">
              <v:shape style="position:absolute;left:3406;top:-1954;width:20;height:2" coordorigin="3406,-1954" coordsize="20,0" path="m3406,-1954l3425,-1954e" filled="false" stroked="true" strokeweight=".47998pt" strokecolor="#000000">
                <v:path arrowok="t"/>
              </v:shape>
            </v:group>
            <v:group style="position:absolute;left:3425;top:-1954;width:20;height:2" coordorigin="3425,-1954" coordsize="20,2">
              <v:shape style="position:absolute;left:3425;top:-1954;width:20;height:2" coordorigin="3425,-1954" coordsize="20,0" path="m3425,-1954l3444,-1954e" filled="false" stroked="true" strokeweight=".47998pt" strokecolor="#000000">
                <v:path arrowok="t"/>
              </v:shape>
            </v:group>
            <v:group style="position:absolute;left:3444;top:-1954;width:20;height:2" coordorigin="3444,-1954" coordsize="20,2">
              <v:shape style="position:absolute;left:3444;top:-1954;width:20;height:2" coordorigin="3444,-1954" coordsize="20,0" path="m3444,-1954l3464,-1954e" filled="false" stroked="true" strokeweight=".47998pt" strokecolor="#000000">
                <v:path arrowok="t"/>
              </v:shape>
            </v:group>
            <v:group style="position:absolute;left:3464;top:-1954;width:20;height:2" coordorigin="3464,-1954" coordsize="20,2">
              <v:shape style="position:absolute;left:3464;top:-1954;width:20;height:2" coordorigin="3464,-1954" coordsize="20,0" path="m3464,-1954l3483,-1954e" filled="false" stroked="true" strokeweight=".47998pt" strokecolor="#000000">
                <v:path arrowok="t"/>
              </v:shape>
            </v:group>
            <v:group style="position:absolute;left:3483;top:-1954;width:20;height:2" coordorigin="3483,-1954" coordsize="20,2">
              <v:shape style="position:absolute;left:3483;top:-1954;width:20;height:2" coordorigin="3483,-1954" coordsize="20,0" path="m3483,-1954l3502,-1954e" filled="false" stroked="true" strokeweight=".47998pt" strokecolor="#000000">
                <v:path arrowok="t"/>
              </v:shape>
            </v:group>
            <v:group style="position:absolute;left:3502;top:-1954;width:20;height:2" coordorigin="3502,-1954" coordsize="20,2">
              <v:shape style="position:absolute;left:3502;top:-1954;width:20;height:2" coordorigin="3502,-1954" coordsize="20,0" path="m3502,-1954l3521,-1954e" filled="false" stroked="true" strokeweight=".47998pt" strokecolor="#000000">
                <v:path arrowok="t"/>
              </v:shape>
            </v:group>
            <v:group style="position:absolute;left:3521;top:-1954;width:20;height:2" coordorigin="3521,-1954" coordsize="20,2">
              <v:shape style="position:absolute;left:3521;top:-1954;width:20;height:2" coordorigin="3521,-1954" coordsize="20,0" path="m3521,-1954l3540,-1954e" filled="false" stroked="true" strokeweight=".47998pt" strokecolor="#000000">
                <v:path arrowok="t"/>
              </v:shape>
            </v:group>
            <v:group style="position:absolute;left:3540;top:-1954;width:20;height:2" coordorigin="3540,-1954" coordsize="20,2">
              <v:shape style="position:absolute;left:3540;top:-1954;width:20;height:2" coordorigin="3540,-1954" coordsize="20,0" path="m3540,-1954l3560,-1954e" filled="false" stroked="true" strokeweight=".47998pt" strokecolor="#000000">
                <v:path arrowok="t"/>
              </v:shape>
            </v:group>
            <v:group style="position:absolute;left:3560;top:-1954;width:20;height:2" coordorigin="3560,-1954" coordsize="20,2">
              <v:shape style="position:absolute;left:3560;top:-1954;width:20;height:2" coordorigin="3560,-1954" coordsize="20,0" path="m3560,-1954l3579,-1954e" filled="false" stroked="true" strokeweight=".47998pt" strokecolor="#000000">
                <v:path arrowok="t"/>
              </v:shape>
            </v:group>
            <v:group style="position:absolute;left:3579;top:-1954;width:20;height:2" coordorigin="3579,-1954" coordsize="20,2">
              <v:shape style="position:absolute;left:3579;top:-1954;width:20;height:2" coordorigin="3579,-1954" coordsize="20,0" path="m3579,-1954l3598,-1954e" filled="false" stroked="true" strokeweight=".47998pt" strokecolor="#000000">
                <v:path arrowok="t"/>
              </v:shape>
            </v:group>
            <v:group style="position:absolute;left:3598;top:-1954;width:20;height:2" coordorigin="3598,-1954" coordsize="20,2">
              <v:shape style="position:absolute;left:3598;top:-1954;width:20;height:2" coordorigin="3598,-1954" coordsize="20,0" path="m3598,-1954l3617,-1954e" filled="false" stroked="true" strokeweight=".47998pt" strokecolor="#000000">
                <v:path arrowok="t"/>
              </v:shape>
            </v:group>
            <v:group style="position:absolute;left:3617;top:-1954;width:20;height:2" coordorigin="3617,-1954" coordsize="20,2">
              <v:shape style="position:absolute;left:3617;top:-1954;width:20;height:2" coordorigin="3617,-1954" coordsize="20,0" path="m3617,-1954l3636,-1954e" filled="false" stroked="true" strokeweight=".47998pt" strokecolor="#000000">
                <v:path arrowok="t"/>
              </v:shape>
            </v:group>
            <v:group style="position:absolute;left:3636;top:-1954;width:20;height:2" coordorigin="3636,-1954" coordsize="20,2">
              <v:shape style="position:absolute;left:3636;top:-1954;width:20;height:2" coordorigin="3636,-1954" coordsize="20,0" path="m3636,-1954l3656,-1954e" filled="false" stroked="true" strokeweight=".47998pt" strokecolor="#000000">
                <v:path arrowok="t"/>
              </v:shape>
            </v:group>
            <v:group style="position:absolute;left:3656;top:-1954;width:20;height:2" coordorigin="3656,-1954" coordsize="20,2">
              <v:shape style="position:absolute;left:3656;top:-1954;width:20;height:2" coordorigin="3656,-1954" coordsize="20,0" path="m3656,-1954l3675,-1954e" filled="false" stroked="true" strokeweight=".47998pt" strokecolor="#000000">
                <v:path arrowok="t"/>
              </v:shape>
            </v:group>
            <v:group style="position:absolute;left:3675;top:-1954;width:20;height:2" coordorigin="3675,-1954" coordsize="20,2">
              <v:shape style="position:absolute;left:3675;top:-1954;width:20;height:2" coordorigin="3675,-1954" coordsize="20,0" path="m3675,-1954l3694,-1954e" filled="false" stroked="true" strokeweight=".47998pt" strokecolor="#000000">
                <v:path arrowok="t"/>
              </v:shape>
            </v:group>
            <v:group style="position:absolute;left:3694;top:-1954;width:20;height:2" coordorigin="3694,-1954" coordsize="20,2">
              <v:shape style="position:absolute;left:3694;top:-1954;width:20;height:2" coordorigin="3694,-1954" coordsize="20,0" path="m3694,-1954l3713,-1954e" filled="false" stroked="true" strokeweight=".47998pt" strokecolor="#000000">
                <v:path arrowok="t"/>
              </v:shape>
            </v:group>
            <v:group style="position:absolute;left:3713;top:-1954;width:20;height:2" coordorigin="3713,-1954" coordsize="20,2">
              <v:shape style="position:absolute;left:3713;top:-1954;width:20;height:2" coordorigin="3713,-1954" coordsize="20,0" path="m3713,-1954l3732,-1954e" filled="false" stroked="true" strokeweight=".47998pt" strokecolor="#000000">
                <v:path arrowok="t"/>
              </v:shape>
            </v:group>
            <v:group style="position:absolute;left:3732;top:-1954;width:20;height:2" coordorigin="3732,-1954" coordsize="20,2">
              <v:shape style="position:absolute;left:3732;top:-1954;width:20;height:2" coordorigin="3732,-1954" coordsize="20,0" path="m3732,-1954l3752,-1954e" filled="false" stroked="true" strokeweight=".47998pt" strokecolor="#000000">
                <v:path arrowok="t"/>
              </v:shape>
            </v:group>
            <v:group style="position:absolute;left:3752;top:-1954;width:20;height:2" coordorigin="3752,-1954" coordsize="20,2">
              <v:shape style="position:absolute;left:3752;top:-1954;width:20;height:2" coordorigin="3752,-1954" coordsize="20,0" path="m3752,-1954l3771,-1954e" filled="false" stroked="true" strokeweight=".47998pt" strokecolor="#000000">
                <v:path arrowok="t"/>
              </v:shape>
            </v:group>
            <v:group style="position:absolute;left:3771;top:-1954;width:20;height:2" coordorigin="3771,-1954" coordsize="20,2">
              <v:shape style="position:absolute;left:3771;top:-1954;width:20;height:2" coordorigin="3771,-1954" coordsize="20,0" path="m3771,-1954l3790,-1954e" filled="false" stroked="true" strokeweight=".47998pt" strokecolor="#000000">
                <v:path arrowok="t"/>
              </v:shape>
            </v:group>
            <v:group style="position:absolute;left:3791;top:-1954;width:20;height:2" coordorigin="3791,-1954" coordsize="20,2">
              <v:shape style="position:absolute;left:3791;top:-1954;width:20;height:2" coordorigin="3791,-1954" coordsize="20,0" path="m3791,-1954l3810,-1954e" filled="false" stroked="true" strokeweight=".47998pt" strokecolor="#000000">
                <v:path arrowok="t"/>
              </v:shape>
            </v:group>
            <v:group style="position:absolute;left:3810;top:-1954;width:20;height:2" coordorigin="3810,-1954" coordsize="20,2">
              <v:shape style="position:absolute;left:3810;top:-1954;width:20;height:2" coordorigin="3810,-1954" coordsize="20,0" path="m3810,-1954l3829,-1954e" filled="false" stroked="true" strokeweight=".47998pt" strokecolor="#000000">
                <v:path arrowok="t"/>
              </v:shape>
            </v:group>
            <v:group style="position:absolute;left:3829;top:-1954;width:20;height:2" coordorigin="3829,-1954" coordsize="20,2">
              <v:shape style="position:absolute;left:3829;top:-1954;width:20;height:2" coordorigin="3829,-1954" coordsize="20,0" path="m3829,-1954l3848,-1954e" filled="false" stroked="true" strokeweight=".47998pt" strokecolor="#000000">
                <v:path arrowok="t"/>
              </v:shape>
            </v:group>
            <v:group style="position:absolute;left:3848;top:-1954;width:20;height:2" coordorigin="3848,-1954" coordsize="20,2">
              <v:shape style="position:absolute;left:3848;top:-1954;width:20;height:2" coordorigin="3848,-1954" coordsize="20,0" path="m3848,-1954l3867,-1954e" filled="false" stroked="true" strokeweight=".47998pt" strokecolor="#000000">
                <v:path arrowok="t"/>
              </v:shape>
            </v:group>
            <v:group style="position:absolute;left:3867;top:-1954;width:20;height:2" coordorigin="3867,-1954" coordsize="20,2">
              <v:shape style="position:absolute;left:3867;top:-1954;width:20;height:2" coordorigin="3867,-1954" coordsize="20,0" path="m3867,-1954l3887,-1954e" filled="false" stroked="true" strokeweight=".47998pt" strokecolor="#000000">
                <v:path arrowok="t"/>
              </v:shape>
            </v:group>
            <v:group style="position:absolute;left:3887;top:-1954;width:20;height:2" coordorigin="3887,-1954" coordsize="20,2">
              <v:shape style="position:absolute;left:3887;top:-1954;width:20;height:2" coordorigin="3887,-1954" coordsize="20,0" path="m3887,-1954l3906,-1954e" filled="false" stroked="true" strokeweight=".47998pt" strokecolor="#000000">
                <v:path arrowok="t"/>
              </v:shape>
            </v:group>
            <v:group style="position:absolute;left:3906;top:-1954;width:20;height:2" coordorigin="3906,-1954" coordsize="20,2">
              <v:shape style="position:absolute;left:3906;top:-1954;width:20;height:2" coordorigin="3906,-1954" coordsize="20,0" path="m3906,-1954l3925,-1954e" filled="false" stroked="true" strokeweight=".47998pt" strokecolor="#000000">
                <v:path arrowok="t"/>
              </v:shape>
            </v:group>
            <v:group style="position:absolute;left:3925;top:-1954;width:20;height:2" coordorigin="3925,-1954" coordsize="20,2">
              <v:shape style="position:absolute;left:3925;top:-1954;width:20;height:2" coordorigin="3925,-1954" coordsize="20,0" path="m3925,-1954l3944,-1954e" filled="false" stroked="true" strokeweight=".47998pt" strokecolor="#000000">
                <v:path arrowok="t"/>
              </v:shape>
            </v:group>
            <v:group style="position:absolute;left:3944;top:-1954;width:20;height:2" coordorigin="3944,-1954" coordsize="20,2">
              <v:shape style="position:absolute;left:3944;top:-1954;width:20;height:2" coordorigin="3944,-1954" coordsize="20,0" path="m3944,-1954l3963,-1954e" filled="false" stroked="true" strokeweight=".47998pt" strokecolor="#000000">
                <v:path arrowok="t"/>
              </v:shape>
            </v:group>
            <v:group style="position:absolute;left:3963;top:-1954;width:20;height:2" coordorigin="3963,-1954" coordsize="20,2">
              <v:shape style="position:absolute;left:3963;top:-1954;width:20;height:2" coordorigin="3963,-1954" coordsize="20,0" path="m3963,-1954l3983,-1954e" filled="false" stroked="true" strokeweight=".47998pt" strokecolor="#000000">
                <v:path arrowok="t"/>
              </v:shape>
            </v:group>
            <v:group style="position:absolute;left:3983;top:-1954;width:20;height:2" coordorigin="3983,-1954" coordsize="20,2">
              <v:shape style="position:absolute;left:3983;top:-1954;width:20;height:2" coordorigin="3983,-1954" coordsize="20,0" path="m3983,-1954l4002,-1954e" filled="false" stroked="true" strokeweight=".47998pt" strokecolor="#000000">
                <v:path arrowok="t"/>
              </v:shape>
            </v:group>
            <v:group style="position:absolute;left:4002;top:-1954;width:20;height:2" coordorigin="4002,-1954" coordsize="20,2">
              <v:shape style="position:absolute;left:4002;top:-1954;width:20;height:2" coordorigin="4002,-1954" coordsize="20,0" path="m4002,-1954l4021,-1954e" filled="false" stroked="true" strokeweight=".47998pt" strokecolor="#000000">
                <v:path arrowok="t"/>
              </v:shape>
            </v:group>
            <v:group style="position:absolute;left:4021;top:-1954;width:20;height:2" coordorigin="4021,-1954" coordsize="20,2">
              <v:shape style="position:absolute;left:4021;top:-1954;width:20;height:2" coordorigin="4021,-1954" coordsize="20,0" path="m4021,-1954l4040,-1954e" filled="false" stroked="true" strokeweight=".47998pt" strokecolor="#000000">
                <v:path arrowok="t"/>
              </v:shape>
            </v:group>
            <v:group style="position:absolute;left:4040;top:-1954;width:20;height:2" coordorigin="4040,-1954" coordsize="20,2">
              <v:shape style="position:absolute;left:4040;top:-1954;width:20;height:2" coordorigin="4040,-1954" coordsize="20,0" path="m4040,-1954l4059,-1954e" filled="false" stroked="true" strokeweight=".47998pt" strokecolor="#000000">
                <v:path arrowok="t"/>
              </v:shape>
            </v:group>
            <v:group style="position:absolute;left:4059;top:-1954;width:20;height:2" coordorigin="4059,-1954" coordsize="20,2">
              <v:shape style="position:absolute;left:4059;top:-1954;width:20;height:2" coordorigin="4059,-1954" coordsize="20,0" path="m4059,-1954l4079,-1954e" filled="false" stroked="true" strokeweight=".47998pt" strokecolor="#000000">
                <v:path arrowok="t"/>
              </v:shape>
            </v:group>
            <v:group style="position:absolute;left:4079;top:-1954;width:20;height:2" coordorigin="4079,-1954" coordsize="20,2">
              <v:shape style="position:absolute;left:4079;top:-1954;width:20;height:2" coordorigin="4079,-1954" coordsize="20,0" path="m4079,-1954l4098,-1954e" filled="false" stroked="true" strokeweight=".47998pt" strokecolor="#000000">
                <v:path arrowok="t"/>
              </v:shape>
            </v:group>
            <v:group style="position:absolute;left:4098;top:-1954;width:20;height:2" coordorigin="4098,-1954" coordsize="20,2">
              <v:shape style="position:absolute;left:4098;top:-1954;width:20;height:2" coordorigin="4098,-1954" coordsize="20,0" path="m4098,-1954l4117,-1954e" filled="false" stroked="true" strokeweight=".47998pt" strokecolor="#000000">
                <v:path arrowok="t"/>
              </v:shape>
            </v:group>
            <v:group style="position:absolute;left:4117;top:-1954;width:20;height:2" coordorigin="4117,-1954" coordsize="20,2">
              <v:shape style="position:absolute;left:4117;top:-1954;width:20;height:2" coordorigin="4117,-1954" coordsize="20,0" path="m4117,-1954l4136,-1954e" filled="false" stroked="true" strokeweight=".47998pt" strokecolor="#000000">
                <v:path arrowok="t"/>
              </v:shape>
            </v:group>
            <v:group style="position:absolute;left:4136;top:-1954;width:20;height:2" coordorigin="4136,-1954" coordsize="20,2">
              <v:shape style="position:absolute;left:4136;top:-1954;width:20;height:2" coordorigin="4136,-1954" coordsize="20,0" path="m4136,-1954l4155,-1954e" filled="false" stroked="true" strokeweight=".47998pt" strokecolor="#000000">
                <v:path arrowok="t"/>
              </v:shape>
            </v:group>
            <v:group style="position:absolute;left:4155;top:-1954;width:20;height:2" coordorigin="4155,-1954" coordsize="20,2">
              <v:shape style="position:absolute;left:4155;top:-1954;width:20;height:2" coordorigin="4155,-1954" coordsize="20,0" path="m4155,-1954l4175,-1954e" filled="false" stroked="true" strokeweight=".47998pt" strokecolor="#000000">
                <v:path arrowok="t"/>
              </v:shape>
            </v:group>
            <v:group style="position:absolute;left:4175;top:-1954;width:20;height:2" coordorigin="4175,-1954" coordsize="20,2">
              <v:shape style="position:absolute;left:4175;top:-1954;width:20;height:2" coordorigin="4175,-1954" coordsize="20,0" path="m4175,-1954l4194,-1954e" filled="false" stroked="true" strokeweight=".47998pt" strokecolor="#000000">
                <v:path arrowok="t"/>
              </v:shape>
            </v:group>
            <v:group style="position:absolute;left:4194;top:-1954;width:20;height:2" coordorigin="4194,-1954" coordsize="20,2">
              <v:shape style="position:absolute;left:4194;top:-1954;width:20;height:2" coordorigin="4194,-1954" coordsize="20,0" path="m4194,-1954l4213,-1954e" filled="false" stroked="true" strokeweight=".47998pt" strokecolor="#000000">
                <v:path arrowok="t"/>
              </v:shape>
            </v:group>
            <v:group style="position:absolute;left:4213;top:-1954;width:20;height:2" coordorigin="4213,-1954" coordsize="20,2">
              <v:shape style="position:absolute;left:4213;top:-1954;width:20;height:2" coordorigin="4213,-1954" coordsize="20,0" path="m4213,-1954l4232,-1954e" filled="false" stroked="true" strokeweight=".47998pt" strokecolor="#000000">
                <v:path arrowok="t"/>
              </v:shape>
            </v:group>
            <v:group style="position:absolute;left:4232;top:-1954;width:20;height:2" coordorigin="4232,-1954" coordsize="20,2">
              <v:shape style="position:absolute;left:4232;top:-1954;width:20;height:2" coordorigin="4232,-1954" coordsize="20,0" path="m4232,-1954l4251,-1954e" filled="false" stroked="true" strokeweight=".47998pt" strokecolor="#000000">
                <v:path arrowok="t"/>
              </v:shape>
            </v:group>
            <v:group style="position:absolute;left:4251;top:-1954;width:20;height:2" coordorigin="4251,-1954" coordsize="20,2">
              <v:shape style="position:absolute;left:4251;top:-1954;width:20;height:2" coordorigin="4251,-1954" coordsize="20,0" path="m4251,-1954l4271,-1954e" filled="false" stroked="true" strokeweight=".47998pt" strokecolor="#000000">
                <v:path arrowok="t"/>
              </v:shape>
            </v:group>
            <v:group style="position:absolute;left:4271;top:-1954;width:20;height:2" coordorigin="4271,-1954" coordsize="20,2">
              <v:shape style="position:absolute;left:4271;top:-1954;width:20;height:2" coordorigin="4271,-1954" coordsize="20,0" path="m4271,-1954l4290,-1954e" filled="false" stroked="true" strokeweight=".47998pt" strokecolor="#000000">
                <v:path arrowok="t"/>
              </v:shape>
            </v:group>
            <v:group style="position:absolute;left:4290;top:-1954;width:20;height:2" coordorigin="4290,-1954" coordsize="20,2">
              <v:shape style="position:absolute;left:4290;top:-1954;width:20;height:2" coordorigin="4290,-1954" coordsize="20,0" path="m4290,-1954l4309,-1954e" filled="false" stroked="true" strokeweight=".47998pt" strokecolor="#000000">
                <v:path arrowok="t"/>
              </v:shape>
            </v:group>
            <v:group style="position:absolute;left:4309;top:-1954;width:20;height:2" coordorigin="4309,-1954" coordsize="20,2">
              <v:shape style="position:absolute;left:4309;top:-1954;width:20;height:2" coordorigin="4309,-1954" coordsize="20,0" path="m4309,-1954l4328,-1954e" filled="false" stroked="true" strokeweight=".47998pt" strokecolor="#000000">
                <v:path arrowok="t"/>
              </v:shape>
            </v:group>
            <v:group style="position:absolute;left:4328;top:-1954;width:20;height:2" coordorigin="4328,-1954" coordsize="20,2">
              <v:shape style="position:absolute;left:4328;top:-1954;width:20;height:2" coordorigin="4328,-1954" coordsize="20,0" path="m4328,-1954l4347,-1954e" filled="false" stroked="true" strokeweight=".47998pt" strokecolor="#000000">
                <v:path arrowok="t"/>
              </v:shape>
            </v:group>
            <v:group style="position:absolute;left:4347;top:-1954;width:20;height:2" coordorigin="4347,-1954" coordsize="20,2">
              <v:shape style="position:absolute;left:4347;top:-1954;width:20;height:2" coordorigin="4347,-1954" coordsize="20,0" path="m4347,-1954l4367,-1954e" filled="false" stroked="true" strokeweight=".47998pt" strokecolor="#000000">
                <v:path arrowok="t"/>
              </v:shape>
            </v:group>
            <v:group style="position:absolute;left:4367;top:-1954;width:20;height:2" coordorigin="4367,-1954" coordsize="20,2">
              <v:shape style="position:absolute;left:4367;top:-1954;width:20;height:2" coordorigin="4367,-1954" coordsize="20,0" path="m4367,-1954l4386,-1954e" filled="false" stroked="true" strokeweight=".47998pt" strokecolor="#000000">
                <v:path arrowok="t"/>
              </v:shape>
            </v:group>
            <v:group style="position:absolute;left:4386;top:-1954;width:20;height:2" coordorigin="4386,-1954" coordsize="20,2">
              <v:shape style="position:absolute;left:4386;top:-1954;width:20;height:2" coordorigin="4386,-1954" coordsize="20,0" path="m4386,-1954l4405,-1954e" filled="false" stroked="true" strokeweight=".47998pt" strokecolor="#000000">
                <v:path arrowok="t"/>
              </v:shape>
            </v:group>
            <v:group style="position:absolute;left:4405;top:-1954;width:20;height:2" coordorigin="4405,-1954" coordsize="20,2">
              <v:shape style="position:absolute;left:4405;top:-1954;width:20;height:2" coordorigin="4405,-1954" coordsize="20,0" path="m4405,-1954l4424,-1954e" filled="false" stroked="true" strokeweight=".47998pt" strokecolor="#000000">
                <v:path arrowok="t"/>
              </v:shape>
            </v:group>
            <v:group style="position:absolute;left:4424;top:-1954;width:20;height:2" coordorigin="4424,-1954" coordsize="20,2">
              <v:shape style="position:absolute;left:4424;top:-1954;width:20;height:2" coordorigin="4424,-1954" coordsize="20,0" path="m4424,-1954l4443,-1954e" filled="false" stroked="true" strokeweight=".47998pt" strokecolor="#000000">
                <v:path arrowok="t"/>
              </v:shape>
            </v:group>
            <v:group style="position:absolute;left:4443;top:-1954;width:20;height:2" coordorigin="4443,-1954" coordsize="20,2">
              <v:shape style="position:absolute;left:4443;top:-1954;width:20;height:2" coordorigin="4443,-1954" coordsize="20,0" path="m4443,-1954l4463,-1954e" filled="false" stroked="true" strokeweight=".47998pt" strokecolor="#000000">
                <v:path arrowok="t"/>
              </v:shape>
            </v:group>
            <v:group style="position:absolute;left:4463;top:-1954;width:20;height:2" coordorigin="4463,-1954" coordsize="20,2">
              <v:shape style="position:absolute;left:4463;top:-1954;width:20;height:2" coordorigin="4463,-1954" coordsize="20,0" path="m4463,-1954l4482,-1954e" filled="false" stroked="true" strokeweight=".47998pt" strokecolor="#000000">
                <v:path arrowok="t"/>
              </v:shape>
            </v:group>
            <v:group style="position:absolute;left:4482;top:-1954;width:20;height:2" coordorigin="4482,-1954" coordsize="20,2">
              <v:shape style="position:absolute;left:4482;top:-1954;width:20;height:2" coordorigin="4482,-1954" coordsize="20,0" path="m4482,-1954l4501,-1954e" filled="false" stroked="true" strokeweight=".47998pt" strokecolor="#000000">
                <v:path arrowok="t"/>
              </v:shape>
            </v:group>
            <v:group style="position:absolute;left:4501;top:-1954;width:20;height:2" coordorigin="4501,-1954" coordsize="20,2">
              <v:shape style="position:absolute;left:4501;top:-1954;width:20;height:2" coordorigin="4501,-1954" coordsize="20,0" path="m4501,-1954l4520,-1954e" filled="false" stroked="true" strokeweight=".47998pt" strokecolor="#000000">
                <v:path arrowok="t"/>
              </v:shape>
            </v:group>
            <v:group style="position:absolute;left:4520;top:-1954;width:20;height:2" coordorigin="4520,-1954" coordsize="20,2">
              <v:shape style="position:absolute;left:4520;top:-1954;width:20;height:2" coordorigin="4520,-1954" coordsize="20,0" path="m4520,-1954l4539,-1954e" filled="false" stroked="true" strokeweight=".47998pt" strokecolor="#000000">
                <v:path arrowok="t"/>
              </v:shape>
            </v:group>
            <v:group style="position:absolute;left:4539;top:-1954;width:20;height:2" coordorigin="4539,-1954" coordsize="20,2">
              <v:shape style="position:absolute;left:4539;top:-1954;width:20;height:2" coordorigin="4539,-1954" coordsize="20,0" path="m4539,-1954l4559,-1954e" filled="false" stroked="true" strokeweight=".47998pt" strokecolor="#000000">
                <v:path arrowok="t"/>
              </v:shape>
            </v:group>
            <v:group style="position:absolute;left:4559;top:-1954;width:20;height:2" coordorigin="4559,-1954" coordsize="20,2">
              <v:shape style="position:absolute;left:4559;top:-1954;width:20;height:2" coordorigin="4559,-1954" coordsize="20,0" path="m4559,-1954l4578,-1954e" filled="false" stroked="true" strokeweight=".47998pt" strokecolor="#000000">
                <v:path arrowok="t"/>
              </v:shape>
            </v:group>
            <v:group style="position:absolute;left:4578;top:-1954;width:20;height:2" coordorigin="4578,-1954" coordsize="20,2">
              <v:shape style="position:absolute;left:4578;top:-1954;width:20;height:2" coordorigin="4578,-1954" coordsize="20,0" path="m4578,-1954l4597,-1954e" filled="false" stroked="true" strokeweight=".47998pt" strokecolor="#000000">
                <v:path arrowok="t"/>
              </v:shape>
            </v:group>
            <v:group style="position:absolute;left:4597;top:-1954;width:20;height:2" coordorigin="4597,-1954" coordsize="20,2">
              <v:shape style="position:absolute;left:4597;top:-1954;width:20;height:2" coordorigin="4597,-1954" coordsize="20,0" path="m4597,-1954l4616,-1954e" filled="false" stroked="true" strokeweight=".47998pt" strokecolor="#000000">
                <v:path arrowok="t"/>
              </v:shape>
            </v:group>
            <v:group style="position:absolute;left:4616;top:-1954;width:20;height:2" coordorigin="4616,-1954" coordsize="20,2">
              <v:shape style="position:absolute;left:4616;top:-1954;width:20;height:2" coordorigin="4616,-1954" coordsize="20,0" path="m4616,-1954l4635,-1954e" filled="false" stroked="true" strokeweight=".47998pt" strokecolor="#000000">
                <v:path arrowok="t"/>
              </v:shape>
            </v:group>
            <v:group style="position:absolute;left:4635;top:-1954;width:20;height:2" coordorigin="4635,-1954" coordsize="20,2">
              <v:shape style="position:absolute;left:4635;top:-1954;width:20;height:2" coordorigin="4635,-1954" coordsize="20,0" path="m4635,-1954l4655,-1954e" filled="false" stroked="true" strokeweight=".47998pt" strokecolor="#000000">
                <v:path arrowok="t"/>
              </v:shape>
            </v:group>
            <v:group style="position:absolute;left:4655;top:-1954;width:20;height:2" coordorigin="4655,-1954" coordsize="20,2">
              <v:shape style="position:absolute;left:4655;top:-1954;width:20;height:2" coordorigin="4655,-1954" coordsize="20,0" path="m4655,-1954l4674,-1954e" filled="false" stroked="true" strokeweight=".47998pt" strokecolor="#000000">
                <v:path arrowok="t"/>
              </v:shape>
            </v:group>
            <v:group style="position:absolute;left:4674;top:-1954;width:20;height:2" coordorigin="4674,-1954" coordsize="20,2">
              <v:shape style="position:absolute;left:4674;top:-1954;width:20;height:2" coordorigin="4674,-1954" coordsize="20,0" path="m4674,-1954l4693,-1954e" filled="false" stroked="true" strokeweight=".47998pt" strokecolor="#000000">
                <v:path arrowok="t"/>
              </v:shape>
            </v:group>
            <v:group style="position:absolute;left:4693;top:-1954;width:20;height:2" coordorigin="4693,-1954" coordsize="20,2">
              <v:shape style="position:absolute;left:4693;top:-1954;width:20;height:2" coordorigin="4693,-1954" coordsize="20,0" path="m4693,-1954l4712,-1954e" filled="false" stroked="true" strokeweight=".47998pt" strokecolor="#000000">
                <v:path arrowok="t"/>
              </v:shape>
            </v:group>
            <v:group style="position:absolute;left:4712;top:-1954;width:20;height:2" coordorigin="4712,-1954" coordsize="20,2">
              <v:shape style="position:absolute;left:4712;top:-1954;width:20;height:2" coordorigin="4712,-1954" coordsize="20,0" path="m4712,-1954l4731,-1954e" filled="false" stroked="true" strokeweight=".47998pt" strokecolor="#000000">
                <v:path arrowok="t"/>
              </v:shape>
            </v:group>
            <v:group style="position:absolute;left:4731;top:-1954;width:20;height:2" coordorigin="4731,-1954" coordsize="20,2">
              <v:shape style="position:absolute;left:4731;top:-1954;width:20;height:2" coordorigin="4731,-1954" coordsize="20,0" path="m4731,-1954l4751,-1954e" filled="false" stroked="true" strokeweight=".47998pt" strokecolor="#000000">
                <v:path arrowok="t"/>
              </v:shape>
            </v:group>
            <v:group style="position:absolute;left:4751;top:-1954;width:20;height:2" coordorigin="4751,-1954" coordsize="20,2">
              <v:shape style="position:absolute;left:4751;top:-1954;width:20;height:2" coordorigin="4751,-1954" coordsize="20,0" path="m4751,-1954l4770,-1954e" filled="false" stroked="true" strokeweight=".47998pt" strokecolor="#000000">
                <v:path arrowok="t"/>
              </v:shape>
            </v:group>
            <v:group style="position:absolute;left:4770;top:-1954;width:20;height:2" coordorigin="4770,-1954" coordsize="20,2">
              <v:shape style="position:absolute;left:4770;top:-1954;width:20;height:2" coordorigin="4770,-1954" coordsize="20,0" path="m4770,-1954l4789,-1954e" filled="false" stroked="true" strokeweight=".47998pt" strokecolor="#000000">
                <v:path arrowok="t"/>
              </v:shape>
            </v:group>
            <v:group style="position:absolute;left:4789;top:-1954;width:20;height:2" coordorigin="4789,-1954" coordsize="20,2">
              <v:shape style="position:absolute;left:4789;top:-1954;width:20;height:2" coordorigin="4789,-1954" coordsize="20,0" path="m4789,-1954l4808,-1954e" filled="false" stroked="true" strokeweight=".47998pt" strokecolor="#000000">
                <v:path arrowok="t"/>
              </v:shape>
            </v:group>
            <v:group style="position:absolute;left:4808;top:-1954;width:20;height:2" coordorigin="4808,-1954" coordsize="20,2">
              <v:shape style="position:absolute;left:4808;top:-1954;width:20;height:2" coordorigin="4808,-1954" coordsize="20,0" path="m4808,-1954l4827,-1954e" filled="false" stroked="true" strokeweight=".47998pt" strokecolor="#000000">
                <v:path arrowok="t"/>
              </v:shape>
            </v:group>
            <v:group style="position:absolute;left:4827;top:-1954;width:20;height:2" coordorigin="4827,-1954" coordsize="20,2">
              <v:shape style="position:absolute;left:4827;top:-1954;width:20;height:2" coordorigin="4827,-1954" coordsize="20,0" path="m4827,-1954l4847,-1954e" filled="false" stroked="true" strokeweight=".47998pt" strokecolor="#000000">
                <v:path arrowok="t"/>
              </v:shape>
            </v:group>
            <v:group style="position:absolute;left:4847;top:-1954;width:20;height:2" coordorigin="4847,-1954" coordsize="20,2">
              <v:shape style="position:absolute;left:4847;top:-1954;width:20;height:2" coordorigin="4847,-1954" coordsize="20,0" path="m4847,-1954l4866,-1954e" filled="false" stroked="true" strokeweight=".47998pt" strokecolor="#000000">
                <v:path arrowok="t"/>
              </v:shape>
            </v:group>
            <v:group style="position:absolute;left:4866;top:-1954;width:20;height:2" coordorigin="4866,-1954" coordsize="20,2">
              <v:shape style="position:absolute;left:4866;top:-1954;width:20;height:2" coordorigin="4866,-1954" coordsize="20,0" path="m4866,-1954l4885,-1954e" filled="false" stroked="true" strokeweight=".47998pt" strokecolor="#000000">
                <v:path arrowok="t"/>
              </v:shape>
            </v:group>
            <v:group style="position:absolute;left:4885;top:-1954;width:20;height:2" coordorigin="4885,-1954" coordsize="20,2">
              <v:shape style="position:absolute;left:4885;top:-1954;width:20;height:2" coordorigin="4885,-1954" coordsize="20,0" path="m4885,-1954l4904,-1954e" filled="false" stroked="true" strokeweight=".47998pt" strokecolor="#000000">
                <v:path arrowok="t"/>
              </v:shape>
            </v:group>
            <v:group style="position:absolute;left:4904;top:-1954;width:20;height:2" coordorigin="4904,-1954" coordsize="20,2">
              <v:shape style="position:absolute;left:4904;top:-1954;width:20;height:2" coordorigin="4904,-1954" coordsize="20,0" path="m4904,-1954l4923,-1954e" filled="false" stroked="true" strokeweight=".47998pt" strokecolor="#000000">
                <v:path arrowok="t"/>
              </v:shape>
            </v:group>
            <v:group style="position:absolute;left:4923;top:-1954;width:20;height:2" coordorigin="4923,-1954" coordsize="20,2">
              <v:shape style="position:absolute;left:4923;top:-1954;width:20;height:2" coordorigin="4923,-1954" coordsize="20,0" path="m4923,-1954l4943,-1954e" filled="false" stroked="true" strokeweight=".47998pt" strokecolor="#000000">
                <v:path arrowok="t"/>
              </v:shape>
            </v:group>
            <v:group style="position:absolute;left:4943;top:-1954;width:20;height:2" coordorigin="4943,-1954" coordsize="20,2">
              <v:shape style="position:absolute;left:4943;top:-1954;width:20;height:2" coordorigin="4943,-1954" coordsize="20,0" path="m4943,-1954l4962,-1954e" filled="false" stroked="true" strokeweight=".47998pt" strokecolor="#000000">
                <v:path arrowok="t"/>
              </v:shape>
            </v:group>
            <v:group style="position:absolute;left:4962;top:-1954;width:20;height:2" coordorigin="4962,-1954" coordsize="20,2">
              <v:shape style="position:absolute;left:4962;top:-1954;width:20;height:2" coordorigin="4962,-1954" coordsize="20,0" path="m4962,-1954l4981,-1954e" filled="false" stroked="true" strokeweight=".47998pt" strokecolor="#000000">
                <v:path arrowok="t"/>
              </v:shape>
            </v:group>
            <v:group style="position:absolute;left:4981;top:-1954;width:20;height:2" coordorigin="4981,-1954" coordsize="20,2">
              <v:shape style="position:absolute;left:4981;top:-1954;width:20;height:2" coordorigin="4981,-1954" coordsize="20,0" path="m4981,-1954l5000,-1954e" filled="false" stroked="true" strokeweight=".47998pt" strokecolor="#000000">
                <v:path arrowok="t"/>
              </v:shape>
            </v:group>
            <v:group style="position:absolute;left:5000;top:-1954;width:20;height:2" coordorigin="5000,-1954" coordsize="20,2">
              <v:shape style="position:absolute;left:5000;top:-1954;width:20;height:2" coordorigin="5000,-1954" coordsize="20,0" path="m5000,-1954l5019,-1954e" filled="false" stroked="true" strokeweight=".47998pt" strokecolor="#000000">
                <v:path arrowok="t"/>
              </v:shape>
            </v:group>
            <v:group style="position:absolute;left:5019;top:-1954;width:20;height:2" coordorigin="5019,-1954" coordsize="20,2">
              <v:shape style="position:absolute;left:5019;top:-1954;width:20;height:2" coordorigin="5019,-1954" coordsize="20,0" path="m5019,-1954l5039,-1954e" filled="false" stroked="true" strokeweight=".47998pt" strokecolor="#000000">
                <v:path arrowok="t"/>
              </v:shape>
            </v:group>
            <v:group style="position:absolute;left:5039;top:-1954;width:20;height:2" coordorigin="5039,-1954" coordsize="20,2">
              <v:shape style="position:absolute;left:5039;top:-1954;width:20;height:2" coordorigin="5039,-1954" coordsize="20,0" path="m5039,-1954l5058,-1954e" filled="false" stroked="true" strokeweight=".47998pt" strokecolor="#000000">
                <v:path arrowok="t"/>
              </v:shape>
            </v:group>
            <v:group style="position:absolute;left:5058;top:-1954;width:20;height:2" coordorigin="5058,-1954" coordsize="20,2">
              <v:shape style="position:absolute;left:5058;top:-1954;width:20;height:2" coordorigin="5058,-1954" coordsize="20,0" path="m5058,-1954l5077,-1954e" filled="false" stroked="true" strokeweight=".47998pt" strokecolor="#000000">
                <v:path arrowok="t"/>
              </v:shape>
            </v:group>
            <v:group style="position:absolute;left:5077;top:-1954;width:20;height:2" coordorigin="5077,-1954" coordsize="20,2">
              <v:shape style="position:absolute;left:5077;top:-1954;width:20;height:2" coordorigin="5077,-1954" coordsize="20,0" path="m5077,-1954l5096,-1954e" filled="false" stroked="true" strokeweight=".47998pt" strokecolor="#000000">
                <v:path arrowok="t"/>
              </v:shape>
            </v:group>
            <v:group style="position:absolute;left:5096;top:-1954;width:20;height:2" coordorigin="5096,-1954" coordsize="20,2">
              <v:shape style="position:absolute;left:5096;top:-1954;width:20;height:2" coordorigin="5096,-1954" coordsize="20,0" path="m5096,-1954l5115,-1954e" filled="false" stroked="true" strokeweight=".47998pt" strokecolor="#000000">
                <v:path arrowok="t"/>
              </v:shape>
            </v:group>
            <v:group style="position:absolute;left:5115;top:-1954;width:20;height:2" coordorigin="5115,-1954" coordsize="20,2">
              <v:shape style="position:absolute;left:5115;top:-1954;width:20;height:2" coordorigin="5115,-1954" coordsize="20,0" path="m5115,-1954l5135,-1954e" filled="false" stroked="true" strokeweight=".47998pt" strokecolor="#000000">
                <v:path arrowok="t"/>
              </v:shape>
            </v:group>
            <v:group style="position:absolute;left:5135;top:-1954;width:20;height:2" coordorigin="5135,-1954" coordsize="20,2">
              <v:shape style="position:absolute;left:5135;top:-1954;width:20;height:2" coordorigin="5135,-1954" coordsize="20,0" path="m5135,-1954l5154,-1954e" filled="false" stroked="true" strokeweight=".47998pt" strokecolor="#000000">
                <v:path arrowok="t"/>
              </v:shape>
            </v:group>
            <v:group style="position:absolute;left:5154;top:-1954;width:20;height:2" coordorigin="5154,-1954" coordsize="20,2">
              <v:shape style="position:absolute;left:5154;top:-1954;width:20;height:2" coordorigin="5154,-1954" coordsize="20,0" path="m5154,-1954l5173,-1954e" filled="false" stroked="true" strokeweight=".47998pt" strokecolor="#000000">
                <v:path arrowok="t"/>
              </v:shape>
            </v:group>
            <v:group style="position:absolute;left:5173;top:-1954;width:20;height:2" coordorigin="5173,-1954" coordsize="20,2">
              <v:shape style="position:absolute;left:5173;top:-1954;width:20;height:2" coordorigin="5173,-1954" coordsize="20,0" path="m5173,-1954l5192,-1954e" filled="false" stroked="true" strokeweight=".47998pt" strokecolor="#000000">
                <v:path arrowok="t"/>
              </v:shape>
            </v:group>
            <v:group style="position:absolute;left:5192;top:-1954;width:20;height:2" coordorigin="5192,-1954" coordsize="20,2">
              <v:shape style="position:absolute;left:5192;top:-1954;width:20;height:2" coordorigin="5192,-1954" coordsize="20,0" path="m5192,-1954l5211,-1954e" filled="false" stroked="true" strokeweight=".47998pt" strokecolor="#000000">
                <v:path arrowok="t"/>
              </v:shape>
            </v:group>
            <v:group style="position:absolute;left:5211;top:-1954;width:20;height:2" coordorigin="5211,-1954" coordsize="20,2">
              <v:shape style="position:absolute;left:5211;top:-1954;width:20;height:2" coordorigin="5211,-1954" coordsize="20,0" path="m5211,-1954l5231,-1954e" filled="false" stroked="true" strokeweight=".47998pt" strokecolor="#000000">
                <v:path arrowok="t"/>
              </v:shape>
            </v:group>
            <v:group style="position:absolute;left:5231;top:-1954;width:20;height:2" coordorigin="5231,-1954" coordsize="20,2">
              <v:shape style="position:absolute;left:5231;top:-1954;width:20;height:2" coordorigin="5231,-1954" coordsize="20,0" path="m5231,-1954l5250,-1954e" filled="false" stroked="true" strokeweight=".47998pt" strokecolor="#000000">
                <v:path arrowok="t"/>
              </v:shape>
            </v:group>
            <v:group style="position:absolute;left:5250;top:-1954;width:20;height:2" coordorigin="5250,-1954" coordsize="20,2">
              <v:shape style="position:absolute;left:5250;top:-1954;width:20;height:2" coordorigin="5250,-1954" coordsize="20,0" path="m5250,-1954l5269,-1954e" filled="false" stroked="true" strokeweight=".47998pt" strokecolor="#000000">
                <v:path arrowok="t"/>
              </v:shape>
            </v:group>
            <v:group style="position:absolute;left:5269;top:-1954;width:20;height:2" coordorigin="5269,-1954" coordsize="20,2">
              <v:shape style="position:absolute;left:5269;top:-1954;width:20;height:2" coordorigin="5269,-1954" coordsize="20,0" path="m5269,-1954l5288,-1954e" filled="false" stroked="true" strokeweight=".47998pt" strokecolor="#000000">
                <v:path arrowok="t"/>
              </v:shape>
            </v:group>
            <v:group style="position:absolute;left:5288;top:-1954;width:20;height:2" coordorigin="5288,-1954" coordsize="20,2">
              <v:shape style="position:absolute;left:5288;top:-1954;width:20;height:2" coordorigin="5288,-1954" coordsize="20,0" path="m5288,-1954l5307,-1954e" filled="false" stroked="true" strokeweight=".47998pt" strokecolor="#000000">
                <v:path arrowok="t"/>
              </v:shape>
            </v:group>
            <v:group style="position:absolute;left:5307;top:-1954;width:20;height:2" coordorigin="5307,-1954" coordsize="20,2">
              <v:shape style="position:absolute;left:5307;top:-1954;width:20;height:2" coordorigin="5307,-1954" coordsize="20,0" path="m5307,-1954l5327,-1954e" filled="false" stroked="true" strokeweight=".47998pt" strokecolor="#000000">
                <v:path arrowok="t"/>
              </v:shape>
            </v:group>
            <v:group style="position:absolute;left:5327;top:-1954;width:20;height:2" coordorigin="5327,-1954" coordsize="20,2">
              <v:shape style="position:absolute;left:5327;top:-1954;width:20;height:2" coordorigin="5327,-1954" coordsize="20,0" path="m5327,-1954l5346,-1954e" filled="false" stroked="true" strokeweight=".47998pt" strokecolor="#000000">
                <v:path arrowok="t"/>
              </v:shape>
            </v:group>
            <v:group style="position:absolute;left:5346;top:-1954;width:20;height:2" coordorigin="5346,-1954" coordsize="20,2">
              <v:shape style="position:absolute;left:5346;top:-1954;width:20;height:2" coordorigin="5346,-1954" coordsize="20,0" path="m5346,-1954l5365,-1954e" filled="false" stroked="true" strokeweight=".47998pt" strokecolor="#000000">
                <v:path arrowok="t"/>
              </v:shape>
            </v:group>
            <v:group style="position:absolute;left:5365;top:-1954;width:20;height:2" coordorigin="5365,-1954" coordsize="20,2">
              <v:shape style="position:absolute;left:5365;top:-1954;width:20;height:2" coordorigin="5365,-1954" coordsize="20,0" path="m5365,-1954l5384,-1954e" filled="false" stroked="true" strokeweight=".47998pt" strokecolor="#000000">
                <v:path arrowok="t"/>
              </v:shape>
            </v:group>
            <v:group style="position:absolute;left:5384;top:-1954;width:20;height:2" coordorigin="5384,-1954" coordsize="20,2">
              <v:shape style="position:absolute;left:5384;top:-1954;width:20;height:2" coordorigin="5384,-1954" coordsize="20,0" path="m5384,-1954l5403,-1954e" filled="false" stroked="true" strokeweight=".47998pt" strokecolor="#000000">
                <v:path arrowok="t"/>
              </v:shape>
            </v:group>
            <v:group style="position:absolute;left:5403;top:-1954;width:20;height:2" coordorigin="5403,-1954" coordsize="20,2">
              <v:shape style="position:absolute;left:5403;top:-1954;width:20;height:2" coordorigin="5403,-1954" coordsize="20,0" path="m5403,-1954l5423,-1954e" filled="false" stroked="true" strokeweight=".47998pt" strokecolor="#000000">
                <v:path arrowok="t"/>
              </v:shape>
            </v:group>
            <v:group style="position:absolute;left:5423;top:-1954;width:20;height:2" coordorigin="5423,-1954" coordsize="20,2">
              <v:shape style="position:absolute;left:5423;top:-1954;width:20;height:2" coordorigin="5423,-1954" coordsize="20,0" path="m5423,-1954l5442,-1954e" filled="false" stroked="true" strokeweight=".47998pt" strokecolor="#000000">
                <v:path arrowok="t"/>
              </v:shape>
            </v:group>
            <v:group style="position:absolute;left:5442;top:-1954;width:20;height:2" coordorigin="5442,-1954" coordsize="20,2">
              <v:shape style="position:absolute;left:5442;top:-1954;width:20;height:2" coordorigin="5442,-1954" coordsize="20,0" path="m5442,-1954l5461,-1954e" filled="false" stroked="true" strokeweight=".47998pt" strokecolor="#000000">
                <v:path arrowok="t"/>
              </v:shape>
            </v:group>
            <v:group style="position:absolute;left:5461;top:-1954;width:20;height:2" coordorigin="5461,-1954" coordsize="20,2">
              <v:shape style="position:absolute;left:5461;top:-1954;width:20;height:2" coordorigin="5461,-1954" coordsize="20,0" path="m5461,-1954l5480,-1954e" filled="false" stroked="true" strokeweight=".47998pt" strokecolor="#000000">
                <v:path arrowok="t"/>
              </v:shape>
            </v:group>
            <v:group style="position:absolute;left:5480;top:-1954;width:20;height:2" coordorigin="5480,-1954" coordsize="20,2">
              <v:shape style="position:absolute;left:5480;top:-1954;width:20;height:2" coordorigin="5480,-1954" coordsize="20,0" path="m5480,-1954l5499,-1954e" filled="false" stroked="true" strokeweight=".47998pt" strokecolor="#000000">
                <v:path arrowok="t"/>
              </v:shape>
            </v:group>
            <v:group style="position:absolute;left:5499;top:-1954;width:20;height:2" coordorigin="5499,-1954" coordsize="20,2">
              <v:shape style="position:absolute;left:5499;top:-1954;width:20;height:2" coordorigin="5499,-1954" coordsize="20,0" path="m5499,-1954l5519,-1954e" filled="false" stroked="true" strokeweight=".47998pt" strokecolor="#000000">
                <v:path arrowok="t"/>
              </v:shape>
            </v:group>
            <v:group style="position:absolute;left:5519;top:-1954;width:20;height:2" coordorigin="5519,-1954" coordsize="20,2">
              <v:shape style="position:absolute;left:5519;top:-1954;width:20;height:2" coordorigin="5519,-1954" coordsize="20,0" path="m5519,-1954l5538,-1954e" filled="false" stroked="true" strokeweight=".47998pt" strokecolor="#000000">
                <v:path arrowok="t"/>
              </v:shape>
            </v:group>
            <v:group style="position:absolute;left:5538;top:-1954;width:20;height:2" coordorigin="5538,-1954" coordsize="20,2">
              <v:shape style="position:absolute;left:5538;top:-1954;width:20;height:2" coordorigin="5538,-1954" coordsize="20,0" path="m5538,-1954l5557,-1954e" filled="false" stroked="true" strokeweight=".47998pt" strokecolor="#000000">
                <v:path arrowok="t"/>
              </v:shape>
            </v:group>
            <v:group style="position:absolute;left:5557;top:-1954;width:20;height:2" coordorigin="5557,-1954" coordsize="20,2">
              <v:shape style="position:absolute;left:5557;top:-1954;width:20;height:2" coordorigin="5557,-1954" coordsize="20,0" path="m5557,-1954l5576,-1954e" filled="false" stroked="true" strokeweight=".47998pt" strokecolor="#000000">
                <v:path arrowok="t"/>
              </v:shape>
            </v:group>
            <v:group style="position:absolute;left:5576;top:-1954;width:20;height:2" coordorigin="5576,-1954" coordsize="20,2">
              <v:shape style="position:absolute;left:5576;top:-1954;width:20;height:2" coordorigin="5576,-1954" coordsize="20,0" path="m5576,-1954l5595,-1954e" filled="false" stroked="true" strokeweight=".47998pt" strokecolor="#000000">
                <v:path arrowok="t"/>
              </v:shape>
            </v:group>
            <v:group style="position:absolute;left:5595;top:-1954;width:20;height:2" coordorigin="5595,-1954" coordsize="20,2">
              <v:shape style="position:absolute;left:5595;top:-1954;width:20;height:2" coordorigin="5595,-1954" coordsize="20,0" path="m5595,-1954l5615,-1954e" filled="false" stroked="true" strokeweight=".47998pt" strokecolor="#000000">
                <v:path arrowok="t"/>
              </v:shape>
            </v:group>
            <v:group style="position:absolute;left:5615;top:-1954;width:20;height:2" coordorigin="5615,-1954" coordsize="20,2">
              <v:shape style="position:absolute;left:5615;top:-1954;width:20;height:2" coordorigin="5615,-1954" coordsize="20,0" path="m5615,-1954l5634,-1954e" filled="false" stroked="true" strokeweight=".47998pt" strokecolor="#000000">
                <v:path arrowok="t"/>
              </v:shape>
            </v:group>
            <v:group style="position:absolute;left:5634;top:-1954;width:20;height:2" coordorigin="5634,-1954" coordsize="20,2">
              <v:shape style="position:absolute;left:5634;top:-1954;width:20;height:2" coordorigin="5634,-1954" coordsize="20,0" path="m5634,-1954l5653,-1954e" filled="false" stroked="true" strokeweight=".47998pt" strokecolor="#000000">
                <v:path arrowok="t"/>
              </v:shape>
            </v:group>
            <v:group style="position:absolute;left:5653;top:-1954;width:20;height:2" coordorigin="5653,-1954" coordsize="20,2">
              <v:shape style="position:absolute;left:5653;top:-1954;width:20;height:2" coordorigin="5653,-1954" coordsize="20,0" path="m5653,-1954l5672,-1954e" filled="false" stroked="true" strokeweight=".47998pt" strokecolor="#000000">
                <v:path arrowok="t"/>
              </v:shape>
            </v:group>
            <v:group style="position:absolute;left:5672;top:-1954;width:20;height:2" coordorigin="5672,-1954" coordsize="20,2">
              <v:shape style="position:absolute;left:5672;top:-1954;width:20;height:2" coordorigin="5672,-1954" coordsize="20,0" path="m5672,-1954l5691,-1954e" filled="false" stroked="true" strokeweight=".47998pt" strokecolor="#000000">
                <v:path arrowok="t"/>
              </v:shape>
            </v:group>
            <v:group style="position:absolute;left:5691;top:-1954;width:20;height:2" coordorigin="5691,-1954" coordsize="20,2">
              <v:shape style="position:absolute;left:5691;top:-1954;width:20;height:2" coordorigin="5691,-1954" coordsize="20,0" path="m5691,-1954l5711,-1954e" filled="false" stroked="true" strokeweight=".47998pt" strokecolor="#000000">
                <v:path arrowok="t"/>
              </v:shape>
            </v:group>
            <v:group style="position:absolute;left:5711;top:-1954;width:20;height:2" coordorigin="5711,-1954" coordsize="20,2">
              <v:shape style="position:absolute;left:5711;top:-1954;width:20;height:2" coordorigin="5711,-1954" coordsize="20,0" path="m5711,-1954l5730,-1954e" filled="false" stroked="true" strokeweight=".47998pt" strokecolor="#000000">
                <v:path arrowok="t"/>
              </v:shape>
            </v:group>
            <v:group style="position:absolute;left:5730;top:-1954;width:20;height:2" coordorigin="5730,-1954" coordsize="20,2">
              <v:shape style="position:absolute;left:5730;top:-1954;width:20;height:2" coordorigin="5730,-1954" coordsize="20,0" path="m5730,-1954l5749,-1954e" filled="false" stroked="true" strokeweight=".47998pt" strokecolor="#000000">
                <v:path arrowok="t"/>
              </v:shape>
            </v:group>
            <v:group style="position:absolute;left:5749;top:-1954;width:20;height:2" coordorigin="5749,-1954" coordsize="20,2">
              <v:shape style="position:absolute;left:5749;top:-1954;width:20;height:2" coordorigin="5749,-1954" coordsize="20,0" path="m5749,-1954l5768,-1954e" filled="false" stroked="true" strokeweight=".47998pt" strokecolor="#000000">
                <v:path arrowok="t"/>
              </v:shape>
            </v:group>
            <v:group style="position:absolute;left:5768;top:-1954;width:20;height:2" coordorigin="5768,-1954" coordsize="20,2">
              <v:shape style="position:absolute;left:5768;top:-1954;width:20;height:2" coordorigin="5768,-1954" coordsize="20,0" path="m5768,-1954l5787,-1954e" filled="false" stroked="true" strokeweight=".47998pt" strokecolor="#000000">
                <v:path arrowok="t"/>
              </v:shape>
            </v:group>
            <v:group style="position:absolute;left:5787;top:-1954;width:20;height:2" coordorigin="5787,-1954" coordsize="20,2">
              <v:shape style="position:absolute;left:5787;top:-1954;width:20;height:2" coordorigin="5787,-1954" coordsize="20,0" path="m5787,-1954l5807,-1954e" filled="false" stroked="true" strokeweight=".47998pt" strokecolor="#000000">
                <v:path arrowok="t"/>
              </v:shape>
            </v:group>
            <v:group style="position:absolute;left:5807;top:-1954;width:20;height:2" coordorigin="5807,-1954" coordsize="20,2">
              <v:shape style="position:absolute;left:5807;top:-1954;width:20;height:2" coordorigin="5807,-1954" coordsize="20,0" path="m5807,-1954l5826,-1954e" filled="false" stroked="true" strokeweight=".47998pt" strokecolor="#000000">
                <v:path arrowok="t"/>
              </v:shape>
            </v:group>
            <v:group style="position:absolute;left:5826;top:-1954;width:20;height:2" coordorigin="5826,-1954" coordsize="20,2">
              <v:shape style="position:absolute;left:5826;top:-1954;width:20;height:2" coordorigin="5826,-1954" coordsize="20,0" path="m5826,-1954l5845,-1954e" filled="false" stroked="true" strokeweight=".47998pt" strokecolor="#000000">
                <v:path arrowok="t"/>
              </v:shape>
            </v:group>
            <v:group style="position:absolute;left:5845;top:-1954;width:20;height:2" coordorigin="5845,-1954" coordsize="20,2">
              <v:shape style="position:absolute;left:5845;top:-1954;width:20;height:2" coordorigin="5845,-1954" coordsize="20,0" path="m5845,-1954l5864,-1954e" filled="false" stroked="true" strokeweight=".47998pt" strokecolor="#000000">
                <v:path arrowok="t"/>
              </v:shape>
            </v:group>
            <v:group style="position:absolute;left:5864;top:-1954;width:20;height:2" coordorigin="5864,-1954" coordsize="20,2">
              <v:shape style="position:absolute;left:5864;top:-1954;width:20;height:2" coordorigin="5864,-1954" coordsize="20,0" path="m5864,-1954l5883,-1954e" filled="false" stroked="true" strokeweight=".47998pt" strokecolor="#000000">
                <v:path arrowok="t"/>
              </v:shape>
            </v:group>
            <v:group style="position:absolute;left:5883;top:-1954;width:20;height:2" coordorigin="5883,-1954" coordsize="20,2">
              <v:shape style="position:absolute;left:5883;top:-1954;width:20;height:2" coordorigin="5883,-1954" coordsize="20,0" path="m5883,-1954l5903,-1954e" filled="false" stroked="true" strokeweight=".47998pt" strokecolor="#000000">
                <v:path arrowok="t"/>
              </v:shape>
            </v:group>
            <v:group style="position:absolute;left:5903;top:-1954;width:20;height:2" coordorigin="5903,-1954" coordsize="20,2">
              <v:shape style="position:absolute;left:5903;top:-1954;width:20;height:2" coordorigin="5903,-1954" coordsize="20,0" path="m5903,-1954l5922,-1954e" filled="false" stroked="true" strokeweight=".47998pt" strokecolor="#000000">
                <v:path arrowok="t"/>
              </v:shape>
            </v:group>
            <v:group style="position:absolute;left:5922;top:-1954;width:20;height:2" coordorigin="5922,-1954" coordsize="20,2">
              <v:shape style="position:absolute;left:5922;top:-1954;width:20;height:2" coordorigin="5922,-1954" coordsize="20,0" path="m5922,-1954l5941,-1954e" filled="false" stroked="true" strokeweight=".47998pt" strokecolor="#000000">
                <v:path arrowok="t"/>
              </v:shape>
            </v:group>
            <v:group style="position:absolute;left:5941;top:-1954;width:20;height:2" coordorigin="5941,-1954" coordsize="20,2">
              <v:shape style="position:absolute;left:5941;top:-1954;width:20;height:2" coordorigin="5941,-1954" coordsize="20,0" path="m5941,-1954l5960,-1954e" filled="false" stroked="true" strokeweight=".47998pt" strokecolor="#000000">
                <v:path arrowok="t"/>
              </v:shape>
            </v:group>
            <v:group style="position:absolute;left:5960;top:-1954;width:20;height:2" coordorigin="5960,-1954" coordsize="20,2">
              <v:shape style="position:absolute;left:5960;top:-1954;width:20;height:2" coordorigin="5960,-1954" coordsize="20,0" path="m5960,-1954l5979,-1954e" filled="false" stroked="true" strokeweight=".47998pt" strokecolor="#000000">
                <v:path arrowok="t"/>
              </v:shape>
            </v:group>
            <v:group style="position:absolute;left:5979;top:-1954;width:20;height:2" coordorigin="5979,-1954" coordsize="20,2">
              <v:shape style="position:absolute;left:5979;top:-1954;width:20;height:2" coordorigin="5979,-1954" coordsize="20,0" path="m5979,-1954l5999,-1954e" filled="false" stroked="true" strokeweight=".47998pt" strokecolor="#000000">
                <v:path arrowok="t"/>
              </v:shape>
            </v:group>
            <v:group style="position:absolute;left:5999;top:-1954;width:20;height:2" coordorigin="5999,-1954" coordsize="20,2">
              <v:shape style="position:absolute;left:5999;top:-1954;width:20;height:2" coordorigin="5999,-1954" coordsize="20,0" path="m5999,-1954l6018,-1954e" filled="false" stroked="true" strokeweight=".47998pt" strokecolor="#000000">
                <v:path arrowok="t"/>
              </v:shape>
            </v:group>
            <v:group style="position:absolute;left:6018;top:-1954;width:20;height:2" coordorigin="6018,-1954" coordsize="20,2">
              <v:shape style="position:absolute;left:6018;top:-1954;width:20;height:2" coordorigin="6018,-1954" coordsize="20,0" path="m6018,-1954l6037,-1954e" filled="false" stroked="true" strokeweight=".47998pt" strokecolor="#000000">
                <v:path arrowok="t"/>
              </v:shape>
            </v:group>
            <v:group style="position:absolute;left:6037;top:-1954;width:20;height:2" coordorigin="6037,-1954" coordsize="20,2">
              <v:shape style="position:absolute;left:6037;top:-1954;width:20;height:2" coordorigin="6037,-1954" coordsize="20,0" path="m6037,-1954l6056,-1954e" filled="false" stroked="true" strokeweight=".47998pt" strokecolor="#000000">
                <v:path arrowok="t"/>
              </v:shape>
            </v:group>
            <v:group style="position:absolute;left:6056;top:-1954;width:20;height:2" coordorigin="6056,-1954" coordsize="20,2">
              <v:shape style="position:absolute;left:6056;top:-1954;width:20;height:2" coordorigin="6056,-1954" coordsize="20,0" path="m6056,-1954l6075,-1954e" filled="false" stroked="true" strokeweight=".47998pt" strokecolor="#000000">
                <v:path arrowok="t"/>
              </v:shape>
            </v:group>
            <v:group style="position:absolute;left:6075;top:-1954;width:20;height:2" coordorigin="6075,-1954" coordsize="20,2">
              <v:shape style="position:absolute;left:6075;top:-1954;width:20;height:2" coordorigin="6075,-1954" coordsize="20,0" path="m6075,-1954l6095,-1954e" filled="false" stroked="true" strokeweight=".47998pt" strokecolor="#000000">
                <v:path arrowok="t"/>
              </v:shape>
            </v:group>
            <v:group style="position:absolute;left:6095;top:-1954;width:20;height:2" coordorigin="6095,-1954" coordsize="20,2">
              <v:shape style="position:absolute;left:6095;top:-1954;width:20;height:2" coordorigin="6095,-1954" coordsize="20,0" path="m6095,-1954l6114,-1954e" filled="false" stroked="true" strokeweight=".47998pt" strokecolor="#000000">
                <v:path arrowok="t"/>
              </v:shape>
            </v:group>
            <v:group style="position:absolute;left:6114;top:-1954;width:20;height:2" coordorigin="6114,-1954" coordsize="20,2">
              <v:shape style="position:absolute;left:6114;top:-1954;width:20;height:2" coordorigin="6114,-1954" coordsize="20,0" path="m6114,-1954l6133,-1954e" filled="false" stroked="true" strokeweight=".47998pt" strokecolor="#000000">
                <v:path arrowok="t"/>
              </v:shape>
            </v:group>
            <v:group style="position:absolute;left:6133;top:-1954;width:20;height:2" coordorigin="6133,-1954" coordsize="20,2">
              <v:shape style="position:absolute;left:6133;top:-1954;width:20;height:2" coordorigin="6133,-1954" coordsize="20,0" path="m6133,-1954l6152,-1954e" filled="false" stroked="true" strokeweight=".47998pt" strokecolor="#000000">
                <v:path arrowok="t"/>
              </v:shape>
            </v:group>
            <v:group style="position:absolute;left:6152;top:-1954;width:20;height:2" coordorigin="6152,-1954" coordsize="20,2">
              <v:shape style="position:absolute;left:6152;top:-1954;width:20;height:2" coordorigin="6152,-1954" coordsize="20,0" path="m6152,-1954l6171,-1954e" filled="false" stroked="true" strokeweight=".47998pt" strokecolor="#000000">
                <v:path arrowok="t"/>
              </v:shape>
            </v:group>
            <v:group style="position:absolute;left:6171;top:-1954;width:20;height:2" coordorigin="6171,-1954" coordsize="20,2">
              <v:shape style="position:absolute;left:6171;top:-1954;width:20;height:2" coordorigin="6171,-1954" coordsize="20,0" path="m6171,-1954l6191,-1954e" filled="false" stroked="true" strokeweight=".47998pt" strokecolor="#000000">
                <v:path arrowok="t"/>
              </v:shape>
            </v:group>
            <v:group style="position:absolute;left:6191;top:-1954;width:20;height:2" coordorigin="6191,-1954" coordsize="20,2">
              <v:shape style="position:absolute;left:6191;top:-1954;width:20;height:2" coordorigin="6191,-1954" coordsize="20,0" path="m6191,-1954l6210,-1954e" filled="false" stroked="true" strokeweight=".47998pt" strokecolor="#000000">
                <v:path arrowok="t"/>
              </v:shape>
            </v:group>
            <v:group style="position:absolute;left:6210;top:-1954;width:15;height:2" coordorigin="6210,-1954" coordsize="15,2">
              <v:shape style="position:absolute;left:6210;top:-1954;width:15;height:2" coordorigin="6210,-1954" coordsize="15,0" path="m6210,-1954l6224,-1954e" filled="false" stroked="true" strokeweight=".47998pt" strokecolor="#000000">
                <v:path arrowok="t"/>
              </v:shape>
            </v:group>
            <v:group style="position:absolute;left:6234;top:-1954;width:20;height:2" coordorigin="6234,-1954" coordsize="20,2">
              <v:shape style="position:absolute;left:6234;top:-1954;width:20;height:2" coordorigin="6234,-1954" coordsize="20,0" path="m6234,-1954l6253,-1954e" filled="false" stroked="true" strokeweight=".47998pt" strokecolor="#000000">
                <v:path arrowok="t"/>
              </v:shape>
            </v:group>
            <v:group style="position:absolute;left:6253;top:-1954;width:20;height:2" coordorigin="6253,-1954" coordsize="20,2">
              <v:shape style="position:absolute;left:6253;top:-1954;width:20;height:2" coordorigin="6253,-1954" coordsize="20,0" path="m6253,-1954l6272,-1954e" filled="false" stroked="true" strokeweight=".47998pt" strokecolor="#000000">
                <v:path arrowok="t"/>
              </v:shape>
            </v:group>
            <v:group style="position:absolute;left:6272;top:-1954;width:20;height:2" coordorigin="6272,-1954" coordsize="20,2">
              <v:shape style="position:absolute;left:6272;top:-1954;width:20;height:2" coordorigin="6272,-1954" coordsize="20,0" path="m6272,-1954l6291,-1954e" filled="false" stroked="true" strokeweight=".47998pt" strokecolor="#000000">
                <v:path arrowok="t"/>
              </v:shape>
            </v:group>
            <v:group style="position:absolute;left:6291;top:-1954;width:20;height:2" coordorigin="6291,-1954" coordsize="20,2">
              <v:shape style="position:absolute;left:6291;top:-1954;width:20;height:2" coordorigin="6291,-1954" coordsize="20,0" path="m6291,-1954l6311,-1954e" filled="false" stroked="true" strokeweight=".47998pt" strokecolor="#000000">
                <v:path arrowok="t"/>
              </v:shape>
            </v:group>
            <v:group style="position:absolute;left:6311;top:-1954;width:20;height:2" coordorigin="6311,-1954" coordsize="20,2">
              <v:shape style="position:absolute;left:6311;top:-1954;width:20;height:2" coordorigin="6311,-1954" coordsize="20,0" path="m6311,-1954l6330,-1954e" filled="false" stroked="true" strokeweight=".47998pt" strokecolor="#000000">
                <v:path arrowok="t"/>
              </v:shape>
            </v:group>
            <v:group style="position:absolute;left:6330;top:-1954;width:20;height:2" coordorigin="6330,-1954" coordsize="20,2">
              <v:shape style="position:absolute;left:6330;top:-1954;width:20;height:2" coordorigin="6330,-1954" coordsize="20,0" path="m6330,-1954l6349,-1954e" filled="false" stroked="true" strokeweight=".47998pt" strokecolor="#000000">
                <v:path arrowok="t"/>
              </v:shape>
            </v:group>
            <v:group style="position:absolute;left:6349;top:-1954;width:20;height:2" coordorigin="6349,-1954" coordsize="20,2">
              <v:shape style="position:absolute;left:6349;top:-1954;width:20;height:2" coordorigin="6349,-1954" coordsize="20,0" path="m6349,-1954l6369,-1954e" filled="false" stroked="true" strokeweight=".47998pt" strokecolor="#000000">
                <v:path arrowok="t"/>
              </v:shape>
            </v:group>
            <v:group style="position:absolute;left:6369;top:-1954;width:20;height:2" coordorigin="6369,-1954" coordsize="20,2">
              <v:shape style="position:absolute;left:6369;top:-1954;width:20;height:2" coordorigin="6369,-1954" coordsize="20,0" path="m6369,-1954l6388,-1954e" filled="false" stroked="true" strokeweight=".47998pt" strokecolor="#000000">
                <v:path arrowok="t"/>
              </v:shape>
            </v:group>
            <v:group style="position:absolute;left:6388;top:-1954;width:20;height:2" coordorigin="6388,-1954" coordsize="20,2">
              <v:shape style="position:absolute;left:6388;top:-1954;width:20;height:2" coordorigin="6388,-1954" coordsize="20,0" path="m6388,-1954l6407,-1954e" filled="false" stroked="true" strokeweight=".47998pt" strokecolor="#000000">
                <v:path arrowok="t"/>
              </v:shape>
            </v:group>
            <v:group style="position:absolute;left:6407;top:-1954;width:20;height:2" coordorigin="6407,-1954" coordsize="20,2">
              <v:shape style="position:absolute;left:6407;top:-1954;width:20;height:2" coordorigin="6407,-1954" coordsize="20,0" path="m6407,-1954l6426,-1954e" filled="false" stroked="true" strokeweight=".47998pt" strokecolor="#000000">
                <v:path arrowok="t"/>
              </v:shape>
            </v:group>
            <v:group style="position:absolute;left:6426;top:-1954;width:20;height:2" coordorigin="6426,-1954" coordsize="20,2">
              <v:shape style="position:absolute;left:6426;top:-1954;width:20;height:2" coordorigin="6426,-1954" coordsize="20,0" path="m6426,-1954l6445,-1954e" filled="false" stroked="true" strokeweight=".47998pt" strokecolor="#000000">
                <v:path arrowok="t"/>
              </v:shape>
            </v:group>
            <v:group style="position:absolute;left:6445;top:-1954;width:20;height:2" coordorigin="6445,-1954" coordsize="20,2">
              <v:shape style="position:absolute;left:6445;top:-1954;width:20;height:2" coordorigin="6445,-1954" coordsize="20,0" path="m6445,-1954l6465,-1954e" filled="false" stroked="true" strokeweight=".47998pt" strokecolor="#000000">
                <v:path arrowok="t"/>
              </v:shape>
            </v:group>
            <v:group style="position:absolute;left:6465;top:-1954;width:20;height:2" coordorigin="6465,-1954" coordsize="20,2">
              <v:shape style="position:absolute;left:6465;top:-1954;width:20;height:2" coordorigin="6465,-1954" coordsize="20,0" path="m6465,-1954l6484,-1954e" filled="false" stroked="true" strokeweight=".47998pt" strokecolor="#000000">
                <v:path arrowok="t"/>
              </v:shape>
            </v:group>
            <v:group style="position:absolute;left:6484;top:-1954;width:20;height:2" coordorigin="6484,-1954" coordsize="20,2">
              <v:shape style="position:absolute;left:6484;top:-1954;width:20;height:2" coordorigin="6484,-1954" coordsize="20,0" path="m6484,-1954l6503,-1954e" filled="false" stroked="true" strokeweight=".47998pt" strokecolor="#000000">
                <v:path arrowok="t"/>
              </v:shape>
            </v:group>
            <v:group style="position:absolute;left:6503;top:-1954;width:20;height:2" coordorigin="6503,-1954" coordsize="20,2">
              <v:shape style="position:absolute;left:6503;top:-1954;width:20;height:2" coordorigin="6503,-1954" coordsize="20,0" path="m6503,-1954l6522,-1954e" filled="false" stroked="true" strokeweight=".47998pt" strokecolor="#000000">
                <v:path arrowok="t"/>
              </v:shape>
            </v:group>
            <v:group style="position:absolute;left:6522;top:-1954;width:20;height:2" coordorigin="6522,-1954" coordsize="20,2">
              <v:shape style="position:absolute;left:6522;top:-1954;width:20;height:2" coordorigin="6522,-1954" coordsize="20,0" path="m6522,-1954l6541,-1954e" filled="false" stroked="true" strokeweight=".47998pt" strokecolor="#000000">
                <v:path arrowok="t"/>
              </v:shape>
            </v:group>
            <v:group style="position:absolute;left:6541;top:-1954;width:20;height:2" coordorigin="6541,-1954" coordsize="20,2">
              <v:shape style="position:absolute;left:6541;top:-1954;width:20;height:2" coordorigin="6541,-1954" coordsize="20,0" path="m6541,-1954l6561,-1954e" filled="false" stroked="true" strokeweight=".47998pt" strokecolor="#000000">
                <v:path arrowok="t"/>
              </v:shape>
            </v:group>
            <v:group style="position:absolute;left:6561;top:-1954;width:20;height:2" coordorigin="6561,-1954" coordsize="20,2">
              <v:shape style="position:absolute;left:6561;top:-1954;width:20;height:2" coordorigin="6561,-1954" coordsize="20,0" path="m6561,-1954l6580,-1954e" filled="false" stroked="true" strokeweight=".47998pt" strokecolor="#000000">
                <v:path arrowok="t"/>
              </v:shape>
            </v:group>
            <v:group style="position:absolute;left:6580;top:-1954;width:20;height:2" coordorigin="6580,-1954" coordsize="20,2">
              <v:shape style="position:absolute;left:6580;top:-1954;width:20;height:2" coordorigin="6580,-1954" coordsize="20,0" path="m6580,-1954l6599,-1954e" filled="false" stroked="true" strokeweight=".47998pt" strokecolor="#000000">
                <v:path arrowok="t"/>
              </v:shape>
            </v:group>
            <v:group style="position:absolute;left:6599;top:-1954;width:20;height:2" coordorigin="6599,-1954" coordsize="20,2">
              <v:shape style="position:absolute;left:6599;top:-1954;width:20;height:2" coordorigin="6599,-1954" coordsize="20,0" path="m6599,-1954l6618,-1954e" filled="false" stroked="true" strokeweight=".47998pt" strokecolor="#000000">
                <v:path arrowok="t"/>
              </v:shape>
            </v:group>
            <v:group style="position:absolute;left:6618;top:-1954;width:20;height:2" coordorigin="6618,-1954" coordsize="20,2">
              <v:shape style="position:absolute;left:6618;top:-1954;width:20;height:2" coordorigin="6618,-1954" coordsize="20,0" path="m6618,-1954l6637,-1954e" filled="false" stroked="true" strokeweight=".47998pt" strokecolor="#000000">
                <v:path arrowok="t"/>
              </v:shape>
            </v:group>
            <v:group style="position:absolute;left:6637;top:-1954;width:20;height:2" coordorigin="6637,-1954" coordsize="20,2">
              <v:shape style="position:absolute;left:6637;top:-1954;width:20;height:2" coordorigin="6637,-1954" coordsize="20,0" path="m6637,-1954l6657,-1954e" filled="false" stroked="true" strokeweight=".47998pt" strokecolor="#000000">
                <v:path arrowok="t"/>
              </v:shape>
            </v:group>
            <v:group style="position:absolute;left:6657;top:-1954;width:20;height:2" coordorigin="6657,-1954" coordsize="20,2">
              <v:shape style="position:absolute;left:6657;top:-1954;width:20;height:2" coordorigin="6657,-1954" coordsize="20,0" path="m6657,-1954l6676,-1954e" filled="false" stroked="true" strokeweight=".47998pt" strokecolor="#000000">
                <v:path arrowok="t"/>
              </v:shape>
            </v:group>
            <v:group style="position:absolute;left:6676;top:-1954;width:20;height:2" coordorigin="6676,-1954" coordsize="20,2">
              <v:shape style="position:absolute;left:6676;top:-1954;width:20;height:2" coordorigin="6676,-1954" coordsize="20,0" path="m6676,-1954l6695,-1954e" filled="false" stroked="true" strokeweight=".47998pt" strokecolor="#000000">
                <v:path arrowok="t"/>
              </v:shape>
            </v:group>
            <v:group style="position:absolute;left:6695;top:-1954;width:20;height:2" coordorigin="6695,-1954" coordsize="20,2">
              <v:shape style="position:absolute;left:6695;top:-1954;width:20;height:2" coordorigin="6695,-1954" coordsize="20,0" path="m6695,-1954l6714,-1954e" filled="false" stroked="true" strokeweight=".47998pt" strokecolor="#000000">
                <v:path arrowok="t"/>
              </v:shape>
            </v:group>
            <v:group style="position:absolute;left:6714;top:-1954;width:20;height:2" coordorigin="6714,-1954" coordsize="20,2">
              <v:shape style="position:absolute;left:6714;top:-1954;width:20;height:2" coordorigin="6714,-1954" coordsize="20,0" path="m6714,-1954l6733,-1954e" filled="false" stroked="true" strokeweight=".47998pt" strokecolor="#000000">
                <v:path arrowok="t"/>
              </v:shape>
            </v:group>
            <v:group style="position:absolute;left:6733;top:-1954;width:20;height:2" coordorigin="6733,-1954" coordsize="20,2">
              <v:shape style="position:absolute;left:6733;top:-1954;width:20;height:2" coordorigin="6733,-1954" coordsize="20,0" path="m6733,-1954l6753,-1954e" filled="false" stroked="true" strokeweight=".47998pt" strokecolor="#000000">
                <v:path arrowok="t"/>
              </v:shape>
            </v:group>
            <v:group style="position:absolute;left:6753;top:-1954;width:20;height:2" coordorigin="6753,-1954" coordsize="20,2">
              <v:shape style="position:absolute;left:6753;top:-1954;width:20;height:2" coordorigin="6753,-1954" coordsize="20,0" path="m6753,-1954l6772,-1954e" filled="false" stroked="true" strokeweight=".47998pt" strokecolor="#000000">
                <v:path arrowok="t"/>
              </v:shape>
            </v:group>
            <v:group style="position:absolute;left:6772;top:-1954;width:20;height:2" coordorigin="6772,-1954" coordsize="20,2">
              <v:shape style="position:absolute;left:6772;top:-1954;width:20;height:2" coordorigin="6772,-1954" coordsize="20,0" path="m6772,-1954l6791,-1954e" filled="false" stroked="true" strokeweight=".47998pt" strokecolor="#000000">
                <v:path arrowok="t"/>
              </v:shape>
            </v:group>
            <v:group style="position:absolute;left:6791;top:-1954;width:20;height:2" coordorigin="6791,-1954" coordsize="20,2">
              <v:shape style="position:absolute;left:6791;top:-1954;width:20;height:2" coordorigin="6791,-1954" coordsize="20,0" path="m6791,-1954l6810,-1954e" filled="false" stroked="true" strokeweight=".47998pt" strokecolor="#000000">
                <v:path arrowok="t"/>
              </v:shape>
            </v:group>
            <v:group style="position:absolute;left:6810;top:-1954;width:20;height:2" coordorigin="6810,-1954" coordsize="20,2">
              <v:shape style="position:absolute;left:6810;top:-1954;width:20;height:2" coordorigin="6810,-1954" coordsize="20,0" path="m6810,-1954l6829,-1954e" filled="false" stroked="true" strokeweight=".47998pt" strokecolor="#000000">
                <v:path arrowok="t"/>
              </v:shape>
            </v:group>
            <v:group style="position:absolute;left:6829;top:-1954;width:20;height:2" coordorigin="6829,-1954" coordsize="20,2">
              <v:shape style="position:absolute;left:6829;top:-1954;width:20;height:2" coordorigin="6829,-1954" coordsize="20,0" path="m6829,-1954l6849,-1954e" filled="false" stroked="true" strokeweight=".47998pt" strokecolor="#000000">
                <v:path arrowok="t"/>
              </v:shape>
            </v:group>
            <v:group style="position:absolute;left:6849;top:-1954;width:20;height:2" coordorigin="6849,-1954" coordsize="20,2">
              <v:shape style="position:absolute;left:6849;top:-1954;width:20;height:2" coordorigin="6849,-1954" coordsize="20,0" path="m6849,-1954l6868,-1954e" filled="false" stroked="true" strokeweight=".47998pt" strokecolor="#000000">
                <v:path arrowok="t"/>
              </v:shape>
            </v:group>
            <v:group style="position:absolute;left:6868;top:-1954;width:20;height:2" coordorigin="6868,-1954" coordsize="20,2">
              <v:shape style="position:absolute;left:6868;top:-1954;width:20;height:2" coordorigin="6868,-1954" coordsize="20,0" path="m6868,-1954l6887,-1954e" filled="false" stroked="true" strokeweight=".47998pt" strokecolor="#000000">
                <v:path arrowok="t"/>
              </v:shape>
            </v:group>
            <v:group style="position:absolute;left:6887;top:-1954;width:20;height:2" coordorigin="6887,-1954" coordsize="20,2">
              <v:shape style="position:absolute;left:6887;top:-1954;width:20;height:2" coordorigin="6887,-1954" coordsize="20,0" path="m6887,-1954l6906,-1954e" filled="false" stroked="true" strokeweight=".47998pt" strokecolor="#000000">
                <v:path arrowok="t"/>
              </v:shape>
            </v:group>
            <v:group style="position:absolute;left:6906;top:-1954;width:20;height:2" coordorigin="6906,-1954" coordsize="20,2">
              <v:shape style="position:absolute;left:6906;top:-1954;width:20;height:2" coordorigin="6906,-1954" coordsize="20,0" path="m6906,-1954l6925,-1954e" filled="false" stroked="true" strokeweight=".47998pt" strokecolor="#000000">
                <v:path arrowok="t"/>
              </v:shape>
            </v:group>
            <v:group style="position:absolute;left:6925;top:-1954;width:20;height:2" coordorigin="6925,-1954" coordsize="20,2">
              <v:shape style="position:absolute;left:6925;top:-1954;width:20;height:2" coordorigin="6925,-1954" coordsize="20,0" path="m6925,-1954l6945,-1954e" filled="false" stroked="true" strokeweight=".47998pt" strokecolor="#000000">
                <v:path arrowok="t"/>
              </v:shape>
            </v:group>
            <v:group style="position:absolute;left:6945;top:-1954;width:20;height:2" coordorigin="6945,-1954" coordsize="20,2">
              <v:shape style="position:absolute;left:6945;top:-1954;width:20;height:2" coordorigin="6945,-1954" coordsize="20,0" path="m6945,-1954l6964,-1954e" filled="false" stroked="true" strokeweight=".47998pt" strokecolor="#000000">
                <v:path arrowok="t"/>
              </v:shape>
            </v:group>
            <v:group style="position:absolute;left:6964;top:-1954;width:20;height:2" coordorigin="6964,-1954" coordsize="20,2">
              <v:shape style="position:absolute;left:6964;top:-1954;width:20;height:2" coordorigin="6964,-1954" coordsize="20,0" path="m6964,-1954l6983,-1954e" filled="false" stroked="true" strokeweight=".47998pt" strokecolor="#000000">
                <v:path arrowok="t"/>
              </v:shape>
            </v:group>
            <v:group style="position:absolute;left:6983;top:-1954;width:20;height:2" coordorigin="6983,-1954" coordsize="20,2">
              <v:shape style="position:absolute;left:6983;top:-1954;width:20;height:2" coordorigin="6983,-1954" coordsize="20,0" path="m6983,-1954l7002,-1954e" filled="false" stroked="true" strokeweight=".47998pt" strokecolor="#000000">
                <v:path arrowok="t"/>
              </v:shape>
            </v:group>
            <v:group style="position:absolute;left:7002;top:-1954;width:20;height:2" coordorigin="7002,-1954" coordsize="20,2">
              <v:shape style="position:absolute;left:7002;top:-1954;width:20;height:2" coordorigin="7002,-1954" coordsize="20,0" path="m7002,-1954l7021,-1954e" filled="false" stroked="true" strokeweight=".47998pt" strokecolor="#000000">
                <v:path arrowok="t"/>
              </v:shape>
            </v:group>
            <v:group style="position:absolute;left:7021;top:-1954;width:20;height:2" coordorigin="7021,-1954" coordsize="20,2">
              <v:shape style="position:absolute;left:7021;top:-1954;width:20;height:2" coordorigin="7021,-1954" coordsize="20,0" path="m7021,-1954l7041,-1954e" filled="false" stroked="true" strokeweight=".47998pt" strokecolor="#000000">
                <v:path arrowok="t"/>
              </v:shape>
            </v:group>
            <v:group style="position:absolute;left:7041;top:-1954;width:20;height:2" coordorigin="7041,-1954" coordsize="20,2">
              <v:shape style="position:absolute;left:7041;top:-1954;width:20;height:2" coordorigin="7041,-1954" coordsize="20,0" path="m7041,-1954l7060,-1954e" filled="false" stroked="true" strokeweight=".47998pt" strokecolor="#000000">
                <v:path arrowok="t"/>
              </v:shape>
            </v:group>
            <v:group style="position:absolute;left:7060;top:-1954;width:20;height:2" coordorigin="7060,-1954" coordsize="20,2">
              <v:shape style="position:absolute;left:7060;top:-1954;width:20;height:2" coordorigin="7060,-1954" coordsize="20,0" path="m7060,-1954l7079,-1954e" filled="false" stroked="true" strokeweight=".47998pt" strokecolor="#000000">
                <v:path arrowok="t"/>
              </v:shape>
            </v:group>
            <v:group style="position:absolute;left:7079;top:-1954;width:20;height:2" coordorigin="7079,-1954" coordsize="20,2">
              <v:shape style="position:absolute;left:7079;top:-1954;width:20;height:2" coordorigin="7079,-1954" coordsize="20,0" path="m7079,-1954l7098,-1954e" filled="false" stroked="true" strokeweight=".47998pt" strokecolor="#000000">
                <v:path arrowok="t"/>
              </v:shape>
            </v:group>
            <v:group style="position:absolute;left:7098;top:-1954;width:20;height:2" coordorigin="7098,-1954" coordsize="20,2">
              <v:shape style="position:absolute;left:7098;top:-1954;width:20;height:2" coordorigin="7098,-1954" coordsize="20,0" path="m7098,-1954l7117,-1954e" filled="false" stroked="true" strokeweight=".47998pt" strokecolor="#000000">
                <v:path arrowok="t"/>
              </v:shape>
            </v:group>
            <v:group style="position:absolute;left:7117;top:-1954;width:20;height:2" coordorigin="7117,-1954" coordsize="20,2">
              <v:shape style="position:absolute;left:7117;top:-1954;width:20;height:2" coordorigin="7117,-1954" coordsize="20,0" path="m7117,-1954l7137,-1954e" filled="false" stroked="true" strokeweight=".47998pt" strokecolor="#000000">
                <v:path arrowok="t"/>
              </v:shape>
            </v:group>
            <v:group style="position:absolute;left:7137;top:-1954;width:20;height:2" coordorigin="7137,-1954" coordsize="20,2">
              <v:shape style="position:absolute;left:7137;top:-1954;width:20;height:2" coordorigin="7137,-1954" coordsize="20,0" path="m7137,-1954l7156,-1954e" filled="false" stroked="true" strokeweight=".47998pt" strokecolor="#000000">
                <v:path arrowok="t"/>
              </v:shape>
            </v:group>
            <v:group style="position:absolute;left:7156;top:-1954;width:20;height:2" coordorigin="7156,-1954" coordsize="20,2">
              <v:shape style="position:absolute;left:7156;top:-1954;width:20;height:2" coordorigin="7156,-1954" coordsize="20,0" path="m7156,-1954l7175,-1954e" filled="false" stroked="true" strokeweight=".47998pt" strokecolor="#000000">
                <v:path arrowok="t"/>
              </v:shape>
            </v:group>
            <v:group style="position:absolute;left:7175;top:-1954;width:20;height:2" coordorigin="7175,-1954" coordsize="20,2">
              <v:shape style="position:absolute;left:7175;top:-1954;width:20;height:2" coordorigin="7175,-1954" coordsize="20,0" path="m7175,-1954l7194,-1954e" filled="false" stroked="true" strokeweight=".47998pt" strokecolor="#000000">
                <v:path arrowok="t"/>
              </v:shape>
            </v:group>
            <v:group style="position:absolute;left:7194;top:-1954;width:20;height:2" coordorigin="7194,-1954" coordsize="20,2">
              <v:shape style="position:absolute;left:7194;top:-1954;width:20;height:2" coordorigin="7194,-1954" coordsize="20,0" path="m7194,-1954l7213,-1954e" filled="false" stroked="true" strokeweight=".47998pt" strokecolor="#000000">
                <v:path arrowok="t"/>
              </v:shape>
            </v:group>
            <v:group style="position:absolute;left:7213;top:-1954;width:20;height:2" coordorigin="7213,-1954" coordsize="20,2">
              <v:shape style="position:absolute;left:7213;top:-1954;width:20;height:2" coordorigin="7213,-1954" coordsize="20,0" path="m7213,-1954l7233,-1954e" filled="false" stroked="true" strokeweight=".47998pt" strokecolor="#000000">
                <v:path arrowok="t"/>
              </v:shape>
            </v:group>
            <v:group style="position:absolute;left:7233;top:-1954;width:20;height:2" coordorigin="7233,-1954" coordsize="20,2">
              <v:shape style="position:absolute;left:7233;top:-1954;width:20;height:2" coordorigin="7233,-1954" coordsize="20,0" path="m7233,-1954l7252,-1954e" filled="false" stroked="true" strokeweight=".47998pt" strokecolor="#000000">
                <v:path arrowok="t"/>
              </v:shape>
            </v:group>
            <v:group style="position:absolute;left:7252;top:-1954;width:20;height:2" coordorigin="7252,-1954" coordsize="20,2">
              <v:shape style="position:absolute;left:7252;top:-1954;width:20;height:2" coordorigin="7252,-1954" coordsize="20,0" path="m7252,-1954l7271,-1954e" filled="false" stroked="true" strokeweight=".47998pt" strokecolor="#000000">
                <v:path arrowok="t"/>
              </v:shape>
            </v:group>
            <v:group style="position:absolute;left:7271;top:-1954;width:20;height:2" coordorigin="7271,-1954" coordsize="20,2">
              <v:shape style="position:absolute;left:7271;top:-1954;width:20;height:2" coordorigin="7271,-1954" coordsize="20,0" path="m7271,-1954l7290,-1954e" filled="false" stroked="true" strokeweight=".47998pt" strokecolor="#000000">
                <v:path arrowok="t"/>
              </v:shape>
            </v:group>
            <v:group style="position:absolute;left:7290;top:-1954;width:20;height:2" coordorigin="7290,-1954" coordsize="20,2">
              <v:shape style="position:absolute;left:7290;top:-1954;width:20;height:2" coordorigin="7290,-1954" coordsize="20,0" path="m7290,-1954l7309,-1954e" filled="false" stroked="true" strokeweight=".47998pt" strokecolor="#000000">
                <v:path arrowok="t"/>
              </v:shape>
            </v:group>
            <v:group style="position:absolute;left:7309;top:-1954;width:20;height:2" coordorigin="7309,-1954" coordsize="20,2">
              <v:shape style="position:absolute;left:7309;top:-1954;width:20;height:2" coordorigin="7309,-1954" coordsize="20,0" path="m7309,-1954l7329,-1954e" filled="false" stroked="true" strokeweight=".47998pt" strokecolor="#000000">
                <v:path arrowok="t"/>
              </v:shape>
            </v:group>
            <v:group style="position:absolute;left:7329;top:-1954;width:20;height:2" coordorigin="7329,-1954" coordsize="20,2">
              <v:shape style="position:absolute;left:7329;top:-1954;width:20;height:2" coordorigin="7329,-1954" coordsize="20,0" path="m7329,-1954l7348,-1954e" filled="false" stroked="true" strokeweight=".47998pt" strokecolor="#000000">
                <v:path arrowok="t"/>
              </v:shape>
            </v:group>
            <v:group style="position:absolute;left:7348;top:-1954;width:20;height:2" coordorigin="7348,-1954" coordsize="20,2">
              <v:shape style="position:absolute;left:7348;top:-1954;width:20;height:2" coordorigin="7348,-1954" coordsize="20,0" path="m7348,-1954l7367,-1954e" filled="false" stroked="true" strokeweight=".47998pt" strokecolor="#000000">
                <v:path arrowok="t"/>
              </v:shape>
            </v:group>
            <v:group style="position:absolute;left:7367;top:-1954;width:20;height:2" coordorigin="7367,-1954" coordsize="20,2">
              <v:shape style="position:absolute;left:7367;top:-1954;width:20;height:2" coordorigin="7367,-1954" coordsize="20,0" path="m7367,-1954l7386,-1954e" filled="false" stroked="true" strokeweight=".47998pt" strokecolor="#000000">
                <v:path arrowok="t"/>
              </v:shape>
            </v:group>
            <v:group style="position:absolute;left:7386;top:-1954;width:20;height:2" coordorigin="7386,-1954" coordsize="20,2">
              <v:shape style="position:absolute;left:7386;top:-1954;width:20;height:2" coordorigin="7386,-1954" coordsize="20,0" path="m7386,-1954l7405,-1954e" filled="false" stroked="true" strokeweight=".47998pt" strokecolor="#000000">
                <v:path arrowok="t"/>
              </v:shape>
            </v:group>
            <v:group style="position:absolute;left:7405;top:-1954;width:20;height:2" coordorigin="7405,-1954" coordsize="20,2">
              <v:shape style="position:absolute;left:7405;top:-1954;width:20;height:2" coordorigin="7405,-1954" coordsize="20,0" path="m7405,-1954l7425,-1954e" filled="false" stroked="true" strokeweight=".47998pt" strokecolor="#000000">
                <v:path arrowok="t"/>
              </v:shape>
            </v:group>
            <v:group style="position:absolute;left:7425;top:-1954;width:20;height:2" coordorigin="7425,-1954" coordsize="20,2">
              <v:shape style="position:absolute;left:7425;top:-1954;width:20;height:2" coordorigin="7425,-1954" coordsize="20,0" path="m7425,-1954l7444,-1954e" filled="false" stroked="true" strokeweight=".47998pt" strokecolor="#000000">
                <v:path arrowok="t"/>
              </v:shape>
            </v:group>
            <v:group style="position:absolute;left:7444;top:-1954;width:20;height:2" coordorigin="7444,-1954" coordsize="20,2">
              <v:shape style="position:absolute;left:7444;top:-1954;width:20;height:2" coordorigin="7444,-1954" coordsize="20,0" path="m7444,-1954l7463,-1954e" filled="false" stroked="true" strokeweight=".47998pt" strokecolor="#000000">
                <v:path arrowok="t"/>
              </v:shape>
            </v:group>
            <v:group style="position:absolute;left:7463;top:-1954;width:20;height:2" coordorigin="7463,-1954" coordsize="20,2">
              <v:shape style="position:absolute;left:7463;top:-1954;width:20;height:2" coordorigin="7463,-1954" coordsize="20,0" path="m7463,-1954l7482,-1954e" filled="false" stroked="true" strokeweight=".47998pt" strokecolor="#000000">
                <v:path arrowok="t"/>
              </v:shape>
            </v:group>
            <v:group style="position:absolute;left:7482;top:-1954;width:20;height:2" coordorigin="7482,-1954" coordsize="20,2">
              <v:shape style="position:absolute;left:7482;top:-1954;width:20;height:2" coordorigin="7482,-1954" coordsize="20,0" path="m7482,-1954l7501,-1954e" filled="false" stroked="true" strokeweight=".47998pt" strokecolor="#000000">
                <v:path arrowok="t"/>
              </v:shape>
            </v:group>
            <v:group style="position:absolute;left:7501;top:-1954;width:20;height:2" coordorigin="7501,-1954" coordsize="20,2">
              <v:shape style="position:absolute;left:7501;top:-1954;width:20;height:2" coordorigin="7501,-1954" coordsize="20,0" path="m7501,-1954l7521,-1954e" filled="false" stroked="true" strokeweight=".47998pt" strokecolor="#000000">
                <v:path arrowok="t"/>
              </v:shape>
            </v:group>
            <v:group style="position:absolute;left:7521;top:-1954;width:20;height:2" coordorigin="7521,-1954" coordsize="20,2">
              <v:shape style="position:absolute;left:7521;top:-1954;width:20;height:2" coordorigin="7521,-1954" coordsize="20,0" path="m7521,-1954l7540,-1954e" filled="false" stroked="true" strokeweight=".47998pt" strokecolor="#000000">
                <v:path arrowok="t"/>
              </v:shape>
            </v:group>
            <v:group style="position:absolute;left:7540;top:-1954;width:20;height:2" coordorigin="7540,-1954" coordsize="20,2">
              <v:shape style="position:absolute;left:7540;top:-1954;width:20;height:2" coordorigin="7540,-1954" coordsize="20,0" path="m7540,-1954l7559,-1954e" filled="false" stroked="true" strokeweight=".47998pt" strokecolor="#000000">
                <v:path arrowok="t"/>
              </v:shape>
            </v:group>
            <v:group style="position:absolute;left:7559;top:-1954;width:20;height:2" coordorigin="7559,-1954" coordsize="20,2">
              <v:shape style="position:absolute;left:7559;top:-1954;width:20;height:2" coordorigin="7559,-1954" coordsize="20,0" path="m7559,-1954l7578,-1954e" filled="false" stroked="true" strokeweight=".47998pt" strokecolor="#000000">
                <v:path arrowok="t"/>
              </v:shape>
            </v:group>
            <v:group style="position:absolute;left:7578;top:-1954;width:20;height:2" coordorigin="7578,-1954" coordsize="20,2">
              <v:shape style="position:absolute;left:7578;top:-1954;width:20;height:2" coordorigin="7578,-1954" coordsize="20,0" path="m7578,-1954l7597,-1954e" filled="false" stroked="true" strokeweight=".47998pt" strokecolor="#000000">
                <v:path arrowok="t"/>
              </v:shape>
            </v:group>
            <v:group style="position:absolute;left:7597;top:-1954;width:20;height:2" coordorigin="7597,-1954" coordsize="20,2">
              <v:shape style="position:absolute;left:7597;top:-1954;width:20;height:2" coordorigin="7597,-1954" coordsize="20,0" path="m7597,-1954l7617,-1954e" filled="false" stroked="true" strokeweight=".47998pt" strokecolor="#000000">
                <v:path arrowok="t"/>
              </v:shape>
            </v:group>
            <v:group style="position:absolute;left:7617;top:-1954;width:20;height:2" coordorigin="7617,-1954" coordsize="20,2">
              <v:shape style="position:absolute;left:7617;top:-1954;width:20;height:2" coordorigin="7617,-1954" coordsize="20,0" path="m7617,-1954l7636,-1954e" filled="false" stroked="true" strokeweight=".47998pt" strokecolor="#000000">
                <v:path arrowok="t"/>
              </v:shape>
            </v:group>
            <v:group style="position:absolute;left:7636;top:-1954;width:20;height:2" coordorigin="7636,-1954" coordsize="20,2">
              <v:shape style="position:absolute;left:7636;top:-1954;width:20;height:2" coordorigin="7636,-1954" coordsize="20,0" path="m7636,-1954l7655,-1954e" filled="false" stroked="true" strokeweight=".47998pt" strokecolor="#000000">
                <v:path arrowok="t"/>
              </v:shape>
            </v:group>
            <v:group style="position:absolute;left:7655;top:-1954;width:20;height:2" coordorigin="7655,-1954" coordsize="20,2">
              <v:shape style="position:absolute;left:7655;top:-1954;width:20;height:2" coordorigin="7655,-1954" coordsize="20,0" path="m7655,-1954l7674,-1954e" filled="false" stroked="true" strokeweight=".47998pt" strokecolor="#000000">
                <v:path arrowok="t"/>
              </v:shape>
            </v:group>
            <v:group style="position:absolute;left:7674;top:-1954;width:20;height:2" coordorigin="7674,-1954" coordsize="20,2">
              <v:shape style="position:absolute;left:7674;top:-1954;width:20;height:2" coordorigin="7674,-1954" coordsize="20,0" path="m7674,-1954l7693,-1954e" filled="false" stroked="true" strokeweight=".47998pt" strokecolor="#000000">
                <v:path arrowok="t"/>
              </v:shape>
            </v:group>
            <v:group style="position:absolute;left:7693;top:-1954;width:20;height:2" coordorigin="7693,-1954" coordsize="20,2">
              <v:shape style="position:absolute;left:7693;top:-1954;width:20;height:2" coordorigin="7693,-1954" coordsize="20,0" path="m7693,-1954l7713,-1954e" filled="false" stroked="true" strokeweight=".47998pt" strokecolor="#000000">
                <v:path arrowok="t"/>
              </v:shape>
            </v:group>
            <v:group style="position:absolute;left:7713;top:-1954;width:20;height:2" coordorigin="7713,-1954" coordsize="20,2">
              <v:shape style="position:absolute;left:7713;top:-1954;width:20;height:2" coordorigin="7713,-1954" coordsize="20,0" path="m7713,-1954l7732,-1954e" filled="false" stroked="true" strokeweight=".47998pt" strokecolor="#000000">
                <v:path arrowok="t"/>
              </v:shape>
            </v:group>
            <v:group style="position:absolute;left:7732;top:-1954;width:20;height:2" coordorigin="7732,-1954" coordsize="20,2">
              <v:shape style="position:absolute;left:7732;top:-1954;width:20;height:2" coordorigin="7732,-1954" coordsize="20,0" path="m7732,-1954l7751,-1954e" filled="false" stroked="true" strokeweight=".47998pt" strokecolor="#000000">
                <v:path arrowok="t"/>
              </v:shape>
            </v:group>
            <v:group style="position:absolute;left:7751;top:-1954;width:20;height:2" coordorigin="7751,-1954" coordsize="20,2">
              <v:shape style="position:absolute;left:7751;top:-1954;width:20;height:2" coordorigin="7751,-1954" coordsize="20,0" path="m7751,-1954l7770,-1954e" filled="false" stroked="true" strokeweight=".47998pt" strokecolor="#000000">
                <v:path arrowok="t"/>
              </v:shape>
            </v:group>
            <v:group style="position:absolute;left:7770;top:-1954;width:20;height:2" coordorigin="7770,-1954" coordsize="20,2">
              <v:shape style="position:absolute;left:7770;top:-1954;width:20;height:2" coordorigin="7770,-1954" coordsize="20,0" path="m7770,-1954l7789,-1954e" filled="false" stroked="true" strokeweight=".47998pt" strokecolor="#000000">
                <v:path arrowok="t"/>
              </v:shape>
            </v:group>
            <v:group style="position:absolute;left:7789;top:-1954;width:20;height:2" coordorigin="7789,-1954" coordsize="20,2">
              <v:shape style="position:absolute;left:7789;top:-1954;width:20;height:2" coordorigin="7789,-1954" coordsize="20,0" path="m7789,-1954l7809,-1954e" filled="false" stroked="true" strokeweight=".47998pt" strokecolor="#000000">
                <v:path arrowok="t"/>
              </v:shape>
            </v:group>
            <v:group style="position:absolute;left:7809;top:-1954;width:20;height:2" coordorigin="7809,-1954" coordsize="20,2">
              <v:shape style="position:absolute;left:7809;top:-1954;width:20;height:2" coordorigin="7809,-1954" coordsize="20,0" path="m7809,-1954l7828,-1954e" filled="false" stroked="true" strokeweight=".47998pt" strokecolor="#000000">
                <v:path arrowok="t"/>
              </v:shape>
            </v:group>
            <v:group style="position:absolute;left:7828;top:-1954;width:20;height:2" coordorigin="7828,-1954" coordsize="20,2">
              <v:shape style="position:absolute;left:7828;top:-1954;width:20;height:2" coordorigin="7828,-1954" coordsize="20,0" path="m7828,-1954l7847,-1954e" filled="false" stroked="true" strokeweight=".47998pt" strokecolor="#000000">
                <v:path arrowok="t"/>
              </v:shape>
            </v:group>
            <v:group style="position:absolute;left:7847;top:-1954;width:20;height:2" coordorigin="7847,-1954" coordsize="20,2">
              <v:shape style="position:absolute;left:7847;top:-1954;width:20;height:2" coordorigin="7847,-1954" coordsize="20,0" path="m7847,-1954l7866,-1954e" filled="false" stroked="true" strokeweight=".47998pt" strokecolor="#000000">
                <v:path arrowok="t"/>
              </v:shape>
            </v:group>
            <v:group style="position:absolute;left:7866;top:-1954;width:20;height:2" coordorigin="7866,-1954" coordsize="20,2">
              <v:shape style="position:absolute;left:7866;top:-1954;width:20;height:2" coordorigin="7866,-1954" coordsize="20,0" path="m7866,-1954l7885,-1954e" filled="false" stroked="true" strokeweight=".47998pt" strokecolor="#000000">
                <v:path arrowok="t"/>
              </v:shape>
            </v:group>
            <v:group style="position:absolute;left:7885;top:-1954;width:20;height:2" coordorigin="7885,-1954" coordsize="20,2">
              <v:shape style="position:absolute;left:7885;top:-1954;width:20;height:2" coordorigin="7885,-1954" coordsize="20,0" path="m7885,-1954l7905,-1954e" filled="false" stroked="true" strokeweight=".47998pt" strokecolor="#000000">
                <v:path arrowok="t"/>
              </v:shape>
            </v:group>
            <v:group style="position:absolute;left:7905;top:-1954;width:20;height:2" coordorigin="7905,-1954" coordsize="20,2">
              <v:shape style="position:absolute;left:7905;top:-1954;width:20;height:2" coordorigin="7905,-1954" coordsize="20,0" path="m7905,-1954l7924,-1954e" filled="false" stroked="true" strokeweight=".47998pt" strokecolor="#000000">
                <v:path arrowok="t"/>
              </v:shape>
            </v:group>
            <v:group style="position:absolute;left:7924;top:-1954;width:20;height:2" coordorigin="7924,-1954" coordsize="20,2">
              <v:shape style="position:absolute;left:7924;top:-1954;width:20;height:2" coordorigin="7924,-1954" coordsize="20,0" path="m7924,-1954l7943,-1954e" filled="false" stroked="true" strokeweight=".47998pt" strokecolor="#000000">
                <v:path arrowok="t"/>
              </v:shape>
            </v:group>
            <v:group style="position:absolute;left:7943;top:-1954;width:20;height:2" coordorigin="7943,-1954" coordsize="20,2">
              <v:shape style="position:absolute;left:7943;top:-1954;width:20;height:2" coordorigin="7943,-1954" coordsize="20,0" path="m7943,-1954l7962,-1954e" filled="false" stroked="true" strokeweight=".47998pt" strokecolor="#000000">
                <v:path arrowok="t"/>
              </v:shape>
            </v:group>
            <v:group style="position:absolute;left:7962;top:-1954;width:20;height:2" coordorigin="7962,-1954" coordsize="20,2">
              <v:shape style="position:absolute;left:7962;top:-1954;width:20;height:2" coordorigin="7962,-1954" coordsize="20,0" path="m7962,-1954l7981,-1954e" filled="false" stroked="true" strokeweight=".47998pt" strokecolor="#000000">
                <v:path arrowok="t"/>
              </v:shape>
            </v:group>
            <v:group style="position:absolute;left:7981;top:-1954;width:20;height:2" coordorigin="7981,-1954" coordsize="20,2">
              <v:shape style="position:absolute;left:7981;top:-1954;width:20;height:2" coordorigin="7981,-1954" coordsize="20,0" path="m7981,-1954l8001,-1954e" filled="false" stroked="true" strokeweight=".47998pt" strokecolor="#000000">
                <v:path arrowok="t"/>
              </v:shape>
            </v:group>
            <v:group style="position:absolute;left:8001;top:-1954;width:20;height:2" coordorigin="8001,-1954" coordsize="20,2">
              <v:shape style="position:absolute;left:8001;top:-1954;width:20;height:2" coordorigin="8001,-1954" coordsize="20,0" path="m8001,-1954l8020,-1954e" filled="false" stroked="true" strokeweight=".47998pt" strokecolor="#000000">
                <v:path arrowok="t"/>
              </v:shape>
            </v:group>
            <v:group style="position:absolute;left:8020;top:-1954;width:20;height:2" coordorigin="8020,-1954" coordsize="20,2">
              <v:shape style="position:absolute;left:8020;top:-1954;width:20;height:2" coordorigin="8020,-1954" coordsize="20,0" path="m8020,-1954l8039,-1954e" filled="false" stroked="true" strokeweight=".47998pt" strokecolor="#000000">
                <v:path arrowok="t"/>
              </v:shape>
            </v:group>
            <v:group style="position:absolute;left:8039;top:-1954;width:20;height:2" coordorigin="8039,-1954" coordsize="20,2">
              <v:shape style="position:absolute;left:8039;top:-1954;width:20;height:2" coordorigin="8039,-1954" coordsize="20,0" path="m8039,-1954l8058,-1954e" filled="false" stroked="true" strokeweight=".47998pt" strokecolor="#000000">
                <v:path arrowok="t"/>
              </v:shape>
            </v:group>
            <v:group style="position:absolute;left:8058;top:-1954;width:20;height:2" coordorigin="8058,-1954" coordsize="20,2">
              <v:shape style="position:absolute;left:8058;top:-1954;width:20;height:2" coordorigin="8058,-1954" coordsize="20,0" path="m8058,-1954l8077,-1954e" filled="false" stroked="true" strokeweight=".47998pt" strokecolor="#000000">
                <v:path arrowok="t"/>
              </v:shape>
            </v:group>
            <v:group style="position:absolute;left:8077;top:-1954;width:20;height:2" coordorigin="8077,-1954" coordsize="20,2">
              <v:shape style="position:absolute;left:8077;top:-1954;width:20;height:2" coordorigin="8077,-1954" coordsize="20,0" path="m8077,-1954l8097,-1954e" filled="false" stroked="true" strokeweight=".47998pt" strokecolor="#000000">
                <v:path arrowok="t"/>
              </v:shape>
            </v:group>
            <v:group style="position:absolute;left:8097;top:-1954;width:20;height:2" coordorigin="8097,-1954" coordsize="20,2">
              <v:shape style="position:absolute;left:8097;top:-1954;width:20;height:2" coordorigin="8097,-1954" coordsize="20,0" path="m8097,-1954l8116,-1954e" filled="false" stroked="true" strokeweight=".47998pt" strokecolor="#000000">
                <v:path arrowok="t"/>
              </v:shape>
            </v:group>
            <v:group style="position:absolute;left:8116;top:-1954;width:20;height:2" coordorigin="8116,-1954" coordsize="20,2">
              <v:shape style="position:absolute;left:8116;top:-1954;width:20;height:2" coordorigin="8116,-1954" coordsize="20,0" path="m8116,-1954l8135,-1954e" filled="false" stroked="true" strokeweight=".47998pt" strokecolor="#000000">
                <v:path arrowok="t"/>
              </v:shape>
            </v:group>
            <v:group style="position:absolute;left:8135;top:-1954;width:20;height:2" coordorigin="8135,-1954" coordsize="20,2">
              <v:shape style="position:absolute;left:8135;top:-1954;width:20;height:2" coordorigin="8135,-1954" coordsize="20,0" path="m8135,-1954l8154,-1954e" filled="false" stroked="true" strokeweight=".47998pt" strokecolor="#000000">
                <v:path arrowok="t"/>
              </v:shape>
            </v:group>
            <v:group style="position:absolute;left:8154;top:-1954;width:20;height:2" coordorigin="8154,-1954" coordsize="20,2">
              <v:shape style="position:absolute;left:8154;top:-1954;width:20;height:2" coordorigin="8154,-1954" coordsize="20,0" path="m8154,-1954l8173,-1954e" filled="false" stroked="true" strokeweight=".47998pt" strokecolor="#000000">
                <v:path arrowok="t"/>
              </v:shape>
            </v:group>
            <v:group style="position:absolute;left:8173;top:-1954;width:20;height:2" coordorigin="8173,-1954" coordsize="20,2">
              <v:shape style="position:absolute;left:8173;top:-1954;width:20;height:2" coordorigin="8173,-1954" coordsize="20,0" path="m8173,-1954l8193,-1954e" filled="false" stroked="true" strokeweight=".47998pt" strokecolor="#000000">
                <v:path arrowok="t"/>
              </v:shape>
            </v:group>
            <v:group style="position:absolute;left:8193;top:-1954;width:20;height:2" coordorigin="8193,-1954" coordsize="20,2">
              <v:shape style="position:absolute;left:8193;top:-1954;width:20;height:2" coordorigin="8193,-1954" coordsize="20,0" path="m8193,-1954l8212,-1954e" filled="false" stroked="true" strokeweight=".47998pt" strokecolor="#000000">
                <v:path arrowok="t"/>
              </v:shape>
            </v:group>
            <v:group style="position:absolute;left:8212;top:-1954;width:20;height:2" coordorigin="8212,-1954" coordsize="20,2">
              <v:shape style="position:absolute;left:8212;top:-1954;width:20;height:2" coordorigin="8212,-1954" coordsize="20,0" path="m8212,-1954l8231,-1954e" filled="false" stroked="true" strokeweight=".47998pt" strokecolor="#000000">
                <v:path arrowok="t"/>
              </v:shape>
            </v:group>
            <v:group style="position:absolute;left:8231;top:-1954;width:20;height:2" coordorigin="8231,-1954" coordsize="20,2">
              <v:shape style="position:absolute;left:8231;top:-1954;width:20;height:2" coordorigin="8231,-1954" coordsize="20,0" path="m8231,-1954l8250,-1954e" filled="false" stroked="true" strokeweight=".47998pt" strokecolor="#000000">
                <v:path arrowok="t"/>
              </v:shape>
            </v:group>
            <v:group style="position:absolute;left:8250;top:-1954;width:20;height:2" coordorigin="8250,-1954" coordsize="20,2">
              <v:shape style="position:absolute;left:8250;top:-1954;width:20;height:2" coordorigin="8250,-1954" coordsize="20,0" path="m8250,-1954l8269,-1954e" filled="false" stroked="true" strokeweight=".47998pt" strokecolor="#000000">
                <v:path arrowok="t"/>
              </v:shape>
            </v:group>
            <v:group style="position:absolute;left:8269;top:-1954;width:20;height:2" coordorigin="8269,-1954" coordsize="20,2">
              <v:shape style="position:absolute;left:8269;top:-1954;width:20;height:2" coordorigin="8269,-1954" coordsize="20,0" path="m8269,-1954l8289,-1954e" filled="false" stroked="true" strokeweight=".47998pt" strokecolor="#000000">
                <v:path arrowok="t"/>
              </v:shape>
            </v:group>
            <v:group style="position:absolute;left:8289;top:-1954;width:20;height:2" coordorigin="8289,-1954" coordsize="20,2">
              <v:shape style="position:absolute;left:8289;top:-1954;width:20;height:2" coordorigin="8289,-1954" coordsize="20,0" path="m8289,-1954l8308,-1954e" filled="false" stroked="true" strokeweight=".47998pt" strokecolor="#000000">
                <v:path arrowok="t"/>
              </v:shape>
            </v:group>
            <v:group style="position:absolute;left:8308;top:-1954;width:20;height:2" coordorigin="8308,-1954" coordsize="20,2">
              <v:shape style="position:absolute;left:8308;top:-1954;width:20;height:2" coordorigin="8308,-1954" coordsize="20,0" path="m8308,-1954l8327,-1954e" filled="false" stroked="true" strokeweight=".47998pt" strokecolor="#000000">
                <v:path arrowok="t"/>
              </v:shape>
            </v:group>
            <v:group style="position:absolute;left:8327;top:-1954;width:20;height:2" coordorigin="8327,-1954" coordsize="20,2">
              <v:shape style="position:absolute;left:8327;top:-1954;width:20;height:2" coordorigin="8327,-1954" coordsize="20,0" path="m8327,-1954l8346,-1954e" filled="false" stroked="true" strokeweight=".47998pt" strokecolor="#000000">
                <v:path arrowok="t"/>
              </v:shape>
            </v:group>
            <v:group style="position:absolute;left:8346;top:-1954;width:20;height:2" coordorigin="8346,-1954" coordsize="20,2">
              <v:shape style="position:absolute;left:8346;top:-1954;width:20;height:2" coordorigin="8346,-1954" coordsize="20,0" path="m8346,-1954l8365,-1954e" filled="false" stroked="true" strokeweight=".47998pt" strokecolor="#000000">
                <v:path arrowok="t"/>
              </v:shape>
            </v:group>
            <v:group style="position:absolute;left:8365;top:-1954;width:20;height:2" coordorigin="8365,-1954" coordsize="20,2">
              <v:shape style="position:absolute;left:8365;top:-1954;width:20;height:2" coordorigin="8365,-1954" coordsize="20,0" path="m8365,-1954l8385,-1954e" filled="false" stroked="true" strokeweight=".47998pt" strokecolor="#000000">
                <v:path arrowok="t"/>
              </v:shape>
            </v:group>
            <v:group style="position:absolute;left:8385;top:-1954;width:20;height:2" coordorigin="8385,-1954" coordsize="20,2">
              <v:shape style="position:absolute;left:8385;top:-1954;width:20;height:2" coordorigin="8385,-1954" coordsize="20,0" path="m8385,-1954l8404,-1954e" filled="false" stroked="true" strokeweight=".47998pt" strokecolor="#000000">
                <v:path arrowok="t"/>
              </v:shape>
            </v:group>
            <v:group style="position:absolute;left:8404;top:-1954;width:20;height:2" coordorigin="8404,-1954" coordsize="20,2">
              <v:shape style="position:absolute;left:8404;top:-1954;width:20;height:2" coordorigin="8404,-1954" coordsize="20,0" path="m8404,-1954l8423,-1954e" filled="false" stroked="true" strokeweight=".47998pt" strokecolor="#000000">
                <v:path arrowok="t"/>
              </v:shape>
            </v:group>
            <v:group style="position:absolute;left:8423;top:-1954;width:20;height:2" coordorigin="8423,-1954" coordsize="20,2">
              <v:shape style="position:absolute;left:8423;top:-1954;width:20;height:2" coordorigin="8423,-1954" coordsize="20,0" path="m8423,-1954l8442,-1954e" filled="false" stroked="true" strokeweight=".47998pt" strokecolor="#000000">
                <v:path arrowok="t"/>
              </v:shape>
            </v:group>
            <v:group style="position:absolute;left:8442;top:-1954;width:20;height:2" coordorigin="8442,-1954" coordsize="20,2">
              <v:shape style="position:absolute;left:8442;top:-1954;width:20;height:2" coordorigin="8442,-1954" coordsize="20,0" path="m8442,-1954l8461,-1954e" filled="false" stroked="true" strokeweight=".47998pt" strokecolor="#000000">
                <v:path arrowok="t"/>
              </v:shape>
            </v:group>
            <v:group style="position:absolute;left:8461;top:-1954;width:20;height:2" coordorigin="8461,-1954" coordsize="20,2">
              <v:shape style="position:absolute;left:8461;top:-1954;width:20;height:2" coordorigin="8461,-1954" coordsize="20,0" path="m8461,-1954l8481,-1954e" filled="false" stroked="true" strokeweight=".47998pt" strokecolor="#000000">
                <v:path arrowok="t"/>
              </v:shape>
            </v:group>
            <v:group style="position:absolute;left:8481;top:-1954;width:20;height:2" coordorigin="8481,-1954" coordsize="20,2">
              <v:shape style="position:absolute;left:8481;top:-1954;width:20;height:2" coordorigin="8481,-1954" coordsize="20,0" path="m8481,-1954l8500,-1954e" filled="false" stroked="true" strokeweight=".47998pt" strokecolor="#000000">
                <v:path arrowok="t"/>
              </v:shape>
            </v:group>
            <v:group style="position:absolute;left:8500;top:-1954;width:20;height:2" coordorigin="8500,-1954" coordsize="20,2">
              <v:shape style="position:absolute;left:8500;top:-1954;width:20;height:2" coordorigin="8500,-1954" coordsize="20,0" path="m8500,-1954l8519,-1954e" filled="false" stroked="true" strokeweight=".47998pt" strokecolor="#000000">
                <v:path arrowok="t"/>
              </v:shape>
            </v:group>
            <v:group style="position:absolute;left:8519;top:-1954;width:20;height:2" coordorigin="8519,-1954" coordsize="20,2">
              <v:shape style="position:absolute;left:8519;top:-1954;width:20;height:2" coordorigin="8519,-1954" coordsize="20,0" path="m8519,-1954l8538,-1954e" filled="false" stroked="true" strokeweight=".47998pt" strokecolor="#000000">
                <v:path arrowok="t"/>
              </v:shape>
            </v:group>
            <v:group style="position:absolute;left:8538;top:-1954;width:20;height:2" coordorigin="8538,-1954" coordsize="20,2">
              <v:shape style="position:absolute;left:8538;top:-1954;width:20;height:2" coordorigin="8538,-1954" coordsize="20,0" path="m8538,-1954l8557,-1954e" filled="false" stroked="true" strokeweight=".47998pt" strokecolor="#000000">
                <v:path arrowok="t"/>
              </v:shape>
            </v:group>
            <v:group style="position:absolute;left:8557;top:-1954;width:20;height:2" coordorigin="8557,-1954" coordsize="20,2">
              <v:shape style="position:absolute;left:8557;top:-1954;width:20;height:2" coordorigin="8557,-1954" coordsize="20,0" path="m8557,-1954l8577,-1954e" filled="false" stroked="true" strokeweight=".47998pt" strokecolor="#000000">
                <v:path arrowok="t"/>
              </v:shape>
            </v:group>
            <v:group style="position:absolute;left:8577;top:-1954;width:20;height:2" coordorigin="8577,-1954" coordsize="20,2">
              <v:shape style="position:absolute;left:8577;top:-1954;width:20;height:2" coordorigin="8577,-1954" coordsize="20,0" path="m8577,-1954l8596,-1954e" filled="false" stroked="true" strokeweight=".47998pt" strokecolor="#000000">
                <v:path arrowok="t"/>
              </v:shape>
            </v:group>
            <v:group style="position:absolute;left:8596;top:-1954;width:20;height:2" coordorigin="8596,-1954" coordsize="20,2">
              <v:shape style="position:absolute;left:8596;top:-1954;width:20;height:2" coordorigin="8596,-1954" coordsize="20,0" path="m8596,-1954l8615,-1954e" filled="false" stroked="true" strokeweight=".47998pt" strokecolor="#000000">
                <v:path arrowok="t"/>
              </v:shape>
            </v:group>
            <v:group style="position:absolute;left:8615;top:-1954;width:20;height:2" coordorigin="8615,-1954" coordsize="20,2">
              <v:shape style="position:absolute;left:8615;top:-1954;width:20;height:2" coordorigin="8615,-1954" coordsize="20,0" path="m8615,-1954l8634,-1954e" filled="false" stroked="true" strokeweight=".47998pt" strokecolor="#000000">
                <v:path arrowok="t"/>
              </v:shape>
            </v:group>
            <v:group style="position:absolute;left:8634;top:-1954;width:20;height:2" coordorigin="8634,-1954" coordsize="20,2">
              <v:shape style="position:absolute;left:8634;top:-1954;width:20;height:2" coordorigin="8634,-1954" coordsize="20,0" path="m8634,-1954l8653,-1954e" filled="false" stroked="true" strokeweight=".47998pt" strokecolor="#000000">
                <v:path arrowok="t"/>
              </v:shape>
            </v:group>
            <v:group style="position:absolute;left:8653;top:-1954;width:20;height:2" coordorigin="8653,-1954" coordsize="20,2">
              <v:shape style="position:absolute;left:8653;top:-1954;width:20;height:2" coordorigin="8653,-1954" coordsize="20,0" path="m8653,-1954l8673,-1954e" filled="false" stroked="true" strokeweight=".47998pt" strokecolor="#000000">
                <v:path arrowok="t"/>
              </v:shape>
            </v:group>
            <v:group style="position:absolute;left:8673;top:-1954;width:20;height:2" coordorigin="8673,-1954" coordsize="20,2">
              <v:shape style="position:absolute;left:8673;top:-1954;width:20;height:2" coordorigin="8673,-1954" coordsize="20,0" path="m8673,-1954l8692,-1954e" filled="false" stroked="true" strokeweight=".47998pt" strokecolor="#000000">
                <v:path arrowok="t"/>
              </v:shape>
            </v:group>
            <v:group style="position:absolute;left:8692;top:-1954;width:20;height:2" coordorigin="8692,-1954" coordsize="20,2">
              <v:shape style="position:absolute;left:8692;top:-1954;width:20;height:2" coordorigin="8692,-1954" coordsize="20,0" path="m8692,-1954l8711,-1954e" filled="false" stroked="true" strokeweight=".47998pt" strokecolor="#000000">
                <v:path arrowok="t"/>
              </v:shape>
            </v:group>
            <v:group style="position:absolute;left:8711;top:-1954;width:20;height:2" coordorigin="8711,-1954" coordsize="20,2">
              <v:shape style="position:absolute;left:8711;top:-1954;width:20;height:2" coordorigin="8711,-1954" coordsize="20,0" path="m8711,-1954l8730,-1954e" filled="false" stroked="true" strokeweight=".47998pt" strokecolor="#000000">
                <v:path arrowok="t"/>
              </v:shape>
            </v:group>
            <v:group style="position:absolute;left:8730;top:-1954;width:20;height:2" coordorigin="8730,-1954" coordsize="20,2">
              <v:shape style="position:absolute;left:8730;top:-1954;width:20;height:2" coordorigin="8730,-1954" coordsize="20,0" path="m8730,-1954l8749,-1954e" filled="false" stroked="true" strokeweight=".47998pt" strokecolor="#000000">
                <v:path arrowok="t"/>
              </v:shape>
            </v:group>
            <v:group style="position:absolute;left:8749;top:-1954;width:20;height:2" coordorigin="8749,-1954" coordsize="20,2">
              <v:shape style="position:absolute;left:8749;top:-1954;width:20;height:2" coordorigin="8749,-1954" coordsize="20,0" path="m8749,-1954l8769,-1954e" filled="false" stroked="true" strokeweight=".47998pt" strokecolor="#000000">
                <v:path arrowok="t"/>
              </v:shape>
            </v:group>
            <v:group style="position:absolute;left:8769;top:-1954;width:20;height:2" coordorigin="8769,-1954" coordsize="20,2">
              <v:shape style="position:absolute;left:8769;top:-1954;width:20;height:2" coordorigin="8769,-1954" coordsize="20,0" path="m8769,-1954l8788,-1954e" filled="false" stroked="true" strokeweight=".47998pt" strokecolor="#000000">
                <v:path arrowok="t"/>
              </v:shape>
            </v:group>
            <v:group style="position:absolute;left:8788;top:-1954;width:20;height:2" coordorigin="8788,-1954" coordsize="20,2">
              <v:shape style="position:absolute;left:8788;top:-1954;width:20;height:2" coordorigin="8788,-1954" coordsize="20,0" path="m8788,-1954l8807,-1954e" filled="false" stroked="true" strokeweight=".47998pt" strokecolor="#000000">
                <v:path arrowok="t"/>
              </v:shape>
            </v:group>
            <v:group style="position:absolute;left:8807;top:-1954;width:20;height:2" coordorigin="8807,-1954" coordsize="20,2">
              <v:shape style="position:absolute;left:8807;top:-1954;width:20;height:2" coordorigin="8807,-1954" coordsize="20,0" path="m8807,-1954l8827,-1954e" filled="false" stroked="true" strokeweight=".47998pt" strokecolor="#000000">
                <v:path arrowok="t"/>
              </v:shape>
            </v:group>
            <v:group style="position:absolute;left:8827;top:-1954;width:20;height:2" coordorigin="8827,-1954" coordsize="20,2">
              <v:shape style="position:absolute;left:8827;top:-1954;width:20;height:2" coordorigin="8827,-1954" coordsize="20,0" path="m8827,-1954l8846,-1954e" filled="false" stroked="true" strokeweight=".47998pt" strokecolor="#000000">
                <v:path arrowok="t"/>
              </v:shape>
            </v:group>
            <v:group style="position:absolute;left:8846;top:-1954;width:17;height:2" coordorigin="8846,-1954" coordsize="17,2">
              <v:shape style="position:absolute;left:8846;top:-1954;width:17;height:2" coordorigin="8846,-1954" coordsize="17,0" path="m8846,-1954l8863,-1954e" filled="false" stroked="true" strokeweight=".47998pt" strokecolor="#000000">
                <v:path arrowok="t"/>
              </v:shape>
            </v:group>
            <v:group style="position:absolute;left:8872;top:-1954;width:20;height:2" coordorigin="8872,-1954" coordsize="20,2">
              <v:shape style="position:absolute;left:8872;top:-1954;width:20;height:2" coordorigin="8872,-1954" coordsize="20,0" path="m8872,-1954l8892,-1954e" filled="false" stroked="true" strokeweight=".47998pt" strokecolor="#000000">
                <v:path arrowok="t"/>
              </v:shape>
            </v:group>
            <v:group style="position:absolute;left:8892;top:-1954;width:20;height:2" coordorigin="8892,-1954" coordsize="20,2">
              <v:shape style="position:absolute;left:8892;top:-1954;width:20;height:2" coordorigin="8892,-1954" coordsize="20,0" path="m8892,-1954l8911,-1954e" filled="false" stroked="true" strokeweight=".47998pt" strokecolor="#000000">
                <v:path arrowok="t"/>
              </v:shape>
            </v:group>
            <v:group style="position:absolute;left:8911;top:-1954;width:20;height:2" coordorigin="8911,-1954" coordsize="20,2">
              <v:shape style="position:absolute;left:8911;top:-1954;width:20;height:2" coordorigin="8911,-1954" coordsize="20,0" path="m8911,-1954l8930,-1954e" filled="false" stroked="true" strokeweight=".47998pt" strokecolor="#000000">
                <v:path arrowok="t"/>
              </v:shape>
            </v:group>
            <v:group style="position:absolute;left:8930;top:-1954;width:20;height:2" coordorigin="8930,-1954" coordsize="20,2">
              <v:shape style="position:absolute;left:8930;top:-1954;width:20;height:2" coordorigin="8930,-1954" coordsize="20,0" path="m8930,-1954l8949,-1954e" filled="false" stroked="true" strokeweight=".47998pt" strokecolor="#000000">
                <v:path arrowok="t"/>
              </v:shape>
            </v:group>
            <v:group style="position:absolute;left:8949;top:-1954;width:20;height:2" coordorigin="8949,-1954" coordsize="20,2">
              <v:shape style="position:absolute;left:8949;top:-1954;width:20;height:2" coordorigin="8949,-1954" coordsize="20,0" path="m8949,-1954l8968,-1954e" filled="false" stroked="true" strokeweight=".47998pt" strokecolor="#000000">
                <v:path arrowok="t"/>
              </v:shape>
            </v:group>
            <v:group style="position:absolute;left:8968;top:-1954;width:20;height:2" coordorigin="8968,-1954" coordsize="20,2">
              <v:shape style="position:absolute;left:8968;top:-1954;width:20;height:2" coordorigin="8968,-1954" coordsize="20,0" path="m8968,-1954l8988,-1954e" filled="false" stroked="true" strokeweight=".47998pt" strokecolor="#000000">
                <v:path arrowok="t"/>
              </v:shape>
            </v:group>
            <v:group style="position:absolute;left:8988;top:-1954;width:20;height:2" coordorigin="8988,-1954" coordsize="20,2">
              <v:shape style="position:absolute;left:8988;top:-1954;width:20;height:2" coordorigin="8988,-1954" coordsize="20,0" path="m8988,-1954l9007,-1954e" filled="false" stroked="true" strokeweight=".47998pt" strokecolor="#000000">
                <v:path arrowok="t"/>
              </v:shape>
            </v:group>
            <v:group style="position:absolute;left:9007;top:-1954;width:20;height:2" coordorigin="9007,-1954" coordsize="20,2">
              <v:shape style="position:absolute;left:9007;top:-1954;width:20;height:2" coordorigin="9007,-1954" coordsize="20,0" path="m9007,-1954l9026,-1954e" filled="false" stroked="true" strokeweight=".47998pt" strokecolor="#000000">
                <v:path arrowok="t"/>
              </v:shape>
            </v:group>
            <v:group style="position:absolute;left:9026;top:-1954;width:20;height:2" coordorigin="9026,-1954" coordsize="20,2">
              <v:shape style="position:absolute;left:9026;top:-1954;width:20;height:2" coordorigin="9026,-1954" coordsize="20,0" path="m9026,-1954l9045,-1954e" filled="false" stroked="true" strokeweight=".47998pt" strokecolor="#000000">
                <v:path arrowok="t"/>
              </v:shape>
            </v:group>
            <v:group style="position:absolute;left:9045;top:-1954;width:20;height:2" coordorigin="9045,-1954" coordsize="20,2">
              <v:shape style="position:absolute;left:9045;top:-1954;width:20;height:2" coordorigin="9045,-1954" coordsize="20,0" path="m9045,-1954l9064,-1954e" filled="false" stroked="true" strokeweight=".47998pt" strokecolor="#000000">
                <v:path arrowok="t"/>
              </v:shape>
            </v:group>
            <v:group style="position:absolute;left:9064;top:-1954;width:20;height:2" coordorigin="9064,-1954" coordsize="20,2">
              <v:shape style="position:absolute;left:9064;top:-1954;width:20;height:2" coordorigin="9064,-1954" coordsize="20,0" path="m9064,-1954l9084,-1954e" filled="false" stroked="true" strokeweight=".47998pt" strokecolor="#000000">
                <v:path arrowok="t"/>
              </v:shape>
            </v:group>
            <v:group style="position:absolute;left:9084;top:-1954;width:20;height:2" coordorigin="9084,-1954" coordsize="20,2">
              <v:shape style="position:absolute;left:9084;top:-1954;width:20;height:2" coordorigin="9084,-1954" coordsize="20,0" path="m9084,-1954l9103,-1954e" filled="false" stroked="true" strokeweight=".47998pt" strokecolor="#000000">
                <v:path arrowok="t"/>
              </v:shape>
            </v:group>
            <v:group style="position:absolute;left:9103;top:-1954;width:20;height:2" coordorigin="9103,-1954" coordsize="20,2">
              <v:shape style="position:absolute;left:9103;top:-1954;width:20;height:2" coordorigin="9103,-1954" coordsize="20,0" path="m9103,-1954l9122,-1954e" filled="false" stroked="true" strokeweight=".47998pt" strokecolor="#000000">
                <v:path arrowok="t"/>
              </v:shape>
            </v:group>
            <v:group style="position:absolute;left:9122;top:-1954;width:20;height:2" coordorigin="9122,-1954" coordsize="20,2">
              <v:shape style="position:absolute;left:9122;top:-1954;width:20;height:2" coordorigin="9122,-1954" coordsize="20,0" path="m9122,-1954l9141,-1954e" filled="false" stroked="true" strokeweight=".47998pt" strokecolor="#000000">
                <v:path arrowok="t"/>
              </v:shape>
            </v:group>
            <v:group style="position:absolute;left:9141;top:-1954;width:20;height:2" coordorigin="9141,-1954" coordsize="20,2">
              <v:shape style="position:absolute;left:9141;top:-1954;width:20;height:2" coordorigin="9141,-1954" coordsize="20,0" path="m9141,-1954l9160,-1954e" filled="false" stroked="true" strokeweight=".47998pt" strokecolor="#000000">
                <v:path arrowok="t"/>
              </v:shape>
            </v:group>
            <v:group style="position:absolute;left:9160;top:-1954;width:20;height:2" coordorigin="9160,-1954" coordsize="20,2">
              <v:shape style="position:absolute;left:9160;top:-1954;width:20;height:2" coordorigin="9160,-1954" coordsize="20,0" path="m9160,-1954l9180,-1954e" filled="false" stroked="true" strokeweight=".47998pt" strokecolor="#000000">
                <v:path arrowok="t"/>
              </v:shape>
            </v:group>
            <v:group style="position:absolute;left:9180;top:-1954;width:20;height:2" coordorigin="9180,-1954" coordsize="20,2">
              <v:shape style="position:absolute;left:9180;top:-1954;width:20;height:2" coordorigin="9180,-1954" coordsize="20,0" path="m9180,-1954l9199,-1954e" filled="false" stroked="true" strokeweight=".47998pt" strokecolor="#000000">
                <v:path arrowok="t"/>
              </v:shape>
            </v:group>
            <v:group style="position:absolute;left:9199;top:-1954;width:20;height:2" coordorigin="9199,-1954" coordsize="20,2">
              <v:shape style="position:absolute;left:9199;top:-1954;width:20;height:2" coordorigin="9199,-1954" coordsize="20,0" path="m9199,-1954l9218,-1954e" filled="false" stroked="true" strokeweight=".47998pt" strokecolor="#000000">
                <v:path arrowok="t"/>
              </v:shape>
            </v:group>
            <v:group style="position:absolute;left:9218;top:-1954;width:20;height:2" coordorigin="9218,-1954" coordsize="20,2">
              <v:shape style="position:absolute;left:9218;top:-1954;width:20;height:2" coordorigin="9218,-1954" coordsize="20,0" path="m9218,-1954l9237,-1954e" filled="false" stroked="true" strokeweight=".47998pt" strokecolor="#000000">
                <v:path arrowok="t"/>
              </v:shape>
            </v:group>
            <v:group style="position:absolute;left:9237;top:-1954;width:20;height:2" coordorigin="9237,-1954" coordsize="20,2">
              <v:shape style="position:absolute;left:9237;top:-1954;width:20;height:2" coordorigin="9237,-1954" coordsize="20,0" path="m9237,-1954l9256,-1954e" filled="false" stroked="true" strokeweight=".47998pt" strokecolor="#000000">
                <v:path arrowok="t"/>
              </v:shape>
            </v:group>
            <v:group style="position:absolute;left:9256;top:-1954;width:20;height:2" coordorigin="9256,-1954" coordsize="20,2">
              <v:shape style="position:absolute;left:9256;top:-1954;width:20;height:2" coordorigin="9256,-1954" coordsize="20,0" path="m9256,-1954l9276,-1954e" filled="false" stroked="true" strokeweight=".47998pt" strokecolor="#000000">
                <v:path arrowok="t"/>
              </v:shape>
            </v:group>
            <v:group style="position:absolute;left:9276;top:-1954;width:20;height:2" coordorigin="9276,-1954" coordsize="20,2">
              <v:shape style="position:absolute;left:9276;top:-1954;width:20;height:2" coordorigin="9276,-1954" coordsize="20,0" path="m9276,-1954l9295,-1954e" filled="false" stroked="true" strokeweight=".47998pt" strokecolor="#000000">
                <v:path arrowok="t"/>
              </v:shape>
            </v:group>
            <v:group style="position:absolute;left:9295;top:-1954;width:20;height:2" coordorigin="9295,-1954" coordsize="20,2">
              <v:shape style="position:absolute;left:9295;top:-1954;width:20;height:2" coordorigin="9295,-1954" coordsize="20,0" path="m9295,-1954l9314,-1954e" filled="false" stroked="true" strokeweight=".47998pt" strokecolor="#000000">
                <v:path arrowok="t"/>
              </v:shape>
            </v:group>
            <v:group style="position:absolute;left:9314;top:-1954;width:20;height:2" coordorigin="9314,-1954" coordsize="20,2">
              <v:shape style="position:absolute;left:9314;top:-1954;width:20;height:2" coordorigin="9314,-1954" coordsize="20,0" path="m9314,-1954l9333,-1954e" filled="false" stroked="true" strokeweight=".47998pt" strokecolor="#000000">
                <v:path arrowok="t"/>
              </v:shape>
            </v:group>
            <v:group style="position:absolute;left:9333;top:-1954;width:20;height:2" coordorigin="9333,-1954" coordsize="20,2">
              <v:shape style="position:absolute;left:9333;top:-1954;width:20;height:2" coordorigin="9333,-1954" coordsize="20,0" path="m9333,-1954l9352,-1954e" filled="false" stroked="true" strokeweight=".47998pt" strokecolor="#000000">
                <v:path arrowok="t"/>
              </v:shape>
            </v:group>
            <v:group style="position:absolute;left:9352;top:-1954;width:20;height:2" coordorigin="9352,-1954" coordsize="20,2">
              <v:shape style="position:absolute;left:9352;top:-1954;width:20;height:2" coordorigin="9352,-1954" coordsize="20,0" path="m9352,-1954l9372,-1954e" filled="false" stroked="true" strokeweight=".47998pt" strokecolor="#000000">
                <v:path arrowok="t"/>
              </v:shape>
            </v:group>
            <v:group style="position:absolute;left:9372;top:-1954;width:20;height:2" coordorigin="9372,-1954" coordsize="20,2">
              <v:shape style="position:absolute;left:9372;top:-1954;width:20;height:2" coordorigin="9372,-1954" coordsize="20,0" path="m9372,-1954l9391,-1954e" filled="false" stroked="true" strokeweight=".47998pt" strokecolor="#000000">
                <v:path arrowok="t"/>
              </v:shape>
            </v:group>
            <v:group style="position:absolute;left:9391;top:-1954;width:20;height:2" coordorigin="9391,-1954" coordsize="20,2">
              <v:shape style="position:absolute;left:9391;top:-1954;width:20;height:2" coordorigin="9391,-1954" coordsize="20,0" path="m9391,-1954l9410,-1954e" filled="false" stroked="true" strokeweight=".47998pt" strokecolor="#000000">
                <v:path arrowok="t"/>
              </v:shape>
            </v:group>
            <v:group style="position:absolute;left:9410;top:-1954;width:20;height:2" coordorigin="9410,-1954" coordsize="20,2">
              <v:shape style="position:absolute;left:9410;top:-1954;width:20;height:2" coordorigin="9410,-1954" coordsize="20,0" path="m9410,-1954l9429,-1954e" filled="false" stroked="true" strokeweight=".47998pt" strokecolor="#000000">
                <v:path arrowok="t"/>
              </v:shape>
            </v:group>
            <v:group style="position:absolute;left:9429;top:-1954;width:20;height:2" coordorigin="9429,-1954" coordsize="20,2">
              <v:shape style="position:absolute;left:9429;top:-1954;width:20;height:2" coordorigin="9429,-1954" coordsize="20,0" path="m9429,-1954l9448,-1954e" filled="false" stroked="true" strokeweight=".47998pt" strokecolor="#000000">
                <v:path arrowok="t"/>
              </v:shape>
            </v:group>
            <v:group style="position:absolute;left:9448;top:-1954;width:20;height:2" coordorigin="9448,-1954" coordsize="20,2">
              <v:shape style="position:absolute;left:9448;top:-1954;width:20;height:2" coordorigin="9448,-1954" coordsize="20,0" path="m9448,-1954l9468,-1954e" filled="false" stroked="true" strokeweight=".47998pt" strokecolor="#000000">
                <v:path arrowok="t"/>
              </v:shape>
            </v:group>
            <v:group style="position:absolute;left:9468;top:-1954;width:20;height:2" coordorigin="9468,-1954" coordsize="20,2">
              <v:shape style="position:absolute;left:9468;top:-1954;width:20;height:2" coordorigin="9468,-1954" coordsize="20,0" path="m9468,-1954l9487,-1954e" filled="false" stroked="true" strokeweight=".47998pt" strokecolor="#000000">
                <v:path arrowok="t"/>
              </v:shape>
            </v:group>
            <v:group style="position:absolute;left:9487;top:-1954;width:20;height:2" coordorigin="9487,-1954" coordsize="20,2">
              <v:shape style="position:absolute;left:9487;top:-1954;width:20;height:2" coordorigin="9487,-1954" coordsize="20,0" path="m9487,-1954l9506,-1954e" filled="false" stroked="true" strokeweight=".47998pt" strokecolor="#000000">
                <v:path arrowok="t"/>
              </v:shape>
            </v:group>
            <v:group style="position:absolute;left:9506;top:-1954;width:20;height:2" coordorigin="9506,-1954" coordsize="20,2">
              <v:shape style="position:absolute;left:9506;top:-1954;width:20;height:2" coordorigin="9506,-1954" coordsize="20,0" path="m9506,-1954l9525,-1954e" filled="false" stroked="true" strokeweight=".47998pt" strokecolor="#000000">
                <v:path arrowok="t"/>
              </v:shape>
            </v:group>
            <v:group style="position:absolute;left:9525;top:-1954;width:20;height:2" coordorigin="9525,-1954" coordsize="20,2">
              <v:shape style="position:absolute;left:9525;top:-1954;width:20;height:2" coordorigin="9525,-1954" coordsize="20,0" path="m9525,-1954l9544,-1954e" filled="false" stroked="true" strokeweight=".47998pt" strokecolor="#000000">
                <v:path arrowok="t"/>
              </v:shape>
            </v:group>
            <v:group style="position:absolute;left:9544;top:-1954;width:20;height:2" coordorigin="9544,-1954" coordsize="20,2">
              <v:shape style="position:absolute;left:9544;top:-1954;width:20;height:2" coordorigin="9544,-1954" coordsize="20,0" path="m9544,-1954l9564,-1954e" filled="false" stroked="true" strokeweight=".47998pt" strokecolor="#000000">
                <v:path arrowok="t"/>
              </v:shape>
            </v:group>
            <v:group style="position:absolute;left:9564;top:-1954;width:20;height:2" coordorigin="9564,-1954" coordsize="20,2">
              <v:shape style="position:absolute;left:9564;top:-1954;width:20;height:2" coordorigin="9564,-1954" coordsize="20,0" path="m9564,-1954l9583,-1954e" filled="false" stroked="true" strokeweight=".47998pt" strokecolor="#000000">
                <v:path arrowok="t"/>
              </v:shape>
            </v:group>
            <v:group style="position:absolute;left:9583;top:-1954;width:20;height:2" coordorigin="9583,-1954" coordsize="20,2">
              <v:shape style="position:absolute;left:9583;top:-1954;width:20;height:2" coordorigin="9583,-1954" coordsize="20,0" path="m9583,-1954l9602,-1954e" filled="false" stroked="true" strokeweight=".47998pt" strokecolor="#000000">
                <v:path arrowok="t"/>
              </v:shape>
            </v:group>
            <v:group style="position:absolute;left:9602;top:-1954;width:20;height:2" coordorigin="9602,-1954" coordsize="20,2">
              <v:shape style="position:absolute;left:9602;top:-1954;width:20;height:2" coordorigin="9602,-1954" coordsize="20,0" path="m9602,-1954l9621,-1954e" filled="false" stroked="true" strokeweight=".47998pt" strokecolor="#000000">
                <v:path arrowok="t"/>
              </v:shape>
            </v:group>
            <v:group style="position:absolute;left:9621;top:-1954;width:20;height:2" coordorigin="9621,-1954" coordsize="20,2">
              <v:shape style="position:absolute;left:9621;top:-1954;width:20;height:2" coordorigin="9621,-1954" coordsize="20,0" path="m9621,-1954l9640,-1954e" filled="false" stroked="true" strokeweight=".47998pt" strokecolor="#000000">
                <v:path arrowok="t"/>
              </v:shape>
            </v:group>
            <v:group style="position:absolute;left:9640;top:-1954;width:20;height:2" coordorigin="9640,-1954" coordsize="20,2">
              <v:shape style="position:absolute;left:9640;top:-1954;width:20;height:2" coordorigin="9640,-1954" coordsize="20,0" path="m9640,-1954l9660,-1954e" filled="false" stroked="true" strokeweight=".47998pt" strokecolor="#000000">
                <v:path arrowok="t"/>
              </v:shape>
            </v:group>
            <v:group style="position:absolute;left:9660;top:-1954;width:20;height:2" coordorigin="9660,-1954" coordsize="20,2">
              <v:shape style="position:absolute;left:9660;top:-1954;width:20;height:2" coordorigin="9660,-1954" coordsize="20,0" path="m9660,-1954l9679,-1954e" filled="false" stroked="true" strokeweight=".47998pt" strokecolor="#000000">
                <v:path arrowok="t"/>
              </v:shape>
            </v:group>
            <v:group style="position:absolute;left:9679;top:-1954;width:20;height:2" coordorigin="9679,-1954" coordsize="20,2">
              <v:shape style="position:absolute;left:9679;top:-1954;width:20;height:2" coordorigin="9679,-1954" coordsize="20,0" path="m9679,-1954l9698,-1954e" filled="false" stroked="true" strokeweight=".47998pt" strokecolor="#000000">
                <v:path arrowok="t"/>
              </v:shape>
            </v:group>
            <v:group style="position:absolute;left:9698;top:-1954;width:20;height:2" coordorigin="9698,-1954" coordsize="20,2">
              <v:shape style="position:absolute;left:9698;top:-1954;width:20;height:2" coordorigin="9698,-1954" coordsize="20,0" path="m9698,-1954l9717,-1954e" filled="false" stroked="true" strokeweight=".47998pt" strokecolor="#000000">
                <v:path arrowok="t"/>
              </v:shape>
            </v:group>
            <v:group style="position:absolute;left:9717;top:-1954;width:20;height:2" coordorigin="9717,-1954" coordsize="20,2">
              <v:shape style="position:absolute;left:9717;top:-1954;width:20;height:2" coordorigin="9717,-1954" coordsize="20,0" path="m9717,-1954l9736,-1954e" filled="false" stroked="true" strokeweight=".47998pt" strokecolor="#000000">
                <v:path arrowok="t"/>
              </v:shape>
            </v:group>
            <v:group style="position:absolute;left:9736;top:-1954;width:20;height:2" coordorigin="9736,-1954" coordsize="20,2">
              <v:shape style="position:absolute;left:9736;top:-1954;width:20;height:2" coordorigin="9736,-1954" coordsize="20,0" path="m9736,-1954l9756,-1954e" filled="false" stroked="true" strokeweight=".47998pt" strokecolor="#000000">
                <v:path arrowok="t"/>
              </v:shape>
            </v:group>
            <v:group style="position:absolute;left:9756;top:-1954;width:20;height:2" coordorigin="9756,-1954" coordsize="20,2">
              <v:shape style="position:absolute;left:9756;top:-1954;width:20;height:2" coordorigin="9756,-1954" coordsize="20,0" path="m9756,-1954l9775,-1954e" filled="false" stroked="true" strokeweight=".47998pt" strokecolor="#000000">
                <v:path arrowok="t"/>
              </v:shape>
            </v:group>
            <v:group style="position:absolute;left:9775;top:-1954;width:20;height:2" coordorigin="9775,-1954" coordsize="20,2">
              <v:shape style="position:absolute;left:9775;top:-1954;width:20;height:2" coordorigin="9775,-1954" coordsize="20,0" path="m9775,-1954l9794,-1954e" filled="false" stroked="true" strokeweight=".47998pt" strokecolor="#000000">
                <v:path arrowok="t"/>
              </v:shape>
            </v:group>
            <v:group style="position:absolute;left:9794;top:-1954;width:20;height:2" coordorigin="9794,-1954" coordsize="20,2">
              <v:shape style="position:absolute;left:9794;top:-1954;width:20;height:2" coordorigin="9794,-1954" coordsize="20,0" path="m9794,-1954l9813,-1954e" filled="false" stroked="true" strokeweight=".47998pt" strokecolor="#000000">
                <v:path arrowok="t"/>
              </v:shape>
            </v:group>
            <v:group style="position:absolute;left:9813;top:-1954;width:20;height:2" coordorigin="9813,-1954" coordsize="20,2">
              <v:shape style="position:absolute;left:9813;top:-1954;width:20;height:2" coordorigin="9813,-1954" coordsize="20,0" path="m9813,-1954l9832,-1954e" filled="false" stroked="true" strokeweight=".47998pt" strokecolor="#000000">
                <v:path arrowok="t"/>
              </v:shape>
            </v:group>
            <v:group style="position:absolute;left:9832;top:-1954;width:20;height:2" coordorigin="9832,-1954" coordsize="20,2">
              <v:shape style="position:absolute;left:9832;top:-1954;width:20;height:2" coordorigin="9832,-1954" coordsize="20,0" path="m9832,-1954l9852,-1954e" filled="false" stroked="true" strokeweight=".47998pt" strokecolor="#000000">
                <v:path arrowok="t"/>
              </v:shape>
            </v:group>
            <v:group style="position:absolute;left:9852;top:-1954;width:20;height:2" coordorigin="9852,-1954" coordsize="20,2">
              <v:shape style="position:absolute;left:9852;top:-1954;width:20;height:2" coordorigin="9852,-1954" coordsize="20,0" path="m9852,-1954l9871,-1954e" filled="false" stroked="true" strokeweight=".47998pt" strokecolor="#000000">
                <v:path arrowok="t"/>
              </v:shape>
            </v:group>
            <v:group style="position:absolute;left:9871;top:-1954;width:20;height:2" coordorigin="9871,-1954" coordsize="20,2">
              <v:shape style="position:absolute;left:9871;top:-1954;width:20;height:2" coordorigin="9871,-1954" coordsize="20,0" path="m9871,-1954l9890,-1954e" filled="false" stroked="true" strokeweight=".47998pt" strokecolor="#000000">
                <v:path arrowok="t"/>
              </v:shape>
            </v:group>
            <v:group style="position:absolute;left:9890;top:-1954;width:20;height:2" coordorigin="9890,-1954" coordsize="20,2">
              <v:shape style="position:absolute;left:9890;top:-1954;width:20;height:2" coordorigin="9890,-1954" coordsize="20,0" path="m9890,-1954l9909,-1954e" filled="false" stroked="true" strokeweight=".47998pt" strokecolor="#000000">
                <v:path arrowok="t"/>
              </v:shape>
            </v:group>
            <v:group style="position:absolute;left:9909;top:-1954;width:20;height:2" coordorigin="9909,-1954" coordsize="20,2">
              <v:shape style="position:absolute;left:9909;top:-1954;width:20;height:2" coordorigin="9909,-1954" coordsize="20,0" path="m9909,-1954l9928,-1954e" filled="false" stroked="true" strokeweight=".47998pt" strokecolor="#000000">
                <v:path arrowok="t"/>
              </v:shape>
            </v:group>
            <v:group style="position:absolute;left:9928;top:-1954;width:20;height:2" coordorigin="9928,-1954" coordsize="20,2">
              <v:shape style="position:absolute;left:9928;top:-1954;width:20;height:2" coordorigin="9928,-1954" coordsize="20,0" path="m9928,-1954l9948,-1954e" filled="false" stroked="true" strokeweight=".47998pt" strokecolor="#000000">
                <v:path arrowok="t"/>
              </v:shape>
            </v:group>
            <v:group style="position:absolute;left:9948;top:-1954;width:20;height:2" coordorigin="9948,-1954" coordsize="20,2">
              <v:shape style="position:absolute;left:9948;top:-1954;width:20;height:2" coordorigin="9948,-1954" coordsize="20,0" path="m9948,-1954l9967,-1954e" filled="false" stroked="true" strokeweight=".47998pt" strokecolor="#000000">
                <v:path arrowok="t"/>
              </v:shape>
            </v:group>
            <v:group style="position:absolute;left:9967;top:-1954;width:20;height:2" coordorigin="9967,-1954" coordsize="20,2">
              <v:shape style="position:absolute;left:9967;top:-1954;width:20;height:2" coordorigin="9967,-1954" coordsize="20,0" path="m9967,-1954l9986,-1954e" filled="false" stroked="true" strokeweight=".47998pt" strokecolor="#000000">
                <v:path arrowok="t"/>
              </v:shape>
            </v:group>
            <v:group style="position:absolute;left:9986;top:-1954;width:20;height:2" coordorigin="9986,-1954" coordsize="20,2">
              <v:shape style="position:absolute;left:9986;top:-1954;width:20;height:2" coordorigin="9986,-1954" coordsize="20,0" path="m9986,-1954l10005,-1954e" filled="false" stroked="true" strokeweight=".47998pt" strokecolor="#000000">
                <v:path arrowok="t"/>
              </v:shape>
            </v:group>
            <v:group style="position:absolute;left:10005;top:-1954;width:20;height:2" coordorigin="10005,-1954" coordsize="20,2">
              <v:shape style="position:absolute;left:10005;top:-1954;width:20;height:2" coordorigin="10005,-1954" coordsize="20,0" path="m10005,-1954l10024,-1954e" filled="false" stroked="true" strokeweight=".47998pt" strokecolor="#000000">
                <v:path arrowok="t"/>
              </v:shape>
            </v:group>
            <v:group style="position:absolute;left:10024;top:-1954;width:20;height:2" coordorigin="10024,-1954" coordsize="20,2">
              <v:shape style="position:absolute;left:10024;top:-1954;width:20;height:2" coordorigin="10024,-1954" coordsize="20,0" path="m10024,-1954l10044,-1954e" filled="false" stroked="true" strokeweight=".47998pt" strokecolor="#000000">
                <v:path arrowok="t"/>
              </v:shape>
            </v:group>
            <v:group style="position:absolute;left:10044;top:-1954;width:20;height:2" coordorigin="10044,-1954" coordsize="20,2">
              <v:shape style="position:absolute;left:10044;top:-1954;width:20;height:2" coordorigin="10044,-1954" coordsize="20,0" path="m10044,-1954l10063,-1954e" filled="false" stroked="true" strokeweight=".47998pt" strokecolor="#000000">
                <v:path arrowok="t"/>
              </v:shape>
            </v:group>
            <v:group style="position:absolute;left:10063;top:-1954;width:20;height:2" coordorigin="10063,-1954" coordsize="20,2">
              <v:shape style="position:absolute;left:10063;top:-1954;width:20;height:2" coordorigin="10063,-1954" coordsize="20,0" path="m10063,-1954l10082,-1954e" filled="false" stroked="true" strokeweight=".47998pt" strokecolor="#000000">
                <v:path arrowok="t"/>
              </v:shape>
            </v:group>
            <v:group style="position:absolute;left:10082;top:-1954;width:20;height:2" coordorigin="10082,-1954" coordsize="20,2">
              <v:shape style="position:absolute;left:10082;top:-1954;width:20;height:2" coordorigin="10082,-1954" coordsize="20,0" path="m10082,-1954l10101,-1954e" filled="false" stroked="true" strokeweight=".47998pt" strokecolor="#000000">
                <v:path arrowok="t"/>
              </v:shape>
            </v:group>
            <v:group style="position:absolute;left:10101;top:-1954;width:20;height:2" coordorigin="10101,-1954" coordsize="20,2">
              <v:shape style="position:absolute;left:10101;top:-1954;width:20;height:2" coordorigin="10101,-1954" coordsize="20,0" path="m10101,-1954l10120,-1954e" filled="false" stroked="true" strokeweight=".47998pt" strokecolor="#000000">
                <v:path arrowok="t"/>
              </v:shape>
            </v:group>
            <v:group style="position:absolute;left:10120;top:-1954;width:20;height:2" coordorigin="10120,-1954" coordsize="20,2">
              <v:shape style="position:absolute;left:10120;top:-1954;width:20;height:2" coordorigin="10120,-1954" coordsize="20,0" path="m10120,-1954l10140,-1954e" filled="false" stroked="true" strokeweight=".47998pt" strokecolor="#000000">
                <v:path arrowok="t"/>
              </v:shape>
            </v:group>
            <v:group style="position:absolute;left:10140;top:-1954;width:20;height:2" coordorigin="10140,-1954" coordsize="20,2">
              <v:shape style="position:absolute;left:10140;top:-1954;width:20;height:2" coordorigin="10140,-1954" coordsize="20,0" path="m10140,-1954l10159,-1954e" filled="false" stroked="true" strokeweight=".47998pt" strokecolor="#000000">
                <v:path arrowok="t"/>
              </v:shape>
            </v:group>
            <v:group style="position:absolute;left:10159;top:-1954;width:20;height:2" coordorigin="10159,-1954" coordsize="20,2">
              <v:shape style="position:absolute;left:10159;top:-1954;width:20;height:2" coordorigin="10159,-1954" coordsize="20,0" path="m10159,-1954l10178,-1954e" filled="false" stroked="true" strokeweight=".47998pt" strokecolor="#000000">
                <v:path arrowok="t"/>
              </v:shape>
            </v:group>
            <v:group style="position:absolute;left:10178;top:-1954;width:20;height:2" coordorigin="10178,-1954" coordsize="20,2">
              <v:shape style="position:absolute;left:10178;top:-1954;width:20;height:2" coordorigin="10178,-1954" coordsize="20,0" path="m10178,-1954l10197,-1954e" filled="false" stroked="true" strokeweight=".47998pt" strokecolor="#000000">
                <v:path arrowok="t"/>
              </v:shape>
            </v:group>
            <v:group style="position:absolute;left:10197;top:-1954;width:20;height:2" coordorigin="10197,-1954" coordsize="20,2">
              <v:shape style="position:absolute;left:10197;top:-1954;width:20;height:2" coordorigin="10197,-1954" coordsize="20,0" path="m10197,-1954l10216,-1954e" filled="false" stroked="true" strokeweight=".47998pt" strokecolor="#000000">
                <v:path arrowok="t"/>
              </v:shape>
            </v:group>
            <v:group style="position:absolute;left:10216;top:-1954;width:20;height:2" coordorigin="10216,-1954" coordsize="20,2">
              <v:shape style="position:absolute;left:10216;top:-1954;width:20;height:2" coordorigin="10216,-1954" coordsize="20,0" path="m10216,-1954l10236,-1954e" filled="false" stroked="true" strokeweight=".47998pt" strokecolor="#000000">
                <v:path arrowok="t"/>
              </v:shape>
            </v:group>
            <v:group style="position:absolute;left:10236;top:-1954;width:20;height:2" coordorigin="10236,-1954" coordsize="20,2">
              <v:shape style="position:absolute;left:10236;top:-1954;width:20;height:2" coordorigin="10236,-1954" coordsize="20,0" path="m10236,-1954l10255,-1954e" filled="false" stroked="true" strokeweight=".47998pt" strokecolor="#000000">
                <v:path arrowok="t"/>
              </v:shape>
            </v:group>
            <v:group style="position:absolute;left:10255;top:-1954;width:20;height:2" coordorigin="10255,-1954" coordsize="20,2">
              <v:shape style="position:absolute;left:10255;top:-1954;width:20;height:2" coordorigin="10255,-1954" coordsize="20,0" path="m10255,-1954l10274,-1954e" filled="false" stroked="true" strokeweight=".47998pt" strokecolor="#000000">
                <v:path arrowok="t"/>
              </v:shape>
            </v:group>
            <v:group style="position:absolute;left:10274;top:-1954;width:20;height:2" coordorigin="10274,-1954" coordsize="20,2">
              <v:shape style="position:absolute;left:10274;top:-1954;width:20;height:2" coordorigin="10274,-1954" coordsize="20,0" path="m10274,-1954l10293,-1954e" filled="false" stroked="true" strokeweight=".47998pt" strokecolor="#000000">
                <v:path arrowok="t"/>
              </v:shape>
            </v:group>
            <v:group style="position:absolute;left:10293;top:-1954;width:20;height:2" coordorigin="10293,-1954" coordsize="20,2">
              <v:shape style="position:absolute;left:10293;top:-1954;width:20;height:2" coordorigin="10293,-1954" coordsize="20,0" path="m10293,-1954l10312,-1954e" filled="false" stroked="true" strokeweight=".47998pt" strokecolor="#000000">
                <v:path arrowok="t"/>
              </v:shape>
            </v:group>
            <v:group style="position:absolute;left:10312;top:-1954;width:20;height:2" coordorigin="10312,-1954" coordsize="20,2">
              <v:shape style="position:absolute;left:10312;top:-1954;width:20;height:2" coordorigin="10312,-1954" coordsize="20,0" path="m10312,-1954l10332,-1954e" filled="false" stroked="true" strokeweight=".47998pt" strokecolor="#000000">
                <v:path arrowok="t"/>
              </v:shape>
            </v:group>
            <v:group style="position:absolute;left:10332;top:-1954;width:20;height:2" coordorigin="10332,-1954" coordsize="20,2">
              <v:shape style="position:absolute;left:10332;top:-1954;width:20;height:2" coordorigin="10332,-1954" coordsize="20,0" path="m10332,-1954l10351,-1954e" filled="false" stroked="true" strokeweight=".47998pt" strokecolor="#000000">
                <v:path arrowok="t"/>
              </v:shape>
            </v:group>
            <v:group style="position:absolute;left:10351;top:-1954;width:20;height:2" coordorigin="10351,-1954" coordsize="20,2">
              <v:shape style="position:absolute;left:10351;top:-1954;width:20;height:2" coordorigin="10351,-1954" coordsize="20,0" path="m10351,-1954l10370,-1954e" filled="false" stroked="true" strokeweight=".47998pt" strokecolor="#000000">
                <v:path arrowok="t"/>
              </v:shape>
            </v:group>
            <v:group style="position:absolute;left:10370;top:-1954;width:20;height:2" coordorigin="10370,-1954" coordsize="20,2">
              <v:shape style="position:absolute;left:10370;top:-1954;width:20;height:2" coordorigin="10370,-1954" coordsize="20,0" path="m10370,-1954l10389,-1954e" filled="false" stroked="true" strokeweight=".47998pt" strokecolor="#000000">
                <v:path arrowok="t"/>
              </v:shape>
            </v:group>
            <v:group style="position:absolute;left:10389;top:-1954;width:20;height:2" coordorigin="10389,-1954" coordsize="20,2">
              <v:shape style="position:absolute;left:10389;top:-1954;width:20;height:2" coordorigin="10389,-1954" coordsize="20,0" path="m10389,-1954l10408,-1954e" filled="false" stroked="true" strokeweight=".47998pt" strokecolor="#000000">
                <v:path arrowok="t"/>
              </v:shape>
            </v:group>
            <v:group style="position:absolute;left:10408;top:-1954;width:20;height:2" coordorigin="10408,-1954" coordsize="20,2">
              <v:shape style="position:absolute;left:10408;top:-1954;width:20;height:2" coordorigin="10408,-1954" coordsize="20,0" path="m10408,-1954l10428,-1954e" filled="false" stroked="true" strokeweight=".47998pt" strokecolor="#000000">
                <v:path arrowok="t"/>
              </v:shape>
            </v:group>
            <v:group style="position:absolute;left:10428;top:-1954;width:20;height:2" coordorigin="10428,-1954" coordsize="20,2">
              <v:shape style="position:absolute;left:10428;top:-1954;width:20;height:2" coordorigin="10428,-1954" coordsize="20,0" path="m10428,-1954l10447,-1954e" filled="false" stroked="true" strokeweight=".47998pt" strokecolor="#000000">
                <v:path arrowok="t"/>
              </v:shape>
            </v:group>
            <v:group style="position:absolute;left:10447;top:-1954;width:20;height:2" coordorigin="10447,-1954" coordsize="20,2">
              <v:shape style="position:absolute;left:10447;top:-1954;width:20;height:2" coordorigin="10447,-1954" coordsize="20,0" path="m10447,-1954l10466,-1954e" filled="false" stroked="true" strokeweight=".47998pt" strokecolor="#000000">
                <v:path arrowok="t"/>
              </v:shape>
            </v:group>
            <v:group style="position:absolute;left:10466;top:-1954;width:20;height:2" coordorigin="10466,-1954" coordsize="20,2">
              <v:shape style="position:absolute;left:10466;top:-1954;width:20;height:2" coordorigin="10466,-1954" coordsize="20,0" path="m10466,-1954l10485,-1954e" filled="false" stroked="true" strokeweight=".47998pt" strokecolor="#000000">
                <v:path arrowok="t"/>
              </v:shape>
            </v:group>
            <v:group style="position:absolute;left:10485;top:-1954;width:20;height:2" coordorigin="10485,-1954" coordsize="20,2">
              <v:shape style="position:absolute;left:10485;top:-1954;width:20;height:2" coordorigin="10485,-1954" coordsize="20,0" path="m10485,-1954l10504,-1954e" filled="false" stroked="true" strokeweight=".47998pt" strokecolor="#000000">
                <v:path arrowok="t"/>
              </v:shape>
            </v:group>
            <v:group style="position:absolute;left:10504;top:-1954;width:20;height:2" coordorigin="10504,-1954" coordsize="20,2">
              <v:shape style="position:absolute;left:10504;top:-1954;width:20;height:2" coordorigin="10504,-1954" coordsize="20,0" path="m10504,-1954l10524,-1954e" filled="false" stroked="true" strokeweight=".47998pt" strokecolor="#000000">
                <v:path arrowok="t"/>
              </v:shape>
            </v:group>
            <v:group style="position:absolute;left:10524;top:-1954;width:20;height:2" coordorigin="10524,-1954" coordsize="20,2">
              <v:shape style="position:absolute;left:10524;top:-1954;width:20;height:2" coordorigin="10524,-1954" coordsize="20,0" path="m10524,-1954l10543,-1954e" filled="false" stroked="true" strokeweight=".47998pt" strokecolor="#000000">
                <v:path arrowok="t"/>
              </v:shape>
            </v:group>
            <v:group style="position:absolute;left:10543;top:-1954;width:20;height:2" coordorigin="10543,-1954" coordsize="20,2">
              <v:shape style="position:absolute;left:10543;top:-1954;width:20;height:2" coordorigin="10543,-1954" coordsize="20,0" path="m10543,-1954l10562,-1954e" filled="false" stroked="true" strokeweight=".47998pt" strokecolor="#000000">
                <v:path arrowok="t"/>
              </v:shape>
            </v:group>
            <v:group style="position:absolute;left:10562;top:-1954;width:20;height:2" coordorigin="10562,-1954" coordsize="20,2">
              <v:shape style="position:absolute;left:10562;top:-1954;width:20;height:2" coordorigin="10562,-1954" coordsize="20,0" path="m10562,-1954l10581,-1954e" filled="false" stroked="true" strokeweight=".47998pt" strokecolor="#000000">
                <v:path arrowok="t"/>
              </v:shape>
            </v:group>
            <v:group style="position:absolute;left:10581;top:-1954;width:20;height:2" coordorigin="10581,-1954" coordsize="20,2">
              <v:shape style="position:absolute;left:10581;top:-1954;width:20;height:2" coordorigin="10581,-1954" coordsize="20,0" path="m10581,-1954l10600,-1954e" filled="false" stroked="true" strokeweight=".47998pt" strokecolor="#000000">
                <v:path arrowok="t"/>
              </v:shape>
            </v:group>
            <v:group style="position:absolute;left:10600;top:-1954;width:20;height:2" coordorigin="10600,-1954" coordsize="20,2">
              <v:shape style="position:absolute;left:10600;top:-1954;width:20;height:2" coordorigin="10600,-1954" coordsize="20,0" path="m10600,-1954l10620,-1954e" filled="false" stroked="true" strokeweight=".47998pt" strokecolor="#000000">
                <v:path arrowok="t"/>
              </v:shape>
            </v:group>
            <v:group style="position:absolute;left:10620;top:-1954;width:20;height:2" coordorigin="10620,-1954" coordsize="20,2">
              <v:shape style="position:absolute;left:10620;top:-1954;width:20;height:2" coordorigin="10620,-1954" coordsize="20,0" path="m10620,-1954l10639,-1954e" filled="false" stroked="true" strokeweight=".47998pt" strokecolor="#000000">
                <v:path arrowok="t"/>
              </v:shape>
            </v:group>
            <v:group style="position:absolute;left:10639;top:-1954;width:20;height:2" coordorigin="10639,-1954" coordsize="20,2">
              <v:shape style="position:absolute;left:10639;top:-1954;width:20;height:2" coordorigin="10639,-1954" coordsize="20,0" path="m10639,-1954l10658,-1954e" filled="false" stroked="true" strokeweight=".47998pt" strokecolor="#000000">
                <v:path arrowok="t"/>
              </v:shape>
            </v:group>
            <v:group style="position:absolute;left:10658;top:-1954;width:20;height:2" coordorigin="10658,-1954" coordsize="20,2">
              <v:shape style="position:absolute;left:10658;top:-1954;width:20;height:2" coordorigin="10658,-1954" coordsize="20,0" path="m10658,-1954l10677,-1954e" filled="false" stroked="true" strokeweight=".47998pt" strokecolor="#000000">
                <v:path arrowok="t"/>
              </v:shape>
            </v:group>
            <v:group style="position:absolute;left:10677;top:-1954;width:20;height:2" coordorigin="10677,-1954" coordsize="20,2">
              <v:shape style="position:absolute;left:10677;top:-1954;width:20;height:2" coordorigin="10677,-1954" coordsize="20,0" path="m10677,-1954l10696,-1954e" filled="false" stroked="true" strokeweight=".47998pt" strokecolor="#000000">
                <v:path arrowok="t"/>
              </v:shape>
            </v:group>
            <v:group style="position:absolute;left:10696;top:-1954;width:20;height:2" coordorigin="10696,-1954" coordsize="20,2">
              <v:shape style="position:absolute;left:10696;top:-1954;width:20;height:2" coordorigin="10696,-1954" coordsize="20,0" path="m10696,-1954l10716,-1954e" filled="false" stroked="true" strokeweight=".47998pt" strokecolor="#000000">
                <v:path arrowok="t"/>
              </v:shape>
            </v:group>
            <v:group style="position:absolute;left:10716;top:-1954;width:20;height:2" coordorigin="10716,-1954" coordsize="20,2">
              <v:shape style="position:absolute;left:10716;top:-1954;width:20;height:2" coordorigin="10716,-1954" coordsize="20,0" path="m10716,-1954l10735,-1954e" filled="false" stroked="true" strokeweight=".47998pt" strokecolor="#000000">
                <v:path arrowok="t"/>
              </v:shape>
            </v:group>
            <v:group style="position:absolute;left:10735;top:-1954;width:20;height:2" coordorigin="10735,-1954" coordsize="20,2">
              <v:shape style="position:absolute;left:10735;top:-1954;width:20;height:2" coordorigin="10735,-1954" coordsize="20,0" path="m10735,-1954l10754,-1954e" filled="false" stroked="true" strokeweight=".47998pt" strokecolor="#000000">
                <v:path arrowok="t"/>
              </v:shape>
            </v:group>
            <v:group style="position:absolute;left:10754;top:-1954;width:20;height:2" coordorigin="10754,-1954" coordsize="20,2">
              <v:shape style="position:absolute;left:10754;top:-1954;width:20;height:2" coordorigin="10754,-1954" coordsize="20,0" path="m10754,-1954l10773,-1954e" filled="false" stroked="true" strokeweight=".47998pt" strokecolor="#000000">
                <v:path arrowok="t"/>
              </v:shape>
            </v:group>
            <v:group style="position:absolute;left:10773;top:-1954;width:20;height:2" coordorigin="10773,-1954" coordsize="20,2">
              <v:shape style="position:absolute;left:10773;top:-1954;width:20;height:2" coordorigin="10773,-1954" coordsize="20,0" path="m10773,-1954l10792,-1954e" filled="false" stroked="true" strokeweight=".47998pt" strokecolor="#000000">
                <v:path arrowok="t"/>
              </v:shape>
            </v:group>
            <v:group style="position:absolute;left:10792;top:-1954;width:20;height:2" coordorigin="10792,-1954" coordsize="20,2">
              <v:shape style="position:absolute;left:10792;top:-1954;width:20;height:2" coordorigin="10792,-1954" coordsize="20,0" path="m10792,-1954l10812,-1954e" filled="false" stroked="true" strokeweight=".47998pt" strokecolor="#000000">
                <v:path arrowok="t"/>
              </v:shape>
            </v:group>
            <v:group style="position:absolute;left:10812;top:-1954;width:15;height:2" coordorigin="10812,-1954" coordsize="15,2">
              <v:shape style="position:absolute;left:10812;top:-1954;width:15;height:2" coordorigin="10812,-1954" coordsize="15,0" path="m10812,-1954l10826,-1954e" filled="false" stroked="true" strokeweight=".47998pt" strokecolor="#000000">
                <v:path arrowok="t"/>
              </v:shape>
              <v:shape style="position:absolute;left:10826;top:-1958;width:10;height:10" type="#_x0000_t75" stroked="false">
                <v:imagedata r:id="rId1854" o:title=""/>
              </v:shape>
            </v:group>
            <v:group style="position:absolute;left:10826;top:-1954;width:10;height:2" coordorigin="10826,-1954" coordsize="10,2">
              <v:shape style="position:absolute;left:10826;top:-1954;width:10;height:2" coordorigin="10826,-1954" coordsize="10,0" path="m10826,-1954l10836,-1954e" filled="false" stroked="true" strokeweight=".47998pt" strokecolor="#000000">
                <v:path arrowok="t"/>
              </v:shape>
            </v:group>
            <v:group style="position:absolute;left:10826;top:-1949;width:10;height:20" coordorigin="10826,-1949" coordsize="10,20">
              <v:shape style="position:absolute;left:10826;top:-1949;width:10;height:20" coordorigin="10826,-1949" coordsize="10,20" path="m10826,-1930l10836,-1930,10836,-1949,10826,-1949,10826,-1930xe" filled="true" fillcolor="#000000" stroked="false">
                <v:path arrowok="t"/>
                <v:fill type="solid"/>
              </v:shape>
            </v:group>
            <v:group style="position:absolute;left:10826;top:-1930;width:10;height:20" coordorigin="10826,-1930" coordsize="10,20">
              <v:shape style="position:absolute;left:10826;top:-1930;width:10;height:20" coordorigin="10826,-1930" coordsize="10,20" path="m10826,-1910l10836,-1910,10836,-1930,10826,-1930,10826,-1910xe" filled="true" fillcolor="#000000" stroked="false">
                <v:path arrowok="t"/>
                <v:fill type="solid"/>
              </v:shape>
            </v:group>
            <v:group style="position:absolute;left:10826;top:-1910;width:10;height:20" coordorigin="10826,-1910" coordsize="10,20">
              <v:shape style="position:absolute;left:10826;top:-1910;width:10;height:20" coordorigin="10826,-1910" coordsize="10,20" path="m10826,-1891l10836,-1891,10836,-1910,10826,-1910,10826,-1891xe" filled="true" fillcolor="#000000" stroked="false">
                <v:path arrowok="t"/>
                <v:fill type="solid"/>
              </v:shape>
            </v:group>
            <v:group style="position:absolute;left:10826;top:-1891;width:10;height:20" coordorigin="10826,-1891" coordsize="10,20">
              <v:shape style="position:absolute;left:10826;top:-1891;width:10;height:20" coordorigin="10826,-1891" coordsize="10,20" path="m10826,-1872l10836,-1872,10836,-1891,10826,-1891,10826,-1872xe" filled="true" fillcolor="#000000" stroked="false">
                <v:path arrowok="t"/>
                <v:fill type="solid"/>
              </v:shape>
            </v:group>
            <v:group style="position:absolute;left:10826;top:-1872;width:10;height:20" coordorigin="10826,-1872" coordsize="10,20">
              <v:shape style="position:absolute;left:10826;top:-1872;width:10;height:20" coordorigin="10826,-1872" coordsize="10,20" path="m10826,-1853l10836,-1853,10836,-1872,10826,-1872,10826,-1853xe" filled="true" fillcolor="#000000" stroked="false">
                <v:path arrowok="t"/>
                <v:fill type="solid"/>
              </v:shape>
            </v:group>
            <v:group style="position:absolute;left:10826;top:-1853;width:10;height:20" coordorigin="10826,-1853" coordsize="10,20">
              <v:shape style="position:absolute;left:10826;top:-1853;width:10;height:20" coordorigin="10826,-1853" coordsize="10,20" path="m10826,-1834l10836,-1834,10836,-1853,10826,-1853,10826,-1834xe" filled="true" fillcolor="#000000" stroked="false">
                <v:path arrowok="t"/>
                <v:fill type="solid"/>
              </v:shape>
            </v:group>
            <v:group style="position:absolute;left:10826;top:-1834;width:10;height:20" coordorigin="10826,-1834" coordsize="10,20">
              <v:shape style="position:absolute;left:10826;top:-1834;width:10;height:20" coordorigin="10826,-1834" coordsize="10,20" path="m10826,-1814l10836,-1814,10836,-1834,10826,-1834,10826,-1814xe" filled="true" fillcolor="#000000" stroked="false">
                <v:path arrowok="t"/>
                <v:fill type="solid"/>
              </v:shape>
            </v:group>
            <v:group style="position:absolute;left:10826;top:-1814;width:10;height:20" coordorigin="10826,-1814" coordsize="10,20">
              <v:shape style="position:absolute;left:10826;top:-1814;width:10;height:20" coordorigin="10826,-1814" coordsize="10,20" path="m10826,-1795l10836,-1795,10836,-1814,10826,-1814,10826,-1795xe" filled="true" fillcolor="#000000" stroked="false">
                <v:path arrowok="t"/>
                <v:fill type="solid"/>
              </v:shape>
            </v:group>
            <v:group style="position:absolute;left:10826;top:-1795;width:10;height:20" coordorigin="10826,-1795" coordsize="10,20">
              <v:shape style="position:absolute;left:10826;top:-1795;width:10;height:20" coordorigin="10826,-1795" coordsize="10,20" path="m10826,-1776l10836,-1776,10836,-1795,10826,-1795,10826,-1776xe" filled="true" fillcolor="#000000" stroked="false">
                <v:path arrowok="t"/>
                <v:fill type="solid"/>
              </v:shape>
            </v:group>
            <v:group style="position:absolute;left:10826;top:-1776;width:10;height:20" coordorigin="10826,-1776" coordsize="10,20">
              <v:shape style="position:absolute;left:10826;top:-1776;width:10;height:20" coordorigin="10826,-1776" coordsize="10,20" path="m10826,-1757l10836,-1757,10836,-1776,10826,-1776,10826,-1757xe" filled="true" fillcolor="#000000" stroked="false">
                <v:path arrowok="t"/>
                <v:fill type="solid"/>
              </v:shape>
            </v:group>
            <v:group style="position:absolute;left:10826;top:-1757;width:10;height:20" coordorigin="10826,-1757" coordsize="10,20">
              <v:shape style="position:absolute;left:10826;top:-1757;width:10;height:20" coordorigin="10826,-1757" coordsize="10,20" path="m10826,-1738l10836,-1738,10836,-1757,10826,-1757,10826,-1738xe" filled="true" fillcolor="#000000" stroked="false">
                <v:path arrowok="t"/>
                <v:fill type="solid"/>
              </v:shape>
            </v:group>
            <v:group style="position:absolute;left:10826;top:-1738;width:10;height:20" coordorigin="10826,-1738" coordsize="10,20">
              <v:shape style="position:absolute;left:10826;top:-1738;width:10;height:20" coordorigin="10826,-1738" coordsize="10,20" path="m10826,-1718l10836,-1718,10836,-1738,10826,-1738,10826,-1718xe" filled="true" fillcolor="#000000" stroked="false">
                <v:path arrowok="t"/>
                <v:fill type="solid"/>
              </v:shape>
            </v:group>
            <v:group style="position:absolute;left:10826;top:-1718;width:10;height:20" coordorigin="10826,-1718" coordsize="10,20">
              <v:shape style="position:absolute;left:10826;top:-1718;width:10;height:20" coordorigin="10826,-1718" coordsize="10,20" path="m10826,-1699l10836,-1699,10836,-1718,10826,-1718,10826,-1699xe" filled="true" fillcolor="#000000" stroked="false">
                <v:path arrowok="t"/>
                <v:fill type="solid"/>
              </v:shape>
            </v:group>
            <v:group style="position:absolute;left:10826;top:-1699;width:10;height:20" coordorigin="10826,-1699" coordsize="10,20">
              <v:shape style="position:absolute;left:10826;top:-1699;width:10;height:20" coordorigin="10826,-1699" coordsize="10,20" path="m10826,-1680l10836,-1680,10836,-1699,10826,-1699,10826,-1680xe" filled="true" fillcolor="#000000" stroked="false">
                <v:path arrowok="t"/>
                <v:fill type="solid"/>
              </v:shape>
            </v:group>
            <v:group style="position:absolute;left:10826;top:-1680;width:10;height:20" coordorigin="10826,-1680" coordsize="10,20">
              <v:shape style="position:absolute;left:10826;top:-1680;width:10;height:20" coordorigin="10826,-1680" coordsize="10,20" path="m10826,-1661l10836,-1661,10836,-1680,10826,-1680,10826,-1661xe" filled="true" fillcolor="#000000" stroked="false">
                <v:path arrowok="t"/>
                <v:fill type="solid"/>
              </v:shape>
            </v:group>
            <v:group style="position:absolute;left:10826;top:-1661;width:10;height:20" coordorigin="10826,-1661" coordsize="10,20">
              <v:shape style="position:absolute;left:10826;top:-1661;width:10;height:20" coordorigin="10826,-1661" coordsize="10,20" path="m10826,-1642l10836,-1642,10836,-1661,10826,-1661,10826,-1642xe" filled="true" fillcolor="#000000" stroked="false">
                <v:path arrowok="t"/>
                <v:fill type="solid"/>
              </v:shape>
            </v:group>
            <v:group style="position:absolute;left:10826;top:-1642;width:10;height:20" coordorigin="10826,-1642" coordsize="10,20">
              <v:shape style="position:absolute;left:10826;top:-1642;width:10;height:20" coordorigin="10826,-1642" coordsize="10,20" path="m10826,-1622l10836,-1622,10836,-1642,10826,-1642,10826,-1622xe" filled="true" fillcolor="#000000" stroked="false">
                <v:path arrowok="t"/>
                <v:fill type="solid"/>
              </v:shape>
            </v:group>
            <v:group style="position:absolute;left:10826;top:-1622;width:10;height:20" coordorigin="10826,-1622" coordsize="10,20">
              <v:shape style="position:absolute;left:10826;top:-1622;width:10;height:20" coordorigin="10826,-1622" coordsize="10,20" path="m10826,-1603l10836,-1603,10836,-1622,10826,-1622,10826,-1603xe" filled="true" fillcolor="#000000" stroked="false">
                <v:path arrowok="t"/>
                <v:fill type="solid"/>
              </v:shape>
            </v:group>
            <v:group style="position:absolute;left:10826;top:-1603;width:10;height:20" coordorigin="10826,-1603" coordsize="10,20">
              <v:shape style="position:absolute;left:10826;top:-1603;width:10;height:20" coordorigin="10826,-1603" coordsize="10,20" path="m10826,-1584l10836,-1584,10836,-1603,10826,-1603,10826,-1584xe" filled="true" fillcolor="#000000" stroked="false">
                <v:path arrowok="t"/>
                <v:fill type="solid"/>
              </v:shape>
            </v:group>
            <v:group style="position:absolute;left:10826;top:-1584;width:10;height:20" coordorigin="10826,-1584" coordsize="10,20">
              <v:shape style="position:absolute;left:10826;top:-1584;width:10;height:20" coordorigin="10826,-1584" coordsize="10,20" path="m10826,-1564l10836,-1564,10836,-1584,10826,-1584,10826,-1564xe" filled="true" fillcolor="#000000" stroked="false">
                <v:path arrowok="t"/>
                <v:fill type="solid"/>
              </v:shape>
            </v:group>
            <v:group style="position:absolute;left:10826;top:-1564;width:10;height:20" coordorigin="10826,-1564" coordsize="10,20">
              <v:shape style="position:absolute;left:10826;top:-1564;width:10;height:20" coordorigin="10826,-1564" coordsize="10,20" path="m10826,-1545l10836,-1545,10836,-1564,10826,-1564,10826,-1545xe" filled="true" fillcolor="#000000" stroked="false">
                <v:path arrowok="t"/>
                <v:fill type="solid"/>
              </v:shape>
              <v:shape style="position:absolute;left:857;top:-1642;width:5387;height:108" type="#_x0000_t75" stroked="false">
                <v:imagedata r:id="rId1855" o:title=""/>
              </v:shape>
              <v:shape style="position:absolute;left:6219;top:-1545;width:2653;height:12" type="#_x0000_t75" stroked="false">
                <v:imagedata r:id="rId1856" o:title=""/>
              </v:shape>
              <v:shape style="position:absolute;left:8858;top:-1545;width:1978;height:12" type="#_x0000_t75" stroked="false">
                <v:imagedata r:id="rId1857" o:title=""/>
              </v:shape>
            </v:group>
            <v:group style="position:absolute;left:10826;top:-1538;width:10;height:2" coordorigin="10826,-1538" coordsize="10,2">
              <v:shape style="position:absolute;left:10826;top:-1538;width:10;height:2" coordorigin="10826,-1538" coordsize="10,0" path="m10826,-1538l10836,-1538e" filled="false" stroked="true" strokeweight=".47998pt" strokecolor="#000000">
                <v:path arrowok="t"/>
              </v:shape>
            </v:group>
            <v:group style="position:absolute;left:10826;top:-1533;width:10;height:20" coordorigin="10826,-1533" coordsize="10,20">
              <v:shape style="position:absolute;left:10826;top:-1533;width:10;height:20" coordorigin="10826,-1533" coordsize="10,20" path="m10826,-1514l10836,-1514,10836,-1533,10826,-1533,10826,-1514xe" filled="true" fillcolor="#000000" stroked="false">
                <v:path arrowok="t"/>
                <v:fill type="solid"/>
              </v:shape>
            </v:group>
            <v:group style="position:absolute;left:10826;top:-1514;width:10;height:20" coordorigin="10826,-1514" coordsize="10,20">
              <v:shape style="position:absolute;left:10826;top:-1514;width:10;height:20" coordorigin="10826,-1514" coordsize="10,20" path="m10826,-1495l10836,-1495,10836,-1514,10826,-1514,10826,-1495xe" filled="true" fillcolor="#000000" stroked="false">
                <v:path arrowok="t"/>
                <v:fill type="solid"/>
              </v:shape>
            </v:group>
            <v:group style="position:absolute;left:10826;top:-1495;width:10;height:20" coordorigin="10826,-1495" coordsize="10,20">
              <v:shape style="position:absolute;left:10826;top:-1495;width:10;height:20" coordorigin="10826,-1495" coordsize="10,20" path="m10826,-1476l10836,-1476,10836,-1495,10826,-1495,10826,-1476xe" filled="true" fillcolor="#000000" stroked="false">
                <v:path arrowok="t"/>
                <v:fill type="solid"/>
              </v:shape>
            </v:group>
            <v:group style="position:absolute;left:10826;top:-1476;width:10;height:20" coordorigin="10826,-1476" coordsize="10,20">
              <v:shape style="position:absolute;left:10826;top:-1476;width:10;height:20" coordorigin="10826,-1476" coordsize="10,20" path="m10826,-1456l10836,-1456,10836,-1476,10826,-1476,10826,-1456xe" filled="true" fillcolor="#000000" stroked="false">
                <v:path arrowok="t"/>
                <v:fill type="solid"/>
              </v:shape>
            </v:group>
            <v:group style="position:absolute;left:10826;top:-1456;width:10;height:20" coordorigin="10826,-1456" coordsize="10,20">
              <v:shape style="position:absolute;left:10826;top:-1456;width:10;height:20" coordorigin="10826,-1456" coordsize="10,20" path="m10826,-1437l10836,-1437,10836,-1456,10826,-1456,10826,-1437xe" filled="true" fillcolor="#000000" stroked="false">
                <v:path arrowok="t"/>
                <v:fill type="solid"/>
              </v:shape>
            </v:group>
            <v:group style="position:absolute;left:10826;top:-1437;width:10;height:20" coordorigin="10826,-1437" coordsize="10,20">
              <v:shape style="position:absolute;left:10826;top:-1437;width:10;height:20" coordorigin="10826,-1437" coordsize="10,20" path="m10826,-1418l10836,-1418,10836,-1437,10826,-1437,10826,-1418xe" filled="true" fillcolor="#000000" stroked="false">
                <v:path arrowok="t"/>
                <v:fill type="solid"/>
              </v:shape>
            </v:group>
            <v:group style="position:absolute;left:10826;top:-1418;width:10;height:20" coordorigin="10826,-1418" coordsize="10,20">
              <v:shape style="position:absolute;left:10826;top:-1418;width:10;height:20" coordorigin="10826,-1418" coordsize="10,20" path="m10826,-1399l10836,-1399,10836,-1418,10826,-1418,10826,-1399xe" filled="true" fillcolor="#000000" stroked="false">
                <v:path arrowok="t"/>
                <v:fill type="solid"/>
              </v:shape>
            </v:group>
            <v:group style="position:absolute;left:10826;top:-1399;width:10;height:20" coordorigin="10826,-1399" coordsize="10,20">
              <v:shape style="position:absolute;left:10826;top:-1399;width:10;height:20" coordorigin="10826,-1399" coordsize="10,20" path="m10826,-1380l10836,-1380,10836,-1399,10826,-1399,10826,-1380xe" filled="true" fillcolor="#000000" stroked="false">
                <v:path arrowok="t"/>
                <v:fill type="solid"/>
              </v:shape>
            </v:group>
            <v:group style="position:absolute;left:10826;top:-1380;width:10;height:20" coordorigin="10826,-1380" coordsize="10,20">
              <v:shape style="position:absolute;left:10826;top:-1380;width:10;height:20" coordorigin="10826,-1380" coordsize="10,20" path="m10826,-1360l10836,-1360,10836,-1380,10826,-1380,10826,-1360xe" filled="true" fillcolor="#000000" stroked="false">
                <v:path arrowok="t"/>
                <v:fill type="solid"/>
              </v:shape>
            </v:group>
            <v:group style="position:absolute;left:10826;top:-1360;width:10;height:20" coordorigin="10826,-1360" coordsize="10,20">
              <v:shape style="position:absolute;left:10826;top:-1360;width:10;height:20" coordorigin="10826,-1360" coordsize="10,20" path="m10826,-1341l10836,-1341,10836,-1360,10826,-1360,10826,-1341xe" filled="true" fillcolor="#000000" stroked="false">
                <v:path arrowok="t"/>
                <v:fill type="solid"/>
              </v:shape>
            </v:group>
            <v:group style="position:absolute;left:10826;top:-1341;width:10;height:20" coordorigin="10826,-1341" coordsize="10,20">
              <v:shape style="position:absolute;left:10826;top:-1341;width:10;height:20" coordorigin="10826,-1341" coordsize="10,20" path="m10826,-1322l10836,-1322,10836,-1341,10826,-1341,10826,-1322xe" filled="true" fillcolor="#000000" stroked="false">
                <v:path arrowok="t"/>
                <v:fill type="solid"/>
              </v:shape>
            </v:group>
            <v:group style="position:absolute;left:10826;top:-1322;width:10;height:20" coordorigin="10826,-1322" coordsize="10,20">
              <v:shape style="position:absolute;left:10826;top:-1322;width:10;height:20" coordorigin="10826,-1322" coordsize="10,20" path="m10826,-1303l10836,-1303,10836,-1322,10826,-1322,10826,-1303xe" filled="true" fillcolor="#000000" stroked="false">
                <v:path arrowok="t"/>
                <v:fill type="solid"/>
              </v:shape>
            </v:group>
            <v:group style="position:absolute;left:10826;top:-1303;width:10;height:20" coordorigin="10826,-1303" coordsize="10,20">
              <v:shape style="position:absolute;left:10826;top:-1303;width:10;height:20" coordorigin="10826,-1303" coordsize="10,20" path="m10826,-1284l10836,-1284,10836,-1303,10826,-1303,10826,-1284xe" filled="true" fillcolor="#000000" stroked="false">
                <v:path arrowok="t"/>
                <v:fill type="solid"/>
              </v:shape>
            </v:group>
            <v:group style="position:absolute;left:10826;top:-1284;width:10;height:20" coordorigin="10826,-1284" coordsize="10,20">
              <v:shape style="position:absolute;left:10826;top:-1284;width:10;height:20" coordorigin="10826,-1284" coordsize="10,20" path="m10826,-1264l10836,-1264,10836,-1284,10826,-1284,10826,-1264xe" filled="true" fillcolor="#000000" stroked="false">
                <v:path arrowok="t"/>
                <v:fill type="solid"/>
              </v:shape>
            </v:group>
            <v:group style="position:absolute;left:10826;top:-1264;width:10;height:20" coordorigin="10826,-1264" coordsize="10,20">
              <v:shape style="position:absolute;left:10826;top:-1264;width:10;height:20" coordorigin="10826,-1264" coordsize="10,20" path="m10826,-1245l10836,-1245,10836,-1264,10826,-1264,10826,-1245xe" filled="true" fillcolor="#000000" stroked="false">
                <v:path arrowok="t"/>
                <v:fill type="solid"/>
              </v:shape>
            </v:group>
            <v:group style="position:absolute;left:10826;top:-1245;width:10;height:20" coordorigin="10826,-1245" coordsize="10,20">
              <v:shape style="position:absolute;left:10826;top:-1245;width:10;height:20" coordorigin="10826,-1245" coordsize="10,20" path="m10826,-1226l10836,-1226,10836,-1245,10826,-1245,10826,-1226xe" filled="true" fillcolor="#000000" stroked="false">
                <v:path arrowok="t"/>
                <v:fill type="solid"/>
              </v:shape>
            </v:group>
            <v:group style="position:absolute;left:10826;top:-1226;width:10;height:20" coordorigin="10826,-1226" coordsize="10,20">
              <v:shape style="position:absolute;left:10826;top:-1226;width:10;height:20" coordorigin="10826,-1226" coordsize="10,20" path="m10826,-1207l10836,-1207,10836,-1226,10826,-1226,10826,-1207xe" filled="true" fillcolor="#000000" stroked="false">
                <v:path arrowok="t"/>
                <v:fill type="solid"/>
              </v:shape>
            </v:group>
            <v:group style="position:absolute;left:10826;top:-1207;width:10;height:20" coordorigin="10826,-1207" coordsize="10,20">
              <v:shape style="position:absolute;left:10826;top:-1207;width:10;height:20" coordorigin="10826,-1207" coordsize="10,20" path="m10826,-1188l10836,-1188,10836,-1207,10826,-1207,10826,-1188xe" filled="true" fillcolor="#000000" stroked="false">
                <v:path arrowok="t"/>
                <v:fill type="solid"/>
              </v:shape>
            </v:group>
            <v:group style="position:absolute;left:10826;top:-1188;width:10;height:20" coordorigin="10826,-1188" coordsize="10,20">
              <v:shape style="position:absolute;left:10826;top:-1188;width:10;height:20" coordorigin="10826,-1188" coordsize="10,20" path="m10826,-1168l10836,-1168,10836,-1188,10826,-1188,10826,-1168xe" filled="true" fillcolor="#000000" stroked="false">
                <v:path arrowok="t"/>
                <v:fill type="solid"/>
              </v:shape>
            </v:group>
            <v:group style="position:absolute;left:10826;top:-1168;width:10;height:20" coordorigin="10826,-1168" coordsize="10,20">
              <v:shape style="position:absolute;left:10826;top:-1168;width:10;height:20" coordorigin="10826,-1168" coordsize="10,20" path="m10826,-1149l10836,-1149,10836,-1168,10826,-1168,10826,-1149xe" filled="true" fillcolor="#000000" stroked="false">
                <v:path arrowok="t"/>
                <v:fill type="solid"/>
              </v:shape>
            </v:group>
            <v:group style="position:absolute;left:10826;top:-1149;width:10;height:20" coordorigin="10826,-1149" coordsize="10,20">
              <v:shape style="position:absolute;left:10826;top:-1149;width:10;height:20" coordorigin="10826,-1149" coordsize="10,20" path="m10826,-1130l10836,-1130,10836,-1149,10826,-1149,10826,-1130xe" filled="true" fillcolor="#000000" stroked="false">
                <v:path arrowok="t"/>
                <v:fill type="solid"/>
              </v:shape>
              <v:shape style="position:absolute;left:857;top:-1226;width:5387;height:108" type="#_x0000_t75" stroked="false">
                <v:imagedata r:id="rId1841" o:title=""/>
              </v:shape>
              <v:shape style="position:absolute;left:6219;top:-1130;width:2653;height:12" type="#_x0000_t75" stroked="false">
                <v:imagedata r:id="rId1858" o:title=""/>
              </v:shape>
              <v:shape style="position:absolute;left:8858;top:-1130;width:1978;height:12" type="#_x0000_t75" stroked="false">
                <v:imagedata r:id="rId1857" o:title=""/>
              </v:shape>
            </v:group>
            <v:group style="position:absolute;left:10826;top:-1123;width:10;height:2" coordorigin="10826,-1123" coordsize="10,2">
              <v:shape style="position:absolute;left:10826;top:-1123;width:10;height:2" coordorigin="10826,-1123" coordsize="10,0" path="m10826,-1123l10836,-1123e" filled="false" stroked="true" strokeweight=".47998pt" strokecolor="#000000">
                <v:path arrowok="t"/>
              </v:shape>
            </v:group>
            <v:group style="position:absolute;left:10826;top:-1118;width:10;height:20" coordorigin="10826,-1118" coordsize="10,20">
              <v:shape style="position:absolute;left:10826;top:-1118;width:10;height:20" coordorigin="10826,-1118" coordsize="10,20" path="m10826,-1099l10836,-1099,10836,-1118,10826,-1118,10826,-1099xe" filled="true" fillcolor="#000000" stroked="false">
                <v:path arrowok="t"/>
                <v:fill type="solid"/>
              </v:shape>
            </v:group>
            <v:group style="position:absolute;left:10826;top:-1099;width:10;height:20" coordorigin="10826,-1099" coordsize="10,20">
              <v:shape style="position:absolute;left:10826;top:-1099;width:10;height:20" coordorigin="10826,-1099" coordsize="10,20" path="m10826,-1080l10836,-1080,10836,-1099,10826,-1099,10826,-1080xe" filled="true" fillcolor="#000000" stroked="false">
                <v:path arrowok="t"/>
                <v:fill type="solid"/>
              </v:shape>
            </v:group>
            <v:group style="position:absolute;left:10826;top:-1080;width:10;height:20" coordorigin="10826,-1080" coordsize="10,20">
              <v:shape style="position:absolute;left:10826;top:-1080;width:10;height:20" coordorigin="10826,-1080" coordsize="10,20" path="m10826,-1060l10836,-1060,10836,-1080,10826,-1080,10826,-1060xe" filled="true" fillcolor="#000000" stroked="false">
                <v:path arrowok="t"/>
                <v:fill type="solid"/>
              </v:shape>
            </v:group>
            <v:group style="position:absolute;left:10826;top:-1060;width:10;height:20" coordorigin="10826,-1060" coordsize="10,20">
              <v:shape style="position:absolute;left:10826;top:-1060;width:10;height:20" coordorigin="10826,-1060" coordsize="10,20" path="m10826,-1041l10836,-1041,10836,-1060,10826,-1060,10826,-1041xe" filled="true" fillcolor="#000000" stroked="false">
                <v:path arrowok="t"/>
                <v:fill type="solid"/>
              </v:shape>
            </v:group>
            <v:group style="position:absolute;left:10826;top:-1041;width:10;height:20" coordorigin="10826,-1041" coordsize="10,20">
              <v:shape style="position:absolute;left:10826;top:-1041;width:10;height:20" coordorigin="10826,-1041" coordsize="10,20" path="m10826,-1022l10836,-1022,10836,-1041,10826,-1041,10826,-1022xe" filled="true" fillcolor="#000000" stroked="false">
                <v:path arrowok="t"/>
                <v:fill type="solid"/>
              </v:shape>
            </v:group>
            <v:group style="position:absolute;left:10826;top:-1022;width:10;height:20" coordorigin="10826,-1022" coordsize="10,20">
              <v:shape style="position:absolute;left:10826;top:-1022;width:10;height:20" coordorigin="10826,-1022" coordsize="10,20" path="m10826,-1003l10836,-1003,10836,-1022,10826,-1022,10826,-1003xe" filled="true" fillcolor="#000000" stroked="false">
                <v:path arrowok="t"/>
                <v:fill type="solid"/>
              </v:shape>
            </v:group>
            <v:group style="position:absolute;left:10826;top:-1003;width:10;height:20" coordorigin="10826,-1003" coordsize="10,20">
              <v:shape style="position:absolute;left:10826;top:-1003;width:10;height:20" coordorigin="10826,-1003" coordsize="10,20" path="m10826,-984l10836,-984,10836,-1003,10826,-1003,10826,-984xe" filled="true" fillcolor="#000000" stroked="false">
                <v:path arrowok="t"/>
                <v:fill type="solid"/>
              </v:shape>
            </v:group>
            <v:group style="position:absolute;left:10826;top:-984;width:10;height:20" coordorigin="10826,-984" coordsize="10,20">
              <v:shape style="position:absolute;left:10826;top:-984;width:10;height:20" coordorigin="10826,-984" coordsize="10,20" path="m10826,-964l10836,-964,10836,-984,10826,-984,10826,-964xe" filled="true" fillcolor="#000000" stroked="false">
                <v:path arrowok="t"/>
                <v:fill type="solid"/>
              </v:shape>
            </v:group>
            <v:group style="position:absolute;left:10826;top:-964;width:10;height:20" coordorigin="10826,-964" coordsize="10,20">
              <v:shape style="position:absolute;left:10826;top:-964;width:10;height:20" coordorigin="10826,-964" coordsize="10,20" path="m10826,-945l10836,-945,10836,-964,10826,-964,10826,-945xe" filled="true" fillcolor="#000000" stroked="false">
                <v:path arrowok="t"/>
                <v:fill type="solid"/>
              </v:shape>
            </v:group>
            <v:group style="position:absolute;left:10826;top:-945;width:10;height:20" coordorigin="10826,-945" coordsize="10,20">
              <v:shape style="position:absolute;left:10826;top:-945;width:10;height:20" coordorigin="10826,-945" coordsize="10,20" path="m10826,-926l10836,-926,10836,-945,10826,-945,10826,-926xe" filled="true" fillcolor="#000000" stroked="false">
                <v:path arrowok="t"/>
                <v:fill type="solid"/>
              </v:shape>
            </v:group>
            <v:group style="position:absolute;left:10826;top:-926;width:10;height:20" coordorigin="10826,-926" coordsize="10,20">
              <v:shape style="position:absolute;left:10826;top:-926;width:10;height:20" coordorigin="10826,-926" coordsize="10,20" path="m10826,-907l10836,-907,10836,-926,10826,-926,10826,-907xe" filled="true" fillcolor="#000000" stroked="false">
                <v:path arrowok="t"/>
                <v:fill type="solid"/>
              </v:shape>
            </v:group>
            <v:group style="position:absolute;left:10826;top:-907;width:10;height:20" coordorigin="10826,-907" coordsize="10,20">
              <v:shape style="position:absolute;left:10826;top:-907;width:10;height:20" coordorigin="10826,-907" coordsize="10,20" path="m10826,-888l10836,-888,10836,-907,10826,-907,10826,-888xe" filled="true" fillcolor="#000000" stroked="false">
                <v:path arrowok="t"/>
                <v:fill type="solid"/>
              </v:shape>
            </v:group>
            <v:group style="position:absolute;left:10826;top:-888;width:10;height:20" coordorigin="10826,-888" coordsize="10,20">
              <v:shape style="position:absolute;left:10826;top:-888;width:10;height:20" coordorigin="10826,-888" coordsize="10,20" path="m10826,-868l10836,-868,10836,-888,10826,-888,10826,-868xe" filled="true" fillcolor="#000000" stroked="false">
                <v:path arrowok="t"/>
                <v:fill type="solid"/>
              </v:shape>
            </v:group>
            <v:group style="position:absolute;left:10826;top:-868;width:10;height:20" coordorigin="10826,-868" coordsize="10,20">
              <v:shape style="position:absolute;left:10826;top:-868;width:10;height:20" coordorigin="10826,-868" coordsize="10,20" path="m10826,-849l10836,-849,10836,-868,10826,-868,10826,-849xe" filled="true" fillcolor="#000000" stroked="false">
                <v:path arrowok="t"/>
                <v:fill type="solid"/>
              </v:shape>
            </v:group>
            <v:group style="position:absolute;left:10826;top:-849;width:10;height:20" coordorigin="10826,-849" coordsize="10,20">
              <v:shape style="position:absolute;left:10826;top:-849;width:10;height:20" coordorigin="10826,-849" coordsize="10,20" path="m10826,-830l10836,-830,10836,-849,10826,-849,10826,-830xe" filled="true" fillcolor="#000000" stroked="false">
                <v:path arrowok="t"/>
                <v:fill type="solid"/>
              </v:shape>
            </v:group>
            <v:group style="position:absolute;left:10826;top:-830;width:10;height:20" coordorigin="10826,-830" coordsize="10,20">
              <v:shape style="position:absolute;left:10826;top:-830;width:10;height:20" coordorigin="10826,-830" coordsize="10,20" path="m10826,-811l10836,-811,10836,-830,10826,-830,10826,-811xe" filled="true" fillcolor="#000000" stroked="false">
                <v:path arrowok="t"/>
                <v:fill type="solid"/>
              </v:shape>
            </v:group>
            <v:group style="position:absolute;left:10826;top:-811;width:10;height:20" coordorigin="10826,-811" coordsize="10,20">
              <v:shape style="position:absolute;left:10826;top:-811;width:10;height:20" coordorigin="10826,-811" coordsize="10,20" path="m10826,-792l10836,-792,10836,-811,10826,-811,10826,-792xe" filled="true" fillcolor="#000000" stroked="false">
                <v:path arrowok="t"/>
                <v:fill type="solid"/>
              </v:shape>
            </v:group>
            <v:group style="position:absolute;left:10826;top:-792;width:10;height:20" coordorigin="10826,-792" coordsize="10,20">
              <v:shape style="position:absolute;left:10826;top:-792;width:10;height:20" coordorigin="10826,-792" coordsize="10,20" path="m10826,-772l10836,-772,10836,-792,10826,-792,10826,-772xe" filled="true" fillcolor="#000000" stroked="false">
                <v:path arrowok="t"/>
                <v:fill type="solid"/>
              </v:shape>
            </v:group>
            <v:group style="position:absolute;left:10826;top:-772;width:10;height:20" coordorigin="10826,-772" coordsize="10,20">
              <v:shape style="position:absolute;left:10826;top:-772;width:10;height:20" coordorigin="10826,-772" coordsize="10,20" path="m10826,-753l10836,-753,10836,-772,10826,-772,10826,-753xe" filled="true" fillcolor="#000000" stroked="false">
                <v:path arrowok="t"/>
                <v:fill type="solid"/>
              </v:shape>
            </v:group>
            <v:group style="position:absolute;left:10826;top:-753;width:10;height:20" coordorigin="10826,-753" coordsize="10,20">
              <v:shape style="position:absolute;left:10826;top:-753;width:10;height:20" coordorigin="10826,-753" coordsize="10,20" path="m10826,-734l10836,-734,10836,-753,10826,-753,10826,-734xe" filled="true" fillcolor="#000000" stroked="false">
                <v:path arrowok="t"/>
                <v:fill type="solid"/>
              </v:shape>
            </v:group>
            <v:group style="position:absolute;left:10826;top:-734;width:10;height:20" coordorigin="10826,-734" coordsize="10,20">
              <v:shape style="position:absolute;left:10826;top:-734;width:10;height:20" coordorigin="10826,-734" coordsize="10,20" path="m10826,-715l10836,-715,10836,-734,10826,-734,10826,-715xe" filled="true" fillcolor="#000000" stroked="false">
                <v:path arrowok="t"/>
                <v:fill type="solid"/>
              </v:shape>
              <v:shape style="position:absolute;left:862;top:-715;width:10;height:12" type="#_x0000_t75" stroked="false">
                <v:imagedata r:id="rId52" o:title=""/>
              </v:shape>
              <v:shape style="position:absolute;left:857;top:-715;width:5377;height:12" type="#_x0000_t75" stroked="false">
                <v:imagedata r:id="rId1859" o:title=""/>
              </v:shape>
              <v:shape style="position:absolute;left:6219;top:-715;width:2653;height:12" type="#_x0000_t75" stroked="false">
                <v:imagedata r:id="rId183" o:title=""/>
              </v:shape>
              <v:shape style="position:absolute;left:8858;top:-715;width:1978;height:12" type="#_x0000_t75" stroked="false">
                <v:imagedata r:id="rId1844" o:title=""/>
              </v:shape>
            </v:group>
            <v:group style="position:absolute;left:10826;top:-708;width:10;height:2" coordorigin="10826,-708" coordsize="10,2">
              <v:shape style="position:absolute;left:10826;top:-708;width:10;height:2" coordorigin="10826,-708" coordsize="10,0" path="m10826,-708l10836,-708e" filled="false" stroked="true" strokeweight=".47998pt" strokecolor="#000000">
                <v:path arrowok="t"/>
              </v:shape>
            </v:group>
            <w10:wrap type="none"/>
          </v:group>
        </w:pict>
      </w:r>
      <w:r>
        <w:rPr/>
        <w:pict>
          <v:group style="position:absolute;margin-left:42.840012pt;margin-top:20.303694pt;width:467.4pt;height:122.35pt;mso-position-horizontal-relative:page;mso-position-vertical-relative:paragraph;z-index:-1414408" coordorigin="857,406" coordsize="9348,2447">
            <v:shape style="position:absolute;left:862;top:406;width:10;height:10" type="#_x0000_t75" stroked="false">
              <v:imagedata r:id="rId1854" o:title=""/>
            </v:shape>
            <v:shape style="position:absolute;left:857;top:406;width:3495;height:10" type="#_x0000_t75" stroked="false">
              <v:imagedata r:id="rId1860" o:title=""/>
            </v:shape>
            <v:shape style="position:absolute;left:4347;top:406;width:5847;height:10" type="#_x0000_t75" stroked="false">
              <v:imagedata r:id="rId1861" o:title=""/>
            </v:shape>
            <v:group style="position:absolute;left:10185;top:411;width:10;height:2" coordorigin="10185,411" coordsize="10,2">
              <v:shape style="position:absolute;left:10185;top:411;width:10;height:2" coordorigin="10185,411" coordsize="10,0" path="m10185,411l10195,411e" filled="false" stroked="true" strokeweight=".47998pt" strokecolor="#000000">
                <v:path arrowok="t"/>
              </v:shape>
            </v:group>
            <v:group style="position:absolute;left:10185;top:416;width:10;height:20" coordorigin="10185,416" coordsize="10,20">
              <v:shape style="position:absolute;left:10185;top:416;width:10;height:20" coordorigin="10185,416" coordsize="10,20" path="m10185,435l10195,435,10195,416,10185,416,10185,435xe" filled="true" fillcolor="#000000" stroked="false">
                <v:path arrowok="t"/>
                <v:fill type="solid"/>
              </v:shape>
            </v:group>
            <v:group style="position:absolute;left:10185;top:435;width:10;height:20" coordorigin="10185,435" coordsize="10,20">
              <v:shape style="position:absolute;left:10185;top:435;width:10;height:20" coordorigin="10185,435" coordsize="10,20" path="m10185,454l10195,454,10195,435,10185,435,10185,454xe" filled="true" fillcolor="#000000" stroked="false">
                <v:path arrowok="t"/>
                <v:fill type="solid"/>
              </v:shape>
            </v:group>
            <v:group style="position:absolute;left:10185;top:454;width:10;height:20" coordorigin="10185,454" coordsize="10,20">
              <v:shape style="position:absolute;left:10185;top:454;width:10;height:20" coordorigin="10185,454" coordsize="10,20" path="m10185,473l10195,473,10195,454,10185,454,10185,473xe" filled="true" fillcolor="#000000" stroked="false">
                <v:path arrowok="t"/>
                <v:fill type="solid"/>
              </v:shape>
            </v:group>
            <v:group style="position:absolute;left:10185;top:473;width:10;height:20" coordorigin="10185,473" coordsize="10,20">
              <v:shape style="position:absolute;left:10185;top:473;width:10;height:20" coordorigin="10185,473" coordsize="10,20" path="m10185,492l10195,492,10195,473,10185,473,10185,492xe" filled="true" fillcolor="#000000" stroked="false">
                <v:path arrowok="t"/>
                <v:fill type="solid"/>
              </v:shape>
            </v:group>
            <v:group style="position:absolute;left:10185;top:492;width:10;height:20" coordorigin="10185,492" coordsize="10,20">
              <v:shape style="position:absolute;left:10185;top:492;width:10;height:20" coordorigin="10185,492" coordsize="10,20" path="m10185,512l10195,512,10195,492,10185,492,10185,512xe" filled="true" fillcolor="#000000" stroked="false">
                <v:path arrowok="t"/>
                <v:fill type="solid"/>
              </v:shape>
            </v:group>
            <v:group style="position:absolute;left:10185;top:512;width:10;height:20" coordorigin="10185,512" coordsize="10,20">
              <v:shape style="position:absolute;left:10185;top:512;width:10;height:20" coordorigin="10185,512" coordsize="10,20" path="m10185,531l10195,531,10195,512,10185,512,10185,531xe" filled="true" fillcolor="#000000" stroked="false">
                <v:path arrowok="t"/>
                <v:fill type="solid"/>
              </v:shape>
            </v:group>
            <v:group style="position:absolute;left:10185;top:531;width:10;height:20" coordorigin="10185,531" coordsize="10,20">
              <v:shape style="position:absolute;left:10185;top:531;width:10;height:20" coordorigin="10185,531" coordsize="10,20" path="m10185,550l10195,550,10195,531,10185,531,10185,550xe" filled="true" fillcolor="#000000" stroked="false">
                <v:path arrowok="t"/>
                <v:fill type="solid"/>
              </v:shape>
            </v:group>
            <v:group style="position:absolute;left:10185;top:550;width:10;height:20" coordorigin="10185,550" coordsize="10,20">
              <v:shape style="position:absolute;left:10185;top:550;width:10;height:20" coordorigin="10185,550" coordsize="10,20" path="m10185,569l10195,569,10195,550,10185,550,10185,569xe" filled="true" fillcolor="#000000" stroked="false">
                <v:path arrowok="t"/>
                <v:fill type="solid"/>
              </v:shape>
            </v:group>
            <v:group style="position:absolute;left:10185;top:569;width:10;height:20" coordorigin="10185,569" coordsize="10,20">
              <v:shape style="position:absolute;left:10185;top:569;width:10;height:20" coordorigin="10185,569" coordsize="10,20" path="m10185,588l10195,588,10195,569,10185,569,10185,588xe" filled="true" fillcolor="#000000" stroked="false">
                <v:path arrowok="t"/>
                <v:fill type="solid"/>
              </v:shape>
            </v:group>
            <v:group style="position:absolute;left:10185;top:588;width:10;height:20" coordorigin="10185,588" coordsize="10,20">
              <v:shape style="position:absolute;left:10185;top:588;width:10;height:20" coordorigin="10185,588" coordsize="10,20" path="m10185,608l10195,608,10195,588,10185,588,10185,608xe" filled="true" fillcolor="#000000" stroked="false">
                <v:path arrowok="t"/>
                <v:fill type="solid"/>
              </v:shape>
            </v:group>
            <v:group style="position:absolute;left:10185;top:608;width:10;height:20" coordorigin="10185,608" coordsize="10,20">
              <v:shape style="position:absolute;left:10185;top:608;width:10;height:20" coordorigin="10185,608" coordsize="10,20" path="m10185,627l10195,627,10195,608,10185,608,10185,627xe" filled="true" fillcolor="#000000" stroked="false">
                <v:path arrowok="t"/>
                <v:fill type="solid"/>
              </v:shape>
            </v:group>
            <v:group style="position:absolute;left:10185;top:627;width:10;height:20" coordorigin="10185,627" coordsize="10,20">
              <v:shape style="position:absolute;left:10185;top:627;width:10;height:20" coordorigin="10185,627" coordsize="10,20" path="m10185,646l10195,646,10195,627,10185,627,10185,646xe" filled="true" fillcolor="#000000" stroked="false">
                <v:path arrowok="t"/>
                <v:fill type="solid"/>
              </v:shape>
            </v:group>
            <v:group style="position:absolute;left:10185;top:646;width:10;height:20" coordorigin="10185,646" coordsize="10,20">
              <v:shape style="position:absolute;left:10185;top:646;width:10;height:20" coordorigin="10185,646" coordsize="10,20" path="m10185,665l10195,665,10195,646,10185,646,10185,665xe" filled="true" fillcolor="#000000" stroked="false">
                <v:path arrowok="t"/>
                <v:fill type="solid"/>
              </v:shape>
            </v:group>
            <v:group style="position:absolute;left:10185;top:665;width:10;height:20" coordorigin="10185,665" coordsize="10,20">
              <v:shape style="position:absolute;left:10185;top:665;width:10;height:20" coordorigin="10185,665" coordsize="10,20" path="m10185,684l10195,684,10195,665,10185,665,10185,684xe" filled="true" fillcolor="#000000" stroked="false">
                <v:path arrowok="t"/>
                <v:fill type="solid"/>
              </v:shape>
            </v:group>
            <v:group style="position:absolute;left:10185;top:684;width:10;height:20" coordorigin="10185,684" coordsize="10,20">
              <v:shape style="position:absolute;left:10185;top:684;width:10;height:20" coordorigin="10185,684" coordsize="10,20" path="m10185,704l10195,704,10195,684,10185,684,10185,704xe" filled="true" fillcolor="#000000" stroked="false">
                <v:path arrowok="t"/>
                <v:fill type="solid"/>
              </v:shape>
            </v:group>
            <v:group style="position:absolute;left:10185;top:704;width:10;height:20" coordorigin="10185,704" coordsize="10,20">
              <v:shape style="position:absolute;left:10185;top:704;width:10;height:20" coordorigin="10185,704" coordsize="10,20" path="m10185,723l10195,723,10195,704,10185,704,10185,723xe" filled="true" fillcolor="#000000" stroked="false">
                <v:path arrowok="t"/>
                <v:fill type="solid"/>
              </v:shape>
            </v:group>
            <v:group style="position:absolute;left:10185;top:723;width:10;height:20" coordorigin="10185,723" coordsize="10,20">
              <v:shape style="position:absolute;left:10185;top:723;width:10;height:20" coordorigin="10185,723" coordsize="10,20" path="m10185,742l10195,742,10195,723,10185,723,10185,742xe" filled="true" fillcolor="#000000" stroked="false">
                <v:path arrowok="t"/>
                <v:fill type="solid"/>
              </v:shape>
            </v:group>
            <v:group style="position:absolute;left:10185;top:742;width:10;height:20" coordorigin="10185,742" coordsize="10,20">
              <v:shape style="position:absolute;left:10185;top:742;width:10;height:20" coordorigin="10185,742" coordsize="10,20" path="m10185,761l10195,761,10195,742,10185,742,10185,761xe" filled="true" fillcolor="#000000" stroked="false">
                <v:path arrowok="t"/>
                <v:fill type="solid"/>
              </v:shape>
            </v:group>
            <v:group style="position:absolute;left:10185;top:761;width:10;height:20" coordorigin="10185,761" coordsize="10,20">
              <v:shape style="position:absolute;left:10185;top:761;width:10;height:20" coordorigin="10185,761" coordsize="10,20" path="m10185,780l10195,780,10195,761,10185,761,10185,780xe" filled="true" fillcolor="#000000" stroked="false">
                <v:path arrowok="t"/>
                <v:fill type="solid"/>
              </v:shape>
            </v:group>
            <v:group style="position:absolute;left:10185;top:780;width:10;height:20" coordorigin="10185,780" coordsize="10,20">
              <v:shape style="position:absolute;left:10185;top:780;width:10;height:20" coordorigin="10185,780" coordsize="10,20" path="m10185,800l10195,800,10195,780,10185,780,10185,800xe" filled="true" fillcolor="#000000" stroked="false">
                <v:path arrowok="t"/>
                <v:fill type="solid"/>
              </v:shape>
            </v:group>
            <v:group style="position:absolute;left:10185;top:800;width:10;height:20" coordorigin="10185,800" coordsize="10,20">
              <v:shape style="position:absolute;left:10185;top:800;width:10;height:20" coordorigin="10185,800" coordsize="10,20" path="m10185,819l10195,819,10195,800,10185,800,10185,819xe" filled="true" fillcolor="#000000" stroked="false">
                <v:path arrowok="t"/>
                <v:fill type="solid"/>
              </v:shape>
            </v:group>
            <v:group style="position:absolute;left:10185;top:819;width:10;height:20" coordorigin="10185,819" coordsize="10,20">
              <v:shape style="position:absolute;left:10185;top:819;width:10;height:20" coordorigin="10185,819" coordsize="10,20" path="m10185,838l10195,838,10195,819,10185,819,10185,838xe" filled="true" fillcolor="#000000" stroked="false">
                <v:path arrowok="t"/>
                <v:fill type="solid"/>
              </v:shape>
            </v:group>
            <v:group style="position:absolute;left:10185;top:838;width:10;height:20" coordorigin="10185,838" coordsize="10,20">
              <v:shape style="position:absolute;left:10185;top:838;width:10;height:20" coordorigin="10185,838" coordsize="10,20" path="m10185,857l10195,857,10195,838,10185,838,10185,857xe" filled="true" fillcolor="#000000" stroked="false">
                <v:path arrowok="t"/>
                <v:fill type="solid"/>
              </v:shape>
            </v:group>
            <v:group style="position:absolute;left:10185;top:857;width:10;height:20" coordorigin="10185,857" coordsize="10,20">
              <v:shape style="position:absolute;left:10185;top:857;width:10;height:20" coordorigin="10185,857" coordsize="10,20" path="m10185,876l10195,876,10195,857,10185,857,10185,876xe" filled="true" fillcolor="#000000" stroked="false">
                <v:path arrowok="t"/>
                <v:fill type="solid"/>
              </v:shape>
            </v:group>
            <v:group style="position:absolute;left:10185;top:880;width:10;height:2" coordorigin="10185,880" coordsize="10,2">
              <v:shape style="position:absolute;left:10185;top:880;width:10;height:2" coordorigin="10185,880" coordsize="10,0" path="m10185,880l10195,880e" filled="false" stroked="true" strokeweight=".35999pt" strokecolor="#000000">
                <v:path arrowok="t"/>
              </v:shape>
              <v:shape style="position:absolute;left:7326;top:884;width:1442;height:10" type="#_x0000_t75" stroked="false">
                <v:imagedata r:id="rId1862" o:title=""/>
              </v:shape>
              <v:shape style="position:absolute;left:8764;top:884;width:1421;height:10" type="#_x0000_t75" stroked="false">
                <v:imagedata r:id="rId1863" o:title=""/>
              </v:shape>
            </v:group>
            <v:group style="position:absolute;left:10185;top:888;width:10;height:2" coordorigin="10185,888" coordsize="10,2">
              <v:shape style="position:absolute;left:10185;top:888;width:10;height:2" coordorigin="10185,888" coordsize="10,0" path="m10185,888l10195,888e" filled="false" stroked="true" strokeweight=".47998pt" strokecolor="#000000">
                <v:path arrowok="t"/>
              </v:shape>
            </v:group>
            <v:group style="position:absolute;left:10185;top:893;width:10;height:20" coordorigin="10185,893" coordsize="10,20">
              <v:shape style="position:absolute;left:10185;top:893;width:10;height:20" coordorigin="10185,893" coordsize="10,20" path="m10185,912l10195,912,10195,893,10185,893,10185,912xe" filled="true" fillcolor="#000000" stroked="false">
                <v:path arrowok="t"/>
                <v:fill type="solid"/>
              </v:shape>
            </v:group>
            <v:group style="position:absolute;left:10185;top:912;width:10;height:20" coordorigin="10185,912" coordsize="10,20">
              <v:shape style="position:absolute;left:10185;top:912;width:10;height:20" coordorigin="10185,912" coordsize="10,20" path="m10185,932l10195,932,10195,912,10185,912,10185,932xe" filled="true" fillcolor="#000000" stroked="false">
                <v:path arrowok="t"/>
                <v:fill type="solid"/>
              </v:shape>
            </v:group>
            <v:group style="position:absolute;left:10185;top:932;width:10;height:20" coordorigin="10185,932" coordsize="10,20">
              <v:shape style="position:absolute;left:10185;top:932;width:10;height:20" coordorigin="10185,932" coordsize="10,20" path="m10185,951l10195,951,10195,932,10185,932,10185,951xe" filled="true" fillcolor="#000000" stroked="false">
                <v:path arrowok="t"/>
                <v:fill type="solid"/>
              </v:shape>
            </v:group>
            <v:group style="position:absolute;left:10185;top:951;width:10;height:20" coordorigin="10185,951" coordsize="10,20">
              <v:shape style="position:absolute;left:10185;top:951;width:10;height:20" coordorigin="10185,951" coordsize="10,20" path="m10185,970l10195,970,10195,951,10185,951,10185,970xe" filled="true" fillcolor="#000000" stroked="false">
                <v:path arrowok="t"/>
                <v:fill type="solid"/>
              </v:shape>
            </v:group>
            <v:group style="position:absolute;left:10185;top:970;width:10;height:20" coordorigin="10185,970" coordsize="10,20">
              <v:shape style="position:absolute;left:10185;top:970;width:10;height:20" coordorigin="10185,970" coordsize="10,20" path="m10185,989l10195,989,10195,970,10185,970,10185,989xe" filled="true" fillcolor="#000000" stroked="false">
                <v:path arrowok="t"/>
                <v:fill type="solid"/>
              </v:shape>
            </v:group>
            <v:group style="position:absolute;left:10185;top:989;width:10;height:20" coordorigin="10185,989" coordsize="10,20">
              <v:shape style="position:absolute;left:10185;top:989;width:10;height:20" coordorigin="10185,989" coordsize="10,20" path="m10185,1008l10195,1008,10195,989,10185,989,10185,1008xe" filled="true" fillcolor="#000000" stroked="false">
                <v:path arrowok="t"/>
                <v:fill type="solid"/>
              </v:shape>
            </v:group>
            <v:group style="position:absolute;left:10185;top:1008;width:10;height:20" coordorigin="10185,1008" coordsize="10,20">
              <v:shape style="position:absolute;left:10185;top:1008;width:10;height:20" coordorigin="10185,1008" coordsize="10,20" path="m10185,1028l10195,1028,10195,1008,10185,1008,10185,1028xe" filled="true" fillcolor="#000000" stroked="false">
                <v:path arrowok="t"/>
                <v:fill type="solid"/>
              </v:shape>
            </v:group>
            <v:group style="position:absolute;left:10185;top:1028;width:10;height:20" coordorigin="10185,1028" coordsize="10,20">
              <v:shape style="position:absolute;left:10185;top:1028;width:10;height:20" coordorigin="10185,1028" coordsize="10,20" path="m10185,1047l10195,1047,10195,1028,10185,1028,10185,1047xe" filled="true" fillcolor="#000000" stroked="false">
                <v:path arrowok="t"/>
                <v:fill type="solid"/>
              </v:shape>
            </v:group>
            <v:group style="position:absolute;left:10185;top:1047;width:10;height:20" coordorigin="10185,1047" coordsize="10,20">
              <v:shape style="position:absolute;left:10185;top:1047;width:10;height:20" coordorigin="10185,1047" coordsize="10,20" path="m10185,1066l10195,1066,10195,1047,10185,1047,10185,1066xe" filled="true" fillcolor="#000000" stroked="false">
                <v:path arrowok="t"/>
                <v:fill type="solid"/>
              </v:shape>
            </v:group>
            <v:group style="position:absolute;left:10185;top:1066;width:10;height:20" coordorigin="10185,1066" coordsize="10,20">
              <v:shape style="position:absolute;left:10185;top:1066;width:10;height:20" coordorigin="10185,1066" coordsize="10,20" path="m10185,1085l10195,1085,10195,1066,10185,1066,10185,1085xe" filled="true" fillcolor="#000000" stroked="false">
                <v:path arrowok="t"/>
                <v:fill type="solid"/>
              </v:shape>
            </v:group>
            <v:group style="position:absolute;left:10185;top:1085;width:10;height:20" coordorigin="10185,1085" coordsize="10,20">
              <v:shape style="position:absolute;left:10185;top:1085;width:10;height:20" coordorigin="10185,1085" coordsize="10,20" path="m10185,1104l10195,1104,10195,1085,10185,1085,10185,1104xe" filled="true" fillcolor="#000000" stroked="false">
                <v:path arrowok="t"/>
                <v:fill type="solid"/>
              </v:shape>
            </v:group>
            <v:group style="position:absolute;left:10185;top:1104;width:10;height:20" coordorigin="10185,1104" coordsize="10,20">
              <v:shape style="position:absolute;left:10185;top:1104;width:10;height:20" coordorigin="10185,1104" coordsize="10,20" path="m10185,1124l10195,1124,10195,1104,10185,1104,10185,1124xe" filled="true" fillcolor="#000000" stroked="false">
                <v:path arrowok="t"/>
                <v:fill type="solid"/>
              </v:shape>
            </v:group>
            <v:group style="position:absolute;left:10185;top:1124;width:10;height:20" coordorigin="10185,1124" coordsize="10,20">
              <v:shape style="position:absolute;left:10185;top:1124;width:10;height:20" coordorigin="10185,1124" coordsize="10,20" path="m10185,1143l10195,1143,10195,1124,10185,1124,10185,1143xe" filled="true" fillcolor="#000000" stroked="false">
                <v:path arrowok="t"/>
                <v:fill type="solid"/>
              </v:shape>
            </v:group>
            <v:group style="position:absolute;left:10185;top:1143;width:10;height:20" coordorigin="10185,1143" coordsize="10,20">
              <v:shape style="position:absolute;left:10185;top:1143;width:10;height:20" coordorigin="10185,1143" coordsize="10,20" path="m10185,1162l10195,1162,10195,1143,10185,1143,10185,1162xe" filled="true" fillcolor="#000000" stroked="false">
                <v:path arrowok="t"/>
                <v:fill type="solid"/>
              </v:shape>
            </v:group>
            <v:group style="position:absolute;left:10185;top:1162;width:10;height:20" coordorigin="10185,1162" coordsize="10,20">
              <v:shape style="position:absolute;left:10185;top:1162;width:10;height:20" coordorigin="10185,1162" coordsize="10,20" path="m10185,1181l10195,1181,10195,1162,10185,1162,10185,1181xe" filled="true" fillcolor="#000000" stroked="false">
                <v:path arrowok="t"/>
                <v:fill type="solid"/>
              </v:shape>
            </v:group>
            <v:group style="position:absolute;left:10185;top:1181;width:10;height:20" coordorigin="10185,1181" coordsize="10,20">
              <v:shape style="position:absolute;left:10185;top:1181;width:10;height:20" coordorigin="10185,1181" coordsize="10,20" path="m10185,1200l10195,1200,10195,1181,10185,1181,10185,1200xe" filled="true" fillcolor="#000000" stroked="false">
                <v:path arrowok="t"/>
                <v:fill type="solid"/>
              </v:shape>
            </v:group>
            <v:group style="position:absolute;left:10185;top:1200;width:10;height:20" coordorigin="10185,1200" coordsize="10,20">
              <v:shape style="position:absolute;left:10185;top:1200;width:10;height:20" coordorigin="10185,1200" coordsize="10,20" path="m10185,1220l10195,1220,10195,1200,10185,1200,10185,1220xe" filled="true" fillcolor="#000000" stroked="false">
                <v:path arrowok="t"/>
                <v:fill type="solid"/>
              </v:shape>
            </v:group>
            <v:group style="position:absolute;left:10185;top:1220;width:10;height:20" coordorigin="10185,1220" coordsize="10,20">
              <v:shape style="position:absolute;left:10185;top:1220;width:10;height:20" coordorigin="10185,1220" coordsize="10,20" path="m10185,1239l10195,1239,10195,1220,10185,1220,10185,1239xe" filled="true" fillcolor="#000000" stroked="false">
                <v:path arrowok="t"/>
                <v:fill type="solid"/>
              </v:shape>
            </v:group>
            <v:group style="position:absolute;left:10185;top:1239;width:10;height:20" coordorigin="10185,1239" coordsize="10,20">
              <v:shape style="position:absolute;left:10185;top:1239;width:10;height:20" coordorigin="10185,1239" coordsize="10,20" path="m10185,1258l10195,1258,10195,1239,10185,1239,10185,1258xe" filled="true" fillcolor="#000000" stroked="false">
                <v:path arrowok="t"/>
                <v:fill type="solid"/>
              </v:shape>
            </v:group>
            <v:group style="position:absolute;left:10185;top:1258;width:10;height:20" coordorigin="10185,1258" coordsize="10,20">
              <v:shape style="position:absolute;left:10185;top:1258;width:10;height:20" coordorigin="10185,1258" coordsize="10,20" path="m10185,1277l10195,1277,10195,1258,10185,1258,10185,1277xe" filled="true" fillcolor="#000000" stroked="false">
                <v:path arrowok="t"/>
                <v:fill type="solid"/>
              </v:shape>
            </v:group>
            <v:group style="position:absolute;left:10185;top:1277;width:10;height:20" coordorigin="10185,1277" coordsize="10,20">
              <v:shape style="position:absolute;left:10185;top:1277;width:10;height:20" coordorigin="10185,1277" coordsize="10,20" path="m10185,1296l10195,1296,10195,1277,10185,1277,10185,1296xe" filled="true" fillcolor="#000000" stroked="false">
                <v:path arrowok="t"/>
                <v:fill type="solid"/>
              </v:shape>
            </v:group>
            <v:group style="position:absolute;left:10185;top:1296;width:10;height:20" coordorigin="10185,1296" coordsize="10,20">
              <v:shape style="position:absolute;left:10185;top:1296;width:10;height:20" coordorigin="10185,1296" coordsize="10,20" path="m10185,1316l10195,1316,10195,1296,10185,1296,10185,1316xe" filled="true" fillcolor="#000000" stroked="false">
                <v:path arrowok="t"/>
                <v:fill type="solid"/>
              </v:shape>
            </v:group>
            <v:group style="position:absolute;left:10185;top:1316;width:10;height:20" coordorigin="10185,1316" coordsize="10,20">
              <v:shape style="position:absolute;left:10185;top:1316;width:10;height:20" coordorigin="10185,1316" coordsize="10,20" path="m10185,1335l10195,1335,10195,1316,10185,1316,10185,1335xe" filled="true" fillcolor="#000000" stroked="false">
                <v:path arrowok="t"/>
                <v:fill type="solid"/>
              </v:shape>
            </v:group>
            <v:group style="position:absolute;left:10185;top:1335;width:10;height:20" coordorigin="10185,1335" coordsize="10,20">
              <v:shape style="position:absolute;left:10185;top:1335;width:10;height:20" coordorigin="10185,1335" coordsize="10,20" path="m10185,1354l10195,1354,10195,1335,10185,1335,10185,1354xe" filled="true" fillcolor="#000000" stroked="false">
                <v:path arrowok="t"/>
                <v:fill type="solid"/>
              </v:shape>
            </v:group>
            <v:group style="position:absolute;left:10185;top:1358;width:10;height:2" coordorigin="10185,1358" coordsize="10,2">
              <v:shape style="position:absolute;left:10185;top:1358;width:10;height:2" coordorigin="10185,1358" coordsize="10,0" path="m10185,1358l10195,1358e" filled="false" stroked="true" strokeweight=".36005pt" strokecolor="#000000">
                <v:path arrowok="t"/>
              </v:shape>
              <v:shape style="position:absolute;left:871;top:1361;width:3481;height:10" type="#_x0000_t75" stroked="false">
                <v:imagedata r:id="rId1864" o:title=""/>
              </v:shape>
              <v:shape style="position:absolute;left:4347;top:1361;width:4421;height:10" type="#_x0000_t75" stroked="false">
                <v:imagedata r:id="rId1865" o:title=""/>
              </v:shape>
              <v:shape style="position:absolute;left:8764;top:1361;width:1421;height:10" type="#_x0000_t75" stroked="false">
                <v:imagedata r:id="rId1866" o:title=""/>
              </v:shape>
            </v:group>
            <v:group style="position:absolute;left:10185;top:1366;width:10;height:2" coordorigin="10185,1366" coordsize="10,2">
              <v:shape style="position:absolute;left:10185;top:1366;width:10;height:2" coordorigin="10185,1366" coordsize="10,0" path="m10185,1366l10195,1366e" filled="false" stroked="true" strokeweight=".47998pt" strokecolor="#000000">
                <v:path arrowok="t"/>
              </v:shape>
            </v:group>
            <v:group style="position:absolute;left:10185;top:1371;width:10;height:20" coordorigin="10185,1371" coordsize="10,20">
              <v:shape style="position:absolute;left:10185;top:1371;width:10;height:20" coordorigin="10185,1371" coordsize="10,20" path="m10185,1390l10195,1390,10195,1371,10185,1371,10185,1390xe" filled="true" fillcolor="#000000" stroked="false">
                <v:path arrowok="t"/>
                <v:fill type="solid"/>
              </v:shape>
            </v:group>
            <v:group style="position:absolute;left:10185;top:1390;width:10;height:20" coordorigin="10185,1390" coordsize="10,20">
              <v:shape style="position:absolute;left:10185;top:1390;width:10;height:20" coordorigin="10185,1390" coordsize="10,20" path="m10185,1409l10195,1409,10195,1390,10185,1390,10185,1409xe" filled="true" fillcolor="#000000" stroked="false">
                <v:path arrowok="t"/>
                <v:fill type="solid"/>
              </v:shape>
            </v:group>
            <v:group style="position:absolute;left:10185;top:1409;width:10;height:20" coordorigin="10185,1409" coordsize="10,20">
              <v:shape style="position:absolute;left:10185;top:1409;width:10;height:20" coordorigin="10185,1409" coordsize="10,20" path="m10185,1428l10195,1428,10195,1409,10185,1409,10185,1428xe" filled="true" fillcolor="#000000" stroked="false">
                <v:path arrowok="t"/>
                <v:fill type="solid"/>
              </v:shape>
            </v:group>
            <v:group style="position:absolute;left:10185;top:1428;width:10;height:20" coordorigin="10185,1428" coordsize="10,20">
              <v:shape style="position:absolute;left:10185;top:1428;width:10;height:20" coordorigin="10185,1428" coordsize="10,20" path="m10185,1448l10195,1448,10195,1428,10185,1428,10185,1448xe" filled="true" fillcolor="#000000" stroked="false">
                <v:path arrowok="t"/>
                <v:fill type="solid"/>
              </v:shape>
            </v:group>
            <v:group style="position:absolute;left:10185;top:1448;width:10;height:20" coordorigin="10185,1448" coordsize="10,20">
              <v:shape style="position:absolute;left:10185;top:1448;width:10;height:20" coordorigin="10185,1448" coordsize="10,20" path="m10185,1467l10195,1467,10195,1448,10185,1448,10185,1467xe" filled="true" fillcolor="#000000" stroked="false">
                <v:path arrowok="t"/>
                <v:fill type="solid"/>
              </v:shape>
            </v:group>
            <v:group style="position:absolute;left:10185;top:1467;width:10;height:20" coordorigin="10185,1467" coordsize="10,20">
              <v:shape style="position:absolute;left:10185;top:1467;width:10;height:20" coordorigin="10185,1467" coordsize="10,20" path="m10185,1486l10195,1486,10195,1467,10185,1467,10185,1486xe" filled="true" fillcolor="#000000" stroked="false">
                <v:path arrowok="t"/>
                <v:fill type="solid"/>
              </v:shape>
            </v:group>
            <v:group style="position:absolute;left:10185;top:1486;width:10;height:20" coordorigin="10185,1486" coordsize="10,20">
              <v:shape style="position:absolute;left:10185;top:1486;width:10;height:20" coordorigin="10185,1486" coordsize="10,20" path="m10185,1505l10195,1505,10195,1486,10185,1486,10185,1505xe" filled="true" fillcolor="#000000" stroked="false">
                <v:path arrowok="t"/>
                <v:fill type="solid"/>
              </v:shape>
            </v:group>
            <v:group style="position:absolute;left:10185;top:1505;width:10;height:20" coordorigin="10185,1505" coordsize="10,20">
              <v:shape style="position:absolute;left:10185;top:1505;width:10;height:20" coordorigin="10185,1505" coordsize="10,20" path="m10185,1524l10195,1524,10195,1505,10185,1505,10185,1524xe" filled="true" fillcolor="#000000" stroked="false">
                <v:path arrowok="t"/>
                <v:fill type="solid"/>
              </v:shape>
            </v:group>
            <v:group style="position:absolute;left:10185;top:1524;width:10;height:20" coordorigin="10185,1524" coordsize="10,20">
              <v:shape style="position:absolute;left:10185;top:1524;width:10;height:20" coordorigin="10185,1524" coordsize="10,20" path="m10185,1544l10195,1544,10195,1524,10185,1524,10185,1544xe" filled="true" fillcolor="#000000" stroked="false">
                <v:path arrowok="t"/>
                <v:fill type="solid"/>
              </v:shape>
            </v:group>
            <v:group style="position:absolute;left:10185;top:1544;width:10;height:20" coordorigin="10185,1544" coordsize="10,20">
              <v:shape style="position:absolute;left:10185;top:1544;width:10;height:20" coordorigin="10185,1544" coordsize="10,20" path="m10185,1563l10195,1563,10195,1544,10185,1544,10185,1563xe" filled="true" fillcolor="#000000" stroked="false">
                <v:path arrowok="t"/>
                <v:fill type="solid"/>
              </v:shape>
            </v:group>
            <v:group style="position:absolute;left:10185;top:1563;width:10;height:20" coordorigin="10185,1563" coordsize="10,20">
              <v:shape style="position:absolute;left:10185;top:1563;width:10;height:20" coordorigin="10185,1563" coordsize="10,20" path="m10185,1582l10195,1582,10195,1563,10185,1563,10185,1582xe" filled="true" fillcolor="#000000" stroked="false">
                <v:path arrowok="t"/>
                <v:fill type="solid"/>
              </v:shape>
            </v:group>
            <v:group style="position:absolute;left:10185;top:1582;width:10;height:20" coordorigin="10185,1582" coordsize="10,20">
              <v:shape style="position:absolute;left:10185;top:1582;width:10;height:20" coordorigin="10185,1582" coordsize="10,20" path="m10185,1601l10195,1601,10195,1582,10185,1582,10185,1601xe" filled="true" fillcolor="#000000" stroked="false">
                <v:path arrowok="t"/>
                <v:fill type="solid"/>
              </v:shape>
            </v:group>
            <v:group style="position:absolute;left:10185;top:1601;width:10;height:20" coordorigin="10185,1601" coordsize="10,20">
              <v:shape style="position:absolute;left:10185;top:1601;width:10;height:20" coordorigin="10185,1601" coordsize="10,20" path="m10185,1620l10195,1620,10195,1601,10185,1601,10185,1620xe" filled="true" fillcolor="#000000" stroked="false">
                <v:path arrowok="t"/>
                <v:fill type="solid"/>
              </v:shape>
            </v:group>
            <v:group style="position:absolute;left:10185;top:1620;width:10;height:20" coordorigin="10185,1620" coordsize="10,20">
              <v:shape style="position:absolute;left:10185;top:1620;width:10;height:20" coordorigin="10185,1620" coordsize="10,20" path="m10185,1640l10195,1640,10195,1620,10185,1620,10185,1640xe" filled="true" fillcolor="#000000" stroked="false">
                <v:path arrowok="t"/>
                <v:fill type="solid"/>
              </v:shape>
            </v:group>
            <v:group style="position:absolute;left:10185;top:1640;width:10;height:20" coordorigin="10185,1640" coordsize="10,20">
              <v:shape style="position:absolute;left:10185;top:1640;width:10;height:20" coordorigin="10185,1640" coordsize="10,20" path="m10185,1659l10195,1659,10195,1640,10185,1640,10185,1659xe" filled="true" fillcolor="#000000" stroked="false">
                <v:path arrowok="t"/>
                <v:fill type="solid"/>
              </v:shape>
            </v:group>
            <v:group style="position:absolute;left:10185;top:1659;width:10;height:20" coordorigin="10185,1659" coordsize="10,20">
              <v:shape style="position:absolute;left:10185;top:1659;width:10;height:20" coordorigin="10185,1659" coordsize="10,20" path="m10185,1678l10195,1678,10195,1659,10185,1659,10185,1678xe" filled="true" fillcolor="#000000" stroked="false">
                <v:path arrowok="t"/>
                <v:fill type="solid"/>
              </v:shape>
            </v:group>
            <v:group style="position:absolute;left:10185;top:1678;width:10;height:20" coordorigin="10185,1678" coordsize="10,20">
              <v:shape style="position:absolute;left:10185;top:1678;width:10;height:20" coordorigin="10185,1678" coordsize="10,20" path="m10185,1697l10195,1697,10195,1678,10185,1678,10185,1697xe" filled="true" fillcolor="#000000" stroked="false">
                <v:path arrowok="t"/>
                <v:fill type="solid"/>
              </v:shape>
            </v:group>
            <v:group style="position:absolute;left:10185;top:1697;width:10;height:20" coordorigin="10185,1697" coordsize="10,20">
              <v:shape style="position:absolute;left:10185;top:1697;width:10;height:20" coordorigin="10185,1697" coordsize="10,20" path="m10185,1716l10195,1716,10195,1697,10185,1697,10185,1716xe" filled="true" fillcolor="#000000" stroked="false">
                <v:path arrowok="t"/>
                <v:fill type="solid"/>
              </v:shape>
            </v:group>
            <v:group style="position:absolute;left:10185;top:1725;width:10;height:2" coordorigin="10185,1725" coordsize="10,2">
              <v:shape style="position:absolute;left:10185;top:1725;width:10;height:2" coordorigin="10185,1725" coordsize="10,0" path="m10185,1725l10195,1725e" filled="false" stroked="true" strokeweight=".84003pt" strokecolor="#000000">
                <v:path arrowok="t"/>
              </v:shape>
              <v:shape style="position:absolute;left:4347;top:1640;width:4440;height:103" type="#_x0000_t75" stroked="false">
                <v:imagedata r:id="rId1867" o:title=""/>
              </v:shape>
              <v:shape style="position:absolute;left:8764;top:1733;width:1421;height:10" type="#_x0000_t75" stroked="false">
                <v:imagedata r:id="rId1863" o:title=""/>
              </v:shape>
            </v:group>
            <v:group style="position:absolute;left:10185;top:1738;width:10;height:2" coordorigin="10185,1738" coordsize="10,2">
              <v:shape style="position:absolute;left:10185;top:1738;width:10;height:2" coordorigin="10185,1738" coordsize="10,0" path="m10185,1738l10195,1738e" filled="false" stroked="true" strokeweight=".47998pt" strokecolor="#000000">
                <v:path arrowok="t"/>
              </v:shape>
            </v:group>
            <v:group style="position:absolute;left:10185;top:1743;width:10;height:20" coordorigin="10185,1743" coordsize="10,20">
              <v:shape style="position:absolute;left:10185;top:1743;width:10;height:20" coordorigin="10185,1743" coordsize="10,20" path="m10185,1762l10195,1762,10195,1743,10185,1743,10185,1762xe" filled="true" fillcolor="#000000" stroked="false">
                <v:path arrowok="t"/>
                <v:fill type="solid"/>
              </v:shape>
            </v:group>
            <v:group style="position:absolute;left:10185;top:1762;width:10;height:20" coordorigin="10185,1762" coordsize="10,20">
              <v:shape style="position:absolute;left:10185;top:1762;width:10;height:20" coordorigin="10185,1762" coordsize="10,20" path="m10185,1781l10195,1781,10195,1762,10185,1762,10185,1781xe" filled="true" fillcolor="#000000" stroked="false">
                <v:path arrowok="t"/>
                <v:fill type="solid"/>
              </v:shape>
            </v:group>
            <v:group style="position:absolute;left:10185;top:1781;width:10;height:20" coordorigin="10185,1781" coordsize="10,20">
              <v:shape style="position:absolute;left:10185;top:1781;width:10;height:20" coordorigin="10185,1781" coordsize="10,20" path="m10185,1800l10195,1800,10195,1781,10185,1781,10185,1800xe" filled="true" fillcolor="#000000" stroked="false">
                <v:path arrowok="t"/>
                <v:fill type="solid"/>
              </v:shape>
            </v:group>
            <v:group style="position:absolute;left:10185;top:1800;width:10;height:20" coordorigin="10185,1800" coordsize="10,20">
              <v:shape style="position:absolute;left:10185;top:1800;width:10;height:20" coordorigin="10185,1800" coordsize="10,20" path="m10185,1820l10195,1820,10195,1800,10185,1800,10185,1820xe" filled="true" fillcolor="#000000" stroked="false">
                <v:path arrowok="t"/>
                <v:fill type="solid"/>
              </v:shape>
            </v:group>
            <v:group style="position:absolute;left:10185;top:1820;width:10;height:20" coordorigin="10185,1820" coordsize="10,20">
              <v:shape style="position:absolute;left:10185;top:1820;width:10;height:20" coordorigin="10185,1820" coordsize="10,20" path="m10185,1839l10195,1839,10195,1820,10185,1820,10185,1839xe" filled="true" fillcolor="#000000" stroked="false">
                <v:path arrowok="t"/>
                <v:fill type="solid"/>
              </v:shape>
            </v:group>
            <v:group style="position:absolute;left:10185;top:1839;width:10;height:20" coordorigin="10185,1839" coordsize="10,20">
              <v:shape style="position:absolute;left:10185;top:1839;width:10;height:20" coordorigin="10185,1839" coordsize="10,20" path="m10185,1858l10195,1858,10195,1839,10185,1839,10185,1858xe" filled="true" fillcolor="#000000" stroked="false">
                <v:path arrowok="t"/>
                <v:fill type="solid"/>
              </v:shape>
            </v:group>
            <v:group style="position:absolute;left:10185;top:1858;width:10;height:20" coordorigin="10185,1858" coordsize="10,20">
              <v:shape style="position:absolute;left:10185;top:1858;width:10;height:20" coordorigin="10185,1858" coordsize="10,20" path="m10185,1877l10195,1877,10195,1858,10185,1858,10185,1877xe" filled="true" fillcolor="#000000" stroked="false">
                <v:path arrowok="t"/>
                <v:fill type="solid"/>
              </v:shape>
            </v:group>
            <v:group style="position:absolute;left:10185;top:1877;width:10;height:20" coordorigin="10185,1877" coordsize="10,20">
              <v:shape style="position:absolute;left:10185;top:1877;width:10;height:20" coordorigin="10185,1877" coordsize="10,20" path="m10185,1896l10195,1896,10195,1877,10185,1877,10185,1896xe" filled="true" fillcolor="#000000" stroked="false">
                <v:path arrowok="t"/>
                <v:fill type="solid"/>
              </v:shape>
            </v:group>
            <v:group style="position:absolute;left:10185;top:1896;width:10;height:20" coordorigin="10185,1896" coordsize="10,20">
              <v:shape style="position:absolute;left:10185;top:1896;width:10;height:20" coordorigin="10185,1896" coordsize="10,20" path="m10185,1916l10195,1916,10195,1896,10185,1896,10185,1916xe" filled="true" fillcolor="#000000" stroked="false">
                <v:path arrowok="t"/>
                <v:fill type="solid"/>
              </v:shape>
            </v:group>
            <v:group style="position:absolute;left:10185;top:1916;width:10;height:20" coordorigin="10185,1916" coordsize="10,20">
              <v:shape style="position:absolute;left:10185;top:1916;width:10;height:20" coordorigin="10185,1916" coordsize="10,20" path="m10185,1935l10195,1935,10195,1916,10185,1916,10185,1935xe" filled="true" fillcolor="#000000" stroked="false">
                <v:path arrowok="t"/>
                <v:fill type="solid"/>
              </v:shape>
            </v:group>
            <v:group style="position:absolute;left:10185;top:1935;width:10;height:20" coordorigin="10185,1935" coordsize="10,20">
              <v:shape style="position:absolute;left:10185;top:1935;width:10;height:20" coordorigin="10185,1935" coordsize="10,20" path="m10185,1955l10195,1955,10195,1935,10185,1935,10185,1955xe" filled="true" fillcolor="#000000" stroked="false">
                <v:path arrowok="t"/>
                <v:fill type="solid"/>
              </v:shape>
            </v:group>
            <v:group style="position:absolute;left:10185;top:1955;width:10;height:20" coordorigin="10185,1955" coordsize="10,20">
              <v:shape style="position:absolute;left:10185;top:1955;width:10;height:20" coordorigin="10185,1955" coordsize="10,20" path="m10185,1974l10195,1974,10195,1955,10185,1955,10185,1974xe" filled="true" fillcolor="#000000" stroked="false">
                <v:path arrowok="t"/>
                <v:fill type="solid"/>
              </v:shape>
            </v:group>
            <v:group style="position:absolute;left:10185;top:1974;width:10;height:20" coordorigin="10185,1974" coordsize="10,20">
              <v:shape style="position:absolute;left:10185;top:1974;width:10;height:20" coordorigin="10185,1974" coordsize="10,20" path="m10185,1993l10195,1993,10195,1974,10185,1974,10185,1993xe" filled="true" fillcolor="#000000" stroked="false">
                <v:path arrowok="t"/>
                <v:fill type="solid"/>
              </v:shape>
            </v:group>
            <v:group style="position:absolute;left:10185;top:1993;width:10;height:20" coordorigin="10185,1993" coordsize="10,20">
              <v:shape style="position:absolute;left:10185;top:1993;width:10;height:20" coordorigin="10185,1993" coordsize="10,20" path="m10185,2012l10195,2012,10195,1993,10185,1993,10185,2012xe" filled="true" fillcolor="#000000" stroked="false">
                <v:path arrowok="t"/>
                <v:fill type="solid"/>
              </v:shape>
            </v:group>
            <v:group style="position:absolute;left:10185;top:2012;width:10;height:20" coordorigin="10185,2012" coordsize="10,20">
              <v:shape style="position:absolute;left:10185;top:2012;width:10;height:20" coordorigin="10185,2012" coordsize="10,20" path="m10185,2031l10195,2031,10195,2012,10185,2012,10185,2031xe" filled="true" fillcolor="#000000" stroked="false">
                <v:path arrowok="t"/>
                <v:fill type="solid"/>
              </v:shape>
            </v:group>
            <v:group style="position:absolute;left:10185;top:2031;width:10;height:20" coordorigin="10185,2031" coordsize="10,20">
              <v:shape style="position:absolute;left:10185;top:2031;width:10;height:20" coordorigin="10185,2031" coordsize="10,20" path="m10185,2051l10195,2051,10195,2031,10185,2031,10185,2051xe" filled="true" fillcolor="#000000" stroked="false">
                <v:path arrowok="t"/>
                <v:fill type="solid"/>
              </v:shape>
            </v:group>
            <v:group style="position:absolute;left:10185;top:2051;width:10;height:20" coordorigin="10185,2051" coordsize="10,20">
              <v:shape style="position:absolute;left:10185;top:2051;width:10;height:20" coordorigin="10185,2051" coordsize="10,20" path="m10185,2070l10195,2070,10195,2051,10185,2051,10185,2070xe" filled="true" fillcolor="#000000" stroked="false">
                <v:path arrowok="t"/>
                <v:fill type="solid"/>
              </v:shape>
            </v:group>
            <v:group style="position:absolute;left:10185;top:2070;width:10;height:20" coordorigin="10185,2070" coordsize="10,20">
              <v:shape style="position:absolute;left:10185;top:2070;width:10;height:20" coordorigin="10185,2070" coordsize="10,20" path="m10185,2089l10195,2089,10195,2070,10185,2070,10185,2089xe" filled="true" fillcolor="#000000" stroked="false">
                <v:path arrowok="t"/>
                <v:fill type="solid"/>
              </v:shape>
            </v:group>
            <v:group style="position:absolute;left:10185;top:2096;width:10;height:2" coordorigin="10185,2096" coordsize="10,2">
              <v:shape style="position:absolute;left:10185;top:2096;width:10;height:2" coordorigin="10185,2096" coordsize="10,0" path="m10185,2096l10195,2096e" filled="false" stroked="true" strokeweight=".72003pt" strokecolor="#000000">
                <v:path arrowok="t"/>
              </v:shape>
              <v:shape style="position:absolute;left:857;top:2012;width:3515;height:101" type="#_x0000_t75" stroked="false">
                <v:imagedata r:id="rId1868" o:title=""/>
              </v:shape>
              <v:shape style="position:absolute;left:4347;top:2103;width:4421;height:10" type="#_x0000_t75" stroked="false">
                <v:imagedata r:id="rId1865" o:title=""/>
              </v:shape>
              <v:shape style="position:absolute;left:8764;top:2103;width:1421;height:10" type="#_x0000_t75" stroked="false">
                <v:imagedata r:id="rId1866" o:title=""/>
              </v:shape>
            </v:group>
            <v:group style="position:absolute;left:10185;top:2108;width:10;height:2" coordorigin="10185,2108" coordsize="10,2">
              <v:shape style="position:absolute;left:10185;top:2108;width:10;height:2" coordorigin="10185,2108" coordsize="10,0" path="m10185,2108l10195,2108e" filled="false" stroked="true" strokeweight=".47998pt" strokecolor="#000000">
                <v:path arrowok="t"/>
              </v:shape>
            </v:group>
            <v:group style="position:absolute;left:10185;top:2113;width:10;height:20" coordorigin="10185,2113" coordsize="10,20">
              <v:shape style="position:absolute;left:10185;top:2113;width:10;height:20" coordorigin="10185,2113" coordsize="10,20" path="m10185,2132l10195,2132,10195,2113,10185,2113,10185,2132xe" filled="true" fillcolor="#000000" stroked="false">
                <v:path arrowok="t"/>
                <v:fill type="solid"/>
              </v:shape>
            </v:group>
            <v:group style="position:absolute;left:10185;top:2132;width:10;height:20" coordorigin="10185,2132" coordsize="10,20">
              <v:shape style="position:absolute;left:10185;top:2132;width:10;height:20" coordorigin="10185,2132" coordsize="10,20" path="m10185,2151l10195,2151,10195,2132,10185,2132,10185,2151xe" filled="true" fillcolor="#000000" stroked="false">
                <v:path arrowok="t"/>
                <v:fill type="solid"/>
              </v:shape>
            </v:group>
            <v:group style="position:absolute;left:10185;top:2151;width:10;height:20" coordorigin="10185,2151" coordsize="10,20">
              <v:shape style="position:absolute;left:10185;top:2151;width:10;height:20" coordorigin="10185,2151" coordsize="10,20" path="m10185,2171l10195,2171,10195,2151,10185,2151,10185,2171xe" filled="true" fillcolor="#000000" stroked="false">
                <v:path arrowok="t"/>
                <v:fill type="solid"/>
              </v:shape>
            </v:group>
            <v:group style="position:absolute;left:10185;top:2171;width:10;height:20" coordorigin="10185,2171" coordsize="10,20">
              <v:shape style="position:absolute;left:10185;top:2171;width:10;height:20" coordorigin="10185,2171" coordsize="10,20" path="m10185,2190l10195,2190,10195,2171,10185,2171,10185,2190xe" filled="true" fillcolor="#000000" stroked="false">
                <v:path arrowok="t"/>
                <v:fill type="solid"/>
              </v:shape>
            </v:group>
            <v:group style="position:absolute;left:10185;top:2190;width:10;height:20" coordorigin="10185,2190" coordsize="10,20">
              <v:shape style="position:absolute;left:10185;top:2190;width:10;height:20" coordorigin="10185,2190" coordsize="10,20" path="m10185,2209l10195,2209,10195,2190,10185,2190,10185,2209xe" filled="true" fillcolor="#000000" stroked="false">
                <v:path arrowok="t"/>
                <v:fill type="solid"/>
              </v:shape>
            </v:group>
            <v:group style="position:absolute;left:10185;top:2209;width:10;height:20" coordorigin="10185,2209" coordsize="10,20">
              <v:shape style="position:absolute;left:10185;top:2209;width:10;height:20" coordorigin="10185,2209" coordsize="10,20" path="m10185,2228l10195,2228,10195,2209,10185,2209,10185,2228xe" filled="true" fillcolor="#000000" stroked="false">
                <v:path arrowok="t"/>
                <v:fill type="solid"/>
              </v:shape>
            </v:group>
            <v:group style="position:absolute;left:10185;top:2228;width:10;height:20" coordorigin="10185,2228" coordsize="10,20">
              <v:shape style="position:absolute;left:10185;top:2228;width:10;height:20" coordorigin="10185,2228" coordsize="10,20" path="m10185,2247l10195,2247,10195,2228,10185,2228,10185,2247xe" filled="true" fillcolor="#000000" stroked="false">
                <v:path arrowok="t"/>
                <v:fill type="solid"/>
              </v:shape>
            </v:group>
            <v:group style="position:absolute;left:10185;top:2247;width:10;height:20" coordorigin="10185,2247" coordsize="10,20">
              <v:shape style="position:absolute;left:10185;top:2247;width:10;height:20" coordorigin="10185,2247" coordsize="10,20" path="m10185,2267l10195,2267,10195,2247,10185,2247,10185,2267xe" filled="true" fillcolor="#000000" stroked="false">
                <v:path arrowok="t"/>
                <v:fill type="solid"/>
              </v:shape>
            </v:group>
            <v:group style="position:absolute;left:10185;top:2267;width:10;height:20" coordorigin="10185,2267" coordsize="10,20">
              <v:shape style="position:absolute;left:10185;top:2267;width:10;height:20" coordorigin="10185,2267" coordsize="10,20" path="m10185,2286l10195,2286,10195,2267,10185,2267,10185,2286xe" filled="true" fillcolor="#000000" stroked="false">
                <v:path arrowok="t"/>
                <v:fill type="solid"/>
              </v:shape>
            </v:group>
            <v:group style="position:absolute;left:10185;top:2286;width:10;height:20" coordorigin="10185,2286" coordsize="10,20">
              <v:shape style="position:absolute;left:10185;top:2286;width:10;height:20" coordorigin="10185,2286" coordsize="10,20" path="m10185,2305l10195,2305,10195,2286,10185,2286,10185,2305xe" filled="true" fillcolor="#000000" stroked="false">
                <v:path arrowok="t"/>
                <v:fill type="solid"/>
              </v:shape>
            </v:group>
            <v:group style="position:absolute;left:10185;top:2305;width:10;height:20" coordorigin="10185,2305" coordsize="10,20">
              <v:shape style="position:absolute;left:10185;top:2305;width:10;height:20" coordorigin="10185,2305" coordsize="10,20" path="m10185,2324l10195,2324,10195,2305,10185,2305,10185,2324xe" filled="true" fillcolor="#000000" stroked="false">
                <v:path arrowok="t"/>
                <v:fill type="solid"/>
              </v:shape>
            </v:group>
            <v:group style="position:absolute;left:10185;top:2324;width:10;height:20" coordorigin="10185,2324" coordsize="10,20">
              <v:shape style="position:absolute;left:10185;top:2324;width:10;height:20" coordorigin="10185,2324" coordsize="10,20" path="m10185,2343l10195,2343,10195,2324,10185,2324,10185,2343xe" filled="true" fillcolor="#000000" stroked="false">
                <v:path arrowok="t"/>
                <v:fill type="solid"/>
              </v:shape>
            </v:group>
            <v:group style="position:absolute;left:10185;top:2343;width:10;height:20" coordorigin="10185,2343" coordsize="10,20">
              <v:shape style="position:absolute;left:10185;top:2343;width:10;height:20" coordorigin="10185,2343" coordsize="10,20" path="m10185,2363l10195,2363,10195,2343,10185,2343,10185,2363xe" filled="true" fillcolor="#000000" stroked="false">
                <v:path arrowok="t"/>
                <v:fill type="solid"/>
              </v:shape>
            </v:group>
            <v:group style="position:absolute;left:10185;top:2363;width:10;height:20" coordorigin="10185,2363" coordsize="10,20">
              <v:shape style="position:absolute;left:10185;top:2363;width:10;height:20" coordorigin="10185,2363" coordsize="10,20" path="m10185,2382l10195,2382,10195,2363,10185,2363,10185,2382xe" filled="true" fillcolor="#000000" stroked="false">
                <v:path arrowok="t"/>
                <v:fill type="solid"/>
              </v:shape>
            </v:group>
            <v:group style="position:absolute;left:10185;top:2382;width:10;height:20" coordorigin="10185,2382" coordsize="10,20">
              <v:shape style="position:absolute;left:10185;top:2382;width:10;height:20" coordorigin="10185,2382" coordsize="10,20" path="m10185,2401l10195,2401,10195,2382,10185,2382,10185,2401xe" filled="true" fillcolor="#000000" stroked="false">
                <v:path arrowok="t"/>
                <v:fill type="solid"/>
              </v:shape>
            </v:group>
            <v:group style="position:absolute;left:10185;top:2401;width:10;height:20" coordorigin="10185,2401" coordsize="10,20">
              <v:shape style="position:absolute;left:10185;top:2401;width:10;height:20" coordorigin="10185,2401" coordsize="10,20" path="m10185,2420l10195,2420,10195,2401,10185,2401,10185,2420xe" filled="true" fillcolor="#000000" stroked="false">
                <v:path arrowok="t"/>
                <v:fill type="solid"/>
              </v:shape>
            </v:group>
            <v:group style="position:absolute;left:10185;top:2420;width:10;height:20" coordorigin="10185,2420" coordsize="10,20">
              <v:shape style="position:absolute;left:10185;top:2420;width:10;height:20" coordorigin="10185,2420" coordsize="10,20" path="m10185,2439l10195,2439,10195,2420,10185,2420,10185,2439xe" filled="true" fillcolor="#000000" stroked="false">
                <v:path arrowok="t"/>
                <v:fill type="solid"/>
              </v:shape>
            </v:group>
            <v:group style="position:absolute;left:10185;top:2439;width:10;height:20" coordorigin="10185,2439" coordsize="10,20">
              <v:shape style="position:absolute;left:10185;top:2439;width:10;height:20" coordorigin="10185,2439" coordsize="10,20" path="m10185,2459l10195,2459,10195,2439,10185,2439,10185,2459xe" filled="true" fillcolor="#000000" stroked="false">
                <v:path arrowok="t"/>
                <v:fill type="solid"/>
              </v:shape>
            </v:group>
            <v:group style="position:absolute;left:10185;top:2466;width:10;height:2" coordorigin="10185,2466" coordsize="10,2">
              <v:shape style="position:absolute;left:10185;top:2466;width:10;height:2" coordorigin="10185,2466" coordsize="10,0" path="m10185,2466l10195,2466e" filled="false" stroked="true" strokeweight=".72003pt" strokecolor="#000000">
                <v:path arrowok="t"/>
              </v:shape>
              <v:shape style="position:absolute;left:4347;top:2382;width:4440;height:101" type="#_x0000_t75" stroked="false">
                <v:imagedata r:id="rId1869" o:title=""/>
              </v:shape>
              <v:shape style="position:absolute;left:8764;top:2473;width:1421;height:10" type="#_x0000_t75" stroked="false">
                <v:imagedata r:id="rId1863" o:title=""/>
              </v:shape>
            </v:group>
            <v:group style="position:absolute;left:10185;top:2478;width:10;height:2" coordorigin="10185,2478" coordsize="10,2">
              <v:shape style="position:absolute;left:10185;top:2478;width:10;height:2" coordorigin="10185,2478" coordsize="10,0" path="m10185,2478l10195,2478e" filled="false" stroked="true" strokeweight=".48004pt" strokecolor="#000000">
                <v:path arrowok="t"/>
              </v:shape>
            </v:group>
            <v:group style="position:absolute;left:10185;top:2483;width:10;height:20" coordorigin="10185,2483" coordsize="10,20">
              <v:shape style="position:absolute;left:10185;top:2483;width:10;height:20" coordorigin="10185,2483" coordsize="10,20" path="m10185,2502l10195,2502,10195,2483,10185,2483,10185,2502xe" filled="true" fillcolor="#000000" stroked="false">
                <v:path arrowok="t"/>
                <v:fill type="solid"/>
              </v:shape>
            </v:group>
            <v:group style="position:absolute;left:10185;top:2502;width:10;height:20" coordorigin="10185,2502" coordsize="10,20">
              <v:shape style="position:absolute;left:10185;top:2502;width:10;height:20" coordorigin="10185,2502" coordsize="10,20" path="m10185,2521l10195,2521,10195,2502,10185,2502,10185,2521xe" filled="true" fillcolor="#000000" stroked="false">
                <v:path arrowok="t"/>
                <v:fill type="solid"/>
              </v:shape>
            </v:group>
            <v:group style="position:absolute;left:10185;top:2521;width:10;height:20" coordorigin="10185,2521" coordsize="10,20">
              <v:shape style="position:absolute;left:10185;top:2521;width:10;height:20" coordorigin="10185,2521" coordsize="10,20" path="m10185,2540l10195,2540,10195,2521,10185,2521,10185,2540xe" filled="true" fillcolor="#000000" stroked="false">
                <v:path arrowok="t"/>
                <v:fill type="solid"/>
              </v:shape>
            </v:group>
            <v:group style="position:absolute;left:10185;top:2540;width:10;height:20" coordorigin="10185,2540" coordsize="10,20">
              <v:shape style="position:absolute;left:10185;top:2540;width:10;height:20" coordorigin="10185,2540" coordsize="10,20" path="m10185,2559l10195,2559,10195,2540,10185,2540,10185,2559xe" filled="true" fillcolor="#000000" stroked="false">
                <v:path arrowok="t"/>
                <v:fill type="solid"/>
              </v:shape>
            </v:group>
            <v:group style="position:absolute;left:10185;top:2559;width:10;height:20" coordorigin="10185,2559" coordsize="10,20">
              <v:shape style="position:absolute;left:10185;top:2559;width:10;height:20" coordorigin="10185,2559" coordsize="10,20" path="m10185,2579l10195,2579,10195,2559,10185,2559,10185,2579xe" filled="true" fillcolor="#000000" stroked="false">
                <v:path arrowok="t"/>
                <v:fill type="solid"/>
              </v:shape>
            </v:group>
            <v:group style="position:absolute;left:10185;top:2579;width:10;height:20" coordorigin="10185,2579" coordsize="10,20">
              <v:shape style="position:absolute;left:10185;top:2579;width:10;height:20" coordorigin="10185,2579" coordsize="10,20" path="m10185,2598l10195,2598,10195,2579,10185,2579,10185,2598xe" filled="true" fillcolor="#000000" stroked="false">
                <v:path arrowok="t"/>
                <v:fill type="solid"/>
              </v:shape>
            </v:group>
            <v:group style="position:absolute;left:10185;top:2598;width:10;height:20" coordorigin="10185,2598" coordsize="10,20">
              <v:shape style="position:absolute;left:10185;top:2598;width:10;height:20" coordorigin="10185,2598" coordsize="10,20" path="m10185,2617l10195,2617,10195,2598,10185,2598,10185,2617xe" filled="true" fillcolor="#000000" stroked="false">
                <v:path arrowok="t"/>
                <v:fill type="solid"/>
              </v:shape>
            </v:group>
            <v:group style="position:absolute;left:10185;top:2617;width:10;height:20" coordorigin="10185,2617" coordsize="10,20">
              <v:shape style="position:absolute;left:10185;top:2617;width:10;height:20" coordorigin="10185,2617" coordsize="10,20" path="m10185,2636l10195,2636,10195,2617,10185,2617,10185,2636xe" filled="true" fillcolor="#000000" stroked="false">
                <v:path arrowok="t"/>
                <v:fill type="solid"/>
              </v:shape>
            </v:group>
            <v:group style="position:absolute;left:10185;top:2636;width:10;height:20" coordorigin="10185,2636" coordsize="10,20">
              <v:shape style="position:absolute;left:10185;top:2636;width:10;height:20" coordorigin="10185,2636" coordsize="10,20" path="m10185,2655l10195,2655,10195,2636,10185,2636,10185,2655xe" filled="true" fillcolor="#000000" stroked="false">
                <v:path arrowok="t"/>
                <v:fill type="solid"/>
              </v:shape>
            </v:group>
            <v:group style="position:absolute;left:10185;top:2655;width:10;height:20" coordorigin="10185,2655" coordsize="10,20">
              <v:shape style="position:absolute;left:10185;top:2655;width:10;height:20" coordorigin="10185,2655" coordsize="10,20" path="m10185,2675l10195,2675,10195,2655,10185,2655,10185,2675xe" filled="true" fillcolor="#000000" stroked="false">
                <v:path arrowok="t"/>
                <v:fill type="solid"/>
              </v:shape>
            </v:group>
            <v:group style="position:absolute;left:10185;top:2675;width:10;height:20" coordorigin="10185,2675" coordsize="10,20">
              <v:shape style="position:absolute;left:10185;top:2675;width:10;height:20" coordorigin="10185,2675" coordsize="10,20" path="m10185,2694l10195,2694,10195,2675,10185,2675,10185,2694xe" filled="true" fillcolor="#000000" stroked="false">
                <v:path arrowok="t"/>
                <v:fill type="solid"/>
              </v:shape>
            </v:group>
            <v:group style="position:absolute;left:10185;top:2694;width:10;height:20" coordorigin="10185,2694" coordsize="10,20">
              <v:shape style="position:absolute;left:10185;top:2694;width:10;height:20" coordorigin="10185,2694" coordsize="10,20" path="m10185,2713l10195,2713,10195,2694,10185,2694,10185,2713xe" filled="true" fillcolor="#000000" stroked="false">
                <v:path arrowok="t"/>
                <v:fill type="solid"/>
              </v:shape>
            </v:group>
            <v:group style="position:absolute;left:10185;top:2713;width:10;height:20" coordorigin="10185,2713" coordsize="10,20">
              <v:shape style="position:absolute;left:10185;top:2713;width:10;height:20" coordorigin="10185,2713" coordsize="10,20" path="m10185,2732l10195,2732,10195,2713,10185,2713,10185,2732xe" filled="true" fillcolor="#000000" stroked="false">
                <v:path arrowok="t"/>
                <v:fill type="solid"/>
              </v:shape>
            </v:group>
            <v:group style="position:absolute;left:10185;top:2732;width:10;height:20" coordorigin="10185,2732" coordsize="10,20">
              <v:shape style="position:absolute;left:10185;top:2732;width:10;height:20" coordorigin="10185,2732" coordsize="10,20" path="m10185,2751l10195,2751,10195,2732,10185,2732,10185,2751xe" filled="true" fillcolor="#000000" stroked="false">
                <v:path arrowok="t"/>
                <v:fill type="solid"/>
              </v:shape>
              <v:shape style="position:absolute;left:862;top:2843;width:10;height:10" type="#_x0000_t75" stroked="false">
                <v:imagedata r:id="rId1854" o:title=""/>
              </v:shape>
              <v:shape style="position:absolute;left:857;top:2843;width:3495;height:10" type="#_x0000_t75" stroked="false">
                <v:imagedata r:id="rId1860" o:title=""/>
              </v:shape>
              <v:shape style="position:absolute;left:4362;top:2751;width:4407;height:101" type="#_x0000_t75" stroked="false">
                <v:imagedata r:id="rId1870" o:title=""/>
              </v:shape>
              <v:shape style="position:absolute;left:8778;top:2751;width:1426;height:101" type="#_x0000_t75" stroked="false">
                <v:imagedata r:id="rId1871" o:title=""/>
              </v:shape>
            </v:group>
            <v:group style="position:absolute;left:10185;top:2847;width:10;height:2" coordorigin="10185,2847" coordsize="10,2">
              <v:shape style="position:absolute;left:10185;top:2847;width:10;height:2" coordorigin="10185,2847" coordsize="10,0" path="m10185,2847l10195,2847e" filled="false" stroked="true" strokeweight=".47998pt" strokecolor="#000000">
                <v:path arrowok="t"/>
              </v:shape>
            </v:group>
            <w10:wrap type="none"/>
          </v:group>
        </w:pict>
      </w:r>
      <w:r>
        <w:rPr>
          <w:rFonts w:ascii="Times New Roman" w:hAnsi="Times New Roman" w:cs="Times New Roman" w:eastAsia="Times New Roman" w:hint="default"/>
        </w:rPr>
        <w:t>2</w:t>
      </w:r>
      <w:r>
        <w:rPr/>
        <w:t>、</w:t>
      </w:r>
      <w:r>
        <w:rPr>
          <w:spacing w:val="-25"/>
        </w:rPr>
        <w:t> </w:t>
      </w:r>
      <w:r>
        <w:rPr/>
        <w:t>净资产收益率及每股收益</w:t>
      </w:r>
      <w:r>
        <w:rPr>
          <w:b w:val="0"/>
          <w:bCs w:val="0"/>
        </w:rPr>
      </w:r>
    </w:p>
    <w:p>
      <w:pPr>
        <w:spacing w:line="240" w:lineRule="auto" w:before="10"/>
        <w:rPr>
          <w:rFonts w:ascii="宋体" w:hAnsi="宋体" w:cs="宋体" w:eastAsia="宋体" w:hint="default"/>
          <w:b/>
          <w:bCs/>
          <w:sz w:val="6"/>
          <w:szCs w:val="6"/>
        </w:rPr>
      </w:pPr>
    </w:p>
    <w:tbl>
      <w:tblPr>
        <w:tblW w:w="0" w:type="auto"/>
        <w:jc w:val="left"/>
        <w:tblInd w:w="121" w:type="dxa"/>
        <w:tblLayout w:type="fixed"/>
        <w:tblCellMar>
          <w:top w:w="0" w:type="dxa"/>
          <w:left w:w="0" w:type="dxa"/>
          <w:bottom w:w="0" w:type="dxa"/>
          <w:right w:w="0" w:type="dxa"/>
        </w:tblCellMar>
        <w:tblLook w:val="01E0"/>
      </w:tblPr>
      <w:tblGrid>
        <w:gridCol w:w="3491"/>
        <w:gridCol w:w="1553"/>
        <w:gridCol w:w="1412"/>
        <w:gridCol w:w="1452"/>
        <w:gridCol w:w="1284"/>
      </w:tblGrid>
      <w:tr>
        <w:trPr>
          <w:trHeight w:val="383" w:hRule="exact"/>
        </w:trPr>
        <w:tc>
          <w:tcPr>
            <w:tcW w:w="5043" w:type="dxa"/>
            <w:gridSpan w:val="2"/>
            <w:tcBorders>
              <w:top w:val="nil" w:sz="6" w:space="0" w:color="auto"/>
              <w:left w:val="single" w:sz="4" w:space="0" w:color="000000"/>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加权平均净资</w:t>
            </w:r>
            <w:r>
              <w:rPr>
                <w:rFonts w:ascii="宋体" w:hAnsi="宋体" w:cs="宋体" w:eastAsia="宋体" w:hint="default"/>
                <w:sz w:val="18"/>
                <w:szCs w:val="18"/>
              </w:rPr>
            </w:r>
          </w:p>
        </w:tc>
        <w:tc>
          <w:tcPr>
            <w:tcW w:w="2736"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87"/>
              <w:ind w:left="6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每股收益（元</w:t>
            </w:r>
            <w:r>
              <w:rPr>
                <w:rFonts w:ascii="Times New Roman" w:hAnsi="Times New Roman" w:cs="Times New Roman" w:eastAsia="Times New Roman" w:hint="default"/>
                <w:sz w:val="18"/>
                <w:szCs w:val="18"/>
                <w:u w:val="single" w:color="000000"/>
              </w:rPr>
              <w:t>/</w:t>
            </w:r>
            <w:r>
              <w:rPr>
                <w:rFonts w:ascii="宋体" w:hAnsi="宋体" w:cs="宋体" w:eastAsia="宋体" w:hint="default"/>
                <w:sz w:val="18"/>
                <w:szCs w:val="18"/>
                <w:u w:val="single" w:color="000000"/>
              </w:rPr>
              <w:t>股）</w:t>
            </w:r>
            <w:r>
              <w:rPr>
                <w:rFonts w:ascii="宋体" w:hAnsi="宋体" w:cs="宋体" w:eastAsia="宋体" w:hint="default"/>
                <w:sz w:val="18"/>
                <w:szCs w:val="18"/>
              </w:rPr>
            </w:r>
          </w:p>
        </w:tc>
      </w:tr>
      <w:tr>
        <w:trPr>
          <w:trHeight w:val="190" w:hRule="exact"/>
        </w:trPr>
        <w:tc>
          <w:tcPr>
            <w:tcW w:w="3491" w:type="dxa"/>
            <w:tcBorders>
              <w:top w:val="nil" w:sz="6" w:space="0" w:color="auto"/>
              <w:left w:val="single" w:sz="4" w:space="0" w:color="000000"/>
              <w:bottom w:val="nil" w:sz="6" w:space="0" w:color="auto"/>
              <w:right w:val="single" w:sz="4" w:space="0" w:color="000000"/>
            </w:tcBorders>
          </w:tcPr>
          <w:p>
            <w:pPr>
              <w:pStyle w:val="TableParagraph"/>
              <w:spacing w:line="180"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报告期利润</w:t>
            </w:r>
            <w:r>
              <w:rPr>
                <w:rFonts w:ascii="宋体" w:hAnsi="宋体" w:cs="宋体" w:eastAsia="宋体" w:hint="default"/>
                <w:sz w:val="18"/>
                <w:szCs w:val="18"/>
              </w:rPr>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180"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报告期间</w:t>
            </w:r>
            <w:r>
              <w:rPr>
                <w:rFonts w:ascii="宋体" w:hAnsi="宋体" w:cs="宋体" w:eastAsia="宋体" w:hint="default"/>
                <w:sz w:val="18"/>
                <w:szCs w:val="18"/>
              </w:rPr>
            </w:r>
          </w:p>
        </w:tc>
        <w:tc>
          <w:tcPr>
            <w:tcW w:w="1412"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284" w:type="dxa"/>
            <w:tcBorders>
              <w:top w:val="nil" w:sz="6" w:space="0" w:color="auto"/>
              <w:left w:val="single" w:sz="4" w:space="0" w:color="000000"/>
              <w:bottom w:val="nil" w:sz="6" w:space="0" w:color="auto"/>
              <w:right w:val="nil" w:sz="6" w:space="0" w:color="auto"/>
            </w:tcBorders>
          </w:tcPr>
          <w:p>
            <w:pPr/>
          </w:p>
        </w:tc>
      </w:tr>
      <w:tr>
        <w:trPr>
          <w:trHeight w:val="660" w:hRule="exact"/>
        </w:trPr>
        <w:tc>
          <w:tcPr>
            <w:tcW w:w="3491" w:type="dxa"/>
            <w:tcBorders>
              <w:top w:val="nil" w:sz="6" w:space="0" w:color="auto"/>
              <w:left w:val="single" w:sz="4" w:space="0" w:color="000000"/>
              <w:bottom w:val="nil" w:sz="6" w:space="0" w:color="auto"/>
              <w:right w:val="single" w:sz="4" w:space="0" w:color="000000"/>
            </w:tcBorders>
          </w:tcPr>
          <w:p>
            <w:pP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23"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产收益率</w:t>
            </w:r>
            <w:r>
              <w:rPr>
                <w:rFonts w:ascii="宋体" w:hAnsi="宋体" w:cs="宋体" w:eastAsia="宋体" w:hint="default"/>
                <w:sz w:val="18"/>
                <w:szCs w:val="18"/>
              </w:rPr>
            </w:r>
          </w:p>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9.73%</w:t>
            </w: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28"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基本每股收益</w:t>
            </w:r>
            <w:r>
              <w:rPr>
                <w:rFonts w:ascii="宋体" w:hAnsi="宋体" w:cs="宋体" w:eastAsia="宋体" w:hint="default"/>
                <w:sz w:val="18"/>
                <w:szCs w:val="18"/>
              </w:rPr>
            </w:r>
          </w:p>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1.45</w:t>
            </w:r>
          </w:p>
        </w:tc>
        <w:tc>
          <w:tcPr>
            <w:tcW w:w="1284" w:type="dxa"/>
            <w:tcBorders>
              <w:top w:val="nil" w:sz="6" w:space="0" w:color="auto"/>
              <w:left w:val="single" w:sz="4" w:space="0" w:color="000000"/>
              <w:bottom w:val="nil" w:sz="6" w:space="0" w:color="auto"/>
              <w:right w:val="nil" w:sz="6" w:space="0" w:color="auto"/>
            </w:tcBorders>
          </w:tcPr>
          <w:p>
            <w:pPr>
              <w:pStyle w:val="TableParagraph"/>
              <w:spacing w:line="228" w:lineRule="exact"/>
              <w:ind w:left="12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u w:val="single" w:color="000000"/>
              </w:rPr>
              <w:t> </w:t>
            </w:r>
            <w:r>
              <w:rPr>
                <w:rFonts w:ascii="宋体" w:hAnsi="宋体" w:cs="宋体" w:eastAsia="宋体" w:hint="default"/>
                <w:sz w:val="18"/>
                <w:szCs w:val="18"/>
                <w:u w:val="single" w:color="000000"/>
              </w:rPr>
              <w:t>稀释每股收益</w:t>
            </w:r>
            <w:r>
              <w:rPr>
                <w:rFonts w:ascii="宋体" w:hAnsi="宋体" w:cs="宋体" w:eastAsia="宋体" w:hint="default"/>
                <w:sz w:val="18"/>
                <w:szCs w:val="18"/>
              </w:rPr>
            </w:r>
          </w:p>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127" w:right="0"/>
              <w:jc w:val="center"/>
              <w:rPr>
                <w:rFonts w:ascii="Times New Roman" w:hAnsi="Times New Roman" w:cs="Times New Roman" w:eastAsia="Times New Roman" w:hint="default"/>
                <w:sz w:val="18"/>
                <w:szCs w:val="18"/>
              </w:rPr>
            </w:pPr>
            <w:r>
              <w:rPr>
                <w:rFonts w:ascii="Times New Roman"/>
                <w:sz w:val="18"/>
              </w:rPr>
              <w:t>1.45</w:t>
            </w:r>
          </w:p>
        </w:tc>
      </w:tr>
      <w:tr>
        <w:trPr>
          <w:trHeight w:val="180" w:hRule="exact"/>
        </w:trPr>
        <w:tc>
          <w:tcPr>
            <w:tcW w:w="3491" w:type="dxa"/>
            <w:tcBorders>
              <w:top w:val="nil" w:sz="6" w:space="0" w:color="auto"/>
              <w:left w:val="single" w:sz="4" w:space="0" w:color="000000"/>
              <w:bottom w:val="nil" w:sz="6" w:space="0" w:color="auto"/>
              <w:right w:val="single" w:sz="4" w:space="0" w:color="000000"/>
            </w:tcBorders>
          </w:tcPr>
          <w:p>
            <w:pPr>
              <w:pStyle w:val="TableParagraph"/>
              <w:spacing w:line="177" w:lineRule="exact"/>
              <w:ind w:right="0"/>
              <w:jc w:val="center"/>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553" w:type="dxa"/>
            <w:tcBorders>
              <w:top w:val="nil" w:sz="6" w:space="0" w:color="auto"/>
              <w:left w:val="single" w:sz="4" w:space="0" w:color="000000"/>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284" w:type="dxa"/>
            <w:tcBorders>
              <w:top w:val="nil" w:sz="6" w:space="0" w:color="auto"/>
              <w:left w:val="single" w:sz="4" w:space="0" w:color="000000"/>
              <w:bottom w:val="nil" w:sz="6" w:space="0" w:color="auto"/>
              <w:right w:val="nil" w:sz="6" w:space="0" w:color="auto"/>
            </w:tcBorders>
          </w:tcPr>
          <w:p>
            <w:pPr/>
          </w:p>
        </w:tc>
      </w:tr>
      <w:tr>
        <w:trPr>
          <w:trHeight w:val="193" w:hRule="exact"/>
        </w:trPr>
        <w:tc>
          <w:tcPr>
            <w:tcW w:w="3491" w:type="dxa"/>
            <w:tcBorders>
              <w:top w:val="nil" w:sz="6" w:space="0" w:color="auto"/>
              <w:left w:val="single" w:sz="4" w:space="0" w:color="000000"/>
              <w:bottom w:val="nil" w:sz="6" w:space="0" w:color="auto"/>
              <w:right w:val="single" w:sz="4" w:space="0" w:color="000000"/>
            </w:tcBorders>
          </w:tcPr>
          <w:p>
            <w:pP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196" w:lineRule="exact"/>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196" w:lineRule="exact"/>
              <w:ind w:left="1" w:right="0"/>
              <w:jc w:val="center"/>
              <w:rPr>
                <w:rFonts w:ascii="Times New Roman" w:hAnsi="Times New Roman" w:cs="Times New Roman" w:eastAsia="Times New Roman" w:hint="default"/>
                <w:sz w:val="18"/>
                <w:szCs w:val="18"/>
              </w:rPr>
            </w:pPr>
            <w:r>
              <w:rPr>
                <w:rFonts w:ascii="Times New Roman"/>
                <w:sz w:val="18"/>
              </w:rPr>
              <w:t>28.35%</w:t>
            </w: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196" w:lineRule="exact"/>
              <w:ind w:right="0"/>
              <w:jc w:val="center"/>
              <w:rPr>
                <w:rFonts w:ascii="Times New Roman" w:hAnsi="Times New Roman" w:cs="Times New Roman" w:eastAsia="Times New Roman" w:hint="default"/>
                <w:sz w:val="18"/>
                <w:szCs w:val="18"/>
              </w:rPr>
            </w:pPr>
            <w:r>
              <w:rPr>
                <w:rFonts w:ascii="Times New Roman"/>
                <w:sz w:val="18"/>
              </w:rPr>
              <w:t>1.17</w:t>
            </w:r>
          </w:p>
        </w:tc>
        <w:tc>
          <w:tcPr>
            <w:tcW w:w="1284" w:type="dxa"/>
            <w:tcBorders>
              <w:top w:val="nil" w:sz="6" w:space="0" w:color="auto"/>
              <w:left w:val="single" w:sz="4" w:space="0" w:color="000000"/>
              <w:bottom w:val="nil" w:sz="6" w:space="0" w:color="auto"/>
              <w:right w:val="nil" w:sz="6" w:space="0" w:color="auto"/>
            </w:tcBorders>
          </w:tcPr>
          <w:p>
            <w:pPr>
              <w:pStyle w:val="TableParagraph"/>
              <w:spacing w:line="196" w:lineRule="exact"/>
              <w:ind w:right="416"/>
              <w:jc w:val="right"/>
              <w:rPr>
                <w:rFonts w:ascii="Times New Roman" w:hAnsi="Times New Roman" w:cs="Times New Roman" w:eastAsia="Times New Roman" w:hint="default"/>
                <w:sz w:val="18"/>
                <w:szCs w:val="18"/>
              </w:rPr>
            </w:pPr>
            <w:r>
              <w:rPr>
                <w:rFonts w:ascii="Times New Roman"/>
                <w:spacing w:val="-1"/>
                <w:sz w:val="18"/>
              </w:rPr>
              <w:t>1.17</w:t>
            </w:r>
          </w:p>
        </w:tc>
      </w:tr>
      <w:tr>
        <w:trPr>
          <w:trHeight w:val="92" w:hRule="exact"/>
        </w:trPr>
        <w:tc>
          <w:tcPr>
            <w:tcW w:w="3491" w:type="dxa"/>
            <w:tcBorders>
              <w:top w:val="nil" w:sz="6" w:space="0" w:color="auto"/>
              <w:left w:val="single" w:sz="4" w:space="0" w:color="000000"/>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284"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491"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sz w:val="18"/>
                <w:szCs w:val="18"/>
              </w:rPr>
              <w:t>扣除非经常性损益后归属于公司普通股股</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Times New Roman" w:hAnsi="Times New Roman" w:cs="Times New Roman" w:eastAsia="Times New Roman" w:hint="default"/>
                <w:sz w:val="18"/>
                <w:szCs w:val="18"/>
              </w:rPr>
            </w:pPr>
            <w:r>
              <w:rPr>
                <w:rFonts w:ascii="Times New Roman"/>
                <w:sz w:val="18"/>
              </w:rPr>
              <w:t>8.50%</w:t>
            </w: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Times New Roman" w:hAnsi="Times New Roman" w:cs="Times New Roman" w:eastAsia="Times New Roman" w:hint="default"/>
                <w:sz w:val="18"/>
                <w:szCs w:val="18"/>
              </w:rPr>
            </w:pPr>
            <w:r>
              <w:rPr>
                <w:rFonts w:ascii="Times New Roman"/>
                <w:sz w:val="18"/>
              </w:rPr>
              <w:t>1.27</w:t>
            </w:r>
          </w:p>
        </w:tc>
        <w:tc>
          <w:tcPr>
            <w:tcW w:w="128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416"/>
              <w:jc w:val="right"/>
              <w:rPr>
                <w:rFonts w:ascii="Times New Roman" w:hAnsi="Times New Roman" w:cs="Times New Roman" w:eastAsia="Times New Roman" w:hint="default"/>
                <w:sz w:val="18"/>
                <w:szCs w:val="18"/>
              </w:rPr>
            </w:pPr>
            <w:r>
              <w:rPr>
                <w:rFonts w:ascii="Times New Roman"/>
                <w:spacing w:val="-1"/>
                <w:sz w:val="18"/>
              </w:rPr>
              <w:t>1.27</w:t>
            </w:r>
          </w:p>
        </w:tc>
      </w:tr>
      <w:tr>
        <w:trPr>
          <w:trHeight w:val="73" w:hRule="exact"/>
        </w:trPr>
        <w:tc>
          <w:tcPr>
            <w:tcW w:w="3491" w:type="dxa"/>
            <w:tcBorders>
              <w:top w:val="nil" w:sz="6" w:space="0" w:color="auto"/>
              <w:left w:val="single" w:sz="4" w:space="0" w:color="000000"/>
              <w:bottom w:val="nil" w:sz="6" w:space="0" w:color="auto"/>
              <w:right w:val="single" w:sz="4" w:space="0" w:color="000000"/>
            </w:tcBorders>
          </w:tcPr>
          <w:p>
            <w:pPr/>
          </w:p>
        </w:tc>
        <w:tc>
          <w:tcPr>
            <w:tcW w:w="1553" w:type="dxa"/>
            <w:tcBorders>
              <w:top w:val="nil" w:sz="6" w:space="0" w:color="auto"/>
              <w:left w:val="single" w:sz="4" w:space="0" w:color="000000"/>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nil" w:sz="6" w:space="0" w:color="auto"/>
            </w:tcBorders>
          </w:tcPr>
          <w:p>
            <w:pPr/>
          </w:p>
        </w:tc>
        <w:tc>
          <w:tcPr>
            <w:tcW w:w="1284" w:type="dxa"/>
            <w:tcBorders>
              <w:top w:val="nil" w:sz="6" w:space="0" w:color="auto"/>
              <w:left w:val="nil" w:sz="6" w:space="0" w:color="auto"/>
              <w:bottom w:val="nil" w:sz="6" w:space="0" w:color="auto"/>
              <w:right w:val="nil" w:sz="6" w:space="0" w:color="auto"/>
            </w:tcBorders>
          </w:tcPr>
          <w:p>
            <w:pPr/>
          </w:p>
        </w:tc>
      </w:tr>
      <w:tr>
        <w:trPr>
          <w:trHeight w:val="360" w:hRule="exact"/>
        </w:trPr>
        <w:tc>
          <w:tcPr>
            <w:tcW w:w="349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东的净利润</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center"/>
              <w:rPr>
                <w:rFonts w:ascii="Times New Roman" w:hAnsi="Times New Roman" w:cs="Times New Roman" w:eastAsia="Times New Roman" w:hint="default"/>
                <w:sz w:val="18"/>
                <w:szCs w:val="18"/>
              </w:rPr>
            </w:pPr>
            <w:r>
              <w:rPr>
                <w:rFonts w:ascii="Times New Roman"/>
                <w:sz w:val="18"/>
              </w:rPr>
              <w:t>24.46%</w:t>
            </w: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Times New Roman" w:hAnsi="Times New Roman" w:cs="Times New Roman" w:eastAsia="Times New Roman" w:hint="default"/>
                <w:sz w:val="18"/>
                <w:szCs w:val="18"/>
              </w:rPr>
            </w:pPr>
            <w:r>
              <w:rPr>
                <w:rFonts w:ascii="Times New Roman"/>
                <w:sz w:val="18"/>
              </w:rPr>
              <w:t>1.01</w:t>
            </w:r>
          </w:p>
        </w:tc>
        <w:tc>
          <w:tcPr>
            <w:tcW w:w="128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415"/>
              <w:jc w:val="right"/>
              <w:rPr>
                <w:rFonts w:ascii="Times New Roman" w:hAnsi="Times New Roman" w:cs="Times New Roman" w:eastAsia="Times New Roman" w:hint="default"/>
                <w:sz w:val="18"/>
                <w:szCs w:val="18"/>
              </w:rPr>
            </w:pPr>
            <w:r>
              <w:rPr>
                <w:rFonts w:ascii="Times New Roman"/>
                <w:sz w:val="18"/>
              </w:rPr>
              <w:t>1.01</w:t>
            </w:r>
          </w:p>
        </w:tc>
      </w:tr>
    </w:tbl>
    <w:p>
      <w:pPr>
        <w:spacing w:line="240" w:lineRule="auto" w:before="6"/>
        <w:rPr>
          <w:rFonts w:ascii="宋体" w:hAnsi="宋体" w:cs="宋体" w:eastAsia="宋体" w:hint="default"/>
          <w:b/>
          <w:bCs/>
          <w:sz w:val="23"/>
          <w:szCs w:val="23"/>
        </w:rPr>
      </w:pPr>
    </w:p>
    <w:p>
      <w:pPr>
        <w:pStyle w:val="BodyText"/>
        <w:spacing w:line="240" w:lineRule="auto" w:before="36"/>
        <w:ind w:left="760" w:right="0"/>
        <w:jc w:val="left"/>
        <w:rPr>
          <w:rFonts w:ascii="Times New Roman" w:hAnsi="Times New Roman" w:cs="Times New Roman" w:eastAsia="Times New Roman" w:hint="default"/>
        </w:rPr>
      </w:pPr>
      <w:r>
        <w:rPr>
          <w:spacing w:val="-2"/>
        </w:rPr>
        <w:t>加权平均净资产收益率</w:t>
      </w:r>
      <w:r>
        <w:rPr>
          <w:rFonts w:ascii="Times New Roman" w:hAnsi="Times New Roman" w:cs="Times New Roman" w:eastAsia="Times New Roman" w:hint="default"/>
          <w:spacing w:val="-2"/>
        </w:rPr>
        <w:t>=P0/(E0</w:t>
      </w:r>
      <w:r>
        <w:rPr>
          <w:spacing w:val="-2"/>
        </w:rPr>
        <w:t>＋</w:t>
      </w:r>
      <w:r>
        <w:rPr>
          <w:rFonts w:ascii="Times New Roman" w:hAnsi="Times New Roman" w:cs="Times New Roman" w:eastAsia="Times New Roman" w:hint="default"/>
          <w:spacing w:val="-2"/>
        </w:rPr>
        <w:t>NP÷2</w:t>
      </w:r>
      <w:r>
        <w:rPr>
          <w:spacing w:val="-2"/>
        </w:rPr>
        <w:t>＋</w:t>
      </w:r>
      <w:r>
        <w:rPr>
          <w:rFonts w:ascii="Times New Roman" w:hAnsi="Times New Roman" w:cs="Times New Roman" w:eastAsia="Times New Roman" w:hint="default"/>
          <w:spacing w:val="-2"/>
        </w:rPr>
        <w:t>Ei×Mi÷M0</w:t>
      </w:r>
      <w:r>
        <w:rPr>
          <w:rFonts w:ascii="Times New Roman" w:hAnsi="Times New Roman" w:cs="Times New Roman" w:eastAsia="Times New Roman" w:hint="default"/>
          <w:spacing w:val="-2"/>
        </w:rPr>
        <w:t>–</w:t>
      </w:r>
      <w:r>
        <w:rPr>
          <w:rFonts w:ascii="Times New Roman" w:hAnsi="Times New Roman" w:cs="Times New Roman" w:eastAsia="Times New Roman" w:hint="default"/>
        </w:rPr>
        <w:t> </w:t>
      </w:r>
      <w:r>
        <w:rPr>
          <w:rFonts w:ascii="Times New Roman" w:hAnsi="Times New Roman" w:cs="Times New Roman" w:eastAsia="Times New Roman" w:hint="default"/>
          <w:spacing w:val="18"/>
        </w:rPr>
        <w:t> </w:t>
      </w:r>
      <w:r>
        <w:rPr>
          <w:rFonts w:ascii="Times New Roman" w:hAnsi="Times New Roman" w:cs="Times New Roman" w:eastAsia="Times New Roman" w:hint="default"/>
          <w:spacing w:val="-1"/>
        </w:rPr>
        <w:t>Ej×Mj÷M0±Ek×Mk÷M0)</w:t>
      </w:r>
    </w:p>
    <w:p>
      <w:pPr>
        <w:spacing w:line="240" w:lineRule="auto" w:before="0"/>
        <w:rPr>
          <w:rFonts w:ascii="Times New Roman" w:hAnsi="Times New Roman" w:cs="Times New Roman" w:eastAsia="Times New Roman" w:hint="default"/>
          <w:sz w:val="22"/>
          <w:szCs w:val="22"/>
        </w:rPr>
      </w:pPr>
    </w:p>
    <w:p>
      <w:pPr>
        <w:spacing w:line="240" w:lineRule="auto" w:before="7"/>
        <w:rPr>
          <w:rFonts w:ascii="Times New Roman" w:hAnsi="Times New Roman" w:cs="Times New Roman" w:eastAsia="Times New Roman" w:hint="default"/>
          <w:sz w:val="17"/>
          <w:szCs w:val="17"/>
        </w:rPr>
      </w:pPr>
    </w:p>
    <w:p>
      <w:pPr>
        <w:pStyle w:val="BodyText"/>
        <w:spacing w:line="386" w:lineRule="auto"/>
        <w:ind w:left="340" w:right="207" w:firstLine="420"/>
        <w:jc w:val="both"/>
      </w:pPr>
      <w:r>
        <w:rPr>
          <w:spacing w:val="-7"/>
        </w:rPr>
        <w:t>其中：</w:t>
      </w:r>
      <w:r>
        <w:rPr>
          <w:rFonts w:ascii="Times New Roman" w:hAnsi="Times New Roman" w:cs="Times New Roman" w:eastAsia="Times New Roman" w:hint="default"/>
          <w:spacing w:val="-7"/>
        </w:rPr>
        <w:t>P0</w:t>
      </w:r>
      <w:r>
        <w:rPr>
          <w:rFonts w:ascii="Times New Roman" w:hAnsi="Times New Roman" w:cs="Times New Roman" w:eastAsia="Times New Roman" w:hint="default"/>
          <w:spacing w:val="3"/>
        </w:rPr>
        <w:t> </w:t>
      </w:r>
      <w:r>
        <w:rPr>
          <w:spacing w:val="-3"/>
        </w:rPr>
        <w:t>分别对应于归属于公司普通股股东的净利润、扣除非经常性损益后归属于公司普通股股东的</w:t>
      </w:r>
      <w:r>
        <w:rPr>
          <w:w w:val="100"/>
        </w:rPr>
        <w:t> </w:t>
      </w:r>
      <w:r>
        <w:rPr/>
        <w:t>净利润；</w:t>
      </w:r>
      <w:r>
        <w:rPr>
          <w:rFonts w:ascii="Times New Roman" w:hAnsi="Times New Roman" w:cs="Times New Roman" w:eastAsia="Times New Roman" w:hint="default"/>
        </w:rPr>
        <w:t>NP </w:t>
      </w:r>
      <w:r>
        <w:rPr/>
        <w:t>为归属于公司普通股股东的净利润；</w:t>
      </w:r>
      <w:r>
        <w:rPr>
          <w:rFonts w:ascii="Times New Roman" w:hAnsi="Times New Roman" w:cs="Times New Roman" w:eastAsia="Times New Roman" w:hint="default"/>
        </w:rPr>
        <w:t>E0 </w:t>
      </w:r>
      <w:r>
        <w:rPr/>
        <w:t>为归属于公司普通股股东的期初净资产；</w:t>
      </w:r>
      <w:r>
        <w:rPr>
          <w:rFonts w:ascii="Times New Roman" w:hAnsi="Times New Roman" w:cs="Times New Roman" w:eastAsia="Times New Roman" w:hint="default"/>
        </w:rPr>
        <w:t>Ei</w:t>
      </w:r>
      <w:r>
        <w:rPr>
          <w:rFonts w:ascii="Times New Roman" w:hAnsi="Times New Roman" w:cs="Times New Roman" w:eastAsia="Times New Roman" w:hint="default"/>
          <w:spacing w:val="-15"/>
        </w:rPr>
        <w:t> </w:t>
      </w:r>
      <w:r>
        <w:rPr/>
        <w:t>为报告期</w:t>
      </w:r>
      <w:r>
        <w:rPr>
          <w:w w:val="100"/>
        </w:rPr>
        <w:t> </w:t>
      </w:r>
      <w:r>
        <w:rPr>
          <w:spacing w:val="-2"/>
        </w:rPr>
        <w:t>发行新股或债转股等新增的、归属于公司普通股股东的净资产；</w:t>
      </w:r>
      <w:r>
        <w:rPr>
          <w:rFonts w:ascii="Times New Roman" w:hAnsi="Times New Roman" w:cs="Times New Roman" w:eastAsia="Times New Roman" w:hint="default"/>
          <w:spacing w:val="-2"/>
        </w:rPr>
        <w:t>Ej</w:t>
      </w:r>
      <w:r>
        <w:rPr>
          <w:rFonts w:ascii="Times New Roman" w:hAnsi="Times New Roman" w:cs="Times New Roman" w:eastAsia="Times New Roman" w:hint="default"/>
        </w:rPr>
        <w:t> </w:t>
      </w:r>
      <w:r>
        <w:rPr>
          <w:spacing w:val="-2"/>
        </w:rPr>
        <w:t>为报告期回购或现金分红等减少的、归</w:t>
      </w:r>
      <w:r>
        <w:rPr>
          <w:spacing w:val="-50"/>
        </w:rPr>
        <w:t> </w:t>
      </w:r>
      <w:r>
        <w:rPr>
          <w:spacing w:val="-50"/>
        </w:rPr>
      </w:r>
      <w:r>
        <w:rPr/>
        <w:t>属于公司普通股股东的净资产；</w:t>
      </w:r>
      <w:r>
        <w:rPr>
          <w:rFonts w:ascii="Times New Roman" w:hAnsi="Times New Roman" w:cs="Times New Roman" w:eastAsia="Times New Roman" w:hint="default"/>
        </w:rPr>
        <w:t>M0 </w:t>
      </w:r>
      <w:r>
        <w:rPr/>
        <w:t>为报告期月份数；</w:t>
      </w:r>
      <w:r>
        <w:rPr>
          <w:rFonts w:ascii="Times New Roman" w:hAnsi="Times New Roman" w:cs="Times New Roman" w:eastAsia="Times New Roman" w:hint="default"/>
        </w:rPr>
        <w:t>Mi</w:t>
      </w:r>
      <w:r>
        <w:rPr>
          <w:rFonts w:ascii="Times New Roman" w:hAnsi="Times New Roman" w:cs="Times New Roman" w:eastAsia="Times New Roman" w:hint="default"/>
          <w:spacing w:val="-10"/>
        </w:rPr>
        <w:t> </w:t>
      </w:r>
      <w:r>
        <w:rPr/>
        <w:t>为新增净资产次月起至报告期期末的累计月数；</w:t>
      </w:r>
      <w:r>
        <w:rPr>
          <w:w w:val="100"/>
        </w:rPr>
        <w:t> </w:t>
      </w:r>
      <w:r>
        <w:rPr>
          <w:rFonts w:ascii="Times New Roman" w:hAnsi="Times New Roman" w:cs="Times New Roman" w:eastAsia="Times New Roman" w:hint="default"/>
        </w:rPr>
        <w:t>Mj </w:t>
      </w:r>
      <w:r>
        <w:rPr/>
        <w:t>为减少净资产次月起至报告期期末的累计月数；</w:t>
      </w:r>
      <w:r>
        <w:rPr>
          <w:rFonts w:ascii="Times New Roman" w:hAnsi="Times New Roman" w:cs="Times New Roman" w:eastAsia="Times New Roman" w:hint="default"/>
        </w:rPr>
        <w:t>Ek</w:t>
      </w:r>
      <w:r>
        <w:rPr>
          <w:rFonts w:ascii="Times New Roman" w:hAnsi="Times New Roman" w:cs="Times New Roman" w:eastAsia="Times New Roman" w:hint="default"/>
          <w:spacing w:val="-6"/>
        </w:rPr>
        <w:t> </w:t>
      </w:r>
      <w:r>
        <w:rPr/>
        <w:t>为因其他交易或事项引起的、归属于公司普通股股</w:t>
      </w:r>
      <w:r>
        <w:rPr>
          <w:w w:val="100"/>
        </w:rPr>
        <w:t> </w:t>
      </w:r>
      <w:r>
        <w:rPr>
          <w:spacing w:val="-2"/>
        </w:rPr>
        <w:t>东的净资产增减变动；</w:t>
      </w:r>
      <w:r>
        <w:rPr>
          <w:rFonts w:ascii="Times New Roman" w:hAnsi="Times New Roman" w:cs="Times New Roman" w:eastAsia="Times New Roman" w:hint="default"/>
          <w:spacing w:val="-2"/>
        </w:rPr>
        <w:t>Mk</w:t>
      </w:r>
      <w:r>
        <w:rPr>
          <w:rFonts w:ascii="Times New Roman" w:hAnsi="Times New Roman" w:cs="Times New Roman" w:eastAsia="Times New Roman" w:hint="default"/>
        </w:rPr>
        <w:t> </w:t>
      </w:r>
      <w:r>
        <w:rPr>
          <w:rFonts w:ascii="Times New Roman" w:hAnsi="Times New Roman" w:cs="Times New Roman" w:eastAsia="Times New Roman" w:hint="default"/>
          <w:spacing w:val="22"/>
        </w:rPr>
        <w:t> </w:t>
      </w:r>
      <w:r>
        <w:rPr>
          <w:spacing w:val="-2"/>
        </w:rPr>
        <w:t>为发生其他净资产增减变动次月起至报告期期末的累计月数。</w:t>
      </w:r>
    </w:p>
    <w:p>
      <w:pPr>
        <w:pStyle w:val="Heading9"/>
        <w:spacing w:line="240" w:lineRule="auto" w:before="83"/>
        <w:ind w:left="789" w:right="0"/>
        <w:jc w:val="left"/>
        <w:rPr>
          <w:b w:val="0"/>
          <w:bCs w:val="0"/>
        </w:rPr>
      </w:pPr>
      <w:r>
        <w:rPr>
          <w:rFonts w:ascii="Times New Roman" w:hAnsi="Times New Roman" w:cs="Times New Roman" w:eastAsia="Times New Roman" w:hint="default"/>
        </w:rPr>
        <w:t>3</w:t>
      </w:r>
      <w:r>
        <w:rPr/>
        <w:t>、</w:t>
      </w:r>
      <w:r>
        <w:rPr>
          <w:spacing w:val="-28"/>
        </w:rPr>
        <w:t> </w:t>
      </w:r>
      <w:r>
        <w:rPr/>
        <w:t>公司主要会计报表项目的异常情况及原因的说明</w:t>
      </w:r>
      <w:r>
        <w:rPr>
          <w:b w:val="0"/>
          <w:bCs w:val="0"/>
        </w:rPr>
      </w:r>
    </w:p>
    <w:p>
      <w:pPr>
        <w:spacing w:line="240" w:lineRule="auto" w:before="9"/>
        <w:rPr>
          <w:rFonts w:ascii="宋体" w:hAnsi="宋体" w:cs="宋体" w:eastAsia="宋体" w:hint="default"/>
          <w:b/>
          <w:bCs/>
          <w:sz w:val="20"/>
          <w:szCs w:val="20"/>
        </w:rPr>
      </w:pPr>
    </w:p>
    <w:p>
      <w:pPr>
        <w:pStyle w:val="BodyText"/>
        <w:spacing w:line="240" w:lineRule="auto"/>
        <w:ind w:left="753" w:right="0"/>
        <w:jc w:val="left"/>
      </w:pPr>
      <w:r>
        <w:rPr/>
        <w:t>（</w:t>
      </w:r>
      <w:r>
        <w:rPr>
          <w:rFonts w:ascii="Times New Roman" w:hAnsi="Times New Roman" w:cs="Times New Roman" w:eastAsia="Times New Roman" w:hint="default"/>
        </w:rPr>
        <w:t>1</w:t>
      </w:r>
      <w:r>
        <w:rPr/>
        <w:t>）</w:t>
      </w:r>
      <w:r>
        <w:rPr>
          <w:spacing w:val="90"/>
        </w:rPr>
        <w:t> </w:t>
      </w:r>
      <w:r>
        <w:rPr/>
        <w:t>货币资金</w:t>
      </w:r>
    </w:p>
    <w:p>
      <w:pPr>
        <w:spacing w:line="240" w:lineRule="auto" w:before="9"/>
        <w:rPr>
          <w:rFonts w:ascii="宋体" w:hAnsi="宋体" w:cs="宋体" w:eastAsia="宋体" w:hint="default"/>
          <w:sz w:val="20"/>
          <w:szCs w:val="20"/>
        </w:rPr>
      </w:pPr>
    </w:p>
    <w:p>
      <w:pPr>
        <w:pStyle w:val="BodyText"/>
        <w:spacing w:line="336" w:lineRule="auto"/>
        <w:ind w:left="753" w:right="133" w:firstLine="420"/>
        <w:jc w:val="both"/>
      </w:pPr>
      <w:r>
        <w:rPr/>
        <w:t>本公司</w:t>
      </w:r>
      <w:r>
        <w:rPr>
          <w:spacing w:val="-5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年末货币资金较</w:t>
      </w:r>
      <w:r>
        <w:rPr>
          <w:spacing w:val="-50"/>
        </w:rPr>
        <w:t> </w:t>
      </w: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t>年末增加</w:t>
      </w:r>
      <w:r>
        <w:rPr>
          <w:spacing w:val="-50"/>
        </w:rPr>
        <w:t> </w:t>
      </w:r>
      <w:r>
        <w:rPr>
          <w:rFonts w:ascii="Times New Roman" w:hAnsi="Times New Roman" w:cs="Times New Roman" w:eastAsia="Times New Roman" w:hint="default"/>
        </w:rPr>
        <w:t>1,555,519,902.62 </w:t>
      </w:r>
      <w:r>
        <w:rPr/>
        <w:t>元，增长</w:t>
      </w:r>
      <w:r>
        <w:rPr>
          <w:spacing w:val="-50"/>
        </w:rPr>
        <w:t> </w:t>
      </w:r>
      <w:r>
        <w:rPr>
          <w:rFonts w:ascii="Times New Roman" w:hAnsi="Times New Roman" w:cs="Times New Roman" w:eastAsia="Times New Roman" w:hint="default"/>
        </w:rPr>
        <w:t>840.96%</w:t>
      </w:r>
      <w:r>
        <w:rPr/>
        <w:t>，主要原因系本公</w:t>
      </w:r>
      <w:r>
        <w:rPr>
          <w:w w:val="100"/>
        </w:rPr>
        <w:t> </w:t>
      </w:r>
      <w:r>
        <w:rPr/>
        <w:t>司报告期内收到募集资金所致。</w:t>
      </w:r>
    </w:p>
    <w:p>
      <w:pPr>
        <w:spacing w:line="240" w:lineRule="auto" w:before="7"/>
        <w:rPr>
          <w:rFonts w:ascii="宋体" w:hAnsi="宋体" w:cs="宋体" w:eastAsia="宋体" w:hint="default"/>
          <w:sz w:val="15"/>
          <w:szCs w:val="15"/>
        </w:rPr>
      </w:pPr>
    </w:p>
    <w:p>
      <w:pPr>
        <w:pStyle w:val="BodyText"/>
        <w:spacing w:line="240" w:lineRule="auto"/>
        <w:ind w:left="753" w:right="0"/>
        <w:jc w:val="left"/>
      </w:pPr>
      <w:r>
        <w:rPr/>
        <w:t>（</w:t>
      </w:r>
      <w:r>
        <w:rPr>
          <w:rFonts w:ascii="Times New Roman" w:hAnsi="Times New Roman" w:cs="Times New Roman" w:eastAsia="Times New Roman" w:hint="default"/>
        </w:rPr>
        <w:t>2</w:t>
      </w:r>
      <w:r>
        <w:rPr/>
        <w:t>）</w:t>
      </w:r>
      <w:r>
        <w:rPr>
          <w:spacing w:val="90"/>
        </w:rPr>
        <w:t> </w:t>
      </w:r>
      <w:r>
        <w:rPr/>
        <w:t>应收账款</w:t>
      </w:r>
    </w:p>
    <w:p>
      <w:pPr>
        <w:spacing w:line="240" w:lineRule="auto" w:before="9"/>
        <w:rPr>
          <w:rFonts w:ascii="宋体" w:hAnsi="宋体" w:cs="宋体" w:eastAsia="宋体" w:hint="default"/>
          <w:sz w:val="20"/>
          <w:szCs w:val="20"/>
        </w:rPr>
      </w:pPr>
    </w:p>
    <w:p>
      <w:pPr>
        <w:pStyle w:val="BodyText"/>
        <w:spacing w:line="336" w:lineRule="auto"/>
        <w:ind w:left="753" w:right="131" w:firstLine="420"/>
        <w:jc w:val="both"/>
      </w:pPr>
      <w:r>
        <w:rPr/>
        <w:t>本公司</w:t>
      </w:r>
      <w:r>
        <w:rPr>
          <w:spacing w:val="-5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年末应收款款</w:t>
      </w:r>
      <w:r>
        <w:rPr>
          <w:spacing w:val="-50"/>
        </w:rPr>
        <w:t> </w:t>
      </w:r>
      <w:r>
        <w:rPr>
          <w:rFonts w:ascii="Times New Roman" w:hAnsi="Times New Roman" w:cs="Times New Roman" w:eastAsia="Times New Roman" w:hint="default"/>
        </w:rPr>
        <w:t>171,959,707.56</w:t>
      </w:r>
      <w:r>
        <w:rPr>
          <w:rFonts w:ascii="Times New Roman" w:hAnsi="Times New Roman" w:cs="Times New Roman" w:eastAsia="Times New Roman" w:hint="default"/>
          <w:spacing w:val="1"/>
        </w:rPr>
        <w:t> </w:t>
      </w:r>
      <w:r>
        <w:rPr/>
        <w:t>元，应收票据</w:t>
      </w:r>
      <w:r>
        <w:rPr>
          <w:spacing w:val="-50"/>
        </w:rPr>
        <w:t> </w:t>
      </w:r>
      <w:r>
        <w:rPr>
          <w:rFonts w:ascii="Times New Roman" w:hAnsi="Times New Roman" w:cs="Times New Roman" w:eastAsia="Times New Roman" w:hint="default"/>
        </w:rPr>
        <w:t>8,322,000.00</w:t>
      </w:r>
      <w:r>
        <w:rPr>
          <w:rFonts w:ascii="Times New Roman" w:hAnsi="Times New Roman" w:cs="Times New Roman" w:eastAsia="Times New Roman" w:hint="default"/>
          <w:spacing w:val="1"/>
        </w:rPr>
        <w:t> </w:t>
      </w:r>
      <w:r>
        <w:rPr/>
        <w:t>元，分别同比增长</w:t>
      </w:r>
      <w:r>
        <w:rPr>
          <w:spacing w:val="-50"/>
        </w:rPr>
        <w:t> </w:t>
      </w:r>
      <w:r>
        <w:rPr>
          <w:rFonts w:ascii="Times New Roman" w:hAnsi="Times New Roman" w:cs="Times New Roman" w:eastAsia="Times New Roman" w:hint="default"/>
        </w:rPr>
        <w:t>25.55%</w:t>
      </w:r>
      <w:r>
        <w:rPr/>
        <w:t>、</w:t>
      </w:r>
      <w:r>
        <w:rPr>
          <w:w w:val="100"/>
        </w:rPr>
        <w:t> </w:t>
      </w:r>
      <w:r>
        <w:rPr>
          <w:rFonts w:ascii="Times New Roman" w:hAnsi="Times New Roman" w:cs="Times New Roman" w:eastAsia="Times New Roman" w:hint="default"/>
          <w:spacing w:val="-2"/>
        </w:rPr>
        <w:t>323.38%</w:t>
      </w:r>
      <w:r>
        <w:rPr>
          <w:spacing w:val="-2"/>
        </w:rPr>
        <w:t>，主要原因系公司销售规模扩大，公司新一代数字电视前端设备产品及交通行业相关产品市场</w:t>
      </w:r>
      <w:r>
        <w:rPr>
          <w:spacing w:val="-46"/>
        </w:rPr>
        <w:t> </w:t>
      </w:r>
      <w:r>
        <w:rPr>
          <w:spacing w:val="-46"/>
        </w:rPr>
      </w:r>
      <w:r>
        <w:rPr/>
        <w:t>取得良好的进展所致。</w:t>
      </w:r>
    </w:p>
    <w:p>
      <w:pPr>
        <w:pStyle w:val="BodyText"/>
        <w:spacing w:line="240" w:lineRule="auto" w:before="157"/>
        <w:ind w:left="753" w:right="0"/>
        <w:jc w:val="left"/>
      </w:pPr>
      <w:r>
        <w:rPr/>
        <w:t>（</w:t>
      </w:r>
      <w:r>
        <w:rPr>
          <w:rFonts w:ascii="Times New Roman" w:hAnsi="Times New Roman" w:cs="Times New Roman" w:eastAsia="Times New Roman" w:hint="default"/>
        </w:rPr>
        <w:t>3</w:t>
      </w:r>
      <w:r>
        <w:rPr/>
        <w:t>）</w:t>
      </w:r>
      <w:r>
        <w:rPr>
          <w:spacing w:val="92"/>
        </w:rPr>
        <w:t> </w:t>
      </w:r>
      <w:r>
        <w:rPr/>
        <w:t>其他应收款</w:t>
      </w:r>
    </w:p>
    <w:p>
      <w:pPr>
        <w:pStyle w:val="BodyText"/>
        <w:spacing w:line="256" w:lineRule="auto" w:before="177"/>
        <w:ind w:left="753" w:right="133" w:firstLine="420"/>
        <w:jc w:val="both"/>
      </w:pPr>
      <w:r>
        <w:rPr/>
        <w:t>本公司</w:t>
      </w:r>
      <w:r>
        <w:rPr>
          <w:spacing w:val="-4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年末其他应收款较</w:t>
      </w:r>
      <w:r>
        <w:rPr>
          <w:spacing w:val="-51"/>
        </w:rPr>
        <w:t> </w:t>
      </w:r>
      <w:r>
        <w:rPr>
          <w:rFonts w:ascii="Times New Roman" w:hAnsi="Times New Roman" w:cs="Times New Roman" w:eastAsia="Times New Roman" w:hint="default"/>
        </w:rPr>
        <w:t>2009</w:t>
      </w:r>
      <w:r>
        <w:rPr>
          <w:rFonts w:ascii="Times New Roman" w:hAnsi="Times New Roman" w:cs="Times New Roman" w:eastAsia="Times New Roman" w:hint="default"/>
          <w:spacing w:val="4"/>
        </w:rPr>
        <w:t> </w:t>
      </w:r>
      <w:r>
        <w:rPr/>
        <w:t>年末增加</w:t>
      </w:r>
      <w:r>
        <w:rPr>
          <w:spacing w:val="-51"/>
        </w:rPr>
        <w:t> </w:t>
      </w:r>
      <w:r>
        <w:rPr>
          <w:rFonts w:ascii="Times New Roman" w:hAnsi="Times New Roman" w:cs="Times New Roman" w:eastAsia="Times New Roman" w:hint="default"/>
        </w:rPr>
        <w:t>24,895,266.05</w:t>
      </w:r>
      <w:r>
        <w:rPr>
          <w:rFonts w:ascii="Times New Roman" w:hAnsi="Times New Roman" w:cs="Times New Roman" w:eastAsia="Times New Roman" w:hint="default"/>
          <w:spacing w:val="49"/>
        </w:rPr>
        <w:t> </w:t>
      </w:r>
      <w:r>
        <w:rPr/>
        <w:t>元，同比增长</w:t>
      </w:r>
      <w:r>
        <w:rPr>
          <w:spacing w:val="-49"/>
        </w:rPr>
        <w:t> </w:t>
      </w:r>
      <w:r>
        <w:rPr>
          <w:rFonts w:ascii="Times New Roman" w:hAnsi="Times New Roman" w:cs="Times New Roman" w:eastAsia="Times New Roman" w:hint="default"/>
        </w:rPr>
        <w:t>328.66%</w:t>
      </w:r>
      <w:r>
        <w:rPr/>
        <w:t>，主要原因是</w:t>
      </w:r>
      <w:r>
        <w:rPr>
          <w:w w:val="100"/>
        </w:rPr>
        <w:t> </w:t>
      </w:r>
      <w:r>
        <w:rPr/>
        <w:t>国家广播电视电影总局无限电台管理局投标款、购买深圳紫光信息港有限公司房产导致。</w:t>
      </w:r>
    </w:p>
    <w:p>
      <w:pPr>
        <w:spacing w:after="0" w:line="256" w:lineRule="auto"/>
        <w:jc w:val="both"/>
        <w:sectPr>
          <w:pgSz w:w="11910" w:h="16840"/>
          <w:pgMar w:header="990" w:footer="1184" w:top="1160" w:bottom="1380" w:left="740" w:right="940"/>
        </w:sect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490.8pt;height:.5pt;mso-position-horizontal-relative:char;mso-position-vertical-relative:line" coordorigin="0,0" coordsize="9816,10">
            <v:group style="position:absolute;left:5;top:5;width:9806;height:2" coordorigin="5,5" coordsize="9806,2">
              <v:shape style="position:absolute;left:5;top:5;width:9806;height:2" coordorigin="5,5" coordsize="9806,0" path="m5,5l9811,5e" filled="false" stroked="true" strokeweight=".48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14"/>
          <w:szCs w:val="14"/>
        </w:rPr>
      </w:pPr>
    </w:p>
    <w:p>
      <w:pPr>
        <w:pStyle w:val="BodyText"/>
        <w:tabs>
          <w:tab w:pos="1400" w:val="left" w:leader="none"/>
        </w:tabs>
        <w:spacing w:line="240" w:lineRule="auto" w:before="36"/>
        <w:ind w:left="553" w:right="213"/>
        <w:jc w:val="left"/>
      </w:pPr>
      <w:r>
        <w:rPr/>
        <w:t>（</w:t>
      </w:r>
      <w:r>
        <w:rPr>
          <w:rFonts w:ascii="Times New Roman" w:hAnsi="Times New Roman" w:cs="Times New Roman" w:eastAsia="Times New Roman" w:hint="default"/>
        </w:rPr>
        <w:t>4</w:t>
      </w:r>
      <w:r>
        <w:rPr/>
        <w:t>）</w:t>
        <w:tab/>
        <w:t>存货</w:t>
      </w:r>
    </w:p>
    <w:p>
      <w:pPr>
        <w:pStyle w:val="BodyText"/>
        <w:spacing w:line="256" w:lineRule="auto" w:before="177"/>
        <w:ind w:left="666" w:right="212" w:firstLine="208"/>
        <w:jc w:val="left"/>
      </w:pPr>
      <w:r>
        <w:rPr/>
        <w:t>本公司</w:t>
      </w:r>
      <w:r>
        <w:rPr>
          <w:spacing w:val="-5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年末存货</w:t>
      </w:r>
      <w:r>
        <w:rPr>
          <w:spacing w:val="-55"/>
        </w:rPr>
        <w:t> </w:t>
      </w:r>
      <w:r>
        <w:rPr>
          <w:rFonts w:ascii="Times New Roman" w:hAnsi="Times New Roman" w:cs="Times New Roman" w:eastAsia="Times New Roman" w:hint="default"/>
        </w:rPr>
        <w:t>61,800,506.47</w:t>
      </w:r>
      <w:r>
        <w:rPr>
          <w:rFonts w:ascii="Times New Roman" w:hAnsi="Times New Roman" w:cs="Times New Roman" w:eastAsia="Times New Roman" w:hint="default"/>
          <w:spacing w:val="-6"/>
        </w:rPr>
        <w:t> </w:t>
      </w:r>
      <w:r>
        <w:rPr>
          <w:spacing w:val="-5"/>
        </w:rPr>
        <w:t>元，同比增长</w:t>
      </w:r>
      <w:r>
        <w:rPr>
          <w:spacing w:val="-55"/>
        </w:rPr>
        <w:t> </w:t>
      </w:r>
      <w:r>
        <w:rPr>
          <w:rFonts w:ascii="Times New Roman" w:hAnsi="Times New Roman" w:cs="Times New Roman" w:eastAsia="Times New Roman" w:hint="default"/>
        </w:rPr>
        <w:t>69.01%</w:t>
      </w:r>
      <w:r>
        <w:rPr/>
        <w:t>，主要原因为公司销售规模扩大而导致的</w:t>
      </w:r>
      <w:r>
        <w:rPr>
          <w:w w:val="100"/>
        </w:rPr>
        <w:t> </w:t>
      </w:r>
      <w:r>
        <w:rPr/>
        <w:t>备料增加所致。</w:t>
      </w:r>
    </w:p>
    <w:p>
      <w:pPr>
        <w:pStyle w:val="BodyText"/>
        <w:spacing w:line="240" w:lineRule="auto" w:before="178"/>
        <w:ind w:left="553" w:right="213"/>
        <w:jc w:val="left"/>
      </w:pPr>
      <w:r>
        <w:rPr/>
        <w:t>（</w:t>
      </w:r>
      <w:r>
        <w:rPr>
          <w:rFonts w:ascii="Times New Roman" w:hAnsi="Times New Roman" w:cs="Times New Roman" w:eastAsia="Times New Roman" w:hint="default"/>
        </w:rPr>
        <w:t>5</w:t>
      </w:r>
      <w:r>
        <w:rPr/>
        <w:t>）</w:t>
      </w:r>
      <w:r>
        <w:rPr>
          <w:spacing w:val="90"/>
        </w:rPr>
        <w:t> </w:t>
      </w:r>
      <w:r>
        <w:rPr/>
        <w:t>长期股权投资</w:t>
      </w:r>
    </w:p>
    <w:p>
      <w:pPr>
        <w:pStyle w:val="BodyText"/>
        <w:spacing w:line="256" w:lineRule="auto" w:before="177"/>
        <w:ind w:left="553" w:right="209" w:firstLine="427"/>
        <w:jc w:val="left"/>
      </w:pPr>
      <w:r>
        <w:rPr/>
        <w:t>长期股权投资期末余额 </w:t>
      </w:r>
      <w:r>
        <w:rPr>
          <w:rFonts w:ascii="Times New Roman" w:hAnsi="Times New Roman" w:cs="Times New Roman" w:eastAsia="Times New Roman" w:hint="default"/>
        </w:rPr>
        <w:t>102,472,279.80 </w:t>
      </w:r>
      <w:r>
        <w:rPr/>
        <w:t>元，同比增长</w:t>
      </w:r>
      <w:r>
        <w:rPr>
          <w:spacing w:val="-46"/>
        </w:rPr>
        <w:t> </w:t>
      </w:r>
      <w:r>
        <w:rPr>
          <w:rFonts w:ascii="Times New Roman" w:hAnsi="Times New Roman" w:cs="Times New Roman" w:eastAsia="Times New Roman" w:hint="default"/>
        </w:rPr>
        <w:t>3315.74%</w:t>
      </w:r>
      <w:r>
        <w:rPr/>
        <w:t>，主要原因为报告期内公司进行了</w:t>
      </w:r>
      <w:r>
        <w:rPr>
          <w:w w:val="100"/>
        </w:rPr>
        <w:t> </w:t>
      </w:r>
      <w:r>
        <w:rPr/>
        <w:t>系列投资。</w:t>
      </w:r>
    </w:p>
    <w:p>
      <w:pPr>
        <w:pStyle w:val="BodyText"/>
        <w:spacing w:line="240" w:lineRule="auto" w:before="178"/>
        <w:ind w:left="553" w:right="213"/>
        <w:jc w:val="left"/>
      </w:pPr>
      <w:r>
        <w:rPr/>
        <w:t>（</w:t>
      </w:r>
      <w:r>
        <w:rPr>
          <w:rFonts w:ascii="Times New Roman" w:hAnsi="Times New Roman" w:cs="Times New Roman" w:eastAsia="Times New Roman" w:hint="default"/>
        </w:rPr>
        <w:t>6</w:t>
      </w:r>
      <w:r>
        <w:rPr/>
        <w:t>）</w:t>
      </w:r>
      <w:r>
        <w:rPr>
          <w:spacing w:val="91"/>
        </w:rPr>
        <w:t> </w:t>
      </w:r>
      <w:r>
        <w:rPr/>
        <w:t>递延所得税资产</w:t>
      </w:r>
    </w:p>
    <w:p>
      <w:pPr>
        <w:spacing w:line="240" w:lineRule="auto" w:before="5"/>
        <w:rPr>
          <w:rFonts w:ascii="宋体" w:hAnsi="宋体" w:cs="宋体" w:eastAsia="宋体" w:hint="default"/>
          <w:sz w:val="19"/>
          <w:szCs w:val="19"/>
        </w:rPr>
      </w:pPr>
    </w:p>
    <w:p>
      <w:pPr>
        <w:pStyle w:val="BodyText"/>
        <w:spacing w:line="386" w:lineRule="auto"/>
        <w:ind w:left="553" w:right="209" w:firstLine="420"/>
        <w:jc w:val="left"/>
      </w:pPr>
      <w:r>
        <w:rPr/>
        <w:t>递延所得税资产期末余额 </w:t>
      </w:r>
      <w:r>
        <w:rPr>
          <w:rFonts w:ascii="Times New Roman" w:hAnsi="Times New Roman" w:cs="Times New Roman" w:eastAsia="Times New Roman" w:hint="default"/>
        </w:rPr>
        <w:t>2,948,048.17 </w:t>
      </w:r>
      <w:r>
        <w:rPr/>
        <w:t>元，同比增长</w:t>
      </w:r>
      <w:r>
        <w:rPr>
          <w:spacing w:val="-39"/>
        </w:rPr>
        <w:t> </w:t>
      </w:r>
      <w:r>
        <w:rPr>
          <w:rFonts w:ascii="Times New Roman" w:hAnsi="Times New Roman" w:cs="Times New Roman" w:eastAsia="Times New Roman" w:hint="default"/>
        </w:rPr>
        <w:t>99.51%</w:t>
      </w:r>
      <w:r>
        <w:rPr/>
        <w:t>，主要原因为坏账准备计提增加所导</w:t>
      </w:r>
      <w:r>
        <w:rPr>
          <w:w w:val="100"/>
        </w:rPr>
        <w:t> </w:t>
      </w:r>
      <w:r>
        <w:rPr/>
        <w:t>致的递延所得税资产增加。</w:t>
      </w:r>
    </w:p>
    <w:p>
      <w:pPr>
        <w:spacing w:line="240" w:lineRule="auto" w:before="12"/>
        <w:rPr>
          <w:rFonts w:ascii="宋体" w:hAnsi="宋体" w:cs="宋体" w:eastAsia="宋体" w:hint="default"/>
          <w:sz w:val="16"/>
          <w:szCs w:val="16"/>
        </w:rPr>
      </w:pPr>
    </w:p>
    <w:p>
      <w:pPr>
        <w:pStyle w:val="BodyText"/>
        <w:spacing w:line="240" w:lineRule="auto"/>
        <w:ind w:left="553" w:right="213"/>
        <w:jc w:val="left"/>
      </w:pPr>
      <w:r>
        <w:rPr/>
        <w:t>（</w:t>
      </w:r>
      <w:r>
        <w:rPr>
          <w:rFonts w:ascii="Times New Roman" w:hAnsi="Times New Roman" w:cs="Times New Roman" w:eastAsia="Times New Roman" w:hint="default"/>
        </w:rPr>
        <w:t>7</w:t>
      </w:r>
      <w:r>
        <w:rPr/>
        <w:t>）</w:t>
      </w:r>
      <w:r>
        <w:rPr>
          <w:spacing w:val="90"/>
        </w:rPr>
        <w:t> </w:t>
      </w:r>
      <w:r>
        <w:rPr/>
        <w:t>开发支出</w:t>
      </w:r>
    </w:p>
    <w:p>
      <w:pPr>
        <w:spacing w:line="240" w:lineRule="auto" w:before="6"/>
        <w:rPr>
          <w:rFonts w:ascii="宋体" w:hAnsi="宋体" w:cs="宋体" w:eastAsia="宋体" w:hint="default"/>
          <w:sz w:val="25"/>
          <w:szCs w:val="25"/>
        </w:rPr>
      </w:pPr>
    </w:p>
    <w:p>
      <w:pPr>
        <w:pStyle w:val="BodyText"/>
        <w:spacing w:line="240" w:lineRule="auto"/>
        <w:ind w:left="973" w:right="0"/>
        <w:jc w:val="left"/>
      </w:pPr>
      <w:r>
        <w:rPr/>
        <w:t>本公司</w:t>
      </w:r>
      <w:r>
        <w:rPr>
          <w:spacing w:val="-5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年末开发支出较</w:t>
      </w:r>
      <w:r>
        <w:rPr>
          <w:spacing w:val="-50"/>
        </w:rPr>
        <w:t> </w:t>
      </w: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t>年末增加</w:t>
      </w:r>
      <w:r>
        <w:rPr>
          <w:spacing w:val="-51"/>
        </w:rPr>
        <w:t> </w:t>
      </w:r>
      <w:r>
        <w:rPr>
          <w:rFonts w:ascii="Times New Roman" w:hAnsi="Times New Roman" w:cs="Times New Roman" w:eastAsia="Times New Roman" w:hint="default"/>
        </w:rPr>
        <w:t>6,643,092.09</w:t>
      </w:r>
      <w:r>
        <w:rPr>
          <w:rFonts w:ascii="Times New Roman" w:hAnsi="Times New Roman" w:cs="Times New Roman" w:eastAsia="Times New Roman" w:hint="default"/>
          <w:spacing w:val="2"/>
        </w:rPr>
        <w:t> </w:t>
      </w:r>
      <w:r>
        <w:rPr>
          <w:spacing w:val="-5"/>
        </w:rPr>
        <w:t>元，主要原因是本公司前期研究开发的项</w:t>
      </w:r>
    </w:p>
    <w:p>
      <w:pPr>
        <w:pStyle w:val="BodyText"/>
        <w:spacing w:line="240" w:lineRule="auto" w:before="177"/>
        <w:ind w:left="553" w:right="213"/>
        <w:jc w:val="left"/>
      </w:pPr>
      <w:r>
        <w:rPr/>
        <w:t>目于</w:t>
      </w:r>
      <w:r>
        <w:rPr>
          <w:spacing w:val="-5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年进入开发阶段所致。</w:t>
      </w:r>
    </w:p>
    <w:p>
      <w:pPr>
        <w:spacing w:line="240" w:lineRule="auto" w:before="6"/>
        <w:rPr>
          <w:rFonts w:ascii="宋体" w:hAnsi="宋体" w:cs="宋体" w:eastAsia="宋体" w:hint="default"/>
          <w:sz w:val="25"/>
          <w:szCs w:val="25"/>
        </w:rPr>
      </w:pPr>
    </w:p>
    <w:p>
      <w:pPr>
        <w:pStyle w:val="BodyText"/>
        <w:spacing w:line="240" w:lineRule="auto"/>
        <w:ind w:left="553" w:right="213"/>
        <w:jc w:val="left"/>
      </w:pPr>
      <w:r>
        <w:rPr/>
        <w:t>（</w:t>
      </w:r>
      <w:r>
        <w:rPr>
          <w:rFonts w:ascii="Times New Roman" w:hAnsi="Times New Roman" w:cs="Times New Roman" w:eastAsia="Times New Roman" w:hint="default"/>
        </w:rPr>
        <w:t>8</w:t>
      </w:r>
      <w:r>
        <w:rPr/>
        <w:t>）</w:t>
      </w:r>
      <w:r>
        <w:rPr>
          <w:spacing w:val="90"/>
        </w:rPr>
        <w:t> </w:t>
      </w:r>
      <w:r>
        <w:rPr/>
        <w:t>短期借款</w:t>
      </w:r>
    </w:p>
    <w:p>
      <w:pPr>
        <w:spacing w:line="240" w:lineRule="auto" w:before="6"/>
        <w:rPr>
          <w:rFonts w:ascii="宋体" w:hAnsi="宋体" w:cs="宋体" w:eastAsia="宋体" w:hint="default"/>
          <w:sz w:val="25"/>
          <w:szCs w:val="25"/>
        </w:rPr>
      </w:pPr>
    </w:p>
    <w:p>
      <w:pPr>
        <w:pStyle w:val="BodyText"/>
        <w:spacing w:line="386" w:lineRule="auto"/>
        <w:ind w:left="553" w:right="212" w:firstLine="420"/>
        <w:jc w:val="left"/>
      </w:pPr>
      <w:r>
        <w:rPr/>
        <w:t>本公司</w:t>
      </w:r>
      <w:r>
        <w:rPr>
          <w:spacing w:val="-5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年末短期借款较</w:t>
      </w:r>
      <w:r>
        <w:rPr>
          <w:spacing w:val="-50"/>
        </w:rPr>
        <w:t> </w:t>
      </w:r>
      <w:r>
        <w:rPr>
          <w:rFonts w:ascii="Times New Roman" w:hAnsi="Times New Roman" w:cs="Times New Roman" w:eastAsia="Times New Roman" w:hint="default"/>
        </w:rPr>
        <w:t>200</w:t>
      </w:r>
      <w:r>
        <w:rPr>
          <w:rFonts w:ascii="Times New Roman" w:hAnsi="Times New Roman" w:cs="Times New Roman" w:eastAsia="Times New Roman" w:hint="default"/>
          <w:spacing w:val="-1"/>
        </w:rPr>
        <w:t> </w:t>
      </w:r>
      <w:r>
        <w:rPr/>
        <w:t>年末减少</w:t>
      </w:r>
      <w:r>
        <w:rPr>
          <w:spacing w:val="-51"/>
        </w:rPr>
        <w:t> </w:t>
      </w:r>
      <w:r>
        <w:rPr>
          <w:rFonts w:ascii="Times New Roman" w:hAnsi="Times New Roman" w:cs="Times New Roman" w:eastAsia="Times New Roman" w:hint="default"/>
        </w:rPr>
        <w:t>20,000,000.00</w:t>
      </w:r>
      <w:r>
        <w:rPr>
          <w:rFonts w:ascii="Times New Roman" w:hAnsi="Times New Roman" w:cs="Times New Roman" w:eastAsia="Times New Roman" w:hint="default"/>
          <w:spacing w:val="2"/>
        </w:rPr>
        <w:t> </w:t>
      </w:r>
      <w:r>
        <w:rPr>
          <w:spacing w:val="-5"/>
        </w:rPr>
        <w:t>元，主要原因是本公司利用募集资金偿还</w:t>
      </w:r>
      <w:r>
        <w:rPr>
          <w:w w:val="100"/>
        </w:rPr>
        <w:t> </w:t>
      </w:r>
      <w:r>
        <w:rPr/>
        <w:t>借款所致。</w:t>
      </w:r>
    </w:p>
    <w:p>
      <w:pPr>
        <w:spacing w:line="240" w:lineRule="auto" w:before="12"/>
        <w:rPr>
          <w:rFonts w:ascii="宋体" w:hAnsi="宋体" w:cs="宋体" w:eastAsia="宋体" w:hint="default"/>
          <w:sz w:val="16"/>
          <w:szCs w:val="16"/>
        </w:rPr>
      </w:pPr>
    </w:p>
    <w:p>
      <w:pPr>
        <w:pStyle w:val="BodyText"/>
        <w:spacing w:line="240" w:lineRule="auto"/>
        <w:ind w:left="553" w:right="213"/>
        <w:jc w:val="left"/>
      </w:pPr>
      <w:r>
        <w:rPr/>
        <w:t>（</w:t>
      </w:r>
      <w:r>
        <w:rPr>
          <w:rFonts w:ascii="Times New Roman" w:hAnsi="Times New Roman" w:cs="Times New Roman" w:eastAsia="Times New Roman" w:hint="default"/>
        </w:rPr>
        <w:t>9</w:t>
      </w:r>
      <w:r>
        <w:rPr/>
        <w:t>）</w:t>
      </w:r>
      <w:r>
        <w:rPr>
          <w:spacing w:val="90"/>
        </w:rPr>
        <w:t> </w:t>
      </w:r>
      <w:r>
        <w:rPr/>
        <w:t>预收账款</w:t>
      </w:r>
    </w:p>
    <w:p>
      <w:pPr>
        <w:spacing w:line="240" w:lineRule="auto" w:before="6"/>
        <w:rPr>
          <w:rFonts w:ascii="宋体" w:hAnsi="宋体" w:cs="宋体" w:eastAsia="宋体" w:hint="default"/>
          <w:sz w:val="25"/>
          <w:szCs w:val="25"/>
        </w:rPr>
      </w:pPr>
    </w:p>
    <w:p>
      <w:pPr>
        <w:pStyle w:val="BodyText"/>
        <w:spacing w:line="386" w:lineRule="auto"/>
        <w:ind w:left="656" w:right="210" w:firstLine="316"/>
        <w:jc w:val="left"/>
      </w:pPr>
      <w:r>
        <w:rPr/>
        <w:t>本公司</w:t>
      </w:r>
      <w:r>
        <w:rPr>
          <w:spacing w:val="-5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年末预收账款</w:t>
      </w:r>
      <w:r>
        <w:rPr>
          <w:spacing w:val="-50"/>
        </w:rPr>
        <w:t> </w:t>
      </w:r>
      <w:r>
        <w:rPr>
          <w:rFonts w:ascii="Times New Roman" w:hAnsi="Times New Roman" w:cs="Times New Roman" w:eastAsia="Times New Roman" w:hint="default"/>
        </w:rPr>
        <w:t>38,219,107.04</w:t>
      </w:r>
      <w:r>
        <w:rPr>
          <w:rFonts w:ascii="Times New Roman" w:hAnsi="Times New Roman" w:cs="Times New Roman" w:eastAsia="Times New Roman" w:hint="default"/>
          <w:spacing w:val="3"/>
        </w:rPr>
        <w:t> </w:t>
      </w:r>
      <w:r>
        <w:rPr/>
        <w:t>元</w:t>
      </w:r>
      <w:r>
        <w:rPr>
          <w:rFonts w:ascii="Times New Roman" w:hAnsi="Times New Roman" w:cs="Times New Roman" w:eastAsia="Times New Roman" w:hint="default"/>
        </w:rPr>
        <w:t>,</w:t>
      </w:r>
      <w:r>
        <w:rPr/>
        <w:t>同比增长</w:t>
      </w:r>
      <w:r>
        <w:rPr>
          <w:spacing w:val="-50"/>
        </w:rPr>
        <w:t> </w:t>
      </w:r>
      <w:r>
        <w:rPr>
          <w:rFonts w:ascii="Times New Roman" w:hAnsi="Times New Roman" w:cs="Times New Roman" w:eastAsia="Times New Roman" w:hint="default"/>
        </w:rPr>
        <w:t>2149.81%</w:t>
      </w:r>
      <w:r>
        <w:rPr/>
        <w:t>，主要原因是本公司年末预收国家</w:t>
      </w:r>
      <w:r>
        <w:rPr>
          <w:w w:val="100"/>
        </w:rPr>
        <w:t> </w:t>
      </w:r>
      <w:r>
        <w:rPr/>
        <w:t>广播电影电视总局无线电台管理局所致。</w:t>
      </w:r>
    </w:p>
    <w:p>
      <w:pPr>
        <w:spacing w:line="240" w:lineRule="auto" w:before="12"/>
        <w:rPr>
          <w:rFonts w:ascii="宋体" w:hAnsi="宋体" w:cs="宋体" w:eastAsia="宋体" w:hint="default"/>
          <w:sz w:val="16"/>
          <w:szCs w:val="16"/>
        </w:rPr>
      </w:pPr>
    </w:p>
    <w:p>
      <w:pPr>
        <w:pStyle w:val="BodyText"/>
        <w:spacing w:line="240" w:lineRule="auto"/>
        <w:ind w:left="553" w:right="213"/>
        <w:jc w:val="left"/>
      </w:pPr>
      <w:r>
        <w:rPr/>
        <w:t>（</w:t>
      </w:r>
      <w:r>
        <w:rPr>
          <w:rFonts w:ascii="Times New Roman" w:hAnsi="Times New Roman" w:cs="Times New Roman" w:eastAsia="Times New Roman" w:hint="default"/>
        </w:rPr>
        <w:t>10</w:t>
      </w:r>
      <w:r>
        <w:rPr/>
        <w:t>）</w:t>
      </w:r>
      <w:r>
        <w:rPr>
          <w:spacing w:val="-15"/>
        </w:rPr>
        <w:t> </w:t>
      </w:r>
      <w:r>
        <w:rPr/>
        <w:t>应付职工薪酬</w:t>
      </w:r>
    </w:p>
    <w:p>
      <w:pPr>
        <w:spacing w:line="240" w:lineRule="auto" w:before="6"/>
        <w:rPr>
          <w:rFonts w:ascii="宋体" w:hAnsi="宋体" w:cs="宋体" w:eastAsia="宋体" w:hint="default"/>
          <w:sz w:val="25"/>
          <w:szCs w:val="25"/>
        </w:rPr>
      </w:pPr>
    </w:p>
    <w:p>
      <w:pPr>
        <w:pStyle w:val="BodyText"/>
        <w:spacing w:line="386" w:lineRule="auto"/>
        <w:ind w:left="553" w:right="209" w:firstLine="420"/>
        <w:jc w:val="left"/>
      </w:pPr>
      <w:r>
        <w:rPr/>
        <w:t>本公司</w:t>
      </w:r>
      <w:r>
        <w:rPr>
          <w:spacing w:val="-4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年应付职工薪酬余额</w:t>
      </w:r>
      <w:r>
        <w:rPr>
          <w:spacing w:val="-43"/>
        </w:rPr>
        <w:t> </w:t>
      </w:r>
      <w:r>
        <w:rPr>
          <w:rFonts w:ascii="Times New Roman" w:hAnsi="Times New Roman" w:cs="Times New Roman" w:eastAsia="Times New Roman" w:hint="default"/>
        </w:rPr>
        <w:t>15,615,409.94</w:t>
      </w:r>
      <w:r>
        <w:rPr>
          <w:rFonts w:ascii="Times New Roman" w:hAnsi="Times New Roman" w:cs="Times New Roman" w:eastAsia="Times New Roman" w:hint="default"/>
          <w:spacing w:val="10"/>
        </w:rPr>
        <w:t> </w:t>
      </w:r>
      <w:r>
        <w:rPr/>
        <w:t>元，同比增长</w:t>
      </w:r>
      <w:r>
        <w:rPr>
          <w:spacing w:val="-43"/>
        </w:rPr>
        <w:t> </w:t>
      </w:r>
      <w:r>
        <w:rPr>
          <w:rFonts w:ascii="Times New Roman" w:hAnsi="Times New Roman" w:cs="Times New Roman" w:eastAsia="Times New Roman" w:hint="default"/>
        </w:rPr>
        <w:t>394.92%</w:t>
      </w:r>
      <w:r>
        <w:rPr/>
        <w:t>，主要原因是</w:t>
      </w:r>
      <w:r>
        <w:rPr>
          <w:spacing w:val="-43"/>
        </w:rPr>
        <w:t> </w:t>
      </w:r>
      <w:r>
        <w:rPr>
          <w:rFonts w:ascii="Times New Roman" w:hAnsi="Times New Roman" w:cs="Times New Roman" w:eastAsia="Times New Roman" w:hint="default"/>
        </w:rPr>
        <w:t>2009</w:t>
      </w:r>
      <w:r>
        <w:rPr>
          <w:rFonts w:ascii="Times New Roman" w:hAnsi="Times New Roman" w:cs="Times New Roman" w:eastAsia="Times New Roman" w:hint="default"/>
          <w:spacing w:val="9"/>
        </w:rPr>
        <w:t> </w:t>
      </w:r>
      <w:r>
        <w:rPr/>
        <w:t>年度的</w:t>
      </w:r>
      <w:r>
        <w:rPr>
          <w:w w:val="100"/>
        </w:rPr>
        <w:t> </w:t>
      </w:r>
      <w:r>
        <w:rPr/>
        <w:t>奖金尚未支付所致。</w:t>
      </w:r>
    </w:p>
    <w:p>
      <w:pPr>
        <w:pStyle w:val="BodyText"/>
        <w:spacing w:line="240" w:lineRule="auto" w:before="145"/>
        <w:ind w:left="553" w:right="213"/>
        <w:jc w:val="left"/>
      </w:pPr>
      <w:r>
        <w:rPr/>
        <w:t>（</w:t>
      </w:r>
      <w:r>
        <w:rPr>
          <w:rFonts w:ascii="Times New Roman" w:hAnsi="Times New Roman" w:cs="Times New Roman" w:eastAsia="Times New Roman" w:hint="default"/>
        </w:rPr>
        <w:t>11</w:t>
      </w:r>
      <w:r>
        <w:rPr/>
        <w:t>）</w:t>
      </w:r>
      <w:r>
        <w:rPr>
          <w:spacing w:val="-14"/>
        </w:rPr>
        <w:t> </w:t>
      </w:r>
      <w:r>
        <w:rPr/>
        <w:t>资本公积</w:t>
      </w:r>
    </w:p>
    <w:p>
      <w:pPr>
        <w:pStyle w:val="BodyText"/>
        <w:spacing w:line="240" w:lineRule="auto" w:before="177"/>
        <w:ind w:left="973" w:right="213"/>
        <w:jc w:val="left"/>
      </w:pPr>
      <w:r>
        <w:rPr/>
        <w:t>本公司</w:t>
      </w:r>
      <w:r>
        <w:rPr>
          <w:spacing w:val="-5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年末资本公积余额</w:t>
      </w:r>
      <w:r>
        <w:rPr>
          <w:spacing w:val="-55"/>
        </w:rPr>
        <w:t> </w:t>
      </w:r>
      <w:r>
        <w:rPr>
          <w:rFonts w:ascii="Times New Roman" w:hAnsi="Times New Roman" w:cs="Times New Roman" w:eastAsia="Times New Roman" w:hint="default"/>
        </w:rPr>
        <w:t>1,629,616,979.61</w:t>
      </w:r>
      <w:r>
        <w:rPr>
          <w:rFonts w:ascii="Times New Roman" w:hAnsi="Times New Roman" w:cs="Times New Roman" w:eastAsia="Times New Roman" w:hint="default"/>
          <w:spacing w:val="-3"/>
        </w:rPr>
        <w:t> </w:t>
      </w:r>
      <w:r>
        <w:rPr/>
        <w:t>元，同比增长</w:t>
      </w:r>
      <w:r>
        <w:rPr>
          <w:spacing w:val="-56"/>
        </w:rPr>
        <w:t> </w:t>
      </w:r>
      <w:r>
        <w:rPr>
          <w:rFonts w:ascii="Times New Roman" w:hAnsi="Times New Roman" w:cs="Times New Roman" w:eastAsia="Times New Roman" w:hint="default"/>
        </w:rPr>
        <w:t>2496.13%</w:t>
      </w:r>
      <w:r>
        <w:rPr/>
        <w:t>，主要原因是本公司</w:t>
      </w:r>
    </w:p>
    <w:p>
      <w:pPr>
        <w:pStyle w:val="BodyText"/>
        <w:spacing w:line="240" w:lineRule="auto" w:before="177"/>
        <w:ind w:left="973" w:right="213"/>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年公开发行人民币普通股产生股本溢价所致。</w:t>
      </w:r>
    </w:p>
    <w:p>
      <w:pPr>
        <w:pStyle w:val="BodyText"/>
        <w:tabs>
          <w:tab w:pos="1400" w:val="left" w:leader="none"/>
        </w:tabs>
        <w:spacing w:line="240" w:lineRule="auto" w:before="177"/>
        <w:ind w:left="553" w:right="213"/>
        <w:jc w:val="left"/>
      </w:pPr>
      <w:r>
        <w:rPr/>
        <w:t>（</w:t>
      </w:r>
      <w:r>
        <w:rPr>
          <w:rFonts w:ascii="Times New Roman" w:hAnsi="Times New Roman" w:cs="Times New Roman" w:eastAsia="Times New Roman" w:hint="default"/>
        </w:rPr>
        <w:t>12</w:t>
      </w:r>
      <w:r>
        <w:rPr/>
        <w:t>）</w:t>
        <w:tab/>
        <w:t>营业收入</w:t>
      </w:r>
    </w:p>
    <w:p>
      <w:pPr>
        <w:pStyle w:val="BodyText"/>
        <w:spacing w:line="240" w:lineRule="auto" w:before="177"/>
        <w:ind w:left="973" w:right="0"/>
        <w:jc w:val="left"/>
      </w:pPr>
      <w:r>
        <w:rPr/>
        <w:t>本公司</w:t>
      </w:r>
      <w:r>
        <w:rPr>
          <w:spacing w:val="-4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8"/>
        </w:rPr>
        <w:t> </w:t>
      </w:r>
      <w:r>
        <w:rPr/>
        <w:t>年度营业收入</w:t>
      </w:r>
      <w:r>
        <w:rPr>
          <w:spacing w:val="-44"/>
        </w:rPr>
        <w:t> </w:t>
      </w:r>
      <w:r>
        <w:rPr>
          <w:rFonts w:ascii="Times New Roman" w:hAnsi="Times New Roman" w:cs="Times New Roman" w:eastAsia="Times New Roman" w:hint="default"/>
        </w:rPr>
        <w:t>350,125,905.65</w:t>
      </w:r>
      <w:r>
        <w:rPr>
          <w:rFonts w:ascii="Times New Roman" w:hAnsi="Times New Roman" w:cs="Times New Roman" w:eastAsia="Times New Roman" w:hint="default"/>
          <w:spacing w:val="8"/>
        </w:rPr>
        <w:t> </w:t>
      </w:r>
      <w:r>
        <w:rPr>
          <w:spacing w:val="-13"/>
        </w:rPr>
        <w:t>元，同比增长</w:t>
      </w:r>
      <w:r>
        <w:rPr>
          <w:spacing w:val="-45"/>
        </w:rPr>
        <w:t> </w:t>
      </w:r>
      <w:r>
        <w:rPr>
          <w:rFonts w:ascii="Times New Roman" w:hAnsi="Times New Roman" w:cs="Times New Roman" w:eastAsia="Times New Roman" w:hint="default"/>
          <w:spacing w:val="-5"/>
        </w:rPr>
        <w:t>22.68%</w:t>
      </w:r>
      <w:r>
        <w:rPr>
          <w:spacing w:val="-5"/>
        </w:rPr>
        <w:t>，主要原因是本公司销售扩张所致。</w:t>
      </w:r>
    </w:p>
    <w:p>
      <w:pPr>
        <w:pStyle w:val="BodyText"/>
        <w:spacing w:line="240" w:lineRule="auto" w:before="177"/>
        <w:ind w:left="553" w:right="213"/>
        <w:jc w:val="left"/>
      </w:pPr>
      <w:r>
        <w:rPr/>
        <w:t>（</w:t>
      </w:r>
      <w:r>
        <w:rPr>
          <w:rFonts w:ascii="Times New Roman" w:hAnsi="Times New Roman" w:cs="Times New Roman" w:eastAsia="Times New Roman" w:hint="default"/>
        </w:rPr>
        <w:t>13</w:t>
      </w:r>
      <w:r>
        <w:rPr/>
        <w:t>）</w:t>
      </w:r>
      <w:r>
        <w:rPr>
          <w:spacing w:val="-15"/>
        </w:rPr>
        <w:t> </w:t>
      </w:r>
      <w:r>
        <w:rPr/>
        <w:t>资产减值损失</w:t>
      </w:r>
    </w:p>
    <w:p>
      <w:pPr>
        <w:spacing w:after="0" w:line="240" w:lineRule="auto"/>
        <w:jc w:val="left"/>
        <w:sectPr>
          <w:pgSz w:w="11910" w:h="16840"/>
          <w:pgMar w:header="990" w:footer="1184" w:top="1160" w:bottom="1380" w:left="940" w:right="860"/>
        </w:sectPr>
      </w:pPr>
    </w:p>
    <w:p>
      <w:pPr>
        <w:spacing w:line="240" w:lineRule="auto" w:before="2"/>
        <w:rPr>
          <w:rFonts w:ascii="宋体" w:hAnsi="宋体" w:cs="宋体" w:eastAsia="宋体" w:hint="default"/>
          <w:sz w:val="16"/>
          <w:szCs w:val="16"/>
        </w:rPr>
      </w:pPr>
    </w:p>
    <w:p>
      <w:pPr>
        <w:pStyle w:val="BodyText"/>
        <w:spacing w:line="240" w:lineRule="auto" w:before="36"/>
        <w:ind w:left="973" w:right="186"/>
        <w:jc w:val="left"/>
        <w:rPr>
          <w:rFonts w:ascii="Times New Roman" w:hAnsi="Times New Roman" w:cs="Times New Roman" w:eastAsia="Times New Roman" w:hint="default"/>
        </w:rPr>
      </w:pPr>
      <w:r>
        <w:rPr/>
        <w:t>本公司</w:t>
      </w:r>
      <w:r>
        <w:rPr>
          <w:spacing w:val="-5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年度资产减值损失</w:t>
      </w:r>
      <w:r>
        <w:rPr>
          <w:spacing w:val="-54"/>
        </w:rPr>
        <w:t> </w:t>
      </w:r>
      <w:r>
        <w:rPr>
          <w:rFonts w:ascii="Times New Roman" w:hAnsi="Times New Roman" w:cs="Times New Roman" w:eastAsia="Times New Roman" w:hint="default"/>
        </w:rPr>
        <w:t>12,224,769.28</w:t>
      </w:r>
      <w:r>
        <w:rPr>
          <w:rFonts w:ascii="Times New Roman" w:hAnsi="Times New Roman" w:cs="Times New Roman" w:eastAsia="Times New Roman" w:hint="default"/>
          <w:spacing w:val="-5"/>
        </w:rPr>
        <w:t> </w:t>
      </w:r>
      <w:r>
        <w:rPr/>
        <w:t>元，同比增长</w:t>
      </w:r>
      <w:r>
        <w:rPr>
          <w:spacing w:val="-55"/>
        </w:rPr>
        <w:t> </w:t>
      </w:r>
      <w:r>
        <w:rPr>
          <w:rFonts w:ascii="Times New Roman" w:hAnsi="Times New Roman" w:cs="Times New Roman" w:eastAsia="Times New Roman" w:hint="default"/>
        </w:rPr>
        <w:t>278.09%</w:t>
      </w:r>
      <w:r>
        <w:rPr/>
        <w:t>，主要原因是本公司</w:t>
      </w:r>
      <w:r>
        <w:rPr>
          <w:spacing w:val="-54"/>
        </w:rPr>
        <w:t> </w:t>
      </w:r>
      <w:r>
        <w:rPr>
          <w:rFonts w:ascii="Times New Roman" w:hAnsi="Times New Roman" w:cs="Times New Roman" w:eastAsia="Times New Roman" w:hint="default"/>
        </w:rPr>
        <w:t>2010</w:t>
      </w:r>
    </w:p>
    <w:p>
      <w:pPr>
        <w:pStyle w:val="BodyText"/>
        <w:spacing w:line="240" w:lineRule="auto" w:before="177"/>
        <w:ind w:left="973" w:right="186"/>
        <w:jc w:val="left"/>
      </w:pPr>
      <w:r>
        <w:rPr/>
        <w:t>年度计提的坏账准备增加所致。</w:t>
      </w:r>
    </w:p>
    <w:p>
      <w:pPr>
        <w:spacing w:line="240" w:lineRule="auto" w:before="10"/>
        <w:rPr>
          <w:rFonts w:ascii="宋体" w:hAnsi="宋体" w:cs="宋体" w:eastAsia="宋体" w:hint="default"/>
          <w:sz w:val="14"/>
          <w:szCs w:val="14"/>
        </w:rPr>
      </w:pPr>
    </w:p>
    <w:p>
      <w:pPr>
        <w:pStyle w:val="BodyText"/>
        <w:tabs>
          <w:tab w:pos="1400" w:val="left" w:leader="none"/>
        </w:tabs>
        <w:spacing w:line="240" w:lineRule="auto"/>
        <w:ind w:left="553" w:right="186"/>
        <w:jc w:val="left"/>
      </w:pPr>
      <w:r>
        <w:rPr/>
        <w:t>（</w:t>
      </w:r>
      <w:r>
        <w:rPr>
          <w:rFonts w:ascii="Times New Roman" w:hAnsi="Times New Roman" w:cs="Times New Roman" w:eastAsia="Times New Roman" w:hint="default"/>
        </w:rPr>
        <w:t>14</w:t>
      </w:r>
      <w:r>
        <w:rPr/>
        <w:t>）</w:t>
        <w:tab/>
        <w:t>营业外收入</w:t>
      </w:r>
    </w:p>
    <w:p>
      <w:pPr>
        <w:spacing w:line="240" w:lineRule="auto" w:before="5"/>
        <w:rPr>
          <w:rFonts w:ascii="宋体" w:hAnsi="宋体" w:cs="宋体" w:eastAsia="宋体" w:hint="default"/>
          <w:sz w:val="19"/>
          <w:szCs w:val="19"/>
        </w:rPr>
      </w:pPr>
    </w:p>
    <w:p>
      <w:pPr>
        <w:pStyle w:val="BodyText"/>
        <w:spacing w:line="240" w:lineRule="auto"/>
        <w:ind w:left="973" w:right="186"/>
        <w:jc w:val="left"/>
      </w:pPr>
      <w:r>
        <w:rPr/>
        <w:t>本公司</w:t>
      </w:r>
      <w:r>
        <w:rPr>
          <w:spacing w:val="-5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年度营业外收入</w:t>
      </w:r>
      <w:r>
        <w:rPr>
          <w:spacing w:val="-54"/>
        </w:rPr>
        <w:t> </w:t>
      </w:r>
      <w:r>
        <w:rPr>
          <w:rFonts w:ascii="Times New Roman" w:hAnsi="Times New Roman" w:cs="Times New Roman" w:eastAsia="Times New Roman" w:hint="default"/>
        </w:rPr>
        <w:t>47,507,757.81</w:t>
      </w:r>
      <w:r>
        <w:rPr>
          <w:rFonts w:ascii="Times New Roman" w:hAnsi="Times New Roman" w:cs="Times New Roman" w:eastAsia="Times New Roman" w:hint="default"/>
          <w:spacing w:val="-2"/>
        </w:rPr>
        <w:t> </w:t>
      </w:r>
      <w:r>
        <w:rPr/>
        <w:t>元，同比增长</w:t>
      </w:r>
      <w:r>
        <w:rPr>
          <w:spacing w:val="-55"/>
        </w:rPr>
        <w:t> </w:t>
      </w:r>
      <w:r>
        <w:rPr>
          <w:rFonts w:ascii="Times New Roman" w:hAnsi="Times New Roman" w:cs="Times New Roman" w:eastAsia="Times New Roman" w:hint="default"/>
        </w:rPr>
        <w:t>64.47%</w:t>
      </w:r>
      <w:r>
        <w:rPr/>
        <w:t>，主要原因是政府补</w:t>
      </w:r>
    </w:p>
    <w:p>
      <w:pPr>
        <w:spacing w:after="0" w:line="240" w:lineRule="auto"/>
        <w:jc w:val="left"/>
        <w:sectPr>
          <w:pgSz w:w="11910" w:h="16840"/>
          <w:pgMar w:header="990" w:footer="1184" w:top="1160" w:bottom="1380" w:left="940" w:right="940"/>
        </w:sectPr>
      </w:pPr>
    </w:p>
    <w:p>
      <w:pPr>
        <w:spacing w:line="240" w:lineRule="auto" w:before="0"/>
        <w:rPr>
          <w:rFonts w:ascii="宋体" w:hAnsi="宋体" w:cs="宋体" w:eastAsia="宋体" w:hint="default"/>
          <w:sz w:val="22"/>
          <w:szCs w:val="22"/>
        </w:rPr>
      </w:pPr>
    </w:p>
    <w:p>
      <w:pPr>
        <w:pStyle w:val="BodyText"/>
        <w:spacing w:line="240" w:lineRule="auto" w:before="36"/>
        <w:ind w:left="833" w:right="0"/>
        <w:jc w:val="left"/>
      </w:pPr>
      <w:r>
        <w:rPr/>
        <w:t>贴增加所致。</w:t>
      </w:r>
    </w:p>
    <w:p>
      <w:pPr>
        <w:spacing w:line="240" w:lineRule="auto" w:before="4"/>
        <w:rPr>
          <w:rFonts w:ascii="宋体" w:hAnsi="宋体" w:cs="宋体" w:eastAsia="宋体" w:hint="default"/>
          <w:sz w:val="24"/>
          <w:szCs w:val="24"/>
        </w:rPr>
      </w:pPr>
    </w:p>
    <w:p>
      <w:pPr>
        <w:pStyle w:val="Heading9"/>
        <w:spacing w:line="240" w:lineRule="auto"/>
        <w:ind w:left="869" w:right="0"/>
        <w:jc w:val="left"/>
        <w:rPr>
          <w:b w:val="0"/>
          <w:bCs w:val="0"/>
        </w:rPr>
      </w:pPr>
      <w:r>
        <w:rPr>
          <w:rFonts w:ascii="Times New Roman" w:hAnsi="Times New Roman" w:cs="Times New Roman" w:eastAsia="Times New Roman" w:hint="default"/>
        </w:rPr>
        <w:t>4</w:t>
      </w:r>
      <w:r>
        <w:rPr/>
        <w:t>、</w:t>
      </w:r>
      <w:r>
        <w:rPr>
          <w:spacing w:val="-24"/>
        </w:rPr>
        <w:t> </w:t>
      </w:r>
      <w:r>
        <w:rPr/>
        <w:t>财务报表的批准</w:t>
      </w:r>
      <w:r>
        <w:rPr>
          <w:b w:val="0"/>
          <w:bCs w:val="0"/>
        </w:rPr>
      </w:r>
    </w:p>
    <w:p>
      <w:pPr>
        <w:spacing w:line="240" w:lineRule="auto" w:before="9"/>
        <w:rPr>
          <w:rFonts w:ascii="宋体" w:hAnsi="宋体" w:cs="宋体" w:eastAsia="宋体" w:hint="default"/>
          <w:b/>
          <w:bCs/>
          <w:sz w:val="20"/>
          <w:szCs w:val="20"/>
        </w:rPr>
      </w:pPr>
    </w:p>
    <w:p>
      <w:pPr>
        <w:pStyle w:val="BodyText"/>
        <w:spacing w:line="240" w:lineRule="auto"/>
        <w:ind w:left="833" w:right="0"/>
        <w:jc w:val="left"/>
      </w:pPr>
      <w:r>
        <w:rPr/>
        <w:t>本财务报表于</w:t>
      </w:r>
      <w:r>
        <w:rPr>
          <w:spacing w:val="-53"/>
        </w:rPr>
        <w:t> </w:t>
      </w:r>
      <w:r>
        <w:rPr>
          <w:rFonts w:ascii="Times New Roman" w:hAnsi="Times New Roman" w:cs="Times New Roman" w:eastAsia="Times New Roman" w:hint="default"/>
          <w:spacing w:val="-3"/>
        </w:rPr>
        <w:t>2011 </w:t>
      </w:r>
      <w:r>
        <w:rPr/>
        <w:t>年</w:t>
      </w:r>
      <w:r>
        <w:rPr>
          <w:spacing w:val="-53"/>
        </w:rPr>
        <w:t> </w:t>
      </w:r>
      <w:r>
        <w:rPr>
          <w:rFonts w:ascii="Times New Roman" w:hAnsi="Times New Roman" w:cs="Times New Roman" w:eastAsia="Times New Roman" w:hint="default"/>
        </w:rPr>
        <w:t>3</w:t>
      </w:r>
      <w:r>
        <w:rPr>
          <w:rFonts w:ascii="Times New Roman" w:hAnsi="Times New Roman" w:cs="Times New Roman" w:eastAsia="Times New Roman" w:hint="default"/>
          <w:spacing w:val="49"/>
        </w:rPr>
        <w:t> </w:t>
      </w:r>
      <w:r>
        <w:rPr/>
        <w:t>月</w:t>
      </w:r>
      <w:r>
        <w:rPr>
          <w:spacing w:val="-52"/>
        </w:rPr>
        <w:t> </w:t>
      </w:r>
      <w:r>
        <w:rPr>
          <w:rFonts w:ascii="Times New Roman" w:hAnsi="Times New Roman" w:cs="Times New Roman" w:eastAsia="Times New Roman" w:hint="default"/>
        </w:rPr>
        <w:t>25</w:t>
      </w:r>
      <w:r>
        <w:rPr>
          <w:rFonts w:ascii="Times New Roman" w:hAnsi="Times New Roman" w:cs="Times New Roman" w:eastAsia="Times New Roman" w:hint="default"/>
          <w:spacing w:val="-3"/>
        </w:rPr>
        <w:t> </w:t>
      </w:r>
      <w:r>
        <w:rPr/>
        <w:t>日由董事会通过及批准发布。</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spacing w:line="240" w:lineRule="auto" w:before="178"/>
        <w:ind w:left="5651" w:right="0"/>
        <w:jc w:val="left"/>
      </w:pPr>
      <w:r>
        <w:rPr/>
        <w:t>公司名称：北京数码视讯科技股份有限公司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tbl>
      <w:tblPr>
        <w:tblW w:w="0" w:type="auto"/>
        <w:jc w:val="left"/>
        <w:tblInd w:w="114" w:type="dxa"/>
        <w:tblLayout w:type="fixed"/>
        <w:tblCellMar>
          <w:top w:w="0" w:type="dxa"/>
          <w:left w:w="0" w:type="dxa"/>
          <w:bottom w:w="0" w:type="dxa"/>
          <w:right w:w="0" w:type="dxa"/>
        </w:tblCellMar>
        <w:tblLook w:val="01E0"/>
      </w:tblPr>
      <w:tblGrid>
        <w:gridCol w:w="2798"/>
        <w:gridCol w:w="3184"/>
        <w:gridCol w:w="2621"/>
      </w:tblGrid>
      <w:tr>
        <w:trPr>
          <w:trHeight w:val="714" w:hRule="exact"/>
        </w:trPr>
        <w:tc>
          <w:tcPr>
            <w:tcW w:w="2798" w:type="dxa"/>
            <w:tcBorders>
              <w:top w:val="nil" w:sz="6" w:space="0" w:color="auto"/>
              <w:left w:val="nil" w:sz="6" w:space="0" w:color="auto"/>
              <w:bottom w:val="nil" w:sz="6" w:space="0" w:color="auto"/>
              <w:right w:val="nil" w:sz="6" w:space="0" w:color="auto"/>
            </w:tcBorders>
          </w:tcPr>
          <w:p>
            <w:pPr>
              <w:pStyle w:val="TableParagraph"/>
              <w:spacing w:line="211" w:lineRule="exact"/>
              <w:ind w:left="200" w:right="0"/>
              <w:jc w:val="left"/>
              <w:rPr>
                <w:rFonts w:ascii="宋体" w:hAnsi="宋体" w:cs="宋体" w:eastAsia="宋体" w:hint="default"/>
                <w:sz w:val="21"/>
                <w:szCs w:val="21"/>
              </w:rPr>
            </w:pPr>
            <w:r>
              <w:rPr>
                <w:rFonts w:ascii="宋体" w:hAnsi="宋体" w:cs="宋体" w:eastAsia="宋体" w:hint="default"/>
                <w:sz w:val="21"/>
                <w:szCs w:val="21"/>
              </w:rPr>
              <w:t>法定代表人：郑海涛</w:t>
            </w:r>
          </w:p>
        </w:tc>
        <w:tc>
          <w:tcPr>
            <w:tcW w:w="3184" w:type="dxa"/>
            <w:tcBorders>
              <w:top w:val="nil" w:sz="6" w:space="0" w:color="auto"/>
              <w:left w:val="nil" w:sz="6" w:space="0" w:color="auto"/>
              <w:bottom w:val="nil" w:sz="6" w:space="0" w:color="auto"/>
              <w:right w:val="nil" w:sz="6" w:space="0" w:color="auto"/>
            </w:tcBorders>
          </w:tcPr>
          <w:p>
            <w:pPr>
              <w:pStyle w:val="TableParagraph"/>
              <w:spacing w:line="211" w:lineRule="exact"/>
              <w:ind w:left="345" w:right="0"/>
              <w:jc w:val="left"/>
              <w:rPr>
                <w:rFonts w:ascii="宋体" w:hAnsi="宋体" w:cs="宋体" w:eastAsia="宋体" w:hint="default"/>
                <w:sz w:val="21"/>
                <w:szCs w:val="21"/>
              </w:rPr>
            </w:pPr>
            <w:r>
              <w:rPr>
                <w:rFonts w:ascii="宋体" w:hAnsi="宋体" w:cs="宋体" w:eastAsia="宋体" w:hint="default"/>
                <w:sz w:val="21"/>
                <w:szCs w:val="21"/>
              </w:rPr>
              <w:t>主管会计工作负责人：孙鹏程</w:t>
            </w:r>
          </w:p>
        </w:tc>
        <w:tc>
          <w:tcPr>
            <w:tcW w:w="2621" w:type="dxa"/>
            <w:tcBorders>
              <w:top w:val="nil" w:sz="6" w:space="0" w:color="auto"/>
              <w:left w:val="nil" w:sz="6" w:space="0" w:color="auto"/>
              <w:bottom w:val="nil" w:sz="6" w:space="0" w:color="auto"/>
              <w:right w:val="nil" w:sz="6" w:space="0" w:color="auto"/>
            </w:tcBorders>
          </w:tcPr>
          <w:p>
            <w:pPr>
              <w:pStyle w:val="TableParagraph"/>
              <w:spacing w:line="211" w:lineRule="exact"/>
              <w:ind w:right="91"/>
              <w:jc w:val="center"/>
              <w:rPr>
                <w:rFonts w:ascii="宋体" w:hAnsi="宋体" w:cs="宋体" w:eastAsia="宋体" w:hint="default"/>
                <w:sz w:val="21"/>
                <w:szCs w:val="21"/>
              </w:rPr>
            </w:pPr>
            <w:r>
              <w:rPr>
                <w:rFonts w:ascii="宋体" w:hAnsi="宋体" w:cs="宋体" w:eastAsia="宋体" w:hint="default"/>
                <w:sz w:val="21"/>
                <w:szCs w:val="21"/>
              </w:rPr>
              <w:t>会计机构负责人：严海云</w:t>
            </w:r>
          </w:p>
        </w:tc>
      </w:tr>
      <w:tr>
        <w:trPr>
          <w:trHeight w:val="726" w:hRule="exact"/>
        </w:trPr>
        <w:tc>
          <w:tcPr>
            <w:tcW w:w="27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51"/>
              <w:ind w:left="200" w:right="0"/>
              <w:jc w:val="left"/>
              <w:rPr>
                <w:rFonts w:ascii="宋体" w:hAnsi="宋体" w:cs="宋体" w:eastAsia="宋体" w:hint="default"/>
                <w:sz w:val="21"/>
                <w:szCs w:val="21"/>
              </w:rPr>
            </w:pPr>
            <w:r>
              <w:rPr>
                <w:rFonts w:ascii="宋体" w:hAnsi="宋体" w:cs="宋体" w:eastAsia="宋体" w:hint="default"/>
                <w:sz w:val="21"/>
                <w:szCs w:val="21"/>
              </w:rPr>
              <w:t>日期：</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w:t>
            </w:r>
          </w:p>
        </w:tc>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51"/>
              <w:ind w:left="345" w:right="0"/>
              <w:jc w:val="left"/>
              <w:rPr>
                <w:rFonts w:ascii="宋体" w:hAnsi="宋体" w:cs="宋体" w:eastAsia="宋体" w:hint="default"/>
                <w:sz w:val="21"/>
                <w:szCs w:val="21"/>
              </w:rPr>
            </w:pPr>
            <w:r>
              <w:rPr>
                <w:rFonts w:ascii="宋体" w:hAnsi="宋体" w:cs="宋体" w:eastAsia="宋体" w:hint="default"/>
                <w:sz w:val="21"/>
                <w:szCs w:val="21"/>
              </w:rPr>
              <w:t>日期：</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w:t>
            </w:r>
          </w:p>
        </w:tc>
        <w:tc>
          <w:tcPr>
            <w:tcW w:w="262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51"/>
              <w:ind w:right="152"/>
              <w:jc w:val="center"/>
              <w:rPr>
                <w:rFonts w:ascii="宋体" w:hAnsi="宋体" w:cs="宋体" w:eastAsia="宋体" w:hint="default"/>
                <w:sz w:val="21"/>
                <w:szCs w:val="21"/>
              </w:rPr>
            </w:pPr>
            <w:r>
              <w:rPr>
                <w:rFonts w:ascii="宋体" w:hAnsi="宋体" w:cs="宋体" w:eastAsia="宋体" w:hint="default"/>
                <w:sz w:val="21"/>
                <w:szCs w:val="21"/>
              </w:rPr>
              <w:t>日期：</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r>
    </w:tbl>
    <w:p>
      <w:pPr>
        <w:spacing w:after="0" w:line="240" w:lineRule="auto"/>
        <w:jc w:val="center"/>
        <w:rPr>
          <w:rFonts w:ascii="宋体" w:hAnsi="宋体" w:cs="宋体" w:eastAsia="宋体" w:hint="default"/>
          <w:sz w:val="21"/>
          <w:szCs w:val="21"/>
        </w:rPr>
        <w:sectPr>
          <w:pgSz w:w="11910" w:h="16840"/>
          <w:pgMar w:header="990" w:footer="1184" w:top="1160" w:bottom="1380" w:left="660" w:right="940"/>
        </w:sectPr>
      </w:pPr>
    </w:p>
    <w:p>
      <w:pPr>
        <w:spacing w:line="240" w:lineRule="auto" w:before="2"/>
        <w:rPr>
          <w:rFonts w:ascii="宋体" w:hAnsi="宋体" w:cs="宋体" w:eastAsia="宋体" w:hint="default"/>
          <w:sz w:val="27"/>
          <w:szCs w:val="27"/>
        </w:rPr>
      </w:pPr>
    </w:p>
    <w:p>
      <w:pPr>
        <w:spacing w:line="460" w:lineRule="exact" w:before="0"/>
        <w:ind w:left="3073" w:right="186" w:firstLine="0"/>
        <w:jc w:val="left"/>
        <w:rPr>
          <w:rFonts w:ascii="黑体" w:hAnsi="黑体" w:cs="黑体" w:eastAsia="黑体" w:hint="default"/>
          <w:sz w:val="36"/>
          <w:szCs w:val="36"/>
        </w:rPr>
      </w:pPr>
      <w:r>
        <w:rPr>
          <w:rFonts w:ascii="黑体" w:hAnsi="黑体" w:cs="黑体" w:eastAsia="黑体" w:hint="default"/>
          <w:b/>
          <w:bCs/>
          <w:sz w:val="36"/>
          <w:szCs w:val="36"/>
        </w:rPr>
        <w:t>第十一节</w:t>
      </w:r>
      <w:r>
        <w:rPr>
          <w:rFonts w:ascii="黑体" w:hAnsi="黑体" w:cs="黑体" w:eastAsia="黑体" w:hint="default"/>
          <w:b/>
          <w:bCs/>
          <w:spacing w:val="-4"/>
          <w:sz w:val="36"/>
          <w:szCs w:val="36"/>
        </w:rPr>
        <w:t> </w:t>
      </w:r>
      <w:r>
        <w:rPr>
          <w:rFonts w:ascii="黑体" w:hAnsi="黑体" w:cs="黑体" w:eastAsia="黑体" w:hint="default"/>
          <w:b/>
          <w:bCs/>
          <w:sz w:val="36"/>
          <w:szCs w:val="36"/>
        </w:rPr>
        <w:t>备查文件目录</w:t>
      </w:r>
      <w:r>
        <w:rPr>
          <w:rFonts w:ascii="黑体" w:hAnsi="黑体" w:cs="黑体" w:eastAsia="黑体" w:hint="default"/>
          <w:sz w:val="36"/>
          <w:szCs w:val="36"/>
        </w:rPr>
      </w:r>
    </w:p>
    <w:p>
      <w:pPr>
        <w:spacing w:line="240" w:lineRule="auto" w:before="4"/>
        <w:rPr>
          <w:rFonts w:ascii="黑体" w:hAnsi="黑体" w:cs="黑体" w:eastAsia="黑体" w:hint="default"/>
          <w:b/>
          <w:bCs/>
          <w:sz w:val="43"/>
          <w:szCs w:val="43"/>
        </w:rPr>
      </w:pPr>
    </w:p>
    <w:p>
      <w:pPr>
        <w:pStyle w:val="Heading6"/>
        <w:spacing w:line="357" w:lineRule="auto" w:before="0"/>
        <w:ind w:right="1226"/>
        <w:jc w:val="left"/>
      </w:pPr>
      <w:r>
        <w:rPr/>
        <w:t>一、载有法定代表人、财务负责人、会计机构负责人签名并盖章的会计报表。 二、载有会计师事务所盖章、注册会计师签名并盖章的审计报告原件。 三、报告期内在中国证监会指定报纸上公开披露过的所有公司文件的正本及公告的 原稿。</w:t>
      </w:r>
    </w:p>
    <w:p>
      <w:pPr>
        <w:pStyle w:val="Heading6"/>
        <w:spacing w:line="357" w:lineRule="auto"/>
        <w:ind w:right="4106"/>
        <w:jc w:val="left"/>
      </w:pPr>
      <w:r>
        <w:rPr/>
        <w:t>四、载有董事长签名的</w:t>
      </w:r>
      <w:r>
        <w:rPr>
          <w:rFonts w:ascii="宋体" w:hAnsi="宋体" w:cs="宋体" w:eastAsia="宋体" w:hint="default"/>
        </w:rPr>
        <w:t>2010</w:t>
      </w:r>
      <w:r>
        <w:rPr/>
        <w:t>年年度报告文本原件。 五、其他相关资料。 六、以上备查文件的备置地点：公司董事会秘书办公室</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25"/>
          <w:szCs w:val="25"/>
        </w:rPr>
      </w:pPr>
    </w:p>
    <w:p>
      <w:pPr>
        <w:pStyle w:val="Heading5"/>
        <w:tabs>
          <w:tab w:pos="5010" w:val="left" w:leader="none"/>
          <w:tab w:pos="6335" w:val="left" w:leader="none"/>
        </w:tabs>
        <w:spacing w:line="715" w:lineRule="auto"/>
        <w:ind w:left="3443" w:right="1396" w:hanging="116"/>
        <w:jc w:val="left"/>
        <w:rPr>
          <w:b w:val="0"/>
          <w:bCs w:val="0"/>
        </w:rPr>
      </w:pPr>
      <w:r>
        <w:rPr/>
        <w:t>北京数码视讯科技股份有限公司技术股份有限公司</w:t>
      </w:r>
      <w:r>
        <w:rPr>
          <w:w w:val="99"/>
        </w:rPr>
        <w:t> </w:t>
      </w:r>
      <w:r>
        <w:rPr/>
        <w:t>董事长：</w:t>
      </w:r>
      <w:r>
        <w:rPr>
          <w:rFonts w:ascii="Times New Roman" w:hAnsi="Times New Roman" w:cs="Times New Roman" w:eastAsia="Times New Roman" w:hint="default"/>
        </w:rPr>
      </w:r>
      <w:r>
        <w:rPr>
          <w:rFonts w:ascii="Times New Roman" w:hAnsi="Times New Roman" w:cs="Times New Roman" w:eastAsia="Times New Roman" w:hint="default"/>
          <w:u w:val="single" w:color="000000"/>
        </w:rPr>
        <w:t> </w:t>
        <w:tab/>
      </w:r>
      <w:r>
        <w:rPr>
          <w:u w:val="single" w:color="000000"/>
        </w:rPr>
        <w:t>郑海涛</w:t>
        <w:tab/>
      </w:r>
      <w:r>
        <w:rPr/>
      </w:r>
      <w:r>
        <w:rPr>
          <w:b w:val="0"/>
          <w:bCs w:val="0"/>
        </w:rPr>
      </w:r>
    </w:p>
    <w:p>
      <w:pPr>
        <w:spacing w:line="240" w:lineRule="auto" w:before="3"/>
        <w:rPr>
          <w:rFonts w:ascii="宋体" w:hAnsi="宋体" w:cs="宋体" w:eastAsia="宋体" w:hint="default"/>
          <w:b/>
          <w:bCs/>
          <w:sz w:val="9"/>
          <w:szCs w:val="9"/>
        </w:rPr>
      </w:pPr>
    </w:p>
    <w:p>
      <w:pPr>
        <w:pStyle w:val="Heading5"/>
        <w:spacing w:line="240" w:lineRule="auto" w:before="26"/>
        <w:ind w:left="334" w:right="813"/>
        <w:jc w:val="center"/>
        <w:rPr>
          <w:b w:val="0"/>
          <w:bCs w:val="0"/>
        </w:rPr>
      </w:pPr>
      <w:r>
        <w:rPr/>
        <w:t>二○一一年三月二十五日</w:t>
      </w:r>
      <w:r>
        <w:rPr>
          <w:b w:val="0"/>
          <w:bCs w:val="0"/>
        </w:rPr>
      </w:r>
    </w:p>
    <w:sectPr>
      <w:pgSz w:w="11910" w:h="16840"/>
      <w:pgMar w:header="990" w:footer="1184" w:top="1160" w:bottom="1380" w:left="940" w:right="9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3.050003pt;margin-top:807.649841pt;width:522.25pt;height:34.25pt;mso-position-horizontal-relative:page;mso-position-vertical-relative:page;z-index:-1441432" type="#_x0000_t75" stroked="false">
          <v:imagedata r:id="rId1" o:titl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733948pt;width:13.15pt;height:11pt;mso-position-horizontal-relative:page;mso-position-vertical-relative:page;z-index:-14408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59</w:t>
                </w:r>
                <w:r>
                  <w:rPr/>
                  <w:fldChar w:fldCharType="end"/>
                </w:r>
                <w:r>
                  <w:rPr>
                    <w:rFonts w:ascii="Times New Roman"/>
                    <w:spacing w:val="1"/>
                    <w:sz w:val="18"/>
                  </w:rPr>
                </w:r>
                <w:r>
                  <w:rPr>
                    <w:rFonts w:ascii="Times New Roman"/>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50012pt;margin-top:525.133972pt;width:13.15pt;height:11pt;mso-position-horizontal-relative:page;mso-position-vertical-relative:page;z-index:-144078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62</w:t>
                </w:r>
                <w:r>
                  <w:rPr/>
                  <w:fldChar w:fldCharType="end"/>
                </w:r>
                <w:r>
                  <w:rPr>
                    <w:rFonts w:ascii="Times New Roman"/>
                    <w:spacing w:val="1"/>
                    <w:sz w:val="18"/>
                  </w:rPr>
                </w:r>
                <w:r>
                  <w:rPr>
                    <w:rFonts w:ascii="Times New Roman"/>
                    <w:sz w:val="18"/>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733948pt;width:13.15pt;height:11pt;mso-position-horizontal-relative:page;mso-position-vertical-relative:page;z-index:-14407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64</w:t>
                </w:r>
                <w:r>
                  <w:rPr/>
                  <w:fldChar w:fldCharType="end"/>
                </w:r>
                <w:r>
                  <w:rPr>
                    <w:rFonts w:ascii="Times New Roman"/>
                    <w:spacing w:val="1"/>
                    <w:sz w:val="18"/>
                  </w:rPr>
                </w:r>
                <w:r>
                  <w:rPr>
                    <w:rFonts w:ascii="Times New Roman"/>
                    <w:sz w:val="18"/>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733948pt;width:13.15pt;height:11pt;mso-position-horizontal-relative:page;mso-position-vertical-relative:page;z-index:-14406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69</w:t>
                </w:r>
                <w:r>
                  <w:rPr/>
                  <w:fldChar w:fldCharType="end"/>
                </w:r>
                <w:r>
                  <w:rPr>
                    <w:rFonts w:ascii="Times New Roman"/>
                    <w:spacing w:val="1"/>
                    <w:sz w:val="18"/>
                  </w:rPr>
                </w:r>
                <w:r>
                  <w:rPr>
                    <w:rFonts w:ascii="Times New Roman"/>
                    <w:sz w:val="18"/>
                  </w:rPr>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733948pt;width:13.15pt;height:11pt;mso-position-horizontal-relative:page;mso-position-vertical-relative:page;z-index:-14406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72</w:t>
                </w:r>
                <w:r>
                  <w:rPr/>
                  <w:fldChar w:fldCharType="end"/>
                </w:r>
                <w:r>
                  <w:rPr>
                    <w:rFonts w:ascii="Times New Roman"/>
                    <w:spacing w:val="1"/>
                    <w:sz w:val="18"/>
                  </w:rPr>
                </w:r>
                <w:r>
                  <w:rPr>
                    <w:rFonts w:ascii="Times New Roman"/>
                    <w:sz w:val="18"/>
                  </w:rPr>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733948pt;width:13.15pt;height:11pt;mso-position-horizontal-relative:page;mso-position-vertical-relative:page;z-index:-14406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73</w:t>
                </w:r>
                <w:r>
                  <w:rPr/>
                  <w:fldChar w:fldCharType="end"/>
                </w:r>
                <w:r>
                  <w:rPr>
                    <w:rFonts w:ascii="Times New Roman"/>
                    <w:spacing w:val="1"/>
                    <w:sz w:val="18"/>
                  </w:rPr>
                </w:r>
                <w:r>
                  <w:rPr>
                    <w:rFonts w:ascii="Times New Roman"/>
                    <w:sz w:val="18"/>
                  </w:rPr>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733948pt;width:13.15pt;height:11pt;mso-position-horizontal-relative:page;mso-position-vertical-relative:page;z-index:-14406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74</w:t>
                </w:r>
                <w:r>
                  <w:rPr/>
                  <w:fldChar w:fldCharType="end"/>
                </w:r>
                <w:r>
                  <w:rPr>
                    <w:rFonts w:ascii="Times New Roman"/>
                    <w:spacing w:val="1"/>
                    <w:sz w:val="18"/>
                  </w:rPr>
                </w:r>
                <w:r>
                  <w:rPr>
                    <w:rFonts w:ascii="Times New Roman"/>
                    <w:sz w:val="18"/>
                  </w:rPr>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733948pt;width:13.15pt;height:11pt;mso-position-horizontal-relative:page;mso-position-vertical-relative:page;z-index:-14405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75</w:t>
                </w:r>
                <w:r>
                  <w:rPr/>
                  <w:fldChar w:fldCharType="end"/>
                </w:r>
                <w:r>
                  <w:rPr>
                    <w:rFonts w:ascii="Times New Roman"/>
                    <w:spacing w:val="1"/>
                    <w:sz w:val="18"/>
                  </w:rPr>
                </w:r>
                <w:r>
                  <w:rPr>
                    <w:rFonts w:ascii="Times New Roman"/>
                    <w:sz w:val="18"/>
                  </w:rPr>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24002pt;margin-top:745.180969pt;width:154.450pt;height:12.6pt;mso-position-horizontal-relative:page;mso-position-vertical-relative:page;z-index:-1440568" type="#_x0000_t202" filled="false" stroked="false">
          <v:textbox inset="0,0,0,0">
            <w:txbxContent>
              <w:p>
                <w:pPr>
                  <w:pStyle w:val="BodyText"/>
                  <w:spacing w:line="231" w:lineRule="exact"/>
                  <w:ind w:left="20" w:right="0"/>
                  <w:jc w:val="left"/>
                </w:pPr>
                <w:r>
                  <w:rPr/>
                  <w:t>②</w:t>
                </w:r>
                <w:r>
                  <w:rPr>
                    <w:spacing w:val="-2"/>
                  </w:rPr>
                  <w:t> </w:t>
                </w:r>
                <w:r>
                  <w:rPr/>
                  <w:t>收入的金额能够可靠地计量。</w:t>
                </w:r>
              </w:p>
            </w:txbxContent>
          </v:textbox>
          <w10:wrap type="none"/>
        </v:shape>
      </w:pict>
    </w:r>
    <w:r>
      <w:rPr/>
      <w:pict>
        <v:shape style="position:absolute;margin-left:291.209991pt;margin-top:771.733948pt;width:13.15pt;height:11pt;mso-position-horizontal-relative:page;mso-position-vertical-relative:page;z-index:-14405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81</w:t>
                </w:r>
                <w:r>
                  <w:rPr/>
                  <w:fldChar w:fldCharType="end"/>
                </w:r>
                <w:r>
                  <w:rPr>
                    <w:rFonts w:ascii="Times New Roman"/>
                    <w:spacing w:val="1"/>
                    <w:sz w:val="18"/>
                  </w:rPr>
                </w:r>
                <w:r>
                  <w:rPr>
                    <w:rFonts w:ascii="Times New Roman"/>
                    <w:sz w:val="18"/>
                  </w:rPr>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733948pt;width:13.15pt;height:11pt;mso-position-horizontal-relative:page;mso-position-vertical-relative:page;z-index:-14405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82</w:t>
                </w:r>
                <w:r>
                  <w:rPr/>
                  <w:fldChar w:fldCharType="end"/>
                </w:r>
                <w:r>
                  <w:rPr>
                    <w:rFonts w:ascii="Times New Roman"/>
                    <w:spacing w:val="1"/>
                    <w:sz w:val="18"/>
                  </w:rPr>
                </w:r>
                <w:r>
                  <w:rPr>
                    <w:rFonts w:ascii="Times New Roman"/>
                    <w:sz w:val="18"/>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3.050003pt;margin-top:807.649841pt;width:522.25pt;height:34.25pt;mso-position-horizontal-relative:page;mso-position-vertical-relative:page;z-index:-1441360" type="#_x0000_t75" stroked="false">
          <v:imagedata r:id="rId1" o:title=""/>
        </v:shape>
      </w:pict>
    </w:r>
    <w:r>
      <w:rPr/>
      <w:pict>
        <v:shape style="position:absolute;margin-left:291.209991pt;margin-top:771.613892pt;width:13.15pt;height:11pt;mso-position-horizontal-relative:page;mso-position-vertical-relative:page;z-index:-14413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r>
                  <w:rPr>
                    <w:rFonts w:ascii="Times New Roman"/>
                    <w:spacing w:val="1"/>
                    <w:sz w:val="18"/>
                  </w:rPr>
                </w:r>
                <w:r>
                  <w:rPr>
                    <w:rFonts w:ascii="Times New Roman"/>
                    <w:sz w:val="18"/>
                  </w:rPr>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24002pt;margin-top:746.380981pt;width:464.35pt;height:12.6pt;mso-position-horizontal-relative:page;mso-position-vertical-relative:page;z-index:-1440496" type="#_x0000_t202" filled="false" stroked="false">
          <v:textbox inset="0,0,0,0">
            <w:txbxContent>
              <w:p>
                <w:pPr>
                  <w:pStyle w:val="BodyText"/>
                  <w:spacing w:line="231" w:lineRule="exact"/>
                  <w:ind w:left="20" w:right="0"/>
                  <w:jc w:val="left"/>
                </w:pPr>
                <w:r>
                  <w:rPr>
                    <w:w w:val="100"/>
                  </w:rPr>
                  <w:t>公</w:t>
                </w:r>
                <w:r>
                  <w:rPr>
                    <w:spacing w:val="-3"/>
                    <w:w w:val="100"/>
                  </w:rPr>
                  <w:t>司</w:t>
                </w:r>
                <w:r>
                  <w:rPr>
                    <w:w w:val="100"/>
                  </w:rPr>
                  <w:t>本</w:t>
                </w:r>
                <w:r>
                  <w:rPr>
                    <w:spacing w:val="-3"/>
                    <w:w w:val="100"/>
                  </w:rPr>
                  <w:t>报</w:t>
                </w:r>
                <w:r>
                  <w:rPr>
                    <w:w w:val="100"/>
                  </w:rPr>
                  <w:t>告</w:t>
                </w:r>
                <w:r>
                  <w:rPr>
                    <w:spacing w:val="-3"/>
                    <w:w w:val="100"/>
                  </w:rPr>
                  <w:t>期</w:t>
                </w:r>
                <w:r>
                  <w:rPr>
                    <w:w w:val="100"/>
                  </w:rPr>
                  <w:t>内</w:t>
                </w:r>
                <w:r>
                  <w:rPr>
                    <w:spacing w:val="-29"/>
                    <w:w w:val="100"/>
                  </w:rPr>
                  <w:t>，</w:t>
                </w:r>
                <w:r>
                  <w:rPr>
                    <w:w w:val="100"/>
                  </w:rPr>
                  <w:t>北</w:t>
                </w:r>
                <w:r>
                  <w:rPr>
                    <w:spacing w:val="-3"/>
                    <w:w w:val="100"/>
                  </w:rPr>
                  <w:t>京数</w:t>
                </w:r>
                <w:r>
                  <w:rPr>
                    <w:w w:val="100"/>
                  </w:rPr>
                  <w:t>码视</w:t>
                </w:r>
                <w:r>
                  <w:rPr>
                    <w:spacing w:val="-3"/>
                    <w:w w:val="100"/>
                  </w:rPr>
                  <w:t>讯</w:t>
                </w:r>
                <w:r>
                  <w:rPr>
                    <w:w w:val="100"/>
                  </w:rPr>
                  <w:t>软</w:t>
                </w:r>
                <w:r>
                  <w:rPr>
                    <w:spacing w:val="-3"/>
                    <w:w w:val="100"/>
                  </w:rPr>
                  <w:t>件</w:t>
                </w:r>
                <w:r>
                  <w:rPr>
                    <w:w w:val="100"/>
                  </w:rPr>
                  <w:t>技</w:t>
                </w:r>
                <w:r>
                  <w:rPr>
                    <w:spacing w:val="-3"/>
                    <w:w w:val="100"/>
                  </w:rPr>
                  <w:t>术</w:t>
                </w:r>
                <w:r>
                  <w:rPr>
                    <w:w w:val="100"/>
                  </w:rPr>
                  <w:t>发</w:t>
                </w:r>
                <w:r>
                  <w:rPr>
                    <w:spacing w:val="-3"/>
                    <w:w w:val="100"/>
                  </w:rPr>
                  <w:t>展</w:t>
                </w:r>
                <w:r>
                  <w:rPr>
                    <w:w w:val="100"/>
                  </w:rPr>
                  <w:t>有</w:t>
                </w:r>
                <w:r>
                  <w:rPr>
                    <w:spacing w:val="-3"/>
                    <w:w w:val="100"/>
                  </w:rPr>
                  <w:t>限</w:t>
                </w:r>
                <w:r>
                  <w:rPr>
                    <w:w w:val="100"/>
                  </w:rPr>
                  <w:t>公</w:t>
                </w:r>
                <w:r>
                  <w:rPr>
                    <w:spacing w:val="-27"/>
                    <w:w w:val="100"/>
                  </w:rPr>
                  <w:t>司</w:t>
                </w:r>
                <w:r>
                  <w:rPr>
                    <w:spacing w:val="-3"/>
                    <w:w w:val="100"/>
                  </w:rPr>
                  <w:t>（</w:t>
                </w:r>
                <w:r>
                  <w:rPr>
                    <w:w w:val="100"/>
                  </w:rPr>
                  <w:t>公</w:t>
                </w:r>
                <w:r>
                  <w:rPr>
                    <w:spacing w:val="-3"/>
                    <w:w w:val="100"/>
                  </w:rPr>
                  <w:t>司</w:t>
                </w:r>
                <w:r>
                  <w:rPr>
                    <w:w w:val="100"/>
                  </w:rPr>
                  <w:t>全</w:t>
                </w:r>
                <w:r>
                  <w:rPr>
                    <w:spacing w:val="-3"/>
                    <w:w w:val="100"/>
                  </w:rPr>
                  <w:t>资</w:t>
                </w:r>
                <w:r>
                  <w:rPr>
                    <w:w w:val="100"/>
                  </w:rPr>
                  <w:t>子</w:t>
                </w:r>
                <w:r>
                  <w:rPr>
                    <w:spacing w:val="-3"/>
                    <w:w w:val="100"/>
                  </w:rPr>
                  <w:t>公</w:t>
                </w:r>
                <w:r>
                  <w:rPr>
                    <w:w w:val="100"/>
                  </w:rPr>
                  <w:t>司</w:t>
                </w:r>
                <w:r>
                  <w:rPr>
                    <w:spacing w:val="-106"/>
                    <w:w w:val="100"/>
                  </w:rPr>
                  <w:t>）</w:t>
                </w:r>
                <w:r>
                  <w:rPr>
                    <w:spacing w:val="-29"/>
                    <w:w w:val="100"/>
                  </w:rPr>
                  <w:t>，</w:t>
                </w:r>
                <w:r>
                  <w:rPr>
                    <w:w w:val="100"/>
                  </w:rPr>
                  <w:t>对应</w:t>
                </w:r>
                <w:r>
                  <w:rPr>
                    <w:spacing w:val="-3"/>
                    <w:w w:val="100"/>
                  </w:rPr>
                  <w:t>收</w:t>
                </w:r>
                <w:r>
                  <w:rPr>
                    <w:w w:val="100"/>
                  </w:rPr>
                  <w:t>账</w:t>
                </w:r>
                <w:r>
                  <w:rPr>
                    <w:spacing w:val="-3"/>
                    <w:w w:val="100"/>
                  </w:rPr>
                  <w:t>款</w:t>
                </w:r>
                <w:r>
                  <w:rPr>
                    <w:spacing w:val="-27"/>
                    <w:w w:val="100"/>
                  </w:rPr>
                  <w:t>、</w:t>
                </w:r>
                <w:r>
                  <w:rPr>
                    <w:spacing w:val="-3"/>
                    <w:w w:val="100"/>
                  </w:rPr>
                  <w:t>其</w:t>
                </w:r>
                <w:r>
                  <w:rPr>
                    <w:w w:val="100"/>
                  </w:rPr>
                  <w:t>他</w:t>
                </w:r>
                <w:r>
                  <w:rPr>
                    <w:spacing w:val="-3"/>
                    <w:w w:val="100"/>
                  </w:rPr>
                  <w:t>应</w:t>
                </w:r>
                <w:r>
                  <w:rPr>
                    <w:w w:val="100"/>
                  </w:rPr>
                  <w:t>收款</w:t>
                </w:r>
              </w:p>
            </w:txbxContent>
          </v:textbox>
          <w10:wrap type="none"/>
        </v:shape>
      </w:pict>
    </w:r>
    <w:r>
      <w:rPr/>
      <w:pict>
        <v:shape style="position:absolute;margin-left:291.209991pt;margin-top:771.733948pt;width:13.15pt;height:11pt;mso-position-horizontal-relative:page;mso-position-vertical-relative:page;z-index:-14404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99</w:t>
                </w:r>
                <w:r>
                  <w:rPr/>
                  <w:fldChar w:fldCharType="end"/>
                </w:r>
                <w:r>
                  <w:rPr>
                    <w:rFonts w:ascii="Times New Roman"/>
                    <w:spacing w:val="1"/>
                    <w:sz w:val="18"/>
                  </w:rPr>
                </w:r>
                <w:r>
                  <w:rPr>
                    <w:rFonts w:ascii="Times New Roman"/>
                    <w:sz w:val="18"/>
                  </w:rPr>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929993pt;margin-top:771.733948pt;width:17.7pt;height:11pt;mso-position-horizontal-relative:page;mso-position-vertical-relative:page;z-index:-14404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100</w:t>
                </w:r>
                <w:r>
                  <w:rPr/>
                  <w:fldChar w:fldCharType="end"/>
                </w:r>
                <w:r>
                  <w:rPr>
                    <w:rFonts w:ascii="Times New Roman"/>
                    <w:spacing w:val="1"/>
                    <w:sz w:val="18"/>
                  </w:rPr>
                </w:r>
                <w:r>
                  <w:rPr>
                    <w:rFonts w:ascii="Times New Roman"/>
                    <w:sz w:val="18"/>
                  </w:rPr>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049988pt;margin-top:771.733948pt;width:17.3pt;height:11pt;mso-position-horizontal-relative:page;mso-position-vertical-relative:page;z-index:-14404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110</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929993pt;margin-top:771.733948pt;width:17.7pt;height:11pt;mso-position-horizontal-relative:page;mso-position-vertical-relative:page;z-index:-14404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r>
                  <w:rPr>
                    <w:rFonts w:ascii="Times New Roman"/>
                    <w:spacing w:val="1"/>
                    <w:sz w:val="18"/>
                  </w:rPr>
                </w:r>
                <w:r>
                  <w:rPr>
                    <w:rFonts w:ascii="Times New Roman"/>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3.050003pt;margin-top:807.649841pt;width:522.25pt;height:34.25pt;mso-position-horizontal-relative:page;mso-position-vertical-relative:page;z-index:-1441312" type="#_x0000_t75" stroked="false">
          <v:imagedata r:id="rId1" o:title=""/>
        </v:shape>
      </w:pict>
    </w:r>
    <w:r>
      <w:rPr/>
      <w:pict>
        <v:shape style="position:absolute;margin-left:35pt;margin-top:749.103455pt;width:531.2pt;height:33.550pt;mso-position-horizontal-relative:page;mso-position-vertical-relative:page;z-index:-1441288" type="#_x0000_t202" filled="false" stroked="false">
          <v:textbox inset="0,0,0,0">
            <w:txbxContent>
              <w:p>
                <w:pPr>
                  <w:spacing w:line="260" w:lineRule="exact" w:before="0"/>
                  <w:ind w:left="0" w:right="0" w:firstLine="0"/>
                  <w:jc w:val="center"/>
                  <w:rPr>
                    <w:rFonts w:ascii="宋体" w:hAnsi="宋体" w:cs="宋体" w:eastAsia="宋体" w:hint="default"/>
                    <w:sz w:val="24"/>
                    <w:szCs w:val="24"/>
                  </w:rPr>
                </w:pPr>
                <w:r>
                  <w:rPr>
                    <w:rFonts w:ascii="宋体" w:hAnsi="宋体" w:cs="宋体" w:eastAsia="宋体" w:hint="default"/>
                    <w:spacing w:val="-5"/>
                    <w:sz w:val="24"/>
                    <w:szCs w:val="24"/>
                  </w:rPr>
                  <w:t>总结推广试点经验，全面实现三网融合发展，普及应用融合业务，基本形成适度竞争的网络产业格局，</w:t>
                </w:r>
              </w:p>
              <w:p>
                <w:pPr>
                  <w:spacing w:before="187"/>
                  <w:ind w:left="0" w:right="111" w:firstLine="0"/>
                  <w:jc w:val="center"/>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19</w:t>
                </w:r>
                <w:r>
                  <w:rPr/>
                  <w:fldChar w:fldCharType="end"/>
                </w:r>
                <w:r>
                  <w:rPr>
                    <w:rFonts w:ascii="Times New Roman"/>
                    <w:spacing w:val="1"/>
                    <w:sz w:val="18"/>
                  </w:rPr>
                </w:r>
                <w:r>
                  <w:rPr>
                    <w:rFonts w:ascii="Times New Roman"/>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3.050003pt;margin-top:807.649841pt;width:522.25pt;height:34.25pt;mso-position-horizontal-relative:page;mso-position-vertical-relative:page;z-index:-1441264" type="#_x0000_t75" stroked="false">
          <v:imagedata r:id="rId1" o:title=""/>
        </v:shape>
      </w:pict>
    </w:r>
    <w:r>
      <w:rPr/>
      <w:pict>
        <v:shape style="position:absolute;margin-left:35pt;margin-top:745.503479pt;width:278pt;height:14pt;mso-position-horizontal-relative:page;mso-position-vertical-relative:page;z-index:-1441240" type="#_x0000_t202" filled="false" stroked="false">
          <v:textbox inset="0,0,0,0">
            <w:txbxContent>
              <w:p>
                <w:pPr>
                  <w:spacing w:line="260" w:lineRule="exact" w:before="0"/>
                  <w:ind w:left="20" w:right="0" w:firstLine="0"/>
                  <w:jc w:val="left"/>
                  <w:rPr>
                    <w:rFonts w:ascii="宋体" w:hAnsi="宋体" w:cs="宋体" w:eastAsia="宋体" w:hint="default"/>
                    <w:sz w:val="24"/>
                    <w:szCs w:val="24"/>
                  </w:rPr>
                </w:pPr>
                <w:r>
                  <w:rPr>
                    <w:rFonts w:ascii="宋体" w:hAnsi="宋体" w:cs="宋体" w:eastAsia="宋体" w:hint="default"/>
                    <w:sz w:val="24"/>
                    <w:szCs w:val="24"/>
                  </w:rPr>
                  <w:t>全性产品需求，降低主营业务产品价格下降的风险。</w:t>
                </w:r>
              </w:p>
            </w:txbxContent>
          </v:textbox>
          <w10:wrap type="none"/>
        </v:shape>
      </w:pict>
    </w:r>
    <w:r>
      <w:rPr/>
      <w:pict>
        <v:shape style="position:absolute;margin-left:291.209991pt;margin-top:771.613892pt;width:13.15pt;height:11pt;mso-position-horizontal-relative:page;mso-position-vertical-relative:page;z-index:-14412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20</w:t>
                </w:r>
                <w:r>
                  <w:rPr/>
                  <w:fldChar w:fldCharType="end"/>
                </w:r>
                <w:r>
                  <w:rPr>
                    <w:rFonts w:ascii="Times New Roman"/>
                    <w:spacing w:val="1"/>
                    <w:sz w:val="18"/>
                  </w:rPr>
                </w:r>
                <w:r>
                  <w:rPr>
                    <w:rFonts w:ascii="Times New Roman"/>
                    <w:sz w:val="18"/>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3.050003pt;margin-top:807.649841pt;width:522.25pt;height:34.25pt;mso-position-horizontal-relative:page;mso-position-vertical-relative:page;z-index:-1441192" type="#_x0000_t75" stroked="false">
          <v:imagedata r:id="rId1" o:title=""/>
        </v:shape>
      </w:pict>
    </w:r>
    <w:r>
      <w:rPr/>
      <w:pict>
        <v:shape style="position:absolute;margin-left:291.209991pt;margin-top:771.613892pt;width:13.15pt;height:11pt;mso-position-horizontal-relative:page;mso-position-vertical-relative:page;z-index:-14411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21</w:t>
                </w:r>
                <w:r>
                  <w:rPr/>
                  <w:fldChar w:fldCharType="end"/>
                </w:r>
                <w:r>
                  <w:rPr>
                    <w:rFonts w:ascii="Times New Roman"/>
                    <w:spacing w:val="1"/>
                    <w:sz w:val="18"/>
                  </w:rPr>
                </w:r>
                <w:r>
                  <w:rPr>
                    <w:rFonts w:ascii="Times New Roman"/>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9.649994pt;margin-top:561.049866pt;width:522.25pt;height:34.25pt;mso-position-horizontal-relative:page;mso-position-vertical-relative:page;z-index:-1441120" type="#_x0000_t75" stroked="false">
          <v:imagedata r:id="rId1" o:title=""/>
        </v:shape>
      </w:pict>
    </w:r>
    <w:r>
      <w:rPr/>
      <w:pict>
        <v:shape style="position:absolute;margin-left:414.450012pt;margin-top:525.013916pt;width:13.15pt;height:11pt;mso-position-horizontal-relative:page;mso-position-vertical-relative:page;z-index:-14410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26</w:t>
                </w:r>
                <w:r>
                  <w:rPr/>
                  <w:fldChar w:fldCharType="end"/>
                </w:r>
                <w:r>
                  <w:rPr>
                    <w:rFonts w:ascii="Times New Roman"/>
                    <w:spacing w:val="1"/>
                    <w:sz w:val="18"/>
                  </w:rPr>
                </w:r>
                <w:r>
                  <w:rPr>
                    <w:rFonts w:ascii="Times New Roman"/>
                    <w:sz w:val="18"/>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3.050003pt;margin-top:807.649841pt;width:522.25pt;height:34.25pt;mso-position-horizontal-relative:page;mso-position-vertical-relative:page;z-index:-1441048" type="#_x0000_t75" stroked="false">
          <v:imagedata r:id="rId1" o:title=""/>
        </v:shape>
      </w:pict>
    </w:r>
    <w:r>
      <w:rPr/>
      <w:pict>
        <v:shape style="position:absolute;margin-left:291.209991pt;margin-top:771.613892pt;width:13.15pt;height:11pt;mso-position-horizontal-relative:page;mso-position-vertical-relative:page;z-index:-14410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28</w:t>
                </w:r>
                <w:r>
                  <w:rPr/>
                  <w:fldChar w:fldCharType="end"/>
                </w:r>
                <w:r>
                  <w:rPr>
                    <w:rFonts w:ascii="Times New Roman"/>
                    <w:spacing w:val="1"/>
                    <w:sz w:val="18"/>
                  </w:rPr>
                </w:r>
                <w:r>
                  <w:rPr>
                    <w:rFonts w:ascii="Times New Roman"/>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3.050003pt;margin-top:807.649841pt;width:522.25pt;height:34.25pt;mso-position-horizontal-relative:page;mso-position-vertical-relative:page;z-index:-1441000" type="#_x0000_t75" stroked="false">
          <v:imagedata r:id="rId1" o:title=""/>
        </v:shape>
      </w:pict>
    </w:r>
    <w:r>
      <w:rPr/>
      <w:pict>
        <v:shape style="position:absolute;margin-left:291.209991pt;margin-top:771.613892pt;width:13.15pt;height:11pt;mso-position-horizontal-relative:page;mso-position-vertical-relative:page;z-index:-14409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31</w:t>
                </w:r>
                <w:r>
                  <w:rPr/>
                  <w:fldChar w:fldCharType="end"/>
                </w:r>
                <w:r>
                  <w:rPr>
                    <w:rFonts w:ascii="Times New Roman"/>
                    <w:spacing w:val="1"/>
                    <w:sz w:val="18"/>
                  </w:rPr>
                </w:r>
                <w:r>
                  <w:rPr>
                    <w:rFonts w:ascii="Times New Roman"/>
                    <w:sz w:val="18"/>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9.649994pt;margin-top:561.049866pt;width:522.25pt;height:34.25pt;mso-position-horizontal-relative:page;mso-position-vertical-relative:page;z-index:-1440928" type="#_x0000_t75" stroked="false">
          <v:imagedata r:id="rId1" o:title=""/>
        </v:shape>
      </w:pict>
    </w:r>
    <w:r>
      <w:rPr/>
      <w:pict>
        <v:shape style="position:absolute;margin-left:414.450012pt;margin-top:525.013916pt;width:13.15pt;height:11pt;mso-position-horizontal-relative:page;mso-position-vertical-relative:page;z-index:-14409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57</w:t>
                </w:r>
                <w:r>
                  <w:rPr/>
                  <w:fldChar w:fldCharType="end"/>
                </w:r>
                <w:r>
                  <w:rPr>
                    <w:rFonts w:ascii="Times New Roman"/>
                    <w:spacing w:val="1"/>
                    <w:sz w:val="18"/>
                  </w:rPr>
                </w:r>
                <w:r>
                  <w:rPr>
                    <w:rFonts w:ascii="Times New Roman"/>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34.560001pt;margin-top:55.559982pt;width:526.3pt;height:.1pt;mso-position-horizontal-relative:page;mso-position-vertical-relative:page;z-index:-1441408" coordorigin="691,1111" coordsize="10526,2">
          <v:shape style="position:absolute;left:691;top:1111;width:10526;height:2" coordorigin="691,1111" coordsize="10526,0" path="m691,1111l11217,1111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73.829987pt;margin-top:42.865608pt;width:186.75pt;height:11.5pt;mso-position-horizontal-relative:page;mso-position-vertical-relative:page;z-index:-14413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1.349976pt;margin-top:42.865631pt;width:186.75pt;height:11.5pt;mso-position-horizontal-relative:page;mso-position-vertical-relative:page;z-index:-14411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3.829987pt;margin-top:42.865608pt;width:186.75pt;height:11.5pt;mso-position-horizontal-relative:page;mso-position-vertical-relative:page;z-index:-14410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20.429993pt;margin-top:42.865631pt;width:186.75pt;height:11.5pt;mso-position-horizontal-relative:page;mso-position-vertical-relative:page;z-index:-144095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34.560001pt;margin-top:60.119984pt;width:526.3pt;height:.1pt;mso-position-horizontal-relative:page;mso-position-vertical-relative:page;z-index:-1440880" coordorigin="691,1202" coordsize="10526,2">
          <v:shape style="position:absolute;left:691;top:1202;width:10526;height:2" coordorigin="691,1202" coordsize="10526,0" path="m691,1202l11217,1202e" filled="false" stroked="true" strokeweight=".48pt" strokecolor="#000000">
            <v:path arrowok="t"/>
          </v:shape>
          <w10:wrap type="none"/>
        </v:group>
      </w:pict>
    </w:r>
    <w:r>
      <w:rPr/>
      <w:pict>
        <v:shape style="position:absolute;margin-left:373.829987pt;margin-top:48.505608pt;width:186.75pt;height:11.5pt;mso-position-horizontal-relative:page;mso-position-vertical-relative:page;z-index:-14408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20.429993pt;margin-top:48.50563pt;width:186.75pt;height:11.5pt;mso-position-horizontal-relative:page;mso-position-vertical-relative:page;z-index:-14408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52.560001pt;margin-top:60.119984pt;width:490.3pt;height:.1pt;mso-position-horizontal-relative:page;mso-position-vertical-relative:page;z-index:-1440760" coordorigin="1051,1202" coordsize="9806,2">
          <v:shape style="position:absolute;left:1051;top:1202;width:9806;height:2" coordorigin="1051,1202" coordsize="9806,0" path="m1051,1202l10857,1202e" filled="false" stroked="true" strokeweight=".48pt" strokecolor="#000000">
            <v:path arrowok="t"/>
          </v:shape>
          <w10:wrap type="none"/>
        </v:group>
      </w:pict>
    </w:r>
    <w:r>
      <w:rPr/>
      <w:pict>
        <v:shape style="position:absolute;margin-left:355.829987pt;margin-top:48.505608pt;width:186.75pt;height:11.5pt;mso-position-horizontal-relative:page;mso-position-vertical-relative:page;z-index:-144073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北京数码视讯科技股份有限公司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231"/>
      <w:ind w:left="140"/>
    </w:pPr>
    <w:rPr>
      <w:rFonts w:ascii="黑体" w:hAnsi="黑体" w:eastAsia="黑体"/>
      <w:b/>
      <w:bCs/>
      <w:sz w:val="30"/>
      <w:szCs w:val="30"/>
    </w:rPr>
  </w:style>
  <w:style w:styleId="BodyText" w:type="paragraph">
    <w:name w:val="Body Text"/>
    <w:basedOn w:val="Normal"/>
    <w:uiPriority w:val="1"/>
    <w:qFormat/>
    <w:pPr>
      <w:ind w:left="140"/>
    </w:pPr>
    <w:rPr>
      <w:rFonts w:ascii="宋体" w:hAnsi="宋体" w:eastAsia="宋体"/>
      <w:sz w:val="21"/>
      <w:szCs w:val="21"/>
    </w:rPr>
  </w:style>
  <w:style w:styleId="Heading1" w:type="paragraph">
    <w:name w:val="Heading 1"/>
    <w:basedOn w:val="Normal"/>
    <w:uiPriority w:val="1"/>
    <w:qFormat/>
    <w:pPr>
      <w:outlineLvl w:val="1"/>
    </w:pPr>
    <w:rPr>
      <w:rFonts w:ascii="黑体" w:hAnsi="黑体" w:eastAsia="黑体"/>
      <w:b/>
      <w:bCs/>
      <w:sz w:val="32"/>
      <w:szCs w:val="32"/>
    </w:rPr>
  </w:style>
  <w:style w:styleId="Heading2" w:type="paragraph">
    <w:name w:val="Heading 2"/>
    <w:basedOn w:val="Normal"/>
    <w:uiPriority w:val="1"/>
    <w:qFormat/>
    <w:pPr>
      <w:outlineLvl w:val="2"/>
    </w:pPr>
    <w:rPr>
      <w:rFonts w:ascii="黑体" w:hAnsi="黑体" w:eastAsia="黑体"/>
      <w:sz w:val="32"/>
      <w:szCs w:val="32"/>
    </w:rPr>
  </w:style>
  <w:style w:styleId="Heading3" w:type="paragraph">
    <w:name w:val="Heading 3"/>
    <w:basedOn w:val="Normal"/>
    <w:uiPriority w:val="1"/>
    <w:qFormat/>
    <w:pPr>
      <w:spacing w:before="7"/>
      <w:outlineLvl w:val="3"/>
    </w:pPr>
    <w:rPr>
      <w:rFonts w:ascii="宋体" w:hAnsi="宋体" w:eastAsia="宋体"/>
      <w:b/>
      <w:bCs/>
      <w:sz w:val="30"/>
      <w:szCs w:val="30"/>
    </w:rPr>
  </w:style>
  <w:style w:styleId="Heading4" w:type="paragraph">
    <w:name w:val="Heading 4"/>
    <w:basedOn w:val="Normal"/>
    <w:uiPriority w:val="1"/>
    <w:qFormat/>
    <w:pPr>
      <w:spacing w:before="14"/>
      <w:outlineLvl w:val="4"/>
    </w:pPr>
    <w:rPr>
      <w:rFonts w:ascii="宋体" w:hAnsi="宋体" w:eastAsia="宋体"/>
      <w:b/>
      <w:bCs/>
      <w:sz w:val="28"/>
      <w:szCs w:val="28"/>
    </w:rPr>
  </w:style>
  <w:style w:styleId="Heading5" w:type="paragraph">
    <w:name w:val="Heading 5"/>
    <w:basedOn w:val="Normal"/>
    <w:uiPriority w:val="1"/>
    <w:qFormat/>
    <w:pPr>
      <w:ind w:left="140"/>
      <w:outlineLvl w:val="5"/>
    </w:pPr>
    <w:rPr>
      <w:rFonts w:ascii="宋体" w:hAnsi="宋体" w:eastAsia="宋体"/>
      <w:b/>
      <w:bCs/>
      <w:sz w:val="24"/>
      <w:szCs w:val="24"/>
    </w:rPr>
  </w:style>
  <w:style w:styleId="Heading6" w:type="paragraph">
    <w:name w:val="Heading 6"/>
    <w:basedOn w:val="Normal"/>
    <w:uiPriority w:val="1"/>
    <w:qFormat/>
    <w:pPr>
      <w:spacing w:before="36"/>
      <w:ind w:left="140"/>
      <w:outlineLvl w:val="6"/>
    </w:pPr>
    <w:rPr>
      <w:rFonts w:ascii="宋体" w:hAnsi="宋体" w:eastAsia="宋体"/>
      <w:sz w:val="24"/>
      <w:szCs w:val="24"/>
    </w:rPr>
  </w:style>
  <w:style w:styleId="Heading7" w:type="paragraph">
    <w:name w:val="Heading 7"/>
    <w:basedOn w:val="Normal"/>
    <w:uiPriority w:val="1"/>
    <w:qFormat/>
    <w:pPr>
      <w:ind w:left="660"/>
      <w:outlineLvl w:val="7"/>
    </w:pPr>
    <w:rPr>
      <w:rFonts w:ascii="宋体" w:hAnsi="宋体" w:eastAsia="宋体"/>
      <w:b/>
      <w:bCs/>
      <w:sz w:val="22"/>
      <w:szCs w:val="22"/>
    </w:rPr>
  </w:style>
  <w:style w:styleId="Heading8" w:type="paragraph">
    <w:name w:val="Heading 8"/>
    <w:basedOn w:val="Normal"/>
    <w:uiPriority w:val="1"/>
    <w:qFormat/>
    <w:pPr>
      <w:spacing w:before="139"/>
      <w:ind w:left="140"/>
      <w:outlineLvl w:val="8"/>
    </w:pPr>
    <w:rPr>
      <w:rFonts w:ascii="宋体" w:hAnsi="宋体" w:eastAsia="宋体"/>
      <w:sz w:val="22"/>
      <w:szCs w:val="22"/>
    </w:rPr>
  </w:style>
  <w:style w:styleId="Heading9" w:type="paragraph">
    <w:name w:val="Heading 9"/>
    <w:basedOn w:val="Normal"/>
    <w:uiPriority w:val="1"/>
    <w:qFormat/>
    <w:pPr>
      <w:ind w:left="753"/>
      <w:outlineLvl w:val="9"/>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2.xml"/><Relationship Id="rId9" Type="http://schemas.openxmlformats.org/officeDocument/2006/relationships/hyperlink" Target="mailto:sumavision@sumavision.com" TargetMode="External"/><Relationship Id="rId10" Type="http://schemas.openxmlformats.org/officeDocument/2006/relationships/hyperlink" Target="http://www.sumavision.com/" TargetMode="External"/><Relationship Id="rId11" Type="http://schemas.openxmlformats.org/officeDocument/2006/relationships/hyperlink" Target="http://www.cninfo.com.cn/"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footer" Target="footer3.xml"/><Relationship Id="rId55" Type="http://schemas.openxmlformats.org/officeDocument/2006/relationships/footer" Target="footer4.xml"/><Relationship Id="rId56" Type="http://schemas.openxmlformats.org/officeDocument/2006/relationships/footer" Target="footer5.xml"/><Relationship Id="rId57" Type="http://schemas.openxmlformats.org/officeDocument/2006/relationships/header" Target="header2.xml"/><Relationship Id="rId58" Type="http://schemas.openxmlformats.org/officeDocument/2006/relationships/footer" Target="footer6.xml"/><Relationship Id="rId59" Type="http://schemas.openxmlformats.org/officeDocument/2006/relationships/header" Target="header3.xml"/><Relationship Id="rId60" Type="http://schemas.openxmlformats.org/officeDocument/2006/relationships/footer" Target="footer7.xml"/><Relationship Id="rId61" Type="http://schemas.openxmlformats.org/officeDocument/2006/relationships/footer" Target="footer8.xml"/><Relationship Id="rId62" Type="http://schemas.openxmlformats.org/officeDocument/2006/relationships/header" Target="header4.xml"/><Relationship Id="rId63" Type="http://schemas.openxmlformats.org/officeDocument/2006/relationships/footer" Target="footer9.xml"/><Relationship Id="rId64" Type="http://schemas.openxmlformats.org/officeDocument/2006/relationships/header" Target="header5.xml"/><Relationship Id="rId65" Type="http://schemas.openxmlformats.org/officeDocument/2006/relationships/footer" Target="footer10.xml"/><Relationship Id="rId66" Type="http://schemas.openxmlformats.org/officeDocument/2006/relationships/header" Target="header6.xml"/><Relationship Id="rId67" Type="http://schemas.openxmlformats.org/officeDocument/2006/relationships/footer" Target="footer11.xml"/><Relationship Id="rId68" Type="http://schemas.openxmlformats.org/officeDocument/2006/relationships/header" Target="header7.xml"/><Relationship Id="rId69" Type="http://schemas.openxmlformats.org/officeDocument/2006/relationships/footer" Target="footer12.xml"/><Relationship Id="rId70" Type="http://schemas.openxmlformats.org/officeDocument/2006/relationships/image" Target="media/image45.png"/><Relationship Id="rId71" Type="http://schemas.openxmlformats.org/officeDocument/2006/relationships/image" Target="media/image46.png"/><Relationship Id="rId72" Type="http://schemas.openxmlformats.org/officeDocument/2006/relationships/image" Target="media/image47.png"/><Relationship Id="rId73" Type="http://schemas.openxmlformats.org/officeDocument/2006/relationships/image" Target="media/image48.png"/><Relationship Id="rId74" Type="http://schemas.openxmlformats.org/officeDocument/2006/relationships/image" Target="media/image49.png"/><Relationship Id="rId75" Type="http://schemas.openxmlformats.org/officeDocument/2006/relationships/image" Target="media/image50.png"/><Relationship Id="rId76" Type="http://schemas.openxmlformats.org/officeDocument/2006/relationships/image" Target="media/image51.png"/><Relationship Id="rId77" Type="http://schemas.openxmlformats.org/officeDocument/2006/relationships/image" Target="media/image52.png"/><Relationship Id="rId78" Type="http://schemas.openxmlformats.org/officeDocument/2006/relationships/image" Target="media/image53.png"/><Relationship Id="rId79" Type="http://schemas.openxmlformats.org/officeDocument/2006/relationships/image" Target="media/image54.png"/><Relationship Id="rId80" Type="http://schemas.openxmlformats.org/officeDocument/2006/relationships/footer" Target="footer13.xml"/><Relationship Id="rId81" Type="http://schemas.openxmlformats.org/officeDocument/2006/relationships/image" Target="media/image55.png"/><Relationship Id="rId82" Type="http://schemas.openxmlformats.org/officeDocument/2006/relationships/image" Target="media/image56.png"/><Relationship Id="rId83" Type="http://schemas.openxmlformats.org/officeDocument/2006/relationships/image" Target="media/image57.png"/><Relationship Id="rId84" Type="http://schemas.openxmlformats.org/officeDocument/2006/relationships/image" Target="media/image58.png"/><Relationship Id="rId85" Type="http://schemas.openxmlformats.org/officeDocument/2006/relationships/image" Target="media/image59.png"/><Relationship Id="rId86" Type="http://schemas.openxmlformats.org/officeDocument/2006/relationships/image" Target="media/image60.png"/><Relationship Id="rId87" Type="http://schemas.openxmlformats.org/officeDocument/2006/relationships/image" Target="media/image61.png"/><Relationship Id="rId88" Type="http://schemas.openxmlformats.org/officeDocument/2006/relationships/image" Target="media/image62.png"/><Relationship Id="rId89" Type="http://schemas.openxmlformats.org/officeDocument/2006/relationships/image" Target="media/image63.png"/><Relationship Id="rId90" Type="http://schemas.openxmlformats.org/officeDocument/2006/relationships/image" Target="media/image64.png"/><Relationship Id="rId91" Type="http://schemas.openxmlformats.org/officeDocument/2006/relationships/image" Target="media/image65.png"/><Relationship Id="rId92" Type="http://schemas.openxmlformats.org/officeDocument/2006/relationships/image" Target="media/image66.png"/><Relationship Id="rId93" Type="http://schemas.openxmlformats.org/officeDocument/2006/relationships/image" Target="media/image67.png"/><Relationship Id="rId94" Type="http://schemas.openxmlformats.org/officeDocument/2006/relationships/image" Target="media/image68.png"/><Relationship Id="rId95" Type="http://schemas.openxmlformats.org/officeDocument/2006/relationships/image" Target="media/image69.png"/><Relationship Id="rId96" Type="http://schemas.openxmlformats.org/officeDocument/2006/relationships/image" Target="media/image70.png"/><Relationship Id="rId97" Type="http://schemas.openxmlformats.org/officeDocument/2006/relationships/image" Target="media/image71.png"/><Relationship Id="rId98" Type="http://schemas.openxmlformats.org/officeDocument/2006/relationships/image" Target="media/image72.png"/><Relationship Id="rId99" Type="http://schemas.openxmlformats.org/officeDocument/2006/relationships/image" Target="media/image73.png"/><Relationship Id="rId100" Type="http://schemas.openxmlformats.org/officeDocument/2006/relationships/image" Target="media/image74.png"/><Relationship Id="rId101" Type="http://schemas.openxmlformats.org/officeDocument/2006/relationships/image" Target="media/image75.png"/><Relationship Id="rId102" Type="http://schemas.openxmlformats.org/officeDocument/2006/relationships/image" Target="media/image76.png"/><Relationship Id="rId103" Type="http://schemas.openxmlformats.org/officeDocument/2006/relationships/image" Target="media/image77.png"/><Relationship Id="rId104" Type="http://schemas.openxmlformats.org/officeDocument/2006/relationships/image" Target="media/image78.png"/><Relationship Id="rId105" Type="http://schemas.openxmlformats.org/officeDocument/2006/relationships/image" Target="media/image79.png"/><Relationship Id="rId106" Type="http://schemas.openxmlformats.org/officeDocument/2006/relationships/image" Target="media/image80.png"/><Relationship Id="rId107" Type="http://schemas.openxmlformats.org/officeDocument/2006/relationships/image" Target="media/image81.png"/><Relationship Id="rId108" Type="http://schemas.openxmlformats.org/officeDocument/2006/relationships/footer" Target="footer14.xml"/><Relationship Id="rId109" Type="http://schemas.openxmlformats.org/officeDocument/2006/relationships/footer" Target="footer15.xml"/><Relationship Id="rId110" Type="http://schemas.openxmlformats.org/officeDocument/2006/relationships/footer" Target="footer16.xml"/><Relationship Id="rId111" Type="http://schemas.openxmlformats.org/officeDocument/2006/relationships/footer" Target="footer17.xml"/><Relationship Id="rId112" Type="http://schemas.openxmlformats.org/officeDocument/2006/relationships/image" Target="media/image82.png"/><Relationship Id="rId113" Type="http://schemas.openxmlformats.org/officeDocument/2006/relationships/image" Target="media/image83.png"/><Relationship Id="rId114" Type="http://schemas.openxmlformats.org/officeDocument/2006/relationships/image" Target="media/image84.png"/><Relationship Id="rId115" Type="http://schemas.openxmlformats.org/officeDocument/2006/relationships/image" Target="media/image85.png"/><Relationship Id="rId116" Type="http://schemas.openxmlformats.org/officeDocument/2006/relationships/image" Target="media/image86.png"/><Relationship Id="rId117" Type="http://schemas.openxmlformats.org/officeDocument/2006/relationships/image" Target="media/image87.png"/><Relationship Id="rId118" Type="http://schemas.openxmlformats.org/officeDocument/2006/relationships/image" Target="media/image88.png"/><Relationship Id="rId119" Type="http://schemas.openxmlformats.org/officeDocument/2006/relationships/image" Target="media/image89.png"/><Relationship Id="rId120" Type="http://schemas.openxmlformats.org/officeDocument/2006/relationships/image" Target="media/image90.png"/><Relationship Id="rId121" Type="http://schemas.openxmlformats.org/officeDocument/2006/relationships/image" Target="media/image91.png"/><Relationship Id="rId122" Type="http://schemas.openxmlformats.org/officeDocument/2006/relationships/image" Target="media/image92.png"/><Relationship Id="rId123" Type="http://schemas.openxmlformats.org/officeDocument/2006/relationships/image" Target="media/image93.png"/><Relationship Id="rId124" Type="http://schemas.openxmlformats.org/officeDocument/2006/relationships/image" Target="media/image94.png"/><Relationship Id="rId125" Type="http://schemas.openxmlformats.org/officeDocument/2006/relationships/image" Target="media/image95.png"/><Relationship Id="rId126" Type="http://schemas.openxmlformats.org/officeDocument/2006/relationships/image" Target="media/image96.png"/><Relationship Id="rId127" Type="http://schemas.openxmlformats.org/officeDocument/2006/relationships/image" Target="media/image97.png"/><Relationship Id="rId128" Type="http://schemas.openxmlformats.org/officeDocument/2006/relationships/image" Target="media/image98.png"/><Relationship Id="rId129" Type="http://schemas.openxmlformats.org/officeDocument/2006/relationships/image" Target="media/image99.png"/><Relationship Id="rId130" Type="http://schemas.openxmlformats.org/officeDocument/2006/relationships/footer" Target="footer18.xml"/><Relationship Id="rId131" Type="http://schemas.openxmlformats.org/officeDocument/2006/relationships/footer" Target="footer19.xml"/><Relationship Id="rId132" Type="http://schemas.openxmlformats.org/officeDocument/2006/relationships/image" Target="media/image100.png"/><Relationship Id="rId133" Type="http://schemas.openxmlformats.org/officeDocument/2006/relationships/image" Target="media/image101.png"/><Relationship Id="rId134" Type="http://schemas.openxmlformats.org/officeDocument/2006/relationships/image" Target="media/image102.png"/><Relationship Id="rId135" Type="http://schemas.openxmlformats.org/officeDocument/2006/relationships/image" Target="media/image103.png"/><Relationship Id="rId136" Type="http://schemas.openxmlformats.org/officeDocument/2006/relationships/image" Target="media/image104.png"/><Relationship Id="rId137" Type="http://schemas.openxmlformats.org/officeDocument/2006/relationships/image" Target="media/image105.png"/><Relationship Id="rId138" Type="http://schemas.openxmlformats.org/officeDocument/2006/relationships/image" Target="media/image106.png"/><Relationship Id="rId139" Type="http://schemas.openxmlformats.org/officeDocument/2006/relationships/image" Target="media/image107.png"/><Relationship Id="rId140" Type="http://schemas.openxmlformats.org/officeDocument/2006/relationships/image" Target="media/image108.png"/><Relationship Id="rId141" Type="http://schemas.openxmlformats.org/officeDocument/2006/relationships/image" Target="media/image109.png"/><Relationship Id="rId142" Type="http://schemas.openxmlformats.org/officeDocument/2006/relationships/image" Target="media/image110.png"/><Relationship Id="rId143" Type="http://schemas.openxmlformats.org/officeDocument/2006/relationships/image" Target="media/image111.png"/><Relationship Id="rId144" Type="http://schemas.openxmlformats.org/officeDocument/2006/relationships/image" Target="media/image112.png"/><Relationship Id="rId145" Type="http://schemas.openxmlformats.org/officeDocument/2006/relationships/image" Target="media/image113.png"/><Relationship Id="rId146" Type="http://schemas.openxmlformats.org/officeDocument/2006/relationships/image" Target="media/image114.png"/><Relationship Id="rId147" Type="http://schemas.openxmlformats.org/officeDocument/2006/relationships/image" Target="media/image115.png"/><Relationship Id="rId148" Type="http://schemas.openxmlformats.org/officeDocument/2006/relationships/image" Target="media/image116.png"/><Relationship Id="rId149" Type="http://schemas.openxmlformats.org/officeDocument/2006/relationships/image" Target="media/image117.png"/><Relationship Id="rId150" Type="http://schemas.openxmlformats.org/officeDocument/2006/relationships/image" Target="media/image118.png"/><Relationship Id="rId151" Type="http://schemas.openxmlformats.org/officeDocument/2006/relationships/image" Target="media/image119.png"/><Relationship Id="rId152" Type="http://schemas.openxmlformats.org/officeDocument/2006/relationships/image" Target="media/image120.png"/><Relationship Id="rId153" Type="http://schemas.openxmlformats.org/officeDocument/2006/relationships/image" Target="media/image121.png"/><Relationship Id="rId154" Type="http://schemas.openxmlformats.org/officeDocument/2006/relationships/image" Target="media/image122.png"/><Relationship Id="rId155" Type="http://schemas.openxmlformats.org/officeDocument/2006/relationships/image" Target="media/image123.png"/><Relationship Id="rId156" Type="http://schemas.openxmlformats.org/officeDocument/2006/relationships/image" Target="media/image124.png"/><Relationship Id="rId157" Type="http://schemas.openxmlformats.org/officeDocument/2006/relationships/image" Target="media/image125.png"/><Relationship Id="rId158" Type="http://schemas.openxmlformats.org/officeDocument/2006/relationships/image" Target="media/image126.png"/><Relationship Id="rId159" Type="http://schemas.openxmlformats.org/officeDocument/2006/relationships/image" Target="media/image127.png"/><Relationship Id="rId160" Type="http://schemas.openxmlformats.org/officeDocument/2006/relationships/image" Target="media/image128.png"/><Relationship Id="rId161" Type="http://schemas.openxmlformats.org/officeDocument/2006/relationships/image" Target="media/image129.png"/><Relationship Id="rId162" Type="http://schemas.openxmlformats.org/officeDocument/2006/relationships/image" Target="media/image130.png"/><Relationship Id="rId163" Type="http://schemas.openxmlformats.org/officeDocument/2006/relationships/image" Target="media/image131.png"/><Relationship Id="rId164" Type="http://schemas.openxmlformats.org/officeDocument/2006/relationships/image" Target="media/image132.png"/><Relationship Id="rId165" Type="http://schemas.openxmlformats.org/officeDocument/2006/relationships/image" Target="media/image133.png"/><Relationship Id="rId166" Type="http://schemas.openxmlformats.org/officeDocument/2006/relationships/image" Target="media/image134.png"/><Relationship Id="rId167" Type="http://schemas.openxmlformats.org/officeDocument/2006/relationships/image" Target="media/image135.png"/><Relationship Id="rId168" Type="http://schemas.openxmlformats.org/officeDocument/2006/relationships/image" Target="media/image136.png"/><Relationship Id="rId169" Type="http://schemas.openxmlformats.org/officeDocument/2006/relationships/image" Target="media/image137.png"/><Relationship Id="rId170" Type="http://schemas.openxmlformats.org/officeDocument/2006/relationships/image" Target="media/image138.png"/><Relationship Id="rId171" Type="http://schemas.openxmlformats.org/officeDocument/2006/relationships/image" Target="media/image139.png"/><Relationship Id="rId172" Type="http://schemas.openxmlformats.org/officeDocument/2006/relationships/image" Target="media/image140.png"/><Relationship Id="rId173" Type="http://schemas.openxmlformats.org/officeDocument/2006/relationships/image" Target="media/image141.png"/><Relationship Id="rId174" Type="http://schemas.openxmlformats.org/officeDocument/2006/relationships/image" Target="media/image142.png"/><Relationship Id="rId175" Type="http://schemas.openxmlformats.org/officeDocument/2006/relationships/image" Target="media/image143.png"/><Relationship Id="rId176" Type="http://schemas.openxmlformats.org/officeDocument/2006/relationships/image" Target="media/image144.png"/><Relationship Id="rId177" Type="http://schemas.openxmlformats.org/officeDocument/2006/relationships/image" Target="media/image145.png"/><Relationship Id="rId178" Type="http://schemas.openxmlformats.org/officeDocument/2006/relationships/image" Target="media/image146.png"/><Relationship Id="rId179" Type="http://schemas.openxmlformats.org/officeDocument/2006/relationships/image" Target="media/image147.png"/><Relationship Id="rId180" Type="http://schemas.openxmlformats.org/officeDocument/2006/relationships/image" Target="media/image148.png"/><Relationship Id="rId181" Type="http://schemas.openxmlformats.org/officeDocument/2006/relationships/image" Target="media/image149.png"/><Relationship Id="rId182" Type="http://schemas.openxmlformats.org/officeDocument/2006/relationships/image" Target="media/image150.png"/><Relationship Id="rId183" Type="http://schemas.openxmlformats.org/officeDocument/2006/relationships/image" Target="media/image151.png"/><Relationship Id="rId184" Type="http://schemas.openxmlformats.org/officeDocument/2006/relationships/image" Target="media/image152.png"/><Relationship Id="rId185" Type="http://schemas.openxmlformats.org/officeDocument/2006/relationships/image" Target="media/image153.png"/><Relationship Id="rId186" Type="http://schemas.openxmlformats.org/officeDocument/2006/relationships/image" Target="media/image154.png"/><Relationship Id="rId187" Type="http://schemas.openxmlformats.org/officeDocument/2006/relationships/image" Target="media/image155.png"/><Relationship Id="rId188" Type="http://schemas.openxmlformats.org/officeDocument/2006/relationships/image" Target="media/image156.png"/><Relationship Id="rId189" Type="http://schemas.openxmlformats.org/officeDocument/2006/relationships/image" Target="media/image157.png"/><Relationship Id="rId190" Type="http://schemas.openxmlformats.org/officeDocument/2006/relationships/image" Target="media/image158.png"/><Relationship Id="rId191" Type="http://schemas.openxmlformats.org/officeDocument/2006/relationships/image" Target="media/image159.png"/><Relationship Id="rId192" Type="http://schemas.openxmlformats.org/officeDocument/2006/relationships/image" Target="media/image160.png"/><Relationship Id="rId193" Type="http://schemas.openxmlformats.org/officeDocument/2006/relationships/image" Target="media/image161.png"/><Relationship Id="rId194" Type="http://schemas.openxmlformats.org/officeDocument/2006/relationships/image" Target="media/image162.png"/><Relationship Id="rId195" Type="http://schemas.openxmlformats.org/officeDocument/2006/relationships/image" Target="media/image163.png"/><Relationship Id="rId196" Type="http://schemas.openxmlformats.org/officeDocument/2006/relationships/image" Target="media/image164.png"/><Relationship Id="rId197" Type="http://schemas.openxmlformats.org/officeDocument/2006/relationships/image" Target="media/image165.png"/><Relationship Id="rId198" Type="http://schemas.openxmlformats.org/officeDocument/2006/relationships/image" Target="media/image166.png"/><Relationship Id="rId199" Type="http://schemas.openxmlformats.org/officeDocument/2006/relationships/image" Target="media/image167.png"/><Relationship Id="rId200" Type="http://schemas.openxmlformats.org/officeDocument/2006/relationships/image" Target="media/image168.png"/><Relationship Id="rId201" Type="http://schemas.openxmlformats.org/officeDocument/2006/relationships/image" Target="media/image169.png"/><Relationship Id="rId202" Type="http://schemas.openxmlformats.org/officeDocument/2006/relationships/image" Target="media/image170.png"/><Relationship Id="rId203" Type="http://schemas.openxmlformats.org/officeDocument/2006/relationships/image" Target="media/image171.png"/><Relationship Id="rId204" Type="http://schemas.openxmlformats.org/officeDocument/2006/relationships/image" Target="media/image172.png"/><Relationship Id="rId205" Type="http://schemas.openxmlformats.org/officeDocument/2006/relationships/image" Target="media/image173.png"/><Relationship Id="rId206" Type="http://schemas.openxmlformats.org/officeDocument/2006/relationships/image" Target="media/image174.png"/><Relationship Id="rId207" Type="http://schemas.openxmlformats.org/officeDocument/2006/relationships/image" Target="media/image175.png"/><Relationship Id="rId208" Type="http://schemas.openxmlformats.org/officeDocument/2006/relationships/image" Target="media/image176.png"/><Relationship Id="rId209" Type="http://schemas.openxmlformats.org/officeDocument/2006/relationships/image" Target="media/image177.png"/><Relationship Id="rId210" Type="http://schemas.openxmlformats.org/officeDocument/2006/relationships/image" Target="media/image178.png"/><Relationship Id="rId211" Type="http://schemas.openxmlformats.org/officeDocument/2006/relationships/image" Target="media/image179.png"/><Relationship Id="rId212" Type="http://schemas.openxmlformats.org/officeDocument/2006/relationships/image" Target="media/image180.png"/><Relationship Id="rId213" Type="http://schemas.openxmlformats.org/officeDocument/2006/relationships/image" Target="media/image181.png"/><Relationship Id="rId214" Type="http://schemas.openxmlformats.org/officeDocument/2006/relationships/image" Target="media/image182.png"/><Relationship Id="rId215" Type="http://schemas.openxmlformats.org/officeDocument/2006/relationships/image" Target="media/image183.png"/><Relationship Id="rId216" Type="http://schemas.openxmlformats.org/officeDocument/2006/relationships/image" Target="media/image184.png"/><Relationship Id="rId217" Type="http://schemas.openxmlformats.org/officeDocument/2006/relationships/image" Target="media/image185.png"/><Relationship Id="rId218" Type="http://schemas.openxmlformats.org/officeDocument/2006/relationships/image" Target="media/image186.png"/><Relationship Id="rId219" Type="http://schemas.openxmlformats.org/officeDocument/2006/relationships/image" Target="media/image187.png"/><Relationship Id="rId220" Type="http://schemas.openxmlformats.org/officeDocument/2006/relationships/image" Target="media/image188.png"/><Relationship Id="rId221" Type="http://schemas.openxmlformats.org/officeDocument/2006/relationships/image" Target="media/image189.png"/><Relationship Id="rId222" Type="http://schemas.openxmlformats.org/officeDocument/2006/relationships/image" Target="media/image190.png"/><Relationship Id="rId223" Type="http://schemas.openxmlformats.org/officeDocument/2006/relationships/image" Target="media/image191.png"/><Relationship Id="rId224" Type="http://schemas.openxmlformats.org/officeDocument/2006/relationships/image" Target="media/image192.png"/><Relationship Id="rId225" Type="http://schemas.openxmlformats.org/officeDocument/2006/relationships/image" Target="media/image193.png"/><Relationship Id="rId226" Type="http://schemas.openxmlformats.org/officeDocument/2006/relationships/image" Target="media/image194.png"/><Relationship Id="rId227" Type="http://schemas.openxmlformats.org/officeDocument/2006/relationships/image" Target="media/image195.png"/><Relationship Id="rId228" Type="http://schemas.openxmlformats.org/officeDocument/2006/relationships/image" Target="media/image196.png"/><Relationship Id="rId229" Type="http://schemas.openxmlformats.org/officeDocument/2006/relationships/image" Target="media/image197.png"/><Relationship Id="rId230" Type="http://schemas.openxmlformats.org/officeDocument/2006/relationships/image" Target="media/image198.png"/><Relationship Id="rId231" Type="http://schemas.openxmlformats.org/officeDocument/2006/relationships/image" Target="media/image199.png"/><Relationship Id="rId232" Type="http://schemas.openxmlformats.org/officeDocument/2006/relationships/image" Target="media/image200.png"/><Relationship Id="rId233" Type="http://schemas.openxmlformats.org/officeDocument/2006/relationships/image" Target="media/image201.png"/><Relationship Id="rId234" Type="http://schemas.openxmlformats.org/officeDocument/2006/relationships/image" Target="media/image202.png"/><Relationship Id="rId235" Type="http://schemas.openxmlformats.org/officeDocument/2006/relationships/image" Target="media/image203.png"/><Relationship Id="rId236" Type="http://schemas.openxmlformats.org/officeDocument/2006/relationships/image" Target="media/image204.png"/><Relationship Id="rId237" Type="http://schemas.openxmlformats.org/officeDocument/2006/relationships/image" Target="media/image205.png"/><Relationship Id="rId238" Type="http://schemas.openxmlformats.org/officeDocument/2006/relationships/image" Target="media/image206.png"/><Relationship Id="rId239" Type="http://schemas.openxmlformats.org/officeDocument/2006/relationships/image" Target="media/image207.png"/><Relationship Id="rId240" Type="http://schemas.openxmlformats.org/officeDocument/2006/relationships/image" Target="media/image208.png"/><Relationship Id="rId241" Type="http://schemas.openxmlformats.org/officeDocument/2006/relationships/image" Target="media/image209.png"/><Relationship Id="rId242" Type="http://schemas.openxmlformats.org/officeDocument/2006/relationships/image" Target="media/image210.png"/><Relationship Id="rId243" Type="http://schemas.openxmlformats.org/officeDocument/2006/relationships/image" Target="media/image211.png"/><Relationship Id="rId244" Type="http://schemas.openxmlformats.org/officeDocument/2006/relationships/image" Target="media/image212.png"/><Relationship Id="rId245" Type="http://schemas.openxmlformats.org/officeDocument/2006/relationships/image" Target="media/image213.png"/><Relationship Id="rId246" Type="http://schemas.openxmlformats.org/officeDocument/2006/relationships/image" Target="media/image214.png"/><Relationship Id="rId247" Type="http://schemas.openxmlformats.org/officeDocument/2006/relationships/image" Target="media/image215.png"/><Relationship Id="rId248" Type="http://schemas.openxmlformats.org/officeDocument/2006/relationships/image" Target="media/image216.png"/><Relationship Id="rId249" Type="http://schemas.openxmlformats.org/officeDocument/2006/relationships/image" Target="media/image217.png"/><Relationship Id="rId250" Type="http://schemas.openxmlformats.org/officeDocument/2006/relationships/image" Target="media/image218.png"/><Relationship Id="rId251" Type="http://schemas.openxmlformats.org/officeDocument/2006/relationships/image" Target="media/image219.png"/><Relationship Id="rId252" Type="http://schemas.openxmlformats.org/officeDocument/2006/relationships/image" Target="media/image220.png"/><Relationship Id="rId253" Type="http://schemas.openxmlformats.org/officeDocument/2006/relationships/image" Target="media/image221.png"/><Relationship Id="rId254" Type="http://schemas.openxmlformats.org/officeDocument/2006/relationships/image" Target="media/image222.png"/><Relationship Id="rId255" Type="http://schemas.openxmlformats.org/officeDocument/2006/relationships/image" Target="media/image223.png"/><Relationship Id="rId256" Type="http://schemas.openxmlformats.org/officeDocument/2006/relationships/image" Target="media/image224.png"/><Relationship Id="rId257" Type="http://schemas.openxmlformats.org/officeDocument/2006/relationships/image" Target="media/image225.png"/><Relationship Id="rId258" Type="http://schemas.openxmlformats.org/officeDocument/2006/relationships/image" Target="media/image226.png"/><Relationship Id="rId259" Type="http://schemas.openxmlformats.org/officeDocument/2006/relationships/image" Target="media/image227.png"/><Relationship Id="rId260" Type="http://schemas.openxmlformats.org/officeDocument/2006/relationships/image" Target="media/image228.png"/><Relationship Id="rId261" Type="http://schemas.openxmlformats.org/officeDocument/2006/relationships/image" Target="media/image229.png"/><Relationship Id="rId262" Type="http://schemas.openxmlformats.org/officeDocument/2006/relationships/image" Target="media/image230.png"/><Relationship Id="rId263" Type="http://schemas.openxmlformats.org/officeDocument/2006/relationships/image" Target="media/image231.png"/><Relationship Id="rId264" Type="http://schemas.openxmlformats.org/officeDocument/2006/relationships/image" Target="media/image232.png"/><Relationship Id="rId265" Type="http://schemas.openxmlformats.org/officeDocument/2006/relationships/image" Target="media/image233.png"/><Relationship Id="rId266" Type="http://schemas.openxmlformats.org/officeDocument/2006/relationships/image" Target="media/image234.png"/><Relationship Id="rId267" Type="http://schemas.openxmlformats.org/officeDocument/2006/relationships/image" Target="media/image235.png"/><Relationship Id="rId268" Type="http://schemas.openxmlformats.org/officeDocument/2006/relationships/image" Target="media/image236.png"/><Relationship Id="rId269" Type="http://schemas.openxmlformats.org/officeDocument/2006/relationships/image" Target="media/image237.png"/><Relationship Id="rId270" Type="http://schemas.openxmlformats.org/officeDocument/2006/relationships/image" Target="media/image238.png"/><Relationship Id="rId271" Type="http://schemas.openxmlformats.org/officeDocument/2006/relationships/image" Target="media/image239.png"/><Relationship Id="rId272" Type="http://schemas.openxmlformats.org/officeDocument/2006/relationships/image" Target="media/image240.png"/><Relationship Id="rId273" Type="http://schemas.openxmlformats.org/officeDocument/2006/relationships/image" Target="media/image241.png"/><Relationship Id="rId274" Type="http://schemas.openxmlformats.org/officeDocument/2006/relationships/image" Target="media/image242.png"/><Relationship Id="rId275" Type="http://schemas.openxmlformats.org/officeDocument/2006/relationships/image" Target="media/image243.png"/><Relationship Id="rId276" Type="http://schemas.openxmlformats.org/officeDocument/2006/relationships/image" Target="media/image244.png"/><Relationship Id="rId277" Type="http://schemas.openxmlformats.org/officeDocument/2006/relationships/image" Target="media/image245.png"/><Relationship Id="rId278" Type="http://schemas.openxmlformats.org/officeDocument/2006/relationships/image" Target="media/image246.png"/><Relationship Id="rId279" Type="http://schemas.openxmlformats.org/officeDocument/2006/relationships/image" Target="media/image247.png"/><Relationship Id="rId280" Type="http://schemas.openxmlformats.org/officeDocument/2006/relationships/image" Target="media/image248.png"/><Relationship Id="rId281" Type="http://schemas.openxmlformats.org/officeDocument/2006/relationships/image" Target="media/image249.png"/><Relationship Id="rId282" Type="http://schemas.openxmlformats.org/officeDocument/2006/relationships/image" Target="media/image250.png"/><Relationship Id="rId283" Type="http://schemas.openxmlformats.org/officeDocument/2006/relationships/image" Target="media/image251.png"/><Relationship Id="rId284" Type="http://schemas.openxmlformats.org/officeDocument/2006/relationships/image" Target="media/image252.png"/><Relationship Id="rId285" Type="http://schemas.openxmlformats.org/officeDocument/2006/relationships/image" Target="media/image253.png"/><Relationship Id="rId286" Type="http://schemas.openxmlformats.org/officeDocument/2006/relationships/image" Target="media/image254.png"/><Relationship Id="rId287" Type="http://schemas.openxmlformats.org/officeDocument/2006/relationships/image" Target="media/image255.png"/><Relationship Id="rId288" Type="http://schemas.openxmlformats.org/officeDocument/2006/relationships/image" Target="media/image256.png"/><Relationship Id="rId289" Type="http://schemas.openxmlformats.org/officeDocument/2006/relationships/image" Target="media/image257.png"/><Relationship Id="rId290" Type="http://schemas.openxmlformats.org/officeDocument/2006/relationships/image" Target="media/image258.png"/><Relationship Id="rId291" Type="http://schemas.openxmlformats.org/officeDocument/2006/relationships/image" Target="media/image259.png"/><Relationship Id="rId292" Type="http://schemas.openxmlformats.org/officeDocument/2006/relationships/image" Target="media/image260.png"/><Relationship Id="rId293" Type="http://schemas.openxmlformats.org/officeDocument/2006/relationships/image" Target="media/image261.png"/><Relationship Id="rId294" Type="http://schemas.openxmlformats.org/officeDocument/2006/relationships/image" Target="media/image262.png"/><Relationship Id="rId295" Type="http://schemas.openxmlformats.org/officeDocument/2006/relationships/image" Target="media/image263.png"/><Relationship Id="rId296" Type="http://schemas.openxmlformats.org/officeDocument/2006/relationships/image" Target="media/image264.png"/><Relationship Id="rId297" Type="http://schemas.openxmlformats.org/officeDocument/2006/relationships/image" Target="media/image265.png"/><Relationship Id="rId298" Type="http://schemas.openxmlformats.org/officeDocument/2006/relationships/image" Target="media/image266.png"/><Relationship Id="rId299" Type="http://schemas.openxmlformats.org/officeDocument/2006/relationships/image" Target="media/image267.png"/><Relationship Id="rId300" Type="http://schemas.openxmlformats.org/officeDocument/2006/relationships/image" Target="media/image268.png"/><Relationship Id="rId301" Type="http://schemas.openxmlformats.org/officeDocument/2006/relationships/image" Target="media/image269.png"/><Relationship Id="rId302" Type="http://schemas.openxmlformats.org/officeDocument/2006/relationships/image" Target="media/image270.png"/><Relationship Id="rId303" Type="http://schemas.openxmlformats.org/officeDocument/2006/relationships/image" Target="media/image271.png"/><Relationship Id="rId304" Type="http://schemas.openxmlformats.org/officeDocument/2006/relationships/image" Target="media/image272.png"/><Relationship Id="rId305" Type="http://schemas.openxmlformats.org/officeDocument/2006/relationships/image" Target="media/image273.png"/><Relationship Id="rId306" Type="http://schemas.openxmlformats.org/officeDocument/2006/relationships/image" Target="media/image274.png"/><Relationship Id="rId307" Type="http://schemas.openxmlformats.org/officeDocument/2006/relationships/image" Target="media/image275.png"/><Relationship Id="rId308" Type="http://schemas.openxmlformats.org/officeDocument/2006/relationships/image" Target="media/image276.png"/><Relationship Id="rId309" Type="http://schemas.openxmlformats.org/officeDocument/2006/relationships/image" Target="media/image277.png"/><Relationship Id="rId310" Type="http://schemas.openxmlformats.org/officeDocument/2006/relationships/image" Target="media/image278.png"/><Relationship Id="rId311" Type="http://schemas.openxmlformats.org/officeDocument/2006/relationships/image" Target="media/image279.png"/><Relationship Id="rId312" Type="http://schemas.openxmlformats.org/officeDocument/2006/relationships/image" Target="media/image280.png"/><Relationship Id="rId313" Type="http://schemas.openxmlformats.org/officeDocument/2006/relationships/image" Target="media/image281.png"/><Relationship Id="rId314" Type="http://schemas.openxmlformats.org/officeDocument/2006/relationships/image" Target="media/image282.png"/><Relationship Id="rId315" Type="http://schemas.openxmlformats.org/officeDocument/2006/relationships/image" Target="media/image283.png"/><Relationship Id="rId316" Type="http://schemas.openxmlformats.org/officeDocument/2006/relationships/image" Target="media/image284.png"/><Relationship Id="rId317" Type="http://schemas.openxmlformats.org/officeDocument/2006/relationships/image" Target="media/image285.png"/><Relationship Id="rId318" Type="http://schemas.openxmlformats.org/officeDocument/2006/relationships/image" Target="media/image286.png"/><Relationship Id="rId319" Type="http://schemas.openxmlformats.org/officeDocument/2006/relationships/image" Target="media/image287.png"/><Relationship Id="rId320" Type="http://schemas.openxmlformats.org/officeDocument/2006/relationships/image" Target="media/image288.png"/><Relationship Id="rId321" Type="http://schemas.openxmlformats.org/officeDocument/2006/relationships/image" Target="media/image289.png"/><Relationship Id="rId322" Type="http://schemas.openxmlformats.org/officeDocument/2006/relationships/image" Target="media/image290.png"/><Relationship Id="rId323" Type="http://schemas.openxmlformats.org/officeDocument/2006/relationships/image" Target="media/image291.png"/><Relationship Id="rId324" Type="http://schemas.openxmlformats.org/officeDocument/2006/relationships/image" Target="media/image292.png"/><Relationship Id="rId325" Type="http://schemas.openxmlformats.org/officeDocument/2006/relationships/image" Target="media/image293.png"/><Relationship Id="rId326" Type="http://schemas.openxmlformats.org/officeDocument/2006/relationships/image" Target="media/image294.png"/><Relationship Id="rId327" Type="http://schemas.openxmlformats.org/officeDocument/2006/relationships/image" Target="media/image295.png"/><Relationship Id="rId328" Type="http://schemas.openxmlformats.org/officeDocument/2006/relationships/image" Target="media/image296.png"/><Relationship Id="rId329" Type="http://schemas.openxmlformats.org/officeDocument/2006/relationships/image" Target="media/image297.png"/><Relationship Id="rId330" Type="http://schemas.openxmlformats.org/officeDocument/2006/relationships/image" Target="media/image298.png"/><Relationship Id="rId331" Type="http://schemas.openxmlformats.org/officeDocument/2006/relationships/image" Target="media/image299.png"/><Relationship Id="rId332" Type="http://schemas.openxmlformats.org/officeDocument/2006/relationships/image" Target="media/image300.png"/><Relationship Id="rId333" Type="http://schemas.openxmlformats.org/officeDocument/2006/relationships/image" Target="media/image301.png"/><Relationship Id="rId334" Type="http://schemas.openxmlformats.org/officeDocument/2006/relationships/image" Target="media/image302.png"/><Relationship Id="rId335" Type="http://schemas.openxmlformats.org/officeDocument/2006/relationships/image" Target="media/image303.png"/><Relationship Id="rId336" Type="http://schemas.openxmlformats.org/officeDocument/2006/relationships/image" Target="media/image304.png"/><Relationship Id="rId337" Type="http://schemas.openxmlformats.org/officeDocument/2006/relationships/image" Target="media/image305.png"/><Relationship Id="rId338" Type="http://schemas.openxmlformats.org/officeDocument/2006/relationships/image" Target="media/image306.png"/><Relationship Id="rId339" Type="http://schemas.openxmlformats.org/officeDocument/2006/relationships/image" Target="media/image307.png"/><Relationship Id="rId340" Type="http://schemas.openxmlformats.org/officeDocument/2006/relationships/image" Target="media/image308.png"/><Relationship Id="rId341" Type="http://schemas.openxmlformats.org/officeDocument/2006/relationships/image" Target="media/image309.png"/><Relationship Id="rId342" Type="http://schemas.openxmlformats.org/officeDocument/2006/relationships/image" Target="media/image310.png"/><Relationship Id="rId343" Type="http://schemas.openxmlformats.org/officeDocument/2006/relationships/image" Target="media/image311.png"/><Relationship Id="rId344" Type="http://schemas.openxmlformats.org/officeDocument/2006/relationships/image" Target="media/image312.png"/><Relationship Id="rId345" Type="http://schemas.openxmlformats.org/officeDocument/2006/relationships/image" Target="media/image313.png"/><Relationship Id="rId346" Type="http://schemas.openxmlformats.org/officeDocument/2006/relationships/image" Target="media/image314.png"/><Relationship Id="rId347" Type="http://schemas.openxmlformats.org/officeDocument/2006/relationships/image" Target="media/image315.png"/><Relationship Id="rId348" Type="http://schemas.openxmlformats.org/officeDocument/2006/relationships/image" Target="media/image316.png"/><Relationship Id="rId349" Type="http://schemas.openxmlformats.org/officeDocument/2006/relationships/image" Target="media/image317.png"/><Relationship Id="rId350" Type="http://schemas.openxmlformats.org/officeDocument/2006/relationships/image" Target="media/image318.png"/><Relationship Id="rId351" Type="http://schemas.openxmlformats.org/officeDocument/2006/relationships/image" Target="media/image319.png"/><Relationship Id="rId352" Type="http://schemas.openxmlformats.org/officeDocument/2006/relationships/image" Target="media/image320.png"/><Relationship Id="rId353" Type="http://schemas.openxmlformats.org/officeDocument/2006/relationships/image" Target="media/image321.png"/><Relationship Id="rId354" Type="http://schemas.openxmlformats.org/officeDocument/2006/relationships/image" Target="media/image322.png"/><Relationship Id="rId355" Type="http://schemas.openxmlformats.org/officeDocument/2006/relationships/image" Target="media/image323.png"/><Relationship Id="rId356" Type="http://schemas.openxmlformats.org/officeDocument/2006/relationships/image" Target="media/image324.png"/><Relationship Id="rId357" Type="http://schemas.openxmlformats.org/officeDocument/2006/relationships/image" Target="media/image325.png"/><Relationship Id="rId358" Type="http://schemas.openxmlformats.org/officeDocument/2006/relationships/image" Target="media/image326.png"/><Relationship Id="rId359" Type="http://schemas.openxmlformats.org/officeDocument/2006/relationships/image" Target="media/image327.png"/><Relationship Id="rId360" Type="http://schemas.openxmlformats.org/officeDocument/2006/relationships/image" Target="media/image328.png"/><Relationship Id="rId361" Type="http://schemas.openxmlformats.org/officeDocument/2006/relationships/image" Target="media/image329.png"/><Relationship Id="rId362" Type="http://schemas.openxmlformats.org/officeDocument/2006/relationships/image" Target="media/image330.png"/><Relationship Id="rId363" Type="http://schemas.openxmlformats.org/officeDocument/2006/relationships/image" Target="media/image331.png"/><Relationship Id="rId364" Type="http://schemas.openxmlformats.org/officeDocument/2006/relationships/image" Target="media/image332.png"/><Relationship Id="rId365" Type="http://schemas.openxmlformats.org/officeDocument/2006/relationships/image" Target="media/image333.png"/><Relationship Id="rId366" Type="http://schemas.openxmlformats.org/officeDocument/2006/relationships/image" Target="media/image334.png"/><Relationship Id="rId367" Type="http://schemas.openxmlformats.org/officeDocument/2006/relationships/image" Target="media/image335.png"/><Relationship Id="rId368" Type="http://schemas.openxmlformats.org/officeDocument/2006/relationships/image" Target="media/image336.png"/><Relationship Id="rId369" Type="http://schemas.openxmlformats.org/officeDocument/2006/relationships/image" Target="media/image337.png"/><Relationship Id="rId370" Type="http://schemas.openxmlformats.org/officeDocument/2006/relationships/image" Target="media/image338.png"/><Relationship Id="rId371" Type="http://schemas.openxmlformats.org/officeDocument/2006/relationships/image" Target="media/image339.png"/><Relationship Id="rId372" Type="http://schemas.openxmlformats.org/officeDocument/2006/relationships/image" Target="media/image340.png"/><Relationship Id="rId373" Type="http://schemas.openxmlformats.org/officeDocument/2006/relationships/image" Target="media/image341.png"/><Relationship Id="rId374" Type="http://schemas.openxmlformats.org/officeDocument/2006/relationships/image" Target="media/image342.png"/><Relationship Id="rId375" Type="http://schemas.openxmlformats.org/officeDocument/2006/relationships/image" Target="media/image343.png"/><Relationship Id="rId376" Type="http://schemas.openxmlformats.org/officeDocument/2006/relationships/image" Target="media/image344.png"/><Relationship Id="rId377" Type="http://schemas.openxmlformats.org/officeDocument/2006/relationships/image" Target="media/image345.png"/><Relationship Id="rId378" Type="http://schemas.openxmlformats.org/officeDocument/2006/relationships/image" Target="media/image346.png"/><Relationship Id="rId379" Type="http://schemas.openxmlformats.org/officeDocument/2006/relationships/image" Target="media/image347.png"/><Relationship Id="rId380" Type="http://schemas.openxmlformats.org/officeDocument/2006/relationships/image" Target="media/image348.png"/><Relationship Id="rId381" Type="http://schemas.openxmlformats.org/officeDocument/2006/relationships/image" Target="media/image349.png"/><Relationship Id="rId382" Type="http://schemas.openxmlformats.org/officeDocument/2006/relationships/image" Target="media/image350.png"/><Relationship Id="rId383" Type="http://schemas.openxmlformats.org/officeDocument/2006/relationships/image" Target="media/image351.png"/><Relationship Id="rId384" Type="http://schemas.openxmlformats.org/officeDocument/2006/relationships/image" Target="media/image352.png"/><Relationship Id="rId385" Type="http://schemas.openxmlformats.org/officeDocument/2006/relationships/image" Target="media/image353.png"/><Relationship Id="rId386" Type="http://schemas.openxmlformats.org/officeDocument/2006/relationships/image" Target="media/image354.png"/><Relationship Id="rId387" Type="http://schemas.openxmlformats.org/officeDocument/2006/relationships/image" Target="media/image355.png"/><Relationship Id="rId388" Type="http://schemas.openxmlformats.org/officeDocument/2006/relationships/image" Target="media/image356.png"/><Relationship Id="rId389" Type="http://schemas.openxmlformats.org/officeDocument/2006/relationships/image" Target="media/image357.png"/><Relationship Id="rId390" Type="http://schemas.openxmlformats.org/officeDocument/2006/relationships/image" Target="media/image358.png"/><Relationship Id="rId391" Type="http://schemas.openxmlformats.org/officeDocument/2006/relationships/image" Target="media/image359.png"/><Relationship Id="rId392" Type="http://schemas.openxmlformats.org/officeDocument/2006/relationships/image" Target="media/image360.png"/><Relationship Id="rId393" Type="http://schemas.openxmlformats.org/officeDocument/2006/relationships/image" Target="media/image361.png"/><Relationship Id="rId394" Type="http://schemas.openxmlformats.org/officeDocument/2006/relationships/image" Target="media/image362.png"/><Relationship Id="rId395" Type="http://schemas.openxmlformats.org/officeDocument/2006/relationships/image" Target="media/image363.png"/><Relationship Id="rId396" Type="http://schemas.openxmlformats.org/officeDocument/2006/relationships/image" Target="media/image364.png"/><Relationship Id="rId397" Type="http://schemas.openxmlformats.org/officeDocument/2006/relationships/image" Target="media/image365.png"/><Relationship Id="rId398" Type="http://schemas.openxmlformats.org/officeDocument/2006/relationships/image" Target="media/image366.png"/><Relationship Id="rId399" Type="http://schemas.openxmlformats.org/officeDocument/2006/relationships/image" Target="media/image367.png"/><Relationship Id="rId400" Type="http://schemas.openxmlformats.org/officeDocument/2006/relationships/image" Target="media/image368.png"/><Relationship Id="rId401" Type="http://schemas.openxmlformats.org/officeDocument/2006/relationships/image" Target="media/image369.png"/><Relationship Id="rId402" Type="http://schemas.openxmlformats.org/officeDocument/2006/relationships/image" Target="media/image370.png"/><Relationship Id="rId403" Type="http://schemas.openxmlformats.org/officeDocument/2006/relationships/image" Target="media/image371.png"/><Relationship Id="rId404" Type="http://schemas.openxmlformats.org/officeDocument/2006/relationships/image" Target="media/image372.png"/><Relationship Id="rId405" Type="http://schemas.openxmlformats.org/officeDocument/2006/relationships/image" Target="media/image373.png"/><Relationship Id="rId406" Type="http://schemas.openxmlformats.org/officeDocument/2006/relationships/image" Target="media/image374.png"/><Relationship Id="rId407" Type="http://schemas.openxmlformats.org/officeDocument/2006/relationships/image" Target="media/image375.png"/><Relationship Id="rId408" Type="http://schemas.openxmlformats.org/officeDocument/2006/relationships/image" Target="media/image376.png"/><Relationship Id="rId409" Type="http://schemas.openxmlformats.org/officeDocument/2006/relationships/image" Target="media/image377.png"/><Relationship Id="rId410" Type="http://schemas.openxmlformats.org/officeDocument/2006/relationships/image" Target="media/image378.png"/><Relationship Id="rId411" Type="http://schemas.openxmlformats.org/officeDocument/2006/relationships/image" Target="media/image379.png"/><Relationship Id="rId412" Type="http://schemas.openxmlformats.org/officeDocument/2006/relationships/image" Target="media/image380.png"/><Relationship Id="rId413" Type="http://schemas.openxmlformats.org/officeDocument/2006/relationships/image" Target="media/image381.png"/><Relationship Id="rId414" Type="http://schemas.openxmlformats.org/officeDocument/2006/relationships/image" Target="media/image382.png"/><Relationship Id="rId415" Type="http://schemas.openxmlformats.org/officeDocument/2006/relationships/image" Target="media/image383.png"/><Relationship Id="rId416" Type="http://schemas.openxmlformats.org/officeDocument/2006/relationships/image" Target="media/image384.png"/><Relationship Id="rId417" Type="http://schemas.openxmlformats.org/officeDocument/2006/relationships/image" Target="media/image385.png"/><Relationship Id="rId418" Type="http://schemas.openxmlformats.org/officeDocument/2006/relationships/image" Target="media/image386.png"/><Relationship Id="rId419" Type="http://schemas.openxmlformats.org/officeDocument/2006/relationships/image" Target="media/image387.png"/><Relationship Id="rId420" Type="http://schemas.openxmlformats.org/officeDocument/2006/relationships/image" Target="media/image388.png"/><Relationship Id="rId421" Type="http://schemas.openxmlformats.org/officeDocument/2006/relationships/image" Target="media/image389.png"/><Relationship Id="rId422" Type="http://schemas.openxmlformats.org/officeDocument/2006/relationships/image" Target="media/image390.png"/><Relationship Id="rId423" Type="http://schemas.openxmlformats.org/officeDocument/2006/relationships/image" Target="media/image391.png"/><Relationship Id="rId424" Type="http://schemas.openxmlformats.org/officeDocument/2006/relationships/image" Target="media/image392.png"/><Relationship Id="rId425" Type="http://schemas.openxmlformats.org/officeDocument/2006/relationships/image" Target="media/image393.png"/><Relationship Id="rId426" Type="http://schemas.openxmlformats.org/officeDocument/2006/relationships/image" Target="media/image394.png"/><Relationship Id="rId427" Type="http://schemas.openxmlformats.org/officeDocument/2006/relationships/image" Target="media/image395.png"/><Relationship Id="rId428" Type="http://schemas.openxmlformats.org/officeDocument/2006/relationships/image" Target="media/image396.png"/><Relationship Id="rId429" Type="http://schemas.openxmlformats.org/officeDocument/2006/relationships/image" Target="media/image397.png"/><Relationship Id="rId430" Type="http://schemas.openxmlformats.org/officeDocument/2006/relationships/image" Target="media/image398.png"/><Relationship Id="rId431" Type="http://schemas.openxmlformats.org/officeDocument/2006/relationships/image" Target="media/image399.png"/><Relationship Id="rId432" Type="http://schemas.openxmlformats.org/officeDocument/2006/relationships/image" Target="media/image400.png"/><Relationship Id="rId433" Type="http://schemas.openxmlformats.org/officeDocument/2006/relationships/image" Target="media/image401.png"/><Relationship Id="rId434" Type="http://schemas.openxmlformats.org/officeDocument/2006/relationships/image" Target="media/image402.png"/><Relationship Id="rId435" Type="http://schemas.openxmlformats.org/officeDocument/2006/relationships/image" Target="media/image403.png"/><Relationship Id="rId436" Type="http://schemas.openxmlformats.org/officeDocument/2006/relationships/image" Target="media/image404.png"/><Relationship Id="rId437" Type="http://schemas.openxmlformats.org/officeDocument/2006/relationships/image" Target="media/image405.png"/><Relationship Id="rId438" Type="http://schemas.openxmlformats.org/officeDocument/2006/relationships/image" Target="media/image406.png"/><Relationship Id="rId439" Type="http://schemas.openxmlformats.org/officeDocument/2006/relationships/image" Target="media/image407.png"/><Relationship Id="rId440" Type="http://schemas.openxmlformats.org/officeDocument/2006/relationships/image" Target="media/image408.png"/><Relationship Id="rId441" Type="http://schemas.openxmlformats.org/officeDocument/2006/relationships/image" Target="media/image409.png"/><Relationship Id="rId442" Type="http://schemas.openxmlformats.org/officeDocument/2006/relationships/image" Target="media/image410.png"/><Relationship Id="rId443" Type="http://schemas.openxmlformats.org/officeDocument/2006/relationships/image" Target="media/image411.png"/><Relationship Id="rId444" Type="http://schemas.openxmlformats.org/officeDocument/2006/relationships/image" Target="media/image412.png"/><Relationship Id="rId445" Type="http://schemas.openxmlformats.org/officeDocument/2006/relationships/image" Target="media/image413.png"/><Relationship Id="rId446" Type="http://schemas.openxmlformats.org/officeDocument/2006/relationships/image" Target="media/image414.png"/><Relationship Id="rId447" Type="http://schemas.openxmlformats.org/officeDocument/2006/relationships/image" Target="media/image415.png"/><Relationship Id="rId448" Type="http://schemas.openxmlformats.org/officeDocument/2006/relationships/image" Target="media/image416.png"/><Relationship Id="rId449" Type="http://schemas.openxmlformats.org/officeDocument/2006/relationships/image" Target="media/image417.png"/><Relationship Id="rId450" Type="http://schemas.openxmlformats.org/officeDocument/2006/relationships/image" Target="media/image418.png"/><Relationship Id="rId451" Type="http://schemas.openxmlformats.org/officeDocument/2006/relationships/image" Target="media/image419.png"/><Relationship Id="rId452" Type="http://schemas.openxmlformats.org/officeDocument/2006/relationships/image" Target="media/image420.png"/><Relationship Id="rId453" Type="http://schemas.openxmlformats.org/officeDocument/2006/relationships/image" Target="media/image421.png"/><Relationship Id="rId454" Type="http://schemas.openxmlformats.org/officeDocument/2006/relationships/image" Target="media/image422.png"/><Relationship Id="rId455" Type="http://schemas.openxmlformats.org/officeDocument/2006/relationships/image" Target="media/image423.png"/><Relationship Id="rId456" Type="http://schemas.openxmlformats.org/officeDocument/2006/relationships/image" Target="media/image424.png"/><Relationship Id="rId457" Type="http://schemas.openxmlformats.org/officeDocument/2006/relationships/image" Target="media/image425.png"/><Relationship Id="rId458" Type="http://schemas.openxmlformats.org/officeDocument/2006/relationships/image" Target="media/image426.png"/><Relationship Id="rId459" Type="http://schemas.openxmlformats.org/officeDocument/2006/relationships/image" Target="media/image427.png"/><Relationship Id="rId460" Type="http://schemas.openxmlformats.org/officeDocument/2006/relationships/image" Target="media/image428.png"/><Relationship Id="rId461" Type="http://schemas.openxmlformats.org/officeDocument/2006/relationships/image" Target="media/image429.png"/><Relationship Id="rId462" Type="http://schemas.openxmlformats.org/officeDocument/2006/relationships/image" Target="media/image430.png"/><Relationship Id="rId463" Type="http://schemas.openxmlformats.org/officeDocument/2006/relationships/image" Target="media/image431.png"/><Relationship Id="rId464" Type="http://schemas.openxmlformats.org/officeDocument/2006/relationships/image" Target="media/image432.png"/><Relationship Id="rId465" Type="http://schemas.openxmlformats.org/officeDocument/2006/relationships/image" Target="media/image433.png"/><Relationship Id="rId466" Type="http://schemas.openxmlformats.org/officeDocument/2006/relationships/image" Target="media/image434.png"/><Relationship Id="rId467" Type="http://schemas.openxmlformats.org/officeDocument/2006/relationships/image" Target="media/image435.png"/><Relationship Id="rId468" Type="http://schemas.openxmlformats.org/officeDocument/2006/relationships/image" Target="media/image436.png"/><Relationship Id="rId469" Type="http://schemas.openxmlformats.org/officeDocument/2006/relationships/image" Target="media/image437.png"/><Relationship Id="rId470" Type="http://schemas.openxmlformats.org/officeDocument/2006/relationships/image" Target="media/image438.png"/><Relationship Id="rId471" Type="http://schemas.openxmlformats.org/officeDocument/2006/relationships/image" Target="media/image439.png"/><Relationship Id="rId472" Type="http://schemas.openxmlformats.org/officeDocument/2006/relationships/image" Target="media/image440.png"/><Relationship Id="rId473" Type="http://schemas.openxmlformats.org/officeDocument/2006/relationships/image" Target="media/image441.png"/><Relationship Id="rId474" Type="http://schemas.openxmlformats.org/officeDocument/2006/relationships/image" Target="media/image442.png"/><Relationship Id="rId475" Type="http://schemas.openxmlformats.org/officeDocument/2006/relationships/image" Target="media/image443.png"/><Relationship Id="rId476" Type="http://schemas.openxmlformats.org/officeDocument/2006/relationships/image" Target="media/image444.png"/><Relationship Id="rId477" Type="http://schemas.openxmlformats.org/officeDocument/2006/relationships/image" Target="media/image445.png"/><Relationship Id="rId478" Type="http://schemas.openxmlformats.org/officeDocument/2006/relationships/image" Target="media/image446.png"/><Relationship Id="rId479" Type="http://schemas.openxmlformats.org/officeDocument/2006/relationships/image" Target="media/image447.png"/><Relationship Id="rId480" Type="http://schemas.openxmlformats.org/officeDocument/2006/relationships/image" Target="media/image448.png"/><Relationship Id="rId481" Type="http://schemas.openxmlformats.org/officeDocument/2006/relationships/image" Target="media/image449.png"/><Relationship Id="rId482" Type="http://schemas.openxmlformats.org/officeDocument/2006/relationships/image" Target="media/image450.png"/><Relationship Id="rId483" Type="http://schemas.openxmlformats.org/officeDocument/2006/relationships/image" Target="media/image451.png"/><Relationship Id="rId484" Type="http://schemas.openxmlformats.org/officeDocument/2006/relationships/image" Target="media/image452.png"/><Relationship Id="rId485" Type="http://schemas.openxmlformats.org/officeDocument/2006/relationships/image" Target="media/image453.png"/><Relationship Id="rId486" Type="http://schemas.openxmlformats.org/officeDocument/2006/relationships/image" Target="media/image454.png"/><Relationship Id="rId487" Type="http://schemas.openxmlformats.org/officeDocument/2006/relationships/image" Target="media/image455.png"/><Relationship Id="rId488" Type="http://schemas.openxmlformats.org/officeDocument/2006/relationships/image" Target="media/image456.png"/><Relationship Id="rId489" Type="http://schemas.openxmlformats.org/officeDocument/2006/relationships/image" Target="media/image457.png"/><Relationship Id="rId490" Type="http://schemas.openxmlformats.org/officeDocument/2006/relationships/image" Target="media/image458.png"/><Relationship Id="rId491" Type="http://schemas.openxmlformats.org/officeDocument/2006/relationships/image" Target="media/image459.png"/><Relationship Id="rId492" Type="http://schemas.openxmlformats.org/officeDocument/2006/relationships/image" Target="media/image460.png"/><Relationship Id="rId493" Type="http://schemas.openxmlformats.org/officeDocument/2006/relationships/image" Target="media/image461.png"/><Relationship Id="rId494" Type="http://schemas.openxmlformats.org/officeDocument/2006/relationships/image" Target="media/image462.png"/><Relationship Id="rId495" Type="http://schemas.openxmlformats.org/officeDocument/2006/relationships/image" Target="media/image463.png"/><Relationship Id="rId496" Type="http://schemas.openxmlformats.org/officeDocument/2006/relationships/image" Target="media/image464.png"/><Relationship Id="rId497" Type="http://schemas.openxmlformats.org/officeDocument/2006/relationships/image" Target="media/image465.png"/><Relationship Id="rId498" Type="http://schemas.openxmlformats.org/officeDocument/2006/relationships/image" Target="media/image466.png"/><Relationship Id="rId499" Type="http://schemas.openxmlformats.org/officeDocument/2006/relationships/image" Target="media/image467.png"/><Relationship Id="rId500" Type="http://schemas.openxmlformats.org/officeDocument/2006/relationships/image" Target="media/image468.png"/><Relationship Id="rId501" Type="http://schemas.openxmlformats.org/officeDocument/2006/relationships/image" Target="media/image469.png"/><Relationship Id="rId502" Type="http://schemas.openxmlformats.org/officeDocument/2006/relationships/image" Target="media/image470.png"/><Relationship Id="rId503" Type="http://schemas.openxmlformats.org/officeDocument/2006/relationships/image" Target="media/image471.png"/><Relationship Id="rId504" Type="http://schemas.openxmlformats.org/officeDocument/2006/relationships/image" Target="media/image472.png"/><Relationship Id="rId505" Type="http://schemas.openxmlformats.org/officeDocument/2006/relationships/image" Target="media/image473.png"/><Relationship Id="rId506" Type="http://schemas.openxmlformats.org/officeDocument/2006/relationships/image" Target="media/image474.png"/><Relationship Id="rId507" Type="http://schemas.openxmlformats.org/officeDocument/2006/relationships/image" Target="media/image475.png"/><Relationship Id="rId508" Type="http://schemas.openxmlformats.org/officeDocument/2006/relationships/image" Target="media/image476.png"/><Relationship Id="rId509" Type="http://schemas.openxmlformats.org/officeDocument/2006/relationships/image" Target="media/image477.png"/><Relationship Id="rId510" Type="http://schemas.openxmlformats.org/officeDocument/2006/relationships/image" Target="media/image478.png"/><Relationship Id="rId511" Type="http://schemas.openxmlformats.org/officeDocument/2006/relationships/image" Target="media/image479.png"/><Relationship Id="rId512" Type="http://schemas.openxmlformats.org/officeDocument/2006/relationships/image" Target="media/image480.png"/><Relationship Id="rId513" Type="http://schemas.openxmlformats.org/officeDocument/2006/relationships/image" Target="media/image481.png"/><Relationship Id="rId514" Type="http://schemas.openxmlformats.org/officeDocument/2006/relationships/image" Target="media/image482.png"/><Relationship Id="rId515" Type="http://schemas.openxmlformats.org/officeDocument/2006/relationships/image" Target="media/image483.png"/><Relationship Id="rId516" Type="http://schemas.openxmlformats.org/officeDocument/2006/relationships/image" Target="media/image484.png"/><Relationship Id="rId517" Type="http://schemas.openxmlformats.org/officeDocument/2006/relationships/image" Target="media/image485.png"/><Relationship Id="rId518" Type="http://schemas.openxmlformats.org/officeDocument/2006/relationships/image" Target="media/image486.png"/><Relationship Id="rId519" Type="http://schemas.openxmlformats.org/officeDocument/2006/relationships/image" Target="media/image487.png"/><Relationship Id="rId520" Type="http://schemas.openxmlformats.org/officeDocument/2006/relationships/image" Target="media/image488.png"/><Relationship Id="rId521" Type="http://schemas.openxmlformats.org/officeDocument/2006/relationships/image" Target="media/image489.png"/><Relationship Id="rId522" Type="http://schemas.openxmlformats.org/officeDocument/2006/relationships/image" Target="media/image490.png"/><Relationship Id="rId523" Type="http://schemas.openxmlformats.org/officeDocument/2006/relationships/image" Target="media/image491.png"/><Relationship Id="rId524" Type="http://schemas.openxmlformats.org/officeDocument/2006/relationships/image" Target="media/image492.png"/><Relationship Id="rId525" Type="http://schemas.openxmlformats.org/officeDocument/2006/relationships/image" Target="media/image493.png"/><Relationship Id="rId526" Type="http://schemas.openxmlformats.org/officeDocument/2006/relationships/image" Target="media/image494.png"/><Relationship Id="rId527" Type="http://schemas.openxmlformats.org/officeDocument/2006/relationships/image" Target="media/image495.png"/><Relationship Id="rId528" Type="http://schemas.openxmlformats.org/officeDocument/2006/relationships/image" Target="media/image496.png"/><Relationship Id="rId529" Type="http://schemas.openxmlformats.org/officeDocument/2006/relationships/image" Target="media/image497.png"/><Relationship Id="rId530" Type="http://schemas.openxmlformats.org/officeDocument/2006/relationships/image" Target="media/image498.png"/><Relationship Id="rId531" Type="http://schemas.openxmlformats.org/officeDocument/2006/relationships/image" Target="media/image499.png"/><Relationship Id="rId532" Type="http://schemas.openxmlformats.org/officeDocument/2006/relationships/image" Target="media/image500.png"/><Relationship Id="rId533" Type="http://schemas.openxmlformats.org/officeDocument/2006/relationships/image" Target="media/image501.png"/><Relationship Id="rId534" Type="http://schemas.openxmlformats.org/officeDocument/2006/relationships/image" Target="media/image502.png"/><Relationship Id="rId535" Type="http://schemas.openxmlformats.org/officeDocument/2006/relationships/image" Target="media/image503.png"/><Relationship Id="rId536" Type="http://schemas.openxmlformats.org/officeDocument/2006/relationships/image" Target="media/image504.png"/><Relationship Id="rId537" Type="http://schemas.openxmlformats.org/officeDocument/2006/relationships/image" Target="media/image505.png"/><Relationship Id="rId538" Type="http://schemas.openxmlformats.org/officeDocument/2006/relationships/image" Target="media/image506.png"/><Relationship Id="rId539" Type="http://schemas.openxmlformats.org/officeDocument/2006/relationships/image" Target="media/image507.png"/><Relationship Id="rId540" Type="http://schemas.openxmlformats.org/officeDocument/2006/relationships/image" Target="media/image508.png"/><Relationship Id="rId541" Type="http://schemas.openxmlformats.org/officeDocument/2006/relationships/image" Target="media/image509.png"/><Relationship Id="rId542" Type="http://schemas.openxmlformats.org/officeDocument/2006/relationships/image" Target="media/image510.png"/><Relationship Id="rId543" Type="http://schemas.openxmlformats.org/officeDocument/2006/relationships/image" Target="media/image511.png"/><Relationship Id="rId544" Type="http://schemas.openxmlformats.org/officeDocument/2006/relationships/image" Target="media/image512.png"/><Relationship Id="rId545" Type="http://schemas.openxmlformats.org/officeDocument/2006/relationships/image" Target="media/image513.png"/><Relationship Id="rId546" Type="http://schemas.openxmlformats.org/officeDocument/2006/relationships/image" Target="media/image514.png"/><Relationship Id="rId547" Type="http://schemas.openxmlformats.org/officeDocument/2006/relationships/image" Target="media/image515.png"/><Relationship Id="rId548" Type="http://schemas.openxmlformats.org/officeDocument/2006/relationships/image" Target="media/image516.png"/><Relationship Id="rId549" Type="http://schemas.openxmlformats.org/officeDocument/2006/relationships/image" Target="media/image517.png"/><Relationship Id="rId550" Type="http://schemas.openxmlformats.org/officeDocument/2006/relationships/image" Target="media/image518.png"/><Relationship Id="rId551" Type="http://schemas.openxmlformats.org/officeDocument/2006/relationships/image" Target="media/image519.png"/><Relationship Id="rId552" Type="http://schemas.openxmlformats.org/officeDocument/2006/relationships/image" Target="media/image520.png"/><Relationship Id="rId553" Type="http://schemas.openxmlformats.org/officeDocument/2006/relationships/image" Target="media/image521.png"/><Relationship Id="rId554" Type="http://schemas.openxmlformats.org/officeDocument/2006/relationships/image" Target="media/image522.png"/><Relationship Id="rId555" Type="http://schemas.openxmlformats.org/officeDocument/2006/relationships/image" Target="media/image523.png"/><Relationship Id="rId556" Type="http://schemas.openxmlformats.org/officeDocument/2006/relationships/image" Target="media/image524.png"/><Relationship Id="rId557" Type="http://schemas.openxmlformats.org/officeDocument/2006/relationships/image" Target="media/image525.png"/><Relationship Id="rId558" Type="http://schemas.openxmlformats.org/officeDocument/2006/relationships/image" Target="media/image526.png"/><Relationship Id="rId559" Type="http://schemas.openxmlformats.org/officeDocument/2006/relationships/image" Target="media/image527.png"/><Relationship Id="rId560" Type="http://schemas.openxmlformats.org/officeDocument/2006/relationships/image" Target="media/image528.png"/><Relationship Id="rId561" Type="http://schemas.openxmlformats.org/officeDocument/2006/relationships/image" Target="media/image529.png"/><Relationship Id="rId562" Type="http://schemas.openxmlformats.org/officeDocument/2006/relationships/image" Target="media/image530.png"/><Relationship Id="rId563" Type="http://schemas.openxmlformats.org/officeDocument/2006/relationships/image" Target="media/image531.png"/><Relationship Id="rId564" Type="http://schemas.openxmlformats.org/officeDocument/2006/relationships/image" Target="media/image532.png"/><Relationship Id="rId565" Type="http://schemas.openxmlformats.org/officeDocument/2006/relationships/image" Target="media/image533.png"/><Relationship Id="rId566" Type="http://schemas.openxmlformats.org/officeDocument/2006/relationships/image" Target="media/image534.png"/><Relationship Id="rId567" Type="http://schemas.openxmlformats.org/officeDocument/2006/relationships/image" Target="media/image535.png"/><Relationship Id="rId568" Type="http://schemas.openxmlformats.org/officeDocument/2006/relationships/image" Target="media/image536.png"/><Relationship Id="rId569" Type="http://schemas.openxmlformats.org/officeDocument/2006/relationships/image" Target="media/image537.png"/><Relationship Id="rId570" Type="http://schemas.openxmlformats.org/officeDocument/2006/relationships/image" Target="media/image538.png"/><Relationship Id="rId571" Type="http://schemas.openxmlformats.org/officeDocument/2006/relationships/image" Target="media/image539.png"/><Relationship Id="rId572" Type="http://schemas.openxmlformats.org/officeDocument/2006/relationships/image" Target="media/image540.png"/><Relationship Id="rId573" Type="http://schemas.openxmlformats.org/officeDocument/2006/relationships/image" Target="media/image541.png"/><Relationship Id="rId574" Type="http://schemas.openxmlformats.org/officeDocument/2006/relationships/image" Target="media/image542.png"/><Relationship Id="rId575" Type="http://schemas.openxmlformats.org/officeDocument/2006/relationships/image" Target="media/image543.png"/><Relationship Id="rId576" Type="http://schemas.openxmlformats.org/officeDocument/2006/relationships/image" Target="media/image544.png"/><Relationship Id="rId577" Type="http://schemas.openxmlformats.org/officeDocument/2006/relationships/image" Target="media/image545.png"/><Relationship Id="rId578" Type="http://schemas.openxmlformats.org/officeDocument/2006/relationships/image" Target="media/image546.png"/><Relationship Id="rId579" Type="http://schemas.openxmlformats.org/officeDocument/2006/relationships/image" Target="media/image547.png"/><Relationship Id="rId580" Type="http://schemas.openxmlformats.org/officeDocument/2006/relationships/image" Target="media/image548.png"/><Relationship Id="rId581" Type="http://schemas.openxmlformats.org/officeDocument/2006/relationships/image" Target="media/image549.png"/><Relationship Id="rId582" Type="http://schemas.openxmlformats.org/officeDocument/2006/relationships/image" Target="media/image550.png"/><Relationship Id="rId583" Type="http://schemas.openxmlformats.org/officeDocument/2006/relationships/image" Target="media/image551.png"/><Relationship Id="rId584" Type="http://schemas.openxmlformats.org/officeDocument/2006/relationships/image" Target="media/image552.png"/><Relationship Id="rId585" Type="http://schemas.openxmlformats.org/officeDocument/2006/relationships/image" Target="media/image553.png"/><Relationship Id="rId586" Type="http://schemas.openxmlformats.org/officeDocument/2006/relationships/image" Target="media/image554.png"/><Relationship Id="rId587" Type="http://schemas.openxmlformats.org/officeDocument/2006/relationships/image" Target="media/image555.png"/><Relationship Id="rId588" Type="http://schemas.openxmlformats.org/officeDocument/2006/relationships/image" Target="media/image556.png"/><Relationship Id="rId589" Type="http://schemas.openxmlformats.org/officeDocument/2006/relationships/image" Target="media/image557.png"/><Relationship Id="rId590" Type="http://schemas.openxmlformats.org/officeDocument/2006/relationships/image" Target="media/image558.png"/><Relationship Id="rId591" Type="http://schemas.openxmlformats.org/officeDocument/2006/relationships/image" Target="media/image559.png"/><Relationship Id="rId592" Type="http://schemas.openxmlformats.org/officeDocument/2006/relationships/image" Target="media/image560.png"/><Relationship Id="rId593" Type="http://schemas.openxmlformats.org/officeDocument/2006/relationships/image" Target="media/image561.png"/><Relationship Id="rId594" Type="http://schemas.openxmlformats.org/officeDocument/2006/relationships/image" Target="media/image562.png"/><Relationship Id="rId595" Type="http://schemas.openxmlformats.org/officeDocument/2006/relationships/image" Target="media/image563.png"/><Relationship Id="rId596" Type="http://schemas.openxmlformats.org/officeDocument/2006/relationships/image" Target="media/image564.png"/><Relationship Id="rId597" Type="http://schemas.openxmlformats.org/officeDocument/2006/relationships/image" Target="media/image565.png"/><Relationship Id="rId598" Type="http://schemas.openxmlformats.org/officeDocument/2006/relationships/image" Target="media/image566.png"/><Relationship Id="rId599" Type="http://schemas.openxmlformats.org/officeDocument/2006/relationships/image" Target="media/image567.png"/><Relationship Id="rId600" Type="http://schemas.openxmlformats.org/officeDocument/2006/relationships/image" Target="media/image568.png"/><Relationship Id="rId601" Type="http://schemas.openxmlformats.org/officeDocument/2006/relationships/image" Target="media/image569.png"/><Relationship Id="rId602" Type="http://schemas.openxmlformats.org/officeDocument/2006/relationships/image" Target="media/image570.png"/><Relationship Id="rId603" Type="http://schemas.openxmlformats.org/officeDocument/2006/relationships/image" Target="media/image571.png"/><Relationship Id="rId604" Type="http://schemas.openxmlformats.org/officeDocument/2006/relationships/image" Target="media/image572.png"/><Relationship Id="rId605" Type="http://schemas.openxmlformats.org/officeDocument/2006/relationships/image" Target="media/image573.png"/><Relationship Id="rId606" Type="http://schemas.openxmlformats.org/officeDocument/2006/relationships/image" Target="media/image574.png"/><Relationship Id="rId607" Type="http://schemas.openxmlformats.org/officeDocument/2006/relationships/image" Target="media/image575.png"/><Relationship Id="rId608" Type="http://schemas.openxmlformats.org/officeDocument/2006/relationships/image" Target="media/image576.png"/><Relationship Id="rId609" Type="http://schemas.openxmlformats.org/officeDocument/2006/relationships/image" Target="media/image577.png"/><Relationship Id="rId610" Type="http://schemas.openxmlformats.org/officeDocument/2006/relationships/image" Target="media/image578.png"/><Relationship Id="rId611" Type="http://schemas.openxmlformats.org/officeDocument/2006/relationships/image" Target="media/image579.png"/><Relationship Id="rId612" Type="http://schemas.openxmlformats.org/officeDocument/2006/relationships/image" Target="media/image580.png"/><Relationship Id="rId613" Type="http://schemas.openxmlformats.org/officeDocument/2006/relationships/image" Target="media/image581.png"/><Relationship Id="rId614" Type="http://schemas.openxmlformats.org/officeDocument/2006/relationships/image" Target="media/image582.png"/><Relationship Id="rId615" Type="http://schemas.openxmlformats.org/officeDocument/2006/relationships/image" Target="media/image583.png"/><Relationship Id="rId616" Type="http://schemas.openxmlformats.org/officeDocument/2006/relationships/image" Target="media/image584.png"/><Relationship Id="rId617" Type="http://schemas.openxmlformats.org/officeDocument/2006/relationships/image" Target="media/image585.png"/><Relationship Id="rId618" Type="http://schemas.openxmlformats.org/officeDocument/2006/relationships/image" Target="media/image586.png"/><Relationship Id="rId619" Type="http://schemas.openxmlformats.org/officeDocument/2006/relationships/image" Target="media/image587.png"/><Relationship Id="rId620" Type="http://schemas.openxmlformats.org/officeDocument/2006/relationships/image" Target="media/image588.png"/><Relationship Id="rId621" Type="http://schemas.openxmlformats.org/officeDocument/2006/relationships/image" Target="media/image589.png"/><Relationship Id="rId622" Type="http://schemas.openxmlformats.org/officeDocument/2006/relationships/image" Target="media/image590.png"/><Relationship Id="rId623" Type="http://schemas.openxmlformats.org/officeDocument/2006/relationships/image" Target="media/image591.png"/><Relationship Id="rId624" Type="http://schemas.openxmlformats.org/officeDocument/2006/relationships/image" Target="media/image592.png"/><Relationship Id="rId625" Type="http://schemas.openxmlformats.org/officeDocument/2006/relationships/image" Target="media/image593.png"/><Relationship Id="rId626" Type="http://schemas.openxmlformats.org/officeDocument/2006/relationships/image" Target="media/image594.png"/><Relationship Id="rId627" Type="http://schemas.openxmlformats.org/officeDocument/2006/relationships/image" Target="media/image595.png"/><Relationship Id="rId628" Type="http://schemas.openxmlformats.org/officeDocument/2006/relationships/image" Target="media/image596.png"/><Relationship Id="rId629" Type="http://schemas.openxmlformats.org/officeDocument/2006/relationships/image" Target="media/image597.png"/><Relationship Id="rId630" Type="http://schemas.openxmlformats.org/officeDocument/2006/relationships/image" Target="media/image598.png"/><Relationship Id="rId631" Type="http://schemas.openxmlformats.org/officeDocument/2006/relationships/image" Target="media/image599.png"/><Relationship Id="rId632" Type="http://schemas.openxmlformats.org/officeDocument/2006/relationships/image" Target="media/image600.png"/><Relationship Id="rId633" Type="http://schemas.openxmlformats.org/officeDocument/2006/relationships/image" Target="media/image601.png"/><Relationship Id="rId634" Type="http://schemas.openxmlformats.org/officeDocument/2006/relationships/image" Target="media/image602.png"/><Relationship Id="rId635" Type="http://schemas.openxmlformats.org/officeDocument/2006/relationships/image" Target="media/image603.png"/><Relationship Id="rId636" Type="http://schemas.openxmlformats.org/officeDocument/2006/relationships/image" Target="media/image604.png"/><Relationship Id="rId637" Type="http://schemas.openxmlformats.org/officeDocument/2006/relationships/image" Target="media/image605.png"/><Relationship Id="rId638" Type="http://schemas.openxmlformats.org/officeDocument/2006/relationships/image" Target="media/image606.png"/><Relationship Id="rId639" Type="http://schemas.openxmlformats.org/officeDocument/2006/relationships/image" Target="media/image607.png"/><Relationship Id="rId640" Type="http://schemas.openxmlformats.org/officeDocument/2006/relationships/image" Target="media/image608.png"/><Relationship Id="rId641" Type="http://schemas.openxmlformats.org/officeDocument/2006/relationships/image" Target="media/image609.png"/><Relationship Id="rId642" Type="http://schemas.openxmlformats.org/officeDocument/2006/relationships/image" Target="media/image610.png"/><Relationship Id="rId643" Type="http://schemas.openxmlformats.org/officeDocument/2006/relationships/image" Target="media/image611.png"/><Relationship Id="rId644" Type="http://schemas.openxmlformats.org/officeDocument/2006/relationships/image" Target="media/image612.png"/><Relationship Id="rId645" Type="http://schemas.openxmlformats.org/officeDocument/2006/relationships/image" Target="media/image613.png"/><Relationship Id="rId646" Type="http://schemas.openxmlformats.org/officeDocument/2006/relationships/image" Target="media/image614.png"/><Relationship Id="rId647" Type="http://schemas.openxmlformats.org/officeDocument/2006/relationships/image" Target="media/image615.png"/><Relationship Id="rId648" Type="http://schemas.openxmlformats.org/officeDocument/2006/relationships/image" Target="media/image616.png"/><Relationship Id="rId649" Type="http://schemas.openxmlformats.org/officeDocument/2006/relationships/image" Target="media/image617.png"/><Relationship Id="rId650" Type="http://schemas.openxmlformats.org/officeDocument/2006/relationships/image" Target="media/image618.png"/><Relationship Id="rId651" Type="http://schemas.openxmlformats.org/officeDocument/2006/relationships/image" Target="media/image619.png"/><Relationship Id="rId652" Type="http://schemas.openxmlformats.org/officeDocument/2006/relationships/image" Target="media/image620.png"/><Relationship Id="rId653" Type="http://schemas.openxmlformats.org/officeDocument/2006/relationships/image" Target="media/image621.png"/><Relationship Id="rId654" Type="http://schemas.openxmlformats.org/officeDocument/2006/relationships/image" Target="media/image622.png"/><Relationship Id="rId655" Type="http://schemas.openxmlformats.org/officeDocument/2006/relationships/image" Target="media/image623.png"/><Relationship Id="rId656" Type="http://schemas.openxmlformats.org/officeDocument/2006/relationships/image" Target="media/image624.png"/><Relationship Id="rId657" Type="http://schemas.openxmlformats.org/officeDocument/2006/relationships/image" Target="media/image625.png"/><Relationship Id="rId658" Type="http://schemas.openxmlformats.org/officeDocument/2006/relationships/image" Target="media/image626.png"/><Relationship Id="rId659" Type="http://schemas.openxmlformats.org/officeDocument/2006/relationships/image" Target="media/image627.png"/><Relationship Id="rId660" Type="http://schemas.openxmlformats.org/officeDocument/2006/relationships/image" Target="media/image628.png"/><Relationship Id="rId661" Type="http://schemas.openxmlformats.org/officeDocument/2006/relationships/image" Target="media/image629.png"/><Relationship Id="rId662" Type="http://schemas.openxmlformats.org/officeDocument/2006/relationships/image" Target="media/image630.png"/><Relationship Id="rId663" Type="http://schemas.openxmlformats.org/officeDocument/2006/relationships/image" Target="media/image631.png"/><Relationship Id="rId664" Type="http://schemas.openxmlformats.org/officeDocument/2006/relationships/image" Target="media/image632.png"/><Relationship Id="rId665" Type="http://schemas.openxmlformats.org/officeDocument/2006/relationships/image" Target="media/image633.png"/><Relationship Id="rId666" Type="http://schemas.openxmlformats.org/officeDocument/2006/relationships/image" Target="media/image634.png"/><Relationship Id="rId667" Type="http://schemas.openxmlformats.org/officeDocument/2006/relationships/image" Target="media/image635.png"/><Relationship Id="rId668" Type="http://schemas.openxmlformats.org/officeDocument/2006/relationships/image" Target="media/image636.png"/><Relationship Id="rId669" Type="http://schemas.openxmlformats.org/officeDocument/2006/relationships/image" Target="media/image637.png"/><Relationship Id="rId670" Type="http://schemas.openxmlformats.org/officeDocument/2006/relationships/image" Target="media/image638.png"/><Relationship Id="rId671" Type="http://schemas.openxmlformats.org/officeDocument/2006/relationships/image" Target="media/image639.png"/><Relationship Id="rId672" Type="http://schemas.openxmlformats.org/officeDocument/2006/relationships/image" Target="media/image640.png"/><Relationship Id="rId673" Type="http://schemas.openxmlformats.org/officeDocument/2006/relationships/image" Target="media/image641.png"/><Relationship Id="rId674" Type="http://schemas.openxmlformats.org/officeDocument/2006/relationships/image" Target="media/image642.png"/><Relationship Id="rId675" Type="http://schemas.openxmlformats.org/officeDocument/2006/relationships/image" Target="media/image643.png"/><Relationship Id="rId676" Type="http://schemas.openxmlformats.org/officeDocument/2006/relationships/image" Target="media/image644.png"/><Relationship Id="rId677" Type="http://schemas.openxmlformats.org/officeDocument/2006/relationships/image" Target="media/image645.png"/><Relationship Id="rId678" Type="http://schemas.openxmlformats.org/officeDocument/2006/relationships/image" Target="media/image646.png"/><Relationship Id="rId679" Type="http://schemas.openxmlformats.org/officeDocument/2006/relationships/image" Target="media/image647.png"/><Relationship Id="rId680" Type="http://schemas.openxmlformats.org/officeDocument/2006/relationships/image" Target="media/image648.png"/><Relationship Id="rId681" Type="http://schemas.openxmlformats.org/officeDocument/2006/relationships/image" Target="media/image649.png"/><Relationship Id="rId682" Type="http://schemas.openxmlformats.org/officeDocument/2006/relationships/image" Target="media/image650.png"/><Relationship Id="rId683" Type="http://schemas.openxmlformats.org/officeDocument/2006/relationships/image" Target="media/image651.png"/><Relationship Id="rId684" Type="http://schemas.openxmlformats.org/officeDocument/2006/relationships/image" Target="media/image652.png"/><Relationship Id="rId685" Type="http://schemas.openxmlformats.org/officeDocument/2006/relationships/image" Target="media/image653.png"/><Relationship Id="rId686" Type="http://schemas.openxmlformats.org/officeDocument/2006/relationships/image" Target="media/image654.png"/><Relationship Id="rId687" Type="http://schemas.openxmlformats.org/officeDocument/2006/relationships/image" Target="media/image655.png"/><Relationship Id="rId688" Type="http://schemas.openxmlformats.org/officeDocument/2006/relationships/image" Target="media/image656.png"/><Relationship Id="rId689" Type="http://schemas.openxmlformats.org/officeDocument/2006/relationships/image" Target="media/image657.png"/><Relationship Id="rId690" Type="http://schemas.openxmlformats.org/officeDocument/2006/relationships/image" Target="media/image658.png"/><Relationship Id="rId691" Type="http://schemas.openxmlformats.org/officeDocument/2006/relationships/image" Target="media/image659.png"/><Relationship Id="rId692" Type="http://schemas.openxmlformats.org/officeDocument/2006/relationships/image" Target="media/image660.png"/><Relationship Id="rId693" Type="http://schemas.openxmlformats.org/officeDocument/2006/relationships/image" Target="media/image661.png"/><Relationship Id="rId694" Type="http://schemas.openxmlformats.org/officeDocument/2006/relationships/image" Target="media/image662.png"/><Relationship Id="rId695" Type="http://schemas.openxmlformats.org/officeDocument/2006/relationships/image" Target="media/image663.png"/><Relationship Id="rId696" Type="http://schemas.openxmlformats.org/officeDocument/2006/relationships/image" Target="media/image664.png"/><Relationship Id="rId697" Type="http://schemas.openxmlformats.org/officeDocument/2006/relationships/image" Target="media/image665.png"/><Relationship Id="rId698" Type="http://schemas.openxmlformats.org/officeDocument/2006/relationships/image" Target="media/image666.png"/><Relationship Id="rId699" Type="http://schemas.openxmlformats.org/officeDocument/2006/relationships/image" Target="media/image667.png"/><Relationship Id="rId700" Type="http://schemas.openxmlformats.org/officeDocument/2006/relationships/image" Target="media/image668.png"/><Relationship Id="rId701" Type="http://schemas.openxmlformats.org/officeDocument/2006/relationships/image" Target="media/image669.png"/><Relationship Id="rId702" Type="http://schemas.openxmlformats.org/officeDocument/2006/relationships/image" Target="media/image670.png"/><Relationship Id="rId703" Type="http://schemas.openxmlformats.org/officeDocument/2006/relationships/image" Target="media/image671.png"/><Relationship Id="rId704" Type="http://schemas.openxmlformats.org/officeDocument/2006/relationships/image" Target="media/image672.png"/><Relationship Id="rId705" Type="http://schemas.openxmlformats.org/officeDocument/2006/relationships/image" Target="media/image673.png"/><Relationship Id="rId706" Type="http://schemas.openxmlformats.org/officeDocument/2006/relationships/image" Target="media/image674.png"/><Relationship Id="rId707" Type="http://schemas.openxmlformats.org/officeDocument/2006/relationships/image" Target="media/image675.png"/><Relationship Id="rId708" Type="http://schemas.openxmlformats.org/officeDocument/2006/relationships/image" Target="media/image676.png"/><Relationship Id="rId709" Type="http://schemas.openxmlformats.org/officeDocument/2006/relationships/image" Target="media/image677.png"/><Relationship Id="rId710" Type="http://schemas.openxmlformats.org/officeDocument/2006/relationships/image" Target="media/image678.png"/><Relationship Id="rId711" Type="http://schemas.openxmlformats.org/officeDocument/2006/relationships/image" Target="media/image679.png"/><Relationship Id="rId712" Type="http://schemas.openxmlformats.org/officeDocument/2006/relationships/image" Target="media/image680.png"/><Relationship Id="rId713" Type="http://schemas.openxmlformats.org/officeDocument/2006/relationships/image" Target="media/image681.png"/><Relationship Id="rId714" Type="http://schemas.openxmlformats.org/officeDocument/2006/relationships/image" Target="media/image682.png"/><Relationship Id="rId715" Type="http://schemas.openxmlformats.org/officeDocument/2006/relationships/image" Target="media/image683.png"/><Relationship Id="rId716" Type="http://schemas.openxmlformats.org/officeDocument/2006/relationships/image" Target="media/image684.png"/><Relationship Id="rId717" Type="http://schemas.openxmlformats.org/officeDocument/2006/relationships/image" Target="media/image685.png"/><Relationship Id="rId718" Type="http://schemas.openxmlformats.org/officeDocument/2006/relationships/image" Target="media/image686.png"/><Relationship Id="rId719" Type="http://schemas.openxmlformats.org/officeDocument/2006/relationships/image" Target="media/image687.png"/><Relationship Id="rId720" Type="http://schemas.openxmlformats.org/officeDocument/2006/relationships/image" Target="media/image688.png"/><Relationship Id="rId721" Type="http://schemas.openxmlformats.org/officeDocument/2006/relationships/image" Target="media/image689.png"/><Relationship Id="rId722" Type="http://schemas.openxmlformats.org/officeDocument/2006/relationships/image" Target="media/image690.png"/><Relationship Id="rId723" Type="http://schemas.openxmlformats.org/officeDocument/2006/relationships/image" Target="media/image691.png"/><Relationship Id="rId724" Type="http://schemas.openxmlformats.org/officeDocument/2006/relationships/image" Target="media/image692.png"/><Relationship Id="rId725" Type="http://schemas.openxmlformats.org/officeDocument/2006/relationships/image" Target="media/image693.png"/><Relationship Id="rId726" Type="http://schemas.openxmlformats.org/officeDocument/2006/relationships/image" Target="media/image694.png"/><Relationship Id="rId727" Type="http://schemas.openxmlformats.org/officeDocument/2006/relationships/image" Target="media/image695.png"/><Relationship Id="rId728" Type="http://schemas.openxmlformats.org/officeDocument/2006/relationships/image" Target="media/image696.png"/><Relationship Id="rId729" Type="http://schemas.openxmlformats.org/officeDocument/2006/relationships/image" Target="media/image697.png"/><Relationship Id="rId730" Type="http://schemas.openxmlformats.org/officeDocument/2006/relationships/image" Target="media/image698.png"/><Relationship Id="rId731" Type="http://schemas.openxmlformats.org/officeDocument/2006/relationships/image" Target="media/image699.png"/><Relationship Id="rId732" Type="http://schemas.openxmlformats.org/officeDocument/2006/relationships/image" Target="media/image700.png"/><Relationship Id="rId733" Type="http://schemas.openxmlformats.org/officeDocument/2006/relationships/image" Target="media/image701.png"/><Relationship Id="rId734" Type="http://schemas.openxmlformats.org/officeDocument/2006/relationships/image" Target="media/image702.png"/><Relationship Id="rId735" Type="http://schemas.openxmlformats.org/officeDocument/2006/relationships/image" Target="media/image703.png"/><Relationship Id="rId736" Type="http://schemas.openxmlformats.org/officeDocument/2006/relationships/image" Target="media/image704.png"/><Relationship Id="rId737" Type="http://schemas.openxmlformats.org/officeDocument/2006/relationships/image" Target="media/image705.png"/><Relationship Id="rId738" Type="http://schemas.openxmlformats.org/officeDocument/2006/relationships/image" Target="media/image706.png"/><Relationship Id="rId739" Type="http://schemas.openxmlformats.org/officeDocument/2006/relationships/image" Target="media/image707.png"/><Relationship Id="rId740" Type="http://schemas.openxmlformats.org/officeDocument/2006/relationships/image" Target="media/image708.png"/><Relationship Id="rId741" Type="http://schemas.openxmlformats.org/officeDocument/2006/relationships/image" Target="media/image709.png"/><Relationship Id="rId742" Type="http://schemas.openxmlformats.org/officeDocument/2006/relationships/image" Target="media/image710.png"/><Relationship Id="rId743" Type="http://schemas.openxmlformats.org/officeDocument/2006/relationships/image" Target="media/image711.png"/><Relationship Id="rId744" Type="http://schemas.openxmlformats.org/officeDocument/2006/relationships/image" Target="media/image712.png"/><Relationship Id="rId745" Type="http://schemas.openxmlformats.org/officeDocument/2006/relationships/image" Target="media/image713.png"/><Relationship Id="rId746" Type="http://schemas.openxmlformats.org/officeDocument/2006/relationships/image" Target="media/image714.png"/><Relationship Id="rId747" Type="http://schemas.openxmlformats.org/officeDocument/2006/relationships/image" Target="media/image715.png"/><Relationship Id="rId748" Type="http://schemas.openxmlformats.org/officeDocument/2006/relationships/image" Target="media/image716.png"/><Relationship Id="rId749" Type="http://schemas.openxmlformats.org/officeDocument/2006/relationships/image" Target="media/image717.png"/><Relationship Id="rId750" Type="http://schemas.openxmlformats.org/officeDocument/2006/relationships/image" Target="media/image718.png"/><Relationship Id="rId751" Type="http://schemas.openxmlformats.org/officeDocument/2006/relationships/image" Target="media/image719.png"/><Relationship Id="rId752" Type="http://schemas.openxmlformats.org/officeDocument/2006/relationships/image" Target="media/image720.png"/><Relationship Id="rId753" Type="http://schemas.openxmlformats.org/officeDocument/2006/relationships/image" Target="media/image721.png"/><Relationship Id="rId754" Type="http://schemas.openxmlformats.org/officeDocument/2006/relationships/image" Target="media/image722.png"/><Relationship Id="rId755" Type="http://schemas.openxmlformats.org/officeDocument/2006/relationships/image" Target="media/image723.png"/><Relationship Id="rId756" Type="http://schemas.openxmlformats.org/officeDocument/2006/relationships/image" Target="media/image724.png"/><Relationship Id="rId757" Type="http://schemas.openxmlformats.org/officeDocument/2006/relationships/image" Target="media/image725.png"/><Relationship Id="rId758" Type="http://schemas.openxmlformats.org/officeDocument/2006/relationships/image" Target="media/image726.png"/><Relationship Id="rId759" Type="http://schemas.openxmlformats.org/officeDocument/2006/relationships/image" Target="media/image727.png"/><Relationship Id="rId760" Type="http://schemas.openxmlformats.org/officeDocument/2006/relationships/image" Target="media/image728.png"/><Relationship Id="rId761" Type="http://schemas.openxmlformats.org/officeDocument/2006/relationships/image" Target="media/image729.png"/><Relationship Id="rId762" Type="http://schemas.openxmlformats.org/officeDocument/2006/relationships/image" Target="media/image730.png"/><Relationship Id="rId763" Type="http://schemas.openxmlformats.org/officeDocument/2006/relationships/image" Target="media/image731.png"/><Relationship Id="rId764" Type="http://schemas.openxmlformats.org/officeDocument/2006/relationships/image" Target="media/image732.png"/><Relationship Id="rId765" Type="http://schemas.openxmlformats.org/officeDocument/2006/relationships/image" Target="media/image733.png"/><Relationship Id="rId766" Type="http://schemas.openxmlformats.org/officeDocument/2006/relationships/image" Target="media/image734.png"/><Relationship Id="rId767" Type="http://schemas.openxmlformats.org/officeDocument/2006/relationships/image" Target="media/image735.png"/><Relationship Id="rId768" Type="http://schemas.openxmlformats.org/officeDocument/2006/relationships/image" Target="media/image736.png"/><Relationship Id="rId769" Type="http://schemas.openxmlformats.org/officeDocument/2006/relationships/image" Target="media/image737.png"/><Relationship Id="rId770" Type="http://schemas.openxmlformats.org/officeDocument/2006/relationships/image" Target="media/image738.png"/><Relationship Id="rId771" Type="http://schemas.openxmlformats.org/officeDocument/2006/relationships/image" Target="media/image739.png"/><Relationship Id="rId772" Type="http://schemas.openxmlformats.org/officeDocument/2006/relationships/image" Target="media/image740.png"/><Relationship Id="rId773" Type="http://schemas.openxmlformats.org/officeDocument/2006/relationships/image" Target="media/image741.png"/><Relationship Id="rId774" Type="http://schemas.openxmlformats.org/officeDocument/2006/relationships/image" Target="media/image742.png"/><Relationship Id="rId775" Type="http://schemas.openxmlformats.org/officeDocument/2006/relationships/image" Target="media/image743.png"/><Relationship Id="rId776" Type="http://schemas.openxmlformats.org/officeDocument/2006/relationships/image" Target="media/image744.png"/><Relationship Id="rId777" Type="http://schemas.openxmlformats.org/officeDocument/2006/relationships/image" Target="media/image745.png"/><Relationship Id="rId778" Type="http://schemas.openxmlformats.org/officeDocument/2006/relationships/image" Target="media/image746.png"/><Relationship Id="rId779" Type="http://schemas.openxmlformats.org/officeDocument/2006/relationships/image" Target="media/image747.png"/><Relationship Id="rId780" Type="http://schemas.openxmlformats.org/officeDocument/2006/relationships/image" Target="media/image748.png"/><Relationship Id="rId781" Type="http://schemas.openxmlformats.org/officeDocument/2006/relationships/image" Target="media/image749.png"/><Relationship Id="rId782" Type="http://schemas.openxmlformats.org/officeDocument/2006/relationships/image" Target="media/image750.png"/><Relationship Id="rId783" Type="http://schemas.openxmlformats.org/officeDocument/2006/relationships/image" Target="media/image751.png"/><Relationship Id="rId784" Type="http://schemas.openxmlformats.org/officeDocument/2006/relationships/image" Target="media/image752.png"/><Relationship Id="rId785" Type="http://schemas.openxmlformats.org/officeDocument/2006/relationships/footer" Target="footer20.xml"/><Relationship Id="rId786" Type="http://schemas.openxmlformats.org/officeDocument/2006/relationships/image" Target="media/image753.png"/><Relationship Id="rId787" Type="http://schemas.openxmlformats.org/officeDocument/2006/relationships/image" Target="media/image754.png"/><Relationship Id="rId788" Type="http://schemas.openxmlformats.org/officeDocument/2006/relationships/image" Target="media/image755.png"/><Relationship Id="rId789" Type="http://schemas.openxmlformats.org/officeDocument/2006/relationships/image" Target="media/image756.png"/><Relationship Id="rId790" Type="http://schemas.openxmlformats.org/officeDocument/2006/relationships/image" Target="media/image757.png"/><Relationship Id="rId791" Type="http://schemas.openxmlformats.org/officeDocument/2006/relationships/image" Target="media/image758.png"/><Relationship Id="rId792" Type="http://schemas.openxmlformats.org/officeDocument/2006/relationships/image" Target="media/image759.png"/><Relationship Id="rId793" Type="http://schemas.openxmlformats.org/officeDocument/2006/relationships/image" Target="media/image760.png"/><Relationship Id="rId794" Type="http://schemas.openxmlformats.org/officeDocument/2006/relationships/image" Target="media/image761.png"/><Relationship Id="rId795" Type="http://schemas.openxmlformats.org/officeDocument/2006/relationships/image" Target="media/image762.png"/><Relationship Id="rId796" Type="http://schemas.openxmlformats.org/officeDocument/2006/relationships/image" Target="media/image763.png"/><Relationship Id="rId797" Type="http://schemas.openxmlformats.org/officeDocument/2006/relationships/image" Target="media/image764.png"/><Relationship Id="rId798" Type="http://schemas.openxmlformats.org/officeDocument/2006/relationships/image" Target="media/image765.png"/><Relationship Id="rId799" Type="http://schemas.openxmlformats.org/officeDocument/2006/relationships/image" Target="media/image766.png"/><Relationship Id="rId800" Type="http://schemas.openxmlformats.org/officeDocument/2006/relationships/image" Target="media/image767.png"/><Relationship Id="rId801" Type="http://schemas.openxmlformats.org/officeDocument/2006/relationships/image" Target="media/image768.png"/><Relationship Id="rId802" Type="http://schemas.openxmlformats.org/officeDocument/2006/relationships/image" Target="media/image769.png"/><Relationship Id="rId803" Type="http://schemas.openxmlformats.org/officeDocument/2006/relationships/image" Target="media/image770.png"/><Relationship Id="rId804" Type="http://schemas.openxmlformats.org/officeDocument/2006/relationships/image" Target="media/image771.png"/><Relationship Id="rId805" Type="http://schemas.openxmlformats.org/officeDocument/2006/relationships/image" Target="media/image772.png"/><Relationship Id="rId806" Type="http://schemas.openxmlformats.org/officeDocument/2006/relationships/image" Target="media/image773.png"/><Relationship Id="rId807" Type="http://schemas.openxmlformats.org/officeDocument/2006/relationships/image" Target="media/image774.png"/><Relationship Id="rId808" Type="http://schemas.openxmlformats.org/officeDocument/2006/relationships/image" Target="media/image775.png"/><Relationship Id="rId809" Type="http://schemas.openxmlformats.org/officeDocument/2006/relationships/image" Target="media/image776.png"/><Relationship Id="rId810" Type="http://schemas.openxmlformats.org/officeDocument/2006/relationships/image" Target="media/image777.png"/><Relationship Id="rId811" Type="http://schemas.openxmlformats.org/officeDocument/2006/relationships/image" Target="media/image778.png"/><Relationship Id="rId812" Type="http://schemas.openxmlformats.org/officeDocument/2006/relationships/image" Target="media/image779.png"/><Relationship Id="rId813" Type="http://schemas.openxmlformats.org/officeDocument/2006/relationships/image" Target="media/image780.png"/><Relationship Id="rId814" Type="http://schemas.openxmlformats.org/officeDocument/2006/relationships/image" Target="media/image781.png"/><Relationship Id="rId815" Type="http://schemas.openxmlformats.org/officeDocument/2006/relationships/image" Target="media/image782.png"/><Relationship Id="rId816" Type="http://schemas.openxmlformats.org/officeDocument/2006/relationships/footer" Target="footer21.xml"/><Relationship Id="rId817" Type="http://schemas.openxmlformats.org/officeDocument/2006/relationships/image" Target="media/image783.png"/><Relationship Id="rId818" Type="http://schemas.openxmlformats.org/officeDocument/2006/relationships/image" Target="media/image784.png"/><Relationship Id="rId819" Type="http://schemas.openxmlformats.org/officeDocument/2006/relationships/image" Target="media/image785.png"/><Relationship Id="rId820" Type="http://schemas.openxmlformats.org/officeDocument/2006/relationships/image" Target="media/image786.png"/><Relationship Id="rId821" Type="http://schemas.openxmlformats.org/officeDocument/2006/relationships/image" Target="media/image787.png"/><Relationship Id="rId822" Type="http://schemas.openxmlformats.org/officeDocument/2006/relationships/image" Target="media/image788.png"/><Relationship Id="rId823" Type="http://schemas.openxmlformats.org/officeDocument/2006/relationships/image" Target="media/image789.png"/><Relationship Id="rId824" Type="http://schemas.openxmlformats.org/officeDocument/2006/relationships/image" Target="media/image790.png"/><Relationship Id="rId825" Type="http://schemas.openxmlformats.org/officeDocument/2006/relationships/image" Target="media/image791.png"/><Relationship Id="rId826" Type="http://schemas.openxmlformats.org/officeDocument/2006/relationships/image" Target="media/image792.png"/><Relationship Id="rId827" Type="http://schemas.openxmlformats.org/officeDocument/2006/relationships/image" Target="media/image793.png"/><Relationship Id="rId828" Type="http://schemas.openxmlformats.org/officeDocument/2006/relationships/image" Target="media/image794.png"/><Relationship Id="rId829" Type="http://schemas.openxmlformats.org/officeDocument/2006/relationships/image" Target="media/image795.png"/><Relationship Id="rId830" Type="http://schemas.openxmlformats.org/officeDocument/2006/relationships/image" Target="media/image796.png"/><Relationship Id="rId831" Type="http://schemas.openxmlformats.org/officeDocument/2006/relationships/image" Target="media/image797.png"/><Relationship Id="rId832" Type="http://schemas.openxmlformats.org/officeDocument/2006/relationships/image" Target="media/image798.png"/><Relationship Id="rId833" Type="http://schemas.openxmlformats.org/officeDocument/2006/relationships/image" Target="media/image799.png"/><Relationship Id="rId834" Type="http://schemas.openxmlformats.org/officeDocument/2006/relationships/image" Target="media/image800.png"/><Relationship Id="rId835" Type="http://schemas.openxmlformats.org/officeDocument/2006/relationships/image" Target="media/image801.png"/><Relationship Id="rId836" Type="http://schemas.openxmlformats.org/officeDocument/2006/relationships/image" Target="media/image802.png"/><Relationship Id="rId837" Type="http://schemas.openxmlformats.org/officeDocument/2006/relationships/image" Target="media/image803.png"/><Relationship Id="rId838" Type="http://schemas.openxmlformats.org/officeDocument/2006/relationships/image" Target="media/image804.png"/><Relationship Id="rId839" Type="http://schemas.openxmlformats.org/officeDocument/2006/relationships/image" Target="media/image805.png"/><Relationship Id="rId840" Type="http://schemas.openxmlformats.org/officeDocument/2006/relationships/image" Target="media/image806.png"/><Relationship Id="rId841" Type="http://schemas.openxmlformats.org/officeDocument/2006/relationships/image" Target="media/image807.png"/><Relationship Id="rId842" Type="http://schemas.openxmlformats.org/officeDocument/2006/relationships/image" Target="media/image808.png"/><Relationship Id="rId843" Type="http://schemas.openxmlformats.org/officeDocument/2006/relationships/image" Target="media/image809.png"/><Relationship Id="rId844" Type="http://schemas.openxmlformats.org/officeDocument/2006/relationships/image" Target="media/image810.png"/><Relationship Id="rId845" Type="http://schemas.openxmlformats.org/officeDocument/2006/relationships/image" Target="media/image811.png"/><Relationship Id="rId846" Type="http://schemas.openxmlformats.org/officeDocument/2006/relationships/image" Target="media/image812.png"/><Relationship Id="rId847" Type="http://schemas.openxmlformats.org/officeDocument/2006/relationships/image" Target="media/image813.png"/><Relationship Id="rId848" Type="http://schemas.openxmlformats.org/officeDocument/2006/relationships/image" Target="media/image814.png"/><Relationship Id="rId849" Type="http://schemas.openxmlformats.org/officeDocument/2006/relationships/image" Target="media/image815.png"/><Relationship Id="rId850" Type="http://schemas.openxmlformats.org/officeDocument/2006/relationships/image" Target="media/image816.png"/><Relationship Id="rId851" Type="http://schemas.openxmlformats.org/officeDocument/2006/relationships/image" Target="media/image817.png"/><Relationship Id="rId852" Type="http://schemas.openxmlformats.org/officeDocument/2006/relationships/image" Target="media/image818.png"/><Relationship Id="rId853" Type="http://schemas.openxmlformats.org/officeDocument/2006/relationships/image" Target="media/image819.png"/><Relationship Id="rId854" Type="http://schemas.openxmlformats.org/officeDocument/2006/relationships/image" Target="media/image820.png"/><Relationship Id="rId855" Type="http://schemas.openxmlformats.org/officeDocument/2006/relationships/image" Target="media/image821.png"/><Relationship Id="rId856" Type="http://schemas.openxmlformats.org/officeDocument/2006/relationships/image" Target="media/image822.png"/><Relationship Id="rId857" Type="http://schemas.openxmlformats.org/officeDocument/2006/relationships/image" Target="media/image823.png"/><Relationship Id="rId858" Type="http://schemas.openxmlformats.org/officeDocument/2006/relationships/image" Target="media/image824.png"/><Relationship Id="rId859" Type="http://schemas.openxmlformats.org/officeDocument/2006/relationships/image" Target="media/image825.png"/><Relationship Id="rId860" Type="http://schemas.openxmlformats.org/officeDocument/2006/relationships/image" Target="media/image826.png"/><Relationship Id="rId861" Type="http://schemas.openxmlformats.org/officeDocument/2006/relationships/image" Target="media/image827.png"/><Relationship Id="rId862" Type="http://schemas.openxmlformats.org/officeDocument/2006/relationships/image" Target="media/image828.png"/><Relationship Id="rId863" Type="http://schemas.openxmlformats.org/officeDocument/2006/relationships/image" Target="media/image829.png"/><Relationship Id="rId864" Type="http://schemas.openxmlformats.org/officeDocument/2006/relationships/image" Target="media/image830.png"/><Relationship Id="rId865" Type="http://schemas.openxmlformats.org/officeDocument/2006/relationships/image" Target="media/image831.png"/><Relationship Id="rId866" Type="http://schemas.openxmlformats.org/officeDocument/2006/relationships/image" Target="media/image832.png"/><Relationship Id="rId867" Type="http://schemas.openxmlformats.org/officeDocument/2006/relationships/image" Target="media/image833.png"/><Relationship Id="rId868" Type="http://schemas.openxmlformats.org/officeDocument/2006/relationships/image" Target="media/image834.png"/><Relationship Id="rId869" Type="http://schemas.openxmlformats.org/officeDocument/2006/relationships/image" Target="media/image835.png"/><Relationship Id="rId870" Type="http://schemas.openxmlformats.org/officeDocument/2006/relationships/image" Target="media/image836.png"/><Relationship Id="rId871" Type="http://schemas.openxmlformats.org/officeDocument/2006/relationships/image" Target="media/image837.png"/><Relationship Id="rId872" Type="http://schemas.openxmlformats.org/officeDocument/2006/relationships/image" Target="media/image838.png"/><Relationship Id="rId873" Type="http://schemas.openxmlformats.org/officeDocument/2006/relationships/image" Target="media/image839.png"/><Relationship Id="rId874" Type="http://schemas.openxmlformats.org/officeDocument/2006/relationships/image" Target="media/image840.png"/><Relationship Id="rId875" Type="http://schemas.openxmlformats.org/officeDocument/2006/relationships/image" Target="media/image841.png"/><Relationship Id="rId876" Type="http://schemas.openxmlformats.org/officeDocument/2006/relationships/image" Target="media/image842.png"/><Relationship Id="rId877" Type="http://schemas.openxmlformats.org/officeDocument/2006/relationships/image" Target="media/image843.png"/><Relationship Id="rId878" Type="http://schemas.openxmlformats.org/officeDocument/2006/relationships/image" Target="media/image844.png"/><Relationship Id="rId879" Type="http://schemas.openxmlformats.org/officeDocument/2006/relationships/image" Target="media/image845.png"/><Relationship Id="rId880" Type="http://schemas.openxmlformats.org/officeDocument/2006/relationships/image" Target="media/image846.png"/><Relationship Id="rId881" Type="http://schemas.openxmlformats.org/officeDocument/2006/relationships/image" Target="media/image847.png"/><Relationship Id="rId882" Type="http://schemas.openxmlformats.org/officeDocument/2006/relationships/image" Target="media/image848.png"/><Relationship Id="rId883" Type="http://schemas.openxmlformats.org/officeDocument/2006/relationships/image" Target="media/image849.png"/><Relationship Id="rId884" Type="http://schemas.openxmlformats.org/officeDocument/2006/relationships/image" Target="media/image850.png"/><Relationship Id="rId885" Type="http://schemas.openxmlformats.org/officeDocument/2006/relationships/image" Target="media/image851.png"/><Relationship Id="rId886" Type="http://schemas.openxmlformats.org/officeDocument/2006/relationships/image" Target="media/image852.png"/><Relationship Id="rId887" Type="http://schemas.openxmlformats.org/officeDocument/2006/relationships/image" Target="media/image853.png"/><Relationship Id="rId888" Type="http://schemas.openxmlformats.org/officeDocument/2006/relationships/image" Target="media/image854.png"/><Relationship Id="rId889" Type="http://schemas.openxmlformats.org/officeDocument/2006/relationships/image" Target="media/image855.png"/><Relationship Id="rId890" Type="http://schemas.openxmlformats.org/officeDocument/2006/relationships/image" Target="media/image856.png"/><Relationship Id="rId891" Type="http://schemas.openxmlformats.org/officeDocument/2006/relationships/image" Target="media/image857.png"/><Relationship Id="rId892" Type="http://schemas.openxmlformats.org/officeDocument/2006/relationships/image" Target="media/image858.png"/><Relationship Id="rId893" Type="http://schemas.openxmlformats.org/officeDocument/2006/relationships/image" Target="media/image859.png"/><Relationship Id="rId894" Type="http://schemas.openxmlformats.org/officeDocument/2006/relationships/image" Target="media/image860.png"/><Relationship Id="rId895" Type="http://schemas.openxmlformats.org/officeDocument/2006/relationships/image" Target="media/image861.png"/><Relationship Id="rId896" Type="http://schemas.openxmlformats.org/officeDocument/2006/relationships/image" Target="media/image862.png"/><Relationship Id="rId897" Type="http://schemas.openxmlformats.org/officeDocument/2006/relationships/image" Target="media/image863.png"/><Relationship Id="rId898" Type="http://schemas.openxmlformats.org/officeDocument/2006/relationships/image" Target="media/image864.png"/><Relationship Id="rId899" Type="http://schemas.openxmlformats.org/officeDocument/2006/relationships/image" Target="media/image865.png"/><Relationship Id="rId900" Type="http://schemas.openxmlformats.org/officeDocument/2006/relationships/image" Target="media/image866.png"/><Relationship Id="rId901" Type="http://schemas.openxmlformats.org/officeDocument/2006/relationships/image" Target="media/image867.png"/><Relationship Id="rId902" Type="http://schemas.openxmlformats.org/officeDocument/2006/relationships/image" Target="media/image868.png"/><Relationship Id="rId903" Type="http://schemas.openxmlformats.org/officeDocument/2006/relationships/image" Target="media/image869.png"/><Relationship Id="rId904" Type="http://schemas.openxmlformats.org/officeDocument/2006/relationships/image" Target="media/image870.png"/><Relationship Id="rId905" Type="http://schemas.openxmlformats.org/officeDocument/2006/relationships/image" Target="media/image871.png"/><Relationship Id="rId906" Type="http://schemas.openxmlformats.org/officeDocument/2006/relationships/image" Target="media/image872.png"/><Relationship Id="rId907" Type="http://schemas.openxmlformats.org/officeDocument/2006/relationships/image" Target="media/image873.png"/><Relationship Id="rId908" Type="http://schemas.openxmlformats.org/officeDocument/2006/relationships/image" Target="media/image874.png"/><Relationship Id="rId909" Type="http://schemas.openxmlformats.org/officeDocument/2006/relationships/image" Target="media/image875.png"/><Relationship Id="rId910" Type="http://schemas.openxmlformats.org/officeDocument/2006/relationships/image" Target="media/image876.png"/><Relationship Id="rId911" Type="http://schemas.openxmlformats.org/officeDocument/2006/relationships/image" Target="media/image877.png"/><Relationship Id="rId912" Type="http://schemas.openxmlformats.org/officeDocument/2006/relationships/image" Target="media/image878.png"/><Relationship Id="rId913" Type="http://schemas.openxmlformats.org/officeDocument/2006/relationships/image" Target="media/image879.png"/><Relationship Id="rId914" Type="http://schemas.openxmlformats.org/officeDocument/2006/relationships/image" Target="media/image880.png"/><Relationship Id="rId915" Type="http://schemas.openxmlformats.org/officeDocument/2006/relationships/image" Target="media/image881.png"/><Relationship Id="rId916" Type="http://schemas.openxmlformats.org/officeDocument/2006/relationships/image" Target="media/image882.png"/><Relationship Id="rId917" Type="http://schemas.openxmlformats.org/officeDocument/2006/relationships/image" Target="media/image883.png"/><Relationship Id="rId918" Type="http://schemas.openxmlformats.org/officeDocument/2006/relationships/image" Target="media/image884.png"/><Relationship Id="rId919" Type="http://schemas.openxmlformats.org/officeDocument/2006/relationships/image" Target="media/image885.png"/><Relationship Id="rId920" Type="http://schemas.openxmlformats.org/officeDocument/2006/relationships/image" Target="media/image886.png"/><Relationship Id="rId921" Type="http://schemas.openxmlformats.org/officeDocument/2006/relationships/image" Target="media/image887.png"/><Relationship Id="rId922" Type="http://schemas.openxmlformats.org/officeDocument/2006/relationships/image" Target="media/image888.png"/><Relationship Id="rId923" Type="http://schemas.openxmlformats.org/officeDocument/2006/relationships/image" Target="media/image889.png"/><Relationship Id="rId924" Type="http://schemas.openxmlformats.org/officeDocument/2006/relationships/image" Target="media/image890.png"/><Relationship Id="rId925" Type="http://schemas.openxmlformats.org/officeDocument/2006/relationships/image" Target="media/image891.png"/><Relationship Id="rId926" Type="http://schemas.openxmlformats.org/officeDocument/2006/relationships/image" Target="media/image892.png"/><Relationship Id="rId927" Type="http://schemas.openxmlformats.org/officeDocument/2006/relationships/image" Target="media/image893.png"/><Relationship Id="rId928" Type="http://schemas.openxmlformats.org/officeDocument/2006/relationships/image" Target="media/image894.png"/><Relationship Id="rId929" Type="http://schemas.openxmlformats.org/officeDocument/2006/relationships/image" Target="media/image895.png"/><Relationship Id="rId930" Type="http://schemas.openxmlformats.org/officeDocument/2006/relationships/image" Target="media/image896.png"/><Relationship Id="rId931" Type="http://schemas.openxmlformats.org/officeDocument/2006/relationships/image" Target="media/image897.png"/><Relationship Id="rId932" Type="http://schemas.openxmlformats.org/officeDocument/2006/relationships/image" Target="media/image898.png"/><Relationship Id="rId933" Type="http://schemas.openxmlformats.org/officeDocument/2006/relationships/image" Target="media/image899.png"/><Relationship Id="rId934" Type="http://schemas.openxmlformats.org/officeDocument/2006/relationships/image" Target="media/image900.png"/><Relationship Id="rId935" Type="http://schemas.openxmlformats.org/officeDocument/2006/relationships/image" Target="media/image901.png"/><Relationship Id="rId936" Type="http://schemas.openxmlformats.org/officeDocument/2006/relationships/image" Target="media/image902.png"/><Relationship Id="rId937" Type="http://schemas.openxmlformats.org/officeDocument/2006/relationships/image" Target="media/image903.png"/><Relationship Id="rId938" Type="http://schemas.openxmlformats.org/officeDocument/2006/relationships/image" Target="media/image904.png"/><Relationship Id="rId939" Type="http://schemas.openxmlformats.org/officeDocument/2006/relationships/image" Target="media/image905.png"/><Relationship Id="rId940" Type="http://schemas.openxmlformats.org/officeDocument/2006/relationships/image" Target="media/image906.png"/><Relationship Id="rId941" Type="http://schemas.openxmlformats.org/officeDocument/2006/relationships/image" Target="media/image907.png"/><Relationship Id="rId942" Type="http://schemas.openxmlformats.org/officeDocument/2006/relationships/image" Target="media/image908.png"/><Relationship Id="rId943" Type="http://schemas.openxmlformats.org/officeDocument/2006/relationships/image" Target="media/image909.png"/><Relationship Id="rId944" Type="http://schemas.openxmlformats.org/officeDocument/2006/relationships/image" Target="media/image910.png"/><Relationship Id="rId945" Type="http://schemas.openxmlformats.org/officeDocument/2006/relationships/image" Target="media/image911.png"/><Relationship Id="rId946" Type="http://schemas.openxmlformats.org/officeDocument/2006/relationships/image" Target="media/image912.png"/><Relationship Id="rId947" Type="http://schemas.openxmlformats.org/officeDocument/2006/relationships/image" Target="media/image913.png"/><Relationship Id="rId948" Type="http://schemas.openxmlformats.org/officeDocument/2006/relationships/image" Target="media/image914.png"/><Relationship Id="rId949" Type="http://schemas.openxmlformats.org/officeDocument/2006/relationships/image" Target="media/image915.png"/><Relationship Id="rId950" Type="http://schemas.openxmlformats.org/officeDocument/2006/relationships/image" Target="media/image916.png"/><Relationship Id="rId951" Type="http://schemas.openxmlformats.org/officeDocument/2006/relationships/image" Target="media/image917.png"/><Relationship Id="rId952" Type="http://schemas.openxmlformats.org/officeDocument/2006/relationships/image" Target="media/image918.png"/><Relationship Id="rId953" Type="http://schemas.openxmlformats.org/officeDocument/2006/relationships/image" Target="media/image919.png"/><Relationship Id="rId954" Type="http://schemas.openxmlformats.org/officeDocument/2006/relationships/image" Target="media/image920.png"/><Relationship Id="rId955" Type="http://schemas.openxmlformats.org/officeDocument/2006/relationships/image" Target="media/image921.png"/><Relationship Id="rId956" Type="http://schemas.openxmlformats.org/officeDocument/2006/relationships/image" Target="media/image922.png"/><Relationship Id="rId957" Type="http://schemas.openxmlformats.org/officeDocument/2006/relationships/image" Target="media/image923.png"/><Relationship Id="rId958" Type="http://schemas.openxmlformats.org/officeDocument/2006/relationships/image" Target="media/image924.png"/><Relationship Id="rId959" Type="http://schemas.openxmlformats.org/officeDocument/2006/relationships/image" Target="media/image925.png"/><Relationship Id="rId960" Type="http://schemas.openxmlformats.org/officeDocument/2006/relationships/image" Target="media/image926.png"/><Relationship Id="rId961" Type="http://schemas.openxmlformats.org/officeDocument/2006/relationships/image" Target="media/image927.png"/><Relationship Id="rId962" Type="http://schemas.openxmlformats.org/officeDocument/2006/relationships/image" Target="media/image928.png"/><Relationship Id="rId963" Type="http://schemas.openxmlformats.org/officeDocument/2006/relationships/image" Target="media/image929.png"/><Relationship Id="rId964" Type="http://schemas.openxmlformats.org/officeDocument/2006/relationships/image" Target="media/image930.png"/><Relationship Id="rId965" Type="http://schemas.openxmlformats.org/officeDocument/2006/relationships/image" Target="media/image931.png"/><Relationship Id="rId966" Type="http://schemas.openxmlformats.org/officeDocument/2006/relationships/image" Target="media/image932.png"/><Relationship Id="rId967" Type="http://schemas.openxmlformats.org/officeDocument/2006/relationships/image" Target="media/image933.png"/><Relationship Id="rId968" Type="http://schemas.openxmlformats.org/officeDocument/2006/relationships/image" Target="media/image934.png"/><Relationship Id="rId969" Type="http://schemas.openxmlformats.org/officeDocument/2006/relationships/image" Target="media/image935.png"/><Relationship Id="rId970" Type="http://schemas.openxmlformats.org/officeDocument/2006/relationships/image" Target="media/image936.png"/><Relationship Id="rId971" Type="http://schemas.openxmlformats.org/officeDocument/2006/relationships/image" Target="media/image937.png"/><Relationship Id="rId972" Type="http://schemas.openxmlformats.org/officeDocument/2006/relationships/image" Target="media/image938.png"/><Relationship Id="rId973" Type="http://schemas.openxmlformats.org/officeDocument/2006/relationships/image" Target="media/image939.png"/><Relationship Id="rId974" Type="http://schemas.openxmlformats.org/officeDocument/2006/relationships/image" Target="media/image940.png"/><Relationship Id="rId975" Type="http://schemas.openxmlformats.org/officeDocument/2006/relationships/image" Target="media/image941.png"/><Relationship Id="rId976" Type="http://schemas.openxmlformats.org/officeDocument/2006/relationships/image" Target="media/image942.png"/><Relationship Id="rId977" Type="http://schemas.openxmlformats.org/officeDocument/2006/relationships/image" Target="media/image943.png"/><Relationship Id="rId978" Type="http://schemas.openxmlformats.org/officeDocument/2006/relationships/image" Target="media/image944.png"/><Relationship Id="rId979" Type="http://schemas.openxmlformats.org/officeDocument/2006/relationships/image" Target="media/image945.png"/><Relationship Id="rId980" Type="http://schemas.openxmlformats.org/officeDocument/2006/relationships/image" Target="media/image946.png"/><Relationship Id="rId981" Type="http://schemas.openxmlformats.org/officeDocument/2006/relationships/image" Target="media/image947.png"/><Relationship Id="rId982" Type="http://schemas.openxmlformats.org/officeDocument/2006/relationships/image" Target="media/image948.png"/><Relationship Id="rId983" Type="http://schemas.openxmlformats.org/officeDocument/2006/relationships/image" Target="media/image949.png"/><Relationship Id="rId984" Type="http://schemas.openxmlformats.org/officeDocument/2006/relationships/image" Target="media/image950.png"/><Relationship Id="rId985" Type="http://schemas.openxmlformats.org/officeDocument/2006/relationships/image" Target="media/image951.png"/><Relationship Id="rId986" Type="http://schemas.openxmlformats.org/officeDocument/2006/relationships/image" Target="media/image952.png"/><Relationship Id="rId987" Type="http://schemas.openxmlformats.org/officeDocument/2006/relationships/image" Target="media/image953.png"/><Relationship Id="rId988" Type="http://schemas.openxmlformats.org/officeDocument/2006/relationships/image" Target="media/image954.png"/><Relationship Id="rId989" Type="http://schemas.openxmlformats.org/officeDocument/2006/relationships/image" Target="media/image955.png"/><Relationship Id="rId990" Type="http://schemas.openxmlformats.org/officeDocument/2006/relationships/image" Target="media/image956.png"/><Relationship Id="rId991" Type="http://schemas.openxmlformats.org/officeDocument/2006/relationships/image" Target="media/image957.png"/><Relationship Id="rId992" Type="http://schemas.openxmlformats.org/officeDocument/2006/relationships/image" Target="media/image958.png"/><Relationship Id="rId993" Type="http://schemas.openxmlformats.org/officeDocument/2006/relationships/image" Target="media/image959.png"/><Relationship Id="rId994" Type="http://schemas.openxmlformats.org/officeDocument/2006/relationships/image" Target="media/image960.png"/><Relationship Id="rId995" Type="http://schemas.openxmlformats.org/officeDocument/2006/relationships/image" Target="media/image961.png"/><Relationship Id="rId996" Type="http://schemas.openxmlformats.org/officeDocument/2006/relationships/image" Target="media/image962.png"/><Relationship Id="rId997" Type="http://schemas.openxmlformats.org/officeDocument/2006/relationships/image" Target="media/image963.png"/><Relationship Id="rId998" Type="http://schemas.openxmlformats.org/officeDocument/2006/relationships/image" Target="media/image964.png"/><Relationship Id="rId999" Type="http://schemas.openxmlformats.org/officeDocument/2006/relationships/image" Target="media/image965.png"/><Relationship Id="rId1000" Type="http://schemas.openxmlformats.org/officeDocument/2006/relationships/image" Target="media/image966.png"/><Relationship Id="rId1001" Type="http://schemas.openxmlformats.org/officeDocument/2006/relationships/image" Target="media/image967.png"/><Relationship Id="rId1002" Type="http://schemas.openxmlformats.org/officeDocument/2006/relationships/image" Target="media/image968.png"/><Relationship Id="rId1003" Type="http://schemas.openxmlformats.org/officeDocument/2006/relationships/image" Target="media/image969.png"/><Relationship Id="rId1004" Type="http://schemas.openxmlformats.org/officeDocument/2006/relationships/image" Target="media/image970.png"/><Relationship Id="rId1005" Type="http://schemas.openxmlformats.org/officeDocument/2006/relationships/image" Target="media/image971.png"/><Relationship Id="rId1006" Type="http://schemas.openxmlformats.org/officeDocument/2006/relationships/image" Target="media/image972.png"/><Relationship Id="rId1007" Type="http://schemas.openxmlformats.org/officeDocument/2006/relationships/image" Target="media/image973.png"/><Relationship Id="rId1008" Type="http://schemas.openxmlformats.org/officeDocument/2006/relationships/image" Target="media/image974.png"/><Relationship Id="rId1009" Type="http://schemas.openxmlformats.org/officeDocument/2006/relationships/image" Target="media/image975.png"/><Relationship Id="rId1010" Type="http://schemas.openxmlformats.org/officeDocument/2006/relationships/image" Target="media/image976.png"/><Relationship Id="rId1011" Type="http://schemas.openxmlformats.org/officeDocument/2006/relationships/image" Target="media/image977.png"/><Relationship Id="rId1012" Type="http://schemas.openxmlformats.org/officeDocument/2006/relationships/image" Target="media/image978.png"/><Relationship Id="rId1013" Type="http://schemas.openxmlformats.org/officeDocument/2006/relationships/image" Target="media/image979.png"/><Relationship Id="rId1014" Type="http://schemas.openxmlformats.org/officeDocument/2006/relationships/image" Target="media/image980.png"/><Relationship Id="rId1015" Type="http://schemas.openxmlformats.org/officeDocument/2006/relationships/image" Target="media/image981.png"/><Relationship Id="rId1016" Type="http://schemas.openxmlformats.org/officeDocument/2006/relationships/image" Target="media/image982.png"/><Relationship Id="rId1017" Type="http://schemas.openxmlformats.org/officeDocument/2006/relationships/image" Target="media/image983.png"/><Relationship Id="rId1018" Type="http://schemas.openxmlformats.org/officeDocument/2006/relationships/image" Target="media/image984.png"/><Relationship Id="rId1019" Type="http://schemas.openxmlformats.org/officeDocument/2006/relationships/image" Target="media/image985.png"/><Relationship Id="rId1020" Type="http://schemas.openxmlformats.org/officeDocument/2006/relationships/image" Target="media/image986.png"/><Relationship Id="rId1021" Type="http://schemas.openxmlformats.org/officeDocument/2006/relationships/image" Target="media/image987.png"/><Relationship Id="rId1022" Type="http://schemas.openxmlformats.org/officeDocument/2006/relationships/image" Target="media/image988.png"/><Relationship Id="rId1023" Type="http://schemas.openxmlformats.org/officeDocument/2006/relationships/image" Target="media/image989.png"/><Relationship Id="rId1024" Type="http://schemas.openxmlformats.org/officeDocument/2006/relationships/image" Target="media/image990.png"/><Relationship Id="rId1025" Type="http://schemas.openxmlformats.org/officeDocument/2006/relationships/image" Target="media/image991.png"/><Relationship Id="rId1026" Type="http://schemas.openxmlformats.org/officeDocument/2006/relationships/image" Target="media/image992.png"/><Relationship Id="rId1027" Type="http://schemas.openxmlformats.org/officeDocument/2006/relationships/image" Target="media/image993.png"/><Relationship Id="rId1028" Type="http://schemas.openxmlformats.org/officeDocument/2006/relationships/image" Target="media/image994.png"/><Relationship Id="rId1029" Type="http://schemas.openxmlformats.org/officeDocument/2006/relationships/image" Target="media/image995.png"/><Relationship Id="rId1030" Type="http://schemas.openxmlformats.org/officeDocument/2006/relationships/image" Target="media/image996.png"/><Relationship Id="rId1031" Type="http://schemas.openxmlformats.org/officeDocument/2006/relationships/image" Target="media/image997.png"/><Relationship Id="rId1032" Type="http://schemas.openxmlformats.org/officeDocument/2006/relationships/image" Target="media/image998.png"/><Relationship Id="rId1033" Type="http://schemas.openxmlformats.org/officeDocument/2006/relationships/image" Target="media/image999.png"/><Relationship Id="rId1034" Type="http://schemas.openxmlformats.org/officeDocument/2006/relationships/image" Target="media/image1000.png"/><Relationship Id="rId1035" Type="http://schemas.openxmlformats.org/officeDocument/2006/relationships/image" Target="media/image1001.png"/><Relationship Id="rId1036" Type="http://schemas.openxmlformats.org/officeDocument/2006/relationships/image" Target="media/image1002.png"/><Relationship Id="rId1037" Type="http://schemas.openxmlformats.org/officeDocument/2006/relationships/image" Target="media/image1003.png"/><Relationship Id="rId1038" Type="http://schemas.openxmlformats.org/officeDocument/2006/relationships/image" Target="media/image1004.png"/><Relationship Id="rId1039" Type="http://schemas.openxmlformats.org/officeDocument/2006/relationships/image" Target="media/image1005.png"/><Relationship Id="rId1040" Type="http://schemas.openxmlformats.org/officeDocument/2006/relationships/image" Target="media/image1006.png"/><Relationship Id="rId1041" Type="http://schemas.openxmlformats.org/officeDocument/2006/relationships/image" Target="media/image1007.png"/><Relationship Id="rId1042" Type="http://schemas.openxmlformats.org/officeDocument/2006/relationships/image" Target="media/image1008.png"/><Relationship Id="rId1043" Type="http://schemas.openxmlformats.org/officeDocument/2006/relationships/image" Target="media/image1009.png"/><Relationship Id="rId1044" Type="http://schemas.openxmlformats.org/officeDocument/2006/relationships/image" Target="media/image1010.png"/><Relationship Id="rId1045" Type="http://schemas.openxmlformats.org/officeDocument/2006/relationships/image" Target="media/image1011.png"/><Relationship Id="rId1046" Type="http://schemas.openxmlformats.org/officeDocument/2006/relationships/image" Target="media/image1012.png"/><Relationship Id="rId1047" Type="http://schemas.openxmlformats.org/officeDocument/2006/relationships/image" Target="media/image1013.png"/><Relationship Id="rId1048" Type="http://schemas.openxmlformats.org/officeDocument/2006/relationships/image" Target="media/image1014.png"/><Relationship Id="rId1049" Type="http://schemas.openxmlformats.org/officeDocument/2006/relationships/image" Target="media/image1015.png"/><Relationship Id="rId1050" Type="http://schemas.openxmlformats.org/officeDocument/2006/relationships/image" Target="media/image1016.png"/><Relationship Id="rId1051" Type="http://schemas.openxmlformats.org/officeDocument/2006/relationships/image" Target="media/image1017.png"/><Relationship Id="rId1052" Type="http://schemas.openxmlformats.org/officeDocument/2006/relationships/image" Target="media/image1018.png"/><Relationship Id="rId1053" Type="http://schemas.openxmlformats.org/officeDocument/2006/relationships/image" Target="media/image1019.png"/><Relationship Id="rId1054" Type="http://schemas.openxmlformats.org/officeDocument/2006/relationships/image" Target="media/image1020.png"/><Relationship Id="rId1055" Type="http://schemas.openxmlformats.org/officeDocument/2006/relationships/image" Target="media/image1021.png"/><Relationship Id="rId1056" Type="http://schemas.openxmlformats.org/officeDocument/2006/relationships/image" Target="media/image1022.png"/><Relationship Id="rId1057" Type="http://schemas.openxmlformats.org/officeDocument/2006/relationships/image" Target="media/image1023.png"/><Relationship Id="rId1058" Type="http://schemas.openxmlformats.org/officeDocument/2006/relationships/image" Target="media/image1024.png"/><Relationship Id="rId1059" Type="http://schemas.openxmlformats.org/officeDocument/2006/relationships/image" Target="media/image1025.png"/><Relationship Id="rId1060" Type="http://schemas.openxmlformats.org/officeDocument/2006/relationships/image" Target="media/image1026.png"/><Relationship Id="rId1061" Type="http://schemas.openxmlformats.org/officeDocument/2006/relationships/image" Target="media/image1027.png"/><Relationship Id="rId1062" Type="http://schemas.openxmlformats.org/officeDocument/2006/relationships/image" Target="media/image1028.png"/><Relationship Id="rId1063" Type="http://schemas.openxmlformats.org/officeDocument/2006/relationships/image" Target="media/image1029.png"/><Relationship Id="rId1064" Type="http://schemas.openxmlformats.org/officeDocument/2006/relationships/image" Target="media/image1030.png"/><Relationship Id="rId1065" Type="http://schemas.openxmlformats.org/officeDocument/2006/relationships/image" Target="media/image1031.png"/><Relationship Id="rId1066" Type="http://schemas.openxmlformats.org/officeDocument/2006/relationships/image" Target="media/image1032.png"/><Relationship Id="rId1067" Type="http://schemas.openxmlformats.org/officeDocument/2006/relationships/image" Target="media/image1033.png"/><Relationship Id="rId1068" Type="http://schemas.openxmlformats.org/officeDocument/2006/relationships/image" Target="media/image1034.png"/><Relationship Id="rId1069" Type="http://schemas.openxmlformats.org/officeDocument/2006/relationships/image" Target="media/image1035.png"/><Relationship Id="rId1070" Type="http://schemas.openxmlformats.org/officeDocument/2006/relationships/image" Target="media/image1036.png"/><Relationship Id="rId1071" Type="http://schemas.openxmlformats.org/officeDocument/2006/relationships/image" Target="media/image1037.png"/><Relationship Id="rId1072" Type="http://schemas.openxmlformats.org/officeDocument/2006/relationships/image" Target="media/image1038.png"/><Relationship Id="rId1073" Type="http://schemas.openxmlformats.org/officeDocument/2006/relationships/image" Target="media/image1039.png"/><Relationship Id="rId1074" Type="http://schemas.openxmlformats.org/officeDocument/2006/relationships/image" Target="media/image1040.png"/><Relationship Id="rId1075" Type="http://schemas.openxmlformats.org/officeDocument/2006/relationships/image" Target="media/image1041.png"/><Relationship Id="rId1076" Type="http://schemas.openxmlformats.org/officeDocument/2006/relationships/image" Target="media/image1042.png"/><Relationship Id="rId1077" Type="http://schemas.openxmlformats.org/officeDocument/2006/relationships/image" Target="media/image1043.png"/><Relationship Id="rId1078" Type="http://schemas.openxmlformats.org/officeDocument/2006/relationships/image" Target="media/image1044.png"/><Relationship Id="rId1079" Type="http://schemas.openxmlformats.org/officeDocument/2006/relationships/image" Target="media/image1045.png"/><Relationship Id="rId1080" Type="http://schemas.openxmlformats.org/officeDocument/2006/relationships/image" Target="media/image1046.png"/><Relationship Id="rId1081" Type="http://schemas.openxmlformats.org/officeDocument/2006/relationships/image" Target="media/image1047.png"/><Relationship Id="rId1082" Type="http://schemas.openxmlformats.org/officeDocument/2006/relationships/image" Target="media/image1048.png"/><Relationship Id="rId1083" Type="http://schemas.openxmlformats.org/officeDocument/2006/relationships/image" Target="media/image1049.png"/><Relationship Id="rId1084" Type="http://schemas.openxmlformats.org/officeDocument/2006/relationships/image" Target="media/image1050.png"/><Relationship Id="rId1085" Type="http://schemas.openxmlformats.org/officeDocument/2006/relationships/image" Target="media/image1051.png"/><Relationship Id="rId1086" Type="http://schemas.openxmlformats.org/officeDocument/2006/relationships/image" Target="media/image1052.png"/><Relationship Id="rId1087" Type="http://schemas.openxmlformats.org/officeDocument/2006/relationships/image" Target="media/image1053.png"/><Relationship Id="rId1088" Type="http://schemas.openxmlformats.org/officeDocument/2006/relationships/image" Target="media/image1054.png"/><Relationship Id="rId1089" Type="http://schemas.openxmlformats.org/officeDocument/2006/relationships/image" Target="media/image1055.png"/><Relationship Id="rId1090" Type="http://schemas.openxmlformats.org/officeDocument/2006/relationships/image" Target="media/image1056.png"/><Relationship Id="rId1091" Type="http://schemas.openxmlformats.org/officeDocument/2006/relationships/image" Target="media/image1057.png"/><Relationship Id="rId1092" Type="http://schemas.openxmlformats.org/officeDocument/2006/relationships/image" Target="media/image1058.png"/><Relationship Id="rId1093" Type="http://schemas.openxmlformats.org/officeDocument/2006/relationships/image" Target="media/image1059.png"/><Relationship Id="rId1094" Type="http://schemas.openxmlformats.org/officeDocument/2006/relationships/image" Target="media/image1060.png"/><Relationship Id="rId1095" Type="http://schemas.openxmlformats.org/officeDocument/2006/relationships/image" Target="media/image1061.png"/><Relationship Id="rId1096" Type="http://schemas.openxmlformats.org/officeDocument/2006/relationships/image" Target="media/image1062.png"/><Relationship Id="rId1097" Type="http://schemas.openxmlformats.org/officeDocument/2006/relationships/image" Target="media/image1063.png"/><Relationship Id="rId1098" Type="http://schemas.openxmlformats.org/officeDocument/2006/relationships/image" Target="media/image1064.png"/><Relationship Id="rId1099" Type="http://schemas.openxmlformats.org/officeDocument/2006/relationships/image" Target="media/image1065.png"/><Relationship Id="rId1100" Type="http://schemas.openxmlformats.org/officeDocument/2006/relationships/image" Target="media/image1066.png"/><Relationship Id="rId1101" Type="http://schemas.openxmlformats.org/officeDocument/2006/relationships/image" Target="media/image1067.png"/><Relationship Id="rId1102" Type="http://schemas.openxmlformats.org/officeDocument/2006/relationships/image" Target="media/image1068.png"/><Relationship Id="rId1103" Type="http://schemas.openxmlformats.org/officeDocument/2006/relationships/image" Target="media/image1069.png"/><Relationship Id="rId1104" Type="http://schemas.openxmlformats.org/officeDocument/2006/relationships/image" Target="media/image1070.png"/><Relationship Id="rId1105" Type="http://schemas.openxmlformats.org/officeDocument/2006/relationships/image" Target="media/image1071.png"/><Relationship Id="rId1106" Type="http://schemas.openxmlformats.org/officeDocument/2006/relationships/image" Target="media/image1072.png"/><Relationship Id="rId1107" Type="http://schemas.openxmlformats.org/officeDocument/2006/relationships/image" Target="media/image1073.png"/><Relationship Id="rId1108" Type="http://schemas.openxmlformats.org/officeDocument/2006/relationships/image" Target="media/image1074.png"/><Relationship Id="rId1109" Type="http://schemas.openxmlformats.org/officeDocument/2006/relationships/image" Target="media/image1075.png"/><Relationship Id="rId1110" Type="http://schemas.openxmlformats.org/officeDocument/2006/relationships/image" Target="media/image1076.png"/><Relationship Id="rId1111" Type="http://schemas.openxmlformats.org/officeDocument/2006/relationships/image" Target="media/image1077.png"/><Relationship Id="rId1112" Type="http://schemas.openxmlformats.org/officeDocument/2006/relationships/image" Target="media/image1078.png"/><Relationship Id="rId1113" Type="http://schemas.openxmlformats.org/officeDocument/2006/relationships/image" Target="media/image1079.png"/><Relationship Id="rId1114" Type="http://schemas.openxmlformats.org/officeDocument/2006/relationships/image" Target="media/image1080.png"/><Relationship Id="rId1115" Type="http://schemas.openxmlformats.org/officeDocument/2006/relationships/image" Target="media/image1081.png"/><Relationship Id="rId1116" Type="http://schemas.openxmlformats.org/officeDocument/2006/relationships/image" Target="media/image1082.png"/><Relationship Id="rId1117" Type="http://schemas.openxmlformats.org/officeDocument/2006/relationships/image" Target="media/image1083.png"/><Relationship Id="rId1118" Type="http://schemas.openxmlformats.org/officeDocument/2006/relationships/image" Target="media/image1084.png"/><Relationship Id="rId1119" Type="http://schemas.openxmlformats.org/officeDocument/2006/relationships/image" Target="media/image1085.png"/><Relationship Id="rId1120" Type="http://schemas.openxmlformats.org/officeDocument/2006/relationships/image" Target="media/image1086.png"/><Relationship Id="rId1121" Type="http://schemas.openxmlformats.org/officeDocument/2006/relationships/image" Target="media/image1087.png"/><Relationship Id="rId1122" Type="http://schemas.openxmlformats.org/officeDocument/2006/relationships/image" Target="media/image1088.png"/><Relationship Id="rId1123" Type="http://schemas.openxmlformats.org/officeDocument/2006/relationships/image" Target="media/image1089.png"/><Relationship Id="rId1124" Type="http://schemas.openxmlformats.org/officeDocument/2006/relationships/image" Target="media/image1090.png"/><Relationship Id="rId1125" Type="http://schemas.openxmlformats.org/officeDocument/2006/relationships/image" Target="media/image1091.png"/><Relationship Id="rId1126" Type="http://schemas.openxmlformats.org/officeDocument/2006/relationships/image" Target="media/image1092.png"/><Relationship Id="rId1127" Type="http://schemas.openxmlformats.org/officeDocument/2006/relationships/image" Target="media/image1093.png"/><Relationship Id="rId1128" Type="http://schemas.openxmlformats.org/officeDocument/2006/relationships/image" Target="media/image1094.png"/><Relationship Id="rId1129" Type="http://schemas.openxmlformats.org/officeDocument/2006/relationships/image" Target="media/image1095.png"/><Relationship Id="rId1130" Type="http://schemas.openxmlformats.org/officeDocument/2006/relationships/image" Target="media/image1096.png"/><Relationship Id="rId1131" Type="http://schemas.openxmlformats.org/officeDocument/2006/relationships/image" Target="media/image1097.png"/><Relationship Id="rId1132" Type="http://schemas.openxmlformats.org/officeDocument/2006/relationships/image" Target="media/image1098.png"/><Relationship Id="rId1133" Type="http://schemas.openxmlformats.org/officeDocument/2006/relationships/image" Target="media/image1099.png"/><Relationship Id="rId1134" Type="http://schemas.openxmlformats.org/officeDocument/2006/relationships/image" Target="media/image1100.png"/><Relationship Id="rId1135" Type="http://schemas.openxmlformats.org/officeDocument/2006/relationships/image" Target="media/image1101.png"/><Relationship Id="rId1136" Type="http://schemas.openxmlformats.org/officeDocument/2006/relationships/image" Target="media/image1102.png"/><Relationship Id="rId1137" Type="http://schemas.openxmlformats.org/officeDocument/2006/relationships/image" Target="media/image1103.png"/><Relationship Id="rId1138" Type="http://schemas.openxmlformats.org/officeDocument/2006/relationships/image" Target="media/image1104.png"/><Relationship Id="rId1139" Type="http://schemas.openxmlformats.org/officeDocument/2006/relationships/image" Target="media/image1105.png"/><Relationship Id="rId1140" Type="http://schemas.openxmlformats.org/officeDocument/2006/relationships/image" Target="media/image1106.png"/><Relationship Id="rId1141" Type="http://schemas.openxmlformats.org/officeDocument/2006/relationships/image" Target="media/image1107.png"/><Relationship Id="rId1142" Type="http://schemas.openxmlformats.org/officeDocument/2006/relationships/image" Target="media/image1108.png"/><Relationship Id="rId1143" Type="http://schemas.openxmlformats.org/officeDocument/2006/relationships/image" Target="media/image1109.png"/><Relationship Id="rId1144" Type="http://schemas.openxmlformats.org/officeDocument/2006/relationships/image" Target="media/image1110.png"/><Relationship Id="rId1145" Type="http://schemas.openxmlformats.org/officeDocument/2006/relationships/image" Target="media/image1111.png"/><Relationship Id="rId1146" Type="http://schemas.openxmlformats.org/officeDocument/2006/relationships/image" Target="media/image1112.png"/><Relationship Id="rId1147" Type="http://schemas.openxmlformats.org/officeDocument/2006/relationships/image" Target="media/image1113.png"/><Relationship Id="rId1148" Type="http://schemas.openxmlformats.org/officeDocument/2006/relationships/image" Target="media/image1114.png"/><Relationship Id="rId1149" Type="http://schemas.openxmlformats.org/officeDocument/2006/relationships/image" Target="media/image1115.png"/><Relationship Id="rId1150" Type="http://schemas.openxmlformats.org/officeDocument/2006/relationships/image" Target="media/image1116.png"/><Relationship Id="rId1151" Type="http://schemas.openxmlformats.org/officeDocument/2006/relationships/image" Target="media/image1117.png"/><Relationship Id="rId1152" Type="http://schemas.openxmlformats.org/officeDocument/2006/relationships/image" Target="media/image1118.png"/><Relationship Id="rId1153" Type="http://schemas.openxmlformats.org/officeDocument/2006/relationships/image" Target="media/image1119.png"/><Relationship Id="rId1154" Type="http://schemas.openxmlformats.org/officeDocument/2006/relationships/image" Target="media/image1120.png"/><Relationship Id="rId1155" Type="http://schemas.openxmlformats.org/officeDocument/2006/relationships/image" Target="media/image1121.png"/><Relationship Id="rId1156" Type="http://schemas.openxmlformats.org/officeDocument/2006/relationships/image" Target="media/image1122.png"/><Relationship Id="rId1157" Type="http://schemas.openxmlformats.org/officeDocument/2006/relationships/image" Target="media/image1123.png"/><Relationship Id="rId1158" Type="http://schemas.openxmlformats.org/officeDocument/2006/relationships/image" Target="media/image1124.png"/><Relationship Id="rId1159" Type="http://schemas.openxmlformats.org/officeDocument/2006/relationships/image" Target="media/image1125.png"/><Relationship Id="rId1160" Type="http://schemas.openxmlformats.org/officeDocument/2006/relationships/image" Target="media/image1126.png"/><Relationship Id="rId1161" Type="http://schemas.openxmlformats.org/officeDocument/2006/relationships/image" Target="media/image1127.png"/><Relationship Id="rId1162" Type="http://schemas.openxmlformats.org/officeDocument/2006/relationships/image" Target="media/image1128.png"/><Relationship Id="rId1163" Type="http://schemas.openxmlformats.org/officeDocument/2006/relationships/image" Target="media/image1129.png"/><Relationship Id="rId1164" Type="http://schemas.openxmlformats.org/officeDocument/2006/relationships/image" Target="media/image1130.png"/><Relationship Id="rId1165" Type="http://schemas.openxmlformats.org/officeDocument/2006/relationships/image" Target="media/image1131.png"/><Relationship Id="rId1166" Type="http://schemas.openxmlformats.org/officeDocument/2006/relationships/image" Target="media/image1132.png"/><Relationship Id="rId1167" Type="http://schemas.openxmlformats.org/officeDocument/2006/relationships/image" Target="media/image1133.png"/><Relationship Id="rId1168" Type="http://schemas.openxmlformats.org/officeDocument/2006/relationships/image" Target="media/image1134.png"/><Relationship Id="rId1169" Type="http://schemas.openxmlformats.org/officeDocument/2006/relationships/image" Target="media/image1135.png"/><Relationship Id="rId1170" Type="http://schemas.openxmlformats.org/officeDocument/2006/relationships/image" Target="media/image1136.png"/><Relationship Id="rId1171" Type="http://schemas.openxmlformats.org/officeDocument/2006/relationships/image" Target="media/image1137.png"/><Relationship Id="rId1172" Type="http://schemas.openxmlformats.org/officeDocument/2006/relationships/image" Target="media/image1138.png"/><Relationship Id="rId1173" Type="http://schemas.openxmlformats.org/officeDocument/2006/relationships/image" Target="media/image1139.png"/><Relationship Id="rId1174" Type="http://schemas.openxmlformats.org/officeDocument/2006/relationships/image" Target="media/image1140.png"/><Relationship Id="rId1175" Type="http://schemas.openxmlformats.org/officeDocument/2006/relationships/image" Target="media/image1141.png"/><Relationship Id="rId1176" Type="http://schemas.openxmlformats.org/officeDocument/2006/relationships/image" Target="media/image1142.png"/><Relationship Id="rId1177" Type="http://schemas.openxmlformats.org/officeDocument/2006/relationships/image" Target="media/image1143.png"/><Relationship Id="rId1178" Type="http://schemas.openxmlformats.org/officeDocument/2006/relationships/image" Target="media/image1144.png"/><Relationship Id="rId1179" Type="http://schemas.openxmlformats.org/officeDocument/2006/relationships/image" Target="media/image1145.png"/><Relationship Id="rId1180" Type="http://schemas.openxmlformats.org/officeDocument/2006/relationships/image" Target="media/image1146.png"/><Relationship Id="rId1181" Type="http://schemas.openxmlformats.org/officeDocument/2006/relationships/image" Target="media/image1147.png"/><Relationship Id="rId1182" Type="http://schemas.openxmlformats.org/officeDocument/2006/relationships/image" Target="media/image1148.png"/><Relationship Id="rId1183" Type="http://schemas.openxmlformats.org/officeDocument/2006/relationships/image" Target="media/image1149.png"/><Relationship Id="rId1184" Type="http://schemas.openxmlformats.org/officeDocument/2006/relationships/image" Target="media/image1150.png"/><Relationship Id="rId1185" Type="http://schemas.openxmlformats.org/officeDocument/2006/relationships/image" Target="media/image1151.png"/><Relationship Id="rId1186" Type="http://schemas.openxmlformats.org/officeDocument/2006/relationships/image" Target="media/image1152.png"/><Relationship Id="rId1187" Type="http://schemas.openxmlformats.org/officeDocument/2006/relationships/image" Target="media/image1153.png"/><Relationship Id="rId1188" Type="http://schemas.openxmlformats.org/officeDocument/2006/relationships/image" Target="media/image1154.png"/><Relationship Id="rId1189" Type="http://schemas.openxmlformats.org/officeDocument/2006/relationships/image" Target="media/image1155.png"/><Relationship Id="rId1190" Type="http://schemas.openxmlformats.org/officeDocument/2006/relationships/image" Target="media/image1156.png"/><Relationship Id="rId1191" Type="http://schemas.openxmlformats.org/officeDocument/2006/relationships/image" Target="media/image1157.png"/><Relationship Id="rId1192" Type="http://schemas.openxmlformats.org/officeDocument/2006/relationships/image" Target="media/image1158.png"/><Relationship Id="rId1193" Type="http://schemas.openxmlformats.org/officeDocument/2006/relationships/image" Target="media/image1159.png"/><Relationship Id="rId1194" Type="http://schemas.openxmlformats.org/officeDocument/2006/relationships/image" Target="media/image1160.png"/><Relationship Id="rId1195" Type="http://schemas.openxmlformats.org/officeDocument/2006/relationships/image" Target="media/image1161.png"/><Relationship Id="rId1196" Type="http://schemas.openxmlformats.org/officeDocument/2006/relationships/image" Target="media/image1162.png"/><Relationship Id="rId1197" Type="http://schemas.openxmlformats.org/officeDocument/2006/relationships/image" Target="media/image1163.png"/><Relationship Id="rId1198" Type="http://schemas.openxmlformats.org/officeDocument/2006/relationships/image" Target="media/image1164.png"/><Relationship Id="rId1199" Type="http://schemas.openxmlformats.org/officeDocument/2006/relationships/image" Target="media/image1165.png"/><Relationship Id="rId1200" Type="http://schemas.openxmlformats.org/officeDocument/2006/relationships/image" Target="media/image1166.png"/><Relationship Id="rId1201" Type="http://schemas.openxmlformats.org/officeDocument/2006/relationships/image" Target="media/image1167.png"/><Relationship Id="rId1202" Type="http://schemas.openxmlformats.org/officeDocument/2006/relationships/image" Target="media/image1168.png"/><Relationship Id="rId1203" Type="http://schemas.openxmlformats.org/officeDocument/2006/relationships/image" Target="media/image1169.png"/><Relationship Id="rId1204" Type="http://schemas.openxmlformats.org/officeDocument/2006/relationships/image" Target="media/image1170.png"/><Relationship Id="rId1205" Type="http://schemas.openxmlformats.org/officeDocument/2006/relationships/image" Target="media/image1171.png"/><Relationship Id="rId1206" Type="http://schemas.openxmlformats.org/officeDocument/2006/relationships/image" Target="media/image1172.png"/><Relationship Id="rId1207" Type="http://schemas.openxmlformats.org/officeDocument/2006/relationships/image" Target="media/image1173.png"/><Relationship Id="rId1208" Type="http://schemas.openxmlformats.org/officeDocument/2006/relationships/image" Target="media/image1174.png"/><Relationship Id="rId1209" Type="http://schemas.openxmlformats.org/officeDocument/2006/relationships/image" Target="media/image1175.png"/><Relationship Id="rId1210" Type="http://schemas.openxmlformats.org/officeDocument/2006/relationships/image" Target="media/image1176.png"/><Relationship Id="rId1211" Type="http://schemas.openxmlformats.org/officeDocument/2006/relationships/image" Target="media/image1177.png"/><Relationship Id="rId1212" Type="http://schemas.openxmlformats.org/officeDocument/2006/relationships/image" Target="media/image1178.png"/><Relationship Id="rId1213" Type="http://schemas.openxmlformats.org/officeDocument/2006/relationships/image" Target="media/image1179.png"/><Relationship Id="rId1214" Type="http://schemas.openxmlformats.org/officeDocument/2006/relationships/image" Target="media/image1180.png"/><Relationship Id="rId1215" Type="http://schemas.openxmlformats.org/officeDocument/2006/relationships/image" Target="media/image1181.png"/><Relationship Id="rId1216" Type="http://schemas.openxmlformats.org/officeDocument/2006/relationships/image" Target="media/image1182.png"/><Relationship Id="rId1217" Type="http://schemas.openxmlformats.org/officeDocument/2006/relationships/image" Target="media/image1183.png"/><Relationship Id="rId1218" Type="http://schemas.openxmlformats.org/officeDocument/2006/relationships/image" Target="media/image1184.png"/><Relationship Id="rId1219" Type="http://schemas.openxmlformats.org/officeDocument/2006/relationships/image" Target="media/image1185.png"/><Relationship Id="rId1220" Type="http://schemas.openxmlformats.org/officeDocument/2006/relationships/image" Target="media/image1186.png"/><Relationship Id="rId1221" Type="http://schemas.openxmlformats.org/officeDocument/2006/relationships/image" Target="media/image1187.png"/><Relationship Id="rId1222" Type="http://schemas.openxmlformats.org/officeDocument/2006/relationships/image" Target="media/image1188.png"/><Relationship Id="rId1223" Type="http://schemas.openxmlformats.org/officeDocument/2006/relationships/image" Target="media/image1189.png"/><Relationship Id="rId1224" Type="http://schemas.openxmlformats.org/officeDocument/2006/relationships/image" Target="media/image1190.png"/><Relationship Id="rId1225" Type="http://schemas.openxmlformats.org/officeDocument/2006/relationships/image" Target="media/image1191.png"/><Relationship Id="rId1226" Type="http://schemas.openxmlformats.org/officeDocument/2006/relationships/image" Target="media/image1192.png"/><Relationship Id="rId1227" Type="http://schemas.openxmlformats.org/officeDocument/2006/relationships/image" Target="media/image1193.png"/><Relationship Id="rId1228" Type="http://schemas.openxmlformats.org/officeDocument/2006/relationships/image" Target="media/image1194.png"/><Relationship Id="rId1229" Type="http://schemas.openxmlformats.org/officeDocument/2006/relationships/image" Target="media/image1195.png"/><Relationship Id="rId1230" Type="http://schemas.openxmlformats.org/officeDocument/2006/relationships/image" Target="media/image1196.png"/><Relationship Id="rId1231" Type="http://schemas.openxmlformats.org/officeDocument/2006/relationships/image" Target="media/image1197.png"/><Relationship Id="rId1232" Type="http://schemas.openxmlformats.org/officeDocument/2006/relationships/image" Target="media/image1198.png"/><Relationship Id="rId1233" Type="http://schemas.openxmlformats.org/officeDocument/2006/relationships/image" Target="media/image1199.png"/><Relationship Id="rId1234" Type="http://schemas.openxmlformats.org/officeDocument/2006/relationships/image" Target="media/image1200.png"/><Relationship Id="rId1235" Type="http://schemas.openxmlformats.org/officeDocument/2006/relationships/image" Target="media/image1201.png"/><Relationship Id="rId1236" Type="http://schemas.openxmlformats.org/officeDocument/2006/relationships/image" Target="media/image1202.png"/><Relationship Id="rId1237" Type="http://schemas.openxmlformats.org/officeDocument/2006/relationships/image" Target="media/image1203.png"/><Relationship Id="rId1238" Type="http://schemas.openxmlformats.org/officeDocument/2006/relationships/image" Target="media/image1204.png"/><Relationship Id="rId1239" Type="http://schemas.openxmlformats.org/officeDocument/2006/relationships/image" Target="media/image1205.png"/><Relationship Id="rId1240" Type="http://schemas.openxmlformats.org/officeDocument/2006/relationships/image" Target="media/image1206.png"/><Relationship Id="rId1241" Type="http://schemas.openxmlformats.org/officeDocument/2006/relationships/image" Target="media/image1207.png"/><Relationship Id="rId1242" Type="http://schemas.openxmlformats.org/officeDocument/2006/relationships/image" Target="media/image1208.png"/><Relationship Id="rId1243" Type="http://schemas.openxmlformats.org/officeDocument/2006/relationships/image" Target="media/image1209.png"/><Relationship Id="rId1244" Type="http://schemas.openxmlformats.org/officeDocument/2006/relationships/image" Target="media/image1210.png"/><Relationship Id="rId1245" Type="http://schemas.openxmlformats.org/officeDocument/2006/relationships/image" Target="media/image1211.png"/><Relationship Id="rId1246" Type="http://schemas.openxmlformats.org/officeDocument/2006/relationships/image" Target="media/image1212.png"/><Relationship Id="rId1247" Type="http://schemas.openxmlformats.org/officeDocument/2006/relationships/image" Target="media/image1213.png"/><Relationship Id="rId1248" Type="http://schemas.openxmlformats.org/officeDocument/2006/relationships/image" Target="media/image1214.png"/><Relationship Id="rId1249" Type="http://schemas.openxmlformats.org/officeDocument/2006/relationships/image" Target="media/image1215.png"/><Relationship Id="rId1250" Type="http://schemas.openxmlformats.org/officeDocument/2006/relationships/image" Target="media/image1216.png"/><Relationship Id="rId1251" Type="http://schemas.openxmlformats.org/officeDocument/2006/relationships/image" Target="media/image1217.png"/><Relationship Id="rId1252" Type="http://schemas.openxmlformats.org/officeDocument/2006/relationships/image" Target="media/image1218.png"/><Relationship Id="rId1253" Type="http://schemas.openxmlformats.org/officeDocument/2006/relationships/image" Target="media/image1219.png"/><Relationship Id="rId1254" Type="http://schemas.openxmlformats.org/officeDocument/2006/relationships/image" Target="media/image1220.png"/><Relationship Id="rId1255" Type="http://schemas.openxmlformats.org/officeDocument/2006/relationships/image" Target="media/image1221.png"/><Relationship Id="rId1256" Type="http://schemas.openxmlformats.org/officeDocument/2006/relationships/image" Target="media/image1222.png"/><Relationship Id="rId1257" Type="http://schemas.openxmlformats.org/officeDocument/2006/relationships/image" Target="media/image1223.png"/><Relationship Id="rId1258" Type="http://schemas.openxmlformats.org/officeDocument/2006/relationships/image" Target="media/image1224.png"/><Relationship Id="rId1259" Type="http://schemas.openxmlformats.org/officeDocument/2006/relationships/image" Target="media/image1225.png"/><Relationship Id="rId1260" Type="http://schemas.openxmlformats.org/officeDocument/2006/relationships/image" Target="media/image1226.png"/><Relationship Id="rId1261" Type="http://schemas.openxmlformats.org/officeDocument/2006/relationships/image" Target="media/image1227.png"/><Relationship Id="rId1262" Type="http://schemas.openxmlformats.org/officeDocument/2006/relationships/image" Target="media/image1228.png"/><Relationship Id="rId1263" Type="http://schemas.openxmlformats.org/officeDocument/2006/relationships/image" Target="media/image1229.png"/><Relationship Id="rId1264" Type="http://schemas.openxmlformats.org/officeDocument/2006/relationships/image" Target="media/image1230.png"/><Relationship Id="rId1265" Type="http://schemas.openxmlformats.org/officeDocument/2006/relationships/image" Target="media/image1231.png"/><Relationship Id="rId1266" Type="http://schemas.openxmlformats.org/officeDocument/2006/relationships/image" Target="media/image1232.png"/><Relationship Id="rId1267" Type="http://schemas.openxmlformats.org/officeDocument/2006/relationships/image" Target="media/image1233.png"/><Relationship Id="rId1268" Type="http://schemas.openxmlformats.org/officeDocument/2006/relationships/image" Target="media/image1234.png"/><Relationship Id="rId1269" Type="http://schemas.openxmlformats.org/officeDocument/2006/relationships/image" Target="media/image1235.png"/><Relationship Id="rId1270" Type="http://schemas.openxmlformats.org/officeDocument/2006/relationships/image" Target="media/image1236.png"/><Relationship Id="rId1271" Type="http://schemas.openxmlformats.org/officeDocument/2006/relationships/image" Target="media/image1237.png"/><Relationship Id="rId1272" Type="http://schemas.openxmlformats.org/officeDocument/2006/relationships/image" Target="media/image1238.png"/><Relationship Id="rId1273" Type="http://schemas.openxmlformats.org/officeDocument/2006/relationships/image" Target="media/image1239.png"/><Relationship Id="rId1274" Type="http://schemas.openxmlformats.org/officeDocument/2006/relationships/image" Target="media/image1240.png"/><Relationship Id="rId1275" Type="http://schemas.openxmlformats.org/officeDocument/2006/relationships/image" Target="media/image1241.png"/><Relationship Id="rId1276" Type="http://schemas.openxmlformats.org/officeDocument/2006/relationships/image" Target="media/image1242.png"/><Relationship Id="rId1277" Type="http://schemas.openxmlformats.org/officeDocument/2006/relationships/image" Target="media/image1243.png"/><Relationship Id="rId1278" Type="http://schemas.openxmlformats.org/officeDocument/2006/relationships/image" Target="media/image1244.png"/><Relationship Id="rId1279" Type="http://schemas.openxmlformats.org/officeDocument/2006/relationships/image" Target="media/image1245.png"/><Relationship Id="rId1280" Type="http://schemas.openxmlformats.org/officeDocument/2006/relationships/image" Target="media/image1246.png"/><Relationship Id="rId1281" Type="http://schemas.openxmlformats.org/officeDocument/2006/relationships/image" Target="media/image1247.png"/><Relationship Id="rId1282" Type="http://schemas.openxmlformats.org/officeDocument/2006/relationships/image" Target="media/image1248.png"/><Relationship Id="rId1283" Type="http://schemas.openxmlformats.org/officeDocument/2006/relationships/image" Target="media/image1249.png"/><Relationship Id="rId1284" Type="http://schemas.openxmlformats.org/officeDocument/2006/relationships/image" Target="media/image1250.png"/><Relationship Id="rId1285" Type="http://schemas.openxmlformats.org/officeDocument/2006/relationships/image" Target="media/image1251.png"/><Relationship Id="rId1286" Type="http://schemas.openxmlformats.org/officeDocument/2006/relationships/image" Target="media/image1252.png"/><Relationship Id="rId1287" Type="http://schemas.openxmlformats.org/officeDocument/2006/relationships/image" Target="media/image1253.png"/><Relationship Id="rId1288" Type="http://schemas.openxmlformats.org/officeDocument/2006/relationships/image" Target="media/image1254.png"/><Relationship Id="rId1289" Type="http://schemas.openxmlformats.org/officeDocument/2006/relationships/image" Target="media/image1255.png"/><Relationship Id="rId1290" Type="http://schemas.openxmlformats.org/officeDocument/2006/relationships/image" Target="media/image1256.png"/><Relationship Id="rId1291" Type="http://schemas.openxmlformats.org/officeDocument/2006/relationships/image" Target="media/image1257.png"/><Relationship Id="rId1292" Type="http://schemas.openxmlformats.org/officeDocument/2006/relationships/image" Target="media/image1258.png"/><Relationship Id="rId1293" Type="http://schemas.openxmlformats.org/officeDocument/2006/relationships/image" Target="media/image1259.png"/><Relationship Id="rId1294" Type="http://schemas.openxmlformats.org/officeDocument/2006/relationships/image" Target="media/image1260.png"/><Relationship Id="rId1295" Type="http://schemas.openxmlformats.org/officeDocument/2006/relationships/image" Target="media/image1261.png"/><Relationship Id="rId1296" Type="http://schemas.openxmlformats.org/officeDocument/2006/relationships/image" Target="media/image1262.png"/><Relationship Id="rId1297" Type="http://schemas.openxmlformats.org/officeDocument/2006/relationships/image" Target="media/image1263.png"/><Relationship Id="rId1298" Type="http://schemas.openxmlformats.org/officeDocument/2006/relationships/image" Target="media/image1264.png"/><Relationship Id="rId1299" Type="http://schemas.openxmlformats.org/officeDocument/2006/relationships/image" Target="media/image1265.png"/><Relationship Id="rId1300" Type="http://schemas.openxmlformats.org/officeDocument/2006/relationships/image" Target="media/image1266.png"/><Relationship Id="rId1301" Type="http://schemas.openxmlformats.org/officeDocument/2006/relationships/image" Target="media/image1267.png"/><Relationship Id="rId1302" Type="http://schemas.openxmlformats.org/officeDocument/2006/relationships/image" Target="media/image1268.png"/><Relationship Id="rId1303" Type="http://schemas.openxmlformats.org/officeDocument/2006/relationships/image" Target="media/image1269.png"/><Relationship Id="rId1304" Type="http://schemas.openxmlformats.org/officeDocument/2006/relationships/image" Target="media/image1270.png"/><Relationship Id="rId1305" Type="http://schemas.openxmlformats.org/officeDocument/2006/relationships/image" Target="media/image1271.png"/><Relationship Id="rId1306" Type="http://schemas.openxmlformats.org/officeDocument/2006/relationships/image" Target="media/image1272.png"/><Relationship Id="rId1307" Type="http://schemas.openxmlformats.org/officeDocument/2006/relationships/image" Target="media/image1273.png"/><Relationship Id="rId1308" Type="http://schemas.openxmlformats.org/officeDocument/2006/relationships/image" Target="media/image1274.png"/><Relationship Id="rId1309" Type="http://schemas.openxmlformats.org/officeDocument/2006/relationships/image" Target="media/image1275.png"/><Relationship Id="rId1310" Type="http://schemas.openxmlformats.org/officeDocument/2006/relationships/image" Target="media/image1276.png"/><Relationship Id="rId1311" Type="http://schemas.openxmlformats.org/officeDocument/2006/relationships/image" Target="media/image1277.png"/><Relationship Id="rId1312" Type="http://schemas.openxmlformats.org/officeDocument/2006/relationships/image" Target="media/image1278.png"/><Relationship Id="rId1313" Type="http://schemas.openxmlformats.org/officeDocument/2006/relationships/image" Target="media/image1279.png"/><Relationship Id="rId1314" Type="http://schemas.openxmlformats.org/officeDocument/2006/relationships/image" Target="media/image1280.png"/><Relationship Id="rId1315" Type="http://schemas.openxmlformats.org/officeDocument/2006/relationships/image" Target="media/image1281.png"/><Relationship Id="rId1316" Type="http://schemas.openxmlformats.org/officeDocument/2006/relationships/image" Target="media/image1282.png"/><Relationship Id="rId1317" Type="http://schemas.openxmlformats.org/officeDocument/2006/relationships/image" Target="media/image1283.png"/><Relationship Id="rId1318" Type="http://schemas.openxmlformats.org/officeDocument/2006/relationships/image" Target="media/image1284.png"/><Relationship Id="rId1319" Type="http://schemas.openxmlformats.org/officeDocument/2006/relationships/image" Target="media/image1285.png"/><Relationship Id="rId1320" Type="http://schemas.openxmlformats.org/officeDocument/2006/relationships/image" Target="media/image1286.png"/><Relationship Id="rId1321" Type="http://schemas.openxmlformats.org/officeDocument/2006/relationships/image" Target="media/image1287.png"/><Relationship Id="rId1322" Type="http://schemas.openxmlformats.org/officeDocument/2006/relationships/image" Target="media/image1288.png"/><Relationship Id="rId1323" Type="http://schemas.openxmlformats.org/officeDocument/2006/relationships/image" Target="media/image1289.png"/><Relationship Id="rId1324" Type="http://schemas.openxmlformats.org/officeDocument/2006/relationships/image" Target="media/image1290.png"/><Relationship Id="rId1325" Type="http://schemas.openxmlformats.org/officeDocument/2006/relationships/image" Target="media/image1291.png"/><Relationship Id="rId1326" Type="http://schemas.openxmlformats.org/officeDocument/2006/relationships/footer" Target="footer22.xml"/><Relationship Id="rId1327" Type="http://schemas.openxmlformats.org/officeDocument/2006/relationships/image" Target="media/image1292.png"/><Relationship Id="rId1328" Type="http://schemas.openxmlformats.org/officeDocument/2006/relationships/image" Target="media/image1293.png"/><Relationship Id="rId1329" Type="http://schemas.openxmlformats.org/officeDocument/2006/relationships/image" Target="media/image1294.png"/><Relationship Id="rId1330" Type="http://schemas.openxmlformats.org/officeDocument/2006/relationships/image" Target="media/image1295.png"/><Relationship Id="rId1331" Type="http://schemas.openxmlformats.org/officeDocument/2006/relationships/image" Target="media/image1296.png"/><Relationship Id="rId1332" Type="http://schemas.openxmlformats.org/officeDocument/2006/relationships/image" Target="media/image1297.png"/><Relationship Id="rId1333" Type="http://schemas.openxmlformats.org/officeDocument/2006/relationships/image" Target="media/image1298.png"/><Relationship Id="rId1334" Type="http://schemas.openxmlformats.org/officeDocument/2006/relationships/image" Target="media/image1299.png"/><Relationship Id="rId1335" Type="http://schemas.openxmlformats.org/officeDocument/2006/relationships/image" Target="media/image1300.png"/><Relationship Id="rId1336" Type="http://schemas.openxmlformats.org/officeDocument/2006/relationships/image" Target="media/image1301.png"/><Relationship Id="rId1337" Type="http://schemas.openxmlformats.org/officeDocument/2006/relationships/image" Target="media/image1302.png"/><Relationship Id="rId1338" Type="http://schemas.openxmlformats.org/officeDocument/2006/relationships/image" Target="media/image1303.png"/><Relationship Id="rId1339" Type="http://schemas.openxmlformats.org/officeDocument/2006/relationships/image" Target="media/image1304.png"/><Relationship Id="rId1340" Type="http://schemas.openxmlformats.org/officeDocument/2006/relationships/image" Target="media/image1305.png"/><Relationship Id="rId1341" Type="http://schemas.openxmlformats.org/officeDocument/2006/relationships/image" Target="media/image1306.png"/><Relationship Id="rId1342" Type="http://schemas.openxmlformats.org/officeDocument/2006/relationships/image" Target="media/image1307.png"/><Relationship Id="rId1343" Type="http://schemas.openxmlformats.org/officeDocument/2006/relationships/image" Target="media/image1308.png"/><Relationship Id="rId1344" Type="http://schemas.openxmlformats.org/officeDocument/2006/relationships/image" Target="media/image1309.png"/><Relationship Id="rId1345" Type="http://schemas.openxmlformats.org/officeDocument/2006/relationships/image" Target="media/image1310.png"/><Relationship Id="rId1346" Type="http://schemas.openxmlformats.org/officeDocument/2006/relationships/image" Target="media/image1311.png"/><Relationship Id="rId1347" Type="http://schemas.openxmlformats.org/officeDocument/2006/relationships/image" Target="media/image1312.png"/><Relationship Id="rId1348" Type="http://schemas.openxmlformats.org/officeDocument/2006/relationships/image" Target="media/image1313.png"/><Relationship Id="rId1349" Type="http://schemas.openxmlformats.org/officeDocument/2006/relationships/image" Target="media/image1314.png"/><Relationship Id="rId1350" Type="http://schemas.openxmlformats.org/officeDocument/2006/relationships/image" Target="media/image1315.png"/><Relationship Id="rId1351" Type="http://schemas.openxmlformats.org/officeDocument/2006/relationships/image" Target="media/image1316.png"/><Relationship Id="rId1352" Type="http://schemas.openxmlformats.org/officeDocument/2006/relationships/image" Target="media/image1317.png"/><Relationship Id="rId1353" Type="http://schemas.openxmlformats.org/officeDocument/2006/relationships/image" Target="media/image1318.png"/><Relationship Id="rId1354" Type="http://schemas.openxmlformats.org/officeDocument/2006/relationships/image" Target="media/image1319.png"/><Relationship Id="rId1355" Type="http://schemas.openxmlformats.org/officeDocument/2006/relationships/image" Target="media/image1320.png"/><Relationship Id="rId1356" Type="http://schemas.openxmlformats.org/officeDocument/2006/relationships/image" Target="media/image1321.png"/><Relationship Id="rId1357" Type="http://schemas.openxmlformats.org/officeDocument/2006/relationships/image" Target="media/image1322.png"/><Relationship Id="rId1358" Type="http://schemas.openxmlformats.org/officeDocument/2006/relationships/image" Target="media/image1323.png"/><Relationship Id="rId1359" Type="http://schemas.openxmlformats.org/officeDocument/2006/relationships/image" Target="media/image1324.png"/><Relationship Id="rId1360" Type="http://schemas.openxmlformats.org/officeDocument/2006/relationships/image" Target="media/image1325.png"/><Relationship Id="rId1361" Type="http://schemas.openxmlformats.org/officeDocument/2006/relationships/image" Target="media/image1326.png"/><Relationship Id="rId1362" Type="http://schemas.openxmlformats.org/officeDocument/2006/relationships/image" Target="media/image1327.png"/><Relationship Id="rId1363" Type="http://schemas.openxmlformats.org/officeDocument/2006/relationships/image" Target="media/image1328.png"/><Relationship Id="rId1364" Type="http://schemas.openxmlformats.org/officeDocument/2006/relationships/image" Target="media/image1329.png"/><Relationship Id="rId1365" Type="http://schemas.openxmlformats.org/officeDocument/2006/relationships/image" Target="media/image1330.png"/><Relationship Id="rId1366" Type="http://schemas.openxmlformats.org/officeDocument/2006/relationships/image" Target="media/image1331.png"/><Relationship Id="rId1367" Type="http://schemas.openxmlformats.org/officeDocument/2006/relationships/image" Target="media/image1332.png"/><Relationship Id="rId1368" Type="http://schemas.openxmlformats.org/officeDocument/2006/relationships/image" Target="media/image1333.png"/><Relationship Id="rId1369" Type="http://schemas.openxmlformats.org/officeDocument/2006/relationships/image" Target="media/image1334.png"/><Relationship Id="rId1370" Type="http://schemas.openxmlformats.org/officeDocument/2006/relationships/image" Target="media/image1335.png"/><Relationship Id="rId1371" Type="http://schemas.openxmlformats.org/officeDocument/2006/relationships/image" Target="media/image1336.png"/><Relationship Id="rId1372" Type="http://schemas.openxmlformats.org/officeDocument/2006/relationships/image" Target="media/image1337.png"/><Relationship Id="rId1373" Type="http://schemas.openxmlformats.org/officeDocument/2006/relationships/image" Target="media/image1338.png"/><Relationship Id="rId1374" Type="http://schemas.openxmlformats.org/officeDocument/2006/relationships/image" Target="media/image1339.png"/><Relationship Id="rId1375" Type="http://schemas.openxmlformats.org/officeDocument/2006/relationships/image" Target="media/image1340.png"/><Relationship Id="rId1376" Type="http://schemas.openxmlformats.org/officeDocument/2006/relationships/image" Target="media/image1341.png"/><Relationship Id="rId1377" Type="http://schemas.openxmlformats.org/officeDocument/2006/relationships/image" Target="media/image1342.png"/><Relationship Id="rId1378" Type="http://schemas.openxmlformats.org/officeDocument/2006/relationships/image" Target="media/image1343.png"/><Relationship Id="rId1379" Type="http://schemas.openxmlformats.org/officeDocument/2006/relationships/image" Target="media/image1344.png"/><Relationship Id="rId1380" Type="http://schemas.openxmlformats.org/officeDocument/2006/relationships/image" Target="media/image1345.png"/><Relationship Id="rId1381" Type="http://schemas.openxmlformats.org/officeDocument/2006/relationships/image" Target="media/image1346.png"/><Relationship Id="rId1382" Type="http://schemas.openxmlformats.org/officeDocument/2006/relationships/image" Target="media/image1347.png"/><Relationship Id="rId1383" Type="http://schemas.openxmlformats.org/officeDocument/2006/relationships/image" Target="media/image1348.png"/><Relationship Id="rId1384" Type="http://schemas.openxmlformats.org/officeDocument/2006/relationships/image" Target="media/image1349.png"/><Relationship Id="rId1385" Type="http://schemas.openxmlformats.org/officeDocument/2006/relationships/image" Target="media/image1350.png"/><Relationship Id="rId1386" Type="http://schemas.openxmlformats.org/officeDocument/2006/relationships/image" Target="media/image1351.png"/><Relationship Id="rId1387" Type="http://schemas.openxmlformats.org/officeDocument/2006/relationships/image" Target="media/image1352.png"/><Relationship Id="rId1388" Type="http://schemas.openxmlformats.org/officeDocument/2006/relationships/image" Target="media/image1353.png"/><Relationship Id="rId1389" Type="http://schemas.openxmlformats.org/officeDocument/2006/relationships/image" Target="media/image1354.png"/><Relationship Id="rId1390" Type="http://schemas.openxmlformats.org/officeDocument/2006/relationships/image" Target="media/image1355.png"/><Relationship Id="rId1391" Type="http://schemas.openxmlformats.org/officeDocument/2006/relationships/image" Target="media/image1356.png"/><Relationship Id="rId1392" Type="http://schemas.openxmlformats.org/officeDocument/2006/relationships/image" Target="media/image1357.png"/><Relationship Id="rId1393" Type="http://schemas.openxmlformats.org/officeDocument/2006/relationships/image" Target="media/image1358.png"/><Relationship Id="rId1394" Type="http://schemas.openxmlformats.org/officeDocument/2006/relationships/image" Target="media/image1359.png"/><Relationship Id="rId1395" Type="http://schemas.openxmlformats.org/officeDocument/2006/relationships/image" Target="media/image1360.png"/><Relationship Id="rId1396" Type="http://schemas.openxmlformats.org/officeDocument/2006/relationships/image" Target="media/image1361.png"/><Relationship Id="rId1397" Type="http://schemas.openxmlformats.org/officeDocument/2006/relationships/image" Target="media/image1362.png"/><Relationship Id="rId1398" Type="http://schemas.openxmlformats.org/officeDocument/2006/relationships/image" Target="media/image1363.png"/><Relationship Id="rId1399" Type="http://schemas.openxmlformats.org/officeDocument/2006/relationships/image" Target="media/image1364.png"/><Relationship Id="rId1400" Type="http://schemas.openxmlformats.org/officeDocument/2006/relationships/image" Target="media/image1365.png"/><Relationship Id="rId1401" Type="http://schemas.openxmlformats.org/officeDocument/2006/relationships/image" Target="media/image1366.png"/><Relationship Id="rId1402" Type="http://schemas.openxmlformats.org/officeDocument/2006/relationships/image" Target="media/image1367.png"/><Relationship Id="rId1403" Type="http://schemas.openxmlformats.org/officeDocument/2006/relationships/image" Target="media/image1368.png"/><Relationship Id="rId1404" Type="http://schemas.openxmlformats.org/officeDocument/2006/relationships/image" Target="media/image1369.png"/><Relationship Id="rId1405" Type="http://schemas.openxmlformats.org/officeDocument/2006/relationships/image" Target="media/image1370.png"/><Relationship Id="rId1406" Type="http://schemas.openxmlformats.org/officeDocument/2006/relationships/image" Target="media/image1371.png"/><Relationship Id="rId1407" Type="http://schemas.openxmlformats.org/officeDocument/2006/relationships/image" Target="media/image1372.png"/><Relationship Id="rId1408" Type="http://schemas.openxmlformats.org/officeDocument/2006/relationships/image" Target="media/image1373.png"/><Relationship Id="rId1409" Type="http://schemas.openxmlformats.org/officeDocument/2006/relationships/image" Target="media/image1374.png"/><Relationship Id="rId1410" Type="http://schemas.openxmlformats.org/officeDocument/2006/relationships/image" Target="media/image1375.png"/><Relationship Id="rId1411" Type="http://schemas.openxmlformats.org/officeDocument/2006/relationships/image" Target="media/image1376.png"/><Relationship Id="rId1412" Type="http://schemas.openxmlformats.org/officeDocument/2006/relationships/image" Target="media/image1377.png"/><Relationship Id="rId1413" Type="http://schemas.openxmlformats.org/officeDocument/2006/relationships/image" Target="media/image1378.png"/><Relationship Id="rId1414" Type="http://schemas.openxmlformats.org/officeDocument/2006/relationships/image" Target="media/image1379.png"/><Relationship Id="rId1415" Type="http://schemas.openxmlformats.org/officeDocument/2006/relationships/image" Target="media/image1380.png"/><Relationship Id="rId1416" Type="http://schemas.openxmlformats.org/officeDocument/2006/relationships/image" Target="media/image1381.png"/><Relationship Id="rId1417" Type="http://schemas.openxmlformats.org/officeDocument/2006/relationships/image" Target="media/image1382.png"/><Relationship Id="rId1418" Type="http://schemas.openxmlformats.org/officeDocument/2006/relationships/image" Target="media/image1383.png"/><Relationship Id="rId1419" Type="http://schemas.openxmlformats.org/officeDocument/2006/relationships/image" Target="media/image1384.png"/><Relationship Id="rId1420" Type="http://schemas.openxmlformats.org/officeDocument/2006/relationships/image" Target="media/image1385.png"/><Relationship Id="rId1421" Type="http://schemas.openxmlformats.org/officeDocument/2006/relationships/image" Target="media/image1386.png"/><Relationship Id="rId1422" Type="http://schemas.openxmlformats.org/officeDocument/2006/relationships/image" Target="media/image1387.png"/><Relationship Id="rId1423" Type="http://schemas.openxmlformats.org/officeDocument/2006/relationships/image" Target="media/image1388.png"/><Relationship Id="rId1424" Type="http://schemas.openxmlformats.org/officeDocument/2006/relationships/image" Target="media/image1389.png"/><Relationship Id="rId1425" Type="http://schemas.openxmlformats.org/officeDocument/2006/relationships/image" Target="media/image1390.png"/><Relationship Id="rId1426" Type="http://schemas.openxmlformats.org/officeDocument/2006/relationships/image" Target="media/image1391.png"/><Relationship Id="rId1427" Type="http://schemas.openxmlformats.org/officeDocument/2006/relationships/image" Target="media/image1392.png"/><Relationship Id="rId1428" Type="http://schemas.openxmlformats.org/officeDocument/2006/relationships/image" Target="media/image1393.png"/><Relationship Id="rId1429" Type="http://schemas.openxmlformats.org/officeDocument/2006/relationships/image" Target="media/image1394.png"/><Relationship Id="rId1430" Type="http://schemas.openxmlformats.org/officeDocument/2006/relationships/image" Target="media/image1395.png"/><Relationship Id="rId1431" Type="http://schemas.openxmlformats.org/officeDocument/2006/relationships/image" Target="media/image1396.png"/><Relationship Id="rId1432" Type="http://schemas.openxmlformats.org/officeDocument/2006/relationships/image" Target="media/image1397.png"/><Relationship Id="rId1433" Type="http://schemas.openxmlformats.org/officeDocument/2006/relationships/image" Target="media/image1398.png"/><Relationship Id="rId1434" Type="http://schemas.openxmlformats.org/officeDocument/2006/relationships/image" Target="media/image1399.png"/><Relationship Id="rId1435" Type="http://schemas.openxmlformats.org/officeDocument/2006/relationships/image" Target="media/image1400.png"/><Relationship Id="rId1436" Type="http://schemas.openxmlformats.org/officeDocument/2006/relationships/image" Target="media/image1401.png"/><Relationship Id="rId1437" Type="http://schemas.openxmlformats.org/officeDocument/2006/relationships/image" Target="media/image1402.png"/><Relationship Id="rId1438" Type="http://schemas.openxmlformats.org/officeDocument/2006/relationships/image" Target="media/image1403.png"/><Relationship Id="rId1439" Type="http://schemas.openxmlformats.org/officeDocument/2006/relationships/image" Target="media/image1404.png"/><Relationship Id="rId1440" Type="http://schemas.openxmlformats.org/officeDocument/2006/relationships/image" Target="media/image1405.png"/><Relationship Id="rId1441" Type="http://schemas.openxmlformats.org/officeDocument/2006/relationships/image" Target="media/image1406.png"/><Relationship Id="rId1442" Type="http://schemas.openxmlformats.org/officeDocument/2006/relationships/image" Target="media/image1407.png"/><Relationship Id="rId1443" Type="http://schemas.openxmlformats.org/officeDocument/2006/relationships/image" Target="media/image1408.png"/><Relationship Id="rId1444" Type="http://schemas.openxmlformats.org/officeDocument/2006/relationships/image" Target="media/image1409.png"/><Relationship Id="rId1445" Type="http://schemas.openxmlformats.org/officeDocument/2006/relationships/image" Target="media/image1410.png"/><Relationship Id="rId1446" Type="http://schemas.openxmlformats.org/officeDocument/2006/relationships/image" Target="media/image1411.png"/><Relationship Id="rId1447" Type="http://schemas.openxmlformats.org/officeDocument/2006/relationships/image" Target="media/image1412.png"/><Relationship Id="rId1448" Type="http://schemas.openxmlformats.org/officeDocument/2006/relationships/image" Target="media/image1413.png"/><Relationship Id="rId1449" Type="http://schemas.openxmlformats.org/officeDocument/2006/relationships/image" Target="media/image1414.png"/><Relationship Id="rId1450" Type="http://schemas.openxmlformats.org/officeDocument/2006/relationships/image" Target="media/image1415.png"/><Relationship Id="rId1451" Type="http://schemas.openxmlformats.org/officeDocument/2006/relationships/image" Target="media/image1416.png"/><Relationship Id="rId1452" Type="http://schemas.openxmlformats.org/officeDocument/2006/relationships/image" Target="media/image1417.png"/><Relationship Id="rId1453" Type="http://schemas.openxmlformats.org/officeDocument/2006/relationships/image" Target="media/image1418.png"/><Relationship Id="rId1454" Type="http://schemas.openxmlformats.org/officeDocument/2006/relationships/image" Target="media/image1419.png"/><Relationship Id="rId1455" Type="http://schemas.openxmlformats.org/officeDocument/2006/relationships/image" Target="media/image1420.png"/><Relationship Id="rId1456" Type="http://schemas.openxmlformats.org/officeDocument/2006/relationships/image" Target="media/image1421.png"/><Relationship Id="rId1457" Type="http://schemas.openxmlformats.org/officeDocument/2006/relationships/image" Target="media/image1422.png"/><Relationship Id="rId1458" Type="http://schemas.openxmlformats.org/officeDocument/2006/relationships/image" Target="media/image1423.png"/><Relationship Id="rId1459" Type="http://schemas.openxmlformats.org/officeDocument/2006/relationships/image" Target="media/image1424.png"/><Relationship Id="rId1460" Type="http://schemas.openxmlformats.org/officeDocument/2006/relationships/image" Target="media/image1425.png"/><Relationship Id="rId1461" Type="http://schemas.openxmlformats.org/officeDocument/2006/relationships/image" Target="media/image1426.png"/><Relationship Id="rId1462" Type="http://schemas.openxmlformats.org/officeDocument/2006/relationships/image" Target="media/image1427.png"/><Relationship Id="rId1463" Type="http://schemas.openxmlformats.org/officeDocument/2006/relationships/image" Target="media/image1428.png"/><Relationship Id="rId1464" Type="http://schemas.openxmlformats.org/officeDocument/2006/relationships/image" Target="media/image1429.png"/><Relationship Id="rId1465" Type="http://schemas.openxmlformats.org/officeDocument/2006/relationships/image" Target="media/image1430.png"/><Relationship Id="rId1466" Type="http://schemas.openxmlformats.org/officeDocument/2006/relationships/image" Target="media/image1431.png"/><Relationship Id="rId1467" Type="http://schemas.openxmlformats.org/officeDocument/2006/relationships/image" Target="media/image1432.png"/><Relationship Id="rId1468" Type="http://schemas.openxmlformats.org/officeDocument/2006/relationships/image" Target="media/image1433.png"/><Relationship Id="rId1469" Type="http://schemas.openxmlformats.org/officeDocument/2006/relationships/image" Target="media/image1434.png"/><Relationship Id="rId1470" Type="http://schemas.openxmlformats.org/officeDocument/2006/relationships/image" Target="media/image1435.png"/><Relationship Id="rId1471" Type="http://schemas.openxmlformats.org/officeDocument/2006/relationships/image" Target="media/image1436.png"/><Relationship Id="rId1472" Type="http://schemas.openxmlformats.org/officeDocument/2006/relationships/image" Target="media/image1437.png"/><Relationship Id="rId1473" Type="http://schemas.openxmlformats.org/officeDocument/2006/relationships/image" Target="media/image1438.png"/><Relationship Id="rId1474" Type="http://schemas.openxmlformats.org/officeDocument/2006/relationships/image" Target="media/image1439.png"/><Relationship Id="rId1475" Type="http://schemas.openxmlformats.org/officeDocument/2006/relationships/image" Target="media/image1440.png"/><Relationship Id="rId1476" Type="http://schemas.openxmlformats.org/officeDocument/2006/relationships/image" Target="media/image1441.png"/><Relationship Id="rId1477" Type="http://schemas.openxmlformats.org/officeDocument/2006/relationships/image" Target="media/image1442.png"/><Relationship Id="rId1478" Type="http://schemas.openxmlformats.org/officeDocument/2006/relationships/image" Target="media/image1443.png"/><Relationship Id="rId1479" Type="http://schemas.openxmlformats.org/officeDocument/2006/relationships/image" Target="media/image1444.png"/><Relationship Id="rId1480" Type="http://schemas.openxmlformats.org/officeDocument/2006/relationships/image" Target="media/image1445.png"/><Relationship Id="rId1481" Type="http://schemas.openxmlformats.org/officeDocument/2006/relationships/image" Target="media/image1446.png"/><Relationship Id="rId1482" Type="http://schemas.openxmlformats.org/officeDocument/2006/relationships/image" Target="media/image1447.png"/><Relationship Id="rId1483" Type="http://schemas.openxmlformats.org/officeDocument/2006/relationships/image" Target="media/image1448.png"/><Relationship Id="rId1484" Type="http://schemas.openxmlformats.org/officeDocument/2006/relationships/image" Target="media/image1449.png"/><Relationship Id="rId1485" Type="http://schemas.openxmlformats.org/officeDocument/2006/relationships/image" Target="media/image1450.png"/><Relationship Id="rId1486" Type="http://schemas.openxmlformats.org/officeDocument/2006/relationships/image" Target="media/image1451.png"/><Relationship Id="rId1487" Type="http://schemas.openxmlformats.org/officeDocument/2006/relationships/image" Target="media/image1452.png"/><Relationship Id="rId1488" Type="http://schemas.openxmlformats.org/officeDocument/2006/relationships/image" Target="media/image1453.png"/><Relationship Id="rId1489" Type="http://schemas.openxmlformats.org/officeDocument/2006/relationships/image" Target="media/image1454.png"/><Relationship Id="rId1490" Type="http://schemas.openxmlformats.org/officeDocument/2006/relationships/image" Target="media/image1455.png"/><Relationship Id="rId1491" Type="http://schemas.openxmlformats.org/officeDocument/2006/relationships/image" Target="media/image1456.png"/><Relationship Id="rId1492" Type="http://schemas.openxmlformats.org/officeDocument/2006/relationships/image" Target="media/image1457.png"/><Relationship Id="rId1493" Type="http://schemas.openxmlformats.org/officeDocument/2006/relationships/image" Target="media/image1458.png"/><Relationship Id="rId1494" Type="http://schemas.openxmlformats.org/officeDocument/2006/relationships/image" Target="media/image1459.png"/><Relationship Id="rId1495" Type="http://schemas.openxmlformats.org/officeDocument/2006/relationships/image" Target="media/image1460.png"/><Relationship Id="rId1496" Type="http://schemas.openxmlformats.org/officeDocument/2006/relationships/image" Target="media/image1461.png"/><Relationship Id="rId1497" Type="http://schemas.openxmlformats.org/officeDocument/2006/relationships/image" Target="media/image1462.png"/><Relationship Id="rId1498" Type="http://schemas.openxmlformats.org/officeDocument/2006/relationships/image" Target="media/image1463.png"/><Relationship Id="rId1499" Type="http://schemas.openxmlformats.org/officeDocument/2006/relationships/image" Target="media/image1464.png"/><Relationship Id="rId1500" Type="http://schemas.openxmlformats.org/officeDocument/2006/relationships/image" Target="media/image1465.png"/><Relationship Id="rId1501" Type="http://schemas.openxmlformats.org/officeDocument/2006/relationships/image" Target="media/image1466.png"/><Relationship Id="rId1502" Type="http://schemas.openxmlformats.org/officeDocument/2006/relationships/image" Target="media/image1467.png"/><Relationship Id="rId1503" Type="http://schemas.openxmlformats.org/officeDocument/2006/relationships/image" Target="media/image1468.png"/><Relationship Id="rId1504" Type="http://schemas.openxmlformats.org/officeDocument/2006/relationships/image" Target="media/image1469.png"/><Relationship Id="rId1505" Type="http://schemas.openxmlformats.org/officeDocument/2006/relationships/image" Target="media/image1470.png"/><Relationship Id="rId1506" Type="http://schemas.openxmlformats.org/officeDocument/2006/relationships/image" Target="media/image1471.png"/><Relationship Id="rId1507" Type="http://schemas.openxmlformats.org/officeDocument/2006/relationships/image" Target="media/image1472.png"/><Relationship Id="rId1508" Type="http://schemas.openxmlformats.org/officeDocument/2006/relationships/image" Target="media/image1473.png"/><Relationship Id="rId1509" Type="http://schemas.openxmlformats.org/officeDocument/2006/relationships/image" Target="media/image1474.png"/><Relationship Id="rId1510" Type="http://schemas.openxmlformats.org/officeDocument/2006/relationships/image" Target="media/image1475.png"/><Relationship Id="rId1511" Type="http://schemas.openxmlformats.org/officeDocument/2006/relationships/image" Target="media/image1476.png"/><Relationship Id="rId1512" Type="http://schemas.openxmlformats.org/officeDocument/2006/relationships/image" Target="media/image1477.png"/><Relationship Id="rId1513" Type="http://schemas.openxmlformats.org/officeDocument/2006/relationships/image" Target="media/image1478.png"/><Relationship Id="rId1514" Type="http://schemas.openxmlformats.org/officeDocument/2006/relationships/image" Target="media/image1479.png"/><Relationship Id="rId1515" Type="http://schemas.openxmlformats.org/officeDocument/2006/relationships/image" Target="media/image1480.png"/><Relationship Id="rId1516" Type="http://schemas.openxmlformats.org/officeDocument/2006/relationships/image" Target="media/image1481.png"/><Relationship Id="rId1517" Type="http://schemas.openxmlformats.org/officeDocument/2006/relationships/image" Target="media/image1482.png"/><Relationship Id="rId1518" Type="http://schemas.openxmlformats.org/officeDocument/2006/relationships/image" Target="media/image1483.png"/><Relationship Id="rId1519" Type="http://schemas.openxmlformats.org/officeDocument/2006/relationships/image" Target="media/image1484.png"/><Relationship Id="rId1520" Type="http://schemas.openxmlformats.org/officeDocument/2006/relationships/image" Target="media/image1485.png"/><Relationship Id="rId1521" Type="http://schemas.openxmlformats.org/officeDocument/2006/relationships/image" Target="media/image1486.png"/><Relationship Id="rId1522" Type="http://schemas.openxmlformats.org/officeDocument/2006/relationships/image" Target="media/image1487.png"/><Relationship Id="rId1523" Type="http://schemas.openxmlformats.org/officeDocument/2006/relationships/image" Target="media/image1488.png"/><Relationship Id="rId1524" Type="http://schemas.openxmlformats.org/officeDocument/2006/relationships/image" Target="media/image1489.png"/><Relationship Id="rId1525" Type="http://schemas.openxmlformats.org/officeDocument/2006/relationships/image" Target="media/image1490.png"/><Relationship Id="rId1526" Type="http://schemas.openxmlformats.org/officeDocument/2006/relationships/image" Target="media/image1491.png"/><Relationship Id="rId1527" Type="http://schemas.openxmlformats.org/officeDocument/2006/relationships/image" Target="media/image1492.png"/><Relationship Id="rId1528" Type="http://schemas.openxmlformats.org/officeDocument/2006/relationships/image" Target="media/image1493.png"/><Relationship Id="rId1529" Type="http://schemas.openxmlformats.org/officeDocument/2006/relationships/image" Target="media/image1494.png"/><Relationship Id="rId1530" Type="http://schemas.openxmlformats.org/officeDocument/2006/relationships/image" Target="media/image1495.png"/><Relationship Id="rId1531" Type="http://schemas.openxmlformats.org/officeDocument/2006/relationships/image" Target="media/image1496.png"/><Relationship Id="rId1532" Type="http://schemas.openxmlformats.org/officeDocument/2006/relationships/image" Target="media/image1497.png"/><Relationship Id="rId1533" Type="http://schemas.openxmlformats.org/officeDocument/2006/relationships/image" Target="media/image1498.png"/><Relationship Id="rId1534" Type="http://schemas.openxmlformats.org/officeDocument/2006/relationships/image" Target="media/image1499.png"/><Relationship Id="rId1535" Type="http://schemas.openxmlformats.org/officeDocument/2006/relationships/image" Target="media/image1500.png"/><Relationship Id="rId1536" Type="http://schemas.openxmlformats.org/officeDocument/2006/relationships/image" Target="media/image1501.png"/><Relationship Id="rId1537" Type="http://schemas.openxmlformats.org/officeDocument/2006/relationships/image" Target="media/image1502.png"/><Relationship Id="rId1538" Type="http://schemas.openxmlformats.org/officeDocument/2006/relationships/image" Target="media/image1503.png"/><Relationship Id="rId1539" Type="http://schemas.openxmlformats.org/officeDocument/2006/relationships/image" Target="media/image1504.png"/><Relationship Id="rId1540" Type="http://schemas.openxmlformats.org/officeDocument/2006/relationships/image" Target="media/image1505.png"/><Relationship Id="rId1541" Type="http://schemas.openxmlformats.org/officeDocument/2006/relationships/image" Target="media/image1506.png"/><Relationship Id="rId1542" Type="http://schemas.openxmlformats.org/officeDocument/2006/relationships/image" Target="media/image1507.png"/><Relationship Id="rId1543" Type="http://schemas.openxmlformats.org/officeDocument/2006/relationships/image" Target="media/image1508.png"/><Relationship Id="rId1544" Type="http://schemas.openxmlformats.org/officeDocument/2006/relationships/image" Target="media/image1509.png"/><Relationship Id="rId1545" Type="http://schemas.openxmlformats.org/officeDocument/2006/relationships/image" Target="media/image1510.png"/><Relationship Id="rId1546" Type="http://schemas.openxmlformats.org/officeDocument/2006/relationships/image" Target="media/image1511.png"/><Relationship Id="rId1547" Type="http://schemas.openxmlformats.org/officeDocument/2006/relationships/image" Target="media/image1512.png"/><Relationship Id="rId1548" Type="http://schemas.openxmlformats.org/officeDocument/2006/relationships/image" Target="media/image1513.png"/><Relationship Id="rId1549" Type="http://schemas.openxmlformats.org/officeDocument/2006/relationships/image" Target="media/image1514.png"/><Relationship Id="rId1550" Type="http://schemas.openxmlformats.org/officeDocument/2006/relationships/image" Target="media/image1515.png"/><Relationship Id="rId1551" Type="http://schemas.openxmlformats.org/officeDocument/2006/relationships/image" Target="media/image1516.png"/><Relationship Id="rId1552" Type="http://schemas.openxmlformats.org/officeDocument/2006/relationships/image" Target="media/image1517.png"/><Relationship Id="rId1553" Type="http://schemas.openxmlformats.org/officeDocument/2006/relationships/image" Target="media/image1518.png"/><Relationship Id="rId1554" Type="http://schemas.openxmlformats.org/officeDocument/2006/relationships/image" Target="media/image1519.png"/><Relationship Id="rId1555" Type="http://schemas.openxmlformats.org/officeDocument/2006/relationships/image" Target="media/image1520.png"/><Relationship Id="rId1556" Type="http://schemas.openxmlformats.org/officeDocument/2006/relationships/image" Target="media/image1521.png"/><Relationship Id="rId1557" Type="http://schemas.openxmlformats.org/officeDocument/2006/relationships/image" Target="media/image1522.png"/><Relationship Id="rId1558" Type="http://schemas.openxmlformats.org/officeDocument/2006/relationships/image" Target="media/image1523.png"/><Relationship Id="rId1559" Type="http://schemas.openxmlformats.org/officeDocument/2006/relationships/image" Target="media/image1524.png"/><Relationship Id="rId1560" Type="http://schemas.openxmlformats.org/officeDocument/2006/relationships/image" Target="media/image1525.png"/><Relationship Id="rId1561" Type="http://schemas.openxmlformats.org/officeDocument/2006/relationships/image" Target="media/image1526.png"/><Relationship Id="rId1562" Type="http://schemas.openxmlformats.org/officeDocument/2006/relationships/image" Target="media/image1527.png"/><Relationship Id="rId1563" Type="http://schemas.openxmlformats.org/officeDocument/2006/relationships/image" Target="media/image1528.png"/><Relationship Id="rId1564" Type="http://schemas.openxmlformats.org/officeDocument/2006/relationships/image" Target="media/image1529.png"/><Relationship Id="rId1565" Type="http://schemas.openxmlformats.org/officeDocument/2006/relationships/image" Target="media/image1530.png"/><Relationship Id="rId1566" Type="http://schemas.openxmlformats.org/officeDocument/2006/relationships/image" Target="media/image1531.png"/><Relationship Id="rId1567" Type="http://schemas.openxmlformats.org/officeDocument/2006/relationships/image" Target="media/image1532.png"/><Relationship Id="rId1568" Type="http://schemas.openxmlformats.org/officeDocument/2006/relationships/image" Target="media/image1533.png"/><Relationship Id="rId1569" Type="http://schemas.openxmlformats.org/officeDocument/2006/relationships/image" Target="media/image1534.png"/><Relationship Id="rId1570" Type="http://schemas.openxmlformats.org/officeDocument/2006/relationships/image" Target="media/image1535.png"/><Relationship Id="rId1571" Type="http://schemas.openxmlformats.org/officeDocument/2006/relationships/image" Target="media/image1536.png"/><Relationship Id="rId1572" Type="http://schemas.openxmlformats.org/officeDocument/2006/relationships/image" Target="media/image1537.png"/><Relationship Id="rId1573" Type="http://schemas.openxmlformats.org/officeDocument/2006/relationships/image" Target="media/image1538.png"/><Relationship Id="rId1574" Type="http://schemas.openxmlformats.org/officeDocument/2006/relationships/image" Target="media/image1539.png"/><Relationship Id="rId1575" Type="http://schemas.openxmlformats.org/officeDocument/2006/relationships/image" Target="media/image1540.png"/><Relationship Id="rId1576" Type="http://schemas.openxmlformats.org/officeDocument/2006/relationships/image" Target="media/image1541.png"/><Relationship Id="rId1577" Type="http://schemas.openxmlformats.org/officeDocument/2006/relationships/image" Target="media/image1542.png"/><Relationship Id="rId1578" Type="http://schemas.openxmlformats.org/officeDocument/2006/relationships/image" Target="media/image1543.png"/><Relationship Id="rId1579" Type="http://schemas.openxmlformats.org/officeDocument/2006/relationships/image" Target="media/image1544.png"/><Relationship Id="rId1580" Type="http://schemas.openxmlformats.org/officeDocument/2006/relationships/image" Target="media/image1545.png"/><Relationship Id="rId1581" Type="http://schemas.openxmlformats.org/officeDocument/2006/relationships/image" Target="media/image1546.png"/><Relationship Id="rId1582" Type="http://schemas.openxmlformats.org/officeDocument/2006/relationships/image" Target="media/image1547.png"/><Relationship Id="rId1583" Type="http://schemas.openxmlformats.org/officeDocument/2006/relationships/image" Target="media/image1548.png"/><Relationship Id="rId1584" Type="http://schemas.openxmlformats.org/officeDocument/2006/relationships/image" Target="media/image1549.png"/><Relationship Id="rId1585" Type="http://schemas.openxmlformats.org/officeDocument/2006/relationships/image" Target="media/image1550.png"/><Relationship Id="rId1586" Type="http://schemas.openxmlformats.org/officeDocument/2006/relationships/image" Target="media/image1551.png"/><Relationship Id="rId1587" Type="http://schemas.openxmlformats.org/officeDocument/2006/relationships/image" Target="media/image1552.png"/><Relationship Id="rId1588" Type="http://schemas.openxmlformats.org/officeDocument/2006/relationships/image" Target="media/image1553.png"/><Relationship Id="rId1589" Type="http://schemas.openxmlformats.org/officeDocument/2006/relationships/image" Target="media/image1554.png"/><Relationship Id="rId1590" Type="http://schemas.openxmlformats.org/officeDocument/2006/relationships/image" Target="media/image1555.png"/><Relationship Id="rId1591" Type="http://schemas.openxmlformats.org/officeDocument/2006/relationships/image" Target="media/image1556.png"/><Relationship Id="rId1592" Type="http://schemas.openxmlformats.org/officeDocument/2006/relationships/image" Target="media/image1557.png"/><Relationship Id="rId1593" Type="http://schemas.openxmlformats.org/officeDocument/2006/relationships/image" Target="media/image1558.png"/><Relationship Id="rId1594" Type="http://schemas.openxmlformats.org/officeDocument/2006/relationships/image" Target="media/image1559.png"/><Relationship Id="rId1595" Type="http://schemas.openxmlformats.org/officeDocument/2006/relationships/image" Target="media/image1560.png"/><Relationship Id="rId1596" Type="http://schemas.openxmlformats.org/officeDocument/2006/relationships/image" Target="media/image1561.png"/><Relationship Id="rId1597" Type="http://schemas.openxmlformats.org/officeDocument/2006/relationships/image" Target="media/image1562.png"/><Relationship Id="rId1598" Type="http://schemas.openxmlformats.org/officeDocument/2006/relationships/image" Target="media/image1563.png"/><Relationship Id="rId1599" Type="http://schemas.openxmlformats.org/officeDocument/2006/relationships/image" Target="media/image1564.png"/><Relationship Id="rId1600" Type="http://schemas.openxmlformats.org/officeDocument/2006/relationships/image" Target="media/image1565.png"/><Relationship Id="rId1601" Type="http://schemas.openxmlformats.org/officeDocument/2006/relationships/image" Target="media/image1566.png"/><Relationship Id="rId1602" Type="http://schemas.openxmlformats.org/officeDocument/2006/relationships/image" Target="media/image1567.png"/><Relationship Id="rId1603" Type="http://schemas.openxmlformats.org/officeDocument/2006/relationships/image" Target="media/image1568.png"/><Relationship Id="rId1604" Type="http://schemas.openxmlformats.org/officeDocument/2006/relationships/image" Target="media/image1569.png"/><Relationship Id="rId1605" Type="http://schemas.openxmlformats.org/officeDocument/2006/relationships/image" Target="media/image1570.png"/><Relationship Id="rId1606" Type="http://schemas.openxmlformats.org/officeDocument/2006/relationships/image" Target="media/image1571.png"/><Relationship Id="rId1607" Type="http://schemas.openxmlformats.org/officeDocument/2006/relationships/image" Target="media/image1572.png"/><Relationship Id="rId1608" Type="http://schemas.openxmlformats.org/officeDocument/2006/relationships/image" Target="media/image1573.png"/><Relationship Id="rId1609" Type="http://schemas.openxmlformats.org/officeDocument/2006/relationships/image" Target="media/image1574.png"/><Relationship Id="rId1610" Type="http://schemas.openxmlformats.org/officeDocument/2006/relationships/image" Target="media/image1575.png"/><Relationship Id="rId1611" Type="http://schemas.openxmlformats.org/officeDocument/2006/relationships/image" Target="media/image1576.png"/><Relationship Id="rId1612" Type="http://schemas.openxmlformats.org/officeDocument/2006/relationships/image" Target="media/image1577.png"/><Relationship Id="rId1613" Type="http://schemas.openxmlformats.org/officeDocument/2006/relationships/image" Target="media/image1578.png"/><Relationship Id="rId1614" Type="http://schemas.openxmlformats.org/officeDocument/2006/relationships/image" Target="media/image1579.png"/><Relationship Id="rId1615" Type="http://schemas.openxmlformats.org/officeDocument/2006/relationships/image" Target="media/image1580.png"/><Relationship Id="rId1616" Type="http://schemas.openxmlformats.org/officeDocument/2006/relationships/image" Target="media/image1581.png"/><Relationship Id="rId1617" Type="http://schemas.openxmlformats.org/officeDocument/2006/relationships/image" Target="media/image1582.png"/><Relationship Id="rId1618" Type="http://schemas.openxmlformats.org/officeDocument/2006/relationships/image" Target="media/image1583.png"/><Relationship Id="rId1619" Type="http://schemas.openxmlformats.org/officeDocument/2006/relationships/image" Target="media/image1584.png"/><Relationship Id="rId1620" Type="http://schemas.openxmlformats.org/officeDocument/2006/relationships/image" Target="media/image1585.png"/><Relationship Id="rId1621" Type="http://schemas.openxmlformats.org/officeDocument/2006/relationships/image" Target="media/image1586.png"/><Relationship Id="rId1622" Type="http://schemas.openxmlformats.org/officeDocument/2006/relationships/image" Target="media/image1587.png"/><Relationship Id="rId1623" Type="http://schemas.openxmlformats.org/officeDocument/2006/relationships/image" Target="media/image1588.png"/><Relationship Id="rId1624" Type="http://schemas.openxmlformats.org/officeDocument/2006/relationships/image" Target="media/image1589.png"/><Relationship Id="rId1625" Type="http://schemas.openxmlformats.org/officeDocument/2006/relationships/image" Target="media/image1590.png"/><Relationship Id="rId1626" Type="http://schemas.openxmlformats.org/officeDocument/2006/relationships/image" Target="media/image1591.png"/><Relationship Id="rId1627" Type="http://schemas.openxmlformats.org/officeDocument/2006/relationships/image" Target="media/image1592.png"/><Relationship Id="rId1628" Type="http://schemas.openxmlformats.org/officeDocument/2006/relationships/image" Target="media/image1593.png"/><Relationship Id="rId1629" Type="http://schemas.openxmlformats.org/officeDocument/2006/relationships/image" Target="media/image1594.png"/><Relationship Id="rId1630" Type="http://schemas.openxmlformats.org/officeDocument/2006/relationships/image" Target="media/image1595.png"/><Relationship Id="rId1631" Type="http://schemas.openxmlformats.org/officeDocument/2006/relationships/image" Target="media/image1596.png"/><Relationship Id="rId1632" Type="http://schemas.openxmlformats.org/officeDocument/2006/relationships/image" Target="media/image1597.png"/><Relationship Id="rId1633" Type="http://schemas.openxmlformats.org/officeDocument/2006/relationships/image" Target="media/image1598.png"/><Relationship Id="rId1634" Type="http://schemas.openxmlformats.org/officeDocument/2006/relationships/image" Target="media/image1599.png"/><Relationship Id="rId1635" Type="http://schemas.openxmlformats.org/officeDocument/2006/relationships/image" Target="media/image1600.png"/><Relationship Id="rId1636" Type="http://schemas.openxmlformats.org/officeDocument/2006/relationships/image" Target="media/image1601.png"/><Relationship Id="rId1637" Type="http://schemas.openxmlformats.org/officeDocument/2006/relationships/image" Target="media/image1602.png"/><Relationship Id="rId1638" Type="http://schemas.openxmlformats.org/officeDocument/2006/relationships/image" Target="media/image1603.png"/><Relationship Id="rId1639" Type="http://schemas.openxmlformats.org/officeDocument/2006/relationships/image" Target="media/image1604.png"/><Relationship Id="rId1640" Type="http://schemas.openxmlformats.org/officeDocument/2006/relationships/image" Target="media/image1605.png"/><Relationship Id="rId1641" Type="http://schemas.openxmlformats.org/officeDocument/2006/relationships/image" Target="media/image1606.png"/><Relationship Id="rId1642" Type="http://schemas.openxmlformats.org/officeDocument/2006/relationships/image" Target="media/image1607.png"/><Relationship Id="rId1643" Type="http://schemas.openxmlformats.org/officeDocument/2006/relationships/image" Target="media/image1608.png"/><Relationship Id="rId1644" Type="http://schemas.openxmlformats.org/officeDocument/2006/relationships/image" Target="media/image1609.png"/><Relationship Id="rId1645" Type="http://schemas.openxmlformats.org/officeDocument/2006/relationships/image" Target="media/image1610.png"/><Relationship Id="rId1646" Type="http://schemas.openxmlformats.org/officeDocument/2006/relationships/image" Target="media/image1611.png"/><Relationship Id="rId1647" Type="http://schemas.openxmlformats.org/officeDocument/2006/relationships/image" Target="media/image1612.png"/><Relationship Id="rId1648" Type="http://schemas.openxmlformats.org/officeDocument/2006/relationships/image" Target="media/image1613.png"/><Relationship Id="rId1649" Type="http://schemas.openxmlformats.org/officeDocument/2006/relationships/image" Target="media/image1614.png"/><Relationship Id="rId1650" Type="http://schemas.openxmlformats.org/officeDocument/2006/relationships/image" Target="media/image1615.png"/><Relationship Id="rId1651" Type="http://schemas.openxmlformats.org/officeDocument/2006/relationships/image" Target="media/image1616.png"/><Relationship Id="rId1652" Type="http://schemas.openxmlformats.org/officeDocument/2006/relationships/image" Target="media/image1617.png"/><Relationship Id="rId1653" Type="http://schemas.openxmlformats.org/officeDocument/2006/relationships/image" Target="media/image1618.png"/><Relationship Id="rId1654" Type="http://schemas.openxmlformats.org/officeDocument/2006/relationships/image" Target="media/image1619.png"/><Relationship Id="rId1655" Type="http://schemas.openxmlformats.org/officeDocument/2006/relationships/image" Target="media/image1620.png"/><Relationship Id="rId1656" Type="http://schemas.openxmlformats.org/officeDocument/2006/relationships/image" Target="media/image1621.png"/><Relationship Id="rId1657" Type="http://schemas.openxmlformats.org/officeDocument/2006/relationships/image" Target="media/image1622.png"/><Relationship Id="rId1658" Type="http://schemas.openxmlformats.org/officeDocument/2006/relationships/image" Target="media/image1623.png"/><Relationship Id="rId1659" Type="http://schemas.openxmlformats.org/officeDocument/2006/relationships/image" Target="media/image1624.png"/><Relationship Id="rId1660" Type="http://schemas.openxmlformats.org/officeDocument/2006/relationships/image" Target="media/image1625.png"/><Relationship Id="rId1661" Type="http://schemas.openxmlformats.org/officeDocument/2006/relationships/image" Target="media/image1626.png"/><Relationship Id="rId1662" Type="http://schemas.openxmlformats.org/officeDocument/2006/relationships/image" Target="media/image1627.png"/><Relationship Id="rId1663" Type="http://schemas.openxmlformats.org/officeDocument/2006/relationships/image" Target="media/image1628.png"/><Relationship Id="rId1664" Type="http://schemas.openxmlformats.org/officeDocument/2006/relationships/image" Target="media/image1629.png"/><Relationship Id="rId1665" Type="http://schemas.openxmlformats.org/officeDocument/2006/relationships/image" Target="media/image1630.png"/><Relationship Id="rId1666" Type="http://schemas.openxmlformats.org/officeDocument/2006/relationships/image" Target="media/image1631.png"/><Relationship Id="rId1667" Type="http://schemas.openxmlformats.org/officeDocument/2006/relationships/image" Target="media/image1632.png"/><Relationship Id="rId1668" Type="http://schemas.openxmlformats.org/officeDocument/2006/relationships/image" Target="media/image1633.png"/><Relationship Id="rId1669" Type="http://schemas.openxmlformats.org/officeDocument/2006/relationships/image" Target="media/image1634.png"/><Relationship Id="rId1670" Type="http://schemas.openxmlformats.org/officeDocument/2006/relationships/image" Target="media/image1635.png"/><Relationship Id="rId1671" Type="http://schemas.openxmlformats.org/officeDocument/2006/relationships/image" Target="media/image1636.png"/><Relationship Id="rId1672" Type="http://schemas.openxmlformats.org/officeDocument/2006/relationships/image" Target="media/image1637.png"/><Relationship Id="rId1673" Type="http://schemas.openxmlformats.org/officeDocument/2006/relationships/image" Target="media/image1638.png"/><Relationship Id="rId1674" Type="http://schemas.openxmlformats.org/officeDocument/2006/relationships/footer" Target="footer23.xml"/><Relationship Id="rId1675" Type="http://schemas.openxmlformats.org/officeDocument/2006/relationships/image" Target="media/image1639.png"/><Relationship Id="rId1676" Type="http://schemas.openxmlformats.org/officeDocument/2006/relationships/image" Target="media/image1640.png"/><Relationship Id="rId1677" Type="http://schemas.openxmlformats.org/officeDocument/2006/relationships/image" Target="media/image1641.png"/><Relationship Id="rId1678" Type="http://schemas.openxmlformats.org/officeDocument/2006/relationships/image" Target="media/image1642.png"/><Relationship Id="rId1679" Type="http://schemas.openxmlformats.org/officeDocument/2006/relationships/image" Target="media/image1643.png"/><Relationship Id="rId1680" Type="http://schemas.openxmlformats.org/officeDocument/2006/relationships/image" Target="media/image1644.png"/><Relationship Id="rId1681" Type="http://schemas.openxmlformats.org/officeDocument/2006/relationships/image" Target="media/image1645.png"/><Relationship Id="rId1682" Type="http://schemas.openxmlformats.org/officeDocument/2006/relationships/image" Target="media/image1646.png"/><Relationship Id="rId1683" Type="http://schemas.openxmlformats.org/officeDocument/2006/relationships/image" Target="media/image1647.png"/><Relationship Id="rId1684" Type="http://schemas.openxmlformats.org/officeDocument/2006/relationships/image" Target="media/image1648.png"/><Relationship Id="rId1685" Type="http://schemas.openxmlformats.org/officeDocument/2006/relationships/image" Target="media/image1649.png"/><Relationship Id="rId1686" Type="http://schemas.openxmlformats.org/officeDocument/2006/relationships/image" Target="media/image1650.png"/><Relationship Id="rId1687" Type="http://schemas.openxmlformats.org/officeDocument/2006/relationships/image" Target="media/image1651.png"/><Relationship Id="rId1688" Type="http://schemas.openxmlformats.org/officeDocument/2006/relationships/image" Target="media/image1652.png"/><Relationship Id="rId1689" Type="http://schemas.openxmlformats.org/officeDocument/2006/relationships/image" Target="media/image1653.png"/><Relationship Id="rId1690" Type="http://schemas.openxmlformats.org/officeDocument/2006/relationships/image" Target="media/image1654.png"/><Relationship Id="rId1691" Type="http://schemas.openxmlformats.org/officeDocument/2006/relationships/image" Target="media/image1655.png"/><Relationship Id="rId1692" Type="http://schemas.openxmlformats.org/officeDocument/2006/relationships/image" Target="media/image1656.png"/><Relationship Id="rId1693" Type="http://schemas.openxmlformats.org/officeDocument/2006/relationships/image" Target="media/image1657.png"/><Relationship Id="rId1694" Type="http://schemas.openxmlformats.org/officeDocument/2006/relationships/image" Target="media/image1658.png"/><Relationship Id="rId1695" Type="http://schemas.openxmlformats.org/officeDocument/2006/relationships/image" Target="media/image1659.png"/><Relationship Id="rId1696" Type="http://schemas.openxmlformats.org/officeDocument/2006/relationships/image" Target="media/image1660.png"/><Relationship Id="rId1697" Type="http://schemas.openxmlformats.org/officeDocument/2006/relationships/image" Target="media/image1661.png"/><Relationship Id="rId1698" Type="http://schemas.openxmlformats.org/officeDocument/2006/relationships/image" Target="media/image1662.png"/><Relationship Id="rId1699" Type="http://schemas.openxmlformats.org/officeDocument/2006/relationships/image" Target="media/image1663.png"/><Relationship Id="rId1700" Type="http://schemas.openxmlformats.org/officeDocument/2006/relationships/image" Target="media/image1664.png"/><Relationship Id="rId1701" Type="http://schemas.openxmlformats.org/officeDocument/2006/relationships/image" Target="media/image1665.png"/><Relationship Id="rId1702" Type="http://schemas.openxmlformats.org/officeDocument/2006/relationships/image" Target="media/image1666.png"/><Relationship Id="rId1703" Type="http://schemas.openxmlformats.org/officeDocument/2006/relationships/image" Target="media/image1667.png"/><Relationship Id="rId1704" Type="http://schemas.openxmlformats.org/officeDocument/2006/relationships/image" Target="media/image1668.png"/><Relationship Id="rId1705" Type="http://schemas.openxmlformats.org/officeDocument/2006/relationships/image" Target="media/image1669.png"/><Relationship Id="rId1706" Type="http://schemas.openxmlformats.org/officeDocument/2006/relationships/image" Target="media/image1670.png"/><Relationship Id="rId1707" Type="http://schemas.openxmlformats.org/officeDocument/2006/relationships/image" Target="media/image1671.png"/><Relationship Id="rId1708" Type="http://schemas.openxmlformats.org/officeDocument/2006/relationships/image" Target="media/image1672.png"/><Relationship Id="rId1709" Type="http://schemas.openxmlformats.org/officeDocument/2006/relationships/image" Target="media/image1673.png"/><Relationship Id="rId1710" Type="http://schemas.openxmlformats.org/officeDocument/2006/relationships/image" Target="media/image1674.png"/><Relationship Id="rId1711" Type="http://schemas.openxmlformats.org/officeDocument/2006/relationships/image" Target="media/image1675.png"/><Relationship Id="rId1712" Type="http://schemas.openxmlformats.org/officeDocument/2006/relationships/image" Target="media/image1676.png"/><Relationship Id="rId1713" Type="http://schemas.openxmlformats.org/officeDocument/2006/relationships/image" Target="media/image1677.png"/><Relationship Id="rId1714" Type="http://schemas.openxmlformats.org/officeDocument/2006/relationships/image" Target="media/image1678.png"/><Relationship Id="rId1715" Type="http://schemas.openxmlformats.org/officeDocument/2006/relationships/image" Target="media/image1679.png"/><Relationship Id="rId1716" Type="http://schemas.openxmlformats.org/officeDocument/2006/relationships/image" Target="media/image1680.png"/><Relationship Id="rId1717" Type="http://schemas.openxmlformats.org/officeDocument/2006/relationships/image" Target="media/image1681.png"/><Relationship Id="rId1718" Type="http://schemas.openxmlformats.org/officeDocument/2006/relationships/image" Target="media/image1682.png"/><Relationship Id="rId1719" Type="http://schemas.openxmlformats.org/officeDocument/2006/relationships/image" Target="media/image1683.png"/><Relationship Id="rId1720" Type="http://schemas.openxmlformats.org/officeDocument/2006/relationships/image" Target="media/image1684.png"/><Relationship Id="rId1721" Type="http://schemas.openxmlformats.org/officeDocument/2006/relationships/image" Target="media/image1685.png"/><Relationship Id="rId1722" Type="http://schemas.openxmlformats.org/officeDocument/2006/relationships/image" Target="media/image1686.png"/><Relationship Id="rId1723" Type="http://schemas.openxmlformats.org/officeDocument/2006/relationships/image" Target="media/image1687.png"/><Relationship Id="rId1724" Type="http://schemas.openxmlformats.org/officeDocument/2006/relationships/image" Target="media/image1688.png"/><Relationship Id="rId1725" Type="http://schemas.openxmlformats.org/officeDocument/2006/relationships/image" Target="media/image1689.png"/><Relationship Id="rId1726" Type="http://schemas.openxmlformats.org/officeDocument/2006/relationships/image" Target="media/image1690.png"/><Relationship Id="rId1727" Type="http://schemas.openxmlformats.org/officeDocument/2006/relationships/image" Target="media/image1691.png"/><Relationship Id="rId1728" Type="http://schemas.openxmlformats.org/officeDocument/2006/relationships/image" Target="media/image1692.png"/><Relationship Id="rId1729" Type="http://schemas.openxmlformats.org/officeDocument/2006/relationships/image" Target="media/image1693.png"/><Relationship Id="rId1730" Type="http://schemas.openxmlformats.org/officeDocument/2006/relationships/image" Target="media/image1694.png"/><Relationship Id="rId1731" Type="http://schemas.openxmlformats.org/officeDocument/2006/relationships/image" Target="media/image1695.png"/><Relationship Id="rId1732" Type="http://schemas.openxmlformats.org/officeDocument/2006/relationships/image" Target="media/image1696.png"/><Relationship Id="rId1733" Type="http://schemas.openxmlformats.org/officeDocument/2006/relationships/image" Target="media/image1697.png"/><Relationship Id="rId1734" Type="http://schemas.openxmlformats.org/officeDocument/2006/relationships/image" Target="media/image1698.png"/><Relationship Id="rId1735" Type="http://schemas.openxmlformats.org/officeDocument/2006/relationships/image" Target="media/image1699.png"/><Relationship Id="rId1736" Type="http://schemas.openxmlformats.org/officeDocument/2006/relationships/image" Target="media/image1700.png"/><Relationship Id="rId1737" Type="http://schemas.openxmlformats.org/officeDocument/2006/relationships/image" Target="media/image1701.png"/><Relationship Id="rId1738" Type="http://schemas.openxmlformats.org/officeDocument/2006/relationships/image" Target="media/image1702.png"/><Relationship Id="rId1739" Type="http://schemas.openxmlformats.org/officeDocument/2006/relationships/image" Target="media/image1703.png"/><Relationship Id="rId1740" Type="http://schemas.openxmlformats.org/officeDocument/2006/relationships/image" Target="media/image1704.png"/><Relationship Id="rId1741" Type="http://schemas.openxmlformats.org/officeDocument/2006/relationships/image" Target="media/image1705.png"/><Relationship Id="rId1742" Type="http://schemas.openxmlformats.org/officeDocument/2006/relationships/image" Target="media/image1706.png"/><Relationship Id="rId1743" Type="http://schemas.openxmlformats.org/officeDocument/2006/relationships/image" Target="media/image1707.png"/><Relationship Id="rId1744" Type="http://schemas.openxmlformats.org/officeDocument/2006/relationships/image" Target="media/image1708.png"/><Relationship Id="rId1745" Type="http://schemas.openxmlformats.org/officeDocument/2006/relationships/image" Target="media/image1709.png"/><Relationship Id="rId1746" Type="http://schemas.openxmlformats.org/officeDocument/2006/relationships/image" Target="media/image1710.png"/><Relationship Id="rId1747" Type="http://schemas.openxmlformats.org/officeDocument/2006/relationships/image" Target="media/image1711.png"/><Relationship Id="rId1748" Type="http://schemas.openxmlformats.org/officeDocument/2006/relationships/image" Target="media/image1712.png"/><Relationship Id="rId1749" Type="http://schemas.openxmlformats.org/officeDocument/2006/relationships/image" Target="media/image1713.png"/><Relationship Id="rId1750" Type="http://schemas.openxmlformats.org/officeDocument/2006/relationships/image" Target="media/image1714.png"/><Relationship Id="rId1751" Type="http://schemas.openxmlformats.org/officeDocument/2006/relationships/image" Target="media/image1715.png"/><Relationship Id="rId1752" Type="http://schemas.openxmlformats.org/officeDocument/2006/relationships/image" Target="media/image1716.png"/><Relationship Id="rId1753" Type="http://schemas.openxmlformats.org/officeDocument/2006/relationships/image" Target="media/image1717.png"/><Relationship Id="rId1754" Type="http://schemas.openxmlformats.org/officeDocument/2006/relationships/image" Target="media/image1718.png"/><Relationship Id="rId1755" Type="http://schemas.openxmlformats.org/officeDocument/2006/relationships/image" Target="media/image1719.png"/><Relationship Id="rId1756" Type="http://schemas.openxmlformats.org/officeDocument/2006/relationships/image" Target="media/image1720.png"/><Relationship Id="rId1757" Type="http://schemas.openxmlformats.org/officeDocument/2006/relationships/image" Target="media/image1721.png"/><Relationship Id="rId1758" Type="http://schemas.openxmlformats.org/officeDocument/2006/relationships/image" Target="media/image1722.png"/><Relationship Id="rId1759" Type="http://schemas.openxmlformats.org/officeDocument/2006/relationships/image" Target="media/image1723.png"/><Relationship Id="rId1760" Type="http://schemas.openxmlformats.org/officeDocument/2006/relationships/image" Target="media/image1724.png"/><Relationship Id="rId1761" Type="http://schemas.openxmlformats.org/officeDocument/2006/relationships/image" Target="media/image1725.png"/><Relationship Id="rId1762" Type="http://schemas.openxmlformats.org/officeDocument/2006/relationships/image" Target="media/image1726.png"/><Relationship Id="rId1763" Type="http://schemas.openxmlformats.org/officeDocument/2006/relationships/image" Target="media/image1727.png"/><Relationship Id="rId1764" Type="http://schemas.openxmlformats.org/officeDocument/2006/relationships/image" Target="media/image1728.png"/><Relationship Id="rId1765" Type="http://schemas.openxmlformats.org/officeDocument/2006/relationships/image" Target="media/image1729.png"/><Relationship Id="rId1766" Type="http://schemas.openxmlformats.org/officeDocument/2006/relationships/image" Target="media/image1730.png"/><Relationship Id="rId1767" Type="http://schemas.openxmlformats.org/officeDocument/2006/relationships/image" Target="media/image1731.png"/><Relationship Id="rId1768" Type="http://schemas.openxmlformats.org/officeDocument/2006/relationships/image" Target="media/image1732.png"/><Relationship Id="rId1769" Type="http://schemas.openxmlformats.org/officeDocument/2006/relationships/image" Target="media/image1733.png"/><Relationship Id="rId1770" Type="http://schemas.openxmlformats.org/officeDocument/2006/relationships/image" Target="media/image1734.png"/><Relationship Id="rId1771" Type="http://schemas.openxmlformats.org/officeDocument/2006/relationships/image" Target="media/image1735.png"/><Relationship Id="rId1772" Type="http://schemas.openxmlformats.org/officeDocument/2006/relationships/image" Target="media/image1736.png"/><Relationship Id="rId1773" Type="http://schemas.openxmlformats.org/officeDocument/2006/relationships/image" Target="media/image1737.png"/><Relationship Id="rId1774" Type="http://schemas.openxmlformats.org/officeDocument/2006/relationships/image" Target="media/image1738.png"/><Relationship Id="rId1775" Type="http://schemas.openxmlformats.org/officeDocument/2006/relationships/image" Target="media/image1739.png"/><Relationship Id="rId1776" Type="http://schemas.openxmlformats.org/officeDocument/2006/relationships/image" Target="media/image1740.png"/><Relationship Id="rId1777" Type="http://schemas.openxmlformats.org/officeDocument/2006/relationships/image" Target="media/image1741.png"/><Relationship Id="rId1778" Type="http://schemas.openxmlformats.org/officeDocument/2006/relationships/image" Target="media/image1742.png"/><Relationship Id="rId1779" Type="http://schemas.openxmlformats.org/officeDocument/2006/relationships/image" Target="media/image1743.png"/><Relationship Id="rId1780" Type="http://schemas.openxmlformats.org/officeDocument/2006/relationships/image" Target="media/image1744.png"/><Relationship Id="rId1781" Type="http://schemas.openxmlformats.org/officeDocument/2006/relationships/image" Target="media/image1745.png"/><Relationship Id="rId1782" Type="http://schemas.openxmlformats.org/officeDocument/2006/relationships/image" Target="media/image1746.png"/><Relationship Id="rId1783" Type="http://schemas.openxmlformats.org/officeDocument/2006/relationships/image" Target="media/image1747.png"/><Relationship Id="rId1784" Type="http://schemas.openxmlformats.org/officeDocument/2006/relationships/image" Target="media/image1748.png"/><Relationship Id="rId1785" Type="http://schemas.openxmlformats.org/officeDocument/2006/relationships/image" Target="media/image1749.png"/><Relationship Id="rId1786" Type="http://schemas.openxmlformats.org/officeDocument/2006/relationships/image" Target="media/image1750.png"/><Relationship Id="rId1787" Type="http://schemas.openxmlformats.org/officeDocument/2006/relationships/image" Target="media/image1751.png"/><Relationship Id="rId1788" Type="http://schemas.openxmlformats.org/officeDocument/2006/relationships/image" Target="media/image1752.png"/><Relationship Id="rId1789" Type="http://schemas.openxmlformats.org/officeDocument/2006/relationships/image" Target="media/image1753.png"/><Relationship Id="rId1790" Type="http://schemas.openxmlformats.org/officeDocument/2006/relationships/image" Target="media/image1754.png"/><Relationship Id="rId1791" Type="http://schemas.openxmlformats.org/officeDocument/2006/relationships/image" Target="media/image1755.png"/><Relationship Id="rId1792" Type="http://schemas.openxmlformats.org/officeDocument/2006/relationships/image" Target="media/image1756.png"/><Relationship Id="rId1793" Type="http://schemas.openxmlformats.org/officeDocument/2006/relationships/image" Target="media/image1757.png"/><Relationship Id="rId1794" Type="http://schemas.openxmlformats.org/officeDocument/2006/relationships/image" Target="media/image1758.png"/><Relationship Id="rId1795" Type="http://schemas.openxmlformats.org/officeDocument/2006/relationships/image" Target="media/image1759.png"/><Relationship Id="rId1796" Type="http://schemas.openxmlformats.org/officeDocument/2006/relationships/image" Target="media/image1760.png"/><Relationship Id="rId1797" Type="http://schemas.openxmlformats.org/officeDocument/2006/relationships/image" Target="media/image1761.png"/><Relationship Id="rId1798" Type="http://schemas.openxmlformats.org/officeDocument/2006/relationships/image" Target="media/image1762.png"/><Relationship Id="rId1799" Type="http://schemas.openxmlformats.org/officeDocument/2006/relationships/image" Target="media/image1763.png"/><Relationship Id="rId1800" Type="http://schemas.openxmlformats.org/officeDocument/2006/relationships/image" Target="media/image1764.png"/><Relationship Id="rId1801" Type="http://schemas.openxmlformats.org/officeDocument/2006/relationships/image" Target="media/image1765.png"/><Relationship Id="rId1802" Type="http://schemas.openxmlformats.org/officeDocument/2006/relationships/image" Target="media/image1766.png"/><Relationship Id="rId1803" Type="http://schemas.openxmlformats.org/officeDocument/2006/relationships/image" Target="media/image1767.png"/><Relationship Id="rId1804" Type="http://schemas.openxmlformats.org/officeDocument/2006/relationships/image" Target="media/image1768.png"/><Relationship Id="rId1805" Type="http://schemas.openxmlformats.org/officeDocument/2006/relationships/image" Target="media/image1769.png"/><Relationship Id="rId1806" Type="http://schemas.openxmlformats.org/officeDocument/2006/relationships/image" Target="media/image1770.png"/><Relationship Id="rId1807" Type="http://schemas.openxmlformats.org/officeDocument/2006/relationships/image" Target="media/image1771.png"/><Relationship Id="rId1808" Type="http://schemas.openxmlformats.org/officeDocument/2006/relationships/image" Target="media/image1772.png"/><Relationship Id="rId1809" Type="http://schemas.openxmlformats.org/officeDocument/2006/relationships/image" Target="media/image1773.png"/><Relationship Id="rId1810" Type="http://schemas.openxmlformats.org/officeDocument/2006/relationships/image" Target="media/image1774.png"/><Relationship Id="rId1811" Type="http://schemas.openxmlformats.org/officeDocument/2006/relationships/image" Target="media/image1775.png"/><Relationship Id="rId1812" Type="http://schemas.openxmlformats.org/officeDocument/2006/relationships/image" Target="media/image1776.png"/><Relationship Id="rId1813" Type="http://schemas.openxmlformats.org/officeDocument/2006/relationships/image" Target="media/image1777.png"/><Relationship Id="rId1814" Type="http://schemas.openxmlformats.org/officeDocument/2006/relationships/image" Target="media/image1778.png"/><Relationship Id="rId1815" Type="http://schemas.openxmlformats.org/officeDocument/2006/relationships/image" Target="media/image1779.png"/><Relationship Id="rId1816" Type="http://schemas.openxmlformats.org/officeDocument/2006/relationships/image" Target="media/image1780.png"/><Relationship Id="rId1817" Type="http://schemas.openxmlformats.org/officeDocument/2006/relationships/image" Target="media/image1781.png"/><Relationship Id="rId1818" Type="http://schemas.openxmlformats.org/officeDocument/2006/relationships/image" Target="media/image1782.png"/><Relationship Id="rId1819" Type="http://schemas.openxmlformats.org/officeDocument/2006/relationships/image" Target="media/image1783.png"/><Relationship Id="rId1820" Type="http://schemas.openxmlformats.org/officeDocument/2006/relationships/image" Target="media/image1784.png"/><Relationship Id="rId1821" Type="http://schemas.openxmlformats.org/officeDocument/2006/relationships/image" Target="media/image1785.png"/><Relationship Id="rId1822" Type="http://schemas.openxmlformats.org/officeDocument/2006/relationships/image" Target="media/image1786.png"/><Relationship Id="rId1823" Type="http://schemas.openxmlformats.org/officeDocument/2006/relationships/image" Target="media/image1787.png"/><Relationship Id="rId1824" Type="http://schemas.openxmlformats.org/officeDocument/2006/relationships/image" Target="media/image1788.png"/><Relationship Id="rId1825" Type="http://schemas.openxmlformats.org/officeDocument/2006/relationships/image" Target="media/image1789.png"/><Relationship Id="rId1826" Type="http://schemas.openxmlformats.org/officeDocument/2006/relationships/image" Target="media/image1790.png"/><Relationship Id="rId1827" Type="http://schemas.openxmlformats.org/officeDocument/2006/relationships/image" Target="media/image1791.png"/><Relationship Id="rId1828" Type="http://schemas.openxmlformats.org/officeDocument/2006/relationships/image" Target="media/image1792.png"/><Relationship Id="rId1829" Type="http://schemas.openxmlformats.org/officeDocument/2006/relationships/image" Target="media/image1793.png"/><Relationship Id="rId1830" Type="http://schemas.openxmlformats.org/officeDocument/2006/relationships/image" Target="media/image1794.png"/><Relationship Id="rId1831" Type="http://schemas.openxmlformats.org/officeDocument/2006/relationships/image" Target="media/image1795.png"/><Relationship Id="rId1832" Type="http://schemas.openxmlformats.org/officeDocument/2006/relationships/image" Target="media/image1796.png"/><Relationship Id="rId1833" Type="http://schemas.openxmlformats.org/officeDocument/2006/relationships/image" Target="media/image1797.png"/><Relationship Id="rId1834" Type="http://schemas.openxmlformats.org/officeDocument/2006/relationships/image" Target="media/image1798.png"/><Relationship Id="rId1835" Type="http://schemas.openxmlformats.org/officeDocument/2006/relationships/image" Target="media/image1799.png"/><Relationship Id="rId1836" Type="http://schemas.openxmlformats.org/officeDocument/2006/relationships/image" Target="media/image1800.png"/><Relationship Id="rId1837" Type="http://schemas.openxmlformats.org/officeDocument/2006/relationships/image" Target="media/image1801.png"/><Relationship Id="rId1838" Type="http://schemas.openxmlformats.org/officeDocument/2006/relationships/image" Target="media/image1802.png"/><Relationship Id="rId1839" Type="http://schemas.openxmlformats.org/officeDocument/2006/relationships/image" Target="media/image1803.png"/><Relationship Id="rId1840" Type="http://schemas.openxmlformats.org/officeDocument/2006/relationships/image" Target="media/image1804.png"/><Relationship Id="rId1841" Type="http://schemas.openxmlformats.org/officeDocument/2006/relationships/image" Target="media/image1805.png"/><Relationship Id="rId1842" Type="http://schemas.openxmlformats.org/officeDocument/2006/relationships/image" Target="media/image1806.png"/><Relationship Id="rId1843" Type="http://schemas.openxmlformats.org/officeDocument/2006/relationships/image" Target="media/image1807.png"/><Relationship Id="rId1844" Type="http://schemas.openxmlformats.org/officeDocument/2006/relationships/image" Target="media/image1808.png"/><Relationship Id="rId1845" Type="http://schemas.openxmlformats.org/officeDocument/2006/relationships/image" Target="media/image1809.png"/><Relationship Id="rId1846" Type="http://schemas.openxmlformats.org/officeDocument/2006/relationships/image" Target="media/image1810.png"/><Relationship Id="rId1847" Type="http://schemas.openxmlformats.org/officeDocument/2006/relationships/image" Target="media/image1811.png"/><Relationship Id="rId1848" Type="http://schemas.openxmlformats.org/officeDocument/2006/relationships/image" Target="media/image1812.png"/><Relationship Id="rId1849" Type="http://schemas.openxmlformats.org/officeDocument/2006/relationships/image" Target="media/image1813.png"/><Relationship Id="rId1850" Type="http://schemas.openxmlformats.org/officeDocument/2006/relationships/image" Target="media/image1814.png"/><Relationship Id="rId1851" Type="http://schemas.openxmlformats.org/officeDocument/2006/relationships/image" Target="media/image1815.png"/><Relationship Id="rId1852" Type="http://schemas.openxmlformats.org/officeDocument/2006/relationships/image" Target="media/image1816.png"/><Relationship Id="rId1853" Type="http://schemas.openxmlformats.org/officeDocument/2006/relationships/image" Target="media/image1817.png"/><Relationship Id="rId1854" Type="http://schemas.openxmlformats.org/officeDocument/2006/relationships/image" Target="media/image1818.png"/><Relationship Id="rId1855" Type="http://schemas.openxmlformats.org/officeDocument/2006/relationships/image" Target="media/image1819.png"/><Relationship Id="rId1856" Type="http://schemas.openxmlformats.org/officeDocument/2006/relationships/image" Target="media/image1820.png"/><Relationship Id="rId1857" Type="http://schemas.openxmlformats.org/officeDocument/2006/relationships/image" Target="media/image1821.png"/><Relationship Id="rId1858" Type="http://schemas.openxmlformats.org/officeDocument/2006/relationships/image" Target="media/image1822.png"/><Relationship Id="rId1859" Type="http://schemas.openxmlformats.org/officeDocument/2006/relationships/image" Target="media/image1823.png"/><Relationship Id="rId1860" Type="http://schemas.openxmlformats.org/officeDocument/2006/relationships/image" Target="media/image1824.png"/><Relationship Id="rId1861" Type="http://schemas.openxmlformats.org/officeDocument/2006/relationships/image" Target="media/image1825.png"/><Relationship Id="rId1862" Type="http://schemas.openxmlformats.org/officeDocument/2006/relationships/image" Target="media/image1826.png"/><Relationship Id="rId1863" Type="http://schemas.openxmlformats.org/officeDocument/2006/relationships/image" Target="media/image1827.png"/><Relationship Id="rId1864" Type="http://schemas.openxmlformats.org/officeDocument/2006/relationships/image" Target="media/image1828.png"/><Relationship Id="rId1865" Type="http://schemas.openxmlformats.org/officeDocument/2006/relationships/image" Target="media/image1829.png"/><Relationship Id="rId1866" Type="http://schemas.openxmlformats.org/officeDocument/2006/relationships/image" Target="media/image1830.png"/><Relationship Id="rId1867" Type="http://schemas.openxmlformats.org/officeDocument/2006/relationships/image" Target="media/image1831.png"/><Relationship Id="rId1868" Type="http://schemas.openxmlformats.org/officeDocument/2006/relationships/image" Target="media/image1832.png"/><Relationship Id="rId1869" Type="http://schemas.openxmlformats.org/officeDocument/2006/relationships/image" Target="media/image1833.png"/><Relationship Id="rId1870" Type="http://schemas.openxmlformats.org/officeDocument/2006/relationships/image" Target="media/image1834.png"/><Relationship Id="rId1871" Type="http://schemas.openxmlformats.org/officeDocument/2006/relationships/image" Target="media/image1835.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2020-04-29T04:03:26Z</dcterms:created>
  <dcterms:modified xsi:type="dcterms:W3CDTF">2020-04-29T04:03:26Z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2011-03-25T00:00:00Z</vt:filetime>
  </property>
  <property fmtid="{D5CDD505-2E9C-101B-9397-08002B2CF9AE}" pid="3" name="Creator">
    <vt:lpwstr>Microsoft® Office Word 2007</vt:lpwstr>
  </property>
  <property fmtid="{D5CDD505-2E9C-101B-9397-08002B2CF9AE}" pid="4" name="LastSaved">
    <vt:filetime>2020-04-28T00:00:00Z</vt:filetime>
  </property>
</Properties>
</file>